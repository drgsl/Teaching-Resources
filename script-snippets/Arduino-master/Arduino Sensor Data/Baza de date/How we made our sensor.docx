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theme/themeOverride13.xml" ContentType="application/vnd.openxmlformats-officedocument.themeOverride+xml"/>
  <Override PartName="/word/charts/chart14.xml" ContentType="application/vnd.openxmlformats-officedocument.drawingml.chart+xml"/>
  <Override PartName="/word/theme/themeOverride14.xml" ContentType="application/vnd.openxmlformats-officedocument.themeOverride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theme/themeOverride15.xml" ContentType="application/vnd.openxmlformats-officedocument.themeOverride+xml"/>
  <Override PartName="/word/charts/chart19.xml" ContentType="application/vnd.openxmlformats-officedocument.drawingml.chart+xml"/>
  <Override PartName="/word/theme/themeOverride16.xml" ContentType="application/vnd.openxmlformats-officedocument.themeOverride+xml"/>
  <Override PartName="/word/charts/chart20.xml" ContentType="application/vnd.openxmlformats-officedocument.drawingml.chart+xml"/>
  <Override PartName="/word/theme/themeOverride17.xml" ContentType="application/vnd.openxmlformats-officedocument.themeOverride+xml"/>
  <Override PartName="/word/charts/chart21.xml" ContentType="application/vnd.openxmlformats-officedocument.drawingml.chart+xml"/>
  <Override PartName="/word/theme/themeOverride18.xml" ContentType="application/vnd.openxmlformats-officedocument.themeOverride+xml"/>
  <Override PartName="/word/charts/chart22.xml" ContentType="application/vnd.openxmlformats-officedocument.drawingml.chart+xml"/>
  <Override PartName="/word/theme/themeOverride19.xml" ContentType="application/vnd.openxmlformats-officedocument.themeOverride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0B4" w:rsidRDefault="003E00B4" w:rsidP="003E00B4">
      <w:pPr>
        <w:tabs>
          <w:tab w:val="left" w:pos="7156"/>
        </w:tabs>
      </w:pPr>
    </w:p>
    <w:p w:rsidR="003E00B4" w:rsidRDefault="003E00B4" w:rsidP="003E00B4">
      <w:pPr>
        <w:jc w:val="center"/>
        <w:rPr>
          <w:b/>
          <w:u w:val="single"/>
        </w:rPr>
      </w:pPr>
      <w:r w:rsidRPr="003E00B4">
        <w:rPr>
          <w:b/>
          <w:u w:val="single"/>
        </w:rPr>
        <w:t xml:space="preserve">How </w:t>
      </w:r>
      <w:r w:rsidR="001F4A1E">
        <w:rPr>
          <w:b/>
          <w:u w:val="single"/>
        </w:rPr>
        <w:t>we made</w:t>
      </w:r>
      <w:r w:rsidRPr="003E00B4">
        <w:rPr>
          <w:b/>
          <w:u w:val="single"/>
        </w:rPr>
        <w:t xml:space="preserve"> our sensor</w:t>
      </w:r>
    </w:p>
    <w:p w:rsidR="003E00B4" w:rsidRPr="003E00B4" w:rsidRDefault="003E00B4" w:rsidP="003E00B4">
      <w:pPr>
        <w:jc w:val="center"/>
        <w:rPr>
          <w:b/>
          <w:u w:val="single"/>
        </w:rPr>
      </w:pPr>
    </w:p>
    <w:p w:rsidR="009A4161" w:rsidRDefault="00910B60" w:rsidP="009A4161">
      <w:pPr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2943860</wp:posOffset>
            </wp:positionH>
            <wp:positionV relativeFrom="paragraph">
              <wp:posOffset>107315</wp:posOffset>
            </wp:positionV>
            <wp:extent cx="1003300" cy="753745"/>
            <wp:effectExtent l="0" t="0" r="6350" b="8255"/>
            <wp:wrapThrough wrapText="bothSides">
              <wp:wrapPolygon edited="0">
                <wp:start x="0" y="0"/>
                <wp:lineTo x="0" y="21291"/>
                <wp:lineTo x="21327" y="21291"/>
                <wp:lineTo x="21327" y="0"/>
                <wp:lineTo x="0" y="0"/>
              </wp:wrapPolygon>
            </wp:wrapThrough>
            <wp:docPr id="27" name="Picture 2" descr="WhatsApp Image 2019-09-19 a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19-09-19 at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5099685</wp:posOffset>
            </wp:positionH>
            <wp:positionV relativeFrom="paragraph">
              <wp:posOffset>172085</wp:posOffset>
            </wp:positionV>
            <wp:extent cx="1129665" cy="754380"/>
            <wp:effectExtent l="0" t="0" r="0" b="7620"/>
            <wp:wrapTight wrapText="bothSides">
              <wp:wrapPolygon edited="0">
                <wp:start x="0" y="0"/>
                <wp:lineTo x="0" y="21273"/>
                <wp:lineTo x="21126" y="21273"/>
                <wp:lineTo x="21126" y="0"/>
                <wp:lineTo x="0" y="0"/>
              </wp:wrapPolygon>
            </wp:wrapTight>
            <wp:docPr id="26" name="Picture 4" descr="WhatsApp Image 2019-09-19 a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sApp Image 2019-09-19 at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4058285</wp:posOffset>
            </wp:positionH>
            <wp:positionV relativeFrom="paragraph">
              <wp:posOffset>107315</wp:posOffset>
            </wp:positionV>
            <wp:extent cx="819150" cy="819150"/>
            <wp:effectExtent l="0" t="0" r="0" b="0"/>
            <wp:wrapTight wrapText="bothSides">
              <wp:wrapPolygon edited="0">
                <wp:start x="0" y="0"/>
                <wp:lineTo x="0" y="21098"/>
                <wp:lineTo x="21098" y="21098"/>
                <wp:lineTo x="21098" y="0"/>
                <wp:lineTo x="0" y="0"/>
              </wp:wrapPolygon>
            </wp:wrapTight>
            <wp:docPr id="25" name="Picture 3" descr="WhatsApp Image 2019-09-19 a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19-09-19 at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AF0">
        <w:rPr>
          <w:noProof/>
        </w:rPr>
        <w:t>Modules</w:t>
      </w:r>
      <w:r w:rsidR="00381358">
        <w:t xml:space="preserve"> </w:t>
      </w:r>
      <w:r w:rsidR="00C84AF0">
        <w:t>used</w:t>
      </w:r>
      <w:r w:rsidR="009A4161">
        <w:t xml:space="preserve"> </w:t>
      </w:r>
    </w:p>
    <w:p w:rsidR="009A4161" w:rsidRDefault="009A4161" w:rsidP="009A4161">
      <w:pPr>
        <w:numPr>
          <w:ilvl w:val="0"/>
          <w:numId w:val="3"/>
        </w:numPr>
        <w:ind w:left="1985" w:hanging="284"/>
      </w:pPr>
      <w:proofErr w:type="spellStart"/>
      <w:r>
        <w:t>Arduino</w:t>
      </w:r>
      <w:proofErr w:type="spellEnd"/>
      <w:r>
        <w:t xml:space="preserve"> Nano</w:t>
      </w:r>
    </w:p>
    <w:p w:rsidR="009A4161" w:rsidRDefault="00910B60" w:rsidP="009A4161">
      <w:pPr>
        <w:numPr>
          <w:ilvl w:val="0"/>
          <w:numId w:val="3"/>
        </w:numPr>
        <w:ind w:left="1985" w:hanging="284"/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5450840</wp:posOffset>
            </wp:positionH>
            <wp:positionV relativeFrom="paragraph">
              <wp:posOffset>276225</wp:posOffset>
            </wp:positionV>
            <wp:extent cx="778510" cy="778510"/>
            <wp:effectExtent l="0" t="0" r="2540" b="2540"/>
            <wp:wrapTight wrapText="bothSides">
              <wp:wrapPolygon edited="0">
                <wp:start x="0" y="0"/>
                <wp:lineTo x="0" y="21142"/>
                <wp:lineTo x="21142" y="21142"/>
                <wp:lineTo x="21142" y="0"/>
                <wp:lineTo x="0" y="0"/>
              </wp:wrapPolygon>
            </wp:wrapTight>
            <wp:docPr id="24" name="Picture 7" descr="1003727_01_TC-LED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03727_01_TC-LED_0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276225</wp:posOffset>
            </wp:positionV>
            <wp:extent cx="995045" cy="995045"/>
            <wp:effectExtent l="0" t="0" r="0" b="0"/>
            <wp:wrapTight wrapText="bothSides">
              <wp:wrapPolygon edited="0">
                <wp:start x="0" y="0"/>
                <wp:lineTo x="0" y="21090"/>
                <wp:lineTo x="21090" y="21090"/>
                <wp:lineTo x="21090" y="0"/>
                <wp:lineTo x="0" y="0"/>
              </wp:wrapPolygon>
            </wp:wrapTight>
            <wp:docPr id="23" name="Picture 6" descr="WhatsApp Image 2019-09-19 a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sApp Image 2019-09-19 at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2943860</wp:posOffset>
            </wp:positionH>
            <wp:positionV relativeFrom="paragraph">
              <wp:posOffset>273050</wp:posOffset>
            </wp:positionV>
            <wp:extent cx="1060450" cy="998220"/>
            <wp:effectExtent l="0" t="0" r="6350" b="0"/>
            <wp:wrapTight wrapText="bothSides">
              <wp:wrapPolygon edited="0">
                <wp:start x="0" y="0"/>
                <wp:lineTo x="0" y="21023"/>
                <wp:lineTo x="21341" y="21023"/>
                <wp:lineTo x="21341" y="0"/>
                <wp:lineTo x="0" y="0"/>
              </wp:wrapPolygon>
            </wp:wrapTight>
            <wp:docPr id="22" name="Picture 5" descr="WhatsApp Image 2019-09-19 a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 Image 2019-09-19 at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161">
        <w:t>Sensor</w:t>
      </w:r>
    </w:p>
    <w:p w:rsidR="009A4161" w:rsidRDefault="009A4161" w:rsidP="009A4161">
      <w:pPr>
        <w:numPr>
          <w:ilvl w:val="0"/>
          <w:numId w:val="3"/>
        </w:numPr>
        <w:ind w:left="1985" w:hanging="284"/>
      </w:pPr>
      <w:r>
        <w:t>MQ-135</w:t>
      </w:r>
    </w:p>
    <w:p w:rsidR="009A4161" w:rsidRDefault="009A4161" w:rsidP="009A4161">
      <w:pPr>
        <w:numPr>
          <w:ilvl w:val="0"/>
          <w:numId w:val="3"/>
        </w:numPr>
        <w:ind w:left="1985" w:hanging="284"/>
      </w:pPr>
      <w:r>
        <w:t>Bluetooth Module</w:t>
      </w:r>
    </w:p>
    <w:p w:rsidR="00B14293" w:rsidRDefault="009A4161" w:rsidP="00B14293">
      <w:pPr>
        <w:numPr>
          <w:ilvl w:val="0"/>
          <w:numId w:val="3"/>
        </w:numPr>
        <w:ind w:left="1985" w:hanging="284"/>
      </w:pPr>
      <w:r>
        <w:t>SD card Module</w:t>
      </w:r>
    </w:p>
    <w:p w:rsidR="00B14293" w:rsidRDefault="005C38A2" w:rsidP="00B14293">
      <w:pPr>
        <w:numPr>
          <w:ilvl w:val="0"/>
          <w:numId w:val="3"/>
        </w:numPr>
        <w:ind w:left="1985" w:hanging="284"/>
      </w:pPr>
      <w:proofErr w:type="spellStart"/>
      <w:r>
        <w:t>Leds</w:t>
      </w:r>
      <w:proofErr w:type="spellEnd"/>
      <w:r w:rsidR="00342D8F" w:rsidRPr="00B14293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381358" w:rsidRDefault="009A4161" w:rsidP="00381358">
      <w:pPr>
        <w:numPr>
          <w:ilvl w:val="0"/>
          <w:numId w:val="1"/>
        </w:numPr>
      </w:pPr>
      <w:r>
        <w:t>Assemble the circuit</w:t>
      </w:r>
    </w:p>
    <w:p w:rsidR="009A4161" w:rsidRDefault="00910B60" w:rsidP="009A4161">
      <w:pPr>
        <w:ind w:left="720"/>
      </w:pPr>
      <w:r>
        <w:rPr>
          <w:noProof/>
          <w:lang w:eastAsia="en-GB"/>
        </w:rPr>
        <w:drawing>
          <wp:inline distT="0" distB="0" distL="0" distR="0">
            <wp:extent cx="2731135" cy="3526790"/>
            <wp:effectExtent l="0" t="0" r="0" b="0"/>
            <wp:docPr id="1" name="Picture 1" descr="Board_sc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rd_sche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18180" cy="3526790"/>
            <wp:effectExtent l="0" t="0" r="1270" b="0"/>
            <wp:docPr id="2" name="Picture 2" descr="Board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ard_b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161" w:rsidRDefault="00381358" w:rsidP="007D2246">
      <w:pPr>
        <w:numPr>
          <w:ilvl w:val="0"/>
          <w:numId w:val="1"/>
        </w:numPr>
      </w:pPr>
      <w:r>
        <w:t>Write the code</w:t>
      </w:r>
    </w:p>
    <w:p w:rsidR="00D05A94" w:rsidRDefault="00D05A94" w:rsidP="00D05A94">
      <w:pPr>
        <w:ind w:left="720"/>
      </w:pPr>
    </w:p>
    <w:p w:rsidR="007D2246" w:rsidRPr="005C38A2" w:rsidRDefault="00381358" w:rsidP="007D2246">
      <w:pPr>
        <w:numPr>
          <w:ilvl w:val="0"/>
          <w:numId w:val="1"/>
        </w:numPr>
      </w:pPr>
      <w:r w:rsidRPr="005C38A2">
        <w:t>Take measurements</w:t>
      </w:r>
    </w:p>
    <w:p w:rsidR="002C6C52" w:rsidRDefault="002C6C52" w:rsidP="00873E14"/>
    <w:p w:rsidR="00D90E44" w:rsidRDefault="00D90E44" w:rsidP="00873E14"/>
    <w:p w:rsidR="006C59D6" w:rsidRDefault="006C59D6" w:rsidP="004A524A">
      <w:pPr>
        <w:ind w:firstLine="360"/>
        <w:jc w:val="center"/>
      </w:pPr>
    </w:p>
    <w:p w:rsidR="004A524A" w:rsidRPr="00285B22" w:rsidRDefault="004A524A" w:rsidP="004A524A">
      <w:pPr>
        <w:ind w:firstLine="360"/>
        <w:jc w:val="center"/>
        <w:rPr>
          <w:u w:val="single"/>
        </w:rPr>
      </w:pPr>
      <w:r w:rsidRPr="00285B22">
        <w:rPr>
          <w:u w:val="single"/>
        </w:rPr>
        <w:t>We wanted to detect what the sensor is capable of</w:t>
      </w:r>
    </w:p>
    <w:p w:rsidR="0003120B" w:rsidRDefault="007D2246" w:rsidP="007D2246">
      <w:pPr>
        <w:ind w:firstLine="360"/>
      </w:pPr>
      <w:r>
        <w:t xml:space="preserve">Before making an analysis about air pollution, the </w:t>
      </w:r>
      <w:r w:rsidR="001C32F1">
        <w:t>well-known</w:t>
      </w:r>
      <w:r>
        <w:t xml:space="preserve"> climate change and how the human can reverse it or slow it down, we have to examine how clean </w:t>
      </w:r>
      <w:r w:rsidR="001C32F1">
        <w:t>the air in some places is</w:t>
      </w:r>
      <w:r>
        <w:t xml:space="preserve">. For example, we went in three different mountain-surrounded areas, where we </w:t>
      </w:r>
      <w:r w:rsidR="00613779">
        <w:t>measured</w:t>
      </w:r>
      <w:r>
        <w:t xml:space="preserve"> the followings:</w:t>
      </w:r>
    </w:p>
    <w:p w:rsidR="00404B7B" w:rsidRDefault="00910B60" w:rsidP="00C14AD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048250" cy="2329815"/>
            <wp:effectExtent l="0" t="0" r="19050" b="13335"/>
            <wp:docPr id="3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048250" cy="2268220"/>
            <wp:effectExtent l="0" t="0" r="19050" b="17780"/>
            <wp:docPr id="4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048250" cy="2268220"/>
            <wp:effectExtent l="0" t="0" r="19050" b="17780"/>
            <wp:docPr id="5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268C0" w:rsidRDefault="009268C0" w:rsidP="00C14AD4">
      <w:pPr>
        <w:rPr>
          <w:noProof/>
          <w:lang w:eastAsia="en-GB"/>
        </w:rPr>
      </w:pPr>
    </w:p>
    <w:p w:rsidR="00D05A94" w:rsidRDefault="00D05A94" w:rsidP="00D05A94">
      <w:pPr>
        <w:jc w:val="center"/>
        <w:rPr>
          <w:noProof/>
          <w:lang w:eastAsia="en-GB"/>
        </w:rPr>
      </w:pPr>
    </w:p>
    <w:p w:rsidR="009268C0" w:rsidRPr="00285B22" w:rsidRDefault="00D05A94" w:rsidP="00D05A94">
      <w:pPr>
        <w:jc w:val="center"/>
        <w:rPr>
          <w:noProof/>
          <w:u w:val="single"/>
          <w:lang w:eastAsia="en-GB"/>
        </w:rPr>
      </w:pPr>
      <w:r w:rsidRPr="00285B22">
        <w:rPr>
          <w:noProof/>
          <w:u w:val="single"/>
          <w:lang w:eastAsia="en-GB"/>
        </w:rPr>
        <w:t>Time for testing</w:t>
      </w:r>
    </w:p>
    <w:p w:rsidR="00EA2B08" w:rsidRDefault="00EA2B08" w:rsidP="00D05A94">
      <w:pPr>
        <w:jc w:val="center"/>
        <w:rPr>
          <w:noProof/>
          <w:lang w:eastAsia="en-GB"/>
        </w:rPr>
      </w:pPr>
    </w:p>
    <w:p w:rsidR="00F1451D" w:rsidRDefault="0003120B" w:rsidP="009E438A">
      <w:pPr>
        <w:ind w:firstLine="720"/>
      </w:pPr>
      <w:r>
        <w:t xml:space="preserve">We wanted to show how clean the air is in different places far from the city. </w:t>
      </w:r>
      <w:r w:rsidR="00F1451D">
        <w:t xml:space="preserve">However, we didn’t </w:t>
      </w:r>
      <w:r w:rsidR="004A524A">
        <w:t>take in</w:t>
      </w:r>
      <w:r w:rsidR="00F1451D">
        <w:t xml:space="preserve"> consideration an important factor: the smoker.</w:t>
      </w:r>
    </w:p>
    <w:p w:rsidR="0003120B" w:rsidRDefault="00F1451D" w:rsidP="009E438A">
      <w:pPr>
        <w:ind w:firstLine="720"/>
      </w:pPr>
      <w:r>
        <w:t xml:space="preserve">Thus, we can notice what </w:t>
      </w:r>
      <w:r w:rsidR="00F541B9">
        <w:t>the effect of smoke to the nature is</w:t>
      </w:r>
      <w:r>
        <w:t>.</w:t>
      </w:r>
    </w:p>
    <w:p w:rsidR="000513E9" w:rsidRDefault="000513E9" w:rsidP="009E438A">
      <w:pPr>
        <w:ind w:firstLine="720"/>
      </w:pPr>
    </w:p>
    <w:p w:rsidR="00A222F8" w:rsidRDefault="00A222F8" w:rsidP="009E438A">
      <w:pPr>
        <w:ind w:firstLine="720"/>
      </w:pPr>
    </w:p>
    <w:p w:rsidR="0067576C" w:rsidRDefault="00910B60">
      <w:r>
        <w:rPr>
          <w:noProof/>
          <w:lang w:eastAsia="en-GB"/>
        </w:rPr>
        <w:drawing>
          <wp:inline distT="0" distB="0" distL="0" distR="0">
            <wp:extent cx="5948680" cy="2098675"/>
            <wp:effectExtent l="0" t="0" r="13970" b="15875"/>
            <wp:docPr id="6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948680" cy="2540000"/>
            <wp:effectExtent l="0" t="0" r="13970" b="12700"/>
            <wp:docPr id="7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67576C" w:rsidRDefault="0067576C"/>
    <w:p w:rsidR="0067576C" w:rsidRDefault="0067576C"/>
    <w:p w:rsidR="0067576C" w:rsidRDefault="0067576C"/>
    <w:p w:rsidR="0067576C" w:rsidRDefault="0067576C"/>
    <w:p w:rsidR="0067576C" w:rsidRDefault="0067576C"/>
    <w:p w:rsidR="00720786" w:rsidRDefault="00720786" w:rsidP="00512372"/>
    <w:p w:rsidR="00083606" w:rsidRPr="00083606" w:rsidRDefault="00083606" w:rsidP="00083606">
      <w:pPr>
        <w:ind w:firstLine="720"/>
        <w:jc w:val="center"/>
        <w:rPr>
          <w:u w:val="single"/>
        </w:rPr>
      </w:pPr>
      <w:proofErr w:type="gramStart"/>
      <w:r w:rsidRPr="00083606">
        <w:rPr>
          <w:u w:val="single"/>
        </w:rPr>
        <w:t>Smoking; bad just for you or for everybody?</w:t>
      </w:r>
      <w:proofErr w:type="gramEnd"/>
    </w:p>
    <w:p w:rsidR="00595D0A" w:rsidRDefault="00595D0A" w:rsidP="00595D0A">
      <w:pPr>
        <w:ind w:firstLine="720"/>
      </w:pPr>
      <w:r>
        <w:t xml:space="preserve">Those measurements show how dangerous passive smoking is. </w:t>
      </w:r>
      <w:r w:rsidR="00083606">
        <w:t xml:space="preserve">While </w:t>
      </w:r>
      <w:r>
        <w:t xml:space="preserve">I </w:t>
      </w:r>
      <w:r w:rsidR="00083606">
        <w:t xml:space="preserve">was </w:t>
      </w:r>
      <w:r>
        <w:t>talk</w:t>
      </w:r>
      <w:r w:rsidR="00083606">
        <w:t>ing</w:t>
      </w:r>
      <w:r>
        <w:t xml:space="preserve"> with some friends </w:t>
      </w:r>
      <w:r w:rsidR="00EE57CD">
        <w:t>in a</w:t>
      </w:r>
      <w:r>
        <w:t xml:space="preserve"> smoking lounge for </w:t>
      </w:r>
      <w:r w:rsidR="00083606">
        <w:t>about 1</w:t>
      </w:r>
      <w:r w:rsidR="00B963E0">
        <w:t>0</w:t>
      </w:r>
      <w:r w:rsidR="00083606">
        <w:t xml:space="preserve"> minutes on 2 different days,</w:t>
      </w:r>
      <w:r>
        <w:t xml:space="preserve"> I took data </w:t>
      </w:r>
      <w:r w:rsidR="00083606">
        <w:t xml:space="preserve">in order to </w:t>
      </w:r>
      <w:r>
        <w:t>analyse it. Those spikes come from blowing smoke directly into the sensor, as if you were talking pretty close to somebody that just smoked a cigarette.</w:t>
      </w:r>
    </w:p>
    <w:p w:rsidR="000D15AA" w:rsidRDefault="000D15AA" w:rsidP="000D15AA">
      <w:pPr>
        <w:rPr>
          <w:noProof/>
          <w:lang w:eastAsia="en-GB"/>
        </w:rPr>
      </w:pPr>
      <w:r>
        <w:rPr>
          <w:noProof/>
          <w:lang w:eastAsia="en-GB"/>
        </w:rPr>
        <w:tab/>
        <w:t xml:space="preserve">In normal conditions, the </w:t>
      </w:r>
      <w:r w:rsidRPr="004D08C5">
        <w:rPr>
          <w:b/>
          <w:noProof/>
          <w:color w:val="244061"/>
          <w:lang w:eastAsia="en-GB"/>
        </w:rPr>
        <w:t>CO2</w:t>
      </w:r>
      <w:r>
        <w:rPr>
          <w:noProof/>
          <w:lang w:eastAsia="en-GB"/>
        </w:rPr>
        <w:t xml:space="preserve"> level should be around 400 ppm (parts-per-million), the </w:t>
      </w:r>
      <w:r w:rsidRPr="000D15AA">
        <w:rPr>
          <w:b/>
          <w:noProof/>
          <w:color w:val="FF0000"/>
          <w:lang w:eastAsia="en-GB"/>
        </w:rPr>
        <w:t>TVOC</w:t>
      </w:r>
      <w:r>
        <w:rPr>
          <w:noProof/>
          <w:lang w:eastAsia="en-GB"/>
        </w:rPr>
        <w:t xml:space="preserve"> level should be </w:t>
      </w:r>
      <w:r w:rsidR="00EE57CD">
        <w:rPr>
          <w:noProof/>
          <w:lang w:eastAsia="en-GB"/>
        </w:rPr>
        <w:t>between</w:t>
      </w:r>
      <w:r>
        <w:rPr>
          <w:noProof/>
          <w:lang w:eastAsia="en-GB"/>
        </w:rPr>
        <w:t xml:space="preserve"> 300 and 500 ppb and the </w:t>
      </w:r>
      <w:r w:rsidRPr="004D08C5">
        <w:rPr>
          <w:b/>
          <w:noProof/>
          <w:color w:val="E36C0A"/>
          <w:lang w:eastAsia="en-GB"/>
        </w:rPr>
        <w:t>gas</w:t>
      </w:r>
      <w:r>
        <w:rPr>
          <w:noProof/>
          <w:lang w:eastAsia="en-GB"/>
        </w:rPr>
        <w:t xml:space="preserve"> level should be around 30. </w:t>
      </w:r>
    </w:p>
    <w:p w:rsidR="00FC11D3" w:rsidRDefault="00910B6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292475" cy="1974215"/>
            <wp:effectExtent l="0" t="0" r="22225" b="26035"/>
            <wp:docPr id="8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93110" cy="1962150"/>
            <wp:effectExtent l="0" t="0" r="21590" b="19050"/>
            <wp:docPr id="9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92475" cy="1974215"/>
            <wp:effectExtent l="0" t="0" r="22225" b="26035"/>
            <wp:docPr id="10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93110" cy="1974215"/>
            <wp:effectExtent l="0" t="0" r="21590" b="26035"/>
            <wp:docPr id="11" name="Chart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92475" cy="1974215"/>
            <wp:effectExtent l="0" t="0" r="22225" b="26035"/>
            <wp:docPr id="12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78505" cy="1974215"/>
            <wp:effectExtent l="0" t="0" r="17145" b="26035"/>
            <wp:docPr id="13" name="Char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FC11D3" w:rsidRDefault="00FC11D3">
      <w:pPr>
        <w:rPr>
          <w:noProof/>
          <w:lang w:eastAsia="en-GB"/>
        </w:rPr>
      </w:pPr>
    </w:p>
    <w:p w:rsidR="00FC11D3" w:rsidRDefault="00FC11D3">
      <w:pPr>
        <w:rPr>
          <w:noProof/>
          <w:lang w:eastAsia="en-GB"/>
        </w:rPr>
      </w:pPr>
    </w:p>
    <w:p w:rsidR="00522646" w:rsidRDefault="00522646"/>
    <w:p w:rsidR="00CE2632" w:rsidRDefault="00CE2632" w:rsidP="009452F6">
      <w:pPr>
        <w:ind w:firstLine="720"/>
        <w:jc w:val="center"/>
      </w:pPr>
    </w:p>
    <w:p w:rsidR="00983451" w:rsidRDefault="00926605" w:rsidP="009452F6">
      <w:pPr>
        <w:ind w:firstLine="720"/>
        <w:jc w:val="center"/>
      </w:pPr>
      <w:r>
        <w:t>Are ecological products better?</w:t>
      </w:r>
    </w:p>
    <w:p w:rsidR="00522646" w:rsidRDefault="006E581B" w:rsidP="00056514">
      <w:pPr>
        <w:ind w:firstLine="720"/>
      </w:pPr>
      <w:r>
        <w:t>Those measurements were recorded in our school, precisely on our chemistry laboratory. I was curious if all the substances from the lab</w:t>
      </w:r>
      <w:r w:rsidR="00EE57CD">
        <w:t>oratory</w:t>
      </w:r>
      <w:r>
        <w:t xml:space="preserve"> could affect in any way our sensors and I de</w:t>
      </w:r>
      <w:r w:rsidR="00056514">
        <w:t>finitely got some results. The outcome</w:t>
      </w:r>
      <w:r>
        <w:t xml:space="preserve"> </w:t>
      </w:r>
      <w:r w:rsidR="00056514">
        <w:t>is</w:t>
      </w:r>
      <w:r>
        <w:t xml:space="preserve"> way higher than I thought </w:t>
      </w:r>
      <w:r w:rsidR="00056514">
        <w:t>i</w:t>
      </w:r>
      <w:r>
        <w:t xml:space="preserve">t would </w:t>
      </w:r>
      <w:r w:rsidR="00056514">
        <w:t xml:space="preserve">be. </w:t>
      </w:r>
      <w:r w:rsidR="00BE4445">
        <w:t>This</w:t>
      </w:r>
      <w:r w:rsidR="00EE57CD">
        <w:t xml:space="preserve"> </w:t>
      </w:r>
      <w:r>
        <w:t xml:space="preserve">exposure </w:t>
      </w:r>
      <w:r w:rsidR="00EE57CD">
        <w:t>may</w:t>
      </w:r>
      <w:r>
        <w:t xml:space="preserve"> harm the chemistry teachers if they spend too much time </w:t>
      </w:r>
      <w:r w:rsidR="00EE57CD">
        <w:t>around</w:t>
      </w:r>
      <w:r>
        <w:t xml:space="preserve"> those substances. </w:t>
      </w:r>
      <w:r w:rsidR="009452F6">
        <w:t xml:space="preserve">These substances are found in most of non-ecological home products. </w:t>
      </w:r>
      <w:r w:rsidR="005A67CA">
        <w:t>We take as an example cleaning products.</w:t>
      </w:r>
      <w:r w:rsidR="003A6E89">
        <w:t xml:space="preserve"> The normal detergents contain lots of chemical compounds that are really harmful for us.</w:t>
      </w:r>
    </w:p>
    <w:p w:rsidR="00522646" w:rsidRDefault="00910B6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012690" cy="2018030"/>
            <wp:effectExtent l="0" t="0" r="16510" b="20320"/>
            <wp:docPr id="14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012690" cy="2021840"/>
            <wp:effectExtent l="0" t="0" r="16510" b="16510"/>
            <wp:docPr id="15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012690" cy="2005965"/>
            <wp:effectExtent l="0" t="0" r="16510" b="13335"/>
            <wp:docPr id="16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E36C3" w:rsidRDefault="007E36C3">
      <w:pPr>
        <w:rPr>
          <w:noProof/>
          <w:lang w:eastAsia="en-GB"/>
        </w:rPr>
      </w:pPr>
    </w:p>
    <w:p w:rsidR="007E36C3" w:rsidRDefault="007E36C3">
      <w:pPr>
        <w:rPr>
          <w:noProof/>
          <w:lang w:eastAsia="en-GB"/>
        </w:rPr>
      </w:pPr>
    </w:p>
    <w:p w:rsidR="007E36C3" w:rsidRDefault="007E36C3">
      <w:pPr>
        <w:rPr>
          <w:noProof/>
          <w:lang w:eastAsia="en-GB"/>
        </w:rPr>
      </w:pPr>
    </w:p>
    <w:p w:rsidR="00C970CC" w:rsidRDefault="00C970CC" w:rsidP="00934D56">
      <w:pPr>
        <w:jc w:val="center"/>
        <w:rPr>
          <w:noProof/>
          <w:lang w:eastAsia="en-GB"/>
        </w:rPr>
      </w:pPr>
    </w:p>
    <w:p w:rsidR="00934D56" w:rsidRDefault="00934D56" w:rsidP="00934D56">
      <w:pPr>
        <w:jc w:val="center"/>
        <w:rPr>
          <w:noProof/>
          <w:lang w:eastAsia="en-GB"/>
        </w:rPr>
      </w:pPr>
      <w:r>
        <w:rPr>
          <w:noProof/>
          <w:lang w:eastAsia="en-GB"/>
        </w:rPr>
        <w:t>How about our city?</w:t>
      </w:r>
    </w:p>
    <w:p w:rsidR="007E593C" w:rsidRDefault="00934D56">
      <w:pPr>
        <w:rPr>
          <w:noProof/>
          <w:lang w:eastAsia="en-GB"/>
        </w:rPr>
      </w:pPr>
      <w:r>
        <w:rPr>
          <w:noProof/>
          <w:lang w:eastAsia="en-GB"/>
        </w:rPr>
        <w:t xml:space="preserve">We googled how polutted our city is and all we found was that it is one of the most polluted cities in our country. </w:t>
      </w:r>
      <w:r w:rsidR="007F42CF">
        <w:rPr>
          <w:noProof/>
          <w:lang w:eastAsia="en-GB"/>
        </w:rPr>
        <w:t>We didn’t really beli</w:t>
      </w:r>
      <w:r w:rsidR="00803A88">
        <w:rPr>
          <w:noProof/>
          <w:lang w:eastAsia="en-GB"/>
        </w:rPr>
        <w:t>eve those informations</w:t>
      </w:r>
      <w:r w:rsidR="007F42CF">
        <w:rPr>
          <w:noProof/>
          <w:lang w:eastAsia="en-GB"/>
        </w:rPr>
        <w:t xml:space="preserve"> so we </w:t>
      </w:r>
      <w:r w:rsidR="00D40D43">
        <w:rPr>
          <w:noProof/>
          <w:lang w:eastAsia="en-GB"/>
        </w:rPr>
        <w:t>went on searching for ourselves.</w:t>
      </w:r>
      <w:r w:rsidR="005D48A1">
        <w:rPr>
          <w:noProof/>
          <w:lang w:eastAsia="en-GB"/>
        </w:rPr>
        <w:t xml:space="preserve"> As you can see, the numbers aren’t that bad, considering that the </w:t>
      </w:r>
      <w:r w:rsidR="007A1E5C">
        <w:rPr>
          <w:noProof/>
          <w:lang w:eastAsia="en-GB"/>
        </w:rPr>
        <w:t>carbon emissons(CO2</w:t>
      </w:r>
      <w:r w:rsidR="005D48A1">
        <w:rPr>
          <w:noProof/>
          <w:lang w:eastAsia="en-GB"/>
        </w:rPr>
        <w:t xml:space="preserve"> level</w:t>
      </w:r>
      <w:r w:rsidR="007A1E5C">
        <w:rPr>
          <w:noProof/>
          <w:lang w:eastAsia="en-GB"/>
        </w:rPr>
        <w:t>) are</w:t>
      </w:r>
      <w:r w:rsidR="00D531C7">
        <w:rPr>
          <w:noProof/>
          <w:lang w:eastAsia="en-GB"/>
        </w:rPr>
        <w:t xml:space="preserve"> </w:t>
      </w:r>
      <w:r w:rsidR="005D48A1">
        <w:rPr>
          <w:noProof/>
          <w:lang w:eastAsia="en-GB"/>
        </w:rPr>
        <w:t xml:space="preserve">about </w:t>
      </w:r>
      <w:r w:rsidR="000B72A3">
        <w:rPr>
          <w:noProof/>
          <w:lang w:eastAsia="en-GB"/>
        </w:rPr>
        <w:t>447</w:t>
      </w:r>
      <w:r w:rsidR="00363ADA">
        <w:rPr>
          <w:noProof/>
          <w:lang w:eastAsia="en-GB"/>
        </w:rPr>
        <w:t xml:space="preserve"> ppm</w:t>
      </w:r>
      <w:r w:rsidR="00512ACB">
        <w:rPr>
          <w:noProof/>
          <w:lang w:eastAsia="en-GB"/>
        </w:rPr>
        <w:t xml:space="preserve"> </w:t>
      </w:r>
      <w:r w:rsidR="00F05EC9">
        <w:rPr>
          <w:noProof/>
          <w:lang w:eastAsia="en-GB"/>
        </w:rPr>
        <w:t>(parts-per-million)</w:t>
      </w:r>
      <w:r w:rsidR="007F4326">
        <w:rPr>
          <w:noProof/>
          <w:lang w:eastAsia="en-GB"/>
        </w:rPr>
        <w:t xml:space="preserve"> and the typical concentrations of </w:t>
      </w:r>
      <w:r w:rsidR="00B33B6A">
        <w:rPr>
          <w:noProof/>
          <w:lang w:eastAsia="en-GB"/>
        </w:rPr>
        <w:t>occupied indoor spaces with good</w:t>
      </w:r>
      <w:r w:rsidR="007F4326">
        <w:rPr>
          <w:noProof/>
          <w:lang w:eastAsia="en-GB"/>
        </w:rPr>
        <w:t xml:space="preserve"> air flow are between</w:t>
      </w:r>
      <w:r w:rsidR="007A1E5C">
        <w:rPr>
          <w:noProof/>
          <w:lang w:eastAsia="en-GB"/>
        </w:rPr>
        <w:t xml:space="preserve"> </w:t>
      </w:r>
      <w:r w:rsidR="00B60431">
        <w:rPr>
          <w:noProof/>
          <w:lang w:eastAsia="en-GB"/>
        </w:rPr>
        <w:t>350</w:t>
      </w:r>
      <w:r w:rsidR="00B33B6A">
        <w:rPr>
          <w:noProof/>
          <w:lang w:eastAsia="en-GB"/>
        </w:rPr>
        <w:t xml:space="preserve"> </w:t>
      </w:r>
      <w:r w:rsidR="00B60431">
        <w:rPr>
          <w:noProof/>
          <w:lang w:eastAsia="en-GB"/>
        </w:rPr>
        <w:t xml:space="preserve">ppm and 1000 ppm </w:t>
      </w:r>
      <w:r w:rsidR="007A1E5C">
        <w:rPr>
          <w:noProof/>
          <w:lang w:eastAsia="en-GB"/>
        </w:rPr>
        <w:t xml:space="preserve"> . The tvoc level</w:t>
      </w:r>
      <w:r w:rsidR="000D37CD">
        <w:rPr>
          <w:noProof/>
          <w:lang w:eastAsia="en-GB"/>
        </w:rPr>
        <w:t xml:space="preserve"> </w:t>
      </w:r>
      <w:r w:rsidR="007A1E5C">
        <w:rPr>
          <w:noProof/>
          <w:lang w:eastAsia="en-GB"/>
        </w:rPr>
        <w:t>(Total Volatile Organic Compound</w:t>
      </w:r>
      <w:r w:rsidR="000D37CD">
        <w:rPr>
          <w:noProof/>
          <w:lang w:eastAsia="en-GB"/>
        </w:rPr>
        <w:t xml:space="preserve"> </w:t>
      </w:r>
      <w:r w:rsidR="007A1E5C">
        <w:rPr>
          <w:noProof/>
          <w:lang w:eastAsia="en-GB"/>
        </w:rPr>
        <w:t>)</w:t>
      </w:r>
      <w:r w:rsidR="00170CDA">
        <w:rPr>
          <w:noProof/>
          <w:lang w:eastAsia="en-GB"/>
        </w:rPr>
        <w:t xml:space="preserve"> in Iasi is </w:t>
      </w:r>
      <w:r w:rsidR="00C553D2">
        <w:rPr>
          <w:noProof/>
          <w:lang w:eastAsia="en-GB"/>
        </w:rPr>
        <w:t>6.7 ( parts-per-billion)</w:t>
      </w:r>
      <w:r w:rsidR="00170CDA">
        <w:rPr>
          <w:noProof/>
          <w:lang w:eastAsia="en-GB"/>
        </w:rPr>
        <w:t xml:space="preserve">, and the </w:t>
      </w:r>
      <w:r w:rsidR="00641F9B">
        <w:rPr>
          <w:noProof/>
          <w:lang w:eastAsia="en-GB"/>
        </w:rPr>
        <w:t>“excelent”</w:t>
      </w:r>
      <w:r w:rsidR="00170CDA">
        <w:rPr>
          <w:noProof/>
          <w:lang w:eastAsia="en-GB"/>
        </w:rPr>
        <w:t xml:space="preserve"> value</w:t>
      </w:r>
      <w:r w:rsidR="00641F9B">
        <w:rPr>
          <w:noProof/>
          <w:lang w:eastAsia="en-GB"/>
        </w:rPr>
        <w:t xml:space="preserve"> confirmed by studies</w:t>
      </w:r>
      <w:r w:rsidR="00170CDA">
        <w:rPr>
          <w:noProof/>
          <w:lang w:eastAsia="en-GB"/>
        </w:rPr>
        <w:t xml:space="preserve"> is </w:t>
      </w:r>
      <w:r w:rsidR="00641F9B">
        <w:rPr>
          <w:noProof/>
          <w:lang w:eastAsia="en-GB"/>
        </w:rPr>
        <w:t xml:space="preserve">between </w:t>
      </w:r>
      <w:r w:rsidR="004268FC">
        <w:rPr>
          <w:noProof/>
          <w:lang w:eastAsia="en-GB"/>
        </w:rPr>
        <w:t>0</w:t>
      </w:r>
      <w:r w:rsidR="00192D0E">
        <w:rPr>
          <w:noProof/>
          <w:lang w:eastAsia="en-GB"/>
        </w:rPr>
        <w:t xml:space="preserve"> </w:t>
      </w:r>
      <w:r w:rsidR="004268FC">
        <w:rPr>
          <w:noProof/>
          <w:lang w:eastAsia="en-GB"/>
        </w:rPr>
        <w:t>ppb and 65 pp</w:t>
      </w:r>
      <w:r w:rsidR="003E5241">
        <w:rPr>
          <w:noProof/>
          <w:lang w:eastAsia="en-GB"/>
        </w:rPr>
        <w:t>b</w:t>
      </w:r>
      <w:r w:rsidR="00170CDA">
        <w:rPr>
          <w:noProof/>
          <w:lang w:eastAsia="en-GB"/>
        </w:rPr>
        <w:t xml:space="preserve">. </w:t>
      </w:r>
      <w:r w:rsidR="007A1E5C">
        <w:rPr>
          <w:noProof/>
          <w:lang w:eastAsia="en-GB"/>
        </w:rPr>
        <w:t xml:space="preserve"> </w:t>
      </w:r>
      <w:r w:rsidR="00F05311">
        <w:rPr>
          <w:noProof/>
          <w:lang w:eastAsia="en-GB"/>
        </w:rPr>
        <w:t xml:space="preserve">And the gas level is also into </w:t>
      </w:r>
      <w:r w:rsidR="008B3D3F">
        <w:rPr>
          <w:noProof/>
          <w:lang w:eastAsia="en-GB"/>
        </w:rPr>
        <w:t>the average gas level ( 20 ppm )</w:t>
      </w:r>
      <w:r w:rsidR="00F05311">
        <w:rPr>
          <w:noProof/>
          <w:lang w:eastAsia="en-GB"/>
        </w:rPr>
        <w:t>.</w:t>
      </w:r>
    </w:p>
    <w:p w:rsidR="007E36C3" w:rsidRDefault="00934D5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8FC0345" wp14:editId="7BA0F40A">
            <wp:extent cx="4346369" cy="1921095"/>
            <wp:effectExtent l="0" t="0" r="16510" b="22225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B91C1ED" wp14:editId="7B08C10C">
            <wp:extent cx="4346369" cy="1938481"/>
            <wp:effectExtent l="0" t="0" r="16510" b="2413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78742E" wp14:editId="450DDAD5">
            <wp:extent cx="4346369" cy="1921095"/>
            <wp:effectExtent l="0" t="0" r="16510" b="22225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7E36C3" w:rsidRDefault="007E36C3">
      <w:pPr>
        <w:rPr>
          <w:noProof/>
          <w:lang w:eastAsia="en-GB"/>
        </w:rPr>
      </w:pPr>
    </w:p>
    <w:p w:rsidR="00904C6B" w:rsidRDefault="00904C6B">
      <w:pPr>
        <w:rPr>
          <w:noProof/>
          <w:lang w:eastAsia="en-GB"/>
        </w:rPr>
      </w:pPr>
    </w:p>
    <w:p w:rsidR="00904C6B" w:rsidRDefault="00904C6B">
      <w:pPr>
        <w:rPr>
          <w:noProof/>
          <w:lang w:eastAsia="en-GB"/>
        </w:rPr>
      </w:pPr>
    </w:p>
    <w:p w:rsidR="007E36C3" w:rsidRDefault="007E36C3">
      <w:pPr>
        <w:rPr>
          <w:noProof/>
          <w:lang w:eastAsia="en-GB"/>
        </w:rPr>
      </w:pPr>
    </w:p>
    <w:p w:rsidR="009452F6" w:rsidRDefault="009452F6" w:rsidP="009452F6">
      <w:pPr>
        <w:jc w:val="center"/>
        <w:rPr>
          <w:noProof/>
          <w:lang w:eastAsia="en-GB"/>
        </w:rPr>
      </w:pPr>
      <w:r>
        <w:rPr>
          <w:noProof/>
          <w:lang w:eastAsia="en-GB"/>
        </w:rPr>
        <w:t>Walking may be a better solution…</w:t>
      </w:r>
    </w:p>
    <w:p w:rsidR="007402A7" w:rsidRDefault="0095767C" w:rsidP="00F83FFA">
      <w:pPr>
        <w:ind w:firstLine="720"/>
        <w:rPr>
          <w:noProof/>
          <w:lang w:eastAsia="en-GB"/>
        </w:rPr>
      </w:pPr>
      <w:r>
        <w:rPr>
          <w:noProof/>
          <w:lang w:eastAsia="en-GB"/>
        </w:rPr>
        <w:t xml:space="preserve">One of the biggest flaws in </w:t>
      </w:r>
      <w:r w:rsidR="007402A7">
        <w:rPr>
          <w:noProof/>
          <w:lang w:eastAsia="en-GB"/>
        </w:rPr>
        <w:t xml:space="preserve">cities </w:t>
      </w:r>
      <w:r w:rsidR="00EE57CD">
        <w:rPr>
          <w:noProof/>
          <w:lang w:eastAsia="en-GB"/>
        </w:rPr>
        <w:t>is</w:t>
      </w:r>
      <w:r w:rsidR="007402A7">
        <w:rPr>
          <w:noProof/>
          <w:lang w:eastAsia="en-GB"/>
        </w:rPr>
        <w:t xml:space="preserve"> the carbon emissions from cars. </w:t>
      </w:r>
      <w:r w:rsidR="00226B6C" w:rsidRPr="00226B6C">
        <w:rPr>
          <w:noProof/>
          <w:lang w:eastAsia="en-GB"/>
        </w:rPr>
        <w:t xml:space="preserve">The Environmental Defense Fund (EDF) estimates that on-road vehicles cause one-third of the air pollution that produces </w:t>
      </w:r>
      <w:r w:rsidR="00086A80">
        <w:rPr>
          <w:noProof/>
          <w:lang w:eastAsia="en-GB"/>
        </w:rPr>
        <w:t>smog</w:t>
      </w:r>
      <w:r w:rsidR="007402A7">
        <w:rPr>
          <w:noProof/>
          <w:lang w:eastAsia="en-GB"/>
        </w:rPr>
        <w:t xml:space="preserve">. So I compared the smoke that came out of an Euro 6 motor car with an older version, the Euro 3 motor car. The results came out pretty </w:t>
      </w:r>
      <w:r w:rsidR="00EE57CD">
        <w:rPr>
          <w:noProof/>
          <w:lang w:eastAsia="en-GB"/>
        </w:rPr>
        <w:t>engaging</w:t>
      </w:r>
      <w:r w:rsidR="00880595">
        <w:rPr>
          <w:noProof/>
          <w:lang w:eastAsia="en-GB"/>
        </w:rPr>
        <w:t>:</w:t>
      </w:r>
    </w:p>
    <w:p w:rsidR="00806E87" w:rsidRDefault="00910B6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4538980" cy="1520825"/>
            <wp:effectExtent l="0" t="0" r="13970" b="22225"/>
            <wp:docPr id="17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538980" cy="1531620"/>
            <wp:effectExtent l="0" t="0" r="13970" b="11430"/>
            <wp:docPr id="18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538980" cy="1543685"/>
            <wp:effectExtent l="0" t="0" r="13970" b="18415"/>
            <wp:docPr id="19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538980" cy="1511300"/>
            <wp:effectExtent l="0" t="0" r="13970" b="12700"/>
            <wp:docPr id="20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538980" cy="1283970"/>
            <wp:effectExtent l="0" t="0" r="13970" b="11430"/>
            <wp:docPr id="21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904C6B" w:rsidRDefault="00904C6B" w:rsidP="00F83FFA">
      <w:pPr>
        <w:jc w:val="center"/>
        <w:rPr>
          <w:noProof/>
          <w:lang w:eastAsia="en-GB"/>
        </w:rPr>
      </w:pPr>
    </w:p>
    <w:p w:rsidR="00904C6B" w:rsidRDefault="00F83FFA" w:rsidP="00A45E5C">
      <w:pPr>
        <w:jc w:val="center"/>
        <w:rPr>
          <w:noProof/>
          <w:lang w:eastAsia="en-GB"/>
        </w:rPr>
      </w:pPr>
      <w:r>
        <w:rPr>
          <w:noProof/>
          <w:lang w:eastAsia="en-GB"/>
        </w:rPr>
        <w:t>How much do we pollute the air every moment</w:t>
      </w:r>
      <w:r w:rsidR="00A45E5C">
        <w:rPr>
          <w:noProof/>
          <w:lang w:eastAsia="en-GB"/>
        </w:rPr>
        <w:t>?</w:t>
      </w:r>
    </w:p>
    <w:p w:rsidR="00904C6B" w:rsidRDefault="00240235">
      <w:pPr>
        <w:rPr>
          <w:noProof/>
          <w:lang w:eastAsia="en-GB"/>
        </w:rPr>
      </w:pPr>
      <w:r>
        <w:rPr>
          <w:noProof/>
          <w:lang w:eastAsia="en-GB"/>
        </w:rPr>
        <w:t>We also wanted to see ho</w:t>
      </w:r>
      <w:r w:rsidR="00077F28">
        <w:rPr>
          <w:noProof/>
          <w:lang w:eastAsia="en-GB"/>
        </w:rPr>
        <w:t>w polluted a pede</w:t>
      </w:r>
      <w:r w:rsidR="006372FA">
        <w:rPr>
          <w:noProof/>
          <w:lang w:eastAsia="en-GB"/>
        </w:rPr>
        <w:t>strian zone i</w:t>
      </w:r>
      <w:r w:rsidR="00493BD4">
        <w:rPr>
          <w:noProof/>
          <w:lang w:eastAsia="en-GB"/>
        </w:rPr>
        <w:t>s</w:t>
      </w:r>
      <w:r w:rsidR="00904CA7">
        <w:rPr>
          <w:noProof/>
          <w:lang w:eastAsia="en-GB"/>
        </w:rPr>
        <w:t>,</w:t>
      </w:r>
      <w:r w:rsidR="006372FA">
        <w:rPr>
          <w:noProof/>
          <w:lang w:eastAsia="en-GB"/>
        </w:rPr>
        <w:t xml:space="preserve"> mainly beacause </w:t>
      </w:r>
      <w:r w:rsidR="00E4102A">
        <w:rPr>
          <w:noProof/>
          <w:lang w:eastAsia="en-GB"/>
        </w:rPr>
        <w:t>t</w:t>
      </w:r>
      <w:r>
        <w:rPr>
          <w:noProof/>
          <w:lang w:eastAsia="en-GB"/>
        </w:rPr>
        <w:t xml:space="preserve">here are a lot of people </w:t>
      </w:r>
      <w:r w:rsidR="008A655A">
        <w:rPr>
          <w:noProof/>
          <w:lang w:eastAsia="en-GB"/>
        </w:rPr>
        <w:t>going back and forth</w:t>
      </w:r>
      <w:r w:rsidR="00904CA7">
        <w:rPr>
          <w:noProof/>
          <w:lang w:eastAsia="en-GB"/>
        </w:rPr>
        <w:t>, which makes it very crowded, therefor</w:t>
      </w:r>
      <w:r w:rsidR="005F043E">
        <w:rPr>
          <w:noProof/>
          <w:lang w:eastAsia="en-GB"/>
        </w:rPr>
        <w:t>e</w:t>
      </w:r>
      <w:r w:rsidR="00904CA7">
        <w:rPr>
          <w:noProof/>
          <w:lang w:eastAsia="en-GB"/>
        </w:rPr>
        <w:t xml:space="preserve"> very </w:t>
      </w:r>
      <w:r w:rsidR="00904CA7" w:rsidRPr="0027496E">
        <w:rPr>
          <w:noProof/>
          <w:lang w:eastAsia="en-GB"/>
        </w:rPr>
        <w:t>polluted</w:t>
      </w:r>
      <w:r w:rsidR="00904CA7">
        <w:rPr>
          <w:noProof/>
          <w:lang w:eastAsia="en-GB"/>
        </w:rPr>
        <w:t xml:space="preserve"> </w:t>
      </w:r>
      <w:r w:rsidR="007D283D">
        <w:rPr>
          <w:noProof/>
          <w:lang w:eastAsia="en-GB"/>
        </w:rPr>
        <w:t xml:space="preserve">. </w:t>
      </w:r>
      <w:r w:rsidR="00BB3ECA">
        <w:rPr>
          <w:noProof/>
          <w:lang w:eastAsia="en-GB"/>
        </w:rPr>
        <w:t>As</w:t>
      </w:r>
      <w:r w:rsidR="00B33B6A">
        <w:rPr>
          <w:noProof/>
          <w:lang w:eastAsia="en-GB"/>
        </w:rPr>
        <w:t xml:space="preserve"> you can see, the results are still pretty normal.</w:t>
      </w:r>
    </w:p>
    <w:p w:rsidR="00904C6B" w:rsidRDefault="0027496E">
      <w:pPr>
        <w:rPr>
          <w:noProof/>
          <w:lang w:val="ro-RO" w:eastAsia="en-GB"/>
        </w:rPr>
      </w:pPr>
      <w:r>
        <w:rPr>
          <w:noProof/>
          <w:lang w:eastAsia="en-GB"/>
        </w:rPr>
        <w:drawing>
          <wp:inline distT="0" distB="0" distL="0" distR="0" wp14:anchorId="5EBA2F8B" wp14:editId="03372679">
            <wp:extent cx="5943600" cy="2142490"/>
            <wp:effectExtent l="0" t="0" r="19050" b="1016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CD2BACA" wp14:editId="1AC8B50F">
            <wp:extent cx="5943600" cy="2131695"/>
            <wp:effectExtent l="0" t="0" r="19050" b="20955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340DB3" wp14:editId="078E0230">
            <wp:extent cx="5943600" cy="2136140"/>
            <wp:effectExtent l="0" t="0" r="19050" b="1651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20727C" w:rsidRDefault="0020727C">
      <w:pPr>
        <w:rPr>
          <w:noProof/>
          <w:lang w:val="ro-RO" w:eastAsia="en-GB"/>
        </w:rPr>
      </w:pPr>
    </w:p>
    <w:p w:rsidR="0020727C" w:rsidRDefault="0020727C">
      <w:pPr>
        <w:rPr>
          <w:noProof/>
          <w:lang w:val="ro-RO" w:eastAsia="en-GB"/>
        </w:rPr>
      </w:pPr>
    </w:p>
    <w:p w:rsidR="00483F64" w:rsidRDefault="00483F64">
      <w:pPr>
        <w:rPr>
          <w:noProof/>
          <w:lang w:val="ro-RO" w:eastAsia="en-GB"/>
        </w:rPr>
      </w:pPr>
    </w:p>
    <w:p w:rsidR="0020727C" w:rsidRDefault="0020727C">
      <w:pPr>
        <w:rPr>
          <w:noProof/>
          <w:lang w:val="ro-RO" w:eastAsia="en-GB"/>
        </w:rPr>
      </w:pPr>
    </w:p>
    <w:p w:rsidR="0020727C" w:rsidRDefault="001332BB">
      <w:pPr>
        <w:rPr>
          <w:noProof/>
          <w:lang w:val="ro-RO" w:eastAsia="en-GB"/>
        </w:rPr>
      </w:pPr>
      <w:r>
        <w:rPr>
          <w:noProof/>
          <w:lang w:eastAsia="en-GB"/>
        </w:rPr>
        <w:drawing>
          <wp:inline distT="0" distB="0" distL="0" distR="0" wp14:anchorId="6A2191DE" wp14:editId="21E6E79D">
            <wp:extent cx="5943600" cy="3718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BB" w:rsidRDefault="001332BB">
      <w:pPr>
        <w:rPr>
          <w:noProof/>
          <w:lang w:eastAsia="en-GB"/>
        </w:rPr>
      </w:pPr>
      <w:r>
        <w:rPr>
          <w:noProof/>
          <w:lang w:val="ro-RO" w:eastAsia="en-GB"/>
        </w:rPr>
        <w:t>Source</w:t>
      </w:r>
      <w:r>
        <w:rPr>
          <w:noProof/>
          <w:lang w:eastAsia="en-GB"/>
        </w:rPr>
        <w:t xml:space="preserve">: </w:t>
      </w:r>
      <w:hyperlink r:id="rId41" w:history="1">
        <w:r w:rsidR="00627AD2" w:rsidRPr="004D20B4">
          <w:rPr>
            <w:rStyle w:val="Hyperlink"/>
            <w:noProof/>
            <w:lang w:eastAsia="en-GB"/>
          </w:rPr>
          <w:t>www.kane.co.uk</w:t>
        </w:r>
      </w:hyperlink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627AD2" w:rsidRDefault="00627AD2">
      <w:pPr>
        <w:rPr>
          <w:noProof/>
          <w:lang w:eastAsia="en-GB"/>
        </w:rPr>
      </w:pPr>
    </w:p>
    <w:p w:rsidR="00497D7F" w:rsidRDefault="00627AD2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28407E2" wp14:editId="7AE43809">
            <wp:extent cx="6651445" cy="534389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0369" cy="53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7F" w:rsidRDefault="00497D7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A499A21" wp14:editId="00CEF2E8">
            <wp:extent cx="6733309" cy="5460024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36216" cy="54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7F" w:rsidRDefault="00497D7F" w:rsidP="00497D7F">
      <w:pPr>
        <w:rPr>
          <w:noProof/>
          <w:lang w:eastAsia="en-GB"/>
        </w:rPr>
      </w:pPr>
      <w:r>
        <w:rPr>
          <w:noProof/>
          <w:lang w:eastAsia="en-GB"/>
        </w:rPr>
        <w:t xml:space="preserve">Source: </w:t>
      </w:r>
      <w:hyperlink r:id="rId44" w:history="1">
        <w:r w:rsidRPr="004D20B4">
          <w:rPr>
            <w:rStyle w:val="Hyperlink"/>
            <w:noProof/>
            <w:lang w:eastAsia="en-GB"/>
          </w:rPr>
          <w:t>www.repcomsrl.com</w:t>
        </w:r>
      </w:hyperlink>
    </w:p>
    <w:p w:rsidR="00497D7F" w:rsidRDefault="00497D7F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Default="00074128">
      <w:pPr>
        <w:rPr>
          <w:noProof/>
          <w:lang w:eastAsia="en-GB"/>
        </w:rPr>
      </w:pPr>
    </w:p>
    <w:p w:rsidR="00074128" w:rsidRPr="001332BB" w:rsidRDefault="0007412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94F49DD" wp14:editId="41D14BAC">
            <wp:extent cx="6384758" cy="1780674"/>
            <wp:effectExtent l="0" t="0" r="16510" b="1016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6951C6">
        <w:rPr>
          <w:noProof/>
          <w:lang w:eastAsia="en-GB"/>
        </w:rPr>
        <w:drawing>
          <wp:inline distT="0" distB="0" distL="0" distR="0" wp14:anchorId="6315FAE6" wp14:editId="5D472AE3">
            <wp:extent cx="6384758" cy="1796716"/>
            <wp:effectExtent l="0" t="0" r="16510" b="13335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5C5079">
        <w:rPr>
          <w:noProof/>
          <w:lang w:eastAsia="en-GB"/>
        </w:rPr>
        <w:drawing>
          <wp:inline distT="0" distB="0" distL="0" distR="0" wp14:anchorId="673624D9" wp14:editId="188E956A">
            <wp:extent cx="6384758" cy="1796716"/>
            <wp:effectExtent l="0" t="0" r="16510" b="13335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7477CE">
        <w:rPr>
          <w:noProof/>
          <w:lang w:eastAsia="en-GB"/>
        </w:rPr>
        <w:drawing>
          <wp:inline distT="0" distB="0" distL="0" distR="0" wp14:anchorId="2EBC3257" wp14:editId="3A9A0EF6">
            <wp:extent cx="6384758" cy="1796716"/>
            <wp:effectExtent l="0" t="0" r="16510" b="13335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bookmarkStart w:id="0" w:name="_GoBack"/>
      <w:bookmarkEnd w:id="0"/>
      <w:r w:rsidR="0007284B">
        <w:rPr>
          <w:noProof/>
          <w:lang w:eastAsia="en-GB"/>
        </w:rPr>
        <w:lastRenderedPageBreak/>
        <w:drawing>
          <wp:inline distT="0" distB="0" distL="0" distR="0" wp14:anchorId="4FF384E8" wp14:editId="4FF817FB">
            <wp:extent cx="6063916" cy="2406316"/>
            <wp:effectExtent l="0" t="0" r="13335" b="13335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  <w:r w:rsidR="0007284B">
        <w:rPr>
          <w:noProof/>
          <w:lang w:eastAsia="en-GB"/>
        </w:rPr>
        <w:drawing>
          <wp:inline distT="0" distB="0" distL="0" distR="0" wp14:anchorId="630D8ABD" wp14:editId="7BBCE4E7">
            <wp:extent cx="6063916" cy="1925053"/>
            <wp:effectExtent l="0" t="0" r="13335" b="18415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sectPr w:rsidR="00074128" w:rsidRPr="001332BB" w:rsidSect="0067576C">
      <w:pgSz w:w="11906" w:h="16838" w:code="9"/>
      <w:pgMar w:top="1440" w:right="424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E05DE"/>
    <w:multiLevelType w:val="hybridMultilevel"/>
    <w:tmpl w:val="731EC7C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16A1417"/>
    <w:multiLevelType w:val="hybridMultilevel"/>
    <w:tmpl w:val="C76650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60B1F"/>
    <w:multiLevelType w:val="hybridMultilevel"/>
    <w:tmpl w:val="A664D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B60"/>
    <w:rsid w:val="000139B0"/>
    <w:rsid w:val="00027B59"/>
    <w:rsid w:val="0003120B"/>
    <w:rsid w:val="00034E01"/>
    <w:rsid w:val="000513E9"/>
    <w:rsid w:val="00056514"/>
    <w:rsid w:val="00062B76"/>
    <w:rsid w:val="0007284B"/>
    <w:rsid w:val="00074128"/>
    <w:rsid w:val="00077F28"/>
    <w:rsid w:val="00083606"/>
    <w:rsid w:val="00086A80"/>
    <w:rsid w:val="000B72A3"/>
    <w:rsid w:val="000C43C9"/>
    <w:rsid w:val="000D15AA"/>
    <w:rsid w:val="000D37CD"/>
    <w:rsid w:val="00126185"/>
    <w:rsid w:val="001332BB"/>
    <w:rsid w:val="001347CC"/>
    <w:rsid w:val="00145E64"/>
    <w:rsid w:val="00170CDA"/>
    <w:rsid w:val="00192D0E"/>
    <w:rsid w:val="001C10D5"/>
    <w:rsid w:val="001C32F1"/>
    <w:rsid w:val="001D218F"/>
    <w:rsid w:val="001E2F38"/>
    <w:rsid w:val="001F4A1E"/>
    <w:rsid w:val="0020727C"/>
    <w:rsid w:val="0022586D"/>
    <w:rsid w:val="00226B6C"/>
    <w:rsid w:val="00240235"/>
    <w:rsid w:val="00254363"/>
    <w:rsid w:val="0027496E"/>
    <w:rsid w:val="00285901"/>
    <w:rsid w:val="00285B22"/>
    <w:rsid w:val="002B6D94"/>
    <w:rsid w:val="002C6C52"/>
    <w:rsid w:val="002E44E6"/>
    <w:rsid w:val="002E50EE"/>
    <w:rsid w:val="0033180F"/>
    <w:rsid w:val="00342CEE"/>
    <w:rsid w:val="00342D8F"/>
    <w:rsid w:val="00353424"/>
    <w:rsid w:val="00363ADA"/>
    <w:rsid w:val="00366BD1"/>
    <w:rsid w:val="003762BA"/>
    <w:rsid w:val="003778B6"/>
    <w:rsid w:val="00381358"/>
    <w:rsid w:val="003862BC"/>
    <w:rsid w:val="0039129D"/>
    <w:rsid w:val="003A6E89"/>
    <w:rsid w:val="003E00B4"/>
    <w:rsid w:val="003E5241"/>
    <w:rsid w:val="00404B7B"/>
    <w:rsid w:val="004268FC"/>
    <w:rsid w:val="0043696A"/>
    <w:rsid w:val="00462F13"/>
    <w:rsid w:val="00483F64"/>
    <w:rsid w:val="00492655"/>
    <w:rsid w:val="00493BD4"/>
    <w:rsid w:val="00497D7F"/>
    <w:rsid w:val="004A4994"/>
    <w:rsid w:val="004A524A"/>
    <w:rsid w:val="004D08C5"/>
    <w:rsid w:val="004D0C7B"/>
    <w:rsid w:val="004D575B"/>
    <w:rsid w:val="004F387A"/>
    <w:rsid w:val="004F6036"/>
    <w:rsid w:val="00512372"/>
    <w:rsid w:val="00512ACB"/>
    <w:rsid w:val="00522646"/>
    <w:rsid w:val="00531342"/>
    <w:rsid w:val="00556706"/>
    <w:rsid w:val="0055700D"/>
    <w:rsid w:val="00576B7D"/>
    <w:rsid w:val="0057725A"/>
    <w:rsid w:val="00580964"/>
    <w:rsid w:val="0058151A"/>
    <w:rsid w:val="00595D0A"/>
    <w:rsid w:val="005A67CA"/>
    <w:rsid w:val="005B4E39"/>
    <w:rsid w:val="005C109B"/>
    <w:rsid w:val="005C38A2"/>
    <w:rsid w:val="005C5079"/>
    <w:rsid w:val="005D0D6B"/>
    <w:rsid w:val="005D48A1"/>
    <w:rsid w:val="005E1CA4"/>
    <w:rsid w:val="005F043E"/>
    <w:rsid w:val="005F54AD"/>
    <w:rsid w:val="00613779"/>
    <w:rsid w:val="006207DC"/>
    <w:rsid w:val="00627AD2"/>
    <w:rsid w:val="006372FA"/>
    <w:rsid w:val="00641F9B"/>
    <w:rsid w:val="00650465"/>
    <w:rsid w:val="0067576C"/>
    <w:rsid w:val="006951C6"/>
    <w:rsid w:val="006A1DE4"/>
    <w:rsid w:val="006C50DF"/>
    <w:rsid w:val="006C59D6"/>
    <w:rsid w:val="006D432F"/>
    <w:rsid w:val="006D4948"/>
    <w:rsid w:val="006D5D9B"/>
    <w:rsid w:val="006E0C86"/>
    <w:rsid w:val="006E581B"/>
    <w:rsid w:val="007116BF"/>
    <w:rsid w:val="00720786"/>
    <w:rsid w:val="007402A7"/>
    <w:rsid w:val="007477CE"/>
    <w:rsid w:val="007776DA"/>
    <w:rsid w:val="007817DD"/>
    <w:rsid w:val="007A1E5C"/>
    <w:rsid w:val="007D2246"/>
    <w:rsid w:val="007D283D"/>
    <w:rsid w:val="007E36C3"/>
    <w:rsid w:val="007E593C"/>
    <w:rsid w:val="007F42CF"/>
    <w:rsid w:val="007F4326"/>
    <w:rsid w:val="00803A88"/>
    <w:rsid w:val="00806E87"/>
    <w:rsid w:val="008117DE"/>
    <w:rsid w:val="00873E14"/>
    <w:rsid w:val="00880595"/>
    <w:rsid w:val="008A655A"/>
    <w:rsid w:val="008B04D7"/>
    <w:rsid w:val="008B0AFD"/>
    <w:rsid w:val="008B3D3F"/>
    <w:rsid w:val="008B4213"/>
    <w:rsid w:val="008B75FD"/>
    <w:rsid w:val="008E7E98"/>
    <w:rsid w:val="008F07AE"/>
    <w:rsid w:val="00904C6B"/>
    <w:rsid w:val="00904CA7"/>
    <w:rsid w:val="00910B60"/>
    <w:rsid w:val="0092004B"/>
    <w:rsid w:val="00926605"/>
    <w:rsid w:val="009268C0"/>
    <w:rsid w:val="00934D56"/>
    <w:rsid w:val="009452F6"/>
    <w:rsid w:val="0095767C"/>
    <w:rsid w:val="009743DF"/>
    <w:rsid w:val="00983451"/>
    <w:rsid w:val="009926EA"/>
    <w:rsid w:val="009A4161"/>
    <w:rsid w:val="009D0BF9"/>
    <w:rsid w:val="009D71F7"/>
    <w:rsid w:val="009E438A"/>
    <w:rsid w:val="009E7C52"/>
    <w:rsid w:val="009F41C6"/>
    <w:rsid w:val="00A06616"/>
    <w:rsid w:val="00A222F8"/>
    <w:rsid w:val="00A45E5C"/>
    <w:rsid w:val="00A52451"/>
    <w:rsid w:val="00A66667"/>
    <w:rsid w:val="00A8265A"/>
    <w:rsid w:val="00A836EF"/>
    <w:rsid w:val="00AA05A7"/>
    <w:rsid w:val="00AC544C"/>
    <w:rsid w:val="00B02714"/>
    <w:rsid w:val="00B14293"/>
    <w:rsid w:val="00B150B5"/>
    <w:rsid w:val="00B33B6A"/>
    <w:rsid w:val="00B60431"/>
    <w:rsid w:val="00B64378"/>
    <w:rsid w:val="00B66D47"/>
    <w:rsid w:val="00B70984"/>
    <w:rsid w:val="00B963E0"/>
    <w:rsid w:val="00BA4A44"/>
    <w:rsid w:val="00BB3ECA"/>
    <w:rsid w:val="00BE4445"/>
    <w:rsid w:val="00C14AD4"/>
    <w:rsid w:val="00C45A1B"/>
    <w:rsid w:val="00C553D2"/>
    <w:rsid w:val="00C61B24"/>
    <w:rsid w:val="00C62BD5"/>
    <w:rsid w:val="00C84AF0"/>
    <w:rsid w:val="00C970CC"/>
    <w:rsid w:val="00CB78C1"/>
    <w:rsid w:val="00CD267E"/>
    <w:rsid w:val="00CD6A42"/>
    <w:rsid w:val="00CE2632"/>
    <w:rsid w:val="00D05A94"/>
    <w:rsid w:val="00D3193A"/>
    <w:rsid w:val="00D40D43"/>
    <w:rsid w:val="00D531C7"/>
    <w:rsid w:val="00D556BD"/>
    <w:rsid w:val="00D828AF"/>
    <w:rsid w:val="00D90E44"/>
    <w:rsid w:val="00D93FB7"/>
    <w:rsid w:val="00DF44CC"/>
    <w:rsid w:val="00E13CEB"/>
    <w:rsid w:val="00E4102A"/>
    <w:rsid w:val="00E8762A"/>
    <w:rsid w:val="00E87C89"/>
    <w:rsid w:val="00EA2B08"/>
    <w:rsid w:val="00EA6DE7"/>
    <w:rsid w:val="00EC32D9"/>
    <w:rsid w:val="00ED098B"/>
    <w:rsid w:val="00EE57CD"/>
    <w:rsid w:val="00EF3CCB"/>
    <w:rsid w:val="00F05311"/>
    <w:rsid w:val="00F05EC9"/>
    <w:rsid w:val="00F1451D"/>
    <w:rsid w:val="00F17CFA"/>
    <w:rsid w:val="00F515EE"/>
    <w:rsid w:val="00F541B9"/>
    <w:rsid w:val="00F83FFA"/>
    <w:rsid w:val="00F84952"/>
    <w:rsid w:val="00FA724D"/>
    <w:rsid w:val="00FC11D3"/>
    <w:rsid w:val="00FC78BA"/>
    <w:rsid w:val="00FE5AB2"/>
    <w:rsid w:val="00FE7BE8"/>
    <w:rsid w:val="00FF0146"/>
    <w:rsid w:val="00FF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161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E44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iPriority w:val="99"/>
    <w:unhideWhenUsed/>
    <w:rsid w:val="00627A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161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E44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iPriority w:val="99"/>
    <w:unhideWhenUsed/>
    <w:rsid w:val="00627A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hart" Target="charts/chart4.xml"/><Relationship Id="rId26" Type="http://schemas.openxmlformats.org/officeDocument/2006/relationships/chart" Target="charts/chart12.xml"/><Relationship Id="rId39" Type="http://schemas.openxmlformats.org/officeDocument/2006/relationships/chart" Target="charts/chart25.xml"/><Relationship Id="rId3" Type="http://schemas.openxmlformats.org/officeDocument/2006/relationships/styles" Target="styles.xml"/><Relationship Id="rId21" Type="http://schemas.openxmlformats.org/officeDocument/2006/relationships/chart" Target="charts/chart7.xml"/><Relationship Id="rId34" Type="http://schemas.openxmlformats.org/officeDocument/2006/relationships/chart" Target="charts/chart20.xml"/><Relationship Id="rId42" Type="http://schemas.openxmlformats.org/officeDocument/2006/relationships/image" Target="media/image10.png"/><Relationship Id="rId47" Type="http://schemas.openxmlformats.org/officeDocument/2006/relationships/chart" Target="charts/chart28.xml"/><Relationship Id="rId50" Type="http://schemas.openxmlformats.org/officeDocument/2006/relationships/chart" Target="charts/chart3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hart" Target="charts/chart3.xml"/><Relationship Id="rId25" Type="http://schemas.openxmlformats.org/officeDocument/2006/relationships/chart" Target="charts/chart11.xml"/><Relationship Id="rId33" Type="http://schemas.openxmlformats.org/officeDocument/2006/relationships/chart" Target="charts/chart19.xml"/><Relationship Id="rId38" Type="http://schemas.openxmlformats.org/officeDocument/2006/relationships/chart" Target="charts/chart24.xml"/><Relationship Id="rId46" Type="http://schemas.openxmlformats.org/officeDocument/2006/relationships/chart" Target="charts/chart27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chart" Target="charts/chart15.xml"/><Relationship Id="rId41" Type="http://schemas.openxmlformats.org/officeDocument/2006/relationships/hyperlink" Target="http://www.kane.co.u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chart" Target="charts/chart10.xml"/><Relationship Id="rId32" Type="http://schemas.openxmlformats.org/officeDocument/2006/relationships/chart" Target="charts/chart18.xml"/><Relationship Id="rId37" Type="http://schemas.openxmlformats.org/officeDocument/2006/relationships/chart" Target="charts/chart23.xml"/><Relationship Id="rId40" Type="http://schemas.openxmlformats.org/officeDocument/2006/relationships/image" Target="media/image9.png"/><Relationship Id="rId45" Type="http://schemas.openxmlformats.org/officeDocument/2006/relationships/chart" Target="charts/chart26.xm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chart" Target="charts/chart9.xml"/><Relationship Id="rId28" Type="http://schemas.openxmlformats.org/officeDocument/2006/relationships/chart" Target="charts/chart14.xml"/><Relationship Id="rId36" Type="http://schemas.openxmlformats.org/officeDocument/2006/relationships/chart" Target="charts/chart22.xml"/><Relationship Id="rId49" Type="http://schemas.openxmlformats.org/officeDocument/2006/relationships/chart" Target="charts/chart30.xml"/><Relationship Id="rId10" Type="http://schemas.openxmlformats.org/officeDocument/2006/relationships/image" Target="media/image4.jpeg"/><Relationship Id="rId19" Type="http://schemas.openxmlformats.org/officeDocument/2006/relationships/chart" Target="charts/chart5.xml"/><Relationship Id="rId31" Type="http://schemas.openxmlformats.org/officeDocument/2006/relationships/chart" Target="charts/chart17.xml"/><Relationship Id="rId44" Type="http://schemas.openxmlformats.org/officeDocument/2006/relationships/hyperlink" Target="http://www.repcomsrl.com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chart" Target="charts/chart8.xml"/><Relationship Id="rId27" Type="http://schemas.openxmlformats.org/officeDocument/2006/relationships/chart" Target="charts/chart13.xml"/><Relationship Id="rId30" Type="http://schemas.openxmlformats.org/officeDocument/2006/relationships/chart" Target="charts/chart16.xml"/><Relationship Id="rId35" Type="http://schemas.openxmlformats.org/officeDocument/2006/relationships/chart" Target="charts/chart21.xml"/><Relationship Id="rId43" Type="http://schemas.openxmlformats.org/officeDocument/2006/relationships/image" Target="media/image11.png"/><Relationship Id="rId48" Type="http://schemas.openxmlformats.org/officeDocument/2006/relationships/chart" Target="charts/chart29.xml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Dragos\Arduino\Arduino%20Data\Baza%20de%20date\Interpretare%20date4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Date%20Maramures\16.06.19,%2017%2000%20-%20Suior,%20Baia%20Sprie,.xlsx" TargetMode="External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Metin.xlsx" TargetMode="External"/><Relationship Id="rId1" Type="http://schemas.openxmlformats.org/officeDocument/2006/relationships/themeOverride" Target="../theme/themeOverride10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Metin%202.xlsx" TargetMode="External"/><Relationship Id="rId1" Type="http://schemas.openxmlformats.org/officeDocument/2006/relationships/themeOverride" Target="../theme/themeOverride11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Chimie%20Lab.xlsx" TargetMode="External"/><Relationship Id="rId1" Type="http://schemas.openxmlformats.org/officeDocument/2006/relationships/themeOverride" Target="../theme/themeOverride12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Chimie%20Lab.xlsx" TargetMode="External"/><Relationship Id="rId1" Type="http://schemas.openxmlformats.org/officeDocument/2006/relationships/themeOverride" Target="../theme/themeOverride13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Chimie%20Lab.xlsx" TargetMode="External"/><Relationship Id="rId1" Type="http://schemas.openxmlformats.org/officeDocument/2006/relationships/themeOverride" Target="../theme/themeOverride14.xm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alea%20Lupului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alea%20Lupului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alea%20Lupului.xlsx" TargetMode="Externa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Comparatie%20euro%206%20Euro%203%20Egalat.xlsx" TargetMode="External"/><Relationship Id="rId1" Type="http://schemas.openxmlformats.org/officeDocument/2006/relationships/themeOverride" Target="../theme/themeOverride15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Comparatie%20euro%206%20Euro%203%20Egalat.xlsx" TargetMode="External"/><Relationship Id="rId1" Type="http://schemas.openxmlformats.org/officeDocument/2006/relationships/themeOverride" Target="../theme/themeOverride16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Date%20Durau\Date%20Durau%209%2000%20AM.xlsx" TargetMode="External"/><Relationship Id="rId1" Type="http://schemas.openxmlformats.org/officeDocument/2006/relationships/themeOverride" Target="../theme/themeOverride2.xm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Comparatie%20euro%206%20Euro%203%20Egalat.xlsx" TargetMode="External"/><Relationship Id="rId1" Type="http://schemas.openxmlformats.org/officeDocument/2006/relationships/themeOverride" Target="../theme/themeOverride17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Comparatie%20euro%206%20Euro%203%20Egalat.xlsx" TargetMode="External"/><Relationship Id="rId1" Type="http://schemas.openxmlformats.org/officeDocument/2006/relationships/themeOverride" Target="../theme/themeOverride18.xml"/></Relationships>
</file>

<file path=word/charts/_rels/chart2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Comparatie%20euro%206%20Euro%203%20Egalat.xlsx" TargetMode="External"/><Relationship Id="rId1" Type="http://schemas.openxmlformats.org/officeDocument/2006/relationships/themeOverride" Target="../theme/themeOverride19.xm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Iasi%20crowded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Iasi%20crowded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Iasi%20crowded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oronet%20Altitude%20&amp;%20Pressure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oronet%20Altitude%20&amp;%20Pressure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oronet%20Altitude%20&amp;%20Pressure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oronet%20Altitude%20&amp;%20Pressure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Date%20Vatra%20Dornei\Date%20dus%20in%20centrul%20statiunii%20montane%20(Vatra%20Dornei).xlsx" TargetMode="External"/><Relationship Id="rId1" Type="http://schemas.openxmlformats.org/officeDocument/2006/relationships/themeOverride" Target="../theme/themeOverride3.xm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oronet%20Co2%20&amp;%20TVOC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Dragos\Arduino\Arduino%20Data\Baza%20de%20date\Date%20Voronet%20Co2%20&amp;%20TVOC.xlsx" TargetMode="Externa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Date%20Durau%20Egalat.xlsx" TargetMode="External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Baza%20de%20date\Date%20Vatra%20Dornei%20Seara%209%2030%20Egalat.xlsx" TargetMode="External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Metin.xlsx" TargetMode="External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Metin%202.xlsx" TargetMode="External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Metin.xlsx" TargetMode="External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dmin\Desktop\Dragos\Arduino\Arduino%20Data\Teste\Teste%20Metin%202.xlsx" TargetMode="External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Maramure</a:t>
            </a:r>
            <a:r>
              <a:rPr lang="ro-RO"/>
              <a:t>ș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Sheet1!$C$1:$C$7226</c:f>
              <c:numCache>
                <c:formatCode>h:mm:ss</c:formatCode>
                <c:ptCount val="7226"/>
                <c:pt idx="0">
                  <c:v>1.1574074074074073E-5</c:v>
                </c:pt>
                <c:pt idx="1">
                  <c:v>2.3148148148148147E-5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3.4027777777777784E-3</c:v>
                </c:pt>
                <c:pt idx="295">
                  <c:v>3.414351851851852E-3</c:v>
                </c:pt>
                <c:pt idx="296">
                  <c:v>3.425925925925926E-3</c:v>
                </c:pt>
                <c:pt idx="297">
                  <c:v>3.4375E-3</c:v>
                </c:pt>
                <c:pt idx="298">
                  <c:v>3.4490740740740745E-3</c:v>
                </c:pt>
                <c:pt idx="299">
                  <c:v>3.4606481481481485E-3</c:v>
                </c:pt>
                <c:pt idx="300">
                  <c:v>3.472222222222222E-3</c:v>
                </c:pt>
                <c:pt idx="301">
                  <c:v>3.483796296296296E-3</c:v>
                </c:pt>
                <c:pt idx="302">
                  <c:v>3.4953703703703705E-3</c:v>
                </c:pt>
                <c:pt idx="303">
                  <c:v>3.5069444444444445E-3</c:v>
                </c:pt>
                <c:pt idx="304">
                  <c:v>3.5185185185185185E-3</c:v>
                </c:pt>
                <c:pt idx="305">
                  <c:v>3.530092592592592E-3</c:v>
                </c:pt>
                <c:pt idx="306">
                  <c:v>3.5416666666666665E-3</c:v>
                </c:pt>
                <c:pt idx="307">
                  <c:v>3.5532407407407405E-3</c:v>
                </c:pt>
                <c:pt idx="308">
                  <c:v>3.5648148148148154E-3</c:v>
                </c:pt>
                <c:pt idx="309">
                  <c:v>3.5763888888888894E-3</c:v>
                </c:pt>
                <c:pt idx="310">
                  <c:v>3.5879629629629629E-3</c:v>
                </c:pt>
                <c:pt idx="311">
                  <c:v>3.5995370370370369E-3</c:v>
                </c:pt>
                <c:pt idx="312">
                  <c:v>3.6111111111111114E-3</c:v>
                </c:pt>
                <c:pt idx="313">
                  <c:v>3.6226851851851854E-3</c:v>
                </c:pt>
                <c:pt idx="314">
                  <c:v>3.6342592592592594E-3</c:v>
                </c:pt>
                <c:pt idx="315">
                  <c:v>3.645833333333333E-3</c:v>
                </c:pt>
                <c:pt idx="316">
                  <c:v>3.6574074074074074E-3</c:v>
                </c:pt>
                <c:pt idx="317">
                  <c:v>3.6689814814814814E-3</c:v>
                </c:pt>
                <c:pt idx="318">
                  <c:v>3.6805555555555554E-3</c:v>
                </c:pt>
                <c:pt idx="319">
                  <c:v>3.6921296296296298E-3</c:v>
                </c:pt>
                <c:pt idx="320">
                  <c:v>3.7037037037037034E-3</c:v>
                </c:pt>
                <c:pt idx="321">
                  <c:v>3.7152777777777774E-3</c:v>
                </c:pt>
                <c:pt idx="322">
                  <c:v>3.7268518518518514E-3</c:v>
                </c:pt>
                <c:pt idx="323">
                  <c:v>3.7384259259259263E-3</c:v>
                </c:pt>
                <c:pt idx="324">
                  <c:v>3.7500000000000003E-3</c:v>
                </c:pt>
                <c:pt idx="325">
                  <c:v>3.7615740740740739E-3</c:v>
                </c:pt>
                <c:pt idx="326">
                  <c:v>3.7731481481481483E-3</c:v>
                </c:pt>
                <c:pt idx="327">
                  <c:v>3.7847222222222223E-3</c:v>
                </c:pt>
                <c:pt idx="328">
                  <c:v>3.7962962962962963E-3</c:v>
                </c:pt>
                <c:pt idx="329">
                  <c:v>3.8078703703703707E-3</c:v>
                </c:pt>
                <c:pt idx="330">
                  <c:v>3.8194444444444443E-3</c:v>
                </c:pt>
                <c:pt idx="331">
                  <c:v>3.8310185185185183E-3</c:v>
                </c:pt>
                <c:pt idx="332">
                  <c:v>3.8425925925925923E-3</c:v>
                </c:pt>
                <c:pt idx="333">
                  <c:v>3.8541666666666668E-3</c:v>
                </c:pt>
                <c:pt idx="334">
                  <c:v>3.8657407407407408E-3</c:v>
                </c:pt>
                <c:pt idx="335">
                  <c:v>3.8773148148148143E-3</c:v>
                </c:pt>
                <c:pt idx="336">
                  <c:v>3.8888888888888883E-3</c:v>
                </c:pt>
                <c:pt idx="337">
                  <c:v>3.9004629629629632E-3</c:v>
                </c:pt>
                <c:pt idx="338">
                  <c:v>3.9120370370370368E-3</c:v>
                </c:pt>
                <c:pt idx="339">
                  <c:v>3.9236111111111112E-3</c:v>
                </c:pt>
                <c:pt idx="340">
                  <c:v>3.9351851851851857E-3</c:v>
                </c:pt>
                <c:pt idx="341">
                  <c:v>3.9467592592592592E-3</c:v>
                </c:pt>
                <c:pt idx="342">
                  <c:v>3.9583333333333337E-3</c:v>
                </c:pt>
                <c:pt idx="343">
                  <c:v>3.9699074074074072E-3</c:v>
                </c:pt>
                <c:pt idx="344">
                  <c:v>3.9814814814814817E-3</c:v>
                </c:pt>
                <c:pt idx="345">
                  <c:v>3.9930555555555561E-3</c:v>
                </c:pt>
                <c:pt idx="346">
                  <c:v>4.0046296296296297E-3</c:v>
                </c:pt>
                <c:pt idx="347">
                  <c:v>4.0162037037037033E-3</c:v>
                </c:pt>
                <c:pt idx="348">
                  <c:v>4.0277777777777777E-3</c:v>
                </c:pt>
                <c:pt idx="349">
                  <c:v>4.0393518518518521E-3</c:v>
                </c:pt>
                <c:pt idx="350">
                  <c:v>4.0509259259259257E-3</c:v>
                </c:pt>
                <c:pt idx="351">
                  <c:v>4.0624999999999993E-3</c:v>
                </c:pt>
                <c:pt idx="352">
                  <c:v>4.0740740740740746E-3</c:v>
                </c:pt>
                <c:pt idx="353">
                  <c:v>4.0856481481481481E-3</c:v>
                </c:pt>
                <c:pt idx="354">
                  <c:v>4.0972222222222226E-3</c:v>
                </c:pt>
                <c:pt idx="355">
                  <c:v>4.108796296296297E-3</c:v>
                </c:pt>
                <c:pt idx="356">
                  <c:v>4.1203703703703706E-3</c:v>
                </c:pt>
                <c:pt idx="357">
                  <c:v>4.1319444444444442E-3</c:v>
                </c:pt>
                <c:pt idx="358">
                  <c:v>4.1435185185185186E-3</c:v>
                </c:pt>
                <c:pt idx="359">
                  <c:v>4.155092592592593E-3</c:v>
                </c:pt>
                <c:pt idx="360">
                  <c:v>4.1666666666666666E-3</c:v>
                </c:pt>
                <c:pt idx="361">
                  <c:v>4.1782407407407402E-3</c:v>
                </c:pt>
                <c:pt idx="362">
                  <c:v>4.1898148148148146E-3</c:v>
                </c:pt>
                <c:pt idx="363">
                  <c:v>4.2013888888888891E-3</c:v>
                </c:pt>
                <c:pt idx="364">
                  <c:v>4.2129629629629626E-3</c:v>
                </c:pt>
                <c:pt idx="365">
                  <c:v>4.2245370370370371E-3</c:v>
                </c:pt>
                <c:pt idx="366">
                  <c:v>4.2361111111111106E-3</c:v>
                </c:pt>
                <c:pt idx="367">
                  <c:v>4.2476851851851851E-3</c:v>
                </c:pt>
                <c:pt idx="368">
                  <c:v>4.2592592592592595E-3</c:v>
                </c:pt>
                <c:pt idx="369">
                  <c:v>4.2708333333333339E-3</c:v>
                </c:pt>
                <c:pt idx="370">
                  <c:v>4.2824074074074075E-3</c:v>
                </c:pt>
                <c:pt idx="371">
                  <c:v>4.2939814814814811E-3</c:v>
                </c:pt>
                <c:pt idx="372">
                  <c:v>4.3055555555555555E-3</c:v>
                </c:pt>
                <c:pt idx="373">
                  <c:v>4.31712962962963E-3</c:v>
                </c:pt>
                <c:pt idx="374">
                  <c:v>4.3287037037037035E-3</c:v>
                </c:pt>
                <c:pt idx="375">
                  <c:v>4.340277777777778E-3</c:v>
                </c:pt>
                <c:pt idx="376">
                  <c:v>4.3518518518518515E-3</c:v>
                </c:pt>
                <c:pt idx="377">
                  <c:v>4.363425925925926E-3</c:v>
                </c:pt>
                <c:pt idx="378">
                  <c:v>4.3749999999999995E-3</c:v>
                </c:pt>
                <c:pt idx="379">
                  <c:v>4.386574074074074E-3</c:v>
                </c:pt>
                <c:pt idx="380">
                  <c:v>4.3981481481481484E-3</c:v>
                </c:pt>
                <c:pt idx="381">
                  <c:v>4.409722222222222E-3</c:v>
                </c:pt>
                <c:pt idx="382">
                  <c:v>4.4212962962962956E-3</c:v>
                </c:pt>
                <c:pt idx="383">
                  <c:v>4.4328703703703709E-3</c:v>
                </c:pt>
                <c:pt idx="384">
                  <c:v>4.4444444444444444E-3</c:v>
                </c:pt>
                <c:pt idx="385">
                  <c:v>4.4560185185185189E-3</c:v>
                </c:pt>
                <c:pt idx="386">
                  <c:v>4.4675925925925933E-3</c:v>
                </c:pt>
                <c:pt idx="387">
                  <c:v>4.4791666666666669E-3</c:v>
                </c:pt>
                <c:pt idx="388">
                  <c:v>4.4907407407407405E-3</c:v>
                </c:pt>
                <c:pt idx="389">
                  <c:v>4.5023148148148149E-3</c:v>
                </c:pt>
                <c:pt idx="390">
                  <c:v>4.5138888888888893E-3</c:v>
                </c:pt>
                <c:pt idx="391">
                  <c:v>4.5254629629629629E-3</c:v>
                </c:pt>
                <c:pt idx="392">
                  <c:v>4.5370370370370365E-3</c:v>
                </c:pt>
                <c:pt idx="393">
                  <c:v>4.5486111111111109E-3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6.4930555555555549E-3</c:v>
                </c:pt>
                <c:pt idx="563">
                  <c:v>6.5162037037037037E-3</c:v>
                </c:pt>
                <c:pt idx="564">
                  <c:v>6.5162037037037037E-3</c:v>
                </c:pt>
                <c:pt idx="565">
                  <c:v>6.5277777777777782E-3</c:v>
                </c:pt>
                <c:pt idx="566">
                  <c:v>6.5393518518518517E-3</c:v>
                </c:pt>
                <c:pt idx="567">
                  <c:v>6.5509259259259262E-3</c:v>
                </c:pt>
                <c:pt idx="568">
                  <c:v>6.5624999999999998E-3</c:v>
                </c:pt>
                <c:pt idx="569">
                  <c:v>6.5740740740740733E-3</c:v>
                </c:pt>
                <c:pt idx="570">
                  <c:v>6.5856481481481469E-3</c:v>
                </c:pt>
                <c:pt idx="571">
                  <c:v>6.5972222222222222E-3</c:v>
                </c:pt>
                <c:pt idx="572">
                  <c:v>6.6087962962962966E-3</c:v>
                </c:pt>
                <c:pt idx="573">
                  <c:v>6.6203703703703702E-3</c:v>
                </c:pt>
                <c:pt idx="574">
                  <c:v>6.6319444444444446E-3</c:v>
                </c:pt>
                <c:pt idx="575">
                  <c:v>6.6435185185185182E-3</c:v>
                </c:pt>
                <c:pt idx="576">
                  <c:v>6.6550925925925935E-3</c:v>
                </c:pt>
                <c:pt idx="577">
                  <c:v>6.6666666666666671E-3</c:v>
                </c:pt>
                <c:pt idx="578">
                  <c:v>6.6782407407407415E-3</c:v>
                </c:pt>
                <c:pt idx="579">
                  <c:v>6.6898148148148142E-3</c:v>
                </c:pt>
                <c:pt idx="580">
                  <c:v>6.7013888888888887E-3</c:v>
                </c:pt>
                <c:pt idx="581">
                  <c:v>6.7129629629629622E-3</c:v>
                </c:pt>
                <c:pt idx="582">
                  <c:v>6.7245370370370367E-3</c:v>
                </c:pt>
                <c:pt idx="583">
                  <c:v>6.7361111111111103E-3</c:v>
                </c:pt>
                <c:pt idx="584">
                  <c:v>6.7476851851851856E-3</c:v>
                </c:pt>
                <c:pt idx="585">
                  <c:v>6.7592592592592591E-3</c:v>
                </c:pt>
                <c:pt idx="586">
                  <c:v>6.7708333333333336E-3</c:v>
                </c:pt>
                <c:pt idx="587">
                  <c:v>6.782407407407408E-3</c:v>
                </c:pt>
                <c:pt idx="588">
                  <c:v>6.7939814814814816E-3</c:v>
                </c:pt>
                <c:pt idx="589">
                  <c:v>6.8055555555555569E-3</c:v>
                </c:pt>
                <c:pt idx="590">
                  <c:v>6.8171296296296287E-3</c:v>
                </c:pt>
                <c:pt idx="591">
                  <c:v>6.828703703703704E-3</c:v>
                </c:pt>
                <c:pt idx="592">
                  <c:v>6.8402777777777776E-3</c:v>
                </c:pt>
                <c:pt idx="593">
                  <c:v>6.851851851851852E-3</c:v>
                </c:pt>
                <c:pt idx="594">
                  <c:v>6.8634259259259256E-3</c:v>
                </c:pt>
                <c:pt idx="595">
                  <c:v>6.875E-3</c:v>
                </c:pt>
                <c:pt idx="596">
                  <c:v>6.8865740740740736E-3</c:v>
                </c:pt>
                <c:pt idx="597">
                  <c:v>6.8981481481481489E-3</c:v>
                </c:pt>
                <c:pt idx="598">
                  <c:v>6.9097222222222225E-3</c:v>
                </c:pt>
                <c:pt idx="599">
                  <c:v>6.9212962962962969E-3</c:v>
                </c:pt>
                <c:pt idx="600">
                  <c:v>6.9328703703703696E-3</c:v>
                </c:pt>
                <c:pt idx="601">
                  <c:v>6.9444444444444441E-3</c:v>
                </c:pt>
                <c:pt idx="602">
                  <c:v>6.9560185185185185E-3</c:v>
                </c:pt>
                <c:pt idx="603">
                  <c:v>6.9675925925925921E-3</c:v>
                </c:pt>
                <c:pt idx="604">
                  <c:v>6.9791666666666674E-3</c:v>
                </c:pt>
                <c:pt idx="605">
                  <c:v>6.9907407407407409E-3</c:v>
                </c:pt>
                <c:pt idx="606">
                  <c:v>7.0023148148148154E-3</c:v>
                </c:pt>
                <c:pt idx="607">
                  <c:v>7.013888888888889E-3</c:v>
                </c:pt>
                <c:pt idx="608">
                  <c:v>7.0254629629629634E-3</c:v>
                </c:pt>
                <c:pt idx="609">
                  <c:v>7.037037037037037E-3</c:v>
                </c:pt>
                <c:pt idx="610">
                  <c:v>7.0486111111111105E-3</c:v>
                </c:pt>
                <c:pt idx="611">
                  <c:v>7.0601851851851841E-3</c:v>
                </c:pt>
                <c:pt idx="612">
                  <c:v>7.0717592592592594E-3</c:v>
                </c:pt>
                <c:pt idx="613">
                  <c:v>7.083333333333333E-3</c:v>
                </c:pt>
                <c:pt idx="614">
                  <c:v>7.0949074074074074E-3</c:v>
                </c:pt>
                <c:pt idx="615">
                  <c:v>7.106481481481481E-3</c:v>
                </c:pt>
                <c:pt idx="616">
                  <c:v>7.1180555555555554E-3</c:v>
                </c:pt>
                <c:pt idx="617">
                  <c:v>7.1296296296296307E-3</c:v>
                </c:pt>
                <c:pt idx="618">
                  <c:v>7.1412037037037043E-3</c:v>
                </c:pt>
                <c:pt idx="619">
                  <c:v>7.1527777777777787E-3</c:v>
                </c:pt>
                <c:pt idx="620">
                  <c:v>7.1643518518518514E-3</c:v>
                </c:pt>
                <c:pt idx="621">
                  <c:v>7.1759259259259259E-3</c:v>
                </c:pt>
                <c:pt idx="622">
                  <c:v>7.1874999999999994E-3</c:v>
                </c:pt>
                <c:pt idx="623">
                  <c:v>7.1990740740740739E-3</c:v>
                </c:pt>
                <c:pt idx="624">
                  <c:v>7.2106481481481475E-3</c:v>
                </c:pt>
                <c:pt idx="625">
                  <c:v>7.2222222222222228E-3</c:v>
                </c:pt>
                <c:pt idx="626">
                  <c:v>7.2337962962962963E-3</c:v>
                </c:pt>
                <c:pt idx="627">
                  <c:v>7.2453703703703708E-3</c:v>
                </c:pt>
                <c:pt idx="628">
                  <c:v>7.2569444444444443E-3</c:v>
                </c:pt>
                <c:pt idx="629">
                  <c:v>7.2685185185185188E-3</c:v>
                </c:pt>
                <c:pt idx="630">
                  <c:v>7.2800925925925915E-3</c:v>
                </c:pt>
                <c:pt idx="631">
                  <c:v>7.2916666666666659E-3</c:v>
                </c:pt>
                <c:pt idx="632">
                  <c:v>7.3032407407407412E-3</c:v>
                </c:pt>
                <c:pt idx="633">
                  <c:v>7.3148148148148148E-3</c:v>
                </c:pt>
                <c:pt idx="634">
                  <c:v>7.3263888888888892E-3</c:v>
                </c:pt>
                <c:pt idx="635">
                  <c:v>7.3379629629629628E-3</c:v>
                </c:pt>
                <c:pt idx="636">
                  <c:v>7.3495370370370372E-3</c:v>
                </c:pt>
                <c:pt idx="637">
                  <c:v>7.3611111111111108E-3</c:v>
                </c:pt>
                <c:pt idx="638">
                  <c:v>7.3726851851851861E-3</c:v>
                </c:pt>
                <c:pt idx="639">
                  <c:v>7.3842592592592597E-3</c:v>
                </c:pt>
                <c:pt idx="640">
                  <c:v>7.3958333333333341E-3</c:v>
                </c:pt>
                <c:pt idx="641">
                  <c:v>7.4074074074074068E-3</c:v>
                </c:pt>
                <c:pt idx="642">
                  <c:v>7.4189814814814813E-3</c:v>
                </c:pt>
                <c:pt idx="643">
                  <c:v>7.4305555555555548E-3</c:v>
                </c:pt>
                <c:pt idx="644">
                  <c:v>7.4421296296296293E-3</c:v>
                </c:pt>
                <c:pt idx="645">
                  <c:v>7.4537037037037028E-3</c:v>
                </c:pt>
                <c:pt idx="646">
                  <c:v>7.4652777777777781E-3</c:v>
                </c:pt>
                <c:pt idx="647">
                  <c:v>7.4768518518518526E-3</c:v>
                </c:pt>
                <c:pt idx="648">
                  <c:v>7.4884259259259262E-3</c:v>
                </c:pt>
                <c:pt idx="649">
                  <c:v>7.5000000000000006E-3</c:v>
                </c:pt>
                <c:pt idx="650">
                  <c:v>7.5115740740740742E-3</c:v>
                </c:pt>
                <c:pt idx="651">
                  <c:v>7.5231481481481477E-3</c:v>
                </c:pt>
                <c:pt idx="652">
                  <c:v>7.5347222222222213E-3</c:v>
                </c:pt>
                <c:pt idx="653">
                  <c:v>7.5462962962962966E-3</c:v>
                </c:pt>
                <c:pt idx="654">
                  <c:v>7.5578703703703702E-3</c:v>
                </c:pt>
                <c:pt idx="655">
                  <c:v>7.5694444444444446E-3</c:v>
                </c:pt>
                <c:pt idx="656">
                  <c:v>7.5810185185185182E-3</c:v>
                </c:pt>
                <c:pt idx="657">
                  <c:v>7.5925925925925926E-3</c:v>
                </c:pt>
                <c:pt idx="658">
                  <c:v>7.6041666666666662E-3</c:v>
                </c:pt>
                <c:pt idx="659">
                  <c:v>7.6157407407407415E-3</c:v>
                </c:pt>
                <c:pt idx="660">
                  <c:v>7.6273148148148151E-3</c:v>
                </c:pt>
                <c:pt idx="661">
                  <c:v>7.6388888888888886E-3</c:v>
                </c:pt>
                <c:pt idx="662">
                  <c:v>7.6504629629629631E-3</c:v>
                </c:pt>
                <c:pt idx="663">
                  <c:v>7.6620370370370366E-3</c:v>
                </c:pt>
                <c:pt idx="664">
                  <c:v>7.6736111111111111E-3</c:v>
                </c:pt>
                <c:pt idx="665">
                  <c:v>7.6851851851851847E-3</c:v>
                </c:pt>
                <c:pt idx="666">
                  <c:v>7.69675925925926E-3</c:v>
                </c:pt>
                <c:pt idx="667">
                  <c:v>7.7083333333333335E-3</c:v>
                </c:pt>
                <c:pt idx="668">
                  <c:v>7.719907407407408E-3</c:v>
                </c:pt>
                <c:pt idx="669">
                  <c:v>7.7314814814814815E-3</c:v>
                </c:pt>
                <c:pt idx="670">
                  <c:v>7.743055555555556E-3</c:v>
                </c:pt>
                <c:pt idx="671">
                  <c:v>7.7546296296296287E-3</c:v>
                </c:pt>
                <c:pt idx="672">
                  <c:v>7.7662037037037031E-3</c:v>
                </c:pt>
                <c:pt idx="673">
                  <c:v>7.7777777777777767E-3</c:v>
                </c:pt>
                <c:pt idx="674">
                  <c:v>7.789351851851852E-3</c:v>
                </c:pt>
                <c:pt idx="675">
                  <c:v>7.8009259259259256E-3</c:v>
                </c:pt>
                <c:pt idx="676">
                  <c:v>7.8125E-3</c:v>
                </c:pt>
                <c:pt idx="677">
                  <c:v>7.8240740740740753E-3</c:v>
                </c:pt>
                <c:pt idx="678">
                  <c:v>7.8356481481481489E-3</c:v>
                </c:pt>
                <c:pt idx="679">
                  <c:v>7.8472222222222224E-3</c:v>
                </c:pt>
                <c:pt idx="680">
                  <c:v>7.858796296296296E-3</c:v>
                </c:pt>
                <c:pt idx="681">
                  <c:v>7.8703703703703713E-3</c:v>
                </c:pt>
                <c:pt idx="682">
                  <c:v>7.8819444444444432E-3</c:v>
                </c:pt>
                <c:pt idx="683">
                  <c:v>7.8935185185185185E-3</c:v>
                </c:pt>
                <c:pt idx="684">
                  <c:v>7.905092592592592E-3</c:v>
                </c:pt>
                <c:pt idx="685">
                  <c:v>7.9166666666666673E-3</c:v>
                </c:pt>
                <c:pt idx="686">
                  <c:v>7.9282407407407409E-3</c:v>
                </c:pt>
                <c:pt idx="687">
                  <c:v>7.9398148148148145E-3</c:v>
                </c:pt>
                <c:pt idx="688">
                  <c:v>7.951388888888888E-3</c:v>
                </c:pt>
                <c:pt idx="689">
                  <c:v>7.9629629629629634E-3</c:v>
                </c:pt>
                <c:pt idx="690">
                  <c:v>7.9745370370370369E-3</c:v>
                </c:pt>
                <c:pt idx="691">
                  <c:v>7.9861111111111122E-3</c:v>
                </c:pt>
                <c:pt idx="692">
                  <c:v>7.9976851851851858E-3</c:v>
                </c:pt>
                <c:pt idx="693">
                  <c:v>8.0092592592592594E-3</c:v>
                </c:pt>
                <c:pt idx="694">
                  <c:v>8.0208333333333329E-3</c:v>
                </c:pt>
                <c:pt idx="695">
                  <c:v>8.0324074074074065E-3</c:v>
                </c:pt>
                <c:pt idx="696">
                  <c:v>8.0439814814814818E-3</c:v>
                </c:pt>
                <c:pt idx="697">
                  <c:v>8.0555555555555554E-3</c:v>
                </c:pt>
                <c:pt idx="698">
                  <c:v>8.0671296296296307E-3</c:v>
                </c:pt>
                <c:pt idx="699">
                  <c:v>8.0787037037037043E-3</c:v>
                </c:pt>
                <c:pt idx="700">
                  <c:v>8.0902777777777778E-3</c:v>
                </c:pt>
                <c:pt idx="701">
                  <c:v>8.1018518518518514E-3</c:v>
                </c:pt>
                <c:pt idx="702">
                  <c:v>8.113425925925925E-3</c:v>
                </c:pt>
                <c:pt idx="703">
                  <c:v>8.1249999999999985E-3</c:v>
                </c:pt>
                <c:pt idx="704">
                  <c:v>8.1365740740740738E-3</c:v>
                </c:pt>
                <c:pt idx="705">
                  <c:v>8.1481481481481474E-3</c:v>
                </c:pt>
                <c:pt idx="706">
                  <c:v>8.1597222222222227E-3</c:v>
                </c:pt>
                <c:pt idx="707">
                  <c:v>8.1712962962962963E-3</c:v>
                </c:pt>
                <c:pt idx="708">
                  <c:v>8.1828703703703699E-3</c:v>
                </c:pt>
                <c:pt idx="709">
                  <c:v>8.1944444444444452E-3</c:v>
                </c:pt>
                <c:pt idx="710">
                  <c:v>8.2060185185185187E-3</c:v>
                </c:pt>
                <c:pt idx="711">
                  <c:v>8.217592592592594E-3</c:v>
                </c:pt>
                <c:pt idx="712">
                  <c:v>8.2291666666666659E-3</c:v>
                </c:pt>
                <c:pt idx="713">
                  <c:v>8.2407407407407412E-3</c:v>
                </c:pt>
                <c:pt idx="714">
                  <c:v>8.2523148148148148E-3</c:v>
                </c:pt>
                <c:pt idx="715">
                  <c:v>8.2638888888888883E-3</c:v>
                </c:pt>
                <c:pt idx="716">
                  <c:v>8.2754629629629619E-3</c:v>
                </c:pt>
                <c:pt idx="717">
                  <c:v>8.2870370370370372E-3</c:v>
                </c:pt>
                <c:pt idx="718">
                  <c:v>8.2986111111111108E-3</c:v>
                </c:pt>
                <c:pt idx="719">
                  <c:v>8.3101851851851861E-3</c:v>
                </c:pt>
                <c:pt idx="720">
                  <c:v>8.3217592592592596E-3</c:v>
                </c:pt>
                <c:pt idx="721">
                  <c:v>8.3333333333333332E-3</c:v>
                </c:pt>
                <c:pt idx="722">
                  <c:v>8.3449074074074085E-3</c:v>
                </c:pt>
                <c:pt idx="723">
                  <c:v>8.3564814814814804E-3</c:v>
                </c:pt>
                <c:pt idx="724">
                  <c:v>8.3680555555555557E-3</c:v>
                </c:pt>
                <c:pt idx="725">
                  <c:v>8.3796296296296292E-3</c:v>
                </c:pt>
                <c:pt idx="726">
                  <c:v>8.3912037037037045E-3</c:v>
                </c:pt>
                <c:pt idx="727">
                  <c:v>8.4027777777777781E-3</c:v>
                </c:pt>
                <c:pt idx="728">
                  <c:v>8.4143518518518517E-3</c:v>
                </c:pt>
                <c:pt idx="729">
                  <c:v>8.4259259259259253E-3</c:v>
                </c:pt>
                <c:pt idx="730">
                  <c:v>8.4375000000000006E-3</c:v>
                </c:pt>
                <c:pt idx="731">
                  <c:v>8.4490740740740741E-3</c:v>
                </c:pt>
                <c:pt idx="732">
                  <c:v>8.4606481481481494E-3</c:v>
                </c:pt>
                <c:pt idx="733">
                  <c:v>8.4722222222222213E-3</c:v>
                </c:pt>
                <c:pt idx="734">
                  <c:v>8.4837962962962966E-3</c:v>
                </c:pt>
                <c:pt idx="735">
                  <c:v>8.4953703703703701E-3</c:v>
                </c:pt>
                <c:pt idx="736">
                  <c:v>8.5069444444444437E-3</c:v>
                </c:pt>
                <c:pt idx="737">
                  <c:v>8.518518518518519E-3</c:v>
                </c:pt>
                <c:pt idx="738">
                  <c:v>8.5300925925925926E-3</c:v>
                </c:pt>
                <c:pt idx="739">
                  <c:v>8.5416666666666679E-3</c:v>
                </c:pt>
                <c:pt idx="740">
                  <c:v>8.5532407407407415E-3</c:v>
                </c:pt>
                <c:pt idx="741">
                  <c:v>8.564814814814815E-3</c:v>
                </c:pt>
                <c:pt idx="742">
                  <c:v>8.5763888888888886E-3</c:v>
                </c:pt>
                <c:pt idx="743">
                  <c:v>8.5879629629629622E-3</c:v>
                </c:pt>
                <c:pt idx="744">
                  <c:v>8.5995370370370357E-3</c:v>
                </c:pt>
                <c:pt idx="745">
                  <c:v>8.611111111111111E-3</c:v>
                </c:pt>
                <c:pt idx="746">
                  <c:v>8.6226851851851846E-3</c:v>
                </c:pt>
                <c:pt idx="747">
                  <c:v>8.6342592592592599E-3</c:v>
                </c:pt>
                <c:pt idx="748">
                  <c:v>8.6458333333333335E-3</c:v>
                </c:pt>
                <c:pt idx="749">
                  <c:v>8.6574074074074071E-3</c:v>
                </c:pt>
                <c:pt idx="750">
                  <c:v>8.6689814814814806E-3</c:v>
                </c:pt>
                <c:pt idx="751">
                  <c:v>8.6805555555555559E-3</c:v>
                </c:pt>
                <c:pt idx="752">
                  <c:v>8.6921296296296312E-3</c:v>
                </c:pt>
                <c:pt idx="753">
                  <c:v>8.7037037037037031E-3</c:v>
                </c:pt>
                <c:pt idx="754">
                  <c:v>8.7152777777777784E-3</c:v>
                </c:pt>
                <c:pt idx="755">
                  <c:v>8.726851851851852E-3</c:v>
                </c:pt>
                <c:pt idx="756">
                  <c:v>8.7384259259259255E-3</c:v>
                </c:pt>
                <c:pt idx="757">
                  <c:v>8.7499999999999991E-3</c:v>
                </c:pt>
                <c:pt idx="758">
                  <c:v>8.7615740740740744E-3</c:v>
                </c:pt>
                <c:pt idx="759">
                  <c:v>8.773148148148148E-3</c:v>
                </c:pt>
                <c:pt idx="760">
                  <c:v>8.7847222222222233E-3</c:v>
                </c:pt>
                <c:pt idx="761">
                  <c:v>8.7962962962962968E-3</c:v>
                </c:pt>
                <c:pt idx="762">
                  <c:v>8.8078703703703704E-3</c:v>
                </c:pt>
                <c:pt idx="763">
                  <c:v>8.819444444444444E-3</c:v>
                </c:pt>
                <c:pt idx="764">
                  <c:v>8.8310185185185176E-3</c:v>
                </c:pt>
                <c:pt idx="765">
                  <c:v>8.8425925925925911E-3</c:v>
                </c:pt>
                <c:pt idx="766">
                  <c:v>8.8541666666666664E-3</c:v>
                </c:pt>
                <c:pt idx="767">
                  <c:v>8.8657407407407417E-3</c:v>
                </c:pt>
                <c:pt idx="768">
                  <c:v>8.8773148148148153E-3</c:v>
                </c:pt>
                <c:pt idx="769">
                  <c:v>8.8888888888888889E-3</c:v>
                </c:pt>
                <c:pt idx="770">
                  <c:v>8.9004629629629625E-3</c:v>
                </c:pt>
                <c:pt idx="771">
                  <c:v>8.9120370370370378E-3</c:v>
                </c:pt>
                <c:pt idx="772">
                  <c:v>8.9236111111111113E-3</c:v>
                </c:pt>
                <c:pt idx="773">
                  <c:v>8.9351851851851866E-3</c:v>
                </c:pt>
                <c:pt idx="774">
                  <c:v>8.9467592592592585E-3</c:v>
                </c:pt>
                <c:pt idx="775">
                  <c:v>8.9583333333333338E-3</c:v>
                </c:pt>
                <c:pt idx="776">
                  <c:v>8.9699074074074073E-3</c:v>
                </c:pt>
                <c:pt idx="777">
                  <c:v>8.9814814814814809E-3</c:v>
                </c:pt>
                <c:pt idx="778">
                  <c:v>8.9930555555555545E-3</c:v>
                </c:pt>
                <c:pt idx="779">
                  <c:v>9.0046296296296298E-3</c:v>
                </c:pt>
                <c:pt idx="780">
                  <c:v>9.0162037037037034E-3</c:v>
                </c:pt>
                <c:pt idx="781">
                  <c:v>9.0277777777777787E-3</c:v>
                </c:pt>
                <c:pt idx="782">
                  <c:v>9.0393518518518522E-3</c:v>
                </c:pt>
                <c:pt idx="783">
                  <c:v>9.0509259259259258E-3</c:v>
                </c:pt>
                <c:pt idx="784">
                  <c:v>9.0624999999999994E-3</c:v>
                </c:pt>
                <c:pt idx="785">
                  <c:v>9.0740740740740729E-3</c:v>
                </c:pt>
                <c:pt idx="786">
                  <c:v>9.0856481481481483E-3</c:v>
                </c:pt>
                <c:pt idx="787">
                  <c:v>9.0972222222222218E-3</c:v>
                </c:pt>
                <c:pt idx="788">
                  <c:v>9.1087962962962971E-3</c:v>
                </c:pt>
                <c:pt idx="789">
                  <c:v>9.1203703703703707E-3</c:v>
                </c:pt>
                <c:pt idx="790">
                  <c:v>9.1319444444444443E-3</c:v>
                </c:pt>
                <c:pt idx="791">
                  <c:v>9.1435185185185178E-3</c:v>
                </c:pt>
                <c:pt idx="792">
                  <c:v>9.1550925925925931E-3</c:v>
                </c:pt>
                <c:pt idx="793">
                  <c:v>9.1666666666666667E-3</c:v>
                </c:pt>
                <c:pt idx="794">
                  <c:v>9.1782407407407403E-3</c:v>
                </c:pt>
                <c:pt idx="795">
                  <c:v>9.1898148148148139E-3</c:v>
                </c:pt>
                <c:pt idx="796">
                  <c:v>9.2013888888888892E-3</c:v>
                </c:pt>
                <c:pt idx="797">
                  <c:v>9.2129629629629627E-3</c:v>
                </c:pt>
                <c:pt idx="798">
                  <c:v>9.2245370370370363E-3</c:v>
                </c:pt>
                <c:pt idx="799">
                  <c:v>9.2361111111111116E-3</c:v>
                </c:pt>
                <c:pt idx="800">
                  <c:v>9.2476851851851852E-3</c:v>
                </c:pt>
                <c:pt idx="801">
                  <c:v>9.2592592592592605E-3</c:v>
                </c:pt>
                <c:pt idx="802">
                  <c:v>9.2708333333333341E-3</c:v>
                </c:pt>
                <c:pt idx="803">
                  <c:v>9.2824074074074076E-3</c:v>
                </c:pt>
                <c:pt idx="804">
                  <c:v>9.2939814814814812E-3</c:v>
                </c:pt>
                <c:pt idx="805">
                  <c:v>9.3055555555555548E-3</c:v>
                </c:pt>
                <c:pt idx="806">
                  <c:v>9.3171296296296283E-3</c:v>
                </c:pt>
                <c:pt idx="807">
                  <c:v>9.3287037037037036E-3</c:v>
                </c:pt>
                <c:pt idx="808">
                  <c:v>9.3402777777777772E-3</c:v>
                </c:pt>
                <c:pt idx="809">
                  <c:v>9.3518518518518525E-3</c:v>
                </c:pt>
                <c:pt idx="810">
                  <c:v>9.3634259259259261E-3</c:v>
                </c:pt>
                <c:pt idx="811">
                  <c:v>9.3749999999999997E-3</c:v>
                </c:pt>
                <c:pt idx="812">
                  <c:v>9.386574074074075E-3</c:v>
                </c:pt>
                <c:pt idx="813">
                  <c:v>9.3981481481481485E-3</c:v>
                </c:pt>
                <c:pt idx="814">
                  <c:v>9.4097222222222238E-3</c:v>
                </c:pt>
                <c:pt idx="815">
                  <c:v>9.4212962962962957E-3</c:v>
                </c:pt>
                <c:pt idx="816">
                  <c:v>9.432870370370371E-3</c:v>
                </c:pt>
                <c:pt idx="817">
                  <c:v>9.4444444444444445E-3</c:v>
                </c:pt>
                <c:pt idx="818">
                  <c:v>9.4560185185185181E-3</c:v>
                </c:pt>
                <c:pt idx="819">
                  <c:v>9.4675925925925917E-3</c:v>
                </c:pt>
                <c:pt idx="820">
                  <c:v>9.479166666666667E-3</c:v>
                </c:pt>
                <c:pt idx="821">
                  <c:v>9.4907407407407406E-3</c:v>
                </c:pt>
                <c:pt idx="822">
                  <c:v>9.4907407407407406E-3</c:v>
                </c:pt>
                <c:pt idx="823">
                  <c:v>9.5023148148148159E-3</c:v>
                </c:pt>
                <c:pt idx="824">
                  <c:v>9.5138888888888894E-3</c:v>
                </c:pt>
                <c:pt idx="825">
                  <c:v>9.525462962962963E-3</c:v>
                </c:pt>
                <c:pt idx="826">
                  <c:v>9.5370370370370366E-3</c:v>
                </c:pt>
                <c:pt idx="827">
                  <c:v>9.5486111111111101E-3</c:v>
                </c:pt>
                <c:pt idx="828">
                  <c:v>9.5601851851851855E-3</c:v>
                </c:pt>
                <c:pt idx="829">
                  <c:v>9.571759259259259E-3</c:v>
                </c:pt>
                <c:pt idx="830">
                  <c:v>9.5833333333333343E-3</c:v>
                </c:pt>
                <c:pt idx="831">
                  <c:v>9.5949074074074079E-3</c:v>
                </c:pt>
                <c:pt idx="832">
                  <c:v>9.6064814814814815E-3</c:v>
                </c:pt>
                <c:pt idx="833">
                  <c:v>9.618055555555555E-3</c:v>
                </c:pt>
                <c:pt idx="834">
                  <c:v>9.6296296296296303E-3</c:v>
                </c:pt>
                <c:pt idx="835">
                  <c:v>9.6412037037037039E-3</c:v>
                </c:pt>
                <c:pt idx="836">
                  <c:v>9.6527777777777775E-3</c:v>
                </c:pt>
                <c:pt idx="837">
                  <c:v>9.6643518518518511E-3</c:v>
                </c:pt>
                <c:pt idx="838">
                  <c:v>9.6759259259259264E-3</c:v>
                </c:pt>
                <c:pt idx="839">
                  <c:v>9.6874999999999999E-3</c:v>
                </c:pt>
                <c:pt idx="840">
                  <c:v>9.6990740740740735E-3</c:v>
                </c:pt>
                <c:pt idx="841">
                  <c:v>9.7106481481481471E-3</c:v>
                </c:pt>
                <c:pt idx="842">
                  <c:v>9.7222222222222224E-3</c:v>
                </c:pt>
                <c:pt idx="843">
                  <c:v>9.7337962962962977E-3</c:v>
                </c:pt>
                <c:pt idx="844">
                  <c:v>9.7453703703703713E-3</c:v>
                </c:pt>
                <c:pt idx="845">
                  <c:v>9.7569444444444448E-3</c:v>
                </c:pt>
                <c:pt idx="846">
                  <c:v>9.7685185185185184E-3</c:v>
                </c:pt>
                <c:pt idx="847">
                  <c:v>9.780092592592592E-3</c:v>
                </c:pt>
                <c:pt idx="848">
                  <c:v>9.7916666666666655E-3</c:v>
                </c:pt>
                <c:pt idx="849">
                  <c:v>9.8032407407407408E-3</c:v>
                </c:pt>
                <c:pt idx="850">
                  <c:v>9.8148148148148144E-3</c:v>
                </c:pt>
                <c:pt idx="851">
                  <c:v>9.8263888888888897E-3</c:v>
                </c:pt>
                <c:pt idx="852">
                  <c:v>9.8379629629629633E-3</c:v>
                </c:pt>
                <c:pt idx="853">
                  <c:v>9.8495370370370369E-3</c:v>
                </c:pt>
                <c:pt idx="854">
                  <c:v>9.8611111111111104E-3</c:v>
                </c:pt>
                <c:pt idx="855">
                  <c:v>9.8726851851851857E-3</c:v>
                </c:pt>
                <c:pt idx="856">
                  <c:v>9.8842592592592576E-3</c:v>
                </c:pt>
                <c:pt idx="857">
                  <c:v>9.8958333333333329E-3</c:v>
                </c:pt>
                <c:pt idx="858">
                  <c:v>9.9074074074074082E-3</c:v>
                </c:pt>
                <c:pt idx="859">
                  <c:v>9.9189814814814817E-3</c:v>
                </c:pt>
                <c:pt idx="860">
                  <c:v>9.9305555555555553E-3</c:v>
                </c:pt>
                <c:pt idx="861">
                  <c:v>9.9421296296296289E-3</c:v>
                </c:pt>
                <c:pt idx="862">
                  <c:v>9.9537037037037042E-3</c:v>
                </c:pt>
                <c:pt idx="863">
                  <c:v>9.9652777777777778E-3</c:v>
                </c:pt>
                <c:pt idx="864">
                  <c:v>9.9768518518518531E-3</c:v>
                </c:pt>
                <c:pt idx="865">
                  <c:v>9.9884259259259266E-3</c:v>
                </c:pt>
                <c:pt idx="866">
                  <c:v>0.01</c:v>
                </c:pt>
                <c:pt idx="867">
                  <c:v>1.0011574074074074E-2</c:v>
                </c:pt>
                <c:pt idx="868">
                  <c:v>1.0023148148148147E-2</c:v>
                </c:pt>
                <c:pt idx="869">
                  <c:v>1.0034722222222221E-2</c:v>
                </c:pt>
                <c:pt idx="870">
                  <c:v>1.0046296296296296E-2</c:v>
                </c:pt>
                <c:pt idx="871">
                  <c:v>1.005787037037037E-2</c:v>
                </c:pt>
                <c:pt idx="872">
                  <c:v>1.0069444444444445E-2</c:v>
                </c:pt>
                <c:pt idx="873">
                  <c:v>1.0081018518518519E-2</c:v>
                </c:pt>
                <c:pt idx="874">
                  <c:v>1.0092592592592592E-2</c:v>
                </c:pt>
                <c:pt idx="875">
                  <c:v>1.0104166666666668E-2</c:v>
                </c:pt>
                <c:pt idx="876">
                  <c:v>1.0115740740740741E-2</c:v>
                </c:pt>
                <c:pt idx="877">
                  <c:v>1.0127314814814815E-2</c:v>
                </c:pt>
                <c:pt idx="878">
                  <c:v>1.0138888888888888E-2</c:v>
                </c:pt>
                <c:pt idx="879">
                  <c:v>1.0150462962962964E-2</c:v>
                </c:pt>
                <c:pt idx="880">
                  <c:v>1.0162037037037037E-2</c:v>
                </c:pt>
                <c:pt idx="881">
                  <c:v>1.0173611111111111E-2</c:v>
                </c:pt>
                <c:pt idx="882">
                  <c:v>1.0185185185185184E-2</c:v>
                </c:pt>
                <c:pt idx="883">
                  <c:v>1.019675925925926E-2</c:v>
                </c:pt>
                <c:pt idx="884">
                  <c:v>1.0208333333333333E-2</c:v>
                </c:pt>
                <c:pt idx="885">
                  <c:v>1.0219907407407408E-2</c:v>
                </c:pt>
                <c:pt idx="886">
                  <c:v>1.0231481481481482E-2</c:v>
                </c:pt>
                <c:pt idx="887">
                  <c:v>1.0243055555555556E-2</c:v>
                </c:pt>
                <c:pt idx="888">
                  <c:v>1.0254629629629629E-2</c:v>
                </c:pt>
                <c:pt idx="889">
                  <c:v>1.0266203703703703E-2</c:v>
                </c:pt>
                <c:pt idx="890">
                  <c:v>1.0277777777777778E-2</c:v>
                </c:pt>
                <c:pt idx="891">
                  <c:v>1.0289351851851852E-2</c:v>
                </c:pt>
                <c:pt idx="892">
                  <c:v>1.0300925925925927E-2</c:v>
                </c:pt>
                <c:pt idx="893">
                  <c:v>1.03125E-2</c:v>
                </c:pt>
                <c:pt idx="894">
                  <c:v>1.0324074074074074E-2</c:v>
                </c:pt>
                <c:pt idx="895">
                  <c:v>1.0335648148148148E-2</c:v>
                </c:pt>
                <c:pt idx="896">
                  <c:v>1.0347222222222223E-2</c:v>
                </c:pt>
                <c:pt idx="897">
                  <c:v>1.0358796296296295E-2</c:v>
                </c:pt>
                <c:pt idx="898">
                  <c:v>1.037037037037037E-2</c:v>
                </c:pt>
                <c:pt idx="899">
                  <c:v>1.0381944444444444E-2</c:v>
                </c:pt>
                <c:pt idx="900">
                  <c:v>1.0393518518518519E-2</c:v>
                </c:pt>
                <c:pt idx="901">
                  <c:v>1.0405092592592593E-2</c:v>
                </c:pt>
                <c:pt idx="902">
                  <c:v>1.0416666666666666E-2</c:v>
                </c:pt>
                <c:pt idx="903">
                  <c:v>1.042824074074074E-2</c:v>
                </c:pt>
                <c:pt idx="904">
                  <c:v>1.0439814814814813E-2</c:v>
                </c:pt>
                <c:pt idx="905">
                  <c:v>1.045138888888889E-2</c:v>
                </c:pt>
                <c:pt idx="906">
                  <c:v>1.0462962962962964E-2</c:v>
                </c:pt>
                <c:pt idx="907">
                  <c:v>1.0474537037037037E-2</c:v>
                </c:pt>
                <c:pt idx="908">
                  <c:v>1.0486111111111111E-2</c:v>
                </c:pt>
                <c:pt idx="909">
                  <c:v>1.0497685185185186E-2</c:v>
                </c:pt>
                <c:pt idx="910">
                  <c:v>1.050925925925926E-2</c:v>
                </c:pt>
                <c:pt idx="911">
                  <c:v>1.0520833333333333E-2</c:v>
                </c:pt>
                <c:pt idx="912">
                  <c:v>1.0532407407407407E-2</c:v>
                </c:pt>
                <c:pt idx="913">
                  <c:v>1.0543981481481481E-2</c:v>
                </c:pt>
                <c:pt idx="914">
                  <c:v>1.0555555555555554E-2</c:v>
                </c:pt>
                <c:pt idx="915">
                  <c:v>1.0567129629629629E-2</c:v>
                </c:pt>
                <c:pt idx="916">
                  <c:v>1.0578703703703703E-2</c:v>
                </c:pt>
                <c:pt idx="917">
                  <c:v>1.0590277777777777E-2</c:v>
                </c:pt>
                <c:pt idx="918">
                  <c:v>1.0601851851851854E-2</c:v>
                </c:pt>
                <c:pt idx="919">
                  <c:v>1.0613425925925927E-2</c:v>
                </c:pt>
                <c:pt idx="920">
                  <c:v>1.0625000000000001E-2</c:v>
                </c:pt>
                <c:pt idx="921">
                  <c:v>1.0636574074074074E-2</c:v>
                </c:pt>
                <c:pt idx="922">
                  <c:v>1.064814814814815E-2</c:v>
                </c:pt>
                <c:pt idx="923">
                  <c:v>1.0659722222222221E-2</c:v>
                </c:pt>
                <c:pt idx="924">
                  <c:v>1.0671296296296297E-2</c:v>
                </c:pt>
                <c:pt idx="925">
                  <c:v>1.068287037037037E-2</c:v>
                </c:pt>
                <c:pt idx="926">
                  <c:v>1.0694444444444444E-2</c:v>
                </c:pt>
                <c:pt idx="927">
                  <c:v>1.0706018518518517E-2</c:v>
                </c:pt>
                <c:pt idx="928">
                  <c:v>1.0717592592592593E-2</c:v>
                </c:pt>
                <c:pt idx="929">
                  <c:v>1.0729166666666666E-2</c:v>
                </c:pt>
                <c:pt idx="930">
                  <c:v>1.074074074074074E-2</c:v>
                </c:pt>
                <c:pt idx="931">
                  <c:v>1.0752314814814814E-2</c:v>
                </c:pt>
                <c:pt idx="932">
                  <c:v>1.0763888888888891E-2</c:v>
                </c:pt>
                <c:pt idx="933">
                  <c:v>1.0775462962962964E-2</c:v>
                </c:pt>
                <c:pt idx="934">
                  <c:v>1.0787037037037038E-2</c:v>
                </c:pt>
                <c:pt idx="935">
                  <c:v>1.0798611111111111E-2</c:v>
                </c:pt>
                <c:pt idx="936">
                  <c:v>1.0810185185185185E-2</c:v>
                </c:pt>
                <c:pt idx="937">
                  <c:v>1.082175925925926E-2</c:v>
                </c:pt>
                <c:pt idx="938">
                  <c:v>1.0833333333333334E-2</c:v>
                </c:pt>
                <c:pt idx="939">
                  <c:v>1.0844907407407407E-2</c:v>
                </c:pt>
                <c:pt idx="940">
                  <c:v>1.0856481481481481E-2</c:v>
                </c:pt>
                <c:pt idx="941">
                  <c:v>1.0868055555555556E-2</c:v>
                </c:pt>
                <c:pt idx="942">
                  <c:v>1.087962962962963E-2</c:v>
                </c:pt>
                <c:pt idx="943">
                  <c:v>1.0891203703703703E-2</c:v>
                </c:pt>
                <c:pt idx="944">
                  <c:v>1.0902777777777777E-2</c:v>
                </c:pt>
                <c:pt idx="945">
                  <c:v>1.091435185185185E-2</c:v>
                </c:pt>
                <c:pt idx="946">
                  <c:v>1.0925925925925924E-2</c:v>
                </c:pt>
                <c:pt idx="947">
                  <c:v>1.0937500000000001E-2</c:v>
                </c:pt>
                <c:pt idx="948">
                  <c:v>1.0949074074074075E-2</c:v>
                </c:pt>
                <c:pt idx="949">
                  <c:v>1.0960648148148148E-2</c:v>
                </c:pt>
                <c:pt idx="950">
                  <c:v>1.0972222222222223E-2</c:v>
                </c:pt>
                <c:pt idx="951">
                  <c:v>1.0983796296296297E-2</c:v>
                </c:pt>
                <c:pt idx="952">
                  <c:v>1.0995370370370371E-2</c:v>
                </c:pt>
                <c:pt idx="953">
                  <c:v>1.1006944444444444E-2</c:v>
                </c:pt>
                <c:pt idx="954">
                  <c:v>1.1018518518518518E-2</c:v>
                </c:pt>
                <c:pt idx="955">
                  <c:v>1.1030092592592591E-2</c:v>
                </c:pt>
                <c:pt idx="956">
                  <c:v>1.1041666666666667E-2</c:v>
                </c:pt>
                <c:pt idx="957">
                  <c:v>1.105324074074074E-2</c:v>
                </c:pt>
                <c:pt idx="958">
                  <c:v>1.1064814814814814E-2</c:v>
                </c:pt>
                <c:pt idx="959">
                  <c:v>1.1076388888888887E-2</c:v>
                </c:pt>
                <c:pt idx="960">
                  <c:v>1.1087962962962964E-2</c:v>
                </c:pt>
                <c:pt idx="961">
                  <c:v>1.1099537037037038E-2</c:v>
                </c:pt>
                <c:pt idx="962">
                  <c:v>1.1111111111111112E-2</c:v>
                </c:pt>
                <c:pt idx="963">
                  <c:v>1.1122685185185185E-2</c:v>
                </c:pt>
                <c:pt idx="964">
                  <c:v>1.113425925925926E-2</c:v>
                </c:pt>
                <c:pt idx="965">
                  <c:v>1.1145833333333334E-2</c:v>
                </c:pt>
                <c:pt idx="966">
                  <c:v>1.1157407407407408E-2</c:v>
                </c:pt>
                <c:pt idx="967">
                  <c:v>1.1168981481481481E-2</c:v>
                </c:pt>
                <c:pt idx="968">
                  <c:v>1.1180555555555556E-2</c:v>
                </c:pt>
                <c:pt idx="969">
                  <c:v>1.119212962962963E-2</c:v>
                </c:pt>
                <c:pt idx="970">
                  <c:v>1.1203703703703704E-2</c:v>
                </c:pt>
                <c:pt idx="971">
                  <c:v>1.1215277777777777E-2</c:v>
                </c:pt>
                <c:pt idx="972">
                  <c:v>1.1226851851851854E-2</c:v>
                </c:pt>
                <c:pt idx="973">
                  <c:v>1.1238425925925928E-2</c:v>
                </c:pt>
                <c:pt idx="974">
                  <c:v>1.1249999999999998E-2</c:v>
                </c:pt>
                <c:pt idx="975">
                  <c:v>1.1261574074074071E-2</c:v>
                </c:pt>
                <c:pt idx="976">
                  <c:v>1.1273148148148148E-2</c:v>
                </c:pt>
                <c:pt idx="977">
                  <c:v>1.1284722222222222E-2</c:v>
                </c:pt>
                <c:pt idx="978">
                  <c:v>1.1296296296296296E-2</c:v>
                </c:pt>
                <c:pt idx="979">
                  <c:v>1.1307870370370371E-2</c:v>
                </c:pt>
                <c:pt idx="980">
                  <c:v>1.1319444444444444E-2</c:v>
                </c:pt>
                <c:pt idx="981">
                  <c:v>1.1331018518518518E-2</c:v>
                </c:pt>
                <c:pt idx="982">
                  <c:v>1.1342592592592592E-2</c:v>
                </c:pt>
                <c:pt idx="983">
                  <c:v>1.1354166666666667E-2</c:v>
                </c:pt>
                <c:pt idx="984">
                  <c:v>1.136574074074074E-2</c:v>
                </c:pt>
                <c:pt idx="985">
                  <c:v>1.1377314814814814E-2</c:v>
                </c:pt>
                <c:pt idx="986">
                  <c:v>1.1388888888888888E-2</c:v>
                </c:pt>
                <c:pt idx="987">
                  <c:v>1.1400462962962965E-2</c:v>
                </c:pt>
                <c:pt idx="988">
                  <c:v>1.1412037037037038E-2</c:v>
                </c:pt>
                <c:pt idx="989">
                  <c:v>1.1423611111111112E-2</c:v>
                </c:pt>
                <c:pt idx="990">
                  <c:v>1.1435185185185185E-2</c:v>
                </c:pt>
                <c:pt idx="991">
                  <c:v>1.1446759259259261E-2</c:v>
                </c:pt>
                <c:pt idx="992">
                  <c:v>1.1458333333333334E-2</c:v>
                </c:pt>
                <c:pt idx="993">
                  <c:v>1.1469907407407408E-2</c:v>
                </c:pt>
                <c:pt idx="994">
                  <c:v>1.1481481481481483E-2</c:v>
                </c:pt>
                <c:pt idx="995">
                  <c:v>1.1493055555555555E-2</c:v>
                </c:pt>
                <c:pt idx="996">
                  <c:v>1.1504629629629629E-2</c:v>
                </c:pt>
                <c:pt idx="997">
                  <c:v>1.1516203703703702E-2</c:v>
                </c:pt>
                <c:pt idx="998">
                  <c:v>1.1527777777777777E-2</c:v>
                </c:pt>
                <c:pt idx="999">
                  <c:v>1.1539351851851851E-2</c:v>
                </c:pt>
                <c:pt idx="1000">
                  <c:v>1.1550925925925925E-2</c:v>
                </c:pt>
                <c:pt idx="1001">
                  <c:v>1.1562499999999998E-2</c:v>
                </c:pt>
                <c:pt idx="1002">
                  <c:v>1.1574074074074075E-2</c:v>
                </c:pt>
                <c:pt idx="1003">
                  <c:v>1.1585648148148149E-2</c:v>
                </c:pt>
                <c:pt idx="1004">
                  <c:v>1.1597222222222222E-2</c:v>
                </c:pt>
                <c:pt idx="1005">
                  <c:v>1.1608796296296296E-2</c:v>
                </c:pt>
                <c:pt idx="1006">
                  <c:v>1.1620370370370371E-2</c:v>
                </c:pt>
                <c:pt idx="1007">
                  <c:v>1.1631944444444445E-2</c:v>
                </c:pt>
                <c:pt idx="1008">
                  <c:v>1.1643518518518518E-2</c:v>
                </c:pt>
                <c:pt idx="1009">
                  <c:v>1.1655092592592594E-2</c:v>
                </c:pt>
                <c:pt idx="1010">
                  <c:v>1.1666666666666667E-2</c:v>
                </c:pt>
                <c:pt idx="1011">
                  <c:v>1.1678240740740741E-2</c:v>
                </c:pt>
                <c:pt idx="1012">
                  <c:v>1.1689814814814814E-2</c:v>
                </c:pt>
                <c:pt idx="1013">
                  <c:v>1.1701388888888891E-2</c:v>
                </c:pt>
                <c:pt idx="1014">
                  <c:v>1.1712962962962965E-2</c:v>
                </c:pt>
                <c:pt idx="1015">
                  <c:v>1.1724537037037035E-2</c:v>
                </c:pt>
                <c:pt idx="1016">
                  <c:v>1.1736111111111109E-2</c:v>
                </c:pt>
                <c:pt idx="1017">
                  <c:v>1.1747685185185186E-2</c:v>
                </c:pt>
                <c:pt idx="1018">
                  <c:v>1.1759259259259259E-2</c:v>
                </c:pt>
                <c:pt idx="1019">
                  <c:v>1.1770833333333333E-2</c:v>
                </c:pt>
                <c:pt idx="1020">
                  <c:v>1.1782407407407406E-2</c:v>
                </c:pt>
                <c:pt idx="1021">
                  <c:v>1.1793981481481482E-2</c:v>
                </c:pt>
                <c:pt idx="1022">
                  <c:v>1.1805555555555555E-2</c:v>
                </c:pt>
                <c:pt idx="1023">
                  <c:v>1.1817129629629629E-2</c:v>
                </c:pt>
                <c:pt idx="1024">
                  <c:v>1.1828703703703704E-2</c:v>
                </c:pt>
                <c:pt idx="1025">
                  <c:v>1.1840277777777778E-2</c:v>
                </c:pt>
                <c:pt idx="1026">
                  <c:v>1.1851851851851851E-2</c:v>
                </c:pt>
                <c:pt idx="1027">
                  <c:v>1.1863425925925925E-2</c:v>
                </c:pt>
                <c:pt idx="1028">
                  <c:v>1.1875000000000002E-2</c:v>
                </c:pt>
                <c:pt idx="1029">
                  <c:v>1.1886574074074075E-2</c:v>
                </c:pt>
                <c:pt idx="1030">
                  <c:v>1.1898148148148149E-2</c:v>
                </c:pt>
                <c:pt idx="1031">
                  <c:v>1.1909722222222223E-2</c:v>
                </c:pt>
                <c:pt idx="1032">
                  <c:v>1.1921296296296298E-2</c:v>
                </c:pt>
                <c:pt idx="1033">
                  <c:v>1.1932870370370371E-2</c:v>
                </c:pt>
                <c:pt idx="1034">
                  <c:v>1.1944444444444445E-2</c:v>
                </c:pt>
                <c:pt idx="1035">
                  <c:v>1.1956018518518517E-2</c:v>
                </c:pt>
                <c:pt idx="1036">
                  <c:v>1.1967592592592592E-2</c:v>
                </c:pt>
                <c:pt idx="1037">
                  <c:v>1.1979166666666666E-2</c:v>
                </c:pt>
                <c:pt idx="1038">
                  <c:v>1.1990740740740739E-2</c:v>
                </c:pt>
                <c:pt idx="1039">
                  <c:v>1.2002314814814815E-2</c:v>
                </c:pt>
                <c:pt idx="1040">
                  <c:v>1.2013888888888888E-2</c:v>
                </c:pt>
                <c:pt idx="1041">
                  <c:v>1.2025462962962962E-2</c:v>
                </c:pt>
                <c:pt idx="1042">
                  <c:v>1.2037037037037035E-2</c:v>
                </c:pt>
                <c:pt idx="1043">
                  <c:v>1.2048611111111112E-2</c:v>
                </c:pt>
                <c:pt idx="1044">
                  <c:v>1.2060185185185186E-2</c:v>
                </c:pt>
                <c:pt idx="1045">
                  <c:v>1.207175925925926E-2</c:v>
                </c:pt>
                <c:pt idx="1046">
                  <c:v>1.2083333333333333E-2</c:v>
                </c:pt>
                <c:pt idx="1047">
                  <c:v>1.2094907407407408E-2</c:v>
                </c:pt>
                <c:pt idx="1048">
                  <c:v>1.2106481481481482E-2</c:v>
                </c:pt>
                <c:pt idx="1049">
                  <c:v>1.2118055555555556E-2</c:v>
                </c:pt>
                <c:pt idx="1050">
                  <c:v>1.2129629629629629E-2</c:v>
                </c:pt>
                <c:pt idx="1051">
                  <c:v>1.2141203703703704E-2</c:v>
                </c:pt>
                <c:pt idx="1052">
                  <c:v>1.2152777777777778E-2</c:v>
                </c:pt>
                <c:pt idx="1053">
                  <c:v>1.2164351851851852E-2</c:v>
                </c:pt>
                <c:pt idx="1054">
                  <c:v>1.2175925925925929E-2</c:v>
                </c:pt>
                <c:pt idx="1055">
                  <c:v>1.2187500000000002E-2</c:v>
                </c:pt>
                <c:pt idx="1056">
                  <c:v>1.2199074074074072E-2</c:v>
                </c:pt>
                <c:pt idx="1057">
                  <c:v>1.2210648148148146E-2</c:v>
                </c:pt>
                <c:pt idx="1058">
                  <c:v>1.2222222222222223E-2</c:v>
                </c:pt>
                <c:pt idx="1059">
                  <c:v>1.2233796296296296E-2</c:v>
                </c:pt>
                <c:pt idx="1060">
                  <c:v>1.224537037037037E-2</c:v>
                </c:pt>
                <c:pt idx="1061">
                  <c:v>1.2256944444444444E-2</c:v>
                </c:pt>
                <c:pt idx="1062">
                  <c:v>1.2268518518518519E-2</c:v>
                </c:pt>
                <c:pt idx="1063">
                  <c:v>1.2280092592592592E-2</c:v>
                </c:pt>
                <c:pt idx="1064">
                  <c:v>1.2291666666666666E-2</c:v>
                </c:pt>
                <c:pt idx="1065">
                  <c:v>1.230324074074074E-2</c:v>
                </c:pt>
                <c:pt idx="1066">
                  <c:v>1.2314814814814815E-2</c:v>
                </c:pt>
                <c:pt idx="1067">
                  <c:v>1.2326388888888888E-2</c:v>
                </c:pt>
                <c:pt idx="1068">
                  <c:v>1.2337962962962962E-2</c:v>
                </c:pt>
                <c:pt idx="1069">
                  <c:v>1.2349537037037039E-2</c:v>
                </c:pt>
                <c:pt idx="1070">
                  <c:v>1.2361111111111113E-2</c:v>
                </c:pt>
                <c:pt idx="1071">
                  <c:v>1.2372685185185186E-2</c:v>
                </c:pt>
                <c:pt idx="1072">
                  <c:v>1.238425925925926E-2</c:v>
                </c:pt>
                <c:pt idx="1073">
                  <c:v>1.2395833333333335E-2</c:v>
                </c:pt>
                <c:pt idx="1074">
                  <c:v>1.2407407407407409E-2</c:v>
                </c:pt>
                <c:pt idx="1075">
                  <c:v>1.2418981481481482E-2</c:v>
                </c:pt>
                <c:pt idx="1076">
                  <c:v>1.2430555555555554E-2</c:v>
                </c:pt>
                <c:pt idx="1077">
                  <c:v>1.2442129629629629E-2</c:v>
                </c:pt>
                <c:pt idx="1078">
                  <c:v>1.2453703703703703E-2</c:v>
                </c:pt>
                <c:pt idx="1079">
                  <c:v>1.2465277777777777E-2</c:v>
                </c:pt>
                <c:pt idx="1080">
                  <c:v>1.2465277777777777E-2</c:v>
                </c:pt>
                <c:pt idx="1081">
                  <c:v>1.2488425925925925E-2</c:v>
                </c:pt>
                <c:pt idx="1082">
                  <c:v>1.2488425925925925E-2</c:v>
                </c:pt>
                <c:pt idx="1083">
                  <c:v>1.2499999999999999E-2</c:v>
                </c:pt>
                <c:pt idx="1084">
                  <c:v>1.2511574074074073E-2</c:v>
                </c:pt>
                <c:pt idx="1085">
                  <c:v>1.252314814814815E-2</c:v>
                </c:pt>
                <c:pt idx="1086">
                  <c:v>1.2534722222222223E-2</c:v>
                </c:pt>
                <c:pt idx="1087">
                  <c:v>1.2546296296296297E-2</c:v>
                </c:pt>
                <c:pt idx="1088">
                  <c:v>1.255787037037037E-2</c:v>
                </c:pt>
                <c:pt idx="1089">
                  <c:v>1.2569444444444446E-2</c:v>
                </c:pt>
                <c:pt idx="1090">
                  <c:v>1.2581018518518519E-2</c:v>
                </c:pt>
                <c:pt idx="1091">
                  <c:v>1.2592592592592593E-2</c:v>
                </c:pt>
                <c:pt idx="1092">
                  <c:v>1.2604166666666666E-2</c:v>
                </c:pt>
                <c:pt idx="1093">
                  <c:v>1.2615740740740742E-2</c:v>
                </c:pt>
                <c:pt idx="1094">
                  <c:v>1.2627314814814815E-2</c:v>
                </c:pt>
                <c:pt idx="1095">
                  <c:v>1.2638888888888889E-2</c:v>
                </c:pt>
                <c:pt idx="1096">
                  <c:v>1.2650462962962962E-2</c:v>
                </c:pt>
                <c:pt idx="1097">
                  <c:v>1.2662037037037039E-2</c:v>
                </c:pt>
                <c:pt idx="1098">
                  <c:v>1.2673611111111109E-2</c:v>
                </c:pt>
                <c:pt idx="1099">
                  <c:v>1.2685185185185183E-2</c:v>
                </c:pt>
                <c:pt idx="1100">
                  <c:v>1.269675925925926E-2</c:v>
                </c:pt>
                <c:pt idx="1101">
                  <c:v>1.2708333333333334E-2</c:v>
                </c:pt>
                <c:pt idx="1102">
                  <c:v>1.2719907407407407E-2</c:v>
                </c:pt>
                <c:pt idx="1103">
                  <c:v>1.2731481481481481E-2</c:v>
                </c:pt>
                <c:pt idx="1104">
                  <c:v>1.2743055555555556E-2</c:v>
                </c:pt>
                <c:pt idx="1105">
                  <c:v>1.275462962962963E-2</c:v>
                </c:pt>
                <c:pt idx="1106">
                  <c:v>1.2766203703703703E-2</c:v>
                </c:pt>
                <c:pt idx="1107">
                  <c:v>1.2777777777777777E-2</c:v>
                </c:pt>
                <c:pt idx="1108">
                  <c:v>1.2789351851851852E-2</c:v>
                </c:pt>
                <c:pt idx="1109">
                  <c:v>1.2800925925925926E-2</c:v>
                </c:pt>
                <c:pt idx="1110">
                  <c:v>1.2812499999999999E-2</c:v>
                </c:pt>
                <c:pt idx="1111">
                  <c:v>1.2824074074074073E-2</c:v>
                </c:pt>
                <c:pt idx="1112">
                  <c:v>1.283564814814815E-2</c:v>
                </c:pt>
                <c:pt idx="1113">
                  <c:v>1.2847222222222223E-2</c:v>
                </c:pt>
                <c:pt idx="1114">
                  <c:v>1.2858796296296297E-2</c:v>
                </c:pt>
                <c:pt idx="1115">
                  <c:v>1.2870370370370372E-2</c:v>
                </c:pt>
                <c:pt idx="1116">
                  <c:v>1.2881944444444446E-2</c:v>
                </c:pt>
                <c:pt idx="1117">
                  <c:v>1.2893518518518519E-2</c:v>
                </c:pt>
                <c:pt idx="1118">
                  <c:v>1.2905092592592591E-2</c:v>
                </c:pt>
                <c:pt idx="1119">
                  <c:v>1.2916666666666667E-2</c:v>
                </c:pt>
                <c:pt idx="1120">
                  <c:v>1.292824074074074E-2</c:v>
                </c:pt>
                <c:pt idx="1121">
                  <c:v>1.2939814814814814E-2</c:v>
                </c:pt>
                <c:pt idx="1122">
                  <c:v>1.2951388888888887E-2</c:v>
                </c:pt>
                <c:pt idx="1123">
                  <c:v>1.2962962962962963E-2</c:v>
                </c:pt>
                <c:pt idx="1124">
                  <c:v>1.2974537037037036E-2</c:v>
                </c:pt>
                <c:pt idx="1125">
                  <c:v>1.298611111111111E-2</c:v>
                </c:pt>
                <c:pt idx="1126">
                  <c:v>1.2997685185185183E-2</c:v>
                </c:pt>
                <c:pt idx="1127">
                  <c:v>1.300925925925926E-2</c:v>
                </c:pt>
                <c:pt idx="1128">
                  <c:v>1.3020833333333334E-2</c:v>
                </c:pt>
                <c:pt idx="1129">
                  <c:v>1.3032407407407407E-2</c:v>
                </c:pt>
                <c:pt idx="1130">
                  <c:v>1.3043981481481483E-2</c:v>
                </c:pt>
                <c:pt idx="1131">
                  <c:v>1.3055555555555556E-2</c:v>
                </c:pt>
                <c:pt idx="1132">
                  <c:v>1.306712962962963E-2</c:v>
                </c:pt>
                <c:pt idx="1133">
                  <c:v>1.3078703703703703E-2</c:v>
                </c:pt>
                <c:pt idx="1134">
                  <c:v>1.3090277777777779E-2</c:v>
                </c:pt>
                <c:pt idx="1135">
                  <c:v>1.3101851851851852E-2</c:v>
                </c:pt>
                <c:pt idx="1136">
                  <c:v>1.3113425925925926E-2</c:v>
                </c:pt>
                <c:pt idx="1137">
                  <c:v>1.3125E-2</c:v>
                </c:pt>
                <c:pt idx="1138">
                  <c:v>1.3136574074074077E-2</c:v>
                </c:pt>
                <c:pt idx="1139">
                  <c:v>1.3148148148148147E-2</c:v>
                </c:pt>
                <c:pt idx="1140">
                  <c:v>1.315972222222222E-2</c:v>
                </c:pt>
                <c:pt idx="1141">
                  <c:v>1.3171296296296294E-2</c:v>
                </c:pt>
                <c:pt idx="1142">
                  <c:v>1.3182870370370371E-2</c:v>
                </c:pt>
                <c:pt idx="1143">
                  <c:v>1.3194444444444444E-2</c:v>
                </c:pt>
                <c:pt idx="1144">
                  <c:v>1.3206018518518518E-2</c:v>
                </c:pt>
                <c:pt idx="1145">
                  <c:v>1.3217592592592593E-2</c:v>
                </c:pt>
                <c:pt idx="1146">
                  <c:v>1.3229166666666667E-2</c:v>
                </c:pt>
                <c:pt idx="1147">
                  <c:v>1.324074074074074E-2</c:v>
                </c:pt>
                <c:pt idx="1148">
                  <c:v>1.3252314814814814E-2</c:v>
                </c:pt>
                <c:pt idx="1149">
                  <c:v>1.3263888888888889E-2</c:v>
                </c:pt>
                <c:pt idx="1150">
                  <c:v>1.3275462962962963E-2</c:v>
                </c:pt>
                <c:pt idx="1151">
                  <c:v>1.3287037037037036E-2</c:v>
                </c:pt>
                <c:pt idx="1152">
                  <c:v>1.329861111111111E-2</c:v>
                </c:pt>
                <c:pt idx="1153">
                  <c:v>1.3310185185185187E-2</c:v>
                </c:pt>
                <c:pt idx="1154">
                  <c:v>1.3321759259259261E-2</c:v>
                </c:pt>
                <c:pt idx="1155">
                  <c:v>1.3333333333333334E-2</c:v>
                </c:pt>
                <c:pt idx="1156">
                  <c:v>1.3344907407407408E-2</c:v>
                </c:pt>
                <c:pt idx="1157">
                  <c:v>1.3356481481481483E-2</c:v>
                </c:pt>
                <c:pt idx="1158">
                  <c:v>1.3368055555555557E-2</c:v>
                </c:pt>
                <c:pt idx="1159">
                  <c:v>1.3379629629629628E-2</c:v>
                </c:pt>
                <c:pt idx="1160">
                  <c:v>1.3391203703703704E-2</c:v>
                </c:pt>
                <c:pt idx="1161">
                  <c:v>1.3402777777777777E-2</c:v>
                </c:pt>
                <c:pt idx="1162">
                  <c:v>1.3414351851851851E-2</c:v>
                </c:pt>
                <c:pt idx="1163">
                  <c:v>1.3425925925925924E-2</c:v>
                </c:pt>
                <c:pt idx="1164">
                  <c:v>1.34375E-2</c:v>
                </c:pt>
                <c:pt idx="1165">
                  <c:v>1.3449074074074073E-2</c:v>
                </c:pt>
                <c:pt idx="1166">
                  <c:v>1.3460648148148147E-2</c:v>
                </c:pt>
                <c:pt idx="1167">
                  <c:v>1.3472222222222221E-2</c:v>
                </c:pt>
                <c:pt idx="1168">
                  <c:v>1.3483796296296298E-2</c:v>
                </c:pt>
                <c:pt idx="1169">
                  <c:v>1.3495370370370371E-2</c:v>
                </c:pt>
                <c:pt idx="1170">
                  <c:v>1.3506944444444445E-2</c:v>
                </c:pt>
                <c:pt idx="1171">
                  <c:v>1.3518518518518518E-2</c:v>
                </c:pt>
                <c:pt idx="1172">
                  <c:v>1.3530092592592594E-2</c:v>
                </c:pt>
                <c:pt idx="1173">
                  <c:v>1.3541666666666667E-2</c:v>
                </c:pt>
                <c:pt idx="1174">
                  <c:v>1.3553240740740741E-2</c:v>
                </c:pt>
                <c:pt idx="1175">
                  <c:v>1.3564814814814816E-2</c:v>
                </c:pt>
                <c:pt idx="1176">
                  <c:v>1.357638888888889E-2</c:v>
                </c:pt>
                <c:pt idx="1177">
                  <c:v>1.3587962962962963E-2</c:v>
                </c:pt>
                <c:pt idx="1178">
                  <c:v>1.3599537037037037E-2</c:v>
                </c:pt>
                <c:pt idx="1179">
                  <c:v>1.3611111111111114E-2</c:v>
                </c:pt>
                <c:pt idx="1180">
                  <c:v>1.3622685185185184E-2</c:v>
                </c:pt>
                <c:pt idx="1181">
                  <c:v>1.3634259259259257E-2</c:v>
                </c:pt>
                <c:pt idx="1182">
                  <c:v>1.3645833333333331E-2</c:v>
                </c:pt>
                <c:pt idx="1183">
                  <c:v>1.3657407407407408E-2</c:v>
                </c:pt>
                <c:pt idx="1184">
                  <c:v>1.3668981481481482E-2</c:v>
                </c:pt>
                <c:pt idx="1185">
                  <c:v>1.3680555555555555E-2</c:v>
                </c:pt>
                <c:pt idx="1186">
                  <c:v>1.3692129629629629E-2</c:v>
                </c:pt>
                <c:pt idx="1187">
                  <c:v>1.3703703703703704E-2</c:v>
                </c:pt>
                <c:pt idx="1188">
                  <c:v>1.3715277777777778E-2</c:v>
                </c:pt>
                <c:pt idx="1189">
                  <c:v>1.3726851851851851E-2</c:v>
                </c:pt>
                <c:pt idx="1190">
                  <c:v>1.3738425925925926E-2</c:v>
                </c:pt>
                <c:pt idx="1191">
                  <c:v>1.375E-2</c:v>
                </c:pt>
                <c:pt idx="1192">
                  <c:v>1.3761574074074074E-2</c:v>
                </c:pt>
                <c:pt idx="1193">
                  <c:v>1.3773148148148147E-2</c:v>
                </c:pt>
                <c:pt idx="1194">
                  <c:v>1.3784722222222224E-2</c:v>
                </c:pt>
                <c:pt idx="1195">
                  <c:v>1.3796296296296298E-2</c:v>
                </c:pt>
                <c:pt idx="1196">
                  <c:v>1.3807870370370371E-2</c:v>
                </c:pt>
                <c:pt idx="1197">
                  <c:v>1.3819444444444445E-2</c:v>
                </c:pt>
                <c:pt idx="1198">
                  <c:v>1.383101851851852E-2</c:v>
                </c:pt>
                <c:pt idx="1199">
                  <c:v>1.3842592592592594E-2</c:v>
                </c:pt>
                <c:pt idx="1200">
                  <c:v>1.3854166666666666E-2</c:v>
                </c:pt>
                <c:pt idx="1201">
                  <c:v>1.3865740740740739E-2</c:v>
                </c:pt>
                <c:pt idx="1202">
                  <c:v>1.3877314814814815E-2</c:v>
                </c:pt>
                <c:pt idx="1203">
                  <c:v>1.3888888888888888E-2</c:v>
                </c:pt>
                <c:pt idx="1204">
                  <c:v>1.3900462962962962E-2</c:v>
                </c:pt>
                <c:pt idx="1205">
                  <c:v>1.3912037037037037E-2</c:v>
                </c:pt>
                <c:pt idx="1206">
                  <c:v>1.3923611111111111E-2</c:v>
                </c:pt>
                <c:pt idx="1207">
                  <c:v>1.3935185185185184E-2</c:v>
                </c:pt>
                <c:pt idx="1208">
                  <c:v>1.3946759259259258E-2</c:v>
                </c:pt>
                <c:pt idx="1209">
                  <c:v>1.3958333333333335E-2</c:v>
                </c:pt>
                <c:pt idx="1210">
                  <c:v>1.3969907407407408E-2</c:v>
                </c:pt>
                <c:pt idx="1211">
                  <c:v>1.3981481481481482E-2</c:v>
                </c:pt>
                <c:pt idx="1212">
                  <c:v>1.3993055555555555E-2</c:v>
                </c:pt>
                <c:pt idx="1213">
                  <c:v>1.4004629629629631E-2</c:v>
                </c:pt>
                <c:pt idx="1214">
                  <c:v>1.4016203703703704E-2</c:v>
                </c:pt>
                <c:pt idx="1215">
                  <c:v>1.4027777777777778E-2</c:v>
                </c:pt>
                <c:pt idx="1216">
                  <c:v>1.4039351851851851E-2</c:v>
                </c:pt>
                <c:pt idx="1217">
                  <c:v>1.4050925925925927E-2</c:v>
                </c:pt>
                <c:pt idx="1218">
                  <c:v>1.40625E-2</c:v>
                </c:pt>
                <c:pt idx="1219">
                  <c:v>1.4074074074074074E-2</c:v>
                </c:pt>
                <c:pt idx="1220">
                  <c:v>1.4085648148148151E-2</c:v>
                </c:pt>
                <c:pt idx="1221">
                  <c:v>1.4097222222222221E-2</c:v>
                </c:pt>
                <c:pt idx="1222">
                  <c:v>1.4108796296296295E-2</c:v>
                </c:pt>
                <c:pt idx="1223">
                  <c:v>1.4120370370370368E-2</c:v>
                </c:pt>
                <c:pt idx="1224">
                  <c:v>1.4131944444444445E-2</c:v>
                </c:pt>
                <c:pt idx="1225">
                  <c:v>1.4143518518518519E-2</c:v>
                </c:pt>
                <c:pt idx="1226">
                  <c:v>1.4155092592592592E-2</c:v>
                </c:pt>
                <c:pt idx="1227">
                  <c:v>1.4166666666666666E-2</c:v>
                </c:pt>
                <c:pt idx="1228">
                  <c:v>1.4178240740740741E-2</c:v>
                </c:pt>
                <c:pt idx="1229">
                  <c:v>1.4189814814814815E-2</c:v>
                </c:pt>
                <c:pt idx="1230">
                  <c:v>1.4201388888888888E-2</c:v>
                </c:pt>
                <c:pt idx="1231">
                  <c:v>1.4212962962962962E-2</c:v>
                </c:pt>
                <c:pt idx="1232">
                  <c:v>1.4224537037037037E-2</c:v>
                </c:pt>
                <c:pt idx="1233">
                  <c:v>1.4236111111111111E-2</c:v>
                </c:pt>
                <c:pt idx="1234">
                  <c:v>1.4247685185185184E-2</c:v>
                </c:pt>
                <c:pt idx="1235">
                  <c:v>1.4259259259259261E-2</c:v>
                </c:pt>
                <c:pt idx="1236">
                  <c:v>1.4270833333333335E-2</c:v>
                </c:pt>
                <c:pt idx="1237">
                  <c:v>1.4282407407407409E-2</c:v>
                </c:pt>
                <c:pt idx="1238">
                  <c:v>1.4293981481481482E-2</c:v>
                </c:pt>
                <c:pt idx="1239">
                  <c:v>1.4305555555555557E-2</c:v>
                </c:pt>
                <c:pt idx="1240">
                  <c:v>1.4317129629629631E-2</c:v>
                </c:pt>
                <c:pt idx="1241">
                  <c:v>1.4328703703703703E-2</c:v>
                </c:pt>
                <c:pt idx="1242">
                  <c:v>1.4340277777777776E-2</c:v>
                </c:pt>
                <c:pt idx="1243">
                  <c:v>1.4351851851851852E-2</c:v>
                </c:pt>
                <c:pt idx="1244">
                  <c:v>1.4363425925925925E-2</c:v>
                </c:pt>
                <c:pt idx="1245">
                  <c:v>1.4374999999999999E-2</c:v>
                </c:pt>
                <c:pt idx="1246">
                  <c:v>1.4386574074074072E-2</c:v>
                </c:pt>
                <c:pt idx="1247">
                  <c:v>1.4398148148148148E-2</c:v>
                </c:pt>
                <c:pt idx="1248">
                  <c:v>1.4409722222222221E-2</c:v>
                </c:pt>
                <c:pt idx="1249">
                  <c:v>1.4421296296296295E-2</c:v>
                </c:pt>
                <c:pt idx="1250">
                  <c:v>1.4432870370370372E-2</c:v>
                </c:pt>
                <c:pt idx="1251">
                  <c:v>1.4444444444444446E-2</c:v>
                </c:pt>
                <c:pt idx="1252">
                  <c:v>1.4456018518518519E-2</c:v>
                </c:pt>
                <c:pt idx="1253">
                  <c:v>1.4467592592592593E-2</c:v>
                </c:pt>
                <c:pt idx="1254">
                  <c:v>1.4479166666666668E-2</c:v>
                </c:pt>
                <c:pt idx="1255">
                  <c:v>1.4490740740740742E-2</c:v>
                </c:pt>
                <c:pt idx="1256">
                  <c:v>1.4502314814814815E-2</c:v>
                </c:pt>
                <c:pt idx="1257">
                  <c:v>1.4513888888888889E-2</c:v>
                </c:pt>
                <c:pt idx="1258">
                  <c:v>1.4525462962962964E-2</c:v>
                </c:pt>
                <c:pt idx="1259">
                  <c:v>1.4537037037037038E-2</c:v>
                </c:pt>
                <c:pt idx="1260">
                  <c:v>1.4548611111111111E-2</c:v>
                </c:pt>
                <c:pt idx="1261">
                  <c:v>1.4560185185185183E-2</c:v>
                </c:pt>
                <c:pt idx="1262">
                  <c:v>1.4571759259259258E-2</c:v>
                </c:pt>
                <c:pt idx="1263">
                  <c:v>1.4583333333333332E-2</c:v>
                </c:pt>
                <c:pt idx="1264">
                  <c:v>1.4594907407407405E-2</c:v>
                </c:pt>
                <c:pt idx="1265">
                  <c:v>1.4606481481481482E-2</c:v>
                </c:pt>
                <c:pt idx="1266">
                  <c:v>1.4618055555555556E-2</c:v>
                </c:pt>
                <c:pt idx="1267">
                  <c:v>1.462962962962963E-2</c:v>
                </c:pt>
                <c:pt idx="1268">
                  <c:v>1.4641203703703703E-2</c:v>
                </c:pt>
                <c:pt idx="1269">
                  <c:v>1.4652777777777778E-2</c:v>
                </c:pt>
                <c:pt idx="1270">
                  <c:v>1.4664351851851852E-2</c:v>
                </c:pt>
                <c:pt idx="1271">
                  <c:v>1.4675925925925926E-2</c:v>
                </c:pt>
                <c:pt idx="1272">
                  <c:v>1.4687499999999999E-2</c:v>
                </c:pt>
                <c:pt idx="1273">
                  <c:v>1.4699074074074074E-2</c:v>
                </c:pt>
                <c:pt idx="1274">
                  <c:v>1.4710648148148148E-2</c:v>
                </c:pt>
                <c:pt idx="1275">
                  <c:v>1.4722222222222222E-2</c:v>
                </c:pt>
                <c:pt idx="1276">
                  <c:v>1.4733796296296295E-2</c:v>
                </c:pt>
                <c:pt idx="1277">
                  <c:v>1.4745370370370372E-2</c:v>
                </c:pt>
                <c:pt idx="1278">
                  <c:v>1.4756944444444446E-2</c:v>
                </c:pt>
                <c:pt idx="1279">
                  <c:v>1.4768518518518519E-2</c:v>
                </c:pt>
                <c:pt idx="1280">
                  <c:v>1.4780092592592595E-2</c:v>
                </c:pt>
                <c:pt idx="1281">
                  <c:v>1.4791666666666668E-2</c:v>
                </c:pt>
                <c:pt idx="1282">
                  <c:v>1.480324074074074E-2</c:v>
                </c:pt>
                <c:pt idx="1283">
                  <c:v>1.4814814814814814E-2</c:v>
                </c:pt>
                <c:pt idx="1284">
                  <c:v>1.4826388888888889E-2</c:v>
                </c:pt>
                <c:pt idx="1285">
                  <c:v>1.4837962962962963E-2</c:v>
                </c:pt>
                <c:pt idx="1286">
                  <c:v>1.4849537037037036E-2</c:v>
                </c:pt>
                <c:pt idx="1287">
                  <c:v>1.486111111111111E-2</c:v>
                </c:pt>
                <c:pt idx="1288">
                  <c:v>1.4872685185185185E-2</c:v>
                </c:pt>
                <c:pt idx="1289">
                  <c:v>1.4884259259259259E-2</c:v>
                </c:pt>
                <c:pt idx="1290">
                  <c:v>1.4895833333333332E-2</c:v>
                </c:pt>
                <c:pt idx="1291">
                  <c:v>1.4907407407407406E-2</c:v>
                </c:pt>
                <c:pt idx="1292">
                  <c:v>1.4918981481481483E-2</c:v>
                </c:pt>
                <c:pt idx="1293">
                  <c:v>1.4930555555555556E-2</c:v>
                </c:pt>
                <c:pt idx="1294">
                  <c:v>1.494212962962963E-2</c:v>
                </c:pt>
                <c:pt idx="1295">
                  <c:v>1.4953703703703705E-2</c:v>
                </c:pt>
                <c:pt idx="1296">
                  <c:v>1.4965277777777779E-2</c:v>
                </c:pt>
                <c:pt idx="1297">
                  <c:v>1.4976851851851852E-2</c:v>
                </c:pt>
                <c:pt idx="1298">
                  <c:v>1.4988425925925926E-2</c:v>
                </c:pt>
                <c:pt idx="1299">
                  <c:v>1.5000000000000001E-2</c:v>
                </c:pt>
                <c:pt idx="1300">
                  <c:v>1.5011574074074075E-2</c:v>
                </c:pt>
                <c:pt idx="1301">
                  <c:v>1.5023148148148148E-2</c:v>
                </c:pt>
                <c:pt idx="1302">
                  <c:v>1.503472222222222E-2</c:v>
                </c:pt>
                <c:pt idx="1303">
                  <c:v>1.5046296296296295E-2</c:v>
                </c:pt>
                <c:pt idx="1304">
                  <c:v>1.5057870370370369E-2</c:v>
                </c:pt>
                <c:pt idx="1305">
                  <c:v>1.5069444444444443E-2</c:v>
                </c:pt>
                <c:pt idx="1306">
                  <c:v>1.5081018518518516E-2</c:v>
                </c:pt>
                <c:pt idx="1307">
                  <c:v>1.5092592592592593E-2</c:v>
                </c:pt>
                <c:pt idx="1308">
                  <c:v>1.5104166666666667E-2</c:v>
                </c:pt>
                <c:pt idx="1309">
                  <c:v>1.511574074074074E-2</c:v>
                </c:pt>
                <c:pt idx="1310">
                  <c:v>1.5127314814814816E-2</c:v>
                </c:pt>
                <c:pt idx="1311">
                  <c:v>1.5138888888888889E-2</c:v>
                </c:pt>
                <c:pt idx="1312">
                  <c:v>1.5150462962962963E-2</c:v>
                </c:pt>
                <c:pt idx="1313">
                  <c:v>1.5162037037037036E-2</c:v>
                </c:pt>
                <c:pt idx="1314">
                  <c:v>1.5173611111111112E-2</c:v>
                </c:pt>
                <c:pt idx="1315">
                  <c:v>1.5185185185185185E-2</c:v>
                </c:pt>
                <c:pt idx="1316">
                  <c:v>1.5196759259259259E-2</c:v>
                </c:pt>
                <c:pt idx="1317">
                  <c:v>1.5208333333333332E-2</c:v>
                </c:pt>
                <c:pt idx="1318">
                  <c:v>1.5219907407407409E-2</c:v>
                </c:pt>
                <c:pt idx="1319">
                  <c:v>1.5231481481481483E-2</c:v>
                </c:pt>
                <c:pt idx="1320">
                  <c:v>1.5243055555555557E-2</c:v>
                </c:pt>
                <c:pt idx="1321">
                  <c:v>1.525462962962963E-2</c:v>
                </c:pt>
                <c:pt idx="1322">
                  <c:v>1.5266203703703705E-2</c:v>
                </c:pt>
                <c:pt idx="1323">
                  <c:v>1.5277777777777777E-2</c:v>
                </c:pt>
                <c:pt idx="1324">
                  <c:v>1.5289351851851851E-2</c:v>
                </c:pt>
                <c:pt idx="1325">
                  <c:v>1.5300925925925926E-2</c:v>
                </c:pt>
                <c:pt idx="1326">
                  <c:v>1.53125E-2</c:v>
                </c:pt>
                <c:pt idx="1327">
                  <c:v>1.5324074074074073E-2</c:v>
                </c:pt>
                <c:pt idx="1328">
                  <c:v>1.5335648148148147E-2</c:v>
                </c:pt>
                <c:pt idx="1329">
                  <c:v>1.5347222222222222E-2</c:v>
                </c:pt>
                <c:pt idx="1330">
                  <c:v>1.5358796296296296E-2</c:v>
                </c:pt>
                <c:pt idx="1331">
                  <c:v>1.5370370370370369E-2</c:v>
                </c:pt>
                <c:pt idx="1332">
                  <c:v>1.5381944444444443E-2</c:v>
                </c:pt>
                <c:pt idx="1333">
                  <c:v>1.539351851851852E-2</c:v>
                </c:pt>
                <c:pt idx="1334">
                  <c:v>1.5405092592592593E-2</c:v>
                </c:pt>
                <c:pt idx="1335">
                  <c:v>1.5416666666666667E-2</c:v>
                </c:pt>
                <c:pt idx="1336">
                  <c:v>1.5416666666666667E-2</c:v>
                </c:pt>
                <c:pt idx="1337">
                  <c:v>1.5428240740740741E-2</c:v>
                </c:pt>
                <c:pt idx="1338">
                  <c:v>1.5439814814814816E-2</c:v>
                </c:pt>
                <c:pt idx="1339">
                  <c:v>1.545138888888889E-2</c:v>
                </c:pt>
                <c:pt idx="1340">
                  <c:v>1.5462962962962963E-2</c:v>
                </c:pt>
                <c:pt idx="1341">
                  <c:v>1.5474537037037038E-2</c:v>
                </c:pt>
                <c:pt idx="1342">
                  <c:v>1.5486111111111112E-2</c:v>
                </c:pt>
                <c:pt idx="1343">
                  <c:v>1.5497685185185186E-2</c:v>
                </c:pt>
                <c:pt idx="1344">
                  <c:v>1.5509259259259257E-2</c:v>
                </c:pt>
                <c:pt idx="1345">
                  <c:v>1.5520833333333333E-2</c:v>
                </c:pt>
                <c:pt idx="1346">
                  <c:v>1.5532407407407406E-2</c:v>
                </c:pt>
                <c:pt idx="1347">
                  <c:v>1.554398148148148E-2</c:v>
                </c:pt>
                <c:pt idx="1348">
                  <c:v>1.5555555555555553E-2</c:v>
                </c:pt>
                <c:pt idx="1349">
                  <c:v>1.556712962962963E-2</c:v>
                </c:pt>
                <c:pt idx="1350">
                  <c:v>1.5578703703703704E-2</c:v>
                </c:pt>
                <c:pt idx="1351">
                  <c:v>1.5590277777777778E-2</c:v>
                </c:pt>
                <c:pt idx="1352">
                  <c:v>1.5601851851851851E-2</c:v>
                </c:pt>
                <c:pt idx="1353">
                  <c:v>1.5613425925925926E-2</c:v>
                </c:pt>
                <c:pt idx="1354">
                  <c:v>1.5625E-2</c:v>
                </c:pt>
                <c:pt idx="1355">
                  <c:v>1.5636574074074074E-2</c:v>
                </c:pt>
                <c:pt idx="1356">
                  <c:v>1.5648148148148151E-2</c:v>
                </c:pt>
                <c:pt idx="1357">
                  <c:v>1.5659722222222224E-2</c:v>
                </c:pt>
                <c:pt idx="1358">
                  <c:v>1.5671296296296298E-2</c:v>
                </c:pt>
                <c:pt idx="1359">
                  <c:v>1.5682870370370371E-2</c:v>
                </c:pt>
                <c:pt idx="1360">
                  <c:v>1.5694444444444445E-2</c:v>
                </c:pt>
                <c:pt idx="1361">
                  <c:v>1.5706018518518518E-2</c:v>
                </c:pt>
                <c:pt idx="1362">
                  <c:v>1.5717592592592592E-2</c:v>
                </c:pt>
                <c:pt idx="1363">
                  <c:v>1.5729166666666666E-2</c:v>
                </c:pt>
                <c:pt idx="1364">
                  <c:v>1.5740740740740743E-2</c:v>
                </c:pt>
                <c:pt idx="1365">
                  <c:v>1.5752314814814813E-2</c:v>
                </c:pt>
                <c:pt idx="1366">
                  <c:v>1.5763888888888886E-2</c:v>
                </c:pt>
                <c:pt idx="1367">
                  <c:v>1.577546296296296E-2</c:v>
                </c:pt>
                <c:pt idx="1368">
                  <c:v>1.5787037037037037E-2</c:v>
                </c:pt>
                <c:pt idx="1369">
                  <c:v>1.579861111111111E-2</c:v>
                </c:pt>
                <c:pt idx="1370">
                  <c:v>1.5810185185185184E-2</c:v>
                </c:pt>
                <c:pt idx="1371">
                  <c:v>1.5821759259259261E-2</c:v>
                </c:pt>
                <c:pt idx="1372">
                  <c:v>1.5833333333333335E-2</c:v>
                </c:pt>
                <c:pt idx="1373">
                  <c:v>1.5844907407407408E-2</c:v>
                </c:pt>
                <c:pt idx="1374">
                  <c:v>1.5856481481481482E-2</c:v>
                </c:pt>
                <c:pt idx="1375">
                  <c:v>1.5868055555555555E-2</c:v>
                </c:pt>
                <c:pt idx="1376">
                  <c:v>1.5879629629629629E-2</c:v>
                </c:pt>
                <c:pt idx="1377">
                  <c:v>1.5891203703703703E-2</c:v>
                </c:pt>
                <c:pt idx="1378">
                  <c:v>1.5902777777777776E-2</c:v>
                </c:pt>
                <c:pt idx="1379">
                  <c:v>1.5914351851851853E-2</c:v>
                </c:pt>
                <c:pt idx="1380">
                  <c:v>1.5925925925925927E-2</c:v>
                </c:pt>
                <c:pt idx="1381">
                  <c:v>1.59375E-2</c:v>
                </c:pt>
                <c:pt idx="1382">
                  <c:v>1.5949074074074074E-2</c:v>
                </c:pt>
                <c:pt idx="1383">
                  <c:v>1.5960648148148151E-2</c:v>
                </c:pt>
                <c:pt idx="1384">
                  <c:v>1.5972222222222224E-2</c:v>
                </c:pt>
                <c:pt idx="1385">
                  <c:v>1.5983796296296295E-2</c:v>
                </c:pt>
                <c:pt idx="1386">
                  <c:v>1.5995370370370372E-2</c:v>
                </c:pt>
                <c:pt idx="1387">
                  <c:v>1.6006944444444445E-2</c:v>
                </c:pt>
                <c:pt idx="1388">
                  <c:v>1.6018518518518519E-2</c:v>
                </c:pt>
                <c:pt idx="1389">
                  <c:v>1.6030092592592592E-2</c:v>
                </c:pt>
                <c:pt idx="1390">
                  <c:v>1.6041666666666666E-2</c:v>
                </c:pt>
                <c:pt idx="1391">
                  <c:v>1.6053240740740739E-2</c:v>
                </c:pt>
                <c:pt idx="1392">
                  <c:v>1.6064814814814813E-2</c:v>
                </c:pt>
                <c:pt idx="1393">
                  <c:v>1.6076388888888887E-2</c:v>
                </c:pt>
                <c:pt idx="1394">
                  <c:v>1.6087962962962964E-2</c:v>
                </c:pt>
                <c:pt idx="1395">
                  <c:v>1.6099537037037037E-2</c:v>
                </c:pt>
                <c:pt idx="1396">
                  <c:v>1.6111111111111111E-2</c:v>
                </c:pt>
                <c:pt idx="1397">
                  <c:v>1.6122685185185184E-2</c:v>
                </c:pt>
                <c:pt idx="1398">
                  <c:v>1.6134259259259261E-2</c:v>
                </c:pt>
                <c:pt idx="1399">
                  <c:v>1.6145833333333335E-2</c:v>
                </c:pt>
                <c:pt idx="1400">
                  <c:v>1.6157407407407409E-2</c:v>
                </c:pt>
                <c:pt idx="1401">
                  <c:v>1.6168981481481482E-2</c:v>
                </c:pt>
                <c:pt idx="1402">
                  <c:v>1.6180555555555556E-2</c:v>
                </c:pt>
                <c:pt idx="1403">
                  <c:v>1.6192129629629629E-2</c:v>
                </c:pt>
                <c:pt idx="1404">
                  <c:v>1.6203703703703703E-2</c:v>
                </c:pt>
                <c:pt idx="1405">
                  <c:v>1.621527777777778E-2</c:v>
                </c:pt>
                <c:pt idx="1406">
                  <c:v>1.622685185185185E-2</c:v>
                </c:pt>
                <c:pt idx="1407">
                  <c:v>1.6238425925925924E-2</c:v>
                </c:pt>
                <c:pt idx="1408">
                  <c:v>1.6249999999999997E-2</c:v>
                </c:pt>
                <c:pt idx="1409">
                  <c:v>1.6261574074074074E-2</c:v>
                </c:pt>
                <c:pt idx="1410">
                  <c:v>1.6273148148148148E-2</c:v>
                </c:pt>
                <c:pt idx="1411">
                  <c:v>1.6284722222222221E-2</c:v>
                </c:pt>
                <c:pt idx="1412">
                  <c:v>1.6296296296296295E-2</c:v>
                </c:pt>
                <c:pt idx="1413">
                  <c:v>1.6307870370370372E-2</c:v>
                </c:pt>
                <c:pt idx="1414">
                  <c:v>1.6319444444444445E-2</c:v>
                </c:pt>
                <c:pt idx="1415">
                  <c:v>1.6331018518518519E-2</c:v>
                </c:pt>
                <c:pt idx="1416">
                  <c:v>1.6342592592592593E-2</c:v>
                </c:pt>
                <c:pt idx="1417">
                  <c:v>1.6354166666666666E-2</c:v>
                </c:pt>
                <c:pt idx="1418">
                  <c:v>1.636574074074074E-2</c:v>
                </c:pt>
                <c:pt idx="1419">
                  <c:v>1.6377314814814813E-2</c:v>
                </c:pt>
                <c:pt idx="1420">
                  <c:v>1.638888888888889E-2</c:v>
                </c:pt>
                <c:pt idx="1421">
                  <c:v>1.6400462962962964E-2</c:v>
                </c:pt>
                <c:pt idx="1422">
                  <c:v>1.6412037037037037E-2</c:v>
                </c:pt>
                <c:pt idx="1423">
                  <c:v>1.6423611111111111E-2</c:v>
                </c:pt>
                <c:pt idx="1424">
                  <c:v>1.6435185185185188E-2</c:v>
                </c:pt>
                <c:pt idx="1425">
                  <c:v>1.6446759259259262E-2</c:v>
                </c:pt>
                <c:pt idx="1426">
                  <c:v>1.6458333333333332E-2</c:v>
                </c:pt>
                <c:pt idx="1427">
                  <c:v>1.6469907407407405E-2</c:v>
                </c:pt>
                <c:pt idx="1428">
                  <c:v>1.6481481481481482E-2</c:v>
                </c:pt>
                <c:pt idx="1429">
                  <c:v>1.6493055555555556E-2</c:v>
                </c:pt>
                <c:pt idx="1430">
                  <c:v>1.650462962962963E-2</c:v>
                </c:pt>
                <c:pt idx="1431">
                  <c:v>1.6516203703703703E-2</c:v>
                </c:pt>
                <c:pt idx="1432">
                  <c:v>1.6527777777777777E-2</c:v>
                </c:pt>
                <c:pt idx="1433">
                  <c:v>1.653935185185185E-2</c:v>
                </c:pt>
                <c:pt idx="1434">
                  <c:v>1.6550925925925924E-2</c:v>
                </c:pt>
                <c:pt idx="1435">
                  <c:v>1.6562500000000001E-2</c:v>
                </c:pt>
                <c:pt idx="1436">
                  <c:v>1.6574074074074074E-2</c:v>
                </c:pt>
                <c:pt idx="1437">
                  <c:v>1.6585648148148148E-2</c:v>
                </c:pt>
                <c:pt idx="1438">
                  <c:v>1.6597222222222222E-2</c:v>
                </c:pt>
                <c:pt idx="1439">
                  <c:v>1.6608796296296299E-2</c:v>
                </c:pt>
                <c:pt idx="1440">
                  <c:v>1.6620370370370372E-2</c:v>
                </c:pt>
                <c:pt idx="1441">
                  <c:v>1.6631944444444446E-2</c:v>
                </c:pt>
                <c:pt idx="1442">
                  <c:v>1.6643518518518519E-2</c:v>
                </c:pt>
                <c:pt idx="1443">
                  <c:v>1.6655092592592593E-2</c:v>
                </c:pt>
                <c:pt idx="1444">
                  <c:v>1.6666666666666666E-2</c:v>
                </c:pt>
                <c:pt idx="1445">
                  <c:v>1.667824074074074E-2</c:v>
                </c:pt>
                <c:pt idx="1446">
                  <c:v>1.6689814814814817E-2</c:v>
                </c:pt>
                <c:pt idx="1447">
                  <c:v>1.6701388888888887E-2</c:v>
                </c:pt>
                <c:pt idx="1448">
                  <c:v>1.6712962962962961E-2</c:v>
                </c:pt>
                <c:pt idx="1449">
                  <c:v>1.6724537037037034E-2</c:v>
                </c:pt>
                <c:pt idx="1450">
                  <c:v>1.6736111111111111E-2</c:v>
                </c:pt>
                <c:pt idx="1451">
                  <c:v>1.6747685185185185E-2</c:v>
                </c:pt>
                <c:pt idx="1452">
                  <c:v>1.6759259259259258E-2</c:v>
                </c:pt>
                <c:pt idx="1453">
                  <c:v>1.6770833333333332E-2</c:v>
                </c:pt>
                <c:pt idx="1454">
                  <c:v>1.6782407407407409E-2</c:v>
                </c:pt>
                <c:pt idx="1455">
                  <c:v>1.6793981481481483E-2</c:v>
                </c:pt>
                <c:pt idx="1456">
                  <c:v>1.6805555555555556E-2</c:v>
                </c:pt>
                <c:pt idx="1457">
                  <c:v>1.681712962962963E-2</c:v>
                </c:pt>
                <c:pt idx="1458">
                  <c:v>1.6828703703703703E-2</c:v>
                </c:pt>
                <c:pt idx="1459">
                  <c:v>1.6840277777777777E-2</c:v>
                </c:pt>
                <c:pt idx="1460">
                  <c:v>1.6851851851851851E-2</c:v>
                </c:pt>
                <c:pt idx="1461">
                  <c:v>1.6863425925925928E-2</c:v>
                </c:pt>
                <c:pt idx="1462">
                  <c:v>1.6875000000000001E-2</c:v>
                </c:pt>
                <c:pt idx="1463">
                  <c:v>1.6886574074074075E-2</c:v>
                </c:pt>
                <c:pt idx="1464">
                  <c:v>1.6898148148148148E-2</c:v>
                </c:pt>
                <c:pt idx="1465">
                  <c:v>1.6909722222222225E-2</c:v>
                </c:pt>
                <c:pt idx="1466">
                  <c:v>1.6921296296296299E-2</c:v>
                </c:pt>
                <c:pt idx="1467">
                  <c:v>1.6932870370370369E-2</c:v>
                </c:pt>
                <c:pt idx="1468">
                  <c:v>1.6944444444444443E-2</c:v>
                </c:pt>
                <c:pt idx="1469">
                  <c:v>1.695601851851852E-2</c:v>
                </c:pt>
                <c:pt idx="1470">
                  <c:v>1.6967592592592593E-2</c:v>
                </c:pt>
                <c:pt idx="1471">
                  <c:v>1.6979166666666667E-2</c:v>
                </c:pt>
                <c:pt idx="1472">
                  <c:v>1.699074074074074E-2</c:v>
                </c:pt>
                <c:pt idx="1473">
                  <c:v>1.7002314814814814E-2</c:v>
                </c:pt>
                <c:pt idx="1474">
                  <c:v>1.7013888888888887E-2</c:v>
                </c:pt>
                <c:pt idx="1475">
                  <c:v>1.7025462962962961E-2</c:v>
                </c:pt>
                <c:pt idx="1476">
                  <c:v>1.7037037037037038E-2</c:v>
                </c:pt>
                <c:pt idx="1477">
                  <c:v>1.7048611111111112E-2</c:v>
                </c:pt>
                <c:pt idx="1478">
                  <c:v>1.7060185185185185E-2</c:v>
                </c:pt>
                <c:pt idx="1479">
                  <c:v>1.7071759259259259E-2</c:v>
                </c:pt>
                <c:pt idx="1480">
                  <c:v>1.7083333333333336E-2</c:v>
                </c:pt>
                <c:pt idx="1481">
                  <c:v>1.7094907407407409E-2</c:v>
                </c:pt>
                <c:pt idx="1482">
                  <c:v>1.7106481481481483E-2</c:v>
                </c:pt>
                <c:pt idx="1483">
                  <c:v>1.7118055555555556E-2</c:v>
                </c:pt>
                <c:pt idx="1484">
                  <c:v>1.712962962962963E-2</c:v>
                </c:pt>
                <c:pt idx="1485">
                  <c:v>1.7141203703703704E-2</c:v>
                </c:pt>
                <c:pt idx="1486">
                  <c:v>1.7152777777777777E-2</c:v>
                </c:pt>
                <c:pt idx="1487">
                  <c:v>1.7164351851851851E-2</c:v>
                </c:pt>
                <c:pt idx="1488">
                  <c:v>1.7175925925925924E-2</c:v>
                </c:pt>
                <c:pt idx="1489">
                  <c:v>1.7187499999999998E-2</c:v>
                </c:pt>
                <c:pt idx="1490">
                  <c:v>1.7199074074074071E-2</c:v>
                </c:pt>
                <c:pt idx="1491">
                  <c:v>1.7210648148148149E-2</c:v>
                </c:pt>
                <c:pt idx="1492">
                  <c:v>1.7222222222222222E-2</c:v>
                </c:pt>
                <c:pt idx="1493">
                  <c:v>1.7233796296296296E-2</c:v>
                </c:pt>
                <c:pt idx="1494">
                  <c:v>1.7245370370370369E-2</c:v>
                </c:pt>
                <c:pt idx="1495">
                  <c:v>1.7256944444444446E-2</c:v>
                </c:pt>
                <c:pt idx="1496">
                  <c:v>1.726851851851852E-2</c:v>
                </c:pt>
                <c:pt idx="1497">
                  <c:v>1.7280092592592593E-2</c:v>
                </c:pt>
                <c:pt idx="1498">
                  <c:v>1.7291666666666667E-2</c:v>
                </c:pt>
                <c:pt idx="1499">
                  <c:v>1.7303240740740741E-2</c:v>
                </c:pt>
                <c:pt idx="1500">
                  <c:v>1.7314814814814814E-2</c:v>
                </c:pt>
                <c:pt idx="1501">
                  <c:v>1.7326388888888888E-2</c:v>
                </c:pt>
                <c:pt idx="1502">
                  <c:v>1.7337962962962961E-2</c:v>
                </c:pt>
                <c:pt idx="1503">
                  <c:v>1.7349537037037038E-2</c:v>
                </c:pt>
                <c:pt idx="1504">
                  <c:v>1.7361111111111112E-2</c:v>
                </c:pt>
                <c:pt idx="1505">
                  <c:v>1.7372685185185185E-2</c:v>
                </c:pt>
                <c:pt idx="1506">
                  <c:v>1.7384259259259262E-2</c:v>
                </c:pt>
                <c:pt idx="1507">
                  <c:v>1.7395833333333336E-2</c:v>
                </c:pt>
                <c:pt idx="1508">
                  <c:v>1.7407407407407406E-2</c:v>
                </c:pt>
                <c:pt idx="1509">
                  <c:v>1.741898148148148E-2</c:v>
                </c:pt>
                <c:pt idx="1510">
                  <c:v>1.7430555555555557E-2</c:v>
                </c:pt>
                <c:pt idx="1511">
                  <c:v>1.744212962962963E-2</c:v>
                </c:pt>
                <c:pt idx="1512">
                  <c:v>1.7453703703703704E-2</c:v>
                </c:pt>
                <c:pt idx="1513">
                  <c:v>1.7465277777777777E-2</c:v>
                </c:pt>
                <c:pt idx="1514">
                  <c:v>1.7476851851851851E-2</c:v>
                </c:pt>
                <c:pt idx="1515">
                  <c:v>1.7488425925925925E-2</c:v>
                </c:pt>
                <c:pt idx="1516">
                  <c:v>1.7499999999999998E-2</c:v>
                </c:pt>
                <c:pt idx="1517">
                  <c:v>1.7511574074074072E-2</c:v>
                </c:pt>
                <c:pt idx="1518">
                  <c:v>1.7523148148148149E-2</c:v>
                </c:pt>
                <c:pt idx="1519">
                  <c:v>1.7534722222222222E-2</c:v>
                </c:pt>
                <c:pt idx="1520">
                  <c:v>1.7546296296296296E-2</c:v>
                </c:pt>
                <c:pt idx="1521">
                  <c:v>1.7557870370370373E-2</c:v>
                </c:pt>
                <c:pt idx="1522">
                  <c:v>1.7569444444444447E-2</c:v>
                </c:pt>
                <c:pt idx="1523">
                  <c:v>1.758101851851852E-2</c:v>
                </c:pt>
                <c:pt idx="1524">
                  <c:v>1.7592592592592594E-2</c:v>
                </c:pt>
                <c:pt idx="1525">
                  <c:v>1.7604166666666667E-2</c:v>
                </c:pt>
                <c:pt idx="1526">
                  <c:v>1.7615740740740741E-2</c:v>
                </c:pt>
                <c:pt idx="1527">
                  <c:v>1.7627314814814814E-2</c:v>
                </c:pt>
                <c:pt idx="1528">
                  <c:v>1.7638888888888888E-2</c:v>
                </c:pt>
                <c:pt idx="1529">
                  <c:v>1.7650462962962962E-2</c:v>
                </c:pt>
                <c:pt idx="1530">
                  <c:v>1.7662037037037035E-2</c:v>
                </c:pt>
                <c:pt idx="1531">
                  <c:v>1.7673611111111109E-2</c:v>
                </c:pt>
                <c:pt idx="1532">
                  <c:v>1.7685185185185182E-2</c:v>
                </c:pt>
                <c:pt idx="1533">
                  <c:v>1.7696759259259259E-2</c:v>
                </c:pt>
                <c:pt idx="1534">
                  <c:v>1.7708333333333333E-2</c:v>
                </c:pt>
                <c:pt idx="1535">
                  <c:v>1.7719907407407406E-2</c:v>
                </c:pt>
                <c:pt idx="1536">
                  <c:v>1.7731481481481483E-2</c:v>
                </c:pt>
                <c:pt idx="1537">
                  <c:v>1.7743055555555557E-2</c:v>
                </c:pt>
                <c:pt idx="1538">
                  <c:v>1.7754629629629631E-2</c:v>
                </c:pt>
                <c:pt idx="1539">
                  <c:v>1.7766203703703704E-2</c:v>
                </c:pt>
                <c:pt idx="1540">
                  <c:v>1.7777777777777778E-2</c:v>
                </c:pt>
                <c:pt idx="1541">
                  <c:v>1.7789351851851851E-2</c:v>
                </c:pt>
                <c:pt idx="1542">
                  <c:v>1.7800925925925925E-2</c:v>
                </c:pt>
                <c:pt idx="1543">
                  <c:v>1.7812499999999998E-2</c:v>
                </c:pt>
                <c:pt idx="1544">
                  <c:v>1.7824074074074076E-2</c:v>
                </c:pt>
                <c:pt idx="1545">
                  <c:v>1.7835648148148149E-2</c:v>
                </c:pt>
                <c:pt idx="1546">
                  <c:v>1.7847222222222223E-2</c:v>
                </c:pt>
                <c:pt idx="1547">
                  <c:v>1.7858796296296296E-2</c:v>
                </c:pt>
                <c:pt idx="1548">
                  <c:v>1.7870370370370373E-2</c:v>
                </c:pt>
                <c:pt idx="1549">
                  <c:v>1.7881944444444443E-2</c:v>
                </c:pt>
                <c:pt idx="1550">
                  <c:v>1.7893518518518517E-2</c:v>
                </c:pt>
                <c:pt idx="1551">
                  <c:v>1.7905092592592594E-2</c:v>
                </c:pt>
                <c:pt idx="1552">
                  <c:v>1.7916666666666668E-2</c:v>
                </c:pt>
                <c:pt idx="1553">
                  <c:v>1.7928240740740741E-2</c:v>
                </c:pt>
                <c:pt idx="1554">
                  <c:v>1.7939814814814815E-2</c:v>
                </c:pt>
                <c:pt idx="1555">
                  <c:v>1.7951388888888888E-2</c:v>
                </c:pt>
                <c:pt idx="1556">
                  <c:v>1.7962962962962962E-2</c:v>
                </c:pt>
                <c:pt idx="1557">
                  <c:v>1.7974537037037035E-2</c:v>
                </c:pt>
                <c:pt idx="1558">
                  <c:v>1.7986111111111109E-2</c:v>
                </c:pt>
                <c:pt idx="1559">
                  <c:v>1.7997685185185186E-2</c:v>
                </c:pt>
                <c:pt idx="1560">
                  <c:v>1.800925925925926E-2</c:v>
                </c:pt>
                <c:pt idx="1561">
                  <c:v>1.8020833333333333E-2</c:v>
                </c:pt>
                <c:pt idx="1562">
                  <c:v>1.8032407407407407E-2</c:v>
                </c:pt>
                <c:pt idx="1563">
                  <c:v>1.8043981481481484E-2</c:v>
                </c:pt>
                <c:pt idx="1564">
                  <c:v>1.8055555555555557E-2</c:v>
                </c:pt>
                <c:pt idx="1565">
                  <c:v>1.8067129629629631E-2</c:v>
                </c:pt>
                <c:pt idx="1566">
                  <c:v>1.8078703703703704E-2</c:v>
                </c:pt>
                <c:pt idx="1567">
                  <c:v>1.8090277777777778E-2</c:v>
                </c:pt>
                <c:pt idx="1568">
                  <c:v>1.8101851851851852E-2</c:v>
                </c:pt>
                <c:pt idx="1569">
                  <c:v>1.8113425925925925E-2</c:v>
                </c:pt>
                <c:pt idx="1570">
                  <c:v>1.8124999999999999E-2</c:v>
                </c:pt>
                <c:pt idx="1571">
                  <c:v>1.8136574074074072E-2</c:v>
                </c:pt>
                <c:pt idx="1572">
                  <c:v>1.8148148148148146E-2</c:v>
                </c:pt>
                <c:pt idx="1573">
                  <c:v>1.8159722222222219E-2</c:v>
                </c:pt>
                <c:pt idx="1574">
                  <c:v>1.8171296296296297E-2</c:v>
                </c:pt>
                <c:pt idx="1575">
                  <c:v>1.818287037037037E-2</c:v>
                </c:pt>
                <c:pt idx="1576">
                  <c:v>1.8194444444444444E-2</c:v>
                </c:pt>
                <c:pt idx="1577">
                  <c:v>1.8206018518518517E-2</c:v>
                </c:pt>
                <c:pt idx="1578">
                  <c:v>1.8217592592592594E-2</c:v>
                </c:pt>
                <c:pt idx="1579">
                  <c:v>1.8229166666666668E-2</c:v>
                </c:pt>
                <c:pt idx="1580">
                  <c:v>1.8240740740740741E-2</c:v>
                </c:pt>
                <c:pt idx="1581">
                  <c:v>1.8252314814814815E-2</c:v>
                </c:pt>
                <c:pt idx="1582">
                  <c:v>1.8263888888888889E-2</c:v>
                </c:pt>
                <c:pt idx="1583">
                  <c:v>1.8275462962962962E-2</c:v>
                </c:pt>
                <c:pt idx="1584">
                  <c:v>1.8287037037037036E-2</c:v>
                </c:pt>
                <c:pt idx="1585">
                  <c:v>1.8298611111111113E-2</c:v>
                </c:pt>
                <c:pt idx="1586">
                  <c:v>1.8310185185185186E-2</c:v>
                </c:pt>
                <c:pt idx="1587">
                  <c:v>1.832175925925926E-2</c:v>
                </c:pt>
                <c:pt idx="1588">
                  <c:v>1.8333333333333333E-2</c:v>
                </c:pt>
                <c:pt idx="1589">
                  <c:v>1.834490740740741E-2</c:v>
                </c:pt>
                <c:pt idx="1590">
                  <c:v>1.8356481481481481E-2</c:v>
                </c:pt>
                <c:pt idx="1591">
                  <c:v>1.8368055555555554E-2</c:v>
                </c:pt>
                <c:pt idx="1592">
                  <c:v>1.8379629629629628E-2</c:v>
                </c:pt>
                <c:pt idx="1593">
                  <c:v>1.8391203703703705E-2</c:v>
                </c:pt>
                <c:pt idx="1594">
                  <c:v>1.8391203703703705E-2</c:v>
                </c:pt>
                <c:pt idx="1595">
                  <c:v>1.8402777777777778E-2</c:v>
                </c:pt>
                <c:pt idx="1596">
                  <c:v>1.8414351851851852E-2</c:v>
                </c:pt>
                <c:pt idx="1597">
                  <c:v>1.8425925925925925E-2</c:v>
                </c:pt>
                <c:pt idx="1598">
                  <c:v>1.8437499999999999E-2</c:v>
                </c:pt>
                <c:pt idx="1599">
                  <c:v>1.8449074074074073E-2</c:v>
                </c:pt>
                <c:pt idx="1600">
                  <c:v>1.8460648148148146E-2</c:v>
                </c:pt>
                <c:pt idx="1601">
                  <c:v>1.8472222222222223E-2</c:v>
                </c:pt>
                <c:pt idx="1602">
                  <c:v>1.8483796296296297E-2</c:v>
                </c:pt>
                <c:pt idx="1603">
                  <c:v>1.849537037037037E-2</c:v>
                </c:pt>
                <c:pt idx="1604">
                  <c:v>1.8506944444444444E-2</c:v>
                </c:pt>
                <c:pt idx="1605">
                  <c:v>1.8518518518518521E-2</c:v>
                </c:pt>
                <c:pt idx="1606">
                  <c:v>1.8530092592592595E-2</c:v>
                </c:pt>
                <c:pt idx="1607">
                  <c:v>1.8541666666666668E-2</c:v>
                </c:pt>
                <c:pt idx="1608">
                  <c:v>1.8553240740740742E-2</c:v>
                </c:pt>
                <c:pt idx="1609">
                  <c:v>1.8564814814814815E-2</c:v>
                </c:pt>
                <c:pt idx="1610">
                  <c:v>1.8576388888888889E-2</c:v>
                </c:pt>
                <c:pt idx="1611">
                  <c:v>1.8587962962962962E-2</c:v>
                </c:pt>
                <c:pt idx="1612">
                  <c:v>1.8599537037037036E-2</c:v>
                </c:pt>
                <c:pt idx="1613">
                  <c:v>1.861111111111111E-2</c:v>
                </c:pt>
                <c:pt idx="1614">
                  <c:v>1.8622685185185183E-2</c:v>
                </c:pt>
                <c:pt idx="1615">
                  <c:v>1.8634259259259257E-2</c:v>
                </c:pt>
                <c:pt idx="1616">
                  <c:v>1.8645833333333334E-2</c:v>
                </c:pt>
                <c:pt idx="1617">
                  <c:v>1.8657407407407407E-2</c:v>
                </c:pt>
                <c:pt idx="1618">
                  <c:v>1.8668981481481481E-2</c:v>
                </c:pt>
                <c:pt idx="1619">
                  <c:v>1.8680555555555554E-2</c:v>
                </c:pt>
                <c:pt idx="1620">
                  <c:v>1.8692129629629631E-2</c:v>
                </c:pt>
                <c:pt idx="1621">
                  <c:v>1.8703703703703705E-2</c:v>
                </c:pt>
                <c:pt idx="1622">
                  <c:v>1.8715277777777779E-2</c:v>
                </c:pt>
                <c:pt idx="1623">
                  <c:v>1.8726851851851852E-2</c:v>
                </c:pt>
                <c:pt idx="1624">
                  <c:v>1.8738425925925926E-2</c:v>
                </c:pt>
                <c:pt idx="1625">
                  <c:v>1.8749999999999999E-2</c:v>
                </c:pt>
                <c:pt idx="1626">
                  <c:v>1.8761574074074073E-2</c:v>
                </c:pt>
                <c:pt idx="1627">
                  <c:v>1.877314814814815E-2</c:v>
                </c:pt>
                <c:pt idx="1628">
                  <c:v>1.8784722222222223E-2</c:v>
                </c:pt>
                <c:pt idx="1629">
                  <c:v>1.8796296296296297E-2</c:v>
                </c:pt>
                <c:pt idx="1630">
                  <c:v>1.8807870370370371E-2</c:v>
                </c:pt>
                <c:pt idx="1631">
                  <c:v>1.8819444444444448E-2</c:v>
                </c:pt>
                <c:pt idx="1632">
                  <c:v>1.8831018518518518E-2</c:v>
                </c:pt>
                <c:pt idx="1633">
                  <c:v>1.8842592592592591E-2</c:v>
                </c:pt>
                <c:pt idx="1634">
                  <c:v>1.8854166666666665E-2</c:v>
                </c:pt>
                <c:pt idx="1635">
                  <c:v>1.8865740740740742E-2</c:v>
                </c:pt>
                <c:pt idx="1636">
                  <c:v>1.8877314814814816E-2</c:v>
                </c:pt>
                <c:pt idx="1637">
                  <c:v>1.8888888888888889E-2</c:v>
                </c:pt>
                <c:pt idx="1638">
                  <c:v>1.8900462962962963E-2</c:v>
                </c:pt>
                <c:pt idx="1639">
                  <c:v>1.8912037037037036E-2</c:v>
                </c:pt>
                <c:pt idx="1640">
                  <c:v>1.892361111111111E-2</c:v>
                </c:pt>
                <c:pt idx="1641">
                  <c:v>1.8935185185185183E-2</c:v>
                </c:pt>
                <c:pt idx="1642">
                  <c:v>1.894675925925926E-2</c:v>
                </c:pt>
                <c:pt idx="1643">
                  <c:v>1.8958333333333334E-2</c:v>
                </c:pt>
                <c:pt idx="1644">
                  <c:v>1.8969907407407408E-2</c:v>
                </c:pt>
                <c:pt idx="1645">
                  <c:v>1.8981481481481481E-2</c:v>
                </c:pt>
                <c:pt idx="1646">
                  <c:v>1.8993055555555558E-2</c:v>
                </c:pt>
                <c:pt idx="1647">
                  <c:v>1.9004629629629632E-2</c:v>
                </c:pt>
                <c:pt idx="1648">
                  <c:v>1.9016203703703705E-2</c:v>
                </c:pt>
                <c:pt idx="1649">
                  <c:v>1.9027777777777779E-2</c:v>
                </c:pt>
                <c:pt idx="1650">
                  <c:v>1.9039351851851852E-2</c:v>
                </c:pt>
                <c:pt idx="1651">
                  <c:v>1.9050925925925926E-2</c:v>
                </c:pt>
                <c:pt idx="1652">
                  <c:v>1.90625E-2</c:v>
                </c:pt>
                <c:pt idx="1653">
                  <c:v>1.9074074074074073E-2</c:v>
                </c:pt>
                <c:pt idx="1654">
                  <c:v>1.9085648148148147E-2</c:v>
                </c:pt>
                <c:pt idx="1655">
                  <c:v>1.909722222222222E-2</c:v>
                </c:pt>
                <c:pt idx="1656">
                  <c:v>1.9108796296296294E-2</c:v>
                </c:pt>
                <c:pt idx="1657">
                  <c:v>1.9120370370370371E-2</c:v>
                </c:pt>
                <c:pt idx="1658">
                  <c:v>1.9131944444444444E-2</c:v>
                </c:pt>
                <c:pt idx="1659">
                  <c:v>1.9143518518518518E-2</c:v>
                </c:pt>
                <c:pt idx="1660">
                  <c:v>1.9155092592592592E-2</c:v>
                </c:pt>
                <c:pt idx="1661">
                  <c:v>1.9166666666666669E-2</c:v>
                </c:pt>
                <c:pt idx="1662">
                  <c:v>1.9178240740740742E-2</c:v>
                </c:pt>
                <c:pt idx="1663">
                  <c:v>1.9189814814814816E-2</c:v>
                </c:pt>
                <c:pt idx="1664">
                  <c:v>1.9201388888888889E-2</c:v>
                </c:pt>
                <c:pt idx="1665">
                  <c:v>1.9212962962962963E-2</c:v>
                </c:pt>
                <c:pt idx="1666">
                  <c:v>1.9224537037037037E-2</c:v>
                </c:pt>
                <c:pt idx="1667">
                  <c:v>1.923611111111111E-2</c:v>
                </c:pt>
                <c:pt idx="1668">
                  <c:v>1.9247685185185184E-2</c:v>
                </c:pt>
                <c:pt idx="1669">
                  <c:v>1.9259259259259261E-2</c:v>
                </c:pt>
                <c:pt idx="1670">
                  <c:v>1.9270833333333334E-2</c:v>
                </c:pt>
                <c:pt idx="1671">
                  <c:v>1.9282407407407408E-2</c:v>
                </c:pt>
                <c:pt idx="1672">
                  <c:v>1.9293981481481485E-2</c:v>
                </c:pt>
                <c:pt idx="1673">
                  <c:v>1.9305555555555555E-2</c:v>
                </c:pt>
                <c:pt idx="1674">
                  <c:v>1.9317129629629629E-2</c:v>
                </c:pt>
                <c:pt idx="1675">
                  <c:v>1.9328703703703702E-2</c:v>
                </c:pt>
                <c:pt idx="1676">
                  <c:v>1.9340277777777779E-2</c:v>
                </c:pt>
                <c:pt idx="1677">
                  <c:v>1.9351851851851853E-2</c:v>
                </c:pt>
                <c:pt idx="1678">
                  <c:v>1.9363425925925926E-2</c:v>
                </c:pt>
                <c:pt idx="1679">
                  <c:v>1.9375E-2</c:v>
                </c:pt>
                <c:pt idx="1680">
                  <c:v>1.9386574074074073E-2</c:v>
                </c:pt>
                <c:pt idx="1681">
                  <c:v>1.9398148148148147E-2</c:v>
                </c:pt>
                <c:pt idx="1682">
                  <c:v>1.9409722222222221E-2</c:v>
                </c:pt>
                <c:pt idx="1683">
                  <c:v>1.9421296296296294E-2</c:v>
                </c:pt>
                <c:pt idx="1684">
                  <c:v>1.9432870370370371E-2</c:v>
                </c:pt>
                <c:pt idx="1685">
                  <c:v>1.9444444444444445E-2</c:v>
                </c:pt>
                <c:pt idx="1686">
                  <c:v>1.9456018518518518E-2</c:v>
                </c:pt>
                <c:pt idx="1687">
                  <c:v>1.9467592592592595E-2</c:v>
                </c:pt>
                <c:pt idx="1688">
                  <c:v>1.9479166666666669E-2</c:v>
                </c:pt>
                <c:pt idx="1689">
                  <c:v>1.9490740740740743E-2</c:v>
                </c:pt>
                <c:pt idx="1690">
                  <c:v>1.9502314814814816E-2</c:v>
                </c:pt>
                <c:pt idx="1691">
                  <c:v>1.951388888888889E-2</c:v>
                </c:pt>
                <c:pt idx="1692">
                  <c:v>1.9525462962962963E-2</c:v>
                </c:pt>
                <c:pt idx="1693">
                  <c:v>1.9537037037037037E-2</c:v>
                </c:pt>
                <c:pt idx="1694">
                  <c:v>1.954861111111111E-2</c:v>
                </c:pt>
                <c:pt idx="1695">
                  <c:v>1.9560185185185184E-2</c:v>
                </c:pt>
                <c:pt idx="1696">
                  <c:v>1.9571759259259257E-2</c:v>
                </c:pt>
                <c:pt idx="1697">
                  <c:v>1.9583333333333331E-2</c:v>
                </c:pt>
                <c:pt idx="1698">
                  <c:v>1.9594907407407405E-2</c:v>
                </c:pt>
                <c:pt idx="1699">
                  <c:v>1.9606481481481482E-2</c:v>
                </c:pt>
                <c:pt idx="1700">
                  <c:v>1.9618055555555555E-2</c:v>
                </c:pt>
                <c:pt idx="1701">
                  <c:v>1.9629629629629629E-2</c:v>
                </c:pt>
                <c:pt idx="1702">
                  <c:v>1.9641203703703706E-2</c:v>
                </c:pt>
                <c:pt idx="1703">
                  <c:v>1.9652777777777779E-2</c:v>
                </c:pt>
                <c:pt idx="1704">
                  <c:v>1.9664351851851853E-2</c:v>
                </c:pt>
                <c:pt idx="1705">
                  <c:v>1.9675925925925927E-2</c:v>
                </c:pt>
                <c:pt idx="1706">
                  <c:v>1.96875E-2</c:v>
                </c:pt>
                <c:pt idx="1707">
                  <c:v>1.9699074074074074E-2</c:v>
                </c:pt>
                <c:pt idx="1708">
                  <c:v>1.9710648148148147E-2</c:v>
                </c:pt>
                <c:pt idx="1709">
                  <c:v>1.9722222222222221E-2</c:v>
                </c:pt>
                <c:pt idx="1710">
                  <c:v>1.9733796296296298E-2</c:v>
                </c:pt>
                <c:pt idx="1711">
                  <c:v>1.9745370370370371E-2</c:v>
                </c:pt>
                <c:pt idx="1712">
                  <c:v>1.9756944444444445E-2</c:v>
                </c:pt>
                <c:pt idx="1713">
                  <c:v>1.9768518518518515E-2</c:v>
                </c:pt>
                <c:pt idx="1714">
                  <c:v>1.9780092592592592E-2</c:v>
                </c:pt>
                <c:pt idx="1715">
                  <c:v>1.9791666666666666E-2</c:v>
                </c:pt>
                <c:pt idx="1716">
                  <c:v>1.9803240740740739E-2</c:v>
                </c:pt>
                <c:pt idx="1717">
                  <c:v>1.9814814814814816E-2</c:v>
                </c:pt>
                <c:pt idx="1718">
                  <c:v>1.982638888888889E-2</c:v>
                </c:pt>
                <c:pt idx="1719">
                  <c:v>1.9837962962962963E-2</c:v>
                </c:pt>
                <c:pt idx="1720">
                  <c:v>1.9849537037037037E-2</c:v>
                </c:pt>
                <c:pt idx="1721">
                  <c:v>1.9861111111111111E-2</c:v>
                </c:pt>
                <c:pt idx="1722">
                  <c:v>1.9872685185185184E-2</c:v>
                </c:pt>
                <c:pt idx="1723">
                  <c:v>1.9884259259259258E-2</c:v>
                </c:pt>
                <c:pt idx="1724">
                  <c:v>1.9895833333333331E-2</c:v>
                </c:pt>
                <c:pt idx="1725">
                  <c:v>1.9907407407407408E-2</c:v>
                </c:pt>
                <c:pt idx="1726">
                  <c:v>1.9918981481481482E-2</c:v>
                </c:pt>
                <c:pt idx="1727">
                  <c:v>1.9930555555555556E-2</c:v>
                </c:pt>
                <c:pt idx="1728">
                  <c:v>1.9942129629629629E-2</c:v>
                </c:pt>
                <c:pt idx="1729">
                  <c:v>1.9953703703703706E-2</c:v>
                </c:pt>
                <c:pt idx="1730">
                  <c:v>1.996527777777778E-2</c:v>
                </c:pt>
                <c:pt idx="1731">
                  <c:v>1.9976851851851853E-2</c:v>
                </c:pt>
                <c:pt idx="1732">
                  <c:v>1.9988425925925927E-2</c:v>
                </c:pt>
                <c:pt idx="1733">
                  <c:v>0.02</c:v>
                </c:pt>
                <c:pt idx="1734">
                  <c:v>2.0011574074074074E-2</c:v>
                </c:pt>
                <c:pt idx="1735">
                  <c:v>2.0023148148148148E-2</c:v>
                </c:pt>
                <c:pt idx="1736">
                  <c:v>2.0034722222222221E-2</c:v>
                </c:pt>
                <c:pt idx="1737">
                  <c:v>2.0046296296296295E-2</c:v>
                </c:pt>
                <c:pt idx="1738">
                  <c:v>2.0057870370370368E-2</c:v>
                </c:pt>
                <c:pt idx="1739">
                  <c:v>2.0069444444444442E-2</c:v>
                </c:pt>
                <c:pt idx="1740">
                  <c:v>2.0081018518518519E-2</c:v>
                </c:pt>
                <c:pt idx="1741">
                  <c:v>2.0092592592592592E-2</c:v>
                </c:pt>
                <c:pt idx="1742">
                  <c:v>2.0104166666666666E-2</c:v>
                </c:pt>
                <c:pt idx="1743">
                  <c:v>2.011574074074074E-2</c:v>
                </c:pt>
                <c:pt idx="1744">
                  <c:v>2.0127314814814817E-2</c:v>
                </c:pt>
                <c:pt idx="1745">
                  <c:v>2.013888888888889E-2</c:v>
                </c:pt>
                <c:pt idx="1746">
                  <c:v>2.0150462962962964E-2</c:v>
                </c:pt>
                <c:pt idx="1747">
                  <c:v>2.0162037037037037E-2</c:v>
                </c:pt>
                <c:pt idx="1748">
                  <c:v>2.0173611111111111E-2</c:v>
                </c:pt>
                <c:pt idx="1749">
                  <c:v>2.0185185185185184E-2</c:v>
                </c:pt>
                <c:pt idx="1750">
                  <c:v>2.0196759259259258E-2</c:v>
                </c:pt>
                <c:pt idx="1751">
                  <c:v>2.0208333333333335E-2</c:v>
                </c:pt>
                <c:pt idx="1752">
                  <c:v>2.0219907407407409E-2</c:v>
                </c:pt>
                <c:pt idx="1753">
                  <c:v>2.0231481481481482E-2</c:v>
                </c:pt>
                <c:pt idx="1754">
                  <c:v>2.0243055555555552E-2</c:v>
                </c:pt>
                <c:pt idx="1755">
                  <c:v>2.0254629629629629E-2</c:v>
                </c:pt>
                <c:pt idx="1756">
                  <c:v>2.0266203703703703E-2</c:v>
                </c:pt>
                <c:pt idx="1757">
                  <c:v>2.0277777777777777E-2</c:v>
                </c:pt>
                <c:pt idx="1758">
                  <c:v>2.028935185185185E-2</c:v>
                </c:pt>
                <c:pt idx="1759">
                  <c:v>2.0300925925925927E-2</c:v>
                </c:pt>
                <c:pt idx="1760">
                  <c:v>2.0312500000000001E-2</c:v>
                </c:pt>
                <c:pt idx="1761">
                  <c:v>2.0324074074074074E-2</c:v>
                </c:pt>
                <c:pt idx="1762">
                  <c:v>2.0335648148148148E-2</c:v>
                </c:pt>
                <c:pt idx="1763">
                  <c:v>2.0347222222222221E-2</c:v>
                </c:pt>
                <c:pt idx="1764">
                  <c:v>2.0358796296296295E-2</c:v>
                </c:pt>
                <c:pt idx="1765">
                  <c:v>2.0370370370370369E-2</c:v>
                </c:pt>
                <c:pt idx="1766">
                  <c:v>2.0381944444444446E-2</c:v>
                </c:pt>
                <c:pt idx="1767">
                  <c:v>2.0393518518518519E-2</c:v>
                </c:pt>
                <c:pt idx="1768">
                  <c:v>2.0405092592592593E-2</c:v>
                </c:pt>
                <c:pt idx="1769">
                  <c:v>2.0416666666666666E-2</c:v>
                </c:pt>
                <c:pt idx="1770">
                  <c:v>2.0428240740740743E-2</c:v>
                </c:pt>
                <c:pt idx="1771">
                  <c:v>2.0439814814814817E-2</c:v>
                </c:pt>
                <c:pt idx="1772">
                  <c:v>2.045138888888889E-2</c:v>
                </c:pt>
                <c:pt idx="1773">
                  <c:v>2.0462962962962964E-2</c:v>
                </c:pt>
                <c:pt idx="1774">
                  <c:v>2.0474537037037038E-2</c:v>
                </c:pt>
                <c:pt idx="1775">
                  <c:v>2.0486111111111111E-2</c:v>
                </c:pt>
                <c:pt idx="1776">
                  <c:v>2.0497685185185185E-2</c:v>
                </c:pt>
                <c:pt idx="1777">
                  <c:v>2.0509259259259258E-2</c:v>
                </c:pt>
                <c:pt idx="1778">
                  <c:v>2.0520833333333332E-2</c:v>
                </c:pt>
                <c:pt idx="1779">
                  <c:v>2.0532407407407405E-2</c:v>
                </c:pt>
                <c:pt idx="1780">
                  <c:v>2.0543981481481479E-2</c:v>
                </c:pt>
                <c:pt idx="1781">
                  <c:v>2.0555555555555556E-2</c:v>
                </c:pt>
                <c:pt idx="1782">
                  <c:v>2.056712962962963E-2</c:v>
                </c:pt>
                <c:pt idx="1783">
                  <c:v>2.0578703703703703E-2</c:v>
                </c:pt>
                <c:pt idx="1784">
                  <c:v>2.0590277777777777E-2</c:v>
                </c:pt>
                <c:pt idx="1785">
                  <c:v>2.0601851851851854E-2</c:v>
                </c:pt>
                <c:pt idx="1786">
                  <c:v>2.0613425925925927E-2</c:v>
                </c:pt>
                <c:pt idx="1787">
                  <c:v>2.0625000000000001E-2</c:v>
                </c:pt>
                <c:pt idx="1788">
                  <c:v>2.0636574074074075E-2</c:v>
                </c:pt>
                <c:pt idx="1789">
                  <c:v>2.0648148148148148E-2</c:v>
                </c:pt>
                <c:pt idx="1790">
                  <c:v>2.0659722222222222E-2</c:v>
                </c:pt>
                <c:pt idx="1791">
                  <c:v>2.0671296296296295E-2</c:v>
                </c:pt>
                <c:pt idx="1792">
                  <c:v>2.0682870370370372E-2</c:v>
                </c:pt>
                <c:pt idx="1793">
                  <c:v>2.0694444444444446E-2</c:v>
                </c:pt>
                <c:pt idx="1794">
                  <c:v>2.0706018518518519E-2</c:v>
                </c:pt>
                <c:pt idx="1795">
                  <c:v>2.071759259259259E-2</c:v>
                </c:pt>
                <c:pt idx="1796">
                  <c:v>2.0729166666666667E-2</c:v>
                </c:pt>
                <c:pt idx="1797">
                  <c:v>2.074074074074074E-2</c:v>
                </c:pt>
                <c:pt idx="1798">
                  <c:v>2.0752314814814814E-2</c:v>
                </c:pt>
                <c:pt idx="1799">
                  <c:v>2.0763888888888887E-2</c:v>
                </c:pt>
                <c:pt idx="1800">
                  <c:v>2.0775462962962964E-2</c:v>
                </c:pt>
                <c:pt idx="1801">
                  <c:v>2.0787037037037038E-2</c:v>
                </c:pt>
                <c:pt idx="1802">
                  <c:v>2.0798611111111111E-2</c:v>
                </c:pt>
                <c:pt idx="1803">
                  <c:v>2.0810185185185185E-2</c:v>
                </c:pt>
                <c:pt idx="1804">
                  <c:v>2.0821759259259259E-2</c:v>
                </c:pt>
                <c:pt idx="1805">
                  <c:v>2.0833333333333332E-2</c:v>
                </c:pt>
                <c:pt idx="1806">
                  <c:v>2.0844907407407406E-2</c:v>
                </c:pt>
                <c:pt idx="1807">
                  <c:v>2.0856481481481479E-2</c:v>
                </c:pt>
                <c:pt idx="1808">
                  <c:v>2.0868055555555556E-2</c:v>
                </c:pt>
                <c:pt idx="1809">
                  <c:v>2.0879629629629626E-2</c:v>
                </c:pt>
                <c:pt idx="1810">
                  <c:v>2.0891203703703703E-2</c:v>
                </c:pt>
                <c:pt idx="1811">
                  <c:v>2.0902777777777781E-2</c:v>
                </c:pt>
                <c:pt idx="1812">
                  <c:v>2.0914351851851851E-2</c:v>
                </c:pt>
                <c:pt idx="1813">
                  <c:v>2.0925925925925928E-2</c:v>
                </c:pt>
                <c:pt idx="1814">
                  <c:v>2.0937499999999998E-2</c:v>
                </c:pt>
                <c:pt idx="1815">
                  <c:v>2.0949074074074075E-2</c:v>
                </c:pt>
                <c:pt idx="1816">
                  <c:v>2.0960648148148148E-2</c:v>
                </c:pt>
                <c:pt idx="1817">
                  <c:v>2.0972222222222222E-2</c:v>
                </c:pt>
                <c:pt idx="1818">
                  <c:v>2.0983796296296296E-2</c:v>
                </c:pt>
                <c:pt idx="1819">
                  <c:v>2.0995370370370373E-2</c:v>
                </c:pt>
                <c:pt idx="1820">
                  <c:v>2.1006944444444443E-2</c:v>
                </c:pt>
                <c:pt idx="1821">
                  <c:v>2.101851851851852E-2</c:v>
                </c:pt>
                <c:pt idx="1822">
                  <c:v>2.1030092592592597E-2</c:v>
                </c:pt>
                <c:pt idx="1823">
                  <c:v>2.1041666666666667E-2</c:v>
                </c:pt>
                <c:pt idx="1824">
                  <c:v>2.1053240740740744E-2</c:v>
                </c:pt>
                <c:pt idx="1825">
                  <c:v>2.1064814814814814E-2</c:v>
                </c:pt>
                <c:pt idx="1826">
                  <c:v>2.1076388888888891E-2</c:v>
                </c:pt>
                <c:pt idx="1827">
                  <c:v>2.1087962962962961E-2</c:v>
                </c:pt>
                <c:pt idx="1828">
                  <c:v>2.1099537037037038E-2</c:v>
                </c:pt>
                <c:pt idx="1829">
                  <c:v>2.1111111111111108E-2</c:v>
                </c:pt>
                <c:pt idx="1830">
                  <c:v>2.1122685185185185E-2</c:v>
                </c:pt>
                <c:pt idx="1831">
                  <c:v>2.1134259259259259E-2</c:v>
                </c:pt>
                <c:pt idx="1832">
                  <c:v>2.1145833333333332E-2</c:v>
                </c:pt>
                <c:pt idx="1833">
                  <c:v>2.1157407407407406E-2</c:v>
                </c:pt>
                <c:pt idx="1834">
                  <c:v>2.1168981481481483E-2</c:v>
                </c:pt>
                <c:pt idx="1835">
                  <c:v>2.1180555555555553E-2</c:v>
                </c:pt>
                <c:pt idx="1836">
                  <c:v>2.119212962962963E-2</c:v>
                </c:pt>
                <c:pt idx="1837">
                  <c:v>2.1203703703703707E-2</c:v>
                </c:pt>
                <c:pt idx="1838">
                  <c:v>2.1215277777777777E-2</c:v>
                </c:pt>
                <c:pt idx="1839">
                  <c:v>2.1226851851851854E-2</c:v>
                </c:pt>
                <c:pt idx="1840">
                  <c:v>2.1238425925925924E-2</c:v>
                </c:pt>
                <c:pt idx="1841">
                  <c:v>2.1250000000000002E-2</c:v>
                </c:pt>
                <c:pt idx="1842">
                  <c:v>2.1261574074074075E-2</c:v>
                </c:pt>
                <c:pt idx="1843">
                  <c:v>2.1273148148148149E-2</c:v>
                </c:pt>
                <c:pt idx="1844">
                  <c:v>2.1284722222222222E-2</c:v>
                </c:pt>
                <c:pt idx="1845">
                  <c:v>2.1296296296296299E-2</c:v>
                </c:pt>
                <c:pt idx="1846">
                  <c:v>2.1307870370370369E-2</c:v>
                </c:pt>
                <c:pt idx="1847">
                  <c:v>2.1319444444444443E-2</c:v>
                </c:pt>
                <c:pt idx="1848">
                  <c:v>2.1331018518518517E-2</c:v>
                </c:pt>
                <c:pt idx="1849">
                  <c:v>2.1342592592592594E-2</c:v>
                </c:pt>
                <c:pt idx="1850">
                  <c:v>2.1354166666666664E-2</c:v>
                </c:pt>
                <c:pt idx="1851">
                  <c:v>2.1365740740740741E-2</c:v>
                </c:pt>
                <c:pt idx="1852">
                  <c:v>2.1377314814814818E-2</c:v>
                </c:pt>
                <c:pt idx="1853">
                  <c:v>2.1388888888888888E-2</c:v>
                </c:pt>
                <c:pt idx="1854">
                  <c:v>2.1400462962962965E-2</c:v>
                </c:pt>
                <c:pt idx="1855">
                  <c:v>2.1400462962962965E-2</c:v>
                </c:pt>
                <c:pt idx="1856">
                  <c:v>2.1412037037037035E-2</c:v>
                </c:pt>
                <c:pt idx="1857">
                  <c:v>2.1423611111111112E-2</c:v>
                </c:pt>
                <c:pt idx="1858">
                  <c:v>2.1435185185185186E-2</c:v>
                </c:pt>
                <c:pt idx="1859">
                  <c:v>2.1446759259259259E-2</c:v>
                </c:pt>
                <c:pt idx="1860">
                  <c:v>2.1458333333333333E-2</c:v>
                </c:pt>
                <c:pt idx="1861">
                  <c:v>2.146990740740741E-2</c:v>
                </c:pt>
                <c:pt idx="1862">
                  <c:v>2.148148148148148E-2</c:v>
                </c:pt>
                <c:pt idx="1863">
                  <c:v>2.1493055555555557E-2</c:v>
                </c:pt>
                <c:pt idx="1864">
                  <c:v>2.1504629629629627E-2</c:v>
                </c:pt>
                <c:pt idx="1865">
                  <c:v>2.1516203703703704E-2</c:v>
                </c:pt>
                <c:pt idx="1866">
                  <c:v>2.1527777777777781E-2</c:v>
                </c:pt>
                <c:pt idx="1867">
                  <c:v>2.1539351851851851E-2</c:v>
                </c:pt>
                <c:pt idx="1868">
                  <c:v>2.1550925925925928E-2</c:v>
                </c:pt>
                <c:pt idx="1869">
                  <c:v>2.1562499999999998E-2</c:v>
                </c:pt>
                <c:pt idx="1870">
                  <c:v>2.1574074074074075E-2</c:v>
                </c:pt>
                <c:pt idx="1871">
                  <c:v>2.1585648148148145E-2</c:v>
                </c:pt>
                <c:pt idx="1872">
                  <c:v>2.1597222222222223E-2</c:v>
                </c:pt>
                <c:pt idx="1873">
                  <c:v>2.1608796296296296E-2</c:v>
                </c:pt>
                <c:pt idx="1874">
                  <c:v>2.162037037037037E-2</c:v>
                </c:pt>
                <c:pt idx="1875">
                  <c:v>2.1631944444444443E-2</c:v>
                </c:pt>
                <c:pt idx="1876">
                  <c:v>2.164351851851852E-2</c:v>
                </c:pt>
                <c:pt idx="1877">
                  <c:v>2.165509259259259E-2</c:v>
                </c:pt>
                <c:pt idx="1878">
                  <c:v>2.1666666666666667E-2</c:v>
                </c:pt>
                <c:pt idx="1879">
                  <c:v>2.1678240740740738E-2</c:v>
                </c:pt>
                <c:pt idx="1880">
                  <c:v>2.1689814814814815E-2</c:v>
                </c:pt>
                <c:pt idx="1881">
                  <c:v>2.1701388888888892E-2</c:v>
                </c:pt>
                <c:pt idx="1882">
                  <c:v>2.1712962962962962E-2</c:v>
                </c:pt>
                <c:pt idx="1883">
                  <c:v>2.1724537037037039E-2</c:v>
                </c:pt>
                <c:pt idx="1884">
                  <c:v>2.1736111111111112E-2</c:v>
                </c:pt>
                <c:pt idx="1885">
                  <c:v>2.1747685185185186E-2</c:v>
                </c:pt>
                <c:pt idx="1886">
                  <c:v>2.1759259259259259E-2</c:v>
                </c:pt>
                <c:pt idx="1887">
                  <c:v>2.1770833333333336E-2</c:v>
                </c:pt>
                <c:pt idx="1888">
                  <c:v>2.1782407407407407E-2</c:v>
                </c:pt>
                <c:pt idx="1889">
                  <c:v>2.179398148148148E-2</c:v>
                </c:pt>
                <c:pt idx="1890">
                  <c:v>2.1805555555555554E-2</c:v>
                </c:pt>
                <c:pt idx="1891">
                  <c:v>2.1817129629629631E-2</c:v>
                </c:pt>
                <c:pt idx="1892">
                  <c:v>2.1828703703703701E-2</c:v>
                </c:pt>
                <c:pt idx="1893">
                  <c:v>2.1840277777777778E-2</c:v>
                </c:pt>
                <c:pt idx="1894">
                  <c:v>2.1851851851851848E-2</c:v>
                </c:pt>
                <c:pt idx="1895">
                  <c:v>2.1863425925925925E-2</c:v>
                </c:pt>
                <c:pt idx="1896">
                  <c:v>2.1875000000000002E-2</c:v>
                </c:pt>
                <c:pt idx="1897">
                  <c:v>2.1886574074074072E-2</c:v>
                </c:pt>
                <c:pt idx="1898">
                  <c:v>2.1898148148148149E-2</c:v>
                </c:pt>
                <c:pt idx="1899">
                  <c:v>2.1909722222222223E-2</c:v>
                </c:pt>
                <c:pt idx="1900">
                  <c:v>2.1921296296296296E-2</c:v>
                </c:pt>
                <c:pt idx="1901">
                  <c:v>2.193287037037037E-2</c:v>
                </c:pt>
                <c:pt idx="1902">
                  <c:v>2.1944444444444447E-2</c:v>
                </c:pt>
                <c:pt idx="1903">
                  <c:v>2.1956018518518517E-2</c:v>
                </c:pt>
                <c:pt idx="1904">
                  <c:v>2.1967592592592594E-2</c:v>
                </c:pt>
                <c:pt idx="1905">
                  <c:v>2.1979166666666664E-2</c:v>
                </c:pt>
                <c:pt idx="1906">
                  <c:v>2.1990740740740741E-2</c:v>
                </c:pt>
                <c:pt idx="1907">
                  <c:v>2.2002314814814818E-2</c:v>
                </c:pt>
                <c:pt idx="1908">
                  <c:v>2.2013888888888888E-2</c:v>
                </c:pt>
                <c:pt idx="1909">
                  <c:v>2.2025462962962958E-2</c:v>
                </c:pt>
                <c:pt idx="1910">
                  <c:v>2.2037037037037036E-2</c:v>
                </c:pt>
                <c:pt idx="1911">
                  <c:v>2.2048611111111113E-2</c:v>
                </c:pt>
                <c:pt idx="1912">
                  <c:v>2.2060185185185183E-2</c:v>
                </c:pt>
                <c:pt idx="1913">
                  <c:v>2.207175925925926E-2</c:v>
                </c:pt>
                <c:pt idx="1914">
                  <c:v>2.2083333333333333E-2</c:v>
                </c:pt>
                <c:pt idx="1915">
                  <c:v>2.2094907407407407E-2</c:v>
                </c:pt>
                <c:pt idx="1916">
                  <c:v>2.210648148148148E-2</c:v>
                </c:pt>
                <c:pt idx="1917">
                  <c:v>2.2118055555555557E-2</c:v>
                </c:pt>
                <c:pt idx="1918">
                  <c:v>2.2129629629629628E-2</c:v>
                </c:pt>
                <c:pt idx="1919">
                  <c:v>2.2141203703703705E-2</c:v>
                </c:pt>
                <c:pt idx="1920">
                  <c:v>2.2152777777777775E-2</c:v>
                </c:pt>
                <c:pt idx="1921">
                  <c:v>2.2164351851851852E-2</c:v>
                </c:pt>
                <c:pt idx="1922">
                  <c:v>2.2175925925925929E-2</c:v>
                </c:pt>
                <c:pt idx="1923">
                  <c:v>2.2187499999999999E-2</c:v>
                </c:pt>
                <c:pt idx="1924">
                  <c:v>2.2199074074074076E-2</c:v>
                </c:pt>
                <c:pt idx="1925">
                  <c:v>2.2210648148148149E-2</c:v>
                </c:pt>
                <c:pt idx="1926">
                  <c:v>2.2222222222222223E-2</c:v>
                </c:pt>
                <c:pt idx="1927">
                  <c:v>2.2233796296296297E-2</c:v>
                </c:pt>
                <c:pt idx="1928">
                  <c:v>2.224537037037037E-2</c:v>
                </c:pt>
                <c:pt idx="1929">
                  <c:v>2.225694444444444E-2</c:v>
                </c:pt>
                <c:pt idx="1930">
                  <c:v>2.2268518518518521E-2</c:v>
                </c:pt>
                <c:pt idx="1931">
                  <c:v>2.2280092592592591E-2</c:v>
                </c:pt>
                <c:pt idx="1932">
                  <c:v>2.2291666666666668E-2</c:v>
                </c:pt>
                <c:pt idx="1933">
                  <c:v>2.2303240740740738E-2</c:v>
                </c:pt>
                <c:pt idx="1934">
                  <c:v>2.2314814814814815E-2</c:v>
                </c:pt>
                <c:pt idx="1935">
                  <c:v>2.2326388888888885E-2</c:v>
                </c:pt>
                <c:pt idx="1936">
                  <c:v>2.2337962962962962E-2</c:v>
                </c:pt>
                <c:pt idx="1937">
                  <c:v>2.2349537037037032E-2</c:v>
                </c:pt>
                <c:pt idx="1938">
                  <c:v>2.2361111111111113E-2</c:v>
                </c:pt>
                <c:pt idx="1939">
                  <c:v>2.2372685185185186E-2</c:v>
                </c:pt>
                <c:pt idx="1940">
                  <c:v>2.238425925925926E-2</c:v>
                </c:pt>
                <c:pt idx="1941">
                  <c:v>2.2395833333333334E-2</c:v>
                </c:pt>
                <c:pt idx="1942">
                  <c:v>2.2407407407407407E-2</c:v>
                </c:pt>
                <c:pt idx="1943">
                  <c:v>2.2418981481481481E-2</c:v>
                </c:pt>
                <c:pt idx="1944">
                  <c:v>2.2430555555555554E-2</c:v>
                </c:pt>
                <c:pt idx="1945">
                  <c:v>2.2442129629629631E-2</c:v>
                </c:pt>
                <c:pt idx="1946">
                  <c:v>2.2453703703703708E-2</c:v>
                </c:pt>
                <c:pt idx="1947">
                  <c:v>2.2465277777777778E-2</c:v>
                </c:pt>
                <c:pt idx="1948">
                  <c:v>2.2476851851851855E-2</c:v>
                </c:pt>
                <c:pt idx="1949">
                  <c:v>2.2488425925925926E-2</c:v>
                </c:pt>
                <c:pt idx="1950">
                  <c:v>2.2499999999999996E-2</c:v>
                </c:pt>
                <c:pt idx="1951">
                  <c:v>2.2511574074074073E-2</c:v>
                </c:pt>
                <c:pt idx="1952">
                  <c:v>2.2523148148148143E-2</c:v>
                </c:pt>
                <c:pt idx="1953">
                  <c:v>2.2534722222222223E-2</c:v>
                </c:pt>
                <c:pt idx="1954">
                  <c:v>2.2546296296296297E-2</c:v>
                </c:pt>
                <c:pt idx="1955">
                  <c:v>2.255787037037037E-2</c:v>
                </c:pt>
                <c:pt idx="1956">
                  <c:v>2.2569444444444444E-2</c:v>
                </c:pt>
                <c:pt idx="1957">
                  <c:v>2.2581018518518518E-2</c:v>
                </c:pt>
                <c:pt idx="1958">
                  <c:v>2.2592592592592591E-2</c:v>
                </c:pt>
                <c:pt idx="1959">
                  <c:v>2.2604166666666665E-2</c:v>
                </c:pt>
                <c:pt idx="1960">
                  <c:v>2.2615740740740742E-2</c:v>
                </c:pt>
                <c:pt idx="1961">
                  <c:v>2.2627314814814819E-2</c:v>
                </c:pt>
                <c:pt idx="1962">
                  <c:v>2.2638888888888889E-2</c:v>
                </c:pt>
                <c:pt idx="1963">
                  <c:v>2.2650462962962966E-2</c:v>
                </c:pt>
                <c:pt idx="1964">
                  <c:v>2.2662037037037036E-2</c:v>
                </c:pt>
                <c:pt idx="1965">
                  <c:v>2.2673611111111113E-2</c:v>
                </c:pt>
                <c:pt idx="1966">
                  <c:v>2.2685185185185183E-2</c:v>
                </c:pt>
                <c:pt idx="1967">
                  <c:v>2.269675925925926E-2</c:v>
                </c:pt>
                <c:pt idx="1968">
                  <c:v>2.2708333333333334E-2</c:v>
                </c:pt>
                <c:pt idx="1969">
                  <c:v>2.2719907407407411E-2</c:v>
                </c:pt>
                <c:pt idx="1970">
                  <c:v>2.2731481481481481E-2</c:v>
                </c:pt>
                <c:pt idx="1971">
                  <c:v>2.2743055555555555E-2</c:v>
                </c:pt>
                <c:pt idx="1972">
                  <c:v>2.2754629629629628E-2</c:v>
                </c:pt>
                <c:pt idx="1973">
                  <c:v>2.2766203703703702E-2</c:v>
                </c:pt>
                <c:pt idx="1974">
                  <c:v>2.2777777777777775E-2</c:v>
                </c:pt>
                <c:pt idx="1975">
                  <c:v>2.2789351851851852E-2</c:v>
                </c:pt>
                <c:pt idx="1976">
                  <c:v>2.2800925925925929E-2</c:v>
                </c:pt>
                <c:pt idx="1977">
                  <c:v>2.2812499999999999E-2</c:v>
                </c:pt>
                <c:pt idx="1978">
                  <c:v>2.2824074074074076E-2</c:v>
                </c:pt>
                <c:pt idx="1979">
                  <c:v>2.2835648148148147E-2</c:v>
                </c:pt>
                <c:pt idx="1980">
                  <c:v>2.2847222222222224E-2</c:v>
                </c:pt>
                <c:pt idx="1981">
                  <c:v>2.2858796296296294E-2</c:v>
                </c:pt>
                <c:pt idx="1982">
                  <c:v>2.2870370370370371E-2</c:v>
                </c:pt>
                <c:pt idx="1983">
                  <c:v>2.2881944444444444E-2</c:v>
                </c:pt>
                <c:pt idx="1984">
                  <c:v>2.2893518518518521E-2</c:v>
                </c:pt>
                <c:pt idx="1985">
                  <c:v>2.2905092592592591E-2</c:v>
                </c:pt>
                <c:pt idx="1986">
                  <c:v>2.2916666666666669E-2</c:v>
                </c:pt>
                <c:pt idx="1987">
                  <c:v>2.2928240740740739E-2</c:v>
                </c:pt>
                <c:pt idx="1988">
                  <c:v>2.2939814814814816E-2</c:v>
                </c:pt>
                <c:pt idx="1989">
                  <c:v>2.2951388888888886E-2</c:v>
                </c:pt>
                <c:pt idx="1990">
                  <c:v>2.2962962962962966E-2</c:v>
                </c:pt>
                <c:pt idx="1991">
                  <c:v>2.297453703703704E-2</c:v>
                </c:pt>
                <c:pt idx="1992">
                  <c:v>2.298611111111111E-2</c:v>
                </c:pt>
                <c:pt idx="1993">
                  <c:v>2.2997685185185187E-2</c:v>
                </c:pt>
                <c:pt idx="1994">
                  <c:v>2.3009259259259257E-2</c:v>
                </c:pt>
                <c:pt idx="1995">
                  <c:v>2.3020833333333334E-2</c:v>
                </c:pt>
                <c:pt idx="1996">
                  <c:v>2.3032407407407404E-2</c:v>
                </c:pt>
                <c:pt idx="1997">
                  <c:v>2.3043981481481481E-2</c:v>
                </c:pt>
                <c:pt idx="1998">
                  <c:v>2.3055555555555555E-2</c:v>
                </c:pt>
                <c:pt idx="1999">
                  <c:v>2.3067129629629632E-2</c:v>
                </c:pt>
                <c:pt idx="2000">
                  <c:v>2.3078703703703702E-2</c:v>
                </c:pt>
                <c:pt idx="2001">
                  <c:v>2.3090277777777779E-2</c:v>
                </c:pt>
                <c:pt idx="2002">
                  <c:v>2.3101851851851849E-2</c:v>
                </c:pt>
                <c:pt idx="2003">
                  <c:v>2.3113425925925926E-2</c:v>
                </c:pt>
                <c:pt idx="2004">
                  <c:v>2.3124999999999996E-2</c:v>
                </c:pt>
                <c:pt idx="2005">
                  <c:v>2.3136574074074077E-2</c:v>
                </c:pt>
                <c:pt idx="2006">
                  <c:v>2.314814814814815E-2</c:v>
                </c:pt>
                <c:pt idx="2007">
                  <c:v>2.3159722222222224E-2</c:v>
                </c:pt>
                <c:pt idx="2008">
                  <c:v>2.3171296296296297E-2</c:v>
                </c:pt>
                <c:pt idx="2009">
                  <c:v>2.3182870370370371E-2</c:v>
                </c:pt>
                <c:pt idx="2010">
                  <c:v>2.3194444444444445E-2</c:v>
                </c:pt>
                <c:pt idx="2011">
                  <c:v>2.3206018518518515E-2</c:v>
                </c:pt>
                <c:pt idx="2012">
                  <c:v>2.3217592592592592E-2</c:v>
                </c:pt>
                <c:pt idx="2013">
                  <c:v>2.3229166666666665E-2</c:v>
                </c:pt>
                <c:pt idx="2014">
                  <c:v>2.3240740740740742E-2</c:v>
                </c:pt>
                <c:pt idx="2015">
                  <c:v>2.3252314814814812E-2</c:v>
                </c:pt>
                <c:pt idx="2016">
                  <c:v>2.326388888888889E-2</c:v>
                </c:pt>
                <c:pt idx="2017">
                  <c:v>2.327546296296296E-2</c:v>
                </c:pt>
                <c:pt idx="2018">
                  <c:v>2.3287037037037037E-2</c:v>
                </c:pt>
                <c:pt idx="2019">
                  <c:v>2.3298611111111107E-2</c:v>
                </c:pt>
                <c:pt idx="2020">
                  <c:v>2.3310185185185187E-2</c:v>
                </c:pt>
                <c:pt idx="2021">
                  <c:v>2.3321759259259261E-2</c:v>
                </c:pt>
                <c:pt idx="2022">
                  <c:v>2.3333333333333334E-2</c:v>
                </c:pt>
                <c:pt idx="2023">
                  <c:v>2.3344907407407408E-2</c:v>
                </c:pt>
                <c:pt idx="2024">
                  <c:v>2.3356481481481482E-2</c:v>
                </c:pt>
                <c:pt idx="2025">
                  <c:v>2.3368055555555555E-2</c:v>
                </c:pt>
                <c:pt idx="2026">
                  <c:v>2.3379629629629629E-2</c:v>
                </c:pt>
                <c:pt idx="2027">
                  <c:v>2.3391203703703702E-2</c:v>
                </c:pt>
                <c:pt idx="2028">
                  <c:v>2.3402777777777783E-2</c:v>
                </c:pt>
                <c:pt idx="2029">
                  <c:v>2.3414351851851853E-2</c:v>
                </c:pt>
                <c:pt idx="2030">
                  <c:v>2.342592592592593E-2</c:v>
                </c:pt>
                <c:pt idx="2031">
                  <c:v>2.34375E-2</c:v>
                </c:pt>
                <c:pt idx="2032">
                  <c:v>2.344907407407407E-2</c:v>
                </c:pt>
                <c:pt idx="2033">
                  <c:v>2.3460648148148147E-2</c:v>
                </c:pt>
                <c:pt idx="2034">
                  <c:v>2.3472222222222217E-2</c:v>
                </c:pt>
                <c:pt idx="2035">
                  <c:v>2.3483796296296298E-2</c:v>
                </c:pt>
                <c:pt idx="2036">
                  <c:v>2.3495370370370371E-2</c:v>
                </c:pt>
                <c:pt idx="2037">
                  <c:v>2.3506944444444445E-2</c:v>
                </c:pt>
                <c:pt idx="2038">
                  <c:v>2.3518518518518518E-2</c:v>
                </c:pt>
                <c:pt idx="2039">
                  <c:v>2.3530092592592592E-2</c:v>
                </c:pt>
                <c:pt idx="2040">
                  <c:v>2.3541666666666666E-2</c:v>
                </c:pt>
                <c:pt idx="2041">
                  <c:v>2.3553240740740739E-2</c:v>
                </c:pt>
                <c:pt idx="2042">
                  <c:v>2.3564814814814813E-2</c:v>
                </c:pt>
                <c:pt idx="2043">
                  <c:v>2.3576388888888893E-2</c:v>
                </c:pt>
                <c:pt idx="2044">
                  <c:v>2.3587962962962963E-2</c:v>
                </c:pt>
                <c:pt idx="2045">
                  <c:v>2.359953703703704E-2</c:v>
                </c:pt>
                <c:pt idx="2046">
                  <c:v>2.361111111111111E-2</c:v>
                </c:pt>
                <c:pt idx="2047">
                  <c:v>2.3622685185185188E-2</c:v>
                </c:pt>
                <c:pt idx="2048">
                  <c:v>2.3634259259259258E-2</c:v>
                </c:pt>
                <c:pt idx="2049">
                  <c:v>2.3645833333333335E-2</c:v>
                </c:pt>
                <c:pt idx="2050">
                  <c:v>2.3657407407407408E-2</c:v>
                </c:pt>
                <c:pt idx="2051">
                  <c:v>2.3668981481481485E-2</c:v>
                </c:pt>
                <c:pt idx="2052">
                  <c:v>2.3680555555555555E-2</c:v>
                </c:pt>
                <c:pt idx="2053">
                  <c:v>2.3692129629629629E-2</c:v>
                </c:pt>
                <c:pt idx="2054">
                  <c:v>2.3703703703703703E-2</c:v>
                </c:pt>
                <c:pt idx="2055">
                  <c:v>2.3715277777777776E-2</c:v>
                </c:pt>
                <c:pt idx="2056">
                  <c:v>2.372685185185185E-2</c:v>
                </c:pt>
                <c:pt idx="2057">
                  <c:v>2.3738425925925923E-2</c:v>
                </c:pt>
                <c:pt idx="2058">
                  <c:v>2.3750000000000004E-2</c:v>
                </c:pt>
                <c:pt idx="2059">
                  <c:v>2.3761574074074074E-2</c:v>
                </c:pt>
                <c:pt idx="2060">
                  <c:v>2.3773148148148151E-2</c:v>
                </c:pt>
                <c:pt idx="2061">
                  <c:v>2.3784722222222221E-2</c:v>
                </c:pt>
                <c:pt idx="2062">
                  <c:v>2.3796296296296298E-2</c:v>
                </c:pt>
                <c:pt idx="2063">
                  <c:v>2.3807870370370368E-2</c:v>
                </c:pt>
                <c:pt idx="2064">
                  <c:v>2.3819444444444445E-2</c:v>
                </c:pt>
                <c:pt idx="2065">
                  <c:v>2.3831018518518519E-2</c:v>
                </c:pt>
                <c:pt idx="2066">
                  <c:v>2.3842592592592596E-2</c:v>
                </c:pt>
                <c:pt idx="2067">
                  <c:v>2.3854166666666666E-2</c:v>
                </c:pt>
                <c:pt idx="2068">
                  <c:v>2.3865740740740743E-2</c:v>
                </c:pt>
                <c:pt idx="2069">
                  <c:v>2.3877314814814813E-2</c:v>
                </c:pt>
                <c:pt idx="2070">
                  <c:v>2.388888888888889E-2</c:v>
                </c:pt>
                <c:pt idx="2071">
                  <c:v>2.390046296296296E-2</c:v>
                </c:pt>
                <c:pt idx="2072">
                  <c:v>2.3912037037037034E-2</c:v>
                </c:pt>
                <c:pt idx="2073">
                  <c:v>2.3923611111111114E-2</c:v>
                </c:pt>
                <c:pt idx="2074">
                  <c:v>2.3935185185185184E-2</c:v>
                </c:pt>
                <c:pt idx="2075">
                  <c:v>2.3946759259259261E-2</c:v>
                </c:pt>
                <c:pt idx="2076">
                  <c:v>2.3958333333333331E-2</c:v>
                </c:pt>
                <c:pt idx="2077">
                  <c:v>2.3969907407407409E-2</c:v>
                </c:pt>
                <c:pt idx="2078">
                  <c:v>2.3981481481481479E-2</c:v>
                </c:pt>
                <c:pt idx="2079">
                  <c:v>2.3993055555555556E-2</c:v>
                </c:pt>
                <c:pt idx="2080">
                  <c:v>2.4004629629629629E-2</c:v>
                </c:pt>
                <c:pt idx="2081">
                  <c:v>2.4016203703703706E-2</c:v>
                </c:pt>
                <c:pt idx="2082">
                  <c:v>2.4027777777777776E-2</c:v>
                </c:pt>
                <c:pt idx="2083">
                  <c:v>2.4039351851851853E-2</c:v>
                </c:pt>
                <c:pt idx="2084">
                  <c:v>2.4050925925925924E-2</c:v>
                </c:pt>
                <c:pt idx="2085">
                  <c:v>2.4062500000000001E-2</c:v>
                </c:pt>
                <c:pt idx="2086">
                  <c:v>2.4074074074074071E-2</c:v>
                </c:pt>
                <c:pt idx="2087">
                  <c:v>2.4085648148148148E-2</c:v>
                </c:pt>
                <c:pt idx="2088">
                  <c:v>2.4097222222222225E-2</c:v>
                </c:pt>
                <c:pt idx="2089">
                  <c:v>2.4108796296296298E-2</c:v>
                </c:pt>
                <c:pt idx="2090">
                  <c:v>2.4120370370370372E-2</c:v>
                </c:pt>
                <c:pt idx="2091">
                  <c:v>2.4131944444444445E-2</c:v>
                </c:pt>
                <c:pt idx="2092">
                  <c:v>2.4143518518518519E-2</c:v>
                </c:pt>
                <c:pt idx="2093">
                  <c:v>2.4155092592592589E-2</c:v>
                </c:pt>
                <c:pt idx="2094">
                  <c:v>2.4166666666666666E-2</c:v>
                </c:pt>
                <c:pt idx="2095">
                  <c:v>2.417824074074074E-2</c:v>
                </c:pt>
                <c:pt idx="2096">
                  <c:v>2.4189814814814817E-2</c:v>
                </c:pt>
                <c:pt idx="2097">
                  <c:v>2.4201388888888887E-2</c:v>
                </c:pt>
                <c:pt idx="2098">
                  <c:v>2.4212962962962964E-2</c:v>
                </c:pt>
                <c:pt idx="2099">
                  <c:v>2.4224537037037034E-2</c:v>
                </c:pt>
                <c:pt idx="2100">
                  <c:v>2.4236111111111111E-2</c:v>
                </c:pt>
                <c:pt idx="2101">
                  <c:v>2.4247685185185181E-2</c:v>
                </c:pt>
                <c:pt idx="2102">
                  <c:v>2.4259259259259258E-2</c:v>
                </c:pt>
                <c:pt idx="2103">
                  <c:v>2.4270833333333335E-2</c:v>
                </c:pt>
                <c:pt idx="2104">
                  <c:v>2.4282407407407409E-2</c:v>
                </c:pt>
                <c:pt idx="2105">
                  <c:v>2.4293981481481482E-2</c:v>
                </c:pt>
                <c:pt idx="2106">
                  <c:v>2.4305555555555556E-2</c:v>
                </c:pt>
                <c:pt idx="2107">
                  <c:v>2.431712962962963E-2</c:v>
                </c:pt>
                <c:pt idx="2108">
                  <c:v>2.4328703703703703E-2</c:v>
                </c:pt>
                <c:pt idx="2109">
                  <c:v>2.4340277777777777E-2</c:v>
                </c:pt>
                <c:pt idx="2110">
                  <c:v>2.4351851851851857E-2</c:v>
                </c:pt>
                <c:pt idx="2111">
                  <c:v>2.4363425925925927E-2</c:v>
                </c:pt>
                <c:pt idx="2112">
                  <c:v>2.4375000000000004E-2</c:v>
                </c:pt>
                <c:pt idx="2113">
                  <c:v>2.4386574074074074E-2</c:v>
                </c:pt>
                <c:pt idx="2114">
                  <c:v>2.4398148148148145E-2</c:v>
                </c:pt>
                <c:pt idx="2115">
                  <c:v>2.4409722222222222E-2</c:v>
                </c:pt>
                <c:pt idx="2116">
                  <c:v>2.4421296296296292E-2</c:v>
                </c:pt>
                <c:pt idx="2117">
                  <c:v>2.4432870370370369E-2</c:v>
                </c:pt>
                <c:pt idx="2118">
                  <c:v>2.4444444444444446E-2</c:v>
                </c:pt>
                <c:pt idx="2119">
                  <c:v>2.4456018518518519E-2</c:v>
                </c:pt>
                <c:pt idx="2120">
                  <c:v>2.4467592592592593E-2</c:v>
                </c:pt>
                <c:pt idx="2121">
                  <c:v>2.4467592592592593E-2</c:v>
                </c:pt>
                <c:pt idx="2122">
                  <c:v>2.449074074074074E-2</c:v>
                </c:pt>
                <c:pt idx="2123">
                  <c:v>2.449074074074074E-2</c:v>
                </c:pt>
                <c:pt idx="2124">
                  <c:v>2.4502314814814814E-2</c:v>
                </c:pt>
                <c:pt idx="2125">
                  <c:v>2.4513888888888887E-2</c:v>
                </c:pt>
                <c:pt idx="2126">
                  <c:v>2.4525462962962968E-2</c:v>
                </c:pt>
                <c:pt idx="2127">
                  <c:v>2.4537037037037038E-2</c:v>
                </c:pt>
                <c:pt idx="2128">
                  <c:v>2.4548611111111115E-2</c:v>
                </c:pt>
                <c:pt idx="2129">
                  <c:v>2.4560185185185185E-2</c:v>
                </c:pt>
                <c:pt idx="2130">
                  <c:v>2.4571759259259262E-2</c:v>
                </c:pt>
                <c:pt idx="2131">
                  <c:v>2.4583333333333332E-2</c:v>
                </c:pt>
                <c:pt idx="2132">
                  <c:v>2.4594907407407409E-2</c:v>
                </c:pt>
                <c:pt idx="2133">
                  <c:v>2.4606481481481479E-2</c:v>
                </c:pt>
                <c:pt idx="2134">
                  <c:v>2.461805555555556E-2</c:v>
                </c:pt>
                <c:pt idx="2135">
                  <c:v>2.462962962962963E-2</c:v>
                </c:pt>
                <c:pt idx="2136">
                  <c:v>2.4641203703703703E-2</c:v>
                </c:pt>
                <c:pt idx="2137">
                  <c:v>2.4652777777777777E-2</c:v>
                </c:pt>
                <c:pt idx="2138">
                  <c:v>2.4664351851851851E-2</c:v>
                </c:pt>
                <c:pt idx="2139">
                  <c:v>2.4675925925925924E-2</c:v>
                </c:pt>
                <c:pt idx="2140">
                  <c:v>2.4687499999999998E-2</c:v>
                </c:pt>
                <c:pt idx="2141">
                  <c:v>2.4699074074074078E-2</c:v>
                </c:pt>
                <c:pt idx="2142">
                  <c:v>2.4710648148148148E-2</c:v>
                </c:pt>
                <c:pt idx="2143">
                  <c:v>2.4722222222222225E-2</c:v>
                </c:pt>
                <c:pt idx="2144">
                  <c:v>2.4733796296296295E-2</c:v>
                </c:pt>
                <c:pt idx="2145">
                  <c:v>2.4745370370370372E-2</c:v>
                </c:pt>
                <c:pt idx="2146">
                  <c:v>2.4756944444444443E-2</c:v>
                </c:pt>
                <c:pt idx="2147">
                  <c:v>2.476851851851852E-2</c:v>
                </c:pt>
                <c:pt idx="2148">
                  <c:v>2.478009259259259E-2</c:v>
                </c:pt>
                <c:pt idx="2149">
                  <c:v>2.479166666666667E-2</c:v>
                </c:pt>
                <c:pt idx="2150">
                  <c:v>2.480324074074074E-2</c:v>
                </c:pt>
                <c:pt idx="2151">
                  <c:v>2.4814814814814817E-2</c:v>
                </c:pt>
                <c:pt idx="2152">
                  <c:v>2.4826388888888887E-2</c:v>
                </c:pt>
                <c:pt idx="2153">
                  <c:v>2.4837962962962964E-2</c:v>
                </c:pt>
                <c:pt idx="2154">
                  <c:v>2.4849537037037035E-2</c:v>
                </c:pt>
                <c:pt idx="2155">
                  <c:v>2.4861111111111108E-2</c:v>
                </c:pt>
                <c:pt idx="2156">
                  <c:v>2.4872685185185189E-2</c:v>
                </c:pt>
                <c:pt idx="2157">
                  <c:v>2.4884259259259259E-2</c:v>
                </c:pt>
                <c:pt idx="2158">
                  <c:v>2.4895833333333336E-2</c:v>
                </c:pt>
                <c:pt idx="2159">
                  <c:v>2.4907407407407406E-2</c:v>
                </c:pt>
                <c:pt idx="2160">
                  <c:v>2.4918981481481483E-2</c:v>
                </c:pt>
                <c:pt idx="2161">
                  <c:v>2.4930555555555553E-2</c:v>
                </c:pt>
                <c:pt idx="2162">
                  <c:v>2.494212962962963E-2</c:v>
                </c:pt>
                <c:pt idx="2163">
                  <c:v>2.49537037037037E-2</c:v>
                </c:pt>
                <c:pt idx="2164">
                  <c:v>2.4965277777777781E-2</c:v>
                </c:pt>
                <c:pt idx="2165">
                  <c:v>2.4976851851851851E-2</c:v>
                </c:pt>
                <c:pt idx="2166">
                  <c:v>2.4988425925925928E-2</c:v>
                </c:pt>
                <c:pt idx="2167">
                  <c:v>2.4999999999999998E-2</c:v>
                </c:pt>
                <c:pt idx="2168">
                  <c:v>2.5011574074074075E-2</c:v>
                </c:pt>
                <c:pt idx="2169">
                  <c:v>2.5023148148148145E-2</c:v>
                </c:pt>
                <c:pt idx="2170">
                  <c:v>2.5034722222222222E-2</c:v>
                </c:pt>
                <c:pt idx="2171">
                  <c:v>2.5046296296296299E-2</c:v>
                </c:pt>
                <c:pt idx="2172">
                  <c:v>2.5057870370370373E-2</c:v>
                </c:pt>
                <c:pt idx="2173">
                  <c:v>2.5069444444444446E-2</c:v>
                </c:pt>
                <c:pt idx="2174">
                  <c:v>2.508101851851852E-2</c:v>
                </c:pt>
                <c:pt idx="2175">
                  <c:v>2.5092592592592593E-2</c:v>
                </c:pt>
                <c:pt idx="2176">
                  <c:v>2.5104166666666664E-2</c:v>
                </c:pt>
                <c:pt idx="2177">
                  <c:v>2.5115740740740741E-2</c:v>
                </c:pt>
                <c:pt idx="2178">
                  <c:v>2.5127314814814811E-2</c:v>
                </c:pt>
                <c:pt idx="2179">
                  <c:v>2.5138888888888891E-2</c:v>
                </c:pt>
                <c:pt idx="2180">
                  <c:v>2.5150462962962961E-2</c:v>
                </c:pt>
                <c:pt idx="2181">
                  <c:v>2.5162037037037038E-2</c:v>
                </c:pt>
                <c:pt idx="2182">
                  <c:v>2.5173611111111108E-2</c:v>
                </c:pt>
                <c:pt idx="2183">
                  <c:v>2.5185185185185185E-2</c:v>
                </c:pt>
                <c:pt idx="2184">
                  <c:v>2.5196759259259256E-2</c:v>
                </c:pt>
                <c:pt idx="2185">
                  <c:v>2.5208333333333333E-2</c:v>
                </c:pt>
                <c:pt idx="2186">
                  <c:v>2.521990740740741E-2</c:v>
                </c:pt>
                <c:pt idx="2187">
                  <c:v>2.5231481481481483E-2</c:v>
                </c:pt>
                <c:pt idx="2188">
                  <c:v>2.5243055555555557E-2</c:v>
                </c:pt>
                <c:pt idx="2189">
                  <c:v>2.525462962962963E-2</c:v>
                </c:pt>
                <c:pt idx="2190">
                  <c:v>2.5266203703703704E-2</c:v>
                </c:pt>
                <c:pt idx="2191">
                  <c:v>2.5277777777777777E-2</c:v>
                </c:pt>
                <c:pt idx="2192">
                  <c:v>2.5289351851851851E-2</c:v>
                </c:pt>
                <c:pt idx="2193">
                  <c:v>2.5300925925925925E-2</c:v>
                </c:pt>
                <c:pt idx="2194">
                  <c:v>2.5312500000000002E-2</c:v>
                </c:pt>
                <c:pt idx="2195">
                  <c:v>2.5324074074074079E-2</c:v>
                </c:pt>
                <c:pt idx="2196">
                  <c:v>2.5335648148148149E-2</c:v>
                </c:pt>
                <c:pt idx="2197">
                  <c:v>2.5347222222222219E-2</c:v>
                </c:pt>
                <c:pt idx="2198">
                  <c:v>2.5358796296296296E-2</c:v>
                </c:pt>
                <c:pt idx="2199">
                  <c:v>2.5370370370370366E-2</c:v>
                </c:pt>
                <c:pt idx="2200">
                  <c:v>2.5381944444444443E-2</c:v>
                </c:pt>
                <c:pt idx="2201">
                  <c:v>2.539351851851852E-2</c:v>
                </c:pt>
                <c:pt idx="2202">
                  <c:v>2.5405092592592594E-2</c:v>
                </c:pt>
                <c:pt idx="2203">
                  <c:v>2.5416666666666667E-2</c:v>
                </c:pt>
                <c:pt idx="2204">
                  <c:v>2.5428240740740741E-2</c:v>
                </c:pt>
                <c:pt idx="2205">
                  <c:v>2.5439814814814814E-2</c:v>
                </c:pt>
                <c:pt idx="2206">
                  <c:v>2.5451388888888888E-2</c:v>
                </c:pt>
                <c:pt idx="2207">
                  <c:v>2.5462962962962962E-2</c:v>
                </c:pt>
                <c:pt idx="2208">
                  <c:v>2.5474537037037035E-2</c:v>
                </c:pt>
                <c:pt idx="2209">
                  <c:v>2.5486111111111112E-2</c:v>
                </c:pt>
                <c:pt idx="2210">
                  <c:v>2.5497685185185189E-2</c:v>
                </c:pt>
                <c:pt idx="2211">
                  <c:v>2.5509259259259259E-2</c:v>
                </c:pt>
                <c:pt idx="2212">
                  <c:v>2.5520833333333336E-2</c:v>
                </c:pt>
                <c:pt idx="2213">
                  <c:v>2.5532407407407406E-2</c:v>
                </c:pt>
                <c:pt idx="2214">
                  <c:v>2.5543981481481483E-2</c:v>
                </c:pt>
                <c:pt idx="2215">
                  <c:v>2.5555555555555554E-2</c:v>
                </c:pt>
                <c:pt idx="2216">
                  <c:v>2.5567129629629634E-2</c:v>
                </c:pt>
                <c:pt idx="2217">
                  <c:v>2.5578703703703704E-2</c:v>
                </c:pt>
                <c:pt idx="2218">
                  <c:v>2.5590277777777778E-2</c:v>
                </c:pt>
                <c:pt idx="2219">
                  <c:v>2.5601851851851851E-2</c:v>
                </c:pt>
                <c:pt idx="2220">
                  <c:v>2.5613425925925925E-2</c:v>
                </c:pt>
                <c:pt idx="2221">
                  <c:v>2.5624999999999998E-2</c:v>
                </c:pt>
                <c:pt idx="2222">
                  <c:v>2.5636574074074072E-2</c:v>
                </c:pt>
                <c:pt idx="2223">
                  <c:v>2.5648148148148146E-2</c:v>
                </c:pt>
                <c:pt idx="2224">
                  <c:v>2.5659722222222223E-2</c:v>
                </c:pt>
                <c:pt idx="2225">
                  <c:v>2.56712962962963E-2</c:v>
                </c:pt>
                <c:pt idx="2226">
                  <c:v>2.568287037037037E-2</c:v>
                </c:pt>
                <c:pt idx="2227">
                  <c:v>2.5694444444444447E-2</c:v>
                </c:pt>
                <c:pt idx="2228">
                  <c:v>2.5706018518518517E-2</c:v>
                </c:pt>
                <c:pt idx="2229">
                  <c:v>2.5717592592592594E-2</c:v>
                </c:pt>
                <c:pt idx="2230">
                  <c:v>2.5729166666666664E-2</c:v>
                </c:pt>
                <c:pt idx="2231">
                  <c:v>2.5740740740740745E-2</c:v>
                </c:pt>
                <c:pt idx="2232">
                  <c:v>2.5752314814814815E-2</c:v>
                </c:pt>
                <c:pt idx="2233">
                  <c:v>2.5763888888888892E-2</c:v>
                </c:pt>
                <c:pt idx="2234">
                  <c:v>2.5775462962962962E-2</c:v>
                </c:pt>
                <c:pt idx="2235">
                  <c:v>2.5787037037037039E-2</c:v>
                </c:pt>
                <c:pt idx="2236">
                  <c:v>2.5798611111111109E-2</c:v>
                </c:pt>
                <c:pt idx="2237">
                  <c:v>2.5810185185185183E-2</c:v>
                </c:pt>
                <c:pt idx="2238">
                  <c:v>2.5821759259259256E-2</c:v>
                </c:pt>
                <c:pt idx="2239">
                  <c:v>2.5833333333333333E-2</c:v>
                </c:pt>
                <c:pt idx="2240">
                  <c:v>2.584490740740741E-2</c:v>
                </c:pt>
                <c:pt idx="2241">
                  <c:v>2.585648148148148E-2</c:v>
                </c:pt>
                <c:pt idx="2242">
                  <c:v>2.5868055555555557E-2</c:v>
                </c:pt>
                <c:pt idx="2243">
                  <c:v>2.5879629629629627E-2</c:v>
                </c:pt>
                <c:pt idx="2244">
                  <c:v>2.5891203703703704E-2</c:v>
                </c:pt>
                <c:pt idx="2245">
                  <c:v>2.5902777777777775E-2</c:v>
                </c:pt>
                <c:pt idx="2246">
                  <c:v>2.5914351851851855E-2</c:v>
                </c:pt>
                <c:pt idx="2247">
                  <c:v>2.5925925925925925E-2</c:v>
                </c:pt>
                <c:pt idx="2248">
                  <c:v>2.5937500000000002E-2</c:v>
                </c:pt>
                <c:pt idx="2249">
                  <c:v>2.5949074074074072E-2</c:v>
                </c:pt>
                <c:pt idx="2250">
                  <c:v>2.5960648148148149E-2</c:v>
                </c:pt>
                <c:pt idx="2251">
                  <c:v>2.5972222222222219E-2</c:v>
                </c:pt>
                <c:pt idx="2252">
                  <c:v>2.5983796296296297E-2</c:v>
                </c:pt>
                <c:pt idx="2253">
                  <c:v>2.5995370370370367E-2</c:v>
                </c:pt>
                <c:pt idx="2254">
                  <c:v>2.6006944444444447E-2</c:v>
                </c:pt>
                <c:pt idx="2255">
                  <c:v>2.6018518518518521E-2</c:v>
                </c:pt>
                <c:pt idx="2256">
                  <c:v>2.6030092592592594E-2</c:v>
                </c:pt>
                <c:pt idx="2257">
                  <c:v>2.6041666666666668E-2</c:v>
                </c:pt>
                <c:pt idx="2258">
                  <c:v>2.6053240740740738E-2</c:v>
                </c:pt>
                <c:pt idx="2259">
                  <c:v>2.6064814814814815E-2</c:v>
                </c:pt>
                <c:pt idx="2260">
                  <c:v>2.6076388888888885E-2</c:v>
                </c:pt>
                <c:pt idx="2261">
                  <c:v>2.6087962962962966E-2</c:v>
                </c:pt>
                <c:pt idx="2262">
                  <c:v>2.6099537037037036E-2</c:v>
                </c:pt>
                <c:pt idx="2263">
                  <c:v>2.6111111111111113E-2</c:v>
                </c:pt>
                <c:pt idx="2264">
                  <c:v>2.6122685185185183E-2</c:v>
                </c:pt>
                <c:pt idx="2265">
                  <c:v>2.613425925925926E-2</c:v>
                </c:pt>
                <c:pt idx="2266">
                  <c:v>2.614583333333333E-2</c:v>
                </c:pt>
                <c:pt idx="2267">
                  <c:v>2.6157407407407407E-2</c:v>
                </c:pt>
                <c:pt idx="2268">
                  <c:v>2.6168981481481477E-2</c:v>
                </c:pt>
                <c:pt idx="2269">
                  <c:v>2.6180555555555558E-2</c:v>
                </c:pt>
                <c:pt idx="2270">
                  <c:v>2.6192129629629631E-2</c:v>
                </c:pt>
                <c:pt idx="2271">
                  <c:v>2.6203703703703705E-2</c:v>
                </c:pt>
                <c:pt idx="2272">
                  <c:v>2.6215277777777778E-2</c:v>
                </c:pt>
                <c:pt idx="2273">
                  <c:v>2.6226851851851852E-2</c:v>
                </c:pt>
                <c:pt idx="2274">
                  <c:v>2.6238425925925925E-2</c:v>
                </c:pt>
                <c:pt idx="2275">
                  <c:v>2.6249999999999999E-2</c:v>
                </c:pt>
                <c:pt idx="2276">
                  <c:v>2.6261574074074076E-2</c:v>
                </c:pt>
                <c:pt idx="2277">
                  <c:v>2.6273148148148153E-2</c:v>
                </c:pt>
                <c:pt idx="2278">
                  <c:v>2.6284722222222223E-2</c:v>
                </c:pt>
                <c:pt idx="2279">
                  <c:v>2.6296296296296293E-2</c:v>
                </c:pt>
                <c:pt idx="2280">
                  <c:v>2.630787037037037E-2</c:v>
                </c:pt>
                <c:pt idx="2281">
                  <c:v>2.631944444444444E-2</c:v>
                </c:pt>
                <c:pt idx="2282">
                  <c:v>2.6331018518518517E-2</c:v>
                </c:pt>
                <c:pt idx="2283">
                  <c:v>2.6342592592592588E-2</c:v>
                </c:pt>
                <c:pt idx="2284">
                  <c:v>2.6354166666666668E-2</c:v>
                </c:pt>
                <c:pt idx="2285">
                  <c:v>2.6365740740740742E-2</c:v>
                </c:pt>
                <c:pt idx="2286">
                  <c:v>2.6377314814814815E-2</c:v>
                </c:pt>
                <c:pt idx="2287">
                  <c:v>2.6388888888888889E-2</c:v>
                </c:pt>
                <c:pt idx="2288">
                  <c:v>2.6400462962962962E-2</c:v>
                </c:pt>
                <c:pt idx="2289">
                  <c:v>2.6412037037037036E-2</c:v>
                </c:pt>
                <c:pt idx="2290">
                  <c:v>2.642361111111111E-2</c:v>
                </c:pt>
                <c:pt idx="2291">
                  <c:v>2.6435185185185187E-2</c:v>
                </c:pt>
                <c:pt idx="2292">
                  <c:v>2.6446759259259264E-2</c:v>
                </c:pt>
                <c:pt idx="2293">
                  <c:v>2.6458333333333334E-2</c:v>
                </c:pt>
                <c:pt idx="2294">
                  <c:v>2.6469907407407411E-2</c:v>
                </c:pt>
                <c:pt idx="2295">
                  <c:v>2.6481481481481481E-2</c:v>
                </c:pt>
                <c:pt idx="2296">
                  <c:v>2.6493055555555558E-2</c:v>
                </c:pt>
                <c:pt idx="2297">
                  <c:v>2.6504629629629628E-2</c:v>
                </c:pt>
                <c:pt idx="2298">
                  <c:v>2.6516203703703698E-2</c:v>
                </c:pt>
                <c:pt idx="2299">
                  <c:v>2.6527777777777779E-2</c:v>
                </c:pt>
                <c:pt idx="2300">
                  <c:v>2.6539351851851852E-2</c:v>
                </c:pt>
                <c:pt idx="2301">
                  <c:v>2.6550925925925926E-2</c:v>
                </c:pt>
                <c:pt idx="2302">
                  <c:v>2.6562499999999999E-2</c:v>
                </c:pt>
                <c:pt idx="2303">
                  <c:v>2.6574074074074073E-2</c:v>
                </c:pt>
                <c:pt idx="2304">
                  <c:v>2.6585648148148146E-2</c:v>
                </c:pt>
                <c:pt idx="2305">
                  <c:v>2.659722222222222E-2</c:v>
                </c:pt>
                <c:pt idx="2306">
                  <c:v>2.6608796296296297E-2</c:v>
                </c:pt>
                <c:pt idx="2307">
                  <c:v>2.6620370370370374E-2</c:v>
                </c:pt>
                <c:pt idx="2308">
                  <c:v>2.6631944444444444E-2</c:v>
                </c:pt>
                <c:pt idx="2309">
                  <c:v>2.6643518518518521E-2</c:v>
                </c:pt>
                <c:pt idx="2310">
                  <c:v>2.6655092592592591E-2</c:v>
                </c:pt>
                <c:pt idx="2311">
                  <c:v>2.6666666666666668E-2</c:v>
                </c:pt>
                <c:pt idx="2312">
                  <c:v>2.6678240740740738E-2</c:v>
                </c:pt>
                <c:pt idx="2313">
                  <c:v>2.6689814814814816E-2</c:v>
                </c:pt>
                <c:pt idx="2314">
                  <c:v>2.6701388888888889E-2</c:v>
                </c:pt>
                <c:pt idx="2315">
                  <c:v>2.6712962962962966E-2</c:v>
                </c:pt>
                <c:pt idx="2316">
                  <c:v>2.6724537037037036E-2</c:v>
                </c:pt>
                <c:pt idx="2317">
                  <c:v>2.6736111111111113E-2</c:v>
                </c:pt>
                <c:pt idx="2318">
                  <c:v>2.6747685185185183E-2</c:v>
                </c:pt>
                <c:pt idx="2319">
                  <c:v>2.6759259259259257E-2</c:v>
                </c:pt>
                <c:pt idx="2320">
                  <c:v>2.6770833333333331E-2</c:v>
                </c:pt>
                <c:pt idx="2321">
                  <c:v>2.6782407407407408E-2</c:v>
                </c:pt>
                <c:pt idx="2322">
                  <c:v>2.6793981481481485E-2</c:v>
                </c:pt>
                <c:pt idx="2323">
                  <c:v>2.6805555555555555E-2</c:v>
                </c:pt>
                <c:pt idx="2324">
                  <c:v>2.6817129629629632E-2</c:v>
                </c:pt>
                <c:pt idx="2325">
                  <c:v>2.6828703703703702E-2</c:v>
                </c:pt>
                <c:pt idx="2326">
                  <c:v>2.6840277777777779E-2</c:v>
                </c:pt>
                <c:pt idx="2327">
                  <c:v>2.6851851851851849E-2</c:v>
                </c:pt>
                <c:pt idx="2328">
                  <c:v>2.6863425925925926E-2</c:v>
                </c:pt>
                <c:pt idx="2329">
                  <c:v>2.6875E-2</c:v>
                </c:pt>
                <c:pt idx="2330">
                  <c:v>2.6886574074074077E-2</c:v>
                </c:pt>
                <c:pt idx="2331">
                  <c:v>2.6898148148148147E-2</c:v>
                </c:pt>
                <c:pt idx="2332">
                  <c:v>2.6909722222222224E-2</c:v>
                </c:pt>
                <c:pt idx="2333">
                  <c:v>2.6921296296296294E-2</c:v>
                </c:pt>
                <c:pt idx="2334">
                  <c:v>2.6932870370370371E-2</c:v>
                </c:pt>
                <c:pt idx="2335">
                  <c:v>2.6944444444444441E-2</c:v>
                </c:pt>
                <c:pt idx="2336">
                  <c:v>2.6956018518518522E-2</c:v>
                </c:pt>
                <c:pt idx="2337">
                  <c:v>2.6967592592592595E-2</c:v>
                </c:pt>
                <c:pt idx="2338">
                  <c:v>2.6979166666666669E-2</c:v>
                </c:pt>
                <c:pt idx="2339">
                  <c:v>2.6990740740740742E-2</c:v>
                </c:pt>
                <c:pt idx="2340">
                  <c:v>2.7002314814814812E-2</c:v>
                </c:pt>
                <c:pt idx="2341">
                  <c:v>2.7013888888888889E-2</c:v>
                </c:pt>
                <c:pt idx="2342">
                  <c:v>2.7025462962962959E-2</c:v>
                </c:pt>
                <c:pt idx="2343">
                  <c:v>2.7037037037037037E-2</c:v>
                </c:pt>
                <c:pt idx="2344">
                  <c:v>2.704861111111111E-2</c:v>
                </c:pt>
                <c:pt idx="2345">
                  <c:v>2.7060185185185187E-2</c:v>
                </c:pt>
                <c:pt idx="2346">
                  <c:v>2.7071759259259257E-2</c:v>
                </c:pt>
                <c:pt idx="2347">
                  <c:v>2.7083333333333334E-2</c:v>
                </c:pt>
                <c:pt idx="2348">
                  <c:v>2.7094907407407404E-2</c:v>
                </c:pt>
                <c:pt idx="2349">
                  <c:v>2.7106481481481481E-2</c:v>
                </c:pt>
                <c:pt idx="2350">
                  <c:v>2.7118055555555552E-2</c:v>
                </c:pt>
                <c:pt idx="2351">
                  <c:v>2.7129629629629632E-2</c:v>
                </c:pt>
                <c:pt idx="2352">
                  <c:v>2.7141203703703706E-2</c:v>
                </c:pt>
                <c:pt idx="2353">
                  <c:v>2.7152777777777779E-2</c:v>
                </c:pt>
                <c:pt idx="2354">
                  <c:v>2.7164351851851853E-2</c:v>
                </c:pt>
                <c:pt idx="2355">
                  <c:v>2.7175925925925926E-2</c:v>
                </c:pt>
                <c:pt idx="2356">
                  <c:v>2.71875E-2</c:v>
                </c:pt>
                <c:pt idx="2357">
                  <c:v>2.7199074074074073E-2</c:v>
                </c:pt>
                <c:pt idx="2358">
                  <c:v>2.7210648148148147E-2</c:v>
                </c:pt>
                <c:pt idx="2359">
                  <c:v>2.7222222222222228E-2</c:v>
                </c:pt>
                <c:pt idx="2360">
                  <c:v>2.7233796296296298E-2</c:v>
                </c:pt>
                <c:pt idx="2361">
                  <c:v>2.7245370370370368E-2</c:v>
                </c:pt>
                <c:pt idx="2362">
                  <c:v>2.7256944444444445E-2</c:v>
                </c:pt>
                <c:pt idx="2363">
                  <c:v>2.7268518518518515E-2</c:v>
                </c:pt>
                <c:pt idx="2364">
                  <c:v>2.7280092592592592E-2</c:v>
                </c:pt>
                <c:pt idx="2365">
                  <c:v>2.7291666666666662E-2</c:v>
                </c:pt>
                <c:pt idx="2366">
                  <c:v>2.7303240740740743E-2</c:v>
                </c:pt>
                <c:pt idx="2367">
                  <c:v>2.7314814814814816E-2</c:v>
                </c:pt>
                <c:pt idx="2368">
                  <c:v>2.732638888888889E-2</c:v>
                </c:pt>
                <c:pt idx="2369">
                  <c:v>2.7337962962962963E-2</c:v>
                </c:pt>
                <c:pt idx="2370">
                  <c:v>2.7349537037037037E-2</c:v>
                </c:pt>
                <c:pt idx="2371">
                  <c:v>2.736111111111111E-2</c:v>
                </c:pt>
                <c:pt idx="2372">
                  <c:v>2.7372685185185184E-2</c:v>
                </c:pt>
                <c:pt idx="2373">
                  <c:v>2.7384259259259257E-2</c:v>
                </c:pt>
                <c:pt idx="2374">
                  <c:v>2.7395833333333338E-2</c:v>
                </c:pt>
                <c:pt idx="2375">
                  <c:v>2.7407407407407408E-2</c:v>
                </c:pt>
                <c:pt idx="2376">
                  <c:v>2.7418981481481485E-2</c:v>
                </c:pt>
                <c:pt idx="2377">
                  <c:v>2.7430555555555555E-2</c:v>
                </c:pt>
                <c:pt idx="2378">
                  <c:v>2.7442129629629632E-2</c:v>
                </c:pt>
                <c:pt idx="2379">
                  <c:v>2.7453703703703702E-2</c:v>
                </c:pt>
                <c:pt idx="2380">
                  <c:v>2.7465277777777772E-2</c:v>
                </c:pt>
                <c:pt idx="2381">
                  <c:v>2.7476851851851853E-2</c:v>
                </c:pt>
                <c:pt idx="2382">
                  <c:v>2.7488425925925927E-2</c:v>
                </c:pt>
                <c:pt idx="2383">
                  <c:v>2.75E-2</c:v>
                </c:pt>
                <c:pt idx="2384">
                  <c:v>2.7511574074074074E-2</c:v>
                </c:pt>
                <c:pt idx="2385">
                  <c:v>2.7523148148148147E-2</c:v>
                </c:pt>
                <c:pt idx="2386">
                  <c:v>2.7534722222222221E-2</c:v>
                </c:pt>
                <c:pt idx="2387">
                  <c:v>2.7546296296296294E-2</c:v>
                </c:pt>
                <c:pt idx="2388">
                  <c:v>2.7557870370370368E-2</c:v>
                </c:pt>
                <c:pt idx="2389">
                  <c:v>2.7569444444444448E-2</c:v>
                </c:pt>
                <c:pt idx="2390">
                  <c:v>2.7569444444444448E-2</c:v>
                </c:pt>
                <c:pt idx="2391">
                  <c:v>2.7581018518518519E-2</c:v>
                </c:pt>
                <c:pt idx="2392">
                  <c:v>2.7592592592592596E-2</c:v>
                </c:pt>
                <c:pt idx="2393">
                  <c:v>2.7604166666666666E-2</c:v>
                </c:pt>
                <c:pt idx="2394">
                  <c:v>2.7615740740740743E-2</c:v>
                </c:pt>
                <c:pt idx="2395">
                  <c:v>2.7627314814814813E-2</c:v>
                </c:pt>
                <c:pt idx="2396">
                  <c:v>2.763888888888889E-2</c:v>
                </c:pt>
                <c:pt idx="2397">
                  <c:v>2.7650462962962963E-2</c:v>
                </c:pt>
                <c:pt idx="2398">
                  <c:v>2.7662037037037041E-2</c:v>
                </c:pt>
                <c:pt idx="2399">
                  <c:v>2.7673611111111111E-2</c:v>
                </c:pt>
                <c:pt idx="2400">
                  <c:v>2.7685185185185188E-2</c:v>
                </c:pt>
                <c:pt idx="2401">
                  <c:v>2.7696759259259258E-2</c:v>
                </c:pt>
                <c:pt idx="2402">
                  <c:v>2.7708333333333331E-2</c:v>
                </c:pt>
                <c:pt idx="2403">
                  <c:v>2.7719907407407405E-2</c:v>
                </c:pt>
                <c:pt idx="2404">
                  <c:v>2.7731481481481478E-2</c:v>
                </c:pt>
                <c:pt idx="2405">
                  <c:v>2.7743055555555559E-2</c:v>
                </c:pt>
                <c:pt idx="2406">
                  <c:v>2.7754629629629629E-2</c:v>
                </c:pt>
                <c:pt idx="2407">
                  <c:v>2.7766203703703706E-2</c:v>
                </c:pt>
                <c:pt idx="2408">
                  <c:v>2.7777777777777776E-2</c:v>
                </c:pt>
                <c:pt idx="2409">
                  <c:v>2.7789351851851853E-2</c:v>
                </c:pt>
                <c:pt idx="2410">
                  <c:v>2.7800925925925923E-2</c:v>
                </c:pt>
                <c:pt idx="2411">
                  <c:v>2.78125E-2</c:v>
                </c:pt>
                <c:pt idx="2412">
                  <c:v>2.7824074074074074E-2</c:v>
                </c:pt>
                <c:pt idx="2413">
                  <c:v>2.7835648148148151E-2</c:v>
                </c:pt>
                <c:pt idx="2414">
                  <c:v>2.7847222222222221E-2</c:v>
                </c:pt>
                <c:pt idx="2415">
                  <c:v>2.7858796296296298E-2</c:v>
                </c:pt>
                <c:pt idx="2416">
                  <c:v>2.7870370370370368E-2</c:v>
                </c:pt>
                <c:pt idx="2417">
                  <c:v>2.7881944444444445E-2</c:v>
                </c:pt>
                <c:pt idx="2418">
                  <c:v>2.7893518518518515E-2</c:v>
                </c:pt>
                <c:pt idx="2419">
                  <c:v>2.7905092592592592E-2</c:v>
                </c:pt>
                <c:pt idx="2420">
                  <c:v>2.7916666666666669E-2</c:v>
                </c:pt>
                <c:pt idx="2421">
                  <c:v>2.7928240740740743E-2</c:v>
                </c:pt>
                <c:pt idx="2422">
                  <c:v>2.7939814814814817E-2</c:v>
                </c:pt>
                <c:pt idx="2423">
                  <c:v>2.7951388888888887E-2</c:v>
                </c:pt>
                <c:pt idx="2424">
                  <c:v>2.7962962962962964E-2</c:v>
                </c:pt>
                <c:pt idx="2425">
                  <c:v>2.7974537037037034E-2</c:v>
                </c:pt>
                <c:pt idx="2426">
                  <c:v>2.7986111111111111E-2</c:v>
                </c:pt>
                <c:pt idx="2427">
                  <c:v>2.7997685185185184E-2</c:v>
                </c:pt>
                <c:pt idx="2428">
                  <c:v>2.8009259259259262E-2</c:v>
                </c:pt>
                <c:pt idx="2429">
                  <c:v>2.8020833333333332E-2</c:v>
                </c:pt>
                <c:pt idx="2430">
                  <c:v>2.8032407407407409E-2</c:v>
                </c:pt>
                <c:pt idx="2431">
                  <c:v>2.8043981481481479E-2</c:v>
                </c:pt>
                <c:pt idx="2432">
                  <c:v>2.8055555555555556E-2</c:v>
                </c:pt>
                <c:pt idx="2433">
                  <c:v>2.8067129629629626E-2</c:v>
                </c:pt>
                <c:pt idx="2434">
                  <c:v>2.8078703703703703E-2</c:v>
                </c:pt>
                <c:pt idx="2435">
                  <c:v>2.809027777777778E-2</c:v>
                </c:pt>
                <c:pt idx="2436">
                  <c:v>2.8101851851851854E-2</c:v>
                </c:pt>
                <c:pt idx="2437">
                  <c:v>2.8113425925925927E-2</c:v>
                </c:pt>
                <c:pt idx="2438">
                  <c:v>2.8125000000000001E-2</c:v>
                </c:pt>
                <c:pt idx="2439">
                  <c:v>2.8136574074074074E-2</c:v>
                </c:pt>
                <c:pt idx="2440">
                  <c:v>2.8148148148148148E-2</c:v>
                </c:pt>
                <c:pt idx="2441">
                  <c:v>2.8159722222222221E-2</c:v>
                </c:pt>
                <c:pt idx="2442">
                  <c:v>2.8171296296296302E-2</c:v>
                </c:pt>
                <c:pt idx="2443">
                  <c:v>2.8182870370370372E-2</c:v>
                </c:pt>
                <c:pt idx="2444">
                  <c:v>2.8194444444444442E-2</c:v>
                </c:pt>
                <c:pt idx="2445">
                  <c:v>2.8206018518518519E-2</c:v>
                </c:pt>
                <c:pt idx="2446">
                  <c:v>2.8217592592592589E-2</c:v>
                </c:pt>
                <c:pt idx="2447">
                  <c:v>2.8229166666666666E-2</c:v>
                </c:pt>
                <c:pt idx="2448">
                  <c:v>2.8240740740740736E-2</c:v>
                </c:pt>
                <c:pt idx="2449">
                  <c:v>2.8252314814814813E-2</c:v>
                </c:pt>
                <c:pt idx="2450">
                  <c:v>2.826388888888889E-2</c:v>
                </c:pt>
                <c:pt idx="2451">
                  <c:v>2.8275462962962964E-2</c:v>
                </c:pt>
                <c:pt idx="2452">
                  <c:v>2.8287037037037038E-2</c:v>
                </c:pt>
                <c:pt idx="2453">
                  <c:v>2.8298611111111111E-2</c:v>
                </c:pt>
                <c:pt idx="2454">
                  <c:v>2.8310185185185185E-2</c:v>
                </c:pt>
                <c:pt idx="2455">
                  <c:v>2.8321759259259258E-2</c:v>
                </c:pt>
                <c:pt idx="2456">
                  <c:v>2.8333333333333332E-2</c:v>
                </c:pt>
                <c:pt idx="2457">
                  <c:v>2.8344907407407412E-2</c:v>
                </c:pt>
                <c:pt idx="2458">
                  <c:v>2.8356481481481483E-2</c:v>
                </c:pt>
                <c:pt idx="2459">
                  <c:v>2.836805555555556E-2</c:v>
                </c:pt>
                <c:pt idx="2460">
                  <c:v>2.837962962962963E-2</c:v>
                </c:pt>
                <c:pt idx="2461">
                  <c:v>2.8391203703703707E-2</c:v>
                </c:pt>
                <c:pt idx="2462">
                  <c:v>2.8402777777777777E-2</c:v>
                </c:pt>
                <c:pt idx="2463">
                  <c:v>2.8414351851851847E-2</c:v>
                </c:pt>
                <c:pt idx="2464">
                  <c:v>2.8425925925925924E-2</c:v>
                </c:pt>
                <c:pt idx="2465">
                  <c:v>2.8437500000000001E-2</c:v>
                </c:pt>
                <c:pt idx="2466">
                  <c:v>2.8449074074074075E-2</c:v>
                </c:pt>
                <c:pt idx="2467">
                  <c:v>2.8460648148148148E-2</c:v>
                </c:pt>
                <c:pt idx="2468">
                  <c:v>2.8472222222222222E-2</c:v>
                </c:pt>
                <c:pt idx="2469">
                  <c:v>2.8483796296296295E-2</c:v>
                </c:pt>
                <c:pt idx="2470">
                  <c:v>2.8495370370370369E-2</c:v>
                </c:pt>
                <c:pt idx="2471">
                  <c:v>2.8506944444444442E-2</c:v>
                </c:pt>
                <c:pt idx="2472">
                  <c:v>2.8518518518518523E-2</c:v>
                </c:pt>
                <c:pt idx="2473">
                  <c:v>2.8530092592592593E-2</c:v>
                </c:pt>
                <c:pt idx="2474">
                  <c:v>2.854166666666667E-2</c:v>
                </c:pt>
                <c:pt idx="2475">
                  <c:v>2.855324074074074E-2</c:v>
                </c:pt>
                <c:pt idx="2476">
                  <c:v>2.8564814814814817E-2</c:v>
                </c:pt>
                <c:pt idx="2477">
                  <c:v>2.8576388888888887E-2</c:v>
                </c:pt>
                <c:pt idx="2478">
                  <c:v>2.8587962962962964E-2</c:v>
                </c:pt>
                <c:pt idx="2479">
                  <c:v>2.8599537037037034E-2</c:v>
                </c:pt>
                <c:pt idx="2480">
                  <c:v>2.8611111111111115E-2</c:v>
                </c:pt>
                <c:pt idx="2481">
                  <c:v>2.8622685185185185E-2</c:v>
                </c:pt>
                <c:pt idx="2482">
                  <c:v>2.8634259259259262E-2</c:v>
                </c:pt>
                <c:pt idx="2483">
                  <c:v>2.8645833333333332E-2</c:v>
                </c:pt>
                <c:pt idx="2484">
                  <c:v>2.8657407407407406E-2</c:v>
                </c:pt>
                <c:pt idx="2485">
                  <c:v>2.8668981481481479E-2</c:v>
                </c:pt>
                <c:pt idx="2486">
                  <c:v>2.8680555555555553E-2</c:v>
                </c:pt>
                <c:pt idx="2487">
                  <c:v>2.8692129629629633E-2</c:v>
                </c:pt>
                <c:pt idx="2488">
                  <c:v>2.8703703703703703E-2</c:v>
                </c:pt>
                <c:pt idx="2489">
                  <c:v>2.8715277777777781E-2</c:v>
                </c:pt>
                <c:pt idx="2490">
                  <c:v>2.8726851851851851E-2</c:v>
                </c:pt>
                <c:pt idx="2491">
                  <c:v>2.8738425925925928E-2</c:v>
                </c:pt>
                <c:pt idx="2492">
                  <c:v>2.8749999999999998E-2</c:v>
                </c:pt>
                <c:pt idx="2493">
                  <c:v>2.8761574074074075E-2</c:v>
                </c:pt>
                <c:pt idx="2494">
                  <c:v>2.8773148148148145E-2</c:v>
                </c:pt>
                <c:pt idx="2495">
                  <c:v>2.8784722222222225E-2</c:v>
                </c:pt>
                <c:pt idx="2496">
                  <c:v>2.8796296296296296E-2</c:v>
                </c:pt>
                <c:pt idx="2497">
                  <c:v>2.8807870370370373E-2</c:v>
                </c:pt>
                <c:pt idx="2498">
                  <c:v>2.8819444444444443E-2</c:v>
                </c:pt>
                <c:pt idx="2499">
                  <c:v>2.883101851851852E-2</c:v>
                </c:pt>
                <c:pt idx="2500">
                  <c:v>2.884259259259259E-2</c:v>
                </c:pt>
                <c:pt idx="2501">
                  <c:v>2.8854166666666667E-2</c:v>
                </c:pt>
                <c:pt idx="2502">
                  <c:v>2.8865740740740744E-2</c:v>
                </c:pt>
                <c:pt idx="2503">
                  <c:v>2.8877314814814817E-2</c:v>
                </c:pt>
                <c:pt idx="2504">
                  <c:v>2.8888888888888891E-2</c:v>
                </c:pt>
                <c:pt idx="2505">
                  <c:v>2.8900462962962961E-2</c:v>
                </c:pt>
                <c:pt idx="2506">
                  <c:v>2.8912037037037038E-2</c:v>
                </c:pt>
                <c:pt idx="2507">
                  <c:v>2.8923611111111108E-2</c:v>
                </c:pt>
                <c:pt idx="2508">
                  <c:v>2.8935185185185185E-2</c:v>
                </c:pt>
                <c:pt idx="2509">
                  <c:v>2.8946759259259255E-2</c:v>
                </c:pt>
                <c:pt idx="2510">
                  <c:v>2.8958333333333336E-2</c:v>
                </c:pt>
                <c:pt idx="2511">
                  <c:v>2.8969907407407406E-2</c:v>
                </c:pt>
                <c:pt idx="2512">
                  <c:v>2.8981481481481483E-2</c:v>
                </c:pt>
                <c:pt idx="2513">
                  <c:v>2.8993055555555553E-2</c:v>
                </c:pt>
                <c:pt idx="2514">
                  <c:v>2.900462962962963E-2</c:v>
                </c:pt>
                <c:pt idx="2515">
                  <c:v>2.90162037037037E-2</c:v>
                </c:pt>
                <c:pt idx="2516">
                  <c:v>2.9027777777777777E-2</c:v>
                </c:pt>
                <c:pt idx="2517">
                  <c:v>2.9039351851851854E-2</c:v>
                </c:pt>
                <c:pt idx="2518">
                  <c:v>2.9050925925925928E-2</c:v>
                </c:pt>
                <c:pt idx="2519">
                  <c:v>2.9062500000000002E-2</c:v>
                </c:pt>
                <c:pt idx="2520">
                  <c:v>2.9074074074074075E-2</c:v>
                </c:pt>
                <c:pt idx="2521">
                  <c:v>2.9085648148148149E-2</c:v>
                </c:pt>
                <c:pt idx="2522">
                  <c:v>2.9097222222222222E-2</c:v>
                </c:pt>
                <c:pt idx="2523">
                  <c:v>2.9108796296296296E-2</c:v>
                </c:pt>
                <c:pt idx="2524">
                  <c:v>2.9120370370370366E-2</c:v>
                </c:pt>
                <c:pt idx="2525">
                  <c:v>2.9131944444444446E-2</c:v>
                </c:pt>
                <c:pt idx="2526">
                  <c:v>2.9143518518518517E-2</c:v>
                </c:pt>
                <c:pt idx="2527">
                  <c:v>2.9155092592592594E-2</c:v>
                </c:pt>
                <c:pt idx="2528">
                  <c:v>2.9166666666666664E-2</c:v>
                </c:pt>
                <c:pt idx="2529">
                  <c:v>2.9178240740740741E-2</c:v>
                </c:pt>
                <c:pt idx="2530">
                  <c:v>2.9189814814814811E-2</c:v>
                </c:pt>
                <c:pt idx="2531">
                  <c:v>2.9201388888888888E-2</c:v>
                </c:pt>
                <c:pt idx="2532">
                  <c:v>2.9212962962962965E-2</c:v>
                </c:pt>
                <c:pt idx="2533">
                  <c:v>2.9224537037037038E-2</c:v>
                </c:pt>
                <c:pt idx="2534">
                  <c:v>2.9236111111111112E-2</c:v>
                </c:pt>
                <c:pt idx="2535">
                  <c:v>2.9247685185185186E-2</c:v>
                </c:pt>
                <c:pt idx="2536">
                  <c:v>2.9259259259259259E-2</c:v>
                </c:pt>
                <c:pt idx="2537">
                  <c:v>2.9270833333333333E-2</c:v>
                </c:pt>
                <c:pt idx="2538">
                  <c:v>2.9282407407407406E-2</c:v>
                </c:pt>
                <c:pt idx="2539">
                  <c:v>2.929398148148148E-2</c:v>
                </c:pt>
                <c:pt idx="2540">
                  <c:v>2.9305555555555557E-2</c:v>
                </c:pt>
                <c:pt idx="2541">
                  <c:v>2.9317129629629634E-2</c:v>
                </c:pt>
                <c:pt idx="2542">
                  <c:v>2.9328703703703704E-2</c:v>
                </c:pt>
                <c:pt idx="2543">
                  <c:v>2.9340277777777781E-2</c:v>
                </c:pt>
                <c:pt idx="2544">
                  <c:v>2.9351851851851851E-2</c:v>
                </c:pt>
                <c:pt idx="2545">
                  <c:v>2.9363425925925921E-2</c:v>
                </c:pt>
                <c:pt idx="2546">
                  <c:v>2.9374999999999998E-2</c:v>
                </c:pt>
                <c:pt idx="2547">
                  <c:v>2.9386574074074075E-2</c:v>
                </c:pt>
                <c:pt idx="2548">
                  <c:v>2.9398148148148149E-2</c:v>
                </c:pt>
                <c:pt idx="2549">
                  <c:v>2.9409722222222223E-2</c:v>
                </c:pt>
                <c:pt idx="2550">
                  <c:v>2.9421296296296296E-2</c:v>
                </c:pt>
                <c:pt idx="2551">
                  <c:v>2.943287037037037E-2</c:v>
                </c:pt>
                <c:pt idx="2552">
                  <c:v>2.9444444444444443E-2</c:v>
                </c:pt>
                <c:pt idx="2553">
                  <c:v>2.9456018518518517E-2</c:v>
                </c:pt>
                <c:pt idx="2554">
                  <c:v>2.946759259259259E-2</c:v>
                </c:pt>
                <c:pt idx="2555">
                  <c:v>2.9479166666666667E-2</c:v>
                </c:pt>
                <c:pt idx="2556">
                  <c:v>2.9490740740740744E-2</c:v>
                </c:pt>
                <c:pt idx="2557">
                  <c:v>2.9502314814814815E-2</c:v>
                </c:pt>
                <c:pt idx="2558">
                  <c:v>2.9513888888888892E-2</c:v>
                </c:pt>
                <c:pt idx="2559">
                  <c:v>2.9525462962962962E-2</c:v>
                </c:pt>
                <c:pt idx="2560">
                  <c:v>2.9537037037037039E-2</c:v>
                </c:pt>
                <c:pt idx="2561">
                  <c:v>2.9548611111111109E-2</c:v>
                </c:pt>
                <c:pt idx="2562">
                  <c:v>2.9560185185185189E-2</c:v>
                </c:pt>
                <c:pt idx="2563">
                  <c:v>2.9571759259259259E-2</c:v>
                </c:pt>
                <c:pt idx="2564">
                  <c:v>2.9583333333333336E-2</c:v>
                </c:pt>
                <c:pt idx="2565">
                  <c:v>2.9594907407407407E-2</c:v>
                </c:pt>
                <c:pt idx="2566">
                  <c:v>2.960648148148148E-2</c:v>
                </c:pt>
                <c:pt idx="2567">
                  <c:v>2.9618055555555554E-2</c:v>
                </c:pt>
                <c:pt idx="2568">
                  <c:v>2.9629629629629627E-2</c:v>
                </c:pt>
                <c:pt idx="2569">
                  <c:v>2.9641203703703701E-2</c:v>
                </c:pt>
                <c:pt idx="2570">
                  <c:v>2.9652777777777778E-2</c:v>
                </c:pt>
                <c:pt idx="2571">
                  <c:v>2.9664351851851855E-2</c:v>
                </c:pt>
                <c:pt idx="2572">
                  <c:v>2.9675925925925925E-2</c:v>
                </c:pt>
                <c:pt idx="2573">
                  <c:v>2.9687500000000002E-2</c:v>
                </c:pt>
                <c:pt idx="2574">
                  <c:v>2.9699074074074072E-2</c:v>
                </c:pt>
                <c:pt idx="2575">
                  <c:v>2.9710648148148149E-2</c:v>
                </c:pt>
                <c:pt idx="2576">
                  <c:v>2.9722222222222219E-2</c:v>
                </c:pt>
                <c:pt idx="2577">
                  <c:v>2.97337962962963E-2</c:v>
                </c:pt>
                <c:pt idx="2578">
                  <c:v>2.974537037037037E-2</c:v>
                </c:pt>
                <c:pt idx="2579">
                  <c:v>2.9756944444444447E-2</c:v>
                </c:pt>
                <c:pt idx="2580">
                  <c:v>2.9768518518518517E-2</c:v>
                </c:pt>
                <c:pt idx="2581">
                  <c:v>2.9780092592592594E-2</c:v>
                </c:pt>
                <c:pt idx="2582">
                  <c:v>2.9791666666666664E-2</c:v>
                </c:pt>
                <c:pt idx="2583">
                  <c:v>2.9803240740740741E-2</c:v>
                </c:pt>
                <c:pt idx="2584">
                  <c:v>2.9814814814814811E-2</c:v>
                </c:pt>
                <c:pt idx="2585">
                  <c:v>2.9826388888888892E-2</c:v>
                </c:pt>
                <c:pt idx="2586">
                  <c:v>2.9837962962962965E-2</c:v>
                </c:pt>
                <c:pt idx="2587">
                  <c:v>2.9849537037037036E-2</c:v>
                </c:pt>
                <c:pt idx="2588">
                  <c:v>2.9861111111111113E-2</c:v>
                </c:pt>
                <c:pt idx="2589">
                  <c:v>2.9872685185185183E-2</c:v>
                </c:pt>
                <c:pt idx="2590">
                  <c:v>2.988425925925926E-2</c:v>
                </c:pt>
                <c:pt idx="2591">
                  <c:v>2.989583333333333E-2</c:v>
                </c:pt>
                <c:pt idx="2592">
                  <c:v>2.990740740740741E-2</c:v>
                </c:pt>
                <c:pt idx="2593">
                  <c:v>2.991898148148148E-2</c:v>
                </c:pt>
                <c:pt idx="2594">
                  <c:v>2.9930555555555557E-2</c:v>
                </c:pt>
                <c:pt idx="2595">
                  <c:v>2.9942129629629628E-2</c:v>
                </c:pt>
                <c:pt idx="2596">
                  <c:v>2.9953703703703705E-2</c:v>
                </c:pt>
                <c:pt idx="2597">
                  <c:v>2.9965277777777775E-2</c:v>
                </c:pt>
                <c:pt idx="2598">
                  <c:v>2.9976851851851852E-2</c:v>
                </c:pt>
                <c:pt idx="2599">
                  <c:v>2.9988425925925922E-2</c:v>
                </c:pt>
                <c:pt idx="2600">
                  <c:v>3.0000000000000002E-2</c:v>
                </c:pt>
                <c:pt idx="2601">
                  <c:v>3.0011574074074076E-2</c:v>
                </c:pt>
                <c:pt idx="2602">
                  <c:v>3.0023148148148149E-2</c:v>
                </c:pt>
                <c:pt idx="2603">
                  <c:v>3.0034722222222223E-2</c:v>
                </c:pt>
                <c:pt idx="2604">
                  <c:v>3.0046296296296297E-2</c:v>
                </c:pt>
                <c:pt idx="2605">
                  <c:v>3.005787037037037E-2</c:v>
                </c:pt>
                <c:pt idx="2606">
                  <c:v>3.006944444444444E-2</c:v>
                </c:pt>
                <c:pt idx="2607">
                  <c:v>3.0081018518518521E-2</c:v>
                </c:pt>
                <c:pt idx="2608">
                  <c:v>3.0092592592592591E-2</c:v>
                </c:pt>
                <c:pt idx="2609">
                  <c:v>3.0104166666666668E-2</c:v>
                </c:pt>
                <c:pt idx="2610">
                  <c:v>3.0115740740740738E-2</c:v>
                </c:pt>
                <c:pt idx="2611">
                  <c:v>3.0127314814814815E-2</c:v>
                </c:pt>
                <c:pt idx="2612">
                  <c:v>3.0138888888888885E-2</c:v>
                </c:pt>
                <c:pt idx="2613">
                  <c:v>3.0150462962962962E-2</c:v>
                </c:pt>
                <c:pt idx="2614">
                  <c:v>3.0162037037037032E-2</c:v>
                </c:pt>
                <c:pt idx="2615">
                  <c:v>3.0173611111111113E-2</c:v>
                </c:pt>
                <c:pt idx="2616">
                  <c:v>3.0185185185185186E-2</c:v>
                </c:pt>
                <c:pt idx="2617">
                  <c:v>3.019675925925926E-2</c:v>
                </c:pt>
                <c:pt idx="2618">
                  <c:v>3.0208333333333334E-2</c:v>
                </c:pt>
                <c:pt idx="2619">
                  <c:v>3.0219907407407407E-2</c:v>
                </c:pt>
                <c:pt idx="2620">
                  <c:v>3.0231481481481481E-2</c:v>
                </c:pt>
                <c:pt idx="2621">
                  <c:v>3.0243055555555554E-2</c:v>
                </c:pt>
                <c:pt idx="2622">
                  <c:v>3.0254629629629631E-2</c:v>
                </c:pt>
                <c:pt idx="2623">
                  <c:v>3.0266203703703708E-2</c:v>
                </c:pt>
                <c:pt idx="2624">
                  <c:v>3.0277777777777778E-2</c:v>
                </c:pt>
                <c:pt idx="2625">
                  <c:v>3.0289351851851855E-2</c:v>
                </c:pt>
                <c:pt idx="2626">
                  <c:v>3.0300925925925926E-2</c:v>
                </c:pt>
                <c:pt idx="2627">
                  <c:v>3.0312499999999996E-2</c:v>
                </c:pt>
                <c:pt idx="2628">
                  <c:v>3.0324074074074073E-2</c:v>
                </c:pt>
                <c:pt idx="2629">
                  <c:v>3.0335648148148143E-2</c:v>
                </c:pt>
                <c:pt idx="2630">
                  <c:v>3.0347222222222223E-2</c:v>
                </c:pt>
                <c:pt idx="2631">
                  <c:v>3.0358796296296297E-2</c:v>
                </c:pt>
                <c:pt idx="2632">
                  <c:v>3.037037037037037E-2</c:v>
                </c:pt>
                <c:pt idx="2633">
                  <c:v>3.0381944444444444E-2</c:v>
                </c:pt>
                <c:pt idx="2634">
                  <c:v>3.0393518518518518E-2</c:v>
                </c:pt>
                <c:pt idx="2635">
                  <c:v>3.0405092592592591E-2</c:v>
                </c:pt>
                <c:pt idx="2636">
                  <c:v>3.0416666666666665E-2</c:v>
                </c:pt>
                <c:pt idx="2637">
                  <c:v>3.0428240740740742E-2</c:v>
                </c:pt>
                <c:pt idx="2638">
                  <c:v>3.0439814814814819E-2</c:v>
                </c:pt>
                <c:pt idx="2639">
                  <c:v>3.0451388888888889E-2</c:v>
                </c:pt>
                <c:pt idx="2640">
                  <c:v>3.0462962962962966E-2</c:v>
                </c:pt>
                <c:pt idx="2641">
                  <c:v>3.0474537037037036E-2</c:v>
                </c:pt>
                <c:pt idx="2642">
                  <c:v>3.0486111111111113E-2</c:v>
                </c:pt>
                <c:pt idx="2643">
                  <c:v>3.0497685185185183E-2</c:v>
                </c:pt>
                <c:pt idx="2644">
                  <c:v>3.050925925925926E-2</c:v>
                </c:pt>
                <c:pt idx="2645">
                  <c:v>3.0520833333333334E-2</c:v>
                </c:pt>
                <c:pt idx="2646">
                  <c:v>3.0532407407407411E-2</c:v>
                </c:pt>
                <c:pt idx="2647">
                  <c:v>3.0543981481481481E-2</c:v>
                </c:pt>
                <c:pt idx="2648">
                  <c:v>3.0555555555555555E-2</c:v>
                </c:pt>
                <c:pt idx="2649">
                  <c:v>3.0567129629629628E-2</c:v>
                </c:pt>
                <c:pt idx="2650">
                  <c:v>3.0578703703703702E-2</c:v>
                </c:pt>
                <c:pt idx="2651">
                  <c:v>3.0590277777777775E-2</c:v>
                </c:pt>
                <c:pt idx="2652">
                  <c:v>3.0601851851851852E-2</c:v>
                </c:pt>
                <c:pt idx="2653">
                  <c:v>3.0613425925925929E-2</c:v>
                </c:pt>
                <c:pt idx="2654">
                  <c:v>3.0624999999999999E-2</c:v>
                </c:pt>
                <c:pt idx="2655">
                  <c:v>3.0636574074074076E-2</c:v>
                </c:pt>
                <c:pt idx="2656">
                  <c:v>3.0648148148148147E-2</c:v>
                </c:pt>
                <c:pt idx="2657">
                  <c:v>3.0659722222222224E-2</c:v>
                </c:pt>
                <c:pt idx="2658">
                  <c:v>3.0671296296296294E-2</c:v>
                </c:pt>
                <c:pt idx="2659">
                  <c:v>3.0682870370370371E-2</c:v>
                </c:pt>
                <c:pt idx="2660">
                  <c:v>3.0694444444444444E-2</c:v>
                </c:pt>
                <c:pt idx="2661">
                  <c:v>3.0706018518518521E-2</c:v>
                </c:pt>
                <c:pt idx="2662">
                  <c:v>3.0717592592592591E-2</c:v>
                </c:pt>
                <c:pt idx="2663">
                  <c:v>3.0729166666666669E-2</c:v>
                </c:pt>
                <c:pt idx="2664">
                  <c:v>3.0740740740740739E-2</c:v>
                </c:pt>
                <c:pt idx="2665">
                  <c:v>3.0740740740740739E-2</c:v>
                </c:pt>
                <c:pt idx="2666">
                  <c:v>3.0752314814814816E-2</c:v>
                </c:pt>
                <c:pt idx="2667">
                  <c:v>3.0763888888888886E-2</c:v>
                </c:pt>
                <c:pt idx="2668">
                  <c:v>3.0775462962962966E-2</c:v>
                </c:pt>
                <c:pt idx="2669">
                  <c:v>3.078703703703704E-2</c:v>
                </c:pt>
                <c:pt idx="2670">
                  <c:v>3.079861111111111E-2</c:v>
                </c:pt>
                <c:pt idx="2671">
                  <c:v>3.0810185185185187E-2</c:v>
                </c:pt>
                <c:pt idx="2672">
                  <c:v>3.0821759259259257E-2</c:v>
                </c:pt>
                <c:pt idx="2673">
                  <c:v>3.0833333333333334E-2</c:v>
                </c:pt>
                <c:pt idx="2674">
                  <c:v>3.0844907407407404E-2</c:v>
                </c:pt>
                <c:pt idx="2675">
                  <c:v>3.0856481481481481E-2</c:v>
                </c:pt>
                <c:pt idx="2676">
                  <c:v>3.0868055555555555E-2</c:v>
                </c:pt>
                <c:pt idx="2677">
                  <c:v>3.0879629629629632E-2</c:v>
                </c:pt>
                <c:pt idx="2678">
                  <c:v>3.0891203703703702E-2</c:v>
                </c:pt>
                <c:pt idx="2679">
                  <c:v>3.0902777777777779E-2</c:v>
                </c:pt>
                <c:pt idx="2680">
                  <c:v>3.0914351851851849E-2</c:v>
                </c:pt>
                <c:pt idx="2681">
                  <c:v>3.0925925925925926E-2</c:v>
                </c:pt>
                <c:pt idx="2682">
                  <c:v>3.0937499999999996E-2</c:v>
                </c:pt>
                <c:pt idx="2683">
                  <c:v>3.0949074074074077E-2</c:v>
                </c:pt>
                <c:pt idx="2684">
                  <c:v>3.096064814814815E-2</c:v>
                </c:pt>
                <c:pt idx="2685">
                  <c:v>3.0972222222222224E-2</c:v>
                </c:pt>
                <c:pt idx="2686">
                  <c:v>3.0983796296296297E-2</c:v>
                </c:pt>
                <c:pt idx="2687">
                  <c:v>3.0995370370370371E-2</c:v>
                </c:pt>
                <c:pt idx="2688">
                  <c:v>3.1006944444444445E-2</c:v>
                </c:pt>
                <c:pt idx="2689">
                  <c:v>3.1018518518518515E-2</c:v>
                </c:pt>
                <c:pt idx="2690">
                  <c:v>3.1030092592592592E-2</c:v>
                </c:pt>
                <c:pt idx="2691">
                  <c:v>3.1041666666666665E-2</c:v>
                </c:pt>
                <c:pt idx="2692">
                  <c:v>3.1053240740740742E-2</c:v>
                </c:pt>
                <c:pt idx="2693">
                  <c:v>3.1064814814814812E-2</c:v>
                </c:pt>
                <c:pt idx="2694">
                  <c:v>3.107638888888889E-2</c:v>
                </c:pt>
                <c:pt idx="2695">
                  <c:v>3.108796296296296E-2</c:v>
                </c:pt>
                <c:pt idx="2696">
                  <c:v>3.1099537037037037E-2</c:v>
                </c:pt>
                <c:pt idx="2697">
                  <c:v>3.1111111111111107E-2</c:v>
                </c:pt>
                <c:pt idx="2698">
                  <c:v>3.1122685185185187E-2</c:v>
                </c:pt>
                <c:pt idx="2699">
                  <c:v>3.1134259259259261E-2</c:v>
                </c:pt>
                <c:pt idx="2700">
                  <c:v>3.1145833333333334E-2</c:v>
                </c:pt>
                <c:pt idx="2701">
                  <c:v>3.1157407407407408E-2</c:v>
                </c:pt>
                <c:pt idx="2702">
                  <c:v>3.1168981481481482E-2</c:v>
                </c:pt>
                <c:pt idx="2703">
                  <c:v>3.1180555555555555E-2</c:v>
                </c:pt>
                <c:pt idx="2704">
                  <c:v>3.1192129629629629E-2</c:v>
                </c:pt>
                <c:pt idx="2705">
                  <c:v>3.1203703703703702E-2</c:v>
                </c:pt>
                <c:pt idx="2706">
                  <c:v>3.1215277777777783E-2</c:v>
                </c:pt>
                <c:pt idx="2707">
                  <c:v>3.1226851851851853E-2</c:v>
                </c:pt>
                <c:pt idx="2708">
                  <c:v>3.123842592592593E-2</c:v>
                </c:pt>
                <c:pt idx="2709">
                  <c:v>3.125E-2</c:v>
                </c:pt>
                <c:pt idx="2710">
                  <c:v>3.1261574074074074E-2</c:v>
                </c:pt>
                <c:pt idx="2711">
                  <c:v>3.1273148148148147E-2</c:v>
                </c:pt>
                <c:pt idx="2712">
                  <c:v>3.1284722222222221E-2</c:v>
                </c:pt>
                <c:pt idx="2713">
                  <c:v>3.1296296296296301E-2</c:v>
                </c:pt>
                <c:pt idx="2714">
                  <c:v>3.1307870370370368E-2</c:v>
                </c:pt>
                <c:pt idx="2715">
                  <c:v>3.1319444444444448E-2</c:v>
                </c:pt>
                <c:pt idx="2716">
                  <c:v>3.1331018518518515E-2</c:v>
                </c:pt>
                <c:pt idx="2717">
                  <c:v>3.1342592592592596E-2</c:v>
                </c:pt>
                <c:pt idx="2718">
                  <c:v>3.1354166666666662E-2</c:v>
                </c:pt>
                <c:pt idx="2719">
                  <c:v>3.1365740740740743E-2</c:v>
                </c:pt>
                <c:pt idx="2720">
                  <c:v>3.1377314814814809E-2</c:v>
                </c:pt>
                <c:pt idx="2721">
                  <c:v>3.138888888888889E-2</c:v>
                </c:pt>
                <c:pt idx="2722">
                  <c:v>3.1400462962962963E-2</c:v>
                </c:pt>
                <c:pt idx="2723">
                  <c:v>3.1412037037037037E-2</c:v>
                </c:pt>
                <c:pt idx="2724">
                  <c:v>3.142361111111111E-2</c:v>
                </c:pt>
                <c:pt idx="2725">
                  <c:v>3.1435185185185184E-2</c:v>
                </c:pt>
                <c:pt idx="2726">
                  <c:v>3.1446759259259258E-2</c:v>
                </c:pt>
                <c:pt idx="2727">
                  <c:v>3.1458333333333331E-2</c:v>
                </c:pt>
                <c:pt idx="2728">
                  <c:v>3.1469907407407412E-2</c:v>
                </c:pt>
                <c:pt idx="2729">
                  <c:v>3.1481481481481485E-2</c:v>
                </c:pt>
                <c:pt idx="2730">
                  <c:v>3.1493055555555559E-2</c:v>
                </c:pt>
                <c:pt idx="2731">
                  <c:v>3.1504629629629625E-2</c:v>
                </c:pt>
                <c:pt idx="2732">
                  <c:v>3.1516203703703706E-2</c:v>
                </c:pt>
                <c:pt idx="2733">
                  <c:v>3.1527777777777773E-2</c:v>
                </c:pt>
                <c:pt idx="2734">
                  <c:v>3.1539351851851853E-2</c:v>
                </c:pt>
                <c:pt idx="2735">
                  <c:v>3.155092592592592E-2</c:v>
                </c:pt>
                <c:pt idx="2736">
                  <c:v>3.15625E-2</c:v>
                </c:pt>
                <c:pt idx="2737">
                  <c:v>3.1574074074074074E-2</c:v>
                </c:pt>
                <c:pt idx="2738">
                  <c:v>3.1585648148148147E-2</c:v>
                </c:pt>
                <c:pt idx="2739">
                  <c:v>3.1597222222222221E-2</c:v>
                </c:pt>
                <c:pt idx="2740">
                  <c:v>3.1608796296296295E-2</c:v>
                </c:pt>
                <c:pt idx="2741">
                  <c:v>3.1620370370370368E-2</c:v>
                </c:pt>
                <c:pt idx="2742">
                  <c:v>3.1631944444444442E-2</c:v>
                </c:pt>
                <c:pt idx="2743">
                  <c:v>3.1643518518518522E-2</c:v>
                </c:pt>
                <c:pt idx="2744">
                  <c:v>3.1655092592592596E-2</c:v>
                </c:pt>
                <c:pt idx="2745">
                  <c:v>3.1666666666666669E-2</c:v>
                </c:pt>
                <c:pt idx="2746">
                  <c:v>3.1678240740740743E-2</c:v>
                </c:pt>
                <c:pt idx="2747">
                  <c:v>3.1689814814814816E-2</c:v>
                </c:pt>
                <c:pt idx="2748">
                  <c:v>3.170138888888889E-2</c:v>
                </c:pt>
                <c:pt idx="2749">
                  <c:v>3.1712962962962964E-2</c:v>
                </c:pt>
                <c:pt idx="2750">
                  <c:v>3.172453703703703E-2</c:v>
                </c:pt>
                <c:pt idx="2751">
                  <c:v>3.1736111111111111E-2</c:v>
                </c:pt>
                <c:pt idx="2752">
                  <c:v>3.1747685185185184E-2</c:v>
                </c:pt>
                <c:pt idx="2753">
                  <c:v>3.1759259259259258E-2</c:v>
                </c:pt>
                <c:pt idx="2754">
                  <c:v>3.1770833333333331E-2</c:v>
                </c:pt>
                <c:pt idx="2755">
                  <c:v>3.1782407407407405E-2</c:v>
                </c:pt>
                <c:pt idx="2756">
                  <c:v>3.1793981481481479E-2</c:v>
                </c:pt>
                <c:pt idx="2757">
                  <c:v>3.1805555555555552E-2</c:v>
                </c:pt>
                <c:pt idx="2758">
                  <c:v>3.1817129629629633E-2</c:v>
                </c:pt>
                <c:pt idx="2759">
                  <c:v>3.1828703703703706E-2</c:v>
                </c:pt>
                <c:pt idx="2760">
                  <c:v>3.184027777777778E-2</c:v>
                </c:pt>
                <c:pt idx="2761">
                  <c:v>3.1851851851851853E-2</c:v>
                </c:pt>
                <c:pt idx="2762">
                  <c:v>3.1863425925925927E-2</c:v>
                </c:pt>
                <c:pt idx="2763">
                  <c:v>3.1875000000000001E-2</c:v>
                </c:pt>
                <c:pt idx="2764">
                  <c:v>3.1886574074074074E-2</c:v>
                </c:pt>
                <c:pt idx="2765">
                  <c:v>3.1898148148148148E-2</c:v>
                </c:pt>
                <c:pt idx="2766">
                  <c:v>3.1909722222222221E-2</c:v>
                </c:pt>
                <c:pt idx="2767">
                  <c:v>3.1921296296296302E-2</c:v>
                </c:pt>
                <c:pt idx="2768">
                  <c:v>3.1932870370370368E-2</c:v>
                </c:pt>
                <c:pt idx="2769">
                  <c:v>3.1944444444444449E-2</c:v>
                </c:pt>
                <c:pt idx="2770">
                  <c:v>3.1956018518518516E-2</c:v>
                </c:pt>
                <c:pt idx="2771">
                  <c:v>3.1967592592592589E-2</c:v>
                </c:pt>
                <c:pt idx="2772">
                  <c:v>3.1979166666666663E-2</c:v>
                </c:pt>
                <c:pt idx="2773">
                  <c:v>3.1990740740740743E-2</c:v>
                </c:pt>
                <c:pt idx="2774">
                  <c:v>3.2002314814814817E-2</c:v>
                </c:pt>
                <c:pt idx="2775">
                  <c:v>3.201388888888889E-2</c:v>
                </c:pt>
                <c:pt idx="2776">
                  <c:v>3.2025462962962964E-2</c:v>
                </c:pt>
                <c:pt idx="2777">
                  <c:v>3.2037037037037037E-2</c:v>
                </c:pt>
                <c:pt idx="2778">
                  <c:v>3.2048611111111111E-2</c:v>
                </c:pt>
                <c:pt idx="2779">
                  <c:v>3.2060185185185185E-2</c:v>
                </c:pt>
                <c:pt idx="2780">
                  <c:v>3.2071759259259258E-2</c:v>
                </c:pt>
                <c:pt idx="2781">
                  <c:v>3.2083333333333332E-2</c:v>
                </c:pt>
                <c:pt idx="2782">
                  <c:v>3.2094907407407412E-2</c:v>
                </c:pt>
                <c:pt idx="2783">
                  <c:v>3.2106481481481479E-2</c:v>
                </c:pt>
                <c:pt idx="2784">
                  <c:v>3.2118055555555559E-2</c:v>
                </c:pt>
                <c:pt idx="2785">
                  <c:v>3.2129629629629626E-2</c:v>
                </c:pt>
                <c:pt idx="2786">
                  <c:v>3.2141203703703707E-2</c:v>
                </c:pt>
                <c:pt idx="2787">
                  <c:v>3.2152777777777773E-2</c:v>
                </c:pt>
                <c:pt idx="2788">
                  <c:v>3.2164351851851854E-2</c:v>
                </c:pt>
                <c:pt idx="2789">
                  <c:v>3.2175925925925927E-2</c:v>
                </c:pt>
                <c:pt idx="2790">
                  <c:v>3.2187500000000001E-2</c:v>
                </c:pt>
                <c:pt idx="2791">
                  <c:v>3.2199074074074074E-2</c:v>
                </c:pt>
                <c:pt idx="2792">
                  <c:v>3.2210648148148148E-2</c:v>
                </c:pt>
                <c:pt idx="2793">
                  <c:v>3.2222222222222222E-2</c:v>
                </c:pt>
                <c:pt idx="2794">
                  <c:v>3.2233796296296295E-2</c:v>
                </c:pt>
                <c:pt idx="2795">
                  <c:v>3.2245370370370369E-2</c:v>
                </c:pt>
                <c:pt idx="2796">
                  <c:v>3.2256944444444442E-2</c:v>
                </c:pt>
                <c:pt idx="2797">
                  <c:v>3.2268518518518523E-2</c:v>
                </c:pt>
                <c:pt idx="2798">
                  <c:v>3.2280092592592589E-2</c:v>
                </c:pt>
                <c:pt idx="2799">
                  <c:v>3.229166666666667E-2</c:v>
                </c:pt>
                <c:pt idx="2800">
                  <c:v>3.2303240740740737E-2</c:v>
                </c:pt>
                <c:pt idx="2801">
                  <c:v>3.2314814814814817E-2</c:v>
                </c:pt>
                <c:pt idx="2802">
                  <c:v>3.2326388888888884E-2</c:v>
                </c:pt>
                <c:pt idx="2803">
                  <c:v>3.2337962962962964E-2</c:v>
                </c:pt>
                <c:pt idx="2804">
                  <c:v>3.2349537037037038E-2</c:v>
                </c:pt>
                <c:pt idx="2805">
                  <c:v>3.2361111111111111E-2</c:v>
                </c:pt>
                <c:pt idx="2806">
                  <c:v>3.2372685185185185E-2</c:v>
                </c:pt>
                <c:pt idx="2807">
                  <c:v>3.2384259259259258E-2</c:v>
                </c:pt>
                <c:pt idx="2808">
                  <c:v>3.2395833333333332E-2</c:v>
                </c:pt>
                <c:pt idx="2809">
                  <c:v>3.2407407407407406E-2</c:v>
                </c:pt>
                <c:pt idx="2810">
                  <c:v>3.2418981481481479E-2</c:v>
                </c:pt>
                <c:pt idx="2811">
                  <c:v>3.243055555555556E-2</c:v>
                </c:pt>
                <c:pt idx="2812">
                  <c:v>3.2442129629629633E-2</c:v>
                </c:pt>
                <c:pt idx="2813">
                  <c:v>3.24537037037037E-2</c:v>
                </c:pt>
                <c:pt idx="2814">
                  <c:v>3.246527777777778E-2</c:v>
                </c:pt>
                <c:pt idx="2815">
                  <c:v>3.2476851851851847E-2</c:v>
                </c:pt>
                <c:pt idx="2816">
                  <c:v>3.2488425925925928E-2</c:v>
                </c:pt>
                <c:pt idx="2817">
                  <c:v>3.2499999999999994E-2</c:v>
                </c:pt>
                <c:pt idx="2818">
                  <c:v>3.2511574074074075E-2</c:v>
                </c:pt>
                <c:pt idx="2819">
                  <c:v>3.2523148148148148E-2</c:v>
                </c:pt>
                <c:pt idx="2820">
                  <c:v>3.2534722222222222E-2</c:v>
                </c:pt>
                <c:pt idx="2821">
                  <c:v>3.2546296296296295E-2</c:v>
                </c:pt>
                <c:pt idx="2822">
                  <c:v>3.2557870370370369E-2</c:v>
                </c:pt>
                <c:pt idx="2823">
                  <c:v>3.2569444444444443E-2</c:v>
                </c:pt>
                <c:pt idx="2824">
                  <c:v>3.2581018518518516E-2</c:v>
                </c:pt>
                <c:pt idx="2825">
                  <c:v>3.259259259259259E-2</c:v>
                </c:pt>
                <c:pt idx="2826">
                  <c:v>3.260416666666667E-2</c:v>
                </c:pt>
                <c:pt idx="2827">
                  <c:v>3.2615740740740744E-2</c:v>
                </c:pt>
                <c:pt idx="2828">
                  <c:v>3.2627314814814817E-2</c:v>
                </c:pt>
                <c:pt idx="2829">
                  <c:v>3.2638888888888891E-2</c:v>
                </c:pt>
                <c:pt idx="2830">
                  <c:v>3.2650462962962964E-2</c:v>
                </c:pt>
                <c:pt idx="2831">
                  <c:v>3.2662037037037038E-2</c:v>
                </c:pt>
                <c:pt idx="2832">
                  <c:v>3.2673611111111105E-2</c:v>
                </c:pt>
                <c:pt idx="2833">
                  <c:v>3.2685185185185185E-2</c:v>
                </c:pt>
                <c:pt idx="2834">
                  <c:v>3.2696759259259259E-2</c:v>
                </c:pt>
                <c:pt idx="2835">
                  <c:v>3.2708333333333332E-2</c:v>
                </c:pt>
                <c:pt idx="2836">
                  <c:v>3.2719907407407406E-2</c:v>
                </c:pt>
                <c:pt idx="2837">
                  <c:v>3.2731481481481479E-2</c:v>
                </c:pt>
                <c:pt idx="2838">
                  <c:v>3.2743055555555553E-2</c:v>
                </c:pt>
                <c:pt idx="2839">
                  <c:v>3.2754629629629627E-2</c:v>
                </c:pt>
                <c:pt idx="2840">
                  <c:v>3.27662037037037E-2</c:v>
                </c:pt>
                <c:pt idx="2841">
                  <c:v>3.2777777777777781E-2</c:v>
                </c:pt>
                <c:pt idx="2842">
                  <c:v>3.2789351851851854E-2</c:v>
                </c:pt>
                <c:pt idx="2843">
                  <c:v>3.2800925925925928E-2</c:v>
                </c:pt>
                <c:pt idx="2844">
                  <c:v>3.2812500000000001E-2</c:v>
                </c:pt>
                <c:pt idx="2845">
                  <c:v>3.2824074074074075E-2</c:v>
                </c:pt>
                <c:pt idx="2846">
                  <c:v>3.2835648148148149E-2</c:v>
                </c:pt>
                <c:pt idx="2847">
                  <c:v>3.2847222222222222E-2</c:v>
                </c:pt>
                <c:pt idx="2848">
                  <c:v>3.2858796296296296E-2</c:v>
                </c:pt>
                <c:pt idx="2849">
                  <c:v>3.2870370370370376E-2</c:v>
                </c:pt>
                <c:pt idx="2850">
                  <c:v>3.2881944444444443E-2</c:v>
                </c:pt>
                <c:pt idx="2851">
                  <c:v>3.2893518518518523E-2</c:v>
                </c:pt>
                <c:pt idx="2852">
                  <c:v>3.290509259259259E-2</c:v>
                </c:pt>
                <c:pt idx="2853">
                  <c:v>3.2916666666666664E-2</c:v>
                </c:pt>
                <c:pt idx="2854">
                  <c:v>3.2928240740740737E-2</c:v>
                </c:pt>
                <c:pt idx="2855">
                  <c:v>3.2939814814814811E-2</c:v>
                </c:pt>
                <c:pt idx="2856">
                  <c:v>3.2951388888888891E-2</c:v>
                </c:pt>
                <c:pt idx="2857">
                  <c:v>3.2962962962962965E-2</c:v>
                </c:pt>
                <c:pt idx="2858">
                  <c:v>3.2974537037037038E-2</c:v>
                </c:pt>
                <c:pt idx="2859">
                  <c:v>3.2986111111111112E-2</c:v>
                </c:pt>
                <c:pt idx="2860">
                  <c:v>3.2997685185185185E-2</c:v>
                </c:pt>
                <c:pt idx="2861">
                  <c:v>3.3009259259259259E-2</c:v>
                </c:pt>
                <c:pt idx="2862">
                  <c:v>3.3020833333333333E-2</c:v>
                </c:pt>
                <c:pt idx="2863">
                  <c:v>3.3032407407407406E-2</c:v>
                </c:pt>
                <c:pt idx="2864">
                  <c:v>3.3043981481481487E-2</c:v>
                </c:pt>
                <c:pt idx="2865">
                  <c:v>3.3055555555555553E-2</c:v>
                </c:pt>
                <c:pt idx="2866">
                  <c:v>3.3067129629629634E-2</c:v>
                </c:pt>
                <c:pt idx="2867">
                  <c:v>3.30787037037037E-2</c:v>
                </c:pt>
                <c:pt idx="2868">
                  <c:v>3.3090277777777781E-2</c:v>
                </c:pt>
                <c:pt idx="2869">
                  <c:v>3.3101851851851848E-2</c:v>
                </c:pt>
                <c:pt idx="2870">
                  <c:v>3.3113425925925928E-2</c:v>
                </c:pt>
                <c:pt idx="2871">
                  <c:v>3.3125000000000002E-2</c:v>
                </c:pt>
                <c:pt idx="2872">
                  <c:v>3.3136574074074075E-2</c:v>
                </c:pt>
                <c:pt idx="2873">
                  <c:v>3.3148148148148149E-2</c:v>
                </c:pt>
                <c:pt idx="2874">
                  <c:v>3.3159722222222222E-2</c:v>
                </c:pt>
                <c:pt idx="2875">
                  <c:v>3.3171296296296296E-2</c:v>
                </c:pt>
                <c:pt idx="2876">
                  <c:v>3.318287037037037E-2</c:v>
                </c:pt>
                <c:pt idx="2877">
                  <c:v>3.3194444444444443E-2</c:v>
                </c:pt>
                <c:pt idx="2878">
                  <c:v>3.3206018518518517E-2</c:v>
                </c:pt>
                <c:pt idx="2879">
                  <c:v>3.3217592592592597E-2</c:v>
                </c:pt>
                <c:pt idx="2880">
                  <c:v>3.3229166666666664E-2</c:v>
                </c:pt>
                <c:pt idx="2881">
                  <c:v>3.3240740740740744E-2</c:v>
                </c:pt>
                <c:pt idx="2882">
                  <c:v>3.3252314814814811E-2</c:v>
                </c:pt>
                <c:pt idx="2883">
                  <c:v>3.3263888888888891E-2</c:v>
                </c:pt>
                <c:pt idx="2884">
                  <c:v>3.3275462962962958E-2</c:v>
                </c:pt>
                <c:pt idx="2885">
                  <c:v>3.3287037037037039E-2</c:v>
                </c:pt>
                <c:pt idx="2886">
                  <c:v>3.3298611111111112E-2</c:v>
                </c:pt>
                <c:pt idx="2887">
                  <c:v>3.3310185185185186E-2</c:v>
                </c:pt>
                <c:pt idx="2888">
                  <c:v>3.3321759259259259E-2</c:v>
                </c:pt>
                <c:pt idx="2889">
                  <c:v>3.3333333333333333E-2</c:v>
                </c:pt>
                <c:pt idx="2890">
                  <c:v>3.3344907407407406E-2</c:v>
                </c:pt>
                <c:pt idx="2891">
                  <c:v>3.335648148148148E-2</c:v>
                </c:pt>
                <c:pt idx="2892">
                  <c:v>3.3368055555555554E-2</c:v>
                </c:pt>
                <c:pt idx="2893">
                  <c:v>3.3379629629629634E-2</c:v>
                </c:pt>
                <c:pt idx="2894">
                  <c:v>3.3391203703703708E-2</c:v>
                </c:pt>
                <c:pt idx="2895">
                  <c:v>3.3402777777777774E-2</c:v>
                </c:pt>
                <c:pt idx="2896">
                  <c:v>3.3414351851851855E-2</c:v>
                </c:pt>
                <c:pt idx="2897">
                  <c:v>3.3425925925925921E-2</c:v>
                </c:pt>
                <c:pt idx="2898">
                  <c:v>3.3437500000000002E-2</c:v>
                </c:pt>
                <c:pt idx="2899">
                  <c:v>3.3449074074074069E-2</c:v>
                </c:pt>
                <c:pt idx="2900">
                  <c:v>3.3460648148148149E-2</c:v>
                </c:pt>
                <c:pt idx="2901">
                  <c:v>3.3472222222222223E-2</c:v>
                </c:pt>
                <c:pt idx="2902">
                  <c:v>3.3483796296296296E-2</c:v>
                </c:pt>
                <c:pt idx="2903">
                  <c:v>3.349537037037037E-2</c:v>
                </c:pt>
                <c:pt idx="2904">
                  <c:v>3.3506944444444443E-2</c:v>
                </c:pt>
                <c:pt idx="2905">
                  <c:v>3.3518518518518517E-2</c:v>
                </c:pt>
                <c:pt idx="2906">
                  <c:v>3.3530092592592591E-2</c:v>
                </c:pt>
                <c:pt idx="2907">
                  <c:v>3.3541666666666664E-2</c:v>
                </c:pt>
                <c:pt idx="2908">
                  <c:v>3.3553240740740745E-2</c:v>
                </c:pt>
                <c:pt idx="2909">
                  <c:v>3.3564814814814818E-2</c:v>
                </c:pt>
                <c:pt idx="2910">
                  <c:v>3.3576388888888892E-2</c:v>
                </c:pt>
                <c:pt idx="2911">
                  <c:v>3.3587962962962965E-2</c:v>
                </c:pt>
                <c:pt idx="2912">
                  <c:v>3.3599537037037039E-2</c:v>
                </c:pt>
                <c:pt idx="2913">
                  <c:v>3.3611111111111112E-2</c:v>
                </c:pt>
                <c:pt idx="2914">
                  <c:v>3.3622685185185179E-2</c:v>
                </c:pt>
                <c:pt idx="2915">
                  <c:v>3.363425925925926E-2</c:v>
                </c:pt>
                <c:pt idx="2916">
                  <c:v>3.3645833333333333E-2</c:v>
                </c:pt>
                <c:pt idx="2917">
                  <c:v>3.3657407407407407E-2</c:v>
                </c:pt>
                <c:pt idx="2918">
                  <c:v>3.366898148148148E-2</c:v>
                </c:pt>
                <c:pt idx="2919">
                  <c:v>3.3680555555555554E-2</c:v>
                </c:pt>
                <c:pt idx="2920">
                  <c:v>3.3692129629629627E-2</c:v>
                </c:pt>
                <c:pt idx="2921">
                  <c:v>3.3703703703703701E-2</c:v>
                </c:pt>
                <c:pt idx="2922">
                  <c:v>3.3715277777777775E-2</c:v>
                </c:pt>
                <c:pt idx="2923">
                  <c:v>3.3726851851851855E-2</c:v>
                </c:pt>
                <c:pt idx="2924">
                  <c:v>3.3738425925925929E-2</c:v>
                </c:pt>
                <c:pt idx="2925">
                  <c:v>3.3750000000000002E-2</c:v>
                </c:pt>
                <c:pt idx="2926">
                  <c:v>3.3761574074074076E-2</c:v>
                </c:pt>
                <c:pt idx="2927">
                  <c:v>3.3773148148148149E-2</c:v>
                </c:pt>
                <c:pt idx="2928">
                  <c:v>3.3784722222222223E-2</c:v>
                </c:pt>
                <c:pt idx="2929">
                  <c:v>3.3796296296296297E-2</c:v>
                </c:pt>
                <c:pt idx="2930">
                  <c:v>3.380787037037037E-2</c:v>
                </c:pt>
                <c:pt idx="2931">
                  <c:v>3.3819444444444451E-2</c:v>
                </c:pt>
                <c:pt idx="2932">
                  <c:v>3.3831018518518517E-2</c:v>
                </c:pt>
                <c:pt idx="2933">
                  <c:v>3.3842592592592598E-2</c:v>
                </c:pt>
                <c:pt idx="2934">
                  <c:v>3.3854166666666664E-2</c:v>
                </c:pt>
                <c:pt idx="2935">
                  <c:v>3.3865740740740738E-2</c:v>
                </c:pt>
                <c:pt idx="2936">
                  <c:v>3.3877314814814811E-2</c:v>
                </c:pt>
                <c:pt idx="2937">
                  <c:v>3.3888888888888885E-2</c:v>
                </c:pt>
                <c:pt idx="2938">
                  <c:v>3.3900462962962966E-2</c:v>
                </c:pt>
                <c:pt idx="2939">
                  <c:v>3.3912037037037039E-2</c:v>
                </c:pt>
                <c:pt idx="2940">
                  <c:v>3.3923611111111113E-2</c:v>
                </c:pt>
                <c:pt idx="2941">
                  <c:v>3.3923611111111113E-2</c:v>
                </c:pt>
                <c:pt idx="2942">
                  <c:v>3.394675925925926E-2</c:v>
                </c:pt>
                <c:pt idx="2943">
                  <c:v>3.394675925925926E-2</c:v>
                </c:pt>
                <c:pt idx="2944">
                  <c:v>3.3958333333333333E-2</c:v>
                </c:pt>
                <c:pt idx="2945">
                  <c:v>3.3969907407407407E-2</c:v>
                </c:pt>
                <c:pt idx="2946">
                  <c:v>3.3981481481481481E-2</c:v>
                </c:pt>
                <c:pt idx="2947">
                  <c:v>3.3993055555555561E-2</c:v>
                </c:pt>
                <c:pt idx="2948">
                  <c:v>3.4004629629629628E-2</c:v>
                </c:pt>
                <c:pt idx="2949">
                  <c:v>3.4016203703703708E-2</c:v>
                </c:pt>
                <c:pt idx="2950">
                  <c:v>3.4027777777777775E-2</c:v>
                </c:pt>
                <c:pt idx="2951">
                  <c:v>3.4039351851851855E-2</c:v>
                </c:pt>
                <c:pt idx="2952">
                  <c:v>3.4050925925925922E-2</c:v>
                </c:pt>
                <c:pt idx="2953">
                  <c:v>3.4062500000000002E-2</c:v>
                </c:pt>
                <c:pt idx="2954">
                  <c:v>3.4074074074074076E-2</c:v>
                </c:pt>
                <c:pt idx="2955">
                  <c:v>3.408564814814815E-2</c:v>
                </c:pt>
                <c:pt idx="2956">
                  <c:v>3.4097222222222223E-2</c:v>
                </c:pt>
                <c:pt idx="2957">
                  <c:v>3.4108796296296297E-2</c:v>
                </c:pt>
                <c:pt idx="2958">
                  <c:v>3.412037037037037E-2</c:v>
                </c:pt>
                <c:pt idx="2959">
                  <c:v>3.4131944444444444E-2</c:v>
                </c:pt>
                <c:pt idx="2960">
                  <c:v>3.4143518518518517E-2</c:v>
                </c:pt>
                <c:pt idx="2961">
                  <c:v>3.4155092592592591E-2</c:v>
                </c:pt>
                <c:pt idx="2962">
                  <c:v>3.4166666666666672E-2</c:v>
                </c:pt>
                <c:pt idx="2963">
                  <c:v>3.4178240740740738E-2</c:v>
                </c:pt>
                <c:pt idx="2964">
                  <c:v>3.4189814814814819E-2</c:v>
                </c:pt>
                <c:pt idx="2965">
                  <c:v>3.4201388888888885E-2</c:v>
                </c:pt>
                <c:pt idx="2966">
                  <c:v>3.4212962962962966E-2</c:v>
                </c:pt>
                <c:pt idx="2967">
                  <c:v>3.4224537037037032E-2</c:v>
                </c:pt>
                <c:pt idx="2968">
                  <c:v>3.4236111111111113E-2</c:v>
                </c:pt>
                <c:pt idx="2969">
                  <c:v>3.4247685185185187E-2</c:v>
                </c:pt>
                <c:pt idx="2970">
                  <c:v>3.425925925925926E-2</c:v>
                </c:pt>
                <c:pt idx="2971">
                  <c:v>3.4270833333333334E-2</c:v>
                </c:pt>
                <c:pt idx="2972">
                  <c:v>3.4282407407407407E-2</c:v>
                </c:pt>
                <c:pt idx="2973">
                  <c:v>3.4293981481481481E-2</c:v>
                </c:pt>
                <c:pt idx="2974">
                  <c:v>3.4305555555555554E-2</c:v>
                </c:pt>
                <c:pt idx="2975">
                  <c:v>3.4317129629629628E-2</c:v>
                </c:pt>
                <c:pt idx="2976">
                  <c:v>3.4328703703703702E-2</c:v>
                </c:pt>
                <c:pt idx="2977">
                  <c:v>3.4340277777777782E-2</c:v>
                </c:pt>
                <c:pt idx="2978">
                  <c:v>3.4351851851851849E-2</c:v>
                </c:pt>
                <c:pt idx="2979">
                  <c:v>3.4363425925925929E-2</c:v>
                </c:pt>
                <c:pt idx="2980">
                  <c:v>3.4374999999999996E-2</c:v>
                </c:pt>
                <c:pt idx="2981">
                  <c:v>3.4386574074074076E-2</c:v>
                </c:pt>
                <c:pt idx="2982">
                  <c:v>3.4398148148148143E-2</c:v>
                </c:pt>
                <c:pt idx="2983">
                  <c:v>3.4409722222222223E-2</c:v>
                </c:pt>
                <c:pt idx="2984">
                  <c:v>3.4421296296296297E-2</c:v>
                </c:pt>
                <c:pt idx="2985">
                  <c:v>3.4432870370370371E-2</c:v>
                </c:pt>
                <c:pt idx="2986">
                  <c:v>3.4444444444444444E-2</c:v>
                </c:pt>
                <c:pt idx="2987">
                  <c:v>3.4456018518518518E-2</c:v>
                </c:pt>
                <c:pt idx="2988">
                  <c:v>3.4467592592592591E-2</c:v>
                </c:pt>
                <c:pt idx="2989">
                  <c:v>3.4479166666666665E-2</c:v>
                </c:pt>
                <c:pt idx="2990">
                  <c:v>3.4490740740740738E-2</c:v>
                </c:pt>
                <c:pt idx="2991">
                  <c:v>3.4502314814814812E-2</c:v>
                </c:pt>
                <c:pt idx="2992">
                  <c:v>3.4513888888888893E-2</c:v>
                </c:pt>
                <c:pt idx="2993">
                  <c:v>3.4525462962962966E-2</c:v>
                </c:pt>
                <c:pt idx="2994">
                  <c:v>3.453703703703704E-2</c:v>
                </c:pt>
                <c:pt idx="2995">
                  <c:v>3.4548611111111113E-2</c:v>
                </c:pt>
                <c:pt idx="2996">
                  <c:v>3.4560185185185187E-2</c:v>
                </c:pt>
                <c:pt idx="2997">
                  <c:v>3.4571759259259253E-2</c:v>
                </c:pt>
                <c:pt idx="2998">
                  <c:v>3.4583333333333334E-2</c:v>
                </c:pt>
                <c:pt idx="2999">
                  <c:v>3.4594907407407408E-2</c:v>
                </c:pt>
                <c:pt idx="3000">
                  <c:v>3.4606481481481481E-2</c:v>
                </c:pt>
                <c:pt idx="3001">
                  <c:v>3.4618055555555555E-2</c:v>
                </c:pt>
                <c:pt idx="3002">
                  <c:v>3.4629629629629628E-2</c:v>
                </c:pt>
                <c:pt idx="3003">
                  <c:v>3.4641203703703702E-2</c:v>
                </c:pt>
                <c:pt idx="3004">
                  <c:v>3.4652777777777775E-2</c:v>
                </c:pt>
                <c:pt idx="3005">
                  <c:v>3.4664351851851849E-2</c:v>
                </c:pt>
                <c:pt idx="3006">
                  <c:v>3.4675925925925923E-2</c:v>
                </c:pt>
                <c:pt idx="3007">
                  <c:v>3.4687500000000003E-2</c:v>
                </c:pt>
                <c:pt idx="3008">
                  <c:v>3.4699074074074077E-2</c:v>
                </c:pt>
                <c:pt idx="3009">
                  <c:v>3.471064814814815E-2</c:v>
                </c:pt>
                <c:pt idx="3010">
                  <c:v>3.4722222222222224E-2</c:v>
                </c:pt>
                <c:pt idx="3011">
                  <c:v>3.4733796296296297E-2</c:v>
                </c:pt>
                <c:pt idx="3012">
                  <c:v>3.4745370370370371E-2</c:v>
                </c:pt>
                <c:pt idx="3013">
                  <c:v>3.4756944444444444E-2</c:v>
                </c:pt>
                <c:pt idx="3014">
                  <c:v>3.4768518518518525E-2</c:v>
                </c:pt>
                <c:pt idx="3015">
                  <c:v>3.4780092592592592E-2</c:v>
                </c:pt>
                <c:pt idx="3016">
                  <c:v>3.4791666666666672E-2</c:v>
                </c:pt>
                <c:pt idx="3017">
                  <c:v>3.4803240740740739E-2</c:v>
                </c:pt>
                <c:pt idx="3018">
                  <c:v>3.4814814814814812E-2</c:v>
                </c:pt>
                <c:pt idx="3019">
                  <c:v>3.4826388888888886E-2</c:v>
                </c:pt>
                <c:pt idx="3020">
                  <c:v>3.4837962962962959E-2</c:v>
                </c:pt>
                <c:pt idx="3021">
                  <c:v>3.4849537037037033E-2</c:v>
                </c:pt>
                <c:pt idx="3022">
                  <c:v>3.4861111111111114E-2</c:v>
                </c:pt>
                <c:pt idx="3023">
                  <c:v>3.4872685185185187E-2</c:v>
                </c:pt>
                <c:pt idx="3024">
                  <c:v>3.4884259259259261E-2</c:v>
                </c:pt>
                <c:pt idx="3025">
                  <c:v>3.4895833333333334E-2</c:v>
                </c:pt>
                <c:pt idx="3026">
                  <c:v>3.4907407407407408E-2</c:v>
                </c:pt>
                <c:pt idx="3027">
                  <c:v>3.4918981481481481E-2</c:v>
                </c:pt>
                <c:pt idx="3028">
                  <c:v>3.4930555555555555E-2</c:v>
                </c:pt>
                <c:pt idx="3029">
                  <c:v>3.4942129629629635E-2</c:v>
                </c:pt>
                <c:pt idx="3030">
                  <c:v>3.4953703703703702E-2</c:v>
                </c:pt>
                <c:pt idx="3031">
                  <c:v>3.4965277777777783E-2</c:v>
                </c:pt>
                <c:pt idx="3032">
                  <c:v>3.4976851851851849E-2</c:v>
                </c:pt>
                <c:pt idx="3033">
                  <c:v>3.498842592592593E-2</c:v>
                </c:pt>
                <c:pt idx="3034">
                  <c:v>3.4999999999999996E-2</c:v>
                </c:pt>
                <c:pt idx="3035">
                  <c:v>3.5011574074074077E-2</c:v>
                </c:pt>
                <c:pt idx="3036">
                  <c:v>3.5023148148148144E-2</c:v>
                </c:pt>
                <c:pt idx="3037">
                  <c:v>3.5034722222222224E-2</c:v>
                </c:pt>
                <c:pt idx="3038">
                  <c:v>3.5046296296296298E-2</c:v>
                </c:pt>
                <c:pt idx="3039">
                  <c:v>3.5057870370370371E-2</c:v>
                </c:pt>
                <c:pt idx="3040">
                  <c:v>3.5069444444444445E-2</c:v>
                </c:pt>
                <c:pt idx="3041">
                  <c:v>3.5081018518518518E-2</c:v>
                </c:pt>
                <c:pt idx="3042">
                  <c:v>3.5092592592592592E-2</c:v>
                </c:pt>
                <c:pt idx="3043">
                  <c:v>3.5104166666666665E-2</c:v>
                </c:pt>
                <c:pt idx="3044">
                  <c:v>3.5115740740740746E-2</c:v>
                </c:pt>
                <c:pt idx="3045">
                  <c:v>3.5127314814814813E-2</c:v>
                </c:pt>
                <c:pt idx="3046">
                  <c:v>3.5138888888888893E-2</c:v>
                </c:pt>
                <c:pt idx="3047">
                  <c:v>3.515046296296296E-2</c:v>
                </c:pt>
                <c:pt idx="3048">
                  <c:v>3.516203703703704E-2</c:v>
                </c:pt>
                <c:pt idx="3049">
                  <c:v>3.5173611111111107E-2</c:v>
                </c:pt>
                <c:pt idx="3050">
                  <c:v>3.5185185185185187E-2</c:v>
                </c:pt>
                <c:pt idx="3051">
                  <c:v>3.5196759259259254E-2</c:v>
                </c:pt>
                <c:pt idx="3052">
                  <c:v>3.5208333333333335E-2</c:v>
                </c:pt>
                <c:pt idx="3053">
                  <c:v>3.5219907407407408E-2</c:v>
                </c:pt>
                <c:pt idx="3054">
                  <c:v>3.5231481481481482E-2</c:v>
                </c:pt>
                <c:pt idx="3055">
                  <c:v>3.5243055555555555E-2</c:v>
                </c:pt>
                <c:pt idx="3056">
                  <c:v>3.5254629629629629E-2</c:v>
                </c:pt>
                <c:pt idx="3057">
                  <c:v>3.5266203703703702E-2</c:v>
                </c:pt>
                <c:pt idx="3058">
                  <c:v>3.5277777777777776E-2</c:v>
                </c:pt>
                <c:pt idx="3059">
                  <c:v>3.5289351851851856E-2</c:v>
                </c:pt>
                <c:pt idx="3060">
                  <c:v>3.5300925925925923E-2</c:v>
                </c:pt>
                <c:pt idx="3061">
                  <c:v>3.5312500000000004E-2</c:v>
                </c:pt>
                <c:pt idx="3062">
                  <c:v>3.532407407407407E-2</c:v>
                </c:pt>
                <c:pt idx="3063">
                  <c:v>3.5335648148148151E-2</c:v>
                </c:pt>
                <c:pt idx="3064">
                  <c:v>3.5347222222222217E-2</c:v>
                </c:pt>
                <c:pt idx="3065">
                  <c:v>3.5358796296296298E-2</c:v>
                </c:pt>
                <c:pt idx="3066">
                  <c:v>3.5370370370370365E-2</c:v>
                </c:pt>
                <c:pt idx="3067">
                  <c:v>3.5381944444444445E-2</c:v>
                </c:pt>
                <c:pt idx="3068">
                  <c:v>3.5393518518518519E-2</c:v>
                </c:pt>
                <c:pt idx="3069">
                  <c:v>3.5405092592592592E-2</c:v>
                </c:pt>
                <c:pt idx="3070">
                  <c:v>3.5416666666666666E-2</c:v>
                </c:pt>
                <c:pt idx="3071">
                  <c:v>3.5428240740740739E-2</c:v>
                </c:pt>
                <c:pt idx="3072">
                  <c:v>3.5439814814814813E-2</c:v>
                </c:pt>
                <c:pt idx="3073">
                  <c:v>3.5451388888888886E-2</c:v>
                </c:pt>
                <c:pt idx="3074">
                  <c:v>3.5462962962962967E-2</c:v>
                </c:pt>
                <c:pt idx="3075">
                  <c:v>3.5474537037037041E-2</c:v>
                </c:pt>
                <c:pt idx="3076">
                  <c:v>3.5486111111111114E-2</c:v>
                </c:pt>
                <c:pt idx="3077">
                  <c:v>3.5497685185185188E-2</c:v>
                </c:pt>
                <c:pt idx="3078">
                  <c:v>3.5509259259259261E-2</c:v>
                </c:pt>
                <c:pt idx="3079">
                  <c:v>3.5520833333333328E-2</c:v>
                </c:pt>
                <c:pt idx="3080">
                  <c:v>3.5532407407407408E-2</c:v>
                </c:pt>
                <c:pt idx="3081">
                  <c:v>3.5543981481481475E-2</c:v>
                </c:pt>
                <c:pt idx="3082">
                  <c:v>3.5555555555555556E-2</c:v>
                </c:pt>
                <c:pt idx="3083">
                  <c:v>3.5567129629629629E-2</c:v>
                </c:pt>
                <c:pt idx="3084">
                  <c:v>3.5578703703703703E-2</c:v>
                </c:pt>
                <c:pt idx="3085">
                  <c:v>3.5590277777777776E-2</c:v>
                </c:pt>
                <c:pt idx="3086">
                  <c:v>3.560185185185185E-2</c:v>
                </c:pt>
                <c:pt idx="3087">
                  <c:v>3.5613425925925923E-2</c:v>
                </c:pt>
                <c:pt idx="3088">
                  <c:v>3.5624999999999997E-2</c:v>
                </c:pt>
                <c:pt idx="3089">
                  <c:v>3.5636574074074077E-2</c:v>
                </c:pt>
                <c:pt idx="3090">
                  <c:v>3.5648148148148151E-2</c:v>
                </c:pt>
                <c:pt idx="3091">
                  <c:v>3.5659722222222225E-2</c:v>
                </c:pt>
                <c:pt idx="3092">
                  <c:v>3.5671296296296298E-2</c:v>
                </c:pt>
                <c:pt idx="3093">
                  <c:v>3.5682870370370372E-2</c:v>
                </c:pt>
                <c:pt idx="3094">
                  <c:v>3.5694444444444445E-2</c:v>
                </c:pt>
                <c:pt idx="3095">
                  <c:v>3.5706018518518519E-2</c:v>
                </c:pt>
                <c:pt idx="3096">
                  <c:v>3.5717592592592592E-2</c:v>
                </c:pt>
                <c:pt idx="3097">
                  <c:v>3.5729166666666666E-2</c:v>
                </c:pt>
                <c:pt idx="3098">
                  <c:v>3.5740740740740747E-2</c:v>
                </c:pt>
                <c:pt idx="3099">
                  <c:v>3.5752314814814813E-2</c:v>
                </c:pt>
                <c:pt idx="3100">
                  <c:v>3.5763888888888887E-2</c:v>
                </c:pt>
                <c:pt idx="3101">
                  <c:v>3.577546296296296E-2</c:v>
                </c:pt>
                <c:pt idx="3102">
                  <c:v>3.5787037037037034E-2</c:v>
                </c:pt>
                <c:pt idx="3103">
                  <c:v>3.5798611111111107E-2</c:v>
                </c:pt>
                <c:pt idx="3104">
                  <c:v>3.5810185185185188E-2</c:v>
                </c:pt>
                <c:pt idx="3105">
                  <c:v>3.5821759259259262E-2</c:v>
                </c:pt>
                <c:pt idx="3106">
                  <c:v>3.5833333333333335E-2</c:v>
                </c:pt>
                <c:pt idx="3107">
                  <c:v>3.5844907407407409E-2</c:v>
                </c:pt>
                <c:pt idx="3108">
                  <c:v>3.5856481481481482E-2</c:v>
                </c:pt>
                <c:pt idx="3109">
                  <c:v>3.5868055555555556E-2</c:v>
                </c:pt>
                <c:pt idx="3110">
                  <c:v>3.5879629629629629E-2</c:v>
                </c:pt>
                <c:pt idx="3111">
                  <c:v>3.5891203703703703E-2</c:v>
                </c:pt>
                <c:pt idx="3112">
                  <c:v>3.5902777777777777E-2</c:v>
                </c:pt>
                <c:pt idx="3113">
                  <c:v>3.5914351851851857E-2</c:v>
                </c:pt>
                <c:pt idx="3114">
                  <c:v>3.5925925925925924E-2</c:v>
                </c:pt>
                <c:pt idx="3115">
                  <c:v>3.5937500000000004E-2</c:v>
                </c:pt>
                <c:pt idx="3116">
                  <c:v>3.5949074074074071E-2</c:v>
                </c:pt>
                <c:pt idx="3117">
                  <c:v>3.5960648148148151E-2</c:v>
                </c:pt>
                <c:pt idx="3118">
                  <c:v>3.5972222222222218E-2</c:v>
                </c:pt>
                <c:pt idx="3119">
                  <c:v>3.5983796296296298E-2</c:v>
                </c:pt>
                <c:pt idx="3120">
                  <c:v>3.5995370370370372E-2</c:v>
                </c:pt>
                <c:pt idx="3121">
                  <c:v>3.6006944444444446E-2</c:v>
                </c:pt>
                <c:pt idx="3122">
                  <c:v>3.6018518518518519E-2</c:v>
                </c:pt>
                <c:pt idx="3123">
                  <c:v>3.6030092592592593E-2</c:v>
                </c:pt>
                <c:pt idx="3124">
                  <c:v>3.6041666666666666E-2</c:v>
                </c:pt>
                <c:pt idx="3125">
                  <c:v>3.605324074074074E-2</c:v>
                </c:pt>
                <c:pt idx="3126">
                  <c:v>3.6064814814814813E-2</c:v>
                </c:pt>
                <c:pt idx="3127">
                  <c:v>3.6076388888888887E-2</c:v>
                </c:pt>
                <c:pt idx="3128">
                  <c:v>3.6087962962962968E-2</c:v>
                </c:pt>
                <c:pt idx="3129">
                  <c:v>3.6099537037037034E-2</c:v>
                </c:pt>
                <c:pt idx="3130">
                  <c:v>3.6111111111111115E-2</c:v>
                </c:pt>
                <c:pt idx="3131">
                  <c:v>3.6122685185185181E-2</c:v>
                </c:pt>
                <c:pt idx="3132">
                  <c:v>3.6134259259259262E-2</c:v>
                </c:pt>
                <c:pt idx="3133">
                  <c:v>3.6145833333333328E-2</c:v>
                </c:pt>
                <c:pt idx="3134">
                  <c:v>3.6157407407407409E-2</c:v>
                </c:pt>
                <c:pt idx="3135">
                  <c:v>3.6168981481481483E-2</c:v>
                </c:pt>
                <c:pt idx="3136">
                  <c:v>3.6180555555555556E-2</c:v>
                </c:pt>
                <c:pt idx="3137">
                  <c:v>3.619212962962963E-2</c:v>
                </c:pt>
                <c:pt idx="3138">
                  <c:v>3.6203703703703703E-2</c:v>
                </c:pt>
                <c:pt idx="3139">
                  <c:v>3.6215277777777777E-2</c:v>
                </c:pt>
                <c:pt idx="3140">
                  <c:v>3.622685185185185E-2</c:v>
                </c:pt>
                <c:pt idx="3141">
                  <c:v>3.6238425925925924E-2</c:v>
                </c:pt>
                <c:pt idx="3142">
                  <c:v>3.6249999999999998E-2</c:v>
                </c:pt>
                <c:pt idx="3143">
                  <c:v>3.6261574074074078E-2</c:v>
                </c:pt>
                <c:pt idx="3144">
                  <c:v>3.6273148148148145E-2</c:v>
                </c:pt>
                <c:pt idx="3145">
                  <c:v>3.6284722222222225E-2</c:v>
                </c:pt>
                <c:pt idx="3146">
                  <c:v>3.6296296296296292E-2</c:v>
                </c:pt>
                <c:pt idx="3147">
                  <c:v>3.6307870370370372E-2</c:v>
                </c:pt>
                <c:pt idx="3148">
                  <c:v>3.6319444444444439E-2</c:v>
                </c:pt>
                <c:pt idx="3149">
                  <c:v>3.6331018518518519E-2</c:v>
                </c:pt>
                <c:pt idx="3150">
                  <c:v>3.6342592592592593E-2</c:v>
                </c:pt>
                <c:pt idx="3151">
                  <c:v>3.6354166666666667E-2</c:v>
                </c:pt>
                <c:pt idx="3152">
                  <c:v>3.636574074074074E-2</c:v>
                </c:pt>
                <c:pt idx="3153">
                  <c:v>3.6377314814814814E-2</c:v>
                </c:pt>
                <c:pt idx="3154">
                  <c:v>3.6388888888888887E-2</c:v>
                </c:pt>
                <c:pt idx="3155">
                  <c:v>3.6400462962962961E-2</c:v>
                </c:pt>
                <c:pt idx="3156">
                  <c:v>3.6412037037037034E-2</c:v>
                </c:pt>
                <c:pt idx="3157">
                  <c:v>3.6423611111111115E-2</c:v>
                </c:pt>
                <c:pt idx="3158">
                  <c:v>3.6435185185185189E-2</c:v>
                </c:pt>
                <c:pt idx="3159">
                  <c:v>3.6446759259259262E-2</c:v>
                </c:pt>
                <c:pt idx="3160">
                  <c:v>3.6458333333333336E-2</c:v>
                </c:pt>
                <c:pt idx="3161">
                  <c:v>3.6469907407407402E-2</c:v>
                </c:pt>
                <c:pt idx="3162">
                  <c:v>3.6481481481481483E-2</c:v>
                </c:pt>
                <c:pt idx="3163">
                  <c:v>3.6493055555555549E-2</c:v>
                </c:pt>
                <c:pt idx="3164">
                  <c:v>3.650462962962963E-2</c:v>
                </c:pt>
                <c:pt idx="3165">
                  <c:v>3.6516203703703703E-2</c:v>
                </c:pt>
                <c:pt idx="3166">
                  <c:v>3.6527777777777777E-2</c:v>
                </c:pt>
                <c:pt idx="3167">
                  <c:v>3.6539351851851851E-2</c:v>
                </c:pt>
                <c:pt idx="3168">
                  <c:v>3.6550925925925924E-2</c:v>
                </c:pt>
                <c:pt idx="3169">
                  <c:v>3.6562499999999998E-2</c:v>
                </c:pt>
                <c:pt idx="3170">
                  <c:v>3.6574074074074071E-2</c:v>
                </c:pt>
                <c:pt idx="3171">
                  <c:v>3.6585648148148145E-2</c:v>
                </c:pt>
                <c:pt idx="3172">
                  <c:v>3.6597222222222225E-2</c:v>
                </c:pt>
                <c:pt idx="3173">
                  <c:v>3.6608796296296299E-2</c:v>
                </c:pt>
                <c:pt idx="3174">
                  <c:v>3.6620370370370373E-2</c:v>
                </c:pt>
                <c:pt idx="3175">
                  <c:v>3.6631944444444446E-2</c:v>
                </c:pt>
                <c:pt idx="3176">
                  <c:v>3.664351851851852E-2</c:v>
                </c:pt>
                <c:pt idx="3177">
                  <c:v>3.6655092592592593E-2</c:v>
                </c:pt>
                <c:pt idx="3178">
                  <c:v>3.6666666666666667E-2</c:v>
                </c:pt>
                <c:pt idx="3179">
                  <c:v>3.667824074074074E-2</c:v>
                </c:pt>
                <c:pt idx="3180">
                  <c:v>3.6689814814814821E-2</c:v>
                </c:pt>
                <c:pt idx="3181">
                  <c:v>3.6701388888888888E-2</c:v>
                </c:pt>
                <c:pt idx="3182">
                  <c:v>3.6712962962962961E-2</c:v>
                </c:pt>
                <c:pt idx="3183">
                  <c:v>3.6724537037037035E-2</c:v>
                </c:pt>
                <c:pt idx="3184">
                  <c:v>3.6736111111111108E-2</c:v>
                </c:pt>
                <c:pt idx="3185">
                  <c:v>3.6747685185185182E-2</c:v>
                </c:pt>
                <c:pt idx="3186">
                  <c:v>3.6759259259259255E-2</c:v>
                </c:pt>
                <c:pt idx="3187">
                  <c:v>3.6770833333333336E-2</c:v>
                </c:pt>
                <c:pt idx="3188">
                  <c:v>3.6782407407407409E-2</c:v>
                </c:pt>
                <c:pt idx="3189">
                  <c:v>3.6793981481481483E-2</c:v>
                </c:pt>
                <c:pt idx="3190">
                  <c:v>3.6805555555555557E-2</c:v>
                </c:pt>
                <c:pt idx="3191">
                  <c:v>3.681712962962963E-2</c:v>
                </c:pt>
                <c:pt idx="3192">
                  <c:v>3.6828703703703704E-2</c:v>
                </c:pt>
                <c:pt idx="3193">
                  <c:v>3.6840277777777777E-2</c:v>
                </c:pt>
                <c:pt idx="3194">
                  <c:v>3.6851851851851851E-2</c:v>
                </c:pt>
                <c:pt idx="3195">
                  <c:v>3.6863425925925931E-2</c:v>
                </c:pt>
                <c:pt idx="3196">
                  <c:v>3.6874999999999998E-2</c:v>
                </c:pt>
                <c:pt idx="3197">
                  <c:v>3.6886574074074079E-2</c:v>
                </c:pt>
                <c:pt idx="3198">
                  <c:v>3.6898148148148145E-2</c:v>
                </c:pt>
                <c:pt idx="3199">
                  <c:v>3.6909722222222226E-2</c:v>
                </c:pt>
                <c:pt idx="3200">
                  <c:v>3.6921296296296292E-2</c:v>
                </c:pt>
                <c:pt idx="3201">
                  <c:v>3.6932870370370366E-2</c:v>
                </c:pt>
                <c:pt idx="3202">
                  <c:v>3.6944444444444446E-2</c:v>
                </c:pt>
                <c:pt idx="3203">
                  <c:v>3.695601851851852E-2</c:v>
                </c:pt>
                <c:pt idx="3204">
                  <c:v>3.6967592592592594E-2</c:v>
                </c:pt>
                <c:pt idx="3205">
                  <c:v>3.6979166666666667E-2</c:v>
                </c:pt>
                <c:pt idx="3206">
                  <c:v>3.6990740740740741E-2</c:v>
                </c:pt>
                <c:pt idx="3207">
                  <c:v>3.7002314814814814E-2</c:v>
                </c:pt>
                <c:pt idx="3208">
                  <c:v>3.7013888888888888E-2</c:v>
                </c:pt>
                <c:pt idx="3209">
                  <c:v>3.7025462962962961E-2</c:v>
                </c:pt>
                <c:pt idx="3210">
                  <c:v>3.7037037037037042E-2</c:v>
                </c:pt>
                <c:pt idx="3211">
                  <c:v>3.7048611111111109E-2</c:v>
                </c:pt>
                <c:pt idx="3212">
                  <c:v>3.7060185185185189E-2</c:v>
                </c:pt>
                <c:pt idx="3213">
                  <c:v>3.7071759259259256E-2</c:v>
                </c:pt>
                <c:pt idx="3214">
                  <c:v>3.7083333333333336E-2</c:v>
                </c:pt>
                <c:pt idx="3215">
                  <c:v>3.7094907407407403E-2</c:v>
                </c:pt>
                <c:pt idx="3216">
                  <c:v>3.7106481481481483E-2</c:v>
                </c:pt>
                <c:pt idx="3217">
                  <c:v>3.7118055555555557E-2</c:v>
                </c:pt>
                <c:pt idx="3218">
                  <c:v>3.712962962962963E-2</c:v>
                </c:pt>
                <c:pt idx="3219">
                  <c:v>3.7141203703703704E-2</c:v>
                </c:pt>
                <c:pt idx="3220">
                  <c:v>3.7152777777777778E-2</c:v>
                </c:pt>
                <c:pt idx="3221">
                  <c:v>3.7164351851851851E-2</c:v>
                </c:pt>
                <c:pt idx="3222">
                  <c:v>3.7164351851851851E-2</c:v>
                </c:pt>
                <c:pt idx="3223">
                  <c:v>3.7175925925925925E-2</c:v>
                </c:pt>
                <c:pt idx="3224">
                  <c:v>3.7187499999999998E-2</c:v>
                </c:pt>
                <c:pt idx="3225">
                  <c:v>3.7199074074074072E-2</c:v>
                </c:pt>
                <c:pt idx="3226">
                  <c:v>3.7210648148148152E-2</c:v>
                </c:pt>
                <c:pt idx="3227">
                  <c:v>3.7222222222222219E-2</c:v>
                </c:pt>
                <c:pt idx="3228">
                  <c:v>3.72337962962963E-2</c:v>
                </c:pt>
                <c:pt idx="3229">
                  <c:v>3.7245370370370366E-2</c:v>
                </c:pt>
                <c:pt idx="3230">
                  <c:v>3.7256944444444447E-2</c:v>
                </c:pt>
                <c:pt idx="3231">
                  <c:v>3.7268518518518513E-2</c:v>
                </c:pt>
                <c:pt idx="3232">
                  <c:v>3.7280092592592594E-2</c:v>
                </c:pt>
                <c:pt idx="3233">
                  <c:v>3.7291666666666667E-2</c:v>
                </c:pt>
                <c:pt idx="3234">
                  <c:v>3.7303240740740741E-2</c:v>
                </c:pt>
                <c:pt idx="3235">
                  <c:v>3.7314814814814815E-2</c:v>
                </c:pt>
                <c:pt idx="3236">
                  <c:v>3.7326388888888888E-2</c:v>
                </c:pt>
                <c:pt idx="3237">
                  <c:v>3.7337962962962962E-2</c:v>
                </c:pt>
                <c:pt idx="3238">
                  <c:v>3.7349537037037035E-2</c:v>
                </c:pt>
                <c:pt idx="3239">
                  <c:v>3.7361111111111109E-2</c:v>
                </c:pt>
                <c:pt idx="3240">
                  <c:v>3.7372685185185189E-2</c:v>
                </c:pt>
                <c:pt idx="3241">
                  <c:v>3.7384259259259263E-2</c:v>
                </c:pt>
                <c:pt idx="3242">
                  <c:v>3.7395833333333336E-2</c:v>
                </c:pt>
                <c:pt idx="3243">
                  <c:v>3.740740740740741E-2</c:v>
                </c:pt>
                <c:pt idx="3244">
                  <c:v>3.7418981481481477E-2</c:v>
                </c:pt>
                <c:pt idx="3245">
                  <c:v>3.7430555555555557E-2</c:v>
                </c:pt>
                <c:pt idx="3246">
                  <c:v>3.7442129629629624E-2</c:v>
                </c:pt>
                <c:pt idx="3247">
                  <c:v>3.7453703703703704E-2</c:v>
                </c:pt>
                <c:pt idx="3248">
                  <c:v>3.7465277777777778E-2</c:v>
                </c:pt>
                <c:pt idx="3249">
                  <c:v>3.7476851851851851E-2</c:v>
                </c:pt>
                <c:pt idx="3250">
                  <c:v>3.7488425925925925E-2</c:v>
                </c:pt>
                <c:pt idx="3251">
                  <c:v>3.7499999999999999E-2</c:v>
                </c:pt>
                <c:pt idx="3252">
                  <c:v>3.7511574074074072E-2</c:v>
                </c:pt>
                <c:pt idx="3253">
                  <c:v>3.7523148148148146E-2</c:v>
                </c:pt>
                <c:pt idx="3254">
                  <c:v>3.7534722222222219E-2</c:v>
                </c:pt>
                <c:pt idx="3255">
                  <c:v>3.75462962962963E-2</c:v>
                </c:pt>
                <c:pt idx="3256">
                  <c:v>3.7557870370370373E-2</c:v>
                </c:pt>
                <c:pt idx="3257">
                  <c:v>3.7569444444444447E-2</c:v>
                </c:pt>
                <c:pt idx="3258">
                  <c:v>3.7581018518518521E-2</c:v>
                </c:pt>
                <c:pt idx="3259">
                  <c:v>3.7592592592592594E-2</c:v>
                </c:pt>
                <c:pt idx="3260">
                  <c:v>3.7604166666666668E-2</c:v>
                </c:pt>
                <c:pt idx="3261">
                  <c:v>3.7615740740740741E-2</c:v>
                </c:pt>
                <c:pt idx="3262">
                  <c:v>3.7627314814814815E-2</c:v>
                </c:pt>
                <c:pt idx="3263">
                  <c:v>3.7638888888888895E-2</c:v>
                </c:pt>
                <c:pt idx="3264">
                  <c:v>3.7650462962962962E-2</c:v>
                </c:pt>
                <c:pt idx="3265">
                  <c:v>3.7662037037037036E-2</c:v>
                </c:pt>
                <c:pt idx="3266">
                  <c:v>3.7673611111111109E-2</c:v>
                </c:pt>
                <c:pt idx="3267">
                  <c:v>3.7685185185185183E-2</c:v>
                </c:pt>
                <c:pt idx="3268">
                  <c:v>3.7696759259259256E-2</c:v>
                </c:pt>
                <c:pt idx="3269">
                  <c:v>3.770833333333333E-2</c:v>
                </c:pt>
                <c:pt idx="3270">
                  <c:v>3.771990740740741E-2</c:v>
                </c:pt>
                <c:pt idx="3271">
                  <c:v>3.7731481481481484E-2</c:v>
                </c:pt>
                <c:pt idx="3272">
                  <c:v>3.7743055555555557E-2</c:v>
                </c:pt>
                <c:pt idx="3273">
                  <c:v>3.7754629629629631E-2</c:v>
                </c:pt>
                <c:pt idx="3274">
                  <c:v>3.7766203703703705E-2</c:v>
                </c:pt>
                <c:pt idx="3275">
                  <c:v>3.7777777777777778E-2</c:v>
                </c:pt>
                <c:pt idx="3276">
                  <c:v>3.7789351851851852E-2</c:v>
                </c:pt>
                <c:pt idx="3277">
                  <c:v>3.7800925925925925E-2</c:v>
                </c:pt>
                <c:pt idx="3278">
                  <c:v>3.7812500000000006E-2</c:v>
                </c:pt>
                <c:pt idx="3279">
                  <c:v>3.7824074074074072E-2</c:v>
                </c:pt>
                <c:pt idx="3280">
                  <c:v>3.7835648148148153E-2</c:v>
                </c:pt>
                <c:pt idx="3281">
                  <c:v>3.784722222222222E-2</c:v>
                </c:pt>
                <c:pt idx="3282">
                  <c:v>3.78587962962963E-2</c:v>
                </c:pt>
                <c:pt idx="3283">
                  <c:v>3.7870370370370367E-2</c:v>
                </c:pt>
                <c:pt idx="3284">
                  <c:v>3.788194444444444E-2</c:v>
                </c:pt>
                <c:pt idx="3285">
                  <c:v>3.7893518518518521E-2</c:v>
                </c:pt>
                <c:pt idx="3286">
                  <c:v>3.7905092592592594E-2</c:v>
                </c:pt>
                <c:pt idx="3287">
                  <c:v>3.7916666666666668E-2</c:v>
                </c:pt>
                <c:pt idx="3288">
                  <c:v>3.7928240740740742E-2</c:v>
                </c:pt>
                <c:pt idx="3289">
                  <c:v>3.7939814814814815E-2</c:v>
                </c:pt>
                <c:pt idx="3290">
                  <c:v>3.7951388888888889E-2</c:v>
                </c:pt>
                <c:pt idx="3291">
                  <c:v>3.7962962962962962E-2</c:v>
                </c:pt>
                <c:pt idx="3292">
                  <c:v>3.7974537037037036E-2</c:v>
                </c:pt>
                <c:pt idx="3293">
                  <c:v>3.7986111111111116E-2</c:v>
                </c:pt>
                <c:pt idx="3294">
                  <c:v>3.7997685185185183E-2</c:v>
                </c:pt>
                <c:pt idx="3295">
                  <c:v>3.8009259259259263E-2</c:v>
                </c:pt>
                <c:pt idx="3296">
                  <c:v>3.802083333333333E-2</c:v>
                </c:pt>
                <c:pt idx="3297">
                  <c:v>3.8032407407407411E-2</c:v>
                </c:pt>
                <c:pt idx="3298">
                  <c:v>3.8043981481481477E-2</c:v>
                </c:pt>
                <c:pt idx="3299">
                  <c:v>3.8055555555555558E-2</c:v>
                </c:pt>
                <c:pt idx="3300">
                  <c:v>3.8067129629629631E-2</c:v>
                </c:pt>
                <c:pt idx="3301">
                  <c:v>3.8078703703703705E-2</c:v>
                </c:pt>
                <c:pt idx="3302">
                  <c:v>3.8090277777777778E-2</c:v>
                </c:pt>
                <c:pt idx="3303">
                  <c:v>3.8101851851851852E-2</c:v>
                </c:pt>
                <c:pt idx="3304">
                  <c:v>3.8113425925925926E-2</c:v>
                </c:pt>
                <c:pt idx="3305">
                  <c:v>3.8124999999999999E-2</c:v>
                </c:pt>
                <c:pt idx="3306">
                  <c:v>3.8136574074074073E-2</c:v>
                </c:pt>
                <c:pt idx="3307">
                  <c:v>3.8148148148148146E-2</c:v>
                </c:pt>
                <c:pt idx="3308">
                  <c:v>3.8159722222222227E-2</c:v>
                </c:pt>
                <c:pt idx="3309">
                  <c:v>3.8171296296296293E-2</c:v>
                </c:pt>
                <c:pt idx="3310">
                  <c:v>3.8182870370370374E-2</c:v>
                </c:pt>
                <c:pt idx="3311">
                  <c:v>3.8194444444444441E-2</c:v>
                </c:pt>
                <c:pt idx="3312">
                  <c:v>3.8206018518518521E-2</c:v>
                </c:pt>
                <c:pt idx="3313">
                  <c:v>3.8217592592592588E-2</c:v>
                </c:pt>
                <c:pt idx="3314">
                  <c:v>3.8229166666666668E-2</c:v>
                </c:pt>
                <c:pt idx="3315">
                  <c:v>3.8240740740740742E-2</c:v>
                </c:pt>
                <c:pt idx="3316">
                  <c:v>3.8252314814814815E-2</c:v>
                </c:pt>
                <c:pt idx="3317">
                  <c:v>3.8263888888888889E-2</c:v>
                </c:pt>
                <c:pt idx="3318">
                  <c:v>3.8275462962962963E-2</c:v>
                </c:pt>
                <c:pt idx="3319">
                  <c:v>3.8287037037037036E-2</c:v>
                </c:pt>
                <c:pt idx="3320">
                  <c:v>3.829861111111111E-2</c:v>
                </c:pt>
                <c:pt idx="3321">
                  <c:v>3.8310185185185183E-2</c:v>
                </c:pt>
                <c:pt idx="3322">
                  <c:v>3.8321759259259257E-2</c:v>
                </c:pt>
                <c:pt idx="3323">
                  <c:v>3.8333333333333337E-2</c:v>
                </c:pt>
                <c:pt idx="3324">
                  <c:v>3.8344907407407411E-2</c:v>
                </c:pt>
                <c:pt idx="3325">
                  <c:v>3.8356481481481484E-2</c:v>
                </c:pt>
                <c:pt idx="3326">
                  <c:v>3.8368055555555551E-2</c:v>
                </c:pt>
                <c:pt idx="3327">
                  <c:v>3.8379629629629632E-2</c:v>
                </c:pt>
                <c:pt idx="3328">
                  <c:v>3.8391203703703698E-2</c:v>
                </c:pt>
                <c:pt idx="3329">
                  <c:v>3.8402777777777779E-2</c:v>
                </c:pt>
                <c:pt idx="3330">
                  <c:v>3.8414351851851852E-2</c:v>
                </c:pt>
                <c:pt idx="3331">
                  <c:v>3.8425925925925926E-2</c:v>
                </c:pt>
                <c:pt idx="3332">
                  <c:v>3.8437499999999999E-2</c:v>
                </c:pt>
                <c:pt idx="3333">
                  <c:v>3.8449074074074073E-2</c:v>
                </c:pt>
                <c:pt idx="3334">
                  <c:v>3.8460648148148147E-2</c:v>
                </c:pt>
                <c:pt idx="3335">
                  <c:v>3.847222222222222E-2</c:v>
                </c:pt>
                <c:pt idx="3336">
                  <c:v>3.8483796296296294E-2</c:v>
                </c:pt>
                <c:pt idx="3337">
                  <c:v>3.8495370370370367E-2</c:v>
                </c:pt>
                <c:pt idx="3338">
                  <c:v>3.8506944444444448E-2</c:v>
                </c:pt>
                <c:pt idx="3339">
                  <c:v>3.8518518518518521E-2</c:v>
                </c:pt>
                <c:pt idx="3340">
                  <c:v>3.8530092592592595E-2</c:v>
                </c:pt>
                <c:pt idx="3341">
                  <c:v>3.8541666666666669E-2</c:v>
                </c:pt>
                <c:pt idx="3342">
                  <c:v>3.8553240740740742E-2</c:v>
                </c:pt>
                <c:pt idx="3343">
                  <c:v>3.8564814814814816E-2</c:v>
                </c:pt>
                <c:pt idx="3344">
                  <c:v>3.8576388888888889E-2</c:v>
                </c:pt>
                <c:pt idx="3345">
                  <c:v>3.858796296296297E-2</c:v>
                </c:pt>
                <c:pt idx="3346">
                  <c:v>3.8599537037037036E-2</c:v>
                </c:pt>
                <c:pt idx="3347">
                  <c:v>3.861111111111111E-2</c:v>
                </c:pt>
                <c:pt idx="3348">
                  <c:v>3.8622685185185184E-2</c:v>
                </c:pt>
                <c:pt idx="3349">
                  <c:v>3.8634259259259257E-2</c:v>
                </c:pt>
                <c:pt idx="3350">
                  <c:v>3.8645833333333331E-2</c:v>
                </c:pt>
                <c:pt idx="3351">
                  <c:v>3.8657407407407404E-2</c:v>
                </c:pt>
                <c:pt idx="3352">
                  <c:v>3.8668981481481478E-2</c:v>
                </c:pt>
                <c:pt idx="3353">
                  <c:v>3.8680555555555558E-2</c:v>
                </c:pt>
                <c:pt idx="3354">
                  <c:v>3.8692129629629632E-2</c:v>
                </c:pt>
                <c:pt idx="3355">
                  <c:v>3.8703703703703705E-2</c:v>
                </c:pt>
                <c:pt idx="3356">
                  <c:v>3.8715277777777779E-2</c:v>
                </c:pt>
                <c:pt idx="3357">
                  <c:v>3.8726851851851853E-2</c:v>
                </c:pt>
                <c:pt idx="3358">
                  <c:v>3.8738425925925926E-2</c:v>
                </c:pt>
                <c:pt idx="3359">
                  <c:v>3.875E-2</c:v>
                </c:pt>
                <c:pt idx="3360">
                  <c:v>3.876157407407408E-2</c:v>
                </c:pt>
                <c:pt idx="3361">
                  <c:v>3.8773148148148147E-2</c:v>
                </c:pt>
                <c:pt idx="3362">
                  <c:v>3.8784722222222227E-2</c:v>
                </c:pt>
                <c:pt idx="3363">
                  <c:v>3.8796296296296294E-2</c:v>
                </c:pt>
                <c:pt idx="3364">
                  <c:v>3.8807870370370375E-2</c:v>
                </c:pt>
                <c:pt idx="3365">
                  <c:v>3.8819444444444441E-2</c:v>
                </c:pt>
                <c:pt idx="3366">
                  <c:v>3.8831018518518515E-2</c:v>
                </c:pt>
                <c:pt idx="3367">
                  <c:v>3.8842592592592588E-2</c:v>
                </c:pt>
                <c:pt idx="3368">
                  <c:v>3.8854166666666669E-2</c:v>
                </c:pt>
                <c:pt idx="3369">
                  <c:v>3.8865740740740742E-2</c:v>
                </c:pt>
                <c:pt idx="3370">
                  <c:v>3.8877314814814816E-2</c:v>
                </c:pt>
                <c:pt idx="3371">
                  <c:v>3.888888888888889E-2</c:v>
                </c:pt>
                <c:pt idx="3372">
                  <c:v>3.8900462962962963E-2</c:v>
                </c:pt>
                <c:pt idx="3373">
                  <c:v>3.8912037037037037E-2</c:v>
                </c:pt>
                <c:pt idx="3374">
                  <c:v>3.892361111111111E-2</c:v>
                </c:pt>
                <c:pt idx="3375">
                  <c:v>3.8935185185185191E-2</c:v>
                </c:pt>
                <c:pt idx="3376">
                  <c:v>3.8946759259259257E-2</c:v>
                </c:pt>
                <c:pt idx="3377">
                  <c:v>3.8958333333333338E-2</c:v>
                </c:pt>
                <c:pt idx="3378">
                  <c:v>3.8969907407407404E-2</c:v>
                </c:pt>
                <c:pt idx="3379">
                  <c:v>3.8981481481481485E-2</c:v>
                </c:pt>
                <c:pt idx="3380">
                  <c:v>3.8993055555555552E-2</c:v>
                </c:pt>
                <c:pt idx="3381">
                  <c:v>3.9004629629629632E-2</c:v>
                </c:pt>
                <c:pt idx="3382">
                  <c:v>3.9016203703703699E-2</c:v>
                </c:pt>
                <c:pt idx="3383">
                  <c:v>3.9027777777777779E-2</c:v>
                </c:pt>
                <c:pt idx="3384">
                  <c:v>3.9039351851851853E-2</c:v>
                </c:pt>
                <c:pt idx="3385">
                  <c:v>3.9050925925925926E-2</c:v>
                </c:pt>
                <c:pt idx="3386">
                  <c:v>3.90625E-2</c:v>
                </c:pt>
                <c:pt idx="3387">
                  <c:v>3.9074074074074074E-2</c:v>
                </c:pt>
                <c:pt idx="3388">
                  <c:v>3.9085648148148147E-2</c:v>
                </c:pt>
                <c:pt idx="3389">
                  <c:v>3.9097222222222221E-2</c:v>
                </c:pt>
                <c:pt idx="3390">
                  <c:v>3.9108796296296301E-2</c:v>
                </c:pt>
                <c:pt idx="3391">
                  <c:v>3.9120370370370368E-2</c:v>
                </c:pt>
                <c:pt idx="3392">
                  <c:v>3.9131944444444448E-2</c:v>
                </c:pt>
                <c:pt idx="3393">
                  <c:v>3.9143518518518515E-2</c:v>
                </c:pt>
                <c:pt idx="3394">
                  <c:v>3.9155092592592596E-2</c:v>
                </c:pt>
                <c:pt idx="3395">
                  <c:v>3.9166666666666662E-2</c:v>
                </c:pt>
                <c:pt idx="3396">
                  <c:v>3.9178240740740743E-2</c:v>
                </c:pt>
                <c:pt idx="3397">
                  <c:v>3.9189814814814809E-2</c:v>
                </c:pt>
                <c:pt idx="3398">
                  <c:v>3.920138888888889E-2</c:v>
                </c:pt>
                <c:pt idx="3399">
                  <c:v>3.9212962962962963E-2</c:v>
                </c:pt>
                <c:pt idx="3400">
                  <c:v>3.9224537037037037E-2</c:v>
                </c:pt>
                <c:pt idx="3401">
                  <c:v>3.923611111111111E-2</c:v>
                </c:pt>
                <c:pt idx="3402">
                  <c:v>3.9247685185185184E-2</c:v>
                </c:pt>
                <c:pt idx="3403">
                  <c:v>3.9259259259259258E-2</c:v>
                </c:pt>
                <c:pt idx="3404">
                  <c:v>3.9270833333333331E-2</c:v>
                </c:pt>
                <c:pt idx="3405">
                  <c:v>3.9282407407407412E-2</c:v>
                </c:pt>
                <c:pt idx="3406">
                  <c:v>3.9293981481481485E-2</c:v>
                </c:pt>
                <c:pt idx="3407">
                  <c:v>3.9305555555555559E-2</c:v>
                </c:pt>
                <c:pt idx="3408">
                  <c:v>3.9317129629629625E-2</c:v>
                </c:pt>
                <c:pt idx="3409">
                  <c:v>3.9328703703703706E-2</c:v>
                </c:pt>
                <c:pt idx="3410">
                  <c:v>3.9340277777777773E-2</c:v>
                </c:pt>
                <c:pt idx="3411">
                  <c:v>3.9351851851851853E-2</c:v>
                </c:pt>
                <c:pt idx="3412">
                  <c:v>3.936342592592592E-2</c:v>
                </c:pt>
                <c:pt idx="3413">
                  <c:v>3.9375E-2</c:v>
                </c:pt>
                <c:pt idx="3414">
                  <c:v>3.9386574074074074E-2</c:v>
                </c:pt>
                <c:pt idx="3415">
                  <c:v>3.9398148148148147E-2</c:v>
                </c:pt>
                <c:pt idx="3416">
                  <c:v>3.9409722222222221E-2</c:v>
                </c:pt>
                <c:pt idx="3417">
                  <c:v>3.9421296296296295E-2</c:v>
                </c:pt>
                <c:pt idx="3418">
                  <c:v>3.9432870370370368E-2</c:v>
                </c:pt>
                <c:pt idx="3419">
                  <c:v>3.9444444444444442E-2</c:v>
                </c:pt>
                <c:pt idx="3420">
                  <c:v>3.9456018518518522E-2</c:v>
                </c:pt>
                <c:pt idx="3421">
                  <c:v>3.9467592592592596E-2</c:v>
                </c:pt>
                <c:pt idx="3422">
                  <c:v>3.9479166666666669E-2</c:v>
                </c:pt>
                <c:pt idx="3423">
                  <c:v>3.9490740740740743E-2</c:v>
                </c:pt>
                <c:pt idx="3424">
                  <c:v>3.9502314814814816E-2</c:v>
                </c:pt>
                <c:pt idx="3425">
                  <c:v>3.951388888888889E-2</c:v>
                </c:pt>
                <c:pt idx="3426">
                  <c:v>3.9525462962962964E-2</c:v>
                </c:pt>
                <c:pt idx="3427">
                  <c:v>3.953703703703703E-2</c:v>
                </c:pt>
                <c:pt idx="3428">
                  <c:v>3.9548611111111111E-2</c:v>
                </c:pt>
                <c:pt idx="3429">
                  <c:v>3.9560185185185184E-2</c:v>
                </c:pt>
                <c:pt idx="3430">
                  <c:v>3.9571759259259258E-2</c:v>
                </c:pt>
                <c:pt idx="3431">
                  <c:v>3.9583333333333331E-2</c:v>
                </c:pt>
                <c:pt idx="3432">
                  <c:v>3.9594907407407405E-2</c:v>
                </c:pt>
                <c:pt idx="3433">
                  <c:v>3.9606481481481479E-2</c:v>
                </c:pt>
                <c:pt idx="3434">
                  <c:v>3.9618055555555552E-2</c:v>
                </c:pt>
                <c:pt idx="3435">
                  <c:v>3.9629629629629633E-2</c:v>
                </c:pt>
                <c:pt idx="3436">
                  <c:v>3.9641203703703706E-2</c:v>
                </c:pt>
                <c:pt idx="3437">
                  <c:v>3.965277777777778E-2</c:v>
                </c:pt>
                <c:pt idx="3438">
                  <c:v>3.9664351851851853E-2</c:v>
                </c:pt>
                <c:pt idx="3439">
                  <c:v>3.9675925925925927E-2</c:v>
                </c:pt>
                <c:pt idx="3440">
                  <c:v>3.9687500000000001E-2</c:v>
                </c:pt>
                <c:pt idx="3441">
                  <c:v>3.9699074074074074E-2</c:v>
                </c:pt>
                <c:pt idx="3442">
                  <c:v>3.9710648148148148E-2</c:v>
                </c:pt>
                <c:pt idx="3443">
                  <c:v>3.9722222222222221E-2</c:v>
                </c:pt>
                <c:pt idx="3444">
                  <c:v>3.9733796296296302E-2</c:v>
                </c:pt>
                <c:pt idx="3445">
                  <c:v>3.9745370370370368E-2</c:v>
                </c:pt>
                <c:pt idx="3446">
                  <c:v>3.9756944444444449E-2</c:v>
                </c:pt>
                <c:pt idx="3447">
                  <c:v>3.9768518518518516E-2</c:v>
                </c:pt>
                <c:pt idx="3448">
                  <c:v>3.9780092592592589E-2</c:v>
                </c:pt>
                <c:pt idx="3449">
                  <c:v>3.9791666666666663E-2</c:v>
                </c:pt>
                <c:pt idx="3450">
                  <c:v>3.9803240740740743E-2</c:v>
                </c:pt>
                <c:pt idx="3451">
                  <c:v>3.9814814814814817E-2</c:v>
                </c:pt>
                <c:pt idx="3452">
                  <c:v>3.982638888888889E-2</c:v>
                </c:pt>
                <c:pt idx="3453">
                  <c:v>3.9837962962962964E-2</c:v>
                </c:pt>
                <c:pt idx="3454">
                  <c:v>3.9849537037037037E-2</c:v>
                </c:pt>
                <c:pt idx="3455">
                  <c:v>3.9861111111111111E-2</c:v>
                </c:pt>
                <c:pt idx="3456">
                  <c:v>3.9872685185185185E-2</c:v>
                </c:pt>
                <c:pt idx="3457">
                  <c:v>3.9884259259259258E-2</c:v>
                </c:pt>
                <c:pt idx="3458">
                  <c:v>3.9895833333333332E-2</c:v>
                </c:pt>
                <c:pt idx="3459">
                  <c:v>3.9907407407407412E-2</c:v>
                </c:pt>
                <c:pt idx="3460">
                  <c:v>3.9918981481481479E-2</c:v>
                </c:pt>
                <c:pt idx="3461">
                  <c:v>3.9930555555555559E-2</c:v>
                </c:pt>
                <c:pt idx="3462">
                  <c:v>3.9942129629629626E-2</c:v>
                </c:pt>
                <c:pt idx="3463">
                  <c:v>3.9953703703703707E-2</c:v>
                </c:pt>
                <c:pt idx="3464">
                  <c:v>3.9965277777777773E-2</c:v>
                </c:pt>
                <c:pt idx="3465">
                  <c:v>3.9976851851851854E-2</c:v>
                </c:pt>
                <c:pt idx="3466">
                  <c:v>3.9988425925925927E-2</c:v>
                </c:pt>
                <c:pt idx="3467">
                  <c:v>0.04</c:v>
                </c:pt>
                <c:pt idx="3468">
                  <c:v>4.0011574074074074E-2</c:v>
                </c:pt>
                <c:pt idx="3469">
                  <c:v>4.0023148148148148E-2</c:v>
                </c:pt>
                <c:pt idx="3470">
                  <c:v>4.0034722222222222E-2</c:v>
                </c:pt>
                <c:pt idx="3471">
                  <c:v>4.0046296296296295E-2</c:v>
                </c:pt>
                <c:pt idx="3472">
                  <c:v>4.0057870370370369E-2</c:v>
                </c:pt>
                <c:pt idx="3473">
                  <c:v>4.0069444444444442E-2</c:v>
                </c:pt>
                <c:pt idx="3474">
                  <c:v>4.0081018518518523E-2</c:v>
                </c:pt>
                <c:pt idx="3475">
                  <c:v>4.0092592592592589E-2</c:v>
                </c:pt>
                <c:pt idx="3476">
                  <c:v>4.010416666666667E-2</c:v>
                </c:pt>
                <c:pt idx="3477">
                  <c:v>4.0115740740740737E-2</c:v>
                </c:pt>
                <c:pt idx="3478">
                  <c:v>4.0127314814814817E-2</c:v>
                </c:pt>
                <c:pt idx="3479">
                  <c:v>4.0138888888888884E-2</c:v>
                </c:pt>
                <c:pt idx="3480">
                  <c:v>4.0150462962962964E-2</c:v>
                </c:pt>
                <c:pt idx="3481">
                  <c:v>4.0162037037037038E-2</c:v>
                </c:pt>
                <c:pt idx="3482">
                  <c:v>4.0173611111111111E-2</c:v>
                </c:pt>
                <c:pt idx="3483">
                  <c:v>4.0185185185185185E-2</c:v>
                </c:pt>
                <c:pt idx="3484">
                  <c:v>4.0196759259259258E-2</c:v>
                </c:pt>
                <c:pt idx="3485">
                  <c:v>4.0208333333333332E-2</c:v>
                </c:pt>
                <c:pt idx="3486">
                  <c:v>4.0219907407407406E-2</c:v>
                </c:pt>
                <c:pt idx="3487">
                  <c:v>4.0231481481481479E-2</c:v>
                </c:pt>
                <c:pt idx="3488">
                  <c:v>4.024305555555556E-2</c:v>
                </c:pt>
                <c:pt idx="3489">
                  <c:v>4.0254629629629633E-2</c:v>
                </c:pt>
                <c:pt idx="3490">
                  <c:v>4.02662037037037E-2</c:v>
                </c:pt>
                <c:pt idx="3491">
                  <c:v>4.027777777777778E-2</c:v>
                </c:pt>
                <c:pt idx="3492">
                  <c:v>4.0289351851851847E-2</c:v>
                </c:pt>
                <c:pt idx="3493">
                  <c:v>4.0300925925925928E-2</c:v>
                </c:pt>
                <c:pt idx="3494">
                  <c:v>4.0312499999999994E-2</c:v>
                </c:pt>
                <c:pt idx="3495">
                  <c:v>4.0324074074074075E-2</c:v>
                </c:pt>
                <c:pt idx="3496">
                  <c:v>4.0335648148148148E-2</c:v>
                </c:pt>
                <c:pt idx="3497">
                  <c:v>4.0347222222222222E-2</c:v>
                </c:pt>
                <c:pt idx="3498">
                  <c:v>4.0358796296296295E-2</c:v>
                </c:pt>
                <c:pt idx="3499">
                  <c:v>4.0358796296296295E-2</c:v>
                </c:pt>
                <c:pt idx="3500">
                  <c:v>4.0381944444444443E-2</c:v>
                </c:pt>
                <c:pt idx="3501">
                  <c:v>4.0381944444444443E-2</c:v>
                </c:pt>
                <c:pt idx="3502">
                  <c:v>4.0393518518518516E-2</c:v>
                </c:pt>
                <c:pt idx="3503">
                  <c:v>4.040509259259259E-2</c:v>
                </c:pt>
                <c:pt idx="3504">
                  <c:v>4.041666666666667E-2</c:v>
                </c:pt>
                <c:pt idx="3505">
                  <c:v>4.0428240740740744E-2</c:v>
                </c:pt>
                <c:pt idx="3506">
                  <c:v>4.0439814814814817E-2</c:v>
                </c:pt>
                <c:pt idx="3507">
                  <c:v>4.0451388888888891E-2</c:v>
                </c:pt>
                <c:pt idx="3508">
                  <c:v>4.0462962962962964E-2</c:v>
                </c:pt>
                <c:pt idx="3509">
                  <c:v>4.0474537037037038E-2</c:v>
                </c:pt>
                <c:pt idx="3510">
                  <c:v>4.0486111111111105E-2</c:v>
                </c:pt>
                <c:pt idx="3511">
                  <c:v>4.0497685185185185E-2</c:v>
                </c:pt>
                <c:pt idx="3512">
                  <c:v>4.0509259259259259E-2</c:v>
                </c:pt>
                <c:pt idx="3513">
                  <c:v>4.0520833333333332E-2</c:v>
                </c:pt>
                <c:pt idx="3514">
                  <c:v>4.0532407407407406E-2</c:v>
                </c:pt>
                <c:pt idx="3515">
                  <c:v>4.0543981481481479E-2</c:v>
                </c:pt>
                <c:pt idx="3516">
                  <c:v>4.0555555555555553E-2</c:v>
                </c:pt>
                <c:pt idx="3517">
                  <c:v>4.0567129629629627E-2</c:v>
                </c:pt>
                <c:pt idx="3518">
                  <c:v>4.05787037037037E-2</c:v>
                </c:pt>
                <c:pt idx="3519">
                  <c:v>4.0590277777777781E-2</c:v>
                </c:pt>
                <c:pt idx="3520">
                  <c:v>4.0601851851851854E-2</c:v>
                </c:pt>
                <c:pt idx="3521">
                  <c:v>4.0613425925925928E-2</c:v>
                </c:pt>
                <c:pt idx="3522">
                  <c:v>4.0625000000000001E-2</c:v>
                </c:pt>
                <c:pt idx="3523">
                  <c:v>4.0636574074074075E-2</c:v>
                </c:pt>
                <c:pt idx="3524">
                  <c:v>4.0648148148148149E-2</c:v>
                </c:pt>
                <c:pt idx="3525">
                  <c:v>4.0659722222222222E-2</c:v>
                </c:pt>
                <c:pt idx="3526">
                  <c:v>4.0671296296296296E-2</c:v>
                </c:pt>
                <c:pt idx="3527">
                  <c:v>4.0682870370370376E-2</c:v>
                </c:pt>
                <c:pt idx="3528">
                  <c:v>4.0694444444444443E-2</c:v>
                </c:pt>
                <c:pt idx="3529">
                  <c:v>4.0706018518518523E-2</c:v>
                </c:pt>
                <c:pt idx="3530">
                  <c:v>4.071759259259259E-2</c:v>
                </c:pt>
                <c:pt idx="3531">
                  <c:v>4.0729166666666664E-2</c:v>
                </c:pt>
                <c:pt idx="3532">
                  <c:v>4.0740740740740737E-2</c:v>
                </c:pt>
                <c:pt idx="3533">
                  <c:v>4.0752314814814811E-2</c:v>
                </c:pt>
                <c:pt idx="3534">
                  <c:v>4.0763888888888891E-2</c:v>
                </c:pt>
                <c:pt idx="3535">
                  <c:v>4.0775462962962965E-2</c:v>
                </c:pt>
                <c:pt idx="3536">
                  <c:v>4.0787037037037038E-2</c:v>
                </c:pt>
                <c:pt idx="3537">
                  <c:v>4.0798611111111112E-2</c:v>
                </c:pt>
                <c:pt idx="3538">
                  <c:v>4.0810185185185185E-2</c:v>
                </c:pt>
                <c:pt idx="3539">
                  <c:v>4.0821759259259259E-2</c:v>
                </c:pt>
                <c:pt idx="3540">
                  <c:v>4.0833333333333333E-2</c:v>
                </c:pt>
                <c:pt idx="3541">
                  <c:v>4.0844907407407406E-2</c:v>
                </c:pt>
                <c:pt idx="3542">
                  <c:v>4.0856481481481487E-2</c:v>
                </c:pt>
                <c:pt idx="3543">
                  <c:v>4.0868055555555553E-2</c:v>
                </c:pt>
                <c:pt idx="3544">
                  <c:v>4.0879629629629634E-2</c:v>
                </c:pt>
                <c:pt idx="3545">
                  <c:v>4.08912037037037E-2</c:v>
                </c:pt>
                <c:pt idx="3546">
                  <c:v>4.0902777777777781E-2</c:v>
                </c:pt>
                <c:pt idx="3547">
                  <c:v>4.0914351851851848E-2</c:v>
                </c:pt>
                <c:pt idx="3548">
                  <c:v>4.0925925925925928E-2</c:v>
                </c:pt>
                <c:pt idx="3549">
                  <c:v>4.0937500000000002E-2</c:v>
                </c:pt>
                <c:pt idx="3550">
                  <c:v>4.0949074074074075E-2</c:v>
                </c:pt>
                <c:pt idx="3551">
                  <c:v>4.0960648148148149E-2</c:v>
                </c:pt>
                <c:pt idx="3552">
                  <c:v>4.0972222222222222E-2</c:v>
                </c:pt>
                <c:pt idx="3553">
                  <c:v>4.0983796296296296E-2</c:v>
                </c:pt>
                <c:pt idx="3554">
                  <c:v>4.099537037037037E-2</c:v>
                </c:pt>
                <c:pt idx="3555">
                  <c:v>4.1006944444444443E-2</c:v>
                </c:pt>
                <c:pt idx="3556">
                  <c:v>4.1018518518518517E-2</c:v>
                </c:pt>
                <c:pt idx="3557">
                  <c:v>4.1030092592592597E-2</c:v>
                </c:pt>
                <c:pt idx="3558">
                  <c:v>4.1041666666666664E-2</c:v>
                </c:pt>
                <c:pt idx="3559">
                  <c:v>4.1053240740740744E-2</c:v>
                </c:pt>
                <c:pt idx="3560">
                  <c:v>4.1064814814814811E-2</c:v>
                </c:pt>
                <c:pt idx="3561">
                  <c:v>4.1076388888888891E-2</c:v>
                </c:pt>
                <c:pt idx="3562">
                  <c:v>4.1087962962962958E-2</c:v>
                </c:pt>
                <c:pt idx="3563">
                  <c:v>4.1099537037037039E-2</c:v>
                </c:pt>
                <c:pt idx="3564">
                  <c:v>4.1111111111111112E-2</c:v>
                </c:pt>
                <c:pt idx="3565">
                  <c:v>4.1122685185185186E-2</c:v>
                </c:pt>
                <c:pt idx="3566">
                  <c:v>4.1134259259259259E-2</c:v>
                </c:pt>
                <c:pt idx="3567">
                  <c:v>4.1145833333333333E-2</c:v>
                </c:pt>
                <c:pt idx="3568">
                  <c:v>4.1157407407407406E-2</c:v>
                </c:pt>
                <c:pt idx="3569">
                  <c:v>4.116898148148148E-2</c:v>
                </c:pt>
                <c:pt idx="3570">
                  <c:v>4.1180555555555554E-2</c:v>
                </c:pt>
                <c:pt idx="3571">
                  <c:v>4.1192129629629634E-2</c:v>
                </c:pt>
                <c:pt idx="3572">
                  <c:v>4.1203703703703708E-2</c:v>
                </c:pt>
                <c:pt idx="3573">
                  <c:v>4.1215277777777774E-2</c:v>
                </c:pt>
                <c:pt idx="3574">
                  <c:v>4.1226851851851855E-2</c:v>
                </c:pt>
                <c:pt idx="3575">
                  <c:v>4.1238425925925921E-2</c:v>
                </c:pt>
                <c:pt idx="3576">
                  <c:v>4.1250000000000002E-2</c:v>
                </c:pt>
                <c:pt idx="3577">
                  <c:v>4.1261574074074069E-2</c:v>
                </c:pt>
                <c:pt idx="3578">
                  <c:v>4.1273148148148149E-2</c:v>
                </c:pt>
                <c:pt idx="3579">
                  <c:v>4.1284722222222223E-2</c:v>
                </c:pt>
                <c:pt idx="3580">
                  <c:v>4.1296296296296296E-2</c:v>
                </c:pt>
                <c:pt idx="3581">
                  <c:v>4.130787037037037E-2</c:v>
                </c:pt>
                <c:pt idx="3582">
                  <c:v>4.1319444444444443E-2</c:v>
                </c:pt>
                <c:pt idx="3583">
                  <c:v>4.1331018518518517E-2</c:v>
                </c:pt>
                <c:pt idx="3584">
                  <c:v>4.1342592592592591E-2</c:v>
                </c:pt>
                <c:pt idx="3585">
                  <c:v>4.1354166666666664E-2</c:v>
                </c:pt>
                <c:pt idx="3586">
                  <c:v>4.1365740740740745E-2</c:v>
                </c:pt>
                <c:pt idx="3587">
                  <c:v>4.1377314814814818E-2</c:v>
                </c:pt>
                <c:pt idx="3588">
                  <c:v>4.1388888888888892E-2</c:v>
                </c:pt>
                <c:pt idx="3589">
                  <c:v>4.1400462962962965E-2</c:v>
                </c:pt>
                <c:pt idx="3590">
                  <c:v>4.1412037037037039E-2</c:v>
                </c:pt>
                <c:pt idx="3591">
                  <c:v>4.1423611111111112E-2</c:v>
                </c:pt>
                <c:pt idx="3592">
                  <c:v>4.1435185185185179E-2</c:v>
                </c:pt>
                <c:pt idx="3593">
                  <c:v>4.144675925925926E-2</c:v>
                </c:pt>
                <c:pt idx="3594">
                  <c:v>4.1458333333333333E-2</c:v>
                </c:pt>
                <c:pt idx="3595">
                  <c:v>4.1469907407407407E-2</c:v>
                </c:pt>
                <c:pt idx="3596">
                  <c:v>4.148148148148148E-2</c:v>
                </c:pt>
                <c:pt idx="3597">
                  <c:v>4.1493055555555554E-2</c:v>
                </c:pt>
                <c:pt idx="3598">
                  <c:v>4.1504629629629627E-2</c:v>
                </c:pt>
                <c:pt idx="3599">
                  <c:v>4.1516203703703701E-2</c:v>
                </c:pt>
                <c:pt idx="3600">
                  <c:v>4.1527777777777775E-2</c:v>
                </c:pt>
                <c:pt idx="3601">
                  <c:v>4.1539351851851855E-2</c:v>
                </c:pt>
                <c:pt idx="3602">
                  <c:v>4.1550925925925929E-2</c:v>
                </c:pt>
                <c:pt idx="3603">
                  <c:v>4.1562500000000002E-2</c:v>
                </c:pt>
                <c:pt idx="3604">
                  <c:v>4.1574074074074076E-2</c:v>
                </c:pt>
                <c:pt idx="3605">
                  <c:v>4.1585648148148149E-2</c:v>
                </c:pt>
                <c:pt idx="3606">
                  <c:v>4.1597222222222223E-2</c:v>
                </c:pt>
                <c:pt idx="3607">
                  <c:v>4.1608796296296297E-2</c:v>
                </c:pt>
                <c:pt idx="3608">
                  <c:v>4.162037037037037E-2</c:v>
                </c:pt>
                <c:pt idx="3609">
                  <c:v>4.1631944444444451E-2</c:v>
                </c:pt>
                <c:pt idx="3610">
                  <c:v>4.1643518518518517E-2</c:v>
                </c:pt>
                <c:pt idx="3611">
                  <c:v>4.1655092592592598E-2</c:v>
                </c:pt>
                <c:pt idx="3612">
                  <c:v>4.1666666666666664E-2</c:v>
                </c:pt>
                <c:pt idx="3613">
                  <c:v>4.1678240740740745E-2</c:v>
                </c:pt>
                <c:pt idx="3614">
                  <c:v>4.1689814814814818E-2</c:v>
                </c:pt>
                <c:pt idx="3615">
                  <c:v>4.1701388888888885E-2</c:v>
                </c:pt>
                <c:pt idx="3616">
                  <c:v>4.1712962962962959E-2</c:v>
                </c:pt>
                <c:pt idx="3617">
                  <c:v>4.1724537037037039E-2</c:v>
                </c:pt>
                <c:pt idx="3618">
                  <c:v>4.1736111111111113E-2</c:v>
                </c:pt>
                <c:pt idx="3619">
                  <c:v>4.1747685185185186E-2</c:v>
                </c:pt>
                <c:pt idx="3620">
                  <c:v>4.1759259259259253E-2</c:v>
                </c:pt>
                <c:pt idx="3621">
                  <c:v>4.1770833333333333E-2</c:v>
                </c:pt>
                <c:pt idx="3622">
                  <c:v>4.1782407407407407E-2</c:v>
                </c:pt>
                <c:pt idx="3623">
                  <c:v>4.1793981481481481E-2</c:v>
                </c:pt>
                <c:pt idx="3624">
                  <c:v>4.1805555555555561E-2</c:v>
                </c:pt>
                <c:pt idx="3625">
                  <c:v>4.1817129629629628E-2</c:v>
                </c:pt>
                <c:pt idx="3626">
                  <c:v>4.1828703703703701E-2</c:v>
                </c:pt>
                <c:pt idx="3627">
                  <c:v>4.1840277777777775E-2</c:v>
                </c:pt>
                <c:pt idx="3628">
                  <c:v>4.1851851851851855E-2</c:v>
                </c:pt>
                <c:pt idx="3629">
                  <c:v>4.1863425925925929E-2</c:v>
                </c:pt>
                <c:pt idx="3630">
                  <c:v>4.1874999999999996E-2</c:v>
                </c:pt>
                <c:pt idx="3631">
                  <c:v>4.1886574074074069E-2</c:v>
                </c:pt>
                <c:pt idx="3632">
                  <c:v>4.189814814814815E-2</c:v>
                </c:pt>
                <c:pt idx="3633">
                  <c:v>4.1909722222222223E-2</c:v>
                </c:pt>
                <c:pt idx="3634">
                  <c:v>4.1921296296296297E-2</c:v>
                </c:pt>
                <c:pt idx="3635">
                  <c:v>4.1932870370370377E-2</c:v>
                </c:pt>
                <c:pt idx="3636">
                  <c:v>4.1944444444444444E-2</c:v>
                </c:pt>
                <c:pt idx="3637">
                  <c:v>4.1956018518518517E-2</c:v>
                </c:pt>
                <c:pt idx="3638">
                  <c:v>4.1967592592592591E-2</c:v>
                </c:pt>
                <c:pt idx="3639">
                  <c:v>4.1979166666666672E-2</c:v>
                </c:pt>
                <c:pt idx="3640">
                  <c:v>4.1990740740740745E-2</c:v>
                </c:pt>
                <c:pt idx="3641">
                  <c:v>4.2002314814814812E-2</c:v>
                </c:pt>
                <c:pt idx="3642">
                  <c:v>4.2013888888888885E-2</c:v>
                </c:pt>
                <c:pt idx="3643">
                  <c:v>4.2025462962962966E-2</c:v>
                </c:pt>
                <c:pt idx="3644">
                  <c:v>4.2037037037037039E-2</c:v>
                </c:pt>
                <c:pt idx="3645">
                  <c:v>4.2048611111111113E-2</c:v>
                </c:pt>
                <c:pt idx="3646">
                  <c:v>4.206018518518518E-2</c:v>
                </c:pt>
                <c:pt idx="3647">
                  <c:v>4.207175925925926E-2</c:v>
                </c:pt>
                <c:pt idx="3648">
                  <c:v>4.2083333333333334E-2</c:v>
                </c:pt>
                <c:pt idx="3649">
                  <c:v>4.2094907407407407E-2</c:v>
                </c:pt>
                <c:pt idx="3650">
                  <c:v>4.2106481481481488E-2</c:v>
                </c:pt>
                <c:pt idx="3651">
                  <c:v>4.2118055555555554E-2</c:v>
                </c:pt>
                <c:pt idx="3652">
                  <c:v>4.2129629629629628E-2</c:v>
                </c:pt>
                <c:pt idx="3653">
                  <c:v>4.2141203703703702E-2</c:v>
                </c:pt>
                <c:pt idx="3654">
                  <c:v>4.2152777777777782E-2</c:v>
                </c:pt>
                <c:pt idx="3655">
                  <c:v>4.2164351851851856E-2</c:v>
                </c:pt>
                <c:pt idx="3656">
                  <c:v>4.2175925925925922E-2</c:v>
                </c:pt>
                <c:pt idx="3657">
                  <c:v>4.2187499999999996E-2</c:v>
                </c:pt>
                <c:pt idx="3658">
                  <c:v>4.2199074074074076E-2</c:v>
                </c:pt>
                <c:pt idx="3659">
                  <c:v>4.221064814814815E-2</c:v>
                </c:pt>
                <c:pt idx="3660">
                  <c:v>4.2222222222222223E-2</c:v>
                </c:pt>
                <c:pt idx="3661">
                  <c:v>4.223379629629629E-2</c:v>
                </c:pt>
                <c:pt idx="3662">
                  <c:v>4.2245370370370371E-2</c:v>
                </c:pt>
                <c:pt idx="3663">
                  <c:v>4.2256944444444444E-2</c:v>
                </c:pt>
                <c:pt idx="3664">
                  <c:v>4.2268518518518518E-2</c:v>
                </c:pt>
                <c:pt idx="3665">
                  <c:v>4.2280092592592598E-2</c:v>
                </c:pt>
                <c:pt idx="3666">
                  <c:v>4.2291666666666665E-2</c:v>
                </c:pt>
                <c:pt idx="3667">
                  <c:v>4.2303240740740738E-2</c:v>
                </c:pt>
                <c:pt idx="3668">
                  <c:v>4.2314814814814812E-2</c:v>
                </c:pt>
                <c:pt idx="3669">
                  <c:v>4.2326388888888893E-2</c:v>
                </c:pt>
                <c:pt idx="3670">
                  <c:v>4.2337962962962966E-2</c:v>
                </c:pt>
                <c:pt idx="3671">
                  <c:v>4.2349537037037033E-2</c:v>
                </c:pt>
                <c:pt idx="3672">
                  <c:v>4.2361111111111106E-2</c:v>
                </c:pt>
                <c:pt idx="3673">
                  <c:v>4.2372685185185187E-2</c:v>
                </c:pt>
                <c:pt idx="3674">
                  <c:v>4.238425925925926E-2</c:v>
                </c:pt>
                <c:pt idx="3675">
                  <c:v>4.2395833333333334E-2</c:v>
                </c:pt>
                <c:pt idx="3676">
                  <c:v>4.2407407407407401E-2</c:v>
                </c:pt>
                <c:pt idx="3677">
                  <c:v>4.2418981481481481E-2</c:v>
                </c:pt>
                <c:pt idx="3678">
                  <c:v>4.2430555555555555E-2</c:v>
                </c:pt>
                <c:pt idx="3679">
                  <c:v>4.2442129629629628E-2</c:v>
                </c:pt>
                <c:pt idx="3680">
                  <c:v>4.2453703703703709E-2</c:v>
                </c:pt>
                <c:pt idx="3681">
                  <c:v>4.2465277777777775E-2</c:v>
                </c:pt>
                <c:pt idx="3682">
                  <c:v>4.2476851851851849E-2</c:v>
                </c:pt>
                <c:pt idx="3683">
                  <c:v>4.2488425925925923E-2</c:v>
                </c:pt>
                <c:pt idx="3684">
                  <c:v>4.2500000000000003E-2</c:v>
                </c:pt>
                <c:pt idx="3685">
                  <c:v>4.2511574074074077E-2</c:v>
                </c:pt>
                <c:pt idx="3686">
                  <c:v>4.252314814814815E-2</c:v>
                </c:pt>
                <c:pt idx="3687">
                  <c:v>4.2534722222222217E-2</c:v>
                </c:pt>
                <c:pt idx="3688">
                  <c:v>4.2546296296296297E-2</c:v>
                </c:pt>
                <c:pt idx="3689">
                  <c:v>4.2557870370370371E-2</c:v>
                </c:pt>
                <c:pt idx="3690">
                  <c:v>4.2569444444444444E-2</c:v>
                </c:pt>
                <c:pt idx="3691">
                  <c:v>4.2581018518518525E-2</c:v>
                </c:pt>
                <c:pt idx="3692">
                  <c:v>4.2592592592592592E-2</c:v>
                </c:pt>
                <c:pt idx="3693">
                  <c:v>4.2604166666666665E-2</c:v>
                </c:pt>
                <c:pt idx="3694">
                  <c:v>4.2615740740740739E-2</c:v>
                </c:pt>
                <c:pt idx="3695">
                  <c:v>4.2627314814814819E-2</c:v>
                </c:pt>
                <c:pt idx="3696">
                  <c:v>4.2638888888888893E-2</c:v>
                </c:pt>
                <c:pt idx="3697">
                  <c:v>4.2650462962962959E-2</c:v>
                </c:pt>
                <c:pt idx="3698">
                  <c:v>4.2662037037037033E-2</c:v>
                </c:pt>
                <c:pt idx="3699">
                  <c:v>4.2673611111111114E-2</c:v>
                </c:pt>
                <c:pt idx="3700">
                  <c:v>4.2685185185185187E-2</c:v>
                </c:pt>
                <c:pt idx="3701">
                  <c:v>4.2696759259259261E-2</c:v>
                </c:pt>
                <c:pt idx="3702">
                  <c:v>4.2708333333333327E-2</c:v>
                </c:pt>
                <c:pt idx="3703">
                  <c:v>4.2719907407407408E-2</c:v>
                </c:pt>
                <c:pt idx="3704">
                  <c:v>4.2731481481481481E-2</c:v>
                </c:pt>
                <c:pt idx="3705">
                  <c:v>4.2743055555555555E-2</c:v>
                </c:pt>
                <c:pt idx="3706">
                  <c:v>4.2754629629629635E-2</c:v>
                </c:pt>
                <c:pt idx="3707">
                  <c:v>4.2766203703703702E-2</c:v>
                </c:pt>
                <c:pt idx="3708">
                  <c:v>4.2777777777777776E-2</c:v>
                </c:pt>
                <c:pt idx="3709">
                  <c:v>4.2789351851851849E-2</c:v>
                </c:pt>
                <c:pt idx="3710">
                  <c:v>4.280092592592593E-2</c:v>
                </c:pt>
                <c:pt idx="3711">
                  <c:v>4.2812500000000003E-2</c:v>
                </c:pt>
                <c:pt idx="3712">
                  <c:v>4.282407407407407E-2</c:v>
                </c:pt>
                <c:pt idx="3713">
                  <c:v>4.2835648148148144E-2</c:v>
                </c:pt>
                <c:pt idx="3714">
                  <c:v>4.2847222222222224E-2</c:v>
                </c:pt>
                <c:pt idx="3715">
                  <c:v>4.2858796296296298E-2</c:v>
                </c:pt>
                <c:pt idx="3716">
                  <c:v>4.2870370370370371E-2</c:v>
                </c:pt>
                <c:pt idx="3717">
                  <c:v>4.2881944444444438E-2</c:v>
                </c:pt>
                <c:pt idx="3718">
                  <c:v>4.2893518518518518E-2</c:v>
                </c:pt>
                <c:pt idx="3719">
                  <c:v>4.2905092592592592E-2</c:v>
                </c:pt>
                <c:pt idx="3720">
                  <c:v>4.2916666666666665E-2</c:v>
                </c:pt>
                <c:pt idx="3721">
                  <c:v>4.2928240740740746E-2</c:v>
                </c:pt>
                <c:pt idx="3722">
                  <c:v>4.2939814814814813E-2</c:v>
                </c:pt>
                <c:pt idx="3723">
                  <c:v>4.2951388888888886E-2</c:v>
                </c:pt>
                <c:pt idx="3724">
                  <c:v>4.296296296296296E-2</c:v>
                </c:pt>
                <c:pt idx="3725">
                  <c:v>4.297453703703704E-2</c:v>
                </c:pt>
                <c:pt idx="3726">
                  <c:v>4.2986111111111114E-2</c:v>
                </c:pt>
                <c:pt idx="3727">
                  <c:v>4.2997685185185187E-2</c:v>
                </c:pt>
                <c:pt idx="3728">
                  <c:v>4.3009259259259254E-2</c:v>
                </c:pt>
                <c:pt idx="3729">
                  <c:v>4.3020833333333335E-2</c:v>
                </c:pt>
                <c:pt idx="3730">
                  <c:v>4.3032407407407408E-2</c:v>
                </c:pt>
                <c:pt idx="3731">
                  <c:v>4.3043981481481482E-2</c:v>
                </c:pt>
                <c:pt idx="3732">
                  <c:v>4.3055555555555562E-2</c:v>
                </c:pt>
                <c:pt idx="3733">
                  <c:v>4.3067129629629629E-2</c:v>
                </c:pt>
                <c:pt idx="3734">
                  <c:v>4.3078703703703702E-2</c:v>
                </c:pt>
                <c:pt idx="3735">
                  <c:v>4.3090277777777776E-2</c:v>
                </c:pt>
                <c:pt idx="3736">
                  <c:v>4.3101851851851856E-2</c:v>
                </c:pt>
                <c:pt idx="3737">
                  <c:v>4.311342592592593E-2</c:v>
                </c:pt>
                <c:pt idx="3738">
                  <c:v>4.3124999999999997E-2</c:v>
                </c:pt>
                <c:pt idx="3739">
                  <c:v>4.313657407407407E-2</c:v>
                </c:pt>
                <c:pt idx="3740">
                  <c:v>4.3148148148148151E-2</c:v>
                </c:pt>
                <c:pt idx="3741">
                  <c:v>4.3159722222222224E-2</c:v>
                </c:pt>
                <c:pt idx="3742">
                  <c:v>4.3171296296296298E-2</c:v>
                </c:pt>
                <c:pt idx="3743">
                  <c:v>4.3182870370370365E-2</c:v>
                </c:pt>
                <c:pt idx="3744">
                  <c:v>4.3194444444444445E-2</c:v>
                </c:pt>
                <c:pt idx="3745">
                  <c:v>4.3206018518518519E-2</c:v>
                </c:pt>
                <c:pt idx="3746">
                  <c:v>4.3217592592592592E-2</c:v>
                </c:pt>
                <c:pt idx="3747">
                  <c:v>4.3229166666666673E-2</c:v>
                </c:pt>
                <c:pt idx="3748">
                  <c:v>4.3240740740740739E-2</c:v>
                </c:pt>
                <c:pt idx="3749">
                  <c:v>4.3252314814814813E-2</c:v>
                </c:pt>
                <c:pt idx="3750">
                  <c:v>4.3263888888888886E-2</c:v>
                </c:pt>
                <c:pt idx="3751">
                  <c:v>4.3275462962962967E-2</c:v>
                </c:pt>
                <c:pt idx="3752">
                  <c:v>4.3287037037037041E-2</c:v>
                </c:pt>
                <c:pt idx="3753">
                  <c:v>4.3298611111111107E-2</c:v>
                </c:pt>
                <c:pt idx="3754">
                  <c:v>4.3310185185185181E-2</c:v>
                </c:pt>
                <c:pt idx="3755">
                  <c:v>4.3321759259259261E-2</c:v>
                </c:pt>
                <c:pt idx="3756">
                  <c:v>4.3333333333333335E-2</c:v>
                </c:pt>
                <c:pt idx="3757">
                  <c:v>4.3344907407407408E-2</c:v>
                </c:pt>
                <c:pt idx="3758">
                  <c:v>4.3356481481481475E-2</c:v>
                </c:pt>
                <c:pt idx="3759">
                  <c:v>4.3368055555555556E-2</c:v>
                </c:pt>
                <c:pt idx="3760">
                  <c:v>4.3379629629629629E-2</c:v>
                </c:pt>
                <c:pt idx="3761">
                  <c:v>4.3391203703703703E-2</c:v>
                </c:pt>
                <c:pt idx="3762">
                  <c:v>4.3402777777777783E-2</c:v>
                </c:pt>
                <c:pt idx="3763">
                  <c:v>4.341435185185185E-2</c:v>
                </c:pt>
                <c:pt idx="3764">
                  <c:v>4.3425925925925923E-2</c:v>
                </c:pt>
                <c:pt idx="3765">
                  <c:v>4.3437499999999997E-2</c:v>
                </c:pt>
                <c:pt idx="3766">
                  <c:v>4.3449074074074077E-2</c:v>
                </c:pt>
                <c:pt idx="3767">
                  <c:v>4.3460648148148151E-2</c:v>
                </c:pt>
                <c:pt idx="3768">
                  <c:v>4.3472222222222225E-2</c:v>
                </c:pt>
                <c:pt idx="3769">
                  <c:v>4.3483796296296291E-2</c:v>
                </c:pt>
                <c:pt idx="3770">
                  <c:v>4.3495370370370372E-2</c:v>
                </c:pt>
                <c:pt idx="3771">
                  <c:v>4.3506944444444445E-2</c:v>
                </c:pt>
                <c:pt idx="3772">
                  <c:v>4.3518518518518519E-2</c:v>
                </c:pt>
                <c:pt idx="3773">
                  <c:v>4.3530092592592599E-2</c:v>
                </c:pt>
                <c:pt idx="3774">
                  <c:v>4.3541666666666666E-2</c:v>
                </c:pt>
                <c:pt idx="3775">
                  <c:v>4.355324074074074E-2</c:v>
                </c:pt>
                <c:pt idx="3776">
                  <c:v>4.3564814814814813E-2</c:v>
                </c:pt>
                <c:pt idx="3777">
                  <c:v>4.3576388888888894E-2</c:v>
                </c:pt>
                <c:pt idx="3778">
                  <c:v>4.3576388888888894E-2</c:v>
                </c:pt>
                <c:pt idx="3779">
                  <c:v>4.3587962962962967E-2</c:v>
                </c:pt>
                <c:pt idx="3780">
                  <c:v>4.3599537037037034E-2</c:v>
                </c:pt>
                <c:pt idx="3781">
                  <c:v>4.3611111111111107E-2</c:v>
                </c:pt>
                <c:pt idx="3782">
                  <c:v>4.3622685185185188E-2</c:v>
                </c:pt>
                <c:pt idx="3783">
                  <c:v>4.3634259259259262E-2</c:v>
                </c:pt>
                <c:pt idx="3784">
                  <c:v>4.3645833333333335E-2</c:v>
                </c:pt>
                <c:pt idx="3785">
                  <c:v>4.3657407407407402E-2</c:v>
                </c:pt>
                <c:pt idx="3786">
                  <c:v>4.3668981481481482E-2</c:v>
                </c:pt>
                <c:pt idx="3787">
                  <c:v>4.3680555555555556E-2</c:v>
                </c:pt>
                <c:pt idx="3788">
                  <c:v>4.3692129629629629E-2</c:v>
                </c:pt>
                <c:pt idx="3789">
                  <c:v>4.370370370370371E-2</c:v>
                </c:pt>
                <c:pt idx="3790">
                  <c:v>4.3715277777777777E-2</c:v>
                </c:pt>
                <c:pt idx="3791">
                  <c:v>4.372685185185185E-2</c:v>
                </c:pt>
                <c:pt idx="3792">
                  <c:v>4.3738425925925924E-2</c:v>
                </c:pt>
                <c:pt idx="3793">
                  <c:v>4.3750000000000004E-2</c:v>
                </c:pt>
                <c:pt idx="3794">
                  <c:v>4.3761574074074078E-2</c:v>
                </c:pt>
                <c:pt idx="3795">
                  <c:v>4.3773148148148144E-2</c:v>
                </c:pt>
                <c:pt idx="3796">
                  <c:v>4.3784722222222218E-2</c:v>
                </c:pt>
                <c:pt idx="3797">
                  <c:v>4.3796296296296298E-2</c:v>
                </c:pt>
                <c:pt idx="3798">
                  <c:v>4.3807870370370372E-2</c:v>
                </c:pt>
                <c:pt idx="3799">
                  <c:v>4.3819444444444446E-2</c:v>
                </c:pt>
                <c:pt idx="3800">
                  <c:v>4.3831018518518512E-2</c:v>
                </c:pt>
                <c:pt idx="3801">
                  <c:v>4.3842592592592593E-2</c:v>
                </c:pt>
                <c:pt idx="3802">
                  <c:v>4.3854166666666666E-2</c:v>
                </c:pt>
                <c:pt idx="3803">
                  <c:v>4.386574074074074E-2</c:v>
                </c:pt>
                <c:pt idx="3804">
                  <c:v>4.387731481481482E-2</c:v>
                </c:pt>
                <c:pt idx="3805">
                  <c:v>4.3888888888888887E-2</c:v>
                </c:pt>
                <c:pt idx="3806">
                  <c:v>4.3900462962962961E-2</c:v>
                </c:pt>
                <c:pt idx="3807">
                  <c:v>4.3912037037037034E-2</c:v>
                </c:pt>
                <c:pt idx="3808">
                  <c:v>4.3923611111111115E-2</c:v>
                </c:pt>
                <c:pt idx="3809">
                  <c:v>4.3935185185185188E-2</c:v>
                </c:pt>
                <c:pt idx="3810">
                  <c:v>4.3946759259259255E-2</c:v>
                </c:pt>
                <c:pt idx="3811">
                  <c:v>4.3958333333333328E-2</c:v>
                </c:pt>
                <c:pt idx="3812">
                  <c:v>4.3969907407407409E-2</c:v>
                </c:pt>
                <c:pt idx="3813">
                  <c:v>4.3981481481481483E-2</c:v>
                </c:pt>
                <c:pt idx="3814">
                  <c:v>4.3993055555555556E-2</c:v>
                </c:pt>
                <c:pt idx="3815">
                  <c:v>4.4004629629629623E-2</c:v>
                </c:pt>
                <c:pt idx="3816">
                  <c:v>4.4016203703703703E-2</c:v>
                </c:pt>
                <c:pt idx="3817">
                  <c:v>4.4027777777777777E-2</c:v>
                </c:pt>
                <c:pt idx="3818">
                  <c:v>4.403935185185185E-2</c:v>
                </c:pt>
                <c:pt idx="3819">
                  <c:v>4.4050925925925931E-2</c:v>
                </c:pt>
                <c:pt idx="3820">
                  <c:v>4.4062500000000004E-2</c:v>
                </c:pt>
                <c:pt idx="3821">
                  <c:v>4.4074074074074071E-2</c:v>
                </c:pt>
                <c:pt idx="3822">
                  <c:v>4.4085648148148145E-2</c:v>
                </c:pt>
                <c:pt idx="3823">
                  <c:v>4.4097222222222225E-2</c:v>
                </c:pt>
                <c:pt idx="3824">
                  <c:v>4.4108796296296299E-2</c:v>
                </c:pt>
                <c:pt idx="3825">
                  <c:v>4.4120370370370372E-2</c:v>
                </c:pt>
                <c:pt idx="3826">
                  <c:v>4.4131944444444439E-2</c:v>
                </c:pt>
                <c:pt idx="3827">
                  <c:v>4.4143518518518519E-2</c:v>
                </c:pt>
                <c:pt idx="3828">
                  <c:v>4.4155092592592593E-2</c:v>
                </c:pt>
                <c:pt idx="3829">
                  <c:v>4.4166666666666667E-2</c:v>
                </c:pt>
                <c:pt idx="3830">
                  <c:v>4.4178240740740747E-2</c:v>
                </c:pt>
                <c:pt idx="3831">
                  <c:v>4.4189814814814814E-2</c:v>
                </c:pt>
                <c:pt idx="3832">
                  <c:v>4.4201388888888887E-2</c:v>
                </c:pt>
                <c:pt idx="3833">
                  <c:v>4.4212962962962961E-2</c:v>
                </c:pt>
                <c:pt idx="3834">
                  <c:v>4.4224537037037041E-2</c:v>
                </c:pt>
                <c:pt idx="3835">
                  <c:v>4.4236111111111115E-2</c:v>
                </c:pt>
                <c:pt idx="3836">
                  <c:v>4.4247685185185182E-2</c:v>
                </c:pt>
                <c:pt idx="3837">
                  <c:v>4.4259259259259255E-2</c:v>
                </c:pt>
                <c:pt idx="3838">
                  <c:v>4.4270833333333336E-2</c:v>
                </c:pt>
                <c:pt idx="3839">
                  <c:v>4.4282407407407409E-2</c:v>
                </c:pt>
                <c:pt idx="3840">
                  <c:v>4.4293981481481483E-2</c:v>
                </c:pt>
                <c:pt idx="3841">
                  <c:v>4.4305555555555549E-2</c:v>
                </c:pt>
                <c:pt idx="3842">
                  <c:v>4.431712962962963E-2</c:v>
                </c:pt>
                <c:pt idx="3843">
                  <c:v>4.4328703703703703E-2</c:v>
                </c:pt>
                <c:pt idx="3844">
                  <c:v>4.4340277777777777E-2</c:v>
                </c:pt>
                <c:pt idx="3845">
                  <c:v>4.4351851851851858E-2</c:v>
                </c:pt>
                <c:pt idx="3846">
                  <c:v>4.4363425925925924E-2</c:v>
                </c:pt>
                <c:pt idx="3847">
                  <c:v>4.4374999999999998E-2</c:v>
                </c:pt>
                <c:pt idx="3848">
                  <c:v>4.4386574074074071E-2</c:v>
                </c:pt>
                <c:pt idx="3849">
                  <c:v>4.4398148148148152E-2</c:v>
                </c:pt>
                <c:pt idx="3850">
                  <c:v>4.4409722222222225E-2</c:v>
                </c:pt>
                <c:pt idx="3851">
                  <c:v>4.4421296296296292E-2</c:v>
                </c:pt>
                <c:pt idx="3852">
                  <c:v>4.4432870370370366E-2</c:v>
                </c:pt>
                <c:pt idx="3853">
                  <c:v>4.4444444444444446E-2</c:v>
                </c:pt>
                <c:pt idx="3854">
                  <c:v>4.445601851851852E-2</c:v>
                </c:pt>
                <c:pt idx="3855">
                  <c:v>4.4467592592592593E-2</c:v>
                </c:pt>
                <c:pt idx="3856">
                  <c:v>4.447916666666666E-2</c:v>
                </c:pt>
                <c:pt idx="3857">
                  <c:v>4.449074074074074E-2</c:v>
                </c:pt>
                <c:pt idx="3858">
                  <c:v>4.4502314814814814E-2</c:v>
                </c:pt>
                <c:pt idx="3859">
                  <c:v>4.4513888888888888E-2</c:v>
                </c:pt>
                <c:pt idx="3860">
                  <c:v>4.4525462962962968E-2</c:v>
                </c:pt>
                <c:pt idx="3861">
                  <c:v>4.4537037037037042E-2</c:v>
                </c:pt>
                <c:pt idx="3862">
                  <c:v>4.4548611111111108E-2</c:v>
                </c:pt>
                <c:pt idx="3863">
                  <c:v>4.4560185185185182E-2</c:v>
                </c:pt>
                <c:pt idx="3864">
                  <c:v>4.4571759259259262E-2</c:v>
                </c:pt>
                <c:pt idx="3865">
                  <c:v>4.4583333333333336E-2</c:v>
                </c:pt>
                <c:pt idx="3866">
                  <c:v>4.4594907407407409E-2</c:v>
                </c:pt>
                <c:pt idx="3867">
                  <c:v>4.4606481481481476E-2</c:v>
                </c:pt>
                <c:pt idx="3868">
                  <c:v>4.4618055555555557E-2</c:v>
                </c:pt>
                <c:pt idx="3869">
                  <c:v>4.462962962962963E-2</c:v>
                </c:pt>
                <c:pt idx="3870">
                  <c:v>4.4641203703703704E-2</c:v>
                </c:pt>
                <c:pt idx="3871">
                  <c:v>4.4652777777777784E-2</c:v>
                </c:pt>
                <c:pt idx="3872">
                  <c:v>4.4664351851851851E-2</c:v>
                </c:pt>
                <c:pt idx="3873">
                  <c:v>4.4675925925925924E-2</c:v>
                </c:pt>
                <c:pt idx="3874">
                  <c:v>4.4687499999999998E-2</c:v>
                </c:pt>
                <c:pt idx="3875">
                  <c:v>4.4699074074074079E-2</c:v>
                </c:pt>
                <c:pt idx="3876">
                  <c:v>4.4710648148148152E-2</c:v>
                </c:pt>
                <c:pt idx="3877">
                  <c:v>4.4722222222222219E-2</c:v>
                </c:pt>
                <c:pt idx="3878">
                  <c:v>4.4733796296296292E-2</c:v>
                </c:pt>
                <c:pt idx="3879">
                  <c:v>4.4745370370370373E-2</c:v>
                </c:pt>
                <c:pt idx="3880">
                  <c:v>4.4756944444444446E-2</c:v>
                </c:pt>
                <c:pt idx="3881">
                  <c:v>4.476851851851852E-2</c:v>
                </c:pt>
                <c:pt idx="3882">
                  <c:v>4.4780092592592587E-2</c:v>
                </c:pt>
                <c:pt idx="3883">
                  <c:v>4.4791666666666667E-2</c:v>
                </c:pt>
                <c:pt idx="3884">
                  <c:v>4.4803240740740741E-2</c:v>
                </c:pt>
                <c:pt idx="3885">
                  <c:v>4.4814814814814814E-2</c:v>
                </c:pt>
                <c:pt idx="3886">
                  <c:v>4.4826388888888895E-2</c:v>
                </c:pt>
                <c:pt idx="3887">
                  <c:v>4.4837962962962961E-2</c:v>
                </c:pt>
                <c:pt idx="3888">
                  <c:v>4.4849537037037035E-2</c:v>
                </c:pt>
                <c:pt idx="3889">
                  <c:v>4.4861111111111109E-2</c:v>
                </c:pt>
                <c:pt idx="3890">
                  <c:v>4.4872685185185189E-2</c:v>
                </c:pt>
                <c:pt idx="3891">
                  <c:v>4.4884259259259263E-2</c:v>
                </c:pt>
                <c:pt idx="3892">
                  <c:v>4.4895833333333329E-2</c:v>
                </c:pt>
                <c:pt idx="3893">
                  <c:v>4.4907407407407403E-2</c:v>
                </c:pt>
                <c:pt idx="3894">
                  <c:v>4.4918981481481483E-2</c:v>
                </c:pt>
                <c:pt idx="3895">
                  <c:v>4.4930555555555557E-2</c:v>
                </c:pt>
                <c:pt idx="3896">
                  <c:v>4.494212962962963E-2</c:v>
                </c:pt>
                <c:pt idx="3897">
                  <c:v>4.4953703703703697E-2</c:v>
                </c:pt>
                <c:pt idx="3898">
                  <c:v>4.4965277777777778E-2</c:v>
                </c:pt>
                <c:pt idx="3899">
                  <c:v>4.4976851851851851E-2</c:v>
                </c:pt>
                <c:pt idx="3900">
                  <c:v>4.4988425925925925E-2</c:v>
                </c:pt>
                <c:pt idx="3901">
                  <c:v>4.5000000000000005E-2</c:v>
                </c:pt>
                <c:pt idx="3902">
                  <c:v>4.5011574074074072E-2</c:v>
                </c:pt>
                <c:pt idx="3903">
                  <c:v>4.5023148148148145E-2</c:v>
                </c:pt>
                <c:pt idx="3904">
                  <c:v>4.5034722222222219E-2</c:v>
                </c:pt>
                <c:pt idx="3905">
                  <c:v>4.50462962962963E-2</c:v>
                </c:pt>
                <c:pt idx="3906">
                  <c:v>4.5057870370370373E-2</c:v>
                </c:pt>
                <c:pt idx="3907">
                  <c:v>4.5069444444444447E-2</c:v>
                </c:pt>
                <c:pt idx="3908">
                  <c:v>4.5081018518518513E-2</c:v>
                </c:pt>
                <c:pt idx="3909">
                  <c:v>4.5092592592592594E-2</c:v>
                </c:pt>
                <c:pt idx="3910">
                  <c:v>4.5104166666666667E-2</c:v>
                </c:pt>
                <c:pt idx="3911">
                  <c:v>4.5115740740740741E-2</c:v>
                </c:pt>
                <c:pt idx="3912">
                  <c:v>4.5127314814814821E-2</c:v>
                </c:pt>
                <c:pt idx="3913">
                  <c:v>4.5138888888888888E-2</c:v>
                </c:pt>
                <c:pt idx="3914">
                  <c:v>4.5150462962962962E-2</c:v>
                </c:pt>
                <c:pt idx="3915">
                  <c:v>4.5162037037037035E-2</c:v>
                </c:pt>
                <c:pt idx="3916">
                  <c:v>4.5173611111111116E-2</c:v>
                </c:pt>
                <c:pt idx="3917">
                  <c:v>4.5185185185185189E-2</c:v>
                </c:pt>
                <c:pt idx="3918">
                  <c:v>4.5196759259259256E-2</c:v>
                </c:pt>
                <c:pt idx="3919">
                  <c:v>4.520833333333333E-2</c:v>
                </c:pt>
                <c:pt idx="3920">
                  <c:v>4.521990740740741E-2</c:v>
                </c:pt>
                <c:pt idx="3921">
                  <c:v>4.5231481481481484E-2</c:v>
                </c:pt>
                <c:pt idx="3922">
                  <c:v>4.5243055555555557E-2</c:v>
                </c:pt>
                <c:pt idx="3923">
                  <c:v>4.5254629629629624E-2</c:v>
                </c:pt>
                <c:pt idx="3924">
                  <c:v>4.5266203703703704E-2</c:v>
                </c:pt>
                <c:pt idx="3925">
                  <c:v>4.5277777777777778E-2</c:v>
                </c:pt>
                <c:pt idx="3926">
                  <c:v>4.5289351851851851E-2</c:v>
                </c:pt>
                <c:pt idx="3927">
                  <c:v>4.5300925925925932E-2</c:v>
                </c:pt>
                <c:pt idx="3928">
                  <c:v>4.5312499999999999E-2</c:v>
                </c:pt>
                <c:pt idx="3929">
                  <c:v>4.5324074074074072E-2</c:v>
                </c:pt>
                <c:pt idx="3930">
                  <c:v>4.5335648148148146E-2</c:v>
                </c:pt>
                <c:pt idx="3931">
                  <c:v>4.5347222222222226E-2</c:v>
                </c:pt>
                <c:pt idx="3932">
                  <c:v>4.53587962962963E-2</c:v>
                </c:pt>
                <c:pt idx="3933">
                  <c:v>4.5370370370370366E-2</c:v>
                </c:pt>
                <c:pt idx="3934">
                  <c:v>4.538194444444444E-2</c:v>
                </c:pt>
                <c:pt idx="3935">
                  <c:v>4.5393518518518521E-2</c:v>
                </c:pt>
                <c:pt idx="3936">
                  <c:v>4.5405092592592594E-2</c:v>
                </c:pt>
                <c:pt idx="3937">
                  <c:v>4.5416666666666668E-2</c:v>
                </c:pt>
                <c:pt idx="3938">
                  <c:v>4.5428240740740734E-2</c:v>
                </c:pt>
                <c:pt idx="3939">
                  <c:v>4.5439814814814815E-2</c:v>
                </c:pt>
                <c:pt idx="3940">
                  <c:v>4.5451388888888888E-2</c:v>
                </c:pt>
                <c:pt idx="3941">
                  <c:v>4.5462962962962962E-2</c:v>
                </c:pt>
                <c:pt idx="3942">
                  <c:v>4.5474537037037042E-2</c:v>
                </c:pt>
                <c:pt idx="3943">
                  <c:v>4.5486111111111109E-2</c:v>
                </c:pt>
                <c:pt idx="3944">
                  <c:v>4.5497685185185183E-2</c:v>
                </c:pt>
                <c:pt idx="3945">
                  <c:v>4.5509259259259256E-2</c:v>
                </c:pt>
                <c:pt idx="3946">
                  <c:v>4.5520833333333337E-2</c:v>
                </c:pt>
                <c:pt idx="3947">
                  <c:v>4.553240740740741E-2</c:v>
                </c:pt>
                <c:pt idx="3948">
                  <c:v>4.5543981481481477E-2</c:v>
                </c:pt>
                <c:pt idx="3949">
                  <c:v>4.5555555555555551E-2</c:v>
                </c:pt>
                <c:pt idx="3950">
                  <c:v>4.5567129629629631E-2</c:v>
                </c:pt>
                <c:pt idx="3951">
                  <c:v>4.5578703703703705E-2</c:v>
                </c:pt>
                <c:pt idx="3952">
                  <c:v>4.5590277777777778E-2</c:v>
                </c:pt>
                <c:pt idx="3953">
                  <c:v>4.5601851851851859E-2</c:v>
                </c:pt>
                <c:pt idx="3954">
                  <c:v>4.5613425925925925E-2</c:v>
                </c:pt>
                <c:pt idx="3955">
                  <c:v>4.5624999999999999E-2</c:v>
                </c:pt>
                <c:pt idx="3956">
                  <c:v>4.5636574074074072E-2</c:v>
                </c:pt>
                <c:pt idx="3957">
                  <c:v>4.5648148148148153E-2</c:v>
                </c:pt>
                <c:pt idx="3958">
                  <c:v>4.5659722222222227E-2</c:v>
                </c:pt>
                <c:pt idx="3959">
                  <c:v>4.5671296296296293E-2</c:v>
                </c:pt>
                <c:pt idx="3960">
                  <c:v>4.5682870370370367E-2</c:v>
                </c:pt>
                <c:pt idx="3961">
                  <c:v>4.5694444444444447E-2</c:v>
                </c:pt>
                <c:pt idx="3962">
                  <c:v>4.5706018518518521E-2</c:v>
                </c:pt>
                <c:pt idx="3963">
                  <c:v>4.5717592592592594E-2</c:v>
                </c:pt>
                <c:pt idx="3964">
                  <c:v>4.5729166666666661E-2</c:v>
                </c:pt>
                <c:pt idx="3965">
                  <c:v>4.5740740740740742E-2</c:v>
                </c:pt>
                <c:pt idx="3966">
                  <c:v>4.5752314814814815E-2</c:v>
                </c:pt>
                <c:pt idx="3967">
                  <c:v>4.5763888888888889E-2</c:v>
                </c:pt>
                <c:pt idx="3968">
                  <c:v>4.5775462962962969E-2</c:v>
                </c:pt>
                <c:pt idx="3969">
                  <c:v>4.5787037037037036E-2</c:v>
                </c:pt>
                <c:pt idx="3970">
                  <c:v>4.5798611111111109E-2</c:v>
                </c:pt>
                <c:pt idx="3971">
                  <c:v>4.5810185185185183E-2</c:v>
                </c:pt>
                <c:pt idx="3972">
                  <c:v>4.5821759259259263E-2</c:v>
                </c:pt>
                <c:pt idx="3973">
                  <c:v>4.5833333333333337E-2</c:v>
                </c:pt>
                <c:pt idx="3974">
                  <c:v>4.5844907407407404E-2</c:v>
                </c:pt>
                <c:pt idx="3975">
                  <c:v>4.5856481481481477E-2</c:v>
                </c:pt>
                <c:pt idx="3976">
                  <c:v>4.5868055555555558E-2</c:v>
                </c:pt>
                <c:pt idx="3977">
                  <c:v>4.5879629629629631E-2</c:v>
                </c:pt>
                <c:pt idx="3978">
                  <c:v>4.5891203703703705E-2</c:v>
                </c:pt>
                <c:pt idx="3979">
                  <c:v>4.5902777777777772E-2</c:v>
                </c:pt>
                <c:pt idx="3980">
                  <c:v>4.5914351851851852E-2</c:v>
                </c:pt>
                <c:pt idx="3981">
                  <c:v>4.5925925925925926E-2</c:v>
                </c:pt>
                <c:pt idx="3982">
                  <c:v>4.5937499999999999E-2</c:v>
                </c:pt>
                <c:pt idx="3983">
                  <c:v>4.594907407407408E-2</c:v>
                </c:pt>
                <c:pt idx="3984">
                  <c:v>4.5960648148148146E-2</c:v>
                </c:pt>
                <c:pt idx="3985">
                  <c:v>4.597222222222222E-2</c:v>
                </c:pt>
                <c:pt idx="3986">
                  <c:v>4.5983796296296293E-2</c:v>
                </c:pt>
                <c:pt idx="3987">
                  <c:v>4.5995370370370374E-2</c:v>
                </c:pt>
                <c:pt idx="3988">
                  <c:v>4.6006944444444448E-2</c:v>
                </c:pt>
                <c:pt idx="3989">
                  <c:v>4.6018518518518514E-2</c:v>
                </c:pt>
                <c:pt idx="3990">
                  <c:v>4.6030092592592588E-2</c:v>
                </c:pt>
                <c:pt idx="3991">
                  <c:v>4.6041666666666668E-2</c:v>
                </c:pt>
                <c:pt idx="3992">
                  <c:v>4.6053240740740742E-2</c:v>
                </c:pt>
                <c:pt idx="3993">
                  <c:v>4.6064814814814815E-2</c:v>
                </c:pt>
                <c:pt idx="3994">
                  <c:v>4.6076388888888882E-2</c:v>
                </c:pt>
                <c:pt idx="3995">
                  <c:v>4.6087962962962963E-2</c:v>
                </c:pt>
                <c:pt idx="3996">
                  <c:v>4.6099537037037036E-2</c:v>
                </c:pt>
                <c:pt idx="3997">
                  <c:v>4.611111111111111E-2</c:v>
                </c:pt>
                <c:pt idx="3998">
                  <c:v>4.612268518518519E-2</c:v>
                </c:pt>
                <c:pt idx="3999">
                  <c:v>4.6134259259259264E-2</c:v>
                </c:pt>
                <c:pt idx="4000">
                  <c:v>4.614583333333333E-2</c:v>
                </c:pt>
                <c:pt idx="4001">
                  <c:v>4.6157407407407404E-2</c:v>
                </c:pt>
                <c:pt idx="4002">
                  <c:v>4.6168981481481484E-2</c:v>
                </c:pt>
                <c:pt idx="4003">
                  <c:v>4.6180555555555558E-2</c:v>
                </c:pt>
                <c:pt idx="4004">
                  <c:v>4.6192129629629632E-2</c:v>
                </c:pt>
                <c:pt idx="4005">
                  <c:v>4.6203703703703698E-2</c:v>
                </c:pt>
                <c:pt idx="4006">
                  <c:v>4.6215277777777779E-2</c:v>
                </c:pt>
                <c:pt idx="4007">
                  <c:v>4.6226851851851852E-2</c:v>
                </c:pt>
                <c:pt idx="4008">
                  <c:v>4.6238425925925926E-2</c:v>
                </c:pt>
                <c:pt idx="4009">
                  <c:v>4.6250000000000006E-2</c:v>
                </c:pt>
                <c:pt idx="4010">
                  <c:v>4.6261574074074073E-2</c:v>
                </c:pt>
                <c:pt idx="4011">
                  <c:v>4.6273148148148147E-2</c:v>
                </c:pt>
                <c:pt idx="4012">
                  <c:v>4.628472222222222E-2</c:v>
                </c:pt>
                <c:pt idx="4013">
                  <c:v>4.6296296296296301E-2</c:v>
                </c:pt>
                <c:pt idx="4014">
                  <c:v>4.6307870370370374E-2</c:v>
                </c:pt>
                <c:pt idx="4015">
                  <c:v>4.6319444444444441E-2</c:v>
                </c:pt>
                <c:pt idx="4016">
                  <c:v>4.6331018518518514E-2</c:v>
                </c:pt>
                <c:pt idx="4017">
                  <c:v>4.6342592592592595E-2</c:v>
                </c:pt>
                <c:pt idx="4018">
                  <c:v>4.6354166666666669E-2</c:v>
                </c:pt>
                <c:pt idx="4019">
                  <c:v>4.6365740740740742E-2</c:v>
                </c:pt>
                <c:pt idx="4020">
                  <c:v>4.6377314814814809E-2</c:v>
                </c:pt>
                <c:pt idx="4021">
                  <c:v>4.6388888888888889E-2</c:v>
                </c:pt>
                <c:pt idx="4022">
                  <c:v>4.6400462962962963E-2</c:v>
                </c:pt>
                <c:pt idx="4023">
                  <c:v>4.6412037037037036E-2</c:v>
                </c:pt>
                <c:pt idx="4024">
                  <c:v>4.6423611111111117E-2</c:v>
                </c:pt>
                <c:pt idx="4025">
                  <c:v>4.6435185185185184E-2</c:v>
                </c:pt>
                <c:pt idx="4026">
                  <c:v>4.6446759259259257E-2</c:v>
                </c:pt>
                <c:pt idx="4027">
                  <c:v>4.6458333333333331E-2</c:v>
                </c:pt>
                <c:pt idx="4028">
                  <c:v>4.6469907407407411E-2</c:v>
                </c:pt>
                <c:pt idx="4029">
                  <c:v>4.6481481481481485E-2</c:v>
                </c:pt>
                <c:pt idx="4030">
                  <c:v>4.6493055555555551E-2</c:v>
                </c:pt>
                <c:pt idx="4031">
                  <c:v>4.6504629629629625E-2</c:v>
                </c:pt>
                <c:pt idx="4032">
                  <c:v>4.6516203703703705E-2</c:v>
                </c:pt>
                <c:pt idx="4033">
                  <c:v>4.6527777777777779E-2</c:v>
                </c:pt>
                <c:pt idx="4034">
                  <c:v>4.6539351851851853E-2</c:v>
                </c:pt>
                <c:pt idx="4035">
                  <c:v>4.6550925925925919E-2</c:v>
                </c:pt>
                <c:pt idx="4036">
                  <c:v>4.65625E-2</c:v>
                </c:pt>
                <c:pt idx="4037">
                  <c:v>4.6574074074074073E-2</c:v>
                </c:pt>
                <c:pt idx="4038">
                  <c:v>4.6585648148148147E-2</c:v>
                </c:pt>
                <c:pt idx="4039">
                  <c:v>4.6597222222222227E-2</c:v>
                </c:pt>
                <c:pt idx="4040">
                  <c:v>4.6608796296296294E-2</c:v>
                </c:pt>
                <c:pt idx="4041">
                  <c:v>4.6620370370370368E-2</c:v>
                </c:pt>
                <c:pt idx="4042">
                  <c:v>4.6631944444444441E-2</c:v>
                </c:pt>
                <c:pt idx="4043">
                  <c:v>4.6643518518518522E-2</c:v>
                </c:pt>
                <c:pt idx="4044">
                  <c:v>4.6655092592592595E-2</c:v>
                </c:pt>
                <c:pt idx="4045">
                  <c:v>4.6666666666666669E-2</c:v>
                </c:pt>
                <c:pt idx="4046">
                  <c:v>4.6678240740740735E-2</c:v>
                </c:pt>
                <c:pt idx="4047">
                  <c:v>4.6689814814814816E-2</c:v>
                </c:pt>
                <c:pt idx="4048">
                  <c:v>4.670138888888889E-2</c:v>
                </c:pt>
                <c:pt idx="4049">
                  <c:v>4.6712962962962963E-2</c:v>
                </c:pt>
                <c:pt idx="4050">
                  <c:v>4.6724537037037044E-2</c:v>
                </c:pt>
                <c:pt idx="4051">
                  <c:v>4.673611111111111E-2</c:v>
                </c:pt>
                <c:pt idx="4052">
                  <c:v>4.6747685185185184E-2</c:v>
                </c:pt>
                <c:pt idx="4053">
                  <c:v>4.6759259259259257E-2</c:v>
                </c:pt>
                <c:pt idx="4054">
                  <c:v>4.6770833333333338E-2</c:v>
                </c:pt>
                <c:pt idx="4055">
                  <c:v>4.6782407407407411E-2</c:v>
                </c:pt>
                <c:pt idx="4056">
                  <c:v>4.6782407407407411E-2</c:v>
                </c:pt>
                <c:pt idx="4057">
                  <c:v>4.6805555555555552E-2</c:v>
                </c:pt>
                <c:pt idx="4058">
                  <c:v>4.6805555555555552E-2</c:v>
                </c:pt>
                <c:pt idx="4059">
                  <c:v>4.6817129629629632E-2</c:v>
                </c:pt>
                <c:pt idx="4060">
                  <c:v>4.6828703703703706E-2</c:v>
                </c:pt>
                <c:pt idx="4061">
                  <c:v>4.6840277777777779E-2</c:v>
                </c:pt>
                <c:pt idx="4062">
                  <c:v>4.6851851851851846E-2</c:v>
                </c:pt>
                <c:pt idx="4063">
                  <c:v>4.6863425925925926E-2</c:v>
                </c:pt>
                <c:pt idx="4064">
                  <c:v>4.6875E-2</c:v>
                </c:pt>
                <c:pt idx="4065">
                  <c:v>4.6886574074074074E-2</c:v>
                </c:pt>
                <c:pt idx="4066">
                  <c:v>4.6898148148148154E-2</c:v>
                </c:pt>
                <c:pt idx="4067">
                  <c:v>4.6909722222222221E-2</c:v>
                </c:pt>
                <c:pt idx="4068">
                  <c:v>4.6921296296296294E-2</c:v>
                </c:pt>
                <c:pt idx="4069">
                  <c:v>4.6932870370370368E-2</c:v>
                </c:pt>
                <c:pt idx="4070">
                  <c:v>4.6944444444444448E-2</c:v>
                </c:pt>
                <c:pt idx="4071">
                  <c:v>4.6956018518518522E-2</c:v>
                </c:pt>
                <c:pt idx="4072">
                  <c:v>4.6967592592592589E-2</c:v>
                </c:pt>
                <c:pt idx="4073">
                  <c:v>4.6979166666666662E-2</c:v>
                </c:pt>
                <c:pt idx="4074">
                  <c:v>4.6990740740740743E-2</c:v>
                </c:pt>
                <c:pt idx="4075">
                  <c:v>4.7002314814814816E-2</c:v>
                </c:pt>
                <c:pt idx="4076">
                  <c:v>4.701388888888889E-2</c:v>
                </c:pt>
                <c:pt idx="4077">
                  <c:v>4.702546296296297E-2</c:v>
                </c:pt>
                <c:pt idx="4078">
                  <c:v>4.7037037037037037E-2</c:v>
                </c:pt>
                <c:pt idx="4079">
                  <c:v>4.704861111111111E-2</c:v>
                </c:pt>
                <c:pt idx="4080">
                  <c:v>4.7060185185185184E-2</c:v>
                </c:pt>
                <c:pt idx="4081">
                  <c:v>4.7071759259259265E-2</c:v>
                </c:pt>
                <c:pt idx="4082">
                  <c:v>4.7083333333333331E-2</c:v>
                </c:pt>
                <c:pt idx="4083">
                  <c:v>4.7094907407407405E-2</c:v>
                </c:pt>
                <c:pt idx="4084">
                  <c:v>4.7106481481481478E-2</c:v>
                </c:pt>
                <c:pt idx="4085">
                  <c:v>4.7118055555555559E-2</c:v>
                </c:pt>
                <c:pt idx="4086">
                  <c:v>4.7129629629629632E-2</c:v>
                </c:pt>
                <c:pt idx="4087">
                  <c:v>4.7141203703703706E-2</c:v>
                </c:pt>
                <c:pt idx="4088">
                  <c:v>4.7152777777777773E-2</c:v>
                </c:pt>
                <c:pt idx="4089">
                  <c:v>4.7164351851851853E-2</c:v>
                </c:pt>
                <c:pt idx="4090">
                  <c:v>4.7175925925925927E-2</c:v>
                </c:pt>
                <c:pt idx="4091">
                  <c:v>4.71875E-2</c:v>
                </c:pt>
                <c:pt idx="4092">
                  <c:v>4.7199074074074067E-2</c:v>
                </c:pt>
                <c:pt idx="4093">
                  <c:v>4.7210648148148147E-2</c:v>
                </c:pt>
                <c:pt idx="4094">
                  <c:v>4.7222222222222221E-2</c:v>
                </c:pt>
                <c:pt idx="4095">
                  <c:v>4.7233796296296295E-2</c:v>
                </c:pt>
                <c:pt idx="4096">
                  <c:v>4.7245370370370375E-2</c:v>
                </c:pt>
                <c:pt idx="4097">
                  <c:v>4.7256944444444449E-2</c:v>
                </c:pt>
                <c:pt idx="4098">
                  <c:v>4.7268518518518515E-2</c:v>
                </c:pt>
                <c:pt idx="4099">
                  <c:v>4.7280092592592589E-2</c:v>
                </c:pt>
                <c:pt idx="4100">
                  <c:v>4.7291666666666669E-2</c:v>
                </c:pt>
                <c:pt idx="4101">
                  <c:v>4.7303240740740743E-2</c:v>
                </c:pt>
                <c:pt idx="4102">
                  <c:v>4.731481481481481E-2</c:v>
                </c:pt>
                <c:pt idx="4103">
                  <c:v>4.7326388888888883E-2</c:v>
                </c:pt>
                <c:pt idx="4104">
                  <c:v>4.7337962962962964E-2</c:v>
                </c:pt>
                <c:pt idx="4105">
                  <c:v>4.7349537037037037E-2</c:v>
                </c:pt>
                <c:pt idx="4106">
                  <c:v>4.7361111111111111E-2</c:v>
                </c:pt>
                <c:pt idx="4107">
                  <c:v>4.7372685185185191E-2</c:v>
                </c:pt>
                <c:pt idx="4108">
                  <c:v>4.7384259259259258E-2</c:v>
                </c:pt>
                <c:pt idx="4109">
                  <c:v>4.7395833333333331E-2</c:v>
                </c:pt>
                <c:pt idx="4110">
                  <c:v>4.7407407407407405E-2</c:v>
                </c:pt>
                <c:pt idx="4111">
                  <c:v>4.7418981481481486E-2</c:v>
                </c:pt>
                <c:pt idx="4112">
                  <c:v>4.7430555555555559E-2</c:v>
                </c:pt>
                <c:pt idx="4113">
                  <c:v>4.7442129629629626E-2</c:v>
                </c:pt>
                <c:pt idx="4114">
                  <c:v>4.7453703703703699E-2</c:v>
                </c:pt>
                <c:pt idx="4115">
                  <c:v>4.746527777777778E-2</c:v>
                </c:pt>
                <c:pt idx="4116">
                  <c:v>4.7476851851851853E-2</c:v>
                </c:pt>
                <c:pt idx="4117">
                  <c:v>4.7488425925925927E-2</c:v>
                </c:pt>
                <c:pt idx="4118">
                  <c:v>4.7500000000000007E-2</c:v>
                </c:pt>
                <c:pt idx="4119">
                  <c:v>4.7511574074074074E-2</c:v>
                </c:pt>
                <c:pt idx="4120">
                  <c:v>4.7523148148148148E-2</c:v>
                </c:pt>
                <c:pt idx="4121">
                  <c:v>4.7534722222222221E-2</c:v>
                </c:pt>
                <c:pt idx="4122">
                  <c:v>4.7546296296296302E-2</c:v>
                </c:pt>
                <c:pt idx="4123">
                  <c:v>4.7557870370370368E-2</c:v>
                </c:pt>
                <c:pt idx="4124">
                  <c:v>4.7569444444444442E-2</c:v>
                </c:pt>
                <c:pt idx="4125">
                  <c:v>4.7581018518518516E-2</c:v>
                </c:pt>
                <c:pt idx="4126">
                  <c:v>4.7592592592592596E-2</c:v>
                </c:pt>
                <c:pt idx="4127">
                  <c:v>4.760416666666667E-2</c:v>
                </c:pt>
                <c:pt idx="4128">
                  <c:v>4.7615740740740743E-2</c:v>
                </c:pt>
                <c:pt idx="4129">
                  <c:v>4.762731481481481E-2</c:v>
                </c:pt>
                <c:pt idx="4130">
                  <c:v>4.763888888888889E-2</c:v>
                </c:pt>
                <c:pt idx="4131">
                  <c:v>4.7650462962962964E-2</c:v>
                </c:pt>
                <c:pt idx="4132">
                  <c:v>4.7662037037037037E-2</c:v>
                </c:pt>
                <c:pt idx="4133">
                  <c:v>4.7673611111111104E-2</c:v>
                </c:pt>
                <c:pt idx="4134">
                  <c:v>4.7685185185185185E-2</c:v>
                </c:pt>
                <c:pt idx="4135">
                  <c:v>4.7696759259259258E-2</c:v>
                </c:pt>
                <c:pt idx="4136">
                  <c:v>4.7708333333333332E-2</c:v>
                </c:pt>
                <c:pt idx="4137">
                  <c:v>4.7719907407407412E-2</c:v>
                </c:pt>
                <c:pt idx="4138">
                  <c:v>4.7731481481481486E-2</c:v>
                </c:pt>
                <c:pt idx="4139">
                  <c:v>4.7743055555555552E-2</c:v>
                </c:pt>
                <c:pt idx="4140">
                  <c:v>4.7754629629629626E-2</c:v>
                </c:pt>
                <c:pt idx="4141">
                  <c:v>4.7766203703703707E-2</c:v>
                </c:pt>
                <c:pt idx="4142">
                  <c:v>4.777777777777778E-2</c:v>
                </c:pt>
                <c:pt idx="4143">
                  <c:v>4.7789351851851847E-2</c:v>
                </c:pt>
                <c:pt idx="4144">
                  <c:v>4.780092592592592E-2</c:v>
                </c:pt>
                <c:pt idx="4145">
                  <c:v>4.7812500000000001E-2</c:v>
                </c:pt>
                <c:pt idx="4146">
                  <c:v>4.7824074074074074E-2</c:v>
                </c:pt>
                <c:pt idx="4147">
                  <c:v>4.7835648148148148E-2</c:v>
                </c:pt>
                <c:pt idx="4148">
                  <c:v>4.7847222222222228E-2</c:v>
                </c:pt>
                <c:pt idx="4149">
                  <c:v>4.7858796296296295E-2</c:v>
                </c:pt>
                <c:pt idx="4150">
                  <c:v>4.7870370370370369E-2</c:v>
                </c:pt>
                <c:pt idx="4151">
                  <c:v>4.7881944444444442E-2</c:v>
                </c:pt>
                <c:pt idx="4152">
                  <c:v>4.7893518518518523E-2</c:v>
                </c:pt>
                <c:pt idx="4153">
                  <c:v>4.7905092592592589E-2</c:v>
                </c:pt>
                <c:pt idx="4154">
                  <c:v>4.7916666666666663E-2</c:v>
                </c:pt>
                <c:pt idx="4155">
                  <c:v>4.7928240740740737E-2</c:v>
                </c:pt>
                <c:pt idx="4156">
                  <c:v>4.7939814814814817E-2</c:v>
                </c:pt>
                <c:pt idx="4157">
                  <c:v>4.7951388888888891E-2</c:v>
                </c:pt>
                <c:pt idx="4158">
                  <c:v>4.7962962962962964E-2</c:v>
                </c:pt>
                <c:pt idx="4159">
                  <c:v>4.7974537037037045E-2</c:v>
                </c:pt>
                <c:pt idx="4160">
                  <c:v>4.7986111111111111E-2</c:v>
                </c:pt>
                <c:pt idx="4161">
                  <c:v>4.7997685185185185E-2</c:v>
                </c:pt>
                <c:pt idx="4162">
                  <c:v>4.8009259259259258E-2</c:v>
                </c:pt>
                <c:pt idx="4163">
                  <c:v>4.8020833333333339E-2</c:v>
                </c:pt>
                <c:pt idx="4164">
                  <c:v>4.8032407407407406E-2</c:v>
                </c:pt>
                <c:pt idx="4165">
                  <c:v>4.8043981481481479E-2</c:v>
                </c:pt>
                <c:pt idx="4166">
                  <c:v>4.8055555555555553E-2</c:v>
                </c:pt>
                <c:pt idx="4167">
                  <c:v>4.8067129629629633E-2</c:v>
                </c:pt>
                <c:pt idx="4168">
                  <c:v>4.8078703703703707E-2</c:v>
                </c:pt>
                <c:pt idx="4169">
                  <c:v>4.809027777777778E-2</c:v>
                </c:pt>
                <c:pt idx="4170">
                  <c:v>4.8101851851851847E-2</c:v>
                </c:pt>
                <c:pt idx="4171">
                  <c:v>4.8113425925925928E-2</c:v>
                </c:pt>
                <c:pt idx="4172">
                  <c:v>4.8125000000000001E-2</c:v>
                </c:pt>
                <c:pt idx="4173">
                  <c:v>4.8136574074074075E-2</c:v>
                </c:pt>
                <c:pt idx="4174">
                  <c:v>4.8148148148148141E-2</c:v>
                </c:pt>
                <c:pt idx="4175">
                  <c:v>4.8159722222222222E-2</c:v>
                </c:pt>
                <c:pt idx="4176">
                  <c:v>4.8171296296296295E-2</c:v>
                </c:pt>
                <c:pt idx="4177">
                  <c:v>4.8182870370370369E-2</c:v>
                </c:pt>
                <c:pt idx="4178">
                  <c:v>4.8194444444444449E-2</c:v>
                </c:pt>
                <c:pt idx="4179">
                  <c:v>4.8206018518518523E-2</c:v>
                </c:pt>
                <c:pt idx="4180">
                  <c:v>4.821759259259259E-2</c:v>
                </c:pt>
                <c:pt idx="4181">
                  <c:v>4.8229166666666663E-2</c:v>
                </c:pt>
                <c:pt idx="4182">
                  <c:v>4.8240740740740744E-2</c:v>
                </c:pt>
                <c:pt idx="4183">
                  <c:v>4.8252314814814817E-2</c:v>
                </c:pt>
                <c:pt idx="4184">
                  <c:v>4.8263888888888884E-2</c:v>
                </c:pt>
                <c:pt idx="4185">
                  <c:v>4.8275462962962958E-2</c:v>
                </c:pt>
                <c:pt idx="4186">
                  <c:v>4.8287037037037038E-2</c:v>
                </c:pt>
                <c:pt idx="4187">
                  <c:v>4.8298611111111112E-2</c:v>
                </c:pt>
                <c:pt idx="4188">
                  <c:v>4.8310185185185185E-2</c:v>
                </c:pt>
                <c:pt idx="4189">
                  <c:v>4.8321759259259266E-2</c:v>
                </c:pt>
                <c:pt idx="4190">
                  <c:v>4.8333333333333332E-2</c:v>
                </c:pt>
                <c:pt idx="4191">
                  <c:v>4.8344907407407406E-2</c:v>
                </c:pt>
                <c:pt idx="4192">
                  <c:v>4.8356481481481479E-2</c:v>
                </c:pt>
                <c:pt idx="4193">
                  <c:v>4.836805555555556E-2</c:v>
                </c:pt>
                <c:pt idx="4194">
                  <c:v>4.8379629629629627E-2</c:v>
                </c:pt>
                <c:pt idx="4195">
                  <c:v>4.83912037037037E-2</c:v>
                </c:pt>
                <c:pt idx="4196">
                  <c:v>4.8402777777777774E-2</c:v>
                </c:pt>
                <c:pt idx="4197">
                  <c:v>4.8414351851851854E-2</c:v>
                </c:pt>
                <c:pt idx="4198">
                  <c:v>4.8425925925925928E-2</c:v>
                </c:pt>
                <c:pt idx="4199">
                  <c:v>4.8437500000000001E-2</c:v>
                </c:pt>
                <c:pt idx="4200">
                  <c:v>4.8449074074074082E-2</c:v>
                </c:pt>
                <c:pt idx="4201">
                  <c:v>4.8460648148148149E-2</c:v>
                </c:pt>
                <c:pt idx="4202">
                  <c:v>4.8472222222222222E-2</c:v>
                </c:pt>
                <c:pt idx="4203">
                  <c:v>4.8483796296296296E-2</c:v>
                </c:pt>
                <c:pt idx="4204">
                  <c:v>4.8495370370370376E-2</c:v>
                </c:pt>
                <c:pt idx="4205">
                  <c:v>4.8506944444444443E-2</c:v>
                </c:pt>
                <c:pt idx="4206">
                  <c:v>4.8518518518518516E-2</c:v>
                </c:pt>
                <c:pt idx="4207">
                  <c:v>4.853009259259259E-2</c:v>
                </c:pt>
                <c:pt idx="4208">
                  <c:v>4.854166666666667E-2</c:v>
                </c:pt>
                <c:pt idx="4209">
                  <c:v>4.8553240740740744E-2</c:v>
                </c:pt>
                <c:pt idx="4210">
                  <c:v>4.8564814814814818E-2</c:v>
                </c:pt>
                <c:pt idx="4211">
                  <c:v>4.8576388888888884E-2</c:v>
                </c:pt>
                <c:pt idx="4212">
                  <c:v>4.8587962962962965E-2</c:v>
                </c:pt>
                <c:pt idx="4213">
                  <c:v>4.8599537037037038E-2</c:v>
                </c:pt>
                <c:pt idx="4214">
                  <c:v>4.8611111111111112E-2</c:v>
                </c:pt>
                <c:pt idx="4215">
                  <c:v>4.8622685185185179E-2</c:v>
                </c:pt>
                <c:pt idx="4216">
                  <c:v>4.8634259259259259E-2</c:v>
                </c:pt>
                <c:pt idx="4217">
                  <c:v>4.8645833333333333E-2</c:v>
                </c:pt>
                <c:pt idx="4218">
                  <c:v>4.8657407407407406E-2</c:v>
                </c:pt>
                <c:pt idx="4219">
                  <c:v>4.8668981481481487E-2</c:v>
                </c:pt>
                <c:pt idx="4220">
                  <c:v>4.868055555555556E-2</c:v>
                </c:pt>
                <c:pt idx="4221">
                  <c:v>4.8692129629629627E-2</c:v>
                </c:pt>
                <c:pt idx="4222">
                  <c:v>4.87037037037037E-2</c:v>
                </c:pt>
                <c:pt idx="4223">
                  <c:v>4.8715277777777781E-2</c:v>
                </c:pt>
                <c:pt idx="4224">
                  <c:v>4.8726851851851855E-2</c:v>
                </c:pt>
                <c:pt idx="4225">
                  <c:v>4.8738425925925921E-2</c:v>
                </c:pt>
                <c:pt idx="4226">
                  <c:v>4.8749999999999995E-2</c:v>
                </c:pt>
                <c:pt idx="4227">
                  <c:v>4.8761574074074075E-2</c:v>
                </c:pt>
                <c:pt idx="4228">
                  <c:v>4.8773148148148149E-2</c:v>
                </c:pt>
                <c:pt idx="4229">
                  <c:v>4.8784722222222222E-2</c:v>
                </c:pt>
                <c:pt idx="4230">
                  <c:v>4.8796296296296303E-2</c:v>
                </c:pt>
                <c:pt idx="4231">
                  <c:v>4.880787037037037E-2</c:v>
                </c:pt>
                <c:pt idx="4232">
                  <c:v>4.8819444444444443E-2</c:v>
                </c:pt>
                <c:pt idx="4233">
                  <c:v>4.8831018518518517E-2</c:v>
                </c:pt>
                <c:pt idx="4234">
                  <c:v>4.8842592592592597E-2</c:v>
                </c:pt>
                <c:pt idx="4235">
                  <c:v>4.8854166666666664E-2</c:v>
                </c:pt>
                <c:pt idx="4236">
                  <c:v>4.8865740740740737E-2</c:v>
                </c:pt>
                <c:pt idx="4237">
                  <c:v>4.8877314814814811E-2</c:v>
                </c:pt>
                <c:pt idx="4238">
                  <c:v>4.8888888888888891E-2</c:v>
                </c:pt>
                <c:pt idx="4239">
                  <c:v>4.8900462962962965E-2</c:v>
                </c:pt>
                <c:pt idx="4240">
                  <c:v>4.8912037037037039E-2</c:v>
                </c:pt>
                <c:pt idx="4241">
                  <c:v>4.8923611111111105E-2</c:v>
                </c:pt>
                <c:pt idx="4242">
                  <c:v>4.8935185185185186E-2</c:v>
                </c:pt>
                <c:pt idx="4243">
                  <c:v>4.8946759259259259E-2</c:v>
                </c:pt>
                <c:pt idx="4244">
                  <c:v>4.8958333333333333E-2</c:v>
                </c:pt>
                <c:pt idx="4245">
                  <c:v>4.8969907407407413E-2</c:v>
                </c:pt>
                <c:pt idx="4246">
                  <c:v>4.898148148148148E-2</c:v>
                </c:pt>
                <c:pt idx="4247">
                  <c:v>4.8993055555555554E-2</c:v>
                </c:pt>
                <c:pt idx="4248">
                  <c:v>4.9004629629629627E-2</c:v>
                </c:pt>
                <c:pt idx="4249">
                  <c:v>4.9016203703703708E-2</c:v>
                </c:pt>
                <c:pt idx="4250">
                  <c:v>4.9027777777777781E-2</c:v>
                </c:pt>
                <c:pt idx="4251">
                  <c:v>4.9039351851851855E-2</c:v>
                </c:pt>
                <c:pt idx="4252">
                  <c:v>4.9050925925925921E-2</c:v>
                </c:pt>
                <c:pt idx="4253">
                  <c:v>4.9062500000000002E-2</c:v>
                </c:pt>
                <c:pt idx="4254">
                  <c:v>4.9074074074074076E-2</c:v>
                </c:pt>
                <c:pt idx="4255">
                  <c:v>4.9085648148148149E-2</c:v>
                </c:pt>
                <c:pt idx="4256">
                  <c:v>4.9097222222222216E-2</c:v>
                </c:pt>
                <c:pt idx="4257">
                  <c:v>4.9108796296296296E-2</c:v>
                </c:pt>
                <c:pt idx="4258">
                  <c:v>4.912037037037037E-2</c:v>
                </c:pt>
                <c:pt idx="4259">
                  <c:v>4.9131944444444443E-2</c:v>
                </c:pt>
                <c:pt idx="4260">
                  <c:v>4.9143518518518524E-2</c:v>
                </c:pt>
                <c:pt idx="4261">
                  <c:v>4.9155092592592597E-2</c:v>
                </c:pt>
                <c:pt idx="4262">
                  <c:v>4.9166666666666664E-2</c:v>
                </c:pt>
                <c:pt idx="4263">
                  <c:v>4.9178240740740738E-2</c:v>
                </c:pt>
                <c:pt idx="4264">
                  <c:v>4.9189814814814818E-2</c:v>
                </c:pt>
                <c:pt idx="4265">
                  <c:v>4.9201388888888892E-2</c:v>
                </c:pt>
                <c:pt idx="4266">
                  <c:v>4.9212962962962958E-2</c:v>
                </c:pt>
                <c:pt idx="4267">
                  <c:v>4.9224537037037032E-2</c:v>
                </c:pt>
                <c:pt idx="4268">
                  <c:v>4.9236111111111112E-2</c:v>
                </c:pt>
                <c:pt idx="4269">
                  <c:v>4.9247685185185186E-2</c:v>
                </c:pt>
                <c:pt idx="4270">
                  <c:v>4.925925925925926E-2</c:v>
                </c:pt>
                <c:pt idx="4271">
                  <c:v>4.927083333333334E-2</c:v>
                </c:pt>
                <c:pt idx="4272">
                  <c:v>4.9282407407407407E-2</c:v>
                </c:pt>
                <c:pt idx="4273">
                  <c:v>4.929398148148148E-2</c:v>
                </c:pt>
                <c:pt idx="4274">
                  <c:v>4.9305555555555554E-2</c:v>
                </c:pt>
                <c:pt idx="4275">
                  <c:v>4.9317129629629634E-2</c:v>
                </c:pt>
                <c:pt idx="4276">
                  <c:v>4.9328703703703701E-2</c:v>
                </c:pt>
                <c:pt idx="4277">
                  <c:v>4.9340277777777775E-2</c:v>
                </c:pt>
                <c:pt idx="4278">
                  <c:v>4.9351851851851848E-2</c:v>
                </c:pt>
                <c:pt idx="4279">
                  <c:v>4.9363425925925929E-2</c:v>
                </c:pt>
                <c:pt idx="4280">
                  <c:v>4.9375000000000002E-2</c:v>
                </c:pt>
                <c:pt idx="4281">
                  <c:v>4.9386574074074076E-2</c:v>
                </c:pt>
                <c:pt idx="4282">
                  <c:v>4.9398148148148142E-2</c:v>
                </c:pt>
                <c:pt idx="4283">
                  <c:v>4.9409722222222223E-2</c:v>
                </c:pt>
                <c:pt idx="4284">
                  <c:v>4.9421296296296297E-2</c:v>
                </c:pt>
                <c:pt idx="4285">
                  <c:v>4.943287037037037E-2</c:v>
                </c:pt>
                <c:pt idx="4286">
                  <c:v>4.9444444444444437E-2</c:v>
                </c:pt>
                <c:pt idx="4287">
                  <c:v>4.9456018518518517E-2</c:v>
                </c:pt>
                <c:pt idx="4288">
                  <c:v>4.9467592592592591E-2</c:v>
                </c:pt>
                <c:pt idx="4289">
                  <c:v>4.9479166666666664E-2</c:v>
                </c:pt>
                <c:pt idx="4290">
                  <c:v>4.9490740740740745E-2</c:v>
                </c:pt>
                <c:pt idx="4291">
                  <c:v>4.9502314814814818E-2</c:v>
                </c:pt>
                <c:pt idx="4292">
                  <c:v>4.9513888888888892E-2</c:v>
                </c:pt>
                <c:pt idx="4293">
                  <c:v>4.9525462962962959E-2</c:v>
                </c:pt>
                <c:pt idx="4294">
                  <c:v>4.9537037037037039E-2</c:v>
                </c:pt>
                <c:pt idx="4295">
                  <c:v>4.9548611111111113E-2</c:v>
                </c:pt>
                <c:pt idx="4296">
                  <c:v>4.9560185185185186E-2</c:v>
                </c:pt>
                <c:pt idx="4297">
                  <c:v>4.9571759259259253E-2</c:v>
                </c:pt>
                <c:pt idx="4298">
                  <c:v>4.9583333333333333E-2</c:v>
                </c:pt>
                <c:pt idx="4299">
                  <c:v>4.9594907407407407E-2</c:v>
                </c:pt>
                <c:pt idx="4300">
                  <c:v>4.9606481481481481E-2</c:v>
                </c:pt>
                <c:pt idx="4301">
                  <c:v>4.9618055555555561E-2</c:v>
                </c:pt>
                <c:pt idx="4302">
                  <c:v>4.9629629629629635E-2</c:v>
                </c:pt>
                <c:pt idx="4303">
                  <c:v>4.9641203703703701E-2</c:v>
                </c:pt>
                <c:pt idx="4304">
                  <c:v>4.9652777777777775E-2</c:v>
                </c:pt>
                <c:pt idx="4305">
                  <c:v>4.9664351851851855E-2</c:v>
                </c:pt>
                <c:pt idx="4306">
                  <c:v>4.9675925925925929E-2</c:v>
                </c:pt>
                <c:pt idx="4307">
                  <c:v>4.9687499999999996E-2</c:v>
                </c:pt>
                <c:pt idx="4308">
                  <c:v>4.9699074074074069E-2</c:v>
                </c:pt>
                <c:pt idx="4309">
                  <c:v>4.971064814814815E-2</c:v>
                </c:pt>
                <c:pt idx="4310">
                  <c:v>4.9722222222222223E-2</c:v>
                </c:pt>
                <c:pt idx="4311">
                  <c:v>4.9733796296296297E-2</c:v>
                </c:pt>
                <c:pt idx="4312">
                  <c:v>4.9745370370370377E-2</c:v>
                </c:pt>
                <c:pt idx="4313">
                  <c:v>4.9756944444444444E-2</c:v>
                </c:pt>
                <c:pt idx="4314">
                  <c:v>4.9768518518518517E-2</c:v>
                </c:pt>
                <c:pt idx="4315">
                  <c:v>4.9780092592592591E-2</c:v>
                </c:pt>
                <c:pt idx="4316">
                  <c:v>4.9791666666666672E-2</c:v>
                </c:pt>
                <c:pt idx="4317">
                  <c:v>4.9803240740740738E-2</c:v>
                </c:pt>
                <c:pt idx="4318">
                  <c:v>4.9814814814814812E-2</c:v>
                </c:pt>
                <c:pt idx="4319">
                  <c:v>4.9826388888888885E-2</c:v>
                </c:pt>
                <c:pt idx="4320">
                  <c:v>4.9837962962962966E-2</c:v>
                </c:pt>
                <c:pt idx="4321">
                  <c:v>4.9849537037037039E-2</c:v>
                </c:pt>
                <c:pt idx="4322">
                  <c:v>4.9861111111111113E-2</c:v>
                </c:pt>
                <c:pt idx="4323">
                  <c:v>4.987268518518518E-2</c:v>
                </c:pt>
                <c:pt idx="4324">
                  <c:v>4.988425925925926E-2</c:v>
                </c:pt>
                <c:pt idx="4325">
                  <c:v>4.9895833333333334E-2</c:v>
                </c:pt>
                <c:pt idx="4326">
                  <c:v>4.9907407407407407E-2</c:v>
                </c:pt>
                <c:pt idx="4327">
                  <c:v>4.9918981481481474E-2</c:v>
                </c:pt>
                <c:pt idx="4328">
                  <c:v>4.9930555555555554E-2</c:v>
                </c:pt>
                <c:pt idx="4329">
                  <c:v>4.9942129629629628E-2</c:v>
                </c:pt>
                <c:pt idx="4330">
                  <c:v>4.9953703703703702E-2</c:v>
                </c:pt>
                <c:pt idx="4331">
                  <c:v>4.9965277777777782E-2</c:v>
                </c:pt>
                <c:pt idx="4332">
                  <c:v>4.9976851851851856E-2</c:v>
                </c:pt>
                <c:pt idx="4333">
                  <c:v>4.9988425925925922E-2</c:v>
                </c:pt>
                <c:pt idx="4334">
                  <c:v>4.9999999999999996E-2</c:v>
                </c:pt>
                <c:pt idx="4335">
                  <c:v>5.0011574074074076E-2</c:v>
                </c:pt>
                <c:pt idx="4336">
                  <c:v>5.002314814814815E-2</c:v>
                </c:pt>
                <c:pt idx="4337">
                  <c:v>5.0034722222222223E-2</c:v>
                </c:pt>
                <c:pt idx="4338">
                  <c:v>5.004629629629629E-2</c:v>
                </c:pt>
                <c:pt idx="4339">
                  <c:v>5.004629629629629E-2</c:v>
                </c:pt>
                <c:pt idx="4340">
                  <c:v>5.0057870370370371E-2</c:v>
                </c:pt>
                <c:pt idx="4341">
                  <c:v>5.0069444444444444E-2</c:v>
                </c:pt>
                <c:pt idx="4342">
                  <c:v>5.0081018518518518E-2</c:v>
                </c:pt>
                <c:pt idx="4343">
                  <c:v>5.0092592592592598E-2</c:v>
                </c:pt>
                <c:pt idx="4344">
                  <c:v>5.0104166666666672E-2</c:v>
                </c:pt>
                <c:pt idx="4345">
                  <c:v>5.0115740740740738E-2</c:v>
                </c:pt>
                <c:pt idx="4346">
                  <c:v>5.0127314814814812E-2</c:v>
                </c:pt>
                <c:pt idx="4347">
                  <c:v>5.0138888888888893E-2</c:v>
                </c:pt>
                <c:pt idx="4348">
                  <c:v>5.0150462962962966E-2</c:v>
                </c:pt>
                <c:pt idx="4349">
                  <c:v>5.0162037037037033E-2</c:v>
                </c:pt>
                <c:pt idx="4350">
                  <c:v>5.0173611111111106E-2</c:v>
                </c:pt>
                <c:pt idx="4351">
                  <c:v>5.0185185185185187E-2</c:v>
                </c:pt>
                <c:pt idx="4352">
                  <c:v>5.019675925925926E-2</c:v>
                </c:pt>
                <c:pt idx="4353">
                  <c:v>5.0208333333333334E-2</c:v>
                </c:pt>
                <c:pt idx="4354">
                  <c:v>5.0219907407407414E-2</c:v>
                </c:pt>
                <c:pt idx="4355">
                  <c:v>5.0231481481481481E-2</c:v>
                </c:pt>
                <c:pt idx="4356">
                  <c:v>5.0243055555555555E-2</c:v>
                </c:pt>
                <c:pt idx="4357">
                  <c:v>5.0254629629629628E-2</c:v>
                </c:pt>
                <c:pt idx="4358">
                  <c:v>5.0266203703703709E-2</c:v>
                </c:pt>
                <c:pt idx="4359">
                  <c:v>5.0277777777777775E-2</c:v>
                </c:pt>
                <c:pt idx="4360">
                  <c:v>5.0289351851851849E-2</c:v>
                </c:pt>
                <c:pt idx="4361">
                  <c:v>5.0300925925925923E-2</c:v>
                </c:pt>
                <c:pt idx="4362">
                  <c:v>5.0312500000000003E-2</c:v>
                </c:pt>
                <c:pt idx="4363">
                  <c:v>5.0324074074074077E-2</c:v>
                </c:pt>
                <c:pt idx="4364">
                  <c:v>5.033564814814815E-2</c:v>
                </c:pt>
                <c:pt idx="4365">
                  <c:v>5.0347222222222217E-2</c:v>
                </c:pt>
                <c:pt idx="4366">
                  <c:v>5.0358796296296297E-2</c:v>
                </c:pt>
                <c:pt idx="4367">
                  <c:v>5.0370370370370371E-2</c:v>
                </c:pt>
                <c:pt idx="4368">
                  <c:v>5.0381944444444444E-2</c:v>
                </c:pt>
                <c:pt idx="4369">
                  <c:v>5.0393518518518511E-2</c:v>
                </c:pt>
                <c:pt idx="4370">
                  <c:v>5.0405092592592592E-2</c:v>
                </c:pt>
                <c:pt idx="4371">
                  <c:v>5.0416666666666665E-2</c:v>
                </c:pt>
                <c:pt idx="4372">
                  <c:v>5.0428240740740739E-2</c:v>
                </c:pt>
                <c:pt idx="4373">
                  <c:v>5.0439814814814819E-2</c:v>
                </c:pt>
                <c:pt idx="4374">
                  <c:v>5.0451388888888893E-2</c:v>
                </c:pt>
                <c:pt idx="4375">
                  <c:v>5.0462962962962959E-2</c:v>
                </c:pt>
                <c:pt idx="4376">
                  <c:v>5.0474537037037033E-2</c:v>
                </c:pt>
                <c:pt idx="4377">
                  <c:v>5.0486111111111114E-2</c:v>
                </c:pt>
                <c:pt idx="4378">
                  <c:v>5.0497685185185187E-2</c:v>
                </c:pt>
                <c:pt idx="4379">
                  <c:v>5.0509259259259254E-2</c:v>
                </c:pt>
                <c:pt idx="4380">
                  <c:v>5.0520833333333327E-2</c:v>
                </c:pt>
                <c:pt idx="4381">
                  <c:v>5.0532407407407408E-2</c:v>
                </c:pt>
                <c:pt idx="4382">
                  <c:v>5.0543981481481481E-2</c:v>
                </c:pt>
                <c:pt idx="4383">
                  <c:v>5.0555555555555555E-2</c:v>
                </c:pt>
                <c:pt idx="4384">
                  <c:v>5.0567129629629635E-2</c:v>
                </c:pt>
                <c:pt idx="4385">
                  <c:v>5.0578703703703709E-2</c:v>
                </c:pt>
                <c:pt idx="4386">
                  <c:v>5.0590277777777776E-2</c:v>
                </c:pt>
                <c:pt idx="4387">
                  <c:v>5.0601851851851849E-2</c:v>
                </c:pt>
                <c:pt idx="4388">
                  <c:v>5.061342592592593E-2</c:v>
                </c:pt>
                <c:pt idx="4389">
                  <c:v>5.0625000000000003E-2</c:v>
                </c:pt>
                <c:pt idx="4390">
                  <c:v>5.063657407407407E-2</c:v>
                </c:pt>
                <c:pt idx="4391">
                  <c:v>5.0648148148148144E-2</c:v>
                </c:pt>
                <c:pt idx="4392">
                  <c:v>5.0659722222222224E-2</c:v>
                </c:pt>
                <c:pt idx="4393">
                  <c:v>5.0671296296296298E-2</c:v>
                </c:pt>
                <c:pt idx="4394">
                  <c:v>5.0682870370370371E-2</c:v>
                </c:pt>
                <c:pt idx="4395">
                  <c:v>5.0694444444444452E-2</c:v>
                </c:pt>
                <c:pt idx="4396">
                  <c:v>5.0706018518518518E-2</c:v>
                </c:pt>
                <c:pt idx="4397">
                  <c:v>5.0717592592592592E-2</c:v>
                </c:pt>
                <c:pt idx="4398">
                  <c:v>5.0729166666666665E-2</c:v>
                </c:pt>
                <c:pt idx="4399">
                  <c:v>5.0740740740740746E-2</c:v>
                </c:pt>
                <c:pt idx="4400">
                  <c:v>5.0752314814814813E-2</c:v>
                </c:pt>
                <c:pt idx="4401">
                  <c:v>5.0763888888888886E-2</c:v>
                </c:pt>
                <c:pt idx="4402">
                  <c:v>5.077546296296296E-2</c:v>
                </c:pt>
                <c:pt idx="4403">
                  <c:v>5.078703703703704E-2</c:v>
                </c:pt>
                <c:pt idx="4404">
                  <c:v>5.0798611111111114E-2</c:v>
                </c:pt>
                <c:pt idx="4405">
                  <c:v>5.0810185185185187E-2</c:v>
                </c:pt>
                <c:pt idx="4406">
                  <c:v>5.0821759259259254E-2</c:v>
                </c:pt>
                <c:pt idx="4407">
                  <c:v>5.0833333333333335E-2</c:v>
                </c:pt>
                <c:pt idx="4408">
                  <c:v>5.0844907407407408E-2</c:v>
                </c:pt>
                <c:pt idx="4409">
                  <c:v>5.0856481481481482E-2</c:v>
                </c:pt>
                <c:pt idx="4410">
                  <c:v>5.0868055555555548E-2</c:v>
                </c:pt>
                <c:pt idx="4411">
                  <c:v>5.0879629629629629E-2</c:v>
                </c:pt>
                <c:pt idx="4412">
                  <c:v>5.0891203703703702E-2</c:v>
                </c:pt>
                <c:pt idx="4413">
                  <c:v>5.0902777777777776E-2</c:v>
                </c:pt>
                <c:pt idx="4414">
                  <c:v>5.0914351851851856E-2</c:v>
                </c:pt>
                <c:pt idx="4415">
                  <c:v>5.092592592592593E-2</c:v>
                </c:pt>
                <c:pt idx="4416">
                  <c:v>5.0937499999999997E-2</c:v>
                </c:pt>
                <c:pt idx="4417">
                  <c:v>5.094907407407407E-2</c:v>
                </c:pt>
                <c:pt idx="4418">
                  <c:v>5.0960648148148151E-2</c:v>
                </c:pt>
                <c:pt idx="4419">
                  <c:v>5.0972222222222224E-2</c:v>
                </c:pt>
                <c:pt idx="4420">
                  <c:v>5.0983796296296291E-2</c:v>
                </c:pt>
                <c:pt idx="4421">
                  <c:v>5.0995370370370365E-2</c:v>
                </c:pt>
                <c:pt idx="4422">
                  <c:v>5.1006944444444445E-2</c:v>
                </c:pt>
                <c:pt idx="4423">
                  <c:v>5.1018518518518519E-2</c:v>
                </c:pt>
                <c:pt idx="4424">
                  <c:v>5.1030092592592592E-2</c:v>
                </c:pt>
                <c:pt idx="4425">
                  <c:v>5.1041666666666673E-2</c:v>
                </c:pt>
                <c:pt idx="4426">
                  <c:v>5.1053240740740746E-2</c:v>
                </c:pt>
                <c:pt idx="4427">
                  <c:v>5.1064814814814813E-2</c:v>
                </c:pt>
                <c:pt idx="4428">
                  <c:v>5.1076388888888886E-2</c:v>
                </c:pt>
                <c:pt idx="4429">
                  <c:v>5.1087962962962967E-2</c:v>
                </c:pt>
                <c:pt idx="4430">
                  <c:v>5.1099537037037041E-2</c:v>
                </c:pt>
                <c:pt idx="4431">
                  <c:v>5.1111111111111107E-2</c:v>
                </c:pt>
                <c:pt idx="4432">
                  <c:v>5.1122685185185181E-2</c:v>
                </c:pt>
                <c:pt idx="4433">
                  <c:v>5.1134259259259261E-2</c:v>
                </c:pt>
                <c:pt idx="4434">
                  <c:v>5.1145833333333335E-2</c:v>
                </c:pt>
                <c:pt idx="4435">
                  <c:v>5.1157407407407408E-2</c:v>
                </c:pt>
                <c:pt idx="4436">
                  <c:v>5.1168981481481489E-2</c:v>
                </c:pt>
                <c:pt idx="4437">
                  <c:v>5.1180555555555556E-2</c:v>
                </c:pt>
                <c:pt idx="4438">
                  <c:v>5.1192129629629629E-2</c:v>
                </c:pt>
                <c:pt idx="4439">
                  <c:v>5.1203703703703703E-2</c:v>
                </c:pt>
                <c:pt idx="4440">
                  <c:v>5.1215277777777783E-2</c:v>
                </c:pt>
                <c:pt idx="4441">
                  <c:v>5.122685185185185E-2</c:v>
                </c:pt>
                <c:pt idx="4442">
                  <c:v>5.1238425925925923E-2</c:v>
                </c:pt>
                <c:pt idx="4443">
                  <c:v>5.1249999999999997E-2</c:v>
                </c:pt>
                <c:pt idx="4444">
                  <c:v>5.1261574074074077E-2</c:v>
                </c:pt>
                <c:pt idx="4445">
                  <c:v>5.1273148148148151E-2</c:v>
                </c:pt>
                <c:pt idx="4446">
                  <c:v>5.1284722222222225E-2</c:v>
                </c:pt>
                <c:pt idx="4447">
                  <c:v>5.1296296296296291E-2</c:v>
                </c:pt>
                <c:pt idx="4448">
                  <c:v>5.1307870370370372E-2</c:v>
                </c:pt>
                <c:pt idx="4449">
                  <c:v>5.1319444444444445E-2</c:v>
                </c:pt>
                <c:pt idx="4450">
                  <c:v>5.1331018518518519E-2</c:v>
                </c:pt>
                <c:pt idx="4451">
                  <c:v>5.1342592592592586E-2</c:v>
                </c:pt>
                <c:pt idx="4452">
                  <c:v>5.1354166666666666E-2</c:v>
                </c:pt>
                <c:pt idx="4453">
                  <c:v>5.136574074074074E-2</c:v>
                </c:pt>
                <c:pt idx="4454">
                  <c:v>5.1377314814814813E-2</c:v>
                </c:pt>
                <c:pt idx="4455">
                  <c:v>5.1388888888888894E-2</c:v>
                </c:pt>
                <c:pt idx="4456">
                  <c:v>5.1400462962962967E-2</c:v>
                </c:pt>
                <c:pt idx="4457">
                  <c:v>5.1412037037037034E-2</c:v>
                </c:pt>
                <c:pt idx="4458">
                  <c:v>5.1423611111111107E-2</c:v>
                </c:pt>
                <c:pt idx="4459">
                  <c:v>5.1435185185185188E-2</c:v>
                </c:pt>
                <c:pt idx="4460">
                  <c:v>5.1446759259259262E-2</c:v>
                </c:pt>
                <c:pt idx="4461">
                  <c:v>5.1458333333333328E-2</c:v>
                </c:pt>
                <c:pt idx="4462">
                  <c:v>5.1469907407407402E-2</c:v>
                </c:pt>
                <c:pt idx="4463">
                  <c:v>5.1481481481481482E-2</c:v>
                </c:pt>
                <c:pt idx="4464">
                  <c:v>5.1493055555555556E-2</c:v>
                </c:pt>
                <c:pt idx="4465">
                  <c:v>5.1504629629629629E-2</c:v>
                </c:pt>
                <c:pt idx="4466">
                  <c:v>5.151620370370371E-2</c:v>
                </c:pt>
                <c:pt idx="4467">
                  <c:v>5.1527777777777777E-2</c:v>
                </c:pt>
                <c:pt idx="4468">
                  <c:v>5.153935185185185E-2</c:v>
                </c:pt>
                <c:pt idx="4469">
                  <c:v>5.1550925925925924E-2</c:v>
                </c:pt>
                <c:pt idx="4470">
                  <c:v>5.1562500000000004E-2</c:v>
                </c:pt>
                <c:pt idx="4471">
                  <c:v>5.1574074074074078E-2</c:v>
                </c:pt>
                <c:pt idx="4472">
                  <c:v>5.1585648148148144E-2</c:v>
                </c:pt>
                <c:pt idx="4473">
                  <c:v>5.1597222222222218E-2</c:v>
                </c:pt>
                <c:pt idx="4474">
                  <c:v>5.1608796296296298E-2</c:v>
                </c:pt>
                <c:pt idx="4475">
                  <c:v>5.1620370370370372E-2</c:v>
                </c:pt>
                <c:pt idx="4476">
                  <c:v>5.1631944444444446E-2</c:v>
                </c:pt>
                <c:pt idx="4477">
                  <c:v>5.1643518518518526E-2</c:v>
                </c:pt>
                <c:pt idx="4478">
                  <c:v>5.1655092592592593E-2</c:v>
                </c:pt>
                <c:pt idx="4479">
                  <c:v>5.1666666666666666E-2</c:v>
                </c:pt>
                <c:pt idx="4480">
                  <c:v>5.167824074074074E-2</c:v>
                </c:pt>
                <c:pt idx="4481">
                  <c:v>5.168981481481482E-2</c:v>
                </c:pt>
                <c:pt idx="4482">
                  <c:v>5.1701388888888887E-2</c:v>
                </c:pt>
                <c:pt idx="4483">
                  <c:v>5.1712962962962961E-2</c:v>
                </c:pt>
                <c:pt idx="4484">
                  <c:v>5.1724537037037034E-2</c:v>
                </c:pt>
                <c:pt idx="4485">
                  <c:v>5.1736111111111115E-2</c:v>
                </c:pt>
                <c:pt idx="4486">
                  <c:v>5.1747685185185188E-2</c:v>
                </c:pt>
                <c:pt idx="4487">
                  <c:v>5.1759259259259262E-2</c:v>
                </c:pt>
                <c:pt idx="4488">
                  <c:v>5.1770833333333328E-2</c:v>
                </c:pt>
                <c:pt idx="4489">
                  <c:v>5.1782407407407409E-2</c:v>
                </c:pt>
                <c:pt idx="4490">
                  <c:v>5.1793981481481483E-2</c:v>
                </c:pt>
                <c:pt idx="4491">
                  <c:v>5.1805555555555556E-2</c:v>
                </c:pt>
                <c:pt idx="4492">
                  <c:v>5.1817129629629623E-2</c:v>
                </c:pt>
                <c:pt idx="4493">
                  <c:v>5.1828703703703703E-2</c:v>
                </c:pt>
                <c:pt idx="4494">
                  <c:v>5.1840277777777777E-2</c:v>
                </c:pt>
                <c:pt idx="4495">
                  <c:v>5.185185185185185E-2</c:v>
                </c:pt>
                <c:pt idx="4496">
                  <c:v>5.1863425925925931E-2</c:v>
                </c:pt>
                <c:pt idx="4497">
                  <c:v>5.1875000000000004E-2</c:v>
                </c:pt>
                <c:pt idx="4498">
                  <c:v>5.1886574074074071E-2</c:v>
                </c:pt>
                <c:pt idx="4499">
                  <c:v>5.1898148148148145E-2</c:v>
                </c:pt>
                <c:pt idx="4500">
                  <c:v>5.1909722222222225E-2</c:v>
                </c:pt>
                <c:pt idx="4501">
                  <c:v>5.1921296296296299E-2</c:v>
                </c:pt>
                <c:pt idx="4502">
                  <c:v>5.1932870370370365E-2</c:v>
                </c:pt>
                <c:pt idx="4503">
                  <c:v>5.1944444444444439E-2</c:v>
                </c:pt>
                <c:pt idx="4504">
                  <c:v>5.1956018518518519E-2</c:v>
                </c:pt>
                <c:pt idx="4505">
                  <c:v>5.1967592592592593E-2</c:v>
                </c:pt>
                <c:pt idx="4506">
                  <c:v>5.1979166666666667E-2</c:v>
                </c:pt>
                <c:pt idx="4507">
                  <c:v>5.1990740740740747E-2</c:v>
                </c:pt>
                <c:pt idx="4508">
                  <c:v>5.2002314814814814E-2</c:v>
                </c:pt>
                <c:pt idx="4509">
                  <c:v>5.2013888888888887E-2</c:v>
                </c:pt>
                <c:pt idx="4510">
                  <c:v>5.2025462962962961E-2</c:v>
                </c:pt>
                <c:pt idx="4511">
                  <c:v>5.2037037037037041E-2</c:v>
                </c:pt>
                <c:pt idx="4512">
                  <c:v>5.2048611111111108E-2</c:v>
                </c:pt>
                <c:pt idx="4513">
                  <c:v>5.2060185185185182E-2</c:v>
                </c:pt>
                <c:pt idx="4514">
                  <c:v>5.2071759259259255E-2</c:v>
                </c:pt>
                <c:pt idx="4515">
                  <c:v>5.2083333333333336E-2</c:v>
                </c:pt>
                <c:pt idx="4516">
                  <c:v>5.2094907407407409E-2</c:v>
                </c:pt>
                <c:pt idx="4517">
                  <c:v>5.2106481481481483E-2</c:v>
                </c:pt>
                <c:pt idx="4518">
                  <c:v>5.2118055555555563E-2</c:v>
                </c:pt>
                <c:pt idx="4519">
                  <c:v>5.212962962962963E-2</c:v>
                </c:pt>
                <c:pt idx="4520">
                  <c:v>5.2141203703703703E-2</c:v>
                </c:pt>
                <c:pt idx="4521">
                  <c:v>5.2152777777777777E-2</c:v>
                </c:pt>
                <c:pt idx="4522">
                  <c:v>5.2164351851851858E-2</c:v>
                </c:pt>
                <c:pt idx="4523">
                  <c:v>5.2175925925925924E-2</c:v>
                </c:pt>
                <c:pt idx="4524">
                  <c:v>5.2187499999999998E-2</c:v>
                </c:pt>
                <c:pt idx="4525">
                  <c:v>5.2199074074074071E-2</c:v>
                </c:pt>
                <c:pt idx="4526">
                  <c:v>5.2210648148148152E-2</c:v>
                </c:pt>
                <c:pt idx="4527">
                  <c:v>5.2222222222222225E-2</c:v>
                </c:pt>
                <c:pt idx="4528">
                  <c:v>5.2233796296296299E-2</c:v>
                </c:pt>
                <c:pt idx="4529">
                  <c:v>5.2245370370370366E-2</c:v>
                </c:pt>
                <c:pt idx="4530">
                  <c:v>5.2256944444444446E-2</c:v>
                </c:pt>
                <c:pt idx="4531">
                  <c:v>5.226851851851852E-2</c:v>
                </c:pt>
                <c:pt idx="4532">
                  <c:v>5.2280092592592593E-2</c:v>
                </c:pt>
                <c:pt idx="4533">
                  <c:v>5.229166666666666E-2</c:v>
                </c:pt>
                <c:pt idx="4534">
                  <c:v>5.230324074074074E-2</c:v>
                </c:pt>
                <c:pt idx="4535">
                  <c:v>5.2314814814814814E-2</c:v>
                </c:pt>
                <c:pt idx="4536">
                  <c:v>5.2326388888888888E-2</c:v>
                </c:pt>
                <c:pt idx="4537">
                  <c:v>5.2337962962962968E-2</c:v>
                </c:pt>
                <c:pt idx="4538">
                  <c:v>5.2349537037037042E-2</c:v>
                </c:pt>
                <c:pt idx="4539">
                  <c:v>5.2361111111111108E-2</c:v>
                </c:pt>
                <c:pt idx="4540">
                  <c:v>5.2372685185185182E-2</c:v>
                </c:pt>
                <c:pt idx="4541">
                  <c:v>5.2384259259259262E-2</c:v>
                </c:pt>
                <c:pt idx="4542">
                  <c:v>5.2395833333333336E-2</c:v>
                </c:pt>
                <c:pt idx="4543">
                  <c:v>5.2407407407407403E-2</c:v>
                </c:pt>
                <c:pt idx="4544">
                  <c:v>5.2418981481481476E-2</c:v>
                </c:pt>
                <c:pt idx="4545">
                  <c:v>5.2430555555555557E-2</c:v>
                </c:pt>
                <c:pt idx="4546">
                  <c:v>5.244212962962963E-2</c:v>
                </c:pt>
                <c:pt idx="4547">
                  <c:v>5.2453703703703704E-2</c:v>
                </c:pt>
                <c:pt idx="4548">
                  <c:v>5.2465277777777784E-2</c:v>
                </c:pt>
                <c:pt idx="4549">
                  <c:v>5.2476851851851851E-2</c:v>
                </c:pt>
                <c:pt idx="4550">
                  <c:v>5.2488425925925924E-2</c:v>
                </c:pt>
                <c:pt idx="4551">
                  <c:v>5.2499999999999998E-2</c:v>
                </c:pt>
                <c:pt idx="4552">
                  <c:v>5.2511574074074079E-2</c:v>
                </c:pt>
                <c:pt idx="4553">
                  <c:v>5.2523148148148145E-2</c:v>
                </c:pt>
                <c:pt idx="4554">
                  <c:v>5.2534722222222219E-2</c:v>
                </c:pt>
                <c:pt idx="4555">
                  <c:v>5.2546296296296292E-2</c:v>
                </c:pt>
                <c:pt idx="4556">
                  <c:v>5.2557870370370373E-2</c:v>
                </c:pt>
                <c:pt idx="4557">
                  <c:v>5.2569444444444446E-2</c:v>
                </c:pt>
                <c:pt idx="4558">
                  <c:v>5.258101851851852E-2</c:v>
                </c:pt>
                <c:pt idx="4559">
                  <c:v>5.2592592592592587E-2</c:v>
                </c:pt>
                <c:pt idx="4560">
                  <c:v>5.2604166666666667E-2</c:v>
                </c:pt>
                <c:pt idx="4561">
                  <c:v>5.2615740740740741E-2</c:v>
                </c:pt>
                <c:pt idx="4562">
                  <c:v>5.2627314814814814E-2</c:v>
                </c:pt>
                <c:pt idx="4563">
                  <c:v>5.2638888888888895E-2</c:v>
                </c:pt>
                <c:pt idx="4564">
                  <c:v>5.2650462962962961E-2</c:v>
                </c:pt>
                <c:pt idx="4565">
                  <c:v>5.2662037037037035E-2</c:v>
                </c:pt>
                <c:pt idx="4566">
                  <c:v>5.2673611111111109E-2</c:v>
                </c:pt>
                <c:pt idx="4567">
                  <c:v>5.2685185185185189E-2</c:v>
                </c:pt>
                <c:pt idx="4568">
                  <c:v>5.2696759259259263E-2</c:v>
                </c:pt>
                <c:pt idx="4569">
                  <c:v>5.2708333333333336E-2</c:v>
                </c:pt>
                <c:pt idx="4570">
                  <c:v>5.2719907407407403E-2</c:v>
                </c:pt>
                <c:pt idx="4571">
                  <c:v>5.2731481481481483E-2</c:v>
                </c:pt>
                <c:pt idx="4572">
                  <c:v>5.2743055555555557E-2</c:v>
                </c:pt>
                <c:pt idx="4573">
                  <c:v>5.275462962962963E-2</c:v>
                </c:pt>
                <c:pt idx="4574">
                  <c:v>5.2766203703703697E-2</c:v>
                </c:pt>
                <c:pt idx="4575">
                  <c:v>5.2777777777777778E-2</c:v>
                </c:pt>
                <c:pt idx="4576">
                  <c:v>5.2789351851851851E-2</c:v>
                </c:pt>
                <c:pt idx="4577">
                  <c:v>5.2800925925925925E-2</c:v>
                </c:pt>
                <c:pt idx="4578">
                  <c:v>5.2812500000000005E-2</c:v>
                </c:pt>
                <c:pt idx="4579">
                  <c:v>5.2824074074074079E-2</c:v>
                </c:pt>
                <c:pt idx="4580">
                  <c:v>5.2835648148148145E-2</c:v>
                </c:pt>
                <c:pt idx="4581">
                  <c:v>5.2847222222222219E-2</c:v>
                </c:pt>
                <c:pt idx="4582">
                  <c:v>5.28587962962963E-2</c:v>
                </c:pt>
                <c:pt idx="4583">
                  <c:v>5.2870370370370373E-2</c:v>
                </c:pt>
                <c:pt idx="4584">
                  <c:v>5.288194444444444E-2</c:v>
                </c:pt>
                <c:pt idx="4585">
                  <c:v>5.2893518518518513E-2</c:v>
                </c:pt>
                <c:pt idx="4586">
                  <c:v>5.2905092592592594E-2</c:v>
                </c:pt>
                <c:pt idx="4587">
                  <c:v>5.2916666666666667E-2</c:v>
                </c:pt>
                <c:pt idx="4588">
                  <c:v>5.2928240740740741E-2</c:v>
                </c:pt>
                <c:pt idx="4589">
                  <c:v>5.2939814814814821E-2</c:v>
                </c:pt>
                <c:pt idx="4590">
                  <c:v>5.2951388888888888E-2</c:v>
                </c:pt>
                <c:pt idx="4591">
                  <c:v>5.2962962962962962E-2</c:v>
                </c:pt>
                <c:pt idx="4592">
                  <c:v>5.2974537037037035E-2</c:v>
                </c:pt>
                <c:pt idx="4593">
                  <c:v>5.2986111111111116E-2</c:v>
                </c:pt>
                <c:pt idx="4594">
                  <c:v>5.2997685185185182E-2</c:v>
                </c:pt>
                <c:pt idx="4595">
                  <c:v>5.3009259259259256E-2</c:v>
                </c:pt>
                <c:pt idx="4596">
                  <c:v>5.302083333333333E-2</c:v>
                </c:pt>
                <c:pt idx="4597">
                  <c:v>5.303240740740741E-2</c:v>
                </c:pt>
                <c:pt idx="4598">
                  <c:v>5.3043981481481484E-2</c:v>
                </c:pt>
                <c:pt idx="4599">
                  <c:v>5.3055555555555557E-2</c:v>
                </c:pt>
                <c:pt idx="4600">
                  <c:v>5.3067129629629638E-2</c:v>
                </c:pt>
                <c:pt idx="4601">
                  <c:v>5.3078703703703704E-2</c:v>
                </c:pt>
                <c:pt idx="4602">
                  <c:v>5.3090277777777778E-2</c:v>
                </c:pt>
                <c:pt idx="4603">
                  <c:v>5.3101851851851851E-2</c:v>
                </c:pt>
                <c:pt idx="4604">
                  <c:v>5.3113425925925932E-2</c:v>
                </c:pt>
                <c:pt idx="4605">
                  <c:v>5.3124999999999999E-2</c:v>
                </c:pt>
                <c:pt idx="4606">
                  <c:v>5.3136574074074072E-2</c:v>
                </c:pt>
                <c:pt idx="4607">
                  <c:v>5.3148148148148146E-2</c:v>
                </c:pt>
                <c:pt idx="4608">
                  <c:v>5.3159722222222226E-2</c:v>
                </c:pt>
                <c:pt idx="4609">
                  <c:v>5.31712962962963E-2</c:v>
                </c:pt>
                <c:pt idx="4610">
                  <c:v>5.3182870370370366E-2</c:v>
                </c:pt>
                <c:pt idx="4611">
                  <c:v>5.319444444444444E-2</c:v>
                </c:pt>
                <c:pt idx="4612">
                  <c:v>5.319444444444444E-2</c:v>
                </c:pt>
                <c:pt idx="4613">
                  <c:v>5.3206018518518521E-2</c:v>
                </c:pt>
                <c:pt idx="4614">
                  <c:v>5.3217592592592594E-2</c:v>
                </c:pt>
                <c:pt idx="4615">
                  <c:v>5.3229166666666661E-2</c:v>
                </c:pt>
                <c:pt idx="4616">
                  <c:v>5.3240740740740734E-2</c:v>
                </c:pt>
                <c:pt idx="4617">
                  <c:v>5.3252314814814815E-2</c:v>
                </c:pt>
                <c:pt idx="4618">
                  <c:v>5.3263888888888888E-2</c:v>
                </c:pt>
                <c:pt idx="4619">
                  <c:v>5.3275462962962962E-2</c:v>
                </c:pt>
                <c:pt idx="4620">
                  <c:v>5.3287037037037042E-2</c:v>
                </c:pt>
                <c:pt idx="4621">
                  <c:v>5.3298611111111116E-2</c:v>
                </c:pt>
                <c:pt idx="4622">
                  <c:v>5.3310185185185183E-2</c:v>
                </c:pt>
                <c:pt idx="4623">
                  <c:v>5.3321759259259256E-2</c:v>
                </c:pt>
                <c:pt idx="4624">
                  <c:v>5.3333333333333337E-2</c:v>
                </c:pt>
                <c:pt idx="4625">
                  <c:v>5.334490740740741E-2</c:v>
                </c:pt>
                <c:pt idx="4626">
                  <c:v>5.3356481481481477E-2</c:v>
                </c:pt>
                <c:pt idx="4627">
                  <c:v>5.3368055555555551E-2</c:v>
                </c:pt>
                <c:pt idx="4628">
                  <c:v>5.3379629629629631E-2</c:v>
                </c:pt>
                <c:pt idx="4629">
                  <c:v>5.3391203703703705E-2</c:v>
                </c:pt>
                <c:pt idx="4630">
                  <c:v>5.3402777777777778E-2</c:v>
                </c:pt>
                <c:pt idx="4631">
                  <c:v>5.3414351851851859E-2</c:v>
                </c:pt>
                <c:pt idx="4632">
                  <c:v>5.3425925925925925E-2</c:v>
                </c:pt>
                <c:pt idx="4633">
                  <c:v>5.3437499999999999E-2</c:v>
                </c:pt>
                <c:pt idx="4634">
                  <c:v>5.3449074074074072E-2</c:v>
                </c:pt>
                <c:pt idx="4635">
                  <c:v>5.3460648148148153E-2</c:v>
                </c:pt>
                <c:pt idx="4636">
                  <c:v>5.347222222222222E-2</c:v>
                </c:pt>
                <c:pt idx="4637">
                  <c:v>5.3483796296296293E-2</c:v>
                </c:pt>
                <c:pt idx="4638">
                  <c:v>5.3495370370370367E-2</c:v>
                </c:pt>
                <c:pt idx="4639">
                  <c:v>5.3506944444444447E-2</c:v>
                </c:pt>
                <c:pt idx="4640">
                  <c:v>5.3518518518518521E-2</c:v>
                </c:pt>
                <c:pt idx="4641">
                  <c:v>5.3530092592592594E-2</c:v>
                </c:pt>
                <c:pt idx="4642">
                  <c:v>5.3541666666666675E-2</c:v>
                </c:pt>
                <c:pt idx="4643">
                  <c:v>5.3553240740740742E-2</c:v>
                </c:pt>
                <c:pt idx="4644">
                  <c:v>5.3564814814814815E-2</c:v>
                </c:pt>
                <c:pt idx="4645">
                  <c:v>5.3576388888888889E-2</c:v>
                </c:pt>
                <c:pt idx="4646">
                  <c:v>5.3587962962962969E-2</c:v>
                </c:pt>
                <c:pt idx="4647">
                  <c:v>5.3599537037037036E-2</c:v>
                </c:pt>
                <c:pt idx="4648">
                  <c:v>5.3611111111111109E-2</c:v>
                </c:pt>
                <c:pt idx="4649">
                  <c:v>5.3622685185185183E-2</c:v>
                </c:pt>
                <c:pt idx="4650">
                  <c:v>5.3634259259259263E-2</c:v>
                </c:pt>
                <c:pt idx="4651">
                  <c:v>5.3645833333333337E-2</c:v>
                </c:pt>
                <c:pt idx="4652">
                  <c:v>5.3657407407407404E-2</c:v>
                </c:pt>
                <c:pt idx="4653">
                  <c:v>5.3668981481481477E-2</c:v>
                </c:pt>
                <c:pt idx="4654">
                  <c:v>5.3680555555555558E-2</c:v>
                </c:pt>
                <c:pt idx="4655">
                  <c:v>5.3692129629629631E-2</c:v>
                </c:pt>
                <c:pt idx="4656">
                  <c:v>5.3703703703703698E-2</c:v>
                </c:pt>
                <c:pt idx="4657">
                  <c:v>5.3715277777777772E-2</c:v>
                </c:pt>
                <c:pt idx="4658">
                  <c:v>5.3726851851851852E-2</c:v>
                </c:pt>
                <c:pt idx="4659">
                  <c:v>5.3738425925925926E-2</c:v>
                </c:pt>
                <c:pt idx="4660">
                  <c:v>5.3749999999999999E-2</c:v>
                </c:pt>
                <c:pt idx="4661">
                  <c:v>5.376157407407408E-2</c:v>
                </c:pt>
                <c:pt idx="4662">
                  <c:v>5.3773148148148153E-2</c:v>
                </c:pt>
                <c:pt idx="4663">
                  <c:v>5.378472222222222E-2</c:v>
                </c:pt>
                <c:pt idx="4664">
                  <c:v>5.3796296296296293E-2</c:v>
                </c:pt>
                <c:pt idx="4665">
                  <c:v>5.3807870370370374E-2</c:v>
                </c:pt>
                <c:pt idx="4666">
                  <c:v>5.3819444444444448E-2</c:v>
                </c:pt>
                <c:pt idx="4667">
                  <c:v>5.3831018518518514E-2</c:v>
                </c:pt>
                <c:pt idx="4668">
                  <c:v>5.3842592592592588E-2</c:v>
                </c:pt>
                <c:pt idx="4669">
                  <c:v>5.3854166666666668E-2</c:v>
                </c:pt>
                <c:pt idx="4670">
                  <c:v>5.3865740740740742E-2</c:v>
                </c:pt>
                <c:pt idx="4671">
                  <c:v>5.3877314814814815E-2</c:v>
                </c:pt>
                <c:pt idx="4672">
                  <c:v>5.3888888888888896E-2</c:v>
                </c:pt>
                <c:pt idx="4673">
                  <c:v>5.3900462962962963E-2</c:v>
                </c:pt>
                <c:pt idx="4674">
                  <c:v>5.3912037037037036E-2</c:v>
                </c:pt>
                <c:pt idx="4675">
                  <c:v>5.392361111111111E-2</c:v>
                </c:pt>
                <c:pt idx="4676">
                  <c:v>5.393518518518519E-2</c:v>
                </c:pt>
                <c:pt idx="4677">
                  <c:v>5.3946759259259257E-2</c:v>
                </c:pt>
                <c:pt idx="4678">
                  <c:v>5.395833333333333E-2</c:v>
                </c:pt>
                <c:pt idx="4679">
                  <c:v>5.3969907407407404E-2</c:v>
                </c:pt>
                <c:pt idx="4680">
                  <c:v>5.3981481481481484E-2</c:v>
                </c:pt>
                <c:pt idx="4681">
                  <c:v>5.3993055555555558E-2</c:v>
                </c:pt>
                <c:pt idx="4682">
                  <c:v>5.4004629629629632E-2</c:v>
                </c:pt>
                <c:pt idx="4683">
                  <c:v>5.4016203703703712E-2</c:v>
                </c:pt>
                <c:pt idx="4684">
                  <c:v>5.4027777777777779E-2</c:v>
                </c:pt>
                <c:pt idx="4685">
                  <c:v>5.4039351851851852E-2</c:v>
                </c:pt>
                <c:pt idx="4686">
                  <c:v>5.4050925925925926E-2</c:v>
                </c:pt>
                <c:pt idx="4687">
                  <c:v>5.4062500000000006E-2</c:v>
                </c:pt>
                <c:pt idx="4688">
                  <c:v>5.4074074074074073E-2</c:v>
                </c:pt>
                <c:pt idx="4689">
                  <c:v>5.4085648148148147E-2</c:v>
                </c:pt>
                <c:pt idx="4690">
                  <c:v>5.409722222222222E-2</c:v>
                </c:pt>
                <c:pt idx="4691">
                  <c:v>5.4108796296296301E-2</c:v>
                </c:pt>
                <c:pt idx="4692">
                  <c:v>5.4120370370370374E-2</c:v>
                </c:pt>
                <c:pt idx="4693">
                  <c:v>5.4131944444444441E-2</c:v>
                </c:pt>
                <c:pt idx="4694">
                  <c:v>5.4143518518518514E-2</c:v>
                </c:pt>
                <c:pt idx="4695">
                  <c:v>5.4155092592592595E-2</c:v>
                </c:pt>
                <c:pt idx="4696">
                  <c:v>5.4166666666666669E-2</c:v>
                </c:pt>
                <c:pt idx="4697">
                  <c:v>5.4178240740740735E-2</c:v>
                </c:pt>
                <c:pt idx="4698">
                  <c:v>5.4189814814814809E-2</c:v>
                </c:pt>
                <c:pt idx="4699">
                  <c:v>5.4201388888888889E-2</c:v>
                </c:pt>
                <c:pt idx="4700">
                  <c:v>5.4212962962962963E-2</c:v>
                </c:pt>
                <c:pt idx="4701">
                  <c:v>5.4224537037037036E-2</c:v>
                </c:pt>
                <c:pt idx="4702">
                  <c:v>5.4236111111111117E-2</c:v>
                </c:pt>
                <c:pt idx="4703">
                  <c:v>5.424768518518519E-2</c:v>
                </c:pt>
                <c:pt idx="4704">
                  <c:v>5.4259259259259257E-2</c:v>
                </c:pt>
                <c:pt idx="4705">
                  <c:v>5.4270833333333331E-2</c:v>
                </c:pt>
                <c:pt idx="4706">
                  <c:v>5.4282407407407411E-2</c:v>
                </c:pt>
                <c:pt idx="4707">
                  <c:v>5.4293981481481485E-2</c:v>
                </c:pt>
                <c:pt idx="4708">
                  <c:v>5.4305555555555551E-2</c:v>
                </c:pt>
                <c:pt idx="4709">
                  <c:v>5.4317129629629625E-2</c:v>
                </c:pt>
                <c:pt idx="4710">
                  <c:v>5.4328703703703705E-2</c:v>
                </c:pt>
                <c:pt idx="4711">
                  <c:v>5.4340277777777779E-2</c:v>
                </c:pt>
                <c:pt idx="4712">
                  <c:v>5.4351851851851853E-2</c:v>
                </c:pt>
                <c:pt idx="4713">
                  <c:v>5.4363425925925933E-2</c:v>
                </c:pt>
                <c:pt idx="4714">
                  <c:v>5.4375E-2</c:v>
                </c:pt>
                <c:pt idx="4715">
                  <c:v>5.4386574074074073E-2</c:v>
                </c:pt>
                <c:pt idx="4716">
                  <c:v>5.4398148148148147E-2</c:v>
                </c:pt>
                <c:pt idx="4717">
                  <c:v>5.4409722222222227E-2</c:v>
                </c:pt>
                <c:pt idx="4718">
                  <c:v>5.4421296296296294E-2</c:v>
                </c:pt>
                <c:pt idx="4719">
                  <c:v>5.4432870370370368E-2</c:v>
                </c:pt>
                <c:pt idx="4720">
                  <c:v>5.4444444444444441E-2</c:v>
                </c:pt>
                <c:pt idx="4721">
                  <c:v>5.4456018518518522E-2</c:v>
                </c:pt>
                <c:pt idx="4722">
                  <c:v>5.4467592592592595E-2</c:v>
                </c:pt>
                <c:pt idx="4723">
                  <c:v>5.4479166666666669E-2</c:v>
                </c:pt>
                <c:pt idx="4724">
                  <c:v>5.4490740740740735E-2</c:v>
                </c:pt>
                <c:pt idx="4725">
                  <c:v>5.4502314814814816E-2</c:v>
                </c:pt>
                <c:pt idx="4726">
                  <c:v>5.451388888888889E-2</c:v>
                </c:pt>
                <c:pt idx="4727">
                  <c:v>5.4525462962962963E-2</c:v>
                </c:pt>
                <c:pt idx="4728">
                  <c:v>5.4537037037037044E-2</c:v>
                </c:pt>
                <c:pt idx="4729">
                  <c:v>5.454861111111111E-2</c:v>
                </c:pt>
                <c:pt idx="4730">
                  <c:v>5.4560185185185184E-2</c:v>
                </c:pt>
                <c:pt idx="4731">
                  <c:v>5.4571759259259257E-2</c:v>
                </c:pt>
                <c:pt idx="4732">
                  <c:v>5.4583333333333338E-2</c:v>
                </c:pt>
                <c:pt idx="4733">
                  <c:v>5.4594907407407411E-2</c:v>
                </c:pt>
                <c:pt idx="4734">
                  <c:v>5.4606481481481478E-2</c:v>
                </c:pt>
                <c:pt idx="4735">
                  <c:v>5.4618055555555552E-2</c:v>
                </c:pt>
                <c:pt idx="4736">
                  <c:v>5.4629629629629632E-2</c:v>
                </c:pt>
                <c:pt idx="4737">
                  <c:v>5.4641203703703706E-2</c:v>
                </c:pt>
                <c:pt idx="4738">
                  <c:v>5.4652777777777772E-2</c:v>
                </c:pt>
                <c:pt idx="4739">
                  <c:v>5.4664351851851846E-2</c:v>
                </c:pt>
                <c:pt idx="4740">
                  <c:v>5.4675925925925926E-2</c:v>
                </c:pt>
                <c:pt idx="4741">
                  <c:v>5.46875E-2</c:v>
                </c:pt>
                <c:pt idx="4742">
                  <c:v>5.4699074074074074E-2</c:v>
                </c:pt>
                <c:pt idx="4743">
                  <c:v>5.4710648148148154E-2</c:v>
                </c:pt>
                <c:pt idx="4744">
                  <c:v>5.4722222222222228E-2</c:v>
                </c:pt>
                <c:pt idx="4745">
                  <c:v>5.4733796296296294E-2</c:v>
                </c:pt>
                <c:pt idx="4746">
                  <c:v>5.4745370370370368E-2</c:v>
                </c:pt>
                <c:pt idx="4747">
                  <c:v>5.4756944444444448E-2</c:v>
                </c:pt>
                <c:pt idx="4748">
                  <c:v>5.4768518518518522E-2</c:v>
                </c:pt>
                <c:pt idx="4749">
                  <c:v>5.4780092592592589E-2</c:v>
                </c:pt>
                <c:pt idx="4750">
                  <c:v>5.4791666666666662E-2</c:v>
                </c:pt>
                <c:pt idx="4751">
                  <c:v>5.4803240740740743E-2</c:v>
                </c:pt>
                <c:pt idx="4752">
                  <c:v>5.4814814814814816E-2</c:v>
                </c:pt>
                <c:pt idx="4753">
                  <c:v>5.482638888888889E-2</c:v>
                </c:pt>
                <c:pt idx="4754">
                  <c:v>5.4837962962962956E-2</c:v>
                </c:pt>
                <c:pt idx="4755">
                  <c:v>5.4849537037037037E-2</c:v>
                </c:pt>
                <c:pt idx="4756">
                  <c:v>5.486111111111111E-2</c:v>
                </c:pt>
                <c:pt idx="4757">
                  <c:v>5.4872685185185184E-2</c:v>
                </c:pt>
                <c:pt idx="4758">
                  <c:v>5.4884259259259265E-2</c:v>
                </c:pt>
                <c:pt idx="4759">
                  <c:v>5.4895833333333331E-2</c:v>
                </c:pt>
                <c:pt idx="4760">
                  <c:v>5.4907407407407405E-2</c:v>
                </c:pt>
                <c:pt idx="4761">
                  <c:v>5.4918981481481478E-2</c:v>
                </c:pt>
                <c:pt idx="4762">
                  <c:v>5.4930555555555559E-2</c:v>
                </c:pt>
                <c:pt idx="4763">
                  <c:v>5.4942129629629632E-2</c:v>
                </c:pt>
                <c:pt idx="4764">
                  <c:v>5.4953703703703706E-2</c:v>
                </c:pt>
                <c:pt idx="4765">
                  <c:v>5.4965277777777773E-2</c:v>
                </c:pt>
                <c:pt idx="4766">
                  <c:v>5.4976851851851853E-2</c:v>
                </c:pt>
                <c:pt idx="4767">
                  <c:v>5.4988425925925927E-2</c:v>
                </c:pt>
                <c:pt idx="4768">
                  <c:v>5.5E-2</c:v>
                </c:pt>
                <c:pt idx="4769">
                  <c:v>5.5011574074074067E-2</c:v>
                </c:pt>
                <c:pt idx="4770">
                  <c:v>5.5023148148148147E-2</c:v>
                </c:pt>
                <c:pt idx="4771">
                  <c:v>5.5034722222222221E-2</c:v>
                </c:pt>
                <c:pt idx="4772">
                  <c:v>5.5046296296296295E-2</c:v>
                </c:pt>
                <c:pt idx="4773">
                  <c:v>5.5057870370370375E-2</c:v>
                </c:pt>
                <c:pt idx="4774">
                  <c:v>5.5069444444444449E-2</c:v>
                </c:pt>
                <c:pt idx="4775">
                  <c:v>5.5081018518518515E-2</c:v>
                </c:pt>
                <c:pt idx="4776">
                  <c:v>5.5092592592592589E-2</c:v>
                </c:pt>
                <c:pt idx="4777">
                  <c:v>5.5104166666666669E-2</c:v>
                </c:pt>
                <c:pt idx="4778">
                  <c:v>5.5115740740740743E-2</c:v>
                </c:pt>
                <c:pt idx="4779">
                  <c:v>5.512731481481481E-2</c:v>
                </c:pt>
                <c:pt idx="4780">
                  <c:v>5.5138888888888883E-2</c:v>
                </c:pt>
                <c:pt idx="4781">
                  <c:v>5.5150462962962964E-2</c:v>
                </c:pt>
                <c:pt idx="4782">
                  <c:v>5.5162037037037037E-2</c:v>
                </c:pt>
                <c:pt idx="4783">
                  <c:v>5.5173611111111111E-2</c:v>
                </c:pt>
                <c:pt idx="4784">
                  <c:v>5.5185185185185191E-2</c:v>
                </c:pt>
                <c:pt idx="4785">
                  <c:v>5.5196759259259265E-2</c:v>
                </c:pt>
                <c:pt idx="4786">
                  <c:v>5.5208333333333331E-2</c:v>
                </c:pt>
                <c:pt idx="4787">
                  <c:v>5.5219907407407405E-2</c:v>
                </c:pt>
                <c:pt idx="4788">
                  <c:v>5.5231481481481486E-2</c:v>
                </c:pt>
                <c:pt idx="4789">
                  <c:v>5.5243055555555559E-2</c:v>
                </c:pt>
                <c:pt idx="4790">
                  <c:v>5.5254629629629626E-2</c:v>
                </c:pt>
                <c:pt idx="4791">
                  <c:v>5.5266203703703699E-2</c:v>
                </c:pt>
                <c:pt idx="4792">
                  <c:v>5.527777777777778E-2</c:v>
                </c:pt>
                <c:pt idx="4793">
                  <c:v>5.5289351851851853E-2</c:v>
                </c:pt>
                <c:pt idx="4794">
                  <c:v>5.5300925925925927E-2</c:v>
                </c:pt>
                <c:pt idx="4795">
                  <c:v>5.5312499999999994E-2</c:v>
                </c:pt>
                <c:pt idx="4796">
                  <c:v>5.5324074074074074E-2</c:v>
                </c:pt>
                <c:pt idx="4797">
                  <c:v>5.5335648148148148E-2</c:v>
                </c:pt>
                <c:pt idx="4798">
                  <c:v>5.5347222222222221E-2</c:v>
                </c:pt>
                <c:pt idx="4799">
                  <c:v>5.5358796296296288E-2</c:v>
                </c:pt>
                <c:pt idx="4800">
                  <c:v>5.5370370370370368E-2</c:v>
                </c:pt>
                <c:pt idx="4801">
                  <c:v>5.5381944444444442E-2</c:v>
                </c:pt>
                <c:pt idx="4802">
                  <c:v>5.5393518518518516E-2</c:v>
                </c:pt>
                <c:pt idx="4803">
                  <c:v>5.5405092592592596E-2</c:v>
                </c:pt>
                <c:pt idx="4804">
                  <c:v>5.541666666666667E-2</c:v>
                </c:pt>
                <c:pt idx="4805">
                  <c:v>5.5428240740740743E-2</c:v>
                </c:pt>
                <c:pt idx="4806">
                  <c:v>5.543981481481481E-2</c:v>
                </c:pt>
                <c:pt idx="4807">
                  <c:v>5.545138888888889E-2</c:v>
                </c:pt>
                <c:pt idx="4808">
                  <c:v>5.5462962962962964E-2</c:v>
                </c:pt>
                <c:pt idx="4809">
                  <c:v>5.5474537037037037E-2</c:v>
                </c:pt>
                <c:pt idx="4810">
                  <c:v>5.5486111111111104E-2</c:v>
                </c:pt>
                <c:pt idx="4811">
                  <c:v>5.5497685185185185E-2</c:v>
                </c:pt>
                <c:pt idx="4812">
                  <c:v>5.5509259259259258E-2</c:v>
                </c:pt>
                <c:pt idx="4813">
                  <c:v>5.5520833333333332E-2</c:v>
                </c:pt>
                <c:pt idx="4814">
                  <c:v>5.5532407407407412E-2</c:v>
                </c:pt>
                <c:pt idx="4815">
                  <c:v>5.5543981481481486E-2</c:v>
                </c:pt>
                <c:pt idx="4816">
                  <c:v>5.5555555555555552E-2</c:v>
                </c:pt>
                <c:pt idx="4817">
                  <c:v>5.5567129629629626E-2</c:v>
                </c:pt>
                <c:pt idx="4818">
                  <c:v>5.5578703703703707E-2</c:v>
                </c:pt>
                <c:pt idx="4819">
                  <c:v>5.559027777777778E-2</c:v>
                </c:pt>
                <c:pt idx="4820">
                  <c:v>5.5601851851851847E-2</c:v>
                </c:pt>
                <c:pt idx="4821">
                  <c:v>5.561342592592592E-2</c:v>
                </c:pt>
                <c:pt idx="4822">
                  <c:v>5.5625000000000001E-2</c:v>
                </c:pt>
                <c:pt idx="4823">
                  <c:v>5.5636574074074074E-2</c:v>
                </c:pt>
                <c:pt idx="4824">
                  <c:v>5.5648148148148148E-2</c:v>
                </c:pt>
                <c:pt idx="4825">
                  <c:v>5.5659722222222228E-2</c:v>
                </c:pt>
                <c:pt idx="4826">
                  <c:v>5.5671296296296302E-2</c:v>
                </c:pt>
                <c:pt idx="4827">
                  <c:v>5.5682870370370369E-2</c:v>
                </c:pt>
                <c:pt idx="4828">
                  <c:v>5.5694444444444442E-2</c:v>
                </c:pt>
                <c:pt idx="4829">
                  <c:v>5.5706018518518523E-2</c:v>
                </c:pt>
                <c:pt idx="4830">
                  <c:v>5.5717592592592596E-2</c:v>
                </c:pt>
                <c:pt idx="4831">
                  <c:v>5.5729166666666663E-2</c:v>
                </c:pt>
                <c:pt idx="4832">
                  <c:v>5.5740740740740737E-2</c:v>
                </c:pt>
                <c:pt idx="4833">
                  <c:v>5.5752314814814817E-2</c:v>
                </c:pt>
                <c:pt idx="4834">
                  <c:v>5.5763888888888891E-2</c:v>
                </c:pt>
                <c:pt idx="4835">
                  <c:v>5.5775462962962964E-2</c:v>
                </c:pt>
                <c:pt idx="4836">
                  <c:v>5.5787037037037031E-2</c:v>
                </c:pt>
                <c:pt idx="4837">
                  <c:v>5.5798611111111111E-2</c:v>
                </c:pt>
                <c:pt idx="4838">
                  <c:v>5.5810185185185185E-2</c:v>
                </c:pt>
                <c:pt idx="4839">
                  <c:v>5.5821759259259258E-2</c:v>
                </c:pt>
                <c:pt idx="4840">
                  <c:v>5.5833333333333325E-2</c:v>
                </c:pt>
                <c:pt idx="4841">
                  <c:v>5.5844907407407406E-2</c:v>
                </c:pt>
                <c:pt idx="4842">
                  <c:v>5.5856481481481479E-2</c:v>
                </c:pt>
                <c:pt idx="4843">
                  <c:v>5.5868055555555553E-2</c:v>
                </c:pt>
                <c:pt idx="4844">
                  <c:v>5.5879629629629633E-2</c:v>
                </c:pt>
                <c:pt idx="4845">
                  <c:v>5.5891203703703707E-2</c:v>
                </c:pt>
                <c:pt idx="4846">
                  <c:v>5.590277777777778E-2</c:v>
                </c:pt>
                <c:pt idx="4847">
                  <c:v>5.5914351851851847E-2</c:v>
                </c:pt>
                <c:pt idx="4848">
                  <c:v>5.5925925925925928E-2</c:v>
                </c:pt>
                <c:pt idx="4849">
                  <c:v>5.5937500000000001E-2</c:v>
                </c:pt>
                <c:pt idx="4850">
                  <c:v>5.5949074074074075E-2</c:v>
                </c:pt>
                <c:pt idx="4851">
                  <c:v>5.5960648148148141E-2</c:v>
                </c:pt>
                <c:pt idx="4852">
                  <c:v>5.5972222222222222E-2</c:v>
                </c:pt>
                <c:pt idx="4853">
                  <c:v>5.5983796296296295E-2</c:v>
                </c:pt>
                <c:pt idx="4854">
                  <c:v>5.5995370370370369E-2</c:v>
                </c:pt>
                <c:pt idx="4855">
                  <c:v>5.6006944444444449E-2</c:v>
                </c:pt>
                <c:pt idx="4856">
                  <c:v>5.6018518518518523E-2</c:v>
                </c:pt>
                <c:pt idx="4857">
                  <c:v>5.603009259259259E-2</c:v>
                </c:pt>
                <c:pt idx="4858">
                  <c:v>5.6041666666666663E-2</c:v>
                </c:pt>
                <c:pt idx="4859">
                  <c:v>5.6053240740740744E-2</c:v>
                </c:pt>
                <c:pt idx="4860">
                  <c:v>5.6064814814814817E-2</c:v>
                </c:pt>
                <c:pt idx="4861">
                  <c:v>5.6076388888888884E-2</c:v>
                </c:pt>
                <c:pt idx="4862">
                  <c:v>5.6087962962962958E-2</c:v>
                </c:pt>
                <c:pt idx="4863">
                  <c:v>5.6099537037037038E-2</c:v>
                </c:pt>
                <c:pt idx="4864">
                  <c:v>5.6111111111111112E-2</c:v>
                </c:pt>
                <c:pt idx="4865">
                  <c:v>5.6122685185185185E-2</c:v>
                </c:pt>
                <c:pt idx="4866">
                  <c:v>5.6134259259259266E-2</c:v>
                </c:pt>
                <c:pt idx="4867">
                  <c:v>5.6145833333333339E-2</c:v>
                </c:pt>
                <c:pt idx="4868">
                  <c:v>5.6157407407407406E-2</c:v>
                </c:pt>
                <c:pt idx="4869">
                  <c:v>5.6168981481481479E-2</c:v>
                </c:pt>
                <c:pt idx="4870">
                  <c:v>5.618055555555556E-2</c:v>
                </c:pt>
                <c:pt idx="4871">
                  <c:v>5.6192129629629634E-2</c:v>
                </c:pt>
                <c:pt idx="4872">
                  <c:v>5.62037037037037E-2</c:v>
                </c:pt>
                <c:pt idx="4873">
                  <c:v>5.6215277777777774E-2</c:v>
                </c:pt>
                <c:pt idx="4874">
                  <c:v>5.6226851851851854E-2</c:v>
                </c:pt>
                <c:pt idx="4875">
                  <c:v>5.6238425925925928E-2</c:v>
                </c:pt>
                <c:pt idx="4876">
                  <c:v>5.6250000000000001E-2</c:v>
                </c:pt>
                <c:pt idx="4877">
                  <c:v>5.6261574074074068E-2</c:v>
                </c:pt>
                <c:pt idx="4878">
                  <c:v>5.6273148148148149E-2</c:v>
                </c:pt>
                <c:pt idx="4879">
                  <c:v>5.6284722222222222E-2</c:v>
                </c:pt>
                <c:pt idx="4880">
                  <c:v>5.6296296296296296E-2</c:v>
                </c:pt>
                <c:pt idx="4881">
                  <c:v>5.6307870370370362E-2</c:v>
                </c:pt>
                <c:pt idx="4882">
                  <c:v>5.6319444444444443E-2</c:v>
                </c:pt>
                <c:pt idx="4883">
                  <c:v>5.6331018518518516E-2</c:v>
                </c:pt>
                <c:pt idx="4884">
                  <c:v>5.634259259259259E-2</c:v>
                </c:pt>
                <c:pt idx="4885">
                  <c:v>5.635416666666667E-2</c:v>
                </c:pt>
                <c:pt idx="4886">
                  <c:v>5.6365740740740744E-2</c:v>
                </c:pt>
                <c:pt idx="4887">
                  <c:v>5.6377314814814818E-2</c:v>
                </c:pt>
                <c:pt idx="4888">
                  <c:v>5.6377314814814818E-2</c:v>
                </c:pt>
                <c:pt idx="4889">
                  <c:v>5.6388888888888884E-2</c:v>
                </c:pt>
                <c:pt idx="4890">
                  <c:v>5.6400462962962965E-2</c:v>
                </c:pt>
                <c:pt idx="4891">
                  <c:v>5.6412037037037038E-2</c:v>
                </c:pt>
                <c:pt idx="4892">
                  <c:v>5.6423611111111112E-2</c:v>
                </c:pt>
                <c:pt idx="4893">
                  <c:v>5.6435185185185179E-2</c:v>
                </c:pt>
                <c:pt idx="4894">
                  <c:v>5.6446759259259259E-2</c:v>
                </c:pt>
                <c:pt idx="4895">
                  <c:v>5.6458333333333333E-2</c:v>
                </c:pt>
                <c:pt idx="4896">
                  <c:v>5.6469907407407406E-2</c:v>
                </c:pt>
                <c:pt idx="4897">
                  <c:v>5.6481481481481487E-2</c:v>
                </c:pt>
                <c:pt idx="4898">
                  <c:v>5.649305555555556E-2</c:v>
                </c:pt>
                <c:pt idx="4899">
                  <c:v>5.6504629629629627E-2</c:v>
                </c:pt>
                <c:pt idx="4900">
                  <c:v>5.65162037037037E-2</c:v>
                </c:pt>
                <c:pt idx="4901">
                  <c:v>5.6527777777777781E-2</c:v>
                </c:pt>
                <c:pt idx="4902">
                  <c:v>5.6539351851851855E-2</c:v>
                </c:pt>
                <c:pt idx="4903">
                  <c:v>5.6550925925925921E-2</c:v>
                </c:pt>
                <c:pt idx="4904">
                  <c:v>5.6562499999999995E-2</c:v>
                </c:pt>
                <c:pt idx="4905">
                  <c:v>5.6574074074074075E-2</c:v>
                </c:pt>
                <c:pt idx="4906">
                  <c:v>5.6585648148148149E-2</c:v>
                </c:pt>
                <c:pt idx="4907">
                  <c:v>5.6597222222222222E-2</c:v>
                </c:pt>
                <c:pt idx="4908">
                  <c:v>5.6608796296296303E-2</c:v>
                </c:pt>
                <c:pt idx="4909">
                  <c:v>5.6620370370370376E-2</c:v>
                </c:pt>
                <c:pt idx="4910">
                  <c:v>5.6631944444444443E-2</c:v>
                </c:pt>
                <c:pt idx="4911">
                  <c:v>5.6643518518518517E-2</c:v>
                </c:pt>
                <c:pt idx="4912">
                  <c:v>5.6655092592592597E-2</c:v>
                </c:pt>
                <c:pt idx="4913">
                  <c:v>5.6666666666666671E-2</c:v>
                </c:pt>
                <c:pt idx="4914">
                  <c:v>5.6678240740740737E-2</c:v>
                </c:pt>
                <c:pt idx="4915">
                  <c:v>5.6689814814814811E-2</c:v>
                </c:pt>
                <c:pt idx="4916">
                  <c:v>5.6701388888888891E-2</c:v>
                </c:pt>
                <c:pt idx="4917">
                  <c:v>5.6712962962962965E-2</c:v>
                </c:pt>
                <c:pt idx="4918">
                  <c:v>5.6724537037037039E-2</c:v>
                </c:pt>
                <c:pt idx="4919">
                  <c:v>5.6736111111111105E-2</c:v>
                </c:pt>
                <c:pt idx="4920">
                  <c:v>5.6747685185185186E-2</c:v>
                </c:pt>
                <c:pt idx="4921">
                  <c:v>5.6759259259259259E-2</c:v>
                </c:pt>
                <c:pt idx="4922">
                  <c:v>5.6770833333333333E-2</c:v>
                </c:pt>
                <c:pt idx="4923">
                  <c:v>5.67824074074074E-2</c:v>
                </c:pt>
                <c:pt idx="4924">
                  <c:v>5.679398148148148E-2</c:v>
                </c:pt>
                <c:pt idx="4925">
                  <c:v>5.6805555555555554E-2</c:v>
                </c:pt>
                <c:pt idx="4926">
                  <c:v>5.6817129629629627E-2</c:v>
                </c:pt>
                <c:pt idx="4927">
                  <c:v>5.6828703703703708E-2</c:v>
                </c:pt>
                <c:pt idx="4928">
                  <c:v>5.6840277777777781E-2</c:v>
                </c:pt>
                <c:pt idx="4929">
                  <c:v>5.6851851851851855E-2</c:v>
                </c:pt>
                <c:pt idx="4930">
                  <c:v>5.6863425925925921E-2</c:v>
                </c:pt>
                <c:pt idx="4931">
                  <c:v>5.6875000000000002E-2</c:v>
                </c:pt>
                <c:pt idx="4932">
                  <c:v>5.6886574074074076E-2</c:v>
                </c:pt>
                <c:pt idx="4933">
                  <c:v>5.6898148148148149E-2</c:v>
                </c:pt>
                <c:pt idx="4934">
                  <c:v>5.6909722222222216E-2</c:v>
                </c:pt>
                <c:pt idx="4935">
                  <c:v>5.6921296296296296E-2</c:v>
                </c:pt>
                <c:pt idx="4936">
                  <c:v>5.693287037037037E-2</c:v>
                </c:pt>
                <c:pt idx="4937">
                  <c:v>5.6944444444444443E-2</c:v>
                </c:pt>
                <c:pt idx="4938">
                  <c:v>5.6956018518518524E-2</c:v>
                </c:pt>
                <c:pt idx="4939">
                  <c:v>5.6967592592592597E-2</c:v>
                </c:pt>
                <c:pt idx="4940">
                  <c:v>5.6979166666666664E-2</c:v>
                </c:pt>
                <c:pt idx="4941">
                  <c:v>5.6990740740740738E-2</c:v>
                </c:pt>
                <c:pt idx="4942">
                  <c:v>5.7002314814814818E-2</c:v>
                </c:pt>
                <c:pt idx="4943">
                  <c:v>5.7013888888888892E-2</c:v>
                </c:pt>
                <c:pt idx="4944">
                  <c:v>5.7025462962962958E-2</c:v>
                </c:pt>
                <c:pt idx="4945">
                  <c:v>5.7037037037037032E-2</c:v>
                </c:pt>
                <c:pt idx="4946">
                  <c:v>5.7048611111111112E-2</c:v>
                </c:pt>
                <c:pt idx="4947">
                  <c:v>5.7060185185185186E-2</c:v>
                </c:pt>
                <c:pt idx="4948">
                  <c:v>5.707175925925926E-2</c:v>
                </c:pt>
                <c:pt idx="4949">
                  <c:v>5.708333333333334E-2</c:v>
                </c:pt>
                <c:pt idx="4950">
                  <c:v>5.7094907407407407E-2</c:v>
                </c:pt>
                <c:pt idx="4951">
                  <c:v>5.710648148148148E-2</c:v>
                </c:pt>
                <c:pt idx="4952">
                  <c:v>5.7118055555555554E-2</c:v>
                </c:pt>
                <c:pt idx="4953">
                  <c:v>5.7129629629629634E-2</c:v>
                </c:pt>
                <c:pt idx="4954">
                  <c:v>5.7141203703703708E-2</c:v>
                </c:pt>
                <c:pt idx="4955">
                  <c:v>5.7152777777777775E-2</c:v>
                </c:pt>
                <c:pt idx="4956">
                  <c:v>5.7164351851851848E-2</c:v>
                </c:pt>
                <c:pt idx="4957">
                  <c:v>5.7175925925925929E-2</c:v>
                </c:pt>
                <c:pt idx="4958">
                  <c:v>5.7187500000000002E-2</c:v>
                </c:pt>
                <c:pt idx="4959">
                  <c:v>5.7199074074074076E-2</c:v>
                </c:pt>
                <c:pt idx="4960">
                  <c:v>5.7210648148148142E-2</c:v>
                </c:pt>
                <c:pt idx="4961">
                  <c:v>5.7222222222222223E-2</c:v>
                </c:pt>
                <c:pt idx="4962">
                  <c:v>5.7233796296296297E-2</c:v>
                </c:pt>
                <c:pt idx="4963">
                  <c:v>5.724537037037037E-2</c:v>
                </c:pt>
                <c:pt idx="4964">
                  <c:v>5.7256944444444437E-2</c:v>
                </c:pt>
                <c:pt idx="4965">
                  <c:v>5.7268518518518517E-2</c:v>
                </c:pt>
                <c:pt idx="4966">
                  <c:v>5.7280092592592591E-2</c:v>
                </c:pt>
                <c:pt idx="4967">
                  <c:v>5.7291666666666664E-2</c:v>
                </c:pt>
                <c:pt idx="4968">
                  <c:v>5.7303240740740745E-2</c:v>
                </c:pt>
                <c:pt idx="4969">
                  <c:v>5.7314814814814818E-2</c:v>
                </c:pt>
                <c:pt idx="4970">
                  <c:v>5.7326388888888892E-2</c:v>
                </c:pt>
                <c:pt idx="4971">
                  <c:v>5.7337962962962959E-2</c:v>
                </c:pt>
                <c:pt idx="4972">
                  <c:v>5.7349537037037039E-2</c:v>
                </c:pt>
                <c:pt idx="4973">
                  <c:v>5.7361111111111113E-2</c:v>
                </c:pt>
                <c:pt idx="4974">
                  <c:v>5.7372685185185186E-2</c:v>
                </c:pt>
                <c:pt idx="4975">
                  <c:v>5.7384259259259253E-2</c:v>
                </c:pt>
                <c:pt idx="4976">
                  <c:v>5.7395833333333333E-2</c:v>
                </c:pt>
                <c:pt idx="4977">
                  <c:v>5.7407407407407407E-2</c:v>
                </c:pt>
                <c:pt idx="4978">
                  <c:v>5.7418981481481481E-2</c:v>
                </c:pt>
                <c:pt idx="4979">
                  <c:v>5.7430555555555561E-2</c:v>
                </c:pt>
                <c:pt idx="4980">
                  <c:v>5.7442129629629628E-2</c:v>
                </c:pt>
                <c:pt idx="4981">
                  <c:v>5.7453703703703701E-2</c:v>
                </c:pt>
                <c:pt idx="4982">
                  <c:v>5.7465277777777775E-2</c:v>
                </c:pt>
                <c:pt idx="4983">
                  <c:v>5.7476851851851855E-2</c:v>
                </c:pt>
                <c:pt idx="4984">
                  <c:v>5.7488425925925929E-2</c:v>
                </c:pt>
                <c:pt idx="4985">
                  <c:v>5.7499999999999996E-2</c:v>
                </c:pt>
                <c:pt idx="4986">
                  <c:v>5.7511574074074069E-2</c:v>
                </c:pt>
                <c:pt idx="4987">
                  <c:v>5.752314814814815E-2</c:v>
                </c:pt>
                <c:pt idx="4988">
                  <c:v>5.7534722222222223E-2</c:v>
                </c:pt>
                <c:pt idx="4989">
                  <c:v>5.7546296296296297E-2</c:v>
                </c:pt>
                <c:pt idx="4990">
                  <c:v>5.7557870370370377E-2</c:v>
                </c:pt>
                <c:pt idx="4991">
                  <c:v>5.7569444444444444E-2</c:v>
                </c:pt>
                <c:pt idx="4992">
                  <c:v>5.7581018518518517E-2</c:v>
                </c:pt>
                <c:pt idx="4993">
                  <c:v>5.7592592592592591E-2</c:v>
                </c:pt>
                <c:pt idx="4994">
                  <c:v>5.7604166666666672E-2</c:v>
                </c:pt>
                <c:pt idx="4995">
                  <c:v>5.7615740740740738E-2</c:v>
                </c:pt>
                <c:pt idx="4996">
                  <c:v>5.7627314814814812E-2</c:v>
                </c:pt>
                <c:pt idx="4997">
                  <c:v>5.7638888888888885E-2</c:v>
                </c:pt>
                <c:pt idx="4998">
                  <c:v>5.7650462962962966E-2</c:v>
                </c:pt>
                <c:pt idx="4999">
                  <c:v>5.7662037037037039E-2</c:v>
                </c:pt>
                <c:pt idx="5000">
                  <c:v>5.7673611111111113E-2</c:v>
                </c:pt>
                <c:pt idx="5001">
                  <c:v>5.768518518518518E-2</c:v>
                </c:pt>
                <c:pt idx="5002">
                  <c:v>5.769675925925926E-2</c:v>
                </c:pt>
                <c:pt idx="5003">
                  <c:v>5.7708333333333334E-2</c:v>
                </c:pt>
                <c:pt idx="5004">
                  <c:v>5.7719907407407407E-2</c:v>
                </c:pt>
                <c:pt idx="5005">
                  <c:v>5.7731481481481474E-2</c:v>
                </c:pt>
                <c:pt idx="5006">
                  <c:v>5.7743055555555554E-2</c:v>
                </c:pt>
                <c:pt idx="5007">
                  <c:v>5.7754629629629628E-2</c:v>
                </c:pt>
                <c:pt idx="5008">
                  <c:v>5.7766203703703702E-2</c:v>
                </c:pt>
                <c:pt idx="5009">
                  <c:v>5.7777777777777782E-2</c:v>
                </c:pt>
                <c:pt idx="5010">
                  <c:v>5.7789351851851856E-2</c:v>
                </c:pt>
                <c:pt idx="5011">
                  <c:v>5.7800925925925929E-2</c:v>
                </c:pt>
                <c:pt idx="5012">
                  <c:v>5.7812499999999996E-2</c:v>
                </c:pt>
                <c:pt idx="5013">
                  <c:v>5.7824074074074076E-2</c:v>
                </c:pt>
                <c:pt idx="5014">
                  <c:v>5.783564814814815E-2</c:v>
                </c:pt>
                <c:pt idx="5015">
                  <c:v>5.7847222222222223E-2</c:v>
                </c:pt>
                <c:pt idx="5016">
                  <c:v>5.785879629629629E-2</c:v>
                </c:pt>
                <c:pt idx="5017">
                  <c:v>5.7870370370370371E-2</c:v>
                </c:pt>
                <c:pt idx="5018">
                  <c:v>5.7881944444444444E-2</c:v>
                </c:pt>
                <c:pt idx="5019">
                  <c:v>5.7893518518518518E-2</c:v>
                </c:pt>
                <c:pt idx="5020">
                  <c:v>5.7905092592592598E-2</c:v>
                </c:pt>
                <c:pt idx="5021">
                  <c:v>5.7916666666666665E-2</c:v>
                </c:pt>
                <c:pt idx="5022">
                  <c:v>5.7928240740740738E-2</c:v>
                </c:pt>
                <c:pt idx="5023">
                  <c:v>5.7939814814814812E-2</c:v>
                </c:pt>
                <c:pt idx="5024">
                  <c:v>5.7951388888888893E-2</c:v>
                </c:pt>
                <c:pt idx="5025">
                  <c:v>5.7962962962962959E-2</c:v>
                </c:pt>
                <c:pt idx="5026">
                  <c:v>5.7974537037037033E-2</c:v>
                </c:pt>
                <c:pt idx="5027">
                  <c:v>5.7986111111111106E-2</c:v>
                </c:pt>
                <c:pt idx="5028">
                  <c:v>5.7997685185185187E-2</c:v>
                </c:pt>
                <c:pt idx="5029">
                  <c:v>5.800925925925926E-2</c:v>
                </c:pt>
                <c:pt idx="5030">
                  <c:v>5.8020833333333334E-2</c:v>
                </c:pt>
                <c:pt idx="5031">
                  <c:v>5.8032407407407414E-2</c:v>
                </c:pt>
                <c:pt idx="5032">
                  <c:v>5.8043981481481481E-2</c:v>
                </c:pt>
                <c:pt idx="5033">
                  <c:v>5.8055555555555555E-2</c:v>
                </c:pt>
                <c:pt idx="5034">
                  <c:v>5.8067129629629628E-2</c:v>
                </c:pt>
                <c:pt idx="5035">
                  <c:v>5.8078703703703709E-2</c:v>
                </c:pt>
                <c:pt idx="5036">
                  <c:v>5.8090277777777775E-2</c:v>
                </c:pt>
                <c:pt idx="5037">
                  <c:v>5.8101851851851849E-2</c:v>
                </c:pt>
                <c:pt idx="5038">
                  <c:v>5.8113425925925923E-2</c:v>
                </c:pt>
                <c:pt idx="5039">
                  <c:v>5.8125000000000003E-2</c:v>
                </c:pt>
                <c:pt idx="5040">
                  <c:v>5.8136574074074077E-2</c:v>
                </c:pt>
                <c:pt idx="5041">
                  <c:v>5.814814814814815E-2</c:v>
                </c:pt>
                <c:pt idx="5042">
                  <c:v>5.8159722222222217E-2</c:v>
                </c:pt>
                <c:pt idx="5043">
                  <c:v>5.8171296296296297E-2</c:v>
                </c:pt>
                <c:pt idx="5044">
                  <c:v>5.8182870370370371E-2</c:v>
                </c:pt>
                <c:pt idx="5045">
                  <c:v>5.8194444444444444E-2</c:v>
                </c:pt>
                <c:pt idx="5046">
                  <c:v>5.8206018518518511E-2</c:v>
                </c:pt>
                <c:pt idx="5047">
                  <c:v>5.8217592592592592E-2</c:v>
                </c:pt>
                <c:pt idx="5048">
                  <c:v>5.8229166666666665E-2</c:v>
                </c:pt>
                <c:pt idx="5049">
                  <c:v>5.8240740740740739E-2</c:v>
                </c:pt>
                <c:pt idx="5050">
                  <c:v>5.8252314814814819E-2</c:v>
                </c:pt>
                <c:pt idx="5051">
                  <c:v>5.8263888888888893E-2</c:v>
                </c:pt>
                <c:pt idx="5052">
                  <c:v>5.8275462962962966E-2</c:v>
                </c:pt>
                <c:pt idx="5053">
                  <c:v>5.8287037037037033E-2</c:v>
                </c:pt>
                <c:pt idx="5054">
                  <c:v>5.8298611111111114E-2</c:v>
                </c:pt>
                <c:pt idx="5055">
                  <c:v>5.8310185185185187E-2</c:v>
                </c:pt>
                <c:pt idx="5056">
                  <c:v>5.8321759259259261E-2</c:v>
                </c:pt>
                <c:pt idx="5057">
                  <c:v>5.8333333333333327E-2</c:v>
                </c:pt>
                <c:pt idx="5058">
                  <c:v>5.8344907407407408E-2</c:v>
                </c:pt>
                <c:pt idx="5059">
                  <c:v>5.8356481481481481E-2</c:v>
                </c:pt>
                <c:pt idx="5060">
                  <c:v>5.8368055555555555E-2</c:v>
                </c:pt>
                <c:pt idx="5061">
                  <c:v>5.8379629629629635E-2</c:v>
                </c:pt>
                <c:pt idx="5062">
                  <c:v>5.8391203703703702E-2</c:v>
                </c:pt>
                <c:pt idx="5063">
                  <c:v>5.8402777777777776E-2</c:v>
                </c:pt>
                <c:pt idx="5064">
                  <c:v>5.8414351851851849E-2</c:v>
                </c:pt>
                <c:pt idx="5065">
                  <c:v>5.842592592592593E-2</c:v>
                </c:pt>
                <c:pt idx="5066">
                  <c:v>5.8437499999999996E-2</c:v>
                </c:pt>
                <c:pt idx="5067">
                  <c:v>5.844907407407407E-2</c:v>
                </c:pt>
                <c:pt idx="5068">
                  <c:v>5.8460648148148144E-2</c:v>
                </c:pt>
                <c:pt idx="5069">
                  <c:v>5.8472222222222224E-2</c:v>
                </c:pt>
                <c:pt idx="5070">
                  <c:v>5.8483796296296298E-2</c:v>
                </c:pt>
                <c:pt idx="5071">
                  <c:v>5.8495370370370371E-2</c:v>
                </c:pt>
                <c:pt idx="5072">
                  <c:v>5.8506944444444452E-2</c:v>
                </c:pt>
                <c:pt idx="5073">
                  <c:v>5.8518518518518518E-2</c:v>
                </c:pt>
                <c:pt idx="5074">
                  <c:v>5.8530092592592592E-2</c:v>
                </c:pt>
                <c:pt idx="5075">
                  <c:v>5.8541666666666665E-2</c:v>
                </c:pt>
                <c:pt idx="5076">
                  <c:v>5.8553240740740746E-2</c:v>
                </c:pt>
                <c:pt idx="5077">
                  <c:v>5.8564814814814813E-2</c:v>
                </c:pt>
                <c:pt idx="5078">
                  <c:v>5.8576388888888886E-2</c:v>
                </c:pt>
                <c:pt idx="5079">
                  <c:v>5.858796296296296E-2</c:v>
                </c:pt>
                <c:pt idx="5080">
                  <c:v>5.859953703703704E-2</c:v>
                </c:pt>
                <c:pt idx="5081">
                  <c:v>5.8611111111111114E-2</c:v>
                </c:pt>
                <c:pt idx="5082">
                  <c:v>5.8622685185185187E-2</c:v>
                </c:pt>
                <c:pt idx="5083">
                  <c:v>5.8634259259259254E-2</c:v>
                </c:pt>
                <c:pt idx="5084">
                  <c:v>5.8645833333333335E-2</c:v>
                </c:pt>
                <c:pt idx="5085">
                  <c:v>5.8657407407407408E-2</c:v>
                </c:pt>
                <c:pt idx="5086">
                  <c:v>5.8668981481481482E-2</c:v>
                </c:pt>
                <c:pt idx="5087">
                  <c:v>5.8680555555555548E-2</c:v>
                </c:pt>
                <c:pt idx="5088">
                  <c:v>5.8692129629629629E-2</c:v>
                </c:pt>
                <c:pt idx="5089">
                  <c:v>5.8703703703703702E-2</c:v>
                </c:pt>
                <c:pt idx="5090">
                  <c:v>5.8715277777777776E-2</c:v>
                </c:pt>
                <c:pt idx="5091">
                  <c:v>5.8726851851851856E-2</c:v>
                </c:pt>
                <c:pt idx="5092">
                  <c:v>5.873842592592593E-2</c:v>
                </c:pt>
                <c:pt idx="5093">
                  <c:v>5.8750000000000004E-2</c:v>
                </c:pt>
                <c:pt idx="5094">
                  <c:v>5.876157407407407E-2</c:v>
                </c:pt>
                <c:pt idx="5095">
                  <c:v>5.8773148148148151E-2</c:v>
                </c:pt>
                <c:pt idx="5096">
                  <c:v>5.8784722222222224E-2</c:v>
                </c:pt>
                <c:pt idx="5097">
                  <c:v>5.8796296296296298E-2</c:v>
                </c:pt>
                <c:pt idx="5098">
                  <c:v>5.8807870370370365E-2</c:v>
                </c:pt>
                <c:pt idx="5099">
                  <c:v>5.8819444444444445E-2</c:v>
                </c:pt>
                <c:pt idx="5100">
                  <c:v>5.8831018518518519E-2</c:v>
                </c:pt>
                <c:pt idx="5101">
                  <c:v>5.8842592592592592E-2</c:v>
                </c:pt>
                <c:pt idx="5102">
                  <c:v>5.8854166666666673E-2</c:v>
                </c:pt>
                <c:pt idx="5103">
                  <c:v>5.8865740740740739E-2</c:v>
                </c:pt>
                <c:pt idx="5104">
                  <c:v>5.8877314814814813E-2</c:v>
                </c:pt>
                <c:pt idx="5105">
                  <c:v>5.8888888888888886E-2</c:v>
                </c:pt>
                <c:pt idx="5106">
                  <c:v>5.8900462962962967E-2</c:v>
                </c:pt>
                <c:pt idx="5107">
                  <c:v>5.8912037037037034E-2</c:v>
                </c:pt>
                <c:pt idx="5108">
                  <c:v>5.8923611111111107E-2</c:v>
                </c:pt>
                <c:pt idx="5109">
                  <c:v>5.8935185185185181E-2</c:v>
                </c:pt>
                <c:pt idx="5110">
                  <c:v>5.8946759259259261E-2</c:v>
                </c:pt>
                <c:pt idx="5111">
                  <c:v>5.8958333333333335E-2</c:v>
                </c:pt>
                <c:pt idx="5112">
                  <c:v>5.8969907407407408E-2</c:v>
                </c:pt>
                <c:pt idx="5113">
                  <c:v>5.8981481481481489E-2</c:v>
                </c:pt>
                <c:pt idx="5114">
                  <c:v>5.8993055555555556E-2</c:v>
                </c:pt>
                <c:pt idx="5115">
                  <c:v>5.9004629629629629E-2</c:v>
                </c:pt>
                <c:pt idx="5116">
                  <c:v>5.9016203703703703E-2</c:v>
                </c:pt>
                <c:pt idx="5117">
                  <c:v>5.9027777777777783E-2</c:v>
                </c:pt>
                <c:pt idx="5118">
                  <c:v>5.903935185185185E-2</c:v>
                </c:pt>
                <c:pt idx="5119">
                  <c:v>5.9050925925925923E-2</c:v>
                </c:pt>
                <c:pt idx="5120">
                  <c:v>5.9062499999999997E-2</c:v>
                </c:pt>
                <c:pt idx="5121">
                  <c:v>5.9074074074074077E-2</c:v>
                </c:pt>
                <c:pt idx="5122">
                  <c:v>5.9085648148148151E-2</c:v>
                </c:pt>
                <c:pt idx="5123">
                  <c:v>5.9097222222222225E-2</c:v>
                </c:pt>
                <c:pt idx="5124">
                  <c:v>5.9108796296296291E-2</c:v>
                </c:pt>
                <c:pt idx="5125">
                  <c:v>5.9120370370370372E-2</c:v>
                </c:pt>
                <c:pt idx="5126">
                  <c:v>5.9131944444444445E-2</c:v>
                </c:pt>
                <c:pt idx="5127">
                  <c:v>5.9143518518518519E-2</c:v>
                </c:pt>
                <c:pt idx="5128">
                  <c:v>5.9155092592592586E-2</c:v>
                </c:pt>
                <c:pt idx="5129">
                  <c:v>5.9166666666666666E-2</c:v>
                </c:pt>
                <c:pt idx="5130">
                  <c:v>5.917824074074074E-2</c:v>
                </c:pt>
                <c:pt idx="5131">
                  <c:v>5.9189814814814813E-2</c:v>
                </c:pt>
                <c:pt idx="5132">
                  <c:v>5.9201388888888894E-2</c:v>
                </c:pt>
                <c:pt idx="5133">
                  <c:v>5.9212962962962967E-2</c:v>
                </c:pt>
                <c:pt idx="5134">
                  <c:v>5.9224537037037041E-2</c:v>
                </c:pt>
                <c:pt idx="5135">
                  <c:v>5.9236111111111107E-2</c:v>
                </c:pt>
                <c:pt idx="5136">
                  <c:v>5.9247685185185188E-2</c:v>
                </c:pt>
                <c:pt idx="5137">
                  <c:v>5.9259259259259262E-2</c:v>
                </c:pt>
                <c:pt idx="5138">
                  <c:v>5.9270833333333335E-2</c:v>
                </c:pt>
                <c:pt idx="5139">
                  <c:v>5.9282407407407402E-2</c:v>
                </c:pt>
                <c:pt idx="5140">
                  <c:v>5.9293981481481482E-2</c:v>
                </c:pt>
                <c:pt idx="5141">
                  <c:v>5.9305555555555556E-2</c:v>
                </c:pt>
                <c:pt idx="5142">
                  <c:v>5.9317129629629629E-2</c:v>
                </c:pt>
                <c:pt idx="5143">
                  <c:v>5.932870370370371E-2</c:v>
                </c:pt>
                <c:pt idx="5144">
                  <c:v>5.9340277777777777E-2</c:v>
                </c:pt>
                <c:pt idx="5145">
                  <c:v>5.935185185185185E-2</c:v>
                </c:pt>
                <c:pt idx="5146">
                  <c:v>5.9363425925925924E-2</c:v>
                </c:pt>
                <c:pt idx="5147">
                  <c:v>5.9375000000000004E-2</c:v>
                </c:pt>
                <c:pt idx="5148">
                  <c:v>5.9386574074074071E-2</c:v>
                </c:pt>
                <c:pt idx="5149">
                  <c:v>5.9398148148148144E-2</c:v>
                </c:pt>
                <c:pt idx="5150">
                  <c:v>5.9409722222222218E-2</c:v>
                </c:pt>
                <c:pt idx="5151">
                  <c:v>5.9421296296296298E-2</c:v>
                </c:pt>
                <c:pt idx="5152">
                  <c:v>5.9432870370370372E-2</c:v>
                </c:pt>
                <c:pt idx="5153">
                  <c:v>5.9444444444444446E-2</c:v>
                </c:pt>
                <c:pt idx="5154">
                  <c:v>5.9456018518518526E-2</c:v>
                </c:pt>
                <c:pt idx="5155">
                  <c:v>5.9467592592592593E-2</c:v>
                </c:pt>
                <c:pt idx="5156">
                  <c:v>5.9479166666666666E-2</c:v>
                </c:pt>
                <c:pt idx="5157">
                  <c:v>5.949074074074074E-2</c:v>
                </c:pt>
                <c:pt idx="5158">
                  <c:v>5.950231481481482E-2</c:v>
                </c:pt>
                <c:pt idx="5159">
                  <c:v>5.9513888888888887E-2</c:v>
                </c:pt>
                <c:pt idx="5160">
                  <c:v>5.9525462962962961E-2</c:v>
                </c:pt>
                <c:pt idx="5161">
                  <c:v>5.9537037037037034E-2</c:v>
                </c:pt>
                <c:pt idx="5162">
                  <c:v>5.9548611111111115E-2</c:v>
                </c:pt>
                <c:pt idx="5163">
                  <c:v>5.9560185185185188E-2</c:v>
                </c:pt>
                <c:pt idx="5164">
                  <c:v>5.9560185185185188E-2</c:v>
                </c:pt>
                <c:pt idx="5165">
                  <c:v>5.9571759259259262E-2</c:v>
                </c:pt>
                <c:pt idx="5166">
                  <c:v>5.9583333333333328E-2</c:v>
                </c:pt>
                <c:pt idx="5167">
                  <c:v>5.9594907407407409E-2</c:v>
                </c:pt>
                <c:pt idx="5168">
                  <c:v>5.9606481481481483E-2</c:v>
                </c:pt>
                <c:pt idx="5169">
                  <c:v>5.9618055555555556E-2</c:v>
                </c:pt>
                <c:pt idx="5170">
                  <c:v>5.9629629629629623E-2</c:v>
                </c:pt>
                <c:pt idx="5171">
                  <c:v>5.9641203703703703E-2</c:v>
                </c:pt>
                <c:pt idx="5172">
                  <c:v>5.9652777777777777E-2</c:v>
                </c:pt>
                <c:pt idx="5173">
                  <c:v>5.966435185185185E-2</c:v>
                </c:pt>
                <c:pt idx="5174">
                  <c:v>5.9675925925925931E-2</c:v>
                </c:pt>
                <c:pt idx="5175">
                  <c:v>5.9687500000000004E-2</c:v>
                </c:pt>
                <c:pt idx="5176">
                  <c:v>5.9699074074074071E-2</c:v>
                </c:pt>
                <c:pt idx="5177">
                  <c:v>5.9710648148148145E-2</c:v>
                </c:pt>
                <c:pt idx="5178">
                  <c:v>5.9722222222222225E-2</c:v>
                </c:pt>
                <c:pt idx="5179">
                  <c:v>5.9733796296296299E-2</c:v>
                </c:pt>
                <c:pt idx="5180">
                  <c:v>5.9745370370370372E-2</c:v>
                </c:pt>
                <c:pt idx="5181">
                  <c:v>5.9756944444444439E-2</c:v>
                </c:pt>
                <c:pt idx="5182">
                  <c:v>5.9768518518518519E-2</c:v>
                </c:pt>
                <c:pt idx="5183">
                  <c:v>5.9780092592592593E-2</c:v>
                </c:pt>
                <c:pt idx="5184">
                  <c:v>5.9791666666666667E-2</c:v>
                </c:pt>
                <c:pt idx="5185">
                  <c:v>5.9803240740740747E-2</c:v>
                </c:pt>
                <c:pt idx="5186">
                  <c:v>5.9814814814814814E-2</c:v>
                </c:pt>
                <c:pt idx="5187">
                  <c:v>5.9826388888888887E-2</c:v>
                </c:pt>
                <c:pt idx="5188">
                  <c:v>5.9837962962962961E-2</c:v>
                </c:pt>
                <c:pt idx="5189">
                  <c:v>5.9849537037037041E-2</c:v>
                </c:pt>
                <c:pt idx="5190">
                  <c:v>5.9861111111111108E-2</c:v>
                </c:pt>
                <c:pt idx="5191">
                  <c:v>5.9872685185185182E-2</c:v>
                </c:pt>
                <c:pt idx="5192">
                  <c:v>5.9884259259259255E-2</c:v>
                </c:pt>
                <c:pt idx="5193">
                  <c:v>5.9895833333333336E-2</c:v>
                </c:pt>
                <c:pt idx="5194">
                  <c:v>5.9907407407407409E-2</c:v>
                </c:pt>
                <c:pt idx="5195">
                  <c:v>5.9918981481481483E-2</c:v>
                </c:pt>
                <c:pt idx="5196">
                  <c:v>5.9930555555555563E-2</c:v>
                </c:pt>
                <c:pt idx="5197">
                  <c:v>5.994212962962963E-2</c:v>
                </c:pt>
                <c:pt idx="5198">
                  <c:v>5.9953703703703703E-2</c:v>
                </c:pt>
                <c:pt idx="5199">
                  <c:v>5.9965277777777777E-2</c:v>
                </c:pt>
                <c:pt idx="5200">
                  <c:v>5.9976851851851858E-2</c:v>
                </c:pt>
                <c:pt idx="5201">
                  <c:v>5.9988425925925924E-2</c:v>
                </c:pt>
                <c:pt idx="5202">
                  <c:v>0.06</c:v>
                </c:pt>
                <c:pt idx="5203">
                  <c:v>6.0011574074074071E-2</c:v>
                </c:pt>
                <c:pt idx="5204">
                  <c:v>6.0023148148148152E-2</c:v>
                </c:pt>
                <c:pt idx="5205">
                  <c:v>6.0034722222222225E-2</c:v>
                </c:pt>
                <c:pt idx="5206">
                  <c:v>6.0046296296296292E-2</c:v>
                </c:pt>
                <c:pt idx="5207">
                  <c:v>6.0057870370370366E-2</c:v>
                </c:pt>
                <c:pt idx="5208">
                  <c:v>6.0069444444444446E-2</c:v>
                </c:pt>
                <c:pt idx="5209">
                  <c:v>6.008101851851852E-2</c:v>
                </c:pt>
                <c:pt idx="5210">
                  <c:v>6.0092592592592593E-2</c:v>
                </c:pt>
                <c:pt idx="5211">
                  <c:v>6.010416666666666E-2</c:v>
                </c:pt>
                <c:pt idx="5212">
                  <c:v>6.011574074074074E-2</c:v>
                </c:pt>
                <c:pt idx="5213">
                  <c:v>6.0127314814814814E-2</c:v>
                </c:pt>
                <c:pt idx="5214">
                  <c:v>6.0138888888888888E-2</c:v>
                </c:pt>
                <c:pt idx="5215">
                  <c:v>6.0150462962962968E-2</c:v>
                </c:pt>
                <c:pt idx="5216">
                  <c:v>6.0162037037037042E-2</c:v>
                </c:pt>
                <c:pt idx="5217">
                  <c:v>6.0173611111111108E-2</c:v>
                </c:pt>
                <c:pt idx="5218">
                  <c:v>6.0185185185185182E-2</c:v>
                </c:pt>
                <c:pt idx="5219">
                  <c:v>6.0196759259259262E-2</c:v>
                </c:pt>
                <c:pt idx="5220">
                  <c:v>6.0208333333333336E-2</c:v>
                </c:pt>
                <c:pt idx="5221">
                  <c:v>6.0219907407407403E-2</c:v>
                </c:pt>
                <c:pt idx="5222">
                  <c:v>6.0231481481481476E-2</c:v>
                </c:pt>
                <c:pt idx="5223">
                  <c:v>6.0243055555555557E-2</c:v>
                </c:pt>
                <c:pt idx="5224">
                  <c:v>6.025462962962963E-2</c:v>
                </c:pt>
                <c:pt idx="5225">
                  <c:v>6.0266203703703704E-2</c:v>
                </c:pt>
                <c:pt idx="5226">
                  <c:v>6.0277777777777784E-2</c:v>
                </c:pt>
                <c:pt idx="5227">
                  <c:v>6.0289351851851851E-2</c:v>
                </c:pt>
                <c:pt idx="5228">
                  <c:v>6.0300925925925924E-2</c:v>
                </c:pt>
                <c:pt idx="5229">
                  <c:v>6.0312499999999998E-2</c:v>
                </c:pt>
                <c:pt idx="5230">
                  <c:v>6.0324074074074079E-2</c:v>
                </c:pt>
                <c:pt idx="5231">
                  <c:v>6.0335648148148145E-2</c:v>
                </c:pt>
                <c:pt idx="5232">
                  <c:v>6.0347222222222219E-2</c:v>
                </c:pt>
                <c:pt idx="5233">
                  <c:v>6.0358796296296292E-2</c:v>
                </c:pt>
                <c:pt idx="5234">
                  <c:v>6.0370370370370373E-2</c:v>
                </c:pt>
                <c:pt idx="5235">
                  <c:v>6.0381944444444446E-2</c:v>
                </c:pt>
                <c:pt idx="5236">
                  <c:v>6.039351851851852E-2</c:v>
                </c:pt>
                <c:pt idx="5237">
                  <c:v>6.04050925925926E-2</c:v>
                </c:pt>
                <c:pt idx="5238">
                  <c:v>6.0416666666666667E-2</c:v>
                </c:pt>
                <c:pt idx="5239">
                  <c:v>6.0428240740740741E-2</c:v>
                </c:pt>
                <c:pt idx="5240">
                  <c:v>6.0439814814814814E-2</c:v>
                </c:pt>
                <c:pt idx="5241">
                  <c:v>6.0451388888888895E-2</c:v>
                </c:pt>
                <c:pt idx="5242">
                  <c:v>6.0462962962962961E-2</c:v>
                </c:pt>
                <c:pt idx="5243">
                  <c:v>6.0474537037037035E-2</c:v>
                </c:pt>
                <c:pt idx="5244">
                  <c:v>6.0486111111111109E-2</c:v>
                </c:pt>
                <c:pt idx="5245">
                  <c:v>6.0497685185185189E-2</c:v>
                </c:pt>
                <c:pt idx="5246">
                  <c:v>6.0509259259259263E-2</c:v>
                </c:pt>
                <c:pt idx="5247">
                  <c:v>6.0520833333333329E-2</c:v>
                </c:pt>
                <c:pt idx="5248">
                  <c:v>6.0532407407407403E-2</c:v>
                </c:pt>
                <c:pt idx="5249">
                  <c:v>6.0543981481481483E-2</c:v>
                </c:pt>
                <c:pt idx="5250">
                  <c:v>6.0555555555555557E-2</c:v>
                </c:pt>
                <c:pt idx="5251">
                  <c:v>6.0567129629629624E-2</c:v>
                </c:pt>
                <c:pt idx="5252">
                  <c:v>6.0578703703703697E-2</c:v>
                </c:pt>
                <c:pt idx="5253">
                  <c:v>6.0590277777777778E-2</c:v>
                </c:pt>
                <c:pt idx="5254">
                  <c:v>6.0601851851851851E-2</c:v>
                </c:pt>
                <c:pt idx="5255">
                  <c:v>6.0613425925925925E-2</c:v>
                </c:pt>
                <c:pt idx="5256">
                  <c:v>6.0625000000000005E-2</c:v>
                </c:pt>
                <c:pt idx="5257">
                  <c:v>6.0636574074074079E-2</c:v>
                </c:pt>
                <c:pt idx="5258">
                  <c:v>6.0648148148148145E-2</c:v>
                </c:pt>
                <c:pt idx="5259">
                  <c:v>6.0659722222222219E-2</c:v>
                </c:pt>
                <c:pt idx="5260">
                  <c:v>6.06712962962963E-2</c:v>
                </c:pt>
                <c:pt idx="5261">
                  <c:v>6.0682870370370373E-2</c:v>
                </c:pt>
                <c:pt idx="5262">
                  <c:v>6.069444444444444E-2</c:v>
                </c:pt>
                <c:pt idx="5263">
                  <c:v>6.0706018518518513E-2</c:v>
                </c:pt>
                <c:pt idx="5264">
                  <c:v>6.0717592592592594E-2</c:v>
                </c:pt>
                <c:pt idx="5265">
                  <c:v>6.0729166666666667E-2</c:v>
                </c:pt>
                <c:pt idx="5266">
                  <c:v>6.0740740740740741E-2</c:v>
                </c:pt>
                <c:pt idx="5267">
                  <c:v>6.0752314814814821E-2</c:v>
                </c:pt>
                <c:pt idx="5268">
                  <c:v>6.0763888888888888E-2</c:v>
                </c:pt>
                <c:pt idx="5269">
                  <c:v>6.0775462962962962E-2</c:v>
                </c:pt>
                <c:pt idx="5270">
                  <c:v>6.0787037037037035E-2</c:v>
                </c:pt>
                <c:pt idx="5271">
                  <c:v>6.0798611111111116E-2</c:v>
                </c:pt>
                <c:pt idx="5272">
                  <c:v>6.0810185185185182E-2</c:v>
                </c:pt>
                <c:pt idx="5273">
                  <c:v>6.0821759259259256E-2</c:v>
                </c:pt>
                <c:pt idx="5274">
                  <c:v>6.083333333333333E-2</c:v>
                </c:pt>
                <c:pt idx="5275">
                  <c:v>6.084490740740741E-2</c:v>
                </c:pt>
                <c:pt idx="5276">
                  <c:v>6.0856481481481484E-2</c:v>
                </c:pt>
                <c:pt idx="5277">
                  <c:v>6.0868055555555557E-2</c:v>
                </c:pt>
                <c:pt idx="5278">
                  <c:v>6.0879629629629638E-2</c:v>
                </c:pt>
                <c:pt idx="5279">
                  <c:v>6.0891203703703704E-2</c:v>
                </c:pt>
                <c:pt idx="5280">
                  <c:v>6.0902777777777778E-2</c:v>
                </c:pt>
                <c:pt idx="5281">
                  <c:v>6.0914351851851851E-2</c:v>
                </c:pt>
                <c:pt idx="5282">
                  <c:v>6.0925925925925932E-2</c:v>
                </c:pt>
                <c:pt idx="5283">
                  <c:v>6.0937499999999999E-2</c:v>
                </c:pt>
                <c:pt idx="5284">
                  <c:v>6.0949074074074072E-2</c:v>
                </c:pt>
                <c:pt idx="5285">
                  <c:v>6.0960648148148146E-2</c:v>
                </c:pt>
                <c:pt idx="5286">
                  <c:v>6.0972222222222226E-2</c:v>
                </c:pt>
                <c:pt idx="5287">
                  <c:v>6.09837962962963E-2</c:v>
                </c:pt>
                <c:pt idx="5288">
                  <c:v>6.0995370370370366E-2</c:v>
                </c:pt>
                <c:pt idx="5289">
                  <c:v>6.100694444444444E-2</c:v>
                </c:pt>
                <c:pt idx="5290">
                  <c:v>6.1018518518518521E-2</c:v>
                </c:pt>
                <c:pt idx="5291">
                  <c:v>6.1030092592592594E-2</c:v>
                </c:pt>
                <c:pt idx="5292">
                  <c:v>6.1041666666666661E-2</c:v>
                </c:pt>
                <c:pt idx="5293">
                  <c:v>6.1053240740740734E-2</c:v>
                </c:pt>
                <c:pt idx="5294">
                  <c:v>6.1064814814814815E-2</c:v>
                </c:pt>
                <c:pt idx="5295">
                  <c:v>6.1076388888888888E-2</c:v>
                </c:pt>
                <c:pt idx="5296">
                  <c:v>6.1087962962962962E-2</c:v>
                </c:pt>
                <c:pt idx="5297">
                  <c:v>6.1099537037037042E-2</c:v>
                </c:pt>
                <c:pt idx="5298">
                  <c:v>6.1111111111111116E-2</c:v>
                </c:pt>
                <c:pt idx="5299">
                  <c:v>6.1122685185185183E-2</c:v>
                </c:pt>
                <c:pt idx="5300">
                  <c:v>6.1134259259259256E-2</c:v>
                </c:pt>
                <c:pt idx="5301">
                  <c:v>6.1145833333333337E-2</c:v>
                </c:pt>
                <c:pt idx="5302">
                  <c:v>6.115740740740741E-2</c:v>
                </c:pt>
                <c:pt idx="5303">
                  <c:v>6.1168981481481477E-2</c:v>
                </c:pt>
                <c:pt idx="5304">
                  <c:v>6.1180555555555551E-2</c:v>
                </c:pt>
                <c:pt idx="5305">
                  <c:v>6.1192129629629631E-2</c:v>
                </c:pt>
                <c:pt idx="5306">
                  <c:v>6.1203703703703705E-2</c:v>
                </c:pt>
                <c:pt idx="5307">
                  <c:v>6.1215277777777778E-2</c:v>
                </c:pt>
                <c:pt idx="5308">
                  <c:v>6.1226851851851859E-2</c:v>
                </c:pt>
                <c:pt idx="5309">
                  <c:v>6.1238425925925925E-2</c:v>
                </c:pt>
                <c:pt idx="5310">
                  <c:v>6.1249999999999999E-2</c:v>
                </c:pt>
                <c:pt idx="5311">
                  <c:v>6.1261574074074072E-2</c:v>
                </c:pt>
                <c:pt idx="5312">
                  <c:v>6.1273148148148153E-2</c:v>
                </c:pt>
                <c:pt idx="5313">
                  <c:v>6.128472222222222E-2</c:v>
                </c:pt>
                <c:pt idx="5314">
                  <c:v>6.1296296296296293E-2</c:v>
                </c:pt>
                <c:pt idx="5315">
                  <c:v>6.1307870370370367E-2</c:v>
                </c:pt>
                <c:pt idx="5316">
                  <c:v>6.1319444444444447E-2</c:v>
                </c:pt>
                <c:pt idx="5317">
                  <c:v>6.1331018518518521E-2</c:v>
                </c:pt>
                <c:pt idx="5318">
                  <c:v>6.1342592592592594E-2</c:v>
                </c:pt>
                <c:pt idx="5319">
                  <c:v>6.1354166666666675E-2</c:v>
                </c:pt>
                <c:pt idx="5320">
                  <c:v>6.1365740740740742E-2</c:v>
                </c:pt>
                <c:pt idx="5321">
                  <c:v>6.1377314814814815E-2</c:v>
                </c:pt>
                <c:pt idx="5322">
                  <c:v>6.1388888888888889E-2</c:v>
                </c:pt>
                <c:pt idx="5323">
                  <c:v>6.1400462962962969E-2</c:v>
                </c:pt>
                <c:pt idx="5324">
                  <c:v>6.1412037037037036E-2</c:v>
                </c:pt>
                <c:pt idx="5325">
                  <c:v>6.1423611111111109E-2</c:v>
                </c:pt>
                <c:pt idx="5326">
                  <c:v>6.1435185185185183E-2</c:v>
                </c:pt>
                <c:pt idx="5327">
                  <c:v>6.1446759259259263E-2</c:v>
                </c:pt>
                <c:pt idx="5328">
                  <c:v>6.1458333333333337E-2</c:v>
                </c:pt>
                <c:pt idx="5329">
                  <c:v>6.1469907407407404E-2</c:v>
                </c:pt>
                <c:pt idx="5330">
                  <c:v>6.1481481481481477E-2</c:v>
                </c:pt>
                <c:pt idx="5331">
                  <c:v>6.1493055555555558E-2</c:v>
                </c:pt>
                <c:pt idx="5332">
                  <c:v>6.1504629629629631E-2</c:v>
                </c:pt>
                <c:pt idx="5333">
                  <c:v>6.1516203703703698E-2</c:v>
                </c:pt>
                <c:pt idx="5334">
                  <c:v>6.1527777777777772E-2</c:v>
                </c:pt>
                <c:pt idx="5335">
                  <c:v>6.1539351851851852E-2</c:v>
                </c:pt>
                <c:pt idx="5336">
                  <c:v>6.1550925925925926E-2</c:v>
                </c:pt>
                <c:pt idx="5337">
                  <c:v>6.1562499999999999E-2</c:v>
                </c:pt>
                <c:pt idx="5338">
                  <c:v>6.157407407407408E-2</c:v>
                </c:pt>
                <c:pt idx="5339">
                  <c:v>6.1585648148148153E-2</c:v>
                </c:pt>
                <c:pt idx="5340">
                  <c:v>6.159722222222222E-2</c:v>
                </c:pt>
                <c:pt idx="5341">
                  <c:v>6.1608796296296293E-2</c:v>
                </c:pt>
                <c:pt idx="5342">
                  <c:v>6.1620370370370374E-2</c:v>
                </c:pt>
                <c:pt idx="5343">
                  <c:v>6.1631944444444448E-2</c:v>
                </c:pt>
                <c:pt idx="5344">
                  <c:v>6.1643518518518514E-2</c:v>
                </c:pt>
                <c:pt idx="5345">
                  <c:v>6.1655092592592588E-2</c:v>
                </c:pt>
                <c:pt idx="5346">
                  <c:v>6.1666666666666668E-2</c:v>
                </c:pt>
                <c:pt idx="5347">
                  <c:v>6.1678240740740742E-2</c:v>
                </c:pt>
                <c:pt idx="5348">
                  <c:v>6.1689814814814815E-2</c:v>
                </c:pt>
                <c:pt idx="5349">
                  <c:v>6.1701388888888896E-2</c:v>
                </c:pt>
                <c:pt idx="5350">
                  <c:v>6.1712962962962963E-2</c:v>
                </c:pt>
                <c:pt idx="5351">
                  <c:v>6.1724537037037036E-2</c:v>
                </c:pt>
                <c:pt idx="5352">
                  <c:v>6.173611111111111E-2</c:v>
                </c:pt>
                <c:pt idx="5353">
                  <c:v>6.174768518518519E-2</c:v>
                </c:pt>
                <c:pt idx="5354">
                  <c:v>6.1759259259259257E-2</c:v>
                </c:pt>
                <c:pt idx="5355">
                  <c:v>6.177083333333333E-2</c:v>
                </c:pt>
                <c:pt idx="5356">
                  <c:v>6.1782407407407404E-2</c:v>
                </c:pt>
                <c:pt idx="5357">
                  <c:v>6.1793981481481484E-2</c:v>
                </c:pt>
                <c:pt idx="5358">
                  <c:v>6.1805555555555558E-2</c:v>
                </c:pt>
                <c:pt idx="5359">
                  <c:v>6.1817129629629632E-2</c:v>
                </c:pt>
                <c:pt idx="5360">
                  <c:v>6.1828703703703712E-2</c:v>
                </c:pt>
                <c:pt idx="5361">
                  <c:v>6.1840277777777779E-2</c:v>
                </c:pt>
                <c:pt idx="5362">
                  <c:v>6.1851851851851852E-2</c:v>
                </c:pt>
                <c:pt idx="5363">
                  <c:v>6.1863425925925926E-2</c:v>
                </c:pt>
                <c:pt idx="5364">
                  <c:v>6.1875000000000006E-2</c:v>
                </c:pt>
                <c:pt idx="5365">
                  <c:v>6.1886574074074073E-2</c:v>
                </c:pt>
                <c:pt idx="5366">
                  <c:v>6.1898148148148147E-2</c:v>
                </c:pt>
                <c:pt idx="5367">
                  <c:v>6.190972222222222E-2</c:v>
                </c:pt>
                <c:pt idx="5368">
                  <c:v>6.1921296296296301E-2</c:v>
                </c:pt>
                <c:pt idx="5369">
                  <c:v>6.1932870370370374E-2</c:v>
                </c:pt>
                <c:pt idx="5370">
                  <c:v>6.1944444444444441E-2</c:v>
                </c:pt>
                <c:pt idx="5371">
                  <c:v>6.1956018518518514E-2</c:v>
                </c:pt>
                <c:pt idx="5372">
                  <c:v>6.1967592592592595E-2</c:v>
                </c:pt>
                <c:pt idx="5373">
                  <c:v>6.1979166666666669E-2</c:v>
                </c:pt>
                <c:pt idx="5374">
                  <c:v>6.1990740740740735E-2</c:v>
                </c:pt>
                <c:pt idx="5375">
                  <c:v>6.2002314814814809E-2</c:v>
                </c:pt>
                <c:pt idx="5376">
                  <c:v>6.2013888888888889E-2</c:v>
                </c:pt>
                <c:pt idx="5377">
                  <c:v>6.2025462962962963E-2</c:v>
                </c:pt>
                <c:pt idx="5378">
                  <c:v>6.2037037037037036E-2</c:v>
                </c:pt>
                <c:pt idx="5379">
                  <c:v>6.2048611111111117E-2</c:v>
                </c:pt>
                <c:pt idx="5380">
                  <c:v>6.206018518518519E-2</c:v>
                </c:pt>
                <c:pt idx="5381">
                  <c:v>6.2071759259259257E-2</c:v>
                </c:pt>
                <c:pt idx="5382">
                  <c:v>6.2083333333333331E-2</c:v>
                </c:pt>
                <c:pt idx="5383">
                  <c:v>6.2094907407407411E-2</c:v>
                </c:pt>
                <c:pt idx="5384">
                  <c:v>6.2106481481481485E-2</c:v>
                </c:pt>
                <c:pt idx="5385">
                  <c:v>6.2118055555555551E-2</c:v>
                </c:pt>
                <c:pt idx="5386">
                  <c:v>6.2129629629629625E-2</c:v>
                </c:pt>
                <c:pt idx="5387">
                  <c:v>6.2141203703703705E-2</c:v>
                </c:pt>
                <c:pt idx="5388">
                  <c:v>6.2152777777777779E-2</c:v>
                </c:pt>
                <c:pt idx="5389">
                  <c:v>6.2164351851851853E-2</c:v>
                </c:pt>
                <c:pt idx="5390">
                  <c:v>6.2175925925925933E-2</c:v>
                </c:pt>
                <c:pt idx="5391">
                  <c:v>6.21875E-2</c:v>
                </c:pt>
                <c:pt idx="5392">
                  <c:v>6.2199074074074073E-2</c:v>
                </c:pt>
                <c:pt idx="5393">
                  <c:v>6.2210648148148147E-2</c:v>
                </c:pt>
                <c:pt idx="5394">
                  <c:v>6.2222222222222227E-2</c:v>
                </c:pt>
                <c:pt idx="5395">
                  <c:v>6.2233796296296294E-2</c:v>
                </c:pt>
                <c:pt idx="5396">
                  <c:v>6.2245370370370368E-2</c:v>
                </c:pt>
                <c:pt idx="5397">
                  <c:v>6.2256944444444441E-2</c:v>
                </c:pt>
                <c:pt idx="5398">
                  <c:v>6.2268518518518522E-2</c:v>
                </c:pt>
                <c:pt idx="5399">
                  <c:v>6.2280092592592595E-2</c:v>
                </c:pt>
                <c:pt idx="5400">
                  <c:v>6.2291666666666669E-2</c:v>
                </c:pt>
                <c:pt idx="5401">
                  <c:v>6.2303240740740735E-2</c:v>
                </c:pt>
                <c:pt idx="5402">
                  <c:v>6.2314814814814816E-2</c:v>
                </c:pt>
                <c:pt idx="5403">
                  <c:v>6.232638888888889E-2</c:v>
                </c:pt>
                <c:pt idx="5404">
                  <c:v>6.2337962962962963E-2</c:v>
                </c:pt>
                <c:pt idx="5405">
                  <c:v>6.2349537037037044E-2</c:v>
                </c:pt>
                <c:pt idx="5406">
                  <c:v>6.236111111111111E-2</c:v>
                </c:pt>
                <c:pt idx="5407">
                  <c:v>6.2372685185185184E-2</c:v>
                </c:pt>
                <c:pt idx="5408">
                  <c:v>6.2384259259259257E-2</c:v>
                </c:pt>
                <c:pt idx="5409">
                  <c:v>6.2395833333333338E-2</c:v>
                </c:pt>
                <c:pt idx="5410">
                  <c:v>6.2407407407407411E-2</c:v>
                </c:pt>
                <c:pt idx="5411">
                  <c:v>6.2418981481481478E-2</c:v>
                </c:pt>
                <c:pt idx="5412">
                  <c:v>6.2430555555555552E-2</c:v>
                </c:pt>
                <c:pt idx="5413">
                  <c:v>6.2442129629629632E-2</c:v>
                </c:pt>
                <c:pt idx="5414">
                  <c:v>6.2453703703703706E-2</c:v>
                </c:pt>
                <c:pt idx="5415">
                  <c:v>6.2465277777777772E-2</c:v>
                </c:pt>
                <c:pt idx="5416">
                  <c:v>6.2476851851851846E-2</c:v>
                </c:pt>
                <c:pt idx="5417">
                  <c:v>6.2488425925925926E-2</c:v>
                </c:pt>
                <c:pt idx="5418">
                  <c:v>6.25E-2</c:v>
                </c:pt>
                <c:pt idx="5419">
                  <c:v>6.2511574074074081E-2</c:v>
                </c:pt>
                <c:pt idx="5420">
                  <c:v>6.2523148148148147E-2</c:v>
                </c:pt>
                <c:pt idx="5421">
                  <c:v>6.2534722222222228E-2</c:v>
                </c:pt>
                <c:pt idx="5422">
                  <c:v>6.2546296296296294E-2</c:v>
                </c:pt>
                <c:pt idx="5423">
                  <c:v>6.2557870370370375E-2</c:v>
                </c:pt>
                <c:pt idx="5424">
                  <c:v>6.2569444444444441E-2</c:v>
                </c:pt>
                <c:pt idx="5425">
                  <c:v>6.2581018518518508E-2</c:v>
                </c:pt>
                <c:pt idx="5426">
                  <c:v>6.2592592592592589E-2</c:v>
                </c:pt>
                <c:pt idx="5427">
                  <c:v>6.2604166666666669E-2</c:v>
                </c:pt>
                <c:pt idx="5428">
                  <c:v>6.2615740740740736E-2</c:v>
                </c:pt>
                <c:pt idx="5429">
                  <c:v>6.2627314814814816E-2</c:v>
                </c:pt>
                <c:pt idx="5430">
                  <c:v>6.2638888888888897E-2</c:v>
                </c:pt>
                <c:pt idx="5431">
                  <c:v>6.2650462962962963E-2</c:v>
                </c:pt>
                <c:pt idx="5432">
                  <c:v>6.2662037037037044E-2</c:v>
                </c:pt>
                <c:pt idx="5433">
                  <c:v>6.267361111111111E-2</c:v>
                </c:pt>
                <c:pt idx="5434">
                  <c:v>6.2685185185185191E-2</c:v>
                </c:pt>
                <c:pt idx="5435">
                  <c:v>6.2696759259259258E-2</c:v>
                </c:pt>
                <c:pt idx="5436">
                  <c:v>6.2708333333333324E-2</c:v>
                </c:pt>
                <c:pt idx="5437">
                  <c:v>6.2719907407407405E-2</c:v>
                </c:pt>
                <c:pt idx="5438">
                  <c:v>6.2731481481481485E-2</c:v>
                </c:pt>
                <c:pt idx="5439">
                  <c:v>6.2743055555555552E-2</c:v>
                </c:pt>
                <c:pt idx="5440">
                  <c:v>6.2754629629629632E-2</c:v>
                </c:pt>
                <c:pt idx="5441">
                  <c:v>6.2754629629629632E-2</c:v>
                </c:pt>
                <c:pt idx="5442">
                  <c:v>6.2766203703703713E-2</c:v>
                </c:pt>
                <c:pt idx="5443">
                  <c:v>6.277777777777778E-2</c:v>
                </c:pt>
                <c:pt idx="5444">
                  <c:v>6.2789351851851846E-2</c:v>
                </c:pt>
                <c:pt idx="5445">
                  <c:v>6.2800925925925927E-2</c:v>
                </c:pt>
                <c:pt idx="5446">
                  <c:v>6.2812499999999993E-2</c:v>
                </c:pt>
                <c:pt idx="5447">
                  <c:v>6.2824074074074074E-2</c:v>
                </c:pt>
                <c:pt idx="5448">
                  <c:v>6.283564814814814E-2</c:v>
                </c:pt>
                <c:pt idx="5449">
                  <c:v>6.2847222222222221E-2</c:v>
                </c:pt>
                <c:pt idx="5450">
                  <c:v>6.2858796296296301E-2</c:v>
                </c:pt>
                <c:pt idx="5451">
                  <c:v>6.2870370370370368E-2</c:v>
                </c:pt>
                <c:pt idx="5452">
                  <c:v>6.2881944444444449E-2</c:v>
                </c:pt>
                <c:pt idx="5453">
                  <c:v>6.2893518518518529E-2</c:v>
                </c:pt>
                <c:pt idx="5454">
                  <c:v>6.2905092592592596E-2</c:v>
                </c:pt>
                <c:pt idx="5455">
                  <c:v>6.2916666666666662E-2</c:v>
                </c:pt>
                <c:pt idx="5456">
                  <c:v>6.2928240740740743E-2</c:v>
                </c:pt>
                <c:pt idx="5457">
                  <c:v>6.293981481481481E-2</c:v>
                </c:pt>
                <c:pt idx="5458">
                  <c:v>6.295138888888889E-2</c:v>
                </c:pt>
                <c:pt idx="5459">
                  <c:v>6.2962962962962957E-2</c:v>
                </c:pt>
                <c:pt idx="5460">
                  <c:v>6.2974537037037037E-2</c:v>
                </c:pt>
                <c:pt idx="5461">
                  <c:v>6.2986111111111118E-2</c:v>
                </c:pt>
                <c:pt idx="5462">
                  <c:v>6.2997685185185184E-2</c:v>
                </c:pt>
                <c:pt idx="5463">
                  <c:v>6.3009259259259265E-2</c:v>
                </c:pt>
                <c:pt idx="5464">
                  <c:v>6.3020833333333331E-2</c:v>
                </c:pt>
                <c:pt idx="5465">
                  <c:v>6.3032407407407412E-2</c:v>
                </c:pt>
                <c:pt idx="5466">
                  <c:v>6.3043981481481479E-2</c:v>
                </c:pt>
                <c:pt idx="5467">
                  <c:v>6.3055555555555545E-2</c:v>
                </c:pt>
                <c:pt idx="5468">
                  <c:v>6.3067129629629626E-2</c:v>
                </c:pt>
                <c:pt idx="5469">
                  <c:v>6.3078703703703706E-2</c:v>
                </c:pt>
                <c:pt idx="5470">
                  <c:v>6.3090277777777773E-2</c:v>
                </c:pt>
                <c:pt idx="5471">
                  <c:v>6.3101851851851853E-2</c:v>
                </c:pt>
                <c:pt idx="5472">
                  <c:v>6.3113425925925934E-2</c:v>
                </c:pt>
                <c:pt idx="5473">
                  <c:v>6.3125000000000001E-2</c:v>
                </c:pt>
                <c:pt idx="5474">
                  <c:v>6.3136574074074081E-2</c:v>
                </c:pt>
                <c:pt idx="5475">
                  <c:v>6.3148148148148148E-2</c:v>
                </c:pt>
                <c:pt idx="5476">
                  <c:v>6.3159722222222228E-2</c:v>
                </c:pt>
                <c:pt idx="5477">
                  <c:v>6.3171296296296295E-2</c:v>
                </c:pt>
                <c:pt idx="5478">
                  <c:v>6.3182870370370361E-2</c:v>
                </c:pt>
                <c:pt idx="5479">
                  <c:v>6.3194444444444442E-2</c:v>
                </c:pt>
                <c:pt idx="5480">
                  <c:v>6.3206018518518522E-2</c:v>
                </c:pt>
                <c:pt idx="5481">
                  <c:v>6.3217592592592589E-2</c:v>
                </c:pt>
                <c:pt idx="5482">
                  <c:v>6.322916666666667E-2</c:v>
                </c:pt>
                <c:pt idx="5483">
                  <c:v>6.324074074074075E-2</c:v>
                </c:pt>
                <c:pt idx="5484">
                  <c:v>6.3252314814814817E-2</c:v>
                </c:pt>
                <c:pt idx="5485">
                  <c:v>6.3263888888888883E-2</c:v>
                </c:pt>
                <c:pt idx="5486">
                  <c:v>6.3275462962962964E-2</c:v>
                </c:pt>
                <c:pt idx="5487">
                  <c:v>6.3287037037037031E-2</c:v>
                </c:pt>
                <c:pt idx="5488">
                  <c:v>6.3298611111111111E-2</c:v>
                </c:pt>
                <c:pt idx="5489">
                  <c:v>6.3310185185185178E-2</c:v>
                </c:pt>
                <c:pt idx="5490">
                  <c:v>6.3321759259259258E-2</c:v>
                </c:pt>
                <c:pt idx="5491">
                  <c:v>6.3333333333333339E-2</c:v>
                </c:pt>
                <c:pt idx="5492">
                  <c:v>6.3344907407407405E-2</c:v>
                </c:pt>
                <c:pt idx="5493">
                  <c:v>6.3356481481481486E-2</c:v>
                </c:pt>
                <c:pt idx="5494">
                  <c:v>6.3368055555555566E-2</c:v>
                </c:pt>
                <c:pt idx="5495">
                  <c:v>6.3379629629629633E-2</c:v>
                </c:pt>
                <c:pt idx="5496">
                  <c:v>6.33912037037037E-2</c:v>
                </c:pt>
                <c:pt idx="5497">
                  <c:v>6.340277777777778E-2</c:v>
                </c:pt>
                <c:pt idx="5498">
                  <c:v>6.3414351851851847E-2</c:v>
                </c:pt>
                <c:pt idx="5499">
                  <c:v>6.3425925925925927E-2</c:v>
                </c:pt>
                <c:pt idx="5500">
                  <c:v>6.3437499999999994E-2</c:v>
                </c:pt>
                <c:pt idx="5501">
                  <c:v>6.3449074074074074E-2</c:v>
                </c:pt>
                <c:pt idx="5502">
                  <c:v>6.3460648148148155E-2</c:v>
                </c:pt>
                <c:pt idx="5503">
                  <c:v>6.3472222222222222E-2</c:v>
                </c:pt>
                <c:pt idx="5504">
                  <c:v>6.3483796296296302E-2</c:v>
                </c:pt>
                <c:pt idx="5505">
                  <c:v>6.3495370370370369E-2</c:v>
                </c:pt>
                <c:pt idx="5506">
                  <c:v>6.3506944444444449E-2</c:v>
                </c:pt>
                <c:pt idx="5507">
                  <c:v>6.3518518518518516E-2</c:v>
                </c:pt>
                <c:pt idx="5508">
                  <c:v>6.3530092592592582E-2</c:v>
                </c:pt>
                <c:pt idx="5509">
                  <c:v>6.3541666666666663E-2</c:v>
                </c:pt>
                <c:pt idx="5510">
                  <c:v>6.3553240740740743E-2</c:v>
                </c:pt>
                <c:pt idx="5511">
                  <c:v>6.356481481481481E-2</c:v>
                </c:pt>
                <c:pt idx="5512">
                  <c:v>6.3576388888888891E-2</c:v>
                </c:pt>
                <c:pt idx="5513">
                  <c:v>6.3587962962962971E-2</c:v>
                </c:pt>
                <c:pt idx="5514">
                  <c:v>6.3599537037037038E-2</c:v>
                </c:pt>
                <c:pt idx="5515">
                  <c:v>6.3611111111111118E-2</c:v>
                </c:pt>
                <c:pt idx="5516">
                  <c:v>6.3622685185185185E-2</c:v>
                </c:pt>
                <c:pt idx="5517">
                  <c:v>6.3634259259259265E-2</c:v>
                </c:pt>
                <c:pt idx="5518">
                  <c:v>6.3645833333333332E-2</c:v>
                </c:pt>
                <c:pt idx="5519">
                  <c:v>6.3657407407407399E-2</c:v>
                </c:pt>
                <c:pt idx="5520">
                  <c:v>6.3668981481481479E-2</c:v>
                </c:pt>
                <c:pt idx="5521">
                  <c:v>6.368055555555556E-2</c:v>
                </c:pt>
                <c:pt idx="5522">
                  <c:v>6.3692129629629626E-2</c:v>
                </c:pt>
                <c:pt idx="5523">
                  <c:v>6.3703703703703707E-2</c:v>
                </c:pt>
                <c:pt idx="5524">
                  <c:v>6.3715277777777787E-2</c:v>
                </c:pt>
                <c:pt idx="5525">
                  <c:v>6.3726851851851854E-2</c:v>
                </c:pt>
                <c:pt idx="5526">
                  <c:v>6.3738425925925921E-2</c:v>
                </c:pt>
                <c:pt idx="5527">
                  <c:v>6.3750000000000001E-2</c:v>
                </c:pt>
                <c:pt idx="5528">
                  <c:v>6.3761574074074068E-2</c:v>
                </c:pt>
                <c:pt idx="5529">
                  <c:v>6.3773148148148148E-2</c:v>
                </c:pt>
                <c:pt idx="5530">
                  <c:v>6.3784722222222215E-2</c:v>
                </c:pt>
                <c:pt idx="5531">
                  <c:v>6.3796296296296295E-2</c:v>
                </c:pt>
                <c:pt idx="5532">
                  <c:v>6.3807870370370376E-2</c:v>
                </c:pt>
                <c:pt idx="5533">
                  <c:v>6.3819444444444443E-2</c:v>
                </c:pt>
                <c:pt idx="5534">
                  <c:v>6.3831018518518523E-2</c:v>
                </c:pt>
                <c:pt idx="5535">
                  <c:v>6.3842592592592604E-2</c:v>
                </c:pt>
                <c:pt idx="5536">
                  <c:v>6.385416666666667E-2</c:v>
                </c:pt>
                <c:pt idx="5537">
                  <c:v>6.3865740740740737E-2</c:v>
                </c:pt>
                <c:pt idx="5538">
                  <c:v>6.3877314814814817E-2</c:v>
                </c:pt>
                <c:pt idx="5539">
                  <c:v>6.3888888888888884E-2</c:v>
                </c:pt>
                <c:pt idx="5540">
                  <c:v>6.3900462962962964E-2</c:v>
                </c:pt>
                <c:pt idx="5541">
                  <c:v>6.3912037037037031E-2</c:v>
                </c:pt>
                <c:pt idx="5542">
                  <c:v>6.3923611111111112E-2</c:v>
                </c:pt>
                <c:pt idx="5543">
                  <c:v>6.3935185185185192E-2</c:v>
                </c:pt>
                <c:pt idx="5544">
                  <c:v>6.3946759259259259E-2</c:v>
                </c:pt>
                <c:pt idx="5545">
                  <c:v>6.3958333333333339E-2</c:v>
                </c:pt>
                <c:pt idx="5546">
                  <c:v>6.3969907407407406E-2</c:v>
                </c:pt>
                <c:pt idx="5547">
                  <c:v>6.3981481481481486E-2</c:v>
                </c:pt>
                <c:pt idx="5548">
                  <c:v>6.3993055555555553E-2</c:v>
                </c:pt>
                <c:pt idx="5549">
                  <c:v>6.400462962962962E-2</c:v>
                </c:pt>
                <c:pt idx="5550">
                  <c:v>6.40162037037037E-2</c:v>
                </c:pt>
                <c:pt idx="5551">
                  <c:v>6.4027777777777781E-2</c:v>
                </c:pt>
                <c:pt idx="5552">
                  <c:v>6.4039351851851847E-2</c:v>
                </c:pt>
                <c:pt idx="5553">
                  <c:v>6.4050925925925928E-2</c:v>
                </c:pt>
                <c:pt idx="5554">
                  <c:v>6.4062500000000008E-2</c:v>
                </c:pt>
                <c:pt idx="5555">
                  <c:v>6.4074074074074075E-2</c:v>
                </c:pt>
                <c:pt idx="5556">
                  <c:v>6.4085648148148142E-2</c:v>
                </c:pt>
                <c:pt idx="5557">
                  <c:v>6.4097222222222222E-2</c:v>
                </c:pt>
                <c:pt idx="5558">
                  <c:v>6.4108796296296303E-2</c:v>
                </c:pt>
                <c:pt idx="5559">
                  <c:v>6.4120370370370369E-2</c:v>
                </c:pt>
                <c:pt idx="5560">
                  <c:v>6.4131944444444436E-2</c:v>
                </c:pt>
                <c:pt idx="5561">
                  <c:v>6.4143518518518516E-2</c:v>
                </c:pt>
                <c:pt idx="5562">
                  <c:v>6.4155092592592597E-2</c:v>
                </c:pt>
                <c:pt idx="5563">
                  <c:v>6.4166666666666664E-2</c:v>
                </c:pt>
                <c:pt idx="5564">
                  <c:v>6.4178240740740744E-2</c:v>
                </c:pt>
                <c:pt idx="5565">
                  <c:v>6.4189814814814811E-2</c:v>
                </c:pt>
                <c:pt idx="5566">
                  <c:v>6.4201388888888891E-2</c:v>
                </c:pt>
                <c:pt idx="5567">
                  <c:v>6.4212962962962958E-2</c:v>
                </c:pt>
                <c:pt idx="5568">
                  <c:v>6.4224537037037038E-2</c:v>
                </c:pt>
                <c:pt idx="5569">
                  <c:v>6.4236111111111105E-2</c:v>
                </c:pt>
                <c:pt idx="5570">
                  <c:v>6.4247685185185185E-2</c:v>
                </c:pt>
                <c:pt idx="5571">
                  <c:v>6.4259259259259252E-2</c:v>
                </c:pt>
                <c:pt idx="5572">
                  <c:v>6.4270833333333333E-2</c:v>
                </c:pt>
                <c:pt idx="5573">
                  <c:v>6.4282407407407413E-2</c:v>
                </c:pt>
                <c:pt idx="5574">
                  <c:v>6.429398148148148E-2</c:v>
                </c:pt>
                <c:pt idx="5575">
                  <c:v>6.430555555555556E-2</c:v>
                </c:pt>
                <c:pt idx="5576">
                  <c:v>6.4317129629629641E-2</c:v>
                </c:pt>
                <c:pt idx="5577">
                  <c:v>6.4328703703703707E-2</c:v>
                </c:pt>
                <c:pt idx="5578">
                  <c:v>6.4340277777777774E-2</c:v>
                </c:pt>
                <c:pt idx="5579">
                  <c:v>6.4351851851851841E-2</c:v>
                </c:pt>
                <c:pt idx="5580">
                  <c:v>6.4363425925925921E-2</c:v>
                </c:pt>
                <c:pt idx="5581">
                  <c:v>6.4375000000000002E-2</c:v>
                </c:pt>
                <c:pt idx="5582">
                  <c:v>6.4386574074074068E-2</c:v>
                </c:pt>
                <c:pt idx="5583">
                  <c:v>6.4398148148148149E-2</c:v>
                </c:pt>
                <c:pt idx="5584">
                  <c:v>6.4409722222222229E-2</c:v>
                </c:pt>
                <c:pt idx="5585">
                  <c:v>6.4421296296296296E-2</c:v>
                </c:pt>
                <c:pt idx="5586">
                  <c:v>6.4432870370370363E-2</c:v>
                </c:pt>
                <c:pt idx="5587">
                  <c:v>6.4444444444444443E-2</c:v>
                </c:pt>
                <c:pt idx="5588">
                  <c:v>6.4456018518518524E-2</c:v>
                </c:pt>
                <c:pt idx="5589">
                  <c:v>6.446759259259259E-2</c:v>
                </c:pt>
                <c:pt idx="5590">
                  <c:v>6.4479166666666657E-2</c:v>
                </c:pt>
                <c:pt idx="5591">
                  <c:v>6.4490740740740737E-2</c:v>
                </c:pt>
                <c:pt idx="5592">
                  <c:v>6.4502314814814818E-2</c:v>
                </c:pt>
                <c:pt idx="5593">
                  <c:v>6.4513888888888885E-2</c:v>
                </c:pt>
                <c:pt idx="5594">
                  <c:v>6.4525462962962965E-2</c:v>
                </c:pt>
                <c:pt idx="5595">
                  <c:v>6.4537037037037046E-2</c:v>
                </c:pt>
                <c:pt idx="5596">
                  <c:v>6.4548611111111112E-2</c:v>
                </c:pt>
                <c:pt idx="5597">
                  <c:v>6.4560185185185193E-2</c:v>
                </c:pt>
                <c:pt idx="5598">
                  <c:v>6.4571759259259259E-2</c:v>
                </c:pt>
                <c:pt idx="5599">
                  <c:v>6.458333333333334E-2</c:v>
                </c:pt>
                <c:pt idx="5600">
                  <c:v>6.4594907407407406E-2</c:v>
                </c:pt>
                <c:pt idx="5601">
                  <c:v>6.4606481481481473E-2</c:v>
                </c:pt>
                <c:pt idx="5602">
                  <c:v>6.4618055555555554E-2</c:v>
                </c:pt>
                <c:pt idx="5603">
                  <c:v>6.4629629629629634E-2</c:v>
                </c:pt>
                <c:pt idx="5604">
                  <c:v>6.4641203703703701E-2</c:v>
                </c:pt>
                <c:pt idx="5605">
                  <c:v>6.4652777777777781E-2</c:v>
                </c:pt>
                <c:pt idx="5606">
                  <c:v>6.4664351851851862E-2</c:v>
                </c:pt>
                <c:pt idx="5607">
                  <c:v>6.4675925925925928E-2</c:v>
                </c:pt>
                <c:pt idx="5608">
                  <c:v>6.4687499999999995E-2</c:v>
                </c:pt>
                <c:pt idx="5609">
                  <c:v>6.4699074074074062E-2</c:v>
                </c:pt>
                <c:pt idx="5610">
                  <c:v>6.4710648148148142E-2</c:v>
                </c:pt>
                <c:pt idx="5611">
                  <c:v>6.4722222222222223E-2</c:v>
                </c:pt>
                <c:pt idx="5612">
                  <c:v>6.4733796296296289E-2</c:v>
                </c:pt>
                <c:pt idx="5613">
                  <c:v>6.474537037037037E-2</c:v>
                </c:pt>
                <c:pt idx="5614">
                  <c:v>6.475694444444445E-2</c:v>
                </c:pt>
                <c:pt idx="5615">
                  <c:v>6.4768518518518517E-2</c:v>
                </c:pt>
                <c:pt idx="5616">
                  <c:v>6.4780092592592597E-2</c:v>
                </c:pt>
                <c:pt idx="5617">
                  <c:v>6.4791666666666664E-2</c:v>
                </c:pt>
                <c:pt idx="5618">
                  <c:v>6.4803240740740745E-2</c:v>
                </c:pt>
                <c:pt idx="5619">
                  <c:v>6.4814814814814811E-2</c:v>
                </c:pt>
                <c:pt idx="5620">
                  <c:v>6.4826388888888892E-2</c:v>
                </c:pt>
                <c:pt idx="5621">
                  <c:v>6.4837962962962958E-2</c:v>
                </c:pt>
                <c:pt idx="5622">
                  <c:v>6.4849537037037039E-2</c:v>
                </c:pt>
                <c:pt idx="5623">
                  <c:v>6.4861111111111105E-2</c:v>
                </c:pt>
                <c:pt idx="5624">
                  <c:v>6.4872685185185186E-2</c:v>
                </c:pt>
                <c:pt idx="5625">
                  <c:v>6.4884259259259267E-2</c:v>
                </c:pt>
                <c:pt idx="5626">
                  <c:v>6.4895833333333333E-2</c:v>
                </c:pt>
                <c:pt idx="5627">
                  <c:v>6.4907407407407414E-2</c:v>
                </c:pt>
                <c:pt idx="5628">
                  <c:v>6.491898148148148E-2</c:v>
                </c:pt>
                <c:pt idx="5629">
                  <c:v>6.4930555555555561E-2</c:v>
                </c:pt>
                <c:pt idx="5630">
                  <c:v>6.4942129629629627E-2</c:v>
                </c:pt>
                <c:pt idx="5631">
                  <c:v>6.4953703703703694E-2</c:v>
                </c:pt>
                <c:pt idx="5632">
                  <c:v>6.4965277777777775E-2</c:v>
                </c:pt>
                <c:pt idx="5633">
                  <c:v>6.4976851851851855E-2</c:v>
                </c:pt>
                <c:pt idx="5634">
                  <c:v>6.4988425925925922E-2</c:v>
                </c:pt>
                <c:pt idx="5635">
                  <c:v>6.5000000000000002E-2</c:v>
                </c:pt>
                <c:pt idx="5636">
                  <c:v>6.5011574074074083E-2</c:v>
                </c:pt>
                <c:pt idx="5637">
                  <c:v>6.5023148148148149E-2</c:v>
                </c:pt>
                <c:pt idx="5638">
                  <c:v>6.5034722222222216E-2</c:v>
                </c:pt>
                <c:pt idx="5639">
                  <c:v>6.5046296296296297E-2</c:v>
                </c:pt>
                <c:pt idx="5640">
                  <c:v>6.5057870370370363E-2</c:v>
                </c:pt>
                <c:pt idx="5641">
                  <c:v>6.5069444444444444E-2</c:v>
                </c:pt>
                <c:pt idx="5642">
                  <c:v>6.508101851851851E-2</c:v>
                </c:pt>
                <c:pt idx="5643">
                  <c:v>6.5092592592592591E-2</c:v>
                </c:pt>
                <c:pt idx="5644">
                  <c:v>6.5104166666666671E-2</c:v>
                </c:pt>
                <c:pt idx="5645">
                  <c:v>6.5115740740740738E-2</c:v>
                </c:pt>
                <c:pt idx="5646">
                  <c:v>6.5127314814814818E-2</c:v>
                </c:pt>
                <c:pt idx="5647">
                  <c:v>6.5138888888888885E-2</c:v>
                </c:pt>
                <c:pt idx="5648">
                  <c:v>6.5150462962962966E-2</c:v>
                </c:pt>
                <c:pt idx="5649">
                  <c:v>6.5162037037037032E-2</c:v>
                </c:pt>
                <c:pt idx="5650">
                  <c:v>6.5173611111111113E-2</c:v>
                </c:pt>
                <c:pt idx="5651">
                  <c:v>6.5185185185185179E-2</c:v>
                </c:pt>
                <c:pt idx="5652">
                  <c:v>6.519675925925926E-2</c:v>
                </c:pt>
                <c:pt idx="5653">
                  <c:v>6.5208333333333326E-2</c:v>
                </c:pt>
                <c:pt idx="5654">
                  <c:v>6.5219907407407407E-2</c:v>
                </c:pt>
                <c:pt idx="5655">
                  <c:v>6.5231481481481488E-2</c:v>
                </c:pt>
                <c:pt idx="5656">
                  <c:v>6.5243055555555554E-2</c:v>
                </c:pt>
                <c:pt idx="5657">
                  <c:v>6.5254629629629635E-2</c:v>
                </c:pt>
                <c:pt idx="5658">
                  <c:v>6.5266203703703715E-2</c:v>
                </c:pt>
                <c:pt idx="5659">
                  <c:v>6.5277777777777782E-2</c:v>
                </c:pt>
                <c:pt idx="5660">
                  <c:v>6.5289351851851848E-2</c:v>
                </c:pt>
                <c:pt idx="5661">
                  <c:v>6.5300925925925915E-2</c:v>
                </c:pt>
                <c:pt idx="5662">
                  <c:v>6.5312499999999996E-2</c:v>
                </c:pt>
                <c:pt idx="5663">
                  <c:v>6.5324074074074076E-2</c:v>
                </c:pt>
                <c:pt idx="5664">
                  <c:v>6.5335648148148143E-2</c:v>
                </c:pt>
                <c:pt idx="5665">
                  <c:v>6.5347222222222223E-2</c:v>
                </c:pt>
                <c:pt idx="5666">
                  <c:v>6.5358796296296304E-2</c:v>
                </c:pt>
                <c:pt idx="5667">
                  <c:v>6.537037037037037E-2</c:v>
                </c:pt>
                <c:pt idx="5668">
                  <c:v>6.5381944444444437E-2</c:v>
                </c:pt>
                <c:pt idx="5669">
                  <c:v>6.5393518518518517E-2</c:v>
                </c:pt>
                <c:pt idx="5670">
                  <c:v>6.5405092592592584E-2</c:v>
                </c:pt>
                <c:pt idx="5671">
                  <c:v>6.5416666666666665E-2</c:v>
                </c:pt>
                <c:pt idx="5672">
                  <c:v>6.5428240740740731E-2</c:v>
                </c:pt>
                <c:pt idx="5673">
                  <c:v>6.5439814814814812E-2</c:v>
                </c:pt>
                <c:pt idx="5674">
                  <c:v>6.5451388888888892E-2</c:v>
                </c:pt>
                <c:pt idx="5675">
                  <c:v>6.5462962962962959E-2</c:v>
                </c:pt>
                <c:pt idx="5676">
                  <c:v>6.5474537037037039E-2</c:v>
                </c:pt>
                <c:pt idx="5677">
                  <c:v>6.548611111111112E-2</c:v>
                </c:pt>
                <c:pt idx="5678">
                  <c:v>6.5497685185185187E-2</c:v>
                </c:pt>
                <c:pt idx="5679">
                  <c:v>6.5509259259259267E-2</c:v>
                </c:pt>
                <c:pt idx="5680">
                  <c:v>6.5520833333333334E-2</c:v>
                </c:pt>
                <c:pt idx="5681">
                  <c:v>6.5532407407407414E-2</c:v>
                </c:pt>
                <c:pt idx="5682">
                  <c:v>6.5543981481481481E-2</c:v>
                </c:pt>
                <c:pt idx="5683">
                  <c:v>6.5555555555555547E-2</c:v>
                </c:pt>
                <c:pt idx="5684">
                  <c:v>6.5567129629629628E-2</c:v>
                </c:pt>
                <c:pt idx="5685">
                  <c:v>6.5578703703703708E-2</c:v>
                </c:pt>
                <c:pt idx="5686">
                  <c:v>6.5590277777777775E-2</c:v>
                </c:pt>
                <c:pt idx="5687">
                  <c:v>6.5601851851851856E-2</c:v>
                </c:pt>
                <c:pt idx="5688">
                  <c:v>6.5613425925925936E-2</c:v>
                </c:pt>
                <c:pt idx="5689">
                  <c:v>6.5625000000000003E-2</c:v>
                </c:pt>
                <c:pt idx="5690">
                  <c:v>6.5636574074074069E-2</c:v>
                </c:pt>
                <c:pt idx="5691">
                  <c:v>6.5648148148148136E-2</c:v>
                </c:pt>
                <c:pt idx="5692">
                  <c:v>6.5659722222222217E-2</c:v>
                </c:pt>
                <c:pt idx="5693">
                  <c:v>6.5671296296296297E-2</c:v>
                </c:pt>
                <c:pt idx="5694">
                  <c:v>6.5682870370370364E-2</c:v>
                </c:pt>
                <c:pt idx="5695">
                  <c:v>6.5694444444444444E-2</c:v>
                </c:pt>
                <c:pt idx="5696">
                  <c:v>6.5706018518518525E-2</c:v>
                </c:pt>
                <c:pt idx="5697">
                  <c:v>6.5717592592592591E-2</c:v>
                </c:pt>
                <c:pt idx="5698">
                  <c:v>6.5729166666666672E-2</c:v>
                </c:pt>
                <c:pt idx="5699">
                  <c:v>6.5740740740740738E-2</c:v>
                </c:pt>
                <c:pt idx="5700">
                  <c:v>6.5752314814814819E-2</c:v>
                </c:pt>
                <c:pt idx="5701">
                  <c:v>6.5763888888888886E-2</c:v>
                </c:pt>
                <c:pt idx="5702">
                  <c:v>6.5775462962962966E-2</c:v>
                </c:pt>
                <c:pt idx="5703">
                  <c:v>6.5787037037037033E-2</c:v>
                </c:pt>
                <c:pt idx="5704">
                  <c:v>6.5798611111111113E-2</c:v>
                </c:pt>
                <c:pt idx="5705">
                  <c:v>6.581018518518518E-2</c:v>
                </c:pt>
                <c:pt idx="5706">
                  <c:v>6.582175925925926E-2</c:v>
                </c:pt>
                <c:pt idx="5707">
                  <c:v>6.5833333333333341E-2</c:v>
                </c:pt>
                <c:pt idx="5708">
                  <c:v>6.5844907407407408E-2</c:v>
                </c:pt>
                <c:pt idx="5709">
                  <c:v>6.5856481481481488E-2</c:v>
                </c:pt>
                <c:pt idx="5710">
                  <c:v>6.5868055555555555E-2</c:v>
                </c:pt>
                <c:pt idx="5711">
                  <c:v>6.5879629629629635E-2</c:v>
                </c:pt>
                <c:pt idx="5712">
                  <c:v>6.5891203703703702E-2</c:v>
                </c:pt>
                <c:pt idx="5713">
                  <c:v>6.5902777777777768E-2</c:v>
                </c:pt>
                <c:pt idx="5714">
                  <c:v>6.5914351851851849E-2</c:v>
                </c:pt>
                <c:pt idx="5715">
                  <c:v>6.5914351851851849E-2</c:v>
                </c:pt>
                <c:pt idx="5716">
                  <c:v>6.5925925925925929E-2</c:v>
                </c:pt>
                <c:pt idx="5717">
                  <c:v>6.5937499999999996E-2</c:v>
                </c:pt>
                <c:pt idx="5718">
                  <c:v>6.5949074074074077E-2</c:v>
                </c:pt>
                <c:pt idx="5719">
                  <c:v>6.5960648148148157E-2</c:v>
                </c:pt>
                <c:pt idx="5720">
                  <c:v>6.5972222222222224E-2</c:v>
                </c:pt>
                <c:pt idx="5721">
                  <c:v>6.598379629629629E-2</c:v>
                </c:pt>
                <c:pt idx="5722">
                  <c:v>6.5995370370370371E-2</c:v>
                </c:pt>
                <c:pt idx="5723">
                  <c:v>6.6006944444444438E-2</c:v>
                </c:pt>
                <c:pt idx="5724">
                  <c:v>6.6018518518518518E-2</c:v>
                </c:pt>
                <c:pt idx="5725">
                  <c:v>6.6030092592592585E-2</c:v>
                </c:pt>
                <c:pt idx="5726">
                  <c:v>6.6041666666666665E-2</c:v>
                </c:pt>
                <c:pt idx="5727">
                  <c:v>6.6053240740740746E-2</c:v>
                </c:pt>
                <c:pt idx="5728">
                  <c:v>6.6064814814814812E-2</c:v>
                </c:pt>
                <c:pt idx="5729">
                  <c:v>6.6076388888888893E-2</c:v>
                </c:pt>
                <c:pt idx="5730">
                  <c:v>6.6087962962962959E-2</c:v>
                </c:pt>
                <c:pt idx="5731">
                  <c:v>6.609953703703704E-2</c:v>
                </c:pt>
                <c:pt idx="5732">
                  <c:v>6.6111111111111107E-2</c:v>
                </c:pt>
                <c:pt idx="5733">
                  <c:v>6.6122685185185187E-2</c:v>
                </c:pt>
                <c:pt idx="5734">
                  <c:v>6.6134259259259254E-2</c:v>
                </c:pt>
                <c:pt idx="5735">
                  <c:v>6.6145833333333334E-2</c:v>
                </c:pt>
                <c:pt idx="5736">
                  <c:v>6.6157407407407401E-2</c:v>
                </c:pt>
                <c:pt idx="5737">
                  <c:v>6.6168981481481481E-2</c:v>
                </c:pt>
                <c:pt idx="5738">
                  <c:v>6.6180555555555562E-2</c:v>
                </c:pt>
                <c:pt idx="5739">
                  <c:v>6.6192129629629629E-2</c:v>
                </c:pt>
                <c:pt idx="5740">
                  <c:v>6.6203703703703709E-2</c:v>
                </c:pt>
                <c:pt idx="5741">
                  <c:v>6.621527777777779E-2</c:v>
                </c:pt>
                <c:pt idx="5742">
                  <c:v>6.6226851851851856E-2</c:v>
                </c:pt>
                <c:pt idx="5743">
                  <c:v>6.6238425925925923E-2</c:v>
                </c:pt>
                <c:pt idx="5744">
                  <c:v>6.6249999999999989E-2</c:v>
                </c:pt>
                <c:pt idx="5745">
                  <c:v>6.626157407407407E-2</c:v>
                </c:pt>
                <c:pt idx="5746">
                  <c:v>6.627314814814815E-2</c:v>
                </c:pt>
                <c:pt idx="5747">
                  <c:v>6.6284722222222217E-2</c:v>
                </c:pt>
                <c:pt idx="5748">
                  <c:v>6.6296296296296298E-2</c:v>
                </c:pt>
                <c:pt idx="5749">
                  <c:v>6.6307870370370378E-2</c:v>
                </c:pt>
                <c:pt idx="5750">
                  <c:v>6.6319444444444445E-2</c:v>
                </c:pt>
                <c:pt idx="5751">
                  <c:v>6.6331018518518511E-2</c:v>
                </c:pt>
                <c:pt idx="5752">
                  <c:v>6.6342592592592592E-2</c:v>
                </c:pt>
                <c:pt idx="5753">
                  <c:v>6.6354166666666659E-2</c:v>
                </c:pt>
                <c:pt idx="5754">
                  <c:v>6.6365740740740739E-2</c:v>
                </c:pt>
                <c:pt idx="5755">
                  <c:v>6.6377314814814806E-2</c:v>
                </c:pt>
                <c:pt idx="5756">
                  <c:v>6.6388888888888886E-2</c:v>
                </c:pt>
                <c:pt idx="5757">
                  <c:v>6.6400462962962967E-2</c:v>
                </c:pt>
                <c:pt idx="5758">
                  <c:v>6.6412037037037033E-2</c:v>
                </c:pt>
                <c:pt idx="5759">
                  <c:v>6.6423611111111114E-2</c:v>
                </c:pt>
                <c:pt idx="5760">
                  <c:v>6.6435185185185194E-2</c:v>
                </c:pt>
                <c:pt idx="5761">
                  <c:v>6.6446759259259261E-2</c:v>
                </c:pt>
                <c:pt idx="5762">
                  <c:v>6.6458333333333341E-2</c:v>
                </c:pt>
                <c:pt idx="5763">
                  <c:v>6.6469907407407408E-2</c:v>
                </c:pt>
                <c:pt idx="5764">
                  <c:v>6.6481481481481489E-2</c:v>
                </c:pt>
                <c:pt idx="5765">
                  <c:v>6.6493055555555555E-2</c:v>
                </c:pt>
                <c:pt idx="5766">
                  <c:v>6.6504629629629622E-2</c:v>
                </c:pt>
                <c:pt idx="5767">
                  <c:v>6.6516203703703702E-2</c:v>
                </c:pt>
                <c:pt idx="5768">
                  <c:v>6.6527777777777783E-2</c:v>
                </c:pt>
                <c:pt idx="5769">
                  <c:v>6.653935185185185E-2</c:v>
                </c:pt>
                <c:pt idx="5770">
                  <c:v>6.655092592592593E-2</c:v>
                </c:pt>
                <c:pt idx="5771">
                  <c:v>6.6562500000000011E-2</c:v>
                </c:pt>
                <c:pt idx="5772">
                  <c:v>6.6574074074074077E-2</c:v>
                </c:pt>
                <c:pt idx="5773">
                  <c:v>6.6585648148148144E-2</c:v>
                </c:pt>
                <c:pt idx="5774">
                  <c:v>6.659722222222221E-2</c:v>
                </c:pt>
                <c:pt idx="5775">
                  <c:v>6.6608796296296291E-2</c:v>
                </c:pt>
                <c:pt idx="5776">
                  <c:v>6.6620370370370371E-2</c:v>
                </c:pt>
                <c:pt idx="5777">
                  <c:v>6.6631944444444438E-2</c:v>
                </c:pt>
                <c:pt idx="5778">
                  <c:v>6.6643518518518519E-2</c:v>
                </c:pt>
                <c:pt idx="5779">
                  <c:v>6.6655092592592599E-2</c:v>
                </c:pt>
                <c:pt idx="5780">
                  <c:v>6.6666666666666666E-2</c:v>
                </c:pt>
                <c:pt idx="5781">
                  <c:v>6.6678240740740746E-2</c:v>
                </c:pt>
                <c:pt idx="5782">
                  <c:v>6.6689814814814813E-2</c:v>
                </c:pt>
                <c:pt idx="5783">
                  <c:v>6.6701388888888893E-2</c:v>
                </c:pt>
                <c:pt idx="5784">
                  <c:v>6.671296296296296E-2</c:v>
                </c:pt>
                <c:pt idx="5785">
                  <c:v>6.6724537037037041E-2</c:v>
                </c:pt>
                <c:pt idx="5786">
                  <c:v>6.6736111111111107E-2</c:v>
                </c:pt>
                <c:pt idx="5787">
                  <c:v>6.6747685185185188E-2</c:v>
                </c:pt>
                <c:pt idx="5788">
                  <c:v>6.6759259259259254E-2</c:v>
                </c:pt>
                <c:pt idx="5789">
                  <c:v>6.6770833333333335E-2</c:v>
                </c:pt>
                <c:pt idx="5790">
                  <c:v>6.6782407407407415E-2</c:v>
                </c:pt>
                <c:pt idx="5791">
                  <c:v>6.6793981481481482E-2</c:v>
                </c:pt>
                <c:pt idx="5792">
                  <c:v>6.6805555555555562E-2</c:v>
                </c:pt>
                <c:pt idx="5793">
                  <c:v>6.6817129629629629E-2</c:v>
                </c:pt>
                <c:pt idx="5794">
                  <c:v>6.682870370370371E-2</c:v>
                </c:pt>
                <c:pt idx="5795">
                  <c:v>6.6840277777777776E-2</c:v>
                </c:pt>
                <c:pt idx="5796">
                  <c:v>6.6851851851851843E-2</c:v>
                </c:pt>
                <c:pt idx="5797">
                  <c:v>6.6863425925925923E-2</c:v>
                </c:pt>
                <c:pt idx="5798">
                  <c:v>6.6875000000000004E-2</c:v>
                </c:pt>
                <c:pt idx="5799">
                  <c:v>6.6886574074074071E-2</c:v>
                </c:pt>
                <c:pt idx="5800">
                  <c:v>6.6898148148148151E-2</c:v>
                </c:pt>
                <c:pt idx="5801">
                  <c:v>6.6909722222222232E-2</c:v>
                </c:pt>
                <c:pt idx="5802">
                  <c:v>6.6921296296296298E-2</c:v>
                </c:pt>
                <c:pt idx="5803">
                  <c:v>6.6932870370370365E-2</c:v>
                </c:pt>
                <c:pt idx="5804">
                  <c:v>6.6944444444444445E-2</c:v>
                </c:pt>
                <c:pt idx="5805">
                  <c:v>6.6956018518518512E-2</c:v>
                </c:pt>
                <c:pt idx="5806">
                  <c:v>6.6967592592592592E-2</c:v>
                </c:pt>
                <c:pt idx="5807">
                  <c:v>6.6979166666666659E-2</c:v>
                </c:pt>
                <c:pt idx="5808">
                  <c:v>6.699074074074074E-2</c:v>
                </c:pt>
                <c:pt idx="5809">
                  <c:v>6.700231481481482E-2</c:v>
                </c:pt>
                <c:pt idx="5810">
                  <c:v>6.7013888888888887E-2</c:v>
                </c:pt>
                <c:pt idx="5811">
                  <c:v>6.7025462962962967E-2</c:v>
                </c:pt>
                <c:pt idx="5812">
                  <c:v>6.7037037037037034E-2</c:v>
                </c:pt>
                <c:pt idx="5813">
                  <c:v>6.7048611111111114E-2</c:v>
                </c:pt>
                <c:pt idx="5814">
                  <c:v>6.7060185185185181E-2</c:v>
                </c:pt>
                <c:pt idx="5815">
                  <c:v>6.7071759259259262E-2</c:v>
                </c:pt>
                <c:pt idx="5816">
                  <c:v>6.7083333333333328E-2</c:v>
                </c:pt>
                <c:pt idx="5817">
                  <c:v>6.7094907407407409E-2</c:v>
                </c:pt>
                <c:pt idx="5818">
                  <c:v>6.7106481481481475E-2</c:v>
                </c:pt>
                <c:pt idx="5819">
                  <c:v>6.7118055555555556E-2</c:v>
                </c:pt>
                <c:pt idx="5820">
                  <c:v>6.7129629629629636E-2</c:v>
                </c:pt>
                <c:pt idx="5821">
                  <c:v>6.7141203703703703E-2</c:v>
                </c:pt>
                <c:pt idx="5822">
                  <c:v>6.7152777777777783E-2</c:v>
                </c:pt>
                <c:pt idx="5823">
                  <c:v>6.7164351851851864E-2</c:v>
                </c:pt>
                <c:pt idx="5824">
                  <c:v>6.7175925925925931E-2</c:v>
                </c:pt>
                <c:pt idx="5825">
                  <c:v>6.7187499999999997E-2</c:v>
                </c:pt>
                <c:pt idx="5826">
                  <c:v>6.7199074074074064E-2</c:v>
                </c:pt>
                <c:pt idx="5827">
                  <c:v>6.7210648148148144E-2</c:v>
                </c:pt>
                <c:pt idx="5828">
                  <c:v>6.7222222222222225E-2</c:v>
                </c:pt>
                <c:pt idx="5829">
                  <c:v>6.7233796296296292E-2</c:v>
                </c:pt>
                <c:pt idx="5830">
                  <c:v>6.7245370370370372E-2</c:v>
                </c:pt>
                <c:pt idx="5831">
                  <c:v>6.7256944444444453E-2</c:v>
                </c:pt>
                <c:pt idx="5832">
                  <c:v>6.7268518518518519E-2</c:v>
                </c:pt>
                <c:pt idx="5833">
                  <c:v>6.7280092592592586E-2</c:v>
                </c:pt>
                <c:pt idx="5834">
                  <c:v>6.7291666666666666E-2</c:v>
                </c:pt>
                <c:pt idx="5835">
                  <c:v>6.7303240740740733E-2</c:v>
                </c:pt>
                <c:pt idx="5836">
                  <c:v>6.7314814814814813E-2</c:v>
                </c:pt>
                <c:pt idx="5837">
                  <c:v>6.732638888888888E-2</c:v>
                </c:pt>
                <c:pt idx="5838">
                  <c:v>6.7337962962962961E-2</c:v>
                </c:pt>
                <c:pt idx="5839">
                  <c:v>6.7349537037037041E-2</c:v>
                </c:pt>
                <c:pt idx="5840">
                  <c:v>6.7361111111111108E-2</c:v>
                </c:pt>
                <c:pt idx="5841">
                  <c:v>6.7372685185185188E-2</c:v>
                </c:pt>
                <c:pt idx="5842">
                  <c:v>6.7384259259259269E-2</c:v>
                </c:pt>
                <c:pt idx="5843">
                  <c:v>6.7395833333333335E-2</c:v>
                </c:pt>
                <c:pt idx="5844">
                  <c:v>6.7407407407407416E-2</c:v>
                </c:pt>
                <c:pt idx="5845">
                  <c:v>6.7418981481481483E-2</c:v>
                </c:pt>
                <c:pt idx="5846">
                  <c:v>6.7430555555555563E-2</c:v>
                </c:pt>
                <c:pt idx="5847">
                  <c:v>6.744212962962963E-2</c:v>
                </c:pt>
                <c:pt idx="5848">
                  <c:v>6.7453703703703696E-2</c:v>
                </c:pt>
                <c:pt idx="5849">
                  <c:v>6.7465277777777777E-2</c:v>
                </c:pt>
                <c:pt idx="5850">
                  <c:v>6.7476851851851857E-2</c:v>
                </c:pt>
                <c:pt idx="5851">
                  <c:v>6.7488425925925924E-2</c:v>
                </c:pt>
                <c:pt idx="5852">
                  <c:v>6.7500000000000004E-2</c:v>
                </c:pt>
                <c:pt idx="5853">
                  <c:v>6.7511574074074085E-2</c:v>
                </c:pt>
                <c:pt idx="5854">
                  <c:v>6.7523148148148152E-2</c:v>
                </c:pt>
                <c:pt idx="5855">
                  <c:v>6.7534722222222218E-2</c:v>
                </c:pt>
                <c:pt idx="5856">
                  <c:v>6.7546296296296285E-2</c:v>
                </c:pt>
                <c:pt idx="5857">
                  <c:v>6.7557870370370365E-2</c:v>
                </c:pt>
                <c:pt idx="5858">
                  <c:v>6.7569444444444446E-2</c:v>
                </c:pt>
                <c:pt idx="5859">
                  <c:v>6.7581018518518512E-2</c:v>
                </c:pt>
                <c:pt idx="5860">
                  <c:v>6.7592592592592593E-2</c:v>
                </c:pt>
                <c:pt idx="5861">
                  <c:v>6.7604166666666674E-2</c:v>
                </c:pt>
                <c:pt idx="5862">
                  <c:v>6.761574074074074E-2</c:v>
                </c:pt>
                <c:pt idx="5863">
                  <c:v>6.7627314814814821E-2</c:v>
                </c:pt>
                <c:pt idx="5864">
                  <c:v>6.7638888888888887E-2</c:v>
                </c:pt>
                <c:pt idx="5865">
                  <c:v>6.7650462962962968E-2</c:v>
                </c:pt>
                <c:pt idx="5866">
                  <c:v>6.7662037037037034E-2</c:v>
                </c:pt>
                <c:pt idx="5867">
                  <c:v>6.7673611111111115E-2</c:v>
                </c:pt>
                <c:pt idx="5868">
                  <c:v>6.7685185185185182E-2</c:v>
                </c:pt>
                <c:pt idx="5869">
                  <c:v>6.7696759259259262E-2</c:v>
                </c:pt>
                <c:pt idx="5870">
                  <c:v>6.7708333333333329E-2</c:v>
                </c:pt>
                <c:pt idx="5871">
                  <c:v>6.7719907407407409E-2</c:v>
                </c:pt>
                <c:pt idx="5872">
                  <c:v>6.773148148148149E-2</c:v>
                </c:pt>
                <c:pt idx="5873">
                  <c:v>6.7743055555555556E-2</c:v>
                </c:pt>
                <c:pt idx="5874">
                  <c:v>6.7754629629629637E-2</c:v>
                </c:pt>
                <c:pt idx="5875">
                  <c:v>6.7766203703703703E-2</c:v>
                </c:pt>
                <c:pt idx="5876">
                  <c:v>6.7777777777777784E-2</c:v>
                </c:pt>
                <c:pt idx="5877">
                  <c:v>6.7789351851851851E-2</c:v>
                </c:pt>
                <c:pt idx="5878">
                  <c:v>6.7800925925925917E-2</c:v>
                </c:pt>
                <c:pt idx="5879">
                  <c:v>6.7812499999999998E-2</c:v>
                </c:pt>
                <c:pt idx="5880">
                  <c:v>6.7824074074074078E-2</c:v>
                </c:pt>
                <c:pt idx="5881">
                  <c:v>6.7835648148148145E-2</c:v>
                </c:pt>
                <c:pt idx="5882">
                  <c:v>6.7847222222222225E-2</c:v>
                </c:pt>
                <c:pt idx="5883">
                  <c:v>6.7858796296296306E-2</c:v>
                </c:pt>
                <c:pt idx="5884">
                  <c:v>6.7870370370370373E-2</c:v>
                </c:pt>
                <c:pt idx="5885">
                  <c:v>6.7881944444444439E-2</c:v>
                </c:pt>
                <c:pt idx="5886">
                  <c:v>6.789351851851852E-2</c:v>
                </c:pt>
                <c:pt idx="5887">
                  <c:v>6.7905092592592586E-2</c:v>
                </c:pt>
                <c:pt idx="5888">
                  <c:v>6.7916666666666667E-2</c:v>
                </c:pt>
                <c:pt idx="5889">
                  <c:v>6.7928240740740733E-2</c:v>
                </c:pt>
                <c:pt idx="5890">
                  <c:v>6.7939814814814814E-2</c:v>
                </c:pt>
                <c:pt idx="5891">
                  <c:v>6.7951388888888895E-2</c:v>
                </c:pt>
                <c:pt idx="5892">
                  <c:v>6.7962962962962961E-2</c:v>
                </c:pt>
                <c:pt idx="5893">
                  <c:v>6.7974537037037042E-2</c:v>
                </c:pt>
                <c:pt idx="5894">
                  <c:v>6.7986111111111108E-2</c:v>
                </c:pt>
                <c:pt idx="5895">
                  <c:v>6.7997685185185189E-2</c:v>
                </c:pt>
                <c:pt idx="5896">
                  <c:v>6.8009259259259255E-2</c:v>
                </c:pt>
                <c:pt idx="5897">
                  <c:v>6.8020833333333336E-2</c:v>
                </c:pt>
                <c:pt idx="5898">
                  <c:v>6.8032407407407403E-2</c:v>
                </c:pt>
                <c:pt idx="5899">
                  <c:v>6.8043981481481483E-2</c:v>
                </c:pt>
                <c:pt idx="5900">
                  <c:v>6.805555555555555E-2</c:v>
                </c:pt>
                <c:pt idx="5901">
                  <c:v>6.806712962962963E-2</c:v>
                </c:pt>
                <c:pt idx="5902">
                  <c:v>6.8078703703703711E-2</c:v>
                </c:pt>
                <c:pt idx="5903">
                  <c:v>6.8090277777777777E-2</c:v>
                </c:pt>
                <c:pt idx="5904">
                  <c:v>6.8101851851851858E-2</c:v>
                </c:pt>
                <c:pt idx="5905">
                  <c:v>6.8113425925925938E-2</c:v>
                </c:pt>
                <c:pt idx="5906">
                  <c:v>6.8125000000000005E-2</c:v>
                </c:pt>
                <c:pt idx="5907">
                  <c:v>6.8136574074074072E-2</c:v>
                </c:pt>
                <c:pt idx="5908">
                  <c:v>6.8148148148148138E-2</c:v>
                </c:pt>
                <c:pt idx="5909">
                  <c:v>6.8159722222222219E-2</c:v>
                </c:pt>
                <c:pt idx="5910">
                  <c:v>6.8171296296296299E-2</c:v>
                </c:pt>
                <c:pt idx="5911">
                  <c:v>6.8182870370370366E-2</c:v>
                </c:pt>
                <c:pt idx="5912">
                  <c:v>6.8194444444444446E-2</c:v>
                </c:pt>
                <c:pt idx="5913">
                  <c:v>6.8206018518518527E-2</c:v>
                </c:pt>
                <c:pt idx="5914">
                  <c:v>6.8217592592592594E-2</c:v>
                </c:pt>
                <c:pt idx="5915">
                  <c:v>6.822916666666666E-2</c:v>
                </c:pt>
                <c:pt idx="5916">
                  <c:v>6.8240740740740741E-2</c:v>
                </c:pt>
                <c:pt idx="5917">
                  <c:v>6.8252314814814807E-2</c:v>
                </c:pt>
                <c:pt idx="5918">
                  <c:v>6.8263888888888888E-2</c:v>
                </c:pt>
                <c:pt idx="5919">
                  <c:v>6.8275462962962954E-2</c:v>
                </c:pt>
                <c:pt idx="5920">
                  <c:v>6.8287037037037035E-2</c:v>
                </c:pt>
                <c:pt idx="5921">
                  <c:v>6.8298611111111115E-2</c:v>
                </c:pt>
                <c:pt idx="5922">
                  <c:v>6.8310185185185182E-2</c:v>
                </c:pt>
                <c:pt idx="5923">
                  <c:v>6.8321759259259263E-2</c:v>
                </c:pt>
                <c:pt idx="5924">
                  <c:v>6.8333333333333343E-2</c:v>
                </c:pt>
                <c:pt idx="5925">
                  <c:v>6.834490740740741E-2</c:v>
                </c:pt>
                <c:pt idx="5926">
                  <c:v>6.8356481481481476E-2</c:v>
                </c:pt>
                <c:pt idx="5927">
                  <c:v>6.8368055555555557E-2</c:v>
                </c:pt>
                <c:pt idx="5928">
                  <c:v>6.8379629629629637E-2</c:v>
                </c:pt>
                <c:pt idx="5929">
                  <c:v>6.8391203703703704E-2</c:v>
                </c:pt>
                <c:pt idx="5930">
                  <c:v>6.8402777777777771E-2</c:v>
                </c:pt>
                <c:pt idx="5931">
                  <c:v>6.8414351851851851E-2</c:v>
                </c:pt>
                <c:pt idx="5932">
                  <c:v>6.8425925925925932E-2</c:v>
                </c:pt>
                <c:pt idx="5933">
                  <c:v>6.8437499999999998E-2</c:v>
                </c:pt>
                <c:pt idx="5934">
                  <c:v>6.8449074074074079E-2</c:v>
                </c:pt>
                <c:pt idx="5935">
                  <c:v>6.8460648148148159E-2</c:v>
                </c:pt>
                <c:pt idx="5936">
                  <c:v>6.8472222222222226E-2</c:v>
                </c:pt>
                <c:pt idx="5937">
                  <c:v>6.8483796296296293E-2</c:v>
                </c:pt>
                <c:pt idx="5938">
                  <c:v>6.8495370370370359E-2</c:v>
                </c:pt>
                <c:pt idx="5939">
                  <c:v>6.850694444444444E-2</c:v>
                </c:pt>
                <c:pt idx="5940">
                  <c:v>6.851851851851852E-2</c:v>
                </c:pt>
                <c:pt idx="5941">
                  <c:v>6.8530092592592587E-2</c:v>
                </c:pt>
                <c:pt idx="5942">
                  <c:v>6.8541666666666667E-2</c:v>
                </c:pt>
                <c:pt idx="5943">
                  <c:v>6.8553240740740748E-2</c:v>
                </c:pt>
                <c:pt idx="5944">
                  <c:v>6.8564814814814815E-2</c:v>
                </c:pt>
                <c:pt idx="5945">
                  <c:v>6.8576388888888895E-2</c:v>
                </c:pt>
                <c:pt idx="5946">
                  <c:v>6.8587962962962962E-2</c:v>
                </c:pt>
                <c:pt idx="5947">
                  <c:v>6.8599537037037042E-2</c:v>
                </c:pt>
                <c:pt idx="5948">
                  <c:v>6.8611111111111109E-2</c:v>
                </c:pt>
                <c:pt idx="5949">
                  <c:v>6.8622685185185189E-2</c:v>
                </c:pt>
                <c:pt idx="5950">
                  <c:v>6.8634259259259256E-2</c:v>
                </c:pt>
                <c:pt idx="5951">
                  <c:v>6.8645833333333336E-2</c:v>
                </c:pt>
                <c:pt idx="5952">
                  <c:v>6.8657407407407403E-2</c:v>
                </c:pt>
                <c:pt idx="5953">
                  <c:v>6.8668981481481484E-2</c:v>
                </c:pt>
                <c:pt idx="5954">
                  <c:v>6.8680555555555564E-2</c:v>
                </c:pt>
                <c:pt idx="5955">
                  <c:v>6.8692129629629631E-2</c:v>
                </c:pt>
                <c:pt idx="5956">
                  <c:v>6.8703703703703697E-2</c:v>
                </c:pt>
                <c:pt idx="5957">
                  <c:v>6.8715277777777778E-2</c:v>
                </c:pt>
                <c:pt idx="5958">
                  <c:v>6.8726851851851858E-2</c:v>
                </c:pt>
                <c:pt idx="5959">
                  <c:v>6.8738425925925925E-2</c:v>
                </c:pt>
                <c:pt idx="5960">
                  <c:v>6.8749999999999992E-2</c:v>
                </c:pt>
                <c:pt idx="5961">
                  <c:v>6.8761574074074072E-2</c:v>
                </c:pt>
                <c:pt idx="5962">
                  <c:v>6.8773148148148153E-2</c:v>
                </c:pt>
                <c:pt idx="5963">
                  <c:v>6.8784722222222219E-2</c:v>
                </c:pt>
                <c:pt idx="5964">
                  <c:v>6.87962962962963E-2</c:v>
                </c:pt>
                <c:pt idx="5965">
                  <c:v>6.880787037037038E-2</c:v>
                </c:pt>
                <c:pt idx="5966">
                  <c:v>6.8819444444444447E-2</c:v>
                </c:pt>
                <c:pt idx="5967">
                  <c:v>6.8831018518518514E-2</c:v>
                </c:pt>
                <c:pt idx="5968">
                  <c:v>6.8842592592592594E-2</c:v>
                </c:pt>
                <c:pt idx="5969">
                  <c:v>6.8854166666666661E-2</c:v>
                </c:pt>
                <c:pt idx="5970">
                  <c:v>6.8865740740740741E-2</c:v>
                </c:pt>
                <c:pt idx="5971">
                  <c:v>6.8877314814814808E-2</c:v>
                </c:pt>
                <c:pt idx="5972">
                  <c:v>6.8888888888888888E-2</c:v>
                </c:pt>
                <c:pt idx="5973">
                  <c:v>6.8900462962962969E-2</c:v>
                </c:pt>
                <c:pt idx="5974">
                  <c:v>6.8912037037037036E-2</c:v>
                </c:pt>
                <c:pt idx="5975">
                  <c:v>6.8923611111111116E-2</c:v>
                </c:pt>
                <c:pt idx="5976">
                  <c:v>6.8935185185185183E-2</c:v>
                </c:pt>
                <c:pt idx="5977">
                  <c:v>6.8946759259259263E-2</c:v>
                </c:pt>
                <c:pt idx="5978">
                  <c:v>6.895833333333333E-2</c:v>
                </c:pt>
                <c:pt idx="5979">
                  <c:v>6.896990740740741E-2</c:v>
                </c:pt>
                <c:pt idx="5980">
                  <c:v>6.8981481481481477E-2</c:v>
                </c:pt>
                <c:pt idx="5981">
                  <c:v>6.8993055555555557E-2</c:v>
                </c:pt>
                <c:pt idx="5982">
                  <c:v>6.9004629629629624E-2</c:v>
                </c:pt>
                <c:pt idx="5983">
                  <c:v>6.9016203703703705E-2</c:v>
                </c:pt>
                <c:pt idx="5984">
                  <c:v>6.9016203703703705E-2</c:v>
                </c:pt>
                <c:pt idx="5985">
                  <c:v>6.9027777777777785E-2</c:v>
                </c:pt>
                <c:pt idx="5986">
                  <c:v>6.9039351851851852E-2</c:v>
                </c:pt>
                <c:pt idx="5987">
                  <c:v>6.9050925925925918E-2</c:v>
                </c:pt>
                <c:pt idx="5988">
                  <c:v>6.9062500000000013E-2</c:v>
                </c:pt>
                <c:pt idx="5989">
                  <c:v>6.9074074074074079E-2</c:v>
                </c:pt>
                <c:pt idx="5990">
                  <c:v>6.9085648148148146E-2</c:v>
                </c:pt>
                <c:pt idx="5991">
                  <c:v>6.9097222222222213E-2</c:v>
                </c:pt>
                <c:pt idx="5992">
                  <c:v>6.9108796296296293E-2</c:v>
                </c:pt>
                <c:pt idx="5993">
                  <c:v>6.9120370370370374E-2</c:v>
                </c:pt>
                <c:pt idx="5994">
                  <c:v>6.913194444444444E-2</c:v>
                </c:pt>
                <c:pt idx="5995">
                  <c:v>6.9143518518518521E-2</c:v>
                </c:pt>
                <c:pt idx="5996">
                  <c:v>6.9155092592592601E-2</c:v>
                </c:pt>
                <c:pt idx="5997">
                  <c:v>6.9166666666666668E-2</c:v>
                </c:pt>
                <c:pt idx="5998">
                  <c:v>6.9178240740740735E-2</c:v>
                </c:pt>
                <c:pt idx="5999">
                  <c:v>6.9189814814814815E-2</c:v>
                </c:pt>
                <c:pt idx="6000">
                  <c:v>6.9201388888888882E-2</c:v>
                </c:pt>
                <c:pt idx="6001">
                  <c:v>6.9212962962962962E-2</c:v>
                </c:pt>
                <c:pt idx="6002">
                  <c:v>6.9224537037037029E-2</c:v>
                </c:pt>
                <c:pt idx="6003">
                  <c:v>6.9236111111111109E-2</c:v>
                </c:pt>
                <c:pt idx="6004">
                  <c:v>6.924768518518519E-2</c:v>
                </c:pt>
                <c:pt idx="6005">
                  <c:v>6.9259259259259257E-2</c:v>
                </c:pt>
                <c:pt idx="6006">
                  <c:v>6.9270833333333337E-2</c:v>
                </c:pt>
                <c:pt idx="6007">
                  <c:v>6.9282407407407418E-2</c:v>
                </c:pt>
                <c:pt idx="6008">
                  <c:v>6.9293981481481484E-2</c:v>
                </c:pt>
                <c:pt idx="6009">
                  <c:v>6.9305555555555551E-2</c:v>
                </c:pt>
                <c:pt idx="6010">
                  <c:v>6.9317129629629631E-2</c:v>
                </c:pt>
                <c:pt idx="6011">
                  <c:v>6.9328703703703712E-2</c:v>
                </c:pt>
                <c:pt idx="6012">
                  <c:v>6.9340277777777778E-2</c:v>
                </c:pt>
                <c:pt idx="6013">
                  <c:v>6.9351851851851845E-2</c:v>
                </c:pt>
                <c:pt idx="6014">
                  <c:v>6.9363425925925926E-2</c:v>
                </c:pt>
                <c:pt idx="6015">
                  <c:v>6.9375000000000006E-2</c:v>
                </c:pt>
                <c:pt idx="6016">
                  <c:v>6.9386574074074073E-2</c:v>
                </c:pt>
                <c:pt idx="6017">
                  <c:v>6.9398148148148139E-2</c:v>
                </c:pt>
                <c:pt idx="6018">
                  <c:v>6.9409722222222234E-2</c:v>
                </c:pt>
                <c:pt idx="6019">
                  <c:v>6.94212962962963E-2</c:v>
                </c:pt>
                <c:pt idx="6020">
                  <c:v>6.9432870370370367E-2</c:v>
                </c:pt>
                <c:pt idx="6021">
                  <c:v>6.9444444444444434E-2</c:v>
                </c:pt>
                <c:pt idx="6022">
                  <c:v>6.9456018518518514E-2</c:v>
                </c:pt>
                <c:pt idx="6023">
                  <c:v>6.9467592592592595E-2</c:v>
                </c:pt>
                <c:pt idx="6024">
                  <c:v>6.9479166666666661E-2</c:v>
                </c:pt>
                <c:pt idx="6025">
                  <c:v>6.9490740740740742E-2</c:v>
                </c:pt>
                <c:pt idx="6026">
                  <c:v>6.9502314814814822E-2</c:v>
                </c:pt>
                <c:pt idx="6027">
                  <c:v>6.9513888888888889E-2</c:v>
                </c:pt>
                <c:pt idx="6028">
                  <c:v>6.9525462962962969E-2</c:v>
                </c:pt>
                <c:pt idx="6029">
                  <c:v>6.9537037037037036E-2</c:v>
                </c:pt>
                <c:pt idx="6030">
                  <c:v>6.9548611111111117E-2</c:v>
                </c:pt>
                <c:pt idx="6031">
                  <c:v>6.9560185185185183E-2</c:v>
                </c:pt>
                <c:pt idx="6032">
                  <c:v>6.957175925925925E-2</c:v>
                </c:pt>
                <c:pt idx="6033">
                  <c:v>6.958333333333333E-2</c:v>
                </c:pt>
                <c:pt idx="6034">
                  <c:v>6.9594907407407411E-2</c:v>
                </c:pt>
                <c:pt idx="6035">
                  <c:v>6.9606481481481478E-2</c:v>
                </c:pt>
                <c:pt idx="6036">
                  <c:v>6.9618055555555558E-2</c:v>
                </c:pt>
                <c:pt idx="6037">
                  <c:v>6.9629629629629639E-2</c:v>
                </c:pt>
                <c:pt idx="6038">
                  <c:v>6.9641203703703705E-2</c:v>
                </c:pt>
                <c:pt idx="6039">
                  <c:v>6.9652777777777772E-2</c:v>
                </c:pt>
                <c:pt idx="6040">
                  <c:v>6.9664351851851852E-2</c:v>
                </c:pt>
                <c:pt idx="6041">
                  <c:v>6.9675925925925933E-2</c:v>
                </c:pt>
                <c:pt idx="6042">
                  <c:v>6.9687499999999999E-2</c:v>
                </c:pt>
                <c:pt idx="6043">
                  <c:v>6.9699074074074066E-2</c:v>
                </c:pt>
                <c:pt idx="6044">
                  <c:v>6.9710648148148147E-2</c:v>
                </c:pt>
                <c:pt idx="6045">
                  <c:v>6.9722222222222227E-2</c:v>
                </c:pt>
                <c:pt idx="6046">
                  <c:v>6.9733796296296294E-2</c:v>
                </c:pt>
                <c:pt idx="6047">
                  <c:v>6.9745370370370374E-2</c:v>
                </c:pt>
                <c:pt idx="6048">
                  <c:v>6.9756944444444455E-2</c:v>
                </c:pt>
                <c:pt idx="6049">
                  <c:v>6.9768518518518521E-2</c:v>
                </c:pt>
                <c:pt idx="6050">
                  <c:v>6.9780092592592588E-2</c:v>
                </c:pt>
                <c:pt idx="6051">
                  <c:v>6.9791666666666669E-2</c:v>
                </c:pt>
                <c:pt idx="6052">
                  <c:v>6.9803240740740735E-2</c:v>
                </c:pt>
                <c:pt idx="6053">
                  <c:v>6.9814814814814816E-2</c:v>
                </c:pt>
                <c:pt idx="6054">
                  <c:v>6.9826388888888882E-2</c:v>
                </c:pt>
                <c:pt idx="6055">
                  <c:v>6.9837962962962963E-2</c:v>
                </c:pt>
                <c:pt idx="6056">
                  <c:v>6.9849537037037043E-2</c:v>
                </c:pt>
                <c:pt idx="6057">
                  <c:v>6.986111111111111E-2</c:v>
                </c:pt>
                <c:pt idx="6058">
                  <c:v>6.987268518518519E-2</c:v>
                </c:pt>
                <c:pt idx="6059">
                  <c:v>6.9884259259259257E-2</c:v>
                </c:pt>
                <c:pt idx="6060">
                  <c:v>6.9895833333333338E-2</c:v>
                </c:pt>
                <c:pt idx="6061">
                  <c:v>6.9907407407407404E-2</c:v>
                </c:pt>
                <c:pt idx="6062">
                  <c:v>6.9918981481481471E-2</c:v>
                </c:pt>
                <c:pt idx="6063">
                  <c:v>6.9930555555555551E-2</c:v>
                </c:pt>
                <c:pt idx="6064">
                  <c:v>6.9942129629629632E-2</c:v>
                </c:pt>
                <c:pt idx="6065">
                  <c:v>6.9953703703703699E-2</c:v>
                </c:pt>
                <c:pt idx="6066">
                  <c:v>6.9965277777777779E-2</c:v>
                </c:pt>
                <c:pt idx="6067">
                  <c:v>6.997685185185186E-2</c:v>
                </c:pt>
                <c:pt idx="6068">
                  <c:v>6.9988425925925926E-2</c:v>
                </c:pt>
                <c:pt idx="6069">
                  <c:v>6.9999999999999993E-2</c:v>
                </c:pt>
                <c:pt idx="6070">
                  <c:v>7.0011574074074087E-2</c:v>
                </c:pt>
                <c:pt idx="6071">
                  <c:v>7.0023148148148154E-2</c:v>
                </c:pt>
                <c:pt idx="6072">
                  <c:v>7.003472222222222E-2</c:v>
                </c:pt>
                <c:pt idx="6073">
                  <c:v>7.0046296296296287E-2</c:v>
                </c:pt>
                <c:pt idx="6074">
                  <c:v>7.0057870370370368E-2</c:v>
                </c:pt>
                <c:pt idx="6075">
                  <c:v>7.0069444444444448E-2</c:v>
                </c:pt>
                <c:pt idx="6076">
                  <c:v>7.0081018518518515E-2</c:v>
                </c:pt>
                <c:pt idx="6077">
                  <c:v>7.0092592592592595E-2</c:v>
                </c:pt>
                <c:pt idx="6078">
                  <c:v>7.0104166666666676E-2</c:v>
                </c:pt>
                <c:pt idx="6079">
                  <c:v>7.0115740740740742E-2</c:v>
                </c:pt>
                <c:pt idx="6080">
                  <c:v>7.0127314814814809E-2</c:v>
                </c:pt>
                <c:pt idx="6081">
                  <c:v>7.013888888888889E-2</c:v>
                </c:pt>
                <c:pt idx="6082">
                  <c:v>7.0150462962962956E-2</c:v>
                </c:pt>
                <c:pt idx="6083">
                  <c:v>7.0162037037037037E-2</c:v>
                </c:pt>
                <c:pt idx="6084">
                  <c:v>7.0173611111111103E-2</c:v>
                </c:pt>
                <c:pt idx="6085">
                  <c:v>7.0185185185185184E-2</c:v>
                </c:pt>
                <c:pt idx="6086">
                  <c:v>7.0196759259259264E-2</c:v>
                </c:pt>
                <c:pt idx="6087">
                  <c:v>7.0208333333333331E-2</c:v>
                </c:pt>
                <c:pt idx="6088">
                  <c:v>7.0219907407407411E-2</c:v>
                </c:pt>
                <c:pt idx="6089">
                  <c:v>7.0231481481481492E-2</c:v>
                </c:pt>
                <c:pt idx="6090">
                  <c:v>7.0243055555555559E-2</c:v>
                </c:pt>
                <c:pt idx="6091">
                  <c:v>7.0254629629629625E-2</c:v>
                </c:pt>
                <c:pt idx="6092">
                  <c:v>7.0266203703703692E-2</c:v>
                </c:pt>
                <c:pt idx="6093">
                  <c:v>7.0277777777777786E-2</c:v>
                </c:pt>
                <c:pt idx="6094">
                  <c:v>7.0289351851851853E-2</c:v>
                </c:pt>
                <c:pt idx="6095">
                  <c:v>7.0300925925925919E-2</c:v>
                </c:pt>
                <c:pt idx="6096">
                  <c:v>7.03125E-2</c:v>
                </c:pt>
                <c:pt idx="6097">
                  <c:v>7.0324074074074081E-2</c:v>
                </c:pt>
                <c:pt idx="6098">
                  <c:v>7.0335648148148147E-2</c:v>
                </c:pt>
                <c:pt idx="6099">
                  <c:v>7.0347222222222214E-2</c:v>
                </c:pt>
                <c:pt idx="6100">
                  <c:v>7.0358796296296308E-2</c:v>
                </c:pt>
                <c:pt idx="6101">
                  <c:v>7.0370370370370375E-2</c:v>
                </c:pt>
                <c:pt idx="6102">
                  <c:v>7.0381944444444441E-2</c:v>
                </c:pt>
                <c:pt idx="6103">
                  <c:v>7.0393518518518508E-2</c:v>
                </c:pt>
                <c:pt idx="6104">
                  <c:v>7.0405092592592589E-2</c:v>
                </c:pt>
                <c:pt idx="6105">
                  <c:v>7.0416666666666669E-2</c:v>
                </c:pt>
                <c:pt idx="6106">
                  <c:v>7.0428240740740736E-2</c:v>
                </c:pt>
                <c:pt idx="6107">
                  <c:v>7.0439814814814816E-2</c:v>
                </c:pt>
                <c:pt idx="6108">
                  <c:v>7.0451388888888897E-2</c:v>
                </c:pt>
                <c:pt idx="6109">
                  <c:v>7.0462962962962963E-2</c:v>
                </c:pt>
                <c:pt idx="6110">
                  <c:v>7.0474537037037044E-2</c:v>
                </c:pt>
                <c:pt idx="6111">
                  <c:v>7.048611111111111E-2</c:v>
                </c:pt>
                <c:pt idx="6112">
                  <c:v>7.0497685185185191E-2</c:v>
                </c:pt>
                <c:pt idx="6113">
                  <c:v>7.0509259259259258E-2</c:v>
                </c:pt>
                <c:pt idx="6114">
                  <c:v>7.0520833333333324E-2</c:v>
                </c:pt>
                <c:pt idx="6115">
                  <c:v>7.0532407407407405E-2</c:v>
                </c:pt>
                <c:pt idx="6116">
                  <c:v>7.0543981481481485E-2</c:v>
                </c:pt>
                <c:pt idx="6117">
                  <c:v>7.0555555555555552E-2</c:v>
                </c:pt>
                <c:pt idx="6118">
                  <c:v>7.0567129629629632E-2</c:v>
                </c:pt>
                <c:pt idx="6119">
                  <c:v>7.0578703703703713E-2</c:v>
                </c:pt>
                <c:pt idx="6120">
                  <c:v>7.059027777777778E-2</c:v>
                </c:pt>
                <c:pt idx="6121">
                  <c:v>7.0601851851851846E-2</c:v>
                </c:pt>
                <c:pt idx="6122">
                  <c:v>7.0613425925925913E-2</c:v>
                </c:pt>
                <c:pt idx="6123">
                  <c:v>7.0625000000000007E-2</c:v>
                </c:pt>
                <c:pt idx="6124">
                  <c:v>7.0636574074074074E-2</c:v>
                </c:pt>
                <c:pt idx="6125">
                  <c:v>7.064814814814814E-2</c:v>
                </c:pt>
                <c:pt idx="6126">
                  <c:v>7.0659722222222221E-2</c:v>
                </c:pt>
                <c:pt idx="6127">
                  <c:v>7.0671296296296301E-2</c:v>
                </c:pt>
                <c:pt idx="6128">
                  <c:v>7.0682870370370368E-2</c:v>
                </c:pt>
                <c:pt idx="6129">
                  <c:v>7.0694444444444449E-2</c:v>
                </c:pt>
                <c:pt idx="6130">
                  <c:v>7.0706018518518529E-2</c:v>
                </c:pt>
                <c:pt idx="6131">
                  <c:v>7.0717592592592596E-2</c:v>
                </c:pt>
                <c:pt idx="6132">
                  <c:v>7.0729166666666662E-2</c:v>
                </c:pt>
                <c:pt idx="6133">
                  <c:v>7.0740740740740743E-2</c:v>
                </c:pt>
                <c:pt idx="6134">
                  <c:v>7.075231481481481E-2</c:v>
                </c:pt>
                <c:pt idx="6135">
                  <c:v>7.076388888888889E-2</c:v>
                </c:pt>
                <c:pt idx="6136">
                  <c:v>7.0775462962962957E-2</c:v>
                </c:pt>
                <c:pt idx="6137">
                  <c:v>7.0787037037037037E-2</c:v>
                </c:pt>
                <c:pt idx="6138">
                  <c:v>7.0798611111111118E-2</c:v>
                </c:pt>
                <c:pt idx="6139">
                  <c:v>7.0810185185185184E-2</c:v>
                </c:pt>
                <c:pt idx="6140">
                  <c:v>7.0821759259259265E-2</c:v>
                </c:pt>
                <c:pt idx="6141">
                  <c:v>7.0833333333333331E-2</c:v>
                </c:pt>
                <c:pt idx="6142">
                  <c:v>7.0844907407407412E-2</c:v>
                </c:pt>
                <c:pt idx="6143">
                  <c:v>7.0856481481481479E-2</c:v>
                </c:pt>
                <c:pt idx="6144">
                  <c:v>7.0868055555555545E-2</c:v>
                </c:pt>
                <c:pt idx="6145">
                  <c:v>7.0879629629629626E-2</c:v>
                </c:pt>
                <c:pt idx="6146">
                  <c:v>7.0891203703703706E-2</c:v>
                </c:pt>
                <c:pt idx="6147">
                  <c:v>7.0902777777777773E-2</c:v>
                </c:pt>
                <c:pt idx="6148">
                  <c:v>7.0914351851851853E-2</c:v>
                </c:pt>
                <c:pt idx="6149">
                  <c:v>7.0925925925925934E-2</c:v>
                </c:pt>
                <c:pt idx="6150">
                  <c:v>7.0937500000000001E-2</c:v>
                </c:pt>
                <c:pt idx="6151">
                  <c:v>7.0949074074074067E-2</c:v>
                </c:pt>
                <c:pt idx="6152">
                  <c:v>7.0960648148148148E-2</c:v>
                </c:pt>
                <c:pt idx="6153">
                  <c:v>7.0972222222222228E-2</c:v>
                </c:pt>
                <c:pt idx="6154">
                  <c:v>7.0983796296296295E-2</c:v>
                </c:pt>
                <c:pt idx="6155">
                  <c:v>7.0995370370370361E-2</c:v>
                </c:pt>
                <c:pt idx="6156">
                  <c:v>7.1006944444444442E-2</c:v>
                </c:pt>
                <c:pt idx="6157">
                  <c:v>7.1018518518518522E-2</c:v>
                </c:pt>
                <c:pt idx="6158">
                  <c:v>7.1030092592592589E-2</c:v>
                </c:pt>
                <c:pt idx="6159">
                  <c:v>7.104166666666667E-2</c:v>
                </c:pt>
                <c:pt idx="6160">
                  <c:v>7.105324074074075E-2</c:v>
                </c:pt>
                <c:pt idx="6161">
                  <c:v>7.1064814814814817E-2</c:v>
                </c:pt>
                <c:pt idx="6162">
                  <c:v>7.1076388888888883E-2</c:v>
                </c:pt>
                <c:pt idx="6163">
                  <c:v>7.1087962962962964E-2</c:v>
                </c:pt>
                <c:pt idx="6164">
                  <c:v>7.1099537037037031E-2</c:v>
                </c:pt>
                <c:pt idx="6165">
                  <c:v>7.1111111111111111E-2</c:v>
                </c:pt>
                <c:pt idx="6166">
                  <c:v>7.1122685185185178E-2</c:v>
                </c:pt>
                <c:pt idx="6167">
                  <c:v>7.1134259259259258E-2</c:v>
                </c:pt>
                <c:pt idx="6168">
                  <c:v>7.1145833333333339E-2</c:v>
                </c:pt>
                <c:pt idx="6169">
                  <c:v>7.1157407407407405E-2</c:v>
                </c:pt>
                <c:pt idx="6170">
                  <c:v>7.1168981481481486E-2</c:v>
                </c:pt>
                <c:pt idx="6171">
                  <c:v>7.1180555555555566E-2</c:v>
                </c:pt>
                <c:pt idx="6172">
                  <c:v>7.1192129629629633E-2</c:v>
                </c:pt>
                <c:pt idx="6173">
                  <c:v>7.12037037037037E-2</c:v>
                </c:pt>
                <c:pt idx="6174">
                  <c:v>7.1215277777777766E-2</c:v>
                </c:pt>
                <c:pt idx="6175">
                  <c:v>7.1226851851851861E-2</c:v>
                </c:pt>
                <c:pt idx="6176">
                  <c:v>7.1238425925925927E-2</c:v>
                </c:pt>
                <c:pt idx="6177">
                  <c:v>7.1249999999999994E-2</c:v>
                </c:pt>
                <c:pt idx="6178">
                  <c:v>7.1261574074074074E-2</c:v>
                </c:pt>
                <c:pt idx="6179">
                  <c:v>7.1273148148148155E-2</c:v>
                </c:pt>
                <c:pt idx="6180">
                  <c:v>7.1284722222222222E-2</c:v>
                </c:pt>
                <c:pt idx="6181">
                  <c:v>7.1296296296296288E-2</c:v>
                </c:pt>
                <c:pt idx="6182">
                  <c:v>7.1307870370370369E-2</c:v>
                </c:pt>
                <c:pt idx="6183">
                  <c:v>7.1319444444444449E-2</c:v>
                </c:pt>
                <c:pt idx="6184">
                  <c:v>7.1331018518518516E-2</c:v>
                </c:pt>
                <c:pt idx="6185">
                  <c:v>7.1342592592592582E-2</c:v>
                </c:pt>
                <c:pt idx="6186">
                  <c:v>7.1354166666666663E-2</c:v>
                </c:pt>
                <c:pt idx="6187">
                  <c:v>7.1365740740740743E-2</c:v>
                </c:pt>
                <c:pt idx="6188">
                  <c:v>7.137731481481481E-2</c:v>
                </c:pt>
                <c:pt idx="6189">
                  <c:v>7.1388888888888891E-2</c:v>
                </c:pt>
                <c:pt idx="6190">
                  <c:v>7.1400462962962971E-2</c:v>
                </c:pt>
                <c:pt idx="6191">
                  <c:v>7.1412037037037038E-2</c:v>
                </c:pt>
                <c:pt idx="6192">
                  <c:v>7.1423611111111118E-2</c:v>
                </c:pt>
                <c:pt idx="6193">
                  <c:v>7.1435185185185185E-2</c:v>
                </c:pt>
                <c:pt idx="6194">
                  <c:v>7.1446759259259265E-2</c:v>
                </c:pt>
                <c:pt idx="6195">
                  <c:v>7.1458333333333332E-2</c:v>
                </c:pt>
                <c:pt idx="6196">
                  <c:v>7.1469907407407399E-2</c:v>
                </c:pt>
                <c:pt idx="6197">
                  <c:v>7.1481481481481479E-2</c:v>
                </c:pt>
                <c:pt idx="6198">
                  <c:v>7.149305555555556E-2</c:v>
                </c:pt>
                <c:pt idx="6199">
                  <c:v>7.1504629629629626E-2</c:v>
                </c:pt>
                <c:pt idx="6200">
                  <c:v>7.1516203703703707E-2</c:v>
                </c:pt>
                <c:pt idx="6201">
                  <c:v>7.1527777777777787E-2</c:v>
                </c:pt>
                <c:pt idx="6202">
                  <c:v>7.1539351851851854E-2</c:v>
                </c:pt>
                <c:pt idx="6203">
                  <c:v>7.1550925925925921E-2</c:v>
                </c:pt>
                <c:pt idx="6204">
                  <c:v>7.1562499999999987E-2</c:v>
                </c:pt>
                <c:pt idx="6205">
                  <c:v>7.1574074074074082E-2</c:v>
                </c:pt>
                <c:pt idx="6206">
                  <c:v>7.1585648148148148E-2</c:v>
                </c:pt>
                <c:pt idx="6207">
                  <c:v>7.1597222222222215E-2</c:v>
                </c:pt>
                <c:pt idx="6208">
                  <c:v>7.1608796296296295E-2</c:v>
                </c:pt>
                <c:pt idx="6209">
                  <c:v>7.1620370370370376E-2</c:v>
                </c:pt>
                <c:pt idx="6210">
                  <c:v>7.1631944444444443E-2</c:v>
                </c:pt>
                <c:pt idx="6211">
                  <c:v>7.1643518518518523E-2</c:v>
                </c:pt>
                <c:pt idx="6212">
                  <c:v>7.165509259259259E-2</c:v>
                </c:pt>
                <c:pt idx="6213">
                  <c:v>7.166666666666667E-2</c:v>
                </c:pt>
                <c:pt idx="6214">
                  <c:v>7.1678240740740737E-2</c:v>
                </c:pt>
                <c:pt idx="6215">
                  <c:v>7.1689814814814817E-2</c:v>
                </c:pt>
                <c:pt idx="6216">
                  <c:v>7.1701388888888884E-2</c:v>
                </c:pt>
                <c:pt idx="6217">
                  <c:v>7.1712962962962964E-2</c:v>
                </c:pt>
                <c:pt idx="6218">
                  <c:v>7.1724537037037031E-2</c:v>
                </c:pt>
                <c:pt idx="6219">
                  <c:v>7.1736111111111112E-2</c:v>
                </c:pt>
                <c:pt idx="6220">
                  <c:v>7.1747685185185192E-2</c:v>
                </c:pt>
                <c:pt idx="6221">
                  <c:v>7.1759259259259259E-2</c:v>
                </c:pt>
                <c:pt idx="6222">
                  <c:v>7.1770833333333339E-2</c:v>
                </c:pt>
                <c:pt idx="6223">
                  <c:v>7.1782407407407406E-2</c:v>
                </c:pt>
                <c:pt idx="6224">
                  <c:v>7.1793981481481486E-2</c:v>
                </c:pt>
                <c:pt idx="6225">
                  <c:v>7.1805555555555553E-2</c:v>
                </c:pt>
                <c:pt idx="6226">
                  <c:v>7.181712962962962E-2</c:v>
                </c:pt>
                <c:pt idx="6227">
                  <c:v>7.18287037037037E-2</c:v>
                </c:pt>
                <c:pt idx="6228">
                  <c:v>7.1840277777777781E-2</c:v>
                </c:pt>
                <c:pt idx="6229">
                  <c:v>7.1851851851851847E-2</c:v>
                </c:pt>
                <c:pt idx="6230">
                  <c:v>7.1863425925925928E-2</c:v>
                </c:pt>
                <c:pt idx="6231">
                  <c:v>7.1875000000000008E-2</c:v>
                </c:pt>
                <c:pt idx="6232">
                  <c:v>7.1886574074074075E-2</c:v>
                </c:pt>
                <c:pt idx="6233">
                  <c:v>7.1898148148148142E-2</c:v>
                </c:pt>
                <c:pt idx="6234">
                  <c:v>7.1909722222222222E-2</c:v>
                </c:pt>
                <c:pt idx="6235">
                  <c:v>7.1921296296296303E-2</c:v>
                </c:pt>
                <c:pt idx="6236">
                  <c:v>7.1932870370370369E-2</c:v>
                </c:pt>
                <c:pt idx="6237">
                  <c:v>7.1944444444444436E-2</c:v>
                </c:pt>
                <c:pt idx="6238">
                  <c:v>7.1956018518518516E-2</c:v>
                </c:pt>
                <c:pt idx="6239">
                  <c:v>7.1967592592592597E-2</c:v>
                </c:pt>
                <c:pt idx="6240">
                  <c:v>7.1979166666666664E-2</c:v>
                </c:pt>
                <c:pt idx="6241">
                  <c:v>7.1990740740740744E-2</c:v>
                </c:pt>
                <c:pt idx="6242">
                  <c:v>7.2002314814814811E-2</c:v>
                </c:pt>
                <c:pt idx="6243">
                  <c:v>7.2013888888888891E-2</c:v>
                </c:pt>
                <c:pt idx="6244">
                  <c:v>7.2025462962962958E-2</c:v>
                </c:pt>
                <c:pt idx="6245">
                  <c:v>7.2037037037037038E-2</c:v>
                </c:pt>
                <c:pt idx="6246">
                  <c:v>7.2048611111111105E-2</c:v>
                </c:pt>
                <c:pt idx="6247">
                  <c:v>7.2060185185185185E-2</c:v>
                </c:pt>
                <c:pt idx="6248">
                  <c:v>7.2071759259259252E-2</c:v>
                </c:pt>
                <c:pt idx="6249">
                  <c:v>7.2083333333333333E-2</c:v>
                </c:pt>
                <c:pt idx="6250">
                  <c:v>7.2094907407407413E-2</c:v>
                </c:pt>
                <c:pt idx="6251">
                  <c:v>7.210648148148148E-2</c:v>
                </c:pt>
                <c:pt idx="6252">
                  <c:v>7.211805555555556E-2</c:v>
                </c:pt>
                <c:pt idx="6253">
                  <c:v>7.2129629629629641E-2</c:v>
                </c:pt>
                <c:pt idx="6254">
                  <c:v>7.2141203703703707E-2</c:v>
                </c:pt>
                <c:pt idx="6255">
                  <c:v>7.2152777777777774E-2</c:v>
                </c:pt>
                <c:pt idx="6256">
                  <c:v>7.2164351851851841E-2</c:v>
                </c:pt>
                <c:pt idx="6257">
                  <c:v>7.2175925925925921E-2</c:v>
                </c:pt>
                <c:pt idx="6258">
                  <c:v>7.2187500000000002E-2</c:v>
                </c:pt>
                <c:pt idx="6259">
                  <c:v>7.2199074074074068E-2</c:v>
                </c:pt>
                <c:pt idx="6260">
                  <c:v>7.2199074074074068E-2</c:v>
                </c:pt>
                <c:pt idx="6261">
                  <c:v>7.2210648148148149E-2</c:v>
                </c:pt>
                <c:pt idx="6262">
                  <c:v>7.2222222222222229E-2</c:v>
                </c:pt>
                <c:pt idx="6263">
                  <c:v>7.2233796296296296E-2</c:v>
                </c:pt>
                <c:pt idx="6264">
                  <c:v>7.2245370370370363E-2</c:v>
                </c:pt>
                <c:pt idx="6265">
                  <c:v>7.2256944444444443E-2</c:v>
                </c:pt>
                <c:pt idx="6266">
                  <c:v>7.2268518518518524E-2</c:v>
                </c:pt>
                <c:pt idx="6267">
                  <c:v>7.228009259259259E-2</c:v>
                </c:pt>
                <c:pt idx="6268">
                  <c:v>7.2291666666666657E-2</c:v>
                </c:pt>
                <c:pt idx="6269">
                  <c:v>7.2303240740740737E-2</c:v>
                </c:pt>
                <c:pt idx="6270">
                  <c:v>7.2314814814814818E-2</c:v>
                </c:pt>
                <c:pt idx="6271">
                  <c:v>7.2326388888888885E-2</c:v>
                </c:pt>
                <c:pt idx="6272">
                  <c:v>7.2337962962962965E-2</c:v>
                </c:pt>
                <c:pt idx="6273">
                  <c:v>7.2349537037037046E-2</c:v>
                </c:pt>
                <c:pt idx="6274">
                  <c:v>7.2361111111111112E-2</c:v>
                </c:pt>
                <c:pt idx="6275">
                  <c:v>7.2372685185185193E-2</c:v>
                </c:pt>
                <c:pt idx="6276">
                  <c:v>7.2384259259259259E-2</c:v>
                </c:pt>
                <c:pt idx="6277">
                  <c:v>7.239583333333334E-2</c:v>
                </c:pt>
                <c:pt idx="6278">
                  <c:v>7.2407407407407406E-2</c:v>
                </c:pt>
                <c:pt idx="6279">
                  <c:v>7.2418981481481473E-2</c:v>
                </c:pt>
                <c:pt idx="6280">
                  <c:v>7.2430555555555554E-2</c:v>
                </c:pt>
                <c:pt idx="6281">
                  <c:v>7.2442129629629634E-2</c:v>
                </c:pt>
                <c:pt idx="6282">
                  <c:v>7.2453703703703701E-2</c:v>
                </c:pt>
                <c:pt idx="6283">
                  <c:v>7.2465277777777781E-2</c:v>
                </c:pt>
                <c:pt idx="6284">
                  <c:v>7.2476851851851862E-2</c:v>
                </c:pt>
                <c:pt idx="6285">
                  <c:v>7.2488425925925928E-2</c:v>
                </c:pt>
                <c:pt idx="6286">
                  <c:v>7.2499999999999995E-2</c:v>
                </c:pt>
                <c:pt idx="6287">
                  <c:v>7.2511574074074062E-2</c:v>
                </c:pt>
                <c:pt idx="6288">
                  <c:v>7.2523148148148142E-2</c:v>
                </c:pt>
                <c:pt idx="6289">
                  <c:v>7.2534722222222223E-2</c:v>
                </c:pt>
                <c:pt idx="6290">
                  <c:v>7.2546296296296289E-2</c:v>
                </c:pt>
                <c:pt idx="6291">
                  <c:v>7.255787037037037E-2</c:v>
                </c:pt>
                <c:pt idx="6292">
                  <c:v>7.256944444444445E-2</c:v>
                </c:pt>
                <c:pt idx="6293">
                  <c:v>7.2581018518518517E-2</c:v>
                </c:pt>
                <c:pt idx="6294">
                  <c:v>7.2592592592592597E-2</c:v>
                </c:pt>
                <c:pt idx="6295">
                  <c:v>7.2604166666666664E-2</c:v>
                </c:pt>
                <c:pt idx="6296">
                  <c:v>7.2615740740740745E-2</c:v>
                </c:pt>
                <c:pt idx="6297">
                  <c:v>7.2627314814814811E-2</c:v>
                </c:pt>
                <c:pt idx="6298">
                  <c:v>7.2638888888888892E-2</c:v>
                </c:pt>
                <c:pt idx="6299">
                  <c:v>7.2650462962962958E-2</c:v>
                </c:pt>
                <c:pt idx="6300">
                  <c:v>7.2662037037037039E-2</c:v>
                </c:pt>
                <c:pt idx="6301">
                  <c:v>7.2673611111111105E-2</c:v>
                </c:pt>
                <c:pt idx="6302">
                  <c:v>7.2685185185185186E-2</c:v>
                </c:pt>
                <c:pt idx="6303">
                  <c:v>7.2696759259259267E-2</c:v>
                </c:pt>
                <c:pt idx="6304">
                  <c:v>7.2708333333333333E-2</c:v>
                </c:pt>
                <c:pt idx="6305">
                  <c:v>7.2719907407407414E-2</c:v>
                </c:pt>
                <c:pt idx="6306">
                  <c:v>7.273148148148148E-2</c:v>
                </c:pt>
                <c:pt idx="6307">
                  <c:v>7.2743055555555561E-2</c:v>
                </c:pt>
                <c:pt idx="6308">
                  <c:v>7.2754629629629627E-2</c:v>
                </c:pt>
                <c:pt idx="6309">
                  <c:v>7.2766203703703694E-2</c:v>
                </c:pt>
                <c:pt idx="6310">
                  <c:v>7.2777777777777775E-2</c:v>
                </c:pt>
                <c:pt idx="6311">
                  <c:v>7.2789351851851855E-2</c:v>
                </c:pt>
                <c:pt idx="6312">
                  <c:v>7.2800925925925922E-2</c:v>
                </c:pt>
                <c:pt idx="6313">
                  <c:v>7.2812500000000002E-2</c:v>
                </c:pt>
                <c:pt idx="6314">
                  <c:v>7.2824074074074083E-2</c:v>
                </c:pt>
                <c:pt idx="6315">
                  <c:v>7.2835648148148149E-2</c:v>
                </c:pt>
                <c:pt idx="6316">
                  <c:v>7.2847222222222216E-2</c:v>
                </c:pt>
                <c:pt idx="6317">
                  <c:v>7.2858796296296297E-2</c:v>
                </c:pt>
                <c:pt idx="6318">
                  <c:v>7.2870370370370363E-2</c:v>
                </c:pt>
                <c:pt idx="6319">
                  <c:v>7.2881944444444444E-2</c:v>
                </c:pt>
                <c:pt idx="6320">
                  <c:v>7.289351851851851E-2</c:v>
                </c:pt>
                <c:pt idx="6321">
                  <c:v>7.2905092592592591E-2</c:v>
                </c:pt>
                <c:pt idx="6322">
                  <c:v>7.2916666666666671E-2</c:v>
                </c:pt>
                <c:pt idx="6323">
                  <c:v>7.2928240740740738E-2</c:v>
                </c:pt>
                <c:pt idx="6324">
                  <c:v>7.2939814814814818E-2</c:v>
                </c:pt>
                <c:pt idx="6325">
                  <c:v>7.2951388888888885E-2</c:v>
                </c:pt>
                <c:pt idx="6326">
                  <c:v>7.2962962962962966E-2</c:v>
                </c:pt>
                <c:pt idx="6327">
                  <c:v>7.2974537037037032E-2</c:v>
                </c:pt>
                <c:pt idx="6328">
                  <c:v>7.2986111111111113E-2</c:v>
                </c:pt>
                <c:pt idx="6329">
                  <c:v>7.2997685185185179E-2</c:v>
                </c:pt>
                <c:pt idx="6330">
                  <c:v>7.300925925925926E-2</c:v>
                </c:pt>
                <c:pt idx="6331">
                  <c:v>7.3020833333333326E-2</c:v>
                </c:pt>
                <c:pt idx="6332">
                  <c:v>7.3032407407407407E-2</c:v>
                </c:pt>
                <c:pt idx="6333">
                  <c:v>7.3043981481481488E-2</c:v>
                </c:pt>
                <c:pt idx="6334">
                  <c:v>7.3055555555555554E-2</c:v>
                </c:pt>
                <c:pt idx="6335">
                  <c:v>7.3067129629629635E-2</c:v>
                </c:pt>
                <c:pt idx="6336">
                  <c:v>7.3078703703703715E-2</c:v>
                </c:pt>
                <c:pt idx="6337">
                  <c:v>7.3090277777777782E-2</c:v>
                </c:pt>
                <c:pt idx="6338">
                  <c:v>7.3101851851851848E-2</c:v>
                </c:pt>
                <c:pt idx="6339">
                  <c:v>7.3113425925925915E-2</c:v>
                </c:pt>
                <c:pt idx="6340">
                  <c:v>7.3124999999999996E-2</c:v>
                </c:pt>
                <c:pt idx="6341">
                  <c:v>7.3136574074074076E-2</c:v>
                </c:pt>
                <c:pt idx="6342">
                  <c:v>7.3148148148148143E-2</c:v>
                </c:pt>
                <c:pt idx="6343">
                  <c:v>7.3159722222222223E-2</c:v>
                </c:pt>
                <c:pt idx="6344">
                  <c:v>7.3171296296296304E-2</c:v>
                </c:pt>
                <c:pt idx="6345">
                  <c:v>7.318287037037037E-2</c:v>
                </c:pt>
                <c:pt idx="6346">
                  <c:v>7.3194444444444437E-2</c:v>
                </c:pt>
                <c:pt idx="6347">
                  <c:v>7.3206018518518517E-2</c:v>
                </c:pt>
                <c:pt idx="6348">
                  <c:v>7.3217592592592584E-2</c:v>
                </c:pt>
                <c:pt idx="6349">
                  <c:v>7.3229166666666665E-2</c:v>
                </c:pt>
                <c:pt idx="6350">
                  <c:v>7.3240740740740731E-2</c:v>
                </c:pt>
                <c:pt idx="6351">
                  <c:v>7.3252314814814812E-2</c:v>
                </c:pt>
                <c:pt idx="6352">
                  <c:v>7.3263888888888892E-2</c:v>
                </c:pt>
                <c:pt idx="6353">
                  <c:v>7.3275462962962959E-2</c:v>
                </c:pt>
                <c:pt idx="6354">
                  <c:v>7.3287037037037039E-2</c:v>
                </c:pt>
                <c:pt idx="6355">
                  <c:v>7.329861111111112E-2</c:v>
                </c:pt>
                <c:pt idx="6356">
                  <c:v>7.3310185185185187E-2</c:v>
                </c:pt>
                <c:pt idx="6357">
                  <c:v>7.3321759259259267E-2</c:v>
                </c:pt>
                <c:pt idx="6358">
                  <c:v>7.3333333333333334E-2</c:v>
                </c:pt>
                <c:pt idx="6359">
                  <c:v>7.3344907407407414E-2</c:v>
                </c:pt>
                <c:pt idx="6360">
                  <c:v>7.3356481481481481E-2</c:v>
                </c:pt>
                <c:pt idx="6361">
                  <c:v>7.3368055555555547E-2</c:v>
                </c:pt>
                <c:pt idx="6362">
                  <c:v>7.3379629629629628E-2</c:v>
                </c:pt>
                <c:pt idx="6363">
                  <c:v>7.3391203703703708E-2</c:v>
                </c:pt>
                <c:pt idx="6364">
                  <c:v>7.3402777777777775E-2</c:v>
                </c:pt>
                <c:pt idx="6365">
                  <c:v>7.3414351851851856E-2</c:v>
                </c:pt>
                <c:pt idx="6366">
                  <c:v>7.3425925925925936E-2</c:v>
                </c:pt>
                <c:pt idx="6367">
                  <c:v>7.3437500000000003E-2</c:v>
                </c:pt>
                <c:pt idx="6368">
                  <c:v>7.3449074074074069E-2</c:v>
                </c:pt>
                <c:pt idx="6369">
                  <c:v>7.3460648148148136E-2</c:v>
                </c:pt>
                <c:pt idx="6370">
                  <c:v>7.3472222222222217E-2</c:v>
                </c:pt>
                <c:pt idx="6371">
                  <c:v>7.3483796296296297E-2</c:v>
                </c:pt>
                <c:pt idx="6372">
                  <c:v>7.3495370370370364E-2</c:v>
                </c:pt>
                <c:pt idx="6373">
                  <c:v>7.3506944444444444E-2</c:v>
                </c:pt>
                <c:pt idx="6374">
                  <c:v>7.3518518518518525E-2</c:v>
                </c:pt>
                <c:pt idx="6375">
                  <c:v>7.3530092592592591E-2</c:v>
                </c:pt>
                <c:pt idx="6376">
                  <c:v>7.3541666666666672E-2</c:v>
                </c:pt>
                <c:pt idx="6377">
                  <c:v>7.3553240740740738E-2</c:v>
                </c:pt>
                <c:pt idx="6378">
                  <c:v>7.3564814814814819E-2</c:v>
                </c:pt>
                <c:pt idx="6379">
                  <c:v>7.3576388888888886E-2</c:v>
                </c:pt>
                <c:pt idx="6380">
                  <c:v>7.3587962962962966E-2</c:v>
                </c:pt>
                <c:pt idx="6381">
                  <c:v>7.3599537037037033E-2</c:v>
                </c:pt>
                <c:pt idx="6382">
                  <c:v>7.3611111111111113E-2</c:v>
                </c:pt>
                <c:pt idx="6383">
                  <c:v>7.362268518518518E-2</c:v>
                </c:pt>
                <c:pt idx="6384">
                  <c:v>7.363425925925926E-2</c:v>
                </c:pt>
                <c:pt idx="6385">
                  <c:v>7.3645833333333341E-2</c:v>
                </c:pt>
                <c:pt idx="6386">
                  <c:v>7.3657407407407408E-2</c:v>
                </c:pt>
                <c:pt idx="6387">
                  <c:v>7.3668981481481488E-2</c:v>
                </c:pt>
                <c:pt idx="6388">
                  <c:v>7.3680555555555555E-2</c:v>
                </c:pt>
                <c:pt idx="6389">
                  <c:v>7.3692129629629635E-2</c:v>
                </c:pt>
                <c:pt idx="6390">
                  <c:v>7.3703703703703702E-2</c:v>
                </c:pt>
                <c:pt idx="6391">
                  <c:v>7.3715277777777768E-2</c:v>
                </c:pt>
                <c:pt idx="6392">
                  <c:v>7.3726851851851849E-2</c:v>
                </c:pt>
                <c:pt idx="6393">
                  <c:v>7.3738425925925929E-2</c:v>
                </c:pt>
                <c:pt idx="6394">
                  <c:v>7.3749999999999996E-2</c:v>
                </c:pt>
                <c:pt idx="6395">
                  <c:v>7.3761574074074077E-2</c:v>
                </c:pt>
                <c:pt idx="6396">
                  <c:v>7.3773148148148157E-2</c:v>
                </c:pt>
                <c:pt idx="6397">
                  <c:v>7.3784722222222224E-2</c:v>
                </c:pt>
                <c:pt idx="6398">
                  <c:v>7.379629629629629E-2</c:v>
                </c:pt>
                <c:pt idx="6399">
                  <c:v>7.3807870370370371E-2</c:v>
                </c:pt>
                <c:pt idx="6400">
                  <c:v>7.3819444444444438E-2</c:v>
                </c:pt>
                <c:pt idx="6401">
                  <c:v>7.3831018518518518E-2</c:v>
                </c:pt>
                <c:pt idx="6402">
                  <c:v>7.3842592592592585E-2</c:v>
                </c:pt>
                <c:pt idx="6403">
                  <c:v>7.3854166666666665E-2</c:v>
                </c:pt>
                <c:pt idx="6404">
                  <c:v>7.3865740740740746E-2</c:v>
                </c:pt>
                <c:pt idx="6405">
                  <c:v>7.3877314814814812E-2</c:v>
                </c:pt>
                <c:pt idx="6406">
                  <c:v>7.3888888888888893E-2</c:v>
                </c:pt>
                <c:pt idx="6407">
                  <c:v>7.3900462962962959E-2</c:v>
                </c:pt>
                <c:pt idx="6408">
                  <c:v>7.391203703703704E-2</c:v>
                </c:pt>
                <c:pt idx="6409">
                  <c:v>7.3923611111111107E-2</c:v>
                </c:pt>
                <c:pt idx="6410">
                  <c:v>7.3935185185185187E-2</c:v>
                </c:pt>
                <c:pt idx="6411">
                  <c:v>7.3946759259259254E-2</c:v>
                </c:pt>
                <c:pt idx="6412">
                  <c:v>7.3958333333333334E-2</c:v>
                </c:pt>
                <c:pt idx="6413">
                  <c:v>7.3969907407407401E-2</c:v>
                </c:pt>
                <c:pt idx="6414">
                  <c:v>7.3981481481481481E-2</c:v>
                </c:pt>
                <c:pt idx="6415">
                  <c:v>7.3993055555555562E-2</c:v>
                </c:pt>
                <c:pt idx="6416">
                  <c:v>7.4004629629629629E-2</c:v>
                </c:pt>
                <c:pt idx="6417">
                  <c:v>7.4016203703703709E-2</c:v>
                </c:pt>
                <c:pt idx="6418">
                  <c:v>7.402777777777779E-2</c:v>
                </c:pt>
                <c:pt idx="6419">
                  <c:v>7.4039351851851856E-2</c:v>
                </c:pt>
                <c:pt idx="6420">
                  <c:v>7.4050925925925923E-2</c:v>
                </c:pt>
                <c:pt idx="6421">
                  <c:v>7.4062499999999989E-2</c:v>
                </c:pt>
                <c:pt idx="6422">
                  <c:v>7.407407407407407E-2</c:v>
                </c:pt>
                <c:pt idx="6423">
                  <c:v>7.408564814814815E-2</c:v>
                </c:pt>
                <c:pt idx="6424">
                  <c:v>7.4097222222222217E-2</c:v>
                </c:pt>
                <c:pt idx="6425">
                  <c:v>7.4108796296296298E-2</c:v>
                </c:pt>
                <c:pt idx="6426">
                  <c:v>7.4120370370370378E-2</c:v>
                </c:pt>
                <c:pt idx="6427">
                  <c:v>7.4131944444444445E-2</c:v>
                </c:pt>
                <c:pt idx="6428">
                  <c:v>7.4143518518518511E-2</c:v>
                </c:pt>
                <c:pt idx="6429">
                  <c:v>7.4155092592592592E-2</c:v>
                </c:pt>
                <c:pt idx="6430">
                  <c:v>7.4166666666666659E-2</c:v>
                </c:pt>
                <c:pt idx="6431">
                  <c:v>7.4178240740740739E-2</c:v>
                </c:pt>
                <c:pt idx="6432">
                  <c:v>7.4189814814814806E-2</c:v>
                </c:pt>
                <c:pt idx="6433">
                  <c:v>7.4201388888888886E-2</c:v>
                </c:pt>
                <c:pt idx="6434">
                  <c:v>7.4212962962962967E-2</c:v>
                </c:pt>
                <c:pt idx="6435">
                  <c:v>7.4224537037037033E-2</c:v>
                </c:pt>
                <c:pt idx="6436">
                  <c:v>7.4236111111111114E-2</c:v>
                </c:pt>
                <c:pt idx="6437">
                  <c:v>7.4247685185185194E-2</c:v>
                </c:pt>
                <c:pt idx="6438">
                  <c:v>7.4259259259259261E-2</c:v>
                </c:pt>
                <c:pt idx="6439">
                  <c:v>7.4270833333333341E-2</c:v>
                </c:pt>
                <c:pt idx="6440">
                  <c:v>7.4282407407407408E-2</c:v>
                </c:pt>
                <c:pt idx="6441">
                  <c:v>7.4293981481481489E-2</c:v>
                </c:pt>
                <c:pt idx="6442">
                  <c:v>7.4305555555555555E-2</c:v>
                </c:pt>
                <c:pt idx="6443">
                  <c:v>7.4317129629629622E-2</c:v>
                </c:pt>
                <c:pt idx="6444">
                  <c:v>7.4328703703703702E-2</c:v>
                </c:pt>
                <c:pt idx="6445">
                  <c:v>7.4340277777777783E-2</c:v>
                </c:pt>
                <c:pt idx="6446">
                  <c:v>7.435185185185185E-2</c:v>
                </c:pt>
                <c:pt idx="6447">
                  <c:v>7.436342592592593E-2</c:v>
                </c:pt>
                <c:pt idx="6448">
                  <c:v>7.4375000000000011E-2</c:v>
                </c:pt>
                <c:pt idx="6449">
                  <c:v>7.4386574074074077E-2</c:v>
                </c:pt>
                <c:pt idx="6450">
                  <c:v>7.4398148148148144E-2</c:v>
                </c:pt>
                <c:pt idx="6451">
                  <c:v>7.440972222222221E-2</c:v>
                </c:pt>
                <c:pt idx="6452">
                  <c:v>7.4421296296296291E-2</c:v>
                </c:pt>
                <c:pt idx="6453">
                  <c:v>7.4432870370370371E-2</c:v>
                </c:pt>
                <c:pt idx="6454">
                  <c:v>7.4444444444444438E-2</c:v>
                </c:pt>
                <c:pt idx="6455">
                  <c:v>7.4456018518518519E-2</c:v>
                </c:pt>
                <c:pt idx="6456">
                  <c:v>7.4467592592592599E-2</c:v>
                </c:pt>
                <c:pt idx="6457">
                  <c:v>7.4479166666666666E-2</c:v>
                </c:pt>
                <c:pt idx="6458">
                  <c:v>7.4490740740740746E-2</c:v>
                </c:pt>
                <c:pt idx="6459">
                  <c:v>7.4502314814814813E-2</c:v>
                </c:pt>
                <c:pt idx="6460">
                  <c:v>7.4513888888888893E-2</c:v>
                </c:pt>
                <c:pt idx="6461">
                  <c:v>7.452546296296296E-2</c:v>
                </c:pt>
                <c:pt idx="6462">
                  <c:v>7.4537037037037041E-2</c:v>
                </c:pt>
                <c:pt idx="6463">
                  <c:v>7.4548611111111107E-2</c:v>
                </c:pt>
                <c:pt idx="6464">
                  <c:v>7.4560185185185188E-2</c:v>
                </c:pt>
                <c:pt idx="6465">
                  <c:v>7.4571759259259254E-2</c:v>
                </c:pt>
                <c:pt idx="6466">
                  <c:v>7.4583333333333335E-2</c:v>
                </c:pt>
                <c:pt idx="6467">
                  <c:v>7.4594907407407415E-2</c:v>
                </c:pt>
                <c:pt idx="6468">
                  <c:v>7.4606481481481482E-2</c:v>
                </c:pt>
                <c:pt idx="6469">
                  <c:v>7.4618055555555562E-2</c:v>
                </c:pt>
                <c:pt idx="6470">
                  <c:v>7.4629629629629629E-2</c:v>
                </c:pt>
                <c:pt idx="6471">
                  <c:v>7.464120370370371E-2</c:v>
                </c:pt>
                <c:pt idx="6472">
                  <c:v>7.4652777777777776E-2</c:v>
                </c:pt>
                <c:pt idx="6473">
                  <c:v>7.4664351851851843E-2</c:v>
                </c:pt>
                <c:pt idx="6474">
                  <c:v>7.4675925925925923E-2</c:v>
                </c:pt>
                <c:pt idx="6475">
                  <c:v>7.4687500000000004E-2</c:v>
                </c:pt>
                <c:pt idx="6476">
                  <c:v>7.4699074074074071E-2</c:v>
                </c:pt>
                <c:pt idx="6477">
                  <c:v>7.4710648148148151E-2</c:v>
                </c:pt>
                <c:pt idx="6478">
                  <c:v>7.4722222222222232E-2</c:v>
                </c:pt>
                <c:pt idx="6479">
                  <c:v>7.4733796296296298E-2</c:v>
                </c:pt>
                <c:pt idx="6480">
                  <c:v>7.4745370370370365E-2</c:v>
                </c:pt>
                <c:pt idx="6481">
                  <c:v>7.4756944444444445E-2</c:v>
                </c:pt>
                <c:pt idx="6482">
                  <c:v>7.4768518518518512E-2</c:v>
                </c:pt>
                <c:pt idx="6483">
                  <c:v>7.4780092592592592E-2</c:v>
                </c:pt>
                <c:pt idx="6484">
                  <c:v>7.4791666666666659E-2</c:v>
                </c:pt>
                <c:pt idx="6485">
                  <c:v>7.480324074074074E-2</c:v>
                </c:pt>
                <c:pt idx="6486">
                  <c:v>7.481481481481482E-2</c:v>
                </c:pt>
                <c:pt idx="6487">
                  <c:v>7.4826388888888887E-2</c:v>
                </c:pt>
                <c:pt idx="6488">
                  <c:v>7.4837962962962967E-2</c:v>
                </c:pt>
                <c:pt idx="6489">
                  <c:v>7.4849537037037034E-2</c:v>
                </c:pt>
                <c:pt idx="6490">
                  <c:v>7.4861111111111114E-2</c:v>
                </c:pt>
                <c:pt idx="6491">
                  <c:v>7.4872685185185181E-2</c:v>
                </c:pt>
                <c:pt idx="6492">
                  <c:v>7.4884259259259262E-2</c:v>
                </c:pt>
                <c:pt idx="6493">
                  <c:v>7.4895833333333328E-2</c:v>
                </c:pt>
                <c:pt idx="6494">
                  <c:v>7.4907407407407409E-2</c:v>
                </c:pt>
                <c:pt idx="6495">
                  <c:v>7.4918981481481475E-2</c:v>
                </c:pt>
                <c:pt idx="6496">
                  <c:v>7.4930555555555556E-2</c:v>
                </c:pt>
                <c:pt idx="6497">
                  <c:v>7.4942129629629636E-2</c:v>
                </c:pt>
                <c:pt idx="6498">
                  <c:v>7.4953703703703703E-2</c:v>
                </c:pt>
                <c:pt idx="6499">
                  <c:v>7.4965277777777783E-2</c:v>
                </c:pt>
                <c:pt idx="6500">
                  <c:v>7.4976851851851864E-2</c:v>
                </c:pt>
                <c:pt idx="6501">
                  <c:v>7.4988425925925931E-2</c:v>
                </c:pt>
                <c:pt idx="6502">
                  <c:v>7.4999999999999997E-2</c:v>
                </c:pt>
                <c:pt idx="6503">
                  <c:v>7.5011574074074064E-2</c:v>
                </c:pt>
                <c:pt idx="6504">
                  <c:v>7.5023148148148144E-2</c:v>
                </c:pt>
                <c:pt idx="6505">
                  <c:v>7.5034722222222225E-2</c:v>
                </c:pt>
                <c:pt idx="6506">
                  <c:v>7.5046296296296292E-2</c:v>
                </c:pt>
                <c:pt idx="6507">
                  <c:v>7.5057870370370372E-2</c:v>
                </c:pt>
                <c:pt idx="6508">
                  <c:v>7.5069444444444453E-2</c:v>
                </c:pt>
                <c:pt idx="6509">
                  <c:v>7.5081018518518519E-2</c:v>
                </c:pt>
                <c:pt idx="6510">
                  <c:v>7.5092592592592586E-2</c:v>
                </c:pt>
                <c:pt idx="6511">
                  <c:v>7.5104166666666666E-2</c:v>
                </c:pt>
                <c:pt idx="6512">
                  <c:v>7.5115740740740733E-2</c:v>
                </c:pt>
                <c:pt idx="6513">
                  <c:v>7.5127314814814813E-2</c:v>
                </c:pt>
                <c:pt idx="6514">
                  <c:v>7.513888888888888E-2</c:v>
                </c:pt>
                <c:pt idx="6515">
                  <c:v>7.5150462962962961E-2</c:v>
                </c:pt>
                <c:pt idx="6516">
                  <c:v>7.5162037037037041E-2</c:v>
                </c:pt>
                <c:pt idx="6517">
                  <c:v>7.5173611111111108E-2</c:v>
                </c:pt>
                <c:pt idx="6518">
                  <c:v>7.5185185185185188E-2</c:v>
                </c:pt>
                <c:pt idx="6519">
                  <c:v>7.5196759259259269E-2</c:v>
                </c:pt>
                <c:pt idx="6520">
                  <c:v>7.5208333333333335E-2</c:v>
                </c:pt>
                <c:pt idx="6521">
                  <c:v>7.5219907407407416E-2</c:v>
                </c:pt>
                <c:pt idx="6522">
                  <c:v>7.5231481481481483E-2</c:v>
                </c:pt>
                <c:pt idx="6523">
                  <c:v>7.5243055555555563E-2</c:v>
                </c:pt>
                <c:pt idx="6524">
                  <c:v>7.525462962962963E-2</c:v>
                </c:pt>
                <c:pt idx="6525">
                  <c:v>7.5266203703703696E-2</c:v>
                </c:pt>
                <c:pt idx="6526">
                  <c:v>7.5277777777777777E-2</c:v>
                </c:pt>
                <c:pt idx="6527">
                  <c:v>7.5289351851851857E-2</c:v>
                </c:pt>
                <c:pt idx="6528">
                  <c:v>7.5300925925925924E-2</c:v>
                </c:pt>
                <c:pt idx="6529">
                  <c:v>7.5312500000000004E-2</c:v>
                </c:pt>
                <c:pt idx="6530">
                  <c:v>7.5324074074074085E-2</c:v>
                </c:pt>
                <c:pt idx="6531">
                  <c:v>7.5335648148148152E-2</c:v>
                </c:pt>
                <c:pt idx="6532">
                  <c:v>7.5347222222222218E-2</c:v>
                </c:pt>
                <c:pt idx="6533">
                  <c:v>7.5347222222222218E-2</c:v>
                </c:pt>
                <c:pt idx="6534">
                  <c:v>7.5370370370370365E-2</c:v>
                </c:pt>
                <c:pt idx="6535">
                  <c:v>7.5370370370370365E-2</c:v>
                </c:pt>
                <c:pt idx="6536">
                  <c:v>7.5381944444444446E-2</c:v>
                </c:pt>
                <c:pt idx="6537">
                  <c:v>7.5393518518518512E-2</c:v>
                </c:pt>
                <c:pt idx="6538">
                  <c:v>7.5405092592592593E-2</c:v>
                </c:pt>
                <c:pt idx="6539">
                  <c:v>7.5416666666666674E-2</c:v>
                </c:pt>
                <c:pt idx="6540">
                  <c:v>7.542824074074074E-2</c:v>
                </c:pt>
                <c:pt idx="6541">
                  <c:v>7.5439814814814821E-2</c:v>
                </c:pt>
                <c:pt idx="6542">
                  <c:v>7.5451388888888887E-2</c:v>
                </c:pt>
                <c:pt idx="6543">
                  <c:v>7.5462962962962968E-2</c:v>
                </c:pt>
                <c:pt idx="6544">
                  <c:v>7.5474537037037034E-2</c:v>
                </c:pt>
                <c:pt idx="6545">
                  <c:v>7.5486111111111115E-2</c:v>
                </c:pt>
                <c:pt idx="6546">
                  <c:v>7.5497685185185182E-2</c:v>
                </c:pt>
                <c:pt idx="6547">
                  <c:v>7.5509259259259262E-2</c:v>
                </c:pt>
                <c:pt idx="6548">
                  <c:v>7.5520833333333329E-2</c:v>
                </c:pt>
                <c:pt idx="6549">
                  <c:v>7.5532407407407409E-2</c:v>
                </c:pt>
                <c:pt idx="6550">
                  <c:v>7.554398148148149E-2</c:v>
                </c:pt>
                <c:pt idx="6551">
                  <c:v>7.5555555555555556E-2</c:v>
                </c:pt>
                <c:pt idx="6552">
                  <c:v>7.5567129629629637E-2</c:v>
                </c:pt>
                <c:pt idx="6553">
                  <c:v>7.5578703703703703E-2</c:v>
                </c:pt>
                <c:pt idx="6554">
                  <c:v>7.5590277777777784E-2</c:v>
                </c:pt>
                <c:pt idx="6555">
                  <c:v>7.5601851851851851E-2</c:v>
                </c:pt>
                <c:pt idx="6556">
                  <c:v>7.5613425925925917E-2</c:v>
                </c:pt>
                <c:pt idx="6557">
                  <c:v>7.5624999999999998E-2</c:v>
                </c:pt>
                <c:pt idx="6558">
                  <c:v>7.5636574074074078E-2</c:v>
                </c:pt>
                <c:pt idx="6559">
                  <c:v>7.5648148148148145E-2</c:v>
                </c:pt>
                <c:pt idx="6560">
                  <c:v>7.5659722222222225E-2</c:v>
                </c:pt>
                <c:pt idx="6561">
                  <c:v>7.5671296296296306E-2</c:v>
                </c:pt>
                <c:pt idx="6562">
                  <c:v>7.5682870370370373E-2</c:v>
                </c:pt>
                <c:pt idx="6563">
                  <c:v>7.5694444444444439E-2</c:v>
                </c:pt>
                <c:pt idx="6564">
                  <c:v>7.570601851851852E-2</c:v>
                </c:pt>
                <c:pt idx="6565">
                  <c:v>7.5717592592592586E-2</c:v>
                </c:pt>
                <c:pt idx="6566">
                  <c:v>7.5729166666666667E-2</c:v>
                </c:pt>
                <c:pt idx="6567">
                  <c:v>7.5740740740740733E-2</c:v>
                </c:pt>
                <c:pt idx="6568">
                  <c:v>7.5752314814814814E-2</c:v>
                </c:pt>
                <c:pt idx="6569">
                  <c:v>7.5763888888888895E-2</c:v>
                </c:pt>
                <c:pt idx="6570">
                  <c:v>7.5775462962962961E-2</c:v>
                </c:pt>
                <c:pt idx="6571">
                  <c:v>7.5787037037037042E-2</c:v>
                </c:pt>
                <c:pt idx="6572">
                  <c:v>7.5798611111111108E-2</c:v>
                </c:pt>
                <c:pt idx="6573">
                  <c:v>7.5810185185185189E-2</c:v>
                </c:pt>
                <c:pt idx="6574">
                  <c:v>7.5821759259259255E-2</c:v>
                </c:pt>
                <c:pt idx="6575">
                  <c:v>7.5833333333333336E-2</c:v>
                </c:pt>
                <c:pt idx="6576">
                  <c:v>7.5844907407407403E-2</c:v>
                </c:pt>
                <c:pt idx="6577">
                  <c:v>7.5856481481481483E-2</c:v>
                </c:pt>
                <c:pt idx="6578">
                  <c:v>7.586805555555555E-2</c:v>
                </c:pt>
                <c:pt idx="6579">
                  <c:v>7.587962962962963E-2</c:v>
                </c:pt>
                <c:pt idx="6580">
                  <c:v>7.5891203703703711E-2</c:v>
                </c:pt>
                <c:pt idx="6581">
                  <c:v>7.5902777777777777E-2</c:v>
                </c:pt>
                <c:pt idx="6582">
                  <c:v>7.5914351851851858E-2</c:v>
                </c:pt>
                <c:pt idx="6583">
                  <c:v>7.5925925925925938E-2</c:v>
                </c:pt>
                <c:pt idx="6584">
                  <c:v>7.5937500000000005E-2</c:v>
                </c:pt>
                <c:pt idx="6585">
                  <c:v>7.5949074074074072E-2</c:v>
                </c:pt>
                <c:pt idx="6586">
                  <c:v>7.5960648148148138E-2</c:v>
                </c:pt>
                <c:pt idx="6587">
                  <c:v>7.5972222222222219E-2</c:v>
                </c:pt>
                <c:pt idx="6588">
                  <c:v>7.5983796296296299E-2</c:v>
                </c:pt>
                <c:pt idx="6589">
                  <c:v>7.5995370370370366E-2</c:v>
                </c:pt>
                <c:pt idx="6590">
                  <c:v>7.6006944444444446E-2</c:v>
                </c:pt>
                <c:pt idx="6591">
                  <c:v>7.6018518518518527E-2</c:v>
                </c:pt>
                <c:pt idx="6592">
                  <c:v>7.6030092592592594E-2</c:v>
                </c:pt>
                <c:pt idx="6593">
                  <c:v>7.604166666666666E-2</c:v>
                </c:pt>
                <c:pt idx="6594">
                  <c:v>7.6053240740740741E-2</c:v>
                </c:pt>
                <c:pt idx="6595">
                  <c:v>7.6064814814814807E-2</c:v>
                </c:pt>
                <c:pt idx="6596">
                  <c:v>7.6076388888888888E-2</c:v>
                </c:pt>
                <c:pt idx="6597">
                  <c:v>7.6087962962962954E-2</c:v>
                </c:pt>
                <c:pt idx="6598">
                  <c:v>7.6099537037037035E-2</c:v>
                </c:pt>
                <c:pt idx="6599">
                  <c:v>7.6111111111111115E-2</c:v>
                </c:pt>
                <c:pt idx="6600">
                  <c:v>7.6122685185185182E-2</c:v>
                </c:pt>
                <c:pt idx="6601">
                  <c:v>7.6134259259259263E-2</c:v>
                </c:pt>
                <c:pt idx="6602">
                  <c:v>7.6145833333333343E-2</c:v>
                </c:pt>
                <c:pt idx="6603">
                  <c:v>7.615740740740741E-2</c:v>
                </c:pt>
                <c:pt idx="6604">
                  <c:v>7.6168981481481476E-2</c:v>
                </c:pt>
                <c:pt idx="6605">
                  <c:v>7.6180555555555557E-2</c:v>
                </c:pt>
                <c:pt idx="6606">
                  <c:v>7.6192129629629637E-2</c:v>
                </c:pt>
                <c:pt idx="6607">
                  <c:v>7.6203703703703704E-2</c:v>
                </c:pt>
                <c:pt idx="6608">
                  <c:v>7.6215277777777771E-2</c:v>
                </c:pt>
                <c:pt idx="6609">
                  <c:v>7.6226851851851851E-2</c:v>
                </c:pt>
                <c:pt idx="6610">
                  <c:v>7.6238425925925932E-2</c:v>
                </c:pt>
                <c:pt idx="6611">
                  <c:v>7.6249999999999998E-2</c:v>
                </c:pt>
                <c:pt idx="6612">
                  <c:v>7.6261574074074079E-2</c:v>
                </c:pt>
                <c:pt idx="6613">
                  <c:v>7.6273148148148159E-2</c:v>
                </c:pt>
                <c:pt idx="6614">
                  <c:v>7.6284722222222226E-2</c:v>
                </c:pt>
                <c:pt idx="6615">
                  <c:v>7.6296296296296293E-2</c:v>
                </c:pt>
                <c:pt idx="6616">
                  <c:v>7.6307870370370359E-2</c:v>
                </c:pt>
                <c:pt idx="6617">
                  <c:v>7.631944444444444E-2</c:v>
                </c:pt>
                <c:pt idx="6618">
                  <c:v>7.633101851851852E-2</c:v>
                </c:pt>
                <c:pt idx="6619">
                  <c:v>7.6342592592592587E-2</c:v>
                </c:pt>
                <c:pt idx="6620">
                  <c:v>7.6354166666666667E-2</c:v>
                </c:pt>
                <c:pt idx="6621">
                  <c:v>7.6365740740740748E-2</c:v>
                </c:pt>
                <c:pt idx="6622">
                  <c:v>7.6377314814814815E-2</c:v>
                </c:pt>
                <c:pt idx="6623">
                  <c:v>7.6388888888888895E-2</c:v>
                </c:pt>
                <c:pt idx="6624">
                  <c:v>7.6400462962962962E-2</c:v>
                </c:pt>
                <c:pt idx="6625">
                  <c:v>7.6412037037037042E-2</c:v>
                </c:pt>
                <c:pt idx="6626">
                  <c:v>7.6423611111111109E-2</c:v>
                </c:pt>
                <c:pt idx="6627">
                  <c:v>7.6435185185185189E-2</c:v>
                </c:pt>
                <c:pt idx="6628">
                  <c:v>7.6446759259259256E-2</c:v>
                </c:pt>
                <c:pt idx="6629">
                  <c:v>7.6458333333333336E-2</c:v>
                </c:pt>
                <c:pt idx="6630">
                  <c:v>7.6469907407407403E-2</c:v>
                </c:pt>
                <c:pt idx="6631">
                  <c:v>7.6481481481481484E-2</c:v>
                </c:pt>
                <c:pt idx="6632">
                  <c:v>7.6493055555555564E-2</c:v>
                </c:pt>
                <c:pt idx="6633">
                  <c:v>7.6504629629629631E-2</c:v>
                </c:pt>
                <c:pt idx="6634">
                  <c:v>7.6516203703703697E-2</c:v>
                </c:pt>
                <c:pt idx="6635">
                  <c:v>7.6527777777777778E-2</c:v>
                </c:pt>
                <c:pt idx="6636">
                  <c:v>7.6539351851851858E-2</c:v>
                </c:pt>
                <c:pt idx="6637">
                  <c:v>7.6550925925925925E-2</c:v>
                </c:pt>
                <c:pt idx="6638">
                  <c:v>7.6562499999999992E-2</c:v>
                </c:pt>
                <c:pt idx="6639">
                  <c:v>7.6574074074074072E-2</c:v>
                </c:pt>
                <c:pt idx="6640">
                  <c:v>7.6585648148148153E-2</c:v>
                </c:pt>
                <c:pt idx="6641">
                  <c:v>7.6597222222222219E-2</c:v>
                </c:pt>
                <c:pt idx="6642">
                  <c:v>7.66087962962963E-2</c:v>
                </c:pt>
                <c:pt idx="6643">
                  <c:v>7.662037037037038E-2</c:v>
                </c:pt>
                <c:pt idx="6644">
                  <c:v>7.6631944444444447E-2</c:v>
                </c:pt>
                <c:pt idx="6645">
                  <c:v>7.6643518518518514E-2</c:v>
                </c:pt>
                <c:pt idx="6646">
                  <c:v>7.6655092592592594E-2</c:v>
                </c:pt>
                <c:pt idx="6647">
                  <c:v>7.6666666666666661E-2</c:v>
                </c:pt>
                <c:pt idx="6648">
                  <c:v>7.6678240740740741E-2</c:v>
                </c:pt>
                <c:pt idx="6649">
                  <c:v>7.6689814814814808E-2</c:v>
                </c:pt>
                <c:pt idx="6650">
                  <c:v>7.6701388888888888E-2</c:v>
                </c:pt>
                <c:pt idx="6651">
                  <c:v>7.6712962962962969E-2</c:v>
                </c:pt>
                <c:pt idx="6652">
                  <c:v>7.6724537037037036E-2</c:v>
                </c:pt>
                <c:pt idx="6653">
                  <c:v>7.6736111111111116E-2</c:v>
                </c:pt>
                <c:pt idx="6654">
                  <c:v>7.6747685185185183E-2</c:v>
                </c:pt>
                <c:pt idx="6655">
                  <c:v>7.6759259259259263E-2</c:v>
                </c:pt>
                <c:pt idx="6656">
                  <c:v>7.677083333333333E-2</c:v>
                </c:pt>
                <c:pt idx="6657">
                  <c:v>7.678240740740741E-2</c:v>
                </c:pt>
                <c:pt idx="6658">
                  <c:v>7.6793981481481477E-2</c:v>
                </c:pt>
                <c:pt idx="6659">
                  <c:v>7.6805555555555557E-2</c:v>
                </c:pt>
                <c:pt idx="6660">
                  <c:v>7.6817129629629624E-2</c:v>
                </c:pt>
                <c:pt idx="6661">
                  <c:v>7.6828703703703705E-2</c:v>
                </c:pt>
                <c:pt idx="6662">
                  <c:v>7.6840277777777785E-2</c:v>
                </c:pt>
                <c:pt idx="6663">
                  <c:v>7.6851851851851852E-2</c:v>
                </c:pt>
                <c:pt idx="6664">
                  <c:v>7.6863425925925918E-2</c:v>
                </c:pt>
                <c:pt idx="6665">
                  <c:v>7.6875000000000013E-2</c:v>
                </c:pt>
                <c:pt idx="6666">
                  <c:v>7.6886574074074079E-2</c:v>
                </c:pt>
                <c:pt idx="6667">
                  <c:v>7.6898148148148146E-2</c:v>
                </c:pt>
                <c:pt idx="6668">
                  <c:v>7.6909722222222213E-2</c:v>
                </c:pt>
                <c:pt idx="6669">
                  <c:v>7.6921296296296293E-2</c:v>
                </c:pt>
                <c:pt idx="6670">
                  <c:v>7.6932870370370374E-2</c:v>
                </c:pt>
                <c:pt idx="6671">
                  <c:v>7.694444444444444E-2</c:v>
                </c:pt>
                <c:pt idx="6672">
                  <c:v>7.6956018518518521E-2</c:v>
                </c:pt>
                <c:pt idx="6673">
                  <c:v>7.6967592592592601E-2</c:v>
                </c:pt>
                <c:pt idx="6674">
                  <c:v>7.6979166666666668E-2</c:v>
                </c:pt>
                <c:pt idx="6675">
                  <c:v>7.6990740740740735E-2</c:v>
                </c:pt>
                <c:pt idx="6676">
                  <c:v>7.7002314814814815E-2</c:v>
                </c:pt>
                <c:pt idx="6677">
                  <c:v>7.7013888888888882E-2</c:v>
                </c:pt>
                <c:pt idx="6678">
                  <c:v>7.7025462962962962E-2</c:v>
                </c:pt>
                <c:pt idx="6679">
                  <c:v>7.7037037037037029E-2</c:v>
                </c:pt>
                <c:pt idx="6680">
                  <c:v>7.7048611111111109E-2</c:v>
                </c:pt>
                <c:pt idx="6681">
                  <c:v>7.706018518518519E-2</c:v>
                </c:pt>
                <c:pt idx="6682">
                  <c:v>7.7071759259259257E-2</c:v>
                </c:pt>
                <c:pt idx="6683">
                  <c:v>7.7083333333333337E-2</c:v>
                </c:pt>
                <c:pt idx="6684">
                  <c:v>7.7094907407407418E-2</c:v>
                </c:pt>
                <c:pt idx="6685">
                  <c:v>7.7106481481481484E-2</c:v>
                </c:pt>
                <c:pt idx="6686">
                  <c:v>7.7118055555555551E-2</c:v>
                </c:pt>
                <c:pt idx="6687">
                  <c:v>7.7129629629629631E-2</c:v>
                </c:pt>
                <c:pt idx="6688">
                  <c:v>7.7141203703703712E-2</c:v>
                </c:pt>
                <c:pt idx="6689">
                  <c:v>7.7152777777777778E-2</c:v>
                </c:pt>
                <c:pt idx="6690">
                  <c:v>7.7164351851851845E-2</c:v>
                </c:pt>
                <c:pt idx="6691">
                  <c:v>7.7175925925925926E-2</c:v>
                </c:pt>
                <c:pt idx="6692">
                  <c:v>7.7187500000000006E-2</c:v>
                </c:pt>
                <c:pt idx="6693">
                  <c:v>7.7199074074074073E-2</c:v>
                </c:pt>
                <c:pt idx="6694">
                  <c:v>7.7210648148148139E-2</c:v>
                </c:pt>
                <c:pt idx="6695">
                  <c:v>7.7222222222222234E-2</c:v>
                </c:pt>
                <c:pt idx="6696">
                  <c:v>7.72337962962963E-2</c:v>
                </c:pt>
                <c:pt idx="6697">
                  <c:v>7.7245370370370367E-2</c:v>
                </c:pt>
                <c:pt idx="6698">
                  <c:v>7.7256944444444434E-2</c:v>
                </c:pt>
                <c:pt idx="6699">
                  <c:v>7.7268518518518514E-2</c:v>
                </c:pt>
                <c:pt idx="6700">
                  <c:v>7.7280092592592595E-2</c:v>
                </c:pt>
                <c:pt idx="6701">
                  <c:v>7.7291666666666661E-2</c:v>
                </c:pt>
                <c:pt idx="6702">
                  <c:v>7.7303240740740742E-2</c:v>
                </c:pt>
                <c:pt idx="6703">
                  <c:v>7.7314814814814822E-2</c:v>
                </c:pt>
                <c:pt idx="6704">
                  <c:v>7.7326388888888889E-2</c:v>
                </c:pt>
                <c:pt idx="6705">
                  <c:v>7.7337962962962969E-2</c:v>
                </c:pt>
                <c:pt idx="6706">
                  <c:v>7.7349537037037036E-2</c:v>
                </c:pt>
                <c:pt idx="6707">
                  <c:v>7.7361111111111117E-2</c:v>
                </c:pt>
                <c:pt idx="6708">
                  <c:v>7.7372685185185183E-2</c:v>
                </c:pt>
                <c:pt idx="6709">
                  <c:v>7.738425925925925E-2</c:v>
                </c:pt>
                <c:pt idx="6710">
                  <c:v>7.739583333333333E-2</c:v>
                </c:pt>
                <c:pt idx="6711">
                  <c:v>7.7407407407407411E-2</c:v>
                </c:pt>
                <c:pt idx="6712">
                  <c:v>7.7418981481481478E-2</c:v>
                </c:pt>
                <c:pt idx="6713">
                  <c:v>7.7430555555555558E-2</c:v>
                </c:pt>
                <c:pt idx="6714">
                  <c:v>7.7442129629629639E-2</c:v>
                </c:pt>
                <c:pt idx="6715">
                  <c:v>7.7453703703703705E-2</c:v>
                </c:pt>
                <c:pt idx="6716">
                  <c:v>7.7465277777777772E-2</c:v>
                </c:pt>
                <c:pt idx="6717">
                  <c:v>7.7476851851851852E-2</c:v>
                </c:pt>
                <c:pt idx="6718">
                  <c:v>7.7488425925925933E-2</c:v>
                </c:pt>
                <c:pt idx="6719">
                  <c:v>7.7499999999999999E-2</c:v>
                </c:pt>
                <c:pt idx="6720">
                  <c:v>7.7511574074074066E-2</c:v>
                </c:pt>
                <c:pt idx="6721">
                  <c:v>7.7523148148148147E-2</c:v>
                </c:pt>
                <c:pt idx="6722">
                  <c:v>7.7534722222222227E-2</c:v>
                </c:pt>
                <c:pt idx="6723">
                  <c:v>7.7546296296296294E-2</c:v>
                </c:pt>
                <c:pt idx="6724">
                  <c:v>7.7557870370370374E-2</c:v>
                </c:pt>
                <c:pt idx="6725">
                  <c:v>7.7569444444444455E-2</c:v>
                </c:pt>
                <c:pt idx="6726">
                  <c:v>7.7581018518518521E-2</c:v>
                </c:pt>
                <c:pt idx="6727">
                  <c:v>7.7592592592592588E-2</c:v>
                </c:pt>
                <c:pt idx="6728">
                  <c:v>7.7604166666666669E-2</c:v>
                </c:pt>
                <c:pt idx="6729">
                  <c:v>7.7615740740740735E-2</c:v>
                </c:pt>
                <c:pt idx="6730">
                  <c:v>7.7627314814814816E-2</c:v>
                </c:pt>
                <c:pt idx="6731">
                  <c:v>7.7638888888888882E-2</c:v>
                </c:pt>
                <c:pt idx="6732">
                  <c:v>7.7650462962962963E-2</c:v>
                </c:pt>
                <c:pt idx="6733">
                  <c:v>7.7662037037037043E-2</c:v>
                </c:pt>
                <c:pt idx="6734">
                  <c:v>7.767361111111111E-2</c:v>
                </c:pt>
                <c:pt idx="6735">
                  <c:v>7.768518518518519E-2</c:v>
                </c:pt>
                <c:pt idx="6736">
                  <c:v>7.7696759259259257E-2</c:v>
                </c:pt>
                <c:pt idx="6737">
                  <c:v>7.7708333333333338E-2</c:v>
                </c:pt>
                <c:pt idx="6738">
                  <c:v>7.7719907407407404E-2</c:v>
                </c:pt>
                <c:pt idx="6739">
                  <c:v>7.7731481481481471E-2</c:v>
                </c:pt>
                <c:pt idx="6740">
                  <c:v>7.7743055555555551E-2</c:v>
                </c:pt>
                <c:pt idx="6741">
                  <c:v>7.7754629629629632E-2</c:v>
                </c:pt>
                <c:pt idx="6742">
                  <c:v>7.7766203703703699E-2</c:v>
                </c:pt>
                <c:pt idx="6743">
                  <c:v>7.7777777777777779E-2</c:v>
                </c:pt>
                <c:pt idx="6744">
                  <c:v>7.778935185185186E-2</c:v>
                </c:pt>
                <c:pt idx="6745">
                  <c:v>7.7800925925925926E-2</c:v>
                </c:pt>
                <c:pt idx="6746">
                  <c:v>7.7812499999999993E-2</c:v>
                </c:pt>
                <c:pt idx="6747">
                  <c:v>7.7824074074074087E-2</c:v>
                </c:pt>
                <c:pt idx="6748">
                  <c:v>7.7835648148148154E-2</c:v>
                </c:pt>
                <c:pt idx="6749">
                  <c:v>7.784722222222222E-2</c:v>
                </c:pt>
                <c:pt idx="6750">
                  <c:v>7.7858796296296287E-2</c:v>
                </c:pt>
                <c:pt idx="6751">
                  <c:v>7.7870370370370368E-2</c:v>
                </c:pt>
                <c:pt idx="6752">
                  <c:v>7.7881944444444448E-2</c:v>
                </c:pt>
                <c:pt idx="6753">
                  <c:v>7.7893518518518515E-2</c:v>
                </c:pt>
                <c:pt idx="6754">
                  <c:v>7.7905092592592595E-2</c:v>
                </c:pt>
                <c:pt idx="6755">
                  <c:v>7.7916666666666676E-2</c:v>
                </c:pt>
                <c:pt idx="6756">
                  <c:v>7.7928240740740742E-2</c:v>
                </c:pt>
                <c:pt idx="6757">
                  <c:v>7.7939814814814809E-2</c:v>
                </c:pt>
                <c:pt idx="6758">
                  <c:v>7.795138888888889E-2</c:v>
                </c:pt>
                <c:pt idx="6759">
                  <c:v>7.7962962962962956E-2</c:v>
                </c:pt>
                <c:pt idx="6760">
                  <c:v>7.7974537037037037E-2</c:v>
                </c:pt>
                <c:pt idx="6761">
                  <c:v>7.7986111111111103E-2</c:v>
                </c:pt>
                <c:pt idx="6762">
                  <c:v>7.7997685185185184E-2</c:v>
                </c:pt>
                <c:pt idx="6763">
                  <c:v>7.8009259259259264E-2</c:v>
                </c:pt>
                <c:pt idx="6764">
                  <c:v>7.8020833333333331E-2</c:v>
                </c:pt>
                <c:pt idx="6765">
                  <c:v>7.8032407407407411E-2</c:v>
                </c:pt>
                <c:pt idx="6766">
                  <c:v>7.8043981481481492E-2</c:v>
                </c:pt>
                <c:pt idx="6767">
                  <c:v>7.8055555555555559E-2</c:v>
                </c:pt>
                <c:pt idx="6768">
                  <c:v>7.8067129629629625E-2</c:v>
                </c:pt>
                <c:pt idx="6769">
                  <c:v>7.8078703703703692E-2</c:v>
                </c:pt>
                <c:pt idx="6770">
                  <c:v>7.8090277777777786E-2</c:v>
                </c:pt>
                <c:pt idx="6771">
                  <c:v>7.8101851851851853E-2</c:v>
                </c:pt>
                <c:pt idx="6772">
                  <c:v>7.8113425925925919E-2</c:v>
                </c:pt>
                <c:pt idx="6773">
                  <c:v>7.8125E-2</c:v>
                </c:pt>
                <c:pt idx="6774">
                  <c:v>7.8136574074074081E-2</c:v>
                </c:pt>
                <c:pt idx="6775">
                  <c:v>7.8148148148148147E-2</c:v>
                </c:pt>
                <c:pt idx="6776">
                  <c:v>7.8159722222222214E-2</c:v>
                </c:pt>
                <c:pt idx="6777">
                  <c:v>7.8171296296296308E-2</c:v>
                </c:pt>
                <c:pt idx="6778">
                  <c:v>7.8182870370370375E-2</c:v>
                </c:pt>
                <c:pt idx="6779">
                  <c:v>7.8194444444444441E-2</c:v>
                </c:pt>
                <c:pt idx="6780">
                  <c:v>7.8206018518518508E-2</c:v>
                </c:pt>
                <c:pt idx="6781">
                  <c:v>7.8217592592592589E-2</c:v>
                </c:pt>
                <c:pt idx="6782">
                  <c:v>7.8229166666666669E-2</c:v>
                </c:pt>
                <c:pt idx="6783">
                  <c:v>7.8240740740740736E-2</c:v>
                </c:pt>
                <c:pt idx="6784">
                  <c:v>7.8252314814814816E-2</c:v>
                </c:pt>
                <c:pt idx="6785">
                  <c:v>7.8263888888888897E-2</c:v>
                </c:pt>
                <c:pt idx="6786">
                  <c:v>7.8275462962962963E-2</c:v>
                </c:pt>
                <c:pt idx="6787">
                  <c:v>7.8287037037037044E-2</c:v>
                </c:pt>
                <c:pt idx="6788">
                  <c:v>7.829861111111111E-2</c:v>
                </c:pt>
                <c:pt idx="6789">
                  <c:v>7.8310185185185191E-2</c:v>
                </c:pt>
                <c:pt idx="6790">
                  <c:v>7.8321759259259258E-2</c:v>
                </c:pt>
                <c:pt idx="6791">
                  <c:v>7.8333333333333324E-2</c:v>
                </c:pt>
                <c:pt idx="6792">
                  <c:v>7.8344907407407405E-2</c:v>
                </c:pt>
                <c:pt idx="6793">
                  <c:v>7.8356481481481485E-2</c:v>
                </c:pt>
                <c:pt idx="6794">
                  <c:v>7.8368055555555552E-2</c:v>
                </c:pt>
                <c:pt idx="6795">
                  <c:v>7.8379629629629632E-2</c:v>
                </c:pt>
                <c:pt idx="6796">
                  <c:v>7.8391203703703713E-2</c:v>
                </c:pt>
                <c:pt idx="6797">
                  <c:v>7.840277777777778E-2</c:v>
                </c:pt>
                <c:pt idx="6798">
                  <c:v>7.8414351851851846E-2</c:v>
                </c:pt>
                <c:pt idx="6799">
                  <c:v>7.8425925925925913E-2</c:v>
                </c:pt>
                <c:pt idx="6800">
                  <c:v>7.8437500000000007E-2</c:v>
                </c:pt>
                <c:pt idx="6801">
                  <c:v>7.8449074074074074E-2</c:v>
                </c:pt>
                <c:pt idx="6802">
                  <c:v>7.846064814814814E-2</c:v>
                </c:pt>
                <c:pt idx="6803">
                  <c:v>7.8472222222222221E-2</c:v>
                </c:pt>
                <c:pt idx="6804">
                  <c:v>7.8483796296296301E-2</c:v>
                </c:pt>
                <c:pt idx="6805">
                  <c:v>7.8495370370370368E-2</c:v>
                </c:pt>
                <c:pt idx="6806">
                  <c:v>7.8506944444444449E-2</c:v>
                </c:pt>
                <c:pt idx="6807">
                  <c:v>7.8506944444444449E-2</c:v>
                </c:pt>
                <c:pt idx="6808">
                  <c:v>7.8518518518518529E-2</c:v>
                </c:pt>
                <c:pt idx="6809">
                  <c:v>7.8530092592592596E-2</c:v>
                </c:pt>
                <c:pt idx="6810">
                  <c:v>7.8541666666666662E-2</c:v>
                </c:pt>
                <c:pt idx="6811">
                  <c:v>7.8553240740740743E-2</c:v>
                </c:pt>
                <c:pt idx="6812">
                  <c:v>7.856481481481481E-2</c:v>
                </c:pt>
                <c:pt idx="6813">
                  <c:v>7.857638888888889E-2</c:v>
                </c:pt>
                <c:pt idx="6814">
                  <c:v>7.8587962962962957E-2</c:v>
                </c:pt>
                <c:pt idx="6815">
                  <c:v>7.8599537037037037E-2</c:v>
                </c:pt>
                <c:pt idx="6816">
                  <c:v>7.8611111111111118E-2</c:v>
                </c:pt>
                <c:pt idx="6817">
                  <c:v>7.8622685185185184E-2</c:v>
                </c:pt>
                <c:pt idx="6818">
                  <c:v>7.8634259259259265E-2</c:v>
                </c:pt>
                <c:pt idx="6819">
                  <c:v>7.8645833333333331E-2</c:v>
                </c:pt>
                <c:pt idx="6820">
                  <c:v>7.8657407407407412E-2</c:v>
                </c:pt>
                <c:pt idx="6821">
                  <c:v>7.8668981481481479E-2</c:v>
                </c:pt>
                <c:pt idx="6822">
                  <c:v>7.8680555555555545E-2</c:v>
                </c:pt>
                <c:pt idx="6823">
                  <c:v>7.8692129629629626E-2</c:v>
                </c:pt>
                <c:pt idx="6824">
                  <c:v>7.8703703703703706E-2</c:v>
                </c:pt>
                <c:pt idx="6825">
                  <c:v>7.8715277777777773E-2</c:v>
                </c:pt>
                <c:pt idx="6826">
                  <c:v>7.8726851851851853E-2</c:v>
                </c:pt>
                <c:pt idx="6827">
                  <c:v>7.8738425925925934E-2</c:v>
                </c:pt>
                <c:pt idx="6828">
                  <c:v>7.8750000000000001E-2</c:v>
                </c:pt>
                <c:pt idx="6829">
                  <c:v>7.8761574074074067E-2</c:v>
                </c:pt>
                <c:pt idx="6830">
                  <c:v>7.8773148148148148E-2</c:v>
                </c:pt>
                <c:pt idx="6831">
                  <c:v>7.8784722222222228E-2</c:v>
                </c:pt>
                <c:pt idx="6832">
                  <c:v>7.8796296296296295E-2</c:v>
                </c:pt>
                <c:pt idx="6833">
                  <c:v>7.8807870370370361E-2</c:v>
                </c:pt>
                <c:pt idx="6834">
                  <c:v>7.8819444444444442E-2</c:v>
                </c:pt>
                <c:pt idx="6835">
                  <c:v>7.8831018518518522E-2</c:v>
                </c:pt>
                <c:pt idx="6836">
                  <c:v>7.8842592592592589E-2</c:v>
                </c:pt>
                <c:pt idx="6837">
                  <c:v>7.885416666666667E-2</c:v>
                </c:pt>
                <c:pt idx="6838">
                  <c:v>7.886574074074075E-2</c:v>
                </c:pt>
                <c:pt idx="6839">
                  <c:v>7.8877314814814817E-2</c:v>
                </c:pt>
                <c:pt idx="6840">
                  <c:v>7.8888888888888883E-2</c:v>
                </c:pt>
                <c:pt idx="6841">
                  <c:v>7.8900462962962964E-2</c:v>
                </c:pt>
                <c:pt idx="6842">
                  <c:v>7.8912037037037031E-2</c:v>
                </c:pt>
                <c:pt idx="6843">
                  <c:v>7.8923611111111111E-2</c:v>
                </c:pt>
                <c:pt idx="6844">
                  <c:v>7.8935185185185178E-2</c:v>
                </c:pt>
                <c:pt idx="6845">
                  <c:v>7.8946759259259258E-2</c:v>
                </c:pt>
                <c:pt idx="6846">
                  <c:v>7.8958333333333339E-2</c:v>
                </c:pt>
                <c:pt idx="6847">
                  <c:v>7.8969907407407405E-2</c:v>
                </c:pt>
                <c:pt idx="6848">
                  <c:v>7.8981481481481486E-2</c:v>
                </c:pt>
                <c:pt idx="6849">
                  <c:v>7.8993055555555566E-2</c:v>
                </c:pt>
                <c:pt idx="6850">
                  <c:v>7.9004629629629633E-2</c:v>
                </c:pt>
                <c:pt idx="6851">
                  <c:v>7.90162037037037E-2</c:v>
                </c:pt>
                <c:pt idx="6852">
                  <c:v>7.9027777777777766E-2</c:v>
                </c:pt>
                <c:pt idx="6853">
                  <c:v>7.9039351851851861E-2</c:v>
                </c:pt>
                <c:pt idx="6854">
                  <c:v>7.9050925925925927E-2</c:v>
                </c:pt>
                <c:pt idx="6855">
                  <c:v>7.9062499999999994E-2</c:v>
                </c:pt>
                <c:pt idx="6856">
                  <c:v>7.9074074074074074E-2</c:v>
                </c:pt>
                <c:pt idx="6857">
                  <c:v>7.9085648148148155E-2</c:v>
                </c:pt>
                <c:pt idx="6858">
                  <c:v>7.9097222222222222E-2</c:v>
                </c:pt>
                <c:pt idx="6859">
                  <c:v>7.9108796296296288E-2</c:v>
                </c:pt>
                <c:pt idx="6860">
                  <c:v>7.9120370370370369E-2</c:v>
                </c:pt>
                <c:pt idx="6861">
                  <c:v>7.9131944444444449E-2</c:v>
                </c:pt>
                <c:pt idx="6862">
                  <c:v>7.9143518518518516E-2</c:v>
                </c:pt>
                <c:pt idx="6863">
                  <c:v>7.9155092592592582E-2</c:v>
                </c:pt>
                <c:pt idx="6864">
                  <c:v>7.9166666666666663E-2</c:v>
                </c:pt>
                <c:pt idx="6865">
                  <c:v>7.9178240740740743E-2</c:v>
                </c:pt>
                <c:pt idx="6866">
                  <c:v>7.918981481481481E-2</c:v>
                </c:pt>
                <c:pt idx="6867">
                  <c:v>7.9201388888888891E-2</c:v>
                </c:pt>
                <c:pt idx="6868">
                  <c:v>7.9212962962962971E-2</c:v>
                </c:pt>
                <c:pt idx="6869">
                  <c:v>7.9224537037037038E-2</c:v>
                </c:pt>
                <c:pt idx="6870">
                  <c:v>7.9236111111111118E-2</c:v>
                </c:pt>
                <c:pt idx="6871">
                  <c:v>7.9247685185185185E-2</c:v>
                </c:pt>
                <c:pt idx="6872">
                  <c:v>7.9259259259259265E-2</c:v>
                </c:pt>
                <c:pt idx="6873">
                  <c:v>7.9270833333333332E-2</c:v>
                </c:pt>
                <c:pt idx="6874">
                  <c:v>7.9282407407407399E-2</c:v>
                </c:pt>
                <c:pt idx="6875">
                  <c:v>7.9293981481481479E-2</c:v>
                </c:pt>
                <c:pt idx="6876">
                  <c:v>7.930555555555556E-2</c:v>
                </c:pt>
                <c:pt idx="6877">
                  <c:v>7.9317129629629626E-2</c:v>
                </c:pt>
                <c:pt idx="6878">
                  <c:v>7.9328703703703707E-2</c:v>
                </c:pt>
                <c:pt idx="6879">
                  <c:v>7.9340277777777787E-2</c:v>
                </c:pt>
                <c:pt idx="6880">
                  <c:v>7.9351851851851854E-2</c:v>
                </c:pt>
                <c:pt idx="6881">
                  <c:v>7.9363425925925921E-2</c:v>
                </c:pt>
                <c:pt idx="6882">
                  <c:v>7.9374999999999987E-2</c:v>
                </c:pt>
                <c:pt idx="6883">
                  <c:v>7.9386574074074082E-2</c:v>
                </c:pt>
                <c:pt idx="6884">
                  <c:v>7.9398148148148148E-2</c:v>
                </c:pt>
                <c:pt idx="6885">
                  <c:v>7.9409722222222215E-2</c:v>
                </c:pt>
                <c:pt idx="6886">
                  <c:v>7.9421296296296295E-2</c:v>
                </c:pt>
                <c:pt idx="6887">
                  <c:v>7.9432870370370376E-2</c:v>
                </c:pt>
                <c:pt idx="6888">
                  <c:v>7.9444444444444443E-2</c:v>
                </c:pt>
                <c:pt idx="6889">
                  <c:v>7.9456018518518523E-2</c:v>
                </c:pt>
                <c:pt idx="6890">
                  <c:v>7.946759259259259E-2</c:v>
                </c:pt>
                <c:pt idx="6891">
                  <c:v>7.947916666666667E-2</c:v>
                </c:pt>
                <c:pt idx="6892">
                  <c:v>7.9490740740740737E-2</c:v>
                </c:pt>
                <c:pt idx="6893">
                  <c:v>7.9502314814814817E-2</c:v>
                </c:pt>
                <c:pt idx="6894">
                  <c:v>7.9513888888888884E-2</c:v>
                </c:pt>
                <c:pt idx="6895">
                  <c:v>7.9525462962962964E-2</c:v>
                </c:pt>
                <c:pt idx="6896">
                  <c:v>7.9537037037037031E-2</c:v>
                </c:pt>
                <c:pt idx="6897">
                  <c:v>7.9548611111111112E-2</c:v>
                </c:pt>
                <c:pt idx="6898">
                  <c:v>7.9560185185185192E-2</c:v>
                </c:pt>
                <c:pt idx="6899">
                  <c:v>7.9571759259259259E-2</c:v>
                </c:pt>
                <c:pt idx="6900">
                  <c:v>7.9583333333333339E-2</c:v>
                </c:pt>
                <c:pt idx="6901">
                  <c:v>7.9594907407407406E-2</c:v>
                </c:pt>
                <c:pt idx="6902">
                  <c:v>7.9606481481481486E-2</c:v>
                </c:pt>
                <c:pt idx="6903">
                  <c:v>7.9618055555555553E-2</c:v>
                </c:pt>
                <c:pt idx="6904">
                  <c:v>7.962962962962962E-2</c:v>
                </c:pt>
                <c:pt idx="6905">
                  <c:v>7.96412037037037E-2</c:v>
                </c:pt>
                <c:pt idx="6906">
                  <c:v>7.9652777777777781E-2</c:v>
                </c:pt>
                <c:pt idx="6907">
                  <c:v>7.9664351851851847E-2</c:v>
                </c:pt>
                <c:pt idx="6908">
                  <c:v>7.9675925925925928E-2</c:v>
                </c:pt>
                <c:pt idx="6909">
                  <c:v>7.9687500000000008E-2</c:v>
                </c:pt>
                <c:pt idx="6910">
                  <c:v>7.9699074074074075E-2</c:v>
                </c:pt>
                <c:pt idx="6911">
                  <c:v>7.9710648148148142E-2</c:v>
                </c:pt>
                <c:pt idx="6912">
                  <c:v>7.9722222222222222E-2</c:v>
                </c:pt>
                <c:pt idx="6913">
                  <c:v>7.9733796296296303E-2</c:v>
                </c:pt>
                <c:pt idx="6914">
                  <c:v>7.9745370370370369E-2</c:v>
                </c:pt>
                <c:pt idx="6915">
                  <c:v>7.9756944444444436E-2</c:v>
                </c:pt>
                <c:pt idx="6916">
                  <c:v>7.9768518518518516E-2</c:v>
                </c:pt>
                <c:pt idx="6917">
                  <c:v>7.9780092592592597E-2</c:v>
                </c:pt>
                <c:pt idx="6918">
                  <c:v>7.9791666666666664E-2</c:v>
                </c:pt>
                <c:pt idx="6919">
                  <c:v>7.9803240740740744E-2</c:v>
                </c:pt>
                <c:pt idx="6920">
                  <c:v>7.9814814814814811E-2</c:v>
                </c:pt>
                <c:pt idx="6921">
                  <c:v>7.9826388888888891E-2</c:v>
                </c:pt>
                <c:pt idx="6922">
                  <c:v>7.9837962962962958E-2</c:v>
                </c:pt>
                <c:pt idx="6923">
                  <c:v>7.9849537037037038E-2</c:v>
                </c:pt>
                <c:pt idx="6924">
                  <c:v>7.9861111111111105E-2</c:v>
                </c:pt>
                <c:pt idx="6925">
                  <c:v>7.9872685185185185E-2</c:v>
                </c:pt>
                <c:pt idx="6926">
                  <c:v>7.9884259259259252E-2</c:v>
                </c:pt>
                <c:pt idx="6927">
                  <c:v>7.9895833333333333E-2</c:v>
                </c:pt>
                <c:pt idx="6928">
                  <c:v>7.9907407407407413E-2</c:v>
                </c:pt>
                <c:pt idx="6929">
                  <c:v>7.991898148148148E-2</c:v>
                </c:pt>
                <c:pt idx="6930">
                  <c:v>7.993055555555556E-2</c:v>
                </c:pt>
                <c:pt idx="6931">
                  <c:v>7.9942129629629641E-2</c:v>
                </c:pt>
                <c:pt idx="6932">
                  <c:v>7.9953703703703707E-2</c:v>
                </c:pt>
                <c:pt idx="6933">
                  <c:v>7.9965277777777774E-2</c:v>
                </c:pt>
                <c:pt idx="6934">
                  <c:v>7.9976851851851841E-2</c:v>
                </c:pt>
                <c:pt idx="6935">
                  <c:v>7.9988425925925921E-2</c:v>
                </c:pt>
                <c:pt idx="6936">
                  <c:v>0.08</c:v>
                </c:pt>
                <c:pt idx="6937">
                  <c:v>8.0011574074074068E-2</c:v>
                </c:pt>
                <c:pt idx="6938">
                  <c:v>8.0023148148148149E-2</c:v>
                </c:pt>
                <c:pt idx="6939">
                  <c:v>8.0034722222222229E-2</c:v>
                </c:pt>
                <c:pt idx="6940">
                  <c:v>8.0046296296296296E-2</c:v>
                </c:pt>
                <c:pt idx="6941">
                  <c:v>8.0057870370370363E-2</c:v>
                </c:pt>
                <c:pt idx="6942">
                  <c:v>8.0069444444444443E-2</c:v>
                </c:pt>
                <c:pt idx="6943">
                  <c:v>8.0081018518518524E-2</c:v>
                </c:pt>
                <c:pt idx="6944">
                  <c:v>8.009259259259259E-2</c:v>
                </c:pt>
                <c:pt idx="6945">
                  <c:v>8.0104166666666657E-2</c:v>
                </c:pt>
                <c:pt idx="6946">
                  <c:v>8.0115740740740737E-2</c:v>
                </c:pt>
                <c:pt idx="6947">
                  <c:v>8.0127314814814818E-2</c:v>
                </c:pt>
                <c:pt idx="6948">
                  <c:v>8.0138888888888885E-2</c:v>
                </c:pt>
                <c:pt idx="6949">
                  <c:v>8.0150462962962965E-2</c:v>
                </c:pt>
                <c:pt idx="6950">
                  <c:v>8.0162037037037046E-2</c:v>
                </c:pt>
                <c:pt idx="6951">
                  <c:v>8.0173611111111112E-2</c:v>
                </c:pt>
                <c:pt idx="6952">
                  <c:v>8.0185185185185193E-2</c:v>
                </c:pt>
                <c:pt idx="6953">
                  <c:v>8.0196759259259259E-2</c:v>
                </c:pt>
                <c:pt idx="6954">
                  <c:v>8.020833333333334E-2</c:v>
                </c:pt>
                <c:pt idx="6955">
                  <c:v>8.0219907407407406E-2</c:v>
                </c:pt>
                <c:pt idx="6956">
                  <c:v>8.0231481481481473E-2</c:v>
                </c:pt>
                <c:pt idx="6957">
                  <c:v>8.0243055555555554E-2</c:v>
                </c:pt>
                <c:pt idx="6958">
                  <c:v>8.0254629629629634E-2</c:v>
                </c:pt>
                <c:pt idx="6959">
                  <c:v>8.0266203703703701E-2</c:v>
                </c:pt>
                <c:pt idx="6960">
                  <c:v>8.0277777777777781E-2</c:v>
                </c:pt>
                <c:pt idx="6961">
                  <c:v>8.0289351851851862E-2</c:v>
                </c:pt>
                <c:pt idx="6962">
                  <c:v>8.0300925925925928E-2</c:v>
                </c:pt>
                <c:pt idx="6963">
                  <c:v>8.0312499999999995E-2</c:v>
                </c:pt>
                <c:pt idx="6964">
                  <c:v>8.0324074074074062E-2</c:v>
                </c:pt>
                <c:pt idx="6965">
                  <c:v>8.0335648148148142E-2</c:v>
                </c:pt>
                <c:pt idx="6966">
                  <c:v>8.0347222222222223E-2</c:v>
                </c:pt>
                <c:pt idx="6967">
                  <c:v>8.0358796296296289E-2</c:v>
                </c:pt>
                <c:pt idx="6968">
                  <c:v>8.037037037037037E-2</c:v>
                </c:pt>
                <c:pt idx="6969">
                  <c:v>8.038194444444445E-2</c:v>
                </c:pt>
                <c:pt idx="6970">
                  <c:v>8.0393518518518517E-2</c:v>
                </c:pt>
                <c:pt idx="6971">
                  <c:v>8.0405092592592597E-2</c:v>
                </c:pt>
                <c:pt idx="6972">
                  <c:v>8.0416666666666664E-2</c:v>
                </c:pt>
                <c:pt idx="6973">
                  <c:v>8.0428240740740745E-2</c:v>
                </c:pt>
                <c:pt idx="6974">
                  <c:v>8.0439814814814811E-2</c:v>
                </c:pt>
                <c:pt idx="6975">
                  <c:v>8.0451388888888892E-2</c:v>
                </c:pt>
                <c:pt idx="6976">
                  <c:v>8.0462962962962958E-2</c:v>
                </c:pt>
                <c:pt idx="6977">
                  <c:v>8.0474537037037039E-2</c:v>
                </c:pt>
                <c:pt idx="6978">
                  <c:v>8.0486111111111105E-2</c:v>
                </c:pt>
                <c:pt idx="6979">
                  <c:v>8.0497685185185186E-2</c:v>
                </c:pt>
                <c:pt idx="6980">
                  <c:v>8.0509259259259267E-2</c:v>
                </c:pt>
                <c:pt idx="6981">
                  <c:v>8.0520833333333333E-2</c:v>
                </c:pt>
                <c:pt idx="6982">
                  <c:v>8.0532407407407414E-2</c:v>
                </c:pt>
                <c:pt idx="6983">
                  <c:v>8.054398148148148E-2</c:v>
                </c:pt>
                <c:pt idx="6984">
                  <c:v>8.0555555555555561E-2</c:v>
                </c:pt>
                <c:pt idx="6985">
                  <c:v>8.0567129629629627E-2</c:v>
                </c:pt>
                <c:pt idx="6986">
                  <c:v>8.0578703703703694E-2</c:v>
                </c:pt>
                <c:pt idx="6987">
                  <c:v>8.0590277777777775E-2</c:v>
                </c:pt>
                <c:pt idx="6988">
                  <c:v>8.0601851851851855E-2</c:v>
                </c:pt>
                <c:pt idx="6989">
                  <c:v>8.0613425925925922E-2</c:v>
                </c:pt>
                <c:pt idx="6990">
                  <c:v>8.0625000000000002E-2</c:v>
                </c:pt>
                <c:pt idx="6991">
                  <c:v>8.0636574074074083E-2</c:v>
                </c:pt>
                <c:pt idx="6992">
                  <c:v>8.0648148148148149E-2</c:v>
                </c:pt>
                <c:pt idx="6993">
                  <c:v>8.0659722222222216E-2</c:v>
                </c:pt>
                <c:pt idx="6994">
                  <c:v>8.0671296296296297E-2</c:v>
                </c:pt>
                <c:pt idx="6995">
                  <c:v>8.0682870370370363E-2</c:v>
                </c:pt>
                <c:pt idx="6996">
                  <c:v>8.0694444444444444E-2</c:v>
                </c:pt>
                <c:pt idx="6997">
                  <c:v>8.070601851851851E-2</c:v>
                </c:pt>
                <c:pt idx="6998">
                  <c:v>8.0717592592592591E-2</c:v>
                </c:pt>
                <c:pt idx="6999">
                  <c:v>8.0729166666666671E-2</c:v>
                </c:pt>
                <c:pt idx="7000">
                  <c:v>8.0740740740740738E-2</c:v>
                </c:pt>
                <c:pt idx="7001">
                  <c:v>8.0752314814814818E-2</c:v>
                </c:pt>
                <c:pt idx="7002">
                  <c:v>8.0763888888888885E-2</c:v>
                </c:pt>
                <c:pt idx="7003">
                  <c:v>8.0775462962962966E-2</c:v>
                </c:pt>
                <c:pt idx="7004">
                  <c:v>8.0787037037037032E-2</c:v>
                </c:pt>
                <c:pt idx="7005">
                  <c:v>8.0798611111111113E-2</c:v>
                </c:pt>
                <c:pt idx="7006">
                  <c:v>8.0810185185185179E-2</c:v>
                </c:pt>
                <c:pt idx="7007">
                  <c:v>8.082175925925926E-2</c:v>
                </c:pt>
                <c:pt idx="7008">
                  <c:v>8.0833333333333326E-2</c:v>
                </c:pt>
                <c:pt idx="7009">
                  <c:v>8.0844907407407407E-2</c:v>
                </c:pt>
                <c:pt idx="7010">
                  <c:v>8.0856481481481488E-2</c:v>
                </c:pt>
                <c:pt idx="7011">
                  <c:v>8.0868055555555554E-2</c:v>
                </c:pt>
                <c:pt idx="7012">
                  <c:v>8.0879629629629635E-2</c:v>
                </c:pt>
                <c:pt idx="7013">
                  <c:v>8.0891203703703715E-2</c:v>
                </c:pt>
                <c:pt idx="7014">
                  <c:v>8.0902777777777782E-2</c:v>
                </c:pt>
                <c:pt idx="7015">
                  <c:v>8.0914351851851848E-2</c:v>
                </c:pt>
                <c:pt idx="7016">
                  <c:v>8.0925925925925915E-2</c:v>
                </c:pt>
                <c:pt idx="7017">
                  <c:v>8.0937499999999996E-2</c:v>
                </c:pt>
                <c:pt idx="7018">
                  <c:v>8.0949074074074076E-2</c:v>
                </c:pt>
                <c:pt idx="7019">
                  <c:v>8.0960648148148143E-2</c:v>
                </c:pt>
                <c:pt idx="7020">
                  <c:v>8.0972222222222223E-2</c:v>
                </c:pt>
                <c:pt idx="7021">
                  <c:v>8.0983796296296304E-2</c:v>
                </c:pt>
                <c:pt idx="7022">
                  <c:v>8.099537037037037E-2</c:v>
                </c:pt>
                <c:pt idx="7023">
                  <c:v>8.1006944444444437E-2</c:v>
                </c:pt>
                <c:pt idx="7024">
                  <c:v>8.1018518518518517E-2</c:v>
                </c:pt>
                <c:pt idx="7025">
                  <c:v>8.1030092592592584E-2</c:v>
                </c:pt>
                <c:pt idx="7026">
                  <c:v>8.1041666666666665E-2</c:v>
                </c:pt>
                <c:pt idx="7027">
                  <c:v>8.1053240740740731E-2</c:v>
                </c:pt>
                <c:pt idx="7028">
                  <c:v>8.1064814814814812E-2</c:v>
                </c:pt>
                <c:pt idx="7029">
                  <c:v>8.1076388888888892E-2</c:v>
                </c:pt>
                <c:pt idx="7030">
                  <c:v>8.1087962962962959E-2</c:v>
                </c:pt>
                <c:pt idx="7031">
                  <c:v>8.1099537037037039E-2</c:v>
                </c:pt>
                <c:pt idx="7032">
                  <c:v>8.111111111111112E-2</c:v>
                </c:pt>
                <c:pt idx="7033">
                  <c:v>8.1122685185185187E-2</c:v>
                </c:pt>
                <c:pt idx="7034">
                  <c:v>8.1134259259259267E-2</c:v>
                </c:pt>
                <c:pt idx="7035">
                  <c:v>8.1145833333333334E-2</c:v>
                </c:pt>
                <c:pt idx="7036">
                  <c:v>8.1157407407407414E-2</c:v>
                </c:pt>
                <c:pt idx="7037">
                  <c:v>8.1168981481481481E-2</c:v>
                </c:pt>
                <c:pt idx="7038">
                  <c:v>8.1180555555555547E-2</c:v>
                </c:pt>
                <c:pt idx="7039">
                  <c:v>8.1192129629629628E-2</c:v>
                </c:pt>
                <c:pt idx="7040">
                  <c:v>8.1203703703703708E-2</c:v>
                </c:pt>
                <c:pt idx="7041">
                  <c:v>8.1215277777777775E-2</c:v>
                </c:pt>
                <c:pt idx="7042">
                  <c:v>8.1226851851851856E-2</c:v>
                </c:pt>
                <c:pt idx="7043">
                  <c:v>8.1238425925925936E-2</c:v>
                </c:pt>
                <c:pt idx="7044">
                  <c:v>8.1250000000000003E-2</c:v>
                </c:pt>
                <c:pt idx="7045">
                  <c:v>8.1261574074074069E-2</c:v>
                </c:pt>
                <c:pt idx="7046">
                  <c:v>8.1273148148148136E-2</c:v>
                </c:pt>
                <c:pt idx="7047">
                  <c:v>8.1284722222222217E-2</c:v>
                </c:pt>
                <c:pt idx="7048">
                  <c:v>8.1296296296296297E-2</c:v>
                </c:pt>
                <c:pt idx="7049">
                  <c:v>8.1307870370370364E-2</c:v>
                </c:pt>
                <c:pt idx="7050">
                  <c:v>8.1319444444444444E-2</c:v>
                </c:pt>
                <c:pt idx="7051">
                  <c:v>8.1331018518518525E-2</c:v>
                </c:pt>
                <c:pt idx="7052">
                  <c:v>8.1342592592592591E-2</c:v>
                </c:pt>
                <c:pt idx="7053">
                  <c:v>8.1354166666666672E-2</c:v>
                </c:pt>
                <c:pt idx="7054">
                  <c:v>8.1365740740740738E-2</c:v>
                </c:pt>
                <c:pt idx="7055">
                  <c:v>8.1377314814814819E-2</c:v>
                </c:pt>
                <c:pt idx="7056">
                  <c:v>8.1388888888888886E-2</c:v>
                </c:pt>
                <c:pt idx="7057">
                  <c:v>8.1400462962962966E-2</c:v>
                </c:pt>
                <c:pt idx="7058">
                  <c:v>8.1412037037037033E-2</c:v>
                </c:pt>
                <c:pt idx="7059">
                  <c:v>8.1423611111111113E-2</c:v>
                </c:pt>
                <c:pt idx="7060">
                  <c:v>8.143518518518518E-2</c:v>
                </c:pt>
                <c:pt idx="7061">
                  <c:v>8.144675925925926E-2</c:v>
                </c:pt>
                <c:pt idx="7062">
                  <c:v>8.1458333333333341E-2</c:v>
                </c:pt>
                <c:pt idx="7063">
                  <c:v>8.1469907407407408E-2</c:v>
                </c:pt>
                <c:pt idx="7064">
                  <c:v>8.1481481481481488E-2</c:v>
                </c:pt>
                <c:pt idx="7065">
                  <c:v>8.1493055555555555E-2</c:v>
                </c:pt>
                <c:pt idx="7066">
                  <c:v>8.1504629629629635E-2</c:v>
                </c:pt>
                <c:pt idx="7067">
                  <c:v>8.1516203703703702E-2</c:v>
                </c:pt>
                <c:pt idx="7068">
                  <c:v>8.1527777777777768E-2</c:v>
                </c:pt>
                <c:pt idx="7069">
                  <c:v>8.1539351851851849E-2</c:v>
                </c:pt>
                <c:pt idx="7070">
                  <c:v>8.1550925925925929E-2</c:v>
                </c:pt>
                <c:pt idx="7071">
                  <c:v>8.1550925925925929E-2</c:v>
                </c:pt>
                <c:pt idx="7072">
                  <c:v>8.1562499999999996E-2</c:v>
                </c:pt>
                <c:pt idx="7073">
                  <c:v>8.1574074074074077E-2</c:v>
                </c:pt>
                <c:pt idx="7074">
                  <c:v>8.1585648148148157E-2</c:v>
                </c:pt>
                <c:pt idx="7075">
                  <c:v>8.1597222222222224E-2</c:v>
                </c:pt>
                <c:pt idx="7076">
                  <c:v>8.160879629629629E-2</c:v>
                </c:pt>
                <c:pt idx="7077">
                  <c:v>8.1620370370370371E-2</c:v>
                </c:pt>
                <c:pt idx="7078">
                  <c:v>8.1631944444444438E-2</c:v>
                </c:pt>
                <c:pt idx="7079">
                  <c:v>8.1643518518518518E-2</c:v>
                </c:pt>
                <c:pt idx="7080">
                  <c:v>8.1655092592592585E-2</c:v>
                </c:pt>
                <c:pt idx="7081">
                  <c:v>8.1666666666666665E-2</c:v>
                </c:pt>
                <c:pt idx="7082">
                  <c:v>8.1678240740740746E-2</c:v>
                </c:pt>
                <c:pt idx="7083">
                  <c:v>8.1689814814814812E-2</c:v>
                </c:pt>
                <c:pt idx="7084">
                  <c:v>8.1701388888888893E-2</c:v>
                </c:pt>
                <c:pt idx="7085">
                  <c:v>8.1712962962962959E-2</c:v>
                </c:pt>
                <c:pt idx="7086">
                  <c:v>8.172453703703704E-2</c:v>
                </c:pt>
                <c:pt idx="7087">
                  <c:v>8.1736111111111107E-2</c:v>
                </c:pt>
                <c:pt idx="7088">
                  <c:v>8.1747685185185187E-2</c:v>
                </c:pt>
                <c:pt idx="7089">
                  <c:v>8.1759259259259254E-2</c:v>
                </c:pt>
                <c:pt idx="7090">
                  <c:v>8.1770833333333334E-2</c:v>
                </c:pt>
                <c:pt idx="7091">
                  <c:v>8.1782407407407401E-2</c:v>
                </c:pt>
                <c:pt idx="7092">
                  <c:v>8.1793981481481481E-2</c:v>
                </c:pt>
                <c:pt idx="7093">
                  <c:v>8.1805555555555562E-2</c:v>
                </c:pt>
                <c:pt idx="7094">
                  <c:v>8.1817129629629629E-2</c:v>
                </c:pt>
                <c:pt idx="7095">
                  <c:v>8.1828703703703709E-2</c:v>
                </c:pt>
                <c:pt idx="7096">
                  <c:v>8.184027777777779E-2</c:v>
                </c:pt>
                <c:pt idx="7097">
                  <c:v>8.1851851851851856E-2</c:v>
                </c:pt>
                <c:pt idx="7098">
                  <c:v>8.1863425925925923E-2</c:v>
                </c:pt>
                <c:pt idx="7099">
                  <c:v>8.1874999999999989E-2</c:v>
                </c:pt>
                <c:pt idx="7100">
                  <c:v>8.188657407407407E-2</c:v>
                </c:pt>
                <c:pt idx="7101">
                  <c:v>8.189814814814815E-2</c:v>
                </c:pt>
                <c:pt idx="7102">
                  <c:v>8.1909722222222217E-2</c:v>
                </c:pt>
                <c:pt idx="7103">
                  <c:v>8.1921296296296298E-2</c:v>
                </c:pt>
                <c:pt idx="7104">
                  <c:v>8.1932870370370378E-2</c:v>
                </c:pt>
                <c:pt idx="7105">
                  <c:v>8.1944444444444445E-2</c:v>
                </c:pt>
                <c:pt idx="7106">
                  <c:v>8.1956018518518511E-2</c:v>
                </c:pt>
                <c:pt idx="7107">
                  <c:v>8.1967592592592592E-2</c:v>
                </c:pt>
                <c:pt idx="7108">
                  <c:v>8.1979166666666659E-2</c:v>
                </c:pt>
                <c:pt idx="7109">
                  <c:v>8.1990740740740739E-2</c:v>
                </c:pt>
                <c:pt idx="7110">
                  <c:v>8.2002314814814806E-2</c:v>
                </c:pt>
                <c:pt idx="7111">
                  <c:v>8.2013888888888886E-2</c:v>
                </c:pt>
                <c:pt idx="7112">
                  <c:v>8.2025462962962967E-2</c:v>
                </c:pt>
                <c:pt idx="7113">
                  <c:v>8.2037037037037033E-2</c:v>
                </c:pt>
                <c:pt idx="7114">
                  <c:v>8.2048611111111114E-2</c:v>
                </c:pt>
                <c:pt idx="7115">
                  <c:v>8.2060185185185194E-2</c:v>
                </c:pt>
                <c:pt idx="7116">
                  <c:v>8.2071759259259261E-2</c:v>
                </c:pt>
                <c:pt idx="7117">
                  <c:v>8.2083333333333341E-2</c:v>
                </c:pt>
                <c:pt idx="7118">
                  <c:v>8.2094907407407408E-2</c:v>
                </c:pt>
                <c:pt idx="7119">
                  <c:v>8.2106481481481489E-2</c:v>
                </c:pt>
                <c:pt idx="7120">
                  <c:v>8.2118055555555555E-2</c:v>
                </c:pt>
                <c:pt idx="7121">
                  <c:v>8.2129629629629622E-2</c:v>
                </c:pt>
                <c:pt idx="7122">
                  <c:v>8.2141203703703702E-2</c:v>
                </c:pt>
                <c:pt idx="7123">
                  <c:v>8.2152777777777783E-2</c:v>
                </c:pt>
                <c:pt idx="7124">
                  <c:v>8.216435185185185E-2</c:v>
                </c:pt>
                <c:pt idx="7125">
                  <c:v>8.217592592592593E-2</c:v>
                </c:pt>
                <c:pt idx="7126">
                  <c:v>8.2187500000000011E-2</c:v>
                </c:pt>
                <c:pt idx="7127">
                  <c:v>8.2199074074074077E-2</c:v>
                </c:pt>
                <c:pt idx="7128">
                  <c:v>8.2210648148148144E-2</c:v>
                </c:pt>
                <c:pt idx="7129">
                  <c:v>8.222222222222221E-2</c:v>
                </c:pt>
                <c:pt idx="7130">
                  <c:v>8.2233796296296291E-2</c:v>
                </c:pt>
                <c:pt idx="7131">
                  <c:v>8.2245370370370371E-2</c:v>
                </c:pt>
                <c:pt idx="7132">
                  <c:v>8.2256944444444438E-2</c:v>
                </c:pt>
                <c:pt idx="7133">
                  <c:v>8.2268518518518519E-2</c:v>
                </c:pt>
                <c:pt idx="7134">
                  <c:v>8.2280092592592599E-2</c:v>
                </c:pt>
                <c:pt idx="7135">
                  <c:v>8.2291666666666666E-2</c:v>
                </c:pt>
                <c:pt idx="7136">
                  <c:v>8.2303240740740746E-2</c:v>
                </c:pt>
                <c:pt idx="7137">
                  <c:v>8.2314814814814813E-2</c:v>
                </c:pt>
                <c:pt idx="7138">
                  <c:v>8.2326388888888893E-2</c:v>
                </c:pt>
                <c:pt idx="7139">
                  <c:v>8.233796296296296E-2</c:v>
                </c:pt>
                <c:pt idx="7140">
                  <c:v>8.2349537037037041E-2</c:v>
                </c:pt>
                <c:pt idx="7141">
                  <c:v>8.2361111111111107E-2</c:v>
                </c:pt>
                <c:pt idx="7142">
                  <c:v>8.2372685185185188E-2</c:v>
                </c:pt>
                <c:pt idx="7143">
                  <c:v>8.2384259259259254E-2</c:v>
                </c:pt>
                <c:pt idx="7144">
                  <c:v>8.2395833333333335E-2</c:v>
                </c:pt>
                <c:pt idx="7145">
                  <c:v>8.2407407407407415E-2</c:v>
                </c:pt>
                <c:pt idx="7146">
                  <c:v>8.2418981481481482E-2</c:v>
                </c:pt>
                <c:pt idx="7147">
                  <c:v>8.2430555555555562E-2</c:v>
                </c:pt>
                <c:pt idx="7148">
                  <c:v>8.2442129629629629E-2</c:v>
                </c:pt>
                <c:pt idx="7149">
                  <c:v>8.245370370370371E-2</c:v>
                </c:pt>
                <c:pt idx="7150">
                  <c:v>8.2465277777777776E-2</c:v>
                </c:pt>
                <c:pt idx="7151">
                  <c:v>8.2476851851851843E-2</c:v>
                </c:pt>
                <c:pt idx="7152">
                  <c:v>8.2488425925925923E-2</c:v>
                </c:pt>
                <c:pt idx="7153">
                  <c:v>8.2500000000000004E-2</c:v>
                </c:pt>
                <c:pt idx="7154">
                  <c:v>8.2511574074074071E-2</c:v>
                </c:pt>
                <c:pt idx="7155">
                  <c:v>8.2523148148148151E-2</c:v>
                </c:pt>
                <c:pt idx="7156">
                  <c:v>8.2534722222222232E-2</c:v>
                </c:pt>
                <c:pt idx="7157">
                  <c:v>8.2546296296296298E-2</c:v>
                </c:pt>
                <c:pt idx="7158">
                  <c:v>8.2557870370370365E-2</c:v>
                </c:pt>
                <c:pt idx="7159">
                  <c:v>8.2569444444444445E-2</c:v>
                </c:pt>
                <c:pt idx="7160">
                  <c:v>8.2581018518518512E-2</c:v>
                </c:pt>
                <c:pt idx="7161">
                  <c:v>8.2592592592592592E-2</c:v>
                </c:pt>
                <c:pt idx="7162">
                  <c:v>8.2604166666666659E-2</c:v>
                </c:pt>
                <c:pt idx="7163">
                  <c:v>8.261574074074074E-2</c:v>
                </c:pt>
                <c:pt idx="7164">
                  <c:v>8.262731481481482E-2</c:v>
                </c:pt>
                <c:pt idx="7165">
                  <c:v>8.2638888888888887E-2</c:v>
                </c:pt>
                <c:pt idx="7166">
                  <c:v>8.2650462962962967E-2</c:v>
                </c:pt>
                <c:pt idx="7167">
                  <c:v>8.2662037037037034E-2</c:v>
                </c:pt>
                <c:pt idx="7168">
                  <c:v>8.2673611111111114E-2</c:v>
                </c:pt>
                <c:pt idx="7169">
                  <c:v>8.2685185185185181E-2</c:v>
                </c:pt>
                <c:pt idx="7170">
                  <c:v>8.2696759259259262E-2</c:v>
                </c:pt>
                <c:pt idx="7171">
                  <c:v>8.2708333333333328E-2</c:v>
                </c:pt>
                <c:pt idx="7172">
                  <c:v>8.2719907407407409E-2</c:v>
                </c:pt>
                <c:pt idx="7173">
                  <c:v>8.2731481481481475E-2</c:v>
                </c:pt>
                <c:pt idx="7174">
                  <c:v>8.2743055555555556E-2</c:v>
                </c:pt>
                <c:pt idx="7175">
                  <c:v>8.2754629629629636E-2</c:v>
                </c:pt>
                <c:pt idx="7176">
                  <c:v>8.2766203703703703E-2</c:v>
                </c:pt>
                <c:pt idx="7177">
                  <c:v>8.2777777777777783E-2</c:v>
                </c:pt>
                <c:pt idx="7178">
                  <c:v>8.2789351851851864E-2</c:v>
                </c:pt>
                <c:pt idx="7179">
                  <c:v>8.2800925925925931E-2</c:v>
                </c:pt>
                <c:pt idx="7180">
                  <c:v>8.2812499999999997E-2</c:v>
                </c:pt>
                <c:pt idx="7181">
                  <c:v>8.2824074074074064E-2</c:v>
                </c:pt>
                <c:pt idx="7182">
                  <c:v>8.2835648148148144E-2</c:v>
                </c:pt>
                <c:pt idx="7183">
                  <c:v>8.2847222222222225E-2</c:v>
                </c:pt>
                <c:pt idx="7184">
                  <c:v>8.2858796296296292E-2</c:v>
                </c:pt>
                <c:pt idx="7185">
                  <c:v>8.2870370370370372E-2</c:v>
                </c:pt>
                <c:pt idx="7186">
                  <c:v>8.2881944444444453E-2</c:v>
                </c:pt>
                <c:pt idx="7187">
                  <c:v>8.2893518518518519E-2</c:v>
                </c:pt>
                <c:pt idx="7188">
                  <c:v>8.2905092592592586E-2</c:v>
                </c:pt>
                <c:pt idx="7189">
                  <c:v>8.2916666666666666E-2</c:v>
                </c:pt>
                <c:pt idx="7190">
                  <c:v>8.2928240740740733E-2</c:v>
                </c:pt>
                <c:pt idx="7191">
                  <c:v>8.2939814814814813E-2</c:v>
                </c:pt>
                <c:pt idx="7192">
                  <c:v>8.295138888888888E-2</c:v>
                </c:pt>
                <c:pt idx="7193">
                  <c:v>8.2962962962962961E-2</c:v>
                </c:pt>
                <c:pt idx="7194">
                  <c:v>8.2974537037037041E-2</c:v>
                </c:pt>
                <c:pt idx="7195">
                  <c:v>8.2986111111111108E-2</c:v>
                </c:pt>
                <c:pt idx="7196">
                  <c:v>8.2997685185185188E-2</c:v>
                </c:pt>
                <c:pt idx="7197">
                  <c:v>8.3009259259259269E-2</c:v>
                </c:pt>
                <c:pt idx="7198">
                  <c:v>8.3020833333333335E-2</c:v>
                </c:pt>
                <c:pt idx="7199">
                  <c:v>8.3032407407407416E-2</c:v>
                </c:pt>
                <c:pt idx="7200">
                  <c:v>8.3043981481481483E-2</c:v>
                </c:pt>
                <c:pt idx="7201">
                  <c:v>8.3055555555555563E-2</c:v>
                </c:pt>
                <c:pt idx="7202">
                  <c:v>8.306712962962963E-2</c:v>
                </c:pt>
                <c:pt idx="7203">
                  <c:v>8.3078703703703696E-2</c:v>
                </c:pt>
                <c:pt idx="7204">
                  <c:v>8.3090277777777777E-2</c:v>
                </c:pt>
                <c:pt idx="7205">
                  <c:v>8.3101851851851857E-2</c:v>
                </c:pt>
                <c:pt idx="7206">
                  <c:v>8.3113425925925924E-2</c:v>
                </c:pt>
                <c:pt idx="7207">
                  <c:v>8.3125000000000004E-2</c:v>
                </c:pt>
                <c:pt idx="7208">
                  <c:v>8.3136574074074085E-2</c:v>
                </c:pt>
                <c:pt idx="7209">
                  <c:v>8.3148148148148152E-2</c:v>
                </c:pt>
                <c:pt idx="7210">
                  <c:v>8.3159722222222218E-2</c:v>
                </c:pt>
                <c:pt idx="7211">
                  <c:v>8.3171296296296285E-2</c:v>
                </c:pt>
                <c:pt idx="7212">
                  <c:v>8.3182870370370365E-2</c:v>
                </c:pt>
                <c:pt idx="7213">
                  <c:v>8.3194444444444446E-2</c:v>
                </c:pt>
                <c:pt idx="7214">
                  <c:v>8.3206018518518512E-2</c:v>
                </c:pt>
                <c:pt idx="7215">
                  <c:v>8.3217592592592593E-2</c:v>
                </c:pt>
                <c:pt idx="7216">
                  <c:v>8.3229166666666674E-2</c:v>
                </c:pt>
                <c:pt idx="7217">
                  <c:v>8.324074074074074E-2</c:v>
                </c:pt>
                <c:pt idx="7218">
                  <c:v>8.3252314814814821E-2</c:v>
                </c:pt>
                <c:pt idx="7219">
                  <c:v>8.3263888888888887E-2</c:v>
                </c:pt>
                <c:pt idx="7220">
                  <c:v>8.3275462962962968E-2</c:v>
                </c:pt>
                <c:pt idx="7221">
                  <c:v>8.3287037037037034E-2</c:v>
                </c:pt>
                <c:pt idx="7222">
                  <c:v>8.3298611111111115E-2</c:v>
                </c:pt>
                <c:pt idx="7223">
                  <c:v>8.3310185185185182E-2</c:v>
                </c:pt>
                <c:pt idx="7224">
                  <c:v>8.3321759259259262E-2</c:v>
                </c:pt>
                <c:pt idx="7225">
                  <c:v>8.3333333333333329E-2</c:v>
                </c:pt>
              </c:numCache>
            </c:numRef>
          </c:cat>
          <c:val>
            <c:numRef>
              <c:f>Sheet1!$D$1:$D$7226</c:f>
              <c:numCache>
                <c:formatCode>General</c:formatCode>
                <c:ptCount val="722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400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400</c:v>
                </c:pt>
                <c:pt idx="12">
                  <c:v>400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400</c:v>
                </c:pt>
                <c:pt idx="19">
                  <c:v>400</c:v>
                </c:pt>
                <c:pt idx="20">
                  <c:v>400</c:v>
                </c:pt>
                <c:pt idx="21">
                  <c:v>400</c:v>
                </c:pt>
                <c:pt idx="22">
                  <c:v>400</c:v>
                </c:pt>
                <c:pt idx="23">
                  <c:v>400</c:v>
                </c:pt>
                <c:pt idx="24">
                  <c:v>445</c:v>
                </c:pt>
                <c:pt idx="25">
                  <c:v>418</c:v>
                </c:pt>
                <c:pt idx="26">
                  <c:v>401</c:v>
                </c:pt>
                <c:pt idx="27">
                  <c:v>400</c:v>
                </c:pt>
                <c:pt idx="28">
                  <c:v>400</c:v>
                </c:pt>
                <c:pt idx="29">
                  <c:v>400</c:v>
                </c:pt>
                <c:pt idx="30">
                  <c:v>400</c:v>
                </c:pt>
                <c:pt idx="31">
                  <c:v>400</c:v>
                </c:pt>
                <c:pt idx="32">
                  <c:v>400</c:v>
                </c:pt>
                <c:pt idx="33">
                  <c:v>400</c:v>
                </c:pt>
                <c:pt idx="34">
                  <c:v>400</c:v>
                </c:pt>
                <c:pt idx="35">
                  <c:v>400</c:v>
                </c:pt>
                <c:pt idx="36">
                  <c:v>400</c:v>
                </c:pt>
                <c:pt idx="37">
                  <c:v>400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400</c:v>
                </c:pt>
                <c:pt idx="42">
                  <c:v>400</c:v>
                </c:pt>
                <c:pt idx="43">
                  <c:v>400</c:v>
                </c:pt>
                <c:pt idx="44">
                  <c:v>400</c:v>
                </c:pt>
                <c:pt idx="45">
                  <c:v>400</c:v>
                </c:pt>
                <c:pt idx="46">
                  <c:v>400</c:v>
                </c:pt>
                <c:pt idx="47">
                  <c:v>400</c:v>
                </c:pt>
                <c:pt idx="48">
                  <c:v>400</c:v>
                </c:pt>
                <c:pt idx="49">
                  <c:v>400</c:v>
                </c:pt>
                <c:pt idx="50">
                  <c:v>400</c:v>
                </c:pt>
                <c:pt idx="51">
                  <c:v>400</c:v>
                </c:pt>
                <c:pt idx="52">
                  <c:v>400</c:v>
                </c:pt>
                <c:pt idx="53">
                  <c:v>400</c:v>
                </c:pt>
                <c:pt idx="54">
                  <c:v>400</c:v>
                </c:pt>
                <c:pt idx="55">
                  <c:v>400</c:v>
                </c:pt>
                <c:pt idx="56">
                  <c:v>400</c:v>
                </c:pt>
                <c:pt idx="57">
                  <c:v>400</c:v>
                </c:pt>
                <c:pt idx="58">
                  <c:v>400</c:v>
                </c:pt>
                <c:pt idx="59">
                  <c:v>400</c:v>
                </c:pt>
                <c:pt idx="60">
                  <c:v>400</c:v>
                </c:pt>
                <c:pt idx="61">
                  <c:v>400</c:v>
                </c:pt>
                <c:pt idx="62">
                  <c:v>400</c:v>
                </c:pt>
                <c:pt idx="63">
                  <c:v>400</c:v>
                </c:pt>
                <c:pt idx="64">
                  <c:v>400</c:v>
                </c:pt>
                <c:pt idx="65">
                  <c:v>400</c:v>
                </c:pt>
                <c:pt idx="66">
                  <c:v>400</c:v>
                </c:pt>
                <c:pt idx="67">
                  <c:v>403</c:v>
                </c:pt>
                <c:pt idx="68">
                  <c:v>400</c:v>
                </c:pt>
                <c:pt idx="69">
                  <c:v>400</c:v>
                </c:pt>
                <c:pt idx="70">
                  <c:v>400</c:v>
                </c:pt>
                <c:pt idx="71">
                  <c:v>400</c:v>
                </c:pt>
                <c:pt idx="72">
                  <c:v>406</c:v>
                </c:pt>
                <c:pt idx="73">
                  <c:v>400</c:v>
                </c:pt>
                <c:pt idx="74">
                  <c:v>420</c:v>
                </c:pt>
                <c:pt idx="75">
                  <c:v>400</c:v>
                </c:pt>
                <c:pt idx="76">
                  <c:v>400</c:v>
                </c:pt>
                <c:pt idx="77">
                  <c:v>400</c:v>
                </c:pt>
                <c:pt idx="78">
                  <c:v>400</c:v>
                </c:pt>
                <c:pt idx="79">
                  <c:v>414</c:v>
                </c:pt>
                <c:pt idx="80">
                  <c:v>407</c:v>
                </c:pt>
                <c:pt idx="81">
                  <c:v>407</c:v>
                </c:pt>
                <c:pt idx="82">
                  <c:v>400</c:v>
                </c:pt>
                <c:pt idx="83">
                  <c:v>400</c:v>
                </c:pt>
                <c:pt idx="84">
                  <c:v>400</c:v>
                </c:pt>
                <c:pt idx="85">
                  <c:v>400</c:v>
                </c:pt>
                <c:pt idx="86">
                  <c:v>400</c:v>
                </c:pt>
                <c:pt idx="87">
                  <c:v>400</c:v>
                </c:pt>
                <c:pt idx="88">
                  <c:v>400</c:v>
                </c:pt>
                <c:pt idx="89">
                  <c:v>406</c:v>
                </c:pt>
                <c:pt idx="90">
                  <c:v>400</c:v>
                </c:pt>
                <c:pt idx="91">
                  <c:v>400</c:v>
                </c:pt>
                <c:pt idx="92">
                  <c:v>400</c:v>
                </c:pt>
                <c:pt idx="93">
                  <c:v>400</c:v>
                </c:pt>
                <c:pt idx="94">
                  <c:v>400</c:v>
                </c:pt>
                <c:pt idx="95">
                  <c:v>400</c:v>
                </c:pt>
                <c:pt idx="96">
                  <c:v>400</c:v>
                </c:pt>
                <c:pt idx="97">
                  <c:v>406</c:v>
                </c:pt>
                <c:pt idx="98">
                  <c:v>400</c:v>
                </c:pt>
                <c:pt idx="99">
                  <c:v>408</c:v>
                </c:pt>
                <c:pt idx="100">
                  <c:v>400</c:v>
                </c:pt>
                <c:pt idx="101">
                  <c:v>405</c:v>
                </c:pt>
                <c:pt idx="102">
                  <c:v>408</c:v>
                </c:pt>
                <c:pt idx="103">
                  <c:v>405</c:v>
                </c:pt>
                <c:pt idx="104">
                  <c:v>403</c:v>
                </c:pt>
                <c:pt idx="105">
                  <c:v>400</c:v>
                </c:pt>
                <c:pt idx="106">
                  <c:v>406</c:v>
                </c:pt>
                <c:pt idx="107">
                  <c:v>411</c:v>
                </c:pt>
                <c:pt idx="108">
                  <c:v>400</c:v>
                </c:pt>
                <c:pt idx="109">
                  <c:v>411</c:v>
                </c:pt>
                <c:pt idx="110">
                  <c:v>400</c:v>
                </c:pt>
                <c:pt idx="111">
                  <c:v>400</c:v>
                </c:pt>
                <c:pt idx="112">
                  <c:v>401</c:v>
                </c:pt>
                <c:pt idx="113">
                  <c:v>400</c:v>
                </c:pt>
                <c:pt idx="114">
                  <c:v>406</c:v>
                </c:pt>
                <c:pt idx="115">
                  <c:v>400</c:v>
                </c:pt>
                <c:pt idx="116">
                  <c:v>405</c:v>
                </c:pt>
                <c:pt idx="117">
                  <c:v>400</c:v>
                </c:pt>
                <c:pt idx="118">
                  <c:v>405</c:v>
                </c:pt>
                <c:pt idx="119">
                  <c:v>400</c:v>
                </c:pt>
                <c:pt idx="120">
                  <c:v>400</c:v>
                </c:pt>
                <c:pt idx="121">
                  <c:v>409</c:v>
                </c:pt>
                <c:pt idx="122">
                  <c:v>402</c:v>
                </c:pt>
                <c:pt idx="123">
                  <c:v>407</c:v>
                </c:pt>
                <c:pt idx="124">
                  <c:v>400</c:v>
                </c:pt>
                <c:pt idx="125">
                  <c:v>400</c:v>
                </c:pt>
                <c:pt idx="126">
                  <c:v>408</c:v>
                </c:pt>
                <c:pt idx="127">
                  <c:v>405</c:v>
                </c:pt>
                <c:pt idx="128">
                  <c:v>400</c:v>
                </c:pt>
                <c:pt idx="129">
                  <c:v>405</c:v>
                </c:pt>
                <c:pt idx="130">
                  <c:v>400</c:v>
                </c:pt>
                <c:pt idx="131">
                  <c:v>400</c:v>
                </c:pt>
                <c:pt idx="132">
                  <c:v>402</c:v>
                </c:pt>
                <c:pt idx="133">
                  <c:v>400</c:v>
                </c:pt>
                <c:pt idx="134">
                  <c:v>400</c:v>
                </c:pt>
                <c:pt idx="135">
                  <c:v>400</c:v>
                </c:pt>
                <c:pt idx="136">
                  <c:v>413</c:v>
                </c:pt>
                <c:pt idx="137">
                  <c:v>400</c:v>
                </c:pt>
                <c:pt idx="138">
                  <c:v>408</c:v>
                </c:pt>
                <c:pt idx="139">
                  <c:v>408</c:v>
                </c:pt>
                <c:pt idx="140">
                  <c:v>407</c:v>
                </c:pt>
                <c:pt idx="141">
                  <c:v>400</c:v>
                </c:pt>
                <c:pt idx="142">
                  <c:v>402</c:v>
                </c:pt>
                <c:pt idx="143">
                  <c:v>402</c:v>
                </c:pt>
                <c:pt idx="144">
                  <c:v>400</c:v>
                </c:pt>
                <c:pt idx="145">
                  <c:v>407</c:v>
                </c:pt>
                <c:pt idx="146">
                  <c:v>400</c:v>
                </c:pt>
                <c:pt idx="147">
                  <c:v>400</c:v>
                </c:pt>
                <c:pt idx="148">
                  <c:v>409</c:v>
                </c:pt>
                <c:pt idx="149">
                  <c:v>402</c:v>
                </c:pt>
                <c:pt idx="150">
                  <c:v>400</c:v>
                </c:pt>
                <c:pt idx="151">
                  <c:v>402</c:v>
                </c:pt>
                <c:pt idx="152">
                  <c:v>400</c:v>
                </c:pt>
                <c:pt idx="153">
                  <c:v>401</c:v>
                </c:pt>
                <c:pt idx="154">
                  <c:v>400</c:v>
                </c:pt>
                <c:pt idx="155">
                  <c:v>420</c:v>
                </c:pt>
                <c:pt idx="156">
                  <c:v>403</c:v>
                </c:pt>
                <c:pt idx="157">
                  <c:v>400</c:v>
                </c:pt>
                <c:pt idx="158">
                  <c:v>413</c:v>
                </c:pt>
                <c:pt idx="159">
                  <c:v>400</c:v>
                </c:pt>
                <c:pt idx="160">
                  <c:v>408</c:v>
                </c:pt>
                <c:pt idx="161">
                  <c:v>408</c:v>
                </c:pt>
                <c:pt idx="162">
                  <c:v>409</c:v>
                </c:pt>
                <c:pt idx="163">
                  <c:v>405</c:v>
                </c:pt>
                <c:pt idx="164">
                  <c:v>400</c:v>
                </c:pt>
                <c:pt idx="165">
                  <c:v>402</c:v>
                </c:pt>
                <c:pt idx="166">
                  <c:v>402</c:v>
                </c:pt>
                <c:pt idx="167">
                  <c:v>405</c:v>
                </c:pt>
                <c:pt idx="168">
                  <c:v>402</c:v>
                </c:pt>
                <c:pt idx="169">
                  <c:v>400</c:v>
                </c:pt>
                <c:pt idx="170">
                  <c:v>402</c:v>
                </c:pt>
                <c:pt idx="171">
                  <c:v>402</c:v>
                </c:pt>
                <c:pt idx="172">
                  <c:v>400</c:v>
                </c:pt>
                <c:pt idx="173">
                  <c:v>400</c:v>
                </c:pt>
                <c:pt idx="174">
                  <c:v>400</c:v>
                </c:pt>
                <c:pt idx="175">
                  <c:v>407</c:v>
                </c:pt>
                <c:pt idx="176">
                  <c:v>400</c:v>
                </c:pt>
                <c:pt idx="177">
                  <c:v>405</c:v>
                </c:pt>
                <c:pt idx="178">
                  <c:v>409</c:v>
                </c:pt>
                <c:pt idx="179">
                  <c:v>400</c:v>
                </c:pt>
                <c:pt idx="180">
                  <c:v>400</c:v>
                </c:pt>
                <c:pt idx="181">
                  <c:v>400</c:v>
                </c:pt>
                <c:pt idx="182">
                  <c:v>410</c:v>
                </c:pt>
                <c:pt idx="183">
                  <c:v>400</c:v>
                </c:pt>
                <c:pt idx="184">
                  <c:v>409</c:v>
                </c:pt>
                <c:pt idx="185">
                  <c:v>402</c:v>
                </c:pt>
                <c:pt idx="186">
                  <c:v>400</c:v>
                </c:pt>
                <c:pt idx="187">
                  <c:v>410</c:v>
                </c:pt>
                <c:pt idx="188">
                  <c:v>410</c:v>
                </c:pt>
                <c:pt idx="189">
                  <c:v>405</c:v>
                </c:pt>
                <c:pt idx="190">
                  <c:v>410</c:v>
                </c:pt>
                <c:pt idx="191">
                  <c:v>408</c:v>
                </c:pt>
                <c:pt idx="192">
                  <c:v>408</c:v>
                </c:pt>
                <c:pt idx="193">
                  <c:v>405</c:v>
                </c:pt>
                <c:pt idx="194">
                  <c:v>400</c:v>
                </c:pt>
                <c:pt idx="195">
                  <c:v>400</c:v>
                </c:pt>
                <c:pt idx="196">
                  <c:v>400</c:v>
                </c:pt>
                <c:pt idx="197">
                  <c:v>413</c:v>
                </c:pt>
                <c:pt idx="198">
                  <c:v>400</c:v>
                </c:pt>
                <c:pt idx="199">
                  <c:v>413</c:v>
                </c:pt>
                <c:pt idx="200">
                  <c:v>400</c:v>
                </c:pt>
                <c:pt idx="201">
                  <c:v>406</c:v>
                </c:pt>
                <c:pt idx="202">
                  <c:v>401</c:v>
                </c:pt>
                <c:pt idx="203">
                  <c:v>400</c:v>
                </c:pt>
                <c:pt idx="204">
                  <c:v>403</c:v>
                </c:pt>
                <c:pt idx="205">
                  <c:v>400</c:v>
                </c:pt>
                <c:pt idx="206">
                  <c:v>400</c:v>
                </c:pt>
                <c:pt idx="207">
                  <c:v>400</c:v>
                </c:pt>
                <c:pt idx="208">
                  <c:v>400</c:v>
                </c:pt>
                <c:pt idx="209">
                  <c:v>407</c:v>
                </c:pt>
                <c:pt idx="210">
                  <c:v>400</c:v>
                </c:pt>
                <c:pt idx="211">
                  <c:v>400</c:v>
                </c:pt>
                <c:pt idx="212">
                  <c:v>405</c:v>
                </c:pt>
                <c:pt idx="213">
                  <c:v>405</c:v>
                </c:pt>
                <c:pt idx="214">
                  <c:v>400</c:v>
                </c:pt>
                <c:pt idx="215">
                  <c:v>400</c:v>
                </c:pt>
                <c:pt idx="216">
                  <c:v>400</c:v>
                </c:pt>
                <c:pt idx="217">
                  <c:v>401</c:v>
                </c:pt>
                <c:pt idx="218">
                  <c:v>400</c:v>
                </c:pt>
                <c:pt idx="219">
                  <c:v>409</c:v>
                </c:pt>
                <c:pt idx="220">
                  <c:v>406</c:v>
                </c:pt>
                <c:pt idx="221">
                  <c:v>406</c:v>
                </c:pt>
                <c:pt idx="222">
                  <c:v>400</c:v>
                </c:pt>
                <c:pt idx="223">
                  <c:v>401</c:v>
                </c:pt>
                <c:pt idx="224">
                  <c:v>401</c:v>
                </c:pt>
                <c:pt idx="225">
                  <c:v>405</c:v>
                </c:pt>
                <c:pt idx="226">
                  <c:v>400</c:v>
                </c:pt>
                <c:pt idx="227">
                  <c:v>400</c:v>
                </c:pt>
                <c:pt idx="228">
                  <c:v>403</c:v>
                </c:pt>
                <c:pt idx="229">
                  <c:v>400</c:v>
                </c:pt>
                <c:pt idx="230">
                  <c:v>408</c:v>
                </c:pt>
                <c:pt idx="231">
                  <c:v>408</c:v>
                </c:pt>
                <c:pt idx="232">
                  <c:v>418</c:v>
                </c:pt>
                <c:pt idx="233">
                  <c:v>413</c:v>
                </c:pt>
                <c:pt idx="234">
                  <c:v>417</c:v>
                </c:pt>
                <c:pt idx="235">
                  <c:v>417</c:v>
                </c:pt>
                <c:pt idx="236">
                  <c:v>418</c:v>
                </c:pt>
                <c:pt idx="237">
                  <c:v>422</c:v>
                </c:pt>
                <c:pt idx="238">
                  <c:v>414</c:v>
                </c:pt>
                <c:pt idx="239">
                  <c:v>422</c:v>
                </c:pt>
                <c:pt idx="240">
                  <c:v>408</c:v>
                </c:pt>
                <c:pt idx="241">
                  <c:v>422</c:v>
                </c:pt>
                <c:pt idx="242">
                  <c:v>414</c:v>
                </c:pt>
                <c:pt idx="243">
                  <c:v>417</c:v>
                </c:pt>
                <c:pt idx="244">
                  <c:v>423</c:v>
                </c:pt>
                <c:pt idx="245">
                  <c:v>418</c:v>
                </c:pt>
                <c:pt idx="246">
                  <c:v>417</c:v>
                </c:pt>
                <c:pt idx="247">
                  <c:v>426</c:v>
                </c:pt>
                <c:pt idx="248">
                  <c:v>439</c:v>
                </c:pt>
                <c:pt idx="249">
                  <c:v>423</c:v>
                </c:pt>
                <c:pt idx="250">
                  <c:v>417</c:v>
                </c:pt>
                <c:pt idx="251">
                  <c:v>423</c:v>
                </c:pt>
                <c:pt idx="252">
                  <c:v>422</c:v>
                </c:pt>
                <c:pt idx="253">
                  <c:v>423</c:v>
                </c:pt>
                <c:pt idx="254">
                  <c:v>423</c:v>
                </c:pt>
                <c:pt idx="255">
                  <c:v>417</c:v>
                </c:pt>
                <c:pt idx="256">
                  <c:v>422</c:v>
                </c:pt>
                <c:pt idx="257">
                  <c:v>423</c:v>
                </c:pt>
                <c:pt idx="258">
                  <c:v>426</c:v>
                </c:pt>
                <c:pt idx="259">
                  <c:v>417</c:v>
                </c:pt>
                <c:pt idx="260">
                  <c:v>418</c:v>
                </c:pt>
                <c:pt idx="261">
                  <c:v>423</c:v>
                </c:pt>
                <c:pt idx="262">
                  <c:v>414</c:v>
                </c:pt>
                <c:pt idx="263">
                  <c:v>418</c:v>
                </c:pt>
                <c:pt idx="264">
                  <c:v>417</c:v>
                </c:pt>
                <c:pt idx="265">
                  <c:v>418</c:v>
                </c:pt>
                <c:pt idx="266">
                  <c:v>418</c:v>
                </c:pt>
                <c:pt idx="267">
                  <c:v>408</c:v>
                </c:pt>
                <c:pt idx="268">
                  <c:v>417</c:v>
                </c:pt>
                <c:pt idx="269">
                  <c:v>418</c:v>
                </c:pt>
                <c:pt idx="270">
                  <c:v>414</c:v>
                </c:pt>
                <c:pt idx="271">
                  <c:v>422</c:v>
                </c:pt>
                <c:pt idx="272">
                  <c:v>417</c:v>
                </c:pt>
                <c:pt idx="273">
                  <c:v>403</c:v>
                </c:pt>
                <c:pt idx="274">
                  <c:v>417</c:v>
                </c:pt>
                <c:pt idx="275">
                  <c:v>417</c:v>
                </c:pt>
                <c:pt idx="276">
                  <c:v>417</c:v>
                </c:pt>
                <c:pt idx="277">
                  <c:v>405</c:v>
                </c:pt>
                <c:pt idx="278">
                  <c:v>414</c:v>
                </c:pt>
                <c:pt idx="279">
                  <c:v>413</c:v>
                </c:pt>
                <c:pt idx="280">
                  <c:v>413</c:v>
                </c:pt>
                <c:pt idx="281">
                  <c:v>414</c:v>
                </c:pt>
                <c:pt idx="282">
                  <c:v>405</c:v>
                </c:pt>
                <c:pt idx="283">
                  <c:v>417</c:v>
                </c:pt>
                <c:pt idx="284">
                  <c:v>408</c:v>
                </c:pt>
                <c:pt idx="285">
                  <c:v>417</c:v>
                </c:pt>
                <c:pt idx="286">
                  <c:v>405</c:v>
                </c:pt>
                <c:pt idx="287">
                  <c:v>400</c:v>
                </c:pt>
                <c:pt idx="288">
                  <c:v>403</c:v>
                </c:pt>
                <c:pt idx="289">
                  <c:v>413</c:v>
                </c:pt>
                <c:pt idx="290">
                  <c:v>405</c:v>
                </c:pt>
                <c:pt idx="291">
                  <c:v>413</c:v>
                </c:pt>
                <c:pt idx="292">
                  <c:v>403</c:v>
                </c:pt>
                <c:pt idx="293">
                  <c:v>405</c:v>
                </c:pt>
                <c:pt idx="294">
                  <c:v>400</c:v>
                </c:pt>
                <c:pt idx="295">
                  <c:v>409</c:v>
                </c:pt>
                <c:pt idx="296">
                  <c:v>408</c:v>
                </c:pt>
                <c:pt idx="297">
                  <c:v>403</c:v>
                </c:pt>
                <c:pt idx="298">
                  <c:v>408</c:v>
                </c:pt>
                <c:pt idx="299">
                  <c:v>400</c:v>
                </c:pt>
                <c:pt idx="300">
                  <c:v>415</c:v>
                </c:pt>
                <c:pt idx="301">
                  <c:v>415</c:v>
                </c:pt>
                <c:pt idx="302">
                  <c:v>410</c:v>
                </c:pt>
                <c:pt idx="303">
                  <c:v>406</c:v>
                </c:pt>
                <c:pt idx="304">
                  <c:v>400</c:v>
                </c:pt>
                <c:pt idx="305">
                  <c:v>408</c:v>
                </c:pt>
                <c:pt idx="306">
                  <c:v>426</c:v>
                </c:pt>
                <c:pt idx="307">
                  <c:v>409</c:v>
                </c:pt>
                <c:pt idx="308">
                  <c:v>400</c:v>
                </c:pt>
                <c:pt idx="309">
                  <c:v>400</c:v>
                </c:pt>
                <c:pt idx="310">
                  <c:v>400</c:v>
                </c:pt>
                <c:pt idx="311">
                  <c:v>401</c:v>
                </c:pt>
                <c:pt idx="312">
                  <c:v>400</c:v>
                </c:pt>
                <c:pt idx="313">
                  <c:v>400</c:v>
                </c:pt>
                <c:pt idx="314">
                  <c:v>400</c:v>
                </c:pt>
                <c:pt idx="315">
                  <c:v>414</c:v>
                </c:pt>
                <c:pt idx="316">
                  <c:v>407</c:v>
                </c:pt>
                <c:pt idx="317">
                  <c:v>402</c:v>
                </c:pt>
                <c:pt idx="318">
                  <c:v>405</c:v>
                </c:pt>
                <c:pt idx="319">
                  <c:v>400</c:v>
                </c:pt>
                <c:pt idx="320">
                  <c:v>408</c:v>
                </c:pt>
                <c:pt idx="321">
                  <c:v>405</c:v>
                </c:pt>
                <c:pt idx="322">
                  <c:v>403</c:v>
                </c:pt>
                <c:pt idx="323">
                  <c:v>400</c:v>
                </c:pt>
                <c:pt idx="324">
                  <c:v>400</c:v>
                </c:pt>
                <c:pt idx="325">
                  <c:v>403</c:v>
                </c:pt>
                <c:pt idx="326">
                  <c:v>403</c:v>
                </c:pt>
                <c:pt idx="327">
                  <c:v>403</c:v>
                </c:pt>
                <c:pt idx="328">
                  <c:v>403</c:v>
                </c:pt>
                <c:pt idx="329">
                  <c:v>400</c:v>
                </c:pt>
                <c:pt idx="330">
                  <c:v>405</c:v>
                </c:pt>
                <c:pt idx="331">
                  <c:v>400</c:v>
                </c:pt>
                <c:pt idx="332">
                  <c:v>400</c:v>
                </c:pt>
                <c:pt idx="333">
                  <c:v>406</c:v>
                </c:pt>
                <c:pt idx="334">
                  <c:v>400</c:v>
                </c:pt>
                <c:pt idx="335">
                  <c:v>420</c:v>
                </c:pt>
                <c:pt idx="336">
                  <c:v>410</c:v>
                </c:pt>
                <c:pt idx="337">
                  <c:v>411</c:v>
                </c:pt>
                <c:pt idx="338">
                  <c:v>420</c:v>
                </c:pt>
                <c:pt idx="339">
                  <c:v>407</c:v>
                </c:pt>
                <c:pt idx="340">
                  <c:v>410</c:v>
                </c:pt>
                <c:pt idx="341">
                  <c:v>420</c:v>
                </c:pt>
                <c:pt idx="342">
                  <c:v>407</c:v>
                </c:pt>
                <c:pt idx="343">
                  <c:v>400</c:v>
                </c:pt>
                <c:pt idx="344">
                  <c:v>400</c:v>
                </c:pt>
                <c:pt idx="345">
                  <c:v>409</c:v>
                </c:pt>
                <c:pt idx="346">
                  <c:v>415</c:v>
                </c:pt>
                <c:pt idx="347">
                  <c:v>409</c:v>
                </c:pt>
                <c:pt idx="348">
                  <c:v>422</c:v>
                </c:pt>
                <c:pt idx="349">
                  <c:v>417</c:v>
                </c:pt>
                <c:pt idx="350">
                  <c:v>420</c:v>
                </c:pt>
                <c:pt idx="351">
                  <c:v>424</c:v>
                </c:pt>
                <c:pt idx="352">
                  <c:v>439</c:v>
                </c:pt>
                <c:pt idx="353">
                  <c:v>445</c:v>
                </c:pt>
                <c:pt idx="354">
                  <c:v>435</c:v>
                </c:pt>
                <c:pt idx="355">
                  <c:v>445</c:v>
                </c:pt>
                <c:pt idx="356">
                  <c:v>444</c:v>
                </c:pt>
                <c:pt idx="357">
                  <c:v>445</c:v>
                </c:pt>
                <c:pt idx="358">
                  <c:v>454</c:v>
                </c:pt>
                <c:pt idx="359">
                  <c:v>452</c:v>
                </c:pt>
                <c:pt idx="360">
                  <c:v>454</c:v>
                </c:pt>
                <c:pt idx="361">
                  <c:v>457</c:v>
                </c:pt>
                <c:pt idx="362">
                  <c:v>457</c:v>
                </c:pt>
                <c:pt idx="363">
                  <c:v>462</c:v>
                </c:pt>
                <c:pt idx="364">
                  <c:v>454</c:v>
                </c:pt>
                <c:pt idx="365">
                  <c:v>463</c:v>
                </c:pt>
                <c:pt idx="366">
                  <c:v>462</c:v>
                </c:pt>
                <c:pt idx="367">
                  <c:v>462</c:v>
                </c:pt>
                <c:pt idx="368">
                  <c:v>472</c:v>
                </c:pt>
                <c:pt idx="369">
                  <c:v>463</c:v>
                </c:pt>
                <c:pt idx="370">
                  <c:v>470</c:v>
                </c:pt>
                <c:pt idx="371">
                  <c:v>463</c:v>
                </c:pt>
                <c:pt idx="372">
                  <c:v>463</c:v>
                </c:pt>
                <c:pt idx="373">
                  <c:v>454</c:v>
                </c:pt>
                <c:pt idx="374">
                  <c:v>450</c:v>
                </c:pt>
                <c:pt idx="375">
                  <c:v>450</c:v>
                </c:pt>
                <c:pt idx="376">
                  <c:v>476</c:v>
                </c:pt>
                <c:pt idx="377">
                  <c:v>445</c:v>
                </c:pt>
                <c:pt idx="378">
                  <c:v>428</c:v>
                </c:pt>
                <c:pt idx="379">
                  <c:v>434</c:v>
                </c:pt>
                <c:pt idx="380">
                  <c:v>427</c:v>
                </c:pt>
                <c:pt idx="381">
                  <c:v>415</c:v>
                </c:pt>
                <c:pt idx="382">
                  <c:v>420</c:v>
                </c:pt>
                <c:pt idx="383">
                  <c:v>417</c:v>
                </c:pt>
                <c:pt idx="384">
                  <c:v>405</c:v>
                </c:pt>
                <c:pt idx="385">
                  <c:v>405</c:v>
                </c:pt>
                <c:pt idx="386">
                  <c:v>400</c:v>
                </c:pt>
                <c:pt idx="387">
                  <c:v>403</c:v>
                </c:pt>
                <c:pt idx="388">
                  <c:v>403</c:v>
                </c:pt>
                <c:pt idx="389">
                  <c:v>400</c:v>
                </c:pt>
                <c:pt idx="390">
                  <c:v>400</c:v>
                </c:pt>
                <c:pt idx="391">
                  <c:v>400</c:v>
                </c:pt>
                <c:pt idx="392">
                  <c:v>416</c:v>
                </c:pt>
                <c:pt idx="393">
                  <c:v>403</c:v>
                </c:pt>
                <c:pt idx="394">
                  <c:v>400</c:v>
                </c:pt>
                <c:pt idx="395">
                  <c:v>405</c:v>
                </c:pt>
                <c:pt idx="396">
                  <c:v>403</c:v>
                </c:pt>
                <c:pt idx="397">
                  <c:v>403</c:v>
                </c:pt>
                <c:pt idx="398">
                  <c:v>405</c:v>
                </c:pt>
                <c:pt idx="399">
                  <c:v>400</c:v>
                </c:pt>
                <c:pt idx="400">
                  <c:v>400</c:v>
                </c:pt>
                <c:pt idx="401">
                  <c:v>400</c:v>
                </c:pt>
                <c:pt idx="402">
                  <c:v>400</c:v>
                </c:pt>
                <c:pt idx="403">
                  <c:v>407</c:v>
                </c:pt>
                <c:pt idx="404">
                  <c:v>400</c:v>
                </c:pt>
                <c:pt idx="405">
                  <c:v>400</c:v>
                </c:pt>
                <c:pt idx="406">
                  <c:v>400</c:v>
                </c:pt>
                <c:pt idx="407">
                  <c:v>410</c:v>
                </c:pt>
                <c:pt idx="408">
                  <c:v>409</c:v>
                </c:pt>
                <c:pt idx="409">
                  <c:v>413</c:v>
                </c:pt>
                <c:pt idx="410">
                  <c:v>410</c:v>
                </c:pt>
                <c:pt idx="411">
                  <c:v>409</c:v>
                </c:pt>
                <c:pt idx="412">
                  <c:v>406</c:v>
                </c:pt>
                <c:pt idx="413">
                  <c:v>406</c:v>
                </c:pt>
                <c:pt idx="414">
                  <c:v>409</c:v>
                </c:pt>
                <c:pt idx="415">
                  <c:v>418</c:v>
                </c:pt>
                <c:pt idx="416">
                  <c:v>415</c:v>
                </c:pt>
                <c:pt idx="417">
                  <c:v>422</c:v>
                </c:pt>
                <c:pt idx="418">
                  <c:v>435</c:v>
                </c:pt>
                <c:pt idx="419">
                  <c:v>418</c:v>
                </c:pt>
                <c:pt idx="420">
                  <c:v>415</c:v>
                </c:pt>
                <c:pt idx="421">
                  <c:v>405</c:v>
                </c:pt>
                <c:pt idx="422">
                  <c:v>424</c:v>
                </c:pt>
                <c:pt idx="423">
                  <c:v>428</c:v>
                </c:pt>
                <c:pt idx="424">
                  <c:v>428</c:v>
                </c:pt>
                <c:pt idx="425">
                  <c:v>434</c:v>
                </c:pt>
                <c:pt idx="426">
                  <c:v>424</c:v>
                </c:pt>
                <c:pt idx="427">
                  <c:v>434</c:v>
                </c:pt>
                <c:pt idx="428">
                  <c:v>434</c:v>
                </c:pt>
                <c:pt idx="429">
                  <c:v>447</c:v>
                </c:pt>
                <c:pt idx="430">
                  <c:v>444</c:v>
                </c:pt>
                <c:pt idx="431">
                  <c:v>443</c:v>
                </c:pt>
                <c:pt idx="432">
                  <c:v>448</c:v>
                </c:pt>
                <c:pt idx="433">
                  <c:v>452</c:v>
                </c:pt>
                <c:pt idx="434">
                  <c:v>459</c:v>
                </c:pt>
                <c:pt idx="435">
                  <c:v>463</c:v>
                </c:pt>
                <c:pt idx="436">
                  <c:v>463</c:v>
                </c:pt>
                <c:pt idx="437">
                  <c:v>463</c:v>
                </c:pt>
                <c:pt idx="438">
                  <c:v>475</c:v>
                </c:pt>
                <c:pt idx="439">
                  <c:v>475</c:v>
                </c:pt>
                <c:pt idx="440">
                  <c:v>472</c:v>
                </c:pt>
                <c:pt idx="441">
                  <c:v>464</c:v>
                </c:pt>
                <c:pt idx="442">
                  <c:v>477</c:v>
                </c:pt>
                <c:pt idx="443">
                  <c:v>464</c:v>
                </c:pt>
                <c:pt idx="444">
                  <c:v>482</c:v>
                </c:pt>
                <c:pt idx="445">
                  <c:v>481</c:v>
                </c:pt>
                <c:pt idx="446">
                  <c:v>506</c:v>
                </c:pt>
                <c:pt idx="447">
                  <c:v>482</c:v>
                </c:pt>
                <c:pt idx="448">
                  <c:v>477</c:v>
                </c:pt>
                <c:pt idx="449">
                  <c:v>482</c:v>
                </c:pt>
                <c:pt idx="450">
                  <c:v>486</c:v>
                </c:pt>
                <c:pt idx="451">
                  <c:v>481</c:v>
                </c:pt>
                <c:pt idx="452">
                  <c:v>487</c:v>
                </c:pt>
                <c:pt idx="453">
                  <c:v>486</c:v>
                </c:pt>
                <c:pt idx="454">
                  <c:v>477</c:v>
                </c:pt>
                <c:pt idx="455">
                  <c:v>487</c:v>
                </c:pt>
                <c:pt idx="456">
                  <c:v>482</c:v>
                </c:pt>
                <c:pt idx="457">
                  <c:v>486</c:v>
                </c:pt>
                <c:pt idx="458">
                  <c:v>492</c:v>
                </c:pt>
                <c:pt idx="459">
                  <c:v>482</c:v>
                </c:pt>
                <c:pt idx="460">
                  <c:v>486</c:v>
                </c:pt>
                <c:pt idx="461">
                  <c:v>481</c:v>
                </c:pt>
                <c:pt idx="462">
                  <c:v>493</c:v>
                </c:pt>
                <c:pt idx="463">
                  <c:v>486</c:v>
                </c:pt>
                <c:pt idx="464">
                  <c:v>482</c:v>
                </c:pt>
                <c:pt idx="465">
                  <c:v>472</c:v>
                </c:pt>
                <c:pt idx="466">
                  <c:v>459</c:v>
                </c:pt>
                <c:pt idx="467">
                  <c:v>448</c:v>
                </c:pt>
                <c:pt idx="468">
                  <c:v>443</c:v>
                </c:pt>
                <c:pt idx="469">
                  <c:v>454</c:v>
                </c:pt>
                <c:pt idx="470">
                  <c:v>459</c:v>
                </c:pt>
                <c:pt idx="471">
                  <c:v>460</c:v>
                </c:pt>
                <c:pt idx="472">
                  <c:v>466</c:v>
                </c:pt>
                <c:pt idx="473">
                  <c:v>472</c:v>
                </c:pt>
                <c:pt idx="474">
                  <c:v>472</c:v>
                </c:pt>
                <c:pt idx="475">
                  <c:v>472</c:v>
                </c:pt>
                <c:pt idx="476">
                  <c:v>464</c:v>
                </c:pt>
                <c:pt idx="477">
                  <c:v>472</c:v>
                </c:pt>
                <c:pt idx="478">
                  <c:v>464</c:v>
                </c:pt>
                <c:pt idx="479">
                  <c:v>481</c:v>
                </c:pt>
                <c:pt idx="480">
                  <c:v>481</c:v>
                </c:pt>
                <c:pt idx="481">
                  <c:v>493</c:v>
                </c:pt>
                <c:pt idx="482">
                  <c:v>481</c:v>
                </c:pt>
                <c:pt idx="483">
                  <c:v>464</c:v>
                </c:pt>
                <c:pt idx="484">
                  <c:v>481</c:v>
                </c:pt>
                <c:pt idx="485">
                  <c:v>464</c:v>
                </c:pt>
                <c:pt idx="486">
                  <c:v>472</c:v>
                </c:pt>
                <c:pt idx="487">
                  <c:v>464</c:v>
                </c:pt>
                <c:pt idx="488">
                  <c:v>460</c:v>
                </c:pt>
                <c:pt idx="489">
                  <c:v>466</c:v>
                </c:pt>
                <c:pt idx="490">
                  <c:v>466</c:v>
                </c:pt>
                <c:pt idx="491">
                  <c:v>464</c:v>
                </c:pt>
                <c:pt idx="492">
                  <c:v>475</c:v>
                </c:pt>
                <c:pt idx="493">
                  <c:v>475</c:v>
                </c:pt>
                <c:pt idx="494">
                  <c:v>472</c:v>
                </c:pt>
                <c:pt idx="495">
                  <c:v>475</c:v>
                </c:pt>
                <c:pt idx="496">
                  <c:v>472</c:v>
                </c:pt>
                <c:pt idx="497">
                  <c:v>482</c:v>
                </c:pt>
                <c:pt idx="498">
                  <c:v>463</c:v>
                </c:pt>
                <c:pt idx="499">
                  <c:v>487</c:v>
                </c:pt>
                <c:pt idx="500">
                  <c:v>482</c:v>
                </c:pt>
                <c:pt idx="501">
                  <c:v>492</c:v>
                </c:pt>
                <c:pt idx="502">
                  <c:v>487</c:v>
                </c:pt>
                <c:pt idx="503">
                  <c:v>486</c:v>
                </c:pt>
                <c:pt idx="504">
                  <c:v>487</c:v>
                </c:pt>
                <c:pt idx="505">
                  <c:v>492</c:v>
                </c:pt>
                <c:pt idx="506">
                  <c:v>492</c:v>
                </c:pt>
                <c:pt idx="507">
                  <c:v>481</c:v>
                </c:pt>
                <c:pt idx="508">
                  <c:v>481</c:v>
                </c:pt>
                <c:pt idx="509">
                  <c:v>481</c:v>
                </c:pt>
                <c:pt idx="510">
                  <c:v>486</c:v>
                </c:pt>
                <c:pt idx="511">
                  <c:v>482</c:v>
                </c:pt>
                <c:pt idx="512">
                  <c:v>487</c:v>
                </c:pt>
                <c:pt idx="513">
                  <c:v>486</c:v>
                </c:pt>
                <c:pt idx="514">
                  <c:v>493</c:v>
                </c:pt>
                <c:pt idx="515">
                  <c:v>493</c:v>
                </c:pt>
                <c:pt idx="516">
                  <c:v>524</c:v>
                </c:pt>
                <c:pt idx="517">
                  <c:v>493</c:v>
                </c:pt>
                <c:pt idx="518">
                  <c:v>482</c:v>
                </c:pt>
                <c:pt idx="519">
                  <c:v>497</c:v>
                </c:pt>
                <c:pt idx="520">
                  <c:v>481</c:v>
                </c:pt>
                <c:pt idx="521">
                  <c:v>492</c:v>
                </c:pt>
                <c:pt idx="522">
                  <c:v>486</c:v>
                </c:pt>
                <c:pt idx="523">
                  <c:v>482</c:v>
                </c:pt>
                <c:pt idx="524">
                  <c:v>486</c:v>
                </c:pt>
                <c:pt idx="525">
                  <c:v>482</c:v>
                </c:pt>
                <c:pt idx="526">
                  <c:v>464</c:v>
                </c:pt>
                <c:pt idx="527">
                  <c:v>463</c:v>
                </c:pt>
                <c:pt idx="528">
                  <c:v>459</c:v>
                </c:pt>
                <c:pt idx="529">
                  <c:v>444</c:v>
                </c:pt>
                <c:pt idx="530">
                  <c:v>443</c:v>
                </c:pt>
                <c:pt idx="531">
                  <c:v>434</c:v>
                </c:pt>
                <c:pt idx="532">
                  <c:v>441</c:v>
                </c:pt>
                <c:pt idx="533">
                  <c:v>423</c:v>
                </c:pt>
                <c:pt idx="534">
                  <c:v>427</c:v>
                </c:pt>
                <c:pt idx="535">
                  <c:v>422</c:v>
                </c:pt>
                <c:pt idx="536">
                  <c:v>424</c:v>
                </c:pt>
                <c:pt idx="537">
                  <c:v>418</c:v>
                </c:pt>
                <c:pt idx="538">
                  <c:v>409</c:v>
                </c:pt>
                <c:pt idx="539">
                  <c:v>409</c:v>
                </c:pt>
                <c:pt idx="540">
                  <c:v>400</c:v>
                </c:pt>
                <c:pt idx="541">
                  <c:v>409</c:v>
                </c:pt>
                <c:pt idx="542">
                  <c:v>405</c:v>
                </c:pt>
                <c:pt idx="543">
                  <c:v>403</c:v>
                </c:pt>
                <c:pt idx="544">
                  <c:v>403</c:v>
                </c:pt>
                <c:pt idx="545">
                  <c:v>400</c:v>
                </c:pt>
                <c:pt idx="546">
                  <c:v>409</c:v>
                </c:pt>
                <c:pt idx="547">
                  <c:v>401</c:v>
                </c:pt>
                <c:pt idx="548">
                  <c:v>400</c:v>
                </c:pt>
                <c:pt idx="549">
                  <c:v>400</c:v>
                </c:pt>
                <c:pt idx="550">
                  <c:v>400</c:v>
                </c:pt>
                <c:pt idx="551">
                  <c:v>433</c:v>
                </c:pt>
                <c:pt idx="552">
                  <c:v>417</c:v>
                </c:pt>
                <c:pt idx="553">
                  <c:v>408</c:v>
                </c:pt>
                <c:pt idx="554">
                  <c:v>414</c:v>
                </c:pt>
                <c:pt idx="555">
                  <c:v>403</c:v>
                </c:pt>
                <c:pt idx="556">
                  <c:v>422</c:v>
                </c:pt>
                <c:pt idx="557">
                  <c:v>422</c:v>
                </c:pt>
                <c:pt idx="558">
                  <c:v>427</c:v>
                </c:pt>
                <c:pt idx="559">
                  <c:v>434</c:v>
                </c:pt>
                <c:pt idx="560">
                  <c:v>433</c:v>
                </c:pt>
                <c:pt idx="561">
                  <c:v>434</c:v>
                </c:pt>
                <c:pt idx="562">
                  <c:v>447</c:v>
                </c:pt>
                <c:pt idx="563">
                  <c:v>454</c:v>
                </c:pt>
                <c:pt idx="564">
                  <c:v>448</c:v>
                </c:pt>
                <c:pt idx="565">
                  <c:v>452</c:v>
                </c:pt>
                <c:pt idx="566">
                  <c:v>452</c:v>
                </c:pt>
                <c:pt idx="567">
                  <c:v>465</c:v>
                </c:pt>
                <c:pt idx="568">
                  <c:v>457</c:v>
                </c:pt>
                <c:pt idx="569">
                  <c:v>463</c:v>
                </c:pt>
                <c:pt idx="570">
                  <c:v>457</c:v>
                </c:pt>
                <c:pt idx="571">
                  <c:v>465</c:v>
                </c:pt>
                <c:pt idx="572">
                  <c:v>457</c:v>
                </c:pt>
                <c:pt idx="573">
                  <c:v>473</c:v>
                </c:pt>
                <c:pt idx="574">
                  <c:v>465</c:v>
                </c:pt>
                <c:pt idx="575">
                  <c:v>463</c:v>
                </c:pt>
                <c:pt idx="576">
                  <c:v>478</c:v>
                </c:pt>
                <c:pt idx="577">
                  <c:v>466</c:v>
                </c:pt>
                <c:pt idx="578">
                  <c:v>475</c:v>
                </c:pt>
                <c:pt idx="579">
                  <c:v>478</c:v>
                </c:pt>
                <c:pt idx="580">
                  <c:v>480</c:v>
                </c:pt>
                <c:pt idx="581">
                  <c:v>475</c:v>
                </c:pt>
                <c:pt idx="582">
                  <c:v>465</c:v>
                </c:pt>
                <c:pt idx="583">
                  <c:v>475</c:v>
                </c:pt>
                <c:pt idx="584">
                  <c:v>475</c:v>
                </c:pt>
                <c:pt idx="585">
                  <c:v>475</c:v>
                </c:pt>
                <c:pt idx="586">
                  <c:v>491</c:v>
                </c:pt>
                <c:pt idx="587">
                  <c:v>480</c:v>
                </c:pt>
                <c:pt idx="588">
                  <c:v>478</c:v>
                </c:pt>
                <c:pt idx="589">
                  <c:v>485</c:v>
                </c:pt>
                <c:pt idx="590">
                  <c:v>478</c:v>
                </c:pt>
                <c:pt idx="591">
                  <c:v>485</c:v>
                </c:pt>
                <c:pt idx="592">
                  <c:v>463</c:v>
                </c:pt>
                <c:pt idx="593">
                  <c:v>480</c:v>
                </c:pt>
                <c:pt idx="594">
                  <c:v>475</c:v>
                </c:pt>
                <c:pt idx="595">
                  <c:v>478</c:v>
                </c:pt>
                <c:pt idx="596">
                  <c:v>478</c:v>
                </c:pt>
                <c:pt idx="597">
                  <c:v>466</c:v>
                </c:pt>
                <c:pt idx="598">
                  <c:v>486</c:v>
                </c:pt>
                <c:pt idx="599">
                  <c:v>485</c:v>
                </c:pt>
                <c:pt idx="600">
                  <c:v>478</c:v>
                </c:pt>
                <c:pt idx="601">
                  <c:v>485</c:v>
                </c:pt>
                <c:pt idx="602">
                  <c:v>475</c:v>
                </c:pt>
                <c:pt idx="603">
                  <c:v>486</c:v>
                </c:pt>
                <c:pt idx="604">
                  <c:v>485</c:v>
                </c:pt>
                <c:pt idx="605">
                  <c:v>478</c:v>
                </c:pt>
                <c:pt idx="606">
                  <c:v>480</c:v>
                </c:pt>
                <c:pt idx="607">
                  <c:v>465</c:v>
                </c:pt>
                <c:pt idx="608">
                  <c:v>485</c:v>
                </c:pt>
                <c:pt idx="609">
                  <c:v>478</c:v>
                </c:pt>
                <c:pt idx="610">
                  <c:v>478</c:v>
                </c:pt>
                <c:pt idx="611">
                  <c:v>480</c:v>
                </c:pt>
                <c:pt idx="612">
                  <c:v>466</c:v>
                </c:pt>
                <c:pt idx="613">
                  <c:v>486</c:v>
                </c:pt>
                <c:pt idx="614">
                  <c:v>480</c:v>
                </c:pt>
                <c:pt idx="615">
                  <c:v>485</c:v>
                </c:pt>
                <c:pt idx="616">
                  <c:v>480</c:v>
                </c:pt>
                <c:pt idx="617">
                  <c:v>485</c:v>
                </c:pt>
                <c:pt idx="618">
                  <c:v>475</c:v>
                </c:pt>
                <c:pt idx="619">
                  <c:v>478</c:v>
                </c:pt>
                <c:pt idx="620">
                  <c:v>473</c:v>
                </c:pt>
                <c:pt idx="621">
                  <c:v>495</c:v>
                </c:pt>
                <c:pt idx="622">
                  <c:v>485</c:v>
                </c:pt>
                <c:pt idx="623">
                  <c:v>478</c:v>
                </c:pt>
                <c:pt idx="624">
                  <c:v>485</c:v>
                </c:pt>
                <c:pt idx="625">
                  <c:v>475</c:v>
                </c:pt>
                <c:pt idx="626">
                  <c:v>486</c:v>
                </c:pt>
                <c:pt idx="627">
                  <c:v>480</c:v>
                </c:pt>
                <c:pt idx="628">
                  <c:v>491</c:v>
                </c:pt>
                <c:pt idx="629">
                  <c:v>485</c:v>
                </c:pt>
                <c:pt idx="630">
                  <c:v>486</c:v>
                </c:pt>
                <c:pt idx="631">
                  <c:v>480</c:v>
                </c:pt>
                <c:pt idx="632">
                  <c:v>485</c:v>
                </c:pt>
                <c:pt idx="633">
                  <c:v>492</c:v>
                </c:pt>
                <c:pt idx="634">
                  <c:v>480</c:v>
                </c:pt>
                <c:pt idx="635">
                  <c:v>463</c:v>
                </c:pt>
                <c:pt idx="636">
                  <c:v>478</c:v>
                </c:pt>
                <c:pt idx="637">
                  <c:v>480</c:v>
                </c:pt>
                <c:pt idx="638">
                  <c:v>466</c:v>
                </c:pt>
                <c:pt idx="639">
                  <c:v>485</c:v>
                </c:pt>
                <c:pt idx="640">
                  <c:v>466</c:v>
                </c:pt>
                <c:pt idx="641">
                  <c:v>480</c:v>
                </c:pt>
                <c:pt idx="642">
                  <c:v>486</c:v>
                </c:pt>
                <c:pt idx="643">
                  <c:v>480</c:v>
                </c:pt>
                <c:pt idx="644">
                  <c:v>480</c:v>
                </c:pt>
                <c:pt idx="645">
                  <c:v>478</c:v>
                </c:pt>
                <c:pt idx="646">
                  <c:v>491</c:v>
                </c:pt>
                <c:pt idx="647">
                  <c:v>478</c:v>
                </c:pt>
                <c:pt idx="648">
                  <c:v>485</c:v>
                </c:pt>
                <c:pt idx="649">
                  <c:v>475</c:v>
                </c:pt>
                <c:pt idx="650">
                  <c:v>485</c:v>
                </c:pt>
                <c:pt idx="651">
                  <c:v>473</c:v>
                </c:pt>
                <c:pt idx="652">
                  <c:v>480</c:v>
                </c:pt>
                <c:pt idx="653">
                  <c:v>466</c:v>
                </c:pt>
                <c:pt idx="654">
                  <c:v>473</c:v>
                </c:pt>
                <c:pt idx="655">
                  <c:v>463</c:v>
                </c:pt>
                <c:pt idx="656">
                  <c:v>478</c:v>
                </c:pt>
                <c:pt idx="657">
                  <c:v>475</c:v>
                </c:pt>
                <c:pt idx="658">
                  <c:v>465</c:v>
                </c:pt>
                <c:pt idx="659">
                  <c:v>486</c:v>
                </c:pt>
                <c:pt idx="660">
                  <c:v>466</c:v>
                </c:pt>
                <c:pt idx="661">
                  <c:v>478</c:v>
                </c:pt>
                <c:pt idx="662">
                  <c:v>465</c:v>
                </c:pt>
                <c:pt idx="663">
                  <c:v>480</c:v>
                </c:pt>
                <c:pt idx="664">
                  <c:v>478</c:v>
                </c:pt>
                <c:pt idx="665">
                  <c:v>478</c:v>
                </c:pt>
                <c:pt idx="666">
                  <c:v>473</c:v>
                </c:pt>
                <c:pt idx="667">
                  <c:v>465</c:v>
                </c:pt>
                <c:pt idx="668">
                  <c:v>480</c:v>
                </c:pt>
                <c:pt idx="669">
                  <c:v>475</c:v>
                </c:pt>
                <c:pt idx="670">
                  <c:v>475</c:v>
                </c:pt>
                <c:pt idx="671">
                  <c:v>473</c:v>
                </c:pt>
                <c:pt idx="672">
                  <c:v>459</c:v>
                </c:pt>
                <c:pt idx="673">
                  <c:v>478</c:v>
                </c:pt>
                <c:pt idx="674">
                  <c:v>475</c:v>
                </c:pt>
                <c:pt idx="675">
                  <c:v>473</c:v>
                </c:pt>
                <c:pt idx="676">
                  <c:v>480</c:v>
                </c:pt>
                <c:pt idx="677">
                  <c:v>463</c:v>
                </c:pt>
                <c:pt idx="678">
                  <c:v>475</c:v>
                </c:pt>
                <c:pt idx="679">
                  <c:v>466</c:v>
                </c:pt>
                <c:pt idx="680">
                  <c:v>491</c:v>
                </c:pt>
                <c:pt idx="681">
                  <c:v>475</c:v>
                </c:pt>
                <c:pt idx="682">
                  <c:v>463</c:v>
                </c:pt>
                <c:pt idx="683">
                  <c:v>473</c:v>
                </c:pt>
                <c:pt idx="684">
                  <c:v>459</c:v>
                </c:pt>
                <c:pt idx="685">
                  <c:v>465</c:v>
                </c:pt>
                <c:pt idx="686">
                  <c:v>475</c:v>
                </c:pt>
                <c:pt idx="687">
                  <c:v>473</c:v>
                </c:pt>
                <c:pt idx="688">
                  <c:v>466</c:v>
                </c:pt>
                <c:pt idx="689">
                  <c:v>475</c:v>
                </c:pt>
                <c:pt idx="690">
                  <c:v>466</c:v>
                </c:pt>
                <c:pt idx="691">
                  <c:v>475</c:v>
                </c:pt>
                <c:pt idx="692">
                  <c:v>459</c:v>
                </c:pt>
                <c:pt idx="693">
                  <c:v>466</c:v>
                </c:pt>
                <c:pt idx="694">
                  <c:v>475</c:v>
                </c:pt>
                <c:pt idx="695">
                  <c:v>465</c:v>
                </c:pt>
                <c:pt idx="696">
                  <c:v>478</c:v>
                </c:pt>
                <c:pt idx="697">
                  <c:v>459</c:v>
                </c:pt>
                <c:pt idx="698">
                  <c:v>473</c:v>
                </c:pt>
                <c:pt idx="699">
                  <c:v>475</c:v>
                </c:pt>
                <c:pt idx="700">
                  <c:v>465</c:v>
                </c:pt>
                <c:pt idx="701">
                  <c:v>465</c:v>
                </c:pt>
                <c:pt idx="702">
                  <c:v>463</c:v>
                </c:pt>
                <c:pt idx="703">
                  <c:v>465</c:v>
                </c:pt>
                <c:pt idx="704">
                  <c:v>466</c:v>
                </c:pt>
                <c:pt idx="705">
                  <c:v>459</c:v>
                </c:pt>
                <c:pt idx="706">
                  <c:v>457</c:v>
                </c:pt>
                <c:pt idx="707">
                  <c:v>446</c:v>
                </c:pt>
                <c:pt idx="708">
                  <c:v>443</c:v>
                </c:pt>
                <c:pt idx="709">
                  <c:v>446</c:v>
                </c:pt>
                <c:pt idx="710">
                  <c:v>433</c:v>
                </c:pt>
                <c:pt idx="711">
                  <c:v>433</c:v>
                </c:pt>
                <c:pt idx="712">
                  <c:v>418</c:v>
                </c:pt>
                <c:pt idx="713">
                  <c:v>426</c:v>
                </c:pt>
                <c:pt idx="714">
                  <c:v>418</c:v>
                </c:pt>
                <c:pt idx="715">
                  <c:v>427</c:v>
                </c:pt>
                <c:pt idx="716">
                  <c:v>423</c:v>
                </c:pt>
                <c:pt idx="717">
                  <c:v>409</c:v>
                </c:pt>
                <c:pt idx="718">
                  <c:v>413</c:v>
                </c:pt>
                <c:pt idx="719">
                  <c:v>413</c:v>
                </c:pt>
                <c:pt idx="720">
                  <c:v>403</c:v>
                </c:pt>
                <c:pt idx="721">
                  <c:v>403</c:v>
                </c:pt>
                <c:pt idx="722">
                  <c:v>400</c:v>
                </c:pt>
                <c:pt idx="723">
                  <c:v>400</c:v>
                </c:pt>
                <c:pt idx="724">
                  <c:v>400</c:v>
                </c:pt>
                <c:pt idx="725">
                  <c:v>400</c:v>
                </c:pt>
                <c:pt idx="726">
                  <c:v>406</c:v>
                </c:pt>
                <c:pt idx="727">
                  <c:v>406</c:v>
                </c:pt>
                <c:pt idx="728">
                  <c:v>400</c:v>
                </c:pt>
                <c:pt idx="729">
                  <c:v>400</c:v>
                </c:pt>
                <c:pt idx="730">
                  <c:v>409</c:v>
                </c:pt>
                <c:pt idx="731">
                  <c:v>409</c:v>
                </c:pt>
                <c:pt idx="732">
                  <c:v>400</c:v>
                </c:pt>
                <c:pt idx="733">
                  <c:v>409</c:v>
                </c:pt>
                <c:pt idx="734">
                  <c:v>400</c:v>
                </c:pt>
                <c:pt idx="735">
                  <c:v>403</c:v>
                </c:pt>
                <c:pt idx="736">
                  <c:v>407</c:v>
                </c:pt>
                <c:pt idx="737">
                  <c:v>405</c:v>
                </c:pt>
                <c:pt idx="738">
                  <c:v>403</c:v>
                </c:pt>
                <c:pt idx="739">
                  <c:v>400</c:v>
                </c:pt>
                <c:pt idx="740">
                  <c:v>406</c:v>
                </c:pt>
                <c:pt idx="741">
                  <c:v>401</c:v>
                </c:pt>
                <c:pt idx="742">
                  <c:v>402</c:v>
                </c:pt>
                <c:pt idx="743">
                  <c:v>409</c:v>
                </c:pt>
                <c:pt idx="744">
                  <c:v>415</c:v>
                </c:pt>
                <c:pt idx="745">
                  <c:v>415</c:v>
                </c:pt>
                <c:pt idx="746">
                  <c:v>421</c:v>
                </c:pt>
                <c:pt idx="747">
                  <c:v>420</c:v>
                </c:pt>
                <c:pt idx="748">
                  <c:v>424</c:v>
                </c:pt>
                <c:pt idx="749">
                  <c:v>421</c:v>
                </c:pt>
                <c:pt idx="750">
                  <c:v>450</c:v>
                </c:pt>
                <c:pt idx="751">
                  <c:v>435</c:v>
                </c:pt>
                <c:pt idx="752">
                  <c:v>435</c:v>
                </c:pt>
                <c:pt idx="753">
                  <c:v>442</c:v>
                </c:pt>
                <c:pt idx="754">
                  <c:v>441</c:v>
                </c:pt>
                <c:pt idx="755">
                  <c:v>439</c:v>
                </c:pt>
                <c:pt idx="756">
                  <c:v>424</c:v>
                </c:pt>
                <c:pt idx="757">
                  <c:v>445</c:v>
                </c:pt>
                <c:pt idx="758">
                  <c:v>442</c:v>
                </c:pt>
                <c:pt idx="759">
                  <c:v>442</c:v>
                </c:pt>
                <c:pt idx="760">
                  <c:v>442</c:v>
                </c:pt>
                <c:pt idx="761">
                  <c:v>435</c:v>
                </c:pt>
                <c:pt idx="762">
                  <c:v>446</c:v>
                </c:pt>
                <c:pt idx="763">
                  <c:v>446</c:v>
                </c:pt>
                <c:pt idx="764">
                  <c:v>446</c:v>
                </c:pt>
                <c:pt idx="765">
                  <c:v>446</c:v>
                </c:pt>
                <c:pt idx="766">
                  <c:v>428</c:v>
                </c:pt>
                <c:pt idx="767">
                  <c:v>441</c:v>
                </c:pt>
                <c:pt idx="768">
                  <c:v>442</c:v>
                </c:pt>
                <c:pt idx="769">
                  <c:v>442</c:v>
                </c:pt>
                <c:pt idx="770">
                  <c:v>446</c:v>
                </c:pt>
                <c:pt idx="771">
                  <c:v>439</c:v>
                </c:pt>
                <c:pt idx="772">
                  <c:v>450</c:v>
                </c:pt>
                <c:pt idx="773">
                  <c:v>461</c:v>
                </c:pt>
                <c:pt idx="774">
                  <c:v>450</c:v>
                </c:pt>
                <c:pt idx="775">
                  <c:v>456</c:v>
                </c:pt>
                <c:pt idx="776">
                  <c:v>441</c:v>
                </c:pt>
                <c:pt idx="777">
                  <c:v>461</c:v>
                </c:pt>
                <c:pt idx="778">
                  <c:v>450</c:v>
                </c:pt>
                <c:pt idx="779">
                  <c:v>455</c:v>
                </c:pt>
                <c:pt idx="780">
                  <c:v>460</c:v>
                </c:pt>
                <c:pt idx="781">
                  <c:v>456</c:v>
                </c:pt>
                <c:pt idx="782">
                  <c:v>456</c:v>
                </c:pt>
                <c:pt idx="783">
                  <c:v>446</c:v>
                </c:pt>
                <c:pt idx="784">
                  <c:v>456</c:v>
                </c:pt>
                <c:pt idx="785">
                  <c:v>461</c:v>
                </c:pt>
                <c:pt idx="786">
                  <c:v>460</c:v>
                </c:pt>
                <c:pt idx="787">
                  <c:v>461</c:v>
                </c:pt>
                <c:pt idx="788">
                  <c:v>460</c:v>
                </c:pt>
                <c:pt idx="789">
                  <c:v>460</c:v>
                </c:pt>
                <c:pt idx="790">
                  <c:v>464</c:v>
                </c:pt>
                <c:pt idx="791">
                  <c:v>461</c:v>
                </c:pt>
                <c:pt idx="792">
                  <c:v>465</c:v>
                </c:pt>
                <c:pt idx="793">
                  <c:v>446</c:v>
                </c:pt>
                <c:pt idx="794">
                  <c:v>461</c:v>
                </c:pt>
                <c:pt idx="795">
                  <c:v>450</c:v>
                </c:pt>
                <c:pt idx="796">
                  <c:v>445</c:v>
                </c:pt>
                <c:pt idx="797">
                  <c:v>446</c:v>
                </c:pt>
                <c:pt idx="798">
                  <c:v>425</c:v>
                </c:pt>
                <c:pt idx="799">
                  <c:v>428</c:v>
                </c:pt>
                <c:pt idx="800">
                  <c:v>420</c:v>
                </c:pt>
                <c:pt idx="801">
                  <c:v>424</c:v>
                </c:pt>
                <c:pt idx="802">
                  <c:v>415</c:v>
                </c:pt>
                <c:pt idx="803">
                  <c:v>402</c:v>
                </c:pt>
                <c:pt idx="804">
                  <c:v>409</c:v>
                </c:pt>
                <c:pt idx="805">
                  <c:v>406</c:v>
                </c:pt>
                <c:pt idx="806">
                  <c:v>402</c:v>
                </c:pt>
                <c:pt idx="807">
                  <c:v>406</c:v>
                </c:pt>
                <c:pt idx="808">
                  <c:v>400</c:v>
                </c:pt>
                <c:pt idx="809">
                  <c:v>409</c:v>
                </c:pt>
                <c:pt idx="810">
                  <c:v>408</c:v>
                </c:pt>
                <c:pt idx="811">
                  <c:v>400</c:v>
                </c:pt>
                <c:pt idx="812">
                  <c:v>403</c:v>
                </c:pt>
                <c:pt idx="813">
                  <c:v>400</c:v>
                </c:pt>
                <c:pt idx="814">
                  <c:v>411</c:v>
                </c:pt>
                <c:pt idx="815">
                  <c:v>400</c:v>
                </c:pt>
                <c:pt idx="816">
                  <c:v>401</c:v>
                </c:pt>
                <c:pt idx="817">
                  <c:v>400</c:v>
                </c:pt>
                <c:pt idx="818">
                  <c:v>400</c:v>
                </c:pt>
                <c:pt idx="819">
                  <c:v>400</c:v>
                </c:pt>
                <c:pt idx="820">
                  <c:v>413</c:v>
                </c:pt>
                <c:pt idx="821">
                  <c:v>405</c:v>
                </c:pt>
                <c:pt idx="822">
                  <c:v>400</c:v>
                </c:pt>
                <c:pt idx="823">
                  <c:v>400</c:v>
                </c:pt>
                <c:pt idx="824">
                  <c:v>409</c:v>
                </c:pt>
                <c:pt idx="825">
                  <c:v>407</c:v>
                </c:pt>
                <c:pt idx="826">
                  <c:v>400</c:v>
                </c:pt>
                <c:pt idx="827">
                  <c:v>402</c:v>
                </c:pt>
                <c:pt idx="828">
                  <c:v>400</c:v>
                </c:pt>
                <c:pt idx="829">
                  <c:v>405</c:v>
                </c:pt>
                <c:pt idx="830">
                  <c:v>400</c:v>
                </c:pt>
                <c:pt idx="831">
                  <c:v>405</c:v>
                </c:pt>
                <c:pt idx="832">
                  <c:v>401</c:v>
                </c:pt>
                <c:pt idx="833">
                  <c:v>400</c:v>
                </c:pt>
                <c:pt idx="834">
                  <c:v>415</c:v>
                </c:pt>
                <c:pt idx="835">
                  <c:v>415</c:v>
                </c:pt>
                <c:pt idx="836">
                  <c:v>418</c:v>
                </c:pt>
                <c:pt idx="837">
                  <c:v>425</c:v>
                </c:pt>
                <c:pt idx="838">
                  <c:v>420</c:v>
                </c:pt>
                <c:pt idx="839">
                  <c:v>421</c:v>
                </c:pt>
                <c:pt idx="840">
                  <c:v>427</c:v>
                </c:pt>
                <c:pt idx="841">
                  <c:v>418</c:v>
                </c:pt>
                <c:pt idx="842">
                  <c:v>420</c:v>
                </c:pt>
                <c:pt idx="843">
                  <c:v>411</c:v>
                </c:pt>
                <c:pt idx="844">
                  <c:v>420</c:v>
                </c:pt>
                <c:pt idx="845">
                  <c:v>421</c:v>
                </c:pt>
                <c:pt idx="846">
                  <c:v>421</c:v>
                </c:pt>
                <c:pt idx="847">
                  <c:v>434</c:v>
                </c:pt>
                <c:pt idx="848">
                  <c:v>434</c:v>
                </c:pt>
                <c:pt idx="849">
                  <c:v>444</c:v>
                </c:pt>
                <c:pt idx="850">
                  <c:v>436</c:v>
                </c:pt>
                <c:pt idx="851">
                  <c:v>454</c:v>
                </c:pt>
                <c:pt idx="852">
                  <c:v>448</c:v>
                </c:pt>
                <c:pt idx="853">
                  <c:v>448</c:v>
                </c:pt>
                <c:pt idx="854">
                  <c:v>454</c:v>
                </c:pt>
                <c:pt idx="855">
                  <c:v>472</c:v>
                </c:pt>
                <c:pt idx="856">
                  <c:v>455</c:v>
                </c:pt>
                <c:pt idx="857">
                  <c:v>454</c:v>
                </c:pt>
                <c:pt idx="858">
                  <c:v>460</c:v>
                </c:pt>
                <c:pt idx="859">
                  <c:v>455</c:v>
                </c:pt>
                <c:pt idx="860">
                  <c:v>442</c:v>
                </c:pt>
                <c:pt idx="861">
                  <c:v>456</c:v>
                </c:pt>
                <c:pt idx="862">
                  <c:v>460</c:v>
                </c:pt>
                <c:pt idx="863">
                  <c:v>455</c:v>
                </c:pt>
                <c:pt idx="864">
                  <c:v>460</c:v>
                </c:pt>
                <c:pt idx="865">
                  <c:v>454</c:v>
                </c:pt>
                <c:pt idx="866">
                  <c:v>456</c:v>
                </c:pt>
                <c:pt idx="867">
                  <c:v>460</c:v>
                </c:pt>
                <c:pt idx="868">
                  <c:v>607</c:v>
                </c:pt>
                <c:pt idx="869">
                  <c:v>470</c:v>
                </c:pt>
                <c:pt idx="870">
                  <c:v>464</c:v>
                </c:pt>
                <c:pt idx="871">
                  <c:v>473</c:v>
                </c:pt>
                <c:pt idx="872">
                  <c:v>464</c:v>
                </c:pt>
                <c:pt idx="873">
                  <c:v>473</c:v>
                </c:pt>
                <c:pt idx="874">
                  <c:v>472</c:v>
                </c:pt>
                <c:pt idx="875">
                  <c:v>472</c:v>
                </c:pt>
                <c:pt idx="876">
                  <c:v>473</c:v>
                </c:pt>
                <c:pt idx="877">
                  <c:v>456</c:v>
                </c:pt>
                <c:pt idx="878">
                  <c:v>473</c:v>
                </c:pt>
                <c:pt idx="879">
                  <c:v>472</c:v>
                </c:pt>
                <c:pt idx="880">
                  <c:v>473</c:v>
                </c:pt>
                <c:pt idx="881">
                  <c:v>473</c:v>
                </c:pt>
                <c:pt idx="882">
                  <c:v>456</c:v>
                </c:pt>
                <c:pt idx="883">
                  <c:v>456</c:v>
                </c:pt>
                <c:pt idx="884">
                  <c:v>455</c:v>
                </c:pt>
                <c:pt idx="885">
                  <c:v>446</c:v>
                </c:pt>
                <c:pt idx="886">
                  <c:v>446</c:v>
                </c:pt>
                <c:pt idx="887">
                  <c:v>428</c:v>
                </c:pt>
                <c:pt idx="888">
                  <c:v>441</c:v>
                </c:pt>
                <c:pt idx="889">
                  <c:v>436</c:v>
                </c:pt>
                <c:pt idx="890">
                  <c:v>444</c:v>
                </c:pt>
                <c:pt idx="891">
                  <c:v>436</c:v>
                </c:pt>
                <c:pt idx="892">
                  <c:v>427</c:v>
                </c:pt>
                <c:pt idx="893">
                  <c:v>428</c:v>
                </c:pt>
                <c:pt idx="894">
                  <c:v>435</c:v>
                </c:pt>
                <c:pt idx="895">
                  <c:v>428</c:v>
                </c:pt>
                <c:pt idx="896">
                  <c:v>420</c:v>
                </c:pt>
                <c:pt idx="897">
                  <c:v>414</c:v>
                </c:pt>
                <c:pt idx="898">
                  <c:v>418</c:v>
                </c:pt>
                <c:pt idx="899">
                  <c:v>415</c:v>
                </c:pt>
                <c:pt idx="900">
                  <c:v>410</c:v>
                </c:pt>
                <c:pt idx="901">
                  <c:v>411</c:v>
                </c:pt>
                <c:pt idx="902">
                  <c:v>401</c:v>
                </c:pt>
                <c:pt idx="903">
                  <c:v>407</c:v>
                </c:pt>
                <c:pt idx="904">
                  <c:v>410</c:v>
                </c:pt>
                <c:pt idx="905">
                  <c:v>407</c:v>
                </c:pt>
                <c:pt idx="906">
                  <c:v>407</c:v>
                </c:pt>
                <c:pt idx="907">
                  <c:v>400</c:v>
                </c:pt>
                <c:pt idx="908">
                  <c:v>410</c:v>
                </c:pt>
                <c:pt idx="909">
                  <c:v>405</c:v>
                </c:pt>
                <c:pt idx="910">
                  <c:v>409</c:v>
                </c:pt>
                <c:pt idx="911">
                  <c:v>405</c:v>
                </c:pt>
                <c:pt idx="912">
                  <c:v>401</c:v>
                </c:pt>
                <c:pt idx="913">
                  <c:v>403</c:v>
                </c:pt>
                <c:pt idx="914">
                  <c:v>409</c:v>
                </c:pt>
                <c:pt idx="915">
                  <c:v>409</c:v>
                </c:pt>
                <c:pt idx="916">
                  <c:v>409</c:v>
                </c:pt>
                <c:pt idx="917">
                  <c:v>400</c:v>
                </c:pt>
                <c:pt idx="918">
                  <c:v>414</c:v>
                </c:pt>
                <c:pt idx="919">
                  <c:v>408</c:v>
                </c:pt>
                <c:pt idx="920">
                  <c:v>405</c:v>
                </c:pt>
                <c:pt idx="921">
                  <c:v>409</c:v>
                </c:pt>
                <c:pt idx="922">
                  <c:v>405</c:v>
                </c:pt>
                <c:pt idx="923">
                  <c:v>414</c:v>
                </c:pt>
                <c:pt idx="924">
                  <c:v>409</c:v>
                </c:pt>
                <c:pt idx="925">
                  <c:v>426</c:v>
                </c:pt>
                <c:pt idx="926">
                  <c:v>409</c:v>
                </c:pt>
                <c:pt idx="927">
                  <c:v>405</c:v>
                </c:pt>
                <c:pt idx="928">
                  <c:v>409</c:v>
                </c:pt>
                <c:pt idx="929">
                  <c:v>406</c:v>
                </c:pt>
                <c:pt idx="930">
                  <c:v>408</c:v>
                </c:pt>
                <c:pt idx="931">
                  <c:v>405</c:v>
                </c:pt>
                <c:pt idx="932">
                  <c:v>409</c:v>
                </c:pt>
                <c:pt idx="933">
                  <c:v>401</c:v>
                </c:pt>
                <c:pt idx="934">
                  <c:v>400</c:v>
                </c:pt>
                <c:pt idx="935">
                  <c:v>410</c:v>
                </c:pt>
                <c:pt idx="936">
                  <c:v>410</c:v>
                </c:pt>
                <c:pt idx="937">
                  <c:v>414</c:v>
                </c:pt>
                <c:pt idx="938">
                  <c:v>408</c:v>
                </c:pt>
                <c:pt idx="939">
                  <c:v>410</c:v>
                </c:pt>
                <c:pt idx="940">
                  <c:v>400</c:v>
                </c:pt>
                <c:pt idx="941">
                  <c:v>409</c:v>
                </c:pt>
                <c:pt idx="942">
                  <c:v>400</c:v>
                </c:pt>
                <c:pt idx="943">
                  <c:v>400</c:v>
                </c:pt>
                <c:pt idx="944">
                  <c:v>400</c:v>
                </c:pt>
                <c:pt idx="945">
                  <c:v>400</c:v>
                </c:pt>
                <c:pt idx="946">
                  <c:v>400</c:v>
                </c:pt>
                <c:pt idx="947">
                  <c:v>400</c:v>
                </c:pt>
                <c:pt idx="948">
                  <c:v>400</c:v>
                </c:pt>
                <c:pt idx="949">
                  <c:v>402</c:v>
                </c:pt>
                <c:pt idx="950">
                  <c:v>400</c:v>
                </c:pt>
                <c:pt idx="951">
                  <c:v>400</c:v>
                </c:pt>
                <c:pt idx="952">
                  <c:v>405</c:v>
                </c:pt>
                <c:pt idx="953">
                  <c:v>400</c:v>
                </c:pt>
                <c:pt idx="954">
                  <c:v>400</c:v>
                </c:pt>
                <c:pt idx="955">
                  <c:v>410</c:v>
                </c:pt>
                <c:pt idx="956">
                  <c:v>410</c:v>
                </c:pt>
                <c:pt idx="957">
                  <c:v>405</c:v>
                </c:pt>
                <c:pt idx="958">
                  <c:v>410</c:v>
                </c:pt>
                <c:pt idx="959">
                  <c:v>400</c:v>
                </c:pt>
                <c:pt idx="960">
                  <c:v>409</c:v>
                </c:pt>
                <c:pt idx="961">
                  <c:v>415</c:v>
                </c:pt>
                <c:pt idx="962">
                  <c:v>410</c:v>
                </c:pt>
                <c:pt idx="963">
                  <c:v>409</c:v>
                </c:pt>
                <c:pt idx="964">
                  <c:v>400</c:v>
                </c:pt>
                <c:pt idx="965">
                  <c:v>411</c:v>
                </c:pt>
                <c:pt idx="966">
                  <c:v>409</c:v>
                </c:pt>
                <c:pt idx="967">
                  <c:v>407</c:v>
                </c:pt>
                <c:pt idx="968">
                  <c:v>409</c:v>
                </c:pt>
                <c:pt idx="969">
                  <c:v>406</c:v>
                </c:pt>
                <c:pt idx="970">
                  <c:v>402</c:v>
                </c:pt>
                <c:pt idx="971">
                  <c:v>406</c:v>
                </c:pt>
                <c:pt idx="972">
                  <c:v>400</c:v>
                </c:pt>
                <c:pt idx="973">
                  <c:v>409</c:v>
                </c:pt>
                <c:pt idx="974">
                  <c:v>402</c:v>
                </c:pt>
                <c:pt idx="975">
                  <c:v>400</c:v>
                </c:pt>
                <c:pt idx="976">
                  <c:v>402</c:v>
                </c:pt>
                <c:pt idx="977">
                  <c:v>400</c:v>
                </c:pt>
                <c:pt idx="978">
                  <c:v>415</c:v>
                </c:pt>
                <c:pt idx="979">
                  <c:v>400</c:v>
                </c:pt>
                <c:pt idx="980">
                  <c:v>406</c:v>
                </c:pt>
                <c:pt idx="981">
                  <c:v>410</c:v>
                </c:pt>
                <c:pt idx="982">
                  <c:v>413</c:v>
                </c:pt>
                <c:pt idx="983">
                  <c:v>410</c:v>
                </c:pt>
                <c:pt idx="984">
                  <c:v>418</c:v>
                </c:pt>
                <c:pt idx="985">
                  <c:v>418</c:v>
                </c:pt>
                <c:pt idx="986">
                  <c:v>409</c:v>
                </c:pt>
                <c:pt idx="987">
                  <c:v>413</c:v>
                </c:pt>
                <c:pt idx="988">
                  <c:v>406</c:v>
                </c:pt>
                <c:pt idx="989">
                  <c:v>409</c:v>
                </c:pt>
                <c:pt idx="990">
                  <c:v>403</c:v>
                </c:pt>
                <c:pt idx="991">
                  <c:v>400</c:v>
                </c:pt>
                <c:pt idx="992">
                  <c:v>407</c:v>
                </c:pt>
                <c:pt idx="993">
                  <c:v>413</c:v>
                </c:pt>
                <c:pt idx="994">
                  <c:v>405</c:v>
                </c:pt>
                <c:pt idx="995">
                  <c:v>413</c:v>
                </c:pt>
                <c:pt idx="996">
                  <c:v>416</c:v>
                </c:pt>
                <c:pt idx="997">
                  <c:v>413</c:v>
                </c:pt>
                <c:pt idx="998">
                  <c:v>413</c:v>
                </c:pt>
                <c:pt idx="999">
                  <c:v>407</c:v>
                </c:pt>
                <c:pt idx="1000">
                  <c:v>413</c:v>
                </c:pt>
                <c:pt idx="1001">
                  <c:v>400</c:v>
                </c:pt>
                <c:pt idx="1002">
                  <c:v>411</c:v>
                </c:pt>
                <c:pt idx="1003">
                  <c:v>408</c:v>
                </c:pt>
                <c:pt idx="1004">
                  <c:v>409</c:v>
                </c:pt>
                <c:pt idx="1005">
                  <c:v>400</c:v>
                </c:pt>
                <c:pt idx="1006">
                  <c:v>400</c:v>
                </c:pt>
                <c:pt idx="1007">
                  <c:v>409</c:v>
                </c:pt>
                <c:pt idx="1008">
                  <c:v>409</c:v>
                </c:pt>
                <c:pt idx="1009">
                  <c:v>414</c:v>
                </c:pt>
                <c:pt idx="1010">
                  <c:v>413</c:v>
                </c:pt>
                <c:pt idx="1011">
                  <c:v>405</c:v>
                </c:pt>
                <c:pt idx="1012">
                  <c:v>421</c:v>
                </c:pt>
                <c:pt idx="1013">
                  <c:v>417</c:v>
                </c:pt>
                <c:pt idx="1014">
                  <c:v>417</c:v>
                </c:pt>
                <c:pt idx="1015">
                  <c:v>421</c:v>
                </c:pt>
                <c:pt idx="1016">
                  <c:v>409</c:v>
                </c:pt>
                <c:pt idx="1017">
                  <c:v>417</c:v>
                </c:pt>
                <c:pt idx="1018">
                  <c:v>417</c:v>
                </c:pt>
                <c:pt idx="1019">
                  <c:v>423</c:v>
                </c:pt>
                <c:pt idx="1020">
                  <c:v>426</c:v>
                </c:pt>
                <c:pt idx="1021">
                  <c:v>402</c:v>
                </c:pt>
                <c:pt idx="1022">
                  <c:v>413</c:v>
                </c:pt>
                <c:pt idx="1023">
                  <c:v>409</c:v>
                </c:pt>
                <c:pt idx="1024">
                  <c:v>403</c:v>
                </c:pt>
                <c:pt idx="1025">
                  <c:v>402</c:v>
                </c:pt>
                <c:pt idx="1026">
                  <c:v>400</c:v>
                </c:pt>
                <c:pt idx="1027">
                  <c:v>403</c:v>
                </c:pt>
                <c:pt idx="1028">
                  <c:v>408</c:v>
                </c:pt>
                <c:pt idx="1029">
                  <c:v>403</c:v>
                </c:pt>
                <c:pt idx="1030">
                  <c:v>406</c:v>
                </c:pt>
                <c:pt idx="1031">
                  <c:v>406</c:v>
                </c:pt>
                <c:pt idx="1032">
                  <c:v>406</c:v>
                </c:pt>
                <c:pt idx="1033">
                  <c:v>406</c:v>
                </c:pt>
                <c:pt idx="1034">
                  <c:v>400</c:v>
                </c:pt>
                <c:pt idx="1035">
                  <c:v>405</c:v>
                </c:pt>
                <c:pt idx="1036">
                  <c:v>400</c:v>
                </c:pt>
                <c:pt idx="1037">
                  <c:v>406</c:v>
                </c:pt>
                <c:pt idx="1038">
                  <c:v>405</c:v>
                </c:pt>
                <c:pt idx="1039">
                  <c:v>408</c:v>
                </c:pt>
                <c:pt idx="1040">
                  <c:v>405</c:v>
                </c:pt>
                <c:pt idx="1041">
                  <c:v>408</c:v>
                </c:pt>
                <c:pt idx="1042">
                  <c:v>408</c:v>
                </c:pt>
                <c:pt idx="1043">
                  <c:v>414</c:v>
                </c:pt>
                <c:pt idx="1044">
                  <c:v>420</c:v>
                </c:pt>
                <c:pt idx="1045">
                  <c:v>422</c:v>
                </c:pt>
                <c:pt idx="1046">
                  <c:v>439</c:v>
                </c:pt>
                <c:pt idx="1047">
                  <c:v>435</c:v>
                </c:pt>
                <c:pt idx="1048">
                  <c:v>441</c:v>
                </c:pt>
                <c:pt idx="1049">
                  <c:v>447</c:v>
                </c:pt>
                <c:pt idx="1050">
                  <c:v>459</c:v>
                </c:pt>
                <c:pt idx="1051">
                  <c:v>459</c:v>
                </c:pt>
                <c:pt idx="1052">
                  <c:v>470</c:v>
                </c:pt>
                <c:pt idx="1053">
                  <c:v>470</c:v>
                </c:pt>
                <c:pt idx="1054">
                  <c:v>496</c:v>
                </c:pt>
                <c:pt idx="1055">
                  <c:v>486</c:v>
                </c:pt>
                <c:pt idx="1056">
                  <c:v>476</c:v>
                </c:pt>
                <c:pt idx="1057">
                  <c:v>485</c:v>
                </c:pt>
                <c:pt idx="1058">
                  <c:v>485</c:v>
                </c:pt>
                <c:pt idx="1059">
                  <c:v>492</c:v>
                </c:pt>
                <c:pt idx="1060">
                  <c:v>485</c:v>
                </c:pt>
                <c:pt idx="1061">
                  <c:v>486</c:v>
                </c:pt>
                <c:pt idx="1062">
                  <c:v>487</c:v>
                </c:pt>
                <c:pt idx="1063">
                  <c:v>486</c:v>
                </c:pt>
                <c:pt idx="1064">
                  <c:v>486</c:v>
                </c:pt>
                <c:pt idx="1065">
                  <c:v>487</c:v>
                </c:pt>
                <c:pt idx="1066">
                  <c:v>496</c:v>
                </c:pt>
                <c:pt idx="1067">
                  <c:v>487</c:v>
                </c:pt>
                <c:pt idx="1068">
                  <c:v>486</c:v>
                </c:pt>
                <c:pt idx="1069">
                  <c:v>486</c:v>
                </c:pt>
                <c:pt idx="1070">
                  <c:v>487</c:v>
                </c:pt>
                <c:pt idx="1071">
                  <c:v>476</c:v>
                </c:pt>
                <c:pt idx="1072">
                  <c:v>481</c:v>
                </c:pt>
                <c:pt idx="1073">
                  <c:v>466</c:v>
                </c:pt>
                <c:pt idx="1074">
                  <c:v>481</c:v>
                </c:pt>
                <c:pt idx="1075">
                  <c:v>477</c:v>
                </c:pt>
                <c:pt idx="1076">
                  <c:v>477</c:v>
                </c:pt>
                <c:pt idx="1077">
                  <c:v>466</c:v>
                </c:pt>
                <c:pt idx="1078">
                  <c:v>460</c:v>
                </c:pt>
                <c:pt idx="1079">
                  <c:v>466</c:v>
                </c:pt>
                <c:pt idx="1080">
                  <c:v>459</c:v>
                </c:pt>
                <c:pt idx="1081">
                  <c:v>459</c:v>
                </c:pt>
                <c:pt idx="1082">
                  <c:v>454</c:v>
                </c:pt>
                <c:pt idx="1083">
                  <c:v>439</c:v>
                </c:pt>
                <c:pt idx="1084">
                  <c:v>447</c:v>
                </c:pt>
                <c:pt idx="1085">
                  <c:v>445</c:v>
                </c:pt>
                <c:pt idx="1086">
                  <c:v>441</c:v>
                </c:pt>
                <c:pt idx="1087">
                  <c:v>448</c:v>
                </c:pt>
                <c:pt idx="1088">
                  <c:v>439</c:v>
                </c:pt>
                <c:pt idx="1089">
                  <c:v>441</c:v>
                </c:pt>
                <c:pt idx="1090">
                  <c:v>441</c:v>
                </c:pt>
                <c:pt idx="1091">
                  <c:v>427</c:v>
                </c:pt>
                <c:pt idx="1092">
                  <c:v>439</c:v>
                </c:pt>
                <c:pt idx="1093">
                  <c:v>428</c:v>
                </c:pt>
                <c:pt idx="1094">
                  <c:v>427</c:v>
                </c:pt>
                <c:pt idx="1095">
                  <c:v>424</c:v>
                </c:pt>
                <c:pt idx="1096">
                  <c:v>433</c:v>
                </c:pt>
                <c:pt idx="1097">
                  <c:v>427</c:v>
                </c:pt>
                <c:pt idx="1098">
                  <c:v>423</c:v>
                </c:pt>
                <c:pt idx="1099">
                  <c:v>433</c:v>
                </c:pt>
                <c:pt idx="1100">
                  <c:v>439</c:v>
                </c:pt>
                <c:pt idx="1101">
                  <c:v>455</c:v>
                </c:pt>
                <c:pt idx="1102">
                  <c:v>448</c:v>
                </c:pt>
                <c:pt idx="1103">
                  <c:v>448</c:v>
                </c:pt>
                <c:pt idx="1104">
                  <c:v>450</c:v>
                </c:pt>
                <c:pt idx="1105">
                  <c:v>462</c:v>
                </c:pt>
                <c:pt idx="1106">
                  <c:v>459</c:v>
                </c:pt>
                <c:pt idx="1107">
                  <c:v>464</c:v>
                </c:pt>
                <c:pt idx="1108">
                  <c:v>462</c:v>
                </c:pt>
                <c:pt idx="1109">
                  <c:v>477</c:v>
                </c:pt>
                <c:pt idx="1110">
                  <c:v>470</c:v>
                </c:pt>
                <c:pt idx="1111">
                  <c:v>477</c:v>
                </c:pt>
                <c:pt idx="1112">
                  <c:v>476</c:v>
                </c:pt>
                <c:pt idx="1113">
                  <c:v>492</c:v>
                </c:pt>
                <c:pt idx="1114">
                  <c:v>492</c:v>
                </c:pt>
                <c:pt idx="1115">
                  <c:v>485</c:v>
                </c:pt>
                <c:pt idx="1116">
                  <c:v>503</c:v>
                </c:pt>
                <c:pt idx="1117">
                  <c:v>493</c:v>
                </c:pt>
                <c:pt idx="1118">
                  <c:v>503</c:v>
                </c:pt>
                <c:pt idx="1119">
                  <c:v>503</c:v>
                </c:pt>
                <c:pt idx="1120">
                  <c:v>502</c:v>
                </c:pt>
                <c:pt idx="1121">
                  <c:v>503</c:v>
                </c:pt>
                <c:pt idx="1122">
                  <c:v>514</c:v>
                </c:pt>
                <c:pt idx="1123">
                  <c:v>503</c:v>
                </c:pt>
                <c:pt idx="1124">
                  <c:v>518</c:v>
                </c:pt>
                <c:pt idx="1125">
                  <c:v>508</c:v>
                </c:pt>
                <c:pt idx="1126">
                  <c:v>518</c:v>
                </c:pt>
                <c:pt idx="1127">
                  <c:v>518</c:v>
                </c:pt>
                <c:pt idx="1128">
                  <c:v>514</c:v>
                </c:pt>
                <c:pt idx="1129">
                  <c:v>518</c:v>
                </c:pt>
                <c:pt idx="1130">
                  <c:v>503</c:v>
                </c:pt>
                <c:pt idx="1131">
                  <c:v>518</c:v>
                </c:pt>
                <c:pt idx="1132">
                  <c:v>518</c:v>
                </c:pt>
                <c:pt idx="1133">
                  <c:v>524</c:v>
                </c:pt>
                <c:pt idx="1134">
                  <c:v>518</c:v>
                </c:pt>
                <c:pt idx="1135">
                  <c:v>514</c:v>
                </c:pt>
                <c:pt idx="1136">
                  <c:v>526</c:v>
                </c:pt>
                <c:pt idx="1137">
                  <c:v>524</c:v>
                </c:pt>
                <c:pt idx="1138">
                  <c:v>531</c:v>
                </c:pt>
                <c:pt idx="1139">
                  <c:v>534</c:v>
                </c:pt>
                <c:pt idx="1140">
                  <c:v>523</c:v>
                </c:pt>
                <c:pt idx="1141">
                  <c:v>517</c:v>
                </c:pt>
                <c:pt idx="1142">
                  <c:v>514</c:v>
                </c:pt>
                <c:pt idx="1143">
                  <c:v>496</c:v>
                </c:pt>
                <c:pt idx="1144">
                  <c:v>492</c:v>
                </c:pt>
                <c:pt idx="1145">
                  <c:v>477</c:v>
                </c:pt>
                <c:pt idx="1146">
                  <c:v>492</c:v>
                </c:pt>
                <c:pt idx="1147">
                  <c:v>486</c:v>
                </c:pt>
                <c:pt idx="1148">
                  <c:v>514</c:v>
                </c:pt>
                <c:pt idx="1149">
                  <c:v>497</c:v>
                </c:pt>
                <c:pt idx="1150">
                  <c:v>493</c:v>
                </c:pt>
                <c:pt idx="1151">
                  <c:v>502</c:v>
                </c:pt>
                <c:pt idx="1152">
                  <c:v>503</c:v>
                </c:pt>
                <c:pt idx="1153">
                  <c:v>508</c:v>
                </c:pt>
                <c:pt idx="1154">
                  <c:v>517</c:v>
                </c:pt>
                <c:pt idx="1155">
                  <c:v>517</c:v>
                </c:pt>
                <c:pt idx="1156">
                  <c:v>526</c:v>
                </c:pt>
                <c:pt idx="1157">
                  <c:v>524</c:v>
                </c:pt>
                <c:pt idx="1158">
                  <c:v>518</c:v>
                </c:pt>
                <c:pt idx="1159">
                  <c:v>531</c:v>
                </c:pt>
                <c:pt idx="1160">
                  <c:v>542</c:v>
                </c:pt>
                <c:pt idx="1161">
                  <c:v>534</c:v>
                </c:pt>
                <c:pt idx="1162">
                  <c:v>531</c:v>
                </c:pt>
                <c:pt idx="1163">
                  <c:v>534</c:v>
                </c:pt>
                <c:pt idx="1164">
                  <c:v>536</c:v>
                </c:pt>
                <c:pt idx="1165">
                  <c:v>531</c:v>
                </c:pt>
                <c:pt idx="1166">
                  <c:v>536</c:v>
                </c:pt>
                <c:pt idx="1167">
                  <c:v>497</c:v>
                </c:pt>
                <c:pt idx="1168">
                  <c:v>503</c:v>
                </c:pt>
                <c:pt idx="1169">
                  <c:v>496</c:v>
                </c:pt>
                <c:pt idx="1170">
                  <c:v>493</c:v>
                </c:pt>
                <c:pt idx="1171">
                  <c:v>496</c:v>
                </c:pt>
                <c:pt idx="1172">
                  <c:v>497</c:v>
                </c:pt>
                <c:pt idx="1173">
                  <c:v>503</c:v>
                </c:pt>
                <c:pt idx="1174">
                  <c:v>514</c:v>
                </c:pt>
                <c:pt idx="1175">
                  <c:v>517</c:v>
                </c:pt>
                <c:pt idx="1176">
                  <c:v>518</c:v>
                </c:pt>
                <c:pt idx="1177">
                  <c:v>508</c:v>
                </c:pt>
                <c:pt idx="1178">
                  <c:v>514</c:v>
                </c:pt>
                <c:pt idx="1179">
                  <c:v>531</c:v>
                </c:pt>
                <c:pt idx="1180">
                  <c:v>518</c:v>
                </c:pt>
                <c:pt idx="1181">
                  <c:v>526</c:v>
                </c:pt>
                <c:pt idx="1182">
                  <c:v>518</c:v>
                </c:pt>
                <c:pt idx="1183">
                  <c:v>534</c:v>
                </c:pt>
                <c:pt idx="1184">
                  <c:v>531</c:v>
                </c:pt>
                <c:pt idx="1185">
                  <c:v>502</c:v>
                </c:pt>
                <c:pt idx="1186">
                  <c:v>508</c:v>
                </c:pt>
                <c:pt idx="1187">
                  <c:v>485</c:v>
                </c:pt>
                <c:pt idx="1188">
                  <c:v>497</c:v>
                </c:pt>
                <c:pt idx="1189">
                  <c:v>502</c:v>
                </c:pt>
                <c:pt idx="1190">
                  <c:v>514</c:v>
                </c:pt>
                <c:pt idx="1191">
                  <c:v>514</c:v>
                </c:pt>
                <c:pt idx="1192">
                  <c:v>503</c:v>
                </c:pt>
                <c:pt idx="1193">
                  <c:v>523</c:v>
                </c:pt>
                <c:pt idx="1194">
                  <c:v>523</c:v>
                </c:pt>
                <c:pt idx="1195">
                  <c:v>531</c:v>
                </c:pt>
                <c:pt idx="1196">
                  <c:v>526</c:v>
                </c:pt>
                <c:pt idx="1197">
                  <c:v>526</c:v>
                </c:pt>
                <c:pt idx="1198">
                  <c:v>526</c:v>
                </c:pt>
                <c:pt idx="1199">
                  <c:v>531</c:v>
                </c:pt>
                <c:pt idx="1200">
                  <c:v>523</c:v>
                </c:pt>
                <c:pt idx="1201">
                  <c:v>526</c:v>
                </c:pt>
                <c:pt idx="1202">
                  <c:v>517</c:v>
                </c:pt>
                <c:pt idx="1203">
                  <c:v>524</c:v>
                </c:pt>
                <c:pt idx="1204">
                  <c:v>508</c:v>
                </c:pt>
                <c:pt idx="1205">
                  <c:v>514</c:v>
                </c:pt>
                <c:pt idx="1206">
                  <c:v>518</c:v>
                </c:pt>
                <c:pt idx="1207">
                  <c:v>526</c:v>
                </c:pt>
                <c:pt idx="1208">
                  <c:v>526</c:v>
                </c:pt>
                <c:pt idx="1209">
                  <c:v>534</c:v>
                </c:pt>
                <c:pt idx="1210">
                  <c:v>543</c:v>
                </c:pt>
                <c:pt idx="1211">
                  <c:v>534</c:v>
                </c:pt>
                <c:pt idx="1212">
                  <c:v>534</c:v>
                </c:pt>
                <c:pt idx="1213">
                  <c:v>542</c:v>
                </c:pt>
                <c:pt idx="1214">
                  <c:v>542</c:v>
                </c:pt>
                <c:pt idx="1215">
                  <c:v>536</c:v>
                </c:pt>
                <c:pt idx="1216">
                  <c:v>548</c:v>
                </c:pt>
                <c:pt idx="1217">
                  <c:v>534</c:v>
                </c:pt>
                <c:pt idx="1218">
                  <c:v>534</c:v>
                </c:pt>
                <c:pt idx="1219">
                  <c:v>542</c:v>
                </c:pt>
                <c:pt idx="1220">
                  <c:v>542</c:v>
                </c:pt>
                <c:pt idx="1221">
                  <c:v>543</c:v>
                </c:pt>
                <c:pt idx="1222">
                  <c:v>518</c:v>
                </c:pt>
                <c:pt idx="1223">
                  <c:v>523</c:v>
                </c:pt>
                <c:pt idx="1224">
                  <c:v>503</c:v>
                </c:pt>
                <c:pt idx="1225">
                  <c:v>502</c:v>
                </c:pt>
                <c:pt idx="1226">
                  <c:v>487</c:v>
                </c:pt>
                <c:pt idx="1227">
                  <c:v>493</c:v>
                </c:pt>
                <c:pt idx="1228">
                  <c:v>492</c:v>
                </c:pt>
                <c:pt idx="1229">
                  <c:v>503</c:v>
                </c:pt>
                <c:pt idx="1230">
                  <c:v>526</c:v>
                </c:pt>
                <c:pt idx="1231">
                  <c:v>497</c:v>
                </c:pt>
                <c:pt idx="1232">
                  <c:v>502</c:v>
                </c:pt>
                <c:pt idx="1233">
                  <c:v>514</c:v>
                </c:pt>
                <c:pt idx="1234">
                  <c:v>523</c:v>
                </c:pt>
                <c:pt idx="1235">
                  <c:v>518</c:v>
                </c:pt>
                <c:pt idx="1236">
                  <c:v>526</c:v>
                </c:pt>
                <c:pt idx="1237">
                  <c:v>526</c:v>
                </c:pt>
                <c:pt idx="1238">
                  <c:v>540</c:v>
                </c:pt>
                <c:pt idx="1239">
                  <c:v>536</c:v>
                </c:pt>
                <c:pt idx="1240">
                  <c:v>543</c:v>
                </c:pt>
                <c:pt idx="1241">
                  <c:v>536</c:v>
                </c:pt>
                <c:pt idx="1242">
                  <c:v>549</c:v>
                </c:pt>
                <c:pt idx="1243">
                  <c:v>542</c:v>
                </c:pt>
                <c:pt idx="1244">
                  <c:v>531</c:v>
                </c:pt>
                <c:pt idx="1245">
                  <c:v>542</c:v>
                </c:pt>
                <c:pt idx="1246">
                  <c:v>540</c:v>
                </c:pt>
                <c:pt idx="1247">
                  <c:v>543</c:v>
                </c:pt>
                <c:pt idx="1248">
                  <c:v>543</c:v>
                </c:pt>
                <c:pt idx="1249">
                  <c:v>552</c:v>
                </c:pt>
                <c:pt idx="1250">
                  <c:v>555</c:v>
                </c:pt>
                <c:pt idx="1251">
                  <c:v>555</c:v>
                </c:pt>
                <c:pt idx="1252">
                  <c:v>540</c:v>
                </c:pt>
                <c:pt idx="1253">
                  <c:v>560</c:v>
                </c:pt>
                <c:pt idx="1254">
                  <c:v>561</c:v>
                </c:pt>
                <c:pt idx="1255">
                  <c:v>549</c:v>
                </c:pt>
                <c:pt idx="1256">
                  <c:v>561</c:v>
                </c:pt>
                <c:pt idx="1257">
                  <c:v>552</c:v>
                </c:pt>
                <c:pt idx="1258">
                  <c:v>555</c:v>
                </c:pt>
                <c:pt idx="1259">
                  <c:v>552</c:v>
                </c:pt>
                <c:pt idx="1260">
                  <c:v>561</c:v>
                </c:pt>
                <c:pt idx="1261">
                  <c:v>561</c:v>
                </c:pt>
                <c:pt idx="1262">
                  <c:v>555</c:v>
                </c:pt>
                <c:pt idx="1263">
                  <c:v>555</c:v>
                </c:pt>
                <c:pt idx="1264">
                  <c:v>542</c:v>
                </c:pt>
                <c:pt idx="1265">
                  <c:v>526</c:v>
                </c:pt>
                <c:pt idx="1266">
                  <c:v>526</c:v>
                </c:pt>
                <c:pt idx="1267">
                  <c:v>524</c:v>
                </c:pt>
                <c:pt idx="1268">
                  <c:v>503</c:v>
                </c:pt>
                <c:pt idx="1269">
                  <c:v>508</c:v>
                </c:pt>
                <c:pt idx="1270">
                  <c:v>496</c:v>
                </c:pt>
                <c:pt idx="1271">
                  <c:v>492</c:v>
                </c:pt>
                <c:pt idx="1272">
                  <c:v>475</c:v>
                </c:pt>
                <c:pt idx="1273">
                  <c:v>477</c:v>
                </c:pt>
                <c:pt idx="1274">
                  <c:v>459</c:v>
                </c:pt>
                <c:pt idx="1275">
                  <c:v>464</c:v>
                </c:pt>
                <c:pt idx="1276">
                  <c:v>460</c:v>
                </c:pt>
                <c:pt idx="1277">
                  <c:v>476</c:v>
                </c:pt>
                <c:pt idx="1278">
                  <c:v>459</c:v>
                </c:pt>
                <c:pt idx="1279">
                  <c:v>445</c:v>
                </c:pt>
                <c:pt idx="1280">
                  <c:v>450</c:v>
                </c:pt>
                <c:pt idx="1281">
                  <c:v>447</c:v>
                </c:pt>
                <c:pt idx="1282">
                  <c:v>450</c:v>
                </c:pt>
                <c:pt idx="1283">
                  <c:v>455</c:v>
                </c:pt>
                <c:pt idx="1284">
                  <c:v>462</c:v>
                </c:pt>
                <c:pt idx="1285">
                  <c:v>466</c:v>
                </c:pt>
                <c:pt idx="1286">
                  <c:v>487</c:v>
                </c:pt>
                <c:pt idx="1287">
                  <c:v>486</c:v>
                </c:pt>
                <c:pt idx="1288">
                  <c:v>502</c:v>
                </c:pt>
                <c:pt idx="1289">
                  <c:v>503</c:v>
                </c:pt>
                <c:pt idx="1290">
                  <c:v>503</c:v>
                </c:pt>
                <c:pt idx="1291">
                  <c:v>514</c:v>
                </c:pt>
                <c:pt idx="1292">
                  <c:v>508</c:v>
                </c:pt>
                <c:pt idx="1293">
                  <c:v>523</c:v>
                </c:pt>
                <c:pt idx="1294">
                  <c:v>497</c:v>
                </c:pt>
                <c:pt idx="1295">
                  <c:v>523</c:v>
                </c:pt>
                <c:pt idx="1296">
                  <c:v>517</c:v>
                </c:pt>
                <c:pt idx="1297">
                  <c:v>524</c:v>
                </c:pt>
                <c:pt idx="1298">
                  <c:v>524</c:v>
                </c:pt>
                <c:pt idx="1299">
                  <c:v>508</c:v>
                </c:pt>
                <c:pt idx="1300">
                  <c:v>523</c:v>
                </c:pt>
                <c:pt idx="1301">
                  <c:v>503</c:v>
                </c:pt>
                <c:pt idx="1302">
                  <c:v>497</c:v>
                </c:pt>
                <c:pt idx="1303">
                  <c:v>503</c:v>
                </c:pt>
                <c:pt idx="1304">
                  <c:v>503</c:v>
                </c:pt>
                <c:pt idx="1305">
                  <c:v>496</c:v>
                </c:pt>
                <c:pt idx="1306">
                  <c:v>503</c:v>
                </c:pt>
                <c:pt idx="1307">
                  <c:v>493</c:v>
                </c:pt>
                <c:pt idx="1308">
                  <c:v>502</c:v>
                </c:pt>
                <c:pt idx="1309">
                  <c:v>477</c:v>
                </c:pt>
                <c:pt idx="1310">
                  <c:v>493</c:v>
                </c:pt>
                <c:pt idx="1311">
                  <c:v>485</c:v>
                </c:pt>
                <c:pt idx="1312">
                  <c:v>481</c:v>
                </c:pt>
                <c:pt idx="1313">
                  <c:v>481</c:v>
                </c:pt>
                <c:pt idx="1314">
                  <c:v>462</c:v>
                </c:pt>
                <c:pt idx="1315">
                  <c:v>470</c:v>
                </c:pt>
                <c:pt idx="1316">
                  <c:v>475</c:v>
                </c:pt>
                <c:pt idx="1317">
                  <c:v>466</c:v>
                </c:pt>
                <c:pt idx="1318">
                  <c:v>459</c:v>
                </c:pt>
                <c:pt idx="1319">
                  <c:v>448</c:v>
                </c:pt>
                <c:pt idx="1320">
                  <c:v>454</c:v>
                </c:pt>
                <c:pt idx="1321">
                  <c:v>450</c:v>
                </c:pt>
                <c:pt idx="1322">
                  <c:v>443</c:v>
                </c:pt>
                <c:pt idx="1323">
                  <c:v>448</c:v>
                </c:pt>
                <c:pt idx="1324">
                  <c:v>460</c:v>
                </c:pt>
                <c:pt idx="1325">
                  <c:v>441</c:v>
                </c:pt>
                <c:pt idx="1326">
                  <c:v>447</c:v>
                </c:pt>
                <c:pt idx="1327">
                  <c:v>441</c:v>
                </c:pt>
                <c:pt idx="1328">
                  <c:v>443</c:v>
                </c:pt>
                <c:pt idx="1329">
                  <c:v>428</c:v>
                </c:pt>
                <c:pt idx="1330">
                  <c:v>433</c:v>
                </c:pt>
                <c:pt idx="1331">
                  <c:v>428</c:v>
                </c:pt>
                <c:pt idx="1332">
                  <c:v>423</c:v>
                </c:pt>
                <c:pt idx="1333">
                  <c:v>420</c:v>
                </c:pt>
                <c:pt idx="1334">
                  <c:v>422</c:v>
                </c:pt>
                <c:pt idx="1335">
                  <c:v>410</c:v>
                </c:pt>
                <c:pt idx="1336">
                  <c:v>423</c:v>
                </c:pt>
                <c:pt idx="1337">
                  <c:v>414</c:v>
                </c:pt>
                <c:pt idx="1338">
                  <c:v>410</c:v>
                </c:pt>
                <c:pt idx="1339">
                  <c:v>408</c:v>
                </c:pt>
                <c:pt idx="1340">
                  <c:v>413</c:v>
                </c:pt>
                <c:pt idx="1341">
                  <c:v>405</c:v>
                </c:pt>
                <c:pt idx="1342">
                  <c:v>400</c:v>
                </c:pt>
                <c:pt idx="1343">
                  <c:v>406</c:v>
                </c:pt>
                <c:pt idx="1344">
                  <c:v>400</c:v>
                </c:pt>
                <c:pt idx="1345">
                  <c:v>400</c:v>
                </c:pt>
                <c:pt idx="1346">
                  <c:v>405</c:v>
                </c:pt>
                <c:pt idx="1347">
                  <c:v>526</c:v>
                </c:pt>
                <c:pt idx="1348">
                  <c:v>526</c:v>
                </c:pt>
                <c:pt idx="1349">
                  <c:v>503</c:v>
                </c:pt>
                <c:pt idx="1350">
                  <c:v>526</c:v>
                </c:pt>
                <c:pt idx="1351">
                  <c:v>503</c:v>
                </c:pt>
                <c:pt idx="1352">
                  <c:v>508</c:v>
                </c:pt>
                <c:pt idx="1353">
                  <c:v>519</c:v>
                </c:pt>
                <c:pt idx="1354">
                  <c:v>508</c:v>
                </c:pt>
                <c:pt idx="1355">
                  <c:v>508</c:v>
                </c:pt>
                <c:pt idx="1356">
                  <c:v>503</c:v>
                </c:pt>
                <c:pt idx="1357">
                  <c:v>503</c:v>
                </c:pt>
                <c:pt idx="1358">
                  <c:v>498</c:v>
                </c:pt>
                <c:pt idx="1359">
                  <c:v>496</c:v>
                </c:pt>
                <c:pt idx="1360">
                  <c:v>498</c:v>
                </c:pt>
                <c:pt idx="1361">
                  <c:v>485</c:v>
                </c:pt>
                <c:pt idx="1362">
                  <c:v>496</c:v>
                </c:pt>
                <c:pt idx="1363">
                  <c:v>503</c:v>
                </c:pt>
                <c:pt idx="1364">
                  <c:v>498</c:v>
                </c:pt>
                <c:pt idx="1365">
                  <c:v>503</c:v>
                </c:pt>
                <c:pt idx="1366">
                  <c:v>487</c:v>
                </c:pt>
                <c:pt idx="1367">
                  <c:v>503</c:v>
                </c:pt>
                <c:pt idx="1368">
                  <c:v>498</c:v>
                </c:pt>
                <c:pt idx="1369">
                  <c:v>508</c:v>
                </c:pt>
                <c:pt idx="1370">
                  <c:v>503</c:v>
                </c:pt>
                <c:pt idx="1371">
                  <c:v>530</c:v>
                </c:pt>
                <c:pt idx="1372">
                  <c:v>503</c:v>
                </c:pt>
                <c:pt idx="1373">
                  <c:v>496</c:v>
                </c:pt>
                <c:pt idx="1374">
                  <c:v>487</c:v>
                </c:pt>
                <c:pt idx="1375">
                  <c:v>485</c:v>
                </c:pt>
                <c:pt idx="1376">
                  <c:v>475</c:v>
                </c:pt>
                <c:pt idx="1377">
                  <c:v>487</c:v>
                </c:pt>
                <c:pt idx="1378">
                  <c:v>485</c:v>
                </c:pt>
                <c:pt idx="1379">
                  <c:v>475</c:v>
                </c:pt>
                <c:pt idx="1380">
                  <c:v>487</c:v>
                </c:pt>
                <c:pt idx="1381">
                  <c:v>480</c:v>
                </c:pt>
                <c:pt idx="1382">
                  <c:v>480</c:v>
                </c:pt>
                <c:pt idx="1383">
                  <c:v>475</c:v>
                </c:pt>
                <c:pt idx="1384">
                  <c:v>480</c:v>
                </c:pt>
                <c:pt idx="1385">
                  <c:v>485</c:v>
                </c:pt>
                <c:pt idx="1386">
                  <c:v>480</c:v>
                </c:pt>
                <c:pt idx="1387">
                  <c:v>480</c:v>
                </c:pt>
                <c:pt idx="1388">
                  <c:v>470</c:v>
                </c:pt>
                <c:pt idx="1389">
                  <c:v>480</c:v>
                </c:pt>
                <c:pt idx="1390">
                  <c:v>480</c:v>
                </c:pt>
                <c:pt idx="1391">
                  <c:v>480</c:v>
                </c:pt>
                <c:pt idx="1392">
                  <c:v>475</c:v>
                </c:pt>
                <c:pt idx="1393">
                  <c:v>463</c:v>
                </c:pt>
                <c:pt idx="1394">
                  <c:v>470</c:v>
                </c:pt>
                <c:pt idx="1395">
                  <c:v>475</c:v>
                </c:pt>
                <c:pt idx="1396">
                  <c:v>475</c:v>
                </c:pt>
                <c:pt idx="1397">
                  <c:v>475</c:v>
                </c:pt>
                <c:pt idx="1398">
                  <c:v>459</c:v>
                </c:pt>
                <c:pt idx="1399">
                  <c:v>463</c:v>
                </c:pt>
                <c:pt idx="1400">
                  <c:v>475</c:v>
                </c:pt>
                <c:pt idx="1401">
                  <c:v>470</c:v>
                </c:pt>
                <c:pt idx="1402">
                  <c:v>470</c:v>
                </c:pt>
                <c:pt idx="1403">
                  <c:v>463</c:v>
                </c:pt>
                <c:pt idx="1404">
                  <c:v>470</c:v>
                </c:pt>
                <c:pt idx="1405">
                  <c:v>463</c:v>
                </c:pt>
                <c:pt idx="1406">
                  <c:v>470</c:v>
                </c:pt>
                <c:pt idx="1407">
                  <c:v>475</c:v>
                </c:pt>
                <c:pt idx="1408">
                  <c:v>459</c:v>
                </c:pt>
                <c:pt idx="1409">
                  <c:v>470</c:v>
                </c:pt>
                <c:pt idx="1410">
                  <c:v>463</c:v>
                </c:pt>
                <c:pt idx="1411">
                  <c:v>459</c:v>
                </c:pt>
                <c:pt idx="1412">
                  <c:v>455</c:v>
                </c:pt>
                <c:pt idx="1413">
                  <c:v>450</c:v>
                </c:pt>
                <c:pt idx="1414">
                  <c:v>455</c:v>
                </c:pt>
                <c:pt idx="1415">
                  <c:v>455</c:v>
                </c:pt>
                <c:pt idx="1416">
                  <c:v>450</c:v>
                </c:pt>
                <c:pt idx="1417">
                  <c:v>459</c:v>
                </c:pt>
                <c:pt idx="1418">
                  <c:v>463</c:v>
                </c:pt>
                <c:pt idx="1419">
                  <c:v>455</c:v>
                </c:pt>
                <c:pt idx="1420">
                  <c:v>455</c:v>
                </c:pt>
                <c:pt idx="1421">
                  <c:v>463</c:v>
                </c:pt>
                <c:pt idx="1422">
                  <c:v>455</c:v>
                </c:pt>
                <c:pt idx="1423">
                  <c:v>450</c:v>
                </c:pt>
                <c:pt idx="1424">
                  <c:v>450</c:v>
                </c:pt>
                <c:pt idx="1425">
                  <c:v>433</c:v>
                </c:pt>
                <c:pt idx="1426">
                  <c:v>445</c:v>
                </c:pt>
                <c:pt idx="1427">
                  <c:v>445</c:v>
                </c:pt>
                <c:pt idx="1428">
                  <c:v>450</c:v>
                </c:pt>
                <c:pt idx="1429">
                  <c:v>441</c:v>
                </c:pt>
                <c:pt idx="1430">
                  <c:v>433</c:v>
                </c:pt>
                <c:pt idx="1431">
                  <c:v>450</c:v>
                </c:pt>
                <c:pt idx="1432">
                  <c:v>433</c:v>
                </c:pt>
                <c:pt idx="1433">
                  <c:v>433</c:v>
                </c:pt>
                <c:pt idx="1434">
                  <c:v>433</c:v>
                </c:pt>
                <c:pt idx="1435">
                  <c:v>417</c:v>
                </c:pt>
                <c:pt idx="1436">
                  <c:v>424</c:v>
                </c:pt>
                <c:pt idx="1437">
                  <c:v>435</c:v>
                </c:pt>
                <c:pt idx="1438">
                  <c:v>433</c:v>
                </c:pt>
                <c:pt idx="1439">
                  <c:v>424</c:v>
                </c:pt>
                <c:pt idx="1440">
                  <c:v>417</c:v>
                </c:pt>
                <c:pt idx="1441">
                  <c:v>433</c:v>
                </c:pt>
                <c:pt idx="1442">
                  <c:v>435</c:v>
                </c:pt>
                <c:pt idx="1443">
                  <c:v>424</c:v>
                </c:pt>
                <c:pt idx="1444">
                  <c:v>435</c:v>
                </c:pt>
                <c:pt idx="1445">
                  <c:v>417</c:v>
                </c:pt>
                <c:pt idx="1446">
                  <c:v>433</c:v>
                </c:pt>
                <c:pt idx="1447">
                  <c:v>433</c:v>
                </c:pt>
                <c:pt idx="1448">
                  <c:v>441</c:v>
                </c:pt>
                <c:pt idx="1449">
                  <c:v>441</c:v>
                </c:pt>
                <c:pt idx="1450">
                  <c:v>424</c:v>
                </c:pt>
                <c:pt idx="1451">
                  <c:v>441</c:v>
                </c:pt>
                <c:pt idx="1452">
                  <c:v>441</c:v>
                </c:pt>
                <c:pt idx="1453">
                  <c:v>450</c:v>
                </c:pt>
                <c:pt idx="1454">
                  <c:v>441</c:v>
                </c:pt>
                <c:pt idx="1455">
                  <c:v>433</c:v>
                </c:pt>
                <c:pt idx="1456">
                  <c:v>435</c:v>
                </c:pt>
                <c:pt idx="1457">
                  <c:v>441</c:v>
                </c:pt>
                <c:pt idx="1458">
                  <c:v>424</c:v>
                </c:pt>
                <c:pt idx="1459">
                  <c:v>424</c:v>
                </c:pt>
                <c:pt idx="1460">
                  <c:v>417</c:v>
                </c:pt>
                <c:pt idx="1461">
                  <c:v>424</c:v>
                </c:pt>
                <c:pt idx="1462">
                  <c:v>409</c:v>
                </c:pt>
                <c:pt idx="1463">
                  <c:v>417</c:v>
                </c:pt>
                <c:pt idx="1464">
                  <c:v>417</c:v>
                </c:pt>
                <c:pt idx="1465">
                  <c:v>433</c:v>
                </c:pt>
                <c:pt idx="1466">
                  <c:v>424</c:v>
                </c:pt>
                <c:pt idx="1467">
                  <c:v>409</c:v>
                </c:pt>
                <c:pt idx="1468">
                  <c:v>417</c:v>
                </c:pt>
                <c:pt idx="1469">
                  <c:v>414</c:v>
                </c:pt>
                <c:pt idx="1470">
                  <c:v>417</c:v>
                </c:pt>
                <c:pt idx="1471">
                  <c:v>414</c:v>
                </c:pt>
                <c:pt idx="1472">
                  <c:v>409</c:v>
                </c:pt>
                <c:pt idx="1473">
                  <c:v>409</c:v>
                </c:pt>
                <c:pt idx="1474">
                  <c:v>424</c:v>
                </c:pt>
                <c:pt idx="1475">
                  <c:v>417</c:v>
                </c:pt>
                <c:pt idx="1476">
                  <c:v>424</c:v>
                </c:pt>
                <c:pt idx="1477">
                  <c:v>409</c:v>
                </c:pt>
                <c:pt idx="1478">
                  <c:v>417</c:v>
                </c:pt>
                <c:pt idx="1479">
                  <c:v>417</c:v>
                </c:pt>
                <c:pt idx="1480">
                  <c:v>414</c:v>
                </c:pt>
                <c:pt idx="1481">
                  <c:v>422</c:v>
                </c:pt>
                <c:pt idx="1482">
                  <c:v>400</c:v>
                </c:pt>
                <c:pt idx="1483">
                  <c:v>409</c:v>
                </c:pt>
                <c:pt idx="1484">
                  <c:v>414</c:v>
                </c:pt>
                <c:pt idx="1485">
                  <c:v>414</c:v>
                </c:pt>
                <c:pt idx="1486">
                  <c:v>409</c:v>
                </c:pt>
                <c:pt idx="1487">
                  <c:v>417</c:v>
                </c:pt>
                <c:pt idx="1488">
                  <c:v>409</c:v>
                </c:pt>
                <c:pt idx="1489">
                  <c:v>409</c:v>
                </c:pt>
                <c:pt idx="1490">
                  <c:v>409</c:v>
                </c:pt>
                <c:pt idx="1491">
                  <c:v>409</c:v>
                </c:pt>
                <c:pt idx="1492">
                  <c:v>400</c:v>
                </c:pt>
                <c:pt idx="1493">
                  <c:v>400</c:v>
                </c:pt>
                <c:pt idx="1494">
                  <c:v>409</c:v>
                </c:pt>
                <c:pt idx="1495">
                  <c:v>405</c:v>
                </c:pt>
                <c:pt idx="1496">
                  <c:v>409</c:v>
                </c:pt>
                <c:pt idx="1497">
                  <c:v>400</c:v>
                </c:pt>
                <c:pt idx="1498">
                  <c:v>405</c:v>
                </c:pt>
                <c:pt idx="1499">
                  <c:v>400</c:v>
                </c:pt>
                <c:pt idx="1500">
                  <c:v>409</c:v>
                </c:pt>
                <c:pt idx="1501">
                  <c:v>405</c:v>
                </c:pt>
                <c:pt idx="1502">
                  <c:v>400</c:v>
                </c:pt>
                <c:pt idx="1503">
                  <c:v>408</c:v>
                </c:pt>
                <c:pt idx="1504">
                  <c:v>408</c:v>
                </c:pt>
                <c:pt idx="1505">
                  <c:v>408</c:v>
                </c:pt>
                <c:pt idx="1506">
                  <c:v>403</c:v>
                </c:pt>
                <c:pt idx="1507">
                  <c:v>400</c:v>
                </c:pt>
                <c:pt idx="1508">
                  <c:v>415</c:v>
                </c:pt>
                <c:pt idx="1509">
                  <c:v>410</c:v>
                </c:pt>
                <c:pt idx="1510">
                  <c:v>407</c:v>
                </c:pt>
                <c:pt idx="1511">
                  <c:v>415</c:v>
                </c:pt>
                <c:pt idx="1512">
                  <c:v>415</c:v>
                </c:pt>
                <c:pt idx="1513">
                  <c:v>410</c:v>
                </c:pt>
                <c:pt idx="1514">
                  <c:v>424</c:v>
                </c:pt>
                <c:pt idx="1515">
                  <c:v>415</c:v>
                </c:pt>
                <c:pt idx="1516">
                  <c:v>424</c:v>
                </c:pt>
                <c:pt idx="1517">
                  <c:v>410</c:v>
                </c:pt>
                <c:pt idx="1518">
                  <c:v>424</c:v>
                </c:pt>
                <c:pt idx="1519">
                  <c:v>420</c:v>
                </c:pt>
                <c:pt idx="1520">
                  <c:v>427</c:v>
                </c:pt>
                <c:pt idx="1521">
                  <c:v>424</c:v>
                </c:pt>
                <c:pt idx="1522">
                  <c:v>420</c:v>
                </c:pt>
                <c:pt idx="1523">
                  <c:v>420</c:v>
                </c:pt>
                <c:pt idx="1524">
                  <c:v>424</c:v>
                </c:pt>
                <c:pt idx="1525">
                  <c:v>420</c:v>
                </c:pt>
                <c:pt idx="1526">
                  <c:v>410</c:v>
                </c:pt>
                <c:pt idx="1527">
                  <c:v>407</c:v>
                </c:pt>
                <c:pt idx="1528">
                  <c:v>407</c:v>
                </c:pt>
                <c:pt idx="1529">
                  <c:v>415</c:v>
                </c:pt>
                <c:pt idx="1530">
                  <c:v>405</c:v>
                </c:pt>
                <c:pt idx="1531">
                  <c:v>410</c:v>
                </c:pt>
                <c:pt idx="1532">
                  <c:v>410</c:v>
                </c:pt>
                <c:pt idx="1533">
                  <c:v>415</c:v>
                </c:pt>
                <c:pt idx="1534">
                  <c:v>405</c:v>
                </c:pt>
                <c:pt idx="1535">
                  <c:v>427</c:v>
                </c:pt>
                <c:pt idx="1536">
                  <c:v>415</c:v>
                </c:pt>
                <c:pt idx="1537">
                  <c:v>410</c:v>
                </c:pt>
                <c:pt idx="1538">
                  <c:v>415</c:v>
                </c:pt>
                <c:pt idx="1539">
                  <c:v>405</c:v>
                </c:pt>
                <c:pt idx="1540">
                  <c:v>410</c:v>
                </c:pt>
                <c:pt idx="1541">
                  <c:v>415</c:v>
                </c:pt>
                <c:pt idx="1542">
                  <c:v>415</c:v>
                </c:pt>
                <c:pt idx="1543">
                  <c:v>415</c:v>
                </c:pt>
                <c:pt idx="1544">
                  <c:v>410</c:v>
                </c:pt>
                <c:pt idx="1545">
                  <c:v>415</c:v>
                </c:pt>
                <c:pt idx="1546">
                  <c:v>410</c:v>
                </c:pt>
                <c:pt idx="1547">
                  <c:v>420</c:v>
                </c:pt>
                <c:pt idx="1548">
                  <c:v>415</c:v>
                </c:pt>
                <c:pt idx="1549">
                  <c:v>415</c:v>
                </c:pt>
                <c:pt idx="1550">
                  <c:v>415</c:v>
                </c:pt>
                <c:pt idx="1551">
                  <c:v>415</c:v>
                </c:pt>
                <c:pt idx="1552">
                  <c:v>410</c:v>
                </c:pt>
                <c:pt idx="1553">
                  <c:v>407</c:v>
                </c:pt>
                <c:pt idx="1554">
                  <c:v>410</c:v>
                </c:pt>
                <c:pt idx="1555">
                  <c:v>420</c:v>
                </c:pt>
                <c:pt idx="1556">
                  <c:v>407</c:v>
                </c:pt>
                <c:pt idx="1557">
                  <c:v>415</c:v>
                </c:pt>
                <c:pt idx="1558">
                  <c:v>415</c:v>
                </c:pt>
                <c:pt idx="1559">
                  <c:v>415</c:v>
                </c:pt>
                <c:pt idx="1560">
                  <c:v>407</c:v>
                </c:pt>
                <c:pt idx="1561">
                  <c:v>415</c:v>
                </c:pt>
                <c:pt idx="1562">
                  <c:v>407</c:v>
                </c:pt>
                <c:pt idx="1563">
                  <c:v>405</c:v>
                </c:pt>
                <c:pt idx="1564">
                  <c:v>410</c:v>
                </c:pt>
                <c:pt idx="1565">
                  <c:v>407</c:v>
                </c:pt>
                <c:pt idx="1566">
                  <c:v>405</c:v>
                </c:pt>
                <c:pt idx="1567">
                  <c:v>400</c:v>
                </c:pt>
                <c:pt idx="1568">
                  <c:v>411</c:v>
                </c:pt>
                <c:pt idx="1569">
                  <c:v>400</c:v>
                </c:pt>
                <c:pt idx="1570">
                  <c:v>405</c:v>
                </c:pt>
                <c:pt idx="1571">
                  <c:v>409</c:v>
                </c:pt>
                <c:pt idx="1572">
                  <c:v>400</c:v>
                </c:pt>
                <c:pt idx="1573">
                  <c:v>400</c:v>
                </c:pt>
                <c:pt idx="1574">
                  <c:v>400</c:v>
                </c:pt>
                <c:pt idx="1575">
                  <c:v>409</c:v>
                </c:pt>
                <c:pt idx="1576">
                  <c:v>409</c:v>
                </c:pt>
                <c:pt idx="1577">
                  <c:v>405</c:v>
                </c:pt>
                <c:pt idx="1578">
                  <c:v>411</c:v>
                </c:pt>
                <c:pt idx="1579">
                  <c:v>415</c:v>
                </c:pt>
                <c:pt idx="1580">
                  <c:v>409</c:v>
                </c:pt>
                <c:pt idx="1581">
                  <c:v>420</c:v>
                </c:pt>
                <c:pt idx="1582">
                  <c:v>424</c:v>
                </c:pt>
                <c:pt idx="1583">
                  <c:v>411</c:v>
                </c:pt>
                <c:pt idx="1584">
                  <c:v>409</c:v>
                </c:pt>
                <c:pt idx="1585">
                  <c:v>409</c:v>
                </c:pt>
                <c:pt idx="1586">
                  <c:v>405</c:v>
                </c:pt>
                <c:pt idx="1587">
                  <c:v>405</c:v>
                </c:pt>
                <c:pt idx="1588">
                  <c:v>409</c:v>
                </c:pt>
                <c:pt idx="1589">
                  <c:v>400</c:v>
                </c:pt>
                <c:pt idx="1590">
                  <c:v>413</c:v>
                </c:pt>
                <c:pt idx="1591">
                  <c:v>420</c:v>
                </c:pt>
                <c:pt idx="1592">
                  <c:v>417</c:v>
                </c:pt>
                <c:pt idx="1593">
                  <c:v>408</c:v>
                </c:pt>
                <c:pt idx="1594">
                  <c:v>417</c:v>
                </c:pt>
                <c:pt idx="1595">
                  <c:v>417</c:v>
                </c:pt>
                <c:pt idx="1596">
                  <c:v>408</c:v>
                </c:pt>
                <c:pt idx="1597">
                  <c:v>413</c:v>
                </c:pt>
                <c:pt idx="1598">
                  <c:v>413</c:v>
                </c:pt>
                <c:pt idx="1599">
                  <c:v>417</c:v>
                </c:pt>
                <c:pt idx="1600">
                  <c:v>413</c:v>
                </c:pt>
                <c:pt idx="1601">
                  <c:v>417</c:v>
                </c:pt>
                <c:pt idx="1602">
                  <c:v>413</c:v>
                </c:pt>
                <c:pt idx="1603">
                  <c:v>413</c:v>
                </c:pt>
                <c:pt idx="1604">
                  <c:v>400</c:v>
                </c:pt>
                <c:pt idx="1605">
                  <c:v>413</c:v>
                </c:pt>
                <c:pt idx="1606">
                  <c:v>413</c:v>
                </c:pt>
                <c:pt idx="1607">
                  <c:v>405</c:v>
                </c:pt>
                <c:pt idx="1608">
                  <c:v>408</c:v>
                </c:pt>
                <c:pt idx="1609">
                  <c:v>405</c:v>
                </c:pt>
                <c:pt idx="1610">
                  <c:v>408</c:v>
                </c:pt>
                <c:pt idx="1611">
                  <c:v>400</c:v>
                </c:pt>
                <c:pt idx="1612">
                  <c:v>425</c:v>
                </c:pt>
                <c:pt idx="1613">
                  <c:v>421</c:v>
                </c:pt>
                <c:pt idx="1614">
                  <c:v>432</c:v>
                </c:pt>
                <c:pt idx="1615">
                  <c:v>425</c:v>
                </c:pt>
                <c:pt idx="1616">
                  <c:v>413</c:v>
                </c:pt>
                <c:pt idx="1617">
                  <c:v>417</c:v>
                </c:pt>
                <c:pt idx="1618">
                  <c:v>421</c:v>
                </c:pt>
                <c:pt idx="1619">
                  <c:v>417</c:v>
                </c:pt>
                <c:pt idx="1620">
                  <c:v>413</c:v>
                </c:pt>
                <c:pt idx="1621">
                  <c:v>417</c:v>
                </c:pt>
                <c:pt idx="1622">
                  <c:v>417</c:v>
                </c:pt>
                <c:pt idx="1623">
                  <c:v>421</c:v>
                </c:pt>
                <c:pt idx="1624">
                  <c:v>417</c:v>
                </c:pt>
                <c:pt idx="1625">
                  <c:v>425</c:v>
                </c:pt>
                <c:pt idx="1626">
                  <c:v>403</c:v>
                </c:pt>
                <c:pt idx="1627">
                  <c:v>421</c:v>
                </c:pt>
                <c:pt idx="1628">
                  <c:v>417</c:v>
                </c:pt>
                <c:pt idx="1629">
                  <c:v>434</c:v>
                </c:pt>
                <c:pt idx="1630">
                  <c:v>425</c:v>
                </c:pt>
                <c:pt idx="1631">
                  <c:v>400</c:v>
                </c:pt>
                <c:pt idx="1632">
                  <c:v>421</c:v>
                </c:pt>
                <c:pt idx="1633">
                  <c:v>413</c:v>
                </c:pt>
                <c:pt idx="1634">
                  <c:v>413</c:v>
                </c:pt>
                <c:pt idx="1635">
                  <c:v>413</c:v>
                </c:pt>
                <c:pt idx="1636">
                  <c:v>403</c:v>
                </c:pt>
                <c:pt idx="1637">
                  <c:v>409</c:v>
                </c:pt>
                <c:pt idx="1638">
                  <c:v>413</c:v>
                </c:pt>
                <c:pt idx="1639">
                  <c:v>413</c:v>
                </c:pt>
                <c:pt idx="1640">
                  <c:v>413</c:v>
                </c:pt>
                <c:pt idx="1641">
                  <c:v>413</c:v>
                </c:pt>
                <c:pt idx="1642">
                  <c:v>413</c:v>
                </c:pt>
                <c:pt idx="1643">
                  <c:v>413</c:v>
                </c:pt>
                <c:pt idx="1644">
                  <c:v>409</c:v>
                </c:pt>
                <c:pt idx="1645">
                  <c:v>413</c:v>
                </c:pt>
                <c:pt idx="1646">
                  <c:v>403</c:v>
                </c:pt>
                <c:pt idx="1647">
                  <c:v>413</c:v>
                </c:pt>
                <c:pt idx="1648">
                  <c:v>413</c:v>
                </c:pt>
                <c:pt idx="1649">
                  <c:v>417</c:v>
                </c:pt>
                <c:pt idx="1650">
                  <c:v>413</c:v>
                </c:pt>
                <c:pt idx="1651">
                  <c:v>403</c:v>
                </c:pt>
                <c:pt idx="1652">
                  <c:v>403</c:v>
                </c:pt>
                <c:pt idx="1653">
                  <c:v>409</c:v>
                </c:pt>
                <c:pt idx="1654">
                  <c:v>403</c:v>
                </c:pt>
                <c:pt idx="1655">
                  <c:v>409</c:v>
                </c:pt>
                <c:pt idx="1656">
                  <c:v>400</c:v>
                </c:pt>
                <c:pt idx="1657">
                  <c:v>409</c:v>
                </c:pt>
                <c:pt idx="1658">
                  <c:v>417</c:v>
                </c:pt>
                <c:pt idx="1659">
                  <c:v>413</c:v>
                </c:pt>
                <c:pt idx="1660">
                  <c:v>417</c:v>
                </c:pt>
                <c:pt idx="1661">
                  <c:v>400</c:v>
                </c:pt>
                <c:pt idx="1662">
                  <c:v>417</c:v>
                </c:pt>
                <c:pt idx="1663">
                  <c:v>417</c:v>
                </c:pt>
                <c:pt idx="1664">
                  <c:v>434</c:v>
                </c:pt>
                <c:pt idx="1665">
                  <c:v>417</c:v>
                </c:pt>
                <c:pt idx="1666">
                  <c:v>403</c:v>
                </c:pt>
                <c:pt idx="1667">
                  <c:v>409</c:v>
                </c:pt>
                <c:pt idx="1668">
                  <c:v>409</c:v>
                </c:pt>
                <c:pt idx="1669">
                  <c:v>409</c:v>
                </c:pt>
                <c:pt idx="1670">
                  <c:v>409</c:v>
                </c:pt>
                <c:pt idx="1671">
                  <c:v>403</c:v>
                </c:pt>
                <c:pt idx="1672">
                  <c:v>413</c:v>
                </c:pt>
                <c:pt idx="1673">
                  <c:v>413</c:v>
                </c:pt>
                <c:pt idx="1674">
                  <c:v>413</c:v>
                </c:pt>
                <c:pt idx="1675">
                  <c:v>417</c:v>
                </c:pt>
                <c:pt idx="1676">
                  <c:v>421</c:v>
                </c:pt>
                <c:pt idx="1677">
                  <c:v>417</c:v>
                </c:pt>
                <c:pt idx="1678">
                  <c:v>421</c:v>
                </c:pt>
                <c:pt idx="1679">
                  <c:v>417</c:v>
                </c:pt>
                <c:pt idx="1680">
                  <c:v>417</c:v>
                </c:pt>
                <c:pt idx="1681">
                  <c:v>403</c:v>
                </c:pt>
                <c:pt idx="1682">
                  <c:v>417</c:v>
                </c:pt>
                <c:pt idx="1683">
                  <c:v>403</c:v>
                </c:pt>
                <c:pt idx="1684">
                  <c:v>409</c:v>
                </c:pt>
                <c:pt idx="1685">
                  <c:v>409</c:v>
                </c:pt>
                <c:pt idx="1686">
                  <c:v>413</c:v>
                </c:pt>
                <c:pt idx="1687">
                  <c:v>409</c:v>
                </c:pt>
                <c:pt idx="1688">
                  <c:v>400</c:v>
                </c:pt>
                <c:pt idx="1689">
                  <c:v>411</c:v>
                </c:pt>
                <c:pt idx="1690">
                  <c:v>406</c:v>
                </c:pt>
                <c:pt idx="1691">
                  <c:v>411</c:v>
                </c:pt>
                <c:pt idx="1692">
                  <c:v>415</c:v>
                </c:pt>
                <c:pt idx="1693">
                  <c:v>415</c:v>
                </c:pt>
                <c:pt idx="1694">
                  <c:v>411</c:v>
                </c:pt>
                <c:pt idx="1695">
                  <c:v>415</c:v>
                </c:pt>
                <c:pt idx="1696">
                  <c:v>415</c:v>
                </c:pt>
                <c:pt idx="1697">
                  <c:v>420</c:v>
                </c:pt>
                <c:pt idx="1698">
                  <c:v>402</c:v>
                </c:pt>
                <c:pt idx="1699">
                  <c:v>436</c:v>
                </c:pt>
                <c:pt idx="1700">
                  <c:v>415</c:v>
                </c:pt>
                <c:pt idx="1701">
                  <c:v>402</c:v>
                </c:pt>
                <c:pt idx="1702">
                  <c:v>415</c:v>
                </c:pt>
                <c:pt idx="1703">
                  <c:v>400</c:v>
                </c:pt>
                <c:pt idx="1704">
                  <c:v>411</c:v>
                </c:pt>
                <c:pt idx="1705">
                  <c:v>402</c:v>
                </c:pt>
                <c:pt idx="1706">
                  <c:v>402</c:v>
                </c:pt>
                <c:pt idx="1707">
                  <c:v>402</c:v>
                </c:pt>
                <c:pt idx="1708">
                  <c:v>400</c:v>
                </c:pt>
                <c:pt idx="1709">
                  <c:v>410</c:v>
                </c:pt>
                <c:pt idx="1710">
                  <c:v>407</c:v>
                </c:pt>
                <c:pt idx="1711">
                  <c:v>420</c:v>
                </c:pt>
                <c:pt idx="1712">
                  <c:v>420</c:v>
                </c:pt>
                <c:pt idx="1713">
                  <c:v>410</c:v>
                </c:pt>
                <c:pt idx="1714">
                  <c:v>416</c:v>
                </c:pt>
                <c:pt idx="1715">
                  <c:v>420</c:v>
                </c:pt>
                <c:pt idx="1716">
                  <c:v>410</c:v>
                </c:pt>
                <c:pt idx="1717">
                  <c:v>416</c:v>
                </c:pt>
                <c:pt idx="1718">
                  <c:v>410</c:v>
                </c:pt>
                <c:pt idx="1719">
                  <c:v>424</c:v>
                </c:pt>
                <c:pt idx="1720">
                  <c:v>416</c:v>
                </c:pt>
                <c:pt idx="1721">
                  <c:v>410</c:v>
                </c:pt>
                <c:pt idx="1722">
                  <c:v>416</c:v>
                </c:pt>
                <c:pt idx="1723">
                  <c:v>410</c:v>
                </c:pt>
                <c:pt idx="1724">
                  <c:v>416</c:v>
                </c:pt>
                <c:pt idx="1725">
                  <c:v>410</c:v>
                </c:pt>
                <c:pt idx="1726">
                  <c:v>407</c:v>
                </c:pt>
                <c:pt idx="1727">
                  <c:v>405</c:v>
                </c:pt>
                <c:pt idx="1728">
                  <c:v>400</c:v>
                </c:pt>
                <c:pt idx="1729">
                  <c:v>400</c:v>
                </c:pt>
                <c:pt idx="1730">
                  <c:v>405</c:v>
                </c:pt>
                <c:pt idx="1731">
                  <c:v>400</c:v>
                </c:pt>
                <c:pt idx="1732">
                  <c:v>403</c:v>
                </c:pt>
                <c:pt idx="1733">
                  <c:v>400</c:v>
                </c:pt>
                <c:pt idx="1734">
                  <c:v>400</c:v>
                </c:pt>
                <c:pt idx="1735">
                  <c:v>403</c:v>
                </c:pt>
                <c:pt idx="1736">
                  <c:v>400</c:v>
                </c:pt>
                <c:pt idx="1737">
                  <c:v>406</c:v>
                </c:pt>
                <c:pt idx="1738">
                  <c:v>520</c:v>
                </c:pt>
                <c:pt idx="1739">
                  <c:v>406</c:v>
                </c:pt>
                <c:pt idx="1740">
                  <c:v>400</c:v>
                </c:pt>
                <c:pt idx="1741">
                  <c:v>400</c:v>
                </c:pt>
                <c:pt idx="1742">
                  <c:v>400</c:v>
                </c:pt>
                <c:pt idx="1743">
                  <c:v>400</c:v>
                </c:pt>
                <c:pt idx="1744">
                  <c:v>400</c:v>
                </c:pt>
                <c:pt idx="1745">
                  <c:v>405</c:v>
                </c:pt>
                <c:pt idx="1746">
                  <c:v>405</c:v>
                </c:pt>
                <c:pt idx="1747">
                  <c:v>400</c:v>
                </c:pt>
                <c:pt idx="1748">
                  <c:v>400</c:v>
                </c:pt>
                <c:pt idx="1749">
                  <c:v>400</c:v>
                </c:pt>
                <c:pt idx="1750">
                  <c:v>405</c:v>
                </c:pt>
                <c:pt idx="1751">
                  <c:v>400</c:v>
                </c:pt>
                <c:pt idx="1752">
                  <c:v>402</c:v>
                </c:pt>
                <c:pt idx="1753">
                  <c:v>402</c:v>
                </c:pt>
                <c:pt idx="1754">
                  <c:v>402</c:v>
                </c:pt>
                <c:pt idx="1755">
                  <c:v>407</c:v>
                </c:pt>
                <c:pt idx="1756">
                  <c:v>411</c:v>
                </c:pt>
                <c:pt idx="1757">
                  <c:v>402</c:v>
                </c:pt>
                <c:pt idx="1758">
                  <c:v>402</c:v>
                </c:pt>
                <c:pt idx="1759">
                  <c:v>407</c:v>
                </c:pt>
                <c:pt idx="1760">
                  <c:v>402</c:v>
                </c:pt>
                <c:pt idx="1761">
                  <c:v>411</c:v>
                </c:pt>
                <c:pt idx="1762">
                  <c:v>407</c:v>
                </c:pt>
                <c:pt idx="1763">
                  <c:v>411</c:v>
                </c:pt>
                <c:pt idx="1764">
                  <c:v>402</c:v>
                </c:pt>
                <c:pt idx="1765">
                  <c:v>411</c:v>
                </c:pt>
                <c:pt idx="1766">
                  <c:v>407</c:v>
                </c:pt>
                <c:pt idx="1767">
                  <c:v>411</c:v>
                </c:pt>
                <c:pt idx="1768">
                  <c:v>402</c:v>
                </c:pt>
                <c:pt idx="1769">
                  <c:v>411</c:v>
                </c:pt>
                <c:pt idx="1770">
                  <c:v>402</c:v>
                </c:pt>
                <c:pt idx="1771">
                  <c:v>407</c:v>
                </c:pt>
                <c:pt idx="1772">
                  <c:v>411</c:v>
                </c:pt>
                <c:pt idx="1773">
                  <c:v>411</c:v>
                </c:pt>
                <c:pt idx="1774">
                  <c:v>415</c:v>
                </c:pt>
                <c:pt idx="1775">
                  <c:v>400</c:v>
                </c:pt>
                <c:pt idx="1776">
                  <c:v>411</c:v>
                </c:pt>
                <c:pt idx="1777">
                  <c:v>407</c:v>
                </c:pt>
                <c:pt idx="1778">
                  <c:v>415</c:v>
                </c:pt>
                <c:pt idx="1779">
                  <c:v>411</c:v>
                </c:pt>
                <c:pt idx="1780">
                  <c:v>407</c:v>
                </c:pt>
                <c:pt idx="1781">
                  <c:v>415</c:v>
                </c:pt>
                <c:pt idx="1782">
                  <c:v>402</c:v>
                </c:pt>
                <c:pt idx="1783">
                  <c:v>411</c:v>
                </c:pt>
                <c:pt idx="1784">
                  <c:v>415</c:v>
                </c:pt>
                <c:pt idx="1785">
                  <c:v>402</c:v>
                </c:pt>
                <c:pt idx="1786">
                  <c:v>407</c:v>
                </c:pt>
                <c:pt idx="1787">
                  <c:v>411</c:v>
                </c:pt>
                <c:pt idx="1788">
                  <c:v>402</c:v>
                </c:pt>
                <c:pt idx="1789">
                  <c:v>411</c:v>
                </c:pt>
                <c:pt idx="1790">
                  <c:v>402</c:v>
                </c:pt>
                <c:pt idx="1791">
                  <c:v>407</c:v>
                </c:pt>
                <c:pt idx="1792">
                  <c:v>402</c:v>
                </c:pt>
                <c:pt idx="1793">
                  <c:v>407</c:v>
                </c:pt>
                <c:pt idx="1794">
                  <c:v>402</c:v>
                </c:pt>
                <c:pt idx="1795">
                  <c:v>400</c:v>
                </c:pt>
                <c:pt idx="1796">
                  <c:v>418</c:v>
                </c:pt>
                <c:pt idx="1797">
                  <c:v>410</c:v>
                </c:pt>
                <c:pt idx="1798">
                  <c:v>418</c:v>
                </c:pt>
                <c:pt idx="1799">
                  <c:v>418</c:v>
                </c:pt>
                <c:pt idx="1800">
                  <c:v>415</c:v>
                </c:pt>
                <c:pt idx="1801">
                  <c:v>410</c:v>
                </c:pt>
                <c:pt idx="1802">
                  <c:v>423</c:v>
                </c:pt>
                <c:pt idx="1803">
                  <c:v>410</c:v>
                </c:pt>
                <c:pt idx="1804">
                  <c:v>415</c:v>
                </c:pt>
                <c:pt idx="1805">
                  <c:v>415</c:v>
                </c:pt>
                <c:pt idx="1806">
                  <c:v>418</c:v>
                </c:pt>
                <c:pt idx="1807">
                  <c:v>415</c:v>
                </c:pt>
                <c:pt idx="1808">
                  <c:v>415</c:v>
                </c:pt>
                <c:pt idx="1809">
                  <c:v>415</c:v>
                </c:pt>
                <c:pt idx="1810">
                  <c:v>410</c:v>
                </c:pt>
                <c:pt idx="1811">
                  <c:v>418</c:v>
                </c:pt>
                <c:pt idx="1812">
                  <c:v>415</c:v>
                </c:pt>
                <c:pt idx="1813">
                  <c:v>410</c:v>
                </c:pt>
                <c:pt idx="1814">
                  <c:v>406</c:v>
                </c:pt>
                <c:pt idx="1815">
                  <c:v>406</c:v>
                </c:pt>
                <c:pt idx="1816">
                  <c:v>418</c:v>
                </c:pt>
                <c:pt idx="1817">
                  <c:v>406</c:v>
                </c:pt>
                <c:pt idx="1818">
                  <c:v>418</c:v>
                </c:pt>
                <c:pt idx="1819">
                  <c:v>415</c:v>
                </c:pt>
                <c:pt idx="1820">
                  <c:v>418</c:v>
                </c:pt>
                <c:pt idx="1821">
                  <c:v>410</c:v>
                </c:pt>
                <c:pt idx="1822">
                  <c:v>415</c:v>
                </c:pt>
                <c:pt idx="1823">
                  <c:v>415</c:v>
                </c:pt>
                <c:pt idx="1824">
                  <c:v>423</c:v>
                </c:pt>
                <c:pt idx="1825">
                  <c:v>406</c:v>
                </c:pt>
                <c:pt idx="1826">
                  <c:v>418</c:v>
                </c:pt>
                <c:pt idx="1827">
                  <c:v>406</c:v>
                </c:pt>
                <c:pt idx="1828">
                  <c:v>410</c:v>
                </c:pt>
                <c:pt idx="1829">
                  <c:v>415</c:v>
                </c:pt>
                <c:pt idx="1830">
                  <c:v>406</c:v>
                </c:pt>
                <c:pt idx="1831">
                  <c:v>406</c:v>
                </c:pt>
                <c:pt idx="1832">
                  <c:v>403</c:v>
                </c:pt>
                <c:pt idx="1833">
                  <c:v>410</c:v>
                </c:pt>
                <c:pt idx="1834">
                  <c:v>406</c:v>
                </c:pt>
                <c:pt idx="1835">
                  <c:v>406</c:v>
                </c:pt>
                <c:pt idx="1836">
                  <c:v>406</c:v>
                </c:pt>
                <c:pt idx="1837">
                  <c:v>403</c:v>
                </c:pt>
                <c:pt idx="1838">
                  <c:v>406</c:v>
                </c:pt>
                <c:pt idx="1839">
                  <c:v>410</c:v>
                </c:pt>
                <c:pt idx="1840">
                  <c:v>410</c:v>
                </c:pt>
                <c:pt idx="1841">
                  <c:v>403</c:v>
                </c:pt>
                <c:pt idx="1842">
                  <c:v>400</c:v>
                </c:pt>
                <c:pt idx="1843">
                  <c:v>403</c:v>
                </c:pt>
                <c:pt idx="1844">
                  <c:v>403</c:v>
                </c:pt>
                <c:pt idx="1845">
                  <c:v>400</c:v>
                </c:pt>
                <c:pt idx="1846">
                  <c:v>403</c:v>
                </c:pt>
                <c:pt idx="1847">
                  <c:v>400</c:v>
                </c:pt>
                <c:pt idx="1848">
                  <c:v>400</c:v>
                </c:pt>
                <c:pt idx="1849">
                  <c:v>409</c:v>
                </c:pt>
                <c:pt idx="1850">
                  <c:v>400</c:v>
                </c:pt>
                <c:pt idx="1851">
                  <c:v>413</c:v>
                </c:pt>
                <c:pt idx="1852">
                  <c:v>400</c:v>
                </c:pt>
                <c:pt idx="1853">
                  <c:v>405</c:v>
                </c:pt>
                <c:pt idx="1854">
                  <c:v>400</c:v>
                </c:pt>
                <c:pt idx="1855">
                  <c:v>403</c:v>
                </c:pt>
                <c:pt idx="1856">
                  <c:v>400</c:v>
                </c:pt>
                <c:pt idx="1857">
                  <c:v>400</c:v>
                </c:pt>
                <c:pt idx="1858">
                  <c:v>400</c:v>
                </c:pt>
                <c:pt idx="1859">
                  <c:v>409</c:v>
                </c:pt>
                <c:pt idx="1860">
                  <c:v>405</c:v>
                </c:pt>
                <c:pt idx="1861">
                  <c:v>409</c:v>
                </c:pt>
                <c:pt idx="1862">
                  <c:v>400</c:v>
                </c:pt>
                <c:pt idx="1863">
                  <c:v>417</c:v>
                </c:pt>
                <c:pt idx="1864">
                  <c:v>409</c:v>
                </c:pt>
                <c:pt idx="1865">
                  <c:v>400</c:v>
                </c:pt>
                <c:pt idx="1866">
                  <c:v>405</c:v>
                </c:pt>
                <c:pt idx="1867">
                  <c:v>400</c:v>
                </c:pt>
                <c:pt idx="1868">
                  <c:v>402</c:v>
                </c:pt>
                <c:pt idx="1869">
                  <c:v>402</c:v>
                </c:pt>
                <c:pt idx="1870">
                  <c:v>402</c:v>
                </c:pt>
                <c:pt idx="1871">
                  <c:v>400</c:v>
                </c:pt>
                <c:pt idx="1872">
                  <c:v>400</c:v>
                </c:pt>
                <c:pt idx="1873">
                  <c:v>410</c:v>
                </c:pt>
                <c:pt idx="1874">
                  <c:v>406</c:v>
                </c:pt>
                <c:pt idx="1875">
                  <c:v>410</c:v>
                </c:pt>
                <c:pt idx="1876">
                  <c:v>415</c:v>
                </c:pt>
                <c:pt idx="1877">
                  <c:v>410</c:v>
                </c:pt>
                <c:pt idx="1878">
                  <c:v>406</c:v>
                </c:pt>
                <c:pt idx="1879">
                  <c:v>410</c:v>
                </c:pt>
                <c:pt idx="1880">
                  <c:v>406</c:v>
                </c:pt>
                <c:pt idx="1881">
                  <c:v>410</c:v>
                </c:pt>
                <c:pt idx="1882">
                  <c:v>400</c:v>
                </c:pt>
                <c:pt idx="1883">
                  <c:v>410</c:v>
                </c:pt>
                <c:pt idx="1884">
                  <c:v>406</c:v>
                </c:pt>
                <c:pt idx="1885">
                  <c:v>410</c:v>
                </c:pt>
                <c:pt idx="1886">
                  <c:v>428</c:v>
                </c:pt>
                <c:pt idx="1887">
                  <c:v>406</c:v>
                </c:pt>
                <c:pt idx="1888">
                  <c:v>418</c:v>
                </c:pt>
                <c:pt idx="1889">
                  <c:v>415</c:v>
                </c:pt>
                <c:pt idx="1890">
                  <c:v>425</c:v>
                </c:pt>
                <c:pt idx="1891">
                  <c:v>418</c:v>
                </c:pt>
                <c:pt idx="1892">
                  <c:v>402</c:v>
                </c:pt>
                <c:pt idx="1893">
                  <c:v>415</c:v>
                </c:pt>
                <c:pt idx="1894">
                  <c:v>415</c:v>
                </c:pt>
                <c:pt idx="1895">
                  <c:v>406</c:v>
                </c:pt>
                <c:pt idx="1896">
                  <c:v>410</c:v>
                </c:pt>
                <c:pt idx="1897">
                  <c:v>406</c:v>
                </c:pt>
                <c:pt idx="1898">
                  <c:v>418</c:v>
                </c:pt>
                <c:pt idx="1899">
                  <c:v>418</c:v>
                </c:pt>
                <c:pt idx="1900">
                  <c:v>418</c:v>
                </c:pt>
                <c:pt idx="1901">
                  <c:v>418</c:v>
                </c:pt>
                <c:pt idx="1902">
                  <c:v>418</c:v>
                </c:pt>
                <c:pt idx="1903">
                  <c:v>425</c:v>
                </c:pt>
                <c:pt idx="1904">
                  <c:v>415</c:v>
                </c:pt>
                <c:pt idx="1905">
                  <c:v>418</c:v>
                </c:pt>
                <c:pt idx="1906">
                  <c:v>415</c:v>
                </c:pt>
                <c:pt idx="1907">
                  <c:v>418</c:v>
                </c:pt>
                <c:pt idx="1908">
                  <c:v>415</c:v>
                </c:pt>
                <c:pt idx="1909">
                  <c:v>418</c:v>
                </c:pt>
                <c:pt idx="1910">
                  <c:v>425</c:v>
                </c:pt>
                <c:pt idx="1911">
                  <c:v>415</c:v>
                </c:pt>
                <c:pt idx="1912">
                  <c:v>415</c:v>
                </c:pt>
                <c:pt idx="1913">
                  <c:v>418</c:v>
                </c:pt>
                <c:pt idx="1914">
                  <c:v>418</c:v>
                </c:pt>
                <c:pt idx="1915">
                  <c:v>423</c:v>
                </c:pt>
                <c:pt idx="1916">
                  <c:v>425</c:v>
                </c:pt>
                <c:pt idx="1917">
                  <c:v>423</c:v>
                </c:pt>
                <c:pt idx="1918">
                  <c:v>418</c:v>
                </c:pt>
                <c:pt idx="1919">
                  <c:v>406</c:v>
                </c:pt>
                <c:pt idx="1920">
                  <c:v>418</c:v>
                </c:pt>
                <c:pt idx="1921">
                  <c:v>425</c:v>
                </c:pt>
                <c:pt idx="1922">
                  <c:v>415</c:v>
                </c:pt>
                <c:pt idx="1923">
                  <c:v>418</c:v>
                </c:pt>
                <c:pt idx="1924">
                  <c:v>415</c:v>
                </c:pt>
                <c:pt idx="1925">
                  <c:v>423</c:v>
                </c:pt>
                <c:pt idx="1926">
                  <c:v>418</c:v>
                </c:pt>
                <c:pt idx="1927">
                  <c:v>423</c:v>
                </c:pt>
                <c:pt idx="1928">
                  <c:v>410</c:v>
                </c:pt>
                <c:pt idx="1929">
                  <c:v>406</c:v>
                </c:pt>
                <c:pt idx="1930">
                  <c:v>406</c:v>
                </c:pt>
                <c:pt idx="1931">
                  <c:v>410</c:v>
                </c:pt>
                <c:pt idx="1932">
                  <c:v>402</c:v>
                </c:pt>
                <c:pt idx="1933">
                  <c:v>418</c:v>
                </c:pt>
                <c:pt idx="1934">
                  <c:v>415</c:v>
                </c:pt>
                <c:pt idx="1935">
                  <c:v>410</c:v>
                </c:pt>
                <c:pt idx="1936">
                  <c:v>415</c:v>
                </c:pt>
                <c:pt idx="1937">
                  <c:v>410</c:v>
                </c:pt>
                <c:pt idx="1938">
                  <c:v>410</c:v>
                </c:pt>
                <c:pt idx="1939">
                  <c:v>402</c:v>
                </c:pt>
                <c:pt idx="1940">
                  <c:v>406</c:v>
                </c:pt>
                <c:pt idx="1941">
                  <c:v>400</c:v>
                </c:pt>
                <c:pt idx="1942">
                  <c:v>400</c:v>
                </c:pt>
                <c:pt idx="1943">
                  <c:v>406</c:v>
                </c:pt>
                <c:pt idx="1944">
                  <c:v>400</c:v>
                </c:pt>
                <c:pt idx="1945">
                  <c:v>410</c:v>
                </c:pt>
                <c:pt idx="1946">
                  <c:v>410</c:v>
                </c:pt>
                <c:pt idx="1947">
                  <c:v>410</c:v>
                </c:pt>
                <c:pt idx="1948">
                  <c:v>402</c:v>
                </c:pt>
                <c:pt idx="1949">
                  <c:v>400</c:v>
                </c:pt>
                <c:pt idx="1950">
                  <c:v>410</c:v>
                </c:pt>
                <c:pt idx="1951">
                  <c:v>410</c:v>
                </c:pt>
                <c:pt idx="1952">
                  <c:v>400</c:v>
                </c:pt>
                <c:pt idx="1953">
                  <c:v>410</c:v>
                </c:pt>
                <c:pt idx="1954">
                  <c:v>400</c:v>
                </c:pt>
                <c:pt idx="1955">
                  <c:v>410</c:v>
                </c:pt>
                <c:pt idx="1956">
                  <c:v>425</c:v>
                </c:pt>
                <c:pt idx="1957">
                  <c:v>415</c:v>
                </c:pt>
                <c:pt idx="1958">
                  <c:v>415</c:v>
                </c:pt>
                <c:pt idx="1959">
                  <c:v>410</c:v>
                </c:pt>
                <c:pt idx="1960">
                  <c:v>423</c:v>
                </c:pt>
                <c:pt idx="1961">
                  <c:v>415</c:v>
                </c:pt>
                <c:pt idx="1962">
                  <c:v>418</c:v>
                </c:pt>
                <c:pt idx="1963">
                  <c:v>418</c:v>
                </c:pt>
                <c:pt idx="1964">
                  <c:v>415</c:v>
                </c:pt>
                <c:pt idx="1965">
                  <c:v>410</c:v>
                </c:pt>
                <c:pt idx="1966">
                  <c:v>418</c:v>
                </c:pt>
                <c:pt idx="1967">
                  <c:v>418</c:v>
                </c:pt>
                <c:pt idx="1968">
                  <c:v>425</c:v>
                </c:pt>
                <c:pt idx="1969">
                  <c:v>415</c:v>
                </c:pt>
                <c:pt idx="1970">
                  <c:v>418</c:v>
                </c:pt>
                <c:pt idx="1971">
                  <c:v>415</c:v>
                </c:pt>
                <c:pt idx="1972">
                  <c:v>423</c:v>
                </c:pt>
                <c:pt idx="1973">
                  <c:v>423</c:v>
                </c:pt>
                <c:pt idx="1974">
                  <c:v>415</c:v>
                </c:pt>
                <c:pt idx="1975">
                  <c:v>418</c:v>
                </c:pt>
                <c:pt idx="1976">
                  <c:v>410</c:v>
                </c:pt>
                <c:pt idx="1977">
                  <c:v>415</c:v>
                </c:pt>
                <c:pt idx="1978">
                  <c:v>406</c:v>
                </c:pt>
                <c:pt idx="1979">
                  <c:v>406</c:v>
                </c:pt>
                <c:pt idx="1980">
                  <c:v>415</c:v>
                </c:pt>
                <c:pt idx="1981">
                  <c:v>406</c:v>
                </c:pt>
                <c:pt idx="1982">
                  <c:v>406</c:v>
                </c:pt>
                <c:pt idx="1983">
                  <c:v>406</c:v>
                </c:pt>
                <c:pt idx="1984">
                  <c:v>406</c:v>
                </c:pt>
                <c:pt idx="1985">
                  <c:v>406</c:v>
                </c:pt>
                <c:pt idx="1986">
                  <c:v>402</c:v>
                </c:pt>
                <c:pt idx="1987">
                  <c:v>410</c:v>
                </c:pt>
                <c:pt idx="1988">
                  <c:v>418</c:v>
                </c:pt>
                <c:pt idx="1989">
                  <c:v>410</c:v>
                </c:pt>
                <c:pt idx="1990">
                  <c:v>418</c:v>
                </c:pt>
                <c:pt idx="1991">
                  <c:v>402</c:v>
                </c:pt>
                <c:pt idx="1992">
                  <c:v>415</c:v>
                </c:pt>
                <c:pt idx="1993">
                  <c:v>415</c:v>
                </c:pt>
                <c:pt idx="1994">
                  <c:v>415</c:v>
                </c:pt>
                <c:pt idx="1995">
                  <c:v>415</c:v>
                </c:pt>
                <c:pt idx="1996">
                  <c:v>402</c:v>
                </c:pt>
                <c:pt idx="1997">
                  <c:v>415</c:v>
                </c:pt>
                <c:pt idx="1998">
                  <c:v>555</c:v>
                </c:pt>
                <c:pt idx="1999">
                  <c:v>410</c:v>
                </c:pt>
                <c:pt idx="2000">
                  <c:v>410</c:v>
                </c:pt>
                <c:pt idx="2001">
                  <c:v>415</c:v>
                </c:pt>
                <c:pt idx="2002">
                  <c:v>415</c:v>
                </c:pt>
                <c:pt idx="2003">
                  <c:v>402</c:v>
                </c:pt>
                <c:pt idx="2004">
                  <c:v>423</c:v>
                </c:pt>
                <c:pt idx="2005">
                  <c:v>415</c:v>
                </c:pt>
                <c:pt idx="2006">
                  <c:v>415</c:v>
                </c:pt>
                <c:pt idx="2007">
                  <c:v>410</c:v>
                </c:pt>
                <c:pt idx="2008">
                  <c:v>406</c:v>
                </c:pt>
                <c:pt idx="2009">
                  <c:v>415</c:v>
                </c:pt>
                <c:pt idx="2010">
                  <c:v>418</c:v>
                </c:pt>
                <c:pt idx="2011">
                  <c:v>410</c:v>
                </c:pt>
                <c:pt idx="2012">
                  <c:v>410</c:v>
                </c:pt>
                <c:pt idx="2013">
                  <c:v>400</c:v>
                </c:pt>
                <c:pt idx="2014">
                  <c:v>415</c:v>
                </c:pt>
                <c:pt idx="2015">
                  <c:v>410</c:v>
                </c:pt>
                <c:pt idx="2016">
                  <c:v>406</c:v>
                </c:pt>
                <c:pt idx="2017">
                  <c:v>415</c:v>
                </c:pt>
                <c:pt idx="2018">
                  <c:v>410</c:v>
                </c:pt>
                <c:pt idx="2019">
                  <c:v>410</c:v>
                </c:pt>
                <c:pt idx="2020">
                  <c:v>402</c:v>
                </c:pt>
                <c:pt idx="2021">
                  <c:v>410</c:v>
                </c:pt>
                <c:pt idx="2022">
                  <c:v>406</c:v>
                </c:pt>
                <c:pt idx="2023">
                  <c:v>400</c:v>
                </c:pt>
                <c:pt idx="2024">
                  <c:v>402</c:v>
                </c:pt>
                <c:pt idx="2025">
                  <c:v>406</c:v>
                </c:pt>
                <c:pt idx="2026">
                  <c:v>418</c:v>
                </c:pt>
                <c:pt idx="2027">
                  <c:v>410</c:v>
                </c:pt>
                <c:pt idx="2028">
                  <c:v>402</c:v>
                </c:pt>
                <c:pt idx="2029">
                  <c:v>406</c:v>
                </c:pt>
                <c:pt idx="2030">
                  <c:v>410</c:v>
                </c:pt>
                <c:pt idx="2031">
                  <c:v>406</c:v>
                </c:pt>
                <c:pt idx="2032">
                  <c:v>410</c:v>
                </c:pt>
                <c:pt idx="2033">
                  <c:v>402</c:v>
                </c:pt>
                <c:pt idx="2034">
                  <c:v>402</c:v>
                </c:pt>
                <c:pt idx="2035">
                  <c:v>400</c:v>
                </c:pt>
                <c:pt idx="2036">
                  <c:v>400</c:v>
                </c:pt>
                <c:pt idx="2037">
                  <c:v>400</c:v>
                </c:pt>
                <c:pt idx="2038">
                  <c:v>400</c:v>
                </c:pt>
                <c:pt idx="2039">
                  <c:v>400</c:v>
                </c:pt>
                <c:pt idx="2040">
                  <c:v>400</c:v>
                </c:pt>
                <c:pt idx="2041">
                  <c:v>402</c:v>
                </c:pt>
                <c:pt idx="2042">
                  <c:v>400</c:v>
                </c:pt>
                <c:pt idx="2043">
                  <c:v>400</c:v>
                </c:pt>
                <c:pt idx="2044">
                  <c:v>413</c:v>
                </c:pt>
                <c:pt idx="2045">
                  <c:v>415</c:v>
                </c:pt>
                <c:pt idx="2046">
                  <c:v>413</c:v>
                </c:pt>
                <c:pt idx="2047">
                  <c:v>415</c:v>
                </c:pt>
                <c:pt idx="2048">
                  <c:v>403</c:v>
                </c:pt>
                <c:pt idx="2049">
                  <c:v>418</c:v>
                </c:pt>
                <c:pt idx="2050">
                  <c:v>415</c:v>
                </c:pt>
                <c:pt idx="2051">
                  <c:v>403</c:v>
                </c:pt>
                <c:pt idx="2052">
                  <c:v>406</c:v>
                </c:pt>
                <c:pt idx="2053">
                  <c:v>400</c:v>
                </c:pt>
                <c:pt idx="2054">
                  <c:v>421</c:v>
                </c:pt>
                <c:pt idx="2055">
                  <c:v>421</c:v>
                </c:pt>
                <c:pt idx="2056">
                  <c:v>421</c:v>
                </c:pt>
                <c:pt idx="2057">
                  <c:v>423</c:v>
                </c:pt>
                <c:pt idx="2058">
                  <c:v>423</c:v>
                </c:pt>
                <c:pt idx="2059">
                  <c:v>423</c:v>
                </c:pt>
                <c:pt idx="2060">
                  <c:v>426</c:v>
                </c:pt>
                <c:pt idx="2061">
                  <c:v>442</c:v>
                </c:pt>
                <c:pt idx="2062">
                  <c:v>421</c:v>
                </c:pt>
                <c:pt idx="2063">
                  <c:v>421</c:v>
                </c:pt>
                <c:pt idx="2064">
                  <c:v>421</c:v>
                </c:pt>
                <c:pt idx="2065">
                  <c:v>421</c:v>
                </c:pt>
                <c:pt idx="2066">
                  <c:v>421</c:v>
                </c:pt>
                <c:pt idx="2067">
                  <c:v>426</c:v>
                </c:pt>
                <c:pt idx="2068">
                  <c:v>426</c:v>
                </c:pt>
                <c:pt idx="2069">
                  <c:v>433</c:v>
                </c:pt>
                <c:pt idx="2070">
                  <c:v>411</c:v>
                </c:pt>
                <c:pt idx="2071">
                  <c:v>438</c:v>
                </c:pt>
                <c:pt idx="2072">
                  <c:v>433</c:v>
                </c:pt>
                <c:pt idx="2073">
                  <c:v>438</c:v>
                </c:pt>
                <c:pt idx="2074">
                  <c:v>438</c:v>
                </c:pt>
                <c:pt idx="2075">
                  <c:v>411</c:v>
                </c:pt>
                <c:pt idx="2076">
                  <c:v>426</c:v>
                </c:pt>
                <c:pt idx="2077">
                  <c:v>433</c:v>
                </c:pt>
                <c:pt idx="2078">
                  <c:v>433</c:v>
                </c:pt>
                <c:pt idx="2079">
                  <c:v>426</c:v>
                </c:pt>
                <c:pt idx="2080">
                  <c:v>414</c:v>
                </c:pt>
                <c:pt idx="2081">
                  <c:v>423</c:v>
                </c:pt>
                <c:pt idx="2082">
                  <c:v>433</c:v>
                </c:pt>
                <c:pt idx="2083">
                  <c:v>423</c:v>
                </c:pt>
                <c:pt idx="2084">
                  <c:v>442</c:v>
                </c:pt>
                <c:pt idx="2085">
                  <c:v>433</c:v>
                </c:pt>
                <c:pt idx="2086">
                  <c:v>426</c:v>
                </c:pt>
                <c:pt idx="2087">
                  <c:v>433</c:v>
                </c:pt>
                <c:pt idx="2088">
                  <c:v>426</c:v>
                </c:pt>
                <c:pt idx="2089">
                  <c:v>438</c:v>
                </c:pt>
                <c:pt idx="2090">
                  <c:v>421</c:v>
                </c:pt>
                <c:pt idx="2091">
                  <c:v>438</c:v>
                </c:pt>
                <c:pt idx="2092">
                  <c:v>433</c:v>
                </c:pt>
                <c:pt idx="2093">
                  <c:v>438</c:v>
                </c:pt>
                <c:pt idx="2094">
                  <c:v>442</c:v>
                </c:pt>
                <c:pt idx="2095">
                  <c:v>433</c:v>
                </c:pt>
                <c:pt idx="2096">
                  <c:v>448</c:v>
                </c:pt>
                <c:pt idx="2097">
                  <c:v>446</c:v>
                </c:pt>
                <c:pt idx="2098">
                  <c:v>442</c:v>
                </c:pt>
                <c:pt idx="2099">
                  <c:v>442</c:v>
                </c:pt>
                <c:pt idx="2100">
                  <c:v>433</c:v>
                </c:pt>
                <c:pt idx="2101">
                  <c:v>433</c:v>
                </c:pt>
                <c:pt idx="2102">
                  <c:v>438</c:v>
                </c:pt>
                <c:pt idx="2103">
                  <c:v>433</c:v>
                </c:pt>
                <c:pt idx="2104">
                  <c:v>442</c:v>
                </c:pt>
                <c:pt idx="2105">
                  <c:v>433</c:v>
                </c:pt>
                <c:pt idx="2106">
                  <c:v>433</c:v>
                </c:pt>
                <c:pt idx="2107">
                  <c:v>421</c:v>
                </c:pt>
                <c:pt idx="2108">
                  <c:v>446</c:v>
                </c:pt>
                <c:pt idx="2109">
                  <c:v>442</c:v>
                </c:pt>
                <c:pt idx="2110">
                  <c:v>426</c:v>
                </c:pt>
                <c:pt idx="2111">
                  <c:v>442</c:v>
                </c:pt>
                <c:pt idx="2112">
                  <c:v>423</c:v>
                </c:pt>
                <c:pt idx="2113">
                  <c:v>438</c:v>
                </c:pt>
                <c:pt idx="2114">
                  <c:v>438</c:v>
                </c:pt>
                <c:pt idx="2115">
                  <c:v>438</c:v>
                </c:pt>
                <c:pt idx="2116">
                  <c:v>426</c:v>
                </c:pt>
                <c:pt idx="2117">
                  <c:v>421</c:v>
                </c:pt>
                <c:pt idx="2118">
                  <c:v>433</c:v>
                </c:pt>
                <c:pt idx="2119">
                  <c:v>433</c:v>
                </c:pt>
                <c:pt idx="2120">
                  <c:v>438</c:v>
                </c:pt>
                <c:pt idx="2121">
                  <c:v>433</c:v>
                </c:pt>
                <c:pt idx="2122">
                  <c:v>433</c:v>
                </c:pt>
                <c:pt idx="2123">
                  <c:v>433</c:v>
                </c:pt>
                <c:pt idx="2124">
                  <c:v>446</c:v>
                </c:pt>
                <c:pt idx="2125">
                  <c:v>438</c:v>
                </c:pt>
                <c:pt idx="2126">
                  <c:v>433</c:v>
                </c:pt>
                <c:pt idx="2127">
                  <c:v>426</c:v>
                </c:pt>
                <c:pt idx="2128">
                  <c:v>438</c:v>
                </c:pt>
                <c:pt idx="2129">
                  <c:v>423</c:v>
                </c:pt>
                <c:pt idx="2130">
                  <c:v>433</c:v>
                </c:pt>
                <c:pt idx="2131">
                  <c:v>442</c:v>
                </c:pt>
                <c:pt idx="2132">
                  <c:v>426</c:v>
                </c:pt>
                <c:pt idx="2133">
                  <c:v>438</c:v>
                </c:pt>
                <c:pt idx="2134">
                  <c:v>423</c:v>
                </c:pt>
                <c:pt idx="2135">
                  <c:v>442</c:v>
                </c:pt>
                <c:pt idx="2136">
                  <c:v>438</c:v>
                </c:pt>
                <c:pt idx="2137">
                  <c:v>442</c:v>
                </c:pt>
                <c:pt idx="2138">
                  <c:v>448</c:v>
                </c:pt>
                <c:pt idx="2139">
                  <c:v>442</c:v>
                </c:pt>
                <c:pt idx="2140">
                  <c:v>442</c:v>
                </c:pt>
                <c:pt idx="2141">
                  <c:v>442</c:v>
                </c:pt>
                <c:pt idx="2142">
                  <c:v>438</c:v>
                </c:pt>
                <c:pt idx="2143">
                  <c:v>442</c:v>
                </c:pt>
                <c:pt idx="2144">
                  <c:v>433</c:v>
                </c:pt>
                <c:pt idx="2145">
                  <c:v>438</c:v>
                </c:pt>
                <c:pt idx="2146">
                  <c:v>442</c:v>
                </c:pt>
                <c:pt idx="2147">
                  <c:v>438</c:v>
                </c:pt>
                <c:pt idx="2148">
                  <c:v>442</c:v>
                </c:pt>
                <c:pt idx="2149">
                  <c:v>442</c:v>
                </c:pt>
                <c:pt idx="2150">
                  <c:v>448</c:v>
                </c:pt>
                <c:pt idx="2151">
                  <c:v>446</c:v>
                </c:pt>
                <c:pt idx="2152">
                  <c:v>452</c:v>
                </c:pt>
                <c:pt idx="2153">
                  <c:v>446</c:v>
                </c:pt>
                <c:pt idx="2154">
                  <c:v>462</c:v>
                </c:pt>
                <c:pt idx="2155">
                  <c:v>448</c:v>
                </c:pt>
                <c:pt idx="2156">
                  <c:v>438</c:v>
                </c:pt>
                <c:pt idx="2157">
                  <c:v>446</c:v>
                </c:pt>
                <c:pt idx="2158">
                  <c:v>438</c:v>
                </c:pt>
                <c:pt idx="2159">
                  <c:v>448</c:v>
                </c:pt>
                <c:pt idx="2160">
                  <c:v>446</c:v>
                </c:pt>
                <c:pt idx="2161">
                  <c:v>442</c:v>
                </c:pt>
                <c:pt idx="2162">
                  <c:v>452</c:v>
                </c:pt>
                <c:pt idx="2163">
                  <c:v>448</c:v>
                </c:pt>
                <c:pt idx="2164">
                  <c:v>448</c:v>
                </c:pt>
                <c:pt idx="2165">
                  <c:v>452</c:v>
                </c:pt>
                <c:pt idx="2166">
                  <c:v>452</c:v>
                </c:pt>
                <c:pt idx="2167">
                  <c:v>442</c:v>
                </c:pt>
                <c:pt idx="2168">
                  <c:v>446</c:v>
                </c:pt>
                <c:pt idx="2169">
                  <c:v>442</c:v>
                </c:pt>
                <c:pt idx="2170">
                  <c:v>442</c:v>
                </c:pt>
                <c:pt idx="2171">
                  <c:v>426</c:v>
                </c:pt>
                <c:pt idx="2172">
                  <c:v>452</c:v>
                </c:pt>
                <c:pt idx="2173">
                  <c:v>442</c:v>
                </c:pt>
                <c:pt idx="2174">
                  <c:v>448</c:v>
                </c:pt>
                <c:pt idx="2175">
                  <c:v>448</c:v>
                </c:pt>
                <c:pt idx="2176">
                  <c:v>446</c:v>
                </c:pt>
                <c:pt idx="2177">
                  <c:v>442</c:v>
                </c:pt>
                <c:pt idx="2178">
                  <c:v>446</c:v>
                </c:pt>
                <c:pt idx="2179">
                  <c:v>442</c:v>
                </c:pt>
                <c:pt idx="2180">
                  <c:v>442</c:v>
                </c:pt>
                <c:pt idx="2181">
                  <c:v>438</c:v>
                </c:pt>
                <c:pt idx="2182">
                  <c:v>442</c:v>
                </c:pt>
                <c:pt idx="2183">
                  <c:v>442</c:v>
                </c:pt>
                <c:pt idx="2184">
                  <c:v>438</c:v>
                </c:pt>
                <c:pt idx="2185">
                  <c:v>448</c:v>
                </c:pt>
                <c:pt idx="2186">
                  <c:v>433</c:v>
                </c:pt>
                <c:pt idx="2187">
                  <c:v>446</c:v>
                </c:pt>
                <c:pt idx="2188">
                  <c:v>442</c:v>
                </c:pt>
                <c:pt idx="2189">
                  <c:v>452</c:v>
                </c:pt>
                <c:pt idx="2190">
                  <c:v>446</c:v>
                </c:pt>
                <c:pt idx="2191">
                  <c:v>426</c:v>
                </c:pt>
                <c:pt idx="2192">
                  <c:v>442</c:v>
                </c:pt>
                <c:pt idx="2193">
                  <c:v>433</c:v>
                </c:pt>
                <c:pt idx="2194">
                  <c:v>442</c:v>
                </c:pt>
                <c:pt idx="2195">
                  <c:v>442</c:v>
                </c:pt>
                <c:pt idx="2196">
                  <c:v>442</c:v>
                </c:pt>
                <c:pt idx="2197">
                  <c:v>438</c:v>
                </c:pt>
                <c:pt idx="2198">
                  <c:v>433</c:v>
                </c:pt>
                <c:pt idx="2199">
                  <c:v>442</c:v>
                </c:pt>
                <c:pt idx="2200">
                  <c:v>446</c:v>
                </c:pt>
                <c:pt idx="2201">
                  <c:v>442</c:v>
                </c:pt>
                <c:pt idx="2202">
                  <c:v>438</c:v>
                </c:pt>
                <c:pt idx="2203">
                  <c:v>426</c:v>
                </c:pt>
                <c:pt idx="2204">
                  <c:v>433</c:v>
                </c:pt>
                <c:pt idx="2205">
                  <c:v>438</c:v>
                </c:pt>
                <c:pt idx="2206">
                  <c:v>433</c:v>
                </c:pt>
                <c:pt idx="2207">
                  <c:v>442</c:v>
                </c:pt>
                <c:pt idx="2208">
                  <c:v>433</c:v>
                </c:pt>
                <c:pt idx="2209">
                  <c:v>448</c:v>
                </c:pt>
                <c:pt idx="2210">
                  <c:v>446</c:v>
                </c:pt>
                <c:pt idx="2211">
                  <c:v>446</c:v>
                </c:pt>
                <c:pt idx="2212">
                  <c:v>442</c:v>
                </c:pt>
                <c:pt idx="2213">
                  <c:v>438</c:v>
                </c:pt>
                <c:pt idx="2214">
                  <c:v>438</c:v>
                </c:pt>
                <c:pt idx="2215">
                  <c:v>433</c:v>
                </c:pt>
                <c:pt idx="2216">
                  <c:v>446</c:v>
                </c:pt>
                <c:pt idx="2217">
                  <c:v>438</c:v>
                </c:pt>
                <c:pt idx="2218">
                  <c:v>438</c:v>
                </c:pt>
                <c:pt idx="2219">
                  <c:v>446</c:v>
                </c:pt>
                <c:pt idx="2220">
                  <c:v>448</c:v>
                </c:pt>
                <c:pt idx="2221">
                  <c:v>446</c:v>
                </c:pt>
                <c:pt idx="2222">
                  <c:v>446</c:v>
                </c:pt>
                <c:pt idx="2223">
                  <c:v>438</c:v>
                </c:pt>
                <c:pt idx="2224">
                  <c:v>446</c:v>
                </c:pt>
                <c:pt idx="2225">
                  <c:v>426</c:v>
                </c:pt>
                <c:pt idx="2226">
                  <c:v>438</c:v>
                </c:pt>
                <c:pt idx="2227">
                  <c:v>438</c:v>
                </c:pt>
                <c:pt idx="2228">
                  <c:v>433</c:v>
                </c:pt>
                <c:pt idx="2229">
                  <c:v>442</c:v>
                </c:pt>
                <c:pt idx="2230">
                  <c:v>433</c:v>
                </c:pt>
                <c:pt idx="2231">
                  <c:v>438</c:v>
                </c:pt>
                <c:pt idx="2232">
                  <c:v>442</c:v>
                </c:pt>
                <c:pt idx="2233">
                  <c:v>446</c:v>
                </c:pt>
                <c:pt idx="2234">
                  <c:v>433</c:v>
                </c:pt>
                <c:pt idx="2235">
                  <c:v>442</c:v>
                </c:pt>
                <c:pt idx="2236">
                  <c:v>442</c:v>
                </c:pt>
                <c:pt idx="2237">
                  <c:v>433</c:v>
                </c:pt>
                <c:pt idx="2238">
                  <c:v>438</c:v>
                </c:pt>
                <c:pt idx="2239">
                  <c:v>442</c:v>
                </c:pt>
                <c:pt idx="2240">
                  <c:v>426</c:v>
                </c:pt>
                <c:pt idx="2241">
                  <c:v>438</c:v>
                </c:pt>
                <c:pt idx="2242">
                  <c:v>438</c:v>
                </c:pt>
                <c:pt idx="2243">
                  <c:v>426</c:v>
                </c:pt>
                <c:pt idx="2244">
                  <c:v>438</c:v>
                </c:pt>
                <c:pt idx="2245">
                  <c:v>421</c:v>
                </c:pt>
                <c:pt idx="2246">
                  <c:v>433</c:v>
                </c:pt>
                <c:pt idx="2247">
                  <c:v>426</c:v>
                </c:pt>
                <c:pt idx="2248">
                  <c:v>421</c:v>
                </c:pt>
                <c:pt idx="2249">
                  <c:v>433</c:v>
                </c:pt>
                <c:pt idx="2250">
                  <c:v>421</c:v>
                </c:pt>
                <c:pt idx="2251">
                  <c:v>426</c:v>
                </c:pt>
                <c:pt idx="2252">
                  <c:v>426</c:v>
                </c:pt>
                <c:pt idx="2253">
                  <c:v>438</c:v>
                </c:pt>
                <c:pt idx="2254">
                  <c:v>423</c:v>
                </c:pt>
                <c:pt idx="2255">
                  <c:v>414</c:v>
                </c:pt>
                <c:pt idx="2256">
                  <c:v>423</c:v>
                </c:pt>
                <c:pt idx="2257">
                  <c:v>421</c:v>
                </c:pt>
                <c:pt idx="2258">
                  <c:v>421</c:v>
                </c:pt>
                <c:pt idx="2259">
                  <c:v>433</c:v>
                </c:pt>
                <c:pt idx="2260">
                  <c:v>421</c:v>
                </c:pt>
                <c:pt idx="2261">
                  <c:v>423</c:v>
                </c:pt>
                <c:pt idx="2262">
                  <c:v>426</c:v>
                </c:pt>
                <c:pt idx="2263">
                  <c:v>426</c:v>
                </c:pt>
                <c:pt idx="2264">
                  <c:v>426</c:v>
                </c:pt>
                <c:pt idx="2265">
                  <c:v>408</c:v>
                </c:pt>
                <c:pt idx="2266">
                  <c:v>423</c:v>
                </c:pt>
                <c:pt idx="2267">
                  <c:v>421</c:v>
                </c:pt>
                <c:pt idx="2268">
                  <c:v>423</c:v>
                </c:pt>
                <c:pt idx="2269">
                  <c:v>421</c:v>
                </c:pt>
                <c:pt idx="2270">
                  <c:v>423</c:v>
                </c:pt>
                <c:pt idx="2271">
                  <c:v>423</c:v>
                </c:pt>
                <c:pt idx="2272">
                  <c:v>421</c:v>
                </c:pt>
                <c:pt idx="2273">
                  <c:v>423</c:v>
                </c:pt>
                <c:pt idx="2274">
                  <c:v>408</c:v>
                </c:pt>
                <c:pt idx="2275">
                  <c:v>408</c:v>
                </c:pt>
                <c:pt idx="2276">
                  <c:v>414</c:v>
                </c:pt>
                <c:pt idx="2277">
                  <c:v>414</c:v>
                </c:pt>
                <c:pt idx="2278">
                  <c:v>414</c:v>
                </c:pt>
                <c:pt idx="2279">
                  <c:v>421</c:v>
                </c:pt>
                <c:pt idx="2280">
                  <c:v>411</c:v>
                </c:pt>
                <c:pt idx="2281">
                  <c:v>414</c:v>
                </c:pt>
                <c:pt idx="2282">
                  <c:v>423</c:v>
                </c:pt>
                <c:pt idx="2283">
                  <c:v>411</c:v>
                </c:pt>
                <c:pt idx="2284">
                  <c:v>414</c:v>
                </c:pt>
                <c:pt idx="2285">
                  <c:v>414</c:v>
                </c:pt>
                <c:pt idx="2286">
                  <c:v>414</c:v>
                </c:pt>
                <c:pt idx="2287">
                  <c:v>411</c:v>
                </c:pt>
                <c:pt idx="2288">
                  <c:v>411</c:v>
                </c:pt>
                <c:pt idx="2289">
                  <c:v>405</c:v>
                </c:pt>
                <c:pt idx="2290">
                  <c:v>408</c:v>
                </c:pt>
                <c:pt idx="2291">
                  <c:v>408</c:v>
                </c:pt>
                <c:pt idx="2292">
                  <c:v>405</c:v>
                </c:pt>
                <c:pt idx="2293">
                  <c:v>414</c:v>
                </c:pt>
                <c:pt idx="2294">
                  <c:v>414</c:v>
                </c:pt>
                <c:pt idx="2295">
                  <c:v>414</c:v>
                </c:pt>
                <c:pt idx="2296">
                  <c:v>408</c:v>
                </c:pt>
                <c:pt idx="2297">
                  <c:v>405</c:v>
                </c:pt>
                <c:pt idx="2298">
                  <c:v>405</c:v>
                </c:pt>
                <c:pt idx="2299">
                  <c:v>414</c:v>
                </c:pt>
                <c:pt idx="2300">
                  <c:v>408</c:v>
                </c:pt>
                <c:pt idx="2301">
                  <c:v>414</c:v>
                </c:pt>
                <c:pt idx="2302">
                  <c:v>405</c:v>
                </c:pt>
                <c:pt idx="2303">
                  <c:v>411</c:v>
                </c:pt>
                <c:pt idx="2304">
                  <c:v>405</c:v>
                </c:pt>
                <c:pt idx="2305">
                  <c:v>408</c:v>
                </c:pt>
                <c:pt idx="2306">
                  <c:v>414</c:v>
                </c:pt>
                <c:pt idx="2307">
                  <c:v>411</c:v>
                </c:pt>
                <c:pt idx="2308">
                  <c:v>414</c:v>
                </c:pt>
                <c:pt idx="2309">
                  <c:v>400</c:v>
                </c:pt>
                <c:pt idx="2310">
                  <c:v>411</c:v>
                </c:pt>
                <c:pt idx="2311">
                  <c:v>408</c:v>
                </c:pt>
                <c:pt idx="2312">
                  <c:v>408</c:v>
                </c:pt>
                <c:pt idx="2313">
                  <c:v>414</c:v>
                </c:pt>
                <c:pt idx="2314">
                  <c:v>405</c:v>
                </c:pt>
                <c:pt idx="2315">
                  <c:v>411</c:v>
                </c:pt>
                <c:pt idx="2316">
                  <c:v>414</c:v>
                </c:pt>
                <c:pt idx="2317">
                  <c:v>423</c:v>
                </c:pt>
                <c:pt idx="2318">
                  <c:v>408</c:v>
                </c:pt>
                <c:pt idx="2319">
                  <c:v>400</c:v>
                </c:pt>
                <c:pt idx="2320">
                  <c:v>408</c:v>
                </c:pt>
                <c:pt idx="2321">
                  <c:v>414</c:v>
                </c:pt>
                <c:pt idx="2322">
                  <c:v>405</c:v>
                </c:pt>
                <c:pt idx="2323">
                  <c:v>414</c:v>
                </c:pt>
                <c:pt idx="2324">
                  <c:v>405</c:v>
                </c:pt>
                <c:pt idx="2325">
                  <c:v>408</c:v>
                </c:pt>
                <c:pt idx="2326">
                  <c:v>408</c:v>
                </c:pt>
                <c:pt idx="2327">
                  <c:v>411</c:v>
                </c:pt>
                <c:pt idx="2328">
                  <c:v>408</c:v>
                </c:pt>
                <c:pt idx="2329">
                  <c:v>405</c:v>
                </c:pt>
                <c:pt idx="2330">
                  <c:v>414</c:v>
                </c:pt>
                <c:pt idx="2331">
                  <c:v>408</c:v>
                </c:pt>
                <c:pt idx="2332">
                  <c:v>408</c:v>
                </c:pt>
                <c:pt idx="2333">
                  <c:v>411</c:v>
                </c:pt>
                <c:pt idx="2334">
                  <c:v>400</c:v>
                </c:pt>
                <c:pt idx="2335">
                  <c:v>405</c:v>
                </c:pt>
                <c:pt idx="2336">
                  <c:v>414</c:v>
                </c:pt>
                <c:pt idx="2337">
                  <c:v>408</c:v>
                </c:pt>
                <c:pt idx="2338">
                  <c:v>405</c:v>
                </c:pt>
                <c:pt idx="2339">
                  <c:v>400</c:v>
                </c:pt>
                <c:pt idx="2340">
                  <c:v>418</c:v>
                </c:pt>
                <c:pt idx="2341">
                  <c:v>415</c:v>
                </c:pt>
                <c:pt idx="2342">
                  <c:v>411</c:v>
                </c:pt>
                <c:pt idx="2343">
                  <c:v>418</c:v>
                </c:pt>
                <c:pt idx="2344">
                  <c:v>402</c:v>
                </c:pt>
                <c:pt idx="2345">
                  <c:v>407</c:v>
                </c:pt>
                <c:pt idx="2346">
                  <c:v>407</c:v>
                </c:pt>
                <c:pt idx="2347">
                  <c:v>415</c:v>
                </c:pt>
                <c:pt idx="2348">
                  <c:v>415</c:v>
                </c:pt>
                <c:pt idx="2349">
                  <c:v>411</c:v>
                </c:pt>
                <c:pt idx="2350">
                  <c:v>415</c:v>
                </c:pt>
                <c:pt idx="2351">
                  <c:v>411</c:v>
                </c:pt>
                <c:pt idx="2352">
                  <c:v>407</c:v>
                </c:pt>
                <c:pt idx="2353">
                  <c:v>415</c:v>
                </c:pt>
                <c:pt idx="2354">
                  <c:v>415</c:v>
                </c:pt>
                <c:pt idx="2355">
                  <c:v>415</c:v>
                </c:pt>
                <c:pt idx="2356">
                  <c:v>411</c:v>
                </c:pt>
                <c:pt idx="2357">
                  <c:v>411</c:v>
                </c:pt>
                <c:pt idx="2358">
                  <c:v>411</c:v>
                </c:pt>
                <c:pt idx="2359">
                  <c:v>407</c:v>
                </c:pt>
                <c:pt idx="2360">
                  <c:v>415</c:v>
                </c:pt>
                <c:pt idx="2361">
                  <c:v>407</c:v>
                </c:pt>
                <c:pt idx="2362">
                  <c:v>418</c:v>
                </c:pt>
                <c:pt idx="2363">
                  <c:v>407</c:v>
                </c:pt>
                <c:pt idx="2364">
                  <c:v>418</c:v>
                </c:pt>
                <c:pt idx="2365">
                  <c:v>418</c:v>
                </c:pt>
                <c:pt idx="2366">
                  <c:v>402</c:v>
                </c:pt>
                <c:pt idx="2367">
                  <c:v>421</c:v>
                </c:pt>
                <c:pt idx="2368">
                  <c:v>411</c:v>
                </c:pt>
                <c:pt idx="2369">
                  <c:v>415</c:v>
                </c:pt>
                <c:pt idx="2370">
                  <c:v>570</c:v>
                </c:pt>
                <c:pt idx="2371">
                  <c:v>421</c:v>
                </c:pt>
                <c:pt idx="2372">
                  <c:v>415</c:v>
                </c:pt>
                <c:pt idx="2373">
                  <c:v>407</c:v>
                </c:pt>
                <c:pt idx="2374">
                  <c:v>411</c:v>
                </c:pt>
                <c:pt idx="2375">
                  <c:v>418</c:v>
                </c:pt>
                <c:pt idx="2376">
                  <c:v>421</c:v>
                </c:pt>
                <c:pt idx="2377">
                  <c:v>418</c:v>
                </c:pt>
                <c:pt idx="2378">
                  <c:v>415</c:v>
                </c:pt>
                <c:pt idx="2379">
                  <c:v>418</c:v>
                </c:pt>
                <c:pt idx="2380">
                  <c:v>421</c:v>
                </c:pt>
                <c:pt idx="2381">
                  <c:v>415</c:v>
                </c:pt>
                <c:pt idx="2382">
                  <c:v>421</c:v>
                </c:pt>
                <c:pt idx="2383">
                  <c:v>407</c:v>
                </c:pt>
                <c:pt idx="2384">
                  <c:v>427</c:v>
                </c:pt>
                <c:pt idx="2385">
                  <c:v>418</c:v>
                </c:pt>
                <c:pt idx="2386">
                  <c:v>418</c:v>
                </c:pt>
                <c:pt idx="2387">
                  <c:v>432</c:v>
                </c:pt>
                <c:pt idx="2388">
                  <c:v>418</c:v>
                </c:pt>
                <c:pt idx="2389">
                  <c:v>427</c:v>
                </c:pt>
                <c:pt idx="2390">
                  <c:v>581</c:v>
                </c:pt>
                <c:pt idx="2391">
                  <c:v>418</c:v>
                </c:pt>
                <c:pt idx="2392">
                  <c:v>411</c:v>
                </c:pt>
                <c:pt idx="2393">
                  <c:v>418</c:v>
                </c:pt>
                <c:pt idx="2394">
                  <c:v>421</c:v>
                </c:pt>
                <c:pt idx="2395">
                  <c:v>421</c:v>
                </c:pt>
                <c:pt idx="2396">
                  <c:v>418</c:v>
                </c:pt>
                <c:pt idx="2397">
                  <c:v>421</c:v>
                </c:pt>
                <c:pt idx="2398">
                  <c:v>411</c:v>
                </c:pt>
                <c:pt idx="2399">
                  <c:v>415</c:v>
                </c:pt>
                <c:pt idx="2400">
                  <c:v>418</c:v>
                </c:pt>
                <c:pt idx="2401">
                  <c:v>421</c:v>
                </c:pt>
                <c:pt idx="2402">
                  <c:v>421</c:v>
                </c:pt>
                <c:pt idx="2403">
                  <c:v>415</c:v>
                </c:pt>
                <c:pt idx="2404">
                  <c:v>415</c:v>
                </c:pt>
                <c:pt idx="2405">
                  <c:v>400</c:v>
                </c:pt>
                <c:pt idx="2406">
                  <c:v>420</c:v>
                </c:pt>
                <c:pt idx="2407">
                  <c:v>420</c:v>
                </c:pt>
                <c:pt idx="2408">
                  <c:v>423</c:v>
                </c:pt>
                <c:pt idx="2409">
                  <c:v>423</c:v>
                </c:pt>
                <c:pt idx="2410">
                  <c:v>425</c:v>
                </c:pt>
                <c:pt idx="2411">
                  <c:v>420</c:v>
                </c:pt>
                <c:pt idx="2412">
                  <c:v>411</c:v>
                </c:pt>
                <c:pt idx="2413">
                  <c:v>416</c:v>
                </c:pt>
                <c:pt idx="2414">
                  <c:v>423</c:v>
                </c:pt>
                <c:pt idx="2415">
                  <c:v>411</c:v>
                </c:pt>
                <c:pt idx="2416">
                  <c:v>420</c:v>
                </c:pt>
                <c:pt idx="2417">
                  <c:v>420</c:v>
                </c:pt>
                <c:pt idx="2418">
                  <c:v>411</c:v>
                </c:pt>
                <c:pt idx="2419">
                  <c:v>420</c:v>
                </c:pt>
                <c:pt idx="2420">
                  <c:v>405</c:v>
                </c:pt>
                <c:pt idx="2421">
                  <c:v>423</c:v>
                </c:pt>
                <c:pt idx="2422">
                  <c:v>425</c:v>
                </c:pt>
                <c:pt idx="2423">
                  <c:v>411</c:v>
                </c:pt>
                <c:pt idx="2424">
                  <c:v>416</c:v>
                </c:pt>
                <c:pt idx="2425">
                  <c:v>411</c:v>
                </c:pt>
                <c:pt idx="2426">
                  <c:v>416</c:v>
                </c:pt>
                <c:pt idx="2427">
                  <c:v>420</c:v>
                </c:pt>
                <c:pt idx="2428">
                  <c:v>420</c:v>
                </c:pt>
                <c:pt idx="2429">
                  <c:v>411</c:v>
                </c:pt>
                <c:pt idx="2430">
                  <c:v>405</c:v>
                </c:pt>
                <c:pt idx="2431">
                  <c:v>416</c:v>
                </c:pt>
                <c:pt idx="2432">
                  <c:v>416</c:v>
                </c:pt>
                <c:pt idx="2433">
                  <c:v>416</c:v>
                </c:pt>
                <c:pt idx="2434">
                  <c:v>416</c:v>
                </c:pt>
                <c:pt idx="2435">
                  <c:v>411</c:v>
                </c:pt>
                <c:pt idx="2436">
                  <c:v>407</c:v>
                </c:pt>
                <c:pt idx="2437">
                  <c:v>411</c:v>
                </c:pt>
                <c:pt idx="2438">
                  <c:v>407</c:v>
                </c:pt>
                <c:pt idx="2439">
                  <c:v>411</c:v>
                </c:pt>
                <c:pt idx="2440">
                  <c:v>400</c:v>
                </c:pt>
                <c:pt idx="2441">
                  <c:v>416</c:v>
                </c:pt>
                <c:pt idx="2442">
                  <c:v>400</c:v>
                </c:pt>
                <c:pt idx="2443">
                  <c:v>400</c:v>
                </c:pt>
                <c:pt idx="2444">
                  <c:v>405</c:v>
                </c:pt>
                <c:pt idx="2445">
                  <c:v>420</c:v>
                </c:pt>
                <c:pt idx="2446">
                  <c:v>407</c:v>
                </c:pt>
                <c:pt idx="2447">
                  <c:v>400</c:v>
                </c:pt>
                <c:pt idx="2448">
                  <c:v>421</c:v>
                </c:pt>
                <c:pt idx="2449">
                  <c:v>414</c:v>
                </c:pt>
                <c:pt idx="2450">
                  <c:v>416</c:v>
                </c:pt>
                <c:pt idx="2451">
                  <c:v>414</c:v>
                </c:pt>
                <c:pt idx="2452">
                  <c:v>409</c:v>
                </c:pt>
                <c:pt idx="2453">
                  <c:v>414</c:v>
                </c:pt>
                <c:pt idx="2454">
                  <c:v>416</c:v>
                </c:pt>
                <c:pt idx="2455">
                  <c:v>409</c:v>
                </c:pt>
                <c:pt idx="2456">
                  <c:v>409</c:v>
                </c:pt>
                <c:pt idx="2457">
                  <c:v>402</c:v>
                </c:pt>
                <c:pt idx="2458">
                  <c:v>409</c:v>
                </c:pt>
                <c:pt idx="2459">
                  <c:v>414</c:v>
                </c:pt>
                <c:pt idx="2460">
                  <c:v>406</c:v>
                </c:pt>
                <c:pt idx="2461">
                  <c:v>409</c:v>
                </c:pt>
                <c:pt idx="2462">
                  <c:v>406</c:v>
                </c:pt>
                <c:pt idx="2463">
                  <c:v>409</c:v>
                </c:pt>
                <c:pt idx="2464">
                  <c:v>414</c:v>
                </c:pt>
                <c:pt idx="2465">
                  <c:v>409</c:v>
                </c:pt>
                <c:pt idx="2466">
                  <c:v>406</c:v>
                </c:pt>
                <c:pt idx="2467">
                  <c:v>402</c:v>
                </c:pt>
                <c:pt idx="2468">
                  <c:v>425</c:v>
                </c:pt>
                <c:pt idx="2469">
                  <c:v>414</c:v>
                </c:pt>
                <c:pt idx="2470">
                  <c:v>406</c:v>
                </c:pt>
                <c:pt idx="2471">
                  <c:v>409</c:v>
                </c:pt>
                <c:pt idx="2472">
                  <c:v>409</c:v>
                </c:pt>
                <c:pt idx="2473">
                  <c:v>409</c:v>
                </c:pt>
                <c:pt idx="2474">
                  <c:v>409</c:v>
                </c:pt>
                <c:pt idx="2475">
                  <c:v>414</c:v>
                </c:pt>
                <c:pt idx="2476">
                  <c:v>416</c:v>
                </c:pt>
                <c:pt idx="2477">
                  <c:v>406</c:v>
                </c:pt>
                <c:pt idx="2478">
                  <c:v>414</c:v>
                </c:pt>
                <c:pt idx="2479">
                  <c:v>400</c:v>
                </c:pt>
                <c:pt idx="2480">
                  <c:v>416</c:v>
                </c:pt>
                <c:pt idx="2481">
                  <c:v>421</c:v>
                </c:pt>
                <c:pt idx="2482">
                  <c:v>416</c:v>
                </c:pt>
                <c:pt idx="2483">
                  <c:v>414</c:v>
                </c:pt>
                <c:pt idx="2484">
                  <c:v>400</c:v>
                </c:pt>
                <c:pt idx="2485">
                  <c:v>427</c:v>
                </c:pt>
                <c:pt idx="2486">
                  <c:v>421</c:v>
                </c:pt>
                <c:pt idx="2487">
                  <c:v>421</c:v>
                </c:pt>
                <c:pt idx="2488">
                  <c:v>421</c:v>
                </c:pt>
                <c:pt idx="2489">
                  <c:v>409</c:v>
                </c:pt>
                <c:pt idx="2490">
                  <c:v>416</c:v>
                </c:pt>
                <c:pt idx="2491">
                  <c:v>438</c:v>
                </c:pt>
                <c:pt idx="2492">
                  <c:v>423</c:v>
                </c:pt>
                <c:pt idx="2493">
                  <c:v>416</c:v>
                </c:pt>
                <c:pt idx="2494">
                  <c:v>407</c:v>
                </c:pt>
                <c:pt idx="2495">
                  <c:v>413</c:v>
                </c:pt>
                <c:pt idx="2496">
                  <c:v>423</c:v>
                </c:pt>
                <c:pt idx="2497">
                  <c:v>413</c:v>
                </c:pt>
                <c:pt idx="2498">
                  <c:v>421</c:v>
                </c:pt>
                <c:pt idx="2499">
                  <c:v>409</c:v>
                </c:pt>
                <c:pt idx="2500">
                  <c:v>413</c:v>
                </c:pt>
                <c:pt idx="2501">
                  <c:v>409</c:v>
                </c:pt>
                <c:pt idx="2502">
                  <c:v>416</c:v>
                </c:pt>
                <c:pt idx="2503">
                  <c:v>427</c:v>
                </c:pt>
                <c:pt idx="2504">
                  <c:v>400</c:v>
                </c:pt>
                <c:pt idx="2505">
                  <c:v>416</c:v>
                </c:pt>
                <c:pt idx="2506">
                  <c:v>421</c:v>
                </c:pt>
                <c:pt idx="2507">
                  <c:v>423</c:v>
                </c:pt>
                <c:pt idx="2508">
                  <c:v>421</c:v>
                </c:pt>
                <c:pt idx="2509">
                  <c:v>407</c:v>
                </c:pt>
                <c:pt idx="2510">
                  <c:v>413</c:v>
                </c:pt>
                <c:pt idx="2511">
                  <c:v>421</c:v>
                </c:pt>
                <c:pt idx="2512">
                  <c:v>421</c:v>
                </c:pt>
                <c:pt idx="2513">
                  <c:v>421</c:v>
                </c:pt>
                <c:pt idx="2514">
                  <c:v>405</c:v>
                </c:pt>
                <c:pt idx="2515">
                  <c:v>421</c:v>
                </c:pt>
                <c:pt idx="2516">
                  <c:v>423</c:v>
                </c:pt>
                <c:pt idx="2517">
                  <c:v>413</c:v>
                </c:pt>
                <c:pt idx="2518">
                  <c:v>416</c:v>
                </c:pt>
                <c:pt idx="2519">
                  <c:v>405</c:v>
                </c:pt>
                <c:pt idx="2520">
                  <c:v>416</c:v>
                </c:pt>
                <c:pt idx="2521">
                  <c:v>421</c:v>
                </c:pt>
                <c:pt idx="2522">
                  <c:v>421</c:v>
                </c:pt>
                <c:pt idx="2523">
                  <c:v>407</c:v>
                </c:pt>
                <c:pt idx="2524">
                  <c:v>400</c:v>
                </c:pt>
                <c:pt idx="2525">
                  <c:v>415</c:v>
                </c:pt>
                <c:pt idx="2526">
                  <c:v>436</c:v>
                </c:pt>
                <c:pt idx="2527">
                  <c:v>418</c:v>
                </c:pt>
                <c:pt idx="2528">
                  <c:v>411</c:v>
                </c:pt>
                <c:pt idx="2529">
                  <c:v>409</c:v>
                </c:pt>
                <c:pt idx="2530">
                  <c:v>409</c:v>
                </c:pt>
                <c:pt idx="2531">
                  <c:v>418</c:v>
                </c:pt>
                <c:pt idx="2532">
                  <c:v>415</c:v>
                </c:pt>
                <c:pt idx="2533">
                  <c:v>411</c:v>
                </c:pt>
                <c:pt idx="2534">
                  <c:v>407</c:v>
                </c:pt>
                <c:pt idx="2535">
                  <c:v>411</c:v>
                </c:pt>
                <c:pt idx="2536">
                  <c:v>407</c:v>
                </c:pt>
                <c:pt idx="2537">
                  <c:v>415</c:v>
                </c:pt>
                <c:pt idx="2538">
                  <c:v>418</c:v>
                </c:pt>
                <c:pt idx="2539">
                  <c:v>409</c:v>
                </c:pt>
                <c:pt idx="2540">
                  <c:v>411</c:v>
                </c:pt>
                <c:pt idx="2541">
                  <c:v>415</c:v>
                </c:pt>
                <c:pt idx="2542">
                  <c:v>423</c:v>
                </c:pt>
                <c:pt idx="2543">
                  <c:v>407</c:v>
                </c:pt>
                <c:pt idx="2544">
                  <c:v>409</c:v>
                </c:pt>
                <c:pt idx="2545">
                  <c:v>411</c:v>
                </c:pt>
                <c:pt idx="2546">
                  <c:v>415</c:v>
                </c:pt>
                <c:pt idx="2547">
                  <c:v>409</c:v>
                </c:pt>
                <c:pt idx="2548">
                  <c:v>415</c:v>
                </c:pt>
                <c:pt idx="2549">
                  <c:v>505</c:v>
                </c:pt>
                <c:pt idx="2550">
                  <c:v>409</c:v>
                </c:pt>
                <c:pt idx="2551">
                  <c:v>411</c:v>
                </c:pt>
                <c:pt idx="2552">
                  <c:v>402</c:v>
                </c:pt>
                <c:pt idx="2553">
                  <c:v>409</c:v>
                </c:pt>
                <c:pt idx="2554">
                  <c:v>402</c:v>
                </c:pt>
                <c:pt idx="2555">
                  <c:v>411</c:v>
                </c:pt>
                <c:pt idx="2556">
                  <c:v>402</c:v>
                </c:pt>
                <c:pt idx="2557">
                  <c:v>409</c:v>
                </c:pt>
                <c:pt idx="2558">
                  <c:v>407</c:v>
                </c:pt>
                <c:pt idx="2559">
                  <c:v>409</c:v>
                </c:pt>
                <c:pt idx="2560">
                  <c:v>409</c:v>
                </c:pt>
                <c:pt idx="2561">
                  <c:v>400</c:v>
                </c:pt>
                <c:pt idx="2562">
                  <c:v>411</c:v>
                </c:pt>
                <c:pt idx="2563">
                  <c:v>409</c:v>
                </c:pt>
                <c:pt idx="2564">
                  <c:v>411</c:v>
                </c:pt>
                <c:pt idx="2565">
                  <c:v>409</c:v>
                </c:pt>
                <c:pt idx="2566">
                  <c:v>402</c:v>
                </c:pt>
                <c:pt idx="2567">
                  <c:v>407</c:v>
                </c:pt>
                <c:pt idx="2568">
                  <c:v>423</c:v>
                </c:pt>
                <c:pt idx="2569">
                  <c:v>411</c:v>
                </c:pt>
                <c:pt idx="2570">
                  <c:v>411</c:v>
                </c:pt>
                <c:pt idx="2571">
                  <c:v>402</c:v>
                </c:pt>
                <c:pt idx="2572">
                  <c:v>415</c:v>
                </c:pt>
                <c:pt idx="2573">
                  <c:v>418</c:v>
                </c:pt>
                <c:pt idx="2574">
                  <c:v>411</c:v>
                </c:pt>
                <c:pt idx="2575">
                  <c:v>415</c:v>
                </c:pt>
                <c:pt idx="2576">
                  <c:v>411</c:v>
                </c:pt>
                <c:pt idx="2577">
                  <c:v>418</c:v>
                </c:pt>
                <c:pt idx="2578">
                  <c:v>418</c:v>
                </c:pt>
                <c:pt idx="2579">
                  <c:v>418</c:v>
                </c:pt>
                <c:pt idx="2580">
                  <c:v>409</c:v>
                </c:pt>
                <c:pt idx="2581">
                  <c:v>407</c:v>
                </c:pt>
                <c:pt idx="2582">
                  <c:v>411</c:v>
                </c:pt>
                <c:pt idx="2583">
                  <c:v>418</c:v>
                </c:pt>
                <c:pt idx="2584">
                  <c:v>436</c:v>
                </c:pt>
                <c:pt idx="2585">
                  <c:v>411</c:v>
                </c:pt>
                <c:pt idx="2586">
                  <c:v>415</c:v>
                </c:pt>
                <c:pt idx="2587">
                  <c:v>415</c:v>
                </c:pt>
                <c:pt idx="2588">
                  <c:v>411</c:v>
                </c:pt>
                <c:pt idx="2589">
                  <c:v>411</c:v>
                </c:pt>
                <c:pt idx="2590">
                  <c:v>415</c:v>
                </c:pt>
                <c:pt idx="2591">
                  <c:v>409</c:v>
                </c:pt>
                <c:pt idx="2592">
                  <c:v>423</c:v>
                </c:pt>
                <c:pt idx="2593">
                  <c:v>402</c:v>
                </c:pt>
                <c:pt idx="2594">
                  <c:v>411</c:v>
                </c:pt>
                <c:pt idx="2595">
                  <c:v>409</c:v>
                </c:pt>
                <c:pt idx="2596">
                  <c:v>418</c:v>
                </c:pt>
                <c:pt idx="2597">
                  <c:v>415</c:v>
                </c:pt>
                <c:pt idx="2598">
                  <c:v>400</c:v>
                </c:pt>
                <c:pt idx="2599">
                  <c:v>418</c:v>
                </c:pt>
                <c:pt idx="2600">
                  <c:v>407</c:v>
                </c:pt>
                <c:pt idx="2601">
                  <c:v>415</c:v>
                </c:pt>
                <c:pt idx="2602">
                  <c:v>415</c:v>
                </c:pt>
                <c:pt idx="2603">
                  <c:v>415</c:v>
                </c:pt>
                <c:pt idx="2604">
                  <c:v>411</c:v>
                </c:pt>
                <c:pt idx="2605">
                  <c:v>415</c:v>
                </c:pt>
                <c:pt idx="2606">
                  <c:v>411</c:v>
                </c:pt>
                <c:pt idx="2607">
                  <c:v>411</c:v>
                </c:pt>
                <c:pt idx="2608">
                  <c:v>407</c:v>
                </c:pt>
                <c:pt idx="2609">
                  <c:v>415</c:v>
                </c:pt>
                <c:pt idx="2610">
                  <c:v>411</c:v>
                </c:pt>
                <c:pt idx="2611">
                  <c:v>409</c:v>
                </c:pt>
                <c:pt idx="2612">
                  <c:v>411</c:v>
                </c:pt>
                <c:pt idx="2613">
                  <c:v>402</c:v>
                </c:pt>
                <c:pt idx="2614">
                  <c:v>415</c:v>
                </c:pt>
                <c:pt idx="2615">
                  <c:v>407</c:v>
                </c:pt>
                <c:pt idx="2616">
                  <c:v>409</c:v>
                </c:pt>
                <c:pt idx="2617">
                  <c:v>409</c:v>
                </c:pt>
                <c:pt idx="2618">
                  <c:v>407</c:v>
                </c:pt>
                <c:pt idx="2619">
                  <c:v>418</c:v>
                </c:pt>
                <c:pt idx="2620">
                  <c:v>402</c:v>
                </c:pt>
                <c:pt idx="2621">
                  <c:v>407</c:v>
                </c:pt>
                <c:pt idx="2622">
                  <c:v>409</c:v>
                </c:pt>
                <c:pt idx="2623">
                  <c:v>407</c:v>
                </c:pt>
                <c:pt idx="2624">
                  <c:v>402</c:v>
                </c:pt>
                <c:pt idx="2625">
                  <c:v>409</c:v>
                </c:pt>
                <c:pt idx="2626">
                  <c:v>400</c:v>
                </c:pt>
                <c:pt idx="2627">
                  <c:v>403</c:v>
                </c:pt>
                <c:pt idx="2628">
                  <c:v>400</c:v>
                </c:pt>
                <c:pt idx="2629">
                  <c:v>411</c:v>
                </c:pt>
                <c:pt idx="2630">
                  <c:v>400</c:v>
                </c:pt>
                <c:pt idx="2631">
                  <c:v>405</c:v>
                </c:pt>
                <c:pt idx="2632">
                  <c:v>408</c:v>
                </c:pt>
                <c:pt idx="2633">
                  <c:v>400</c:v>
                </c:pt>
                <c:pt idx="2634">
                  <c:v>408</c:v>
                </c:pt>
                <c:pt idx="2635">
                  <c:v>400</c:v>
                </c:pt>
                <c:pt idx="2636">
                  <c:v>409</c:v>
                </c:pt>
                <c:pt idx="2637">
                  <c:v>409</c:v>
                </c:pt>
                <c:pt idx="2638">
                  <c:v>405</c:v>
                </c:pt>
                <c:pt idx="2639">
                  <c:v>405</c:v>
                </c:pt>
                <c:pt idx="2640">
                  <c:v>409</c:v>
                </c:pt>
                <c:pt idx="2641">
                  <c:v>405</c:v>
                </c:pt>
                <c:pt idx="2642">
                  <c:v>416</c:v>
                </c:pt>
                <c:pt idx="2643">
                  <c:v>409</c:v>
                </c:pt>
                <c:pt idx="2644">
                  <c:v>405</c:v>
                </c:pt>
                <c:pt idx="2645">
                  <c:v>405</c:v>
                </c:pt>
                <c:pt idx="2646">
                  <c:v>400</c:v>
                </c:pt>
                <c:pt idx="2647">
                  <c:v>409</c:v>
                </c:pt>
                <c:pt idx="2648">
                  <c:v>400</c:v>
                </c:pt>
                <c:pt idx="2649">
                  <c:v>402</c:v>
                </c:pt>
                <c:pt idx="2650">
                  <c:v>400</c:v>
                </c:pt>
                <c:pt idx="2651">
                  <c:v>402</c:v>
                </c:pt>
                <c:pt idx="2652">
                  <c:v>407</c:v>
                </c:pt>
                <c:pt idx="2653">
                  <c:v>402</c:v>
                </c:pt>
                <c:pt idx="2654">
                  <c:v>407</c:v>
                </c:pt>
                <c:pt idx="2655">
                  <c:v>400</c:v>
                </c:pt>
                <c:pt idx="2656">
                  <c:v>407</c:v>
                </c:pt>
                <c:pt idx="2657">
                  <c:v>402</c:v>
                </c:pt>
                <c:pt idx="2658">
                  <c:v>400</c:v>
                </c:pt>
                <c:pt idx="2659">
                  <c:v>407</c:v>
                </c:pt>
                <c:pt idx="2660">
                  <c:v>400</c:v>
                </c:pt>
                <c:pt idx="2661">
                  <c:v>402</c:v>
                </c:pt>
                <c:pt idx="2662">
                  <c:v>411</c:v>
                </c:pt>
                <c:pt idx="2663">
                  <c:v>402</c:v>
                </c:pt>
                <c:pt idx="2664">
                  <c:v>407</c:v>
                </c:pt>
                <c:pt idx="2665">
                  <c:v>415</c:v>
                </c:pt>
                <c:pt idx="2666">
                  <c:v>402</c:v>
                </c:pt>
                <c:pt idx="2667">
                  <c:v>402</c:v>
                </c:pt>
                <c:pt idx="2668">
                  <c:v>400</c:v>
                </c:pt>
                <c:pt idx="2669">
                  <c:v>410</c:v>
                </c:pt>
                <c:pt idx="2670">
                  <c:v>403</c:v>
                </c:pt>
                <c:pt idx="2671">
                  <c:v>406</c:v>
                </c:pt>
                <c:pt idx="2672">
                  <c:v>415</c:v>
                </c:pt>
                <c:pt idx="2673">
                  <c:v>415</c:v>
                </c:pt>
                <c:pt idx="2674">
                  <c:v>406</c:v>
                </c:pt>
                <c:pt idx="2675">
                  <c:v>406</c:v>
                </c:pt>
                <c:pt idx="2676">
                  <c:v>410</c:v>
                </c:pt>
                <c:pt idx="2677">
                  <c:v>415</c:v>
                </c:pt>
                <c:pt idx="2678">
                  <c:v>415</c:v>
                </c:pt>
                <c:pt idx="2679">
                  <c:v>422</c:v>
                </c:pt>
                <c:pt idx="2680">
                  <c:v>410</c:v>
                </c:pt>
                <c:pt idx="2681">
                  <c:v>403</c:v>
                </c:pt>
                <c:pt idx="2682">
                  <c:v>415</c:v>
                </c:pt>
                <c:pt idx="2683">
                  <c:v>418</c:v>
                </c:pt>
                <c:pt idx="2684">
                  <c:v>418</c:v>
                </c:pt>
                <c:pt idx="2685">
                  <c:v>403</c:v>
                </c:pt>
                <c:pt idx="2686">
                  <c:v>415</c:v>
                </c:pt>
                <c:pt idx="2687">
                  <c:v>410</c:v>
                </c:pt>
                <c:pt idx="2688">
                  <c:v>415</c:v>
                </c:pt>
                <c:pt idx="2689">
                  <c:v>406</c:v>
                </c:pt>
                <c:pt idx="2690">
                  <c:v>403</c:v>
                </c:pt>
                <c:pt idx="2691">
                  <c:v>415</c:v>
                </c:pt>
                <c:pt idx="2692">
                  <c:v>410</c:v>
                </c:pt>
                <c:pt idx="2693">
                  <c:v>410</c:v>
                </c:pt>
                <c:pt idx="2694">
                  <c:v>403</c:v>
                </c:pt>
                <c:pt idx="2695">
                  <c:v>406</c:v>
                </c:pt>
                <c:pt idx="2696">
                  <c:v>422</c:v>
                </c:pt>
                <c:pt idx="2697">
                  <c:v>406</c:v>
                </c:pt>
                <c:pt idx="2698">
                  <c:v>403</c:v>
                </c:pt>
                <c:pt idx="2699">
                  <c:v>410</c:v>
                </c:pt>
                <c:pt idx="2700">
                  <c:v>428</c:v>
                </c:pt>
                <c:pt idx="2701">
                  <c:v>422</c:v>
                </c:pt>
                <c:pt idx="2702">
                  <c:v>406</c:v>
                </c:pt>
                <c:pt idx="2703">
                  <c:v>415</c:v>
                </c:pt>
                <c:pt idx="2704">
                  <c:v>406</c:v>
                </c:pt>
                <c:pt idx="2705">
                  <c:v>403</c:v>
                </c:pt>
                <c:pt idx="2706">
                  <c:v>415</c:v>
                </c:pt>
                <c:pt idx="2707">
                  <c:v>403</c:v>
                </c:pt>
                <c:pt idx="2708">
                  <c:v>406</c:v>
                </c:pt>
                <c:pt idx="2709">
                  <c:v>406</c:v>
                </c:pt>
                <c:pt idx="2710">
                  <c:v>410</c:v>
                </c:pt>
                <c:pt idx="2711">
                  <c:v>406</c:v>
                </c:pt>
                <c:pt idx="2712">
                  <c:v>400</c:v>
                </c:pt>
                <c:pt idx="2713">
                  <c:v>406</c:v>
                </c:pt>
                <c:pt idx="2714">
                  <c:v>400</c:v>
                </c:pt>
                <c:pt idx="2715">
                  <c:v>403</c:v>
                </c:pt>
                <c:pt idx="2716">
                  <c:v>407</c:v>
                </c:pt>
                <c:pt idx="2717">
                  <c:v>400</c:v>
                </c:pt>
                <c:pt idx="2718">
                  <c:v>400</c:v>
                </c:pt>
                <c:pt idx="2719">
                  <c:v>403</c:v>
                </c:pt>
                <c:pt idx="2720">
                  <c:v>542</c:v>
                </c:pt>
                <c:pt idx="2721">
                  <c:v>400</c:v>
                </c:pt>
                <c:pt idx="2722">
                  <c:v>400</c:v>
                </c:pt>
                <c:pt idx="2723">
                  <c:v>415</c:v>
                </c:pt>
                <c:pt idx="2724">
                  <c:v>406</c:v>
                </c:pt>
                <c:pt idx="2725">
                  <c:v>400</c:v>
                </c:pt>
                <c:pt idx="2726">
                  <c:v>409</c:v>
                </c:pt>
                <c:pt idx="2727">
                  <c:v>400</c:v>
                </c:pt>
                <c:pt idx="2728">
                  <c:v>400</c:v>
                </c:pt>
                <c:pt idx="2729">
                  <c:v>400</c:v>
                </c:pt>
                <c:pt idx="2730">
                  <c:v>415</c:v>
                </c:pt>
                <c:pt idx="2731">
                  <c:v>415</c:v>
                </c:pt>
                <c:pt idx="2732">
                  <c:v>409</c:v>
                </c:pt>
                <c:pt idx="2733">
                  <c:v>406</c:v>
                </c:pt>
                <c:pt idx="2734">
                  <c:v>400</c:v>
                </c:pt>
                <c:pt idx="2735">
                  <c:v>418</c:v>
                </c:pt>
                <c:pt idx="2736">
                  <c:v>409</c:v>
                </c:pt>
                <c:pt idx="2737">
                  <c:v>422</c:v>
                </c:pt>
                <c:pt idx="2738">
                  <c:v>415</c:v>
                </c:pt>
                <c:pt idx="2739">
                  <c:v>403</c:v>
                </c:pt>
                <c:pt idx="2740">
                  <c:v>418</c:v>
                </c:pt>
                <c:pt idx="2741">
                  <c:v>422</c:v>
                </c:pt>
                <c:pt idx="2742">
                  <c:v>415</c:v>
                </c:pt>
                <c:pt idx="2743">
                  <c:v>415</c:v>
                </c:pt>
                <c:pt idx="2744">
                  <c:v>406</c:v>
                </c:pt>
                <c:pt idx="2745">
                  <c:v>415</c:v>
                </c:pt>
                <c:pt idx="2746">
                  <c:v>424</c:v>
                </c:pt>
                <c:pt idx="2747">
                  <c:v>415</c:v>
                </c:pt>
                <c:pt idx="2748">
                  <c:v>418</c:v>
                </c:pt>
                <c:pt idx="2749">
                  <c:v>406</c:v>
                </c:pt>
                <c:pt idx="2750">
                  <c:v>418</c:v>
                </c:pt>
                <c:pt idx="2751">
                  <c:v>418</c:v>
                </c:pt>
                <c:pt idx="2752">
                  <c:v>422</c:v>
                </c:pt>
                <c:pt idx="2753">
                  <c:v>415</c:v>
                </c:pt>
                <c:pt idx="2754">
                  <c:v>415</c:v>
                </c:pt>
                <c:pt idx="2755">
                  <c:v>415</c:v>
                </c:pt>
                <c:pt idx="2756">
                  <c:v>415</c:v>
                </c:pt>
                <c:pt idx="2757">
                  <c:v>424</c:v>
                </c:pt>
                <c:pt idx="2758">
                  <c:v>422</c:v>
                </c:pt>
                <c:pt idx="2759">
                  <c:v>418</c:v>
                </c:pt>
                <c:pt idx="2760">
                  <c:v>418</c:v>
                </c:pt>
                <c:pt idx="2761">
                  <c:v>418</c:v>
                </c:pt>
                <c:pt idx="2762">
                  <c:v>415</c:v>
                </c:pt>
                <c:pt idx="2763">
                  <c:v>422</c:v>
                </c:pt>
                <c:pt idx="2764">
                  <c:v>418</c:v>
                </c:pt>
                <c:pt idx="2765">
                  <c:v>422</c:v>
                </c:pt>
                <c:pt idx="2766">
                  <c:v>418</c:v>
                </c:pt>
                <c:pt idx="2767">
                  <c:v>435</c:v>
                </c:pt>
                <c:pt idx="2768">
                  <c:v>424</c:v>
                </c:pt>
                <c:pt idx="2769">
                  <c:v>422</c:v>
                </c:pt>
                <c:pt idx="2770">
                  <c:v>435</c:v>
                </c:pt>
                <c:pt idx="2771">
                  <c:v>424</c:v>
                </c:pt>
                <c:pt idx="2772">
                  <c:v>428</c:v>
                </c:pt>
                <c:pt idx="2773">
                  <c:v>435</c:v>
                </c:pt>
                <c:pt idx="2774">
                  <c:v>435</c:v>
                </c:pt>
                <c:pt idx="2775">
                  <c:v>418</c:v>
                </c:pt>
                <c:pt idx="2776">
                  <c:v>424</c:v>
                </c:pt>
                <c:pt idx="2777">
                  <c:v>435</c:v>
                </c:pt>
                <c:pt idx="2778">
                  <c:v>435</c:v>
                </c:pt>
                <c:pt idx="2779">
                  <c:v>424</c:v>
                </c:pt>
                <c:pt idx="2780">
                  <c:v>435</c:v>
                </c:pt>
                <c:pt idx="2781">
                  <c:v>450</c:v>
                </c:pt>
                <c:pt idx="2782">
                  <c:v>435</c:v>
                </c:pt>
                <c:pt idx="2783">
                  <c:v>435</c:v>
                </c:pt>
                <c:pt idx="2784">
                  <c:v>428</c:v>
                </c:pt>
                <c:pt idx="2785">
                  <c:v>435</c:v>
                </c:pt>
                <c:pt idx="2786">
                  <c:v>435</c:v>
                </c:pt>
                <c:pt idx="2787">
                  <c:v>445</c:v>
                </c:pt>
                <c:pt idx="2788">
                  <c:v>443</c:v>
                </c:pt>
                <c:pt idx="2789">
                  <c:v>450</c:v>
                </c:pt>
                <c:pt idx="2790">
                  <c:v>450</c:v>
                </c:pt>
                <c:pt idx="2791">
                  <c:v>455</c:v>
                </c:pt>
                <c:pt idx="2792">
                  <c:v>455</c:v>
                </c:pt>
                <c:pt idx="2793">
                  <c:v>455</c:v>
                </c:pt>
                <c:pt idx="2794">
                  <c:v>466</c:v>
                </c:pt>
                <c:pt idx="2795">
                  <c:v>462</c:v>
                </c:pt>
                <c:pt idx="2796">
                  <c:v>477</c:v>
                </c:pt>
                <c:pt idx="2797">
                  <c:v>482</c:v>
                </c:pt>
                <c:pt idx="2798">
                  <c:v>486</c:v>
                </c:pt>
                <c:pt idx="2799">
                  <c:v>486</c:v>
                </c:pt>
                <c:pt idx="2800">
                  <c:v>486</c:v>
                </c:pt>
                <c:pt idx="2801">
                  <c:v>486</c:v>
                </c:pt>
                <c:pt idx="2802">
                  <c:v>491</c:v>
                </c:pt>
                <c:pt idx="2803">
                  <c:v>486</c:v>
                </c:pt>
                <c:pt idx="2804">
                  <c:v>508</c:v>
                </c:pt>
                <c:pt idx="2805">
                  <c:v>486</c:v>
                </c:pt>
                <c:pt idx="2806">
                  <c:v>486</c:v>
                </c:pt>
                <c:pt idx="2807">
                  <c:v>491</c:v>
                </c:pt>
                <c:pt idx="2808">
                  <c:v>486</c:v>
                </c:pt>
                <c:pt idx="2809">
                  <c:v>493</c:v>
                </c:pt>
                <c:pt idx="2810">
                  <c:v>477</c:v>
                </c:pt>
                <c:pt idx="2811">
                  <c:v>486</c:v>
                </c:pt>
                <c:pt idx="2812">
                  <c:v>482</c:v>
                </c:pt>
                <c:pt idx="2813">
                  <c:v>486</c:v>
                </c:pt>
                <c:pt idx="2814">
                  <c:v>486</c:v>
                </c:pt>
                <c:pt idx="2815">
                  <c:v>472</c:v>
                </c:pt>
                <c:pt idx="2816">
                  <c:v>472</c:v>
                </c:pt>
                <c:pt idx="2817">
                  <c:v>462</c:v>
                </c:pt>
                <c:pt idx="2818">
                  <c:v>455</c:v>
                </c:pt>
                <c:pt idx="2819">
                  <c:v>452</c:v>
                </c:pt>
                <c:pt idx="2820">
                  <c:v>445</c:v>
                </c:pt>
                <c:pt idx="2821">
                  <c:v>452</c:v>
                </c:pt>
                <c:pt idx="2822">
                  <c:v>450</c:v>
                </c:pt>
                <c:pt idx="2823">
                  <c:v>445</c:v>
                </c:pt>
                <c:pt idx="2824">
                  <c:v>455</c:v>
                </c:pt>
                <c:pt idx="2825">
                  <c:v>450</c:v>
                </c:pt>
                <c:pt idx="2826">
                  <c:v>450</c:v>
                </c:pt>
                <c:pt idx="2827">
                  <c:v>450</c:v>
                </c:pt>
                <c:pt idx="2828">
                  <c:v>443</c:v>
                </c:pt>
                <c:pt idx="2829">
                  <c:v>443</c:v>
                </c:pt>
                <c:pt idx="2830">
                  <c:v>428</c:v>
                </c:pt>
                <c:pt idx="2831">
                  <c:v>443</c:v>
                </c:pt>
                <c:pt idx="2832">
                  <c:v>428</c:v>
                </c:pt>
                <c:pt idx="2833">
                  <c:v>428</c:v>
                </c:pt>
                <c:pt idx="2834">
                  <c:v>424</c:v>
                </c:pt>
                <c:pt idx="2835">
                  <c:v>424</c:v>
                </c:pt>
                <c:pt idx="2836">
                  <c:v>435</c:v>
                </c:pt>
                <c:pt idx="2837">
                  <c:v>439</c:v>
                </c:pt>
                <c:pt idx="2838">
                  <c:v>428</c:v>
                </c:pt>
                <c:pt idx="2839">
                  <c:v>445</c:v>
                </c:pt>
                <c:pt idx="2840">
                  <c:v>422</c:v>
                </c:pt>
                <c:pt idx="2841">
                  <c:v>422</c:v>
                </c:pt>
                <c:pt idx="2842">
                  <c:v>424</c:v>
                </c:pt>
                <c:pt idx="2843">
                  <c:v>424</c:v>
                </c:pt>
                <c:pt idx="2844">
                  <c:v>428</c:v>
                </c:pt>
                <c:pt idx="2845">
                  <c:v>422</c:v>
                </c:pt>
                <c:pt idx="2846">
                  <c:v>424</c:v>
                </c:pt>
                <c:pt idx="2847">
                  <c:v>422</c:v>
                </c:pt>
                <c:pt idx="2848">
                  <c:v>435</c:v>
                </c:pt>
                <c:pt idx="2849">
                  <c:v>428</c:v>
                </c:pt>
                <c:pt idx="2850">
                  <c:v>424</c:v>
                </c:pt>
                <c:pt idx="2851">
                  <c:v>439</c:v>
                </c:pt>
                <c:pt idx="2852">
                  <c:v>415</c:v>
                </c:pt>
                <c:pt idx="2853">
                  <c:v>424</c:v>
                </c:pt>
                <c:pt idx="2854">
                  <c:v>424</c:v>
                </c:pt>
                <c:pt idx="2855">
                  <c:v>435</c:v>
                </c:pt>
                <c:pt idx="2856">
                  <c:v>428</c:v>
                </c:pt>
                <c:pt idx="2857">
                  <c:v>406</c:v>
                </c:pt>
                <c:pt idx="2858">
                  <c:v>424</c:v>
                </c:pt>
                <c:pt idx="2859">
                  <c:v>424</c:v>
                </c:pt>
                <c:pt idx="2860">
                  <c:v>418</c:v>
                </c:pt>
                <c:pt idx="2861">
                  <c:v>428</c:v>
                </c:pt>
                <c:pt idx="2862">
                  <c:v>409</c:v>
                </c:pt>
                <c:pt idx="2863">
                  <c:v>422</c:v>
                </c:pt>
                <c:pt idx="2864">
                  <c:v>424</c:v>
                </c:pt>
                <c:pt idx="2865">
                  <c:v>422</c:v>
                </c:pt>
                <c:pt idx="2866">
                  <c:v>428</c:v>
                </c:pt>
                <c:pt idx="2867">
                  <c:v>415</c:v>
                </c:pt>
                <c:pt idx="2868">
                  <c:v>418</c:v>
                </c:pt>
                <c:pt idx="2869">
                  <c:v>415</c:v>
                </c:pt>
                <c:pt idx="2870">
                  <c:v>422</c:v>
                </c:pt>
                <c:pt idx="2871">
                  <c:v>409</c:v>
                </c:pt>
                <c:pt idx="2872">
                  <c:v>415</c:v>
                </c:pt>
                <c:pt idx="2873">
                  <c:v>409</c:v>
                </c:pt>
                <c:pt idx="2874">
                  <c:v>403</c:v>
                </c:pt>
                <c:pt idx="2875">
                  <c:v>418</c:v>
                </c:pt>
                <c:pt idx="2876">
                  <c:v>409</c:v>
                </c:pt>
                <c:pt idx="2877">
                  <c:v>409</c:v>
                </c:pt>
                <c:pt idx="2878">
                  <c:v>415</c:v>
                </c:pt>
                <c:pt idx="2879">
                  <c:v>400</c:v>
                </c:pt>
                <c:pt idx="2880">
                  <c:v>415</c:v>
                </c:pt>
                <c:pt idx="2881">
                  <c:v>418</c:v>
                </c:pt>
                <c:pt idx="2882">
                  <c:v>560</c:v>
                </c:pt>
                <c:pt idx="2883">
                  <c:v>409</c:v>
                </c:pt>
                <c:pt idx="2884">
                  <c:v>403</c:v>
                </c:pt>
                <c:pt idx="2885">
                  <c:v>428</c:v>
                </c:pt>
                <c:pt idx="2886">
                  <c:v>418</c:v>
                </c:pt>
                <c:pt idx="2887">
                  <c:v>409</c:v>
                </c:pt>
                <c:pt idx="2888">
                  <c:v>415</c:v>
                </c:pt>
                <c:pt idx="2889">
                  <c:v>403</c:v>
                </c:pt>
                <c:pt idx="2890">
                  <c:v>418</c:v>
                </c:pt>
                <c:pt idx="2891">
                  <c:v>422</c:v>
                </c:pt>
                <c:pt idx="2892">
                  <c:v>424</c:v>
                </c:pt>
                <c:pt idx="2893">
                  <c:v>418</c:v>
                </c:pt>
                <c:pt idx="2894">
                  <c:v>406</c:v>
                </c:pt>
                <c:pt idx="2895">
                  <c:v>418</c:v>
                </c:pt>
                <c:pt idx="2896">
                  <c:v>418</c:v>
                </c:pt>
                <c:pt idx="2897">
                  <c:v>424</c:v>
                </c:pt>
                <c:pt idx="2898">
                  <c:v>422</c:v>
                </c:pt>
                <c:pt idx="2899">
                  <c:v>418</c:v>
                </c:pt>
                <c:pt idx="2900">
                  <c:v>422</c:v>
                </c:pt>
                <c:pt idx="2901">
                  <c:v>424</c:v>
                </c:pt>
                <c:pt idx="2902">
                  <c:v>428</c:v>
                </c:pt>
                <c:pt idx="2903">
                  <c:v>424</c:v>
                </c:pt>
                <c:pt idx="2904">
                  <c:v>409</c:v>
                </c:pt>
                <c:pt idx="2905">
                  <c:v>418</c:v>
                </c:pt>
                <c:pt idx="2906">
                  <c:v>415</c:v>
                </c:pt>
                <c:pt idx="2907">
                  <c:v>422</c:v>
                </c:pt>
                <c:pt idx="2908">
                  <c:v>422</c:v>
                </c:pt>
                <c:pt idx="2909">
                  <c:v>418</c:v>
                </c:pt>
                <c:pt idx="2910">
                  <c:v>422</c:v>
                </c:pt>
                <c:pt idx="2911">
                  <c:v>422</c:v>
                </c:pt>
                <c:pt idx="2912">
                  <c:v>428</c:v>
                </c:pt>
                <c:pt idx="2913">
                  <c:v>422</c:v>
                </c:pt>
                <c:pt idx="2914">
                  <c:v>415</c:v>
                </c:pt>
                <c:pt idx="2915">
                  <c:v>422</c:v>
                </c:pt>
                <c:pt idx="2916">
                  <c:v>424</c:v>
                </c:pt>
                <c:pt idx="2917">
                  <c:v>428</c:v>
                </c:pt>
                <c:pt idx="2918">
                  <c:v>424</c:v>
                </c:pt>
                <c:pt idx="2919">
                  <c:v>418</c:v>
                </c:pt>
                <c:pt idx="2920">
                  <c:v>445</c:v>
                </c:pt>
                <c:pt idx="2921">
                  <c:v>428</c:v>
                </c:pt>
                <c:pt idx="2922">
                  <c:v>424</c:v>
                </c:pt>
                <c:pt idx="2923">
                  <c:v>424</c:v>
                </c:pt>
                <c:pt idx="2924">
                  <c:v>415</c:v>
                </c:pt>
                <c:pt idx="2925">
                  <c:v>424</c:v>
                </c:pt>
                <c:pt idx="2926">
                  <c:v>409</c:v>
                </c:pt>
                <c:pt idx="2927">
                  <c:v>428</c:v>
                </c:pt>
                <c:pt idx="2928">
                  <c:v>422</c:v>
                </c:pt>
                <c:pt idx="2929">
                  <c:v>422</c:v>
                </c:pt>
                <c:pt idx="2930">
                  <c:v>422</c:v>
                </c:pt>
                <c:pt idx="2931">
                  <c:v>418</c:v>
                </c:pt>
                <c:pt idx="2932">
                  <c:v>439</c:v>
                </c:pt>
                <c:pt idx="2933">
                  <c:v>418</c:v>
                </c:pt>
                <c:pt idx="2934">
                  <c:v>422</c:v>
                </c:pt>
                <c:pt idx="2935">
                  <c:v>424</c:v>
                </c:pt>
                <c:pt idx="2936">
                  <c:v>415</c:v>
                </c:pt>
                <c:pt idx="2937">
                  <c:v>418</c:v>
                </c:pt>
                <c:pt idx="2938">
                  <c:v>424</c:v>
                </c:pt>
                <c:pt idx="2939">
                  <c:v>415</c:v>
                </c:pt>
                <c:pt idx="2940">
                  <c:v>422</c:v>
                </c:pt>
                <c:pt idx="2941">
                  <c:v>406</c:v>
                </c:pt>
                <c:pt idx="2942">
                  <c:v>418</c:v>
                </c:pt>
                <c:pt idx="2943">
                  <c:v>424</c:v>
                </c:pt>
                <c:pt idx="2944">
                  <c:v>418</c:v>
                </c:pt>
                <c:pt idx="2945">
                  <c:v>424</c:v>
                </c:pt>
                <c:pt idx="2946">
                  <c:v>409</c:v>
                </c:pt>
                <c:pt idx="2947">
                  <c:v>418</c:v>
                </c:pt>
                <c:pt idx="2948">
                  <c:v>422</c:v>
                </c:pt>
                <c:pt idx="2949">
                  <c:v>428</c:v>
                </c:pt>
                <c:pt idx="2950">
                  <c:v>422</c:v>
                </c:pt>
                <c:pt idx="2951">
                  <c:v>406</c:v>
                </c:pt>
                <c:pt idx="2952">
                  <c:v>418</c:v>
                </c:pt>
                <c:pt idx="2953">
                  <c:v>424</c:v>
                </c:pt>
                <c:pt idx="2954">
                  <c:v>409</c:v>
                </c:pt>
                <c:pt idx="2955">
                  <c:v>422</c:v>
                </c:pt>
                <c:pt idx="2956">
                  <c:v>406</c:v>
                </c:pt>
                <c:pt idx="2957">
                  <c:v>409</c:v>
                </c:pt>
                <c:pt idx="2958">
                  <c:v>422</c:v>
                </c:pt>
                <c:pt idx="2959">
                  <c:v>418</c:v>
                </c:pt>
                <c:pt idx="2960">
                  <c:v>415</c:v>
                </c:pt>
                <c:pt idx="2961">
                  <c:v>406</c:v>
                </c:pt>
                <c:pt idx="2962">
                  <c:v>418</c:v>
                </c:pt>
                <c:pt idx="2963">
                  <c:v>415</c:v>
                </c:pt>
                <c:pt idx="2964">
                  <c:v>415</c:v>
                </c:pt>
                <c:pt idx="2965">
                  <c:v>560</c:v>
                </c:pt>
                <c:pt idx="2966">
                  <c:v>424</c:v>
                </c:pt>
                <c:pt idx="2967">
                  <c:v>418</c:v>
                </c:pt>
                <c:pt idx="2968">
                  <c:v>409</c:v>
                </c:pt>
                <c:pt idx="2969">
                  <c:v>424</c:v>
                </c:pt>
                <c:pt idx="2970">
                  <c:v>415</c:v>
                </c:pt>
                <c:pt idx="2971">
                  <c:v>418</c:v>
                </c:pt>
                <c:pt idx="2972">
                  <c:v>424</c:v>
                </c:pt>
                <c:pt idx="2973">
                  <c:v>424</c:v>
                </c:pt>
                <c:pt idx="2974">
                  <c:v>422</c:v>
                </c:pt>
                <c:pt idx="2975">
                  <c:v>424</c:v>
                </c:pt>
                <c:pt idx="2976">
                  <c:v>424</c:v>
                </c:pt>
                <c:pt idx="2977">
                  <c:v>424</c:v>
                </c:pt>
                <c:pt idx="2978">
                  <c:v>428</c:v>
                </c:pt>
                <c:pt idx="2979">
                  <c:v>424</c:v>
                </c:pt>
                <c:pt idx="2980">
                  <c:v>418</c:v>
                </c:pt>
                <c:pt idx="2981">
                  <c:v>422</c:v>
                </c:pt>
                <c:pt idx="2982">
                  <c:v>428</c:v>
                </c:pt>
                <c:pt idx="2983">
                  <c:v>418</c:v>
                </c:pt>
                <c:pt idx="2984">
                  <c:v>424</c:v>
                </c:pt>
                <c:pt idx="2985">
                  <c:v>418</c:v>
                </c:pt>
                <c:pt idx="2986">
                  <c:v>439</c:v>
                </c:pt>
                <c:pt idx="2987">
                  <c:v>422</c:v>
                </c:pt>
                <c:pt idx="2988">
                  <c:v>424</c:v>
                </c:pt>
                <c:pt idx="2989">
                  <c:v>428</c:v>
                </c:pt>
                <c:pt idx="2990">
                  <c:v>435</c:v>
                </c:pt>
                <c:pt idx="2991">
                  <c:v>428</c:v>
                </c:pt>
                <c:pt idx="2992">
                  <c:v>422</c:v>
                </c:pt>
                <c:pt idx="2993">
                  <c:v>424</c:v>
                </c:pt>
                <c:pt idx="2994">
                  <c:v>422</c:v>
                </c:pt>
                <c:pt idx="2995">
                  <c:v>422</c:v>
                </c:pt>
                <c:pt idx="2996">
                  <c:v>422</c:v>
                </c:pt>
                <c:pt idx="2997">
                  <c:v>428</c:v>
                </c:pt>
                <c:pt idx="2998">
                  <c:v>428</c:v>
                </c:pt>
                <c:pt idx="2999">
                  <c:v>435</c:v>
                </c:pt>
                <c:pt idx="3000">
                  <c:v>415</c:v>
                </c:pt>
                <c:pt idx="3001">
                  <c:v>435</c:v>
                </c:pt>
                <c:pt idx="3002">
                  <c:v>428</c:v>
                </c:pt>
                <c:pt idx="3003">
                  <c:v>428</c:v>
                </c:pt>
                <c:pt idx="3004">
                  <c:v>428</c:v>
                </c:pt>
                <c:pt idx="3005">
                  <c:v>406</c:v>
                </c:pt>
                <c:pt idx="3006">
                  <c:v>424</c:v>
                </c:pt>
                <c:pt idx="3007">
                  <c:v>424</c:v>
                </c:pt>
                <c:pt idx="3008">
                  <c:v>424</c:v>
                </c:pt>
                <c:pt idx="3009">
                  <c:v>422</c:v>
                </c:pt>
                <c:pt idx="3010">
                  <c:v>422</c:v>
                </c:pt>
                <c:pt idx="3011">
                  <c:v>428</c:v>
                </c:pt>
                <c:pt idx="3012">
                  <c:v>450</c:v>
                </c:pt>
                <c:pt idx="3013">
                  <c:v>428</c:v>
                </c:pt>
                <c:pt idx="3014">
                  <c:v>424</c:v>
                </c:pt>
                <c:pt idx="3015">
                  <c:v>422</c:v>
                </c:pt>
                <c:pt idx="3016">
                  <c:v>428</c:v>
                </c:pt>
                <c:pt idx="3017">
                  <c:v>435</c:v>
                </c:pt>
                <c:pt idx="3018">
                  <c:v>428</c:v>
                </c:pt>
                <c:pt idx="3019">
                  <c:v>439</c:v>
                </c:pt>
                <c:pt idx="3020">
                  <c:v>424</c:v>
                </c:pt>
                <c:pt idx="3021">
                  <c:v>435</c:v>
                </c:pt>
                <c:pt idx="3022">
                  <c:v>428</c:v>
                </c:pt>
                <c:pt idx="3023">
                  <c:v>439</c:v>
                </c:pt>
                <c:pt idx="3024">
                  <c:v>443</c:v>
                </c:pt>
                <c:pt idx="3025">
                  <c:v>418</c:v>
                </c:pt>
                <c:pt idx="3026">
                  <c:v>435</c:v>
                </c:pt>
                <c:pt idx="3027">
                  <c:v>428</c:v>
                </c:pt>
                <c:pt idx="3028">
                  <c:v>435</c:v>
                </c:pt>
                <c:pt idx="3029">
                  <c:v>424</c:v>
                </c:pt>
                <c:pt idx="3030">
                  <c:v>424</c:v>
                </c:pt>
                <c:pt idx="3031">
                  <c:v>428</c:v>
                </c:pt>
                <c:pt idx="3032">
                  <c:v>435</c:v>
                </c:pt>
                <c:pt idx="3033">
                  <c:v>428</c:v>
                </c:pt>
                <c:pt idx="3034">
                  <c:v>424</c:v>
                </c:pt>
                <c:pt idx="3035">
                  <c:v>409</c:v>
                </c:pt>
                <c:pt idx="3036">
                  <c:v>428</c:v>
                </c:pt>
                <c:pt idx="3037">
                  <c:v>428</c:v>
                </c:pt>
                <c:pt idx="3038">
                  <c:v>422</c:v>
                </c:pt>
                <c:pt idx="3039">
                  <c:v>424</c:v>
                </c:pt>
                <c:pt idx="3040">
                  <c:v>418</c:v>
                </c:pt>
                <c:pt idx="3041">
                  <c:v>428</c:v>
                </c:pt>
                <c:pt idx="3042">
                  <c:v>424</c:v>
                </c:pt>
                <c:pt idx="3043">
                  <c:v>422</c:v>
                </c:pt>
                <c:pt idx="3044">
                  <c:v>422</c:v>
                </c:pt>
                <c:pt idx="3045">
                  <c:v>418</c:v>
                </c:pt>
                <c:pt idx="3046">
                  <c:v>415</c:v>
                </c:pt>
                <c:pt idx="3047">
                  <c:v>439</c:v>
                </c:pt>
                <c:pt idx="3048">
                  <c:v>428</c:v>
                </c:pt>
                <c:pt idx="3049">
                  <c:v>424</c:v>
                </c:pt>
                <c:pt idx="3050">
                  <c:v>418</c:v>
                </c:pt>
                <c:pt idx="3051">
                  <c:v>422</c:v>
                </c:pt>
                <c:pt idx="3052">
                  <c:v>428</c:v>
                </c:pt>
                <c:pt idx="3053">
                  <c:v>418</c:v>
                </c:pt>
                <c:pt idx="3054">
                  <c:v>418</c:v>
                </c:pt>
                <c:pt idx="3055">
                  <c:v>409</c:v>
                </c:pt>
                <c:pt idx="3056">
                  <c:v>428</c:v>
                </c:pt>
                <c:pt idx="3057">
                  <c:v>418</c:v>
                </c:pt>
                <c:pt idx="3058">
                  <c:v>418</c:v>
                </c:pt>
                <c:pt idx="3059">
                  <c:v>428</c:v>
                </c:pt>
                <c:pt idx="3060">
                  <c:v>422</c:v>
                </c:pt>
                <c:pt idx="3061">
                  <c:v>424</c:v>
                </c:pt>
                <c:pt idx="3062">
                  <c:v>418</c:v>
                </c:pt>
                <c:pt idx="3063">
                  <c:v>424</c:v>
                </c:pt>
                <c:pt idx="3064">
                  <c:v>422</c:v>
                </c:pt>
                <c:pt idx="3065">
                  <c:v>415</c:v>
                </c:pt>
                <c:pt idx="3066">
                  <c:v>418</c:v>
                </c:pt>
                <c:pt idx="3067">
                  <c:v>424</c:v>
                </c:pt>
                <c:pt idx="3068">
                  <c:v>418</c:v>
                </c:pt>
                <c:pt idx="3069">
                  <c:v>418</c:v>
                </c:pt>
                <c:pt idx="3070">
                  <c:v>409</c:v>
                </c:pt>
                <c:pt idx="3071">
                  <c:v>422</c:v>
                </c:pt>
                <c:pt idx="3072">
                  <c:v>428</c:v>
                </c:pt>
                <c:pt idx="3073">
                  <c:v>418</c:v>
                </c:pt>
                <c:pt idx="3074">
                  <c:v>418</c:v>
                </c:pt>
                <c:pt idx="3075">
                  <c:v>418</c:v>
                </c:pt>
                <c:pt idx="3076">
                  <c:v>422</c:v>
                </c:pt>
                <c:pt idx="3077">
                  <c:v>400</c:v>
                </c:pt>
                <c:pt idx="3078">
                  <c:v>418</c:v>
                </c:pt>
                <c:pt idx="3079">
                  <c:v>422</c:v>
                </c:pt>
                <c:pt idx="3080">
                  <c:v>422</c:v>
                </c:pt>
                <c:pt idx="3081">
                  <c:v>418</c:v>
                </c:pt>
                <c:pt idx="3082">
                  <c:v>418</c:v>
                </c:pt>
                <c:pt idx="3083">
                  <c:v>424</c:v>
                </c:pt>
                <c:pt idx="3084">
                  <c:v>415</c:v>
                </c:pt>
                <c:pt idx="3085">
                  <c:v>409</c:v>
                </c:pt>
                <c:pt idx="3086">
                  <c:v>418</c:v>
                </c:pt>
                <c:pt idx="3087">
                  <c:v>415</c:v>
                </c:pt>
                <c:pt idx="3088">
                  <c:v>409</c:v>
                </c:pt>
                <c:pt idx="3089">
                  <c:v>409</c:v>
                </c:pt>
                <c:pt idx="3090">
                  <c:v>418</c:v>
                </c:pt>
                <c:pt idx="3091">
                  <c:v>418</c:v>
                </c:pt>
                <c:pt idx="3092">
                  <c:v>403</c:v>
                </c:pt>
                <c:pt idx="3093">
                  <c:v>428</c:v>
                </c:pt>
                <c:pt idx="3094">
                  <c:v>409</c:v>
                </c:pt>
                <c:pt idx="3095">
                  <c:v>409</c:v>
                </c:pt>
                <c:pt idx="3096">
                  <c:v>415</c:v>
                </c:pt>
                <c:pt idx="3097">
                  <c:v>409</c:v>
                </c:pt>
                <c:pt idx="3098">
                  <c:v>418</c:v>
                </c:pt>
                <c:pt idx="3099">
                  <c:v>400</c:v>
                </c:pt>
                <c:pt idx="3100">
                  <c:v>409</c:v>
                </c:pt>
                <c:pt idx="3101">
                  <c:v>409</c:v>
                </c:pt>
                <c:pt idx="3102">
                  <c:v>415</c:v>
                </c:pt>
                <c:pt idx="3103">
                  <c:v>415</c:v>
                </c:pt>
                <c:pt idx="3104">
                  <c:v>409</c:v>
                </c:pt>
                <c:pt idx="3105">
                  <c:v>422</c:v>
                </c:pt>
                <c:pt idx="3106">
                  <c:v>406</c:v>
                </c:pt>
                <c:pt idx="3107">
                  <c:v>415</c:v>
                </c:pt>
                <c:pt idx="3108">
                  <c:v>415</c:v>
                </c:pt>
                <c:pt idx="3109">
                  <c:v>409</c:v>
                </c:pt>
                <c:pt idx="3110">
                  <c:v>415</c:v>
                </c:pt>
                <c:pt idx="3111">
                  <c:v>415</c:v>
                </c:pt>
                <c:pt idx="3112">
                  <c:v>403</c:v>
                </c:pt>
                <c:pt idx="3113">
                  <c:v>422</c:v>
                </c:pt>
                <c:pt idx="3114">
                  <c:v>415</c:v>
                </c:pt>
                <c:pt idx="3115">
                  <c:v>409</c:v>
                </c:pt>
                <c:pt idx="3116">
                  <c:v>406</c:v>
                </c:pt>
                <c:pt idx="3117">
                  <c:v>422</c:v>
                </c:pt>
                <c:pt idx="3118">
                  <c:v>418</c:v>
                </c:pt>
                <c:pt idx="3119">
                  <c:v>406</c:v>
                </c:pt>
                <c:pt idx="3120">
                  <c:v>422</c:v>
                </c:pt>
                <c:pt idx="3121">
                  <c:v>415</c:v>
                </c:pt>
                <c:pt idx="3122">
                  <c:v>418</c:v>
                </c:pt>
                <c:pt idx="3123">
                  <c:v>409</c:v>
                </c:pt>
                <c:pt idx="3124">
                  <c:v>418</c:v>
                </c:pt>
                <c:pt idx="3125">
                  <c:v>418</c:v>
                </c:pt>
                <c:pt idx="3126">
                  <c:v>415</c:v>
                </c:pt>
                <c:pt idx="3127">
                  <c:v>406</c:v>
                </c:pt>
                <c:pt idx="3128">
                  <c:v>424</c:v>
                </c:pt>
                <c:pt idx="3129">
                  <c:v>415</c:v>
                </c:pt>
                <c:pt idx="3130">
                  <c:v>415</c:v>
                </c:pt>
                <c:pt idx="3131">
                  <c:v>403</c:v>
                </c:pt>
                <c:pt idx="3132">
                  <c:v>415</c:v>
                </c:pt>
                <c:pt idx="3133">
                  <c:v>422</c:v>
                </c:pt>
                <c:pt idx="3134">
                  <c:v>415</c:v>
                </c:pt>
                <c:pt idx="3135">
                  <c:v>418</c:v>
                </c:pt>
                <c:pt idx="3136">
                  <c:v>409</c:v>
                </c:pt>
                <c:pt idx="3137">
                  <c:v>428</c:v>
                </c:pt>
                <c:pt idx="3138">
                  <c:v>418</c:v>
                </c:pt>
                <c:pt idx="3139">
                  <c:v>415</c:v>
                </c:pt>
                <c:pt idx="3140">
                  <c:v>428</c:v>
                </c:pt>
                <c:pt idx="3141">
                  <c:v>418</c:v>
                </c:pt>
                <c:pt idx="3142">
                  <c:v>422</c:v>
                </c:pt>
                <c:pt idx="3143">
                  <c:v>415</c:v>
                </c:pt>
                <c:pt idx="3144">
                  <c:v>422</c:v>
                </c:pt>
                <c:pt idx="3145">
                  <c:v>415</c:v>
                </c:pt>
                <c:pt idx="3146">
                  <c:v>409</c:v>
                </c:pt>
                <c:pt idx="3147">
                  <c:v>418</c:v>
                </c:pt>
                <c:pt idx="3148">
                  <c:v>418</c:v>
                </c:pt>
                <c:pt idx="3149">
                  <c:v>422</c:v>
                </c:pt>
                <c:pt idx="3150">
                  <c:v>422</c:v>
                </c:pt>
                <c:pt idx="3151">
                  <c:v>406</c:v>
                </c:pt>
                <c:pt idx="3152">
                  <c:v>418</c:v>
                </c:pt>
                <c:pt idx="3153">
                  <c:v>422</c:v>
                </c:pt>
                <c:pt idx="3154">
                  <c:v>418</c:v>
                </c:pt>
                <c:pt idx="3155">
                  <c:v>415</c:v>
                </c:pt>
                <c:pt idx="3156">
                  <c:v>403</c:v>
                </c:pt>
                <c:pt idx="3157">
                  <c:v>418</c:v>
                </c:pt>
                <c:pt idx="3158">
                  <c:v>415</c:v>
                </c:pt>
                <c:pt idx="3159">
                  <c:v>415</c:v>
                </c:pt>
                <c:pt idx="3160">
                  <c:v>409</c:v>
                </c:pt>
                <c:pt idx="3161">
                  <c:v>415</c:v>
                </c:pt>
                <c:pt idx="3162">
                  <c:v>415</c:v>
                </c:pt>
                <c:pt idx="3163">
                  <c:v>424</c:v>
                </c:pt>
                <c:pt idx="3164">
                  <c:v>415</c:v>
                </c:pt>
                <c:pt idx="3165">
                  <c:v>409</c:v>
                </c:pt>
                <c:pt idx="3166">
                  <c:v>415</c:v>
                </c:pt>
                <c:pt idx="3167">
                  <c:v>415</c:v>
                </c:pt>
                <c:pt idx="3168">
                  <c:v>406</c:v>
                </c:pt>
                <c:pt idx="3169">
                  <c:v>409</c:v>
                </c:pt>
                <c:pt idx="3170">
                  <c:v>415</c:v>
                </c:pt>
                <c:pt idx="3171">
                  <c:v>409</c:v>
                </c:pt>
                <c:pt idx="3172">
                  <c:v>406</c:v>
                </c:pt>
                <c:pt idx="3173">
                  <c:v>400</c:v>
                </c:pt>
                <c:pt idx="3174">
                  <c:v>418</c:v>
                </c:pt>
                <c:pt idx="3175">
                  <c:v>425</c:v>
                </c:pt>
                <c:pt idx="3176">
                  <c:v>407</c:v>
                </c:pt>
                <c:pt idx="3177">
                  <c:v>413</c:v>
                </c:pt>
                <c:pt idx="3178">
                  <c:v>400</c:v>
                </c:pt>
                <c:pt idx="3179">
                  <c:v>418</c:v>
                </c:pt>
                <c:pt idx="3180">
                  <c:v>407</c:v>
                </c:pt>
                <c:pt idx="3181">
                  <c:v>409</c:v>
                </c:pt>
                <c:pt idx="3182">
                  <c:v>413</c:v>
                </c:pt>
                <c:pt idx="3183">
                  <c:v>407</c:v>
                </c:pt>
                <c:pt idx="3184">
                  <c:v>407</c:v>
                </c:pt>
                <c:pt idx="3185">
                  <c:v>409</c:v>
                </c:pt>
                <c:pt idx="3186">
                  <c:v>422</c:v>
                </c:pt>
                <c:pt idx="3187">
                  <c:v>413</c:v>
                </c:pt>
                <c:pt idx="3188">
                  <c:v>409</c:v>
                </c:pt>
                <c:pt idx="3189">
                  <c:v>403</c:v>
                </c:pt>
                <c:pt idx="3190">
                  <c:v>409</c:v>
                </c:pt>
                <c:pt idx="3191">
                  <c:v>407</c:v>
                </c:pt>
                <c:pt idx="3192">
                  <c:v>407</c:v>
                </c:pt>
                <c:pt idx="3193">
                  <c:v>407</c:v>
                </c:pt>
                <c:pt idx="3194">
                  <c:v>418</c:v>
                </c:pt>
                <c:pt idx="3195">
                  <c:v>407</c:v>
                </c:pt>
                <c:pt idx="3196">
                  <c:v>413</c:v>
                </c:pt>
                <c:pt idx="3197">
                  <c:v>409</c:v>
                </c:pt>
                <c:pt idx="3198">
                  <c:v>418</c:v>
                </c:pt>
                <c:pt idx="3199">
                  <c:v>409</c:v>
                </c:pt>
                <c:pt idx="3200">
                  <c:v>400</c:v>
                </c:pt>
                <c:pt idx="3201">
                  <c:v>433</c:v>
                </c:pt>
                <c:pt idx="3202">
                  <c:v>418</c:v>
                </c:pt>
                <c:pt idx="3203">
                  <c:v>422</c:v>
                </c:pt>
                <c:pt idx="3204">
                  <c:v>418</c:v>
                </c:pt>
                <c:pt idx="3205">
                  <c:v>413</c:v>
                </c:pt>
                <c:pt idx="3206">
                  <c:v>418</c:v>
                </c:pt>
                <c:pt idx="3207">
                  <c:v>427</c:v>
                </c:pt>
                <c:pt idx="3208">
                  <c:v>418</c:v>
                </c:pt>
                <c:pt idx="3209">
                  <c:v>436</c:v>
                </c:pt>
                <c:pt idx="3210">
                  <c:v>413</c:v>
                </c:pt>
                <c:pt idx="3211">
                  <c:v>413</c:v>
                </c:pt>
                <c:pt idx="3212">
                  <c:v>418</c:v>
                </c:pt>
                <c:pt idx="3213">
                  <c:v>416</c:v>
                </c:pt>
                <c:pt idx="3214">
                  <c:v>422</c:v>
                </c:pt>
                <c:pt idx="3215">
                  <c:v>405</c:v>
                </c:pt>
                <c:pt idx="3216">
                  <c:v>416</c:v>
                </c:pt>
                <c:pt idx="3217">
                  <c:v>416</c:v>
                </c:pt>
                <c:pt idx="3218">
                  <c:v>418</c:v>
                </c:pt>
                <c:pt idx="3219">
                  <c:v>409</c:v>
                </c:pt>
                <c:pt idx="3220">
                  <c:v>400</c:v>
                </c:pt>
                <c:pt idx="3221">
                  <c:v>421</c:v>
                </c:pt>
                <c:pt idx="3222">
                  <c:v>407</c:v>
                </c:pt>
                <c:pt idx="3223">
                  <c:v>400</c:v>
                </c:pt>
                <c:pt idx="3224">
                  <c:v>411</c:v>
                </c:pt>
                <c:pt idx="3225">
                  <c:v>407</c:v>
                </c:pt>
                <c:pt idx="3226">
                  <c:v>400</c:v>
                </c:pt>
                <c:pt idx="3227">
                  <c:v>407</c:v>
                </c:pt>
                <c:pt idx="3228">
                  <c:v>400</c:v>
                </c:pt>
                <c:pt idx="3229">
                  <c:v>407</c:v>
                </c:pt>
                <c:pt idx="3230">
                  <c:v>400</c:v>
                </c:pt>
                <c:pt idx="3231">
                  <c:v>416</c:v>
                </c:pt>
                <c:pt idx="3232">
                  <c:v>414</c:v>
                </c:pt>
                <c:pt idx="3233">
                  <c:v>416</c:v>
                </c:pt>
                <c:pt idx="3234">
                  <c:v>414</c:v>
                </c:pt>
                <c:pt idx="3235">
                  <c:v>410</c:v>
                </c:pt>
                <c:pt idx="3236">
                  <c:v>421</c:v>
                </c:pt>
                <c:pt idx="3237">
                  <c:v>402</c:v>
                </c:pt>
                <c:pt idx="3238">
                  <c:v>416</c:v>
                </c:pt>
                <c:pt idx="3239">
                  <c:v>416</c:v>
                </c:pt>
                <c:pt idx="3240">
                  <c:v>416</c:v>
                </c:pt>
                <c:pt idx="3241">
                  <c:v>414</c:v>
                </c:pt>
                <c:pt idx="3242">
                  <c:v>407</c:v>
                </c:pt>
                <c:pt idx="3243">
                  <c:v>410</c:v>
                </c:pt>
                <c:pt idx="3244">
                  <c:v>434</c:v>
                </c:pt>
                <c:pt idx="3245">
                  <c:v>414</c:v>
                </c:pt>
                <c:pt idx="3246">
                  <c:v>407</c:v>
                </c:pt>
                <c:pt idx="3247">
                  <c:v>410</c:v>
                </c:pt>
                <c:pt idx="3248">
                  <c:v>414</c:v>
                </c:pt>
                <c:pt idx="3249">
                  <c:v>410</c:v>
                </c:pt>
                <c:pt idx="3250">
                  <c:v>410</c:v>
                </c:pt>
                <c:pt idx="3251">
                  <c:v>416</c:v>
                </c:pt>
                <c:pt idx="3252">
                  <c:v>414</c:v>
                </c:pt>
                <c:pt idx="3253">
                  <c:v>410</c:v>
                </c:pt>
                <c:pt idx="3254">
                  <c:v>416</c:v>
                </c:pt>
                <c:pt idx="3255">
                  <c:v>425</c:v>
                </c:pt>
                <c:pt idx="3256">
                  <c:v>425</c:v>
                </c:pt>
                <c:pt idx="3257">
                  <c:v>407</c:v>
                </c:pt>
                <c:pt idx="3258">
                  <c:v>421</c:v>
                </c:pt>
                <c:pt idx="3259">
                  <c:v>421</c:v>
                </c:pt>
                <c:pt idx="3260">
                  <c:v>425</c:v>
                </c:pt>
                <c:pt idx="3261">
                  <c:v>421</c:v>
                </c:pt>
                <c:pt idx="3262">
                  <c:v>425</c:v>
                </c:pt>
                <c:pt idx="3263">
                  <c:v>421</c:v>
                </c:pt>
                <c:pt idx="3264">
                  <c:v>410</c:v>
                </c:pt>
                <c:pt idx="3265">
                  <c:v>416</c:v>
                </c:pt>
                <c:pt idx="3266">
                  <c:v>421</c:v>
                </c:pt>
                <c:pt idx="3267">
                  <c:v>434</c:v>
                </c:pt>
                <c:pt idx="3268">
                  <c:v>421</c:v>
                </c:pt>
                <c:pt idx="3269">
                  <c:v>410</c:v>
                </c:pt>
                <c:pt idx="3270">
                  <c:v>414</c:v>
                </c:pt>
                <c:pt idx="3271">
                  <c:v>416</c:v>
                </c:pt>
                <c:pt idx="3272">
                  <c:v>410</c:v>
                </c:pt>
                <c:pt idx="3273">
                  <c:v>410</c:v>
                </c:pt>
                <c:pt idx="3274">
                  <c:v>407</c:v>
                </c:pt>
                <c:pt idx="3275">
                  <c:v>414</c:v>
                </c:pt>
                <c:pt idx="3276">
                  <c:v>402</c:v>
                </c:pt>
                <c:pt idx="3277">
                  <c:v>410</c:v>
                </c:pt>
                <c:pt idx="3278">
                  <c:v>410</c:v>
                </c:pt>
                <c:pt idx="3279">
                  <c:v>407</c:v>
                </c:pt>
                <c:pt idx="3280">
                  <c:v>407</c:v>
                </c:pt>
                <c:pt idx="3281">
                  <c:v>407</c:v>
                </c:pt>
                <c:pt idx="3282">
                  <c:v>414</c:v>
                </c:pt>
                <c:pt idx="3283">
                  <c:v>410</c:v>
                </c:pt>
                <c:pt idx="3284">
                  <c:v>400</c:v>
                </c:pt>
                <c:pt idx="3285">
                  <c:v>409</c:v>
                </c:pt>
                <c:pt idx="3286">
                  <c:v>414</c:v>
                </c:pt>
                <c:pt idx="3287">
                  <c:v>407</c:v>
                </c:pt>
                <c:pt idx="3288">
                  <c:v>407</c:v>
                </c:pt>
                <c:pt idx="3289">
                  <c:v>407</c:v>
                </c:pt>
                <c:pt idx="3290">
                  <c:v>438</c:v>
                </c:pt>
                <c:pt idx="3291">
                  <c:v>417</c:v>
                </c:pt>
                <c:pt idx="3292">
                  <c:v>409</c:v>
                </c:pt>
                <c:pt idx="3293">
                  <c:v>407</c:v>
                </c:pt>
                <c:pt idx="3294">
                  <c:v>403</c:v>
                </c:pt>
                <c:pt idx="3295">
                  <c:v>421</c:v>
                </c:pt>
                <c:pt idx="3296">
                  <c:v>407</c:v>
                </c:pt>
                <c:pt idx="3297">
                  <c:v>409</c:v>
                </c:pt>
                <c:pt idx="3298">
                  <c:v>409</c:v>
                </c:pt>
                <c:pt idx="3299">
                  <c:v>417</c:v>
                </c:pt>
                <c:pt idx="3300">
                  <c:v>409</c:v>
                </c:pt>
                <c:pt idx="3301">
                  <c:v>414</c:v>
                </c:pt>
                <c:pt idx="3302">
                  <c:v>423</c:v>
                </c:pt>
                <c:pt idx="3303">
                  <c:v>417</c:v>
                </c:pt>
                <c:pt idx="3304">
                  <c:v>414</c:v>
                </c:pt>
                <c:pt idx="3305">
                  <c:v>417</c:v>
                </c:pt>
                <c:pt idx="3306">
                  <c:v>417</c:v>
                </c:pt>
                <c:pt idx="3307">
                  <c:v>414</c:v>
                </c:pt>
                <c:pt idx="3308">
                  <c:v>427</c:v>
                </c:pt>
                <c:pt idx="3309">
                  <c:v>409</c:v>
                </c:pt>
                <c:pt idx="3310">
                  <c:v>414</c:v>
                </c:pt>
                <c:pt idx="3311">
                  <c:v>414</c:v>
                </c:pt>
                <c:pt idx="3312">
                  <c:v>421</c:v>
                </c:pt>
                <c:pt idx="3313">
                  <c:v>414</c:v>
                </c:pt>
                <c:pt idx="3314">
                  <c:v>417</c:v>
                </c:pt>
                <c:pt idx="3315">
                  <c:v>417</c:v>
                </c:pt>
                <c:pt idx="3316">
                  <c:v>417</c:v>
                </c:pt>
                <c:pt idx="3317">
                  <c:v>421</c:v>
                </c:pt>
                <c:pt idx="3318">
                  <c:v>409</c:v>
                </c:pt>
                <c:pt idx="3319">
                  <c:v>421</c:v>
                </c:pt>
                <c:pt idx="3320">
                  <c:v>414</c:v>
                </c:pt>
                <c:pt idx="3321">
                  <c:v>403</c:v>
                </c:pt>
                <c:pt idx="3322">
                  <c:v>414</c:v>
                </c:pt>
                <c:pt idx="3323">
                  <c:v>409</c:v>
                </c:pt>
                <c:pt idx="3324">
                  <c:v>414</c:v>
                </c:pt>
                <c:pt idx="3325">
                  <c:v>438</c:v>
                </c:pt>
                <c:pt idx="3326">
                  <c:v>414</c:v>
                </c:pt>
                <c:pt idx="3327">
                  <c:v>414</c:v>
                </c:pt>
                <c:pt idx="3328">
                  <c:v>423</c:v>
                </c:pt>
                <c:pt idx="3329">
                  <c:v>417</c:v>
                </c:pt>
                <c:pt idx="3330">
                  <c:v>417</c:v>
                </c:pt>
                <c:pt idx="3331">
                  <c:v>414</c:v>
                </c:pt>
                <c:pt idx="3332">
                  <c:v>421</c:v>
                </c:pt>
                <c:pt idx="3333">
                  <c:v>414</c:v>
                </c:pt>
                <c:pt idx="3334">
                  <c:v>417</c:v>
                </c:pt>
                <c:pt idx="3335">
                  <c:v>414</c:v>
                </c:pt>
                <c:pt idx="3336">
                  <c:v>414</c:v>
                </c:pt>
                <c:pt idx="3337">
                  <c:v>423</c:v>
                </c:pt>
                <c:pt idx="3338">
                  <c:v>421</c:v>
                </c:pt>
                <c:pt idx="3339">
                  <c:v>417</c:v>
                </c:pt>
                <c:pt idx="3340">
                  <c:v>414</c:v>
                </c:pt>
                <c:pt idx="3341">
                  <c:v>417</c:v>
                </c:pt>
                <c:pt idx="3342">
                  <c:v>423</c:v>
                </c:pt>
                <c:pt idx="3343">
                  <c:v>423</c:v>
                </c:pt>
                <c:pt idx="3344">
                  <c:v>409</c:v>
                </c:pt>
                <c:pt idx="3345">
                  <c:v>423</c:v>
                </c:pt>
                <c:pt idx="3346">
                  <c:v>409</c:v>
                </c:pt>
                <c:pt idx="3347">
                  <c:v>421</c:v>
                </c:pt>
                <c:pt idx="3348">
                  <c:v>438</c:v>
                </c:pt>
                <c:pt idx="3349">
                  <c:v>417</c:v>
                </c:pt>
                <c:pt idx="3350">
                  <c:v>421</c:v>
                </c:pt>
                <c:pt idx="3351">
                  <c:v>407</c:v>
                </c:pt>
                <c:pt idx="3352">
                  <c:v>417</c:v>
                </c:pt>
                <c:pt idx="3353">
                  <c:v>409</c:v>
                </c:pt>
                <c:pt idx="3354">
                  <c:v>414</c:v>
                </c:pt>
                <c:pt idx="3355">
                  <c:v>414</c:v>
                </c:pt>
                <c:pt idx="3356">
                  <c:v>409</c:v>
                </c:pt>
                <c:pt idx="3357">
                  <c:v>414</c:v>
                </c:pt>
                <c:pt idx="3358">
                  <c:v>417</c:v>
                </c:pt>
                <c:pt idx="3359">
                  <c:v>409</c:v>
                </c:pt>
                <c:pt idx="3360">
                  <c:v>417</c:v>
                </c:pt>
                <c:pt idx="3361">
                  <c:v>407</c:v>
                </c:pt>
                <c:pt idx="3362">
                  <c:v>407</c:v>
                </c:pt>
                <c:pt idx="3363">
                  <c:v>414</c:v>
                </c:pt>
                <c:pt idx="3364">
                  <c:v>403</c:v>
                </c:pt>
                <c:pt idx="3365">
                  <c:v>409</c:v>
                </c:pt>
                <c:pt idx="3366">
                  <c:v>403</c:v>
                </c:pt>
                <c:pt idx="3367">
                  <c:v>414</c:v>
                </c:pt>
                <c:pt idx="3368">
                  <c:v>400</c:v>
                </c:pt>
                <c:pt idx="3369">
                  <c:v>407</c:v>
                </c:pt>
                <c:pt idx="3370">
                  <c:v>403</c:v>
                </c:pt>
                <c:pt idx="3371">
                  <c:v>407</c:v>
                </c:pt>
                <c:pt idx="3372">
                  <c:v>414</c:v>
                </c:pt>
                <c:pt idx="3373">
                  <c:v>400</c:v>
                </c:pt>
                <c:pt idx="3374">
                  <c:v>411</c:v>
                </c:pt>
                <c:pt idx="3375">
                  <c:v>411</c:v>
                </c:pt>
                <c:pt idx="3376">
                  <c:v>416</c:v>
                </c:pt>
                <c:pt idx="3377">
                  <c:v>411</c:v>
                </c:pt>
                <c:pt idx="3378">
                  <c:v>400</c:v>
                </c:pt>
                <c:pt idx="3379">
                  <c:v>409</c:v>
                </c:pt>
                <c:pt idx="3380">
                  <c:v>416</c:v>
                </c:pt>
                <c:pt idx="3381">
                  <c:v>409</c:v>
                </c:pt>
                <c:pt idx="3382">
                  <c:v>411</c:v>
                </c:pt>
                <c:pt idx="3383">
                  <c:v>409</c:v>
                </c:pt>
                <c:pt idx="3384">
                  <c:v>409</c:v>
                </c:pt>
                <c:pt idx="3385">
                  <c:v>411</c:v>
                </c:pt>
                <c:pt idx="3386">
                  <c:v>402</c:v>
                </c:pt>
                <c:pt idx="3387">
                  <c:v>400</c:v>
                </c:pt>
                <c:pt idx="3388">
                  <c:v>400</c:v>
                </c:pt>
                <c:pt idx="3389">
                  <c:v>409</c:v>
                </c:pt>
                <c:pt idx="3390">
                  <c:v>400</c:v>
                </c:pt>
                <c:pt idx="3391">
                  <c:v>407</c:v>
                </c:pt>
                <c:pt idx="3392">
                  <c:v>400</c:v>
                </c:pt>
                <c:pt idx="3393">
                  <c:v>400</c:v>
                </c:pt>
                <c:pt idx="3394">
                  <c:v>400</c:v>
                </c:pt>
                <c:pt idx="3395">
                  <c:v>409</c:v>
                </c:pt>
                <c:pt idx="3396">
                  <c:v>400</c:v>
                </c:pt>
                <c:pt idx="3397">
                  <c:v>400</c:v>
                </c:pt>
                <c:pt idx="3398">
                  <c:v>400</c:v>
                </c:pt>
                <c:pt idx="3399">
                  <c:v>406</c:v>
                </c:pt>
                <c:pt idx="3400">
                  <c:v>403</c:v>
                </c:pt>
                <c:pt idx="3401">
                  <c:v>403</c:v>
                </c:pt>
                <c:pt idx="3402">
                  <c:v>413</c:v>
                </c:pt>
                <c:pt idx="3403">
                  <c:v>403</c:v>
                </c:pt>
                <c:pt idx="3404">
                  <c:v>400</c:v>
                </c:pt>
                <c:pt idx="3405">
                  <c:v>400</c:v>
                </c:pt>
                <c:pt idx="3406">
                  <c:v>409</c:v>
                </c:pt>
                <c:pt idx="3407">
                  <c:v>409</c:v>
                </c:pt>
                <c:pt idx="3408">
                  <c:v>400</c:v>
                </c:pt>
                <c:pt idx="3409">
                  <c:v>409</c:v>
                </c:pt>
                <c:pt idx="3410">
                  <c:v>403</c:v>
                </c:pt>
                <c:pt idx="3411">
                  <c:v>407</c:v>
                </c:pt>
                <c:pt idx="3412">
                  <c:v>407</c:v>
                </c:pt>
                <c:pt idx="3413">
                  <c:v>409</c:v>
                </c:pt>
                <c:pt idx="3414">
                  <c:v>407</c:v>
                </c:pt>
                <c:pt idx="3415">
                  <c:v>400</c:v>
                </c:pt>
                <c:pt idx="3416">
                  <c:v>406</c:v>
                </c:pt>
                <c:pt idx="3417">
                  <c:v>406</c:v>
                </c:pt>
                <c:pt idx="3418">
                  <c:v>424</c:v>
                </c:pt>
                <c:pt idx="3419">
                  <c:v>421</c:v>
                </c:pt>
                <c:pt idx="3420">
                  <c:v>402</c:v>
                </c:pt>
                <c:pt idx="3421">
                  <c:v>409</c:v>
                </c:pt>
                <c:pt idx="3422">
                  <c:v>424</c:v>
                </c:pt>
                <c:pt idx="3423">
                  <c:v>411</c:v>
                </c:pt>
                <c:pt idx="3424">
                  <c:v>411</c:v>
                </c:pt>
                <c:pt idx="3425">
                  <c:v>406</c:v>
                </c:pt>
                <c:pt idx="3426">
                  <c:v>424</c:v>
                </c:pt>
                <c:pt idx="3427">
                  <c:v>421</c:v>
                </c:pt>
                <c:pt idx="3428">
                  <c:v>418</c:v>
                </c:pt>
                <c:pt idx="3429">
                  <c:v>421</c:v>
                </c:pt>
                <c:pt idx="3430">
                  <c:v>424</c:v>
                </c:pt>
                <c:pt idx="3431">
                  <c:v>424</c:v>
                </c:pt>
                <c:pt idx="3432">
                  <c:v>409</c:v>
                </c:pt>
                <c:pt idx="3433">
                  <c:v>421</c:v>
                </c:pt>
                <c:pt idx="3434">
                  <c:v>421</c:v>
                </c:pt>
                <c:pt idx="3435">
                  <c:v>424</c:v>
                </c:pt>
                <c:pt idx="3436">
                  <c:v>424</c:v>
                </c:pt>
                <c:pt idx="3437">
                  <c:v>421</c:v>
                </c:pt>
                <c:pt idx="3438">
                  <c:v>421</c:v>
                </c:pt>
                <c:pt idx="3439">
                  <c:v>432</c:v>
                </c:pt>
                <c:pt idx="3440">
                  <c:v>432</c:v>
                </c:pt>
                <c:pt idx="3441">
                  <c:v>456</c:v>
                </c:pt>
                <c:pt idx="3442">
                  <c:v>418</c:v>
                </c:pt>
                <c:pt idx="3443">
                  <c:v>424</c:v>
                </c:pt>
                <c:pt idx="3444">
                  <c:v>427</c:v>
                </c:pt>
                <c:pt idx="3445">
                  <c:v>424</c:v>
                </c:pt>
                <c:pt idx="3446">
                  <c:v>424</c:v>
                </c:pt>
                <c:pt idx="3447">
                  <c:v>411</c:v>
                </c:pt>
                <c:pt idx="3448">
                  <c:v>424</c:v>
                </c:pt>
                <c:pt idx="3449">
                  <c:v>424</c:v>
                </c:pt>
                <c:pt idx="3450">
                  <c:v>421</c:v>
                </c:pt>
                <c:pt idx="3451">
                  <c:v>421</c:v>
                </c:pt>
                <c:pt idx="3452">
                  <c:v>421</c:v>
                </c:pt>
                <c:pt idx="3453">
                  <c:v>436</c:v>
                </c:pt>
                <c:pt idx="3454">
                  <c:v>427</c:v>
                </c:pt>
                <c:pt idx="3455">
                  <c:v>427</c:v>
                </c:pt>
                <c:pt idx="3456">
                  <c:v>424</c:v>
                </c:pt>
                <c:pt idx="3457">
                  <c:v>421</c:v>
                </c:pt>
                <c:pt idx="3458">
                  <c:v>570</c:v>
                </c:pt>
                <c:pt idx="3459">
                  <c:v>427</c:v>
                </c:pt>
                <c:pt idx="3460">
                  <c:v>424</c:v>
                </c:pt>
                <c:pt idx="3461">
                  <c:v>424</c:v>
                </c:pt>
                <c:pt idx="3462">
                  <c:v>418</c:v>
                </c:pt>
                <c:pt idx="3463">
                  <c:v>432</c:v>
                </c:pt>
                <c:pt idx="3464">
                  <c:v>444</c:v>
                </c:pt>
                <c:pt idx="3465">
                  <c:v>427</c:v>
                </c:pt>
                <c:pt idx="3466">
                  <c:v>427</c:v>
                </c:pt>
                <c:pt idx="3467">
                  <c:v>427</c:v>
                </c:pt>
                <c:pt idx="3468">
                  <c:v>427</c:v>
                </c:pt>
                <c:pt idx="3469">
                  <c:v>424</c:v>
                </c:pt>
                <c:pt idx="3470">
                  <c:v>424</c:v>
                </c:pt>
                <c:pt idx="3471">
                  <c:v>421</c:v>
                </c:pt>
                <c:pt idx="3472">
                  <c:v>427</c:v>
                </c:pt>
                <c:pt idx="3473">
                  <c:v>427</c:v>
                </c:pt>
                <c:pt idx="3474">
                  <c:v>424</c:v>
                </c:pt>
                <c:pt idx="3475">
                  <c:v>421</c:v>
                </c:pt>
                <c:pt idx="3476">
                  <c:v>432</c:v>
                </c:pt>
                <c:pt idx="3477">
                  <c:v>432</c:v>
                </c:pt>
                <c:pt idx="3478">
                  <c:v>424</c:v>
                </c:pt>
                <c:pt idx="3479">
                  <c:v>427</c:v>
                </c:pt>
                <c:pt idx="3480">
                  <c:v>427</c:v>
                </c:pt>
                <c:pt idx="3481">
                  <c:v>427</c:v>
                </c:pt>
                <c:pt idx="3482">
                  <c:v>421</c:v>
                </c:pt>
                <c:pt idx="3483">
                  <c:v>432</c:v>
                </c:pt>
                <c:pt idx="3484">
                  <c:v>427</c:v>
                </c:pt>
                <c:pt idx="3485">
                  <c:v>436</c:v>
                </c:pt>
                <c:pt idx="3486">
                  <c:v>441</c:v>
                </c:pt>
                <c:pt idx="3487">
                  <c:v>432</c:v>
                </c:pt>
                <c:pt idx="3488">
                  <c:v>436</c:v>
                </c:pt>
                <c:pt idx="3489">
                  <c:v>427</c:v>
                </c:pt>
                <c:pt idx="3490">
                  <c:v>436</c:v>
                </c:pt>
                <c:pt idx="3491">
                  <c:v>432</c:v>
                </c:pt>
                <c:pt idx="3492">
                  <c:v>427</c:v>
                </c:pt>
                <c:pt idx="3493">
                  <c:v>436</c:v>
                </c:pt>
                <c:pt idx="3494">
                  <c:v>441</c:v>
                </c:pt>
                <c:pt idx="3495">
                  <c:v>436</c:v>
                </c:pt>
                <c:pt idx="3496">
                  <c:v>441</c:v>
                </c:pt>
                <c:pt idx="3497">
                  <c:v>427</c:v>
                </c:pt>
                <c:pt idx="3498">
                  <c:v>444</c:v>
                </c:pt>
                <c:pt idx="3499">
                  <c:v>446</c:v>
                </c:pt>
                <c:pt idx="3500">
                  <c:v>436</c:v>
                </c:pt>
                <c:pt idx="3501">
                  <c:v>436</c:v>
                </c:pt>
                <c:pt idx="3502">
                  <c:v>432</c:v>
                </c:pt>
                <c:pt idx="3503">
                  <c:v>441</c:v>
                </c:pt>
                <c:pt idx="3504">
                  <c:v>432</c:v>
                </c:pt>
                <c:pt idx="3505">
                  <c:v>441</c:v>
                </c:pt>
                <c:pt idx="3506">
                  <c:v>444</c:v>
                </c:pt>
                <c:pt idx="3507">
                  <c:v>446</c:v>
                </c:pt>
                <c:pt idx="3508">
                  <c:v>444</c:v>
                </c:pt>
                <c:pt idx="3509">
                  <c:v>436</c:v>
                </c:pt>
                <c:pt idx="3510">
                  <c:v>444</c:v>
                </c:pt>
                <c:pt idx="3511">
                  <c:v>444</c:v>
                </c:pt>
                <c:pt idx="3512">
                  <c:v>444</c:v>
                </c:pt>
                <c:pt idx="3513">
                  <c:v>441</c:v>
                </c:pt>
                <c:pt idx="3514">
                  <c:v>446</c:v>
                </c:pt>
                <c:pt idx="3515">
                  <c:v>441</c:v>
                </c:pt>
                <c:pt idx="3516">
                  <c:v>444</c:v>
                </c:pt>
                <c:pt idx="3517">
                  <c:v>446</c:v>
                </c:pt>
                <c:pt idx="3518">
                  <c:v>444</c:v>
                </c:pt>
                <c:pt idx="3519">
                  <c:v>444</c:v>
                </c:pt>
                <c:pt idx="3520">
                  <c:v>456</c:v>
                </c:pt>
                <c:pt idx="3521">
                  <c:v>444</c:v>
                </c:pt>
                <c:pt idx="3522">
                  <c:v>451</c:v>
                </c:pt>
                <c:pt idx="3523">
                  <c:v>451</c:v>
                </c:pt>
                <c:pt idx="3524">
                  <c:v>451</c:v>
                </c:pt>
                <c:pt idx="3525">
                  <c:v>456</c:v>
                </c:pt>
                <c:pt idx="3526">
                  <c:v>436</c:v>
                </c:pt>
                <c:pt idx="3527">
                  <c:v>446</c:v>
                </c:pt>
                <c:pt idx="3528">
                  <c:v>444</c:v>
                </c:pt>
                <c:pt idx="3529">
                  <c:v>451</c:v>
                </c:pt>
                <c:pt idx="3530">
                  <c:v>451</c:v>
                </c:pt>
                <c:pt idx="3531">
                  <c:v>451</c:v>
                </c:pt>
                <c:pt idx="3532">
                  <c:v>444</c:v>
                </c:pt>
                <c:pt idx="3533">
                  <c:v>451</c:v>
                </c:pt>
                <c:pt idx="3534">
                  <c:v>463</c:v>
                </c:pt>
                <c:pt idx="3535">
                  <c:v>451</c:v>
                </c:pt>
                <c:pt idx="3536">
                  <c:v>451</c:v>
                </c:pt>
                <c:pt idx="3537">
                  <c:v>451</c:v>
                </c:pt>
                <c:pt idx="3538">
                  <c:v>451</c:v>
                </c:pt>
                <c:pt idx="3539">
                  <c:v>446</c:v>
                </c:pt>
                <c:pt idx="3540">
                  <c:v>451</c:v>
                </c:pt>
                <c:pt idx="3541">
                  <c:v>451</c:v>
                </c:pt>
                <c:pt idx="3542">
                  <c:v>460</c:v>
                </c:pt>
                <c:pt idx="3543">
                  <c:v>451</c:v>
                </c:pt>
                <c:pt idx="3544">
                  <c:v>460</c:v>
                </c:pt>
                <c:pt idx="3545">
                  <c:v>456</c:v>
                </c:pt>
                <c:pt idx="3546">
                  <c:v>456</c:v>
                </c:pt>
                <c:pt idx="3547">
                  <c:v>456</c:v>
                </c:pt>
                <c:pt idx="3548">
                  <c:v>456</c:v>
                </c:pt>
                <c:pt idx="3549">
                  <c:v>463</c:v>
                </c:pt>
                <c:pt idx="3550">
                  <c:v>463</c:v>
                </c:pt>
                <c:pt idx="3551">
                  <c:v>460</c:v>
                </c:pt>
                <c:pt idx="3552">
                  <c:v>456</c:v>
                </c:pt>
                <c:pt idx="3553">
                  <c:v>465</c:v>
                </c:pt>
                <c:pt idx="3554">
                  <c:v>463</c:v>
                </c:pt>
                <c:pt idx="3555">
                  <c:v>465</c:v>
                </c:pt>
                <c:pt idx="3556">
                  <c:v>441</c:v>
                </c:pt>
                <c:pt idx="3557">
                  <c:v>472</c:v>
                </c:pt>
                <c:pt idx="3558">
                  <c:v>463</c:v>
                </c:pt>
                <c:pt idx="3559">
                  <c:v>460</c:v>
                </c:pt>
                <c:pt idx="3560">
                  <c:v>460</c:v>
                </c:pt>
                <c:pt idx="3561">
                  <c:v>451</c:v>
                </c:pt>
                <c:pt idx="3562">
                  <c:v>460</c:v>
                </c:pt>
                <c:pt idx="3563">
                  <c:v>472</c:v>
                </c:pt>
                <c:pt idx="3564">
                  <c:v>465</c:v>
                </c:pt>
                <c:pt idx="3565">
                  <c:v>456</c:v>
                </c:pt>
                <c:pt idx="3566">
                  <c:v>463</c:v>
                </c:pt>
                <c:pt idx="3567">
                  <c:v>463</c:v>
                </c:pt>
                <c:pt idx="3568">
                  <c:v>463</c:v>
                </c:pt>
                <c:pt idx="3569">
                  <c:v>478</c:v>
                </c:pt>
                <c:pt idx="3570">
                  <c:v>463</c:v>
                </c:pt>
                <c:pt idx="3571">
                  <c:v>463</c:v>
                </c:pt>
                <c:pt idx="3572">
                  <c:v>460</c:v>
                </c:pt>
                <c:pt idx="3573">
                  <c:v>465</c:v>
                </c:pt>
                <c:pt idx="3574">
                  <c:v>463</c:v>
                </c:pt>
                <c:pt idx="3575">
                  <c:v>463</c:v>
                </c:pt>
                <c:pt idx="3576">
                  <c:v>446</c:v>
                </c:pt>
                <c:pt idx="3577">
                  <c:v>472</c:v>
                </c:pt>
                <c:pt idx="3578">
                  <c:v>465</c:v>
                </c:pt>
                <c:pt idx="3579">
                  <c:v>463</c:v>
                </c:pt>
                <c:pt idx="3580">
                  <c:v>465</c:v>
                </c:pt>
                <c:pt idx="3581">
                  <c:v>460</c:v>
                </c:pt>
                <c:pt idx="3582">
                  <c:v>463</c:v>
                </c:pt>
                <c:pt idx="3583">
                  <c:v>451</c:v>
                </c:pt>
                <c:pt idx="3584">
                  <c:v>482</c:v>
                </c:pt>
                <c:pt idx="3585">
                  <c:v>465</c:v>
                </c:pt>
                <c:pt idx="3586">
                  <c:v>463</c:v>
                </c:pt>
                <c:pt idx="3587">
                  <c:v>463</c:v>
                </c:pt>
                <c:pt idx="3588">
                  <c:v>463</c:v>
                </c:pt>
                <c:pt idx="3589">
                  <c:v>465</c:v>
                </c:pt>
                <c:pt idx="3590">
                  <c:v>482</c:v>
                </c:pt>
                <c:pt idx="3591">
                  <c:v>472</c:v>
                </c:pt>
                <c:pt idx="3592">
                  <c:v>482</c:v>
                </c:pt>
                <c:pt idx="3593">
                  <c:v>460</c:v>
                </c:pt>
                <c:pt idx="3594">
                  <c:v>465</c:v>
                </c:pt>
                <c:pt idx="3595">
                  <c:v>472</c:v>
                </c:pt>
                <c:pt idx="3596">
                  <c:v>463</c:v>
                </c:pt>
                <c:pt idx="3597">
                  <c:v>472</c:v>
                </c:pt>
                <c:pt idx="3598">
                  <c:v>460</c:v>
                </c:pt>
                <c:pt idx="3599">
                  <c:v>472</c:v>
                </c:pt>
                <c:pt idx="3600">
                  <c:v>472</c:v>
                </c:pt>
                <c:pt idx="3601">
                  <c:v>478</c:v>
                </c:pt>
                <c:pt idx="3602">
                  <c:v>463</c:v>
                </c:pt>
                <c:pt idx="3603">
                  <c:v>460</c:v>
                </c:pt>
                <c:pt idx="3604">
                  <c:v>488</c:v>
                </c:pt>
                <c:pt idx="3605">
                  <c:v>465</c:v>
                </c:pt>
                <c:pt idx="3606">
                  <c:v>472</c:v>
                </c:pt>
                <c:pt idx="3607">
                  <c:v>465</c:v>
                </c:pt>
                <c:pt idx="3608">
                  <c:v>465</c:v>
                </c:pt>
                <c:pt idx="3609">
                  <c:v>472</c:v>
                </c:pt>
                <c:pt idx="3610">
                  <c:v>472</c:v>
                </c:pt>
                <c:pt idx="3611">
                  <c:v>472</c:v>
                </c:pt>
                <c:pt idx="3612">
                  <c:v>472</c:v>
                </c:pt>
                <c:pt idx="3613">
                  <c:v>451</c:v>
                </c:pt>
                <c:pt idx="3614">
                  <c:v>478</c:v>
                </c:pt>
                <c:pt idx="3615">
                  <c:v>472</c:v>
                </c:pt>
                <c:pt idx="3616">
                  <c:v>478</c:v>
                </c:pt>
                <c:pt idx="3617">
                  <c:v>478</c:v>
                </c:pt>
                <c:pt idx="3618">
                  <c:v>465</c:v>
                </c:pt>
                <c:pt idx="3619">
                  <c:v>465</c:v>
                </c:pt>
                <c:pt idx="3620">
                  <c:v>472</c:v>
                </c:pt>
                <c:pt idx="3621">
                  <c:v>478</c:v>
                </c:pt>
                <c:pt idx="3622">
                  <c:v>463</c:v>
                </c:pt>
                <c:pt idx="3623">
                  <c:v>463</c:v>
                </c:pt>
                <c:pt idx="3624">
                  <c:v>465</c:v>
                </c:pt>
                <c:pt idx="3625">
                  <c:v>478</c:v>
                </c:pt>
                <c:pt idx="3626">
                  <c:v>465</c:v>
                </c:pt>
                <c:pt idx="3627">
                  <c:v>488</c:v>
                </c:pt>
                <c:pt idx="3628">
                  <c:v>465</c:v>
                </c:pt>
                <c:pt idx="3629">
                  <c:v>460</c:v>
                </c:pt>
                <c:pt idx="3630">
                  <c:v>472</c:v>
                </c:pt>
                <c:pt idx="3631">
                  <c:v>465</c:v>
                </c:pt>
                <c:pt idx="3632">
                  <c:v>478</c:v>
                </c:pt>
                <c:pt idx="3633">
                  <c:v>463</c:v>
                </c:pt>
                <c:pt idx="3634">
                  <c:v>472</c:v>
                </c:pt>
                <c:pt idx="3635">
                  <c:v>465</c:v>
                </c:pt>
                <c:pt idx="3636">
                  <c:v>472</c:v>
                </c:pt>
                <c:pt idx="3637">
                  <c:v>478</c:v>
                </c:pt>
                <c:pt idx="3638">
                  <c:v>478</c:v>
                </c:pt>
                <c:pt idx="3639">
                  <c:v>478</c:v>
                </c:pt>
                <c:pt idx="3640">
                  <c:v>463</c:v>
                </c:pt>
                <c:pt idx="3641">
                  <c:v>478</c:v>
                </c:pt>
                <c:pt idx="3642">
                  <c:v>465</c:v>
                </c:pt>
                <c:pt idx="3643">
                  <c:v>465</c:v>
                </c:pt>
                <c:pt idx="3644">
                  <c:v>465</c:v>
                </c:pt>
                <c:pt idx="3645">
                  <c:v>456</c:v>
                </c:pt>
                <c:pt idx="3646">
                  <c:v>463</c:v>
                </c:pt>
                <c:pt idx="3647">
                  <c:v>478</c:v>
                </c:pt>
                <c:pt idx="3648">
                  <c:v>478</c:v>
                </c:pt>
                <c:pt idx="3649">
                  <c:v>472</c:v>
                </c:pt>
                <c:pt idx="3650">
                  <c:v>460</c:v>
                </c:pt>
                <c:pt idx="3651">
                  <c:v>478</c:v>
                </c:pt>
                <c:pt idx="3652">
                  <c:v>478</c:v>
                </c:pt>
                <c:pt idx="3653">
                  <c:v>465</c:v>
                </c:pt>
                <c:pt idx="3654">
                  <c:v>472</c:v>
                </c:pt>
                <c:pt idx="3655">
                  <c:v>456</c:v>
                </c:pt>
                <c:pt idx="3656">
                  <c:v>478</c:v>
                </c:pt>
                <c:pt idx="3657">
                  <c:v>472</c:v>
                </c:pt>
                <c:pt idx="3658">
                  <c:v>472</c:v>
                </c:pt>
                <c:pt idx="3659">
                  <c:v>465</c:v>
                </c:pt>
                <c:pt idx="3660">
                  <c:v>465</c:v>
                </c:pt>
                <c:pt idx="3661">
                  <c:v>478</c:v>
                </c:pt>
                <c:pt idx="3662">
                  <c:v>503</c:v>
                </c:pt>
                <c:pt idx="3663">
                  <c:v>472</c:v>
                </c:pt>
                <c:pt idx="3664">
                  <c:v>478</c:v>
                </c:pt>
                <c:pt idx="3665">
                  <c:v>465</c:v>
                </c:pt>
                <c:pt idx="3666">
                  <c:v>472</c:v>
                </c:pt>
                <c:pt idx="3667">
                  <c:v>482</c:v>
                </c:pt>
                <c:pt idx="3668">
                  <c:v>478</c:v>
                </c:pt>
                <c:pt idx="3669">
                  <c:v>482</c:v>
                </c:pt>
                <c:pt idx="3670">
                  <c:v>463</c:v>
                </c:pt>
                <c:pt idx="3671">
                  <c:v>472</c:v>
                </c:pt>
                <c:pt idx="3672">
                  <c:v>472</c:v>
                </c:pt>
                <c:pt idx="3673">
                  <c:v>482</c:v>
                </c:pt>
                <c:pt idx="3674">
                  <c:v>495</c:v>
                </c:pt>
                <c:pt idx="3675">
                  <c:v>478</c:v>
                </c:pt>
                <c:pt idx="3676">
                  <c:v>472</c:v>
                </c:pt>
                <c:pt idx="3677">
                  <c:v>463</c:v>
                </c:pt>
                <c:pt idx="3678">
                  <c:v>482</c:v>
                </c:pt>
                <c:pt idx="3679">
                  <c:v>478</c:v>
                </c:pt>
                <c:pt idx="3680">
                  <c:v>482</c:v>
                </c:pt>
                <c:pt idx="3681">
                  <c:v>482</c:v>
                </c:pt>
                <c:pt idx="3682">
                  <c:v>465</c:v>
                </c:pt>
                <c:pt idx="3683">
                  <c:v>478</c:v>
                </c:pt>
                <c:pt idx="3684">
                  <c:v>486</c:v>
                </c:pt>
                <c:pt idx="3685">
                  <c:v>478</c:v>
                </c:pt>
                <c:pt idx="3686">
                  <c:v>482</c:v>
                </c:pt>
                <c:pt idx="3687">
                  <c:v>463</c:v>
                </c:pt>
                <c:pt idx="3688">
                  <c:v>465</c:v>
                </c:pt>
                <c:pt idx="3689">
                  <c:v>478</c:v>
                </c:pt>
                <c:pt idx="3690">
                  <c:v>478</c:v>
                </c:pt>
                <c:pt idx="3691">
                  <c:v>472</c:v>
                </c:pt>
                <c:pt idx="3692">
                  <c:v>460</c:v>
                </c:pt>
                <c:pt idx="3693">
                  <c:v>463</c:v>
                </c:pt>
                <c:pt idx="3694">
                  <c:v>465</c:v>
                </c:pt>
                <c:pt idx="3695">
                  <c:v>478</c:v>
                </c:pt>
                <c:pt idx="3696">
                  <c:v>460</c:v>
                </c:pt>
                <c:pt idx="3697">
                  <c:v>482</c:v>
                </c:pt>
                <c:pt idx="3698">
                  <c:v>465</c:v>
                </c:pt>
                <c:pt idx="3699">
                  <c:v>460</c:v>
                </c:pt>
                <c:pt idx="3700">
                  <c:v>465</c:v>
                </c:pt>
                <c:pt idx="3701">
                  <c:v>460</c:v>
                </c:pt>
                <c:pt idx="3702">
                  <c:v>451</c:v>
                </c:pt>
                <c:pt idx="3703">
                  <c:v>456</c:v>
                </c:pt>
                <c:pt idx="3704">
                  <c:v>460</c:v>
                </c:pt>
                <c:pt idx="3705">
                  <c:v>463</c:v>
                </c:pt>
                <c:pt idx="3706">
                  <c:v>456</c:v>
                </c:pt>
                <c:pt idx="3707">
                  <c:v>436</c:v>
                </c:pt>
                <c:pt idx="3708">
                  <c:v>451</c:v>
                </c:pt>
                <c:pt idx="3709">
                  <c:v>456</c:v>
                </c:pt>
                <c:pt idx="3710">
                  <c:v>444</c:v>
                </c:pt>
                <c:pt idx="3711">
                  <c:v>451</c:v>
                </c:pt>
                <c:pt idx="3712">
                  <c:v>436</c:v>
                </c:pt>
                <c:pt idx="3713">
                  <c:v>446</c:v>
                </c:pt>
                <c:pt idx="3714">
                  <c:v>446</c:v>
                </c:pt>
                <c:pt idx="3715">
                  <c:v>456</c:v>
                </c:pt>
                <c:pt idx="3716">
                  <c:v>446</c:v>
                </c:pt>
                <c:pt idx="3717">
                  <c:v>441</c:v>
                </c:pt>
                <c:pt idx="3718">
                  <c:v>446</c:v>
                </c:pt>
                <c:pt idx="3719">
                  <c:v>444</c:v>
                </c:pt>
                <c:pt idx="3720">
                  <c:v>441</c:v>
                </c:pt>
                <c:pt idx="3721">
                  <c:v>446</c:v>
                </c:pt>
                <c:pt idx="3722">
                  <c:v>432</c:v>
                </c:pt>
                <c:pt idx="3723">
                  <c:v>436</c:v>
                </c:pt>
                <c:pt idx="3724">
                  <c:v>444</c:v>
                </c:pt>
                <c:pt idx="3725">
                  <c:v>441</c:v>
                </c:pt>
                <c:pt idx="3726">
                  <c:v>446</c:v>
                </c:pt>
                <c:pt idx="3727">
                  <c:v>432</c:v>
                </c:pt>
                <c:pt idx="3728">
                  <c:v>441</c:v>
                </c:pt>
                <c:pt idx="3729">
                  <c:v>436</c:v>
                </c:pt>
                <c:pt idx="3730">
                  <c:v>446</c:v>
                </c:pt>
                <c:pt idx="3731">
                  <c:v>446</c:v>
                </c:pt>
                <c:pt idx="3732">
                  <c:v>451</c:v>
                </c:pt>
                <c:pt idx="3733">
                  <c:v>441</c:v>
                </c:pt>
                <c:pt idx="3734">
                  <c:v>444</c:v>
                </c:pt>
                <c:pt idx="3735">
                  <c:v>451</c:v>
                </c:pt>
                <c:pt idx="3736">
                  <c:v>446</c:v>
                </c:pt>
                <c:pt idx="3737">
                  <c:v>441</c:v>
                </c:pt>
                <c:pt idx="3738">
                  <c:v>444</c:v>
                </c:pt>
                <c:pt idx="3739">
                  <c:v>446</c:v>
                </c:pt>
                <c:pt idx="3740">
                  <c:v>444</c:v>
                </c:pt>
                <c:pt idx="3741">
                  <c:v>456</c:v>
                </c:pt>
                <c:pt idx="3742">
                  <c:v>444</c:v>
                </c:pt>
                <c:pt idx="3743">
                  <c:v>446</c:v>
                </c:pt>
                <c:pt idx="3744">
                  <c:v>446</c:v>
                </c:pt>
                <c:pt idx="3745">
                  <c:v>451</c:v>
                </c:pt>
                <c:pt idx="3746">
                  <c:v>446</c:v>
                </c:pt>
                <c:pt idx="3747">
                  <c:v>444</c:v>
                </c:pt>
                <c:pt idx="3748">
                  <c:v>451</c:v>
                </c:pt>
                <c:pt idx="3749">
                  <c:v>444</c:v>
                </c:pt>
                <c:pt idx="3750">
                  <c:v>456</c:v>
                </c:pt>
                <c:pt idx="3751">
                  <c:v>446</c:v>
                </c:pt>
                <c:pt idx="3752">
                  <c:v>451</c:v>
                </c:pt>
                <c:pt idx="3753">
                  <c:v>444</c:v>
                </c:pt>
                <c:pt idx="3754">
                  <c:v>444</c:v>
                </c:pt>
                <c:pt idx="3755">
                  <c:v>446</c:v>
                </c:pt>
                <c:pt idx="3756">
                  <c:v>446</c:v>
                </c:pt>
                <c:pt idx="3757">
                  <c:v>444</c:v>
                </c:pt>
                <c:pt idx="3758">
                  <c:v>444</c:v>
                </c:pt>
                <c:pt idx="3759">
                  <c:v>436</c:v>
                </c:pt>
                <c:pt idx="3760">
                  <c:v>446</c:v>
                </c:pt>
                <c:pt idx="3761">
                  <c:v>456</c:v>
                </c:pt>
                <c:pt idx="3762">
                  <c:v>444</c:v>
                </c:pt>
                <c:pt idx="3763">
                  <c:v>444</c:v>
                </c:pt>
                <c:pt idx="3764">
                  <c:v>436</c:v>
                </c:pt>
                <c:pt idx="3765">
                  <c:v>451</c:v>
                </c:pt>
                <c:pt idx="3766">
                  <c:v>446</c:v>
                </c:pt>
                <c:pt idx="3767">
                  <c:v>456</c:v>
                </c:pt>
                <c:pt idx="3768">
                  <c:v>444</c:v>
                </c:pt>
                <c:pt idx="3769">
                  <c:v>446</c:v>
                </c:pt>
                <c:pt idx="3770">
                  <c:v>451</c:v>
                </c:pt>
                <c:pt idx="3771">
                  <c:v>441</c:v>
                </c:pt>
                <c:pt idx="3772">
                  <c:v>451</c:v>
                </c:pt>
                <c:pt idx="3773">
                  <c:v>441</c:v>
                </c:pt>
                <c:pt idx="3774">
                  <c:v>444</c:v>
                </c:pt>
                <c:pt idx="3775">
                  <c:v>441</c:v>
                </c:pt>
                <c:pt idx="3776">
                  <c:v>444</c:v>
                </c:pt>
                <c:pt idx="3777">
                  <c:v>441</c:v>
                </c:pt>
                <c:pt idx="3778">
                  <c:v>446</c:v>
                </c:pt>
                <c:pt idx="3779">
                  <c:v>444</c:v>
                </c:pt>
                <c:pt idx="3780">
                  <c:v>436</c:v>
                </c:pt>
                <c:pt idx="3781">
                  <c:v>444</c:v>
                </c:pt>
                <c:pt idx="3782">
                  <c:v>446</c:v>
                </c:pt>
                <c:pt idx="3783">
                  <c:v>444</c:v>
                </c:pt>
                <c:pt idx="3784">
                  <c:v>432</c:v>
                </c:pt>
                <c:pt idx="3785">
                  <c:v>446</c:v>
                </c:pt>
                <c:pt idx="3786">
                  <c:v>436</c:v>
                </c:pt>
                <c:pt idx="3787">
                  <c:v>441</c:v>
                </c:pt>
                <c:pt idx="3788">
                  <c:v>424</c:v>
                </c:pt>
                <c:pt idx="3789">
                  <c:v>444</c:v>
                </c:pt>
                <c:pt idx="3790">
                  <c:v>441</c:v>
                </c:pt>
                <c:pt idx="3791">
                  <c:v>441</c:v>
                </c:pt>
                <c:pt idx="3792">
                  <c:v>446</c:v>
                </c:pt>
                <c:pt idx="3793">
                  <c:v>432</c:v>
                </c:pt>
                <c:pt idx="3794">
                  <c:v>441</c:v>
                </c:pt>
                <c:pt idx="3795">
                  <c:v>441</c:v>
                </c:pt>
                <c:pt idx="3796">
                  <c:v>446</c:v>
                </c:pt>
                <c:pt idx="3797">
                  <c:v>441</c:v>
                </c:pt>
                <c:pt idx="3798">
                  <c:v>432</c:v>
                </c:pt>
                <c:pt idx="3799">
                  <c:v>441</c:v>
                </c:pt>
                <c:pt idx="3800">
                  <c:v>441</c:v>
                </c:pt>
                <c:pt idx="3801">
                  <c:v>441</c:v>
                </c:pt>
                <c:pt idx="3802">
                  <c:v>451</c:v>
                </c:pt>
                <c:pt idx="3803">
                  <c:v>424</c:v>
                </c:pt>
                <c:pt idx="3804">
                  <c:v>427</c:v>
                </c:pt>
                <c:pt idx="3805">
                  <c:v>436</c:v>
                </c:pt>
                <c:pt idx="3806">
                  <c:v>427</c:v>
                </c:pt>
                <c:pt idx="3807">
                  <c:v>436</c:v>
                </c:pt>
                <c:pt idx="3808">
                  <c:v>421</c:v>
                </c:pt>
                <c:pt idx="3809">
                  <c:v>432</c:v>
                </c:pt>
                <c:pt idx="3810">
                  <c:v>427</c:v>
                </c:pt>
                <c:pt idx="3811">
                  <c:v>441</c:v>
                </c:pt>
                <c:pt idx="3812">
                  <c:v>436</c:v>
                </c:pt>
                <c:pt idx="3813">
                  <c:v>432</c:v>
                </c:pt>
                <c:pt idx="3814">
                  <c:v>432</c:v>
                </c:pt>
                <c:pt idx="3815">
                  <c:v>432</c:v>
                </c:pt>
                <c:pt idx="3816">
                  <c:v>436</c:v>
                </c:pt>
                <c:pt idx="3817">
                  <c:v>427</c:v>
                </c:pt>
                <c:pt idx="3818">
                  <c:v>432</c:v>
                </c:pt>
                <c:pt idx="3819">
                  <c:v>427</c:v>
                </c:pt>
                <c:pt idx="3820">
                  <c:v>427</c:v>
                </c:pt>
                <c:pt idx="3821">
                  <c:v>424</c:v>
                </c:pt>
                <c:pt idx="3822">
                  <c:v>432</c:v>
                </c:pt>
                <c:pt idx="3823">
                  <c:v>427</c:v>
                </c:pt>
                <c:pt idx="3824">
                  <c:v>436</c:v>
                </c:pt>
                <c:pt idx="3825">
                  <c:v>444</c:v>
                </c:pt>
                <c:pt idx="3826">
                  <c:v>427</c:v>
                </c:pt>
                <c:pt idx="3827">
                  <c:v>432</c:v>
                </c:pt>
                <c:pt idx="3828">
                  <c:v>427</c:v>
                </c:pt>
                <c:pt idx="3829">
                  <c:v>432</c:v>
                </c:pt>
                <c:pt idx="3830">
                  <c:v>418</c:v>
                </c:pt>
                <c:pt idx="3831">
                  <c:v>424</c:v>
                </c:pt>
                <c:pt idx="3832">
                  <c:v>432</c:v>
                </c:pt>
                <c:pt idx="3833">
                  <c:v>436</c:v>
                </c:pt>
                <c:pt idx="3834">
                  <c:v>424</c:v>
                </c:pt>
                <c:pt idx="3835">
                  <c:v>424</c:v>
                </c:pt>
                <c:pt idx="3836">
                  <c:v>432</c:v>
                </c:pt>
                <c:pt idx="3837">
                  <c:v>436</c:v>
                </c:pt>
                <c:pt idx="3838">
                  <c:v>432</c:v>
                </c:pt>
                <c:pt idx="3839">
                  <c:v>427</c:v>
                </c:pt>
                <c:pt idx="3840">
                  <c:v>427</c:v>
                </c:pt>
                <c:pt idx="3841">
                  <c:v>427</c:v>
                </c:pt>
                <c:pt idx="3842">
                  <c:v>432</c:v>
                </c:pt>
                <c:pt idx="3843">
                  <c:v>427</c:v>
                </c:pt>
                <c:pt idx="3844">
                  <c:v>427</c:v>
                </c:pt>
                <c:pt idx="3845">
                  <c:v>418</c:v>
                </c:pt>
                <c:pt idx="3846">
                  <c:v>427</c:v>
                </c:pt>
                <c:pt idx="3847">
                  <c:v>409</c:v>
                </c:pt>
                <c:pt idx="3848">
                  <c:v>446</c:v>
                </c:pt>
                <c:pt idx="3849">
                  <c:v>427</c:v>
                </c:pt>
                <c:pt idx="3850">
                  <c:v>421</c:v>
                </c:pt>
                <c:pt idx="3851">
                  <c:v>421</c:v>
                </c:pt>
                <c:pt idx="3852">
                  <c:v>411</c:v>
                </c:pt>
                <c:pt idx="3853">
                  <c:v>427</c:v>
                </c:pt>
                <c:pt idx="3854">
                  <c:v>424</c:v>
                </c:pt>
                <c:pt idx="3855">
                  <c:v>421</c:v>
                </c:pt>
                <c:pt idx="3856">
                  <c:v>424</c:v>
                </c:pt>
                <c:pt idx="3857">
                  <c:v>424</c:v>
                </c:pt>
                <c:pt idx="3858">
                  <c:v>421</c:v>
                </c:pt>
                <c:pt idx="3859">
                  <c:v>432</c:v>
                </c:pt>
                <c:pt idx="3860">
                  <c:v>432</c:v>
                </c:pt>
                <c:pt idx="3861">
                  <c:v>421</c:v>
                </c:pt>
                <c:pt idx="3862">
                  <c:v>424</c:v>
                </c:pt>
                <c:pt idx="3863">
                  <c:v>424</c:v>
                </c:pt>
                <c:pt idx="3864">
                  <c:v>418</c:v>
                </c:pt>
                <c:pt idx="3865">
                  <c:v>424</c:v>
                </c:pt>
                <c:pt idx="3866">
                  <c:v>421</c:v>
                </c:pt>
                <c:pt idx="3867">
                  <c:v>421</c:v>
                </c:pt>
                <c:pt idx="3868">
                  <c:v>427</c:v>
                </c:pt>
                <c:pt idx="3869">
                  <c:v>411</c:v>
                </c:pt>
                <c:pt idx="3870">
                  <c:v>424</c:v>
                </c:pt>
                <c:pt idx="3871">
                  <c:v>418</c:v>
                </c:pt>
                <c:pt idx="3872">
                  <c:v>421</c:v>
                </c:pt>
                <c:pt idx="3873">
                  <c:v>424</c:v>
                </c:pt>
                <c:pt idx="3874">
                  <c:v>409</c:v>
                </c:pt>
                <c:pt idx="3875">
                  <c:v>418</c:v>
                </c:pt>
                <c:pt idx="3876">
                  <c:v>418</c:v>
                </c:pt>
                <c:pt idx="3877">
                  <c:v>427</c:v>
                </c:pt>
                <c:pt idx="3878">
                  <c:v>421</c:v>
                </c:pt>
                <c:pt idx="3879">
                  <c:v>409</c:v>
                </c:pt>
                <c:pt idx="3880">
                  <c:v>418</c:v>
                </c:pt>
                <c:pt idx="3881">
                  <c:v>421</c:v>
                </c:pt>
                <c:pt idx="3882">
                  <c:v>421</c:v>
                </c:pt>
                <c:pt idx="3883">
                  <c:v>432</c:v>
                </c:pt>
                <c:pt idx="3884">
                  <c:v>418</c:v>
                </c:pt>
                <c:pt idx="3885">
                  <c:v>409</c:v>
                </c:pt>
                <c:pt idx="3886">
                  <c:v>424</c:v>
                </c:pt>
                <c:pt idx="3887">
                  <c:v>421</c:v>
                </c:pt>
                <c:pt idx="3888">
                  <c:v>421</c:v>
                </c:pt>
                <c:pt idx="3889">
                  <c:v>406</c:v>
                </c:pt>
                <c:pt idx="3890">
                  <c:v>418</c:v>
                </c:pt>
                <c:pt idx="3891">
                  <c:v>406</c:v>
                </c:pt>
                <c:pt idx="3892">
                  <c:v>411</c:v>
                </c:pt>
                <c:pt idx="3893">
                  <c:v>402</c:v>
                </c:pt>
                <c:pt idx="3894">
                  <c:v>406</c:v>
                </c:pt>
                <c:pt idx="3895">
                  <c:v>421</c:v>
                </c:pt>
                <c:pt idx="3896">
                  <c:v>406</c:v>
                </c:pt>
                <c:pt idx="3897">
                  <c:v>411</c:v>
                </c:pt>
                <c:pt idx="3898">
                  <c:v>406</c:v>
                </c:pt>
                <c:pt idx="3899">
                  <c:v>409</c:v>
                </c:pt>
                <c:pt idx="3900">
                  <c:v>409</c:v>
                </c:pt>
                <c:pt idx="3901">
                  <c:v>406</c:v>
                </c:pt>
                <c:pt idx="3902">
                  <c:v>409</c:v>
                </c:pt>
                <c:pt idx="3903">
                  <c:v>421</c:v>
                </c:pt>
                <c:pt idx="3904">
                  <c:v>418</c:v>
                </c:pt>
                <c:pt idx="3905">
                  <c:v>418</c:v>
                </c:pt>
                <c:pt idx="3906">
                  <c:v>400</c:v>
                </c:pt>
                <c:pt idx="3907">
                  <c:v>422</c:v>
                </c:pt>
                <c:pt idx="3908">
                  <c:v>422</c:v>
                </c:pt>
                <c:pt idx="3909">
                  <c:v>415</c:v>
                </c:pt>
                <c:pt idx="3910">
                  <c:v>422</c:v>
                </c:pt>
                <c:pt idx="3911">
                  <c:v>409</c:v>
                </c:pt>
                <c:pt idx="3912">
                  <c:v>422</c:v>
                </c:pt>
                <c:pt idx="3913">
                  <c:v>415</c:v>
                </c:pt>
                <c:pt idx="3914">
                  <c:v>422</c:v>
                </c:pt>
                <c:pt idx="3915">
                  <c:v>413</c:v>
                </c:pt>
                <c:pt idx="3916">
                  <c:v>409</c:v>
                </c:pt>
                <c:pt idx="3917">
                  <c:v>422</c:v>
                </c:pt>
                <c:pt idx="3918">
                  <c:v>433</c:v>
                </c:pt>
                <c:pt idx="3919">
                  <c:v>422</c:v>
                </c:pt>
                <c:pt idx="3920">
                  <c:v>415</c:v>
                </c:pt>
                <c:pt idx="3921">
                  <c:v>415</c:v>
                </c:pt>
                <c:pt idx="3922">
                  <c:v>415</c:v>
                </c:pt>
                <c:pt idx="3923">
                  <c:v>415</c:v>
                </c:pt>
                <c:pt idx="3924">
                  <c:v>413</c:v>
                </c:pt>
                <c:pt idx="3925">
                  <c:v>424</c:v>
                </c:pt>
                <c:pt idx="3926">
                  <c:v>413</c:v>
                </c:pt>
                <c:pt idx="3927">
                  <c:v>415</c:v>
                </c:pt>
                <c:pt idx="3928">
                  <c:v>413</c:v>
                </c:pt>
                <c:pt idx="3929">
                  <c:v>422</c:v>
                </c:pt>
                <c:pt idx="3930">
                  <c:v>424</c:v>
                </c:pt>
                <c:pt idx="3931">
                  <c:v>413</c:v>
                </c:pt>
                <c:pt idx="3932">
                  <c:v>413</c:v>
                </c:pt>
                <c:pt idx="3933">
                  <c:v>403</c:v>
                </c:pt>
                <c:pt idx="3934">
                  <c:v>415</c:v>
                </c:pt>
                <c:pt idx="3935">
                  <c:v>409</c:v>
                </c:pt>
                <c:pt idx="3936">
                  <c:v>409</c:v>
                </c:pt>
                <c:pt idx="3937">
                  <c:v>415</c:v>
                </c:pt>
                <c:pt idx="3938">
                  <c:v>415</c:v>
                </c:pt>
                <c:pt idx="3939">
                  <c:v>415</c:v>
                </c:pt>
                <c:pt idx="3940">
                  <c:v>422</c:v>
                </c:pt>
                <c:pt idx="3941">
                  <c:v>433</c:v>
                </c:pt>
                <c:pt idx="3942">
                  <c:v>409</c:v>
                </c:pt>
                <c:pt idx="3943">
                  <c:v>409</c:v>
                </c:pt>
                <c:pt idx="3944">
                  <c:v>415</c:v>
                </c:pt>
                <c:pt idx="3945">
                  <c:v>422</c:v>
                </c:pt>
                <c:pt idx="3946">
                  <c:v>415</c:v>
                </c:pt>
                <c:pt idx="3947">
                  <c:v>433</c:v>
                </c:pt>
                <c:pt idx="3948">
                  <c:v>415</c:v>
                </c:pt>
                <c:pt idx="3949">
                  <c:v>422</c:v>
                </c:pt>
                <c:pt idx="3950">
                  <c:v>424</c:v>
                </c:pt>
                <c:pt idx="3951">
                  <c:v>424</c:v>
                </c:pt>
                <c:pt idx="3952">
                  <c:v>427</c:v>
                </c:pt>
                <c:pt idx="3953">
                  <c:v>424</c:v>
                </c:pt>
                <c:pt idx="3954">
                  <c:v>424</c:v>
                </c:pt>
                <c:pt idx="3955">
                  <c:v>415</c:v>
                </c:pt>
                <c:pt idx="3956">
                  <c:v>427</c:v>
                </c:pt>
                <c:pt idx="3957">
                  <c:v>424</c:v>
                </c:pt>
                <c:pt idx="3958">
                  <c:v>424</c:v>
                </c:pt>
                <c:pt idx="3959">
                  <c:v>424</c:v>
                </c:pt>
                <c:pt idx="3960">
                  <c:v>422</c:v>
                </c:pt>
                <c:pt idx="3961">
                  <c:v>435</c:v>
                </c:pt>
                <c:pt idx="3962">
                  <c:v>427</c:v>
                </c:pt>
                <c:pt idx="3963">
                  <c:v>422</c:v>
                </c:pt>
                <c:pt idx="3964">
                  <c:v>450</c:v>
                </c:pt>
                <c:pt idx="3965">
                  <c:v>427</c:v>
                </c:pt>
                <c:pt idx="3966">
                  <c:v>433</c:v>
                </c:pt>
                <c:pt idx="3967">
                  <c:v>433</c:v>
                </c:pt>
                <c:pt idx="3968">
                  <c:v>422</c:v>
                </c:pt>
                <c:pt idx="3969">
                  <c:v>433</c:v>
                </c:pt>
                <c:pt idx="3970">
                  <c:v>424</c:v>
                </c:pt>
                <c:pt idx="3971">
                  <c:v>441</c:v>
                </c:pt>
                <c:pt idx="3972">
                  <c:v>433</c:v>
                </c:pt>
                <c:pt idx="3973">
                  <c:v>427</c:v>
                </c:pt>
                <c:pt idx="3974">
                  <c:v>435</c:v>
                </c:pt>
                <c:pt idx="3975">
                  <c:v>441</c:v>
                </c:pt>
                <c:pt idx="3976">
                  <c:v>435</c:v>
                </c:pt>
                <c:pt idx="3977">
                  <c:v>422</c:v>
                </c:pt>
                <c:pt idx="3978">
                  <c:v>441</c:v>
                </c:pt>
                <c:pt idx="3979">
                  <c:v>441</c:v>
                </c:pt>
                <c:pt idx="3980">
                  <c:v>433</c:v>
                </c:pt>
                <c:pt idx="3981">
                  <c:v>427</c:v>
                </c:pt>
                <c:pt idx="3982">
                  <c:v>441</c:v>
                </c:pt>
                <c:pt idx="3983">
                  <c:v>441</c:v>
                </c:pt>
                <c:pt idx="3984">
                  <c:v>435</c:v>
                </c:pt>
                <c:pt idx="3985">
                  <c:v>433</c:v>
                </c:pt>
                <c:pt idx="3986">
                  <c:v>435</c:v>
                </c:pt>
                <c:pt idx="3987">
                  <c:v>460</c:v>
                </c:pt>
                <c:pt idx="3988">
                  <c:v>444</c:v>
                </c:pt>
                <c:pt idx="3989">
                  <c:v>441</c:v>
                </c:pt>
                <c:pt idx="3990">
                  <c:v>435</c:v>
                </c:pt>
                <c:pt idx="3991">
                  <c:v>447</c:v>
                </c:pt>
                <c:pt idx="3992">
                  <c:v>441</c:v>
                </c:pt>
                <c:pt idx="3993">
                  <c:v>441</c:v>
                </c:pt>
                <c:pt idx="3994">
                  <c:v>433</c:v>
                </c:pt>
                <c:pt idx="3995">
                  <c:v>444</c:v>
                </c:pt>
                <c:pt idx="3996">
                  <c:v>441</c:v>
                </c:pt>
                <c:pt idx="3997">
                  <c:v>441</c:v>
                </c:pt>
                <c:pt idx="3998">
                  <c:v>441</c:v>
                </c:pt>
                <c:pt idx="3999">
                  <c:v>433</c:v>
                </c:pt>
                <c:pt idx="4000">
                  <c:v>444</c:v>
                </c:pt>
                <c:pt idx="4001">
                  <c:v>444</c:v>
                </c:pt>
                <c:pt idx="4002">
                  <c:v>444</c:v>
                </c:pt>
                <c:pt idx="4003">
                  <c:v>441</c:v>
                </c:pt>
                <c:pt idx="4004">
                  <c:v>447</c:v>
                </c:pt>
                <c:pt idx="4005">
                  <c:v>450</c:v>
                </c:pt>
                <c:pt idx="4006">
                  <c:v>444</c:v>
                </c:pt>
                <c:pt idx="4007">
                  <c:v>441</c:v>
                </c:pt>
                <c:pt idx="4008">
                  <c:v>447</c:v>
                </c:pt>
                <c:pt idx="4009">
                  <c:v>444</c:v>
                </c:pt>
                <c:pt idx="4010">
                  <c:v>460</c:v>
                </c:pt>
                <c:pt idx="4011">
                  <c:v>447</c:v>
                </c:pt>
                <c:pt idx="4012">
                  <c:v>444</c:v>
                </c:pt>
                <c:pt idx="4013">
                  <c:v>450</c:v>
                </c:pt>
                <c:pt idx="4014">
                  <c:v>444</c:v>
                </c:pt>
                <c:pt idx="4015">
                  <c:v>450</c:v>
                </c:pt>
                <c:pt idx="4016">
                  <c:v>450</c:v>
                </c:pt>
                <c:pt idx="4017">
                  <c:v>455</c:v>
                </c:pt>
                <c:pt idx="4018">
                  <c:v>463</c:v>
                </c:pt>
                <c:pt idx="4019">
                  <c:v>450</c:v>
                </c:pt>
                <c:pt idx="4020">
                  <c:v>450</c:v>
                </c:pt>
                <c:pt idx="4021">
                  <c:v>460</c:v>
                </c:pt>
                <c:pt idx="4022">
                  <c:v>460</c:v>
                </c:pt>
                <c:pt idx="4023">
                  <c:v>450</c:v>
                </c:pt>
                <c:pt idx="4024">
                  <c:v>450</c:v>
                </c:pt>
                <c:pt idx="4025">
                  <c:v>455</c:v>
                </c:pt>
                <c:pt idx="4026">
                  <c:v>455</c:v>
                </c:pt>
                <c:pt idx="4027">
                  <c:v>450</c:v>
                </c:pt>
                <c:pt idx="4028">
                  <c:v>455</c:v>
                </c:pt>
                <c:pt idx="4029">
                  <c:v>455</c:v>
                </c:pt>
                <c:pt idx="4030">
                  <c:v>460</c:v>
                </c:pt>
                <c:pt idx="4031">
                  <c:v>441</c:v>
                </c:pt>
                <c:pt idx="4032">
                  <c:v>450</c:v>
                </c:pt>
                <c:pt idx="4033">
                  <c:v>482</c:v>
                </c:pt>
                <c:pt idx="4034">
                  <c:v>450</c:v>
                </c:pt>
                <c:pt idx="4035">
                  <c:v>455</c:v>
                </c:pt>
                <c:pt idx="4036">
                  <c:v>441</c:v>
                </c:pt>
                <c:pt idx="4037">
                  <c:v>455</c:v>
                </c:pt>
                <c:pt idx="4038">
                  <c:v>455</c:v>
                </c:pt>
                <c:pt idx="4039">
                  <c:v>455</c:v>
                </c:pt>
                <c:pt idx="4040">
                  <c:v>447</c:v>
                </c:pt>
                <c:pt idx="4041">
                  <c:v>447</c:v>
                </c:pt>
                <c:pt idx="4042">
                  <c:v>460</c:v>
                </c:pt>
                <c:pt idx="4043">
                  <c:v>455</c:v>
                </c:pt>
                <c:pt idx="4044">
                  <c:v>447</c:v>
                </c:pt>
                <c:pt idx="4045">
                  <c:v>463</c:v>
                </c:pt>
                <c:pt idx="4046">
                  <c:v>460</c:v>
                </c:pt>
                <c:pt idx="4047">
                  <c:v>447</c:v>
                </c:pt>
                <c:pt idx="4048">
                  <c:v>450</c:v>
                </c:pt>
                <c:pt idx="4049">
                  <c:v>455</c:v>
                </c:pt>
                <c:pt idx="4050">
                  <c:v>463</c:v>
                </c:pt>
                <c:pt idx="4051">
                  <c:v>447</c:v>
                </c:pt>
                <c:pt idx="4052">
                  <c:v>460</c:v>
                </c:pt>
                <c:pt idx="4053">
                  <c:v>444</c:v>
                </c:pt>
                <c:pt idx="4054">
                  <c:v>463</c:v>
                </c:pt>
                <c:pt idx="4055">
                  <c:v>450</c:v>
                </c:pt>
                <c:pt idx="4056">
                  <c:v>447</c:v>
                </c:pt>
                <c:pt idx="4057">
                  <c:v>460</c:v>
                </c:pt>
                <c:pt idx="4058">
                  <c:v>450</c:v>
                </c:pt>
                <c:pt idx="4059">
                  <c:v>460</c:v>
                </c:pt>
                <c:pt idx="4060">
                  <c:v>447</c:v>
                </c:pt>
                <c:pt idx="4061">
                  <c:v>450</c:v>
                </c:pt>
                <c:pt idx="4062">
                  <c:v>460</c:v>
                </c:pt>
                <c:pt idx="4063">
                  <c:v>455</c:v>
                </c:pt>
                <c:pt idx="4064">
                  <c:v>447</c:v>
                </c:pt>
                <c:pt idx="4065">
                  <c:v>455</c:v>
                </c:pt>
                <c:pt idx="4066">
                  <c:v>447</c:v>
                </c:pt>
                <c:pt idx="4067">
                  <c:v>455</c:v>
                </c:pt>
                <c:pt idx="4068">
                  <c:v>441</c:v>
                </c:pt>
                <c:pt idx="4069">
                  <c:v>450</c:v>
                </c:pt>
                <c:pt idx="4070">
                  <c:v>455</c:v>
                </c:pt>
                <c:pt idx="4071">
                  <c:v>450</c:v>
                </c:pt>
                <c:pt idx="4072">
                  <c:v>450</c:v>
                </c:pt>
                <c:pt idx="4073">
                  <c:v>435</c:v>
                </c:pt>
                <c:pt idx="4074">
                  <c:v>447</c:v>
                </c:pt>
                <c:pt idx="4075">
                  <c:v>455</c:v>
                </c:pt>
                <c:pt idx="4076">
                  <c:v>444</c:v>
                </c:pt>
                <c:pt idx="4077">
                  <c:v>444</c:v>
                </c:pt>
                <c:pt idx="4078">
                  <c:v>450</c:v>
                </c:pt>
                <c:pt idx="4079">
                  <c:v>450</c:v>
                </c:pt>
                <c:pt idx="4080">
                  <c:v>450</c:v>
                </c:pt>
                <c:pt idx="4081">
                  <c:v>450</c:v>
                </c:pt>
                <c:pt idx="4082">
                  <c:v>455</c:v>
                </c:pt>
                <c:pt idx="4083">
                  <c:v>455</c:v>
                </c:pt>
                <c:pt idx="4084">
                  <c:v>444</c:v>
                </c:pt>
                <c:pt idx="4085">
                  <c:v>444</c:v>
                </c:pt>
                <c:pt idx="4086">
                  <c:v>447</c:v>
                </c:pt>
                <c:pt idx="4087">
                  <c:v>444</c:v>
                </c:pt>
                <c:pt idx="4088">
                  <c:v>441</c:v>
                </c:pt>
                <c:pt idx="4089">
                  <c:v>447</c:v>
                </c:pt>
                <c:pt idx="4090">
                  <c:v>444</c:v>
                </c:pt>
                <c:pt idx="4091">
                  <c:v>455</c:v>
                </c:pt>
                <c:pt idx="4092">
                  <c:v>447</c:v>
                </c:pt>
                <c:pt idx="4093">
                  <c:v>444</c:v>
                </c:pt>
                <c:pt idx="4094">
                  <c:v>450</c:v>
                </c:pt>
                <c:pt idx="4095">
                  <c:v>444</c:v>
                </c:pt>
                <c:pt idx="4096">
                  <c:v>444</c:v>
                </c:pt>
                <c:pt idx="4097">
                  <c:v>444</c:v>
                </c:pt>
                <c:pt idx="4098">
                  <c:v>444</c:v>
                </c:pt>
                <c:pt idx="4099">
                  <c:v>447</c:v>
                </c:pt>
                <c:pt idx="4100">
                  <c:v>450</c:v>
                </c:pt>
                <c:pt idx="4101">
                  <c:v>441</c:v>
                </c:pt>
                <c:pt idx="4102">
                  <c:v>450</c:v>
                </c:pt>
                <c:pt idx="4103">
                  <c:v>460</c:v>
                </c:pt>
                <c:pt idx="4104">
                  <c:v>441</c:v>
                </c:pt>
                <c:pt idx="4105">
                  <c:v>450</c:v>
                </c:pt>
                <c:pt idx="4106">
                  <c:v>447</c:v>
                </c:pt>
                <c:pt idx="4107">
                  <c:v>455</c:v>
                </c:pt>
                <c:pt idx="4108">
                  <c:v>444</c:v>
                </c:pt>
                <c:pt idx="4109">
                  <c:v>450</c:v>
                </c:pt>
                <c:pt idx="4110">
                  <c:v>435</c:v>
                </c:pt>
                <c:pt idx="4111">
                  <c:v>455</c:v>
                </c:pt>
                <c:pt idx="4112">
                  <c:v>455</c:v>
                </c:pt>
                <c:pt idx="4113">
                  <c:v>447</c:v>
                </c:pt>
                <c:pt idx="4114">
                  <c:v>447</c:v>
                </c:pt>
                <c:pt idx="4115">
                  <c:v>444</c:v>
                </c:pt>
                <c:pt idx="4116">
                  <c:v>450</c:v>
                </c:pt>
                <c:pt idx="4117">
                  <c:v>444</c:v>
                </c:pt>
                <c:pt idx="4118">
                  <c:v>441</c:v>
                </c:pt>
                <c:pt idx="4119">
                  <c:v>444</c:v>
                </c:pt>
                <c:pt idx="4120">
                  <c:v>441</c:v>
                </c:pt>
                <c:pt idx="4121">
                  <c:v>444</c:v>
                </c:pt>
                <c:pt idx="4122">
                  <c:v>444</c:v>
                </c:pt>
                <c:pt idx="4123">
                  <c:v>444</c:v>
                </c:pt>
                <c:pt idx="4124">
                  <c:v>447</c:v>
                </c:pt>
                <c:pt idx="4125">
                  <c:v>424</c:v>
                </c:pt>
                <c:pt idx="4126">
                  <c:v>450</c:v>
                </c:pt>
                <c:pt idx="4127">
                  <c:v>447</c:v>
                </c:pt>
                <c:pt idx="4128">
                  <c:v>441</c:v>
                </c:pt>
                <c:pt idx="4129">
                  <c:v>444</c:v>
                </c:pt>
                <c:pt idx="4130">
                  <c:v>433</c:v>
                </c:pt>
                <c:pt idx="4131">
                  <c:v>450</c:v>
                </c:pt>
                <c:pt idx="4132">
                  <c:v>441</c:v>
                </c:pt>
                <c:pt idx="4133">
                  <c:v>441</c:v>
                </c:pt>
                <c:pt idx="4134">
                  <c:v>435</c:v>
                </c:pt>
                <c:pt idx="4135">
                  <c:v>435</c:v>
                </c:pt>
                <c:pt idx="4136">
                  <c:v>444</c:v>
                </c:pt>
                <c:pt idx="4137">
                  <c:v>441</c:v>
                </c:pt>
                <c:pt idx="4138">
                  <c:v>435</c:v>
                </c:pt>
                <c:pt idx="4139">
                  <c:v>441</c:v>
                </c:pt>
                <c:pt idx="4140">
                  <c:v>444</c:v>
                </c:pt>
                <c:pt idx="4141">
                  <c:v>433</c:v>
                </c:pt>
                <c:pt idx="4142">
                  <c:v>441</c:v>
                </c:pt>
                <c:pt idx="4143">
                  <c:v>433</c:v>
                </c:pt>
                <c:pt idx="4144">
                  <c:v>435</c:v>
                </c:pt>
                <c:pt idx="4145">
                  <c:v>424</c:v>
                </c:pt>
                <c:pt idx="4146">
                  <c:v>435</c:v>
                </c:pt>
                <c:pt idx="4147">
                  <c:v>433</c:v>
                </c:pt>
                <c:pt idx="4148">
                  <c:v>435</c:v>
                </c:pt>
                <c:pt idx="4149">
                  <c:v>450</c:v>
                </c:pt>
                <c:pt idx="4150">
                  <c:v>427</c:v>
                </c:pt>
                <c:pt idx="4151">
                  <c:v>435</c:v>
                </c:pt>
                <c:pt idx="4152">
                  <c:v>422</c:v>
                </c:pt>
                <c:pt idx="4153">
                  <c:v>435</c:v>
                </c:pt>
                <c:pt idx="4154">
                  <c:v>427</c:v>
                </c:pt>
                <c:pt idx="4155">
                  <c:v>433</c:v>
                </c:pt>
                <c:pt idx="4156">
                  <c:v>435</c:v>
                </c:pt>
                <c:pt idx="4157">
                  <c:v>433</c:v>
                </c:pt>
                <c:pt idx="4158">
                  <c:v>433</c:v>
                </c:pt>
                <c:pt idx="4159">
                  <c:v>444</c:v>
                </c:pt>
                <c:pt idx="4160">
                  <c:v>441</c:v>
                </c:pt>
                <c:pt idx="4161">
                  <c:v>441</c:v>
                </c:pt>
                <c:pt idx="4162">
                  <c:v>427</c:v>
                </c:pt>
                <c:pt idx="4163">
                  <c:v>435</c:v>
                </c:pt>
                <c:pt idx="4164">
                  <c:v>447</c:v>
                </c:pt>
                <c:pt idx="4165">
                  <c:v>441</c:v>
                </c:pt>
                <c:pt idx="4166">
                  <c:v>447</c:v>
                </c:pt>
                <c:pt idx="4167">
                  <c:v>441</c:v>
                </c:pt>
                <c:pt idx="4168">
                  <c:v>444</c:v>
                </c:pt>
                <c:pt idx="4169">
                  <c:v>435</c:v>
                </c:pt>
                <c:pt idx="4170">
                  <c:v>441</c:v>
                </c:pt>
                <c:pt idx="4171">
                  <c:v>441</c:v>
                </c:pt>
                <c:pt idx="4172">
                  <c:v>444</c:v>
                </c:pt>
                <c:pt idx="4173">
                  <c:v>444</c:v>
                </c:pt>
                <c:pt idx="4174">
                  <c:v>424</c:v>
                </c:pt>
                <c:pt idx="4175">
                  <c:v>441</c:v>
                </c:pt>
                <c:pt idx="4176">
                  <c:v>441</c:v>
                </c:pt>
                <c:pt idx="4177">
                  <c:v>441</c:v>
                </c:pt>
                <c:pt idx="4178">
                  <c:v>441</c:v>
                </c:pt>
                <c:pt idx="4179">
                  <c:v>441</c:v>
                </c:pt>
                <c:pt idx="4180">
                  <c:v>447</c:v>
                </c:pt>
                <c:pt idx="4181">
                  <c:v>441</c:v>
                </c:pt>
                <c:pt idx="4182">
                  <c:v>441</c:v>
                </c:pt>
                <c:pt idx="4183">
                  <c:v>447</c:v>
                </c:pt>
                <c:pt idx="4184">
                  <c:v>447</c:v>
                </c:pt>
                <c:pt idx="4185">
                  <c:v>441</c:v>
                </c:pt>
                <c:pt idx="4186">
                  <c:v>447</c:v>
                </c:pt>
                <c:pt idx="4187">
                  <c:v>441</c:v>
                </c:pt>
                <c:pt idx="4188">
                  <c:v>447</c:v>
                </c:pt>
                <c:pt idx="4189">
                  <c:v>427</c:v>
                </c:pt>
                <c:pt idx="4190">
                  <c:v>444</c:v>
                </c:pt>
                <c:pt idx="4191">
                  <c:v>441</c:v>
                </c:pt>
                <c:pt idx="4192">
                  <c:v>444</c:v>
                </c:pt>
                <c:pt idx="4193">
                  <c:v>435</c:v>
                </c:pt>
                <c:pt idx="4194">
                  <c:v>441</c:v>
                </c:pt>
                <c:pt idx="4195">
                  <c:v>435</c:v>
                </c:pt>
                <c:pt idx="4196">
                  <c:v>433</c:v>
                </c:pt>
                <c:pt idx="4197">
                  <c:v>441</c:v>
                </c:pt>
                <c:pt idx="4198">
                  <c:v>441</c:v>
                </c:pt>
                <c:pt idx="4199">
                  <c:v>441</c:v>
                </c:pt>
                <c:pt idx="4200">
                  <c:v>441</c:v>
                </c:pt>
                <c:pt idx="4201">
                  <c:v>441</c:v>
                </c:pt>
                <c:pt idx="4202">
                  <c:v>433</c:v>
                </c:pt>
                <c:pt idx="4203">
                  <c:v>444</c:v>
                </c:pt>
                <c:pt idx="4204">
                  <c:v>444</c:v>
                </c:pt>
                <c:pt idx="4205">
                  <c:v>435</c:v>
                </c:pt>
                <c:pt idx="4206">
                  <c:v>427</c:v>
                </c:pt>
                <c:pt idx="4207">
                  <c:v>463</c:v>
                </c:pt>
                <c:pt idx="4208">
                  <c:v>450</c:v>
                </c:pt>
                <c:pt idx="4209">
                  <c:v>435</c:v>
                </c:pt>
                <c:pt idx="4210">
                  <c:v>444</c:v>
                </c:pt>
                <c:pt idx="4211">
                  <c:v>433</c:v>
                </c:pt>
                <c:pt idx="4212">
                  <c:v>450</c:v>
                </c:pt>
                <c:pt idx="4213">
                  <c:v>444</c:v>
                </c:pt>
                <c:pt idx="4214">
                  <c:v>444</c:v>
                </c:pt>
                <c:pt idx="4215">
                  <c:v>435</c:v>
                </c:pt>
                <c:pt idx="4216">
                  <c:v>441</c:v>
                </c:pt>
                <c:pt idx="4217">
                  <c:v>435</c:v>
                </c:pt>
                <c:pt idx="4218">
                  <c:v>444</c:v>
                </c:pt>
                <c:pt idx="4219">
                  <c:v>450</c:v>
                </c:pt>
                <c:pt idx="4220">
                  <c:v>444</c:v>
                </c:pt>
                <c:pt idx="4221">
                  <c:v>435</c:v>
                </c:pt>
                <c:pt idx="4222">
                  <c:v>433</c:v>
                </c:pt>
                <c:pt idx="4223">
                  <c:v>447</c:v>
                </c:pt>
                <c:pt idx="4224">
                  <c:v>444</c:v>
                </c:pt>
                <c:pt idx="4225">
                  <c:v>444</c:v>
                </c:pt>
                <c:pt idx="4226">
                  <c:v>435</c:v>
                </c:pt>
                <c:pt idx="4227">
                  <c:v>447</c:v>
                </c:pt>
                <c:pt idx="4228">
                  <c:v>433</c:v>
                </c:pt>
                <c:pt idx="4229">
                  <c:v>444</c:v>
                </c:pt>
                <c:pt idx="4230">
                  <c:v>450</c:v>
                </c:pt>
                <c:pt idx="4231">
                  <c:v>441</c:v>
                </c:pt>
                <c:pt idx="4232">
                  <c:v>444</c:v>
                </c:pt>
                <c:pt idx="4233">
                  <c:v>427</c:v>
                </c:pt>
                <c:pt idx="4234">
                  <c:v>444</c:v>
                </c:pt>
                <c:pt idx="4235">
                  <c:v>441</c:v>
                </c:pt>
                <c:pt idx="4236">
                  <c:v>447</c:v>
                </c:pt>
                <c:pt idx="4237">
                  <c:v>450</c:v>
                </c:pt>
                <c:pt idx="4238">
                  <c:v>444</c:v>
                </c:pt>
                <c:pt idx="4239">
                  <c:v>441</c:v>
                </c:pt>
                <c:pt idx="4240">
                  <c:v>447</c:v>
                </c:pt>
                <c:pt idx="4241">
                  <c:v>447</c:v>
                </c:pt>
                <c:pt idx="4242">
                  <c:v>450</c:v>
                </c:pt>
                <c:pt idx="4243">
                  <c:v>435</c:v>
                </c:pt>
                <c:pt idx="4244">
                  <c:v>444</c:v>
                </c:pt>
                <c:pt idx="4245">
                  <c:v>435</c:v>
                </c:pt>
                <c:pt idx="4246">
                  <c:v>444</c:v>
                </c:pt>
                <c:pt idx="4247">
                  <c:v>447</c:v>
                </c:pt>
                <c:pt idx="4248">
                  <c:v>444</c:v>
                </c:pt>
                <c:pt idx="4249">
                  <c:v>450</c:v>
                </c:pt>
                <c:pt idx="4250">
                  <c:v>433</c:v>
                </c:pt>
                <c:pt idx="4251">
                  <c:v>447</c:v>
                </c:pt>
                <c:pt idx="4252">
                  <c:v>447</c:v>
                </c:pt>
                <c:pt idx="4253">
                  <c:v>466</c:v>
                </c:pt>
                <c:pt idx="4254">
                  <c:v>455</c:v>
                </c:pt>
                <c:pt idx="4255">
                  <c:v>435</c:v>
                </c:pt>
                <c:pt idx="4256">
                  <c:v>447</c:v>
                </c:pt>
                <c:pt idx="4257">
                  <c:v>450</c:v>
                </c:pt>
                <c:pt idx="4258">
                  <c:v>450</c:v>
                </c:pt>
                <c:pt idx="4259">
                  <c:v>444</c:v>
                </c:pt>
                <c:pt idx="4260">
                  <c:v>444</c:v>
                </c:pt>
                <c:pt idx="4261">
                  <c:v>447</c:v>
                </c:pt>
                <c:pt idx="4262">
                  <c:v>450</c:v>
                </c:pt>
                <c:pt idx="4263">
                  <c:v>441</c:v>
                </c:pt>
                <c:pt idx="4264">
                  <c:v>447</c:v>
                </c:pt>
                <c:pt idx="4265">
                  <c:v>450</c:v>
                </c:pt>
                <c:pt idx="4266">
                  <c:v>450</c:v>
                </c:pt>
                <c:pt idx="4267">
                  <c:v>450</c:v>
                </c:pt>
                <c:pt idx="4268">
                  <c:v>447</c:v>
                </c:pt>
                <c:pt idx="4269">
                  <c:v>447</c:v>
                </c:pt>
                <c:pt idx="4270">
                  <c:v>447</c:v>
                </c:pt>
                <c:pt idx="4271">
                  <c:v>460</c:v>
                </c:pt>
                <c:pt idx="4272">
                  <c:v>444</c:v>
                </c:pt>
                <c:pt idx="4273">
                  <c:v>447</c:v>
                </c:pt>
                <c:pt idx="4274">
                  <c:v>447</c:v>
                </c:pt>
                <c:pt idx="4275">
                  <c:v>450</c:v>
                </c:pt>
                <c:pt idx="4276">
                  <c:v>463</c:v>
                </c:pt>
                <c:pt idx="4277">
                  <c:v>441</c:v>
                </c:pt>
                <c:pt idx="4278">
                  <c:v>455</c:v>
                </c:pt>
                <c:pt idx="4279">
                  <c:v>447</c:v>
                </c:pt>
                <c:pt idx="4280">
                  <c:v>450</c:v>
                </c:pt>
                <c:pt idx="4281">
                  <c:v>447</c:v>
                </c:pt>
                <c:pt idx="4282">
                  <c:v>441</c:v>
                </c:pt>
                <c:pt idx="4283">
                  <c:v>450</c:v>
                </c:pt>
                <c:pt idx="4284">
                  <c:v>460</c:v>
                </c:pt>
                <c:pt idx="4285">
                  <c:v>444</c:v>
                </c:pt>
                <c:pt idx="4286">
                  <c:v>447</c:v>
                </c:pt>
                <c:pt idx="4287">
                  <c:v>444</c:v>
                </c:pt>
                <c:pt idx="4288">
                  <c:v>460</c:v>
                </c:pt>
                <c:pt idx="4289">
                  <c:v>450</c:v>
                </c:pt>
                <c:pt idx="4290">
                  <c:v>444</c:v>
                </c:pt>
                <c:pt idx="4291">
                  <c:v>455</c:v>
                </c:pt>
                <c:pt idx="4292">
                  <c:v>444</c:v>
                </c:pt>
                <c:pt idx="4293">
                  <c:v>450</c:v>
                </c:pt>
                <c:pt idx="4294">
                  <c:v>444</c:v>
                </c:pt>
                <c:pt idx="4295">
                  <c:v>450</c:v>
                </c:pt>
                <c:pt idx="4296">
                  <c:v>455</c:v>
                </c:pt>
                <c:pt idx="4297">
                  <c:v>444</c:v>
                </c:pt>
                <c:pt idx="4298">
                  <c:v>455</c:v>
                </c:pt>
                <c:pt idx="4299">
                  <c:v>463</c:v>
                </c:pt>
                <c:pt idx="4300">
                  <c:v>450</c:v>
                </c:pt>
                <c:pt idx="4301">
                  <c:v>455</c:v>
                </c:pt>
                <c:pt idx="4302">
                  <c:v>450</c:v>
                </c:pt>
                <c:pt idx="4303">
                  <c:v>447</c:v>
                </c:pt>
                <c:pt idx="4304">
                  <c:v>447</c:v>
                </c:pt>
                <c:pt idx="4305">
                  <c:v>450</c:v>
                </c:pt>
                <c:pt idx="4306">
                  <c:v>455</c:v>
                </c:pt>
                <c:pt idx="4307">
                  <c:v>441</c:v>
                </c:pt>
                <c:pt idx="4308">
                  <c:v>447</c:v>
                </c:pt>
                <c:pt idx="4309">
                  <c:v>450</c:v>
                </c:pt>
                <c:pt idx="4310">
                  <c:v>450</c:v>
                </c:pt>
                <c:pt idx="4311">
                  <c:v>460</c:v>
                </c:pt>
                <c:pt idx="4312">
                  <c:v>441</c:v>
                </c:pt>
                <c:pt idx="4313">
                  <c:v>450</c:v>
                </c:pt>
                <c:pt idx="4314">
                  <c:v>620</c:v>
                </c:pt>
                <c:pt idx="4315">
                  <c:v>447</c:v>
                </c:pt>
                <c:pt idx="4316">
                  <c:v>441</c:v>
                </c:pt>
                <c:pt idx="4317">
                  <c:v>447</c:v>
                </c:pt>
                <c:pt idx="4318">
                  <c:v>447</c:v>
                </c:pt>
                <c:pt idx="4319">
                  <c:v>447</c:v>
                </c:pt>
                <c:pt idx="4320">
                  <c:v>444</c:v>
                </c:pt>
                <c:pt idx="4321">
                  <c:v>450</c:v>
                </c:pt>
                <c:pt idx="4322">
                  <c:v>466</c:v>
                </c:pt>
                <c:pt idx="4323">
                  <c:v>450</c:v>
                </c:pt>
                <c:pt idx="4324">
                  <c:v>447</c:v>
                </c:pt>
                <c:pt idx="4325">
                  <c:v>447</c:v>
                </c:pt>
                <c:pt idx="4326">
                  <c:v>450</c:v>
                </c:pt>
                <c:pt idx="4327">
                  <c:v>444</c:v>
                </c:pt>
                <c:pt idx="4328">
                  <c:v>447</c:v>
                </c:pt>
                <c:pt idx="4329">
                  <c:v>450</c:v>
                </c:pt>
                <c:pt idx="4330">
                  <c:v>460</c:v>
                </c:pt>
                <c:pt idx="4331">
                  <c:v>441</c:v>
                </c:pt>
                <c:pt idx="4332">
                  <c:v>450</c:v>
                </c:pt>
                <c:pt idx="4333">
                  <c:v>447</c:v>
                </c:pt>
                <c:pt idx="4334">
                  <c:v>455</c:v>
                </c:pt>
                <c:pt idx="4335">
                  <c:v>455</c:v>
                </c:pt>
                <c:pt idx="4336">
                  <c:v>435</c:v>
                </c:pt>
                <c:pt idx="4337">
                  <c:v>450</c:v>
                </c:pt>
                <c:pt idx="4338">
                  <c:v>455</c:v>
                </c:pt>
                <c:pt idx="4339">
                  <c:v>455</c:v>
                </c:pt>
                <c:pt idx="4340">
                  <c:v>444</c:v>
                </c:pt>
                <c:pt idx="4341">
                  <c:v>441</c:v>
                </c:pt>
                <c:pt idx="4342">
                  <c:v>460</c:v>
                </c:pt>
                <c:pt idx="4343">
                  <c:v>450</c:v>
                </c:pt>
                <c:pt idx="4344">
                  <c:v>447</c:v>
                </c:pt>
                <c:pt idx="4345">
                  <c:v>450</c:v>
                </c:pt>
                <c:pt idx="4346">
                  <c:v>447</c:v>
                </c:pt>
                <c:pt idx="4347">
                  <c:v>450</c:v>
                </c:pt>
                <c:pt idx="4348">
                  <c:v>450</c:v>
                </c:pt>
                <c:pt idx="4349">
                  <c:v>444</c:v>
                </c:pt>
                <c:pt idx="4350">
                  <c:v>450</c:v>
                </c:pt>
                <c:pt idx="4351">
                  <c:v>435</c:v>
                </c:pt>
                <c:pt idx="4352">
                  <c:v>450</c:v>
                </c:pt>
                <c:pt idx="4353">
                  <c:v>444</c:v>
                </c:pt>
                <c:pt idx="4354">
                  <c:v>447</c:v>
                </c:pt>
                <c:pt idx="4355">
                  <c:v>620</c:v>
                </c:pt>
                <c:pt idx="4356">
                  <c:v>444</c:v>
                </c:pt>
                <c:pt idx="4357">
                  <c:v>447</c:v>
                </c:pt>
                <c:pt idx="4358">
                  <c:v>444</c:v>
                </c:pt>
                <c:pt idx="4359">
                  <c:v>455</c:v>
                </c:pt>
                <c:pt idx="4360">
                  <c:v>447</c:v>
                </c:pt>
                <c:pt idx="4361">
                  <c:v>441</c:v>
                </c:pt>
                <c:pt idx="4362">
                  <c:v>447</c:v>
                </c:pt>
                <c:pt idx="4363">
                  <c:v>450</c:v>
                </c:pt>
                <c:pt idx="4364">
                  <c:v>441</c:v>
                </c:pt>
                <c:pt idx="4365">
                  <c:v>450</c:v>
                </c:pt>
                <c:pt idx="4366">
                  <c:v>447</c:v>
                </c:pt>
                <c:pt idx="4367">
                  <c:v>455</c:v>
                </c:pt>
                <c:pt idx="4368">
                  <c:v>463</c:v>
                </c:pt>
                <c:pt idx="4369">
                  <c:v>600</c:v>
                </c:pt>
                <c:pt idx="4370">
                  <c:v>450</c:v>
                </c:pt>
                <c:pt idx="4371">
                  <c:v>447</c:v>
                </c:pt>
                <c:pt idx="4372">
                  <c:v>455</c:v>
                </c:pt>
                <c:pt idx="4373">
                  <c:v>441</c:v>
                </c:pt>
                <c:pt idx="4374">
                  <c:v>450</c:v>
                </c:pt>
                <c:pt idx="4375">
                  <c:v>455</c:v>
                </c:pt>
                <c:pt idx="4376">
                  <c:v>450</c:v>
                </c:pt>
                <c:pt idx="4377">
                  <c:v>447</c:v>
                </c:pt>
                <c:pt idx="4378">
                  <c:v>441</c:v>
                </c:pt>
                <c:pt idx="4379">
                  <c:v>447</c:v>
                </c:pt>
                <c:pt idx="4380">
                  <c:v>447</c:v>
                </c:pt>
                <c:pt idx="4381">
                  <c:v>450</c:v>
                </c:pt>
                <c:pt idx="4382">
                  <c:v>444</c:v>
                </c:pt>
                <c:pt idx="4383">
                  <c:v>444</c:v>
                </c:pt>
                <c:pt idx="4384">
                  <c:v>450</c:v>
                </c:pt>
                <c:pt idx="4385">
                  <c:v>450</c:v>
                </c:pt>
                <c:pt idx="4386">
                  <c:v>444</c:v>
                </c:pt>
                <c:pt idx="4387">
                  <c:v>444</c:v>
                </c:pt>
                <c:pt idx="4388">
                  <c:v>447</c:v>
                </c:pt>
                <c:pt idx="4389">
                  <c:v>455</c:v>
                </c:pt>
                <c:pt idx="4390">
                  <c:v>435</c:v>
                </c:pt>
                <c:pt idx="4391">
                  <c:v>466</c:v>
                </c:pt>
                <c:pt idx="4392">
                  <c:v>447</c:v>
                </c:pt>
                <c:pt idx="4393">
                  <c:v>444</c:v>
                </c:pt>
                <c:pt idx="4394">
                  <c:v>444</c:v>
                </c:pt>
                <c:pt idx="4395">
                  <c:v>433</c:v>
                </c:pt>
                <c:pt idx="4396">
                  <c:v>444</c:v>
                </c:pt>
                <c:pt idx="4397">
                  <c:v>444</c:v>
                </c:pt>
                <c:pt idx="4398">
                  <c:v>447</c:v>
                </c:pt>
                <c:pt idx="4399">
                  <c:v>444</c:v>
                </c:pt>
                <c:pt idx="4400">
                  <c:v>441</c:v>
                </c:pt>
                <c:pt idx="4401">
                  <c:v>447</c:v>
                </c:pt>
                <c:pt idx="4402">
                  <c:v>455</c:v>
                </c:pt>
                <c:pt idx="4403">
                  <c:v>460</c:v>
                </c:pt>
                <c:pt idx="4404">
                  <c:v>444</c:v>
                </c:pt>
                <c:pt idx="4405">
                  <c:v>441</c:v>
                </c:pt>
                <c:pt idx="4406">
                  <c:v>450</c:v>
                </c:pt>
                <c:pt idx="4407">
                  <c:v>455</c:v>
                </c:pt>
                <c:pt idx="4408">
                  <c:v>444</c:v>
                </c:pt>
                <c:pt idx="4409">
                  <c:v>450</c:v>
                </c:pt>
                <c:pt idx="4410">
                  <c:v>441</c:v>
                </c:pt>
                <c:pt idx="4411">
                  <c:v>450</c:v>
                </c:pt>
                <c:pt idx="4412">
                  <c:v>455</c:v>
                </c:pt>
                <c:pt idx="4413">
                  <c:v>450</c:v>
                </c:pt>
                <c:pt idx="4414">
                  <c:v>447</c:v>
                </c:pt>
                <c:pt idx="4415">
                  <c:v>435</c:v>
                </c:pt>
                <c:pt idx="4416">
                  <c:v>460</c:v>
                </c:pt>
                <c:pt idx="4417">
                  <c:v>450</c:v>
                </c:pt>
                <c:pt idx="4418">
                  <c:v>447</c:v>
                </c:pt>
                <c:pt idx="4419">
                  <c:v>460</c:v>
                </c:pt>
                <c:pt idx="4420">
                  <c:v>455</c:v>
                </c:pt>
                <c:pt idx="4421">
                  <c:v>455</c:v>
                </c:pt>
                <c:pt idx="4422">
                  <c:v>455</c:v>
                </c:pt>
                <c:pt idx="4423">
                  <c:v>447</c:v>
                </c:pt>
                <c:pt idx="4424">
                  <c:v>460</c:v>
                </c:pt>
                <c:pt idx="4425">
                  <c:v>450</c:v>
                </c:pt>
                <c:pt idx="4426">
                  <c:v>466</c:v>
                </c:pt>
                <c:pt idx="4427">
                  <c:v>455</c:v>
                </c:pt>
                <c:pt idx="4428">
                  <c:v>450</c:v>
                </c:pt>
                <c:pt idx="4429">
                  <c:v>463</c:v>
                </c:pt>
                <c:pt idx="4430">
                  <c:v>460</c:v>
                </c:pt>
                <c:pt idx="4431">
                  <c:v>460</c:v>
                </c:pt>
                <c:pt idx="4432">
                  <c:v>450</c:v>
                </c:pt>
                <c:pt idx="4433">
                  <c:v>460</c:v>
                </c:pt>
                <c:pt idx="4434">
                  <c:v>455</c:v>
                </c:pt>
                <c:pt idx="4435">
                  <c:v>463</c:v>
                </c:pt>
                <c:pt idx="4436">
                  <c:v>460</c:v>
                </c:pt>
                <c:pt idx="4437">
                  <c:v>460</c:v>
                </c:pt>
                <c:pt idx="4438">
                  <c:v>460</c:v>
                </c:pt>
                <c:pt idx="4439">
                  <c:v>460</c:v>
                </c:pt>
                <c:pt idx="4440">
                  <c:v>460</c:v>
                </c:pt>
                <c:pt idx="4441">
                  <c:v>455</c:v>
                </c:pt>
                <c:pt idx="4442">
                  <c:v>450</c:v>
                </c:pt>
                <c:pt idx="4443">
                  <c:v>450</c:v>
                </c:pt>
                <c:pt idx="4444">
                  <c:v>460</c:v>
                </c:pt>
                <c:pt idx="4445">
                  <c:v>450</c:v>
                </c:pt>
                <c:pt idx="4446">
                  <c:v>466</c:v>
                </c:pt>
                <c:pt idx="4447">
                  <c:v>447</c:v>
                </c:pt>
                <c:pt idx="4448">
                  <c:v>455</c:v>
                </c:pt>
                <c:pt idx="4449">
                  <c:v>486</c:v>
                </c:pt>
                <c:pt idx="4450">
                  <c:v>463</c:v>
                </c:pt>
                <c:pt idx="4451">
                  <c:v>466</c:v>
                </c:pt>
                <c:pt idx="4452">
                  <c:v>463</c:v>
                </c:pt>
                <c:pt idx="4453">
                  <c:v>466</c:v>
                </c:pt>
                <c:pt idx="4454">
                  <c:v>460</c:v>
                </c:pt>
                <c:pt idx="4455">
                  <c:v>466</c:v>
                </c:pt>
                <c:pt idx="4456">
                  <c:v>476</c:v>
                </c:pt>
                <c:pt idx="4457">
                  <c:v>463</c:v>
                </c:pt>
                <c:pt idx="4458">
                  <c:v>466</c:v>
                </c:pt>
                <c:pt idx="4459">
                  <c:v>463</c:v>
                </c:pt>
                <c:pt idx="4460">
                  <c:v>472</c:v>
                </c:pt>
                <c:pt idx="4461">
                  <c:v>472</c:v>
                </c:pt>
                <c:pt idx="4462">
                  <c:v>466</c:v>
                </c:pt>
                <c:pt idx="4463">
                  <c:v>472</c:v>
                </c:pt>
                <c:pt idx="4464">
                  <c:v>466</c:v>
                </c:pt>
                <c:pt idx="4465">
                  <c:v>466</c:v>
                </c:pt>
                <c:pt idx="4466">
                  <c:v>476</c:v>
                </c:pt>
                <c:pt idx="4467">
                  <c:v>463</c:v>
                </c:pt>
                <c:pt idx="4468">
                  <c:v>466</c:v>
                </c:pt>
                <c:pt idx="4469">
                  <c:v>463</c:v>
                </c:pt>
                <c:pt idx="4470">
                  <c:v>466</c:v>
                </c:pt>
                <c:pt idx="4471">
                  <c:v>476</c:v>
                </c:pt>
                <c:pt idx="4472">
                  <c:v>463</c:v>
                </c:pt>
                <c:pt idx="4473">
                  <c:v>482</c:v>
                </c:pt>
                <c:pt idx="4474">
                  <c:v>460</c:v>
                </c:pt>
                <c:pt idx="4475">
                  <c:v>472</c:v>
                </c:pt>
                <c:pt idx="4476">
                  <c:v>472</c:v>
                </c:pt>
                <c:pt idx="4477">
                  <c:v>472</c:v>
                </c:pt>
                <c:pt idx="4478">
                  <c:v>466</c:v>
                </c:pt>
                <c:pt idx="4479">
                  <c:v>466</c:v>
                </c:pt>
                <c:pt idx="4480">
                  <c:v>466</c:v>
                </c:pt>
                <c:pt idx="4481">
                  <c:v>466</c:v>
                </c:pt>
                <c:pt idx="4482">
                  <c:v>466</c:v>
                </c:pt>
                <c:pt idx="4483">
                  <c:v>476</c:v>
                </c:pt>
                <c:pt idx="4484">
                  <c:v>482</c:v>
                </c:pt>
                <c:pt idx="4485">
                  <c:v>466</c:v>
                </c:pt>
                <c:pt idx="4486">
                  <c:v>476</c:v>
                </c:pt>
                <c:pt idx="4487">
                  <c:v>463</c:v>
                </c:pt>
                <c:pt idx="4488">
                  <c:v>472</c:v>
                </c:pt>
                <c:pt idx="4489">
                  <c:v>463</c:v>
                </c:pt>
                <c:pt idx="4490">
                  <c:v>472</c:v>
                </c:pt>
                <c:pt idx="4491">
                  <c:v>472</c:v>
                </c:pt>
                <c:pt idx="4492">
                  <c:v>472</c:v>
                </c:pt>
                <c:pt idx="4493">
                  <c:v>466</c:v>
                </c:pt>
                <c:pt idx="4494">
                  <c:v>460</c:v>
                </c:pt>
                <c:pt idx="4495">
                  <c:v>466</c:v>
                </c:pt>
                <c:pt idx="4496">
                  <c:v>476</c:v>
                </c:pt>
                <c:pt idx="4497">
                  <c:v>476</c:v>
                </c:pt>
                <c:pt idx="4498">
                  <c:v>463</c:v>
                </c:pt>
                <c:pt idx="4499">
                  <c:v>466</c:v>
                </c:pt>
                <c:pt idx="4500">
                  <c:v>466</c:v>
                </c:pt>
                <c:pt idx="4501">
                  <c:v>476</c:v>
                </c:pt>
                <c:pt idx="4502">
                  <c:v>463</c:v>
                </c:pt>
                <c:pt idx="4503">
                  <c:v>466</c:v>
                </c:pt>
                <c:pt idx="4504">
                  <c:v>463</c:v>
                </c:pt>
                <c:pt idx="4505">
                  <c:v>472</c:v>
                </c:pt>
                <c:pt idx="4506">
                  <c:v>476</c:v>
                </c:pt>
                <c:pt idx="4507">
                  <c:v>498</c:v>
                </c:pt>
                <c:pt idx="4508">
                  <c:v>463</c:v>
                </c:pt>
                <c:pt idx="4509">
                  <c:v>450</c:v>
                </c:pt>
                <c:pt idx="4510">
                  <c:v>476</c:v>
                </c:pt>
                <c:pt idx="4511">
                  <c:v>466</c:v>
                </c:pt>
                <c:pt idx="4512">
                  <c:v>476</c:v>
                </c:pt>
                <c:pt idx="4513">
                  <c:v>463</c:v>
                </c:pt>
                <c:pt idx="4514">
                  <c:v>455</c:v>
                </c:pt>
                <c:pt idx="4515">
                  <c:v>460</c:v>
                </c:pt>
                <c:pt idx="4516">
                  <c:v>472</c:v>
                </c:pt>
                <c:pt idx="4517">
                  <c:v>463</c:v>
                </c:pt>
                <c:pt idx="4518">
                  <c:v>463</c:v>
                </c:pt>
                <c:pt idx="4519">
                  <c:v>463</c:v>
                </c:pt>
                <c:pt idx="4520">
                  <c:v>463</c:v>
                </c:pt>
                <c:pt idx="4521">
                  <c:v>466</c:v>
                </c:pt>
                <c:pt idx="4522">
                  <c:v>463</c:v>
                </c:pt>
                <c:pt idx="4523">
                  <c:v>472</c:v>
                </c:pt>
                <c:pt idx="4524">
                  <c:v>460</c:v>
                </c:pt>
                <c:pt idx="4525">
                  <c:v>463</c:v>
                </c:pt>
                <c:pt idx="4526">
                  <c:v>463</c:v>
                </c:pt>
                <c:pt idx="4527">
                  <c:v>466</c:v>
                </c:pt>
                <c:pt idx="4528">
                  <c:v>463</c:v>
                </c:pt>
                <c:pt idx="4529">
                  <c:v>463</c:v>
                </c:pt>
                <c:pt idx="4530">
                  <c:v>466</c:v>
                </c:pt>
                <c:pt idx="4531">
                  <c:v>463</c:v>
                </c:pt>
                <c:pt idx="4532">
                  <c:v>476</c:v>
                </c:pt>
                <c:pt idx="4533">
                  <c:v>463</c:v>
                </c:pt>
                <c:pt idx="4534">
                  <c:v>466</c:v>
                </c:pt>
                <c:pt idx="4535">
                  <c:v>463</c:v>
                </c:pt>
                <c:pt idx="4536">
                  <c:v>463</c:v>
                </c:pt>
                <c:pt idx="4537">
                  <c:v>472</c:v>
                </c:pt>
                <c:pt idx="4538">
                  <c:v>463</c:v>
                </c:pt>
                <c:pt idx="4539">
                  <c:v>460</c:v>
                </c:pt>
                <c:pt idx="4540">
                  <c:v>472</c:v>
                </c:pt>
                <c:pt idx="4541">
                  <c:v>472</c:v>
                </c:pt>
                <c:pt idx="4542">
                  <c:v>491</c:v>
                </c:pt>
                <c:pt idx="4543">
                  <c:v>466</c:v>
                </c:pt>
                <c:pt idx="4544">
                  <c:v>460</c:v>
                </c:pt>
                <c:pt idx="4545">
                  <c:v>463</c:v>
                </c:pt>
                <c:pt idx="4546">
                  <c:v>463</c:v>
                </c:pt>
                <c:pt idx="4547">
                  <c:v>476</c:v>
                </c:pt>
                <c:pt idx="4548">
                  <c:v>463</c:v>
                </c:pt>
                <c:pt idx="4549">
                  <c:v>463</c:v>
                </c:pt>
                <c:pt idx="4550">
                  <c:v>466</c:v>
                </c:pt>
                <c:pt idx="4551">
                  <c:v>472</c:v>
                </c:pt>
                <c:pt idx="4552">
                  <c:v>463</c:v>
                </c:pt>
                <c:pt idx="4553">
                  <c:v>460</c:v>
                </c:pt>
                <c:pt idx="4554">
                  <c:v>466</c:v>
                </c:pt>
                <c:pt idx="4555">
                  <c:v>466</c:v>
                </c:pt>
                <c:pt idx="4556">
                  <c:v>463</c:v>
                </c:pt>
                <c:pt idx="4557">
                  <c:v>466</c:v>
                </c:pt>
                <c:pt idx="4558">
                  <c:v>463</c:v>
                </c:pt>
                <c:pt idx="4559">
                  <c:v>463</c:v>
                </c:pt>
                <c:pt idx="4560">
                  <c:v>466</c:v>
                </c:pt>
                <c:pt idx="4561">
                  <c:v>463</c:v>
                </c:pt>
                <c:pt idx="4562">
                  <c:v>476</c:v>
                </c:pt>
                <c:pt idx="4563">
                  <c:v>450</c:v>
                </c:pt>
                <c:pt idx="4564">
                  <c:v>466</c:v>
                </c:pt>
                <c:pt idx="4565">
                  <c:v>482</c:v>
                </c:pt>
                <c:pt idx="4566">
                  <c:v>463</c:v>
                </c:pt>
                <c:pt idx="4567">
                  <c:v>466</c:v>
                </c:pt>
                <c:pt idx="4568">
                  <c:v>460</c:v>
                </c:pt>
                <c:pt idx="4569">
                  <c:v>463</c:v>
                </c:pt>
                <c:pt idx="4570">
                  <c:v>466</c:v>
                </c:pt>
                <c:pt idx="4571">
                  <c:v>466</c:v>
                </c:pt>
                <c:pt idx="4572">
                  <c:v>466</c:v>
                </c:pt>
                <c:pt idx="4573">
                  <c:v>460</c:v>
                </c:pt>
                <c:pt idx="4574">
                  <c:v>466</c:v>
                </c:pt>
                <c:pt idx="4575">
                  <c:v>472</c:v>
                </c:pt>
                <c:pt idx="4576">
                  <c:v>463</c:v>
                </c:pt>
                <c:pt idx="4577">
                  <c:v>472</c:v>
                </c:pt>
                <c:pt idx="4578">
                  <c:v>472</c:v>
                </c:pt>
                <c:pt idx="4579">
                  <c:v>466</c:v>
                </c:pt>
                <c:pt idx="4580">
                  <c:v>476</c:v>
                </c:pt>
                <c:pt idx="4581">
                  <c:v>463</c:v>
                </c:pt>
                <c:pt idx="4582">
                  <c:v>466</c:v>
                </c:pt>
                <c:pt idx="4583">
                  <c:v>460</c:v>
                </c:pt>
                <c:pt idx="4584">
                  <c:v>476</c:v>
                </c:pt>
                <c:pt idx="4585">
                  <c:v>460</c:v>
                </c:pt>
                <c:pt idx="4586">
                  <c:v>463</c:v>
                </c:pt>
                <c:pt idx="4587">
                  <c:v>466</c:v>
                </c:pt>
                <c:pt idx="4588">
                  <c:v>493</c:v>
                </c:pt>
                <c:pt idx="4589">
                  <c:v>482</c:v>
                </c:pt>
                <c:pt idx="4590">
                  <c:v>472</c:v>
                </c:pt>
                <c:pt idx="4591">
                  <c:v>466</c:v>
                </c:pt>
                <c:pt idx="4592">
                  <c:v>463</c:v>
                </c:pt>
                <c:pt idx="4593">
                  <c:v>463</c:v>
                </c:pt>
                <c:pt idx="4594">
                  <c:v>482</c:v>
                </c:pt>
                <c:pt idx="4595">
                  <c:v>472</c:v>
                </c:pt>
                <c:pt idx="4596">
                  <c:v>463</c:v>
                </c:pt>
                <c:pt idx="4597">
                  <c:v>466</c:v>
                </c:pt>
                <c:pt idx="4598">
                  <c:v>472</c:v>
                </c:pt>
                <c:pt idx="4599">
                  <c:v>486</c:v>
                </c:pt>
                <c:pt idx="4600">
                  <c:v>482</c:v>
                </c:pt>
                <c:pt idx="4601">
                  <c:v>472</c:v>
                </c:pt>
                <c:pt idx="4602">
                  <c:v>482</c:v>
                </c:pt>
                <c:pt idx="4603">
                  <c:v>472</c:v>
                </c:pt>
                <c:pt idx="4604">
                  <c:v>482</c:v>
                </c:pt>
                <c:pt idx="4605">
                  <c:v>463</c:v>
                </c:pt>
                <c:pt idx="4606">
                  <c:v>476</c:v>
                </c:pt>
                <c:pt idx="4607">
                  <c:v>476</c:v>
                </c:pt>
                <c:pt idx="4608">
                  <c:v>482</c:v>
                </c:pt>
                <c:pt idx="4609">
                  <c:v>476</c:v>
                </c:pt>
                <c:pt idx="4610">
                  <c:v>466</c:v>
                </c:pt>
                <c:pt idx="4611">
                  <c:v>476</c:v>
                </c:pt>
                <c:pt idx="4612">
                  <c:v>482</c:v>
                </c:pt>
                <c:pt idx="4613">
                  <c:v>476</c:v>
                </c:pt>
                <c:pt idx="4614">
                  <c:v>476</c:v>
                </c:pt>
                <c:pt idx="4615">
                  <c:v>482</c:v>
                </c:pt>
                <c:pt idx="4616">
                  <c:v>472</c:v>
                </c:pt>
                <c:pt idx="4617">
                  <c:v>486</c:v>
                </c:pt>
                <c:pt idx="4618">
                  <c:v>482</c:v>
                </c:pt>
                <c:pt idx="4619">
                  <c:v>486</c:v>
                </c:pt>
                <c:pt idx="4620">
                  <c:v>482</c:v>
                </c:pt>
                <c:pt idx="4621">
                  <c:v>482</c:v>
                </c:pt>
                <c:pt idx="4622">
                  <c:v>476</c:v>
                </c:pt>
                <c:pt idx="4623">
                  <c:v>491</c:v>
                </c:pt>
                <c:pt idx="4624">
                  <c:v>486</c:v>
                </c:pt>
                <c:pt idx="4625">
                  <c:v>476</c:v>
                </c:pt>
                <c:pt idx="4626">
                  <c:v>482</c:v>
                </c:pt>
                <c:pt idx="4627">
                  <c:v>476</c:v>
                </c:pt>
                <c:pt idx="4628">
                  <c:v>482</c:v>
                </c:pt>
                <c:pt idx="4629">
                  <c:v>476</c:v>
                </c:pt>
                <c:pt idx="4630">
                  <c:v>482</c:v>
                </c:pt>
                <c:pt idx="4631">
                  <c:v>476</c:v>
                </c:pt>
                <c:pt idx="4632">
                  <c:v>476</c:v>
                </c:pt>
                <c:pt idx="4633">
                  <c:v>486</c:v>
                </c:pt>
                <c:pt idx="4634">
                  <c:v>493</c:v>
                </c:pt>
                <c:pt idx="4635">
                  <c:v>491</c:v>
                </c:pt>
                <c:pt idx="4636">
                  <c:v>476</c:v>
                </c:pt>
                <c:pt idx="4637">
                  <c:v>486</c:v>
                </c:pt>
                <c:pt idx="4638">
                  <c:v>486</c:v>
                </c:pt>
                <c:pt idx="4639">
                  <c:v>486</c:v>
                </c:pt>
                <c:pt idx="4640">
                  <c:v>476</c:v>
                </c:pt>
                <c:pt idx="4641">
                  <c:v>486</c:v>
                </c:pt>
                <c:pt idx="4642">
                  <c:v>466</c:v>
                </c:pt>
                <c:pt idx="4643">
                  <c:v>482</c:v>
                </c:pt>
                <c:pt idx="4644">
                  <c:v>486</c:v>
                </c:pt>
                <c:pt idx="4645">
                  <c:v>486</c:v>
                </c:pt>
                <c:pt idx="4646">
                  <c:v>482</c:v>
                </c:pt>
                <c:pt idx="4647">
                  <c:v>486</c:v>
                </c:pt>
                <c:pt idx="4648">
                  <c:v>491</c:v>
                </c:pt>
                <c:pt idx="4649">
                  <c:v>486</c:v>
                </c:pt>
                <c:pt idx="4650">
                  <c:v>482</c:v>
                </c:pt>
                <c:pt idx="4651">
                  <c:v>491</c:v>
                </c:pt>
                <c:pt idx="4652">
                  <c:v>491</c:v>
                </c:pt>
                <c:pt idx="4653">
                  <c:v>486</c:v>
                </c:pt>
                <c:pt idx="4654">
                  <c:v>493</c:v>
                </c:pt>
                <c:pt idx="4655">
                  <c:v>491</c:v>
                </c:pt>
                <c:pt idx="4656">
                  <c:v>491</c:v>
                </c:pt>
                <c:pt idx="4657">
                  <c:v>466</c:v>
                </c:pt>
                <c:pt idx="4658">
                  <c:v>493</c:v>
                </c:pt>
                <c:pt idx="4659">
                  <c:v>491</c:v>
                </c:pt>
                <c:pt idx="4660">
                  <c:v>486</c:v>
                </c:pt>
                <c:pt idx="4661">
                  <c:v>493</c:v>
                </c:pt>
                <c:pt idx="4662">
                  <c:v>476</c:v>
                </c:pt>
                <c:pt idx="4663">
                  <c:v>491</c:v>
                </c:pt>
                <c:pt idx="4664">
                  <c:v>486</c:v>
                </c:pt>
                <c:pt idx="4665">
                  <c:v>486</c:v>
                </c:pt>
                <c:pt idx="4666">
                  <c:v>493</c:v>
                </c:pt>
                <c:pt idx="4667">
                  <c:v>482</c:v>
                </c:pt>
                <c:pt idx="4668">
                  <c:v>486</c:v>
                </c:pt>
                <c:pt idx="4669">
                  <c:v>493</c:v>
                </c:pt>
                <c:pt idx="4670">
                  <c:v>491</c:v>
                </c:pt>
                <c:pt idx="4671">
                  <c:v>493</c:v>
                </c:pt>
                <c:pt idx="4672">
                  <c:v>491</c:v>
                </c:pt>
                <c:pt idx="4673">
                  <c:v>486</c:v>
                </c:pt>
                <c:pt idx="4674">
                  <c:v>476</c:v>
                </c:pt>
                <c:pt idx="4675">
                  <c:v>486</c:v>
                </c:pt>
                <c:pt idx="4676">
                  <c:v>491</c:v>
                </c:pt>
                <c:pt idx="4677">
                  <c:v>476</c:v>
                </c:pt>
                <c:pt idx="4678">
                  <c:v>493</c:v>
                </c:pt>
                <c:pt idx="4679">
                  <c:v>486</c:v>
                </c:pt>
                <c:pt idx="4680">
                  <c:v>491</c:v>
                </c:pt>
                <c:pt idx="4681">
                  <c:v>498</c:v>
                </c:pt>
                <c:pt idx="4682">
                  <c:v>486</c:v>
                </c:pt>
                <c:pt idx="4683">
                  <c:v>486</c:v>
                </c:pt>
                <c:pt idx="4684">
                  <c:v>472</c:v>
                </c:pt>
                <c:pt idx="4685">
                  <c:v>493</c:v>
                </c:pt>
                <c:pt idx="4686">
                  <c:v>482</c:v>
                </c:pt>
                <c:pt idx="4687">
                  <c:v>482</c:v>
                </c:pt>
                <c:pt idx="4688">
                  <c:v>486</c:v>
                </c:pt>
                <c:pt idx="4689">
                  <c:v>482</c:v>
                </c:pt>
                <c:pt idx="4690">
                  <c:v>486</c:v>
                </c:pt>
                <c:pt idx="4691">
                  <c:v>493</c:v>
                </c:pt>
                <c:pt idx="4692">
                  <c:v>482</c:v>
                </c:pt>
                <c:pt idx="4693">
                  <c:v>486</c:v>
                </c:pt>
                <c:pt idx="4694">
                  <c:v>476</c:v>
                </c:pt>
                <c:pt idx="4695">
                  <c:v>486</c:v>
                </c:pt>
                <c:pt idx="4696">
                  <c:v>486</c:v>
                </c:pt>
                <c:pt idx="4697">
                  <c:v>486</c:v>
                </c:pt>
                <c:pt idx="4698">
                  <c:v>476</c:v>
                </c:pt>
                <c:pt idx="4699">
                  <c:v>476</c:v>
                </c:pt>
                <c:pt idx="4700">
                  <c:v>482</c:v>
                </c:pt>
                <c:pt idx="4701">
                  <c:v>482</c:v>
                </c:pt>
                <c:pt idx="4702">
                  <c:v>491</c:v>
                </c:pt>
                <c:pt idx="4703">
                  <c:v>476</c:v>
                </c:pt>
                <c:pt idx="4704">
                  <c:v>482</c:v>
                </c:pt>
                <c:pt idx="4705">
                  <c:v>482</c:v>
                </c:pt>
                <c:pt idx="4706">
                  <c:v>482</c:v>
                </c:pt>
                <c:pt idx="4707">
                  <c:v>491</c:v>
                </c:pt>
                <c:pt idx="4708">
                  <c:v>476</c:v>
                </c:pt>
                <c:pt idx="4709">
                  <c:v>472</c:v>
                </c:pt>
                <c:pt idx="4710">
                  <c:v>466</c:v>
                </c:pt>
                <c:pt idx="4711">
                  <c:v>482</c:v>
                </c:pt>
                <c:pt idx="4712">
                  <c:v>486</c:v>
                </c:pt>
                <c:pt idx="4713">
                  <c:v>476</c:v>
                </c:pt>
                <c:pt idx="4714">
                  <c:v>466</c:v>
                </c:pt>
                <c:pt idx="4715">
                  <c:v>476</c:v>
                </c:pt>
                <c:pt idx="4716">
                  <c:v>482</c:v>
                </c:pt>
                <c:pt idx="4717">
                  <c:v>482</c:v>
                </c:pt>
                <c:pt idx="4718">
                  <c:v>491</c:v>
                </c:pt>
                <c:pt idx="4719">
                  <c:v>472</c:v>
                </c:pt>
                <c:pt idx="4720">
                  <c:v>472</c:v>
                </c:pt>
                <c:pt idx="4721">
                  <c:v>466</c:v>
                </c:pt>
                <c:pt idx="4722">
                  <c:v>491</c:v>
                </c:pt>
                <c:pt idx="4723">
                  <c:v>476</c:v>
                </c:pt>
                <c:pt idx="4724">
                  <c:v>476</c:v>
                </c:pt>
                <c:pt idx="4725">
                  <c:v>472</c:v>
                </c:pt>
                <c:pt idx="4726">
                  <c:v>476</c:v>
                </c:pt>
                <c:pt idx="4727">
                  <c:v>503</c:v>
                </c:pt>
                <c:pt idx="4728">
                  <c:v>482</c:v>
                </c:pt>
                <c:pt idx="4729">
                  <c:v>486</c:v>
                </c:pt>
                <c:pt idx="4730">
                  <c:v>476</c:v>
                </c:pt>
                <c:pt idx="4731">
                  <c:v>472</c:v>
                </c:pt>
                <c:pt idx="4732">
                  <c:v>482</c:v>
                </c:pt>
                <c:pt idx="4733">
                  <c:v>476</c:v>
                </c:pt>
                <c:pt idx="4734">
                  <c:v>472</c:v>
                </c:pt>
                <c:pt idx="4735">
                  <c:v>486</c:v>
                </c:pt>
                <c:pt idx="4736">
                  <c:v>466</c:v>
                </c:pt>
                <c:pt idx="4737">
                  <c:v>476</c:v>
                </c:pt>
                <c:pt idx="4738">
                  <c:v>476</c:v>
                </c:pt>
                <c:pt idx="4739">
                  <c:v>491</c:v>
                </c:pt>
                <c:pt idx="4740">
                  <c:v>486</c:v>
                </c:pt>
                <c:pt idx="4741">
                  <c:v>463</c:v>
                </c:pt>
                <c:pt idx="4742">
                  <c:v>476</c:v>
                </c:pt>
                <c:pt idx="4743">
                  <c:v>476</c:v>
                </c:pt>
                <c:pt idx="4744">
                  <c:v>472</c:v>
                </c:pt>
                <c:pt idx="4745">
                  <c:v>476</c:v>
                </c:pt>
                <c:pt idx="4746">
                  <c:v>460</c:v>
                </c:pt>
                <c:pt idx="4747">
                  <c:v>472</c:v>
                </c:pt>
                <c:pt idx="4748">
                  <c:v>486</c:v>
                </c:pt>
                <c:pt idx="4749">
                  <c:v>476</c:v>
                </c:pt>
                <c:pt idx="4750">
                  <c:v>476</c:v>
                </c:pt>
                <c:pt idx="4751">
                  <c:v>466</c:v>
                </c:pt>
                <c:pt idx="4752">
                  <c:v>472</c:v>
                </c:pt>
                <c:pt idx="4753">
                  <c:v>472</c:v>
                </c:pt>
                <c:pt idx="4754">
                  <c:v>472</c:v>
                </c:pt>
                <c:pt idx="4755">
                  <c:v>476</c:v>
                </c:pt>
                <c:pt idx="4756">
                  <c:v>476</c:v>
                </c:pt>
                <c:pt idx="4757">
                  <c:v>472</c:v>
                </c:pt>
                <c:pt idx="4758">
                  <c:v>476</c:v>
                </c:pt>
                <c:pt idx="4759">
                  <c:v>482</c:v>
                </c:pt>
                <c:pt idx="4760">
                  <c:v>476</c:v>
                </c:pt>
                <c:pt idx="4761">
                  <c:v>472</c:v>
                </c:pt>
                <c:pt idx="4762">
                  <c:v>486</c:v>
                </c:pt>
                <c:pt idx="4763">
                  <c:v>466</c:v>
                </c:pt>
                <c:pt idx="4764">
                  <c:v>476</c:v>
                </c:pt>
                <c:pt idx="4765">
                  <c:v>476</c:v>
                </c:pt>
                <c:pt idx="4766">
                  <c:v>482</c:v>
                </c:pt>
                <c:pt idx="4767">
                  <c:v>472</c:v>
                </c:pt>
                <c:pt idx="4768">
                  <c:v>472</c:v>
                </c:pt>
                <c:pt idx="4769">
                  <c:v>472</c:v>
                </c:pt>
                <c:pt idx="4770">
                  <c:v>482</c:v>
                </c:pt>
                <c:pt idx="4771">
                  <c:v>482</c:v>
                </c:pt>
                <c:pt idx="4772">
                  <c:v>482</c:v>
                </c:pt>
                <c:pt idx="4773">
                  <c:v>472</c:v>
                </c:pt>
                <c:pt idx="4774">
                  <c:v>476</c:v>
                </c:pt>
                <c:pt idx="4775">
                  <c:v>486</c:v>
                </c:pt>
                <c:pt idx="4776">
                  <c:v>482</c:v>
                </c:pt>
                <c:pt idx="4777">
                  <c:v>482</c:v>
                </c:pt>
                <c:pt idx="4778">
                  <c:v>463</c:v>
                </c:pt>
                <c:pt idx="4779">
                  <c:v>472</c:v>
                </c:pt>
                <c:pt idx="4780">
                  <c:v>466</c:v>
                </c:pt>
                <c:pt idx="4781">
                  <c:v>476</c:v>
                </c:pt>
                <c:pt idx="4782">
                  <c:v>482</c:v>
                </c:pt>
                <c:pt idx="4783">
                  <c:v>476</c:v>
                </c:pt>
                <c:pt idx="4784">
                  <c:v>476</c:v>
                </c:pt>
                <c:pt idx="4785">
                  <c:v>498</c:v>
                </c:pt>
                <c:pt idx="4786">
                  <c:v>486</c:v>
                </c:pt>
                <c:pt idx="4787">
                  <c:v>482</c:v>
                </c:pt>
                <c:pt idx="4788">
                  <c:v>476</c:v>
                </c:pt>
                <c:pt idx="4789">
                  <c:v>482</c:v>
                </c:pt>
                <c:pt idx="4790">
                  <c:v>482</c:v>
                </c:pt>
                <c:pt idx="4791">
                  <c:v>472</c:v>
                </c:pt>
                <c:pt idx="4792">
                  <c:v>491</c:v>
                </c:pt>
                <c:pt idx="4793">
                  <c:v>482</c:v>
                </c:pt>
                <c:pt idx="4794">
                  <c:v>486</c:v>
                </c:pt>
                <c:pt idx="4795">
                  <c:v>476</c:v>
                </c:pt>
                <c:pt idx="4796">
                  <c:v>482</c:v>
                </c:pt>
                <c:pt idx="4797">
                  <c:v>491</c:v>
                </c:pt>
                <c:pt idx="4798">
                  <c:v>476</c:v>
                </c:pt>
                <c:pt idx="4799">
                  <c:v>491</c:v>
                </c:pt>
                <c:pt idx="4800">
                  <c:v>476</c:v>
                </c:pt>
                <c:pt idx="4801">
                  <c:v>476</c:v>
                </c:pt>
                <c:pt idx="4802">
                  <c:v>482</c:v>
                </c:pt>
                <c:pt idx="4803">
                  <c:v>486</c:v>
                </c:pt>
                <c:pt idx="4804">
                  <c:v>476</c:v>
                </c:pt>
                <c:pt idx="4805">
                  <c:v>482</c:v>
                </c:pt>
                <c:pt idx="4806">
                  <c:v>476</c:v>
                </c:pt>
                <c:pt idx="4807">
                  <c:v>491</c:v>
                </c:pt>
                <c:pt idx="4808">
                  <c:v>472</c:v>
                </c:pt>
                <c:pt idx="4809">
                  <c:v>486</c:v>
                </c:pt>
                <c:pt idx="4810">
                  <c:v>476</c:v>
                </c:pt>
                <c:pt idx="4811">
                  <c:v>472</c:v>
                </c:pt>
                <c:pt idx="4812">
                  <c:v>482</c:v>
                </c:pt>
                <c:pt idx="4813">
                  <c:v>486</c:v>
                </c:pt>
                <c:pt idx="4814">
                  <c:v>486</c:v>
                </c:pt>
                <c:pt idx="4815">
                  <c:v>476</c:v>
                </c:pt>
                <c:pt idx="4816">
                  <c:v>486</c:v>
                </c:pt>
                <c:pt idx="4817">
                  <c:v>482</c:v>
                </c:pt>
                <c:pt idx="4818">
                  <c:v>482</c:v>
                </c:pt>
                <c:pt idx="4819">
                  <c:v>486</c:v>
                </c:pt>
                <c:pt idx="4820">
                  <c:v>498</c:v>
                </c:pt>
                <c:pt idx="4821">
                  <c:v>482</c:v>
                </c:pt>
                <c:pt idx="4822">
                  <c:v>472</c:v>
                </c:pt>
                <c:pt idx="4823">
                  <c:v>486</c:v>
                </c:pt>
                <c:pt idx="4824">
                  <c:v>486</c:v>
                </c:pt>
                <c:pt idx="4825">
                  <c:v>482</c:v>
                </c:pt>
                <c:pt idx="4826">
                  <c:v>491</c:v>
                </c:pt>
                <c:pt idx="4827">
                  <c:v>486</c:v>
                </c:pt>
                <c:pt idx="4828">
                  <c:v>476</c:v>
                </c:pt>
                <c:pt idx="4829">
                  <c:v>491</c:v>
                </c:pt>
                <c:pt idx="4830">
                  <c:v>476</c:v>
                </c:pt>
                <c:pt idx="4831">
                  <c:v>491</c:v>
                </c:pt>
                <c:pt idx="4832">
                  <c:v>493</c:v>
                </c:pt>
                <c:pt idx="4833">
                  <c:v>476</c:v>
                </c:pt>
                <c:pt idx="4834">
                  <c:v>472</c:v>
                </c:pt>
                <c:pt idx="4835">
                  <c:v>466</c:v>
                </c:pt>
                <c:pt idx="4836">
                  <c:v>493</c:v>
                </c:pt>
                <c:pt idx="4837">
                  <c:v>486</c:v>
                </c:pt>
                <c:pt idx="4838">
                  <c:v>482</c:v>
                </c:pt>
                <c:pt idx="4839">
                  <c:v>476</c:v>
                </c:pt>
                <c:pt idx="4840">
                  <c:v>486</c:v>
                </c:pt>
                <c:pt idx="4841">
                  <c:v>491</c:v>
                </c:pt>
                <c:pt idx="4842">
                  <c:v>482</c:v>
                </c:pt>
                <c:pt idx="4843">
                  <c:v>503</c:v>
                </c:pt>
                <c:pt idx="4844">
                  <c:v>482</c:v>
                </c:pt>
                <c:pt idx="4845">
                  <c:v>482</c:v>
                </c:pt>
                <c:pt idx="4846">
                  <c:v>482</c:v>
                </c:pt>
                <c:pt idx="4847">
                  <c:v>476</c:v>
                </c:pt>
                <c:pt idx="4848">
                  <c:v>482</c:v>
                </c:pt>
                <c:pt idx="4849">
                  <c:v>486</c:v>
                </c:pt>
                <c:pt idx="4850">
                  <c:v>482</c:v>
                </c:pt>
                <c:pt idx="4851">
                  <c:v>486</c:v>
                </c:pt>
                <c:pt idx="4852">
                  <c:v>472</c:v>
                </c:pt>
                <c:pt idx="4853">
                  <c:v>498</c:v>
                </c:pt>
                <c:pt idx="4854">
                  <c:v>486</c:v>
                </c:pt>
                <c:pt idx="4855">
                  <c:v>491</c:v>
                </c:pt>
                <c:pt idx="4856">
                  <c:v>486</c:v>
                </c:pt>
                <c:pt idx="4857">
                  <c:v>482</c:v>
                </c:pt>
                <c:pt idx="4858">
                  <c:v>493</c:v>
                </c:pt>
                <c:pt idx="4859">
                  <c:v>491</c:v>
                </c:pt>
                <c:pt idx="4860">
                  <c:v>491</c:v>
                </c:pt>
                <c:pt idx="4861">
                  <c:v>476</c:v>
                </c:pt>
                <c:pt idx="4862">
                  <c:v>486</c:v>
                </c:pt>
                <c:pt idx="4863">
                  <c:v>491</c:v>
                </c:pt>
                <c:pt idx="4864">
                  <c:v>493</c:v>
                </c:pt>
                <c:pt idx="4865">
                  <c:v>486</c:v>
                </c:pt>
                <c:pt idx="4866">
                  <c:v>491</c:v>
                </c:pt>
                <c:pt idx="4867">
                  <c:v>491</c:v>
                </c:pt>
                <c:pt idx="4868">
                  <c:v>486</c:v>
                </c:pt>
                <c:pt idx="4869">
                  <c:v>493</c:v>
                </c:pt>
                <c:pt idx="4870">
                  <c:v>491</c:v>
                </c:pt>
                <c:pt idx="4871">
                  <c:v>493</c:v>
                </c:pt>
                <c:pt idx="4872">
                  <c:v>486</c:v>
                </c:pt>
                <c:pt idx="4873">
                  <c:v>498</c:v>
                </c:pt>
                <c:pt idx="4874">
                  <c:v>491</c:v>
                </c:pt>
                <c:pt idx="4875">
                  <c:v>493</c:v>
                </c:pt>
                <c:pt idx="4876">
                  <c:v>493</c:v>
                </c:pt>
                <c:pt idx="4877">
                  <c:v>503</c:v>
                </c:pt>
                <c:pt idx="4878">
                  <c:v>508</c:v>
                </c:pt>
                <c:pt idx="4879">
                  <c:v>491</c:v>
                </c:pt>
                <c:pt idx="4880">
                  <c:v>491</c:v>
                </c:pt>
                <c:pt idx="4881">
                  <c:v>486</c:v>
                </c:pt>
                <c:pt idx="4882">
                  <c:v>498</c:v>
                </c:pt>
                <c:pt idx="4883">
                  <c:v>498</c:v>
                </c:pt>
                <c:pt idx="4884">
                  <c:v>486</c:v>
                </c:pt>
                <c:pt idx="4885">
                  <c:v>493</c:v>
                </c:pt>
                <c:pt idx="4886">
                  <c:v>493</c:v>
                </c:pt>
                <c:pt idx="4887">
                  <c:v>491</c:v>
                </c:pt>
                <c:pt idx="4888">
                  <c:v>498</c:v>
                </c:pt>
                <c:pt idx="4889">
                  <c:v>491</c:v>
                </c:pt>
                <c:pt idx="4890">
                  <c:v>498</c:v>
                </c:pt>
                <c:pt idx="4891">
                  <c:v>503</c:v>
                </c:pt>
                <c:pt idx="4892">
                  <c:v>491</c:v>
                </c:pt>
                <c:pt idx="4893">
                  <c:v>503</c:v>
                </c:pt>
                <c:pt idx="4894">
                  <c:v>491</c:v>
                </c:pt>
                <c:pt idx="4895">
                  <c:v>493</c:v>
                </c:pt>
                <c:pt idx="4896">
                  <c:v>493</c:v>
                </c:pt>
                <c:pt idx="4897">
                  <c:v>498</c:v>
                </c:pt>
                <c:pt idx="4898">
                  <c:v>491</c:v>
                </c:pt>
                <c:pt idx="4899">
                  <c:v>491</c:v>
                </c:pt>
                <c:pt idx="4900">
                  <c:v>491</c:v>
                </c:pt>
                <c:pt idx="4901">
                  <c:v>498</c:v>
                </c:pt>
                <c:pt idx="4902">
                  <c:v>498</c:v>
                </c:pt>
                <c:pt idx="4903">
                  <c:v>498</c:v>
                </c:pt>
                <c:pt idx="4904">
                  <c:v>493</c:v>
                </c:pt>
                <c:pt idx="4905">
                  <c:v>491</c:v>
                </c:pt>
                <c:pt idx="4906">
                  <c:v>482</c:v>
                </c:pt>
                <c:pt idx="4907">
                  <c:v>498</c:v>
                </c:pt>
                <c:pt idx="4908">
                  <c:v>503</c:v>
                </c:pt>
                <c:pt idx="4909">
                  <c:v>493</c:v>
                </c:pt>
                <c:pt idx="4910">
                  <c:v>498</c:v>
                </c:pt>
                <c:pt idx="4911">
                  <c:v>482</c:v>
                </c:pt>
                <c:pt idx="4912">
                  <c:v>493</c:v>
                </c:pt>
                <c:pt idx="4913">
                  <c:v>503</c:v>
                </c:pt>
                <c:pt idx="4914">
                  <c:v>498</c:v>
                </c:pt>
                <c:pt idx="4915">
                  <c:v>498</c:v>
                </c:pt>
                <c:pt idx="4916">
                  <c:v>486</c:v>
                </c:pt>
                <c:pt idx="4917">
                  <c:v>503</c:v>
                </c:pt>
                <c:pt idx="4918">
                  <c:v>493</c:v>
                </c:pt>
                <c:pt idx="4919">
                  <c:v>498</c:v>
                </c:pt>
                <c:pt idx="4920">
                  <c:v>503</c:v>
                </c:pt>
                <c:pt idx="4921">
                  <c:v>498</c:v>
                </c:pt>
                <c:pt idx="4922">
                  <c:v>491</c:v>
                </c:pt>
                <c:pt idx="4923">
                  <c:v>498</c:v>
                </c:pt>
                <c:pt idx="4924">
                  <c:v>493</c:v>
                </c:pt>
                <c:pt idx="4925">
                  <c:v>493</c:v>
                </c:pt>
                <c:pt idx="4926">
                  <c:v>491</c:v>
                </c:pt>
                <c:pt idx="4927">
                  <c:v>493</c:v>
                </c:pt>
                <c:pt idx="4928">
                  <c:v>491</c:v>
                </c:pt>
                <c:pt idx="4929">
                  <c:v>493</c:v>
                </c:pt>
                <c:pt idx="4930">
                  <c:v>503</c:v>
                </c:pt>
                <c:pt idx="4931">
                  <c:v>486</c:v>
                </c:pt>
                <c:pt idx="4932">
                  <c:v>491</c:v>
                </c:pt>
                <c:pt idx="4933">
                  <c:v>482</c:v>
                </c:pt>
                <c:pt idx="4934">
                  <c:v>498</c:v>
                </c:pt>
                <c:pt idx="4935">
                  <c:v>498</c:v>
                </c:pt>
                <c:pt idx="4936">
                  <c:v>517</c:v>
                </c:pt>
                <c:pt idx="4937">
                  <c:v>498</c:v>
                </c:pt>
                <c:pt idx="4938">
                  <c:v>486</c:v>
                </c:pt>
                <c:pt idx="4939">
                  <c:v>491</c:v>
                </c:pt>
                <c:pt idx="4940">
                  <c:v>491</c:v>
                </c:pt>
                <c:pt idx="4941">
                  <c:v>503</c:v>
                </c:pt>
                <c:pt idx="4942">
                  <c:v>493</c:v>
                </c:pt>
                <c:pt idx="4943">
                  <c:v>493</c:v>
                </c:pt>
                <c:pt idx="4944">
                  <c:v>491</c:v>
                </c:pt>
                <c:pt idx="4945">
                  <c:v>486</c:v>
                </c:pt>
                <c:pt idx="4946">
                  <c:v>491</c:v>
                </c:pt>
                <c:pt idx="4947">
                  <c:v>498</c:v>
                </c:pt>
                <c:pt idx="4948">
                  <c:v>503</c:v>
                </c:pt>
                <c:pt idx="4949">
                  <c:v>493</c:v>
                </c:pt>
                <c:pt idx="4950">
                  <c:v>493</c:v>
                </c:pt>
                <c:pt idx="4951">
                  <c:v>493</c:v>
                </c:pt>
                <c:pt idx="4952">
                  <c:v>486</c:v>
                </c:pt>
                <c:pt idx="4953">
                  <c:v>486</c:v>
                </c:pt>
                <c:pt idx="4954">
                  <c:v>503</c:v>
                </c:pt>
                <c:pt idx="4955">
                  <c:v>472</c:v>
                </c:pt>
                <c:pt idx="4956">
                  <c:v>493</c:v>
                </c:pt>
                <c:pt idx="4957">
                  <c:v>491</c:v>
                </c:pt>
                <c:pt idx="4958">
                  <c:v>491</c:v>
                </c:pt>
                <c:pt idx="4959">
                  <c:v>486</c:v>
                </c:pt>
                <c:pt idx="4960">
                  <c:v>476</c:v>
                </c:pt>
                <c:pt idx="4961">
                  <c:v>491</c:v>
                </c:pt>
                <c:pt idx="4962">
                  <c:v>491</c:v>
                </c:pt>
                <c:pt idx="4963">
                  <c:v>491</c:v>
                </c:pt>
                <c:pt idx="4964">
                  <c:v>491</c:v>
                </c:pt>
                <c:pt idx="4965">
                  <c:v>486</c:v>
                </c:pt>
                <c:pt idx="4966">
                  <c:v>486</c:v>
                </c:pt>
                <c:pt idx="4967">
                  <c:v>493</c:v>
                </c:pt>
                <c:pt idx="4968">
                  <c:v>491</c:v>
                </c:pt>
                <c:pt idx="4969">
                  <c:v>493</c:v>
                </c:pt>
                <c:pt idx="4970">
                  <c:v>482</c:v>
                </c:pt>
                <c:pt idx="4971">
                  <c:v>498</c:v>
                </c:pt>
                <c:pt idx="4972">
                  <c:v>486</c:v>
                </c:pt>
                <c:pt idx="4973">
                  <c:v>482</c:v>
                </c:pt>
                <c:pt idx="4974">
                  <c:v>486</c:v>
                </c:pt>
                <c:pt idx="4975">
                  <c:v>493</c:v>
                </c:pt>
                <c:pt idx="4976">
                  <c:v>493</c:v>
                </c:pt>
                <c:pt idx="4977">
                  <c:v>472</c:v>
                </c:pt>
                <c:pt idx="4978">
                  <c:v>491</c:v>
                </c:pt>
                <c:pt idx="4979">
                  <c:v>486</c:v>
                </c:pt>
                <c:pt idx="4980">
                  <c:v>482</c:v>
                </c:pt>
                <c:pt idx="4981">
                  <c:v>486</c:v>
                </c:pt>
                <c:pt idx="4982">
                  <c:v>486</c:v>
                </c:pt>
                <c:pt idx="4983">
                  <c:v>491</c:v>
                </c:pt>
                <c:pt idx="4984">
                  <c:v>491</c:v>
                </c:pt>
                <c:pt idx="4985">
                  <c:v>498</c:v>
                </c:pt>
                <c:pt idx="4986">
                  <c:v>486</c:v>
                </c:pt>
                <c:pt idx="4987">
                  <c:v>482</c:v>
                </c:pt>
                <c:pt idx="4988">
                  <c:v>486</c:v>
                </c:pt>
                <c:pt idx="4989">
                  <c:v>491</c:v>
                </c:pt>
                <c:pt idx="4990">
                  <c:v>482</c:v>
                </c:pt>
                <c:pt idx="4991">
                  <c:v>493</c:v>
                </c:pt>
                <c:pt idx="4992">
                  <c:v>482</c:v>
                </c:pt>
                <c:pt idx="4993">
                  <c:v>486</c:v>
                </c:pt>
                <c:pt idx="4994">
                  <c:v>503</c:v>
                </c:pt>
                <c:pt idx="4995">
                  <c:v>491</c:v>
                </c:pt>
                <c:pt idx="4996">
                  <c:v>482</c:v>
                </c:pt>
                <c:pt idx="4997">
                  <c:v>476</c:v>
                </c:pt>
                <c:pt idx="4998">
                  <c:v>491</c:v>
                </c:pt>
                <c:pt idx="4999">
                  <c:v>482</c:v>
                </c:pt>
                <c:pt idx="5000">
                  <c:v>493</c:v>
                </c:pt>
                <c:pt idx="5001">
                  <c:v>486</c:v>
                </c:pt>
                <c:pt idx="5002">
                  <c:v>486</c:v>
                </c:pt>
                <c:pt idx="5003">
                  <c:v>491</c:v>
                </c:pt>
                <c:pt idx="5004">
                  <c:v>476</c:v>
                </c:pt>
                <c:pt idx="5005">
                  <c:v>491</c:v>
                </c:pt>
                <c:pt idx="5006">
                  <c:v>491</c:v>
                </c:pt>
                <c:pt idx="5007">
                  <c:v>486</c:v>
                </c:pt>
                <c:pt idx="5008">
                  <c:v>486</c:v>
                </c:pt>
                <c:pt idx="5009">
                  <c:v>482</c:v>
                </c:pt>
                <c:pt idx="5010">
                  <c:v>482</c:v>
                </c:pt>
                <c:pt idx="5011">
                  <c:v>493</c:v>
                </c:pt>
                <c:pt idx="5012">
                  <c:v>482</c:v>
                </c:pt>
                <c:pt idx="5013">
                  <c:v>486</c:v>
                </c:pt>
                <c:pt idx="5014">
                  <c:v>463</c:v>
                </c:pt>
                <c:pt idx="5015">
                  <c:v>491</c:v>
                </c:pt>
                <c:pt idx="5016">
                  <c:v>482</c:v>
                </c:pt>
                <c:pt idx="5017">
                  <c:v>486</c:v>
                </c:pt>
                <c:pt idx="5018">
                  <c:v>491</c:v>
                </c:pt>
                <c:pt idx="5019">
                  <c:v>482</c:v>
                </c:pt>
                <c:pt idx="5020">
                  <c:v>486</c:v>
                </c:pt>
                <c:pt idx="5021">
                  <c:v>472</c:v>
                </c:pt>
                <c:pt idx="5022">
                  <c:v>486</c:v>
                </c:pt>
                <c:pt idx="5023">
                  <c:v>482</c:v>
                </c:pt>
                <c:pt idx="5024">
                  <c:v>486</c:v>
                </c:pt>
                <c:pt idx="5025">
                  <c:v>486</c:v>
                </c:pt>
                <c:pt idx="5026">
                  <c:v>482</c:v>
                </c:pt>
                <c:pt idx="5027">
                  <c:v>482</c:v>
                </c:pt>
                <c:pt idx="5028">
                  <c:v>491</c:v>
                </c:pt>
                <c:pt idx="5029">
                  <c:v>491</c:v>
                </c:pt>
                <c:pt idx="5030">
                  <c:v>476</c:v>
                </c:pt>
                <c:pt idx="5031">
                  <c:v>466</c:v>
                </c:pt>
                <c:pt idx="5032">
                  <c:v>476</c:v>
                </c:pt>
                <c:pt idx="5033">
                  <c:v>491</c:v>
                </c:pt>
                <c:pt idx="5034">
                  <c:v>482</c:v>
                </c:pt>
                <c:pt idx="5035">
                  <c:v>491</c:v>
                </c:pt>
                <c:pt idx="5036">
                  <c:v>476</c:v>
                </c:pt>
                <c:pt idx="5037">
                  <c:v>486</c:v>
                </c:pt>
                <c:pt idx="5038">
                  <c:v>472</c:v>
                </c:pt>
                <c:pt idx="5039">
                  <c:v>482</c:v>
                </c:pt>
                <c:pt idx="5040">
                  <c:v>476</c:v>
                </c:pt>
                <c:pt idx="5041">
                  <c:v>476</c:v>
                </c:pt>
                <c:pt idx="5042">
                  <c:v>491</c:v>
                </c:pt>
                <c:pt idx="5043">
                  <c:v>482</c:v>
                </c:pt>
                <c:pt idx="5044">
                  <c:v>482</c:v>
                </c:pt>
                <c:pt idx="5045">
                  <c:v>482</c:v>
                </c:pt>
                <c:pt idx="5046">
                  <c:v>476</c:v>
                </c:pt>
                <c:pt idx="5047">
                  <c:v>476</c:v>
                </c:pt>
                <c:pt idx="5048">
                  <c:v>491</c:v>
                </c:pt>
                <c:pt idx="5049">
                  <c:v>482</c:v>
                </c:pt>
                <c:pt idx="5050">
                  <c:v>493</c:v>
                </c:pt>
                <c:pt idx="5051">
                  <c:v>472</c:v>
                </c:pt>
                <c:pt idx="5052">
                  <c:v>526</c:v>
                </c:pt>
                <c:pt idx="5053">
                  <c:v>486</c:v>
                </c:pt>
                <c:pt idx="5054">
                  <c:v>482</c:v>
                </c:pt>
                <c:pt idx="5055">
                  <c:v>493</c:v>
                </c:pt>
                <c:pt idx="5056">
                  <c:v>476</c:v>
                </c:pt>
                <c:pt idx="5057">
                  <c:v>491</c:v>
                </c:pt>
                <c:pt idx="5058">
                  <c:v>498</c:v>
                </c:pt>
                <c:pt idx="5059">
                  <c:v>493</c:v>
                </c:pt>
                <c:pt idx="5060">
                  <c:v>493</c:v>
                </c:pt>
                <c:pt idx="5061">
                  <c:v>486</c:v>
                </c:pt>
                <c:pt idx="5062">
                  <c:v>493</c:v>
                </c:pt>
                <c:pt idx="5063">
                  <c:v>493</c:v>
                </c:pt>
                <c:pt idx="5064">
                  <c:v>498</c:v>
                </c:pt>
                <c:pt idx="5065">
                  <c:v>491</c:v>
                </c:pt>
                <c:pt idx="5066">
                  <c:v>491</c:v>
                </c:pt>
                <c:pt idx="5067">
                  <c:v>493</c:v>
                </c:pt>
                <c:pt idx="5068">
                  <c:v>498</c:v>
                </c:pt>
                <c:pt idx="5069">
                  <c:v>493</c:v>
                </c:pt>
                <c:pt idx="5070">
                  <c:v>498</c:v>
                </c:pt>
                <c:pt idx="5071">
                  <c:v>491</c:v>
                </c:pt>
                <c:pt idx="5072">
                  <c:v>493</c:v>
                </c:pt>
                <c:pt idx="5073">
                  <c:v>491</c:v>
                </c:pt>
                <c:pt idx="5074">
                  <c:v>493</c:v>
                </c:pt>
                <c:pt idx="5075">
                  <c:v>498</c:v>
                </c:pt>
                <c:pt idx="5076">
                  <c:v>498</c:v>
                </c:pt>
                <c:pt idx="5077">
                  <c:v>498</c:v>
                </c:pt>
                <c:pt idx="5078">
                  <c:v>482</c:v>
                </c:pt>
                <c:pt idx="5079">
                  <c:v>503</c:v>
                </c:pt>
                <c:pt idx="5080">
                  <c:v>493</c:v>
                </c:pt>
                <c:pt idx="5081">
                  <c:v>493</c:v>
                </c:pt>
                <c:pt idx="5082">
                  <c:v>493</c:v>
                </c:pt>
                <c:pt idx="5083">
                  <c:v>491</c:v>
                </c:pt>
                <c:pt idx="5084">
                  <c:v>493</c:v>
                </c:pt>
                <c:pt idx="5085">
                  <c:v>498</c:v>
                </c:pt>
                <c:pt idx="5086">
                  <c:v>493</c:v>
                </c:pt>
                <c:pt idx="5087">
                  <c:v>498</c:v>
                </c:pt>
                <c:pt idx="5088">
                  <c:v>498</c:v>
                </c:pt>
                <c:pt idx="5089">
                  <c:v>493</c:v>
                </c:pt>
                <c:pt idx="5090">
                  <c:v>491</c:v>
                </c:pt>
                <c:pt idx="5091">
                  <c:v>491</c:v>
                </c:pt>
                <c:pt idx="5092">
                  <c:v>498</c:v>
                </c:pt>
                <c:pt idx="5093">
                  <c:v>486</c:v>
                </c:pt>
                <c:pt idx="5094">
                  <c:v>503</c:v>
                </c:pt>
                <c:pt idx="5095">
                  <c:v>498</c:v>
                </c:pt>
                <c:pt idx="5096">
                  <c:v>503</c:v>
                </c:pt>
                <c:pt idx="5097">
                  <c:v>503</c:v>
                </c:pt>
                <c:pt idx="5098">
                  <c:v>517</c:v>
                </c:pt>
                <c:pt idx="5099">
                  <c:v>517</c:v>
                </c:pt>
                <c:pt idx="5100">
                  <c:v>491</c:v>
                </c:pt>
                <c:pt idx="5101">
                  <c:v>493</c:v>
                </c:pt>
                <c:pt idx="5102">
                  <c:v>498</c:v>
                </c:pt>
                <c:pt idx="5103">
                  <c:v>491</c:v>
                </c:pt>
                <c:pt idx="5104">
                  <c:v>493</c:v>
                </c:pt>
                <c:pt idx="5105">
                  <c:v>503</c:v>
                </c:pt>
                <c:pt idx="5106">
                  <c:v>498</c:v>
                </c:pt>
                <c:pt idx="5107">
                  <c:v>503</c:v>
                </c:pt>
                <c:pt idx="5108">
                  <c:v>476</c:v>
                </c:pt>
                <c:pt idx="5109">
                  <c:v>503</c:v>
                </c:pt>
                <c:pt idx="5110">
                  <c:v>508</c:v>
                </c:pt>
                <c:pt idx="5111">
                  <c:v>493</c:v>
                </c:pt>
                <c:pt idx="5112">
                  <c:v>508</c:v>
                </c:pt>
                <c:pt idx="5113">
                  <c:v>493</c:v>
                </c:pt>
                <c:pt idx="5114">
                  <c:v>508</c:v>
                </c:pt>
                <c:pt idx="5115">
                  <c:v>503</c:v>
                </c:pt>
                <c:pt idx="5116">
                  <c:v>493</c:v>
                </c:pt>
                <c:pt idx="5117">
                  <c:v>493</c:v>
                </c:pt>
                <c:pt idx="5118">
                  <c:v>491</c:v>
                </c:pt>
                <c:pt idx="5119">
                  <c:v>503</c:v>
                </c:pt>
                <c:pt idx="5120">
                  <c:v>498</c:v>
                </c:pt>
                <c:pt idx="5121">
                  <c:v>503</c:v>
                </c:pt>
                <c:pt idx="5122">
                  <c:v>503</c:v>
                </c:pt>
                <c:pt idx="5123">
                  <c:v>498</c:v>
                </c:pt>
                <c:pt idx="5124">
                  <c:v>498</c:v>
                </c:pt>
                <c:pt idx="5125">
                  <c:v>498</c:v>
                </c:pt>
                <c:pt idx="5126">
                  <c:v>493</c:v>
                </c:pt>
                <c:pt idx="5127">
                  <c:v>508</c:v>
                </c:pt>
                <c:pt idx="5128">
                  <c:v>486</c:v>
                </c:pt>
                <c:pt idx="5129">
                  <c:v>508</c:v>
                </c:pt>
                <c:pt idx="5130">
                  <c:v>498</c:v>
                </c:pt>
                <c:pt idx="5131">
                  <c:v>503</c:v>
                </c:pt>
                <c:pt idx="5132">
                  <c:v>498</c:v>
                </c:pt>
                <c:pt idx="5133">
                  <c:v>517</c:v>
                </c:pt>
                <c:pt idx="5134">
                  <c:v>503</c:v>
                </c:pt>
                <c:pt idx="5135">
                  <c:v>486</c:v>
                </c:pt>
                <c:pt idx="5136">
                  <c:v>498</c:v>
                </c:pt>
                <c:pt idx="5137">
                  <c:v>498</c:v>
                </c:pt>
                <c:pt idx="5138">
                  <c:v>503</c:v>
                </c:pt>
                <c:pt idx="5139">
                  <c:v>503</c:v>
                </c:pt>
                <c:pt idx="5140">
                  <c:v>498</c:v>
                </c:pt>
                <c:pt idx="5141">
                  <c:v>493</c:v>
                </c:pt>
                <c:pt idx="5142">
                  <c:v>503</c:v>
                </c:pt>
                <c:pt idx="5143">
                  <c:v>498</c:v>
                </c:pt>
                <c:pt idx="5144">
                  <c:v>498</c:v>
                </c:pt>
                <c:pt idx="5145">
                  <c:v>508</c:v>
                </c:pt>
                <c:pt idx="5146">
                  <c:v>517</c:v>
                </c:pt>
                <c:pt idx="5147">
                  <c:v>517</c:v>
                </c:pt>
                <c:pt idx="5148">
                  <c:v>503</c:v>
                </c:pt>
                <c:pt idx="5149">
                  <c:v>508</c:v>
                </c:pt>
                <c:pt idx="5150">
                  <c:v>498</c:v>
                </c:pt>
                <c:pt idx="5151">
                  <c:v>503</c:v>
                </c:pt>
                <c:pt idx="5152">
                  <c:v>503</c:v>
                </c:pt>
                <c:pt idx="5153">
                  <c:v>508</c:v>
                </c:pt>
                <c:pt idx="5154">
                  <c:v>508</c:v>
                </c:pt>
                <c:pt idx="5155">
                  <c:v>508</c:v>
                </c:pt>
                <c:pt idx="5156">
                  <c:v>508</c:v>
                </c:pt>
                <c:pt idx="5157">
                  <c:v>517</c:v>
                </c:pt>
                <c:pt idx="5158">
                  <c:v>508</c:v>
                </c:pt>
                <c:pt idx="5159">
                  <c:v>498</c:v>
                </c:pt>
                <c:pt idx="5160">
                  <c:v>508</c:v>
                </c:pt>
                <c:pt idx="5161">
                  <c:v>498</c:v>
                </c:pt>
                <c:pt idx="5162">
                  <c:v>508</c:v>
                </c:pt>
                <c:pt idx="5163">
                  <c:v>508</c:v>
                </c:pt>
                <c:pt idx="5164">
                  <c:v>517</c:v>
                </c:pt>
                <c:pt idx="5165">
                  <c:v>508</c:v>
                </c:pt>
                <c:pt idx="5166">
                  <c:v>508</c:v>
                </c:pt>
                <c:pt idx="5167">
                  <c:v>498</c:v>
                </c:pt>
                <c:pt idx="5168">
                  <c:v>519</c:v>
                </c:pt>
                <c:pt idx="5169">
                  <c:v>526</c:v>
                </c:pt>
                <c:pt idx="5170">
                  <c:v>508</c:v>
                </c:pt>
                <c:pt idx="5171">
                  <c:v>526</c:v>
                </c:pt>
                <c:pt idx="5172">
                  <c:v>503</c:v>
                </c:pt>
                <c:pt idx="5173">
                  <c:v>519</c:v>
                </c:pt>
                <c:pt idx="5174">
                  <c:v>508</c:v>
                </c:pt>
                <c:pt idx="5175">
                  <c:v>508</c:v>
                </c:pt>
                <c:pt idx="5176">
                  <c:v>508</c:v>
                </c:pt>
                <c:pt idx="5177">
                  <c:v>498</c:v>
                </c:pt>
                <c:pt idx="5178">
                  <c:v>503</c:v>
                </c:pt>
                <c:pt idx="5179">
                  <c:v>526</c:v>
                </c:pt>
                <c:pt idx="5180">
                  <c:v>526</c:v>
                </c:pt>
                <c:pt idx="5181">
                  <c:v>526</c:v>
                </c:pt>
                <c:pt idx="5182">
                  <c:v>508</c:v>
                </c:pt>
                <c:pt idx="5183">
                  <c:v>517</c:v>
                </c:pt>
                <c:pt idx="5184">
                  <c:v>519</c:v>
                </c:pt>
                <c:pt idx="5185">
                  <c:v>517</c:v>
                </c:pt>
                <c:pt idx="5186">
                  <c:v>519</c:v>
                </c:pt>
                <c:pt idx="5187">
                  <c:v>517</c:v>
                </c:pt>
                <c:pt idx="5188">
                  <c:v>526</c:v>
                </c:pt>
                <c:pt idx="5189">
                  <c:v>526</c:v>
                </c:pt>
                <c:pt idx="5190">
                  <c:v>529</c:v>
                </c:pt>
                <c:pt idx="5191">
                  <c:v>531</c:v>
                </c:pt>
                <c:pt idx="5192">
                  <c:v>508</c:v>
                </c:pt>
                <c:pt idx="5193">
                  <c:v>529</c:v>
                </c:pt>
                <c:pt idx="5194">
                  <c:v>526</c:v>
                </c:pt>
                <c:pt idx="5195">
                  <c:v>529</c:v>
                </c:pt>
                <c:pt idx="5196">
                  <c:v>531</c:v>
                </c:pt>
                <c:pt idx="5197">
                  <c:v>519</c:v>
                </c:pt>
                <c:pt idx="5198">
                  <c:v>519</c:v>
                </c:pt>
                <c:pt idx="5199">
                  <c:v>529</c:v>
                </c:pt>
                <c:pt idx="5200">
                  <c:v>526</c:v>
                </c:pt>
                <c:pt idx="5201">
                  <c:v>536</c:v>
                </c:pt>
                <c:pt idx="5202">
                  <c:v>517</c:v>
                </c:pt>
                <c:pt idx="5203">
                  <c:v>531</c:v>
                </c:pt>
                <c:pt idx="5204">
                  <c:v>526</c:v>
                </c:pt>
                <c:pt idx="5205">
                  <c:v>519</c:v>
                </c:pt>
                <c:pt idx="5206">
                  <c:v>526</c:v>
                </c:pt>
                <c:pt idx="5207">
                  <c:v>519</c:v>
                </c:pt>
                <c:pt idx="5208">
                  <c:v>526</c:v>
                </c:pt>
                <c:pt idx="5209">
                  <c:v>529</c:v>
                </c:pt>
                <c:pt idx="5210">
                  <c:v>531</c:v>
                </c:pt>
                <c:pt idx="5211">
                  <c:v>526</c:v>
                </c:pt>
                <c:pt idx="5212">
                  <c:v>526</c:v>
                </c:pt>
                <c:pt idx="5213">
                  <c:v>529</c:v>
                </c:pt>
                <c:pt idx="5214">
                  <c:v>529</c:v>
                </c:pt>
                <c:pt idx="5215">
                  <c:v>531</c:v>
                </c:pt>
                <c:pt idx="5216">
                  <c:v>529</c:v>
                </c:pt>
                <c:pt idx="5217">
                  <c:v>526</c:v>
                </c:pt>
                <c:pt idx="5218">
                  <c:v>519</c:v>
                </c:pt>
                <c:pt idx="5219">
                  <c:v>529</c:v>
                </c:pt>
                <c:pt idx="5220">
                  <c:v>526</c:v>
                </c:pt>
                <c:pt idx="5221">
                  <c:v>529</c:v>
                </c:pt>
                <c:pt idx="5222">
                  <c:v>519</c:v>
                </c:pt>
                <c:pt idx="5223">
                  <c:v>529</c:v>
                </c:pt>
                <c:pt idx="5224">
                  <c:v>519</c:v>
                </c:pt>
                <c:pt idx="5225">
                  <c:v>526</c:v>
                </c:pt>
                <c:pt idx="5226">
                  <c:v>536</c:v>
                </c:pt>
                <c:pt idx="5227">
                  <c:v>526</c:v>
                </c:pt>
                <c:pt idx="5228">
                  <c:v>526</c:v>
                </c:pt>
                <c:pt idx="5229">
                  <c:v>526</c:v>
                </c:pt>
                <c:pt idx="5230">
                  <c:v>529</c:v>
                </c:pt>
                <c:pt idx="5231">
                  <c:v>517</c:v>
                </c:pt>
                <c:pt idx="5232">
                  <c:v>529</c:v>
                </c:pt>
                <c:pt idx="5233">
                  <c:v>526</c:v>
                </c:pt>
                <c:pt idx="5234">
                  <c:v>529</c:v>
                </c:pt>
                <c:pt idx="5235">
                  <c:v>526</c:v>
                </c:pt>
                <c:pt idx="5236">
                  <c:v>526</c:v>
                </c:pt>
                <c:pt idx="5237">
                  <c:v>519</c:v>
                </c:pt>
                <c:pt idx="5238">
                  <c:v>526</c:v>
                </c:pt>
                <c:pt idx="5239">
                  <c:v>517</c:v>
                </c:pt>
                <c:pt idx="5240">
                  <c:v>526</c:v>
                </c:pt>
                <c:pt idx="5241">
                  <c:v>526</c:v>
                </c:pt>
                <c:pt idx="5242">
                  <c:v>519</c:v>
                </c:pt>
                <c:pt idx="5243">
                  <c:v>526</c:v>
                </c:pt>
                <c:pt idx="5244">
                  <c:v>508</c:v>
                </c:pt>
                <c:pt idx="5245">
                  <c:v>517</c:v>
                </c:pt>
                <c:pt idx="5246">
                  <c:v>517</c:v>
                </c:pt>
                <c:pt idx="5247">
                  <c:v>519</c:v>
                </c:pt>
                <c:pt idx="5248">
                  <c:v>517</c:v>
                </c:pt>
                <c:pt idx="5249">
                  <c:v>519</c:v>
                </c:pt>
                <c:pt idx="5250">
                  <c:v>531</c:v>
                </c:pt>
                <c:pt idx="5251">
                  <c:v>517</c:v>
                </c:pt>
                <c:pt idx="5252">
                  <c:v>519</c:v>
                </c:pt>
                <c:pt idx="5253">
                  <c:v>517</c:v>
                </c:pt>
                <c:pt idx="5254">
                  <c:v>517</c:v>
                </c:pt>
                <c:pt idx="5255">
                  <c:v>517</c:v>
                </c:pt>
                <c:pt idx="5256">
                  <c:v>526</c:v>
                </c:pt>
                <c:pt idx="5257">
                  <c:v>517</c:v>
                </c:pt>
                <c:pt idx="5258">
                  <c:v>526</c:v>
                </c:pt>
                <c:pt idx="5259">
                  <c:v>498</c:v>
                </c:pt>
                <c:pt idx="5260">
                  <c:v>519</c:v>
                </c:pt>
                <c:pt idx="5261">
                  <c:v>519</c:v>
                </c:pt>
                <c:pt idx="5262">
                  <c:v>503</c:v>
                </c:pt>
                <c:pt idx="5263">
                  <c:v>519</c:v>
                </c:pt>
                <c:pt idx="5264">
                  <c:v>508</c:v>
                </c:pt>
                <c:pt idx="5265">
                  <c:v>517</c:v>
                </c:pt>
                <c:pt idx="5266">
                  <c:v>508</c:v>
                </c:pt>
                <c:pt idx="5267">
                  <c:v>508</c:v>
                </c:pt>
                <c:pt idx="5268">
                  <c:v>498</c:v>
                </c:pt>
                <c:pt idx="5269">
                  <c:v>508</c:v>
                </c:pt>
                <c:pt idx="5270">
                  <c:v>519</c:v>
                </c:pt>
                <c:pt idx="5271">
                  <c:v>517</c:v>
                </c:pt>
                <c:pt idx="5272">
                  <c:v>498</c:v>
                </c:pt>
                <c:pt idx="5273">
                  <c:v>508</c:v>
                </c:pt>
                <c:pt idx="5274">
                  <c:v>517</c:v>
                </c:pt>
                <c:pt idx="5275">
                  <c:v>508</c:v>
                </c:pt>
                <c:pt idx="5276">
                  <c:v>517</c:v>
                </c:pt>
                <c:pt idx="5277">
                  <c:v>508</c:v>
                </c:pt>
                <c:pt idx="5278">
                  <c:v>508</c:v>
                </c:pt>
                <c:pt idx="5279">
                  <c:v>498</c:v>
                </c:pt>
                <c:pt idx="5280">
                  <c:v>508</c:v>
                </c:pt>
                <c:pt idx="5281">
                  <c:v>503</c:v>
                </c:pt>
                <c:pt idx="5282">
                  <c:v>517</c:v>
                </c:pt>
                <c:pt idx="5283">
                  <c:v>517</c:v>
                </c:pt>
                <c:pt idx="5284">
                  <c:v>519</c:v>
                </c:pt>
                <c:pt idx="5285">
                  <c:v>508</c:v>
                </c:pt>
                <c:pt idx="5286">
                  <c:v>498</c:v>
                </c:pt>
                <c:pt idx="5287">
                  <c:v>519</c:v>
                </c:pt>
                <c:pt idx="5288">
                  <c:v>517</c:v>
                </c:pt>
                <c:pt idx="5289">
                  <c:v>508</c:v>
                </c:pt>
                <c:pt idx="5290">
                  <c:v>508</c:v>
                </c:pt>
                <c:pt idx="5291">
                  <c:v>498</c:v>
                </c:pt>
                <c:pt idx="5292">
                  <c:v>503</c:v>
                </c:pt>
                <c:pt idx="5293">
                  <c:v>493</c:v>
                </c:pt>
                <c:pt idx="5294">
                  <c:v>519</c:v>
                </c:pt>
                <c:pt idx="5295">
                  <c:v>508</c:v>
                </c:pt>
                <c:pt idx="5296">
                  <c:v>517</c:v>
                </c:pt>
                <c:pt idx="5297">
                  <c:v>503</c:v>
                </c:pt>
                <c:pt idx="5298">
                  <c:v>508</c:v>
                </c:pt>
                <c:pt idx="5299">
                  <c:v>508</c:v>
                </c:pt>
                <c:pt idx="5300">
                  <c:v>517</c:v>
                </c:pt>
                <c:pt idx="5301">
                  <c:v>508</c:v>
                </c:pt>
                <c:pt idx="5302">
                  <c:v>517</c:v>
                </c:pt>
                <c:pt idx="5303">
                  <c:v>493</c:v>
                </c:pt>
                <c:pt idx="5304">
                  <c:v>508</c:v>
                </c:pt>
                <c:pt idx="5305">
                  <c:v>508</c:v>
                </c:pt>
                <c:pt idx="5306">
                  <c:v>508</c:v>
                </c:pt>
                <c:pt idx="5307">
                  <c:v>517</c:v>
                </c:pt>
                <c:pt idx="5308">
                  <c:v>503</c:v>
                </c:pt>
                <c:pt idx="5309">
                  <c:v>503</c:v>
                </c:pt>
                <c:pt idx="5310">
                  <c:v>503</c:v>
                </c:pt>
                <c:pt idx="5311">
                  <c:v>519</c:v>
                </c:pt>
                <c:pt idx="5312">
                  <c:v>517</c:v>
                </c:pt>
                <c:pt idx="5313">
                  <c:v>508</c:v>
                </c:pt>
                <c:pt idx="5314">
                  <c:v>503</c:v>
                </c:pt>
                <c:pt idx="5315">
                  <c:v>503</c:v>
                </c:pt>
                <c:pt idx="5316">
                  <c:v>503</c:v>
                </c:pt>
                <c:pt idx="5317">
                  <c:v>517</c:v>
                </c:pt>
                <c:pt idx="5318">
                  <c:v>508</c:v>
                </c:pt>
                <c:pt idx="5319">
                  <c:v>526</c:v>
                </c:pt>
                <c:pt idx="5320">
                  <c:v>508</c:v>
                </c:pt>
                <c:pt idx="5321">
                  <c:v>503</c:v>
                </c:pt>
                <c:pt idx="5322">
                  <c:v>503</c:v>
                </c:pt>
                <c:pt idx="5323">
                  <c:v>498</c:v>
                </c:pt>
                <c:pt idx="5324">
                  <c:v>526</c:v>
                </c:pt>
                <c:pt idx="5325">
                  <c:v>498</c:v>
                </c:pt>
                <c:pt idx="5326">
                  <c:v>508</c:v>
                </c:pt>
                <c:pt idx="5327">
                  <c:v>503</c:v>
                </c:pt>
                <c:pt idx="5328">
                  <c:v>508</c:v>
                </c:pt>
                <c:pt idx="5329">
                  <c:v>508</c:v>
                </c:pt>
                <c:pt idx="5330">
                  <c:v>493</c:v>
                </c:pt>
                <c:pt idx="5331">
                  <c:v>519</c:v>
                </c:pt>
                <c:pt idx="5332">
                  <c:v>517</c:v>
                </c:pt>
                <c:pt idx="5333">
                  <c:v>508</c:v>
                </c:pt>
                <c:pt idx="5334">
                  <c:v>508</c:v>
                </c:pt>
                <c:pt idx="5335">
                  <c:v>503</c:v>
                </c:pt>
                <c:pt idx="5336">
                  <c:v>517</c:v>
                </c:pt>
                <c:pt idx="5337">
                  <c:v>517</c:v>
                </c:pt>
                <c:pt idx="5338">
                  <c:v>508</c:v>
                </c:pt>
                <c:pt idx="5339">
                  <c:v>508</c:v>
                </c:pt>
                <c:pt idx="5340">
                  <c:v>493</c:v>
                </c:pt>
                <c:pt idx="5341">
                  <c:v>508</c:v>
                </c:pt>
                <c:pt idx="5342">
                  <c:v>529</c:v>
                </c:pt>
                <c:pt idx="5343">
                  <c:v>508</c:v>
                </c:pt>
                <c:pt idx="5344">
                  <c:v>519</c:v>
                </c:pt>
                <c:pt idx="5345">
                  <c:v>503</c:v>
                </c:pt>
                <c:pt idx="5346">
                  <c:v>517</c:v>
                </c:pt>
                <c:pt idx="5347">
                  <c:v>508</c:v>
                </c:pt>
                <c:pt idx="5348">
                  <c:v>517</c:v>
                </c:pt>
                <c:pt idx="5349">
                  <c:v>508</c:v>
                </c:pt>
                <c:pt idx="5350">
                  <c:v>503</c:v>
                </c:pt>
                <c:pt idx="5351">
                  <c:v>498</c:v>
                </c:pt>
                <c:pt idx="5352">
                  <c:v>491</c:v>
                </c:pt>
                <c:pt idx="5353">
                  <c:v>493</c:v>
                </c:pt>
                <c:pt idx="5354">
                  <c:v>503</c:v>
                </c:pt>
                <c:pt idx="5355">
                  <c:v>498</c:v>
                </c:pt>
                <c:pt idx="5356">
                  <c:v>498</c:v>
                </c:pt>
                <c:pt idx="5357">
                  <c:v>486</c:v>
                </c:pt>
                <c:pt idx="5358">
                  <c:v>493</c:v>
                </c:pt>
                <c:pt idx="5359">
                  <c:v>498</c:v>
                </c:pt>
                <c:pt idx="5360">
                  <c:v>491</c:v>
                </c:pt>
                <c:pt idx="5361">
                  <c:v>508</c:v>
                </c:pt>
                <c:pt idx="5362">
                  <c:v>482</c:v>
                </c:pt>
                <c:pt idx="5363">
                  <c:v>486</c:v>
                </c:pt>
                <c:pt idx="5364">
                  <c:v>476</c:v>
                </c:pt>
                <c:pt idx="5365">
                  <c:v>491</c:v>
                </c:pt>
                <c:pt idx="5366">
                  <c:v>466</c:v>
                </c:pt>
                <c:pt idx="5367">
                  <c:v>455</c:v>
                </c:pt>
                <c:pt idx="5368">
                  <c:v>466</c:v>
                </c:pt>
                <c:pt idx="5369">
                  <c:v>450</c:v>
                </c:pt>
                <c:pt idx="5370">
                  <c:v>450</c:v>
                </c:pt>
                <c:pt idx="5371">
                  <c:v>450</c:v>
                </c:pt>
                <c:pt idx="5372">
                  <c:v>444</c:v>
                </c:pt>
                <c:pt idx="5373">
                  <c:v>447</c:v>
                </c:pt>
                <c:pt idx="5374">
                  <c:v>450</c:v>
                </c:pt>
                <c:pt idx="5375">
                  <c:v>441</c:v>
                </c:pt>
                <c:pt idx="5376">
                  <c:v>447</c:v>
                </c:pt>
                <c:pt idx="5377">
                  <c:v>447</c:v>
                </c:pt>
                <c:pt idx="5378">
                  <c:v>447</c:v>
                </c:pt>
                <c:pt idx="5379">
                  <c:v>447</c:v>
                </c:pt>
                <c:pt idx="5380">
                  <c:v>447</c:v>
                </c:pt>
                <c:pt idx="5381">
                  <c:v>450</c:v>
                </c:pt>
                <c:pt idx="5382">
                  <c:v>444</c:v>
                </c:pt>
                <c:pt idx="5383">
                  <c:v>447</c:v>
                </c:pt>
                <c:pt idx="5384">
                  <c:v>444</c:v>
                </c:pt>
                <c:pt idx="5385">
                  <c:v>444</c:v>
                </c:pt>
                <c:pt idx="5386">
                  <c:v>447</c:v>
                </c:pt>
                <c:pt idx="5387">
                  <c:v>447</c:v>
                </c:pt>
                <c:pt idx="5388">
                  <c:v>463</c:v>
                </c:pt>
                <c:pt idx="5389">
                  <c:v>447</c:v>
                </c:pt>
                <c:pt idx="5390">
                  <c:v>447</c:v>
                </c:pt>
                <c:pt idx="5391">
                  <c:v>447</c:v>
                </c:pt>
                <c:pt idx="5392">
                  <c:v>455</c:v>
                </c:pt>
                <c:pt idx="5393">
                  <c:v>450</c:v>
                </c:pt>
                <c:pt idx="5394">
                  <c:v>444</c:v>
                </c:pt>
                <c:pt idx="5395">
                  <c:v>450</c:v>
                </c:pt>
                <c:pt idx="5396">
                  <c:v>455</c:v>
                </c:pt>
                <c:pt idx="5397">
                  <c:v>450</c:v>
                </c:pt>
                <c:pt idx="5398">
                  <c:v>460</c:v>
                </c:pt>
                <c:pt idx="5399">
                  <c:v>447</c:v>
                </c:pt>
                <c:pt idx="5400">
                  <c:v>455</c:v>
                </c:pt>
                <c:pt idx="5401">
                  <c:v>450</c:v>
                </c:pt>
                <c:pt idx="5402">
                  <c:v>450</c:v>
                </c:pt>
                <c:pt idx="5403">
                  <c:v>455</c:v>
                </c:pt>
                <c:pt idx="5404">
                  <c:v>444</c:v>
                </c:pt>
                <c:pt idx="5405">
                  <c:v>455</c:v>
                </c:pt>
                <c:pt idx="5406">
                  <c:v>447</c:v>
                </c:pt>
                <c:pt idx="5407">
                  <c:v>450</c:v>
                </c:pt>
                <c:pt idx="5408">
                  <c:v>441</c:v>
                </c:pt>
                <c:pt idx="5409">
                  <c:v>450</c:v>
                </c:pt>
                <c:pt idx="5410">
                  <c:v>447</c:v>
                </c:pt>
                <c:pt idx="5411">
                  <c:v>463</c:v>
                </c:pt>
                <c:pt idx="5412">
                  <c:v>447</c:v>
                </c:pt>
                <c:pt idx="5413">
                  <c:v>444</c:v>
                </c:pt>
                <c:pt idx="5414">
                  <c:v>441</c:v>
                </c:pt>
                <c:pt idx="5415">
                  <c:v>444</c:v>
                </c:pt>
                <c:pt idx="5416">
                  <c:v>447</c:v>
                </c:pt>
                <c:pt idx="5417">
                  <c:v>447</c:v>
                </c:pt>
                <c:pt idx="5418">
                  <c:v>444</c:v>
                </c:pt>
                <c:pt idx="5419">
                  <c:v>435</c:v>
                </c:pt>
                <c:pt idx="5420">
                  <c:v>441</c:v>
                </c:pt>
                <c:pt idx="5421">
                  <c:v>433</c:v>
                </c:pt>
                <c:pt idx="5422">
                  <c:v>450</c:v>
                </c:pt>
                <c:pt idx="5423">
                  <c:v>450</c:v>
                </c:pt>
                <c:pt idx="5424">
                  <c:v>435</c:v>
                </c:pt>
                <c:pt idx="5425">
                  <c:v>444</c:v>
                </c:pt>
                <c:pt idx="5426">
                  <c:v>427</c:v>
                </c:pt>
                <c:pt idx="5427">
                  <c:v>435</c:v>
                </c:pt>
                <c:pt idx="5428">
                  <c:v>447</c:v>
                </c:pt>
                <c:pt idx="5429">
                  <c:v>447</c:v>
                </c:pt>
                <c:pt idx="5430">
                  <c:v>435</c:v>
                </c:pt>
                <c:pt idx="5431">
                  <c:v>433</c:v>
                </c:pt>
                <c:pt idx="5432">
                  <c:v>444</c:v>
                </c:pt>
                <c:pt idx="5433">
                  <c:v>447</c:v>
                </c:pt>
                <c:pt idx="5434">
                  <c:v>441</c:v>
                </c:pt>
                <c:pt idx="5435">
                  <c:v>447</c:v>
                </c:pt>
                <c:pt idx="5436">
                  <c:v>435</c:v>
                </c:pt>
                <c:pt idx="5437">
                  <c:v>435</c:v>
                </c:pt>
                <c:pt idx="5438">
                  <c:v>441</c:v>
                </c:pt>
                <c:pt idx="5439">
                  <c:v>441</c:v>
                </c:pt>
                <c:pt idx="5440">
                  <c:v>444</c:v>
                </c:pt>
                <c:pt idx="5441">
                  <c:v>441</c:v>
                </c:pt>
                <c:pt idx="5442">
                  <c:v>441</c:v>
                </c:pt>
                <c:pt idx="5443">
                  <c:v>427</c:v>
                </c:pt>
                <c:pt idx="5444">
                  <c:v>441</c:v>
                </c:pt>
                <c:pt idx="5445">
                  <c:v>435</c:v>
                </c:pt>
                <c:pt idx="5446">
                  <c:v>447</c:v>
                </c:pt>
                <c:pt idx="5447">
                  <c:v>444</c:v>
                </c:pt>
                <c:pt idx="5448">
                  <c:v>427</c:v>
                </c:pt>
                <c:pt idx="5449">
                  <c:v>435</c:v>
                </c:pt>
                <c:pt idx="5450">
                  <c:v>433</c:v>
                </c:pt>
                <c:pt idx="5451">
                  <c:v>433</c:v>
                </c:pt>
                <c:pt idx="5452">
                  <c:v>433</c:v>
                </c:pt>
                <c:pt idx="5453">
                  <c:v>433</c:v>
                </c:pt>
                <c:pt idx="5454">
                  <c:v>441</c:v>
                </c:pt>
                <c:pt idx="5455">
                  <c:v>435</c:v>
                </c:pt>
                <c:pt idx="5456">
                  <c:v>435</c:v>
                </c:pt>
                <c:pt idx="5457">
                  <c:v>435</c:v>
                </c:pt>
                <c:pt idx="5458">
                  <c:v>435</c:v>
                </c:pt>
                <c:pt idx="5459">
                  <c:v>441</c:v>
                </c:pt>
                <c:pt idx="5460">
                  <c:v>441</c:v>
                </c:pt>
                <c:pt idx="5461">
                  <c:v>441</c:v>
                </c:pt>
                <c:pt idx="5462">
                  <c:v>435</c:v>
                </c:pt>
                <c:pt idx="5463">
                  <c:v>433</c:v>
                </c:pt>
                <c:pt idx="5464">
                  <c:v>435</c:v>
                </c:pt>
                <c:pt idx="5465">
                  <c:v>435</c:v>
                </c:pt>
                <c:pt idx="5466">
                  <c:v>441</c:v>
                </c:pt>
                <c:pt idx="5467">
                  <c:v>441</c:v>
                </c:pt>
                <c:pt idx="5468">
                  <c:v>435</c:v>
                </c:pt>
                <c:pt idx="5469">
                  <c:v>444</c:v>
                </c:pt>
                <c:pt idx="5470">
                  <c:v>435</c:v>
                </c:pt>
                <c:pt idx="5471">
                  <c:v>444</c:v>
                </c:pt>
                <c:pt idx="5472">
                  <c:v>447</c:v>
                </c:pt>
                <c:pt idx="5473">
                  <c:v>441</c:v>
                </c:pt>
                <c:pt idx="5474">
                  <c:v>441</c:v>
                </c:pt>
                <c:pt idx="5475">
                  <c:v>424</c:v>
                </c:pt>
                <c:pt idx="5476">
                  <c:v>435</c:v>
                </c:pt>
                <c:pt idx="5477">
                  <c:v>433</c:v>
                </c:pt>
                <c:pt idx="5478">
                  <c:v>433</c:v>
                </c:pt>
                <c:pt idx="5479">
                  <c:v>447</c:v>
                </c:pt>
                <c:pt idx="5480">
                  <c:v>424</c:v>
                </c:pt>
                <c:pt idx="5481">
                  <c:v>444</c:v>
                </c:pt>
                <c:pt idx="5482">
                  <c:v>444</c:v>
                </c:pt>
                <c:pt idx="5483">
                  <c:v>435</c:v>
                </c:pt>
                <c:pt idx="5484">
                  <c:v>433</c:v>
                </c:pt>
                <c:pt idx="5485">
                  <c:v>424</c:v>
                </c:pt>
                <c:pt idx="5486">
                  <c:v>444</c:v>
                </c:pt>
                <c:pt idx="5487">
                  <c:v>441</c:v>
                </c:pt>
                <c:pt idx="5488">
                  <c:v>444</c:v>
                </c:pt>
                <c:pt idx="5489">
                  <c:v>435</c:v>
                </c:pt>
                <c:pt idx="5490">
                  <c:v>435</c:v>
                </c:pt>
                <c:pt idx="5491">
                  <c:v>435</c:v>
                </c:pt>
                <c:pt idx="5492">
                  <c:v>441</c:v>
                </c:pt>
                <c:pt idx="5493">
                  <c:v>444</c:v>
                </c:pt>
                <c:pt idx="5494">
                  <c:v>444</c:v>
                </c:pt>
                <c:pt idx="5495">
                  <c:v>444</c:v>
                </c:pt>
                <c:pt idx="5496">
                  <c:v>447</c:v>
                </c:pt>
                <c:pt idx="5497">
                  <c:v>433</c:v>
                </c:pt>
                <c:pt idx="5498">
                  <c:v>435</c:v>
                </c:pt>
                <c:pt idx="5499">
                  <c:v>441</c:v>
                </c:pt>
                <c:pt idx="5500">
                  <c:v>435</c:v>
                </c:pt>
                <c:pt idx="5501">
                  <c:v>447</c:v>
                </c:pt>
                <c:pt idx="5502">
                  <c:v>435</c:v>
                </c:pt>
                <c:pt idx="5503">
                  <c:v>447</c:v>
                </c:pt>
                <c:pt idx="5504">
                  <c:v>455</c:v>
                </c:pt>
                <c:pt idx="5505">
                  <c:v>435</c:v>
                </c:pt>
                <c:pt idx="5506">
                  <c:v>444</c:v>
                </c:pt>
                <c:pt idx="5507">
                  <c:v>433</c:v>
                </c:pt>
                <c:pt idx="5508">
                  <c:v>441</c:v>
                </c:pt>
                <c:pt idx="5509">
                  <c:v>441</c:v>
                </c:pt>
                <c:pt idx="5510">
                  <c:v>447</c:v>
                </c:pt>
                <c:pt idx="5511">
                  <c:v>444</c:v>
                </c:pt>
                <c:pt idx="5512">
                  <c:v>441</c:v>
                </c:pt>
                <c:pt idx="5513">
                  <c:v>447</c:v>
                </c:pt>
                <c:pt idx="5514">
                  <c:v>441</c:v>
                </c:pt>
                <c:pt idx="5515">
                  <c:v>441</c:v>
                </c:pt>
                <c:pt idx="5516">
                  <c:v>447</c:v>
                </c:pt>
                <c:pt idx="5517">
                  <c:v>435</c:v>
                </c:pt>
                <c:pt idx="5518">
                  <c:v>441</c:v>
                </c:pt>
                <c:pt idx="5519">
                  <c:v>444</c:v>
                </c:pt>
                <c:pt idx="5520">
                  <c:v>444</c:v>
                </c:pt>
                <c:pt idx="5521">
                  <c:v>447</c:v>
                </c:pt>
                <c:pt idx="5522">
                  <c:v>433</c:v>
                </c:pt>
                <c:pt idx="5523">
                  <c:v>447</c:v>
                </c:pt>
                <c:pt idx="5524">
                  <c:v>444</c:v>
                </c:pt>
                <c:pt idx="5525">
                  <c:v>441</c:v>
                </c:pt>
                <c:pt idx="5526">
                  <c:v>441</c:v>
                </c:pt>
                <c:pt idx="5527">
                  <c:v>455</c:v>
                </c:pt>
                <c:pt idx="5528">
                  <c:v>447</c:v>
                </c:pt>
                <c:pt idx="5529">
                  <c:v>447</c:v>
                </c:pt>
                <c:pt idx="5530">
                  <c:v>450</c:v>
                </c:pt>
                <c:pt idx="5531">
                  <c:v>441</c:v>
                </c:pt>
                <c:pt idx="5532">
                  <c:v>435</c:v>
                </c:pt>
                <c:pt idx="5533">
                  <c:v>444</c:v>
                </c:pt>
                <c:pt idx="5534">
                  <c:v>447</c:v>
                </c:pt>
                <c:pt idx="5535">
                  <c:v>447</c:v>
                </c:pt>
                <c:pt idx="5536">
                  <c:v>455</c:v>
                </c:pt>
                <c:pt idx="5537">
                  <c:v>447</c:v>
                </c:pt>
                <c:pt idx="5538">
                  <c:v>455</c:v>
                </c:pt>
                <c:pt idx="5539">
                  <c:v>460</c:v>
                </c:pt>
                <c:pt idx="5540">
                  <c:v>447</c:v>
                </c:pt>
                <c:pt idx="5541">
                  <c:v>447</c:v>
                </c:pt>
                <c:pt idx="5542">
                  <c:v>444</c:v>
                </c:pt>
                <c:pt idx="5543">
                  <c:v>450</c:v>
                </c:pt>
                <c:pt idx="5544">
                  <c:v>447</c:v>
                </c:pt>
                <c:pt idx="5545">
                  <c:v>455</c:v>
                </c:pt>
                <c:pt idx="5546">
                  <c:v>450</c:v>
                </c:pt>
                <c:pt idx="5547">
                  <c:v>450</c:v>
                </c:pt>
                <c:pt idx="5548">
                  <c:v>447</c:v>
                </c:pt>
                <c:pt idx="5549">
                  <c:v>435</c:v>
                </c:pt>
                <c:pt idx="5550">
                  <c:v>450</c:v>
                </c:pt>
                <c:pt idx="5551">
                  <c:v>455</c:v>
                </c:pt>
                <c:pt idx="5552">
                  <c:v>460</c:v>
                </c:pt>
                <c:pt idx="5553">
                  <c:v>455</c:v>
                </c:pt>
                <c:pt idx="5554">
                  <c:v>447</c:v>
                </c:pt>
                <c:pt idx="5555">
                  <c:v>450</c:v>
                </c:pt>
                <c:pt idx="5556">
                  <c:v>455</c:v>
                </c:pt>
                <c:pt idx="5557">
                  <c:v>450</c:v>
                </c:pt>
                <c:pt idx="5558">
                  <c:v>450</c:v>
                </c:pt>
                <c:pt idx="5559">
                  <c:v>447</c:v>
                </c:pt>
                <c:pt idx="5560">
                  <c:v>466</c:v>
                </c:pt>
                <c:pt idx="5561">
                  <c:v>455</c:v>
                </c:pt>
                <c:pt idx="5562">
                  <c:v>472</c:v>
                </c:pt>
                <c:pt idx="5563">
                  <c:v>460</c:v>
                </c:pt>
                <c:pt idx="5564">
                  <c:v>450</c:v>
                </c:pt>
                <c:pt idx="5565">
                  <c:v>460</c:v>
                </c:pt>
                <c:pt idx="5566">
                  <c:v>460</c:v>
                </c:pt>
                <c:pt idx="5567">
                  <c:v>460</c:v>
                </c:pt>
                <c:pt idx="5568">
                  <c:v>463</c:v>
                </c:pt>
                <c:pt idx="5569">
                  <c:v>455</c:v>
                </c:pt>
                <c:pt idx="5570">
                  <c:v>463</c:v>
                </c:pt>
                <c:pt idx="5571">
                  <c:v>466</c:v>
                </c:pt>
                <c:pt idx="5572">
                  <c:v>460</c:v>
                </c:pt>
                <c:pt idx="5573">
                  <c:v>463</c:v>
                </c:pt>
                <c:pt idx="5574">
                  <c:v>460</c:v>
                </c:pt>
                <c:pt idx="5575">
                  <c:v>460</c:v>
                </c:pt>
                <c:pt idx="5576">
                  <c:v>463</c:v>
                </c:pt>
                <c:pt idx="5577">
                  <c:v>463</c:v>
                </c:pt>
                <c:pt idx="5578">
                  <c:v>466</c:v>
                </c:pt>
                <c:pt idx="5579">
                  <c:v>455</c:v>
                </c:pt>
                <c:pt idx="5580">
                  <c:v>472</c:v>
                </c:pt>
                <c:pt idx="5581">
                  <c:v>472</c:v>
                </c:pt>
                <c:pt idx="5582">
                  <c:v>472</c:v>
                </c:pt>
                <c:pt idx="5583">
                  <c:v>463</c:v>
                </c:pt>
                <c:pt idx="5584">
                  <c:v>450</c:v>
                </c:pt>
                <c:pt idx="5585">
                  <c:v>460</c:v>
                </c:pt>
                <c:pt idx="5586">
                  <c:v>463</c:v>
                </c:pt>
                <c:pt idx="5587">
                  <c:v>466</c:v>
                </c:pt>
                <c:pt idx="5588">
                  <c:v>463</c:v>
                </c:pt>
                <c:pt idx="5589">
                  <c:v>455</c:v>
                </c:pt>
                <c:pt idx="5590">
                  <c:v>472</c:v>
                </c:pt>
                <c:pt idx="5591">
                  <c:v>466</c:v>
                </c:pt>
                <c:pt idx="5592">
                  <c:v>455</c:v>
                </c:pt>
                <c:pt idx="5593">
                  <c:v>466</c:v>
                </c:pt>
                <c:pt idx="5594">
                  <c:v>460</c:v>
                </c:pt>
                <c:pt idx="5595">
                  <c:v>463</c:v>
                </c:pt>
                <c:pt idx="5596">
                  <c:v>466</c:v>
                </c:pt>
                <c:pt idx="5597">
                  <c:v>491</c:v>
                </c:pt>
                <c:pt idx="5598">
                  <c:v>476</c:v>
                </c:pt>
                <c:pt idx="5599">
                  <c:v>463</c:v>
                </c:pt>
                <c:pt idx="5600">
                  <c:v>476</c:v>
                </c:pt>
                <c:pt idx="5601">
                  <c:v>472</c:v>
                </c:pt>
                <c:pt idx="5602">
                  <c:v>472</c:v>
                </c:pt>
                <c:pt idx="5603">
                  <c:v>472</c:v>
                </c:pt>
                <c:pt idx="5604">
                  <c:v>466</c:v>
                </c:pt>
                <c:pt idx="5605">
                  <c:v>466</c:v>
                </c:pt>
                <c:pt idx="5606">
                  <c:v>476</c:v>
                </c:pt>
                <c:pt idx="5607">
                  <c:v>472</c:v>
                </c:pt>
                <c:pt idx="5608">
                  <c:v>482</c:v>
                </c:pt>
                <c:pt idx="5609">
                  <c:v>476</c:v>
                </c:pt>
                <c:pt idx="5610">
                  <c:v>476</c:v>
                </c:pt>
                <c:pt idx="5611">
                  <c:v>476</c:v>
                </c:pt>
                <c:pt idx="5612">
                  <c:v>472</c:v>
                </c:pt>
                <c:pt idx="5613">
                  <c:v>472</c:v>
                </c:pt>
                <c:pt idx="5614">
                  <c:v>460</c:v>
                </c:pt>
                <c:pt idx="5615">
                  <c:v>476</c:v>
                </c:pt>
                <c:pt idx="5616">
                  <c:v>472</c:v>
                </c:pt>
                <c:pt idx="5617">
                  <c:v>482</c:v>
                </c:pt>
                <c:pt idx="5618">
                  <c:v>476</c:v>
                </c:pt>
                <c:pt idx="5619">
                  <c:v>472</c:v>
                </c:pt>
                <c:pt idx="5620">
                  <c:v>476</c:v>
                </c:pt>
                <c:pt idx="5621">
                  <c:v>455</c:v>
                </c:pt>
                <c:pt idx="5622">
                  <c:v>466</c:v>
                </c:pt>
                <c:pt idx="5623">
                  <c:v>649</c:v>
                </c:pt>
                <c:pt idx="5624">
                  <c:v>476</c:v>
                </c:pt>
                <c:pt idx="5625">
                  <c:v>466</c:v>
                </c:pt>
                <c:pt idx="5626">
                  <c:v>455</c:v>
                </c:pt>
                <c:pt idx="5627">
                  <c:v>472</c:v>
                </c:pt>
                <c:pt idx="5628">
                  <c:v>466</c:v>
                </c:pt>
                <c:pt idx="5629">
                  <c:v>455</c:v>
                </c:pt>
                <c:pt idx="5630">
                  <c:v>472</c:v>
                </c:pt>
                <c:pt idx="5631">
                  <c:v>463</c:v>
                </c:pt>
                <c:pt idx="5632">
                  <c:v>472</c:v>
                </c:pt>
                <c:pt idx="5633">
                  <c:v>472</c:v>
                </c:pt>
                <c:pt idx="5634">
                  <c:v>476</c:v>
                </c:pt>
                <c:pt idx="5635">
                  <c:v>476</c:v>
                </c:pt>
                <c:pt idx="5636">
                  <c:v>460</c:v>
                </c:pt>
                <c:pt idx="5637">
                  <c:v>476</c:v>
                </c:pt>
                <c:pt idx="5638">
                  <c:v>466</c:v>
                </c:pt>
                <c:pt idx="5639">
                  <c:v>466</c:v>
                </c:pt>
                <c:pt idx="5640">
                  <c:v>466</c:v>
                </c:pt>
                <c:pt idx="5641">
                  <c:v>472</c:v>
                </c:pt>
                <c:pt idx="5642">
                  <c:v>476</c:v>
                </c:pt>
                <c:pt idx="5643">
                  <c:v>482</c:v>
                </c:pt>
                <c:pt idx="5644">
                  <c:v>486</c:v>
                </c:pt>
                <c:pt idx="5645">
                  <c:v>482</c:v>
                </c:pt>
                <c:pt idx="5646">
                  <c:v>472</c:v>
                </c:pt>
                <c:pt idx="5647">
                  <c:v>472</c:v>
                </c:pt>
                <c:pt idx="5648">
                  <c:v>466</c:v>
                </c:pt>
                <c:pt idx="5649">
                  <c:v>463</c:v>
                </c:pt>
                <c:pt idx="5650">
                  <c:v>472</c:v>
                </c:pt>
                <c:pt idx="5651">
                  <c:v>472</c:v>
                </c:pt>
                <c:pt idx="5652">
                  <c:v>472</c:v>
                </c:pt>
                <c:pt idx="5653">
                  <c:v>466</c:v>
                </c:pt>
                <c:pt idx="5654">
                  <c:v>476</c:v>
                </c:pt>
                <c:pt idx="5655">
                  <c:v>472</c:v>
                </c:pt>
                <c:pt idx="5656">
                  <c:v>460</c:v>
                </c:pt>
                <c:pt idx="5657">
                  <c:v>463</c:v>
                </c:pt>
                <c:pt idx="5658">
                  <c:v>447</c:v>
                </c:pt>
                <c:pt idx="5659">
                  <c:v>463</c:v>
                </c:pt>
                <c:pt idx="5660">
                  <c:v>460</c:v>
                </c:pt>
                <c:pt idx="5661">
                  <c:v>455</c:v>
                </c:pt>
                <c:pt idx="5662">
                  <c:v>447</c:v>
                </c:pt>
                <c:pt idx="5663">
                  <c:v>447</c:v>
                </c:pt>
                <c:pt idx="5664">
                  <c:v>455</c:v>
                </c:pt>
                <c:pt idx="5665">
                  <c:v>450</c:v>
                </c:pt>
                <c:pt idx="5666">
                  <c:v>447</c:v>
                </c:pt>
                <c:pt idx="5667">
                  <c:v>460</c:v>
                </c:pt>
                <c:pt idx="5668">
                  <c:v>450</c:v>
                </c:pt>
                <c:pt idx="5669">
                  <c:v>447</c:v>
                </c:pt>
                <c:pt idx="5670">
                  <c:v>463</c:v>
                </c:pt>
                <c:pt idx="5671">
                  <c:v>450</c:v>
                </c:pt>
                <c:pt idx="5672">
                  <c:v>450</c:v>
                </c:pt>
                <c:pt idx="5673">
                  <c:v>444</c:v>
                </c:pt>
                <c:pt idx="5674">
                  <c:v>460</c:v>
                </c:pt>
                <c:pt idx="5675">
                  <c:v>450</c:v>
                </c:pt>
                <c:pt idx="5676">
                  <c:v>455</c:v>
                </c:pt>
                <c:pt idx="5677">
                  <c:v>460</c:v>
                </c:pt>
                <c:pt idx="5678">
                  <c:v>455</c:v>
                </c:pt>
                <c:pt idx="5679">
                  <c:v>450</c:v>
                </c:pt>
                <c:pt idx="5680">
                  <c:v>447</c:v>
                </c:pt>
                <c:pt idx="5681">
                  <c:v>455</c:v>
                </c:pt>
                <c:pt idx="5682">
                  <c:v>447</c:v>
                </c:pt>
                <c:pt idx="5683">
                  <c:v>455</c:v>
                </c:pt>
                <c:pt idx="5684">
                  <c:v>455</c:v>
                </c:pt>
                <c:pt idx="5685">
                  <c:v>441</c:v>
                </c:pt>
                <c:pt idx="5686">
                  <c:v>441</c:v>
                </c:pt>
                <c:pt idx="5687">
                  <c:v>455</c:v>
                </c:pt>
                <c:pt idx="5688">
                  <c:v>450</c:v>
                </c:pt>
                <c:pt idx="5689">
                  <c:v>455</c:v>
                </c:pt>
                <c:pt idx="5690">
                  <c:v>447</c:v>
                </c:pt>
                <c:pt idx="5691">
                  <c:v>455</c:v>
                </c:pt>
                <c:pt idx="5692">
                  <c:v>455</c:v>
                </c:pt>
                <c:pt idx="5693">
                  <c:v>447</c:v>
                </c:pt>
                <c:pt idx="5694">
                  <c:v>450</c:v>
                </c:pt>
                <c:pt idx="5695">
                  <c:v>441</c:v>
                </c:pt>
                <c:pt idx="5696">
                  <c:v>447</c:v>
                </c:pt>
                <c:pt idx="5697">
                  <c:v>444</c:v>
                </c:pt>
                <c:pt idx="5698">
                  <c:v>455</c:v>
                </c:pt>
                <c:pt idx="5699">
                  <c:v>444</c:v>
                </c:pt>
                <c:pt idx="5700">
                  <c:v>444</c:v>
                </c:pt>
                <c:pt idx="5701">
                  <c:v>472</c:v>
                </c:pt>
                <c:pt idx="5702">
                  <c:v>441</c:v>
                </c:pt>
                <c:pt idx="5703">
                  <c:v>444</c:v>
                </c:pt>
                <c:pt idx="5704">
                  <c:v>441</c:v>
                </c:pt>
                <c:pt idx="5705">
                  <c:v>444</c:v>
                </c:pt>
                <c:pt idx="5706">
                  <c:v>441</c:v>
                </c:pt>
                <c:pt idx="5707">
                  <c:v>433</c:v>
                </c:pt>
                <c:pt idx="5708">
                  <c:v>447</c:v>
                </c:pt>
                <c:pt idx="5709">
                  <c:v>444</c:v>
                </c:pt>
                <c:pt idx="5710">
                  <c:v>435</c:v>
                </c:pt>
                <c:pt idx="5711">
                  <c:v>444</c:v>
                </c:pt>
                <c:pt idx="5712">
                  <c:v>427</c:v>
                </c:pt>
                <c:pt idx="5713">
                  <c:v>441</c:v>
                </c:pt>
                <c:pt idx="5714">
                  <c:v>444</c:v>
                </c:pt>
                <c:pt idx="5715">
                  <c:v>441</c:v>
                </c:pt>
                <c:pt idx="5716">
                  <c:v>447</c:v>
                </c:pt>
                <c:pt idx="5717">
                  <c:v>427</c:v>
                </c:pt>
                <c:pt idx="5718">
                  <c:v>444</c:v>
                </c:pt>
                <c:pt idx="5719">
                  <c:v>435</c:v>
                </c:pt>
                <c:pt idx="5720">
                  <c:v>433</c:v>
                </c:pt>
                <c:pt idx="5721">
                  <c:v>435</c:v>
                </c:pt>
                <c:pt idx="5722">
                  <c:v>435</c:v>
                </c:pt>
                <c:pt idx="5723">
                  <c:v>427</c:v>
                </c:pt>
                <c:pt idx="5724">
                  <c:v>441</c:v>
                </c:pt>
                <c:pt idx="5725">
                  <c:v>444</c:v>
                </c:pt>
                <c:pt idx="5726">
                  <c:v>441</c:v>
                </c:pt>
                <c:pt idx="5727">
                  <c:v>433</c:v>
                </c:pt>
                <c:pt idx="5728">
                  <c:v>441</c:v>
                </c:pt>
                <c:pt idx="5729">
                  <c:v>435</c:v>
                </c:pt>
                <c:pt idx="5730">
                  <c:v>427</c:v>
                </c:pt>
                <c:pt idx="5731">
                  <c:v>441</c:v>
                </c:pt>
                <c:pt idx="5732">
                  <c:v>433</c:v>
                </c:pt>
                <c:pt idx="5733">
                  <c:v>433</c:v>
                </c:pt>
                <c:pt idx="5734">
                  <c:v>427</c:v>
                </c:pt>
                <c:pt idx="5735">
                  <c:v>441</c:v>
                </c:pt>
                <c:pt idx="5736">
                  <c:v>441</c:v>
                </c:pt>
                <c:pt idx="5737">
                  <c:v>424</c:v>
                </c:pt>
                <c:pt idx="5738">
                  <c:v>441</c:v>
                </c:pt>
                <c:pt idx="5739">
                  <c:v>427</c:v>
                </c:pt>
                <c:pt idx="5740">
                  <c:v>435</c:v>
                </c:pt>
                <c:pt idx="5741">
                  <c:v>441</c:v>
                </c:pt>
                <c:pt idx="5742">
                  <c:v>441</c:v>
                </c:pt>
                <c:pt idx="5743">
                  <c:v>441</c:v>
                </c:pt>
                <c:pt idx="5744">
                  <c:v>424</c:v>
                </c:pt>
                <c:pt idx="5745">
                  <c:v>435</c:v>
                </c:pt>
                <c:pt idx="5746">
                  <c:v>441</c:v>
                </c:pt>
                <c:pt idx="5747">
                  <c:v>433</c:v>
                </c:pt>
                <c:pt idx="5748">
                  <c:v>441</c:v>
                </c:pt>
                <c:pt idx="5749">
                  <c:v>433</c:v>
                </c:pt>
                <c:pt idx="5750">
                  <c:v>433</c:v>
                </c:pt>
                <c:pt idx="5751">
                  <c:v>444</c:v>
                </c:pt>
                <c:pt idx="5752">
                  <c:v>435</c:v>
                </c:pt>
                <c:pt idx="5753">
                  <c:v>441</c:v>
                </c:pt>
                <c:pt idx="5754">
                  <c:v>427</c:v>
                </c:pt>
                <c:pt idx="5755">
                  <c:v>447</c:v>
                </c:pt>
                <c:pt idx="5756">
                  <c:v>433</c:v>
                </c:pt>
                <c:pt idx="5757">
                  <c:v>444</c:v>
                </c:pt>
                <c:pt idx="5758">
                  <c:v>441</c:v>
                </c:pt>
                <c:pt idx="5759">
                  <c:v>441</c:v>
                </c:pt>
                <c:pt idx="5760">
                  <c:v>447</c:v>
                </c:pt>
                <c:pt idx="5761">
                  <c:v>427</c:v>
                </c:pt>
                <c:pt idx="5762">
                  <c:v>444</c:v>
                </c:pt>
                <c:pt idx="5763">
                  <c:v>444</c:v>
                </c:pt>
                <c:pt idx="5764">
                  <c:v>441</c:v>
                </c:pt>
                <c:pt idx="5765">
                  <c:v>441</c:v>
                </c:pt>
                <c:pt idx="5766">
                  <c:v>444</c:v>
                </c:pt>
                <c:pt idx="5767">
                  <c:v>435</c:v>
                </c:pt>
                <c:pt idx="5768">
                  <c:v>441</c:v>
                </c:pt>
                <c:pt idx="5769">
                  <c:v>444</c:v>
                </c:pt>
                <c:pt idx="5770">
                  <c:v>447</c:v>
                </c:pt>
                <c:pt idx="5771">
                  <c:v>435</c:v>
                </c:pt>
                <c:pt idx="5772">
                  <c:v>447</c:v>
                </c:pt>
                <c:pt idx="5773">
                  <c:v>444</c:v>
                </c:pt>
                <c:pt idx="5774">
                  <c:v>444</c:v>
                </c:pt>
                <c:pt idx="5775">
                  <c:v>441</c:v>
                </c:pt>
                <c:pt idx="5776">
                  <c:v>433</c:v>
                </c:pt>
                <c:pt idx="5777">
                  <c:v>447</c:v>
                </c:pt>
                <c:pt idx="5778">
                  <c:v>441</c:v>
                </c:pt>
                <c:pt idx="5779">
                  <c:v>441</c:v>
                </c:pt>
                <c:pt idx="5780">
                  <c:v>444</c:v>
                </c:pt>
                <c:pt idx="5781">
                  <c:v>435</c:v>
                </c:pt>
                <c:pt idx="5782">
                  <c:v>450</c:v>
                </c:pt>
                <c:pt idx="5783">
                  <c:v>460</c:v>
                </c:pt>
                <c:pt idx="5784">
                  <c:v>447</c:v>
                </c:pt>
                <c:pt idx="5785">
                  <c:v>447</c:v>
                </c:pt>
                <c:pt idx="5786">
                  <c:v>441</c:v>
                </c:pt>
                <c:pt idx="5787">
                  <c:v>441</c:v>
                </c:pt>
                <c:pt idx="5788">
                  <c:v>444</c:v>
                </c:pt>
                <c:pt idx="5789">
                  <c:v>441</c:v>
                </c:pt>
                <c:pt idx="5790">
                  <c:v>435</c:v>
                </c:pt>
                <c:pt idx="5791">
                  <c:v>427</c:v>
                </c:pt>
                <c:pt idx="5792">
                  <c:v>447</c:v>
                </c:pt>
                <c:pt idx="5793">
                  <c:v>435</c:v>
                </c:pt>
                <c:pt idx="5794">
                  <c:v>441</c:v>
                </c:pt>
                <c:pt idx="5795">
                  <c:v>447</c:v>
                </c:pt>
                <c:pt idx="5796">
                  <c:v>433</c:v>
                </c:pt>
                <c:pt idx="5797">
                  <c:v>433</c:v>
                </c:pt>
                <c:pt idx="5798">
                  <c:v>433</c:v>
                </c:pt>
                <c:pt idx="5799">
                  <c:v>441</c:v>
                </c:pt>
                <c:pt idx="5800">
                  <c:v>427</c:v>
                </c:pt>
                <c:pt idx="5801">
                  <c:v>427</c:v>
                </c:pt>
                <c:pt idx="5802">
                  <c:v>435</c:v>
                </c:pt>
                <c:pt idx="5803">
                  <c:v>433</c:v>
                </c:pt>
                <c:pt idx="5804">
                  <c:v>435</c:v>
                </c:pt>
                <c:pt idx="5805">
                  <c:v>435</c:v>
                </c:pt>
                <c:pt idx="5806">
                  <c:v>433</c:v>
                </c:pt>
                <c:pt idx="5807">
                  <c:v>435</c:v>
                </c:pt>
                <c:pt idx="5808">
                  <c:v>424</c:v>
                </c:pt>
                <c:pt idx="5809">
                  <c:v>427</c:v>
                </c:pt>
                <c:pt idx="5810">
                  <c:v>424</c:v>
                </c:pt>
                <c:pt idx="5811">
                  <c:v>427</c:v>
                </c:pt>
                <c:pt idx="5812">
                  <c:v>433</c:v>
                </c:pt>
                <c:pt idx="5813">
                  <c:v>427</c:v>
                </c:pt>
                <c:pt idx="5814">
                  <c:v>433</c:v>
                </c:pt>
                <c:pt idx="5815">
                  <c:v>435</c:v>
                </c:pt>
                <c:pt idx="5816">
                  <c:v>433</c:v>
                </c:pt>
                <c:pt idx="5817">
                  <c:v>427</c:v>
                </c:pt>
                <c:pt idx="5818">
                  <c:v>433</c:v>
                </c:pt>
                <c:pt idx="5819">
                  <c:v>427</c:v>
                </c:pt>
                <c:pt idx="5820">
                  <c:v>427</c:v>
                </c:pt>
                <c:pt idx="5821">
                  <c:v>433</c:v>
                </c:pt>
                <c:pt idx="5822">
                  <c:v>427</c:v>
                </c:pt>
                <c:pt idx="5823">
                  <c:v>435</c:v>
                </c:pt>
                <c:pt idx="5824">
                  <c:v>435</c:v>
                </c:pt>
                <c:pt idx="5825">
                  <c:v>433</c:v>
                </c:pt>
                <c:pt idx="5826">
                  <c:v>433</c:v>
                </c:pt>
                <c:pt idx="5827">
                  <c:v>427</c:v>
                </c:pt>
                <c:pt idx="5828">
                  <c:v>424</c:v>
                </c:pt>
                <c:pt idx="5829">
                  <c:v>427</c:v>
                </c:pt>
                <c:pt idx="5830">
                  <c:v>427</c:v>
                </c:pt>
                <c:pt idx="5831">
                  <c:v>422</c:v>
                </c:pt>
                <c:pt idx="5832">
                  <c:v>433</c:v>
                </c:pt>
                <c:pt idx="5833">
                  <c:v>422</c:v>
                </c:pt>
                <c:pt idx="5834">
                  <c:v>433</c:v>
                </c:pt>
                <c:pt idx="5835">
                  <c:v>415</c:v>
                </c:pt>
                <c:pt idx="5836">
                  <c:v>427</c:v>
                </c:pt>
                <c:pt idx="5837">
                  <c:v>415</c:v>
                </c:pt>
                <c:pt idx="5838">
                  <c:v>415</c:v>
                </c:pt>
                <c:pt idx="5839">
                  <c:v>413</c:v>
                </c:pt>
                <c:pt idx="5840">
                  <c:v>415</c:v>
                </c:pt>
                <c:pt idx="5841">
                  <c:v>415</c:v>
                </c:pt>
                <c:pt idx="5842">
                  <c:v>424</c:v>
                </c:pt>
                <c:pt idx="5843">
                  <c:v>427</c:v>
                </c:pt>
                <c:pt idx="5844">
                  <c:v>415</c:v>
                </c:pt>
                <c:pt idx="5845">
                  <c:v>413</c:v>
                </c:pt>
                <c:pt idx="5846">
                  <c:v>422</c:v>
                </c:pt>
                <c:pt idx="5847">
                  <c:v>415</c:v>
                </c:pt>
                <c:pt idx="5848">
                  <c:v>409</c:v>
                </c:pt>
                <c:pt idx="5849">
                  <c:v>422</c:v>
                </c:pt>
                <c:pt idx="5850">
                  <c:v>409</c:v>
                </c:pt>
                <c:pt idx="5851">
                  <c:v>422</c:v>
                </c:pt>
                <c:pt idx="5852">
                  <c:v>415</c:v>
                </c:pt>
                <c:pt idx="5853">
                  <c:v>424</c:v>
                </c:pt>
                <c:pt idx="5854">
                  <c:v>427</c:v>
                </c:pt>
                <c:pt idx="5855">
                  <c:v>413</c:v>
                </c:pt>
                <c:pt idx="5856">
                  <c:v>415</c:v>
                </c:pt>
                <c:pt idx="5857">
                  <c:v>409</c:v>
                </c:pt>
                <c:pt idx="5858">
                  <c:v>409</c:v>
                </c:pt>
                <c:pt idx="5859">
                  <c:v>413</c:v>
                </c:pt>
                <c:pt idx="5860">
                  <c:v>406</c:v>
                </c:pt>
                <c:pt idx="5861">
                  <c:v>406</c:v>
                </c:pt>
                <c:pt idx="5862">
                  <c:v>413</c:v>
                </c:pt>
                <c:pt idx="5863">
                  <c:v>406</c:v>
                </c:pt>
                <c:pt idx="5864">
                  <c:v>409</c:v>
                </c:pt>
                <c:pt idx="5865">
                  <c:v>409</c:v>
                </c:pt>
                <c:pt idx="5866">
                  <c:v>403</c:v>
                </c:pt>
                <c:pt idx="5867">
                  <c:v>403</c:v>
                </c:pt>
                <c:pt idx="5868">
                  <c:v>400</c:v>
                </c:pt>
                <c:pt idx="5869">
                  <c:v>414</c:v>
                </c:pt>
                <c:pt idx="5870">
                  <c:v>408</c:v>
                </c:pt>
                <c:pt idx="5871">
                  <c:v>414</c:v>
                </c:pt>
                <c:pt idx="5872">
                  <c:v>400</c:v>
                </c:pt>
                <c:pt idx="5873">
                  <c:v>414</c:v>
                </c:pt>
                <c:pt idx="5874">
                  <c:v>402</c:v>
                </c:pt>
                <c:pt idx="5875">
                  <c:v>410</c:v>
                </c:pt>
                <c:pt idx="5876">
                  <c:v>406</c:v>
                </c:pt>
                <c:pt idx="5877">
                  <c:v>406</c:v>
                </c:pt>
                <c:pt idx="5878">
                  <c:v>406</c:v>
                </c:pt>
                <c:pt idx="5879">
                  <c:v>410</c:v>
                </c:pt>
                <c:pt idx="5880">
                  <c:v>406</c:v>
                </c:pt>
                <c:pt idx="5881">
                  <c:v>402</c:v>
                </c:pt>
                <c:pt idx="5882">
                  <c:v>400</c:v>
                </c:pt>
                <c:pt idx="5883">
                  <c:v>406</c:v>
                </c:pt>
                <c:pt idx="5884">
                  <c:v>410</c:v>
                </c:pt>
                <c:pt idx="5885">
                  <c:v>406</c:v>
                </c:pt>
                <c:pt idx="5886">
                  <c:v>414</c:v>
                </c:pt>
                <c:pt idx="5887">
                  <c:v>406</c:v>
                </c:pt>
                <c:pt idx="5888">
                  <c:v>420</c:v>
                </c:pt>
                <c:pt idx="5889">
                  <c:v>400</c:v>
                </c:pt>
                <c:pt idx="5890">
                  <c:v>400</c:v>
                </c:pt>
                <c:pt idx="5891">
                  <c:v>410</c:v>
                </c:pt>
                <c:pt idx="5892">
                  <c:v>410</c:v>
                </c:pt>
                <c:pt idx="5893">
                  <c:v>418</c:v>
                </c:pt>
                <c:pt idx="5894">
                  <c:v>403</c:v>
                </c:pt>
                <c:pt idx="5895">
                  <c:v>408</c:v>
                </c:pt>
                <c:pt idx="5896">
                  <c:v>400</c:v>
                </c:pt>
                <c:pt idx="5897">
                  <c:v>408</c:v>
                </c:pt>
                <c:pt idx="5898">
                  <c:v>408</c:v>
                </c:pt>
                <c:pt idx="5899">
                  <c:v>400</c:v>
                </c:pt>
                <c:pt idx="5900">
                  <c:v>422</c:v>
                </c:pt>
                <c:pt idx="5901">
                  <c:v>400</c:v>
                </c:pt>
                <c:pt idx="5902">
                  <c:v>403</c:v>
                </c:pt>
                <c:pt idx="5903">
                  <c:v>400</c:v>
                </c:pt>
                <c:pt idx="5904">
                  <c:v>403</c:v>
                </c:pt>
                <c:pt idx="5905">
                  <c:v>403</c:v>
                </c:pt>
                <c:pt idx="5906">
                  <c:v>403</c:v>
                </c:pt>
                <c:pt idx="5907">
                  <c:v>403</c:v>
                </c:pt>
                <c:pt idx="5908">
                  <c:v>403</c:v>
                </c:pt>
                <c:pt idx="5909">
                  <c:v>400</c:v>
                </c:pt>
                <c:pt idx="5910">
                  <c:v>413</c:v>
                </c:pt>
                <c:pt idx="5911">
                  <c:v>405</c:v>
                </c:pt>
                <c:pt idx="5912">
                  <c:v>408</c:v>
                </c:pt>
                <c:pt idx="5913">
                  <c:v>405</c:v>
                </c:pt>
                <c:pt idx="5914">
                  <c:v>400</c:v>
                </c:pt>
                <c:pt idx="5915">
                  <c:v>405</c:v>
                </c:pt>
                <c:pt idx="5916">
                  <c:v>400</c:v>
                </c:pt>
                <c:pt idx="5917">
                  <c:v>413</c:v>
                </c:pt>
                <c:pt idx="5918">
                  <c:v>408</c:v>
                </c:pt>
                <c:pt idx="5919">
                  <c:v>408</c:v>
                </c:pt>
                <c:pt idx="5920">
                  <c:v>405</c:v>
                </c:pt>
                <c:pt idx="5921">
                  <c:v>400</c:v>
                </c:pt>
                <c:pt idx="5922">
                  <c:v>400</c:v>
                </c:pt>
                <c:pt idx="5923">
                  <c:v>416</c:v>
                </c:pt>
                <c:pt idx="5924">
                  <c:v>408</c:v>
                </c:pt>
                <c:pt idx="5925">
                  <c:v>411</c:v>
                </c:pt>
                <c:pt idx="5926">
                  <c:v>416</c:v>
                </c:pt>
                <c:pt idx="5927">
                  <c:v>411</c:v>
                </c:pt>
                <c:pt idx="5928">
                  <c:v>408</c:v>
                </c:pt>
                <c:pt idx="5929">
                  <c:v>400</c:v>
                </c:pt>
                <c:pt idx="5930">
                  <c:v>408</c:v>
                </c:pt>
                <c:pt idx="5931">
                  <c:v>400</c:v>
                </c:pt>
                <c:pt idx="5932">
                  <c:v>414</c:v>
                </c:pt>
                <c:pt idx="5933">
                  <c:v>414</c:v>
                </c:pt>
                <c:pt idx="5934">
                  <c:v>414</c:v>
                </c:pt>
                <c:pt idx="5935">
                  <c:v>422</c:v>
                </c:pt>
                <c:pt idx="5936">
                  <c:v>400</c:v>
                </c:pt>
                <c:pt idx="5937">
                  <c:v>422</c:v>
                </c:pt>
                <c:pt idx="5938">
                  <c:v>411</c:v>
                </c:pt>
                <c:pt idx="5939">
                  <c:v>414</c:v>
                </c:pt>
                <c:pt idx="5940">
                  <c:v>414</c:v>
                </c:pt>
                <c:pt idx="5941">
                  <c:v>422</c:v>
                </c:pt>
                <c:pt idx="5942">
                  <c:v>414</c:v>
                </c:pt>
                <c:pt idx="5943">
                  <c:v>414</c:v>
                </c:pt>
                <c:pt idx="5944">
                  <c:v>411</c:v>
                </c:pt>
                <c:pt idx="5945">
                  <c:v>414</c:v>
                </c:pt>
                <c:pt idx="5946">
                  <c:v>408</c:v>
                </c:pt>
                <c:pt idx="5947">
                  <c:v>425</c:v>
                </c:pt>
                <c:pt idx="5948">
                  <c:v>417</c:v>
                </c:pt>
                <c:pt idx="5949">
                  <c:v>417</c:v>
                </c:pt>
                <c:pt idx="5950">
                  <c:v>432</c:v>
                </c:pt>
                <c:pt idx="5951">
                  <c:v>405</c:v>
                </c:pt>
                <c:pt idx="5952">
                  <c:v>417</c:v>
                </c:pt>
                <c:pt idx="5953">
                  <c:v>411</c:v>
                </c:pt>
                <c:pt idx="5954">
                  <c:v>417</c:v>
                </c:pt>
                <c:pt idx="5955">
                  <c:v>414</c:v>
                </c:pt>
                <c:pt idx="5956">
                  <c:v>411</c:v>
                </c:pt>
                <c:pt idx="5957">
                  <c:v>417</c:v>
                </c:pt>
                <c:pt idx="5958">
                  <c:v>417</c:v>
                </c:pt>
                <c:pt idx="5959">
                  <c:v>417</c:v>
                </c:pt>
                <c:pt idx="5960">
                  <c:v>417</c:v>
                </c:pt>
                <c:pt idx="5961">
                  <c:v>414</c:v>
                </c:pt>
                <c:pt idx="5962">
                  <c:v>422</c:v>
                </c:pt>
                <c:pt idx="5963">
                  <c:v>432</c:v>
                </c:pt>
                <c:pt idx="5964">
                  <c:v>425</c:v>
                </c:pt>
                <c:pt idx="5965">
                  <c:v>425</c:v>
                </c:pt>
                <c:pt idx="5966">
                  <c:v>408</c:v>
                </c:pt>
                <c:pt idx="5967">
                  <c:v>422</c:v>
                </c:pt>
                <c:pt idx="5968">
                  <c:v>422</c:v>
                </c:pt>
                <c:pt idx="5969">
                  <c:v>425</c:v>
                </c:pt>
                <c:pt idx="5970">
                  <c:v>443</c:v>
                </c:pt>
                <c:pt idx="5971">
                  <c:v>422</c:v>
                </c:pt>
                <c:pt idx="5972">
                  <c:v>425</c:v>
                </c:pt>
                <c:pt idx="5973">
                  <c:v>422</c:v>
                </c:pt>
                <c:pt idx="5974">
                  <c:v>425</c:v>
                </c:pt>
                <c:pt idx="5975">
                  <c:v>425</c:v>
                </c:pt>
                <c:pt idx="5976">
                  <c:v>422</c:v>
                </c:pt>
                <c:pt idx="5977">
                  <c:v>432</c:v>
                </c:pt>
                <c:pt idx="5978">
                  <c:v>432</c:v>
                </c:pt>
                <c:pt idx="5979">
                  <c:v>422</c:v>
                </c:pt>
                <c:pt idx="5980">
                  <c:v>432</c:v>
                </c:pt>
                <c:pt idx="5981">
                  <c:v>417</c:v>
                </c:pt>
                <c:pt idx="5982">
                  <c:v>434</c:v>
                </c:pt>
                <c:pt idx="5983">
                  <c:v>432</c:v>
                </c:pt>
                <c:pt idx="5984">
                  <c:v>432</c:v>
                </c:pt>
                <c:pt idx="5985">
                  <c:v>425</c:v>
                </c:pt>
                <c:pt idx="5986">
                  <c:v>422</c:v>
                </c:pt>
                <c:pt idx="5987">
                  <c:v>425</c:v>
                </c:pt>
                <c:pt idx="5988">
                  <c:v>422</c:v>
                </c:pt>
                <c:pt idx="5989">
                  <c:v>432</c:v>
                </c:pt>
                <c:pt idx="5990">
                  <c:v>432</c:v>
                </c:pt>
                <c:pt idx="5991">
                  <c:v>434</c:v>
                </c:pt>
                <c:pt idx="5992">
                  <c:v>425</c:v>
                </c:pt>
                <c:pt idx="5993">
                  <c:v>434</c:v>
                </c:pt>
                <c:pt idx="5994">
                  <c:v>425</c:v>
                </c:pt>
                <c:pt idx="5995">
                  <c:v>422</c:v>
                </c:pt>
                <c:pt idx="5996">
                  <c:v>422</c:v>
                </c:pt>
                <c:pt idx="5997">
                  <c:v>432</c:v>
                </c:pt>
                <c:pt idx="5998">
                  <c:v>434</c:v>
                </c:pt>
                <c:pt idx="5999">
                  <c:v>425</c:v>
                </c:pt>
                <c:pt idx="6000">
                  <c:v>425</c:v>
                </c:pt>
                <c:pt idx="6001">
                  <c:v>422</c:v>
                </c:pt>
                <c:pt idx="6002">
                  <c:v>432</c:v>
                </c:pt>
                <c:pt idx="6003">
                  <c:v>422</c:v>
                </c:pt>
                <c:pt idx="6004">
                  <c:v>434</c:v>
                </c:pt>
                <c:pt idx="6005">
                  <c:v>446</c:v>
                </c:pt>
                <c:pt idx="6006">
                  <c:v>432</c:v>
                </c:pt>
                <c:pt idx="6007">
                  <c:v>434</c:v>
                </c:pt>
                <c:pt idx="6008">
                  <c:v>417</c:v>
                </c:pt>
                <c:pt idx="6009">
                  <c:v>425</c:v>
                </c:pt>
                <c:pt idx="6010">
                  <c:v>432</c:v>
                </c:pt>
                <c:pt idx="6011">
                  <c:v>434</c:v>
                </c:pt>
                <c:pt idx="6012">
                  <c:v>425</c:v>
                </c:pt>
                <c:pt idx="6013">
                  <c:v>417</c:v>
                </c:pt>
                <c:pt idx="6014">
                  <c:v>422</c:v>
                </c:pt>
                <c:pt idx="6015">
                  <c:v>422</c:v>
                </c:pt>
                <c:pt idx="6016">
                  <c:v>414</c:v>
                </c:pt>
                <c:pt idx="6017">
                  <c:v>432</c:v>
                </c:pt>
                <c:pt idx="6018">
                  <c:v>417</c:v>
                </c:pt>
                <c:pt idx="6019">
                  <c:v>417</c:v>
                </c:pt>
                <c:pt idx="6020">
                  <c:v>425</c:v>
                </c:pt>
                <c:pt idx="6021">
                  <c:v>414</c:v>
                </c:pt>
                <c:pt idx="6022">
                  <c:v>417</c:v>
                </c:pt>
                <c:pt idx="6023">
                  <c:v>411</c:v>
                </c:pt>
                <c:pt idx="6024">
                  <c:v>422</c:v>
                </c:pt>
                <c:pt idx="6025">
                  <c:v>411</c:v>
                </c:pt>
                <c:pt idx="6026">
                  <c:v>417</c:v>
                </c:pt>
                <c:pt idx="6027">
                  <c:v>411</c:v>
                </c:pt>
                <c:pt idx="6028">
                  <c:v>417</c:v>
                </c:pt>
                <c:pt idx="6029">
                  <c:v>417</c:v>
                </c:pt>
                <c:pt idx="6030">
                  <c:v>411</c:v>
                </c:pt>
                <c:pt idx="6031">
                  <c:v>425</c:v>
                </c:pt>
                <c:pt idx="6032">
                  <c:v>422</c:v>
                </c:pt>
                <c:pt idx="6033">
                  <c:v>417</c:v>
                </c:pt>
                <c:pt idx="6034">
                  <c:v>417</c:v>
                </c:pt>
                <c:pt idx="6035">
                  <c:v>417</c:v>
                </c:pt>
                <c:pt idx="6036">
                  <c:v>425</c:v>
                </c:pt>
                <c:pt idx="6037">
                  <c:v>432</c:v>
                </c:pt>
                <c:pt idx="6038">
                  <c:v>422</c:v>
                </c:pt>
                <c:pt idx="6039">
                  <c:v>432</c:v>
                </c:pt>
                <c:pt idx="6040">
                  <c:v>446</c:v>
                </c:pt>
                <c:pt idx="6041">
                  <c:v>417</c:v>
                </c:pt>
                <c:pt idx="6042">
                  <c:v>422</c:v>
                </c:pt>
                <c:pt idx="6043">
                  <c:v>422</c:v>
                </c:pt>
                <c:pt idx="6044">
                  <c:v>425</c:v>
                </c:pt>
                <c:pt idx="6045">
                  <c:v>425</c:v>
                </c:pt>
                <c:pt idx="6046">
                  <c:v>422</c:v>
                </c:pt>
                <c:pt idx="6047">
                  <c:v>425</c:v>
                </c:pt>
                <c:pt idx="6048">
                  <c:v>432</c:v>
                </c:pt>
                <c:pt idx="6049">
                  <c:v>425</c:v>
                </c:pt>
                <c:pt idx="6050">
                  <c:v>425</c:v>
                </c:pt>
                <c:pt idx="6051">
                  <c:v>434</c:v>
                </c:pt>
                <c:pt idx="6052">
                  <c:v>417</c:v>
                </c:pt>
                <c:pt idx="6053">
                  <c:v>425</c:v>
                </c:pt>
                <c:pt idx="6054">
                  <c:v>422</c:v>
                </c:pt>
                <c:pt idx="6055">
                  <c:v>434</c:v>
                </c:pt>
                <c:pt idx="6056">
                  <c:v>425</c:v>
                </c:pt>
                <c:pt idx="6057">
                  <c:v>425</c:v>
                </c:pt>
                <c:pt idx="6058">
                  <c:v>432</c:v>
                </c:pt>
                <c:pt idx="6059">
                  <c:v>432</c:v>
                </c:pt>
                <c:pt idx="6060">
                  <c:v>425</c:v>
                </c:pt>
                <c:pt idx="6061">
                  <c:v>438</c:v>
                </c:pt>
                <c:pt idx="6062">
                  <c:v>422</c:v>
                </c:pt>
                <c:pt idx="6063">
                  <c:v>448</c:v>
                </c:pt>
                <c:pt idx="6064">
                  <c:v>434</c:v>
                </c:pt>
                <c:pt idx="6065">
                  <c:v>425</c:v>
                </c:pt>
                <c:pt idx="6066">
                  <c:v>432</c:v>
                </c:pt>
                <c:pt idx="6067">
                  <c:v>417</c:v>
                </c:pt>
                <c:pt idx="6068">
                  <c:v>434</c:v>
                </c:pt>
                <c:pt idx="6069">
                  <c:v>432</c:v>
                </c:pt>
                <c:pt idx="6070">
                  <c:v>434</c:v>
                </c:pt>
                <c:pt idx="6071">
                  <c:v>434</c:v>
                </c:pt>
                <c:pt idx="6072">
                  <c:v>425</c:v>
                </c:pt>
                <c:pt idx="6073">
                  <c:v>432</c:v>
                </c:pt>
                <c:pt idx="6074">
                  <c:v>443</c:v>
                </c:pt>
                <c:pt idx="6075">
                  <c:v>446</c:v>
                </c:pt>
                <c:pt idx="6076">
                  <c:v>432</c:v>
                </c:pt>
                <c:pt idx="6077">
                  <c:v>425</c:v>
                </c:pt>
                <c:pt idx="6078">
                  <c:v>432</c:v>
                </c:pt>
                <c:pt idx="6079">
                  <c:v>425</c:v>
                </c:pt>
                <c:pt idx="6080">
                  <c:v>422</c:v>
                </c:pt>
                <c:pt idx="6081">
                  <c:v>434</c:v>
                </c:pt>
                <c:pt idx="6082">
                  <c:v>432</c:v>
                </c:pt>
                <c:pt idx="6083">
                  <c:v>432</c:v>
                </c:pt>
                <c:pt idx="6084">
                  <c:v>414</c:v>
                </c:pt>
                <c:pt idx="6085">
                  <c:v>432</c:v>
                </c:pt>
                <c:pt idx="6086">
                  <c:v>425</c:v>
                </c:pt>
                <c:pt idx="6087">
                  <c:v>432</c:v>
                </c:pt>
                <c:pt idx="6088">
                  <c:v>438</c:v>
                </c:pt>
                <c:pt idx="6089">
                  <c:v>417</c:v>
                </c:pt>
                <c:pt idx="6090">
                  <c:v>432</c:v>
                </c:pt>
                <c:pt idx="6091">
                  <c:v>425</c:v>
                </c:pt>
                <c:pt idx="6092">
                  <c:v>438</c:v>
                </c:pt>
                <c:pt idx="6093">
                  <c:v>432</c:v>
                </c:pt>
                <c:pt idx="6094">
                  <c:v>425</c:v>
                </c:pt>
                <c:pt idx="6095">
                  <c:v>425</c:v>
                </c:pt>
                <c:pt idx="6096">
                  <c:v>434</c:v>
                </c:pt>
                <c:pt idx="6097">
                  <c:v>425</c:v>
                </c:pt>
                <c:pt idx="6098">
                  <c:v>452</c:v>
                </c:pt>
                <c:pt idx="6099">
                  <c:v>438</c:v>
                </c:pt>
                <c:pt idx="6100">
                  <c:v>434</c:v>
                </c:pt>
                <c:pt idx="6101">
                  <c:v>434</c:v>
                </c:pt>
                <c:pt idx="6102">
                  <c:v>432</c:v>
                </c:pt>
                <c:pt idx="6103">
                  <c:v>434</c:v>
                </c:pt>
                <c:pt idx="6104">
                  <c:v>432</c:v>
                </c:pt>
                <c:pt idx="6105">
                  <c:v>438</c:v>
                </c:pt>
                <c:pt idx="6106">
                  <c:v>434</c:v>
                </c:pt>
                <c:pt idx="6107">
                  <c:v>432</c:v>
                </c:pt>
                <c:pt idx="6108">
                  <c:v>434</c:v>
                </c:pt>
                <c:pt idx="6109">
                  <c:v>432</c:v>
                </c:pt>
                <c:pt idx="6110">
                  <c:v>443</c:v>
                </c:pt>
                <c:pt idx="6111">
                  <c:v>446</c:v>
                </c:pt>
                <c:pt idx="6112">
                  <c:v>438</c:v>
                </c:pt>
                <c:pt idx="6113">
                  <c:v>434</c:v>
                </c:pt>
                <c:pt idx="6114">
                  <c:v>434</c:v>
                </c:pt>
                <c:pt idx="6115">
                  <c:v>434</c:v>
                </c:pt>
                <c:pt idx="6116">
                  <c:v>443</c:v>
                </c:pt>
                <c:pt idx="6117">
                  <c:v>443</c:v>
                </c:pt>
                <c:pt idx="6118">
                  <c:v>448</c:v>
                </c:pt>
                <c:pt idx="6119">
                  <c:v>443</c:v>
                </c:pt>
                <c:pt idx="6120">
                  <c:v>434</c:v>
                </c:pt>
                <c:pt idx="6121">
                  <c:v>425</c:v>
                </c:pt>
                <c:pt idx="6122">
                  <c:v>443</c:v>
                </c:pt>
                <c:pt idx="6123">
                  <c:v>443</c:v>
                </c:pt>
                <c:pt idx="6124">
                  <c:v>438</c:v>
                </c:pt>
                <c:pt idx="6125">
                  <c:v>446</c:v>
                </c:pt>
                <c:pt idx="6126">
                  <c:v>434</c:v>
                </c:pt>
                <c:pt idx="6127">
                  <c:v>438</c:v>
                </c:pt>
                <c:pt idx="6128">
                  <c:v>443</c:v>
                </c:pt>
                <c:pt idx="6129">
                  <c:v>446</c:v>
                </c:pt>
                <c:pt idx="6130">
                  <c:v>446</c:v>
                </c:pt>
                <c:pt idx="6131">
                  <c:v>446</c:v>
                </c:pt>
                <c:pt idx="6132">
                  <c:v>446</c:v>
                </c:pt>
                <c:pt idx="6133">
                  <c:v>456</c:v>
                </c:pt>
                <c:pt idx="6134">
                  <c:v>446</c:v>
                </c:pt>
                <c:pt idx="6135">
                  <c:v>443</c:v>
                </c:pt>
                <c:pt idx="6136">
                  <c:v>446</c:v>
                </c:pt>
                <c:pt idx="6137">
                  <c:v>438</c:v>
                </c:pt>
                <c:pt idx="6138">
                  <c:v>448</c:v>
                </c:pt>
                <c:pt idx="6139">
                  <c:v>446</c:v>
                </c:pt>
                <c:pt idx="6140">
                  <c:v>446</c:v>
                </c:pt>
                <c:pt idx="6141">
                  <c:v>438</c:v>
                </c:pt>
                <c:pt idx="6142">
                  <c:v>443</c:v>
                </c:pt>
                <c:pt idx="6143">
                  <c:v>443</c:v>
                </c:pt>
                <c:pt idx="6144">
                  <c:v>438</c:v>
                </c:pt>
                <c:pt idx="6145">
                  <c:v>452</c:v>
                </c:pt>
                <c:pt idx="6146">
                  <c:v>443</c:v>
                </c:pt>
                <c:pt idx="6147">
                  <c:v>446</c:v>
                </c:pt>
                <c:pt idx="6148">
                  <c:v>603</c:v>
                </c:pt>
                <c:pt idx="6149">
                  <c:v>438</c:v>
                </c:pt>
                <c:pt idx="6150">
                  <c:v>438</c:v>
                </c:pt>
                <c:pt idx="6151">
                  <c:v>443</c:v>
                </c:pt>
                <c:pt idx="6152">
                  <c:v>446</c:v>
                </c:pt>
                <c:pt idx="6153">
                  <c:v>438</c:v>
                </c:pt>
                <c:pt idx="6154">
                  <c:v>443</c:v>
                </c:pt>
                <c:pt idx="6155">
                  <c:v>446</c:v>
                </c:pt>
                <c:pt idx="6156">
                  <c:v>434</c:v>
                </c:pt>
                <c:pt idx="6157">
                  <c:v>446</c:v>
                </c:pt>
                <c:pt idx="6158">
                  <c:v>446</c:v>
                </c:pt>
                <c:pt idx="6159">
                  <c:v>448</c:v>
                </c:pt>
                <c:pt idx="6160">
                  <c:v>446</c:v>
                </c:pt>
                <c:pt idx="6161">
                  <c:v>443</c:v>
                </c:pt>
                <c:pt idx="6162">
                  <c:v>448</c:v>
                </c:pt>
                <c:pt idx="6163">
                  <c:v>438</c:v>
                </c:pt>
                <c:pt idx="6164">
                  <c:v>443</c:v>
                </c:pt>
                <c:pt idx="6165">
                  <c:v>446</c:v>
                </c:pt>
                <c:pt idx="6166">
                  <c:v>446</c:v>
                </c:pt>
                <c:pt idx="6167">
                  <c:v>446</c:v>
                </c:pt>
                <c:pt idx="6168">
                  <c:v>446</c:v>
                </c:pt>
                <c:pt idx="6169">
                  <c:v>446</c:v>
                </c:pt>
                <c:pt idx="6170">
                  <c:v>446</c:v>
                </c:pt>
                <c:pt idx="6171">
                  <c:v>446</c:v>
                </c:pt>
                <c:pt idx="6172">
                  <c:v>438</c:v>
                </c:pt>
                <c:pt idx="6173">
                  <c:v>438</c:v>
                </c:pt>
                <c:pt idx="6174">
                  <c:v>443</c:v>
                </c:pt>
                <c:pt idx="6175">
                  <c:v>446</c:v>
                </c:pt>
                <c:pt idx="6176">
                  <c:v>446</c:v>
                </c:pt>
                <c:pt idx="6177">
                  <c:v>446</c:v>
                </c:pt>
                <c:pt idx="6178">
                  <c:v>434</c:v>
                </c:pt>
                <c:pt idx="6179">
                  <c:v>446</c:v>
                </c:pt>
                <c:pt idx="6180">
                  <c:v>448</c:v>
                </c:pt>
                <c:pt idx="6181">
                  <c:v>443</c:v>
                </c:pt>
                <c:pt idx="6182">
                  <c:v>452</c:v>
                </c:pt>
                <c:pt idx="6183">
                  <c:v>438</c:v>
                </c:pt>
                <c:pt idx="6184">
                  <c:v>448</c:v>
                </c:pt>
                <c:pt idx="6185">
                  <c:v>446</c:v>
                </c:pt>
                <c:pt idx="6186">
                  <c:v>446</c:v>
                </c:pt>
                <c:pt idx="6187">
                  <c:v>438</c:v>
                </c:pt>
                <c:pt idx="6188">
                  <c:v>446</c:v>
                </c:pt>
                <c:pt idx="6189">
                  <c:v>443</c:v>
                </c:pt>
                <c:pt idx="6190">
                  <c:v>448</c:v>
                </c:pt>
                <c:pt idx="6191">
                  <c:v>456</c:v>
                </c:pt>
                <c:pt idx="6192">
                  <c:v>446</c:v>
                </c:pt>
                <c:pt idx="6193">
                  <c:v>446</c:v>
                </c:pt>
                <c:pt idx="6194">
                  <c:v>446</c:v>
                </c:pt>
                <c:pt idx="6195">
                  <c:v>448</c:v>
                </c:pt>
                <c:pt idx="6196">
                  <c:v>446</c:v>
                </c:pt>
                <c:pt idx="6197">
                  <c:v>452</c:v>
                </c:pt>
                <c:pt idx="6198">
                  <c:v>438</c:v>
                </c:pt>
                <c:pt idx="6199">
                  <c:v>456</c:v>
                </c:pt>
                <c:pt idx="6200">
                  <c:v>446</c:v>
                </c:pt>
                <c:pt idx="6201">
                  <c:v>443</c:v>
                </c:pt>
                <c:pt idx="6202">
                  <c:v>446</c:v>
                </c:pt>
                <c:pt idx="6203">
                  <c:v>448</c:v>
                </c:pt>
                <c:pt idx="6204">
                  <c:v>452</c:v>
                </c:pt>
                <c:pt idx="6205">
                  <c:v>443</c:v>
                </c:pt>
                <c:pt idx="6206">
                  <c:v>452</c:v>
                </c:pt>
                <c:pt idx="6207">
                  <c:v>443</c:v>
                </c:pt>
                <c:pt idx="6208">
                  <c:v>438</c:v>
                </c:pt>
                <c:pt idx="6209">
                  <c:v>446</c:v>
                </c:pt>
                <c:pt idx="6210">
                  <c:v>452</c:v>
                </c:pt>
                <c:pt idx="6211">
                  <c:v>448</c:v>
                </c:pt>
                <c:pt idx="6212">
                  <c:v>452</c:v>
                </c:pt>
                <c:pt idx="6213">
                  <c:v>448</c:v>
                </c:pt>
                <c:pt idx="6214">
                  <c:v>446</c:v>
                </c:pt>
                <c:pt idx="6215">
                  <c:v>438</c:v>
                </c:pt>
                <c:pt idx="6216">
                  <c:v>446</c:v>
                </c:pt>
                <c:pt idx="6217">
                  <c:v>446</c:v>
                </c:pt>
                <c:pt idx="6218">
                  <c:v>446</c:v>
                </c:pt>
                <c:pt idx="6219">
                  <c:v>459</c:v>
                </c:pt>
                <c:pt idx="6220">
                  <c:v>443</c:v>
                </c:pt>
                <c:pt idx="6221">
                  <c:v>446</c:v>
                </c:pt>
                <c:pt idx="6222">
                  <c:v>443</c:v>
                </c:pt>
                <c:pt idx="6223">
                  <c:v>446</c:v>
                </c:pt>
                <c:pt idx="6224">
                  <c:v>443</c:v>
                </c:pt>
                <c:pt idx="6225">
                  <c:v>438</c:v>
                </c:pt>
                <c:pt idx="6226">
                  <c:v>465</c:v>
                </c:pt>
                <c:pt idx="6227">
                  <c:v>448</c:v>
                </c:pt>
                <c:pt idx="6228">
                  <c:v>446</c:v>
                </c:pt>
                <c:pt idx="6229">
                  <c:v>446</c:v>
                </c:pt>
                <c:pt idx="6230">
                  <c:v>434</c:v>
                </c:pt>
                <c:pt idx="6231">
                  <c:v>438</c:v>
                </c:pt>
                <c:pt idx="6232">
                  <c:v>448</c:v>
                </c:pt>
                <c:pt idx="6233">
                  <c:v>438</c:v>
                </c:pt>
                <c:pt idx="6234">
                  <c:v>448</c:v>
                </c:pt>
                <c:pt idx="6235">
                  <c:v>443</c:v>
                </c:pt>
                <c:pt idx="6236">
                  <c:v>446</c:v>
                </c:pt>
                <c:pt idx="6237">
                  <c:v>446</c:v>
                </c:pt>
                <c:pt idx="6238">
                  <c:v>438</c:v>
                </c:pt>
                <c:pt idx="6239">
                  <c:v>446</c:v>
                </c:pt>
                <c:pt idx="6240">
                  <c:v>446</c:v>
                </c:pt>
                <c:pt idx="6241">
                  <c:v>448</c:v>
                </c:pt>
                <c:pt idx="6242">
                  <c:v>443</c:v>
                </c:pt>
                <c:pt idx="6243">
                  <c:v>448</c:v>
                </c:pt>
                <c:pt idx="6244">
                  <c:v>597</c:v>
                </c:pt>
                <c:pt idx="6245">
                  <c:v>443</c:v>
                </c:pt>
                <c:pt idx="6246">
                  <c:v>438</c:v>
                </c:pt>
                <c:pt idx="6247">
                  <c:v>443</c:v>
                </c:pt>
                <c:pt idx="6248">
                  <c:v>446</c:v>
                </c:pt>
                <c:pt idx="6249">
                  <c:v>459</c:v>
                </c:pt>
                <c:pt idx="6250">
                  <c:v>446</c:v>
                </c:pt>
                <c:pt idx="6251">
                  <c:v>446</c:v>
                </c:pt>
                <c:pt idx="6252">
                  <c:v>446</c:v>
                </c:pt>
                <c:pt idx="6253">
                  <c:v>443</c:v>
                </c:pt>
                <c:pt idx="6254">
                  <c:v>446</c:v>
                </c:pt>
                <c:pt idx="6255">
                  <c:v>434</c:v>
                </c:pt>
                <c:pt idx="6256">
                  <c:v>446</c:v>
                </c:pt>
                <c:pt idx="6257">
                  <c:v>438</c:v>
                </c:pt>
                <c:pt idx="6258">
                  <c:v>438</c:v>
                </c:pt>
                <c:pt idx="6259">
                  <c:v>434</c:v>
                </c:pt>
                <c:pt idx="6260">
                  <c:v>443</c:v>
                </c:pt>
                <c:pt idx="6261">
                  <c:v>443</c:v>
                </c:pt>
                <c:pt idx="6262">
                  <c:v>425</c:v>
                </c:pt>
                <c:pt idx="6263">
                  <c:v>446</c:v>
                </c:pt>
                <c:pt idx="6264">
                  <c:v>438</c:v>
                </c:pt>
                <c:pt idx="6265">
                  <c:v>438</c:v>
                </c:pt>
                <c:pt idx="6266">
                  <c:v>432</c:v>
                </c:pt>
                <c:pt idx="6267">
                  <c:v>434</c:v>
                </c:pt>
                <c:pt idx="6268">
                  <c:v>434</c:v>
                </c:pt>
                <c:pt idx="6269">
                  <c:v>446</c:v>
                </c:pt>
                <c:pt idx="6270">
                  <c:v>443</c:v>
                </c:pt>
                <c:pt idx="6271">
                  <c:v>443</c:v>
                </c:pt>
                <c:pt idx="6272">
                  <c:v>432</c:v>
                </c:pt>
                <c:pt idx="6273">
                  <c:v>434</c:v>
                </c:pt>
                <c:pt idx="6274">
                  <c:v>443</c:v>
                </c:pt>
                <c:pt idx="6275">
                  <c:v>438</c:v>
                </c:pt>
                <c:pt idx="6276">
                  <c:v>452</c:v>
                </c:pt>
                <c:pt idx="6277">
                  <c:v>443</c:v>
                </c:pt>
                <c:pt idx="6278">
                  <c:v>448</c:v>
                </c:pt>
                <c:pt idx="6279">
                  <c:v>432</c:v>
                </c:pt>
                <c:pt idx="6280">
                  <c:v>446</c:v>
                </c:pt>
                <c:pt idx="6281">
                  <c:v>438</c:v>
                </c:pt>
                <c:pt idx="6282">
                  <c:v>443</c:v>
                </c:pt>
                <c:pt idx="6283">
                  <c:v>446</c:v>
                </c:pt>
                <c:pt idx="6284">
                  <c:v>446</c:v>
                </c:pt>
                <c:pt idx="6285">
                  <c:v>448</c:v>
                </c:pt>
                <c:pt idx="6286">
                  <c:v>443</c:v>
                </c:pt>
                <c:pt idx="6287">
                  <c:v>446</c:v>
                </c:pt>
                <c:pt idx="6288">
                  <c:v>443</c:v>
                </c:pt>
                <c:pt idx="6289">
                  <c:v>438</c:v>
                </c:pt>
                <c:pt idx="6290">
                  <c:v>448</c:v>
                </c:pt>
                <c:pt idx="6291">
                  <c:v>448</c:v>
                </c:pt>
                <c:pt idx="6292">
                  <c:v>443</c:v>
                </c:pt>
                <c:pt idx="6293">
                  <c:v>446</c:v>
                </c:pt>
                <c:pt idx="6294">
                  <c:v>438</c:v>
                </c:pt>
                <c:pt idx="6295">
                  <c:v>448</c:v>
                </c:pt>
                <c:pt idx="6296">
                  <c:v>448</c:v>
                </c:pt>
                <c:pt idx="6297">
                  <c:v>448</c:v>
                </c:pt>
                <c:pt idx="6298">
                  <c:v>452</c:v>
                </c:pt>
                <c:pt idx="6299">
                  <c:v>446</c:v>
                </c:pt>
                <c:pt idx="6300">
                  <c:v>452</c:v>
                </c:pt>
                <c:pt idx="6301">
                  <c:v>443</c:v>
                </c:pt>
                <c:pt idx="6302">
                  <c:v>446</c:v>
                </c:pt>
                <c:pt idx="6303">
                  <c:v>448</c:v>
                </c:pt>
                <c:pt idx="6304">
                  <c:v>448</c:v>
                </c:pt>
                <c:pt idx="6305">
                  <c:v>452</c:v>
                </c:pt>
                <c:pt idx="6306">
                  <c:v>456</c:v>
                </c:pt>
                <c:pt idx="6307">
                  <c:v>446</c:v>
                </c:pt>
                <c:pt idx="6308">
                  <c:v>446</c:v>
                </c:pt>
                <c:pt idx="6309">
                  <c:v>446</c:v>
                </c:pt>
                <c:pt idx="6310">
                  <c:v>438</c:v>
                </c:pt>
                <c:pt idx="6311">
                  <c:v>443</c:v>
                </c:pt>
                <c:pt idx="6312">
                  <c:v>434</c:v>
                </c:pt>
                <c:pt idx="6313">
                  <c:v>446</c:v>
                </c:pt>
                <c:pt idx="6314">
                  <c:v>443</c:v>
                </c:pt>
                <c:pt idx="6315">
                  <c:v>446</c:v>
                </c:pt>
                <c:pt idx="6316">
                  <c:v>443</c:v>
                </c:pt>
                <c:pt idx="6317">
                  <c:v>448</c:v>
                </c:pt>
                <c:pt idx="6318">
                  <c:v>443</c:v>
                </c:pt>
                <c:pt idx="6319">
                  <c:v>452</c:v>
                </c:pt>
                <c:pt idx="6320">
                  <c:v>448</c:v>
                </c:pt>
                <c:pt idx="6321">
                  <c:v>434</c:v>
                </c:pt>
                <c:pt idx="6322">
                  <c:v>446</c:v>
                </c:pt>
                <c:pt idx="6323">
                  <c:v>448</c:v>
                </c:pt>
                <c:pt idx="6324">
                  <c:v>446</c:v>
                </c:pt>
                <c:pt idx="6325">
                  <c:v>446</c:v>
                </c:pt>
                <c:pt idx="6326">
                  <c:v>448</c:v>
                </c:pt>
                <c:pt idx="6327">
                  <c:v>438</c:v>
                </c:pt>
                <c:pt idx="6328">
                  <c:v>443</c:v>
                </c:pt>
                <c:pt idx="6329">
                  <c:v>425</c:v>
                </c:pt>
                <c:pt idx="6330">
                  <c:v>443</c:v>
                </c:pt>
                <c:pt idx="6331">
                  <c:v>448</c:v>
                </c:pt>
                <c:pt idx="6332">
                  <c:v>434</c:v>
                </c:pt>
                <c:pt idx="6333">
                  <c:v>446</c:v>
                </c:pt>
                <c:pt idx="6334">
                  <c:v>434</c:v>
                </c:pt>
                <c:pt idx="6335">
                  <c:v>443</c:v>
                </c:pt>
                <c:pt idx="6336">
                  <c:v>438</c:v>
                </c:pt>
                <c:pt idx="6337">
                  <c:v>443</c:v>
                </c:pt>
                <c:pt idx="6338">
                  <c:v>446</c:v>
                </c:pt>
                <c:pt idx="6339">
                  <c:v>443</c:v>
                </c:pt>
                <c:pt idx="6340">
                  <c:v>446</c:v>
                </c:pt>
                <c:pt idx="6341">
                  <c:v>443</c:v>
                </c:pt>
                <c:pt idx="6342">
                  <c:v>434</c:v>
                </c:pt>
                <c:pt idx="6343">
                  <c:v>434</c:v>
                </c:pt>
                <c:pt idx="6344">
                  <c:v>438</c:v>
                </c:pt>
                <c:pt idx="6345">
                  <c:v>438</c:v>
                </c:pt>
                <c:pt idx="6346">
                  <c:v>448</c:v>
                </c:pt>
                <c:pt idx="6347">
                  <c:v>434</c:v>
                </c:pt>
                <c:pt idx="6348">
                  <c:v>438</c:v>
                </c:pt>
                <c:pt idx="6349">
                  <c:v>417</c:v>
                </c:pt>
                <c:pt idx="6350">
                  <c:v>432</c:v>
                </c:pt>
                <c:pt idx="6351">
                  <c:v>422</c:v>
                </c:pt>
                <c:pt idx="6352">
                  <c:v>432</c:v>
                </c:pt>
                <c:pt idx="6353">
                  <c:v>425</c:v>
                </c:pt>
                <c:pt idx="6354">
                  <c:v>438</c:v>
                </c:pt>
                <c:pt idx="6355">
                  <c:v>432</c:v>
                </c:pt>
                <c:pt idx="6356">
                  <c:v>408</c:v>
                </c:pt>
                <c:pt idx="6357">
                  <c:v>425</c:v>
                </c:pt>
                <c:pt idx="6358">
                  <c:v>422</c:v>
                </c:pt>
                <c:pt idx="6359">
                  <c:v>422</c:v>
                </c:pt>
                <c:pt idx="6360">
                  <c:v>432</c:v>
                </c:pt>
                <c:pt idx="6361">
                  <c:v>411</c:v>
                </c:pt>
                <c:pt idx="6362">
                  <c:v>422</c:v>
                </c:pt>
                <c:pt idx="6363">
                  <c:v>432</c:v>
                </c:pt>
                <c:pt idx="6364">
                  <c:v>422</c:v>
                </c:pt>
                <c:pt idx="6365">
                  <c:v>425</c:v>
                </c:pt>
                <c:pt idx="6366">
                  <c:v>422</c:v>
                </c:pt>
                <c:pt idx="6367">
                  <c:v>434</c:v>
                </c:pt>
                <c:pt idx="6368">
                  <c:v>434</c:v>
                </c:pt>
                <c:pt idx="6369">
                  <c:v>425</c:v>
                </c:pt>
                <c:pt idx="6370">
                  <c:v>432</c:v>
                </c:pt>
                <c:pt idx="6371">
                  <c:v>422</c:v>
                </c:pt>
                <c:pt idx="6372">
                  <c:v>425</c:v>
                </c:pt>
                <c:pt idx="6373">
                  <c:v>432</c:v>
                </c:pt>
                <c:pt idx="6374">
                  <c:v>432</c:v>
                </c:pt>
                <c:pt idx="6375">
                  <c:v>434</c:v>
                </c:pt>
                <c:pt idx="6376">
                  <c:v>425</c:v>
                </c:pt>
                <c:pt idx="6377">
                  <c:v>448</c:v>
                </c:pt>
                <c:pt idx="6378">
                  <c:v>417</c:v>
                </c:pt>
                <c:pt idx="6379">
                  <c:v>425</c:v>
                </c:pt>
                <c:pt idx="6380">
                  <c:v>422</c:v>
                </c:pt>
                <c:pt idx="6381">
                  <c:v>425</c:v>
                </c:pt>
                <c:pt idx="6382">
                  <c:v>432</c:v>
                </c:pt>
                <c:pt idx="6383">
                  <c:v>434</c:v>
                </c:pt>
                <c:pt idx="6384">
                  <c:v>432</c:v>
                </c:pt>
                <c:pt idx="6385">
                  <c:v>432</c:v>
                </c:pt>
                <c:pt idx="6386">
                  <c:v>417</c:v>
                </c:pt>
                <c:pt idx="6387">
                  <c:v>432</c:v>
                </c:pt>
                <c:pt idx="6388">
                  <c:v>422</c:v>
                </c:pt>
                <c:pt idx="6389">
                  <c:v>432</c:v>
                </c:pt>
                <c:pt idx="6390">
                  <c:v>432</c:v>
                </c:pt>
                <c:pt idx="6391">
                  <c:v>432</c:v>
                </c:pt>
                <c:pt idx="6392">
                  <c:v>434</c:v>
                </c:pt>
                <c:pt idx="6393">
                  <c:v>422</c:v>
                </c:pt>
                <c:pt idx="6394">
                  <c:v>438</c:v>
                </c:pt>
                <c:pt idx="6395">
                  <c:v>425</c:v>
                </c:pt>
                <c:pt idx="6396">
                  <c:v>432</c:v>
                </c:pt>
                <c:pt idx="6397">
                  <c:v>432</c:v>
                </c:pt>
                <c:pt idx="6398">
                  <c:v>425</c:v>
                </c:pt>
                <c:pt idx="6399">
                  <c:v>438</c:v>
                </c:pt>
                <c:pt idx="6400">
                  <c:v>438</c:v>
                </c:pt>
                <c:pt idx="6401">
                  <c:v>438</c:v>
                </c:pt>
                <c:pt idx="6402">
                  <c:v>434</c:v>
                </c:pt>
                <c:pt idx="6403">
                  <c:v>417</c:v>
                </c:pt>
                <c:pt idx="6404">
                  <c:v>438</c:v>
                </c:pt>
                <c:pt idx="6405">
                  <c:v>438</c:v>
                </c:pt>
                <c:pt idx="6406">
                  <c:v>438</c:v>
                </c:pt>
                <c:pt idx="6407">
                  <c:v>446</c:v>
                </c:pt>
                <c:pt idx="6408">
                  <c:v>438</c:v>
                </c:pt>
                <c:pt idx="6409">
                  <c:v>446</c:v>
                </c:pt>
                <c:pt idx="6410">
                  <c:v>432</c:v>
                </c:pt>
                <c:pt idx="6411">
                  <c:v>438</c:v>
                </c:pt>
                <c:pt idx="6412">
                  <c:v>446</c:v>
                </c:pt>
                <c:pt idx="6413">
                  <c:v>438</c:v>
                </c:pt>
                <c:pt idx="6414">
                  <c:v>443</c:v>
                </c:pt>
                <c:pt idx="6415">
                  <c:v>438</c:v>
                </c:pt>
                <c:pt idx="6416">
                  <c:v>438</c:v>
                </c:pt>
                <c:pt idx="6417">
                  <c:v>434</c:v>
                </c:pt>
                <c:pt idx="6418">
                  <c:v>432</c:v>
                </c:pt>
                <c:pt idx="6419">
                  <c:v>422</c:v>
                </c:pt>
                <c:pt idx="6420">
                  <c:v>414</c:v>
                </c:pt>
                <c:pt idx="6421">
                  <c:v>425</c:v>
                </c:pt>
                <c:pt idx="6422">
                  <c:v>432</c:v>
                </c:pt>
                <c:pt idx="6423">
                  <c:v>425</c:v>
                </c:pt>
                <c:pt idx="6424">
                  <c:v>438</c:v>
                </c:pt>
                <c:pt idx="6425">
                  <c:v>425</c:v>
                </c:pt>
                <c:pt idx="6426">
                  <c:v>432</c:v>
                </c:pt>
                <c:pt idx="6427">
                  <c:v>434</c:v>
                </c:pt>
                <c:pt idx="6428">
                  <c:v>425</c:v>
                </c:pt>
                <c:pt idx="6429">
                  <c:v>432</c:v>
                </c:pt>
                <c:pt idx="6430">
                  <c:v>414</c:v>
                </c:pt>
                <c:pt idx="6431">
                  <c:v>434</c:v>
                </c:pt>
                <c:pt idx="6432">
                  <c:v>438</c:v>
                </c:pt>
                <c:pt idx="6433">
                  <c:v>434</c:v>
                </c:pt>
                <c:pt idx="6434">
                  <c:v>443</c:v>
                </c:pt>
                <c:pt idx="6435">
                  <c:v>432</c:v>
                </c:pt>
                <c:pt idx="6436">
                  <c:v>438</c:v>
                </c:pt>
                <c:pt idx="6437">
                  <c:v>432</c:v>
                </c:pt>
                <c:pt idx="6438">
                  <c:v>438</c:v>
                </c:pt>
                <c:pt idx="6439">
                  <c:v>434</c:v>
                </c:pt>
                <c:pt idx="6440">
                  <c:v>432</c:v>
                </c:pt>
                <c:pt idx="6441">
                  <c:v>443</c:v>
                </c:pt>
                <c:pt idx="6442">
                  <c:v>446</c:v>
                </c:pt>
                <c:pt idx="6443">
                  <c:v>443</c:v>
                </c:pt>
                <c:pt idx="6444">
                  <c:v>448</c:v>
                </c:pt>
                <c:pt idx="6445">
                  <c:v>438</c:v>
                </c:pt>
                <c:pt idx="6446">
                  <c:v>438</c:v>
                </c:pt>
                <c:pt idx="6447">
                  <c:v>456</c:v>
                </c:pt>
                <c:pt idx="6448">
                  <c:v>446</c:v>
                </c:pt>
                <c:pt idx="6449">
                  <c:v>446</c:v>
                </c:pt>
                <c:pt idx="6450">
                  <c:v>432</c:v>
                </c:pt>
                <c:pt idx="6451">
                  <c:v>448</c:v>
                </c:pt>
                <c:pt idx="6452">
                  <c:v>434</c:v>
                </c:pt>
                <c:pt idx="6453">
                  <c:v>434</c:v>
                </c:pt>
                <c:pt idx="6454">
                  <c:v>438</c:v>
                </c:pt>
                <c:pt idx="6455">
                  <c:v>438</c:v>
                </c:pt>
                <c:pt idx="6456">
                  <c:v>438</c:v>
                </c:pt>
                <c:pt idx="6457">
                  <c:v>443</c:v>
                </c:pt>
                <c:pt idx="6458">
                  <c:v>446</c:v>
                </c:pt>
                <c:pt idx="6459">
                  <c:v>446</c:v>
                </c:pt>
                <c:pt idx="6460">
                  <c:v>434</c:v>
                </c:pt>
                <c:pt idx="6461">
                  <c:v>438</c:v>
                </c:pt>
                <c:pt idx="6462">
                  <c:v>443</c:v>
                </c:pt>
                <c:pt idx="6463">
                  <c:v>434</c:v>
                </c:pt>
                <c:pt idx="6464">
                  <c:v>443</c:v>
                </c:pt>
                <c:pt idx="6465">
                  <c:v>432</c:v>
                </c:pt>
                <c:pt idx="6466">
                  <c:v>446</c:v>
                </c:pt>
                <c:pt idx="6467">
                  <c:v>434</c:v>
                </c:pt>
                <c:pt idx="6468">
                  <c:v>438</c:v>
                </c:pt>
                <c:pt idx="6469">
                  <c:v>434</c:v>
                </c:pt>
                <c:pt idx="6470">
                  <c:v>425</c:v>
                </c:pt>
                <c:pt idx="6471">
                  <c:v>446</c:v>
                </c:pt>
                <c:pt idx="6472">
                  <c:v>438</c:v>
                </c:pt>
                <c:pt idx="6473">
                  <c:v>443</c:v>
                </c:pt>
                <c:pt idx="6474">
                  <c:v>438</c:v>
                </c:pt>
                <c:pt idx="6475">
                  <c:v>432</c:v>
                </c:pt>
                <c:pt idx="6476">
                  <c:v>438</c:v>
                </c:pt>
                <c:pt idx="6477">
                  <c:v>443</c:v>
                </c:pt>
                <c:pt idx="6478">
                  <c:v>434</c:v>
                </c:pt>
                <c:pt idx="6479">
                  <c:v>446</c:v>
                </c:pt>
                <c:pt idx="6480">
                  <c:v>417</c:v>
                </c:pt>
                <c:pt idx="6481">
                  <c:v>438</c:v>
                </c:pt>
                <c:pt idx="6482">
                  <c:v>446</c:v>
                </c:pt>
                <c:pt idx="6483">
                  <c:v>432</c:v>
                </c:pt>
                <c:pt idx="6484">
                  <c:v>438</c:v>
                </c:pt>
                <c:pt idx="6485">
                  <c:v>432</c:v>
                </c:pt>
                <c:pt idx="6486">
                  <c:v>438</c:v>
                </c:pt>
                <c:pt idx="6487">
                  <c:v>446</c:v>
                </c:pt>
                <c:pt idx="6488">
                  <c:v>438</c:v>
                </c:pt>
                <c:pt idx="6489">
                  <c:v>432</c:v>
                </c:pt>
                <c:pt idx="6490">
                  <c:v>425</c:v>
                </c:pt>
                <c:pt idx="6491">
                  <c:v>432</c:v>
                </c:pt>
                <c:pt idx="6492">
                  <c:v>443</c:v>
                </c:pt>
                <c:pt idx="6493">
                  <c:v>432</c:v>
                </c:pt>
                <c:pt idx="6494">
                  <c:v>443</c:v>
                </c:pt>
                <c:pt idx="6495">
                  <c:v>425</c:v>
                </c:pt>
                <c:pt idx="6496">
                  <c:v>425</c:v>
                </c:pt>
                <c:pt idx="6497">
                  <c:v>425</c:v>
                </c:pt>
                <c:pt idx="6498">
                  <c:v>432</c:v>
                </c:pt>
                <c:pt idx="6499">
                  <c:v>432</c:v>
                </c:pt>
                <c:pt idx="6500">
                  <c:v>425</c:v>
                </c:pt>
                <c:pt idx="6501">
                  <c:v>438</c:v>
                </c:pt>
                <c:pt idx="6502">
                  <c:v>411</c:v>
                </c:pt>
                <c:pt idx="6503">
                  <c:v>425</c:v>
                </c:pt>
                <c:pt idx="6504">
                  <c:v>425</c:v>
                </c:pt>
                <c:pt idx="6505">
                  <c:v>432</c:v>
                </c:pt>
                <c:pt idx="6506">
                  <c:v>425</c:v>
                </c:pt>
                <c:pt idx="6507">
                  <c:v>411</c:v>
                </c:pt>
                <c:pt idx="6508">
                  <c:v>432</c:v>
                </c:pt>
                <c:pt idx="6509">
                  <c:v>425</c:v>
                </c:pt>
                <c:pt idx="6510">
                  <c:v>417</c:v>
                </c:pt>
                <c:pt idx="6511">
                  <c:v>422</c:v>
                </c:pt>
                <c:pt idx="6512">
                  <c:v>425</c:v>
                </c:pt>
                <c:pt idx="6513">
                  <c:v>422</c:v>
                </c:pt>
                <c:pt idx="6514">
                  <c:v>434</c:v>
                </c:pt>
                <c:pt idx="6515">
                  <c:v>425</c:v>
                </c:pt>
                <c:pt idx="6516">
                  <c:v>417</c:v>
                </c:pt>
                <c:pt idx="6517">
                  <c:v>432</c:v>
                </c:pt>
                <c:pt idx="6518">
                  <c:v>414</c:v>
                </c:pt>
                <c:pt idx="6519">
                  <c:v>425</c:v>
                </c:pt>
                <c:pt idx="6520">
                  <c:v>417</c:v>
                </c:pt>
                <c:pt idx="6521">
                  <c:v>425</c:v>
                </c:pt>
                <c:pt idx="6522">
                  <c:v>417</c:v>
                </c:pt>
                <c:pt idx="6523">
                  <c:v>414</c:v>
                </c:pt>
                <c:pt idx="6524">
                  <c:v>414</c:v>
                </c:pt>
                <c:pt idx="6525">
                  <c:v>422</c:v>
                </c:pt>
                <c:pt idx="6526">
                  <c:v>414</c:v>
                </c:pt>
                <c:pt idx="6527">
                  <c:v>417</c:v>
                </c:pt>
                <c:pt idx="6528">
                  <c:v>422</c:v>
                </c:pt>
                <c:pt idx="6529">
                  <c:v>411</c:v>
                </c:pt>
                <c:pt idx="6530">
                  <c:v>417</c:v>
                </c:pt>
                <c:pt idx="6531">
                  <c:v>417</c:v>
                </c:pt>
                <c:pt idx="6532">
                  <c:v>417</c:v>
                </c:pt>
                <c:pt idx="6533">
                  <c:v>417</c:v>
                </c:pt>
                <c:pt idx="6534">
                  <c:v>405</c:v>
                </c:pt>
                <c:pt idx="6535">
                  <c:v>414</c:v>
                </c:pt>
                <c:pt idx="6536">
                  <c:v>411</c:v>
                </c:pt>
                <c:pt idx="6537">
                  <c:v>414</c:v>
                </c:pt>
                <c:pt idx="6538">
                  <c:v>422</c:v>
                </c:pt>
                <c:pt idx="6539">
                  <c:v>414</c:v>
                </c:pt>
                <c:pt idx="6540">
                  <c:v>432</c:v>
                </c:pt>
                <c:pt idx="6541">
                  <c:v>417</c:v>
                </c:pt>
                <c:pt idx="6542">
                  <c:v>414</c:v>
                </c:pt>
                <c:pt idx="6543">
                  <c:v>414</c:v>
                </c:pt>
                <c:pt idx="6544">
                  <c:v>414</c:v>
                </c:pt>
                <c:pt idx="6545">
                  <c:v>425</c:v>
                </c:pt>
                <c:pt idx="6546">
                  <c:v>422</c:v>
                </c:pt>
                <c:pt idx="6547">
                  <c:v>417</c:v>
                </c:pt>
                <c:pt idx="6548">
                  <c:v>417</c:v>
                </c:pt>
                <c:pt idx="6549">
                  <c:v>417</c:v>
                </c:pt>
                <c:pt idx="6550">
                  <c:v>414</c:v>
                </c:pt>
                <c:pt idx="6551">
                  <c:v>414</c:v>
                </c:pt>
                <c:pt idx="6552">
                  <c:v>434</c:v>
                </c:pt>
                <c:pt idx="6553">
                  <c:v>425</c:v>
                </c:pt>
                <c:pt idx="6554">
                  <c:v>422</c:v>
                </c:pt>
                <c:pt idx="6555">
                  <c:v>417</c:v>
                </c:pt>
                <c:pt idx="6556">
                  <c:v>417</c:v>
                </c:pt>
                <c:pt idx="6557">
                  <c:v>580</c:v>
                </c:pt>
                <c:pt idx="6558">
                  <c:v>432</c:v>
                </c:pt>
                <c:pt idx="6559">
                  <c:v>422</c:v>
                </c:pt>
                <c:pt idx="6560">
                  <c:v>425</c:v>
                </c:pt>
                <c:pt idx="6561">
                  <c:v>417</c:v>
                </c:pt>
                <c:pt idx="6562">
                  <c:v>422</c:v>
                </c:pt>
                <c:pt idx="6563">
                  <c:v>432</c:v>
                </c:pt>
                <c:pt idx="6564">
                  <c:v>417</c:v>
                </c:pt>
                <c:pt idx="6565">
                  <c:v>425</c:v>
                </c:pt>
                <c:pt idx="6566">
                  <c:v>422</c:v>
                </c:pt>
                <c:pt idx="6567">
                  <c:v>425</c:v>
                </c:pt>
                <c:pt idx="6568">
                  <c:v>405</c:v>
                </c:pt>
                <c:pt idx="6569">
                  <c:v>425</c:v>
                </c:pt>
                <c:pt idx="6570">
                  <c:v>414</c:v>
                </c:pt>
                <c:pt idx="6571">
                  <c:v>422</c:v>
                </c:pt>
                <c:pt idx="6572">
                  <c:v>422</c:v>
                </c:pt>
                <c:pt idx="6573">
                  <c:v>422</c:v>
                </c:pt>
                <c:pt idx="6574">
                  <c:v>417</c:v>
                </c:pt>
                <c:pt idx="6575">
                  <c:v>417</c:v>
                </c:pt>
                <c:pt idx="6576">
                  <c:v>425</c:v>
                </c:pt>
                <c:pt idx="6577">
                  <c:v>414</c:v>
                </c:pt>
                <c:pt idx="6578">
                  <c:v>417</c:v>
                </c:pt>
                <c:pt idx="6579">
                  <c:v>425</c:v>
                </c:pt>
                <c:pt idx="6580">
                  <c:v>432</c:v>
                </c:pt>
                <c:pt idx="6581">
                  <c:v>422</c:v>
                </c:pt>
                <c:pt idx="6582">
                  <c:v>425</c:v>
                </c:pt>
                <c:pt idx="6583">
                  <c:v>417</c:v>
                </c:pt>
                <c:pt idx="6584">
                  <c:v>422</c:v>
                </c:pt>
                <c:pt idx="6585">
                  <c:v>422</c:v>
                </c:pt>
                <c:pt idx="6586">
                  <c:v>443</c:v>
                </c:pt>
                <c:pt idx="6587">
                  <c:v>432</c:v>
                </c:pt>
                <c:pt idx="6588">
                  <c:v>422</c:v>
                </c:pt>
                <c:pt idx="6589">
                  <c:v>434</c:v>
                </c:pt>
                <c:pt idx="6590">
                  <c:v>425</c:v>
                </c:pt>
                <c:pt idx="6591">
                  <c:v>422</c:v>
                </c:pt>
                <c:pt idx="6592">
                  <c:v>425</c:v>
                </c:pt>
                <c:pt idx="6593">
                  <c:v>425</c:v>
                </c:pt>
                <c:pt idx="6594">
                  <c:v>432</c:v>
                </c:pt>
                <c:pt idx="6595">
                  <c:v>434</c:v>
                </c:pt>
                <c:pt idx="6596">
                  <c:v>434</c:v>
                </c:pt>
                <c:pt idx="6597">
                  <c:v>432</c:v>
                </c:pt>
                <c:pt idx="6598">
                  <c:v>434</c:v>
                </c:pt>
                <c:pt idx="6599">
                  <c:v>425</c:v>
                </c:pt>
                <c:pt idx="6600">
                  <c:v>432</c:v>
                </c:pt>
                <c:pt idx="6601">
                  <c:v>422</c:v>
                </c:pt>
                <c:pt idx="6602">
                  <c:v>434</c:v>
                </c:pt>
                <c:pt idx="6603">
                  <c:v>422</c:v>
                </c:pt>
                <c:pt idx="6604">
                  <c:v>432</c:v>
                </c:pt>
                <c:pt idx="6605">
                  <c:v>422</c:v>
                </c:pt>
                <c:pt idx="6606">
                  <c:v>432</c:v>
                </c:pt>
                <c:pt idx="6607">
                  <c:v>422</c:v>
                </c:pt>
                <c:pt idx="6608">
                  <c:v>432</c:v>
                </c:pt>
                <c:pt idx="6609">
                  <c:v>432</c:v>
                </c:pt>
                <c:pt idx="6610">
                  <c:v>425</c:v>
                </c:pt>
                <c:pt idx="6611">
                  <c:v>438</c:v>
                </c:pt>
                <c:pt idx="6612">
                  <c:v>592</c:v>
                </c:pt>
                <c:pt idx="6613">
                  <c:v>425</c:v>
                </c:pt>
                <c:pt idx="6614">
                  <c:v>417</c:v>
                </c:pt>
                <c:pt idx="6615">
                  <c:v>425</c:v>
                </c:pt>
                <c:pt idx="6616">
                  <c:v>432</c:v>
                </c:pt>
                <c:pt idx="6617">
                  <c:v>432</c:v>
                </c:pt>
                <c:pt idx="6618">
                  <c:v>432</c:v>
                </c:pt>
                <c:pt idx="6619">
                  <c:v>438</c:v>
                </c:pt>
                <c:pt idx="6620">
                  <c:v>425</c:v>
                </c:pt>
                <c:pt idx="6621">
                  <c:v>438</c:v>
                </c:pt>
                <c:pt idx="6622">
                  <c:v>438</c:v>
                </c:pt>
                <c:pt idx="6623">
                  <c:v>432</c:v>
                </c:pt>
                <c:pt idx="6624">
                  <c:v>438</c:v>
                </c:pt>
                <c:pt idx="6625">
                  <c:v>432</c:v>
                </c:pt>
                <c:pt idx="6626">
                  <c:v>438</c:v>
                </c:pt>
                <c:pt idx="6627">
                  <c:v>434</c:v>
                </c:pt>
                <c:pt idx="6628">
                  <c:v>432</c:v>
                </c:pt>
                <c:pt idx="6629">
                  <c:v>432</c:v>
                </c:pt>
                <c:pt idx="6630">
                  <c:v>432</c:v>
                </c:pt>
                <c:pt idx="6631">
                  <c:v>432</c:v>
                </c:pt>
                <c:pt idx="6632">
                  <c:v>422</c:v>
                </c:pt>
                <c:pt idx="6633">
                  <c:v>446</c:v>
                </c:pt>
                <c:pt idx="6634">
                  <c:v>438</c:v>
                </c:pt>
                <c:pt idx="6635">
                  <c:v>443</c:v>
                </c:pt>
                <c:pt idx="6636">
                  <c:v>434</c:v>
                </c:pt>
                <c:pt idx="6637">
                  <c:v>434</c:v>
                </c:pt>
                <c:pt idx="6638">
                  <c:v>588</c:v>
                </c:pt>
                <c:pt idx="6639">
                  <c:v>425</c:v>
                </c:pt>
                <c:pt idx="6640">
                  <c:v>438</c:v>
                </c:pt>
                <c:pt idx="6641">
                  <c:v>443</c:v>
                </c:pt>
                <c:pt idx="6642">
                  <c:v>432</c:v>
                </c:pt>
                <c:pt idx="6643">
                  <c:v>443</c:v>
                </c:pt>
                <c:pt idx="6644">
                  <c:v>443</c:v>
                </c:pt>
                <c:pt idx="6645">
                  <c:v>432</c:v>
                </c:pt>
                <c:pt idx="6646">
                  <c:v>446</c:v>
                </c:pt>
                <c:pt idx="6647">
                  <c:v>434</c:v>
                </c:pt>
                <c:pt idx="6648">
                  <c:v>438</c:v>
                </c:pt>
                <c:pt idx="6649">
                  <c:v>434</c:v>
                </c:pt>
                <c:pt idx="6650">
                  <c:v>443</c:v>
                </c:pt>
                <c:pt idx="6651">
                  <c:v>434</c:v>
                </c:pt>
                <c:pt idx="6652">
                  <c:v>432</c:v>
                </c:pt>
                <c:pt idx="6653">
                  <c:v>434</c:v>
                </c:pt>
                <c:pt idx="6654">
                  <c:v>425</c:v>
                </c:pt>
                <c:pt idx="6655">
                  <c:v>434</c:v>
                </c:pt>
                <c:pt idx="6656">
                  <c:v>443</c:v>
                </c:pt>
                <c:pt idx="6657">
                  <c:v>443</c:v>
                </c:pt>
                <c:pt idx="6658">
                  <c:v>438</c:v>
                </c:pt>
                <c:pt idx="6659">
                  <c:v>425</c:v>
                </c:pt>
                <c:pt idx="6660">
                  <c:v>434</c:v>
                </c:pt>
                <c:pt idx="6661">
                  <c:v>438</c:v>
                </c:pt>
                <c:pt idx="6662">
                  <c:v>432</c:v>
                </c:pt>
                <c:pt idx="6663">
                  <c:v>443</c:v>
                </c:pt>
                <c:pt idx="6664">
                  <c:v>434</c:v>
                </c:pt>
                <c:pt idx="6665">
                  <c:v>446</c:v>
                </c:pt>
                <c:pt idx="6666">
                  <c:v>438</c:v>
                </c:pt>
                <c:pt idx="6667">
                  <c:v>446</c:v>
                </c:pt>
                <c:pt idx="6668">
                  <c:v>443</c:v>
                </c:pt>
                <c:pt idx="6669">
                  <c:v>425</c:v>
                </c:pt>
                <c:pt idx="6670">
                  <c:v>438</c:v>
                </c:pt>
                <c:pt idx="6671">
                  <c:v>434</c:v>
                </c:pt>
                <c:pt idx="6672">
                  <c:v>443</c:v>
                </c:pt>
                <c:pt idx="6673">
                  <c:v>438</c:v>
                </c:pt>
                <c:pt idx="6674">
                  <c:v>438</c:v>
                </c:pt>
                <c:pt idx="6675">
                  <c:v>443</c:v>
                </c:pt>
                <c:pt idx="6676">
                  <c:v>446</c:v>
                </c:pt>
                <c:pt idx="6677">
                  <c:v>446</c:v>
                </c:pt>
                <c:pt idx="6678">
                  <c:v>438</c:v>
                </c:pt>
                <c:pt idx="6679">
                  <c:v>443</c:v>
                </c:pt>
                <c:pt idx="6680">
                  <c:v>438</c:v>
                </c:pt>
                <c:pt idx="6681">
                  <c:v>443</c:v>
                </c:pt>
                <c:pt idx="6682">
                  <c:v>438</c:v>
                </c:pt>
                <c:pt idx="6683">
                  <c:v>446</c:v>
                </c:pt>
                <c:pt idx="6684">
                  <c:v>443</c:v>
                </c:pt>
                <c:pt idx="6685">
                  <c:v>443</c:v>
                </c:pt>
                <c:pt idx="6686">
                  <c:v>443</c:v>
                </c:pt>
                <c:pt idx="6687">
                  <c:v>446</c:v>
                </c:pt>
                <c:pt idx="6688">
                  <c:v>438</c:v>
                </c:pt>
                <c:pt idx="6689">
                  <c:v>438</c:v>
                </c:pt>
                <c:pt idx="6690">
                  <c:v>446</c:v>
                </c:pt>
                <c:pt idx="6691">
                  <c:v>443</c:v>
                </c:pt>
                <c:pt idx="6692">
                  <c:v>446</c:v>
                </c:pt>
                <c:pt idx="6693">
                  <c:v>448</c:v>
                </c:pt>
                <c:pt idx="6694">
                  <c:v>446</c:v>
                </c:pt>
                <c:pt idx="6695">
                  <c:v>446</c:v>
                </c:pt>
                <c:pt idx="6696">
                  <c:v>446</c:v>
                </c:pt>
                <c:pt idx="6697">
                  <c:v>438</c:v>
                </c:pt>
                <c:pt idx="6698">
                  <c:v>446</c:v>
                </c:pt>
                <c:pt idx="6699">
                  <c:v>434</c:v>
                </c:pt>
                <c:pt idx="6700">
                  <c:v>452</c:v>
                </c:pt>
                <c:pt idx="6701">
                  <c:v>448</c:v>
                </c:pt>
                <c:pt idx="6702">
                  <c:v>448</c:v>
                </c:pt>
                <c:pt idx="6703">
                  <c:v>448</c:v>
                </c:pt>
                <c:pt idx="6704">
                  <c:v>446</c:v>
                </c:pt>
                <c:pt idx="6705">
                  <c:v>448</c:v>
                </c:pt>
                <c:pt idx="6706">
                  <c:v>432</c:v>
                </c:pt>
                <c:pt idx="6707">
                  <c:v>446</c:v>
                </c:pt>
                <c:pt idx="6708">
                  <c:v>446</c:v>
                </c:pt>
                <c:pt idx="6709">
                  <c:v>443</c:v>
                </c:pt>
                <c:pt idx="6710">
                  <c:v>452</c:v>
                </c:pt>
                <c:pt idx="6711">
                  <c:v>446</c:v>
                </c:pt>
                <c:pt idx="6712">
                  <c:v>448</c:v>
                </c:pt>
                <c:pt idx="6713">
                  <c:v>459</c:v>
                </c:pt>
                <c:pt idx="6714">
                  <c:v>459</c:v>
                </c:pt>
                <c:pt idx="6715">
                  <c:v>452</c:v>
                </c:pt>
                <c:pt idx="6716">
                  <c:v>438</c:v>
                </c:pt>
                <c:pt idx="6717">
                  <c:v>456</c:v>
                </c:pt>
                <c:pt idx="6718">
                  <c:v>452</c:v>
                </c:pt>
                <c:pt idx="6719">
                  <c:v>452</c:v>
                </c:pt>
                <c:pt idx="6720">
                  <c:v>459</c:v>
                </c:pt>
                <c:pt idx="6721">
                  <c:v>452</c:v>
                </c:pt>
                <c:pt idx="6722">
                  <c:v>465</c:v>
                </c:pt>
                <c:pt idx="6723">
                  <c:v>459</c:v>
                </c:pt>
                <c:pt idx="6724">
                  <c:v>459</c:v>
                </c:pt>
                <c:pt idx="6725">
                  <c:v>452</c:v>
                </c:pt>
                <c:pt idx="6726">
                  <c:v>452</c:v>
                </c:pt>
                <c:pt idx="6727">
                  <c:v>459</c:v>
                </c:pt>
                <c:pt idx="6728">
                  <c:v>456</c:v>
                </c:pt>
                <c:pt idx="6729">
                  <c:v>456</c:v>
                </c:pt>
                <c:pt idx="6730">
                  <c:v>452</c:v>
                </c:pt>
                <c:pt idx="6731">
                  <c:v>456</c:v>
                </c:pt>
                <c:pt idx="6732">
                  <c:v>452</c:v>
                </c:pt>
                <c:pt idx="6733">
                  <c:v>448</c:v>
                </c:pt>
                <c:pt idx="6734">
                  <c:v>452</c:v>
                </c:pt>
                <c:pt idx="6735">
                  <c:v>459</c:v>
                </c:pt>
                <c:pt idx="6736">
                  <c:v>452</c:v>
                </c:pt>
                <c:pt idx="6737">
                  <c:v>465</c:v>
                </c:pt>
                <c:pt idx="6738">
                  <c:v>452</c:v>
                </c:pt>
                <c:pt idx="6739">
                  <c:v>448</c:v>
                </c:pt>
                <c:pt idx="6740">
                  <c:v>456</c:v>
                </c:pt>
                <c:pt idx="6741">
                  <c:v>456</c:v>
                </c:pt>
                <c:pt idx="6742">
                  <c:v>459</c:v>
                </c:pt>
                <c:pt idx="6743">
                  <c:v>448</c:v>
                </c:pt>
                <c:pt idx="6744">
                  <c:v>465</c:v>
                </c:pt>
                <c:pt idx="6745">
                  <c:v>452</c:v>
                </c:pt>
                <c:pt idx="6746">
                  <c:v>452</c:v>
                </c:pt>
                <c:pt idx="6747">
                  <c:v>446</c:v>
                </c:pt>
                <c:pt idx="6748">
                  <c:v>452</c:v>
                </c:pt>
                <c:pt idx="6749">
                  <c:v>456</c:v>
                </c:pt>
                <c:pt idx="6750">
                  <c:v>456</c:v>
                </c:pt>
                <c:pt idx="6751">
                  <c:v>456</c:v>
                </c:pt>
                <c:pt idx="6752">
                  <c:v>448</c:v>
                </c:pt>
                <c:pt idx="6753">
                  <c:v>448</c:v>
                </c:pt>
                <c:pt idx="6754">
                  <c:v>448</c:v>
                </c:pt>
                <c:pt idx="6755">
                  <c:v>452</c:v>
                </c:pt>
                <c:pt idx="6756">
                  <c:v>446</c:v>
                </c:pt>
                <c:pt idx="6757">
                  <c:v>456</c:v>
                </c:pt>
                <c:pt idx="6758">
                  <c:v>448</c:v>
                </c:pt>
                <c:pt idx="6759">
                  <c:v>452</c:v>
                </c:pt>
                <c:pt idx="6760">
                  <c:v>448</c:v>
                </c:pt>
                <c:pt idx="6761">
                  <c:v>456</c:v>
                </c:pt>
                <c:pt idx="6762">
                  <c:v>456</c:v>
                </c:pt>
                <c:pt idx="6763">
                  <c:v>446</c:v>
                </c:pt>
                <c:pt idx="6764">
                  <c:v>459</c:v>
                </c:pt>
                <c:pt idx="6765">
                  <c:v>448</c:v>
                </c:pt>
                <c:pt idx="6766">
                  <c:v>452</c:v>
                </c:pt>
                <c:pt idx="6767">
                  <c:v>452</c:v>
                </c:pt>
                <c:pt idx="6768">
                  <c:v>448</c:v>
                </c:pt>
                <c:pt idx="6769">
                  <c:v>448</c:v>
                </c:pt>
                <c:pt idx="6770">
                  <c:v>452</c:v>
                </c:pt>
                <c:pt idx="6771">
                  <c:v>446</c:v>
                </c:pt>
                <c:pt idx="6772">
                  <c:v>448</c:v>
                </c:pt>
                <c:pt idx="6773">
                  <c:v>452</c:v>
                </c:pt>
                <c:pt idx="6774">
                  <c:v>627</c:v>
                </c:pt>
                <c:pt idx="6775">
                  <c:v>448</c:v>
                </c:pt>
                <c:pt idx="6776">
                  <c:v>443</c:v>
                </c:pt>
                <c:pt idx="6777">
                  <c:v>448</c:v>
                </c:pt>
                <c:pt idx="6778">
                  <c:v>446</c:v>
                </c:pt>
                <c:pt idx="6779">
                  <c:v>452</c:v>
                </c:pt>
                <c:pt idx="6780">
                  <c:v>434</c:v>
                </c:pt>
                <c:pt idx="6781">
                  <c:v>452</c:v>
                </c:pt>
                <c:pt idx="6782">
                  <c:v>446</c:v>
                </c:pt>
                <c:pt idx="6783">
                  <c:v>448</c:v>
                </c:pt>
                <c:pt idx="6784">
                  <c:v>465</c:v>
                </c:pt>
                <c:pt idx="6785">
                  <c:v>456</c:v>
                </c:pt>
                <c:pt idx="6786">
                  <c:v>456</c:v>
                </c:pt>
                <c:pt idx="6787">
                  <c:v>459</c:v>
                </c:pt>
                <c:pt idx="6788">
                  <c:v>452</c:v>
                </c:pt>
                <c:pt idx="6789">
                  <c:v>446</c:v>
                </c:pt>
                <c:pt idx="6790">
                  <c:v>438</c:v>
                </c:pt>
                <c:pt idx="6791">
                  <c:v>452</c:v>
                </c:pt>
                <c:pt idx="6792">
                  <c:v>452</c:v>
                </c:pt>
                <c:pt idx="6793">
                  <c:v>448</c:v>
                </c:pt>
                <c:pt idx="6794">
                  <c:v>456</c:v>
                </c:pt>
                <c:pt idx="6795">
                  <c:v>448</c:v>
                </c:pt>
                <c:pt idx="6796">
                  <c:v>456</c:v>
                </c:pt>
                <c:pt idx="6797">
                  <c:v>456</c:v>
                </c:pt>
                <c:pt idx="6798">
                  <c:v>448</c:v>
                </c:pt>
                <c:pt idx="6799">
                  <c:v>456</c:v>
                </c:pt>
                <c:pt idx="6800">
                  <c:v>438</c:v>
                </c:pt>
                <c:pt idx="6801">
                  <c:v>452</c:v>
                </c:pt>
                <c:pt idx="6802">
                  <c:v>446</c:v>
                </c:pt>
                <c:pt idx="6803">
                  <c:v>448</c:v>
                </c:pt>
                <c:pt idx="6804">
                  <c:v>452</c:v>
                </c:pt>
                <c:pt idx="6805">
                  <c:v>456</c:v>
                </c:pt>
                <c:pt idx="6806">
                  <c:v>446</c:v>
                </c:pt>
                <c:pt idx="6807">
                  <c:v>478</c:v>
                </c:pt>
                <c:pt idx="6808">
                  <c:v>456</c:v>
                </c:pt>
                <c:pt idx="6809">
                  <c:v>456</c:v>
                </c:pt>
                <c:pt idx="6810">
                  <c:v>456</c:v>
                </c:pt>
                <c:pt idx="6811">
                  <c:v>459</c:v>
                </c:pt>
                <c:pt idx="6812">
                  <c:v>443</c:v>
                </c:pt>
                <c:pt idx="6813">
                  <c:v>456</c:v>
                </c:pt>
                <c:pt idx="6814">
                  <c:v>459</c:v>
                </c:pt>
                <c:pt idx="6815">
                  <c:v>459</c:v>
                </c:pt>
                <c:pt idx="6816">
                  <c:v>459</c:v>
                </c:pt>
                <c:pt idx="6817">
                  <c:v>446</c:v>
                </c:pt>
                <c:pt idx="6818">
                  <c:v>459</c:v>
                </c:pt>
                <c:pt idx="6819">
                  <c:v>465</c:v>
                </c:pt>
                <c:pt idx="6820">
                  <c:v>456</c:v>
                </c:pt>
                <c:pt idx="6821">
                  <c:v>465</c:v>
                </c:pt>
                <c:pt idx="6822">
                  <c:v>448</c:v>
                </c:pt>
                <c:pt idx="6823">
                  <c:v>465</c:v>
                </c:pt>
                <c:pt idx="6824">
                  <c:v>456</c:v>
                </c:pt>
                <c:pt idx="6825">
                  <c:v>465</c:v>
                </c:pt>
                <c:pt idx="6826">
                  <c:v>452</c:v>
                </c:pt>
                <c:pt idx="6827">
                  <c:v>448</c:v>
                </c:pt>
                <c:pt idx="6828">
                  <c:v>459</c:v>
                </c:pt>
                <c:pt idx="6829">
                  <c:v>456</c:v>
                </c:pt>
                <c:pt idx="6830">
                  <c:v>452</c:v>
                </c:pt>
                <c:pt idx="6831">
                  <c:v>465</c:v>
                </c:pt>
                <c:pt idx="6832">
                  <c:v>448</c:v>
                </c:pt>
                <c:pt idx="6833">
                  <c:v>459</c:v>
                </c:pt>
                <c:pt idx="6834">
                  <c:v>465</c:v>
                </c:pt>
                <c:pt idx="6835">
                  <c:v>459</c:v>
                </c:pt>
                <c:pt idx="6836">
                  <c:v>465</c:v>
                </c:pt>
                <c:pt idx="6837">
                  <c:v>448</c:v>
                </c:pt>
                <c:pt idx="6838">
                  <c:v>465</c:v>
                </c:pt>
                <c:pt idx="6839">
                  <c:v>465</c:v>
                </c:pt>
                <c:pt idx="6840">
                  <c:v>459</c:v>
                </c:pt>
                <c:pt idx="6841">
                  <c:v>465</c:v>
                </c:pt>
                <c:pt idx="6842">
                  <c:v>465</c:v>
                </c:pt>
                <c:pt idx="6843">
                  <c:v>459</c:v>
                </c:pt>
                <c:pt idx="6844">
                  <c:v>459</c:v>
                </c:pt>
                <c:pt idx="6845">
                  <c:v>470</c:v>
                </c:pt>
                <c:pt idx="6846">
                  <c:v>459</c:v>
                </c:pt>
                <c:pt idx="6847">
                  <c:v>452</c:v>
                </c:pt>
                <c:pt idx="6848">
                  <c:v>465</c:v>
                </c:pt>
                <c:pt idx="6849">
                  <c:v>459</c:v>
                </c:pt>
                <c:pt idx="6850">
                  <c:v>459</c:v>
                </c:pt>
                <c:pt idx="6851">
                  <c:v>475</c:v>
                </c:pt>
                <c:pt idx="6852">
                  <c:v>465</c:v>
                </c:pt>
                <c:pt idx="6853">
                  <c:v>465</c:v>
                </c:pt>
                <c:pt idx="6854">
                  <c:v>459</c:v>
                </c:pt>
                <c:pt idx="6855">
                  <c:v>465</c:v>
                </c:pt>
                <c:pt idx="6856">
                  <c:v>465</c:v>
                </c:pt>
                <c:pt idx="6857">
                  <c:v>456</c:v>
                </c:pt>
                <c:pt idx="6858">
                  <c:v>470</c:v>
                </c:pt>
                <c:pt idx="6859">
                  <c:v>452</c:v>
                </c:pt>
                <c:pt idx="6860">
                  <c:v>459</c:v>
                </c:pt>
                <c:pt idx="6861">
                  <c:v>459</c:v>
                </c:pt>
                <c:pt idx="6862">
                  <c:v>465</c:v>
                </c:pt>
                <c:pt idx="6863">
                  <c:v>452</c:v>
                </c:pt>
                <c:pt idx="6864">
                  <c:v>448</c:v>
                </c:pt>
                <c:pt idx="6865">
                  <c:v>459</c:v>
                </c:pt>
                <c:pt idx="6866">
                  <c:v>459</c:v>
                </c:pt>
                <c:pt idx="6867">
                  <c:v>459</c:v>
                </c:pt>
                <c:pt idx="6868">
                  <c:v>459</c:v>
                </c:pt>
                <c:pt idx="6869">
                  <c:v>456</c:v>
                </c:pt>
                <c:pt idx="6870">
                  <c:v>470</c:v>
                </c:pt>
                <c:pt idx="6871">
                  <c:v>470</c:v>
                </c:pt>
                <c:pt idx="6872">
                  <c:v>465</c:v>
                </c:pt>
                <c:pt idx="6873">
                  <c:v>470</c:v>
                </c:pt>
                <c:pt idx="6874">
                  <c:v>459</c:v>
                </c:pt>
                <c:pt idx="6875">
                  <c:v>465</c:v>
                </c:pt>
                <c:pt idx="6876">
                  <c:v>459</c:v>
                </c:pt>
                <c:pt idx="6877">
                  <c:v>470</c:v>
                </c:pt>
                <c:pt idx="6878">
                  <c:v>459</c:v>
                </c:pt>
                <c:pt idx="6879">
                  <c:v>452</c:v>
                </c:pt>
                <c:pt idx="6880">
                  <c:v>459</c:v>
                </c:pt>
                <c:pt idx="6881">
                  <c:v>459</c:v>
                </c:pt>
                <c:pt idx="6882">
                  <c:v>465</c:v>
                </c:pt>
                <c:pt idx="6883">
                  <c:v>459</c:v>
                </c:pt>
                <c:pt idx="6884">
                  <c:v>465</c:v>
                </c:pt>
                <c:pt idx="6885">
                  <c:v>459</c:v>
                </c:pt>
                <c:pt idx="6886">
                  <c:v>465</c:v>
                </c:pt>
                <c:pt idx="6887">
                  <c:v>456</c:v>
                </c:pt>
                <c:pt idx="6888">
                  <c:v>470</c:v>
                </c:pt>
                <c:pt idx="6889">
                  <c:v>459</c:v>
                </c:pt>
                <c:pt idx="6890">
                  <c:v>456</c:v>
                </c:pt>
                <c:pt idx="6891">
                  <c:v>459</c:v>
                </c:pt>
                <c:pt idx="6892">
                  <c:v>448</c:v>
                </c:pt>
                <c:pt idx="6893">
                  <c:v>456</c:v>
                </c:pt>
                <c:pt idx="6894">
                  <c:v>448</c:v>
                </c:pt>
                <c:pt idx="6895">
                  <c:v>456</c:v>
                </c:pt>
                <c:pt idx="6896">
                  <c:v>448</c:v>
                </c:pt>
                <c:pt idx="6897">
                  <c:v>459</c:v>
                </c:pt>
                <c:pt idx="6898">
                  <c:v>456</c:v>
                </c:pt>
                <c:pt idx="6899">
                  <c:v>459</c:v>
                </c:pt>
                <c:pt idx="6900">
                  <c:v>456</c:v>
                </c:pt>
                <c:pt idx="6901">
                  <c:v>452</c:v>
                </c:pt>
                <c:pt idx="6902">
                  <c:v>465</c:v>
                </c:pt>
                <c:pt idx="6903">
                  <c:v>452</c:v>
                </c:pt>
                <c:pt idx="6904">
                  <c:v>456</c:v>
                </c:pt>
                <c:pt idx="6905">
                  <c:v>452</c:v>
                </c:pt>
                <c:pt idx="6906">
                  <c:v>452</c:v>
                </c:pt>
                <c:pt idx="6907">
                  <c:v>448</c:v>
                </c:pt>
                <c:pt idx="6908">
                  <c:v>452</c:v>
                </c:pt>
                <c:pt idx="6909">
                  <c:v>452</c:v>
                </c:pt>
                <c:pt idx="6910">
                  <c:v>448</c:v>
                </c:pt>
                <c:pt idx="6911">
                  <c:v>438</c:v>
                </c:pt>
                <c:pt idx="6912">
                  <c:v>470</c:v>
                </c:pt>
                <c:pt idx="6913">
                  <c:v>452</c:v>
                </c:pt>
                <c:pt idx="6914">
                  <c:v>448</c:v>
                </c:pt>
                <c:pt idx="6915">
                  <c:v>459</c:v>
                </c:pt>
                <c:pt idx="6916">
                  <c:v>446</c:v>
                </c:pt>
                <c:pt idx="6917">
                  <c:v>459</c:v>
                </c:pt>
                <c:pt idx="6918">
                  <c:v>456</c:v>
                </c:pt>
                <c:pt idx="6919">
                  <c:v>465</c:v>
                </c:pt>
                <c:pt idx="6920">
                  <c:v>456</c:v>
                </c:pt>
                <c:pt idx="6921">
                  <c:v>448</c:v>
                </c:pt>
                <c:pt idx="6922">
                  <c:v>452</c:v>
                </c:pt>
                <c:pt idx="6923">
                  <c:v>452</c:v>
                </c:pt>
                <c:pt idx="6924">
                  <c:v>456</c:v>
                </c:pt>
                <c:pt idx="6925">
                  <c:v>448</c:v>
                </c:pt>
                <c:pt idx="6926">
                  <c:v>452</c:v>
                </c:pt>
                <c:pt idx="6927">
                  <c:v>452</c:v>
                </c:pt>
                <c:pt idx="6928">
                  <c:v>456</c:v>
                </c:pt>
                <c:pt idx="6929">
                  <c:v>459</c:v>
                </c:pt>
                <c:pt idx="6930">
                  <c:v>459</c:v>
                </c:pt>
                <c:pt idx="6931">
                  <c:v>452</c:v>
                </c:pt>
                <c:pt idx="6932">
                  <c:v>459</c:v>
                </c:pt>
                <c:pt idx="6933">
                  <c:v>456</c:v>
                </c:pt>
                <c:pt idx="6934">
                  <c:v>459</c:v>
                </c:pt>
                <c:pt idx="6935">
                  <c:v>456</c:v>
                </c:pt>
                <c:pt idx="6936">
                  <c:v>456</c:v>
                </c:pt>
                <c:pt idx="6937">
                  <c:v>452</c:v>
                </c:pt>
                <c:pt idx="6938">
                  <c:v>452</c:v>
                </c:pt>
                <c:pt idx="6939">
                  <c:v>459</c:v>
                </c:pt>
                <c:pt idx="6940">
                  <c:v>452</c:v>
                </c:pt>
                <c:pt idx="6941">
                  <c:v>446</c:v>
                </c:pt>
                <c:pt idx="6942">
                  <c:v>459</c:v>
                </c:pt>
                <c:pt idx="6943">
                  <c:v>456</c:v>
                </c:pt>
                <c:pt idx="6944">
                  <c:v>456</c:v>
                </c:pt>
                <c:pt idx="6945">
                  <c:v>459</c:v>
                </c:pt>
                <c:pt idx="6946">
                  <c:v>456</c:v>
                </c:pt>
                <c:pt idx="6947">
                  <c:v>475</c:v>
                </c:pt>
                <c:pt idx="6948">
                  <c:v>443</c:v>
                </c:pt>
                <c:pt idx="6949">
                  <c:v>452</c:v>
                </c:pt>
                <c:pt idx="6950">
                  <c:v>452</c:v>
                </c:pt>
                <c:pt idx="6951">
                  <c:v>446</c:v>
                </c:pt>
                <c:pt idx="6952">
                  <c:v>452</c:v>
                </c:pt>
                <c:pt idx="6953">
                  <c:v>443</c:v>
                </c:pt>
                <c:pt idx="6954">
                  <c:v>448</c:v>
                </c:pt>
                <c:pt idx="6955">
                  <c:v>448</c:v>
                </c:pt>
                <c:pt idx="6956">
                  <c:v>452</c:v>
                </c:pt>
                <c:pt idx="6957">
                  <c:v>452</c:v>
                </c:pt>
                <c:pt idx="6958">
                  <c:v>448</c:v>
                </c:pt>
                <c:pt idx="6959">
                  <c:v>456</c:v>
                </c:pt>
                <c:pt idx="6960">
                  <c:v>448</c:v>
                </c:pt>
                <c:pt idx="6961">
                  <c:v>446</c:v>
                </c:pt>
                <c:pt idx="6962">
                  <c:v>443</c:v>
                </c:pt>
                <c:pt idx="6963">
                  <c:v>438</c:v>
                </c:pt>
                <c:pt idx="6964">
                  <c:v>443</c:v>
                </c:pt>
                <c:pt idx="6965">
                  <c:v>448</c:v>
                </c:pt>
                <c:pt idx="6966">
                  <c:v>443</c:v>
                </c:pt>
                <c:pt idx="6967">
                  <c:v>443</c:v>
                </c:pt>
                <c:pt idx="6968">
                  <c:v>432</c:v>
                </c:pt>
                <c:pt idx="6969">
                  <c:v>446</c:v>
                </c:pt>
                <c:pt idx="6970">
                  <c:v>443</c:v>
                </c:pt>
                <c:pt idx="6971">
                  <c:v>443</c:v>
                </c:pt>
                <c:pt idx="6972">
                  <c:v>452</c:v>
                </c:pt>
                <c:pt idx="6973">
                  <c:v>443</c:v>
                </c:pt>
                <c:pt idx="6974">
                  <c:v>448</c:v>
                </c:pt>
                <c:pt idx="6975">
                  <c:v>452</c:v>
                </c:pt>
                <c:pt idx="6976">
                  <c:v>448</c:v>
                </c:pt>
                <c:pt idx="6977">
                  <c:v>443</c:v>
                </c:pt>
                <c:pt idx="6978">
                  <c:v>438</c:v>
                </c:pt>
                <c:pt idx="6979">
                  <c:v>438</c:v>
                </c:pt>
                <c:pt idx="6980">
                  <c:v>443</c:v>
                </c:pt>
                <c:pt idx="6981">
                  <c:v>443</c:v>
                </c:pt>
                <c:pt idx="6982">
                  <c:v>452</c:v>
                </c:pt>
                <c:pt idx="6983">
                  <c:v>434</c:v>
                </c:pt>
                <c:pt idx="6984">
                  <c:v>438</c:v>
                </c:pt>
                <c:pt idx="6985">
                  <c:v>448</c:v>
                </c:pt>
                <c:pt idx="6986">
                  <c:v>443</c:v>
                </c:pt>
                <c:pt idx="6987">
                  <c:v>446</c:v>
                </c:pt>
                <c:pt idx="6988">
                  <c:v>432</c:v>
                </c:pt>
                <c:pt idx="6989">
                  <c:v>448</c:v>
                </c:pt>
                <c:pt idx="6990">
                  <c:v>443</c:v>
                </c:pt>
                <c:pt idx="6991">
                  <c:v>446</c:v>
                </c:pt>
                <c:pt idx="6992">
                  <c:v>446</c:v>
                </c:pt>
                <c:pt idx="6993">
                  <c:v>438</c:v>
                </c:pt>
                <c:pt idx="6994">
                  <c:v>452</c:v>
                </c:pt>
                <c:pt idx="6995">
                  <c:v>443</c:v>
                </c:pt>
                <c:pt idx="6996">
                  <c:v>438</c:v>
                </c:pt>
                <c:pt idx="6997">
                  <c:v>443</c:v>
                </c:pt>
                <c:pt idx="6998">
                  <c:v>448</c:v>
                </c:pt>
                <c:pt idx="6999">
                  <c:v>448</c:v>
                </c:pt>
                <c:pt idx="7000">
                  <c:v>448</c:v>
                </c:pt>
                <c:pt idx="7001">
                  <c:v>443</c:v>
                </c:pt>
                <c:pt idx="7002">
                  <c:v>448</c:v>
                </c:pt>
                <c:pt idx="7003">
                  <c:v>443</c:v>
                </c:pt>
                <c:pt idx="7004">
                  <c:v>446</c:v>
                </c:pt>
                <c:pt idx="7005">
                  <c:v>446</c:v>
                </c:pt>
                <c:pt idx="7006">
                  <c:v>446</c:v>
                </c:pt>
                <c:pt idx="7007">
                  <c:v>446</c:v>
                </c:pt>
                <c:pt idx="7008">
                  <c:v>446</c:v>
                </c:pt>
                <c:pt idx="7009">
                  <c:v>446</c:v>
                </c:pt>
                <c:pt idx="7010">
                  <c:v>446</c:v>
                </c:pt>
                <c:pt idx="7011">
                  <c:v>448</c:v>
                </c:pt>
                <c:pt idx="7012">
                  <c:v>448</c:v>
                </c:pt>
                <c:pt idx="7013">
                  <c:v>443</c:v>
                </c:pt>
                <c:pt idx="7014">
                  <c:v>446</c:v>
                </c:pt>
                <c:pt idx="7015">
                  <c:v>452</c:v>
                </c:pt>
                <c:pt idx="7016">
                  <c:v>448</c:v>
                </c:pt>
                <c:pt idx="7017">
                  <c:v>448</c:v>
                </c:pt>
                <c:pt idx="7018">
                  <c:v>446</c:v>
                </c:pt>
                <c:pt idx="7019">
                  <c:v>448</c:v>
                </c:pt>
                <c:pt idx="7020">
                  <c:v>452</c:v>
                </c:pt>
                <c:pt idx="7021">
                  <c:v>448</c:v>
                </c:pt>
                <c:pt idx="7022">
                  <c:v>456</c:v>
                </c:pt>
                <c:pt idx="7023">
                  <c:v>446</c:v>
                </c:pt>
                <c:pt idx="7024">
                  <c:v>456</c:v>
                </c:pt>
                <c:pt idx="7025">
                  <c:v>456</c:v>
                </c:pt>
                <c:pt idx="7026">
                  <c:v>459</c:v>
                </c:pt>
                <c:pt idx="7027">
                  <c:v>448</c:v>
                </c:pt>
                <c:pt idx="7028">
                  <c:v>446</c:v>
                </c:pt>
                <c:pt idx="7029">
                  <c:v>465</c:v>
                </c:pt>
                <c:pt idx="7030">
                  <c:v>448</c:v>
                </c:pt>
                <c:pt idx="7031">
                  <c:v>448</c:v>
                </c:pt>
                <c:pt idx="7032">
                  <c:v>446</c:v>
                </c:pt>
                <c:pt idx="7033">
                  <c:v>443</c:v>
                </c:pt>
                <c:pt idx="7034">
                  <c:v>448</c:v>
                </c:pt>
                <c:pt idx="7035">
                  <c:v>456</c:v>
                </c:pt>
                <c:pt idx="7036">
                  <c:v>448</c:v>
                </c:pt>
                <c:pt idx="7037">
                  <c:v>452</c:v>
                </c:pt>
                <c:pt idx="7038">
                  <c:v>448</c:v>
                </c:pt>
                <c:pt idx="7039">
                  <c:v>452</c:v>
                </c:pt>
                <c:pt idx="7040">
                  <c:v>446</c:v>
                </c:pt>
                <c:pt idx="7041">
                  <c:v>452</c:v>
                </c:pt>
                <c:pt idx="7042">
                  <c:v>456</c:v>
                </c:pt>
                <c:pt idx="7043">
                  <c:v>452</c:v>
                </c:pt>
                <c:pt idx="7044">
                  <c:v>452</c:v>
                </c:pt>
                <c:pt idx="7045">
                  <c:v>446</c:v>
                </c:pt>
                <c:pt idx="7046">
                  <c:v>456</c:v>
                </c:pt>
                <c:pt idx="7047">
                  <c:v>452</c:v>
                </c:pt>
                <c:pt idx="7048">
                  <c:v>452</c:v>
                </c:pt>
                <c:pt idx="7049">
                  <c:v>452</c:v>
                </c:pt>
                <c:pt idx="7050">
                  <c:v>448</c:v>
                </c:pt>
                <c:pt idx="7051">
                  <c:v>452</c:v>
                </c:pt>
                <c:pt idx="7052">
                  <c:v>481</c:v>
                </c:pt>
                <c:pt idx="7053">
                  <c:v>456</c:v>
                </c:pt>
                <c:pt idx="7054">
                  <c:v>443</c:v>
                </c:pt>
                <c:pt idx="7055">
                  <c:v>446</c:v>
                </c:pt>
                <c:pt idx="7056">
                  <c:v>443</c:v>
                </c:pt>
                <c:pt idx="7057">
                  <c:v>448</c:v>
                </c:pt>
                <c:pt idx="7058">
                  <c:v>443</c:v>
                </c:pt>
                <c:pt idx="7059">
                  <c:v>452</c:v>
                </c:pt>
                <c:pt idx="7060">
                  <c:v>603</c:v>
                </c:pt>
                <c:pt idx="7061">
                  <c:v>452</c:v>
                </c:pt>
                <c:pt idx="7062">
                  <c:v>438</c:v>
                </c:pt>
                <c:pt idx="7063">
                  <c:v>452</c:v>
                </c:pt>
                <c:pt idx="7064">
                  <c:v>456</c:v>
                </c:pt>
                <c:pt idx="7065">
                  <c:v>443</c:v>
                </c:pt>
                <c:pt idx="7066">
                  <c:v>448</c:v>
                </c:pt>
                <c:pt idx="7067">
                  <c:v>432</c:v>
                </c:pt>
                <c:pt idx="7068">
                  <c:v>446</c:v>
                </c:pt>
                <c:pt idx="7069">
                  <c:v>443</c:v>
                </c:pt>
                <c:pt idx="7070">
                  <c:v>446</c:v>
                </c:pt>
                <c:pt idx="7071">
                  <c:v>446</c:v>
                </c:pt>
                <c:pt idx="7072">
                  <c:v>443</c:v>
                </c:pt>
                <c:pt idx="7073">
                  <c:v>446</c:v>
                </c:pt>
                <c:pt idx="7074">
                  <c:v>446</c:v>
                </c:pt>
                <c:pt idx="7075">
                  <c:v>443</c:v>
                </c:pt>
                <c:pt idx="7076">
                  <c:v>448</c:v>
                </c:pt>
                <c:pt idx="7077">
                  <c:v>434</c:v>
                </c:pt>
                <c:pt idx="7078">
                  <c:v>438</c:v>
                </c:pt>
                <c:pt idx="7079">
                  <c:v>448</c:v>
                </c:pt>
                <c:pt idx="7080">
                  <c:v>438</c:v>
                </c:pt>
                <c:pt idx="7081">
                  <c:v>446</c:v>
                </c:pt>
                <c:pt idx="7082">
                  <c:v>434</c:v>
                </c:pt>
                <c:pt idx="7083">
                  <c:v>452</c:v>
                </c:pt>
                <c:pt idx="7084">
                  <c:v>446</c:v>
                </c:pt>
                <c:pt idx="7085">
                  <c:v>448</c:v>
                </c:pt>
                <c:pt idx="7086">
                  <c:v>448</c:v>
                </c:pt>
                <c:pt idx="7087">
                  <c:v>452</c:v>
                </c:pt>
                <c:pt idx="7088">
                  <c:v>448</c:v>
                </c:pt>
                <c:pt idx="7089">
                  <c:v>443</c:v>
                </c:pt>
                <c:pt idx="7090">
                  <c:v>443</c:v>
                </c:pt>
                <c:pt idx="7091">
                  <c:v>446</c:v>
                </c:pt>
                <c:pt idx="7092">
                  <c:v>438</c:v>
                </c:pt>
                <c:pt idx="7093">
                  <c:v>446</c:v>
                </c:pt>
                <c:pt idx="7094">
                  <c:v>448</c:v>
                </c:pt>
                <c:pt idx="7095">
                  <c:v>434</c:v>
                </c:pt>
                <c:pt idx="7096">
                  <c:v>448</c:v>
                </c:pt>
                <c:pt idx="7097">
                  <c:v>425</c:v>
                </c:pt>
                <c:pt idx="7098">
                  <c:v>443</c:v>
                </c:pt>
                <c:pt idx="7099">
                  <c:v>448</c:v>
                </c:pt>
                <c:pt idx="7100">
                  <c:v>443</c:v>
                </c:pt>
                <c:pt idx="7101">
                  <c:v>446</c:v>
                </c:pt>
                <c:pt idx="7102">
                  <c:v>438</c:v>
                </c:pt>
                <c:pt idx="7103">
                  <c:v>456</c:v>
                </c:pt>
                <c:pt idx="7104">
                  <c:v>448</c:v>
                </c:pt>
                <c:pt idx="7105">
                  <c:v>452</c:v>
                </c:pt>
                <c:pt idx="7106">
                  <c:v>452</c:v>
                </c:pt>
                <c:pt idx="7107">
                  <c:v>452</c:v>
                </c:pt>
                <c:pt idx="7108">
                  <c:v>443</c:v>
                </c:pt>
                <c:pt idx="7109">
                  <c:v>446</c:v>
                </c:pt>
                <c:pt idx="7110">
                  <c:v>459</c:v>
                </c:pt>
                <c:pt idx="7111">
                  <c:v>443</c:v>
                </c:pt>
                <c:pt idx="7112">
                  <c:v>448</c:v>
                </c:pt>
                <c:pt idx="7113">
                  <c:v>446</c:v>
                </c:pt>
                <c:pt idx="7114">
                  <c:v>438</c:v>
                </c:pt>
                <c:pt idx="7115">
                  <c:v>448</c:v>
                </c:pt>
                <c:pt idx="7116">
                  <c:v>456</c:v>
                </c:pt>
                <c:pt idx="7117">
                  <c:v>448</c:v>
                </c:pt>
                <c:pt idx="7118">
                  <c:v>452</c:v>
                </c:pt>
                <c:pt idx="7119">
                  <c:v>438</c:v>
                </c:pt>
                <c:pt idx="7120">
                  <c:v>448</c:v>
                </c:pt>
                <c:pt idx="7121">
                  <c:v>443</c:v>
                </c:pt>
                <c:pt idx="7122">
                  <c:v>452</c:v>
                </c:pt>
                <c:pt idx="7123">
                  <c:v>452</c:v>
                </c:pt>
                <c:pt idx="7124">
                  <c:v>438</c:v>
                </c:pt>
                <c:pt idx="7125">
                  <c:v>448</c:v>
                </c:pt>
                <c:pt idx="7126">
                  <c:v>452</c:v>
                </c:pt>
                <c:pt idx="7127">
                  <c:v>456</c:v>
                </c:pt>
                <c:pt idx="7128">
                  <c:v>452</c:v>
                </c:pt>
                <c:pt idx="7129">
                  <c:v>446</c:v>
                </c:pt>
                <c:pt idx="7130">
                  <c:v>448</c:v>
                </c:pt>
                <c:pt idx="7131">
                  <c:v>452</c:v>
                </c:pt>
                <c:pt idx="7132">
                  <c:v>448</c:v>
                </c:pt>
                <c:pt idx="7133">
                  <c:v>459</c:v>
                </c:pt>
                <c:pt idx="7134">
                  <c:v>452</c:v>
                </c:pt>
                <c:pt idx="7135">
                  <c:v>443</c:v>
                </c:pt>
                <c:pt idx="7136">
                  <c:v>448</c:v>
                </c:pt>
                <c:pt idx="7137">
                  <c:v>446</c:v>
                </c:pt>
                <c:pt idx="7138">
                  <c:v>443</c:v>
                </c:pt>
                <c:pt idx="7139">
                  <c:v>438</c:v>
                </c:pt>
                <c:pt idx="7140">
                  <c:v>452</c:v>
                </c:pt>
                <c:pt idx="7141">
                  <c:v>448</c:v>
                </c:pt>
                <c:pt idx="7142">
                  <c:v>452</c:v>
                </c:pt>
                <c:pt idx="7143">
                  <c:v>443</c:v>
                </c:pt>
                <c:pt idx="7144">
                  <c:v>452</c:v>
                </c:pt>
                <c:pt idx="7145">
                  <c:v>459</c:v>
                </c:pt>
                <c:pt idx="7146">
                  <c:v>448</c:v>
                </c:pt>
                <c:pt idx="7147">
                  <c:v>446</c:v>
                </c:pt>
                <c:pt idx="7148">
                  <c:v>446</c:v>
                </c:pt>
                <c:pt idx="7149">
                  <c:v>443</c:v>
                </c:pt>
                <c:pt idx="7150">
                  <c:v>443</c:v>
                </c:pt>
                <c:pt idx="7151">
                  <c:v>452</c:v>
                </c:pt>
                <c:pt idx="7152">
                  <c:v>446</c:v>
                </c:pt>
                <c:pt idx="7153">
                  <c:v>452</c:v>
                </c:pt>
                <c:pt idx="7154">
                  <c:v>448</c:v>
                </c:pt>
                <c:pt idx="7155">
                  <c:v>452</c:v>
                </c:pt>
                <c:pt idx="7156">
                  <c:v>448</c:v>
                </c:pt>
                <c:pt idx="7157">
                  <c:v>459</c:v>
                </c:pt>
                <c:pt idx="7158">
                  <c:v>452</c:v>
                </c:pt>
                <c:pt idx="7159">
                  <c:v>446</c:v>
                </c:pt>
                <c:pt idx="7160">
                  <c:v>452</c:v>
                </c:pt>
                <c:pt idx="7161">
                  <c:v>438</c:v>
                </c:pt>
                <c:pt idx="7162">
                  <c:v>452</c:v>
                </c:pt>
                <c:pt idx="7163">
                  <c:v>448</c:v>
                </c:pt>
                <c:pt idx="7164">
                  <c:v>452</c:v>
                </c:pt>
                <c:pt idx="7165">
                  <c:v>448</c:v>
                </c:pt>
                <c:pt idx="7166">
                  <c:v>443</c:v>
                </c:pt>
                <c:pt idx="7167">
                  <c:v>452</c:v>
                </c:pt>
                <c:pt idx="7168">
                  <c:v>456</c:v>
                </c:pt>
                <c:pt idx="7169">
                  <c:v>456</c:v>
                </c:pt>
                <c:pt idx="7170">
                  <c:v>452</c:v>
                </c:pt>
                <c:pt idx="7171">
                  <c:v>452</c:v>
                </c:pt>
                <c:pt idx="7172">
                  <c:v>443</c:v>
                </c:pt>
                <c:pt idx="7173">
                  <c:v>452</c:v>
                </c:pt>
                <c:pt idx="7174">
                  <c:v>446</c:v>
                </c:pt>
                <c:pt idx="7175">
                  <c:v>448</c:v>
                </c:pt>
                <c:pt idx="7176">
                  <c:v>438</c:v>
                </c:pt>
                <c:pt idx="7177">
                  <c:v>452</c:v>
                </c:pt>
                <c:pt idx="7178">
                  <c:v>448</c:v>
                </c:pt>
                <c:pt idx="7179">
                  <c:v>452</c:v>
                </c:pt>
                <c:pt idx="7180">
                  <c:v>459</c:v>
                </c:pt>
                <c:pt idx="7181">
                  <c:v>456</c:v>
                </c:pt>
                <c:pt idx="7182">
                  <c:v>452</c:v>
                </c:pt>
                <c:pt idx="7183">
                  <c:v>459</c:v>
                </c:pt>
                <c:pt idx="7184">
                  <c:v>456</c:v>
                </c:pt>
                <c:pt idx="7185">
                  <c:v>448</c:v>
                </c:pt>
                <c:pt idx="7186">
                  <c:v>456</c:v>
                </c:pt>
                <c:pt idx="7187">
                  <c:v>452</c:v>
                </c:pt>
                <c:pt idx="7188">
                  <c:v>452</c:v>
                </c:pt>
                <c:pt idx="7189">
                  <c:v>448</c:v>
                </c:pt>
                <c:pt idx="7190">
                  <c:v>452</c:v>
                </c:pt>
                <c:pt idx="7191">
                  <c:v>448</c:v>
                </c:pt>
                <c:pt idx="7192">
                  <c:v>456</c:v>
                </c:pt>
                <c:pt idx="7193">
                  <c:v>446</c:v>
                </c:pt>
                <c:pt idx="7194">
                  <c:v>452</c:v>
                </c:pt>
                <c:pt idx="7195">
                  <c:v>459</c:v>
                </c:pt>
                <c:pt idx="7196">
                  <c:v>448</c:v>
                </c:pt>
                <c:pt idx="7197">
                  <c:v>465</c:v>
                </c:pt>
                <c:pt idx="7198">
                  <c:v>446</c:v>
                </c:pt>
                <c:pt idx="7199">
                  <c:v>456</c:v>
                </c:pt>
                <c:pt idx="7200">
                  <c:v>456</c:v>
                </c:pt>
                <c:pt idx="7201">
                  <c:v>456</c:v>
                </c:pt>
                <c:pt idx="7202">
                  <c:v>452</c:v>
                </c:pt>
                <c:pt idx="7203">
                  <c:v>459</c:v>
                </c:pt>
                <c:pt idx="7204">
                  <c:v>465</c:v>
                </c:pt>
                <c:pt idx="7205">
                  <c:v>452</c:v>
                </c:pt>
                <c:pt idx="7206">
                  <c:v>452</c:v>
                </c:pt>
                <c:pt idx="7207">
                  <c:v>452</c:v>
                </c:pt>
                <c:pt idx="7208">
                  <c:v>459</c:v>
                </c:pt>
                <c:pt idx="7209">
                  <c:v>459</c:v>
                </c:pt>
                <c:pt idx="7210">
                  <c:v>452</c:v>
                </c:pt>
                <c:pt idx="7211">
                  <c:v>465</c:v>
                </c:pt>
                <c:pt idx="7212">
                  <c:v>459</c:v>
                </c:pt>
                <c:pt idx="7213">
                  <c:v>452</c:v>
                </c:pt>
                <c:pt idx="7214">
                  <c:v>459</c:v>
                </c:pt>
                <c:pt idx="7215">
                  <c:v>452</c:v>
                </c:pt>
                <c:pt idx="7216">
                  <c:v>448</c:v>
                </c:pt>
                <c:pt idx="7217">
                  <c:v>465</c:v>
                </c:pt>
                <c:pt idx="7218">
                  <c:v>448</c:v>
                </c:pt>
                <c:pt idx="7219">
                  <c:v>452</c:v>
                </c:pt>
                <c:pt idx="7220">
                  <c:v>443</c:v>
                </c:pt>
                <c:pt idx="7221">
                  <c:v>456</c:v>
                </c:pt>
                <c:pt idx="7222">
                  <c:v>459</c:v>
                </c:pt>
                <c:pt idx="7223">
                  <c:v>459</c:v>
                </c:pt>
                <c:pt idx="7224">
                  <c:v>465</c:v>
                </c:pt>
                <c:pt idx="7225">
                  <c:v>452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233984"/>
        <c:axId val="143737984"/>
      </c:lineChart>
      <c:catAx>
        <c:axId val="19023398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43737984"/>
        <c:crosses val="autoZero"/>
        <c:auto val="1"/>
        <c:lblAlgn val="ctr"/>
        <c:lblOffset val="100"/>
        <c:noMultiLvlLbl val="0"/>
      </c:catAx>
      <c:valAx>
        <c:axId val="1437379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2339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Gas Level</c:v>
          </c:tx>
          <c:marker>
            <c:symbol val="none"/>
          </c:marker>
          <c:cat>
            <c:numRef>
              <c:f>Sheet1!$C$1:$C$606</c:f>
              <c:numCache>
                <c:formatCode>h:mm:ss</c:formatCode>
                <c:ptCount val="606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6.6435185185185182E-3</c:v>
                </c:pt>
                <c:pt idx="575">
                  <c:v>6.6550925925925935E-3</c:v>
                </c:pt>
                <c:pt idx="576">
                  <c:v>6.6666666666666671E-3</c:v>
                </c:pt>
                <c:pt idx="577">
                  <c:v>6.6782407407407415E-3</c:v>
                </c:pt>
                <c:pt idx="578">
                  <c:v>6.6898148148148142E-3</c:v>
                </c:pt>
                <c:pt idx="579">
                  <c:v>6.7013888888888887E-3</c:v>
                </c:pt>
                <c:pt idx="580">
                  <c:v>6.7129629629629622E-3</c:v>
                </c:pt>
                <c:pt idx="581">
                  <c:v>6.7245370370370367E-3</c:v>
                </c:pt>
                <c:pt idx="582">
                  <c:v>6.7361111111111103E-3</c:v>
                </c:pt>
                <c:pt idx="583">
                  <c:v>6.7476851851851856E-3</c:v>
                </c:pt>
                <c:pt idx="584">
                  <c:v>6.7592592592592591E-3</c:v>
                </c:pt>
                <c:pt idx="585">
                  <c:v>6.7708333333333336E-3</c:v>
                </c:pt>
                <c:pt idx="586">
                  <c:v>6.782407407407408E-3</c:v>
                </c:pt>
                <c:pt idx="587">
                  <c:v>6.7939814814814816E-3</c:v>
                </c:pt>
                <c:pt idx="588">
                  <c:v>6.8055555555555569E-3</c:v>
                </c:pt>
                <c:pt idx="589">
                  <c:v>6.8171296296296287E-3</c:v>
                </c:pt>
                <c:pt idx="590">
                  <c:v>6.828703703703704E-3</c:v>
                </c:pt>
                <c:pt idx="591">
                  <c:v>6.8402777777777776E-3</c:v>
                </c:pt>
                <c:pt idx="592">
                  <c:v>6.851851851851852E-3</c:v>
                </c:pt>
                <c:pt idx="593">
                  <c:v>6.8634259259259256E-3</c:v>
                </c:pt>
                <c:pt idx="594">
                  <c:v>6.875E-3</c:v>
                </c:pt>
                <c:pt idx="595">
                  <c:v>6.8865740740740736E-3</c:v>
                </c:pt>
                <c:pt idx="596">
                  <c:v>6.8981481481481489E-3</c:v>
                </c:pt>
                <c:pt idx="597">
                  <c:v>6.9097222222222225E-3</c:v>
                </c:pt>
                <c:pt idx="598">
                  <c:v>6.9212962962962969E-3</c:v>
                </c:pt>
                <c:pt idx="599">
                  <c:v>6.9328703703703696E-3</c:v>
                </c:pt>
                <c:pt idx="600">
                  <c:v>6.9444444444444441E-3</c:v>
                </c:pt>
                <c:pt idx="601">
                  <c:v>6.9560185185185185E-3</c:v>
                </c:pt>
                <c:pt idx="602">
                  <c:v>6.9675925925925921E-3</c:v>
                </c:pt>
                <c:pt idx="603">
                  <c:v>6.9791666666666674E-3</c:v>
                </c:pt>
                <c:pt idx="604">
                  <c:v>6.9907407407407409E-3</c:v>
                </c:pt>
                <c:pt idx="605">
                  <c:v>7.0023148148148154E-3</c:v>
                </c:pt>
              </c:numCache>
            </c:numRef>
          </c:cat>
          <c:val>
            <c:numRef>
              <c:f>Sheet1!$F$1:$F$606</c:f>
              <c:numCache>
                <c:formatCode>General</c:formatCode>
                <c:ptCount val="606"/>
                <c:pt idx="0">
                  <c:v>72</c:v>
                </c:pt>
                <c:pt idx="1">
                  <c:v>106</c:v>
                </c:pt>
                <c:pt idx="2">
                  <c:v>172</c:v>
                </c:pt>
                <c:pt idx="3">
                  <c:v>226</c:v>
                </c:pt>
                <c:pt idx="4">
                  <c:v>268</c:v>
                </c:pt>
                <c:pt idx="5">
                  <c:v>288</c:v>
                </c:pt>
                <c:pt idx="6">
                  <c:v>302</c:v>
                </c:pt>
                <c:pt idx="7">
                  <c:v>304</c:v>
                </c:pt>
                <c:pt idx="8">
                  <c:v>302</c:v>
                </c:pt>
                <c:pt idx="9">
                  <c:v>291</c:v>
                </c:pt>
                <c:pt idx="10">
                  <c:v>280</c:v>
                </c:pt>
                <c:pt idx="11">
                  <c:v>266</c:v>
                </c:pt>
                <c:pt idx="12">
                  <c:v>253</c:v>
                </c:pt>
                <c:pt idx="13">
                  <c:v>240</c:v>
                </c:pt>
                <c:pt idx="14">
                  <c:v>229</c:v>
                </c:pt>
                <c:pt idx="15">
                  <c:v>219</c:v>
                </c:pt>
                <c:pt idx="16">
                  <c:v>211</c:v>
                </c:pt>
                <c:pt idx="17">
                  <c:v>205</c:v>
                </c:pt>
                <c:pt idx="18">
                  <c:v>195</c:v>
                </c:pt>
                <c:pt idx="19">
                  <c:v>187</c:v>
                </c:pt>
                <c:pt idx="20">
                  <c:v>179</c:v>
                </c:pt>
                <c:pt idx="21">
                  <c:v>173</c:v>
                </c:pt>
                <c:pt idx="22">
                  <c:v>166</c:v>
                </c:pt>
                <c:pt idx="23">
                  <c:v>159</c:v>
                </c:pt>
                <c:pt idx="24">
                  <c:v>156</c:v>
                </c:pt>
                <c:pt idx="25">
                  <c:v>149</c:v>
                </c:pt>
                <c:pt idx="26">
                  <c:v>141</c:v>
                </c:pt>
                <c:pt idx="27">
                  <c:v>131</c:v>
                </c:pt>
                <c:pt idx="28">
                  <c:v>128</c:v>
                </c:pt>
                <c:pt idx="29">
                  <c:v>120</c:v>
                </c:pt>
                <c:pt idx="30">
                  <c:v>117</c:v>
                </c:pt>
                <c:pt idx="31">
                  <c:v>109</c:v>
                </c:pt>
                <c:pt idx="32">
                  <c:v>104</c:v>
                </c:pt>
                <c:pt idx="33">
                  <c:v>100</c:v>
                </c:pt>
                <c:pt idx="34">
                  <c:v>95</c:v>
                </c:pt>
                <c:pt idx="35">
                  <c:v>91</c:v>
                </c:pt>
                <c:pt idx="36">
                  <c:v>87</c:v>
                </c:pt>
                <c:pt idx="37">
                  <c:v>84</c:v>
                </c:pt>
                <c:pt idx="38">
                  <c:v>79</c:v>
                </c:pt>
                <c:pt idx="39">
                  <c:v>84</c:v>
                </c:pt>
                <c:pt idx="40">
                  <c:v>75</c:v>
                </c:pt>
                <c:pt idx="41">
                  <c:v>75</c:v>
                </c:pt>
                <c:pt idx="42">
                  <c:v>73</c:v>
                </c:pt>
                <c:pt idx="43">
                  <c:v>70</c:v>
                </c:pt>
                <c:pt idx="44">
                  <c:v>70</c:v>
                </c:pt>
                <c:pt idx="45">
                  <c:v>66</c:v>
                </c:pt>
                <c:pt idx="46">
                  <c:v>65</c:v>
                </c:pt>
                <c:pt idx="47">
                  <c:v>63</c:v>
                </c:pt>
                <c:pt idx="48">
                  <c:v>63</c:v>
                </c:pt>
                <c:pt idx="49">
                  <c:v>63</c:v>
                </c:pt>
                <c:pt idx="50">
                  <c:v>69</c:v>
                </c:pt>
                <c:pt idx="51">
                  <c:v>71</c:v>
                </c:pt>
                <c:pt idx="52">
                  <c:v>70</c:v>
                </c:pt>
                <c:pt idx="53">
                  <c:v>68</c:v>
                </c:pt>
                <c:pt idx="54">
                  <c:v>68</c:v>
                </c:pt>
                <c:pt idx="55">
                  <c:v>63</c:v>
                </c:pt>
                <c:pt idx="56">
                  <c:v>64</c:v>
                </c:pt>
                <c:pt idx="57">
                  <c:v>65</c:v>
                </c:pt>
                <c:pt idx="58">
                  <c:v>60</c:v>
                </c:pt>
                <c:pt idx="59">
                  <c:v>62</c:v>
                </c:pt>
                <c:pt idx="60">
                  <c:v>63</c:v>
                </c:pt>
                <c:pt idx="61">
                  <c:v>58</c:v>
                </c:pt>
                <c:pt idx="62">
                  <c:v>59</c:v>
                </c:pt>
                <c:pt idx="63">
                  <c:v>57</c:v>
                </c:pt>
                <c:pt idx="64">
                  <c:v>56</c:v>
                </c:pt>
                <c:pt idx="65">
                  <c:v>55</c:v>
                </c:pt>
                <c:pt idx="66">
                  <c:v>55</c:v>
                </c:pt>
                <c:pt idx="67">
                  <c:v>56</c:v>
                </c:pt>
                <c:pt idx="68">
                  <c:v>55</c:v>
                </c:pt>
                <c:pt idx="69">
                  <c:v>51</c:v>
                </c:pt>
                <c:pt idx="70">
                  <c:v>52</c:v>
                </c:pt>
                <c:pt idx="71">
                  <c:v>51</c:v>
                </c:pt>
                <c:pt idx="72">
                  <c:v>51</c:v>
                </c:pt>
                <c:pt idx="73">
                  <c:v>47</c:v>
                </c:pt>
                <c:pt idx="74">
                  <c:v>48</c:v>
                </c:pt>
                <c:pt idx="75">
                  <c:v>48</c:v>
                </c:pt>
                <c:pt idx="76">
                  <c:v>51</c:v>
                </c:pt>
                <c:pt idx="77">
                  <c:v>60</c:v>
                </c:pt>
                <c:pt idx="78">
                  <c:v>65</c:v>
                </c:pt>
                <c:pt idx="79">
                  <c:v>69</c:v>
                </c:pt>
                <c:pt idx="80">
                  <c:v>69</c:v>
                </c:pt>
                <c:pt idx="81">
                  <c:v>66</c:v>
                </c:pt>
                <c:pt idx="82">
                  <c:v>73</c:v>
                </c:pt>
                <c:pt idx="83">
                  <c:v>67</c:v>
                </c:pt>
                <c:pt idx="84">
                  <c:v>72</c:v>
                </c:pt>
                <c:pt idx="85">
                  <c:v>67</c:v>
                </c:pt>
                <c:pt idx="86">
                  <c:v>68</c:v>
                </c:pt>
                <c:pt idx="87">
                  <c:v>59</c:v>
                </c:pt>
                <c:pt idx="88">
                  <c:v>59</c:v>
                </c:pt>
                <c:pt idx="89">
                  <c:v>57</c:v>
                </c:pt>
                <c:pt idx="90">
                  <c:v>55</c:v>
                </c:pt>
                <c:pt idx="91">
                  <c:v>55</c:v>
                </c:pt>
                <c:pt idx="92">
                  <c:v>52</c:v>
                </c:pt>
                <c:pt idx="93">
                  <c:v>53</c:v>
                </c:pt>
                <c:pt idx="94">
                  <c:v>51</c:v>
                </c:pt>
                <c:pt idx="95">
                  <c:v>53</c:v>
                </c:pt>
                <c:pt idx="96">
                  <c:v>47</c:v>
                </c:pt>
                <c:pt idx="97">
                  <c:v>51</c:v>
                </c:pt>
                <c:pt idx="98">
                  <c:v>47</c:v>
                </c:pt>
                <c:pt idx="99">
                  <c:v>50</c:v>
                </c:pt>
                <c:pt idx="100">
                  <c:v>43</c:v>
                </c:pt>
                <c:pt idx="101">
                  <c:v>48</c:v>
                </c:pt>
                <c:pt idx="102">
                  <c:v>43</c:v>
                </c:pt>
                <c:pt idx="103">
                  <c:v>46</c:v>
                </c:pt>
                <c:pt idx="104">
                  <c:v>47</c:v>
                </c:pt>
                <c:pt idx="105">
                  <c:v>44</c:v>
                </c:pt>
                <c:pt idx="106">
                  <c:v>41</c:v>
                </c:pt>
                <c:pt idx="107">
                  <c:v>40</c:v>
                </c:pt>
                <c:pt idx="108">
                  <c:v>40</c:v>
                </c:pt>
                <c:pt idx="109">
                  <c:v>46</c:v>
                </c:pt>
                <c:pt idx="110">
                  <c:v>46</c:v>
                </c:pt>
                <c:pt idx="111">
                  <c:v>42</c:v>
                </c:pt>
                <c:pt idx="112">
                  <c:v>39</c:v>
                </c:pt>
                <c:pt idx="113">
                  <c:v>40</c:v>
                </c:pt>
                <c:pt idx="114">
                  <c:v>40</c:v>
                </c:pt>
                <c:pt idx="115">
                  <c:v>39</c:v>
                </c:pt>
                <c:pt idx="116">
                  <c:v>44</c:v>
                </c:pt>
                <c:pt idx="117">
                  <c:v>44</c:v>
                </c:pt>
                <c:pt idx="118">
                  <c:v>39</c:v>
                </c:pt>
                <c:pt idx="119">
                  <c:v>45</c:v>
                </c:pt>
                <c:pt idx="120">
                  <c:v>38</c:v>
                </c:pt>
                <c:pt idx="121">
                  <c:v>39</c:v>
                </c:pt>
                <c:pt idx="122">
                  <c:v>39</c:v>
                </c:pt>
                <c:pt idx="123">
                  <c:v>43</c:v>
                </c:pt>
                <c:pt idx="124">
                  <c:v>39</c:v>
                </c:pt>
                <c:pt idx="125">
                  <c:v>38</c:v>
                </c:pt>
                <c:pt idx="126">
                  <c:v>36</c:v>
                </c:pt>
                <c:pt idx="127">
                  <c:v>35</c:v>
                </c:pt>
                <c:pt idx="128">
                  <c:v>39</c:v>
                </c:pt>
                <c:pt idx="129">
                  <c:v>40</c:v>
                </c:pt>
                <c:pt idx="130">
                  <c:v>35</c:v>
                </c:pt>
                <c:pt idx="131">
                  <c:v>41</c:v>
                </c:pt>
                <c:pt idx="132">
                  <c:v>40</c:v>
                </c:pt>
                <c:pt idx="133">
                  <c:v>37</c:v>
                </c:pt>
                <c:pt idx="134">
                  <c:v>42</c:v>
                </c:pt>
                <c:pt idx="135">
                  <c:v>36</c:v>
                </c:pt>
                <c:pt idx="136">
                  <c:v>36</c:v>
                </c:pt>
                <c:pt idx="137">
                  <c:v>39</c:v>
                </c:pt>
                <c:pt idx="138">
                  <c:v>35</c:v>
                </c:pt>
                <c:pt idx="139">
                  <c:v>37</c:v>
                </c:pt>
                <c:pt idx="140">
                  <c:v>39</c:v>
                </c:pt>
                <c:pt idx="141">
                  <c:v>36</c:v>
                </c:pt>
                <c:pt idx="142">
                  <c:v>36</c:v>
                </c:pt>
                <c:pt idx="143">
                  <c:v>41</c:v>
                </c:pt>
                <c:pt idx="144">
                  <c:v>35</c:v>
                </c:pt>
                <c:pt idx="145">
                  <c:v>35</c:v>
                </c:pt>
                <c:pt idx="146">
                  <c:v>36</c:v>
                </c:pt>
                <c:pt idx="147">
                  <c:v>36</c:v>
                </c:pt>
                <c:pt idx="148">
                  <c:v>35</c:v>
                </c:pt>
                <c:pt idx="149">
                  <c:v>36</c:v>
                </c:pt>
                <c:pt idx="150">
                  <c:v>35</c:v>
                </c:pt>
                <c:pt idx="151">
                  <c:v>33</c:v>
                </c:pt>
                <c:pt idx="152">
                  <c:v>34</c:v>
                </c:pt>
                <c:pt idx="153">
                  <c:v>35</c:v>
                </c:pt>
                <c:pt idx="154">
                  <c:v>35</c:v>
                </c:pt>
                <c:pt idx="155">
                  <c:v>36</c:v>
                </c:pt>
                <c:pt idx="156">
                  <c:v>40</c:v>
                </c:pt>
                <c:pt idx="157">
                  <c:v>36</c:v>
                </c:pt>
                <c:pt idx="158">
                  <c:v>38</c:v>
                </c:pt>
                <c:pt idx="159">
                  <c:v>39</c:v>
                </c:pt>
                <c:pt idx="160">
                  <c:v>35</c:v>
                </c:pt>
                <c:pt idx="161">
                  <c:v>35</c:v>
                </c:pt>
                <c:pt idx="162">
                  <c:v>33</c:v>
                </c:pt>
                <c:pt idx="163">
                  <c:v>34</c:v>
                </c:pt>
                <c:pt idx="164">
                  <c:v>39</c:v>
                </c:pt>
                <c:pt idx="165">
                  <c:v>32</c:v>
                </c:pt>
                <c:pt idx="166">
                  <c:v>32</c:v>
                </c:pt>
                <c:pt idx="167">
                  <c:v>35</c:v>
                </c:pt>
                <c:pt idx="168">
                  <c:v>31</c:v>
                </c:pt>
                <c:pt idx="169">
                  <c:v>37</c:v>
                </c:pt>
                <c:pt idx="170">
                  <c:v>34</c:v>
                </c:pt>
                <c:pt idx="171">
                  <c:v>32</c:v>
                </c:pt>
                <c:pt idx="172">
                  <c:v>33</c:v>
                </c:pt>
                <c:pt idx="173">
                  <c:v>34</c:v>
                </c:pt>
                <c:pt idx="174">
                  <c:v>33</c:v>
                </c:pt>
                <c:pt idx="175">
                  <c:v>36</c:v>
                </c:pt>
                <c:pt idx="176">
                  <c:v>37</c:v>
                </c:pt>
                <c:pt idx="177">
                  <c:v>34</c:v>
                </c:pt>
                <c:pt idx="178">
                  <c:v>35</c:v>
                </c:pt>
                <c:pt idx="179">
                  <c:v>32</c:v>
                </c:pt>
                <c:pt idx="180">
                  <c:v>31</c:v>
                </c:pt>
                <c:pt idx="181">
                  <c:v>36</c:v>
                </c:pt>
                <c:pt idx="182">
                  <c:v>32</c:v>
                </c:pt>
                <c:pt idx="183">
                  <c:v>31</c:v>
                </c:pt>
                <c:pt idx="184">
                  <c:v>32</c:v>
                </c:pt>
                <c:pt idx="185">
                  <c:v>37</c:v>
                </c:pt>
                <c:pt idx="186">
                  <c:v>37</c:v>
                </c:pt>
                <c:pt idx="187">
                  <c:v>35</c:v>
                </c:pt>
                <c:pt idx="188">
                  <c:v>36</c:v>
                </c:pt>
                <c:pt idx="189">
                  <c:v>35</c:v>
                </c:pt>
                <c:pt idx="190">
                  <c:v>32</c:v>
                </c:pt>
                <c:pt idx="191">
                  <c:v>31</c:v>
                </c:pt>
                <c:pt idx="192">
                  <c:v>35</c:v>
                </c:pt>
                <c:pt idx="193">
                  <c:v>32</c:v>
                </c:pt>
                <c:pt idx="194">
                  <c:v>31</c:v>
                </c:pt>
                <c:pt idx="195">
                  <c:v>35</c:v>
                </c:pt>
                <c:pt idx="196">
                  <c:v>31</c:v>
                </c:pt>
                <c:pt idx="197">
                  <c:v>41</c:v>
                </c:pt>
                <c:pt idx="198">
                  <c:v>45</c:v>
                </c:pt>
                <c:pt idx="199">
                  <c:v>48</c:v>
                </c:pt>
                <c:pt idx="200">
                  <c:v>54</c:v>
                </c:pt>
                <c:pt idx="201">
                  <c:v>51</c:v>
                </c:pt>
                <c:pt idx="202">
                  <c:v>52</c:v>
                </c:pt>
                <c:pt idx="203">
                  <c:v>52</c:v>
                </c:pt>
                <c:pt idx="204">
                  <c:v>52</c:v>
                </c:pt>
                <c:pt idx="205">
                  <c:v>48</c:v>
                </c:pt>
                <c:pt idx="206">
                  <c:v>53</c:v>
                </c:pt>
                <c:pt idx="207">
                  <c:v>48</c:v>
                </c:pt>
                <c:pt idx="208">
                  <c:v>51</c:v>
                </c:pt>
                <c:pt idx="209">
                  <c:v>48</c:v>
                </c:pt>
                <c:pt idx="210">
                  <c:v>43</c:v>
                </c:pt>
                <c:pt idx="211">
                  <c:v>43</c:v>
                </c:pt>
                <c:pt idx="212">
                  <c:v>44</c:v>
                </c:pt>
                <c:pt idx="213">
                  <c:v>43</c:v>
                </c:pt>
                <c:pt idx="214">
                  <c:v>44</c:v>
                </c:pt>
                <c:pt idx="215">
                  <c:v>40</c:v>
                </c:pt>
                <c:pt idx="216">
                  <c:v>43</c:v>
                </c:pt>
                <c:pt idx="217">
                  <c:v>43</c:v>
                </c:pt>
                <c:pt idx="218">
                  <c:v>37</c:v>
                </c:pt>
                <c:pt idx="219">
                  <c:v>39</c:v>
                </c:pt>
                <c:pt idx="220">
                  <c:v>42</c:v>
                </c:pt>
                <c:pt idx="221">
                  <c:v>38</c:v>
                </c:pt>
                <c:pt idx="222">
                  <c:v>38</c:v>
                </c:pt>
                <c:pt idx="223">
                  <c:v>39</c:v>
                </c:pt>
                <c:pt idx="224">
                  <c:v>36</c:v>
                </c:pt>
                <c:pt idx="225">
                  <c:v>35</c:v>
                </c:pt>
                <c:pt idx="226">
                  <c:v>35</c:v>
                </c:pt>
                <c:pt idx="227">
                  <c:v>35</c:v>
                </c:pt>
                <c:pt idx="228">
                  <c:v>35</c:v>
                </c:pt>
                <c:pt idx="229">
                  <c:v>35</c:v>
                </c:pt>
                <c:pt idx="230">
                  <c:v>32</c:v>
                </c:pt>
                <c:pt idx="231">
                  <c:v>38</c:v>
                </c:pt>
                <c:pt idx="232">
                  <c:v>34</c:v>
                </c:pt>
                <c:pt idx="233">
                  <c:v>31</c:v>
                </c:pt>
                <c:pt idx="234">
                  <c:v>31</c:v>
                </c:pt>
                <c:pt idx="235">
                  <c:v>31</c:v>
                </c:pt>
                <c:pt idx="236">
                  <c:v>36</c:v>
                </c:pt>
                <c:pt idx="237">
                  <c:v>31</c:v>
                </c:pt>
                <c:pt idx="238">
                  <c:v>32</c:v>
                </c:pt>
                <c:pt idx="239">
                  <c:v>31</c:v>
                </c:pt>
                <c:pt idx="240">
                  <c:v>31</c:v>
                </c:pt>
                <c:pt idx="241">
                  <c:v>31</c:v>
                </c:pt>
                <c:pt idx="242">
                  <c:v>29</c:v>
                </c:pt>
                <c:pt idx="243">
                  <c:v>29</c:v>
                </c:pt>
                <c:pt idx="244">
                  <c:v>31</c:v>
                </c:pt>
                <c:pt idx="245">
                  <c:v>32</c:v>
                </c:pt>
                <c:pt idx="246">
                  <c:v>34</c:v>
                </c:pt>
                <c:pt idx="247">
                  <c:v>35</c:v>
                </c:pt>
                <c:pt idx="248">
                  <c:v>32</c:v>
                </c:pt>
                <c:pt idx="249">
                  <c:v>31</c:v>
                </c:pt>
                <c:pt idx="250">
                  <c:v>31</c:v>
                </c:pt>
                <c:pt idx="251">
                  <c:v>34</c:v>
                </c:pt>
                <c:pt idx="252">
                  <c:v>28</c:v>
                </c:pt>
                <c:pt idx="253">
                  <c:v>32</c:v>
                </c:pt>
                <c:pt idx="254">
                  <c:v>34</c:v>
                </c:pt>
                <c:pt idx="255">
                  <c:v>32</c:v>
                </c:pt>
                <c:pt idx="256">
                  <c:v>35</c:v>
                </c:pt>
                <c:pt idx="257">
                  <c:v>31</c:v>
                </c:pt>
                <c:pt idx="258">
                  <c:v>32</c:v>
                </c:pt>
                <c:pt idx="259">
                  <c:v>32</c:v>
                </c:pt>
                <c:pt idx="260">
                  <c:v>31</c:v>
                </c:pt>
                <c:pt idx="261">
                  <c:v>31</c:v>
                </c:pt>
                <c:pt idx="262">
                  <c:v>36</c:v>
                </c:pt>
                <c:pt idx="263">
                  <c:v>37</c:v>
                </c:pt>
                <c:pt idx="264">
                  <c:v>32</c:v>
                </c:pt>
                <c:pt idx="265">
                  <c:v>36</c:v>
                </c:pt>
                <c:pt idx="266">
                  <c:v>31</c:v>
                </c:pt>
                <c:pt idx="267">
                  <c:v>34</c:v>
                </c:pt>
                <c:pt idx="268">
                  <c:v>32</c:v>
                </c:pt>
                <c:pt idx="269">
                  <c:v>36</c:v>
                </c:pt>
                <c:pt idx="270">
                  <c:v>32</c:v>
                </c:pt>
                <c:pt idx="271">
                  <c:v>34</c:v>
                </c:pt>
                <c:pt idx="272">
                  <c:v>32</c:v>
                </c:pt>
                <c:pt idx="273">
                  <c:v>28</c:v>
                </c:pt>
                <c:pt idx="274">
                  <c:v>32</c:v>
                </c:pt>
                <c:pt idx="275">
                  <c:v>31</c:v>
                </c:pt>
                <c:pt idx="276">
                  <c:v>31</c:v>
                </c:pt>
                <c:pt idx="277">
                  <c:v>31</c:v>
                </c:pt>
                <c:pt idx="278">
                  <c:v>30</c:v>
                </c:pt>
                <c:pt idx="279">
                  <c:v>30</c:v>
                </c:pt>
                <c:pt idx="280">
                  <c:v>32</c:v>
                </c:pt>
                <c:pt idx="281">
                  <c:v>32</c:v>
                </c:pt>
                <c:pt idx="282">
                  <c:v>31</c:v>
                </c:pt>
                <c:pt idx="283">
                  <c:v>29</c:v>
                </c:pt>
                <c:pt idx="284">
                  <c:v>30</c:v>
                </c:pt>
                <c:pt idx="285">
                  <c:v>27</c:v>
                </c:pt>
                <c:pt idx="286">
                  <c:v>27</c:v>
                </c:pt>
                <c:pt idx="287">
                  <c:v>27</c:v>
                </c:pt>
                <c:pt idx="288">
                  <c:v>28</c:v>
                </c:pt>
                <c:pt idx="289">
                  <c:v>31</c:v>
                </c:pt>
                <c:pt idx="290">
                  <c:v>29</c:v>
                </c:pt>
                <c:pt idx="291">
                  <c:v>31</c:v>
                </c:pt>
                <c:pt idx="292">
                  <c:v>30</c:v>
                </c:pt>
                <c:pt idx="293">
                  <c:v>27</c:v>
                </c:pt>
                <c:pt idx="294">
                  <c:v>29</c:v>
                </c:pt>
                <c:pt idx="295">
                  <c:v>29</c:v>
                </c:pt>
                <c:pt idx="296">
                  <c:v>31</c:v>
                </c:pt>
                <c:pt idx="297">
                  <c:v>33</c:v>
                </c:pt>
                <c:pt idx="298">
                  <c:v>28</c:v>
                </c:pt>
                <c:pt idx="299">
                  <c:v>32</c:v>
                </c:pt>
                <c:pt idx="300">
                  <c:v>29</c:v>
                </c:pt>
                <c:pt idx="301">
                  <c:v>33</c:v>
                </c:pt>
                <c:pt idx="302">
                  <c:v>33</c:v>
                </c:pt>
                <c:pt idx="303">
                  <c:v>29</c:v>
                </c:pt>
                <c:pt idx="304">
                  <c:v>27</c:v>
                </c:pt>
                <c:pt idx="305">
                  <c:v>30</c:v>
                </c:pt>
                <c:pt idx="306">
                  <c:v>27</c:v>
                </c:pt>
                <c:pt idx="307">
                  <c:v>29</c:v>
                </c:pt>
                <c:pt idx="308">
                  <c:v>27</c:v>
                </c:pt>
                <c:pt idx="309">
                  <c:v>28</c:v>
                </c:pt>
                <c:pt idx="310">
                  <c:v>27</c:v>
                </c:pt>
                <c:pt idx="311">
                  <c:v>28</c:v>
                </c:pt>
                <c:pt idx="312">
                  <c:v>32</c:v>
                </c:pt>
                <c:pt idx="313">
                  <c:v>28</c:v>
                </c:pt>
                <c:pt idx="314">
                  <c:v>29</c:v>
                </c:pt>
                <c:pt idx="315">
                  <c:v>25</c:v>
                </c:pt>
                <c:pt idx="316">
                  <c:v>28</c:v>
                </c:pt>
                <c:pt idx="317">
                  <c:v>31</c:v>
                </c:pt>
                <c:pt idx="318">
                  <c:v>28</c:v>
                </c:pt>
                <c:pt idx="319">
                  <c:v>27</c:v>
                </c:pt>
                <c:pt idx="320">
                  <c:v>28</c:v>
                </c:pt>
                <c:pt idx="321">
                  <c:v>28</c:v>
                </c:pt>
                <c:pt idx="322">
                  <c:v>29</c:v>
                </c:pt>
                <c:pt idx="323">
                  <c:v>27</c:v>
                </c:pt>
                <c:pt idx="324">
                  <c:v>28</c:v>
                </c:pt>
                <c:pt idx="325">
                  <c:v>29</c:v>
                </c:pt>
                <c:pt idx="326">
                  <c:v>32</c:v>
                </c:pt>
                <c:pt idx="327">
                  <c:v>27</c:v>
                </c:pt>
                <c:pt idx="328">
                  <c:v>27</c:v>
                </c:pt>
                <c:pt idx="329">
                  <c:v>30</c:v>
                </c:pt>
                <c:pt idx="330">
                  <c:v>32</c:v>
                </c:pt>
                <c:pt idx="331">
                  <c:v>29</c:v>
                </c:pt>
                <c:pt idx="332">
                  <c:v>28</c:v>
                </c:pt>
                <c:pt idx="333">
                  <c:v>30</c:v>
                </c:pt>
                <c:pt idx="334">
                  <c:v>29</c:v>
                </c:pt>
                <c:pt idx="335">
                  <c:v>27</c:v>
                </c:pt>
                <c:pt idx="336">
                  <c:v>29</c:v>
                </c:pt>
                <c:pt idx="337">
                  <c:v>31</c:v>
                </c:pt>
                <c:pt idx="338">
                  <c:v>26</c:v>
                </c:pt>
                <c:pt idx="339">
                  <c:v>27</c:v>
                </c:pt>
                <c:pt idx="340">
                  <c:v>28</c:v>
                </c:pt>
                <c:pt idx="341">
                  <c:v>26</c:v>
                </c:pt>
                <c:pt idx="342">
                  <c:v>28</c:v>
                </c:pt>
                <c:pt idx="343">
                  <c:v>25</c:v>
                </c:pt>
                <c:pt idx="344">
                  <c:v>32</c:v>
                </c:pt>
                <c:pt idx="345">
                  <c:v>28</c:v>
                </c:pt>
                <c:pt idx="346">
                  <c:v>27</c:v>
                </c:pt>
                <c:pt idx="347">
                  <c:v>32</c:v>
                </c:pt>
                <c:pt idx="348">
                  <c:v>27</c:v>
                </c:pt>
                <c:pt idx="349">
                  <c:v>28</c:v>
                </c:pt>
                <c:pt idx="350">
                  <c:v>25</c:v>
                </c:pt>
                <c:pt idx="351">
                  <c:v>27</c:v>
                </c:pt>
                <c:pt idx="352">
                  <c:v>28</c:v>
                </c:pt>
                <c:pt idx="353">
                  <c:v>28</c:v>
                </c:pt>
                <c:pt idx="354">
                  <c:v>27</c:v>
                </c:pt>
                <c:pt idx="355">
                  <c:v>28</c:v>
                </c:pt>
                <c:pt idx="356">
                  <c:v>28</c:v>
                </c:pt>
                <c:pt idx="357">
                  <c:v>30</c:v>
                </c:pt>
                <c:pt idx="358">
                  <c:v>30</c:v>
                </c:pt>
                <c:pt idx="359">
                  <c:v>25</c:v>
                </c:pt>
                <c:pt idx="360">
                  <c:v>30</c:v>
                </c:pt>
                <c:pt idx="361">
                  <c:v>25</c:v>
                </c:pt>
                <c:pt idx="362">
                  <c:v>27</c:v>
                </c:pt>
                <c:pt idx="363">
                  <c:v>29</c:v>
                </c:pt>
                <c:pt idx="364">
                  <c:v>27</c:v>
                </c:pt>
                <c:pt idx="365">
                  <c:v>28</c:v>
                </c:pt>
                <c:pt idx="366">
                  <c:v>30</c:v>
                </c:pt>
                <c:pt idx="367">
                  <c:v>25</c:v>
                </c:pt>
                <c:pt idx="368">
                  <c:v>27</c:v>
                </c:pt>
                <c:pt idx="369">
                  <c:v>30</c:v>
                </c:pt>
                <c:pt idx="370">
                  <c:v>25</c:v>
                </c:pt>
                <c:pt idx="371">
                  <c:v>27</c:v>
                </c:pt>
                <c:pt idx="372">
                  <c:v>31</c:v>
                </c:pt>
                <c:pt idx="373">
                  <c:v>28</c:v>
                </c:pt>
                <c:pt idx="374">
                  <c:v>26</c:v>
                </c:pt>
                <c:pt idx="375">
                  <c:v>27</c:v>
                </c:pt>
                <c:pt idx="376">
                  <c:v>28</c:v>
                </c:pt>
                <c:pt idx="377">
                  <c:v>25</c:v>
                </c:pt>
                <c:pt idx="378">
                  <c:v>28</c:v>
                </c:pt>
                <c:pt idx="379">
                  <c:v>27</c:v>
                </c:pt>
                <c:pt idx="380">
                  <c:v>30</c:v>
                </c:pt>
                <c:pt idx="381">
                  <c:v>26</c:v>
                </c:pt>
                <c:pt idx="382">
                  <c:v>27</c:v>
                </c:pt>
                <c:pt idx="383">
                  <c:v>31</c:v>
                </c:pt>
                <c:pt idx="384">
                  <c:v>27</c:v>
                </c:pt>
                <c:pt idx="385">
                  <c:v>31</c:v>
                </c:pt>
                <c:pt idx="386">
                  <c:v>30</c:v>
                </c:pt>
                <c:pt idx="387">
                  <c:v>30</c:v>
                </c:pt>
                <c:pt idx="388">
                  <c:v>28</c:v>
                </c:pt>
                <c:pt idx="389">
                  <c:v>28</c:v>
                </c:pt>
                <c:pt idx="390">
                  <c:v>27</c:v>
                </c:pt>
                <c:pt idx="391">
                  <c:v>28</c:v>
                </c:pt>
                <c:pt idx="392">
                  <c:v>26</c:v>
                </c:pt>
                <c:pt idx="393">
                  <c:v>28</c:v>
                </c:pt>
                <c:pt idx="394">
                  <c:v>27</c:v>
                </c:pt>
                <c:pt idx="395">
                  <c:v>26</c:v>
                </c:pt>
                <c:pt idx="396">
                  <c:v>28</c:v>
                </c:pt>
                <c:pt idx="397">
                  <c:v>30</c:v>
                </c:pt>
                <c:pt idx="398">
                  <c:v>30</c:v>
                </c:pt>
                <c:pt idx="399">
                  <c:v>27</c:v>
                </c:pt>
                <c:pt idx="400">
                  <c:v>32</c:v>
                </c:pt>
                <c:pt idx="401">
                  <c:v>32</c:v>
                </c:pt>
                <c:pt idx="402">
                  <c:v>31</c:v>
                </c:pt>
                <c:pt idx="403">
                  <c:v>27</c:v>
                </c:pt>
                <c:pt idx="404">
                  <c:v>28</c:v>
                </c:pt>
                <c:pt idx="405">
                  <c:v>28</c:v>
                </c:pt>
                <c:pt idx="406">
                  <c:v>32</c:v>
                </c:pt>
                <c:pt idx="407">
                  <c:v>27</c:v>
                </c:pt>
                <c:pt idx="408">
                  <c:v>27</c:v>
                </c:pt>
                <c:pt idx="409">
                  <c:v>28</c:v>
                </c:pt>
                <c:pt idx="410">
                  <c:v>30</c:v>
                </c:pt>
                <c:pt idx="411">
                  <c:v>27</c:v>
                </c:pt>
                <c:pt idx="412">
                  <c:v>27</c:v>
                </c:pt>
                <c:pt idx="413">
                  <c:v>31</c:v>
                </c:pt>
                <c:pt idx="414">
                  <c:v>27</c:v>
                </c:pt>
                <c:pt idx="415">
                  <c:v>31</c:v>
                </c:pt>
                <c:pt idx="416">
                  <c:v>34</c:v>
                </c:pt>
                <c:pt idx="417">
                  <c:v>27</c:v>
                </c:pt>
                <c:pt idx="418">
                  <c:v>28</c:v>
                </c:pt>
                <c:pt idx="419">
                  <c:v>29</c:v>
                </c:pt>
                <c:pt idx="420">
                  <c:v>31</c:v>
                </c:pt>
                <c:pt idx="421">
                  <c:v>29</c:v>
                </c:pt>
                <c:pt idx="422">
                  <c:v>32</c:v>
                </c:pt>
                <c:pt idx="423">
                  <c:v>31</c:v>
                </c:pt>
                <c:pt idx="424">
                  <c:v>27</c:v>
                </c:pt>
                <c:pt idx="425">
                  <c:v>30</c:v>
                </c:pt>
                <c:pt idx="426">
                  <c:v>28</c:v>
                </c:pt>
                <c:pt idx="427">
                  <c:v>28</c:v>
                </c:pt>
                <c:pt idx="428">
                  <c:v>31</c:v>
                </c:pt>
                <c:pt idx="429">
                  <c:v>27</c:v>
                </c:pt>
                <c:pt idx="430">
                  <c:v>28</c:v>
                </c:pt>
                <c:pt idx="431">
                  <c:v>28</c:v>
                </c:pt>
                <c:pt idx="432">
                  <c:v>27</c:v>
                </c:pt>
                <c:pt idx="433">
                  <c:v>27</c:v>
                </c:pt>
                <c:pt idx="434">
                  <c:v>27</c:v>
                </c:pt>
                <c:pt idx="435">
                  <c:v>29</c:v>
                </c:pt>
                <c:pt idx="436">
                  <c:v>30</c:v>
                </c:pt>
                <c:pt idx="437">
                  <c:v>23</c:v>
                </c:pt>
                <c:pt idx="438">
                  <c:v>27</c:v>
                </c:pt>
                <c:pt idx="439">
                  <c:v>30</c:v>
                </c:pt>
                <c:pt idx="440">
                  <c:v>32</c:v>
                </c:pt>
                <c:pt idx="441">
                  <c:v>31</c:v>
                </c:pt>
                <c:pt idx="442">
                  <c:v>31</c:v>
                </c:pt>
                <c:pt idx="443">
                  <c:v>31</c:v>
                </c:pt>
                <c:pt idx="444">
                  <c:v>28</c:v>
                </c:pt>
                <c:pt idx="445">
                  <c:v>25</c:v>
                </c:pt>
                <c:pt idx="446">
                  <c:v>31</c:v>
                </c:pt>
                <c:pt idx="447">
                  <c:v>27</c:v>
                </c:pt>
                <c:pt idx="448">
                  <c:v>28</c:v>
                </c:pt>
                <c:pt idx="449">
                  <c:v>27</c:v>
                </c:pt>
                <c:pt idx="450">
                  <c:v>27</c:v>
                </c:pt>
                <c:pt idx="451">
                  <c:v>28</c:v>
                </c:pt>
                <c:pt idx="452">
                  <c:v>28</c:v>
                </c:pt>
                <c:pt idx="453">
                  <c:v>29</c:v>
                </c:pt>
                <c:pt idx="454">
                  <c:v>27</c:v>
                </c:pt>
                <c:pt idx="455">
                  <c:v>31</c:v>
                </c:pt>
                <c:pt idx="456">
                  <c:v>30</c:v>
                </c:pt>
                <c:pt idx="457">
                  <c:v>28</c:v>
                </c:pt>
                <c:pt idx="458">
                  <c:v>31</c:v>
                </c:pt>
                <c:pt idx="459">
                  <c:v>27</c:v>
                </c:pt>
                <c:pt idx="460">
                  <c:v>28</c:v>
                </c:pt>
                <c:pt idx="461">
                  <c:v>28</c:v>
                </c:pt>
                <c:pt idx="462">
                  <c:v>29</c:v>
                </c:pt>
                <c:pt idx="463">
                  <c:v>30</c:v>
                </c:pt>
                <c:pt idx="464">
                  <c:v>28</c:v>
                </c:pt>
                <c:pt idx="465">
                  <c:v>27</c:v>
                </c:pt>
                <c:pt idx="466">
                  <c:v>25</c:v>
                </c:pt>
                <c:pt idx="467">
                  <c:v>31</c:v>
                </c:pt>
                <c:pt idx="468">
                  <c:v>27</c:v>
                </c:pt>
                <c:pt idx="469">
                  <c:v>30</c:v>
                </c:pt>
                <c:pt idx="470">
                  <c:v>31</c:v>
                </c:pt>
                <c:pt idx="471">
                  <c:v>27</c:v>
                </c:pt>
                <c:pt idx="472">
                  <c:v>27</c:v>
                </c:pt>
                <c:pt idx="473">
                  <c:v>28</c:v>
                </c:pt>
                <c:pt idx="474">
                  <c:v>27</c:v>
                </c:pt>
                <c:pt idx="475">
                  <c:v>27</c:v>
                </c:pt>
                <c:pt idx="476">
                  <c:v>27</c:v>
                </c:pt>
                <c:pt idx="477">
                  <c:v>27</c:v>
                </c:pt>
                <c:pt idx="478">
                  <c:v>27</c:v>
                </c:pt>
                <c:pt idx="479">
                  <c:v>27</c:v>
                </c:pt>
                <c:pt idx="480">
                  <c:v>25</c:v>
                </c:pt>
                <c:pt idx="481">
                  <c:v>30</c:v>
                </c:pt>
                <c:pt idx="482">
                  <c:v>31</c:v>
                </c:pt>
                <c:pt idx="483">
                  <c:v>27</c:v>
                </c:pt>
                <c:pt idx="484">
                  <c:v>28</c:v>
                </c:pt>
                <c:pt idx="485">
                  <c:v>30</c:v>
                </c:pt>
                <c:pt idx="486">
                  <c:v>31</c:v>
                </c:pt>
                <c:pt idx="487">
                  <c:v>31</c:v>
                </c:pt>
                <c:pt idx="488">
                  <c:v>30</c:v>
                </c:pt>
                <c:pt idx="489">
                  <c:v>25</c:v>
                </c:pt>
                <c:pt idx="490">
                  <c:v>31</c:v>
                </c:pt>
                <c:pt idx="491">
                  <c:v>27</c:v>
                </c:pt>
                <c:pt idx="492">
                  <c:v>28</c:v>
                </c:pt>
                <c:pt idx="493">
                  <c:v>25</c:v>
                </c:pt>
                <c:pt idx="494">
                  <c:v>28</c:v>
                </c:pt>
                <c:pt idx="495">
                  <c:v>27</c:v>
                </c:pt>
                <c:pt idx="496">
                  <c:v>27</c:v>
                </c:pt>
                <c:pt idx="497">
                  <c:v>32</c:v>
                </c:pt>
                <c:pt idx="498">
                  <c:v>30</c:v>
                </c:pt>
                <c:pt idx="499">
                  <c:v>28</c:v>
                </c:pt>
                <c:pt idx="500">
                  <c:v>23</c:v>
                </c:pt>
                <c:pt idx="501">
                  <c:v>27</c:v>
                </c:pt>
                <c:pt idx="502">
                  <c:v>28</c:v>
                </c:pt>
                <c:pt idx="503">
                  <c:v>30</c:v>
                </c:pt>
                <c:pt idx="504">
                  <c:v>26</c:v>
                </c:pt>
                <c:pt idx="505">
                  <c:v>25</c:v>
                </c:pt>
                <c:pt idx="506">
                  <c:v>28</c:v>
                </c:pt>
                <c:pt idx="507">
                  <c:v>31</c:v>
                </c:pt>
                <c:pt idx="508">
                  <c:v>32</c:v>
                </c:pt>
                <c:pt idx="509">
                  <c:v>28</c:v>
                </c:pt>
                <c:pt idx="510">
                  <c:v>27</c:v>
                </c:pt>
                <c:pt idx="511">
                  <c:v>24</c:v>
                </c:pt>
                <c:pt idx="512">
                  <c:v>31</c:v>
                </c:pt>
                <c:pt idx="513">
                  <c:v>27</c:v>
                </c:pt>
                <c:pt idx="514">
                  <c:v>28</c:v>
                </c:pt>
                <c:pt idx="515">
                  <c:v>31</c:v>
                </c:pt>
                <c:pt idx="516">
                  <c:v>27</c:v>
                </c:pt>
                <c:pt idx="517">
                  <c:v>28</c:v>
                </c:pt>
                <c:pt idx="518">
                  <c:v>25</c:v>
                </c:pt>
                <c:pt idx="519">
                  <c:v>27</c:v>
                </c:pt>
                <c:pt idx="520">
                  <c:v>31</c:v>
                </c:pt>
                <c:pt idx="521">
                  <c:v>30</c:v>
                </c:pt>
                <c:pt idx="522">
                  <c:v>27</c:v>
                </c:pt>
                <c:pt idx="523">
                  <c:v>27</c:v>
                </c:pt>
                <c:pt idx="524">
                  <c:v>25</c:v>
                </c:pt>
                <c:pt idx="525">
                  <c:v>30</c:v>
                </c:pt>
                <c:pt idx="526">
                  <c:v>27</c:v>
                </c:pt>
                <c:pt idx="527">
                  <c:v>31</c:v>
                </c:pt>
                <c:pt idx="528">
                  <c:v>27</c:v>
                </c:pt>
                <c:pt idx="529">
                  <c:v>31</c:v>
                </c:pt>
                <c:pt idx="530">
                  <c:v>27</c:v>
                </c:pt>
                <c:pt idx="531">
                  <c:v>28</c:v>
                </c:pt>
                <c:pt idx="532">
                  <c:v>27</c:v>
                </c:pt>
                <c:pt idx="533">
                  <c:v>31</c:v>
                </c:pt>
                <c:pt idx="534">
                  <c:v>25</c:v>
                </c:pt>
                <c:pt idx="535">
                  <c:v>27</c:v>
                </c:pt>
                <c:pt idx="536">
                  <c:v>26</c:v>
                </c:pt>
                <c:pt idx="537">
                  <c:v>31</c:v>
                </c:pt>
                <c:pt idx="538">
                  <c:v>30</c:v>
                </c:pt>
                <c:pt idx="539">
                  <c:v>26</c:v>
                </c:pt>
                <c:pt idx="540">
                  <c:v>31</c:v>
                </c:pt>
                <c:pt idx="541">
                  <c:v>25</c:v>
                </c:pt>
                <c:pt idx="542">
                  <c:v>30</c:v>
                </c:pt>
                <c:pt idx="543">
                  <c:v>28</c:v>
                </c:pt>
                <c:pt idx="544">
                  <c:v>27</c:v>
                </c:pt>
                <c:pt idx="545">
                  <c:v>27</c:v>
                </c:pt>
                <c:pt idx="546">
                  <c:v>27</c:v>
                </c:pt>
                <c:pt idx="547">
                  <c:v>28</c:v>
                </c:pt>
                <c:pt idx="548">
                  <c:v>27</c:v>
                </c:pt>
                <c:pt idx="549">
                  <c:v>28</c:v>
                </c:pt>
                <c:pt idx="550">
                  <c:v>27</c:v>
                </c:pt>
                <c:pt idx="551">
                  <c:v>27</c:v>
                </c:pt>
                <c:pt idx="552">
                  <c:v>25</c:v>
                </c:pt>
                <c:pt idx="553">
                  <c:v>30</c:v>
                </c:pt>
                <c:pt idx="554">
                  <c:v>31</c:v>
                </c:pt>
                <c:pt idx="555">
                  <c:v>25</c:v>
                </c:pt>
                <c:pt idx="556">
                  <c:v>30</c:v>
                </c:pt>
                <c:pt idx="557">
                  <c:v>23</c:v>
                </c:pt>
                <c:pt idx="558">
                  <c:v>24</c:v>
                </c:pt>
                <c:pt idx="559">
                  <c:v>26</c:v>
                </c:pt>
                <c:pt idx="560">
                  <c:v>30</c:v>
                </c:pt>
                <c:pt idx="561">
                  <c:v>25</c:v>
                </c:pt>
                <c:pt idx="562">
                  <c:v>23</c:v>
                </c:pt>
                <c:pt idx="563">
                  <c:v>27</c:v>
                </c:pt>
                <c:pt idx="564">
                  <c:v>26</c:v>
                </c:pt>
                <c:pt idx="565">
                  <c:v>31</c:v>
                </c:pt>
                <c:pt idx="566">
                  <c:v>28</c:v>
                </c:pt>
                <c:pt idx="567">
                  <c:v>28</c:v>
                </c:pt>
                <c:pt idx="568">
                  <c:v>25</c:v>
                </c:pt>
                <c:pt idx="569">
                  <c:v>24</c:v>
                </c:pt>
                <c:pt idx="570">
                  <c:v>28</c:v>
                </c:pt>
                <c:pt idx="571">
                  <c:v>26</c:v>
                </c:pt>
                <c:pt idx="572">
                  <c:v>30</c:v>
                </c:pt>
                <c:pt idx="573">
                  <c:v>30</c:v>
                </c:pt>
                <c:pt idx="574">
                  <c:v>27</c:v>
                </c:pt>
                <c:pt idx="575">
                  <c:v>24</c:v>
                </c:pt>
                <c:pt idx="576">
                  <c:v>27</c:v>
                </c:pt>
                <c:pt idx="577">
                  <c:v>27</c:v>
                </c:pt>
                <c:pt idx="578">
                  <c:v>24</c:v>
                </c:pt>
                <c:pt idx="579">
                  <c:v>26</c:v>
                </c:pt>
                <c:pt idx="580">
                  <c:v>26</c:v>
                </c:pt>
                <c:pt idx="581">
                  <c:v>23</c:v>
                </c:pt>
                <c:pt idx="582">
                  <c:v>29</c:v>
                </c:pt>
                <c:pt idx="583">
                  <c:v>24</c:v>
                </c:pt>
                <c:pt idx="584">
                  <c:v>26</c:v>
                </c:pt>
                <c:pt idx="585">
                  <c:v>26</c:v>
                </c:pt>
                <c:pt idx="586">
                  <c:v>23</c:v>
                </c:pt>
                <c:pt idx="587">
                  <c:v>30</c:v>
                </c:pt>
                <c:pt idx="588">
                  <c:v>25</c:v>
                </c:pt>
                <c:pt idx="589">
                  <c:v>23</c:v>
                </c:pt>
                <c:pt idx="590">
                  <c:v>28</c:v>
                </c:pt>
                <c:pt idx="591">
                  <c:v>23</c:v>
                </c:pt>
                <c:pt idx="592">
                  <c:v>25</c:v>
                </c:pt>
                <c:pt idx="593">
                  <c:v>25</c:v>
                </c:pt>
                <c:pt idx="594">
                  <c:v>26</c:v>
                </c:pt>
                <c:pt idx="595">
                  <c:v>26</c:v>
                </c:pt>
                <c:pt idx="596">
                  <c:v>26</c:v>
                </c:pt>
                <c:pt idx="597">
                  <c:v>26</c:v>
                </c:pt>
                <c:pt idx="598">
                  <c:v>26</c:v>
                </c:pt>
                <c:pt idx="599">
                  <c:v>25</c:v>
                </c:pt>
                <c:pt idx="600">
                  <c:v>30</c:v>
                </c:pt>
                <c:pt idx="601">
                  <c:v>28</c:v>
                </c:pt>
                <c:pt idx="602">
                  <c:v>23</c:v>
                </c:pt>
                <c:pt idx="603">
                  <c:v>28</c:v>
                </c:pt>
                <c:pt idx="604">
                  <c:v>26</c:v>
                </c:pt>
                <c:pt idx="605">
                  <c:v>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185664"/>
        <c:axId val="191187200"/>
      </c:lineChart>
      <c:catAx>
        <c:axId val="19118566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187200"/>
        <c:crosses val="autoZero"/>
        <c:auto val="1"/>
        <c:lblAlgn val="ctr"/>
        <c:lblOffset val="100"/>
        <c:noMultiLvlLbl val="0"/>
      </c:catAx>
      <c:valAx>
        <c:axId val="1911872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1856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Gas Level</c:v>
          </c:tx>
          <c:marker>
            <c:symbol val="none"/>
          </c:marker>
          <c:cat>
            <c:numRef>
              <c:f>Sheet1!$C$1:$C$397</c:f>
              <c:numCache>
                <c:formatCode>h:mm:ss</c:formatCode>
                <c:ptCount val="397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</c:numCache>
            </c:numRef>
          </c:cat>
          <c:val>
            <c:numRef>
              <c:f>Sheet1!$F$1:$F$397</c:f>
              <c:numCache>
                <c:formatCode>General</c:formatCode>
                <c:ptCount val="397"/>
                <c:pt idx="0">
                  <c:v>32</c:v>
                </c:pt>
                <c:pt idx="1">
                  <c:v>58</c:v>
                </c:pt>
                <c:pt idx="2">
                  <c:v>113</c:v>
                </c:pt>
                <c:pt idx="3">
                  <c:v>169</c:v>
                </c:pt>
                <c:pt idx="4">
                  <c:v>220</c:v>
                </c:pt>
                <c:pt idx="5">
                  <c:v>251</c:v>
                </c:pt>
                <c:pt idx="6">
                  <c:v>278</c:v>
                </c:pt>
                <c:pt idx="7">
                  <c:v>289</c:v>
                </c:pt>
                <c:pt idx="8">
                  <c:v>299</c:v>
                </c:pt>
                <c:pt idx="9">
                  <c:v>296</c:v>
                </c:pt>
                <c:pt idx="10">
                  <c:v>285</c:v>
                </c:pt>
                <c:pt idx="11">
                  <c:v>275</c:v>
                </c:pt>
                <c:pt idx="12">
                  <c:v>265</c:v>
                </c:pt>
                <c:pt idx="13">
                  <c:v>253</c:v>
                </c:pt>
                <c:pt idx="14">
                  <c:v>243</c:v>
                </c:pt>
                <c:pt idx="15">
                  <c:v>233</c:v>
                </c:pt>
                <c:pt idx="16">
                  <c:v>226</c:v>
                </c:pt>
                <c:pt idx="17">
                  <c:v>218</c:v>
                </c:pt>
                <c:pt idx="18">
                  <c:v>211</c:v>
                </c:pt>
                <c:pt idx="19">
                  <c:v>204</c:v>
                </c:pt>
                <c:pt idx="20">
                  <c:v>198</c:v>
                </c:pt>
                <c:pt idx="21">
                  <c:v>189</c:v>
                </c:pt>
                <c:pt idx="22">
                  <c:v>183</c:v>
                </c:pt>
                <c:pt idx="23">
                  <c:v>179</c:v>
                </c:pt>
                <c:pt idx="24">
                  <c:v>169</c:v>
                </c:pt>
                <c:pt idx="25">
                  <c:v>162</c:v>
                </c:pt>
                <c:pt idx="26">
                  <c:v>156</c:v>
                </c:pt>
                <c:pt idx="27">
                  <c:v>154</c:v>
                </c:pt>
                <c:pt idx="28">
                  <c:v>148</c:v>
                </c:pt>
                <c:pt idx="29">
                  <c:v>139</c:v>
                </c:pt>
                <c:pt idx="30">
                  <c:v>136</c:v>
                </c:pt>
                <c:pt idx="31">
                  <c:v>128</c:v>
                </c:pt>
                <c:pt idx="32">
                  <c:v>126</c:v>
                </c:pt>
                <c:pt idx="33">
                  <c:v>120</c:v>
                </c:pt>
                <c:pt idx="34">
                  <c:v>117</c:v>
                </c:pt>
                <c:pt idx="35">
                  <c:v>112</c:v>
                </c:pt>
                <c:pt idx="36">
                  <c:v>105</c:v>
                </c:pt>
                <c:pt idx="37">
                  <c:v>104</c:v>
                </c:pt>
                <c:pt idx="38">
                  <c:v>98</c:v>
                </c:pt>
                <c:pt idx="39">
                  <c:v>96</c:v>
                </c:pt>
                <c:pt idx="40">
                  <c:v>91</c:v>
                </c:pt>
                <c:pt idx="41">
                  <c:v>94</c:v>
                </c:pt>
                <c:pt idx="42">
                  <c:v>88</c:v>
                </c:pt>
                <c:pt idx="43">
                  <c:v>88</c:v>
                </c:pt>
                <c:pt idx="44">
                  <c:v>88</c:v>
                </c:pt>
                <c:pt idx="45">
                  <c:v>95</c:v>
                </c:pt>
                <c:pt idx="46">
                  <c:v>103</c:v>
                </c:pt>
                <c:pt idx="47">
                  <c:v>95</c:v>
                </c:pt>
                <c:pt idx="48">
                  <c:v>93</c:v>
                </c:pt>
                <c:pt idx="49">
                  <c:v>97</c:v>
                </c:pt>
                <c:pt idx="50">
                  <c:v>94</c:v>
                </c:pt>
                <c:pt idx="51">
                  <c:v>94</c:v>
                </c:pt>
                <c:pt idx="52">
                  <c:v>86</c:v>
                </c:pt>
                <c:pt idx="53">
                  <c:v>83</c:v>
                </c:pt>
                <c:pt idx="54">
                  <c:v>79</c:v>
                </c:pt>
                <c:pt idx="55">
                  <c:v>79</c:v>
                </c:pt>
                <c:pt idx="56">
                  <c:v>75</c:v>
                </c:pt>
                <c:pt idx="57">
                  <c:v>73</c:v>
                </c:pt>
                <c:pt idx="58">
                  <c:v>75</c:v>
                </c:pt>
                <c:pt idx="59">
                  <c:v>67</c:v>
                </c:pt>
                <c:pt idx="60">
                  <c:v>69</c:v>
                </c:pt>
                <c:pt idx="61">
                  <c:v>67</c:v>
                </c:pt>
                <c:pt idx="62">
                  <c:v>67</c:v>
                </c:pt>
                <c:pt idx="63">
                  <c:v>69</c:v>
                </c:pt>
                <c:pt idx="64">
                  <c:v>65</c:v>
                </c:pt>
                <c:pt idx="65">
                  <c:v>67</c:v>
                </c:pt>
                <c:pt idx="66">
                  <c:v>65</c:v>
                </c:pt>
                <c:pt idx="67">
                  <c:v>67</c:v>
                </c:pt>
                <c:pt idx="68">
                  <c:v>64</c:v>
                </c:pt>
                <c:pt idx="69">
                  <c:v>64</c:v>
                </c:pt>
                <c:pt idx="70">
                  <c:v>67</c:v>
                </c:pt>
                <c:pt idx="71">
                  <c:v>66</c:v>
                </c:pt>
                <c:pt idx="72">
                  <c:v>59</c:v>
                </c:pt>
                <c:pt idx="73">
                  <c:v>57</c:v>
                </c:pt>
                <c:pt idx="74">
                  <c:v>65</c:v>
                </c:pt>
                <c:pt idx="75">
                  <c:v>60</c:v>
                </c:pt>
                <c:pt idx="76">
                  <c:v>62</c:v>
                </c:pt>
                <c:pt idx="77">
                  <c:v>57</c:v>
                </c:pt>
                <c:pt idx="78">
                  <c:v>57</c:v>
                </c:pt>
                <c:pt idx="79">
                  <c:v>58</c:v>
                </c:pt>
                <c:pt idx="80">
                  <c:v>57</c:v>
                </c:pt>
                <c:pt idx="81">
                  <c:v>55</c:v>
                </c:pt>
                <c:pt idx="82">
                  <c:v>58</c:v>
                </c:pt>
                <c:pt idx="83">
                  <c:v>56</c:v>
                </c:pt>
                <c:pt idx="84">
                  <c:v>55</c:v>
                </c:pt>
                <c:pt idx="85">
                  <c:v>54</c:v>
                </c:pt>
                <c:pt idx="86">
                  <c:v>54</c:v>
                </c:pt>
                <c:pt idx="87">
                  <c:v>56</c:v>
                </c:pt>
                <c:pt idx="88">
                  <c:v>51</c:v>
                </c:pt>
                <c:pt idx="89">
                  <c:v>53</c:v>
                </c:pt>
                <c:pt idx="90">
                  <c:v>54</c:v>
                </c:pt>
                <c:pt idx="91">
                  <c:v>51</c:v>
                </c:pt>
                <c:pt idx="92">
                  <c:v>54</c:v>
                </c:pt>
                <c:pt idx="93">
                  <c:v>77</c:v>
                </c:pt>
                <c:pt idx="94">
                  <c:v>110</c:v>
                </c:pt>
                <c:pt idx="95">
                  <c:v>112</c:v>
                </c:pt>
                <c:pt idx="96">
                  <c:v>105</c:v>
                </c:pt>
                <c:pt idx="97">
                  <c:v>111</c:v>
                </c:pt>
                <c:pt idx="98">
                  <c:v>105</c:v>
                </c:pt>
                <c:pt idx="99">
                  <c:v>87</c:v>
                </c:pt>
                <c:pt idx="100">
                  <c:v>82</c:v>
                </c:pt>
                <c:pt idx="101">
                  <c:v>73</c:v>
                </c:pt>
                <c:pt idx="102">
                  <c:v>67</c:v>
                </c:pt>
                <c:pt idx="103">
                  <c:v>65</c:v>
                </c:pt>
                <c:pt idx="104">
                  <c:v>68</c:v>
                </c:pt>
                <c:pt idx="105">
                  <c:v>63</c:v>
                </c:pt>
                <c:pt idx="106">
                  <c:v>59</c:v>
                </c:pt>
                <c:pt idx="107">
                  <c:v>59</c:v>
                </c:pt>
                <c:pt idx="108">
                  <c:v>64</c:v>
                </c:pt>
                <c:pt idx="109">
                  <c:v>81</c:v>
                </c:pt>
                <c:pt idx="110">
                  <c:v>77</c:v>
                </c:pt>
                <c:pt idx="111">
                  <c:v>71</c:v>
                </c:pt>
                <c:pt idx="112">
                  <c:v>69</c:v>
                </c:pt>
                <c:pt idx="113">
                  <c:v>67</c:v>
                </c:pt>
                <c:pt idx="114">
                  <c:v>61</c:v>
                </c:pt>
                <c:pt idx="115">
                  <c:v>58</c:v>
                </c:pt>
                <c:pt idx="116">
                  <c:v>57</c:v>
                </c:pt>
                <c:pt idx="117">
                  <c:v>60</c:v>
                </c:pt>
                <c:pt idx="118">
                  <c:v>53</c:v>
                </c:pt>
                <c:pt idx="119">
                  <c:v>52</c:v>
                </c:pt>
                <c:pt idx="120">
                  <c:v>54</c:v>
                </c:pt>
                <c:pt idx="121">
                  <c:v>51</c:v>
                </c:pt>
                <c:pt idx="122">
                  <c:v>51</c:v>
                </c:pt>
                <c:pt idx="123">
                  <c:v>55</c:v>
                </c:pt>
                <c:pt idx="124">
                  <c:v>52</c:v>
                </c:pt>
                <c:pt idx="125">
                  <c:v>48</c:v>
                </c:pt>
                <c:pt idx="126">
                  <c:v>51</c:v>
                </c:pt>
                <c:pt idx="127">
                  <c:v>49</c:v>
                </c:pt>
                <c:pt idx="128">
                  <c:v>52</c:v>
                </c:pt>
                <c:pt idx="129">
                  <c:v>52</c:v>
                </c:pt>
                <c:pt idx="130">
                  <c:v>47</c:v>
                </c:pt>
                <c:pt idx="131">
                  <c:v>47</c:v>
                </c:pt>
                <c:pt idx="132">
                  <c:v>116</c:v>
                </c:pt>
                <c:pt idx="133">
                  <c:v>93</c:v>
                </c:pt>
                <c:pt idx="134">
                  <c:v>75</c:v>
                </c:pt>
                <c:pt idx="135">
                  <c:v>70</c:v>
                </c:pt>
                <c:pt idx="136">
                  <c:v>69</c:v>
                </c:pt>
                <c:pt idx="137">
                  <c:v>67</c:v>
                </c:pt>
                <c:pt idx="138">
                  <c:v>64</c:v>
                </c:pt>
                <c:pt idx="139">
                  <c:v>58</c:v>
                </c:pt>
                <c:pt idx="140">
                  <c:v>56</c:v>
                </c:pt>
                <c:pt idx="141">
                  <c:v>62</c:v>
                </c:pt>
                <c:pt idx="142">
                  <c:v>61</c:v>
                </c:pt>
                <c:pt idx="143">
                  <c:v>52</c:v>
                </c:pt>
                <c:pt idx="144">
                  <c:v>55</c:v>
                </c:pt>
                <c:pt idx="145">
                  <c:v>51</c:v>
                </c:pt>
                <c:pt idx="146">
                  <c:v>52</c:v>
                </c:pt>
                <c:pt idx="147">
                  <c:v>54</c:v>
                </c:pt>
                <c:pt idx="148">
                  <c:v>54</c:v>
                </c:pt>
                <c:pt idx="149">
                  <c:v>47</c:v>
                </c:pt>
                <c:pt idx="150">
                  <c:v>49</c:v>
                </c:pt>
                <c:pt idx="151">
                  <c:v>49</c:v>
                </c:pt>
                <c:pt idx="152">
                  <c:v>52</c:v>
                </c:pt>
                <c:pt idx="153">
                  <c:v>47</c:v>
                </c:pt>
                <c:pt idx="154">
                  <c:v>49</c:v>
                </c:pt>
                <c:pt idx="155">
                  <c:v>47</c:v>
                </c:pt>
                <c:pt idx="156">
                  <c:v>54</c:v>
                </c:pt>
                <c:pt idx="157">
                  <c:v>43</c:v>
                </c:pt>
                <c:pt idx="158">
                  <c:v>44</c:v>
                </c:pt>
                <c:pt idx="159">
                  <c:v>48</c:v>
                </c:pt>
                <c:pt idx="160">
                  <c:v>45</c:v>
                </c:pt>
                <c:pt idx="161">
                  <c:v>44</c:v>
                </c:pt>
                <c:pt idx="162">
                  <c:v>44</c:v>
                </c:pt>
                <c:pt idx="163">
                  <c:v>46</c:v>
                </c:pt>
                <c:pt idx="164">
                  <c:v>47</c:v>
                </c:pt>
                <c:pt idx="165">
                  <c:v>42</c:v>
                </c:pt>
                <c:pt idx="166">
                  <c:v>47</c:v>
                </c:pt>
                <c:pt idx="167">
                  <c:v>47</c:v>
                </c:pt>
                <c:pt idx="168">
                  <c:v>43</c:v>
                </c:pt>
                <c:pt idx="169">
                  <c:v>41</c:v>
                </c:pt>
                <c:pt idx="170">
                  <c:v>46</c:v>
                </c:pt>
                <c:pt idx="171">
                  <c:v>47</c:v>
                </c:pt>
                <c:pt idx="172">
                  <c:v>44</c:v>
                </c:pt>
                <c:pt idx="173">
                  <c:v>63</c:v>
                </c:pt>
                <c:pt idx="174">
                  <c:v>60</c:v>
                </c:pt>
                <c:pt idx="175">
                  <c:v>55</c:v>
                </c:pt>
                <c:pt idx="176">
                  <c:v>56</c:v>
                </c:pt>
                <c:pt idx="177">
                  <c:v>51</c:v>
                </c:pt>
                <c:pt idx="178">
                  <c:v>52</c:v>
                </c:pt>
                <c:pt idx="179">
                  <c:v>49</c:v>
                </c:pt>
                <c:pt idx="180">
                  <c:v>52</c:v>
                </c:pt>
                <c:pt idx="181">
                  <c:v>48</c:v>
                </c:pt>
                <c:pt idx="182">
                  <c:v>47</c:v>
                </c:pt>
                <c:pt idx="183">
                  <c:v>51</c:v>
                </c:pt>
                <c:pt idx="184">
                  <c:v>46</c:v>
                </c:pt>
                <c:pt idx="185">
                  <c:v>48</c:v>
                </c:pt>
                <c:pt idx="186">
                  <c:v>45</c:v>
                </c:pt>
                <c:pt idx="187">
                  <c:v>43</c:v>
                </c:pt>
                <c:pt idx="188">
                  <c:v>43</c:v>
                </c:pt>
                <c:pt idx="189">
                  <c:v>43</c:v>
                </c:pt>
                <c:pt idx="190">
                  <c:v>43</c:v>
                </c:pt>
                <c:pt idx="191">
                  <c:v>46</c:v>
                </c:pt>
                <c:pt idx="192">
                  <c:v>43</c:v>
                </c:pt>
                <c:pt idx="193">
                  <c:v>43</c:v>
                </c:pt>
                <c:pt idx="194">
                  <c:v>44</c:v>
                </c:pt>
                <c:pt idx="195">
                  <c:v>41</c:v>
                </c:pt>
                <c:pt idx="196">
                  <c:v>46</c:v>
                </c:pt>
                <c:pt idx="197">
                  <c:v>43</c:v>
                </c:pt>
                <c:pt idx="198">
                  <c:v>80</c:v>
                </c:pt>
                <c:pt idx="199">
                  <c:v>75</c:v>
                </c:pt>
                <c:pt idx="200">
                  <c:v>66</c:v>
                </c:pt>
                <c:pt idx="201">
                  <c:v>61</c:v>
                </c:pt>
                <c:pt idx="202">
                  <c:v>59</c:v>
                </c:pt>
                <c:pt idx="203">
                  <c:v>55</c:v>
                </c:pt>
                <c:pt idx="204">
                  <c:v>55</c:v>
                </c:pt>
                <c:pt idx="205">
                  <c:v>53</c:v>
                </c:pt>
                <c:pt idx="206">
                  <c:v>51</c:v>
                </c:pt>
                <c:pt idx="207">
                  <c:v>52</c:v>
                </c:pt>
                <c:pt idx="208">
                  <c:v>49</c:v>
                </c:pt>
                <c:pt idx="209">
                  <c:v>49</c:v>
                </c:pt>
                <c:pt idx="210">
                  <c:v>49</c:v>
                </c:pt>
                <c:pt idx="211">
                  <c:v>47</c:v>
                </c:pt>
                <c:pt idx="212">
                  <c:v>47</c:v>
                </c:pt>
                <c:pt idx="213">
                  <c:v>47</c:v>
                </c:pt>
                <c:pt idx="214">
                  <c:v>51</c:v>
                </c:pt>
                <c:pt idx="215">
                  <c:v>48</c:v>
                </c:pt>
                <c:pt idx="216">
                  <c:v>49</c:v>
                </c:pt>
                <c:pt idx="217">
                  <c:v>48</c:v>
                </c:pt>
                <c:pt idx="218">
                  <c:v>43</c:v>
                </c:pt>
                <c:pt idx="219">
                  <c:v>45</c:v>
                </c:pt>
                <c:pt idx="220">
                  <c:v>44</c:v>
                </c:pt>
                <c:pt idx="221">
                  <c:v>42</c:v>
                </c:pt>
                <c:pt idx="222">
                  <c:v>43</c:v>
                </c:pt>
                <c:pt idx="223">
                  <c:v>44</c:v>
                </c:pt>
                <c:pt idx="224">
                  <c:v>42</c:v>
                </c:pt>
                <c:pt idx="225">
                  <c:v>41</c:v>
                </c:pt>
                <c:pt idx="226">
                  <c:v>41</c:v>
                </c:pt>
                <c:pt idx="227">
                  <c:v>41</c:v>
                </c:pt>
                <c:pt idx="228">
                  <c:v>39</c:v>
                </c:pt>
                <c:pt idx="229">
                  <c:v>40</c:v>
                </c:pt>
                <c:pt idx="230">
                  <c:v>42</c:v>
                </c:pt>
                <c:pt idx="231">
                  <c:v>44</c:v>
                </c:pt>
                <c:pt idx="232">
                  <c:v>42</c:v>
                </c:pt>
                <c:pt idx="233">
                  <c:v>41</c:v>
                </c:pt>
                <c:pt idx="234">
                  <c:v>39</c:v>
                </c:pt>
                <c:pt idx="235">
                  <c:v>41</c:v>
                </c:pt>
                <c:pt idx="236">
                  <c:v>45</c:v>
                </c:pt>
                <c:pt idx="237">
                  <c:v>45</c:v>
                </c:pt>
                <c:pt idx="238">
                  <c:v>39</c:v>
                </c:pt>
                <c:pt idx="239">
                  <c:v>39</c:v>
                </c:pt>
                <c:pt idx="240">
                  <c:v>40</c:v>
                </c:pt>
                <c:pt idx="241">
                  <c:v>38</c:v>
                </c:pt>
                <c:pt idx="242">
                  <c:v>39</c:v>
                </c:pt>
                <c:pt idx="243">
                  <c:v>40</c:v>
                </c:pt>
                <c:pt idx="244">
                  <c:v>41</c:v>
                </c:pt>
                <c:pt idx="245">
                  <c:v>39</c:v>
                </c:pt>
                <c:pt idx="246">
                  <c:v>40</c:v>
                </c:pt>
                <c:pt idx="247">
                  <c:v>39</c:v>
                </c:pt>
                <c:pt idx="248">
                  <c:v>38</c:v>
                </c:pt>
                <c:pt idx="249">
                  <c:v>38</c:v>
                </c:pt>
                <c:pt idx="250">
                  <c:v>38</c:v>
                </c:pt>
                <c:pt idx="251">
                  <c:v>37</c:v>
                </c:pt>
                <c:pt idx="252">
                  <c:v>42</c:v>
                </c:pt>
                <c:pt idx="253">
                  <c:v>37</c:v>
                </c:pt>
                <c:pt idx="254">
                  <c:v>37</c:v>
                </c:pt>
                <c:pt idx="255">
                  <c:v>37</c:v>
                </c:pt>
                <c:pt idx="256">
                  <c:v>40</c:v>
                </c:pt>
                <c:pt idx="257">
                  <c:v>38</c:v>
                </c:pt>
                <c:pt idx="258">
                  <c:v>37</c:v>
                </c:pt>
                <c:pt idx="259">
                  <c:v>37</c:v>
                </c:pt>
                <c:pt idx="260">
                  <c:v>35</c:v>
                </c:pt>
                <c:pt idx="261">
                  <c:v>37</c:v>
                </c:pt>
                <c:pt idx="262">
                  <c:v>42</c:v>
                </c:pt>
                <c:pt idx="263">
                  <c:v>37</c:v>
                </c:pt>
                <c:pt idx="264">
                  <c:v>40</c:v>
                </c:pt>
                <c:pt idx="265">
                  <c:v>35</c:v>
                </c:pt>
                <c:pt idx="266">
                  <c:v>40</c:v>
                </c:pt>
                <c:pt idx="267">
                  <c:v>37</c:v>
                </c:pt>
                <c:pt idx="268">
                  <c:v>37</c:v>
                </c:pt>
                <c:pt idx="269">
                  <c:v>39</c:v>
                </c:pt>
                <c:pt idx="270">
                  <c:v>36</c:v>
                </c:pt>
                <c:pt idx="271">
                  <c:v>36</c:v>
                </c:pt>
                <c:pt idx="272">
                  <c:v>36</c:v>
                </c:pt>
                <c:pt idx="273">
                  <c:v>36</c:v>
                </c:pt>
                <c:pt idx="274">
                  <c:v>37</c:v>
                </c:pt>
                <c:pt idx="275">
                  <c:v>41</c:v>
                </c:pt>
                <c:pt idx="276">
                  <c:v>37</c:v>
                </c:pt>
                <c:pt idx="277">
                  <c:v>38</c:v>
                </c:pt>
                <c:pt idx="278">
                  <c:v>41</c:v>
                </c:pt>
                <c:pt idx="279">
                  <c:v>36</c:v>
                </c:pt>
                <c:pt idx="280">
                  <c:v>37</c:v>
                </c:pt>
                <c:pt idx="281">
                  <c:v>41</c:v>
                </c:pt>
                <c:pt idx="282">
                  <c:v>37</c:v>
                </c:pt>
                <c:pt idx="283">
                  <c:v>35</c:v>
                </c:pt>
                <c:pt idx="284">
                  <c:v>35</c:v>
                </c:pt>
                <c:pt idx="285">
                  <c:v>39</c:v>
                </c:pt>
                <c:pt idx="286">
                  <c:v>39</c:v>
                </c:pt>
                <c:pt idx="287">
                  <c:v>35</c:v>
                </c:pt>
                <c:pt idx="288">
                  <c:v>40</c:v>
                </c:pt>
                <c:pt idx="289">
                  <c:v>35</c:v>
                </c:pt>
                <c:pt idx="290">
                  <c:v>36</c:v>
                </c:pt>
                <c:pt idx="291">
                  <c:v>37</c:v>
                </c:pt>
                <c:pt idx="292">
                  <c:v>35</c:v>
                </c:pt>
                <c:pt idx="293">
                  <c:v>35</c:v>
                </c:pt>
                <c:pt idx="294">
                  <c:v>35</c:v>
                </c:pt>
                <c:pt idx="295">
                  <c:v>35</c:v>
                </c:pt>
                <c:pt idx="296">
                  <c:v>35</c:v>
                </c:pt>
                <c:pt idx="297">
                  <c:v>36</c:v>
                </c:pt>
                <c:pt idx="298">
                  <c:v>36</c:v>
                </c:pt>
                <c:pt idx="299">
                  <c:v>36</c:v>
                </c:pt>
                <c:pt idx="300">
                  <c:v>35</c:v>
                </c:pt>
                <c:pt idx="301">
                  <c:v>40</c:v>
                </c:pt>
                <c:pt idx="302">
                  <c:v>35</c:v>
                </c:pt>
                <c:pt idx="303">
                  <c:v>35</c:v>
                </c:pt>
                <c:pt idx="304">
                  <c:v>35</c:v>
                </c:pt>
                <c:pt idx="305">
                  <c:v>36</c:v>
                </c:pt>
                <c:pt idx="306">
                  <c:v>36</c:v>
                </c:pt>
                <c:pt idx="307">
                  <c:v>37</c:v>
                </c:pt>
                <c:pt idx="308">
                  <c:v>35</c:v>
                </c:pt>
                <c:pt idx="309">
                  <c:v>35</c:v>
                </c:pt>
                <c:pt idx="310">
                  <c:v>36</c:v>
                </c:pt>
                <c:pt idx="311">
                  <c:v>34</c:v>
                </c:pt>
                <c:pt idx="312">
                  <c:v>40</c:v>
                </c:pt>
                <c:pt idx="313">
                  <c:v>35</c:v>
                </c:pt>
                <c:pt idx="314">
                  <c:v>36</c:v>
                </c:pt>
                <c:pt idx="315">
                  <c:v>35</c:v>
                </c:pt>
                <c:pt idx="316">
                  <c:v>35</c:v>
                </c:pt>
                <c:pt idx="317">
                  <c:v>33</c:v>
                </c:pt>
                <c:pt idx="318">
                  <c:v>35</c:v>
                </c:pt>
                <c:pt idx="319">
                  <c:v>34</c:v>
                </c:pt>
                <c:pt idx="320">
                  <c:v>33</c:v>
                </c:pt>
                <c:pt idx="321">
                  <c:v>38</c:v>
                </c:pt>
                <c:pt idx="322">
                  <c:v>35</c:v>
                </c:pt>
                <c:pt idx="323">
                  <c:v>35</c:v>
                </c:pt>
                <c:pt idx="324">
                  <c:v>35</c:v>
                </c:pt>
                <c:pt idx="325">
                  <c:v>31</c:v>
                </c:pt>
                <c:pt idx="326">
                  <c:v>35</c:v>
                </c:pt>
                <c:pt idx="327">
                  <c:v>39</c:v>
                </c:pt>
                <c:pt idx="328">
                  <c:v>36</c:v>
                </c:pt>
                <c:pt idx="329">
                  <c:v>34</c:v>
                </c:pt>
                <c:pt idx="330">
                  <c:v>38</c:v>
                </c:pt>
                <c:pt idx="331">
                  <c:v>38</c:v>
                </c:pt>
                <c:pt idx="332">
                  <c:v>39</c:v>
                </c:pt>
                <c:pt idx="333">
                  <c:v>38</c:v>
                </c:pt>
                <c:pt idx="334">
                  <c:v>33</c:v>
                </c:pt>
                <c:pt idx="335">
                  <c:v>37</c:v>
                </c:pt>
                <c:pt idx="336">
                  <c:v>36</c:v>
                </c:pt>
                <c:pt idx="337">
                  <c:v>34</c:v>
                </c:pt>
                <c:pt idx="338">
                  <c:v>35</c:v>
                </c:pt>
                <c:pt idx="339">
                  <c:v>36</c:v>
                </c:pt>
                <c:pt idx="340">
                  <c:v>35</c:v>
                </c:pt>
                <c:pt idx="341">
                  <c:v>35</c:v>
                </c:pt>
                <c:pt idx="342">
                  <c:v>35</c:v>
                </c:pt>
                <c:pt idx="343">
                  <c:v>38</c:v>
                </c:pt>
                <c:pt idx="344">
                  <c:v>33</c:v>
                </c:pt>
                <c:pt idx="345">
                  <c:v>34</c:v>
                </c:pt>
                <c:pt idx="346">
                  <c:v>33</c:v>
                </c:pt>
                <c:pt idx="347">
                  <c:v>39</c:v>
                </c:pt>
                <c:pt idx="348">
                  <c:v>31</c:v>
                </c:pt>
                <c:pt idx="349">
                  <c:v>34</c:v>
                </c:pt>
                <c:pt idx="350">
                  <c:v>31</c:v>
                </c:pt>
                <c:pt idx="351">
                  <c:v>33</c:v>
                </c:pt>
                <c:pt idx="352">
                  <c:v>31</c:v>
                </c:pt>
                <c:pt idx="353">
                  <c:v>36</c:v>
                </c:pt>
                <c:pt idx="354">
                  <c:v>38</c:v>
                </c:pt>
                <c:pt idx="355">
                  <c:v>31</c:v>
                </c:pt>
                <c:pt idx="356">
                  <c:v>33</c:v>
                </c:pt>
                <c:pt idx="357">
                  <c:v>33</c:v>
                </c:pt>
                <c:pt idx="358">
                  <c:v>33</c:v>
                </c:pt>
                <c:pt idx="359">
                  <c:v>33</c:v>
                </c:pt>
                <c:pt idx="360">
                  <c:v>31</c:v>
                </c:pt>
                <c:pt idx="361">
                  <c:v>38</c:v>
                </c:pt>
                <c:pt idx="362">
                  <c:v>32</c:v>
                </c:pt>
                <c:pt idx="363">
                  <c:v>32</c:v>
                </c:pt>
                <c:pt idx="364">
                  <c:v>32</c:v>
                </c:pt>
                <c:pt idx="365">
                  <c:v>33</c:v>
                </c:pt>
                <c:pt idx="366">
                  <c:v>31</c:v>
                </c:pt>
                <c:pt idx="367">
                  <c:v>33</c:v>
                </c:pt>
                <c:pt idx="368">
                  <c:v>31</c:v>
                </c:pt>
                <c:pt idx="369">
                  <c:v>36</c:v>
                </c:pt>
                <c:pt idx="370">
                  <c:v>31</c:v>
                </c:pt>
                <c:pt idx="371">
                  <c:v>32</c:v>
                </c:pt>
                <c:pt idx="372">
                  <c:v>33</c:v>
                </c:pt>
                <c:pt idx="373">
                  <c:v>32</c:v>
                </c:pt>
                <c:pt idx="374">
                  <c:v>33</c:v>
                </c:pt>
                <c:pt idx="375">
                  <c:v>37</c:v>
                </c:pt>
                <c:pt idx="376">
                  <c:v>33</c:v>
                </c:pt>
                <c:pt idx="377">
                  <c:v>37</c:v>
                </c:pt>
                <c:pt idx="378">
                  <c:v>32</c:v>
                </c:pt>
                <c:pt idx="379">
                  <c:v>32</c:v>
                </c:pt>
                <c:pt idx="380">
                  <c:v>31</c:v>
                </c:pt>
                <c:pt idx="381">
                  <c:v>31</c:v>
                </c:pt>
                <c:pt idx="382">
                  <c:v>31</c:v>
                </c:pt>
                <c:pt idx="383">
                  <c:v>32</c:v>
                </c:pt>
                <c:pt idx="384">
                  <c:v>32</c:v>
                </c:pt>
                <c:pt idx="385">
                  <c:v>31</c:v>
                </c:pt>
                <c:pt idx="386">
                  <c:v>32</c:v>
                </c:pt>
                <c:pt idx="387">
                  <c:v>31</c:v>
                </c:pt>
                <c:pt idx="388">
                  <c:v>31</c:v>
                </c:pt>
                <c:pt idx="389">
                  <c:v>34</c:v>
                </c:pt>
                <c:pt idx="390">
                  <c:v>31</c:v>
                </c:pt>
                <c:pt idx="391">
                  <c:v>31</c:v>
                </c:pt>
                <c:pt idx="392">
                  <c:v>31</c:v>
                </c:pt>
                <c:pt idx="393">
                  <c:v>31</c:v>
                </c:pt>
                <c:pt idx="394">
                  <c:v>31</c:v>
                </c:pt>
                <c:pt idx="395">
                  <c:v>37</c:v>
                </c:pt>
                <c:pt idx="396">
                  <c:v>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199104"/>
        <c:axId val="191200640"/>
      </c:lineChart>
      <c:catAx>
        <c:axId val="19119910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200640"/>
        <c:crosses val="autoZero"/>
        <c:auto val="1"/>
        <c:lblAlgn val="ctr"/>
        <c:lblOffset val="100"/>
        <c:noMultiLvlLbl val="0"/>
      </c:catAx>
      <c:valAx>
        <c:axId val="1912006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1991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Sheet1!$C$1:$C$782</c:f>
              <c:numCache>
                <c:formatCode>h:mm:ss</c:formatCode>
                <c:ptCount val="782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3.4375E-3</c:v>
                </c:pt>
                <c:pt idx="298">
                  <c:v>3.4490740740740745E-3</c:v>
                </c:pt>
                <c:pt idx="299">
                  <c:v>3.4606481481481485E-3</c:v>
                </c:pt>
                <c:pt idx="300">
                  <c:v>3.472222222222222E-3</c:v>
                </c:pt>
                <c:pt idx="301">
                  <c:v>3.483796296296296E-3</c:v>
                </c:pt>
                <c:pt idx="302">
                  <c:v>3.4953703703703705E-3</c:v>
                </c:pt>
                <c:pt idx="303">
                  <c:v>3.5069444444444445E-3</c:v>
                </c:pt>
                <c:pt idx="304">
                  <c:v>3.5185185185185185E-3</c:v>
                </c:pt>
                <c:pt idx="305">
                  <c:v>3.530092592592592E-3</c:v>
                </c:pt>
                <c:pt idx="306">
                  <c:v>3.5416666666666665E-3</c:v>
                </c:pt>
                <c:pt idx="307">
                  <c:v>3.5532407407407405E-3</c:v>
                </c:pt>
                <c:pt idx="308">
                  <c:v>3.5648148148148154E-3</c:v>
                </c:pt>
                <c:pt idx="309">
                  <c:v>3.5763888888888894E-3</c:v>
                </c:pt>
                <c:pt idx="310">
                  <c:v>3.5879629629629629E-3</c:v>
                </c:pt>
                <c:pt idx="311">
                  <c:v>3.5995370370370369E-3</c:v>
                </c:pt>
                <c:pt idx="312">
                  <c:v>3.6111111111111114E-3</c:v>
                </c:pt>
                <c:pt idx="313">
                  <c:v>3.6226851851851854E-3</c:v>
                </c:pt>
                <c:pt idx="314">
                  <c:v>3.6342592592592594E-3</c:v>
                </c:pt>
                <c:pt idx="315">
                  <c:v>3.645833333333333E-3</c:v>
                </c:pt>
                <c:pt idx="316">
                  <c:v>3.6574074074074074E-3</c:v>
                </c:pt>
                <c:pt idx="317">
                  <c:v>3.6689814814814814E-3</c:v>
                </c:pt>
                <c:pt idx="318">
                  <c:v>3.6805555555555554E-3</c:v>
                </c:pt>
                <c:pt idx="319">
                  <c:v>3.6921296296296298E-3</c:v>
                </c:pt>
                <c:pt idx="320">
                  <c:v>3.7037037037037034E-3</c:v>
                </c:pt>
                <c:pt idx="321">
                  <c:v>3.7152777777777774E-3</c:v>
                </c:pt>
                <c:pt idx="322">
                  <c:v>3.7268518518518514E-3</c:v>
                </c:pt>
                <c:pt idx="323">
                  <c:v>3.7384259259259263E-3</c:v>
                </c:pt>
                <c:pt idx="324">
                  <c:v>3.7500000000000003E-3</c:v>
                </c:pt>
                <c:pt idx="325">
                  <c:v>3.7615740740740739E-3</c:v>
                </c:pt>
                <c:pt idx="326">
                  <c:v>3.7731481481481483E-3</c:v>
                </c:pt>
                <c:pt idx="327">
                  <c:v>3.7847222222222223E-3</c:v>
                </c:pt>
                <c:pt idx="328">
                  <c:v>3.7962962962962963E-3</c:v>
                </c:pt>
                <c:pt idx="329">
                  <c:v>3.8078703703703707E-3</c:v>
                </c:pt>
                <c:pt idx="330">
                  <c:v>3.8194444444444443E-3</c:v>
                </c:pt>
                <c:pt idx="331">
                  <c:v>3.8310185185185183E-3</c:v>
                </c:pt>
                <c:pt idx="332">
                  <c:v>3.8425925925925923E-3</c:v>
                </c:pt>
                <c:pt idx="333">
                  <c:v>3.8541666666666668E-3</c:v>
                </c:pt>
                <c:pt idx="334">
                  <c:v>3.8657407407407408E-3</c:v>
                </c:pt>
                <c:pt idx="335">
                  <c:v>3.8773148148148143E-3</c:v>
                </c:pt>
                <c:pt idx="336">
                  <c:v>3.8888888888888883E-3</c:v>
                </c:pt>
                <c:pt idx="337">
                  <c:v>3.9004629629629632E-3</c:v>
                </c:pt>
                <c:pt idx="338">
                  <c:v>3.9120370370370368E-3</c:v>
                </c:pt>
                <c:pt idx="339">
                  <c:v>3.9236111111111112E-3</c:v>
                </c:pt>
                <c:pt idx="340">
                  <c:v>3.9351851851851857E-3</c:v>
                </c:pt>
                <c:pt idx="341">
                  <c:v>3.9467592592592592E-3</c:v>
                </c:pt>
                <c:pt idx="342">
                  <c:v>3.9583333333333337E-3</c:v>
                </c:pt>
                <c:pt idx="343">
                  <c:v>3.9699074074074072E-3</c:v>
                </c:pt>
                <c:pt idx="344">
                  <c:v>3.9814814814814817E-3</c:v>
                </c:pt>
                <c:pt idx="345">
                  <c:v>3.9930555555555561E-3</c:v>
                </c:pt>
                <c:pt idx="346">
                  <c:v>4.0046296296296297E-3</c:v>
                </c:pt>
                <c:pt idx="347">
                  <c:v>4.0162037037037033E-3</c:v>
                </c:pt>
                <c:pt idx="348">
                  <c:v>4.0277777777777777E-3</c:v>
                </c:pt>
                <c:pt idx="349">
                  <c:v>4.0393518518518521E-3</c:v>
                </c:pt>
                <c:pt idx="350">
                  <c:v>4.0509259259259257E-3</c:v>
                </c:pt>
                <c:pt idx="351">
                  <c:v>4.0624999999999993E-3</c:v>
                </c:pt>
                <c:pt idx="352">
                  <c:v>4.0740740740740746E-3</c:v>
                </c:pt>
                <c:pt idx="353">
                  <c:v>4.0856481481481481E-3</c:v>
                </c:pt>
                <c:pt idx="354">
                  <c:v>4.0972222222222226E-3</c:v>
                </c:pt>
                <c:pt idx="355">
                  <c:v>4.108796296296297E-3</c:v>
                </c:pt>
                <c:pt idx="356">
                  <c:v>4.1203703703703706E-3</c:v>
                </c:pt>
                <c:pt idx="357">
                  <c:v>4.1319444444444442E-3</c:v>
                </c:pt>
                <c:pt idx="358">
                  <c:v>4.1435185185185186E-3</c:v>
                </c:pt>
                <c:pt idx="359">
                  <c:v>4.155092592592593E-3</c:v>
                </c:pt>
                <c:pt idx="360">
                  <c:v>4.1666666666666666E-3</c:v>
                </c:pt>
                <c:pt idx="361">
                  <c:v>4.1782407407407402E-3</c:v>
                </c:pt>
                <c:pt idx="362">
                  <c:v>4.1898148148148146E-3</c:v>
                </c:pt>
                <c:pt idx="363">
                  <c:v>4.2013888888888891E-3</c:v>
                </c:pt>
                <c:pt idx="364">
                  <c:v>4.2129629629629626E-3</c:v>
                </c:pt>
                <c:pt idx="365">
                  <c:v>4.2245370370370371E-3</c:v>
                </c:pt>
                <c:pt idx="366">
                  <c:v>4.2361111111111106E-3</c:v>
                </c:pt>
                <c:pt idx="367">
                  <c:v>4.2476851851851851E-3</c:v>
                </c:pt>
                <c:pt idx="368">
                  <c:v>4.2592592592592595E-3</c:v>
                </c:pt>
                <c:pt idx="369">
                  <c:v>4.2708333333333339E-3</c:v>
                </c:pt>
                <c:pt idx="370">
                  <c:v>4.2824074074074075E-3</c:v>
                </c:pt>
                <c:pt idx="371">
                  <c:v>4.2939814814814811E-3</c:v>
                </c:pt>
                <c:pt idx="372">
                  <c:v>4.3055555555555555E-3</c:v>
                </c:pt>
                <c:pt idx="373">
                  <c:v>4.31712962962963E-3</c:v>
                </c:pt>
                <c:pt idx="374">
                  <c:v>4.3287037037037035E-3</c:v>
                </c:pt>
                <c:pt idx="375">
                  <c:v>4.340277777777778E-3</c:v>
                </c:pt>
                <c:pt idx="376">
                  <c:v>4.3518518518518515E-3</c:v>
                </c:pt>
                <c:pt idx="377">
                  <c:v>4.363425925925926E-3</c:v>
                </c:pt>
                <c:pt idx="378">
                  <c:v>4.3749999999999995E-3</c:v>
                </c:pt>
                <c:pt idx="379">
                  <c:v>4.386574074074074E-3</c:v>
                </c:pt>
                <c:pt idx="380">
                  <c:v>4.3981481481481484E-3</c:v>
                </c:pt>
                <c:pt idx="381">
                  <c:v>4.409722222222222E-3</c:v>
                </c:pt>
                <c:pt idx="382">
                  <c:v>4.4212962962962956E-3</c:v>
                </c:pt>
                <c:pt idx="383">
                  <c:v>4.4328703703703709E-3</c:v>
                </c:pt>
                <c:pt idx="384">
                  <c:v>4.4444444444444444E-3</c:v>
                </c:pt>
                <c:pt idx="385">
                  <c:v>4.4560185185185189E-3</c:v>
                </c:pt>
                <c:pt idx="386">
                  <c:v>4.4675925925925933E-3</c:v>
                </c:pt>
                <c:pt idx="387">
                  <c:v>4.4791666666666669E-3</c:v>
                </c:pt>
                <c:pt idx="388">
                  <c:v>4.4907407407407405E-3</c:v>
                </c:pt>
                <c:pt idx="389">
                  <c:v>4.5023148148148149E-3</c:v>
                </c:pt>
                <c:pt idx="390">
                  <c:v>4.5138888888888893E-3</c:v>
                </c:pt>
                <c:pt idx="391">
                  <c:v>4.5254629629629629E-3</c:v>
                </c:pt>
                <c:pt idx="392">
                  <c:v>4.5370370370370365E-3</c:v>
                </c:pt>
                <c:pt idx="393">
                  <c:v>4.5486111111111109E-3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6.6319444444444446E-3</c:v>
                </c:pt>
                <c:pt idx="575">
                  <c:v>6.6435185185185182E-3</c:v>
                </c:pt>
                <c:pt idx="576">
                  <c:v>6.6550925925925935E-3</c:v>
                </c:pt>
                <c:pt idx="577">
                  <c:v>6.6666666666666671E-3</c:v>
                </c:pt>
                <c:pt idx="578">
                  <c:v>6.6782407407407415E-3</c:v>
                </c:pt>
                <c:pt idx="579">
                  <c:v>6.6898148148148142E-3</c:v>
                </c:pt>
                <c:pt idx="580">
                  <c:v>6.7013888888888887E-3</c:v>
                </c:pt>
                <c:pt idx="581">
                  <c:v>6.7129629629629622E-3</c:v>
                </c:pt>
                <c:pt idx="582">
                  <c:v>6.7245370370370367E-3</c:v>
                </c:pt>
                <c:pt idx="583">
                  <c:v>6.7361111111111103E-3</c:v>
                </c:pt>
                <c:pt idx="584">
                  <c:v>6.7476851851851856E-3</c:v>
                </c:pt>
                <c:pt idx="585">
                  <c:v>6.7592592592592591E-3</c:v>
                </c:pt>
                <c:pt idx="586">
                  <c:v>6.7708333333333336E-3</c:v>
                </c:pt>
                <c:pt idx="587">
                  <c:v>6.782407407407408E-3</c:v>
                </c:pt>
                <c:pt idx="588">
                  <c:v>6.7939814814814816E-3</c:v>
                </c:pt>
                <c:pt idx="589">
                  <c:v>6.8055555555555569E-3</c:v>
                </c:pt>
                <c:pt idx="590">
                  <c:v>6.8171296296296287E-3</c:v>
                </c:pt>
                <c:pt idx="591">
                  <c:v>6.828703703703704E-3</c:v>
                </c:pt>
                <c:pt idx="592">
                  <c:v>6.8402777777777776E-3</c:v>
                </c:pt>
                <c:pt idx="593">
                  <c:v>6.851851851851852E-3</c:v>
                </c:pt>
                <c:pt idx="594">
                  <c:v>6.8634259259259256E-3</c:v>
                </c:pt>
                <c:pt idx="595">
                  <c:v>6.875E-3</c:v>
                </c:pt>
                <c:pt idx="596">
                  <c:v>6.8865740740740736E-3</c:v>
                </c:pt>
                <c:pt idx="597">
                  <c:v>6.8981481481481489E-3</c:v>
                </c:pt>
                <c:pt idx="598">
                  <c:v>6.9097222222222225E-3</c:v>
                </c:pt>
                <c:pt idx="599">
                  <c:v>6.9212962962962969E-3</c:v>
                </c:pt>
                <c:pt idx="600">
                  <c:v>6.9328703703703696E-3</c:v>
                </c:pt>
                <c:pt idx="601">
                  <c:v>6.9444444444444441E-3</c:v>
                </c:pt>
                <c:pt idx="602">
                  <c:v>6.9560185185185185E-3</c:v>
                </c:pt>
                <c:pt idx="603">
                  <c:v>6.9675925925925921E-3</c:v>
                </c:pt>
                <c:pt idx="604">
                  <c:v>6.9791666666666674E-3</c:v>
                </c:pt>
                <c:pt idx="605">
                  <c:v>6.9907407407407409E-3</c:v>
                </c:pt>
                <c:pt idx="606">
                  <c:v>7.0023148148148154E-3</c:v>
                </c:pt>
                <c:pt idx="607">
                  <c:v>7.013888888888889E-3</c:v>
                </c:pt>
                <c:pt idx="608">
                  <c:v>7.0254629629629634E-3</c:v>
                </c:pt>
                <c:pt idx="609">
                  <c:v>7.037037037037037E-3</c:v>
                </c:pt>
                <c:pt idx="610">
                  <c:v>7.0486111111111105E-3</c:v>
                </c:pt>
                <c:pt idx="611">
                  <c:v>7.0601851851851841E-3</c:v>
                </c:pt>
                <c:pt idx="612">
                  <c:v>7.0717592592592594E-3</c:v>
                </c:pt>
                <c:pt idx="613">
                  <c:v>7.083333333333333E-3</c:v>
                </c:pt>
                <c:pt idx="614">
                  <c:v>7.0949074074074074E-3</c:v>
                </c:pt>
                <c:pt idx="615">
                  <c:v>7.106481481481481E-3</c:v>
                </c:pt>
                <c:pt idx="616">
                  <c:v>7.1180555555555554E-3</c:v>
                </c:pt>
                <c:pt idx="617">
                  <c:v>7.1296296296296307E-3</c:v>
                </c:pt>
                <c:pt idx="618">
                  <c:v>7.1412037037037043E-3</c:v>
                </c:pt>
                <c:pt idx="619">
                  <c:v>7.1527777777777787E-3</c:v>
                </c:pt>
                <c:pt idx="620">
                  <c:v>7.1643518518518514E-3</c:v>
                </c:pt>
                <c:pt idx="621">
                  <c:v>7.1759259259259259E-3</c:v>
                </c:pt>
                <c:pt idx="622">
                  <c:v>7.1874999999999994E-3</c:v>
                </c:pt>
                <c:pt idx="623">
                  <c:v>7.1990740740740739E-3</c:v>
                </c:pt>
                <c:pt idx="624">
                  <c:v>7.2106481481481475E-3</c:v>
                </c:pt>
                <c:pt idx="625">
                  <c:v>7.2222222222222228E-3</c:v>
                </c:pt>
                <c:pt idx="626">
                  <c:v>7.2337962962962963E-3</c:v>
                </c:pt>
                <c:pt idx="627">
                  <c:v>7.2453703703703708E-3</c:v>
                </c:pt>
                <c:pt idx="628">
                  <c:v>7.2569444444444443E-3</c:v>
                </c:pt>
                <c:pt idx="629">
                  <c:v>7.2685185185185188E-3</c:v>
                </c:pt>
                <c:pt idx="630">
                  <c:v>7.2800925925925915E-3</c:v>
                </c:pt>
                <c:pt idx="631">
                  <c:v>7.2916666666666659E-3</c:v>
                </c:pt>
                <c:pt idx="632">
                  <c:v>7.3032407407407412E-3</c:v>
                </c:pt>
                <c:pt idx="633">
                  <c:v>7.3148148148148148E-3</c:v>
                </c:pt>
                <c:pt idx="634">
                  <c:v>7.3263888888888892E-3</c:v>
                </c:pt>
                <c:pt idx="635">
                  <c:v>7.3379629629629628E-3</c:v>
                </c:pt>
                <c:pt idx="636">
                  <c:v>7.3495370370370372E-3</c:v>
                </c:pt>
                <c:pt idx="637">
                  <c:v>7.3611111111111108E-3</c:v>
                </c:pt>
                <c:pt idx="638">
                  <c:v>7.3726851851851861E-3</c:v>
                </c:pt>
                <c:pt idx="639">
                  <c:v>7.3842592592592597E-3</c:v>
                </c:pt>
                <c:pt idx="640">
                  <c:v>7.3958333333333341E-3</c:v>
                </c:pt>
                <c:pt idx="641">
                  <c:v>7.4074074074074068E-3</c:v>
                </c:pt>
                <c:pt idx="642">
                  <c:v>7.4189814814814813E-3</c:v>
                </c:pt>
                <c:pt idx="643">
                  <c:v>7.4305555555555548E-3</c:v>
                </c:pt>
                <c:pt idx="644">
                  <c:v>7.4421296296296293E-3</c:v>
                </c:pt>
                <c:pt idx="645">
                  <c:v>7.4537037037037028E-3</c:v>
                </c:pt>
                <c:pt idx="646">
                  <c:v>7.4652777777777781E-3</c:v>
                </c:pt>
                <c:pt idx="647">
                  <c:v>7.4768518518518526E-3</c:v>
                </c:pt>
                <c:pt idx="648">
                  <c:v>7.4884259259259262E-3</c:v>
                </c:pt>
                <c:pt idx="649">
                  <c:v>7.5000000000000006E-3</c:v>
                </c:pt>
                <c:pt idx="650">
                  <c:v>7.5115740740740742E-3</c:v>
                </c:pt>
                <c:pt idx="651">
                  <c:v>7.5231481481481477E-3</c:v>
                </c:pt>
                <c:pt idx="652">
                  <c:v>7.5347222222222213E-3</c:v>
                </c:pt>
                <c:pt idx="653">
                  <c:v>7.5462962962962966E-3</c:v>
                </c:pt>
                <c:pt idx="654">
                  <c:v>7.5578703703703702E-3</c:v>
                </c:pt>
                <c:pt idx="655">
                  <c:v>7.5694444444444446E-3</c:v>
                </c:pt>
                <c:pt idx="656">
                  <c:v>7.5810185185185182E-3</c:v>
                </c:pt>
                <c:pt idx="657">
                  <c:v>7.5925925925925926E-3</c:v>
                </c:pt>
                <c:pt idx="658">
                  <c:v>7.6041666666666662E-3</c:v>
                </c:pt>
                <c:pt idx="659">
                  <c:v>7.6157407407407415E-3</c:v>
                </c:pt>
                <c:pt idx="660">
                  <c:v>7.6273148148148151E-3</c:v>
                </c:pt>
                <c:pt idx="661">
                  <c:v>7.6388888888888886E-3</c:v>
                </c:pt>
                <c:pt idx="662">
                  <c:v>7.6504629629629631E-3</c:v>
                </c:pt>
                <c:pt idx="663">
                  <c:v>7.6620370370370366E-3</c:v>
                </c:pt>
                <c:pt idx="664">
                  <c:v>7.6736111111111111E-3</c:v>
                </c:pt>
                <c:pt idx="665">
                  <c:v>7.6851851851851847E-3</c:v>
                </c:pt>
                <c:pt idx="666">
                  <c:v>7.69675925925926E-3</c:v>
                </c:pt>
                <c:pt idx="667">
                  <c:v>7.7083333333333335E-3</c:v>
                </c:pt>
                <c:pt idx="668">
                  <c:v>7.719907407407408E-3</c:v>
                </c:pt>
                <c:pt idx="669">
                  <c:v>7.7314814814814815E-3</c:v>
                </c:pt>
                <c:pt idx="670">
                  <c:v>7.743055555555556E-3</c:v>
                </c:pt>
                <c:pt idx="671">
                  <c:v>7.7546296296296287E-3</c:v>
                </c:pt>
                <c:pt idx="672">
                  <c:v>7.7662037037037031E-3</c:v>
                </c:pt>
                <c:pt idx="673">
                  <c:v>7.7777777777777767E-3</c:v>
                </c:pt>
                <c:pt idx="674">
                  <c:v>7.789351851851852E-3</c:v>
                </c:pt>
                <c:pt idx="675">
                  <c:v>7.8009259259259256E-3</c:v>
                </c:pt>
                <c:pt idx="676">
                  <c:v>7.8125E-3</c:v>
                </c:pt>
                <c:pt idx="677">
                  <c:v>7.8240740740740753E-3</c:v>
                </c:pt>
                <c:pt idx="678">
                  <c:v>7.8356481481481489E-3</c:v>
                </c:pt>
                <c:pt idx="679">
                  <c:v>7.8472222222222224E-3</c:v>
                </c:pt>
                <c:pt idx="680">
                  <c:v>7.858796296296296E-3</c:v>
                </c:pt>
                <c:pt idx="681">
                  <c:v>7.8703703703703713E-3</c:v>
                </c:pt>
                <c:pt idx="682">
                  <c:v>7.8819444444444432E-3</c:v>
                </c:pt>
                <c:pt idx="683">
                  <c:v>7.8935185185185185E-3</c:v>
                </c:pt>
                <c:pt idx="684">
                  <c:v>7.905092592592592E-3</c:v>
                </c:pt>
                <c:pt idx="685">
                  <c:v>7.9166666666666673E-3</c:v>
                </c:pt>
                <c:pt idx="686">
                  <c:v>7.9282407407407409E-3</c:v>
                </c:pt>
                <c:pt idx="687">
                  <c:v>7.9398148148148145E-3</c:v>
                </c:pt>
                <c:pt idx="688">
                  <c:v>7.951388888888888E-3</c:v>
                </c:pt>
                <c:pt idx="689">
                  <c:v>7.9629629629629634E-3</c:v>
                </c:pt>
                <c:pt idx="690">
                  <c:v>7.9745370370370369E-3</c:v>
                </c:pt>
                <c:pt idx="691">
                  <c:v>7.9861111111111122E-3</c:v>
                </c:pt>
                <c:pt idx="692">
                  <c:v>7.9976851851851858E-3</c:v>
                </c:pt>
                <c:pt idx="693">
                  <c:v>8.0092592592592594E-3</c:v>
                </c:pt>
                <c:pt idx="694">
                  <c:v>8.0208333333333329E-3</c:v>
                </c:pt>
                <c:pt idx="695">
                  <c:v>8.0324074074074065E-3</c:v>
                </c:pt>
                <c:pt idx="696">
                  <c:v>8.0439814814814818E-3</c:v>
                </c:pt>
                <c:pt idx="697">
                  <c:v>8.0555555555555554E-3</c:v>
                </c:pt>
                <c:pt idx="698">
                  <c:v>8.0671296296296307E-3</c:v>
                </c:pt>
                <c:pt idx="699">
                  <c:v>8.0787037037037043E-3</c:v>
                </c:pt>
                <c:pt idx="700">
                  <c:v>8.0902777777777778E-3</c:v>
                </c:pt>
                <c:pt idx="701">
                  <c:v>8.1018518518518514E-3</c:v>
                </c:pt>
                <c:pt idx="702">
                  <c:v>8.113425925925925E-3</c:v>
                </c:pt>
                <c:pt idx="703">
                  <c:v>8.1249999999999985E-3</c:v>
                </c:pt>
                <c:pt idx="704">
                  <c:v>8.1365740740740738E-3</c:v>
                </c:pt>
                <c:pt idx="705">
                  <c:v>8.1481481481481474E-3</c:v>
                </c:pt>
                <c:pt idx="706">
                  <c:v>8.1597222222222227E-3</c:v>
                </c:pt>
                <c:pt idx="707">
                  <c:v>8.1712962962962963E-3</c:v>
                </c:pt>
                <c:pt idx="708">
                  <c:v>8.1828703703703699E-3</c:v>
                </c:pt>
                <c:pt idx="709">
                  <c:v>8.1944444444444452E-3</c:v>
                </c:pt>
                <c:pt idx="710">
                  <c:v>8.2060185185185187E-3</c:v>
                </c:pt>
                <c:pt idx="711">
                  <c:v>8.217592592592594E-3</c:v>
                </c:pt>
                <c:pt idx="712">
                  <c:v>8.2291666666666659E-3</c:v>
                </c:pt>
                <c:pt idx="713">
                  <c:v>8.2407407407407412E-3</c:v>
                </c:pt>
                <c:pt idx="714">
                  <c:v>8.2523148148148148E-3</c:v>
                </c:pt>
                <c:pt idx="715">
                  <c:v>8.2638888888888883E-3</c:v>
                </c:pt>
                <c:pt idx="716">
                  <c:v>8.2754629629629619E-3</c:v>
                </c:pt>
                <c:pt idx="717">
                  <c:v>8.2870370370370372E-3</c:v>
                </c:pt>
                <c:pt idx="718">
                  <c:v>8.2986111111111108E-3</c:v>
                </c:pt>
                <c:pt idx="719">
                  <c:v>8.3101851851851861E-3</c:v>
                </c:pt>
                <c:pt idx="720">
                  <c:v>8.3217592592592596E-3</c:v>
                </c:pt>
                <c:pt idx="721">
                  <c:v>8.3333333333333332E-3</c:v>
                </c:pt>
                <c:pt idx="722">
                  <c:v>8.3449074074074085E-3</c:v>
                </c:pt>
                <c:pt idx="723">
                  <c:v>8.3564814814814804E-3</c:v>
                </c:pt>
                <c:pt idx="724">
                  <c:v>8.3680555555555557E-3</c:v>
                </c:pt>
                <c:pt idx="725">
                  <c:v>8.3796296296296292E-3</c:v>
                </c:pt>
                <c:pt idx="726">
                  <c:v>8.3912037037037045E-3</c:v>
                </c:pt>
                <c:pt idx="727">
                  <c:v>8.4027777777777781E-3</c:v>
                </c:pt>
                <c:pt idx="728">
                  <c:v>8.4143518518518517E-3</c:v>
                </c:pt>
                <c:pt idx="729">
                  <c:v>8.4259259259259253E-3</c:v>
                </c:pt>
                <c:pt idx="730">
                  <c:v>8.4375000000000006E-3</c:v>
                </c:pt>
                <c:pt idx="731">
                  <c:v>8.4490740740740741E-3</c:v>
                </c:pt>
                <c:pt idx="732">
                  <c:v>8.4606481481481494E-3</c:v>
                </c:pt>
                <c:pt idx="733">
                  <c:v>8.4722222222222213E-3</c:v>
                </c:pt>
                <c:pt idx="734">
                  <c:v>8.4837962962962966E-3</c:v>
                </c:pt>
                <c:pt idx="735">
                  <c:v>8.4953703703703701E-3</c:v>
                </c:pt>
                <c:pt idx="736">
                  <c:v>8.5069444444444437E-3</c:v>
                </c:pt>
                <c:pt idx="737">
                  <c:v>8.518518518518519E-3</c:v>
                </c:pt>
                <c:pt idx="738">
                  <c:v>8.5300925925925926E-3</c:v>
                </c:pt>
                <c:pt idx="739">
                  <c:v>8.5416666666666679E-3</c:v>
                </c:pt>
                <c:pt idx="740">
                  <c:v>8.5532407407407415E-3</c:v>
                </c:pt>
                <c:pt idx="741">
                  <c:v>8.564814814814815E-3</c:v>
                </c:pt>
                <c:pt idx="742">
                  <c:v>8.5763888888888886E-3</c:v>
                </c:pt>
                <c:pt idx="743">
                  <c:v>8.5879629629629622E-3</c:v>
                </c:pt>
                <c:pt idx="744">
                  <c:v>8.5995370370370357E-3</c:v>
                </c:pt>
                <c:pt idx="745">
                  <c:v>8.611111111111111E-3</c:v>
                </c:pt>
                <c:pt idx="746">
                  <c:v>8.6226851851851846E-3</c:v>
                </c:pt>
                <c:pt idx="747">
                  <c:v>8.6342592592592599E-3</c:v>
                </c:pt>
                <c:pt idx="748">
                  <c:v>8.6458333333333335E-3</c:v>
                </c:pt>
                <c:pt idx="749">
                  <c:v>8.6574074074074071E-3</c:v>
                </c:pt>
                <c:pt idx="750">
                  <c:v>8.6689814814814806E-3</c:v>
                </c:pt>
                <c:pt idx="751">
                  <c:v>8.6805555555555559E-3</c:v>
                </c:pt>
                <c:pt idx="752">
                  <c:v>8.6921296296296312E-3</c:v>
                </c:pt>
                <c:pt idx="753">
                  <c:v>8.7037037037037031E-3</c:v>
                </c:pt>
                <c:pt idx="754">
                  <c:v>8.7152777777777784E-3</c:v>
                </c:pt>
                <c:pt idx="755">
                  <c:v>8.726851851851852E-3</c:v>
                </c:pt>
                <c:pt idx="756">
                  <c:v>8.7384259259259255E-3</c:v>
                </c:pt>
                <c:pt idx="757">
                  <c:v>8.7499999999999991E-3</c:v>
                </c:pt>
                <c:pt idx="758">
                  <c:v>8.7615740740740744E-3</c:v>
                </c:pt>
                <c:pt idx="759">
                  <c:v>8.773148148148148E-3</c:v>
                </c:pt>
                <c:pt idx="760">
                  <c:v>8.7847222222222233E-3</c:v>
                </c:pt>
                <c:pt idx="761">
                  <c:v>8.7962962962962968E-3</c:v>
                </c:pt>
                <c:pt idx="762">
                  <c:v>8.8078703703703704E-3</c:v>
                </c:pt>
                <c:pt idx="763">
                  <c:v>8.819444444444444E-3</c:v>
                </c:pt>
                <c:pt idx="764">
                  <c:v>8.8310185185185176E-3</c:v>
                </c:pt>
                <c:pt idx="765">
                  <c:v>8.8425925925925911E-3</c:v>
                </c:pt>
                <c:pt idx="766">
                  <c:v>8.8541666666666664E-3</c:v>
                </c:pt>
                <c:pt idx="767">
                  <c:v>8.8657407407407417E-3</c:v>
                </c:pt>
                <c:pt idx="768">
                  <c:v>8.8773148148148153E-3</c:v>
                </c:pt>
                <c:pt idx="769">
                  <c:v>8.8888888888888889E-3</c:v>
                </c:pt>
                <c:pt idx="770">
                  <c:v>8.9004629629629625E-3</c:v>
                </c:pt>
                <c:pt idx="771">
                  <c:v>8.9120370370370378E-3</c:v>
                </c:pt>
                <c:pt idx="772">
                  <c:v>8.9236111111111113E-3</c:v>
                </c:pt>
                <c:pt idx="773">
                  <c:v>8.9351851851851866E-3</c:v>
                </c:pt>
                <c:pt idx="774">
                  <c:v>8.9467592592592585E-3</c:v>
                </c:pt>
                <c:pt idx="775">
                  <c:v>8.9583333333333338E-3</c:v>
                </c:pt>
                <c:pt idx="776">
                  <c:v>8.9699074074074073E-3</c:v>
                </c:pt>
                <c:pt idx="777">
                  <c:v>8.9814814814814809E-3</c:v>
                </c:pt>
                <c:pt idx="778">
                  <c:v>8.9930555555555545E-3</c:v>
                </c:pt>
                <c:pt idx="779">
                  <c:v>9.0046296296296298E-3</c:v>
                </c:pt>
                <c:pt idx="780">
                  <c:v>9.0162037037037034E-3</c:v>
                </c:pt>
                <c:pt idx="781">
                  <c:v>9.0277777777777787E-3</c:v>
                </c:pt>
              </c:numCache>
            </c:numRef>
          </c:cat>
          <c:val>
            <c:numRef>
              <c:f>Sheet1!$D$1:$D$782</c:f>
              <c:numCache>
                <c:formatCode>General</c:formatCode>
                <c:ptCount val="78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400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400</c:v>
                </c:pt>
                <c:pt idx="12">
                  <c:v>400</c:v>
                </c:pt>
                <c:pt idx="13">
                  <c:v>400</c:v>
                </c:pt>
                <c:pt idx="14">
                  <c:v>420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400</c:v>
                </c:pt>
                <c:pt idx="19">
                  <c:v>400</c:v>
                </c:pt>
                <c:pt idx="20">
                  <c:v>400</c:v>
                </c:pt>
                <c:pt idx="21">
                  <c:v>400</c:v>
                </c:pt>
                <c:pt idx="22">
                  <c:v>400</c:v>
                </c:pt>
                <c:pt idx="23">
                  <c:v>463</c:v>
                </c:pt>
                <c:pt idx="24">
                  <c:v>400</c:v>
                </c:pt>
                <c:pt idx="25">
                  <c:v>400</c:v>
                </c:pt>
                <c:pt idx="26">
                  <c:v>400</c:v>
                </c:pt>
                <c:pt idx="27">
                  <c:v>496</c:v>
                </c:pt>
                <c:pt idx="28">
                  <c:v>443</c:v>
                </c:pt>
                <c:pt idx="29">
                  <c:v>400</c:v>
                </c:pt>
                <c:pt idx="30">
                  <c:v>400</c:v>
                </c:pt>
                <c:pt idx="31">
                  <c:v>400</c:v>
                </c:pt>
                <c:pt idx="32">
                  <c:v>400</c:v>
                </c:pt>
                <c:pt idx="33">
                  <c:v>400</c:v>
                </c:pt>
                <c:pt idx="34">
                  <c:v>400</c:v>
                </c:pt>
                <c:pt idx="35">
                  <c:v>400</c:v>
                </c:pt>
                <c:pt idx="36">
                  <c:v>400</c:v>
                </c:pt>
                <c:pt idx="37">
                  <c:v>400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400</c:v>
                </c:pt>
                <c:pt idx="42">
                  <c:v>400</c:v>
                </c:pt>
                <c:pt idx="43">
                  <c:v>400</c:v>
                </c:pt>
                <c:pt idx="44">
                  <c:v>400</c:v>
                </c:pt>
                <c:pt idx="45">
                  <c:v>400</c:v>
                </c:pt>
                <c:pt idx="46">
                  <c:v>400</c:v>
                </c:pt>
                <c:pt idx="47">
                  <c:v>400</c:v>
                </c:pt>
                <c:pt idx="48">
                  <c:v>408</c:v>
                </c:pt>
                <c:pt idx="49">
                  <c:v>400</c:v>
                </c:pt>
                <c:pt idx="50">
                  <c:v>400</c:v>
                </c:pt>
                <c:pt idx="51">
                  <c:v>400</c:v>
                </c:pt>
                <c:pt idx="52">
                  <c:v>400</c:v>
                </c:pt>
                <c:pt idx="53">
                  <c:v>400</c:v>
                </c:pt>
                <c:pt idx="54">
                  <c:v>400</c:v>
                </c:pt>
                <c:pt idx="55">
                  <c:v>400</c:v>
                </c:pt>
                <c:pt idx="56">
                  <c:v>400</c:v>
                </c:pt>
                <c:pt idx="57">
                  <c:v>456</c:v>
                </c:pt>
                <c:pt idx="58">
                  <c:v>450</c:v>
                </c:pt>
                <c:pt idx="59">
                  <c:v>439</c:v>
                </c:pt>
                <c:pt idx="60">
                  <c:v>432</c:v>
                </c:pt>
                <c:pt idx="61">
                  <c:v>410</c:v>
                </c:pt>
                <c:pt idx="62">
                  <c:v>418</c:v>
                </c:pt>
                <c:pt idx="63">
                  <c:v>406</c:v>
                </c:pt>
                <c:pt idx="64">
                  <c:v>402</c:v>
                </c:pt>
                <c:pt idx="65">
                  <c:v>400</c:v>
                </c:pt>
                <c:pt idx="66">
                  <c:v>400</c:v>
                </c:pt>
                <c:pt idx="67">
                  <c:v>400</c:v>
                </c:pt>
                <c:pt idx="68">
                  <c:v>400</c:v>
                </c:pt>
                <c:pt idx="69">
                  <c:v>400</c:v>
                </c:pt>
                <c:pt idx="70">
                  <c:v>417</c:v>
                </c:pt>
                <c:pt idx="71">
                  <c:v>408</c:v>
                </c:pt>
                <c:pt idx="72">
                  <c:v>400</c:v>
                </c:pt>
                <c:pt idx="73">
                  <c:v>408</c:v>
                </c:pt>
                <c:pt idx="74">
                  <c:v>403</c:v>
                </c:pt>
                <c:pt idx="75">
                  <c:v>400</c:v>
                </c:pt>
                <c:pt idx="76">
                  <c:v>400</c:v>
                </c:pt>
                <c:pt idx="77">
                  <c:v>400</c:v>
                </c:pt>
                <c:pt idx="78">
                  <c:v>400</c:v>
                </c:pt>
                <c:pt idx="79">
                  <c:v>415</c:v>
                </c:pt>
                <c:pt idx="80">
                  <c:v>400</c:v>
                </c:pt>
                <c:pt idx="81">
                  <c:v>444</c:v>
                </c:pt>
                <c:pt idx="82">
                  <c:v>422</c:v>
                </c:pt>
                <c:pt idx="83">
                  <c:v>409</c:v>
                </c:pt>
                <c:pt idx="84">
                  <c:v>400</c:v>
                </c:pt>
                <c:pt idx="85">
                  <c:v>400</c:v>
                </c:pt>
                <c:pt idx="86">
                  <c:v>403</c:v>
                </c:pt>
                <c:pt idx="87">
                  <c:v>400</c:v>
                </c:pt>
                <c:pt idx="88">
                  <c:v>409</c:v>
                </c:pt>
                <c:pt idx="89">
                  <c:v>400</c:v>
                </c:pt>
                <c:pt idx="90">
                  <c:v>566</c:v>
                </c:pt>
                <c:pt idx="91">
                  <c:v>566</c:v>
                </c:pt>
                <c:pt idx="92">
                  <c:v>514</c:v>
                </c:pt>
                <c:pt idx="93">
                  <c:v>531</c:v>
                </c:pt>
                <c:pt idx="94">
                  <c:v>491</c:v>
                </c:pt>
                <c:pt idx="95">
                  <c:v>485</c:v>
                </c:pt>
                <c:pt idx="96">
                  <c:v>457</c:v>
                </c:pt>
                <c:pt idx="97">
                  <c:v>447</c:v>
                </c:pt>
                <c:pt idx="98">
                  <c:v>435</c:v>
                </c:pt>
                <c:pt idx="99">
                  <c:v>424</c:v>
                </c:pt>
                <c:pt idx="100">
                  <c:v>417</c:v>
                </c:pt>
                <c:pt idx="101">
                  <c:v>422</c:v>
                </c:pt>
                <c:pt idx="102">
                  <c:v>400</c:v>
                </c:pt>
                <c:pt idx="103">
                  <c:v>413</c:v>
                </c:pt>
                <c:pt idx="104">
                  <c:v>416</c:v>
                </c:pt>
                <c:pt idx="105">
                  <c:v>408</c:v>
                </c:pt>
                <c:pt idx="106">
                  <c:v>400</c:v>
                </c:pt>
                <c:pt idx="107">
                  <c:v>400</c:v>
                </c:pt>
                <c:pt idx="108">
                  <c:v>400</c:v>
                </c:pt>
                <c:pt idx="109">
                  <c:v>413</c:v>
                </c:pt>
                <c:pt idx="110">
                  <c:v>405</c:v>
                </c:pt>
                <c:pt idx="111">
                  <c:v>400</c:v>
                </c:pt>
                <c:pt idx="112">
                  <c:v>441</c:v>
                </c:pt>
                <c:pt idx="113">
                  <c:v>445</c:v>
                </c:pt>
                <c:pt idx="114">
                  <c:v>427</c:v>
                </c:pt>
                <c:pt idx="115">
                  <c:v>459</c:v>
                </c:pt>
                <c:pt idx="116">
                  <c:v>462</c:v>
                </c:pt>
                <c:pt idx="117">
                  <c:v>459</c:v>
                </c:pt>
                <c:pt idx="118">
                  <c:v>450</c:v>
                </c:pt>
                <c:pt idx="119">
                  <c:v>450</c:v>
                </c:pt>
                <c:pt idx="120">
                  <c:v>454</c:v>
                </c:pt>
                <c:pt idx="121">
                  <c:v>450</c:v>
                </c:pt>
                <c:pt idx="122">
                  <c:v>450</c:v>
                </c:pt>
                <c:pt idx="123">
                  <c:v>434</c:v>
                </c:pt>
                <c:pt idx="124">
                  <c:v>413</c:v>
                </c:pt>
                <c:pt idx="125">
                  <c:v>400</c:v>
                </c:pt>
                <c:pt idx="126">
                  <c:v>400</c:v>
                </c:pt>
                <c:pt idx="127">
                  <c:v>402</c:v>
                </c:pt>
                <c:pt idx="128">
                  <c:v>400</c:v>
                </c:pt>
                <c:pt idx="129">
                  <c:v>400</c:v>
                </c:pt>
                <c:pt idx="130">
                  <c:v>410</c:v>
                </c:pt>
                <c:pt idx="131">
                  <c:v>408</c:v>
                </c:pt>
                <c:pt idx="132">
                  <c:v>408</c:v>
                </c:pt>
                <c:pt idx="133">
                  <c:v>400</c:v>
                </c:pt>
                <c:pt idx="134">
                  <c:v>400</c:v>
                </c:pt>
                <c:pt idx="135">
                  <c:v>400</c:v>
                </c:pt>
                <c:pt idx="136">
                  <c:v>409</c:v>
                </c:pt>
                <c:pt idx="137">
                  <c:v>400</c:v>
                </c:pt>
                <c:pt idx="138">
                  <c:v>402</c:v>
                </c:pt>
                <c:pt idx="139">
                  <c:v>400</c:v>
                </c:pt>
                <c:pt idx="140">
                  <c:v>400</c:v>
                </c:pt>
                <c:pt idx="141">
                  <c:v>400</c:v>
                </c:pt>
                <c:pt idx="142">
                  <c:v>405</c:v>
                </c:pt>
                <c:pt idx="143">
                  <c:v>400</c:v>
                </c:pt>
                <c:pt idx="144">
                  <c:v>428</c:v>
                </c:pt>
                <c:pt idx="145">
                  <c:v>422</c:v>
                </c:pt>
                <c:pt idx="146">
                  <c:v>424</c:v>
                </c:pt>
                <c:pt idx="147">
                  <c:v>418</c:v>
                </c:pt>
                <c:pt idx="148">
                  <c:v>422</c:v>
                </c:pt>
                <c:pt idx="149">
                  <c:v>422</c:v>
                </c:pt>
                <c:pt idx="150">
                  <c:v>422</c:v>
                </c:pt>
                <c:pt idx="151">
                  <c:v>439</c:v>
                </c:pt>
                <c:pt idx="152">
                  <c:v>443</c:v>
                </c:pt>
                <c:pt idx="153">
                  <c:v>424</c:v>
                </c:pt>
                <c:pt idx="154">
                  <c:v>455</c:v>
                </c:pt>
                <c:pt idx="155">
                  <c:v>466</c:v>
                </c:pt>
                <c:pt idx="156">
                  <c:v>455</c:v>
                </c:pt>
                <c:pt idx="157">
                  <c:v>463</c:v>
                </c:pt>
                <c:pt idx="158">
                  <c:v>455</c:v>
                </c:pt>
                <c:pt idx="159">
                  <c:v>455</c:v>
                </c:pt>
                <c:pt idx="160">
                  <c:v>443</c:v>
                </c:pt>
                <c:pt idx="161">
                  <c:v>439</c:v>
                </c:pt>
                <c:pt idx="162">
                  <c:v>443</c:v>
                </c:pt>
                <c:pt idx="163">
                  <c:v>447</c:v>
                </c:pt>
                <c:pt idx="164">
                  <c:v>450</c:v>
                </c:pt>
                <c:pt idx="165">
                  <c:v>447</c:v>
                </c:pt>
                <c:pt idx="166">
                  <c:v>443</c:v>
                </c:pt>
                <c:pt idx="167">
                  <c:v>447</c:v>
                </c:pt>
                <c:pt idx="168">
                  <c:v>435</c:v>
                </c:pt>
                <c:pt idx="169">
                  <c:v>439</c:v>
                </c:pt>
                <c:pt idx="170">
                  <c:v>439</c:v>
                </c:pt>
                <c:pt idx="171">
                  <c:v>410</c:v>
                </c:pt>
                <c:pt idx="172">
                  <c:v>435</c:v>
                </c:pt>
                <c:pt idx="173">
                  <c:v>415</c:v>
                </c:pt>
                <c:pt idx="174">
                  <c:v>400</c:v>
                </c:pt>
                <c:pt idx="175">
                  <c:v>424</c:v>
                </c:pt>
                <c:pt idx="176">
                  <c:v>415</c:v>
                </c:pt>
                <c:pt idx="177">
                  <c:v>413</c:v>
                </c:pt>
                <c:pt idx="178">
                  <c:v>409</c:v>
                </c:pt>
                <c:pt idx="179">
                  <c:v>415</c:v>
                </c:pt>
                <c:pt idx="180">
                  <c:v>406</c:v>
                </c:pt>
                <c:pt idx="181">
                  <c:v>413</c:v>
                </c:pt>
                <c:pt idx="182">
                  <c:v>409</c:v>
                </c:pt>
                <c:pt idx="183">
                  <c:v>413</c:v>
                </c:pt>
                <c:pt idx="184">
                  <c:v>413</c:v>
                </c:pt>
                <c:pt idx="185">
                  <c:v>409</c:v>
                </c:pt>
                <c:pt idx="186">
                  <c:v>413</c:v>
                </c:pt>
                <c:pt idx="187">
                  <c:v>406</c:v>
                </c:pt>
                <c:pt idx="188">
                  <c:v>413</c:v>
                </c:pt>
                <c:pt idx="189">
                  <c:v>433</c:v>
                </c:pt>
                <c:pt idx="190">
                  <c:v>445</c:v>
                </c:pt>
                <c:pt idx="191">
                  <c:v>443</c:v>
                </c:pt>
                <c:pt idx="192">
                  <c:v>441</c:v>
                </c:pt>
                <c:pt idx="193">
                  <c:v>435</c:v>
                </c:pt>
                <c:pt idx="194">
                  <c:v>415</c:v>
                </c:pt>
                <c:pt idx="195">
                  <c:v>409</c:v>
                </c:pt>
                <c:pt idx="196">
                  <c:v>409</c:v>
                </c:pt>
                <c:pt idx="197">
                  <c:v>409</c:v>
                </c:pt>
                <c:pt idx="198">
                  <c:v>400</c:v>
                </c:pt>
                <c:pt idx="199">
                  <c:v>406</c:v>
                </c:pt>
                <c:pt idx="200">
                  <c:v>400</c:v>
                </c:pt>
                <c:pt idx="201">
                  <c:v>400</c:v>
                </c:pt>
                <c:pt idx="202">
                  <c:v>400</c:v>
                </c:pt>
                <c:pt idx="203">
                  <c:v>403</c:v>
                </c:pt>
                <c:pt idx="204">
                  <c:v>400</c:v>
                </c:pt>
                <c:pt idx="205">
                  <c:v>400</c:v>
                </c:pt>
                <c:pt idx="206">
                  <c:v>400</c:v>
                </c:pt>
                <c:pt idx="207">
                  <c:v>423</c:v>
                </c:pt>
                <c:pt idx="208">
                  <c:v>423</c:v>
                </c:pt>
                <c:pt idx="209">
                  <c:v>427</c:v>
                </c:pt>
                <c:pt idx="210">
                  <c:v>427</c:v>
                </c:pt>
                <c:pt idx="211">
                  <c:v>434</c:v>
                </c:pt>
                <c:pt idx="212">
                  <c:v>423</c:v>
                </c:pt>
                <c:pt idx="213">
                  <c:v>427</c:v>
                </c:pt>
                <c:pt idx="214">
                  <c:v>421</c:v>
                </c:pt>
                <c:pt idx="215">
                  <c:v>417</c:v>
                </c:pt>
                <c:pt idx="216">
                  <c:v>423</c:v>
                </c:pt>
                <c:pt idx="217">
                  <c:v>427</c:v>
                </c:pt>
                <c:pt idx="218">
                  <c:v>434</c:v>
                </c:pt>
                <c:pt idx="219">
                  <c:v>421</c:v>
                </c:pt>
                <c:pt idx="220">
                  <c:v>427</c:v>
                </c:pt>
                <c:pt idx="221">
                  <c:v>423</c:v>
                </c:pt>
                <c:pt idx="222">
                  <c:v>423</c:v>
                </c:pt>
                <c:pt idx="223">
                  <c:v>423</c:v>
                </c:pt>
                <c:pt idx="224">
                  <c:v>423</c:v>
                </c:pt>
                <c:pt idx="225">
                  <c:v>414</c:v>
                </c:pt>
                <c:pt idx="226">
                  <c:v>423</c:v>
                </c:pt>
                <c:pt idx="227">
                  <c:v>407</c:v>
                </c:pt>
                <c:pt idx="228">
                  <c:v>421</c:v>
                </c:pt>
                <c:pt idx="229">
                  <c:v>417</c:v>
                </c:pt>
                <c:pt idx="230">
                  <c:v>421</c:v>
                </c:pt>
                <c:pt idx="231">
                  <c:v>414</c:v>
                </c:pt>
                <c:pt idx="232">
                  <c:v>414</c:v>
                </c:pt>
                <c:pt idx="233">
                  <c:v>414</c:v>
                </c:pt>
                <c:pt idx="234">
                  <c:v>409</c:v>
                </c:pt>
                <c:pt idx="235">
                  <c:v>414</c:v>
                </c:pt>
                <c:pt idx="236">
                  <c:v>409</c:v>
                </c:pt>
                <c:pt idx="237">
                  <c:v>414</c:v>
                </c:pt>
                <c:pt idx="238">
                  <c:v>409</c:v>
                </c:pt>
                <c:pt idx="239">
                  <c:v>421</c:v>
                </c:pt>
                <c:pt idx="240">
                  <c:v>414</c:v>
                </c:pt>
                <c:pt idx="241">
                  <c:v>409</c:v>
                </c:pt>
                <c:pt idx="242">
                  <c:v>409</c:v>
                </c:pt>
                <c:pt idx="243">
                  <c:v>417</c:v>
                </c:pt>
                <c:pt idx="244">
                  <c:v>417</c:v>
                </c:pt>
                <c:pt idx="245">
                  <c:v>409</c:v>
                </c:pt>
                <c:pt idx="246">
                  <c:v>400</c:v>
                </c:pt>
                <c:pt idx="247">
                  <c:v>420</c:v>
                </c:pt>
                <c:pt idx="248">
                  <c:v>411</c:v>
                </c:pt>
                <c:pt idx="249">
                  <c:v>400</c:v>
                </c:pt>
                <c:pt idx="250">
                  <c:v>421</c:v>
                </c:pt>
                <c:pt idx="251">
                  <c:v>428</c:v>
                </c:pt>
                <c:pt idx="252">
                  <c:v>418</c:v>
                </c:pt>
                <c:pt idx="253">
                  <c:v>415</c:v>
                </c:pt>
                <c:pt idx="254">
                  <c:v>434</c:v>
                </c:pt>
                <c:pt idx="255">
                  <c:v>434</c:v>
                </c:pt>
                <c:pt idx="256">
                  <c:v>442</c:v>
                </c:pt>
                <c:pt idx="257">
                  <c:v>434</c:v>
                </c:pt>
                <c:pt idx="258">
                  <c:v>436</c:v>
                </c:pt>
                <c:pt idx="259">
                  <c:v>434</c:v>
                </c:pt>
                <c:pt idx="260">
                  <c:v>402</c:v>
                </c:pt>
                <c:pt idx="261">
                  <c:v>421</c:v>
                </c:pt>
                <c:pt idx="262">
                  <c:v>418</c:v>
                </c:pt>
                <c:pt idx="263">
                  <c:v>428</c:v>
                </c:pt>
                <c:pt idx="264">
                  <c:v>428</c:v>
                </c:pt>
                <c:pt idx="265">
                  <c:v>428</c:v>
                </c:pt>
                <c:pt idx="266">
                  <c:v>428</c:v>
                </c:pt>
                <c:pt idx="267">
                  <c:v>415</c:v>
                </c:pt>
                <c:pt idx="268">
                  <c:v>415</c:v>
                </c:pt>
                <c:pt idx="269">
                  <c:v>418</c:v>
                </c:pt>
                <c:pt idx="270">
                  <c:v>500</c:v>
                </c:pt>
                <c:pt idx="271">
                  <c:v>581</c:v>
                </c:pt>
                <c:pt idx="272">
                  <c:v>666</c:v>
                </c:pt>
                <c:pt idx="273">
                  <c:v>675</c:v>
                </c:pt>
                <c:pt idx="274">
                  <c:v>742</c:v>
                </c:pt>
                <c:pt idx="275">
                  <c:v>761</c:v>
                </c:pt>
                <c:pt idx="276">
                  <c:v>710</c:v>
                </c:pt>
                <c:pt idx="277">
                  <c:v>733</c:v>
                </c:pt>
                <c:pt idx="278">
                  <c:v>728</c:v>
                </c:pt>
                <c:pt idx="279">
                  <c:v>659</c:v>
                </c:pt>
                <c:pt idx="280">
                  <c:v>675</c:v>
                </c:pt>
                <c:pt idx="281">
                  <c:v>659</c:v>
                </c:pt>
                <c:pt idx="282">
                  <c:v>2793</c:v>
                </c:pt>
                <c:pt idx="283">
                  <c:v>7992</c:v>
                </c:pt>
                <c:pt idx="284">
                  <c:v>3883</c:v>
                </c:pt>
                <c:pt idx="285">
                  <c:v>2274</c:v>
                </c:pt>
                <c:pt idx="286">
                  <c:v>1654</c:v>
                </c:pt>
                <c:pt idx="287">
                  <c:v>1306</c:v>
                </c:pt>
                <c:pt idx="288">
                  <c:v>1107</c:v>
                </c:pt>
                <c:pt idx="289">
                  <c:v>972</c:v>
                </c:pt>
                <c:pt idx="290">
                  <c:v>881</c:v>
                </c:pt>
                <c:pt idx="291">
                  <c:v>828</c:v>
                </c:pt>
                <c:pt idx="292">
                  <c:v>792</c:v>
                </c:pt>
                <c:pt idx="293">
                  <c:v>741</c:v>
                </c:pt>
                <c:pt idx="294">
                  <c:v>701</c:v>
                </c:pt>
                <c:pt idx="295">
                  <c:v>637</c:v>
                </c:pt>
                <c:pt idx="296">
                  <c:v>629</c:v>
                </c:pt>
                <c:pt idx="297">
                  <c:v>613</c:v>
                </c:pt>
                <c:pt idx="298">
                  <c:v>588</c:v>
                </c:pt>
                <c:pt idx="299">
                  <c:v>588</c:v>
                </c:pt>
                <c:pt idx="300">
                  <c:v>582</c:v>
                </c:pt>
                <c:pt idx="301">
                  <c:v>565</c:v>
                </c:pt>
                <c:pt idx="302">
                  <c:v>567</c:v>
                </c:pt>
                <c:pt idx="303">
                  <c:v>550</c:v>
                </c:pt>
                <c:pt idx="304">
                  <c:v>538</c:v>
                </c:pt>
                <c:pt idx="305">
                  <c:v>505</c:v>
                </c:pt>
                <c:pt idx="306">
                  <c:v>515</c:v>
                </c:pt>
                <c:pt idx="307">
                  <c:v>515</c:v>
                </c:pt>
                <c:pt idx="308">
                  <c:v>491</c:v>
                </c:pt>
                <c:pt idx="309">
                  <c:v>491</c:v>
                </c:pt>
                <c:pt idx="310">
                  <c:v>492</c:v>
                </c:pt>
                <c:pt idx="311">
                  <c:v>491</c:v>
                </c:pt>
                <c:pt idx="312">
                  <c:v>491</c:v>
                </c:pt>
                <c:pt idx="313">
                  <c:v>491</c:v>
                </c:pt>
                <c:pt idx="314">
                  <c:v>445</c:v>
                </c:pt>
                <c:pt idx="315">
                  <c:v>475</c:v>
                </c:pt>
                <c:pt idx="316">
                  <c:v>475</c:v>
                </c:pt>
                <c:pt idx="317">
                  <c:v>462</c:v>
                </c:pt>
                <c:pt idx="318">
                  <c:v>464</c:v>
                </c:pt>
                <c:pt idx="319">
                  <c:v>464</c:v>
                </c:pt>
                <c:pt idx="320">
                  <c:v>447</c:v>
                </c:pt>
                <c:pt idx="321">
                  <c:v>464</c:v>
                </c:pt>
                <c:pt idx="322">
                  <c:v>462</c:v>
                </c:pt>
                <c:pt idx="323">
                  <c:v>459</c:v>
                </c:pt>
                <c:pt idx="324">
                  <c:v>464</c:v>
                </c:pt>
                <c:pt idx="325">
                  <c:v>459</c:v>
                </c:pt>
                <c:pt idx="326">
                  <c:v>462</c:v>
                </c:pt>
                <c:pt idx="327">
                  <c:v>462</c:v>
                </c:pt>
                <c:pt idx="328">
                  <c:v>435</c:v>
                </c:pt>
                <c:pt idx="329">
                  <c:v>462</c:v>
                </c:pt>
                <c:pt idx="330">
                  <c:v>464</c:v>
                </c:pt>
                <c:pt idx="331">
                  <c:v>464</c:v>
                </c:pt>
                <c:pt idx="332">
                  <c:v>491</c:v>
                </c:pt>
                <c:pt idx="333">
                  <c:v>3473</c:v>
                </c:pt>
                <c:pt idx="334">
                  <c:v>4836</c:v>
                </c:pt>
                <c:pt idx="335">
                  <c:v>7992</c:v>
                </c:pt>
                <c:pt idx="336">
                  <c:v>5182</c:v>
                </c:pt>
                <c:pt idx="337">
                  <c:v>4110</c:v>
                </c:pt>
                <c:pt idx="338">
                  <c:v>3375</c:v>
                </c:pt>
                <c:pt idx="339">
                  <c:v>2973</c:v>
                </c:pt>
                <c:pt idx="340">
                  <c:v>2647</c:v>
                </c:pt>
                <c:pt idx="341">
                  <c:v>2100</c:v>
                </c:pt>
                <c:pt idx="342">
                  <c:v>2082</c:v>
                </c:pt>
                <c:pt idx="343">
                  <c:v>1935</c:v>
                </c:pt>
                <c:pt idx="344">
                  <c:v>1706</c:v>
                </c:pt>
                <c:pt idx="345">
                  <c:v>1441</c:v>
                </c:pt>
                <c:pt idx="346">
                  <c:v>1188</c:v>
                </c:pt>
                <c:pt idx="347">
                  <c:v>1095</c:v>
                </c:pt>
                <c:pt idx="348">
                  <c:v>971</c:v>
                </c:pt>
                <c:pt idx="349">
                  <c:v>882</c:v>
                </c:pt>
                <c:pt idx="350">
                  <c:v>820</c:v>
                </c:pt>
                <c:pt idx="351">
                  <c:v>783</c:v>
                </c:pt>
                <c:pt idx="352">
                  <c:v>764</c:v>
                </c:pt>
                <c:pt idx="353">
                  <c:v>718</c:v>
                </c:pt>
                <c:pt idx="354">
                  <c:v>679</c:v>
                </c:pt>
                <c:pt idx="355">
                  <c:v>656</c:v>
                </c:pt>
                <c:pt idx="356">
                  <c:v>625</c:v>
                </c:pt>
                <c:pt idx="357">
                  <c:v>598</c:v>
                </c:pt>
                <c:pt idx="358">
                  <c:v>585</c:v>
                </c:pt>
                <c:pt idx="359">
                  <c:v>565</c:v>
                </c:pt>
                <c:pt idx="360">
                  <c:v>542</c:v>
                </c:pt>
                <c:pt idx="361">
                  <c:v>537</c:v>
                </c:pt>
                <c:pt idx="362">
                  <c:v>526</c:v>
                </c:pt>
                <c:pt idx="363">
                  <c:v>519</c:v>
                </c:pt>
                <c:pt idx="364">
                  <c:v>505</c:v>
                </c:pt>
                <c:pt idx="365">
                  <c:v>490</c:v>
                </c:pt>
                <c:pt idx="366">
                  <c:v>491</c:v>
                </c:pt>
                <c:pt idx="367">
                  <c:v>480</c:v>
                </c:pt>
                <c:pt idx="368">
                  <c:v>463</c:v>
                </c:pt>
                <c:pt idx="369">
                  <c:v>463</c:v>
                </c:pt>
                <c:pt idx="370">
                  <c:v>457</c:v>
                </c:pt>
                <c:pt idx="371">
                  <c:v>450</c:v>
                </c:pt>
                <c:pt idx="372">
                  <c:v>457</c:v>
                </c:pt>
                <c:pt idx="373">
                  <c:v>461</c:v>
                </c:pt>
                <c:pt idx="374">
                  <c:v>461</c:v>
                </c:pt>
                <c:pt idx="375">
                  <c:v>463</c:v>
                </c:pt>
                <c:pt idx="376">
                  <c:v>457</c:v>
                </c:pt>
                <c:pt idx="377">
                  <c:v>457</c:v>
                </c:pt>
                <c:pt idx="378">
                  <c:v>461</c:v>
                </c:pt>
                <c:pt idx="379">
                  <c:v>457</c:v>
                </c:pt>
                <c:pt idx="380">
                  <c:v>455</c:v>
                </c:pt>
                <c:pt idx="381">
                  <c:v>461</c:v>
                </c:pt>
                <c:pt idx="382">
                  <c:v>450</c:v>
                </c:pt>
                <c:pt idx="383">
                  <c:v>450</c:v>
                </c:pt>
                <c:pt idx="384">
                  <c:v>457</c:v>
                </c:pt>
                <c:pt idx="385">
                  <c:v>457</c:v>
                </c:pt>
                <c:pt idx="386">
                  <c:v>461</c:v>
                </c:pt>
                <c:pt idx="387">
                  <c:v>463</c:v>
                </c:pt>
                <c:pt idx="388">
                  <c:v>428</c:v>
                </c:pt>
                <c:pt idx="389">
                  <c:v>424</c:v>
                </c:pt>
                <c:pt idx="390">
                  <c:v>450</c:v>
                </c:pt>
                <c:pt idx="391">
                  <c:v>435</c:v>
                </c:pt>
                <c:pt idx="392">
                  <c:v>442</c:v>
                </c:pt>
                <c:pt idx="393">
                  <c:v>438</c:v>
                </c:pt>
                <c:pt idx="394">
                  <c:v>426</c:v>
                </c:pt>
                <c:pt idx="395">
                  <c:v>426</c:v>
                </c:pt>
                <c:pt idx="396">
                  <c:v>424</c:v>
                </c:pt>
                <c:pt idx="397">
                  <c:v>421</c:v>
                </c:pt>
                <c:pt idx="398">
                  <c:v>416</c:v>
                </c:pt>
                <c:pt idx="399">
                  <c:v>421</c:v>
                </c:pt>
                <c:pt idx="400">
                  <c:v>417</c:v>
                </c:pt>
                <c:pt idx="401">
                  <c:v>416</c:v>
                </c:pt>
                <c:pt idx="402">
                  <c:v>421</c:v>
                </c:pt>
                <c:pt idx="403">
                  <c:v>409</c:v>
                </c:pt>
                <c:pt idx="404">
                  <c:v>413</c:v>
                </c:pt>
                <c:pt idx="405">
                  <c:v>417</c:v>
                </c:pt>
                <c:pt idx="406">
                  <c:v>417</c:v>
                </c:pt>
                <c:pt idx="407">
                  <c:v>417</c:v>
                </c:pt>
                <c:pt idx="408">
                  <c:v>417</c:v>
                </c:pt>
                <c:pt idx="409">
                  <c:v>417</c:v>
                </c:pt>
                <c:pt idx="410">
                  <c:v>416</c:v>
                </c:pt>
                <c:pt idx="411">
                  <c:v>413</c:v>
                </c:pt>
                <c:pt idx="412">
                  <c:v>413</c:v>
                </c:pt>
                <c:pt idx="413">
                  <c:v>416</c:v>
                </c:pt>
                <c:pt idx="414">
                  <c:v>409</c:v>
                </c:pt>
                <c:pt idx="415">
                  <c:v>407</c:v>
                </c:pt>
                <c:pt idx="416">
                  <c:v>416</c:v>
                </c:pt>
                <c:pt idx="417">
                  <c:v>407</c:v>
                </c:pt>
                <c:pt idx="418">
                  <c:v>413</c:v>
                </c:pt>
                <c:pt idx="419">
                  <c:v>413</c:v>
                </c:pt>
                <c:pt idx="420">
                  <c:v>409</c:v>
                </c:pt>
                <c:pt idx="421">
                  <c:v>413</c:v>
                </c:pt>
                <c:pt idx="422">
                  <c:v>409</c:v>
                </c:pt>
                <c:pt idx="423">
                  <c:v>402</c:v>
                </c:pt>
                <c:pt idx="424">
                  <c:v>407</c:v>
                </c:pt>
                <c:pt idx="425">
                  <c:v>400</c:v>
                </c:pt>
                <c:pt idx="426">
                  <c:v>419</c:v>
                </c:pt>
                <c:pt idx="427">
                  <c:v>425</c:v>
                </c:pt>
                <c:pt idx="428">
                  <c:v>425</c:v>
                </c:pt>
                <c:pt idx="429">
                  <c:v>419</c:v>
                </c:pt>
                <c:pt idx="430">
                  <c:v>419</c:v>
                </c:pt>
                <c:pt idx="431">
                  <c:v>419</c:v>
                </c:pt>
                <c:pt idx="432">
                  <c:v>417</c:v>
                </c:pt>
                <c:pt idx="433">
                  <c:v>417</c:v>
                </c:pt>
                <c:pt idx="434">
                  <c:v>425</c:v>
                </c:pt>
                <c:pt idx="435">
                  <c:v>425</c:v>
                </c:pt>
                <c:pt idx="436">
                  <c:v>415</c:v>
                </c:pt>
                <c:pt idx="437">
                  <c:v>419</c:v>
                </c:pt>
                <c:pt idx="438">
                  <c:v>419</c:v>
                </c:pt>
                <c:pt idx="439">
                  <c:v>419</c:v>
                </c:pt>
                <c:pt idx="440">
                  <c:v>419</c:v>
                </c:pt>
                <c:pt idx="441">
                  <c:v>417</c:v>
                </c:pt>
                <c:pt idx="442">
                  <c:v>417</c:v>
                </c:pt>
                <c:pt idx="443">
                  <c:v>417</c:v>
                </c:pt>
                <c:pt idx="444">
                  <c:v>417</c:v>
                </c:pt>
                <c:pt idx="445">
                  <c:v>417</c:v>
                </c:pt>
                <c:pt idx="446">
                  <c:v>415</c:v>
                </c:pt>
                <c:pt idx="447">
                  <c:v>417</c:v>
                </c:pt>
                <c:pt idx="448">
                  <c:v>417</c:v>
                </c:pt>
                <c:pt idx="449">
                  <c:v>417</c:v>
                </c:pt>
                <c:pt idx="450">
                  <c:v>400</c:v>
                </c:pt>
                <c:pt idx="451">
                  <c:v>434</c:v>
                </c:pt>
                <c:pt idx="452">
                  <c:v>814</c:v>
                </c:pt>
                <c:pt idx="453">
                  <c:v>1093</c:v>
                </c:pt>
                <c:pt idx="454">
                  <c:v>5974</c:v>
                </c:pt>
                <c:pt idx="455">
                  <c:v>2347</c:v>
                </c:pt>
                <c:pt idx="456">
                  <c:v>1428</c:v>
                </c:pt>
                <c:pt idx="457">
                  <c:v>1038</c:v>
                </c:pt>
                <c:pt idx="458">
                  <c:v>992</c:v>
                </c:pt>
                <c:pt idx="459">
                  <c:v>858</c:v>
                </c:pt>
                <c:pt idx="460">
                  <c:v>889</c:v>
                </c:pt>
                <c:pt idx="461">
                  <c:v>807</c:v>
                </c:pt>
                <c:pt idx="462">
                  <c:v>793</c:v>
                </c:pt>
                <c:pt idx="463">
                  <c:v>739</c:v>
                </c:pt>
                <c:pt idx="464">
                  <c:v>793</c:v>
                </c:pt>
                <c:pt idx="465">
                  <c:v>814</c:v>
                </c:pt>
                <c:pt idx="466">
                  <c:v>697</c:v>
                </c:pt>
                <c:pt idx="467">
                  <c:v>668</c:v>
                </c:pt>
                <c:pt idx="468">
                  <c:v>1125</c:v>
                </c:pt>
                <c:pt idx="469">
                  <c:v>1463</c:v>
                </c:pt>
                <c:pt idx="470">
                  <c:v>1296</c:v>
                </c:pt>
                <c:pt idx="471">
                  <c:v>1042</c:v>
                </c:pt>
                <c:pt idx="472">
                  <c:v>844</c:v>
                </c:pt>
                <c:pt idx="473">
                  <c:v>682</c:v>
                </c:pt>
                <c:pt idx="474">
                  <c:v>688</c:v>
                </c:pt>
                <c:pt idx="475">
                  <c:v>614</c:v>
                </c:pt>
                <c:pt idx="476">
                  <c:v>668</c:v>
                </c:pt>
                <c:pt idx="477">
                  <c:v>713</c:v>
                </c:pt>
                <c:pt idx="478">
                  <c:v>807</c:v>
                </c:pt>
                <c:pt idx="479">
                  <c:v>708</c:v>
                </c:pt>
                <c:pt idx="480">
                  <c:v>659</c:v>
                </c:pt>
                <c:pt idx="481">
                  <c:v>625</c:v>
                </c:pt>
                <c:pt idx="482">
                  <c:v>605</c:v>
                </c:pt>
                <c:pt idx="483">
                  <c:v>557</c:v>
                </c:pt>
                <c:pt idx="484">
                  <c:v>596</c:v>
                </c:pt>
                <c:pt idx="485">
                  <c:v>610</c:v>
                </c:pt>
                <c:pt idx="486">
                  <c:v>605</c:v>
                </c:pt>
                <c:pt idx="487">
                  <c:v>625</c:v>
                </c:pt>
                <c:pt idx="488">
                  <c:v>649</c:v>
                </c:pt>
                <c:pt idx="489">
                  <c:v>885</c:v>
                </c:pt>
                <c:pt idx="490">
                  <c:v>1317</c:v>
                </c:pt>
                <c:pt idx="491">
                  <c:v>1838</c:v>
                </c:pt>
                <c:pt idx="492">
                  <c:v>2263</c:v>
                </c:pt>
                <c:pt idx="493">
                  <c:v>2555</c:v>
                </c:pt>
                <c:pt idx="494">
                  <c:v>1859</c:v>
                </c:pt>
                <c:pt idx="495">
                  <c:v>7992</c:v>
                </c:pt>
                <c:pt idx="496">
                  <c:v>7992</c:v>
                </c:pt>
                <c:pt idx="497">
                  <c:v>5561</c:v>
                </c:pt>
                <c:pt idx="498">
                  <c:v>2134</c:v>
                </c:pt>
                <c:pt idx="499">
                  <c:v>2154</c:v>
                </c:pt>
                <c:pt idx="500">
                  <c:v>2236</c:v>
                </c:pt>
                <c:pt idx="501">
                  <c:v>1846</c:v>
                </c:pt>
                <c:pt idx="502">
                  <c:v>1222</c:v>
                </c:pt>
                <c:pt idx="503">
                  <c:v>925</c:v>
                </c:pt>
                <c:pt idx="504">
                  <c:v>770</c:v>
                </c:pt>
                <c:pt idx="505">
                  <c:v>664</c:v>
                </c:pt>
                <c:pt idx="506">
                  <c:v>603</c:v>
                </c:pt>
                <c:pt idx="507">
                  <c:v>7992</c:v>
                </c:pt>
                <c:pt idx="508">
                  <c:v>7208</c:v>
                </c:pt>
                <c:pt idx="509">
                  <c:v>3252</c:v>
                </c:pt>
                <c:pt idx="510">
                  <c:v>4373</c:v>
                </c:pt>
                <c:pt idx="511">
                  <c:v>3741</c:v>
                </c:pt>
                <c:pt idx="512">
                  <c:v>1654</c:v>
                </c:pt>
                <c:pt idx="513">
                  <c:v>1214</c:v>
                </c:pt>
                <c:pt idx="514">
                  <c:v>970</c:v>
                </c:pt>
                <c:pt idx="515">
                  <c:v>827</c:v>
                </c:pt>
                <c:pt idx="516">
                  <c:v>774</c:v>
                </c:pt>
                <c:pt idx="517">
                  <c:v>678</c:v>
                </c:pt>
                <c:pt idx="518">
                  <c:v>610</c:v>
                </c:pt>
                <c:pt idx="519">
                  <c:v>600</c:v>
                </c:pt>
                <c:pt idx="520">
                  <c:v>566</c:v>
                </c:pt>
                <c:pt idx="521">
                  <c:v>530</c:v>
                </c:pt>
                <c:pt idx="522">
                  <c:v>623</c:v>
                </c:pt>
                <c:pt idx="523">
                  <c:v>872</c:v>
                </c:pt>
                <c:pt idx="524">
                  <c:v>925</c:v>
                </c:pt>
                <c:pt idx="525">
                  <c:v>909</c:v>
                </c:pt>
                <c:pt idx="526">
                  <c:v>878</c:v>
                </c:pt>
                <c:pt idx="527">
                  <c:v>1007</c:v>
                </c:pt>
                <c:pt idx="528">
                  <c:v>1367</c:v>
                </c:pt>
                <c:pt idx="529">
                  <c:v>1320</c:v>
                </c:pt>
                <c:pt idx="530">
                  <c:v>1262</c:v>
                </c:pt>
                <c:pt idx="531">
                  <c:v>1130</c:v>
                </c:pt>
                <c:pt idx="532">
                  <c:v>1081</c:v>
                </c:pt>
                <c:pt idx="533">
                  <c:v>964</c:v>
                </c:pt>
                <c:pt idx="534">
                  <c:v>827</c:v>
                </c:pt>
                <c:pt idx="535">
                  <c:v>777</c:v>
                </c:pt>
                <c:pt idx="536">
                  <c:v>695</c:v>
                </c:pt>
                <c:pt idx="537">
                  <c:v>637</c:v>
                </c:pt>
                <c:pt idx="538">
                  <c:v>591</c:v>
                </c:pt>
                <c:pt idx="539">
                  <c:v>616</c:v>
                </c:pt>
                <c:pt idx="540">
                  <c:v>566</c:v>
                </c:pt>
                <c:pt idx="541">
                  <c:v>529</c:v>
                </c:pt>
                <c:pt idx="542">
                  <c:v>7992</c:v>
                </c:pt>
                <c:pt idx="543">
                  <c:v>7992</c:v>
                </c:pt>
                <c:pt idx="544">
                  <c:v>7992</c:v>
                </c:pt>
                <c:pt idx="545">
                  <c:v>7992</c:v>
                </c:pt>
                <c:pt idx="546">
                  <c:v>7992</c:v>
                </c:pt>
                <c:pt idx="547">
                  <c:v>7992</c:v>
                </c:pt>
                <c:pt idx="548">
                  <c:v>7693</c:v>
                </c:pt>
                <c:pt idx="549">
                  <c:v>5021</c:v>
                </c:pt>
                <c:pt idx="550">
                  <c:v>3327</c:v>
                </c:pt>
                <c:pt idx="551">
                  <c:v>3149</c:v>
                </c:pt>
                <c:pt idx="552">
                  <c:v>2253</c:v>
                </c:pt>
                <c:pt idx="553">
                  <c:v>1937</c:v>
                </c:pt>
                <c:pt idx="554">
                  <c:v>1180</c:v>
                </c:pt>
                <c:pt idx="555">
                  <c:v>951</c:v>
                </c:pt>
                <c:pt idx="556">
                  <c:v>835</c:v>
                </c:pt>
                <c:pt idx="557">
                  <c:v>765</c:v>
                </c:pt>
                <c:pt idx="558">
                  <c:v>716</c:v>
                </c:pt>
                <c:pt idx="559">
                  <c:v>667</c:v>
                </c:pt>
                <c:pt idx="560">
                  <c:v>617</c:v>
                </c:pt>
                <c:pt idx="561">
                  <c:v>566</c:v>
                </c:pt>
                <c:pt idx="562">
                  <c:v>530</c:v>
                </c:pt>
                <c:pt idx="563">
                  <c:v>515</c:v>
                </c:pt>
                <c:pt idx="564">
                  <c:v>495</c:v>
                </c:pt>
                <c:pt idx="565">
                  <c:v>464</c:v>
                </c:pt>
                <c:pt idx="566">
                  <c:v>464</c:v>
                </c:pt>
                <c:pt idx="567">
                  <c:v>455</c:v>
                </c:pt>
                <c:pt idx="568">
                  <c:v>450</c:v>
                </c:pt>
                <c:pt idx="569">
                  <c:v>443</c:v>
                </c:pt>
                <c:pt idx="570">
                  <c:v>434</c:v>
                </c:pt>
                <c:pt idx="571">
                  <c:v>421</c:v>
                </c:pt>
                <c:pt idx="572">
                  <c:v>418</c:v>
                </c:pt>
                <c:pt idx="573">
                  <c:v>422</c:v>
                </c:pt>
                <c:pt idx="574">
                  <c:v>421</c:v>
                </c:pt>
                <c:pt idx="575">
                  <c:v>413</c:v>
                </c:pt>
                <c:pt idx="576">
                  <c:v>407</c:v>
                </c:pt>
                <c:pt idx="577">
                  <c:v>400</c:v>
                </c:pt>
                <c:pt idx="578">
                  <c:v>405</c:v>
                </c:pt>
                <c:pt idx="579">
                  <c:v>405</c:v>
                </c:pt>
                <c:pt idx="580">
                  <c:v>402</c:v>
                </c:pt>
                <c:pt idx="581">
                  <c:v>400</c:v>
                </c:pt>
                <c:pt idx="582">
                  <c:v>401</c:v>
                </c:pt>
                <c:pt idx="583">
                  <c:v>400</c:v>
                </c:pt>
                <c:pt idx="584">
                  <c:v>404</c:v>
                </c:pt>
                <c:pt idx="585">
                  <c:v>402</c:v>
                </c:pt>
                <c:pt idx="586">
                  <c:v>400</c:v>
                </c:pt>
                <c:pt idx="587">
                  <c:v>400</c:v>
                </c:pt>
                <c:pt idx="588">
                  <c:v>400</c:v>
                </c:pt>
                <c:pt idx="589">
                  <c:v>402</c:v>
                </c:pt>
                <c:pt idx="590">
                  <c:v>400</c:v>
                </c:pt>
                <c:pt idx="591">
                  <c:v>457</c:v>
                </c:pt>
                <c:pt idx="592">
                  <c:v>7992</c:v>
                </c:pt>
                <c:pt idx="593">
                  <c:v>7992</c:v>
                </c:pt>
                <c:pt idx="594">
                  <c:v>3476</c:v>
                </c:pt>
                <c:pt idx="595">
                  <c:v>1584</c:v>
                </c:pt>
                <c:pt idx="596">
                  <c:v>1128</c:v>
                </c:pt>
                <c:pt idx="597">
                  <c:v>982</c:v>
                </c:pt>
                <c:pt idx="598">
                  <c:v>909</c:v>
                </c:pt>
                <c:pt idx="599">
                  <c:v>1018</c:v>
                </c:pt>
                <c:pt idx="600">
                  <c:v>1215</c:v>
                </c:pt>
                <c:pt idx="601">
                  <c:v>1367</c:v>
                </c:pt>
                <c:pt idx="602">
                  <c:v>1546</c:v>
                </c:pt>
                <c:pt idx="603">
                  <c:v>2376</c:v>
                </c:pt>
                <c:pt idx="604">
                  <c:v>1268</c:v>
                </c:pt>
                <c:pt idx="605">
                  <c:v>839</c:v>
                </c:pt>
                <c:pt idx="606">
                  <c:v>716</c:v>
                </c:pt>
                <c:pt idx="607">
                  <c:v>642</c:v>
                </c:pt>
                <c:pt idx="608">
                  <c:v>591</c:v>
                </c:pt>
                <c:pt idx="609">
                  <c:v>539</c:v>
                </c:pt>
                <c:pt idx="610">
                  <c:v>498</c:v>
                </c:pt>
                <c:pt idx="611">
                  <c:v>480</c:v>
                </c:pt>
                <c:pt idx="612">
                  <c:v>457</c:v>
                </c:pt>
                <c:pt idx="613">
                  <c:v>450</c:v>
                </c:pt>
                <c:pt idx="614">
                  <c:v>441</c:v>
                </c:pt>
                <c:pt idx="615">
                  <c:v>416</c:v>
                </c:pt>
                <c:pt idx="616">
                  <c:v>425</c:v>
                </c:pt>
                <c:pt idx="617">
                  <c:v>417</c:v>
                </c:pt>
                <c:pt idx="618">
                  <c:v>416</c:v>
                </c:pt>
                <c:pt idx="619">
                  <c:v>411</c:v>
                </c:pt>
                <c:pt idx="620">
                  <c:v>411</c:v>
                </c:pt>
                <c:pt idx="621">
                  <c:v>409</c:v>
                </c:pt>
                <c:pt idx="622">
                  <c:v>400</c:v>
                </c:pt>
                <c:pt idx="623">
                  <c:v>413</c:v>
                </c:pt>
                <c:pt idx="624">
                  <c:v>407</c:v>
                </c:pt>
                <c:pt idx="625">
                  <c:v>413</c:v>
                </c:pt>
                <c:pt idx="626">
                  <c:v>411</c:v>
                </c:pt>
                <c:pt idx="627">
                  <c:v>407</c:v>
                </c:pt>
                <c:pt idx="628">
                  <c:v>406</c:v>
                </c:pt>
                <c:pt idx="629">
                  <c:v>406</c:v>
                </c:pt>
                <c:pt idx="630">
                  <c:v>406</c:v>
                </c:pt>
                <c:pt idx="631">
                  <c:v>407</c:v>
                </c:pt>
                <c:pt idx="632">
                  <c:v>407</c:v>
                </c:pt>
                <c:pt idx="633">
                  <c:v>403</c:v>
                </c:pt>
                <c:pt idx="634">
                  <c:v>405</c:v>
                </c:pt>
                <c:pt idx="635">
                  <c:v>403</c:v>
                </c:pt>
                <c:pt idx="636">
                  <c:v>407</c:v>
                </c:pt>
                <c:pt idx="637">
                  <c:v>407</c:v>
                </c:pt>
                <c:pt idx="638">
                  <c:v>403</c:v>
                </c:pt>
                <c:pt idx="639">
                  <c:v>403</c:v>
                </c:pt>
                <c:pt idx="640">
                  <c:v>405</c:v>
                </c:pt>
                <c:pt idx="641">
                  <c:v>406</c:v>
                </c:pt>
                <c:pt idx="642">
                  <c:v>403</c:v>
                </c:pt>
                <c:pt idx="643">
                  <c:v>405</c:v>
                </c:pt>
                <c:pt idx="644">
                  <c:v>401</c:v>
                </c:pt>
                <c:pt idx="645">
                  <c:v>405</c:v>
                </c:pt>
                <c:pt idx="646">
                  <c:v>405</c:v>
                </c:pt>
                <c:pt idx="647">
                  <c:v>405</c:v>
                </c:pt>
                <c:pt idx="648">
                  <c:v>406</c:v>
                </c:pt>
                <c:pt idx="649">
                  <c:v>400</c:v>
                </c:pt>
                <c:pt idx="650">
                  <c:v>400</c:v>
                </c:pt>
                <c:pt idx="651">
                  <c:v>401</c:v>
                </c:pt>
                <c:pt idx="652">
                  <c:v>400</c:v>
                </c:pt>
                <c:pt idx="653">
                  <c:v>406</c:v>
                </c:pt>
                <c:pt idx="654">
                  <c:v>407</c:v>
                </c:pt>
                <c:pt idx="655">
                  <c:v>407</c:v>
                </c:pt>
                <c:pt idx="656">
                  <c:v>413</c:v>
                </c:pt>
                <c:pt idx="657">
                  <c:v>417</c:v>
                </c:pt>
                <c:pt idx="658">
                  <c:v>420</c:v>
                </c:pt>
                <c:pt idx="659">
                  <c:v>420</c:v>
                </c:pt>
                <c:pt idx="660">
                  <c:v>419</c:v>
                </c:pt>
                <c:pt idx="661">
                  <c:v>419</c:v>
                </c:pt>
                <c:pt idx="662">
                  <c:v>415</c:v>
                </c:pt>
                <c:pt idx="663">
                  <c:v>419</c:v>
                </c:pt>
                <c:pt idx="664">
                  <c:v>417</c:v>
                </c:pt>
                <c:pt idx="665">
                  <c:v>415</c:v>
                </c:pt>
                <c:pt idx="666">
                  <c:v>417</c:v>
                </c:pt>
                <c:pt idx="667">
                  <c:v>417</c:v>
                </c:pt>
                <c:pt idx="668">
                  <c:v>417</c:v>
                </c:pt>
                <c:pt idx="669">
                  <c:v>414</c:v>
                </c:pt>
                <c:pt idx="670">
                  <c:v>414</c:v>
                </c:pt>
                <c:pt idx="671">
                  <c:v>410</c:v>
                </c:pt>
                <c:pt idx="672">
                  <c:v>419</c:v>
                </c:pt>
                <c:pt idx="673">
                  <c:v>420</c:v>
                </c:pt>
                <c:pt idx="674">
                  <c:v>421</c:v>
                </c:pt>
                <c:pt idx="675">
                  <c:v>423</c:v>
                </c:pt>
                <c:pt idx="676">
                  <c:v>424</c:v>
                </c:pt>
                <c:pt idx="677">
                  <c:v>417</c:v>
                </c:pt>
                <c:pt idx="678">
                  <c:v>423</c:v>
                </c:pt>
                <c:pt idx="679">
                  <c:v>424</c:v>
                </c:pt>
                <c:pt idx="680">
                  <c:v>420</c:v>
                </c:pt>
                <c:pt idx="681">
                  <c:v>423</c:v>
                </c:pt>
                <c:pt idx="682">
                  <c:v>421</c:v>
                </c:pt>
                <c:pt idx="683">
                  <c:v>421</c:v>
                </c:pt>
                <c:pt idx="684">
                  <c:v>423</c:v>
                </c:pt>
                <c:pt idx="685">
                  <c:v>420</c:v>
                </c:pt>
                <c:pt idx="686">
                  <c:v>421</c:v>
                </c:pt>
                <c:pt idx="687">
                  <c:v>421</c:v>
                </c:pt>
                <c:pt idx="688">
                  <c:v>426</c:v>
                </c:pt>
                <c:pt idx="689">
                  <c:v>424</c:v>
                </c:pt>
                <c:pt idx="690">
                  <c:v>409</c:v>
                </c:pt>
                <c:pt idx="691">
                  <c:v>421</c:v>
                </c:pt>
                <c:pt idx="692">
                  <c:v>420</c:v>
                </c:pt>
                <c:pt idx="693">
                  <c:v>421</c:v>
                </c:pt>
                <c:pt idx="694">
                  <c:v>421</c:v>
                </c:pt>
                <c:pt idx="695">
                  <c:v>406</c:v>
                </c:pt>
                <c:pt idx="696">
                  <c:v>423</c:v>
                </c:pt>
                <c:pt idx="697">
                  <c:v>424</c:v>
                </c:pt>
                <c:pt idx="698">
                  <c:v>424</c:v>
                </c:pt>
                <c:pt idx="699">
                  <c:v>426</c:v>
                </c:pt>
                <c:pt idx="700">
                  <c:v>419</c:v>
                </c:pt>
                <c:pt idx="701">
                  <c:v>423</c:v>
                </c:pt>
                <c:pt idx="702">
                  <c:v>426</c:v>
                </c:pt>
                <c:pt idx="703">
                  <c:v>424</c:v>
                </c:pt>
                <c:pt idx="704">
                  <c:v>426</c:v>
                </c:pt>
                <c:pt idx="705">
                  <c:v>426</c:v>
                </c:pt>
                <c:pt idx="706">
                  <c:v>420</c:v>
                </c:pt>
                <c:pt idx="707">
                  <c:v>423</c:v>
                </c:pt>
                <c:pt idx="708">
                  <c:v>427</c:v>
                </c:pt>
                <c:pt idx="709">
                  <c:v>417</c:v>
                </c:pt>
                <c:pt idx="710">
                  <c:v>426</c:v>
                </c:pt>
                <c:pt idx="711">
                  <c:v>423</c:v>
                </c:pt>
                <c:pt idx="712">
                  <c:v>413</c:v>
                </c:pt>
                <c:pt idx="713">
                  <c:v>426</c:v>
                </c:pt>
                <c:pt idx="714">
                  <c:v>427</c:v>
                </c:pt>
                <c:pt idx="715">
                  <c:v>432</c:v>
                </c:pt>
                <c:pt idx="716">
                  <c:v>426</c:v>
                </c:pt>
                <c:pt idx="717">
                  <c:v>413</c:v>
                </c:pt>
                <c:pt idx="718">
                  <c:v>421</c:v>
                </c:pt>
                <c:pt idx="719">
                  <c:v>427</c:v>
                </c:pt>
                <c:pt idx="720">
                  <c:v>427</c:v>
                </c:pt>
                <c:pt idx="721">
                  <c:v>424</c:v>
                </c:pt>
                <c:pt idx="722">
                  <c:v>426</c:v>
                </c:pt>
                <c:pt idx="723">
                  <c:v>409</c:v>
                </c:pt>
                <c:pt idx="724">
                  <c:v>421</c:v>
                </c:pt>
                <c:pt idx="725">
                  <c:v>423</c:v>
                </c:pt>
                <c:pt idx="726">
                  <c:v>424</c:v>
                </c:pt>
                <c:pt idx="727">
                  <c:v>423</c:v>
                </c:pt>
                <c:pt idx="728">
                  <c:v>424</c:v>
                </c:pt>
                <c:pt idx="729">
                  <c:v>426</c:v>
                </c:pt>
                <c:pt idx="730">
                  <c:v>426</c:v>
                </c:pt>
                <c:pt idx="731">
                  <c:v>426</c:v>
                </c:pt>
                <c:pt idx="732">
                  <c:v>426</c:v>
                </c:pt>
                <c:pt idx="733">
                  <c:v>417</c:v>
                </c:pt>
                <c:pt idx="734">
                  <c:v>432</c:v>
                </c:pt>
                <c:pt idx="735">
                  <c:v>436</c:v>
                </c:pt>
                <c:pt idx="736">
                  <c:v>434</c:v>
                </c:pt>
                <c:pt idx="737">
                  <c:v>436</c:v>
                </c:pt>
                <c:pt idx="738">
                  <c:v>436</c:v>
                </c:pt>
                <c:pt idx="739">
                  <c:v>426</c:v>
                </c:pt>
                <c:pt idx="740">
                  <c:v>438</c:v>
                </c:pt>
                <c:pt idx="741">
                  <c:v>441</c:v>
                </c:pt>
                <c:pt idx="742">
                  <c:v>443</c:v>
                </c:pt>
                <c:pt idx="743">
                  <c:v>436</c:v>
                </c:pt>
                <c:pt idx="744">
                  <c:v>442</c:v>
                </c:pt>
                <c:pt idx="745">
                  <c:v>447</c:v>
                </c:pt>
                <c:pt idx="746">
                  <c:v>426</c:v>
                </c:pt>
                <c:pt idx="747">
                  <c:v>448</c:v>
                </c:pt>
                <c:pt idx="748">
                  <c:v>452</c:v>
                </c:pt>
                <c:pt idx="749">
                  <c:v>457</c:v>
                </c:pt>
                <c:pt idx="750">
                  <c:v>461</c:v>
                </c:pt>
                <c:pt idx="751">
                  <c:v>459</c:v>
                </c:pt>
                <c:pt idx="752">
                  <c:v>465</c:v>
                </c:pt>
                <c:pt idx="753">
                  <c:v>462</c:v>
                </c:pt>
                <c:pt idx="754">
                  <c:v>462</c:v>
                </c:pt>
                <c:pt idx="755">
                  <c:v>448</c:v>
                </c:pt>
                <c:pt idx="756">
                  <c:v>457</c:v>
                </c:pt>
                <c:pt idx="757">
                  <c:v>456</c:v>
                </c:pt>
                <c:pt idx="758">
                  <c:v>448</c:v>
                </c:pt>
                <c:pt idx="759">
                  <c:v>448</c:v>
                </c:pt>
                <c:pt idx="760">
                  <c:v>450</c:v>
                </c:pt>
                <c:pt idx="761">
                  <c:v>453</c:v>
                </c:pt>
                <c:pt idx="762">
                  <c:v>452</c:v>
                </c:pt>
                <c:pt idx="763">
                  <c:v>448</c:v>
                </c:pt>
                <c:pt idx="764">
                  <c:v>438</c:v>
                </c:pt>
                <c:pt idx="765">
                  <c:v>447</c:v>
                </c:pt>
                <c:pt idx="766">
                  <c:v>447</c:v>
                </c:pt>
                <c:pt idx="767">
                  <c:v>447</c:v>
                </c:pt>
                <c:pt idx="768">
                  <c:v>445</c:v>
                </c:pt>
                <c:pt idx="769">
                  <c:v>442</c:v>
                </c:pt>
                <c:pt idx="770">
                  <c:v>447</c:v>
                </c:pt>
                <c:pt idx="771">
                  <c:v>447</c:v>
                </c:pt>
                <c:pt idx="772">
                  <c:v>443</c:v>
                </c:pt>
                <c:pt idx="773">
                  <c:v>443</c:v>
                </c:pt>
                <c:pt idx="774">
                  <c:v>433</c:v>
                </c:pt>
                <c:pt idx="775">
                  <c:v>447</c:v>
                </c:pt>
                <c:pt idx="776">
                  <c:v>445</c:v>
                </c:pt>
                <c:pt idx="777">
                  <c:v>447</c:v>
                </c:pt>
                <c:pt idx="778">
                  <c:v>445</c:v>
                </c:pt>
                <c:pt idx="779">
                  <c:v>447</c:v>
                </c:pt>
                <c:pt idx="780">
                  <c:v>442</c:v>
                </c:pt>
                <c:pt idx="781">
                  <c:v>443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212544"/>
        <c:axId val="191230720"/>
      </c:lineChart>
      <c:catAx>
        <c:axId val="19121254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230720"/>
        <c:crosses val="autoZero"/>
        <c:auto val="1"/>
        <c:lblAlgn val="ctr"/>
        <c:lblOffset val="100"/>
        <c:noMultiLvlLbl val="0"/>
      </c:catAx>
      <c:valAx>
        <c:axId val="1912307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2125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Sheet1!$C$1:$C$782</c:f>
              <c:numCache>
                <c:formatCode>h:mm:ss</c:formatCode>
                <c:ptCount val="782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3.4375E-3</c:v>
                </c:pt>
                <c:pt idx="298">
                  <c:v>3.4490740740740745E-3</c:v>
                </c:pt>
                <c:pt idx="299">
                  <c:v>3.4606481481481485E-3</c:v>
                </c:pt>
                <c:pt idx="300">
                  <c:v>3.472222222222222E-3</c:v>
                </c:pt>
                <c:pt idx="301">
                  <c:v>3.483796296296296E-3</c:v>
                </c:pt>
                <c:pt idx="302">
                  <c:v>3.4953703703703705E-3</c:v>
                </c:pt>
                <c:pt idx="303">
                  <c:v>3.5069444444444445E-3</c:v>
                </c:pt>
                <c:pt idx="304">
                  <c:v>3.5185185185185185E-3</c:v>
                </c:pt>
                <c:pt idx="305">
                  <c:v>3.530092592592592E-3</c:v>
                </c:pt>
                <c:pt idx="306">
                  <c:v>3.5416666666666665E-3</c:v>
                </c:pt>
                <c:pt idx="307">
                  <c:v>3.5532407407407405E-3</c:v>
                </c:pt>
                <c:pt idx="308">
                  <c:v>3.5648148148148154E-3</c:v>
                </c:pt>
                <c:pt idx="309">
                  <c:v>3.5763888888888894E-3</c:v>
                </c:pt>
                <c:pt idx="310">
                  <c:v>3.5879629629629629E-3</c:v>
                </c:pt>
                <c:pt idx="311">
                  <c:v>3.5995370370370369E-3</c:v>
                </c:pt>
                <c:pt idx="312">
                  <c:v>3.6111111111111114E-3</c:v>
                </c:pt>
                <c:pt idx="313">
                  <c:v>3.6226851851851854E-3</c:v>
                </c:pt>
                <c:pt idx="314">
                  <c:v>3.6342592592592594E-3</c:v>
                </c:pt>
                <c:pt idx="315">
                  <c:v>3.645833333333333E-3</c:v>
                </c:pt>
                <c:pt idx="316">
                  <c:v>3.6574074074074074E-3</c:v>
                </c:pt>
                <c:pt idx="317">
                  <c:v>3.6689814814814814E-3</c:v>
                </c:pt>
                <c:pt idx="318">
                  <c:v>3.6805555555555554E-3</c:v>
                </c:pt>
                <c:pt idx="319">
                  <c:v>3.6921296296296298E-3</c:v>
                </c:pt>
                <c:pt idx="320">
                  <c:v>3.7037037037037034E-3</c:v>
                </c:pt>
                <c:pt idx="321">
                  <c:v>3.7152777777777774E-3</c:v>
                </c:pt>
                <c:pt idx="322">
                  <c:v>3.7268518518518514E-3</c:v>
                </c:pt>
                <c:pt idx="323">
                  <c:v>3.7384259259259263E-3</c:v>
                </c:pt>
                <c:pt idx="324">
                  <c:v>3.7500000000000003E-3</c:v>
                </c:pt>
                <c:pt idx="325">
                  <c:v>3.7615740740740739E-3</c:v>
                </c:pt>
                <c:pt idx="326">
                  <c:v>3.7731481481481483E-3</c:v>
                </c:pt>
                <c:pt idx="327">
                  <c:v>3.7847222222222223E-3</c:v>
                </c:pt>
                <c:pt idx="328">
                  <c:v>3.7962962962962963E-3</c:v>
                </c:pt>
                <c:pt idx="329">
                  <c:v>3.8078703703703707E-3</c:v>
                </c:pt>
                <c:pt idx="330">
                  <c:v>3.8194444444444443E-3</c:v>
                </c:pt>
                <c:pt idx="331">
                  <c:v>3.8310185185185183E-3</c:v>
                </c:pt>
                <c:pt idx="332">
                  <c:v>3.8425925925925923E-3</c:v>
                </c:pt>
                <c:pt idx="333">
                  <c:v>3.8541666666666668E-3</c:v>
                </c:pt>
                <c:pt idx="334">
                  <c:v>3.8657407407407408E-3</c:v>
                </c:pt>
                <c:pt idx="335">
                  <c:v>3.8773148148148143E-3</c:v>
                </c:pt>
                <c:pt idx="336">
                  <c:v>3.8888888888888883E-3</c:v>
                </c:pt>
                <c:pt idx="337">
                  <c:v>3.9004629629629632E-3</c:v>
                </c:pt>
                <c:pt idx="338">
                  <c:v>3.9120370370370368E-3</c:v>
                </c:pt>
                <c:pt idx="339">
                  <c:v>3.9236111111111112E-3</c:v>
                </c:pt>
                <c:pt idx="340">
                  <c:v>3.9351851851851857E-3</c:v>
                </c:pt>
                <c:pt idx="341">
                  <c:v>3.9467592592592592E-3</c:v>
                </c:pt>
                <c:pt idx="342">
                  <c:v>3.9583333333333337E-3</c:v>
                </c:pt>
                <c:pt idx="343">
                  <c:v>3.9699074074074072E-3</c:v>
                </c:pt>
                <c:pt idx="344">
                  <c:v>3.9814814814814817E-3</c:v>
                </c:pt>
                <c:pt idx="345">
                  <c:v>3.9930555555555561E-3</c:v>
                </c:pt>
                <c:pt idx="346">
                  <c:v>4.0046296296296297E-3</c:v>
                </c:pt>
                <c:pt idx="347">
                  <c:v>4.0162037037037033E-3</c:v>
                </c:pt>
                <c:pt idx="348">
                  <c:v>4.0277777777777777E-3</c:v>
                </c:pt>
                <c:pt idx="349">
                  <c:v>4.0393518518518521E-3</c:v>
                </c:pt>
                <c:pt idx="350">
                  <c:v>4.0509259259259257E-3</c:v>
                </c:pt>
                <c:pt idx="351">
                  <c:v>4.0624999999999993E-3</c:v>
                </c:pt>
                <c:pt idx="352">
                  <c:v>4.0740740740740746E-3</c:v>
                </c:pt>
                <c:pt idx="353">
                  <c:v>4.0856481481481481E-3</c:v>
                </c:pt>
                <c:pt idx="354">
                  <c:v>4.0972222222222226E-3</c:v>
                </c:pt>
                <c:pt idx="355">
                  <c:v>4.108796296296297E-3</c:v>
                </c:pt>
                <c:pt idx="356">
                  <c:v>4.1203703703703706E-3</c:v>
                </c:pt>
                <c:pt idx="357">
                  <c:v>4.1319444444444442E-3</c:v>
                </c:pt>
                <c:pt idx="358">
                  <c:v>4.1435185185185186E-3</c:v>
                </c:pt>
                <c:pt idx="359">
                  <c:v>4.155092592592593E-3</c:v>
                </c:pt>
                <c:pt idx="360">
                  <c:v>4.1666666666666666E-3</c:v>
                </c:pt>
                <c:pt idx="361">
                  <c:v>4.1782407407407402E-3</c:v>
                </c:pt>
                <c:pt idx="362">
                  <c:v>4.1898148148148146E-3</c:v>
                </c:pt>
                <c:pt idx="363">
                  <c:v>4.2013888888888891E-3</c:v>
                </c:pt>
                <c:pt idx="364">
                  <c:v>4.2129629629629626E-3</c:v>
                </c:pt>
                <c:pt idx="365">
                  <c:v>4.2245370370370371E-3</c:v>
                </c:pt>
                <c:pt idx="366">
                  <c:v>4.2361111111111106E-3</c:v>
                </c:pt>
                <c:pt idx="367">
                  <c:v>4.2476851851851851E-3</c:v>
                </c:pt>
                <c:pt idx="368">
                  <c:v>4.2592592592592595E-3</c:v>
                </c:pt>
                <c:pt idx="369">
                  <c:v>4.2708333333333339E-3</c:v>
                </c:pt>
                <c:pt idx="370">
                  <c:v>4.2824074074074075E-3</c:v>
                </c:pt>
                <c:pt idx="371">
                  <c:v>4.2939814814814811E-3</c:v>
                </c:pt>
                <c:pt idx="372">
                  <c:v>4.3055555555555555E-3</c:v>
                </c:pt>
                <c:pt idx="373">
                  <c:v>4.31712962962963E-3</c:v>
                </c:pt>
                <c:pt idx="374">
                  <c:v>4.3287037037037035E-3</c:v>
                </c:pt>
                <c:pt idx="375">
                  <c:v>4.340277777777778E-3</c:v>
                </c:pt>
                <c:pt idx="376">
                  <c:v>4.3518518518518515E-3</c:v>
                </c:pt>
                <c:pt idx="377">
                  <c:v>4.363425925925926E-3</c:v>
                </c:pt>
                <c:pt idx="378">
                  <c:v>4.3749999999999995E-3</c:v>
                </c:pt>
                <c:pt idx="379">
                  <c:v>4.386574074074074E-3</c:v>
                </c:pt>
                <c:pt idx="380">
                  <c:v>4.3981481481481484E-3</c:v>
                </c:pt>
                <c:pt idx="381">
                  <c:v>4.409722222222222E-3</c:v>
                </c:pt>
                <c:pt idx="382">
                  <c:v>4.4212962962962956E-3</c:v>
                </c:pt>
                <c:pt idx="383">
                  <c:v>4.4328703703703709E-3</c:v>
                </c:pt>
                <c:pt idx="384">
                  <c:v>4.4444444444444444E-3</c:v>
                </c:pt>
                <c:pt idx="385">
                  <c:v>4.4560185185185189E-3</c:v>
                </c:pt>
                <c:pt idx="386">
                  <c:v>4.4675925925925933E-3</c:v>
                </c:pt>
                <c:pt idx="387">
                  <c:v>4.4791666666666669E-3</c:v>
                </c:pt>
                <c:pt idx="388">
                  <c:v>4.4907407407407405E-3</c:v>
                </c:pt>
                <c:pt idx="389">
                  <c:v>4.5023148148148149E-3</c:v>
                </c:pt>
                <c:pt idx="390">
                  <c:v>4.5138888888888893E-3</c:v>
                </c:pt>
                <c:pt idx="391">
                  <c:v>4.5254629629629629E-3</c:v>
                </c:pt>
                <c:pt idx="392">
                  <c:v>4.5370370370370365E-3</c:v>
                </c:pt>
                <c:pt idx="393">
                  <c:v>4.5486111111111109E-3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6.6319444444444446E-3</c:v>
                </c:pt>
                <c:pt idx="575">
                  <c:v>6.6435185185185182E-3</c:v>
                </c:pt>
                <c:pt idx="576">
                  <c:v>6.6550925925925935E-3</c:v>
                </c:pt>
                <c:pt idx="577">
                  <c:v>6.6666666666666671E-3</c:v>
                </c:pt>
                <c:pt idx="578">
                  <c:v>6.6782407407407415E-3</c:v>
                </c:pt>
                <c:pt idx="579">
                  <c:v>6.6898148148148142E-3</c:v>
                </c:pt>
                <c:pt idx="580">
                  <c:v>6.7013888888888887E-3</c:v>
                </c:pt>
                <c:pt idx="581">
                  <c:v>6.7129629629629622E-3</c:v>
                </c:pt>
                <c:pt idx="582">
                  <c:v>6.7245370370370367E-3</c:v>
                </c:pt>
                <c:pt idx="583">
                  <c:v>6.7361111111111103E-3</c:v>
                </c:pt>
                <c:pt idx="584">
                  <c:v>6.7476851851851856E-3</c:v>
                </c:pt>
                <c:pt idx="585">
                  <c:v>6.7592592592592591E-3</c:v>
                </c:pt>
                <c:pt idx="586">
                  <c:v>6.7708333333333336E-3</c:v>
                </c:pt>
                <c:pt idx="587">
                  <c:v>6.782407407407408E-3</c:v>
                </c:pt>
                <c:pt idx="588">
                  <c:v>6.7939814814814816E-3</c:v>
                </c:pt>
                <c:pt idx="589">
                  <c:v>6.8055555555555569E-3</c:v>
                </c:pt>
                <c:pt idx="590">
                  <c:v>6.8171296296296287E-3</c:v>
                </c:pt>
                <c:pt idx="591">
                  <c:v>6.828703703703704E-3</c:v>
                </c:pt>
                <c:pt idx="592">
                  <c:v>6.8402777777777776E-3</c:v>
                </c:pt>
                <c:pt idx="593">
                  <c:v>6.851851851851852E-3</c:v>
                </c:pt>
                <c:pt idx="594">
                  <c:v>6.8634259259259256E-3</c:v>
                </c:pt>
                <c:pt idx="595">
                  <c:v>6.875E-3</c:v>
                </c:pt>
                <c:pt idx="596">
                  <c:v>6.8865740740740736E-3</c:v>
                </c:pt>
                <c:pt idx="597">
                  <c:v>6.8981481481481489E-3</c:v>
                </c:pt>
                <c:pt idx="598">
                  <c:v>6.9097222222222225E-3</c:v>
                </c:pt>
                <c:pt idx="599">
                  <c:v>6.9212962962962969E-3</c:v>
                </c:pt>
                <c:pt idx="600">
                  <c:v>6.9328703703703696E-3</c:v>
                </c:pt>
                <c:pt idx="601">
                  <c:v>6.9444444444444441E-3</c:v>
                </c:pt>
                <c:pt idx="602">
                  <c:v>6.9560185185185185E-3</c:v>
                </c:pt>
                <c:pt idx="603">
                  <c:v>6.9675925925925921E-3</c:v>
                </c:pt>
                <c:pt idx="604">
                  <c:v>6.9791666666666674E-3</c:v>
                </c:pt>
                <c:pt idx="605">
                  <c:v>6.9907407407407409E-3</c:v>
                </c:pt>
                <c:pt idx="606">
                  <c:v>7.0023148148148154E-3</c:v>
                </c:pt>
                <c:pt idx="607">
                  <c:v>7.013888888888889E-3</c:v>
                </c:pt>
                <c:pt idx="608">
                  <c:v>7.0254629629629634E-3</c:v>
                </c:pt>
                <c:pt idx="609">
                  <c:v>7.037037037037037E-3</c:v>
                </c:pt>
                <c:pt idx="610">
                  <c:v>7.0486111111111105E-3</c:v>
                </c:pt>
                <c:pt idx="611">
                  <c:v>7.0601851851851841E-3</c:v>
                </c:pt>
                <c:pt idx="612">
                  <c:v>7.0717592592592594E-3</c:v>
                </c:pt>
                <c:pt idx="613">
                  <c:v>7.083333333333333E-3</c:v>
                </c:pt>
                <c:pt idx="614">
                  <c:v>7.0949074074074074E-3</c:v>
                </c:pt>
                <c:pt idx="615">
                  <c:v>7.106481481481481E-3</c:v>
                </c:pt>
                <c:pt idx="616">
                  <c:v>7.1180555555555554E-3</c:v>
                </c:pt>
                <c:pt idx="617">
                  <c:v>7.1296296296296307E-3</c:v>
                </c:pt>
                <c:pt idx="618">
                  <c:v>7.1412037037037043E-3</c:v>
                </c:pt>
                <c:pt idx="619">
                  <c:v>7.1527777777777787E-3</c:v>
                </c:pt>
                <c:pt idx="620">
                  <c:v>7.1643518518518514E-3</c:v>
                </c:pt>
                <c:pt idx="621">
                  <c:v>7.1759259259259259E-3</c:v>
                </c:pt>
                <c:pt idx="622">
                  <c:v>7.1874999999999994E-3</c:v>
                </c:pt>
                <c:pt idx="623">
                  <c:v>7.1990740740740739E-3</c:v>
                </c:pt>
                <c:pt idx="624">
                  <c:v>7.2106481481481475E-3</c:v>
                </c:pt>
                <c:pt idx="625">
                  <c:v>7.2222222222222228E-3</c:v>
                </c:pt>
                <c:pt idx="626">
                  <c:v>7.2337962962962963E-3</c:v>
                </c:pt>
                <c:pt idx="627">
                  <c:v>7.2453703703703708E-3</c:v>
                </c:pt>
                <c:pt idx="628">
                  <c:v>7.2569444444444443E-3</c:v>
                </c:pt>
                <c:pt idx="629">
                  <c:v>7.2685185185185188E-3</c:v>
                </c:pt>
                <c:pt idx="630">
                  <c:v>7.2800925925925915E-3</c:v>
                </c:pt>
                <c:pt idx="631">
                  <c:v>7.2916666666666659E-3</c:v>
                </c:pt>
                <c:pt idx="632">
                  <c:v>7.3032407407407412E-3</c:v>
                </c:pt>
                <c:pt idx="633">
                  <c:v>7.3148148148148148E-3</c:v>
                </c:pt>
                <c:pt idx="634">
                  <c:v>7.3263888888888892E-3</c:v>
                </c:pt>
                <c:pt idx="635">
                  <c:v>7.3379629629629628E-3</c:v>
                </c:pt>
                <c:pt idx="636">
                  <c:v>7.3495370370370372E-3</c:v>
                </c:pt>
                <c:pt idx="637">
                  <c:v>7.3611111111111108E-3</c:v>
                </c:pt>
                <c:pt idx="638">
                  <c:v>7.3726851851851861E-3</c:v>
                </c:pt>
                <c:pt idx="639">
                  <c:v>7.3842592592592597E-3</c:v>
                </c:pt>
                <c:pt idx="640">
                  <c:v>7.3958333333333341E-3</c:v>
                </c:pt>
                <c:pt idx="641">
                  <c:v>7.4074074074074068E-3</c:v>
                </c:pt>
                <c:pt idx="642">
                  <c:v>7.4189814814814813E-3</c:v>
                </c:pt>
                <c:pt idx="643">
                  <c:v>7.4305555555555548E-3</c:v>
                </c:pt>
                <c:pt idx="644">
                  <c:v>7.4421296296296293E-3</c:v>
                </c:pt>
                <c:pt idx="645">
                  <c:v>7.4537037037037028E-3</c:v>
                </c:pt>
                <c:pt idx="646">
                  <c:v>7.4652777777777781E-3</c:v>
                </c:pt>
                <c:pt idx="647">
                  <c:v>7.4768518518518526E-3</c:v>
                </c:pt>
                <c:pt idx="648">
                  <c:v>7.4884259259259262E-3</c:v>
                </c:pt>
                <c:pt idx="649">
                  <c:v>7.5000000000000006E-3</c:v>
                </c:pt>
                <c:pt idx="650">
                  <c:v>7.5115740740740742E-3</c:v>
                </c:pt>
                <c:pt idx="651">
                  <c:v>7.5231481481481477E-3</c:v>
                </c:pt>
                <c:pt idx="652">
                  <c:v>7.5347222222222213E-3</c:v>
                </c:pt>
                <c:pt idx="653">
                  <c:v>7.5462962962962966E-3</c:v>
                </c:pt>
                <c:pt idx="654">
                  <c:v>7.5578703703703702E-3</c:v>
                </c:pt>
                <c:pt idx="655">
                  <c:v>7.5694444444444446E-3</c:v>
                </c:pt>
                <c:pt idx="656">
                  <c:v>7.5810185185185182E-3</c:v>
                </c:pt>
                <c:pt idx="657">
                  <c:v>7.5925925925925926E-3</c:v>
                </c:pt>
                <c:pt idx="658">
                  <c:v>7.6041666666666662E-3</c:v>
                </c:pt>
                <c:pt idx="659">
                  <c:v>7.6157407407407415E-3</c:v>
                </c:pt>
                <c:pt idx="660">
                  <c:v>7.6273148148148151E-3</c:v>
                </c:pt>
                <c:pt idx="661">
                  <c:v>7.6388888888888886E-3</c:v>
                </c:pt>
                <c:pt idx="662">
                  <c:v>7.6504629629629631E-3</c:v>
                </c:pt>
                <c:pt idx="663">
                  <c:v>7.6620370370370366E-3</c:v>
                </c:pt>
                <c:pt idx="664">
                  <c:v>7.6736111111111111E-3</c:v>
                </c:pt>
                <c:pt idx="665">
                  <c:v>7.6851851851851847E-3</c:v>
                </c:pt>
                <c:pt idx="666">
                  <c:v>7.69675925925926E-3</c:v>
                </c:pt>
                <c:pt idx="667">
                  <c:v>7.7083333333333335E-3</c:v>
                </c:pt>
                <c:pt idx="668">
                  <c:v>7.719907407407408E-3</c:v>
                </c:pt>
                <c:pt idx="669">
                  <c:v>7.7314814814814815E-3</c:v>
                </c:pt>
                <c:pt idx="670">
                  <c:v>7.743055555555556E-3</c:v>
                </c:pt>
                <c:pt idx="671">
                  <c:v>7.7546296296296287E-3</c:v>
                </c:pt>
                <c:pt idx="672">
                  <c:v>7.7662037037037031E-3</c:v>
                </c:pt>
                <c:pt idx="673">
                  <c:v>7.7777777777777767E-3</c:v>
                </c:pt>
                <c:pt idx="674">
                  <c:v>7.789351851851852E-3</c:v>
                </c:pt>
                <c:pt idx="675">
                  <c:v>7.8009259259259256E-3</c:v>
                </c:pt>
                <c:pt idx="676">
                  <c:v>7.8125E-3</c:v>
                </c:pt>
                <c:pt idx="677">
                  <c:v>7.8240740740740753E-3</c:v>
                </c:pt>
                <c:pt idx="678">
                  <c:v>7.8356481481481489E-3</c:v>
                </c:pt>
                <c:pt idx="679">
                  <c:v>7.8472222222222224E-3</c:v>
                </c:pt>
                <c:pt idx="680">
                  <c:v>7.858796296296296E-3</c:v>
                </c:pt>
                <c:pt idx="681">
                  <c:v>7.8703703703703713E-3</c:v>
                </c:pt>
                <c:pt idx="682">
                  <c:v>7.8819444444444432E-3</c:v>
                </c:pt>
                <c:pt idx="683">
                  <c:v>7.8935185185185185E-3</c:v>
                </c:pt>
                <c:pt idx="684">
                  <c:v>7.905092592592592E-3</c:v>
                </c:pt>
                <c:pt idx="685">
                  <c:v>7.9166666666666673E-3</c:v>
                </c:pt>
                <c:pt idx="686">
                  <c:v>7.9282407407407409E-3</c:v>
                </c:pt>
                <c:pt idx="687">
                  <c:v>7.9398148148148145E-3</c:v>
                </c:pt>
                <c:pt idx="688">
                  <c:v>7.951388888888888E-3</c:v>
                </c:pt>
                <c:pt idx="689">
                  <c:v>7.9629629629629634E-3</c:v>
                </c:pt>
                <c:pt idx="690">
                  <c:v>7.9745370370370369E-3</c:v>
                </c:pt>
                <c:pt idx="691">
                  <c:v>7.9861111111111122E-3</c:v>
                </c:pt>
                <c:pt idx="692">
                  <c:v>7.9976851851851858E-3</c:v>
                </c:pt>
                <c:pt idx="693">
                  <c:v>8.0092592592592594E-3</c:v>
                </c:pt>
                <c:pt idx="694">
                  <c:v>8.0208333333333329E-3</c:v>
                </c:pt>
                <c:pt idx="695">
                  <c:v>8.0324074074074065E-3</c:v>
                </c:pt>
                <c:pt idx="696">
                  <c:v>8.0439814814814818E-3</c:v>
                </c:pt>
                <c:pt idx="697">
                  <c:v>8.0555555555555554E-3</c:v>
                </c:pt>
                <c:pt idx="698">
                  <c:v>8.0671296296296307E-3</c:v>
                </c:pt>
                <c:pt idx="699">
                  <c:v>8.0787037037037043E-3</c:v>
                </c:pt>
                <c:pt idx="700">
                  <c:v>8.0902777777777778E-3</c:v>
                </c:pt>
                <c:pt idx="701">
                  <c:v>8.1018518518518514E-3</c:v>
                </c:pt>
                <c:pt idx="702">
                  <c:v>8.113425925925925E-3</c:v>
                </c:pt>
                <c:pt idx="703">
                  <c:v>8.1249999999999985E-3</c:v>
                </c:pt>
                <c:pt idx="704">
                  <c:v>8.1365740740740738E-3</c:v>
                </c:pt>
                <c:pt idx="705">
                  <c:v>8.1481481481481474E-3</c:v>
                </c:pt>
                <c:pt idx="706">
                  <c:v>8.1597222222222227E-3</c:v>
                </c:pt>
                <c:pt idx="707">
                  <c:v>8.1712962962962963E-3</c:v>
                </c:pt>
                <c:pt idx="708">
                  <c:v>8.1828703703703699E-3</c:v>
                </c:pt>
                <c:pt idx="709">
                  <c:v>8.1944444444444452E-3</c:v>
                </c:pt>
                <c:pt idx="710">
                  <c:v>8.2060185185185187E-3</c:v>
                </c:pt>
                <c:pt idx="711">
                  <c:v>8.217592592592594E-3</c:v>
                </c:pt>
                <c:pt idx="712">
                  <c:v>8.2291666666666659E-3</c:v>
                </c:pt>
                <c:pt idx="713">
                  <c:v>8.2407407407407412E-3</c:v>
                </c:pt>
                <c:pt idx="714">
                  <c:v>8.2523148148148148E-3</c:v>
                </c:pt>
                <c:pt idx="715">
                  <c:v>8.2638888888888883E-3</c:v>
                </c:pt>
                <c:pt idx="716">
                  <c:v>8.2754629629629619E-3</c:v>
                </c:pt>
                <c:pt idx="717">
                  <c:v>8.2870370370370372E-3</c:v>
                </c:pt>
                <c:pt idx="718">
                  <c:v>8.2986111111111108E-3</c:v>
                </c:pt>
                <c:pt idx="719">
                  <c:v>8.3101851851851861E-3</c:v>
                </c:pt>
                <c:pt idx="720">
                  <c:v>8.3217592592592596E-3</c:v>
                </c:pt>
                <c:pt idx="721">
                  <c:v>8.3333333333333332E-3</c:v>
                </c:pt>
                <c:pt idx="722">
                  <c:v>8.3449074074074085E-3</c:v>
                </c:pt>
                <c:pt idx="723">
                  <c:v>8.3564814814814804E-3</c:v>
                </c:pt>
                <c:pt idx="724">
                  <c:v>8.3680555555555557E-3</c:v>
                </c:pt>
                <c:pt idx="725">
                  <c:v>8.3796296296296292E-3</c:v>
                </c:pt>
                <c:pt idx="726">
                  <c:v>8.3912037037037045E-3</c:v>
                </c:pt>
                <c:pt idx="727">
                  <c:v>8.4027777777777781E-3</c:v>
                </c:pt>
                <c:pt idx="728">
                  <c:v>8.4143518518518517E-3</c:v>
                </c:pt>
                <c:pt idx="729">
                  <c:v>8.4259259259259253E-3</c:v>
                </c:pt>
                <c:pt idx="730">
                  <c:v>8.4375000000000006E-3</c:v>
                </c:pt>
                <c:pt idx="731">
                  <c:v>8.4490740740740741E-3</c:v>
                </c:pt>
                <c:pt idx="732">
                  <c:v>8.4606481481481494E-3</c:v>
                </c:pt>
                <c:pt idx="733">
                  <c:v>8.4722222222222213E-3</c:v>
                </c:pt>
                <c:pt idx="734">
                  <c:v>8.4837962962962966E-3</c:v>
                </c:pt>
                <c:pt idx="735">
                  <c:v>8.4953703703703701E-3</c:v>
                </c:pt>
                <c:pt idx="736">
                  <c:v>8.5069444444444437E-3</c:v>
                </c:pt>
                <c:pt idx="737">
                  <c:v>8.518518518518519E-3</c:v>
                </c:pt>
                <c:pt idx="738">
                  <c:v>8.5300925925925926E-3</c:v>
                </c:pt>
                <c:pt idx="739">
                  <c:v>8.5416666666666679E-3</c:v>
                </c:pt>
                <c:pt idx="740">
                  <c:v>8.5532407407407415E-3</c:v>
                </c:pt>
                <c:pt idx="741">
                  <c:v>8.564814814814815E-3</c:v>
                </c:pt>
                <c:pt idx="742">
                  <c:v>8.5763888888888886E-3</c:v>
                </c:pt>
                <c:pt idx="743">
                  <c:v>8.5879629629629622E-3</c:v>
                </c:pt>
                <c:pt idx="744">
                  <c:v>8.5995370370370357E-3</c:v>
                </c:pt>
                <c:pt idx="745">
                  <c:v>8.611111111111111E-3</c:v>
                </c:pt>
                <c:pt idx="746">
                  <c:v>8.6226851851851846E-3</c:v>
                </c:pt>
                <c:pt idx="747">
                  <c:v>8.6342592592592599E-3</c:v>
                </c:pt>
                <c:pt idx="748">
                  <c:v>8.6458333333333335E-3</c:v>
                </c:pt>
                <c:pt idx="749">
                  <c:v>8.6574074074074071E-3</c:v>
                </c:pt>
                <c:pt idx="750">
                  <c:v>8.6689814814814806E-3</c:v>
                </c:pt>
                <c:pt idx="751">
                  <c:v>8.6805555555555559E-3</c:v>
                </c:pt>
                <c:pt idx="752">
                  <c:v>8.6921296296296312E-3</c:v>
                </c:pt>
                <c:pt idx="753">
                  <c:v>8.7037037037037031E-3</c:v>
                </c:pt>
                <c:pt idx="754">
                  <c:v>8.7152777777777784E-3</c:v>
                </c:pt>
                <c:pt idx="755">
                  <c:v>8.726851851851852E-3</c:v>
                </c:pt>
                <c:pt idx="756">
                  <c:v>8.7384259259259255E-3</c:v>
                </c:pt>
                <c:pt idx="757">
                  <c:v>8.7499999999999991E-3</c:v>
                </c:pt>
                <c:pt idx="758">
                  <c:v>8.7615740740740744E-3</c:v>
                </c:pt>
                <c:pt idx="759">
                  <c:v>8.773148148148148E-3</c:v>
                </c:pt>
                <c:pt idx="760">
                  <c:v>8.7847222222222233E-3</c:v>
                </c:pt>
                <c:pt idx="761">
                  <c:v>8.7962962962962968E-3</c:v>
                </c:pt>
                <c:pt idx="762">
                  <c:v>8.8078703703703704E-3</c:v>
                </c:pt>
                <c:pt idx="763">
                  <c:v>8.819444444444444E-3</c:v>
                </c:pt>
                <c:pt idx="764">
                  <c:v>8.8310185185185176E-3</c:v>
                </c:pt>
                <c:pt idx="765">
                  <c:v>8.8425925925925911E-3</c:v>
                </c:pt>
                <c:pt idx="766">
                  <c:v>8.8541666666666664E-3</c:v>
                </c:pt>
                <c:pt idx="767">
                  <c:v>8.8657407407407417E-3</c:v>
                </c:pt>
                <c:pt idx="768">
                  <c:v>8.8773148148148153E-3</c:v>
                </c:pt>
                <c:pt idx="769">
                  <c:v>8.8888888888888889E-3</c:v>
                </c:pt>
                <c:pt idx="770">
                  <c:v>8.9004629629629625E-3</c:v>
                </c:pt>
                <c:pt idx="771">
                  <c:v>8.9120370370370378E-3</c:v>
                </c:pt>
                <c:pt idx="772">
                  <c:v>8.9236111111111113E-3</c:v>
                </c:pt>
                <c:pt idx="773">
                  <c:v>8.9351851851851866E-3</c:v>
                </c:pt>
                <c:pt idx="774">
                  <c:v>8.9467592592592585E-3</c:v>
                </c:pt>
                <c:pt idx="775">
                  <c:v>8.9583333333333338E-3</c:v>
                </c:pt>
                <c:pt idx="776">
                  <c:v>8.9699074074074073E-3</c:v>
                </c:pt>
                <c:pt idx="777">
                  <c:v>8.9814814814814809E-3</c:v>
                </c:pt>
                <c:pt idx="778">
                  <c:v>8.9930555555555545E-3</c:v>
                </c:pt>
                <c:pt idx="779">
                  <c:v>9.0046296296296298E-3</c:v>
                </c:pt>
                <c:pt idx="780">
                  <c:v>9.0162037037037034E-3</c:v>
                </c:pt>
                <c:pt idx="781">
                  <c:v>9.0277777777777787E-3</c:v>
                </c:pt>
              </c:numCache>
            </c:numRef>
          </c:cat>
          <c:val>
            <c:numRef>
              <c:f>Sheet1!$E$1:$E$782</c:f>
              <c:numCache>
                <c:formatCode>General</c:formatCode>
                <c:ptCount val="78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3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9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14</c:v>
                </c:pt>
                <c:pt idx="28">
                  <c:v>6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1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8</c:v>
                </c:pt>
                <c:pt idx="58">
                  <c:v>7</c:v>
                </c:pt>
                <c:pt idx="59">
                  <c:v>5</c:v>
                </c:pt>
                <c:pt idx="60">
                  <c:v>4</c:v>
                </c:pt>
                <c:pt idx="61">
                  <c:v>1</c:v>
                </c:pt>
                <c:pt idx="62">
                  <c:v>2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2</c:v>
                </c:pt>
                <c:pt idx="71">
                  <c:v>1</c:v>
                </c:pt>
                <c:pt idx="72">
                  <c:v>0</c:v>
                </c:pt>
                <c:pt idx="73">
                  <c:v>1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2</c:v>
                </c:pt>
                <c:pt idx="80">
                  <c:v>0</c:v>
                </c:pt>
                <c:pt idx="81">
                  <c:v>6</c:v>
                </c:pt>
                <c:pt idx="82">
                  <c:v>3</c:v>
                </c:pt>
                <c:pt idx="83">
                  <c:v>1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1</c:v>
                </c:pt>
                <c:pt idx="89">
                  <c:v>0</c:v>
                </c:pt>
                <c:pt idx="90">
                  <c:v>25</c:v>
                </c:pt>
                <c:pt idx="91">
                  <c:v>25</c:v>
                </c:pt>
                <c:pt idx="92">
                  <c:v>17</c:v>
                </c:pt>
                <c:pt idx="93">
                  <c:v>19</c:v>
                </c:pt>
                <c:pt idx="94">
                  <c:v>13</c:v>
                </c:pt>
                <c:pt idx="95">
                  <c:v>12</c:v>
                </c:pt>
                <c:pt idx="96">
                  <c:v>8</c:v>
                </c:pt>
                <c:pt idx="97">
                  <c:v>7</c:v>
                </c:pt>
                <c:pt idx="98">
                  <c:v>5</c:v>
                </c:pt>
                <c:pt idx="99">
                  <c:v>3</c:v>
                </c:pt>
                <c:pt idx="100">
                  <c:v>2</c:v>
                </c:pt>
                <c:pt idx="101">
                  <c:v>3</c:v>
                </c:pt>
                <c:pt idx="102">
                  <c:v>0</c:v>
                </c:pt>
                <c:pt idx="103">
                  <c:v>1</c:v>
                </c:pt>
                <c:pt idx="104">
                  <c:v>2</c:v>
                </c:pt>
                <c:pt idx="105">
                  <c:v>1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1</c:v>
                </c:pt>
                <c:pt idx="110">
                  <c:v>0</c:v>
                </c:pt>
                <c:pt idx="111">
                  <c:v>0</c:v>
                </c:pt>
                <c:pt idx="112">
                  <c:v>6</c:v>
                </c:pt>
                <c:pt idx="113">
                  <c:v>6</c:v>
                </c:pt>
                <c:pt idx="114">
                  <c:v>4</c:v>
                </c:pt>
                <c:pt idx="115">
                  <c:v>8</c:v>
                </c:pt>
                <c:pt idx="116">
                  <c:v>9</c:v>
                </c:pt>
                <c:pt idx="117">
                  <c:v>8</c:v>
                </c:pt>
                <c:pt idx="118">
                  <c:v>7</c:v>
                </c:pt>
                <c:pt idx="119">
                  <c:v>7</c:v>
                </c:pt>
                <c:pt idx="120">
                  <c:v>8</c:v>
                </c:pt>
                <c:pt idx="121">
                  <c:v>7</c:v>
                </c:pt>
                <c:pt idx="122">
                  <c:v>7</c:v>
                </c:pt>
                <c:pt idx="123">
                  <c:v>5</c:v>
                </c:pt>
                <c:pt idx="124">
                  <c:v>1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1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4</c:v>
                </c:pt>
                <c:pt idx="145">
                  <c:v>3</c:v>
                </c:pt>
                <c:pt idx="146">
                  <c:v>3</c:v>
                </c:pt>
                <c:pt idx="147">
                  <c:v>2</c:v>
                </c:pt>
                <c:pt idx="148">
                  <c:v>3</c:v>
                </c:pt>
                <c:pt idx="149">
                  <c:v>3</c:v>
                </c:pt>
                <c:pt idx="150">
                  <c:v>3</c:v>
                </c:pt>
                <c:pt idx="151">
                  <c:v>5</c:v>
                </c:pt>
                <c:pt idx="152">
                  <c:v>6</c:v>
                </c:pt>
                <c:pt idx="153">
                  <c:v>3</c:v>
                </c:pt>
                <c:pt idx="154">
                  <c:v>8</c:v>
                </c:pt>
                <c:pt idx="155">
                  <c:v>10</c:v>
                </c:pt>
                <c:pt idx="156">
                  <c:v>8</c:v>
                </c:pt>
                <c:pt idx="157">
                  <c:v>9</c:v>
                </c:pt>
                <c:pt idx="158">
                  <c:v>8</c:v>
                </c:pt>
                <c:pt idx="159">
                  <c:v>8</c:v>
                </c:pt>
                <c:pt idx="160">
                  <c:v>6</c:v>
                </c:pt>
                <c:pt idx="161">
                  <c:v>5</c:v>
                </c:pt>
                <c:pt idx="162">
                  <c:v>6</c:v>
                </c:pt>
                <c:pt idx="163">
                  <c:v>7</c:v>
                </c:pt>
                <c:pt idx="164">
                  <c:v>7</c:v>
                </c:pt>
                <c:pt idx="165">
                  <c:v>7</c:v>
                </c:pt>
                <c:pt idx="166">
                  <c:v>6</c:v>
                </c:pt>
                <c:pt idx="167">
                  <c:v>7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1</c:v>
                </c:pt>
                <c:pt idx="172">
                  <c:v>5</c:v>
                </c:pt>
                <c:pt idx="173">
                  <c:v>2</c:v>
                </c:pt>
                <c:pt idx="174">
                  <c:v>0</c:v>
                </c:pt>
                <c:pt idx="175">
                  <c:v>3</c:v>
                </c:pt>
                <c:pt idx="176">
                  <c:v>2</c:v>
                </c:pt>
                <c:pt idx="177">
                  <c:v>1</c:v>
                </c:pt>
                <c:pt idx="178">
                  <c:v>1</c:v>
                </c:pt>
                <c:pt idx="179">
                  <c:v>2</c:v>
                </c:pt>
                <c:pt idx="180">
                  <c:v>0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0</c:v>
                </c:pt>
                <c:pt idx="188">
                  <c:v>1</c:v>
                </c:pt>
                <c:pt idx="189">
                  <c:v>5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5</c:v>
                </c:pt>
                <c:pt idx="194">
                  <c:v>2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3</c:v>
                </c:pt>
                <c:pt idx="208">
                  <c:v>3</c:v>
                </c:pt>
                <c:pt idx="209">
                  <c:v>4</c:v>
                </c:pt>
                <c:pt idx="210">
                  <c:v>4</c:v>
                </c:pt>
                <c:pt idx="211">
                  <c:v>5</c:v>
                </c:pt>
                <c:pt idx="212">
                  <c:v>3</c:v>
                </c:pt>
                <c:pt idx="213">
                  <c:v>4</c:v>
                </c:pt>
                <c:pt idx="214">
                  <c:v>3</c:v>
                </c:pt>
                <c:pt idx="215">
                  <c:v>2</c:v>
                </c:pt>
                <c:pt idx="216">
                  <c:v>3</c:v>
                </c:pt>
                <c:pt idx="217">
                  <c:v>4</c:v>
                </c:pt>
                <c:pt idx="218">
                  <c:v>5</c:v>
                </c:pt>
                <c:pt idx="219">
                  <c:v>3</c:v>
                </c:pt>
                <c:pt idx="220">
                  <c:v>4</c:v>
                </c:pt>
                <c:pt idx="221">
                  <c:v>3</c:v>
                </c:pt>
                <c:pt idx="222">
                  <c:v>3</c:v>
                </c:pt>
                <c:pt idx="223">
                  <c:v>3</c:v>
                </c:pt>
                <c:pt idx="224">
                  <c:v>3</c:v>
                </c:pt>
                <c:pt idx="225">
                  <c:v>2</c:v>
                </c:pt>
                <c:pt idx="226">
                  <c:v>3</c:v>
                </c:pt>
                <c:pt idx="227">
                  <c:v>1</c:v>
                </c:pt>
                <c:pt idx="228">
                  <c:v>3</c:v>
                </c:pt>
                <c:pt idx="229">
                  <c:v>2</c:v>
                </c:pt>
                <c:pt idx="230">
                  <c:v>3</c:v>
                </c:pt>
                <c:pt idx="231">
                  <c:v>2</c:v>
                </c:pt>
                <c:pt idx="232">
                  <c:v>2</c:v>
                </c:pt>
                <c:pt idx="233">
                  <c:v>2</c:v>
                </c:pt>
                <c:pt idx="234">
                  <c:v>1</c:v>
                </c:pt>
                <c:pt idx="235">
                  <c:v>2</c:v>
                </c:pt>
                <c:pt idx="236">
                  <c:v>1</c:v>
                </c:pt>
                <c:pt idx="237">
                  <c:v>2</c:v>
                </c:pt>
                <c:pt idx="238">
                  <c:v>1</c:v>
                </c:pt>
                <c:pt idx="239">
                  <c:v>3</c:v>
                </c:pt>
                <c:pt idx="240">
                  <c:v>2</c:v>
                </c:pt>
                <c:pt idx="241">
                  <c:v>1</c:v>
                </c:pt>
                <c:pt idx="242">
                  <c:v>1</c:v>
                </c:pt>
                <c:pt idx="243">
                  <c:v>2</c:v>
                </c:pt>
                <c:pt idx="244">
                  <c:v>2</c:v>
                </c:pt>
                <c:pt idx="245">
                  <c:v>1</c:v>
                </c:pt>
                <c:pt idx="246">
                  <c:v>0</c:v>
                </c:pt>
                <c:pt idx="247">
                  <c:v>3</c:v>
                </c:pt>
                <c:pt idx="248">
                  <c:v>1</c:v>
                </c:pt>
                <c:pt idx="249">
                  <c:v>0</c:v>
                </c:pt>
                <c:pt idx="250">
                  <c:v>3</c:v>
                </c:pt>
                <c:pt idx="251">
                  <c:v>4</c:v>
                </c:pt>
                <c:pt idx="252">
                  <c:v>2</c:v>
                </c:pt>
                <c:pt idx="253">
                  <c:v>2</c:v>
                </c:pt>
                <c:pt idx="254">
                  <c:v>5</c:v>
                </c:pt>
                <c:pt idx="255">
                  <c:v>5</c:v>
                </c:pt>
                <c:pt idx="256">
                  <c:v>6</c:v>
                </c:pt>
                <c:pt idx="257">
                  <c:v>5</c:v>
                </c:pt>
                <c:pt idx="258">
                  <c:v>5</c:v>
                </c:pt>
                <c:pt idx="259">
                  <c:v>5</c:v>
                </c:pt>
                <c:pt idx="260">
                  <c:v>0</c:v>
                </c:pt>
                <c:pt idx="261">
                  <c:v>3</c:v>
                </c:pt>
                <c:pt idx="262">
                  <c:v>2</c:v>
                </c:pt>
                <c:pt idx="263">
                  <c:v>4</c:v>
                </c:pt>
                <c:pt idx="264">
                  <c:v>4</c:v>
                </c:pt>
                <c:pt idx="265">
                  <c:v>4</c:v>
                </c:pt>
                <c:pt idx="266">
                  <c:v>4</c:v>
                </c:pt>
                <c:pt idx="267">
                  <c:v>2</c:v>
                </c:pt>
                <c:pt idx="268">
                  <c:v>2</c:v>
                </c:pt>
                <c:pt idx="269">
                  <c:v>2</c:v>
                </c:pt>
                <c:pt idx="270">
                  <c:v>15</c:v>
                </c:pt>
                <c:pt idx="271">
                  <c:v>27</c:v>
                </c:pt>
                <c:pt idx="272">
                  <c:v>40</c:v>
                </c:pt>
                <c:pt idx="273">
                  <c:v>41</c:v>
                </c:pt>
                <c:pt idx="274">
                  <c:v>52</c:v>
                </c:pt>
                <c:pt idx="275">
                  <c:v>54</c:v>
                </c:pt>
                <c:pt idx="276">
                  <c:v>47</c:v>
                </c:pt>
                <c:pt idx="277">
                  <c:v>50</c:v>
                </c:pt>
                <c:pt idx="278">
                  <c:v>49</c:v>
                </c:pt>
                <c:pt idx="279">
                  <c:v>39</c:v>
                </c:pt>
                <c:pt idx="280">
                  <c:v>41</c:v>
                </c:pt>
                <c:pt idx="281">
                  <c:v>39</c:v>
                </c:pt>
                <c:pt idx="282">
                  <c:v>364</c:v>
                </c:pt>
                <c:pt idx="283">
                  <c:v>1156</c:v>
                </c:pt>
                <c:pt idx="284">
                  <c:v>530</c:v>
                </c:pt>
                <c:pt idx="285">
                  <c:v>285</c:v>
                </c:pt>
                <c:pt idx="286">
                  <c:v>191</c:v>
                </c:pt>
                <c:pt idx="287">
                  <c:v>138</c:v>
                </c:pt>
                <c:pt idx="288">
                  <c:v>107</c:v>
                </c:pt>
                <c:pt idx="289">
                  <c:v>87</c:v>
                </c:pt>
                <c:pt idx="290">
                  <c:v>73</c:v>
                </c:pt>
                <c:pt idx="291">
                  <c:v>65</c:v>
                </c:pt>
                <c:pt idx="292">
                  <c:v>59</c:v>
                </c:pt>
                <c:pt idx="293">
                  <c:v>51</c:v>
                </c:pt>
                <c:pt idx="294">
                  <c:v>45</c:v>
                </c:pt>
                <c:pt idx="295">
                  <c:v>36</c:v>
                </c:pt>
                <c:pt idx="296">
                  <c:v>34</c:v>
                </c:pt>
                <c:pt idx="297">
                  <c:v>32</c:v>
                </c:pt>
                <c:pt idx="298">
                  <c:v>28</c:v>
                </c:pt>
                <c:pt idx="299">
                  <c:v>28</c:v>
                </c:pt>
                <c:pt idx="300">
                  <c:v>27</c:v>
                </c:pt>
                <c:pt idx="301">
                  <c:v>25</c:v>
                </c:pt>
                <c:pt idx="302">
                  <c:v>25</c:v>
                </c:pt>
                <c:pt idx="303">
                  <c:v>22</c:v>
                </c:pt>
                <c:pt idx="304">
                  <c:v>21</c:v>
                </c:pt>
                <c:pt idx="305">
                  <c:v>15</c:v>
                </c:pt>
                <c:pt idx="306">
                  <c:v>17</c:v>
                </c:pt>
                <c:pt idx="307">
                  <c:v>17</c:v>
                </c:pt>
                <c:pt idx="308">
                  <c:v>13</c:v>
                </c:pt>
                <c:pt idx="309">
                  <c:v>13</c:v>
                </c:pt>
                <c:pt idx="310">
                  <c:v>14</c:v>
                </c:pt>
                <c:pt idx="311">
                  <c:v>13</c:v>
                </c:pt>
                <c:pt idx="312">
                  <c:v>13</c:v>
                </c:pt>
                <c:pt idx="313">
                  <c:v>13</c:v>
                </c:pt>
                <c:pt idx="314">
                  <c:v>6</c:v>
                </c:pt>
                <c:pt idx="315">
                  <c:v>11</c:v>
                </c:pt>
                <c:pt idx="316">
                  <c:v>11</c:v>
                </c:pt>
                <c:pt idx="317">
                  <c:v>9</c:v>
                </c:pt>
                <c:pt idx="318">
                  <c:v>9</c:v>
                </c:pt>
                <c:pt idx="319">
                  <c:v>9</c:v>
                </c:pt>
                <c:pt idx="320">
                  <c:v>7</c:v>
                </c:pt>
                <c:pt idx="321">
                  <c:v>9</c:v>
                </c:pt>
                <c:pt idx="322">
                  <c:v>9</c:v>
                </c:pt>
                <c:pt idx="323">
                  <c:v>8</c:v>
                </c:pt>
                <c:pt idx="324">
                  <c:v>9</c:v>
                </c:pt>
                <c:pt idx="325">
                  <c:v>8</c:v>
                </c:pt>
                <c:pt idx="326">
                  <c:v>9</c:v>
                </c:pt>
                <c:pt idx="327">
                  <c:v>9</c:v>
                </c:pt>
                <c:pt idx="328">
                  <c:v>5</c:v>
                </c:pt>
                <c:pt idx="329">
                  <c:v>9</c:v>
                </c:pt>
                <c:pt idx="330">
                  <c:v>9</c:v>
                </c:pt>
                <c:pt idx="331">
                  <c:v>9</c:v>
                </c:pt>
                <c:pt idx="332">
                  <c:v>13</c:v>
                </c:pt>
                <c:pt idx="333">
                  <c:v>468</c:v>
                </c:pt>
                <c:pt idx="334">
                  <c:v>675</c:v>
                </c:pt>
                <c:pt idx="335">
                  <c:v>1156</c:v>
                </c:pt>
                <c:pt idx="336">
                  <c:v>728</c:v>
                </c:pt>
                <c:pt idx="337">
                  <c:v>565</c:v>
                </c:pt>
                <c:pt idx="338">
                  <c:v>453</c:v>
                </c:pt>
                <c:pt idx="339">
                  <c:v>391</c:v>
                </c:pt>
                <c:pt idx="340">
                  <c:v>342</c:v>
                </c:pt>
                <c:pt idx="341">
                  <c:v>258</c:v>
                </c:pt>
                <c:pt idx="342">
                  <c:v>256</c:v>
                </c:pt>
                <c:pt idx="343">
                  <c:v>233</c:v>
                </c:pt>
                <c:pt idx="344">
                  <c:v>198</c:v>
                </c:pt>
                <c:pt idx="345">
                  <c:v>158</c:v>
                </c:pt>
                <c:pt idx="346">
                  <c:v>120</c:v>
                </c:pt>
                <c:pt idx="347">
                  <c:v>105</c:v>
                </c:pt>
                <c:pt idx="348">
                  <c:v>86</c:v>
                </c:pt>
                <c:pt idx="349">
                  <c:v>73</c:v>
                </c:pt>
                <c:pt idx="350">
                  <c:v>63</c:v>
                </c:pt>
                <c:pt idx="351">
                  <c:v>58</c:v>
                </c:pt>
                <c:pt idx="352">
                  <c:v>55</c:v>
                </c:pt>
                <c:pt idx="353">
                  <c:v>48</c:v>
                </c:pt>
                <c:pt idx="354">
                  <c:v>42</c:v>
                </c:pt>
                <c:pt idx="355">
                  <c:v>39</c:v>
                </c:pt>
                <c:pt idx="356">
                  <c:v>34</c:v>
                </c:pt>
                <c:pt idx="357">
                  <c:v>30</c:v>
                </c:pt>
                <c:pt idx="358">
                  <c:v>28</c:v>
                </c:pt>
                <c:pt idx="359">
                  <c:v>25</c:v>
                </c:pt>
                <c:pt idx="360">
                  <c:v>21</c:v>
                </c:pt>
                <c:pt idx="361">
                  <c:v>20</c:v>
                </c:pt>
                <c:pt idx="362">
                  <c:v>19</c:v>
                </c:pt>
                <c:pt idx="363">
                  <c:v>18</c:v>
                </c:pt>
                <c:pt idx="364">
                  <c:v>15</c:v>
                </c:pt>
                <c:pt idx="365">
                  <c:v>13</c:v>
                </c:pt>
                <c:pt idx="366">
                  <c:v>13</c:v>
                </c:pt>
                <c:pt idx="367">
                  <c:v>12</c:v>
                </c:pt>
                <c:pt idx="368">
                  <c:v>9</c:v>
                </c:pt>
                <c:pt idx="369">
                  <c:v>9</c:v>
                </c:pt>
                <c:pt idx="370">
                  <c:v>8</c:v>
                </c:pt>
                <c:pt idx="371">
                  <c:v>7</c:v>
                </c:pt>
                <c:pt idx="372">
                  <c:v>8</c:v>
                </c:pt>
                <c:pt idx="373">
                  <c:v>9</c:v>
                </c:pt>
                <c:pt idx="374">
                  <c:v>9</c:v>
                </c:pt>
                <c:pt idx="375">
                  <c:v>9</c:v>
                </c:pt>
                <c:pt idx="376">
                  <c:v>8</c:v>
                </c:pt>
                <c:pt idx="377">
                  <c:v>8</c:v>
                </c:pt>
                <c:pt idx="378">
                  <c:v>9</c:v>
                </c:pt>
                <c:pt idx="379">
                  <c:v>8</c:v>
                </c:pt>
                <c:pt idx="380">
                  <c:v>8</c:v>
                </c:pt>
                <c:pt idx="381">
                  <c:v>9</c:v>
                </c:pt>
                <c:pt idx="382">
                  <c:v>7</c:v>
                </c:pt>
                <c:pt idx="383">
                  <c:v>7</c:v>
                </c:pt>
                <c:pt idx="384">
                  <c:v>8</c:v>
                </c:pt>
                <c:pt idx="385">
                  <c:v>8</c:v>
                </c:pt>
                <c:pt idx="386">
                  <c:v>9</c:v>
                </c:pt>
                <c:pt idx="387">
                  <c:v>9</c:v>
                </c:pt>
                <c:pt idx="388">
                  <c:v>4</c:v>
                </c:pt>
                <c:pt idx="389">
                  <c:v>3</c:v>
                </c:pt>
                <c:pt idx="390">
                  <c:v>7</c:v>
                </c:pt>
                <c:pt idx="391">
                  <c:v>5</c:v>
                </c:pt>
                <c:pt idx="392">
                  <c:v>6</c:v>
                </c:pt>
                <c:pt idx="393">
                  <c:v>5</c:v>
                </c:pt>
                <c:pt idx="394">
                  <c:v>3</c:v>
                </c:pt>
                <c:pt idx="395">
                  <c:v>3</c:v>
                </c:pt>
                <c:pt idx="396">
                  <c:v>3</c:v>
                </c:pt>
                <c:pt idx="397">
                  <c:v>3</c:v>
                </c:pt>
                <c:pt idx="398">
                  <c:v>2</c:v>
                </c:pt>
                <c:pt idx="399">
                  <c:v>3</c:v>
                </c:pt>
                <c:pt idx="400">
                  <c:v>2</c:v>
                </c:pt>
                <c:pt idx="401">
                  <c:v>2</c:v>
                </c:pt>
                <c:pt idx="402">
                  <c:v>3</c:v>
                </c:pt>
                <c:pt idx="403">
                  <c:v>1</c:v>
                </c:pt>
                <c:pt idx="404">
                  <c:v>1</c:v>
                </c:pt>
                <c:pt idx="405">
                  <c:v>2</c:v>
                </c:pt>
                <c:pt idx="406">
                  <c:v>2</c:v>
                </c:pt>
                <c:pt idx="407">
                  <c:v>2</c:v>
                </c:pt>
                <c:pt idx="408">
                  <c:v>2</c:v>
                </c:pt>
                <c:pt idx="409">
                  <c:v>2</c:v>
                </c:pt>
                <c:pt idx="410">
                  <c:v>2</c:v>
                </c:pt>
                <c:pt idx="411">
                  <c:v>1</c:v>
                </c:pt>
                <c:pt idx="412">
                  <c:v>1</c:v>
                </c:pt>
                <c:pt idx="413">
                  <c:v>2</c:v>
                </c:pt>
                <c:pt idx="414">
                  <c:v>1</c:v>
                </c:pt>
                <c:pt idx="415">
                  <c:v>1</c:v>
                </c:pt>
                <c:pt idx="416">
                  <c:v>2</c:v>
                </c:pt>
                <c:pt idx="417">
                  <c:v>1</c:v>
                </c:pt>
                <c:pt idx="418">
                  <c:v>1</c:v>
                </c:pt>
                <c:pt idx="419">
                  <c:v>1</c:v>
                </c:pt>
                <c:pt idx="420">
                  <c:v>1</c:v>
                </c:pt>
                <c:pt idx="421">
                  <c:v>1</c:v>
                </c:pt>
                <c:pt idx="422">
                  <c:v>1</c:v>
                </c:pt>
                <c:pt idx="423">
                  <c:v>0</c:v>
                </c:pt>
                <c:pt idx="424">
                  <c:v>1</c:v>
                </c:pt>
                <c:pt idx="425">
                  <c:v>0</c:v>
                </c:pt>
                <c:pt idx="426">
                  <c:v>2</c:v>
                </c:pt>
                <c:pt idx="427">
                  <c:v>3</c:v>
                </c:pt>
                <c:pt idx="428">
                  <c:v>3</c:v>
                </c:pt>
                <c:pt idx="429">
                  <c:v>2</c:v>
                </c:pt>
                <c:pt idx="430">
                  <c:v>2</c:v>
                </c:pt>
                <c:pt idx="431">
                  <c:v>2</c:v>
                </c:pt>
                <c:pt idx="432">
                  <c:v>2</c:v>
                </c:pt>
                <c:pt idx="433">
                  <c:v>2</c:v>
                </c:pt>
                <c:pt idx="434">
                  <c:v>3</c:v>
                </c:pt>
                <c:pt idx="435">
                  <c:v>3</c:v>
                </c:pt>
                <c:pt idx="436">
                  <c:v>2</c:v>
                </c:pt>
                <c:pt idx="437">
                  <c:v>2</c:v>
                </c:pt>
                <c:pt idx="438">
                  <c:v>2</c:v>
                </c:pt>
                <c:pt idx="439">
                  <c:v>2</c:v>
                </c:pt>
                <c:pt idx="440">
                  <c:v>2</c:v>
                </c:pt>
                <c:pt idx="441">
                  <c:v>2</c:v>
                </c:pt>
                <c:pt idx="442">
                  <c:v>2</c:v>
                </c:pt>
                <c:pt idx="443">
                  <c:v>2</c:v>
                </c:pt>
                <c:pt idx="444">
                  <c:v>2</c:v>
                </c:pt>
                <c:pt idx="445">
                  <c:v>2</c:v>
                </c:pt>
                <c:pt idx="446">
                  <c:v>2</c:v>
                </c:pt>
                <c:pt idx="447">
                  <c:v>2</c:v>
                </c:pt>
                <c:pt idx="448">
                  <c:v>2</c:v>
                </c:pt>
                <c:pt idx="449">
                  <c:v>2</c:v>
                </c:pt>
                <c:pt idx="450">
                  <c:v>0</c:v>
                </c:pt>
                <c:pt idx="451">
                  <c:v>5</c:v>
                </c:pt>
                <c:pt idx="452">
                  <c:v>63</c:v>
                </c:pt>
                <c:pt idx="453">
                  <c:v>105</c:v>
                </c:pt>
                <c:pt idx="454">
                  <c:v>849</c:v>
                </c:pt>
                <c:pt idx="455">
                  <c:v>296</c:v>
                </c:pt>
                <c:pt idx="456">
                  <c:v>156</c:v>
                </c:pt>
                <c:pt idx="457">
                  <c:v>97</c:v>
                </c:pt>
                <c:pt idx="458">
                  <c:v>90</c:v>
                </c:pt>
                <c:pt idx="459">
                  <c:v>69</c:v>
                </c:pt>
                <c:pt idx="460">
                  <c:v>74</c:v>
                </c:pt>
                <c:pt idx="461">
                  <c:v>62</c:v>
                </c:pt>
                <c:pt idx="462">
                  <c:v>59</c:v>
                </c:pt>
                <c:pt idx="463">
                  <c:v>51</c:v>
                </c:pt>
                <c:pt idx="464">
                  <c:v>59</c:v>
                </c:pt>
                <c:pt idx="465">
                  <c:v>63</c:v>
                </c:pt>
                <c:pt idx="466">
                  <c:v>45</c:v>
                </c:pt>
                <c:pt idx="467">
                  <c:v>40</c:v>
                </c:pt>
                <c:pt idx="468">
                  <c:v>110</c:v>
                </c:pt>
                <c:pt idx="469">
                  <c:v>161</c:v>
                </c:pt>
                <c:pt idx="470">
                  <c:v>136</c:v>
                </c:pt>
                <c:pt idx="471">
                  <c:v>97</c:v>
                </c:pt>
                <c:pt idx="472">
                  <c:v>67</c:v>
                </c:pt>
                <c:pt idx="473">
                  <c:v>42</c:v>
                </c:pt>
                <c:pt idx="474">
                  <c:v>43</c:v>
                </c:pt>
                <c:pt idx="475">
                  <c:v>32</c:v>
                </c:pt>
                <c:pt idx="476">
                  <c:v>40</c:v>
                </c:pt>
                <c:pt idx="477">
                  <c:v>47</c:v>
                </c:pt>
                <c:pt idx="478">
                  <c:v>62</c:v>
                </c:pt>
                <c:pt idx="479">
                  <c:v>46</c:v>
                </c:pt>
                <c:pt idx="480">
                  <c:v>39</c:v>
                </c:pt>
                <c:pt idx="481">
                  <c:v>34</c:v>
                </c:pt>
                <c:pt idx="482">
                  <c:v>31</c:v>
                </c:pt>
                <c:pt idx="483">
                  <c:v>23</c:v>
                </c:pt>
                <c:pt idx="484">
                  <c:v>29</c:v>
                </c:pt>
                <c:pt idx="485">
                  <c:v>31</c:v>
                </c:pt>
                <c:pt idx="486">
                  <c:v>31</c:v>
                </c:pt>
                <c:pt idx="487">
                  <c:v>34</c:v>
                </c:pt>
                <c:pt idx="488">
                  <c:v>37</c:v>
                </c:pt>
                <c:pt idx="489">
                  <c:v>73</c:v>
                </c:pt>
                <c:pt idx="490">
                  <c:v>139</c:v>
                </c:pt>
                <c:pt idx="491">
                  <c:v>219</c:v>
                </c:pt>
                <c:pt idx="492">
                  <c:v>283</c:v>
                </c:pt>
                <c:pt idx="493">
                  <c:v>328</c:v>
                </c:pt>
                <c:pt idx="494">
                  <c:v>222</c:v>
                </c:pt>
                <c:pt idx="495">
                  <c:v>1156</c:v>
                </c:pt>
                <c:pt idx="496">
                  <c:v>1156</c:v>
                </c:pt>
                <c:pt idx="497">
                  <c:v>786</c:v>
                </c:pt>
                <c:pt idx="498">
                  <c:v>264</c:v>
                </c:pt>
                <c:pt idx="499">
                  <c:v>267</c:v>
                </c:pt>
                <c:pt idx="500">
                  <c:v>279</c:v>
                </c:pt>
                <c:pt idx="501">
                  <c:v>220</c:v>
                </c:pt>
                <c:pt idx="502">
                  <c:v>125</c:v>
                </c:pt>
                <c:pt idx="503">
                  <c:v>79</c:v>
                </c:pt>
                <c:pt idx="504">
                  <c:v>56</c:v>
                </c:pt>
                <c:pt idx="505">
                  <c:v>40</c:v>
                </c:pt>
                <c:pt idx="506">
                  <c:v>30</c:v>
                </c:pt>
                <c:pt idx="507">
                  <c:v>1156</c:v>
                </c:pt>
                <c:pt idx="508">
                  <c:v>1037</c:v>
                </c:pt>
                <c:pt idx="509">
                  <c:v>434</c:v>
                </c:pt>
                <c:pt idx="510">
                  <c:v>605</c:v>
                </c:pt>
                <c:pt idx="511">
                  <c:v>508</c:v>
                </c:pt>
                <c:pt idx="512">
                  <c:v>191</c:v>
                </c:pt>
                <c:pt idx="513">
                  <c:v>124</c:v>
                </c:pt>
                <c:pt idx="514">
                  <c:v>86</c:v>
                </c:pt>
                <c:pt idx="515">
                  <c:v>65</c:v>
                </c:pt>
                <c:pt idx="516">
                  <c:v>56</c:v>
                </c:pt>
                <c:pt idx="517">
                  <c:v>42</c:v>
                </c:pt>
                <c:pt idx="518">
                  <c:v>31</c:v>
                </c:pt>
                <c:pt idx="519">
                  <c:v>30</c:v>
                </c:pt>
                <c:pt idx="520">
                  <c:v>25</c:v>
                </c:pt>
                <c:pt idx="521">
                  <c:v>19</c:v>
                </c:pt>
                <c:pt idx="522">
                  <c:v>33</c:v>
                </c:pt>
                <c:pt idx="523">
                  <c:v>71</c:v>
                </c:pt>
                <c:pt idx="524">
                  <c:v>79</c:v>
                </c:pt>
                <c:pt idx="525">
                  <c:v>77</c:v>
                </c:pt>
                <c:pt idx="526">
                  <c:v>72</c:v>
                </c:pt>
                <c:pt idx="527">
                  <c:v>92</c:v>
                </c:pt>
                <c:pt idx="528">
                  <c:v>147</c:v>
                </c:pt>
                <c:pt idx="529">
                  <c:v>140</c:v>
                </c:pt>
                <c:pt idx="530">
                  <c:v>131</c:v>
                </c:pt>
                <c:pt idx="531">
                  <c:v>111</c:v>
                </c:pt>
                <c:pt idx="532">
                  <c:v>103</c:v>
                </c:pt>
                <c:pt idx="533">
                  <c:v>85</c:v>
                </c:pt>
                <c:pt idx="534">
                  <c:v>65</c:v>
                </c:pt>
                <c:pt idx="535">
                  <c:v>57</c:v>
                </c:pt>
                <c:pt idx="536">
                  <c:v>44</c:v>
                </c:pt>
                <c:pt idx="537">
                  <c:v>36</c:v>
                </c:pt>
                <c:pt idx="538">
                  <c:v>29</c:v>
                </c:pt>
                <c:pt idx="539">
                  <c:v>32</c:v>
                </c:pt>
                <c:pt idx="540">
                  <c:v>25</c:v>
                </c:pt>
                <c:pt idx="541">
                  <c:v>19</c:v>
                </c:pt>
                <c:pt idx="542">
                  <c:v>1156</c:v>
                </c:pt>
                <c:pt idx="543">
                  <c:v>1156</c:v>
                </c:pt>
                <c:pt idx="544">
                  <c:v>1156</c:v>
                </c:pt>
                <c:pt idx="545">
                  <c:v>1156</c:v>
                </c:pt>
                <c:pt idx="546">
                  <c:v>1156</c:v>
                </c:pt>
                <c:pt idx="547">
                  <c:v>1156</c:v>
                </c:pt>
                <c:pt idx="548">
                  <c:v>1111</c:v>
                </c:pt>
                <c:pt idx="549">
                  <c:v>703</c:v>
                </c:pt>
                <c:pt idx="550">
                  <c:v>445</c:v>
                </c:pt>
                <c:pt idx="551">
                  <c:v>418</c:v>
                </c:pt>
                <c:pt idx="552">
                  <c:v>282</c:v>
                </c:pt>
                <c:pt idx="553">
                  <c:v>234</c:v>
                </c:pt>
                <c:pt idx="554">
                  <c:v>118</c:v>
                </c:pt>
                <c:pt idx="555">
                  <c:v>83</c:v>
                </c:pt>
                <c:pt idx="556">
                  <c:v>66</c:v>
                </c:pt>
                <c:pt idx="557">
                  <c:v>55</c:v>
                </c:pt>
                <c:pt idx="558">
                  <c:v>48</c:v>
                </c:pt>
                <c:pt idx="559">
                  <c:v>40</c:v>
                </c:pt>
                <c:pt idx="560">
                  <c:v>33</c:v>
                </c:pt>
                <c:pt idx="561">
                  <c:v>25</c:v>
                </c:pt>
                <c:pt idx="562">
                  <c:v>19</c:v>
                </c:pt>
                <c:pt idx="563">
                  <c:v>17</c:v>
                </c:pt>
                <c:pt idx="564">
                  <c:v>14</c:v>
                </c:pt>
                <c:pt idx="565">
                  <c:v>9</c:v>
                </c:pt>
                <c:pt idx="566">
                  <c:v>9</c:v>
                </c:pt>
                <c:pt idx="567">
                  <c:v>8</c:v>
                </c:pt>
                <c:pt idx="568">
                  <c:v>7</c:v>
                </c:pt>
                <c:pt idx="569">
                  <c:v>6</c:v>
                </c:pt>
                <c:pt idx="570">
                  <c:v>5</c:v>
                </c:pt>
                <c:pt idx="571">
                  <c:v>3</c:v>
                </c:pt>
                <c:pt idx="572">
                  <c:v>2</c:v>
                </c:pt>
                <c:pt idx="573">
                  <c:v>3</c:v>
                </c:pt>
                <c:pt idx="574">
                  <c:v>3</c:v>
                </c:pt>
                <c:pt idx="575">
                  <c:v>1</c:v>
                </c:pt>
                <c:pt idx="576">
                  <c:v>1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8</c:v>
                </c:pt>
                <c:pt idx="592">
                  <c:v>1156</c:v>
                </c:pt>
                <c:pt idx="593">
                  <c:v>1156</c:v>
                </c:pt>
                <c:pt idx="594">
                  <c:v>468</c:v>
                </c:pt>
                <c:pt idx="595">
                  <c:v>180</c:v>
                </c:pt>
                <c:pt idx="596">
                  <c:v>110</c:v>
                </c:pt>
                <c:pt idx="597">
                  <c:v>88</c:v>
                </c:pt>
                <c:pt idx="598">
                  <c:v>77</c:v>
                </c:pt>
                <c:pt idx="599">
                  <c:v>94</c:v>
                </c:pt>
                <c:pt idx="600">
                  <c:v>124</c:v>
                </c:pt>
                <c:pt idx="601">
                  <c:v>147</c:v>
                </c:pt>
                <c:pt idx="602">
                  <c:v>174</c:v>
                </c:pt>
                <c:pt idx="603">
                  <c:v>301</c:v>
                </c:pt>
                <c:pt idx="604">
                  <c:v>132</c:v>
                </c:pt>
                <c:pt idx="605">
                  <c:v>66</c:v>
                </c:pt>
                <c:pt idx="606">
                  <c:v>48</c:v>
                </c:pt>
                <c:pt idx="607">
                  <c:v>36</c:v>
                </c:pt>
                <c:pt idx="608">
                  <c:v>29</c:v>
                </c:pt>
                <c:pt idx="609">
                  <c:v>21</c:v>
                </c:pt>
                <c:pt idx="610">
                  <c:v>14</c:v>
                </c:pt>
                <c:pt idx="611">
                  <c:v>12</c:v>
                </c:pt>
                <c:pt idx="612">
                  <c:v>8</c:v>
                </c:pt>
                <c:pt idx="613">
                  <c:v>7</c:v>
                </c:pt>
                <c:pt idx="614">
                  <c:v>6</c:v>
                </c:pt>
                <c:pt idx="615">
                  <c:v>2</c:v>
                </c:pt>
                <c:pt idx="616">
                  <c:v>3</c:v>
                </c:pt>
                <c:pt idx="617">
                  <c:v>2</c:v>
                </c:pt>
                <c:pt idx="618">
                  <c:v>2</c:v>
                </c:pt>
                <c:pt idx="619">
                  <c:v>1</c:v>
                </c:pt>
                <c:pt idx="620">
                  <c:v>1</c:v>
                </c:pt>
                <c:pt idx="621">
                  <c:v>1</c:v>
                </c:pt>
                <c:pt idx="622">
                  <c:v>0</c:v>
                </c:pt>
                <c:pt idx="623">
                  <c:v>1</c:v>
                </c:pt>
                <c:pt idx="624">
                  <c:v>1</c:v>
                </c:pt>
                <c:pt idx="625">
                  <c:v>1</c:v>
                </c:pt>
                <c:pt idx="626">
                  <c:v>1</c:v>
                </c:pt>
                <c:pt idx="627">
                  <c:v>1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1</c:v>
                </c:pt>
                <c:pt idx="632">
                  <c:v>1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1</c:v>
                </c:pt>
                <c:pt idx="637">
                  <c:v>1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1</c:v>
                </c:pt>
                <c:pt idx="655">
                  <c:v>1</c:v>
                </c:pt>
                <c:pt idx="656">
                  <c:v>1</c:v>
                </c:pt>
                <c:pt idx="657">
                  <c:v>2</c:v>
                </c:pt>
                <c:pt idx="658">
                  <c:v>3</c:v>
                </c:pt>
                <c:pt idx="659">
                  <c:v>3</c:v>
                </c:pt>
                <c:pt idx="660">
                  <c:v>2</c:v>
                </c:pt>
                <c:pt idx="661">
                  <c:v>2</c:v>
                </c:pt>
                <c:pt idx="662">
                  <c:v>2</c:v>
                </c:pt>
                <c:pt idx="663">
                  <c:v>2</c:v>
                </c:pt>
                <c:pt idx="664">
                  <c:v>2</c:v>
                </c:pt>
                <c:pt idx="665">
                  <c:v>2</c:v>
                </c:pt>
                <c:pt idx="666">
                  <c:v>2</c:v>
                </c:pt>
                <c:pt idx="667">
                  <c:v>2</c:v>
                </c:pt>
                <c:pt idx="668">
                  <c:v>2</c:v>
                </c:pt>
                <c:pt idx="669">
                  <c:v>2</c:v>
                </c:pt>
                <c:pt idx="670">
                  <c:v>2</c:v>
                </c:pt>
                <c:pt idx="671">
                  <c:v>1</c:v>
                </c:pt>
                <c:pt idx="672">
                  <c:v>2</c:v>
                </c:pt>
                <c:pt idx="673">
                  <c:v>3</c:v>
                </c:pt>
                <c:pt idx="674">
                  <c:v>3</c:v>
                </c:pt>
                <c:pt idx="675">
                  <c:v>3</c:v>
                </c:pt>
                <c:pt idx="676">
                  <c:v>3</c:v>
                </c:pt>
                <c:pt idx="677">
                  <c:v>2</c:v>
                </c:pt>
                <c:pt idx="678">
                  <c:v>3</c:v>
                </c:pt>
                <c:pt idx="679">
                  <c:v>3</c:v>
                </c:pt>
                <c:pt idx="680">
                  <c:v>3</c:v>
                </c:pt>
                <c:pt idx="681">
                  <c:v>3</c:v>
                </c:pt>
                <c:pt idx="682">
                  <c:v>3</c:v>
                </c:pt>
                <c:pt idx="683">
                  <c:v>3</c:v>
                </c:pt>
                <c:pt idx="684">
                  <c:v>3</c:v>
                </c:pt>
                <c:pt idx="685">
                  <c:v>3</c:v>
                </c:pt>
                <c:pt idx="686">
                  <c:v>3</c:v>
                </c:pt>
                <c:pt idx="687">
                  <c:v>3</c:v>
                </c:pt>
                <c:pt idx="688">
                  <c:v>3</c:v>
                </c:pt>
                <c:pt idx="689">
                  <c:v>3</c:v>
                </c:pt>
                <c:pt idx="690">
                  <c:v>1</c:v>
                </c:pt>
                <c:pt idx="691">
                  <c:v>3</c:v>
                </c:pt>
                <c:pt idx="692">
                  <c:v>3</c:v>
                </c:pt>
                <c:pt idx="693">
                  <c:v>3</c:v>
                </c:pt>
                <c:pt idx="694">
                  <c:v>3</c:v>
                </c:pt>
                <c:pt idx="695">
                  <c:v>0</c:v>
                </c:pt>
                <c:pt idx="696">
                  <c:v>3</c:v>
                </c:pt>
                <c:pt idx="697">
                  <c:v>3</c:v>
                </c:pt>
                <c:pt idx="698">
                  <c:v>3</c:v>
                </c:pt>
                <c:pt idx="699">
                  <c:v>3</c:v>
                </c:pt>
                <c:pt idx="700">
                  <c:v>2</c:v>
                </c:pt>
                <c:pt idx="701">
                  <c:v>3</c:v>
                </c:pt>
                <c:pt idx="702">
                  <c:v>3</c:v>
                </c:pt>
                <c:pt idx="703">
                  <c:v>3</c:v>
                </c:pt>
                <c:pt idx="704">
                  <c:v>3</c:v>
                </c:pt>
                <c:pt idx="705">
                  <c:v>3</c:v>
                </c:pt>
                <c:pt idx="706">
                  <c:v>3</c:v>
                </c:pt>
                <c:pt idx="707">
                  <c:v>3</c:v>
                </c:pt>
                <c:pt idx="708">
                  <c:v>4</c:v>
                </c:pt>
                <c:pt idx="709">
                  <c:v>2</c:v>
                </c:pt>
                <c:pt idx="710">
                  <c:v>3</c:v>
                </c:pt>
                <c:pt idx="711">
                  <c:v>3</c:v>
                </c:pt>
                <c:pt idx="712">
                  <c:v>1</c:v>
                </c:pt>
                <c:pt idx="713">
                  <c:v>3</c:v>
                </c:pt>
                <c:pt idx="714">
                  <c:v>4</c:v>
                </c:pt>
                <c:pt idx="715">
                  <c:v>4</c:v>
                </c:pt>
                <c:pt idx="716">
                  <c:v>3</c:v>
                </c:pt>
                <c:pt idx="717">
                  <c:v>1</c:v>
                </c:pt>
                <c:pt idx="718">
                  <c:v>3</c:v>
                </c:pt>
                <c:pt idx="719">
                  <c:v>4</c:v>
                </c:pt>
                <c:pt idx="720">
                  <c:v>4</c:v>
                </c:pt>
                <c:pt idx="721">
                  <c:v>3</c:v>
                </c:pt>
                <c:pt idx="722">
                  <c:v>3</c:v>
                </c:pt>
                <c:pt idx="723">
                  <c:v>1</c:v>
                </c:pt>
                <c:pt idx="724">
                  <c:v>3</c:v>
                </c:pt>
                <c:pt idx="725">
                  <c:v>3</c:v>
                </c:pt>
                <c:pt idx="726">
                  <c:v>3</c:v>
                </c:pt>
                <c:pt idx="727">
                  <c:v>3</c:v>
                </c:pt>
                <c:pt idx="728">
                  <c:v>3</c:v>
                </c:pt>
                <c:pt idx="729">
                  <c:v>3</c:v>
                </c:pt>
                <c:pt idx="730">
                  <c:v>3</c:v>
                </c:pt>
                <c:pt idx="731">
                  <c:v>3</c:v>
                </c:pt>
                <c:pt idx="732">
                  <c:v>3</c:v>
                </c:pt>
                <c:pt idx="733">
                  <c:v>2</c:v>
                </c:pt>
                <c:pt idx="734">
                  <c:v>4</c:v>
                </c:pt>
                <c:pt idx="735">
                  <c:v>5</c:v>
                </c:pt>
                <c:pt idx="736">
                  <c:v>5</c:v>
                </c:pt>
                <c:pt idx="737">
                  <c:v>5</c:v>
                </c:pt>
                <c:pt idx="738">
                  <c:v>5</c:v>
                </c:pt>
                <c:pt idx="739">
                  <c:v>3</c:v>
                </c:pt>
                <c:pt idx="740">
                  <c:v>5</c:v>
                </c:pt>
                <c:pt idx="741">
                  <c:v>6</c:v>
                </c:pt>
                <c:pt idx="742">
                  <c:v>6</c:v>
                </c:pt>
                <c:pt idx="743">
                  <c:v>5</c:v>
                </c:pt>
                <c:pt idx="744">
                  <c:v>6</c:v>
                </c:pt>
                <c:pt idx="745">
                  <c:v>7</c:v>
                </c:pt>
                <c:pt idx="746">
                  <c:v>3</c:v>
                </c:pt>
                <c:pt idx="747">
                  <c:v>7</c:v>
                </c:pt>
                <c:pt idx="748">
                  <c:v>7</c:v>
                </c:pt>
                <c:pt idx="749">
                  <c:v>8</c:v>
                </c:pt>
                <c:pt idx="750">
                  <c:v>9</c:v>
                </c:pt>
                <c:pt idx="751">
                  <c:v>8</c:v>
                </c:pt>
                <c:pt idx="752">
                  <c:v>9</c:v>
                </c:pt>
                <c:pt idx="753">
                  <c:v>9</c:v>
                </c:pt>
                <c:pt idx="754">
                  <c:v>9</c:v>
                </c:pt>
                <c:pt idx="755">
                  <c:v>7</c:v>
                </c:pt>
                <c:pt idx="756">
                  <c:v>8</c:v>
                </c:pt>
                <c:pt idx="757">
                  <c:v>8</c:v>
                </c:pt>
                <c:pt idx="758">
                  <c:v>7</c:v>
                </c:pt>
                <c:pt idx="759">
                  <c:v>7</c:v>
                </c:pt>
                <c:pt idx="760">
                  <c:v>7</c:v>
                </c:pt>
                <c:pt idx="761">
                  <c:v>8</c:v>
                </c:pt>
                <c:pt idx="762">
                  <c:v>7</c:v>
                </c:pt>
                <c:pt idx="763">
                  <c:v>7</c:v>
                </c:pt>
                <c:pt idx="764">
                  <c:v>5</c:v>
                </c:pt>
                <c:pt idx="765">
                  <c:v>7</c:v>
                </c:pt>
                <c:pt idx="766">
                  <c:v>7</c:v>
                </c:pt>
                <c:pt idx="767">
                  <c:v>7</c:v>
                </c:pt>
                <c:pt idx="768">
                  <c:v>6</c:v>
                </c:pt>
                <c:pt idx="769">
                  <c:v>6</c:v>
                </c:pt>
                <c:pt idx="770">
                  <c:v>7</c:v>
                </c:pt>
                <c:pt idx="771">
                  <c:v>7</c:v>
                </c:pt>
                <c:pt idx="772">
                  <c:v>6</c:v>
                </c:pt>
                <c:pt idx="773">
                  <c:v>6</c:v>
                </c:pt>
                <c:pt idx="774">
                  <c:v>5</c:v>
                </c:pt>
                <c:pt idx="775">
                  <c:v>7</c:v>
                </c:pt>
                <c:pt idx="776">
                  <c:v>6</c:v>
                </c:pt>
                <c:pt idx="777">
                  <c:v>7</c:v>
                </c:pt>
                <c:pt idx="778">
                  <c:v>6</c:v>
                </c:pt>
                <c:pt idx="779">
                  <c:v>7</c:v>
                </c:pt>
                <c:pt idx="780">
                  <c:v>6</c:v>
                </c:pt>
                <c:pt idx="781">
                  <c:v>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381888"/>
        <c:axId val="191383424"/>
      </c:lineChart>
      <c:catAx>
        <c:axId val="19138188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383424"/>
        <c:crosses val="autoZero"/>
        <c:auto val="1"/>
        <c:lblAlgn val="ctr"/>
        <c:lblOffset val="100"/>
        <c:noMultiLvlLbl val="0"/>
      </c:catAx>
      <c:valAx>
        <c:axId val="1913834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8188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Gas Level</c:v>
          </c:tx>
          <c:marker>
            <c:symbol val="none"/>
          </c:marker>
          <c:cat>
            <c:numRef>
              <c:f>Sheet1!$C$1:$C$782</c:f>
              <c:numCache>
                <c:formatCode>h:mm:ss</c:formatCode>
                <c:ptCount val="782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3.4375E-3</c:v>
                </c:pt>
                <c:pt idx="298">
                  <c:v>3.4490740740740745E-3</c:v>
                </c:pt>
                <c:pt idx="299">
                  <c:v>3.4606481481481485E-3</c:v>
                </c:pt>
                <c:pt idx="300">
                  <c:v>3.472222222222222E-3</c:v>
                </c:pt>
                <c:pt idx="301">
                  <c:v>3.483796296296296E-3</c:v>
                </c:pt>
                <c:pt idx="302">
                  <c:v>3.4953703703703705E-3</c:v>
                </c:pt>
                <c:pt idx="303">
                  <c:v>3.5069444444444445E-3</c:v>
                </c:pt>
                <c:pt idx="304">
                  <c:v>3.5185185185185185E-3</c:v>
                </c:pt>
                <c:pt idx="305">
                  <c:v>3.530092592592592E-3</c:v>
                </c:pt>
                <c:pt idx="306">
                  <c:v>3.5416666666666665E-3</c:v>
                </c:pt>
                <c:pt idx="307">
                  <c:v>3.5532407407407405E-3</c:v>
                </c:pt>
                <c:pt idx="308">
                  <c:v>3.5648148148148154E-3</c:v>
                </c:pt>
                <c:pt idx="309">
                  <c:v>3.5763888888888894E-3</c:v>
                </c:pt>
                <c:pt idx="310">
                  <c:v>3.5879629629629629E-3</c:v>
                </c:pt>
                <c:pt idx="311">
                  <c:v>3.5995370370370369E-3</c:v>
                </c:pt>
                <c:pt idx="312">
                  <c:v>3.6111111111111114E-3</c:v>
                </c:pt>
                <c:pt idx="313">
                  <c:v>3.6226851851851854E-3</c:v>
                </c:pt>
                <c:pt idx="314">
                  <c:v>3.6342592592592594E-3</c:v>
                </c:pt>
                <c:pt idx="315">
                  <c:v>3.645833333333333E-3</c:v>
                </c:pt>
                <c:pt idx="316">
                  <c:v>3.6574074074074074E-3</c:v>
                </c:pt>
                <c:pt idx="317">
                  <c:v>3.6689814814814814E-3</c:v>
                </c:pt>
                <c:pt idx="318">
                  <c:v>3.6805555555555554E-3</c:v>
                </c:pt>
                <c:pt idx="319">
                  <c:v>3.6921296296296298E-3</c:v>
                </c:pt>
                <c:pt idx="320">
                  <c:v>3.7037037037037034E-3</c:v>
                </c:pt>
                <c:pt idx="321">
                  <c:v>3.7152777777777774E-3</c:v>
                </c:pt>
                <c:pt idx="322">
                  <c:v>3.7268518518518514E-3</c:v>
                </c:pt>
                <c:pt idx="323">
                  <c:v>3.7384259259259263E-3</c:v>
                </c:pt>
                <c:pt idx="324">
                  <c:v>3.7500000000000003E-3</c:v>
                </c:pt>
                <c:pt idx="325">
                  <c:v>3.7615740740740739E-3</c:v>
                </c:pt>
                <c:pt idx="326">
                  <c:v>3.7731481481481483E-3</c:v>
                </c:pt>
                <c:pt idx="327">
                  <c:v>3.7847222222222223E-3</c:v>
                </c:pt>
                <c:pt idx="328">
                  <c:v>3.7962962962962963E-3</c:v>
                </c:pt>
                <c:pt idx="329">
                  <c:v>3.8078703703703707E-3</c:v>
                </c:pt>
                <c:pt idx="330">
                  <c:v>3.8194444444444443E-3</c:v>
                </c:pt>
                <c:pt idx="331">
                  <c:v>3.8310185185185183E-3</c:v>
                </c:pt>
                <c:pt idx="332">
                  <c:v>3.8425925925925923E-3</c:v>
                </c:pt>
                <c:pt idx="333">
                  <c:v>3.8541666666666668E-3</c:v>
                </c:pt>
                <c:pt idx="334">
                  <c:v>3.8657407407407408E-3</c:v>
                </c:pt>
                <c:pt idx="335">
                  <c:v>3.8773148148148143E-3</c:v>
                </c:pt>
                <c:pt idx="336">
                  <c:v>3.8888888888888883E-3</c:v>
                </c:pt>
                <c:pt idx="337">
                  <c:v>3.9004629629629632E-3</c:v>
                </c:pt>
                <c:pt idx="338">
                  <c:v>3.9120370370370368E-3</c:v>
                </c:pt>
                <c:pt idx="339">
                  <c:v>3.9236111111111112E-3</c:v>
                </c:pt>
                <c:pt idx="340">
                  <c:v>3.9351851851851857E-3</c:v>
                </c:pt>
                <c:pt idx="341">
                  <c:v>3.9467592592592592E-3</c:v>
                </c:pt>
                <c:pt idx="342">
                  <c:v>3.9583333333333337E-3</c:v>
                </c:pt>
                <c:pt idx="343">
                  <c:v>3.9699074074074072E-3</c:v>
                </c:pt>
                <c:pt idx="344">
                  <c:v>3.9814814814814817E-3</c:v>
                </c:pt>
                <c:pt idx="345">
                  <c:v>3.9930555555555561E-3</c:v>
                </c:pt>
                <c:pt idx="346">
                  <c:v>4.0046296296296297E-3</c:v>
                </c:pt>
                <c:pt idx="347">
                  <c:v>4.0162037037037033E-3</c:v>
                </c:pt>
                <c:pt idx="348">
                  <c:v>4.0277777777777777E-3</c:v>
                </c:pt>
                <c:pt idx="349">
                  <c:v>4.0393518518518521E-3</c:v>
                </c:pt>
                <c:pt idx="350">
                  <c:v>4.0509259259259257E-3</c:v>
                </c:pt>
                <c:pt idx="351">
                  <c:v>4.0624999999999993E-3</c:v>
                </c:pt>
                <c:pt idx="352">
                  <c:v>4.0740740740740746E-3</c:v>
                </c:pt>
                <c:pt idx="353">
                  <c:v>4.0856481481481481E-3</c:v>
                </c:pt>
                <c:pt idx="354">
                  <c:v>4.0972222222222226E-3</c:v>
                </c:pt>
                <c:pt idx="355">
                  <c:v>4.108796296296297E-3</c:v>
                </c:pt>
                <c:pt idx="356">
                  <c:v>4.1203703703703706E-3</c:v>
                </c:pt>
                <c:pt idx="357">
                  <c:v>4.1319444444444442E-3</c:v>
                </c:pt>
                <c:pt idx="358">
                  <c:v>4.1435185185185186E-3</c:v>
                </c:pt>
                <c:pt idx="359">
                  <c:v>4.155092592592593E-3</c:v>
                </c:pt>
                <c:pt idx="360">
                  <c:v>4.1666666666666666E-3</c:v>
                </c:pt>
                <c:pt idx="361">
                  <c:v>4.1782407407407402E-3</c:v>
                </c:pt>
                <c:pt idx="362">
                  <c:v>4.1898148148148146E-3</c:v>
                </c:pt>
                <c:pt idx="363">
                  <c:v>4.2013888888888891E-3</c:v>
                </c:pt>
                <c:pt idx="364">
                  <c:v>4.2129629629629626E-3</c:v>
                </c:pt>
                <c:pt idx="365">
                  <c:v>4.2245370370370371E-3</c:v>
                </c:pt>
                <c:pt idx="366">
                  <c:v>4.2361111111111106E-3</c:v>
                </c:pt>
                <c:pt idx="367">
                  <c:v>4.2476851851851851E-3</c:v>
                </c:pt>
                <c:pt idx="368">
                  <c:v>4.2592592592592595E-3</c:v>
                </c:pt>
                <c:pt idx="369">
                  <c:v>4.2708333333333339E-3</c:v>
                </c:pt>
                <c:pt idx="370">
                  <c:v>4.2824074074074075E-3</c:v>
                </c:pt>
                <c:pt idx="371">
                  <c:v>4.2939814814814811E-3</c:v>
                </c:pt>
                <c:pt idx="372">
                  <c:v>4.3055555555555555E-3</c:v>
                </c:pt>
                <c:pt idx="373">
                  <c:v>4.31712962962963E-3</c:v>
                </c:pt>
                <c:pt idx="374">
                  <c:v>4.3287037037037035E-3</c:v>
                </c:pt>
                <c:pt idx="375">
                  <c:v>4.340277777777778E-3</c:v>
                </c:pt>
                <c:pt idx="376">
                  <c:v>4.3518518518518515E-3</c:v>
                </c:pt>
                <c:pt idx="377">
                  <c:v>4.363425925925926E-3</c:v>
                </c:pt>
                <c:pt idx="378">
                  <c:v>4.3749999999999995E-3</c:v>
                </c:pt>
                <c:pt idx="379">
                  <c:v>4.386574074074074E-3</c:v>
                </c:pt>
                <c:pt idx="380">
                  <c:v>4.3981481481481484E-3</c:v>
                </c:pt>
                <c:pt idx="381">
                  <c:v>4.409722222222222E-3</c:v>
                </c:pt>
                <c:pt idx="382">
                  <c:v>4.4212962962962956E-3</c:v>
                </c:pt>
                <c:pt idx="383">
                  <c:v>4.4328703703703709E-3</c:v>
                </c:pt>
                <c:pt idx="384">
                  <c:v>4.4444444444444444E-3</c:v>
                </c:pt>
                <c:pt idx="385">
                  <c:v>4.4560185185185189E-3</c:v>
                </c:pt>
                <c:pt idx="386">
                  <c:v>4.4675925925925933E-3</c:v>
                </c:pt>
                <c:pt idx="387">
                  <c:v>4.4791666666666669E-3</c:v>
                </c:pt>
                <c:pt idx="388">
                  <c:v>4.4907407407407405E-3</c:v>
                </c:pt>
                <c:pt idx="389">
                  <c:v>4.5023148148148149E-3</c:v>
                </c:pt>
                <c:pt idx="390">
                  <c:v>4.5138888888888893E-3</c:v>
                </c:pt>
                <c:pt idx="391">
                  <c:v>4.5254629629629629E-3</c:v>
                </c:pt>
                <c:pt idx="392">
                  <c:v>4.5370370370370365E-3</c:v>
                </c:pt>
                <c:pt idx="393">
                  <c:v>4.5486111111111109E-3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6.6319444444444446E-3</c:v>
                </c:pt>
                <c:pt idx="575">
                  <c:v>6.6435185185185182E-3</c:v>
                </c:pt>
                <c:pt idx="576">
                  <c:v>6.6550925925925935E-3</c:v>
                </c:pt>
                <c:pt idx="577">
                  <c:v>6.6666666666666671E-3</c:v>
                </c:pt>
                <c:pt idx="578">
                  <c:v>6.6782407407407415E-3</c:v>
                </c:pt>
                <c:pt idx="579">
                  <c:v>6.6898148148148142E-3</c:v>
                </c:pt>
                <c:pt idx="580">
                  <c:v>6.7013888888888887E-3</c:v>
                </c:pt>
                <c:pt idx="581">
                  <c:v>6.7129629629629622E-3</c:v>
                </c:pt>
                <c:pt idx="582">
                  <c:v>6.7245370370370367E-3</c:v>
                </c:pt>
                <c:pt idx="583">
                  <c:v>6.7361111111111103E-3</c:v>
                </c:pt>
                <c:pt idx="584">
                  <c:v>6.7476851851851856E-3</c:v>
                </c:pt>
                <c:pt idx="585">
                  <c:v>6.7592592592592591E-3</c:v>
                </c:pt>
                <c:pt idx="586">
                  <c:v>6.7708333333333336E-3</c:v>
                </c:pt>
                <c:pt idx="587">
                  <c:v>6.782407407407408E-3</c:v>
                </c:pt>
                <c:pt idx="588">
                  <c:v>6.7939814814814816E-3</c:v>
                </c:pt>
                <c:pt idx="589">
                  <c:v>6.8055555555555569E-3</c:v>
                </c:pt>
                <c:pt idx="590">
                  <c:v>6.8171296296296287E-3</c:v>
                </c:pt>
                <c:pt idx="591">
                  <c:v>6.828703703703704E-3</c:v>
                </c:pt>
                <c:pt idx="592">
                  <c:v>6.8402777777777776E-3</c:v>
                </c:pt>
                <c:pt idx="593">
                  <c:v>6.851851851851852E-3</c:v>
                </c:pt>
                <c:pt idx="594">
                  <c:v>6.8634259259259256E-3</c:v>
                </c:pt>
                <c:pt idx="595">
                  <c:v>6.875E-3</c:v>
                </c:pt>
                <c:pt idx="596">
                  <c:v>6.8865740740740736E-3</c:v>
                </c:pt>
                <c:pt idx="597">
                  <c:v>6.8981481481481489E-3</c:v>
                </c:pt>
                <c:pt idx="598">
                  <c:v>6.9097222222222225E-3</c:v>
                </c:pt>
                <c:pt idx="599">
                  <c:v>6.9212962962962969E-3</c:v>
                </c:pt>
                <c:pt idx="600">
                  <c:v>6.9328703703703696E-3</c:v>
                </c:pt>
                <c:pt idx="601">
                  <c:v>6.9444444444444441E-3</c:v>
                </c:pt>
                <c:pt idx="602">
                  <c:v>6.9560185185185185E-3</c:v>
                </c:pt>
                <c:pt idx="603">
                  <c:v>6.9675925925925921E-3</c:v>
                </c:pt>
                <c:pt idx="604">
                  <c:v>6.9791666666666674E-3</c:v>
                </c:pt>
                <c:pt idx="605">
                  <c:v>6.9907407407407409E-3</c:v>
                </c:pt>
                <c:pt idx="606">
                  <c:v>7.0023148148148154E-3</c:v>
                </c:pt>
                <c:pt idx="607">
                  <c:v>7.013888888888889E-3</c:v>
                </c:pt>
                <c:pt idx="608">
                  <c:v>7.0254629629629634E-3</c:v>
                </c:pt>
                <c:pt idx="609">
                  <c:v>7.037037037037037E-3</c:v>
                </c:pt>
                <c:pt idx="610">
                  <c:v>7.0486111111111105E-3</c:v>
                </c:pt>
                <c:pt idx="611">
                  <c:v>7.0601851851851841E-3</c:v>
                </c:pt>
                <c:pt idx="612">
                  <c:v>7.0717592592592594E-3</c:v>
                </c:pt>
                <c:pt idx="613">
                  <c:v>7.083333333333333E-3</c:v>
                </c:pt>
                <c:pt idx="614">
                  <c:v>7.0949074074074074E-3</c:v>
                </c:pt>
                <c:pt idx="615">
                  <c:v>7.106481481481481E-3</c:v>
                </c:pt>
                <c:pt idx="616">
                  <c:v>7.1180555555555554E-3</c:v>
                </c:pt>
                <c:pt idx="617">
                  <c:v>7.1296296296296307E-3</c:v>
                </c:pt>
                <c:pt idx="618">
                  <c:v>7.1412037037037043E-3</c:v>
                </c:pt>
                <c:pt idx="619">
                  <c:v>7.1527777777777787E-3</c:v>
                </c:pt>
                <c:pt idx="620">
                  <c:v>7.1643518518518514E-3</c:v>
                </c:pt>
                <c:pt idx="621">
                  <c:v>7.1759259259259259E-3</c:v>
                </c:pt>
                <c:pt idx="622">
                  <c:v>7.1874999999999994E-3</c:v>
                </c:pt>
                <c:pt idx="623">
                  <c:v>7.1990740740740739E-3</c:v>
                </c:pt>
                <c:pt idx="624">
                  <c:v>7.2106481481481475E-3</c:v>
                </c:pt>
                <c:pt idx="625">
                  <c:v>7.2222222222222228E-3</c:v>
                </c:pt>
                <c:pt idx="626">
                  <c:v>7.2337962962962963E-3</c:v>
                </c:pt>
                <c:pt idx="627">
                  <c:v>7.2453703703703708E-3</c:v>
                </c:pt>
                <c:pt idx="628">
                  <c:v>7.2569444444444443E-3</c:v>
                </c:pt>
                <c:pt idx="629">
                  <c:v>7.2685185185185188E-3</c:v>
                </c:pt>
                <c:pt idx="630">
                  <c:v>7.2800925925925915E-3</c:v>
                </c:pt>
                <c:pt idx="631">
                  <c:v>7.2916666666666659E-3</c:v>
                </c:pt>
                <c:pt idx="632">
                  <c:v>7.3032407407407412E-3</c:v>
                </c:pt>
                <c:pt idx="633">
                  <c:v>7.3148148148148148E-3</c:v>
                </c:pt>
                <c:pt idx="634">
                  <c:v>7.3263888888888892E-3</c:v>
                </c:pt>
                <c:pt idx="635">
                  <c:v>7.3379629629629628E-3</c:v>
                </c:pt>
                <c:pt idx="636">
                  <c:v>7.3495370370370372E-3</c:v>
                </c:pt>
                <c:pt idx="637">
                  <c:v>7.3611111111111108E-3</c:v>
                </c:pt>
                <c:pt idx="638">
                  <c:v>7.3726851851851861E-3</c:v>
                </c:pt>
                <c:pt idx="639">
                  <c:v>7.3842592592592597E-3</c:v>
                </c:pt>
                <c:pt idx="640">
                  <c:v>7.3958333333333341E-3</c:v>
                </c:pt>
                <c:pt idx="641">
                  <c:v>7.4074074074074068E-3</c:v>
                </c:pt>
                <c:pt idx="642">
                  <c:v>7.4189814814814813E-3</c:v>
                </c:pt>
                <c:pt idx="643">
                  <c:v>7.4305555555555548E-3</c:v>
                </c:pt>
                <c:pt idx="644">
                  <c:v>7.4421296296296293E-3</c:v>
                </c:pt>
                <c:pt idx="645">
                  <c:v>7.4537037037037028E-3</c:v>
                </c:pt>
                <c:pt idx="646">
                  <c:v>7.4652777777777781E-3</c:v>
                </c:pt>
                <c:pt idx="647">
                  <c:v>7.4768518518518526E-3</c:v>
                </c:pt>
                <c:pt idx="648">
                  <c:v>7.4884259259259262E-3</c:v>
                </c:pt>
                <c:pt idx="649">
                  <c:v>7.5000000000000006E-3</c:v>
                </c:pt>
                <c:pt idx="650">
                  <c:v>7.5115740740740742E-3</c:v>
                </c:pt>
                <c:pt idx="651">
                  <c:v>7.5231481481481477E-3</c:v>
                </c:pt>
                <c:pt idx="652">
                  <c:v>7.5347222222222213E-3</c:v>
                </c:pt>
                <c:pt idx="653">
                  <c:v>7.5462962962962966E-3</c:v>
                </c:pt>
                <c:pt idx="654">
                  <c:v>7.5578703703703702E-3</c:v>
                </c:pt>
                <c:pt idx="655">
                  <c:v>7.5694444444444446E-3</c:v>
                </c:pt>
                <c:pt idx="656">
                  <c:v>7.5810185185185182E-3</c:v>
                </c:pt>
                <c:pt idx="657">
                  <c:v>7.5925925925925926E-3</c:v>
                </c:pt>
                <c:pt idx="658">
                  <c:v>7.6041666666666662E-3</c:v>
                </c:pt>
                <c:pt idx="659">
                  <c:v>7.6157407407407415E-3</c:v>
                </c:pt>
                <c:pt idx="660">
                  <c:v>7.6273148148148151E-3</c:v>
                </c:pt>
                <c:pt idx="661">
                  <c:v>7.6388888888888886E-3</c:v>
                </c:pt>
                <c:pt idx="662">
                  <c:v>7.6504629629629631E-3</c:v>
                </c:pt>
                <c:pt idx="663">
                  <c:v>7.6620370370370366E-3</c:v>
                </c:pt>
                <c:pt idx="664">
                  <c:v>7.6736111111111111E-3</c:v>
                </c:pt>
                <c:pt idx="665">
                  <c:v>7.6851851851851847E-3</c:v>
                </c:pt>
                <c:pt idx="666">
                  <c:v>7.69675925925926E-3</c:v>
                </c:pt>
                <c:pt idx="667">
                  <c:v>7.7083333333333335E-3</c:v>
                </c:pt>
                <c:pt idx="668">
                  <c:v>7.719907407407408E-3</c:v>
                </c:pt>
                <c:pt idx="669">
                  <c:v>7.7314814814814815E-3</c:v>
                </c:pt>
                <c:pt idx="670">
                  <c:v>7.743055555555556E-3</c:v>
                </c:pt>
                <c:pt idx="671">
                  <c:v>7.7546296296296287E-3</c:v>
                </c:pt>
                <c:pt idx="672">
                  <c:v>7.7662037037037031E-3</c:v>
                </c:pt>
                <c:pt idx="673">
                  <c:v>7.7777777777777767E-3</c:v>
                </c:pt>
                <c:pt idx="674">
                  <c:v>7.789351851851852E-3</c:v>
                </c:pt>
                <c:pt idx="675">
                  <c:v>7.8009259259259256E-3</c:v>
                </c:pt>
                <c:pt idx="676">
                  <c:v>7.8125E-3</c:v>
                </c:pt>
                <c:pt idx="677">
                  <c:v>7.8240740740740753E-3</c:v>
                </c:pt>
                <c:pt idx="678">
                  <c:v>7.8356481481481489E-3</c:v>
                </c:pt>
                <c:pt idx="679">
                  <c:v>7.8472222222222224E-3</c:v>
                </c:pt>
                <c:pt idx="680">
                  <c:v>7.858796296296296E-3</c:v>
                </c:pt>
                <c:pt idx="681">
                  <c:v>7.8703703703703713E-3</c:v>
                </c:pt>
                <c:pt idx="682">
                  <c:v>7.8819444444444432E-3</c:v>
                </c:pt>
                <c:pt idx="683">
                  <c:v>7.8935185185185185E-3</c:v>
                </c:pt>
                <c:pt idx="684">
                  <c:v>7.905092592592592E-3</c:v>
                </c:pt>
                <c:pt idx="685">
                  <c:v>7.9166666666666673E-3</c:v>
                </c:pt>
                <c:pt idx="686">
                  <c:v>7.9282407407407409E-3</c:v>
                </c:pt>
                <c:pt idx="687">
                  <c:v>7.9398148148148145E-3</c:v>
                </c:pt>
                <c:pt idx="688">
                  <c:v>7.951388888888888E-3</c:v>
                </c:pt>
                <c:pt idx="689">
                  <c:v>7.9629629629629634E-3</c:v>
                </c:pt>
                <c:pt idx="690">
                  <c:v>7.9745370370370369E-3</c:v>
                </c:pt>
                <c:pt idx="691">
                  <c:v>7.9861111111111122E-3</c:v>
                </c:pt>
                <c:pt idx="692">
                  <c:v>7.9976851851851858E-3</c:v>
                </c:pt>
                <c:pt idx="693">
                  <c:v>8.0092592592592594E-3</c:v>
                </c:pt>
                <c:pt idx="694">
                  <c:v>8.0208333333333329E-3</c:v>
                </c:pt>
                <c:pt idx="695">
                  <c:v>8.0324074074074065E-3</c:v>
                </c:pt>
                <c:pt idx="696">
                  <c:v>8.0439814814814818E-3</c:v>
                </c:pt>
                <c:pt idx="697">
                  <c:v>8.0555555555555554E-3</c:v>
                </c:pt>
                <c:pt idx="698">
                  <c:v>8.0671296296296307E-3</c:v>
                </c:pt>
                <c:pt idx="699">
                  <c:v>8.0787037037037043E-3</c:v>
                </c:pt>
                <c:pt idx="700">
                  <c:v>8.0902777777777778E-3</c:v>
                </c:pt>
                <c:pt idx="701">
                  <c:v>8.1018518518518514E-3</c:v>
                </c:pt>
                <c:pt idx="702">
                  <c:v>8.113425925925925E-3</c:v>
                </c:pt>
                <c:pt idx="703">
                  <c:v>8.1249999999999985E-3</c:v>
                </c:pt>
                <c:pt idx="704">
                  <c:v>8.1365740740740738E-3</c:v>
                </c:pt>
                <c:pt idx="705">
                  <c:v>8.1481481481481474E-3</c:v>
                </c:pt>
                <c:pt idx="706">
                  <c:v>8.1597222222222227E-3</c:v>
                </c:pt>
                <c:pt idx="707">
                  <c:v>8.1712962962962963E-3</c:v>
                </c:pt>
                <c:pt idx="708">
                  <c:v>8.1828703703703699E-3</c:v>
                </c:pt>
                <c:pt idx="709">
                  <c:v>8.1944444444444452E-3</c:v>
                </c:pt>
                <c:pt idx="710">
                  <c:v>8.2060185185185187E-3</c:v>
                </c:pt>
                <c:pt idx="711">
                  <c:v>8.217592592592594E-3</c:v>
                </c:pt>
                <c:pt idx="712">
                  <c:v>8.2291666666666659E-3</c:v>
                </c:pt>
                <c:pt idx="713">
                  <c:v>8.2407407407407412E-3</c:v>
                </c:pt>
                <c:pt idx="714">
                  <c:v>8.2523148148148148E-3</c:v>
                </c:pt>
                <c:pt idx="715">
                  <c:v>8.2638888888888883E-3</c:v>
                </c:pt>
                <c:pt idx="716">
                  <c:v>8.2754629629629619E-3</c:v>
                </c:pt>
                <c:pt idx="717">
                  <c:v>8.2870370370370372E-3</c:v>
                </c:pt>
                <c:pt idx="718">
                  <c:v>8.2986111111111108E-3</c:v>
                </c:pt>
                <c:pt idx="719">
                  <c:v>8.3101851851851861E-3</c:v>
                </c:pt>
                <c:pt idx="720">
                  <c:v>8.3217592592592596E-3</c:v>
                </c:pt>
                <c:pt idx="721">
                  <c:v>8.3333333333333332E-3</c:v>
                </c:pt>
                <c:pt idx="722">
                  <c:v>8.3449074074074085E-3</c:v>
                </c:pt>
                <c:pt idx="723">
                  <c:v>8.3564814814814804E-3</c:v>
                </c:pt>
                <c:pt idx="724">
                  <c:v>8.3680555555555557E-3</c:v>
                </c:pt>
                <c:pt idx="725">
                  <c:v>8.3796296296296292E-3</c:v>
                </c:pt>
                <c:pt idx="726">
                  <c:v>8.3912037037037045E-3</c:v>
                </c:pt>
                <c:pt idx="727">
                  <c:v>8.4027777777777781E-3</c:v>
                </c:pt>
                <c:pt idx="728">
                  <c:v>8.4143518518518517E-3</c:v>
                </c:pt>
                <c:pt idx="729">
                  <c:v>8.4259259259259253E-3</c:v>
                </c:pt>
                <c:pt idx="730">
                  <c:v>8.4375000000000006E-3</c:v>
                </c:pt>
                <c:pt idx="731">
                  <c:v>8.4490740740740741E-3</c:v>
                </c:pt>
                <c:pt idx="732">
                  <c:v>8.4606481481481494E-3</c:v>
                </c:pt>
                <c:pt idx="733">
                  <c:v>8.4722222222222213E-3</c:v>
                </c:pt>
                <c:pt idx="734">
                  <c:v>8.4837962962962966E-3</c:v>
                </c:pt>
                <c:pt idx="735">
                  <c:v>8.4953703703703701E-3</c:v>
                </c:pt>
                <c:pt idx="736">
                  <c:v>8.5069444444444437E-3</c:v>
                </c:pt>
                <c:pt idx="737">
                  <c:v>8.518518518518519E-3</c:v>
                </c:pt>
                <c:pt idx="738">
                  <c:v>8.5300925925925926E-3</c:v>
                </c:pt>
                <c:pt idx="739">
                  <c:v>8.5416666666666679E-3</c:v>
                </c:pt>
                <c:pt idx="740">
                  <c:v>8.5532407407407415E-3</c:v>
                </c:pt>
                <c:pt idx="741">
                  <c:v>8.564814814814815E-3</c:v>
                </c:pt>
                <c:pt idx="742">
                  <c:v>8.5763888888888886E-3</c:v>
                </c:pt>
                <c:pt idx="743">
                  <c:v>8.5879629629629622E-3</c:v>
                </c:pt>
                <c:pt idx="744">
                  <c:v>8.5995370370370357E-3</c:v>
                </c:pt>
                <c:pt idx="745">
                  <c:v>8.611111111111111E-3</c:v>
                </c:pt>
                <c:pt idx="746">
                  <c:v>8.6226851851851846E-3</c:v>
                </c:pt>
                <c:pt idx="747">
                  <c:v>8.6342592592592599E-3</c:v>
                </c:pt>
                <c:pt idx="748">
                  <c:v>8.6458333333333335E-3</c:v>
                </c:pt>
                <c:pt idx="749">
                  <c:v>8.6574074074074071E-3</c:v>
                </c:pt>
                <c:pt idx="750">
                  <c:v>8.6689814814814806E-3</c:v>
                </c:pt>
                <c:pt idx="751">
                  <c:v>8.6805555555555559E-3</c:v>
                </c:pt>
                <c:pt idx="752">
                  <c:v>8.6921296296296312E-3</c:v>
                </c:pt>
                <c:pt idx="753">
                  <c:v>8.7037037037037031E-3</c:v>
                </c:pt>
                <c:pt idx="754">
                  <c:v>8.7152777777777784E-3</c:v>
                </c:pt>
                <c:pt idx="755">
                  <c:v>8.726851851851852E-3</c:v>
                </c:pt>
                <c:pt idx="756">
                  <c:v>8.7384259259259255E-3</c:v>
                </c:pt>
                <c:pt idx="757">
                  <c:v>8.7499999999999991E-3</c:v>
                </c:pt>
                <c:pt idx="758">
                  <c:v>8.7615740740740744E-3</c:v>
                </c:pt>
                <c:pt idx="759">
                  <c:v>8.773148148148148E-3</c:v>
                </c:pt>
                <c:pt idx="760">
                  <c:v>8.7847222222222233E-3</c:v>
                </c:pt>
                <c:pt idx="761">
                  <c:v>8.7962962962962968E-3</c:v>
                </c:pt>
                <c:pt idx="762">
                  <c:v>8.8078703703703704E-3</c:v>
                </c:pt>
                <c:pt idx="763">
                  <c:v>8.819444444444444E-3</c:v>
                </c:pt>
                <c:pt idx="764">
                  <c:v>8.8310185185185176E-3</c:v>
                </c:pt>
                <c:pt idx="765">
                  <c:v>8.8425925925925911E-3</c:v>
                </c:pt>
                <c:pt idx="766">
                  <c:v>8.8541666666666664E-3</c:v>
                </c:pt>
                <c:pt idx="767">
                  <c:v>8.8657407407407417E-3</c:v>
                </c:pt>
                <c:pt idx="768">
                  <c:v>8.8773148148148153E-3</c:v>
                </c:pt>
                <c:pt idx="769">
                  <c:v>8.8888888888888889E-3</c:v>
                </c:pt>
                <c:pt idx="770">
                  <c:v>8.9004629629629625E-3</c:v>
                </c:pt>
                <c:pt idx="771">
                  <c:v>8.9120370370370378E-3</c:v>
                </c:pt>
                <c:pt idx="772">
                  <c:v>8.9236111111111113E-3</c:v>
                </c:pt>
                <c:pt idx="773">
                  <c:v>8.9351851851851866E-3</c:v>
                </c:pt>
                <c:pt idx="774">
                  <c:v>8.9467592592592585E-3</c:v>
                </c:pt>
                <c:pt idx="775">
                  <c:v>8.9583333333333338E-3</c:v>
                </c:pt>
                <c:pt idx="776">
                  <c:v>8.9699074074074073E-3</c:v>
                </c:pt>
                <c:pt idx="777">
                  <c:v>8.9814814814814809E-3</c:v>
                </c:pt>
                <c:pt idx="778">
                  <c:v>8.9930555555555545E-3</c:v>
                </c:pt>
                <c:pt idx="779">
                  <c:v>9.0046296296296298E-3</c:v>
                </c:pt>
                <c:pt idx="780">
                  <c:v>9.0162037037037034E-3</c:v>
                </c:pt>
                <c:pt idx="781">
                  <c:v>9.0277777777777787E-3</c:v>
                </c:pt>
              </c:numCache>
            </c:numRef>
          </c:cat>
          <c:val>
            <c:numRef>
              <c:f>Sheet1!$F$1:$F$782</c:f>
              <c:numCache>
                <c:formatCode>General</c:formatCode>
                <c:ptCount val="782"/>
                <c:pt idx="0">
                  <c:v>34</c:v>
                </c:pt>
                <c:pt idx="1">
                  <c:v>56</c:v>
                </c:pt>
                <c:pt idx="2">
                  <c:v>87</c:v>
                </c:pt>
                <c:pt idx="3">
                  <c:v>116</c:v>
                </c:pt>
                <c:pt idx="4">
                  <c:v>134</c:v>
                </c:pt>
                <c:pt idx="5">
                  <c:v>143</c:v>
                </c:pt>
                <c:pt idx="6">
                  <c:v>150</c:v>
                </c:pt>
                <c:pt idx="7">
                  <c:v>150</c:v>
                </c:pt>
                <c:pt idx="8">
                  <c:v>149</c:v>
                </c:pt>
                <c:pt idx="9">
                  <c:v>145</c:v>
                </c:pt>
                <c:pt idx="10">
                  <c:v>146</c:v>
                </c:pt>
                <c:pt idx="11">
                  <c:v>135</c:v>
                </c:pt>
                <c:pt idx="12">
                  <c:v>133</c:v>
                </c:pt>
                <c:pt idx="13">
                  <c:v>128</c:v>
                </c:pt>
                <c:pt idx="14">
                  <c:v>127</c:v>
                </c:pt>
                <c:pt idx="15">
                  <c:v>121</c:v>
                </c:pt>
                <c:pt idx="16">
                  <c:v>120</c:v>
                </c:pt>
                <c:pt idx="17">
                  <c:v>117</c:v>
                </c:pt>
                <c:pt idx="18">
                  <c:v>109</c:v>
                </c:pt>
                <c:pt idx="19">
                  <c:v>108</c:v>
                </c:pt>
                <c:pt idx="20">
                  <c:v>99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91</c:v>
                </c:pt>
                <c:pt idx="25">
                  <c:v>88</c:v>
                </c:pt>
                <c:pt idx="26">
                  <c:v>88</c:v>
                </c:pt>
                <c:pt idx="27">
                  <c:v>88</c:v>
                </c:pt>
                <c:pt idx="28">
                  <c:v>82</c:v>
                </c:pt>
                <c:pt idx="29">
                  <c:v>80</c:v>
                </c:pt>
                <c:pt idx="30">
                  <c:v>78</c:v>
                </c:pt>
                <c:pt idx="31">
                  <c:v>74</c:v>
                </c:pt>
                <c:pt idx="32">
                  <c:v>70</c:v>
                </c:pt>
                <c:pt idx="33">
                  <c:v>67</c:v>
                </c:pt>
                <c:pt idx="34">
                  <c:v>71</c:v>
                </c:pt>
                <c:pt idx="35">
                  <c:v>65</c:v>
                </c:pt>
                <c:pt idx="36">
                  <c:v>63</c:v>
                </c:pt>
                <c:pt idx="37">
                  <c:v>64</c:v>
                </c:pt>
                <c:pt idx="38">
                  <c:v>62</c:v>
                </c:pt>
                <c:pt idx="39">
                  <c:v>59</c:v>
                </c:pt>
                <c:pt idx="40">
                  <c:v>63</c:v>
                </c:pt>
                <c:pt idx="41">
                  <c:v>59</c:v>
                </c:pt>
                <c:pt idx="42">
                  <c:v>58</c:v>
                </c:pt>
                <c:pt idx="43">
                  <c:v>61</c:v>
                </c:pt>
                <c:pt idx="44">
                  <c:v>56</c:v>
                </c:pt>
                <c:pt idx="45">
                  <c:v>55</c:v>
                </c:pt>
                <c:pt idx="46">
                  <c:v>54</c:v>
                </c:pt>
                <c:pt idx="47">
                  <c:v>57</c:v>
                </c:pt>
                <c:pt idx="48">
                  <c:v>56</c:v>
                </c:pt>
                <c:pt idx="49">
                  <c:v>53</c:v>
                </c:pt>
                <c:pt idx="50">
                  <c:v>57</c:v>
                </c:pt>
                <c:pt idx="51">
                  <c:v>55</c:v>
                </c:pt>
                <c:pt idx="52">
                  <c:v>56</c:v>
                </c:pt>
                <c:pt idx="53">
                  <c:v>51</c:v>
                </c:pt>
                <c:pt idx="54">
                  <c:v>48</c:v>
                </c:pt>
                <c:pt idx="55">
                  <c:v>50</c:v>
                </c:pt>
                <c:pt idx="56">
                  <c:v>49</c:v>
                </c:pt>
                <c:pt idx="57">
                  <c:v>49</c:v>
                </c:pt>
                <c:pt idx="58">
                  <c:v>47</c:v>
                </c:pt>
                <c:pt idx="59">
                  <c:v>48</c:v>
                </c:pt>
                <c:pt idx="60">
                  <c:v>47</c:v>
                </c:pt>
                <c:pt idx="61">
                  <c:v>50</c:v>
                </c:pt>
                <c:pt idx="62">
                  <c:v>47</c:v>
                </c:pt>
                <c:pt idx="63">
                  <c:v>51</c:v>
                </c:pt>
                <c:pt idx="64">
                  <c:v>46</c:v>
                </c:pt>
                <c:pt idx="65">
                  <c:v>50</c:v>
                </c:pt>
                <c:pt idx="66">
                  <c:v>49</c:v>
                </c:pt>
                <c:pt idx="67">
                  <c:v>48</c:v>
                </c:pt>
                <c:pt idx="68">
                  <c:v>45</c:v>
                </c:pt>
                <c:pt idx="69">
                  <c:v>46</c:v>
                </c:pt>
                <c:pt idx="70">
                  <c:v>43</c:v>
                </c:pt>
                <c:pt idx="71">
                  <c:v>50</c:v>
                </c:pt>
                <c:pt idx="72">
                  <c:v>43</c:v>
                </c:pt>
                <c:pt idx="73">
                  <c:v>47</c:v>
                </c:pt>
                <c:pt idx="74">
                  <c:v>45</c:v>
                </c:pt>
                <c:pt idx="75">
                  <c:v>46</c:v>
                </c:pt>
                <c:pt idx="76">
                  <c:v>45</c:v>
                </c:pt>
                <c:pt idx="77">
                  <c:v>48</c:v>
                </c:pt>
                <c:pt idx="78">
                  <c:v>49</c:v>
                </c:pt>
                <c:pt idx="79">
                  <c:v>47</c:v>
                </c:pt>
                <c:pt idx="80">
                  <c:v>44</c:v>
                </c:pt>
                <c:pt idx="81">
                  <c:v>46</c:v>
                </c:pt>
                <c:pt idx="82">
                  <c:v>44</c:v>
                </c:pt>
                <c:pt idx="83">
                  <c:v>43</c:v>
                </c:pt>
                <c:pt idx="84">
                  <c:v>41</c:v>
                </c:pt>
                <c:pt idx="85">
                  <c:v>43</c:v>
                </c:pt>
                <c:pt idx="86">
                  <c:v>46</c:v>
                </c:pt>
                <c:pt idx="87">
                  <c:v>41</c:v>
                </c:pt>
                <c:pt idx="88">
                  <c:v>43</c:v>
                </c:pt>
                <c:pt idx="89">
                  <c:v>43</c:v>
                </c:pt>
                <c:pt idx="90">
                  <c:v>43</c:v>
                </c:pt>
                <c:pt idx="91">
                  <c:v>43</c:v>
                </c:pt>
                <c:pt idx="92">
                  <c:v>47</c:v>
                </c:pt>
                <c:pt idx="93">
                  <c:v>44</c:v>
                </c:pt>
                <c:pt idx="94">
                  <c:v>44</c:v>
                </c:pt>
                <c:pt idx="95">
                  <c:v>47</c:v>
                </c:pt>
                <c:pt idx="96">
                  <c:v>44</c:v>
                </c:pt>
                <c:pt idx="97">
                  <c:v>43</c:v>
                </c:pt>
                <c:pt idx="98">
                  <c:v>41</c:v>
                </c:pt>
                <c:pt idx="99">
                  <c:v>41</c:v>
                </c:pt>
                <c:pt idx="100">
                  <c:v>43</c:v>
                </c:pt>
                <c:pt idx="101">
                  <c:v>43</c:v>
                </c:pt>
                <c:pt idx="102">
                  <c:v>47</c:v>
                </c:pt>
                <c:pt idx="103">
                  <c:v>43</c:v>
                </c:pt>
                <c:pt idx="104">
                  <c:v>41</c:v>
                </c:pt>
                <c:pt idx="105">
                  <c:v>42</c:v>
                </c:pt>
                <c:pt idx="106">
                  <c:v>41</c:v>
                </c:pt>
                <c:pt idx="107">
                  <c:v>44</c:v>
                </c:pt>
                <c:pt idx="108">
                  <c:v>45</c:v>
                </c:pt>
                <c:pt idx="109">
                  <c:v>42</c:v>
                </c:pt>
                <c:pt idx="110">
                  <c:v>42</c:v>
                </c:pt>
                <c:pt idx="111">
                  <c:v>45</c:v>
                </c:pt>
                <c:pt idx="112">
                  <c:v>39</c:v>
                </c:pt>
                <c:pt idx="113">
                  <c:v>40</c:v>
                </c:pt>
                <c:pt idx="114">
                  <c:v>41</c:v>
                </c:pt>
                <c:pt idx="115">
                  <c:v>41</c:v>
                </c:pt>
                <c:pt idx="116">
                  <c:v>39</c:v>
                </c:pt>
                <c:pt idx="117">
                  <c:v>40</c:v>
                </c:pt>
                <c:pt idx="118">
                  <c:v>46</c:v>
                </c:pt>
                <c:pt idx="119">
                  <c:v>44</c:v>
                </c:pt>
                <c:pt idx="120">
                  <c:v>41</c:v>
                </c:pt>
                <c:pt idx="121">
                  <c:v>46</c:v>
                </c:pt>
                <c:pt idx="122">
                  <c:v>43</c:v>
                </c:pt>
                <c:pt idx="123">
                  <c:v>39</c:v>
                </c:pt>
                <c:pt idx="124">
                  <c:v>41</c:v>
                </c:pt>
                <c:pt idx="125">
                  <c:v>39</c:v>
                </c:pt>
                <c:pt idx="126">
                  <c:v>42</c:v>
                </c:pt>
                <c:pt idx="127">
                  <c:v>41</c:v>
                </c:pt>
                <c:pt idx="128">
                  <c:v>40</c:v>
                </c:pt>
                <c:pt idx="129">
                  <c:v>41</c:v>
                </c:pt>
                <c:pt idx="130">
                  <c:v>39</c:v>
                </c:pt>
                <c:pt idx="131">
                  <c:v>44</c:v>
                </c:pt>
                <c:pt idx="132">
                  <c:v>35</c:v>
                </c:pt>
                <c:pt idx="133">
                  <c:v>39</c:v>
                </c:pt>
                <c:pt idx="134">
                  <c:v>39</c:v>
                </c:pt>
                <c:pt idx="135">
                  <c:v>44</c:v>
                </c:pt>
                <c:pt idx="136">
                  <c:v>39</c:v>
                </c:pt>
                <c:pt idx="137">
                  <c:v>39</c:v>
                </c:pt>
                <c:pt idx="138">
                  <c:v>41</c:v>
                </c:pt>
                <c:pt idx="139">
                  <c:v>39</c:v>
                </c:pt>
                <c:pt idx="140">
                  <c:v>42</c:v>
                </c:pt>
                <c:pt idx="141">
                  <c:v>39</c:v>
                </c:pt>
                <c:pt idx="142">
                  <c:v>40</c:v>
                </c:pt>
                <c:pt idx="143">
                  <c:v>38</c:v>
                </c:pt>
                <c:pt idx="144">
                  <c:v>40</c:v>
                </c:pt>
                <c:pt idx="145">
                  <c:v>42</c:v>
                </c:pt>
                <c:pt idx="146">
                  <c:v>38</c:v>
                </c:pt>
                <c:pt idx="147">
                  <c:v>39</c:v>
                </c:pt>
                <c:pt idx="148">
                  <c:v>39</c:v>
                </c:pt>
                <c:pt idx="149">
                  <c:v>38</c:v>
                </c:pt>
                <c:pt idx="150">
                  <c:v>39</c:v>
                </c:pt>
                <c:pt idx="151">
                  <c:v>39</c:v>
                </c:pt>
                <c:pt idx="152">
                  <c:v>44</c:v>
                </c:pt>
                <c:pt idx="153">
                  <c:v>39</c:v>
                </c:pt>
                <c:pt idx="154">
                  <c:v>39</c:v>
                </c:pt>
                <c:pt idx="155">
                  <c:v>39</c:v>
                </c:pt>
                <c:pt idx="156">
                  <c:v>39</c:v>
                </c:pt>
                <c:pt idx="157">
                  <c:v>39</c:v>
                </c:pt>
                <c:pt idx="158">
                  <c:v>44</c:v>
                </c:pt>
                <c:pt idx="159">
                  <c:v>39</c:v>
                </c:pt>
                <c:pt idx="160">
                  <c:v>37</c:v>
                </c:pt>
                <c:pt idx="161">
                  <c:v>43</c:v>
                </c:pt>
                <c:pt idx="162">
                  <c:v>37</c:v>
                </c:pt>
                <c:pt idx="163">
                  <c:v>40</c:v>
                </c:pt>
                <c:pt idx="164">
                  <c:v>39</c:v>
                </c:pt>
                <c:pt idx="165">
                  <c:v>39</c:v>
                </c:pt>
                <c:pt idx="166">
                  <c:v>43</c:v>
                </c:pt>
                <c:pt idx="167">
                  <c:v>39</c:v>
                </c:pt>
                <c:pt idx="168">
                  <c:v>39</c:v>
                </c:pt>
                <c:pt idx="169">
                  <c:v>39</c:v>
                </c:pt>
                <c:pt idx="170">
                  <c:v>39</c:v>
                </c:pt>
                <c:pt idx="171">
                  <c:v>39</c:v>
                </c:pt>
                <c:pt idx="172">
                  <c:v>37</c:v>
                </c:pt>
                <c:pt idx="173">
                  <c:v>39</c:v>
                </c:pt>
                <c:pt idx="174">
                  <c:v>38</c:v>
                </c:pt>
                <c:pt idx="175">
                  <c:v>37</c:v>
                </c:pt>
                <c:pt idx="176">
                  <c:v>40</c:v>
                </c:pt>
                <c:pt idx="177">
                  <c:v>37</c:v>
                </c:pt>
                <c:pt idx="178">
                  <c:v>40</c:v>
                </c:pt>
                <c:pt idx="179">
                  <c:v>41</c:v>
                </c:pt>
                <c:pt idx="180">
                  <c:v>37</c:v>
                </c:pt>
                <c:pt idx="181">
                  <c:v>37</c:v>
                </c:pt>
                <c:pt idx="182">
                  <c:v>35</c:v>
                </c:pt>
                <c:pt idx="183">
                  <c:v>42</c:v>
                </c:pt>
                <c:pt idx="184">
                  <c:v>37</c:v>
                </c:pt>
                <c:pt idx="185">
                  <c:v>36</c:v>
                </c:pt>
                <c:pt idx="186">
                  <c:v>41</c:v>
                </c:pt>
                <c:pt idx="187">
                  <c:v>35</c:v>
                </c:pt>
                <c:pt idx="188">
                  <c:v>37</c:v>
                </c:pt>
                <c:pt idx="189">
                  <c:v>38</c:v>
                </c:pt>
                <c:pt idx="190">
                  <c:v>35</c:v>
                </c:pt>
                <c:pt idx="191">
                  <c:v>38</c:v>
                </c:pt>
                <c:pt idx="192">
                  <c:v>38</c:v>
                </c:pt>
                <c:pt idx="193">
                  <c:v>41</c:v>
                </c:pt>
                <c:pt idx="194">
                  <c:v>37</c:v>
                </c:pt>
                <c:pt idx="195">
                  <c:v>35</c:v>
                </c:pt>
                <c:pt idx="196">
                  <c:v>37</c:v>
                </c:pt>
                <c:pt idx="197">
                  <c:v>35</c:v>
                </c:pt>
                <c:pt idx="198">
                  <c:v>40</c:v>
                </c:pt>
                <c:pt idx="199">
                  <c:v>37</c:v>
                </c:pt>
                <c:pt idx="200">
                  <c:v>37</c:v>
                </c:pt>
                <c:pt idx="201">
                  <c:v>35</c:v>
                </c:pt>
                <c:pt idx="202">
                  <c:v>36</c:v>
                </c:pt>
                <c:pt idx="203">
                  <c:v>40</c:v>
                </c:pt>
                <c:pt idx="204">
                  <c:v>38</c:v>
                </c:pt>
                <c:pt idx="205">
                  <c:v>42</c:v>
                </c:pt>
                <c:pt idx="206">
                  <c:v>39</c:v>
                </c:pt>
                <c:pt idx="207">
                  <c:v>35</c:v>
                </c:pt>
                <c:pt idx="208">
                  <c:v>37</c:v>
                </c:pt>
                <c:pt idx="209">
                  <c:v>37</c:v>
                </c:pt>
                <c:pt idx="210">
                  <c:v>35</c:v>
                </c:pt>
                <c:pt idx="211">
                  <c:v>39</c:v>
                </c:pt>
                <c:pt idx="212">
                  <c:v>37</c:v>
                </c:pt>
                <c:pt idx="213">
                  <c:v>35</c:v>
                </c:pt>
                <c:pt idx="214">
                  <c:v>36</c:v>
                </c:pt>
                <c:pt idx="215">
                  <c:v>37</c:v>
                </c:pt>
                <c:pt idx="216">
                  <c:v>35</c:v>
                </c:pt>
                <c:pt idx="217">
                  <c:v>41</c:v>
                </c:pt>
                <c:pt idx="218">
                  <c:v>33</c:v>
                </c:pt>
                <c:pt idx="219">
                  <c:v>37</c:v>
                </c:pt>
                <c:pt idx="220">
                  <c:v>39</c:v>
                </c:pt>
                <c:pt idx="221">
                  <c:v>40</c:v>
                </c:pt>
                <c:pt idx="222">
                  <c:v>36</c:v>
                </c:pt>
                <c:pt idx="223">
                  <c:v>37</c:v>
                </c:pt>
                <c:pt idx="224">
                  <c:v>36</c:v>
                </c:pt>
                <c:pt idx="225">
                  <c:v>38</c:v>
                </c:pt>
                <c:pt idx="226">
                  <c:v>36</c:v>
                </c:pt>
                <c:pt idx="227">
                  <c:v>42</c:v>
                </c:pt>
                <c:pt idx="228">
                  <c:v>40</c:v>
                </c:pt>
                <c:pt idx="229">
                  <c:v>37</c:v>
                </c:pt>
                <c:pt idx="230">
                  <c:v>36</c:v>
                </c:pt>
                <c:pt idx="231">
                  <c:v>36</c:v>
                </c:pt>
                <c:pt idx="232">
                  <c:v>37</c:v>
                </c:pt>
                <c:pt idx="233">
                  <c:v>35</c:v>
                </c:pt>
                <c:pt idx="234">
                  <c:v>36</c:v>
                </c:pt>
                <c:pt idx="235">
                  <c:v>35</c:v>
                </c:pt>
                <c:pt idx="236">
                  <c:v>37</c:v>
                </c:pt>
                <c:pt idx="237">
                  <c:v>37</c:v>
                </c:pt>
                <c:pt idx="238">
                  <c:v>35</c:v>
                </c:pt>
                <c:pt idx="239">
                  <c:v>35</c:v>
                </c:pt>
                <c:pt idx="240">
                  <c:v>35</c:v>
                </c:pt>
                <c:pt idx="241">
                  <c:v>33</c:v>
                </c:pt>
                <c:pt idx="242">
                  <c:v>33</c:v>
                </c:pt>
                <c:pt idx="243">
                  <c:v>35</c:v>
                </c:pt>
                <c:pt idx="244">
                  <c:v>35</c:v>
                </c:pt>
                <c:pt idx="245">
                  <c:v>38</c:v>
                </c:pt>
                <c:pt idx="246">
                  <c:v>38</c:v>
                </c:pt>
                <c:pt idx="247">
                  <c:v>35</c:v>
                </c:pt>
                <c:pt idx="248">
                  <c:v>39</c:v>
                </c:pt>
                <c:pt idx="249">
                  <c:v>31</c:v>
                </c:pt>
                <c:pt idx="250">
                  <c:v>35</c:v>
                </c:pt>
                <c:pt idx="251">
                  <c:v>34</c:v>
                </c:pt>
                <c:pt idx="252">
                  <c:v>35</c:v>
                </c:pt>
                <c:pt idx="253">
                  <c:v>38</c:v>
                </c:pt>
                <c:pt idx="254">
                  <c:v>35</c:v>
                </c:pt>
                <c:pt idx="255">
                  <c:v>35</c:v>
                </c:pt>
                <c:pt idx="256">
                  <c:v>38</c:v>
                </c:pt>
                <c:pt idx="257">
                  <c:v>38</c:v>
                </c:pt>
                <c:pt idx="258">
                  <c:v>35</c:v>
                </c:pt>
                <c:pt idx="259">
                  <c:v>35</c:v>
                </c:pt>
                <c:pt idx="260">
                  <c:v>35</c:v>
                </c:pt>
                <c:pt idx="261">
                  <c:v>39</c:v>
                </c:pt>
                <c:pt idx="262">
                  <c:v>35</c:v>
                </c:pt>
                <c:pt idx="263">
                  <c:v>37</c:v>
                </c:pt>
                <c:pt idx="264">
                  <c:v>34</c:v>
                </c:pt>
                <c:pt idx="265">
                  <c:v>36</c:v>
                </c:pt>
                <c:pt idx="266">
                  <c:v>38</c:v>
                </c:pt>
                <c:pt idx="267">
                  <c:v>40</c:v>
                </c:pt>
                <c:pt idx="268">
                  <c:v>40</c:v>
                </c:pt>
                <c:pt idx="269">
                  <c:v>39</c:v>
                </c:pt>
                <c:pt idx="270">
                  <c:v>36</c:v>
                </c:pt>
                <c:pt idx="271">
                  <c:v>32</c:v>
                </c:pt>
                <c:pt idx="272">
                  <c:v>36</c:v>
                </c:pt>
                <c:pt idx="273">
                  <c:v>33</c:v>
                </c:pt>
                <c:pt idx="274">
                  <c:v>39</c:v>
                </c:pt>
                <c:pt idx="275">
                  <c:v>32</c:v>
                </c:pt>
                <c:pt idx="276">
                  <c:v>31</c:v>
                </c:pt>
                <c:pt idx="277">
                  <c:v>29</c:v>
                </c:pt>
                <c:pt idx="278">
                  <c:v>34</c:v>
                </c:pt>
                <c:pt idx="279">
                  <c:v>28</c:v>
                </c:pt>
                <c:pt idx="280">
                  <c:v>33</c:v>
                </c:pt>
                <c:pt idx="281">
                  <c:v>32</c:v>
                </c:pt>
                <c:pt idx="282">
                  <c:v>31</c:v>
                </c:pt>
                <c:pt idx="283">
                  <c:v>30</c:v>
                </c:pt>
                <c:pt idx="284">
                  <c:v>30</c:v>
                </c:pt>
                <c:pt idx="285">
                  <c:v>24</c:v>
                </c:pt>
                <c:pt idx="286">
                  <c:v>26</c:v>
                </c:pt>
                <c:pt idx="287">
                  <c:v>28</c:v>
                </c:pt>
                <c:pt idx="288">
                  <c:v>28</c:v>
                </c:pt>
                <c:pt idx="289">
                  <c:v>28</c:v>
                </c:pt>
                <c:pt idx="290">
                  <c:v>31</c:v>
                </c:pt>
                <c:pt idx="291">
                  <c:v>25</c:v>
                </c:pt>
                <c:pt idx="292">
                  <c:v>29</c:v>
                </c:pt>
                <c:pt idx="293">
                  <c:v>31</c:v>
                </c:pt>
                <c:pt idx="294">
                  <c:v>25</c:v>
                </c:pt>
                <c:pt idx="295">
                  <c:v>33</c:v>
                </c:pt>
                <c:pt idx="296">
                  <c:v>32</c:v>
                </c:pt>
                <c:pt idx="297">
                  <c:v>29</c:v>
                </c:pt>
                <c:pt idx="298">
                  <c:v>32</c:v>
                </c:pt>
                <c:pt idx="299">
                  <c:v>29</c:v>
                </c:pt>
                <c:pt idx="300">
                  <c:v>29</c:v>
                </c:pt>
                <c:pt idx="301">
                  <c:v>27</c:v>
                </c:pt>
                <c:pt idx="302">
                  <c:v>30</c:v>
                </c:pt>
                <c:pt idx="303">
                  <c:v>32</c:v>
                </c:pt>
                <c:pt idx="304">
                  <c:v>27</c:v>
                </c:pt>
                <c:pt idx="305">
                  <c:v>27</c:v>
                </c:pt>
                <c:pt idx="306">
                  <c:v>33</c:v>
                </c:pt>
                <c:pt idx="307">
                  <c:v>29</c:v>
                </c:pt>
                <c:pt idx="308">
                  <c:v>28</c:v>
                </c:pt>
                <c:pt idx="309">
                  <c:v>29</c:v>
                </c:pt>
                <c:pt idx="310">
                  <c:v>29</c:v>
                </c:pt>
                <c:pt idx="311">
                  <c:v>30</c:v>
                </c:pt>
                <c:pt idx="312">
                  <c:v>28</c:v>
                </c:pt>
                <c:pt idx="313">
                  <c:v>33</c:v>
                </c:pt>
                <c:pt idx="314">
                  <c:v>32</c:v>
                </c:pt>
                <c:pt idx="315">
                  <c:v>32</c:v>
                </c:pt>
                <c:pt idx="316">
                  <c:v>30</c:v>
                </c:pt>
                <c:pt idx="317">
                  <c:v>34</c:v>
                </c:pt>
                <c:pt idx="318">
                  <c:v>37</c:v>
                </c:pt>
                <c:pt idx="319">
                  <c:v>31</c:v>
                </c:pt>
                <c:pt idx="320">
                  <c:v>31</c:v>
                </c:pt>
                <c:pt idx="321">
                  <c:v>33</c:v>
                </c:pt>
                <c:pt idx="322">
                  <c:v>32</c:v>
                </c:pt>
                <c:pt idx="323">
                  <c:v>32</c:v>
                </c:pt>
                <c:pt idx="324">
                  <c:v>32</c:v>
                </c:pt>
                <c:pt idx="325">
                  <c:v>32</c:v>
                </c:pt>
                <c:pt idx="326">
                  <c:v>31</c:v>
                </c:pt>
                <c:pt idx="327">
                  <c:v>32</c:v>
                </c:pt>
                <c:pt idx="328">
                  <c:v>31</c:v>
                </c:pt>
                <c:pt idx="329">
                  <c:v>30</c:v>
                </c:pt>
                <c:pt idx="330">
                  <c:v>32</c:v>
                </c:pt>
                <c:pt idx="331">
                  <c:v>33</c:v>
                </c:pt>
                <c:pt idx="332">
                  <c:v>34</c:v>
                </c:pt>
                <c:pt idx="333">
                  <c:v>27</c:v>
                </c:pt>
                <c:pt idx="334">
                  <c:v>28</c:v>
                </c:pt>
                <c:pt idx="335">
                  <c:v>32</c:v>
                </c:pt>
                <c:pt idx="336">
                  <c:v>27</c:v>
                </c:pt>
                <c:pt idx="337">
                  <c:v>24</c:v>
                </c:pt>
                <c:pt idx="338">
                  <c:v>21</c:v>
                </c:pt>
                <c:pt idx="339">
                  <c:v>26</c:v>
                </c:pt>
                <c:pt idx="340">
                  <c:v>23</c:v>
                </c:pt>
                <c:pt idx="341">
                  <c:v>19</c:v>
                </c:pt>
                <c:pt idx="342">
                  <c:v>27</c:v>
                </c:pt>
                <c:pt idx="343">
                  <c:v>24</c:v>
                </c:pt>
                <c:pt idx="344">
                  <c:v>26</c:v>
                </c:pt>
                <c:pt idx="345">
                  <c:v>23</c:v>
                </c:pt>
                <c:pt idx="346">
                  <c:v>26</c:v>
                </c:pt>
                <c:pt idx="347">
                  <c:v>21</c:v>
                </c:pt>
                <c:pt idx="348">
                  <c:v>21</c:v>
                </c:pt>
                <c:pt idx="349">
                  <c:v>23</c:v>
                </c:pt>
                <c:pt idx="350">
                  <c:v>23</c:v>
                </c:pt>
                <c:pt idx="351">
                  <c:v>21</c:v>
                </c:pt>
                <c:pt idx="352">
                  <c:v>29</c:v>
                </c:pt>
                <c:pt idx="353">
                  <c:v>28</c:v>
                </c:pt>
                <c:pt idx="354">
                  <c:v>24</c:v>
                </c:pt>
                <c:pt idx="355">
                  <c:v>27</c:v>
                </c:pt>
                <c:pt idx="356">
                  <c:v>28</c:v>
                </c:pt>
                <c:pt idx="357">
                  <c:v>24</c:v>
                </c:pt>
                <c:pt idx="358">
                  <c:v>28</c:v>
                </c:pt>
                <c:pt idx="359">
                  <c:v>26</c:v>
                </c:pt>
                <c:pt idx="360">
                  <c:v>25</c:v>
                </c:pt>
                <c:pt idx="361">
                  <c:v>24</c:v>
                </c:pt>
                <c:pt idx="362">
                  <c:v>27</c:v>
                </c:pt>
                <c:pt idx="363">
                  <c:v>26</c:v>
                </c:pt>
                <c:pt idx="364">
                  <c:v>26</c:v>
                </c:pt>
                <c:pt idx="365">
                  <c:v>27</c:v>
                </c:pt>
                <c:pt idx="366">
                  <c:v>29</c:v>
                </c:pt>
                <c:pt idx="367">
                  <c:v>27</c:v>
                </c:pt>
                <c:pt idx="368">
                  <c:v>26</c:v>
                </c:pt>
                <c:pt idx="369">
                  <c:v>31</c:v>
                </c:pt>
                <c:pt idx="370">
                  <c:v>28</c:v>
                </c:pt>
                <c:pt idx="371">
                  <c:v>30</c:v>
                </c:pt>
                <c:pt idx="372">
                  <c:v>29</c:v>
                </c:pt>
                <c:pt idx="373">
                  <c:v>27</c:v>
                </c:pt>
                <c:pt idx="374">
                  <c:v>28</c:v>
                </c:pt>
                <c:pt idx="375">
                  <c:v>28</c:v>
                </c:pt>
                <c:pt idx="376">
                  <c:v>27</c:v>
                </c:pt>
                <c:pt idx="377">
                  <c:v>29</c:v>
                </c:pt>
                <c:pt idx="378">
                  <c:v>34</c:v>
                </c:pt>
                <c:pt idx="379">
                  <c:v>29</c:v>
                </c:pt>
                <c:pt idx="380">
                  <c:v>29</c:v>
                </c:pt>
                <c:pt idx="381">
                  <c:v>31</c:v>
                </c:pt>
                <c:pt idx="382">
                  <c:v>27</c:v>
                </c:pt>
                <c:pt idx="383">
                  <c:v>33</c:v>
                </c:pt>
                <c:pt idx="384">
                  <c:v>31</c:v>
                </c:pt>
                <c:pt idx="385">
                  <c:v>32</c:v>
                </c:pt>
                <c:pt idx="386">
                  <c:v>32</c:v>
                </c:pt>
                <c:pt idx="387">
                  <c:v>32</c:v>
                </c:pt>
                <c:pt idx="388">
                  <c:v>34</c:v>
                </c:pt>
                <c:pt idx="389">
                  <c:v>30</c:v>
                </c:pt>
                <c:pt idx="390">
                  <c:v>31</c:v>
                </c:pt>
                <c:pt idx="391">
                  <c:v>35</c:v>
                </c:pt>
                <c:pt idx="392">
                  <c:v>34</c:v>
                </c:pt>
                <c:pt idx="393">
                  <c:v>31</c:v>
                </c:pt>
                <c:pt idx="394">
                  <c:v>33</c:v>
                </c:pt>
                <c:pt idx="395">
                  <c:v>30</c:v>
                </c:pt>
                <c:pt idx="396">
                  <c:v>30</c:v>
                </c:pt>
                <c:pt idx="397">
                  <c:v>33</c:v>
                </c:pt>
                <c:pt idx="398">
                  <c:v>35</c:v>
                </c:pt>
                <c:pt idx="399">
                  <c:v>34</c:v>
                </c:pt>
                <c:pt idx="400">
                  <c:v>29</c:v>
                </c:pt>
                <c:pt idx="401">
                  <c:v>31</c:v>
                </c:pt>
                <c:pt idx="402">
                  <c:v>31</c:v>
                </c:pt>
                <c:pt idx="403">
                  <c:v>32</c:v>
                </c:pt>
                <c:pt idx="404">
                  <c:v>29</c:v>
                </c:pt>
                <c:pt idx="405">
                  <c:v>34</c:v>
                </c:pt>
                <c:pt idx="406">
                  <c:v>35</c:v>
                </c:pt>
                <c:pt idx="407">
                  <c:v>34</c:v>
                </c:pt>
                <c:pt idx="408">
                  <c:v>36</c:v>
                </c:pt>
                <c:pt idx="409">
                  <c:v>32</c:v>
                </c:pt>
                <c:pt idx="410">
                  <c:v>34</c:v>
                </c:pt>
                <c:pt idx="411">
                  <c:v>32</c:v>
                </c:pt>
                <c:pt idx="412">
                  <c:v>32</c:v>
                </c:pt>
                <c:pt idx="413">
                  <c:v>35</c:v>
                </c:pt>
                <c:pt idx="414">
                  <c:v>38</c:v>
                </c:pt>
                <c:pt idx="415">
                  <c:v>32</c:v>
                </c:pt>
                <c:pt idx="416">
                  <c:v>32</c:v>
                </c:pt>
                <c:pt idx="417">
                  <c:v>35</c:v>
                </c:pt>
                <c:pt idx="418">
                  <c:v>33</c:v>
                </c:pt>
                <c:pt idx="419">
                  <c:v>36</c:v>
                </c:pt>
                <c:pt idx="420">
                  <c:v>31</c:v>
                </c:pt>
                <c:pt idx="421">
                  <c:v>31</c:v>
                </c:pt>
                <c:pt idx="422">
                  <c:v>32</c:v>
                </c:pt>
                <c:pt idx="423">
                  <c:v>36</c:v>
                </c:pt>
                <c:pt idx="424">
                  <c:v>33</c:v>
                </c:pt>
                <c:pt idx="425">
                  <c:v>31</c:v>
                </c:pt>
                <c:pt idx="426">
                  <c:v>36</c:v>
                </c:pt>
                <c:pt idx="427">
                  <c:v>36</c:v>
                </c:pt>
                <c:pt idx="428">
                  <c:v>36</c:v>
                </c:pt>
                <c:pt idx="429">
                  <c:v>31</c:v>
                </c:pt>
                <c:pt idx="430">
                  <c:v>35</c:v>
                </c:pt>
                <c:pt idx="431">
                  <c:v>31</c:v>
                </c:pt>
                <c:pt idx="432">
                  <c:v>36</c:v>
                </c:pt>
                <c:pt idx="433">
                  <c:v>31</c:v>
                </c:pt>
                <c:pt idx="434">
                  <c:v>32</c:v>
                </c:pt>
                <c:pt idx="435">
                  <c:v>32</c:v>
                </c:pt>
                <c:pt idx="436">
                  <c:v>36</c:v>
                </c:pt>
                <c:pt idx="437">
                  <c:v>31</c:v>
                </c:pt>
                <c:pt idx="438">
                  <c:v>31</c:v>
                </c:pt>
                <c:pt idx="439">
                  <c:v>36</c:v>
                </c:pt>
                <c:pt idx="440">
                  <c:v>32</c:v>
                </c:pt>
                <c:pt idx="441">
                  <c:v>31</c:v>
                </c:pt>
                <c:pt idx="442">
                  <c:v>31</c:v>
                </c:pt>
                <c:pt idx="443">
                  <c:v>34</c:v>
                </c:pt>
                <c:pt idx="444">
                  <c:v>31</c:v>
                </c:pt>
                <c:pt idx="445">
                  <c:v>31</c:v>
                </c:pt>
                <c:pt idx="446">
                  <c:v>33</c:v>
                </c:pt>
                <c:pt idx="447">
                  <c:v>31</c:v>
                </c:pt>
                <c:pt idx="448">
                  <c:v>31</c:v>
                </c:pt>
                <c:pt idx="449">
                  <c:v>32</c:v>
                </c:pt>
                <c:pt idx="450">
                  <c:v>32</c:v>
                </c:pt>
                <c:pt idx="451">
                  <c:v>34</c:v>
                </c:pt>
                <c:pt idx="452">
                  <c:v>32</c:v>
                </c:pt>
                <c:pt idx="453">
                  <c:v>34</c:v>
                </c:pt>
                <c:pt idx="454">
                  <c:v>37</c:v>
                </c:pt>
                <c:pt idx="455">
                  <c:v>32</c:v>
                </c:pt>
                <c:pt idx="456">
                  <c:v>36</c:v>
                </c:pt>
                <c:pt idx="457">
                  <c:v>37</c:v>
                </c:pt>
                <c:pt idx="458">
                  <c:v>37</c:v>
                </c:pt>
                <c:pt idx="459">
                  <c:v>36</c:v>
                </c:pt>
                <c:pt idx="460">
                  <c:v>37</c:v>
                </c:pt>
                <c:pt idx="461">
                  <c:v>36</c:v>
                </c:pt>
                <c:pt idx="462">
                  <c:v>33</c:v>
                </c:pt>
                <c:pt idx="463">
                  <c:v>32</c:v>
                </c:pt>
                <c:pt idx="464">
                  <c:v>36</c:v>
                </c:pt>
                <c:pt idx="465">
                  <c:v>33</c:v>
                </c:pt>
                <c:pt idx="466">
                  <c:v>35</c:v>
                </c:pt>
                <c:pt idx="467">
                  <c:v>37</c:v>
                </c:pt>
                <c:pt idx="468">
                  <c:v>35</c:v>
                </c:pt>
                <c:pt idx="469">
                  <c:v>34</c:v>
                </c:pt>
                <c:pt idx="470">
                  <c:v>41</c:v>
                </c:pt>
                <c:pt idx="471">
                  <c:v>33</c:v>
                </c:pt>
                <c:pt idx="472">
                  <c:v>32</c:v>
                </c:pt>
                <c:pt idx="473">
                  <c:v>31</c:v>
                </c:pt>
                <c:pt idx="474">
                  <c:v>32</c:v>
                </c:pt>
                <c:pt idx="475">
                  <c:v>37</c:v>
                </c:pt>
                <c:pt idx="476">
                  <c:v>38</c:v>
                </c:pt>
                <c:pt idx="477">
                  <c:v>38</c:v>
                </c:pt>
                <c:pt idx="478">
                  <c:v>37</c:v>
                </c:pt>
                <c:pt idx="479">
                  <c:v>34</c:v>
                </c:pt>
                <c:pt idx="480">
                  <c:v>37</c:v>
                </c:pt>
                <c:pt idx="481">
                  <c:v>31</c:v>
                </c:pt>
                <c:pt idx="482">
                  <c:v>34</c:v>
                </c:pt>
                <c:pt idx="483">
                  <c:v>33</c:v>
                </c:pt>
                <c:pt idx="484">
                  <c:v>38</c:v>
                </c:pt>
                <c:pt idx="485">
                  <c:v>37</c:v>
                </c:pt>
                <c:pt idx="486">
                  <c:v>35</c:v>
                </c:pt>
                <c:pt idx="487">
                  <c:v>33</c:v>
                </c:pt>
                <c:pt idx="488">
                  <c:v>38</c:v>
                </c:pt>
                <c:pt idx="489">
                  <c:v>32</c:v>
                </c:pt>
                <c:pt idx="490">
                  <c:v>35</c:v>
                </c:pt>
                <c:pt idx="491">
                  <c:v>40</c:v>
                </c:pt>
                <c:pt idx="492">
                  <c:v>35</c:v>
                </c:pt>
                <c:pt idx="493">
                  <c:v>33</c:v>
                </c:pt>
                <c:pt idx="494">
                  <c:v>34</c:v>
                </c:pt>
                <c:pt idx="495">
                  <c:v>116</c:v>
                </c:pt>
                <c:pt idx="496">
                  <c:v>220</c:v>
                </c:pt>
                <c:pt idx="497">
                  <c:v>257</c:v>
                </c:pt>
                <c:pt idx="498">
                  <c:v>254</c:v>
                </c:pt>
                <c:pt idx="499">
                  <c:v>197</c:v>
                </c:pt>
                <c:pt idx="500">
                  <c:v>139</c:v>
                </c:pt>
                <c:pt idx="501">
                  <c:v>113</c:v>
                </c:pt>
                <c:pt idx="502">
                  <c:v>100</c:v>
                </c:pt>
                <c:pt idx="503">
                  <c:v>92</c:v>
                </c:pt>
                <c:pt idx="504">
                  <c:v>86</c:v>
                </c:pt>
                <c:pt idx="505">
                  <c:v>77</c:v>
                </c:pt>
                <c:pt idx="506">
                  <c:v>76</c:v>
                </c:pt>
                <c:pt idx="507">
                  <c:v>176</c:v>
                </c:pt>
                <c:pt idx="508">
                  <c:v>272</c:v>
                </c:pt>
                <c:pt idx="509">
                  <c:v>275</c:v>
                </c:pt>
                <c:pt idx="510">
                  <c:v>246</c:v>
                </c:pt>
                <c:pt idx="511">
                  <c:v>175</c:v>
                </c:pt>
                <c:pt idx="512">
                  <c:v>99</c:v>
                </c:pt>
                <c:pt idx="513">
                  <c:v>85</c:v>
                </c:pt>
                <c:pt idx="514">
                  <c:v>75</c:v>
                </c:pt>
                <c:pt idx="515">
                  <c:v>69</c:v>
                </c:pt>
                <c:pt idx="516">
                  <c:v>65</c:v>
                </c:pt>
                <c:pt idx="517">
                  <c:v>63</c:v>
                </c:pt>
                <c:pt idx="518">
                  <c:v>64</c:v>
                </c:pt>
                <c:pt idx="519">
                  <c:v>62</c:v>
                </c:pt>
                <c:pt idx="520">
                  <c:v>60</c:v>
                </c:pt>
                <c:pt idx="521">
                  <c:v>61</c:v>
                </c:pt>
                <c:pt idx="522">
                  <c:v>56</c:v>
                </c:pt>
                <c:pt idx="523">
                  <c:v>58</c:v>
                </c:pt>
                <c:pt idx="524">
                  <c:v>53</c:v>
                </c:pt>
                <c:pt idx="525">
                  <c:v>55</c:v>
                </c:pt>
                <c:pt idx="526">
                  <c:v>55</c:v>
                </c:pt>
                <c:pt idx="527">
                  <c:v>55</c:v>
                </c:pt>
                <c:pt idx="528">
                  <c:v>54</c:v>
                </c:pt>
                <c:pt idx="529">
                  <c:v>56</c:v>
                </c:pt>
                <c:pt idx="530">
                  <c:v>54</c:v>
                </c:pt>
                <c:pt idx="531">
                  <c:v>57</c:v>
                </c:pt>
                <c:pt idx="532">
                  <c:v>60</c:v>
                </c:pt>
                <c:pt idx="533">
                  <c:v>54</c:v>
                </c:pt>
                <c:pt idx="534">
                  <c:v>58</c:v>
                </c:pt>
                <c:pt idx="535">
                  <c:v>52</c:v>
                </c:pt>
                <c:pt idx="536">
                  <c:v>52</c:v>
                </c:pt>
                <c:pt idx="537">
                  <c:v>52</c:v>
                </c:pt>
                <c:pt idx="538">
                  <c:v>52</c:v>
                </c:pt>
                <c:pt idx="539">
                  <c:v>50</c:v>
                </c:pt>
                <c:pt idx="540">
                  <c:v>51</c:v>
                </c:pt>
                <c:pt idx="541">
                  <c:v>49</c:v>
                </c:pt>
                <c:pt idx="542">
                  <c:v>50</c:v>
                </c:pt>
                <c:pt idx="543">
                  <c:v>74</c:v>
                </c:pt>
                <c:pt idx="544">
                  <c:v>81</c:v>
                </c:pt>
                <c:pt idx="545">
                  <c:v>81</c:v>
                </c:pt>
                <c:pt idx="546">
                  <c:v>80</c:v>
                </c:pt>
                <c:pt idx="547">
                  <c:v>75</c:v>
                </c:pt>
                <c:pt idx="548">
                  <c:v>99</c:v>
                </c:pt>
                <c:pt idx="549">
                  <c:v>162</c:v>
                </c:pt>
                <c:pt idx="550">
                  <c:v>167</c:v>
                </c:pt>
                <c:pt idx="551">
                  <c:v>167</c:v>
                </c:pt>
                <c:pt idx="552">
                  <c:v>168</c:v>
                </c:pt>
                <c:pt idx="553">
                  <c:v>148</c:v>
                </c:pt>
                <c:pt idx="554">
                  <c:v>129</c:v>
                </c:pt>
                <c:pt idx="555">
                  <c:v>116</c:v>
                </c:pt>
                <c:pt idx="556">
                  <c:v>106</c:v>
                </c:pt>
                <c:pt idx="557">
                  <c:v>104</c:v>
                </c:pt>
                <c:pt idx="558">
                  <c:v>96</c:v>
                </c:pt>
                <c:pt idx="559">
                  <c:v>94</c:v>
                </c:pt>
                <c:pt idx="560">
                  <c:v>85</c:v>
                </c:pt>
                <c:pt idx="561">
                  <c:v>85</c:v>
                </c:pt>
                <c:pt idx="562">
                  <c:v>79</c:v>
                </c:pt>
                <c:pt idx="563">
                  <c:v>80</c:v>
                </c:pt>
                <c:pt idx="564">
                  <c:v>75</c:v>
                </c:pt>
                <c:pt idx="565">
                  <c:v>74</c:v>
                </c:pt>
                <c:pt idx="566">
                  <c:v>76</c:v>
                </c:pt>
                <c:pt idx="567">
                  <c:v>71</c:v>
                </c:pt>
                <c:pt idx="568">
                  <c:v>74</c:v>
                </c:pt>
                <c:pt idx="569">
                  <c:v>72</c:v>
                </c:pt>
                <c:pt idx="570">
                  <c:v>67</c:v>
                </c:pt>
                <c:pt idx="571">
                  <c:v>65</c:v>
                </c:pt>
                <c:pt idx="572">
                  <c:v>69</c:v>
                </c:pt>
                <c:pt idx="573">
                  <c:v>64</c:v>
                </c:pt>
                <c:pt idx="574">
                  <c:v>64</c:v>
                </c:pt>
                <c:pt idx="575">
                  <c:v>63</c:v>
                </c:pt>
                <c:pt idx="576">
                  <c:v>63</c:v>
                </c:pt>
                <c:pt idx="577">
                  <c:v>62</c:v>
                </c:pt>
                <c:pt idx="578">
                  <c:v>59</c:v>
                </c:pt>
                <c:pt idx="579">
                  <c:v>63</c:v>
                </c:pt>
                <c:pt idx="580">
                  <c:v>60</c:v>
                </c:pt>
                <c:pt idx="581">
                  <c:v>59</c:v>
                </c:pt>
                <c:pt idx="582">
                  <c:v>58</c:v>
                </c:pt>
                <c:pt idx="583">
                  <c:v>59</c:v>
                </c:pt>
                <c:pt idx="584">
                  <c:v>63</c:v>
                </c:pt>
                <c:pt idx="585">
                  <c:v>56</c:v>
                </c:pt>
                <c:pt idx="586">
                  <c:v>56</c:v>
                </c:pt>
                <c:pt idx="587">
                  <c:v>56</c:v>
                </c:pt>
                <c:pt idx="588">
                  <c:v>54</c:v>
                </c:pt>
                <c:pt idx="589">
                  <c:v>60</c:v>
                </c:pt>
                <c:pt idx="590">
                  <c:v>58</c:v>
                </c:pt>
                <c:pt idx="591">
                  <c:v>58</c:v>
                </c:pt>
                <c:pt idx="592">
                  <c:v>56</c:v>
                </c:pt>
                <c:pt idx="593">
                  <c:v>123</c:v>
                </c:pt>
                <c:pt idx="594">
                  <c:v>268</c:v>
                </c:pt>
                <c:pt idx="595">
                  <c:v>279</c:v>
                </c:pt>
                <c:pt idx="596">
                  <c:v>215</c:v>
                </c:pt>
                <c:pt idx="597">
                  <c:v>171</c:v>
                </c:pt>
                <c:pt idx="598">
                  <c:v>159</c:v>
                </c:pt>
                <c:pt idx="599">
                  <c:v>160</c:v>
                </c:pt>
                <c:pt idx="600">
                  <c:v>147</c:v>
                </c:pt>
                <c:pt idx="601">
                  <c:v>148</c:v>
                </c:pt>
                <c:pt idx="602">
                  <c:v>159</c:v>
                </c:pt>
                <c:pt idx="603">
                  <c:v>128</c:v>
                </c:pt>
                <c:pt idx="604">
                  <c:v>72</c:v>
                </c:pt>
                <c:pt idx="605">
                  <c:v>64</c:v>
                </c:pt>
                <c:pt idx="606">
                  <c:v>56</c:v>
                </c:pt>
                <c:pt idx="607">
                  <c:v>54</c:v>
                </c:pt>
                <c:pt idx="608">
                  <c:v>56</c:v>
                </c:pt>
                <c:pt idx="609">
                  <c:v>51</c:v>
                </c:pt>
                <c:pt idx="610">
                  <c:v>53</c:v>
                </c:pt>
                <c:pt idx="611">
                  <c:v>48</c:v>
                </c:pt>
                <c:pt idx="612">
                  <c:v>47</c:v>
                </c:pt>
                <c:pt idx="613">
                  <c:v>48</c:v>
                </c:pt>
                <c:pt idx="614">
                  <c:v>50</c:v>
                </c:pt>
                <c:pt idx="615">
                  <c:v>52</c:v>
                </c:pt>
                <c:pt idx="616">
                  <c:v>47</c:v>
                </c:pt>
                <c:pt idx="617">
                  <c:v>48</c:v>
                </c:pt>
                <c:pt idx="618">
                  <c:v>47</c:v>
                </c:pt>
                <c:pt idx="619">
                  <c:v>53</c:v>
                </c:pt>
                <c:pt idx="620">
                  <c:v>47</c:v>
                </c:pt>
                <c:pt idx="621">
                  <c:v>52</c:v>
                </c:pt>
                <c:pt idx="622">
                  <c:v>48</c:v>
                </c:pt>
                <c:pt idx="623">
                  <c:v>48</c:v>
                </c:pt>
                <c:pt idx="624">
                  <c:v>47</c:v>
                </c:pt>
                <c:pt idx="625">
                  <c:v>50</c:v>
                </c:pt>
                <c:pt idx="626">
                  <c:v>49</c:v>
                </c:pt>
                <c:pt idx="627">
                  <c:v>51</c:v>
                </c:pt>
                <c:pt idx="628">
                  <c:v>49</c:v>
                </c:pt>
                <c:pt idx="629">
                  <c:v>52</c:v>
                </c:pt>
                <c:pt idx="630">
                  <c:v>52</c:v>
                </c:pt>
                <c:pt idx="631">
                  <c:v>49</c:v>
                </c:pt>
                <c:pt idx="632">
                  <c:v>53</c:v>
                </c:pt>
                <c:pt idx="633">
                  <c:v>48</c:v>
                </c:pt>
                <c:pt idx="634">
                  <c:v>50</c:v>
                </c:pt>
                <c:pt idx="635">
                  <c:v>49</c:v>
                </c:pt>
                <c:pt idx="636">
                  <c:v>50</c:v>
                </c:pt>
                <c:pt idx="637">
                  <c:v>49</c:v>
                </c:pt>
                <c:pt idx="638">
                  <c:v>47</c:v>
                </c:pt>
                <c:pt idx="639">
                  <c:v>48</c:v>
                </c:pt>
                <c:pt idx="640">
                  <c:v>47</c:v>
                </c:pt>
                <c:pt idx="641">
                  <c:v>47</c:v>
                </c:pt>
                <c:pt idx="642">
                  <c:v>52</c:v>
                </c:pt>
                <c:pt idx="643">
                  <c:v>49</c:v>
                </c:pt>
                <c:pt idx="644">
                  <c:v>52</c:v>
                </c:pt>
                <c:pt idx="645">
                  <c:v>47</c:v>
                </c:pt>
                <c:pt idx="646">
                  <c:v>48</c:v>
                </c:pt>
                <c:pt idx="647">
                  <c:v>48</c:v>
                </c:pt>
                <c:pt idx="648">
                  <c:v>48</c:v>
                </c:pt>
                <c:pt idx="649">
                  <c:v>49</c:v>
                </c:pt>
                <c:pt idx="650">
                  <c:v>47</c:v>
                </c:pt>
                <c:pt idx="651">
                  <c:v>48</c:v>
                </c:pt>
                <c:pt idx="652">
                  <c:v>52</c:v>
                </c:pt>
                <c:pt idx="653">
                  <c:v>47</c:v>
                </c:pt>
                <c:pt idx="654">
                  <c:v>51</c:v>
                </c:pt>
                <c:pt idx="655">
                  <c:v>48</c:v>
                </c:pt>
                <c:pt idx="656">
                  <c:v>48</c:v>
                </c:pt>
                <c:pt idx="657">
                  <c:v>47</c:v>
                </c:pt>
                <c:pt idx="658">
                  <c:v>48</c:v>
                </c:pt>
                <c:pt idx="659">
                  <c:v>52</c:v>
                </c:pt>
                <c:pt idx="660">
                  <c:v>47</c:v>
                </c:pt>
                <c:pt idx="661">
                  <c:v>51</c:v>
                </c:pt>
                <c:pt idx="662">
                  <c:v>48</c:v>
                </c:pt>
                <c:pt idx="663">
                  <c:v>45</c:v>
                </c:pt>
                <c:pt idx="664">
                  <c:v>46</c:v>
                </c:pt>
                <c:pt idx="665">
                  <c:v>51</c:v>
                </c:pt>
                <c:pt idx="666">
                  <c:v>48</c:v>
                </c:pt>
                <c:pt idx="667">
                  <c:v>50</c:v>
                </c:pt>
                <c:pt idx="668">
                  <c:v>48</c:v>
                </c:pt>
                <c:pt idx="669">
                  <c:v>50</c:v>
                </c:pt>
                <c:pt idx="670">
                  <c:v>50</c:v>
                </c:pt>
                <c:pt idx="671">
                  <c:v>47</c:v>
                </c:pt>
                <c:pt idx="672">
                  <c:v>50</c:v>
                </c:pt>
                <c:pt idx="673">
                  <c:v>45</c:v>
                </c:pt>
                <c:pt idx="674">
                  <c:v>46</c:v>
                </c:pt>
                <c:pt idx="675">
                  <c:v>45</c:v>
                </c:pt>
                <c:pt idx="676">
                  <c:v>46</c:v>
                </c:pt>
                <c:pt idx="677">
                  <c:v>48</c:v>
                </c:pt>
                <c:pt idx="678">
                  <c:v>48</c:v>
                </c:pt>
                <c:pt idx="679">
                  <c:v>50</c:v>
                </c:pt>
                <c:pt idx="680">
                  <c:v>47</c:v>
                </c:pt>
                <c:pt idx="681">
                  <c:v>47</c:v>
                </c:pt>
                <c:pt idx="682">
                  <c:v>45</c:v>
                </c:pt>
                <c:pt idx="683">
                  <c:v>48</c:v>
                </c:pt>
                <c:pt idx="684">
                  <c:v>45</c:v>
                </c:pt>
                <c:pt idx="685">
                  <c:v>43</c:v>
                </c:pt>
                <c:pt idx="686">
                  <c:v>47</c:v>
                </c:pt>
                <c:pt idx="687">
                  <c:v>50</c:v>
                </c:pt>
                <c:pt idx="688">
                  <c:v>50</c:v>
                </c:pt>
                <c:pt idx="689">
                  <c:v>45</c:v>
                </c:pt>
                <c:pt idx="690">
                  <c:v>45</c:v>
                </c:pt>
                <c:pt idx="691">
                  <c:v>43</c:v>
                </c:pt>
                <c:pt idx="692">
                  <c:v>47</c:v>
                </c:pt>
                <c:pt idx="693">
                  <c:v>44</c:v>
                </c:pt>
                <c:pt idx="694">
                  <c:v>44</c:v>
                </c:pt>
                <c:pt idx="695">
                  <c:v>44</c:v>
                </c:pt>
                <c:pt idx="696">
                  <c:v>48</c:v>
                </c:pt>
                <c:pt idx="697">
                  <c:v>44</c:v>
                </c:pt>
                <c:pt idx="698">
                  <c:v>45</c:v>
                </c:pt>
                <c:pt idx="699">
                  <c:v>42</c:v>
                </c:pt>
                <c:pt idx="700">
                  <c:v>44</c:v>
                </c:pt>
                <c:pt idx="701">
                  <c:v>44</c:v>
                </c:pt>
                <c:pt idx="702">
                  <c:v>45</c:v>
                </c:pt>
                <c:pt idx="703">
                  <c:v>45</c:v>
                </c:pt>
                <c:pt idx="704">
                  <c:v>49</c:v>
                </c:pt>
                <c:pt idx="705">
                  <c:v>45</c:v>
                </c:pt>
                <c:pt idx="706">
                  <c:v>43</c:v>
                </c:pt>
                <c:pt idx="707">
                  <c:v>44</c:v>
                </c:pt>
                <c:pt idx="708">
                  <c:v>44</c:v>
                </c:pt>
                <c:pt idx="709">
                  <c:v>47</c:v>
                </c:pt>
                <c:pt idx="710">
                  <c:v>48</c:v>
                </c:pt>
                <c:pt idx="711">
                  <c:v>47</c:v>
                </c:pt>
                <c:pt idx="712">
                  <c:v>42</c:v>
                </c:pt>
                <c:pt idx="713">
                  <c:v>44</c:v>
                </c:pt>
                <c:pt idx="714">
                  <c:v>43</c:v>
                </c:pt>
                <c:pt idx="715">
                  <c:v>42</c:v>
                </c:pt>
                <c:pt idx="716">
                  <c:v>43</c:v>
                </c:pt>
                <c:pt idx="717">
                  <c:v>46</c:v>
                </c:pt>
                <c:pt idx="718">
                  <c:v>46</c:v>
                </c:pt>
                <c:pt idx="719">
                  <c:v>41</c:v>
                </c:pt>
                <c:pt idx="720">
                  <c:v>43</c:v>
                </c:pt>
                <c:pt idx="721">
                  <c:v>47</c:v>
                </c:pt>
                <c:pt idx="722">
                  <c:v>41</c:v>
                </c:pt>
                <c:pt idx="723">
                  <c:v>41</c:v>
                </c:pt>
                <c:pt idx="724">
                  <c:v>41</c:v>
                </c:pt>
                <c:pt idx="725">
                  <c:v>43</c:v>
                </c:pt>
                <c:pt idx="726">
                  <c:v>42</c:v>
                </c:pt>
                <c:pt idx="727">
                  <c:v>43</c:v>
                </c:pt>
                <c:pt idx="728">
                  <c:v>43</c:v>
                </c:pt>
                <c:pt idx="729">
                  <c:v>46</c:v>
                </c:pt>
                <c:pt idx="730">
                  <c:v>47</c:v>
                </c:pt>
                <c:pt idx="731">
                  <c:v>43</c:v>
                </c:pt>
                <c:pt idx="732">
                  <c:v>43</c:v>
                </c:pt>
                <c:pt idx="733">
                  <c:v>43</c:v>
                </c:pt>
                <c:pt idx="734">
                  <c:v>44</c:v>
                </c:pt>
                <c:pt idx="735">
                  <c:v>46</c:v>
                </c:pt>
                <c:pt idx="736">
                  <c:v>46</c:v>
                </c:pt>
                <c:pt idx="737">
                  <c:v>42</c:v>
                </c:pt>
                <c:pt idx="738">
                  <c:v>42</c:v>
                </c:pt>
                <c:pt idx="739">
                  <c:v>39</c:v>
                </c:pt>
                <c:pt idx="740">
                  <c:v>40</c:v>
                </c:pt>
                <c:pt idx="741">
                  <c:v>42</c:v>
                </c:pt>
                <c:pt idx="742">
                  <c:v>39</c:v>
                </c:pt>
                <c:pt idx="743">
                  <c:v>43</c:v>
                </c:pt>
                <c:pt idx="744">
                  <c:v>40</c:v>
                </c:pt>
                <c:pt idx="745">
                  <c:v>42</c:v>
                </c:pt>
                <c:pt idx="746">
                  <c:v>46</c:v>
                </c:pt>
                <c:pt idx="747">
                  <c:v>41</c:v>
                </c:pt>
                <c:pt idx="748">
                  <c:v>40</c:v>
                </c:pt>
                <c:pt idx="749">
                  <c:v>39</c:v>
                </c:pt>
                <c:pt idx="750">
                  <c:v>42</c:v>
                </c:pt>
                <c:pt idx="751">
                  <c:v>46</c:v>
                </c:pt>
                <c:pt idx="752">
                  <c:v>43</c:v>
                </c:pt>
                <c:pt idx="753">
                  <c:v>43</c:v>
                </c:pt>
                <c:pt idx="754">
                  <c:v>46</c:v>
                </c:pt>
                <c:pt idx="755">
                  <c:v>40</c:v>
                </c:pt>
                <c:pt idx="756">
                  <c:v>42</c:v>
                </c:pt>
                <c:pt idx="757">
                  <c:v>41</c:v>
                </c:pt>
                <c:pt idx="758">
                  <c:v>41</c:v>
                </c:pt>
                <c:pt idx="759">
                  <c:v>45</c:v>
                </c:pt>
                <c:pt idx="760">
                  <c:v>46</c:v>
                </c:pt>
                <c:pt idx="761">
                  <c:v>42</c:v>
                </c:pt>
                <c:pt idx="762">
                  <c:v>40</c:v>
                </c:pt>
                <c:pt idx="763">
                  <c:v>42</c:v>
                </c:pt>
                <c:pt idx="764">
                  <c:v>39</c:v>
                </c:pt>
                <c:pt idx="765">
                  <c:v>41</c:v>
                </c:pt>
                <c:pt idx="766">
                  <c:v>46</c:v>
                </c:pt>
                <c:pt idx="767">
                  <c:v>40</c:v>
                </c:pt>
                <c:pt idx="768">
                  <c:v>45</c:v>
                </c:pt>
                <c:pt idx="769">
                  <c:v>41</c:v>
                </c:pt>
                <c:pt idx="770">
                  <c:v>39</c:v>
                </c:pt>
                <c:pt idx="771">
                  <c:v>40</c:v>
                </c:pt>
                <c:pt idx="772">
                  <c:v>40</c:v>
                </c:pt>
                <c:pt idx="773">
                  <c:v>41</c:v>
                </c:pt>
                <c:pt idx="774">
                  <c:v>44</c:v>
                </c:pt>
                <c:pt idx="775">
                  <c:v>41</c:v>
                </c:pt>
                <c:pt idx="776">
                  <c:v>44</c:v>
                </c:pt>
                <c:pt idx="777">
                  <c:v>41</c:v>
                </c:pt>
                <c:pt idx="778">
                  <c:v>40</c:v>
                </c:pt>
                <c:pt idx="779">
                  <c:v>44</c:v>
                </c:pt>
                <c:pt idx="780">
                  <c:v>43</c:v>
                </c:pt>
                <c:pt idx="781">
                  <c:v>46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399424"/>
        <c:axId val="191400960"/>
      </c:lineChart>
      <c:catAx>
        <c:axId val="19139942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400960"/>
        <c:crosses val="autoZero"/>
        <c:auto val="1"/>
        <c:lblAlgn val="ctr"/>
        <c:lblOffset val="100"/>
        <c:noMultiLvlLbl val="0"/>
      </c:catAx>
      <c:valAx>
        <c:axId val="1914009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994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o-RO"/>
              <a:t>Iași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Sheet1!$C$1:$C$13066</c:f>
              <c:numCache>
                <c:formatCode>h:mm:ss</c:formatCode>
                <c:ptCount val="13066"/>
                <c:pt idx="0">
                  <c:v>2.0833333333333333E-3</c:v>
                </c:pt>
                <c:pt idx="1">
                  <c:v>2.0949074074074073E-3</c:v>
                </c:pt>
                <c:pt idx="2">
                  <c:v>2.1064814814814813E-3</c:v>
                </c:pt>
                <c:pt idx="3">
                  <c:v>2.1180555555555553E-3</c:v>
                </c:pt>
                <c:pt idx="4">
                  <c:v>2.1296296296296298E-3</c:v>
                </c:pt>
                <c:pt idx="5">
                  <c:v>2.1412037037037038E-3</c:v>
                </c:pt>
                <c:pt idx="6">
                  <c:v>2.1527777777777778E-3</c:v>
                </c:pt>
                <c:pt idx="7">
                  <c:v>2.1643518518518518E-3</c:v>
                </c:pt>
                <c:pt idx="8">
                  <c:v>2.1759259259259258E-3</c:v>
                </c:pt>
                <c:pt idx="9">
                  <c:v>2.1874999999999998E-3</c:v>
                </c:pt>
                <c:pt idx="10">
                  <c:v>2.1990740740740742E-3</c:v>
                </c:pt>
                <c:pt idx="11">
                  <c:v>2.2106481481481478E-3</c:v>
                </c:pt>
                <c:pt idx="12">
                  <c:v>2.2222222222222222E-3</c:v>
                </c:pt>
                <c:pt idx="13">
                  <c:v>2.2337962962962967E-3</c:v>
                </c:pt>
                <c:pt idx="14">
                  <c:v>2.2453703703703702E-3</c:v>
                </c:pt>
                <c:pt idx="15">
                  <c:v>2.2569444444444447E-3</c:v>
                </c:pt>
                <c:pt idx="16">
                  <c:v>2.2685185185185182E-3</c:v>
                </c:pt>
                <c:pt idx="17">
                  <c:v>2.2800925925925927E-3</c:v>
                </c:pt>
                <c:pt idx="18">
                  <c:v>2.2916666666666667E-3</c:v>
                </c:pt>
                <c:pt idx="19">
                  <c:v>2.3032407407407407E-3</c:v>
                </c:pt>
                <c:pt idx="20">
                  <c:v>2.3148148148148151E-3</c:v>
                </c:pt>
                <c:pt idx="21">
                  <c:v>2.3263888888888887E-3</c:v>
                </c:pt>
                <c:pt idx="22">
                  <c:v>2.3379629629629631E-3</c:v>
                </c:pt>
                <c:pt idx="23">
                  <c:v>2.3495370370370371E-3</c:v>
                </c:pt>
                <c:pt idx="24">
                  <c:v>2.3611111111111111E-3</c:v>
                </c:pt>
                <c:pt idx="25">
                  <c:v>2.3726851851851851E-3</c:v>
                </c:pt>
                <c:pt idx="26">
                  <c:v>2.3842592592592591E-3</c:v>
                </c:pt>
                <c:pt idx="27">
                  <c:v>2.3958333333333336E-3</c:v>
                </c:pt>
                <c:pt idx="28">
                  <c:v>2.4074074074074076E-3</c:v>
                </c:pt>
                <c:pt idx="29">
                  <c:v>2.4189814814814816E-3</c:v>
                </c:pt>
                <c:pt idx="30">
                  <c:v>2.4305555555555556E-3</c:v>
                </c:pt>
                <c:pt idx="31">
                  <c:v>2.4421296296296296E-3</c:v>
                </c:pt>
                <c:pt idx="32">
                  <c:v>2.4537037037037036E-3</c:v>
                </c:pt>
                <c:pt idx="33">
                  <c:v>2.4652777777777776E-3</c:v>
                </c:pt>
                <c:pt idx="34">
                  <c:v>2.4768518518518516E-3</c:v>
                </c:pt>
                <c:pt idx="35">
                  <c:v>2.488425925925926E-3</c:v>
                </c:pt>
                <c:pt idx="36">
                  <c:v>2.5000000000000001E-3</c:v>
                </c:pt>
                <c:pt idx="37">
                  <c:v>2.5115740740740741E-3</c:v>
                </c:pt>
                <c:pt idx="38">
                  <c:v>2.5231481481481481E-3</c:v>
                </c:pt>
                <c:pt idx="39">
                  <c:v>2.5347222222222221E-3</c:v>
                </c:pt>
                <c:pt idx="40">
                  <c:v>2.5462962962962961E-3</c:v>
                </c:pt>
                <c:pt idx="41">
                  <c:v>2.5578703703703705E-3</c:v>
                </c:pt>
                <c:pt idx="42">
                  <c:v>2.5694444444444445E-3</c:v>
                </c:pt>
                <c:pt idx="43">
                  <c:v>2.5810185185185185E-3</c:v>
                </c:pt>
                <c:pt idx="44">
                  <c:v>2.5925925925925925E-3</c:v>
                </c:pt>
                <c:pt idx="45">
                  <c:v>2.6041666666666665E-3</c:v>
                </c:pt>
                <c:pt idx="46">
                  <c:v>2.615740740740741E-3</c:v>
                </c:pt>
                <c:pt idx="47">
                  <c:v>2.627314814814815E-3</c:v>
                </c:pt>
                <c:pt idx="48">
                  <c:v>2.6388888888888885E-3</c:v>
                </c:pt>
                <c:pt idx="49">
                  <c:v>2.6504629629629625E-3</c:v>
                </c:pt>
                <c:pt idx="50">
                  <c:v>2.6620370370370374E-3</c:v>
                </c:pt>
                <c:pt idx="51">
                  <c:v>2.673611111111111E-3</c:v>
                </c:pt>
                <c:pt idx="52">
                  <c:v>2.685185185185185E-3</c:v>
                </c:pt>
                <c:pt idx="53">
                  <c:v>2.6967592592592594E-3</c:v>
                </c:pt>
                <c:pt idx="54">
                  <c:v>2.7083333333333334E-3</c:v>
                </c:pt>
                <c:pt idx="55">
                  <c:v>2.7199074074074074E-3</c:v>
                </c:pt>
                <c:pt idx="56">
                  <c:v>2.7314814814814819E-3</c:v>
                </c:pt>
                <c:pt idx="57">
                  <c:v>2.7430555555555559E-3</c:v>
                </c:pt>
                <c:pt idx="58">
                  <c:v>2.7546296296296294E-3</c:v>
                </c:pt>
                <c:pt idx="59">
                  <c:v>2.7662037037037034E-3</c:v>
                </c:pt>
                <c:pt idx="60">
                  <c:v>2.7777777777777779E-3</c:v>
                </c:pt>
                <c:pt idx="61">
                  <c:v>2.7893518518518519E-3</c:v>
                </c:pt>
                <c:pt idx="62">
                  <c:v>2.8009259259259259E-3</c:v>
                </c:pt>
                <c:pt idx="63">
                  <c:v>2.8124999999999995E-3</c:v>
                </c:pt>
                <c:pt idx="64">
                  <c:v>2.8240740740740739E-3</c:v>
                </c:pt>
                <c:pt idx="65">
                  <c:v>2.8356481481481479E-3</c:v>
                </c:pt>
                <c:pt idx="66">
                  <c:v>2.8472222222222219E-3</c:v>
                </c:pt>
                <c:pt idx="67">
                  <c:v>2.8587962962962963E-3</c:v>
                </c:pt>
                <c:pt idx="68">
                  <c:v>2.8703703703703708E-3</c:v>
                </c:pt>
                <c:pt idx="69">
                  <c:v>2.8819444444444444E-3</c:v>
                </c:pt>
                <c:pt idx="70">
                  <c:v>2.8935185185185188E-3</c:v>
                </c:pt>
                <c:pt idx="71">
                  <c:v>2.9050925925925928E-3</c:v>
                </c:pt>
                <c:pt idx="72">
                  <c:v>2.9166666666666668E-3</c:v>
                </c:pt>
                <c:pt idx="73">
                  <c:v>2.9282407407407412E-3</c:v>
                </c:pt>
                <c:pt idx="74">
                  <c:v>2.9398148148148148E-3</c:v>
                </c:pt>
                <c:pt idx="75">
                  <c:v>2.9513888888888888E-3</c:v>
                </c:pt>
                <c:pt idx="76">
                  <c:v>2.9629629629629628E-3</c:v>
                </c:pt>
                <c:pt idx="77">
                  <c:v>2.9745370370370373E-3</c:v>
                </c:pt>
                <c:pt idx="78">
                  <c:v>2.9861111111111113E-3</c:v>
                </c:pt>
                <c:pt idx="79">
                  <c:v>2.9976851851851848E-3</c:v>
                </c:pt>
                <c:pt idx="80">
                  <c:v>3.0092592592592588E-3</c:v>
                </c:pt>
                <c:pt idx="81">
                  <c:v>3.0208333333333333E-3</c:v>
                </c:pt>
                <c:pt idx="82">
                  <c:v>3.0324074074074073E-3</c:v>
                </c:pt>
                <c:pt idx="83">
                  <c:v>3.0439814814814821E-3</c:v>
                </c:pt>
                <c:pt idx="84">
                  <c:v>3.0555555555555557E-3</c:v>
                </c:pt>
                <c:pt idx="85">
                  <c:v>3.0671296296296297E-3</c:v>
                </c:pt>
                <c:pt idx="86">
                  <c:v>3.0787037037037037E-3</c:v>
                </c:pt>
                <c:pt idx="87">
                  <c:v>3.0902777777777782E-3</c:v>
                </c:pt>
                <c:pt idx="88">
                  <c:v>3.1018518518518522E-3</c:v>
                </c:pt>
                <c:pt idx="89">
                  <c:v>3.1134259259259257E-3</c:v>
                </c:pt>
                <c:pt idx="90">
                  <c:v>3.1249999999999997E-3</c:v>
                </c:pt>
                <c:pt idx="91">
                  <c:v>3.1365740740740742E-3</c:v>
                </c:pt>
                <c:pt idx="92">
                  <c:v>3.1481481481481482E-3</c:v>
                </c:pt>
                <c:pt idx="93">
                  <c:v>3.1597222222222222E-3</c:v>
                </c:pt>
                <c:pt idx="94">
                  <c:v>3.1712962962962958E-3</c:v>
                </c:pt>
                <c:pt idx="95">
                  <c:v>3.1828703703703702E-3</c:v>
                </c:pt>
                <c:pt idx="96">
                  <c:v>3.1944444444444442E-3</c:v>
                </c:pt>
                <c:pt idx="97">
                  <c:v>3.2060185185185191E-3</c:v>
                </c:pt>
                <c:pt idx="98">
                  <c:v>3.2175925925925926E-3</c:v>
                </c:pt>
                <c:pt idx="99">
                  <c:v>3.2291666666666666E-3</c:v>
                </c:pt>
                <c:pt idx="100">
                  <c:v>3.2407407407407406E-3</c:v>
                </c:pt>
                <c:pt idx="101">
                  <c:v>3.2523148148148151E-3</c:v>
                </c:pt>
                <c:pt idx="102">
                  <c:v>3.2638888888888891E-3</c:v>
                </c:pt>
                <c:pt idx="103">
                  <c:v>3.2754629629629631E-3</c:v>
                </c:pt>
                <c:pt idx="104">
                  <c:v>3.2870370370370367E-3</c:v>
                </c:pt>
                <c:pt idx="105">
                  <c:v>3.2986111111111111E-3</c:v>
                </c:pt>
                <c:pt idx="106">
                  <c:v>3.3101851851851851E-3</c:v>
                </c:pt>
                <c:pt idx="107">
                  <c:v>3.3217592592592591E-3</c:v>
                </c:pt>
                <c:pt idx="108">
                  <c:v>3.3333333333333335E-3</c:v>
                </c:pt>
                <c:pt idx="109">
                  <c:v>3.3449074074074071E-3</c:v>
                </c:pt>
                <c:pt idx="110">
                  <c:v>3.3564814814814811E-3</c:v>
                </c:pt>
                <c:pt idx="111">
                  <c:v>3.3680555555555551E-3</c:v>
                </c:pt>
                <c:pt idx="112">
                  <c:v>3.37962962962963E-3</c:v>
                </c:pt>
                <c:pt idx="113">
                  <c:v>3.3912037037037036E-3</c:v>
                </c:pt>
                <c:pt idx="114">
                  <c:v>3.4027777777777784E-3</c:v>
                </c:pt>
                <c:pt idx="115">
                  <c:v>3.414351851851852E-3</c:v>
                </c:pt>
                <c:pt idx="116">
                  <c:v>3.425925925925926E-3</c:v>
                </c:pt>
                <c:pt idx="117">
                  <c:v>3.4375E-3</c:v>
                </c:pt>
                <c:pt idx="118">
                  <c:v>3.4490740740740745E-3</c:v>
                </c:pt>
                <c:pt idx="119">
                  <c:v>3.4606481481481485E-3</c:v>
                </c:pt>
                <c:pt idx="120">
                  <c:v>3.472222222222222E-3</c:v>
                </c:pt>
                <c:pt idx="121">
                  <c:v>3.483796296296296E-3</c:v>
                </c:pt>
                <c:pt idx="122">
                  <c:v>3.4953703703703705E-3</c:v>
                </c:pt>
                <c:pt idx="123">
                  <c:v>3.5069444444444445E-3</c:v>
                </c:pt>
                <c:pt idx="124">
                  <c:v>3.5185185185185185E-3</c:v>
                </c:pt>
                <c:pt idx="125">
                  <c:v>3.530092592592592E-3</c:v>
                </c:pt>
                <c:pt idx="126">
                  <c:v>3.5416666666666665E-3</c:v>
                </c:pt>
                <c:pt idx="127">
                  <c:v>3.5532407407407405E-3</c:v>
                </c:pt>
                <c:pt idx="128">
                  <c:v>3.5648148148148154E-3</c:v>
                </c:pt>
                <c:pt idx="129">
                  <c:v>3.5763888888888894E-3</c:v>
                </c:pt>
                <c:pt idx="130">
                  <c:v>3.5879629629629629E-3</c:v>
                </c:pt>
                <c:pt idx="131">
                  <c:v>3.5995370370370369E-3</c:v>
                </c:pt>
                <c:pt idx="132">
                  <c:v>3.6111111111111114E-3</c:v>
                </c:pt>
                <c:pt idx="133">
                  <c:v>3.6226851851851854E-3</c:v>
                </c:pt>
                <c:pt idx="134">
                  <c:v>3.6342592592592594E-3</c:v>
                </c:pt>
                <c:pt idx="135">
                  <c:v>3.645833333333333E-3</c:v>
                </c:pt>
                <c:pt idx="136">
                  <c:v>3.6574074074074074E-3</c:v>
                </c:pt>
                <c:pt idx="137">
                  <c:v>3.6689814814814814E-3</c:v>
                </c:pt>
                <c:pt idx="138">
                  <c:v>3.6805555555555554E-3</c:v>
                </c:pt>
                <c:pt idx="139">
                  <c:v>3.6921296296296298E-3</c:v>
                </c:pt>
                <c:pt idx="140">
                  <c:v>3.7037037037037034E-3</c:v>
                </c:pt>
                <c:pt idx="141">
                  <c:v>3.7152777777777774E-3</c:v>
                </c:pt>
                <c:pt idx="142">
                  <c:v>3.7268518518518514E-3</c:v>
                </c:pt>
                <c:pt idx="143">
                  <c:v>3.7384259259259263E-3</c:v>
                </c:pt>
                <c:pt idx="144">
                  <c:v>3.7500000000000003E-3</c:v>
                </c:pt>
                <c:pt idx="145">
                  <c:v>3.7615740740740739E-3</c:v>
                </c:pt>
                <c:pt idx="146">
                  <c:v>3.7731481481481483E-3</c:v>
                </c:pt>
                <c:pt idx="147">
                  <c:v>3.7847222222222223E-3</c:v>
                </c:pt>
                <c:pt idx="148">
                  <c:v>3.7962962962962963E-3</c:v>
                </c:pt>
                <c:pt idx="149">
                  <c:v>3.8078703703703707E-3</c:v>
                </c:pt>
                <c:pt idx="150">
                  <c:v>3.8194444444444443E-3</c:v>
                </c:pt>
                <c:pt idx="151">
                  <c:v>3.8310185185185183E-3</c:v>
                </c:pt>
                <c:pt idx="152">
                  <c:v>3.8425925925925923E-3</c:v>
                </c:pt>
                <c:pt idx="153">
                  <c:v>3.8541666666666668E-3</c:v>
                </c:pt>
                <c:pt idx="154">
                  <c:v>3.8657407407407408E-3</c:v>
                </c:pt>
                <c:pt idx="155">
                  <c:v>3.8773148148148143E-3</c:v>
                </c:pt>
                <c:pt idx="156">
                  <c:v>3.8888888888888883E-3</c:v>
                </c:pt>
                <c:pt idx="157">
                  <c:v>3.9004629629629632E-3</c:v>
                </c:pt>
                <c:pt idx="158">
                  <c:v>3.9120370370370368E-3</c:v>
                </c:pt>
                <c:pt idx="159">
                  <c:v>3.9236111111111112E-3</c:v>
                </c:pt>
                <c:pt idx="160">
                  <c:v>3.9351851851851857E-3</c:v>
                </c:pt>
                <c:pt idx="161">
                  <c:v>3.9467592592592592E-3</c:v>
                </c:pt>
                <c:pt idx="162">
                  <c:v>3.9583333333333337E-3</c:v>
                </c:pt>
                <c:pt idx="163">
                  <c:v>3.9699074074074072E-3</c:v>
                </c:pt>
                <c:pt idx="164">
                  <c:v>3.9814814814814817E-3</c:v>
                </c:pt>
                <c:pt idx="165">
                  <c:v>3.9930555555555561E-3</c:v>
                </c:pt>
                <c:pt idx="166">
                  <c:v>4.0046296296296297E-3</c:v>
                </c:pt>
                <c:pt idx="167">
                  <c:v>4.0162037037037033E-3</c:v>
                </c:pt>
                <c:pt idx="168">
                  <c:v>4.0277777777777777E-3</c:v>
                </c:pt>
                <c:pt idx="169">
                  <c:v>4.0277777777777777E-3</c:v>
                </c:pt>
                <c:pt idx="170">
                  <c:v>4.0393518518518521E-3</c:v>
                </c:pt>
                <c:pt idx="171">
                  <c:v>4.0509259259259257E-3</c:v>
                </c:pt>
                <c:pt idx="172">
                  <c:v>4.0624999999999993E-3</c:v>
                </c:pt>
                <c:pt idx="173">
                  <c:v>4.0740740740740746E-3</c:v>
                </c:pt>
                <c:pt idx="174">
                  <c:v>4.0856481481481481E-3</c:v>
                </c:pt>
                <c:pt idx="175">
                  <c:v>4.0972222222222226E-3</c:v>
                </c:pt>
                <c:pt idx="176">
                  <c:v>4.108796296296297E-3</c:v>
                </c:pt>
                <c:pt idx="177">
                  <c:v>4.1203703703703706E-3</c:v>
                </c:pt>
                <c:pt idx="178">
                  <c:v>4.1319444444444442E-3</c:v>
                </c:pt>
                <c:pt idx="179">
                  <c:v>4.1435185185185186E-3</c:v>
                </c:pt>
                <c:pt idx="180">
                  <c:v>4.155092592592593E-3</c:v>
                </c:pt>
                <c:pt idx="181">
                  <c:v>4.1666666666666666E-3</c:v>
                </c:pt>
                <c:pt idx="182">
                  <c:v>4.1782407407407402E-3</c:v>
                </c:pt>
                <c:pt idx="183">
                  <c:v>4.1898148148148146E-3</c:v>
                </c:pt>
                <c:pt idx="184">
                  <c:v>4.2013888888888891E-3</c:v>
                </c:pt>
                <c:pt idx="185">
                  <c:v>4.2129629629629626E-3</c:v>
                </c:pt>
                <c:pt idx="186">
                  <c:v>4.2245370370370371E-3</c:v>
                </c:pt>
                <c:pt idx="187">
                  <c:v>4.2361111111111106E-3</c:v>
                </c:pt>
                <c:pt idx="188">
                  <c:v>4.2476851851851851E-3</c:v>
                </c:pt>
                <c:pt idx="189">
                  <c:v>4.2592592592592595E-3</c:v>
                </c:pt>
                <c:pt idx="190">
                  <c:v>4.2708333333333339E-3</c:v>
                </c:pt>
                <c:pt idx="191">
                  <c:v>4.2824074074074075E-3</c:v>
                </c:pt>
                <c:pt idx="192">
                  <c:v>4.2939814814814811E-3</c:v>
                </c:pt>
                <c:pt idx="193">
                  <c:v>4.3055555555555555E-3</c:v>
                </c:pt>
                <c:pt idx="194">
                  <c:v>4.31712962962963E-3</c:v>
                </c:pt>
                <c:pt idx="195">
                  <c:v>4.3287037037037035E-3</c:v>
                </c:pt>
                <c:pt idx="196">
                  <c:v>4.340277777777778E-3</c:v>
                </c:pt>
                <c:pt idx="197">
                  <c:v>4.3518518518518515E-3</c:v>
                </c:pt>
                <c:pt idx="198">
                  <c:v>4.363425925925926E-3</c:v>
                </c:pt>
                <c:pt idx="199">
                  <c:v>4.3749999999999995E-3</c:v>
                </c:pt>
                <c:pt idx="200">
                  <c:v>4.386574074074074E-3</c:v>
                </c:pt>
                <c:pt idx="201">
                  <c:v>4.3981481481481484E-3</c:v>
                </c:pt>
                <c:pt idx="202">
                  <c:v>4.409722222222222E-3</c:v>
                </c:pt>
                <c:pt idx="203">
                  <c:v>4.4212962962962956E-3</c:v>
                </c:pt>
                <c:pt idx="204">
                  <c:v>4.4328703703703709E-3</c:v>
                </c:pt>
                <c:pt idx="205">
                  <c:v>4.4444444444444444E-3</c:v>
                </c:pt>
                <c:pt idx="206">
                  <c:v>4.4560185185185189E-3</c:v>
                </c:pt>
                <c:pt idx="207">
                  <c:v>4.4675925925925933E-3</c:v>
                </c:pt>
                <c:pt idx="208">
                  <c:v>4.4791666666666669E-3</c:v>
                </c:pt>
                <c:pt idx="209">
                  <c:v>4.4907407407407405E-3</c:v>
                </c:pt>
                <c:pt idx="210">
                  <c:v>4.5023148148148149E-3</c:v>
                </c:pt>
                <c:pt idx="211">
                  <c:v>4.5138888888888893E-3</c:v>
                </c:pt>
                <c:pt idx="212">
                  <c:v>4.5254629629629629E-3</c:v>
                </c:pt>
                <c:pt idx="213">
                  <c:v>4.5370370370370365E-3</c:v>
                </c:pt>
                <c:pt idx="214">
                  <c:v>4.5486111111111109E-3</c:v>
                </c:pt>
                <c:pt idx="215">
                  <c:v>4.5601851851851853E-3</c:v>
                </c:pt>
                <c:pt idx="216">
                  <c:v>4.5717592592592589E-3</c:v>
                </c:pt>
                <c:pt idx="217">
                  <c:v>4.5833333333333334E-3</c:v>
                </c:pt>
                <c:pt idx="218">
                  <c:v>4.5949074074074078E-3</c:v>
                </c:pt>
                <c:pt idx="219">
                  <c:v>4.6064814814814814E-3</c:v>
                </c:pt>
                <c:pt idx="220">
                  <c:v>4.6180555555555558E-3</c:v>
                </c:pt>
                <c:pt idx="221">
                  <c:v>4.6296296296296302E-3</c:v>
                </c:pt>
                <c:pt idx="222">
                  <c:v>4.6412037037037038E-3</c:v>
                </c:pt>
                <c:pt idx="223">
                  <c:v>4.6527777777777774E-3</c:v>
                </c:pt>
                <c:pt idx="224">
                  <c:v>4.6643518518518518E-3</c:v>
                </c:pt>
                <c:pt idx="225">
                  <c:v>4.6759259259259263E-3</c:v>
                </c:pt>
                <c:pt idx="226">
                  <c:v>4.6874999999999998E-3</c:v>
                </c:pt>
                <c:pt idx="227">
                  <c:v>4.6990740740740743E-3</c:v>
                </c:pt>
                <c:pt idx="228">
                  <c:v>4.7106481481481478E-3</c:v>
                </c:pt>
                <c:pt idx="229">
                  <c:v>4.7222222222222223E-3</c:v>
                </c:pt>
                <c:pt idx="230">
                  <c:v>4.7337962962962958E-3</c:v>
                </c:pt>
                <c:pt idx="231">
                  <c:v>4.7453703703703703E-3</c:v>
                </c:pt>
                <c:pt idx="232">
                  <c:v>4.7569444444444447E-3</c:v>
                </c:pt>
                <c:pt idx="233">
                  <c:v>4.7685185185185183E-3</c:v>
                </c:pt>
                <c:pt idx="234">
                  <c:v>4.7800925925925919E-3</c:v>
                </c:pt>
                <c:pt idx="235">
                  <c:v>4.7916666666666672E-3</c:v>
                </c:pt>
                <c:pt idx="236">
                  <c:v>4.8032407407407407E-3</c:v>
                </c:pt>
                <c:pt idx="237">
                  <c:v>4.8148148148148152E-3</c:v>
                </c:pt>
                <c:pt idx="238">
                  <c:v>4.8263888888888887E-3</c:v>
                </c:pt>
                <c:pt idx="239">
                  <c:v>4.8379629629629632E-3</c:v>
                </c:pt>
                <c:pt idx="240">
                  <c:v>4.8495370370370368E-3</c:v>
                </c:pt>
                <c:pt idx="241">
                  <c:v>4.8611111111111112E-3</c:v>
                </c:pt>
                <c:pt idx="242">
                  <c:v>4.8726851851851856E-3</c:v>
                </c:pt>
                <c:pt idx="243">
                  <c:v>4.8842592592592592E-3</c:v>
                </c:pt>
                <c:pt idx="244">
                  <c:v>4.8958333333333328E-3</c:v>
                </c:pt>
                <c:pt idx="245">
                  <c:v>4.9074074074074072E-3</c:v>
                </c:pt>
                <c:pt idx="246">
                  <c:v>4.9189814814814816E-3</c:v>
                </c:pt>
                <c:pt idx="247">
                  <c:v>4.9305555555555552E-3</c:v>
                </c:pt>
                <c:pt idx="248">
                  <c:v>4.9421296296296288E-3</c:v>
                </c:pt>
                <c:pt idx="249">
                  <c:v>4.9537037037037041E-3</c:v>
                </c:pt>
                <c:pt idx="250">
                  <c:v>4.9652777777777777E-3</c:v>
                </c:pt>
                <c:pt idx="251">
                  <c:v>4.9768518518518521E-3</c:v>
                </c:pt>
                <c:pt idx="252">
                  <c:v>4.9884259259259265E-3</c:v>
                </c:pt>
                <c:pt idx="253">
                  <c:v>5.0000000000000001E-3</c:v>
                </c:pt>
                <c:pt idx="254">
                  <c:v>5.0115740740740737E-3</c:v>
                </c:pt>
                <c:pt idx="255">
                  <c:v>5.0231481481481481E-3</c:v>
                </c:pt>
                <c:pt idx="256">
                  <c:v>5.0347222222222225E-3</c:v>
                </c:pt>
                <c:pt idx="257">
                  <c:v>5.0462962962962961E-3</c:v>
                </c:pt>
                <c:pt idx="258">
                  <c:v>5.0578703703703706E-3</c:v>
                </c:pt>
                <c:pt idx="259">
                  <c:v>5.0694444444444441E-3</c:v>
                </c:pt>
                <c:pt idx="260">
                  <c:v>5.0810185185185186E-3</c:v>
                </c:pt>
                <c:pt idx="261">
                  <c:v>5.0925925925925921E-3</c:v>
                </c:pt>
                <c:pt idx="262">
                  <c:v>5.1041666666666666E-3</c:v>
                </c:pt>
                <c:pt idx="263">
                  <c:v>5.115740740740741E-3</c:v>
                </c:pt>
                <c:pt idx="264">
                  <c:v>5.1273148148148146E-3</c:v>
                </c:pt>
                <c:pt idx="265">
                  <c:v>5.138888888888889E-3</c:v>
                </c:pt>
                <c:pt idx="266">
                  <c:v>5.1504629629629635E-3</c:v>
                </c:pt>
                <c:pt idx="267">
                  <c:v>5.162037037037037E-3</c:v>
                </c:pt>
                <c:pt idx="268">
                  <c:v>5.1736111111111115E-3</c:v>
                </c:pt>
                <c:pt idx="269">
                  <c:v>5.185185185185185E-3</c:v>
                </c:pt>
                <c:pt idx="270">
                  <c:v>5.1967592592592595E-3</c:v>
                </c:pt>
                <c:pt idx="271">
                  <c:v>5.208333333333333E-3</c:v>
                </c:pt>
                <c:pt idx="272">
                  <c:v>5.2199074074074066E-3</c:v>
                </c:pt>
                <c:pt idx="273">
                  <c:v>5.2314814814814819E-3</c:v>
                </c:pt>
                <c:pt idx="274">
                  <c:v>5.2430555555555555E-3</c:v>
                </c:pt>
                <c:pt idx="275">
                  <c:v>5.2546296296296299E-3</c:v>
                </c:pt>
                <c:pt idx="276">
                  <c:v>5.2662037037037035E-3</c:v>
                </c:pt>
                <c:pt idx="277">
                  <c:v>5.2777777777777771E-3</c:v>
                </c:pt>
                <c:pt idx="278">
                  <c:v>5.2893518518518515E-3</c:v>
                </c:pt>
                <c:pt idx="279">
                  <c:v>5.3009259259259251E-3</c:v>
                </c:pt>
                <c:pt idx="280">
                  <c:v>5.3125000000000004E-3</c:v>
                </c:pt>
                <c:pt idx="281">
                  <c:v>5.3240740740740748E-3</c:v>
                </c:pt>
                <c:pt idx="282">
                  <c:v>5.3356481481481484E-3</c:v>
                </c:pt>
                <c:pt idx="283">
                  <c:v>5.347222222222222E-3</c:v>
                </c:pt>
                <c:pt idx="284">
                  <c:v>5.3587962962962964E-3</c:v>
                </c:pt>
                <c:pt idx="285">
                  <c:v>5.37037037037037E-3</c:v>
                </c:pt>
                <c:pt idx="286">
                  <c:v>5.3819444444444453E-3</c:v>
                </c:pt>
                <c:pt idx="287">
                  <c:v>5.3935185185185188E-3</c:v>
                </c:pt>
                <c:pt idx="288">
                  <c:v>5.4050925925925924E-3</c:v>
                </c:pt>
                <c:pt idx="289">
                  <c:v>5.4166666666666669E-3</c:v>
                </c:pt>
                <c:pt idx="290">
                  <c:v>5.4282407407407404E-3</c:v>
                </c:pt>
                <c:pt idx="291">
                  <c:v>5.4398148148148149E-3</c:v>
                </c:pt>
                <c:pt idx="292">
                  <c:v>5.4513888888888884E-3</c:v>
                </c:pt>
                <c:pt idx="293">
                  <c:v>5.4629629629629637E-3</c:v>
                </c:pt>
                <c:pt idx="294">
                  <c:v>5.4745370370370373E-3</c:v>
                </c:pt>
                <c:pt idx="295">
                  <c:v>5.4861111111111117E-3</c:v>
                </c:pt>
                <c:pt idx="296">
                  <c:v>5.4976851851851853E-3</c:v>
                </c:pt>
                <c:pt idx="297">
                  <c:v>5.5092592592592589E-3</c:v>
                </c:pt>
                <c:pt idx="298">
                  <c:v>5.5208333333333333E-3</c:v>
                </c:pt>
                <c:pt idx="299">
                  <c:v>5.5324074074074069E-3</c:v>
                </c:pt>
                <c:pt idx="300">
                  <c:v>5.5439814814814822E-3</c:v>
                </c:pt>
                <c:pt idx="301">
                  <c:v>5.5555555555555558E-3</c:v>
                </c:pt>
                <c:pt idx="302">
                  <c:v>5.5671296296296302E-3</c:v>
                </c:pt>
                <c:pt idx="303">
                  <c:v>5.5787037037037038E-3</c:v>
                </c:pt>
                <c:pt idx="304">
                  <c:v>5.5902777777777782E-3</c:v>
                </c:pt>
                <c:pt idx="305">
                  <c:v>5.6018518518518518E-3</c:v>
                </c:pt>
                <c:pt idx="306">
                  <c:v>5.6134259259259271E-3</c:v>
                </c:pt>
                <c:pt idx="307">
                  <c:v>5.6249999999999989E-3</c:v>
                </c:pt>
                <c:pt idx="308">
                  <c:v>5.6365740740740742E-3</c:v>
                </c:pt>
                <c:pt idx="309">
                  <c:v>5.6481481481481478E-3</c:v>
                </c:pt>
                <c:pt idx="310">
                  <c:v>5.6597222222222222E-3</c:v>
                </c:pt>
                <c:pt idx="311">
                  <c:v>5.6712962962962958E-3</c:v>
                </c:pt>
                <c:pt idx="312">
                  <c:v>5.6828703703703702E-3</c:v>
                </c:pt>
                <c:pt idx="313">
                  <c:v>5.6944444444444438E-3</c:v>
                </c:pt>
                <c:pt idx="314">
                  <c:v>5.7060185185185191E-3</c:v>
                </c:pt>
                <c:pt idx="315">
                  <c:v>5.7175925925925927E-3</c:v>
                </c:pt>
                <c:pt idx="316">
                  <c:v>5.7291666666666671E-3</c:v>
                </c:pt>
                <c:pt idx="317">
                  <c:v>5.7407407407407416E-3</c:v>
                </c:pt>
                <c:pt idx="318">
                  <c:v>5.7523148148148143E-3</c:v>
                </c:pt>
                <c:pt idx="319">
                  <c:v>5.7638888888888887E-3</c:v>
                </c:pt>
                <c:pt idx="320">
                  <c:v>5.7754629629629623E-3</c:v>
                </c:pt>
                <c:pt idx="321">
                  <c:v>5.7870370370370376E-3</c:v>
                </c:pt>
                <c:pt idx="322">
                  <c:v>5.7986111111111112E-3</c:v>
                </c:pt>
                <c:pt idx="323">
                  <c:v>5.8101851851851856E-3</c:v>
                </c:pt>
                <c:pt idx="324">
                  <c:v>5.8217592592592592E-3</c:v>
                </c:pt>
                <c:pt idx="325">
                  <c:v>5.8333333333333336E-3</c:v>
                </c:pt>
                <c:pt idx="326">
                  <c:v>5.8449074074074072E-3</c:v>
                </c:pt>
                <c:pt idx="327">
                  <c:v>5.8564814814814825E-3</c:v>
                </c:pt>
                <c:pt idx="328">
                  <c:v>5.8680555555555543E-3</c:v>
                </c:pt>
                <c:pt idx="329">
                  <c:v>5.8796296296296296E-3</c:v>
                </c:pt>
                <c:pt idx="330">
                  <c:v>5.8912037037037032E-3</c:v>
                </c:pt>
                <c:pt idx="331">
                  <c:v>5.9027777777777776E-3</c:v>
                </c:pt>
                <c:pt idx="332">
                  <c:v>5.9143518518518521E-3</c:v>
                </c:pt>
                <c:pt idx="333">
                  <c:v>5.9259259259259256E-3</c:v>
                </c:pt>
                <c:pt idx="334">
                  <c:v>5.9375000000000009E-3</c:v>
                </c:pt>
                <c:pt idx="335">
                  <c:v>5.9490740740740745E-3</c:v>
                </c:pt>
                <c:pt idx="336">
                  <c:v>5.9606481481481489E-3</c:v>
                </c:pt>
                <c:pt idx="337">
                  <c:v>5.9722222222222225E-3</c:v>
                </c:pt>
                <c:pt idx="338">
                  <c:v>5.9837962962962961E-3</c:v>
                </c:pt>
                <c:pt idx="339">
                  <c:v>5.9953703703703697E-3</c:v>
                </c:pt>
                <c:pt idx="340">
                  <c:v>6.0069444444444441E-3</c:v>
                </c:pt>
                <c:pt idx="341">
                  <c:v>6.0185185185185177E-3</c:v>
                </c:pt>
                <c:pt idx="342">
                  <c:v>6.030092592592593E-3</c:v>
                </c:pt>
                <c:pt idx="343">
                  <c:v>6.0416666666666665E-3</c:v>
                </c:pt>
                <c:pt idx="344">
                  <c:v>6.053240740740741E-3</c:v>
                </c:pt>
                <c:pt idx="345">
                  <c:v>6.0648148148148145E-3</c:v>
                </c:pt>
                <c:pt idx="346">
                  <c:v>6.076388888888889E-3</c:v>
                </c:pt>
                <c:pt idx="347">
                  <c:v>6.0879629629629643E-3</c:v>
                </c:pt>
                <c:pt idx="348">
                  <c:v>6.0995370370370361E-3</c:v>
                </c:pt>
                <c:pt idx="349">
                  <c:v>6.1111111111111114E-3</c:v>
                </c:pt>
                <c:pt idx="350">
                  <c:v>6.122685185185185E-3</c:v>
                </c:pt>
                <c:pt idx="351">
                  <c:v>6.1342592592592594E-3</c:v>
                </c:pt>
                <c:pt idx="352">
                  <c:v>6.145833333333333E-3</c:v>
                </c:pt>
                <c:pt idx="353">
                  <c:v>6.1574074074074074E-3</c:v>
                </c:pt>
                <c:pt idx="354">
                  <c:v>6.168981481481481E-3</c:v>
                </c:pt>
                <c:pt idx="355">
                  <c:v>6.1805555555555563E-3</c:v>
                </c:pt>
                <c:pt idx="356">
                  <c:v>6.1921296296296299E-3</c:v>
                </c:pt>
                <c:pt idx="357">
                  <c:v>6.2037037037037043E-3</c:v>
                </c:pt>
                <c:pt idx="358">
                  <c:v>6.215277777777777E-3</c:v>
                </c:pt>
                <c:pt idx="359">
                  <c:v>6.2268518518518515E-3</c:v>
                </c:pt>
                <c:pt idx="360">
                  <c:v>6.238425925925925E-3</c:v>
                </c:pt>
                <c:pt idx="361">
                  <c:v>6.2499999999999995E-3</c:v>
                </c:pt>
                <c:pt idx="362">
                  <c:v>6.2615740740740748E-3</c:v>
                </c:pt>
                <c:pt idx="363">
                  <c:v>6.2731481481481484E-3</c:v>
                </c:pt>
                <c:pt idx="364">
                  <c:v>6.2847222222222228E-3</c:v>
                </c:pt>
                <c:pt idx="365">
                  <c:v>6.2962962962962964E-3</c:v>
                </c:pt>
                <c:pt idx="366">
                  <c:v>6.3078703703703708E-3</c:v>
                </c:pt>
                <c:pt idx="367">
                  <c:v>6.3194444444444444E-3</c:v>
                </c:pt>
                <c:pt idx="368">
                  <c:v>6.3310185185185197E-3</c:v>
                </c:pt>
                <c:pt idx="369">
                  <c:v>6.3425925925925915E-3</c:v>
                </c:pt>
                <c:pt idx="370">
                  <c:v>6.3541666666666668E-3</c:v>
                </c:pt>
                <c:pt idx="371">
                  <c:v>6.3657407407407404E-3</c:v>
                </c:pt>
                <c:pt idx="372">
                  <c:v>6.3773148148148148E-3</c:v>
                </c:pt>
                <c:pt idx="373">
                  <c:v>6.3888888888888884E-3</c:v>
                </c:pt>
                <c:pt idx="374">
                  <c:v>6.4004629629629628E-3</c:v>
                </c:pt>
                <c:pt idx="375">
                  <c:v>6.4120370370370364E-3</c:v>
                </c:pt>
                <c:pt idx="376">
                  <c:v>6.4236111111111117E-3</c:v>
                </c:pt>
                <c:pt idx="377">
                  <c:v>6.4351851851851861E-3</c:v>
                </c:pt>
                <c:pt idx="378">
                  <c:v>6.4467592592592597E-3</c:v>
                </c:pt>
                <c:pt idx="379">
                  <c:v>6.4583333333333333E-3</c:v>
                </c:pt>
                <c:pt idx="380">
                  <c:v>6.4699074074074069E-3</c:v>
                </c:pt>
                <c:pt idx="381">
                  <c:v>6.4814814814814813E-3</c:v>
                </c:pt>
                <c:pt idx="382">
                  <c:v>6.4930555555555549E-3</c:v>
                </c:pt>
                <c:pt idx="383">
                  <c:v>6.5046296296296302E-3</c:v>
                </c:pt>
                <c:pt idx="384">
                  <c:v>6.5162037037037037E-3</c:v>
                </c:pt>
                <c:pt idx="385">
                  <c:v>6.5277777777777782E-3</c:v>
                </c:pt>
                <c:pt idx="386">
                  <c:v>6.5393518518518517E-3</c:v>
                </c:pt>
                <c:pt idx="387">
                  <c:v>6.5509259259259262E-3</c:v>
                </c:pt>
                <c:pt idx="388">
                  <c:v>6.5624999999999998E-3</c:v>
                </c:pt>
                <c:pt idx="389">
                  <c:v>6.5740740740740733E-3</c:v>
                </c:pt>
                <c:pt idx="390">
                  <c:v>6.5856481481481469E-3</c:v>
                </c:pt>
                <c:pt idx="391">
                  <c:v>6.5972222222222222E-3</c:v>
                </c:pt>
                <c:pt idx="392">
                  <c:v>6.6087962962962966E-3</c:v>
                </c:pt>
                <c:pt idx="393">
                  <c:v>6.6203703703703702E-3</c:v>
                </c:pt>
                <c:pt idx="394">
                  <c:v>6.6319444444444446E-3</c:v>
                </c:pt>
                <c:pt idx="395">
                  <c:v>6.6435185185185182E-3</c:v>
                </c:pt>
                <c:pt idx="396">
                  <c:v>6.6550925925925935E-3</c:v>
                </c:pt>
                <c:pt idx="397">
                  <c:v>6.6666666666666671E-3</c:v>
                </c:pt>
                <c:pt idx="398">
                  <c:v>6.6782407407407415E-3</c:v>
                </c:pt>
                <c:pt idx="399">
                  <c:v>6.6898148148148142E-3</c:v>
                </c:pt>
                <c:pt idx="400">
                  <c:v>6.7013888888888887E-3</c:v>
                </c:pt>
                <c:pt idx="401">
                  <c:v>6.7129629629629622E-3</c:v>
                </c:pt>
                <c:pt idx="402">
                  <c:v>6.7245370370370367E-3</c:v>
                </c:pt>
                <c:pt idx="403">
                  <c:v>6.7361111111111103E-3</c:v>
                </c:pt>
                <c:pt idx="404">
                  <c:v>6.7476851851851856E-3</c:v>
                </c:pt>
                <c:pt idx="405">
                  <c:v>6.7592592592592591E-3</c:v>
                </c:pt>
                <c:pt idx="406">
                  <c:v>6.7708333333333336E-3</c:v>
                </c:pt>
                <c:pt idx="407">
                  <c:v>6.782407407407408E-3</c:v>
                </c:pt>
                <c:pt idx="408">
                  <c:v>6.7939814814814816E-3</c:v>
                </c:pt>
                <c:pt idx="409">
                  <c:v>6.8055555555555569E-3</c:v>
                </c:pt>
                <c:pt idx="410">
                  <c:v>6.8171296296296287E-3</c:v>
                </c:pt>
                <c:pt idx="411">
                  <c:v>6.828703703703704E-3</c:v>
                </c:pt>
                <c:pt idx="412">
                  <c:v>6.8402777777777776E-3</c:v>
                </c:pt>
                <c:pt idx="413">
                  <c:v>6.851851851851852E-3</c:v>
                </c:pt>
                <c:pt idx="414">
                  <c:v>6.8634259259259256E-3</c:v>
                </c:pt>
                <c:pt idx="415">
                  <c:v>6.875E-3</c:v>
                </c:pt>
                <c:pt idx="416">
                  <c:v>6.8865740740740736E-3</c:v>
                </c:pt>
                <c:pt idx="417">
                  <c:v>6.8981481481481489E-3</c:v>
                </c:pt>
                <c:pt idx="418">
                  <c:v>6.9097222222222225E-3</c:v>
                </c:pt>
                <c:pt idx="419">
                  <c:v>6.9212962962962969E-3</c:v>
                </c:pt>
                <c:pt idx="420">
                  <c:v>6.9328703703703696E-3</c:v>
                </c:pt>
                <c:pt idx="421">
                  <c:v>6.9444444444444441E-3</c:v>
                </c:pt>
                <c:pt idx="422">
                  <c:v>6.9560185185185185E-3</c:v>
                </c:pt>
                <c:pt idx="423">
                  <c:v>6.9675925925925921E-3</c:v>
                </c:pt>
                <c:pt idx="424">
                  <c:v>6.9791666666666674E-3</c:v>
                </c:pt>
                <c:pt idx="425">
                  <c:v>6.9907407407407409E-3</c:v>
                </c:pt>
                <c:pt idx="426">
                  <c:v>7.0023148148148154E-3</c:v>
                </c:pt>
                <c:pt idx="427">
                  <c:v>7.013888888888889E-3</c:v>
                </c:pt>
                <c:pt idx="428">
                  <c:v>7.0254629629629634E-3</c:v>
                </c:pt>
                <c:pt idx="429">
                  <c:v>7.037037037037037E-3</c:v>
                </c:pt>
                <c:pt idx="430">
                  <c:v>7.0486111111111105E-3</c:v>
                </c:pt>
                <c:pt idx="431">
                  <c:v>7.0601851851851841E-3</c:v>
                </c:pt>
                <c:pt idx="432">
                  <c:v>7.0717592592592594E-3</c:v>
                </c:pt>
                <c:pt idx="433">
                  <c:v>7.083333333333333E-3</c:v>
                </c:pt>
                <c:pt idx="434">
                  <c:v>7.0949074074074074E-3</c:v>
                </c:pt>
                <c:pt idx="435">
                  <c:v>7.106481481481481E-3</c:v>
                </c:pt>
                <c:pt idx="436">
                  <c:v>7.1180555555555554E-3</c:v>
                </c:pt>
                <c:pt idx="437">
                  <c:v>7.1296296296296307E-3</c:v>
                </c:pt>
                <c:pt idx="438">
                  <c:v>7.1412037037037043E-3</c:v>
                </c:pt>
                <c:pt idx="439">
                  <c:v>7.1527777777777787E-3</c:v>
                </c:pt>
                <c:pt idx="440">
                  <c:v>7.1643518518518514E-3</c:v>
                </c:pt>
                <c:pt idx="441">
                  <c:v>7.1759259259259259E-3</c:v>
                </c:pt>
                <c:pt idx="442">
                  <c:v>7.1874999999999994E-3</c:v>
                </c:pt>
                <c:pt idx="443">
                  <c:v>7.1990740740740739E-3</c:v>
                </c:pt>
                <c:pt idx="444">
                  <c:v>7.2106481481481475E-3</c:v>
                </c:pt>
                <c:pt idx="445">
                  <c:v>7.2222222222222228E-3</c:v>
                </c:pt>
                <c:pt idx="446">
                  <c:v>7.2337962962962963E-3</c:v>
                </c:pt>
                <c:pt idx="447">
                  <c:v>7.2453703703703708E-3</c:v>
                </c:pt>
                <c:pt idx="448">
                  <c:v>7.2569444444444443E-3</c:v>
                </c:pt>
                <c:pt idx="449">
                  <c:v>7.2685185185185188E-3</c:v>
                </c:pt>
                <c:pt idx="450">
                  <c:v>7.2800925925925915E-3</c:v>
                </c:pt>
                <c:pt idx="451">
                  <c:v>7.2916666666666659E-3</c:v>
                </c:pt>
                <c:pt idx="452">
                  <c:v>7.3032407407407412E-3</c:v>
                </c:pt>
                <c:pt idx="453">
                  <c:v>7.3148148148148148E-3</c:v>
                </c:pt>
                <c:pt idx="454">
                  <c:v>7.3263888888888892E-3</c:v>
                </c:pt>
                <c:pt idx="455">
                  <c:v>7.3379629629629628E-3</c:v>
                </c:pt>
                <c:pt idx="456">
                  <c:v>7.3495370370370372E-3</c:v>
                </c:pt>
                <c:pt idx="457">
                  <c:v>7.3611111111111108E-3</c:v>
                </c:pt>
                <c:pt idx="458">
                  <c:v>7.3726851851851861E-3</c:v>
                </c:pt>
                <c:pt idx="459">
                  <c:v>7.3842592592592597E-3</c:v>
                </c:pt>
                <c:pt idx="460">
                  <c:v>7.3958333333333341E-3</c:v>
                </c:pt>
                <c:pt idx="461">
                  <c:v>7.4074074074074068E-3</c:v>
                </c:pt>
                <c:pt idx="462">
                  <c:v>7.4189814814814813E-3</c:v>
                </c:pt>
                <c:pt idx="463">
                  <c:v>7.4305555555555548E-3</c:v>
                </c:pt>
                <c:pt idx="464">
                  <c:v>7.4421296296296293E-3</c:v>
                </c:pt>
                <c:pt idx="465">
                  <c:v>7.4537037037037028E-3</c:v>
                </c:pt>
                <c:pt idx="466">
                  <c:v>7.4652777777777781E-3</c:v>
                </c:pt>
                <c:pt idx="467">
                  <c:v>7.4768518518518526E-3</c:v>
                </c:pt>
                <c:pt idx="468">
                  <c:v>7.4884259259259262E-3</c:v>
                </c:pt>
                <c:pt idx="469">
                  <c:v>7.5000000000000006E-3</c:v>
                </c:pt>
                <c:pt idx="470">
                  <c:v>7.5115740740740742E-3</c:v>
                </c:pt>
                <c:pt idx="471">
                  <c:v>7.5231481481481477E-3</c:v>
                </c:pt>
                <c:pt idx="472">
                  <c:v>7.5347222222222213E-3</c:v>
                </c:pt>
                <c:pt idx="473">
                  <c:v>7.5462962962962966E-3</c:v>
                </c:pt>
                <c:pt idx="474">
                  <c:v>7.5578703703703702E-3</c:v>
                </c:pt>
                <c:pt idx="475">
                  <c:v>7.5694444444444446E-3</c:v>
                </c:pt>
                <c:pt idx="476">
                  <c:v>7.5810185185185182E-3</c:v>
                </c:pt>
                <c:pt idx="477">
                  <c:v>7.5925925925925926E-3</c:v>
                </c:pt>
                <c:pt idx="478">
                  <c:v>7.6041666666666662E-3</c:v>
                </c:pt>
                <c:pt idx="479">
                  <c:v>7.6157407407407415E-3</c:v>
                </c:pt>
                <c:pt idx="480">
                  <c:v>7.6273148148148151E-3</c:v>
                </c:pt>
                <c:pt idx="481">
                  <c:v>7.6388888888888886E-3</c:v>
                </c:pt>
                <c:pt idx="482">
                  <c:v>7.6504629629629631E-3</c:v>
                </c:pt>
                <c:pt idx="483">
                  <c:v>7.6620370370370366E-3</c:v>
                </c:pt>
                <c:pt idx="484">
                  <c:v>7.6736111111111111E-3</c:v>
                </c:pt>
                <c:pt idx="485">
                  <c:v>7.6851851851851847E-3</c:v>
                </c:pt>
                <c:pt idx="486">
                  <c:v>7.69675925925926E-3</c:v>
                </c:pt>
                <c:pt idx="487">
                  <c:v>7.7083333333333335E-3</c:v>
                </c:pt>
                <c:pt idx="488">
                  <c:v>7.719907407407408E-3</c:v>
                </c:pt>
                <c:pt idx="489">
                  <c:v>7.7314814814814815E-3</c:v>
                </c:pt>
                <c:pt idx="490">
                  <c:v>7.743055555555556E-3</c:v>
                </c:pt>
                <c:pt idx="491">
                  <c:v>7.7546296296296287E-3</c:v>
                </c:pt>
                <c:pt idx="492">
                  <c:v>7.7662037037037031E-3</c:v>
                </c:pt>
                <c:pt idx="493">
                  <c:v>7.7662037037037031E-3</c:v>
                </c:pt>
                <c:pt idx="494">
                  <c:v>7.7777777777777767E-3</c:v>
                </c:pt>
                <c:pt idx="495">
                  <c:v>7.789351851851852E-3</c:v>
                </c:pt>
                <c:pt idx="496">
                  <c:v>7.8009259259259256E-3</c:v>
                </c:pt>
                <c:pt idx="497">
                  <c:v>7.8125E-3</c:v>
                </c:pt>
                <c:pt idx="498">
                  <c:v>7.8240740740740753E-3</c:v>
                </c:pt>
                <c:pt idx="499">
                  <c:v>7.8356481481481489E-3</c:v>
                </c:pt>
                <c:pt idx="500">
                  <c:v>7.8472222222222224E-3</c:v>
                </c:pt>
                <c:pt idx="501">
                  <c:v>7.858796296296296E-3</c:v>
                </c:pt>
                <c:pt idx="502">
                  <c:v>7.8703703703703713E-3</c:v>
                </c:pt>
                <c:pt idx="503">
                  <c:v>7.8819444444444432E-3</c:v>
                </c:pt>
                <c:pt idx="504">
                  <c:v>7.8935185185185185E-3</c:v>
                </c:pt>
                <c:pt idx="505">
                  <c:v>7.905092592592592E-3</c:v>
                </c:pt>
                <c:pt idx="506">
                  <c:v>7.9166666666666673E-3</c:v>
                </c:pt>
                <c:pt idx="507">
                  <c:v>7.9282407407407409E-3</c:v>
                </c:pt>
                <c:pt idx="508">
                  <c:v>7.9398148148148145E-3</c:v>
                </c:pt>
                <c:pt idx="509">
                  <c:v>7.951388888888888E-3</c:v>
                </c:pt>
                <c:pt idx="510">
                  <c:v>7.9629629629629634E-3</c:v>
                </c:pt>
                <c:pt idx="511">
                  <c:v>7.9745370370370369E-3</c:v>
                </c:pt>
                <c:pt idx="512">
                  <c:v>7.9861111111111122E-3</c:v>
                </c:pt>
                <c:pt idx="513">
                  <c:v>7.9976851851851858E-3</c:v>
                </c:pt>
                <c:pt idx="514">
                  <c:v>8.0092592592592594E-3</c:v>
                </c:pt>
                <c:pt idx="515">
                  <c:v>8.0208333333333329E-3</c:v>
                </c:pt>
                <c:pt idx="516">
                  <c:v>8.0324074074074065E-3</c:v>
                </c:pt>
                <c:pt idx="517">
                  <c:v>8.0439814814814818E-3</c:v>
                </c:pt>
                <c:pt idx="518">
                  <c:v>8.0555555555555554E-3</c:v>
                </c:pt>
                <c:pt idx="519">
                  <c:v>8.0671296296296307E-3</c:v>
                </c:pt>
                <c:pt idx="520">
                  <c:v>8.0787037037037043E-3</c:v>
                </c:pt>
                <c:pt idx="521">
                  <c:v>8.0902777777777778E-3</c:v>
                </c:pt>
                <c:pt idx="522">
                  <c:v>8.1018518518518514E-3</c:v>
                </c:pt>
                <c:pt idx="523">
                  <c:v>8.113425925925925E-3</c:v>
                </c:pt>
                <c:pt idx="524">
                  <c:v>8.1249999999999985E-3</c:v>
                </c:pt>
                <c:pt idx="525">
                  <c:v>8.1365740740740738E-3</c:v>
                </c:pt>
                <c:pt idx="526">
                  <c:v>8.1481481481481474E-3</c:v>
                </c:pt>
                <c:pt idx="527">
                  <c:v>8.1597222222222227E-3</c:v>
                </c:pt>
                <c:pt idx="528">
                  <c:v>8.1712962962962963E-3</c:v>
                </c:pt>
                <c:pt idx="529">
                  <c:v>8.1828703703703699E-3</c:v>
                </c:pt>
                <c:pt idx="530">
                  <c:v>8.1944444444444452E-3</c:v>
                </c:pt>
                <c:pt idx="531">
                  <c:v>8.2060185185185187E-3</c:v>
                </c:pt>
                <c:pt idx="532">
                  <c:v>8.217592592592594E-3</c:v>
                </c:pt>
                <c:pt idx="533">
                  <c:v>8.2291666666666659E-3</c:v>
                </c:pt>
                <c:pt idx="534">
                  <c:v>8.2407407407407412E-3</c:v>
                </c:pt>
                <c:pt idx="535">
                  <c:v>8.2523148148148148E-3</c:v>
                </c:pt>
                <c:pt idx="536">
                  <c:v>8.2638888888888883E-3</c:v>
                </c:pt>
                <c:pt idx="537">
                  <c:v>8.2754629629629619E-3</c:v>
                </c:pt>
                <c:pt idx="538">
                  <c:v>8.2870370370370372E-3</c:v>
                </c:pt>
                <c:pt idx="539">
                  <c:v>8.2986111111111108E-3</c:v>
                </c:pt>
                <c:pt idx="540">
                  <c:v>8.3101851851851861E-3</c:v>
                </c:pt>
                <c:pt idx="541">
                  <c:v>8.3217592592592596E-3</c:v>
                </c:pt>
                <c:pt idx="542">
                  <c:v>8.3333333333333332E-3</c:v>
                </c:pt>
                <c:pt idx="543">
                  <c:v>8.3449074074074085E-3</c:v>
                </c:pt>
                <c:pt idx="544">
                  <c:v>8.3564814814814804E-3</c:v>
                </c:pt>
                <c:pt idx="545">
                  <c:v>8.3680555555555557E-3</c:v>
                </c:pt>
                <c:pt idx="546">
                  <c:v>8.3796296296296292E-3</c:v>
                </c:pt>
                <c:pt idx="547">
                  <c:v>8.3912037037037045E-3</c:v>
                </c:pt>
                <c:pt idx="548">
                  <c:v>8.4027777777777781E-3</c:v>
                </c:pt>
                <c:pt idx="549">
                  <c:v>8.4143518518518517E-3</c:v>
                </c:pt>
                <c:pt idx="550">
                  <c:v>8.4259259259259253E-3</c:v>
                </c:pt>
                <c:pt idx="551">
                  <c:v>8.4375000000000006E-3</c:v>
                </c:pt>
                <c:pt idx="552">
                  <c:v>8.4490740740740741E-3</c:v>
                </c:pt>
                <c:pt idx="553">
                  <c:v>8.4606481481481494E-3</c:v>
                </c:pt>
                <c:pt idx="554">
                  <c:v>8.4722222222222213E-3</c:v>
                </c:pt>
                <c:pt idx="555">
                  <c:v>8.4837962962962966E-3</c:v>
                </c:pt>
                <c:pt idx="556">
                  <c:v>8.4953703703703701E-3</c:v>
                </c:pt>
                <c:pt idx="557">
                  <c:v>8.5069444444444437E-3</c:v>
                </c:pt>
                <c:pt idx="558">
                  <c:v>8.518518518518519E-3</c:v>
                </c:pt>
                <c:pt idx="559">
                  <c:v>8.5300925925925926E-3</c:v>
                </c:pt>
                <c:pt idx="560">
                  <c:v>8.5416666666666679E-3</c:v>
                </c:pt>
                <c:pt idx="561">
                  <c:v>8.5532407407407415E-3</c:v>
                </c:pt>
                <c:pt idx="562">
                  <c:v>8.564814814814815E-3</c:v>
                </c:pt>
                <c:pt idx="563">
                  <c:v>8.5763888888888886E-3</c:v>
                </c:pt>
                <c:pt idx="564">
                  <c:v>8.5879629629629622E-3</c:v>
                </c:pt>
                <c:pt idx="565">
                  <c:v>8.5995370370370357E-3</c:v>
                </c:pt>
                <c:pt idx="566">
                  <c:v>8.611111111111111E-3</c:v>
                </c:pt>
                <c:pt idx="567">
                  <c:v>8.6226851851851846E-3</c:v>
                </c:pt>
                <c:pt idx="568">
                  <c:v>8.6342592592592599E-3</c:v>
                </c:pt>
                <c:pt idx="569">
                  <c:v>8.6458333333333335E-3</c:v>
                </c:pt>
                <c:pt idx="570">
                  <c:v>8.6574074074074071E-3</c:v>
                </c:pt>
                <c:pt idx="571">
                  <c:v>8.6689814814814806E-3</c:v>
                </c:pt>
                <c:pt idx="572">
                  <c:v>8.6805555555555559E-3</c:v>
                </c:pt>
                <c:pt idx="573">
                  <c:v>8.6921296296296312E-3</c:v>
                </c:pt>
                <c:pt idx="574">
                  <c:v>8.7037037037037031E-3</c:v>
                </c:pt>
                <c:pt idx="575">
                  <c:v>8.7152777777777784E-3</c:v>
                </c:pt>
                <c:pt idx="576">
                  <c:v>8.726851851851852E-3</c:v>
                </c:pt>
                <c:pt idx="577">
                  <c:v>8.7384259259259255E-3</c:v>
                </c:pt>
                <c:pt idx="578">
                  <c:v>8.7499999999999991E-3</c:v>
                </c:pt>
                <c:pt idx="579">
                  <c:v>8.7615740740740744E-3</c:v>
                </c:pt>
                <c:pt idx="580">
                  <c:v>8.773148148148148E-3</c:v>
                </c:pt>
                <c:pt idx="581">
                  <c:v>8.7847222222222233E-3</c:v>
                </c:pt>
                <c:pt idx="582">
                  <c:v>8.7962962962962968E-3</c:v>
                </c:pt>
                <c:pt idx="583">
                  <c:v>8.8078703703703704E-3</c:v>
                </c:pt>
                <c:pt idx="584">
                  <c:v>8.819444444444444E-3</c:v>
                </c:pt>
                <c:pt idx="585">
                  <c:v>8.8310185185185176E-3</c:v>
                </c:pt>
                <c:pt idx="586">
                  <c:v>8.8425925925925911E-3</c:v>
                </c:pt>
                <c:pt idx="587">
                  <c:v>8.8541666666666664E-3</c:v>
                </c:pt>
                <c:pt idx="588">
                  <c:v>8.8657407407407417E-3</c:v>
                </c:pt>
                <c:pt idx="589">
                  <c:v>8.8773148148148153E-3</c:v>
                </c:pt>
                <c:pt idx="590">
                  <c:v>8.8888888888888889E-3</c:v>
                </c:pt>
                <c:pt idx="591">
                  <c:v>8.9004629629629625E-3</c:v>
                </c:pt>
                <c:pt idx="592">
                  <c:v>8.9120370370370378E-3</c:v>
                </c:pt>
                <c:pt idx="593">
                  <c:v>8.9236111111111113E-3</c:v>
                </c:pt>
                <c:pt idx="594">
                  <c:v>8.9351851851851866E-3</c:v>
                </c:pt>
                <c:pt idx="595">
                  <c:v>8.9467592592592585E-3</c:v>
                </c:pt>
                <c:pt idx="596">
                  <c:v>8.9583333333333338E-3</c:v>
                </c:pt>
                <c:pt idx="597">
                  <c:v>8.9699074074074073E-3</c:v>
                </c:pt>
                <c:pt idx="598">
                  <c:v>8.9814814814814809E-3</c:v>
                </c:pt>
                <c:pt idx="599">
                  <c:v>8.9930555555555545E-3</c:v>
                </c:pt>
                <c:pt idx="600">
                  <c:v>9.0046296296296298E-3</c:v>
                </c:pt>
                <c:pt idx="601">
                  <c:v>9.0162037037037034E-3</c:v>
                </c:pt>
                <c:pt idx="602">
                  <c:v>9.0277777777777787E-3</c:v>
                </c:pt>
                <c:pt idx="603">
                  <c:v>9.0393518518518522E-3</c:v>
                </c:pt>
                <c:pt idx="604">
                  <c:v>9.0509259259259258E-3</c:v>
                </c:pt>
                <c:pt idx="605">
                  <c:v>9.0624999999999994E-3</c:v>
                </c:pt>
                <c:pt idx="606">
                  <c:v>9.0740740740740729E-3</c:v>
                </c:pt>
                <c:pt idx="607">
                  <c:v>9.0856481481481483E-3</c:v>
                </c:pt>
                <c:pt idx="608">
                  <c:v>9.0972222222222218E-3</c:v>
                </c:pt>
                <c:pt idx="609">
                  <c:v>9.1087962962962971E-3</c:v>
                </c:pt>
                <c:pt idx="610">
                  <c:v>9.1203703703703707E-3</c:v>
                </c:pt>
                <c:pt idx="611">
                  <c:v>9.1319444444444443E-3</c:v>
                </c:pt>
                <c:pt idx="612">
                  <c:v>9.1435185185185178E-3</c:v>
                </c:pt>
                <c:pt idx="613">
                  <c:v>9.1550925925925931E-3</c:v>
                </c:pt>
                <c:pt idx="614">
                  <c:v>9.1666666666666667E-3</c:v>
                </c:pt>
                <c:pt idx="615">
                  <c:v>9.1782407407407403E-3</c:v>
                </c:pt>
                <c:pt idx="616">
                  <c:v>9.1898148148148139E-3</c:v>
                </c:pt>
                <c:pt idx="617">
                  <c:v>9.2013888888888892E-3</c:v>
                </c:pt>
                <c:pt idx="618">
                  <c:v>9.2129629629629627E-3</c:v>
                </c:pt>
                <c:pt idx="619">
                  <c:v>9.2245370370370363E-3</c:v>
                </c:pt>
                <c:pt idx="620">
                  <c:v>9.2361111111111116E-3</c:v>
                </c:pt>
                <c:pt idx="621">
                  <c:v>9.2476851851851852E-3</c:v>
                </c:pt>
                <c:pt idx="622">
                  <c:v>9.2592592592592605E-3</c:v>
                </c:pt>
                <c:pt idx="623">
                  <c:v>9.2708333333333341E-3</c:v>
                </c:pt>
                <c:pt idx="624">
                  <c:v>9.2824074074074076E-3</c:v>
                </c:pt>
                <c:pt idx="625">
                  <c:v>9.2939814814814812E-3</c:v>
                </c:pt>
                <c:pt idx="626">
                  <c:v>9.3055555555555548E-3</c:v>
                </c:pt>
                <c:pt idx="627">
                  <c:v>9.3171296296296283E-3</c:v>
                </c:pt>
                <c:pt idx="628">
                  <c:v>9.3287037037037036E-3</c:v>
                </c:pt>
                <c:pt idx="629">
                  <c:v>9.3402777777777772E-3</c:v>
                </c:pt>
                <c:pt idx="630">
                  <c:v>9.3518518518518525E-3</c:v>
                </c:pt>
                <c:pt idx="631">
                  <c:v>9.3634259259259261E-3</c:v>
                </c:pt>
                <c:pt idx="632">
                  <c:v>9.3749999999999997E-3</c:v>
                </c:pt>
                <c:pt idx="633">
                  <c:v>9.386574074074075E-3</c:v>
                </c:pt>
                <c:pt idx="634">
                  <c:v>9.3981481481481485E-3</c:v>
                </c:pt>
                <c:pt idx="635">
                  <c:v>9.4097222222222238E-3</c:v>
                </c:pt>
                <c:pt idx="636">
                  <c:v>9.4212962962962957E-3</c:v>
                </c:pt>
                <c:pt idx="637">
                  <c:v>9.432870370370371E-3</c:v>
                </c:pt>
                <c:pt idx="638">
                  <c:v>9.4444444444444445E-3</c:v>
                </c:pt>
                <c:pt idx="639">
                  <c:v>9.4560185185185181E-3</c:v>
                </c:pt>
                <c:pt idx="640">
                  <c:v>9.4675925925925917E-3</c:v>
                </c:pt>
                <c:pt idx="641">
                  <c:v>9.479166666666667E-3</c:v>
                </c:pt>
                <c:pt idx="642">
                  <c:v>9.4907407407407406E-3</c:v>
                </c:pt>
                <c:pt idx="643">
                  <c:v>9.5023148148148159E-3</c:v>
                </c:pt>
                <c:pt idx="644">
                  <c:v>9.5138888888888894E-3</c:v>
                </c:pt>
                <c:pt idx="645">
                  <c:v>9.525462962962963E-3</c:v>
                </c:pt>
                <c:pt idx="646">
                  <c:v>9.5370370370370366E-3</c:v>
                </c:pt>
                <c:pt idx="647">
                  <c:v>9.5486111111111101E-3</c:v>
                </c:pt>
                <c:pt idx="648">
                  <c:v>9.5601851851851855E-3</c:v>
                </c:pt>
                <c:pt idx="649">
                  <c:v>9.571759259259259E-3</c:v>
                </c:pt>
                <c:pt idx="650">
                  <c:v>9.5833333333333343E-3</c:v>
                </c:pt>
                <c:pt idx="651">
                  <c:v>9.5949074074074079E-3</c:v>
                </c:pt>
                <c:pt idx="652">
                  <c:v>9.6064814814814815E-3</c:v>
                </c:pt>
                <c:pt idx="653">
                  <c:v>9.618055555555555E-3</c:v>
                </c:pt>
                <c:pt idx="654">
                  <c:v>9.6296296296296303E-3</c:v>
                </c:pt>
                <c:pt idx="655">
                  <c:v>9.6412037037037039E-3</c:v>
                </c:pt>
                <c:pt idx="656">
                  <c:v>9.6527777777777775E-3</c:v>
                </c:pt>
                <c:pt idx="657">
                  <c:v>9.6643518518518511E-3</c:v>
                </c:pt>
                <c:pt idx="658">
                  <c:v>9.6759259259259264E-3</c:v>
                </c:pt>
                <c:pt idx="659">
                  <c:v>9.6874999999999999E-3</c:v>
                </c:pt>
                <c:pt idx="660">
                  <c:v>9.6990740740740735E-3</c:v>
                </c:pt>
                <c:pt idx="661">
                  <c:v>9.7106481481481471E-3</c:v>
                </c:pt>
                <c:pt idx="662">
                  <c:v>9.7222222222222224E-3</c:v>
                </c:pt>
                <c:pt idx="663">
                  <c:v>9.7337962962962977E-3</c:v>
                </c:pt>
                <c:pt idx="664">
                  <c:v>9.7453703703703713E-3</c:v>
                </c:pt>
                <c:pt idx="665">
                  <c:v>9.7569444444444448E-3</c:v>
                </c:pt>
                <c:pt idx="666">
                  <c:v>9.7685185185185184E-3</c:v>
                </c:pt>
                <c:pt idx="667">
                  <c:v>9.780092592592592E-3</c:v>
                </c:pt>
                <c:pt idx="668">
                  <c:v>9.7916666666666655E-3</c:v>
                </c:pt>
                <c:pt idx="669">
                  <c:v>9.8032407407407408E-3</c:v>
                </c:pt>
                <c:pt idx="670">
                  <c:v>9.8148148148148144E-3</c:v>
                </c:pt>
                <c:pt idx="671">
                  <c:v>9.8263888888888897E-3</c:v>
                </c:pt>
                <c:pt idx="672">
                  <c:v>9.8379629629629633E-3</c:v>
                </c:pt>
                <c:pt idx="673">
                  <c:v>9.8495370370370369E-3</c:v>
                </c:pt>
                <c:pt idx="674">
                  <c:v>9.8611111111111104E-3</c:v>
                </c:pt>
                <c:pt idx="675">
                  <c:v>9.8726851851851857E-3</c:v>
                </c:pt>
                <c:pt idx="676">
                  <c:v>9.8842592592592576E-3</c:v>
                </c:pt>
                <c:pt idx="677">
                  <c:v>9.8958333333333329E-3</c:v>
                </c:pt>
                <c:pt idx="678">
                  <c:v>9.9074074074074082E-3</c:v>
                </c:pt>
                <c:pt idx="679">
                  <c:v>9.9189814814814817E-3</c:v>
                </c:pt>
                <c:pt idx="680">
                  <c:v>9.9305555555555553E-3</c:v>
                </c:pt>
                <c:pt idx="681">
                  <c:v>9.9421296296296289E-3</c:v>
                </c:pt>
                <c:pt idx="682">
                  <c:v>9.9537037037037042E-3</c:v>
                </c:pt>
                <c:pt idx="683">
                  <c:v>9.9652777777777778E-3</c:v>
                </c:pt>
                <c:pt idx="684">
                  <c:v>9.9768518518518531E-3</c:v>
                </c:pt>
                <c:pt idx="685">
                  <c:v>9.9884259259259266E-3</c:v>
                </c:pt>
                <c:pt idx="686">
                  <c:v>0.01</c:v>
                </c:pt>
                <c:pt idx="687">
                  <c:v>1.0011574074074074E-2</c:v>
                </c:pt>
                <c:pt idx="688">
                  <c:v>1.0023148148148147E-2</c:v>
                </c:pt>
                <c:pt idx="689">
                  <c:v>1.0034722222222221E-2</c:v>
                </c:pt>
                <c:pt idx="690">
                  <c:v>1.0046296296296296E-2</c:v>
                </c:pt>
                <c:pt idx="691">
                  <c:v>1.005787037037037E-2</c:v>
                </c:pt>
                <c:pt idx="692">
                  <c:v>1.0069444444444445E-2</c:v>
                </c:pt>
                <c:pt idx="693">
                  <c:v>1.0081018518518519E-2</c:v>
                </c:pt>
                <c:pt idx="694">
                  <c:v>1.0092592592592592E-2</c:v>
                </c:pt>
                <c:pt idx="695">
                  <c:v>1.0104166666666668E-2</c:v>
                </c:pt>
                <c:pt idx="696">
                  <c:v>1.0115740740740741E-2</c:v>
                </c:pt>
                <c:pt idx="697">
                  <c:v>1.0127314814814815E-2</c:v>
                </c:pt>
                <c:pt idx="698">
                  <c:v>1.0138888888888888E-2</c:v>
                </c:pt>
                <c:pt idx="699">
                  <c:v>1.0150462962962964E-2</c:v>
                </c:pt>
                <c:pt idx="700">
                  <c:v>1.0162037037037037E-2</c:v>
                </c:pt>
                <c:pt idx="701">
                  <c:v>1.0173611111111111E-2</c:v>
                </c:pt>
                <c:pt idx="702">
                  <c:v>1.0185185185185184E-2</c:v>
                </c:pt>
                <c:pt idx="703">
                  <c:v>1.019675925925926E-2</c:v>
                </c:pt>
                <c:pt idx="704">
                  <c:v>1.0208333333333333E-2</c:v>
                </c:pt>
                <c:pt idx="705">
                  <c:v>1.0219907407407408E-2</c:v>
                </c:pt>
                <c:pt idx="706">
                  <c:v>1.0231481481481482E-2</c:v>
                </c:pt>
                <c:pt idx="707">
                  <c:v>1.0243055555555556E-2</c:v>
                </c:pt>
                <c:pt idx="708">
                  <c:v>1.0254629629629629E-2</c:v>
                </c:pt>
                <c:pt idx="709">
                  <c:v>1.0266203703703703E-2</c:v>
                </c:pt>
                <c:pt idx="710">
                  <c:v>1.0277777777777778E-2</c:v>
                </c:pt>
                <c:pt idx="711">
                  <c:v>1.0289351851851852E-2</c:v>
                </c:pt>
                <c:pt idx="712">
                  <c:v>1.0300925925925927E-2</c:v>
                </c:pt>
                <c:pt idx="713">
                  <c:v>1.03125E-2</c:v>
                </c:pt>
                <c:pt idx="714">
                  <c:v>1.0324074074074074E-2</c:v>
                </c:pt>
                <c:pt idx="715">
                  <c:v>1.0335648148148148E-2</c:v>
                </c:pt>
                <c:pt idx="716">
                  <c:v>1.0347222222222223E-2</c:v>
                </c:pt>
                <c:pt idx="717">
                  <c:v>1.0358796296296295E-2</c:v>
                </c:pt>
                <c:pt idx="718">
                  <c:v>1.037037037037037E-2</c:v>
                </c:pt>
                <c:pt idx="719">
                  <c:v>1.0381944444444444E-2</c:v>
                </c:pt>
                <c:pt idx="720">
                  <c:v>1.0393518518518519E-2</c:v>
                </c:pt>
                <c:pt idx="721">
                  <c:v>1.0405092592592593E-2</c:v>
                </c:pt>
                <c:pt idx="722">
                  <c:v>1.0416666666666666E-2</c:v>
                </c:pt>
                <c:pt idx="723">
                  <c:v>1.042824074074074E-2</c:v>
                </c:pt>
                <c:pt idx="724">
                  <c:v>1.0439814814814813E-2</c:v>
                </c:pt>
                <c:pt idx="725">
                  <c:v>1.045138888888889E-2</c:v>
                </c:pt>
                <c:pt idx="726">
                  <c:v>1.0462962962962964E-2</c:v>
                </c:pt>
                <c:pt idx="727">
                  <c:v>1.0474537037037037E-2</c:v>
                </c:pt>
                <c:pt idx="728">
                  <c:v>1.0486111111111111E-2</c:v>
                </c:pt>
                <c:pt idx="729">
                  <c:v>1.0497685185185186E-2</c:v>
                </c:pt>
                <c:pt idx="730">
                  <c:v>1.050925925925926E-2</c:v>
                </c:pt>
                <c:pt idx="731">
                  <c:v>1.0520833333333333E-2</c:v>
                </c:pt>
                <c:pt idx="732">
                  <c:v>1.0532407407407407E-2</c:v>
                </c:pt>
                <c:pt idx="733">
                  <c:v>1.0543981481481481E-2</c:v>
                </c:pt>
                <c:pt idx="734">
                  <c:v>1.0555555555555554E-2</c:v>
                </c:pt>
                <c:pt idx="735">
                  <c:v>1.0567129629629629E-2</c:v>
                </c:pt>
                <c:pt idx="736">
                  <c:v>1.0578703703703703E-2</c:v>
                </c:pt>
                <c:pt idx="737">
                  <c:v>1.0590277777777777E-2</c:v>
                </c:pt>
                <c:pt idx="738">
                  <c:v>1.0601851851851854E-2</c:v>
                </c:pt>
                <c:pt idx="739">
                  <c:v>1.0613425925925927E-2</c:v>
                </c:pt>
                <c:pt idx="740">
                  <c:v>1.0625000000000001E-2</c:v>
                </c:pt>
                <c:pt idx="741">
                  <c:v>1.0636574074074074E-2</c:v>
                </c:pt>
                <c:pt idx="742">
                  <c:v>1.064814814814815E-2</c:v>
                </c:pt>
                <c:pt idx="743">
                  <c:v>1.0659722222222221E-2</c:v>
                </c:pt>
                <c:pt idx="744">
                  <c:v>1.0671296296296297E-2</c:v>
                </c:pt>
                <c:pt idx="745">
                  <c:v>1.068287037037037E-2</c:v>
                </c:pt>
                <c:pt idx="746">
                  <c:v>1.0694444444444444E-2</c:v>
                </c:pt>
                <c:pt idx="747">
                  <c:v>1.0706018518518517E-2</c:v>
                </c:pt>
                <c:pt idx="748">
                  <c:v>1.0717592592592593E-2</c:v>
                </c:pt>
                <c:pt idx="749">
                  <c:v>1.0729166666666666E-2</c:v>
                </c:pt>
                <c:pt idx="750">
                  <c:v>1.074074074074074E-2</c:v>
                </c:pt>
                <c:pt idx="751">
                  <c:v>1.0752314814814814E-2</c:v>
                </c:pt>
                <c:pt idx="752">
                  <c:v>1.0763888888888891E-2</c:v>
                </c:pt>
                <c:pt idx="753">
                  <c:v>1.0775462962962964E-2</c:v>
                </c:pt>
                <c:pt idx="754">
                  <c:v>1.0787037037037038E-2</c:v>
                </c:pt>
                <c:pt idx="755">
                  <c:v>1.0798611111111111E-2</c:v>
                </c:pt>
                <c:pt idx="756">
                  <c:v>1.0810185185185185E-2</c:v>
                </c:pt>
                <c:pt idx="757">
                  <c:v>1.082175925925926E-2</c:v>
                </c:pt>
                <c:pt idx="758">
                  <c:v>1.0833333333333334E-2</c:v>
                </c:pt>
                <c:pt idx="759">
                  <c:v>1.0844907407407407E-2</c:v>
                </c:pt>
                <c:pt idx="760">
                  <c:v>1.0856481481481481E-2</c:v>
                </c:pt>
                <c:pt idx="761">
                  <c:v>1.0868055555555556E-2</c:v>
                </c:pt>
                <c:pt idx="762">
                  <c:v>1.087962962962963E-2</c:v>
                </c:pt>
                <c:pt idx="763">
                  <c:v>1.0891203703703703E-2</c:v>
                </c:pt>
                <c:pt idx="764">
                  <c:v>1.0902777777777777E-2</c:v>
                </c:pt>
                <c:pt idx="765">
                  <c:v>1.091435185185185E-2</c:v>
                </c:pt>
                <c:pt idx="766">
                  <c:v>1.0925925925925924E-2</c:v>
                </c:pt>
                <c:pt idx="767">
                  <c:v>1.0937500000000001E-2</c:v>
                </c:pt>
                <c:pt idx="768">
                  <c:v>1.0949074074074075E-2</c:v>
                </c:pt>
                <c:pt idx="769">
                  <c:v>1.0960648148148148E-2</c:v>
                </c:pt>
                <c:pt idx="770">
                  <c:v>1.0972222222222223E-2</c:v>
                </c:pt>
                <c:pt idx="771">
                  <c:v>1.0983796296296297E-2</c:v>
                </c:pt>
                <c:pt idx="772">
                  <c:v>1.0995370370370371E-2</c:v>
                </c:pt>
                <c:pt idx="773">
                  <c:v>1.1006944444444444E-2</c:v>
                </c:pt>
                <c:pt idx="774">
                  <c:v>1.1018518518518518E-2</c:v>
                </c:pt>
                <c:pt idx="775">
                  <c:v>1.1030092592592591E-2</c:v>
                </c:pt>
                <c:pt idx="776">
                  <c:v>1.1041666666666667E-2</c:v>
                </c:pt>
                <c:pt idx="777">
                  <c:v>1.105324074074074E-2</c:v>
                </c:pt>
                <c:pt idx="778">
                  <c:v>1.1064814814814814E-2</c:v>
                </c:pt>
                <c:pt idx="779">
                  <c:v>1.1076388888888887E-2</c:v>
                </c:pt>
                <c:pt idx="780">
                  <c:v>1.1087962962962964E-2</c:v>
                </c:pt>
                <c:pt idx="781">
                  <c:v>1.1099537037037038E-2</c:v>
                </c:pt>
                <c:pt idx="782">
                  <c:v>1.1111111111111112E-2</c:v>
                </c:pt>
                <c:pt idx="783">
                  <c:v>1.1122685185185185E-2</c:v>
                </c:pt>
                <c:pt idx="784">
                  <c:v>1.113425925925926E-2</c:v>
                </c:pt>
                <c:pt idx="785">
                  <c:v>1.1145833333333334E-2</c:v>
                </c:pt>
                <c:pt idx="786">
                  <c:v>1.1157407407407408E-2</c:v>
                </c:pt>
                <c:pt idx="787">
                  <c:v>1.1168981481481481E-2</c:v>
                </c:pt>
                <c:pt idx="788">
                  <c:v>1.1180555555555556E-2</c:v>
                </c:pt>
                <c:pt idx="789">
                  <c:v>1.119212962962963E-2</c:v>
                </c:pt>
                <c:pt idx="790">
                  <c:v>1.1203703703703704E-2</c:v>
                </c:pt>
                <c:pt idx="791">
                  <c:v>1.1215277777777777E-2</c:v>
                </c:pt>
                <c:pt idx="792">
                  <c:v>1.1226851851851854E-2</c:v>
                </c:pt>
                <c:pt idx="793">
                  <c:v>1.1238425925925928E-2</c:v>
                </c:pt>
                <c:pt idx="794">
                  <c:v>1.1249999999999998E-2</c:v>
                </c:pt>
                <c:pt idx="795">
                  <c:v>1.1261574074074071E-2</c:v>
                </c:pt>
                <c:pt idx="796">
                  <c:v>1.1273148148148148E-2</c:v>
                </c:pt>
                <c:pt idx="797">
                  <c:v>1.1284722222222222E-2</c:v>
                </c:pt>
                <c:pt idx="798">
                  <c:v>1.1296296296296296E-2</c:v>
                </c:pt>
                <c:pt idx="799">
                  <c:v>1.1307870370370371E-2</c:v>
                </c:pt>
                <c:pt idx="800">
                  <c:v>1.1319444444444444E-2</c:v>
                </c:pt>
                <c:pt idx="801">
                  <c:v>1.1331018518518518E-2</c:v>
                </c:pt>
                <c:pt idx="802">
                  <c:v>1.1342592592592592E-2</c:v>
                </c:pt>
                <c:pt idx="803">
                  <c:v>1.1354166666666667E-2</c:v>
                </c:pt>
                <c:pt idx="804">
                  <c:v>1.136574074074074E-2</c:v>
                </c:pt>
                <c:pt idx="805">
                  <c:v>1.1377314814814814E-2</c:v>
                </c:pt>
                <c:pt idx="806">
                  <c:v>1.1377314814814814E-2</c:v>
                </c:pt>
                <c:pt idx="807">
                  <c:v>1.1388888888888888E-2</c:v>
                </c:pt>
                <c:pt idx="808">
                  <c:v>1.1400462962962965E-2</c:v>
                </c:pt>
                <c:pt idx="809">
                  <c:v>1.1412037037037038E-2</c:v>
                </c:pt>
                <c:pt idx="810">
                  <c:v>1.1423611111111112E-2</c:v>
                </c:pt>
                <c:pt idx="811">
                  <c:v>1.1435185185185185E-2</c:v>
                </c:pt>
                <c:pt idx="812">
                  <c:v>1.1446759259259261E-2</c:v>
                </c:pt>
                <c:pt idx="813">
                  <c:v>1.1458333333333334E-2</c:v>
                </c:pt>
                <c:pt idx="814">
                  <c:v>1.1469907407407408E-2</c:v>
                </c:pt>
                <c:pt idx="815">
                  <c:v>1.1481481481481483E-2</c:v>
                </c:pt>
                <c:pt idx="816">
                  <c:v>1.1493055555555555E-2</c:v>
                </c:pt>
                <c:pt idx="817">
                  <c:v>1.1504629629629629E-2</c:v>
                </c:pt>
                <c:pt idx="818">
                  <c:v>1.1516203703703702E-2</c:v>
                </c:pt>
                <c:pt idx="819">
                  <c:v>1.1527777777777777E-2</c:v>
                </c:pt>
                <c:pt idx="820">
                  <c:v>1.1539351851851851E-2</c:v>
                </c:pt>
                <c:pt idx="821">
                  <c:v>1.1550925925925925E-2</c:v>
                </c:pt>
                <c:pt idx="822">
                  <c:v>1.1562499999999998E-2</c:v>
                </c:pt>
                <c:pt idx="823">
                  <c:v>1.1574074074074075E-2</c:v>
                </c:pt>
                <c:pt idx="824">
                  <c:v>1.1585648148148149E-2</c:v>
                </c:pt>
                <c:pt idx="825">
                  <c:v>1.1597222222222222E-2</c:v>
                </c:pt>
                <c:pt idx="826">
                  <c:v>1.1608796296296296E-2</c:v>
                </c:pt>
                <c:pt idx="827">
                  <c:v>1.1620370370370371E-2</c:v>
                </c:pt>
                <c:pt idx="828">
                  <c:v>1.1631944444444445E-2</c:v>
                </c:pt>
                <c:pt idx="829">
                  <c:v>1.1643518518518518E-2</c:v>
                </c:pt>
                <c:pt idx="830">
                  <c:v>1.1655092592592594E-2</c:v>
                </c:pt>
                <c:pt idx="831">
                  <c:v>1.1666666666666667E-2</c:v>
                </c:pt>
                <c:pt idx="832">
                  <c:v>1.1678240740740741E-2</c:v>
                </c:pt>
                <c:pt idx="833">
                  <c:v>1.1689814814814814E-2</c:v>
                </c:pt>
                <c:pt idx="834">
                  <c:v>1.1701388888888891E-2</c:v>
                </c:pt>
                <c:pt idx="835">
                  <c:v>1.1712962962962965E-2</c:v>
                </c:pt>
                <c:pt idx="836">
                  <c:v>1.1724537037037035E-2</c:v>
                </c:pt>
                <c:pt idx="837">
                  <c:v>1.1736111111111109E-2</c:v>
                </c:pt>
                <c:pt idx="838">
                  <c:v>1.1747685185185186E-2</c:v>
                </c:pt>
                <c:pt idx="839">
                  <c:v>1.1759259259259259E-2</c:v>
                </c:pt>
                <c:pt idx="840">
                  <c:v>1.1770833333333333E-2</c:v>
                </c:pt>
                <c:pt idx="841">
                  <c:v>1.1782407407407406E-2</c:v>
                </c:pt>
                <c:pt idx="842">
                  <c:v>1.1793981481481482E-2</c:v>
                </c:pt>
                <c:pt idx="843">
                  <c:v>1.1805555555555555E-2</c:v>
                </c:pt>
                <c:pt idx="844">
                  <c:v>1.1817129629629629E-2</c:v>
                </c:pt>
                <c:pt idx="845">
                  <c:v>1.1828703703703704E-2</c:v>
                </c:pt>
                <c:pt idx="846">
                  <c:v>1.1840277777777778E-2</c:v>
                </c:pt>
                <c:pt idx="847">
                  <c:v>1.1851851851851851E-2</c:v>
                </c:pt>
                <c:pt idx="848">
                  <c:v>1.1863425925925925E-2</c:v>
                </c:pt>
                <c:pt idx="849">
                  <c:v>1.1875000000000002E-2</c:v>
                </c:pt>
                <c:pt idx="850">
                  <c:v>1.1886574074074075E-2</c:v>
                </c:pt>
                <c:pt idx="851">
                  <c:v>1.1898148148148149E-2</c:v>
                </c:pt>
                <c:pt idx="852">
                  <c:v>1.1909722222222223E-2</c:v>
                </c:pt>
                <c:pt idx="853">
                  <c:v>1.1921296296296298E-2</c:v>
                </c:pt>
                <c:pt idx="854">
                  <c:v>1.1932870370370371E-2</c:v>
                </c:pt>
                <c:pt idx="855">
                  <c:v>1.1944444444444445E-2</c:v>
                </c:pt>
                <c:pt idx="856">
                  <c:v>1.1956018518518517E-2</c:v>
                </c:pt>
                <c:pt idx="857">
                  <c:v>1.1967592592592592E-2</c:v>
                </c:pt>
                <c:pt idx="858">
                  <c:v>1.1979166666666666E-2</c:v>
                </c:pt>
                <c:pt idx="859">
                  <c:v>1.1990740740740739E-2</c:v>
                </c:pt>
                <c:pt idx="860">
                  <c:v>1.2002314814814815E-2</c:v>
                </c:pt>
                <c:pt idx="861">
                  <c:v>1.2013888888888888E-2</c:v>
                </c:pt>
                <c:pt idx="862">
                  <c:v>1.2025462962962962E-2</c:v>
                </c:pt>
                <c:pt idx="863">
                  <c:v>1.2037037037037035E-2</c:v>
                </c:pt>
                <c:pt idx="864">
                  <c:v>1.2048611111111112E-2</c:v>
                </c:pt>
                <c:pt idx="865">
                  <c:v>1.2060185185185186E-2</c:v>
                </c:pt>
                <c:pt idx="866">
                  <c:v>1.207175925925926E-2</c:v>
                </c:pt>
                <c:pt idx="867">
                  <c:v>1.2083333333333333E-2</c:v>
                </c:pt>
                <c:pt idx="868">
                  <c:v>1.2094907407407408E-2</c:v>
                </c:pt>
                <c:pt idx="869">
                  <c:v>1.2106481481481482E-2</c:v>
                </c:pt>
                <c:pt idx="870">
                  <c:v>1.2118055555555556E-2</c:v>
                </c:pt>
                <c:pt idx="871">
                  <c:v>1.2129629629629629E-2</c:v>
                </c:pt>
                <c:pt idx="872">
                  <c:v>1.2141203703703704E-2</c:v>
                </c:pt>
                <c:pt idx="873">
                  <c:v>1.2152777777777778E-2</c:v>
                </c:pt>
                <c:pt idx="874">
                  <c:v>1.2164351851851852E-2</c:v>
                </c:pt>
                <c:pt idx="875">
                  <c:v>1.2175925925925929E-2</c:v>
                </c:pt>
                <c:pt idx="876">
                  <c:v>1.2187500000000002E-2</c:v>
                </c:pt>
                <c:pt idx="877">
                  <c:v>1.2199074074074072E-2</c:v>
                </c:pt>
                <c:pt idx="878">
                  <c:v>1.2210648148148146E-2</c:v>
                </c:pt>
                <c:pt idx="879">
                  <c:v>1.2222222222222223E-2</c:v>
                </c:pt>
                <c:pt idx="880">
                  <c:v>1.2233796296296296E-2</c:v>
                </c:pt>
                <c:pt idx="881">
                  <c:v>1.224537037037037E-2</c:v>
                </c:pt>
                <c:pt idx="882">
                  <c:v>1.2256944444444444E-2</c:v>
                </c:pt>
                <c:pt idx="883">
                  <c:v>1.2268518518518519E-2</c:v>
                </c:pt>
                <c:pt idx="884">
                  <c:v>1.2280092592592592E-2</c:v>
                </c:pt>
                <c:pt idx="885">
                  <c:v>1.2291666666666666E-2</c:v>
                </c:pt>
                <c:pt idx="886">
                  <c:v>1.230324074074074E-2</c:v>
                </c:pt>
                <c:pt idx="887">
                  <c:v>1.2314814814814815E-2</c:v>
                </c:pt>
                <c:pt idx="888">
                  <c:v>1.2326388888888888E-2</c:v>
                </c:pt>
                <c:pt idx="889">
                  <c:v>1.2337962962962962E-2</c:v>
                </c:pt>
                <c:pt idx="890">
                  <c:v>1.2349537037037039E-2</c:v>
                </c:pt>
                <c:pt idx="891">
                  <c:v>1.2361111111111113E-2</c:v>
                </c:pt>
                <c:pt idx="892">
                  <c:v>1.2372685185185186E-2</c:v>
                </c:pt>
                <c:pt idx="893">
                  <c:v>1.238425925925926E-2</c:v>
                </c:pt>
                <c:pt idx="894">
                  <c:v>1.2395833333333335E-2</c:v>
                </c:pt>
                <c:pt idx="895">
                  <c:v>1.2407407407407409E-2</c:v>
                </c:pt>
                <c:pt idx="896">
                  <c:v>1.2418981481481482E-2</c:v>
                </c:pt>
                <c:pt idx="897">
                  <c:v>1.2430555555555554E-2</c:v>
                </c:pt>
                <c:pt idx="898">
                  <c:v>1.2442129629629629E-2</c:v>
                </c:pt>
                <c:pt idx="899">
                  <c:v>1.2453703703703703E-2</c:v>
                </c:pt>
                <c:pt idx="900">
                  <c:v>1.2465277777777777E-2</c:v>
                </c:pt>
                <c:pt idx="901">
                  <c:v>1.247685185185185E-2</c:v>
                </c:pt>
                <c:pt idx="902">
                  <c:v>1.2488425925925925E-2</c:v>
                </c:pt>
                <c:pt idx="903">
                  <c:v>1.2499999999999999E-2</c:v>
                </c:pt>
                <c:pt idx="904">
                  <c:v>1.2511574074074073E-2</c:v>
                </c:pt>
                <c:pt idx="905">
                  <c:v>1.252314814814815E-2</c:v>
                </c:pt>
                <c:pt idx="906">
                  <c:v>1.2534722222222223E-2</c:v>
                </c:pt>
                <c:pt idx="907">
                  <c:v>1.2546296296296297E-2</c:v>
                </c:pt>
                <c:pt idx="908">
                  <c:v>1.255787037037037E-2</c:v>
                </c:pt>
                <c:pt idx="909">
                  <c:v>1.2569444444444446E-2</c:v>
                </c:pt>
                <c:pt idx="910">
                  <c:v>1.2581018518518519E-2</c:v>
                </c:pt>
                <c:pt idx="911">
                  <c:v>1.2592592592592593E-2</c:v>
                </c:pt>
                <c:pt idx="912">
                  <c:v>1.2604166666666666E-2</c:v>
                </c:pt>
                <c:pt idx="913">
                  <c:v>1.2615740740740742E-2</c:v>
                </c:pt>
                <c:pt idx="914">
                  <c:v>1.2627314814814815E-2</c:v>
                </c:pt>
                <c:pt idx="915">
                  <c:v>1.2638888888888889E-2</c:v>
                </c:pt>
                <c:pt idx="916">
                  <c:v>1.2650462962962962E-2</c:v>
                </c:pt>
                <c:pt idx="917">
                  <c:v>1.2662037037037039E-2</c:v>
                </c:pt>
                <c:pt idx="918">
                  <c:v>1.2673611111111109E-2</c:v>
                </c:pt>
                <c:pt idx="919">
                  <c:v>1.2685185185185183E-2</c:v>
                </c:pt>
                <c:pt idx="920">
                  <c:v>1.269675925925926E-2</c:v>
                </c:pt>
                <c:pt idx="921">
                  <c:v>1.2708333333333334E-2</c:v>
                </c:pt>
                <c:pt idx="922">
                  <c:v>1.2719907407407407E-2</c:v>
                </c:pt>
                <c:pt idx="923">
                  <c:v>1.2731481481481481E-2</c:v>
                </c:pt>
                <c:pt idx="924">
                  <c:v>1.2743055555555556E-2</c:v>
                </c:pt>
                <c:pt idx="925">
                  <c:v>1.275462962962963E-2</c:v>
                </c:pt>
                <c:pt idx="926">
                  <c:v>1.2766203703703703E-2</c:v>
                </c:pt>
                <c:pt idx="927">
                  <c:v>1.2777777777777777E-2</c:v>
                </c:pt>
                <c:pt idx="928">
                  <c:v>1.2789351851851852E-2</c:v>
                </c:pt>
                <c:pt idx="929">
                  <c:v>1.2800925925925926E-2</c:v>
                </c:pt>
                <c:pt idx="930">
                  <c:v>1.2812499999999999E-2</c:v>
                </c:pt>
                <c:pt idx="931">
                  <c:v>1.2824074074074073E-2</c:v>
                </c:pt>
                <c:pt idx="932">
                  <c:v>1.283564814814815E-2</c:v>
                </c:pt>
                <c:pt idx="933">
                  <c:v>1.2847222222222223E-2</c:v>
                </c:pt>
                <c:pt idx="934">
                  <c:v>1.2858796296296297E-2</c:v>
                </c:pt>
                <c:pt idx="935">
                  <c:v>1.2870370370370372E-2</c:v>
                </c:pt>
                <c:pt idx="936">
                  <c:v>1.2881944444444446E-2</c:v>
                </c:pt>
                <c:pt idx="937">
                  <c:v>1.2893518518518519E-2</c:v>
                </c:pt>
                <c:pt idx="938">
                  <c:v>1.2905092592592591E-2</c:v>
                </c:pt>
                <c:pt idx="939">
                  <c:v>1.2916666666666667E-2</c:v>
                </c:pt>
                <c:pt idx="940">
                  <c:v>1.292824074074074E-2</c:v>
                </c:pt>
                <c:pt idx="941">
                  <c:v>1.2939814814814814E-2</c:v>
                </c:pt>
                <c:pt idx="942">
                  <c:v>1.2951388888888887E-2</c:v>
                </c:pt>
                <c:pt idx="943">
                  <c:v>1.2962962962962963E-2</c:v>
                </c:pt>
                <c:pt idx="944">
                  <c:v>1.2974537037037036E-2</c:v>
                </c:pt>
                <c:pt idx="945">
                  <c:v>1.298611111111111E-2</c:v>
                </c:pt>
                <c:pt idx="946">
                  <c:v>1.2997685185185183E-2</c:v>
                </c:pt>
                <c:pt idx="947">
                  <c:v>1.300925925925926E-2</c:v>
                </c:pt>
                <c:pt idx="948">
                  <c:v>1.3020833333333334E-2</c:v>
                </c:pt>
                <c:pt idx="949">
                  <c:v>1.3032407407407407E-2</c:v>
                </c:pt>
                <c:pt idx="950">
                  <c:v>1.3043981481481483E-2</c:v>
                </c:pt>
                <c:pt idx="951">
                  <c:v>1.3055555555555556E-2</c:v>
                </c:pt>
                <c:pt idx="952">
                  <c:v>1.306712962962963E-2</c:v>
                </c:pt>
                <c:pt idx="953">
                  <c:v>1.3078703703703703E-2</c:v>
                </c:pt>
                <c:pt idx="954">
                  <c:v>1.3090277777777779E-2</c:v>
                </c:pt>
                <c:pt idx="955">
                  <c:v>1.3101851851851852E-2</c:v>
                </c:pt>
                <c:pt idx="956">
                  <c:v>1.3113425925925926E-2</c:v>
                </c:pt>
                <c:pt idx="957">
                  <c:v>1.3125E-2</c:v>
                </c:pt>
                <c:pt idx="958">
                  <c:v>1.3136574074074077E-2</c:v>
                </c:pt>
                <c:pt idx="959">
                  <c:v>1.3148148148148147E-2</c:v>
                </c:pt>
                <c:pt idx="960">
                  <c:v>1.315972222222222E-2</c:v>
                </c:pt>
                <c:pt idx="961">
                  <c:v>1.3171296296296294E-2</c:v>
                </c:pt>
                <c:pt idx="962">
                  <c:v>1.3182870370370371E-2</c:v>
                </c:pt>
                <c:pt idx="963">
                  <c:v>1.3194444444444444E-2</c:v>
                </c:pt>
                <c:pt idx="964">
                  <c:v>1.3206018518518518E-2</c:v>
                </c:pt>
                <c:pt idx="965">
                  <c:v>1.3217592592592593E-2</c:v>
                </c:pt>
                <c:pt idx="966">
                  <c:v>1.3229166666666667E-2</c:v>
                </c:pt>
                <c:pt idx="967">
                  <c:v>1.324074074074074E-2</c:v>
                </c:pt>
                <c:pt idx="968">
                  <c:v>1.3252314814814814E-2</c:v>
                </c:pt>
                <c:pt idx="969">
                  <c:v>1.3263888888888889E-2</c:v>
                </c:pt>
                <c:pt idx="970">
                  <c:v>1.3275462962962963E-2</c:v>
                </c:pt>
                <c:pt idx="971">
                  <c:v>1.3287037037037036E-2</c:v>
                </c:pt>
                <c:pt idx="972">
                  <c:v>1.329861111111111E-2</c:v>
                </c:pt>
                <c:pt idx="973">
                  <c:v>1.3310185185185187E-2</c:v>
                </c:pt>
                <c:pt idx="974">
                  <c:v>1.3321759259259261E-2</c:v>
                </c:pt>
                <c:pt idx="975">
                  <c:v>1.3333333333333334E-2</c:v>
                </c:pt>
                <c:pt idx="976">
                  <c:v>1.3344907407407408E-2</c:v>
                </c:pt>
                <c:pt idx="977">
                  <c:v>1.3356481481481483E-2</c:v>
                </c:pt>
                <c:pt idx="978">
                  <c:v>1.3368055555555557E-2</c:v>
                </c:pt>
                <c:pt idx="979">
                  <c:v>1.3379629629629628E-2</c:v>
                </c:pt>
                <c:pt idx="980">
                  <c:v>1.3391203703703704E-2</c:v>
                </c:pt>
                <c:pt idx="981">
                  <c:v>1.3402777777777777E-2</c:v>
                </c:pt>
                <c:pt idx="982">
                  <c:v>1.3414351851851851E-2</c:v>
                </c:pt>
                <c:pt idx="983">
                  <c:v>1.3425925925925924E-2</c:v>
                </c:pt>
                <c:pt idx="984">
                  <c:v>1.34375E-2</c:v>
                </c:pt>
                <c:pt idx="985">
                  <c:v>1.3449074074074073E-2</c:v>
                </c:pt>
                <c:pt idx="986">
                  <c:v>1.3460648148148147E-2</c:v>
                </c:pt>
                <c:pt idx="987">
                  <c:v>1.3472222222222221E-2</c:v>
                </c:pt>
                <c:pt idx="988">
                  <c:v>1.3483796296296298E-2</c:v>
                </c:pt>
                <c:pt idx="989">
                  <c:v>1.3495370370370371E-2</c:v>
                </c:pt>
                <c:pt idx="990">
                  <c:v>1.3506944444444445E-2</c:v>
                </c:pt>
                <c:pt idx="991">
                  <c:v>1.3518518518518518E-2</c:v>
                </c:pt>
                <c:pt idx="992">
                  <c:v>1.3530092592592594E-2</c:v>
                </c:pt>
                <c:pt idx="993">
                  <c:v>1.3541666666666667E-2</c:v>
                </c:pt>
                <c:pt idx="994">
                  <c:v>1.3553240740740741E-2</c:v>
                </c:pt>
                <c:pt idx="995">
                  <c:v>1.3564814814814816E-2</c:v>
                </c:pt>
                <c:pt idx="996">
                  <c:v>1.357638888888889E-2</c:v>
                </c:pt>
                <c:pt idx="997">
                  <c:v>1.3587962962962963E-2</c:v>
                </c:pt>
                <c:pt idx="998">
                  <c:v>1.3599537037037037E-2</c:v>
                </c:pt>
                <c:pt idx="999">
                  <c:v>1.3611111111111114E-2</c:v>
                </c:pt>
                <c:pt idx="1000">
                  <c:v>1.3622685185185184E-2</c:v>
                </c:pt>
                <c:pt idx="1001">
                  <c:v>1.3634259259259257E-2</c:v>
                </c:pt>
                <c:pt idx="1002">
                  <c:v>1.3645833333333331E-2</c:v>
                </c:pt>
                <c:pt idx="1003">
                  <c:v>1.3657407407407408E-2</c:v>
                </c:pt>
                <c:pt idx="1004">
                  <c:v>1.3668981481481482E-2</c:v>
                </c:pt>
                <c:pt idx="1005">
                  <c:v>1.3680555555555555E-2</c:v>
                </c:pt>
                <c:pt idx="1006">
                  <c:v>1.3692129629629629E-2</c:v>
                </c:pt>
                <c:pt idx="1007">
                  <c:v>1.3703703703703704E-2</c:v>
                </c:pt>
                <c:pt idx="1008">
                  <c:v>1.3715277777777778E-2</c:v>
                </c:pt>
                <c:pt idx="1009">
                  <c:v>1.3726851851851851E-2</c:v>
                </c:pt>
                <c:pt idx="1010">
                  <c:v>1.3738425925925926E-2</c:v>
                </c:pt>
                <c:pt idx="1011">
                  <c:v>1.375E-2</c:v>
                </c:pt>
                <c:pt idx="1012">
                  <c:v>1.3761574074074074E-2</c:v>
                </c:pt>
                <c:pt idx="1013">
                  <c:v>1.3773148148148147E-2</c:v>
                </c:pt>
                <c:pt idx="1014">
                  <c:v>1.3784722222222224E-2</c:v>
                </c:pt>
                <c:pt idx="1015">
                  <c:v>1.3796296296296298E-2</c:v>
                </c:pt>
                <c:pt idx="1016">
                  <c:v>1.3807870370370371E-2</c:v>
                </c:pt>
                <c:pt idx="1017">
                  <c:v>1.3819444444444445E-2</c:v>
                </c:pt>
                <c:pt idx="1018">
                  <c:v>1.383101851851852E-2</c:v>
                </c:pt>
                <c:pt idx="1019">
                  <c:v>1.3842592592592594E-2</c:v>
                </c:pt>
                <c:pt idx="1020">
                  <c:v>1.3854166666666666E-2</c:v>
                </c:pt>
                <c:pt idx="1021">
                  <c:v>1.3865740740740739E-2</c:v>
                </c:pt>
                <c:pt idx="1022">
                  <c:v>1.3877314814814815E-2</c:v>
                </c:pt>
                <c:pt idx="1023">
                  <c:v>1.3888888888888888E-2</c:v>
                </c:pt>
                <c:pt idx="1024">
                  <c:v>1.3900462962962962E-2</c:v>
                </c:pt>
                <c:pt idx="1025">
                  <c:v>1.3912037037037037E-2</c:v>
                </c:pt>
                <c:pt idx="1026">
                  <c:v>1.3923611111111111E-2</c:v>
                </c:pt>
                <c:pt idx="1027">
                  <c:v>1.3935185185185184E-2</c:v>
                </c:pt>
                <c:pt idx="1028">
                  <c:v>1.3946759259259258E-2</c:v>
                </c:pt>
                <c:pt idx="1029">
                  <c:v>1.3958333333333335E-2</c:v>
                </c:pt>
                <c:pt idx="1030">
                  <c:v>1.3969907407407408E-2</c:v>
                </c:pt>
                <c:pt idx="1031">
                  <c:v>1.3981481481481482E-2</c:v>
                </c:pt>
                <c:pt idx="1032">
                  <c:v>1.3993055555555555E-2</c:v>
                </c:pt>
                <c:pt idx="1033">
                  <c:v>1.4004629629629631E-2</c:v>
                </c:pt>
                <c:pt idx="1034">
                  <c:v>1.4016203703703704E-2</c:v>
                </c:pt>
                <c:pt idx="1035">
                  <c:v>1.4027777777777778E-2</c:v>
                </c:pt>
                <c:pt idx="1036">
                  <c:v>1.4039351851851851E-2</c:v>
                </c:pt>
                <c:pt idx="1037">
                  <c:v>1.4050925925925927E-2</c:v>
                </c:pt>
                <c:pt idx="1038">
                  <c:v>1.40625E-2</c:v>
                </c:pt>
                <c:pt idx="1039">
                  <c:v>1.4074074074074074E-2</c:v>
                </c:pt>
                <c:pt idx="1040">
                  <c:v>1.4085648148148151E-2</c:v>
                </c:pt>
                <c:pt idx="1041">
                  <c:v>1.4097222222222221E-2</c:v>
                </c:pt>
                <c:pt idx="1042">
                  <c:v>1.4108796296296295E-2</c:v>
                </c:pt>
                <c:pt idx="1043">
                  <c:v>1.4120370370370368E-2</c:v>
                </c:pt>
                <c:pt idx="1044">
                  <c:v>1.4131944444444445E-2</c:v>
                </c:pt>
                <c:pt idx="1045">
                  <c:v>1.4143518518518519E-2</c:v>
                </c:pt>
                <c:pt idx="1046">
                  <c:v>1.4155092592592592E-2</c:v>
                </c:pt>
                <c:pt idx="1047">
                  <c:v>1.4166666666666666E-2</c:v>
                </c:pt>
                <c:pt idx="1048">
                  <c:v>1.4178240740740741E-2</c:v>
                </c:pt>
                <c:pt idx="1049">
                  <c:v>1.4189814814814815E-2</c:v>
                </c:pt>
                <c:pt idx="1050">
                  <c:v>1.4201388888888888E-2</c:v>
                </c:pt>
                <c:pt idx="1051">
                  <c:v>1.4212962962962962E-2</c:v>
                </c:pt>
                <c:pt idx="1052">
                  <c:v>1.4224537037037037E-2</c:v>
                </c:pt>
                <c:pt idx="1053">
                  <c:v>1.4236111111111111E-2</c:v>
                </c:pt>
                <c:pt idx="1054">
                  <c:v>1.4247685185185184E-2</c:v>
                </c:pt>
                <c:pt idx="1055">
                  <c:v>1.4259259259259261E-2</c:v>
                </c:pt>
                <c:pt idx="1056">
                  <c:v>1.4270833333333335E-2</c:v>
                </c:pt>
                <c:pt idx="1057">
                  <c:v>1.4282407407407409E-2</c:v>
                </c:pt>
                <c:pt idx="1058">
                  <c:v>1.4293981481481482E-2</c:v>
                </c:pt>
                <c:pt idx="1059">
                  <c:v>1.4305555555555557E-2</c:v>
                </c:pt>
                <c:pt idx="1060">
                  <c:v>1.4317129629629631E-2</c:v>
                </c:pt>
                <c:pt idx="1061">
                  <c:v>1.4328703703703703E-2</c:v>
                </c:pt>
                <c:pt idx="1062">
                  <c:v>1.4340277777777776E-2</c:v>
                </c:pt>
                <c:pt idx="1063">
                  <c:v>1.4351851851851852E-2</c:v>
                </c:pt>
                <c:pt idx="1064">
                  <c:v>1.4363425925925925E-2</c:v>
                </c:pt>
                <c:pt idx="1065">
                  <c:v>1.4374999999999999E-2</c:v>
                </c:pt>
                <c:pt idx="1066">
                  <c:v>1.4386574074074072E-2</c:v>
                </c:pt>
                <c:pt idx="1067">
                  <c:v>1.4398148148148148E-2</c:v>
                </c:pt>
                <c:pt idx="1068">
                  <c:v>1.4409722222222221E-2</c:v>
                </c:pt>
                <c:pt idx="1069">
                  <c:v>1.4421296296296295E-2</c:v>
                </c:pt>
                <c:pt idx="1070">
                  <c:v>1.4432870370370372E-2</c:v>
                </c:pt>
                <c:pt idx="1071">
                  <c:v>1.4444444444444446E-2</c:v>
                </c:pt>
                <c:pt idx="1072">
                  <c:v>1.4456018518518519E-2</c:v>
                </c:pt>
                <c:pt idx="1073">
                  <c:v>1.4467592592592593E-2</c:v>
                </c:pt>
                <c:pt idx="1074">
                  <c:v>1.4479166666666668E-2</c:v>
                </c:pt>
                <c:pt idx="1075">
                  <c:v>1.4490740740740742E-2</c:v>
                </c:pt>
                <c:pt idx="1076">
                  <c:v>1.4502314814814815E-2</c:v>
                </c:pt>
                <c:pt idx="1077">
                  <c:v>1.4513888888888889E-2</c:v>
                </c:pt>
                <c:pt idx="1078">
                  <c:v>1.4525462962962964E-2</c:v>
                </c:pt>
                <c:pt idx="1079">
                  <c:v>1.4537037037037038E-2</c:v>
                </c:pt>
                <c:pt idx="1080">
                  <c:v>1.4548611111111111E-2</c:v>
                </c:pt>
                <c:pt idx="1081">
                  <c:v>1.4560185185185183E-2</c:v>
                </c:pt>
                <c:pt idx="1082">
                  <c:v>1.4571759259259258E-2</c:v>
                </c:pt>
                <c:pt idx="1083">
                  <c:v>1.4583333333333332E-2</c:v>
                </c:pt>
                <c:pt idx="1084">
                  <c:v>1.4594907407407405E-2</c:v>
                </c:pt>
                <c:pt idx="1085">
                  <c:v>1.4606481481481482E-2</c:v>
                </c:pt>
                <c:pt idx="1086">
                  <c:v>1.4618055555555556E-2</c:v>
                </c:pt>
                <c:pt idx="1087">
                  <c:v>1.462962962962963E-2</c:v>
                </c:pt>
                <c:pt idx="1088">
                  <c:v>1.4641203703703703E-2</c:v>
                </c:pt>
                <c:pt idx="1089">
                  <c:v>1.4652777777777778E-2</c:v>
                </c:pt>
                <c:pt idx="1090">
                  <c:v>1.4664351851851852E-2</c:v>
                </c:pt>
                <c:pt idx="1091">
                  <c:v>1.4675925925925926E-2</c:v>
                </c:pt>
                <c:pt idx="1092">
                  <c:v>1.4687499999999999E-2</c:v>
                </c:pt>
                <c:pt idx="1093">
                  <c:v>1.4699074074074074E-2</c:v>
                </c:pt>
                <c:pt idx="1094">
                  <c:v>1.4710648148148148E-2</c:v>
                </c:pt>
                <c:pt idx="1095">
                  <c:v>1.4722222222222222E-2</c:v>
                </c:pt>
                <c:pt idx="1096">
                  <c:v>1.4733796296296295E-2</c:v>
                </c:pt>
                <c:pt idx="1097">
                  <c:v>1.4745370370370372E-2</c:v>
                </c:pt>
                <c:pt idx="1098">
                  <c:v>1.4756944444444446E-2</c:v>
                </c:pt>
                <c:pt idx="1099">
                  <c:v>1.4768518518518519E-2</c:v>
                </c:pt>
                <c:pt idx="1100">
                  <c:v>1.4780092592592595E-2</c:v>
                </c:pt>
                <c:pt idx="1101">
                  <c:v>1.4791666666666668E-2</c:v>
                </c:pt>
                <c:pt idx="1102">
                  <c:v>1.480324074074074E-2</c:v>
                </c:pt>
                <c:pt idx="1103">
                  <c:v>1.4814814814814814E-2</c:v>
                </c:pt>
                <c:pt idx="1104">
                  <c:v>1.4826388888888889E-2</c:v>
                </c:pt>
                <c:pt idx="1105">
                  <c:v>1.4837962962962963E-2</c:v>
                </c:pt>
                <c:pt idx="1106">
                  <c:v>1.4849537037037036E-2</c:v>
                </c:pt>
                <c:pt idx="1107">
                  <c:v>1.486111111111111E-2</c:v>
                </c:pt>
                <c:pt idx="1108">
                  <c:v>1.4872685185185185E-2</c:v>
                </c:pt>
                <c:pt idx="1109">
                  <c:v>1.4884259259259259E-2</c:v>
                </c:pt>
                <c:pt idx="1110">
                  <c:v>1.4895833333333332E-2</c:v>
                </c:pt>
                <c:pt idx="1111">
                  <c:v>1.4907407407407406E-2</c:v>
                </c:pt>
                <c:pt idx="1112">
                  <c:v>1.4918981481481483E-2</c:v>
                </c:pt>
                <c:pt idx="1113">
                  <c:v>1.4930555555555556E-2</c:v>
                </c:pt>
                <c:pt idx="1114">
                  <c:v>1.494212962962963E-2</c:v>
                </c:pt>
                <c:pt idx="1115">
                  <c:v>1.4953703703703705E-2</c:v>
                </c:pt>
                <c:pt idx="1116">
                  <c:v>1.4965277777777779E-2</c:v>
                </c:pt>
                <c:pt idx="1117">
                  <c:v>1.4976851851851852E-2</c:v>
                </c:pt>
                <c:pt idx="1118">
                  <c:v>1.4988425925925926E-2</c:v>
                </c:pt>
                <c:pt idx="1119">
                  <c:v>1.5000000000000001E-2</c:v>
                </c:pt>
                <c:pt idx="1120">
                  <c:v>1.5011574074074075E-2</c:v>
                </c:pt>
                <c:pt idx="1121">
                  <c:v>1.5023148148148148E-2</c:v>
                </c:pt>
                <c:pt idx="1122">
                  <c:v>1.503472222222222E-2</c:v>
                </c:pt>
                <c:pt idx="1123">
                  <c:v>1.5046296296296295E-2</c:v>
                </c:pt>
                <c:pt idx="1124">
                  <c:v>1.5057870370370369E-2</c:v>
                </c:pt>
                <c:pt idx="1125">
                  <c:v>1.5057870370370369E-2</c:v>
                </c:pt>
                <c:pt idx="1126">
                  <c:v>1.5069444444444443E-2</c:v>
                </c:pt>
                <c:pt idx="1127">
                  <c:v>1.5081018518518516E-2</c:v>
                </c:pt>
                <c:pt idx="1128">
                  <c:v>1.5092592592592593E-2</c:v>
                </c:pt>
                <c:pt idx="1129">
                  <c:v>1.5104166666666667E-2</c:v>
                </c:pt>
                <c:pt idx="1130">
                  <c:v>1.511574074074074E-2</c:v>
                </c:pt>
                <c:pt idx="1131">
                  <c:v>1.5127314814814816E-2</c:v>
                </c:pt>
                <c:pt idx="1132">
                  <c:v>1.5138888888888889E-2</c:v>
                </c:pt>
                <c:pt idx="1133">
                  <c:v>1.5150462962962963E-2</c:v>
                </c:pt>
                <c:pt idx="1134">
                  <c:v>1.5162037037037036E-2</c:v>
                </c:pt>
                <c:pt idx="1135">
                  <c:v>1.5173611111111112E-2</c:v>
                </c:pt>
                <c:pt idx="1136">
                  <c:v>1.5185185185185185E-2</c:v>
                </c:pt>
                <c:pt idx="1137">
                  <c:v>1.5196759259259259E-2</c:v>
                </c:pt>
                <c:pt idx="1138">
                  <c:v>1.5208333333333332E-2</c:v>
                </c:pt>
                <c:pt idx="1139">
                  <c:v>1.5219907407407409E-2</c:v>
                </c:pt>
                <c:pt idx="1140">
                  <c:v>1.5231481481481483E-2</c:v>
                </c:pt>
                <c:pt idx="1141">
                  <c:v>1.5243055555555557E-2</c:v>
                </c:pt>
                <c:pt idx="1142">
                  <c:v>1.525462962962963E-2</c:v>
                </c:pt>
                <c:pt idx="1143">
                  <c:v>1.5266203703703705E-2</c:v>
                </c:pt>
                <c:pt idx="1144">
                  <c:v>1.5277777777777777E-2</c:v>
                </c:pt>
                <c:pt idx="1145">
                  <c:v>1.5289351851851851E-2</c:v>
                </c:pt>
                <c:pt idx="1146">
                  <c:v>1.5300925925925926E-2</c:v>
                </c:pt>
                <c:pt idx="1147">
                  <c:v>1.53125E-2</c:v>
                </c:pt>
                <c:pt idx="1148">
                  <c:v>1.5324074074074073E-2</c:v>
                </c:pt>
                <c:pt idx="1149">
                  <c:v>1.5335648148148147E-2</c:v>
                </c:pt>
                <c:pt idx="1150">
                  <c:v>1.5347222222222222E-2</c:v>
                </c:pt>
                <c:pt idx="1151">
                  <c:v>1.5358796296296296E-2</c:v>
                </c:pt>
                <c:pt idx="1152">
                  <c:v>1.5370370370370369E-2</c:v>
                </c:pt>
                <c:pt idx="1153">
                  <c:v>1.5381944444444443E-2</c:v>
                </c:pt>
                <c:pt idx="1154">
                  <c:v>1.539351851851852E-2</c:v>
                </c:pt>
                <c:pt idx="1155">
                  <c:v>1.5405092592592593E-2</c:v>
                </c:pt>
                <c:pt idx="1156">
                  <c:v>1.5416666666666667E-2</c:v>
                </c:pt>
                <c:pt idx="1157">
                  <c:v>1.5428240740740741E-2</c:v>
                </c:pt>
                <c:pt idx="1158">
                  <c:v>1.5439814814814816E-2</c:v>
                </c:pt>
                <c:pt idx="1159">
                  <c:v>1.545138888888889E-2</c:v>
                </c:pt>
                <c:pt idx="1160">
                  <c:v>1.5462962962962963E-2</c:v>
                </c:pt>
                <c:pt idx="1161">
                  <c:v>1.5474537037037038E-2</c:v>
                </c:pt>
                <c:pt idx="1162">
                  <c:v>1.5486111111111112E-2</c:v>
                </c:pt>
                <c:pt idx="1163">
                  <c:v>1.5497685185185186E-2</c:v>
                </c:pt>
                <c:pt idx="1164">
                  <c:v>1.5509259259259257E-2</c:v>
                </c:pt>
                <c:pt idx="1165">
                  <c:v>1.5520833333333333E-2</c:v>
                </c:pt>
                <c:pt idx="1166">
                  <c:v>1.5532407407407406E-2</c:v>
                </c:pt>
                <c:pt idx="1167">
                  <c:v>1.554398148148148E-2</c:v>
                </c:pt>
                <c:pt idx="1168">
                  <c:v>1.5555555555555553E-2</c:v>
                </c:pt>
                <c:pt idx="1169">
                  <c:v>1.556712962962963E-2</c:v>
                </c:pt>
                <c:pt idx="1170">
                  <c:v>1.5578703703703704E-2</c:v>
                </c:pt>
                <c:pt idx="1171">
                  <c:v>1.5590277777777778E-2</c:v>
                </c:pt>
                <c:pt idx="1172">
                  <c:v>1.5601851851851851E-2</c:v>
                </c:pt>
                <c:pt idx="1173">
                  <c:v>1.5613425925925926E-2</c:v>
                </c:pt>
                <c:pt idx="1174">
                  <c:v>1.5625E-2</c:v>
                </c:pt>
                <c:pt idx="1175">
                  <c:v>1.5636574074074074E-2</c:v>
                </c:pt>
                <c:pt idx="1176">
                  <c:v>1.5648148148148151E-2</c:v>
                </c:pt>
                <c:pt idx="1177">
                  <c:v>1.5659722222222224E-2</c:v>
                </c:pt>
                <c:pt idx="1178">
                  <c:v>1.5671296296296298E-2</c:v>
                </c:pt>
                <c:pt idx="1179">
                  <c:v>1.5682870370370371E-2</c:v>
                </c:pt>
                <c:pt idx="1180">
                  <c:v>1.5694444444444445E-2</c:v>
                </c:pt>
                <c:pt idx="1181">
                  <c:v>1.5706018518518518E-2</c:v>
                </c:pt>
                <c:pt idx="1182">
                  <c:v>1.5717592592592592E-2</c:v>
                </c:pt>
                <c:pt idx="1183">
                  <c:v>1.5729166666666666E-2</c:v>
                </c:pt>
                <c:pt idx="1184">
                  <c:v>1.5740740740740743E-2</c:v>
                </c:pt>
                <c:pt idx="1185">
                  <c:v>1.5752314814814813E-2</c:v>
                </c:pt>
                <c:pt idx="1186">
                  <c:v>1.5763888888888886E-2</c:v>
                </c:pt>
                <c:pt idx="1187">
                  <c:v>1.577546296296296E-2</c:v>
                </c:pt>
                <c:pt idx="1188">
                  <c:v>1.5787037037037037E-2</c:v>
                </c:pt>
                <c:pt idx="1189">
                  <c:v>1.579861111111111E-2</c:v>
                </c:pt>
                <c:pt idx="1190">
                  <c:v>1.5810185185185184E-2</c:v>
                </c:pt>
                <c:pt idx="1191">
                  <c:v>1.5821759259259261E-2</c:v>
                </c:pt>
                <c:pt idx="1192">
                  <c:v>1.5833333333333335E-2</c:v>
                </c:pt>
                <c:pt idx="1193">
                  <c:v>1.5844907407407408E-2</c:v>
                </c:pt>
                <c:pt idx="1194">
                  <c:v>1.5856481481481482E-2</c:v>
                </c:pt>
                <c:pt idx="1195">
                  <c:v>1.5868055555555555E-2</c:v>
                </c:pt>
                <c:pt idx="1196">
                  <c:v>1.5879629629629629E-2</c:v>
                </c:pt>
                <c:pt idx="1197">
                  <c:v>1.5891203703703703E-2</c:v>
                </c:pt>
                <c:pt idx="1198">
                  <c:v>1.5902777777777776E-2</c:v>
                </c:pt>
                <c:pt idx="1199">
                  <c:v>1.5914351851851853E-2</c:v>
                </c:pt>
                <c:pt idx="1200">
                  <c:v>1.5925925925925927E-2</c:v>
                </c:pt>
                <c:pt idx="1201">
                  <c:v>1.59375E-2</c:v>
                </c:pt>
                <c:pt idx="1202">
                  <c:v>1.5949074074074074E-2</c:v>
                </c:pt>
                <c:pt idx="1203">
                  <c:v>1.5960648148148151E-2</c:v>
                </c:pt>
                <c:pt idx="1204">
                  <c:v>1.5972222222222224E-2</c:v>
                </c:pt>
                <c:pt idx="1205">
                  <c:v>1.5983796296296295E-2</c:v>
                </c:pt>
                <c:pt idx="1206">
                  <c:v>1.5995370370370372E-2</c:v>
                </c:pt>
                <c:pt idx="1207">
                  <c:v>1.6006944444444445E-2</c:v>
                </c:pt>
                <c:pt idx="1208">
                  <c:v>1.6018518518518519E-2</c:v>
                </c:pt>
                <c:pt idx="1209">
                  <c:v>1.6030092592592592E-2</c:v>
                </c:pt>
                <c:pt idx="1210">
                  <c:v>1.6041666666666666E-2</c:v>
                </c:pt>
                <c:pt idx="1211">
                  <c:v>1.6053240740740739E-2</c:v>
                </c:pt>
                <c:pt idx="1212">
                  <c:v>1.6064814814814813E-2</c:v>
                </c:pt>
                <c:pt idx="1213">
                  <c:v>1.6076388888888887E-2</c:v>
                </c:pt>
                <c:pt idx="1214">
                  <c:v>1.6087962962962964E-2</c:v>
                </c:pt>
                <c:pt idx="1215">
                  <c:v>1.6099537037037037E-2</c:v>
                </c:pt>
                <c:pt idx="1216">
                  <c:v>1.6111111111111111E-2</c:v>
                </c:pt>
                <c:pt idx="1217">
                  <c:v>1.6122685185185184E-2</c:v>
                </c:pt>
                <c:pt idx="1218">
                  <c:v>1.6134259259259261E-2</c:v>
                </c:pt>
                <c:pt idx="1219">
                  <c:v>1.6145833333333335E-2</c:v>
                </c:pt>
                <c:pt idx="1220">
                  <c:v>1.6157407407407409E-2</c:v>
                </c:pt>
                <c:pt idx="1221">
                  <c:v>1.6168981481481482E-2</c:v>
                </c:pt>
                <c:pt idx="1222">
                  <c:v>1.6180555555555556E-2</c:v>
                </c:pt>
                <c:pt idx="1223">
                  <c:v>1.6192129629629629E-2</c:v>
                </c:pt>
                <c:pt idx="1224">
                  <c:v>1.6203703703703703E-2</c:v>
                </c:pt>
                <c:pt idx="1225">
                  <c:v>1.621527777777778E-2</c:v>
                </c:pt>
                <c:pt idx="1226">
                  <c:v>1.622685185185185E-2</c:v>
                </c:pt>
                <c:pt idx="1227">
                  <c:v>1.6238425925925924E-2</c:v>
                </c:pt>
                <c:pt idx="1228">
                  <c:v>1.6249999999999997E-2</c:v>
                </c:pt>
                <c:pt idx="1229">
                  <c:v>1.6261574074074074E-2</c:v>
                </c:pt>
                <c:pt idx="1230">
                  <c:v>1.6273148148148148E-2</c:v>
                </c:pt>
                <c:pt idx="1231">
                  <c:v>1.6284722222222221E-2</c:v>
                </c:pt>
                <c:pt idx="1232">
                  <c:v>1.6296296296296295E-2</c:v>
                </c:pt>
                <c:pt idx="1233">
                  <c:v>1.6307870370370372E-2</c:v>
                </c:pt>
                <c:pt idx="1234">
                  <c:v>1.6319444444444445E-2</c:v>
                </c:pt>
                <c:pt idx="1235">
                  <c:v>1.6331018518518519E-2</c:v>
                </c:pt>
                <c:pt idx="1236">
                  <c:v>1.6342592592592593E-2</c:v>
                </c:pt>
                <c:pt idx="1237">
                  <c:v>1.6354166666666666E-2</c:v>
                </c:pt>
                <c:pt idx="1238">
                  <c:v>1.636574074074074E-2</c:v>
                </c:pt>
                <c:pt idx="1239">
                  <c:v>1.6377314814814813E-2</c:v>
                </c:pt>
                <c:pt idx="1240">
                  <c:v>1.638888888888889E-2</c:v>
                </c:pt>
                <c:pt idx="1241">
                  <c:v>1.6400462962962964E-2</c:v>
                </c:pt>
                <c:pt idx="1242">
                  <c:v>1.6412037037037037E-2</c:v>
                </c:pt>
                <c:pt idx="1243">
                  <c:v>1.6423611111111111E-2</c:v>
                </c:pt>
                <c:pt idx="1244">
                  <c:v>1.6435185185185188E-2</c:v>
                </c:pt>
                <c:pt idx="1245">
                  <c:v>1.6446759259259262E-2</c:v>
                </c:pt>
                <c:pt idx="1246">
                  <c:v>1.6458333333333332E-2</c:v>
                </c:pt>
                <c:pt idx="1247">
                  <c:v>1.6469907407407405E-2</c:v>
                </c:pt>
                <c:pt idx="1248">
                  <c:v>1.6481481481481482E-2</c:v>
                </c:pt>
                <c:pt idx="1249">
                  <c:v>1.6493055555555556E-2</c:v>
                </c:pt>
                <c:pt idx="1250">
                  <c:v>1.650462962962963E-2</c:v>
                </c:pt>
                <c:pt idx="1251">
                  <c:v>1.6516203703703703E-2</c:v>
                </c:pt>
                <c:pt idx="1252">
                  <c:v>1.6527777777777777E-2</c:v>
                </c:pt>
                <c:pt idx="1253">
                  <c:v>1.653935185185185E-2</c:v>
                </c:pt>
                <c:pt idx="1254">
                  <c:v>1.6550925925925924E-2</c:v>
                </c:pt>
                <c:pt idx="1255">
                  <c:v>1.6562500000000001E-2</c:v>
                </c:pt>
                <c:pt idx="1256">
                  <c:v>1.6574074074074074E-2</c:v>
                </c:pt>
                <c:pt idx="1257">
                  <c:v>1.6585648148148148E-2</c:v>
                </c:pt>
                <c:pt idx="1258">
                  <c:v>1.6597222222222222E-2</c:v>
                </c:pt>
                <c:pt idx="1259">
                  <c:v>1.6608796296296299E-2</c:v>
                </c:pt>
                <c:pt idx="1260">
                  <c:v>1.6620370370370372E-2</c:v>
                </c:pt>
                <c:pt idx="1261">
                  <c:v>1.6631944444444446E-2</c:v>
                </c:pt>
                <c:pt idx="1262">
                  <c:v>1.6643518518518519E-2</c:v>
                </c:pt>
                <c:pt idx="1263">
                  <c:v>1.6655092592592593E-2</c:v>
                </c:pt>
                <c:pt idx="1264">
                  <c:v>1.6666666666666666E-2</c:v>
                </c:pt>
                <c:pt idx="1265">
                  <c:v>1.667824074074074E-2</c:v>
                </c:pt>
                <c:pt idx="1266">
                  <c:v>1.6689814814814817E-2</c:v>
                </c:pt>
                <c:pt idx="1267">
                  <c:v>1.6701388888888887E-2</c:v>
                </c:pt>
                <c:pt idx="1268">
                  <c:v>1.6712962962962961E-2</c:v>
                </c:pt>
                <c:pt idx="1269">
                  <c:v>1.6724537037037034E-2</c:v>
                </c:pt>
                <c:pt idx="1270">
                  <c:v>1.6736111111111111E-2</c:v>
                </c:pt>
                <c:pt idx="1271">
                  <c:v>1.6747685185185185E-2</c:v>
                </c:pt>
                <c:pt idx="1272">
                  <c:v>1.6759259259259258E-2</c:v>
                </c:pt>
                <c:pt idx="1273">
                  <c:v>1.6770833333333332E-2</c:v>
                </c:pt>
                <c:pt idx="1274">
                  <c:v>1.6782407407407409E-2</c:v>
                </c:pt>
                <c:pt idx="1275">
                  <c:v>1.6793981481481483E-2</c:v>
                </c:pt>
                <c:pt idx="1276">
                  <c:v>1.6805555555555556E-2</c:v>
                </c:pt>
                <c:pt idx="1277">
                  <c:v>1.681712962962963E-2</c:v>
                </c:pt>
                <c:pt idx="1278">
                  <c:v>1.6828703703703703E-2</c:v>
                </c:pt>
                <c:pt idx="1279">
                  <c:v>1.6840277777777777E-2</c:v>
                </c:pt>
                <c:pt idx="1280">
                  <c:v>1.6851851851851851E-2</c:v>
                </c:pt>
                <c:pt idx="1281">
                  <c:v>1.6863425925925928E-2</c:v>
                </c:pt>
                <c:pt idx="1282">
                  <c:v>1.6875000000000001E-2</c:v>
                </c:pt>
                <c:pt idx="1283">
                  <c:v>1.6886574074074075E-2</c:v>
                </c:pt>
                <c:pt idx="1284">
                  <c:v>1.6898148148148148E-2</c:v>
                </c:pt>
                <c:pt idx="1285">
                  <c:v>1.6909722222222225E-2</c:v>
                </c:pt>
                <c:pt idx="1286">
                  <c:v>1.6921296296296299E-2</c:v>
                </c:pt>
                <c:pt idx="1287">
                  <c:v>1.6932870370370369E-2</c:v>
                </c:pt>
                <c:pt idx="1288">
                  <c:v>1.6944444444444443E-2</c:v>
                </c:pt>
                <c:pt idx="1289">
                  <c:v>1.695601851851852E-2</c:v>
                </c:pt>
                <c:pt idx="1290">
                  <c:v>1.6967592592592593E-2</c:v>
                </c:pt>
                <c:pt idx="1291">
                  <c:v>1.6979166666666667E-2</c:v>
                </c:pt>
                <c:pt idx="1292">
                  <c:v>1.699074074074074E-2</c:v>
                </c:pt>
                <c:pt idx="1293">
                  <c:v>1.7002314814814814E-2</c:v>
                </c:pt>
                <c:pt idx="1294">
                  <c:v>1.7013888888888887E-2</c:v>
                </c:pt>
                <c:pt idx="1295">
                  <c:v>1.7025462962962961E-2</c:v>
                </c:pt>
                <c:pt idx="1296">
                  <c:v>1.7037037037037038E-2</c:v>
                </c:pt>
                <c:pt idx="1297">
                  <c:v>1.7048611111111112E-2</c:v>
                </c:pt>
                <c:pt idx="1298">
                  <c:v>1.7060185185185185E-2</c:v>
                </c:pt>
                <c:pt idx="1299">
                  <c:v>1.7071759259259259E-2</c:v>
                </c:pt>
                <c:pt idx="1300">
                  <c:v>1.7083333333333336E-2</c:v>
                </c:pt>
                <c:pt idx="1301">
                  <c:v>1.7094907407407409E-2</c:v>
                </c:pt>
                <c:pt idx="1302">
                  <c:v>1.7106481481481483E-2</c:v>
                </c:pt>
                <c:pt idx="1303">
                  <c:v>1.7118055555555556E-2</c:v>
                </c:pt>
                <c:pt idx="1304">
                  <c:v>1.712962962962963E-2</c:v>
                </c:pt>
                <c:pt idx="1305">
                  <c:v>1.7141203703703704E-2</c:v>
                </c:pt>
                <c:pt idx="1306">
                  <c:v>1.7152777777777777E-2</c:v>
                </c:pt>
                <c:pt idx="1307">
                  <c:v>1.7164351851851851E-2</c:v>
                </c:pt>
                <c:pt idx="1308">
                  <c:v>1.7175925925925924E-2</c:v>
                </c:pt>
                <c:pt idx="1309">
                  <c:v>1.7187499999999998E-2</c:v>
                </c:pt>
                <c:pt idx="1310">
                  <c:v>1.7199074074074071E-2</c:v>
                </c:pt>
                <c:pt idx="1311">
                  <c:v>1.7210648148148149E-2</c:v>
                </c:pt>
                <c:pt idx="1312">
                  <c:v>1.7222222222222222E-2</c:v>
                </c:pt>
                <c:pt idx="1313">
                  <c:v>1.7233796296296296E-2</c:v>
                </c:pt>
                <c:pt idx="1314">
                  <c:v>1.7245370370370369E-2</c:v>
                </c:pt>
                <c:pt idx="1315">
                  <c:v>1.7256944444444446E-2</c:v>
                </c:pt>
                <c:pt idx="1316">
                  <c:v>1.726851851851852E-2</c:v>
                </c:pt>
                <c:pt idx="1317">
                  <c:v>1.7280092592592593E-2</c:v>
                </c:pt>
                <c:pt idx="1318">
                  <c:v>1.7291666666666667E-2</c:v>
                </c:pt>
                <c:pt idx="1319">
                  <c:v>1.7303240740740741E-2</c:v>
                </c:pt>
                <c:pt idx="1320">
                  <c:v>1.7314814814814814E-2</c:v>
                </c:pt>
                <c:pt idx="1321">
                  <c:v>1.7326388888888888E-2</c:v>
                </c:pt>
                <c:pt idx="1322">
                  <c:v>1.7337962962962961E-2</c:v>
                </c:pt>
                <c:pt idx="1323">
                  <c:v>1.7349537037037038E-2</c:v>
                </c:pt>
                <c:pt idx="1324">
                  <c:v>1.7361111111111112E-2</c:v>
                </c:pt>
                <c:pt idx="1325">
                  <c:v>1.7372685185185185E-2</c:v>
                </c:pt>
                <c:pt idx="1326">
                  <c:v>1.7384259259259262E-2</c:v>
                </c:pt>
                <c:pt idx="1327">
                  <c:v>1.7395833333333336E-2</c:v>
                </c:pt>
                <c:pt idx="1328">
                  <c:v>1.7407407407407406E-2</c:v>
                </c:pt>
                <c:pt idx="1329">
                  <c:v>1.741898148148148E-2</c:v>
                </c:pt>
                <c:pt idx="1330">
                  <c:v>1.7430555555555557E-2</c:v>
                </c:pt>
                <c:pt idx="1331">
                  <c:v>1.744212962962963E-2</c:v>
                </c:pt>
                <c:pt idx="1332">
                  <c:v>1.7453703703703704E-2</c:v>
                </c:pt>
                <c:pt idx="1333">
                  <c:v>1.7465277777777777E-2</c:v>
                </c:pt>
                <c:pt idx="1334">
                  <c:v>1.7476851851851851E-2</c:v>
                </c:pt>
                <c:pt idx="1335">
                  <c:v>1.7488425925925925E-2</c:v>
                </c:pt>
                <c:pt idx="1336">
                  <c:v>1.7499999999999998E-2</c:v>
                </c:pt>
                <c:pt idx="1337">
                  <c:v>1.7511574074074072E-2</c:v>
                </c:pt>
                <c:pt idx="1338">
                  <c:v>1.7523148148148149E-2</c:v>
                </c:pt>
                <c:pt idx="1339">
                  <c:v>1.7534722222222222E-2</c:v>
                </c:pt>
                <c:pt idx="1340">
                  <c:v>1.7546296296296296E-2</c:v>
                </c:pt>
                <c:pt idx="1341">
                  <c:v>1.7557870370370373E-2</c:v>
                </c:pt>
                <c:pt idx="1342">
                  <c:v>1.7569444444444447E-2</c:v>
                </c:pt>
                <c:pt idx="1343">
                  <c:v>1.758101851851852E-2</c:v>
                </c:pt>
                <c:pt idx="1344">
                  <c:v>1.7592592592592594E-2</c:v>
                </c:pt>
                <c:pt idx="1345">
                  <c:v>1.7604166666666667E-2</c:v>
                </c:pt>
                <c:pt idx="1346">
                  <c:v>1.7615740740740741E-2</c:v>
                </c:pt>
                <c:pt idx="1347">
                  <c:v>1.7627314814814814E-2</c:v>
                </c:pt>
                <c:pt idx="1348">
                  <c:v>1.7638888888888888E-2</c:v>
                </c:pt>
                <c:pt idx="1349">
                  <c:v>1.7650462962962962E-2</c:v>
                </c:pt>
                <c:pt idx="1350">
                  <c:v>1.7662037037037035E-2</c:v>
                </c:pt>
                <c:pt idx="1351">
                  <c:v>1.7673611111111109E-2</c:v>
                </c:pt>
                <c:pt idx="1352">
                  <c:v>1.7685185185185182E-2</c:v>
                </c:pt>
                <c:pt idx="1353">
                  <c:v>1.7696759259259259E-2</c:v>
                </c:pt>
                <c:pt idx="1354">
                  <c:v>1.7708333333333333E-2</c:v>
                </c:pt>
                <c:pt idx="1355">
                  <c:v>1.7719907407407406E-2</c:v>
                </c:pt>
                <c:pt idx="1356">
                  <c:v>1.7731481481481483E-2</c:v>
                </c:pt>
                <c:pt idx="1357">
                  <c:v>1.7743055555555557E-2</c:v>
                </c:pt>
                <c:pt idx="1358">
                  <c:v>1.7754629629629631E-2</c:v>
                </c:pt>
                <c:pt idx="1359">
                  <c:v>1.7766203703703704E-2</c:v>
                </c:pt>
                <c:pt idx="1360">
                  <c:v>1.7777777777777778E-2</c:v>
                </c:pt>
                <c:pt idx="1361">
                  <c:v>1.7789351851851851E-2</c:v>
                </c:pt>
                <c:pt idx="1362">
                  <c:v>1.7800925925925925E-2</c:v>
                </c:pt>
                <c:pt idx="1363">
                  <c:v>1.7812499999999998E-2</c:v>
                </c:pt>
                <c:pt idx="1364">
                  <c:v>1.7824074074074076E-2</c:v>
                </c:pt>
                <c:pt idx="1365">
                  <c:v>1.7835648148148149E-2</c:v>
                </c:pt>
                <c:pt idx="1366">
                  <c:v>1.7847222222222223E-2</c:v>
                </c:pt>
                <c:pt idx="1367">
                  <c:v>1.7858796296296296E-2</c:v>
                </c:pt>
                <c:pt idx="1368">
                  <c:v>1.7870370370370373E-2</c:v>
                </c:pt>
                <c:pt idx="1369">
                  <c:v>1.7881944444444443E-2</c:v>
                </c:pt>
                <c:pt idx="1370">
                  <c:v>1.7893518518518517E-2</c:v>
                </c:pt>
                <c:pt idx="1371">
                  <c:v>1.7905092592592594E-2</c:v>
                </c:pt>
                <c:pt idx="1372">
                  <c:v>1.7916666666666668E-2</c:v>
                </c:pt>
                <c:pt idx="1373">
                  <c:v>1.7928240740740741E-2</c:v>
                </c:pt>
                <c:pt idx="1374">
                  <c:v>1.7939814814814815E-2</c:v>
                </c:pt>
                <c:pt idx="1375">
                  <c:v>1.7951388888888888E-2</c:v>
                </c:pt>
                <c:pt idx="1376">
                  <c:v>1.7962962962962962E-2</c:v>
                </c:pt>
                <c:pt idx="1377">
                  <c:v>1.7974537037037035E-2</c:v>
                </c:pt>
                <c:pt idx="1378">
                  <c:v>1.7986111111111109E-2</c:v>
                </c:pt>
                <c:pt idx="1379">
                  <c:v>1.7997685185185186E-2</c:v>
                </c:pt>
                <c:pt idx="1380">
                  <c:v>1.800925925925926E-2</c:v>
                </c:pt>
                <c:pt idx="1381">
                  <c:v>1.8020833333333333E-2</c:v>
                </c:pt>
                <c:pt idx="1382">
                  <c:v>1.8032407407407407E-2</c:v>
                </c:pt>
                <c:pt idx="1383">
                  <c:v>1.8043981481481484E-2</c:v>
                </c:pt>
                <c:pt idx="1384">
                  <c:v>1.8055555555555557E-2</c:v>
                </c:pt>
                <c:pt idx="1385">
                  <c:v>1.8067129629629631E-2</c:v>
                </c:pt>
                <c:pt idx="1386">
                  <c:v>1.8078703703703704E-2</c:v>
                </c:pt>
                <c:pt idx="1387">
                  <c:v>1.8090277777777778E-2</c:v>
                </c:pt>
                <c:pt idx="1388">
                  <c:v>1.8101851851851852E-2</c:v>
                </c:pt>
                <c:pt idx="1389">
                  <c:v>1.8113425925925925E-2</c:v>
                </c:pt>
                <c:pt idx="1390">
                  <c:v>1.8124999999999999E-2</c:v>
                </c:pt>
                <c:pt idx="1391">
                  <c:v>1.8136574074074072E-2</c:v>
                </c:pt>
                <c:pt idx="1392">
                  <c:v>1.8148148148148146E-2</c:v>
                </c:pt>
                <c:pt idx="1393">
                  <c:v>1.8159722222222219E-2</c:v>
                </c:pt>
                <c:pt idx="1394">
                  <c:v>1.8171296296296297E-2</c:v>
                </c:pt>
                <c:pt idx="1395">
                  <c:v>1.818287037037037E-2</c:v>
                </c:pt>
                <c:pt idx="1396">
                  <c:v>1.8194444444444444E-2</c:v>
                </c:pt>
                <c:pt idx="1397">
                  <c:v>1.8206018518518517E-2</c:v>
                </c:pt>
                <c:pt idx="1398">
                  <c:v>1.8217592592592594E-2</c:v>
                </c:pt>
                <c:pt idx="1399">
                  <c:v>1.8229166666666668E-2</c:v>
                </c:pt>
                <c:pt idx="1400">
                  <c:v>1.8240740740740741E-2</c:v>
                </c:pt>
                <c:pt idx="1401">
                  <c:v>1.8252314814814815E-2</c:v>
                </c:pt>
                <c:pt idx="1402">
                  <c:v>1.8263888888888889E-2</c:v>
                </c:pt>
                <c:pt idx="1403">
                  <c:v>1.8275462962962962E-2</c:v>
                </c:pt>
                <c:pt idx="1404">
                  <c:v>1.8287037037037036E-2</c:v>
                </c:pt>
                <c:pt idx="1405">
                  <c:v>1.8298611111111113E-2</c:v>
                </c:pt>
                <c:pt idx="1406">
                  <c:v>1.8310185185185186E-2</c:v>
                </c:pt>
                <c:pt idx="1407">
                  <c:v>1.832175925925926E-2</c:v>
                </c:pt>
                <c:pt idx="1408">
                  <c:v>1.8333333333333333E-2</c:v>
                </c:pt>
                <c:pt idx="1409">
                  <c:v>1.834490740740741E-2</c:v>
                </c:pt>
                <c:pt idx="1410">
                  <c:v>1.8356481481481481E-2</c:v>
                </c:pt>
                <c:pt idx="1411">
                  <c:v>1.8368055555555554E-2</c:v>
                </c:pt>
                <c:pt idx="1412">
                  <c:v>1.8379629629629628E-2</c:v>
                </c:pt>
                <c:pt idx="1413">
                  <c:v>1.8391203703703705E-2</c:v>
                </c:pt>
                <c:pt idx="1414">
                  <c:v>1.8402777777777778E-2</c:v>
                </c:pt>
                <c:pt idx="1415">
                  <c:v>1.8414351851851852E-2</c:v>
                </c:pt>
                <c:pt idx="1416">
                  <c:v>1.8425925925925925E-2</c:v>
                </c:pt>
                <c:pt idx="1417">
                  <c:v>1.8437499999999999E-2</c:v>
                </c:pt>
                <c:pt idx="1418">
                  <c:v>1.8449074074074073E-2</c:v>
                </c:pt>
                <c:pt idx="1419">
                  <c:v>1.8460648148148146E-2</c:v>
                </c:pt>
                <c:pt idx="1420">
                  <c:v>1.8472222222222223E-2</c:v>
                </c:pt>
                <c:pt idx="1421">
                  <c:v>1.8483796296296297E-2</c:v>
                </c:pt>
                <c:pt idx="1422">
                  <c:v>1.849537037037037E-2</c:v>
                </c:pt>
                <c:pt idx="1423">
                  <c:v>1.8506944444444444E-2</c:v>
                </c:pt>
                <c:pt idx="1424">
                  <c:v>1.8518518518518521E-2</c:v>
                </c:pt>
                <c:pt idx="1425">
                  <c:v>1.8530092592592595E-2</c:v>
                </c:pt>
                <c:pt idx="1426">
                  <c:v>1.8541666666666668E-2</c:v>
                </c:pt>
                <c:pt idx="1427">
                  <c:v>1.8553240740740742E-2</c:v>
                </c:pt>
                <c:pt idx="1428">
                  <c:v>1.8564814814814815E-2</c:v>
                </c:pt>
                <c:pt idx="1429">
                  <c:v>1.8576388888888889E-2</c:v>
                </c:pt>
                <c:pt idx="1430">
                  <c:v>1.8587962962962962E-2</c:v>
                </c:pt>
                <c:pt idx="1431">
                  <c:v>1.8599537037037036E-2</c:v>
                </c:pt>
                <c:pt idx="1432">
                  <c:v>1.861111111111111E-2</c:v>
                </c:pt>
                <c:pt idx="1433">
                  <c:v>1.8622685185185183E-2</c:v>
                </c:pt>
                <c:pt idx="1434">
                  <c:v>1.8634259259259257E-2</c:v>
                </c:pt>
                <c:pt idx="1435">
                  <c:v>1.8645833333333334E-2</c:v>
                </c:pt>
                <c:pt idx="1436">
                  <c:v>1.8657407407407407E-2</c:v>
                </c:pt>
                <c:pt idx="1437">
                  <c:v>1.8668981481481481E-2</c:v>
                </c:pt>
                <c:pt idx="1438">
                  <c:v>1.8680555555555554E-2</c:v>
                </c:pt>
                <c:pt idx="1439">
                  <c:v>1.8692129629629631E-2</c:v>
                </c:pt>
                <c:pt idx="1440">
                  <c:v>1.8703703703703705E-2</c:v>
                </c:pt>
                <c:pt idx="1441">
                  <c:v>1.8715277777777779E-2</c:v>
                </c:pt>
                <c:pt idx="1442">
                  <c:v>1.8726851851851852E-2</c:v>
                </c:pt>
                <c:pt idx="1443">
                  <c:v>1.8738425925925926E-2</c:v>
                </c:pt>
                <c:pt idx="1444">
                  <c:v>1.8749999999999999E-2</c:v>
                </c:pt>
                <c:pt idx="1445">
                  <c:v>1.8761574074074073E-2</c:v>
                </c:pt>
                <c:pt idx="1446">
                  <c:v>1.877314814814815E-2</c:v>
                </c:pt>
                <c:pt idx="1447">
                  <c:v>1.8784722222222223E-2</c:v>
                </c:pt>
                <c:pt idx="1448">
                  <c:v>1.8796296296296297E-2</c:v>
                </c:pt>
                <c:pt idx="1449">
                  <c:v>1.8807870370370371E-2</c:v>
                </c:pt>
                <c:pt idx="1450">
                  <c:v>1.8819444444444448E-2</c:v>
                </c:pt>
                <c:pt idx="1451">
                  <c:v>1.8831018518518518E-2</c:v>
                </c:pt>
                <c:pt idx="1452">
                  <c:v>1.8831018518518518E-2</c:v>
                </c:pt>
                <c:pt idx="1453">
                  <c:v>1.8842592592592591E-2</c:v>
                </c:pt>
                <c:pt idx="1454">
                  <c:v>1.8854166666666665E-2</c:v>
                </c:pt>
                <c:pt idx="1455">
                  <c:v>1.8865740740740742E-2</c:v>
                </c:pt>
                <c:pt idx="1456">
                  <c:v>1.8877314814814816E-2</c:v>
                </c:pt>
                <c:pt idx="1457">
                  <c:v>1.8888888888888889E-2</c:v>
                </c:pt>
                <c:pt idx="1458">
                  <c:v>1.8900462962962963E-2</c:v>
                </c:pt>
                <c:pt idx="1459">
                  <c:v>1.8912037037037036E-2</c:v>
                </c:pt>
                <c:pt idx="1460">
                  <c:v>1.892361111111111E-2</c:v>
                </c:pt>
                <c:pt idx="1461">
                  <c:v>1.8935185185185183E-2</c:v>
                </c:pt>
                <c:pt idx="1462">
                  <c:v>1.894675925925926E-2</c:v>
                </c:pt>
                <c:pt idx="1463">
                  <c:v>1.8958333333333334E-2</c:v>
                </c:pt>
                <c:pt idx="1464">
                  <c:v>1.8969907407407408E-2</c:v>
                </c:pt>
                <c:pt idx="1465">
                  <c:v>1.8981481481481481E-2</c:v>
                </c:pt>
                <c:pt idx="1466">
                  <c:v>1.8993055555555558E-2</c:v>
                </c:pt>
                <c:pt idx="1467">
                  <c:v>1.9004629629629632E-2</c:v>
                </c:pt>
                <c:pt idx="1468">
                  <c:v>1.9016203703703705E-2</c:v>
                </c:pt>
                <c:pt idx="1469">
                  <c:v>1.9027777777777779E-2</c:v>
                </c:pt>
                <c:pt idx="1470">
                  <c:v>1.9039351851851852E-2</c:v>
                </c:pt>
                <c:pt idx="1471">
                  <c:v>1.9050925925925926E-2</c:v>
                </c:pt>
                <c:pt idx="1472">
                  <c:v>1.90625E-2</c:v>
                </c:pt>
                <c:pt idx="1473">
                  <c:v>1.9074074074074073E-2</c:v>
                </c:pt>
                <c:pt idx="1474">
                  <c:v>1.9085648148148147E-2</c:v>
                </c:pt>
                <c:pt idx="1475">
                  <c:v>1.909722222222222E-2</c:v>
                </c:pt>
                <c:pt idx="1476">
                  <c:v>1.9108796296296294E-2</c:v>
                </c:pt>
                <c:pt idx="1477">
                  <c:v>1.9120370370370371E-2</c:v>
                </c:pt>
                <c:pt idx="1478">
                  <c:v>1.9131944444444444E-2</c:v>
                </c:pt>
                <c:pt idx="1479">
                  <c:v>1.9143518518518518E-2</c:v>
                </c:pt>
                <c:pt idx="1480">
                  <c:v>1.9155092592592592E-2</c:v>
                </c:pt>
                <c:pt idx="1481">
                  <c:v>1.9166666666666669E-2</c:v>
                </c:pt>
                <c:pt idx="1482">
                  <c:v>1.9178240740740742E-2</c:v>
                </c:pt>
                <c:pt idx="1483">
                  <c:v>1.9189814814814816E-2</c:v>
                </c:pt>
                <c:pt idx="1484">
                  <c:v>1.9201388888888889E-2</c:v>
                </c:pt>
                <c:pt idx="1485">
                  <c:v>1.9212962962962963E-2</c:v>
                </c:pt>
                <c:pt idx="1486">
                  <c:v>1.9224537037037037E-2</c:v>
                </c:pt>
                <c:pt idx="1487">
                  <c:v>1.923611111111111E-2</c:v>
                </c:pt>
                <c:pt idx="1488">
                  <c:v>1.9247685185185184E-2</c:v>
                </c:pt>
                <c:pt idx="1489">
                  <c:v>1.9259259259259261E-2</c:v>
                </c:pt>
                <c:pt idx="1490">
                  <c:v>1.9270833333333334E-2</c:v>
                </c:pt>
                <c:pt idx="1491">
                  <c:v>1.9282407407407408E-2</c:v>
                </c:pt>
                <c:pt idx="1492">
                  <c:v>1.9293981481481485E-2</c:v>
                </c:pt>
                <c:pt idx="1493">
                  <c:v>1.9305555555555555E-2</c:v>
                </c:pt>
                <c:pt idx="1494">
                  <c:v>1.9317129629629629E-2</c:v>
                </c:pt>
                <c:pt idx="1495">
                  <c:v>1.9328703703703702E-2</c:v>
                </c:pt>
                <c:pt idx="1496">
                  <c:v>1.9340277777777779E-2</c:v>
                </c:pt>
                <c:pt idx="1497">
                  <c:v>1.9351851851851853E-2</c:v>
                </c:pt>
                <c:pt idx="1498">
                  <c:v>1.9363425925925926E-2</c:v>
                </c:pt>
                <c:pt idx="1499">
                  <c:v>1.9375E-2</c:v>
                </c:pt>
                <c:pt idx="1500">
                  <c:v>1.9386574074074073E-2</c:v>
                </c:pt>
                <c:pt idx="1501">
                  <c:v>1.9398148148148147E-2</c:v>
                </c:pt>
                <c:pt idx="1502">
                  <c:v>1.9409722222222221E-2</c:v>
                </c:pt>
                <c:pt idx="1503">
                  <c:v>1.9421296296296294E-2</c:v>
                </c:pt>
                <c:pt idx="1504">
                  <c:v>1.9432870370370371E-2</c:v>
                </c:pt>
                <c:pt idx="1505">
                  <c:v>1.9444444444444445E-2</c:v>
                </c:pt>
                <c:pt idx="1506">
                  <c:v>1.9456018518518518E-2</c:v>
                </c:pt>
                <c:pt idx="1507">
                  <c:v>1.9467592592592595E-2</c:v>
                </c:pt>
                <c:pt idx="1508">
                  <c:v>1.9479166666666669E-2</c:v>
                </c:pt>
                <c:pt idx="1509">
                  <c:v>1.9490740740740743E-2</c:v>
                </c:pt>
                <c:pt idx="1510">
                  <c:v>1.9502314814814816E-2</c:v>
                </c:pt>
                <c:pt idx="1511">
                  <c:v>1.951388888888889E-2</c:v>
                </c:pt>
                <c:pt idx="1512">
                  <c:v>1.9525462962962963E-2</c:v>
                </c:pt>
                <c:pt idx="1513">
                  <c:v>1.9537037037037037E-2</c:v>
                </c:pt>
                <c:pt idx="1514">
                  <c:v>1.954861111111111E-2</c:v>
                </c:pt>
                <c:pt idx="1515">
                  <c:v>1.9560185185185184E-2</c:v>
                </c:pt>
                <c:pt idx="1516">
                  <c:v>1.9571759259259257E-2</c:v>
                </c:pt>
                <c:pt idx="1517">
                  <c:v>1.9583333333333331E-2</c:v>
                </c:pt>
                <c:pt idx="1518">
                  <c:v>1.9594907407407405E-2</c:v>
                </c:pt>
                <c:pt idx="1519">
                  <c:v>1.9606481481481482E-2</c:v>
                </c:pt>
                <c:pt idx="1520">
                  <c:v>1.9618055555555555E-2</c:v>
                </c:pt>
                <c:pt idx="1521">
                  <c:v>1.9629629629629629E-2</c:v>
                </c:pt>
                <c:pt idx="1522">
                  <c:v>1.9641203703703706E-2</c:v>
                </c:pt>
                <c:pt idx="1523">
                  <c:v>1.9652777777777779E-2</c:v>
                </c:pt>
                <c:pt idx="1524">
                  <c:v>1.9664351851851853E-2</c:v>
                </c:pt>
                <c:pt idx="1525">
                  <c:v>1.9675925925925927E-2</c:v>
                </c:pt>
                <c:pt idx="1526">
                  <c:v>1.96875E-2</c:v>
                </c:pt>
                <c:pt idx="1527">
                  <c:v>1.9699074074074074E-2</c:v>
                </c:pt>
                <c:pt idx="1528">
                  <c:v>1.9710648148148147E-2</c:v>
                </c:pt>
                <c:pt idx="1529">
                  <c:v>1.9722222222222221E-2</c:v>
                </c:pt>
                <c:pt idx="1530">
                  <c:v>1.9733796296296298E-2</c:v>
                </c:pt>
                <c:pt idx="1531">
                  <c:v>1.9745370370370371E-2</c:v>
                </c:pt>
                <c:pt idx="1532">
                  <c:v>1.9756944444444445E-2</c:v>
                </c:pt>
                <c:pt idx="1533">
                  <c:v>1.9768518518518515E-2</c:v>
                </c:pt>
                <c:pt idx="1534">
                  <c:v>1.9780092592592592E-2</c:v>
                </c:pt>
                <c:pt idx="1535">
                  <c:v>1.9791666666666666E-2</c:v>
                </c:pt>
                <c:pt idx="1536">
                  <c:v>1.9803240740740739E-2</c:v>
                </c:pt>
                <c:pt idx="1537">
                  <c:v>1.9814814814814816E-2</c:v>
                </c:pt>
                <c:pt idx="1538">
                  <c:v>1.982638888888889E-2</c:v>
                </c:pt>
                <c:pt idx="1539">
                  <c:v>1.9837962962962963E-2</c:v>
                </c:pt>
                <c:pt idx="1540">
                  <c:v>1.9849537037037037E-2</c:v>
                </c:pt>
                <c:pt idx="1541">
                  <c:v>1.9861111111111111E-2</c:v>
                </c:pt>
                <c:pt idx="1542">
                  <c:v>1.9872685185185184E-2</c:v>
                </c:pt>
                <c:pt idx="1543">
                  <c:v>1.9884259259259258E-2</c:v>
                </c:pt>
                <c:pt idx="1544">
                  <c:v>1.9895833333333331E-2</c:v>
                </c:pt>
                <c:pt idx="1545">
                  <c:v>1.9907407407407408E-2</c:v>
                </c:pt>
                <c:pt idx="1546">
                  <c:v>1.9918981481481482E-2</c:v>
                </c:pt>
                <c:pt idx="1547">
                  <c:v>1.9930555555555556E-2</c:v>
                </c:pt>
                <c:pt idx="1548">
                  <c:v>1.9942129629629629E-2</c:v>
                </c:pt>
                <c:pt idx="1549">
                  <c:v>1.9953703703703706E-2</c:v>
                </c:pt>
                <c:pt idx="1550">
                  <c:v>1.996527777777778E-2</c:v>
                </c:pt>
                <c:pt idx="1551">
                  <c:v>1.9976851851851853E-2</c:v>
                </c:pt>
                <c:pt idx="1552">
                  <c:v>1.9988425925925927E-2</c:v>
                </c:pt>
                <c:pt idx="1553">
                  <c:v>0.02</c:v>
                </c:pt>
                <c:pt idx="1554">
                  <c:v>2.0011574074074074E-2</c:v>
                </c:pt>
                <c:pt idx="1555">
                  <c:v>2.0023148148148148E-2</c:v>
                </c:pt>
                <c:pt idx="1556">
                  <c:v>2.0034722222222221E-2</c:v>
                </c:pt>
                <c:pt idx="1557">
                  <c:v>2.0046296296296295E-2</c:v>
                </c:pt>
                <c:pt idx="1558">
                  <c:v>2.0057870370370368E-2</c:v>
                </c:pt>
                <c:pt idx="1559">
                  <c:v>2.0069444444444442E-2</c:v>
                </c:pt>
                <c:pt idx="1560">
                  <c:v>2.0081018518518519E-2</c:v>
                </c:pt>
                <c:pt idx="1561">
                  <c:v>2.0092592592592592E-2</c:v>
                </c:pt>
                <c:pt idx="1562">
                  <c:v>2.0104166666666666E-2</c:v>
                </c:pt>
                <c:pt idx="1563">
                  <c:v>2.011574074074074E-2</c:v>
                </c:pt>
                <c:pt idx="1564">
                  <c:v>2.0127314814814817E-2</c:v>
                </c:pt>
                <c:pt idx="1565">
                  <c:v>2.013888888888889E-2</c:v>
                </c:pt>
                <c:pt idx="1566">
                  <c:v>2.0150462962962964E-2</c:v>
                </c:pt>
                <c:pt idx="1567">
                  <c:v>2.0162037037037037E-2</c:v>
                </c:pt>
                <c:pt idx="1568">
                  <c:v>2.0173611111111111E-2</c:v>
                </c:pt>
                <c:pt idx="1569">
                  <c:v>2.0185185185185184E-2</c:v>
                </c:pt>
                <c:pt idx="1570">
                  <c:v>2.0196759259259258E-2</c:v>
                </c:pt>
                <c:pt idx="1571">
                  <c:v>2.0208333333333335E-2</c:v>
                </c:pt>
                <c:pt idx="1572">
                  <c:v>2.0219907407407409E-2</c:v>
                </c:pt>
                <c:pt idx="1573">
                  <c:v>2.0231481481481482E-2</c:v>
                </c:pt>
                <c:pt idx="1574">
                  <c:v>2.0243055555555552E-2</c:v>
                </c:pt>
                <c:pt idx="1575">
                  <c:v>2.0254629629629629E-2</c:v>
                </c:pt>
                <c:pt idx="1576">
                  <c:v>2.0266203703703703E-2</c:v>
                </c:pt>
                <c:pt idx="1577">
                  <c:v>2.0277777777777777E-2</c:v>
                </c:pt>
                <c:pt idx="1578">
                  <c:v>2.028935185185185E-2</c:v>
                </c:pt>
                <c:pt idx="1579">
                  <c:v>2.0300925925925927E-2</c:v>
                </c:pt>
                <c:pt idx="1580">
                  <c:v>2.0312500000000001E-2</c:v>
                </c:pt>
                <c:pt idx="1581">
                  <c:v>2.0324074074074074E-2</c:v>
                </c:pt>
                <c:pt idx="1582">
                  <c:v>2.0335648148148148E-2</c:v>
                </c:pt>
                <c:pt idx="1583">
                  <c:v>2.0347222222222221E-2</c:v>
                </c:pt>
                <c:pt idx="1584">
                  <c:v>2.0358796296296295E-2</c:v>
                </c:pt>
                <c:pt idx="1585">
                  <c:v>2.0370370370370369E-2</c:v>
                </c:pt>
                <c:pt idx="1586">
                  <c:v>2.0381944444444446E-2</c:v>
                </c:pt>
                <c:pt idx="1587">
                  <c:v>2.0393518518518519E-2</c:v>
                </c:pt>
                <c:pt idx="1588">
                  <c:v>2.0405092592592593E-2</c:v>
                </c:pt>
                <c:pt idx="1589">
                  <c:v>2.0416666666666666E-2</c:v>
                </c:pt>
                <c:pt idx="1590">
                  <c:v>2.0428240740740743E-2</c:v>
                </c:pt>
                <c:pt idx="1591">
                  <c:v>2.0439814814814817E-2</c:v>
                </c:pt>
                <c:pt idx="1592">
                  <c:v>2.045138888888889E-2</c:v>
                </c:pt>
                <c:pt idx="1593">
                  <c:v>2.0462962962962964E-2</c:v>
                </c:pt>
                <c:pt idx="1594">
                  <c:v>2.0474537037037038E-2</c:v>
                </c:pt>
                <c:pt idx="1595">
                  <c:v>2.0486111111111111E-2</c:v>
                </c:pt>
                <c:pt idx="1596">
                  <c:v>2.0497685185185185E-2</c:v>
                </c:pt>
                <c:pt idx="1597">
                  <c:v>2.0509259259259258E-2</c:v>
                </c:pt>
                <c:pt idx="1598">
                  <c:v>2.0520833333333332E-2</c:v>
                </c:pt>
                <c:pt idx="1599">
                  <c:v>2.0532407407407405E-2</c:v>
                </c:pt>
                <c:pt idx="1600">
                  <c:v>2.0543981481481479E-2</c:v>
                </c:pt>
                <c:pt idx="1601">
                  <c:v>2.0555555555555556E-2</c:v>
                </c:pt>
                <c:pt idx="1602">
                  <c:v>2.056712962962963E-2</c:v>
                </c:pt>
                <c:pt idx="1603">
                  <c:v>2.0578703703703703E-2</c:v>
                </c:pt>
                <c:pt idx="1604">
                  <c:v>2.0590277777777777E-2</c:v>
                </c:pt>
                <c:pt idx="1605">
                  <c:v>2.0601851851851854E-2</c:v>
                </c:pt>
                <c:pt idx="1606">
                  <c:v>2.0613425925925927E-2</c:v>
                </c:pt>
                <c:pt idx="1607">
                  <c:v>2.0625000000000001E-2</c:v>
                </c:pt>
                <c:pt idx="1608">
                  <c:v>2.0636574074074075E-2</c:v>
                </c:pt>
                <c:pt idx="1609">
                  <c:v>2.0648148148148148E-2</c:v>
                </c:pt>
                <c:pt idx="1610">
                  <c:v>2.0659722222222222E-2</c:v>
                </c:pt>
                <c:pt idx="1611">
                  <c:v>2.0671296296296295E-2</c:v>
                </c:pt>
                <c:pt idx="1612">
                  <c:v>2.0682870370370372E-2</c:v>
                </c:pt>
                <c:pt idx="1613">
                  <c:v>2.0694444444444446E-2</c:v>
                </c:pt>
                <c:pt idx="1614">
                  <c:v>2.0706018518518519E-2</c:v>
                </c:pt>
                <c:pt idx="1615">
                  <c:v>2.071759259259259E-2</c:v>
                </c:pt>
                <c:pt idx="1616">
                  <c:v>2.0729166666666667E-2</c:v>
                </c:pt>
                <c:pt idx="1617">
                  <c:v>2.074074074074074E-2</c:v>
                </c:pt>
                <c:pt idx="1618">
                  <c:v>2.0752314814814814E-2</c:v>
                </c:pt>
                <c:pt idx="1619">
                  <c:v>2.0763888888888887E-2</c:v>
                </c:pt>
                <c:pt idx="1620">
                  <c:v>2.0775462962962964E-2</c:v>
                </c:pt>
                <c:pt idx="1621">
                  <c:v>2.0787037037037038E-2</c:v>
                </c:pt>
                <c:pt idx="1622">
                  <c:v>2.0798611111111111E-2</c:v>
                </c:pt>
                <c:pt idx="1623">
                  <c:v>2.0810185185185185E-2</c:v>
                </c:pt>
                <c:pt idx="1624">
                  <c:v>2.0821759259259259E-2</c:v>
                </c:pt>
                <c:pt idx="1625">
                  <c:v>2.0833333333333332E-2</c:v>
                </c:pt>
                <c:pt idx="1626">
                  <c:v>2.0844907407407406E-2</c:v>
                </c:pt>
                <c:pt idx="1627">
                  <c:v>2.0856481481481479E-2</c:v>
                </c:pt>
                <c:pt idx="1628">
                  <c:v>2.0868055555555556E-2</c:v>
                </c:pt>
                <c:pt idx="1629">
                  <c:v>2.0879629629629626E-2</c:v>
                </c:pt>
                <c:pt idx="1630">
                  <c:v>2.0891203703703703E-2</c:v>
                </c:pt>
                <c:pt idx="1631">
                  <c:v>2.0902777777777781E-2</c:v>
                </c:pt>
                <c:pt idx="1632">
                  <c:v>2.0914351851851851E-2</c:v>
                </c:pt>
                <c:pt idx="1633">
                  <c:v>2.0925925925925928E-2</c:v>
                </c:pt>
                <c:pt idx="1634">
                  <c:v>2.0937499999999998E-2</c:v>
                </c:pt>
                <c:pt idx="1635">
                  <c:v>2.0949074074074075E-2</c:v>
                </c:pt>
                <c:pt idx="1636">
                  <c:v>2.0960648148148148E-2</c:v>
                </c:pt>
                <c:pt idx="1637">
                  <c:v>2.0972222222222222E-2</c:v>
                </c:pt>
                <c:pt idx="1638">
                  <c:v>2.0983796296296296E-2</c:v>
                </c:pt>
                <c:pt idx="1639">
                  <c:v>2.0995370370370373E-2</c:v>
                </c:pt>
                <c:pt idx="1640">
                  <c:v>2.1006944444444443E-2</c:v>
                </c:pt>
                <c:pt idx="1641">
                  <c:v>2.101851851851852E-2</c:v>
                </c:pt>
                <c:pt idx="1642">
                  <c:v>2.1030092592592597E-2</c:v>
                </c:pt>
                <c:pt idx="1643">
                  <c:v>2.1041666666666667E-2</c:v>
                </c:pt>
                <c:pt idx="1644">
                  <c:v>2.1053240740740744E-2</c:v>
                </c:pt>
                <c:pt idx="1645">
                  <c:v>2.1064814814814814E-2</c:v>
                </c:pt>
                <c:pt idx="1646">
                  <c:v>2.1076388888888891E-2</c:v>
                </c:pt>
                <c:pt idx="1647">
                  <c:v>2.1087962962962961E-2</c:v>
                </c:pt>
                <c:pt idx="1648">
                  <c:v>2.1099537037037038E-2</c:v>
                </c:pt>
                <c:pt idx="1649">
                  <c:v>2.1111111111111108E-2</c:v>
                </c:pt>
                <c:pt idx="1650">
                  <c:v>2.1122685185185185E-2</c:v>
                </c:pt>
                <c:pt idx="1651">
                  <c:v>2.1134259259259259E-2</c:v>
                </c:pt>
                <c:pt idx="1652">
                  <c:v>2.1145833333333332E-2</c:v>
                </c:pt>
                <c:pt idx="1653">
                  <c:v>2.1157407407407406E-2</c:v>
                </c:pt>
                <c:pt idx="1654">
                  <c:v>2.1168981481481483E-2</c:v>
                </c:pt>
                <c:pt idx="1655">
                  <c:v>2.1180555555555553E-2</c:v>
                </c:pt>
                <c:pt idx="1656">
                  <c:v>2.119212962962963E-2</c:v>
                </c:pt>
                <c:pt idx="1657">
                  <c:v>2.1203703703703707E-2</c:v>
                </c:pt>
                <c:pt idx="1658">
                  <c:v>2.1215277777777777E-2</c:v>
                </c:pt>
                <c:pt idx="1659">
                  <c:v>2.1226851851851854E-2</c:v>
                </c:pt>
                <c:pt idx="1660">
                  <c:v>2.1238425925925924E-2</c:v>
                </c:pt>
                <c:pt idx="1661">
                  <c:v>2.1250000000000002E-2</c:v>
                </c:pt>
                <c:pt idx="1662">
                  <c:v>2.1261574074074075E-2</c:v>
                </c:pt>
                <c:pt idx="1663">
                  <c:v>2.1273148148148149E-2</c:v>
                </c:pt>
                <c:pt idx="1664">
                  <c:v>2.1284722222222222E-2</c:v>
                </c:pt>
                <c:pt idx="1665">
                  <c:v>2.1296296296296299E-2</c:v>
                </c:pt>
                <c:pt idx="1666">
                  <c:v>2.1307870370370369E-2</c:v>
                </c:pt>
                <c:pt idx="1667">
                  <c:v>2.1319444444444443E-2</c:v>
                </c:pt>
                <c:pt idx="1668">
                  <c:v>2.1331018518518517E-2</c:v>
                </c:pt>
                <c:pt idx="1669">
                  <c:v>2.1342592592592594E-2</c:v>
                </c:pt>
                <c:pt idx="1670">
                  <c:v>2.1354166666666664E-2</c:v>
                </c:pt>
                <c:pt idx="1671">
                  <c:v>2.1365740740740741E-2</c:v>
                </c:pt>
                <c:pt idx="1672">
                  <c:v>2.1377314814814818E-2</c:v>
                </c:pt>
                <c:pt idx="1673">
                  <c:v>2.1388888888888888E-2</c:v>
                </c:pt>
                <c:pt idx="1674">
                  <c:v>2.1400462962962965E-2</c:v>
                </c:pt>
                <c:pt idx="1675">
                  <c:v>2.1412037037037035E-2</c:v>
                </c:pt>
                <c:pt idx="1676">
                  <c:v>2.1423611111111112E-2</c:v>
                </c:pt>
                <c:pt idx="1677">
                  <c:v>2.1435185185185186E-2</c:v>
                </c:pt>
                <c:pt idx="1678">
                  <c:v>2.1446759259259259E-2</c:v>
                </c:pt>
                <c:pt idx="1679">
                  <c:v>2.1458333333333333E-2</c:v>
                </c:pt>
                <c:pt idx="1680">
                  <c:v>2.146990740740741E-2</c:v>
                </c:pt>
                <c:pt idx="1681">
                  <c:v>2.148148148148148E-2</c:v>
                </c:pt>
                <c:pt idx="1682">
                  <c:v>2.1493055555555557E-2</c:v>
                </c:pt>
                <c:pt idx="1683">
                  <c:v>2.1504629629629627E-2</c:v>
                </c:pt>
                <c:pt idx="1684">
                  <c:v>2.1516203703703704E-2</c:v>
                </c:pt>
                <c:pt idx="1685">
                  <c:v>2.1527777777777781E-2</c:v>
                </c:pt>
                <c:pt idx="1686">
                  <c:v>2.1539351851851851E-2</c:v>
                </c:pt>
                <c:pt idx="1687">
                  <c:v>2.1550925925925928E-2</c:v>
                </c:pt>
                <c:pt idx="1688">
                  <c:v>2.1562499999999998E-2</c:v>
                </c:pt>
                <c:pt idx="1689">
                  <c:v>2.1574074074074075E-2</c:v>
                </c:pt>
                <c:pt idx="1690">
                  <c:v>2.1585648148148145E-2</c:v>
                </c:pt>
                <c:pt idx="1691">
                  <c:v>2.1597222222222223E-2</c:v>
                </c:pt>
                <c:pt idx="1692">
                  <c:v>2.1608796296296296E-2</c:v>
                </c:pt>
                <c:pt idx="1693">
                  <c:v>2.162037037037037E-2</c:v>
                </c:pt>
                <c:pt idx="1694">
                  <c:v>2.1631944444444443E-2</c:v>
                </c:pt>
                <c:pt idx="1695">
                  <c:v>2.164351851851852E-2</c:v>
                </c:pt>
                <c:pt idx="1696">
                  <c:v>2.165509259259259E-2</c:v>
                </c:pt>
                <c:pt idx="1697">
                  <c:v>2.1666666666666667E-2</c:v>
                </c:pt>
                <c:pt idx="1698">
                  <c:v>2.1678240740740738E-2</c:v>
                </c:pt>
                <c:pt idx="1699">
                  <c:v>2.1689814814814815E-2</c:v>
                </c:pt>
                <c:pt idx="1700">
                  <c:v>2.1701388888888892E-2</c:v>
                </c:pt>
                <c:pt idx="1701">
                  <c:v>2.1712962962962962E-2</c:v>
                </c:pt>
                <c:pt idx="1702">
                  <c:v>2.1724537037037039E-2</c:v>
                </c:pt>
                <c:pt idx="1703">
                  <c:v>2.1736111111111112E-2</c:v>
                </c:pt>
                <c:pt idx="1704">
                  <c:v>2.1747685185185186E-2</c:v>
                </c:pt>
                <c:pt idx="1705">
                  <c:v>2.1759259259259259E-2</c:v>
                </c:pt>
                <c:pt idx="1706">
                  <c:v>2.1770833333333336E-2</c:v>
                </c:pt>
                <c:pt idx="1707">
                  <c:v>2.1782407407407407E-2</c:v>
                </c:pt>
                <c:pt idx="1708">
                  <c:v>2.179398148148148E-2</c:v>
                </c:pt>
                <c:pt idx="1709">
                  <c:v>2.1805555555555554E-2</c:v>
                </c:pt>
                <c:pt idx="1710">
                  <c:v>2.1817129629629631E-2</c:v>
                </c:pt>
                <c:pt idx="1711">
                  <c:v>2.1828703703703701E-2</c:v>
                </c:pt>
                <c:pt idx="1712">
                  <c:v>2.1840277777777778E-2</c:v>
                </c:pt>
                <c:pt idx="1713">
                  <c:v>2.1851851851851848E-2</c:v>
                </c:pt>
                <c:pt idx="1714">
                  <c:v>2.1863425925925925E-2</c:v>
                </c:pt>
                <c:pt idx="1715">
                  <c:v>2.1875000000000002E-2</c:v>
                </c:pt>
                <c:pt idx="1716">
                  <c:v>2.1886574074074072E-2</c:v>
                </c:pt>
                <c:pt idx="1717">
                  <c:v>2.1898148148148149E-2</c:v>
                </c:pt>
                <c:pt idx="1718">
                  <c:v>2.1909722222222223E-2</c:v>
                </c:pt>
                <c:pt idx="1719">
                  <c:v>2.1921296296296296E-2</c:v>
                </c:pt>
                <c:pt idx="1720">
                  <c:v>2.193287037037037E-2</c:v>
                </c:pt>
                <c:pt idx="1721">
                  <c:v>2.1944444444444447E-2</c:v>
                </c:pt>
                <c:pt idx="1722">
                  <c:v>2.1956018518518517E-2</c:v>
                </c:pt>
                <c:pt idx="1723">
                  <c:v>2.1967592592592594E-2</c:v>
                </c:pt>
                <c:pt idx="1724">
                  <c:v>2.1979166666666664E-2</c:v>
                </c:pt>
                <c:pt idx="1725">
                  <c:v>2.1990740740740741E-2</c:v>
                </c:pt>
                <c:pt idx="1726">
                  <c:v>2.2002314814814818E-2</c:v>
                </c:pt>
                <c:pt idx="1727">
                  <c:v>2.2013888888888888E-2</c:v>
                </c:pt>
                <c:pt idx="1728">
                  <c:v>2.2025462962962958E-2</c:v>
                </c:pt>
                <c:pt idx="1729">
                  <c:v>2.2037037037037036E-2</c:v>
                </c:pt>
                <c:pt idx="1730">
                  <c:v>2.2048611111111113E-2</c:v>
                </c:pt>
                <c:pt idx="1731">
                  <c:v>2.2060185185185183E-2</c:v>
                </c:pt>
                <c:pt idx="1732">
                  <c:v>2.207175925925926E-2</c:v>
                </c:pt>
                <c:pt idx="1733">
                  <c:v>2.2083333333333333E-2</c:v>
                </c:pt>
                <c:pt idx="1734">
                  <c:v>2.2094907407407407E-2</c:v>
                </c:pt>
                <c:pt idx="1735">
                  <c:v>2.210648148148148E-2</c:v>
                </c:pt>
                <c:pt idx="1736">
                  <c:v>2.2118055555555557E-2</c:v>
                </c:pt>
                <c:pt idx="1737">
                  <c:v>2.2129629629629628E-2</c:v>
                </c:pt>
                <c:pt idx="1738">
                  <c:v>2.2141203703703705E-2</c:v>
                </c:pt>
                <c:pt idx="1739">
                  <c:v>2.2152777777777775E-2</c:v>
                </c:pt>
                <c:pt idx="1740">
                  <c:v>2.2164351851851852E-2</c:v>
                </c:pt>
                <c:pt idx="1741">
                  <c:v>2.2175925925925929E-2</c:v>
                </c:pt>
                <c:pt idx="1742">
                  <c:v>2.2187499999999999E-2</c:v>
                </c:pt>
                <c:pt idx="1743">
                  <c:v>2.2199074074074076E-2</c:v>
                </c:pt>
                <c:pt idx="1744">
                  <c:v>2.2210648148148149E-2</c:v>
                </c:pt>
                <c:pt idx="1745">
                  <c:v>2.2222222222222223E-2</c:v>
                </c:pt>
                <c:pt idx="1746">
                  <c:v>2.2233796296296297E-2</c:v>
                </c:pt>
                <c:pt idx="1747">
                  <c:v>2.224537037037037E-2</c:v>
                </c:pt>
                <c:pt idx="1748">
                  <c:v>2.225694444444444E-2</c:v>
                </c:pt>
                <c:pt idx="1749">
                  <c:v>2.2268518518518521E-2</c:v>
                </c:pt>
                <c:pt idx="1750">
                  <c:v>2.2280092592592591E-2</c:v>
                </c:pt>
                <c:pt idx="1751">
                  <c:v>2.2291666666666668E-2</c:v>
                </c:pt>
                <c:pt idx="1752">
                  <c:v>2.2303240740740738E-2</c:v>
                </c:pt>
                <c:pt idx="1753">
                  <c:v>2.2314814814814815E-2</c:v>
                </c:pt>
                <c:pt idx="1754">
                  <c:v>2.2326388888888885E-2</c:v>
                </c:pt>
                <c:pt idx="1755">
                  <c:v>2.2337962962962962E-2</c:v>
                </c:pt>
                <c:pt idx="1756">
                  <c:v>2.2349537037037032E-2</c:v>
                </c:pt>
                <c:pt idx="1757">
                  <c:v>2.2361111111111113E-2</c:v>
                </c:pt>
                <c:pt idx="1758">
                  <c:v>2.2372685185185186E-2</c:v>
                </c:pt>
                <c:pt idx="1759">
                  <c:v>2.238425925925926E-2</c:v>
                </c:pt>
                <c:pt idx="1760">
                  <c:v>2.2395833333333334E-2</c:v>
                </c:pt>
                <c:pt idx="1761">
                  <c:v>2.2407407407407407E-2</c:v>
                </c:pt>
                <c:pt idx="1762">
                  <c:v>2.2418981481481481E-2</c:v>
                </c:pt>
                <c:pt idx="1763">
                  <c:v>2.2430555555555554E-2</c:v>
                </c:pt>
                <c:pt idx="1764">
                  <c:v>2.2442129629629631E-2</c:v>
                </c:pt>
                <c:pt idx="1765">
                  <c:v>2.2453703703703708E-2</c:v>
                </c:pt>
                <c:pt idx="1766">
                  <c:v>2.2465277777777778E-2</c:v>
                </c:pt>
                <c:pt idx="1767">
                  <c:v>2.2476851851851855E-2</c:v>
                </c:pt>
                <c:pt idx="1768">
                  <c:v>2.2488425925925926E-2</c:v>
                </c:pt>
                <c:pt idx="1769">
                  <c:v>2.2499999999999996E-2</c:v>
                </c:pt>
                <c:pt idx="1770">
                  <c:v>2.2511574074074073E-2</c:v>
                </c:pt>
                <c:pt idx="1771">
                  <c:v>2.2523148148148143E-2</c:v>
                </c:pt>
                <c:pt idx="1772">
                  <c:v>2.2534722222222223E-2</c:v>
                </c:pt>
                <c:pt idx="1773">
                  <c:v>2.2546296296296297E-2</c:v>
                </c:pt>
                <c:pt idx="1774">
                  <c:v>2.255787037037037E-2</c:v>
                </c:pt>
                <c:pt idx="1775">
                  <c:v>2.2569444444444444E-2</c:v>
                </c:pt>
                <c:pt idx="1776">
                  <c:v>2.2581018518518518E-2</c:v>
                </c:pt>
                <c:pt idx="1777">
                  <c:v>2.2592592592592591E-2</c:v>
                </c:pt>
                <c:pt idx="1778">
                  <c:v>2.2604166666666665E-2</c:v>
                </c:pt>
                <c:pt idx="1779">
                  <c:v>2.2615740740740742E-2</c:v>
                </c:pt>
                <c:pt idx="1780">
                  <c:v>2.2627314814814819E-2</c:v>
                </c:pt>
                <c:pt idx="1781">
                  <c:v>2.2638888888888889E-2</c:v>
                </c:pt>
                <c:pt idx="1782">
                  <c:v>2.2650462962962966E-2</c:v>
                </c:pt>
                <c:pt idx="1783">
                  <c:v>2.2662037037037036E-2</c:v>
                </c:pt>
                <c:pt idx="1784">
                  <c:v>2.2673611111111113E-2</c:v>
                </c:pt>
                <c:pt idx="1785">
                  <c:v>2.2685185185185183E-2</c:v>
                </c:pt>
                <c:pt idx="1786">
                  <c:v>2.269675925925926E-2</c:v>
                </c:pt>
                <c:pt idx="1787">
                  <c:v>2.2708333333333334E-2</c:v>
                </c:pt>
                <c:pt idx="1788">
                  <c:v>2.2719907407407411E-2</c:v>
                </c:pt>
                <c:pt idx="1789">
                  <c:v>2.2731481481481481E-2</c:v>
                </c:pt>
                <c:pt idx="1790">
                  <c:v>2.2743055555555555E-2</c:v>
                </c:pt>
                <c:pt idx="1791">
                  <c:v>2.2743055555555555E-2</c:v>
                </c:pt>
                <c:pt idx="1792">
                  <c:v>2.2766203703703702E-2</c:v>
                </c:pt>
                <c:pt idx="1793">
                  <c:v>2.2766203703703702E-2</c:v>
                </c:pt>
                <c:pt idx="1794">
                  <c:v>2.2777777777777775E-2</c:v>
                </c:pt>
                <c:pt idx="1795">
                  <c:v>2.2789351851851852E-2</c:v>
                </c:pt>
                <c:pt idx="1796">
                  <c:v>2.2800925925925929E-2</c:v>
                </c:pt>
                <c:pt idx="1797">
                  <c:v>2.2812499999999999E-2</c:v>
                </c:pt>
                <c:pt idx="1798">
                  <c:v>2.2824074074074076E-2</c:v>
                </c:pt>
                <c:pt idx="1799">
                  <c:v>2.2835648148148147E-2</c:v>
                </c:pt>
                <c:pt idx="1800">
                  <c:v>2.2847222222222224E-2</c:v>
                </c:pt>
                <c:pt idx="1801">
                  <c:v>2.2858796296296294E-2</c:v>
                </c:pt>
                <c:pt idx="1802">
                  <c:v>2.2870370370370371E-2</c:v>
                </c:pt>
                <c:pt idx="1803">
                  <c:v>2.2881944444444444E-2</c:v>
                </c:pt>
                <c:pt idx="1804">
                  <c:v>2.2893518518518521E-2</c:v>
                </c:pt>
                <c:pt idx="1805">
                  <c:v>2.2905092592592591E-2</c:v>
                </c:pt>
                <c:pt idx="1806">
                  <c:v>2.2916666666666669E-2</c:v>
                </c:pt>
                <c:pt idx="1807">
                  <c:v>2.2928240740740739E-2</c:v>
                </c:pt>
                <c:pt idx="1808">
                  <c:v>2.2939814814814816E-2</c:v>
                </c:pt>
                <c:pt idx="1809">
                  <c:v>2.2951388888888886E-2</c:v>
                </c:pt>
                <c:pt idx="1810">
                  <c:v>2.2962962962962966E-2</c:v>
                </c:pt>
                <c:pt idx="1811">
                  <c:v>2.297453703703704E-2</c:v>
                </c:pt>
                <c:pt idx="1812">
                  <c:v>2.298611111111111E-2</c:v>
                </c:pt>
                <c:pt idx="1813">
                  <c:v>2.2997685185185187E-2</c:v>
                </c:pt>
                <c:pt idx="1814">
                  <c:v>2.3009259259259257E-2</c:v>
                </c:pt>
                <c:pt idx="1815">
                  <c:v>2.3020833333333334E-2</c:v>
                </c:pt>
                <c:pt idx="1816">
                  <c:v>2.3032407407407404E-2</c:v>
                </c:pt>
                <c:pt idx="1817">
                  <c:v>2.3043981481481481E-2</c:v>
                </c:pt>
                <c:pt idx="1818">
                  <c:v>2.3055555555555555E-2</c:v>
                </c:pt>
                <c:pt idx="1819">
                  <c:v>2.3067129629629632E-2</c:v>
                </c:pt>
                <c:pt idx="1820">
                  <c:v>2.3078703703703702E-2</c:v>
                </c:pt>
                <c:pt idx="1821">
                  <c:v>2.3090277777777779E-2</c:v>
                </c:pt>
                <c:pt idx="1822">
                  <c:v>2.3101851851851849E-2</c:v>
                </c:pt>
                <c:pt idx="1823">
                  <c:v>2.3113425925925926E-2</c:v>
                </c:pt>
                <c:pt idx="1824">
                  <c:v>2.3124999999999996E-2</c:v>
                </c:pt>
                <c:pt idx="1825">
                  <c:v>2.3136574074074077E-2</c:v>
                </c:pt>
                <c:pt idx="1826">
                  <c:v>2.314814814814815E-2</c:v>
                </c:pt>
                <c:pt idx="1827">
                  <c:v>2.3159722222222224E-2</c:v>
                </c:pt>
                <c:pt idx="1828">
                  <c:v>2.3171296296296297E-2</c:v>
                </c:pt>
                <c:pt idx="1829">
                  <c:v>2.3182870370370371E-2</c:v>
                </c:pt>
                <c:pt idx="1830">
                  <c:v>2.3194444444444445E-2</c:v>
                </c:pt>
                <c:pt idx="1831">
                  <c:v>2.3206018518518515E-2</c:v>
                </c:pt>
                <c:pt idx="1832">
                  <c:v>2.3217592592592592E-2</c:v>
                </c:pt>
                <c:pt idx="1833">
                  <c:v>2.3229166666666665E-2</c:v>
                </c:pt>
                <c:pt idx="1834">
                  <c:v>2.3240740740740742E-2</c:v>
                </c:pt>
                <c:pt idx="1835">
                  <c:v>2.3252314814814812E-2</c:v>
                </c:pt>
                <c:pt idx="1836">
                  <c:v>2.326388888888889E-2</c:v>
                </c:pt>
                <c:pt idx="1837">
                  <c:v>2.327546296296296E-2</c:v>
                </c:pt>
                <c:pt idx="1838">
                  <c:v>2.3287037037037037E-2</c:v>
                </c:pt>
                <c:pt idx="1839">
                  <c:v>2.3298611111111107E-2</c:v>
                </c:pt>
                <c:pt idx="1840">
                  <c:v>2.3310185185185187E-2</c:v>
                </c:pt>
                <c:pt idx="1841">
                  <c:v>2.3321759259259261E-2</c:v>
                </c:pt>
                <c:pt idx="1842">
                  <c:v>2.3333333333333334E-2</c:v>
                </c:pt>
                <c:pt idx="1843">
                  <c:v>2.3344907407407408E-2</c:v>
                </c:pt>
                <c:pt idx="1844">
                  <c:v>2.3356481481481482E-2</c:v>
                </c:pt>
                <c:pt idx="1845">
                  <c:v>2.3368055555555555E-2</c:v>
                </c:pt>
                <c:pt idx="1846">
                  <c:v>2.3379629629629629E-2</c:v>
                </c:pt>
                <c:pt idx="1847">
                  <c:v>2.3391203703703702E-2</c:v>
                </c:pt>
                <c:pt idx="1848">
                  <c:v>2.3402777777777783E-2</c:v>
                </c:pt>
                <c:pt idx="1849">
                  <c:v>2.3414351851851853E-2</c:v>
                </c:pt>
                <c:pt idx="1850">
                  <c:v>2.342592592592593E-2</c:v>
                </c:pt>
                <c:pt idx="1851">
                  <c:v>2.34375E-2</c:v>
                </c:pt>
                <c:pt idx="1852">
                  <c:v>2.344907407407407E-2</c:v>
                </c:pt>
                <c:pt idx="1853">
                  <c:v>2.3460648148148147E-2</c:v>
                </c:pt>
                <c:pt idx="1854">
                  <c:v>2.3472222222222217E-2</c:v>
                </c:pt>
                <c:pt idx="1855">
                  <c:v>2.3483796296296298E-2</c:v>
                </c:pt>
                <c:pt idx="1856">
                  <c:v>2.3495370370370371E-2</c:v>
                </c:pt>
                <c:pt idx="1857">
                  <c:v>2.3506944444444445E-2</c:v>
                </c:pt>
                <c:pt idx="1858">
                  <c:v>2.3518518518518518E-2</c:v>
                </c:pt>
                <c:pt idx="1859">
                  <c:v>2.3530092592592592E-2</c:v>
                </c:pt>
                <c:pt idx="1860">
                  <c:v>2.3541666666666666E-2</c:v>
                </c:pt>
                <c:pt idx="1861">
                  <c:v>2.3553240740740739E-2</c:v>
                </c:pt>
                <c:pt idx="1862">
                  <c:v>2.3564814814814813E-2</c:v>
                </c:pt>
                <c:pt idx="1863">
                  <c:v>2.3576388888888893E-2</c:v>
                </c:pt>
                <c:pt idx="1864">
                  <c:v>2.3587962962962963E-2</c:v>
                </c:pt>
                <c:pt idx="1865">
                  <c:v>2.359953703703704E-2</c:v>
                </c:pt>
                <c:pt idx="1866">
                  <c:v>2.361111111111111E-2</c:v>
                </c:pt>
                <c:pt idx="1867">
                  <c:v>2.3622685185185188E-2</c:v>
                </c:pt>
                <c:pt idx="1868">
                  <c:v>2.3634259259259258E-2</c:v>
                </c:pt>
                <c:pt idx="1869">
                  <c:v>2.3645833333333335E-2</c:v>
                </c:pt>
                <c:pt idx="1870">
                  <c:v>2.3657407407407408E-2</c:v>
                </c:pt>
                <c:pt idx="1871">
                  <c:v>2.3668981481481485E-2</c:v>
                </c:pt>
                <c:pt idx="1872">
                  <c:v>2.3680555555555555E-2</c:v>
                </c:pt>
                <c:pt idx="1873">
                  <c:v>2.3692129629629629E-2</c:v>
                </c:pt>
                <c:pt idx="1874">
                  <c:v>2.3703703703703703E-2</c:v>
                </c:pt>
                <c:pt idx="1875">
                  <c:v>2.3715277777777776E-2</c:v>
                </c:pt>
                <c:pt idx="1876">
                  <c:v>2.372685185185185E-2</c:v>
                </c:pt>
                <c:pt idx="1877">
                  <c:v>2.3738425925925923E-2</c:v>
                </c:pt>
                <c:pt idx="1878">
                  <c:v>2.3750000000000004E-2</c:v>
                </c:pt>
                <c:pt idx="1879">
                  <c:v>2.3761574074074074E-2</c:v>
                </c:pt>
                <c:pt idx="1880">
                  <c:v>2.3773148148148151E-2</c:v>
                </c:pt>
                <c:pt idx="1881">
                  <c:v>2.3784722222222221E-2</c:v>
                </c:pt>
                <c:pt idx="1882">
                  <c:v>2.3796296296296298E-2</c:v>
                </c:pt>
                <c:pt idx="1883">
                  <c:v>2.3807870370370368E-2</c:v>
                </c:pt>
                <c:pt idx="1884">
                  <c:v>2.3819444444444445E-2</c:v>
                </c:pt>
                <c:pt idx="1885">
                  <c:v>2.3831018518518519E-2</c:v>
                </c:pt>
                <c:pt idx="1886">
                  <c:v>2.3842592592592596E-2</c:v>
                </c:pt>
                <c:pt idx="1887">
                  <c:v>2.3854166666666666E-2</c:v>
                </c:pt>
                <c:pt idx="1888">
                  <c:v>2.3865740740740743E-2</c:v>
                </c:pt>
                <c:pt idx="1889">
                  <c:v>2.3877314814814813E-2</c:v>
                </c:pt>
                <c:pt idx="1890">
                  <c:v>2.388888888888889E-2</c:v>
                </c:pt>
                <c:pt idx="1891">
                  <c:v>2.390046296296296E-2</c:v>
                </c:pt>
                <c:pt idx="1892">
                  <c:v>2.3912037037037034E-2</c:v>
                </c:pt>
                <c:pt idx="1893">
                  <c:v>2.3923611111111114E-2</c:v>
                </c:pt>
                <c:pt idx="1894">
                  <c:v>2.3935185185185184E-2</c:v>
                </c:pt>
                <c:pt idx="1895">
                  <c:v>2.3946759259259261E-2</c:v>
                </c:pt>
                <c:pt idx="1896">
                  <c:v>2.3958333333333331E-2</c:v>
                </c:pt>
                <c:pt idx="1897">
                  <c:v>2.3969907407407409E-2</c:v>
                </c:pt>
                <c:pt idx="1898">
                  <c:v>2.3981481481481479E-2</c:v>
                </c:pt>
                <c:pt idx="1899">
                  <c:v>2.3993055555555556E-2</c:v>
                </c:pt>
                <c:pt idx="1900">
                  <c:v>2.4004629629629629E-2</c:v>
                </c:pt>
                <c:pt idx="1901">
                  <c:v>2.4016203703703706E-2</c:v>
                </c:pt>
                <c:pt idx="1902">
                  <c:v>2.4027777777777776E-2</c:v>
                </c:pt>
                <c:pt idx="1903">
                  <c:v>2.4039351851851853E-2</c:v>
                </c:pt>
                <c:pt idx="1904">
                  <c:v>2.4050925925925924E-2</c:v>
                </c:pt>
                <c:pt idx="1905">
                  <c:v>2.4062500000000001E-2</c:v>
                </c:pt>
                <c:pt idx="1906">
                  <c:v>2.4074074074074071E-2</c:v>
                </c:pt>
                <c:pt idx="1907">
                  <c:v>2.4085648148148148E-2</c:v>
                </c:pt>
                <c:pt idx="1908">
                  <c:v>2.4097222222222225E-2</c:v>
                </c:pt>
                <c:pt idx="1909">
                  <c:v>2.4108796296296298E-2</c:v>
                </c:pt>
                <c:pt idx="1910">
                  <c:v>2.4120370370370372E-2</c:v>
                </c:pt>
                <c:pt idx="1911">
                  <c:v>2.4131944444444445E-2</c:v>
                </c:pt>
                <c:pt idx="1912">
                  <c:v>2.4143518518518519E-2</c:v>
                </c:pt>
                <c:pt idx="1913">
                  <c:v>2.4155092592592589E-2</c:v>
                </c:pt>
                <c:pt idx="1914">
                  <c:v>2.4166666666666666E-2</c:v>
                </c:pt>
                <c:pt idx="1915">
                  <c:v>2.417824074074074E-2</c:v>
                </c:pt>
                <c:pt idx="1916">
                  <c:v>2.4189814814814817E-2</c:v>
                </c:pt>
                <c:pt idx="1917">
                  <c:v>2.4201388888888887E-2</c:v>
                </c:pt>
                <c:pt idx="1918">
                  <c:v>2.4212962962962964E-2</c:v>
                </c:pt>
                <c:pt idx="1919">
                  <c:v>2.4224537037037034E-2</c:v>
                </c:pt>
                <c:pt idx="1920">
                  <c:v>2.4236111111111111E-2</c:v>
                </c:pt>
                <c:pt idx="1921">
                  <c:v>2.4247685185185181E-2</c:v>
                </c:pt>
                <c:pt idx="1922">
                  <c:v>2.4259259259259258E-2</c:v>
                </c:pt>
                <c:pt idx="1923">
                  <c:v>2.4270833333333335E-2</c:v>
                </c:pt>
                <c:pt idx="1924">
                  <c:v>2.4282407407407409E-2</c:v>
                </c:pt>
                <c:pt idx="1925">
                  <c:v>2.4293981481481482E-2</c:v>
                </c:pt>
                <c:pt idx="1926">
                  <c:v>2.4305555555555556E-2</c:v>
                </c:pt>
                <c:pt idx="1927">
                  <c:v>2.431712962962963E-2</c:v>
                </c:pt>
                <c:pt idx="1928">
                  <c:v>2.4328703703703703E-2</c:v>
                </c:pt>
                <c:pt idx="1929">
                  <c:v>2.4340277777777777E-2</c:v>
                </c:pt>
                <c:pt idx="1930">
                  <c:v>2.4351851851851857E-2</c:v>
                </c:pt>
                <c:pt idx="1931">
                  <c:v>2.4363425925925927E-2</c:v>
                </c:pt>
                <c:pt idx="1932">
                  <c:v>2.4375000000000004E-2</c:v>
                </c:pt>
                <c:pt idx="1933">
                  <c:v>2.4386574074074074E-2</c:v>
                </c:pt>
                <c:pt idx="1934">
                  <c:v>2.4398148148148145E-2</c:v>
                </c:pt>
                <c:pt idx="1935">
                  <c:v>2.4409722222222222E-2</c:v>
                </c:pt>
                <c:pt idx="1936">
                  <c:v>2.4421296296296292E-2</c:v>
                </c:pt>
                <c:pt idx="1937">
                  <c:v>2.4432870370370369E-2</c:v>
                </c:pt>
                <c:pt idx="1938">
                  <c:v>2.4444444444444446E-2</c:v>
                </c:pt>
                <c:pt idx="1939">
                  <c:v>2.4456018518518519E-2</c:v>
                </c:pt>
                <c:pt idx="1940">
                  <c:v>2.4467592592592593E-2</c:v>
                </c:pt>
                <c:pt idx="1941">
                  <c:v>2.4479166666666666E-2</c:v>
                </c:pt>
                <c:pt idx="1942">
                  <c:v>2.449074074074074E-2</c:v>
                </c:pt>
                <c:pt idx="1943">
                  <c:v>2.4502314814814814E-2</c:v>
                </c:pt>
                <c:pt idx="1944">
                  <c:v>2.4513888888888887E-2</c:v>
                </c:pt>
                <c:pt idx="1945">
                  <c:v>2.4525462962962968E-2</c:v>
                </c:pt>
                <c:pt idx="1946">
                  <c:v>2.4537037037037038E-2</c:v>
                </c:pt>
                <c:pt idx="1947">
                  <c:v>2.4548611111111115E-2</c:v>
                </c:pt>
                <c:pt idx="1948">
                  <c:v>2.4560185185185185E-2</c:v>
                </c:pt>
                <c:pt idx="1949">
                  <c:v>2.4571759259259262E-2</c:v>
                </c:pt>
                <c:pt idx="1950">
                  <c:v>2.4583333333333332E-2</c:v>
                </c:pt>
                <c:pt idx="1951">
                  <c:v>2.4594907407407409E-2</c:v>
                </c:pt>
                <c:pt idx="1952">
                  <c:v>2.4606481481481479E-2</c:v>
                </c:pt>
                <c:pt idx="1953">
                  <c:v>2.461805555555556E-2</c:v>
                </c:pt>
                <c:pt idx="1954">
                  <c:v>2.462962962962963E-2</c:v>
                </c:pt>
                <c:pt idx="1955">
                  <c:v>2.4641203703703703E-2</c:v>
                </c:pt>
                <c:pt idx="1956">
                  <c:v>2.4652777777777777E-2</c:v>
                </c:pt>
                <c:pt idx="1957">
                  <c:v>2.4664351851851851E-2</c:v>
                </c:pt>
                <c:pt idx="1958">
                  <c:v>2.4675925925925924E-2</c:v>
                </c:pt>
                <c:pt idx="1959">
                  <c:v>2.4687499999999998E-2</c:v>
                </c:pt>
                <c:pt idx="1960">
                  <c:v>2.4699074074074078E-2</c:v>
                </c:pt>
                <c:pt idx="1961">
                  <c:v>2.4710648148148148E-2</c:v>
                </c:pt>
                <c:pt idx="1962">
                  <c:v>2.4722222222222225E-2</c:v>
                </c:pt>
                <c:pt idx="1963">
                  <c:v>2.4733796296296295E-2</c:v>
                </c:pt>
                <c:pt idx="1964">
                  <c:v>2.4745370370370372E-2</c:v>
                </c:pt>
                <c:pt idx="1965">
                  <c:v>2.4756944444444443E-2</c:v>
                </c:pt>
                <c:pt idx="1966">
                  <c:v>2.476851851851852E-2</c:v>
                </c:pt>
                <c:pt idx="1967">
                  <c:v>2.478009259259259E-2</c:v>
                </c:pt>
                <c:pt idx="1968">
                  <c:v>2.479166666666667E-2</c:v>
                </c:pt>
                <c:pt idx="1969">
                  <c:v>2.480324074074074E-2</c:v>
                </c:pt>
                <c:pt idx="1970">
                  <c:v>2.4814814814814817E-2</c:v>
                </c:pt>
                <c:pt idx="1971">
                  <c:v>2.4826388888888887E-2</c:v>
                </c:pt>
                <c:pt idx="1972">
                  <c:v>2.4837962962962964E-2</c:v>
                </c:pt>
                <c:pt idx="1973">
                  <c:v>2.4849537037037035E-2</c:v>
                </c:pt>
                <c:pt idx="1974">
                  <c:v>2.4861111111111108E-2</c:v>
                </c:pt>
                <c:pt idx="1975">
                  <c:v>2.4872685185185189E-2</c:v>
                </c:pt>
                <c:pt idx="1976">
                  <c:v>2.4884259259259259E-2</c:v>
                </c:pt>
                <c:pt idx="1977">
                  <c:v>2.4895833333333336E-2</c:v>
                </c:pt>
                <c:pt idx="1978">
                  <c:v>2.4907407407407406E-2</c:v>
                </c:pt>
                <c:pt idx="1979">
                  <c:v>2.4918981481481483E-2</c:v>
                </c:pt>
                <c:pt idx="1980">
                  <c:v>2.4930555555555553E-2</c:v>
                </c:pt>
                <c:pt idx="1981">
                  <c:v>2.494212962962963E-2</c:v>
                </c:pt>
                <c:pt idx="1982">
                  <c:v>2.49537037037037E-2</c:v>
                </c:pt>
                <c:pt idx="1983">
                  <c:v>2.4965277777777781E-2</c:v>
                </c:pt>
                <c:pt idx="1984">
                  <c:v>2.4976851851851851E-2</c:v>
                </c:pt>
                <c:pt idx="1985">
                  <c:v>2.4988425925925928E-2</c:v>
                </c:pt>
                <c:pt idx="1986">
                  <c:v>2.4999999999999998E-2</c:v>
                </c:pt>
                <c:pt idx="1987">
                  <c:v>2.5011574074074075E-2</c:v>
                </c:pt>
                <c:pt idx="1988">
                  <c:v>2.5023148148148145E-2</c:v>
                </c:pt>
                <c:pt idx="1989">
                  <c:v>2.5034722222222222E-2</c:v>
                </c:pt>
                <c:pt idx="1990">
                  <c:v>2.5046296296296299E-2</c:v>
                </c:pt>
                <c:pt idx="1991">
                  <c:v>2.5057870370370373E-2</c:v>
                </c:pt>
                <c:pt idx="1992">
                  <c:v>2.5069444444444446E-2</c:v>
                </c:pt>
                <c:pt idx="1993">
                  <c:v>2.508101851851852E-2</c:v>
                </c:pt>
                <c:pt idx="1994">
                  <c:v>2.5092592592592593E-2</c:v>
                </c:pt>
                <c:pt idx="1995">
                  <c:v>2.5104166666666664E-2</c:v>
                </c:pt>
                <c:pt idx="1996">
                  <c:v>2.5115740740740741E-2</c:v>
                </c:pt>
                <c:pt idx="1997">
                  <c:v>2.5127314814814811E-2</c:v>
                </c:pt>
                <c:pt idx="1998">
                  <c:v>2.5138888888888891E-2</c:v>
                </c:pt>
                <c:pt idx="1999">
                  <c:v>2.5150462962962961E-2</c:v>
                </c:pt>
                <c:pt idx="2000">
                  <c:v>2.5162037037037038E-2</c:v>
                </c:pt>
                <c:pt idx="2001">
                  <c:v>2.5173611111111108E-2</c:v>
                </c:pt>
                <c:pt idx="2002">
                  <c:v>2.5185185185185185E-2</c:v>
                </c:pt>
                <c:pt idx="2003">
                  <c:v>2.5196759259259256E-2</c:v>
                </c:pt>
                <c:pt idx="2004">
                  <c:v>2.5208333333333333E-2</c:v>
                </c:pt>
                <c:pt idx="2005">
                  <c:v>2.521990740740741E-2</c:v>
                </c:pt>
                <c:pt idx="2006">
                  <c:v>2.5231481481481483E-2</c:v>
                </c:pt>
                <c:pt idx="2007">
                  <c:v>2.5243055555555557E-2</c:v>
                </c:pt>
                <c:pt idx="2008">
                  <c:v>2.525462962962963E-2</c:v>
                </c:pt>
                <c:pt idx="2009">
                  <c:v>2.5266203703703704E-2</c:v>
                </c:pt>
                <c:pt idx="2010">
                  <c:v>2.5277777777777777E-2</c:v>
                </c:pt>
                <c:pt idx="2011">
                  <c:v>2.5289351851851851E-2</c:v>
                </c:pt>
                <c:pt idx="2012">
                  <c:v>2.5300925925925925E-2</c:v>
                </c:pt>
                <c:pt idx="2013">
                  <c:v>2.5312500000000002E-2</c:v>
                </c:pt>
                <c:pt idx="2014">
                  <c:v>2.5324074074074079E-2</c:v>
                </c:pt>
                <c:pt idx="2015">
                  <c:v>2.5335648148148149E-2</c:v>
                </c:pt>
                <c:pt idx="2016">
                  <c:v>2.5347222222222219E-2</c:v>
                </c:pt>
                <c:pt idx="2017">
                  <c:v>2.5358796296296296E-2</c:v>
                </c:pt>
                <c:pt idx="2018">
                  <c:v>2.5370370370370366E-2</c:v>
                </c:pt>
                <c:pt idx="2019">
                  <c:v>2.5381944444444443E-2</c:v>
                </c:pt>
                <c:pt idx="2020">
                  <c:v>2.539351851851852E-2</c:v>
                </c:pt>
                <c:pt idx="2021">
                  <c:v>2.5405092592592594E-2</c:v>
                </c:pt>
                <c:pt idx="2022">
                  <c:v>2.5416666666666667E-2</c:v>
                </c:pt>
                <c:pt idx="2023">
                  <c:v>2.5428240740740741E-2</c:v>
                </c:pt>
                <c:pt idx="2024">
                  <c:v>2.5439814814814814E-2</c:v>
                </c:pt>
                <c:pt idx="2025">
                  <c:v>2.5451388888888888E-2</c:v>
                </c:pt>
                <c:pt idx="2026">
                  <c:v>2.5462962962962962E-2</c:v>
                </c:pt>
                <c:pt idx="2027">
                  <c:v>2.5474537037037035E-2</c:v>
                </c:pt>
                <c:pt idx="2028">
                  <c:v>2.5486111111111112E-2</c:v>
                </c:pt>
                <c:pt idx="2029">
                  <c:v>2.5497685185185189E-2</c:v>
                </c:pt>
                <c:pt idx="2030">
                  <c:v>2.5509259259259259E-2</c:v>
                </c:pt>
                <c:pt idx="2031">
                  <c:v>2.5520833333333336E-2</c:v>
                </c:pt>
                <c:pt idx="2032">
                  <c:v>2.5532407407407406E-2</c:v>
                </c:pt>
                <c:pt idx="2033">
                  <c:v>2.5543981481481483E-2</c:v>
                </c:pt>
                <c:pt idx="2034">
                  <c:v>2.5555555555555554E-2</c:v>
                </c:pt>
                <c:pt idx="2035">
                  <c:v>2.5567129629629634E-2</c:v>
                </c:pt>
                <c:pt idx="2036">
                  <c:v>2.5578703703703704E-2</c:v>
                </c:pt>
                <c:pt idx="2037">
                  <c:v>2.5590277777777778E-2</c:v>
                </c:pt>
                <c:pt idx="2038">
                  <c:v>2.5601851851851851E-2</c:v>
                </c:pt>
                <c:pt idx="2039">
                  <c:v>2.5613425925925925E-2</c:v>
                </c:pt>
                <c:pt idx="2040">
                  <c:v>2.5624999999999998E-2</c:v>
                </c:pt>
                <c:pt idx="2041">
                  <c:v>2.5636574074074072E-2</c:v>
                </c:pt>
                <c:pt idx="2042">
                  <c:v>2.5648148148148146E-2</c:v>
                </c:pt>
                <c:pt idx="2043">
                  <c:v>2.5659722222222223E-2</c:v>
                </c:pt>
                <c:pt idx="2044">
                  <c:v>2.56712962962963E-2</c:v>
                </c:pt>
                <c:pt idx="2045">
                  <c:v>2.568287037037037E-2</c:v>
                </c:pt>
                <c:pt idx="2046">
                  <c:v>2.5694444444444447E-2</c:v>
                </c:pt>
                <c:pt idx="2047">
                  <c:v>2.5706018518518517E-2</c:v>
                </c:pt>
                <c:pt idx="2048">
                  <c:v>2.5717592592592594E-2</c:v>
                </c:pt>
                <c:pt idx="2049">
                  <c:v>2.5729166666666664E-2</c:v>
                </c:pt>
                <c:pt idx="2050">
                  <c:v>2.5740740740740745E-2</c:v>
                </c:pt>
                <c:pt idx="2051">
                  <c:v>2.5752314814814815E-2</c:v>
                </c:pt>
                <c:pt idx="2052">
                  <c:v>2.5763888888888892E-2</c:v>
                </c:pt>
                <c:pt idx="2053">
                  <c:v>2.5775462962962962E-2</c:v>
                </c:pt>
                <c:pt idx="2054">
                  <c:v>2.5787037037037039E-2</c:v>
                </c:pt>
                <c:pt idx="2055">
                  <c:v>2.5798611111111109E-2</c:v>
                </c:pt>
                <c:pt idx="2056">
                  <c:v>2.5810185185185183E-2</c:v>
                </c:pt>
                <c:pt idx="2057">
                  <c:v>2.5821759259259256E-2</c:v>
                </c:pt>
                <c:pt idx="2058">
                  <c:v>2.5833333333333333E-2</c:v>
                </c:pt>
                <c:pt idx="2059">
                  <c:v>2.584490740740741E-2</c:v>
                </c:pt>
                <c:pt idx="2060">
                  <c:v>2.585648148148148E-2</c:v>
                </c:pt>
                <c:pt idx="2061">
                  <c:v>2.5868055555555557E-2</c:v>
                </c:pt>
                <c:pt idx="2062">
                  <c:v>2.5879629629629627E-2</c:v>
                </c:pt>
                <c:pt idx="2063">
                  <c:v>2.5891203703703704E-2</c:v>
                </c:pt>
                <c:pt idx="2064">
                  <c:v>2.5902777777777775E-2</c:v>
                </c:pt>
                <c:pt idx="2065">
                  <c:v>2.5914351851851855E-2</c:v>
                </c:pt>
                <c:pt idx="2066">
                  <c:v>2.5925925925925925E-2</c:v>
                </c:pt>
                <c:pt idx="2067">
                  <c:v>2.5937500000000002E-2</c:v>
                </c:pt>
                <c:pt idx="2068">
                  <c:v>2.5949074074074072E-2</c:v>
                </c:pt>
                <c:pt idx="2069">
                  <c:v>2.5960648148148149E-2</c:v>
                </c:pt>
                <c:pt idx="2070">
                  <c:v>2.5972222222222219E-2</c:v>
                </c:pt>
                <c:pt idx="2071">
                  <c:v>2.5983796296296297E-2</c:v>
                </c:pt>
                <c:pt idx="2072">
                  <c:v>2.5995370370370367E-2</c:v>
                </c:pt>
                <c:pt idx="2073">
                  <c:v>2.6006944444444447E-2</c:v>
                </c:pt>
                <c:pt idx="2074">
                  <c:v>2.6018518518518521E-2</c:v>
                </c:pt>
                <c:pt idx="2075">
                  <c:v>2.6030092592592594E-2</c:v>
                </c:pt>
                <c:pt idx="2076">
                  <c:v>2.6041666666666668E-2</c:v>
                </c:pt>
                <c:pt idx="2077">
                  <c:v>2.6053240740740738E-2</c:v>
                </c:pt>
                <c:pt idx="2078">
                  <c:v>2.6064814814814815E-2</c:v>
                </c:pt>
                <c:pt idx="2079">
                  <c:v>2.6076388888888885E-2</c:v>
                </c:pt>
                <c:pt idx="2080">
                  <c:v>2.6087962962962966E-2</c:v>
                </c:pt>
                <c:pt idx="2081">
                  <c:v>2.6099537037037036E-2</c:v>
                </c:pt>
                <c:pt idx="2082">
                  <c:v>2.6111111111111113E-2</c:v>
                </c:pt>
                <c:pt idx="2083">
                  <c:v>2.6122685185185183E-2</c:v>
                </c:pt>
                <c:pt idx="2084">
                  <c:v>2.613425925925926E-2</c:v>
                </c:pt>
                <c:pt idx="2085">
                  <c:v>2.614583333333333E-2</c:v>
                </c:pt>
                <c:pt idx="2086">
                  <c:v>2.6157407407407407E-2</c:v>
                </c:pt>
                <c:pt idx="2087">
                  <c:v>2.6168981481481477E-2</c:v>
                </c:pt>
                <c:pt idx="2088">
                  <c:v>2.6180555555555558E-2</c:v>
                </c:pt>
                <c:pt idx="2089">
                  <c:v>2.6192129629629631E-2</c:v>
                </c:pt>
                <c:pt idx="2090">
                  <c:v>2.6203703703703705E-2</c:v>
                </c:pt>
                <c:pt idx="2091">
                  <c:v>2.6215277777777778E-2</c:v>
                </c:pt>
                <c:pt idx="2092">
                  <c:v>2.6226851851851852E-2</c:v>
                </c:pt>
                <c:pt idx="2093">
                  <c:v>2.6238425925925925E-2</c:v>
                </c:pt>
                <c:pt idx="2094">
                  <c:v>2.6249999999999999E-2</c:v>
                </c:pt>
                <c:pt idx="2095">
                  <c:v>2.6261574074074076E-2</c:v>
                </c:pt>
                <c:pt idx="2096">
                  <c:v>2.6273148148148153E-2</c:v>
                </c:pt>
                <c:pt idx="2097">
                  <c:v>2.6284722222222223E-2</c:v>
                </c:pt>
                <c:pt idx="2098">
                  <c:v>2.6296296296296293E-2</c:v>
                </c:pt>
                <c:pt idx="2099">
                  <c:v>2.630787037037037E-2</c:v>
                </c:pt>
                <c:pt idx="2100">
                  <c:v>2.631944444444444E-2</c:v>
                </c:pt>
                <c:pt idx="2101">
                  <c:v>2.6331018518518517E-2</c:v>
                </c:pt>
                <c:pt idx="2102">
                  <c:v>2.6342592592592588E-2</c:v>
                </c:pt>
                <c:pt idx="2103">
                  <c:v>2.6354166666666668E-2</c:v>
                </c:pt>
                <c:pt idx="2104">
                  <c:v>2.6365740740740742E-2</c:v>
                </c:pt>
                <c:pt idx="2105">
                  <c:v>2.6377314814814815E-2</c:v>
                </c:pt>
                <c:pt idx="2106">
                  <c:v>2.6388888888888889E-2</c:v>
                </c:pt>
                <c:pt idx="2107">
                  <c:v>2.6400462962962962E-2</c:v>
                </c:pt>
                <c:pt idx="2108">
                  <c:v>2.6412037037037036E-2</c:v>
                </c:pt>
                <c:pt idx="2109">
                  <c:v>2.642361111111111E-2</c:v>
                </c:pt>
                <c:pt idx="2110">
                  <c:v>2.6435185185185187E-2</c:v>
                </c:pt>
                <c:pt idx="2111">
                  <c:v>2.6446759259259264E-2</c:v>
                </c:pt>
                <c:pt idx="2112">
                  <c:v>2.6458333333333334E-2</c:v>
                </c:pt>
                <c:pt idx="2113">
                  <c:v>2.6469907407407411E-2</c:v>
                </c:pt>
                <c:pt idx="2114">
                  <c:v>2.6481481481481481E-2</c:v>
                </c:pt>
                <c:pt idx="2115">
                  <c:v>2.6493055555555558E-2</c:v>
                </c:pt>
                <c:pt idx="2116">
                  <c:v>2.6504629629629628E-2</c:v>
                </c:pt>
                <c:pt idx="2117">
                  <c:v>2.6516203703703698E-2</c:v>
                </c:pt>
                <c:pt idx="2118">
                  <c:v>2.6527777777777779E-2</c:v>
                </c:pt>
                <c:pt idx="2119">
                  <c:v>2.6539351851851852E-2</c:v>
                </c:pt>
                <c:pt idx="2120">
                  <c:v>2.6550925925925926E-2</c:v>
                </c:pt>
                <c:pt idx="2121">
                  <c:v>2.6562499999999999E-2</c:v>
                </c:pt>
                <c:pt idx="2122">
                  <c:v>2.6574074074074073E-2</c:v>
                </c:pt>
                <c:pt idx="2123">
                  <c:v>2.6585648148148146E-2</c:v>
                </c:pt>
                <c:pt idx="2124">
                  <c:v>2.659722222222222E-2</c:v>
                </c:pt>
                <c:pt idx="2125">
                  <c:v>2.6608796296296297E-2</c:v>
                </c:pt>
                <c:pt idx="2126">
                  <c:v>2.6620370370370374E-2</c:v>
                </c:pt>
                <c:pt idx="2127">
                  <c:v>2.6631944444444444E-2</c:v>
                </c:pt>
                <c:pt idx="2128">
                  <c:v>2.6643518518518521E-2</c:v>
                </c:pt>
                <c:pt idx="2129">
                  <c:v>2.6655092592592591E-2</c:v>
                </c:pt>
                <c:pt idx="2130">
                  <c:v>2.6666666666666668E-2</c:v>
                </c:pt>
                <c:pt idx="2131">
                  <c:v>2.6678240740740738E-2</c:v>
                </c:pt>
                <c:pt idx="2132">
                  <c:v>2.6689814814814816E-2</c:v>
                </c:pt>
                <c:pt idx="2133">
                  <c:v>2.6701388888888889E-2</c:v>
                </c:pt>
                <c:pt idx="2134">
                  <c:v>2.6712962962962966E-2</c:v>
                </c:pt>
                <c:pt idx="2135">
                  <c:v>2.6724537037037036E-2</c:v>
                </c:pt>
                <c:pt idx="2136">
                  <c:v>2.6736111111111113E-2</c:v>
                </c:pt>
                <c:pt idx="2137">
                  <c:v>2.6747685185185183E-2</c:v>
                </c:pt>
                <c:pt idx="2138">
                  <c:v>2.6759259259259257E-2</c:v>
                </c:pt>
                <c:pt idx="2139">
                  <c:v>2.6759259259259257E-2</c:v>
                </c:pt>
                <c:pt idx="2140">
                  <c:v>2.6770833333333331E-2</c:v>
                </c:pt>
                <c:pt idx="2141">
                  <c:v>2.6782407407407408E-2</c:v>
                </c:pt>
                <c:pt idx="2142">
                  <c:v>2.6793981481481485E-2</c:v>
                </c:pt>
                <c:pt idx="2143">
                  <c:v>2.6805555555555555E-2</c:v>
                </c:pt>
                <c:pt idx="2144">
                  <c:v>2.6817129629629632E-2</c:v>
                </c:pt>
                <c:pt idx="2145">
                  <c:v>2.6828703703703702E-2</c:v>
                </c:pt>
                <c:pt idx="2146">
                  <c:v>2.6840277777777779E-2</c:v>
                </c:pt>
                <c:pt idx="2147">
                  <c:v>2.6851851851851849E-2</c:v>
                </c:pt>
                <c:pt idx="2148">
                  <c:v>2.6863425925925926E-2</c:v>
                </c:pt>
                <c:pt idx="2149">
                  <c:v>2.6875E-2</c:v>
                </c:pt>
                <c:pt idx="2150">
                  <c:v>2.6886574074074077E-2</c:v>
                </c:pt>
                <c:pt idx="2151">
                  <c:v>2.6898148148148147E-2</c:v>
                </c:pt>
                <c:pt idx="2152">
                  <c:v>2.6909722222222224E-2</c:v>
                </c:pt>
                <c:pt idx="2153">
                  <c:v>2.6921296296296294E-2</c:v>
                </c:pt>
                <c:pt idx="2154">
                  <c:v>2.6932870370370371E-2</c:v>
                </c:pt>
                <c:pt idx="2155">
                  <c:v>2.6944444444444441E-2</c:v>
                </c:pt>
                <c:pt idx="2156">
                  <c:v>2.6956018518518522E-2</c:v>
                </c:pt>
                <c:pt idx="2157">
                  <c:v>2.6967592592592595E-2</c:v>
                </c:pt>
                <c:pt idx="2158">
                  <c:v>2.6979166666666669E-2</c:v>
                </c:pt>
                <c:pt idx="2159">
                  <c:v>2.6990740740740742E-2</c:v>
                </c:pt>
                <c:pt idx="2160">
                  <c:v>2.7002314814814812E-2</c:v>
                </c:pt>
                <c:pt idx="2161">
                  <c:v>2.7013888888888889E-2</c:v>
                </c:pt>
                <c:pt idx="2162">
                  <c:v>2.7025462962962959E-2</c:v>
                </c:pt>
                <c:pt idx="2163">
                  <c:v>2.7037037037037037E-2</c:v>
                </c:pt>
                <c:pt idx="2164">
                  <c:v>2.704861111111111E-2</c:v>
                </c:pt>
                <c:pt idx="2165">
                  <c:v>2.7060185185185187E-2</c:v>
                </c:pt>
                <c:pt idx="2166">
                  <c:v>2.7071759259259257E-2</c:v>
                </c:pt>
                <c:pt idx="2167">
                  <c:v>2.7083333333333334E-2</c:v>
                </c:pt>
                <c:pt idx="2168">
                  <c:v>2.7094907407407404E-2</c:v>
                </c:pt>
                <c:pt idx="2169">
                  <c:v>2.7106481481481481E-2</c:v>
                </c:pt>
                <c:pt idx="2170">
                  <c:v>2.7118055555555552E-2</c:v>
                </c:pt>
                <c:pt idx="2171">
                  <c:v>2.7129629629629632E-2</c:v>
                </c:pt>
                <c:pt idx="2172">
                  <c:v>2.7141203703703706E-2</c:v>
                </c:pt>
                <c:pt idx="2173">
                  <c:v>2.7152777777777779E-2</c:v>
                </c:pt>
                <c:pt idx="2174">
                  <c:v>2.7164351851851853E-2</c:v>
                </c:pt>
                <c:pt idx="2175">
                  <c:v>2.7175925925925926E-2</c:v>
                </c:pt>
                <c:pt idx="2176">
                  <c:v>2.71875E-2</c:v>
                </c:pt>
                <c:pt idx="2177">
                  <c:v>2.7199074074074073E-2</c:v>
                </c:pt>
                <c:pt idx="2178">
                  <c:v>2.7210648148148147E-2</c:v>
                </c:pt>
                <c:pt idx="2179">
                  <c:v>2.7222222222222228E-2</c:v>
                </c:pt>
                <c:pt idx="2180">
                  <c:v>2.7233796296296298E-2</c:v>
                </c:pt>
                <c:pt idx="2181">
                  <c:v>2.7245370370370368E-2</c:v>
                </c:pt>
                <c:pt idx="2182">
                  <c:v>2.7256944444444445E-2</c:v>
                </c:pt>
                <c:pt idx="2183">
                  <c:v>2.7268518518518515E-2</c:v>
                </c:pt>
                <c:pt idx="2184">
                  <c:v>2.7280092592592592E-2</c:v>
                </c:pt>
                <c:pt idx="2185">
                  <c:v>2.7291666666666662E-2</c:v>
                </c:pt>
                <c:pt idx="2186">
                  <c:v>2.7303240740740743E-2</c:v>
                </c:pt>
                <c:pt idx="2187">
                  <c:v>2.7314814814814816E-2</c:v>
                </c:pt>
                <c:pt idx="2188">
                  <c:v>2.732638888888889E-2</c:v>
                </c:pt>
                <c:pt idx="2189">
                  <c:v>2.7337962962962963E-2</c:v>
                </c:pt>
                <c:pt idx="2190">
                  <c:v>2.7349537037037037E-2</c:v>
                </c:pt>
                <c:pt idx="2191">
                  <c:v>2.736111111111111E-2</c:v>
                </c:pt>
                <c:pt idx="2192">
                  <c:v>2.7372685185185184E-2</c:v>
                </c:pt>
                <c:pt idx="2193">
                  <c:v>2.7384259259259257E-2</c:v>
                </c:pt>
                <c:pt idx="2194">
                  <c:v>2.7395833333333338E-2</c:v>
                </c:pt>
                <c:pt idx="2195">
                  <c:v>2.7407407407407408E-2</c:v>
                </c:pt>
                <c:pt idx="2196">
                  <c:v>2.7418981481481485E-2</c:v>
                </c:pt>
                <c:pt idx="2197">
                  <c:v>2.7430555555555555E-2</c:v>
                </c:pt>
                <c:pt idx="2198">
                  <c:v>2.7442129629629632E-2</c:v>
                </c:pt>
                <c:pt idx="2199">
                  <c:v>2.7453703703703702E-2</c:v>
                </c:pt>
                <c:pt idx="2200">
                  <c:v>2.7465277777777772E-2</c:v>
                </c:pt>
                <c:pt idx="2201">
                  <c:v>2.7476851851851853E-2</c:v>
                </c:pt>
                <c:pt idx="2202">
                  <c:v>2.7488425925925927E-2</c:v>
                </c:pt>
                <c:pt idx="2203">
                  <c:v>2.75E-2</c:v>
                </c:pt>
                <c:pt idx="2204">
                  <c:v>2.7511574074074074E-2</c:v>
                </c:pt>
                <c:pt idx="2205">
                  <c:v>2.7523148148148147E-2</c:v>
                </c:pt>
                <c:pt idx="2206">
                  <c:v>2.7534722222222221E-2</c:v>
                </c:pt>
                <c:pt idx="2207">
                  <c:v>2.7546296296296294E-2</c:v>
                </c:pt>
                <c:pt idx="2208">
                  <c:v>2.7557870370370368E-2</c:v>
                </c:pt>
                <c:pt idx="2209">
                  <c:v>2.7569444444444448E-2</c:v>
                </c:pt>
                <c:pt idx="2210">
                  <c:v>2.7581018518518519E-2</c:v>
                </c:pt>
                <c:pt idx="2211">
                  <c:v>2.7592592592592596E-2</c:v>
                </c:pt>
                <c:pt idx="2212">
                  <c:v>2.7604166666666666E-2</c:v>
                </c:pt>
                <c:pt idx="2213">
                  <c:v>2.7615740740740743E-2</c:v>
                </c:pt>
                <c:pt idx="2214">
                  <c:v>2.7627314814814813E-2</c:v>
                </c:pt>
                <c:pt idx="2215">
                  <c:v>2.763888888888889E-2</c:v>
                </c:pt>
                <c:pt idx="2216">
                  <c:v>2.7650462962962963E-2</c:v>
                </c:pt>
                <c:pt idx="2217">
                  <c:v>2.7662037037037041E-2</c:v>
                </c:pt>
                <c:pt idx="2218">
                  <c:v>2.7673611111111111E-2</c:v>
                </c:pt>
                <c:pt idx="2219">
                  <c:v>2.7685185185185188E-2</c:v>
                </c:pt>
                <c:pt idx="2220">
                  <c:v>2.7696759259259258E-2</c:v>
                </c:pt>
                <c:pt idx="2221">
                  <c:v>2.7708333333333331E-2</c:v>
                </c:pt>
                <c:pt idx="2222">
                  <c:v>2.7719907407407405E-2</c:v>
                </c:pt>
                <c:pt idx="2223">
                  <c:v>2.7731481481481478E-2</c:v>
                </c:pt>
                <c:pt idx="2224">
                  <c:v>2.7743055555555559E-2</c:v>
                </c:pt>
                <c:pt idx="2225">
                  <c:v>2.7754629629629629E-2</c:v>
                </c:pt>
                <c:pt idx="2226">
                  <c:v>2.7766203703703706E-2</c:v>
                </c:pt>
                <c:pt idx="2227">
                  <c:v>2.7777777777777776E-2</c:v>
                </c:pt>
                <c:pt idx="2228">
                  <c:v>2.7789351851851853E-2</c:v>
                </c:pt>
                <c:pt idx="2229">
                  <c:v>2.7800925925925923E-2</c:v>
                </c:pt>
                <c:pt idx="2230">
                  <c:v>2.78125E-2</c:v>
                </c:pt>
                <c:pt idx="2231">
                  <c:v>2.7824074074074074E-2</c:v>
                </c:pt>
                <c:pt idx="2232">
                  <c:v>2.7835648148148151E-2</c:v>
                </c:pt>
                <c:pt idx="2233">
                  <c:v>2.7847222222222221E-2</c:v>
                </c:pt>
                <c:pt idx="2234">
                  <c:v>2.7858796296296298E-2</c:v>
                </c:pt>
                <c:pt idx="2235">
                  <c:v>2.7870370370370368E-2</c:v>
                </c:pt>
                <c:pt idx="2236">
                  <c:v>2.7881944444444445E-2</c:v>
                </c:pt>
                <c:pt idx="2237">
                  <c:v>2.7893518518518515E-2</c:v>
                </c:pt>
                <c:pt idx="2238">
                  <c:v>2.7905092592592592E-2</c:v>
                </c:pt>
                <c:pt idx="2239">
                  <c:v>2.7916666666666669E-2</c:v>
                </c:pt>
                <c:pt idx="2240">
                  <c:v>2.7928240740740743E-2</c:v>
                </c:pt>
                <c:pt idx="2241">
                  <c:v>2.7939814814814817E-2</c:v>
                </c:pt>
                <c:pt idx="2242">
                  <c:v>2.7951388888888887E-2</c:v>
                </c:pt>
                <c:pt idx="2243">
                  <c:v>2.7962962962962964E-2</c:v>
                </c:pt>
                <c:pt idx="2244">
                  <c:v>2.7974537037037034E-2</c:v>
                </c:pt>
                <c:pt idx="2245">
                  <c:v>2.7986111111111111E-2</c:v>
                </c:pt>
                <c:pt idx="2246">
                  <c:v>2.7997685185185184E-2</c:v>
                </c:pt>
                <c:pt idx="2247">
                  <c:v>2.8009259259259262E-2</c:v>
                </c:pt>
                <c:pt idx="2248">
                  <c:v>2.8020833333333332E-2</c:v>
                </c:pt>
                <c:pt idx="2249">
                  <c:v>2.8032407407407409E-2</c:v>
                </c:pt>
                <c:pt idx="2250">
                  <c:v>2.8043981481481479E-2</c:v>
                </c:pt>
                <c:pt idx="2251">
                  <c:v>2.8055555555555556E-2</c:v>
                </c:pt>
                <c:pt idx="2252">
                  <c:v>2.8067129629629626E-2</c:v>
                </c:pt>
                <c:pt idx="2253">
                  <c:v>2.8078703703703703E-2</c:v>
                </c:pt>
                <c:pt idx="2254">
                  <c:v>2.809027777777778E-2</c:v>
                </c:pt>
                <c:pt idx="2255">
                  <c:v>2.8101851851851854E-2</c:v>
                </c:pt>
                <c:pt idx="2256">
                  <c:v>2.8113425925925927E-2</c:v>
                </c:pt>
                <c:pt idx="2257">
                  <c:v>2.8125000000000001E-2</c:v>
                </c:pt>
                <c:pt idx="2258">
                  <c:v>2.8136574074074074E-2</c:v>
                </c:pt>
                <c:pt idx="2259">
                  <c:v>2.8148148148148148E-2</c:v>
                </c:pt>
                <c:pt idx="2260">
                  <c:v>2.8159722222222221E-2</c:v>
                </c:pt>
                <c:pt idx="2261">
                  <c:v>2.8171296296296302E-2</c:v>
                </c:pt>
                <c:pt idx="2262">
                  <c:v>2.8182870370370372E-2</c:v>
                </c:pt>
                <c:pt idx="2263">
                  <c:v>2.8194444444444442E-2</c:v>
                </c:pt>
                <c:pt idx="2264">
                  <c:v>2.8206018518518519E-2</c:v>
                </c:pt>
                <c:pt idx="2265">
                  <c:v>2.8217592592592589E-2</c:v>
                </c:pt>
                <c:pt idx="2266">
                  <c:v>2.8229166666666666E-2</c:v>
                </c:pt>
                <c:pt idx="2267">
                  <c:v>2.8240740740740736E-2</c:v>
                </c:pt>
                <c:pt idx="2268">
                  <c:v>2.8252314814814813E-2</c:v>
                </c:pt>
                <c:pt idx="2269">
                  <c:v>2.826388888888889E-2</c:v>
                </c:pt>
                <c:pt idx="2270">
                  <c:v>2.8275462962962964E-2</c:v>
                </c:pt>
                <c:pt idx="2271">
                  <c:v>2.8287037037037038E-2</c:v>
                </c:pt>
                <c:pt idx="2272">
                  <c:v>2.8298611111111111E-2</c:v>
                </c:pt>
                <c:pt idx="2273">
                  <c:v>2.8310185185185185E-2</c:v>
                </c:pt>
                <c:pt idx="2274">
                  <c:v>2.8321759259259258E-2</c:v>
                </c:pt>
                <c:pt idx="2275">
                  <c:v>2.8333333333333332E-2</c:v>
                </c:pt>
                <c:pt idx="2276">
                  <c:v>2.8344907407407412E-2</c:v>
                </c:pt>
                <c:pt idx="2277">
                  <c:v>2.8356481481481483E-2</c:v>
                </c:pt>
                <c:pt idx="2278">
                  <c:v>2.836805555555556E-2</c:v>
                </c:pt>
                <c:pt idx="2279">
                  <c:v>2.837962962962963E-2</c:v>
                </c:pt>
                <c:pt idx="2280">
                  <c:v>2.8391203703703707E-2</c:v>
                </c:pt>
                <c:pt idx="2281">
                  <c:v>2.8402777777777777E-2</c:v>
                </c:pt>
                <c:pt idx="2282">
                  <c:v>2.8414351851851847E-2</c:v>
                </c:pt>
                <c:pt idx="2283">
                  <c:v>2.8425925925925924E-2</c:v>
                </c:pt>
                <c:pt idx="2284">
                  <c:v>2.8437500000000001E-2</c:v>
                </c:pt>
                <c:pt idx="2285">
                  <c:v>2.8449074074074075E-2</c:v>
                </c:pt>
                <c:pt idx="2286">
                  <c:v>2.8460648148148148E-2</c:v>
                </c:pt>
                <c:pt idx="2287">
                  <c:v>2.8472222222222222E-2</c:v>
                </c:pt>
                <c:pt idx="2288">
                  <c:v>2.8483796296296295E-2</c:v>
                </c:pt>
                <c:pt idx="2289">
                  <c:v>2.8495370370370369E-2</c:v>
                </c:pt>
                <c:pt idx="2290">
                  <c:v>2.8506944444444442E-2</c:v>
                </c:pt>
                <c:pt idx="2291">
                  <c:v>2.8518518518518523E-2</c:v>
                </c:pt>
                <c:pt idx="2292">
                  <c:v>2.8530092592592593E-2</c:v>
                </c:pt>
                <c:pt idx="2293">
                  <c:v>2.854166666666667E-2</c:v>
                </c:pt>
                <c:pt idx="2294">
                  <c:v>2.855324074074074E-2</c:v>
                </c:pt>
                <c:pt idx="2295">
                  <c:v>2.8564814814814817E-2</c:v>
                </c:pt>
                <c:pt idx="2296">
                  <c:v>2.8576388888888887E-2</c:v>
                </c:pt>
                <c:pt idx="2297">
                  <c:v>2.8587962962962964E-2</c:v>
                </c:pt>
                <c:pt idx="2298">
                  <c:v>2.8599537037037034E-2</c:v>
                </c:pt>
                <c:pt idx="2299">
                  <c:v>2.8611111111111115E-2</c:v>
                </c:pt>
                <c:pt idx="2300">
                  <c:v>2.8622685185185185E-2</c:v>
                </c:pt>
                <c:pt idx="2301">
                  <c:v>2.8634259259259262E-2</c:v>
                </c:pt>
                <c:pt idx="2302">
                  <c:v>2.8645833333333332E-2</c:v>
                </c:pt>
                <c:pt idx="2303">
                  <c:v>2.8657407407407406E-2</c:v>
                </c:pt>
                <c:pt idx="2304">
                  <c:v>2.8668981481481479E-2</c:v>
                </c:pt>
                <c:pt idx="2305">
                  <c:v>2.8680555555555553E-2</c:v>
                </c:pt>
                <c:pt idx="2306">
                  <c:v>2.8692129629629633E-2</c:v>
                </c:pt>
                <c:pt idx="2307">
                  <c:v>2.8703703703703703E-2</c:v>
                </c:pt>
                <c:pt idx="2308">
                  <c:v>2.8715277777777781E-2</c:v>
                </c:pt>
                <c:pt idx="2309">
                  <c:v>2.8726851851851851E-2</c:v>
                </c:pt>
                <c:pt idx="2310">
                  <c:v>2.8738425925925928E-2</c:v>
                </c:pt>
                <c:pt idx="2311">
                  <c:v>2.8749999999999998E-2</c:v>
                </c:pt>
                <c:pt idx="2312">
                  <c:v>2.8761574074074075E-2</c:v>
                </c:pt>
                <c:pt idx="2313">
                  <c:v>2.8773148148148145E-2</c:v>
                </c:pt>
                <c:pt idx="2314">
                  <c:v>2.8784722222222225E-2</c:v>
                </c:pt>
                <c:pt idx="2315">
                  <c:v>2.8796296296296296E-2</c:v>
                </c:pt>
                <c:pt idx="2316">
                  <c:v>2.8807870370370373E-2</c:v>
                </c:pt>
                <c:pt idx="2317">
                  <c:v>2.8819444444444443E-2</c:v>
                </c:pt>
                <c:pt idx="2318">
                  <c:v>2.883101851851852E-2</c:v>
                </c:pt>
                <c:pt idx="2319">
                  <c:v>2.884259259259259E-2</c:v>
                </c:pt>
                <c:pt idx="2320">
                  <c:v>2.8854166666666667E-2</c:v>
                </c:pt>
                <c:pt idx="2321">
                  <c:v>2.8865740740740744E-2</c:v>
                </c:pt>
                <c:pt idx="2322">
                  <c:v>2.8877314814814817E-2</c:v>
                </c:pt>
                <c:pt idx="2323">
                  <c:v>2.8888888888888891E-2</c:v>
                </c:pt>
                <c:pt idx="2324">
                  <c:v>2.8900462962962961E-2</c:v>
                </c:pt>
                <c:pt idx="2325">
                  <c:v>2.8912037037037038E-2</c:v>
                </c:pt>
                <c:pt idx="2326">
                  <c:v>2.8923611111111108E-2</c:v>
                </c:pt>
                <c:pt idx="2327">
                  <c:v>2.8935185185185185E-2</c:v>
                </c:pt>
                <c:pt idx="2328">
                  <c:v>2.8946759259259255E-2</c:v>
                </c:pt>
                <c:pt idx="2329">
                  <c:v>2.8958333333333336E-2</c:v>
                </c:pt>
                <c:pt idx="2330">
                  <c:v>2.8969907407407406E-2</c:v>
                </c:pt>
                <c:pt idx="2331">
                  <c:v>2.8981481481481483E-2</c:v>
                </c:pt>
                <c:pt idx="2332">
                  <c:v>2.8993055555555553E-2</c:v>
                </c:pt>
                <c:pt idx="2333">
                  <c:v>2.900462962962963E-2</c:v>
                </c:pt>
                <c:pt idx="2334">
                  <c:v>2.90162037037037E-2</c:v>
                </c:pt>
                <c:pt idx="2335">
                  <c:v>2.9027777777777777E-2</c:v>
                </c:pt>
                <c:pt idx="2336">
                  <c:v>2.9039351851851854E-2</c:v>
                </c:pt>
                <c:pt idx="2337">
                  <c:v>2.9050925925925928E-2</c:v>
                </c:pt>
                <c:pt idx="2338">
                  <c:v>2.9062500000000002E-2</c:v>
                </c:pt>
                <c:pt idx="2339">
                  <c:v>2.9074074074074075E-2</c:v>
                </c:pt>
                <c:pt idx="2340">
                  <c:v>2.9085648148148149E-2</c:v>
                </c:pt>
                <c:pt idx="2341">
                  <c:v>2.9097222222222222E-2</c:v>
                </c:pt>
                <c:pt idx="2342">
                  <c:v>2.9108796296296296E-2</c:v>
                </c:pt>
                <c:pt idx="2343">
                  <c:v>2.9120370370370366E-2</c:v>
                </c:pt>
                <c:pt idx="2344">
                  <c:v>2.9131944444444446E-2</c:v>
                </c:pt>
                <c:pt idx="2345">
                  <c:v>2.9143518518518517E-2</c:v>
                </c:pt>
                <c:pt idx="2346">
                  <c:v>2.9155092592592594E-2</c:v>
                </c:pt>
                <c:pt idx="2347">
                  <c:v>2.9166666666666664E-2</c:v>
                </c:pt>
                <c:pt idx="2348">
                  <c:v>2.9178240740740741E-2</c:v>
                </c:pt>
                <c:pt idx="2349">
                  <c:v>2.9189814814814811E-2</c:v>
                </c:pt>
                <c:pt idx="2350">
                  <c:v>2.9201388888888888E-2</c:v>
                </c:pt>
                <c:pt idx="2351">
                  <c:v>2.9212962962962965E-2</c:v>
                </c:pt>
                <c:pt idx="2352">
                  <c:v>2.9224537037037038E-2</c:v>
                </c:pt>
                <c:pt idx="2353">
                  <c:v>2.9236111111111112E-2</c:v>
                </c:pt>
                <c:pt idx="2354">
                  <c:v>2.9247685185185186E-2</c:v>
                </c:pt>
                <c:pt idx="2355">
                  <c:v>2.9259259259259259E-2</c:v>
                </c:pt>
                <c:pt idx="2356">
                  <c:v>2.9270833333333333E-2</c:v>
                </c:pt>
                <c:pt idx="2357">
                  <c:v>2.9282407407407406E-2</c:v>
                </c:pt>
                <c:pt idx="2358">
                  <c:v>2.929398148148148E-2</c:v>
                </c:pt>
                <c:pt idx="2359">
                  <c:v>2.9305555555555557E-2</c:v>
                </c:pt>
                <c:pt idx="2360">
                  <c:v>2.9317129629629634E-2</c:v>
                </c:pt>
                <c:pt idx="2361">
                  <c:v>2.9328703703703704E-2</c:v>
                </c:pt>
                <c:pt idx="2362">
                  <c:v>2.9340277777777781E-2</c:v>
                </c:pt>
                <c:pt idx="2363">
                  <c:v>2.9351851851851851E-2</c:v>
                </c:pt>
                <c:pt idx="2364">
                  <c:v>2.9363425925925921E-2</c:v>
                </c:pt>
                <c:pt idx="2365">
                  <c:v>2.9374999999999998E-2</c:v>
                </c:pt>
                <c:pt idx="2366">
                  <c:v>2.9386574074074075E-2</c:v>
                </c:pt>
                <c:pt idx="2367">
                  <c:v>2.9398148148148149E-2</c:v>
                </c:pt>
                <c:pt idx="2368">
                  <c:v>2.9409722222222223E-2</c:v>
                </c:pt>
                <c:pt idx="2369">
                  <c:v>2.9421296296296296E-2</c:v>
                </c:pt>
                <c:pt idx="2370">
                  <c:v>2.943287037037037E-2</c:v>
                </c:pt>
                <c:pt idx="2371">
                  <c:v>2.9444444444444443E-2</c:v>
                </c:pt>
                <c:pt idx="2372">
                  <c:v>2.9456018518518517E-2</c:v>
                </c:pt>
                <c:pt idx="2373">
                  <c:v>2.946759259259259E-2</c:v>
                </c:pt>
                <c:pt idx="2374">
                  <c:v>2.9479166666666667E-2</c:v>
                </c:pt>
                <c:pt idx="2375">
                  <c:v>2.9490740740740744E-2</c:v>
                </c:pt>
                <c:pt idx="2376">
                  <c:v>2.9502314814814815E-2</c:v>
                </c:pt>
                <c:pt idx="2377">
                  <c:v>2.9513888888888892E-2</c:v>
                </c:pt>
                <c:pt idx="2378">
                  <c:v>2.9525462962962962E-2</c:v>
                </c:pt>
                <c:pt idx="2379">
                  <c:v>2.9537037037037039E-2</c:v>
                </c:pt>
                <c:pt idx="2380">
                  <c:v>2.9548611111111109E-2</c:v>
                </c:pt>
                <c:pt idx="2381">
                  <c:v>2.9560185185185189E-2</c:v>
                </c:pt>
                <c:pt idx="2382">
                  <c:v>2.9571759259259259E-2</c:v>
                </c:pt>
                <c:pt idx="2383">
                  <c:v>2.9583333333333336E-2</c:v>
                </c:pt>
                <c:pt idx="2384">
                  <c:v>2.9594907407407407E-2</c:v>
                </c:pt>
                <c:pt idx="2385">
                  <c:v>2.960648148148148E-2</c:v>
                </c:pt>
                <c:pt idx="2386">
                  <c:v>2.9618055555555554E-2</c:v>
                </c:pt>
                <c:pt idx="2387">
                  <c:v>2.9629629629629627E-2</c:v>
                </c:pt>
                <c:pt idx="2388">
                  <c:v>2.9641203703703701E-2</c:v>
                </c:pt>
                <c:pt idx="2389">
                  <c:v>2.9652777777777778E-2</c:v>
                </c:pt>
                <c:pt idx="2390">
                  <c:v>2.9664351851851855E-2</c:v>
                </c:pt>
                <c:pt idx="2391">
                  <c:v>2.9675925925925925E-2</c:v>
                </c:pt>
                <c:pt idx="2392">
                  <c:v>2.9687500000000002E-2</c:v>
                </c:pt>
                <c:pt idx="2393">
                  <c:v>2.9699074074074072E-2</c:v>
                </c:pt>
                <c:pt idx="2394">
                  <c:v>2.9710648148148149E-2</c:v>
                </c:pt>
                <c:pt idx="2395">
                  <c:v>2.9722222222222219E-2</c:v>
                </c:pt>
                <c:pt idx="2396">
                  <c:v>2.97337962962963E-2</c:v>
                </c:pt>
                <c:pt idx="2397">
                  <c:v>2.974537037037037E-2</c:v>
                </c:pt>
                <c:pt idx="2398">
                  <c:v>2.9756944444444447E-2</c:v>
                </c:pt>
                <c:pt idx="2399">
                  <c:v>2.9768518518518517E-2</c:v>
                </c:pt>
                <c:pt idx="2400">
                  <c:v>2.9780092592592594E-2</c:v>
                </c:pt>
                <c:pt idx="2401">
                  <c:v>2.9791666666666664E-2</c:v>
                </c:pt>
                <c:pt idx="2402">
                  <c:v>2.9803240740740741E-2</c:v>
                </c:pt>
                <c:pt idx="2403">
                  <c:v>2.9814814814814811E-2</c:v>
                </c:pt>
                <c:pt idx="2404">
                  <c:v>2.9826388888888892E-2</c:v>
                </c:pt>
                <c:pt idx="2405">
                  <c:v>2.9837962962962965E-2</c:v>
                </c:pt>
                <c:pt idx="2406">
                  <c:v>2.9849537037037036E-2</c:v>
                </c:pt>
                <c:pt idx="2407">
                  <c:v>2.9861111111111113E-2</c:v>
                </c:pt>
                <c:pt idx="2408">
                  <c:v>2.9872685185185183E-2</c:v>
                </c:pt>
                <c:pt idx="2409">
                  <c:v>2.988425925925926E-2</c:v>
                </c:pt>
                <c:pt idx="2410">
                  <c:v>2.989583333333333E-2</c:v>
                </c:pt>
                <c:pt idx="2411">
                  <c:v>2.990740740740741E-2</c:v>
                </c:pt>
                <c:pt idx="2412">
                  <c:v>2.991898148148148E-2</c:v>
                </c:pt>
                <c:pt idx="2413">
                  <c:v>2.9930555555555557E-2</c:v>
                </c:pt>
                <c:pt idx="2414">
                  <c:v>2.9942129629629628E-2</c:v>
                </c:pt>
                <c:pt idx="2415">
                  <c:v>2.9953703703703705E-2</c:v>
                </c:pt>
                <c:pt idx="2416">
                  <c:v>2.9965277777777775E-2</c:v>
                </c:pt>
                <c:pt idx="2417">
                  <c:v>2.9976851851851852E-2</c:v>
                </c:pt>
                <c:pt idx="2418">
                  <c:v>2.9988425925925922E-2</c:v>
                </c:pt>
                <c:pt idx="2419">
                  <c:v>3.0000000000000002E-2</c:v>
                </c:pt>
                <c:pt idx="2420">
                  <c:v>3.0011574074074076E-2</c:v>
                </c:pt>
                <c:pt idx="2421">
                  <c:v>3.0023148148148149E-2</c:v>
                </c:pt>
                <c:pt idx="2422">
                  <c:v>3.0034722222222223E-2</c:v>
                </c:pt>
                <c:pt idx="2423">
                  <c:v>3.0046296296296297E-2</c:v>
                </c:pt>
                <c:pt idx="2424">
                  <c:v>3.005787037037037E-2</c:v>
                </c:pt>
                <c:pt idx="2425">
                  <c:v>3.006944444444444E-2</c:v>
                </c:pt>
                <c:pt idx="2426">
                  <c:v>3.0081018518518521E-2</c:v>
                </c:pt>
                <c:pt idx="2427">
                  <c:v>3.0092592592592591E-2</c:v>
                </c:pt>
                <c:pt idx="2428">
                  <c:v>3.0104166666666668E-2</c:v>
                </c:pt>
                <c:pt idx="2429">
                  <c:v>3.0115740740740738E-2</c:v>
                </c:pt>
                <c:pt idx="2430">
                  <c:v>3.0127314814814815E-2</c:v>
                </c:pt>
                <c:pt idx="2431">
                  <c:v>3.0138888888888885E-2</c:v>
                </c:pt>
                <c:pt idx="2432">
                  <c:v>3.0150462962962962E-2</c:v>
                </c:pt>
                <c:pt idx="2433">
                  <c:v>3.0162037037037032E-2</c:v>
                </c:pt>
                <c:pt idx="2434">
                  <c:v>3.0173611111111113E-2</c:v>
                </c:pt>
                <c:pt idx="2435">
                  <c:v>3.0185185185185186E-2</c:v>
                </c:pt>
                <c:pt idx="2436">
                  <c:v>3.019675925925926E-2</c:v>
                </c:pt>
                <c:pt idx="2437">
                  <c:v>3.0208333333333334E-2</c:v>
                </c:pt>
                <c:pt idx="2438">
                  <c:v>3.0219907407407407E-2</c:v>
                </c:pt>
                <c:pt idx="2439">
                  <c:v>3.0231481481481481E-2</c:v>
                </c:pt>
                <c:pt idx="2440">
                  <c:v>3.0243055555555554E-2</c:v>
                </c:pt>
                <c:pt idx="2441">
                  <c:v>3.0254629629629631E-2</c:v>
                </c:pt>
                <c:pt idx="2442">
                  <c:v>3.0266203703703708E-2</c:v>
                </c:pt>
                <c:pt idx="2443">
                  <c:v>3.0277777777777778E-2</c:v>
                </c:pt>
                <c:pt idx="2444">
                  <c:v>3.0289351851851855E-2</c:v>
                </c:pt>
                <c:pt idx="2445">
                  <c:v>3.0300925925925926E-2</c:v>
                </c:pt>
                <c:pt idx="2446">
                  <c:v>3.0312499999999996E-2</c:v>
                </c:pt>
                <c:pt idx="2447">
                  <c:v>3.0324074074074073E-2</c:v>
                </c:pt>
                <c:pt idx="2448">
                  <c:v>3.0335648148148143E-2</c:v>
                </c:pt>
                <c:pt idx="2449">
                  <c:v>3.0347222222222223E-2</c:v>
                </c:pt>
                <c:pt idx="2450">
                  <c:v>3.0358796296296297E-2</c:v>
                </c:pt>
                <c:pt idx="2451">
                  <c:v>3.037037037037037E-2</c:v>
                </c:pt>
                <c:pt idx="2452">
                  <c:v>3.0381944444444444E-2</c:v>
                </c:pt>
                <c:pt idx="2453">
                  <c:v>3.0393518518518518E-2</c:v>
                </c:pt>
                <c:pt idx="2454">
                  <c:v>3.0405092592592591E-2</c:v>
                </c:pt>
                <c:pt idx="2455">
                  <c:v>3.0416666666666665E-2</c:v>
                </c:pt>
                <c:pt idx="2456">
                  <c:v>3.0428240740740742E-2</c:v>
                </c:pt>
                <c:pt idx="2457">
                  <c:v>3.0439814814814819E-2</c:v>
                </c:pt>
                <c:pt idx="2458">
                  <c:v>3.0451388888888889E-2</c:v>
                </c:pt>
                <c:pt idx="2459">
                  <c:v>3.0462962962962966E-2</c:v>
                </c:pt>
                <c:pt idx="2460">
                  <c:v>3.0474537037037036E-2</c:v>
                </c:pt>
                <c:pt idx="2461">
                  <c:v>3.0486111111111113E-2</c:v>
                </c:pt>
                <c:pt idx="2462">
                  <c:v>3.0497685185185183E-2</c:v>
                </c:pt>
                <c:pt idx="2463">
                  <c:v>3.050925925925926E-2</c:v>
                </c:pt>
                <c:pt idx="2464">
                  <c:v>3.0520833333333334E-2</c:v>
                </c:pt>
                <c:pt idx="2465">
                  <c:v>3.0532407407407411E-2</c:v>
                </c:pt>
                <c:pt idx="2466">
                  <c:v>3.0543981481481481E-2</c:v>
                </c:pt>
                <c:pt idx="2467">
                  <c:v>3.0555555555555555E-2</c:v>
                </c:pt>
                <c:pt idx="2468">
                  <c:v>3.0567129629629628E-2</c:v>
                </c:pt>
                <c:pt idx="2469">
                  <c:v>3.0578703703703702E-2</c:v>
                </c:pt>
                <c:pt idx="2470">
                  <c:v>3.0590277777777775E-2</c:v>
                </c:pt>
                <c:pt idx="2471">
                  <c:v>3.0601851851851852E-2</c:v>
                </c:pt>
                <c:pt idx="2472">
                  <c:v>3.0613425925925929E-2</c:v>
                </c:pt>
                <c:pt idx="2473">
                  <c:v>3.0624999999999999E-2</c:v>
                </c:pt>
                <c:pt idx="2474">
                  <c:v>3.0636574074074076E-2</c:v>
                </c:pt>
                <c:pt idx="2475">
                  <c:v>3.0648148148148147E-2</c:v>
                </c:pt>
                <c:pt idx="2476">
                  <c:v>3.0659722222222224E-2</c:v>
                </c:pt>
                <c:pt idx="2477">
                  <c:v>3.0671296296296294E-2</c:v>
                </c:pt>
                <c:pt idx="2478">
                  <c:v>3.0682870370370371E-2</c:v>
                </c:pt>
                <c:pt idx="2479">
                  <c:v>3.0694444444444444E-2</c:v>
                </c:pt>
                <c:pt idx="2480">
                  <c:v>3.0706018518518521E-2</c:v>
                </c:pt>
                <c:pt idx="2481">
                  <c:v>3.0717592592592591E-2</c:v>
                </c:pt>
                <c:pt idx="2482">
                  <c:v>3.0729166666666669E-2</c:v>
                </c:pt>
                <c:pt idx="2483">
                  <c:v>3.0740740740740739E-2</c:v>
                </c:pt>
                <c:pt idx="2484">
                  <c:v>3.0740740740740739E-2</c:v>
                </c:pt>
                <c:pt idx="2485">
                  <c:v>3.0752314814814816E-2</c:v>
                </c:pt>
                <c:pt idx="2486">
                  <c:v>3.0763888888888886E-2</c:v>
                </c:pt>
                <c:pt idx="2487">
                  <c:v>3.0775462962962966E-2</c:v>
                </c:pt>
                <c:pt idx="2488">
                  <c:v>3.078703703703704E-2</c:v>
                </c:pt>
                <c:pt idx="2489">
                  <c:v>3.079861111111111E-2</c:v>
                </c:pt>
                <c:pt idx="2490">
                  <c:v>3.0810185185185187E-2</c:v>
                </c:pt>
                <c:pt idx="2491">
                  <c:v>3.0821759259259257E-2</c:v>
                </c:pt>
                <c:pt idx="2492">
                  <c:v>3.0833333333333334E-2</c:v>
                </c:pt>
                <c:pt idx="2493">
                  <c:v>3.0844907407407404E-2</c:v>
                </c:pt>
                <c:pt idx="2494">
                  <c:v>3.0856481481481481E-2</c:v>
                </c:pt>
                <c:pt idx="2495">
                  <c:v>3.0868055555555555E-2</c:v>
                </c:pt>
                <c:pt idx="2496">
                  <c:v>3.0879629629629632E-2</c:v>
                </c:pt>
                <c:pt idx="2497">
                  <c:v>3.0891203703703702E-2</c:v>
                </c:pt>
                <c:pt idx="2498">
                  <c:v>3.0902777777777779E-2</c:v>
                </c:pt>
                <c:pt idx="2499">
                  <c:v>3.0914351851851849E-2</c:v>
                </c:pt>
                <c:pt idx="2500">
                  <c:v>3.0925925925925926E-2</c:v>
                </c:pt>
                <c:pt idx="2501">
                  <c:v>3.0937499999999996E-2</c:v>
                </c:pt>
                <c:pt idx="2502">
                  <c:v>3.0949074074074077E-2</c:v>
                </c:pt>
                <c:pt idx="2503">
                  <c:v>3.096064814814815E-2</c:v>
                </c:pt>
                <c:pt idx="2504">
                  <c:v>3.0972222222222224E-2</c:v>
                </c:pt>
                <c:pt idx="2505">
                  <c:v>3.0983796296296297E-2</c:v>
                </c:pt>
                <c:pt idx="2506">
                  <c:v>3.0995370370370371E-2</c:v>
                </c:pt>
                <c:pt idx="2507">
                  <c:v>3.1006944444444445E-2</c:v>
                </c:pt>
                <c:pt idx="2508">
                  <c:v>3.1018518518518515E-2</c:v>
                </c:pt>
                <c:pt idx="2509">
                  <c:v>3.1030092592592592E-2</c:v>
                </c:pt>
                <c:pt idx="2510">
                  <c:v>3.1041666666666665E-2</c:v>
                </c:pt>
                <c:pt idx="2511">
                  <c:v>3.1053240740740742E-2</c:v>
                </c:pt>
                <c:pt idx="2512">
                  <c:v>3.1064814814814812E-2</c:v>
                </c:pt>
                <c:pt idx="2513">
                  <c:v>3.107638888888889E-2</c:v>
                </c:pt>
                <c:pt idx="2514">
                  <c:v>3.108796296296296E-2</c:v>
                </c:pt>
                <c:pt idx="2515">
                  <c:v>3.1099537037037037E-2</c:v>
                </c:pt>
                <c:pt idx="2516">
                  <c:v>3.1111111111111107E-2</c:v>
                </c:pt>
                <c:pt idx="2517">
                  <c:v>3.1122685185185187E-2</c:v>
                </c:pt>
                <c:pt idx="2518">
                  <c:v>3.1134259259259261E-2</c:v>
                </c:pt>
                <c:pt idx="2519">
                  <c:v>3.1145833333333334E-2</c:v>
                </c:pt>
                <c:pt idx="2520">
                  <c:v>3.1157407407407408E-2</c:v>
                </c:pt>
                <c:pt idx="2521">
                  <c:v>3.1168981481481482E-2</c:v>
                </c:pt>
                <c:pt idx="2522">
                  <c:v>3.1180555555555555E-2</c:v>
                </c:pt>
                <c:pt idx="2523">
                  <c:v>3.1192129629629629E-2</c:v>
                </c:pt>
                <c:pt idx="2524">
                  <c:v>3.1203703703703702E-2</c:v>
                </c:pt>
                <c:pt idx="2525">
                  <c:v>3.1215277777777783E-2</c:v>
                </c:pt>
                <c:pt idx="2526">
                  <c:v>3.1226851851851853E-2</c:v>
                </c:pt>
                <c:pt idx="2527">
                  <c:v>3.123842592592593E-2</c:v>
                </c:pt>
                <c:pt idx="2528">
                  <c:v>3.125E-2</c:v>
                </c:pt>
                <c:pt idx="2529">
                  <c:v>3.1261574074074074E-2</c:v>
                </c:pt>
                <c:pt idx="2530">
                  <c:v>3.1273148148148147E-2</c:v>
                </c:pt>
                <c:pt idx="2531">
                  <c:v>3.1284722222222221E-2</c:v>
                </c:pt>
                <c:pt idx="2532">
                  <c:v>3.1296296296296301E-2</c:v>
                </c:pt>
                <c:pt idx="2533">
                  <c:v>3.1307870370370368E-2</c:v>
                </c:pt>
                <c:pt idx="2534">
                  <c:v>3.1319444444444448E-2</c:v>
                </c:pt>
                <c:pt idx="2535">
                  <c:v>3.1331018518518515E-2</c:v>
                </c:pt>
                <c:pt idx="2536">
                  <c:v>3.1342592592592596E-2</c:v>
                </c:pt>
                <c:pt idx="2537">
                  <c:v>3.1354166666666662E-2</c:v>
                </c:pt>
                <c:pt idx="2538">
                  <c:v>3.1365740740740743E-2</c:v>
                </c:pt>
                <c:pt idx="2539">
                  <c:v>3.1377314814814809E-2</c:v>
                </c:pt>
                <c:pt idx="2540">
                  <c:v>3.138888888888889E-2</c:v>
                </c:pt>
                <c:pt idx="2541">
                  <c:v>3.1400462962962963E-2</c:v>
                </c:pt>
                <c:pt idx="2542">
                  <c:v>3.1412037037037037E-2</c:v>
                </c:pt>
                <c:pt idx="2543">
                  <c:v>3.142361111111111E-2</c:v>
                </c:pt>
                <c:pt idx="2544">
                  <c:v>3.1435185185185184E-2</c:v>
                </c:pt>
                <c:pt idx="2545">
                  <c:v>3.1446759259259258E-2</c:v>
                </c:pt>
                <c:pt idx="2546">
                  <c:v>3.1458333333333331E-2</c:v>
                </c:pt>
                <c:pt idx="2547">
                  <c:v>3.1469907407407412E-2</c:v>
                </c:pt>
                <c:pt idx="2548">
                  <c:v>3.1481481481481485E-2</c:v>
                </c:pt>
                <c:pt idx="2549">
                  <c:v>3.1493055555555559E-2</c:v>
                </c:pt>
                <c:pt idx="2550">
                  <c:v>3.1504629629629625E-2</c:v>
                </c:pt>
                <c:pt idx="2551">
                  <c:v>3.1516203703703706E-2</c:v>
                </c:pt>
                <c:pt idx="2552">
                  <c:v>3.1527777777777773E-2</c:v>
                </c:pt>
                <c:pt idx="2553">
                  <c:v>3.1539351851851853E-2</c:v>
                </c:pt>
                <c:pt idx="2554">
                  <c:v>3.155092592592592E-2</c:v>
                </c:pt>
                <c:pt idx="2555">
                  <c:v>3.15625E-2</c:v>
                </c:pt>
                <c:pt idx="2556">
                  <c:v>3.1574074074074074E-2</c:v>
                </c:pt>
                <c:pt idx="2557">
                  <c:v>3.1585648148148147E-2</c:v>
                </c:pt>
                <c:pt idx="2558">
                  <c:v>3.1597222222222221E-2</c:v>
                </c:pt>
                <c:pt idx="2559">
                  <c:v>3.1608796296296295E-2</c:v>
                </c:pt>
                <c:pt idx="2560">
                  <c:v>3.1620370370370368E-2</c:v>
                </c:pt>
                <c:pt idx="2561">
                  <c:v>3.1631944444444442E-2</c:v>
                </c:pt>
                <c:pt idx="2562">
                  <c:v>3.1643518518518522E-2</c:v>
                </c:pt>
                <c:pt idx="2563">
                  <c:v>3.1655092592592596E-2</c:v>
                </c:pt>
                <c:pt idx="2564">
                  <c:v>3.1666666666666669E-2</c:v>
                </c:pt>
                <c:pt idx="2565">
                  <c:v>3.1678240740740743E-2</c:v>
                </c:pt>
                <c:pt idx="2566">
                  <c:v>3.1689814814814816E-2</c:v>
                </c:pt>
                <c:pt idx="2567">
                  <c:v>3.170138888888889E-2</c:v>
                </c:pt>
                <c:pt idx="2568">
                  <c:v>3.1712962962962964E-2</c:v>
                </c:pt>
                <c:pt idx="2569">
                  <c:v>3.172453703703703E-2</c:v>
                </c:pt>
                <c:pt idx="2570">
                  <c:v>3.1736111111111111E-2</c:v>
                </c:pt>
                <c:pt idx="2571">
                  <c:v>3.1747685185185184E-2</c:v>
                </c:pt>
                <c:pt idx="2572">
                  <c:v>3.1759259259259258E-2</c:v>
                </c:pt>
                <c:pt idx="2573">
                  <c:v>3.1770833333333331E-2</c:v>
                </c:pt>
                <c:pt idx="2574">
                  <c:v>3.1782407407407405E-2</c:v>
                </c:pt>
                <c:pt idx="2575">
                  <c:v>3.1793981481481479E-2</c:v>
                </c:pt>
                <c:pt idx="2576">
                  <c:v>3.1805555555555552E-2</c:v>
                </c:pt>
                <c:pt idx="2577">
                  <c:v>3.1817129629629633E-2</c:v>
                </c:pt>
                <c:pt idx="2578">
                  <c:v>3.1828703703703706E-2</c:v>
                </c:pt>
                <c:pt idx="2579">
                  <c:v>3.184027777777778E-2</c:v>
                </c:pt>
                <c:pt idx="2580">
                  <c:v>3.1851851851851853E-2</c:v>
                </c:pt>
                <c:pt idx="2581">
                  <c:v>3.1863425925925927E-2</c:v>
                </c:pt>
                <c:pt idx="2582">
                  <c:v>3.1875000000000001E-2</c:v>
                </c:pt>
                <c:pt idx="2583">
                  <c:v>3.1886574074074074E-2</c:v>
                </c:pt>
                <c:pt idx="2584">
                  <c:v>3.1898148148148148E-2</c:v>
                </c:pt>
                <c:pt idx="2585">
                  <c:v>3.1909722222222221E-2</c:v>
                </c:pt>
                <c:pt idx="2586">
                  <c:v>3.1921296296296302E-2</c:v>
                </c:pt>
                <c:pt idx="2587">
                  <c:v>3.1932870370370368E-2</c:v>
                </c:pt>
                <c:pt idx="2588">
                  <c:v>3.1944444444444449E-2</c:v>
                </c:pt>
                <c:pt idx="2589">
                  <c:v>3.1956018518518516E-2</c:v>
                </c:pt>
                <c:pt idx="2590">
                  <c:v>3.1967592592592589E-2</c:v>
                </c:pt>
                <c:pt idx="2591">
                  <c:v>3.1979166666666663E-2</c:v>
                </c:pt>
                <c:pt idx="2592">
                  <c:v>3.1990740740740743E-2</c:v>
                </c:pt>
                <c:pt idx="2593">
                  <c:v>3.2002314814814817E-2</c:v>
                </c:pt>
                <c:pt idx="2594">
                  <c:v>3.201388888888889E-2</c:v>
                </c:pt>
                <c:pt idx="2595">
                  <c:v>3.2025462962962964E-2</c:v>
                </c:pt>
                <c:pt idx="2596">
                  <c:v>3.2037037037037037E-2</c:v>
                </c:pt>
                <c:pt idx="2597">
                  <c:v>3.2048611111111111E-2</c:v>
                </c:pt>
                <c:pt idx="2598">
                  <c:v>3.2060185185185185E-2</c:v>
                </c:pt>
                <c:pt idx="2599">
                  <c:v>3.2071759259259258E-2</c:v>
                </c:pt>
                <c:pt idx="2600">
                  <c:v>3.2083333333333332E-2</c:v>
                </c:pt>
                <c:pt idx="2601">
                  <c:v>3.2094907407407412E-2</c:v>
                </c:pt>
                <c:pt idx="2602">
                  <c:v>3.2106481481481479E-2</c:v>
                </c:pt>
                <c:pt idx="2603">
                  <c:v>3.2118055555555559E-2</c:v>
                </c:pt>
                <c:pt idx="2604">
                  <c:v>3.2129629629629626E-2</c:v>
                </c:pt>
                <c:pt idx="2605">
                  <c:v>3.2141203703703707E-2</c:v>
                </c:pt>
                <c:pt idx="2606">
                  <c:v>3.2152777777777773E-2</c:v>
                </c:pt>
                <c:pt idx="2607">
                  <c:v>3.2164351851851854E-2</c:v>
                </c:pt>
                <c:pt idx="2608">
                  <c:v>3.2175925925925927E-2</c:v>
                </c:pt>
                <c:pt idx="2609">
                  <c:v>3.2187500000000001E-2</c:v>
                </c:pt>
                <c:pt idx="2610">
                  <c:v>3.2199074074074074E-2</c:v>
                </c:pt>
                <c:pt idx="2611">
                  <c:v>3.2210648148148148E-2</c:v>
                </c:pt>
                <c:pt idx="2612">
                  <c:v>3.2222222222222222E-2</c:v>
                </c:pt>
                <c:pt idx="2613">
                  <c:v>3.2233796296296295E-2</c:v>
                </c:pt>
                <c:pt idx="2614">
                  <c:v>3.2245370370370369E-2</c:v>
                </c:pt>
                <c:pt idx="2615">
                  <c:v>3.2256944444444442E-2</c:v>
                </c:pt>
                <c:pt idx="2616">
                  <c:v>3.2268518518518523E-2</c:v>
                </c:pt>
                <c:pt idx="2617">
                  <c:v>3.2280092592592589E-2</c:v>
                </c:pt>
                <c:pt idx="2618">
                  <c:v>3.229166666666667E-2</c:v>
                </c:pt>
                <c:pt idx="2619">
                  <c:v>3.2303240740740737E-2</c:v>
                </c:pt>
                <c:pt idx="2620">
                  <c:v>3.2314814814814817E-2</c:v>
                </c:pt>
                <c:pt idx="2621">
                  <c:v>3.2326388888888884E-2</c:v>
                </c:pt>
                <c:pt idx="2622">
                  <c:v>3.2337962962962964E-2</c:v>
                </c:pt>
                <c:pt idx="2623">
                  <c:v>3.2349537037037038E-2</c:v>
                </c:pt>
                <c:pt idx="2624">
                  <c:v>3.2361111111111111E-2</c:v>
                </c:pt>
                <c:pt idx="2625">
                  <c:v>3.2372685185185185E-2</c:v>
                </c:pt>
                <c:pt idx="2626">
                  <c:v>3.2384259259259258E-2</c:v>
                </c:pt>
                <c:pt idx="2627">
                  <c:v>3.2395833333333332E-2</c:v>
                </c:pt>
                <c:pt idx="2628">
                  <c:v>3.2407407407407406E-2</c:v>
                </c:pt>
                <c:pt idx="2629">
                  <c:v>3.2418981481481479E-2</c:v>
                </c:pt>
                <c:pt idx="2630">
                  <c:v>3.243055555555556E-2</c:v>
                </c:pt>
                <c:pt idx="2631">
                  <c:v>3.2442129629629633E-2</c:v>
                </c:pt>
                <c:pt idx="2632">
                  <c:v>3.24537037037037E-2</c:v>
                </c:pt>
                <c:pt idx="2633">
                  <c:v>3.246527777777778E-2</c:v>
                </c:pt>
                <c:pt idx="2634">
                  <c:v>3.2476851851851847E-2</c:v>
                </c:pt>
                <c:pt idx="2635">
                  <c:v>3.2488425925925928E-2</c:v>
                </c:pt>
                <c:pt idx="2636">
                  <c:v>3.2499999999999994E-2</c:v>
                </c:pt>
                <c:pt idx="2637">
                  <c:v>3.2511574074074075E-2</c:v>
                </c:pt>
                <c:pt idx="2638">
                  <c:v>3.2523148148148148E-2</c:v>
                </c:pt>
                <c:pt idx="2639">
                  <c:v>3.2534722222222222E-2</c:v>
                </c:pt>
                <c:pt idx="2640">
                  <c:v>3.2546296296296295E-2</c:v>
                </c:pt>
                <c:pt idx="2641">
                  <c:v>3.2557870370370369E-2</c:v>
                </c:pt>
                <c:pt idx="2642">
                  <c:v>3.2569444444444443E-2</c:v>
                </c:pt>
                <c:pt idx="2643">
                  <c:v>3.2581018518518516E-2</c:v>
                </c:pt>
                <c:pt idx="2644">
                  <c:v>3.259259259259259E-2</c:v>
                </c:pt>
                <c:pt idx="2645">
                  <c:v>3.260416666666667E-2</c:v>
                </c:pt>
                <c:pt idx="2646">
                  <c:v>3.2615740740740744E-2</c:v>
                </c:pt>
                <c:pt idx="2647">
                  <c:v>3.2627314814814817E-2</c:v>
                </c:pt>
                <c:pt idx="2648">
                  <c:v>3.2638888888888891E-2</c:v>
                </c:pt>
                <c:pt idx="2649">
                  <c:v>3.2650462962962964E-2</c:v>
                </c:pt>
                <c:pt idx="2650">
                  <c:v>3.2662037037037038E-2</c:v>
                </c:pt>
                <c:pt idx="2651">
                  <c:v>3.2673611111111105E-2</c:v>
                </c:pt>
                <c:pt idx="2652">
                  <c:v>3.2685185185185185E-2</c:v>
                </c:pt>
                <c:pt idx="2653">
                  <c:v>3.2696759259259259E-2</c:v>
                </c:pt>
                <c:pt idx="2654">
                  <c:v>3.2708333333333332E-2</c:v>
                </c:pt>
                <c:pt idx="2655">
                  <c:v>3.2719907407407406E-2</c:v>
                </c:pt>
                <c:pt idx="2656">
                  <c:v>3.2731481481481479E-2</c:v>
                </c:pt>
                <c:pt idx="2657">
                  <c:v>3.2743055555555553E-2</c:v>
                </c:pt>
                <c:pt idx="2658">
                  <c:v>3.2754629629629627E-2</c:v>
                </c:pt>
                <c:pt idx="2659">
                  <c:v>3.27662037037037E-2</c:v>
                </c:pt>
                <c:pt idx="2660">
                  <c:v>3.2777777777777781E-2</c:v>
                </c:pt>
                <c:pt idx="2661">
                  <c:v>3.2789351851851854E-2</c:v>
                </c:pt>
                <c:pt idx="2662">
                  <c:v>3.2800925925925928E-2</c:v>
                </c:pt>
                <c:pt idx="2663">
                  <c:v>3.2812500000000001E-2</c:v>
                </c:pt>
                <c:pt idx="2664">
                  <c:v>3.2824074074074075E-2</c:v>
                </c:pt>
                <c:pt idx="2665">
                  <c:v>3.2835648148148149E-2</c:v>
                </c:pt>
                <c:pt idx="2666">
                  <c:v>3.2847222222222222E-2</c:v>
                </c:pt>
                <c:pt idx="2667">
                  <c:v>3.2858796296296296E-2</c:v>
                </c:pt>
                <c:pt idx="2668">
                  <c:v>3.2870370370370376E-2</c:v>
                </c:pt>
                <c:pt idx="2669">
                  <c:v>3.2881944444444443E-2</c:v>
                </c:pt>
                <c:pt idx="2670">
                  <c:v>3.2893518518518523E-2</c:v>
                </c:pt>
                <c:pt idx="2671">
                  <c:v>3.290509259259259E-2</c:v>
                </c:pt>
                <c:pt idx="2672">
                  <c:v>3.2916666666666664E-2</c:v>
                </c:pt>
                <c:pt idx="2673">
                  <c:v>3.2928240740740737E-2</c:v>
                </c:pt>
                <c:pt idx="2674">
                  <c:v>3.2939814814814811E-2</c:v>
                </c:pt>
                <c:pt idx="2675">
                  <c:v>3.2951388888888891E-2</c:v>
                </c:pt>
                <c:pt idx="2676">
                  <c:v>3.2962962962962965E-2</c:v>
                </c:pt>
                <c:pt idx="2677">
                  <c:v>3.2974537037037038E-2</c:v>
                </c:pt>
                <c:pt idx="2678">
                  <c:v>3.2986111111111112E-2</c:v>
                </c:pt>
                <c:pt idx="2679">
                  <c:v>3.2997685185185185E-2</c:v>
                </c:pt>
                <c:pt idx="2680">
                  <c:v>3.3009259259259259E-2</c:v>
                </c:pt>
                <c:pt idx="2681">
                  <c:v>3.3020833333333333E-2</c:v>
                </c:pt>
                <c:pt idx="2682">
                  <c:v>3.3032407407407406E-2</c:v>
                </c:pt>
                <c:pt idx="2683">
                  <c:v>3.3043981481481487E-2</c:v>
                </c:pt>
                <c:pt idx="2684">
                  <c:v>3.3055555555555553E-2</c:v>
                </c:pt>
                <c:pt idx="2685">
                  <c:v>3.3067129629629634E-2</c:v>
                </c:pt>
                <c:pt idx="2686">
                  <c:v>3.30787037037037E-2</c:v>
                </c:pt>
                <c:pt idx="2687">
                  <c:v>3.3090277777777781E-2</c:v>
                </c:pt>
                <c:pt idx="2688">
                  <c:v>3.3101851851851848E-2</c:v>
                </c:pt>
                <c:pt idx="2689">
                  <c:v>3.3113425925925928E-2</c:v>
                </c:pt>
                <c:pt idx="2690">
                  <c:v>3.3125000000000002E-2</c:v>
                </c:pt>
                <c:pt idx="2691">
                  <c:v>3.3136574074074075E-2</c:v>
                </c:pt>
                <c:pt idx="2692">
                  <c:v>3.3148148148148149E-2</c:v>
                </c:pt>
                <c:pt idx="2693">
                  <c:v>3.3159722222222222E-2</c:v>
                </c:pt>
                <c:pt idx="2694">
                  <c:v>3.3171296296296296E-2</c:v>
                </c:pt>
                <c:pt idx="2695">
                  <c:v>3.318287037037037E-2</c:v>
                </c:pt>
                <c:pt idx="2696">
                  <c:v>3.3194444444444443E-2</c:v>
                </c:pt>
                <c:pt idx="2697">
                  <c:v>3.3206018518518517E-2</c:v>
                </c:pt>
                <c:pt idx="2698">
                  <c:v>3.3217592592592597E-2</c:v>
                </c:pt>
                <c:pt idx="2699">
                  <c:v>3.3229166666666664E-2</c:v>
                </c:pt>
                <c:pt idx="2700">
                  <c:v>3.3240740740740744E-2</c:v>
                </c:pt>
                <c:pt idx="2701">
                  <c:v>3.3252314814814811E-2</c:v>
                </c:pt>
                <c:pt idx="2702">
                  <c:v>3.3263888888888891E-2</c:v>
                </c:pt>
                <c:pt idx="2703">
                  <c:v>3.3275462962962958E-2</c:v>
                </c:pt>
                <c:pt idx="2704">
                  <c:v>3.3287037037037039E-2</c:v>
                </c:pt>
                <c:pt idx="2705">
                  <c:v>3.3298611111111112E-2</c:v>
                </c:pt>
                <c:pt idx="2706">
                  <c:v>3.3310185185185186E-2</c:v>
                </c:pt>
                <c:pt idx="2707">
                  <c:v>3.3321759259259259E-2</c:v>
                </c:pt>
                <c:pt idx="2708">
                  <c:v>3.3333333333333333E-2</c:v>
                </c:pt>
                <c:pt idx="2709">
                  <c:v>3.3344907407407406E-2</c:v>
                </c:pt>
                <c:pt idx="2710">
                  <c:v>3.335648148148148E-2</c:v>
                </c:pt>
                <c:pt idx="2711">
                  <c:v>3.3368055555555554E-2</c:v>
                </c:pt>
                <c:pt idx="2712">
                  <c:v>3.3379629629629634E-2</c:v>
                </c:pt>
                <c:pt idx="2713">
                  <c:v>3.3391203703703708E-2</c:v>
                </c:pt>
                <c:pt idx="2714">
                  <c:v>3.3402777777777774E-2</c:v>
                </c:pt>
                <c:pt idx="2715">
                  <c:v>3.3414351851851855E-2</c:v>
                </c:pt>
                <c:pt idx="2716">
                  <c:v>3.3425925925925921E-2</c:v>
                </c:pt>
                <c:pt idx="2717">
                  <c:v>3.3437500000000002E-2</c:v>
                </c:pt>
                <c:pt idx="2718">
                  <c:v>3.3449074074074069E-2</c:v>
                </c:pt>
                <c:pt idx="2719">
                  <c:v>3.3460648148148149E-2</c:v>
                </c:pt>
                <c:pt idx="2720">
                  <c:v>3.3472222222222223E-2</c:v>
                </c:pt>
                <c:pt idx="2721">
                  <c:v>3.3483796296296296E-2</c:v>
                </c:pt>
                <c:pt idx="2722">
                  <c:v>3.349537037037037E-2</c:v>
                </c:pt>
                <c:pt idx="2723">
                  <c:v>3.3506944444444443E-2</c:v>
                </c:pt>
                <c:pt idx="2724">
                  <c:v>3.3518518518518517E-2</c:v>
                </c:pt>
                <c:pt idx="2725">
                  <c:v>3.3530092592592591E-2</c:v>
                </c:pt>
                <c:pt idx="2726">
                  <c:v>3.3541666666666664E-2</c:v>
                </c:pt>
                <c:pt idx="2727">
                  <c:v>3.3553240740740745E-2</c:v>
                </c:pt>
                <c:pt idx="2728">
                  <c:v>3.3564814814814818E-2</c:v>
                </c:pt>
                <c:pt idx="2729">
                  <c:v>3.3576388888888892E-2</c:v>
                </c:pt>
                <c:pt idx="2730">
                  <c:v>3.3587962962962965E-2</c:v>
                </c:pt>
                <c:pt idx="2731">
                  <c:v>3.3599537037037039E-2</c:v>
                </c:pt>
                <c:pt idx="2732">
                  <c:v>3.3611111111111112E-2</c:v>
                </c:pt>
                <c:pt idx="2733">
                  <c:v>3.3622685185185179E-2</c:v>
                </c:pt>
                <c:pt idx="2734">
                  <c:v>3.363425925925926E-2</c:v>
                </c:pt>
                <c:pt idx="2735">
                  <c:v>3.3645833333333333E-2</c:v>
                </c:pt>
                <c:pt idx="2736">
                  <c:v>3.3657407407407407E-2</c:v>
                </c:pt>
                <c:pt idx="2737">
                  <c:v>3.366898148148148E-2</c:v>
                </c:pt>
                <c:pt idx="2738">
                  <c:v>3.3680555555555554E-2</c:v>
                </c:pt>
                <c:pt idx="2739">
                  <c:v>3.3692129629629627E-2</c:v>
                </c:pt>
                <c:pt idx="2740">
                  <c:v>3.3703703703703701E-2</c:v>
                </c:pt>
                <c:pt idx="2741">
                  <c:v>3.3715277777777775E-2</c:v>
                </c:pt>
                <c:pt idx="2742">
                  <c:v>3.3726851851851855E-2</c:v>
                </c:pt>
                <c:pt idx="2743">
                  <c:v>3.3738425925925929E-2</c:v>
                </c:pt>
                <c:pt idx="2744">
                  <c:v>3.3750000000000002E-2</c:v>
                </c:pt>
                <c:pt idx="2745">
                  <c:v>3.3761574074074076E-2</c:v>
                </c:pt>
                <c:pt idx="2746">
                  <c:v>3.3773148148148149E-2</c:v>
                </c:pt>
                <c:pt idx="2747">
                  <c:v>3.3784722222222223E-2</c:v>
                </c:pt>
                <c:pt idx="2748">
                  <c:v>3.3796296296296297E-2</c:v>
                </c:pt>
                <c:pt idx="2749">
                  <c:v>3.380787037037037E-2</c:v>
                </c:pt>
                <c:pt idx="2750">
                  <c:v>3.3819444444444451E-2</c:v>
                </c:pt>
                <c:pt idx="2751">
                  <c:v>3.3831018518518517E-2</c:v>
                </c:pt>
                <c:pt idx="2752">
                  <c:v>3.3842592592592598E-2</c:v>
                </c:pt>
                <c:pt idx="2753">
                  <c:v>3.3854166666666664E-2</c:v>
                </c:pt>
                <c:pt idx="2754">
                  <c:v>3.3865740740740738E-2</c:v>
                </c:pt>
                <c:pt idx="2755">
                  <c:v>3.3877314814814811E-2</c:v>
                </c:pt>
                <c:pt idx="2756">
                  <c:v>3.3888888888888885E-2</c:v>
                </c:pt>
                <c:pt idx="2757">
                  <c:v>3.3900462962962966E-2</c:v>
                </c:pt>
                <c:pt idx="2758">
                  <c:v>3.3912037037037039E-2</c:v>
                </c:pt>
                <c:pt idx="2759">
                  <c:v>3.3923611111111113E-2</c:v>
                </c:pt>
                <c:pt idx="2760">
                  <c:v>3.3935185185185186E-2</c:v>
                </c:pt>
                <c:pt idx="2761">
                  <c:v>3.394675925925926E-2</c:v>
                </c:pt>
                <c:pt idx="2762">
                  <c:v>3.3958333333333333E-2</c:v>
                </c:pt>
                <c:pt idx="2763">
                  <c:v>3.3969907407407407E-2</c:v>
                </c:pt>
                <c:pt idx="2764">
                  <c:v>3.3981481481481481E-2</c:v>
                </c:pt>
                <c:pt idx="2765">
                  <c:v>3.3993055555555561E-2</c:v>
                </c:pt>
                <c:pt idx="2766">
                  <c:v>3.4004629629629628E-2</c:v>
                </c:pt>
                <c:pt idx="2767">
                  <c:v>3.4016203703703708E-2</c:v>
                </c:pt>
                <c:pt idx="2768">
                  <c:v>3.4027777777777775E-2</c:v>
                </c:pt>
                <c:pt idx="2769">
                  <c:v>3.4039351851851855E-2</c:v>
                </c:pt>
                <c:pt idx="2770">
                  <c:v>3.4050925925925922E-2</c:v>
                </c:pt>
                <c:pt idx="2771">
                  <c:v>3.4062500000000002E-2</c:v>
                </c:pt>
                <c:pt idx="2772">
                  <c:v>3.4074074074074076E-2</c:v>
                </c:pt>
                <c:pt idx="2773">
                  <c:v>3.408564814814815E-2</c:v>
                </c:pt>
                <c:pt idx="2774">
                  <c:v>3.4097222222222223E-2</c:v>
                </c:pt>
                <c:pt idx="2775">
                  <c:v>3.4108796296296297E-2</c:v>
                </c:pt>
                <c:pt idx="2776">
                  <c:v>3.412037037037037E-2</c:v>
                </c:pt>
                <c:pt idx="2777">
                  <c:v>3.4131944444444444E-2</c:v>
                </c:pt>
                <c:pt idx="2778">
                  <c:v>3.4143518518518517E-2</c:v>
                </c:pt>
                <c:pt idx="2779">
                  <c:v>3.4155092592592591E-2</c:v>
                </c:pt>
                <c:pt idx="2780">
                  <c:v>3.4166666666666672E-2</c:v>
                </c:pt>
                <c:pt idx="2781">
                  <c:v>3.4178240740740738E-2</c:v>
                </c:pt>
                <c:pt idx="2782">
                  <c:v>3.4189814814814819E-2</c:v>
                </c:pt>
                <c:pt idx="2783">
                  <c:v>3.4201388888888885E-2</c:v>
                </c:pt>
                <c:pt idx="2784">
                  <c:v>3.4212962962962966E-2</c:v>
                </c:pt>
                <c:pt idx="2785">
                  <c:v>3.4224537037037032E-2</c:v>
                </c:pt>
                <c:pt idx="2786">
                  <c:v>3.4236111111111113E-2</c:v>
                </c:pt>
                <c:pt idx="2787">
                  <c:v>3.4247685185185187E-2</c:v>
                </c:pt>
                <c:pt idx="2788">
                  <c:v>3.425925925925926E-2</c:v>
                </c:pt>
                <c:pt idx="2789">
                  <c:v>3.4270833333333334E-2</c:v>
                </c:pt>
                <c:pt idx="2790">
                  <c:v>3.4282407407407407E-2</c:v>
                </c:pt>
                <c:pt idx="2791">
                  <c:v>3.4293981481481481E-2</c:v>
                </c:pt>
                <c:pt idx="2792">
                  <c:v>3.4305555555555554E-2</c:v>
                </c:pt>
                <c:pt idx="2793">
                  <c:v>3.4317129629629628E-2</c:v>
                </c:pt>
                <c:pt idx="2794">
                  <c:v>3.4328703703703702E-2</c:v>
                </c:pt>
                <c:pt idx="2795">
                  <c:v>3.4340277777777782E-2</c:v>
                </c:pt>
                <c:pt idx="2796">
                  <c:v>3.4351851851851849E-2</c:v>
                </c:pt>
                <c:pt idx="2797">
                  <c:v>3.4363425925925929E-2</c:v>
                </c:pt>
                <c:pt idx="2798">
                  <c:v>3.4374999999999996E-2</c:v>
                </c:pt>
                <c:pt idx="2799">
                  <c:v>3.4386574074074076E-2</c:v>
                </c:pt>
                <c:pt idx="2800">
                  <c:v>3.4398148148148143E-2</c:v>
                </c:pt>
                <c:pt idx="2801">
                  <c:v>3.4409722222222223E-2</c:v>
                </c:pt>
                <c:pt idx="2802">
                  <c:v>3.4421296296296297E-2</c:v>
                </c:pt>
                <c:pt idx="2803">
                  <c:v>3.4432870370370371E-2</c:v>
                </c:pt>
                <c:pt idx="2804">
                  <c:v>3.4444444444444444E-2</c:v>
                </c:pt>
                <c:pt idx="2805">
                  <c:v>3.4456018518518518E-2</c:v>
                </c:pt>
                <c:pt idx="2806">
                  <c:v>3.4467592592592591E-2</c:v>
                </c:pt>
                <c:pt idx="2807">
                  <c:v>3.4479166666666665E-2</c:v>
                </c:pt>
                <c:pt idx="2808">
                  <c:v>3.4490740740740738E-2</c:v>
                </c:pt>
                <c:pt idx="2809">
                  <c:v>3.4502314814814812E-2</c:v>
                </c:pt>
                <c:pt idx="2810">
                  <c:v>3.4513888888888893E-2</c:v>
                </c:pt>
                <c:pt idx="2811">
                  <c:v>3.4525462962962966E-2</c:v>
                </c:pt>
                <c:pt idx="2812">
                  <c:v>3.453703703703704E-2</c:v>
                </c:pt>
                <c:pt idx="2813">
                  <c:v>3.4548611111111113E-2</c:v>
                </c:pt>
                <c:pt idx="2814">
                  <c:v>3.4560185185185187E-2</c:v>
                </c:pt>
                <c:pt idx="2815">
                  <c:v>3.4571759259259253E-2</c:v>
                </c:pt>
                <c:pt idx="2816">
                  <c:v>3.4583333333333334E-2</c:v>
                </c:pt>
                <c:pt idx="2817">
                  <c:v>3.4594907407407408E-2</c:v>
                </c:pt>
                <c:pt idx="2818">
                  <c:v>3.4606481481481481E-2</c:v>
                </c:pt>
                <c:pt idx="2819">
                  <c:v>3.4618055555555555E-2</c:v>
                </c:pt>
                <c:pt idx="2820">
                  <c:v>3.4629629629629628E-2</c:v>
                </c:pt>
                <c:pt idx="2821">
                  <c:v>3.4641203703703702E-2</c:v>
                </c:pt>
                <c:pt idx="2822">
                  <c:v>3.4652777777777775E-2</c:v>
                </c:pt>
                <c:pt idx="2823">
                  <c:v>3.4664351851851849E-2</c:v>
                </c:pt>
                <c:pt idx="2824">
                  <c:v>3.4675925925925923E-2</c:v>
                </c:pt>
                <c:pt idx="2825">
                  <c:v>3.4687500000000003E-2</c:v>
                </c:pt>
                <c:pt idx="2826">
                  <c:v>3.4699074074074077E-2</c:v>
                </c:pt>
                <c:pt idx="2827">
                  <c:v>3.471064814814815E-2</c:v>
                </c:pt>
                <c:pt idx="2828">
                  <c:v>3.4722222222222224E-2</c:v>
                </c:pt>
                <c:pt idx="2829">
                  <c:v>3.4733796296296297E-2</c:v>
                </c:pt>
                <c:pt idx="2830">
                  <c:v>3.4745370370370371E-2</c:v>
                </c:pt>
                <c:pt idx="2831">
                  <c:v>3.4756944444444444E-2</c:v>
                </c:pt>
                <c:pt idx="2832">
                  <c:v>3.4756944444444444E-2</c:v>
                </c:pt>
                <c:pt idx="2833">
                  <c:v>3.4768518518518525E-2</c:v>
                </c:pt>
                <c:pt idx="2834">
                  <c:v>3.4780092592592592E-2</c:v>
                </c:pt>
                <c:pt idx="2835">
                  <c:v>3.4791666666666672E-2</c:v>
                </c:pt>
                <c:pt idx="2836">
                  <c:v>3.4803240740740739E-2</c:v>
                </c:pt>
                <c:pt idx="2837">
                  <c:v>3.4814814814814812E-2</c:v>
                </c:pt>
                <c:pt idx="2838">
                  <c:v>3.4826388888888886E-2</c:v>
                </c:pt>
                <c:pt idx="2839">
                  <c:v>3.4837962962962959E-2</c:v>
                </c:pt>
                <c:pt idx="2840">
                  <c:v>3.4849537037037033E-2</c:v>
                </c:pt>
                <c:pt idx="2841">
                  <c:v>3.4861111111111114E-2</c:v>
                </c:pt>
                <c:pt idx="2842">
                  <c:v>3.4872685185185187E-2</c:v>
                </c:pt>
                <c:pt idx="2843">
                  <c:v>3.4884259259259261E-2</c:v>
                </c:pt>
                <c:pt idx="2844">
                  <c:v>3.4895833333333334E-2</c:v>
                </c:pt>
                <c:pt idx="2845">
                  <c:v>3.4907407407407408E-2</c:v>
                </c:pt>
                <c:pt idx="2846">
                  <c:v>3.4918981481481481E-2</c:v>
                </c:pt>
                <c:pt idx="2847">
                  <c:v>3.4930555555555555E-2</c:v>
                </c:pt>
                <c:pt idx="2848">
                  <c:v>3.4942129629629635E-2</c:v>
                </c:pt>
                <c:pt idx="2849">
                  <c:v>3.4953703703703702E-2</c:v>
                </c:pt>
                <c:pt idx="2850">
                  <c:v>3.4965277777777783E-2</c:v>
                </c:pt>
                <c:pt idx="2851">
                  <c:v>3.4976851851851849E-2</c:v>
                </c:pt>
                <c:pt idx="2852">
                  <c:v>3.498842592592593E-2</c:v>
                </c:pt>
                <c:pt idx="2853">
                  <c:v>3.4999999999999996E-2</c:v>
                </c:pt>
                <c:pt idx="2854">
                  <c:v>3.5011574074074077E-2</c:v>
                </c:pt>
                <c:pt idx="2855">
                  <c:v>3.5023148148148144E-2</c:v>
                </c:pt>
                <c:pt idx="2856">
                  <c:v>3.5034722222222224E-2</c:v>
                </c:pt>
                <c:pt idx="2857">
                  <c:v>3.5046296296296298E-2</c:v>
                </c:pt>
                <c:pt idx="2858">
                  <c:v>3.5057870370370371E-2</c:v>
                </c:pt>
                <c:pt idx="2859">
                  <c:v>3.5069444444444445E-2</c:v>
                </c:pt>
                <c:pt idx="2860">
                  <c:v>3.5081018518518518E-2</c:v>
                </c:pt>
                <c:pt idx="2861">
                  <c:v>3.5092592592592592E-2</c:v>
                </c:pt>
                <c:pt idx="2862">
                  <c:v>3.5104166666666665E-2</c:v>
                </c:pt>
                <c:pt idx="2863">
                  <c:v>3.5115740740740746E-2</c:v>
                </c:pt>
                <c:pt idx="2864">
                  <c:v>3.5127314814814813E-2</c:v>
                </c:pt>
                <c:pt idx="2865">
                  <c:v>3.5138888888888893E-2</c:v>
                </c:pt>
                <c:pt idx="2866">
                  <c:v>3.515046296296296E-2</c:v>
                </c:pt>
                <c:pt idx="2867">
                  <c:v>3.516203703703704E-2</c:v>
                </c:pt>
                <c:pt idx="2868">
                  <c:v>3.5173611111111107E-2</c:v>
                </c:pt>
                <c:pt idx="2869">
                  <c:v>3.5185185185185187E-2</c:v>
                </c:pt>
                <c:pt idx="2870">
                  <c:v>3.5196759259259254E-2</c:v>
                </c:pt>
                <c:pt idx="2871">
                  <c:v>3.5208333333333335E-2</c:v>
                </c:pt>
                <c:pt idx="2872">
                  <c:v>3.5219907407407408E-2</c:v>
                </c:pt>
                <c:pt idx="2873">
                  <c:v>3.5231481481481482E-2</c:v>
                </c:pt>
                <c:pt idx="2874">
                  <c:v>3.5243055555555555E-2</c:v>
                </c:pt>
                <c:pt idx="2875">
                  <c:v>3.5254629629629629E-2</c:v>
                </c:pt>
                <c:pt idx="2876">
                  <c:v>3.5266203703703702E-2</c:v>
                </c:pt>
                <c:pt idx="2877">
                  <c:v>3.5277777777777776E-2</c:v>
                </c:pt>
                <c:pt idx="2878">
                  <c:v>3.5289351851851856E-2</c:v>
                </c:pt>
                <c:pt idx="2879">
                  <c:v>3.5300925925925923E-2</c:v>
                </c:pt>
                <c:pt idx="2880">
                  <c:v>3.5312500000000004E-2</c:v>
                </c:pt>
                <c:pt idx="2881">
                  <c:v>3.532407407407407E-2</c:v>
                </c:pt>
                <c:pt idx="2882">
                  <c:v>3.5335648148148151E-2</c:v>
                </c:pt>
                <c:pt idx="2883">
                  <c:v>3.5347222222222217E-2</c:v>
                </c:pt>
                <c:pt idx="2884">
                  <c:v>3.5358796296296298E-2</c:v>
                </c:pt>
                <c:pt idx="2885">
                  <c:v>3.5370370370370365E-2</c:v>
                </c:pt>
                <c:pt idx="2886">
                  <c:v>3.5381944444444445E-2</c:v>
                </c:pt>
                <c:pt idx="2887">
                  <c:v>3.5393518518518519E-2</c:v>
                </c:pt>
                <c:pt idx="2888">
                  <c:v>3.5405092592592592E-2</c:v>
                </c:pt>
                <c:pt idx="2889">
                  <c:v>3.5416666666666666E-2</c:v>
                </c:pt>
                <c:pt idx="2890">
                  <c:v>3.5428240740740739E-2</c:v>
                </c:pt>
                <c:pt idx="2891">
                  <c:v>3.5439814814814813E-2</c:v>
                </c:pt>
                <c:pt idx="2892">
                  <c:v>3.5451388888888886E-2</c:v>
                </c:pt>
                <c:pt idx="2893">
                  <c:v>3.5462962962962967E-2</c:v>
                </c:pt>
                <c:pt idx="2894">
                  <c:v>3.5474537037037041E-2</c:v>
                </c:pt>
                <c:pt idx="2895">
                  <c:v>3.5486111111111114E-2</c:v>
                </c:pt>
                <c:pt idx="2896">
                  <c:v>3.5497685185185188E-2</c:v>
                </c:pt>
                <c:pt idx="2897">
                  <c:v>3.5509259259259261E-2</c:v>
                </c:pt>
                <c:pt idx="2898">
                  <c:v>3.5520833333333328E-2</c:v>
                </c:pt>
                <c:pt idx="2899">
                  <c:v>3.5532407407407408E-2</c:v>
                </c:pt>
                <c:pt idx="2900">
                  <c:v>3.5543981481481475E-2</c:v>
                </c:pt>
                <c:pt idx="2901">
                  <c:v>3.5555555555555556E-2</c:v>
                </c:pt>
                <c:pt idx="2902">
                  <c:v>3.5567129629629629E-2</c:v>
                </c:pt>
                <c:pt idx="2903">
                  <c:v>3.5578703703703703E-2</c:v>
                </c:pt>
                <c:pt idx="2904">
                  <c:v>3.5590277777777776E-2</c:v>
                </c:pt>
                <c:pt idx="2905">
                  <c:v>3.560185185185185E-2</c:v>
                </c:pt>
                <c:pt idx="2906">
                  <c:v>3.5613425925925923E-2</c:v>
                </c:pt>
                <c:pt idx="2907">
                  <c:v>3.5624999999999997E-2</c:v>
                </c:pt>
                <c:pt idx="2908">
                  <c:v>3.5636574074074077E-2</c:v>
                </c:pt>
                <c:pt idx="2909">
                  <c:v>3.5648148148148151E-2</c:v>
                </c:pt>
                <c:pt idx="2910">
                  <c:v>3.5659722222222225E-2</c:v>
                </c:pt>
                <c:pt idx="2911">
                  <c:v>3.5671296296296298E-2</c:v>
                </c:pt>
                <c:pt idx="2912">
                  <c:v>3.5682870370370372E-2</c:v>
                </c:pt>
                <c:pt idx="2913">
                  <c:v>3.5694444444444445E-2</c:v>
                </c:pt>
                <c:pt idx="2914">
                  <c:v>3.5706018518518519E-2</c:v>
                </c:pt>
                <c:pt idx="2915">
                  <c:v>3.5717592592592592E-2</c:v>
                </c:pt>
                <c:pt idx="2916">
                  <c:v>3.5729166666666666E-2</c:v>
                </c:pt>
                <c:pt idx="2917">
                  <c:v>3.5740740740740747E-2</c:v>
                </c:pt>
                <c:pt idx="2918">
                  <c:v>3.5752314814814813E-2</c:v>
                </c:pt>
                <c:pt idx="2919">
                  <c:v>3.5763888888888887E-2</c:v>
                </c:pt>
                <c:pt idx="2920">
                  <c:v>3.577546296296296E-2</c:v>
                </c:pt>
                <c:pt idx="2921">
                  <c:v>3.5787037037037034E-2</c:v>
                </c:pt>
                <c:pt idx="2922">
                  <c:v>3.5798611111111107E-2</c:v>
                </c:pt>
                <c:pt idx="2923">
                  <c:v>3.5810185185185188E-2</c:v>
                </c:pt>
                <c:pt idx="2924">
                  <c:v>3.5821759259259262E-2</c:v>
                </c:pt>
                <c:pt idx="2925">
                  <c:v>3.5833333333333335E-2</c:v>
                </c:pt>
                <c:pt idx="2926">
                  <c:v>3.5844907407407409E-2</c:v>
                </c:pt>
                <c:pt idx="2927">
                  <c:v>3.5856481481481482E-2</c:v>
                </c:pt>
                <c:pt idx="2928">
                  <c:v>3.5868055555555556E-2</c:v>
                </c:pt>
                <c:pt idx="2929">
                  <c:v>3.5879629629629629E-2</c:v>
                </c:pt>
                <c:pt idx="2930">
                  <c:v>3.5891203703703703E-2</c:v>
                </c:pt>
                <c:pt idx="2931">
                  <c:v>3.5902777777777777E-2</c:v>
                </c:pt>
                <c:pt idx="2932">
                  <c:v>3.5914351851851857E-2</c:v>
                </c:pt>
                <c:pt idx="2933">
                  <c:v>3.5925925925925924E-2</c:v>
                </c:pt>
                <c:pt idx="2934">
                  <c:v>3.5937500000000004E-2</c:v>
                </c:pt>
                <c:pt idx="2935">
                  <c:v>3.5949074074074071E-2</c:v>
                </c:pt>
                <c:pt idx="2936">
                  <c:v>3.5960648148148151E-2</c:v>
                </c:pt>
                <c:pt idx="2937">
                  <c:v>3.5972222222222218E-2</c:v>
                </c:pt>
                <c:pt idx="2938">
                  <c:v>3.5983796296296298E-2</c:v>
                </c:pt>
                <c:pt idx="2939">
                  <c:v>3.5995370370370372E-2</c:v>
                </c:pt>
                <c:pt idx="2940">
                  <c:v>3.6006944444444446E-2</c:v>
                </c:pt>
                <c:pt idx="2941">
                  <c:v>3.6018518518518519E-2</c:v>
                </c:pt>
                <c:pt idx="2942">
                  <c:v>3.6030092592592593E-2</c:v>
                </c:pt>
                <c:pt idx="2943">
                  <c:v>3.6041666666666666E-2</c:v>
                </c:pt>
                <c:pt idx="2944">
                  <c:v>3.605324074074074E-2</c:v>
                </c:pt>
                <c:pt idx="2945">
                  <c:v>3.6064814814814813E-2</c:v>
                </c:pt>
                <c:pt idx="2946">
                  <c:v>3.6076388888888887E-2</c:v>
                </c:pt>
                <c:pt idx="2947">
                  <c:v>3.6087962962962968E-2</c:v>
                </c:pt>
                <c:pt idx="2948">
                  <c:v>3.6099537037037034E-2</c:v>
                </c:pt>
                <c:pt idx="2949">
                  <c:v>3.6111111111111115E-2</c:v>
                </c:pt>
                <c:pt idx="2950">
                  <c:v>3.6122685185185181E-2</c:v>
                </c:pt>
                <c:pt idx="2951">
                  <c:v>3.6134259259259262E-2</c:v>
                </c:pt>
                <c:pt idx="2952">
                  <c:v>3.6145833333333328E-2</c:v>
                </c:pt>
                <c:pt idx="2953">
                  <c:v>3.6157407407407409E-2</c:v>
                </c:pt>
                <c:pt idx="2954">
                  <c:v>3.6168981481481483E-2</c:v>
                </c:pt>
                <c:pt idx="2955">
                  <c:v>3.6180555555555556E-2</c:v>
                </c:pt>
                <c:pt idx="2956">
                  <c:v>3.619212962962963E-2</c:v>
                </c:pt>
                <c:pt idx="2957">
                  <c:v>3.6203703703703703E-2</c:v>
                </c:pt>
                <c:pt idx="2958">
                  <c:v>3.6215277777777777E-2</c:v>
                </c:pt>
                <c:pt idx="2959">
                  <c:v>3.622685185185185E-2</c:v>
                </c:pt>
                <c:pt idx="2960">
                  <c:v>3.6238425925925924E-2</c:v>
                </c:pt>
                <c:pt idx="2961">
                  <c:v>3.6249999999999998E-2</c:v>
                </c:pt>
                <c:pt idx="2962">
                  <c:v>3.6261574074074078E-2</c:v>
                </c:pt>
                <c:pt idx="2963">
                  <c:v>3.6273148148148145E-2</c:v>
                </c:pt>
                <c:pt idx="2964">
                  <c:v>3.6284722222222225E-2</c:v>
                </c:pt>
                <c:pt idx="2965">
                  <c:v>3.6296296296296292E-2</c:v>
                </c:pt>
                <c:pt idx="2966">
                  <c:v>3.6307870370370372E-2</c:v>
                </c:pt>
                <c:pt idx="2967">
                  <c:v>3.6319444444444439E-2</c:v>
                </c:pt>
                <c:pt idx="2968">
                  <c:v>3.6331018518518519E-2</c:v>
                </c:pt>
                <c:pt idx="2969">
                  <c:v>3.6342592592592593E-2</c:v>
                </c:pt>
                <c:pt idx="2970">
                  <c:v>3.6354166666666667E-2</c:v>
                </c:pt>
                <c:pt idx="2971">
                  <c:v>3.636574074074074E-2</c:v>
                </c:pt>
                <c:pt idx="2972">
                  <c:v>3.6377314814814814E-2</c:v>
                </c:pt>
                <c:pt idx="2973">
                  <c:v>3.6388888888888887E-2</c:v>
                </c:pt>
                <c:pt idx="2974">
                  <c:v>3.6400462962962961E-2</c:v>
                </c:pt>
                <c:pt idx="2975">
                  <c:v>3.6412037037037034E-2</c:v>
                </c:pt>
                <c:pt idx="2976">
                  <c:v>3.6423611111111115E-2</c:v>
                </c:pt>
                <c:pt idx="2977">
                  <c:v>3.6435185185185189E-2</c:v>
                </c:pt>
                <c:pt idx="2978">
                  <c:v>3.6446759259259262E-2</c:v>
                </c:pt>
                <c:pt idx="2979">
                  <c:v>3.6458333333333336E-2</c:v>
                </c:pt>
                <c:pt idx="2980">
                  <c:v>3.6469907407407402E-2</c:v>
                </c:pt>
                <c:pt idx="2981">
                  <c:v>3.6481481481481483E-2</c:v>
                </c:pt>
                <c:pt idx="2982">
                  <c:v>3.6493055555555549E-2</c:v>
                </c:pt>
                <c:pt idx="2983">
                  <c:v>3.650462962962963E-2</c:v>
                </c:pt>
                <c:pt idx="2984">
                  <c:v>3.6516203703703703E-2</c:v>
                </c:pt>
                <c:pt idx="2985">
                  <c:v>3.6527777777777777E-2</c:v>
                </c:pt>
                <c:pt idx="2986">
                  <c:v>3.6539351851851851E-2</c:v>
                </c:pt>
                <c:pt idx="2987">
                  <c:v>3.6550925925925924E-2</c:v>
                </c:pt>
                <c:pt idx="2988">
                  <c:v>3.6562499999999998E-2</c:v>
                </c:pt>
                <c:pt idx="2989">
                  <c:v>3.6574074074074071E-2</c:v>
                </c:pt>
                <c:pt idx="2990">
                  <c:v>3.6585648148148145E-2</c:v>
                </c:pt>
                <c:pt idx="2991">
                  <c:v>3.6597222222222225E-2</c:v>
                </c:pt>
                <c:pt idx="2992">
                  <c:v>3.6608796296296299E-2</c:v>
                </c:pt>
                <c:pt idx="2993">
                  <c:v>3.6620370370370373E-2</c:v>
                </c:pt>
                <c:pt idx="2994">
                  <c:v>3.6631944444444446E-2</c:v>
                </c:pt>
                <c:pt idx="2995">
                  <c:v>3.664351851851852E-2</c:v>
                </c:pt>
                <c:pt idx="2996">
                  <c:v>3.6655092592592593E-2</c:v>
                </c:pt>
                <c:pt idx="2997">
                  <c:v>3.6666666666666667E-2</c:v>
                </c:pt>
                <c:pt idx="2998">
                  <c:v>3.667824074074074E-2</c:v>
                </c:pt>
                <c:pt idx="2999">
                  <c:v>3.6689814814814821E-2</c:v>
                </c:pt>
                <c:pt idx="3000">
                  <c:v>3.6701388888888888E-2</c:v>
                </c:pt>
                <c:pt idx="3001">
                  <c:v>3.6712962962962961E-2</c:v>
                </c:pt>
                <c:pt idx="3002">
                  <c:v>3.6724537037037035E-2</c:v>
                </c:pt>
                <c:pt idx="3003">
                  <c:v>3.6736111111111108E-2</c:v>
                </c:pt>
                <c:pt idx="3004">
                  <c:v>3.6747685185185182E-2</c:v>
                </c:pt>
                <c:pt idx="3005">
                  <c:v>3.6759259259259255E-2</c:v>
                </c:pt>
                <c:pt idx="3006">
                  <c:v>3.6770833333333336E-2</c:v>
                </c:pt>
                <c:pt idx="3007">
                  <c:v>3.6782407407407409E-2</c:v>
                </c:pt>
                <c:pt idx="3008">
                  <c:v>3.6793981481481483E-2</c:v>
                </c:pt>
                <c:pt idx="3009">
                  <c:v>3.6805555555555557E-2</c:v>
                </c:pt>
                <c:pt idx="3010">
                  <c:v>3.681712962962963E-2</c:v>
                </c:pt>
                <c:pt idx="3011">
                  <c:v>3.6828703703703704E-2</c:v>
                </c:pt>
                <c:pt idx="3012">
                  <c:v>3.6840277777777777E-2</c:v>
                </c:pt>
                <c:pt idx="3013">
                  <c:v>3.6851851851851851E-2</c:v>
                </c:pt>
                <c:pt idx="3014">
                  <c:v>3.6863425925925931E-2</c:v>
                </c:pt>
                <c:pt idx="3015">
                  <c:v>3.6874999999999998E-2</c:v>
                </c:pt>
                <c:pt idx="3016">
                  <c:v>3.6886574074074079E-2</c:v>
                </c:pt>
                <c:pt idx="3017">
                  <c:v>3.6898148148148145E-2</c:v>
                </c:pt>
                <c:pt idx="3018">
                  <c:v>3.6909722222222226E-2</c:v>
                </c:pt>
                <c:pt idx="3019">
                  <c:v>3.6921296296296292E-2</c:v>
                </c:pt>
                <c:pt idx="3020">
                  <c:v>3.6932870370370366E-2</c:v>
                </c:pt>
                <c:pt idx="3021">
                  <c:v>3.6944444444444446E-2</c:v>
                </c:pt>
                <c:pt idx="3022">
                  <c:v>3.695601851851852E-2</c:v>
                </c:pt>
                <c:pt idx="3023">
                  <c:v>3.6967592592592594E-2</c:v>
                </c:pt>
                <c:pt idx="3024">
                  <c:v>3.6979166666666667E-2</c:v>
                </c:pt>
                <c:pt idx="3025">
                  <c:v>3.6990740740740741E-2</c:v>
                </c:pt>
                <c:pt idx="3026">
                  <c:v>3.7002314814814814E-2</c:v>
                </c:pt>
                <c:pt idx="3027">
                  <c:v>3.7013888888888888E-2</c:v>
                </c:pt>
                <c:pt idx="3028">
                  <c:v>3.7025462962962961E-2</c:v>
                </c:pt>
                <c:pt idx="3029">
                  <c:v>3.7037037037037042E-2</c:v>
                </c:pt>
                <c:pt idx="3030">
                  <c:v>3.7048611111111109E-2</c:v>
                </c:pt>
                <c:pt idx="3031">
                  <c:v>3.7060185185185189E-2</c:v>
                </c:pt>
                <c:pt idx="3032">
                  <c:v>3.7071759259259256E-2</c:v>
                </c:pt>
                <c:pt idx="3033">
                  <c:v>3.7083333333333336E-2</c:v>
                </c:pt>
                <c:pt idx="3034">
                  <c:v>3.7094907407407403E-2</c:v>
                </c:pt>
                <c:pt idx="3035">
                  <c:v>3.7106481481481483E-2</c:v>
                </c:pt>
                <c:pt idx="3036">
                  <c:v>3.7118055555555557E-2</c:v>
                </c:pt>
                <c:pt idx="3037">
                  <c:v>3.712962962962963E-2</c:v>
                </c:pt>
                <c:pt idx="3038">
                  <c:v>3.7141203703703704E-2</c:v>
                </c:pt>
                <c:pt idx="3039">
                  <c:v>3.7152777777777778E-2</c:v>
                </c:pt>
                <c:pt idx="3040">
                  <c:v>3.7164351851851851E-2</c:v>
                </c:pt>
                <c:pt idx="3041">
                  <c:v>3.7175925925925925E-2</c:v>
                </c:pt>
                <c:pt idx="3042">
                  <c:v>3.7187499999999998E-2</c:v>
                </c:pt>
                <c:pt idx="3043">
                  <c:v>3.7199074074074072E-2</c:v>
                </c:pt>
                <c:pt idx="3044">
                  <c:v>3.7210648148148152E-2</c:v>
                </c:pt>
                <c:pt idx="3045">
                  <c:v>3.7222222222222219E-2</c:v>
                </c:pt>
                <c:pt idx="3046">
                  <c:v>3.72337962962963E-2</c:v>
                </c:pt>
                <c:pt idx="3047">
                  <c:v>3.7245370370370366E-2</c:v>
                </c:pt>
                <c:pt idx="3048">
                  <c:v>3.7256944444444447E-2</c:v>
                </c:pt>
                <c:pt idx="3049">
                  <c:v>3.7268518518518513E-2</c:v>
                </c:pt>
                <c:pt idx="3050">
                  <c:v>3.7280092592592594E-2</c:v>
                </c:pt>
                <c:pt idx="3051">
                  <c:v>3.7291666666666667E-2</c:v>
                </c:pt>
                <c:pt idx="3052">
                  <c:v>3.7303240740740741E-2</c:v>
                </c:pt>
                <c:pt idx="3053">
                  <c:v>3.7314814814814815E-2</c:v>
                </c:pt>
                <c:pt idx="3054">
                  <c:v>3.7326388888888888E-2</c:v>
                </c:pt>
                <c:pt idx="3055">
                  <c:v>3.7337962962962962E-2</c:v>
                </c:pt>
                <c:pt idx="3056">
                  <c:v>3.7349537037037035E-2</c:v>
                </c:pt>
                <c:pt idx="3057">
                  <c:v>3.7361111111111109E-2</c:v>
                </c:pt>
                <c:pt idx="3058">
                  <c:v>3.7372685185185189E-2</c:v>
                </c:pt>
                <c:pt idx="3059">
                  <c:v>3.7384259259259263E-2</c:v>
                </c:pt>
                <c:pt idx="3060">
                  <c:v>3.7395833333333336E-2</c:v>
                </c:pt>
                <c:pt idx="3061">
                  <c:v>3.740740740740741E-2</c:v>
                </c:pt>
                <c:pt idx="3062">
                  <c:v>3.7418981481481477E-2</c:v>
                </c:pt>
                <c:pt idx="3063">
                  <c:v>3.7430555555555557E-2</c:v>
                </c:pt>
                <c:pt idx="3064">
                  <c:v>3.7442129629629624E-2</c:v>
                </c:pt>
                <c:pt idx="3065">
                  <c:v>3.7453703703703704E-2</c:v>
                </c:pt>
                <c:pt idx="3066">
                  <c:v>3.7465277777777778E-2</c:v>
                </c:pt>
                <c:pt idx="3067">
                  <c:v>3.7476851851851851E-2</c:v>
                </c:pt>
                <c:pt idx="3068">
                  <c:v>3.7488425925925925E-2</c:v>
                </c:pt>
                <c:pt idx="3069">
                  <c:v>3.7499999999999999E-2</c:v>
                </c:pt>
                <c:pt idx="3070">
                  <c:v>3.7511574074074072E-2</c:v>
                </c:pt>
                <c:pt idx="3071">
                  <c:v>3.7523148148148146E-2</c:v>
                </c:pt>
                <c:pt idx="3072">
                  <c:v>3.7534722222222219E-2</c:v>
                </c:pt>
                <c:pt idx="3073">
                  <c:v>3.75462962962963E-2</c:v>
                </c:pt>
                <c:pt idx="3074">
                  <c:v>3.7557870370370373E-2</c:v>
                </c:pt>
                <c:pt idx="3075">
                  <c:v>3.7569444444444447E-2</c:v>
                </c:pt>
                <c:pt idx="3076">
                  <c:v>3.7581018518518521E-2</c:v>
                </c:pt>
                <c:pt idx="3077">
                  <c:v>3.7592592592592594E-2</c:v>
                </c:pt>
                <c:pt idx="3078">
                  <c:v>3.7604166666666668E-2</c:v>
                </c:pt>
                <c:pt idx="3079">
                  <c:v>3.7615740740740741E-2</c:v>
                </c:pt>
                <c:pt idx="3080">
                  <c:v>3.7627314814814815E-2</c:v>
                </c:pt>
                <c:pt idx="3081">
                  <c:v>3.7638888888888895E-2</c:v>
                </c:pt>
                <c:pt idx="3082">
                  <c:v>3.7650462962962962E-2</c:v>
                </c:pt>
                <c:pt idx="3083">
                  <c:v>3.7662037037037036E-2</c:v>
                </c:pt>
                <c:pt idx="3084">
                  <c:v>3.7673611111111109E-2</c:v>
                </c:pt>
                <c:pt idx="3085">
                  <c:v>3.7685185185185183E-2</c:v>
                </c:pt>
                <c:pt idx="3086">
                  <c:v>3.7696759259259256E-2</c:v>
                </c:pt>
                <c:pt idx="3087">
                  <c:v>3.770833333333333E-2</c:v>
                </c:pt>
                <c:pt idx="3088">
                  <c:v>3.771990740740741E-2</c:v>
                </c:pt>
                <c:pt idx="3089">
                  <c:v>3.7731481481481484E-2</c:v>
                </c:pt>
                <c:pt idx="3090">
                  <c:v>3.7743055555555557E-2</c:v>
                </c:pt>
                <c:pt idx="3091">
                  <c:v>3.7754629629629631E-2</c:v>
                </c:pt>
                <c:pt idx="3092">
                  <c:v>3.7766203703703705E-2</c:v>
                </c:pt>
                <c:pt idx="3093">
                  <c:v>3.7777777777777778E-2</c:v>
                </c:pt>
                <c:pt idx="3094">
                  <c:v>3.7789351851851852E-2</c:v>
                </c:pt>
                <c:pt idx="3095">
                  <c:v>3.7800925925925925E-2</c:v>
                </c:pt>
                <c:pt idx="3096">
                  <c:v>3.7812500000000006E-2</c:v>
                </c:pt>
                <c:pt idx="3097">
                  <c:v>3.7824074074074072E-2</c:v>
                </c:pt>
                <c:pt idx="3098">
                  <c:v>3.7835648148148153E-2</c:v>
                </c:pt>
                <c:pt idx="3099">
                  <c:v>3.784722222222222E-2</c:v>
                </c:pt>
                <c:pt idx="3100">
                  <c:v>3.78587962962963E-2</c:v>
                </c:pt>
                <c:pt idx="3101">
                  <c:v>3.7870370370370367E-2</c:v>
                </c:pt>
                <c:pt idx="3102">
                  <c:v>3.788194444444444E-2</c:v>
                </c:pt>
                <c:pt idx="3103">
                  <c:v>3.7893518518518521E-2</c:v>
                </c:pt>
                <c:pt idx="3104">
                  <c:v>3.7905092592592594E-2</c:v>
                </c:pt>
                <c:pt idx="3105">
                  <c:v>3.7916666666666668E-2</c:v>
                </c:pt>
                <c:pt idx="3106">
                  <c:v>3.7928240740740742E-2</c:v>
                </c:pt>
                <c:pt idx="3107">
                  <c:v>3.7939814814814815E-2</c:v>
                </c:pt>
                <c:pt idx="3108">
                  <c:v>3.7951388888888889E-2</c:v>
                </c:pt>
                <c:pt idx="3109">
                  <c:v>3.7962962962962962E-2</c:v>
                </c:pt>
                <c:pt idx="3110">
                  <c:v>3.7974537037037036E-2</c:v>
                </c:pt>
                <c:pt idx="3111">
                  <c:v>3.7986111111111116E-2</c:v>
                </c:pt>
                <c:pt idx="3112">
                  <c:v>3.7997685185185183E-2</c:v>
                </c:pt>
                <c:pt idx="3113">
                  <c:v>3.8009259259259263E-2</c:v>
                </c:pt>
                <c:pt idx="3114">
                  <c:v>3.802083333333333E-2</c:v>
                </c:pt>
                <c:pt idx="3115">
                  <c:v>3.8032407407407411E-2</c:v>
                </c:pt>
                <c:pt idx="3116">
                  <c:v>3.8043981481481477E-2</c:v>
                </c:pt>
                <c:pt idx="3117">
                  <c:v>3.8055555555555558E-2</c:v>
                </c:pt>
                <c:pt idx="3118">
                  <c:v>3.8067129629629631E-2</c:v>
                </c:pt>
                <c:pt idx="3119">
                  <c:v>3.8078703703703705E-2</c:v>
                </c:pt>
                <c:pt idx="3120">
                  <c:v>3.8090277777777778E-2</c:v>
                </c:pt>
                <c:pt idx="3121">
                  <c:v>3.8101851851851852E-2</c:v>
                </c:pt>
                <c:pt idx="3122">
                  <c:v>3.8113425925925926E-2</c:v>
                </c:pt>
                <c:pt idx="3123">
                  <c:v>3.8124999999999999E-2</c:v>
                </c:pt>
                <c:pt idx="3124">
                  <c:v>3.8136574074074073E-2</c:v>
                </c:pt>
                <c:pt idx="3125">
                  <c:v>3.8148148148148146E-2</c:v>
                </c:pt>
                <c:pt idx="3126">
                  <c:v>3.8159722222222227E-2</c:v>
                </c:pt>
                <c:pt idx="3127">
                  <c:v>3.8171296296296293E-2</c:v>
                </c:pt>
                <c:pt idx="3128">
                  <c:v>3.8182870370370374E-2</c:v>
                </c:pt>
                <c:pt idx="3129">
                  <c:v>3.8194444444444441E-2</c:v>
                </c:pt>
                <c:pt idx="3130">
                  <c:v>3.8206018518518521E-2</c:v>
                </c:pt>
                <c:pt idx="3131">
                  <c:v>3.8217592592592588E-2</c:v>
                </c:pt>
                <c:pt idx="3132">
                  <c:v>3.8229166666666668E-2</c:v>
                </c:pt>
                <c:pt idx="3133">
                  <c:v>3.8240740740740742E-2</c:v>
                </c:pt>
                <c:pt idx="3134">
                  <c:v>3.8252314814814815E-2</c:v>
                </c:pt>
                <c:pt idx="3135">
                  <c:v>3.8263888888888889E-2</c:v>
                </c:pt>
                <c:pt idx="3136">
                  <c:v>3.8275462962962963E-2</c:v>
                </c:pt>
                <c:pt idx="3137">
                  <c:v>3.8287037037037036E-2</c:v>
                </c:pt>
                <c:pt idx="3138">
                  <c:v>3.829861111111111E-2</c:v>
                </c:pt>
                <c:pt idx="3139">
                  <c:v>3.8310185185185183E-2</c:v>
                </c:pt>
                <c:pt idx="3140">
                  <c:v>3.8321759259259257E-2</c:v>
                </c:pt>
                <c:pt idx="3141">
                  <c:v>3.8333333333333337E-2</c:v>
                </c:pt>
                <c:pt idx="3142">
                  <c:v>3.8344907407407411E-2</c:v>
                </c:pt>
                <c:pt idx="3143">
                  <c:v>3.8356481481481484E-2</c:v>
                </c:pt>
                <c:pt idx="3144">
                  <c:v>3.8368055555555551E-2</c:v>
                </c:pt>
                <c:pt idx="3145">
                  <c:v>3.8379629629629632E-2</c:v>
                </c:pt>
                <c:pt idx="3146">
                  <c:v>3.8391203703703698E-2</c:v>
                </c:pt>
                <c:pt idx="3147">
                  <c:v>3.8402777777777779E-2</c:v>
                </c:pt>
                <c:pt idx="3148">
                  <c:v>3.8414351851851852E-2</c:v>
                </c:pt>
                <c:pt idx="3149">
                  <c:v>3.8425925925925926E-2</c:v>
                </c:pt>
                <c:pt idx="3150">
                  <c:v>3.8437499999999999E-2</c:v>
                </c:pt>
                <c:pt idx="3151">
                  <c:v>3.8449074074074073E-2</c:v>
                </c:pt>
                <c:pt idx="3152">
                  <c:v>3.8460648148148147E-2</c:v>
                </c:pt>
                <c:pt idx="3153">
                  <c:v>3.847222222222222E-2</c:v>
                </c:pt>
                <c:pt idx="3154">
                  <c:v>3.8483796296296294E-2</c:v>
                </c:pt>
                <c:pt idx="3155">
                  <c:v>3.8495370370370367E-2</c:v>
                </c:pt>
                <c:pt idx="3156">
                  <c:v>3.8506944444444448E-2</c:v>
                </c:pt>
                <c:pt idx="3157">
                  <c:v>3.8518518518518521E-2</c:v>
                </c:pt>
                <c:pt idx="3158">
                  <c:v>3.8530092592592595E-2</c:v>
                </c:pt>
                <c:pt idx="3159">
                  <c:v>3.8541666666666669E-2</c:v>
                </c:pt>
                <c:pt idx="3160">
                  <c:v>3.8553240740740742E-2</c:v>
                </c:pt>
                <c:pt idx="3161">
                  <c:v>3.8564814814814816E-2</c:v>
                </c:pt>
                <c:pt idx="3162">
                  <c:v>3.8576388888888889E-2</c:v>
                </c:pt>
                <c:pt idx="3163">
                  <c:v>3.858796296296297E-2</c:v>
                </c:pt>
                <c:pt idx="3164">
                  <c:v>3.8599537037037036E-2</c:v>
                </c:pt>
                <c:pt idx="3165">
                  <c:v>3.861111111111111E-2</c:v>
                </c:pt>
                <c:pt idx="3166">
                  <c:v>3.8622685185185184E-2</c:v>
                </c:pt>
                <c:pt idx="3167">
                  <c:v>3.8634259259259257E-2</c:v>
                </c:pt>
                <c:pt idx="3168">
                  <c:v>3.8645833333333331E-2</c:v>
                </c:pt>
                <c:pt idx="3169">
                  <c:v>3.8657407407407404E-2</c:v>
                </c:pt>
                <c:pt idx="3170">
                  <c:v>3.8668981481481478E-2</c:v>
                </c:pt>
                <c:pt idx="3171">
                  <c:v>3.8680555555555558E-2</c:v>
                </c:pt>
                <c:pt idx="3172">
                  <c:v>3.8692129629629632E-2</c:v>
                </c:pt>
                <c:pt idx="3173">
                  <c:v>3.8703703703703705E-2</c:v>
                </c:pt>
                <c:pt idx="3174">
                  <c:v>3.8715277777777779E-2</c:v>
                </c:pt>
                <c:pt idx="3175">
                  <c:v>3.8726851851851853E-2</c:v>
                </c:pt>
                <c:pt idx="3176">
                  <c:v>3.8738425925925926E-2</c:v>
                </c:pt>
                <c:pt idx="3177">
                  <c:v>3.875E-2</c:v>
                </c:pt>
                <c:pt idx="3178">
                  <c:v>3.876157407407408E-2</c:v>
                </c:pt>
                <c:pt idx="3179">
                  <c:v>3.8773148148148147E-2</c:v>
                </c:pt>
                <c:pt idx="3180">
                  <c:v>3.8784722222222227E-2</c:v>
                </c:pt>
                <c:pt idx="3181">
                  <c:v>3.8796296296296294E-2</c:v>
                </c:pt>
                <c:pt idx="3182">
                  <c:v>3.8807870370370375E-2</c:v>
                </c:pt>
                <c:pt idx="3183">
                  <c:v>3.8819444444444441E-2</c:v>
                </c:pt>
                <c:pt idx="3184">
                  <c:v>3.8831018518518515E-2</c:v>
                </c:pt>
                <c:pt idx="3185">
                  <c:v>3.8842592592592588E-2</c:v>
                </c:pt>
                <c:pt idx="3186">
                  <c:v>3.8854166666666669E-2</c:v>
                </c:pt>
                <c:pt idx="3187">
                  <c:v>3.8865740740740742E-2</c:v>
                </c:pt>
                <c:pt idx="3188">
                  <c:v>3.8877314814814816E-2</c:v>
                </c:pt>
                <c:pt idx="3189">
                  <c:v>3.8877314814814816E-2</c:v>
                </c:pt>
                <c:pt idx="3190">
                  <c:v>3.888888888888889E-2</c:v>
                </c:pt>
                <c:pt idx="3191">
                  <c:v>3.8900462962962963E-2</c:v>
                </c:pt>
                <c:pt idx="3192">
                  <c:v>3.8912037037037037E-2</c:v>
                </c:pt>
                <c:pt idx="3193">
                  <c:v>3.892361111111111E-2</c:v>
                </c:pt>
                <c:pt idx="3194">
                  <c:v>3.8935185185185191E-2</c:v>
                </c:pt>
                <c:pt idx="3195">
                  <c:v>3.8946759259259257E-2</c:v>
                </c:pt>
                <c:pt idx="3196">
                  <c:v>3.8958333333333338E-2</c:v>
                </c:pt>
                <c:pt idx="3197">
                  <c:v>3.8969907407407404E-2</c:v>
                </c:pt>
                <c:pt idx="3198">
                  <c:v>3.8981481481481485E-2</c:v>
                </c:pt>
                <c:pt idx="3199">
                  <c:v>3.8993055555555552E-2</c:v>
                </c:pt>
                <c:pt idx="3200">
                  <c:v>3.9004629629629632E-2</c:v>
                </c:pt>
                <c:pt idx="3201">
                  <c:v>3.9016203703703699E-2</c:v>
                </c:pt>
                <c:pt idx="3202">
                  <c:v>3.9027777777777779E-2</c:v>
                </c:pt>
                <c:pt idx="3203">
                  <c:v>3.9039351851851853E-2</c:v>
                </c:pt>
                <c:pt idx="3204">
                  <c:v>3.9050925925925926E-2</c:v>
                </c:pt>
                <c:pt idx="3205">
                  <c:v>3.90625E-2</c:v>
                </c:pt>
                <c:pt idx="3206">
                  <c:v>3.9074074074074074E-2</c:v>
                </c:pt>
                <c:pt idx="3207">
                  <c:v>3.9085648148148147E-2</c:v>
                </c:pt>
                <c:pt idx="3208">
                  <c:v>3.9097222222222221E-2</c:v>
                </c:pt>
                <c:pt idx="3209">
                  <c:v>3.9108796296296301E-2</c:v>
                </c:pt>
                <c:pt idx="3210">
                  <c:v>3.9120370370370368E-2</c:v>
                </c:pt>
                <c:pt idx="3211">
                  <c:v>3.9131944444444448E-2</c:v>
                </c:pt>
                <c:pt idx="3212">
                  <c:v>3.9143518518518515E-2</c:v>
                </c:pt>
                <c:pt idx="3213">
                  <c:v>3.9155092592592596E-2</c:v>
                </c:pt>
                <c:pt idx="3214">
                  <c:v>3.9166666666666662E-2</c:v>
                </c:pt>
                <c:pt idx="3215">
                  <c:v>3.9178240740740743E-2</c:v>
                </c:pt>
                <c:pt idx="3216">
                  <c:v>3.9189814814814809E-2</c:v>
                </c:pt>
                <c:pt idx="3217">
                  <c:v>3.920138888888889E-2</c:v>
                </c:pt>
                <c:pt idx="3218">
                  <c:v>3.9212962962962963E-2</c:v>
                </c:pt>
                <c:pt idx="3219">
                  <c:v>3.9224537037037037E-2</c:v>
                </c:pt>
                <c:pt idx="3220">
                  <c:v>3.923611111111111E-2</c:v>
                </c:pt>
                <c:pt idx="3221">
                  <c:v>3.9247685185185184E-2</c:v>
                </c:pt>
                <c:pt idx="3222">
                  <c:v>3.9259259259259258E-2</c:v>
                </c:pt>
                <c:pt idx="3223">
                  <c:v>3.9270833333333331E-2</c:v>
                </c:pt>
                <c:pt idx="3224">
                  <c:v>3.9282407407407412E-2</c:v>
                </c:pt>
                <c:pt idx="3225">
                  <c:v>3.9293981481481485E-2</c:v>
                </c:pt>
                <c:pt idx="3226">
                  <c:v>3.9305555555555559E-2</c:v>
                </c:pt>
                <c:pt idx="3227">
                  <c:v>3.9317129629629625E-2</c:v>
                </c:pt>
                <c:pt idx="3228">
                  <c:v>3.9328703703703706E-2</c:v>
                </c:pt>
                <c:pt idx="3229">
                  <c:v>3.9340277777777773E-2</c:v>
                </c:pt>
                <c:pt idx="3230">
                  <c:v>3.9351851851851853E-2</c:v>
                </c:pt>
                <c:pt idx="3231">
                  <c:v>3.936342592592592E-2</c:v>
                </c:pt>
                <c:pt idx="3232">
                  <c:v>3.9375E-2</c:v>
                </c:pt>
                <c:pt idx="3233">
                  <c:v>3.9386574074074074E-2</c:v>
                </c:pt>
                <c:pt idx="3234">
                  <c:v>3.9398148148148147E-2</c:v>
                </c:pt>
                <c:pt idx="3235">
                  <c:v>3.9409722222222221E-2</c:v>
                </c:pt>
                <c:pt idx="3236">
                  <c:v>3.9421296296296295E-2</c:v>
                </c:pt>
                <c:pt idx="3237">
                  <c:v>3.9432870370370368E-2</c:v>
                </c:pt>
                <c:pt idx="3238">
                  <c:v>3.9444444444444442E-2</c:v>
                </c:pt>
                <c:pt idx="3239">
                  <c:v>3.9456018518518522E-2</c:v>
                </c:pt>
                <c:pt idx="3240">
                  <c:v>3.9467592592592596E-2</c:v>
                </c:pt>
                <c:pt idx="3241">
                  <c:v>3.9479166666666669E-2</c:v>
                </c:pt>
                <c:pt idx="3242">
                  <c:v>3.9490740740740743E-2</c:v>
                </c:pt>
                <c:pt idx="3243">
                  <c:v>3.9502314814814816E-2</c:v>
                </c:pt>
                <c:pt idx="3244">
                  <c:v>3.951388888888889E-2</c:v>
                </c:pt>
                <c:pt idx="3245">
                  <c:v>3.9525462962962964E-2</c:v>
                </c:pt>
                <c:pt idx="3246">
                  <c:v>3.953703703703703E-2</c:v>
                </c:pt>
                <c:pt idx="3247">
                  <c:v>3.9548611111111111E-2</c:v>
                </c:pt>
                <c:pt idx="3248">
                  <c:v>3.9560185185185184E-2</c:v>
                </c:pt>
                <c:pt idx="3249">
                  <c:v>3.9571759259259258E-2</c:v>
                </c:pt>
                <c:pt idx="3250">
                  <c:v>3.9583333333333331E-2</c:v>
                </c:pt>
                <c:pt idx="3251">
                  <c:v>3.9594907407407405E-2</c:v>
                </c:pt>
                <c:pt idx="3252">
                  <c:v>3.9606481481481479E-2</c:v>
                </c:pt>
                <c:pt idx="3253">
                  <c:v>3.9618055555555552E-2</c:v>
                </c:pt>
                <c:pt idx="3254">
                  <c:v>3.9629629629629633E-2</c:v>
                </c:pt>
                <c:pt idx="3255">
                  <c:v>3.9641203703703706E-2</c:v>
                </c:pt>
                <c:pt idx="3256">
                  <c:v>3.965277777777778E-2</c:v>
                </c:pt>
                <c:pt idx="3257">
                  <c:v>3.9664351851851853E-2</c:v>
                </c:pt>
                <c:pt idx="3258">
                  <c:v>3.9675925925925927E-2</c:v>
                </c:pt>
                <c:pt idx="3259">
                  <c:v>3.9687500000000001E-2</c:v>
                </c:pt>
                <c:pt idx="3260">
                  <c:v>3.9699074074074074E-2</c:v>
                </c:pt>
                <c:pt idx="3261">
                  <c:v>3.9710648148148148E-2</c:v>
                </c:pt>
                <c:pt idx="3262">
                  <c:v>3.9722222222222221E-2</c:v>
                </c:pt>
                <c:pt idx="3263">
                  <c:v>3.9733796296296302E-2</c:v>
                </c:pt>
                <c:pt idx="3264">
                  <c:v>3.9745370370370368E-2</c:v>
                </c:pt>
                <c:pt idx="3265">
                  <c:v>3.9756944444444449E-2</c:v>
                </c:pt>
                <c:pt idx="3266">
                  <c:v>3.9768518518518516E-2</c:v>
                </c:pt>
                <c:pt idx="3267">
                  <c:v>3.9780092592592589E-2</c:v>
                </c:pt>
                <c:pt idx="3268">
                  <c:v>3.9791666666666663E-2</c:v>
                </c:pt>
                <c:pt idx="3269">
                  <c:v>3.9803240740740743E-2</c:v>
                </c:pt>
                <c:pt idx="3270">
                  <c:v>3.9814814814814817E-2</c:v>
                </c:pt>
                <c:pt idx="3271">
                  <c:v>3.982638888888889E-2</c:v>
                </c:pt>
                <c:pt idx="3272">
                  <c:v>3.9837962962962964E-2</c:v>
                </c:pt>
                <c:pt idx="3273">
                  <c:v>3.9849537037037037E-2</c:v>
                </c:pt>
                <c:pt idx="3274">
                  <c:v>3.9861111111111111E-2</c:v>
                </c:pt>
                <c:pt idx="3275">
                  <c:v>3.9872685185185185E-2</c:v>
                </c:pt>
                <c:pt idx="3276">
                  <c:v>3.9884259259259258E-2</c:v>
                </c:pt>
                <c:pt idx="3277">
                  <c:v>3.9895833333333332E-2</c:v>
                </c:pt>
                <c:pt idx="3278">
                  <c:v>3.9907407407407412E-2</c:v>
                </c:pt>
                <c:pt idx="3279">
                  <c:v>3.9918981481481479E-2</c:v>
                </c:pt>
                <c:pt idx="3280">
                  <c:v>3.9930555555555559E-2</c:v>
                </c:pt>
                <c:pt idx="3281">
                  <c:v>3.9942129629629626E-2</c:v>
                </c:pt>
                <c:pt idx="3282">
                  <c:v>3.9953703703703707E-2</c:v>
                </c:pt>
                <c:pt idx="3283">
                  <c:v>3.9965277777777773E-2</c:v>
                </c:pt>
                <c:pt idx="3284">
                  <c:v>3.9976851851851854E-2</c:v>
                </c:pt>
                <c:pt idx="3285">
                  <c:v>3.9988425925925927E-2</c:v>
                </c:pt>
                <c:pt idx="3286">
                  <c:v>0.04</c:v>
                </c:pt>
                <c:pt idx="3287">
                  <c:v>4.0011574074074074E-2</c:v>
                </c:pt>
                <c:pt idx="3288">
                  <c:v>4.0023148148148148E-2</c:v>
                </c:pt>
                <c:pt idx="3289">
                  <c:v>4.0034722222222222E-2</c:v>
                </c:pt>
                <c:pt idx="3290">
                  <c:v>4.0046296296296295E-2</c:v>
                </c:pt>
                <c:pt idx="3291">
                  <c:v>4.0057870370370369E-2</c:v>
                </c:pt>
                <c:pt idx="3292">
                  <c:v>4.0069444444444442E-2</c:v>
                </c:pt>
                <c:pt idx="3293">
                  <c:v>4.0081018518518523E-2</c:v>
                </c:pt>
                <c:pt idx="3294">
                  <c:v>4.0092592592592589E-2</c:v>
                </c:pt>
                <c:pt idx="3295">
                  <c:v>4.010416666666667E-2</c:v>
                </c:pt>
                <c:pt idx="3296">
                  <c:v>4.0115740740740737E-2</c:v>
                </c:pt>
                <c:pt idx="3297">
                  <c:v>4.0127314814814817E-2</c:v>
                </c:pt>
                <c:pt idx="3298">
                  <c:v>4.0138888888888884E-2</c:v>
                </c:pt>
                <c:pt idx="3299">
                  <c:v>4.0150462962962964E-2</c:v>
                </c:pt>
                <c:pt idx="3300">
                  <c:v>4.0162037037037038E-2</c:v>
                </c:pt>
                <c:pt idx="3301">
                  <c:v>4.0173611111111111E-2</c:v>
                </c:pt>
                <c:pt idx="3302">
                  <c:v>4.0185185185185185E-2</c:v>
                </c:pt>
                <c:pt idx="3303">
                  <c:v>4.0196759259259258E-2</c:v>
                </c:pt>
                <c:pt idx="3304">
                  <c:v>4.0208333333333332E-2</c:v>
                </c:pt>
                <c:pt idx="3305">
                  <c:v>4.0219907407407406E-2</c:v>
                </c:pt>
                <c:pt idx="3306">
                  <c:v>4.0231481481481479E-2</c:v>
                </c:pt>
                <c:pt idx="3307">
                  <c:v>4.024305555555556E-2</c:v>
                </c:pt>
                <c:pt idx="3308">
                  <c:v>4.0254629629629633E-2</c:v>
                </c:pt>
                <c:pt idx="3309">
                  <c:v>4.02662037037037E-2</c:v>
                </c:pt>
                <c:pt idx="3310">
                  <c:v>4.027777777777778E-2</c:v>
                </c:pt>
                <c:pt idx="3311">
                  <c:v>4.0289351851851847E-2</c:v>
                </c:pt>
                <c:pt idx="3312">
                  <c:v>4.0300925925925928E-2</c:v>
                </c:pt>
                <c:pt idx="3313">
                  <c:v>4.0312499999999994E-2</c:v>
                </c:pt>
                <c:pt idx="3314">
                  <c:v>4.0324074074074075E-2</c:v>
                </c:pt>
                <c:pt idx="3315">
                  <c:v>4.0335648148148148E-2</c:v>
                </c:pt>
                <c:pt idx="3316">
                  <c:v>4.0347222222222222E-2</c:v>
                </c:pt>
                <c:pt idx="3317">
                  <c:v>4.0358796296296295E-2</c:v>
                </c:pt>
                <c:pt idx="3318">
                  <c:v>4.0370370370370369E-2</c:v>
                </c:pt>
                <c:pt idx="3319">
                  <c:v>4.0381944444444443E-2</c:v>
                </c:pt>
                <c:pt idx="3320">
                  <c:v>4.0393518518518516E-2</c:v>
                </c:pt>
                <c:pt idx="3321">
                  <c:v>4.040509259259259E-2</c:v>
                </c:pt>
                <c:pt idx="3322">
                  <c:v>4.041666666666667E-2</c:v>
                </c:pt>
                <c:pt idx="3323">
                  <c:v>4.0428240740740744E-2</c:v>
                </c:pt>
                <c:pt idx="3324">
                  <c:v>4.0439814814814817E-2</c:v>
                </c:pt>
                <c:pt idx="3325">
                  <c:v>4.0451388888888891E-2</c:v>
                </c:pt>
                <c:pt idx="3326">
                  <c:v>4.0462962962962964E-2</c:v>
                </c:pt>
                <c:pt idx="3327">
                  <c:v>4.0474537037037038E-2</c:v>
                </c:pt>
                <c:pt idx="3328">
                  <c:v>4.0486111111111105E-2</c:v>
                </c:pt>
                <c:pt idx="3329">
                  <c:v>4.0497685185185185E-2</c:v>
                </c:pt>
                <c:pt idx="3330">
                  <c:v>4.0509259259259259E-2</c:v>
                </c:pt>
                <c:pt idx="3331">
                  <c:v>4.0520833333333332E-2</c:v>
                </c:pt>
                <c:pt idx="3332">
                  <c:v>4.0532407407407406E-2</c:v>
                </c:pt>
                <c:pt idx="3333">
                  <c:v>4.0543981481481479E-2</c:v>
                </c:pt>
                <c:pt idx="3334">
                  <c:v>4.0555555555555553E-2</c:v>
                </c:pt>
                <c:pt idx="3335">
                  <c:v>4.0567129629629627E-2</c:v>
                </c:pt>
                <c:pt idx="3336">
                  <c:v>4.05787037037037E-2</c:v>
                </c:pt>
                <c:pt idx="3337">
                  <c:v>4.0590277777777781E-2</c:v>
                </c:pt>
                <c:pt idx="3338">
                  <c:v>4.0601851851851854E-2</c:v>
                </c:pt>
                <c:pt idx="3339">
                  <c:v>4.0613425925925928E-2</c:v>
                </c:pt>
                <c:pt idx="3340">
                  <c:v>4.0625000000000001E-2</c:v>
                </c:pt>
                <c:pt idx="3341">
                  <c:v>4.0636574074074075E-2</c:v>
                </c:pt>
                <c:pt idx="3342">
                  <c:v>4.0648148148148149E-2</c:v>
                </c:pt>
                <c:pt idx="3343">
                  <c:v>4.0659722222222222E-2</c:v>
                </c:pt>
                <c:pt idx="3344">
                  <c:v>4.0671296296296296E-2</c:v>
                </c:pt>
                <c:pt idx="3345">
                  <c:v>4.0682870370370376E-2</c:v>
                </c:pt>
                <c:pt idx="3346">
                  <c:v>4.0694444444444443E-2</c:v>
                </c:pt>
                <c:pt idx="3347">
                  <c:v>4.0706018518518523E-2</c:v>
                </c:pt>
                <c:pt idx="3348">
                  <c:v>4.071759259259259E-2</c:v>
                </c:pt>
                <c:pt idx="3349">
                  <c:v>4.0729166666666664E-2</c:v>
                </c:pt>
                <c:pt idx="3350">
                  <c:v>4.0740740740740737E-2</c:v>
                </c:pt>
                <c:pt idx="3351">
                  <c:v>4.0752314814814811E-2</c:v>
                </c:pt>
                <c:pt idx="3352">
                  <c:v>4.0763888888888891E-2</c:v>
                </c:pt>
                <c:pt idx="3353">
                  <c:v>4.0775462962962965E-2</c:v>
                </c:pt>
                <c:pt idx="3354">
                  <c:v>4.0787037037037038E-2</c:v>
                </c:pt>
                <c:pt idx="3355">
                  <c:v>4.0798611111111112E-2</c:v>
                </c:pt>
                <c:pt idx="3356">
                  <c:v>4.0810185185185185E-2</c:v>
                </c:pt>
                <c:pt idx="3357">
                  <c:v>4.0821759259259259E-2</c:v>
                </c:pt>
                <c:pt idx="3358">
                  <c:v>4.0833333333333333E-2</c:v>
                </c:pt>
                <c:pt idx="3359">
                  <c:v>4.0844907407407406E-2</c:v>
                </c:pt>
                <c:pt idx="3360">
                  <c:v>4.0856481481481487E-2</c:v>
                </c:pt>
                <c:pt idx="3361">
                  <c:v>4.0868055555555553E-2</c:v>
                </c:pt>
                <c:pt idx="3362">
                  <c:v>4.0879629629629634E-2</c:v>
                </c:pt>
                <c:pt idx="3363">
                  <c:v>4.08912037037037E-2</c:v>
                </c:pt>
                <c:pt idx="3364">
                  <c:v>4.0902777777777781E-2</c:v>
                </c:pt>
                <c:pt idx="3365">
                  <c:v>4.0914351851851848E-2</c:v>
                </c:pt>
                <c:pt idx="3366">
                  <c:v>4.0925925925925928E-2</c:v>
                </c:pt>
                <c:pt idx="3367">
                  <c:v>4.0937500000000002E-2</c:v>
                </c:pt>
                <c:pt idx="3368">
                  <c:v>4.0949074074074075E-2</c:v>
                </c:pt>
                <c:pt idx="3369">
                  <c:v>4.0960648148148149E-2</c:v>
                </c:pt>
                <c:pt idx="3370">
                  <c:v>4.0972222222222222E-2</c:v>
                </c:pt>
                <c:pt idx="3371">
                  <c:v>4.0983796296296296E-2</c:v>
                </c:pt>
                <c:pt idx="3372">
                  <c:v>4.099537037037037E-2</c:v>
                </c:pt>
                <c:pt idx="3373">
                  <c:v>4.1006944444444443E-2</c:v>
                </c:pt>
                <c:pt idx="3374">
                  <c:v>4.1018518518518517E-2</c:v>
                </c:pt>
                <c:pt idx="3375">
                  <c:v>4.1030092592592597E-2</c:v>
                </c:pt>
                <c:pt idx="3376">
                  <c:v>4.1041666666666664E-2</c:v>
                </c:pt>
                <c:pt idx="3377">
                  <c:v>4.1053240740740744E-2</c:v>
                </c:pt>
                <c:pt idx="3378">
                  <c:v>4.1064814814814811E-2</c:v>
                </c:pt>
                <c:pt idx="3379">
                  <c:v>4.1076388888888891E-2</c:v>
                </c:pt>
                <c:pt idx="3380">
                  <c:v>4.1087962962962958E-2</c:v>
                </c:pt>
                <c:pt idx="3381">
                  <c:v>4.1099537037037039E-2</c:v>
                </c:pt>
                <c:pt idx="3382">
                  <c:v>4.1111111111111112E-2</c:v>
                </c:pt>
                <c:pt idx="3383">
                  <c:v>4.1122685185185186E-2</c:v>
                </c:pt>
                <c:pt idx="3384">
                  <c:v>4.1134259259259259E-2</c:v>
                </c:pt>
                <c:pt idx="3385">
                  <c:v>4.1145833333333333E-2</c:v>
                </c:pt>
                <c:pt idx="3386">
                  <c:v>4.1157407407407406E-2</c:v>
                </c:pt>
                <c:pt idx="3387">
                  <c:v>4.116898148148148E-2</c:v>
                </c:pt>
                <c:pt idx="3388">
                  <c:v>4.1180555555555554E-2</c:v>
                </c:pt>
                <c:pt idx="3389">
                  <c:v>4.1192129629629634E-2</c:v>
                </c:pt>
                <c:pt idx="3390">
                  <c:v>4.1203703703703708E-2</c:v>
                </c:pt>
                <c:pt idx="3391">
                  <c:v>4.1215277777777774E-2</c:v>
                </c:pt>
                <c:pt idx="3392">
                  <c:v>4.1226851851851855E-2</c:v>
                </c:pt>
                <c:pt idx="3393">
                  <c:v>4.1238425925925921E-2</c:v>
                </c:pt>
                <c:pt idx="3394">
                  <c:v>4.1250000000000002E-2</c:v>
                </c:pt>
                <c:pt idx="3395">
                  <c:v>4.1261574074074069E-2</c:v>
                </c:pt>
                <c:pt idx="3396">
                  <c:v>4.1273148148148149E-2</c:v>
                </c:pt>
                <c:pt idx="3397">
                  <c:v>4.1284722222222223E-2</c:v>
                </c:pt>
                <c:pt idx="3398">
                  <c:v>4.1296296296296296E-2</c:v>
                </c:pt>
                <c:pt idx="3399">
                  <c:v>4.130787037037037E-2</c:v>
                </c:pt>
                <c:pt idx="3400">
                  <c:v>4.1319444444444443E-2</c:v>
                </c:pt>
                <c:pt idx="3401">
                  <c:v>4.1331018518518517E-2</c:v>
                </c:pt>
                <c:pt idx="3402">
                  <c:v>4.1342592592592591E-2</c:v>
                </c:pt>
                <c:pt idx="3403">
                  <c:v>4.1354166666666664E-2</c:v>
                </c:pt>
                <c:pt idx="3404">
                  <c:v>4.1365740740740745E-2</c:v>
                </c:pt>
                <c:pt idx="3405">
                  <c:v>4.1377314814814818E-2</c:v>
                </c:pt>
                <c:pt idx="3406">
                  <c:v>4.1388888888888892E-2</c:v>
                </c:pt>
                <c:pt idx="3407">
                  <c:v>4.1400462962962965E-2</c:v>
                </c:pt>
                <c:pt idx="3408">
                  <c:v>4.1412037037037039E-2</c:v>
                </c:pt>
                <c:pt idx="3409">
                  <c:v>4.1423611111111112E-2</c:v>
                </c:pt>
                <c:pt idx="3410">
                  <c:v>4.1435185185185179E-2</c:v>
                </c:pt>
                <c:pt idx="3411">
                  <c:v>4.144675925925926E-2</c:v>
                </c:pt>
                <c:pt idx="3412">
                  <c:v>4.1458333333333333E-2</c:v>
                </c:pt>
                <c:pt idx="3413">
                  <c:v>4.1469907407407407E-2</c:v>
                </c:pt>
                <c:pt idx="3414">
                  <c:v>4.148148148148148E-2</c:v>
                </c:pt>
                <c:pt idx="3415">
                  <c:v>4.1493055555555554E-2</c:v>
                </c:pt>
                <c:pt idx="3416">
                  <c:v>4.1504629629629627E-2</c:v>
                </c:pt>
                <c:pt idx="3417">
                  <c:v>4.1516203703703701E-2</c:v>
                </c:pt>
                <c:pt idx="3418">
                  <c:v>4.1527777777777775E-2</c:v>
                </c:pt>
                <c:pt idx="3419">
                  <c:v>4.1539351851851855E-2</c:v>
                </c:pt>
                <c:pt idx="3420">
                  <c:v>4.1550925925925929E-2</c:v>
                </c:pt>
                <c:pt idx="3421">
                  <c:v>4.1562500000000002E-2</c:v>
                </c:pt>
                <c:pt idx="3422">
                  <c:v>4.1574074074074076E-2</c:v>
                </c:pt>
                <c:pt idx="3423">
                  <c:v>4.1585648148148149E-2</c:v>
                </c:pt>
                <c:pt idx="3424">
                  <c:v>4.1597222222222223E-2</c:v>
                </c:pt>
                <c:pt idx="3425">
                  <c:v>4.1608796296296297E-2</c:v>
                </c:pt>
                <c:pt idx="3426">
                  <c:v>4.162037037037037E-2</c:v>
                </c:pt>
                <c:pt idx="3427">
                  <c:v>4.1631944444444451E-2</c:v>
                </c:pt>
                <c:pt idx="3428">
                  <c:v>4.1643518518518517E-2</c:v>
                </c:pt>
                <c:pt idx="3429">
                  <c:v>4.1655092592592598E-2</c:v>
                </c:pt>
                <c:pt idx="3430">
                  <c:v>4.1666666666666664E-2</c:v>
                </c:pt>
                <c:pt idx="3431">
                  <c:v>4.1678240740740745E-2</c:v>
                </c:pt>
                <c:pt idx="3432">
                  <c:v>4.1689814814814818E-2</c:v>
                </c:pt>
                <c:pt idx="3433">
                  <c:v>4.1701388888888885E-2</c:v>
                </c:pt>
                <c:pt idx="3434">
                  <c:v>4.1712962962962959E-2</c:v>
                </c:pt>
                <c:pt idx="3435">
                  <c:v>4.1724537037037039E-2</c:v>
                </c:pt>
                <c:pt idx="3436">
                  <c:v>4.1736111111111113E-2</c:v>
                </c:pt>
                <c:pt idx="3437">
                  <c:v>4.1747685185185186E-2</c:v>
                </c:pt>
                <c:pt idx="3438">
                  <c:v>4.1759259259259253E-2</c:v>
                </c:pt>
                <c:pt idx="3439">
                  <c:v>4.1770833333333333E-2</c:v>
                </c:pt>
                <c:pt idx="3440">
                  <c:v>4.1782407407407407E-2</c:v>
                </c:pt>
                <c:pt idx="3441">
                  <c:v>4.1793981481481481E-2</c:v>
                </c:pt>
                <c:pt idx="3442">
                  <c:v>4.1805555555555561E-2</c:v>
                </c:pt>
                <c:pt idx="3443">
                  <c:v>4.1817129629629628E-2</c:v>
                </c:pt>
                <c:pt idx="3444">
                  <c:v>4.1828703703703701E-2</c:v>
                </c:pt>
                <c:pt idx="3445">
                  <c:v>4.1840277777777775E-2</c:v>
                </c:pt>
                <c:pt idx="3446">
                  <c:v>4.1851851851851855E-2</c:v>
                </c:pt>
                <c:pt idx="3447">
                  <c:v>4.1863425925925929E-2</c:v>
                </c:pt>
                <c:pt idx="3448">
                  <c:v>4.1874999999999996E-2</c:v>
                </c:pt>
                <c:pt idx="3449">
                  <c:v>4.1886574074074069E-2</c:v>
                </c:pt>
                <c:pt idx="3450">
                  <c:v>4.189814814814815E-2</c:v>
                </c:pt>
                <c:pt idx="3451">
                  <c:v>4.1909722222222223E-2</c:v>
                </c:pt>
                <c:pt idx="3452">
                  <c:v>4.1921296296296297E-2</c:v>
                </c:pt>
                <c:pt idx="3453">
                  <c:v>4.1932870370370377E-2</c:v>
                </c:pt>
                <c:pt idx="3454">
                  <c:v>4.1944444444444444E-2</c:v>
                </c:pt>
                <c:pt idx="3455">
                  <c:v>4.1956018518518517E-2</c:v>
                </c:pt>
                <c:pt idx="3456">
                  <c:v>4.1967592592592591E-2</c:v>
                </c:pt>
                <c:pt idx="3457">
                  <c:v>4.1979166666666672E-2</c:v>
                </c:pt>
                <c:pt idx="3458">
                  <c:v>4.1990740740740745E-2</c:v>
                </c:pt>
                <c:pt idx="3459">
                  <c:v>4.2002314814814812E-2</c:v>
                </c:pt>
                <c:pt idx="3460">
                  <c:v>4.2013888888888885E-2</c:v>
                </c:pt>
                <c:pt idx="3461">
                  <c:v>4.2025462962962966E-2</c:v>
                </c:pt>
                <c:pt idx="3462">
                  <c:v>4.2037037037037039E-2</c:v>
                </c:pt>
                <c:pt idx="3463">
                  <c:v>4.2048611111111113E-2</c:v>
                </c:pt>
                <c:pt idx="3464">
                  <c:v>4.206018518518518E-2</c:v>
                </c:pt>
                <c:pt idx="3465">
                  <c:v>4.207175925925926E-2</c:v>
                </c:pt>
                <c:pt idx="3466">
                  <c:v>4.2083333333333334E-2</c:v>
                </c:pt>
                <c:pt idx="3467">
                  <c:v>4.2094907407407407E-2</c:v>
                </c:pt>
                <c:pt idx="3468">
                  <c:v>4.2106481481481488E-2</c:v>
                </c:pt>
                <c:pt idx="3469">
                  <c:v>4.2118055555555554E-2</c:v>
                </c:pt>
                <c:pt idx="3470">
                  <c:v>4.2129629629629628E-2</c:v>
                </c:pt>
                <c:pt idx="3471">
                  <c:v>4.2141203703703702E-2</c:v>
                </c:pt>
                <c:pt idx="3472">
                  <c:v>4.2152777777777782E-2</c:v>
                </c:pt>
                <c:pt idx="3473">
                  <c:v>4.2164351851851856E-2</c:v>
                </c:pt>
                <c:pt idx="3474">
                  <c:v>4.2175925925925922E-2</c:v>
                </c:pt>
                <c:pt idx="3475">
                  <c:v>4.2187499999999996E-2</c:v>
                </c:pt>
                <c:pt idx="3476">
                  <c:v>4.2199074074074076E-2</c:v>
                </c:pt>
                <c:pt idx="3477">
                  <c:v>4.221064814814815E-2</c:v>
                </c:pt>
                <c:pt idx="3478">
                  <c:v>4.2222222222222223E-2</c:v>
                </c:pt>
                <c:pt idx="3479">
                  <c:v>4.223379629629629E-2</c:v>
                </c:pt>
                <c:pt idx="3480">
                  <c:v>4.2245370370370371E-2</c:v>
                </c:pt>
                <c:pt idx="3481">
                  <c:v>4.2256944444444444E-2</c:v>
                </c:pt>
                <c:pt idx="3482">
                  <c:v>4.2268518518518518E-2</c:v>
                </c:pt>
                <c:pt idx="3483">
                  <c:v>4.2280092592592598E-2</c:v>
                </c:pt>
                <c:pt idx="3484">
                  <c:v>4.2291666666666665E-2</c:v>
                </c:pt>
                <c:pt idx="3485">
                  <c:v>4.2303240740740738E-2</c:v>
                </c:pt>
                <c:pt idx="3486">
                  <c:v>4.2314814814814812E-2</c:v>
                </c:pt>
                <c:pt idx="3487">
                  <c:v>4.2326388888888893E-2</c:v>
                </c:pt>
                <c:pt idx="3488">
                  <c:v>4.2337962962962966E-2</c:v>
                </c:pt>
                <c:pt idx="3489">
                  <c:v>4.2349537037037033E-2</c:v>
                </c:pt>
                <c:pt idx="3490">
                  <c:v>4.2361111111111106E-2</c:v>
                </c:pt>
                <c:pt idx="3491">
                  <c:v>4.2372685185185187E-2</c:v>
                </c:pt>
                <c:pt idx="3492">
                  <c:v>4.238425925925926E-2</c:v>
                </c:pt>
                <c:pt idx="3493">
                  <c:v>4.2395833333333334E-2</c:v>
                </c:pt>
                <c:pt idx="3494">
                  <c:v>4.2407407407407401E-2</c:v>
                </c:pt>
                <c:pt idx="3495">
                  <c:v>4.2418981481481481E-2</c:v>
                </c:pt>
                <c:pt idx="3496">
                  <c:v>4.2430555555555555E-2</c:v>
                </c:pt>
                <c:pt idx="3497">
                  <c:v>4.2442129629629628E-2</c:v>
                </c:pt>
                <c:pt idx="3498">
                  <c:v>4.2453703703703709E-2</c:v>
                </c:pt>
                <c:pt idx="3499">
                  <c:v>4.2465277777777775E-2</c:v>
                </c:pt>
                <c:pt idx="3500">
                  <c:v>4.2476851851851849E-2</c:v>
                </c:pt>
                <c:pt idx="3501">
                  <c:v>4.2488425925925923E-2</c:v>
                </c:pt>
                <c:pt idx="3502">
                  <c:v>4.2500000000000003E-2</c:v>
                </c:pt>
                <c:pt idx="3503">
                  <c:v>4.2511574074074077E-2</c:v>
                </c:pt>
                <c:pt idx="3504">
                  <c:v>4.252314814814815E-2</c:v>
                </c:pt>
                <c:pt idx="3505">
                  <c:v>4.2534722222222217E-2</c:v>
                </c:pt>
                <c:pt idx="3506">
                  <c:v>4.2546296296296297E-2</c:v>
                </c:pt>
                <c:pt idx="3507">
                  <c:v>4.2557870370370371E-2</c:v>
                </c:pt>
                <c:pt idx="3508">
                  <c:v>4.2569444444444444E-2</c:v>
                </c:pt>
                <c:pt idx="3509">
                  <c:v>4.2581018518518525E-2</c:v>
                </c:pt>
                <c:pt idx="3510">
                  <c:v>4.2592592592592592E-2</c:v>
                </c:pt>
                <c:pt idx="3511">
                  <c:v>4.2604166666666665E-2</c:v>
                </c:pt>
                <c:pt idx="3512">
                  <c:v>4.2615740740740739E-2</c:v>
                </c:pt>
                <c:pt idx="3513">
                  <c:v>4.2627314814814819E-2</c:v>
                </c:pt>
                <c:pt idx="3514">
                  <c:v>4.2638888888888893E-2</c:v>
                </c:pt>
                <c:pt idx="3515">
                  <c:v>4.2650462962962959E-2</c:v>
                </c:pt>
                <c:pt idx="3516">
                  <c:v>4.2662037037037033E-2</c:v>
                </c:pt>
                <c:pt idx="3517">
                  <c:v>4.2673611111111114E-2</c:v>
                </c:pt>
                <c:pt idx="3518">
                  <c:v>4.2685185185185187E-2</c:v>
                </c:pt>
                <c:pt idx="3519">
                  <c:v>4.2696759259259261E-2</c:v>
                </c:pt>
                <c:pt idx="3520">
                  <c:v>4.2708333333333327E-2</c:v>
                </c:pt>
                <c:pt idx="3521">
                  <c:v>4.2719907407407408E-2</c:v>
                </c:pt>
                <c:pt idx="3522">
                  <c:v>4.2731481481481481E-2</c:v>
                </c:pt>
                <c:pt idx="3523">
                  <c:v>4.2743055555555555E-2</c:v>
                </c:pt>
                <c:pt idx="3524">
                  <c:v>4.2754629629629635E-2</c:v>
                </c:pt>
                <c:pt idx="3525">
                  <c:v>4.2766203703703702E-2</c:v>
                </c:pt>
                <c:pt idx="3526">
                  <c:v>4.2777777777777776E-2</c:v>
                </c:pt>
                <c:pt idx="3527">
                  <c:v>4.2789351851851849E-2</c:v>
                </c:pt>
                <c:pt idx="3528">
                  <c:v>4.280092592592593E-2</c:v>
                </c:pt>
                <c:pt idx="3529">
                  <c:v>4.2812500000000003E-2</c:v>
                </c:pt>
                <c:pt idx="3530">
                  <c:v>4.282407407407407E-2</c:v>
                </c:pt>
                <c:pt idx="3531">
                  <c:v>4.2835648148148144E-2</c:v>
                </c:pt>
                <c:pt idx="3532">
                  <c:v>4.2847222222222224E-2</c:v>
                </c:pt>
                <c:pt idx="3533">
                  <c:v>4.2858796296296298E-2</c:v>
                </c:pt>
                <c:pt idx="3534">
                  <c:v>4.2870370370370371E-2</c:v>
                </c:pt>
                <c:pt idx="3535">
                  <c:v>4.2881944444444438E-2</c:v>
                </c:pt>
                <c:pt idx="3536">
                  <c:v>4.2893518518518518E-2</c:v>
                </c:pt>
                <c:pt idx="3537">
                  <c:v>4.2905092592592592E-2</c:v>
                </c:pt>
                <c:pt idx="3538">
                  <c:v>4.2916666666666665E-2</c:v>
                </c:pt>
                <c:pt idx="3539">
                  <c:v>4.2928240740740746E-2</c:v>
                </c:pt>
                <c:pt idx="3540">
                  <c:v>4.2939814814814813E-2</c:v>
                </c:pt>
                <c:pt idx="3541">
                  <c:v>4.2951388888888886E-2</c:v>
                </c:pt>
                <c:pt idx="3542">
                  <c:v>4.296296296296296E-2</c:v>
                </c:pt>
                <c:pt idx="3543">
                  <c:v>4.297453703703704E-2</c:v>
                </c:pt>
                <c:pt idx="3544">
                  <c:v>4.2986111111111114E-2</c:v>
                </c:pt>
                <c:pt idx="3545">
                  <c:v>4.2997685185185187E-2</c:v>
                </c:pt>
                <c:pt idx="3546">
                  <c:v>4.3009259259259254E-2</c:v>
                </c:pt>
                <c:pt idx="3547">
                  <c:v>4.3020833333333335E-2</c:v>
                </c:pt>
                <c:pt idx="3548">
                  <c:v>4.3032407407407408E-2</c:v>
                </c:pt>
                <c:pt idx="3549">
                  <c:v>4.3043981481481482E-2</c:v>
                </c:pt>
                <c:pt idx="3550">
                  <c:v>4.3055555555555562E-2</c:v>
                </c:pt>
                <c:pt idx="3551">
                  <c:v>4.3067129629629629E-2</c:v>
                </c:pt>
                <c:pt idx="3552">
                  <c:v>4.3078703703703702E-2</c:v>
                </c:pt>
                <c:pt idx="3553">
                  <c:v>4.3090277777777776E-2</c:v>
                </c:pt>
                <c:pt idx="3554">
                  <c:v>4.3090277777777776E-2</c:v>
                </c:pt>
                <c:pt idx="3555">
                  <c:v>4.3101851851851856E-2</c:v>
                </c:pt>
                <c:pt idx="3556">
                  <c:v>4.311342592592593E-2</c:v>
                </c:pt>
                <c:pt idx="3557">
                  <c:v>4.3124999999999997E-2</c:v>
                </c:pt>
                <c:pt idx="3558">
                  <c:v>4.313657407407407E-2</c:v>
                </c:pt>
                <c:pt idx="3559">
                  <c:v>4.3148148148148151E-2</c:v>
                </c:pt>
                <c:pt idx="3560">
                  <c:v>4.3159722222222224E-2</c:v>
                </c:pt>
                <c:pt idx="3561">
                  <c:v>4.3171296296296298E-2</c:v>
                </c:pt>
                <c:pt idx="3562">
                  <c:v>4.3182870370370365E-2</c:v>
                </c:pt>
                <c:pt idx="3563">
                  <c:v>4.3194444444444445E-2</c:v>
                </c:pt>
                <c:pt idx="3564">
                  <c:v>4.3206018518518519E-2</c:v>
                </c:pt>
                <c:pt idx="3565">
                  <c:v>4.3217592592592592E-2</c:v>
                </c:pt>
                <c:pt idx="3566">
                  <c:v>4.3229166666666673E-2</c:v>
                </c:pt>
                <c:pt idx="3567">
                  <c:v>4.3240740740740739E-2</c:v>
                </c:pt>
                <c:pt idx="3568">
                  <c:v>4.3252314814814813E-2</c:v>
                </c:pt>
                <c:pt idx="3569">
                  <c:v>4.3263888888888886E-2</c:v>
                </c:pt>
                <c:pt idx="3570">
                  <c:v>4.3275462962962967E-2</c:v>
                </c:pt>
                <c:pt idx="3571">
                  <c:v>4.3287037037037041E-2</c:v>
                </c:pt>
                <c:pt idx="3572">
                  <c:v>4.3298611111111107E-2</c:v>
                </c:pt>
                <c:pt idx="3573">
                  <c:v>4.3310185185185181E-2</c:v>
                </c:pt>
                <c:pt idx="3574">
                  <c:v>4.3321759259259261E-2</c:v>
                </c:pt>
                <c:pt idx="3575">
                  <c:v>4.3333333333333335E-2</c:v>
                </c:pt>
                <c:pt idx="3576">
                  <c:v>4.3344907407407408E-2</c:v>
                </c:pt>
                <c:pt idx="3577">
                  <c:v>4.3356481481481475E-2</c:v>
                </c:pt>
                <c:pt idx="3578">
                  <c:v>4.3368055555555556E-2</c:v>
                </c:pt>
                <c:pt idx="3579">
                  <c:v>4.3379629629629629E-2</c:v>
                </c:pt>
                <c:pt idx="3580">
                  <c:v>4.3391203703703703E-2</c:v>
                </c:pt>
                <c:pt idx="3581">
                  <c:v>4.3402777777777783E-2</c:v>
                </c:pt>
                <c:pt idx="3582">
                  <c:v>4.341435185185185E-2</c:v>
                </c:pt>
                <c:pt idx="3583">
                  <c:v>4.3425925925925923E-2</c:v>
                </c:pt>
                <c:pt idx="3584">
                  <c:v>4.3437499999999997E-2</c:v>
                </c:pt>
                <c:pt idx="3585">
                  <c:v>4.3449074074074077E-2</c:v>
                </c:pt>
                <c:pt idx="3586">
                  <c:v>4.3460648148148151E-2</c:v>
                </c:pt>
                <c:pt idx="3587">
                  <c:v>4.3472222222222225E-2</c:v>
                </c:pt>
                <c:pt idx="3588">
                  <c:v>4.3483796296296291E-2</c:v>
                </c:pt>
                <c:pt idx="3589">
                  <c:v>4.3495370370370372E-2</c:v>
                </c:pt>
                <c:pt idx="3590">
                  <c:v>4.3506944444444445E-2</c:v>
                </c:pt>
                <c:pt idx="3591">
                  <c:v>4.3518518518518519E-2</c:v>
                </c:pt>
                <c:pt idx="3592">
                  <c:v>4.3530092592592599E-2</c:v>
                </c:pt>
                <c:pt idx="3593">
                  <c:v>4.3541666666666666E-2</c:v>
                </c:pt>
                <c:pt idx="3594">
                  <c:v>4.355324074074074E-2</c:v>
                </c:pt>
                <c:pt idx="3595">
                  <c:v>4.3564814814814813E-2</c:v>
                </c:pt>
                <c:pt idx="3596">
                  <c:v>4.3576388888888894E-2</c:v>
                </c:pt>
                <c:pt idx="3597">
                  <c:v>4.3587962962962967E-2</c:v>
                </c:pt>
                <c:pt idx="3598">
                  <c:v>4.3599537037037034E-2</c:v>
                </c:pt>
                <c:pt idx="3599">
                  <c:v>4.3611111111111107E-2</c:v>
                </c:pt>
                <c:pt idx="3600">
                  <c:v>4.3622685185185188E-2</c:v>
                </c:pt>
                <c:pt idx="3601">
                  <c:v>4.3634259259259262E-2</c:v>
                </c:pt>
                <c:pt idx="3602">
                  <c:v>4.3645833333333335E-2</c:v>
                </c:pt>
                <c:pt idx="3603">
                  <c:v>4.3657407407407402E-2</c:v>
                </c:pt>
                <c:pt idx="3604">
                  <c:v>4.3668981481481482E-2</c:v>
                </c:pt>
                <c:pt idx="3605">
                  <c:v>4.3680555555555556E-2</c:v>
                </c:pt>
                <c:pt idx="3606">
                  <c:v>4.3692129629629629E-2</c:v>
                </c:pt>
                <c:pt idx="3607">
                  <c:v>4.370370370370371E-2</c:v>
                </c:pt>
                <c:pt idx="3608">
                  <c:v>4.3715277777777777E-2</c:v>
                </c:pt>
                <c:pt idx="3609">
                  <c:v>4.372685185185185E-2</c:v>
                </c:pt>
                <c:pt idx="3610">
                  <c:v>4.3738425925925924E-2</c:v>
                </c:pt>
                <c:pt idx="3611">
                  <c:v>4.3750000000000004E-2</c:v>
                </c:pt>
                <c:pt idx="3612">
                  <c:v>4.3761574074074078E-2</c:v>
                </c:pt>
                <c:pt idx="3613">
                  <c:v>4.3773148148148144E-2</c:v>
                </c:pt>
                <c:pt idx="3614">
                  <c:v>4.3784722222222218E-2</c:v>
                </c:pt>
                <c:pt idx="3615">
                  <c:v>4.3796296296296298E-2</c:v>
                </c:pt>
                <c:pt idx="3616">
                  <c:v>4.3807870370370372E-2</c:v>
                </c:pt>
                <c:pt idx="3617">
                  <c:v>4.3819444444444446E-2</c:v>
                </c:pt>
                <c:pt idx="3618">
                  <c:v>4.3831018518518512E-2</c:v>
                </c:pt>
                <c:pt idx="3619">
                  <c:v>4.3842592592592593E-2</c:v>
                </c:pt>
                <c:pt idx="3620">
                  <c:v>4.3854166666666666E-2</c:v>
                </c:pt>
                <c:pt idx="3621">
                  <c:v>4.386574074074074E-2</c:v>
                </c:pt>
                <c:pt idx="3622">
                  <c:v>4.387731481481482E-2</c:v>
                </c:pt>
                <c:pt idx="3623">
                  <c:v>4.3888888888888887E-2</c:v>
                </c:pt>
                <c:pt idx="3624">
                  <c:v>4.3900462962962961E-2</c:v>
                </c:pt>
                <c:pt idx="3625">
                  <c:v>4.3912037037037034E-2</c:v>
                </c:pt>
                <c:pt idx="3626">
                  <c:v>4.3923611111111115E-2</c:v>
                </c:pt>
                <c:pt idx="3627">
                  <c:v>4.3935185185185188E-2</c:v>
                </c:pt>
                <c:pt idx="3628">
                  <c:v>4.3946759259259255E-2</c:v>
                </c:pt>
                <c:pt idx="3629">
                  <c:v>4.3958333333333328E-2</c:v>
                </c:pt>
                <c:pt idx="3630">
                  <c:v>4.3969907407407409E-2</c:v>
                </c:pt>
                <c:pt idx="3631">
                  <c:v>4.3981481481481483E-2</c:v>
                </c:pt>
                <c:pt idx="3632">
                  <c:v>4.3993055555555556E-2</c:v>
                </c:pt>
                <c:pt idx="3633">
                  <c:v>4.4004629629629623E-2</c:v>
                </c:pt>
                <c:pt idx="3634">
                  <c:v>4.4016203703703703E-2</c:v>
                </c:pt>
                <c:pt idx="3635">
                  <c:v>4.4027777777777777E-2</c:v>
                </c:pt>
                <c:pt idx="3636">
                  <c:v>4.403935185185185E-2</c:v>
                </c:pt>
                <c:pt idx="3637">
                  <c:v>4.4050925925925931E-2</c:v>
                </c:pt>
                <c:pt idx="3638">
                  <c:v>4.4062500000000004E-2</c:v>
                </c:pt>
                <c:pt idx="3639">
                  <c:v>4.4074074074074071E-2</c:v>
                </c:pt>
                <c:pt idx="3640">
                  <c:v>4.4085648148148145E-2</c:v>
                </c:pt>
                <c:pt idx="3641">
                  <c:v>4.4097222222222225E-2</c:v>
                </c:pt>
                <c:pt idx="3642">
                  <c:v>4.4108796296296299E-2</c:v>
                </c:pt>
                <c:pt idx="3643">
                  <c:v>4.4120370370370372E-2</c:v>
                </c:pt>
                <c:pt idx="3644">
                  <c:v>4.4131944444444439E-2</c:v>
                </c:pt>
                <c:pt idx="3645">
                  <c:v>4.4143518518518519E-2</c:v>
                </c:pt>
                <c:pt idx="3646">
                  <c:v>4.4155092592592593E-2</c:v>
                </c:pt>
                <c:pt idx="3647">
                  <c:v>4.4166666666666667E-2</c:v>
                </c:pt>
                <c:pt idx="3648">
                  <c:v>4.4178240740740747E-2</c:v>
                </c:pt>
                <c:pt idx="3649">
                  <c:v>4.4189814814814814E-2</c:v>
                </c:pt>
                <c:pt idx="3650">
                  <c:v>4.4201388888888887E-2</c:v>
                </c:pt>
                <c:pt idx="3651">
                  <c:v>4.4212962962962961E-2</c:v>
                </c:pt>
                <c:pt idx="3652">
                  <c:v>4.4224537037037041E-2</c:v>
                </c:pt>
                <c:pt idx="3653">
                  <c:v>4.4236111111111115E-2</c:v>
                </c:pt>
                <c:pt idx="3654">
                  <c:v>4.4247685185185182E-2</c:v>
                </c:pt>
                <c:pt idx="3655">
                  <c:v>4.4259259259259255E-2</c:v>
                </c:pt>
                <c:pt idx="3656">
                  <c:v>4.4270833333333336E-2</c:v>
                </c:pt>
                <c:pt idx="3657">
                  <c:v>4.4282407407407409E-2</c:v>
                </c:pt>
                <c:pt idx="3658">
                  <c:v>4.4293981481481483E-2</c:v>
                </c:pt>
                <c:pt idx="3659">
                  <c:v>4.4305555555555549E-2</c:v>
                </c:pt>
                <c:pt idx="3660">
                  <c:v>4.431712962962963E-2</c:v>
                </c:pt>
                <c:pt idx="3661">
                  <c:v>4.4328703703703703E-2</c:v>
                </c:pt>
                <c:pt idx="3662">
                  <c:v>4.4340277777777777E-2</c:v>
                </c:pt>
                <c:pt idx="3663">
                  <c:v>4.4351851851851858E-2</c:v>
                </c:pt>
                <c:pt idx="3664">
                  <c:v>4.4363425925925924E-2</c:v>
                </c:pt>
                <c:pt idx="3665">
                  <c:v>4.4374999999999998E-2</c:v>
                </c:pt>
                <c:pt idx="3666">
                  <c:v>4.4386574074074071E-2</c:v>
                </c:pt>
                <c:pt idx="3667">
                  <c:v>4.4398148148148152E-2</c:v>
                </c:pt>
                <c:pt idx="3668">
                  <c:v>4.4409722222222225E-2</c:v>
                </c:pt>
                <c:pt idx="3669">
                  <c:v>4.4421296296296292E-2</c:v>
                </c:pt>
                <c:pt idx="3670">
                  <c:v>4.4432870370370366E-2</c:v>
                </c:pt>
                <c:pt idx="3671">
                  <c:v>4.4444444444444446E-2</c:v>
                </c:pt>
                <c:pt idx="3672">
                  <c:v>4.445601851851852E-2</c:v>
                </c:pt>
                <c:pt idx="3673">
                  <c:v>4.4467592592592593E-2</c:v>
                </c:pt>
                <c:pt idx="3674">
                  <c:v>4.447916666666666E-2</c:v>
                </c:pt>
                <c:pt idx="3675">
                  <c:v>4.449074074074074E-2</c:v>
                </c:pt>
                <c:pt idx="3676">
                  <c:v>4.4502314814814814E-2</c:v>
                </c:pt>
                <c:pt idx="3677">
                  <c:v>4.4513888888888888E-2</c:v>
                </c:pt>
                <c:pt idx="3678">
                  <c:v>4.4525462962962968E-2</c:v>
                </c:pt>
                <c:pt idx="3679">
                  <c:v>4.4537037037037042E-2</c:v>
                </c:pt>
                <c:pt idx="3680">
                  <c:v>4.4548611111111108E-2</c:v>
                </c:pt>
                <c:pt idx="3681">
                  <c:v>4.4560185185185182E-2</c:v>
                </c:pt>
                <c:pt idx="3682">
                  <c:v>4.4571759259259262E-2</c:v>
                </c:pt>
                <c:pt idx="3683">
                  <c:v>4.4583333333333336E-2</c:v>
                </c:pt>
                <c:pt idx="3684">
                  <c:v>4.4594907407407409E-2</c:v>
                </c:pt>
                <c:pt idx="3685">
                  <c:v>4.4606481481481476E-2</c:v>
                </c:pt>
                <c:pt idx="3686">
                  <c:v>4.4618055555555557E-2</c:v>
                </c:pt>
                <c:pt idx="3687">
                  <c:v>4.462962962962963E-2</c:v>
                </c:pt>
                <c:pt idx="3688">
                  <c:v>4.4641203703703704E-2</c:v>
                </c:pt>
                <c:pt idx="3689">
                  <c:v>4.4652777777777784E-2</c:v>
                </c:pt>
                <c:pt idx="3690">
                  <c:v>4.4664351851851851E-2</c:v>
                </c:pt>
                <c:pt idx="3691">
                  <c:v>4.4675925925925924E-2</c:v>
                </c:pt>
                <c:pt idx="3692">
                  <c:v>4.4687499999999998E-2</c:v>
                </c:pt>
                <c:pt idx="3693">
                  <c:v>4.4699074074074079E-2</c:v>
                </c:pt>
                <c:pt idx="3694">
                  <c:v>4.4710648148148152E-2</c:v>
                </c:pt>
                <c:pt idx="3695">
                  <c:v>4.4722222222222219E-2</c:v>
                </c:pt>
                <c:pt idx="3696">
                  <c:v>4.4733796296296292E-2</c:v>
                </c:pt>
                <c:pt idx="3697">
                  <c:v>4.4745370370370373E-2</c:v>
                </c:pt>
                <c:pt idx="3698">
                  <c:v>4.4756944444444446E-2</c:v>
                </c:pt>
                <c:pt idx="3699">
                  <c:v>4.476851851851852E-2</c:v>
                </c:pt>
                <c:pt idx="3700">
                  <c:v>4.4780092592592587E-2</c:v>
                </c:pt>
                <c:pt idx="3701">
                  <c:v>4.4791666666666667E-2</c:v>
                </c:pt>
                <c:pt idx="3702">
                  <c:v>4.4803240740740741E-2</c:v>
                </c:pt>
                <c:pt idx="3703">
                  <c:v>4.4814814814814814E-2</c:v>
                </c:pt>
                <c:pt idx="3704">
                  <c:v>4.4826388888888895E-2</c:v>
                </c:pt>
                <c:pt idx="3705">
                  <c:v>4.4837962962962961E-2</c:v>
                </c:pt>
                <c:pt idx="3706">
                  <c:v>4.4849537037037035E-2</c:v>
                </c:pt>
                <c:pt idx="3707">
                  <c:v>4.4861111111111109E-2</c:v>
                </c:pt>
                <c:pt idx="3708">
                  <c:v>4.4872685185185189E-2</c:v>
                </c:pt>
                <c:pt idx="3709">
                  <c:v>4.4884259259259263E-2</c:v>
                </c:pt>
                <c:pt idx="3710">
                  <c:v>4.4895833333333329E-2</c:v>
                </c:pt>
                <c:pt idx="3711">
                  <c:v>4.4907407407407403E-2</c:v>
                </c:pt>
                <c:pt idx="3712">
                  <c:v>4.4918981481481483E-2</c:v>
                </c:pt>
                <c:pt idx="3713">
                  <c:v>4.4930555555555557E-2</c:v>
                </c:pt>
                <c:pt idx="3714">
                  <c:v>4.494212962962963E-2</c:v>
                </c:pt>
                <c:pt idx="3715">
                  <c:v>4.4953703703703697E-2</c:v>
                </c:pt>
                <c:pt idx="3716">
                  <c:v>4.4965277777777778E-2</c:v>
                </c:pt>
                <c:pt idx="3717">
                  <c:v>4.4976851851851851E-2</c:v>
                </c:pt>
                <c:pt idx="3718">
                  <c:v>4.4988425925925925E-2</c:v>
                </c:pt>
                <c:pt idx="3719">
                  <c:v>4.5000000000000005E-2</c:v>
                </c:pt>
                <c:pt idx="3720">
                  <c:v>4.5011574074074072E-2</c:v>
                </c:pt>
                <c:pt idx="3721">
                  <c:v>4.5023148148148145E-2</c:v>
                </c:pt>
                <c:pt idx="3722">
                  <c:v>4.5034722222222219E-2</c:v>
                </c:pt>
                <c:pt idx="3723">
                  <c:v>4.50462962962963E-2</c:v>
                </c:pt>
                <c:pt idx="3724">
                  <c:v>4.5057870370370373E-2</c:v>
                </c:pt>
                <c:pt idx="3725">
                  <c:v>4.5069444444444447E-2</c:v>
                </c:pt>
                <c:pt idx="3726">
                  <c:v>4.5081018518518513E-2</c:v>
                </c:pt>
                <c:pt idx="3727">
                  <c:v>4.5092592592592594E-2</c:v>
                </c:pt>
                <c:pt idx="3728">
                  <c:v>4.5104166666666667E-2</c:v>
                </c:pt>
                <c:pt idx="3729">
                  <c:v>4.5115740740740741E-2</c:v>
                </c:pt>
                <c:pt idx="3730">
                  <c:v>4.5127314814814821E-2</c:v>
                </c:pt>
                <c:pt idx="3731">
                  <c:v>4.5138888888888888E-2</c:v>
                </c:pt>
                <c:pt idx="3732">
                  <c:v>4.5150462962962962E-2</c:v>
                </c:pt>
                <c:pt idx="3733">
                  <c:v>4.5162037037037035E-2</c:v>
                </c:pt>
                <c:pt idx="3734">
                  <c:v>4.5173611111111116E-2</c:v>
                </c:pt>
                <c:pt idx="3735">
                  <c:v>4.5185185185185189E-2</c:v>
                </c:pt>
                <c:pt idx="3736">
                  <c:v>4.5196759259259256E-2</c:v>
                </c:pt>
                <c:pt idx="3737">
                  <c:v>4.520833333333333E-2</c:v>
                </c:pt>
                <c:pt idx="3738">
                  <c:v>4.521990740740741E-2</c:v>
                </c:pt>
                <c:pt idx="3739">
                  <c:v>4.5231481481481484E-2</c:v>
                </c:pt>
                <c:pt idx="3740">
                  <c:v>4.5243055555555557E-2</c:v>
                </c:pt>
                <c:pt idx="3741">
                  <c:v>4.5254629629629624E-2</c:v>
                </c:pt>
                <c:pt idx="3742">
                  <c:v>4.5266203703703704E-2</c:v>
                </c:pt>
                <c:pt idx="3743">
                  <c:v>4.5277777777777778E-2</c:v>
                </c:pt>
                <c:pt idx="3744">
                  <c:v>4.5289351851851851E-2</c:v>
                </c:pt>
                <c:pt idx="3745">
                  <c:v>4.5300925925925932E-2</c:v>
                </c:pt>
                <c:pt idx="3746">
                  <c:v>4.5312499999999999E-2</c:v>
                </c:pt>
                <c:pt idx="3747">
                  <c:v>4.5324074074074072E-2</c:v>
                </c:pt>
                <c:pt idx="3748">
                  <c:v>4.5335648148148146E-2</c:v>
                </c:pt>
                <c:pt idx="3749">
                  <c:v>4.5347222222222226E-2</c:v>
                </c:pt>
                <c:pt idx="3750">
                  <c:v>4.53587962962963E-2</c:v>
                </c:pt>
                <c:pt idx="3751">
                  <c:v>4.5370370370370366E-2</c:v>
                </c:pt>
                <c:pt idx="3752">
                  <c:v>4.538194444444444E-2</c:v>
                </c:pt>
                <c:pt idx="3753">
                  <c:v>4.5393518518518521E-2</c:v>
                </c:pt>
                <c:pt idx="3754">
                  <c:v>4.5405092592592594E-2</c:v>
                </c:pt>
                <c:pt idx="3755">
                  <c:v>4.5416666666666668E-2</c:v>
                </c:pt>
                <c:pt idx="3756">
                  <c:v>4.5428240740740734E-2</c:v>
                </c:pt>
                <c:pt idx="3757">
                  <c:v>4.5439814814814815E-2</c:v>
                </c:pt>
                <c:pt idx="3758">
                  <c:v>4.5451388888888888E-2</c:v>
                </c:pt>
                <c:pt idx="3759">
                  <c:v>4.5462962962962962E-2</c:v>
                </c:pt>
                <c:pt idx="3760">
                  <c:v>4.5474537037037042E-2</c:v>
                </c:pt>
                <c:pt idx="3761">
                  <c:v>4.5486111111111109E-2</c:v>
                </c:pt>
                <c:pt idx="3762">
                  <c:v>4.5497685185185183E-2</c:v>
                </c:pt>
                <c:pt idx="3763">
                  <c:v>4.5509259259259256E-2</c:v>
                </c:pt>
                <c:pt idx="3764">
                  <c:v>4.5520833333333337E-2</c:v>
                </c:pt>
                <c:pt idx="3765">
                  <c:v>4.553240740740741E-2</c:v>
                </c:pt>
                <c:pt idx="3766">
                  <c:v>4.5543981481481477E-2</c:v>
                </c:pt>
                <c:pt idx="3767">
                  <c:v>4.5555555555555551E-2</c:v>
                </c:pt>
                <c:pt idx="3768">
                  <c:v>4.5567129629629631E-2</c:v>
                </c:pt>
                <c:pt idx="3769">
                  <c:v>4.5578703703703705E-2</c:v>
                </c:pt>
                <c:pt idx="3770">
                  <c:v>4.5590277777777778E-2</c:v>
                </c:pt>
                <c:pt idx="3771">
                  <c:v>4.5601851851851859E-2</c:v>
                </c:pt>
                <c:pt idx="3772">
                  <c:v>4.5613425925925925E-2</c:v>
                </c:pt>
                <c:pt idx="3773">
                  <c:v>4.5624999999999999E-2</c:v>
                </c:pt>
                <c:pt idx="3774">
                  <c:v>4.5636574074074072E-2</c:v>
                </c:pt>
                <c:pt idx="3775">
                  <c:v>4.5648148148148153E-2</c:v>
                </c:pt>
                <c:pt idx="3776">
                  <c:v>4.5659722222222227E-2</c:v>
                </c:pt>
                <c:pt idx="3777">
                  <c:v>4.5671296296296293E-2</c:v>
                </c:pt>
                <c:pt idx="3778">
                  <c:v>4.5682870370370367E-2</c:v>
                </c:pt>
                <c:pt idx="3779">
                  <c:v>4.5694444444444447E-2</c:v>
                </c:pt>
                <c:pt idx="3780">
                  <c:v>4.5706018518518521E-2</c:v>
                </c:pt>
                <c:pt idx="3781">
                  <c:v>4.5717592592592594E-2</c:v>
                </c:pt>
                <c:pt idx="3782">
                  <c:v>4.5729166666666661E-2</c:v>
                </c:pt>
                <c:pt idx="3783">
                  <c:v>4.5740740740740742E-2</c:v>
                </c:pt>
                <c:pt idx="3784">
                  <c:v>4.5752314814814815E-2</c:v>
                </c:pt>
                <c:pt idx="3785">
                  <c:v>4.5763888888888889E-2</c:v>
                </c:pt>
                <c:pt idx="3786">
                  <c:v>4.5775462962962969E-2</c:v>
                </c:pt>
                <c:pt idx="3787">
                  <c:v>4.5787037037037036E-2</c:v>
                </c:pt>
                <c:pt idx="3788">
                  <c:v>4.5798611111111109E-2</c:v>
                </c:pt>
                <c:pt idx="3789">
                  <c:v>4.5810185185185183E-2</c:v>
                </c:pt>
                <c:pt idx="3790">
                  <c:v>4.5821759259259263E-2</c:v>
                </c:pt>
                <c:pt idx="3791">
                  <c:v>4.5833333333333337E-2</c:v>
                </c:pt>
                <c:pt idx="3792">
                  <c:v>4.5844907407407404E-2</c:v>
                </c:pt>
                <c:pt idx="3793">
                  <c:v>4.5856481481481477E-2</c:v>
                </c:pt>
                <c:pt idx="3794">
                  <c:v>4.5868055555555558E-2</c:v>
                </c:pt>
                <c:pt idx="3795">
                  <c:v>4.5879629629629631E-2</c:v>
                </c:pt>
                <c:pt idx="3796">
                  <c:v>4.5891203703703705E-2</c:v>
                </c:pt>
                <c:pt idx="3797">
                  <c:v>4.5902777777777772E-2</c:v>
                </c:pt>
                <c:pt idx="3798">
                  <c:v>4.5914351851851852E-2</c:v>
                </c:pt>
                <c:pt idx="3799">
                  <c:v>4.5925925925925926E-2</c:v>
                </c:pt>
                <c:pt idx="3800">
                  <c:v>4.5937499999999999E-2</c:v>
                </c:pt>
                <c:pt idx="3801">
                  <c:v>4.594907407407408E-2</c:v>
                </c:pt>
                <c:pt idx="3802">
                  <c:v>4.5960648148148146E-2</c:v>
                </c:pt>
                <c:pt idx="3803">
                  <c:v>4.597222222222222E-2</c:v>
                </c:pt>
                <c:pt idx="3804">
                  <c:v>4.5983796296296293E-2</c:v>
                </c:pt>
                <c:pt idx="3805">
                  <c:v>4.5995370370370374E-2</c:v>
                </c:pt>
                <c:pt idx="3806">
                  <c:v>4.6006944444444448E-2</c:v>
                </c:pt>
                <c:pt idx="3807">
                  <c:v>4.6018518518518514E-2</c:v>
                </c:pt>
                <c:pt idx="3808">
                  <c:v>4.6030092592592588E-2</c:v>
                </c:pt>
                <c:pt idx="3809">
                  <c:v>4.6041666666666668E-2</c:v>
                </c:pt>
                <c:pt idx="3810">
                  <c:v>4.6053240740740742E-2</c:v>
                </c:pt>
                <c:pt idx="3811">
                  <c:v>4.6064814814814815E-2</c:v>
                </c:pt>
                <c:pt idx="3812">
                  <c:v>4.6076388888888882E-2</c:v>
                </c:pt>
                <c:pt idx="3813">
                  <c:v>4.6087962962962963E-2</c:v>
                </c:pt>
                <c:pt idx="3814">
                  <c:v>4.6099537037037036E-2</c:v>
                </c:pt>
                <c:pt idx="3815">
                  <c:v>4.611111111111111E-2</c:v>
                </c:pt>
                <c:pt idx="3816">
                  <c:v>4.612268518518519E-2</c:v>
                </c:pt>
                <c:pt idx="3817">
                  <c:v>4.6134259259259264E-2</c:v>
                </c:pt>
                <c:pt idx="3818">
                  <c:v>4.614583333333333E-2</c:v>
                </c:pt>
                <c:pt idx="3819">
                  <c:v>4.6157407407407404E-2</c:v>
                </c:pt>
                <c:pt idx="3820">
                  <c:v>4.6168981481481484E-2</c:v>
                </c:pt>
                <c:pt idx="3821">
                  <c:v>4.6180555555555558E-2</c:v>
                </c:pt>
                <c:pt idx="3822">
                  <c:v>4.6192129629629632E-2</c:v>
                </c:pt>
                <c:pt idx="3823">
                  <c:v>4.6203703703703698E-2</c:v>
                </c:pt>
                <c:pt idx="3824">
                  <c:v>4.6215277777777779E-2</c:v>
                </c:pt>
                <c:pt idx="3825">
                  <c:v>4.6226851851851852E-2</c:v>
                </c:pt>
                <c:pt idx="3826">
                  <c:v>4.6238425925925926E-2</c:v>
                </c:pt>
                <c:pt idx="3827">
                  <c:v>4.6250000000000006E-2</c:v>
                </c:pt>
                <c:pt idx="3828">
                  <c:v>4.6261574074074073E-2</c:v>
                </c:pt>
                <c:pt idx="3829">
                  <c:v>4.6273148148148147E-2</c:v>
                </c:pt>
                <c:pt idx="3830">
                  <c:v>4.628472222222222E-2</c:v>
                </c:pt>
                <c:pt idx="3831">
                  <c:v>4.6296296296296301E-2</c:v>
                </c:pt>
                <c:pt idx="3832">
                  <c:v>4.6307870370370374E-2</c:v>
                </c:pt>
                <c:pt idx="3833">
                  <c:v>4.6319444444444441E-2</c:v>
                </c:pt>
                <c:pt idx="3834">
                  <c:v>4.6331018518518514E-2</c:v>
                </c:pt>
                <c:pt idx="3835">
                  <c:v>4.6342592592592595E-2</c:v>
                </c:pt>
                <c:pt idx="3836">
                  <c:v>4.6354166666666669E-2</c:v>
                </c:pt>
                <c:pt idx="3837">
                  <c:v>4.6365740740740742E-2</c:v>
                </c:pt>
                <c:pt idx="3838">
                  <c:v>4.6377314814814809E-2</c:v>
                </c:pt>
                <c:pt idx="3839">
                  <c:v>4.6388888888888889E-2</c:v>
                </c:pt>
                <c:pt idx="3840">
                  <c:v>4.6400462962962963E-2</c:v>
                </c:pt>
                <c:pt idx="3841">
                  <c:v>4.6412037037037036E-2</c:v>
                </c:pt>
                <c:pt idx="3842">
                  <c:v>4.6423611111111117E-2</c:v>
                </c:pt>
                <c:pt idx="3843">
                  <c:v>4.6435185185185184E-2</c:v>
                </c:pt>
                <c:pt idx="3844">
                  <c:v>4.6446759259259257E-2</c:v>
                </c:pt>
                <c:pt idx="3845">
                  <c:v>4.6458333333333331E-2</c:v>
                </c:pt>
                <c:pt idx="3846">
                  <c:v>4.6469907407407411E-2</c:v>
                </c:pt>
                <c:pt idx="3847">
                  <c:v>4.6481481481481485E-2</c:v>
                </c:pt>
                <c:pt idx="3848">
                  <c:v>4.6493055555555551E-2</c:v>
                </c:pt>
                <c:pt idx="3849">
                  <c:v>4.6504629629629625E-2</c:v>
                </c:pt>
                <c:pt idx="3850">
                  <c:v>4.6516203703703705E-2</c:v>
                </c:pt>
                <c:pt idx="3851">
                  <c:v>4.6527777777777779E-2</c:v>
                </c:pt>
                <c:pt idx="3852">
                  <c:v>4.6539351851851853E-2</c:v>
                </c:pt>
                <c:pt idx="3853">
                  <c:v>4.6550925925925919E-2</c:v>
                </c:pt>
                <c:pt idx="3854">
                  <c:v>4.65625E-2</c:v>
                </c:pt>
                <c:pt idx="3855">
                  <c:v>4.6574074074074073E-2</c:v>
                </c:pt>
                <c:pt idx="3856">
                  <c:v>4.6585648148148147E-2</c:v>
                </c:pt>
                <c:pt idx="3857">
                  <c:v>4.6597222222222227E-2</c:v>
                </c:pt>
                <c:pt idx="3858">
                  <c:v>4.6608796296296294E-2</c:v>
                </c:pt>
                <c:pt idx="3859">
                  <c:v>4.6620370370370368E-2</c:v>
                </c:pt>
                <c:pt idx="3860">
                  <c:v>4.6631944444444441E-2</c:v>
                </c:pt>
                <c:pt idx="3861">
                  <c:v>4.6643518518518522E-2</c:v>
                </c:pt>
                <c:pt idx="3862">
                  <c:v>4.6655092592592595E-2</c:v>
                </c:pt>
                <c:pt idx="3863">
                  <c:v>4.6666666666666669E-2</c:v>
                </c:pt>
                <c:pt idx="3864">
                  <c:v>4.6678240740740735E-2</c:v>
                </c:pt>
                <c:pt idx="3865">
                  <c:v>4.6689814814814816E-2</c:v>
                </c:pt>
                <c:pt idx="3866">
                  <c:v>4.670138888888889E-2</c:v>
                </c:pt>
                <c:pt idx="3867">
                  <c:v>4.6712962962962963E-2</c:v>
                </c:pt>
                <c:pt idx="3868">
                  <c:v>4.6724537037037044E-2</c:v>
                </c:pt>
                <c:pt idx="3869">
                  <c:v>4.673611111111111E-2</c:v>
                </c:pt>
                <c:pt idx="3870">
                  <c:v>4.6747685185185184E-2</c:v>
                </c:pt>
                <c:pt idx="3871">
                  <c:v>4.6759259259259257E-2</c:v>
                </c:pt>
                <c:pt idx="3872">
                  <c:v>4.6770833333333338E-2</c:v>
                </c:pt>
                <c:pt idx="3873">
                  <c:v>4.6782407407407411E-2</c:v>
                </c:pt>
                <c:pt idx="3874">
                  <c:v>4.6793981481481478E-2</c:v>
                </c:pt>
                <c:pt idx="3875">
                  <c:v>4.6805555555555552E-2</c:v>
                </c:pt>
                <c:pt idx="3876">
                  <c:v>4.6817129629629632E-2</c:v>
                </c:pt>
                <c:pt idx="3877">
                  <c:v>4.6828703703703706E-2</c:v>
                </c:pt>
                <c:pt idx="3878">
                  <c:v>4.6840277777777779E-2</c:v>
                </c:pt>
                <c:pt idx="3879">
                  <c:v>4.6851851851851846E-2</c:v>
                </c:pt>
                <c:pt idx="3880">
                  <c:v>4.6863425925925926E-2</c:v>
                </c:pt>
                <c:pt idx="3881">
                  <c:v>4.6875E-2</c:v>
                </c:pt>
                <c:pt idx="3882">
                  <c:v>4.6886574074074074E-2</c:v>
                </c:pt>
                <c:pt idx="3883">
                  <c:v>4.6898148148148154E-2</c:v>
                </c:pt>
                <c:pt idx="3884">
                  <c:v>4.6909722222222221E-2</c:v>
                </c:pt>
                <c:pt idx="3885">
                  <c:v>4.6921296296296294E-2</c:v>
                </c:pt>
                <c:pt idx="3886">
                  <c:v>4.6932870370370368E-2</c:v>
                </c:pt>
                <c:pt idx="3887">
                  <c:v>4.6944444444444448E-2</c:v>
                </c:pt>
                <c:pt idx="3888">
                  <c:v>4.6956018518518522E-2</c:v>
                </c:pt>
                <c:pt idx="3889">
                  <c:v>4.6967592592592589E-2</c:v>
                </c:pt>
                <c:pt idx="3890">
                  <c:v>4.6979166666666662E-2</c:v>
                </c:pt>
                <c:pt idx="3891">
                  <c:v>4.6990740740740743E-2</c:v>
                </c:pt>
                <c:pt idx="3892">
                  <c:v>4.7002314814814816E-2</c:v>
                </c:pt>
                <c:pt idx="3893">
                  <c:v>4.701388888888889E-2</c:v>
                </c:pt>
                <c:pt idx="3894">
                  <c:v>4.702546296296297E-2</c:v>
                </c:pt>
                <c:pt idx="3895">
                  <c:v>4.7037037037037037E-2</c:v>
                </c:pt>
                <c:pt idx="3896">
                  <c:v>4.704861111111111E-2</c:v>
                </c:pt>
                <c:pt idx="3897">
                  <c:v>4.7060185185185184E-2</c:v>
                </c:pt>
                <c:pt idx="3898">
                  <c:v>4.7071759259259265E-2</c:v>
                </c:pt>
                <c:pt idx="3899">
                  <c:v>4.7083333333333331E-2</c:v>
                </c:pt>
                <c:pt idx="3900">
                  <c:v>4.7094907407407405E-2</c:v>
                </c:pt>
                <c:pt idx="3901">
                  <c:v>4.7106481481481478E-2</c:v>
                </c:pt>
                <c:pt idx="3902">
                  <c:v>4.7118055555555559E-2</c:v>
                </c:pt>
                <c:pt idx="3903">
                  <c:v>4.7129629629629632E-2</c:v>
                </c:pt>
                <c:pt idx="3904">
                  <c:v>4.7141203703703706E-2</c:v>
                </c:pt>
                <c:pt idx="3905">
                  <c:v>4.7152777777777773E-2</c:v>
                </c:pt>
                <c:pt idx="3906">
                  <c:v>4.7164351851851853E-2</c:v>
                </c:pt>
                <c:pt idx="3907">
                  <c:v>4.7175925925925927E-2</c:v>
                </c:pt>
                <c:pt idx="3908">
                  <c:v>4.71875E-2</c:v>
                </c:pt>
                <c:pt idx="3909">
                  <c:v>4.7199074074074067E-2</c:v>
                </c:pt>
                <c:pt idx="3910">
                  <c:v>4.7210648148148147E-2</c:v>
                </c:pt>
                <c:pt idx="3911">
                  <c:v>4.7222222222222221E-2</c:v>
                </c:pt>
                <c:pt idx="3912">
                  <c:v>4.7233796296296295E-2</c:v>
                </c:pt>
                <c:pt idx="3913">
                  <c:v>4.7245370370370375E-2</c:v>
                </c:pt>
                <c:pt idx="3914">
                  <c:v>4.7256944444444449E-2</c:v>
                </c:pt>
                <c:pt idx="3915">
                  <c:v>4.7268518518518515E-2</c:v>
                </c:pt>
                <c:pt idx="3916">
                  <c:v>4.7280092592592589E-2</c:v>
                </c:pt>
                <c:pt idx="3917">
                  <c:v>4.7291666666666669E-2</c:v>
                </c:pt>
                <c:pt idx="3918">
                  <c:v>4.7291666666666669E-2</c:v>
                </c:pt>
                <c:pt idx="3919">
                  <c:v>4.7303240740740743E-2</c:v>
                </c:pt>
                <c:pt idx="3920">
                  <c:v>4.731481481481481E-2</c:v>
                </c:pt>
                <c:pt idx="3921">
                  <c:v>4.7326388888888883E-2</c:v>
                </c:pt>
                <c:pt idx="3922">
                  <c:v>4.7337962962962964E-2</c:v>
                </c:pt>
                <c:pt idx="3923">
                  <c:v>4.7349537037037037E-2</c:v>
                </c:pt>
                <c:pt idx="3924">
                  <c:v>4.7361111111111111E-2</c:v>
                </c:pt>
                <c:pt idx="3925">
                  <c:v>4.7372685185185191E-2</c:v>
                </c:pt>
                <c:pt idx="3926">
                  <c:v>4.7384259259259258E-2</c:v>
                </c:pt>
                <c:pt idx="3927">
                  <c:v>4.7395833333333331E-2</c:v>
                </c:pt>
                <c:pt idx="3928">
                  <c:v>4.7407407407407405E-2</c:v>
                </c:pt>
                <c:pt idx="3929">
                  <c:v>4.7418981481481486E-2</c:v>
                </c:pt>
                <c:pt idx="3930">
                  <c:v>4.7430555555555559E-2</c:v>
                </c:pt>
                <c:pt idx="3931">
                  <c:v>4.7442129629629626E-2</c:v>
                </c:pt>
                <c:pt idx="3932">
                  <c:v>4.7453703703703699E-2</c:v>
                </c:pt>
                <c:pt idx="3933">
                  <c:v>4.746527777777778E-2</c:v>
                </c:pt>
                <c:pt idx="3934">
                  <c:v>4.7476851851851853E-2</c:v>
                </c:pt>
                <c:pt idx="3935">
                  <c:v>4.7488425925925927E-2</c:v>
                </c:pt>
                <c:pt idx="3936">
                  <c:v>4.7500000000000007E-2</c:v>
                </c:pt>
                <c:pt idx="3937">
                  <c:v>4.7511574074074074E-2</c:v>
                </c:pt>
                <c:pt idx="3938">
                  <c:v>4.7523148148148148E-2</c:v>
                </c:pt>
                <c:pt idx="3939">
                  <c:v>4.7534722222222221E-2</c:v>
                </c:pt>
                <c:pt idx="3940">
                  <c:v>4.7546296296296302E-2</c:v>
                </c:pt>
                <c:pt idx="3941">
                  <c:v>4.7557870370370368E-2</c:v>
                </c:pt>
                <c:pt idx="3942">
                  <c:v>4.7569444444444442E-2</c:v>
                </c:pt>
                <c:pt idx="3943">
                  <c:v>4.7581018518518516E-2</c:v>
                </c:pt>
                <c:pt idx="3944">
                  <c:v>4.7592592592592596E-2</c:v>
                </c:pt>
                <c:pt idx="3945">
                  <c:v>4.760416666666667E-2</c:v>
                </c:pt>
                <c:pt idx="3946">
                  <c:v>4.7615740740740743E-2</c:v>
                </c:pt>
                <c:pt idx="3947">
                  <c:v>4.762731481481481E-2</c:v>
                </c:pt>
                <c:pt idx="3948">
                  <c:v>4.763888888888889E-2</c:v>
                </c:pt>
                <c:pt idx="3949">
                  <c:v>4.7650462962962964E-2</c:v>
                </c:pt>
                <c:pt idx="3950">
                  <c:v>4.7662037037037037E-2</c:v>
                </c:pt>
                <c:pt idx="3951">
                  <c:v>4.7673611111111104E-2</c:v>
                </c:pt>
                <c:pt idx="3952">
                  <c:v>4.7685185185185185E-2</c:v>
                </c:pt>
                <c:pt idx="3953">
                  <c:v>4.7696759259259258E-2</c:v>
                </c:pt>
                <c:pt idx="3954">
                  <c:v>4.7708333333333332E-2</c:v>
                </c:pt>
                <c:pt idx="3955">
                  <c:v>4.7719907407407412E-2</c:v>
                </c:pt>
                <c:pt idx="3956">
                  <c:v>4.7731481481481486E-2</c:v>
                </c:pt>
                <c:pt idx="3957">
                  <c:v>4.7743055555555552E-2</c:v>
                </c:pt>
                <c:pt idx="3958">
                  <c:v>4.7754629629629626E-2</c:v>
                </c:pt>
                <c:pt idx="3959">
                  <c:v>4.7766203703703707E-2</c:v>
                </c:pt>
                <c:pt idx="3960">
                  <c:v>4.777777777777778E-2</c:v>
                </c:pt>
                <c:pt idx="3961">
                  <c:v>4.7789351851851847E-2</c:v>
                </c:pt>
                <c:pt idx="3962">
                  <c:v>4.780092592592592E-2</c:v>
                </c:pt>
                <c:pt idx="3963">
                  <c:v>4.7812500000000001E-2</c:v>
                </c:pt>
                <c:pt idx="3964">
                  <c:v>4.7824074074074074E-2</c:v>
                </c:pt>
                <c:pt idx="3965">
                  <c:v>4.7835648148148148E-2</c:v>
                </c:pt>
                <c:pt idx="3966">
                  <c:v>4.7847222222222228E-2</c:v>
                </c:pt>
                <c:pt idx="3967">
                  <c:v>4.7858796296296295E-2</c:v>
                </c:pt>
                <c:pt idx="3968">
                  <c:v>4.7870370370370369E-2</c:v>
                </c:pt>
                <c:pt idx="3969">
                  <c:v>4.7881944444444442E-2</c:v>
                </c:pt>
                <c:pt idx="3970">
                  <c:v>4.7893518518518523E-2</c:v>
                </c:pt>
                <c:pt idx="3971">
                  <c:v>4.7905092592592589E-2</c:v>
                </c:pt>
                <c:pt idx="3972">
                  <c:v>4.7916666666666663E-2</c:v>
                </c:pt>
                <c:pt idx="3973">
                  <c:v>4.7928240740740737E-2</c:v>
                </c:pt>
                <c:pt idx="3974">
                  <c:v>4.7939814814814817E-2</c:v>
                </c:pt>
                <c:pt idx="3975">
                  <c:v>4.7951388888888891E-2</c:v>
                </c:pt>
                <c:pt idx="3976">
                  <c:v>4.7962962962962964E-2</c:v>
                </c:pt>
                <c:pt idx="3977">
                  <c:v>4.7974537037037045E-2</c:v>
                </c:pt>
                <c:pt idx="3978">
                  <c:v>4.7986111111111111E-2</c:v>
                </c:pt>
                <c:pt idx="3979">
                  <c:v>4.7997685185185185E-2</c:v>
                </c:pt>
                <c:pt idx="3980">
                  <c:v>4.8009259259259258E-2</c:v>
                </c:pt>
                <c:pt idx="3981">
                  <c:v>4.8020833333333339E-2</c:v>
                </c:pt>
                <c:pt idx="3982">
                  <c:v>4.8032407407407406E-2</c:v>
                </c:pt>
                <c:pt idx="3983">
                  <c:v>4.8043981481481479E-2</c:v>
                </c:pt>
                <c:pt idx="3984">
                  <c:v>4.8055555555555553E-2</c:v>
                </c:pt>
                <c:pt idx="3985">
                  <c:v>4.8067129629629633E-2</c:v>
                </c:pt>
                <c:pt idx="3986">
                  <c:v>4.8078703703703707E-2</c:v>
                </c:pt>
                <c:pt idx="3987">
                  <c:v>4.809027777777778E-2</c:v>
                </c:pt>
                <c:pt idx="3988">
                  <c:v>4.8101851851851847E-2</c:v>
                </c:pt>
                <c:pt idx="3989">
                  <c:v>4.8113425925925928E-2</c:v>
                </c:pt>
                <c:pt idx="3990">
                  <c:v>4.8125000000000001E-2</c:v>
                </c:pt>
                <c:pt idx="3991">
                  <c:v>4.8136574074074075E-2</c:v>
                </c:pt>
                <c:pt idx="3992">
                  <c:v>4.8148148148148141E-2</c:v>
                </c:pt>
                <c:pt idx="3993">
                  <c:v>4.8159722222222222E-2</c:v>
                </c:pt>
                <c:pt idx="3994">
                  <c:v>4.8171296296296295E-2</c:v>
                </c:pt>
                <c:pt idx="3995">
                  <c:v>4.8182870370370369E-2</c:v>
                </c:pt>
                <c:pt idx="3996">
                  <c:v>4.8194444444444449E-2</c:v>
                </c:pt>
                <c:pt idx="3997">
                  <c:v>4.8206018518518523E-2</c:v>
                </c:pt>
                <c:pt idx="3998">
                  <c:v>4.821759259259259E-2</c:v>
                </c:pt>
                <c:pt idx="3999">
                  <c:v>4.8229166666666663E-2</c:v>
                </c:pt>
                <c:pt idx="4000">
                  <c:v>4.8240740740740744E-2</c:v>
                </c:pt>
                <c:pt idx="4001">
                  <c:v>4.8252314814814817E-2</c:v>
                </c:pt>
                <c:pt idx="4002">
                  <c:v>4.8263888888888884E-2</c:v>
                </c:pt>
                <c:pt idx="4003">
                  <c:v>4.8275462962962958E-2</c:v>
                </c:pt>
                <c:pt idx="4004">
                  <c:v>4.8287037037037038E-2</c:v>
                </c:pt>
                <c:pt idx="4005">
                  <c:v>4.8298611111111112E-2</c:v>
                </c:pt>
                <c:pt idx="4006">
                  <c:v>4.8310185185185185E-2</c:v>
                </c:pt>
                <c:pt idx="4007">
                  <c:v>4.8321759259259266E-2</c:v>
                </c:pt>
                <c:pt idx="4008">
                  <c:v>4.8333333333333332E-2</c:v>
                </c:pt>
                <c:pt idx="4009">
                  <c:v>4.8344907407407406E-2</c:v>
                </c:pt>
                <c:pt idx="4010">
                  <c:v>4.8356481481481479E-2</c:v>
                </c:pt>
                <c:pt idx="4011">
                  <c:v>4.836805555555556E-2</c:v>
                </c:pt>
                <c:pt idx="4012">
                  <c:v>4.8379629629629627E-2</c:v>
                </c:pt>
                <c:pt idx="4013">
                  <c:v>4.83912037037037E-2</c:v>
                </c:pt>
                <c:pt idx="4014">
                  <c:v>4.8402777777777774E-2</c:v>
                </c:pt>
                <c:pt idx="4015">
                  <c:v>4.8414351851851854E-2</c:v>
                </c:pt>
                <c:pt idx="4016">
                  <c:v>4.8425925925925928E-2</c:v>
                </c:pt>
                <c:pt idx="4017">
                  <c:v>4.8437500000000001E-2</c:v>
                </c:pt>
                <c:pt idx="4018">
                  <c:v>4.8449074074074082E-2</c:v>
                </c:pt>
                <c:pt idx="4019">
                  <c:v>4.8460648148148149E-2</c:v>
                </c:pt>
                <c:pt idx="4020">
                  <c:v>4.8472222222222222E-2</c:v>
                </c:pt>
                <c:pt idx="4021">
                  <c:v>4.8483796296296296E-2</c:v>
                </c:pt>
                <c:pt idx="4022">
                  <c:v>4.8495370370370376E-2</c:v>
                </c:pt>
                <c:pt idx="4023">
                  <c:v>4.8506944444444443E-2</c:v>
                </c:pt>
                <c:pt idx="4024">
                  <c:v>4.8518518518518516E-2</c:v>
                </c:pt>
                <c:pt idx="4025">
                  <c:v>4.853009259259259E-2</c:v>
                </c:pt>
                <c:pt idx="4026">
                  <c:v>4.854166666666667E-2</c:v>
                </c:pt>
                <c:pt idx="4027">
                  <c:v>4.8553240740740744E-2</c:v>
                </c:pt>
                <c:pt idx="4028">
                  <c:v>4.8564814814814818E-2</c:v>
                </c:pt>
                <c:pt idx="4029">
                  <c:v>4.8576388888888884E-2</c:v>
                </c:pt>
                <c:pt idx="4030">
                  <c:v>4.8587962962962965E-2</c:v>
                </c:pt>
                <c:pt idx="4031">
                  <c:v>4.8599537037037038E-2</c:v>
                </c:pt>
                <c:pt idx="4032">
                  <c:v>4.8611111111111112E-2</c:v>
                </c:pt>
                <c:pt idx="4033">
                  <c:v>4.8622685185185179E-2</c:v>
                </c:pt>
                <c:pt idx="4034">
                  <c:v>4.8634259259259259E-2</c:v>
                </c:pt>
                <c:pt idx="4035">
                  <c:v>4.8645833333333333E-2</c:v>
                </c:pt>
                <c:pt idx="4036">
                  <c:v>4.8657407407407406E-2</c:v>
                </c:pt>
                <c:pt idx="4037">
                  <c:v>4.8668981481481487E-2</c:v>
                </c:pt>
                <c:pt idx="4038">
                  <c:v>4.868055555555556E-2</c:v>
                </c:pt>
                <c:pt idx="4039">
                  <c:v>4.8692129629629627E-2</c:v>
                </c:pt>
                <c:pt idx="4040">
                  <c:v>4.87037037037037E-2</c:v>
                </c:pt>
                <c:pt idx="4041">
                  <c:v>4.8715277777777781E-2</c:v>
                </c:pt>
                <c:pt idx="4042">
                  <c:v>4.8726851851851855E-2</c:v>
                </c:pt>
                <c:pt idx="4043">
                  <c:v>4.8738425925925921E-2</c:v>
                </c:pt>
                <c:pt idx="4044">
                  <c:v>4.8749999999999995E-2</c:v>
                </c:pt>
                <c:pt idx="4045">
                  <c:v>4.8761574074074075E-2</c:v>
                </c:pt>
                <c:pt idx="4046">
                  <c:v>4.8773148148148149E-2</c:v>
                </c:pt>
                <c:pt idx="4047">
                  <c:v>4.8784722222222222E-2</c:v>
                </c:pt>
                <c:pt idx="4048">
                  <c:v>4.8796296296296303E-2</c:v>
                </c:pt>
                <c:pt idx="4049">
                  <c:v>4.880787037037037E-2</c:v>
                </c:pt>
                <c:pt idx="4050">
                  <c:v>4.8819444444444443E-2</c:v>
                </c:pt>
                <c:pt idx="4051">
                  <c:v>4.8831018518518517E-2</c:v>
                </c:pt>
                <c:pt idx="4052">
                  <c:v>4.8842592592592597E-2</c:v>
                </c:pt>
                <c:pt idx="4053">
                  <c:v>4.8854166666666664E-2</c:v>
                </c:pt>
                <c:pt idx="4054">
                  <c:v>4.8865740740740737E-2</c:v>
                </c:pt>
                <c:pt idx="4055">
                  <c:v>4.8877314814814811E-2</c:v>
                </c:pt>
                <c:pt idx="4056">
                  <c:v>4.8888888888888891E-2</c:v>
                </c:pt>
                <c:pt idx="4057">
                  <c:v>4.8900462962962965E-2</c:v>
                </c:pt>
                <c:pt idx="4058">
                  <c:v>4.8912037037037039E-2</c:v>
                </c:pt>
                <c:pt idx="4059">
                  <c:v>4.8923611111111105E-2</c:v>
                </c:pt>
                <c:pt idx="4060">
                  <c:v>4.8935185185185186E-2</c:v>
                </c:pt>
                <c:pt idx="4061">
                  <c:v>4.8946759259259259E-2</c:v>
                </c:pt>
                <c:pt idx="4062">
                  <c:v>4.8958333333333333E-2</c:v>
                </c:pt>
                <c:pt idx="4063">
                  <c:v>4.8969907407407413E-2</c:v>
                </c:pt>
                <c:pt idx="4064">
                  <c:v>4.898148148148148E-2</c:v>
                </c:pt>
                <c:pt idx="4065">
                  <c:v>4.8993055555555554E-2</c:v>
                </c:pt>
                <c:pt idx="4066">
                  <c:v>4.9004629629629627E-2</c:v>
                </c:pt>
                <c:pt idx="4067">
                  <c:v>4.9016203703703708E-2</c:v>
                </c:pt>
                <c:pt idx="4068">
                  <c:v>4.9027777777777781E-2</c:v>
                </c:pt>
                <c:pt idx="4069">
                  <c:v>4.9039351851851855E-2</c:v>
                </c:pt>
                <c:pt idx="4070">
                  <c:v>4.9050925925925921E-2</c:v>
                </c:pt>
                <c:pt idx="4071">
                  <c:v>4.9062500000000002E-2</c:v>
                </c:pt>
                <c:pt idx="4072">
                  <c:v>4.9074074074074076E-2</c:v>
                </c:pt>
                <c:pt idx="4073">
                  <c:v>4.9085648148148149E-2</c:v>
                </c:pt>
                <c:pt idx="4074">
                  <c:v>4.9097222222222216E-2</c:v>
                </c:pt>
                <c:pt idx="4075">
                  <c:v>4.9108796296296296E-2</c:v>
                </c:pt>
                <c:pt idx="4076">
                  <c:v>4.912037037037037E-2</c:v>
                </c:pt>
                <c:pt idx="4077">
                  <c:v>4.9131944444444443E-2</c:v>
                </c:pt>
                <c:pt idx="4078">
                  <c:v>4.9143518518518524E-2</c:v>
                </c:pt>
                <c:pt idx="4079">
                  <c:v>4.9155092592592597E-2</c:v>
                </c:pt>
                <c:pt idx="4080">
                  <c:v>4.9166666666666664E-2</c:v>
                </c:pt>
                <c:pt idx="4081">
                  <c:v>4.9178240740740738E-2</c:v>
                </c:pt>
                <c:pt idx="4082">
                  <c:v>4.9189814814814818E-2</c:v>
                </c:pt>
                <c:pt idx="4083">
                  <c:v>4.9201388888888892E-2</c:v>
                </c:pt>
                <c:pt idx="4084">
                  <c:v>4.9212962962962958E-2</c:v>
                </c:pt>
                <c:pt idx="4085">
                  <c:v>4.9224537037037032E-2</c:v>
                </c:pt>
                <c:pt idx="4086">
                  <c:v>4.9236111111111112E-2</c:v>
                </c:pt>
                <c:pt idx="4087">
                  <c:v>4.9247685185185186E-2</c:v>
                </c:pt>
                <c:pt idx="4088">
                  <c:v>4.925925925925926E-2</c:v>
                </c:pt>
                <c:pt idx="4089">
                  <c:v>4.927083333333334E-2</c:v>
                </c:pt>
                <c:pt idx="4090">
                  <c:v>4.9282407407407407E-2</c:v>
                </c:pt>
                <c:pt idx="4091">
                  <c:v>4.929398148148148E-2</c:v>
                </c:pt>
                <c:pt idx="4092">
                  <c:v>4.9305555555555554E-2</c:v>
                </c:pt>
                <c:pt idx="4093">
                  <c:v>4.9317129629629634E-2</c:v>
                </c:pt>
                <c:pt idx="4094">
                  <c:v>4.9328703703703701E-2</c:v>
                </c:pt>
                <c:pt idx="4095">
                  <c:v>4.9340277777777775E-2</c:v>
                </c:pt>
                <c:pt idx="4096">
                  <c:v>4.9351851851851848E-2</c:v>
                </c:pt>
                <c:pt idx="4097">
                  <c:v>4.9363425925925929E-2</c:v>
                </c:pt>
                <c:pt idx="4098">
                  <c:v>4.9375000000000002E-2</c:v>
                </c:pt>
                <c:pt idx="4099">
                  <c:v>4.9386574074074076E-2</c:v>
                </c:pt>
                <c:pt idx="4100">
                  <c:v>4.9398148148148142E-2</c:v>
                </c:pt>
                <c:pt idx="4101">
                  <c:v>4.9409722222222223E-2</c:v>
                </c:pt>
                <c:pt idx="4102">
                  <c:v>4.9421296296296297E-2</c:v>
                </c:pt>
                <c:pt idx="4103">
                  <c:v>4.943287037037037E-2</c:v>
                </c:pt>
                <c:pt idx="4104">
                  <c:v>4.9444444444444437E-2</c:v>
                </c:pt>
                <c:pt idx="4105">
                  <c:v>4.9456018518518517E-2</c:v>
                </c:pt>
                <c:pt idx="4106">
                  <c:v>4.9467592592592591E-2</c:v>
                </c:pt>
                <c:pt idx="4107">
                  <c:v>4.9479166666666664E-2</c:v>
                </c:pt>
                <c:pt idx="4108">
                  <c:v>4.9490740740740745E-2</c:v>
                </c:pt>
                <c:pt idx="4109">
                  <c:v>4.9502314814814818E-2</c:v>
                </c:pt>
                <c:pt idx="4110">
                  <c:v>4.9513888888888892E-2</c:v>
                </c:pt>
                <c:pt idx="4111">
                  <c:v>4.9525462962962959E-2</c:v>
                </c:pt>
                <c:pt idx="4112">
                  <c:v>4.9537037037037039E-2</c:v>
                </c:pt>
                <c:pt idx="4113">
                  <c:v>4.9548611111111113E-2</c:v>
                </c:pt>
                <c:pt idx="4114">
                  <c:v>4.9560185185185186E-2</c:v>
                </c:pt>
                <c:pt idx="4115">
                  <c:v>4.9571759259259253E-2</c:v>
                </c:pt>
                <c:pt idx="4116">
                  <c:v>4.9583333333333333E-2</c:v>
                </c:pt>
                <c:pt idx="4117">
                  <c:v>4.9594907407407407E-2</c:v>
                </c:pt>
                <c:pt idx="4118">
                  <c:v>4.9606481481481481E-2</c:v>
                </c:pt>
                <c:pt idx="4119">
                  <c:v>4.9618055555555561E-2</c:v>
                </c:pt>
                <c:pt idx="4120">
                  <c:v>4.9629629629629635E-2</c:v>
                </c:pt>
                <c:pt idx="4121">
                  <c:v>4.9641203703703701E-2</c:v>
                </c:pt>
                <c:pt idx="4122">
                  <c:v>4.9652777777777775E-2</c:v>
                </c:pt>
                <c:pt idx="4123">
                  <c:v>4.9664351851851855E-2</c:v>
                </c:pt>
                <c:pt idx="4124">
                  <c:v>4.9675925925925929E-2</c:v>
                </c:pt>
                <c:pt idx="4125">
                  <c:v>4.9687499999999996E-2</c:v>
                </c:pt>
                <c:pt idx="4126">
                  <c:v>4.9699074074074069E-2</c:v>
                </c:pt>
                <c:pt idx="4127">
                  <c:v>4.971064814814815E-2</c:v>
                </c:pt>
                <c:pt idx="4128">
                  <c:v>4.9722222222222223E-2</c:v>
                </c:pt>
                <c:pt idx="4129">
                  <c:v>4.9733796296296297E-2</c:v>
                </c:pt>
                <c:pt idx="4130">
                  <c:v>4.9745370370370377E-2</c:v>
                </c:pt>
                <c:pt idx="4131">
                  <c:v>4.9756944444444444E-2</c:v>
                </c:pt>
                <c:pt idx="4132">
                  <c:v>4.9768518518518517E-2</c:v>
                </c:pt>
                <c:pt idx="4133">
                  <c:v>4.9780092592592591E-2</c:v>
                </c:pt>
                <c:pt idx="4134">
                  <c:v>4.9791666666666672E-2</c:v>
                </c:pt>
                <c:pt idx="4135">
                  <c:v>4.9803240740740738E-2</c:v>
                </c:pt>
                <c:pt idx="4136">
                  <c:v>4.9814814814814812E-2</c:v>
                </c:pt>
                <c:pt idx="4137">
                  <c:v>4.9826388888888885E-2</c:v>
                </c:pt>
                <c:pt idx="4138">
                  <c:v>4.9837962962962966E-2</c:v>
                </c:pt>
                <c:pt idx="4139">
                  <c:v>4.9849537037037039E-2</c:v>
                </c:pt>
                <c:pt idx="4140">
                  <c:v>4.9861111111111113E-2</c:v>
                </c:pt>
                <c:pt idx="4141">
                  <c:v>4.987268518518518E-2</c:v>
                </c:pt>
                <c:pt idx="4142">
                  <c:v>4.988425925925926E-2</c:v>
                </c:pt>
                <c:pt idx="4143">
                  <c:v>4.9895833333333334E-2</c:v>
                </c:pt>
                <c:pt idx="4144">
                  <c:v>4.9907407407407407E-2</c:v>
                </c:pt>
                <c:pt idx="4145">
                  <c:v>4.9918981481481474E-2</c:v>
                </c:pt>
                <c:pt idx="4146">
                  <c:v>4.9930555555555554E-2</c:v>
                </c:pt>
                <c:pt idx="4147">
                  <c:v>4.9942129629629628E-2</c:v>
                </c:pt>
                <c:pt idx="4148">
                  <c:v>4.9953703703703702E-2</c:v>
                </c:pt>
                <c:pt idx="4149">
                  <c:v>4.9965277777777782E-2</c:v>
                </c:pt>
                <c:pt idx="4150">
                  <c:v>4.9976851851851856E-2</c:v>
                </c:pt>
                <c:pt idx="4151">
                  <c:v>4.9988425925925922E-2</c:v>
                </c:pt>
                <c:pt idx="4152">
                  <c:v>4.9999999999999996E-2</c:v>
                </c:pt>
                <c:pt idx="4153">
                  <c:v>5.0011574074074076E-2</c:v>
                </c:pt>
                <c:pt idx="4154">
                  <c:v>5.002314814814815E-2</c:v>
                </c:pt>
                <c:pt idx="4155">
                  <c:v>5.0034722222222223E-2</c:v>
                </c:pt>
                <c:pt idx="4156">
                  <c:v>5.004629629629629E-2</c:v>
                </c:pt>
                <c:pt idx="4157">
                  <c:v>5.0057870370370371E-2</c:v>
                </c:pt>
                <c:pt idx="4158">
                  <c:v>5.0069444444444444E-2</c:v>
                </c:pt>
                <c:pt idx="4159">
                  <c:v>5.0081018518518518E-2</c:v>
                </c:pt>
                <c:pt idx="4160">
                  <c:v>5.0092592592592598E-2</c:v>
                </c:pt>
                <c:pt idx="4161">
                  <c:v>5.0104166666666672E-2</c:v>
                </c:pt>
                <c:pt idx="4162">
                  <c:v>5.0115740740740738E-2</c:v>
                </c:pt>
                <c:pt idx="4163">
                  <c:v>5.0127314814814812E-2</c:v>
                </c:pt>
                <c:pt idx="4164">
                  <c:v>5.0138888888888893E-2</c:v>
                </c:pt>
                <c:pt idx="4165">
                  <c:v>5.0150462962962966E-2</c:v>
                </c:pt>
                <c:pt idx="4166">
                  <c:v>5.0162037037037033E-2</c:v>
                </c:pt>
                <c:pt idx="4167">
                  <c:v>5.0173611111111106E-2</c:v>
                </c:pt>
                <c:pt idx="4168">
                  <c:v>5.0185185185185187E-2</c:v>
                </c:pt>
                <c:pt idx="4169">
                  <c:v>5.019675925925926E-2</c:v>
                </c:pt>
                <c:pt idx="4170">
                  <c:v>5.0208333333333334E-2</c:v>
                </c:pt>
                <c:pt idx="4171">
                  <c:v>5.0219907407407414E-2</c:v>
                </c:pt>
                <c:pt idx="4172">
                  <c:v>5.0231481481481481E-2</c:v>
                </c:pt>
                <c:pt idx="4173">
                  <c:v>5.0243055555555555E-2</c:v>
                </c:pt>
                <c:pt idx="4174">
                  <c:v>5.0254629629629628E-2</c:v>
                </c:pt>
                <c:pt idx="4175">
                  <c:v>5.0266203703703709E-2</c:v>
                </c:pt>
                <c:pt idx="4176">
                  <c:v>5.0277777777777775E-2</c:v>
                </c:pt>
                <c:pt idx="4177">
                  <c:v>5.0289351851851849E-2</c:v>
                </c:pt>
                <c:pt idx="4178">
                  <c:v>5.0300925925925923E-2</c:v>
                </c:pt>
                <c:pt idx="4179">
                  <c:v>5.0312500000000003E-2</c:v>
                </c:pt>
                <c:pt idx="4180">
                  <c:v>5.0324074074074077E-2</c:v>
                </c:pt>
                <c:pt idx="4181">
                  <c:v>5.033564814814815E-2</c:v>
                </c:pt>
                <c:pt idx="4182">
                  <c:v>5.0347222222222217E-2</c:v>
                </c:pt>
                <c:pt idx="4183">
                  <c:v>5.0358796296296297E-2</c:v>
                </c:pt>
                <c:pt idx="4184">
                  <c:v>5.0370370370370371E-2</c:v>
                </c:pt>
                <c:pt idx="4185">
                  <c:v>5.0381944444444444E-2</c:v>
                </c:pt>
                <c:pt idx="4186">
                  <c:v>5.0393518518518511E-2</c:v>
                </c:pt>
                <c:pt idx="4187">
                  <c:v>5.0405092592592592E-2</c:v>
                </c:pt>
                <c:pt idx="4188">
                  <c:v>5.0416666666666665E-2</c:v>
                </c:pt>
                <c:pt idx="4189">
                  <c:v>5.0428240740740739E-2</c:v>
                </c:pt>
                <c:pt idx="4190">
                  <c:v>5.0439814814814819E-2</c:v>
                </c:pt>
                <c:pt idx="4191">
                  <c:v>5.0451388888888893E-2</c:v>
                </c:pt>
                <c:pt idx="4192">
                  <c:v>5.0462962962962959E-2</c:v>
                </c:pt>
                <c:pt idx="4193">
                  <c:v>5.0474537037037033E-2</c:v>
                </c:pt>
                <c:pt idx="4194">
                  <c:v>5.0486111111111114E-2</c:v>
                </c:pt>
                <c:pt idx="4195">
                  <c:v>5.0497685185185187E-2</c:v>
                </c:pt>
                <c:pt idx="4196">
                  <c:v>5.0509259259259254E-2</c:v>
                </c:pt>
                <c:pt idx="4197">
                  <c:v>5.0520833333333327E-2</c:v>
                </c:pt>
                <c:pt idx="4198">
                  <c:v>5.0532407407407408E-2</c:v>
                </c:pt>
                <c:pt idx="4199">
                  <c:v>5.0543981481481481E-2</c:v>
                </c:pt>
                <c:pt idx="4200">
                  <c:v>5.0555555555555555E-2</c:v>
                </c:pt>
                <c:pt idx="4201">
                  <c:v>5.0567129629629635E-2</c:v>
                </c:pt>
                <c:pt idx="4202">
                  <c:v>5.0578703703703709E-2</c:v>
                </c:pt>
                <c:pt idx="4203">
                  <c:v>5.0590277777777776E-2</c:v>
                </c:pt>
                <c:pt idx="4204">
                  <c:v>5.0601851851851849E-2</c:v>
                </c:pt>
                <c:pt idx="4205">
                  <c:v>5.061342592592593E-2</c:v>
                </c:pt>
                <c:pt idx="4206">
                  <c:v>5.0625000000000003E-2</c:v>
                </c:pt>
                <c:pt idx="4207">
                  <c:v>5.063657407407407E-2</c:v>
                </c:pt>
                <c:pt idx="4208">
                  <c:v>5.0648148148148144E-2</c:v>
                </c:pt>
                <c:pt idx="4209">
                  <c:v>5.0659722222222224E-2</c:v>
                </c:pt>
                <c:pt idx="4210">
                  <c:v>5.0671296296296298E-2</c:v>
                </c:pt>
                <c:pt idx="4211">
                  <c:v>5.0682870370370371E-2</c:v>
                </c:pt>
                <c:pt idx="4212">
                  <c:v>5.0694444444444452E-2</c:v>
                </c:pt>
                <c:pt idx="4213">
                  <c:v>5.0706018518518518E-2</c:v>
                </c:pt>
                <c:pt idx="4214">
                  <c:v>5.0717592592592592E-2</c:v>
                </c:pt>
                <c:pt idx="4215">
                  <c:v>5.0729166666666665E-2</c:v>
                </c:pt>
                <c:pt idx="4216">
                  <c:v>5.0740740740740746E-2</c:v>
                </c:pt>
                <c:pt idx="4217">
                  <c:v>5.0752314814814813E-2</c:v>
                </c:pt>
                <c:pt idx="4218">
                  <c:v>5.0763888888888886E-2</c:v>
                </c:pt>
                <c:pt idx="4219">
                  <c:v>5.077546296296296E-2</c:v>
                </c:pt>
                <c:pt idx="4220">
                  <c:v>5.078703703703704E-2</c:v>
                </c:pt>
                <c:pt idx="4221">
                  <c:v>5.0798611111111114E-2</c:v>
                </c:pt>
                <c:pt idx="4222">
                  <c:v>5.0810185185185187E-2</c:v>
                </c:pt>
                <c:pt idx="4223">
                  <c:v>5.0821759259259254E-2</c:v>
                </c:pt>
                <c:pt idx="4224">
                  <c:v>5.0833333333333335E-2</c:v>
                </c:pt>
                <c:pt idx="4225">
                  <c:v>5.0844907407407408E-2</c:v>
                </c:pt>
                <c:pt idx="4226">
                  <c:v>5.0856481481481482E-2</c:v>
                </c:pt>
                <c:pt idx="4227">
                  <c:v>5.0868055555555548E-2</c:v>
                </c:pt>
                <c:pt idx="4228">
                  <c:v>5.0879629629629629E-2</c:v>
                </c:pt>
                <c:pt idx="4229">
                  <c:v>5.0891203703703702E-2</c:v>
                </c:pt>
                <c:pt idx="4230">
                  <c:v>5.0902777777777776E-2</c:v>
                </c:pt>
                <c:pt idx="4231">
                  <c:v>5.0914351851851856E-2</c:v>
                </c:pt>
                <c:pt idx="4232">
                  <c:v>5.092592592592593E-2</c:v>
                </c:pt>
                <c:pt idx="4233">
                  <c:v>5.0937499999999997E-2</c:v>
                </c:pt>
                <c:pt idx="4234">
                  <c:v>5.094907407407407E-2</c:v>
                </c:pt>
                <c:pt idx="4235">
                  <c:v>5.0960648148148151E-2</c:v>
                </c:pt>
                <c:pt idx="4236">
                  <c:v>5.0972222222222224E-2</c:v>
                </c:pt>
                <c:pt idx="4237">
                  <c:v>5.0983796296296291E-2</c:v>
                </c:pt>
                <c:pt idx="4238">
                  <c:v>5.0995370370370365E-2</c:v>
                </c:pt>
                <c:pt idx="4239">
                  <c:v>5.1006944444444445E-2</c:v>
                </c:pt>
                <c:pt idx="4240">
                  <c:v>5.1018518518518519E-2</c:v>
                </c:pt>
                <c:pt idx="4241">
                  <c:v>5.1030092592592592E-2</c:v>
                </c:pt>
                <c:pt idx="4242">
                  <c:v>5.1041666666666673E-2</c:v>
                </c:pt>
                <c:pt idx="4243">
                  <c:v>5.1053240740740746E-2</c:v>
                </c:pt>
                <c:pt idx="4244">
                  <c:v>5.1064814814814813E-2</c:v>
                </c:pt>
                <c:pt idx="4245">
                  <c:v>5.1076388888888886E-2</c:v>
                </c:pt>
                <c:pt idx="4246">
                  <c:v>5.1087962962962967E-2</c:v>
                </c:pt>
                <c:pt idx="4247">
                  <c:v>5.1099537037037041E-2</c:v>
                </c:pt>
                <c:pt idx="4248">
                  <c:v>5.1111111111111107E-2</c:v>
                </c:pt>
                <c:pt idx="4249">
                  <c:v>5.1122685185185181E-2</c:v>
                </c:pt>
                <c:pt idx="4250">
                  <c:v>5.1134259259259261E-2</c:v>
                </c:pt>
                <c:pt idx="4251">
                  <c:v>5.1145833333333335E-2</c:v>
                </c:pt>
                <c:pt idx="4252">
                  <c:v>5.1157407407407408E-2</c:v>
                </c:pt>
                <c:pt idx="4253">
                  <c:v>5.1168981481481489E-2</c:v>
                </c:pt>
                <c:pt idx="4254">
                  <c:v>5.1180555555555556E-2</c:v>
                </c:pt>
                <c:pt idx="4255">
                  <c:v>5.1192129629629629E-2</c:v>
                </c:pt>
                <c:pt idx="4256">
                  <c:v>5.1203703703703703E-2</c:v>
                </c:pt>
                <c:pt idx="4257">
                  <c:v>5.1215277777777783E-2</c:v>
                </c:pt>
                <c:pt idx="4258">
                  <c:v>5.122685185185185E-2</c:v>
                </c:pt>
                <c:pt idx="4259">
                  <c:v>5.1238425925925923E-2</c:v>
                </c:pt>
                <c:pt idx="4260">
                  <c:v>5.1249999999999997E-2</c:v>
                </c:pt>
                <c:pt idx="4261">
                  <c:v>5.1261574074074077E-2</c:v>
                </c:pt>
                <c:pt idx="4262">
                  <c:v>5.1273148148148151E-2</c:v>
                </c:pt>
                <c:pt idx="4263">
                  <c:v>5.1284722222222225E-2</c:v>
                </c:pt>
                <c:pt idx="4264">
                  <c:v>5.1296296296296291E-2</c:v>
                </c:pt>
                <c:pt idx="4265">
                  <c:v>5.1307870370370372E-2</c:v>
                </c:pt>
                <c:pt idx="4266">
                  <c:v>5.1319444444444445E-2</c:v>
                </c:pt>
                <c:pt idx="4267">
                  <c:v>5.1331018518518519E-2</c:v>
                </c:pt>
                <c:pt idx="4268">
                  <c:v>5.1342592592592586E-2</c:v>
                </c:pt>
                <c:pt idx="4269">
                  <c:v>5.1354166666666666E-2</c:v>
                </c:pt>
                <c:pt idx="4270">
                  <c:v>5.136574074074074E-2</c:v>
                </c:pt>
                <c:pt idx="4271">
                  <c:v>5.1377314814814813E-2</c:v>
                </c:pt>
                <c:pt idx="4272">
                  <c:v>5.1388888888888894E-2</c:v>
                </c:pt>
                <c:pt idx="4273">
                  <c:v>5.1400462962962967E-2</c:v>
                </c:pt>
                <c:pt idx="4274">
                  <c:v>5.1412037037037034E-2</c:v>
                </c:pt>
                <c:pt idx="4275">
                  <c:v>5.1423611111111107E-2</c:v>
                </c:pt>
                <c:pt idx="4276">
                  <c:v>5.1435185185185188E-2</c:v>
                </c:pt>
                <c:pt idx="4277">
                  <c:v>5.1446759259259262E-2</c:v>
                </c:pt>
                <c:pt idx="4278">
                  <c:v>5.1458333333333328E-2</c:v>
                </c:pt>
                <c:pt idx="4279">
                  <c:v>5.1469907407407402E-2</c:v>
                </c:pt>
                <c:pt idx="4280">
                  <c:v>5.1481481481481482E-2</c:v>
                </c:pt>
                <c:pt idx="4281">
                  <c:v>5.1493055555555556E-2</c:v>
                </c:pt>
                <c:pt idx="4282">
                  <c:v>5.1504629629629629E-2</c:v>
                </c:pt>
                <c:pt idx="4283">
                  <c:v>5.151620370370371E-2</c:v>
                </c:pt>
                <c:pt idx="4284">
                  <c:v>5.1527777777777777E-2</c:v>
                </c:pt>
                <c:pt idx="4285">
                  <c:v>5.1527777777777777E-2</c:v>
                </c:pt>
                <c:pt idx="4286">
                  <c:v>5.153935185185185E-2</c:v>
                </c:pt>
                <c:pt idx="4287">
                  <c:v>5.1550925925925924E-2</c:v>
                </c:pt>
                <c:pt idx="4288">
                  <c:v>5.1562500000000004E-2</c:v>
                </c:pt>
                <c:pt idx="4289">
                  <c:v>5.1574074074074078E-2</c:v>
                </c:pt>
                <c:pt idx="4290">
                  <c:v>5.1585648148148144E-2</c:v>
                </c:pt>
                <c:pt idx="4291">
                  <c:v>5.1597222222222218E-2</c:v>
                </c:pt>
                <c:pt idx="4292">
                  <c:v>5.1608796296296298E-2</c:v>
                </c:pt>
                <c:pt idx="4293">
                  <c:v>5.1620370370370372E-2</c:v>
                </c:pt>
                <c:pt idx="4294">
                  <c:v>5.1631944444444446E-2</c:v>
                </c:pt>
                <c:pt idx="4295">
                  <c:v>5.1643518518518526E-2</c:v>
                </c:pt>
                <c:pt idx="4296">
                  <c:v>5.1655092592592593E-2</c:v>
                </c:pt>
                <c:pt idx="4297">
                  <c:v>5.1666666666666666E-2</c:v>
                </c:pt>
                <c:pt idx="4298">
                  <c:v>5.167824074074074E-2</c:v>
                </c:pt>
                <c:pt idx="4299">
                  <c:v>5.168981481481482E-2</c:v>
                </c:pt>
                <c:pt idx="4300">
                  <c:v>5.1701388888888887E-2</c:v>
                </c:pt>
                <c:pt idx="4301">
                  <c:v>5.1712962962962961E-2</c:v>
                </c:pt>
                <c:pt idx="4302">
                  <c:v>5.1724537037037034E-2</c:v>
                </c:pt>
                <c:pt idx="4303">
                  <c:v>5.1736111111111115E-2</c:v>
                </c:pt>
                <c:pt idx="4304">
                  <c:v>5.1747685185185188E-2</c:v>
                </c:pt>
                <c:pt idx="4305">
                  <c:v>5.1759259259259262E-2</c:v>
                </c:pt>
                <c:pt idx="4306">
                  <c:v>5.1770833333333328E-2</c:v>
                </c:pt>
                <c:pt idx="4307">
                  <c:v>5.1782407407407409E-2</c:v>
                </c:pt>
                <c:pt idx="4308">
                  <c:v>5.1793981481481483E-2</c:v>
                </c:pt>
                <c:pt idx="4309">
                  <c:v>5.1805555555555556E-2</c:v>
                </c:pt>
                <c:pt idx="4310">
                  <c:v>5.1817129629629623E-2</c:v>
                </c:pt>
                <c:pt idx="4311">
                  <c:v>5.1828703703703703E-2</c:v>
                </c:pt>
                <c:pt idx="4312">
                  <c:v>5.1840277777777777E-2</c:v>
                </c:pt>
                <c:pt idx="4313">
                  <c:v>5.185185185185185E-2</c:v>
                </c:pt>
                <c:pt idx="4314">
                  <c:v>5.1863425925925931E-2</c:v>
                </c:pt>
                <c:pt idx="4315">
                  <c:v>5.1875000000000004E-2</c:v>
                </c:pt>
                <c:pt idx="4316">
                  <c:v>5.1886574074074071E-2</c:v>
                </c:pt>
                <c:pt idx="4317">
                  <c:v>5.1898148148148145E-2</c:v>
                </c:pt>
                <c:pt idx="4318">
                  <c:v>5.1909722222222225E-2</c:v>
                </c:pt>
                <c:pt idx="4319">
                  <c:v>5.1921296296296299E-2</c:v>
                </c:pt>
                <c:pt idx="4320">
                  <c:v>5.1932870370370365E-2</c:v>
                </c:pt>
                <c:pt idx="4321">
                  <c:v>5.1944444444444439E-2</c:v>
                </c:pt>
                <c:pt idx="4322">
                  <c:v>5.1956018518518519E-2</c:v>
                </c:pt>
                <c:pt idx="4323">
                  <c:v>5.1967592592592593E-2</c:v>
                </c:pt>
                <c:pt idx="4324">
                  <c:v>5.1979166666666667E-2</c:v>
                </c:pt>
                <c:pt idx="4325">
                  <c:v>5.1990740740740747E-2</c:v>
                </c:pt>
                <c:pt idx="4326">
                  <c:v>5.2002314814814814E-2</c:v>
                </c:pt>
                <c:pt idx="4327">
                  <c:v>5.2013888888888887E-2</c:v>
                </c:pt>
                <c:pt idx="4328">
                  <c:v>5.2025462962962961E-2</c:v>
                </c:pt>
                <c:pt idx="4329">
                  <c:v>5.2037037037037041E-2</c:v>
                </c:pt>
                <c:pt idx="4330">
                  <c:v>5.2048611111111108E-2</c:v>
                </c:pt>
                <c:pt idx="4331">
                  <c:v>5.2060185185185182E-2</c:v>
                </c:pt>
                <c:pt idx="4332">
                  <c:v>5.2071759259259255E-2</c:v>
                </c:pt>
                <c:pt idx="4333">
                  <c:v>5.2083333333333336E-2</c:v>
                </c:pt>
                <c:pt idx="4334">
                  <c:v>5.2094907407407409E-2</c:v>
                </c:pt>
                <c:pt idx="4335">
                  <c:v>5.2106481481481483E-2</c:v>
                </c:pt>
                <c:pt idx="4336">
                  <c:v>5.2118055555555563E-2</c:v>
                </c:pt>
                <c:pt idx="4337">
                  <c:v>5.212962962962963E-2</c:v>
                </c:pt>
                <c:pt idx="4338">
                  <c:v>5.2141203703703703E-2</c:v>
                </c:pt>
                <c:pt idx="4339">
                  <c:v>5.2152777777777777E-2</c:v>
                </c:pt>
                <c:pt idx="4340">
                  <c:v>5.2164351851851858E-2</c:v>
                </c:pt>
                <c:pt idx="4341">
                  <c:v>5.2175925925925924E-2</c:v>
                </c:pt>
                <c:pt idx="4342">
                  <c:v>5.2187499999999998E-2</c:v>
                </c:pt>
                <c:pt idx="4343">
                  <c:v>5.2199074074074071E-2</c:v>
                </c:pt>
                <c:pt idx="4344">
                  <c:v>5.2210648148148152E-2</c:v>
                </c:pt>
                <c:pt idx="4345">
                  <c:v>5.2222222222222225E-2</c:v>
                </c:pt>
                <c:pt idx="4346">
                  <c:v>5.2233796296296299E-2</c:v>
                </c:pt>
                <c:pt idx="4347">
                  <c:v>5.2245370370370366E-2</c:v>
                </c:pt>
                <c:pt idx="4348">
                  <c:v>5.2256944444444446E-2</c:v>
                </c:pt>
                <c:pt idx="4349">
                  <c:v>5.226851851851852E-2</c:v>
                </c:pt>
                <c:pt idx="4350">
                  <c:v>5.2280092592592593E-2</c:v>
                </c:pt>
                <c:pt idx="4351">
                  <c:v>5.229166666666666E-2</c:v>
                </c:pt>
                <c:pt idx="4352">
                  <c:v>5.230324074074074E-2</c:v>
                </c:pt>
                <c:pt idx="4353">
                  <c:v>5.2314814814814814E-2</c:v>
                </c:pt>
                <c:pt idx="4354">
                  <c:v>5.2326388888888888E-2</c:v>
                </c:pt>
                <c:pt idx="4355">
                  <c:v>5.2337962962962968E-2</c:v>
                </c:pt>
                <c:pt idx="4356">
                  <c:v>5.2349537037037042E-2</c:v>
                </c:pt>
                <c:pt idx="4357">
                  <c:v>5.2361111111111108E-2</c:v>
                </c:pt>
                <c:pt idx="4358">
                  <c:v>5.2372685185185182E-2</c:v>
                </c:pt>
                <c:pt idx="4359">
                  <c:v>5.2384259259259262E-2</c:v>
                </c:pt>
                <c:pt idx="4360">
                  <c:v>5.2395833333333336E-2</c:v>
                </c:pt>
                <c:pt idx="4361">
                  <c:v>5.2407407407407403E-2</c:v>
                </c:pt>
                <c:pt idx="4362">
                  <c:v>5.2418981481481476E-2</c:v>
                </c:pt>
                <c:pt idx="4363">
                  <c:v>5.2430555555555557E-2</c:v>
                </c:pt>
                <c:pt idx="4364">
                  <c:v>5.244212962962963E-2</c:v>
                </c:pt>
                <c:pt idx="4365">
                  <c:v>5.2453703703703704E-2</c:v>
                </c:pt>
                <c:pt idx="4366">
                  <c:v>5.2465277777777784E-2</c:v>
                </c:pt>
                <c:pt idx="4367">
                  <c:v>5.2476851851851851E-2</c:v>
                </c:pt>
                <c:pt idx="4368">
                  <c:v>5.2488425925925924E-2</c:v>
                </c:pt>
                <c:pt idx="4369">
                  <c:v>5.2499999999999998E-2</c:v>
                </c:pt>
                <c:pt idx="4370">
                  <c:v>5.2511574074074079E-2</c:v>
                </c:pt>
                <c:pt idx="4371">
                  <c:v>5.2523148148148145E-2</c:v>
                </c:pt>
                <c:pt idx="4372">
                  <c:v>5.2534722222222219E-2</c:v>
                </c:pt>
                <c:pt idx="4373">
                  <c:v>5.2546296296296292E-2</c:v>
                </c:pt>
                <c:pt idx="4374">
                  <c:v>5.2557870370370373E-2</c:v>
                </c:pt>
                <c:pt idx="4375">
                  <c:v>5.2569444444444446E-2</c:v>
                </c:pt>
                <c:pt idx="4376">
                  <c:v>5.258101851851852E-2</c:v>
                </c:pt>
                <c:pt idx="4377">
                  <c:v>5.2592592592592587E-2</c:v>
                </c:pt>
                <c:pt idx="4378">
                  <c:v>5.2604166666666667E-2</c:v>
                </c:pt>
                <c:pt idx="4379">
                  <c:v>5.2615740740740741E-2</c:v>
                </c:pt>
                <c:pt idx="4380">
                  <c:v>5.2627314814814814E-2</c:v>
                </c:pt>
                <c:pt idx="4381">
                  <c:v>5.2638888888888895E-2</c:v>
                </c:pt>
                <c:pt idx="4382">
                  <c:v>5.2650462962962961E-2</c:v>
                </c:pt>
                <c:pt idx="4383">
                  <c:v>5.2662037037037035E-2</c:v>
                </c:pt>
                <c:pt idx="4384">
                  <c:v>5.2673611111111109E-2</c:v>
                </c:pt>
                <c:pt idx="4385">
                  <c:v>5.2685185185185189E-2</c:v>
                </c:pt>
                <c:pt idx="4386">
                  <c:v>5.2696759259259263E-2</c:v>
                </c:pt>
                <c:pt idx="4387">
                  <c:v>5.2708333333333336E-2</c:v>
                </c:pt>
                <c:pt idx="4388">
                  <c:v>5.2719907407407403E-2</c:v>
                </c:pt>
                <c:pt idx="4389">
                  <c:v>5.2731481481481483E-2</c:v>
                </c:pt>
                <c:pt idx="4390">
                  <c:v>5.2743055555555557E-2</c:v>
                </c:pt>
                <c:pt idx="4391">
                  <c:v>5.275462962962963E-2</c:v>
                </c:pt>
                <c:pt idx="4392">
                  <c:v>5.2766203703703697E-2</c:v>
                </c:pt>
                <c:pt idx="4393">
                  <c:v>5.2777777777777778E-2</c:v>
                </c:pt>
                <c:pt idx="4394">
                  <c:v>5.2789351851851851E-2</c:v>
                </c:pt>
                <c:pt idx="4395">
                  <c:v>5.2800925925925925E-2</c:v>
                </c:pt>
                <c:pt idx="4396">
                  <c:v>5.2812500000000005E-2</c:v>
                </c:pt>
                <c:pt idx="4397">
                  <c:v>5.2824074074074079E-2</c:v>
                </c:pt>
                <c:pt idx="4398">
                  <c:v>5.2835648148148145E-2</c:v>
                </c:pt>
                <c:pt idx="4399">
                  <c:v>5.2847222222222219E-2</c:v>
                </c:pt>
                <c:pt idx="4400">
                  <c:v>5.28587962962963E-2</c:v>
                </c:pt>
                <c:pt idx="4401">
                  <c:v>5.2870370370370373E-2</c:v>
                </c:pt>
                <c:pt idx="4402">
                  <c:v>5.288194444444444E-2</c:v>
                </c:pt>
                <c:pt idx="4403">
                  <c:v>5.2893518518518513E-2</c:v>
                </c:pt>
                <c:pt idx="4404">
                  <c:v>5.2905092592592594E-2</c:v>
                </c:pt>
                <c:pt idx="4405">
                  <c:v>5.2916666666666667E-2</c:v>
                </c:pt>
                <c:pt idx="4406">
                  <c:v>5.2928240740740741E-2</c:v>
                </c:pt>
                <c:pt idx="4407">
                  <c:v>5.2939814814814821E-2</c:v>
                </c:pt>
                <c:pt idx="4408">
                  <c:v>5.2951388888888888E-2</c:v>
                </c:pt>
                <c:pt idx="4409">
                  <c:v>5.2962962962962962E-2</c:v>
                </c:pt>
                <c:pt idx="4410">
                  <c:v>5.2974537037037035E-2</c:v>
                </c:pt>
                <c:pt idx="4411">
                  <c:v>5.2986111111111116E-2</c:v>
                </c:pt>
                <c:pt idx="4412">
                  <c:v>5.2997685185185182E-2</c:v>
                </c:pt>
                <c:pt idx="4413">
                  <c:v>5.3009259259259256E-2</c:v>
                </c:pt>
                <c:pt idx="4414">
                  <c:v>5.302083333333333E-2</c:v>
                </c:pt>
                <c:pt idx="4415">
                  <c:v>5.303240740740741E-2</c:v>
                </c:pt>
                <c:pt idx="4416">
                  <c:v>5.3043981481481484E-2</c:v>
                </c:pt>
                <c:pt idx="4417">
                  <c:v>5.3055555555555557E-2</c:v>
                </c:pt>
                <c:pt idx="4418">
                  <c:v>5.3067129629629638E-2</c:v>
                </c:pt>
                <c:pt idx="4419">
                  <c:v>5.3078703703703704E-2</c:v>
                </c:pt>
                <c:pt idx="4420">
                  <c:v>5.3090277777777778E-2</c:v>
                </c:pt>
                <c:pt idx="4421">
                  <c:v>5.3101851851851851E-2</c:v>
                </c:pt>
                <c:pt idx="4422">
                  <c:v>5.3113425925925932E-2</c:v>
                </c:pt>
                <c:pt idx="4423">
                  <c:v>5.3124999999999999E-2</c:v>
                </c:pt>
                <c:pt idx="4424">
                  <c:v>5.3136574074074072E-2</c:v>
                </c:pt>
                <c:pt idx="4425">
                  <c:v>5.3148148148148146E-2</c:v>
                </c:pt>
                <c:pt idx="4426">
                  <c:v>5.3159722222222226E-2</c:v>
                </c:pt>
                <c:pt idx="4427">
                  <c:v>5.31712962962963E-2</c:v>
                </c:pt>
                <c:pt idx="4428">
                  <c:v>5.3182870370370366E-2</c:v>
                </c:pt>
                <c:pt idx="4429">
                  <c:v>5.319444444444444E-2</c:v>
                </c:pt>
                <c:pt idx="4430">
                  <c:v>5.3206018518518521E-2</c:v>
                </c:pt>
                <c:pt idx="4431">
                  <c:v>5.3217592592592594E-2</c:v>
                </c:pt>
                <c:pt idx="4432">
                  <c:v>5.3229166666666661E-2</c:v>
                </c:pt>
                <c:pt idx="4433">
                  <c:v>5.3240740740740734E-2</c:v>
                </c:pt>
                <c:pt idx="4434">
                  <c:v>5.3252314814814815E-2</c:v>
                </c:pt>
                <c:pt idx="4435">
                  <c:v>5.3263888888888888E-2</c:v>
                </c:pt>
                <c:pt idx="4436">
                  <c:v>5.3275462962962962E-2</c:v>
                </c:pt>
                <c:pt idx="4437">
                  <c:v>5.3287037037037042E-2</c:v>
                </c:pt>
                <c:pt idx="4438">
                  <c:v>5.3298611111111116E-2</c:v>
                </c:pt>
                <c:pt idx="4439">
                  <c:v>5.3310185185185183E-2</c:v>
                </c:pt>
                <c:pt idx="4440">
                  <c:v>5.3321759259259256E-2</c:v>
                </c:pt>
                <c:pt idx="4441">
                  <c:v>5.3333333333333337E-2</c:v>
                </c:pt>
                <c:pt idx="4442">
                  <c:v>5.334490740740741E-2</c:v>
                </c:pt>
                <c:pt idx="4443">
                  <c:v>5.3356481481481477E-2</c:v>
                </c:pt>
                <c:pt idx="4444">
                  <c:v>5.3368055555555551E-2</c:v>
                </c:pt>
                <c:pt idx="4445">
                  <c:v>5.3379629629629631E-2</c:v>
                </c:pt>
                <c:pt idx="4446">
                  <c:v>5.3391203703703705E-2</c:v>
                </c:pt>
                <c:pt idx="4447">
                  <c:v>5.3402777777777778E-2</c:v>
                </c:pt>
                <c:pt idx="4448">
                  <c:v>5.3414351851851859E-2</c:v>
                </c:pt>
                <c:pt idx="4449">
                  <c:v>5.3425925925925925E-2</c:v>
                </c:pt>
                <c:pt idx="4450">
                  <c:v>5.3437499999999999E-2</c:v>
                </c:pt>
                <c:pt idx="4451">
                  <c:v>5.3449074074074072E-2</c:v>
                </c:pt>
                <c:pt idx="4452">
                  <c:v>5.3460648148148153E-2</c:v>
                </c:pt>
                <c:pt idx="4453">
                  <c:v>5.347222222222222E-2</c:v>
                </c:pt>
                <c:pt idx="4454">
                  <c:v>5.3483796296296293E-2</c:v>
                </c:pt>
                <c:pt idx="4455">
                  <c:v>5.3495370370370367E-2</c:v>
                </c:pt>
                <c:pt idx="4456">
                  <c:v>5.3506944444444447E-2</c:v>
                </c:pt>
                <c:pt idx="4457">
                  <c:v>5.3518518518518521E-2</c:v>
                </c:pt>
                <c:pt idx="4458">
                  <c:v>5.3530092592592594E-2</c:v>
                </c:pt>
                <c:pt idx="4459">
                  <c:v>5.3541666666666675E-2</c:v>
                </c:pt>
                <c:pt idx="4460">
                  <c:v>5.3553240740740742E-2</c:v>
                </c:pt>
                <c:pt idx="4461">
                  <c:v>5.3564814814814815E-2</c:v>
                </c:pt>
                <c:pt idx="4462">
                  <c:v>5.3576388888888889E-2</c:v>
                </c:pt>
                <c:pt idx="4463">
                  <c:v>5.3587962962962969E-2</c:v>
                </c:pt>
                <c:pt idx="4464">
                  <c:v>5.3599537037037036E-2</c:v>
                </c:pt>
                <c:pt idx="4465">
                  <c:v>5.3611111111111109E-2</c:v>
                </c:pt>
                <c:pt idx="4466">
                  <c:v>5.3622685185185183E-2</c:v>
                </c:pt>
                <c:pt idx="4467">
                  <c:v>5.3634259259259263E-2</c:v>
                </c:pt>
                <c:pt idx="4468">
                  <c:v>5.3645833333333337E-2</c:v>
                </c:pt>
                <c:pt idx="4469">
                  <c:v>5.3657407407407404E-2</c:v>
                </c:pt>
                <c:pt idx="4470">
                  <c:v>5.3668981481481477E-2</c:v>
                </c:pt>
                <c:pt idx="4471">
                  <c:v>5.3680555555555558E-2</c:v>
                </c:pt>
                <c:pt idx="4472">
                  <c:v>5.3692129629629631E-2</c:v>
                </c:pt>
                <c:pt idx="4473">
                  <c:v>5.3703703703703698E-2</c:v>
                </c:pt>
                <c:pt idx="4474">
                  <c:v>5.3715277777777772E-2</c:v>
                </c:pt>
                <c:pt idx="4475">
                  <c:v>5.3726851851851852E-2</c:v>
                </c:pt>
                <c:pt idx="4476">
                  <c:v>5.3738425925925926E-2</c:v>
                </c:pt>
                <c:pt idx="4477">
                  <c:v>5.3749999999999999E-2</c:v>
                </c:pt>
                <c:pt idx="4478">
                  <c:v>5.376157407407408E-2</c:v>
                </c:pt>
                <c:pt idx="4479">
                  <c:v>5.3773148148148153E-2</c:v>
                </c:pt>
                <c:pt idx="4480">
                  <c:v>5.378472222222222E-2</c:v>
                </c:pt>
                <c:pt idx="4481">
                  <c:v>5.3796296296296293E-2</c:v>
                </c:pt>
                <c:pt idx="4482">
                  <c:v>5.3807870370370374E-2</c:v>
                </c:pt>
                <c:pt idx="4483">
                  <c:v>5.3819444444444448E-2</c:v>
                </c:pt>
                <c:pt idx="4484">
                  <c:v>5.3831018518518514E-2</c:v>
                </c:pt>
                <c:pt idx="4485">
                  <c:v>5.3842592592592588E-2</c:v>
                </c:pt>
                <c:pt idx="4486">
                  <c:v>5.3854166666666668E-2</c:v>
                </c:pt>
                <c:pt idx="4487">
                  <c:v>5.3865740740740742E-2</c:v>
                </c:pt>
                <c:pt idx="4488">
                  <c:v>5.3877314814814815E-2</c:v>
                </c:pt>
                <c:pt idx="4489">
                  <c:v>5.3888888888888896E-2</c:v>
                </c:pt>
                <c:pt idx="4490">
                  <c:v>5.3900462962962963E-2</c:v>
                </c:pt>
                <c:pt idx="4491">
                  <c:v>5.3912037037037036E-2</c:v>
                </c:pt>
                <c:pt idx="4492">
                  <c:v>5.392361111111111E-2</c:v>
                </c:pt>
                <c:pt idx="4493">
                  <c:v>5.393518518518519E-2</c:v>
                </c:pt>
                <c:pt idx="4494">
                  <c:v>5.3946759259259257E-2</c:v>
                </c:pt>
                <c:pt idx="4495">
                  <c:v>5.395833333333333E-2</c:v>
                </c:pt>
                <c:pt idx="4496">
                  <c:v>5.3969907407407404E-2</c:v>
                </c:pt>
                <c:pt idx="4497">
                  <c:v>5.3981481481481484E-2</c:v>
                </c:pt>
                <c:pt idx="4498">
                  <c:v>5.3993055555555558E-2</c:v>
                </c:pt>
                <c:pt idx="4499">
                  <c:v>5.4004629629629632E-2</c:v>
                </c:pt>
                <c:pt idx="4500">
                  <c:v>5.4016203703703712E-2</c:v>
                </c:pt>
                <c:pt idx="4501">
                  <c:v>5.4027777777777779E-2</c:v>
                </c:pt>
                <c:pt idx="4502">
                  <c:v>5.4039351851851852E-2</c:v>
                </c:pt>
                <c:pt idx="4503">
                  <c:v>5.4050925925925926E-2</c:v>
                </c:pt>
                <c:pt idx="4504">
                  <c:v>5.4062500000000006E-2</c:v>
                </c:pt>
                <c:pt idx="4505">
                  <c:v>5.4074074074074073E-2</c:v>
                </c:pt>
                <c:pt idx="4506">
                  <c:v>5.4085648148148147E-2</c:v>
                </c:pt>
                <c:pt idx="4507">
                  <c:v>5.409722222222222E-2</c:v>
                </c:pt>
                <c:pt idx="4508">
                  <c:v>5.4108796296296301E-2</c:v>
                </c:pt>
                <c:pt idx="4509">
                  <c:v>5.4120370370370374E-2</c:v>
                </c:pt>
                <c:pt idx="4510">
                  <c:v>5.4131944444444441E-2</c:v>
                </c:pt>
                <c:pt idx="4511">
                  <c:v>5.4143518518518514E-2</c:v>
                </c:pt>
                <c:pt idx="4512">
                  <c:v>5.4155092592592595E-2</c:v>
                </c:pt>
                <c:pt idx="4513">
                  <c:v>5.4166666666666669E-2</c:v>
                </c:pt>
                <c:pt idx="4514">
                  <c:v>5.4178240740740735E-2</c:v>
                </c:pt>
                <c:pt idx="4515">
                  <c:v>5.4189814814814809E-2</c:v>
                </c:pt>
                <c:pt idx="4516">
                  <c:v>5.4201388888888889E-2</c:v>
                </c:pt>
                <c:pt idx="4517">
                  <c:v>5.4212962962962963E-2</c:v>
                </c:pt>
                <c:pt idx="4518">
                  <c:v>5.4224537037037036E-2</c:v>
                </c:pt>
                <c:pt idx="4519">
                  <c:v>5.4236111111111117E-2</c:v>
                </c:pt>
                <c:pt idx="4520">
                  <c:v>5.424768518518519E-2</c:v>
                </c:pt>
                <c:pt idx="4521">
                  <c:v>5.4259259259259257E-2</c:v>
                </c:pt>
                <c:pt idx="4522">
                  <c:v>5.4270833333333331E-2</c:v>
                </c:pt>
                <c:pt idx="4523">
                  <c:v>5.4282407407407411E-2</c:v>
                </c:pt>
                <c:pt idx="4524">
                  <c:v>5.4293981481481485E-2</c:v>
                </c:pt>
                <c:pt idx="4525">
                  <c:v>5.4305555555555551E-2</c:v>
                </c:pt>
                <c:pt idx="4526">
                  <c:v>5.4317129629629625E-2</c:v>
                </c:pt>
                <c:pt idx="4527">
                  <c:v>5.4328703703703705E-2</c:v>
                </c:pt>
                <c:pt idx="4528">
                  <c:v>5.4340277777777779E-2</c:v>
                </c:pt>
                <c:pt idx="4529">
                  <c:v>5.4351851851851853E-2</c:v>
                </c:pt>
                <c:pt idx="4530">
                  <c:v>5.4363425925925933E-2</c:v>
                </c:pt>
                <c:pt idx="4531">
                  <c:v>5.4375E-2</c:v>
                </c:pt>
                <c:pt idx="4532">
                  <c:v>5.4386574074074073E-2</c:v>
                </c:pt>
                <c:pt idx="4533">
                  <c:v>5.4398148148148147E-2</c:v>
                </c:pt>
                <c:pt idx="4534">
                  <c:v>5.4409722222222227E-2</c:v>
                </c:pt>
                <c:pt idx="4535">
                  <c:v>5.4421296296296294E-2</c:v>
                </c:pt>
                <c:pt idx="4536">
                  <c:v>5.4432870370370368E-2</c:v>
                </c:pt>
                <c:pt idx="4537">
                  <c:v>5.4444444444444441E-2</c:v>
                </c:pt>
                <c:pt idx="4538">
                  <c:v>5.4456018518518522E-2</c:v>
                </c:pt>
                <c:pt idx="4539">
                  <c:v>5.4467592592592595E-2</c:v>
                </c:pt>
                <c:pt idx="4540">
                  <c:v>5.4479166666666669E-2</c:v>
                </c:pt>
                <c:pt idx="4541">
                  <c:v>5.4490740740740735E-2</c:v>
                </c:pt>
                <c:pt idx="4542">
                  <c:v>5.4502314814814816E-2</c:v>
                </c:pt>
                <c:pt idx="4543">
                  <c:v>5.451388888888889E-2</c:v>
                </c:pt>
                <c:pt idx="4544">
                  <c:v>5.4525462962962963E-2</c:v>
                </c:pt>
                <c:pt idx="4545">
                  <c:v>5.4537037037037044E-2</c:v>
                </c:pt>
                <c:pt idx="4546">
                  <c:v>5.454861111111111E-2</c:v>
                </c:pt>
                <c:pt idx="4547">
                  <c:v>5.4560185185185184E-2</c:v>
                </c:pt>
                <c:pt idx="4548">
                  <c:v>5.4571759259259257E-2</c:v>
                </c:pt>
                <c:pt idx="4549">
                  <c:v>5.4583333333333338E-2</c:v>
                </c:pt>
                <c:pt idx="4550">
                  <c:v>5.4594907407407411E-2</c:v>
                </c:pt>
                <c:pt idx="4551">
                  <c:v>5.4606481481481478E-2</c:v>
                </c:pt>
                <c:pt idx="4552">
                  <c:v>5.4618055555555552E-2</c:v>
                </c:pt>
                <c:pt idx="4553">
                  <c:v>5.4629629629629632E-2</c:v>
                </c:pt>
                <c:pt idx="4554">
                  <c:v>5.4641203703703706E-2</c:v>
                </c:pt>
                <c:pt idx="4555">
                  <c:v>5.4652777777777772E-2</c:v>
                </c:pt>
                <c:pt idx="4556">
                  <c:v>5.4664351851851846E-2</c:v>
                </c:pt>
                <c:pt idx="4557">
                  <c:v>5.4675925925925926E-2</c:v>
                </c:pt>
                <c:pt idx="4558">
                  <c:v>5.46875E-2</c:v>
                </c:pt>
                <c:pt idx="4559">
                  <c:v>5.4699074074074074E-2</c:v>
                </c:pt>
                <c:pt idx="4560">
                  <c:v>5.4710648148148154E-2</c:v>
                </c:pt>
                <c:pt idx="4561">
                  <c:v>5.4722222222222228E-2</c:v>
                </c:pt>
                <c:pt idx="4562">
                  <c:v>5.4733796296296294E-2</c:v>
                </c:pt>
                <c:pt idx="4563">
                  <c:v>5.4745370370370368E-2</c:v>
                </c:pt>
                <c:pt idx="4564">
                  <c:v>5.4756944444444448E-2</c:v>
                </c:pt>
                <c:pt idx="4565">
                  <c:v>5.4768518518518522E-2</c:v>
                </c:pt>
                <c:pt idx="4566">
                  <c:v>5.4780092592592589E-2</c:v>
                </c:pt>
                <c:pt idx="4567">
                  <c:v>5.4791666666666662E-2</c:v>
                </c:pt>
                <c:pt idx="4568">
                  <c:v>5.4803240740740743E-2</c:v>
                </c:pt>
                <c:pt idx="4569">
                  <c:v>5.4814814814814816E-2</c:v>
                </c:pt>
                <c:pt idx="4570">
                  <c:v>5.482638888888889E-2</c:v>
                </c:pt>
                <c:pt idx="4571">
                  <c:v>5.4837962962962956E-2</c:v>
                </c:pt>
                <c:pt idx="4572">
                  <c:v>5.4849537037037037E-2</c:v>
                </c:pt>
                <c:pt idx="4573">
                  <c:v>5.486111111111111E-2</c:v>
                </c:pt>
                <c:pt idx="4574">
                  <c:v>5.4872685185185184E-2</c:v>
                </c:pt>
                <c:pt idx="4575">
                  <c:v>5.4884259259259265E-2</c:v>
                </c:pt>
                <c:pt idx="4576">
                  <c:v>5.4895833333333331E-2</c:v>
                </c:pt>
                <c:pt idx="4577">
                  <c:v>5.4907407407407405E-2</c:v>
                </c:pt>
                <c:pt idx="4578">
                  <c:v>5.4918981481481478E-2</c:v>
                </c:pt>
                <c:pt idx="4579">
                  <c:v>5.4930555555555559E-2</c:v>
                </c:pt>
                <c:pt idx="4580">
                  <c:v>5.4942129629629632E-2</c:v>
                </c:pt>
                <c:pt idx="4581">
                  <c:v>5.4953703703703706E-2</c:v>
                </c:pt>
                <c:pt idx="4582">
                  <c:v>5.4965277777777773E-2</c:v>
                </c:pt>
                <c:pt idx="4583">
                  <c:v>5.4976851851851853E-2</c:v>
                </c:pt>
                <c:pt idx="4584">
                  <c:v>5.4988425925925927E-2</c:v>
                </c:pt>
                <c:pt idx="4585">
                  <c:v>5.5E-2</c:v>
                </c:pt>
                <c:pt idx="4586">
                  <c:v>5.5011574074074067E-2</c:v>
                </c:pt>
                <c:pt idx="4587">
                  <c:v>5.5023148148148147E-2</c:v>
                </c:pt>
                <c:pt idx="4588">
                  <c:v>5.5034722222222221E-2</c:v>
                </c:pt>
                <c:pt idx="4589">
                  <c:v>5.5046296296296295E-2</c:v>
                </c:pt>
                <c:pt idx="4590">
                  <c:v>5.5057870370370375E-2</c:v>
                </c:pt>
                <c:pt idx="4591">
                  <c:v>5.5069444444444449E-2</c:v>
                </c:pt>
                <c:pt idx="4592">
                  <c:v>5.5081018518518515E-2</c:v>
                </c:pt>
                <c:pt idx="4593">
                  <c:v>5.5092592592592589E-2</c:v>
                </c:pt>
                <c:pt idx="4594">
                  <c:v>5.5104166666666669E-2</c:v>
                </c:pt>
                <c:pt idx="4595">
                  <c:v>5.5115740740740743E-2</c:v>
                </c:pt>
                <c:pt idx="4596">
                  <c:v>5.512731481481481E-2</c:v>
                </c:pt>
                <c:pt idx="4597">
                  <c:v>5.5138888888888883E-2</c:v>
                </c:pt>
                <c:pt idx="4598">
                  <c:v>5.5150462962962964E-2</c:v>
                </c:pt>
                <c:pt idx="4599">
                  <c:v>5.5162037037037037E-2</c:v>
                </c:pt>
                <c:pt idx="4600">
                  <c:v>5.5173611111111111E-2</c:v>
                </c:pt>
                <c:pt idx="4601">
                  <c:v>5.5185185185185191E-2</c:v>
                </c:pt>
                <c:pt idx="4602">
                  <c:v>5.5196759259259265E-2</c:v>
                </c:pt>
                <c:pt idx="4603">
                  <c:v>5.5208333333333331E-2</c:v>
                </c:pt>
                <c:pt idx="4604">
                  <c:v>5.5219907407407405E-2</c:v>
                </c:pt>
                <c:pt idx="4605">
                  <c:v>5.5231481481481486E-2</c:v>
                </c:pt>
                <c:pt idx="4606">
                  <c:v>5.5243055555555559E-2</c:v>
                </c:pt>
                <c:pt idx="4607">
                  <c:v>5.5254629629629626E-2</c:v>
                </c:pt>
                <c:pt idx="4608">
                  <c:v>5.5266203703703699E-2</c:v>
                </c:pt>
                <c:pt idx="4609">
                  <c:v>5.527777777777778E-2</c:v>
                </c:pt>
                <c:pt idx="4610">
                  <c:v>5.5289351851851853E-2</c:v>
                </c:pt>
                <c:pt idx="4611">
                  <c:v>5.5300925925925927E-2</c:v>
                </c:pt>
                <c:pt idx="4612">
                  <c:v>5.5312499999999994E-2</c:v>
                </c:pt>
                <c:pt idx="4613">
                  <c:v>5.5324074074074074E-2</c:v>
                </c:pt>
                <c:pt idx="4614">
                  <c:v>5.5335648148148148E-2</c:v>
                </c:pt>
                <c:pt idx="4615">
                  <c:v>5.5347222222222221E-2</c:v>
                </c:pt>
                <c:pt idx="4616">
                  <c:v>5.5358796296296288E-2</c:v>
                </c:pt>
                <c:pt idx="4617">
                  <c:v>5.5370370370370368E-2</c:v>
                </c:pt>
                <c:pt idx="4618">
                  <c:v>5.5381944444444442E-2</c:v>
                </c:pt>
                <c:pt idx="4619">
                  <c:v>5.5393518518518516E-2</c:v>
                </c:pt>
                <c:pt idx="4620">
                  <c:v>5.5405092592592596E-2</c:v>
                </c:pt>
                <c:pt idx="4621">
                  <c:v>5.541666666666667E-2</c:v>
                </c:pt>
                <c:pt idx="4622">
                  <c:v>5.5428240740740743E-2</c:v>
                </c:pt>
                <c:pt idx="4623">
                  <c:v>5.543981481481481E-2</c:v>
                </c:pt>
                <c:pt idx="4624">
                  <c:v>5.545138888888889E-2</c:v>
                </c:pt>
                <c:pt idx="4625">
                  <c:v>5.5462962962962964E-2</c:v>
                </c:pt>
                <c:pt idx="4626">
                  <c:v>5.5474537037037037E-2</c:v>
                </c:pt>
                <c:pt idx="4627">
                  <c:v>5.5486111111111104E-2</c:v>
                </c:pt>
                <c:pt idx="4628">
                  <c:v>5.5497685185185185E-2</c:v>
                </c:pt>
                <c:pt idx="4629">
                  <c:v>5.5509259259259258E-2</c:v>
                </c:pt>
                <c:pt idx="4630">
                  <c:v>5.5520833333333332E-2</c:v>
                </c:pt>
                <c:pt idx="4631">
                  <c:v>5.5532407407407412E-2</c:v>
                </c:pt>
                <c:pt idx="4632">
                  <c:v>5.5543981481481486E-2</c:v>
                </c:pt>
                <c:pt idx="4633">
                  <c:v>5.5555555555555552E-2</c:v>
                </c:pt>
                <c:pt idx="4634">
                  <c:v>5.5567129629629626E-2</c:v>
                </c:pt>
                <c:pt idx="4635">
                  <c:v>5.5578703703703707E-2</c:v>
                </c:pt>
                <c:pt idx="4636">
                  <c:v>5.559027777777778E-2</c:v>
                </c:pt>
                <c:pt idx="4637">
                  <c:v>5.5601851851851847E-2</c:v>
                </c:pt>
                <c:pt idx="4638">
                  <c:v>5.561342592592592E-2</c:v>
                </c:pt>
                <c:pt idx="4639">
                  <c:v>5.5625000000000001E-2</c:v>
                </c:pt>
                <c:pt idx="4640">
                  <c:v>5.5636574074074074E-2</c:v>
                </c:pt>
                <c:pt idx="4641">
                  <c:v>5.5648148148148148E-2</c:v>
                </c:pt>
                <c:pt idx="4642">
                  <c:v>5.5659722222222228E-2</c:v>
                </c:pt>
                <c:pt idx="4643">
                  <c:v>5.5671296296296302E-2</c:v>
                </c:pt>
                <c:pt idx="4644">
                  <c:v>5.5682870370370369E-2</c:v>
                </c:pt>
                <c:pt idx="4645">
                  <c:v>5.5694444444444442E-2</c:v>
                </c:pt>
                <c:pt idx="4646">
                  <c:v>5.5694444444444442E-2</c:v>
                </c:pt>
                <c:pt idx="4647">
                  <c:v>5.5717592592592596E-2</c:v>
                </c:pt>
                <c:pt idx="4648">
                  <c:v>5.5717592592592596E-2</c:v>
                </c:pt>
                <c:pt idx="4649">
                  <c:v>5.5729166666666663E-2</c:v>
                </c:pt>
                <c:pt idx="4650">
                  <c:v>5.5740740740740737E-2</c:v>
                </c:pt>
                <c:pt idx="4651">
                  <c:v>5.5752314814814817E-2</c:v>
                </c:pt>
                <c:pt idx="4652">
                  <c:v>5.5763888888888891E-2</c:v>
                </c:pt>
                <c:pt idx="4653">
                  <c:v>5.5775462962962964E-2</c:v>
                </c:pt>
                <c:pt idx="4654">
                  <c:v>5.5787037037037031E-2</c:v>
                </c:pt>
                <c:pt idx="4655">
                  <c:v>5.5798611111111111E-2</c:v>
                </c:pt>
                <c:pt idx="4656">
                  <c:v>5.5810185185185185E-2</c:v>
                </c:pt>
                <c:pt idx="4657">
                  <c:v>5.5821759259259258E-2</c:v>
                </c:pt>
                <c:pt idx="4658">
                  <c:v>5.5833333333333325E-2</c:v>
                </c:pt>
                <c:pt idx="4659">
                  <c:v>5.5844907407407406E-2</c:v>
                </c:pt>
                <c:pt idx="4660">
                  <c:v>5.5856481481481479E-2</c:v>
                </c:pt>
                <c:pt idx="4661">
                  <c:v>5.5868055555555553E-2</c:v>
                </c:pt>
                <c:pt idx="4662">
                  <c:v>5.5879629629629633E-2</c:v>
                </c:pt>
                <c:pt idx="4663">
                  <c:v>5.5891203703703707E-2</c:v>
                </c:pt>
                <c:pt idx="4664">
                  <c:v>5.590277777777778E-2</c:v>
                </c:pt>
                <c:pt idx="4665">
                  <c:v>5.5914351851851847E-2</c:v>
                </c:pt>
                <c:pt idx="4666">
                  <c:v>5.5925925925925928E-2</c:v>
                </c:pt>
                <c:pt idx="4667">
                  <c:v>5.5937500000000001E-2</c:v>
                </c:pt>
                <c:pt idx="4668">
                  <c:v>5.5949074074074075E-2</c:v>
                </c:pt>
                <c:pt idx="4669">
                  <c:v>5.5960648148148141E-2</c:v>
                </c:pt>
                <c:pt idx="4670">
                  <c:v>5.5972222222222222E-2</c:v>
                </c:pt>
                <c:pt idx="4671">
                  <c:v>5.5983796296296295E-2</c:v>
                </c:pt>
                <c:pt idx="4672">
                  <c:v>5.5995370370370369E-2</c:v>
                </c:pt>
                <c:pt idx="4673">
                  <c:v>5.6006944444444449E-2</c:v>
                </c:pt>
                <c:pt idx="4674">
                  <c:v>5.6018518518518523E-2</c:v>
                </c:pt>
                <c:pt idx="4675">
                  <c:v>5.603009259259259E-2</c:v>
                </c:pt>
                <c:pt idx="4676">
                  <c:v>5.6041666666666663E-2</c:v>
                </c:pt>
                <c:pt idx="4677">
                  <c:v>5.6053240740740744E-2</c:v>
                </c:pt>
                <c:pt idx="4678">
                  <c:v>5.6064814814814817E-2</c:v>
                </c:pt>
                <c:pt idx="4679">
                  <c:v>5.6076388888888884E-2</c:v>
                </c:pt>
                <c:pt idx="4680">
                  <c:v>5.6087962962962958E-2</c:v>
                </c:pt>
                <c:pt idx="4681">
                  <c:v>5.6099537037037038E-2</c:v>
                </c:pt>
                <c:pt idx="4682">
                  <c:v>5.6111111111111112E-2</c:v>
                </c:pt>
                <c:pt idx="4683">
                  <c:v>5.6122685185185185E-2</c:v>
                </c:pt>
                <c:pt idx="4684">
                  <c:v>5.6134259259259266E-2</c:v>
                </c:pt>
                <c:pt idx="4685">
                  <c:v>5.6145833333333339E-2</c:v>
                </c:pt>
                <c:pt idx="4686">
                  <c:v>5.6157407407407406E-2</c:v>
                </c:pt>
                <c:pt idx="4687">
                  <c:v>5.6168981481481479E-2</c:v>
                </c:pt>
                <c:pt idx="4688">
                  <c:v>5.618055555555556E-2</c:v>
                </c:pt>
                <c:pt idx="4689">
                  <c:v>5.6192129629629634E-2</c:v>
                </c:pt>
                <c:pt idx="4690">
                  <c:v>5.62037037037037E-2</c:v>
                </c:pt>
                <c:pt idx="4691">
                  <c:v>5.6215277777777774E-2</c:v>
                </c:pt>
                <c:pt idx="4692">
                  <c:v>5.6226851851851854E-2</c:v>
                </c:pt>
                <c:pt idx="4693">
                  <c:v>5.6238425925925928E-2</c:v>
                </c:pt>
                <c:pt idx="4694">
                  <c:v>5.6250000000000001E-2</c:v>
                </c:pt>
                <c:pt idx="4695">
                  <c:v>5.6261574074074068E-2</c:v>
                </c:pt>
                <c:pt idx="4696">
                  <c:v>5.6273148148148149E-2</c:v>
                </c:pt>
                <c:pt idx="4697">
                  <c:v>5.6284722222222222E-2</c:v>
                </c:pt>
                <c:pt idx="4698">
                  <c:v>5.6296296296296296E-2</c:v>
                </c:pt>
                <c:pt idx="4699">
                  <c:v>5.6307870370370362E-2</c:v>
                </c:pt>
                <c:pt idx="4700">
                  <c:v>5.6319444444444443E-2</c:v>
                </c:pt>
                <c:pt idx="4701">
                  <c:v>5.6331018518518516E-2</c:v>
                </c:pt>
                <c:pt idx="4702">
                  <c:v>5.634259259259259E-2</c:v>
                </c:pt>
                <c:pt idx="4703">
                  <c:v>5.635416666666667E-2</c:v>
                </c:pt>
                <c:pt idx="4704">
                  <c:v>5.6365740740740744E-2</c:v>
                </c:pt>
                <c:pt idx="4705">
                  <c:v>5.6377314814814818E-2</c:v>
                </c:pt>
                <c:pt idx="4706">
                  <c:v>5.6388888888888884E-2</c:v>
                </c:pt>
                <c:pt idx="4707">
                  <c:v>5.6400462962962965E-2</c:v>
                </c:pt>
                <c:pt idx="4708">
                  <c:v>5.6412037037037038E-2</c:v>
                </c:pt>
                <c:pt idx="4709">
                  <c:v>5.6423611111111112E-2</c:v>
                </c:pt>
                <c:pt idx="4710">
                  <c:v>5.6435185185185179E-2</c:v>
                </c:pt>
                <c:pt idx="4711">
                  <c:v>5.6446759259259259E-2</c:v>
                </c:pt>
                <c:pt idx="4712">
                  <c:v>5.6458333333333333E-2</c:v>
                </c:pt>
                <c:pt idx="4713">
                  <c:v>5.6469907407407406E-2</c:v>
                </c:pt>
                <c:pt idx="4714">
                  <c:v>5.6481481481481487E-2</c:v>
                </c:pt>
                <c:pt idx="4715">
                  <c:v>5.649305555555556E-2</c:v>
                </c:pt>
                <c:pt idx="4716">
                  <c:v>5.6504629629629627E-2</c:v>
                </c:pt>
                <c:pt idx="4717">
                  <c:v>5.65162037037037E-2</c:v>
                </c:pt>
                <c:pt idx="4718">
                  <c:v>5.6527777777777781E-2</c:v>
                </c:pt>
                <c:pt idx="4719">
                  <c:v>5.6539351851851855E-2</c:v>
                </c:pt>
                <c:pt idx="4720">
                  <c:v>5.6550925925925921E-2</c:v>
                </c:pt>
                <c:pt idx="4721">
                  <c:v>5.6562499999999995E-2</c:v>
                </c:pt>
                <c:pt idx="4722">
                  <c:v>5.6574074074074075E-2</c:v>
                </c:pt>
                <c:pt idx="4723">
                  <c:v>5.6585648148148149E-2</c:v>
                </c:pt>
                <c:pt idx="4724">
                  <c:v>5.6597222222222222E-2</c:v>
                </c:pt>
                <c:pt idx="4725">
                  <c:v>5.6608796296296303E-2</c:v>
                </c:pt>
                <c:pt idx="4726">
                  <c:v>5.6620370370370376E-2</c:v>
                </c:pt>
                <c:pt idx="4727">
                  <c:v>5.6631944444444443E-2</c:v>
                </c:pt>
                <c:pt idx="4728">
                  <c:v>5.6643518518518517E-2</c:v>
                </c:pt>
                <c:pt idx="4729">
                  <c:v>5.6655092592592597E-2</c:v>
                </c:pt>
                <c:pt idx="4730">
                  <c:v>5.6666666666666671E-2</c:v>
                </c:pt>
                <c:pt idx="4731">
                  <c:v>5.6678240740740737E-2</c:v>
                </c:pt>
                <c:pt idx="4732">
                  <c:v>5.6689814814814811E-2</c:v>
                </c:pt>
                <c:pt idx="4733">
                  <c:v>5.6701388888888891E-2</c:v>
                </c:pt>
                <c:pt idx="4734">
                  <c:v>5.6712962962962965E-2</c:v>
                </c:pt>
                <c:pt idx="4735">
                  <c:v>5.6724537037037039E-2</c:v>
                </c:pt>
                <c:pt idx="4736">
                  <c:v>5.6736111111111105E-2</c:v>
                </c:pt>
                <c:pt idx="4737">
                  <c:v>5.6747685185185186E-2</c:v>
                </c:pt>
                <c:pt idx="4738">
                  <c:v>5.6759259259259259E-2</c:v>
                </c:pt>
                <c:pt idx="4739">
                  <c:v>5.6770833333333333E-2</c:v>
                </c:pt>
                <c:pt idx="4740">
                  <c:v>5.67824074074074E-2</c:v>
                </c:pt>
                <c:pt idx="4741">
                  <c:v>5.679398148148148E-2</c:v>
                </c:pt>
                <c:pt idx="4742">
                  <c:v>5.6805555555555554E-2</c:v>
                </c:pt>
                <c:pt idx="4743">
                  <c:v>5.6817129629629627E-2</c:v>
                </c:pt>
                <c:pt idx="4744">
                  <c:v>5.6828703703703708E-2</c:v>
                </c:pt>
                <c:pt idx="4745">
                  <c:v>5.6840277777777781E-2</c:v>
                </c:pt>
                <c:pt idx="4746">
                  <c:v>5.6851851851851855E-2</c:v>
                </c:pt>
                <c:pt idx="4747">
                  <c:v>5.6863425925925921E-2</c:v>
                </c:pt>
                <c:pt idx="4748">
                  <c:v>5.6875000000000002E-2</c:v>
                </c:pt>
                <c:pt idx="4749">
                  <c:v>5.6886574074074076E-2</c:v>
                </c:pt>
                <c:pt idx="4750">
                  <c:v>5.6898148148148149E-2</c:v>
                </c:pt>
                <c:pt idx="4751">
                  <c:v>5.6909722222222216E-2</c:v>
                </c:pt>
                <c:pt idx="4752">
                  <c:v>5.6921296296296296E-2</c:v>
                </c:pt>
                <c:pt idx="4753">
                  <c:v>5.693287037037037E-2</c:v>
                </c:pt>
                <c:pt idx="4754">
                  <c:v>5.6944444444444443E-2</c:v>
                </c:pt>
                <c:pt idx="4755">
                  <c:v>5.6956018518518524E-2</c:v>
                </c:pt>
                <c:pt idx="4756">
                  <c:v>5.6967592592592597E-2</c:v>
                </c:pt>
                <c:pt idx="4757">
                  <c:v>5.6979166666666664E-2</c:v>
                </c:pt>
                <c:pt idx="4758">
                  <c:v>5.6990740740740738E-2</c:v>
                </c:pt>
                <c:pt idx="4759">
                  <c:v>5.7002314814814818E-2</c:v>
                </c:pt>
                <c:pt idx="4760">
                  <c:v>5.7013888888888892E-2</c:v>
                </c:pt>
                <c:pt idx="4761">
                  <c:v>5.7025462962962958E-2</c:v>
                </c:pt>
                <c:pt idx="4762">
                  <c:v>5.7037037037037032E-2</c:v>
                </c:pt>
                <c:pt idx="4763">
                  <c:v>5.7048611111111112E-2</c:v>
                </c:pt>
                <c:pt idx="4764">
                  <c:v>5.7060185185185186E-2</c:v>
                </c:pt>
                <c:pt idx="4765">
                  <c:v>5.707175925925926E-2</c:v>
                </c:pt>
                <c:pt idx="4766">
                  <c:v>5.708333333333334E-2</c:v>
                </c:pt>
                <c:pt idx="4767">
                  <c:v>5.7094907407407407E-2</c:v>
                </c:pt>
                <c:pt idx="4768">
                  <c:v>5.710648148148148E-2</c:v>
                </c:pt>
                <c:pt idx="4769">
                  <c:v>5.7118055555555554E-2</c:v>
                </c:pt>
                <c:pt idx="4770">
                  <c:v>5.7129629629629634E-2</c:v>
                </c:pt>
                <c:pt idx="4771">
                  <c:v>5.7141203703703708E-2</c:v>
                </c:pt>
                <c:pt idx="4772">
                  <c:v>5.7152777777777775E-2</c:v>
                </c:pt>
                <c:pt idx="4773">
                  <c:v>5.7164351851851848E-2</c:v>
                </c:pt>
                <c:pt idx="4774">
                  <c:v>5.7175925925925929E-2</c:v>
                </c:pt>
                <c:pt idx="4775">
                  <c:v>5.7187500000000002E-2</c:v>
                </c:pt>
                <c:pt idx="4776">
                  <c:v>5.7199074074074076E-2</c:v>
                </c:pt>
                <c:pt idx="4777">
                  <c:v>5.7210648148148142E-2</c:v>
                </c:pt>
                <c:pt idx="4778">
                  <c:v>5.7222222222222223E-2</c:v>
                </c:pt>
                <c:pt idx="4779">
                  <c:v>5.7233796296296297E-2</c:v>
                </c:pt>
                <c:pt idx="4780">
                  <c:v>5.724537037037037E-2</c:v>
                </c:pt>
                <c:pt idx="4781">
                  <c:v>5.7256944444444437E-2</c:v>
                </c:pt>
                <c:pt idx="4782">
                  <c:v>5.7268518518518517E-2</c:v>
                </c:pt>
                <c:pt idx="4783">
                  <c:v>5.7280092592592591E-2</c:v>
                </c:pt>
                <c:pt idx="4784">
                  <c:v>5.7291666666666664E-2</c:v>
                </c:pt>
                <c:pt idx="4785">
                  <c:v>5.7303240740740745E-2</c:v>
                </c:pt>
                <c:pt idx="4786">
                  <c:v>5.7314814814814818E-2</c:v>
                </c:pt>
                <c:pt idx="4787">
                  <c:v>5.7326388888888892E-2</c:v>
                </c:pt>
                <c:pt idx="4788">
                  <c:v>5.7337962962962959E-2</c:v>
                </c:pt>
                <c:pt idx="4789">
                  <c:v>5.7349537037037039E-2</c:v>
                </c:pt>
                <c:pt idx="4790">
                  <c:v>5.7361111111111113E-2</c:v>
                </c:pt>
                <c:pt idx="4791">
                  <c:v>5.7372685185185186E-2</c:v>
                </c:pt>
                <c:pt idx="4792">
                  <c:v>5.7384259259259253E-2</c:v>
                </c:pt>
                <c:pt idx="4793">
                  <c:v>5.7395833333333333E-2</c:v>
                </c:pt>
                <c:pt idx="4794">
                  <c:v>5.7407407407407407E-2</c:v>
                </c:pt>
                <c:pt idx="4795">
                  <c:v>5.7418981481481481E-2</c:v>
                </c:pt>
                <c:pt idx="4796">
                  <c:v>5.7430555555555561E-2</c:v>
                </c:pt>
                <c:pt idx="4797">
                  <c:v>5.7442129629629628E-2</c:v>
                </c:pt>
                <c:pt idx="4798">
                  <c:v>5.7453703703703701E-2</c:v>
                </c:pt>
                <c:pt idx="4799">
                  <c:v>5.7465277777777775E-2</c:v>
                </c:pt>
                <c:pt idx="4800">
                  <c:v>5.7476851851851855E-2</c:v>
                </c:pt>
                <c:pt idx="4801">
                  <c:v>5.7488425925925929E-2</c:v>
                </c:pt>
                <c:pt idx="4802">
                  <c:v>5.7499999999999996E-2</c:v>
                </c:pt>
                <c:pt idx="4803">
                  <c:v>5.7511574074074069E-2</c:v>
                </c:pt>
                <c:pt idx="4804">
                  <c:v>5.752314814814815E-2</c:v>
                </c:pt>
                <c:pt idx="4805">
                  <c:v>5.7534722222222223E-2</c:v>
                </c:pt>
                <c:pt idx="4806">
                  <c:v>5.7546296296296297E-2</c:v>
                </c:pt>
                <c:pt idx="4807">
                  <c:v>5.7557870370370377E-2</c:v>
                </c:pt>
                <c:pt idx="4808">
                  <c:v>5.7569444444444444E-2</c:v>
                </c:pt>
                <c:pt idx="4809">
                  <c:v>5.7581018518518517E-2</c:v>
                </c:pt>
                <c:pt idx="4810">
                  <c:v>5.7592592592592591E-2</c:v>
                </c:pt>
                <c:pt idx="4811">
                  <c:v>5.7604166666666672E-2</c:v>
                </c:pt>
                <c:pt idx="4812">
                  <c:v>5.7615740740740738E-2</c:v>
                </c:pt>
                <c:pt idx="4813">
                  <c:v>5.7627314814814812E-2</c:v>
                </c:pt>
                <c:pt idx="4814">
                  <c:v>5.7638888888888885E-2</c:v>
                </c:pt>
                <c:pt idx="4815">
                  <c:v>5.7650462962962966E-2</c:v>
                </c:pt>
                <c:pt idx="4816">
                  <c:v>5.7662037037037039E-2</c:v>
                </c:pt>
                <c:pt idx="4817">
                  <c:v>5.7673611111111113E-2</c:v>
                </c:pt>
                <c:pt idx="4818">
                  <c:v>5.768518518518518E-2</c:v>
                </c:pt>
                <c:pt idx="4819">
                  <c:v>5.769675925925926E-2</c:v>
                </c:pt>
                <c:pt idx="4820">
                  <c:v>5.7708333333333334E-2</c:v>
                </c:pt>
                <c:pt idx="4821">
                  <c:v>5.7719907407407407E-2</c:v>
                </c:pt>
                <c:pt idx="4822">
                  <c:v>5.7731481481481474E-2</c:v>
                </c:pt>
                <c:pt idx="4823">
                  <c:v>5.7743055555555554E-2</c:v>
                </c:pt>
                <c:pt idx="4824">
                  <c:v>5.7754629629629628E-2</c:v>
                </c:pt>
                <c:pt idx="4825">
                  <c:v>5.7766203703703702E-2</c:v>
                </c:pt>
                <c:pt idx="4826">
                  <c:v>5.7777777777777782E-2</c:v>
                </c:pt>
                <c:pt idx="4827">
                  <c:v>5.7789351851851856E-2</c:v>
                </c:pt>
                <c:pt idx="4828">
                  <c:v>5.7800925925925929E-2</c:v>
                </c:pt>
                <c:pt idx="4829">
                  <c:v>5.7812499999999996E-2</c:v>
                </c:pt>
                <c:pt idx="4830">
                  <c:v>5.7824074074074076E-2</c:v>
                </c:pt>
                <c:pt idx="4831">
                  <c:v>5.783564814814815E-2</c:v>
                </c:pt>
                <c:pt idx="4832">
                  <c:v>5.7847222222222223E-2</c:v>
                </c:pt>
                <c:pt idx="4833">
                  <c:v>5.785879629629629E-2</c:v>
                </c:pt>
                <c:pt idx="4834">
                  <c:v>5.7870370370370371E-2</c:v>
                </c:pt>
                <c:pt idx="4835">
                  <c:v>5.7881944444444444E-2</c:v>
                </c:pt>
                <c:pt idx="4836">
                  <c:v>5.7893518518518518E-2</c:v>
                </c:pt>
                <c:pt idx="4837">
                  <c:v>5.7905092592592598E-2</c:v>
                </c:pt>
                <c:pt idx="4838">
                  <c:v>5.7916666666666665E-2</c:v>
                </c:pt>
                <c:pt idx="4839">
                  <c:v>5.7928240740740738E-2</c:v>
                </c:pt>
                <c:pt idx="4840">
                  <c:v>5.7939814814814812E-2</c:v>
                </c:pt>
                <c:pt idx="4841">
                  <c:v>5.7951388888888893E-2</c:v>
                </c:pt>
                <c:pt idx="4842">
                  <c:v>5.7962962962962959E-2</c:v>
                </c:pt>
                <c:pt idx="4843">
                  <c:v>5.7974537037037033E-2</c:v>
                </c:pt>
                <c:pt idx="4844">
                  <c:v>5.7986111111111106E-2</c:v>
                </c:pt>
                <c:pt idx="4845">
                  <c:v>5.7997685185185187E-2</c:v>
                </c:pt>
                <c:pt idx="4846">
                  <c:v>5.800925925925926E-2</c:v>
                </c:pt>
                <c:pt idx="4847">
                  <c:v>5.8020833333333334E-2</c:v>
                </c:pt>
                <c:pt idx="4848">
                  <c:v>5.8032407407407414E-2</c:v>
                </c:pt>
                <c:pt idx="4849">
                  <c:v>5.8043981481481481E-2</c:v>
                </c:pt>
                <c:pt idx="4850">
                  <c:v>5.8055555555555555E-2</c:v>
                </c:pt>
                <c:pt idx="4851">
                  <c:v>5.8067129629629628E-2</c:v>
                </c:pt>
                <c:pt idx="4852">
                  <c:v>5.8078703703703709E-2</c:v>
                </c:pt>
                <c:pt idx="4853">
                  <c:v>5.8090277777777775E-2</c:v>
                </c:pt>
                <c:pt idx="4854">
                  <c:v>5.8101851851851849E-2</c:v>
                </c:pt>
                <c:pt idx="4855">
                  <c:v>5.8113425925925923E-2</c:v>
                </c:pt>
                <c:pt idx="4856">
                  <c:v>5.8125000000000003E-2</c:v>
                </c:pt>
                <c:pt idx="4857">
                  <c:v>5.8136574074074077E-2</c:v>
                </c:pt>
                <c:pt idx="4858">
                  <c:v>5.814814814814815E-2</c:v>
                </c:pt>
                <c:pt idx="4859">
                  <c:v>5.8159722222222217E-2</c:v>
                </c:pt>
                <c:pt idx="4860">
                  <c:v>5.8171296296296297E-2</c:v>
                </c:pt>
                <c:pt idx="4861">
                  <c:v>5.8182870370370371E-2</c:v>
                </c:pt>
                <c:pt idx="4862">
                  <c:v>5.8194444444444444E-2</c:v>
                </c:pt>
                <c:pt idx="4863">
                  <c:v>5.8206018518518511E-2</c:v>
                </c:pt>
                <c:pt idx="4864">
                  <c:v>5.8217592592592592E-2</c:v>
                </c:pt>
                <c:pt idx="4865">
                  <c:v>5.8229166666666665E-2</c:v>
                </c:pt>
                <c:pt idx="4866">
                  <c:v>5.8240740740740739E-2</c:v>
                </c:pt>
                <c:pt idx="4867">
                  <c:v>5.8252314814814819E-2</c:v>
                </c:pt>
                <c:pt idx="4868">
                  <c:v>5.8263888888888893E-2</c:v>
                </c:pt>
                <c:pt idx="4869">
                  <c:v>5.8275462962962966E-2</c:v>
                </c:pt>
                <c:pt idx="4870">
                  <c:v>5.8287037037037033E-2</c:v>
                </c:pt>
                <c:pt idx="4871">
                  <c:v>5.8298611111111114E-2</c:v>
                </c:pt>
                <c:pt idx="4872">
                  <c:v>5.8310185185185187E-2</c:v>
                </c:pt>
                <c:pt idx="4873">
                  <c:v>5.8321759259259261E-2</c:v>
                </c:pt>
                <c:pt idx="4874">
                  <c:v>5.8333333333333327E-2</c:v>
                </c:pt>
                <c:pt idx="4875">
                  <c:v>5.8344907407407408E-2</c:v>
                </c:pt>
                <c:pt idx="4876">
                  <c:v>5.8356481481481481E-2</c:v>
                </c:pt>
                <c:pt idx="4877">
                  <c:v>5.8368055555555555E-2</c:v>
                </c:pt>
                <c:pt idx="4878">
                  <c:v>5.8379629629629635E-2</c:v>
                </c:pt>
                <c:pt idx="4879">
                  <c:v>5.8391203703703702E-2</c:v>
                </c:pt>
                <c:pt idx="4880">
                  <c:v>5.8402777777777776E-2</c:v>
                </c:pt>
                <c:pt idx="4881">
                  <c:v>5.8414351851851849E-2</c:v>
                </c:pt>
                <c:pt idx="4882">
                  <c:v>5.842592592592593E-2</c:v>
                </c:pt>
                <c:pt idx="4883">
                  <c:v>5.8437499999999996E-2</c:v>
                </c:pt>
                <c:pt idx="4884">
                  <c:v>5.844907407407407E-2</c:v>
                </c:pt>
                <c:pt idx="4885">
                  <c:v>5.8460648148148144E-2</c:v>
                </c:pt>
                <c:pt idx="4886">
                  <c:v>5.8472222222222224E-2</c:v>
                </c:pt>
                <c:pt idx="4887">
                  <c:v>5.8483796296296298E-2</c:v>
                </c:pt>
                <c:pt idx="4888">
                  <c:v>5.8495370370370371E-2</c:v>
                </c:pt>
                <c:pt idx="4889">
                  <c:v>5.8506944444444452E-2</c:v>
                </c:pt>
                <c:pt idx="4890">
                  <c:v>5.8518518518518518E-2</c:v>
                </c:pt>
                <c:pt idx="4891">
                  <c:v>5.8530092592592592E-2</c:v>
                </c:pt>
                <c:pt idx="4892">
                  <c:v>5.8541666666666665E-2</c:v>
                </c:pt>
                <c:pt idx="4893">
                  <c:v>5.8553240740740746E-2</c:v>
                </c:pt>
                <c:pt idx="4894">
                  <c:v>5.8564814814814813E-2</c:v>
                </c:pt>
                <c:pt idx="4895">
                  <c:v>5.8576388888888886E-2</c:v>
                </c:pt>
                <c:pt idx="4896">
                  <c:v>5.858796296296296E-2</c:v>
                </c:pt>
                <c:pt idx="4897">
                  <c:v>5.859953703703704E-2</c:v>
                </c:pt>
                <c:pt idx="4898">
                  <c:v>5.8611111111111114E-2</c:v>
                </c:pt>
                <c:pt idx="4899">
                  <c:v>5.8622685185185187E-2</c:v>
                </c:pt>
                <c:pt idx="4900">
                  <c:v>5.8634259259259254E-2</c:v>
                </c:pt>
                <c:pt idx="4901">
                  <c:v>5.8645833333333335E-2</c:v>
                </c:pt>
                <c:pt idx="4902">
                  <c:v>5.8657407407407408E-2</c:v>
                </c:pt>
                <c:pt idx="4903">
                  <c:v>5.8668981481481482E-2</c:v>
                </c:pt>
                <c:pt idx="4904">
                  <c:v>5.8680555555555548E-2</c:v>
                </c:pt>
                <c:pt idx="4905">
                  <c:v>5.8692129629629629E-2</c:v>
                </c:pt>
                <c:pt idx="4906">
                  <c:v>5.8703703703703702E-2</c:v>
                </c:pt>
                <c:pt idx="4907">
                  <c:v>5.8715277777777776E-2</c:v>
                </c:pt>
                <c:pt idx="4908">
                  <c:v>5.8726851851851856E-2</c:v>
                </c:pt>
                <c:pt idx="4909">
                  <c:v>5.873842592592593E-2</c:v>
                </c:pt>
                <c:pt idx="4910">
                  <c:v>5.8750000000000004E-2</c:v>
                </c:pt>
                <c:pt idx="4911">
                  <c:v>5.876157407407407E-2</c:v>
                </c:pt>
                <c:pt idx="4912">
                  <c:v>5.8773148148148151E-2</c:v>
                </c:pt>
                <c:pt idx="4913">
                  <c:v>5.8784722222222224E-2</c:v>
                </c:pt>
                <c:pt idx="4914">
                  <c:v>5.8796296296296298E-2</c:v>
                </c:pt>
                <c:pt idx="4915">
                  <c:v>5.8807870370370365E-2</c:v>
                </c:pt>
                <c:pt idx="4916">
                  <c:v>5.8819444444444445E-2</c:v>
                </c:pt>
                <c:pt idx="4917">
                  <c:v>5.8831018518518519E-2</c:v>
                </c:pt>
                <c:pt idx="4918">
                  <c:v>5.8842592592592592E-2</c:v>
                </c:pt>
                <c:pt idx="4919">
                  <c:v>5.8854166666666673E-2</c:v>
                </c:pt>
                <c:pt idx="4920">
                  <c:v>5.8865740740740739E-2</c:v>
                </c:pt>
                <c:pt idx="4921">
                  <c:v>5.8877314814814813E-2</c:v>
                </c:pt>
                <c:pt idx="4922">
                  <c:v>5.8888888888888886E-2</c:v>
                </c:pt>
                <c:pt idx="4923">
                  <c:v>5.8900462962962967E-2</c:v>
                </c:pt>
                <c:pt idx="4924">
                  <c:v>5.8912037037037034E-2</c:v>
                </c:pt>
                <c:pt idx="4925">
                  <c:v>5.8923611111111107E-2</c:v>
                </c:pt>
                <c:pt idx="4926">
                  <c:v>5.8935185185185181E-2</c:v>
                </c:pt>
                <c:pt idx="4927">
                  <c:v>5.8946759259259261E-2</c:v>
                </c:pt>
                <c:pt idx="4928">
                  <c:v>5.8958333333333335E-2</c:v>
                </c:pt>
                <c:pt idx="4929">
                  <c:v>5.8969907407407408E-2</c:v>
                </c:pt>
                <c:pt idx="4930">
                  <c:v>5.8981481481481489E-2</c:v>
                </c:pt>
                <c:pt idx="4931">
                  <c:v>5.8993055555555556E-2</c:v>
                </c:pt>
                <c:pt idx="4932">
                  <c:v>5.9004629629629629E-2</c:v>
                </c:pt>
                <c:pt idx="4933">
                  <c:v>5.9016203703703703E-2</c:v>
                </c:pt>
                <c:pt idx="4934">
                  <c:v>5.9027777777777783E-2</c:v>
                </c:pt>
                <c:pt idx="4935">
                  <c:v>5.903935185185185E-2</c:v>
                </c:pt>
                <c:pt idx="4936">
                  <c:v>5.9050925925925923E-2</c:v>
                </c:pt>
                <c:pt idx="4937">
                  <c:v>5.9062499999999997E-2</c:v>
                </c:pt>
                <c:pt idx="4938">
                  <c:v>5.9074074074074077E-2</c:v>
                </c:pt>
                <c:pt idx="4939">
                  <c:v>5.9085648148148151E-2</c:v>
                </c:pt>
                <c:pt idx="4940">
                  <c:v>5.9097222222222225E-2</c:v>
                </c:pt>
                <c:pt idx="4941">
                  <c:v>5.9108796296296291E-2</c:v>
                </c:pt>
                <c:pt idx="4942">
                  <c:v>5.9120370370370372E-2</c:v>
                </c:pt>
                <c:pt idx="4943">
                  <c:v>5.9131944444444445E-2</c:v>
                </c:pt>
                <c:pt idx="4944">
                  <c:v>5.9143518518518519E-2</c:v>
                </c:pt>
                <c:pt idx="4945">
                  <c:v>5.9155092592592586E-2</c:v>
                </c:pt>
                <c:pt idx="4946">
                  <c:v>5.9166666666666666E-2</c:v>
                </c:pt>
                <c:pt idx="4947">
                  <c:v>5.917824074074074E-2</c:v>
                </c:pt>
                <c:pt idx="4948">
                  <c:v>5.9189814814814813E-2</c:v>
                </c:pt>
                <c:pt idx="4949">
                  <c:v>5.9201388888888894E-2</c:v>
                </c:pt>
                <c:pt idx="4950">
                  <c:v>5.9212962962962967E-2</c:v>
                </c:pt>
                <c:pt idx="4951">
                  <c:v>5.9224537037037041E-2</c:v>
                </c:pt>
                <c:pt idx="4952">
                  <c:v>5.9236111111111107E-2</c:v>
                </c:pt>
                <c:pt idx="4953">
                  <c:v>5.9247685185185188E-2</c:v>
                </c:pt>
                <c:pt idx="4954">
                  <c:v>5.9259259259259262E-2</c:v>
                </c:pt>
                <c:pt idx="4955">
                  <c:v>5.9270833333333335E-2</c:v>
                </c:pt>
                <c:pt idx="4956">
                  <c:v>5.9282407407407402E-2</c:v>
                </c:pt>
                <c:pt idx="4957">
                  <c:v>5.9293981481481482E-2</c:v>
                </c:pt>
                <c:pt idx="4958">
                  <c:v>5.9305555555555556E-2</c:v>
                </c:pt>
                <c:pt idx="4959">
                  <c:v>5.9317129629629629E-2</c:v>
                </c:pt>
                <c:pt idx="4960">
                  <c:v>5.932870370370371E-2</c:v>
                </c:pt>
                <c:pt idx="4961">
                  <c:v>5.9340277777777777E-2</c:v>
                </c:pt>
                <c:pt idx="4962">
                  <c:v>5.935185185185185E-2</c:v>
                </c:pt>
                <c:pt idx="4963">
                  <c:v>5.9363425925925924E-2</c:v>
                </c:pt>
                <c:pt idx="4964">
                  <c:v>5.9375000000000004E-2</c:v>
                </c:pt>
                <c:pt idx="4965">
                  <c:v>5.9386574074074071E-2</c:v>
                </c:pt>
                <c:pt idx="4966">
                  <c:v>5.9398148148148144E-2</c:v>
                </c:pt>
                <c:pt idx="4967">
                  <c:v>5.9409722222222218E-2</c:v>
                </c:pt>
                <c:pt idx="4968">
                  <c:v>5.9421296296296298E-2</c:v>
                </c:pt>
                <c:pt idx="4969">
                  <c:v>5.9432870370370372E-2</c:v>
                </c:pt>
                <c:pt idx="4970">
                  <c:v>5.9444444444444446E-2</c:v>
                </c:pt>
                <c:pt idx="4971">
                  <c:v>5.9456018518518526E-2</c:v>
                </c:pt>
                <c:pt idx="4972">
                  <c:v>5.9467592592592593E-2</c:v>
                </c:pt>
                <c:pt idx="4973">
                  <c:v>5.9479166666666666E-2</c:v>
                </c:pt>
                <c:pt idx="4974">
                  <c:v>5.949074074074074E-2</c:v>
                </c:pt>
                <c:pt idx="4975">
                  <c:v>5.950231481481482E-2</c:v>
                </c:pt>
                <c:pt idx="4976">
                  <c:v>5.9513888888888887E-2</c:v>
                </c:pt>
                <c:pt idx="4977">
                  <c:v>5.9525462962962961E-2</c:v>
                </c:pt>
                <c:pt idx="4978">
                  <c:v>5.9537037037037034E-2</c:v>
                </c:pt>
                <c:pt idx="4979">
                  <c:v>5.9548611111111115E-2</c:v>
                </c:pt>
                <c:pt idx="4980">
                  <c:v>5.9560185185185188E-2</c:v>
                </c:pt>
                <c:pt idx="4981">
                  <c:v>5.9571759259259262E-2</c:v>
                </c:pt>
                <c:pt idx="4982">
                  <c:v>5.9583333333333328E-2</c:v>
                </c:pt>
                <c:pt idx="4983">
                  <c:v>5.9594907407407409E-2</c:v>
                </c:pt>
                <c:pt idx="4984">
                  <c:v>5.9606481481481483E-2</c:v>
                </c:pt>
                <c:pt idx="4985">
                  <c:v>5.9618055555555556E-2</c:v>
                </c:pt>
                <c:pt idx="4986">
                  <c:v>5.9629629629629623E-2</c:v>
                </c:pt>
                <c:pt idx="4987">
                  <c:v>5.9641203703703703E-2</c:v>
                </c:pt>
                <c:pt idx="4988">
                  <c:v>5.9652777777777777E-2</c:v>
                </c:pt>
                <c:pt idx="4989">
                  <c:v>5.966435185185185E-2</c:v>
                </c:pt>
                <c:pt idx="4990">
                  <c:v>5.9675925925925931E-2</c:v>
                </c:pt>
                <c:pt idx="4991">
                  <c:v>5.9687500000000004E-2</c:v>
                </c:pt>
                <c:pt idx="4992">
                  <c:v>5.9699074074074071E-2</c:v>
                </c:pt>
                <c:pt idx="4993">
                  <c:v>5.9710648148148145E-2</c:v>
                </c:pt>
                <c:pt idx="4994">
                  <c:v>5.9722222222222225E-2</c:v>
                </c:pt>
                <c:pt idx="4995">
                  <c:v>5.9733796296296299E-2</c:v>
                </c:pt>
                <c:pt idx="4996">
                  <c:v>5.9745370370370372E-2</c:v>
                </c:pt>
                <c:pt idx="4997">
                  <c:v>5.9756944444444439E-2</c:v>
                </c:pt>
                <c:pt idx="4998">
                  <c:v>5.9768518518518519E-2</c:v>
                </c:pt>
                <c:pt idx="4999">
                  <c:v>5.9780092592592593E-2</c:v>
                </c:pt>
                <c:pt idx="5000">
                  <c:v>5.9791666666666667E-2</c:v>
                </c:pt>
                <c:pt idx="5001">
                  <c:v>5.9803240740740747E-2</c:v>
                </c:pt>
                <c:pt idx="5002">
                  <c:v>5.9814814814814814E-2</c:v>
                </c:pt>
                <c:pt idx="5003">
                  <c:v>5.9826388888888887E-2</c:v>
                </c:pt>
                <c:pt idx="5004">
                  <c:v>5.9837962962962961E-2</c:v>
                </c:pt>
                <c:pt idx="5005">
                  <c:v>5.9849537037037041E-2</c:v>
                </c:pt>
                <c:pt idx="5006">
                  <c:v>5.9861111111111108E-2</c:v>
                </c:pt>
                <c:pt idx="5007">
                  <c:v>5.9872685185185182E-2</c:v>
                </c:pt>
                <c:pt idx="5008">
                  <c:v>5.9884259259259255E-2</c:v>
                </c:pt>
                <c:pt idx="5009">
                  <c:v>5.9895833333333336E-2</c:v>
                </c:pt>
                <c:pt idx="5010">
                  <c:v>5.9907407407407409E-2</c:v>
                </c:pt>
                <c:pt idx="5011">
                  <c:v>5.9918981481481483E-2</c:v>
                </c:pt>
                <c:pt idx="5012">
                  <c:v>5.9930555555555563E-2</c:v>
                </c:pt>
                <c:pt idx="5013">
                  <c:v>5.994212962962963E-2</c:v>
                </c:pt>
                <c:pt idx="5014">
                  <c:v>5.994212962962963E-2</c:v>
                </c:pt>
                <c:pt idx="5015">
                  <c:v>5.9953703703703703E-2</c:v>
                </c:pt>
                <c:pt idx="5016">
                  <c:v>5.9965277777777777E-2</c:v>
                </c:pt>
                <c:pt idx="5017">
                  <c:v>5.9976851851851858E-2</c:v>
                </c:pt>
                <c:pt idx="5018">
                  <c:v>5.9988425925925924E-2</c:v>
                </c:pt>
                <c:pt idx="5019">
                  <c:v>0.06</c:v>
                </c:pt>
                <c:pt idx="5020">
                  <c:v>6.0011574074074071E-2</c:v>
                </c:pt>
                <c:pt idx="5021">
                  <c:v>6.0023148148148152E-2</c:v>
                </c:pt>
                <c:pt idx="5022">
                  <c:v>6.0034722222222225E-2</c:v>
                </c:pt>
                <c:pt idx="5023">
                  <c:v>6.0046296296296292E-2</c:v>
                </c:pt>
                <c:pt idx="5024">
                  <c:v>6.0057870370370366E-2</c:v>
                </c:pt>
                <c:pt idx="5025">
                  <c:v>6.0069444444444446E-2</c:v>
                </c:pt>
                <c:pt idx="5026">
                  <c:v>6.008101851851852E-2</c:v>
                </c:pt>
                <c:pt idx="5027">
                  <c:v>6.0092592592592593E-2</c:v>
                </c:pt>
                <c:pt idx="5028">
                  <c:v>6.010416666666666E-2</c:v>
                </c:pt>
                <c:pt idx="5029">
                  <c:v>6.011574074074074E-2</c:v>
                </c:pt>
                <c:pt idx="5030">
                  <c:v>6.0127314814814814E-2</c:v>
                </c:pt>
                <c:pt idx="5031">
                  <c:v>6.0138888888888888E-2</c:v>
                </c:pt>
                <c:pt idx="5032">
                  <c:v>6.0150462962962968E-2</c:v>
                </c:pt>
                <c:pt idx="5033">
                  <c:v>6.0162037037037042E-2</c:v>
                </c:pt>
                <c:pt idx="5034">
                  <c:v>6.0173611111111108E-2</c:v>
                </c:pt>
                <c:pt idx="5035">
                  <c:v>6.0185185185185182E-2</c:v>
                </c:pt>
                <c:pt idx="5036">
                  <c:v>6.0196759259259262E-2</c:v>
                </c:pt>
                <c:pt idx="5037">
                  <c:v>6.0208333333333336E-2</c:v>
                </c:pt>
                <c:pt idx="5038">
                  <c:v>6.0219907407407403E-2</c:v>
                </c:pt>
                <c:pt idx="5039">
                  <c:v>6.0231481481481476E-2</c:v>
                </c:pt>
                <c:pt idx="5040">
                  <c:v>6.0243055555555557E-2</c:v>
                </c:pt>
                <c:pt idx="5041">
                  <c:v>6.025462962962963E-2</c:v>
                </c:pt>
                <c:pt idx="5042">
                  <c:v>6.0266203703703704E-2</c:v>
                </c:pt>
                <c:pt idx="5043">
                  <c:v>6.0277777777777784E-2</c:v>
                </c:pt>
                <c:pt idx="5044">
                  <c:v>6.0289351851851851E-2</c:v>
                </c:pt>
                <c:pt idx="5045">
                  <c:v>6.0300925925925924E-2</c:v>
                </c:pt>
                <c:pt idx="5046">
                  <c:v>6.0312499999999998E-2</c:v>
                </c:pt>
                <c:pt idx="5047">
                  <c:v>6.0324074074074079E-2</c:v>
                </c:pt>
                <c:pt idx="5048">
                  <c:v>6.0335648148148145E-2</c:v>
                </c:pt>
                <c:pt idx="5049">
                  <c:v>6.0347222222222219E-2</c:v>
                </c:pt>
                <c:pt idx="5050">
                  <c:v>6.0358796296296292E-2</c:v>
                </c:pt>
                <c:pt idx="5051">
                  <c:v>6.0370370370370373E-2</c:v>
                </c:pt>
                <c:pt idx="5052">
                  <c:v>6.0381944444444446E-2</c:v>
                </c:pt>
                <c:pt idx="5053">
                  <c:v>6.039351851851852E-2</c:v>
                </c:pt>
                <c:pt idx="5054">
                  <c:v>6.04050925925926E-2</c:v>
                </c:pt>
                <c:pt idx="5055">
                  <c:v>6.0416666666666667E-2</c:v>
                </c:pt>
                <c:pt idx="5056">
                  <c:v>6.0428240740740741E-2</c:v>
                </c:pt>
                <c:pt idx="5057">
                  <c:v>6.0439814814814814E-2</c:v>
                </c:pt>
                <c:pt idx="5058">
                  <c:v>6.0451388888888895E-2</c:v>
                </c:pt>
                <c:pt idx="5059">
                  <c:v>6.0462962962962961E-2</c:v>
                </c:pt>
                <c:pt idx="5060">
                  <c:v>6.0474537037037035E-2</c:v>
                </c:pt>
                <c:pt idx="5061">
                  <c:v>6.0486111111111109E-2</c:v>
                </c:pt>
                <c:pt idx="5062">
                  <c:v>6.0497685185185189E-2</c:v>
                </c:pt>
                <c:pt idx="5063">
                  <c:v>6.0509259259259263E-2</c:v>
                </c:pt>
                <c:pt idx="5064">
                  <c:v>6.0520833333333329E-2</c:v>
                </c:pt>
                <c:pt idx="5065">
                  <c:v>6.0532407407407403E-2</c:v>
                </c:pt>
                <c:pt idx="5066">
                  <c:v>6.0543981481481483E-2</c:v>
                </c:pt>
                <c:pt idx="5067">
                  <c:v>6.0555555555555557E-2</c:v>
                </c:pt>
                <c:pt idx="5068">
                  <c:v>6.0567129629629624E-2</c:v>
                </c:pt>
                <c:pt idx="5069">
                  <c:v>6.0578703703703697E-2</c:v>
                </c:pt>
                <c:pt idx="5070">
                  <c:v>6.0590277777777778E-2</c:v>
                </c:pt>
                <c:pt idx="5071">
                  <c:v>6.0601851851851851E-2</c:v>
                </c:pt>
                <c:pt idx="5072">
                  <c:v>6.0613425925925925E-2</c:v>
                </c:pt>
                <c:pt idx="5073">
                  <c:v>6.0625000000000005E-2</c:v>
                </c:pt>
                <c:pt idx="5074">
                  <c:v>6.0636574074074079E-2</c:v>
                </c:pt>
                <c:pt idx="5075">
                  <c:v>6.0648148148148145E-2</c:v>
                </c:pt>
                <c:pt idx="5076">
                  <c:v>6.0659722222222219E-2</c:v>
                </c:pt>
                <c:pt idx="5077">
                  <c:v>6.06712962962963E-2</c:v>
                </c:pt>
                <c:pt idx="5078">
                  <c:v>6.0682870370370373E-2</c:v>
                </c:pt>
                <c:pt idx="5079">
                  <c:v>6.069444444444444E-2</c:v>
                </c:pt>
                <c:pt idx="5080">
                  <c:v>6.0706018518518513E-2</c:v>
                </c:pt>
                <c:pt idx="5081">
                  <c:v>6.0717592592592594E-2</c:v>
                </c:pt>
                <c:pt idx="5082">
                  <c:v>6.0729166666666667E-2</c:v>
                </c:pt>
                <c:pt idx="5083">
                  <c:v>6.0740740740740741E-2</c:v>
                </c:pt>
                <c:pt idx="5084">
                  <c:v>6.0752314814814821E-2</c:v>
                </c:pt>
                <c:pt idx="5085">
                  <c:v>6.0763888888888888E-2</c:v>
                </c:pt>
                <c:pt idx="5086">
                  <c:v>6.0775462962962962E-2</c:v>
                </c:pt>
                <c:pt idx="5087">
                  <c:v>6.0787037037037035E-2</c:v>
                </c:pt>
                <c:pt idx="5088">
                  <c:v>6.0798611111111116E-2</c:v>
                </c:pt>
                <c:pt idx="5089">
                  <c:v>6.0810185185185182E-2</c:v>
                </c:pt>
                <c:pt idx="5090">
                  <c:v>6.0821759259259256E-2</c:v>
                </c:pt>
                <c:pt idx="5091">
                  <c:v>6.083333333333333E-2</c:v>
                </c:pt>
                <c:pt idx="5092">
                  <c:v>6.084490740740741E-2</c:v>
                </c:pt>
                <c:pt idx="5093">
                  <c:v>6.0856481481481484E-2</c:v>
                </c:pt>
                <c:pt idx="5094">
                  <c:v>6.0868055555555557E-2</c:v>
                </c:pt>
                <c:pt idx="5095">
                  <c:v>6.0879629629629638E-2</c:v>
                </c:pt>
                <c:pt idx="5096">
                  <c:v>6.0891203703703704E-2</c:v>
                </c:pt>
                <c:pt idx="5097">
                  <c:v>6.0902777777777778E-2</c:v>
                </c:pt>
                <c:pt idx="5098">
                  <c:v>6.0914351851851851E-2</c:v>
                </c:pt>
                <c:pt idx="5099">
                  <c:v>6.0925925925925932E-2</c:v>
                </c:pt>
                <c:pt idx="5100">
                  <c:v>6.0937499999999999E-2</c:v>
                </c:pt>
                <c:pt idx="5101">
                  <c:v>6.0949074074074072E-2</c:v>
                </c:pt>
                <c:pt idx="5102">
                  <c:v>6.0960648148148146E-2</c:v>
                </c:pt>
                <c:pt idx="5103">
                  <c:v>6.0972222222222226E-2</c:v>
                </c:pt>
                <c:pt idx="5104">
                  <c:v>6.09837962962963E-2</c:v>
                </c:pt>
                <c:pt idx="5105">
                  <c:v>6.0995370370370366E-2</c:v>
                </c:pt>
                <c:pt idx="5106">
                  <c:v>6.100694444444444E-2</c:v>
                </c:pt>
                <c:pt idx="5107">
                  <c:v>6.1018518518518521E-2</c:v>
                </c:pt>
                <c:pt idx="5108">
                  <c:v>6.1030092592592594E-2</c:v>
                </c:pt>
                <c:pt idx="5109">
                  <c:v>6.1041666666666661E-2</c:v>
                </c:pt>
                <c:pt idx="5110">
                  <c:v>6.1053240740740734E-2</c:v>
                </c:pt>
                <c:pt idx="5111">
                  <c:v>6.1064814814814815E-2</c:v>
                </c:pt>
                <c:pt idx="5112">
                  <c:v>6.1076388888888888E-2</c:v>
                </c:pt>
                <c:pt idx="5113">
                  <c:v>6.1087962962962962E-2</c:v>
                </c:pt>
                <c:pt idx="5114">
                  <c:v>6.1099537037037042E-2</c:v>
                </c:pt>
                <c:pt idx="5115">
                  <c:v>6.1111111111111116E-2</c:v>
                </c:pt>
                <c:pt idx="5116">
                  <c:v>6.1122685185185183E-2</c:v>
                </c:pt>
                <c:pt idx="5117">
                  <c:v>6.1134259259259256E-2</c:v>
                </c:pt>
                <c:pt idx="5118">
                  <c:v>6.1145833333333337E-2</c:v>
                </c:pt>
                <c:pt idx="5119">
                  <c:v>6.115740740740741E-2</c:v>
                </c:pt>
                <c:pt idx="5120">
                  <c:v>6.1168981481481477E-2</c:v>
                </c:pt>
                <c:pt idx="5121">
                  <c:v>6.1180555555555551E-2</c:v>
                </c:pt>
                <c:pt idx="5122">
                  <c:v>6.1192129629629631E-2</c:v>
                </c:pt>
                <c:pt idx="5123">
                  <c:v>6.1203703703703705E-2</c:v>
                </c:pt>
                <c:pt idx="5124">
                  <c:v>6.1215277777777778E-2</c:v>
                </c:pt>
                <c:pt idx="5125">
                  <c:v>6.1226851851851859E-2</c:v>
                </c:pt>
                <c:pt idx="5126">
                  <c:v>6.1238425925925925E-2</c:v>
                </c:pt>
                <c:pt idx="5127">
                  <c:v>6.1249999999999999E-2</c:v>
                </c:pt>
                <c:pt idx="5128">
                  <c:v>6.1261574074074072E-2</c:v>
                </c:pt>
                <c:pt idx="5129">
                  <c:v>6.1273148148148153E-2</c:v>
                </c:pt>
                <c:pt idx="5130">
                  <c:v>6.128472222222222E-2</c:v>
                </c:pt>
                <c:pt idx="5131">
                  <c:v>6.1296296296296293E-2</c:v>
                </c:pt>
                <c:pt idx="5132">
                  <c:v>6.1307870370370367E-2</c:v>
                </c:pt>
                <c:pt idx="5133">
                  <c:v>6.1319444444444447E-2</c:v>
                </c:pt>
                <c:pt idx="5134">
                  <c:v>6.1331018518518521E-2</c:v>
                </c:pt>
                <c:pt idx="5135">
                  <c:v>6.1342592592592594E-2</c:v>
                </c:pt>
                <c:pt idx="5136">
                  <c:v>6.1354166666666675E-2</c:v>
                </c:pt>
                <c:pt idx="5137">
                  <c:v>6.1365740740740742E-2</c:v>
                </c:pt>
                <c:pt idx="5138">
                  <c:v>6.1377314814814815E-2</c:v>
                </c:pt>
                <c:pt idx="5139">
                  <c:v>6.1388888888888889E-2</c:v>
                </c:pt>
                <c:pt idx="5140">
                  <c:v>6.1400462962962969E-2</c:v>
                </c:pt>
                <c:pt idx="5141">
                  <c:v>6.1412037037037036E-2</c:v>
                </c:pt>
                <c:pt idx="5142">
                  <c:v>6.1423611111111109E-2</c:v>
                </c:pt>
                <c:pt idx="5143">
                  <c:v>6.1435185185185183E-2</c:v>
                </c:pt>
                <c:pt idx="5144">
                  <c:v>6.1446759259259263E-2</c:v>
                </c:pt>
                <c:pt idx="5145">
                  <c:v>6.1458333333333337E-2</c:v>
                </c:pt>
                <c:pt idx="5146">
                  <c:v>6.1469907407407404E-2</c:v>
                </c:pt>
                <c:pt idx="5147">
                  <c:v>6.1481481481481477E-2</c:v>
                </c:pt>
                <c:pt idx="5148">
                  <c:v>6.1493055555555558E-2</c:v>
                </c:pt>
                <c:pt idx="5149">
                  <c:v>6.1504629629629631E-2</c:v>
                </c:pt>
                <c:pt idx="5150">
                  <c:v>6.1516203703703698E-2</c:v>
                </c:pt>
                <c:pt idx="5151">
                  <c:v>6.1527777777777772E-2</c:v>
                </c:pt>
                <c:pt idx="5152">
                  <c:v>6.1539351851851852E-2</c:v>
                </c:pt>
                <c:pt idx="5153">
                  <c:v>6.1550925925925926E-2</c:v>
                </c:pt>
                <c:pt idx="5154">
                  <c:v>6.1562499999999999E-2</c:v>
                </c:pt>
                <c:pt idx="5155">
                  <c:v>6.157407407407408E-2</c:v>
                </c:pt>
                <c:pt idx="5156">
                  <c:v>6.1585648148148153E-2</c:v>
                </c:pt>
                <c:pt idx="5157">
                  <c:v>6.159722222222222E-2</c:v>
                </c:pt>
                <c:pt idx="5158">
                  <c:v>6.1608796296296293E-2</c:v>
                </c:pt>
                <c:pt idx="5159">
                  <c:v>6.1620370370370374E-2</c:v>
                </c:pt>
                <c:pt idx="5160">
                  <c:v>6.1631944444444448E-2</c:v>
                </c:pt>
                <c:pt idx="5161">
                  <c:v>6.1643518518518514E-2</c:v>
                </c:pt>
                <c:pt idx="5162">
                  <c:v>6.1655092592592588E-2</c:v>
                </c:pt>
                <c:pt idx="5163">
                  <c:v>6.1666666666666668E-2</c:v>
                </c:pt>
                <c:pt idx="5164">
                  <c:v>6.1678240740740742E-2</c:v>
                </c:pt>
                <c:pt idx="5165">
                  <c:v>6.1689814814814815E-2</c:v>
                </c:pt>
                <c:pt idx="5166">
                  <c:v>6.1701388888888896E-2</c:v>
                </c:pt>
                <c:pt idx="5167">
                  <c:v>6.1712962962962963E-2</c:v>
                </c:pt>
                <c:pt idx="5168">
                  <c:v>6.1724537037037036E-2</c:v>
                </c:pt>
                <c:pt idx="5169">
                  <c:v>6.173611111111111E-2</c:v>
                </c:pt>
                <c:pt idx="5170">
                  <c:v>6.174768518518519E-2</c:v>
                </c:pt>
                <c:pt idx="5171">
                  <c:v>6.1759259259259257E-2</c:v>
                </c:pt>
                <c:pt idx="5172">
                  <c:v>6.177083333333333E-2</c:v>
                </c:pt>
                <c:pt idx="5173">
                  <c:v>6.1782407407407404E-2</c:v>
                </c:pt>
                <c:pt idx="5174">
                  <c:v>6.1793981481481484E-2</c:v>
                </c:pt>
                <c:pt idx="5175">
                  <c:v>6.1805555555555558E-2</c:v>
                </c:pt>
                <c:pt idx="5176">
                  <c:v>6.1817129629629632E-2</c:v>
                </c:pt>
                <c:pt idx="5177">
                  <c:v>6.1828703703703712E-2</c:v>
                </c:pt>
                <c:pt idx="5178">
                  <c:v>6.1840277777777779E-2</c:v>
                </c:pt>
                <c:pt idx="5179">
                  <c:v>6.1851851851851852E-2</c:v>
                </c:pt>
                <c:pt idx="5180">
                  <c:v>6.1863425925925926E-2</c:v>
                </c:pt>
                <c:pt idx="5181">
                  <c:v>6.1875000000000006E-2</c:v>
                </c:pt>
                <c:pt idx="5182">
                  <c:v>6.1886574074074073E-2</c:v>
                </c:pt>
                <c:pt idx="5183">
                  <c:v>6.1898148148148147E-2</c:v>
                </c:pt>
                <c:pt idx="5184">
                  <c:v>6.190972222222222E-2</c:v>
                </c:pt>
                <c:pt idx="5185">
                  <c:v>6.1921296296296301E-2</c:v>
                </c:pt>
                <c:pt idx="5186">
                  <c:v>6.1932870370370374E-2</c:v>
                </c:pt>
                <c:pt idx="5187">
                  <c:v>6.1944444444444441E-2</c:v>
                </c:pt>
                <c:pt idx="5188">
                  <c:v>6.1956018518518514E-2</c:v>
                </c:pt>
                <c:pt idx="5189">
                  <c:v>6.1967592592592595E-2</c:v>
                </c:pt>
                <c:pt idx="5190">
                  <c:v>6.1979166666666669E-2</c:v>
                </c:pt>
                <c:pt idx="5191">
                  <c:v>6.1990740740740735E-2</c:v>
                </c:pt>
                <c:pt idx="5192">
                  <c:v>6.2002314814814809E-2</c:v>
                </c:pt>
                <c:pt idx="5193">
                  <c:v>6.2013888888888889E-2</c:v>
                </c:pt>
                <c:pt idx="5194">
                  <c:v>6.2025462962962963E-2</c:v>
                </c:pt>
                <c:pt idx="5195">
                  <c:v>6.2037037037037036E-2</c:v>
                </c:pt>
                <c:pt idx="5196">
                  <c:v>6.2048611111111117E-2</c:v>
                </c:pt>
                <c:pt idx="5197">
                  <c:v>6.206018518518519E-2</c:v>
                </c:pt>
                <c:pt idx="5198">
                  <c:v>6.2071759259259257E-2</c:v>
                </c:pt>
                <c:pt idx="5199">
                  <c:v>6.2083333333333331E-2</c:v>
                </c:pt>
                <c:pt idx="5200">
                  <c:v>6.2094907407407411E-2</c:v>
                </c:pt>
                <c:pt idx="5201">
                  <c:v>6.2106481481481485E-2</c:v>
                </c:pt>
                <c:pt idx="5202">
                  <c:v>6.2118055555555551E-2</c:v>
                </c:pt>
                <c:pt idx="5203">
                  <c:v>6.2129629629629625E-2</c:v>
                </c:pt>
                <c:pt idx="5204">
                  <c:v>6.2141203703703705E-2</c:v>
                </c:pt>
                <c:pt idx="5205">
                  <c:v>6.2152777777777779E-2</c:v>
                </c:pt>
                <c:pt idx="5206">
                  <c:v>6.2164351851851853E-2</c:v>
                </c:pt>
                <c:pt idx="5207">
                  <c:v>6.2175925925925933E-2</c:v>
                </c:pt>
                <c:pt idx="5208">
                  <c:v>6.21875E-2</c:v>
                </c:pt>
                <c:pt idx="5209">
                  <c:v>6.2199074074074073E-2</c:v>
                </c:pt>
                <c:pt idx="5210">
                  <c:v>6.2210648148148147E-2</c:v>
                </c:pt>
                <c:pt idx="5211">
                  <c:v>6.2222222222222227E-2</c:v>
                </c:pt>
                <c:pt idx="5212">
                  <c:v>6.2233796296296294E-2</c:v>
                </c:pt>
                <c:pt idx="5213">
                  <c:v>6.2245370370370368E-2</c:v>
                </c:pt>
                <c:pt idx="5214">
                  <c:v>6.2256944444444441E-2</c:v>
                </c:pt>
                <c:pt idx="5215">
                  <c:v>6.2268518518518522E-2</c:v>
                </c:pt>
                <c:pt idx="5216">
                  <c:v>6.2280092592592595E-2</c:v>
                </c:pt>
                <c:pt idx="5217">
                  <c:v>6.2291666666666669E-2</c:v>
                </c:pt>
                <c:pt idx="5218">
                  <c:v>6.2303240740740735E-2</c:v>
                </c:pt>
                <c:pt idx="5219">
                  <c:v>6.2314814814814816E-2</c:v>
                </c:pt>
                <c:pt idx="5220">
                  <c:v>6.232638888888889E-2</c:v>
                </c:pt>
                <c:pt idx="5221">
                  <c:v>6.2337962962962963E-2</c:v>
                </c:pt>
                <c:pt idx="5222">
                  <c:v>6.2349537037037044E-2</c:v>
                </c:pt>
                <c:pt idx="5223">
                  <c:v>6.236111111111111E-2</c:v>
                </c:pt>
                <c:pt idx="5224">
                  <c:v>6.2372685185185184E-2</c:v>
                </c:pt>
                <c:pt idx="5225">
                  <c:v>6.2384259259259257E-2</c:v>
                </c:pt>
                <c:pt idx="5226">
                  <c:v>6.2395833333333338E-2</c:v>
                </c:pt>
                <c:pt idx="5227">
                  <c:v>6.2407407407407411E-2</c:v>
                </c:pt>
                <c:pt idx="5228">
                  <c:v>6.2418981481481478E-2</c:v>
                </c:pt>
                <c:pt idx="5229">
                  <c:v>6.2430555555555552E-2</c:v>
                </c:pt>
                <c:pt idx="5230">
                  <c:v>6.2442129629629632E-2</c:v>
                </c:pt>
                <c:pt idx="5231">
                  <c:v>6.2453703703703706E-2</c:v>
                </c:pt>
                <c:pt idx="5232">
                  <c:v>6.2465277777777772E-2</c:v>
                </c:pt>
                <c:pt idx="5233">
                  <c:v>6.2476851851851846E-2</c:v>
                </c:pt>
                <c:pt idx="5234">
                  <c:v>6.2488425925925926E-2</c:v>
                </c:pt>
                <c:pt idx="5235">
                  <c:v>6.25E-2</c:v>
                </c:pt>
                <c:pt idx="5236">
                  <c:v>6.2511574074074081E-2</c:v>
                </c:pt>
                <c:pt idx="5237">
                  <c:v>6.2523148148148147E-2</c:v>
                </c:pt>
                <c:pt idx="5238">
                  <c:v>6.2534722222222228E-2</c:v>
                </c:pt>
                <c:pt idx="5239">
                  <c:v>6.2546296296296294E-2</c:v>
                </c:pt>
                <c:pt idx="5240">
                  <c:v>6.2557870370370375E-2</c:v>
                </c:pt>
                <c:pt idx="5241">
                  <c:v>6.2569444444444441E-2</c:v>
                </c:pt>
                <c:pt idx="5242">
                  <c:v>6.2581018518518508E-2</c:v>
                </c:pt>
                <c:pt idx="5243">
                  <c:v>6.2592592592592589E-2</c:v>
                </c:pt>
                <c:pt idx="5244">
                  <c:v>6.2604166666666669E-2</c:v>
                </c:pt>
                <c:pt idx="5245">
                  <c:v>6.2615740740740736E-2</c:v>
                </c:pt>
                <c:pt idx="5246">
                  <c:v>6.2627314814814816E-2</c:v>
                </c:pt>
                <c:pt idx="5247">
                  <c:v>6.2638888888888897E-2</c:v>
                </c:pt>
                <c:pt idx="5248">
                  <c:v>6.2650462962962963E-2</c:v>
                </c:pt>
                <c:pt idx="5249">
                  <c:v>6.2662037037037044E-2</c:v>
                </c:pt>
                <c:pt idx="5250">
                  <c:v>6.267361111111111E-2</c:v>
                </c:pt>
                <c:pt idx="5251">
                  <c:v>6.2685185185185191E-2</c:v>
                </c:pt>
                <c:pt idx="5252">
                  <c:v>6.2696759259259258E-2</c:v>
                </c:pt>
                <c:pt idx="5253">
                  <c:v>6.2708333333333324E-2</c:v>
                </c:pt>
                <c:pt idx="5254">
                  <c:v>6.2719907407407405E-2</c:v>
                </c:pt>
                <c:pt idx="5255">
                  <c:v>6.2731481481481485E-2</c:v>
                </c:pt>
                <c:pt idx="5256">
                  <c:v>6.2743055555555552E-2</c:v>
                </c:pt>
                <c:pt idx="5257">
                  <c:v>6.2754629629629632E-2</c:v>
                </c:pt>
                <c:pt idx="5258">
                  <c:v>6.2766203703703713E-2</c:v>
                </c:pt>
                <c:pt idx="5259">
                  <c:v>6.277777777777778E-2</c:v>
                </c:pt>
                <c:pt idx="5260">
                  <c:v>6.2789351851851846E-2</c:v>
                </c:pt>
                <c:pt idx="5261">
                  <c:v>6.2800925925925927E-2</c:v>
                </c:pt>
                <c:pt idx="5262">
                  <c:v>6.2812499999999993E-2</c:v>
                </c:pt>
                <c:pt idx="5263">
                  <c:v>6.2824074074074074E-2</c:v>
                </c:pt>
                <c:pt idx="5264">
                  <c:v>6.283564814814814E-2</c:v>
                </c:pt>
                <c:pt idx="5265">
                  <c:v>6.2847222222222221E-2</c:v>
                </c:pt>
                <c:pt idx="5266">
                  <c:v>6.2858796296296301E-2</c:v>
                </c:pt>
                <c:pt idx="5267">
                  <c:v>6.2870370370370368E-2</c:v>
                </c:pt>
                <c:pt idx="5268">
                  <c:v>6.2881944444444449E-2</c:v>
                </c:pt>
                <c:pt idx="5269">
                  <c:v>6.2893518518518529E-2</c:v>
                </c:pt>
                <c:pt idx="5270">
                  <c:v>6.2905092592592596E-2</c:v>
                </c:pt>
                <c:pt idx="5271">
                  <c:v>6.2916666666666662E-2</c:v>
                </c:pt>
                <c:pt idx="5272">
                  <c:v>6.2928240740740743E-2</c:v>
                </c:pt>
                <c:pt idx="5273">
                  <c:v>6.293981481481481E-2</c:v>
                </c:pt>
                <c:pt idx="5274">
                  <c:v>6.295138888888889E-2</c:v>
                </c:pt>
                <c:pt idx="5275">
                  <c:v>6.2962962962962957E-2</c:v>
                </c:pt>
                <c:pt idx="5276">
                  <c:v>6.2974537037037037E-2</c:v>
                </c:pt>
                <c:pt idx="5277">
                  <c:v>6.2986111111111118E-2</c:v>
                </c:pt>
                <c:pt idx="5278">
                  <c:v>6.2997685185185184E-2</c:v>
                </c:pt>
                <c:pt idx="5279">
                  <c:v>6.3009259259259265E-2</c:v>
                </c:pt>
                <c:pt idx="5280">
                  <c:v>6.3020833333333331E-2</c:v>
                </c:pt>
                <c:pt idx="5281">
                  <c:v>6.3032407407407412E-2</c:v>
                </c:pt>
                <c:pt idx="5282">
                  <c:v>6.3043981481481479E-2</c:v>
                </c:pt>
                <c:pt idx="5283">
                  <c:v>6.3055555555555545E-2</c:v>
                </c:pt>
                <c:pt idx="5284">
                  <c:v>6.3067129629629626E-2</c:v>
                </c:pt>
                <c:pt idx="5285">
                  <c:v>6.3078703703703706E-2</c:v>
                </c:pt>
                <c:pt idx="5286">
                  <c:v>6.3090277777777773E-2</c:v>
                </c:pt>
                <c:pt idx="5287">
                  <c:v>6.3101851851851853E-2</c:v>
                </c:pt>
                <c:pt idx="5288">
                  <c:v>6.3113425925925934E-2</c:v>
                </c:pt>
                <c:pt idx="5289">
                  <c:v>6.3125000000000001E-2</c:v>
                </c:pt>
                <c:pt idx="5290">
                  <c:v>6.3136574074074081E-2</c:v>
                </c:pt>
                <c:pt idx="5291">
                  <c:v>6.3148148148148148E-2</c:v>
                </c:pt>
                <c:pt idx="5292">
                  <c:v>6.3159722222222228E-2</c:v>
                </c:pt>
                <c:pt idx="5293">
                  <c:v>6.3171296296296295E-2</c:v>
                </c:pt>
                <c:pt idx="5294">
                  <c:v>6.3182870370370361E-2</c:v>
                </c:pt>
                <c:pt idx="5295">
                  <c:v>6.3194444444444442E-2</c:v>
                </c:pt>
                <c:pt idx="5296">
                  <c:v>6.3206018518518522E-2</c:v>
                </c:pt>
                <c:pt idx="5297">
                  <c:v>6.3217592592592589E-2</c:v>
                </c:pt>
                <c:pt idx="5298">
                  <c:v>6.322916666666667E-2</c:v>
                </c:pt>
                <c:pt idx="5299">
                  <c:v>6.324074074074075E-2</c:v>
                </c:pt>
                <c:pt idx="5300">
                  <c:v>6.3252314814814817E-2</c:v>
                </c:pt>
                <c:pt idx="5301">
                  <c:v>6.3263888888888883E-2</c:v>
                </c:pt>
                <c:pt idx="5302">
                  <c:v>6.3275462962962964E-2</c:v>
                </c:pt>
                <c:pt idx="5303">
                  <c:v>6.3287037037037031E-2</c:v>
                </c:pt>
                <c:pt idx="5304">
                  <c:v>6.3298611111111111E-2</c:v>
                </c:pt>
                <c:pt idx="5305">
                  <c:v>6.3310185185185178E-2</c:v>
                </c:pt>
                <c:pt idx="5306">
                  <c:v>6.3321759259259258E-2</c:v>
                </c:pt>
                <c:pt idx="5307">
                  <c:v>6.3333333333333339E-2</c:v>
                </c:pt>
                <c:pt idx="5308">
                  <c:v>6.3344907407407405E-2</c:v>
                </c:pt>
                <c:pt idx="5309">
                  <c:v>6.3356481481481486E-2</c:v>
                </c:pt>
                <c:pt idx="5310">
                  <c:v>6.3368055555555566E-2</c:v>
                </c:pt>
                <c:pt idx="5311">
                  <c:v>6.3379629629629633E-2</c:v>
                </c:pt>
                <c:pt idx="5312">
                  <c:v>6.33912037037037E-2</c:v>
                </c:pt>
                <c:pt idx="5313">
                  <c:v>6.340277777777778E-2</c:v>
                </c:pt>
                <c:pt idx="5314">
                  <c:v>6.3414351851851847E-2</c:v>
                </c:pt>
                <c:pt idx="5315">
                  <c:v>6.3425925925925927E-2</c:v>
                </c:pt>
                <c:pt idx="5316">
                  <c:v>6.3437499999999994E-2</c:v>
                </c:pt>
                <c:pt idx="5317">
                  <c:v>6.3449074074074074E-2</c:v>
                </c:pt>
                <c:pt idx="5318">
                  <c:v>6.3460648148148155E-2</c:v>
                </c:pt>
                <c:pt idx="5319">
                  <c:v>6.3472222222222222E-2</c:v>
                </c:pt>
                <c:pt idx="5320">
                  <c:v>6.3483796296296302E-2</c:v>
                </c:pt>
                <c:pt idx="5321">
                  <c:v>6.3495370370370369E-2</c:v>
                </c:pt>
                <c:pt idx="5322">
                  <c:v>6.3506944444444449E-2</c:v>
                </c:pt>
                <c:pt idx="5323">
                  <c:v>6.3518518518518516E-2</c:v>
                </c:pt>
                <c:pt idx="5324">
                  <c:v>6.3530092592592582E-2</c:v>
                </c:pt>
                <c:pt idx="5325">
                  <c:v>6.3541666666666663E-2</c:v>
                </c:pt>
                <c:pt idx="5326">
                  <c:v>6.3553240740740743E-2</c:v>
                </c:pt>
                <c:pt idx="5327">
                  <c:v>6.356481481481481E-2</c:v>
                </c:pt>
                <c:pt idx="5328">
                  <c:v>6.3576388888888891E-2</c:v>
                </c:pt>
                <c:pt idx="5329">
                  <c:v>6.3587962962962971E-2</c:v>
                </c:pt>
                <c:pt idx="5330">
                  <c:v>6.3599537037037038E-2</c:v>
                </c:pt>
                <c:pt idx="5331">
                  <c:v>6.3611111111111118E-2</c:v>
                </c:pt>
                <c:pt idx="5332">
                  <c:v>6.3622685185185185E-2</c:v>
                </c:pt>
                <c:pt idx="5333">
                  <c:v>6.3634259259259265E-2</c:v>
                </c:pt>
                <c:pt idx="5334">
                  <c:v>6.3645833333333332E-2</c:v>
                </c:pt>
                <c:pt idx="5335">
                  <c:v>6.3657407407407399E-2</c:v>
                </c:pt>
                <c:pt idx="5336">
                  <c:v>6.3668981481481479E-2</c:v>
                </c:pt>
                <c:pt idx="5337">
                  <c:v>6.368055555555556E-2</c:v>
                </c:pt>
                <c:pt idx="5338">
                  <c:v>6.3692129629629626E-2</c:v>
                </c:pt>
                <c:pt idx="5339">
                  <c:v>6.3703703703703707E-2</c:v>
                </c:pt>
                <c:pt idx="5340">
                  <c:v>6.3715277777777787E-2</c:v>
                </c:pt>
                <c:pt idx="5341">
                  <c:v>6.3726851851851854E-2</c:v>
                </c:pt>
                <c:pt idx="5342">
                  <c:v>6.3738425925925921E-2</c:v>
                </c:pt>
                <c:pt idx="5343">
                  <c:v>6.3750000000000001E-2</c:v>
                </c:pt>
                <c:pt idx="5344">
                  <c:v>6.3761574074074068E-2</c:v>
                </c:pt>
                <c:pt idx="5345">
                  <c:v>6.3773148148148148E-2</c:v>
                </c:pt>
                <c:pt idx="5346">
                  <c:v>6.3784722222222215E-2</c:v>
                </c:pt>
                <c:pt idx="5347">
                  <c:v>6.3796296296296295E-2</c:v>
                </c:pt>
                <c:pt idx="5348">
                  <c:v>6.3807870370370376E-2</c:v>
                </c:pt>
                <c:pt idx="5349">
                  <c:v>6.3819444444444443E-2</c:v>
                </c:pt>
                <c:pt idx="5350">
                  <c:v>6.3831018518518523E-2</c:v>
                </c:pt>
                <c:pt idx="5351">
                  <c:v>6.3842592592592604E-2</c:v>
                </c:pt>
                <c:pt idx="5352">
                  <c:v>6.385416666666667E-2</c:v>
                </c:pt>
                <c:pt idx="5353">
                  <c:v>6.3865740740740737E-2</c:v>
                </c:pt>
                <c:pt idx="5354">
                  <c:v>6.3877314814814817E-2</c:v>
                </c:pt>
                <c:pt idx="5355">
                  <c:v>6.3888888888888884E-2</c:v>
                </c:pt>
                <c:pt idx="5356">
                  <c:v>6.3900462962962964E-2</c:v>
                </c:pt>
                <c:pt idx="5357">
                  <c:v>6.3912037037037031E-2</c:v>
                </c:pt>
                <c:pt idx="5358">
                  <c:v>6.3923611111111112E-2</c:v>
                </c:pt>
                <c:pt idx="5359">
                  <c:v>6.3935185185185192E-2</c:v>
                </c:pt>
                <c:pt idx="5360">
                  <c:v>6.3946759259259259E-2</c:v>
                </c:pt>
                <c:pt idx="5361">
                  <c:v>6.3958333333333339E-2</c:v>
                </c:pt>
                <c:pt idx="5362">
                  <c:v>6.3969907407407406E-2</c:v>
                </c:pt>
                <c:pt idx="5363">
                  <c:v>6.3981481481481486E-2</c:v>
                </c:pt>
                <c:pt idx="5364">
                  <c:v>6.3993055555555553E-2</c:v>
                </c:pt>
                <c:pt idx="5365">
                  <c:v>6.400462962962962E-2</c:v>
                </c:pt>
                <c:pt idx="5366">
                  <c:v>6.40162037037037E-2</c:v>
                </c:pt>
                <c:pt idx="5367">
                  <c:v>6.4027777777777781E-2</c:v>
                </c:pt>
                <c:pt idx="5368">
                  <c:v>6.4039351851851847E-2</c:v>
                </c:pt>
                <c:pt idx="5369">
                  <c:v>6.4050925925925928E-2</c:v>
                </c:pt>
                <c:pt idx="5370">
                  <c:v>6.4062500000000008E-2</c:v>
                </c:pt>
                <c:pt idx="5371">
                  <c:v>6.4074074074074075E-2</c:v>
                </c:pt>
                <c:pt idx="5372">
                  <c:v>6.4085648148148142E-2</c:v>
                </c:pt>
                <c:pt idx="5373">
                  <c:v>6.4097222222222222E-2</c:v>
                </c:pt>
                <c:pt idx="5374">
                  <c:v>6.4108796296296303E-2</c:v>
                </c:pt>
                <c:pt idx="5375">
                  <c:v>6.4120370370370369E-2</c:v>
                </c:pt>
                <c:pt idx="5376">
                  <c:v>6.4131944444444436E-2</c:v>
                </c:pt>
                <c:pt idx="5377">
                  <c:v>6.4143518518518516E-2</c:v>
                </c:pt>
                <c:pt idx="5378">
                  <c:v>6.4155092592592597E-2</c:v>
                </c:pt>
                <c:pt idx="5379">
                  <c:v>6.4166666666666664E-2</c:v>
                </c:pt>
                <c:pt idx="5380">
                  <c:v>6.4178240740740744E-2</c:v>
                </c:pt>
                <c:pt idx="5381">
                  <c:v>6.4178240740740744E-2</c:v>
                </c:pt>
                <c:pt idx="5382">
                  <c:v>6.4189814814814811E-2</c:v>
                </c:pt>
                <c:pt idx="5383">
                  <c:v>6.4201388888888891E-2</c:v>
                </c:pt>
                <c:pt idx="5384">
                  <c:v>6.4212962962962958E-2</c:v>
                </c:pt>
                <c:pt idx="5385">
                  <c:v>6.4224537037037038E-2</c:v>
                </c:pt>
                <c:pt idx="5386">
                  <c:v>6.4236111111111105E-2</c:v>
                </c:pt>
                <c:pt idx="5387">
                  <c:v>6.4247685185185185E-2</c:v>
                </c:pt>
                <c:pt idx="5388">
                  <c:v>6.4259259259259252E-2</c:v>
                </c:pt>
                <c:pt idx="5389">
                  <c:v>6.4270833333333333E-2</c:v>
                </c:pt>
                <c:pt idx="5390">
                  <c:v>6.4282407407407413E-2</c:v>
                </c:pt>
                <c:pt idx="5391">
                  <c:v>6.429398148148148E-2</c:v>
                </c:pt>
                <c:pt idx="5392">
                  <c:v>6.430555555555556E-2</c:v>
                </c:pt>
                <c:pt idx="5393">
                  <c:v>6.4317129629629641E-2</c:v>
                </c:pt>
                <c:pt idx="5394">
                  <c:v>6.4328703703703707E-2</c:v>
                </c:pt>
                <c:pt idx="5395">
                  <c:v>6.4340277777777774E-2</c:v>
                </c:pt>
                <c:pt idx="5396">
                  <c:v>6.4351851851851841E-2</c:v>
                </c:pt>
                <c:pt idx="5397">
                  <c:v>6.4363425925925921E-2</c:v>
                </c:pt>
                <c:pt idx="5398">
                  <c:v>6.4375000000000002E-2</c:v>
                </c:pt>
                <c:pt idx="5399">
                  <c:v>6.4386574074074068E-2</c:v>
                </c:pt>
                <c:pt idx="5400">
                  <c:v>6.4398148148148149E-2</c:v>
                </c:pt>
                <c:pt idx="5401">
                  <c:v>6.4409722222222229E-2</c:v>
                </c:pt>
                <c:pt idx="5402">
                  <c:v>6.4421296296296296E-2</c:v>
                </c:pt>
                <c:pt idx="5403">
                  <c:v>6.4432870370370363E-2</c:v>
                </c:pt>
                <c:pt idx="5404">
                  <c:v>6.4444444444444443E-2</c:v>
                </c:pt>
                <c:pt idx="5405">
                  <c:v>6.4456018518518524E-2</c:v>
                </c:pt>
                <c:pt idx="5406">
                  <c:v>6.446759259259259E-2</c:v>
                </c:pt>
                <c:pt idx="5407">
                  <c:v>6.4479166666666657E-2</c:v>
                </c:pt>
                <c:pt idx="5408">
                  <c:v>6.4490740740740737E-2</c:v>
                </c:pt>
                <c:pt idx="5409">
                  <c:v>6.4502314814814818E-2</c:v>
                </c:pt>
                <c:pt idx="5410">
                  <c:v>6.4513888888888885E-2</c:v>
                </c:pt>
                <c:pt idx="5411">
                  <c:v>6.4525462962962965E-2</c:v>
                </c:pt>
                <c:pt idx="5412">
                  <c:v>6.4537037037037046E-2</c:v>
                </c:pt>
                <c:pt idx="5413">
                  <c:v>6.4548611111111112E-2</c:v>
                </c:pt>
                <c:pt idx="5414">
                  <c:v>6.4560185185185193E-2</c:v>
                </c:pt>
                <c:pt idx="5415">
                  <c:v>6.4571759259259259E-2</c:v>
                </c:pt>
                <c:pt idx="5416">
                  <c:v>6.458333333333334E-2</c:v>
                </c:pt>
                <c:pt idx="5417">
                  <c:v>6.4594907407407406E-2</c:v>
                </c:pt>
                <c:pt idx="5418">
                  <c:v>6.4606481481481473E-2</c:v>
                </c:pt>
                <c:pt idx="5419">
                  <c:v>6.4618055555555554E-2</c:v>
                </c:pt>
                <c:pt idx="5420">
                  <c:v>6.4629629629629634E-2</c:v>
                </c:pt>
                <c:pt idx="5421">
                  <c:v>6.4641203703703701E-2</c:v>
                </c:pt>
                <c:pt idx="5422">
                  <c:v>6.4652777777777781E-2</c:v>
                </c:pt>
                <c:pt idx="5423">
                  <c:v>6.4664351851851862E-2</c:v>
                </c:pt>
                <c:pt idx="5424">
                  <c:v>6.4675925925925928E-2</c:v>
                </c:pt>
                <c:pt idx="5425">
                  <c:v>6.4687499999999995E-2</c:v>
                </c:pt>
                <c:pt idx="5426">
                  <c:v>6.4699074074074062E-2</c:v>
                </c:pt>
                <c:pt idx="5427">
                  <c:v>6.4710648148148142E-2</c:v>
                </c:pt>
                <c:pt idx="5428">
                  <c:v>6.4722222222222223E-2</c:v>
                </c:pt>
                <c:pt idx="5429">
                  <c:v>6.4733796296296289E-2</c:v>
                </c:pt>
                <c:pt idx="5430">
                  <c:v>6.474537037037037E-2</c:v>
                </c:pt>
                <c:pt idx="5431">
                  <c:v>6.475694444444445E-2</c:v>
                </c:pt>
                <c:pt idx="5432">
                  <c:v>6.4768518518518517E-2</c:v>
                </c:pt>
                <c:pt idx="5433">
                  <c:v>6.4780092592592597E-2</c:v>
                </c:pt>
                <c:pt idx="5434">
                  <c:v>6.4791666666666664E-2</c:v>
                </c:pt>
                <c:pt idx="5435">
                  <c:v>6.4803240740740745E-2</c:v>
                </c:pt>
                <c:pt idx="5436">
                  <c:v>6.4814814814814811E-2</c:v>
                </c:pt>
                <c:pt idx="5437">
                  <c:v>6.4826388888888892E-2</c:v>
                </c:pt>
                <c:pt idx="5438">
                  <c:v>6.4837962962962958E-2</c:v>
                </c:pt>
                <c:pt idx="5439">
                  <c:v>6.4849537037037039E-2</c:v>
                </c:pt>
                <c:pt idx="5440">
                  <c:v>6.4861111111111105E-2</c:v>
                </c:pt>
                <c:pt idx="5441">
                  <c:v>6.4872685185185186E-2</c:v>
                </c:pt>
                <c:pt idx="5442">
                  <c:v>6.4884259259259267E-2</c:v>
                </c:pt>
                <c:pt idx="5443">
                  <c:v>6.4895833333333333E-2</c:v>
                </c:pt>
                <c:pt idx="5444">
                  <c:v>6.4907407407407414E-2</c:v>
                </c:pt>
                <c:pt idx="5445">
                  <c:v>6.491898148148148E-2</c:v>
                </c:pt>
                <c:pt idx="5446">
                  <c:v>6.4930555555555561E-2</c:v>
                </c:pt>
                <c:pt idx="5447">
                  <c:v>6.4942129629629627E-2</c:v>
                </c:pt>
                <c:pt idx="5448">
                  <c:v>6.4953703703703694E-2</c:v>
                </c:pt>
                <c:pt idx="5449">
                  <c:v>6.4965277777777775E-2</c:v>
                </c:pt>
                <c:pt idx="5450">
                  <c:v>6.4976851851851855E-2</c:v>
                </c:pt>
                <c:pt idx="5451">
                  <c:v>6.4988425925925922E-2</c:v>
                </c:pt>
                <c:pt idx="5452">
                  <c:v>6.5000000000000002E-2</c:v>
                </c:pt>
                <c:pt idx="5453">
                  <c:v>6.5011574074074083E-2</c:v>
                </c:pt>
                <c:pt idx="5454">
                  <c:v>6.5023148148148149E-2</c:v>
                </c:pt>
                <c:pt idx="5455">
                  <c:v>6.5034722222222216E-2</c:v>
                </c:pt>
                <c:pt idx="5456">
                  <c:v>6.5046296296296297E-2</c:v>
                </c:pt>
                <c:pt idx="5457">
                  <c:v>6.5057870370370363E-2</c:v>
                </c:pt>
                <c:pt idx="5458">
                  <c:v>6.5069444444444444E-2</c:v>
                </c:pt>
                <c:pt idx="5459">
                  <c:v>6.508101851851851E-2</c:v>
                </c:pt>
                <c:pt idx="5460">
                  <c:v>6.5092592592592591E-2</c:v>
                </c:pt>
                <c:pt idx="5461">
                  <c:v>6.5104166666666671E-2</c:v>
                </c:pt>
                <c:pt idx="5462">
                  <c:v>6.5115740740740738E-2</c:v>
                </c:pt>
                <c:pt idx="5463">
                  <c:v>6.5127314814814818E-2</c:v>
                </c:pt>
                <c:pt idx="5464">
                  <c:v>6.5138888888888885E-2</c:v>
                </c:pt>
                <c:pt idx="5465">
                  <c:v>6.5150462962962966E-2</c:v>
                </c:pt>
                <c:pt idx="5466">
                  <c:v>6.5162037037037032E-2</c:v>
                </c:pt>
                <c:pt idx="5467">
                  <c:v>6.5173611111111113E-2</c:v>
                </c:pt>
                <c:pt idx="5468">
                  <c:v>6.5185185185185179E-2</c:v>
                </c:pt>
                <c:pt idx="5469">
                  <c:v>6.519675925925926E-2</c:v>
                </c:pt>
                <c:pt idx="5470">
                  <c:v>6.5208333333333326E-2</c:v>
                </c:pt>
                <c:pt idx="5471">
                  <c:v>6.5219907407407407E-2</c:v>
                </c:pt>
                <c:pt idx="5472">
                  <c:v>6.5231481481481488E-2</c:v>
                </c:pt>
                <c:pt idx="5473">
                  <c:v>6.5243055555555554E-2</c:v>
                </c:pt>
                <c:pt idx="5474">
                  <c:v>6.5254629629629635E-2</c:v>
                </c:pt>
                <c:pt idx="5475">
                  <c:v>6.5266203703703715E-2</c:v>
                </c:pt>
                <c:pt idx="5476">
                  <c:v>6.5277777777777782E-2</c:v>
                </c:pt>
                <c:pt idx="5477">
                  <c:v>6.5289351851851848E-2</c:v>
                </c:pt>
                <c:pt idx="5478">
                  <c:v>6.5300925925925915E-2</c:v>
                </c:pt>
                <c:pt idx="5479">
                  <c:v>6.5312499999999996E-2</c:v>
                </c:pt>
                <c:pt idx="5480">
                  <c:v>6.5324074074074076E-2</c:v>
                </c:pt>
                <c:pt idx="5481">
                  <c:v>6.5335648148148143E-2</c:v>
                </c:pt>
                <c:pt idx="5482">
                  <c:v>6.5347222222222223E-2</c:v>
                </c:pt>
                <c:pt idx="5483">
                  <c:v>6.5358796296296304E-2</c:v>
                </c:pt>
                <c:pt idx="5484">
                  <c:v>6.537037037037037E-2</c:v>
                </c:pt>
                <c:pt idx="5485">
                  <c:v>6.5381944444444437E-2</c:v>
                </c:pt>
                <c:pt idx="5486">
                  <c:v>6.5393518518518517E-2</c:v>
                </c:pt>
                <c:pt idx="5487">
                  <c:v>6.5405092592592584E-2</c:v>
                </c:pt>
                <c:pt idx="5488">
                  <c:v>6.5416666666666665E-2</c:v>
                </c:pt>
                <c:pt idx="5489">
                  <c:v>6.5428240740740731E-2</c:v>
                </c:pt>
                <c:pt idx="5490">
                  <c:v>6.5439814814814812E-2</c:v>
                </c:pt>
                <c:pt idx="5491">
                  <c:v>6.5451388888888892E-2</c:v>
                </c:pt>
                <c:pt idx="5492">
                  <c:v>6.5462962962962959E-2</c:v>
                </c:pt>
                <c:pt idx="5493">
                  <c:v>6.5474537037037039E-2</c:v>
                </c:pt>
                <c:pt idx="5494">
                  <c:v>6.548611111111112E-2</c:v>
                </c:pt>
                <c:pt idx="5495">
                  <c:v>6.5497685185185187E-2</c:v>
                </c:pt>
                <c:pt idx="5496">
                  <c:v>6.5509259259259267E-2</c:v>
                </c:pt>
                <c:pt idx="5497">
                  <c:v>6.5520833333333334E-2</c:v>
                </c:pt>
                <c:pt idx="5498">
                  <c:v>6.5532407407407414E-2</c:v>
                </c:pt>
                <c:pt idx="5499">
                  <c:v>6.5543981481481481E-2</c:v>
                </c:pt>
                <c:pt idx="5500">
                  <c:v>6.5555555555555547E-2</c:v>
                </c:pt>
                <c:pt idx="5501">
                  <c:v>6.5567129629629628E-2</c:v>
                </c:pt>
                <c:pt idx="5502">
                  <c:v>6.5578703703703708E-2</c:v>
                </c:pt>
                <c:pt idx="5503">
                  <c:v>6.5590277777777775E-2</c:v>
                </c:pt>
                <c:pt idx="5504">
                  <c:v>6.5601851851851856E-2</c:v>
                </c:pt>
                <c:pt idx="5505">
                  <c:v>6.5613425925925936E-2</c:v>
                </c:pt>
                <c:pt idx="5506">
                  <c:v>6.5625000000000003E-2</c:v>
                </c:pt>
                <c:pt idx="5507">
                  <c:v>6.5636574074074069E-2</c:v>
                </c:pt>
                <c:pt idx="5508">
                  <c:v>6.5648148148148136E-2</c:v>
                </c:pt>
                <c:pt idx="5509">
                  <c:v>6.5659722222222217E-2</c:v>
                </c:pt>
                <c:pt idx="5510">
                  <c:v>6.5671296296296297E-2</c:v>
                </c:pt>
                <c:pt idx="5511">
                  <c:v>6.5682870370370364E-2</c:v>
                </c:pt>
                <c:pt idx="5512">
                  <c:v>6.5694444444444444E-2</c:v>
                </c:pt>
                <c:pt idx="5513">
                  <c:v>6.5706018518518525E-2</c:v>
                </c:pt>
                <c:pt idx="5514">
                  <c:v>6.5717592592592591E-2</c:v>
                </c:pt>
                <c:pt idx="5515">
                  <c:v>6.5729166666666672E-2</c:v>
                </c:pt>
                <c:pt idx="5516">
                  <c:v>6.5740740740740738E-2</c:v>
                </c:pt>
                <c:pt idx="5517">
                  <c:v>6.5752314814814819E-2</c:v>
                </c:pt>
                <c:pt idx="5518">
                  <c:v>6.5763888888888886E-2</c:v>
                </c:pt>
                <c:pt idx="5519">
                  <c:v>6.5775462962962966E-2</c:v>
                </c:pt>
                <c:pt idx="5520">
                  <c:v>6.5787037037037033E-2</c:v>
                </c:pt>
                <c:pt idx="5521">
                  <c:v>6.5798611111111113E-2</c:v>
                </c:pt>
                <c:pt idx="5522">
                  <c:v>6.581018518518518E-2</c:v>
                </c:pt>
                <c:pt idx="5523">
                  <c:v>6.582175925925926E-2</c:v>
                </c:pt>
                <c:pt idx="5524">
                  <c:v>6.5833333333333341E-2</c:v>
                </c:pt>
                <c:pt idx="5525">
                  <c:v>6.5844907407407408E-2</c:v>
                </c:pt>
                <c:pt idx="5526">
                  <c:v>6.5856481481481488E-2</c:v>
                </c:pt>
                <c:pt idx="5527">
                  <c:v>6.5868055555555555E-2</c:v>
                </c:pt>
                <c:pt idx="5528">
                  <c:v>6.5879629629629635E-2</c:v>
                </c:pt>
                <c:pt idx="5529">
                  <c:v>6.5891203703703702E-2</c:v>
                </c:pt>
                <c:pt idx="5530">
                  <c:v>6.5902777777777768E-2</c:v>
                </c:pt>
                <c:pt idx="5531">
                  <c:v>6.5914351851851849E-2</c:v>
                </c:pt>
                <c:pt idx="5532">
                  <c:v>6.5925925925925929E-2</c:v>
                </c:pt>
                <c:pt idx="5533">
                  <c:v>6.5937499999999996E-2</c:v>
                </c:pt>
                <c:pt idx="5534">
                  <c:v>6.5949074074074077E-2</c:v>
                </c:pt>
                <c:pt idx="5535">
                  <c:v>6.5960648148148157E-2</c:v>
                </c:pt>
                <c:pt idx="5536">
                  <c:v>6.5972222222222224E-2</c:v>
                </c:pt>
                <c:pt idx="5537">
                  <c:v>6.598379629629629E-2</c:v>
                </c:pt>
                <c:pt idx="5538">
                  <c:v>6.5995370370370371E-2</c:v>
                </c:pt>
                <c:pt idx="5539">
                  <c:v>6.6006944444444438E-2</c:v>
                </c:pt>
                <c:pt idx="5540">
                  <c:v>6.6018518518518518E-2</c:v>
                </c:pt>
                <c:pt idx="5541">
                  <c:v>6.6030092592592585E-2</c:v>
                </c:pt>
                <c:pt idx="5542">
                  <c:v>6.6041666666666665E-2</c:v>
                </c:pt>
                <c:pt idx="5543">
                  <c:v>6.6053240740740746E-2</c:v>
                </c:pt>
                <c:pt idx="5544">
                  <c:v>6.6064814814814812E-2</c:v>
                </c:pt>
                <c:pt idx="5545">
                  <c:v>6.6076388888888893E-2</c:v>
                </c:pt>
                <c:pt idx="5546">
                  <c:v>6.6087962962962959E-2</c:v>
                </c:pt>
                <c:pt idx="5547">
                  <c:v>6.609953703703704E-2</c:v>
                </c:pt>
                <c:pt idx="5548">
                  <c:v>6.6111111111111107E-2</c:v>
                </c:pt>
                <c:pt idx="5549">
                  <c:v>6.6122685185185187E-2</c:v>
                </c:pt>
                <c:pt idx="5550">
                  <c:v>6.6134259259259254E-2</c:v>
                </c:pt>
                <c:pt idx="5551">
                  <c:v>6.6145833333333334E-2</c:v>
                </c:pt>
                <c:pt idx="5552">
                  <c:v>6.6157407407407401E-2</c:v>
                </c:pt>
                <c:pt idx="5553">
                  <c:v>6.6168981481481481E-2</c:v>
                </c:pt>
                <c:pt idx="5554">
                  <c:v>6.6180555555555562E-2</c:v>
                </c:pt>
                <c:pt idx="5555">
                  <c:v>6.6192129629629629E-2</c:v>
                </c:pt>
                <c:pt idx="5556">
                  <c:v>6.6203703703703709E-2</c:v>
                </c:pt>
                <c:pt idx="5557">
                  <c:v>6.621527777777779E-2</c:v>
                </c:pt>
                <c:pt idx="5558">
                  <c:v>6.6226851851851856E-2</c:v>
                </c:pt>
                <c:pt idx="5559">
                  <c:v>6.6238425925925923E-2</c:v>
                </c:pt>
                <c:pt idx="5560">
                  <c:v>6.6249999999999989E-2</c:v>
                </c:pt>
                <c:pt idx="5561">
                  <c:v>6.626157407407407E-2</c:v>
                </c:pt>
                <c:pt idx="5562">
                  <c:v>6.627314814814815E-2</c:v>
                </c:pt>
                <c:pt idx="5563">
                  <c:v>6.6284722222222217E-2</c:v>
                </c:pt>
                <c:pt idx="5564">
                  <c:v>6.6296296296296298E-2</c:v>
                </c:pt>
                <c:pt idx="5565">
                  <c:v>6.6307870370370378E-2</c:v>
                </c:pt>
                <c:pt idx="5566">
                  <c:v>6.6319444444444445E-2</c:v>
                </c:pt>
                <c:pt idx="5567">
                  <c:v>6.6331018518518511E-2</c:v>
                </c:pt>
                <c:pt idx="5568">
                  <c:v>6.6342592592592592E-2</c:v>
                </c:pt>
                <c:pt idx="5569">
                  <c:v>6.6354166666666659E-2</c:v>
                </c:pt>
                <c:pt idx="5570">
                  <c:v>6.6365740740740739E-2</c:v>
                </c:pt>
                <c:pt idx="5571">
                  <c:v>6.6377314814814806E-2</c:v>
                </c:pt>
                <c:pt idx="5572">
                  <c:v>6.6388888888888886E-2</c:v>
                </c:pt>
                <c:pt idx="5573">
                  <c:v>6.6400462962962967E-2</c:v>
                </c:pt>
                <c:pt idx="5574">
                  <c:v>6.6412037037037033E-2</c:v>
                </c:pt>
                <c:pt idx="5575">
                  <c:v>6.6423611111111114E-2</c:v>
                </c:pt>
                <c:pt idx="5576">
                  <c:v>6.6435185185185194E-2</c:v>
                </c:pt>
                <c:pt idx="5577">
                  <c:v>6.6446759259259261E-2</c:v>
                </c:pt>
                <c:pt idx="5578">
                  <c:v>6.6458333333333341E-2</c:v>
                </c:pt>
                <c:pt idx="5579">
                  <c:v>6.6469907407407408E-2</c:v>
                </c:pt>
                <c:pt idx="5580">
                  <c:v>6.6481481481481489E-2</c:v>
                </c:pt>
                <c:pt idx="5581">
                  <c:v>6.6493055555555555E-2</c:v>
                </c:pt>
                <c:pt idx="5582">
                  <c:v>6.6504629629629622E-2</c:v>
                </c:pt>
                <c:pt idx="5583">
                  <c:v>6.6516203703703702E-2</c:v>
                </c:pt>
                <c:pt idx="5584">
                  <c:v>6.6527777777777783E-2</c:v>
                </c:pt>
                <c:pt idx="5585">
                  <c:v>6.653935185185185E-2</c:v>
                </c:pt>
                <c:pt idx="5586">
                  <c:v>6.655092592592593E-2</c:v>
                </c:pt>
                <c:pt idx="5587">
                  <c:v>6.6562500000000011E-2</c:v>
                </c:pt>
                <c:pt idx="5588">
                  <c:v>6.6574074074074077E-2</c:v>
                </c:pt>
                <c:pt idx="5589">
                  <c:v>6.6585648148148144E-2</c:v>
                </c:pt>
                <c:pt idx="5590">
                  <c:v>6.659722222222221E-2</c:v>
                </c:pt>
                <c:pt idx="5591">
                  <c:v>6.6608796296296291E-2</c:v>
                </c:pt>
                <c:pt idx="5592">
                  <c:v>6.6620370370370371E-2</c:v>
                </c:pt>
                <c:pt idx="5593">
                  <c:v>6.6631944444444438E-2</c:v>
                </c:pt>
                <c:pt idx="5594">
                  <c:v>6.6643518518518519E-2</c:v>
                </c:pt>
                <c:pt idx="5595">
                  <c:v>6.6655092592592599E-2</c:v>
                </c:pt>
                <c:pt idx="5596">
                  <c:v>6.6666666666666666E-2</c:v>
                </c:pt>
                <c:pt idx="5597">
                  <c:v>6.6678240740740746E-2</c:v>
                </c:pt>
                <c:pt idx="5598">
                  <c:v>6.6689814814814813E-2</c:v>
                </c:pt>
                <c:pt idx="5599">
                  <c:v>6.6701388888888893E-2</c:v>
                </c:pt>
                <c:pt idx="5600">
                  <c:v>6.671296296296296E-2</c:v>
                </c:pt>
                <c:pt idx="5601">
                  <c:v>6.6724537037037041E-2</c:v>
                </c:pt>
                <c:pt idx="5602">
                  <c:v>6.6736111111111107E-2</c:v>
                </c:pt>
                <c:pt idx="5603">
                  <c:v>6.6747685185185188E-2</c:v>
                </c:pt>
                <c:pt idx="5604">
                  <c:v>6.6759259259259254E-2</c:v>
                </c:pt>
                <c:pt idx="5605">
                  <c:v>6.6770833333333335E-2</c:v>
                </c:pt>
                <c:pt idx="5606">
                  <c:v>6.6782407407407415E-2</c:v>
                </c:pt>
                <c:pt idx="5607">
                  <c:v>6.6793981481481482E-2</c:v>
                </c:pt>
                <c:pt idx="5608">
                  <c:v>6.6805555555555562E-2</c:v>
                </c:pt>
                <c:pt idx="5609">
                  <c:v>6.6817129629629629E-2</c:v>
                </c:pt>
                <c:pt idx="5610">
                  <c:v>6.682870370370371E-2</c:v>
                </c:pt>
                <c:pt idx="5611">
                  <c:v>6.6840277777777776E-2</c:v>
                </c:pt>
                <c:pt idx="5612">
                  <c:v>6.6851851851851843E-2</c:v>
                </c:pt>
                <c:pt idx="5613">
                  <c:v>6.6863425925925923E-2</c:v>
                </c:pt>
                <c:pt idx="5614">
                  <c:v>6.6875000000000004E-2</c:v>
                </c:pt>
                <c:pt idx="5615">
                  <c:v>6.6886574074074071E-2</c:v>
                </c:pt>
                <c:pt idx="5616">
                  <c:v>6.6898148148148151E-2</c:v>
                </c:pt>
                <c:pt idx="5617">
                  <c:v>6.6909722222222232E-2</c:v>
                </c:pt>
                <c:pt idx="5618">
                  <c:v>6.6921296296296298E-2</c:v>
                </c:pt>
                <c:pt idx="5619">
                  <c:v>6.6932870370370365E-2</c:v>
                </c:pt>
                <c:pt idx="5620">
                  <c:v>6.6944444444444445E-2</c:v>
                </c:pt>
                <c:pt idx="5621">
                  <c:v>6.6956018518518512E-2</c:v>
                </c:pt>
                <c:pt idx="5622">
                  <c:v>6.6967592592592592E-2</c:v>
                </c:pt>
                <c:pt idx="5623">
                  <c:v>6.6979166666666659E-2</c:v>
                </c:pt>
                <c:pt idx="5624">
                  <c:v>6.699074074074074E-2</c:v>
                </c:pt>
                <c:pt idx="5625">
                  <c:v>6.700231481481482E-2</c:v>
                </c:pt>
                <c:pt idx="5626">
                  <c:v>6.7013888888888887E-2</c:v>
                </c:pt>
                <c:pt idx="5627">
                  <c:v>6.7025462962962967E-2</c:v>
                </c:pt>
                <c:pt idx="5628">
                  <c:v>6.7037037037037034E-2</c:v>
                </c:pt>
                <c:pt idx="5629">
                  <c:v>6.7048611111111114E-2</c:v>
                </c:pt>
                <c:pt idx="5630">
                  <c:v>6.7060185185185181E-2</c:v>
                </c:pt>
                <c:pt idx="5631">
                  <c:v>6.7071759259259262E-2</c:v>
                </c:pt>
                <c:pt idx="5632">
                  <c:v>6.7083333333333328E-2</c:v>
                </c:pt>
                <c:pt idx="5633">
                  <c:v>6.7094907407407409E-2</c:v>
                </c:pt>
                <c:pt idx="5634">
                  <c:v>6.7106481481481475E-2</c:v>
                </c:pt>
                <c:pt idx="5635">
                  <c:v>6.7118055555555556E-2</c:v>
                </c:pt>
                <c:pt idx="5636">
                  <c:v>6.7129629629629636E-2</c:v>
                </c:pt>
                <c:pt idx="5637">
                  <c:v>6.7141203703703703E-2</c:v>
                </c:pt>
                <c:pt idx="5638">
                  <c:v>6.7152777777777783E-2</c:v>
                </c:pt>
                <c:pt idx="5639">
                  <c:v>6.7164351851851864E-2</c:v>
                </c:pt>
                <c:pt idx="5640">
                  <c:v>6.7175925925925931E-2</c:v>
                </c:pt>
                <c:pt idx="5641">
                  <c:v>6.7187499999999997E-2</c:v>
                </c:pt>
                <c:pt idx="5642">
                  <c:v>6.7199074074074064E-2</c:v>
                </c:pt>
                <c:pt idx="5643">
                  <c:v>6.7210648148148144E-2</c:v>
                </c:pt>
                <c:pt idx="5644">
                  <c:v>6.7222222222222225E-2</c:v>
                </c:pt>
                <c:pt idx="5645">
                  <c:v>6.7233796296296292E-2</c:v>
                </c:pt>
                <c:pt idx="5646">
                  <c:v>6.7245370370370372E-2</c:v>
                </c:pt>
                <c:pt idx="5647">
                  <c:v>6.7256944444444453E-2</c:v>
                </c:pt>
                <c:pt idx="5648">
                  <c:v>6.7268518518518519E-2</c:v>
                </c:pt>
                <c:pt idx="5649">
                  <c:v>6.7280092592592586E-2</c:v>
                </c:pt>
                <c:pt idx="5650">
                  <c:v>6.7291666666666666E-2</c:v>
                </c:pt>
                <c:pt idx="5651">
                  <c:v>6.7303240740740733E-2</c:v>
                </c:pt>
                <c:pt idx="5652">
                  <c:v>6.7314814814814813E-2</c:v>
                </c:pt>
                <c:pt idx="5653">
                  <c:v>6.732638888888888E-2</c:v>
                </c:pt>
                <c:pt idx="5654">
                  <c:v>6.7337962962962961E-2</c:v>
                </c:pt>
                <c:pt idx="5655">
                  <c:v>6.7349537037037041E-2</c:v>
                </c:pt>
                <c:pt idx="5656">
                  <c:v>6.7361111111111108E-2</c:v>
                </c:pt>
                <c:pt idx="5657">
                  <c:v>6.7372685185185188E-2</c:v>
                </c:pt>
                <c:pt idx="5658">
                  <c:v>6.7384259259259269E-2</c:v>
                </c:pt>
                <c:pt idx="5659">
                  <c:v>6.7395833333333335E-2</c:v>
                </c:pt>
                <c:pt idx="5660">
                  <c:v>6.7407407407407416E-2</c:v>
                </c:pt>
                <c:pt idx="5661">
                  <c:v>6.7418981481481483E-2</c:v>
                </c:pt>
                <c:pt idx="5662">
                  <c:v>6.7430555555555563E-2</c:v>
                </c:pt>
                <c:pt idx="5663">
                  <c:v>6.744212962962963E-2</c:v>
                </c:pt>
                <c:pt idx="5664">
                  <c:v>6.7453703703703696E-2</c:v>
                </c:pt>
                <c:pt idx="5665">
                  <c:v>6.7465277777777777E-2</c:v>
                </c:pt>
                <c:pt idx="5666">
                  <c:v>6.7476851851851857E-2</c:v>
                </c:pt>
                <c:pt idx="5667">
                  <c:v>6.7488425925925924E-2</c:v>
                </c:pt>
                <c:pt idx="5668">
                  <c:v>6.7500000000000004E-2</c:v>
                </c:pt>
                <c:pt idx="5669">
                  <c:v>6.7511574074074085E-2</c:v>
                </c:pt>
                <c:pt idx="5670">
                  <c:v>6.7523148148148152E-2</c:v>
                </c:pt>
                <c:pt idx="5671">
                  <c:v>6.7534722222222218E-2</c:v>
                </c:pt>
                <c:pt idx="5672">
                  <c:v>6.7546296296296285E-2</c:v>
                </c:pt>
                <c:pt idx="5673">
                  <c:v>6.7557870370370365E-2</c:v>
                </c:pt>
                <c:pt idx="5674">
                  <c:v>6.7569444444444446E-2</c:v>
                </c:pt>
                <c:pt idx="5675">
                  <c:v>6.7581018518518512E-2</c:v>
                </c:pt>
                <c:pt idx="5676">
                  <c:v>6.7592592592592593E-2</c:v>
                </c:pt>
                <c:pt idx="5677">
                  <c:v>6.7604166666666674E-2</c:v>
                </c:pt>
                <c:pt idx="5678">
                  <c:v>6.761574074074074E-2</c:v>
                </c:pt>
                <c:pt idx="5679">
                  <c:v>6.7627314814814821E-2</c:v>
                </c:pt>
                <c:pt idx="5680">
                  <c:v>6.7638888888888887E-2</c:v>
                </c:pt>
                <c:pt idx="5681">
                  <c:v>6.7650462962962968E-2</c:v>
                </c:pt>
                <c:pt idx="5682">
                  <c:v>6.7662037037037034E-2</c:v>
                </c:pt>
                <c:pt idx="5683">
                  <c:v>6.7673611111111115E-2</c:v>
                </c:pt>
                <c:pt idx="5684">
                  <c:v>6.7685185185185182E-2</c:v>
                </c:pt>
                <c:pt idx="5685">
                  <c:v>6.7696759259259262E-2</c:v>
                </c:pt>
                <c:pt idx="5686">
                  <c:v>6.7708333333333329E-2</c:v>
                </c:pt>
                <c:pt idx="5687">
                  <c:v>6.7719907407407409E-2</c:v>
                </c:pt>
                <c:pt idx="5688">
                  <c:v>6.773148148148149E-2</c:v>
                </c:pt>
                <c:pt idx="5689">
                  <c:v>6.7743055555555556E-2</c:v>
                </c:pt>
                <c:pt idx="5690">
                  <c:v>6.7754629629629637E-2</c:v>
                </c:pt>
                <c:pt idx="5691">
                  <c:v>6.7766203703703703E-2</c:v>
                </c:pt>
                <c:pt idx="5692">
                  <c:v>6.7777777777777784E-2</c:v>
                </c:pt>
                <c:pt idx="5693">
                  <c:v>6.7789351851851851E-2</c:v>
                </c:pt>
                <c:pt idx="5694">
                  <c:v>6.7800925925925917E-2</c:v>
                </c:pt>
                <c:pt idx="5695">
                  <c:v>6.7812499999999998E-2</c:v>
                </c:pt>
                <c:pt idx="5696">
                  <c:v>6.7824074074074078E-2</c:v>
                </c:pt>
                <c:pt idx="5697">
                  <c:v>6.7835648148148145E-2</c:v>
                </c:pt>
                <c:pt idx="5698">
                  <c:v>6.7847222222222225E-2</c:v>
                </c:pt>
                <c:pt idx="5699">
                  <c:v>6.7858796296296306E-2</c:v>
                </c:pt>
                <c:pt idx="5700">
                  <c:v>6.7870370370370373E-2</c:v>
                </c:pt>
                <c:pt idx="5701">
                  <c:v>6.7881944444444439E-2</c:v>
                </c:pt>
                <c:pt idx="5702">
                  <c:v>6.789351851851852E-2</c:v>
                </c:pt>
                <c:pt idx="5703">
                  <c:v>6.7905092592592586E-2</c:v>
                </c:pt>
                <c:pt idx="5704">
                  <c:v>6.7916666666666667E-2</c:v>
                </c:pt>
                <c:pt idx="5705">
                  <c:v>6.7928240740740733E-2</c:v>
                </c:pt>
                <c:pt idx="5706">
                  <c:v>6.7939814814814814E-2</c:v>
                </c:pt>
                <c:pt idx="5707">
                  <c:v>6.7951388888888895E-2</c:v>
                </c:pt>
                <c:pt idx="5708">
                  <c:v>6.7962962962962961E-2</c:v>
                </c:pt>
                <c:pt idx="5709">
                  <c:v>6.7974537037037042E-2</c:v>
                </c:pt>
                <c:pt idx="5710">
                  <c:v>6.7986111111111108E-2</c:v>
                </c:pt>
                <c:pt idx="5711">
                  <c:v>6.7997685185185189E-2</c:v>
                </c:pt>
                <c:pt idx="5712">
                  <c:v>6.8009259259259255E-2</c:v>
                </c:pt>
                <c:pt idx="5713">
                  <c:v>6.8020833333333336E-2</c:v>
                </c:pt>
                <c:pt idx="5714">
                  <c:v>6.8032407407407403E-2</c:v>
                </c:pt>
                <c:pt idx="5715">
                  <c:v>6.8043981481481483E-2</c:v>
                </c:pt>
                <c:pt idx="5716">
                  <c:v>6.805555555555555E-2</c:v>
                </c:pt>
                <c:pt idx="5717">
                  <c:v>6.806712962962963E-2</c:v>
                </c:pt>
                <c:pt idx="5718">
                  <c:v>6.8078703703703711E-2</c:v>
                </c:pt>
                <c:pt idx="5719">
                  <c:v>6.8090277777777777E-2</c:v>
                </c:pt>
                <c:pt idx="5720">
                  <c:v>6.8101851851851858E-2</c:v>
                </c:pt>
                <c:pt idx="5721">
                  <c:v>6.8113425925925938E-2</c:v>
                </c:pt>
                <c:pt idx="5722">
                  <c:v>6.8125000000000005E-2</c:v>
                </c:pt>
                <c:pt idx="5723">
                  <c:v>6.8136574074074072E-2</c:v>
                </c:pt>
                <c:pt idx="5724">
                  <c:v>6.8148148148148138E-2</c:v>
                </c:pt>
                <c:pt idx="5725">
                  <c:v>6.8159722222222219E-2</c:v>
                </c:pt>
                <c:pt idx="5726">
                  <c:v>6.8171296296296299E-2</c:v>
                </c:pt>
                <c:pt idx="5727">
                  <c:v>6.8182870370370366E-2</c:v>
                </c:pt>
                <c:pt idx="5728">
                  <c:v>6.8194444444444446E-2</c:v>
                </c:pt>
                <c:pt idx="5729">
                  <c:v>6.8206018518518527E-2</c:v>
                </c:pt>
                <c:pt idx="5730">
                  <c:v>6.8217592592592594E-2</c:v>
                </c:pt>
                <c:pt idx="5731">
                  <c:v>6.822916666666666E-2</c:v>
                </c:pt>
                <c:pt idx="5732">
                  <c:v>6.8240740740740741E-2</c:v>
                </c:pt>
                <c:pt idx="5733">
                  <c:v>6.8252314814814807E-2</c:v>
                </c:pt>
                <c:pt idx="5734">
                  <c:v>6.8263888888888888E-2</c:v>
                </c:pt>
                <c:pt idx="5735">
                  <c:v>6.8275462962962954E-2</c:v>
                </c:pt>
                <c:pt idx="5736">
                  <c:v>6.8287037037037035E-2</c:v>
                </c:pt>
                <c:pt idx="5737">
                  <c:v>6.8298611111111115E-2</c:v>
                </c:pt>
                <c:pt idx="5738">
                  <c:v>6.8310185185185182E-2</c:v>
                </c:pt>
                <c:pt idx="5739">
                  <c:v>6.8321759259259263E-2</c:v>
                </c:pt>
                <c:pt idx="5740">
                  <c:v>6.8333333333333343E-2</c:v>
                </c:pt>
                <c:pt idx="5741">
                  <c:v>6.834490740740741E-2</c:v>
                </c:pt>
                <c:pt idx="5742">
                  <c:v>6.8356481481481476E-2</c:v>
                </c:pt>
                <c:pt idx="5743">
                  <c:v>6.8368055555555557E-2</c:v>
                </c:pt>
                <c:pt idx="5744">
                  <c:v>6.8379629629629637E-2</c:v>
                </c:pt>
                <c:pt idx="5745">
                  <c:v>6.8391203703703704E-2</c:v>
                </c:pt>
                <c:pt idx="5746">
                  <c:v>6.8402777777777771E-2</c:v>
                </c:pt>
                <c:pt idx="5747">
                  <c:v>6.8414351851851851E-2</c:v>
                </c:pt>
                <c:pt idx="5748">
                  <c:v>6.8425925925925932E-2</c:v>
                </c:pt>
                <c:pt idx="5749">
                  <c:v>6.8425925925925932E-2</c:v>
                </c:pt>
                <c:pt idx="5750">
                  <c:v>6.8437499999999998E-2</c:v>
                </c:pt>
                <c:pt idx="5751">
                  <c:v>6.8449074074074079E-2</c:v>
                </c:pt>
                <c:pt idx="5752">
                  <c:v>6.8460648148148159E-2</c:v>
                </c:pt>
                <c:pt idx="5753">
                  <c:v>6.8472222222222226E-2</c:v>
                </c:pt>
                <c:pt idx="5754">
                  <c:v>6.8483796296296293E-2</c:v>
                </c:pt>
                <c:pt idx="5755">
                  <c:v>6.8495370370370359E-2</c:v>
                </c:pt>
                <c:pt idx="5756">
                  <c:v>6.850694444444444E-2</c:v>
                </c:pt>
                <c:pt idx="5757">
                  <c:v>6.851851851851852E-2</c:v>
                </c:pt>
                <c:pt idx="5758">
                  <c:v>6.8530092592592587E-2</c:v>
                </c:pt>
                <c:pt idx="5759">
                  <c:v>6.8541666666666667E-2</c:v>
                </c:pt>
                <c:pt idx="5760">
                  <c:v>6.8553240740740748E-2</c:v>
                </c:pt>
                <c:pt idx="5761">
                  <c:v>6.8564814814814815E-2</c:v>
                </c:pt>
                <c:pt idx="5762">
                  <c:v>6.8576388888888895E-2</c:v>
                </c:pt>
                <c:pt idx="5763">
                  <c:v>6.8587962962962962E-2</c:v>
                </c:pt>
                <c:pt idx="5764">
                  <c:v>6.8599537037037042E-2</c:v>
                </c:pt>
                <c:pt idx="5765">
                  <c:v>6.8611111111111109E-2</c:v>
                </c:pt>
                <c:pt idx="5766">
                  <c:v>6.8622685185185189E-2</c:v>
                </c:pt>
                <c:pt idx="5767">
                  <c:v>6.8634259259259256E-2</c:v>
                </c:pt>
                <c:pt idx="5768">
                  <c:v>6.8645833333333336E-2</c:v>
                </c:pt>
                <c:pt idx="5769">
                  <c:v>6.8657407407407403E-2</c:v>
                </c:pt>
                <c:pt idx="5770">
                  <c:v>6.8668981481481484E-2</c:v>
                </c:pt>
                <c:pt idx="5771">
                  <c:v>6.8680555555555564E-2</c:v>
                </c:pt>
                <c:pt idx="5772">
                  <c:v>6.8692129629629631E-2</c:v>
                </c:pt>
                <c:pt idx="5773">
                  <c:v>6.8703703703703697E-2</c:v>
                </c:pt>
                <c:pt idx="5774">
                  <c:v>6.8715277777777778E-2</c:v>
                </c:pt>
                <c:pt idx="5775">
                  <c:v>6.8726851851851858E-2</c:v>
                </c:pt>
                <c:pt idx="5776">
                  <c:v>6.8738425925925925E-2</c:v>
                </c:pt>
                <c:pt idx="5777">
                  <c:v>6.8749999999999992E-2</c:v>
                </c:pt>
                <c:pt idx="5778">
                  <c:v>6.8761574074074072E-2</c:v>
                </c:pt>
                <c:pt idx="5779">
                  <c:v>6.8773148148148153E-2</c:v>
                </c:pt>
                <c:pt idx="5780">
                  <c:v>6.8784722222222219E-2</c:v>
                </c:pt>
                <c:pt idx="5781">
                  <c:v>6.87962962962963E-2</c:v>
                </c:pt>
                <c:pt idx="5782">
                  <c:v>6.880787037037038E-2</c:v>
                </c:pt>
                <c:pt idx="5783">
                  <c:v>6.8819444444444447E-2</c:v>
                </c:pt>
                <c:pt idx="5784">
                  <c:v>6.8831018518518514E-2</c:v>
                </c:pt>
                <c:pt idx="5785">
                  <c:v>6.8842592592592594E-2</c:v>
                </c:pt>
                <c:pt idx="5786">
                  <c:v>6.8854166666666661E-2</c:v>
                </c:pt>
                <c:pt idx="5787">
                  <c:v>6.8865740740740741E-2</c:v>
                </c:pt>
                <c:pt idx="5788">
                  <c:v>6.8877314814814808E-2</c:v>
                </c:pt>
                <c:pt idx="5789">
                  <c:v>6.8888888888888888E-2</c:v>
                </c:pt>
                <c:pt idx="5790">
                  <c:v>6.8900462962962969E-2</c:v>
                </c:pt>
                <c:pt idx="5791">
                  <c:v>6.8912037037037036E-2</c:v>
                </c:pt>
                <c:pt idx="5792">
                  <c:v>6.8923611111111116E-2</c:v>
                </c:pt>
                <c:pt idx="5793">
                  <c:v>6.8935185185185183E-2</c:v>
                </c:pt>
                <c:pt idx="5794">
                  <c:v>6.8946759259259263E-2</c:v>
                </c:pt>
                <c:pt idx="5795">
                  <c:v>6.895833333333333E-2</c:v>
                </c:pt>
                <c:pt idx="5796">
                  <c:v>6.896990740740741E-2</c:v>
                </c:pt>
                <c:pt idx="5797">
                  <c:v>6.8981481481481477E-2</c:v>
                </c:pt>
                <c:pt idx="5798">
                  <c:v>6.8993055555555557E-2</c:v>
                </c:pt>
                <c:pt idx="5799">
                  <c:v>6.9004629629629624E-2</c:v>
                </c:pt>
                <c:pt idx="5800">
                  <c:v>6.9016203703703705E-2</c:v>
                </c:pt>
                <c:pt idx="5801">
                  <c:v>6.9027777777777785E-2</c:v>
                </c:pt>
                <c:pt idx="5802">
                  <c:v>6.9039351851851852E-2</c:v>
                </c:pt>
                <c:pt idx="5803">
                  <c:v>6.9050925925925918E-2</c:v>
                </c:pt>
                <c:pt idx="5804">
                  <c:v>6.9062500000000013E-2</c:v>
                </c:pt>
                <c:pt idx="5805">
                  <c:v>6.9074074074074079E-2</c:v>
                </c:pt>
                <c:pt idx="5806">
                  <c:v>6.9085648148148146E-2</c:v>
                </c:pt>
                <c:pt idx="5807">
                  <c:v>6.9097222222222213E-2</c:v>
                </c:pt>
                <c:pt idx="5808">
                  <c:v>6.9108796296296293E-2</c:v>
                </c:pt>
                <c:pt idx="5809">
                  <c:v>6.9120370370370374E-2</c:v>
                </c:pt>
                <c:pt idx="5810">
                  <c:v>6.913194444444444E-2</c:v>
                </c:pt>
                <c:pt idx="5811">
                  <c:v>6.9143518518518521E-2</c:v>
                </c:pt>
                <c:pt idx="5812">
                  <c:v>6.9155092592592601E-2</c:v>
                </c:pt>
                <c:pt idx="5813">
                  <c:v>6.9166666666666668E-2</c:v>
                </c:pt>
                <c:pt idx="5814">
                  <c:v>6.9178240740740735E-2</c:v>
                </c:pt>
                <c:pt idx="5815">
                  <c:v>6.9189814814814815E-2</c:v>
                </c:pt>
                <c:pt idx="5816">
                  <c:v>6.9201388888888882E-2</c:v>
                </c:pt>
                <c:pt idx="5817">
                  <c:v>6.9212962962962962E-2</c:v>
                </c:pt>
                <c:pt idx="5818">
                  <c:v>6.9224537037037029E-2</c:v>
                </c:pt>
                <c:pt idx="5819">
                  <c:v>6.9236111111111109E-2</c:v>
                </c:pt>
                <c:pt idx="5820">
                  <c:v>6.924768518518519E-2</c:v>
                </c:pt>
                <c:pt idx="5821">
                  <c:v>6.9259259259259257E-2</c:v>
                </c:pt>
                <c:pt idx="5822">
                  <c:v>6.9270833333333337E-2</c:v>
                </c:pt>
                <c:pt idx="5823">
                  <c:v>6.9282407407407418E-2</c:v>
                </c:pt>
                <c:pt idx="5824">
                  <c:v>6.9293981481481484E-2</c:v>
                </c:pt>
                <c:pt idx="5825">
                  <c:v>6.9305555555555551E-2</c:v>
                </c:pt>
                <c:pt idx="5826">
                  <c:v>6.9317129629629631E-2</c:v>
                </c:pt>
                <c:pt idx="5827">
                  <c:v>6.9328703703703712E-2</c:v>
                </c:pt>
                <c:pt idx="5828">
                  <c:v>6.9340277777777778E-2</c:v>
                </c:pt>
                <c:pt idx="5829">
                  <c:v>6.9351851851851845E-2</c:v>
                </c:pt>
                <c:pt idx="5830">
                  <c:v>6.9363425925925926E-2</c:v>
                </c:pt>
                <c:pt idx="5831">
                  <c:v>6.9375000000000006E-2</c:v>
                </c:pt>
                <c:pt idx="5832">
                  <c:v>6.9386574074074073E-2</c:v>
                </c:pt>
                <c:pt idx="5833">
                  <c:v>6.9398148148148139E-2</c:v>
                </c:pt>
                <c:pt idx="5834">
                  <c:v>6.9409722222222234E-2</c:v>
                </c:pt>
                <c:pt idx="5835">
                  <c:v>6.94212962962963E-2</c:v>
                </c:pt>
                <c:pt idx="5836">
                  <c:v>6.9432870370370367E-2</c:v>
                </c:pt>
                <c:pt idx="5837">
                  <c:v>6.9444444444444434E-2</c:v>
                </c:pt>
                <c:pt idx="5838">
                  <c:v>6.9456018518518514E-2</c:v>
                </c:pt>
                <c:pt idx="5839">
                  <c:v>6.9467592592592595E-2</c:v>
                </c:pt>
                <c:pt idx="5840">
                  <c:v>6.9479166666666661E-2</c:v>
                </c:pt>
                <c:pt idx="5841">
                  <c:v>6.9490740740740742E-2</c:v>
                </c:pt>
                <c:pt idx="5842">
                  <c:v>6.9502314814814822E-2</c:v>
                </c:pt>
                <c:pt idx="5843">
                  <c:v>6.9513888888888889E-2</c:v>
                </c:pt>
                <c:pt idx="5844">
                  <c:v>6.9525462962962969E-2</c:v>
                </c:pt>
                <c:pt idx="5845">
                  <c:v>6.9537037037037036E-2</c:v>
                </c:pt>
                <c:pt idx="5846">
                  <c:v>6.9548611111111117E-2</c:v>
                </c:pt>
                <c:pt idx="5847">
                  <c:v>6.9560185185185183E-2</c:v>
                </c:pt>
                <c:pt idx="5848">
                  <c:v>6.957175925925925E-2</c:v>
                </c:pt>
                <c:pt idx="5849">
                  <c:v>6.958333333333333E-2</c:v>
                </c:pt>
                <c:pt idx="5850">
                  <c:v>6.9594907407407411E-2</c:v>
                </c:pt>
                <c:pt idx="5851">
                  <c:v>6.9606481481481478E-2</c:v>
                </c:pt>
                <c:pt idx="5852">
                  <c:v>6.9618055555555558E-2</c:v>
                </c:pt>
                <c:pt idx="5853">
                  <c:v>6.9629629629629639E-2</c:v>
                </c:pt>
                <c:pt idx="5854">
                  <c:v>6.9641203703703705E-2</c:v>
                </c:pt>
                <c:pt idx="5855">
                  <c:v>6.9652777777777772E-2</c:v>
                </c:pt>
                <c:pt idx="5856">
                  <c:v>6.9664351851851852E-2</c:v>
                </c:pt>
                <c:pt idx="5857">
                  <c:v>6.9675925925925933E-2</c:v>
                </c:pt>
                <c:pt idx="5858">
                  <c:v>6.9687499999999999E-2</c:v>
                </c:pt>
                <c:pt idx="5859">
                  <c:v>6.9699074074074066E-2</c:v>
                </c:pt>
                <c:pt idx="5860">
                  <c:v>6.9710648148148147E-2</c:v>
                </c:pt>
                <c:pt idx="5861">
                  <c:v>6.9722222222222227E-2</c:v>
                </c:pt>
                <c:pt idx="5862">
                  <c:v>6.9733796296296294E-2</c:v>
                </c:pt>
                <c:pt idx="5863">
                  <c:v>6.9745370370370374E-2</c:v>
                </c:pt>
                <c:pt idx="5864">
                  <c:v>6.9756944444444455E-2</c:v>
                </c:pt>
                <c:pt idx="5865">
                  <c:v>6.9768518518518521E-2</c:v>
                </c:pt>
                <c:pt idx="5866">
                  <c:v>6.9780092592592588E-2</c:v>
                </c:pt>
                <c:pt idx="5867">
                  <c:v>6.9791666666666669E-2</c:v>
                </c:pt>
                <c:pt idx="5868">
                  <c:v>6.9803240740740735E-2</c:v>
                </c:pt>
                <c:pt idx="5869">
                  <c:v>6.9814814814814816E-2</c:v>
                </c:pt>
                <c:pt idx="5870">
                  <c:v>6.9826388888888882E-2</c:v>
                </c:pt>
                <c:pt idx="5871">
                  <c:v>6.9837962962962963E-2</c:v>
                </c:pt>
                <c:pt idx="5872">
                  <c:v>6.9849537037037043E-2</c:v>
                </c:pt>
                <c:pt idx="5873">
                  <c:v>6.986111111111111E-2</c:v>
                </c:pt>
                <c:pt idx="5874">
                  <c:v>6.987268518518519E-2</c:v>
                </c:pt>
                <c:pt idx="5875">
                  <c:v>6.9884259259259257E-2</c:v>
                </c:pt>
                <c:pt idx="5876">
                  <c:v>6.9895833333333338E-2</c:v>
                </c:pt>
                <c:pt idx="5877">
                  <c:v>6.9907407407407404E-2</c:v>
                </c:pt>
                <c:pt idx="5878">
                  <c:v>6.9918981481481471E-2</c:v>
                </c:pt>
                <c:pt idx="5879">
                  <c:v>6.9930555555555551E-2</c:v>
                </c:pt>
                <c:pt idx="5880">
                  <c:v>6.9942129629629632E-2</c:v>
                </c:pt>
                <c:pt idx="5881">
                  <c:v>6.9953703703703699E-2</c:v>
                </c:pt>
                <c:pt idx="5882">
                  <c:v>6.9965277777777779E-2</c:v>
                </c:pt>
                <c:pt idx="5883">
                  <c:v>6.997685185185186E-2</c:v>
                </c:pt>
                <c:pt idx="5884">
                  <c:v>6.9988425925925926E-2</c:v>
                </c:pt>
                <c:pt idx="5885">
                  <c:v>6.9999999999999993E-2</c:v>
                </c:pt>
                <c:pt idx="5886">
                  <c:v>7.0011574074074087E-2</c:v>
                </c:pt>
                <c:pt idx="5887">
                  <c:v>7.0023148148148154E-2</c:v>
                </c:pt>
                <c:pt idx="5888">
                  <c:v>7.003472222222222E-2</c:v>
                </c:pt>
                <c:pt idx="5889">
                  <c:v>7.0046296296296287E-2</c:v>
                </c:pt>
                <c:pt idx="5890">
                  <c:v>7.0057870370370368E-2</c:v>
                </c:pt>
                <c:pt idx="5891">
                  <c:v>7.0069444444444448E-2</c:v>
                </c:pt>
                <c:pt idx="5892">
                  <c:v>7.0081018518518515E-2</c:v>
                </c:pt>
                <c:pt idx="5893">
                  <c:v>7.0092592592592595E-2</c:v>
                </c:pt>
                <c:pt idx="5894">
                  <c:v>7.0104166666666676E-2</c:v>
                </c:pt>
                <c:pt idx="5895">
                  <c:v>7.0115740740740742E-2</c:v>
                </c:pt>
                <c:pt idx="5896">
                  <c:v>7.0127314814814809E-2</c:v>
                </c:pt>
                <c:pt idx="5897">
                  <c:v>7.013888888888889E-2</c:v>
                </c:pt>
                <c:pt idx="5898">
                  <c:v>7.0150462962962956E-2</c:v>
                </c:pt>
                <c:pt idx="5899">
                  <c:v>7.0162037037037037E-2</c:v>
                </c:pt>
                <c:pt idx="5900">
                  <c:v>7.0173611111111103E-2</c:v>
                </c:pt>
                <c:pt idx="5901">
                  <c:v>7.0185185185185184E-2</c:v>
                </c:pt>
                <c:pt idx="5902">
                  <c:v>7.0196759259259264E-2</c:v>
                </c:pt>
                <c:pt idx="5903">
                  <c:v>7.0208333333333331E-2</c:v>
                </c:pt>
                <c:pt idx="5904">
                  <c:v>7.0219907407407411E-2</c:v>
                </c:pt>
                <c:pt idx="5905">
                  <c:v>7.0231481481481492E-2</c:v>
                </c:pt>
                <c:pt idx="5906">
                  <c:v>7.0243055555555559E-2</c:v>
                </c:pt>
                <c:pt idx="5907">
                  <c:v>7.0254629629629625E-2</c:v>
                </c:pt>
                <c:pt idx="5908">
                  <c:v>7.0266203703703692E-2</c:v>
                </c:pt>
                <c:pt idx="5909">
                  <c:v>7.0277777777777786E-2</c:v>
                </c:pt>
                <c:pt idx="5910">
                  <c:v>7.0289351851851853E-2</c:v>
                </c:pt>
                <c:pt idx="5911">
                  <c:v>7.0300925925925919E-2</c:v>
                </c:pt>
                <c:pt idx="5912">
                  <c:v>7.03125E-2</c:v>
                </c:pt>
                <c:pt idx="5913">
                  <c:v>7.0324074074074081E-2</c:v>
                </c:pt>
                <c:pt idx="5914">
                  <c:v>7.0335648148148147E-2</c:v>
                </c:pt>
                <c:pt idx="5915">
                  <c:v>7.0347222222222214E-2</c:v>
                </c:pt>
                <c:pt idx="5916">
                  <c:v>7.0358796296296308E-2</c:v>
                </c:pt>
                <c:pt idx="5917">
                  <c:v>7.0370370370370375E-2</c:v>
                </c:pt>
                <c:pt idx="5918">
                  <c:v>7.0381944444444441E-2</c:v>
                </c:pt>
                <c:pt idx="5919">
                  <c:v>7.0393518518518508E-2</c:v>
                </c:pt>
                <c:pt idx="5920">
                  <c:v>7.0405092592592589E-2</c:v>
                </c:pt>
                <c:pt idx="5921">
                  <c:v>7.0416666666666669E-2</c:v>
                </c:pt>
                <c:pt idx="5922">
                  <c:v>7.0428240740740736E-2</c:v>
                </c:pt>
                <c:pt idx="5923">
                  <c:v>7.0439814814814816E-2</c:v>
                </c:pt>
                <c:pt idx="5924">
                  <c:v>7.0451388888888897E-2</c:v>
                </c:pt>
                <c:pt idx="5925">
                  <c:v>7.0462962962962963E-2</c:v>
                </c:pt>
                <c:pt idx="5926">
                  <c:v>7.0474537037037044E-2</c:v>
                </c:pt>
                <c:pt idx="5927">
                  <c:v>7.048611111111111E-2</c:v>
                </c:pt>
                <c:pt idx="5928">
                  <c:v>7.0497685185185191E-2</c:v>
                </c:pt>
                <c:pt idx="5929">
                  <c:v>7.0509259259259258E-2</c:v>
                </c:pt>
                <c:pt idx="5930">
                  <c:v>7.0520833333333324E-2</c:v>
                </c:pt>
                <c:pt idx="5931">
                  <c:v>7.0532407407407405E-2</c:v>
                </c:pt>
                <c:pt idx="5932">
                  <c:v>7.0543981481481485E-2</c:v>
                </c:pt>
                <c:pt idx="5933">
                  <c:v>7.0555555555555552E-2</c:v>
                </c:pt>
                <c:pt idx="5934">
                  <c:v>7.0567129629629632E-2</c:v>
                </c:pt>
                <c:pt idx="5935">
                  <c:v>7.0578703703703713E-2</c:v>
                </c:pt>
                <c:pt idx="5936">
                  <c:v>7.059027777777778E-2</c:v>
                </c:pt>
                <c:pt idx="5937">
                  <c:v>7.0601851851851846E-2</c:v>
                </c:pt>
                <c:pt idx="5938">
                  <c:v>7.0613425925925913E-2</c:v>
                </c:pt>
                <c:pt idx="5939">
                  <c:v>7.0625000000000007E-2</c:v>
                </c:pt>
                <c:pt idx="5940">
                  <c:v>7.0636574074074074E-2</c:v>
                </c:pt>
                <c:pt idx="5941">
                  <c:v>7.064814814814814E-2</c:v>
                </c:pt>
                <c:pt idx="5942">
                  <c:v>7.0659722222222221E-2</c:v>
                </c:pt>
                <c:pt idx="5943">
                  <c:v>7.0671296296296301E-2</c:v>
                </c:pt>
                <c:pt idx="5944">
                  <c:v>7.0682870370370368E-2</c:v>
                </c:pt>
                <c:pt idx="5945">
                  <c:v>7.0694444444444449E-2</c:v>
                </c:pt>
                <c:pt idx="5946">
                  <c:v>7.0706018518518529E-2</c:v>
                </c:pt>
                <c:pt idx="5947">
                  <c:v>7.0717592592592596E-2</c:v>
                </c:pt>
                <c:pt idx="5948">
                  <c:v>7.0729166666666662E-2</c:v>
                </c:pt>
                <c:pt idx="5949">
                  <c:v>7.0740740740740743E-2</c:v>
                </c:pt>
                <c:pt idx="5950">
                  <c:v>7.075231481481481E-2</c:v>
                </c:pt>
                <c:pt idx="5951">
                  <c:v>7.076388888888889E-2</c:v>
                </c:pt>
                <c:pt idx="5952">
                  <c:v>7.0775462962962957E-2</c:v>
                </c:pt>
                <c:pt idx="5953">
                  <c:v>7.0787037037037037E-2</c:v>
                </c:pt>
                <c:pt idx="5954">
                  <c:v>7.0798611111111118E-2</c:v>
                </c:pt>
                <c:pt idx="5955">
                  <c:v>7.0810185185185184E-2</c:v>
                </c:pt>
                <c:pt idx="5956">
                  <c:v>7.0821759259259265E-2</c:v>
                </c:pt>
                <c:pt idx="5957">
                  <c:v>7.0833333333333331E-2</c:v>
                </c:pt>
                <c:pt idx="5958">
                  <c:v>7.0844907407407412E-2</c:v>
                </c:pt>
                <c:pt idx="5959">
                  <c:v>7.0856481481481479E-2</c:v>
                </c:pt>
                <c:pt idx="5960">
                  <c:v>7.0868055555555545E-2</c:v>
                </c:pt>
                <c:pt idx="5961">
                  <c:v>7.0879629629629626E-2</c:v>
                </c:pt>
                <c:pt idx="5962">
                  <c:v>7.0891203703703706E-2</c:v>
                </c:pt>
                <c:pt idx="5963">
                  <c:v>7.0902777777777773E-2</c:v>
                </c:pt>
                <c:pt idx="5964">
                  <c:v>7.0914351851851853E-2</c:v>
                </c:pt>
                <c:pt idx="5965">
                  <c:v>7.0925925925925934E-2</c:v>
                </c:pt>
                <c:pt idx="5966">
                  <c:v>7.0937500000000001E-2</c:v>
                </c:pt>
                <c:pt idx="5967">
                  <c:v>7.0949074074074067E-2</c:v>
                </c:pt>
                <c:pt idx="5968">
                  <c:v>7.0960648148148148E-2</c:v>
                </c:pt>
                <c:pt idx="5969">
                  <c:v>7.0972222222222228E-2</c:v>
                </c:pt>
                <c:pt idx="5970">
                  <c:v>7.0983796296296295E-2</c:v>
                </c:pt>
                <c:pt idx="5971">
                  <c:v>7.0995370370370361E-2</c:v>
                </c:pt>
                <c:pt idx="5972">
                  <c:v>7.1006944444444442E-2</c:v>
                </c:pt>
                <c:pt idx="5973">
                  <c:v>7.1018518518518522E-2</c:v>
                </c:pt>
                <c:pt idx="5974">
                  <c:v>7.1030092592592589E-2</c:v>
                </c:pt>
                <c:pt idx="5975">
                  <c:v>7.104166666666667E-2</c:v>
                </c:pt>
                <c:pt idx="5976">
                  <c:v>7.105324074074075E-2</c:v>
                </c:pt>
                <c:pt idx="5977">
                  <c:v>7.1064814814814817E-2</c:v>
                </c:pt>
                <c:pt idx="5978">
                  <c:v>7.1076388888888883E-2</c:v>
                </c:pt>
                <c:pt idx="5979">
                  <c:v>7.1087962962962964E-2</c:v>
                </c:pt>
                <c:pt idx="5980">
                  <c:v>7.1099537037037031E-2</c:v>
                </c:pt>
                <c:pt idx="5981">
                  <c:v>7.1111111111111111E-2</c:v>
                </c:pt>
                <c:pt idx="5982">
                  <c:v>7.1122685185185178E-2</c:v>
                </c:pt>
                <c:pt idx="5983">
                  <c:v>7.1134259259259258E-2</c:v>
                </c:pt>
                <c:pt idx="5984">
                  <c:v>7.1145833333333339E-2</c:v>
                </c:pt>
                <c:pt idx="5985">
                  <c:v>7.1157407407407405E-2</c:v>
                </c:pt>
                <c:pt idx="5986">
                  <c:v>7.1168981481481486E-2</c:v>
                </c:pt>
                <c:pt idx="5987">
                  <c:v>7.1180555555555566E-2</c:v>
                </c:pt>
                <c:pt idx="5988">
                  <c:v>7.1192129629629633E-2</c:v>
                </c:pt>
                <c:pt idx="5989">
                  <c:v>7.12037037037037E-2</c:v>
                </c:pt>
                <c:pt idx="5990">
                  <c:v>7.1215277777777766E-2</c:v>
                </c:pt>
                <c:pt idx="5991">
                  <c:v>7.1226851851851861E-2</c:v>
                </c:pt>
                <c:pt idx="5992">
                  <c:v>7.1238425925925927E-2</c:v>
                </c:pt>
                <c:pt idx="5993">
                  <c:v>7.1249999999999994E-2</c:v>
                </c:pt>
                <c:pt idx="5994">
                  <c:v>7.1261574074074074E-2</c:v>
                </c:pt>
                <c:pt idx="5995">
                  <c:v>7.1273148148148155E-2</c:v>
                </c:pt>
                <c:pt idx="5996">
                  <c:v>7.1284722222222222E-2</c:v>
                </c:pt>
                <c:pt idx="5997">
                  <c:v>7.1296296296296288E-2</c:v>
                </c:pt>
                <c:pt idx="5998">
                  <c:v>7.1307870370370369E-2</c:v>
                </c:pt>
                <c:pt idx="5999">
                  <c:v>7.1319444444444449E-2</c:v>
                </c:pt>
                <c:pt idx="6000">
                  <c:v>7.1331018518518516E-2</c:v>
                </c:pt>
                <c:pt idx="6001">
                  <c:v>7.1342592592592582E-2</c:v>
                </c:pt>
                <c:pt idx="6002">
                  <c:v>7.1354166666666663E-2</c:v>
                </c:pt>
                <c:pt idx="6003">
                  <c:v>7.1365740740740743E-2</c:v>
                </c:pt>
                <c:pt idx="6004">
                  <c:v>7.137731481481481E-2</c:v>
                </c:pt>
                <c:pt idx="6005">
                  <c:v>7.1388888888888891E-2</c:v>
                </c:pt>
                <c:pt idx="6006">
                  <c:v>7.1400462962962971E-2</c:v>
                </c:pt>
                <c:pt idx="6007">
                  <c:v>7.1412037037037038E-2</c:v>
                </c:pt>
                <c:pt idx="6008">
                  <c:v>7.1423611111111118E-2</c:v>
                </c:pt>
                <c:pt idx="6009">
                  <c:v>7.1435185185185185E-2</c:v>
                </c:pt>
                <c:pt idx="6010">
                  <c:v>7.1446759259259265E-2</c:v>
                </c:pt>
                <c:pt idx="6011">
                  <c:v>7.1458333333333332E-2</c:v>
                </c:pt>
                <c:pt idx="6012">
                  <c:v>7.1469907407407399E-2</c:v>
                </c:pt>
                <c:pt idx="6013">
                  <c:v>7.1481481481481479E-2</c:v>
                </c:pt>
                <c:pt idx="6014">
                  <c:v>7.149305555555556E-2</c:v>
                </c:pt>
                <c:pt idx="6015">
                  <c:v>7.1504629629629626E-2</c:v>
                </c:pt>
                <c:pt idx="6016">
                  <c:v>7.1516203703703707E-2</c:v>
                </c:pt>
                <c:pt idx="6017">
                  <c:v>7.1527777777777787E-2</c:v>
                </c:pt>
                <c:pt idx="6018">
                  <c:v>7.1539351851851854E-2</c:v>
                </c:pt>
                <c:pt idx="6019">
                  <c:v>7.1550925925925921E-2</c:v>
                </c:pt>
                <c:pt idx="6020">
                  <c:v>7.1562499999999987E-2</c:v>
                </c:pt>
                <c:pt idx="6021">
                  <c:v>7.1574074074074082E-2</c:v>
                </c:pt>
                <c:pt idx="6022">
                  <c:v>7.1585648148148148E-2</c:v>
                </c:pt>
                <c:pt idx="6023">
                  <c:v>7.1597222222222215E-2</c:v>
                </c:pt>
                <c:pt idx="6024">
                  <c:v>7.1608796296296295E-2</c:v>
                </c:pt>
                <c:pt idx="6025">
                  <c:v>7.1620370370370376E-2</c:v>
                </c:pt>
                <c:pt idx="6026">
                  <c:v>7.1631944444444443E-2</c:v>
                </c:pt>
                <c:pt idx="6027">
                  <c:v>7.1643518518518523E-2</c:v>
                </c:pt>
                <c:pt idx="6028">
                  <c:v>7.165509259259259E-2</c:v>
                </c:pt>
                <c:pt idx="6029">
                  <c:v>7.166666666666667E-2</c:v>
                </c:pt>
                <c:pt idx="6030">
                  <c:v>7.1678240740740737E-2</c:v>
                </c:pt>
                <c:pt idx="6031">
                  <c:v>7.1689814814814817E-2</c:v>
                </c:pt>
                <c:pt idx="6032">
                  <c:v>7.1701388888888884E-2</c:v>
                </c:pt>
                <c:pt idx="6033">
                  <c:v>7.1712962962962964E-2</c:v>
                </c:pt>
                <c:pt idx="6034">
                  <c:v>7.1724537037037031E-2</c:v>
                </c:pt>
                <c:pt idx="6035">
                  <c:v>7.1736111111111112E-2</c:v>
                </c:pt>
                <c:pt idx="6036">
                  <c:v>7.1747685185185192E-2</c:v>
                </c:pt>
                <c:pt idx="6037">
                  <c:v>7.1759259259259259E-2</c:v>
                </c:pt>
                <c:pt idx="6038">
                  <c:v>7.1770833333333339E-2</c:v>
                </c:pt>
                <c:pt idx="6039">
                  <c:v>7.1782407407407406E-2</c:v>
                </c:pt>
                <c:pt idx="6040">
                  <c:v>7.1793981481481486E-2</c:v>
                </c:pt>
                <c:pt idx="6041">
                  <c:v>7.1805555555555553E-2</c:v>
                </c:pt>
                <c:pt idx="6042">
                  <c:v>7.181712962962962E-2</c:v>
                </c:pt>
                <c:pt idx="6043">
                  <c:v>7.18287037037037E-2</c:v>
                </c:pt>
                <c:pt idx="6044">
                  <c:v>7.1840277777777781E-2</c:v>
                </c:pt>
                <c:pt idx="6045">
                  <c:v>7.1851851851851847E-2</c:v>
                </c:pt>
                <c:pt idx="6046">
                  <c:v>7.1863425925925928E-2</c:v>
                </c:pt>
                <c:pt idx="6047">
                  <c:v>7.1875000000000008E-2</c:v>
                </c:pt>
                <c:pt idx="6048">
                  <c:v>7.1886574074074075E-2</c:v>
                </c:pt>
                <c:pt idx="6049">
                  <c:v>7.1898148148148142E-2</c:v>
                </c:pt>
                <c:pt idx="6050">
                  <c:v>7.1909722222222222E-2</c:v>
                </c:pt>
                <c:pt idx="6051">
                  <c:v>7.1921296296296303E-2</c:v>
                </c:pt>
                <c:pt idx="6052">
                  <c:v>7.1932870370370369E-2</c:v>
                </c:pt>
                <c:pt idx="6053">
                  <c:v>7.1944444444444436E-2</c:v>
                </c:pt>
                <c:pt idx="6054">
                  <c:v>7.1956018518518516E-2</c:v>
                </c:pt>
                <c:pt idx="6055">
                  <c:v>7.1967592592592597E-2</c:v>
                </c:pt>
                <c:pt idx="6056">
                  <c:v>7.1979166666666664E-2</c:v>
                </c:pt>
                <c:pt idx="6057">
                  <c:v>7.1990740740740744E-2</c:v>
                </c:pt>
                <c:pt idx="6058">
                  <c:v>7.2002314814814811E-2</c:v>
                </c:pt>
                <c:pt idx="6059">
                  <c:v>7.2013888888888891E-2</c:v>
                </c:pt>
                <c:pt idx="6060">
                  <c:v>7.2025462962962958E-2</c:v>
                </c:pt>
                <c:pt idx="6061">
                  <c:v>7.2037037037037038E-2</c:v>
                </c:pt>
                <c:pt idx="6062">
                  <c:v>7.2048611111111105E-2</c:v>
                </c:pt>
                <c:pt idx="6063">
                  <c:v>7.2060185185185185E-2</c:v>
                </c:pt>
                <c:pt idx="6064">
                  <c:v>7.2071759259259252E-2</c:v>
                </c:pt>
                <c:pt idx="6065">
                  <c:v>7.2083333333333333E-2</c:v>
                </c:pt>
                <c:pt idx="6066">
                  <c:v>7.2094907407407413E-2</c:v>
                </c:pt>
                <c:pt idx="6067">
                  <c:v>7.210648148148148E-2</c:v>
                </c:pt>
                <c:pt idx="6068">
                  <c:v>7.211805555555556E-2</c:v>
                </c:pt>
                <c:pt idx="6069">
                  <c:v>7.2129629629629641E-2</c:v>
                </c:pt>
                <c:pt idx="6070">
                  <c:v>7.2141203703703707E-2</c:v>
                </c:pt>
                <c:pt idx="6071">
                  <c:v>7.2152777777777774E-2</c:v>
                </c:pt>
                <c:pt idx="6072">
                  <c:v>7.2164351851851841E-2</c:v>
                </c:pt>
                <c:pt idx="6073">
                  <c:v>7.2175925925925921E-2</c:v>
                </c:pt>
                <c:pt idx="6074">
                  <c:v>7.2187500000000002E-2</c:v>
                </c:pt>
                <c:pt idx="6075">
                  <c:v>7.2199074074074068E-2</c:v>
                </c:pt>
                <c:pt idx="6076">
                  <c:v>7.2210648148148149E-2</c:v>
                </c:pt>
                <c:pt idx="6077">
                  <c:v>7.2222222222222229E-2</c:v>
                </c:pt>
                <c:pt idx="6078">
                  <c:v>7.2233796296296296E-2</c:v>
                </c:pt>
                <c:pt idx="6079">
                  <c:v>7.2245370370370363E-2</c:v>
                </c:pt>
                <c:pt idx="6080">
                  <c:v>7.2256944444444443E-2</c:v>
                </c:pt>
                <c:pt idx="6081">
                  <c:v>7.2268518518518524E-2</c:v>
                </c:pt>
                <c:pt idx="6082">
                  <c:v>7.228009259259259E-2</c:v>
                </c:pt>
                <c:pt idx="6083">
                  <c:v>7.2291666666666657E-2</c:v>
                </c:pt>
                <c:pt idx="6084">
                  <c:v>7.2303240740740737E-2</c:v>
                </c:pt>
                <c:pt idx="6085">
                  <c:v>7.2314814814814818E-2</c:v>
                </c:pt>
                <c:pt idx="6086">
                  <c:v>7.2326388888888885E-2</c:v>
                </c:pt>
                <c:pt idx="6087">
                  <c:v>7.2337962962962965E-2</c:v>
                </c:pt>
                <c:pt idx="6088">
                  <c:v>7.2349537037037046E-2</c:v>
                </c:pt>
                <c:pt idx="6089">
                  <c:v>7.2361111111111112E-2</c:v>
                </c:pt>
                <c:pt idx="6090">
                  <c:v>7.2372685185185193E-2</c:v>
                </c:pt>
                <c:pt idx="6091">
                  <c:v>7.2384259259259259E-2</c:v>
                </c:pt>
                <c:pt idx="6092">
                  <c:v>7.239583333333334E-2</c:v>
                </c:pt>
                <c:pt idx="6093">
                  <c:v>7.2407407407407406E-2</c:v>
                </c:pt>
                <c:pt idx="6094">
                  <c:v>7.2418981481481473E-2</c:v>
                </c:pt>
                <c:pt idx="6095">
                  <c:v>7.2430555555555554E-2</c:v>
                </c:pt>
                <c:pt idx="6096">
                  <c:v>7.2442129629629634E-2</c:v>
                </c:pt>
                <c:pt idx="6097">
                  <c:v>7.2453703703703701E-2</c:v>
                </c:pt>
                <c:pt idx="6098">
                  <c:v>7.2465277777777781E-2</c:v>
                </c:pt>
                <c:pt idx="6099">
                  <c:v>7.2476851851851862E-2</c:v>
                </c:pt>
                <c:pt idx="6100">
                  <c:v>7.2488425925925928E-2</c:v>
                </c:pt>
                <c:pt idx="6101">
                  <c:v>7.2499999999999995E-2</c:v>
                </c:pt>
                <c:pt idx="6102">
                  <c:v>7.2511574074074062E-2</c:v>
                </c:pt>
                <c:pt idx="6103">
                  <c:v>7.2523148148148142E-2</c:v>
                </c:pt>
                <c:pt idx="6104">
                  <c:v>7.2534722222222223E-2</c:v>
                </c:pt>
                <c:pt idx="6105">
                  <c:v>7.2546296296296289E-2</c:v>
                </c:pt>
                <c:pt idx="6106">
                  <c:v>7.255787037037037E-2</c:v>
                </c:pt>
                <c:pt idx="6107">
                  <c:v>7.256944444444445E-2</c:v>
                </c:pt>
                <c:pt idx="6108">
                  <c:v>7.2581018518518517E-2</c:v>
                </c:pt>
                <c:pt idx="6109">
                  <c:v>7.2592592592592597E-2</c:v>
                </c:pt>
                <c:pt idx="6110">
                  <c:v>7.2604166666666664E-2</c:v>
                </c:pt>
                <c:pt idx="6111">
                  <c:v>7.2615740740740745E-2</c:v>
                </c:pt>
                <c:pt idx="6112">
                  <c:v>7.2627314814814811E-2</c:v>
                </c:pt>
                <c:pt idx="6113">
                  <c:v>7.2638888888888892E-2</c:v>
                </c:pt>
                <c:pt idx="6114">
                  <c:v>7.2638888888888892E-2</c:v>
                </c:pt>
                <c:pt idx="6115">
                  <c:v>7.2650462962962958E-2</c:v>
                </c:pt>
                <c:pt idx="6116">
                  <c:v>7.2673611111111105E-2</c:v>
                </c:pt>
                <c:pt idx="6117">
                  <c:v>7.2673611111111105E-2</c:v>
                </c:pt>
                <c:pt idx="6118">
                  <c:v>7.2685185185185186E-2</c:v>
                </c:pt>
                <c:pt idx="6119">
                  <c:v>7.2696759259259267E-2</c:v>
                </c:pt>
                <c:pt idx="6120">
                  <c:v>7.2708333333333333E-2</c:v>
                </c:pt>
                <c:pt idx="6121">
                  <c:v>7.2719907407407414E-2</c:v>
                </c:pt>
                <c:pt idx="6122">
                  <c:v>7.273148148148148E-2</c:v>
                </c:pt>
                <c:pt idx="6123">
                  <c:v>7.2743055555555561E-2</c:v>
                </c:pt>
                <c:pt idx="6124">
                  <c:v>7.2754629629629627E-2</c:v>
                </c:pt>
                <c:pt idx="6125">
                  <c:v>7.2766203703703694E-2</c:v>
                </c:pt>
                <c:pt idx="6126">
                  <c:v>7.2777777777777775E-2</c:v>
                </c:pt>
                <c:pt idx="6127">
                  <c:v>7.2789351851851855E-2</c:v>
                </c:pt>
                <c:pt idx="6128">
                  <c:v>7.2800925925925922E-2</c:v>
                </c:pt>
                <c:pt idx="6129">
                  <c:v>7.2812500000000002E-2</c:v>
                </c:pt>
                <c:pt idx="6130">
                  <c:v>7.2824074074074083E-2</c:v>
                </c:pt>
                <c:pt idx="6131">
                  <c:v>7.2835648148148149E-2</c:v>
                </c:pt>
                <c:pt idx="6132">
                  <c:v>7.2847222222222216E-2</c:v>
                </c:pt>
                <c:pt idx="6133">
                  <c:v>7.2858796296296297E-2</c:v>
                </c:pt>
                <c:pt idx="6134">
                  <c:v>7.2870370370370363E-2</c:v>
                </c:pt>
                <c:pt idx="6135">
                  <c:v>7.2881944444444444E-2</c:v>
                </c:pt>
                <c:pt idx="6136">
                  <c:v>7.289351851851851E-2</c:v>
                </c:pt>
                <c:pt idx="6137">
                  <c:v>7.2905092592592591E-2</c:v>
                </c:pt>
                <c:pt idx="6138">
                  <c:v>7.2916666666666671E-2</c:v>
                </c:pt>
                <c:pt idx="6139">
                  <c:v>7.2928240740740738E-2</c:v>
                </c:pt>
                <c:pt idx="6140">
                  <c:v>7.2939814814814818E-2</c:v>
                </c:pt>
                <c:pt idx="6141">
                  <c:v>7.2951388888888885E-2</c:v>
                </c:pt>
                <c:pt idx="6142">
                  <c:v>7.2962962962962966E-2</c:v>
                </c:pt>
                <c:pt idx="6143">
                  <c:v>7.2974537037037032E-2</c:v>
                </c:pt>
                <c:pt idx="6144">
                  <c:v>7.2986111111111113E-2</c:v>
                </c:pt>
                <c:pt idx="6145">
                  <c:v>7.2997685185185179E-2</c:v>
                </c:pt>
                <c:pt idx="6146">
                  <c:v>7.300925925925926E-2</c:v>
                </c:pt>
                <c:pt idx="6147">
                  <c:v>7.3020833333333326E-2</c:v>
                </c:pt>
                <c:pt idx="6148">
                  <c:v>7.3032407407407407E-2</c:v>
                </c:pt>
                <c:pt idx="6149">
                  <c:v>7.3043981481481488E-2</c:v>
                </c:pt>
                <c:pt idx="6150">
                  <c:v>7.3055555555555554E-2</c:v>
                </c:pt>
                <c:pt idx="6151">
                  <c:v>7.3067129629629635E-2</c:v>
                </c:pt>
                <c:pt idx="6152">
                  <c:v>7.3078703703703715E-2</c:v>
                </c:pt>
                <c:pt idx="6153">
                  <c:v>7.3090277777777782E-2</c:v>
                </c:pt>
                <c:pt idx="6154">
                  <c:v>7.3101851851851848E-2</c:v>
                </c:pt>
                <c:pt idx="6155">
                  <c:v>7.3113425925925915E-2</c:v>
                </c:pt>
                <c:pt idx="6156">
                  <c:v>7.3124999999999996E-2</c:v>
                </c:pt>
                <c:pt idx="6157">
                  <c:v>7.3136574074074076E-2</c:v>
                </c:pt>
                <c:pt idx="6158">
                  <c:v>7.3148148148148143E-2</c:v>
                </c:pt>
                <c:pt idx="6159">
                  <c:v>7.3159722222222223E-2</c:v>
                </c:pt>
                <c:pt idx="6160">
                  <c:v>7.3171296296296304E-2</c:v>
                </c:pt>
                <c:pt idx="6161">
                  <c:v>7.318287037037037E-2</c:v>
                </c:pt>
                <c:pt idx="6162">
                  <c:v>7.3194444444444437E-2</c:v>
                </c:pt>
                <c:pt idx="6163">
                  <c:v>7.3206018518518517E-2</c:v>
                </c:pt>
                <c:pt idx="6164">
                  <c:v>7.3217592592592584E-2</c:v>
                </c:pt>
                <c:pt idx="6165">
                  <c:v>7.3229166666666665E-2</c:v>
                </c:pt>
                <c:pt idx="6166">
                  <c:v>7.3240740740740731E-2</c:v>
                </c:pt>
                <c:pt idx="6167">
                  <c:v>7.3252314814814812E-2</c:v>
                </c:pt>
                <c:pt idx="6168">
                  <c:v>7.3263888888888892E-2</c:v>
                </c:pt>
                <c:pt idx="6169">
                  <c:v>7.3275462962962959E-2</c:v>
                </c:pt>
                <c:pt idx="6170">
                  <c:v>7.3287037037037039E-2</c:v>
                </c:pt>
                <c:pt idx="6171">
                  <c:v>7.329861111111112E-2</c:v>
                </c:pt>
                <c:pt idx="6172">
                  <c:v>7.3310185185185187E-2</c:v>
                </c:pt>
                <c:pt idx="6173">
                  <c:v>7.3321759259259267E-2</c:v>
                </c:pt>
                <c:pt idx="6174">
                  <c:v>7.3333333333333334E-2</c:v>
                </c:pt>
                <c:pt idx="6175">
                  <c:v>7.3344907407407414E-2</c:v>
                </c:pt>
                <c:pt idx="6176">
                  <c:v>7.3356481481481481E-2</c:v>
                </c:pt>
                <c:pt idx="6177">
                  <c:v>7.3368055555555547E-2</c:v>
                </c:pt>
                <c:pt idx="6178">
                  <c:v>7.3379629629629628E-2</c:v>
                </c:pt>
                <c:pt idx="6179">
                  <c:v>7.3391203703703708E-2</c:v>
                </c:pt>
                <c:pt idx="6180">
                  <c:v>7.3402777777777775E-2</c:v>
                </c:pt>
                <c:pt idx="6181">
                  <c:v>7.3414351851851856E-2</c:v>
                </c:pt>
                <c:pt idx="6182">
                  <c:v>7.3425925925925936E-2</c:v>
                </c:pt>
                <c:pt idx="6183">
                  <c:v>7.3437500000000003E-2</c:v>
                </c:pt>
                <c:pt idx="6184">
                  <c:v>7.3449074074074069E-2</c:v>
                </c:pt>
                <c:pt idx="6185">
                  <c:v>7.3460648148148136E-2</c:v>
                </c:pt>
                <c:pt idx="6186">
                  <c:v>7.3472222222222217E-2</c:v>
                </c:pt>
                <c:pt idx="6187">
                  <c:v>7.3483796296296297E-2</c:v>
                </c:pt>
                <c:pt idx="6188">
                  <c:v>7.3495370370370364E-2</c:v>
                </c:pt>
                <c:pt idx="6189">
                  <c:v>7.3506944444444444E-2</c:v>
                </c:pt>
                <c:pt idx="6190">
                  <c:v>7.3518518518518525E-2</c:v>
                </c:pt>
                <c:pt idx="6191">
                  <c:v>7.3530092592592591E-2</c:v>
                </c:pt>
                <c:pt idx="6192">
                  <c:v>7.3541666666666672E-2</c:v>
                </c:pt>
                <c:pt idx="6193">
                  <c:v>7.3553240740740738E-2</c:v>
                </c:pt>
                <c:pt idx="6194">
                  <c:v>7.3564814814814819E-2</c:v>
                </c:pt>
                <c:pt idx="6195">
                  <c:v>7.3576388888888886E-2</c:v>
                </c:pt>
                <c:pt idx="6196">
                  <c:v>7.3587962962962966E-2</c:v>
                </c:pt>
                <c:pt idx="6197">
                  <c:v>7.3599537037037033E-2</c:v>
                </c:pt>
                <c:pt idx="6198">
                  <c:v>7.3611111111111113E-2</c:v>
                </c:pt>
                <c:pt idx="6199">
                  <c:v>7.362268518518518E-2</c:v>
                </c:pt>
                <c:pt idx="6200">
                  <c:v>7.363425925925926E-2</c:v>
                </c:pt>
                <c:pt idx="6201">
                  <c:v>7.3645833333333341E-2</c:v>
                </c:pt>
                <c:pt idx="6202">
                  <c:v>7.3657407407407408E-2</c:v>
                </c:pt>
                <c:pt idx="6203">
                  <c:v>7.3668981481481488E-2</c:v>
                </c:pt>
                <c:pt idx="6204">
                  <c:v>7.3680555555555555E-2</c:v>
                </c:pt>
                <c:pt idx="6205">
                  <c:v>7.3692129629629635E-2</c:v>
                </c:pt>
                <c:pt idx="6206">
                  <c:v>7.3703703703703702E-2</c:v>
                </c:pt>
                <c:pt idx="6207">
                  <c:v>7.3715277777777768E-2</c:v>
                </c:pt>
                <c:pt idx="6208">
                  <c:v>7.3726851851851849E-2</c:v>
                </c:pt>
                <c:pt idx="6209">
                  <c:v>7.3738425925925929E-2</c:v>
                </c:pt>
                <c:pt idx="6210">
                  <c:v>7.3749999999999996E-2</c:v>
                </c:pt>
                <c:pt idx="6211">
                  <c:v>7.3761574074074077E-2</c:v>
                </c:pt>
                <c:pt idx="6212">
                  <c:v>7.3773148148148157E-2</c:v>
                </c:pt>
                <c:pt idx="6213">
                  <c:v>7.3784722222222224E-2</c:v>
                </c:pt>
                <c:pt idx="6214">
                  <c:v>7.379629629629629E-2</c:v>
                </c:pt>
                <c:pt idx="6215">
                  <c:v>7.3807870370370371E-2</c:v>
                </c:pt>
                <c:pt idx="6216">
                  <c:v>7.3819444444444438E-2</c:v>
                </c:pt>
                <c:pt idx="6217">
                  <c:v>7.3831018518518518E-2</c:v>
                </c:pt>
                <c:pt idx="6218">
                  <c:v>7.3842592592592585E-2</c:v>
                </c:pt>
                <c:pt idx="6219">
                  <c:v>7.3854166666666665E-2</c:v>
                </c:pt>
                <c:pt idx="6220">
                  <c:v>7.3865740740740746E-2</c:v>
                </c:pt>
                <c:pt idx="6221">
                  <c:v>7.3877314814814812E-2</c:v>
                </c:pt>
                <c:pt idx="6222">
                  <c:v>7.3888888888888893E-2</c:v>
                </c:pt>
                <c:pt idx="6223">
                  <c:v>7.3900462962962959E-2</c:v>
                </c:pt>
                <c:pt idx="6224">
                  <c:v>7.391203703703704E-2</c:v>
                </c:pt>
                <c:pt idx="6225">
                  <c:v>7.3923611111111107E-2</c:v>
                </c:pt>
                <c:pt idx="6226">
                  <c:v>7.3935185185185187E-2</c:v>
                </c:pt>
                <c:pt idx="6227">
                  <c:v>7.3946759259259254E-2</c:v>
                </c:pt>
                <c:pt idx="6228">
                  <c:v>7.3958333333333334E-2</c:v>
                </c:pt>
                <c:pt idx="6229">
                  <c:v>7.3969907407407401E-2</c:v>
                </c:pt>
                <c:pt idx="6230">
                  <c:v>7.3981481481481481E-2</c:v>
                </c:pt>
                <c:pt idx="6231">
                  <c:v>7.3993055555555562E-2</c:v>
                </c:pt>
                <c:pt idx="6232">
                  <c:v>7.4004629629629629E-2</c:v>
                </c:pt>
                <c:pt idx="6233">
                  <c:v>7.4016203703703709E-2</c:v>
                </c:pt>
                <c:pt idx="6234">
                  <c:v>7.402777777777779E-2</c:v>
                </c:pt>
                <c:pt idx="6235">
                  <c:v>7.4039351851851856E-2</c:v>
                </c:pt>
                <c:pt idx="6236">
                  <c:v>7.4050925925925923E-2</c:v>
                </c:pt>
                <c:pt idx="6237">
                  <c:v>7.4062499999999989E-2</c:v>
                </c:pt>
                <c:pt idx="6238">
                  <c:v>7.407407407407407E-2</c:v>
                </c:pt>
                <c:pt idx="6239">
                  <c:v>7.408564814814815E-2</c:v>
                </c:pt>
                <c:pt idx="6240">
                  <c:v>7.4097222222222217E-2</c:v>
                </c:pt>
                <c:pt idx="6241">
                  <c:v>7.4108796296296298E-2</c:v>
                </c:pt>
                <c:pt idx="6242">
                  <c:v>7.4120370370370378E-2</c:v>
                </c:pt>
                <c:pt idx="6243">
                  <c:v>7.4131944444444445E-2</c:v>
                </c:pt>
                <c:pt idx="6244">
                  <c:v>7.4143518518518511E-2</c:v>
                </c:pt>
                <c:pt idx="6245">
                  <c:v>7.4155092592592592E-2</c:v>
                </c:pt>
                <c:pt idx="6246">
                  <c:v>7.4166666666666659E-2</c:v>
                </c:pt>
                <c:pt idx="6247">
                  <c:v>7.4178240740740739E-2</c:v>
                </c:pt>
                <c:pt idx="6248">
                  <c:v>7.4189814814814806E-2</c:v>
                </c:pt>
                <c:pt idx="6249">
                  <c:v>7.4201388888888886E-2</c:v>
                </c:pt>
                <c:pt idx="6250">
                  <c:v>7.4212962962962967E-2</c:v>
                </c:pt>
                <c:pt idx="6251">
                  <c:v>7.4224537037037033E-2</c:v>
                </c:pt>
                <c:pt idx="6252">
                  <c:v>7.4236111111111114E-2</c:v>
                </c:pt>
                <c:pt idx="6253">
                  <c:v>7.4247685185185194E-2</c:v>
                </c:pt>
                <c:pt idx="6254">
                  <c:v>7.4259259259259261E-2</c:v>
                </c:pt>
                <c:pt idx="6255">
                  <c:v>7.4270833333333341E-2</c:v>
                </c:pt>
                <c:pt idx="6256">
                  <c:v>7.4282407407407408E-2</c:v>
                </c:pt>
                <c:pt idx="6257">
                  <c:v>7.4293981481481489E-2</c:v>
                </c:pt>
                <c:pt idx="6258">
                  <c:v>7.4305555555555555E-2</c:v>
                </c:pt>
                <c:pt idx="6259">
                  <c:v>7.4317129629629622E-2</c:v>
                </c:pt>
                <c:pt idx="6260">
                  <c:v>7.4328703703703702E-2</c:v>
                </c:pt>
                <c:pt idx="6261">
                  <c:v>7.4340277777777783E-2</c:v>
                </c:pt>
                <c:pt idx="6262">
                  <c:v>7.435185185185185E-2</c:v>
                </c:pt>
                <c:pt idx="6263">
                  <c:v>7.436342592592593E-2</c:v>
                </c:pt>
                <c:pt idx="6264">
                  <c:v>7.4375000000000011E-2</c:v>
                </c:pt>
                <c:pt idx="6265">
                  <c:v>7.4386574074074077E-2</c:v>
                </c:pt>
                <c:pt idx="6266">
                  <c:v>7.4398148148148144E-2</c:v>
                </c:pt>
                <c:pt idx="6267">
                  <c:v>7.440972222222221E-2</c:v>
                </c:pt>
                <c:pt idx="6268">
                  <c:v>7.4421296296296291E-2</c:v>
                </c:pt>
                <c:pt idx="6269">
                  <c:v>7.4432870370370371E-2</c:v>
                </c:pt>
                <c:pt idx="6270">
                  <c:v>7.4444444444444438E-2</c:v>
                </c:pt>
                <c:pt idx="6271">
                  <c:v>7.4456018518518519E-2</c:v>
                </c:pt>
                <c:pt idx="6272">
                  <c:v>7.4467592592592599E-2</c:v>
                </c:pt>
                <c:pt idx="6273">
                  <c:v>7.4479166666666666E-2</c:v>
                </c:pt>
                <c:pt idx="6274">
                  <c:v>7.4490740740740746E-2</c:v>
                </c:pt>
                <c:pt idx="6275">
                  <c:v>7.4502314814814813E-2</c:v>
                </c:pt>
                <c:pt idx="6276">
                  <c:v>7.4513888888888893E-2</c:v>
                </c:pt>
                <c:pt idx="6277">
                  <c:v>7.452546296296296E-2</c:v>
                </c:pt>
                <c:pt idx="6278">
                  <c:v>7.4537037037037041E-2</c:v>
                </c:pt>
                <c:pt idx="6279">
                  <c:v>7.4548611111111107E-2</c:v>
                </c:pt>
                <c:pt idx="6280">
                  <c:v>7.4560185185185188E-2</c:v>
                </c:pt>
                <c:pt idx="6281">
                  <c:v>7.4571759259259254E-2</c:v>
                </c:pt>
                <c:pt idx="6282">
                  <c:v>7.4583333333333335E-2</c:v>
                </c:pt>
                <c:pt idx="6283">
                  <c:v>7.4594907407407415E-2</c:v>
                </c:pt>
                <c:pt idx="6284">
                  <c:v>7.4606481481481482E-2</c:v>
                </c:pt>
                <c:pt idx="6285">
                  <c:v>7.4618055555555562E-2</c:v>
                </c:pt>
                <c:pt idx="6286">
                  <c:v>7.4629629629629629E-2</c:v>
                </c:pt>
                <c:pt idx="6287">
                  <c:v>7.464120370370371E-2</c:v>
                </c:pt>
                <c:pt idx="6288">
                  <c:v>7.4652777777777776E-2</c:v>
                </c:pt>
                <c:pt idx="6289">
                  <c:v>7.4664351851851843E-2</c:v>
                </c:pt>
                <c:pt idx="6290">
                  <c:v>7.4675925925925923E-2</c:v>
                </c:pt>
                <c:pt idx="6291">
                  <c:v>7.4687500000000004E-2</c:v>
                </c:pt>
                <c:pt idx="6292">
                  <c:v>7.4699074074074071E-2</c:v>
                </c:pt>
                <c:pt idx="6293">
                  <c:v>7.4710648148148151E-2</c:v>
                </c:pt>
                <c:pt idx="6294">
                  <c:v>7.4722222222222232E-2</c:v>
                </c:pt>
                <c:pt idx="6295">
                  <c:v>7.4733796296296298E-2</c:v>
                </c:pt>
                <c:pt idx="6296">
                  <c:v>7.4745370370370365E-2</c:v>
                </c:pt>
                <c:pt idx="6297">
                  <c:v>7.4756944444444445E-2</c:v>
                </c:pt>
                <c:pt idx="6298">
                  <c:v>7.4768518518518512E-2</c:v>
                </c:pt>
                <c:pt idx="6299">
                  <c:v>7.4780092592592592E-2</c:v>
                </c:pt>
                <c:pt idx="6300">
                  <c:v>7.4791666666666659E-2</c:v>
                </c:pt>
                <c:pt idx="6301">
                  <c:v>7.480324074074074E-2</c:v>
                </c:pt>
                <c:pt idx="6302">
                  <c:v>7.481481481481482E-2</c:v>
                </c:pt>
                <c:pt idx="6303">
                  <c:v>7.4826388888888887E-2</c:v>
                </c:pt>
                <c:pt idx="6304">
                  <c:v>7.4837962962962967E-2</c:v>
                </c:pt>
                <c:pt idx="6305">
                  <c:v>7.4849537037037034E-2</c:v>
                </c:pt>
                <c:pt idx="6306">
                  <c:v>7.4861111111111114E-2</c:v>
                </c:pt>
                <c:pt idx="6307">
                  <c:v>7.4872685185185181E-2</c:v>
                </c:pt>
                <c:pt idx="6308">
                  <c:v>7.4884259259259262E-2</c:v>
                </c:pt>
                <c:pt idx="6309">
                  <c:v>7.4895833333333328E-2</c:v>
                </c:pt>
                <c:pt idx="6310">
                  <c:v>7.4907407407407409E-2</c:v>
                </c:pt>
                <c:pt idx="6311">
                  <c:v>7.4918981481481475E-2</c:v>
                </c:pt>
                <c:pt idx="6312">
                  <c:v>7.4930555555555556E-2</c:v>
                </c:pt>
                <c:pt idx="6313">
                  <c:v>7.4942129629629636E-2</c:v>
                </c:pt>
                <c:pt idx="6314">
                  <c:v>7.4953703703703703E-2</c:v>
                </c:pt>
                <c:pt idx="6315">
                  <c:v>7.4965277777777783E-2</c:v>
                </c:pt>
                <c:pt idx="6316">
                  <c:v>7.4976851851851864E-2</c:v>
                </c:pt>
                <c:pt idx="6317">
                  <c:v>7.4988425925925931E-2</c:v>
                </c:pt>
                <c:pt idx="6318">
                  <c:v>7.4999999999999997E-2</c:v>
                </c:pt>
                <c:pt idx="6319">
                  <c:v>7.5011574074074064E-2</c:v>
                </c:pt>
                <c:pt idx="6320">
                  <c:v>7.5023148148148144E-2</c:v>
                </c:pt>
                <c:pt idx="6321">
                  <c:v>7.5034722222222225E-2</c:v>
                </c:pt>
                <c:pt idx="6322">
                  <c:v>7.5046296296296292E-2</c:v>
                </c:pt>
                <c:pt idx="6323">
                  <c:v>7.5057870370370372E-2</c:v>
                </c:pt>
                <c:pt idx="6324">
                  <c:v>7.5069444444444453E-2</c:v>
                </c:pt>
                <c:pt idx="6325">
                  <c:v>7.5081018518518519E-2</c:v>
                </c:pt>
                <c:pt idx="6326">
                  <c:v>7.5092592592592586E-2</c:v>
                </c:pt>
                <c:pt idx="6327">
                  <c:v>7.5104166666666666E-2</c:v>
                </c:pt>
                <c:pt idx="6328">
                  <c:v>7.5115740740740733E-2</c:v>
                </c:pt>
                <c:pt idx="6329">
                  <c:v>7.5127314814814813E-2</c:v>
                </c:pt>
                <c:pt idx="6330">
                  <c:v>7.513888888888888E-2</c:v>
                </c:pt>
                <c:pt idx="6331">
                  <c:v>7.5150462962962961E-2</c:v>
                </c:pt>
                <c:pt idx="6332">
                  <c:v>7.5162037037037041E-2</c:v>
                </c:pt>
                <c:pt idx="6333">
                  <c:v>7.5173611111111108E-2</c:v>
                </c:pt>
                <c:pt idx="6334">
                  <c:v>7.5185185185185188E-2</c:v>
                </c:pt>
                <c:pt idx="6335">
                  <c:v>7.5196759259259269E-2</c:v>
                </c:pt>
                <c:pt idx="6336">
                  <c:v>7.5208333333333335E-2</c:v>
                </c:pt>
                <c:pt idx="6337">
                  <c:v>7.5219907407407416E-2</c:v>
                </c:pt>
                <c:pt idx="6338">
                  <c:v>7.5231481481481483E-2</c:v>
                </c:pt>
                <c:pt idx="6339">
                  <c:v>7.5243055555555563E-2</c:v>
                </c:pt>
                <c:pt idx="6340">
                  <c:v>7.525462962962963E-2</c:v>
                </c:pt>
                <c:pt idx="6341">
                  <c:v>7.5266203703703696E-2</c:v>
                </c:pt>
                <c:pt idx="6342">
                  <c:v>7.5277777777777777E-2</c:v>
                </c:pt>
                <c:pt idx="6343">
                  <c:v>7.5289351851851857E-2</c:v>
                </c:pt>
                <c:pt idx="6344">
                  <c:v>7.5300925925925924E-2</c:v>
                </c:pt>
                <c:pt idx="6345">
                  <c:v>7.5312500000000004E-2</c:v>
                </c:pt>
                <c:pt idx="6346">
                  <c:v>7.5324074074074085E-2</c:v>
                </c:pt>
                <c:pt idx="6347">
                  <c:v>7.5335648148148152E-2</c:v>
                </c:pt>
                <c:pt idx="6348">
                  <c:v>7.5347222222222218E-2</c:v>
                </c:pt>
                <c:pt idx="6349">
                  <c:v>7.5358796296296285E-2</c:v>
                </c:pt>
                <c:pt idx="6350">
                  <c:v>7.5370370370370365E-2</c:v>
                </c:pt>
                <c:pt idx="6351">
                  <c:v>7.5381944444444446E-2</c:v>
                </c:pt>
                <c:pt idx="6352">
                  <c:v>7.5393518518518512E-2</c:v>
                </c:pt>
                <c:pt idx="6353">
                  <c:v>7.5405092592592593E-2</c:v>
                </c:pt>
                <c:pt idx="6354">
                  <c:v>7.5416666666666674E-2</c:v>
                </c:pt>
                <c:pt idx="6355">
                  <c:v>7.542824074074074E-2</c:v>
                </c:pt>
                <c:pt idx="6356">
                  <c:v>7.5439814814814821E-2</c:v>
                </c:pt>
                <c:pt idx="6357">
                  <c:v>7.5451388888888887E-2</c:v>
                </c:pt>
                <c:pt idx="6358">
                  <c:v>7.5462962962962968E-2</c:v>
                </c:pt>
                <c:pt idx="6359">
                  <c:v>7.5474537037037034E-2</c:v>
                </c:pt>
                <c:pt idx="6360">
                  <c:v>7.5486111111111115E-2</c:v>
                </c:pt>
                <c:pt idx="6361">
                  <c:v>7.5497685185185182E-2</c:v>
                </c:pt>
                <c:pt idx="6362">
                  <c:v>7.5509259259259262E-2</c:v>
                </c:pt>
                <c:pt idx="6363">
                  <c:v>7.5520833333333329E-2</c:v>
                </c:pt>
                <c:pt idx="6364">
                  <c:v>7.5532407407407409E-2</c:v>
                </c:pt>
                <c:pt idx="6365">
                  <c:v>7.554398148148149E-2</c:v>
                </c:pt>
                <c:pt idx="6366">
                  <c:v>7.5555555555555556E-2</c:v>
                </c:pt>
                <c:pt idx="6367">
                  <c:v>7.5567129629629637E-2</c:v>
                </c:pt>
                <c:pt idx="6368">
                  <c:v>7.5578703703703703E-2</c:v>
                </c:pt>
                <c:pt idx="6369">
                  <c:v>7.5590277777777784E-2</c:v>
                </c:pt>
                <c:pt idx="6370">
                  <c:v>7.5601851851851851E-2</c:v>
                </c:pt>
                <c:pt idx="6371">
                  <c:v>7.5613425925925917E-2</c:v>
                </c:pt>
                <c:pt idx="6372">
                  <c:v>7.5624999999999998E-2</c:v>
                </c:pt>
                <c:pt idx="6373">
                  <c:v>7.5636574074074078E-2</c:v>
                </c:pt>
                <c:pt idx="6374">
                  <c:v>7.5648148148148145E-2</c:v>
                </c:pt>
                <c:pt idx="6375">
                  <c:v>7.5659722222222225E-2</c:v>
                </c:pt>
                <c:pt idx="6376">
                  <c:v>7.5671296296296306E-2</c:v>
                </c:pt>
                <c:pt idx="6377">
                  <c:v>7.5682870370370373E-2</c:v>
                </c:pt>
                <c:pt idx="6378">
                  <c:v>7.5694444444444439E-2</c:v>
                </c:pt>
                <c:pt idx="6379">
                  <c:v>7.570601851851852E-2</c:v>
                </c:pt>
                <c:pt idx="6380">
                  <c:v>7.5717592592592586E-2</c:v>
                </c:pt>
                <c:pt idx="6381">
                  <c:v>7.5729166666666667E-2</c:v>
                </c:pt>
                <c:pt idx="6382">
                  <c:v>7.5740740740740733E-2</c:v>
                </c:pt>
                <c:pt idx="6383">
                  <c:v>7.5752314814814814E-2</c:v>
                </c:pt>
                <c:pt idx="6384">
                  <c:v>7.5763888888888895E-2</c:v>
                </c:pt>
                <c:pt idx="6385">
                  <c:v>7.5775462962962961E-2</c:v>
                </c:pt>
                <c:pt idx="6386">
                  <c:v>7.5787037037037042E-2</c:v>
                </c:pt>
                <c:pt idx="6387">
                  <c:v>7.5798611111111108E-2</c:v>
                </c:pt>
                <c:pt idx="6388">
                  <c:v>7.5810185185185189E-2</c:v>
                </c:pt>
                <c:pt idx="6389">
                  <c:v>7.5821759259259255E-2</c:v>
                </c:pt>
                <c:pt idx="6390">
                  <c:v>7.5833333333333336E-2</c:v>
                </c:pt>
                <c:pt idx="6391">
                  <c:v>7.5844907407407403E-2</c:v>
                </c:pt>
                <c:pt idx="6392">
                  <c:v>7.5856481481481483E-2</c:v>
                </c:pt>
                <c:pt idx="6393">
                  <c:v>7.586805555555555E-2</c:v>
                </c:pt>
                <c:pt idx="6394">
                  <c:v>7.587962962962963E-2</c:v>
                </c:pt>
                <c:pt idx="6395">
                  <c:v>7.5891203703703711E-2</c:v>
                </c:pt>
                <c:pt idx="6396">
                  <c:v>7.5902777777777777E-2</c:v>
                </c:pt>
                <c:pt idx="6397">
                  <c:v>7.5914351851851858E-2</c:v>
                </c:pt>
                <c:pt idx="6398">
                  <c:v>7.5925925925925938E-2</c:v>
                </c:pt>
                <c:pt idx="6399">
                  <c:v>7.5937500000000005E-2</c:v>
                </c:pt>
                <c:pt idx="6400">
                  <c:v>7.5949074074074072E-2</c:v>
                </c:pt>
                <c:pt idx="6401">
                  <c:v>7.5960648148148138E-2</c:v>
                </c:pt>
                <c:pt idx="6402">
                  <c:v>7.5972222222222219E-2</c:v>
                </c:pt>
                <c:pt idx="6403">
                  <c:v>7.5983796296296299E-2</c:v>
                </c:pt>
                <c:pt idx="6404">
                  <c:v>7.5995370370370366E-2</c:v>
                </c:pt>
                <c:pt idx="6405">
                  <c:v>7.6006944444444446E-2</c:v>
                </c:pt>
                <c:pt idx="6406">
                  <c:v>7.6018518518518527E-2</c:v>
                </c:pt>
                <c:pt idx="6407">
                  <c:v>7.6030092592592594E-2</c:v>
                </c:pt>
                <c:pt idx="6408">
                  <c:v>7.604166666666666E-2</c:v>
                </c:pt>
                <c:pt idx="6409">
                  <c:v>7.6053240740740741E-2</c:v>
                </c:pt>
                <c:pt idx="6410">
                  <c:v>7.6064814814814807E-2</c:v>
                </c:pt>
                <c:pt idx="6411">
                  <c:v>7.6076388888888888E-2</c:v>
                </c:pt>
                <c:pt idx="6412">
                  <c:v>7.6087962962962954E-2</c:v>
                </c:pt>
                <c:pt idx="6413">
                  <c:v>7.6099537037037035E-2</c:v>
                </c:pt>
                <c:pt idx="6414">
                  <c:v>7.6111111111111115E-2</c:v>
                </c:pt>
                <c:pt idx="6415">
                  <c:v>7.6122685185185182E-2</c:v>
                </c:pt>
                <c:pt idx="6416">
                  <c:v>7.6134259259259263E-2</c:v>
                </c:pt>
                <c:pt idx="6417">
                  <c:v>7.6145833333333343E-2</c:v>
                </c:pt>
                <c:pt idx="6418">
                  <c:v>7.615740740740741E-2</c:v>
                </c:pt>
                <c:pt idx="6419">
                  <c:v>7.6168981481481476E-2</c:v>
                </c:pt>
                <c:pt idx="6420">
                  <c:v>7.6180555555555557E-2</c:v>
                </c:pt>
                <c:pt idx="6421">
                  <c:v>7.6192129629629637E-2</c:v>
                </c:pt>
                <c:pt idx="6422">
                  <c:v>7.6203703703703704E-2</c:v>
                </c:pt>
                <c:pt idx="6423">
                  <c:v>7.6215277777777771E-2</c:v>
                </c:pt>
                <c:pt idx="6424">
                  <c:v>7.6226851851851851E-2</c:v>
                </c:pt>
                <c:pt idx="6425">
                  <c:v>7.6238425925925932E-2</c:v>
                </c:pt>
                <c:pt idx="6426">
                  <c:v>7.6249999999999998E-2</c:v>
                </c:pt>
                <c:pt idx="6427">
                  <c:v>7.6261574074074079E-2</c:v>
                </c:pt>
                <c:pt idx="6428">
                  <c:v>7.6273148148148159E-2</c:v>
                </c:pt>
                <c:pt idx="6429">
                  <c:v>7.6284722222222226E-2</c:v>
                </c:pt>
                <c:pt idx="6430">
                  <c:v>7.6296296296296293E-2</c:v>
                </c:pt>
                <c:pt idx="6431">
                  <c:v>7.6307870370370359E-2</c:v>
                </c:pt>
                <c:pt idx="6432">
                  <c:v>7.631944444444444E-2</c:v>
                </c:pt>
                <c:pt idx="6433">
                  <c:v>7.633101851851852E-2</c:v>
                </c:pt>
                <c:pt idx="6434">
                  <c:v>7.6342592592592587E-2</c:v>
                </c:pt>
                <c:pt idx="6435">
                  <c:v>7.6354166666666667E-2</c:v>
                </c:pt>
                <c:pt idx="6436">
                  <c:v>7.6365740740740748E-2</c:v>
                </c:pt>
                <c:pt idx="6437">
                  <c:v>7.6377314814814815E-2</c:v>
                </c:pt>
                <c:pt idx="6438">
                  <c:v>7.6388888888888895E-2</c:v>
                </c:pt>
                <c:pt idx="6439">
                  <c:v>7.6400462962962962E-2</c:v>
                </c:pt>
                <c:pt idx="6440">
                  <c:v>7.6412037037037042E-2</c:v>
                </c:pt>
                <c:pt idx="6441">
                  <c:v>7.6423611111111109E-2</c:v>
                </c:pt>
                <c:pt idx="6442">
                  <c:v>7.6435185185185189E-2</c:v>
                </c:pt>
                <c:pt idx="6443">
                  <c:v>7.6446759259259256E-2</c:v>
                </c:pt>
                <c:pt idx="6444">
                  <c:v>7.6458333333333336E-2</c:v>
                </c:pt>
                <c:pt idx="6445">
                  <c:v>7.6469907407407403E-2</c:v>
                </c:pt>
                <c:pt idx="6446">
                  <c:v>7.6481481481481484E-2</c:v>
                </c:pt>
                <c:pt idx="6447">
                  <c:v>7.6493055555555564E-2</c:v>
                </c:pt>
                <c:pt idx="6448">
                  <c:v>7.6504629629629631E-2</c:v>
                </c:pt>
                <c:pt idx="6449">
                  <c:v>7.6516203703703697E-2</c:v>
                </c:pt>
                <c:pt idx="6450">
                  <c:v>7.6527777777777778E-2</c:v>
                </c:pt>
                <c:pt idx="6451">
                  <c:v>7.6539351851851858E-2</c:v>
                </c:pt>
                <c:pt idx="6452">
                  <c:v>7.6550925925925925E-2</c:v>
                </c:pt>
                <c:pt idx="6453">
                  <c:v>7.6562499999999992E-2</c:v>
                </c:pt>
                <c:pt idx="6454">
                  <c:v>7.6574074074074072E-2</c:v>
                </c:pt>
                <c:pt idx="6455">
                  <c:v>7.6585648148148153E-2</c:v>
                </c:pt>
                <c:pt idx="6456">
                  <c:v>7.6597222222222219E-2</c:v>
                </c:pt>
                <c:pt idx="6457">
                  <c:v>7.66087962962963E-2</c:v>
                </c:pt>
                <c:pt idx="6458">
                  <c:v>7.662037037037038E-2</c:v>
                </c:pt>
                <c:pt idx="6459">
                  <c:v>7.6631944444444447E-2</c:v>
                </c:pt>
                <c:pt idx="6460">
                  <c:v>7.6643518518518514E-2</c:v>
                </c:pt>
                <c:pt idx="6461">
                  <c:v>7.6655092592592594E-2</c:v>
                </c:pt>
                <c:pt idx="6462">
                  <c:v>7.6666666666666661E-2</c:v>
                </c:pt>
                <c:pt idx="6463">
                  <c:v>7.6678240740740741E-2</c:v>
                </c:pt>
                <c:pt idx="6464">
                  <c:v>7.6689814814814808E-2</c:v>
                </c:pt>
                <c:pt idx="6465">
                  <c:v>7.6701388888888888E-2</c:v>
                </c:pt>
                <c:pt idx="6466">
                  <c:v>7.6712962962962969E-2</c:v>
                </c:pt>
                <c:pt idx="6467">
                  <c:v>7.6724537037037036E-2</c:v>
                </c:pt>
                <c:pt idx="6468">
                  <c:v>7.6736111111111116E-2</c:v>
                </c:pt>
                <c:pt idx="6469">
                  <c:v>7.6747685185185183E-2</c:v>
                </c:pt>
                <c:pt idx="6470">
                  <c:v>7.6759259259259263E-2</c:v>
                </c:pt>
                <c:pt idx="6471">
                  <c:v>7.677083333333333E-2</c:v>
                </c:pt>
                <c:pt idx="6472">
                  <c:v>7.678240740740741E-2</c:v>
                </c:pt>
                <c:pt idx="6473">
                  <c:v>7.6793981481481477E-2</c:v>
                </c:pt>
                <c:pt idx="6474">
                  <c:v>7.6805555555555557E-2</c:v>
                </c:pt>
                <c:pt idx="6475">
                  <c:v>7.6817129629629624E-2</c:v>
                </c:pt>
                <c:pt idx="6476">
                  <c:v>7.6828703703703705E-2</c:v>
                </c:pt>
                <c:pt idx="6477">
                  <c:v>7.6840277777777785E-2</c:v>
                </c:pt>
                <c:pt idx="6478">
                  <c:v>7.6851851851851852E-2</c:v>
                </c:pt>
                <c:pt idx="6479">
                  <c:v>7.6863425925925918E-2</c:v>
                </c:pt>
                <c:pt idx="6480">
                  <c:v>7.6875000000000013E-2</c:v>
                </c:pt>
                <c:pt idx="6481">
                  <c:v>7.6886574074074079E-2</c:v>
                </c:pt>
                <c:pt idx="6482">
                  <c:v>7.6898148148148146E-2</c:v>
                </c:pt>
                <c:pt idx="6483">
                  <c:v>7.6909722222222213E-2</c:v>
                </c:pt>
                <c:pt idx="6484">
                  <c:v>7.6921296296296293E-2</c:v>
                </c:pt>
                <c:pt idx="6485">
                  <c:v>7.6932870370370374E-2</c:v>
                </c:pt>
                <c:pt idx="6486">
                  <c:v>7.694444444444444E-2</c:v>
                </c:pt>
                <c:pt idx="6487">
                  <c:v>7.6956018518518521E-2</c:v>
                </c:pt>
                <c:pt idx="6488">
                  <c:v>7.6967592592592601E-2</c:v>
                </c:pt>
                <c:pt idx="6489">
                  <c:v>7.6979166666666668E-2</c:v>
                </c:pt>
                <c:pt idx="6490">
                  <c:v>7.6990740740740735E-2</c:v>
                </c:pt>
                <c:pt idx="6491">
                  <c:v>7.7002314814814815E-2</c:v>
                </c:pt>
                <c:pt idx="6492">
                  <c:v>7.7013888888888882E-2</c:v>
                </c:pt>
                <c:pt idx="6493">
                  <c:v>7.7025462962962962E-2</c:v>
                </c:pt>
                <c:pt idx="6494">
                  <c:v>7.7037037037037029E-2</c:v>
                </c:pt>
                <c:pt idx="6495">
                  <c:v>7.7048611111111109E-2</c:v>
                </c:pt>
                <c:pt idx="6496">
                  <c:v>7.706018518518519E-2</c:v>
                </c:pt>
                <c:pt idx="6497">
                  <c:v>7.7071759259259257E-2</c:v>
                </c:pt>
                <c:pt idx="6498">
                  <c:v>7.7083333333333337E-2</c:v>
                </c:pt>
                <c:pt idx="6499">
                  <c:v>7.7094907407407418E-2</c:v>
                </c:pt>
                <c:pt idx="6500">
                  <c:v>7.7094907407407418E-2</c:v>
                </c:pt>
                <c:pt idx="6501">
                  <c:v>7.7106481481481484E-2</c:v>
                </c:pt>
                <c:pt idx="6502">
                  <c:v>7.7118055555555551E-2</c:v>
                </c:pt>
                <c:pt idx="6503">
                  <c:v>7.7129629629629631E-2</c:v>
                </c:pt>
                <c:pt idx="6504">
                  <c:v>7.7141203703703712E-2</c:v>
                </c:pt>
                <c:pt idx="6505">
                  <c:v>7.7152777777777778E-2</c:v>
                </c:pt>
                <c:pt idx="6506">
                  <c:v>7.7164351851851845E-2</c:v>
                </c:pt>
                <c:pt idx="6507">
                  <c:v>7.7175925925925926E-2</c:v>
                </c:pt>
                <c:pt idx="6508">
                  <c:v>7.7187500000000006E-2</c:v>
                </c:pt>
                <c:pt idx="6509">
                  <c:v>7.7199074074074073E-2</c:v>
                </c:pt>
                <c:pt idx="6510">
                  <c:v>7.7210648148148139E-2</c:v>
                </c:pt>
                <c:pt idx="6511">
                  <c:v>7.7222222222222234E-2</c:v>
                </c:pt>
                <c:pt idx="6512">
                  <c:v>7.72337962962963E-2</c:v>
                </c:pt>
                <c:pt idx="6513">
                  <c:v>7.7245370370370367E-2</c:v>
                </c:pt>
                <c:pt idx="6514">
                  <c:v>7.7256944444444434E-2</c:v>
                </c:pt>
                <c:pt idx="6515">
                  <c:v>7.7268518518518514E-2</c:v>
                </c:pt>
                <c:pt idx="6516">
                  <c:v>7.7280092592592595E-2</c:v>
                </c:pt>
                <c:pt idx="6517">
                  <c:v>7.7291666666666661E-2</c:v>
                </c:pt>
                <c:pt idx="6518">
                  <c:v>7.7303240740740742E-2</c:v>
                </c:pt>
                <c:pt idx="6519">
                  <c:v>7.7314814814814822E-2</c:v>
                </c:pt>
                <c:pt idx="6520">
                  <c:v>7.7326388888888889E-2</c:v>
                </c:pt>
                <c:pt idx="6521">
                  <c:v>7.7337962962962969E-2</c:v>
                </c:pt>
                <c:pt idx="6522">
                  <c:v>7.7349537037037036E-2</c:v>
                </c:pt>
                <c:pt idx="6523">
                  <c:v>7.7361111111111117E-2</c:v>
                </c:pt>
                <c:pt idx="6524">
                  <c:v>7.7372685185185183E-2</c:v>
                </c:pt>
                <c:pt idx="6525">
                  <c:v>7.738425925925925E-2</c:v>
                </c:pt>
                <c:pt idx="6526">
                  <c:v>7.739583333333333E-2</c:v>
                </c:pt>
                <c:pt idx="6527">
                  <c:v>7.7407407407407411E-2</c:v>
                </c:pt>
                <c:pt idx="6528">
                  <c:v>7.7418981481481478E-2</c:v>
                </c:pt>
                <c:pt idx="6529">
                  <c:v>7.7430555555555558E-2</c:v>
                </c:pt>
                <c:pt idx="6530">
                  <c:v>7.7442129629629639E-2</c:v>
                </c:pt>
                <c:pt idx="6531">
                  <c:v>7.7453703703703705E-2</c:v>
                </c:pt>
                <c:pt idx="6532">
                  <c:v>7.7465277777777772E-2</c:v>
                </c:pt>
                <c:pt idx="6533">
                  <c:v>7.7476851851851852E-2</c:v>
                </c:pt>
                <c:pt idx="6534">
                  <c:v>7.7488425925925933E-2</c:v>
                </c:pt>
                <c:pt idx="6535">
                  <c:v>7.7499999999999999E-2</c:v>
                </c:pt>
                <c:pt idx="6536">
                  <c:v>7.7511574074074066E-2</c:v>
                </c:pt>
                <c:pt idx="6537">
                  <c:v>7.7523148148148147E-2</c:v>
                </c:pt>
                <c:pt idx="6538">
                  <c:v>7.7534722222222227E-2</c:v>
                </c:pt>
                <c:pt idx="6539">
                  <c:v>7.7546296296296294E-2</c:v>
                </c:pt>
                <c:pt idx="6540">
                  <c:v>7.7557870370370374E-2</c:v>
                </c:pt>
                <c:pt idx="6541">
                  <c:v>7.7569444444444455E-2</c:v>
                </c:pt>
                <c:pt idx="6542">
                  <c:v>7.7581018518518521E-2</c:v>
                </c:pt>
                <c:pt idx="6543">
                  <c:v>7.7592592592592588E-2</c:v>
                </c:pt>
                <c:pt idx="6544">
                  <c:v>7.7604166666666669E-2</c:v>
                </c:pt>
                <c:pt idx="6545">
                  <c:v>7.7615740740740735E-2</c:v>
                </c:pt>
                <c:pt idx="6546">
                  <c:v>7.7627314814814816E-2</c:v>
                </c:pt>
                <c:pt idx="6547">
                  <c:v>7.7638888888888882E-2</c:v>
                </c:pt>
                <c:pt idx="6548">
                  <c:v>7.7650462962962963E-2</c:v>
                </c:pt>
                <c:pt idx="6549">
                  <c:v>7.7662037037037043E-2</c:v>
                </c:pt>
                <c:pt idx="6550">
                  <c:v>7.767361111111111E-2</c:v>
                </c:pt>
                <c:pt idx="6551">
                  <c:v>7.768518518518519E-2</c:v>
                </c:pt>
                <c:pt idx="6552">
                  <c:v>7.7696759259259257E-2</c:v>
                </c:pt>
                <c:pt idx="6553">
                  <c:v>7.7708333333333338E-2</c:v>
                </c:pt>
                <c:pt idx="6554">
                  <c:v>7.7719907407407404E-2</c:v>
                </c:pt>
                <c:pt idx="6555">
                  <c:v>7.7731481481481471E-2</c:v>
                </c:pt>
                <c:pt idx="6556">
                  <c:v>7.7743055555555551E-2</c:v>
                </c:pt>
                <c:pt idx="6557">
                  <c:v>7.7754629629629632E-2</c:v>
                </c:pt>
                <c:pt idx="6558">
                  <c:v>7.7766203703703699E-2</c:v>
                </c:pt>
                <c:pt idx="6559">
                  <c:v>7.7777777777777779E-2</c:v>
                </c:pt>
                <c:pt idx="6560">
                  <c:v>7.778935185185186E-2</c:v>
                </c:pt>
                <c:pt idx="6561">
                  <c:v>7.7800925925925926E-2</c:v>
                </c:pt>
                <c:pt idx="6562">
                  <c:v>7.7812499999999993E-2</c:v>
                </c:pt>
                <c:pt idx="6563">
                  <c:v>7.7824074074074087E-2</c:v>
                </c:pt>
                <c:pt idx="6564">
                  <c:v>7.7835648148148154E-2</c:v>
                </c:pt>
                <c:pt idx="6565">
                  <c:v>7.784722222222222E-2</c:v>
                </c:pt>
                <c:pt idx="6566">
                  <c:v>7.7858796296296287E-2</c:v>
                </c:pt>
                <c:pt idx="6567">
                  <c:v>7.7870370370370368E-2</c:v>
                </c:pt>
                <c:pt idx="6568">
                  <c:v>7.7881944444444448E-2</c:v>
                </c:pt>
                <c:pt idx="6569">
                  <c:v>7.7893518518518515E-2</c:v>
                </c:pt>
                <c:pt idx="6570">
                  <c:v>7.7905092592592595E-2</c:v>
                </c:pt>
                <c:pt idx="6571">
                  <c:v>7.7916666666666676E-2</c:v>
                </c:pt>
                <c:pt idx="6572">
                  <c:v>7.7928240740740742E-2</c:v>
                </c:pt>
                <c:pt idx="6573">
                  <c:v>7.7939814814814809E-2</c:v>
                </c:pt>
                <c:pt idx="6574">
                  <c:v>7.795138888888889E-2</c:v>
                </c:pt>
                <c:pt idx="6575">
                  <c:v>7.7962962962962956E-2</c:v>
                </c:pt>
                <c:pt idx="6576">
                  <c:v>7.7974537037037037E-2</c:v>
                </c:pt>
                <c:pt idx="6577">
                  <c:v>7.7986111111111103E-2</c:v>
                </c:pt>
                <c:pt idx="6578">
                  <c:v>7.7997685185185184E-2</c:v>
                </c:pt>
                <c:pt idx="6579">
                  <c:v>7.8009259259259264E-2</c:v>
                </c:pt>
                <c:pt idx="6580">
                  <c:v>7.8020833333333331E-2</c:v>
                </c:pt>
                <c:pt idx="6581">
                  <c:v>7.8032407407407411E-2</c:v>
                </c:pt>
                <c:pt idx="6582">
                  <c:v>7.8043981481481492E-2</c:v>
                </c:pt>
                <c:pt idx="6583">
                  <c:v>7.8055555555555559E-2</c:v>
                </c:pt>
                <c:pt idx="6584">
                  <c:v>7.8067129629629625E-2</c:v>
                </c:pt>
                <c:pt idx="6585">
                  <c:v>7.8078703703703692E-2</c:v>
                </c:pt>
                <c:pt idx="6586">
                  <c:v>7.8090277777777786E-2</c:v>
                </c:pt>
                <c:pt idx="6587">
                  <c:v>7.8101851851851853E-2</c:v>
                </c:pt>
                <c:pt idx="6588">
                  <c:v>7.8113425925925919E-2</c:v>
                </c:pt>
                <c:pt idx="6589">
                  <c:v>7.8125E-2</c:v>
                </c:pt>
                <c:pt idx="6590">
                  <c:v>7.8136574074074081E-2</c:v>
                </c:pt>
                <c:pt idx="6591">
                  <c:v>7.8148148148148147E-2</c:v>
                </c:pt>
                <c:pt idx="6592">
                  <c:v>7.8159722222222214E-2</c:v>
                </c:pt>
                <c:pt idx="6593">
                  <c:v>7.8171296296296308E-2</c:v>
                </c:pt>
                <c:pt idx="6594">
                  <c:v>7.8182870370370375E-2</c:v>
                </c:pt>
                <c:pt idx="6595">
                  <c:v>7.8194444444444441E-2</c:v>
                </c:pt>
                <c:pt idx="6596">
                  <c:v>7.8206018518518508E-2</c:v>
                </c:pt>
                <c:pt idx="6597">
                  <c:v>7.8217592592592589E-2</c:v>
                </c:pt>
                <c:pt idx="6598">
                  <c:v>7.8229166666666669E-2</c:v>
                </c:pt>
                <c:pt idx="6599">
                  <c:v>7.8240740740740736E-2</c:v>
                </c:pt>
                <c:pt idx="6600">
                  <c:v>7.8252314814814816E-2</c:v>
                </c:pt>
                <c:pt idx="6601">
                  <c:v>7.8263888888888897E-2</c:v>
                </c:pt>
                <c:pt idx="6602">
                  <c:v>7.8275462962962963E-2</c:v>
                </c:pt>
                <c:pt idx="6603">
                  <c:v>7.8287037037037044E-2</c:v>
                </c:pt>
                <c:pt idx="6604">
                  <c:v>7.829861111111111E-2</c:v>
                </c:pt>
                <c:pt idx="6605">
                  <c:v>7.8310185185185191E-2</c:v>
                </c:pt>
                <c:pt idx="6606">
                  <c:v>7.8321759259259258E-2</c:v>
                </c:pt>
                <c:pt idx="6607">
                  <c:v>7.8333333333333324E-2</c:v>
                </c:pt>
                <c:pt idx="6608">
                  <c:v>7.8344907407407405E-2</c:v>
                </c:pt>
                <c:pt idx="6609">
                  <c:v>7.8356481481481485E-2</c:v>
                </c:pt>
                <c:pt idx="6610">
                  <c:v>7.8368055555555552E-2</c:v>
                </c:pt>
                <c:pt idx="6611">
                  <c:v>7.8379629629629632E-2</c:v>
                </c:pt>
                <c:pt idx="6612">
                  <c:v>7.8391203703703713E-2</c:v>
                </c:pt>
                <c:pt idx="6613">
                  <c:v>7.840277777777778E-2</c:v>
                </c:pt>
                <c:pt idx="6614">
                  <c:v>7.8414351851851846E-2</c:v>
                </c:pt>
                <c:pt idx="6615">
                  <c:v>7.8425925925925913E-2</c:v>
                </c:pt>
                <c:pt idx="6616">
                  <c:v>7.8437500000000007E-2</c:v>
                </c:pt>
                <c:pt idx="6617">
                  <c:v>7.8449074074074074E-2</c:v>
                </c:pt>
                <c:pt idx="6618">
                  <c:v>7.846064814814814E-2</c:v>
                </c:pt>
                <c:pt idx="6619">
                  <c:v>7.8472222222222221E-2</c:v>
                </c:pt>
                <c:pt idx="6620">
                  <c:v>7.8483796296296301E-2</c:v>
                </c:pt>
                <c:pt idx="6621">
                  <c:v>7.8495370370370368E-2</c:v>
                </c:pt>
                <c:pt idx="6622">
                  <c:v>7.8506944444444449E-2</c:v>
                </c:pt>
                <c:pt idx="6623">
                  <c:v>7.8518518518518529E-2</c:v>
                </c:pt>
                <c:pt idx="6624">
                  <c:v>7.8530092592592596E-2</c:v>
                </c:pt>
                <c:pt idx="6625">
                  <c:v>7.8541666666666662E-2</c:v>
                </c:pt>
                <c:pt idx="6626">
                  <c:v>7.8553240740740743E-2</c:v>
                </c:pt>
                <c:pt idx="6627">
                  <c:v>7.856481481481481E-2</c:v>
                </c:pt>
                <c:pt idx="6628">
                  <c:v>7.857638888888889E-2</c:v>
                </c:pt>
                <c:pt idx="6629">
                  <c:v>7.8587962962962957E-2</c:v>
                </c:pt>
                <c:pt idx="6630">
                  <c:v>7.8599537037037037E-2</c:v>
                </c:pt>
                <c:pt idx="6631">
                  <c:v>7.8611111111111118E-2</c:v>
                </c:pt>
                <c:pt idx="6632">
                  <c:v>7.8622685185185184E-2</c:v>
                </c:pt>
                <c:pt idx="6633">
                  <c:v>7.8634259259259265E-2</c:v>
                </c:pt>
                <c:pt idx="6634">
                  <c:v>7.8645833333333331E-2</c:v>
                </c:pt>
                <c:pt idx="6635">
                  <c:v>7.8657407407407412E-2</c:v>
                </c:pt>
                <c:pt idx="6636">
                  <c:v>7.8668981481481479E-2</c:v>
                </c:pt>
                <c:pt idx="6637">
                  <c:v>7.8680555555555545E-2</c:v>
                </c:pt>
                <c:pt idx="6638">
                  <c:v>7.8692129629629626E-2</c:v>
                </c:pt>
                <c:pt idx="6639">
                  <c:v>7.8703703703703706E-2</c:v>
                </c:pt>
                <c:pt idx="6640">
                  <c:v>7.8715277777777773E-2</c:v>
                </c:pt>
                <c:pt idx="6641">
                  <c:v>7.8726851851851853E-2</c:v>
                </c:pt>
                <c:pt idx="6642">
                  <c:v>7.8738425925925934E-2</c:v>
                </c:pt>
                <c:pt idx="6643">
                  <c:v>7.8750000000000001E-2</c:v>
                </c:pt>
                <c:pt idx="6644">
                  <c:v>7.8761574074074067E-2</c:v>
                </c:pt>
                <c:pt idx="6645">
                  <c:v>7.8773148148148148E-2</c:v>
                </c:pt>
                <c:pt idx="6646">
                  <c:v>7.8784722222222228E-2</c:v>
                </c:pt>
                <c:pt idx="6647">
                  <c:v>7.8796296296296295E-2</c:v>
                </c:pt>
                <c:pt idx="6648">
                  <c:v>7.8807870370370361E-2</c:v>
                </c:pt>
                <c:pt idx="6649">
                  <c:v>7.8819444444444442E-2</c:v>
                </c:pt>
                <c:pt idx="6650">
                  <c:v>7.8831018518518522E-2</c:v>
                </c:pt>
                <c:pt idx="6651">
                  <c:v>7.8842592592592589E-2</c:v>
                </c:pt>
                <c:pt idx="6652">
                  <c:v>7.885416666666667E-2</c:v>
                </c:pt>
                <c:pt idx="6653">
                  <c:v>7.886574074074075E-2</c:v>
                </c:pt>
                <c:pt idx="6654">
                  <c:v>7.8877314814814817E-2</c:v>
                </c:pt>
                <c:pt idx="6655">
                  <c:v>7.8888888888888883E-2</c:v>
                </c:pt>
                <c:pt idx="6656">
                  <c:v>7.8900462962962964E-2</c:v>
                </c:pt>
                <c:pt idx="6657">
                  <c:v>7.8912037037037031E-2</c:v>
                </c:pt>
                <c:pt idx="6658">
                  <c:v>7.8923611111111111E-2</c:v>
                </c:pt>
                <c:pt idx="6659">
                  <c:v>7.8935185185185178E-2</c:v>
                </c:pt>
                <c:pt idx="6660">
                  <c:v>7.8946759259259258E-2</c:v>
                </c:pt>
                <c:pt idx="6661">
                  <c:v>7.8958333333333339E-2</c:v>
                </c:pt>
                <c:pt idx="6662">
                  <c:v>7.8969907407407405E-2</c:v>
                </c:pt>
                <c:pt idx="6663">
                  <c:v>7.8981481481481486E-2</c:v>
                </c:pt>
                <c:pt idx="6664">
                  <c:v>7.8993055555555566E-2</c:v>
                </c:pt>
                <c:pt idx="6665">
                  <c:v>7.9004629629629633E-2</c:v>
                </c:pt>
                <c:pt idx="6666">
                  <c:v>7.90162037037037E-2</c:v>
                </c:pt>
                <c:pt idx="6667">
                  <c:v>7.9027777777777766E-2</c:v>
                </c:pt>
                <c:pt idx="6668">
                  <c:v>7.9039351851851861E-2</c:v>
                </c:pt>
                <c:pt idx="6669">
                  <c:v>7.9050925925925927E-2</c:v>
                </c:pt>
                <c:pt idx="6670">
                  <c:v>7.9062499999999994E-2</c:v>
                </c:pt>
                <c:pt idx="6671">
                  <c:v>7.9074074074074074E-2</c:v>
                </c:pt>
                <c:pt idx="6672">
                  <c:v>7.9085648148148155E-2</c:v>
                </c:pt>
                <c:pt idx="6673">
                  <c:v>7.9097222222222222E-2</c:v>
                </c:pt>
                <c:pt idx="6674">
                  <c:v>7.9108796296296288E-2</c:v>
                </c:pt>
                <c:pt idx="6675">
                  <c:v>7.9120370370370369E-2</c:v>
                </c:pt>
                <c:pt idx="6676">
                  <c:v>7.9131944444444449E-2</c:v>
                </c:pt>
                <c:pt idx="6677">
                  <c:v>7.9143518518518516E-2</c:v>
                </c:pt>
                <c:pt idx="6678">
                  <c:v>7.9155092592592582E-2</c:v>
                </c:pt>
                <c:pt idx="6679">
                  <c:v>7.9166666666666663E-2</c:v>
                </c:pt>
                <c:pt idx="6680">
                  <c:v>7.9178240740740743E-2</c:v>
                </c:pt>
                <c:pt idx="6681">
                  <c:v>7.918981481481481E-2</c:v>
                </c:pt>
                <c:pt idx="6682">
                  <c:v>7.9201388888888891E-2</c:v>
                </c:pt>
                <c:pt idx="6683">
                  <c:v>7.9212962962962971E-2</c:v>
                </c:pt>
                <c:pt idx="6684">
                  <c:v>7.9224537037037038E-2</c:v>
                </c:pt>
                <c:pt idx="6685">
                  <c:v>7.9236111111111118E-2</c:v>
                </c:pt>
                <c:pt idx="6686">
                  <c:v>7.9247685185185185E-2</c:v>
                </c:pt>
                <c:pt idx="6687">
                  <c:v>7.9259259259259265E-2</c:v>
                </c:pt>
                <c:pt idx="6688">
                  <c:v>7.9270833333333332E-2</c:v>
                </c:pt>
                <c:pt idx="6689">
                  <c:v>7.9282407407407399E-2</c:v>
                </c:pt>
                <c:pt idx="6690">
                  <c:v>7.9293981481481479E-2</c:v>
                </c:pt>
                <c:pt idx="6691">
                  <c:v>7.930555555555556E-2</c:v>
                </c:pt>
                <c:pt idx="6692">
                  <c:v>7.9317129629629626E-2</c:v>
                </c:pt>
                <c:pt idx="6693">
                  <c:v>7.9328703703703707E-2</c:v>
                </c:pt>
                <c:pt idx="6694">
                  <c:v>7.9340277777777787E-2</c:v>
                </c:pt>
                <c:pt idx="6695">
                  <c:v>7.9351851851851854E-2</c:v>
                </c:pt>
                <c:pt idx="6696">
                  <c:v>7.9363425925925921E-2</c:v>
                </c:pt>
                <c:pt idx="6697">
                  <c:v>7.9374999999999987E-2</c:v>
                </c:pt>
                <c:pt idx="6698">
                  <c:v>7.9386574074074082E-2</c:v>
                </c:pt>
                <c:pt idx="6699">
                  <c:v>7.9398148148148148E-2</c:v>
                </c:pt>
                <c:pt idx="6700">
                  <c:v>7.9409722222222215E-2</c:v>
                </c:pt>
                <c:pt idx="6701">
                  <c:v>7.9421296296296295E-2</c:v>
                </c:pt>
                <c:pt idx="6702">
                  <c:v>7.9432870370370376E-2</c:v>
                </c:pt>
                <c:pt idx="6703">
                  <c:v>7.9444444444444443E-2</c:v>
                </c:pt>
                <c:pt idx="6704">
                  <c:v>7.9456018518518523E-2</c:v>
                </c:pt>
                <c:pt idx="6705">
                  <c:v>7.946759259259259E-2</c:v>
                </c:pt>
                <c:pt idx="6706">
                  <c:v>7.947916666666667E-2</c:v>
                </c:pt>
                <c:pt idx="6707">
                  <c:v>7.9490740740740737E-2</c:v>
                </c:pt>
                <c:pt idx="6708">
                  <c:v>7.9502314814814817E-2</c:v>
                </c:pt>
                <c:pt idx="6709">
                  <c:v>7.9513888888888884E-2</c:v>
                </c:pt>
                <c:pt idx="6710">
                  <c:v>7.9525462962962964E-2</c:v>
                </c:pt>
                <c:pt idx="6711">
                  <c:v>7.9537037037037031E-2</c:v>
                </c:pt>
                <c:pt idx="6712">
                  <c:v>7.9548611111111112E-2</c:v>
                </c:pt>
                <c:pt idx="6713">
                  <c:v>7.9560185185185192E-2</c:v>
                </c:pt>
                <c:pt idx="6714">
                  <c:v>7.9571759259259259E-2</c:v>
                </c:pt>
                <c:pt idx="6715">
                  <c:v>7.9583333333333339E-2</c:v>
                </c:pt>
                <c:pt idx="6716">
                  <c:v>7.9594907407407406E-2</c:v>
                </c:pt>
                <c:pt idx="6717">
                  <c:v>7.9606481481481486E-2</c:v>
                </c:pt>
                <c:pt idx="6718">
                  <c:v>7.9618055555555553E-2</c:v>
                </c:pt>
                <c:pt idx="6719">
                  <c:v>7.962962962962962E-2</c:v>
                </c:pt>
                <c:pt idx="6720">
                  <c:v>7.96412037037037E-2</c:v>
                </c:pt>
                <c:pt idx="6721">
                  <c:v>7.9652777777777781E-2</c:v>
                </c:pt>
                <c:pt idx="6722">
                  <c:v>7.9664351851851847E-2</c:v>
                </c:pt>
                <c:pt idx="6723">
                  <c:v>7.9675925925925928E-2</c:v>
                </c:pt>
                <c:pt idx="6724">
                  <c:v>7.9687500000000008E-2</c:v>
                </c:pt>
                <c:pt idx="6725">
                  <c:v>7.9699074074074075E-2</c:v>
                </c:pt>
                <c:pt idx="6726">
                  <c:v>7.9710648148148142E-2</c:v>
                </c:pt>
                <c:pt idx="6727">
                  <c:v>7.9722222222222222E-2</c:v>
                </c:pt>
                <c:pt idx="6728">
                  <c:v>7.9733796296296303E-2</c:v>
                </c:pt>
                <c:pt idx="6729">
                  <c:v>7.9745370370370369E-2</c:v>
                </c:pt>
                <c:pt idx="6730">
                  <c:v>7.9756944444444436E-2</c:v>
                </c:pt>
                <c:pt idx="6731">
                  <c:v>7.9768518518518516E-2</c:v>
                </c:pt>
                <c:pt idx="6732">
                  <c:v>7.9780092592592597E-2</c:v>
                </c:pt>
                <c:pt idx="6733">
                  <c:v>7.9791666666666664E-2</c:v>
                </c:pt>
                <c:pt idx="6734">
                  <c:v>7.9803240740740744E-2</c:v>
                </c:pt>
                <c:pt idx="6735">
                  <c:v>7.9814814814814811E-2</c:v>
                </c:pt>
                <c:pt idx="6736">
                  <c:v>7.9826388888888891E-2</c:v>
                </c:pt>
                <c:pt idx="6737">
                  <c:v>7.9837962962962958E-2</c:v>
                </c:pt>
                <c:pt idx="6738">
                  <c:v>7.9849537037037038E-2</c:v>
                </c:pt>
                <c:pt idx="6739">
                  <c:v>7.9861111111111105E-2</c:v>
                </c:pt>
                <c:pt idx="6740">
                  <c:v>7.9872685185185185E-2</c:v>
                </c:pt>
                <c:pt idx="6741">
                  <c:v>7.9884259259259252E-2</c:v>
                </c:pt>
                <c:pt idx="6742">
                  <c:v>7.9895833333333333E-2</c:v>
                </c:pt>
                <c:pt idx="6743">
                  <c:v>7.9907407407407413E-2</c:v>
                </c:pt>
                <c:pt idx="6744">
                  <c:v>7.991898148148148E-2</c:v>
                </c:pt>
                <c:pt idx="6745">
                  <c:v>7.993055555555556E-2</c:v>
                </c:pt>
                <c:pt idx="6746">
                  <c:v>7.9942129629629641E-2</c:v>
                </c:pt>
                <c:pt idx="6747">
                  <c:v>7.9953703703703707E-2</c:v>
                </c:pt>
                <c:pt idx="6748">
                  <c:v>7.9965277777777774E-2</c:v>
                </c:pt>
                <c:pt idx="6749">
                  <c:v>7.9976851851851841E-2</c:v>
                </c:pt>
                <c:pt idx="6750">
                  <c:v>7.9988425925925921E-2</c:v>
                </c:pt>
                <c:pt idx="6751">
                  <c:v>0.08</c:v>
                </c:pt>
                <c:pt idx="6752">
                  <c:v>8.0011574074074068E-2</c:v>
                </c:pt>
                <c:pt idx="6753">
                  <c:v>8.0023148148148149E-2</c:v>
                </c:pt>
                <c:pt idx="6754">
                  <c:v>8.0034722222222229E-2</c:v>
                </c:pt>
                <c:pt idx="6755">
                  <c:v>8.0046296296296296E-2</c:v>
                </c:pt>
                <c:pt idx="6756">
                  <c:v>8.0057870370370363E-2</c:v>
                </c:pt>
                <c:pt idx="6757">
                  <c:v>8.0069444444444443E-2</c:v>
                </c:pt>
                <c:pt idx="6758">
                  <c:v>8.0081018518518524E-2</c:v>
                </c:pt>
                <c:pt idx="6759">
                  <c:v>8.009259259259259E-2</c:v>
                </c:pt>
                <c:pt idx="6760">
                  <c:v>8.0104166666666657E-2</c:v>
                </c:pt>
                <c:pt idx="6761">
                  <c:v>8.0115740740740737E-2</c:v>
                </c:pt>
                <c:pt idx="6762">
                  <c:v>8.0127314814814818E-2</c:v>
                </c:pt>
                <c:pt idx="6763">
                  <c:v>8.0138888888888885E-2</c:v>
                </c:pt>
                <c:pt idx="6764">
                  <c:v>8.0150462962962965E-2</c:v>
                </c:pt>
                <c:pt idx="6765">
                  <c:v>8.0162037037037046E-2</c:v>
                </c:pt>
                <c:pt idx="6766">
                  <c:v>8.0173611111111112E-2</c:v>
                </c:pt>
                <c:pt idx="6767">
                  <c:v>8.0185185185185193E-2</c:v>
                </c:pt>
                <c:pt idx="6768">
                  <c:v>8.0196759259259259E-2</c:v>
                </c:pt>
                <c:pt idx="6769">
                  <c:v>8.020833333333334E-2</c:v>
                </c:pt>
                <c:pt idx="6770">
                  <c:v>8.0219907407407406E-2</c:v>
                </c:pt>
                <c:pt idx="6771">
                  <c:v>8.0231481481481473E-2</c:v>
                </c:pt>
                <c:pt idx="6772">
                  <c:v>8.0243055555555554E-2</c:v>
                </c:pt>
                <c:pt idx="6773">
                  <c:v>8.0254629629629634E-2</c:v>
                </c:pt>
                <c:pt idx="6774">
                  <c:v>8.0266203703703701E-2</c:v>
                </c:pt>
                <c:pt idx="6775">
                  <c:v>8.0277777777777781E-2</c:v>
                </c:pt>
                <c:pt idx="6776">
                  <c:v>8.0289351851851862E-2</c:v>
                </c:pt>
                <c:pt idx="6777">
                  <c:v>8.0300925925925928E-2</c:v>
                </c:pt>
                <c:pt idx="6778">
                  <c:v>8.0312499999999995E-2</c:v>
                </c:pt>
                <c:pt idx="6779">
                  <c:v>8.0324074074074062E-2</c:v>
                </c:pt>
                <c:pt idx="6780">
                  <c:v>8.0335648148148142E-2</c:v>
                </c:pt>
                <c:pt idx="6781">
                  <c:v>8.0347222222222223E-2</c:v>
                </c:pt>
                <c:pt idx="6782">
                  <c:v>8.0358796296296289E-2</c:v>
                </c:pt>
                <c:pt idx="6783">
                  <c:v>8.037037037037037E-2</c:v>
                </c:pt>
                <c:pt idx="6784">
                  <c:v>8.038194444444445E-2</c:v>
                </c:pt>
                <c:pt idx="6785">
                  <c:v>8.0393518518518517E-2</c:v>
                </c:pt>
                <c:pt idx="6786">
                  <c:v>8.0405092592592597E-2</c:v>
                </c:pt>
                <c:pt idx="6787">
                  <c:v>8.0416666666666664E-2</c:v>
                </c:pt>
                <c:pt idx="6788">
                  <c:v>8.0428240740740745E-2</c:v>
                </c:pt>
                <c:pt idx="6789">
                  <c:v>8.0439814814814811E-2</c:v>
                </c:pt>
                <c:pt idx="6790">
                  <c:v>8.0451388888888892E-2</c:v>
                </c:pt>
                <c:pt idx="6791">
                  <c:v>8.0462962962962958E-2</c:v>
                </c:pt>
                <c:pt idx="6792">
                  <c:v>8.0474537037037039E-2</c:v>
                </c:pt>
                <c:pt idx="6793">
                  <c:v>8.0486111111111105E-2</c:v>
                </c:pt>
                <c:pt idx="6794">
                  <c:v>8.0497685185185186E-2</c:v>
                </c:pt>
                <c:pt idx="6795">
                  <c:v>8.0509259259259267E-2</c:v>
                </c:pt>
                <c:pt idx="6796">
                  <c:v>8.0520833333333333E-2</c:v>
                </c:pt>
                <c:pt idx="6797">
                  <c:v>8.0532407407407414E-2</c:v>
                </c:pt>
                <c:pt idx="6798">
                  <c:v>8.054398148148148E-2</c:v>
                </c:pt>
                <c:pt idx="6799">
                  <c:v>8.0555555555555561E-2</c:v>
                </c:pt>
                <c:pt idx="6800">
                  <c:v>8.0567129629629627E-2</c:v>
                </c:pt>
                <c:pt idx="6801">
                  <c:v>8.0578703703703694E-2</c:v>
                </c:pt>
                <c:pt idx="6802">
                  <c:v>8.0590277777777775E-2</c:v>
                </c:pt>
                <c:pt idx="6803">
                  <c:v>8.0601851851851855E-2</c:v>
                </c:pt>
                <c:pt idx="6804">
                  <c:v>8.0613425925925922E-2</c:v>
                </c:pt>
                <c:pt idx="6805">
                  <c:v>8.0625000000000002E-2</c:v>
                </c:pt>
                <c:pt idx="6806">
                  <c:v>8.0636574074074083E-2</c:v>
                </c:pt>
                <c:pt idx="6807">
                  <c:v>8.0648148148148149E-2</c:v>
                </c:pt>
                <c:pt idx="6808">
                  <c:v>8.0659722222222216E-2</c:v>
                </c:pt>
                <c:pt idx="6809">
                  <c:v>8.0671296296296297E-2</c:v>
                </c:pt>
                <c:pt idx="6810">
                  <c:v>8.0682870370370363E-2</c:v>
                </c:pt>
                <c:pt idx="6811">
                  <c:v>8.0694444444444444E-2</c:v>
                </c:pt>
                <c:pt idx="6812">
                  <c:v>8.070601851851851E-2</c:v>
                </c:pt>
                <c:pt idx="6813">
                  <c:v>8.0717592592592591E-2</c:v>
                </c:pt>
                <c:pt idx="6814">
                  <c:v>8.0729166666666671E-2</c:v>
                </c:pt>
                <c:pt idx="6815">
                  <c:v>8.0740740740740738E-2</c:v>
                </c:pt>
                <c:pt idx="6816">
                  <c:v>8.0752314814814818E-2</c:v>
                </c:pt>
                <c:pt idx="6817">
                  <c:v>8.0763888888888885E-2</c:v>
                </c:pt>
                <c:pt idx="6818">
                  <c:v>8.0775462962962966E-2</c:v>
                </c:pt>
                <c:pt idx="6819">
                  <c:v>8.0787037037037032E-2</c:v>
                </c:pt>
                <c:pt idx="6820">
                  <c:v>8.0798611111111113E-2</c:v>
                </c:pt>
                <c:pt idx="6821">
                  <c:v>8.0810185185185179E-2</c:v>
                </c:pt>
                <c:pt idx="6822">
                  <c:v>8.082175925925926E-2</c:v>
                </c:pt>
                <c:pt idx="6823">
                  <c:v>8.0833333333333326E-2</c:v>
                </c:pt>
                <c:pt idx="6824">
                  <c:v>8.0844907407407407E-2</c:v>
                </c:pt>
                <c:pt idx="6825">
                  <c:v>8.0856481481481488E-2</c:v>
                </c:pt>
                <c:pt idx="6826">
                  <c:v>8.0868055555555554E-2</c:v>
                </c:pt>
                <c:pt idx="6827">
                  <c:v>8.0879629629629635E-2</c:v>
                </c:pt>
                <c:pt idx="6828">
                  <c:v>8.0891203703703715E-2</c:v>
                </c:pt>
                <c:pt idx="6829">
                  <c:v>8.0902777777777782E-2</c:v>
                </c:pt>
                <c:pt idx="6830">
                  <c:v>8.0914351851851848E-2</c:v>
                </c:pt>
                <c:pt idx="6831">
                  <c:v>8.0925925925925915E-2</c:v>
                </c:pt>
                <c:pt idx="6832">
                  <c:v>8.0937499999999996E-2</c:v>
                </c:pt>
                <c:pt idx="6833">
                  <c:v>8.0949074074074076E-2</c:v>
                </c:pt>
                <c:pt idx="6834">
                  <c:v>8.0960648148148143E-2</c:v>
                </c:pt>
                <c:pt idx="6835">
                  <c:v>8.0972222222222223E-2</c:v>
                </c:pt>
                <c:pt idx="6836">
                  <c:v>8.0983796296296304E-2</c:v>
                </c:pt>
                <c:pt idx="6837">
                  <c:v>8.099537037037037E-2</c:v>
                </c:pt>
                <c:pt idx="6838">
                  <c:v>8.1006944444444437E-2</c:v>
                </c:pt>
                <c:pt idx="6839">
                  <c:v>8.1018518518518517E-2</c:v>
                </c:pt>
                <c:pt idx="6840">
                  <c:v>8.1030092592592584E-2</c:v>
                </c:pt>
                <c:pt idx="6841">
                  <c:v>8.1041666666666665E-2</c:v>
                </c:pt>
                <c:pt idx="6842">
                  <c:v>8.1053240740740731E-2</c:v>
                </c:pt>
                <c:pt idx="6843">
                  <c:v>8.1064814814814812E-2</c:v>
                </c:pt>
                <c:pt idx="6844">
                  <c:v>8.1076388888888892E-2</c:v>
                </c:pt>
                <c:pt idx="6845">
                  <c:v>8.1087962962962959E-2</c:v>
                </c:pt>
                <c:pt idx="6846">
                  <c:v>8.1099537037037039E-2</c:v>
                </c:pt>
                <c:pt idx="6847">
                  <c:v>8.111111111111112E-2</c:v>
                </c:pt>
                <c:pt idx="6848">
                  <c:v>8.1122685185185187E-2</c:v>
                </c:pt>
                <c:pt idx="6849">
                  <c:v>8.1134259259259267E-2</c:v>
                </c:pt>
                <c:pt idx="6850">
                  <c:v>8.1145833333333334E-2</c:v>
                </c:pt>
                <c:pt idx="6851">
                  <c:v>8.1157407407407414E-2</c:v>
                </c:pt>
                <c:pt idx="6852">
                  <c:v>8.1168981481481481E-2</c:v>
                </c:pt>
                <c:pt idx="6853">
                  <c:v>8.1180555555555547E-2</c:v>
                </c:pt>
                <c:pt idx="6854">
                  <c:v>8.1192129629629628E-2</c:v>
                </c:pt>
                <c:pt idx="6855">
                  <c:v>8.1203703703703708E-2</c:v>
                </c:pt>
                <c:pt idx="6856">
                  <c:v>8.1215277777777775E-2</c:v>
                </c:pt>
                <c:pt idx="6857">
                  <c:v>8.1226851851851856E-2</c:v>
                </c:pt>
                <c:pt idx="6858">
                  <c:v>8.1238425925925936E-2</c:v>
                </c:pt>
                <c:pt idx="6859">
                  <c:v>8.1250000000000003E-2</c:v>
                </c:pt>
                <c:pt idx="6860">
                  <c:v>8.1261574074074069E-2</c:v>
                </c:pt>
                <c:pt idx="6861">
                  <c:v>8.1273148148148136E-2</c:v>
                </c:pt>
                <c:pt idx="6862">
                  <c:v>8.1284722222222217E-2</c:v>
                </c:pt>
                <c:pt idx="6863">
                  <c:v>8.1296296296296297E-2</c:v>
                </c:pt>
                <c:pt idx="6864">
                  <c:v>8.1307870370370364E-2</c:v>
                </c:pt>
                <c:pt idx="6865">
                  <c:v>8.1319444444444444E-2</c:v>
                </c:pt>
                <c:pt idx="6866">
                  <c:v>8.1331018518518525E-2</c:v>
                </c:pt>
                <c:pt idx="6867">
                  <c:v>8.1342592592592591E-2</c:v>
                </c:pt>
                <c:pt idx="6868">
                  <c:v>8.1354166666666672E-2</c:v>
                </c:pt>
                <c:pt idx="6869">
                  <c:v>8.1365740740740738E-2</c:v>
                </c:pt>
                <c:pt idx="6870">
                  <c:v>8.1377314814814819E-2</c:v>
                </c:pt>
                <c:pt idx="6871">
                  <c:v>8.1388888888888886E-2</c:v>
                </c:pt>
                <c:pt idx="6872">
                  <c:v>8.1400462962962966E-2</c:v>
                </c:pt>
                <c:pt idx="6873">
                  <c:v>8.1412037037037033E-2</c:v>
                </c:pt>
                <c:pt idx="6874">
                  <c:v>8.1423611111111113E-2</c:v>
                </c:pt>
                <c:pt idx="6875">
                  <c:v>8.143518518518518E-2</c:v>
                </c:pt>
                <c:pt idx="6876">
                  <c:v>8.144675925925926E-2</c:v>
                </c:pt>
                <c:pt idx="6877">
                  <c:v>8.1458333333333341E-2</c:v>
                </c:pt>
                <c:pt idx="6878">
                  <c:v>8.1469907407407408E-2</c:v>
                </c:pt>
                <c:pt idx="6879">
                  <c:v>8.1481481481481488E-2</c:v>
                </c:pt>
                <c:pt idx="6880">
                  <c:v>8.1493055555555555E-2</c:v>
                </c:pt>
                <c:pt idx="6881">
                  <c:v>8.1504629629629635E-2</c:v>
                </c:pt>
                <c:pt idx="6882">
                  <c:v>8.1516203703703702E-2</c:v>
                </c:pt>
                <c:pt idx="6883">
                  <c:v>8.1527777777777768E-2</c:v>
                </c:pt>
                <c:pt idx="6884">
                  <c:v>8.1539351851851849E-2</c:v>
                </c:pt>
                <c:pt idx="6885">
                  <c:v>8.1550925925925929E-2</c:v>
                </c:pt>
                <c:pt idx="6886">
                  <c:v>8.1562499999999996E-2</c:v>
                </c:pt>
                <c:pt idx="6887">
                  <c:v>8.1574074074074077E-2</c:v>
                </c:pt>
                <c:pt idx="6888">
                  <c:v>8.1585648148148157E-2</c:v>
                </c:pt>
                <c:pt idx="6889">
                  <c:v>8.1597222222222224E-2</c:v>
                </c:pt>
                <c:pt idx="6890">
                  <c:v>8.1597222222222224E-2</c:v>
                </c:pt>
                <c:pt idx="6891">
                  <c:v>8.160879629629629E-2</c:v>
                </c:pt>
                <c:pt idx="6892">
                  <c:v>8.1620370370370371E-2</c:v>
                </c:pt>
                <c:pt idx="6893">
                  <c:v>8.1631944444444438E-2</c:v>
                </c:pt>
                <c:pt idx="6894">
                  <c:v>8.1643518518518518E-2</c:v>
                </c:pt>
                <c:pt idx="6895">
                  <c:v>8.1655092592592585E-2</c:v>
                </c:pt>
                <c:pt idx="6896">
                  <c:v>8.1666666666666665E-2</c:v>
                </c:pt>
                <c:pt idx="6897">
                  <c:v>8.1678240740740746E-2</c:v>
                </c:pt>
                <c:pt idx="6898">
                  <c:v>8.1689814814814812E-2</c:v>
                </c:pt>
                <c:pt idx="6899">
                  <c:v>8.1701388888888893E-2</c:v>
                </c:pt>
                <c:pt idx="6900">
                  <c:v>8.1712962962962959E-2</c:v>
                </c:pt>
                <c:pt idx="6901">
                  <c:v>8.172453703703704E-2</c:v>
                </c:pt>
                <c:pt idx="6902">
                  <c:v>8.1736111111111107E-2</c:v>
                </c:pt>
                <c:pt idx="6903">
                  <c:v>8.1747685185185187E-2</c:v>
                </c:pt>
                <c:pt idx="6904">
                  <c:v>8.1759259259259254E-2</c:v>
                </c:pt>
                <c:pt idx="6905">
                  <c:v>8.1770833333333334E-2</c:v>
                </c:pt>
                <c:pt idx="6906">
                  <c:v>8.1782407407407401E-2</c:v>
                </c:pt>
                <c:pt idx="6907">
                  <c:v>8.1793981481481481E-2</c:v>
                </c:pt>
                <c:pt idx="6908">
                  <c:v>8.1805555555555562E-2</c:v>
                </c:pt>
                <c:pt idx="6909">
                  <c:v>8.1817129629629629E-2</c:v>
                </c:pt>
                <c:pt idx="6910">
                  <c:v>8.1828703703703709E-2</c:v>
                </c:pt>
                <c:pt idx="6911">
                  <c:v>8.184027777777779E-2</c:v>
                </c:pt>
                <c:pt idx="6912">
                  <c:v>8.1851851851851856E-2</c:v>
                </c:pt>
                <c:pt idx="6913">
                  <c:v>8.1863425925925923E-2</c:v>
                </c:pt>
                <c:pt idx="6914">
                  <c:v>8.1874999999999989E-2</c:v>
                </c:pt>
                <c:pt idx="6915">
                  <c:v>8.188657407407407E-2</c:v>
                </c:pt>
                <c:pt idx="6916">
                  <c:v>8.189814814814815E-2</c:v>
                </c:pt>
                <c:pt idx="6917">
                  <c:v>8.1909722222222217E-2</c:v>
                </c:pt>
                <c:pt idx="6918">
                  <c:v>8.1921296296296298E-2</c:v>
                </c:pt>
                <c:pt idx="6919">
                  <c:v>8.1932870370370378E-2</c:v>
                </c:pt>
                <c:pt idx="6920">
                  <c:v>8.1944444444444445E-2</c:v>
                </c:pt>
                <c:pt idx="6921">
                  <c:v>8.1956018518518511E-2</c:v>
                </c:pt>
                <c:pt idx="6922">
                  <c:v>8.1967592592592592E-2</c:v>
                </c:pt>
                <c:pt idx="6923">
                  <c:v>8.1979166666666659E-2</c:v>
                </c:pt>
                <c:pt idx="6924">
                  <c:v>8.1990740740740739E-2</c:v>
                </c:pt>
                <c:pt idx="6925">
                  <c:v>8.2002314814814806E-2</c:v>
                </c:pt>
                <c:pt idx="6926">
                  <c:v>8.2013888888888886E-2</c:v>
                </c:pt>
                <c:pt idx="6927">
                  <c:v>8.2025462962962967E-2</c:v>
                </c:pt>
                <c:pt idx="6928">
                  <c:v>8.2037037037037033E-2</c:v>
                </c:pt>
                <c:pt idx="6929">
                  <c:v>8.2048611111111114E-2</c:v>
                </c:pt>
                <c:pt idx="6930">
                  <c:v>8.2060185185185194E-2</c:v>
                </c:pt>
                <c:pt idx="6931">
                  <c:v>8.2071759259259261E-2</c:v>
                </c:pt>
                <c:pt idx="6932">
                  <c:v>8.2083333333333341E-2</c:v>
                </c:pt>
                <c:pt idx="6933">
                  <c:v>8.2094907407407408E-2</c:v>
                </c:pt>
                <c:pt idx="6934">
                  <c:v>8.2106481481481489E-2</c:v>
                </c:pt>
                <c:pt idx="6935">
                  <c:v>8.2118055555555555E-2</c:v>
                </c:pt>
                <c:pt idx="6936">
                  <c:v>8.2129629629629622E-2</c:v>
                </c:pt>
                <c:pt idx="6937">
                  <c:v>8.2141203703703702E-2</c:v>
                </c:pt>
                <c:pt idx="6938">
                  <c:v>8.2152777777777783E-2</c:v>
                </c:pt>
                <c:pt idx="6939">
                  <c:v>8.216435185185185E-2</c:v>
                </c:pt>
                <c:pt idx="6940">
                  <c:v>8.217592592592593E-2</c:v>
                </c:pt>
                <c:pt idx="6941">
                  <c:v>8.2187500000000011E-2</c:v>
                </c:pt>
                <c:pt idx="6942">
                  <c:v>8.2199074074074077E-2</c:v>
                </c:pt>
                <c:pt idx="6943">
                  <c:v>8.2210648148148144E-2</c:v>
                </c:pt>
                <c:pt idx="6944">
                  <c:v>8.222222222222221E-2</c:v>
                </c:pt>
                <c:pt idx="6945">
                  <c:v>8.2233796296296291E-2</c:v>
                </c:pt>
                <c:pt idx="6946">
                  <c:v>8.2245370370370371E-2</c:v>
                </c:pt>
                <c:pt idx="6947">
                  <c:v>8.2256944444444438E-2</c:v>
                </c:pt>
                <c:pt idx="6948">
                  <c:v>8.2268518518518519E-2</c:v>
                </c:pt>
                <c:pt idx="6949">
                  <c:v>8.2280092592592599E-2</c:v>
                </c:pt>
                <c:pt idx="6950">
                  <c:v>8.2291666666666666E-2</c:v>
                </c:pt>
                <c:pt idx="6951">
                  <c:v>8.2303240740740746E-2</c:v>
                </c:pt>
                <c:pt idx="6952">
                  <c:v>8.2314814814814813E-2</c:v>
                </c:pt>
                <c:pt idx="6953">
                  <c:v>8.2326388888888893E-2</c:v>
                </c:pt>
                <c:pt idx="6954">
                  <c:v>8.233796296296296E-2</c:v>
                </c:pt>
                <c:pt idx="6955">
                  <c:v>8.2349537037037041E-2</c:v>
                </c:pt>
                <c:pt idx="6956">
                  <c:v>8.2361111111111107E-2</c:v>
                </c:pt>
                <c:pt idx="6957">
                  <c:v>8.2372685185185188E-2</c:v>
                </c:pt>
                <c:pt idx="6958">
                  <c:v>8.2384259259259254E-2</c:v>
                </c:pt>
                <c:pt idx="6959">
                  <c:v>8.2395833333333335E-2</c:v>
                </c:pt>
                <c:pt idx="6960">
                  <c:v>8.2407407407407415E-2</c:v>
                </c:pt>
                <c:pt idx="6961">
                  <c:v>8.2418981481481482E-2</c:v>
                </c:pt>
                <c:pt idx="6962">
                  <c:v>8.2430555555555562E-2</c:v>
                </c:pt>
                <c:pt idx="6963">
                  <c:v>8.2442129629629629E-2</c:v>
                </c:pt>
                <c:pt idx="6964">
                  <c:v>8.245370370370371E-2</c:v>
                </c:pt>
                <c:pt idx="6965">
                  <c:v>8.2465277777777776E-2</c:v>
                </c:pt>
                <c:pt idx="6966">
                  <c:v>8.2476851851851843E-2</c:v>
                </c:pt>
                <c:pt idx="6967">
                  <c:v>8.2488425925925923E-2</c:v>
                </c:pt>
                <c:pt idx="6968">
                  <c:v>8.2500000000000004E-2</c:v>
                </c:pt>
                <c:pt idx="6969">
                  <c:v>8.2511574074074071E-2</c:v>
                </c:pt>
                <c:pt idx="6970">
                  <c:v>8.2523148148148151E-2</c:v>
                </c:pt>
                <c:pt idx="6971">
                  <c:v>8.2534722222222232E-2</c:v>
                </c:pt>
                <c:pt idx="6972">
                  <c:v>8.2546296296296298E-2</c:v>
                </c:pt>
                <c:pt idx="6973">
                  <c:v>8.2557870370370365E-2</c:v>
                </c:pt>
                <c:pt idx="6974">
                  <c:v>8.2569444444444445E-2</c:v>
                </c:pt>
                <c:pt idx="6975">
                  <c:v>8.2581018518518512E-2</c:v>
                </c:pt>
                <c:pt idx="6976">
                  <c:v>8.2592592592592592E-2</c:v>
                </c:pt>
                <c:pt idx="6977">
                  <c:v>8.2604166666666659E-2</c:v>
                </c:pt>
                <c:pt idx="6978">
                  <c:v>8.261574074074074E-2</c:v>
                </c:pt>
                <c:pt idx="6979">
                  <c:v>8.262731481481482E-2</c:v>
                </c:pt>
                <c:pt idx="6980">
                  <c:v>8.2638888888888887E-2</c:v>
                </c:pt>
                <c:pt idx="6981">
                  <c:v>8.2650462962962967E-2</c:v>
                </c:pt>
                <c:pt idx="6982">
                  <c:v>8.2662037037037034E-2</c:v>
                </c:pt>
                <c:pt idx="6983">
                  <c:v>8.2673611111111114E-2</c:v>
                </c:pt>
                <c:pt idx="6984">
                  <c:v>8.2685185185185181E-2</c:v>
                </c:pt>
                <c:pt idx="6985">
                  <c:v>8.2696759259259262E-2</c:v>
                </c:pt>
                <c:pt idx="6986">
                  <c:v>8.2708333333333328E-2</c:v>
                </c:pt>
                <c:pt idx="6987">
                  <c:v>8.2719907407407409E-2</c:v>
                </c:pt>
                <c:pt idx="6988">
                  <c:v>8.2731481481481475E-2</c:v>
                </c:pt>
                <c:pt idx="6989">
                  <c:v>8.2743055555555556E-2</c:v>
                </c:pt>
                <c:pt idx="6990">
                  <c:v>8.2754629629629636E-2</c:v>
                </c:pt>
                <c:pt idx="6991">
                  <c:v>8.2766203703703703E-2</c:v>
                </c:pt>
                <c:pt idx="6992">
                  <c:v>8.2777777777777783E-2</c:v>
                </c:pt>
                <c:pt idx="6993">
                  <c:v>8.2789351851851864E-2</c:v>
                </c:pt>
                <c:pt idx="6994">
                  <c:v>8.2800925925925931E-2</c:v>
                </c:pt>
                <c:pt idx="6995">
                  <c:v>8.2812499999999997E-2</c:v>
                </c:pt>
                <c:pt idx="6996">
                  <c:v>8.2824074074074064E-2</c:v>
                </c:pt>
                <c:pt idx="6997">
                  <c:v>8.2835648148148144E-2</c:v>
                </c:pt>
                <c:pt idx="6998">
                  <c:v>8.2847222222222225E-2</c:v>
                </c:pt>
                <c:pt idx="6999">
                  <c:v>8.2858796296296292E-2</c:v>
                </c:pt>
                <c:pt idx="7000">
                  <c:v>8.2870370370370372E-2</c:v>
                </c:pt>
                <c:pt idx="7001">
                  <c:v>8.2881944444444453E-2</c:v>
                </c:pt>
                <c:pt idx="7002">
                  <c:v>8.2893518518518519E-2</c:v>
                </c:pt>
                <c:pt idx="7003">
                  <c:v>8.2905092592592586E-2</c:v>
                </c:pt>
                <c:pt idx="7004">
                  <c:v>8.2916666666666666E-2</c:v>
                </c:pt>
                <c:pt idx="7005">
                  <c:v>8.2928240740740733E-2</c:v>
                </c:pt>
                <c:pt idx="7006">
                  <c:v>8.2939814814814813E-2</c:v>
                </c:pt>
                <c:pt idx="7007">
                  <c:v>8.295138888888888E-2</c:v>
                </c:pt>
                <c:pt idx="7008">
                  <c:v>8.2962962962962961E-2</c:v>
                </c:pt>
                <c:pt idx="7009">
                  <c:v>8.2974537037037041E-2</c:v>
                </c:pt>
                <c:pt idx="7010">
                  <c:v>8.2986111111111108E-2</c:v>
                </c:pt>
                <c:pt idx="7011">
                  <c:v>8.2997685185185188E-2</c:v>
                </c:pt>
                <c:pt idx="7012">
                  <c:v>8.3009259259259269E-2</c:v>
                </c:pt>
                <c:pt idx="7013">
                  <c:v>8.3020833333333335E-2</c:v>
                </c:pt>
                <c:pt idx="7014">
                  <c:v>8.3032407407407416E-2</c:v>
                </c:pt>
                <c:pt idx="7015">
                  <c:v>8.3043981481481483E-2</c:v>
                </c:pt>
                <c:pt idx="7016">
                  <c:v>8.3055555555555563E-2</c:v>
                </c:pt>
                <c:pt idx="7017">
                  <c:v>8.306712962962963E-2</c:v>
                </c:pt>
                <c:pt idx="7018">
                  <c:v>8.3078703703703696E-2</c:v>
                </c:pt>
                <c:pt idx="7019">
                  <c:v>8.3090277777777777E-2</c:v>
                </c:pt>
                <c:pt idx="7020">
                  <c:v>8.3101851851851857E-2</c:v>
                </c:pt>
                <c:pt idx="7021">
                  <c:v>8.3113425925925924E-2</c:v>
                </c:pt>
                <c:pt idx="7022">
                  <c:v>8.3125000000000004E-2</c:v>
                </c:pt>
                <c:pt idx="7023">
                  <c:v>8.3136574074074085E-2</c:v>
                </c:pt>
                <c:pt idx="7024">
                  <c:v>8.3148148148148152E-2</c:v>
                </c:pt>
                <c:pt idx="7025">
                  <c:v>8.3159722222222218E-2</c:v>
                </c:pt>
                <c:pt idx="7026">
                  <c:v>8.3171296296296285E-2</c:v>
                </c:pt>
                <c:pt idx="7027">
                  <c:v>8.3182870370370365E-2</c:v>
                </c:pt>
                <c:pt idx="7028">
                  <c:v>8.3194444444444446E-2</c:v>
                </c:pt>
                <c:pt idx="7029">
                  <c:v>8.3206018518518512E-2</c:v>
                </c:pt>
                <c:pt idx="7030">
                  <c:v>8.3217592592592593E-2</c:v>
                </c:pt>
                <c:pt idx="7031">
                  <c:v>8.3229166666666674E-2</c:v>
                </c:pt>
                <c:pt idx="7032">
                  <c:v>8.324074074074074E-2</c:v>
                </c:pt>
                <c:pt idx="7033">
                  <c:v>8.3252314814814821E-2</c:v>
                </c:pt>
                <c:pt idx="7034">
                  <c:v>8.3263888888888887E-2</c:v>
                </c:pt>
                <c:pt idx="7035">
                  <c:v>8.3275462962962968E-2</c:v>
                </c:pt>
                <c:pt idx="7036">
                  <c:v>8.3287037037037034E-2</c:v>
                </c:pt>
                <c:pt idx="7037">
                  <c:v>8.3298611111111115E-2</c:v>
                </c:pt>
                <c:pt idx="7038">
                  <c:v>8.3310185185185182E-2</c:v>
                </c:pt>
                <c:pt idx="7039">
                  <c:v>8.3321759259259262E-2</c:v>
                </c:pt>
                <c:pt idx="7040">
                  <c:v>8.3333333333333329E-2</c:v>
                </c:pt>
                <c:pt idx="7041">
                  <c:v>8.3344907407407409E-2</c:v>
                </c:pt>
                <c:pt idx="7042">
                  <c:v>8.335648148148149E-2</c:v>
                </c:pt>
                <c:pt idx="7043">
                  <c:v>8.3368055555555556E-2</c:v>
                </c:pt>
                <c:pt idx="7044">
                  <c:v>8.3379629629629637E-2</c:v>
                </c:pt>
                <c:pt idx="7045">
                  <c:v>8.3391203703703717E-2</c:v>
                </c:pt>
                <c:pt idx="7046">
                  <c:v>8.340277777777777E-2</c:v>
                </c:pt>
                <c:pt idx="7047">
                  <c:v>8.3414351851851851E-2</c:v>
                </c:pt>
                <c:pt idx="7048">
                  <c:v>8.3425925925925917E-2</c:v>
                </c:pt>
                <c:pt idx="7049">
                  <c:v>8.3437499999999998E-2</c:v>
                </c:pt>
                <c:pt idx="7050">
                  <c:v>8.3449074074074078E-2</c:v>
                </c:pt>
                <c:pt idx="7051">
                  <c:v>8.3460648148148145E-2</c:v>
                </c:pt>
                <c:pt idx="7052">
                  <c:v>8.3472222222222225E-2</c:v>
                </c:pt>
                <c:pt idx="7053">
                  <c:v>8.3483796296296306E-2</c:v>
                </c:pt>
                <c:pt idx="7054">
                  <c:v>8.3495370370370373E-2</c:v>
                </c:pt>
                <c:pt idx="7055">
                  <c:v>8.3506944444444453E-2</c:v>
                </c:pt>
                <c:pt idx="7056">
                  <c:v>8.3518518518518506E-2</c:v>
                </c:pt>
                <c:pt idx="7057">
                  <c:v>8.3530092592592586E-2</c:v>
                </c:pt>
                <c:pt idx="7058">
                  <c:v>8.3541666666666667E-2</c:v>
                </c:pt>
                <c:pt idx="7059">
                  <c:v>8.3553240740740733E-2</c:v>
                </c:pt>
                <c:pt idx="7060">
                  <c:v>8.3564814814814814E-2</c:v>
                </c:pt>
                <c:pt idx="7061">
                  <c:v>8.3576388888888895E-2</c:v>
                </c:pt>
                <c:pt idx="7062">
                  <c:v>8.3587962962962961E-2</c:v>
                </c:pt>
                <c:pt idx="7063">
                  <c:v>8.3599537037037042E-2</c:v>
                </c:pt>
                <c:pt idx="7064">
                  <c:v>8.3611111111111122E-2</c:v>
                </c:pt>
                <c:pt idx="7065">
                  <c:v>8.3622685185185189E-2</c:v>
                </c:pt>
                <c:pt idx="7066">
                  <c:v>8.3634259259259255E-2</c:v>
                </c:pt>
                <c:pt idx="7067">
                  <c:v>8.3645833333333322E-2</c:v>
                </c:pt>
                <c:pt idx="7068">
                  <c:v>8.3657407407407403E-2</c:v>
                </c:pt>
                <c:pt idx="7069">
                  <c:v>8.3668981481481483E-2</c:v>
                </c:pt>
                <c:pt idx="7070">
                  <c:v>8.368055555555555E-2</c:v>
                </c:pt>
                <c:pt idx="7071">
                  <c:v>8.369212962962963E-2</c:v>
                </c:pt>
                <c:pt idx="7072">
                  <c:v>8.3703703703703711E-2</c:v>
                </c:pt>
                <c:pt idx="7073">
                  <c:v>8.3715277777777777E-2</c:v>
                </c:pt>
                <c:pt idx="7074">
                  <c:v>8.3726851851851858E-2</c:v>
                </c:pt>
                <c:pt idx="7075">
                  <c:v>8.3738425925925938E-2</c:v>
                </c:pt>
                <c:pt idx="7076">
                  <c:v>8.3749999999999991E-2</c:v>
                </c:pt>
                <c:pt idx="7077">
                  <c:v>8.3761574074074072E-2</c:v>
                </c:pt>
                <c:pt idx="7078">
                  <c:v>8.3773148148148138E-2</c:v>
                </c:pt>
                <c:pt idx="7079">
                  <c:v>8.3784722222222219E-2</c:v>
                </c:pt>
                <c:pt idx="7080">
                  <c:v>8.3796296296296299E-2</c:v>
                </c:pt>
                <c:pt idx="7081">
                  <c:v>8.3807870370370366E-2</c:v>
                </c:pt>
                <c:pt idx="7082">
                  <c:v>8.3819444444444446E-2</c:v>
                </c:pt>
                <c:pt idx="7083">
                  <c:v>8.3831018518518527E-2</c:v>
                </c:pt>
                <c:pt idx="7084">
                  <c:v>8.3842592592592594E-2</c:v>
                </c:pt>
                <c:pt idx="7085">
                  <c:v>8.3854166666666674E-2</c:v>
                </c:pt>
                <c:pt idx="7086">
                  <c:v>8.3865740740740755E-2</c:v>
                </c:pt>
                <c:pt idx="7087">
                  <c:v>8.3877314814814807E-2</c:v>
                </c:pt>
                <c:pt idx="7088">
                  <c:v>8.3888888888888888E-2</c:v>
                </c:pt>
                <c:pt idx="7089">
                  <c:v>8.3900462962962954E-2</c:v>
                </c:pt>
                <c:pt idx="7090">
                  <c:v>8.3912037037037035E-2</c:v>
                </c:pt>
                <c:pt idx="7091">
                  <c:v>8.3923611111111115E-2</c:v>
                </c:pt>
                <c:pt idx="7092">
                  <c:v>8.3935185185185182E-2</c:v>
                </c:pt>
                <c:pt idx="7093">
                  <c:v>8.3946759259259263E-2</c:v>
                </c:pt>
                <c:pt idx="7094">
                  <c:v>8.3958333333333343E-2</c:v>
                </c:pt>
                <c:pt idx="7095">
                  <c:v>8.396990740740741E-2</c:v>
                </c:pt>
                <c:pt idx="7096">
                  <c:v>8.398148148148149E-2</c:v>
                </c:pt>
                <c:pt idx="7097">
                  <c:v>8.3993055555555543E-2</c:v>
                </c:pt>
                <c:pt idx="7098">
                  <c:v>8.4004629629629624E-2</c:v>
                </c:pt>
                <c:pt idx="7099">
                  <c:v>8.4016203703703704E-2</c:v>
                </c:pt>
                <c:pt idx="7100">
                  <c:v>8.4027777777777771E-2</c:v>
                </c:pt>
                <c:pt idx="7101">
                  <c:v>8.4039351851851851E-2</c:v>
                </c:pt>
                <c:pt idx="7102">
                  <c:v>8.4050925925925932E-2</c:v>
                </c:pt>
                <c:pt idx="7103">
                  <c:v>8.4062499999999998E-2</c:v>
                </c:pt>
                <c:pt idx="7104">
                  <c:v>8.4074074074074079E-2</c:v>
                </c:pt>
                <c:pt idx="7105">
                  <c:v>8.4085648148148159E-2</c:v>
                </c:pt>
                <c:pt idx="7106">
                  <c:v>8.4097222222222226E-2</c:v>
                </c:pt>
                <c:pt idx="7107">
                  <c:v>8.4108796296296293E-2</c:v>
                </c:pt>
                <c:pt idx="7108">
                  <c:v>8.4120370370370359E-2</c:v>
                </c:pt>
                <c:pt idx="7109">
                  <c:v>8.413194444444444E-2</c:v>
                </c:pt>
                <c:pt idx="7110">
                  <c:v>8.414351851851852E-2</c:v>
                </c:pt>
                <c:pt idx="7111">
                  <c:v>8.4155092592592587E-2</c:v>
                </c:pt>
                <c:pt idx="7112">
                  <c:v>8.4166666666666667E-2</c:v>
                </c:pt>
                <c:pt idx="7113">
                  <c:v>8.4178240740740748E-2</c:v>
                </c:pt>
                <c:pt idx="7114">
                  <c:v>8.4189814814814815E-2</c:v>
                </c:pt>
                <c:pt idx="7115">
                  <c:v>8.4201388888888895E-2</c:v>
                </c:pt>
                <c:pt idx="7116">
                  <c:v>8.4212962962962976E-2</c:v>
                </c:pt>
                <c:pt idx="7117">
                  <c:v>8.4224537037037028E-2</c:v>
                </c:pt>
                <c:pt idx="7118">
                  <c:v>8.4236111111111109E-2</c:v>
                </c:pt>
                <c:pt idx="7119">
                  <c:v>8.4247685185185175E-2</c:v>
                </c:pt>
                <c:pt idx="7120">
                  <c:v>8.4259259259259256E-2</c:v>
                </c:pt>
                <c:pt idx="7121">
                  <c:v>8.4270833333333336E-2</c:v>
                </c:pt>
                <c:pt idx="7122">
                  <c:v>8.4282407407407403E-2</c:v>
                </c:pt>
                <c:pt idx="7123">
                  <c:v>8.4293981481481484E-2</c:v>
                </c:pt>
                <c:pt idx="7124">
                  <c:v>8.4305555555555564E-2</c:v>
                </c:pt>
                <c:pt idx="7125">
                  <c:v>8.4317129629629631E-2</c:v>
                </c:pt>
                <c:pt idx="7126">
                  <c:v>8.4328703703703711E-2</c:v>
                </c:pt>
                <c:pt idx="7127">
                  <c:v>8.4340277777777764E-2</c:v>
                </c:pt>
                <c:pt idx="7128">
                  <c:v>8.4351851851851845E-2</c:v>
                </c:pt>
                <c:pt idx="7129">
                  <c:v>8.4363425925925925E-2</c:v>
                </c:pt>
                <c:pt idx="7130">
                  <c:v>8.4374999999999992E-2</c:v>
                </c:pt>
                <c:pt idx="7131">
                  <c:v>8.4386574074074072E-2</c:v>
                </c:pt>
                <c:pt idx="7132">
                  <c:v>8.4398148148148153E-2</c:v>
                </c:pt>
                <c:pt idx="7133">
                  <c:v>8.4409722222222219E-2</c:v>
                </c:pt>
                <c:pt idx="7134">
                  <c:v>8.44212962962963E-2</c:v>
                </c:pt>
                <c:pt idx="7135">
                  <c:v>8.443287037037038E-2</c:v>
                </c:pt>
                <c:pt idx="7136">
                  <c:v>8.4444444444444447E-2</c:v>
                </c:pt>
                <c:pt idx="7137">
                  <c:v>8.4456018518518527E-2</c:v>
                </c:pt>
                <c:pt idx="7138">
                  <c:v>8.446759259259258E-2</c:v>
                </c:pt>
                <c:pt idx="7139">
                  <c:v>8.4479166666666661E-2</c:v>
                </c:pt>
                <c:pt idx="7140">
                  <c:v>8.4490740740740741E-2</c:v>
                </c:pt>
                <c:pt idx="7141">
                  <c:v>8.4502314814814808E-2</c:v>
                </c:pt>
                <c:pt idx="7142">
                  <c:v>8.4513888888888888E-2</c:v>
                </c:pt>
                <c:pt idx="7143">
                  <c:v>8.4525462962962969E-2</c:v>
                </c:pt>
                <c:pt idx="7144">
                  <c:v>8.4537037037037036E-2</c:v>
                </c:pt>
                <c:pt idx="7145">
                  <c:v>8.4548611111111116E-2</c:v>
                </c:pt>
                <c:pt idx="7146">
                  <c:v>8.4560185185185197E-2</c:v>
                </c:pt>
                <c:pt idx="7147">
                  <c:v>8.4571759259259263E-2</c:v>
                </c:pt>
                <c:pt idx="7148">
                  <c:v>8.458333333333333E-2</c:v>
                </c:pt>
                <c:pt idx="7149">
                  <c:v>8.4594907407407396E-2</c:v>
                </c:pt>
                <c:pt idx="7150">
                  <c:v>8.4606481481481477E-2</c:v>
                </c:pt>
                <c:pt idx="7151">
                  <c:v>8.4618055555555557E-2</c:v>
                </c:pt>
                <c:pt idx="7152">
                  <c:v>8.4629629629629624E-2</c:v>
                </c:pt>
                <c:pt idx="7153">
                  <c:v>8.4641203703703705E-2</c:v>
                </c:pt>
                <c:pt idx="7154">
                  <c:v>8.4652777777777785E-2</c:v>
                </c:pt>
                <c:pt idx="7155">
                  <c:v>8.4664351851851852E-2</c:v>
                </c:pt>
                <c:pt idx="7156">
                  <c:v>8.4675925925925932E-2</c:v>
                </c:pt>
                <c:pt idx="7157">
                  <c:v>8.4687500000000013E-2</c:v>
                </c:pt>
                <c:pt idx="7158">
                  <c:v>8.4699074074074066E-2</c:v>
                </c:pt>
                <c:pt idx="7159">
                  <c:v>8.4710648148148146E-2</c:v>
                </c:pt>
                <c:pt idx="7160">
                  <c:v>8.4722222222222213E-2</c:v>
                </c:pt>
                <c:pt idx="7161">
                  <c:v>8.4733796296296293E-2</c:v>
                </c:pt>
                <c:pt idx="7162">
                  <c:v>8.4745370370370374E-2</c:v>
                </c:pt>
                <c:pt idx="7163">
                  <c:v>8.475694444444444E-2</c:v>
                </c:pt>
                <c:pt idx="7164">
                  <c:v>8.4768518518518521E-2</c:v>
                </c:pt>
                <c:pt idx="7165">
                  <c:v>8.4780092592592601E-2</c:v>
                </c:pt>
                <c:pt idx="7166">
                  <c:v>8.4791666666666668E-2</c:v>
                </c:pt>
                <c:pt idx="7167">
                  <c:v>8.4803240740740748E-2</c:v>
                </c:pt>
                <c:pt idx="7168">
                  <c:v>8.4814814814814801E-2</c:v>
                </c:pt>
                <c:pt idx="7169">
                  <c:v>8.4826388888888882E-2</c:v>
                </c:pt>
                <c:pt idx="7170">
                  <c:v>8.4837962962962962E-2</c:v>
                </c:pt>
                <c:pt idx="7171">
                  <c:v>8.4849537037037029E-2</c:v>
                </c:pt>
                <c:pt idx="7172">
                  <c:v>8.4861111111111109E-2</c:v>
                </c:pt>
                <c:pt idx="7173">
                  <c:v>8.487268518518519E-2</c:v>
                </c:pt>
                <c:pt idx="7174">
                  <c:v>8.4884259259259257E-2</c:v>
                </c:pt>
                <c:pt idx="7175">
                  <c:v>8.4895833333333337E-2</c:v>
                </c:pt>
                <c:pt idx="7176">
                  <c:v>8.4907407407407418E-2</c:v>
                </c:pt>
                <c:pt idx="7177">
                  <c:v>8.4918981481481484E-2</c:v>
                </c:pt>
                <c:pt idx="7178">
                  <c:v>8.4930555555555551E-2</c:v>
                </c:pt>
                <c:pt idx="7179">
                  <c:v>8.4942129629629617E-2</c:v>
                </c:pt>
                <c:pt idx="7180">
                  <c:v>8.4953703703703698E-2</c:v>
                </c:pt>
                <c:pt idx="7181">
                  <c:v>8.4965277777777778E-2</c:v>
                </c:pt>
                <c:pt idx="7182">
                  <c:v>8.4976851851851845E-2</c:v>
                </c:pt>
                <c:pt idx="7183">
                  <c:v>8.4988425925925926E-2</c:v>
                </c:pt>
                <c:pt idx="7184">
                  <c:v>8.5000000000000006E-2</c:v>
                </c:pt>
                <c:pt idx="7185">
                  <c:v>8.5011574074074073E-2</c:v>
                </c:pt>
                <c:pt idx="7186">
                  <c:v>8.5023148148148153E-2</c:v>
                </c:pt>
                <c:pt idx="7187">
                  <c:v>8.5034722222222234E-2</c:v>
                </c:pt>
                <c:pt idx="7188">
                  <c:v>8.50462962962963E-2</c:v>
                </c:pt>
                <c:pt idx="7189">
                  <c:v>8.5057870370370367E-2</c:v>
                </c:pt>
                <c:pt idx="7190">
                  <c:v>8.5069444444444434E-2</c:v>
                </c:pt>
                <c:pt idx="7191">
                  <c:v>8.5081018518518514E-2</c:v>
                </c:pt>
                <c:pt idx="7192">
                  <c:v>8.5092592592592595E-2</c:v>
                </c:pt>
                <c:pt idx="7193">
                  <c:v>8.5104166666666661E-2</c:v>
                </c:pt>
                <c:pt idx="7194">
                  <c:v>8.5115740740740742E-2</c:v>
                </c:pt>
                <c:pt idx="7195">
                  <c:v>8.5127314814814822E-2</c:v>
                </c:pt>
                <c:pt idx="7196">
                  <c:v>8.5138888888888889E-2</c:v>
                </c:pt>
                <c:pt idx="7197">
                  <c:v>8.5150462962962969E-2</c:v>
                </c:pt>
                <c:pt idx="7198">
                  <c:v>8.516203703703705E-2</c:v>
                </c:pt>
                <c:pt idx="7199">
                  <c:v>8.5173611111111103E-2</c:v>
                </c:pt>
                <c:pt idx="7200">
                  <c:v>8.5185185185185183E-2</c:v>
                </c:pt>
                <c:pt idx="7201">
                  <c:v>8.519675925925925E-2</c:v>
                </c:pt>
                <c:pt idx="7202">
                  <c:v>8.520833333333333E-2</c:v>
                </c:pt>
                <c:pt idx="7203">
                  <c:v>8.5219907407407411E-2</c:v>
                </c:pt>
                <c:pt idx="7204">
                  <c:v>8.5231481481481478E-2</c:v>
                </c:pt>
                <c:pt idx="7205">
                  <c:v>8.5243055555555558E-2</c:v>
                </c:pt>
                <c:pt idx="7206">
                  <c:v>8.5254629629629639E-2</c:v>
                </c:pt>
                <c:pt idx="7207">
                  <c:v>8.5266203703703705E-2</c:v>
                </c:pt>
                <c:pt idx="7208">
                  <c:v>8.5277777777777786E-2</c:v>
                </c:pt>
                <c:pt idx="7209">
                  <c:v>8.5289351851851838E-2</c:v>
                </c:pt>
                <c:pt idx="7210">
                  <c:v>8.5300925925925919E-2</c:v>
                </c:pt>
                <c:pt idx="7211">
                  <c:v>8.5312499999999999E-2</c:v>
                </c:pt>
                <c:pt idx="7212">
                  <c:v>8.5324074074074066E-2</c:v>
                </c:pt>
                <c:pt idx="7213">
                  <c:v>8.5335648148148147E-2</c:v>
                </c:pt>
                <c:pt idx="7214">
                  <c:v>8.5347222222222227E-2</c:v>
                </c:pt>
                <c:pt idx="7215">
                  <c:v>8.5358796296296294E-2</c:v>
                </c:pt>
                <c:pt idx="7216">
                  <c:v>8.5370370370370374E-2</c:v>
                </c:pt>
                <c:pt idx="7217">
                  <c:v>8.5381944444444455E-2</c:v>
                </c:pt>
                <c:pt idx="7218">
                  <c:v>8.5393518518518521E-2</c:v>
                </c:pt>
                <c:pt idx="7219">
                  <c:v>8.5405092592592588E-2</c:v>
                </c:pt>
                <c:pt idx="7220">
                  <c:v>8.5416666666666655E-2</c:v>
                </c:pt>
                <c:pt idx="7221">
                  <c:v>8.5428240740740735E-2</c:v>
                </c:pt>
                <c:pt idx="7222">
                  <c:v>8.5439814814814816E-2</c:v>
                </c:pt>
                <c:pt idx="7223">
                  <c:v>8.5451388888888882E-2</c:v>
                </c:pt>
                <c:pt idx="7224">
                  <c:v>8.5462962962962963E-2</c:v>
                </c:pt>
                <c:pt idx="7225">
                  <c:v>8.5474537037037043E-2</c:v>
                </c:pt>
                <c:pt idx="7226">
                  <c:v>8.548611111111111E-2</c:v>
                </c:pt>
                <c:pt idx="7227">
                  <c:v>8.549768518518519E-2</c:v>
                </c:pt>
                <c:pt idx="7228">
                  <c:v>8.5509259259259271E-2</c:v>
                </c:pt>
                <c:pt idx="7229">
                  <c:v>8.5520833333333338E-2</c:v>
                </c:pt>
                <c:pt idx="7230">
                  <c:v>8.5532407407407404E-2</c:v>
                </c:pt>
                <c:pt idx="7231">
                  <c:v>8.5543981481481471E-2</c:v>
                </c:pt>
                <c:pt idx="7232">
                  <c:v>8.5555555555555551E-2</c:v>
                </c:pt>
                <c:pt idx="7233">
                  <c:v>8.5567129629629632E-2</c:v>
                </c:pt>
                <c:pt idx="7234">
                  <c:v>8.5578703703703699E-2</c:v>
                </c:pt>
                <c:pt idx="7235">
                  <c:v>8.5590277777777779E-2</c:v>
                </c:pt>
                <c:pt idx="7236">
                  <c:v>8.560185185185186E-2</c:v>
                </c:pt>
                <c:pt idx="7237">
                  <c:v>8.5613425925925926E-2</c:v>
                </c:pt>
                <c:pt idx="7238">
                  <c:v>8.5625000000000007E-2</c:v>
                </c:pt>
                <c:pt idx="7239">
                  <c:v>8.5636574074074087E-2</c:v>
                </c:pt>
                <c:pt idx="7240">
                  <c:v>8.564814814814814E-2</c:v>
                </c:pt>
                <c:pt idx="7241">
                  <c:v>8.565972222222222E-2</c:v>
                </c:pt>
                <c:pt idx="7242">
                  <c:v>8.5671296296296287E-2</c:v>
                </c:pt>
                <c:pt idx="7243">
                  <c:v>8.5682870370370368E-2</c:v>
                </c:pt>
                <c:pt idx="7244">
                  <c:v>8.5694444444444448E-2</c:v>
                </c:pt>
                <c:pt idx="7245">
                  <c:v>8.5706018518518515E-2</c:v>
                </c:pt>
                <c:pt idx="7246">
                  <c:v>8.5717592592592595E-2</c:v>
                </c:pt>
                <c:pt idx="7247">
                  <c:v>8.5729166666666676E-2</c:v>
                </c:pt>
                <c:pt idx="7248">
                  <c:v>8.5740740740740742E-2</c:v>
                </c:pt>
                <c:pt idx="7249">
                  <c:v>8.5752314814814823E-2</c:v>
                </c:pt>
                <c:pt idx="7250">
                  <c:v>8.5763888888888876E-2</c:v>
                </c:pt>
                <c:pt idx="7251">
                  <c:v>8.5775462962962956E-2</c:v>
                </c:pt>
                <c:pt idx="7252">
                  <c:v>8.5787037037037037E-2</c:v>
                </c:pt>
                <c:pt idx="7253">
                  <c:v>8.5798611111111103E-2</c:v>
                </c:pt>
                <c:pt idx="7254">
                  <c:v>8.5810185185185184E-2</c:v>
                </c:pt>
                <c:pt idx="7255">
                  <c:v>8.5821759259259264E-2</c:v>
                </c:pt>
                <c:pt idx="7256">
                  <c:v>8.5833333333333331E-2</c:v>
                </c:pt>
                <c:pt idx="7257">
                  <c:v>8.5844907407407411E-2</c:v>
                </c:pt>
                <c:pt idx="7258">
                  <c:v>8.5856481481481492E-2</c:v>
                </c:pt>
                <c:pt idx="7259">
                  <c:v>8.5868055555555559E-2</c:v>
                </c:pt>
                <c:pt idx="7260">
                  <c:v>8.5879629629629625E-2</c:v>
                </c:pt>
                <c:pt idx="7261">
                  <c:v>8.5891203703703692E-2</c:v>
                </c:pt>
                <c:pt idx="7262">
                  <c:v>8.5902777777777772E-2</c:v>
                </c:pt>
                <c:pt idx="7263">
                  <c:v>8.5914351851851853E-2</c:v>
                </c:pt>
                <c:pt idx="7264">
                  <c:v>8.5925925925925919E-2</c:v>
                </c:pt>
                <c:pt idx="7265">
                  <c:v>8.59375E-2</c:v>
                </c:pt>
                <c:pt idx="7266">
                  <c:v>8.5949074074074081E-2</c:v>
                </c:pt>
                <c:pt idx="7267">
                  <c:v>8.5960648148148147E-2</c:v>
                </c:pt>
                <c:pt idx="7268">
                  <c:v>8.5972222222222228E-2</c:v>
                </c:pt>
                <c:pt idx="7269">
                  <c:v>8.5983796296296308E-2</c:v>
                </c:pt>
                <c:pt idx="7270">
                  <c:v>8.5995370370370375E-2</c:v>
                </c:pt>
                <c:pt idx="7271">
                  <c:v>8.6006944444444441E-2</c:v>
                </c:pt>
                <c:pt idx="7272">
                  <c:v>8.6018518518518508E-2</c:v>
                </c:pt>
                <c:pt idx="7273">
                  <c:v>8.6030092592592589E-2</c:v>
                </c:pt>
                <c:pt idx="7274">
                  <c:v>8.6041666666666669E-2</c:v>
                </c:pt>
                <c:pt idx="7275">
                  <c:v>8.6053240740740736E-2</c:v>
                </c:pt>
                <c:pt idx="7276">
                  <c:v>8.6064814814814816E-2</c:v>
                </c:pt>
                <c:pt idx="7277">
                  <c:v>8.6076388888888897E-2</c:v>
                </c:pt>
                <c:pt idx="7278">
                  <c:v>8.6087962962962963E-2</c:v>
                </c:pt>
                <c:pt idx="7279">
                  <c:v>8.6099537037037044E-2</c:v>
                </c:pt>
                <c:pt idx="7280">
                  <c:v>8.6111111111111124E-2</c:v>
                </c:pt>
                <c:pt idx="7281">
                  <c:v>8.6122685185185177E-2</c:v>
                </c:pt>
                <c:pt idx="7282">
                  <c:v>8.6134259259259258E-2</c:v>
                </c:pt>
                <c:pt idx="7283">
                  <c:v>8.6145833333333324E-2</c:v>
                </c:pt>
                <c:pt idx="7284">
                  <c:v>8.6157407407407405E-2</c:v>
                </c:pt>
                <c:pt idx="7285">
                  <c:v>8.6168981481481485E-2</c:v>
                </c:pt>
                <c:pt idx="7286">
                  <c:v>8.6180555555555552E-2</c:v>
                </c:pt>
                <c:pt idx="7287">
                  <c:v>8.6192129629629632E-2</c:v>
                </c:pt>
                <c:pt idx="7288">
                  <c:v>8.6203703703703713E-2</c:v>
                </c:pt>
                <c:pt idx="7289">
                  <c:v>8.621527777777778E-2</c:v>
                </c:pt>
                <c:pt idx="7290">
                  <c:v>8.622685185185186E-2</c:v>
                </c:pt>
                <c:pt idx="7291">
                  <c:v>8.6238425925925913E-2</c:v>
                </c:pt>
                <c:pt idx="7292">
                  <c:v>8.6249999999999993E-2</c:v>
                </c:pt>
                <c:pt idx="7293">
                  <c:v>8.6261574074074074E-2</c:v>
                </c:pt>
                <c:pt idx="7294">
                  <c:v>8.627314814814814E-2</c:v>
                </c:pt>
                <c:pt idx="7295">
                  <c:v>8.6284722222222221E-2</c:v>
                </c:pt>
                <c:pt idx="7296">
                  <c:v>8.6296296296296301E-2</c:v>
                </c:pt>
                <c:pt idx="7297">
                  <c:v>8.6307870370370368E-2</c:v>
                </c:pt>
                <c:pt idx="7298">
                  <c:v>8.6319444444444449E-2</c:v>
                </c:pt>
                <c:pt idx="7299">
                  <c:v>8.6331018518518529E-2</c:v>
                </c:pt>
                <c:pt idx="7300">
                  <c:v>8.6342592592592596E-2</c:v>
                </c:pt>
                <c:pt idx="7301">
                  <c:v>8.6354166666666662E-2</c:v>
                </c:pt>
                <c:pt idx="7302">
                  <c:v>8.6354166666666662E-2</c:v>
                </c:pt>
                <c:pt idx="7303">
                  <c:v>8.6365740740740729E-2</c:v>
                </c:pt>
                <c:pt idx="7304">
                  <c:v>8.637731481481481E-2</c:v>
                </c:pt>
                <c:pt idx="7305">
                  <c:v>8.638888888888889E-2</c:v>
                </c:pt>
                <c:pt idx="7306">
                  <c:v>8.6400462962962957E-2</c:v>
                </c:pt>
                <c:pt idx="7307">
                  <c:v>8.6412037037037037E-2</c:v>
                </c:pt>
                <c:pt idx="7308">
                  <c:v>8.6423611111111118E-2</c:v>
                </c:pt>
                <c:pt idx="7309">
                  <c:v>8.6435185185185184E-2</c:v>
                </c:pt>
                <c:pt idx="7310">
                  <c:v>8.6446759259259265E-2</c:v>
                </c:pt>
                <c:pt idx="7311">
                  <c:v>8.6458333333333345E-2</c:v>
                </c:pt>
                <c:pt idx="7312">
                  <c:v>8.6469907407407412E-2</c:v>
                </c:pt>
                <c:pt idx="7313">
                  <c:v>8.6481481481481479E-2</c:v>
                </c:pt>
                <c:pt idx="7314">
                  <c:v>8.6493055555555545E-2</c:v>
                </c:pt>
                <c:pt idx="7315">
                  <c:v>8.6504629629629626E-2</c:v>
                </c:pt>
                <c:pt idx="7316">
                  <c:v>8.6516203703703706E-2</c:v>
                </c:pt>
                <c:pt idx="7317">
                  <c:v>8.6527777777777773E-2</c:v>
                </c:pt>
                <c:pt idx="7318">
                  <c:v>8.6539351851851853E-2</c:v>
                </c:pt>
                <c:pt idx="7319">
                  <c:v>8.6550925925925934E-2</c:v>
                </c:pt>
                <c:pt idx="7320">
                  <c:v>8.6562500000000001E-2</c:v>
                </c:pt>
                <c:pt idx="7321">
                  <c:v>8.6574074074074081E-2</c:v>
                </c:pt>
                <c:pt idx="7322">
                  <c:v>8.6585648148148162E-2</c:v>
                </c:pt>
                <c:pt idx="7323">
                  <c:v>8.6597222222222214E-2</c:v>
                </c:pt>
                <c:pt idx="7324">
                  <c:v>8.6608796296296295E-2</c:v>
                </c:pt>
                <c:pt idx="7325">
                  <c:v>8.6620370370370361E-2</c:v>
                </c:pt>
                <c:pt idx="7326">
                  <c:v>8.6631944444444442E-2</c:v>
                </c:pt>
                <c:pt idx="7327">
                  <c:v>8.6643518518518522E-2</c:v>
                </c:pt>
                <c:pt idx="7328">
                  <c:v>8.6655092592592589E-2</c:v>
                </c:pt>
                <c:pt idx="7329">
                  <c:v>8.666666666666667E-2</c:v>
                </c:pt>
                <c:pt idx="7330">
                  <c:v>8.667824074074075E-2</c:v>
                </c:pt>
                <c:pt idx="7331">
                  <c:v>8.6689814814814817E-2</c:v>
                </c:pt>
                <c:pt idx="7332">
                  <c:v>8.6701388888888897E-2</c:v>
                </c:pt>
                <c:pt idx="7333">
                  <c:v>8.671296296296295E-2</c:v>
                </c:pt>
                <c:pt idx="7334">
                  <c:v>8.6724537037037031E-2</c:v>
                </c:pt>
                <c:pt idx="7335">
                  <c:v>8.6736111111111111E-2</c:v>
                </c:pt>
                <c:pt idx="7336">
                  <c:v>8.6747685185185178E-2</c:v>
                </c:pt>
                <c:pt idx="7337">
                  <c:v>8.6759259259259258E-2</c:v>
                </c:pt>
                <c:pt idx="7338">
                  <c:v>8.6770833333333339E-2</c:v>
                </c:pt>
                <c:pt idx="7339">
                  <c:v>8.6782407407407405E-2</c:v>
                </c:pt>
                <c:pt idx="7340">
                  <c:v>8.6793981481481486E-2</c:v>
                </c:pt>
                <c:pt idx="7341">
                  <c:v>8.6805555555555566E-2</c:v>
                </c:pt>
                <c:pt idx="7342">
                  <c:v>8.6817129629629633E-2</c:v>
                </c:pt>
                <c:pt idx="7343">
                  <c:v>8.68287037037037E-2</c:v>
                </c:pt>
                <c:pt idx="7344">
                  <c:v>8.6840277777777766E-2</c:v>
                </c:pt>
                <c:pt idx="7345">
                  <c:v>8.6851851851851847E-2</c:v>
                </c:pt>
                <c:pt idx="7346">
                  <c:v>8.6863425925925927E-2</c:v>
                </c:pt>
                <c:pt idx="7347">
                  <c:v>8.6874999999999994E-2</c:v>
                </c:pt>
                <c:pt idx="7348">
                  <c:v>8.6886574074074074E-2</c:v>
                </c:pt>
                <c:pt idx="7349">
                  <c:v>8.6898148148148155E-2</c:v>
                </c:pt>
                <c:pt idx="7350">
                  <c:v>8.6909722222222222E-2</c:v>
                </c:pt>
                <c:pt idx="7351">
                  <c:v>8.6921296296296302E-2</c:v>
                </c:pt>
                <c:pt idx="7352">
                  <c:v>8.6932870370370383E-2</c:v>
                </c:pt>
                <c:pt idx="7353">
                  <c:v>8.6944444444444449E-2</c:v>
                </c:pt>
                <c:pt idx="7354">
                  <c:v>8.6956018518518516E-2</c:v>
                </c:pt>
                <c:pt idx="7355">
                  <c:v>8.6967592592592582E-2</c:v>
                </c:pt>
                <c:pt idx="7356">
                  <c:v>8.6979166666666663E-2</c:v>
                </c:pt>
                <c:pt idx="7357">
                  <c:v>8.6990740740740743E-2</c:v>
                </c:pt>
                <c:pt idx="7358">
                  <c:v>8.700231481481481E-2</c:v>
                </c:pt>
                <c:pt idx="7359">
                  <c:v>8.7013888888888891E-2</c:v>
                </c:pt>
                <c:pt idx="7360">
                  <c:v>8.7025462962962971E-2</c:v>
                </c:pt>
                <c:pt idx="7361">
                  <c:v>8.7037037037037038E-2</c:v>
                </c:pt>
                <c:pt idx="7362">
                  <c:v>8.7048611111111118E-2</c:v>
                </c:pt>
                <c:pt idx="7363">
                  <c:v>8.7060185185185171E-2</c:v>
                </c:pt>
                <c:pt idx="7364">
                  <c:v>8.7071759259259252E-2</c:v>
                </c:pt>
                <c:pt idx="7365">
                  <c:v>8.7083333333333332E-2</c:v>
                </c:pt>
                <c:pt idx="7366">
                  <c:v>8.7094907407407399E-2</c:v>
                </c:pt>
                <c:pt idx="7367">
                  <c:v>8.7106481481481479E-2</c:v>
                </c:pt>
                <c:pt idx="7368">
                  <c:v>8.711805555555556E-2</c:v>
                </c:pt>
                <c:pt idx="7369">
                  <c:v>8.7129629629629626E-2</c:v>
                </c:pt>
                <c:pt idx="7370">
                  <c:v>8.7141203703703707E-2</c:v>
                </c:pt>
                <c:pt idx="7371">
                  <c:v>8.7152777777777787E-2</c:v>
                </c:pt>
                <c:pt idx="7372">
                  <c:v>8.7164351851851854E-2</c:v>
                </c:pt>
                <c:pt idx="7373">
                  <c:v>8.7175925925925934E-2</c:v>
                </c:pt>
                <c:pt idx="7374">
                  <c:v>8.7187499999999987E-2</c:v>
                </c:pt>
                <c:pt idx="7375">
                  <c:v>8.7199074074074068E-2</c:v>
                </c:pt>
                <c:pt idx="7376">
                  <c:v>8.7210648148148148E-2</c:v>
                </c:pt>
                <c:pt idx="7377">
                  <c:v>8.7222222222222215E-2</c:v>
                </c:pt>
                <c:pt idx="7378">
                  <c:v>8.7233796296296295E-2</c:v>
                </c:pt>
                <c:pt idx="7379">
                  <c:v>8.7245370370370376E-2</c:v>
                </c:pt>
                <c:pt idx="7380">
                  <c:v>8.7256944444444443E-2</c:v>
                </c:pt>
                <c:pt idx="7381">
                  <c:v>8.7268518518518523E-2</c:v>
                </c:pt>
                <c:pt idx="7382">
                  <c:v>8.7280092592592604E-2</c:v>
                </c:pt>
                <c:pt idx="7383">
                  <c:v>8.729166666666667E-2</c:v>
                </c:pt>
                <c:pt idx="7384">
                  <c:v>8.7303240740740737E-2</c:v>
                </c:pt>
                <c:pt idx="7385">
                  <c:v>8.7314814814814803E-2</c:v>
                </c:pt>
                <c:pt idx="7386">
                  <c:v>8.7326388888888884E-2</c:v>
                </c:pt>
                <c:pt idx="7387">
                  <c:v>8.7337962962962964E-2</c:v>
                </c:pt>
                <c:pt idx="7388">
                  <c:v>8.7349537037037031E-2</c:v>
                </c:pt>
                <c:pt idx="7389">
                  <c:v>8.7361111111111112E-2</c:v>
                </c:pt>
                <c:pt idx="7390">
                  <c:v>8.7372685185185192E-2</c:v>
                </c:pt>
                <c:pt idx="7391">
                  <c:v>8.7384259259259259E-2</c:v>
                </c:pt>
                <c:pt idx="7392">
                  <c:v>8.7395833333333339E-2</c:v>
                </c:pt>
                <c:pt idx="7393">
                  <c:v>8.740740740740742E-2</c:v>
                </c:pt>
                <c:pt idx="7394">
                  <c:v>8.7418981481481473E-2</c:v>
                </c:pt>
                <c:pt idx="7395">
                  <c:v>8.7430555555555553E-2</c:v>
                </c:pt>
                <c:pt idx="7396">
                  <c:v>8.744212962962962E-2</c:v>
                </c:pt>
                <c:pt idx="7397">
                  <c:v>8.74537037037037E-2</c:v>
                </c:pt>
                <c:pt idx="7398">
                  <c:v>8.7465277777777781E-2</c:v>
                </c:pt>
                <c:pt idx="7399">
                  <c:v>8.7476851851851847E-2</c:v>
                </c:pt>
                <c:pt idx="7400">
                  <c:v>8.7488425925925928E-2</c:v>
                </c:pt>
                <c:pt idx="7401">
                  <c:v>8.7500000000000008E-2</c:v>
                </c:pt>
                <c:pt idx="7402">
                  <c:v>8.7511574074074075E-2</c:v>
                </c:pt>
                <c:pt idx="7403">
                  <c:v>8.7523148148148155E-2</c:v>
                </c:pt>
                <c:pt idx="7404">
                  <c:v>8.7534722222222208E-2</c:v>
                </c:pt>
                <c:pt idx="7405">
                  <c:v>8.7546296296296289E-2</c:v>
                </c:pt>
                <c:pt idx="7406">
                  <c:v>8.7557870370370369E-2</c:v>
                </c:pt>
                <c:pt idx="7407">
                  <c:v>8.7569444444444436E-2</c:v>
                </c:pt>
                <c:pt idx="7408">
                  <c:v>8.7581018518518516E-2</c:v>
                </c:pt>
                <c:pt idx="7409">
                  <c:v>8.7592592592592597E-2</c:v>
                </c:pt>
                <c:pt idx="7410">
                  <c:v>8.7604166666666664E-2</c:v>
                </c:pt>
                <c:pt idx="7411">
                  <c:v>8.7615740740740744E-2</c:v>
                </c:pt>
                <c:pt idx="7412">
                  <c:v>8.7627314814814825E-2</c:v>
                </c:pt>
                <c:pt idx="7413">
                  <c:v>8.7638888888888891E-2</c:v>
                </c:pt>
                <c:pt idx="7414">
                  <c:v>8.7650462962962972E-2</c:v>
                </c:pt>
                <c:pt idx="7415">
                  <c:v>8.7662037037037024E-2</c:v>
                </c:pt>
                <c:pt idx="7416">
                  <c:v>8.7673611111111105E-2</c:v>
                </c:pt>
                <c:pt idx="7417">
                  <c:v>8.7685185185185185E-2</c:v>
                </c:pt>
                <c:pt idx="7418">
                  <c:v>8.7696759259259252E-2</c:v>
                </c:pt>
                <c:pt idx="7419">
                  <c:v>8.7708333333333333E-2</c:v>
                </c:pt>
                <c:pt idx="7420">
                  <c:v>8.7719907407407413E-2</c:v>
                </c:pt>
                <c:pt idx="7421">
                  <c:v>8.773148148148148E-2</c:v>
                </c:pt>
                <c:pt idx="7422">
                  <c:v>8.774305555555556E-2</c:v>
                </c:pt>
                <c:pt idx="7423">
                  <c:v>8.7754629629629641E-2</c:v>
                </c:pt>
                <c:pt idx="7424">
                  <c:v>8.7766203703703707E-2</c:v>
                </c:pt>
                <c:pt idx="7425">
                  <c:v>8.7777777777777774E-2</c:v>
                </c:pt>
                <c:pt idx="7426">
                  <c:v>8.7789351851851841E-2</c:v>
                </c:pt>
                <c:pt idx="7427">
                  <c:v>8.7800925925925921E-2</c:v>
                </c:pt>
                <c:pt idx="7428">
                  <c:v>8.7812500000000002E-2</c:v>
                </c:pt>
                <c:pt idx="7429">
                  <c:v>8.7824074074074068E-2</c:v>
                </c:pt>
                <c:pt idx="7430">
                  <c:v>8.7835648148148149E-2</c:v>
                </c:pt>
                <c:pt idx="7431">
                  <c:v>8.7847222222222229E-2</c:v>
                </c:pt>
                <c:pt idx="7432">
                  <c:v>8.7858796296296296E-2</c:v>
                </c:pt>
                <c:pt idx="7433">
                  <c:v>8.7870370370370376E-2</c:v>
                </c:pt>
                <c:pt idx="7434">
                  <c:v>8.7881944444444457E-2</c:v>
                </c:pt>
                <c:pt idx="7435">
                  <c:v>8.789351851851851E-2</c:v>
                </c:pt>
                <c:pt idx="7436">
                  <c:v>8.790509259259259E-2</c:v>
                </c:pt>
                <c:pt idx="7437">
                  <c:v>8.7916666666666657E-2</c:v>
                </c:pt>
                <c:pt idx="7438">
                  <c:v>8.7928240740740737E-2</c:v>
                </c:pt>
                <c:pt idx="7439">
                  <c:v>8.7939814814814818E-2</c:v>
                </c:pt>
                <c:pt idx="7440">
                  <c:v>8.7951388888888885E-2</c:v>
                </c:pt>
                <c:pt idx="7441">
                  <c:v>8.7962962962962965E-2</c:v>
                </c:pt>
                <c:pt idx="7442">
                  <c:v>8.7974537037037046E-2</c:v>
                </c:pt>
                <c:pt idx="7443">
                  <c:v>8.7986111111111112E-2</c:v>
                </c:pt>
                <c:pt idx="7444">
                  <c:v>8.7997685185185193E-2</c:v>
                </c:pt>
                <c:pt idx="7445">
                  <c:v>8.8009259259259245E-2</c:v>
                </c:pt>
                <c:pt idx="7446">
                  <c:v>8.8020833333333326E-2</c:v>
                </c:pt>
                <c:pt idx="7447">
                  <c:v>8.8032407407407406E-2</c:v>
                </c:pt>
                <c:pt idx="7448">
                  <c:v>8.8043981481481473E-2</c:v>
                </c:pt>
                <c:pt idx="7449">
                  <c:v>8.8055555555555554E-2</c:v>
                </c:pt>
                <c:pt idx="7450">
                  <c:v>8.8067129629629634E-2</c:v>
                </c:pt>
                <c:pt idx="7451">
                  <c:v>8.8078703703703701E-2</c:v>
                </c:pt>
                <c:pt idx="7452">
                  <c:v>8.8090277777777781E-2</c:v>
                </c:pt>
                <c:pt idx="7453">
                  <c:v>8.8101851851851862E-2</c:v>
                </c:pt>
                <c:pt idx="7454">
                  <c:v>8.8113425925925928E-2</c:v>
                </c:pt>
                <c:pt idx="7455">
                  <c:v>8.8125000000000009E-2</c:v>
                </c:pt>
                <c:pt idx="7456">
                  <c:v>8.8136574074074062E-2</c:v>
                </c:pt>
                <c:pt idx="7457">
                  <c:v>8.8148148148148142E-2</c:v>
                </c:pt>
                <c:pt idx="7458">
                  <c:v>8.8159722222222223E-2</c:v>
                </c:pt>
                <c:pt idx="7459">
                  <c:v>8.8171296296296289E-2</c:v>
                </c:pt>
                <c:pt idx="7460">
                  <c:v>8.818287037037037E-2</c:v>
                </c:pt>
                <c:pt idx="7461">
                  <c:v>8.819444444444445E-2</c:v>
                </c:pt>
                <c:pt idx="7462">
                  <c:v>8.8206018518518517E-2</c:v>
                </c:pt>
                <c:pt idx="7463">
                  <c:v>8.8217592592592597E-2</c:v>
                </c:pt>
                <c:pt idx="7464">
                  <c:v>8.8229166666666678E-2</c:v>
                </c:pt>
                <c:pt idx="7465">
                  <c:v>8.8240740740740745E-2</c:v>
                </c:pt>
                <c:pt idx="7466">
                  <c:v>8.8252314814814811E-2</c:v>
                </c:pt>
                <c:pt idx="7467">
                  <c:v>8.8263888888888878E-2</c:v>
                </c:pt>
                <c:pt idx="7468">
                  <c:v>8.8275462962962958E-2</c:v>
                </c:pt>
                <c:pt idx="7469">
                  <c:v>8.8287037037037039E-2</c:v>
                </c:pt>
                <c:pt idx="7470">
                  <c:v>8.8298611111111105E-2</c:v>
                </c:pt>
                <c:pt idx="7471">
                  <c:v>8.8310185185185186E-2</c:v>
                </c:pt>
                <c:pt idx="7472">
                  <c:v>8.8321759259259267E-2</c:v>
                </c:pt>
                <c:pt idx="7473">
                  <c:v>8.8333333333333333E-2</c:v>
                </c:pt>
                <c:pt idx="7474">
                  <c:v>8.8344907407407414E-2</c:v>
                </c:pt>
                <c:pt idx="7475">
                  <c:v>8.8356481481481494E-2</c:v>
                </c:pt>
                <c:pt idx="7476">
                  <c:v>8.8368055555555547E-2</c:v>
                </c:pt>
                <c:pt idx="7477">
                  <c:v>8.8379629629629627E-2</c:v>
                </c:pt>
                <c:pt idx="7478">
                  <c:v>8.8391203703703694E-2</c:v>
                </c:pt>
                <c:pt idx="7479">
                  <c:v>8.8402777777777775E-2</c:v>
                </c:pt>
                <c:pt idx="7480">
                  <c:v>8.8414351851851855E-2</c:v>
                </c:pt>
                <c:pt idx="7481">
                  <c:v>8.8425925925925922E-2</c:v>
                </c:pt>
                <c:pt idx="7482">
                  <c:v>8.8437500000000002E-2</c:v>
                </c:pt>
                <c:pt idx="7483">
                  <c:v>8.8449074074074083E-2</c:v>
                </c:pt>
                <c:pt idx="7484">
                  <c:v>8.8460648148148149E-2</c:v>
                </c:pt>
                <c:pt idx="7485">
                  <c:v>8.847222222222223E-2</c:v>
                </c:pt>
                <c:pt idx="7486">
                  <c:v>8.8483796296296283E-2</c:v>
                </c:pt>
                <c:pt idx="7487">
                  <c:v>8.8495370370370363E-2</c:v>
                </c:pt>
                <c:pt idx="7488">
                  <c:v>8.8506944444444444E-2</c:v>
                </c:pt>
                <c:pt idx="7489">
                  <c:v>8.851851851851851E-2</c:v>
                </c:pt>
                <c:pt idx="7490">
                  <c:v>8.8530092592592591E-2</c:v>
                </c:pt>
                <c:pt idx="7491">
                  <c:v>8.8541666666666671E-2</c:v>
                </c:pt>
                <c:pt idx="7492">
                  <c:v>8.8553240740740738E-2</c:v>
                </c:pt>
                <c:pt idx="7493">
                  <c:v>8.8564814814814818E-2</c:v>
                </c:pt>
                <c:pt idx="7494">
                  <c:v>8.8576388888888899E-2</c:v>
                </c:pt>
                <c:pt idx="7495">
                  <c:v>8.8587962962962966E-2</c:v>
                </c:pt>
                <c:pt idx="7496">
                  <c:v>8.8599537037037046E-2</c:v>
                </c:pt>
                <c:pt idx="7497">
                  <c:v>8.8611111111111099E-2</c:v>
                </c:pt>
                <c:pt idx="7498">
                  <c:v>8.8622685185185179E-2</c:v>
                </c:pt>
                <c:pt idx="7499">
                  <c:v>8.863425925925926E-2</c:v>
                </c:pt>
                <c:pt idx="7500">
                  <c:v>8.8645833333333326E-2</c:v>
                </c:pt>
                <c:pt idx="7501">
                  <c:v>8.8657407407407407E-2</c:v>
                </c:pt>
                <c:pt idx="7502">
                  <c:v>8.8668981481481488E-2</c:v>
                </c:pt>
                <c:pt idx="7503">
                  <c:v>8.8680555555555554E-2</c:v>
                </c:pt>
                <c:pt idx="7504">
                  <c:v>8.8692129629629635E-2</c:v>
                </c:pt>
                <c:pt idx="7505">
                  <c:v>8.8703703703703715E-2</c:v>
                </c:pt>
                <c:pt idx="7506">
                  <c:v>8.8715277777777782E-2</c:v>
                </c:pt>
                <c:pt idx="7507">
                  <c:v>8.8726851851851848E-2</c:v>
                </c:pt>
                <c:pt idx="7508">
                  <c:v>8.8738425925925915E-2</c:v>
                </c:pt>
                <c:pt idx="7509">
                  <c:v>8.8749999999999996E-2</c:v>
                </c:pt>
                <c:pt idx="7510">
                  <c:v>8.8761574074074076E-2</c:v>
                </c:pt>
                <c:pt idx="7511">
                  <c:v>8.8773148148148143E-2</c:v>
                </c:pt>
                <c:pt idx="7512">
                  <c:v>8.8784722222222223E-2</c:v>
                </c:pt>
                <c:pt idx="7513">
                  <c:v>8.8796296296296304E-2</c:v>
                </c:pt>
                <c:pt idx="7514">
                  <c:v>8.880787037037037E-2</c:v>
                </c:pt>
                <c:pt idx="7515">
                  <c:v>8.8819444444444451E-2</c:v>
                </c:pt>
                <c:pt idx="7516">
                  <c:v>8.8831018518518531E-2</c:v>
                </c:pt>
                <c:pt idx="7517">
                  <c:v>8.8842592592592584E-2</c:v>
                </c:pt>
                <c:pt idx="7518">
                  <c:v>8.8854166666666665E-2</c:v>
                </c:pt>
                <c:pt idx="7519">
                  <c:v>8.8865740740740731E-2</c:v>
                </c:pt>
                <c:pt idx="7520">
                  <c:v>8.8877314814814812E-2</c:v>
                </c:pt>
                <c:pt idx="7521">
                  <c:v>8.8888888888888892E-2</c:v>
                </c:pt>
                <c:pt idx="7522">
                  <c:v>8.8900462962962959E-2</c:v>
                </c:pt>
                <c:pt idx="7523">
                  <c:v>8.8912037037037039E-2</c:v>
                </c:pt>
                <c:pt idx="7524">
                  <c:v>8.892361111111112E-2</c:v>
                </c:pt>
                <c:pt idx="7525">
                  <c:v>8.8935185185185187E-2</c:v>
                </c:pt>
                <c:pt idx="7526">
                  <c:v>8.8946759259259267E-2</c:v>
                </c:pt>
                <c:pt idx="7527">
                  <c:v>8.895833333333332E-2</c:v>
                </c:pt>
                <c:pt idx="7528">
                  <c:v>8.89699074074074E-2</c:v>
                </c:pt>
                <c:pt idx="7529">
                  <c:v>8.8981481481481481E-2</c:v>
                </c:pt>
                <c:pt idx="7530">
                  <c:v>8.8993055555555547E-2</c:v>
                </c:pt>
                <c:pt idx="7531">
                  <c:v>8.9004629629629628E-2</c:v>
                </c:pt>
                <c:pt idx="7532">
                  <c:v>8.9016203703703708E-2</c:v>
                </c:pt>
                <c:pt idx="7533">
                  <c:v>8.9027777777777775E-2</c:v>
                </c:pt>
                <c:pt idx="7534">
                  <c:v>8.9039351851851856E-2</c:v>
                </c:pt>
                <c:pt idx="7535">
                  <c:v>8.9050925925925936E-2</c:v>
                </c:pt>
                <c:pt idx="7536">
                  <c:v>8.9062500000000003E-2</c:v>
                </c:pt>
                <c:pt idx="7537">
                  <c:v>8.9074074074074083E-2</c:v>
                </c:pt>
                <c:pt idx="7538">
                  <c:v>8.9085648148148136E-2</c:v>
                </c:pt>
                <c:pt idx="7539">
                  <c:v>8.9097222222222217E-2</c:v>
                </c:pt>
                <c:pt idx="7540">
                  <c:v>8.9108796296296297E-2</c:v>
                </c:pt>
                <c:pt idx="7541">
                  <c:v>8.9120370370370364E-2</c:v>
                </c:pt>
                <c:pt idx="7542">
                  <c:v>8.9131944444444444E-2</c:v>
                </c:pt>
                <c:pt idx="7543">
                  <c:v>8.9143518518518525E-2</c:v>
                </c:pt>
                <c:pt idx="7544">
                  <c:v>8.9155092592592591E-2</c:v>
                </c:pt>
                <c:pt idx="7545">
                  <c:v>8.9166666666666672E-2</c:v>
                </c:pt>
                <c:pt idx="7546">
                  <c:v>8.9178240740740752E-2</c:v>
                </c:pt>
                <c:pt idx="7547">
                  <c:v>8.9189814814814819E-2</c:v>
                </c:pt>
                <c:pt idx="7548">
                  <c:v>8.9201388888888886E-2</c:v>
                </c:pt>
                <c:pt idx="7549">
                  <c:v>8.9212962962962952E-2</c:v>
                </c:pt>
                <c:pt idx="7550">
                  <c:v>8.9224537037037033E-2</c:v>
                </c:pt>
                <c:pt idx="7551">
                  <c:v>8.9236111111111113E-2</c:v>
                </c:pt>
                <c:pt idx="7552">
                  <c:v>8.924768518518518E-2</c:v>
                </c:pt>
                <c:pt idx="7553">
                  <c:v>8.925925925925926E-2</c:v>
                </c:pt>
                <c:pt idx="7554">
                  <c:v>8.9270833333333341E-2</c:v>
                </c:pt>
                <c:pt idx="7555">
                  <c:v>8.9282407407407408E-2</c:v>
                </c:pt>
                <c:pt idx="7556">
                  <c:v>8.9293981481481488E-2</c:v>
                </c:pt>
                <c:pt idx="7557">
                  <c:v>8.9305555555555569E-2</c:v>
                </c:pt>
                <c:pt idx="7558">
                  <c:v>8.9317129629629621E-2</c:v>
                </c:pt>
                <c:pt idx="7559">
                  <c:v>8.9328703703703702E-2</c:v>
                </c:pt>
                <c:pt idx="7560">
                  <c:v>8.9340277777777768E-2</c:v>
                </c:pt>
                <c:pt idx="7561">
                  <c:v>8.9351851851851849E-2</c:v>
                </c:pt>
                <c:pt idx="7562">
                  <c:v>8.9363425925925929E-2</c:v>
                </c:pt>
                <c:pt idx="7563">
                  <c:v>8.9374999999999996E-2</c:v>
                </c:pt>
                <c:pt idx="7564">
                  <c:v>8.9386574074074077E-2</c:v>
                </c:pt>
                <c:pt idx="7565">
                  <c:v>8.9398148148148157E-2</c:v>
                </c:pt>
                <c:pt idx="7566">
                  <c:v>8.9409722222222224E-2</c:v>
                </c:pt>
                <c:pt idx="7567">
                  <c:v>8.9421296296296304E-2</c:v>
                </c:pt>
                <c:pt idx="7568">
                  <c:v>8.9432870370370357E-2</c:v>
                </c:pt>
                <c:pt idx="7569">
                  <c:v>8.9444444444444438E-2</c:v>
                </c:pt>
                <c:pt idx="7570">
                  <c:v>8.9456018518518518E-2</c:v>
                </c:pt>
                <c:pt idx="7571">
                  <c:v>8.9467592592592585E-2</c:v>
                </c:pt>
                <c:pt idx="7572">
                  <c:v>8.9479166666666665E-2</c:v>
                </c:pt>
                <c:pt idx="7573">
                  <c:v>8.9490740740740746E-2</c:v>
                </c:pt>
                <c:pt idx="7574">
                  <c:v>8.9502314814814812E-2</c:v>
                </c:pt>
                <c:pt idx="7575">
                  <c:v>8.9513888888888893E-2</c:v>
                </c:pt>
                <c:pt idx="7576">
                  <c:v>8.9525462962962973E-2</c:v>
                </c:pt>
                <c:pt idx="7577">
                  <c:v>8.953703703703704E-2</c:v>
                </c:pt>
                <c:pt idx="7578">
                  <c:v>8.9548611111111107E-2</c:v>
                </c:pt>
                <c:pt idx="7579">
                  <c:v>8.9560185185185173E-2</c:v>
                </c:pt>
                <c:pt idx="7580">
                  <c:v>8.9571759259259254E-2</c:v>
                </c:pt>
                <c:pt idx="7581">
                  <c:v>8.9583333333333334E-2</c:v>
                </c:pt>
                <c:pt idx="7582">
                  <c:v>8.9594907407407401E-2</c:v>
                </c:pt>
                <c:pt idx="7583">
                  <c:v>8.9606481481481481E-2</c:v>
                </c:pt>
                <c:pt idx="7584">
                  <c:v>8.9618055555555562E-2</c:v>
                </c:pt>
                <c:pt idx="7585">
                  <c:v>8.9629629629629629E-2</c:v>
                </c:pt>
                <c:pt idx="7586">
                  <c:v>8.9641203703703709E-2</c:v>
                </c:pt>
                <c:pt idx="7587">
                  <c:v>8.965277777777779E-2</c:v>
                </c:pt>
                <c:pt idx="7588">
                  <c:v>8.9664351851851856E-2</c:v>
                </c:pt>
                <c:pt idx="7589">
                  <c:v>8.9675925925925923E-2</c:v>
                </c:pt>
                <c:pt idx="7590">
                  <c:v>8.9687499999999989E-2</c:v>
                </c:pt>
                <c:pt idx="7591">
                  <c:v>8.969907407407407E-2</c:v>
                </c:pt>
                <c:pt idx="7592">
                  <c:v>8.971064814814815E-2</c:v>
                </c:pt>
                <c:pt idx="7593">
                  <c:v>8.9722222222222217E-2</c:v>
                </c:pt>
                <c:pt idx="7594">
                  <c:v>8.9733796296296298E-2</c:v>
                </c:pt>
                <c:pt idx="7595">
                  <c:v>8.9745370370370378E-2</c:v>
                </c:pt>
                <c:pt idx="7596">
                  <c:v>8.9756944444444445E-2</c:v>
                </c:pt>
                <c:pt idx="7597">
                  <c:v>8.9768518518518525E-2</c:v>
                </c:pt>
                <c:pt idx="7598">
                  <c:v>8.9780092592592606E-2</c:v>
                </c:pt>
                <c:pt idx="7599">
                  <c:v>8.9791666666666659E-2</c:v>
                </c:pt>
                <c:pt idx="7600">
                  <c:v>8.9803240740740739E-2</c:v>
                </c:pt>
                <c:pt idx="7601">
                  <c:v>8.9814814814814806E-2</c:v>
                </c:pt>
                <c:pt idx="7602">
                  <c:v>8.9826388888888886E-2</c:v>
                </c:pt>
                <c:pt idx="7603">
                  <c:v>8.9837962962962967E-2</c:v>
                </c:pt>
                <c:pt idx="7604">
                  <c:v>8.9849537037037033E-2</c:v>
                </c:pt>
                <c:pt idx="7605">
                  <c:v>8.9861111111111114E-2</c:v>
                </c:pt>
                <c:pt idx="7606">
                  <c:v>8.9872685185185194E-2</c:v>
                </c:pt>
                <c:pt idx="7607">
                  <c:v>8.9884259259259261E-2</c:v>
                </c:pt>
                <c:pt idx="7608">
                  <c:v>8.9895833333333341E-2</c:v>
                </c:pt>
                <c:pt idx="7609">
                  <c:v>8.9907407407407394E-2</c:v>
                </c:pt>
                <c:pt idx="7610">
                  <c:v>8.9918981481481475E-2</c:v>
                </c:pt>
                <c:pt idx="7611">
                  <c:v>8.9930555555555555E-2</c:v>
                </c:pt>
                <c:pt idx="7612">
                  <c:v>8.9942129629629622E-2</c:v>
                </c:pt>
                <c:pt idx="7613">
                  <c:v>8.9953703703703702E-2</c:v>
                </c:pt>
                <c:pt idx="7614">
                  <c:v>8.9965277777777783E-2</c:v>
                </c:pt>
                <c:pt idx="7615">
                  <c:v>8.997685185185185E-2</c:v>
                </c:pt>
                <c:pt idx="7616">
                  <c:v>8.998842592592593E-2</c:v>
                </c:pt>
                <c:pt idx="7617">
                  <c:v>9.0000000000000011E-2</c:v>
                </c:pt>
                <c:pt idx="7618">
                  <c:v>9.0011574074074077E-2</c:v>
                </c:pt>
                <c:pt idx="7619">
                  <c:v>9.0023148148148144E-2</c:v>
                </c:pt>
                <c:pt idx="7620">
                  <c:v>9.003472222222221E-2</c:v>
                </c:pt>
                <c:pt idx="7621">
                  <c:v>9.0046296296296291E-2</c:v>
                </c:pt>
                <c:pt idx="7622">
                  <c:v>9.0057870370370371E-2</c:v>
                </c:pt>
                <c:pt idx="7623">
                  <c:v>9.0069444444444438E-2</c:v>
                </c:pt>
                <c:pt idx="7624">
                  <c:v>9.0081018518518519E-2</c:v>
                </c:pt>
                <c:pt idx="7625">
                  <c:v>9.0092592592592599E-2</c:v>
                </c:pt>
                <c:pt idx="7626">
                  <c:v>9.0104166666666666E-2</c:v>
                </c:pt>
                <c:pt idx="7627">
                  <c:v>9.0115740740740746E-2</c:v>
                </c:pt>
                <c:pt idx="7628">
                  <c:v>9.0127314814814827E-2</c:v>
                </c:pt>
                <c:pt idx="7629">
                  <c:v>9.0138888888888893E-2</c:v>
                </c:pt>
                <c:pt idx="7630">
                  <c:v>9.015046296296296E-2</c:v>
                </c:pt>
                <c:pt idx="7631">
                  <c:v>9.0162037037037027E-2</c:v>
                </c:pt>
                <c:pt idx="7632">
                  <c:v>9.0173611111111107E-2</c:v>
                </c:pt>
                <c:pt idx="7633">
                  <c:v>9.0185185185185188E-2</c:v>
                </c:pt>
                <c:pt idx="7634">
                  <c:v>9.0196759259259254E-2</c:v>
                </c:pt>
                <c:pt idx="7635">
                  <c:v>9.0208333333333335E-2</c:v>
                </c:pt>
                <c:pt idx="7636">
                  <c:v>9.0219907407407415E-2</c:v>
                </c:pt>
                <c:pt idx="7637">
                  <c:v>9.0231481481481482E-2</c:v>
                </c:pt>
                <c:pt idx="7638">
                  <c:v>9.0243055555555562E-2</c:v>
                </c:pt>
                <c:pt idx="7639">
                  <c:v>9.0254629629629643E-2</c:v>
                </c:pt>
                <c:pt idx="7640">
                  <c:v>9.0266203703703696E-2</c:v>
                </c:pt>
                <c:pt idx="7641">
                  <c:v>9.0277777777777776E-2</c:v>
                </c:pt>
                <c:pt idx="7642">
                  <c:v>9.0289351851851843E-2</c:v>
                </c:pt>
                <c:pt idx="7643">
                  <c:v>9.0300925925925923E-2</c:v>
                </c:pt>
                <c:pt idx="7644">
                  <c:v>9.0312500000000004E-2</c:v>
                </c:pt>
                <c:pt idx="7645">
                  <c:v>9.0324074074074071E-2</c:v>
                </c:pt>
                <c:pt idx="7646">
                  <c:v>9.0335648148148151E-2</c:v>
                </c:pt>
                <c:pt idx="7647">
                  <c:v>9.0347222222222232E-2</c:v>
                </c:pt>
                <c:pt idx="7648">
                  <c:v>9.0358796296296298E-2</c:v>
                </c:pt>
                <c:pt idx="7649">
                  <c:v>9.0370370370370379E-2</c:v>
                </c:pt>
                <c:pt idx="7650">
                  <c:v>9.0381944444444431E-2</c:v>
                </c:pt>
                <c:pt idx="7651">
                  <c:v>9.0393518518518512E-2</c:v>
                </c:pt>
                <c:pt idx="7652">
                  <c:v>9.0405092592592592E-2</c:v>
                </c:pt>
                <c:pt idx="7653">
                  <c:v>9.0416666666666659E-2</c:v>
                </c:pt>
                <c:pt idx="7654">
                  <c:v>9.042824074074074E-2</c:v>
                </c:pt>
                <c:pt idx="7655">
                  <c:v>9.043981481481482E-2</c:v>
                </c:pt>
                <c:pt idx="7656">
                  <c:v>9.0451388888888887E-2</c:v>
                </c:pt>
                <c:pt idx="7657">
                  <c:v>9.0462962962962967E-2</c:v>
                </c:pt>
                <c:pt idx="7658">
                  <c:v>9.0474537037037048E-2</c:v>
                </c:pt>
                <c:pt idx="7659">
                  <c:v>9.0486111111111114E-2</c:v>
                </c:pt>
                <c:pt idx="7660">
                  <c:v>9.0497685185185181E-2</c:v>
                </c:pt>
                <c:pt idx="7661">
                  <c:v>9.0509259259259248E-2</c:v>
                </c:pt>
                <c:pt idx="7662">
                  <c:v>9.0520833333333328E-2</c:v>
                </c:pt>
                <c:pt idx="7663">
                  <c:v>9.0532407407407409E-2</c:v>
                </c:pt>
                <c:pt idx="7664">
                  <c:v>9.0543981481481475E-2</c:v>
                </c:pt>
                <c:pt idx="7665">
                  <c:v>9.0555555555555556E-2</c:v>
                </c:pt>
                <c:pt idx="7666">
                  <c:v>9.0567129629629636E-2</c:v>
                </c:pt>
                <c:pt idx="7667">
                  <c:v>9.0578703703703703E-2</c:v>
                </c:pt>
                <c:pt idx="7668">
                  <c:v>9.0590277777777783E-2</c:v>
                </c:pt>
                <c:pt idx="7669">
                  <c:v>9.0601851851851864E-2</c:v>
                </c:pt>
                <c:pt idx="7670">
                  <c:v>9.0613425925925917E-2</c:v>
                </c:pt>
                <c:pt idx="7671">
                  <c:v>9.0624999999999997E-2</c:v>
                </c:pt>
                <c:pt idx="7672">
                  <c:v>9.0636574074074064E-2</c:v>
                </c:pt>
                <c:pt idx="7673">
                  <c:v>9.0648148148148144E-2</c:v>
                </c:pt>
                <c:pt idx="7674">
                  <c:v>9.0659722222222225E-2</c:v>
                </c:pt>
                <c:pt idx="7675">
                  <c:v>9.0671296296296292E-2</c:v>
                </c:pt>
                <c:pt idx="7676">
                  <c:v>9.0682870370370372E-2</c:v>
                </c:pt>
                <c:pt idx="7677">
                  <c:v>9.0694444444444453E-2</c:v>
                </c:pt>
                <c:pt idx="7678">
                  <c:v>9.0706018518518519E-2</c:v>
                </c:pt>
                <c:pt idx="7679">
                  <c:v>9.07175925925926E-2</c:v>
                </c:pt>
                <c:pt idx="7680">
                  <c:v>9.072916666666668E-2</c:v>
                </c:pt>
                <c:pt idx="7681">
                  <c:v>9.0740740740740733E-2</c:v>
                </c:pt>
                <c:pt idx="7682">
                  <c:v>9.0752314814814813E-2</c:v>
                </c:pt>
                <c:pt idx="7683">
                  <c:v>9.076388888888888E-2</c:v>
                </c:pt>
                <c:pt idx="7684">
                  <c:v>9.0775462962962961E-2</c:v>
                </c:pt>
                <c:pt idx="7685">
                  <c:v>9.0787037037037041E-2</c:v>
                </c:pt>
                <c:pt idx="7686">
                  <c:v>9.0798611111111108E-2</c:v>
                </c:pt>
                <c:pt idx="7687">
                  <c:v>9.0810185185185188E-2</c:v>
                </c:pt>
                <c:pt idx="7688">
                  <c:v>9.0821759259259269E-2</c:v>
                </c:pt>
                <c:pt idx="7689">
                  <c:v>9.0833333333333335E-2</c:v>
                </c:pt>
                <c:pt idx="7690">
                  <c:v>9.0844907407407416E-2</c:v>
                </c:pt>
                <c:pt idx="7691">
                  <c:v>9.0856481481481469E-2</c:v>
                </c:pt>
                <c:pt idx="7692">
                  <c:v>9.0868055555555549E-2</c:v>
                </c:pt>
                <c:pt idx="7693">
                  <c:v>9.087962962962963E-2</c:v>
                </c:pt>
                <c:pt idx="7694">
                  <c:v>9.0891203703703696E-2</c:v>
                </c:pt>
                <c:pt idx="7695">
                  <c:v>9.0902777777777777E-2</c:v>
                </c:pt>
                <c:pt idx="7696">
                  <c:v>9.0914351851851857E-2</c:v>
                </c:pt>
                <c:pt idx="7697">
                  <c:v>9.0925925925925924E-2</c:v>
                </c:pt>
                <c:pt idx="7698">
                  <c:v>9.0937500000000004E-2</c:v>
                </c:pt>
                <c:pt idx="7699">
                  <c:v>9.0949074074074085E-2</c:v>
                </c:pt>
                <c:pt idx="7700">
                  <c:v>9.0960648148148152E-2</c:v>
                </c:pt>
                <c:pt idx="7701">
                  <c:v>9.0972222222222218E-2</c:v>
                </c:pt>
                <c:pt idx="7702">
                  <c:v>9.0983796296296285E-2</c:v>
                </c:pt>
                <c:pt idx="7703">
                  <c:v>9.0995370370370365E-2</c:v>
                </c:pt>
                <c:pt idx="7704">
                  <c:v>9.1006944444444446E-2</c:v>
                </c:pt>
                <c:pt idx="7705">
                  <c:v>9.1018518518518512E-2</c:v>
                </c:pt>
                <c:pt idx="7706">
                  <c:v>9.1030092592592593E-2</c:v>
                </c:pt>
                <c:pt idx="7707">
                  <c:v>9.1041666666666674E-2</c:v>
                </c:pt>
                <c:pt idx="7708">
                  <c:v>9.105324074074074E-2</c:v>
                </c:pt>
                <c:pt idx="7709">
                  <c:v>9.1064814814814821E-2</c:v>
                </c:pt>
                <c:pt idx="7710">
                  <c:v>9.1076388888888901E-2</c:v>
                </c:pt>
                <c:pt idx="7711">
                  <c:v>9.1087962962962954E-2</c:v>
                </c:pt>
                <c:pt idx="7712">
                  <c:v>9.1099537037037034E-2</c:v>
                </c:pt>
                <c:pt idx="7713">
                  <c:v>9.1111111111111101E-2</c:v>
                </c:pt>
                <c:pt idx="7714">
                  <c:v>9.1122685185185182E-2</c:v>
                </c:pt>
                <c:pt idx="7715">
                  <c:v>9.1122685185185182E-2</c:v>
                </c:pt>
                <c:pt idx="7716">
                  <c:v>9.1134259259259262E-2</c:v>
                </c:pt>
                <c:pt idx="7717">
                  <c:v>9.1145833333333329E-2</c:v>
                </c:pt>
                <c:pt idx="7718">
                  <c:v>9.1157407407407409E-2</c:v>
                </c:pt>
                <c:pt idx="7719">
                  <c:v>9.116898148148149E-2</c:v>
                </c:pt>
                <c:pt idx="7720">
                  <c:v>9.1180555555555556E-2</c:v>
                </c:pt>
                <c:pt idx="7721">
                  <c:v>9.1192129629629637E-2</c:v>
                </c:pt>
                <c:pt idx="7722">
                  <c:v>9.1203703703703717E-2</c:v>
                </c:pt>
                <c:pt idx="7723">
                  <c:v>9.121527777777777E-2</c:v>
                </c:pt>
                <c:pt idx="7724">
                  <c:v>9.1226851851851851E-2</c:v>
                </c:pt>
                <c:pt idx="7725">
                  <c:v>9.1238425925925917E-2</c:v>
                </c:pt>
                <c:pt idx="7726">
                  <c:v>9.1249999999999998E-2</c:v>
                </c:pt>
                <c:pt idx="7727">
                  <c:v>9.1261574074074078E-2</c:v>
                </c:pt>
                <c:pt idx="7728">
                  <c:v>9.1273148148148145E-2</c:v>
                </c:pt>
                <c:pt idx="7729">
                  <c:v>9.1284722222222225E-2</c:v>
                </c:pt>
                <c:pt idx="7730">
                  <c:v>9.1296296296296306E-2</c:v>
                </c:pt>
                <c:pt idx="7731">
                  <c:v>9.1307870370370373E-2</c:v>
                </c:pt>
                <c:pt idx="7732">
                  <c:v>9.1319444444444453E-2</c:v>
                </c:pt>
                <c:pt idx="7733">
                  <c:v>9.1331018518518506E-2</c:v>
                </c:pt>
                <c:pt idx="7734">
                  <c:v>9.1342592592592586E-2</c:v>
                </c:pt>
                <c:pt idx="7735">
                  <c:v>9.1354166666666667E-2</c:v>
                </c:pt>
                <c:pt idx="7736">
                  <c:v>9.1365740740740733E-2</c:v>
                </c:pt>
                <c:pt idx="7737">
                  <c:v>9.1377314814814814E-2</c:v>
                </c:pt>
                <c:pt idx="7738">
                  <c:v>9.1388888888888895E-2</c:v>
                </c:pt>
                <c:pt idx="7739">
                  <c:v>9.1400462962962961E-2</c:v>
                </c:pt>
                <c:pt idx="7740">
                  <c:v>9.1412037037037042E-2</c:v>
                </c:pt>
                <c:pt idx="7741">
                  <c:v>9.1423611111111122E-2</c:v>
                </c:pt>
                <c:pt idx="7742">
                  <c:v>9.1435185185185189E-2</c:v>
                </c:pt>
                <c:pt idx="7743">
                  <c:v>9.1446759259259255E-2</c:v>
                </c:pt>
                <c:pt idx="7744">
                  <c:v>9.1458333333333322E-2</c:v>
                </c:pt>
                <c:pt idx="7745">
                  <c:v>9.1469907407407403E-2</c:v>
                </c:pt>
                <c:pt idx="7746">
                  <c:v>9.1481481481481483E-2</c:v>
                </c:pt>
                <c:pt idx="7747">
                  <c:v>9.149305555555555E-2</c:v>
                </c:pt>
                <c:pt idx="7748">
                  <c:v>9.150462962962963E-2</c:v>
                </c:pt>
                <c:pt idx="7749">
                  <c:v>9.1516203703703711E-2</c:v>
                </c:pt>
                <c:pt idx="7750">
                  <c:v>9.1527777777777777E-2</c:v>
                </c:pt>
                <c:pt idx="7751">
                  <c:v>9.1539351851851858E-2</c:v>
                </c:pt>
                <c:pt idx="7752">
                  <c:v>9.1550925925925938E-2</c:v>
                </c:pt>
                <c:pt idx="7753">
                  <c:v>9.1562499999999991E-2</c:v>
                </c:pt>
                <c:pt idx="7754">
                  <c:v>9.1574074074074072E-2</c:v>
                </c:pt>
                <c:pt idx="7755">
                  <c:v>9.1585648148148138E-2</c:v>
                </c:pt>
                <c:pt idx="7756">
                  <c:v>9.1597222222222219E-2</c:v>
                </c:pt>
                <c:pt idx="7757">
                  <c:v>9.1608796296296299E-2</c:v>
                </c:pt>
                <c:pt idx="7758">
                  <c:v>9.1620370370370366E-2</c:v>
                </c:pt>
                <c:pt idx="7759">
                  <c:v>9.1631944444444446E-2</c:v>
                </c:pt>
                <c:pt idx="7760">
                  <c:v>9.1643518518518527E-2</c:v>
                </c:pt>
                <c:pt idx="7761">
                  <c:v>9.1655092592592594E-2</c:v>
                </c:pt>
                <c:pt idx="7762">
                  <c:v>9.1666666666666674E-2</c:v>
                </c:pt>
                <c:pt idx="7763">
                  <c:v>9.1678240740740755E-2</c:v>
                </c:pt>
                <c:pt idx="7764">
                  <c:v>9.1689814814814807E-2</c:v>
                </c:pt>
                <c:pt idx="7765">
                  <c:v>9.1701388888888888E-2</c:v>
                </c:pt>
                <c:pt idx="7766">
                  <c:v>9.1712962962962954E-2</c:v>
                </c:pt>
                <c:pt idx="7767">
                  <c:v>9.1724537037037035E-2</c:v>
                </c:pt>
                <c:pt idx="7768">
                  <c:v>9.1736111111111115E-2</c:v>
                </c:pt>
                <c:pt idx="7769">
                  <c:v>9.1747685185185182E-2</c:v>
                </c:pt>
                <c:pt idx="7770">
                  <c:v>9.1759259259259263E-2</c:v>
                </c:pt>
                <c:pt idx="7771">
                  <c:v>9.1770833333333343E-2</c:v>
                </c:pt>
                <c:pt idx="7772">
                  <c:v>9.178240740740741E-2</c:v>
                </c:pt>
                <c:pt idx="7773">
                  <c:v>9.179398148148149E-2</c:v>
                </c:pt>
                <c:pt idx="7774">
                  <c:v>9.1805555555555543E-2</c:v>
                </c:pt>
                <c:pt idx="7775">
                  <c:v>9.1817129629629624E-2</c:v>
                </c:pt>
                <c:pt idx="7776">
                  <c:v>9.1828703703703704E-2</c:v>
                </c:pt>
                <c:pt idx="7777">
                  <c:v>9.1840277777777771E-2</c:v>
                </c:pt>
                <c:pt idx="7778">
                  <c:v>9.1851851851851851E-2</c:v>
                </c:pt>
                <c:pt idx="7779">
                  <c:v>9.1863425925925932E-2</c:v>
                </c:pt>
                <c:pt idx="7780">
                  <c:v>9.1874999999999998E-2</c:v>
                </c:pt>
                <c:pt idx="7781">
                  <c:v>9.1886574074074079E-2</c:v>
                </c:pt>
                <c:pt idx="7782">
                  <c:v>9.1898148148148159E-2</c:v>
                </c:pt>
                <c:pt idx="7783">
                  <c:v>9.1909722222222226E-2</c:v>
                </c:pt>
                <c:pt idx="7784">
                  <c:v>9.1921296296296293E-2</c:v>
                </c:pt>
                <c:pt idx="7785">
                  <c:v>9.1932870370370359E-2</c:v>
                </c:pt>
                <c:pt idx="7786">
                  <c:v>9.194444444444444E-2</c:v>
                </c:pt>
                <c:pt idx="7787">
                  <c:v>9.195601851851852E-2</c:v>
                </c:pt>
                <c:pt idx="7788">
                  <c:v>9.1967592592592587E-2</c:v>
                </c:pt>
                <c:pt idx="7789">
                  <c:v>9.1979166666666667E-2</c:v>
                </c:pt>
                <c:pt idx="7790">
                  <c:v>9.1990740740740748E-2</c:v>
                </c:pt>
                <c:pt idx="7791">
                  <c:v>9.2002314814814815E-2</c:v>
                </c:pt>
                <c:pt idx="7792">
                  <c:v>9.2013888888888895E-2</c:v>
                </c:pt>
                <c:pt idx="7793">
                  <c:v>9.2025462962962976E-2</c:v>
                </c:pt>
                <c:pt idx="7794">
                  <c:v>9.2037037037037028E-2</c:v>
                </c:pt>
                <c:pt idx="7795">
                  <c:v>9.2048611111111109E-2</c:v>
                </c:pt>
                <c:pt idx="7796">
                  <c:v>9.2060185185185175E-2</c:v>
                </c:pt>
                <c:pt idx="7797">
                  <c:v>9.2071759259259256E-2</c:v>
                </c:pt>
                <c:pt idx="7798">
                  <c:v>9.2083333333333336E-2</c:v>
                </c:pt>
                <c:pt idx="7799">
                  <c:v>9.2094907407407403E-2</c:v>
                </c:pt>
                <c:pt idx="7800">
                  <c:v>9.2106481481481484E-2</c:v>
                </c:pt>
                <c:pt idx="7801">
                  <c:v>9.2118055555555564E-2</c:v>
                </c:pt>
                <c:pt idx="7802">
                  <c:v>9.2129629629629631E-2</c:v>
                </c:pt>
                <c:pt idx="7803">
                  <c:v>9.2141203703703711E-2</c:v>
                </c:pt>
                <c:pt idx="7804">
                  <c:v>9.2152777777777764E-2</c:v>
                </c:pt>
                <c:pt idx="7805">
                  <c:v>9.2164351851851845E-2</c:v>
                </c:pt>
                <c:pt idx="7806">
                  <c:v>9.2175925925925925E-2</c:v>
                </c:pt>
                <c:pt idx="7807">
                  <c:v>9.2187499999999992E-2</c:v>
                </c:pt>
                <c:pt idx="7808">
                  <c:v>9.2199074074074072E-2</c:v>
                </c:pt>
                <c:pt idx="7809">
                  <c:v>9.2210648148148153E-2</c:v>
                </c:pt>
                <c:pt idx="7810">
                  <c:v>9.2222222222222219E-2</c:v>
                </c:pt>
                <c:pt idx="7811">
                  <c:v>9.22337962962963E-2</c:v>
                </c:pt>
                <c:pt idx="7812">
                  <c:v>9.224537037037038E-2</c:v>
                </c:pt>
                <c:pt idx="7813">
                  <c:v>9.2256944444444447E-2</c:v>
                </c:pt>
                <c:pt idx="7814">
                  <c:v>9.2268518518518527E-2</c:v>
                </c:pt>
                <c:pt idx="7815">
                  <c:v>9.228009259259258E-2</c:v>
                </c:pt>
                <c:pt idx="7816">
                  <c:v>9.2291666666666661E-2</c:v>
                </c:pt>
                <c:pt idx="7817">
                  <c:v>9.2303240740740741E-2</c:v>
                </c:pt>
                <c:pt idx="7818">
                  <c:v>9.2314814814814808E-2</c:v>
                </c:pt>
                <c:pt idx="7819">
                  <c:v>9.2326388888888888E-2</c:v>
                </c:pt>
                <c:pt idx="7820">
                  <c:v>9.2337962962962969E-2</c:v>
                </c:pt>
                <c:pt idx="7821">
                  <c:v>9.2349537037037036E-2</c:v>
                </c:pt>
                <c:pt idx="7822">
                  <c:v>9.2361111111111116E-2</c:v>
                </c:pt>
                <c:pt idx="7823">
                  <c:v>9.2372685185185197E-2</c:v>
                </c:pt>
                <c:pt idx="7824">
                  <c:v>9.2384259259259263E-2</c:v>
                </c:pt>
                <c:pt idx="7825">
                  <c:v>9.239583333333333E-2</c:v>
                </c:pt>
                <c:pt idx="7826">
                  <c:v>9.2407407407407396E-2</c:v>
                </c:pt>
                <c:pt idx="7827">
                  <c:v>9.2418981481481477E-2</c:v>
                </c:pt>
                <c:pt idx="7828">
                  <c:v>9.2430555555555557E-2</c:v>
                </c:pt>
                <c:pt idx="7829">
                  <c:v>9.2442129629629624E-2</c:v>
                </c:pt>
                <c:pt idx="7830">
                  <c:v>9.2453703703703705E-2</c:v>
                </c:pt>
                <c:pt idx="7831">
                  <c:v>9.2465277777777785E-2</c:v>
                </c:pt>
                <c:pt idx="7832">
                  <c:v>9.2476851851851852E-2</c:v>
                </c:pt>
                <c:pt idx="7833">
                  <c:v>9.2488425925925932E-2</c:v>
                </c:pt>
                <c:pt idx="7834">
                  <c:v>9.2500000000000013E-2</c:v>
                </c:pt>
                <c:pt idx="7835">
                  <c:v>9.2511574074074066E-2</c:v>
                </c:pt>
                <c:pt idx="7836">
                  <c:v>9.2523148148148146E-2</c:v>
                </c:pt>
                <c:pt idx="7837">
                  <c:v>9.2534722222222213E-2</c:v>
                </c:pt>
                <c:pt idx="7838">
                  <c:v>9.2546296296296293E-2</c:v>
                </c:pt>
                <c:pt idx="7839">
                  <c:v>9.2557870370370374E-2</c:v>
                </c:pt>
                <c:pt idx="7840">
                  <c:v>9.256944444444444E-2</c:v>
                </c:pt>
                <c:pt idx="7841">
                  <c:v>9.2581018518518521E-2</c:v>
                </c:pt>
                <c:pt idx="7842">
                  <c:v>9.2592592592592601E-2</c:v>
                </c:pt>
                <c:pt idx="7843">
                  <c:v>9.2604166666666668E-2</c:v>
                </c:pt>
                <c:pt idx="7844">
                  <c:v>9.2615740740740748E-2</c:v>
                </c:pt>
                <c:pt idx="7845">
                  <c:v>9.2627314814814801E-2</c:v>
                </c:pt>
                <c:pt idx="7846">
                  <c:v>9.2638888888888882E-2</c:v>
                </c:pt>
                <c:pt idx="7847">
                  <c:v>9.2650462962962962E-2</c:v>
                </c:pt>
                <c:pt idx="7848">
                  <c:v>9.2662037037037029E-2</c:v>
                </c:pt>
                <c:pt idx="7849">
                  <c:v>9.2673611111111109E-2</c:v>
                </c:pt>
                <c:pt idx="7850">
                  <c:v>9.268518518518519E-2</c:v>
                </c:pt>
                <c:pt idx="7851">
                  <c:v>9.2696759259259257E-2</c:v>
                </c:pt>
                <c:pt idx="7852">
                  <c:v>9.2708333333333337E-2</c:v>
                </c:pt>
                <c:pt idx="7853">
                  <c:v>9.2719907407407418E-2</c:v>
                </c:pt>
                <c:pt idx="7854">
                  <c:v>9.2731481481481484E-2</c:v>
                </c:pt>
                <c:pt idx="7855">
                  <c:v>9.2743055555555565E-2</c:v>
                </c:pt>
                <c:pt idx="7856">
                  <c:v>9.2754629629629617E-2</c:v>
                </c:pt>
                <c:pt idx="7857">
                  <c:v>9.2766203703703698E-2</c:v>
                </c:pt>
                <c:pt idx="7858">
                  <c:v>9.2777777777777778E-2</c:v>
                </c:pt>
                <c:pt idx="7859">
                  <c:v>9.2789351851851845E-2</c:v>
                </c:pt>
                <c:pt idx="7860">
                  <c:v>9.2800925925925926E-2</c:v>
                </c:pt>
                <c:pt idx="7861">
                  <c:v>9.2812500000000006E-2</c:v>
                </c:pt>
                <c:pt idx="7862">
                  <c:v>9.2824074074074073E-2</c:v>
                </c:pt>
                <c:pt idx="7863">
                  <c:v>9.2835648148148153E-2</c:v>
                </c:pt>
                <c:pt idx="7864">
                  <c:v>9.2847222222222234E-2</c:v>
                </c:pt>
                <c:pt idx="7865">
                  <c:v>9.28587962962963E-2</c:v>
                </c:pt>
                <c:pt idx="7866">
                  <c:v>9.2870370370370367E-2</c:v>
                </c:pt>
                <c:pt idx="7867">
                  <c:v>9.2881944444444434E-2</c:v>
                </c:pt>
                <c:pt idx="7868">
                  <c:v>9.2893518518518514E-2</c:v>
                </c:pt>
                <c:pt idx="7869">
                  <c:v>9.2905092592592595E-2</c:v>
                </c:pt>
                <c:pt idx="7870">
                  <c:v>9.2916666666666661E-2</c:v>
                </c:pt>
                <c:pt idx="7871">
                  <c:v>9.2928240740740742E-2</c:v>
                </c:pt>
                <c:pt idx="7872">
                  <c:v>9.2939814814814822E-2</c:v>
                </c:pt>
                <c:pt idx="7873">
                  <c:v>9.2951388888888889E-2</c:v>
                </c:pt>
                <c:pt idx="7874">
                  <c:v>9.2962962962962969E-2</c:v>
                </c:pt>
                <c:pt idx="7875">
                  <c:v>9.297453703703705E-2</c:v>
                </c:pt>
                <c:pt idx="7876">
                  <c:v>9.2986111111111103E-2</c:v>
                </c:pt>
                <c:pt idx="7877">
                  <c:v>9.2997685185185183E-2</c:v>
                </c:pt>
                <c:pt idx="7878">
                  <c:v>9.300925925925925E-2</c:v>
                </c:pt>
                <c:pt idx="7879">
                  <c:v>9.302083333333333E-2</c:v>
                </c:pt>
                <c:pt idx="7880">
                  <c:v>9.3032407407407411E-2</c:v>
                </c:pt>
                <c:pt idx="7881">
                  <c:v>9.3043981481481478E-2</c:v>
                </c:pt>
                <c:pt idx="7882">
                  <c:v>9.3055555555555558E-2</c:v>
                </c:pt>
                <c:pt idx="7883">
                  <c:v>9.3067129629629639E-2</c:v>
                </c:pt>
                <c:pt idx="7884">
                  <c:v>9.3078703703703705E-2</c:v>
                </c:pt>
                <c:pt idx="7885">
                  <c:v>9.3090277777777786E-2</c:v>
                </c:pt>
                <c:pt idx="7886">
                  <c:v>9.3101851851851838E-2</c:v>
                </c:pt>
                <c:pt idx="7887">
                  <c:v>9.3113425925925919E-2</c:v>
                </c:pt>
                <c:pt idx="7888">
                  <c:v>9.3124999999999999E-2</c:v>
                </c:pt>
                <c:pt idx="7889">
                  <c:v>9.3136574074074066E-2</c:v>
                </c:pt>
                <c:pt idx="7890">
                  <c:v>9.3148148148148147E-2</c:v>
                </c:pt>
                <c:pt idx="7891">
                  <c:v>9.3159722222222227E-2</c:v>
                </c:pt>
                <c:pt idx="7892">
                  <c:v>9.3171296296296294E-2</c:v>
                </c:pt>
                <c:pt idx="7893">
                  <c:v>9.3182870370370374E-2</c:v>
                </c:pt>
                <c:pt idx="7894">
                  <c:v>9.3194444444444455E-2</c:v>
                </c:pt>
                <c:pt idx="7895">
                  <c:v>9.3206018518518521E-2</c:v>
                </c:pt>
                <c:pt idx="7896">
                  <c:v>9.3217592592592588E-2</c:v>
                </c:pt>
                <c:pt idx="7897">
                  <c:v>9.3229166666666655E-2</c:v>
                </c:pt>
                <c:pt idx="7898">
                  <c:v>9.3240740740740735E-2</c:v>
                </c:pt>
                <c:pt idx="7899">
                  <c:v>9.3252314814814816E-2</c:v>
                </c:pt>
                <c:pt idx="7900">
                  <c:v>9.3263888888888882E-2</c:v>
                </c:pt>
                <c:pt idx="7901">
                  <c:v>9.3275462962962963E-2</c:v>
                </c:pt>
                <c:pt idx="7902">
                  <c:v>9.3287037037037043E-2</c:v>
                </c:pt>
                <c:pt idx="7903">
                  <c:v>9.329861111111111E-2</c:v>
                </c:pt>
                <c:pt idx="7904">
                  <c:v>9.331018518518519E-2</c:v>
                </c:pt>
                <c:pt idx="7905">
                  <c:v>9.3321759259259271E-2</c:v>
                </c:pt>
                <c:pt idx="7906">
                  <c:v>9.3333333333333338E-2</c:v>
                </c:pt>
                <c:pt idx="7907">
                  <c:v>9.3344907407407404E-2</c:v>
                </c:pt>
                <c:pt idx="7908">
                  <c:v>9.3356481481481471E-2</c:v>
                </c:pt>
                <c:pt idx="7909">
                  <c:v>9.3368055555555551E-2</c:v>
                </c:pt>
                <c:pt idx="7910">
                  <c:v>9.3379629629629632E-2</c:v>
                </c:pt>
                <c:pt idx="7911">
                  <c:v>9.3391203703703699E-2</c:v>
                </c:pt>
                <c:pt idx="7912">
                  <c:v>9.3402777777777779E-2</c:v>
                </c:pt>
                <c:pt idx="7913">
                  <c:v>9.341435185185186E-2</c:v>
                </c:pt>
                <c:pt idx="7914">
                  <c:v>9.3425925925925926E-2</c:v>
                </c:pt>
                <c:pt idx="7915">
                  <c:v>9.3437500000000007E-2</c:v>
                </c:pt>
                <c:pt idx="7916">
                  <c:v>9.3449074074074087E-2</c:v>
                </c:pt>
                <c:pt idx="7917">
                  <c:v>9.346064814814814E-2</c:v>
                </c:pt>
                <c:pt idx="7918">
                  <c:v>9.347222222222222E-2</c:v>
                </c:pt>
                <c:pt idx="7919">
                  <c:v>9.3483796296296287E-2</c:v>
                </c:pt>
                <c:pt idx="7920">
                  <c:v>9.3495370370370368E-2</c:v>
                </c:pt>
                <c:pt idx="7921">
                  <c:v>9.3506944444444448E-2</c:v>
                </c:pt>
                <c:pt idx="7922">
                  <c:v>9.3518518518518515E-2</c:v>
                </c:pt>
                <c:pt idx="7923">
                  <c:v>9.3530092592592595E-2</c:v>
                </c:pt>
                <c:pt idx="7924">
                  <c:v>9.3541666666666676E-2</c:v>
                </c:pt>
                <c:pt idx="7925">
                  <c:v>9.3553240740740742E-2</c:v>
                </c:pt>
                <c:pt idx="7926">
                  <c:v>9.3564814814814823E-2</c:v>
                </c:pt>
                <c:pt idx="7927">
                  <c:v>9.3576388888888876E-2</c:v>
                </c:pt>
                <c:pt idx="7928">
                  <c:v>9.3587962962962956E-2</c:v>
                </c:pt>
                <c:pt idx="7929">
                  <c:v>9.3599537037037037E-2</c:v>
                </c:pt>
                <c:pt idx="7930">
                  <c:v>9.3611111111111103E-2</c:v>
                </c:pt>
                <c:pt idx="7931">
                  <c:v>9.3622685185185184E-2</c:v>
                </c:pt>
                <c:pt idx="7932">
                  <c:v>9.3634259259259264E-2</c:v>
                </c:pt>
                <c:pt idx="7933">
                  <c:v>9.3645833333333331E-2</c:v>
                </c:pt>
                <c:pt idx="7934">
                  <c:v>9.3657407407407411E-2</c:v>
                </c:pt>
                <c:pt idx="7935">
                  <c:v>9.3668981481481492E-2</c:v>
                </c:pt>
                <c:pt idx="7936">
                  <c:v>9.3680555555555559E-2</c:v>
                </c:pt>
                <c:pt idx="7937">
                  <c:v>9.3692129629629625E-2</c:v>
                </c:pt>
                <c:pt idx="7938">
                  <c:v>9.3703703703703692E-2</c:v>
                </c:pt>
                <c:pt idx="7939">
                  <c:v>9.3715277777777772E-2</c:v>
                </c:pt>
                <c:pt idx="7940">
                  <c:v>9.3726851851851853E-2</c:v>
                </c:pt>
                <c:pt idx="7941">
                  <c:v>9.3738425925925919E-2</c:v>
                </c:pt>
                <c:pt idx="7942">
                  <c:v>9.375E-2</c:v>
                </c:pt>
                <c:pt idx="7943">
                  <c:v>9.3761574074074081E-2</c:v>
                </c:pt>
                <c:pt idx="7944">
                  <c:v>9.3773148148148147E-2</c:v>
                </c:pt>
                <c:pt idx="7945">
                  <c:v>9.3784722222222228E-2</c:v>
                </c:pt>
                <c:pt idx="7946">
                  <c:v>9.3796296296296308E-2</c:v>
                </c:pt>
                <c:pt idx="7947">
                  <c:v>9.3807870370370375E-2</c:v>
                </c:pt>
                <c:pt idx="7948">
                  <c:v>9.3819444444444441E-2</c:v>
                </c:pt>
                <c:pt idx="7949">
                  <c:v>9.3831018518518508E-2</c:v>
                </c:pt>
                <c:pt idx="7950">
                  <c:v>9.3842592592592589E-2</c:v>
                </c:pt>
                <c:pt idx="7951">
                  <c:v>9.3854166666666669E-2</c:v>
                </c:pt>
                <c:pt idx="7952">
                  <c:v>9.3865740740740736E-2</c:v>
                </c:pt>
                <c:pt idx="7953">
                  <c:v>9.3877314814814816E-2</c:v>
                </c:pt>
                <c:pt idx="7954">
                  <c:v>9.3888888888888897E-2</c:v>
                </c:pt>
                <c:pt idx="7955">
                  <c:v>9.3900462962962963E-2</c:v>
                </c:pt>
                <c:pt idx="7956">
                  <c:v>9.3912037037037044E-2</c:v>
                </c:pt>
                <c:pt idx="7957">
                  <c:v>9.3923611111111097E-2</c:v>
                </c:pt>
                <c:pt idx="7958">
                  <c:v>9.3935185185185177E-2</c:v>
                </c:pt>
                <c:pt idx="7959">
                  <c:v>9.3946759259259258E-2</c:v>
                </c:pt>
                <c:pt idx="7960">
                  <c:v>9.3958333333333324E-2</c:v>
                </c:pt>
                <c:pt idx="7961">
                  <c:v>9.3969907407407405E-2</c:v>
                </c:pt>
                <c:pt idx="7962">
                  <c:v>9.3981481481481485E-2</c:v>
                </c:pt>
                <c:pt idx="7963">
                  <c:v>9.3993055555555552E-2</c:v>
                </c:pt>
                <c:pt idx="7964">
                  <c:v>9.4004629629629632E-2</c:v>
                </c:pt>
                <c:pt idx="7965">
                  <c:v>9.4016203703703713E-2</c:v>
                </c:pt>
                <c:pt idx="7966">
                  <c:v>9.402777777777778E-2</c:v>
                </c:pt>
                <c:pt idx="7967">
                  <c:v>9.403935185185186E-2</c:v>
                </c:pt>
                <c:pt idx="7968">
                  <c:v>9.4050925925925941E-2</c:v>
                </c:pt>
                <c:pt idx="7969">
                  <c:v>9.4062499999999993E-2</c:v>
                </c:pt>
                <c:pt idx="7970">
                  <c:v>9.4074074074074074E-2</c:v>
                </c:pt>
                <c:pt idx="7971">
                  <c:v>9.408564814814814E-2</c:v>
                </c:pt>
                <c:pt idx="7972">
                  <c:v>9.4097222222222221E-2</c:v>
                </c:pt>
                <c:pt idx="7973">
                  <c:v>9.4108796296296301E-2</c:v>
                </c:pt>
                <c:pt idx="7974">
                  <c:v>9.4120370370370368E-2</c:v>
                </c:pt>
                <c:pt idx="7975">
                  <c:v>9.4131944444444449E-2</c:v>
                </c:pt>
                <c:pt idx="7976">
                  <c:v>9.4143518518518529E-2</c:v>
                </c:pt>
                <c:pt idx="7977">
                  <c:v>9.4155092592592596E-2</c:v>
                </c:pt>
                <c:pt idx="7978">
                  <c:v>9.4166666666666662E-2</c:v>
                </c:pt>
                <c:pt idx="7979">
                  <c:v>9.4178240740740729E-2</c:v>
                </c:pt>
                <c:pt idx="7980">
                  <c:v>9.418981481481481E-2</c:v>
                </c:pt>
                <c:pt idx="7981">
                  <c:v>9.420138888888889E-2</c:v>
                </c:pt>
                <c:pt idx="7982">
                  <c:v>9.4212962962962957E-2</c:v>
                </c:pt>
                <c:pt idx="7983">
                  <c:v>9.4224537037037037E-2</c:v>
                </c:pt>
                <c:pt idx="7984">
                  <c:v>9.4236111111111118E-2</c:v>
                </c:pt>
                <c:pt idx="7985">
                  <c:v>9.4247685185185184E-2</c:v>
                </c:pt>
                <c:pt idx="7986">
                  <c:v>9.4259259259259265E-2</c:v>
                </c:pt>
                <c:pt idx="7987">
                  <c:v>9.4270833333333345E-2</c:v>
                </c:pt>
                <c:pt idx="7988">
                  <c:v>9.4282407407407412E-2</c:v>
                </c:pt>
                <c:pt idx="7989">
                  <c:v>9.4293981481481479E-2</c:v>
                </c:pt>
                <c:pt idx="7990">
                  <c:v>9.4305555555555545E-2</c:v>
                </c:pt>
                <c:pt idx="7991">
                  <c:v>9.4317129629629626E-2</c:v>
                </c:pt>
                <c:pt idx="7992">
                  <c:v>9.4328703703703706E-2</c:v>
                </c:pt>
                <c:pt idx="7993">
                  <c:v>9.4340277777777773E-2</c:v>
                </c:pt>
                <c:pt idx="7994">
                  <c:v>9.4351851851851853E-2</c:v>
                </c:pt>
                <c:pt idx="7995">
                  <c:v>9.4363425925925934E-2</c:v>
                </c:pt>
                <c:pt idx="7996">
                  <c:v>9.4375000000000001E-2</c:v>
                </c:pt>
                <c:pt idx="7997">
                  <c:v>9.4386574074074081E-2</c:v>
                </c:pt>
                <c:pt idx="7998">
                  <c:v>9.4398148148148134E-2</c:v>
                </c:pt>
                <c:pt idx="7999">
                  <c:v>9.4409722222222214E-2</c:v>
                </c:pt>
                <c:pt idx="8000">
                  <c:v>9.4421296296296295E-2</c:v>
                </c:pt>
                <c:pt idx="8001">
                  <c:v>9.4432870370370361E-2</c:v>
                </c:pt>
                <c:pt idx="8002">
                  <c:v>9.4444444444444442E-2</c:v>
                </c:pt>
                <c:pt idx="8003">
                  <c:v>9.4456018518518522E-2</c:v>
                </c:pt>
                <c:pt idx="8004">
                  <c:v>9.4467592592592589E-2</c:v>
                </c:pt>
                <c:pt idx="8005">
                  <c:v>9.447916666666667E-2</c:v>
                </c:pt>
                <c:pt idx="8006">
                  <c:v>9.449074074074075E-2</c:v>
                </c:pt>
                <c:pt idx="8007">
                  <c:v>9.4502314814814817E-2</c:v>
                </c:pt>
                <c:pt idx="8008">
                  <c:v>9.4513888888888897E-2</c:v>
                </c:pt>
                <c:pt idx="8009">
                  <c:v>9.4525462962962978E-2</c:v>
                </c:pt>
                <c:pt idx="8010">
                  <c:v>9.4537037037037031E-2</c:v>
                </c:pt>
                <c:pt idx="8011">
                  <c:v>9.4548611111111111E-2</c:v>
                </c:pt>
                <c:pt idx="8012">
                  <c:v>9.4560185185185178E-2</c:v>
                </c:pt>
                <c:pt idx="8013">
                  <c:v>9.4571759259259258E-2</c:v>
                </c:pt>
                <c:pt idx="8014">
                  <c:v>9.4583333333333339E-2</c:v>
                </c:pt>
                <c:pt idx="8015">
                  <c:v>9.4594907407407405E-2</c:v>
                </c:pt>
                <c:pt idx="8016">
                  <c:v>9.4606481481481486E-2</c:v>
                </c:pt>
                <c:pt idx="8017">
                  <c:v>9.4618055555555566E-2</c:v>
                </c:pt>
                <c:pt idx="8018">
                  <c:v>9.4629629629629619E-2</c:v>
                </c:pt>
                <c:pt idx="8019">
                  <c:v>9.46412037037037E-2</c:v>
                </c:pt>
                <c:pt idx="8020">
                  <c:v>9.4652777777777766E-2</c:v>
                </c:pt>
                <c:pt idx="8021">
                  <c:v>9.4664351851851847E-2</c:v>
                </c:pt>
                <c:pt idx="8022">
                  <c:v>9.4675925925925927E-2</c:v>
                </c:pt>
                <c:pt idx="8023">
                  <c:v>9.4687499999999994E-2</c:v>
                </c:pt>
                <c:pt idx="8024">
                  <c:v>9.4699074074074074E-2</c:v>
                </c:pt>
                <c:pt idx="8025">
                  <c:v>9.4710648148148155E-2</c:v>
                </c:pt>
                <c:pt idx="8026">
                  <c:v>9.4722222222222222E-2</c:v>
                </c:pt>
                <c:pt idx="8027">
                  <c:v>9.4733796296296302E-2</c:v>
                </c:pt>
                <c:pt idx="8028">
                  <c:v>9.4745370370370383E-2</c:v>
                </c:pt>
                <c:pt idx="8029">
                  <c:v>9.4756944444444449E-2</c:v>
                </c:pt>
                <c:pt idx="8030">
                  <c:v>9.4768518518518516E-2</c:v>
                </c:pt>
                <c:pt idx="8031">
                  <c:v>9.4780092592592582E-2</c:v>
                </c:pt>
                <c:pt idx="8032">
                  <c:v>9.4791666666666663E-2</c:v>
                </c:pt>
                <c:pt idx="8033">
                  <c:v>9.4803240740740743E-2</c:v>
                </c:pt>
                <c:pt idx="8034">
                  <c:v>9.481481481481481E-2</c:v>
                </c:pt>
                <c:pt idx="8035">
                  <c:v>9.4826388888888891E-2</c:v>
                </c:pt>
                <c:pt idx="8036">
                  <c:v>9.4837962962962971E-2</c:v>
                </c:pt>
                <c:pt idx="8037">
                  <c:v>9.4849537037037038E-2</c:v>
                </c:pt>
                <c:pt idx="8038">
                  <c:v>9.4861111111111118E-2</c:v>
                </c:pt>
                <c:pt idx="8039">
                  <c:v>9.4872685185185171E-2</c:v>
                </c:pt>
                <c:pt idx="8040">
                  <c:v>9.4884259259259252E-2</c:v>
                </c:pt>
                <c:pt idx="8041">
                  <c:v>9.4895833333333332E-2</c:v>
                </c:pt>
                <c:pt idx="8042">
                  <c:v>9.4907407407407399E-2</c:v>
                </c:pt>
                <c:pt idx="8043">
                  <c:v>9.4918981481481479E-2</c:v>
                </c:pt>
                <c:pt idx="8044">
                  <c:v>9.493055555555556E-2</c:v>
                </c:pt>
                <c:pt idx="8045">
                  <c:v>9.4942129629629626E-2</c:v>
                </c:pt>
                <c:pt idx="8046">
                  <c:v>9.4953703703703707E-2</c:v>
                </c:pt>
                <c:pt idx="8047">
                  <c:v>9.4965277777777787E-2</c:v>
                </c:pt>
                <c:pt idx="8048">
                  <c:v>9.4976851851851854E-2</c:v>
                </c:pt>
                <c:pt idx="8049">
                  <c:v>9.4988425925925934E-2</c:v>
                </c:pt>
                <c:pt idx="8050">
                  <c:v>9.5000000000000015E-2</c:v>
                </c:pt>
                <c:pt idx="8051">
                  <c:v>9.5011574074074068E-2</c:v>
                </c:pt>
                <c:pt idx="8052">
                  <c:v>9.5023148148148148E-2</c:v>
                </c:pt>
                <c:pt idx="8053">
                  <c:v>9.5034722222222215E-2</c:v>
                </c:pt>
                <c:pt idx="8054">
                  <c:v>9.5046296296296295E-2</c:v>
                </c:pt>
                <c:pt idx="8055">
                  <c:v>9.5057870370370376E-2</c:v>
                </c:pt>
                <c:pt idx="8056">
                  <c:v>9.5069444444444443E-2</c:v>
                </c:pt>
                <c:pt idx="8057">
                  <c:v>9.5081018518518523E-2</c:v>
                </c:pt>
                <c:pt idx="8058">
                  <c:v>9.5092592592592604E-2</c:v>
                </c:pt>
                <c:pt idx="8059">
                  <c:v>9.5104166666666656E-2</c:v>
                </c:pt>
                <c:pt idx="8060">
                  <c:v>9.5115740740740737E-2</c:v>
                </c:pt>
                <c:pt idx="8061">
                  <c:v>9.5127314814814803E-2</c:v>
                </c:pt>
                <c:pt idx="8062">
                  <c:v>9.5138888888888884E-2</c:v>
                </c:pt>
                <c:pt idx="8063">
                  <c:v>9.5150462962962964E-2</c:v>
                </c:pt>
                <c:pt idx="8064">
                  <c:v>9.5162037037037031E-2</c:v>
                </c:pt>
                <c:pt idx="8065">
                  <c:v>9.5173611111111112E-2</c:v>
                </c:pt>
                <c:pt idx="8066">
                  <c:v>9.5185185185185192E-2</c:v>
                </c:pt>
                <c:pt idx="8067">
                  <c:v>9.5196759259259259E-2</c:v>
                </c:pt>
                <c:pt idx="8068">
                  <c:v>9.5208333333333339E-2</c:v>
                </c:pt>
                <c:pt idx="8069">
                  <c:v>9.521990740740742E-2</c:v>
                </c:pt>
                <c:pt idx="8070">
                  <c:v>9.5231481481481486E-2</c:v>
                </c:pt>
                <c:pt idx="8071">
                  <c:v>9.5243055555555553E-2</c:v>
                </c:pt>
                <c:pt idx="8072">
                  <c:v>9.525462962962962E-2</c:v>
                </c:pt>
                <c:pt idx="8073">
                  <c:v>9.52662037037037E-2</c:v>
                </c:pt>
                <c:pt idx="8074">
                  <c:v>9.5277777777777781E-2</c:v>
                </c:pt>
                <c:pt idx="8075">
                  <c:v>9.5289351851851847E-2</c:v>
                </c:pt>
                <c:pt idx="8076">
                  <c:v>9.5300925925925928E-2</c:v>
                </c:pt>
                <c:pt idx="8077">
                  <c:v>9.5312500000000008E-2</c:v>
                </c:pt>
                <c:pt idx="8078">
                  <c:v>9.5324074074074075E-2</c:v>
                </c:pt>
                <c:pt idx="8079">
                  <c:v>9.5335648148148155E-2</c:v>
                </c:pt>
                <c:pt idx="8080">
                  <c:v>9.5347222222222208E-2</c:v>
                </c:pt>
                <c:pt idx="8081">
                  <c:v>9.5358796296296289E-2</c:v>
                </c:pt>
                <c:pt idx="8082">
                  <c:v>9.5370370370370369E-2</c:v>
                </c:pt>
                <c:pt idx="8083">
                  <c:v>9.5381944444444436E-2</c:v>
                </c:pt>
                <c:pt idx="8084">
                  <c:v>9.5393518518518516E-2</c:v>
                </c:pt>
                <c:pt idx="8085">
                  <c:v>9.5405092592592597E-2</c:v>
                </c:pt>
                <c:pt idx="8086">
                  <c:v>9.5416666666666664E-2</c:v>
                </c:pt>
                <c:pt idx="8087">
                  <c:v>9.5428240740740744E-2</c:v>
                </c:pt>
                <c:pt idx="8088">
                  <c:v>9.5439814814814825E-2</c:v>
                </c:pt>
                <c:pt idx="8089">
                  <c:v>9.5451388888888891E-2</c:v>
                </c:pt>
                <c:pt idx="8090">
                  <c:v>9.5462962962962972E-2</c:v>
                </c:pt>
                <c:pt idx="8091">
                  <c:v>9.5474537037037052E-2</c:v>
                </c:pt>
                <c:pt idx="8092">
                  <c:v>9.5486111111111105E-2</c:v>
                </c:pt>
                <c:pt idx="8093">
                  <c:v>9.5497685185185185E-2</c:v>
                </c:pt>
                <c:pt idx="8094">
                  <c:v>9.5509259259259252E-2</c:v>
                </c:pt>
                <c:pt idx="8095">
                  <c:v>9.5520833333333333E-2</c:v>
                </c:pt>
                <c:pt idx="8096">
                  <c:v>9.5532407407407413E-2</c:v>
                </c:pt>
                <c:pt idx="8097">
                  <c:v>9.554398148148148E-2</c:v>
                </c:pt>
                <c:pt idx="8098">
                  <c:v>9.555555555555556E-2</c:v>
                </c:pt>
                <c:pt idx="8099">
                  <c:v>9.5567129629629641E-2</c:v>
                </c:pt>
                <c:pt idx="8100">
                  <c:v>9.5578703703703694E-2</c:v>
                </c:pt>
                <c:pt idx="8101">
                  <c:v>9.5590277777777774E-2</c:v>
                </c:pt>
                <c:pt idx="8102">
                  <c:v>9.5601851851851841E-2</c:v>
                </c:pt>
                <c:pt idx="8103">
                  <c:v>9.5613425925925921E-2</c:v>
                </c:pt>
                <c:pt idx="8104">
                  <c:v>9.5625000000000002E-2</c:v>
                </c:pt>
                <c:pt idx="8105">
                  <c:v>9.5636574074074068E-2</c:v>
                </c:pt>
                <c:pt idx="8106">
                  <c:v>9.5648148148148149E-2</c:v>
                </c:pt>
                <c:pt idx="8107">
                  <c:v>9.5659722222222229E-2</c:v>
                </c:pt>
                <c:pt idx="8108">
                  <c:v>9.5671296296296296E-2</c:v>
                </c:pt>
                <c:pt idx="8109">
                  <c:v>9.5682870370370376E-2</c:v>
                </c:pt>
                <c:pt idx="8110">
                  <c:v>9.5694444444444457E-2</c:v>
                </c:pt>
                <c:pt idx="8111">
                  <c:v>9.5706018518518524E-2</c:v>
                </c:pt>
                <c:pt idx="8112">
                  <c:v>9.571759259259259E-2</c:v>
                </c:pt>
                <c:pt idx="8113">
                  <c:v>9.5729166666666657E-2</c:v>
                </c:pt>
                <c:pt idx="8114">
                  <c:v>9.5740740740740737E-2</c:v>
                </c:pt>
                <c:pt idx="8115">
                  <c:v>9.5752314814814818E-2</c:v>
                </c:pt>
                <c:pt idx="8116">
                  <c:v>9.5763888888888885E-2</c:v>
                </c:pt>
                <c:pt idx="8117">
                  <c:v>9.5775462962962965E-2</c:v>
                </c:pt>
                <c:pt idx="8118">
                  <c:v>9.5787037037037046E-2</c:v>
                </c:pt>
                <c:pt idx="8119">
                  <c:v>9.5798611111111112E-2</c:v>
                </c:pt>
                <c:pt idx="8120">
                  <c:v>9.5810185185185179E-2</c:v>
                </c:pt>
                <c:pt idx="8121">
                  <c:v>9.5821759259259245E-2</c:v>
                </c:pt>
                <c:pt idx="8122">
                  <c:v>9.5833333333333326E-2</c:v>
                </c:pt>
                <c:pt idx="8123">
                  <c:v>9.5844907407407406E-2</c:v>
                </c:pt>
                <c:pt idx="8124">
                  <c:v>9.5856481481481473E-2</c:v>
                </c:pt>
                <c:pt idx="8125">
                  <c:v>9.5868055555555554E-2</c:v>
                </c:pt>
                <c:pt idx="8126">
                  <c:v>9.5879629629629634E-2</c:v>
                </c:pt>
                <c:pt idx="8127">
                  <c:v>9.5891203703703701E-2</c:v>
                </c:pt>
                <c:pt idx="8128">
                  <c:v>9.5902777777777781E-2</c:v>
                </c:pt>
                <c:pt idx="8129">
                  <c:v>9.5914351851851862E-2</c:v>
                </c:pt>
                <c:pt idx="8130">
                  <c:v>9.5914351851851862E-2</c:v>
                </c:pt>
                <c:pt idx="8131">
                  <c:v>9.5925925925925928E-2</c:v>
                </c:pt>
                <c:pt idx="8132">
                  <c:v>9.5937500000000009E-2</c:v>
                </c:pt>
                <c:pt idx="8133">
                  <c:v>9.5949074074074089E-2</c:v>
                </c:pt>
                <c:pt idx="8134">
                  <c:v>9.5960648148148142E-2</c:v>
                </c:pt>
                <c:pt idx="8135">
                  <c:v>9.5972222222222223E-2</c:v>
                </c:pt>
                <c:pt idx="8136">
                  <c:v>9.5983796296296289E-2</c:v>
                </c:pt>
                <c:pt idx="8137">
                  <c:v>9.599537037037037E-2</c:v>
                </c:pt>
                <c:pt idx="8138">
                  <c:v>9.600694444444445E-2</c:v>
                </c:pt>
                <c:pt idx="8139">
                  <c:v>9.6018518518518517E-2</c:v>
                </c:pt>
                <c:pt idx="8140">
                  <c:v>9.6030092592592597E-2</c:v>
                </c:pt>
                <c:pt idx="8141">
                  <c:v>9.6041666666666678E-2</c:v>
                </c:pt>
                <c:pt idx="8142">
                  <c:v>9.6053240740740731E-2</c:v>
                </c:pt>
                <c:pt idx="8143">
                  <c:v>9.6064814814814811E-2</c:v>
                </c:pt>
                <c:pt idx="8144">
                  <c:v>9.6076388888888878E-2</c:v>
                </c:pt>
                <c:pt idx="8145">
                  <c:v>9.6087962962962958E-2</c:v>
                </c:pt>
                <c:pt idx="8146">
                  <c:v>9.6099537037037039E-2</c:v>
                </c:pt>
                <c:pt idx="8147">
                  <c:v>9.6111111111111105E-2</c:v>
                </c:pt>
                <c:pt idx="8148">
                  <c:v>9.6122685185185186E-2</c:v>
                </c:pt>
                <c:pt idx="8149">
                  <c:v>9.6134259259259267E-2</c:v>
                </c:pt>
                <c:pt idx="8150">
                  <c:v>9.6145833333333333E-2</c:v>
                </c:pt>
                <c:pt idx="8151">
                  <c:v>9.6157407407407414E-2</c:v>
                </c:pt>
                <c:pt idx="8152">
                  <c:v>9.6168981481481494E-2</c:v>
                </c:pt>
                <c:pt idx="8153">
                  <c:v>9.6180555555555561E-2</c:v>
                </c:pt>
                <c:pt idx="8154">
                  <c:v>9.6192129629629627E-2</c:v>
                </c:pt>
                <c:pt idx="8155">
                  <c:v>9.6203703703703694E-2</c:v>
                </c:pt>
                <c:pt idx="8156">
                  <c:v>9.6215277777777775E-2</c:v>
                </c:pt>
                <c:pt idx="8157">
                  <c:v>9.6226851851851855E-2</c:v>
                </c:pt>
                <c:pt idx="8158">
                  <c:v>9.6238425925925922E-2</c:v>
                </c:pt>
                <c:pt idx="8159">
                  <c:v>9.6250000000000002E-2</c:v>
                </c:pt>
                <c:pt idx="8160">
                  <c:v>9.6261574074074083E-2</c:v>
                </c:pt>
                <c:pt idx="8161">
                  <c:v>9.6273148148148149E-2</c:v>
                </c:pt>
                <c:pt idx="8162">
                  <c:v>9.6284722222222216E-2</c:v>
                </c:pt>
                <c:pt idx="8163">
                  <c:v>9.6296296296296283E-2</c:v>
                </c:pt>
                <c:pt idx="8164">
                  <c:v>9.6307870370370363E-2</c:v>
                </c:pt>
                <c:pt idx="8165">
                  <c:v>9.6319444444444444E-2</c:v>
                </c:pt>
                <c:pt idx="8166">
                  <c:v>9.633101851851851E-2</c:v>
                </c:pt>
                <c:pt idx="8167">
                  <c:v>9.6342592592592591E-2</c:v>
                </c:pt>
                <c:pt idx="8168">
                  <c:v>9.6354166666666671E-2</c:v>
                </c:pt>
                <c:pt idx="8169">
                  <c:v>9.6365740740740738E-2</c:v>
                </c:pt>
                <c:pt idx="8170">
                  <c:v>9.6377314814814818E-2</c:v>
                </c:pt>
                <c:pt idx="8171">
                  <c:v>9.6388888888888899E-2</c:v>
                </c:pt>
                <c:pt idx="8172">
                  <c:v>9.6400462962962966E-2</c:v>
                </c:pt>
                <c:pt idx="8173">
                  <c:v>9.6412037037037046E-2</c:v>
                </c:pt>
                <c:pt idx="8174">
                  <c:v>9.6423611111111127E-2</c:v>
                </c:pt>
                <c:pt idx="8175">
                  <c:v>9.6435185185185179E-2</c:v>
                </c:pt>
                <c:pt idx="8176">
                  <c:v>9.644675925925926E-2</c:v>
                </c:pt>
                <c:pt idx="8177">
                  <c:v>9.6458333333333326E-2</c:v>
                </c:pt>
                <c:pt idx="8178">
                  <c:v>9.6469907407407407E-2</c:v>
                </c:pt>
                <c:pt idx="8179">
                  <c:v>9.6481481481481488E-2</c:v>
                </c:pt>
                <c:pt idx="8180">
                  <c:v>9.6493055555555554E-2</c:v>
                </c:pt>
                <c:pt idx="8181">
                  <c:v>9.6504629629629635E-2</c:v>
                </c:pt>
                <c:pt idx="8182">
                  <c:v>9.6516203703703715E-2</c:v>
                </c:pt>
                <c:pt idx="8183">
                  <c:v>9.6527777777777768E-2</c:v>
                </c:pt>
                <c:pt idx="8184">
                  <c:v>9.6539351851851848E-2</c:v>
                </c:pt>
                <c:pt idx="8185">
                  <c:v>9.6550925925925915E-2</c:v>
                </c:pt>
                <c:pt idx="8186">
                  <c:v>9.6562499999999996E-2</c:v>
                </c:pt>
                <c:pt idx="8187">
                  <c:v>9.6574074074074076E-2</c:v>
                </c:pt>
                <c:pt idx="8188">
                  <c:v>9.6585648148148143E-2</c:v>
                </c:pt>
                <c:pt idx="8189">
                  <c:v>9.6597222222222223E-2</c:v>
                </c:pt>
                <c:pt idx="8190">
                  <c:v>9.6608796296296304E-2</c:v>
                </c:pt>
                <c:pt idx="8191">
                  <c:v>9.662037037037037E-2</c:v>
                </c:pt>
                <c:pt idx="8192">
                  <c:v>9.6631944444444451E-2</c:v>
                </c:pt>
                <c:pt idx="8193">
                  <c:v>9.6643518518518531E-2</c:v>
                </c:pt>
                <c:pt idx="8194">
                  <c:v>9.6655092592592598E-2</c:v>
                </c:pt>
                <c:pt idx="8195">
                  <c:v>9.6666666666666665E-2</c:v>
                </c:pt>
                <c:pt idx="8196">
                  <c:v>9.6678240740740731E-2</c:v>
                </c:pt>
                <c:pt idx="8197">
                  <c:v>9.6689814814814812E-2</c:v>
                </c:pt>
                <c:pt idx="8198">
                  <c:v>9.6701388888888892E-2</c:v>
                </c:pt>
                <c:pt idx="8199">
                  <c:v>9.6712962962962959E-2</c:v>
                </c:pt>
                <c:pt idx="8200">
                  <c:v>9.6724537037037039E-2</c:v>
                </c:pt>
                <c:pt idx="8201">
                  <c:v>9.673611111111112E-2</c:v>
                </c:pt>
                <c:pt idx="8202">
                  <c:v>9.6747685185185187E-2</c:v>
                </c:pt>
                <c:pt idx="8203">
                  <c:v>9.6759259259259253E-2</c:v>
                </c:pt>
                <c:pt idx="8204">
                  <c:v>9.677083333333332E-2</c:v>
                </c:pt>
                <c:pt idx="8205">
                  <c:v>9.67824074074074E-2</c:v>
                </c:pt>
                <c:pt idx="8206">
                  <c:v>9.6793981481481481E-2</c:v>
                </c:pt>
                <c:pt idx="8207">
                  <c:v>9.6805555555555547E-2</c:v>
                </c:pt>
                <c:pt idx="8208">
                  <c:v>9.6817129629629628E-2</c:v>
                </c:pt>
                <c:pt idx="8209">
                  <c:v>9.6828703703703708E-2</c:v>
                </c:pt>
                <c:pt idx="8210">
                  <c:v>9.6840277777777775E-2</c:v>
                </c:pt>
                <c:pt idx="8211">
                  <c:v>9.6851851851851856E-2</c:v>
                </c:pt>
                <c:pt idx="8212">
                  <c:v>9.6863425925925936E-2</c:v>
                </c:pt>
                <c:pt idx="8213">
                  <c:v>9.6875000000000003E-2</c:v>
                </c:pt>
                <c:pt idx="8214">
                  <c:v>9.6886574074074083E-2</c:v>
                </c:pt>
                <c:pt idx="8215">
                  <c:v>9.6898148148148164E-2</c:v>
                </c:pt>
                <c:pt idx="8216">
                  <c:v>9.6909722222222217E-2</c:v>
                </c:pt>
                <c:pt idx="8217">
                  <c:v>9.6921296296296297E-2</c:v>
                </c:pt>
                <c:pt idx="8218">
                  <c:v>9.6932870370370364E-2</c:v>
                </c:pt>
                <c:pt idx="8219">
                  <c:v>9.6944444444444444E-2</c:v>
                </c:pt>
                <c:pt idx="8220">
                  <c:v>9.6956018518518525E-2</c:v>
                </c:pt>
                <c:pt idx="8221">
                  <c:v>9.6967592592592591E-2</c:v>
                </c:pt>
                <c:pt idx="8222">
                  <c:v>9.6979166666666672E-2</c:v>
                </c:pt>
                <c:pt idx="8223">
                  <c:v>9.6990740740740752E-2</c:v>
                </c:pt>
                <c:pt idx="8224">
                  <c:v>9.7002314814814805E-2</c:v>
                </c:pt>
                <c:pt idx="8225">
                  <c:v>9.7013888888888886E-2</c:v>
                </c:pt>
                <c:pt idx="8226">
                  <c:v>9.7025462962962952E-2</c:v>
                </c:pt>
                <c:pt idx="8227">
                  <c:v>9.7037037037037033E-2</c:v>
                </c:pt>
                <c:pt idx="8228">
                  <c:v>9.7048611111111113E-2</c:v>
                </c:pt>
                <c:pt idx="8229">
                  <c:v>9.706018518518518E-2</c:v>
                </c:pt>
                <c:pt idx="8230">
                  <c:v>9.707175925925926E-2</c:v>
                </c:pt>
                <c:pt idx="8231">
                  <c:v>9.7083333333333341E-2</c:v>
                </c:pt>
                <c:pt idx="8232">
                  <c:v>9.7094907407407408E-2</c:v>
                </c:pt>
                <c:pt idx="8233">
                  <c:v>9.7106481481481488E-2</c:v>
                </c:pt>
                <c:pt idx="8234">
                  <c:v>9.7118055555555569E-2</c:v>
                </c:pt>
                <c:pt idx="8235">
                  <c:v>9.7129629629629635E-2</c:v>
                </c:pt>
                <c:pt idx="8236">
                  <c:v>9.7141203703703702E-2</c:v>
                </c:pt>
                <c:pt idx="8237">
                  <c:v>9.7152777777777768E-2</c:v>
                </c:pt>
                <c:pt idx="8238">
                  <c:v>9.7164351851851849E-2</c:v>
                </c:pt>
                <c:pt idx="8239">
                  <c:v>9.7175925925925929E-2</c:v>
                </c:pt>
                <c:pt idx="8240">
                  <c:v>9.7187499999999996E-2</c:v>
                </c:pt>
                <c:pt idx="8241">
                  <c:v>9.7199074074074077E-2</c:v>
                </c:pt>
                <c:pt idx="8242">
                  <c:v>9.7210648148148157E-2</c:v>
                </c:pt>
                <c:pt idx="8243">
                  <c:v>9.7222222222222224E-2</c:v>
                </c:pt>
                <c:pt idx="8244">
                  <c:v>9.723379629629629E-2</c:v>
                </c:pt>
                <c:pt idx="8245">
                  <c:v>9.7245370370370357E-2</c:v>
                </c:pt>
                <c:pt idx="8246">
                  <c:v>9.7256944444444438E-2</c:v>
                </c:pt>
                <c:pt idx="8247">
                  <c:v>9.7268518518518518E-2</c:v>
                </c:pt>
                <c:pt idx="8248">
                  <c:v>9.7280092592592585E-2</c:v>
                </c:pt>
                <c:pt idx="8249">
                  <c:v>9.7291666666666665E-2</c:v>
                </c:pt>
                <c:pt idx="8250">
                  <c:v>9.7303240740740746E-2</c:v>
                </c:pt>
                <c:pt idx="8251">
                  <c:v>9.7314814814814812E-2</c:v>
                </c:pt>
                <c:pt idx="8252">
                  <c:v>9.7326388888888893E-2</c:v>
                </c:pt>
                <c:pt idx="8253">
                  <c:v>9.7337962962962973E-2</c:v>
                </c:pt>
                <c:pt idx="8254">
                  <c:v>9.734953703703704E-2</c:v>
                </c:pt>
                <c:pt idx="8255">
                  <c:v>9.736111111111112E-2</c:v>
                </c:pt>
                <c:pt idx="8256">
                  <c:v>9.7372685185185173E-2</c:v>
                </c:pt>
                <c:pt idx="8257">
                  <c:v>9.7384259259259254E-2</c:v>
                </c:pt>
                <c:pt idx="8258">
                  <c:v>9.7395833333333334E-2</c:v>
                </c:pt>
                <c:pt idx="8259">
                  <c:v>9.7407407407407401E-2</c:v>
                </c:pt>
                <c:pt idx="8260">
                  <c:v>9.7418981481481481E-2</c:v>
                </c:pt>
                <c:pt idx="8261">
                  <c:v>9.7430555555555562E-2</c:v>
                </c:pt>
                <c:pt idx="8262">
                  <c:v>9.7442129629629629E-2</c:v>
                </c:pt>
                <c:pt idx="8263">
                  <c:v>9.7453703703703709E-2</c:v>
                </c:pt>
                <c:pt idx="8264">
                  <c:v>9.746527777777779E-2</c:v>
                </c:pt>
                <c:pt idx="8265">
                  <c:v>9.7476851851851842E-2</c:v>
                </c:pt>
                <c:pt idx="8266">
                  <c:v>9.7488425925925923E-2</c:v>
                </c:pt>
                <c:pt idx="8267">
                  <c:v>9.7499999999999989E-2</c:v>
                </c:pt>
                <c:pt idx="8268">
                  <c:v>9.751157407407407E-2</c:v>
                </c:pt>
                <c:pt idx="8269">
                  <c:v>9.752314814814815E-2</c:v>
                </c:pt>
                <c:pt idx="8270">
                  <c:v>9.7534722222222217E-2</c:v>
                </c:pt>
                <c:pt idx="8271">
                  <c:v>9.7546296296296298E-2</c:v>
                </c:pt>
                <c:pt idx="8272">
                  <c:v>9.7557870370370378E-2</c:v>
                </c:pt>
                <c:pt idx="8273">
                  <c:v>9.7569444444444445E-2</c:v>
                </c:pt>
                <c:pt idx="8274">
                  <c:v>9.7581018518518525E-2</c:v>
                </c:pt>
                <c:pt idx="8275">
                  <c:v>9.7592592592592606E-2</c:v>
                </c:pt>
                <c:pt idx="8276">
                  <c:v>9.7604166666666672E-2</c:v>
                </c:pt>
                <c:pt idx="8277">
                  <c:v>9.7615740740740739E-2</c:v>
                </c:pt>
                <c:pt idx="8278">
                  <c:v>9.7627314814814806E-2</c:v>
                </c:pt>
                <c:pt idx="8279">
                  <c:v>9.7638888888888886E-2</c:v>
                </c:pt>
                <c:pt idx="8280">
                  <c:v>9.7650462962962967E-2</c:v>
                </c:pt>
                <c:pt idx="8281">
                  <c:v>9.7662037037037033E-2</c:v>
                </c:pt>
                <c:pt idx="8282">
                  <c:v>9.7673611111111114E-2</c:v>
                </c:pt>
                <c:pt idx="8283">
                  <c:v>9.7685185185185194E-2</c:v>
                </c:pt>
                <c:pt idx="8284">
                  <c:v>9.7696759259259261E-2</c:v>
                </c:pt>
                <c:pt idx="8285">
                  <c:v>9.7708333333333328E-2</c:v>
                </c:pt>
                <c:pt idx="8286">
                  <c:v>9.7719907407407394E-2</c:v>
                </c:pt>
                <c:pt idx="8287">
                  <c:v>9.7731481481481475E-2</c:v>
                </c:pt>
                <c:pt idx="8288">
                  <c:v>9.7743055555555555E-2</c:v>
                </c:pt>
                <c:pt idx="8289">
                  <c:v>9.7754629629629622E-2</c:v>
                </c:pt>
                <c:pt idx="8290">
                  <c:v>9.7766203703703702E-2</c:v>
                </c:pt>
                <c:pt idx="8291">
                  <c:v>9.7777777777777783E-2</c:v>
                </c:pt>
                <c:pt idx="8292">
                  <c:v>9.778935185185185E-2</c:v>
                </c:pt>
                <c:pt idx="8293">
                  <c:v>9.780092592592593E-2</c:v>
                </c:pt>
                <c:pt idx="8294">
                  <c:v>9.7812500000000011E-2</c:v>
                </c:pt>
                <c:pt idx="8295">
                  <c:v>9.7824074074074077E-2</c:v>
                </c:pt>
                <c:pt idx="8296">
                  <c:v>9.7835648148148158E-2</c:v>
                </c:pt>
                <c:pt idx="8297">
                  <c:v>9.784722222222221E-2</c:v>
                </c:pt>
                <c:pt idx="8298">
                  <c:v>9.7858796296296291E-2</c:v>
                </c:pt>
                <c:pt idx="8299">
                  <c:v>9.7870370370370371E-2</c:v>
                </c:pt>
                <c:pt idx="8300">
                  <c:v>9.7881944444444438E-2</c:v>
                </c:pt>
                <c:pt idx="8301">
                  <c:v>9.7893518518518519E-2</c:v>
                </c:pt>
                <c:pt idx="8302">
                  <c:v>9.7905092592592599E-2</c:v>
                </c:pt>
                <c:pt idx="8303">
                  <c:v>9.7916666666666666E-2</c:v>
                </c:pt>
                <c:pt idx="8304">
                  <c:v>9.7928240740740746E-2</c:v>
                </c:pt>
                <c:pt idx="8305">
                  <c:v>9.7939814814814827E-2</c:v>
                </c:pt>
                <c:pt idx="8306">
                  <c:v>9.795138888888888E-2</c:v>
                </c:pt>
                <c:pt idx="8307">
                  <c:v>9.796296296296296E-2</c:v>
                </c:pt>
                <c:pt idx="8308">
                  <c:v>9.7974537037037027E-2</c:v>
                </c:pt>
                <c:pt idx="8309">
                  <c:v>9.7986111111111107E-2</c:v>
                </c:pt>
                <c:pt idx="8310">
                  <c:v>9.7997685185185188E-2</c:v>
                </c:pt>
                <c:pt idx="8311">
                  <c:v>9.8009259259259254E-2</c:v>
                </c:pt>
                <c:pt idx="8312">
                  <c:v>9.8020833333333335E-2</c:v>
                </c:pt>
                <c:pt idx="8313">
                  <c:v>9.8032407407407415E-2</c:v>
                </c:pt>
                <c:pt idx="8314">
                  <c:v>9.8043981481481482E-2</c:v>
                </c:pt>
                <c:pt idx="8315">
                  <c:v>9.8055555555555562E-2</c:v>
                </c:pt>
                <c:pt idx="8316">
                  <c:v>9.8067129629629643E-2</c:v>
                </c:pt>
                <c:pt idx="8317">
                  <c:v>9.807870370370371E-2</c:v>
                </c:pt>
                <c:pt idx="8318">
                  <c:v>9.8090277777777776E-2</c:v>
                </c:pt>
                <c:pt idx="8319">
                  <c:v>9.8101851851851843E-2</c:v>
                </c:pt>
                <c:pt idx="8320">
                  <c:v>9.8113425925925923E-2</c:v>
                </c:pt>
                <c:pt idx="8321">
                  <c:v>9.8125000000000004E-2</c:v>
                </c:pt>
                <c:pt idx="8322">
                  <c:v>9.8136574074074071E-2</c:v>
                </c:pt>
                <c:pt idx="8323">
                  <c:v>9.8148148148148151E-2</c:v>
                </c:pt>
                <c:pt idx="8324">
                  <c:v>9.8159722222222232E-2</c:v>
                </c:pt>
                <c:pt idx="8325">
                  <c:v>9.8171296296296298E-2</c:v>
                </c:pt>
                <c:pt idx="8326">
                  <c:v>9.8182870370370365E-2</c:v>
                </c:pt>
                <c:pt idx="8327">
                  <c:v>9.8194444444444431E-2</c:v>
                </c:pt>
                <c:pt idx="8328">
                  <c:v>9.8206018518518512E-2</c:v>
                </c:pt>
                <c:pt idx="8329">
                  <c:v>9.8217592592592592E-2</c:v>
                </c:pt>
                <c:pt idx="8330">
                  <c:v>9.8229166666666659E-2</c:v>
                </c:pt>
                <c:pt idx="8331">
                  <c:v>9.824074074074074E-2</c:v>
                </c:pt>
                <c:pt idx="8332">
                  <c:v>9.825231481481482E-2</c:v>
                </c:pt>
                <c:pt idx="8333">
                  <c:v>9.8263888888888887E-2</c:v>
                </c:pt>
                <c:pt idx="8334">
                  <c:v>9.8275462962962967E-2</c:v>
                </c:pt>
                <c:pt idx="8335">
                  <c:v>9.8287037037037048E-2</c:v>
                </c:pt>
                <c:pt idx="8336">
                  <c:v>9.8298611111111114E-2</c:v>
                </c:pt>
                <c:pt idx="8337">
                  <c:v>9.8310185185185195E-2</c:v>
                </c:pt>
                <c:pt idx="8338">
                  <c:v>9.8321759259259248E-2</c:v>
                </c:pt>
                <c:pt idx="8339">
                  <c:v>9.8333333333333328E-2</c:v>
                </c:pt>
                <c:pt idx="8340">
                  <c:v>9.8344907407407409E-2</c:v>
                </c:pt>
                <c:pt idx="8341">
                  <c:v>9.8356481481481475E-2</c:v>
                </c:pt>
                <c:pt idx="8342">
                  <c:v>9.8368055555555556E-2</c:v>
                </c:pt>
                <c:pt idx="8343">
                  <c:v>9.8379629629629636E-2</c:v>
                </c:pt>
                <c:pt idx="8344">
                  <c:v>9.8391203703703703E-2</c:v>
                </c:pt>
                <c:pt idx="8345">
                  <c:v>9.8402777777777783E-2</c:v>
                </c:pt>
                <c:pt idx="8346">
                  <c:v>9.8414351851851836E-2</c:v>
                </c:pt>
                <c:pt idx="8347">
                  <c:v>9.8425925925925917E-2</c:v>
                </c:pt>
                <c:pt idx="8348">
                  <c:v>9.8437499999999997E-2</c:v>
                </c:pt>
                <c:pt idx="8349">
                  <c:v>9.8449074074074064E-2</c:v>
                </c:pt>
                <c:pt idx="8350">
                  <c:v>9.8460648148148144E-2</c:v>
                </c:pt>
                <c:pt idx="8351">
                  <c:v>9.8472222222222225E-2</c:v>
                </c:pt>
                <c:pt idx="8352">
                  <c:v>9.8483796296296292E-2</c:v>
                </c:pt>
                <c:pt idx="8353">
                  <c:v>9.8495370370370372E-2</c:v>
                </c:pt>
                <c:pt idx="8354">
                  <c:v>9.8506944444444453E-2</c:v>
                </c:pt>
                <c:pt idx="8355">
                  <c:v>9.8518518518518519E-2</c:v>
                </c:pt>
                <c:pt idx="8356">
                  <c:v>9.85300925925926E-2</c:v>
                </c:pt>
                <c:pt idx="8357">
                  <c:v>9.854166666666668E-2</c:v>
                </c:pt>
                <c:pt idx="8358">
                  <c:v>9.8553240740740747E-2</c:v>
                </c:pt>
                <c:pt idx="8359">
                  <c:v>9.8564814814814813E-2</c:v>
                </c:pt>
                <c:pt idx="8360">
                  <c:v>9.857638888888888E-2</c:v>
                </c:pt>
                <c:pt idx="8361">
                  <c:v>9.8587962962962961E-2</c:v>
                </c:pt>
                <c:pt idx="8362">
                  <c:v>9.8599537037037041E-2</c:v>
                </c:pt>
                <c:pt idx="8363">
                  <c:v>9.8611111111111108E-2</c:v>
                </c:pt>
                <c:pt idx="8364">
                  <c:v>9.8622685185185188E-2</c:v>
                </c:pt>
                <c:pt idx="8365">
                  <c:v>9.8634259259259269E-2</c:v>
                </c:pt>
                <c:pt idx="8366">
                  <c:v>9.8645833333333335E-2</c:v>
                </c:pt>
                <c:pt idx="8367">
                  <c:v>9.8657407407407402E-2</c:v>
                </c:pt>
                <c:pt idx="8368">
                  <c:v>9.8668981481481469E-2</c:v>
                </c:pt>
                <c:pt idx="8369">
                  <c:v>9.8680555555555549E-2</c:v>
                </c:pt>
                <c:pt idx="8370">
                  <c:v>9.869212962962963E-2</c:v>
                </c:pt>
                <c:pt idx="8371">
                  <c:v>9.8703703703703696E-2</c:v>
                </c:pt>
                <c:pt idx="8372">
                  <c:v>9.8715277777777777E-2</c:v>
                </c:pt>
                <c:pt idx="8373">
                  <c:v>9.8726851851851857E-2</c:v>
                </c:pt>
                <c:pt idx="8374">
                  <c:v>9.8738425925925924E-2</c:v>
                </c:pt>
                <c:pt idx="8375">
                  <c:v>9.8750000000000004E-2</c:v>
                </c:pt>
                <c:pt idx="8376">
                  <c:v>9.8761574074074085E-2</c:v>
                </c:pt>
                <c:pt idx="8377">
                  <c:v>9.8773148148148152E-2</c:v>
                </c:pt>
                <c:pt idx="8378">
                  <c:v>9.8784722222222232E-2</c:v>
                </c:pt>
                <c:pt idx="8379">
                  <c:v>9.8796296296296285E-2</c:v>
                </c:pt>
                <c:pt idx="8380">
                  <c:v>9.8807870370370365E-2</c:v>
                </c:pt>
                <c:pt idx="8381">
                  <c:v>9.8819444444444446E-2</c:v>
                </c:pt>
                <c:pt idx="8382">
                  <c:v>9.8831018518518512E-2</c:v>
                </c:pt>
                <c:pt idx="8383">
                  <c:v>9.8842592592592593E-2</c:v>
                </c:pt>
                <c:pt idx="8384">
                  <c:v>9.8854166666666674E-2</c:v>
                </c:pt>
                <c:pt idx="8385">
                  <c:v>9.886574074074074E-2</c:v>
                </c:pt>
                <c:pt idx="8386">
                  <c:v>9.8877314814814821E-2</c:v>
                </c:pt>
                <c:pt idx="8387">
                  <c:v>9.8888888888888873E-2</c:v>
                </c:pt>
                <c:pt idx="8388">
                  <c:v>9.8900462962962954E-2</c:v>
                </c:pt>
                <c:pt idx="8389">
                  <c:v>9.8912037037037034E-2</c:v>
                </c:pt>
                <c:pt idx="8390">
                  <c:v>9.8923611111111101E-2</c:v>
                </c:pt>
                <c:pt idx="8391">
                  <c:v>9.8935185185185182E-2</c:v>
                </c:pt>
                <c:pt idx="8392">
                  <c:v>9.8946759259259262E-2</c:v>
                </c:pt>
                <c:pt idx="8393">
                  <c:v>9.8958333333333329E-2</c:v>
                </c:pt>
                <c:pt idx="8394">
                  <c:v>9.8969907407407409E-2</c:v>
                </c:pt>
                <c:pt idx="8395">
                  <c:v>9.898148148148149E-2</c:v>
                </c:pt>
                <c:pt idx="8396">
                  <c:v>9.8993055555555556E-2</c:v>
                </c:pt>
                <c:pt idx="8397">
                  <c:v>9.9004629629629637E-2</c:v>
                </c:pt>
                <c:pt idx="8398">
                  <c:v>9.9016203703703717E-2</c:v>
                </c:pt>
                <c:pt idx="8399">
                  <c:v>9.9027777777777784E-2</c:v>
                </c:pt>
                <c:pt idx="8400">
                  <c:v>9.9039351851851851E-2</c:v>
                </c:pt>
                <c:pt idx="8401">
                  <c:v>9.9050925925925917E-2</c:v>
                </c:pt>
                <c:pt idx="8402">
                  <c:v>9.9062499999999998E-2</c:v>
                </c:pt>
                <c:pt idx="8403">
                  <c:v>9.9074074074074078E-2</c:v>
                </c:pt>
                <c:pt idx="8404">
                  <c:v>9.9085648148148145E-2</c:v>
                </c:pt>
                <c:pt idx="8405">
                  <c:v>9.9097222222222225E-2</c:v>
                </c:pt>
                <c:pt idx="8406">
                  <c:v>9.9108796296296306E-2</c:v>
                </c:pt>
                <c:pt idx="8407">
                  <c:v>9.9120370370370373E-2</c:v>
                </c:pt>
                <c:pt idx="8408">
                  <c:v>9.9131944444444439E-2</c:v>
                </c:pt>
                <c:pt idx="8409">
                  <c:v>9.9143518518518506E-2</c:v>
                </c:pt>
                <c:pt idx="8410">
                  <c:v>9.9155092592592586E-2</c:v>
                </c:pt>
                <c:pt idx="8411">
                  <c:v>9.9166666666666667E-2</c:v>
                </c:pt>
                <c:pt idx="8412">
                  <c:v>9.9178240740740733E-2</c:v>
                </c:pt>
                <c:pt idx="8413">
                  <c:v>9.9189814814814814E-2</c:v>
                </c:pt>
                <c:pt idx="8414">
                  <c:v>9.9201388888888895E-2</c:v>
                </c:pt>
                <c:pt idx="8415">
                  <c:v>9.9212962962962961E-2</c:v>
                </c:pt>
                <c:pt idx="8416">
                  <c:v>9.9224537037037042E-2</c:v>
                </c:pt>
                <c:pt idx="8417">
                  <c:v>9.9236111111111122E-2</c:v>
                </c:pt>
                <c:pt idx="8418">
                  <c:v>9.9247685185185189E-2</c:v>
                </c:pt>
                <c:pt idx="8419">
                  <c:v>9.9259259259259269E-2</c:v>
                </c:pt>
                <c:pt idx="8420">
                  <c:v>9.9270833333333322E-2</c:v>
                </c:pt>
                <c:pt idx="8421">
                  <c:v>9.9282407407407403E-2</c:v>
                </c:pt>
                <c:pt idx="8422">
                  <c:v>9.9293981481481483E-2</c:v>
                </c:pt>
                <c:pt idx="8423">
                  <c:v>9.930555555555555E-2</c:v>
                </c:pt>
                <c:pt idx="8424">
                  <c:v>9.931712962962963E-2</c:v>
                </c:pt>
                <c:pt idx="8425">
                  <c:v>9.9328703703703711E-2</c:v>
                </c:pt>
                <c:pt idx="8426">
                  <c:v>9.9340277777777777E-2</c:v>
                </c:pt>
                <c:pt idx="8427">
                  <c:v>9.9351851851851858E-2</c:v>
                </c:pt>
                <c:pt idx="8428">
                  <c:v>9.9363425925925911E-2</c:v>
                </c:pt>
                <c:pt idx="8429">
                  <c:v>9.9374999999999991E-2</c:v>
                </c:pt>
                <c:pt idx="8430">
                  <c:v>9.9386574074074072E-2</c:v>
                </c:pt>
                <c:pt idx="8431">
                  <c:v>9.9398148148148138E-2</c:v>
                </c:pt>
                <c:pt idx="8432">
                  <c:v>9.9409722222222219E-2</c:v>
                </c:pt>
                <c:pt idx="8433">
                  <c:v>9.9421296296296299E-2</c:v>
                </c:pt>
                <c:pt idx="8434">
                  <c:v>9.9432870370370366E-2</c:v>
                </c:pt>
                <c:pt idx="8435">
                  <c:v>9.9444444444444446E-2</c:v>
                </c:pt>
                <c:pt idx="8436">
                  <c:v>9.9456018518518527E-2</c:v>
                </c:pt>
                <c:pt idx="8437">
                  <c:v>9.9467592592592594E-2</c:v>
                </c:pt>
                <c:pt idx="8438">
                  <c:v>9.9479166666666674E-2</c:v>
                </c:pt>
                <c:pt idx="8439">
                  <c:v>9.9490740740740755E-2</c:v>
                </c:pt>
                <c:pt idx="8440">
                  <c:v>9.9502314814814821E-2</c:v>
                </c:pt>
                <c:pt idx="8441">
                  <c:v>9.9513888888888888E-2</c:v>
                </c:pt>
                <c:pt idx="8442">
                  <c:v>9.9525462962962954E-2</c:v>
                </c:pt>
                <c:pt idx="8443">
                  <c:v>9.9537037037037035E-2</c:v>
                </c:pt>
                <c:pt idx="8444">
                  <c:v>9.9548611111111115E-2</c:v>
                </c:pt>
                <c:pt idx="8445">
                  <c:v>9.9560185185185182E-2</c:v>
                </c:pt>
                <c:pt idx="8446">
                  <c:v>9.9571759259259263E-2</c:v>
                </c:pt>
                <c:pt idx="8447">
                  <c:v>9.9583333333333343E-2</c:v>
                </c:pt>
                <c:pt idx="8448">
                  <c:v>9.959490740740741E-2</c:v>
                </c:pt>
                <c:pt idx="8449">
                  <c:v>9.9606481481481476E-2</c:v>
                </c:pt>
                <c:pt idx="8450">
                  <c:v>9.9618055555555543E-2</c:v>
                </c:pt>
                <c:pt idx="8451">
                  <c:v>9.9629629629629624E-2</c:v>
                </c:pt>
                <c:pt idx="8452">
                  <c:v>9.9641203703703704E-2</c:v>
                </c:pt>
                <c:pt idx="8453">
                  <c:v>9.9652777777777771E-2</c:v>
                </c:pt>
                <c:pt idx="8454">
                  <c:v>9.9664351851851851E-2</c:v>
                </c:pt>
                <c:pt idx="8455">
                  <c:v>9.9675925925925932E-2</c:v>
                </c:pt>
                <c:pt idx="8456">
                  <c:v>9.9687499999999998E-2</c:v>
                </c:pt>
                <c:pt idx="8457">
                  <c:v>9.9699074074074079E-2</c:v>
                </c:pt>
                <c:pt idx="8458">
                  <c:v>9.9710648148148159E-2</c:v>
                </c:pt>
                <c:pt idx="8459">
                  <c:v>9.9722222222222226E-2</c:v>
                </c:pt>
                <c:pt idx="8460">
                  <c:v>9.9733796296296306E-2</c:v>
                </c:pt>
                <c:pt idx="8461">
                  <c:v>9.9745370370370359E-2</c:v>
                </c:pt>
                <c:pt idx="8462">
                  <c:v>9.975694444444444E-2</c:v>
                </c:pt>
                <c:pt idx="8463">
                  <c:v>9.976851851851852E-2</c:v>
                </c:pt>
                <c:pt idx="8464">
                  <c:v>9.9780092592592587E-2</c:v>
                </c:pt>
                <c:pt idx="8465">
                  <c:v>9.9791666666666667E-2</c:v>
                </c:pt>
                <c:pt idx="8466">
                  <c:v>9.9803240740740748E-2</c:v>
                </c:pt>
                <c:pt idx="8467">
                  <c:v>9.9814814814814815E-2</c:v>
                </c:pt>
                <c:pt idx="8468">
                  <c:v>9.9826388888888895E-2</c:v>
                </c:pt>
                <c:pt idx="8469">
                  <c:v>9.9837962962962948E-2</c:v>
                </c:pt>
                <c:pt idx="8470">
                  <c:v>9.9849537037037028E-2</c:v>
                </c:pt>
                <c:pt idx="8471">
                  <c:v>9.9861111111111109E-2</c:v>
                </c:pt>
                <c:pt idx="8472">
                  <c:v>9.9872685185185175E-2</c:v>
                </c:pt>
                <c:pt idx="8473">
                  <c:v>9.9884259259259256E-2</c:v>
                </c:pt>
                <c:pt idx="8474">
                  <c:v>9.9895833333333336E-2</c:v>
                </c:pt>
                <c:pt idx="8475">
                  <c:v>9.9907407407407403E-2</c:v>
                </c:pt>
                <c:pt idx="8476">
                  <c:v>9.9918981481481484E-2</c:v>
                </c:pt>
                <c:pt idx="8477">
                  <c:v>9.9930555555555564E-2</c:v>
                </c:pt>
                <c:pt idx="8478">
                  <c:v>9.9942129629629631E-2</c:v>
                </c:pt>
                <c:pt idx="8479">
                  <c:v>9.9953703703703711E-2</c:v>
                </c:pt>
                <c:pt idx="8480">
                  <c:v>9.9965277777777792E-2</c:v>
                </c:pt>
                <c:pt idx="8481">
                  <c:v>9.9976851851851845E-2</c:v>
                </c:pt>
                <c:pt idx="8482">
                  <c:v>9.9988425925925925E-2</c:v>
                </c:pt>
                <c:pt idx="8483">
                  <c:v>9.9999999999999992E-2</c:v>
                </c:pt>
                <c:pt idx="8484">
                  <c:v>0.10001157407407407</c:v>
                </c:pt>
                <c:pt idx="8485">
                  <c:v>0.10002314814814815</c:v>
                </c:pt>
                <c:pt idx="8486">
                  <c:v>0.10003472222222222</c:v>
                </c:pt>
                <c:pt idx="8487">
                  <c:v>0.1000462962962963</c:v>
                </c:pt>
                <c:pt idx="8488">
                  <c:v>0.10005787037037038</c:v>
                </c:pt>
                <c:pt idx="8489">
                  <c:v>0.10006944444444445</c:v>
                </c:pt>
                <c:pt idx="8490">
                  <c:v>0.10008101851851851</c:v>
                </c:pt>
                <c:pt idx="8491">
                  <c:v>0.10009259259259258</c:v>
                </c:pt>
                <c:pt idx="8492">
                  <c:v>0.10010416666666666</c:v>
                </c:pt>
                <c:pt idx="8493">
                  <c:v>0.10011574074074074</c:v>
                </c:pt>
                <c:pt idx="8494">
                  <c:v>0.10012731481481481</c:v>
                </c:pt>
                <c:pt idx="8495">
                  <c:v>0.10013888888888889</c:v>
                </c:pt>
                <c:pt idx="8496">
                  <c:v>0.10015046296296297</c:v>
                </c:pt>
                <c:pt idx="8497">
                  <c:v>0.10016203703703704</c:v>
                </c:pt>
                <c:pt idx="8498">
                  <c:v>0.10017361111111112</c:v>
                </c:pt>
                <c:pt idx="8499">
                  <c:v>0.1001851851851852</c:v>
                </c:pt>
                <c:pt idx="8500">
                  <c:v>0.10019675925925926</c:v>
                </c:pt>
                <c:pt idx="8501">
                  <c:v>0.10020833333333334</c:v>
                </c:pt>
                <c:pt idx="8502">
                  <c:v>0.1002199074074074</c:v>
                </c:pt>
                <c:pt idx="8503">
                  <c:v>0.10023148148148148</c:v>
                </c:pt>
                <c:pt idx="8504">
                  <c:v>0.10024305555555556</c:v>
                </c:pt>
                <c:pt idx="8505">
                  <c:v>0.10025462962962962</c:v>
                </c:pt>
                <c:pt idx="8506">
                  <c:v>0.1002662037037037</c:v>
                </c:pt>
                <c:pt idx="8507">
                  <c:v>0.10027777777777779</c:v>
                </c:pt>
                <c:pt idx="8508">
                  <c:v>0.10028935185185185</c:v>
                </c:pt>
                <c:pt idx="8509">
                  <c:v>0.10030092592592593</c:v>
                </c:pt>
                <c:pt idx="8510">
                  <c:v>0.10031249999999999</c:v>
                </c:pt>
                <c:pt idx="8511">
                  <c:v>0.10032407407407407</c:v>
                </c:pt>
                <c:pt idx="8512">
                  <c:v>0.10033564814814815</c:v>
                </c:pt>
                <c:pt idx="8513">
                  <c:v>0.10034722222222221</c:v>
                </c:pt>
                <c:pt idx="8514">
                  <c:v>0.10035879629629629</c:v>
                </c:pt>
                <c:pt idx="8515">
                  <c:v>0.10037037037037037</c:v>
                </c:pt>
                <c:pt idx="8516">
                  <c:v>0.10038194444444444</c:v>
                </c:pt>
                <c:pt idx="8517">
                  <c:v>0.10039351851851852</c:v>
                </c:pt>
                <c:pt idx="8518">
                  <c:v>0.1004050925925926</c:v>
                </c:pt>
                <c:pt idx="8519">
                  <c:v>0.10041666666666667</c:v>
                </c:pt>
                <c:pt idx="8520">
                  <c:v>0.10042824074074075</c:v>
                </c:pt>
                <c:pt idx="8521">
                  <c:v>0.10043981481481483</c:v>
                </c:pt>
                <c:pt idx="8522">
                  <c:v>0.10045138888888888</c:v>
                </c:pt>
                <c:pt idx="8523">
                  <c:v>0.10046296296296296</c:v>
                </c:pt>
                <c:pt idx="8524">
                  <c:v>0.10047453703703703</c:v>
                </c:pt>
                <c:pt idx="8525">
                  <c:v>0.10048611111111111</c:v>
                </c:pt>
                <c:pt idx="8526">
                  <c:v>0.10049768518518519</c:v>
                </c:pt>
                <c:pt idx="8527">
                  <c:v>0.10050925925925926</c:v>
                </c:pt>
                <c:pt idx="8528">
                  <c:v>0.10052083333333334</c:v>
                </c:pt>
                <c:pt idx="8529">
                  <c:v>0.10053240740740742</c:v>
                </c:pt>
                <c:pt idx="8530">
                  <c:v>0.10054398148148148</c:v>
                </c:pt>
                <c:pt idx="8531">
                  <c:v>0.10055555555555555</c:v>
                </c:pt>
                <c:pt idx="8532">
                  <c:v>0.10056712962962962</c:v>
                </c:pt>
                <c:pt idx="8533">
                  <c:v>0.1005787037037037</c:v>
                </c:pt>
                <c:pt idx="8534">
                  <c:v>0.10059027777777778</c:v>
                </c:pt>
                <c:pt idx="8535">
                  <c:v>0.10060185185185185</c:v>
                </c:pt>
                <c:pt idx="8536">
                  <c:v>0.10061342592592593</c:v>
                </c:pt>
                <c:pt idx="8537">
                  <c:v>0.10062500000000001</c:v>
                </c:pt>
                <c:pt idx="8538">
                  <c:v>0.10063657407407407</c:v>
                </c:pt>
                <c:pt idx="8539">
                  <c:v>0.10064814814814815</c:v>
                </c:pt>
                <c:pt idx="8540">
                  <c:v>0.10065972222222223</c:v>
                </c:pt>
                <c:pt idx="8541">
                  <c:v>0.1006712962962963</c:v>
                </c:pt>
                <c:pt idx="8542">
                  <c:v>0.10068287037037038</c:v>
                </c:pt>
                <c:pt idx="8543">
                  <c:v>0.10069444444444443</c:v>
                </c:pt>
                <c:pt idx="8544">
                  <c:v>0.10070601851851851</c:v>
                </c:pt>
                <c:pt idx="8545">
                  <c:v>0.10071759259259259</c:v>
                </c:pt>
                <c:pt idx="8546">
                  <c:v>0.10072916666666666</c:v>
                </c:pt>
                <c:pt idx="8547">
                  <c:v>0.10072916666666666</c:v>
                </c:pt>
                <c:pt idx="8548">
                  <c:v>0.10075231481481482</c:v>
                </c:pt>
                <c:pt idx="8549">
                  <c:v>0.10075231481481482</c:v>
                </c:pt>
                <c:pt idx="8550">
                  <c:v>0.10076388888888889</c:v>
                </c:pt>
                <c:pt idx="8551">
                  <c:v>0.10077546296296297</c:v>
                </c:pt>
                <c:pt idx="8552">
                  <c:v>0.10078703703703702</c:v>
                </c:pt>
                <c:pt idx="8553">
                  <c:v>0.1007986111111111</c:v>
                </c:pt>
                <c:pt idx="8554">
                  <c:v>0.10081018518518518</c:v>
                </c:pt>
                <c:pt idx="8555">
                  <c:v>0.10082175925925925</c:v>
                </c:pt>
                <c:pt idx="8556">
                  <c:v>0.10083333333333333</c:v>
                </c:pt>
                <c:pt idx="8557">
                  <c:v>0.10084490740740741</c:v>
                </c:pt>
                <c:pt idx="8558">
                  <c:v>0.10085648148148148</c:v>
                </c:pt>
                <c:pt idx="8559">
                  <c:v>0.10086805555555556</c:v>
                </c:pt>
                <c:pt idx="8560">
                  <c:v>0.10087962962962964</c:v>
                </c:pt>
                <c:pt idx="8561">
                  <c:v>0.10089120370370371</c:v>
                </c:pt>
                <c:pt idx="8562">
                  <c:v>0.10090277777777779</c:v>
                </c:pt>
                <c:pt idx="8563">
                  <c:v>0.10091435185185187</c:v>
                </c:pt>
                <c:pt idx="8564">
                  <c:v>0.10092592592592592</c:v>
                </c:pt>
                <c:pt idx="8565">
                  <c:v>0.1009375</c:v>
                </c:pt>
                <c:pt idx="8566">
                  <c:v>0.10094907407407407</c:v>
                </c:pt>
                <c:pt idx="8567">
                  <c:v>0.10096064814814815</c:v>
                </c:pt>
                <c:pt idx="8568">
                  <c:v>0.10097222222222223</c:v>
                </c:pt>
                <c:pt idx="8569">
                  <c:v>0.10098379629629629</c:v>
                </c:pt>
                <c:pt idx="8570">
                  <c:v>0.10099537037037037</c:v>
                </c:pt>
                <c:pt idx="8571">
                  <c:v>0.10100694444444445</c:v>
                </c:pt>
                <c:pt idx="8572">
                  <c:v>0.10101851851851851</c:v>
                </c:pt>
                <c:pt idx="8573">
                  <c:v>0.10103009259259259</c:v>
                </c:pt>
                <c:pt idx="8574">
                  <c:v>0.10104166666666665</c:v>
                </c:pt>
                <c:pt idx="8575">
                  <c:v>0.10105324074074074</c:v>
                </c:pt>
                <c:pt idx="8576">
                  <c:v>0.10106481481481482</c:v>
                </c:pt>
                <c:pt idx="8577">
                  <c:v>0.10107638888888888</c:v>
                </c:pt>
                <c:pt idx="8578">
                  <c:v>0.10108796296296296</c:v>
                </c:pt>
                <c:pt idx="8579">
                  <c:v>0.10109953703703704</c:v>
                </c:pt>
                <c:pt idx="8580">
                  <c:v>0.10111111111111111</c:v>
                </c:pt>
                <c:pt idx="8581">
                  <c:v>0.10112268518518519</c:v>
                </c:pt>
                <c:pt idx="8582">
                  <c:v>0.10113425925925927</c:v>
                </c:pt>
                <c:pt idx="8583">
                  <c:v>0.10114583333333334</c:v>
                </c:pt>
                <c:pt idx="8584">
                  <c:v>0.10115740740740742</c:v>
                </c:pt>
                <c:pt idx="8585">
                  <c:v>0.10116898148148147</c:v>
                </c:pt>
                <c:pt idx="8586">
                  <c:v>0.10118055555555555</c:v>
                </c:pt>
                <c:pt idx="8587">
                  <c:v>0.10119212962962963</c:v>
                </c:pt>
                <c:pt idx="8588">
                  <c:v>0.1012037037037037</c:v>
                </c:pt>
                <c:pt idx="8589">
                  <c:v>0.10121527777777778</c:v>
                </c:pt>
                <c:pt idx="8590">
                  <c:v>0.10122685185185186</c:v>
                </c:pt>
                <c:pt idx="8591">
                  <c:v>0.10123842592592593</c:v>
                </c:pt>
                <c:pt idx="8592">
                  <c:v>0.10125000000000001</c:v>
                </c:pt>
                <c:pt idx="8593">
                  <c:v>0.10126157407407406</c:v>
                </c:pt>
                <c:pt idx="8594">
                  <c:v>0.10127314814814814</c:v>
                </c:pt>
                <c:pt idx="8595">
                  <c:v>0.10128472222222222</c:v>
                </c:pt>
                <c:pt idx="8596">
                  <c:v>0.10129629629629629</c:v>
                </c:pt>
                <c:pt idx="8597">
                  <c:v>0.10130787037037037</c:v>
                </c:pt>
                <c:pt idx="8598">
                  <c:v>0.10131944444444445</c:v>
                </c:pt>
                <c:pt idx="8599">
                  <c:v>0.10133101851851851</c:v>
                </c:pt>
                <c:pt idx="8600">
                  <c:v>0.1013425925925926</c:v>
                </c:pt>
                <c:pt idx="8601">
                  <c:v>0.10135416666666668</c:v>
                </c:pt>
                <c:pt idx="8602">
                  <c:v>0.10136574074074074</c:v>
                </c:pt>
                <c:pt idx="8603">
                  <c:v>0.10137731481481482</c:v>
                </c:pt>
                <c:pt idx="8604">
                  <c:v>0.1013888888888889</c:v>
                </c:pt>
                <c:pt idx="8605">
                  <c:v>0.10140046296296296</c:v>
                </c:pt>
                <c:pt idx="8606">
                  <c:v>0.10141203703703704</c:v>
                </c:pt>
                <c:pt idx="8607">
                  <c:v>0.1014236111111111</c:v>
                </c:pt>
                <c:pt idx="8608">
                  <c:v>0.10143518518518518</c:v>
                </c:pt>
                <c:pt idx="8609">
                  <c:v>0.10144675925925926</c:v>
                </c:pt>
                <c:pt idx="8610">
                  <c:v>0.10145833333333333</c:v>
                </c:pt>
                <c:pt idx="8611">
                  <c:v>0.10146990740740741</c:v>
                </c:pt>
                <c:pt idx="8612">
                  <c:v>0.10148148148148149</c:v>
                </c:pt>
                <c:pt idx="8613">
                  <c:v>0.10149305555555554</c:v>
                </c:pt>
                <c:pt idx="8614">
                  <c:v>0.10150462962962963</c:v>
                </c:pt>
                <c:pt idx="8615">
                  <c:v>0.10151620370370369</c:v>
                </c:pt>
                <c:pt idx="8616">
                  <c:v>0.10152777777777777</c:v>
                </c:pt>
                <c:pt idx="8617">
                  <c:v>0.10153935185185185</c:v>
                </c:pt>
                <c:pt idx="8618">
                  <c:v>0.10155092592592592</c:v>
                </c:pt>
                <c:pt idx="8619">
                  <c:v>0.1015625</c:v>
                </c:pt>
                <c:pt idx="8620">
                  <c:v>0.10157407407407408</c:v>
                </c:pt>
                <c:pt idx="8621">
                  <c:v>0.10158564814814815</c:v>
                </c:pt>
                <c:pt idx="8622">
                  <c:v>0.10159722222222223</c:v>
                </c:pt>
                <c:pt idx="8623">
                  <c:v>0.10160879629629631</c:v>
                </c:pt>
                <c:pt idx="8624">
                  <c:v>0.10162037037037037</c:v>
                </c:pt>
                <c:pt idx="8625">
                  <c:v>0.10163194444444446</c:v>
                </c:pt>
                <c:pt idx="8626">
                  <c:v>0.10164351851851851</c:v>
                </c:pt>
                <c:pt idx="8627">
                  <c:v>0.10165509259259259</c:v>
                </c:pt>
                <c:pt idx="8628">
                  <c:v>0.10166666666666667</c:v>
                </c:pt>
                <c:pt idx="8629">
                  <c:v>0.10167824074074074</c:v>
                </c:pt>
                <c:pt idx="8630">
                  <c:v>0.10168981481481482</c:v>
                </c:pt>
                <c:pt idx="8631">
                  <c:v>0.1017013888888889</c:v>
                </c:pt>
                <c:pt idx="8632">
                  <c:v>0.10171296296296296</c:v>
                </c:pt>
                <c:pt idx="8633">
                  <c:v>0.10172453703703704</c:v>
                </c:pt>
                <c:pt idx="8634">
                  <c:v>0.1017361111111111</c:v>
                </c:pt>
                <c:pt idx="8635">
                  <c:v>0.10174768518518518</c:v>
                </c:pt>
                <c:pt idx="8636">
                  <c:v>0.10175925925925926</c:v>
                </c:pt>
                <c:pt idx="8637">
                  <c:v>0.10177083333333332</c:v>
                </c:pt>
                <c:pt idx="8638">
                  <c:v>0.1017824074074074</c:v>
                </c:pt>
                <c:pt idx="8639">
                  <c:v>0.10179398148148149</c:v>
                </c:pt>
                <c:pt idx="8640">
                  <c:v>0.10180555555555555</c:v>
                </c:pt>
                <c:pt idx="8641">
                  <c:v>0.10181712962962963</c:v>
                </c:pt>
                <c:pt idx="8642">
                  <c:v>0.10182870370370371</c:v>
                </c:pt>
                <c:pt idx="8643">
                  <c:v>0.10184027777777778</c:v>
                </c:pt>
                <c:pt idx="8644">
                  <c:v>0.10185185185185186</c:v>
                </c:pt>
                <c:pt idx="8645">
                  <c:v>0.10186342592592594</c:v>
                </c:pt>
                <c:pt idx="8646">
                  <c:v>0.10187499999999999</c:v>
                </c:pt>
                <c:pt idx="8647">
                  <c:v>0.10188657407407407</c:v>
                </c:pt>
                <c:pt idx="8648">
                  <c:v>0.10189814814814814</c:v>
                </c:pt>
                <c:pt idx="8649">
                  <c:v>0.10190972222222222</c:v>
                </c:pt>
                <c:pt idx="8650">
                  <c:v>0.1019212962962963</c:v>
                </c:pt>
                <c:pt idx="8651">
                  <c:v>0.10193287037037037</c:v>
                </c:pt>
                <c:pt idx="8652">
                  <c:v>0.10194444444444445</c:v>
                </c:pt>
                <c:pt idx="8653">
                  <c:v>0.10195601851851853</c:v>
                </c:pt>
                <c:pt idx="8654">
                  <c:v>0.10196759259259258</c:v>
                </c:pt>
                <c:pt idx="8655">
                  <c:v>0.10197916666666666</c:v>
                </c:pt>
                <c:pt idx="8656">
                  <c:v>0.10199074074074073</c:v>
                </c:pt>
                <c:pt idx="8657">
                  <c:v>0.10200231481481481</c:v>
                </c:pt>
                <c:pt idx="8658">
                  <c:v>0.10201388888888889</c:v>
                </c:pt>
                <c:pt idx="8659">
                  <c:v>0.10202546296296296</c:v>
                </c:pt>
                <c:pt idx="8660">
                  <c:v>0.10203703703703704</c:v>
                </c:pt>
                <c:pt idx="8661">
                  <c:v>0.10204861111111112</c:v>
                </c:pt>
                <c:pt idx="8662">
                  <c:v>0.10206018518518518</c:v>
                </c:pt>
                <c:pt idx="8663">
                  <c:v>0.10207175925925926</c:v>
                </c:pt>
                <c:pt idx="8664">
                  <c:v>0.10208333333333335</c:v>
                </c:pt>
                <c:pt idx="8665">
                  <c:v>0.10209490740740741</c:v>
                </c:pt>
                <c:pt idx="8666">
                  <c:v>0.10210648148148149</c:v>
                </c:pt>
                <c:pt idx="8667">
                  <c:v>0.10211805555555555</c:v>
                </c:pt>
                <c:pt idx="8668">
                  <c:v>0.10212962962962963</c:v>
                </c:pt>
                <c:pt idx="8669">
                  <c:v>0.10214120370370371</c:v>
                </c:pt>
                <c:pt idx="8670">
                  <c:v>0.10215277777777777</c:v>
                </c:pt>
                <c:pt idx="8671">
                  <c:v>0.10216435185185185</c:v>
                </c:pt>
                <c:pt idx="8672">
                  <c:v>0.10217592592592593</c:v>
                </c:pt>
                <c:pt idx="8673">
                  <c:v>0.1021875</c:v>
                </c:pt>
                <c:pt idx="8674">
                  <c:v>0.10219907407407408</c:v>
                </c:pt>
                <c:pt idx="8675">
                  <c:v>0.10221064814814813</c:v>
                </c:pt>
                <c:pt idx="8676">
                  <c:v>0.10222222222222221</c:v>
                </c:pt>
                <c:pt idx="8677">
                  <c:v>0.10223379629629629</c:v>
                </c:pt>
                <c:pt idx="8678">
                  <c:v>0.10224537037037036</c:v>
                </c:pt>
                <c:pt idx="8679">
                  <c:v>0.10225694444444444</c:v>
                </c:pt>
                <c:pt idx="8680">
                  <c:v>0.10226851851851852</c:v>
                </c:pt>
                <c:pt idx="8681">
                  <c:v>0.10228009259259259</c:v>
                </c:pt>
                <c:pt idx="8682">
                  <c:v>0.10229166666666667</c:v>
                </c:pt>
                <c:pt idx="8683">
                  <c:v>0.10230324074074075</c:v>
                </c:pt>
                <c:pt idx="8684">
                  <c:v>0.10231481481481482</c:v>
                </c:pt>
                <c:pt idx="8685">
                  <c:v>0.1023263888888889</c:v>
                </c:pt>
                <c:pt idx="8686">
                  <c:v>0.10233796296296298</c:v>
                </c:pt>
                <c:pt idx="8687">
                  <c:v>0.10234953703703703</c:v>
                </c:pt>
                <c:pt idx="8688">
                  <c:v>0.10236111111111111</c:v>
                </c:pt>
                <c:pt idx="8689">
                  <c:v>0.10237268518518518</c:v>
                </c:pt>
                <c:pt idx="8690">
                  <c:v>0.10238425925925926</c:v>
                </c:pt>
                <c:pt idx="8691">
                  <c:v>0.10239583333333334</c:v>
                </c:pt>
                <c:pt idx="8692">
                  <c:v>0.10240740740740741</c:v>
                </c:pt>
                <c:pt idx="8693">
                  <c:v>0.10241898148148149</c:v>
                </c:pt>
                <c:pt idx="8694">
                  <c:v>0.10243055555555557</c:v>
                </c:pt>
                <c:pt idx="8695">
                  <c:v>0.10244212962962962</c:v>
                </c:pt>
                <c:pt idx="8696">
                  <c:v>0.1024537037037037</c:v>
                </c:pt>
                <c:pt idx="8697">
                  <c:v>0.10246527777777777</c:v>
                </c:pt>
                <c:pt idx="8698">
                  <c:v>0.10247685185185185</c:v>
                </c:pt>
                <c:pt idx="8699">
                  <c:v>0.10248842592592593</c:v>
                </c:pt>
                <c:pt idx="8700">
                  <c:v>0.10249999999999999</c:v>
                </c:pt>
                <c:pt idx="8701">
                  <c:v>0.10251157407407407</c:v>
                </c:pt>
                <c:pt idx="8702">
                  <c:v>0.10252314814814815</c:v>
                </c:pt>
                <c:pt idx="8703">
                  <c:v>0.10253472222222222</c:v>
                </c:pt>
                <c:pt idx="8704">
                  <c:v>0.1025462962962963</c:v>
                </c:pt>
                <c:pt idx="8705">
                  <c:v>0.10255787037037038</c:v>
                </c:pt>
                <c:pt idx="8706">
                  <c:v>0.10256944444444445</c:v>
                </c:pt>
                <c:pt idx="8707">
                  <c:v>0.10258101851851852</c:v>
                </c:pt>
                <c:pt idx="8708">
                  <c:v>0.10259259259259258</c:v>
                </c:pt>
                <c:pt idx="8709">
                  <c:v>0.10260416666666666</c:v>
                </c:pt>
                <c:pt idx="8710">
                  <c:v>0.10261574074074074</c:v>
                </c:pt>
                <c:pt idx="8711">
                  <c:v>0.10262731481481481</c:v>
                </c:pt>
                <c:pt idx="8712">
                  <c:v>0.10263888888888889</c:v>
                </c:pt>
                <c:pt idx="8713">
                  <c:v>0.10265046296296297</c:v>
                </c:pt>
                <c:pt idx="8714">
                  <c:v>0.10266203703703704</c:v>
                </c:pt>
                <c:pt idx="8715">
                  <c:v>0.10267361111111112</c:v>
                </c:pt>
                <c:pt idx="8716">
                  <c:v>0.10268518518518517</c:v>
                </c:pt>
                <c:pt idx="8717">
                  <c:v>0.10269675925925925</c:v>
                </c:pt>
                <c:pt idx="8718">
                  <c:v>0.10270833333333333</c:v>
                </c:pt>
                <c:pt idx="8719">
                  <c:v>0.1027199074074074</c:v>
                </c:pt>
                <c:pt idx="8720">
                  <c:v>0.10273148148148148</c:v>
                </c:pt>
                <c:pt idx="8721">
                  <c:v>0.10274305555555556</c:v>
                </c:pt>
                <c:pt idx="8722">
                  <c:v>0.10275462962962963</c:v>
                </c:pt>
                <c:pt idx="8723">
                  <c:v>0.10276620370370371</c:v>
                </c:pt>
                <c:pt idx="8724">
                  <c:v>0.10277777777777779</c:v>
                </c:pt>
                <c:pt idx="8725">
                  <c:v>0.10278935185185185</c:v>
                </c:pt>
                <c:pt idx="8726">
                  <c:v>0.10280092592592593</c:v>
                </c:pt>
                <c:pt idx="8727">
                  <c:v>0.10281250000000001</c:v>
                </c:pt>
                <c:pt idx="8728">
                  <c:v>0.10282407407407407</c:v>
                </c:pt>
                <c:pt idx="8729">
                  <c:v>0.10283564814814815</c:v>
                </c:pt>
                <c:pt idx="8730">
                  <c:v>0.10284722222222221</c:v>
                </c:pt>
                <c:pt idx="8731">
                  <c:v>0.1028587962962963</c:v>
                </c:pt>
                <c:pt idx="8732">
                  <c:v>0.10287037037037038</c:v>
                </c:pt>
                <c:pt idx="8733">
                  <c:v>0.10288194444444444</c:v>
                </c:pt>
                <c:pt idx="8734">
                  <c:v>0.10289351851851852</c:v>
                </c:pt>
                <c:pt idx="8735">
                  <c:v>0.1029050925925926</c:v>
                </c:pt>
                <c:pt idx="8736">
                  <c:v>0.10291666666666666</c:v>
                </c:pt>
                <c:pt idx="8737">
                  <c:v>0.10292824074074074</c:v>
                </c:pt>
                <c:pt idx="8738">
                  <c:v>0.1029398148148148</c:v>
                </c:pt>
                <c:pt idx="8739">
                  <c:v>0.10295138888888888</c:v>
                </c:pt>
                <c:pt idx="8740">
                  <c:v>0.10296296296296296</c:v>
                </c:pt>
                <c:pt idx="8741">
                  <c:v>0.10297453703703703</c:v>
                </c:pt>
                <c:pt idx="8742">
                  <c:v>0.10298611111111111</c:v>
                </c:pt>
                <c:pt idx="8743">
                  <c:v>0.10299768518518519</c:v>
                </c:pt>
                <c:pt idx="8744">
                  <c:v>0.10300925925925926</c:v>
                </c:pt>
                <c:pt idx="8745">
                  <c:v>0.10302083333333334</c:v>
                </c:pt>
                <c:pt idx="8746">
                  <c:v>0.10303240740740742</c:v>
                </c:pt>
                <c:pt idx="8747">
                  <c:v>0.10304398148148149</c:v>
                </c:pt>
                <c:pt idx="8748">
                  <c:v>0.10305555555555555</c:v>
                </c:pt>
                <c:pt idx="8749">
                  <c:v>0.10306712962962962</c:v>
                </c:pt>
                <c:pt idx="8750">
                  <c:v>0.1030787037037037</c:v>
                </c:pt>
                <c:pt idx="8751">
                  <c:v>0.10309027777777778</c:v>
                </c:pt>
                <c:pt idx="8752">
                  <c:v>0.10310185185185185</c:v>
                </c:pt>
                <c:pt idx="8753">
                  <c:v>0.10311342592592593</c:v>
                </c:pt>
                <c:pt idx="8754">
                  <c:v>0.10312500000000001</c:v>
                </c:pt>
                <c:pt idx="8755">
                  <c:v>0.10313657407407407</c:v>
                </c:pt>
                <c:pt idx="8756">
                  <c:v>0.10314814814814816</c:v>
                </c:pt>
                <c:pt idx="8757">
                  <c:v>0.10315972222222221</c:v>
                </c:pt>
                <c:pt idx="8758">
                  <c:v>0.10317129629629629</c:v>
                </c:pt>
                <c:pt idx="8759">
                  <c:v>0.10318287037037037</c:v>
                </c:pt>
                <c:pt idx="8760">
                  <c:v>0.10319444444444444</c:v>
                </c:pt>
                <c:pt idx="8761">
                  <c:v>0.10320601851851852</c:v>
                </c:pt>
                <c:pt idx="8762">
                  <c:v>0.1032175925925926</c:v>
                </c:pt>
                <c:pt idx="8763">
                  <c:v>0.10322916666666666</c:v>
                </c:pt>
                <c:pt idx="8764">
                  <c:v>0.10324074074074074</c:v>
                </c:pt>
                <c:pt idx="8765">
                  <c:v>0.10325231481481482</c:v>
                </c:pt>
                <c:pt idx="8766">
                  <c:v>0.10326388888888889</c:v>
                </c:pt>
                <c:pt idx="8767">
                  <c:v>0.10327546296296297</c:v>
                </c:pt>
                <c:pt idx="8768">
                  <c:v>0.10328703703703705</c:v>
                </c:pt>
                <c:pt idx="8769">
                  <c:v>0.1032986111111111</c:v>
                </c:pt>
                <c:pt idx="8770">
                  <c:v>0.10331018518518519</c:v>
                </c:pt>
                <c:pt idx="8771">
                  <c:v>0.10332175925925925</c:v>
                </c:pt>
                <c:pt idx="8772">
                  <c:v>0.10333333333333333</c:v>
                </c:pt>
                <c:pt idx="8773">
                  <c:v>0.10334490740740741</c:v>
                </c:pt>
                <c:pt idx="8774">
                  <c:v>0.10335648148148148</c:v>
                </c:pt>
                <c:pt idx="8775">
                  <c:v>0.10336805555555556</c:v>
                </c:pt>
                <c:pt idx="8776">
                  <c:v>0.10337962962962964</c:v>
                </c:pt>
                <c:pt idx="8777">
                  <c:v>0.10339120370370369</c:v>
                </c:pt>
                <c:pt idx="8778">
                  <c:v>0.10340277777777777</c:v>
                </c:pt>
                <c:pt idx="8779">
                  <c:v>0.10341435185185184</c:v>
                </c:pt>
                <c:pt idx="8780">
                  <c:v>0.10342592592592592</c:v>
                </c:pt>
                <c:pt idx="8781">
                  <c:v>0.1034375</c:v>
                </c:pt>
                <c:pt idx="8782">
                  <c:v>0.10344907407407407</c:v>
                </c:pt>
                <c:pt idx="8783">
                  <c:v>0.10346064814814815</c:v>
                </c:pt>
                <c:pt idx="8784">
                  <c:v>0.10347222222222223</c:v>
                </c:pt>
                <c:pt idx="8785">
                  <c:v>0.1034837962962963</c:v>
                </c:pt>
                <c:pt idx="8786">
                  <c:v>0.10349537037037038</c:v>
                </c:pt>
                <c:pt idx="8787">
                  <c:v>0.10350694444444446</c:v>
                </c:pt>
                <c:pt idx="8788">
                  <c:v>0.10351851851851852</c:v>
                </c:pt>
                <c:pt idx="8789">
                  <c:v>0.10353009259259259</c:v>
                </c:pt>
                <c:pt idx="8790">
                  <c:v>0.10354166666666666</c:v>
                </c:pt>
                <c:pt idx="8791">
                  <c:v>0.10355324074074074</c:v>
                </c:pt>
                <c:pt idx="8792">
                  <c:v>0.10356481481481482</c:v>
                </c:pt>
                <c:pt idx="8793">
                  <c:v>0.10357638888888888</c:v>
                </c:pt>
                <c:pt idx="8794">
                  <c:v>0.10358796296296297</c:v>
                </c:pt>
                <c:pt idx="8795">
                  <c:v>0.10359953703703705</c:v>
                </c:pt>
                <c:pt idx="8796">
                  <c:v>0.10361111111111111</c:v>
                </c:pt>
                <c:pt idx="8797">
                  <c:v>0.10362268518518518</c:v>
                </c:pt>
                <c:pt idx="8798">
                  <c:v>0.10363425925925925</c:v>
                </c:pt>
                <c:pt idx="8799">
                  <c:v>0.10364583333333333</c:v>
                </c:pt>
                <c:pt idx="8800">
                  <c:v>0.10365740740740741</c:v>
                </c:pt>
                <c:pt idx="8801">
                  <c:v>0.10366898148148147</c:v>
                </c:pt>
                <c:pt idx="8802">
                  <c:v>0.10368055555555555</c:v>
                </c:pt>
                <c:pt idx="8803">
                  <c:v>0.10369212962962963</c:v>
                </c:pt>
                <c:pt idx="8804">
                  <c:v>0.1037037037037037</c:v>
                </c:pt>
                <c:pt idx="8805">
                  <c:v>0.10371527777777778</c:v>
                </c:pt>
                <c:pt idx="8806">
                  <c:v>0.10372685185185186</c:v>
                </c:pt>
                <c:pt idx="8807">
                  <c:v>0.10373842592592593</c:v>
                </c:pt>
                <c:pt idx="8808">
                  <c:v>0.10375000000000001</c:v>
                </c:pt>
                <c:pt idx="8809">
                  <c:v>0.10376157407407409</c:v>
                </c:pt>
                <c:pt idx="8810">
                  <c:v>0.10377314814814814</c:v>
                </c:pt>
                <c:pt idx="8811">
                  <c:v>0.10378472222222222</c:v>
                </c:pt>
                <c:pt idx="8812">
                  <c:v>0.10379629629629629</c:v>
                </c:pt>
                <c:pt idx="8813">
                  <c:v>0.10380787037037037</c:v>
                </c:pt>
                <c:pt idx="8814">
                  <c:v>0.10381944444444445</c:v>
                </c:pt>
                <c:pt idx="8815">
                  <c:v>0.10383101851851852</c:v>
                </c:pt>
                <c:pt idx="8816">
                  <c:v>0.1038425925925926</c:v>
                </c:pt>
                <c:pt idx="8817">
                  <c:v>0.10385416666666668</c:v>
                </c:pt>
                <c:pt idx="8818">
                  <c:v>0.10386574074074073</c:v>
                </c:pt>
                <c:pt idx="8819">
                  <c:v>0.10387731481481481</c:v>
                </c:pt>
                <c:pt idx="8820">
                  <c:v>0.10388888888888888</c:v>
                </c:pt>
                <c:pt idx="8821">
                  <c:v>0.10390046296296296</c:v>
                </c:pt>
                <c:pt idx="8822">
                  <c:v>0.10391203703703704</c:v>
                </c:pt>
                <c:pt idx="8823">
                  <c:v>0.10392361111111111</c:v>
                </c:pt>
                <c:pt idx="8824">
                  <c:v>0.10393518518518519</c:v>
                </c:pt>
                <c:pt idx="8825">
                  <c:v>0.10394675925925927</c:v>
                </c:pt>
                <c:pt idx="8826">
                  <c:v>0.10395833333333333</c:v>
                </c:pt>
                <c:pt idx="8827">
                  <c:v>0.10396990740740741</c:v>
                </c:pt>
                <c:pt idx="8828">
                  <c:v>0.10398148148148149</c:v>
                </c:pt>
                <c:pt idx="8829">
                  <c:v>0.10399305555555556</c:v>
                </c:pt>
                <c:pt idx="8830">
                  <c:v>0.10400462962962963</c:v>
                </c:pt>
                <c:pt idx="8831">
                  <c:v>0.10401620370370369</c:v>
                </c:pt>
                <c:pt idx="8832">
                  <c:v>0.10402777777777777</c:v>
                </c:pt>
                <c:pt idx="8833">
                  <c:v>0.10403935185185186</c:v>
                </c:pt>
                <c:pt idx="8834">
                  <c:v>0.10405092592592592</c:v>
                </c:pt>
                <c:pt idx="8835">
                  <c:v>0.1040625</c:v>
                </c:pt>
                <c:pt idx="8836">
                  <c:v>0.10407407407407408</c:v>
                </c:pt>
                <c:pt idx="8837">
                  <c:v>0.10408564814814815</c:v>
                </c:pt>
                <c:pt idx="8838">
                  <c:v>0.10409722222222222</c:v>
                </c:pt>
                <c:pt idx="8839">
                  <c:v>0.10410879629629628</c:v>
                </c:pt>
                <c:pt idx="8840">
                  <c:v>0.10412037037037036</c:v>
                </c:pt>
                <c:pt idx="8841">
                  <c:v>0.10413194444444444</c:v>
                </c:pt>
                <c:pt idx="8842">
                  <c:v>0.10414351851851851</c:v>
                </c:pt>
                <c:pt idx="8843">
                  <c:v>0.10415509259259259</c:v>
                </c:pt>
                <c:pt idx="8844">
                  <c:v>0.10416666666666667</c:v>
                </c:pt>
                <c:pt idx="8845">
                  <c:v>0.10417824074074074</c:v>
                </c:pt>
                <c:pt idx="8846">
                  <c:v>0.10418981481481482</c:v>
                </c:pt>
                <c:pt idx="8847">
                  <c:v>0.1042013888888889</c:v>
                </c:pt>
                <c:pt idx="8848">
                  <c:v>0.10421296296296297</c:v>
                </c:pt>
                <c:pt idx="8849">
                  <c:v>0.10422453703703705</c:v>
                </c:pt>
                <c:pt idx="8850">
                  <c:v>0.10423611111111113</c:v>
                </c:pt>
                <c:pt idx="8851">
                  <c:v>0.10424768518518518</c:v>
                </c:pt>
                <c:pt idx="8852">
                  <c:v>0.10425925925925926</c:v>
                </c:pt>
                <c:pt idx="8853">
                  <c:v>0.10427083333333333</c:v>
                </c:pt>
                <c:pt idx="8854">
                  <c:v>0.10428240740740741</c:v>
                </c:pt>
                <c:pt idx="8855">
                  <c:v>0.10429398148148149</c:v>
                </c:pt>
                <c:pt idx="8856">
                  <c:v>0.10430555555555555</c:v>
                </c:pt>
                <c:pt idx="8857">
                  <c:v>0.10431712962962963</c:v>
                </c:pt>
                <c:pt idx="8858">
                  <c:v>0.10432870370370372</c:v>
                </c:pt>
                <c:pt idx="8859">
                  <c:v>0.10434027777777777</c:v>
                </c:pt>
                <c:pt idx="8860">
                  <c:v>0.10435185185185185</c:v>
                </c:pt>
                <c:pt idx="8861">
                  <c:v>0.10436342592592592</c:v>
                </c:pt>
                <c:pt idx="8862">
                  <c:v>0.104375</c:v>
                </c:pt>
                <c:pt idx="8863">
                  <c:v>0.10438657407407408</c:v>
                </c:pt>
                <c:pt idx="8864">
                  <c:v>0.10439814814814814</c:v>
                </c:pt>
                <c:pt idx="8865">
                  <c:v>0.10440972222222222</c:v>
                </c:pt>
                <c:pt idx="8866">
                  <c:v>0.1044212962962963</c:v>
                </c:pt>
                <c:pt idx="8867">
                  <c:v>0.10443287037037037</c:v>
                </c:pt>
                <c:pt idx="8868">
                  <c:v>0.10444444444444445</c:v>
                </c:pt>
                <c:pt idx="8869">
                  <c:v>0.10445601851851853</c:v>
                </c:pt>
                <c:pt idx="8870">
                  <c:v>0.1044675925925926</c:v>
                </c:pt>
                <c:pt idx="8871">
                  <c:v>0.10447916666666666</c:v>
                </c:pt>
                <c:pt idx="8872">
                  <c:v>0.10449074074074073</c:v>
                </c:pt>
                <c:pt idx="8873">
                  <c:v>0.10450231481481481</c:v>
                </c:pt>
                <c:pt idx="8874">
                  <c:v>0.10451388888888889</c:v>
                </c:pt>
                <c:pt idx="8875">
                  <c:v>0.10452546296296296</c:v>
                </c:pt>
                <c:pt idx="8876">
                  <c:v>0.10453703703703704</c:v>
                </c:pt>
                <c:pt idx="8877">
                  <c:v>0.10454861111111112</c:v>
                </c:pt>
                <c:pt idx="8878">
                  <c:v>0.10456018518518519</c:v>
                </c:pt>
                <c:pt idx="8879">
                  <c:v>0.10457175925925925</c:v>
                </c:pt>
                <c:pt idx="8880">
                  <c:v>0.10458333333333332</c:v>
                </c:pt>
                <c:pt idx="8881">
                  <c:v>0.1045949074074074</c:v>
                </c:pt>
                <c:pt idx="8882">
                  <c:v>0.10460648148148148</c:v>
                </c:pt>
                <c:pt idx="8883">
                  <c:v>0.10461805555555555</c:v>
                </c:pt>
                <c:pt idx="8884">
                  <c:v>0.10462962962962963</c:v>
                </c:pt>
                <c:pt idx="8885">
                  <c:v>0.10464120370370371</c:v>
                </c:pt>
                <c:pt idx="8886">
                  <c:v>0.10465277777777778</c:v>
                </c:pt>
                <c:pt idx="8887">
                  <c:v>0.10466435185185186</c:v>
                </c:pt>
                <c:pt idx="8888">
                  <c:v>0.10467592592592594</c:v>
                </c:pt>
                <c:pt idx="8889">
                  <c:v>0.1046875</c:v>
                </c:pt>
                <c:pt idx="8890">
                  <c:v>0.10469907407407408</c:v>
                </c:pt>
                <c:pt idx="8891">
                  <c:v>0.10471064814814816</c:v>
                </c:pt>
                <c:pt idx="8892">
                  <c:v>0.10472222222222222</c:v>
                </c:pt>
                <c:pt idx="8893">
                  <c:v>0.1047337962962963</c:v>
                </c:pt>
                <c:pt idx="8894">
                  <c:v>0.10474537037037036</c:v>
                </c:pt>
                <c:pt idx="8895">
                  <c:v>0.10475694444444444</c:v>
                </c:pt>
                <c:pt idx="8896">
                  <c:v>0.10476851851851852</c:v>
                </c:pt>
                <c:pt idx="8897">
                  <c:v>0.10478009259259259</c:v>
                </c:pt>
                <c:pt idx="8898">
                  <c:v>0.10479166666666667</c:v>
                </c:pt>
                <c:pt idx="8899">
                  <c:v>0.10480324074074075</c:v>
                </c:pt>
                <c:pt idx="8900">
                  <c:v>0.10481481481481481</c:v>
                </c:pt>
                <c:pt idx="8901">
                  <c:v>0.10482638888888889</c:v>
                </c:pt>
                <c:pt idx="8902">
                  <c:v>0.10483796296296295</c:v>
                </c:pt>
                <c:pt idx="8903">
                  <c:v>0.10484953703703703</c:v>
                </c:pt>
                <c:pt idx="8904">
                  <c:v>0.10486111111111111</c:v>
                </c:pt>
                <c:pt idx="8905">
                  <c:v>0.10487268518518518</c:v>
                </c:pt>
                <c:pt idx="8906">
                  <c:v>0.10488425925925926</c:v>
                </c:pt>
                <c:pt idx="8907">
                  <c:v>0.10489583333333334</c:v>
                </c:pt>
                <c:pt idx="8908">
                  <c:v>0.10490740740740741</c:v>
                </c:pt>
                <c:pt idx="8909">
                  <c:v>0.10491898148148149</c:v>
                </c:pt>
                <c:pt idx="8910">
                  <c:v>0.10493055555555557</c:v>
                </c:pt>
                <c:pt idx="8911">
                  <c:v>0.10494212962962964</c:v>
                </c:pt>
                <c:pt idx="8912">
                  <c:v>0.1049537037037037</c:v>
                </c:pt>
                <c:pt idx="8913">
                  <c:v>0.10496527777777777</c:v>
                </c:pt>
                <c:pt idx="8914">
                  <c:v>0.10497685185185185</c:v>
                </c:pt>
                <c:pt idx="8915">
                  <c:v>0.10498842592592593</c:v>
                </c:pt>
                <c:pt idx="8916">
                  <c:v>0.105</c:v>
                </c:pt>
                <c:pt idx="8917">
                  <c:v>0.10501157407407408</c:v>
                </c:pt>
                <c:pt idx="8918">
                  <c:v>0.10502314814814816</c:v>
                </c:pt>
                <c:pt idx="8919">
                  <c:v>0.10503472222222222</c:v>
                </c:pt>
                <c:pt idx="8920">
                  <c:v>0.10504629629629629</c:v>
                </c:pt>
                <c:pt idx="8921">
                  <c:v>0.10505787037037036</c:v>
                </c:pt>
                <c:pt idx="8922">
                  <c:v>0.10506944444444444</c:v>
                </c:pt>
                <c:pt idx="8923">
                  <c:v>0.10508101851851852</c:v>
                </c:pt>
                <c:pt idx="8924">
                  <c:v>0.10509259259259258</c:v>
                </c:pt>
                <c:pt idx="8925">
                  <c:v>0.10510416666666667</c:v>
                </c:pt>
                <c:pt idx="8926">
                  <c:v>0.10511574074074075</c:v>
                </c:pt>
                <c:pt idx="8927">
                  <c:v>0.10512731481481481</c:v>
                </c:pt>
                <c:pt idx="8928">
                  <c:v>0.10513888888888889</c:v>
                </c:pt>
                <c:pt idx="8929">
                  <c:v>0.10515046296296297</c:v>
                </c:pt>
                <c:pt idx="8930">
                  <c:v>0.10516203703703704</c:v>
                </c:pt>
                <c:pt idx="8931">
                  <c:v>0.10517361111111112</c:v>
                </c:pt>
                <c:pt idx="8932">
                  <c:v>0.10518518518518517</c:v>
                </c:pt>
                <c:pt idx="8933">
                  <c:v>0.10519675925925925</c:v>
                </c:pt>
                <c:pt idx="8934">
                  <c:v>0.10520833333333333</c:v>
                </c:pt>
                <c:pt idx="8935">
                  <c:v>0.1052199074074074</c:v>
                </c:pt>
                <c:pt idx="8936">
                  <c:v>0.10523148148148148</c:v>
                </c:pt>
                <c:pt idx="8937">
                  <c:v>0.10524305555555556</c:v>
                </c:pt>
                <c:pt idx="8938">
                  <c:v>0.10525462962962963</c:v>
                </c:pt>
                <c:pt idx="8939">
                  <c:v>0.10526620370370371</c:v>
                </c:pt>
                <c:pt idx="8940">
                  <c:v>0.10527777777777779</c:v>
                </c:pt>
                <c:pt idx="8941">
                  <c:v>0.10528935185185184</c:v>
                </c:pt>
                <c:pt idx="8942">
                  <c:v>0.10530092592592592</c:v>
                </c:pt>
                <c:pt idx="8943">
                  <c:v>0.10531249999999999</c:v>
                </c:pt>
                <c:pt idx="8944">
                  <c:v>0.10532407407407407</c:v>
                </c:pt>
                <c:pt idx="8945">
                  <c:v>0.10533564814814815</c:v>
                </c:pt>
                <c:pt idx="8946">
                  <c:v>0.10534722222222222</c:v>
                </c:pt>
                <c:pt idx="8947">
                  <c:v>0.1053587962962963</c:v>
                </c:pt>
                <c:pt idx="8948">
                  <c:v>0.10537037037037038</c:v>
                </c:pt>
                <c:pt idx="8949">
                  <c:v>0.10538194444444444</c:v>
                </c:pt>
                <c:pt idx="8950">
                  <c:v>0.10539351851851853</c:v>
                </c:pt>
                <c:pt idx="8951">
                  <c:v>0.10540509259259261</c:v>
                </c:pt>
                <c:pt idx="8952">
                  <c:v>0.10541666666666667</c:v>
                </c:pt>
                <c:pt idx="8953">
                  <c:v>0.10542824074074074</c:v>
                </c:pt>
                <c:pt idx="8954">
                  <c:v>0.10543981481481481</c:v>
                </c:pt>
                <c:pt idx="8955">
                  <c:v>0.10545138888888889</c:v>
                </c:pt>
                <c:pt idx="8956">
                  <c:v>0.10546296296296297</c:v>
                </c:pt>
                <c:pt idx="8957">
                  <c:v>0.10547453703703703</c:v>
                </c:pt>
                <c:pt idx="8958">
                  <c:v>0.10548611111111111</c:v>
                </c:pt>
                <c:pt idx="8959">
                  <c:v>0.10549768518518519</c:v>
                </c:pt>
                <c:pt idx="8960">
                  <c:v>0.10550925925925926</c:v>
                </c:pt>
                <c:pt idx="8961">
                  <c:v>0.10552083333333333</c:v>
                </c:pt>
                <c:pt idx="8962">
                  <c:v>0.10553240740740739</c:v>
                </c:pt>
                <c:pt idx="8963">
                  <c:v>0.10554398148148147</c:v>
                </c:pt>
                <c:pt idx="8964">
                  <c:v>0.10555555555555556</c:v>
                </c:pt>
                <c:pt idx="8965">
                  <c:v>0.10556712962962962</c:v>
                </c:pt>
                <c:pt idx="8966">
                  <c:v>0.10556712962962962</c:v>
                </c:pt>
                <c:pt idx="8967">
                  <c:v>0.1055787037037037</c:v>
                </c:pt>
                <c:pt idx="8968">
                  <c:v>0.10559027777777778</c:v>
                </c:pt>
                <c:pt idx="8969">
                  <c:v>0.10560185185185185</c:v>
                </c:pt>
                <c:pt idx="8970">
                  <c:v>0.10561342592592593</c:v>
                </c:pt>
                <c:pt idx="8971">
                  <c:v>0.10562500000000001</c:v>
                </c:pt>
                <c:pt idx="8972">
                  <c:v>0.10563657407407408</c:v>
                </c:pt>
                <c:pt idx="8973">
                  <c:v>0.10564814814814816</c:v>
                </c:pt>
                <c:pt idx="8974">
                  <c:v>0.10565972222222221</c:v>
                </c:pt>
                <c:pt idx="8975">
                  <c:v>0.10567129629629629</c:v>
                </c:pt>
                <c:pt idx="8976">
                  <c:v>0.10568287037037037</c:v>
                </c:pt>
                <c:pt idx="8977">
                  <c:v>0.10569444444444444</c:v>
                </c:pt>
                <c:pt idx="8978">
                  <c:v>0.10570601851851852</c:v>
                </c:pt>
                <c:pt idx="8979">
                  <c:v>0.1057175925925926</c:v>
                </c:pt>
                <c:pt idx="8980">
                  <c:v>0.10572916666666667</c:v>
                </c:pt>
                <c:pt idx="8981">
                  <c:v>0.10574074074074075</c:v>
                </c:pt>
                <c:pt idx="8982">
                  <c:v>0.1057523148148148</c:v>
                </c:pt>
                <c:pt idx="8983">
                  <c:v>0.10576388888888888</c:v>
                </c:pt>
                <c:pt idx="8984">
                  <c:v>0.10577546296296296</c:v>
                </c:pt>
                <c:pt idx="8985">
                  <c:v>0.10578703703703703</c:v>
                </c:pt>
                <c:pt idx="8986">
                  <c:v>0.10579861111111111</c:v>
                </c:pt>
                <c:pt idx="8987">
                  <c:v>0.10581018518518519</c:v>
                </c:pt>
                <c:pt idx="8988">
                  <c:v>0.10582175925925925</c:v>
                </c:pt>
                <c:pt idx="8989">
                  <c:v>0.10583333333333333</c:v>
                </c:pt>
                <c:pt idx="8990">
                  <c:v>0.10584490740740742</c:v>
                </c:pt>
                <c:pt idx="8991">
                  <c:v>0.10585648148148148</c:v>
                </c:pt>
                <c:pt idx="8992">
                  <c:v>0.10586805555555556</c:v>
                </c:pt>
                <c:pt idx="8993">
                  <c:v>0.10587962962962964</c:v>
                </c:pt>
                <c:pt idx="8994">
                  <c:v>0.10589120370370371</c:v>
                </c:pt>
                <c:pt idx="8995">
                  <c:v>0.10590277777777778</c:v>
                </c:pt>
                <c:pt idx="8996">
                  <c:v>0.10591435185185184</c:v>
                </c:pt>
                <c:pt idx="8997">
                  <c:v>0.10592592592592592</c:v>
                </c:pt>
                <c:pt idx="8998">
                  <c:v>0.1059375</c:v>
                </c:pt>
                <c:pt idx="8999">
                  <c:v>0.10594907407407407</c:v>
                </c:pt>
                <c:pt idx="9000">
                  <c:v>0.10596064814814815</c:v>
                </c:pt>
                <c:pt idx="9001">
                  <c:v>0.10597222222222223</c:v>
                </c:pt>
                <c:pt idx="9002">
                  <c:v>0.1059837962962963</c:v>
                </c:pt>
                <c:pt idx="9003">
                  <c:v>0.10599537037037036</c:v>
                </c:pt>
                <c:pt idx="9004">
                  <c:v>0.10600694444444443</c:v>
                </c:pt>
                <c:pt idx="9005">
                  <c:v>0.10601851851851851</c:v>
                </c:pt>
                <c:pt idx="9006">
                  <c:v>0.10603009259259259</c:v>
                </c:pt>
                <c:pt idx="9007">
                  <c:v>0.10604166666666666</c:v>
                </c:pt>
                <c:pt idx="9008">
                  <c:v>0.10605324074074074</c:v>
                </c:pt>
                <c:pt idx="9009">
                  <c:v>0.10606481481481482</c:v>
                </c:pt>
                <c:pt idx="9010">
                  <c:v>0.10607638888888889</c:v>
                </c:pt>
                <c:pt idx="9011">
                  <c:v>0.10608796296296297</c:v>
                </c:pt>
                <c:pt idx="9012">
                  <c:v>0.10609953703703705</c:v>
                </c:pt>
                <c:pt idx="9013">
                  <c:v>0.10611111111111111</c:v>
                </c:pt>
                <c:pt idx="9014">
                  <c:v>0.10612268518518519</c:v>
                </c:pt>
                <c:pt idx="9015">
                  <c:v>0.10613425925925928</c:v>
                </c:pt>
                <c:pt idx="9016">
                  <c:v>0.10614583333333333</c:v>
                </c:pt>
                <c:pt idx="9017">
                  <c:v>0.10615740740740741</c:v>
                </c:pt>
                <c:pt idx="9018">
                  <c:v>0.10616898148148148</c:v>
                </c:pt>
                <c:pt idx="9019">
                  <c:v>0.10618055555555556</c:v>
                </c:pt>
                <c:pt idx="9020">
                  <c:v>0.10619212962962964</c:v>
                </c:pt>
                <c:pt idx="9021">
                  <c:v>0.1062037037037037</c:v>
                </c:pt>
                <c:pt idx="9022">
                  <c:v>0.10621527777777778</c:v>
                </c:pt>
                <c:pt idx="9023">
                  <c:v>0.10622685185185186</c:v>
                </c:pt>
                <c:pt idx="9024">
                  <c:v>0.10623842592592592</c:v>
                </c:pt>
                <c:pt idx="9025">
                  <c:v>0.10625</c:v>
                </c:pt>
                <c:pt idx="9026">
                  <c:v>0.10626157407407406</c:v>
                </c:pt>
                <c:pt idx="9027">
                  <c:v>0.10627314814814814</c:v>
                </c:pt>
                <c:pt idx="9028">
                  <c:v>0.10628472222222222</c:v>
                </c:pt>
                <c:pt idx="9029">
                  <c:v>0.10629629629629629</c:v>
                </c:pt>
                <c:pt idx="9030">
                  <c:v>0.10630787037037037</c:v>
                </c:pt>
                <c:pt idx="9031">
                  <c:v>0.10631944444444445</c:v>
                </c:pt>
                <c:pt idx="9032">
                  <c:v>0.10633101851851852</c:v>
                </c:pt>
                <c:pt idx="9033">
                  <c:v>0.1063425925925926</c:v>
                </c:pt>
                <c:pt idx="9034">
                  <c:v>0.10635416666666668</c:v>
                </c:pt>
                <c:pt idx="9035">
                  <c:v>0.10636574074074073</c:v>
                </c:pt>
                <c:pt idx="9036">
                  <c:v>0.10637731481481481</c:v>
                </c:pt>
                <c:pt idx="9037">
                  <c:v>0.10638888888888888</c:v>
                </c:pt>
                <c:pt idx="9038">
                  <c:v>0.10640046296296296</c:v>
                </c:pt>
                <c:pt idx="9039">
                  <c:v>0.10641203703703704</c:v>
                </c:pt>
                <c:pt idx="9040">
                  <c:v>0.10642361111111111</c:v>
                </c:pt>
                <c:pt idx="9041">
                  <c:v>0.10643518518518519</c:v>
                </c:pt>
                <c:pt idx="9042">
                  <c:v>0.10644675925925927</c:v>
                </c:pt>
                <c:pt idx="9043">
                  <c:v>0.10645833333333332</c:v>
                </c:pt>
                <c:pt idx="9044">
                  <c:v>0.10646990740740742</c:v>
                </c:pt>
                <c:pt idx="9045">
                  <c:v>0.10648148148148147</c:v>
                </c:pt>
                <c:pt idx="9046">
                  <c:v>0.10649305555555555</c:v>
                </c:pt>
                <c:pt idx="9047">
                  <c:v>0.10650462962962963</c:v>
                </c:pt>
                <c:pt idx="9048">
                  <c:v>0.1065162037037037</c:v>
                </c:pt>
                <c:pt idx="9049">
                  <c:v>0.10652777777777778</c:v>
                </c:pt>
                <c:pt idx="9050">
                  <c:v>0.10653935185185186</c:v>
                </c:pt>
                <c:pt idx="9051">
                  <c:v>0.10655092592592592</c:v>
                </c:pt>
                <c:pt idx="9052">
                  <c:v>0.1065625</c:v>
                </c:pt>
                <c:pt idx="9053">
                  <c:v>0.10657407407407408</c:v>
                </c:pt>
                <c:pt idx="9054">
                  <c:v>0.10658564814814815</c:v>
                </c:pt>
                <c:pt idx="9055">
                  <c:v>0.10659722222222223</c:v>
                </c:pt>
                <c:pt idx="9056">
                  <c:v>0.10660879629629628</c:v>
                </c:pt>
                <c:pt idx="9057">
                  <c:v>0.10662037037037037</c:v>
                </c:pt>
                <c:pt idx="9058">
                  <c:v>0.10663194444444445</c:v>
                </c:pt>
                <c:pt idx="9059">
                  <c:v>0.10664351851851851</c:v>
                </c:pt>
                <c:pt idx="9060">
                  <c:v>0.10665509259259259</c:v>
                </c:pt>
                <c:pt idx="9061">
                  <c:v>0.10666666666666667</c:v>
                </c:pt>
                <c:pt idx="9062">
                  <c:v>0.10667824074074074</c:v>
                </c:pt>
                <c:pt idx="9063">
                  <c:v>0.10668981481481482</c:v>
                </c:pt>
                <c:pt idx="9064">
                  <c:v>0.10670138888888887</c:v>
                </c:pt>
                <c:pt idx="9065">
                  <c:v>0.10671296296296295</c:v>
                </c:pt>
                <c:pt idx="9066">
                  <c:v>0.10672453703703703</c:v>
                </c:pt>
                <c:pt idx="9067">
                  <c:v>0.1067361111111111</c:v>
                </c:pt>
                <c:pt idx="9068">
                  <c:v>0.10674768518518518</c:v>
                </c:pt>
                <c:pt idx="9069">
                  <c:v>0.10675925925925926</c:v>
                </c:pt>
                <c:pt idx="9070">
                  <c:v>0.10677083333333333</c:v>
                </c:pt>
                <c:pt idx="9071">
                  <c:v>0.10678240740740741</c:v>
                </c:pt>
                <c:pt idx="9072">
                  <c:v>0.10679398148148149</c:v>
                </c:pt>
                <c:pt idx="9073">
                  <c:v>0.10680555555555556</c:v>
                </c:pt>
                <c:pt idx="9074">
                  <c:v>0.10681712962962964</c:v>
                </c:pt>
                <c:pt idx="9075">
                  <c:v>0.10682870370370372</c:v>
                </c:pt>
                <c:pt idx="9076">
                  <c:v>0.10684027777777778</c:v>
                </c:pt>
                <c:pt idx="9077">
                  <c:v>0.10685185185185185</c:v>
                </c:pt>
                <c:pt idx="9078">
                  <c:v>0.10686342592592592</c:v>
                </c:pt>
                <c:pt idx="9079">
                  <c:v>0.106875</c:v>
                </c:pt>
                <c:pt idx="9080">
                  <c:v>0.10688657407407408</c:v>
                </c:pt>
                <c:pt idx="9081">
                  <c:v>0.10689814814814814</c:v>
                </c:pt>
                <c:pt idx="9082">
                  <c:v>0.10690972222222223</c:v>
                </c:pt>
                <c:pt idx="9083">
                  <c:v>0.10692129629629631</c:v>
                </c:pt>
                <c:pt idx="9084">
                  <c:v>0.10693287037037037</c:v>
                </c:pt>
                <c:pt idx="9085">
                  <c:v>0.10694444444444444</c:v>
                </c:pt>
                <c:pt idx="9086">
                  <c:v>0.10695601851851851</c:v>
                </c:pt>
                <c:pt idx="9087">
                  <c:v>0.10696759259259259</c:v>
                </c:pt>
                <c:pt idx="9088">
                  <c:v>0.10697916666666667</c:v>
                </c:pt>
                <c:pt idx="9089">
                  <c:v>0.10699074074074073</c:v>
                </c:pt>
                <c:pt idx="9090">
                  <c:v>0.10700231481481481</c:v>
                </c:pt>
                <c:pt idx="9091">
                  <c:v>0.10701388888888889</c:v>
                </c:pt>
                <c:pt idx="9092">
                  <c:v>0.10702546296296296</c:v>
                </c:pt>
                <c:pt idx="9093">
                  <c:v>0.10703703703703704</c:v>
                </c:pt>
                <c:pt idx="9094">
                  <c:v>0.10704861111111112</c:v>
                </c:pt>
                <c:pt idx="9095">
                  <c:v>0.10706018518518519</c:v>
                </c:pt>
                <c:pt idx="9096">
                  <c:v>0.10707175925925926</c:v>
                </c:pt>
                <c:pt idx="9097">
                  <c:v>0.10708333333333335</c:v>
                </c:pt>
                <c:pt idx="9098">
                  <c:v>0.1070949074074074</c:v>
                </c:pt>
                <c:pt idx="9099">
                  <c:v>0.10710648148148148</c:v>
                </c:pt>
                <c:pt idx="9100">
                  <c:v>0.10711805555555555</c:v>
                </c:pt>
                <c:pt idx="9101">
                  <c:v>0.10712962962962963</c:v>
                </c:pt>
                <c:pt idx="9102">
                  <c:v>0.10714120370370371</c:v>
                </c:pt>
                <c:pt idx="9103">
                  <c:v>0.10715277777777778</c:v>
                </c:pt>
                <c:pt idx="9104">
                  <c:v>0.10716435185185186</c:v>
                </c:pt>
                <c:pt idx="9105">
                  <c:v>0.10717592592592594</c:v>
                </c:pt>
                <c:pt idx="9106">
                  <c:v>0.10718749999999999</c:v>
                </c:pt>
                <c:pt idx="9107">
                  <c:v>0.10719907407407407</c:v>
                </c:pt>
                <c:pt idx="9108">
                  <c:v>0.10721064814814814</c:v>
                </c:pt>
                <c:pt idx="9109">
                  <c:v>0.10722222222222222</c:v>
                </c:pt>
                <c:pt idx="9110">
                  <c:v>0.1072337962962963</c:v>
                </c:pt>
                <c:pt idx="9111">
                  <c:v>0.10724537037037037</c:v>
                </c:pt>
                <c:pt idx="9112">
                  <c:v>0.10725694444444445</c:v>
                </c:pt>
                <c:pt idx="9113">
                  <c:v>0.10726851851851853</c:v>
                </c:pt>
                <c:pt idx="9114">
                  <c:v>0.10728009259259259</c:v>
                </c:pt>
                <c:pt idx="9115">
                  <c:v>0.10729166666666667</c:v>
                </c:pt>
                <c:pt idx="9116">
                  <c:v>0.10730324074074075</c:v>
                </c:pt>
                <c:pt idx="9117">
                  <c:v>0.10731481481481481</c:v>
                </c:pt>
                <c:pt idx="9118">
                  <c:v>0.10732638888888889</c:v>
                </c:pt>
                <c:pt idx="9119">
                  <c:v>0.10733796296296295</c:v>
                </c:pt>
                <c:pt idx="9120">
                  <c:v>0.10734953703703703</c:v>
                </c:pt>
                <c:pt idx="9121">
                  <c:v>0.10736111111111112</c:v>
                </c:pt>
                <c:pt idx="9122">
                  <c:v>0.10737268518518518</c:v>
                </c:pt>
                <c:pt idx="9123">
                  <c:v>0.10738425925925926</c:v>
                </c:pt>
                <c:pt idx="9124">
                  <c:v>0.10739583333333334</c:v>
                </c:pt>
                <c:pt idx="9125">
                  <c:v>0.1074074074074074</c:v>
                </c:pt>
                <c:pt idx="9126">
                  <c:v>0.10741898148148148</c:v>
                </c:pt>
                <c:pt idx="9127">
                  <c:v>0.10743055555555554</c:v>
                </c:pt>
                <c:pt idx="9128">
                  <c:v>0.10744212962962962</c:v>
                </c:pt>
                <c:pt idx="9129">
                  <c:v>0.1074537037037037</c:v>
                </c:pt>
                <c:pt idx="9130">
                  <c:v>0.10746527777777777</c:v>
                </c:pt>
                <c:pt idx="9131">
                  <c:v>0.10747685185185185</c:v>
                </c:pt>
                <c:pt idx="9132">
                  <c:v>0.10748842592592593</c:v>
                </c:pt>
                <c:pt idx="9133">
                  <c:v>0.1075</c:v>
                </c:pt>
                <c:pt idx="9134">
                  <c:v>0.10751157407407408</c:v>
                </c:pt>
                <c:pt idx="9135">
                  <c:v>0.10752314814814816</c:v>
                </c:pt>
                <c:pt idx="9136">
                  <c:v>0.10753472222222223</c:v>
                </c:pt>
                <c:pt idx="9137">
                  <c:v>0.10754629629629631</c:v>
                </c:pt>
                <c:pt idx="9138">
                  <c:v>0.10755787037037036</c:v>
                </c:pt>
                <c:pt idx="9139">
                  <c:v>0.10756944444444444</c:v>
                </c:pt>
                <c:pt idx="9140">
                  <c:v>0.10758101851851852</c:v>
                </c:pt>
                <c:pt idx="9141">
                  <c:v>0.10759259259259259</c:v>
                </c:pt>
                <c:pt idx="9142">
                  <c:v>0.10760416666666667</c:v>
                </c:pt>
                <c:pt idx="9143">
                  <c:v>0.10761574074074075</c:v>
                </c:pt>
                <c:pt idx="9144">
                  <c:v>0.10762731481481481</c:v>
                </c:pt>
                <c:pt idx="9145">
                  <c:v>0.1076388888888889</c:v>
                </c:pt>
                <c:pt idx="9146">
                  <c:v>0.10765046296296295</c:v>
                </c:pt>
                <c:pt idx="9147">
                  <c:v>0.10766203703703703</c:v>
                </c:pt>
                <c:pt idx="9148">
                  <c:v>0.10767361111111111</c:v>
                </c:pt>
                <c:pt idx="9149">
                  <c:v>0.10768518518518518</c:v>
                </c:pt>
                <c:pt idx="9150">
                  <c:v>0.10769675925925926</c:v>
                </c:pt>
                <c:pt idx="9151">
                  <c:v>0.10770833333333334</c:v>
                </c:pt>
                <c:pt idx="9152">
                  <c:v>0.1077199074074074</c:v>
                </c:pt>
                <c:pt idx="9153">
                  <c:v>0.10773148148148148</c:v>
                </c:pt>
                <c:pt idx="9154">
                  <c:v>0.10774305555555556</c:v>
                </c:pt>
                <c:pt idx="9155">
                  <c:v>0.10775462962962963</c:v>
                </c:pt>
                <c:pt idx="9156">
                  <c:v>0.10776620370370371</c:v>
                </c:pt>
                <c:pt idx="9157">
                  <c:v>0.10777777777777779</c:v>
                </c:pt>
                <c:pt idx="9158">
                  <c:v>0.10778935185185186</c:v>
                </c:pt>
                <c:pt idx="9159">
                  <c:v>0.10780092592592593</c:v>
                </c:pt>
                <c:pt idx="9160">
                  <c:v>0.10781249999999999</c:v>
                </c:pt>
                <c:pt idx="9161">
                  <c:v>0.10782407407407407</c:v>
                </c:pt>
                <c:pt idx="9162">
                  <c:v>0.10783564814814815</c:v>
                </c:pt>
                <c:pt idx="9163">
                  <c:v>0.10784722222222222</c:v>
                </c:pt>
                <c:pt idx="9164">
                  <c:v>0.1078587962962963</c:v>
                </c:pt>
                <c:pt idx="9165">
                  <c:v>0.10787037037037038</c:v>
                </c:pt>
                <c:pt idx="9166">
                  <c:v>0.10788194444444445</c:v>
                </c:pt>
                <c:pt idx="9167">
                  <c:v>0.10789351851851851</c:v>
                </c:pt>
                <c:pt idx="9168">
                  <c:v>0.10790509259259258</c:v>
                </c:pt>
                <c:pt idx="9169">
                  <c:v>0.10791666666666666</c:v>
                </c:pt>
                <c:pt idx="9170">
                  <c:v>0.10792824074074074</c:v>
                </c:pt>
                <c:pt idx="9171">
                  <c:v>0.10793981481481481</c:v>
                </c:pt>
                <c:pt idx="9172">
                  <c:v>0.10795138888888889</c:v>
                </c:pt>
                <c:pt idx="9173">
                  <c:v>0.10796296296296297</c:v>
                </c:pt>
                <c:pt idx="9174">
                  <c:v>0.10797453703703704</c:v>
                </c:pt>
                <c:pt idx="9175">
                  <c:v>0.10798611111111112</c:v>
                </c:pt>
                <c:pt idx="9176">
                  <c:v>0.1079976851851852</c:v>
                </c:pt>
                <c:pt idx="9177">
                  <c:v>0.10800925925925926</c:v>
                </c:pt>
                <c:pt idx="9178">
                  <c:v>0.10802083333333333</c:v>
                </c:pt>
                <c:pt idx="9179">
                  <c:v>0.10803240740740742</c:v>
                </c:pt>
                <c:pt idx="9180">
                  <c:v>0.10804398148148148</c:v>
                </c:pt>
                <c:pt idx="9181">
                  <c:v>0.10805555555555556</c:v>
                </c:pt>
                <c:pt idx="9182">
                  <c:v>0.10806712962962962</c:v>
                </c:pt>
                <c:pt idx="9183">
                  <c:v>0.1080787037037037</c:v>
                </c:pt>
                <c:pt idx="9184">
                  <c:v>0.10809027777777779</c:v>
                </c:pt>
                <c:pt idx="9185">
                  <c:v>0.10810185185185185</c:v>
                </c:pt>
                <c:pt idx="9186">
                  <c:v>0.10811342592592592</c:v>
                </c:pt>
                <c:pt idx="9187">
                  <c:v>0.10812500000000001</c:v>
                </c:pt>
                <c:pt idx="9188">
                  <c:v>0.10813657407407407</c:v>
                </c:pt>
                <c:pt idx="9189">
                  <c:v>0.10814814814814815</c:v>
                </c:pt>
                <c:pt idx="9190">
                  <c:v>0.10815972222222221</c:v>
                </c:pt>
                <c:pt idx="9191">
                  <c:v>0.10817129629629629</c:v>
                </c:pt>
                <c:pt idx="9192">
                  <c:v>0.10818287037037037</c:v>
                </c:pt>
                <c:pt idx="9193">
                  <c:v>0.10819444444444444</c:v>
                </c:pt>
                <c:pt idx="9194">
                  <c:v>0.10820601851851852</c:v>
                </c:pt>
                <c:pt idx="9195">
                  <c:v>0.1082175925925926</c:v>
                </c:pt>
                <c:pt idx="9196">
                  <c:v>0.10822916666666667</c:v>
                </c:pt>
                <c:pt idx="9197">
                  <c:v>0.10824074074074075</c:v>
                </c:pt>
                <c:pt idx="9198">
                  <c:v>0.10825231481481483</c:v>
                </c:pt>
                <c:pt idx="9199">
                  <c:v>0.10826388888888888</c:v>
                </c:pt>
                <c:pt idx="9200">
                  <c:v>0.10827546296296296</c:v>
                </c:pt>
                <c:pt idx="9201">
                  <c:v>0.10828703703703703</c:v>
                </c:pt>
                <c:pt idx="9202">
                  <c:v>0.10829861111111111</c:v>
                </c:pt>
                <c:pt idx="9203">
                  <c:v>0.10831018518518519</c:v>
                </c:pt>
                <c:pt idx="9204">
                  <c:v>0.10832175925925926</c:v>
                </c:pt>
                <c:pt idx="9205">
                  <c:v>0.10833333333333334</c:v>
                </c:pt>
                <c:pt idx="9206">
                  <c:v>0.10834490740740742</c:v>
                </c:pt>
                <c:pt idx="9207">
                  <c:v>0.10835648148148147</c:v>
                </c:pt>
                <c:pt idx="9208">
                  <c:v>0.10836805555555555</c:v>
                </c:pt>
                <c:pt idx="9209">
                  <c:v>0.10837962962962962</c:v>
                </c:pt>
                <c:pt idx="9210">
                  <c:v>0.1083912037037037</c:v>
                </c:pt>
                <c:pt idx="9211">
                  <c:v>0.10840277777777778</c:v>
                </c:pt>
                <c:pt idx="9212">
                  <c:v>0.10841435185185185</c:v>
                </c:pt>
                <c:pt idx="9213">
                  <c:v>0.10842592592592593</c:v>
                </c:pt>
                <c:pt idx="9214">
                  <c:v>0.10843750000000001</c:v>
                </c:pt>
                <c:pt idx="9215">
                  <c:v>0.10844907407407407</c:v>
                </c:pt>
                <c:pt idx="9216">
                  <c:v>0.10846064814814815</c:v>
                </c:pt>
                <c:pt idx="9217">
                  <c:v>0.10847222222222223</c:v>
                </c:pt>
                <c:pt idx="9218">
                  <c:v>0.1084837962962963</c:v>
                </c:pt>
                <c:pt idx="9219">
                  <c:v>0.10849537037037038</c:v>
                </c:pt>
                <c:pt idx="9220">
                  <c:v>0.10850694444444443</c:v>
                </c:pt>
                <c:pt idx="9221">
                  <c:v>0.10851851851851851</c:v>
                </c:pt>
                <c:pt idx="9222">
                  <c:v>0.10853009259259259</c:v>
                </c:pt>
                <c:pt idx="9223">
                  <c:v>0.10854166666666666</c:v>
                </c:pt>
                <c:pt idx="9224">
                  <c:v>0.10855324074074074</c:v>
                </c:pt>
                <c:pt idx="9225">
                  <c:v>0.10856481481481482</c:v>
                </c:pt>
                <c:pt idx="9226">
                  <c:v>0.10857638888888889</c:v>
                </c:pt>
                <c:pt idx="9227">
                  <c:v>0.10858796296296297</c:v>
                </c:pt>
                <c:pt idx="9228">
                  <c:v>0.10859953703703702</c:v>
                </c:pt>
                <c:pt idx="9229">
                  <c:v>0.1086111111111111</c:v>
                </c:pt>
                <c:pt idx="9230">
                  <c:v>0.10862268518518518</c:v>
                </c:pt>
                <c:pt idx="9231">
                  <c:v>0.10863425925925925</c:v>
                </c:pt>
                <c:pt idx="9232">
                  <c:v>0.10864583333333333</c:v>
                </c:pt>
                <c:pt idx="9233">
                  <c:v>0.10865740740740741</c:v>
                </c:pt>
                <c:pt idx="9234">
                  <c:v>0.10866898148148148</c:v>
                </c:pt>
                <c:pt idx="9235">
                  <c:v>0.10868055555555556</c:v>
                </c:pt>
                <c:pt idx="9236">
                  <c:v>0.10869212962962964</c:v>
                </c:pt>
                <c:pt idx="9237">
                  <c:v>0.10870370370370371</c:v>
                </c:pt>
                <c:pt idx="9238">
                  <c:v>0.10871527777777779</c:v>
                </c:pt>
                <c:pt idx="9239">
                  <c:v>0.10872685185185187</c:v>
                </c:pt>
                <c:pt idx="9240">
                  <c:v>0.10873842592592593</c:v>
                </c:pt>
                <c:pt idx="9241">
                  <c:v>0.10875</c:v>
                </c:pt>
                <c:pt idx="9242">
                  <c:v>0.10876157407407407</c:v>
                </c:pt>
                <c:pt idx="9243">
                  <c:v>0.10877314814814815</c:v>
                </c:pt>
                <c:pt idx="9244">
                  <c:v>0.10878472222222223</c:v>
                </c:pt>
                <c:pt idx="9245">
                  <c:v>0.10879629629629629</c:v>
                </c:pt>
                <c:pt idx="9246">
                  <c:v>0.10880787037037037</c:v>
                </c:pt>
                <c:pt idx="9247">
                  <c:v>0.10881944444444445</c:v>
                </c:pt>
                <c:pt idx="9248">
                  <c:v>0.10883101851851852</c:v>
                </c:pt>
                <c:pt idx="9249">
                  <c:v>0.10884259259259259</c:v>
                </c:pt>
                <c:pt idx="9250">
                  <c:v>0.10885416666666665</c:v>
                </c:pt>
                <c:pt idx="9251">
                  <c:v>0.10886574074074074</c:v>
                </c:pt>
                <c:pt idx="9252">
                  <c:v>0.10887731481481482</c:v>
                </c:pt>
                <c:pt idx="9253">
                  <c:v>0.10888888888888888</c:v>
                </c:pt>
                <c:pt idx="9254">
                  <c:v>0.10890046296296296</c:v>
                </c:pt>
                <c:pt idx="9255">
                  <c:v>0.10891203703703704</c:v>
                </c:pt>
                <c:pt idx="9256">
                  <c:v>0.10892361111111111</c:v>
                </c:pt>
                <c:pt idx="9257">
                  <c:v>0.10893518518518519</c:v>
                </c:pt>
                <c:pt idx="9258">
                  <c:v>0.10894675925925927</c:v>
                </c:pt>
                <c:pt idx="9259">
                  <c:v>0.10895833333333334</c:v>
                </c:pt>
                <c:pt idx="9260">
                  <c:v>0.1089699074074074</c:v>
                </c:pt>
                <c:pt idx="9261">
                  <c:v>0.10898148148148147</c:v>
                </c:pt>
                <c:pt idx="9262">
                  <c:v>0.10899305555555555</c:v>
                </c:pt>
                <c:pt idx="9263">
                  <c:v>0.10900462962962963</c:v>
                </c:pt>
                <c:pt idx="9264">
                  <c:v>0.1090162037037037</c:v>
                </c:pt>
                <c:pt idx="9265">
                  <c:v>0.10902777777777778</c:v>
                </c:pt>
                <c:pt idx="9266">
                  <c:v>0.10903935185185186</c:v>
                </c:pt>
                <c:pt idx="9267">
                  <c:v>0.10905092592592593</c:v>
                </c:pt>
                <c:pt idx="9268">
                  <c:v>0.10906249999999999</c:v>
                </c:pt>
                <c:pt idx="9269">
                  <c:v>0.10907407407407409</c:v>
                </c:pt>
                <c:pt idx="9270">
                  <c:v>0.10908564814814814</c:v>
                </c:pt>
                <c:pt idx="9271">
                  <c:v>0.10909722222222222</c:v>
                </c:pt>
                <c:pt idx="9272">
                  <c:v>0.10910879629629629</c:v>
                </c:pt>
                <c:pt idx="9273">
                  <c:v>0.10912037037037037</c:v>
                </c:pt>
                <c:pt idx="9274">
                  <c:v>0.10913194444444445</c:v>
                </c:pt>
                <c:pt idx="9275">
                  <c:v>0.10914351851851851</c:v>
                </c:pt>
                <c:pt idx="9276">
                  <c:v>0.1091550925925926</c:v>
                </c:pt>
                <c:pt idx="9277">
                  <c:v>0.10916666666666668</c:v>
                </c:pt>
                <c:pt idx="9278">
                  <c:v>0.10917824074074074</c:v>
                </c:pt>
                <c:pt idx="9279">
                  <c:v>0.10918981481481482</c:v>
                </c:pt>
                <c:pt idx="9280">
                  <c:v>0.1092013888888889</c:v>
                </c:pt>
                <c:pt idx="9281">
                  <c:v>0.10921296296296296</c:v>
                </c:pt>
                <c:pt idx="9282">
                  <c:v>0.10922453703703704</c:v>
                </c:pt>
                <c:pt idx="9283">
                  <c:v>0.1092361111111111</c:v>
                </c:pt>
                <c:pt idx="9284">
                  <c:v>0.10924768518518518</c:v>
                </c:pt>
                <c:pt idx="9285">
                  <c:v>0.10925925925925926</c:v>
                </c:pt>
                <c:pt idx="9286">
                  <c:v>0.10927083333333333</c:v>
                </c:pt>
                <c:pt idx="9287">
                  <c:v>0.10928240740740741</c:v>
                </c:pt>
                <c:pt idx="9288">
                  <c:v>0.10929398148148149</c:v>
                </c:pt>
                <c:pt idx="9289">
                  <c:v>0.10930555555555554</c:v>
                </c:pt>
                <c:pt idx="9290">
                  <c:v>0.10931712962962963</c:v>
                </c:pt>
                <c:pt idx="9291">
                  <c:v>0.10932870370370369</c:v>
                </c:pt>
                <c:pt idx="9292">
                  <c:v>0.10934027777777777</c:v>
                </c:pt>
                <c:pt idx="9293">
                  <c:v>0.10935185185185185</c:v>
                </c:pt>
                <c:pt idx="9294">
                  <c:v>0.10936342592592592</c:v>
                </c:pt>
                <c:pt idx="9295">
                  <c:v>0.109375</c:v>
                </c:pt>
                <c:pt idx="9296">
                  <c:v>0.10938657407407408</c:v>
                </c:pt>
                <c:pt idx="9297">
                  <c:v>0.10939814814814815</c:v>
                </c:pt>
                <c:pt idx="9298">
                  <c:v>0.10940972222222223</c:v>
                </c:pt>
                <c:pt idx="9299">
                  <c:v>0.10942129629629631</c:v>
                </c:pt>
                <c:pt idx="9300">
                  <c:v>0.10943287037037037</c:v>
                </c:pt>
                <c:pt idx="9301">
                  <c:v>0.10944444444444446</c:v>
                </c:pt>
                <c:pt idx="9302">
                  <c:v>0.10945601851851851</c:v>
                </c:pt>
                <c:pt idx="9303">
                  <c:v>0.10946759259259259</c:v>
                </c:pt>
                <c:pt idx="9304">
                  <c:v>0.10947916666666667</c:v>
                </c:pt>
                <c:pt idx="9305">
                  <c:v>0.10949074074074074</c:v>
                </c:pt>
                <c:pt idx="9306">
                  <c:v>0.10950231481481482</c:v>
                </c:pt>
                <c:pt idx="9307">
                  <c:v>0.1095138888888889</c:v>
                </c:pt>
                <c:pt idx="9308">
                  <c:v>0.10952546296296296</c:v>
                </c:pt>
                <c:pt idx="9309">
                  <c:v>0.10953703703703704</c:v>
                </c:pt>
                <c:pt idx="9310">
                  <c:v>0.1095486111111111</c:v>
                </c:pt>
                <c:pt idx="9311">
                  <c:v>0.10956018518518518</c:v>
                </c:pt>
                <c:pt idx="9312">
                  <c:v>0.10957175925925926</c:v>
                </c:pt>
                <c:pt idx="9313">
                  <c:v>0.10958333333333332</c:v>
                </c:pt>
                <c:pt idx="9314">
                  <c:v>0.1095949074074074</c:v>
                </c:pt>
                <c:pt idx="9315">
                  <c:v>0.10960648148148149</c:v>
                </c:pt>
                <c:pt idx="9316">
                  <c:v>0.10961805555555555</c:v>
                </c:pt>
                <c:pt idx="9317">
                  <c:v>0.10962962962962963</c:v>
                </c:pt>
                <c:pt idx="9318">
                  <c:v>0.10964120370370371</c:v>
                </c:pt>
                <c:pt idx="9319">
                  <c:v>0.10965277777777778</c:v>
                </c:pt>
                <c:pt idx="9320">
                  <c:v>0.10966435185185186</c:v>
                </c:pt>
                <c:pt idx="9321">
                  <c:v>0.10967592592592591</c:v>
                </c:pt>
                <c:pt idx="9322">
                  <c:v>0.10968750000000001</c:v>
                </c:pt>
                <c:pt idx="9323">
                  <c:v>0.10969907407407407</c:v>
                </c:pt>
                <c:pt idx="9324">
                  <c:v>0.10971064814814814</c:v>
                </c:pt>
                <c:pt idx="9325">
                  <c:v>0.10972222222222222</c:v>
                </c:pt>
                <c:pt idx="9326">
                  <c:v>0.1097337962962963</c:v>
                </c:pt>
                <c:pt idx="9327">
                  <c:v>0.10974537037037037</c:v>
                </c:pt>
                <c:pt idx="9328">
                  <c:v>0.10975694444444445</c:v>
                </c:pt>
                <c:pt idx="9329">
                  <c:v>0.10976851851851853</c:v>
                </c:pt>
                <c:pt idx="9330">
                  <c:v>0.1097800925925926</c:v>
                </c:pt>
                <c:pt idx="9331">
                  <c:v>0.10979166666666666</c:v>
                </c:pt>
                <c:pt idx="9332">
                  <c:v>0.10980324074074073</c:v>
                </c:pt>
                <c:pt idx="9333">
                  <c:v>0.10981481481481481</c:v>
                </c:pt>
                <c:pt idx="9334">
                  <c:v>0.10982638888888889</c:v>
                </c:pt>
                <c:pt idx="9335">
                  <c:v>0.10983796296296296</c:v>
                </c:pt>
                <c:pt idx="9336">
                  <c:v>0.10984953703703704</c:v>
                </c:pt>
                <c:pt idx="9337">
                  <c:v>0.10986111111111112</c:v>
                </c:pt>
                <c:pt idx="9338">
                  <c:v>0.10987268518518518</c:v>
                </c:pt>
                <c:pt idx="9339">
                  <c:v>0.10988425925925926</c:v>
                </c:pt>
                <c:pt idx="9340">
                  <c:v>0.10989583333333335</c:v>
                </c:pt>
                <c:pt idx="9341">
                  <c:v>0.10990740740740741</c:v>
                </c:pt>
                <c:pt idx="9342">
                  <c:v>0.10991898148148148</c:v>
                </c:pt>
                <c:pt idx="9343">
                  <c:v>0.10993055555555555</c:v>
                </c:pt>
                <c:pt idx="9344">
                  <c:v>0.10994212962962963</c:v>
                </c:pt>
                <c:pt idx="9345">
                  <c:v>0.10995370370370371</c:v>
                </c:pt>
                <c:pt idx="9346">
                  <c:v>0.10996527777777777</c:v>
                </c:pt>
                <c:pt idx="9347">
                  <c:v>0.10997685185185185</c:v>
                </c:pt>
                <c:pt idx="9348">
                  <c:v>0.10998842592592593</c:v>
                </c:pt>
                <c:pt idx="9349">
                  <c:v>0.11</c:v>
                </c:pt>
                <c:pt idx="9350">
                  <c:v>0.11001157407407407</c:v>
                </c:pt>
                <c:pt idx="9351">
                  <c:v>0.11002314814814813</c:v>
                </c:pt>
                <c:pt idx="9352">
                  <c:v>0.11003472222222221</c:v>
                </c:pt>
                <c:pt idx="9353">
                  <c:v>0.11004629629629629</c:v>
                </c:pt>
                <c:pt idx="9354">
                  <c:v>0.11005787037037036</c:v>
                </c:pt>
                <c:pt idx="9355">
                  <c:v>0.11006944444444444</c:v>
                </c:pt>
                <c:pt idx="9356">
                  <c:v>0.11008101851851852</c:v>
                </c:pt>
                <c:pt idx="9357">
                  <c:v>0.11009259259259259</c:v>
                </c:pt>
                <c:pt idx="9358">
                  <c:v>0.11010416666666667</c:v>
                </c:pt>
                <c:pt idx="9359">
                  <c:v>0.11011574074074075</c:v>
                </c:pt>
                <c:pt idx="9360">
                  <c:v>0.11012731481481482</c:v>
                </c:pt>
                <c:pt idx="9361">
                  <c:v>0.1101388888888889</c:v>
                </c:pt>
                <c:pt idx="9362">
                  <c:v>0.11015046296296298</c:v>
                </c:pt>
                <c:pt idx="9363">
                  <c:v>0.11016203703703703</c:v>
                </c:pt>
                <c:pt idx="9364">
                  <c:v>0.11017361111111111</c:v>
                </c:pt>
                <c:pt idx="9365">
                  <c:v>0.11018518518518518</c:v>
                </c:pt>
                <c:pt idx="9366">
                  <c:v>0.11019675925925926</c:v>
                </c:pt>
                <c:pt idx="9367">
                  <c:v>0.11020833333333334</c:v>
                </c:pt>
                <c:pt idx="9368">
                  <c:v>0.11021990740740741</c:v>
                </c:pt>
                <c:pt idx="9369">
                  <c:v>0.11023148148148149</c:v>
                </c:pt>
                <c:pt idx="9370">
                  <c:v>0.11024305555555557</c:v>
                </c:pt>
                <c:pt idx="9371">
                  <c:v>0.11025462962962962</c:v>
                </c:pt>
                <c:pt idx="9372">
                  <c:v>0.1102662037037037</c:v>
                </c:pt>
                <c:pt idx="9373">
                  <c:v>0.11027777777777777</c:v>
                </c:pt>
                <c:pt idx="9374">
                  <c:v>0.11028935185185185</c:v>
                </c:pt>
                <c:pt idx="9375">
                  <c:v>0.11030092592592593</c:v>
                </c:pt>
                <c:pt idx="9376">
                  <c:v>0.11031249999999999</c:v>
                </c:pt>
                <c:pt idx="9377">
                  <c:v>0.11032407407407407</c:v>
                </c:pt>
                <c:pt idx="9378">
                  <c:v>0.11033564814814815</c:v>
                </c:pt>
                <c:pt idx="9379">
                  <c:v>0.11034722222222222</c:v>
                </c:pt>
                <c:pt idx="9380">
                  <c:v>0.1103587962962963</c:v>
                </c:pt>
                <c:pt idx="9381">
                  <c:v>0.11037037037037038</c:v>
                </c:pt>
                <c:pt idx="9382">
                  <c:v>0.11038194444444445</c:v>
                </c:pt>
                <c:pt idx="9383">
                  <c:v>0.11039351851851853</c:v>
                </c:pt>
                <c:pt idx="9384">
                  <c:v>0.11039351851851853</c:v>
                </c:pt>
                <c:pt idx="9385">
                  <c:v>0.11040509259259258</c:v>
                </c:pt>
                <c:pt idx="9386">
                  <c:v>0.11041666666666666</c:v>
                </c:pt>
                <c:pt idx="9387">
                  <c:v>0.11042824074074074</c:v>
                </c:pt>
                <c:pt idx="9388">
                  <c:v>0.11043981481481481</c:v>
                </c:pt>
                <c:pt idx="9389">
                  <c:v>0.11045138888888889</c:v>
                </c:pt>
                <c:pt idx="9390">
                  <c:v>0.11046296296296297</c:v>
                </c:pt>
                <c:pt idx="9391">
                  <c:v>0.11047453703703704</c:v>
                </c:pt>
                <c:pt idx="9392">
                  <c:v>0.11048611111111112</c:v>
                </c:pt>
                <c:pt idx="9393">
                  <c:v>0.11049768518518517</c:v>
                </c:pt>
                <c:pt idx="9394">
                  <c:v>0.11050925925925925</c:v>
                </c:pt>
                <c:pt idx="9395">
                  <c:v>0.11052083333333333</c:v>
                </c:pt>
                <c:pt idx="9396">
                  <c:v>0.1105324074074074</c:v>
                </c:pt>
                <c:pt idx="9397">
                  <c:v>0.11054398148148148</c:v>
                </c:pt>
                <c:pt idx="9398">
                  <c:v>0.11055555555555556</c:v>
                </c:pt>
                <c:pt idx="9399">
                  <c:v>0.11056712962962963</c:v>
                </c:pt>
                <c:pt idx="9400">
                  <c:v>0.11057870370370371</c:v>
                </c:pt>
                <c:pt idx="9401">
                  <c:v>0.11059027777777779</c:v>
                </c:pt>
                <c:pt idx="9402">
                  <c:v>0.11060185185185185</c:v>
                </c:pt>
                <c:pt idx="9403">
                  <c:v>0.11061342592592593</c:v>
                </c:pt>
                <c:pt idx="9404">
                  <c:v>0.11062499999999999</c:v>
                </c:pt>
                <c:pt idx="9405">
                  <c:v>0.11063657407407408</c:v>
                </c:pt>
                <c:pt idx="9406">
                  <c:v>0.11064814814814815</c:v>
                </c:pt>
                <c:pt idx="9407">
                  <c:v>0.11065972222222221</c:v>
                </c:pt>
                <c:pt idx="9408">
                  <c:v>0.1106712962962963</c:v>
                </c:pt>
                <c:pt idx="9409">
                  <c:v>0.11068287037037038</c:v>
                </c:pt>
                <c:pt idx="9410">
                  <c:v>0.11069444444444444</c:v>
                </c:pt>
                <c:pt idx="9411">
                  <c:v>0.11070601851851852</c:v>
                </c:pt>
                <c:pt idx="9412">
                  <c:v>0.11071759259259258</c:v>
                </c:pt>
                <c:pt idx="9413">
                  <c:v>0.11072916666666667</c:v>
                </c:pt>
                <c:pt idx="9414">
                  <c:v>0.11074074074074074</c:v>
                </c:pt>
                <c:pt idx="9415">
                  <c:v>0.1107523148148148</c:v>
                </c:pt>
                <c:pt idx="9416">
                  <c:v>0.11076388888888888</c:v>
                </c:pt>
                <c:pt idx="9417">
                  <c:v>0.11077546296296296</c:v>
                </c:pt>
                <c:pt idx="9418">
                  <c:v>0.11078703703703703</c:v>
                </c:pt>
                <c:pt idx="9419">
                  <c:v>0.11079861111111111</c:v>
                </c:pt>
                <c:pt idx="9420">
                  <c:v>0.11081018518518519</c:v>
                </c:pt>
                <c:pt idx="9421">
                  <c:v>0.11082175925925926</c:v>
                </c:pt>
                <c:pt idx="9422">
                  <c:v>0.11083333333333334</c:v>
                </c:pt>
                <c:pt idx="9423">
                  <c:v>0.11084490740740742</c:v>
                </c:pt>
                <c:pt idx="9424">
                  <c:v>0.11085648148148149</c:v>
                </c:pt>
                <c:pt idx="9425">
                  <c:v>0.11086805555555555</c:v>
                </c:pt>
                <c:pt idx="9426">
                  <c:v>0.11087962962962962</c:v>
                </c:pt>
                <c:pt idx="9427">
                  <c:v>0.1108912037037037</c:v>
                </c:pt>
                <c:pt idx="9428">
                  <c:v>0.11090277777777778</c:v>
                </c:pt>
                <c:pt idx="9429">
                  <c:v>0.11091435185185185</c:v>
                </c:pt>
                <c:pt idx="9430">
                  <c:v>0.11092592592592593</c:v>
                </c:pt>
                <c:pt idx="9431">
                  <c:v>0.11093750000000001</c:v>
                </c:pt>
                <c:pt idx="9432">
                  <c:v>0.11094907407407407</c:v>
                </c:pt>
                <c:pt idx="9433">
                  <c:v>0.11096064814814814</c:v>
                </c:pt>
                <c:pt idx="9434">
                  <c:v>0.11097222222222221</c:v>
                </c:pt>
                <c:pt idx="9435">
                  <c:v>0.11098379629629629</c:v>
                </c:pt>
                <c:pt idx="9436">
                  <c:v>0.11099537037037037</c:v>
                </c:pt>
                <c:pt idx="9437">
                  <c:v>0.11100694444444444</c:v>
                </c:pt>
                <c:pt idx="9438">
                  <c:v>0.11101851851851852</c:v>
                </c:pt>
                <c:pt idx="9439">
                  <c:v>0.1110300925925926</c:v>
                </c:pt>
                <c:pt idx="9440">
                  <c:v>0.11104166666666666</c:v>
                </c:pt>
                <c:pt idx="9441">
                  <c:v>0.11105324074074074</c:v>
                </c:pt>
                <c:pt idx="9442">
                  <c:v>0.11106481481481482</c:v>
                </c:pt>
                <c:pt idx="9443">
                  <c:v>0.11107638888888889</c:v>
                </c:pt>
                <c:pt idx="9444">
                  <c:v>0.11108796296296297</c:v>
                </c:pt>
                <c:pt idx="9445">
                  <c:v>0.11109953703703705</c:v>
                </c:pt>
                <c:pt idx="9446">
                  <c:v>0.1111111111111111</c:v>
                </c:pt>
                <c:pt idx="9447">
                  <c:v>0.11112268518518519</c:v>
                </c:pt>
                <c:pt idx="9448">
                  <c:v>0.11113425925925925</c:v>
                </c:pt>
                <c:pt idx="9449">
                  <c:v>0.11114583333333333</c:v>
                </c:pt>
                <c:pt idx="9450">
                  <c:v>0.11115740740740741</c:v>
                </c:pt>
                <c:pt idx="9451">
                  <c:v>0.11116898148148148</c:v>
                </c:pt>
                <c:pt idx="9452">
                  <c:v>0.11118055555555556</c:v>
                </c:pt>
                <c:pt idx="9453">
                  <c:v>0.11119212962962964</c:v>
                </c:pt>
                <c:pt idx="9454">
                  <c:v>0.11120370370370369</c:v>
                </c:pt>
                <c:pt idx="9455">
                  <c:v>0.11121527777777777</c:v>
                </c:pt>
                <c:pt idx="9456">
                  <c:v>0.11122685185185184</c:v>
                </c:pt>
                <c:pt idx="9457">
                  <c:v>0.11123842592592592</c:v>
                </c:pt>
                <c:pt idx="9458">
                  <c:v>0.11125</c:v>
                </c:pt>
                <c:pt idx="9459">
                  <c:v>0.11126157407407407</c:v>
                </c:pt>
                <c:pt idx="9460">
                  <c:v>0.11127314814814815</c:v>
                </c:pt>
                <c:pt idx="9461">
                  <c:v>0.11128472222222223</c:v>
                </c:pt>
                <c:pt idx="9462">
                  <c:v>0.1112962962962963</c:v>
                </c:pt>
                <c:pt idx="9463">
                  <c:v>0.11130787037037038</c:v>
                </c:pt>
                <c:pt idx="9464">
                  <c:v>0.11131944444444446</c:v>
                </c:pt>
                <c:pt idx="9465">
                  <c:v>0.11133101851851852</c:v>
                </c:pt>
                <c:pt idx="9466">
                  <c:v>0.1113425925925926</c:v>
                </c:pt>
                <c:pt idx="9467">
                  <c:v>0.11135416666666666</c:v>
                </c:pt>
                <c:pt idx="9468">
                  <c:v>0.11136574074074074</c:v>
                </c:pt>
                <c:pt idx="9469">
                  <c:v>0.11137731481481482</c:v>
                </c:pt>
                <c:pt idx="9470">
                  <c:v>0.11138888888888888</c:v>
                </c:pt>
                <c:pt idx="9471">
                  <c:v>0.11140046296296297</c:v>
                </c:pt>
                <c:pt idx="9472">
                  <c:v>0.11141203703703705</c:v>
                </c:pt>
                <c:pt idx="9473">
                  <c:v>0.11142361111111111</c:v>
                </c:pt>
                <c:pt idx="9474">
                  <c:v>0.11143518518518519</c:v>
                </c:pt>
                <c:pt idx="9475">
                  <c:v>0.11144675925925925</c:v>
                </c:pt>
                <c:pt idx="9476">
                  <c:v>0.11145833333333333</c:v>
                </c:pt>
                <c:pt idx="9477">
                  <c:v>0.11146990740740741</c:v>
                </c:pt>
                <c:pt idx="9478">
                  <c:v>0.11148148148148147</c:v>
                </c:pt>
                <c:pt idx="9479">
                  <c:v>0.11149305555555555</c:v>
                </c:pt>
                <c:pt idx="9480">
                  <c:v>0.11150462962962963</c:v>
                </c:pt>
                <c:pt idx="9481">
                  <c:v>0.1115162037037037</c:v>
                </c:pt>
                <c:pt idx="9482">
                  <c:v>0.11152777777777778</c:v>
                </c:pt>
                <c:pt idx="9483">
                  <c:v>0.11153935185185186</c:v>
                </c:pt>
                <c:pt idx="9484">
                  <c:v>0.11155092592592593</c:v>
                </c:pt>
                <c:pt idx="9485">
                  <c:v>0.11156250000000001</c:v>
                </c:pt>
                <c:pt idx="9486">
                  <c:v>0.11157407407407406</c:v>
                </c:pt>
                <c:pt idx="9487">
                  <c:v>0.11158564814814814</c:v>
                </c:pt>
                <c:pt idx="9488">
                  <c:v>0.11159722222222222</c:v>
                </c:pt>
                <c:pt idx="9489">
                  <c:v>0.11160879629629629</c:v>
                </c:pt>
                <c:pt idx="9490">
                  <c:v>0.11162037037037037</c:v>
                </c:pt>
                <c:pt idx="9491">
                  <c:v>0.11163194444444445</c:v>
                </c:pt>
                <c:pt idx="9492">
                  <c:v>0.11164351851851852</c:v>
                </c:pt>
                <c:pt idx="9493">
                  <c:v>0.1116550925925926</c:v>
                </c:pt>
                <c:pt idx="9494">
                  <c:v>0.11166666666666665</c:v>
                </c:pt>
                <c:pt idx="9495">
                  <c:v>0.11167824074074074</c:v>
                </c:pt>
                <c:pt idx="9496">
                  <c:v>0.11168981481481481</c:v>
                </c:pt>
                <c:pt idx="9497">
                  <c:v>0.11170138888888888</c:v>
                </c:pt>
                <c:pt idx="9498">
                  <c:v>0.11171296296296296</c:v>
                </c:pt>
                <c:pt idx="9499">
                  <c:v>0.11172453703703704</c:v>
                </c:pt>
                <c:pt idx="9500">
                  <c:v>0.11173611111111111</c:v>
                </c:pt>
                <c:pt idx="9501">
                  <c:v>0.11174768518518519</c:v>
                </c:pt>
                <c:pt idx="9502">
                  <c:v>0.11175925925925927</c:v>
                </c:pt>
                <c:pt idx="9503">
                  <c:v>0.11177083333333333</c:v>
                </c:pt>
                <c:pt idx="9504">
                  <c:v>0.11178240740740741</c:v>
                </c:pt>
                <c:pt idx="9505">
                  <c:v>0.11179398148148149</c:v>
                </c:pt>
                <c:pt idx="9506">
                  <c:v>0.11180555555555556</c:v>
                </c:pt>
                <c:pt idx="9507">
                  <c:v>0.11181712962962963</c:v>
                </c:pt>
                <c:pt idx="9508">
                  <c:v>0.11182870370370369</c:v>
                </c:pt>
                <c:pt idx="9509">
                  <c:v>0.11184027777777777</c:v>
                </c:pt>
                <c:pt idx="9510">
                  <c:v>0.11185185185185186</c:v>
                </c:pt>
                <c:pt idx="9511">
                  <c:v>0.11186342592592592</c:v>
                </c:pt>
                <c:pt idx="9512">
                  <c:v>0.111875</c:v>
                </c:pt>
                <c:pt idx="9513">
                  <c:v>0.11188657407407408</c:v>
                </c:pt>
                <c:pt idx="9514">
                  <c:v>0.11189814814814815</c:v>
                </c:pt>
                <c:pt idx="9515">
                  <c:v>0.11190972222222222</c:v>
                </c:pt>
                <c:pt idx="9516">
                  <c:v>0.11192129629629628</c:v>
                </c:pt>
                <c:pt idx="9517">
                  <c:v>0.11193287037037036</c:v>
                </c:pt>
                <c:pt idx="9518">
                  <c:v>0.11194444444444444</c:v>
                </c:pt>
                <c:pt idx="9519">
                  <c:v>0.11195601851851851</c:v>
                </c:pt>
                <c:pt idx="9520">
                  <c:v>0.11196759259259259</c:v>
                </c:pt>
                <c:pt idx="9521">
                  <c:v>0.11197916666666667</c:v>
                </c:pt>
                <c:pt idx="9522">
                  <c:v>0.11199074074074074</c:v>
                </c:pt>
                <c:pt idx="9523">
                  <c:v>0.11200231481481482</c:v>
                </c:pt>
                <c:pt idx="9524">
                  <c:v>0.1120138888888889</c:v>
                </c:pt>
                <c:pt idx="9525">
                  <c:v>0.11202546296296297</c:v>
                </c:pt>
                <c:pt idx="9526">
                  <c:v>0.11203703703703705</c:v>
                </c:pt>
                <c:pt idx="9527">
                  <c:v>0.11204861111111113</c:v>
                </c:pt>
                <c:pt idx="9528">
                  <c:v>0.11206018518518518</c:v>
                </c:pt>
                <c:pt idx="9529">
                  <c:v>0.11207175925925926</c:v>
                </c:pt>
                <c:pt idx="9530">
                  <c:v>0.11208333333333333</c:v>
                </c:pt>
                <c:pt idx="9531">
                  <c:v>0.11209490740740741</c:v>
                </c:pt>
                <c:pt idx="9532">
                  <c:v>0.11210648148148149</c:v>
                </c:pt>
                <c:pt idx="9533">
                  <c:v>0.11211805555555555</c:v>
                </c:pt>
                <c:pt idx="9534">
                  <c:v>0.11212962962962963</c:v>
                </c:pt>
                <c:pt idx="9535">
                  <c:v>0.11214120370370372</c:v>
                </c:pt>
                <c:pt idx="9536">
                  <c:v>0.11215277777777777</c:v>
                </c:pt>
                <c:pt idx="9537">
                  <c:v>0.11216435185185185</c:v>
                </c:pt>
                <c:pt idx="9538">
                  <c:v>0.11217592592592592</c:v>
                </c:pt>
                <c:pt idx="9539">
                  <c:v>0.1121875</c:v>
                </c:pt>
                <c:pt idx="9540">
                  <c:v>0.11219907407407408</c:v>
                </c:pt>
                <c:pt idx="9541">
                  <c:v>0.11221064814814814</c:v>
                </c:pt>
                <c:pt idx="9542">
                  <c:v>0.11222222222222222</c:v>
                </c:pt>
                <c:pt idx="9543">
                  <c:v>0.1122337962962963</c:v>
                </c:pt>
                <c:pt idx="9544">
                  <c:v>0.11224537037037037</c:v>
                </c:pt>
                <c:pt idx="9545">
                  <c:v>0.11225694444444445</c:v>
                </c:pt>
                <c:pt idx="9546">
                  <c:v>0.11226851851851853</c:v>
                </c:pt>
                <c:pt idx="9547">
                  <c:v>0.11228009259259258</c:v>
                </c:pt>
                <c:pt idx="9548">
                  <c:v>0.11229166666666668</c:v>
                </c:pt>
                <c:pt idx="9549">
                  <c:v>0.11230324074074073</c:v>
                </c:pt>
                <c:pt idx="9550">
                  <c:v>0.11231481481481481</c:v>
                </c:pt>
                <c:pt idx="9551">
                  <c:v>0.11232638888888889</c:v>
                </c:pt>
                <c:pt idx="9552">
                  <c:v>0.11233796296296296</c:v>
                </c:pt>
                <c:pt idx="9553">
                  <c:v>0.11234953703703704</c:v>
                </c:pt>
                <c:pt idx="9554">
                  <c:v>0.11236111111111112</c:v>
                </c:pt>
                <c:pt idx="9555">
                  <c:v>0.11237268518518519</c:v>
                </c:pt>
                <c:pt idx="9556">
                  <c:v>0.11238425925925927</c:v>
                </c:pt>
                <c:pt idx="9557">
                  <c:v>0.11239583333333332</c:v>
                </c:pt>
                <c:pt idx="9558">
                  <c:v>0.1124074074074074</c:v>
                </c:pt>
                <c:pt idx="9559">
                  <c:v>0.11241898148148148</c:v>
                </c:pt>
                <c:pt idx="9560">
                  <c:v>0.11243055555555555</c:v>
                </c:pt>
                <c:pt idx="9561">
                  <c:v>0.11244212962962963</c:v>
                </c:pt>
                <c:pt idx="9562">
                  <c:v>0.11245370370370371</c:v>
                </c:pt>
                <c:pt idx="9563">
                  <c:v>0.11246527777777778</c:v>
                </c:pt>
                <c:pt idx="9564">
                  <c:v>0.11247685185185186</c:v>
                </c:pt>
                <c:pt idx="9565">
                  <c:v>0.11248842592592594</c:v>
                </c:pt>
                <c:pt idx="9566">
                  <c:v>0.1125</c:v>
                </c:pt>
                <c:pt idx="9567">
                  <c:v>0.11251157407407408</c:v>
                </c:pt>
                <c:pt idx="9568">
                  <c:v>0.11252314814814814</c:v>
                </c:pt>
                <c:pt idx="9569">
                  <c:v>0.11253472222222222</c:v>
                </c:pt>
                <c:pt idx="9570">
                  <c:v>0.1125462962962963</c:v>
                </c:pt>
                <c:pt idx="9571">
                  <c:v>0.11255787037037036</c:v>
                </c:pt>
                <c:pt idx="9572">
                  <c:v>0.11256944444444444</c:v>
                </c:pt>
                <c:pt idx="9573">
                  <c:v>0.11258101851851852</c:v>
                </c:pt>
                <c:pt idx="9574">
                  <c:v>0.11259259259259259</c:v>
                </c:pt>
                <c:pt idx="9575">
                  <c:v>0.11260416666666667</c:v>
                </c:pt>
                <c:pt idx="9576">
                  <c:v>0.11261574074074072</c:v>
                </c:pt>
                <c:pt idx="9577">
                  <c:v>0.11262731481481481</c:v>
                </c:pt>
                <c:pt idx="9578">
                  <c:v>0.11263888888888889</c:v>
                </c:pt>
                <c:pt idx="9579">
                  <c:v>0.11265046296296295</c:v>
                </c:pt>
                <c:pt idx="9580">
                  <c:v>0.11266203703703703</c:v>
                </c:pt>
                <c:pt idx="9581">
                  <c:v>0.11267361111111111</c:v>
                </c:pt>
                <c:pt idx="9582">
                  <c:v>0.11268518518518518</c:v>
                </c:pt>
                <c:pt idx="9583">
                  <c:v>0.11269675925925926</c:v>
                </c:pt>
                <c:pt idx="9584">
                  <c:v>0.11270833333333334</c:v>
                </c:pt>
                <c:pt idx="9585">
                  <c:v>0.11271990740740741</c:v>
                </c:pt>
                <c:pt idx="9586">
                  <c:v>0.11273148148148149</c:v>
                </c:pt>
                <c:pt idx="9587">
                  <c:v>0.11274305555555557</c:v>
                </c:pt>
                <c:pt idx="9588">
                  <c:v>0.11275462962962964</c:v>
                </c:pt>
                <c:pt idx="9589">
                  <c:v>0.1127662037037037</c:v>
                </c:pt>
                <c:pt idx="9590">
                  <c:v>0.11277777777777777</c:v>
                </c:pt>
                <c:pt idx="9591">
                  <c:v>0.11278935185185185</c:v>
                </c:pt>
                <c:pt idx="9592">
                  <c:v>0.11280092592592593</c:v>
                </c:pt>
                <c:pt idx="9593">
                  <c:v>0.1128125</c:v>
                </c:pt>
                <c:pt idx="9594">
                  <c:v>0.11282407407407408</c:v>
                </c:pt>
                <c:pt idx="9595">
                  <c:v>0.11283564814814816</c:v>
                </c:pt>
                <c:pt idx="9596">
                  <c:v>0.11284722222222222</c:v>
                </c:pt>
                <c:pt idx="9597">
                  <c:v>0.11285879629629629</c:v>
                </c:pt>
                <c:pt idx="9598">
                  <c:v>0.11287037037037036</c:v>
                </c:pt>
                <c:pt idx="9599">
                  <c:v>0.11288194444444444</c:v>
                </c:pt>
                <c:pt idx="9600">
                  <c:v>0.11289351851851852</c:v>
                </c:pt>
                <c:pt idx="9601">
                  <c:v>0.11290509259259258</c:v>
                </c:pt>
                <c:pt idx="9602">
                  <c:v>0.11291666666666667</c:v>
                </c:pt>
                <c:pt idx="9603">
                  <c:v>0.11292824074074075</c:v>
                </c:pt>
                <c:pt idx="9604">
                  <c:v>0.11293981481481481</c:v>
                </c:pt>
                <c:pt idx="9605">
                  <c:v>0.11295138888888889</c:v>
                </c:pt>
                <c:pt idx="9606">
                  <c:v>0.11296296296296297</c:v>
                </c:pt>
                <c:pt idx="9607">
                  <c:v>0.11297453703703704</c:v>
                </c:pt>
                <c:pt idx="9608">
                  <c:v>0.11298611111111112</c:v>
                </c:pt>
                <c:pt idx="9609">
                  <c:v>0.1129976851851852</c:v>
                </c:pt>
                <c:pt idx="9610">
                  <c:v>0.11300925925925925</c:v>
                </c:pt>
                <c:pt idx="9611">
                  <c:v>0.11302083333333333</c:v>
                </c:pt>
                <c:pt idx="9612">
                  <c:v>0.1130324074074074</c:v>
                </c:pt>
                <c:pt idx="9613">
                  <c:v>0.11304398148148148</c:v>
                </c:pt>
                <c:pt idx="9614">
                  <c:v>0.11305555555555556</c:v>
                </c:pt>
                <c:pt idx="9615">
                  <c:v>0.11306712962962963</c:v>
                </c:pt>
                <c:pt idx="9616">
                  <c:v>0.11307870370370371</c:v>
                </c:pt>
                <c:pt idx="9617">
                  <c:v>0.11309027777777779</c:v>
                </c:pt>
                <c:pt idx="9618">
                  <c:v>0.11310185185185184</c:v>
                </c:pt>
                <c:pt idx="9619">
                  <c:v>0.11311342592592592</c:v>
                </c:pt>
                <c:pt idx="9620">
                  <c:v>0.11312499999999999</c:v>
                </c:pt>
                <c:pt idx="9621">
                  <c:v>0.11313657407407407</c:v>
                </c:pt>
                <c:pt idx="9622">
                  <c:v>0.11314814814814815</c:v>
                </c:pt>
                <c:pt idx="9623">
                  <c:v>0.11315972222222222</c:v>
                </c:pt>
                <c:pt idx="9624">
                  <c:v>0.1131712962962963</c:v>
                </c:pt>
                <c:pt idx="9625">
                  <c:v>0.11318287037037038</c:v>
                </c:pt>
                <c:pt idx="9626">
                  <c:v>0.11319444444444444</c:v>
                </c:pt>
                <c:pt idx="9627">
                  <c:v>0.11320601851851853</c:v>
                </c:pt>
                <c:pt idx="9628">
                  <c:v>0.11321759259259261</c:v>
                </c:pt>
                <c:pt idx="9629">
                  <c:v>0.11322916666666666</c:v>
                </c:pt>
                <c:pt idx="9630">
                  <c:v>0.11324074074074075</c:v>
                </c:pt>
                <c:pt idx="9631">
                  <c:v>0.11325231481481481</c:v>
                </c:pt>
                <c:pt idx="9632">
                  <c:v>0.11326388888888889</c:v>
                </c:pt>
                <c:pt idx="9633">
                  <c:v>0.11327546296296297</c:v>
                </c:pt>
                <c:pt idx="9634">
                  <c:v>0.11328703703703703</c:v>
                </c:pt>
                <c:pt idx="9635">
                  <c:v>0.11329861111111111</c:v>
                </c:pt>
                <c:pt idx="9636">
                  <c:v>0.11331018518518519</c:v>
                </c:pt>
                <c:pt idx="9637">
                  <c:v>0.11332175925925925</c:v>
                </c:pt>
                <c:pt idx="9638">
                  <c:v>0.11333333333333334</c:v>
                </c:pt>
                <c:pt idx="9639">
                  <c:v>0.11334490740740739</c:v>
                </c:pt>
                <c:pt idx="9640">
                  <c:v>0.11335648148148147</c:v>
                </c:pt>
                <c:pt idx="9641">
                  <c:v>0.11336805555555556</c:v>
                </c:pt>
                <c:pt idx="9642">
                  <c:v>0.11337962962962962</c:v>
                </c:pt>
                <c:pt idx="9643">
                  <c:v>0.1133912037037037</c:v>
                </c:pt>
                <c:pt idx="9644">
                  <c:v>0.11340277777777778</c:v>
                </c:pt>
                <c:pt idx="9645">
                  <c:v>0.11341435185185185</c:v>
                </c:pt>
                <c:pt idx="9646">
                  <c:v>0.11342592592592593</c:v>
                </c:pt>
                <c:pt idx="9647">
                  <c:v>0.11343750000000001</c:v>
                </c:pt>
                <c:pt idx="9648">
                  <c:v>0.11344907407407408</c:v>
                </c:pt>
                <c:pt idx="9649">
                  <c:v>0.11346064814814816</c:v>
                </c:pt>
                <c:pt idx="9650">
                  <c:v>0.11347222222222221</c:v>
                </c:pt>
                <c:pt idx="9651">
                  <c:v>0.11348379629629629</c:v>
                </c:pt>
                <c:pt idx="9652">
                  <c:v>0.11349537037037037</c:v>
                </c:pt>
                <c:pt idx="9653">
                  <c:v>0.11350694444444444</c:v>
                </c:pt>
                <c:pt idx="9654">
                  <c:v>0.11351851851851852</c:v>
                </c:pt>
                <c:pt idx="9655">
                  <c:v>0.1135300925925926</c:v>
                </c:pt>
                <c:pt idx="9656">
                  <c:v>0.11354166666666667</c:v>
                </c:pt>
                <c:pt idx="9657">
                  <c:v>0.11355324074074075</c:v>
                </c:pt>
                <c:pt idx="9658">
                  <c:v>0.1135648148148148</c:v>
                </c:pt>
                <c:pt idx="9659">
                  <c:v>0.11357638888888888</c:v>
                </c:pt>
                <c:pt idx="9660">
                  <c:v>0.11358796296296296</c:v>
                </c:pt>
                <c:pt idx="9661">
                  <c:v>0.11359953703703703</c:v>
                </c:pt>
                <c:pt idx="9662">
                  <c:v>0.11361111111111111</c:v>
                </c:pt>
                <c:pt idx="9663">
                  <c:v>0.11362268518518519</c:v>
                </c:pt>
                <c:pt idx="9664">
                  <c:v>0.11363425925925925</c:v>
                </c:pt>
                <c:pt idx="9665">
                  <c:v>0.11364583333333333</c:v>
                </c:pt>
                <c:pt idx="9666">
                  <c:v>0.11365740740740742</c:v>
                </c:pt>
                <c:pt idx="9667">
                  <c:v>0.11366898148148148</c:v>
                </c:pt>
                <c:pt idx="9668">
                  <c:v>0.11368055555555556</c:v>
                </c:pt>
                <c:pt idx="9669">
                  <c:v>0.11369212962962964</c:v>
                </c:pt>
                <c:pt idx="9670">
                  <c:v>0.11370370370370371</c:v>
                </c:pt>
                <c:pt idx="9671">
                  <c:v>0.11371527777777778</c:v>
                </c:pt>
                <c:pt idx="9672">
                  <c:v>0.11372685185185184</c:v>
                </c:pt>
                <c:pt idx="9673">
                  <c:v>0.11373842592592592</c:v>
                </c:pt>
                <c:pt idx="9674">
                  <c:v>0.11375</c:v>
                </c:pt>
                <c:pt idx="9675">
                  <c:v>0.11376157407407407</c:v>
                </c:pt>
                <c:pt idx="9676">
                  <c:v>0.11377314814814815</c:v>
                </c:pt>
                <c:pt idx="9677">
                  <c:v>0.11378472222222223</c:v>
                </c:pt>
                <c:pt idx="9678">
                  <c:v>0.1137962962962963</c:v>
                </c:pt>
                <c:pt idx="9679">
                  <c:v>0.11380787037037036</c:v>
                </c:pt>
                <c:pt idx="9680">
                  <c:v>0.11381944444444443</c:v>
                </c:pt>
                <c:pt idx="9681">
                  <c:v>0.11383101851851851</c:v>
                </c:pt>
                <c:pt idx="9682">
                  <c:v>0.11384259259259259</c:v>
                </c:pt>
                <c:pt idx="9683">
                  <c:v>0.11385416666666666</c:v>
                </c:pt>
                <c:pt idx="9684">
                  <c:v>0.11386574074074074</c:v>
                </c:pt>
                <c:pt idx="9685">
                  <c:v>0.11387731481481482</c:v>
                </c:pt>
                <c:pt idx="9686">
                  <c:v>0.11388888888888889</c:v>
                </c:pt>
                <c:pt idx="9687">
                  <c:v>0.11390046296296297</c:v>
                </c:pt>
                <c:pt idx="9688">
                  <c:v>0.11391203703703705</c:v>
                </c:pt>
                <c:pt idx="9689">
                  <c:v>0.11392361111111111</c:v>
                </c:pt>
                <c:pt idx="9690">
                  <c:v>0.11393518518518519</c:v>
                </c:pt>
                <c:pt idx="9691">
                  <c:v>0.11394675925925928</c:v>
                </c:pt>
                <c:pt idx="9692">
                  <c:v>0.11395833333333333</c:v>
                </c:pt>
                <c:pt idx="9693">
                  <c:v>0.11396990740740741</c:v>
                </c:pt>
                <c:pt idx="9694">
                  <c:v>0.11398148148148148</c:v>
                </c:pt>
                <c:pt idx="9695">
                  <c:v>0.11399305555555556</c:v>
                </c:pt>
                <c:pt idx="9696">
                  <c:v>0.11400462962962964</c:v>
                </c:pt>
                <c:pt idx="9697">
                  <c:v>0.1140162037037037</c:v>
                </c:pt>
                <c:pt idx="9698">
                  <c:v>0.11402777777777778</c:v>
                </c:pt>
                <c:pt idx="9699">
                  <c:v>0.11403935185185186</c:v>
                </c:pt>
                <c:pt idx="9700">
                  <c:v>0.11405092592592592</c:v>
                </c:pt>
                <c:pt idx="9701">
                  <c:v>0.1140625</c:v>
                </c:pt>
                <c:pt idx="9702">
                  <c:v>0.11407407407407406</c:v>
                </c:pt>
                <c:pt idx="9703">
                  <c:v>0.11408564814814814</c:v>
                </c:pt>
                <c:pt idx="9704">
                  <c:v>0.11409722222222222</c:v>
                </c:pt>
                <c:pt idx="9705">
                  <c:v>0.11410879629629629</c:v>
                </c:pt>
                <c:pt idx="9706">
                  <c:v>0.11412037037037037</c:v>
                </c:pt>
                <c:pt idx="9707">
                  <c:v>0.11413194444444445</c:v>
                </c:pt>
                <c:pt idx="9708">
                  <c:v>0.11414351851851852</c:v>
                </c:pt>
                <c:pt idx="9709">
                  <c:v>0.1141550925925926</c:v>
                </c:pt>
                <c:pt idx="9710">
                  <c:v>0.11416666666666668</c:v>
                </c:pt>
                <c:pt idx="9711">
                  <c:v>0.11417824074074073</c:v>
                </c:pt>
                <c:pt idx="9712">
                  <c:v>0.11418981481481481</c:v>
                </c:pt>
                <c:pt idx="9713">
                  <c:v>0.11420138888888888</c:v>
                </c:pt>
                <c:pt idx="9714">
                  <c:v>0.11421296296296296</c:v>
                </c:pt>
                <c:pt idx="9715">
                  <c:v>0.11422453703703704</c:v>
                </c:pt>
                <c:pt idx="9716">
                  <c:v>0.11423611111111111</c:v>
                </c:pt>
                <c:pt idx="9717">
                  <c:v>0.11424768518518519</c:v>
                </c:pt>
                <c:pt idx="9718">
                  <c:v>0.11425925925925927</c:v>
                </c:pt>
                <c:pt idx="9719">
                  <c:v>0.11427083333333332</c:v>
                </c:pt>
                <c:pt idx="9720">
                  <c:v>0.11428240740740742</c:v>
                </c:pt>
                <c:pt idx="9721">
                  <c:v>0.11429398148148147</c:v>
                </c:pt>
                <c:pt idx="9722">
                  <c:v>0.11430555555555555</c:v>
                </c:pt>
                <c:pt idx="9723">
                  <c:v>0.11431712962962963</c:v>
                </c:pt>
                <c:pt idx="9724">
                  <c:v>0.1143287037037037</c:v>
                </c:pt>
                <c:pt idx="9725">
                  <c:v>0.11434027777777778</c:v>
                </c:pt>
                <c:pt idx="9726">
                  <c:v>0.11435185185185186</c:v>
                </c:pt>
                <c:pt idx="9727">
                  <c:v>0.11436342592592592</c:v>
                </c:pt>
                <c:pt idx="9728">
                  <c:v>0.114375</c:v>
                </c:pt>
                <c:pt idx="9729">
                  <c:v>0.11438657407407408</c:v>
                </c:pt>
                <c:pt idx="9730">
                  <c:v>0.11439814814814815</c:v>
                </c:pt>
                <c:pt idx="9731">
                  <c:v>0.11440972222222223</c:v>
                </c:pt>
                <c:pt idx="9732">
                  <c:v>0.11442129629629628</c:v>
                </c:pt>
                <c:pt idx="9733">
                  <c:v>0.11443287037037037</c:v>
                </c:pt>
                <c:pt idx="9734">
                  <c:v>0.11444444444444445</c:v>
                </c:pt>
                <c:pt idx="9735">
                  <c:v>0.11445601851851851</c:v>
                </c:pt>
                <c:pt idx="9736">
                  <c:v>0.11446759259259259</c:v>
                </c:pt>
                <c:pt idx="9737">
                  <c:v>0.11447916666666667</c:v>
                </c:pt>
                <c:pt idx="9738">
                  <c:v>0.11449074074074074</c:v>
                </c:pt>
                <c:pt idx="9739">
                  <c:v>0.11450231481481482</c:v>
                </c:pt>
                <c:pt idx="9740">
                  <c:v>0.11451388888888887</c:v>
                </c:pt>
                <c:pt idx="9741">
                  <c:v>0.11452546296296295</c:v>
                </c:pt>
                <c:pt idx="9742">
                  <c:v>0.11453703703703703</c:v>
                </c:pt>
                <c:pt idx="9743">
                  <c:v>0.1145486111111111</c:v>
                </c:pt>
                <c:pt idx="9744">
                  <c:v>0.11456018518518518</c:v>
                </c:pt>
                <c:pt idx="9745">
                  <c:v>0.11457175925925926</c:v>
                </c:pt>
                <c:pt idx="9746">
                  <c:v>0.11458333333333333</c:v>
                </c:pt>
                <c:pt idx="9747">
                  <c:v>0.11459490740740741</c:v>
                </c:pt>
                <c:pt idx="9748">
                  <c:v>0.11460648148148149</c:v>
                </c:pt>
                <c:pt idx="9749">
                  <c:v>0.11461805555555556</c:v>
                </c:pt>
                <c:pt idx="9750">
                  <c:v>0.11462962962962964</c:v>
                </c:pt>
                <c:pt idx="9751">
                  <c:v>0.11464120370370372</c:v>
                </c:pt>
                <c:pt idx="9752">
                  <c:v>0.11465277777777778</c:v>
                </c:pt>
                <c:pt idx="9753">
                  <c:v>0.11466435185185185</c:v>
                </c:pt>
                <c:pt idx="9754">
                  <c:v>0.11467592592592592</c:v>
                </c:pt>
                <c:pt idx="9755">
                  <c:v>0.1146875</c:v>
                </c:pt>
                <c:pt idx="9756">
                  <c:v>0.11469907407407408</c:v>
                </c:pt>
                <c:pt idx="9757">
                  <c:v>0.11471064814814814</c:v>
                </c:pt>
                <c:pt idx="9758">
                  <c:v>0.11472222222222223</c:v>
                </c:pt>
                <c:pt idx="9759">
                  <c:v>0.11473379629629631</c:v>
                </c:pt>
                <c:pt idx="9760">
                  <c:v>0.11474537037037037</c:v>
                </c:pt>
                <c:pt idx="9761">
                  <c:v>0.11475694444444444</c:v>
                </c:pt>
                <c:pt idx="9762">
                  <c:v>0.11476851851851851</c:v>
                </c:pt>
                <c:pt idx="9763">
                  <c:v>0.11478009259259259</c:v>
                </c:pt>
                <c:pt idx="9764">
                  <c:v>0.11479166666666667</c:v>
                </c:pt>
                <c:pt idx="9765">
                  <c:v>0.11480324074074073</c:v>
                </c:pt>
                <c:pt idx="9766">
                  <c:v>0.11481481481481481</c:v>
                </c:pt>
                <c:pt idx="9767">
                  <c:v>0.11482638888888889</c:v>
                </c:pt>
                <c:pt idx="9768">
                  <c:v>0.11483796296296296</c:v>
                </c:pt>
                <c:pt idx="9769">
                  <c:v>0.11484953703703704</c:v>
                </c:pt>
                <c:pt idx="9770">
                  <c:v>0.11486111111111112</c:v>
                </c:pt>
                <c:pt idx="9771">
                  <c:v>0.11487268518518519</c:v>
                </c:pt>
                <c:pt idx="9772">
                  <c:v>0.11488425925925926</c:v>
                </c:pt>
                <c:pt idx="9773">
                  <c:v>0.11489583333333335</c:v>
                </c:pt>
                <c:pt idx="9774">
                  <c:v>0.1149074074074074</c:v>
                </c:pt>
                <c:pt idx="9775">
                  <c:v>0.11491898148148148</c:v>
                </c:pt>
                <c:pt idx="9776">
                  <c:v>0.11493055555555555</c:v>
                </c:pt>
                <c:pt idx="9777">
                  <c:v>0.11494212962962963</c:v>
                </c:pt>
                <c:pt idx="9778">
                  <c:v>0.11495370370370371</c:v>
                </c:pt>
                <c:pt idx="9779">
                  <c:v>0.11496527777777778</c:v>
                </c:pt>
                <c:pt idx="9780">
                  <c:v>0.11497685185185186</c:v>
                </c:pt>
                <c:pt idx="9781">
                  <c:v>0.11498842592592594</c:v>
                </c:pt>
                <c:pt idx="9782">
                  <c:v>0.11499999999999999</c:v>
                </c:pt>
                <c:pt idx="9783">
                  <c:v>0.11501157407407407</c:v>
                </c:pt>
                <c:pt idx="9784">
                  <c:v>0.11502314814814814</c:v>
                </c:pt>
                <c:pt idx="9785">
                  <c:v>0.11503472222222222</c:v>
                </c:pt>
                <c:pt idx="9786">
                  <c:v>0.1150462962962963</c:v>
                </c:pt>
                <c:pt idx="9787">
                  <c:v>0.11505787037037037</c:v>
                </c:pt>
                <c:pt idx="9788">
                  <c:v>0.11506944444444445</c:v>
                </c:pt>
                <c:pt idx="9789">
                  <c:v>0.11508101851851853</c:v>
                </c:pt>
                <c:pt idx="9790">
                  <c:v>0.11509259259259259</c:v>
                </c:pt>
                <c:pt idx="9791">
                  <c:v>0.11510416666666667</c:v>
                </c:pt>
                <c:pt idx="9792">
                  <c:v>0.11511574074074075</c:v>
                </c:pt>
                <c:pt idx="9793">
                  <c:v>0.11512731481481481</c:v>
                </c:pt>
                <c:pt idx="9794">
                  <c:v>0.11513888888888889</c:v>
                </c:pt>
                <c:pt idx="9795">
                  <c:v>0.11515046296296295</c:v>
                </c:pt>
                <c:pt idx="9796">
                  <c:v>0.11516203703703703</c:v>
                </c:pt>
                <c:pt idx="9797">
                  <c:v>0.11516203703703703</c:v>
                </c:pt>
                <c:pt idx="9798">
                  <c:v>0.11518518518518518</c:v>
                </c:pt>
                <c:pt idx="9799">
                  <c:v>0.11518518518518518</c:v>
                </c:pt>
                <c:pt idx="9800">
                  <c:v>0.11519675925925926</c:v>
                </c:pt>
                <c:pt idx="9801">
                  <c:v>0.11520833333333334</c:v>
                </c:pt>
                <c:pt idx="9802">
                  <c:v>0.1152199074074074</c:v>
                </c:pt>
                <c:pt idx="9803">
                  <c:v>0.11523148148148148</c:v>
                </c:pt>
                <c:pt idx="9804">
                  <c:v>0.11524305555555554</c:v>
                </c:pt>
                <c:pt idx="9805">
                  <c:v>0.11525462962962962</c:v>
                </c:pt>
                <c:pt idx="9806">
                  <c:v>0.1152662037037037</c:v>
                </c:pt>
                <c:pt idx="9807">
                  <c:v>0.11527777777777777</c:v>
                </c:pt>
                <c:pt idx="9808">
                  <c:v>0.11528935185185185</c:v>
                </c:pt>
                <c:pt idx="9809">
                  <c:v>0.11530092592592593</c:v>
                </c:pt>
                <c:pt idx="9810">
                  <c:v>0.1153125</c:v>
                </c:pt>
                <c:pt idx="9811">
                  <c:v>0.11532407407407408</c:v>
                </c:pt>
                <c:pt idx="9812">
                  <c:v>0.11533564814814816</c:v>
                </c:pt>
                <c:pt idx="9813">
                  <c:v>0.11534722222222223</c:v>
                </c:pt>
                <c:pt idx="9814">
                  <c:v>0.11535879629629631</c:v>
                </c:pt>
                <c:pt idx="9815">
                  <c:v>0.11537037037037036</c:v>
                </c:pt>
                <c:pt idx="9816">
                  <c:v>0.11538194444444444</c:v>
                </c:pt>
                <c:pt idx="9817">
                  <c:v>0.11539351851851852</c:v>
                </c:pt>
                <c:pt idx="9818">
                  <c:v>0.11540509259259259</c:v>
                </c:pt>
                <c:pt idx="9819">
                  <c:v>0.11541666666666667</c:v>
                </c:pt>
                <c:pt idx="9820">
                  <c:v>0.11542824074074075</c:v>
                </c:pt>
                <c:pt idx="9821">
                  <c:v>0.11543981481481481</c:v>
                </c:pt>
                <c:pt idx="9822">
                  <c:v>0.1154513888888889</c:v>
                </c:pt>
                <c:pt idx="9823">
                  <c:v>0.11546296296296295</c:v>
                </c:pt>
                <c:pt idx="9824">
                  <c:v>0.11547453703703703</c:v>
                </c:pt>
                <c:pt idx="9825">
                  <c:v>0.11548611111111111</c:v>
                </c:pt>
                <c:pt idx="9826">
                  <c:v>0.11549768518518518</c:v>
                </c:pt>
                <c:pt idx="9827">
                  <c:v>0.11550925925925926</c:v>
                </c:pt>
                <c:pt idx="9828">
                  <c:v>0.11552083333333334</c:v>
                </c:pt>
                <c:pt idx="9829">
                  <c:v>0.1155324074074074</c:v>
                </c:pt>
                <c:pt idx="9830">
                  <c:v>0.11554398148148148</c:v>
                </c:pt>
                <c:pt idx="9831">
                  <c:v>0.11555555555555556</c:v>
                </c:pt>
                <c:pt idx="9832">
                  <c:v>0.11556712962962963</c:v>
                </c:pt>
                <c:pt idx="9833">
                  <c:v>0.11557870370370371</c:v>
                </c:pt>
                <c:pt idx="9834">
                  <c:v>0.11559027777777779</c:v>
                </c:pt>
                <c:pt idx="9835">
                  <c:v>0.11560185185185186</c:v>
                </c:pt>
                <c:pt idx="9836">
                  <c:v>0.11561342592592593</c:v>
                </c:pt>
                <c:pt idx="9837">
                  <c:v>0.11562499999999999</c:v>
                </c:pt>
                <c:pt idx="9838">
                  <c:v>0.11563657407407407</c:v>
                </c:pt>
                <c:pt idx="9839">
                  <c:v>0.11564814814814815</c:v>
                </c:pt>
                <c:pt idx="9840">
                  <c:v>0.11565972222222222</c:v>
                </c:pt>
                <c:pt idx="9841">
                  <c:v>0.1156712962962963</c:v>
                </c:pt>
                <c:pt idx="9842">
                  <c:v>0.11568287037037038</c:v>
                </c:pt>
                <c:pt idx="9843">
                  <c:v>0.11569444444444445</c:v>
                </c:pt>
                <c:pt idx="9844">
                  <c:v>0.11570601851851851</c:v>
                </c:pt>
                <c:pt idx="9845">
                  <c:v>0.11571759259259258</c:v>
                </c:pt>
                <c:pt idx="9846">
                  <c:v>0.11572916666666666</c:v>
                </c:pt>
                <c:pt idx="9847">
                  <c:v>0.11574074074074074</c:v>
                </c:pt>
                <c:pt idx="9848">
                  <c:v>0.11575231481481481</c:v>
                </c:pt>
                <c:pt idx="9849">
                  <c:v>0.11576388888888889</c:v>
                </c:pt>
                <c:pt idx="9850">
                  <c:v>0.11577546296296297</c:v>
                </c:pt>
                <c:pt idx="9851">
                  <c:v>0.11578703703703704</c:v>
                </c:pt>
                <c:pt idx="9852">
                  <c:v>0.11579861111111112</c:v>
                </c:pt>
                <c:pt idx="9853">
                  <c:v>0.1158101851851852</c:v>
                </c:pt>
                <c:pt idx="9854">
                  <c:v>0.11582175925925926</c:v>
                </c:pt>
                <c:pt idx="9855">
                  <c:v>0.11583333333333333</c:v>
                </c:pt>
                <c:pt idx="9856">
                  <c:v>0.11584490740740742</c:v>
                </c:pt>
                <c:pt idx="9857">
                  <c:v>0.11585648148148148</c:v>
                </c:pt>
                <c:pt idx="9858">
                  <c:v>0.11586805555555556</c:v>
                </c:pt>
                <c:pt idx="9859">
                  <c:v>0.11587962962962962</c:v>
                </c:pt>
                <c:pt idx="9860">
                  <c:v>0.1158912037037037</c:v>
                </c:pt>
                <c:pt idx="9861">
                  <c:v>0.11590277777777779</c:v>
                </c:pt>
                <c:pt idx="9862">
                  <c:v>0.11591435185185185</c:v>
                </c:pt>
                <c:pt idx="9863">
                  <c:v>0.11592592592592592</c:v>
                </c:pt>
                <c:pt idx="9864">
                  <c:v>0.11593750000000001</c:v>
                </c:pt>
                <c:pt idx="9865">
                  <c:v>0.11594907407407407</c:v>
                </c:pt>
                <c:pt idx="9866">
                  <c:v>0.11596064814814815</c:v>
                </c:pt>
                <c:pt idx="9867">
                  <c:v>0.11597222222222221</c:v>
                </c:pt>
                <c:pt idx="9868">
                  <c:v>0.11598379629629629</c:v>
                </c:pt>
                <c:pt idx="9869">
                  <c:v>0.11599537037037037</c:v>
                </c:pt>
                <c:pt idx="9870">
                  <c:v>0.11600694444444444</c:v>
                </c:pt>
                <c:pt idx="9871">
                  <c:v>0.11601851851851852</c:v>
                </c:pt>
                <c:pt idx="9872">
                  <c:v>0.1160300925925926</c:v>
                </c:pt>
                <c:pt idx="9873">
                  <c:v>0.11604166666666667</c:v>
                </c:pt>
                <c:pt idx="9874">
                  <c:v>0.11605324074074075</c:v>
                </c:pt>
                <c:pt idx="9875">
                  <c:v>0.11606481481481483</c:v>
                </c:pt>
                <c:pt idx="9876">
                  <c:v>0.11607638888888888</c:v>
                </c:pt>
                <c:pt idx="9877">
                  <c:v>0.11608796296296296</c:v>
                </c:pt>
                <c:pt idx="9878">
                  <c:v>0.11609953703703703</c:v>
                </c:pt>
                <c:pt idx="9879">
                  <c:v>0.11611111111111111</c:v>
                </c:pt>
                <c:pt idx="9880">
                  <c:v>0.11612268518518519</c:v>
                </c:pt>
                <c:pt idx="9881">
                  <c:v>0.11613425925925926</c:v>
                </c:pt>
                <c:pt idx="9882">
                  <c:v>0.11614583333333334</c:v>
                </c:pt>
                <c:pt idx="9883">
                  <c:v>0.11615740740740742</c:v>
                </c:pt>
                <c:pt idx="9884">
                  <c:v>0.11616898148148147</c:v>
                </c:pt>
                <c:pt idx="9885">
                  <c:v>0.11618055555555555</c:v>
                </c:pt>
                <c:pt idx="9886">
                  <c:v>0.11619212962962962</c:v>
                </c:pt>
                <c:pt idx="9887">
                  <c:v>0.1162037037037037</c:v>
                </c:pt>
                <c:pt idx="9888">
                  <c:v>0.11621527777777778</c:v>
                </c:pt>
                <c:pt idx="9889">
                  <c:v>0.11622685185185185</c:v>
                </c:pt>
                <c:pt idx="9890">
                  <c:v>0.11623842592592593</c:v>
                </c:pt>
                <c:pt idx="9891">
                  <c:v>0.11625000000000001</c:v>
                </c:pt>
                <c:pt idx="9892">
                  <c:v>0.11626157407407407</c:v>
                </c:pt>
                <c:pt idx="9893">
                  <c:v>0.11627314814814815</c:v>
                </c:pt>
                <c:pt idx="9894">
                  <c:v>0.11628472222222223</c:v>
                </c:pt>
                <c:pt idx="9895">
                  <c:v>0.1162962962962963</c:v>
                </c:pt>
                <c:pt idx="9896">
                  <c:v>0.11630787037037038</c:v>
                </c:pt>
                <c:pt idx="9897">
                  <c:v>0.11631944444444443</c:v>
                </c:pt>
                <c:pt idx="9898">
                  <c:v>0.11633101851851851</c:v>
                </c:pt>
                <c:pt idx="9899">
                  <c:v>0.11634259259259259</c:v>
                </c:pt>
                <c:pt idx="9900">
                  <c:v>0.11635416666666666</c:v>
                </c:pt>
                <c:pt idx="9901">
                  <c:v>0.11636574074074074</c:v>
                </c:pt>
                <c:pt idx="9902">
                  <c:v>0.11637731481481482</c:v>
                </c:pt>
                <c:pt idx="9903">
                  <c:v>0.11638888888888889</c:v>
                </c:pt>
                <c:pt idx="9904">
                  <c:v>0.11640046296296297</c:v>
                </c:pt>
                <c:pt idx="9905">
                  <c:v>0.11641203703703702</c:v>
                </c:pt>
                <c:pt idx="9906">
                  <c:v>0.1164236111111111</c:v>
                </c:pt>
                <c:pt idx="9907">
                  <c:v>0.11643518518518518</c:v>
                </c:pt>
                <c:pt idx="9908">
                  <c:v>0.11644675925925925</c:v>
                </c:pt>
                <c:pt idx="9909">
                  <c:v>0.11645833333333333</c:v>
                </c:pt>
                <c:pt idx="9910">
                  <c:v>0.11646990740740741</c:v>
                </c:pt>
                <c:pt idx="9911">
                  <c:v>0.11648148148148148</c:v>
                </c:pt>
                <c:pt idx="9912">
                  <c:v>0.11649305555555556</c:v>
                </c:pt>
                <c:pt idx="9913">
                  <c:v>0.11650462962962964</c:v>
                </c:pt>
                <c:pt idx="9914">
                  <c:v>0.11651620370370371</c:v>
                </c:pt>
                <c:pt idx="9915">
                  <c:v>0.11652777777777779</c:v>
                </c:pt>
                <c:pt idx="9916">
                  <c:v>0.11653935185185187</c:v>
                </c:pt>
                <c:pt idx="9917">
                  <c:v>0.11655092592592593</c:v>
                </c:pt>
                <c:pt idx="9918">
                  <c:v>0.1165625</c:v>
                </c:pt>
                <c:pt idx="9919">
                  <c:v>0.11657407407407407</c:v>
                </c:pt>
                <c:pt idx="9920">
                  <c:v>0.11658564814814815</c:v>
                </c:pt>
                <c:pt idx="9921">
                  <c:v>0.11659722222222223</c:v>
                </c:pt>
                <c:pt idx="9922">
                  <c:v>0.11660879629629629</c:v>
                </c:pt>
                <c:pt idx="9923">
                  <c:v>0.11662037037037037</c:v>
                </c:pt>
                <c:pt idx="9924">
                  <c:v>0.11663194444444445</c:v>
                </c:pt>
                <c:pt idx="9925">
                  <c:v>0.11664351851851852</c:v>
                </c:pt>
                <c:pt idx="9926">
                  <c:v>0.11665509259259259</c:v>
                </c:pt>
                <c:pt idx="9927">
                  <c:v>0.11666666666666665</c:v>
                </c:pt>
                <c:pt idx="9928">
                  <c:v>0.11667824074074074</c:v>
                </c:pt>
                <c:pt idx="9929">
                  <c:v>0.11668981481481482</c:v>
                </c:pt>
                <c:pt idx="9930">
                  <c:v>0.11670138888888888</c:v>
                </c:pt>
                <c:pt idx="9931">
                  <c:v>0.11671296296296296</c:v>
                </c:pt>
                <c:pt idx="9932">
                  <c:v>0.11672453703703704</c:v>
                </c:pt>
                <c:pt idx="9933">
                  <c:v>0.11673611111111111</c:v>
                </c:pt>
                <c:pt idx="9934">
                  <c:v>0.11674768518518519</c:v>
                </c:pt>
                <c:pt idx="9935">
                  <c:v>0.11675925925925927</c:v>
                </c:pt>
                <c:pt idx="9936">
                  <c:v>0.11677083333333334</c:v>
                </c:pt>
                <c:pt idx="9937">
                  <c:v>0.1167824074074074</c:v>
                </c:pt>
                <c:pt idx="9938">
                  <c:v>0.11679398148148147</c:v>
                </c:pt>
                <c:pt idx="9939">
                  <c:v>0.11680555555555555</c:v>
                </c:pt>
                <c:pt idx="9940">
                  <c:v>0.11681712962962963</c:v>
                </c:pt>
                <c:pt idx="9941">
                  <c:v>0.1168287037037037</c:v>
                </c:pt>
                <c:pt idx="9942">
                  <c:v>0.11684027777777778</c:v>
                </c:pt>
                <c:pt idx="9943">
                  <c:v>0.11685185185185186</c:v>
                </c:pt>
                <c:pt idx="9944">
                  <c:v>0.11686342592592593</c:v>
                </c:pt>
                <c:pt idx="9945">
                  <c:v>0.11687499999999999</c:v>
                </c:pt>
                <c:pt idx="9946">
                  <c:v>0.11688657407407409</c:v>
                </c:pt>
                <c:pt idx="9947">
                  <c:v>0.11689814814814814</c:v>
                </c:pt>
                <c:pt idx="9948">
                  <c:v>0.11690972222222222</c:v>
                </c:pt>
                <c:pt idx="9949">
                  <c:v>0.11692129629629629</c:v>
                </c:pt>
                <c:pt idx="9950">
                  <c:v>0.11693287037037037</c:v>
                </c:pt>
                <c:pt idx="9951">
                  <c:v>0.11694444444444445</c:v>
                </c:pt>
                <c:pt idx="9952">
                  <c:v>0.11695601851851851</c:v>
                </c:pt>
                <c:pt idx="9953">
                  <c:v>0.1169675925925926</c:v>
                </c:pt>
                <c:pt idx="9954">
                  <c:v>0.11697916666666668</c:v>
                </c:pt>
                <c:pt idx="9955">
                  <c:v>0.11699074074074074</c:v>
                </c:pt>
                <c:pt idx="9956">
                  <c:v>0.11700231481481482</c:v>
                </c:pt>
                <c:pt idx="9957">
                  <c:v>0.1170138888888889</c:v>
                </c:pt>
                <c:pt idx="9958">
                  <c:v>0.11702546296296296</c:v>
                </c:pt>
                <c:pt idx="9959">
                  <c:v>0.11703703703703704</c:v>
                </c:pt>
                <c:pt idx="9960">
                  <c:v>0.1170486111111111</c:v>
                </c:pt>
                <c:pt idx="9961">
                  <c:v>0.11706018518518518</c:v>
                </c:pt>
                <c:pt idx="9962">
                  <c:v>0.11707175925925926</c:v>
                </c:pt>
                <c:pt idx="9963">
                  <c:v>0.11708333333333333</c:v>
                </c:pt>
                <c:pt idx="9964">
                  <c:v>0.11709490740740741</c:v>
                </c:pt>
                <c:pt idx="9965">
                  <c:v>0.11710648148148149</c:v>
                </c:pt>
                <c:pt idx="9966">
                  <c:v>0.11711805555555554</c:v>
                </c:pt>
                <c:pt idx="9967">
                  <c:v>0.11712962962962963</c:v>
                </c:pt>
                <c:pt idx="9968">
                  <c:v>0.11714120370370369</c:v>
                </c:pt>
                <c:pt idx="9969">
                  <c:v>0.11715277777777777</c:v>
                </c:pt>
                <c:pt idx="9970">
                  <c:v>0.11716435185185185</c:v>
                </c:pt>
                <c:pt idx="9971">
                  <c:v>0.11717592592592592</c:v>
                </c:pt>
                <c:pt idx="9972">
                  <c:v>0.1171875</c:v>
                </c:pt>
                <c:pt idx="9973">
                  <c:v>0.11719907407407408</c:v>
                </c:pt>
                <c:pt idx="9974">
                  <c:v>0.11721064814814815</c:v>
                </c:pt>
                <c:pt idx="9975">
                  <c:v>0.11722222222222223</c:v>
                </c:pt>
                <c:pt idx="9976">
                  <c:v>0.11723379629629631</c:v>
                </c:pt>
                <c:pt idx="9977">
                  <c:v>0.11724537037037037</c:v>
                </c:pt>
                <c:pt idx="9978">
                  <c:v>0.11725694444444446</c:v>
                </c:pt>
                <c:pt idx="9979">
                  <c:v>0.11726851851851851</c:v>
                </c:pt>
                <c:pt idx="9980">
                  <c:v>0.11728009259259259</c:v>
                </c:pt>
                <c:pt idx="9981">
                  <c:v>0.11729166666666667</c:v>
                </c:pt>
                <c:pt idx="9982">
                  <c:v>0.11730324074074074</c:v>
                </c:pt>
                <c:pt idx="9983">
                  <c:v>0.11731481481481482</c:v>
                </c:pt>
                <c:pt idx="9984">
                  <c:v>0.1173263888888889</c:v>
                </c:pt>
                <c:pt idx="9985">
                  <c:v>0.11733796296296296</c:v>
                </c:pt>
                <c:pt idx="9986">
                  <c:v>0.11734953703703704</c:v>
                </c:pt>
                <c:pt idx="9987">
                  <c:v>0.1173611111111111</c:v>
                </c:pt>
                <c:pt idx="9988">
                  <c:v>0.11737268518518518</c:v>
                </c:pt>
                <c:pt idx="9989">
                  <c:v>0.11738425925925926</c:v>
                </c:pt>
                <c:pt idx="9990">
                  <c:v>0.11739583333333332</c:v>
                </c:pt>
                <c:pt idx="9991">
                  <c:v>0.1174074074074074</c:v>
                </c:pt>
                <c:pt idx="9992">
                  <c:v>0.11741898148148149</c:v>
                </c:pt>
                <c:pt idx="9993">
                  <c:v>0.11743055555555555</c:v>
                </c:pt>
                <c:pt idx="9994">
                  <c:v>0.11744212962962963</c:v>
                </c:pt>
                <c:pt idx="9995">
                  <c:v>0.11745370370370371</c:v>
                </c:pt>
                <c:pt idx="9996">
                  <c:v>0.11746527777777778</c:v>
                </c:pt>
                <c:pt idx="9997">
                  <c:v>0.11747685185185186</c:v>
                </c:pt>
                <c:pt idx="9998">
                  <c:v>0.11748842592592591</c:v>
                </c:pt>
                <c:pt idx="9999">
                  <c:v>0.11750000000000001</c:v>
                </c:pt>
                <c:pt idx="10000">
                  <c:v>0.11751157407407407</c:v>
                </c:pt>
                <c:pt idx="10001">
                  <c:v>0.11752314814814814</c:v>
                </c:pt>
                <c:pt idx="10002">
                  <c:v>0.11753472222222222</c:v>
                </c:pt>
                <c:pt idx="10003">
                  <c:v>0.1175462962962963</c:v>
                </c:pt>
                <c:pt idx="10004">
                  <c:v>0.11755787037037037</c:v>
                </c:pt>
                <c:pt idx="10005">
                  <c:v>0.11756944444444445</c:v>
                </c:pt>
                <c:pt idx="10006">
                  <c:v>0.11758101851851853</c:v>
                </c:pt>
                <c:pt idx="10007">
                  <c:v>0.1175925925925926</c:v>
                </c:pt>
                <c:pt idx="10008">
                  <c:v>0.11760416666666666</c:v>
                </c:pt>
                <c:pt idx="10009">
                  <c:v>0.11761574074074073</c:v>
                </c:pt>
                <c:pt idx="10010">
                  <c:v>0.11762731481481481</c:v>
                </c:pt>
                <c:pt idx="10011">
                  <c:v>0.11763888888888889</c:v>
                </c:pt>
                <c:pt idx="10012">
                  <c:v>0.11765046296296296</c:v>
                </c:pt>
                <c:pt idx="10013">
                  <c:v>0.11766203703703704</c:v>
                </c:pt>
                <c:pt idx="10014">
                  <c:v>0.11767361111111112</c:v>
                </c:pt>
                <c:pt idx="10015">
                  <c:v>0.11768518518518518</c:v>
                </c:pt>
                <c:pt idx="10016">
                  <c:v>0.11769675925925926</c:v>
                </c:pt>
                <c:pt idx="10017">
                  <c:v>0.11770833333333335</c:v>
                </c:pt>
                <c:pt idx="10018">
                  <c:v>0.11771990740740741</c:v>
                </c:pt>
                <c:pt idx="10019">
                  <c:v>0.11773148148148148</c:v>
                </c:pt>
                <c:pt idx="10020">
                  <c:v>0.11774305555555555</c:v>
                </c:pt>
                <c:pt idx="10021">
                  <c:v>0.11775462962962963</c:v>
                </c:pt>
                <c:pt idx="10022">
                  <c:v>0.11776620370370371</c:v>
                </c:pt>
                <c:pt idx="10023">
                  <c:v>0.11777777777777777</c:v>
                </c:pt>
                <c:pt idx="10024">
                  <c:v>0.11778935185185185</c:v>
                </c:pt>
                <c:pt idx="10025">
                  <c:v>0.11780092592592593</c:v>
                </c:pt>
                <c:pt idx="10026">
                  <c:v>0.1178125</c:v>
                </c:pt>
                <c:pt idx="10027">
                  <c:v>0.11782407407407407</c:v>
                </c:pt>
                <c:pt idx="10028">
                  <c:v>0.11783564814814813</c:v>
                </c:pt>
                <c:pt idx="10029">
                  <c:v>0.11784722222222221</c:v>
                </c:pt>
                <c:pt idx="10030">
                  <c:v>0.11785879629629629</c:v>
                </c:pt>
                <c:pt idx="10031">
                  <c:v>0.11787037037037036</c:v>
                </c:pt>
                <c:pt idx="10032">
                  <c:v>0.11788194444444444</c:v>
                </c:pt>
                <c:pt idx="10033">
                  <c:v>0.11789351851851852</c:v>
                </c:pt>
                <c:pt idx="10034">
                  <c:v>0.11790509259259259</c:v>
                </c:pt>
                <c:pt idx="10035">
                  <c:v>0.11791666666666667</c:v>
                </c:pt>
                <c:pt idx="10036">
                  <c:v>0.11792824074074075</c:v>
                </c:pt>
                <c:pt idx="10037">
                  <c:v>0.11793981481481482</c:v>
                </c:pt>
                <c:pt idx="10038">
                  <c:v>0.1179513888888889</c:v>
                </c:pt>
                <c:pt idx="10039">
                  <c:v>0.11796296296296298</c:v>
                </c:pt>
                <c:pt idx="10040">
                  <c:v>0.11797453703703703</c:v>
                </c:pt>
                <c:pt idx="10041">
                  <c:v>0.11798611111111111</c:v>
                </c:pt>
                <c:pt idx="10042">
                  <c:v>0.11799768518518518</c:v>
                </c:pt>
                <c:pt idx="10043">
                  <c:v>0.11800925925925926</c:v>
                </c:pt>
                <c:pt idx="10044">
                  <c:v>0.11802083333333334</c:v>
                </c:pt>
                <c:pt idx="10045">
                  <c:v>0.11803240740740741</c:v>
                </c:pt>
                <c:pt idx="10046">
                  <c:v>0.11804398148148149</c:v>
                </c:pt>
                <c:pt idx="10047">
                  <c:v>0.11805555555555557</c:v>
                </c:pt>
                <c:pt idx="10048">
                  <c:v>0.11806712962962962</c:v>
                </c:pt>
                <c:pt idx="10049">
                  <c:v>0.1180787037037037</c:v>
                </c:pt>
                <c:pt idx="10050">
                  <c:v>0.11809027777777777</c:v>
                </c:pt>
                <c:pt idx="10051">
                  <c:v>0.11810185185185185</c:v>
                </c:pt>
                <c:pt idx="10052">
                  <c:v>0.11811342592592593</c:v>
                </c:pt>
                <c:pt idx="10053">
                  <c:v>0.11812499999999999</c:v>
                </c:pt>
                <c:pt idx="10054">
                  <c:v>0.11813657407407407</c:v>
                </c:pt>
                <c:pt idx="10055">
                  <c:v>0.11814814814814815</c:v>
                </c:pt>
                <c:pt idx="10056">
                  <c:v>0.11815972222222222</c:v>
                </c:pt>
                <c:pt idx="10057">
                  <c:v>0.1181712962962963</c:v>
                </c:pt>
                <c:pt idx="10058">
                  <c:v>0.11818287037037038</c:v>
                </c:pt>
                <c:pt idx="10059">
                  <c:v>0.11819444444444445</c:v>
                </c:pt>
                <c:pt idx="10060">
                  <c:v>0.11820601851851853</c:v>
                </c:pt>
                <c:pt idx="10061">
                  <c:v>0.11821759259259258</c:v>
                </c:pt>
                <c:pt idx="10062">
                  <c:v>0.11822916666666666</c:v>
                </c:pt>
                <c:pt idx="10063">
                  <c:v>0.11824074074074074</c:v>
                </c:pt>
                <c:pt idx="10064">
                  <c:v>0.11825231481481481</c:v>
                </c:pt>
                <c:pt idx="10065">
                  <c:v>0.11826388888888889</c:v>
                </c:pt>
                <c:pt idx="10066">
                  <c:v>0.11827546296296297</c:v>
                </c:pt>
                <c:pt idx="10067">
                  <c:v>0.11828703703703704</c:v>
                </c:pt>
                <c:pt idx="10068">
                  <c:v>0.11829861111111112</c:v>
                </c:pt>
                <c:pt idx="10069">
                  <c:v>0.11831018518518517</c:v>
                </c:pt>
                <c:pt idx="10070">
                  <c:v>0.11832175925925925</c:v>
                </c:pt>
                <c:pt idx="10071">
                  <c:v>0.11833333333333333</c:v>
                </c:pt>
                <c:pt idx="10072">
                  <c:v>0.1183449074074074</c:v>
                </c:pt>
                <c:pt idx="10073">
                  <c:v>0.11835648148148148</c:v>
                </c:pt>
                <c:pt idx="10074">
                  <c:v>0.11836805555555556</c:v>
                </c:pt>
                <c:pt idx="10075">
                  <c:v>0.11837962962962963</c:v>
                </c:pt>
                <c:pt idx="10076">
                  <c:v>0.11839120370370371</c:v>
                </c:pt>
                <c:pt idx="10077">
                  <c:v>0.11840277777777779</c:v>
                </c:pt>
                <c:pt idx="10078">
                  <c:v>0.11841435185185185</c:v>
                </c:pt>
                <c:pt idx="10079">
                  <c:v>0.11842592592592593</c:v>
                </c:pt>
                <c:pt idx="10080">
                  <c:v>0.11843749999999999</c:v>
                </c:pt>
                <c:pt idx="10081">
                  <c:v>0.11844907407407408</c:v>
                </c:pt>
                <c:pt idx="10082">
                  <c:v>0.11846064814814815</c:v>
                </c:pt>
                <c:pt idx="10083">
                  <c:v>0.11847222222222221</c:v>
                </c:pt>
                <c:pt idx="10084">
                  <c:v>0.1184837962962963</c:v>
                </c:pt>
                <c:pt idx="10085">
                  <c:v>0.11849537037037038</c:v>
                </c:pt>
                <c:pt idx="10086">
                  <c:v>0.11850694444444444</c:v>
                </c:pt>
                <c:pt idx="10087">
                  <c:v>0.11851851851851852</c:v>
                </c:pt>
                <c:pt idx="10088">
                  <c:v>0.11853009259259258</c:v>
                </c:pt>
                <c:pt idx="10089">
                  <c:v>0.11854166666666667</c:v>
                </c:pt>
                <c:pt idx="10090">
                  <c:v>0.11855324074074074</c:v>
                </c:pt>
                <c:pt idx="10091">
                  <c:v>0.1185648148148148</c:v>
                </c:pt>
                <c:pt idx="10092">
                  <c:v>0.11857638888888888</c:v>
                </c:pt>
                <c:pt idx="10093">
                  <c:v>0.11858796296296296</c:v>
                </c:pt>
                <c:pt idx="10094">
                  <c:v>0.11859953703703703</c:v>
                </c:pt>
                <c:pt idx="10095">
                  <c:v>0.11861111111111111</c:v>
                </c:pt>
                <c:pt idx="10096">
                  <c:v>0.11862268518518519</c:v>
                </c:pt>
                <c:pt idx="10097">
                  <c:v>0.11863425925925926</c:v>
                </c:pt>
                <c:pt idx="10098">
                  <c:v>0.11864583333333334</c:v>
                </c:pt>
                <c:pt idx="10099">
                  <c:v>0.11865740740740742</c:v>
                </c:pt>
                <c:pt idx="10100">
                  <c:v>0.11866898148148149</c:v>
                </c:pt>
                <c:pt idx="10101">
                  <c:v>0.11868055555555555</c:v>
                </c:pt>
                <c:pt idx="10102">
                  <c:v>0.11869212962962962</c:v>
                </c:pt>
                <c:pt idx="10103">
                  <c:v>0.1187037037037037</c:v>
                </c:pt>
                <c:pt idx="10104">
                  <c:v>0.11871527777777778</c:v>
                </c:pt>
                <c:pt idx="10105">
                  <c:v>0.11872685185185185</c:v>
                </c:pt>
                <c:pt idx="10106">
                  <c:v>0.11873842592592593</c:v>
                </c:pt>
                <c:pt idx="10107">
                  <c:v>0.11875000000000001</c:v>
                </c:pt>
                <c:pt idx="10108">
                  <c:v>0.11876157407407407</c:v>
                </c:pt>
                <c:pt idx="10109">
                  <c:v>0.11877314814814814</c:v>
                </c:pt>
                <c:pt idx="10110">
                  <c:v>0.11878472222222221</c:v>
                </c:pt>
                <c:pt idx="10111">
                  <c:v>0.11879629629629629</c:v>
                </c:pt>
                <c:pt idx="10112">
                  <c:v>0.11880787037037037</c:v>
                </c:pt>
                <c:pt idx="10113">
                  <c:v>0.11881944444444444</c:v>
                </c:pt>
                <c:pt idx="10114">
                  <c:v>0.11883101851851852</c:v>
                </c:pt>
                <c:pt idx="10115">
                  <c:v>0.1188425925925926</c:v>
                </c:pt>
                <c:pt idx="10116">
                  <c:v>0.11885416666666666</c:v>
                </c:pt>
                <c:pt idx="10117">
                  <c:v>0.11886574074074074</c:v>
                </c:pt>
                <c:pt idx="10118">
                  <c:v>0.11887731481481482</c:v>
                </c:pt>
                <c:pt idx="10119">
                  <c:v>0.11888888888888889</c:v>
                </c:pt>
                <c:pt idx="10120">
                  <c:v>0.11890046296296297</c:v>
                </c:pt>
                <c:pt idx="10121">
                  <c:v>0.11891203703703705</c:v>
                </c:pt>
                <c:pt idx="10122">
                  <c:v>0.1189236111111111</c:v>
                </c:pt>
                <c:pt idx="10123">
                  <c:v>0.11893518518518519</c:v>
                </c:pt>
                <c:pt idx="10124">
                  <c:v>0.11894675925925925</c:v>
                </c:pt>
                <c:pt idx="10125">
                  <c:v>0.11895833333333333</c:v>
                </c:pt>
                <c:pt idx="10126">
                  <c:v>0.11896990740740741</c:v>
                </c:pt>
                <c:pt idx="10127">
                  <c:v>0.11898148148148148</c:v>
                </c:pt>
                <c:pt idx="10128">
                  <c:v>0.11899305555555556</c:v>
                </c:pt>
                <c:pt idx="10129">
                  <c:v>0.11900462962962964</c:v>
                </c:pt>
                <c:pt idx="10130">
                  <c:v>0.11901620370370369</c:v>
                </c:pt>
                <c:pt idx="10131">
                  <c:v>0.11902777777777777</c:v>
                </c:pt>
                <c:pt idx="10132">
                  <c:v>0.11903935185185184</c:v>
                </c:pt>
                <c:pt idx="10133">
                  <c:v>0.11905092592592592</c:v>
                </c:pt>
                <c:pt idx="10134">
                  <c:v>0.1190625</c:v>
                </c:pt>
                <c:pt idx="10135">
                  <c:v>0.11907407407407407</c:v>
                </c:pt>
                <c:pt idx="10136">
                  <c:v>0.11908564814814815</c:v>
                </c:pt>
                <c:pt idx="10137">
                  <c:v>0.11909722222222223</c:v>
                </c:pt>
                <c:pt idx="10138">
                  <c:v>0.1191087962962963</c:v>
                </c:pt>
                <c:pt idx="10139">
                  <c:v>0.11912037037037038</c:v>
                </c:pt>
                <c:pt idx="10140">
                  <c:v>0.11913194444444446</c:v>
                </c:pt>
                <c:pt idx="10141">
                  <c:v>0.11914351851851852</c:v>
                </c:pt>
                <c:pt idx="10142">
                  <c:v>0.1191550925925926</c:v>
                </c:pt>
                <c:pt idx="10143">
                  <c:v>0.11916666666666666</c:v>
                </c:pt>
                <c:pt idx="10144">
                  <c:v>0.11917824074074074</c:v>
                </c:pt>
                <c:pt idx="10145">
                  <c:v>0.11918981481481482</c:v>
                </c:pt>
                <c:pt idx="10146">
                  <c:v>0.11920138888888888</c:v>
                </c:pt>
                <c:pt idx="10147">
                  <c:v>0.11921296296296297</c:v>
                </c:pt>
                <c:pt idx="10148">
                  <c:v>0.11922453703703705</c:v>
                </c:pt>
                <c:pt idx="10149">
                  <c:v>0.11923611111111111</c:v>
                </c:pt>
                <c:pt idx="10150">
                  <c:v>0.11924768518518519</c:v>
                </c:pt>
                <c:pt idx="10151">
                  <c:v>0.11925925925925925</c:v>
                </c:pt>
                <c:pt idx="10152">
                  <c:v>0.11927083333333333</c:v>
                </c:pt>
                <c:pt idx="10153">
                  <c:v>0.11928240740740741</c:v>
                </c:pt>
                <c:pt idx="10154">
                  <c:v>0.11929398148148147</c:v>
                </c:pt>
                <c:pt idx="10155">
                  <c:v>0.11930555555555555</c:v>
                </c:pt>
                <c:pt idx="10156">
                  <c:v>0.11931712962962963</c:v>
                </c:pt>
                <c:pt idx="10157">
                  <c:v>0.1193287037037037</c:v>
                </c:pt>
                <c:pt idx="10158">
                  <c:v>0.11934027777777778</c:v>
                </c:pt>
                <c:pt idx="10159">
                  <c:v>0.11935185185185186</c:v>
                </c:pt>
                <c:pt idx="10160">
                  <c:v>0.11936342592592593</c:v>
                </c:pt>
                <c:pt idx="10161">
                  <c:v>0.11937500000000001</c:v>
                </c:pt>
                <c:pt idx="10162">
                  <c:v>0.11938657407407406</c:v>
                </c:pt>
                <c:pt idx="10163">
                  <c:v>0.11939814814814814</c:v>
                </c:pt>
                <c:pt idx="10164">
                  <c:v>0.11940972222222222</c:v>
                </c:pt>
                <c:pt idx="10165">
                  <c:v>0.11942129629629629</c:v>
                </c:pt>
                <c:pt idx="10166">
                  <c:v>0.11943287037037037</c:v>
                </c:pt>
                <c:pt idx="10167">
                  <c:v>0.11944444444444445</c:v>
                </c:pt>
                <c:pt idx="10168">
                  <c:v>0.11945601851851852</c:v>
                </c:pt>
                <c:pt idx="10169">
                  <c:v>0.1194675925925926</c:v>
                </c:pt>
                <c:pt idx="10170">
                  <c:v>0.11947916666666665</c:v>
                </c:pt>
                <c:pt idx="10171">
                  <c:v>0.11949074074074074</c:v>
                </c:pt>
                <c:pt idx="10172">
                  <c:v>0.11950231481481481</c:v>
                </c:pt>
                <c:pt idx="10173">
                  <c:v>0.11951388888888888</c:v>
                </c:pt>
                <c:pt idx="10174">
                  <c:v>0.11952546296296296</c:v>
                </c:pt>
                <c:pt idx="10175">
                  <c:v>0.11953703703703704</c:v>
                </c:pt>
                <c:pt idx="10176">
                  <c:v>0.11954861111111111</c:v>
                </c:pt>
                <c:pt idx="10177">
                  <c:v>0.11956018518518519</c:v>
                </c:pt>
                <c:pt idx="10178">
                  <c:v>0.11957175925925927</c:v>
                </c:pt>
                <c:pt idx="10179">
                  <c:v>0.11958333333333333</c:v>
                </c:pt>
                <c:pt idx="10180">
                  <c:v>0.11959490740740741</c:v>
                </c:pt>
                <c:pt idx="10181">
                  <c:v>0.11960648148148149</c:v>
                </c:pt>
                <c:pt idx="10182">
                  <c:v>0.11961805555555556</c:v>
                </c:pt>
                <c:pt idx="10183">
                  <c:v>0.11962962962962963</c:v>
                </c:pt>
                <c:pt idx="10184">
                  <c:v>0.11964120370370369</c:v>
                </c:pt>
                <c:pt idx="10185">
                  <c:v>0.11965277777777777</c:v>
                </c:pt>
                <c:pt idx="10186">
                  <c:v>0.11966435185185186</c:v>
                </c:pt>
                <c:pt idx="10187">
                  <c:v>0.11967592592592592</c:v>
                </c:pt>
                <c:pt idx="10188">
                  <c:v>0.1196875</c:v>
                </c:pt>
                <c:pt idx="10189">
                  <c:v>0.11969907407407408</c:v>
                </c:pt>
                <c:pt idx="10190">
                  <c:v>0.11971064814814815</c:v>
                </c:pt>
                <c:pt idx="10191">
                  <c:v>0.11972222222222222</c:v>
                </c:pt>
                <c:pt idx="10192">
                  <c:v>0.11973379629629628</c:v>
                </c:pt>
                <c:pt idx="10193">
                  <c:v>0.11974537037037036</c:v>
                </c:pt>
                <c:pt idx="10194">
                  <c:v>0.11975694444444444</c:v>
                </c:pt>
                <c:pt idx="10195">
                  <c:v>0.11976851851851851</c:v>
                </c:pt>
                <c:pt idx="10196">
                  <c:v>0.11978009259259259</c:v>
                </c:pt>
                <c:pt idx="10197">
                  <c:v>0.11979166666666667</c:v>
                </c:pt>
                <c:pt idx="10198">
                  <c:v>0.11980324074074074</c:v>
                </c:pt>
                <c:pt idx="10199">
                  <c:v>0.11981481481481482</c:v>
                </c:pt>
                <c:pt idx="10200">
                  <c:v>0.1198263888888889</c:v>
                </c:pt>
                <c:pt idx="10201">
                  <c:v>0.11983796296296297</c:v>
                </c:pt>
                <c:pt idx="10202">
                  <c:v>0.11984953703703705</c:v>
                </c:pt>
                <c:pt idx="10203">
                  <c:v>0.11986111111111113</c:v>
                </c:pt>
                <c:pt idx="10204">
                  <c:v>0.11987268518518518</c:v>
                </c:pt>
                <c:pt idx="10205">
                  <c:v>0.11988425925925926</c:v>
                </c:pt>
                <c:pt idx="10206">
                  <c:v>0.11989583333333333</c:v>
                </c:pt>
                <c:pt idx="10207">
                  <c:v>0.11990740740740741</c:v>
                </c:pt>
                <c:pt idx="10208">
                  <c:v>0.11991898148148149</c:v>
                </c:pt>
                <c:pt idx="10209">
                  <c:v>0.11993055555555555</c:v>
                </c:pt>
                <c:pt idx="10210">
                  <c:v>0.11994212962962963</c:v>
                </c:pt>
                <c:pt idx="10211">
                  <c:v>0.11995370370370372</c:v>
                </c:pt>
                <c:pt idx="10212">
                  <c:v>0.11996527777777777</c:v>
                </c:pt>
                <c:pt idx="10213">
                  <c:v>0.11997685185185185</c:v>
                </c:pt>
                <c:pt idx="10214">
                  <c:v>0.11998842592592592</c:v>
                </c:pt>
                <c:pt idx="10215">
                  <c:v>0.12</c:v>
                </c:pt>
                <c:pt idx="10216">
                  <c:v>0.12001157407407408</c:v>
                </c:pt>
                <c:pt idx="10217">
                  <c:v>0.12002314814814814</c:v>
                </c:pt>
                <c:pt idx="10218">
                  <c:v>0.12003472222222222</c:v>
                </c:pt>
                <c:pt idx="10219">
                  <c:v>0.1200462962962963</c:v>
                </c:pt>
                <c:pt idx="10220">
                  <c:v>0.12005787037037037</c:v>
                </c:pt>
                <c:pt idx="10221">
                  <c:v>0.12006944444444445</c:v>
                </c:pt>
                <c:pt idx="10222">
                  <c:v>0.12008101851851853</c:v>
                </c:pt>
                <c:pt idx="10223">
                  <c:v>0.12009259259259258</c:v>
                </c:pt>
                <c:pt idx="10224">
                  <c:v>0.12010416666666668</c:v>
                </c:pt>
                <c:pt idx="10225">
                  <c:v>0.12011574074074073</c:v>
                </c:pt>
                <c:pt idx="10226">
                  <c:v>0.12012731481481481</c:v>
                </c:pt>
                <c:pt idx="10227">
                  <c:v>0.12013888888888889</c:v>
                </c:pt>
                <c:pt idx="10228">
                  <c:v>0.12013888888888889</c:v>
                </c:pt>
                <c:pt idx="10229">
                  <c:v>0.12016203703703704</c:v>
                </c:pt>
                <c:pt idx="10230">
                  <c:v>0.12016203703703704</c:v>
                </c:pt>
                <c:pt idx="10231">
                  <c:v>0.12017361111111112</c:v>
                </c:pt>
                <c:pt idx="10232">
                  <c:v>0.12018518518518519</c:v>
                </c:pt>
                <c:pt idx="10233">
                  <c:v>0.12019675925925927</c:v>
                </c:pt>
                <c:pt idx="10234">
                  <c:v>0.12020833333333332</c:v>
                </c:pt>
                <c:pt idx="10235">
                  <c:v>0.1202199074074074</c:v>
                </c:pt>
                <c:pt idx="10236">
                  <c:v>0.12023148148148148</c:v>
                </c:pt>
                <c:pt idx="10237">
                  <c:v>0.12024305555555555</c:v>
                </c:pt>
                <c:pt idx="10238">
                  <c:v>0.12025462962962963</c:v>
                </c:pt>
                <c:pt idx="10239">
                  <c:v>0.12026620370370371</c:v>
                </c:pt>
                <c:pt idx="10240">
                  <c:v>0.12027777777777778</c:v>
                </c:pt>
                <c:pt idx="10241">
                  <c:v>0.12028935185185186</c:v>
                </c:pt>
                <c:pt idx="10242">
                  <c:v>0.12030092592592594</c:v>
                </c:pt>
                <c:pt idx="10243">
                  <c:v>0.1203125</c:v>
                </c:pt>
                <c:pt idx="10244">
                  <c:v>0.12032407407407408</c:v>
                </c:pt>
                <c:pt idx="10245">
                  <c:v>0.12033564814814814</c:v>
                </c:pt>
                <c:pt idx="10246">
                  <c:v>0.12034722222222222</c:v>
                </c:pt>
                <c:pt idx="10247">
                  <c:v>0.1203587962962963</c:v>
                </c:pt>
                <c:pt idx="10248">
                  <c:v>0.12037037037037036</c:v>
                </c:pt>
                <c:pt idx="10249">
                  <c:v>0.12038194444444444</c:v>
                </c:pt>
                <c:pt idx="10250">
                  <c:v>0.12039351851851852</c:v>
                </c:pt>
                <c:pt idx="10251">
                  <c:v>0.12040509259259259</c:v>
                </c:pt>
                <c:pt idx="10252">
                  <c:v>0.12041666666666667</c:v>
                </c:pt>
                <c:pt idx="10253">
                  <c:v>0.12042824074074072</c:v>
                </c:pt>
                <c:pt idx="10254">
                  <c:v>0.12043981481481481</c:v>
                </c:pt>
                <c:pt idx="10255">
                  <c:v>0.12045138888888889</c:v>
                </c:pt>
                <c:pt idx="10256">
                  <c:v>0.12046296296296295</c:v>
                </c:pt>
                <c:pt idx="10257">
                  <c:v>0.12047453703703703</c:v>
                </c:pt>
                <c:pt idx="10258">
                  <c:v>0.12048611111111111</c:v>
                </c:pt>
                <c:pt idx="10259">
                  <c:v>0.12049768518518518</c:v>
                </c:pt>
                <c:pt idx="10260">
                  <c:v>0.12050925925925926</c:v>
                </c:pt>
                <c:pt idx="10261">
                  <c:v>0.12052083333333334</c:v>
                </c:pt>
                <c:pt idx="10262">
                  <c:v>0.12053240740740741</c:v>
                </c:pt>
                <c:pt idx="10263">
                  <c:v>0.12054398148148149</c:v>
                </c:pt>
                <c:pt idx="10264">
                  <c:v>0.12055555555555557</c:v>
                </c:pt>
                <c:pt idx="10265">
                  <c:v>0.12056712962962964</c:v>
                </c:pt>
                <c:pt idx="10266">
                  <c:v>0.1205787037037037</c:v>
                </c:pt>
                <c:pt idx="10267">
                  <c:v>0.12059027777777777</c:v>
                </c:pt>
                <c:pt idx="10268">
                  <c:v>0.12060185185185185</c:v>
                </c:pt>
                <c:pt idx="10269">
                  <c:v>0.12061342592592593</c:v>
                </c:pt>
                <c:pt idx="10270">
                  <c:v>0.120625</c:v>
                </c:pt>
                <c:pt idx="10271">
                  <c:v>0.12063657407407408</c:v>
                </c:pt>
                <c:pt idx="10272">
                  <c:v>0.12064814814814816</c:v>
                </c:pt>
                <c:pt idx="10273">
                  <c:v>0.12065972222222222</c:v>
                </c:pt>
                <c:pt idx="10274">
                  <c:v>0.12067129629629629</c:v>
                </c:pt>
                <c:pt idx="10275">
                  <c:v>0.12068287037037036</c:v>
                </c:pt>
                <c:pt idx="10276">
                  <c:v>0.12069444444444444</c:v>
                </c:pt>
                <c:pt idx="10277">
                  <c:v>0.12070601851851852</c:v>
                </c:pt>
                <c:pt idx="10278">
                  <c:v>0.12071759259259258</c:v>
                </c:pt>
                <c:pt idx="10279">
                  <c:v>0.12072916666666667</c:v>
                </c:pt>
                <c:pt idx="10280">
                  <c:v>0.12074074074074075</c:v>
                </c:pt>
                <c:pt idx="10281">
                  <c:v>0.12075231481481481</c:v>
                </c:pt>
                <c:pt idx="10282">
                  <c:v>0.12076388888888889</c:v>
                </c:pt>
                <c:pt idx="10283">
                  <c:v>0.12077546296296297</c:v>
                </c:pt>
                <c:pt idx="10284">
                  <c:v>0.12078703703703704</c:v>
                </c:pt>
                <c:pt idx="10285">
                  <c:v>0.12079861111111112</c:v>
                </c:pt>
                <c:pt idx="10286">
                  <c:v>0.1208101851851852</c:v>
                </c:pt>
                <c:pt idx="10287">
                  <c:v>0.12082175925925925</c:v>
                </c:pt>
                <c:pt idx="10288">
                  <c:v>0.12083333333333333</c:v>
                </c:pt>
                <c:pt idx="10289">
                  <c:v>0.1208449074074074</c:v>
                </c:pt>
                <c:pt idx="10290">
                  <c:v>0.12085648148148148</c:v>
                </c:pt>
                <c:pt idx="10291">
                  <c:v>0.12086805555555556</c:v>
                </c:pt>
                <c:pt idx="10292">
                  <c:v>0.12087962962962963</c:v>
                </c:pt>
                <c:pt idx="10293">
                  <c:v>0.12089120370370371</c:v>
                </c:pt>
                <c:pt idx="10294">
                  <c:v>0.12090277777777779</c:v>
                </c:pt>
                <c:pt idx="10295">
                  <c:v>0.12091435185185184</c:v>
                </c:pt>
                <c:pt idx="10296">
                  <c:v>0.12092592592592592</c:v>
                </c:pt>
                <c:pt idx="10297">
                  <c:v>0.12093749999999999</c:v>
                </c:pt>
                <c:pt idx="10298">
                  <c:v>0.12094907407407407</c:v>
                </c:pt>
                <c:pt idx="10299">
                  <c:v>0.12096064814814815</c:v>
                </c:pt>
                <c:pt idx="10300">
                  <c:v>0.12097222222222222</c:v>
                </c:pt>
                <c:pt idx="10301">
                  <c:v>0.1209837962962963</c:v>
                </c:pt>
                <c:pt idx="10302">
                  <c:v>0.12099537037037038</c:v>
                </c:pt>
                <c:pt idx="10303">
                  <c:v>0.12100694444444444</c:v>
                </c:pt>
                <c:pt idx="10304">
                  <c:v>0.12101851851851853</c:v>
                </c:pt>
                <c:pt idx="10305">
                  <c:v>0.12103009259259261</c:v>
                </c:pt>
                <c:pt idx="10306">
                  <c:v>0.12104166666666666</c:v>
                </c:pt>
                <c:pt idx="10307">
                  <c:v>0.12105324074074075</c:v>
                </c:pt>
                <c:pt idx="10308">
                  <c:v>0.12106481481481481</c:v>
                </c:pt>
                <c:pt idx="10309">
                  <c:v>0.12107638888888889</c:v>
                </c:pt>
                <c:pt idx="10310">
                  <c:v>0.12108796296296297</c:v>
                </c:pt>
                <c:pt idx="10311">
                  <c:v>0.12109953703703703</c:v>
                </c:pt>
                <c:pt idx="10312">
                  <c:v>0.12111111111111111</c:v>
                </c:pt>
                <c:pt idx="10313">
                  <c:v>0.12112268518518519</c:v>
                </c:pt>
                <c:pt idx="10314">
                  <c:v>0.12113425925925925</c:v>
                </c:pt>
                <c:pt idx="10315">
                  <c:v>0.12114583333333334</c:v>
                </c:pt>
                <c:pt idx="10316">
                  <c:v>0.12115740740740739</c:v>
                </c:pt>
                <c:pt idx="10317">
                  <c:v>0.12116898148148147</c:v>
                </c:pt>
                <c:pt idx="10318">
                  <c:v>0.12118055555555556</c:v>
                </c:pt>
                <c:pt idx="10319">
                  <c:v>0.12119212962962962</c:v>
                </c:pt>
                <c:pt idx="10320">
                  <c:v>0.1212037037037037</c:v>
                </c:pt>
                <c:pt idx="10321">
                  <c:v>0.12121527777777778</c:v>
                </c:pt>
                <c:pt idx="10322">
                  <c:v>0.12122685185185185</c:v>
                </c:pt>
                <c:pt idx="10323">
                  <c:v>0.12123842592592593</c:v>
                </c:pt>
                <c:pt idx="10324">
                  <c:v>0.12125000000000001</c:v>
                </c:pt>
                <c:pt idx="10325">
                  <c:v>0.12126157407407408</c:v>
                </c:pt>
                <c:pt idx="10326">
                  <c:v>0.12127314814814816</c:v>
                </c:pt>
                <c:pt idx="10327">
                  <c:v>0.12128472222222221</c:v>
                </c:pt>
                <c:pt idx="10328">
                  <c:v>0.12129629629629629</c:v>
                </c:pt>
                <c:pt idx="10329">
                  <c:v>0.12130787037037037</c:v>
                </c:pt>
                <c:pt idx="10330">
                  <c:v>0.12131944444444444</c:v>
                </c:pt>
                <c:pt idx="10331">
                  <c:v>0.12133101851851852</c:v>
                </c:pt>
                <c:pt idx="10332">
                  <c:v>0.1213425925925926</c:v>
                </c:pt>
                <c:pt idx="10333">
                  <c:v>0.12135416666666667</c:v>
                </c:pt>
                <c:pt idx="10334">
                  <c:v>0.12136574074074075</c:v>
                </c:pt>
                <c:pt idx="10335">
                  <c:v>0.1213773148148148</c:v>
                </c:pt>
                <c:pt idx="10336">
                  <c:v>0.12138888888888888</c:v>
                </c:pt>
                <c:pt idx="10337">
                  <c:v>0.12140046296296296</c:v>
                </c:pt>
                <c:pt idx="10338">
                  <c:v>0.12141203703703703</c:v>
                </c:pt>
                <c:pt idx="10339">
                  <c:v>0.12142361111111111</c:v>
                </c:pt>
                <c:pt idx="10340">
                  <c:v>0.12143518518518519</c:v>
                </c:pt>
                <c:pt idx="10341">
                  <c:v>0.12144675925925925</c:v>
                </c:pt>
                <c:pt idx="10342">
                  <c:v>0.12145833333333333</c:v>
                </c:pt>
                <c:pt idx="10343">
                  <c:v>0.12146990740740742</c:v>
                </c:pt>
                <c:pt idx="10344">
                  <c:v>0.12148148148148148</c:v>
                </c:pt>
                <c:pt idx="10345">
                  <c:v>0.12149305555555556</c:v>
                </c:pt>
                <c:pt idx="10346">
                  <c:v>0.12150462962962964</c:v>
                </c:pt>
                <c:pt idx="10347">
                  <c:v>0.12151620370370371</c:v>
                </c:pt>
                <c:pt idx="10348">
                  <c:v>0.12152777777777778</c:v>
                </c:pt>
                <c:pt idx="10349">
                  <c:v>0.12153935185185184</c:v>
                </c:pt>
                <c:pt idx="10350">
                  <c:v>0.12155092592592592</c:v>
                </c:pt>
                <c:pt idx="10351">
                  <c:v>0.1215625</c:v>
                </c:pt>
                <c:pt idx="10352">
                  <c:v>0.12157407407407407</c:v>
                </c:pt>
                <c:pt idx="10353">
                  <c:v>0.12158564814814815</c:v>
                </c:pt>
                <c:pt idx="10354">
                  <c:v>0.12159722222222223</c:v>
                </c:pt>
                <c:pt idx="10355">
                  <c:v>0.1216087962962963</c:v>
                </c:pt>
                <c:pt idx="10356">
                  <c:v>0.12162037037037036</c:v>
                </c:pt>
                <c:pt idx="10357">
                  <c:v>0.12163194444444443</c:v>
                </c:pt>
                <c:pt idx="10358">
                  <c:v>0.12164351851851851</c:v>
                </c:pt>
                <c:pt idx="10359">
                  <c:v>0.12165509259259259</c:v>
                </c:pt>
                <c:pt idx="10360">
                  <c:v>0.12166666666666666</c:v>
                </c:pt>
                <c:pt idx="10361">
                  <c:v>0.12167824074074074</c:v>
                </c:pt>
                <c:pt idx="10362">
                  <c:v>0.12168981481481482</c:v>
                </c:pt>
                <c:pt idx="10363">
                  <c:v>0.12170138888888889</c:v>
                </c:pt>
                <c:pt idx="10364">
                  <c:v>0.12171296296296297</c:v>
                </c:pt>
                <c:pt idx="10365">
                  <c:v>0.12172453703703705</c:v>
                </c:pt>
                <c:pt idx="10366">
                  <c:v>0.12173611111111111</c:v>
                </c:pt>
                <c:pt idx="10367">
                  <c:v>0.12174768518518519</c:v>
                </c:pt>
                <c:pt idx="10368">
                  <c:v>0.12175925925925928</c:v>
                </c:pt>
                <c:pt idx="10369">
                  <c:v>0.12177083333333333</c:v>
                </c:pt>
                <c:pt idx="10370">
                  <c:v>0.12178240740740741</c:v>
                </c:pt>
                <c:pt idx="10371">
                  <c:v>0.12179398148148148</c:v>
                </c:pt>
                <c:pt idx="10372">
                  <c:v>0.12180555555555556</c:v>
                </c:pt>
                <c:pt idx="10373">
                  <c:v>0.12181712962962964</c:v>
                </c:pt>
                <c:pt idx="10374">
                  <c:v>0.1218287037037037</c:v>
                </c:pt>
                <c:pt idx="10375">
                  <c:v>0.12184027777777778</c:v>
                </c:pt>
                <c:pt idx="10376">
                  <c:v>0.12185185185185186</c:v>
                </c:pt>
                <c:pt idx="10377">
                  <c:v>0.12186342592592592</c:v>
                </c:pt>
                <c:pt idx="10378">
                  <c:v>0.121875</c:v>
                </c:pt>
                <c:pt idx="10379">
                  <c:v>0.12188657407407406</c:v>
                </c:pt>
                <c:pt idx="10380">
                  <c:v>0.12189814814814814</c:v>
                </c:pt>
                <c:pt idx="10381">
                  <c:v>0.12190972222222222</c:v>
                </c:pt>
                <c:pt idx="10382">
                  <c:v>0.12192129629629629</c:v>
                </c:pt>
                <c:pt idx="10383">
                  <c:v>0.12193287037037037</c:v>
                </c:pt>
                <c:pt idx="10384">
                  <c:v>0.12194444444444445</c:v>
                </c:pt>
                <c:pt idx="10385">
                  <c:v>0.12195601851851852</c:v>
                </c:pt>
                <c:pt idx="10386">
                  <c:v>0.1219675925925926</c:v>
                </c:pt>
                <c:pt idx="10387">
                  <c:v>0.12197916666666668</c:v>
                </c:pt>
                <c:pt idx="10388">
                  <c:v>0.12199074074074073</c:v>
                </c:pt>
                <c:pt idx="10389">
                  <c:v>0.12200231481481481</c:v>
                </c:pt>
                <c:pt idx="10390">
                  <c:v>0.12201388888888888</c:v>
                </c:pt>
                <c:pt idx="10391">
                  <c:v>0.12202546296296296</c:v>
                </c:pt>
                <c:pt idx="10392">
                  <c:v>0.12203703703703704</c:v>
                </c:pt>
                <c:pt idx="10393">
                  <c:v>0.12204861111111111</c:v>
                </c:pt>
                <c:pt idx="10394">
                  <c:v>0.12206018518518519</c:v>
                </c:pt>
                <c:pt idx="10395">
                  <c:v>0.12207175925925927</c:v>
                </c:pt>
                <c:pt idx="10396">
                  <c:v>0.12208333333333332</c:v>
                </c:pt>
                <c:pt idx="10397">
                  <c:v>0.12209490740740742</c:v>
                </c:pt>
                <c:pt idx="10398">
                  <c:v>0.12210648148148147</c:v>
                </c:pt>
                <c:pt idx="10399">
                  <c:v>0.12211805555555555</c:v>
                </c:pt>
                <c:pt idx="10400">
                  <c:v>0.12212962962962963</c:v>
                </c:pt>
                <c:pt idx="10401">
                  <c:v>0.1221412037037037</c:v>
                </c:pt>
                <c:pt idx="10402">
                  <c:v>0.12215277777777778</c:v>
                </c:pt>
                <c:pt idx="10403">
                  <c:v>0.12216435185185186</c:v>
                </c:pt>
                <c:pt idx="10404">
                  <c:v>0.12217592592592592</c:v>
                </c:pt>
                <c:pt idx="10405">
                  <c:v>0.1221875</c:v>
                </c:pt>
                <c:pt idx="10406">
                  <c:v>0.12219907407407408</c:v>
                </c:pt>
                <c:pt idx="10407">
                  <c:v>0.12221064814814815</c:v>
                </c:pt>
                <c:pt idx="10408">
                  <c:v>0.12222222222222223</c:v>
                </c:pt>
                <c:pt idx="10409">
                  <c:v>0.12223379629629628</c:v>
                </c:pt>
                <c:pt idx="10410">
                  <c:v>0.12224537037037037</c:v>
                </c:pt>
                <c:pt idx="10411">
                  <c:v>0.12225694444444445</c:v>
                </c:pt>
                <c:pt idx="10412">
                  <c:v>0.12226851851851851</c:v>
                </c:pt>
                <c:pt idx="10413">
                  <c:v>0.12228009259259259</c:v>
                </c:pt>
                <c:pt idx="10414">
                  <c:v>0.12229166666666667</c:v>
                </c:pt>
                <c:pt idx="10415">
                  <c:v>0.12230324074074074</c:v>
                </c:pt>
                <c:pt idx="10416">
                  <c:v>0.12231481481481482</c:v>
                </c:pt>
                <c:pt idx="10417">
                  <c:v>0.12232638888888887</c:v>
                </c:pt>
                <c:pt idx="10418">
                  <c:v>0.12233796296296295</c:v>
                </c:pt>
                <c:pt idx="10419">
                  <c:v>0.12234953703703703</c:v>
                </c:pt>
                <c:pt idx="10420">
                  <c:v>0.1223611111111111</c:v>
                </c:pt>
                <c:pt idx="10421">
                  <c:v>0.12237268518518518</c:v>
                </c:pt>
                <c:pt idx="10422">
                  <c:v>0.12238425925925926</c:v>
                </c:pt>
                <c:pt idx="10423">
                  <c:v>0.12239583333333333</c:v>
                </c:pt>
                <c:pt idx="10424">
                  <c:v>0.12240740740740741</c:v>
                </c:pt>
                <c:pt idx="10425">
                  <c:v>0.12241898148148149</c:v>
                </c:pt>
                <c:pt idx="10426">
                  <c:v>0.12243055555555556</c:v>
                </c:pt>
                <c:pt idx="10427">
                  <c:v>0.12244212962962964</c:v>
                </c:pt>
                <c:pt idx="10428">
                  <c:v>0.12245370370370372</c:v>
                </c:pt>
                <c:pt idx="10429">
                  <c:v>0.12246527777777778</c:v>
                </c:pt>
                <c:pt idx="10430">
                  <c:v>0.12247685185185185</c:v>
                </c:pt>
                <c:pt idx="10431">
                  <c:v>0.12248842592592592</c:v>
                </c:pt>
                <c:pt idx="10432">
                  <c:v>0.1225</c:v>
                </c:pt>
                <c:pt idx="10433">
                  <c:v>0.12251157407407408</c:v>
                </c:pt>
                <c:pt idx="10434">
                  <c:v>0.12252314814814814</c:v>
                </c:pt>
                <c:pt idx="10435">
                  <c:v>0.12253472222222223</c:v>
                </c:pt>
                <c:pt idx="10436">
                  <c:v>0.12254629629629631</c:v>
                </c:pt>
                <c:pt idx="10437">
                  <c:v>0.12255787037037037</c:v>
                </c:pt>
                <c:pt idx="10438">
                  <c:v>0.12256944444444444</c:v>
                </c:pt>
                <c:pt idx="10439">
                  <c:v>0.12258101851851851</c:v>
                </c:pt>
                <c:pt idx="10440">
                  <c:v>0.12259259259259259</c:v>
                </c:pt>
                <c:pt idx="10441">
                  <c:v>0.12260416666666667</c:v>
                </c:pt>
                <c:pt idx="10442">
                  <c:v>0.12261574074074073</c:v>
                </c:pt>
                <c:pt idx="10443">
                  <c:v>0.12262731481481481</c:v>
                </c:pt>
                <c:pt idx="10444">
                  <c:v>0.12263888888888889</c:v>
                </c:pt>
                <c:pt idx="10445">
                  <c:v>0.12265046296296296</c:v>
                </c:pt>
                <c:pt idx="10446">
                  <c:v>0.12266203703703704</c:v>
                </c:pt>
                <c:pt idx="10447">
                  <c:v>0.12267361111111112</c:v>
                </c:pt>
                <c:pt idx="10448">
                  <c:v>0.12268518518518519</c:v>
                </c:pt>
                <c:pt idx="10449">
                  <c:v>0.12269675925925926</c:v>
                </c:pt>
                <c:pt idx="10450">
                  <c:v>0.12270833333333335</c:v>
                </c:pt>
                <c:pt idx="10451">
                  <c:v>0.1227199074074074</c:v>
                </c:pt>
                <c:pt idx="10452">
                  <c:v>0.12273148148148148</c:v>
                </c:pt>
                <c:pt idx="10453">
                  <c:v>0.12274305555555555</c:v>
                </c:pt>
                <c:pt idx="10454">
                  <c:v>0.12275462962962963</c:v>
                </c:pt>
                <c:pt idx="10455">
                  <c:v>0.12276620370370371</c:v>
                </c:pt>
                <c:pt idx="10456">
                  <c:v>0.12277777777777778</c:v>
                </c:pt>
                <c:pt idx="10457">
                  <c:v>0.12278935185185186</c:v>
                </c:pt>
                <c:pt idx="10458">
                  <c:v>0.12280092592592594</c:v>
                </c:pt>
                <c:pt idx="10459">
                  <c:v>0.12281249999999999</c:v>
                </c:pt>
                <c:pt idx="10460">
                  <c:v>0.12282407407407407</c:v>
                </c:pt>
                <c:pt idx="10461">
                  <c:v>0.12283564814814814</c:v>
                </c:pt>
                <c:pt idx="10462">
                  <c:v>0.12284722222222222</c:v>
                </c:pt>
                <c:pt idx="10463">
                  <c:v>0.1228587962962963</c:v>
                </c:pt>
                <c:pt idx="10464">
                  <c:v>0.12287037037037037</c:v>
                </c:pt>
                <c:pt idx="10465">
                  <c:v>0.12288194444444445</c:v>
                </c:pt>
                <c:pt idx="10466">
                  <c:v>0.12289351851851853</c:v>
                </c:pt>
                <c:pt idx="10467">
                  <c:v>0.12290509259259259</c:v>
                </c:pt>
                <c:pt idx="10468">
                  <c:v>0.12291666666666667</c:v>
                </c:pt>
                <c:pt idx="10469">
                  <c:v>0.12292824074074075</c:v>
                </c:pt>
                <c:pt idx="10470">
                  <c:v>0.12293981481481481</c:v>
                </c:pt>
                <c:pt idx="10471">
                  <c:v>0.12295138888888889</c:v>
                </c:pt>
                <c:pt idx="10472">
                  <c:v>0.12296296296296295</c:v>
                </c:pt>
                <c:pt idx="10473">
                  <c:v>0.12297453703703703</c:v>
                </c:pt>
                <c:pt idx="10474">
                  <c:v>0.12298611111111112</c:v>
                </c:pt>
                <c:pt idx="10475">
                  <c:v>0.12299768518518518</c:v>
                </c:pt>
                <c:pt idx="10476">
                  <c:v>0.12300925925925926</c:v>
                </c:pt>
                <c:pt idx="10477">
                  <c:v>0.12302083333333334</c:v>
                </c:pt>
                <c:pt idx="10478">
                  <c:v>0.1230324074074074</c:v>
                </c:pt>
                <c:pt idx="10479">
                  <c:v>0.12304398148148148</c:v>
                </c:pt>
                <c:pt idx="10480">
                  <c:v>0.12305555555555554</c:v>
                </c:pt>
                <c:pt idx="10481">
                  <c:v>0.12306712962962962</c:v>
                </c:pt>
                <c:pt idx="10482">
                  <c:v>0.1230787037037037</c:v>
                </c:pt>
                <c:pt idx="10483">
                  <c:v>0.12309027777777777</c:v>
                </c:pt>
                <c:pt idx="10484">
                  <c:v>0.12310185185185185</c:v>
                </c:pt>
                <c:pt idx="10485">
                  <c:v>0.12311342592592593</c:v>
                </c:pt>
                <c:pt idx="10486">
                  <c:v>0.123125</c:v>
                </c:pt>
                <c:pt idx="10487">
                  <c:v>0.12313657407407408</c:v>
                </c:pt>
                <c:pt idx="10488">
                  <c:v>0.12314814814814816</c:v>
                </c:pt>
                <c:pt idx="10489">
                  <c:v>0.12315972222222223</c:v>
                </c:pt>
                <c:pt idx="10490">
                  <c:v>0.12317129629629631</c:v>
                </c:pt>
                <c:pt idx="10491">
                  <c:v>0.12318287037037036</c:v>
                </c:pt>
                <c:pt idx="10492">
                  <c:v>0.12319444444444444</c:v>
                </c:pt>
                <c:pt idx="10493">
                  <c:v>0.12320601851851852</c:v>
                </c:pt>
                <c:pt idx="10494">
                  <c:v>0.12321759259259259</c:v>
                </c:pt>
                <c:pt idx="10495">
                  <c:v>0.12322916666666667</c:v>
                </c:pt>
                <c:pt idx="10496">
                  <c:v>0.12324074074074075</c:v>
                </c:pt>
                <c:pt idx="10497">
                  <c:v>0.12325231481481481</c:v>
                </c:pt>
                <c:pt idx="10498">
                  <c:v>0.1232638888888889</c:v>
                </c:pt>
                <c:pt idx="10499">
                  <c:v>0.12327546296296295</c:v>
                </c:pt>
                <c:pt idx="10500">
                  <c:v>0.12328703703703703</c:v>
                </c:pt>
                <c:pt idx="10501">
                  <c:v>0.12329861111111111</c:v>
                </c:pt>
                <c:pt idx="10502">
                  <c:v>0.12331018518518518</c:v>
                </c:pt>
                <c:pt idx="10503">
                  <c:v>0.12332175925925926</c:v>
                </c:pt>
                <c:pt idx="10504">
                  <c:v>0.12333333333333334</c:v>
                </c:pt>
                <c:pt idx="10505">
                  <c:v>0.1233449074074074</c:v>
                </c:pt>
                <c:pt idx="10506">
                  <c:v>0.12335648148148148</c:v>
                </c:pt>
                <c:pt idx="10507">
                  <c:v>0.12336805555555556</c:v>
                </c:pt>
                <c:pt idx="10508">
                  <c:v>0.12337962962962963</c:v>
                </c:pt>
                <c:pt idx="10509">
                  <c:v>0.12339120370370371</c:v>
                </c:pt>
                <c:pt idx="10510">
                  <c:v>0.12340277777777779</c:v>
                </c:pt>
                <c:pt idx="10511">
                  <c:v>0.12341435185185186</c:v>
                </c:pt>
                <c:pt idx="10512">
                  <c:v>0.12342592592592593</c:v>
                </c:pt>
                <c:pt idx="10513">
                  <c:v>0.12343749999999999</c:v>
                </c:pt>
                <c:pt idx="10514">
                  <c:v>0.12344907407407407</c:v>
                </c:pt>
                <c:pt idx="10515">
                  <c:v>0.12346064814814815</c:v>
                </c:pt>
                <c:pt idx="10516">
                  <c:v>0.12347222222222222</c:v>
                </c:pt>
                <c:pt idx="10517">
                  <c:v>0.1234837962962963</c:v>
                </c:pt>
                <c:pt idx="10518">
                  <c:v>0.12349537037037038</c:v>
                </c:pt>
                <c:pt idx="10519">
                  <c:v>0.12350694444444445</c:v>
                </c:pt>
                <c:pt idx="10520">
                  <c:v>0.12351851851851851</c:v>
                </c:pt>
                <c:pt idx="10521">
                  <c:v>0.12353009259259258</c:v>
                </c:pt>
                <c:pt idx="10522">
                  <c:v>0.12354166666666666</c:v>
                </c:pt>
                <c:pt idx="10523">
                  <c:v>0.12355324074074074</c:v>
                </c:pt>
                <c:pt idx="10524">
                  <c:v>0.12356481481481481</c:v>
                </c:pt>
                <c:pt idx="10525">
                  <c:v>0.12357638888888889</c:v>
                </c:pt>
                <c:pt idx="10526">
                  <c:v>0.12358796296296297</c:v>
                </c:pt>
                <c:pt idx="10527">
                  <c:v>0.12359953703703704</c:v>
                </c:pt>
                <c:pt idx="10528">
                  <c:v>0.12361111111111112</c:v>
                </c:pt>
                <c:pt idx="10529">
                  <c:v>0.1236226851851852</c:v>
                </c:pt>
                <c:pt idx="10530">
                  <c:v>0.12363425925925926</c:v>
                </c:pt>
                <c:pt idx="10531">
                  <c:v>0.12364583333333333</c:v>
                </c:pt>
                <c:pt idx="10532">
                  <c:v>0.12365740740740742</c:v>
                </c:pt>
                <c:pt idx="10533">
                  <c:v>0.12366898148148148</c:v>
                </c:pt>
                <c:pt idx="10534">
                  <c:v>0.12368055555555556</c:v>
                </c:pt>
                <c:pt idx="10535">
                  <c:v>0.12369212962962962</c:v>
                </c:pt>
                <c:pt idx="10536">
                  <c:v>0.1237037037037037</c:v>
                </c:pt>
                <c:pt idx="10537">
                  <c:v>0.12371527777777779</c:v>
                </c:pt>
                <c:pt idx="10538">
                  <c:v>0.12372685185185185</c:v>
                </c:pt>
                <c:pt idx="10539">
                  <c:v>0.12373842592592592</c:v>
                </c:pt>
                <c:pt idx="10540">
                  <c:v>0.12375000000000001</c:v>
                </c:pt>
                <c:pt idx="10541">
                  <c:v>0.12376157407407407</c:v>
                </c:pt>
                <c:pt idx="10542">
                  <c:v>0.12377314814814815</c:v>
                </c:pt>
                <c:pt idx="10543">
                  <c:v>0.12378472222222221</c:v>
                </c:pt>
                <c:pt idx="10544">
                  <c:v>0.12379629629629629</c:v>
                </c:pt>
                <c:pt idx="10545">
                  <c:v>0.12380787037037037</c:v>
                </c:pt>
                <c:pt idx="10546">
                  <c:v>0.12381944444444444</c:v>
                </c:pt>
                <c:pt idx="10547">
                  <c:v>0.12383101851851852</c:v>
                </c:pt>
                <c:pt idx="10548">
                  <c:v>0.1238425925925926</c:v>
                </c:pt>
                <c:pt idx="10549">
                  <c:v>0.12385416666666667</c:v>
                </c:pt>
                <c:pt idx="10550">
                  <c:v>0.12386574074074075</c:v>
                </c:pt>
                <c:pt idx="10551">
                  <c:v>0.12387731481481483</c:v>
                </c:pt>
                <c:pt idx="10552">
                  <c:v>0.12388888888888888</c:v>
                </c:pt>
                <c:pt idx="10553">
                  <c:v>0.12390046296296296</c:v>
                </c:pt>
                <c:pt idx="10554">
                  <c:v>0.12391203703703703</c:v>
                </c:pt>
                <c:pt idx="10555">
                  <c:v>0.12392361111111111</c:v>
                </c:pt>
                <c:pt idx="10556">
                  <c:v>0.12393518518518519</c:v>
                </c:pt>
                <c:pt idx="10557">
                  <c:v>0.12394675925925926</c:v>
                </c:pt>
                <c:pt idx="10558">
                  <c:v>0.12395833333333334</c:v>
                </c:pt>
                <c:pt idx="10559">
                  <c:v>0.12396990740740742</c:v>
                </c:pt>
                <c:pt idx="10560">
                  <c:v>0.12398148148148147</c:v>
                </c:pt>
                <c:pt idx="10561">
                  <c:v>0.12399305555555555</c:v>
                </c:pt>
                <c:pt idx="10562">
                  <c:v>0.12400462962962962</c:v>
                </c:pt>
                <c:pt idx="10563">
                  <c:v>0.1240162037037037</c:v>
                </c:pt>
                <c:pt idx="10564">
                  <c:v>0.12402777777777778</c:v>
                </c:pt>
                <c:pt idx="10565">
                  <c:v>0.12403935185185185</c:v>
                </c:pt>
                <c:pt idx="10566">
                  <c:v>0.12405092592592593</c:v>
                </c:pt>
                <c:pt idx="10567">
                  <c:v>0.12406250000000001</c:v>
                </c:pt>
                <c:pt idx="10568">
                  <c:v>0.12407407407407407</c:v>
                </c:pt>
                <c:pt idx="10569">
                  <c:v>0.12408564814814815</c:v>
                </c:pt>
                <c:pt idx="10570">
                  <c:v>0.12409722222222223</c:v>
                </c:pt>
                <c:pt idx="10571">
                  <c:v>0.1241087962962963</c:v>
                </c:pt>
                <c:pt idx="10572">
                  <c:v>0.12412037037037038</c:v>
                </c:pt>
                <c:pt idx="10573">
                  <c:v>0.12413194444444443</c:v>
                </c:pt>
                <c:pt idx="10574">
                  <c:v>0.12414351851851851</c:v>
                </c:pt>
                <c:pt idx="10575">
                  <c:v>0.12415509259259259</c:v>
                </c:pt>
                <c:pt idx="10576">
                  <c:v>0.12416666666666666</c:v>
                </c:pt>
                <c:pt idx="10577">
                  <c:v>0.12417824074074074</c:v>
                </c:pt>
                <c:pt idx="10578">
                  <c:v>0.12418981481481482</c:v>
                </c:pt>
                <c:pt idx="10579">
                  <c:v>0.12420138888888889</c:v>
                </c:pt>
                <c:pt idx="10580">
                  <c:v>0.12421296296296297</c:v>
                </c:pt>
                <c:pt idx="10581">
                  <c:v>0.12422453703703702</c:v>
                </c:pt>
                <c:pt idx="10582">
                  <c:v>0.1242361111111111</c:v>
                </c:pt>
                <c:pt idx="10583">
                  <c:v>0.12424768518518518</c:v>
                </c:pt>
                <c:pt idx="10584">
                  <c:v>0.12425925925925925</c:v>
                </c:pt>
                <c:pt idx="10585">
                  <c:v>0.12427083333333333</c:v>
                </c:pt>
                <c:pt idx="10586">
                  <c:v>0.12428240740740741</c:v>
                </c:pt>
                <c:pt idx="10587">
                  <c:v>0.12429398148148148</c:v>
                </c:pt>
                <c:pt idx="10588">
                  <c:v>0.12430555555555556</c:v>
                </c:pt>
                <c:pt idx="10589">
                  <c:v>0.12431712962962964</c:v>
                </c:pt>
                <c:pt idx="10590">
                  <c:v>0.12432870370370371</c:v>
                </c:pt>
                <c:pt idx="10591">
                  <c:v>0.12434027777777779</c:v>
                </c:pt>
                <c:pt idx="10592">
                  <c:v>0.12435185185185187</c:v>
                </c:pt>
                <c:pt idx="10593">
                  <c:v>0.12436342592592593</c:v>
                </c:pt>
                <c:pt idx="10594">
                  <c:v>0.124375</c:v>
                </c:pt>
                <c:pt idx="10595">
                  <c:v>0.12438657407407407</c:v>
                </c:pt>
                <c:pt idx="10596">
                  <c:v>0.12439814814814815</c:v>
                </c:pt>
                <c:pt idx="10597">
                  <c:v>0.12440972222222223</c:v>
                </c:pt>
                <c:pt idx="10598">
                  <c:v>0.12442129629629629</c:v>
                </c:pt>
                <c:pt idx="10599">
                  <c:v>0.12443287037037037</c:v>
                </c:pt>
                <c:pt idx="10600">
                  <c:v>0.12444444444444445</c:v>
                </c:pt>
                <c:pt idx="10601">
                  <c:v>0.12445601851851852</c:v>
                </c:pt>
                <c:pt idx="10602">
                  <c:v>0.12446759259259259</c:v>
                </c:pt>
                <c:pt idx="10603">
                  <c:v>0.12447916666666665</c:v>
                </c:pt>
                <c:pt idx="10604">
                  <c:v>0.12449074074074074</c:v>
                </c:pt>
                <c:pt idx="10605">
                  <c:v>0.12450231481481482</c:v>
                </c:pt>
                <c:pt idx="10606">
                  <c:v>0.12451388888888888</c:v>
                </c:pt>
                <c:pt idx="10607">
                  <c:v>0.12452546296296296</c:v>
                </c:pt>
                <c:pt idx="10608">
                  <c:v>0.12453703703703704</c:v>
                </c:pt>
                <c:pt idx="10609">
                  <c:v>0.12454861111111111</c:v>
                </c:pt>
                <c:pt idx="10610">
                  <c:v>0.12456018518518519</c:v>
                </c:pt>
                <c:pt idx="10611">
                  <c:v>0.12457175925925927</c:v>
                </c:pt>
                <c:pt idx="10612">
                  <c:v>0.12458333333333334</c:v>
                </c:pt>
                <c:pt idx="10613">
                  <c:v>0.1245949074074074</c:v>
                </c:pt>
                <c:pt idx="10614">
                  <c:v>0.12460648148148147</c:v>
                </c:pt>
                <c:pt idx="10615">
                  <c:v>0.12461805555555555</c:v>
                </c:pt>
                <c:pt idx="10616">
                  <c:v>0.12462962962962963</c:v>
                </c:pt>
                <c:pt idx="10617">
                  <c:v>0.1246412037037037</c:v>
                </c:pt>
                <c:pt idx="10618">
                  <c:v>0.12465277777777778</c:v>
                </c:pt>
                <c:pt idx="10619">
                  <c:v>0.12466435185185186</c:v>
                </c:pt>
                <c:pt idx="10620">
                  <c:v>0.12467592592592593</c:v>
                </c:pt>
                <c:pt idx="10621">
                  <c:v>0.12468749999999999</c:v>
                </c:pt>
                <c:pt idx="10622">
                  <c:v>0.12469907407407409</c:v>
                </c:pt>
                <c:pt idx="10623">
                  <c:v>0.12471064814814814</c:v>
                </c:pt>
                <c:pt idx="10624">
                  <c:v>0.12472222222222222</c:v>
                </c:pt>
                <c:pt idx="10625">
                  <c:v>0.12473379629629629</c:v>
                </c:pt>
                <c:pt idx="10626">
                  <c:v>0.12474537037037037</c:v>
                </c:pt>
                <c:pt idx="10627">
                  <c:v>0.12475694444444445</c:v>
                </c:pt>
                <c:pt idx="10628">
                  <c:v>0.12476851851851851</c:v>
                </c:pt>
                <c:pt idx="10629">
                  <c:v>0.1247800925925926</c:v>
                </c:pt>
                <c:pt idx="10630">
                  <c:v>0.12479166666666668</c:v>
                </c:pt>
                <c:pt idx="10631">
                  <c:v>0.12480324074074074</c:v>
                </c:pt>
                <c:pt idx="10632">
                  <c:v>0.12481481481481482</c:v>
                </c:pt>
                <c:pt idx="10633">
                  <c:v>0.1248263888888889</c:v>
                </c:pt>
                <c:pt idx="10634">
                  <c:v>0.12483796296296296</c:v>
                </c:pt>
                <c:pt idx="10635">
                  <c:v>0.12484953703703704</c:v>
                </c:pt>
                <c:pt idx="10636">
                  <c:v>0.1248611111111111</c:v>
                </c:pt>
                <c:pt idx="10637">
                  <c:v>0.12487268518518518</c:v>
                </c:pt>
                <c:pt idx="10638">
                  <c:v>0.12488425925925926</c:v>
                </c:pt>
                <c:pt idx="10639">
                  <c:v>0.12489583333333333</c:v>
                </c:pt>
                <c:pt idx="10640">
                  <c:v>0.12490740740740741</c:v>
                </c:pt>
                <c:pt idx="10641">
                  <c:v>0.12491898148148149</c:v>
                </c:pt>
                <c:pt idx="10642">
                  <c:v>0.12493055555555554</c:v>
                </c:pt>
                <c:pt idx="10643">
                  <c:v>0.12494212962962963</c:v>
                </c:pt>
                <c:pt idx="10644">
                  <c:v>0.12495370370370369</c:v>
                </c:pt>
                <c:pt idx="10645">
                  <c:v>0.12496527777777777</c:v>
                </c:pt>
                <c:pt idx="10646">
                  <c:v>0.12497685185185185</c:v>
                </c:pt>
                <c:pt idx="10647">
                  <c:v>0.12498842592592592</c:v>
                </c:pt>
                <c:pt idx="10648">
                  <c:v>0.125</c:v>
                </c:pt>
                <c:pt idx="10649">
                  <c:v>0.12501157407407407</c:v>
                </c:pt>
                <c:pt idx="10650">
                  <c:v>0.12502314814814816</c:v>
                </c:pt>
                <c:pt idx="10651">
                  <c:v>0.12503472222222223</c:v>
                </c:pt>
                <c:pt idx="10652">
                  <c:v>0.12504629629629629</c:v>
                </c:pt>
                <c:pt idx="10653">
                  <c:v>0.12505787037037039</c:v>
                </c:pt>
                <c:pt idx="10654">
                  <c:v>0.12506944444444443</c:v>
                </c:pt>
                <c:pt idx="10655">
                  <c:v>0.12508101851851852</c:v>
                </c:pt>
                <c:pt idx="10656">
                  <c:v>0.12509259259259259</c:v>
                </c:pt>
                <c:pt idx="10657">
                  <c:v>0.12510416666666666</c:v>
                </c:pt>
                <c:pt idx="10658">
                  <c:v>0.12511574074074075</c:v>
                </c:pt>
                <c:pt idx="10659">
                  <c:v>0.12512731481481482</c:v>
                </c:pt>
                <c:pt idx="10660">
                  <c:v>0.12513888888888888</c:v>
                </c:pt>
                <c:pt idx="10661">
                  <c:v>0.12515046296296298</c:v>
                </c:pt>
                <c:pt idx="10662">
                  <c:v>0.12516203703703704</c:v>
                </c:pt>
                <c:pt idx="10663">
                  <c:v>0.12517361111111111</c:v>
                </c:pt>
                <c:pt idx="10664">
                  <c:v>0.12518518518518518</c:v>
                </c:pt>
                <c:pt idx="10665">
                  <c:v>0.12519675925925924</c:v>
                </c:pt>
                <c:pt idx="10666">
                  <c:v>0.12520833333333334</c:v>
                </c:pt>
                <c:pt idx="10667">
                  <c:v>0.1252199074074074</c:v>
                </c:pt>
                <c:pt idx="10668">
                  <c:v>0.12523148148148147</c:v>
                </c:pt>
                <c:pt idx="10669">
                  <c:v>0.12524305555555557</c:v>
                </c:pt>
                <c:pt idx="10670">
                  <c:v>0.12524305555555557</c:v>
                </c:pt>
                <c:pt idx="10671">
                  <c:v>0.1252662037037037</c:v>
                </c:pt>
                <c:pt idx="10672">
                  <c:v>0.1252662037037037</c:v>
                </c:pt>
                <c:pt idx="10673">
                  <c:v>0.12527777777777779</c:v>
                </c:pt>
                <c:pt idx="10674">
                  <c:v>0.12528935185185186</c:v>
                </c:pt>
                <c:pt idx="10675">
                  <c:v>0.12530092592592593</c:v>
                </c:pt>
                <c:pt idx="10676">
                  <c:v>0.12531249999999999</c:v>
                </c:pt>
                <c:pt idx="10677">
                  <c:v>0.12532407407407406</c:v>
                </c:pt>
                <c:pt idx="10678">
                  <c:v>0.12533564814814815</c:v>
                </c:pt>
                <c:pt idx="10679">
                  <c:v>0.12534722222222222</c:v>
                </c:pt>
                <c:pt idx="10680">
                  <c:v>0.12535879629629629</c:v>
                </c:pt>
                <c:pt idx="10681">
                  <c:v>0.12537037037037038</c:v>
                </c:pt>
                <c:pt idx="10682">
                  <c:v>0.12538194444444445</c:v>
                </c:pt>
                <c:pt idx="10683">
                  <c:v>0.12539351851851852</c:v>
                </c:pt>
                <c:pt idx="10684">
                  <c:v>0.12540509259259261</c:v>
                </c:pt>
                <c:pt idx="10685">
                  <c:v>0.12541666666666665</c:v>
                </c:pt>
                <c:pt idx="10686">
                  <c:v>0.12542824074074074</c:v>
                </c:pt>
                <c:pt idx="10687">
                  <c:v>0.12543981481481481</c:v>
                </c:pt>
                <c:pt idx="10688">
                  <c:v>0.12545138888888888</c:v>
                </c:pt>
                <c:pt idx="10689">
                  <c:v>0.12546296296296297</c:v>
                </c:pt>
                <c:pt idx="10690">
                  <c:v>0.12547453703703704</c:v>
                </c:pt>
                <c:pt idx="10691">
                  <c:v>0.1254861111111111</c:v>
                </c:pt>
                <c:pt idx="10692">
                  <c:v>0.1254976851851852</c:v>
                </c:pt>
                <c:pt idx="10693">
                  <c:v>0.12550925925925926</c:v>
                </c:pt>
                <c:pt idx="10694">
                  <c:v>0.12552083333333333</c:v>
                </c:pt>
                <c:pt idx="10695">
                  <c:v>0.12553240740740743</c:v>
                </c:pt>
                <c:pt idx="10696">
                  <c:v>0.12554398148148146</c:v>
                </c:pt>
                <c:pt idx="10697">
                  <c:v>0.12555555555555556</c:v>
                </c:pt>
                <c:pt idx="10698">
                  <c:v>0.12556712962962963</c:v>
                </c:pt>
                <c:pt idx="10699">
                  <c:v>0.12557870370370369</c:v>
                </c:pt>
                <c:pt idx="10700">
                  <c:v>0.12559027777777779</c:v>
                </c:pt>
                <c:pt idx="10701">
                  <c:v>0.12560185185185185</c:v>
                </c:pt>
                <c:pt idx="10702">
                  <c:v>0.12561342592592592</c:v>
                </c:pt>
                <c:pt idx="10703">
                  <c:v>0.12562500000000001</c:v>
                </c:pt>
                <c:pt idx="10704">
                  <c:v>0.12563657407407408</c:v>
                </c:pt>
                <c:pt idx="10705">
                  <c:v>0.12564814814814815</c:v>
                </c:pt>
                <c:pt idx="10706">
                  <c:v>0.12565972222222221</c:v>
                </c:pt>
                <c:pt idx="10707">
                  <c:v>0.12567129629629628</c:v>
                </c:pt>
                <c:pt idx="10708">
                  <c:v>0.12568287037037038</c:v>
                </c:pt>
                <c:pt idx="10709">
                  <c:v>0.12569444444444444</c:v>
                </c:pt>
                <c:pt idx="10710">
                  <c:v>0.12570601851851851</c:v>
                </c:pt>
                <c:pt idx="10711">
                  <c:v>0.1257175925925926</c:v>
                </c:pt>
                <c:pt idx="10712">
                  <c:v>0.12572916666666667</c:v>
                </c:pt>
                <c:pt idx="10713">
                  <c:v>0.12574074074074074</c:v>
                </c:pt>
                <c:pt idx="10714">
                  <c:v>0.12575231481481483</c:v>
                </c:pt>
                <c:pt idx="10715">
                  <c:v>0.1257638888888889</c:v>
                </c:pt>
                <c:pt idx="10716">
                  <c:v>0.12577546296296296</c:v>
                </c:pt>
                <c:pt idx="10717">
                  <c:v>0.12578703703703703</c:v>
                </c:pt>
                <c:pt idx="10718">
                  <c:v>0.1257986111111111</c:v>
                </c:pt>
                <c:pt idx="10719">
                  <c:v>0.12581018518518519</c:v>
                </c:pt>
                <c:pt idx="10720">
                  <c:v>0.12582175925925926</c:v>
                </c:pt>
                <c:pt idx="10721">
                  <c:v>0.12583333333333332</c:v>
                </c:pt>
                <c:pt idx="10722">
                  <c:v>0.12584490740740742</c:v>
                </c:pt>
                <c:pt idx="10723">
                  <c:v>0.12585648148148149</c:v>
                </c:pt>
                <c:pt idx="10724">
                  <c:v>0.12586805555555555</c:v>
                </c:pt>
                <c:pt idx="10725">
                  <c:v>0.12587962962962965</c:v>
                </c:pt>
                <c:pt idx="10726">
                  <c:v>0.12589120370370369</c:v>
                </c:pt>
                <c:pt idx="10727">
                  <c:v>0.12590277777777778</c:v>
                </c:pt>
                <c:pt idx="10728">
                  <c:v>0.12591435185185185</c:v>
                </c:pt>
                <c:pt idx="10729">
                  <c:v>0.12592592592592591</c:v>
                </c:pt>
                <c:pt idx="10730">
                  <c:v>0.12593750000000001</c:v>
                </c:pt>
                <c:pt idx="10731">
                  <c:v>0.12594907407407407</c:v>
                </c:pt>
                <c:pt idx="10732">
                  <c:v>0.12596064814814814</c:v>
                </c:pt>
                <c:pt idx="10733">
                  <c:v>0.12597222222222224</c:v>
                </c:pt>
                <c:pt idx="10734">
                  <c:v>0.1259837962962963</c:v>
                </c:pt>
                <c:pt idx="10735">
                  <c:v>0.12599537037037037</c:v>
                </c:pt>
                <c:pt idx="10736">
                  <c:v>0.12600694444444444</c:v>
                </c:pt>
                <c:pt idx="10737">
                  <c:v>0.1260185185185185</c:v>
                </c:pt>
                <c:pt idx="10738">
                  <c:v>0.1260300925925926</c:v>
                </c:pt>
                <c:pt idx="10739">
                  <c:v>0.12604166666666666</c:v>
                </c:pt>
                <c:pt idx="10740">
                  <c:v>0.12605324074074073</c:v>
                </c:pt>
                <c:pt idx="10741">
                  <c:v>0.12606481481481482</c:v>
                </c:pt>
                <c:pt idx="10742">
                  <c:v>0.12607638888888889</c:v>
                </c:pt>
                <c:pt idx="10743">
                  <c:v>0.12608796296296296</c:v>
                </c:pt>
                <c:pt idx="10744">
                  <c:v>0.12609953703703705</c:v>
                </c:pt>
                <c:pt idx="10745">
                  <c:v>0.12611111111111112</c:v>
                </c:pt>
                <c:pt idx="10746">
                  <c:v>0.12612268518518518</c:v>
                </c:pt>
                <c:pt idx="10747">
                  <c:v>0.12613425925925925</c:v>
                </c:pt>
                <c:pt idx="10748">
                  <c:v>0.12614583333333332</c:v>
                </c:pt>
                <c:pt idx="10749">
                  <c:v>0.12615740740740741</c:v>
                </c:pt>
                <c:pt idx="10750">
                  <c:v>0.12616898148148148</c:v>
                </c:pt>
                <c:pt idx="10751">
                  <c:v>0.12618055555555555</c:v>
                </c:pt>
                <c:pt idx="10752">
                  <c:v>0.12619212962962964</c:v>
                </c:pt>
                <c:pt idx="10753">
                  <c:v>0.12620370370370371</c:v>
                </c:pt>
                <c:pt idx="10754">
                  <c:v>0.12621527777777777</c:v>
                </c:pt>
                <c:pt idx="10755">
                  <c:v>0.12622685185185187</c:v>
                </c:pt>
                <c:pt idx="10756">
                  <c:v>0.12623842592592593</c:v>
                </c:pt>
                <c:pt idx="10757">
                  <c:v>0.12625</c:v>
                </c:pt>
                <c:pt idx="10758">
                  <c:v>0.12626157407407407</c:v>
                </c:pt>
                <c:pt idx="10759">
                  <c:v>0.12627314814814813</c:v>
                </c:pt>
                <c:pt idx="10760">
                  <c:v>0.12628472222222223</c:v>
                </c:pt>
                <c:pt idx="10761">
                  <c:v>0.1262962962962963</c:v>
                </c:pt>
                <c:pt idx="10762">
                  <c:v>0.12630787037037036</c:v>
                </c:pt>
                <c:pt idx="10763">
                  <c:v>0.12631944444444446</c:v>
                </c:pt>
                <c:pt idx="10764">
                  <c:v>0.12633101851851852</c:v>
                </c:pt>
                <c:pt idx="10765">
                  <c:v>0.12634259259259259</c:v>
                </c:pt>
                <c:pt idx="10766">
                  <c:v>0.12635416666666668</c:v>
                </c:pt>
                <c:pt idx="10767">
                  <c:v>0.12636574074074072</c:v>
                </c:pt>
                <c:pt idx="10768">
                  <c:v>0.12637731481481482</c:v>
                </c:pt>
                <c:pt idx="10769">
                  <c:v>0.12638888888888888</c:v>
                </c:pt>
                <c:pt idx="10770">
                  <c:v>0.12640046296296295</c:v>
                </c:pt>
                <c:pt idx="10771">
                  <c:v>0.12641203703703704</c:v>
                </c:pt>
                <c:pt idx="10772">
                  <c:v>0.12642361111111111</c:v>
                </c:pt>
                <c:pt idx="10773">
                  <c:v>0.12643518518518518</c:v>
                </c:pt>
                <c:pt idx="10774">
                  <c:v>0.12644675925925927</c:v>
                </c:pt>
                <c:pt idx="10775">
                  <c:v>0.12645833333333334</c:v>
                </c:pt>
                <c:pt idx="10776">
                  <c:v>0.12646990740740741</c:v>
                </c:pt>
                <c:pt idx="10777">
                  <c:v>0.12648148148148147</c:v>
                </c:pt>
                <c:pt idx="10778">
                  <c:v>0.12649305555555554</c:v>
                </c:pt>
                <c:pt idx="10779">
                  <c:v>0.12650462962962963</c:v>
                </c:pt>
                <c:pt idx="10780">
                  <c:v>0.1265162037037037</c:v>
                </c:pt>
                <c:pt idx="10781">
                  <c:v>0.12652777777777777</c:v>
                </c:pt>
                <c:pt idx="10782">
                  <c:v>0.12653935185185186</c:v>
                </c:pt>
                <c:pt idx="10783">
                  <c:v>0.12655092592592593</c:v>
                </c:pt>
                <c:pt idx="10784">
                  <c:v>0.12656249999999999</c:v>
                </c:pt>
                <c:pt idx="10785">
                  <c:v>0.12657407407407409</c:v>
                </c:pt>
                <c:pt idx="10786">
                  <c:v>0.12658564814814816</c:v>
                </c:pt>
                <c:pt idx="10787">
                  <c:v>0.12659722222222222</c:v>
                </c:pt>
                <c:pt idx="10788">
                  <c:v>0.12660879629629629</c:v>
                </c:pt>
                <c:pt idx="10789">
                  <c:v>0.12662037037037036</c:v>
                </c:pt>
                <c:pt idx="10790">
                  <c:v>0.12663194444444445</c:v>
                </c:pt>
                <c:pt idx="10791">
                  <c:v>0.12664351851851852</c:v>
                </c:pt>
                <c:pt idx="10792">
                  <c:v>0.12665509259259258</c:v>
                </c:pt>
                <c:pt idx="10793">
                  <c:v>0.12666666666666668</c:v>
                </c:pt>
                <c:pt idx="10794">
                  <c:v>0.12667824074074074</c:v>
                </c:pt>
                <c:pt idx="10795">
                  <c:v>0.12668981481481481</c:v>
                </c:pt>
                <c:pt idx="10796">
                  <c:v>0.12670138888888891</c:v>
                </c:pt>
                <c:pt idx="10797">
                  <c:v>0.12671296296296297</c:v>
                </c:pt>
                <c:pt idx="10798">
                  <c:v>0.12672453703703704</c:v>
                </c:pt>
                <c:pt idx="10799">
                  <c:v>0.1267361111111111</c:v>
                </c:pt>
                <c:pt idx="10800">
                  <c:v>0.12674768518518517</c:v>
                </c:pt>
                <c:pt idx="10801">
                  <c:v>0.12675925925925927</c:v>
                </c:pt>
                <c:pt idx="10802">
                  <c:v>0.12677083333333333</c:v>
                </c:pt>
                <c:pt idx="10803">
                  <c:v>0.1267824074074074</c:v>
                </c:pt>
                <c:pt idx="10804">
                  <c:v>0.12679398148148149</c:v>
                </c:pt>
                <c:pt idx="10805">
                  <c:v>0.12680555555555556</c:v>
                </c:pt>
                <c:pt idx="10806">
                  <c:v>0.12681712962962963</c:v>
                </c:pt>
                <c:pt idx="10807">
                  <c:v>0.12682870370370372</c:v>
                </c:pt>
                <c:pt idx="10808">
                  <c:v>0.12684027777777776</c:v>
                </c:pt>
                <c:pt idx="10809">
                  <c:v>0.12685185185185185</c:v>
                </c:pt>
                <c:pt idx="10810">
                  <c:v>0.12686342592592592</c:v>
                </c:pt>
                <c:pt idx="10811">
                  <c:v>0.12687499999999999</c:v>
                </c:pt>
                <c:pt idx="10812">
                  <c:v>0.12688657407407408</c:v>
                </c:pt>
                <c:pt idx="10813">
                  <c:v>0.12689814814814815</c:v>
                </c:pt>
                <c:pt idx="10814">
                  <c:v>0.12690972222222222</c:v>
                </c:pt>
                <c:pt idx="10815">
                  <c:v>0.12692129629629631</c:v>
                </c:pt>
                <c:pt idx="10816">
                  <c:v>0.12693287037037038</c:v>
                </c:pt>
                <c:pt idx="10817">
                  <c:v>0.12694444444444444</c:v>
                </c:pt>
                <c:pt idx="10818">
                  <c:v>0.12695601851851851</c:v>
                </c:pt>
                <c:pt idx="10819">
                  <c:v>0.12696759259259258</c:v>
                </c:pt>
                <c:pt idx="10820">
                  <c:v>0.12697916666666667</c:v>
                </c:pt>
                <c:pt idx="10821">
                  <c:v>0.12699074074074074</c:v>
                </c:pt>
                <c:pt idx="10822">
                  <c:v>0.1270023148148148</c:v>
                </c:pt>
                <c:pt idx="10823">
                  <c:v>0.1270138888888889</c:v>
                </c:pt>
                <c:pt idx="10824">
                  <c:v>0.12702546296296297</c:v>
                </c:pt>
                <c:pt idx="10825">
                  <c:v>0.12703703703703703</c:v>
                </c:pt>
                <c:pt idx="10826">
                  <c:v>0.12704861111111113</c:v>
                </c:pt>
                <c:pt idx="10827">
                  <c:v>0.12706018518518519</c:v>
                </c:pt>
                <c:pt idx="10828">
                  <c:v>0.12707175925925926</c:v>
                </c:pt>
                <c:pt idx="10829">
                  <c:v>0.12708333333333333</c:v>
                </c:pt>
                <c:pt idx="10830">
                  <c:v>0.12709490740740739</c:v>
                </c:pt>
                <c:pt idx="10831">
                  <c:v>0.12710648148148149</c:v>
                </c:pt>
                <c:pt idx="10832">
                  <c:v>0.12711805555555555</c:v>
                </c:pt>
                <c:pt idx="10833">
                  <c:v>0.12712962962962962</c:v>
                </c:pt>
                <c:pt idx="10834">
                  <c:v>0.12714120370370371</c:v>
                </c:pt>
                <c:pt idx="10835">
                  <c:v>0.12715277777777778</c:v>
                </c:pt>
                <c:pt idx="10836">
                  <c:v>0.12716435185185185</c:v>
                </c:pt>
                <c:pt idx="10837">
                  <c:v>0.12717592592592594</c:v>
                </c:pt>
                <c:pt idx="10838">
                  <c:v>0.12718750000000001</c:v>
                </c:pt>
                <c:pt idx="10839">
                  <c:v>0.12719907407407408</c:v>
                </c:pt>
                <c:pt idx="10840">
                  <c:v>0.12721064814814814</c:v>
                </c:pt>
                <c:pt idx="10841">
                  <c:v>0.12722222222222221</c:v>
                </c:pt>
                <c:pt idx="10842">
                  <c:v>0.1272337962962963</c:v>
                </c:pt>
                <c:pt idx="10843">
                  <c:v>0.12724537037037037</c:v>
                </c:pt>
                <c:pt idx="10844">
                  <c:v>0.12725694444444444</c:v>
                </c:pt>
                <c:pt idx="10845">
                  <c:v>0.12726851851851853</c:v>
                </c:pt>
                <c:pt idx="10846">
                  <c:v>0.1272800925925926</c:v>
                </c:pt>
                <c:pt idx="10847">
                  <c:v>0.12729166666666666</c:v>
                </c:pt>
                <c:pt idx="10848">
                  <c:v>0.12730324074074076</c:v>
                </c:pt>
                <c:pt idx="10849">
                  <c:v>0.1273148148148148</c:v>
                </c:pt>
                <c:pt idx="10850">
                  <c:v>0.12732638888888889</c:v>
                </c:pt>
                <c:pt idx="10851">
                  <c:v>0.12733796296296296</c:v>
                </c:pt>
                <c:pt idx="10852">
                  <c:v>0.12734953703703702</c:v>
                </c:pt>
                <c:pt idx="10853">
                  <c:v>0.12736111111111112</c:v>
                </c:pt>
                <c:pt idx="10854">
                  <c:v>0.12737268518518519</c:v>
                </c:pt>
                <c:pt idx="10855">
                  <c:v>0.12738425925925925</c:v>
                </c:pt>
                <c:pt idx="10856">
                  <c:v>0.12739583333333335</c:v>
                </c:pt>
                <c:pt idx="10857">
                  <c:v>0.12740740740740741</c:v>
                </c:pt>
                <c:pt idx="10858">
                  <c:v>0.12741898148148148</c:v>
                </c:pt>
                <c:pt idx="10859">
                  <c:v>0.12743055555555555</c:v>
                </c:pt>
                <c:pt idx="10860">
                  <c:v>0.12744212962962961</c:v>
                </c:pt>
                <c:pt idx="10861">
                  <c:v>0.12745370370370371</c:v>
                </c:pt>
                <c:pt idx="10862">
                  <c:v>0.12746527777777777</c:v>
                </c:pt>
                <c:pt idx="10863">
                  <c:v>0.12747685185185184</c:v>
                </c:pt>
                <c:pt idx="10864">
                  <c:v>0.12748842592592594</c:v>
                </c:pt>
                <c:pt idx="10865">
                  <c:v>0.1275</c:v>
                </c:pt>
                <c:pt idx="10866">
                  <c:v>0.12751157407407407</c:v>
                </c:pt>
                <c:pt idx="10867">
                  <c:v>0.12752314814814816</c:v>
                </c:pt>
                <c:pt idx="10868">
                  <c:v>0.12753472222222223</c:v>
                </c:pt>
                <c:pt idx="10869">
                  <c:v>0.1275462962962963</c:v>
                </c:pt>
                <c:pt idx="10870">
                  <c:v>0.12755787037037036</c:v>
                </c:pt>
                <c:pt idx="10871">
                  <c:v>0.12756944444444443</c:v>
                </c:pt>
                <c:pt idx="10872">
                  <c:v>0.12758101851851852</c:v>
                </c:pt>
                <c:pt idx="10873">
                  <c:v>0.12759259259259259</c:v>
                </c:pt>
                <c:pt idx="10874">
                  <c:v>0.12760416666666666</c:v>
                </c:pt>
                <c:pt idx="10875">
                  <c:v>0.12761574074074075</c:v>
                </c:pt>
                <c:pt idx="10876">
                  <c:v>0.12762731481481482</c:v>
                </c:pt>
                <c:pt idx="10877">
                  <c:v>0.12763888888888889</c:v>
                </c:pt>
                <c:pt idx="10878">
                  <c:v>0.12765046296296298</c:v>
                </c:pt>
                <c:pt idx="10879">
                  <c:v>0.12766203703703705</c:v>
                </c:pt>
                <c:pt idx="10880">
                  <c:v>0.12767361111111111</c:v>
                </c:pt>
                <c:pt idx="10881">
                  <c:v>0.12768518518518518</c:v>
                </c:pt>
                <c:pt idx="10882">
                  <c:v>0.12769675925925925</c:v>
                </c:pt>
                <c:pt idx="10883">
                  <c:v>0.12770833333333334</c:v>
                </c:pt>
                <c:pt idx="10884">
                  <c:v>0.12771990740740741</c:v>
                </c:pt>
                <c:pt idx="10885">
                  <c:v>0.12773148148148147</c:v>
                </c:pt>
                <c:pt idx="10886">
                  <c:v>0.12774305555555557</c:v>
                </c:pt>
                <c:pt idx="10887">
                  <c:v>0.12775462962962963</c:v>
                </c:pt>
                <c:pt idx="10888">
                  <c:v>0.1277662037037037</c:v>
                </c:pt>
                <c:pt idx="10889">
                  <c:v>0.1277777777777778</c:v>
                </c:pt>
                <c:pt idx="10890">
                  <c:v>0.12778935185185183</c:v>
                </c:pt>
                <c:pt idx="10891">
                  <c:v>0.12780092592592593</c:v>
                </c:pt>
                <c:pt idx="10892">
                  <c:v>0.1278125</c:v>
                </c:pt>
                <c:pt idx="10893">
                  <c:v>0.12782407407407406</c:v>
                </c:pt>
                <c:pt idx="10894">
                  <c:v>0.12783564814814816</c:v>
                </c:pt>
                <c:pt idx="10895">
                  <c:v>0.12784722222222222</c:v>
                </c:pt>
                <c:pt idx="10896">
                  <c:v>0.12785879629629629</c:v>
                </c:pt>
                <c:pt idx="10897">
                  <c:v>0.12787037037037038</c:v>
                </c:pt>
                <c:pt idx="10898">
                  <c:v>0.12788194444444445</c:v>
                </c:pt>
                <c:pt idx="10899">
                  <c:v>0.12789351851851852</c:v>
                </c:pt>
                <c:pt idx="10900">
                  <c:v>0.12790509259259258</c:v>
                </c:pt>
                <c:pt idx="10901">
                  <c:v>0.12791666666666665</c:v>
                </c:pt>
                <c:pt idx="10902">
                  <c:v>0.12792824074074075</c:v>
                </c:pt>
                <c:pt idx="10903">
                  <c:v>0.12793981481481481</c:v>
                </c:pt>
                <c:pt idx="10904">
                  <c:v>0.12795138888888888</c:v>
                </c:pt>
                <c:pt idx="10905">
                  <c:v>0.12796296296296297</c:v>
                </c:pt>
                <c:pt idx="10906">
                  <c:v>0.12797453703703704</c:v>
                </c:pt>
                <c:pt idx="10907">
                  <c:v>0.12798611111111111</c:v>
                </c:pt>
                <c:pt idx="10908">
                  <c:v>0.1279976851851852</c:v>
                </c:pt>
                <c:pt idx="10909">
                  <c:v>0.12800925925925927</c:v>
                </c:pt>
                <c:pt idx="10910">
                  <c:v>0.12802083333333333</c:v>
                </c:pt>
                <c:pt idx="10911">
                  <c:v>0.1280324074074074</c:v>
                </c:pt>
                <c:pt idx="10912">
                  <c:v>0.12804398148148147</c:v>
                </c:pt>
                <c:pt idx="10913">
                  <c:v>0.12805555555555556</c:v>
                </c:pt>
                <c:pt idx="10914">
                  <c:v>0.12806712962962963</c:v>
                </c:pt>
                <c:pt idx="10915">
                  <c:v>0.12807870370370369</c:v>
                </c:pt>
                <c:pt idx="10916">
                  <c:v>0.12809027777777779</c:v>
                </c:pt>
                <c:pt idx="10917">
                  <c:v>0.12810185185185186</c:v>
                </c:pt>
                <c:pt idx="10918">
                  <c:v>0.12811342592592592</c:v>
                </c:pt>
                <c:pt idx="10919">
                  <c:v>0.12812500000000002</c:v>
                </c:pt>
                <c:pt idx="10920">
                  <c:v>0.12813657407407408</c:v>
                </c:pt>
                <c:pt idx="10921">
                  <c:v>0.12814814814814815</c:v>
                </c:pt>
                <c:pt idx="10922">
                  <c:v>0.12815972222222222</c:v>
                </c:pt>
                <c:pt idx="10923">
                  <c:v>0.12817129629629628</c:v>
                </c:pt>
                <c:pt idx="10924">
                  <c:v>0.12818287037037038</c:v>
                </c:pt>
                <c:pt idx="10925">
                  <c:v>0.12819444444444444</c:v>
                </c:pt>
                <c:pt idx="10926">
                  <c:v>0.12820601851851851</c:v>
                </c:pt>
                <c:pt idx="10927">
                  <c:v>0.12821759259259261</c:v>
                </c:pt>
                <c:pt idx="10928">
                  <c:v>0.12822916666666667</c:v>
                </c:pt>
                <c:pt idx="10929">
                  <c:v>0.12824074074074074</c:v>
                </c:pt>
                <c:pt idx="10930">
                  <c:v>0.12825231481481483</c:v>
                </c:pt>
                <c:pt idx="10931">
                  <c:v>0.12826388888888887</c:v>
                </c:pt>
                <c:pt idx="10932">
                  <c:v>0.12827546296296297</c:v>
                </c:pt>
                <c:pt idx="10933">
                  <c:v>0.12828703703703703</c:v>
                </c:pt>
                <c:pt idx="10934">
                  <c:v>0.1282986111111111</c:v>
                </c:pt>
                <c:pt idx="10935">
                  <c:v>0.12831018518518519</c:v>
                </c:pt>
                <c:pt idx="10936">
                  <c:v>0.12832175925925926</c:v>
                </c:pt>
                <c:pt idx="10937">
                  <c:v>0.12833333333333333</c:v>
                </c:pt>
                <c:pt idx="10938">
                  <c:v>0.12834490740740742</c:v>
                </c:pt>
                <c:pt idx="10939">
                  <c:v>0.12835648148148149</c:v>
                </c:pt>
                <c:pt idx="10940">
                  <c:v>0.12836805555555555</c:v>
                </c:pt>
                <c:pt idx="10941">
                  <c:v>0.12837962962962962</c:v>
                </c:pt>
                <c:pt idx="10942">
                  <c:v>0.12839120370370369</c:v>
                </c:pt>
                <c:pt idx="10943">
                  <c:v>0.12840277777777778</c:v>
                </c:pt>
                <c:pt idx="10944">
                  <c:v>0.12841435185185185</c:v>
                </c:pt>
                <c:pt idx="10945">
                  <c:v>0.12842592592592592</c:v>
                </c:pt>
                <c:pt idx="10946">
                  <c:v>0.12843750000000001</c:v>
                </c:pt>
                <c:pt idx="10947">
                  <c:v>0.12844907407407408</c:v>
                </c:pt>
                <c:pt idx="10948">
                  <c:v>0.12846064814814814</c:v>
                </c:pt>
                <c:pt idx="10949">
                  <c:v>0.12847222222222224</c:v>
                </c:pt>
                <c:pt idx="10950">
                  <c:v>0.1284837962962963</c:v>
                </c:pt>
                <c:pt idx="10951">
                  <c:v>0.12849537037037037</c:v>
                </c:pt>
                <c:pt idx="10952">
                  <c:v>0.12850694444444444</c:v>
                </c:pt>
                <c:pt idx="10953">
                  <c:v>0.1285185185185185</c:v>
                </c:pt>
                <c:pt idx="10954">
                  <c:v>0.1285300925925926</c:v>
                </c:pt>
                <c:pt idx="10955">
                  <c:v>0.12854166666666667</c:v>
                </c:pt>
                <c:pt idx="10956">
                  <c:v>0.12855324074074073</c:v>
                </c:pt>
                <c:pt idx="10957">
                  <c:v>0.12856481481481483</c:v>
                </c:pt>
                <c:pt idx="10958">
                  <c:v>0.12857638888888889</c:v>
                </c:pt>
                <c:pt idx="10959">
                  <c:v>0.12858796296296296</c:v>
                </c:pt>
                <c:pt idx="10960">
                  <c:v>0.12859953703703705</c:v>
                </c:pt>
                <c:pt idx="10961">
                  <c:v>0.12861111111111112</c:v>
                </c:pt>
                <c:pt idx="10962">
                  <c:v>0.12862268518518519</c:v>
                </c:pt>
                <c:pt idx="10963">
                  <c:v>0.12863425925925925</c:v>
                </c:pt>
                <c:pt idx="10964">
                  <c:v>0.12864583333333332</c:v>
                </c:pt>
                <c:pt idx="10965">
                  <c:v>0.12865740740740741</c:v>
                </c:pt>
                <c:pt idx="10966">
                  <c:v>0.12866898148148148</c:v>
                </c:pt>
                <c:pt idx="10967">
                  <c:v>0.12868055555555555</c:v>
                </c:pt>
                <c:pt idx="10968">
                  <c:v>0.12869212962962964</c:v>
                </c:pt>
                <c:pt idx="10969">
                  <c:v>0.12870370370370371</c:v>
                </c:pt>
                <c:pt idx="10970">
                  <c:v>0.12871527777777778</c:v>
                </c:pt>
                <c:pt idx="10971">
                  <c:v>0.12872685185185184</c:v>
                </c:pt>
                <c:pt idx="10972">
                  <c:v>0.12873842592592591</c:v>
                </c:pt>
                <c:pt idx="10973">
                  <c:v>0.12875</c:v>
                </c:pt>
                <c:pt idx="10974">
                  <c:v>0.12876157407407407</c:v>
                </c:pt>
                <c:pt idx="10975">
                  <c:v>0.12877314814814814</c:v>
                </c:pt>
                <c:pt idx="10976">
                  <c:v>0.12878472222222223</c:v>
                </c:pt>
                <c:pt idx="10977">
                  <c:v>0.1287962962962963</c:v>
                </c:pt>
                <c:pt idx="10978">
                  <c:v>0.12880787037037036</c:v>
                </c:pt>
                <c:pt idx="10979">
                  <c:v>0.12881944444444446</c:v>
                </c:pt>
                <c:pt idx="10980">
                  <c:v>0.12883101851851853</c:v>
                </c:pt>
                <c:pt idx="10981">
                  <c:v>0.12884259259259259</c:v>
                </c:pt>
                <c:pt idx="10982">
                  <c:v>0.12885416666666666</c:v>
                </c:pt>
                <c:pt idx="10983">
                  <c:v>0.12886574074074073</c:v>
                </c:pt>
                <c:pt idx="10984">
                  <c:v>0.12887731481481482</c:v>
                </c:pt>
                <c:pt idx="10985">
                  <c:v>0.12888888888888889</c:v>
                </c:pt>
                <c:pt idx="10986">
                  <c:v>0.12890046296296295</c:v>
                </c:pt>
                <c:pt idx="10987">
                  <c:v>0.12891203703703705</c:v>
                </c:pt>
                <c:pt idx="10988">
                  <c:v>0.12892361111111111</c:v>
                </c:pt>
                <c:pt idx="10989">
                  <c:v>0.12893518518518518</c:v>
                </c:pt>
                <c:pt idx="10990">
                  <c:v>0.12894675925925927</c:v>
                </c:pt>
                <c:pt idx="10991">
                  <c:v>0.12895833333333334</c:v>
                </c:pt>
                <c:pt idx="10992">
                  <c:v>0.12896990740740741</c:v>
                </c:pt>
                <c:pt idx="10993">
                  <c:v>0.12898148148148147</c:v>
                </c:pt>
                <c:pt idx="10994">
                  <c:v>0.12899305555555554</c:v>
                </c:pt>
                <c:pt idx="10995">
                  <c:v>0.12900462962962964</c:v>
                </c:pt>
                <c:pt idx="10996">
                  <c:v>0.1290162037037037</c:v>
                </c:pt>
                <c:pt idx="10997">
                  <c:v>0.12902777777777777</c:v>
                </c:pt>
                <c:pt idx="10998">
                  <c:v>0.12903935185185186</c:v>
                </c:pt>
                <c:pt idx="10999">
                  <c:v>0.12905092592592593</c:v>
                </c:pt>
                <c:pt idx="11000">
                  <c:v>0.1290625</c:v>
                </c:pt>
                <c:pt idx="11001">
                  <c:v>0.12907407407407409</c:v>
                </c:pt>
                <c:pt idx="11002">
                  <c:v>0.12908564814814813</c:v>
                </c:pt>
                <c:pt idx="11003">
                  <c:v>0.12909722222222222</c:v>
                </c:pt>
                <c:pt idx="11004">
                  <c:v>0.12910879629629629</c:v>
                </c:pt>
                <c:pt idx="11005">
                  <c:v>0.12912037037037036</c:v>
                </c:pt>
                <c:pt idx="11006">
                  <c:v>0.12913194444444445</c:v>
                </c:pt>
                <c:pt idx="11007">
                  <c:v>0.12914351851851852</c:v>
                </c:pt>
                <c:pt idx="11008">
                  <c:v>0.12915509259259259</c:v>
                </c:pt>
                <c:pt idx="11009">
                  <c:v>0.12916666666666668</c:v>
                </c:pt>
                <c:pt idx="11010">
                  <c:v>0.12917824074074075</c:v>
                </c:pt>
                <c:pt idx="11011">
                  <c:v>0.12918981481481481</c:v>
                </c:pt>
                <c:pt idx="11012">
                  <c:v>0.12920138888888888</c:v>
                </c:pt>
                <c:pt idx="11013">
                  <c:v>0.12921296296296295</c:v>
                </c:pt>
                <c:pt idx="11014">
                  <c:v>0.12922453703703704</c:v>
                </c:pt>
                <c:pt idx="11015">
                  <c:v>0.12923611111111111</c:v>
                </c:pt>
                <c:pt idx="11016">
                  <c:v>0.12924768518518517</c:v>
                </c:pt>
                <c:pt idx="11017">
                  <c:v>0.12925925925925927</c:v>
                </c:pt>
                <c:pt idx="11018">
                  <c:v>0.12927083333333333</c:v>
                </c:pt>
                <c:pt idx="11019">
                  <c:v>0.1292824074074074</c:v>
                </c:pt>
                <c:pt idx="11020">
                  <c:v>0.1292939814814815</c:v>
                </c:pt>
                <c:pt idx="11021">
                  <c:v>0.12930555555555556</c:v>
                </c:pt>
                <c:pt idx="11022">
                  <c:v>0.12931712962962963</c:v>
                </c:pt>
                <c:pt idx="11023">
                  <c:v>0.1293287037037037</c:v>
                </c:pt>
                <c:pt idx="11024">
                  <c:v>0.12934027777777776</c:v>
                </c:pt>
                <c:pt idx="11025">
                  <c:v>0.12935185185185186</c:v>
                </c:pt>
                <c:pt idx="11026">
                  <c:v>0.12936342592592592</c:v>
                </c:pt>
                <c:pt idx="11027">
                  <c:v>0.12937499999999999</c:v>
                </c:pt>
                <c:pt idx="11028">
                  <c:v>0.12938657407407408</c:v>
                </c:pt>
                <c:pt idx="11029">
                  <c:v>0.12939814814814815</c:v>
                </c:pt>
                <c:pt idx="11030">
                  <c:v>0.12940972222222222</c:v>
                </c:pt>
                <c:pt idx="11031">
                  <c:v>0.12942129629629631</c:v>
                </c:pt>
                <c:pt idx="11032">
                  <c:v>0.12943287037037038</c:v>
                </c:pt>
                <c:pt idx="11033">
                  <c:v>0.12944444444444445</c:v>
                </c:pt>
                <c:pt idx="11034">
                  <c:v>0.12945601851851851</c:v>
                </c:pt>
                <c:pt idx="11035">
                  <c:v>0.12946759259259258</c:v>
                </c:pt>
                <c:pt idx="11036">
                  <c:v>0.12947916666666667</c:v>
                </c:pt>
                <c:pt idx="11037">
                  <c:v>0.12949074074074074</c:v>
                </c:pt>
                <c:pt idx="11038">
                  <c:v>0.12950231481481481</c:v>
                </c:pt>
                <c:pt idx="11039">
                  <c:v>0.1295138888888889</c:v>
                </c:pt>
                <c:pt idx="11040">
                  <c:v>0.12952546296296297</c:v>
                </c:pt>
                <c:pt idx="11041">
                  <c:v>0.12953703703703703</c:v>
                </c:pt>
                <c:pt idx="11042">
                  <c:v>0.12954861111111113</c:v>
                </c:pt>
                <c:pt idx="11043">
                  <c:v>0.12956018518518517</c:v>
                </c:pt>
                <c:pt idx="11044">
                  <c:v>0.12957175925925926</c:v>
                </c:pt>
                <c:pt idx="11045">
                  <c:v>0.12958333333333333</c:v>
                </c:pt>
                <c:pt idx="11046">
                  <c:v>0.12959490740740739</c:v>
                </c:pt>
                <c:pt idx="11047">
                  <c:v>0.12960648148148149</c:v>
                </c:pt>
                <c:pt idx="11048">
                  <c:v>0.12961805555555556</c:v>
                </c:pt>
                <c:pt idx="11049">
                  <c:v>0.12962962962962962</c:v>
                </c:pt>
                <c:pt idx="11050">
                  <c:v>0.12964120370370372</c:v>
                </c:pt>
                <c:pt idx="11051">
                  <c:v>0.12965277777777778</c:v>
                </c:pt>
                <c:pt idx="11052">
                  <c:v>0.12966435185185185</c:v>
                </c:pt>
                <c:pt idx="11053">
                  <c:v>0.12967592592592592</c:v>
                </c:pt>
                <c:pt idx="11054">
                  <c:v>0.12968749999999998</c:v>
                </c:pt>
                <c:pt idx="11055">
                  <c:v>0.12969907407407408</c:v>
                </c:pt>
                <c:pt idx="11056">
                  <c:v>0.12971064814814814</c:v>
                </c:pt>
                <c:pt idx="11057">
                  <c:v>0.12972222222222221</c:v>
                </c:pt>
                <c:pt idx="11058">
                  <c:v>0.12973379629629631</c:v>
                </c:pt>
                <c:pt idx="11059">
                  <c:v>0.12974537037037037</c:v>
                </c:pt>
                <c:pt idx="11060">
                  <c:v>0.12975694444444444</c:v>
                </c:pt>
                <c:pt idx="11061">
                  <c:v>0.12976851851851853</c:v>
                </c:pt>
                <c:pt idx="11062">
                  <c:v>0.1297800925925926</c:v>
                </c:pt>
                <c:pt idx="11063">
                  <c:v>0.12979166666666667</c:v>
                </c:pt>
                <c:pt idx="11064">
                  <c:v>0.12980324074074073</c:v>
                </c:pt>
                <c:pt idx="11065">
                  <c:v>0.1298148148148148</c:v>
                </c:pt>
                <c:pt idx="11066">
                  <c:v>0.12982638888888889</c:v>
                </c:pt>
                <c:pt idx="11067">
                  <c:v>0.12983796296296296</c:v>
                </c:pt>
                <c:pt idx="11068">
                  <c:v>0.12984953703703703</c:v>
                </c:pt>
                <c:pt idx="11069">
                  <c:v>0.12986111111111112</c:v>
                </c:pt>
                <c:pt idx="11070">
                  <c:v>0.12987268518518519</c:v>
                </c:pt>
                <c:pt idx="11071">
                  <c:v>0.12988425925925925</c:v>
                </c:pt>
                <c:pt idx="11072">
                  <c:v>0.12989583333333335</c:v>
                </c:pt>
                <c:pt idx="11073">
                  <c:v>0.12990740740740742</c:v>
                </c:pt>
                <c:pt idx="11074">
                  <c:v>0.12991898148148148</c:v>
                </c:pt>
                <c:pt idx="11075">
                  <c:v>0.12993055555555555</c:v>
                </c:pt>
                <c:pt idx="11076">
                  <c:v>0.12994212962962962</c:v>
                </c:pt>
                <c:pt idx="11077">
                  <c:v>0.12995370370370371</c:v>
                </c:pt>
                <c:pt idx="11078">
                  <c:v>0.12996527777777778</c:v>
                </c:pt>
                <c:pt idx="11079">
                  <c:v>0.12997685185185184</c:v>
                </c:pt>
                <c:pt idx="11080">
                  <c:v>0.12998842592592594</c:v>
                </c:pt>
                <c:pt idx="11081">
                  <c:v>0.13</c:v>
                </c:pt>
                <c:pt idx="11082">
                  <c:v>0.13001157407407407</c:v>
                </c:pt>
                <c:pt idx="11083">
                  <c:v>0.13002314814814817</c:v>
                </c:pt>
                <c:pt idx="11084">
                  <c:v>0.1300347222222222</c:v>
                </c:pt>
                <c:pt idx="11085">
                  <c:v>0.1300462962962963</c:v>
                </c:pt>
                <c:pt idx="11086">
                  <c:v>0.13005787037037037</c:v>
                </c:pt>
                <c:pt idx="11087">
                  <c:v>0.13006944444444443</c:v>
                </c:pt>
                <c:pt idx="11088">
                  <c:v>0.13008101851851853</c:v>
                </c:pt>
                <c:pt idx="11089">
                  <c:v>0.13009259259259259</c:v>
                </c:pt>
                <c:pt idx="11090">
                  <c:v>0.13010416666666666</c:v>
                </c:pt>
                <c:pt idx="11091">
                  <c:v>0.13011574074074075</c:v>
                </c:pt>
                <c:pt idx="11092">
                  <c:v>0.13012731481481482</c:v>
                </c:pt>
                <c:pt idx="11093">
                  <c:v>0.13013888888888889</c:v>
                </c:pt>
                <c:pt idx="11094">
                  <c:v>0.13015046296296295</c:v>
                </c:pt>
                <c:pt idx="11095">
                  <c:v>0.13016203703703702</c:v>
                </c:pt>
                <c:pt idx="11096">
                  <c:v>0.13017361111111111</c:v>
                </c:pt>
                <c:pt idx="11097">
                  <c:v>0.13018518518518518</c:v>
                </c:pt>
                <c:pt idx="11098">
                  <c:v>0.13019675925925925</c:v>
                </c:pt>
                <c:pt idx="11099">
                  <c:v>0.13020833333333334</c:v>
                </c:pt>
                <c:pt idx="11100">
                  <c:v>0.13021990740740741</c:v>
                </c:pt>
                <c:pt idx="11101">
                  <c:v>0.13023148148148148</c:v>
                </c:pt>
                <c:pt idx="11102">
                  <c:v>0.13024305555555557</c:v>
                </c:pt>
                <c:pt idx="11103">
                  <c:v>0.13025462962962964</c:v>
                </c:pt>
                <c:pt idx="11104">
                  <c:v>0.1302662037037037</c:v>
                </c:pt>
                <c:pt idx="11105">
                  <c:v>0.13027777777777777</c:v>
                </c:pt>
                <c:pt idx="11106">
                  <c:v>0.13028935185185184</c:v>
                </c:pt>
                <c:pt idx="11107">
                  <c:v>0.13030092592592593</c:v>
                </c:pt>
                <c:pt idx="11108">
                  <c:v>0.13030092592592593</c:v>
                </c:pt>
                <c:pt idx="11109">
                  <c:v>0.1303125</c:v>
                </c:pt>
                <c:pt idx="11110">
                  <c:v>0.13033564814814816</c:v>
                </c:pt>
                <c:pt idx="11111">
                  <c:v>0.13033564814814816</c:v>
                </c:pt>
                <c:pt idx="11112">
                  <c:v>0.13034722222222223</c:v>
                </c:pt>
                <c:pt idx="11113">
                  <c:v>0.13035879629629629</c:v>
                </c:pt>
                <c:pt idx="11114">
                  <c:v>0.13037037037037039</c:v>
                </c:pt>
                <c:pt idx="11115">
                  <c:v>0.13038194444444445</c:v>
                </c:pt>
                <c:pt idx="11116">
                  <c:v>0.13039351851851852</c:v>
                </c:pt>
                <c:pt idx="11117">
                  <c:v>0.13040509259259259</c:v>
                </c:pt>
                <c:pt idx="11118">
                  <c:v>0.13041666666666665</c:v>
                </c:pt>
                <c:pt idx="11119">
                  <c:v>0.13042824074074075</c:v>
                </c:pt>
                <c:pt idx="11120">
                  <c:v>0.13043981481481481</c:v>
                </c:pt>
                <c:pt idx="11121">
                  <c:v>0.13045138888888888</c:v>
                </c:pt>
                <c:pt idx="11122">
                  <c:v>0.13046296296296298</c:v>
                </c:pt>
                <c:pt idx="11123">
                  <c:v>0.13047453703703704</c:v>
                </c:pt>
                <c:pt idx="11124">
                  <c:v>0.13048611111111111</c:v>
                </c:pt>
                <c:pt idx="11125">
                  <c:v>0.1304976851851852</c:v>
                </c:pt>
                <c:pt idx="11126">
                  <c:v>0.13050925925925924</c:v>
                </c:pt>
                <c:pt idx="11127">
                  <c:v>0.13052083333333334</c:v>
                </c:pt>
                <c:pt idx="11128">
                  <c:v>0.1305324074074074</c:v>
                </c:pt>
                <c:pt idx="11129">
                  <c:v>0.13054398148148147</c:v>
                </c:pt>
                <c:pt idx="11130">
                  <c:v>0.13055555555555556</c:v>
                </c:pt>
                <c:pt idx="11131">
                  <c:v>0.13056712962962963</c:v>
                </c:pt>
                <c:pt idx="11132">
                  <c:v>0.1305787037037037</c:v>
                </c:pt>
                <c:pt idx="11133">
                  <c:v>0.13059027777777779</c:v>
                </c:pt>
                <c:pt idx="11134">
                  <c:v>0.13060185185185186</c:v>
                </c:pt>
                <c:pt idx="11135">
                  <c:v>0.13061342592592592</c:v>
                </c:pt>
                <c:pt idx="11136">
                  <c:v>0.13062499999999999</c:v>
                </c:pt>
                <c:pt idx="11137">
                  <c:v>0.13063657407407406</c:v>
                </c:pt>
                <c:pt idx="11138">
                  <c:v>0.13064814814814815</c:v>
                </c:pt>
                <c:pt idx="11139">
                  <c:v>0.13065972222222222</c:v>
                </c:pt>
                <c:pt idx="11140">
                  <c:v>0.13067129629629629</c:v>
                </c:pt>
                <c:pt idx="11141">
                  <c:v>0.13068287037037038</c:v>
                </c:pt>
                <c:pt idx="11142">
                  <c:v>0.13069444444444445</c:v>
                </c:pt>
                <c:pt idx="11143">
                  <c:v>0.13070601851851851</c:v>
                </c:pt>
                <c:pt idx="11144">
                  <c:v>0.13071759259259261</c:v>
                </c:pt>
                <c:pt idx="11145">
                  <c:v>0.13072916666666667</c:v>
                </c:pt>
                <c:pt idx="11146">
                  <c:v>0.13074074074074074</c:v>
                </c:pt>
                <c:pt idx="11147">
                  <c:v>0.13075231481481481</c:v>
                </c:pt>
                <c:pt idx="11148">
                  <c:v>0.13076388888888887</c:v>
                </c:pt>
                <c:pt idx="11149">
                  <c:v>0.13077546296296297</c:v>
                </c:pt>
                <c:pt idx="11150">
                  <c:v>0.13078703703703703</c:v>
                </c:pt>
                <c:pt idx="11151">
                  <c:v>0.1307986111111111</c:v>
                </c:pt>
                <c:pt idx="11152">
                  <c:v>0.1308101851851852</c:v>
                </c:pt>
                <c:pt idx="11153">
                  <c:v>0.13082175925925926</c:v>
                </c:pt>
                <c:pt idx="11154">
                  <c:v>0.13083333333333333</c:v>
                </c:pt>
                <c:pt idx="11155">
                  <c:v>0.13084490740740742</c:v>
                </c:pt>
                <c:pt idx="11156">
                  <c:v>0.13085648148148149</c:v>
                </c:pt>
                <c:pt idx="11157">
                  <c:v>0.13086805555555556</c:v>
                </c:pt>
                <c:pt idx="11158">
                  <c:v>0.13087962962962962</c:v>
                </c:pt>
                <c:pt idx="11159">
                  <c:v>0.13089120370370369</c:v>
                </c:pt>
                <c:pt idx="11160">
                  <c:v>0.13090277777777778</c:v>
                </c:pt>
                <c:pt idx="11161">
                  <c:v>0.13091435185185185</c:v>
                </c:pt>
                <c:pt idx="11162">
                  <c:v>0.13092592592592592</c:v>
                </c:pt>
                <c:pt idx="11163">
                  <c:v>0.13093750000000001</c:v>
                </c:pt>
                <c:pt idx="11164">
                  <c:v>0.13094907407407408</c:v>
                </c:pt>
                <c:pt idx="11165">
                  <c:v>0.13096064814814815</c:v>
                </c:pt>
                <c:pt idx="11166">
                  <c:v>0.13097222222222224</c:v>
                </c:pt>
                <c:pt idx="11167">
                  <c:v>0.13098379629629628</c:v>
                </c:pt>
                <c:pt idx="11168">
                  <c:v>0.13099537037037037</c:v>
                </c:pt>
                <c:pt idx="11169">
                  <c:v>0.13100694444444444</c:v>
                </c:pt>
                <c:pt idx="11170">
                  <c:v>0.13101851851851851</c:v>
                </c:pt>
                <c:pt idx="11171">
                  <c:v>0.1310300925925926</c:v>
                </c:pt>
                <c:pt idx="11172">
                  <c:v>0.13104166666666667</c:v>
                </c:pt>
                <c:pt idx="11173">
                  <c:v>0.13105324074074073</c:v>
                </c:pt>
                <c:pt idx="11174">
                  <c:v>0.13106481481481483</c:v>
                </c:pt>
                <c:pt idx="11175">
                  <c:v>0.1310763888888889</c:v>
                </c:pt>
                <c:pt idx="11176">
                  <c:v>0.13108796296296296</c:v>
                </c:pt>
                <c:pt idx="11177">
                  <c:v>0.13109953703703703</c:v>
                </c:pt>
                <c:pt idx="11178">
                  <c:v>0.13111111111111109</c:v>
                </c:pt>
                <c:pt idx="11179">
                  <c:v>0.13112268518518519</c:v>
                </c:pt>
                <c:pt idx="11180">
                  <c:v>0.13113425925925926</c:v>
                </c:pt>
                <c:pt idx="11181">
                  <c:v>0.13114583333333332</c:v>
                </c:pt>
                <c:pt idx="11182">
                  <c:v>0.13115740740740742</c:v>
                </c:pt>
                <c:pt idx="11183">
                  <c:v>0.13116898148148148</c:v>
                </c:pt>
                <c:pt idx="11184">
                  <c:v>0.13118055555555555</c:v>
                </c:pt>
                <c:pt idx="11185">
                  <c:v>0.13119212962962964</c:v>
                </c:pt>
                <c:pt idx="11186">
                  <c:v>0.13120370370370371</c:v>
                </c:pt>
                <c:pt idx="11187">
                  <c:v>0.13121527777777778</c:v>
                </c:pt>
                <c:pt idx="11188">
                  <c:v>0.13122685185185184</c:v>
                </c:pt>
                <c:pt idx="11189">
                  <c:v>0.13123842592592591</c:v>
                </c:pt>
                <c:pt idx="11190">
                  <c:v>0.13125000000000001</c:v>
                </c:pt>
                <c:pt idx="11191">
                  <c:v>0.13126157407407407</c:v>
                </c:pt>
                <c:pt idx="11192">
                  <c:v>0.13127314814814814</c:v>
                </c:pt>
                <c:pt idx="11193">
                  <c:v>0.13128472222222223</c:v>
                </c:pt>
                <c:pt idx="11194">
                  <c:v>0.1312962962962963</c:v>
                </c:pt>
                <c:pt idx="11195">
                  <c:v>0.13130787037037037</c:v>
                </c:pt>
                <c:pt idx="11196">
                  <c:v>0.13131944444444446</c:v>
                </c:pt>
                <c:pt idx="11197">
                  <c:v>0.13133101851851853</c:v>
                </c:pt>
                <c:pt idx="11198">
                  <c:v>0.13134259259259259</c:v>
                </c:pt>
                <c:pt idx="11199">
                  <c:v>0.13135416666666666</c:v>
                </c:pt>
                <c:pt idx="11200">
                  <c:v>0.13136574074074073</c:v>
                </c:pt>
                <c:pt idx="11201">
                  <c:v>0.13137731481481482</c:v>
                </c:pt>
                <c:pt idx="11202">
                  <c:v>0.13138888888888889</c:v>
                </c:pt>
                <c:pt idx="11203">
                  <c:v>0.13140046296296296</c:v>
                </c:pt>
                <c:pt idx="11204">
                  <c:v>0.13141203703703705</c:v>
                </c:pt>
                <c:pt idx="11205">
                  <c:v>0.13142361111111112</c:v>
                </c:pt>
                <c:pt idx="11206">
                  <c:v>0.13143518518518518</c:v>
                </c:pt>
                <c:pt idx="11207">
                  <c:v>0.13144675925925928</c:v>
                </c:pt>
                <c:pt idx="11208">
                  <c:v>0.13145833333333332</c:v>
                </c:pt>
                <c:pt idx="11209">
                  <c:v>0.13146990740740741</c:v>
                </c:pt>
                <c:pt idx="11210">
                  <c:v>0.13148148148148148</c:v>
                </c:pt>
                <c:pt idx="11211">
                  <c:v>0.13149305555555554</c:v>
                </c:pt>
                <c:pt idx="11212">
                  <c:v>0.13150462962962964</c:v>
                </c:pt>
                <c:pt idx="11213">
                  <c:v>0.1315162037037037</c:v>
                </c:pt>
                <c:pt idx="11214">
                  <c:v>0.13152777777777777</c:v>
                </c:pt>
                <c:pt idx="11215">
                  <c:v>0.13153935185185187</c:v>
                </c:pt>
                <c:pt idx="11216">
                  <c:v>0.13155092592592593</c:v>
                </c:pt>
                <c:pt idx="11217">
                  <c:v>0.1315625</c:v>
                </c:pt>
                <c:pt idx="11218">
                  <c:v>0.13157407407407407</c:v>
                </c:pt>
                <c:pt idx="11219">
                  <c:v>0.13158564814814813</c:v>
                </c:pt>
                <c:pt idx="11220">
                  <c:v>0.13159722222222223</c:v>
                </c:pt>
                <c:pt idx="11221">
                  <c:v>0.13160879629629629</c:v>
                </c:pt>
                <c:pt idx="11222">
                  <c:v>0.13162037037037036</c:v>
                </c:pt>
                <c:pt idx="11223">
                  <c:v>0.13163194444444445</c:v>
                </c:pt>
                <c:pt idx="11224">
                  <c:v>0.13164351851851852</c:v>
                </c:pt>
                <c:pt idx="11225">
                  <c:v>0.13165509259259259</c:v>
                </c:pt>
                <c:pt idx="11226">
                  <c:v>0.13166666666666668</c:v>
                </c:pt>
                <c:pt idx="11227">
                  <c:v>0.13167824074074075</c:v>
                </c:pt>
                <c:pt idx="11228">
                  <c:v>0.13168981481481482</c:v>
                </c:pt>
                <c:pt idx="11229">
                  <c:v>0.13170138888888888</c:v>
                </c:pt>
                <c:pt idx="11230">
                  <c:v>0.13171296296296295</c:v>
                </c:pt>
                <c:pt idx="11231">
                  <c:v>0.13172453703703704</c:v>
                </c:pt>
                <c:pt idx="11232">
                  <c:v>0.13173611111111111</c:v>
                </c:pt>
                <c:pt idx="11233">
                  <c:v>0.13174768518518518</c:v>
                </c:pt>
                <c:pt idx="11234">
                  <c:v>0.13175925925925927</c:v>
                </c:pt>
                <c:pt idx="11235">
                  <c:v>0.13177083333333334</c:v>
                </c:pt>
                <c:pt idx="11236">
                  <c:v>0.1317824074074074</c:v>
                </c:pt>
                <c:pt idx="11237">
                  <c:v>0.1317939814814815</c:v>
                </c:pt>
                <c:pt idx="11238">
                  <c:v>0.13180555555555556</c:v>
                </c:pt>
                <c:pt idx="11239">
                  <c:v>0.13181712962962963</c:v>
                </c:pt>
                <c:pt idx="11240">
                  <c:v>0.1318287037037037</c:v>
                </c:pt>
                <c:pt idx="11241">
                  <c:v>0.13184027777777776</c:v>
                </c:pt>
                <c:pt idx="11242">
                  <c:v>0.13185185185185186</c:v>
                </c:pt>
                <c:pt idx="11243">
                  <c:v>0.13186342592592593</c:v>
                </c:pt>
                <c:pt idx="11244">
                  <c:v>0.13187499999999999</c:v>
                </c:pt>
                <c:pt idx="11245">
                  <c:v>0.13188657407407409</c:v>
                </c:pt>
                <c:pt idx="11246">
                  <c:v>0.13189814814814815</c:v>
                </c:pt>
                <c:pt idx="11247">
                  <c:v>0.13190972222222222</c:v>
                </c:pt>
                <c:pt idx="11248">
                  <c:v>0.13192129629629631</c:v>
                </c:pt>
                <c:pt idx="11249">
                  <c:v>0.13193287037037035</c:v>
                </c:pt>
                <c:pt idx="11250">
                  <c:v>0.13194444444444445</c:v>
                </c:pt>
                <c:pt idx="11251">
                  <c:v>0.13195601851851851</c:v>
                </c:pt>
                <c:pt idx="11252">
                  <c:v>0.13196759259259258</c:v>
                </c:pt>
                <c:pt idx="11253">
                  <c:v>0.13197916666666668</c:v>
                </c:pt>
                <c:pt idx="11254">
                  <c:v>0.13199074074074074</c:v>
                </c:pt>
                <c:pt idx="11255">
                  <c:v>0.13200231481481481</c:v>
                </c:pt>
                <c:pt idx="11256">
                  <c:v>0.1320138888888889</c:v>
                </c:pt>
                <c:pt idx="11257">
                  <c:v>0.13202546296296297</c:v>
                </c:pt>
                <c:pt idx="11258">
                  <c:v>0.13203703703703704</c:v>
                </c:pt>
                <c:pt idx="11259">
                  <c:v>0.1320486111111111</c:v>
                </c:pt>
                <c:pt idx="11260">
                  <c:v>0.13206018518518517</c:v>
                </c:pt>
                <c:pt idx="11261">
                  <c:v>0.13207175925925926</c:v>
                </c:pt>
                <c:pt idx="11262">
                  <c:v>0.13208333333333333</c:v>
                </c:pt>
                <c:pt idx="11263">
                  <c:v>0.1320949074074074</c:v>
                </c:pt>
                <c:pt idx="11264">
                  <c:v>0.13210648148148149</c:v>
                </c:pt>
                <c:pt idx="11265">
                  <c:v>0.13211805555555556</c:v>
                </c:pt>
                <c:pt idx="11266">
                  <c:v>0.13212962962962962</c:v>
                </c:pt>
                <c:pt idx="11267">
                  <c:v>0.13214120370370372</c:v>
                </c:pt>
                <c:pt idx="11268">
                  <c:v>0.13215277777777779</c:v>
                </c:pt>
                <c:pt idx="11269">
                  <c:v>0.13216435185185185</c:v>
                </c:pt>
                <c:pt idx="11270">
                  <c:v>0.13217592592592592</c:v>
                </c:pt>
                <c:pt idx="11271">
                  <c:v>0.13218749999999999</c:v>
                </c:pt>
                <c:pt idx="11272">
                  <c:v>0.13219907407407408</c:v>
                </c:pt>
                <c:pt idx="11273">
                  <c:v>0.13221064814814815</c:v>
                </c:pt>
                <c:pt idx="11274">
                  <c:v>0.13222222222222221</c:v>
                </c:pt>
                <c:pt idx="11275">
                  <c:v>0.13223379629629631</c:v>
                </c:pt>
                <c:pt idx="11276">
                  <c:v>0.13224537037037037</c:v>
                </c:pt>
                <c:pt idx="11277">
                  <c:v>0.13225694444444444</c:v>
                </c:pt>
                <c:pt idx="11278">
                  <c:v>0.13226851851851854</c:v>
                </c:pt>
                <c:pt idx="11279">
                  <c:v>0.13228009259259257</c:v>
                </c:pt>
                <c:pt idx="11280">
                  <c:v>0.13229166666666667</c:v>
                </c:pt>
                <c:pt idx="11281">
                  <c:v>0.13230324074074074</c:v>
                </c:pt>
                <c:pt idx="11282">
                  <c:v>0.1323148148148148</c:v>
                </c:pt>
                <c:pt idx="11283">
                  <c:v>0.1323263888888889</c:v>
                </c:pt>
                <c:pt idx="11284">
                  <c:v>0.13233796296296296</c:v>
                </c:pt>
                <c:pt idx="11285">
                  <c:v>0.13234953703703703</c:v>
                </c:pt>
                <c:pt idx="11286">
                  <c:v>0.13236111111111112</c:v>
                </c:pt>
                <c:pt idx="11287">
                  <c:v>0.13237268518518519</c:v>
                </c:pt>
                <c:pt idx="11288">
                  <c:v>0.13238425925925926</c:v>
                </c:pt>
                <c:pt idx="11289">
                  <c:v>0.13239583333333335</c:v>
                </c:pt>
                <c:pt idx="11290">
                  <c:v>0.13240740740740739</c:v>
                </c:pt>
                <c:pt idx="11291">
                  <c:v>0.13241898148148148</c:v>
                </c:pt>
                <c:pt idx="11292">
                  <c:v>0.13243055555555555</c:v>
                </c:pt>
                <c:pt idx="11293">
                  <c:v>0.13244212962962962</c:v>
                </c:pt>
                <c:pt idx="11294">
                  <c:v>0.13245370370370371</c:v>
                </c:pt>
                <c:pt idx="11295">
                  <c:v>0.13246527777777778</c:v>
                </c:pt>
                <c:pt idx="11296">
                  <c:v>0.13247685185185185</c:v>
                </c:pt>
                <c:pt idx="11297">
                  <c:v>0.13248842592592594</c:v>
                </c:pt>
                <c:pt idx="11298">
                  <c:v>0.13250000000000001</c:v>
                </c:pt>
                <c:pt idx="11299">
                  <c:v>0.13251157407407407</c:v>
                </c:pt>
                <c:pt idx="11300">
                  <c:v>0.13252314814814814</c:v>
                </c:pt>
                <c:pt idx="11301">
                  <c:v>0.13253472222222221</c:v>
                </c:pt>
                <c:pt idx="11302">
                  <c:v>0.1325462962962963</c:v>
                </c:pt>
                <c:pt idx="11303">
                  <c:v>0.13255787037037037</c:v>
                </c:pt>
                <c:pt idx="11304">
                  <c:v>0.13256944444444443</c:v>
                </c:pt>
                <c:pt idx="11305">
                  <c:v>0.13258101851851853</c:v>
                </c:pt>
                <c:pt idx="11306">
                  <c:v>0.1325925925925926</c:v>
                </c:pt>
                <c:pt idx="11307">
                  <c:v>0.13260416666666666</c:v>
                </c:pt>
                <c:pt idx="11308">
                  <c:v>0.13261574074074076</c:v>
                </c:pt>
                <c:pt idx="11309">
                  <c:v>0.13262731481481482</c:v>
                </c:pt>
                <c:pt idx="11310">
                  <c:v>0.13263888888888889</c:v>
                </c:pt>
                <c:pt idx="11311">
                  <c:v>0.13265046296296296</c:v>
                </c:pt>
                <c:pt idx="11312">
                  <c:v>0.13266203703703702</c:v>
                </c:pt>
                <c:pt idx="11313">
                  <c:v>0.13267361111111112</c:v>
                </c:pt>
                <c:pt idx="11314">
                  <c:v>0.13268518518518518</c:v>
                </c:pt>
                <c:pt idx="11315">
                  <c:v>0.13269675925925925</c:v>
                </c:pt>
                <c:pt idx="11316">
                  <c:v>0.13270833333333334</c:v>
                </c:pt>
                <c:pt idx="11317">
                  <c:v>0.13271990740740741</c:v>
                </c:pt>
                <c:pt idx="11318">
                  <c:v>0.13273148148148148</c:v>
                </c:pt>
                <c:pt idx="11319">
                  <c:v>0.13274305555555557</c:v>
                </c:pt>
                <c:pt idx="11320">
                  <c:v>0.13275462962962961</c:v>
                </c:pt>
                <c:pt idx="11321">
                  <c:v>0.13276620370370371</c:v>
                </c:pt>
                <c:pt idx="11322">
                  <c:v>0.13277777777777777</c:v>
                </c:pt>
                <c:pt idx="11323">
                  <c:v>0.13278935185185184</c:v>
                </c:pt>
                <c:pt idx="11324">
                  <c:v>0.13280092592592593</c:v>
                </c:pt>
                <c:pt idx="11325">
                  <c:v>0.1328125</c:v>
                </c:pt>
                <c:pt idx="11326">
                  <c:v>0.13282407407407407</c:v>
                </c:pt>
                <c:pt idx="11327">
                  <c:v>0.13283564814814816</c:v>
                </c:pt>
                <c:pt idx="11328">
                  <c:v>0.13284722222222223</c:v>
                </c:pt>
                <c:pt idx="11329">
                  <c:v>0.13285879629629629</c:v>
                </c:pt>
                <c:pt idx="11330">
                  <c:v>0.13287037037037039</c:v>
                </c:pt>
                <c:pt idx="11331">
                  <c:v>0.13288194444444443</c:v>
                </c:pt>
                <c:pt idx="11332">
                  <c:v>0.13289351851851852</c:v>
                </c:pt>
                <c:pt idx="11333">
                  <c:v>0.13290509259259259</c:v>
                </c:pt>
                <c:pt idx="11334">
                  <c:v>0.13291666666666666</c:v>
                </c:pt>
                <c:pt idx="11335">
                  <c:v>0.13292824074074075</c:v>
                </c:pt>
                <c:pt idx="11336">
                  <c:v>0.13293981481481482</c:v>
                </c:pt>
                <c:pt idx="11337">
                  <c:v>0.13295138888888888</c:v>
                </c:pt>
                <c:pt idx="11338">
                  <c:v>0.13296296296296298</c:v>
                </c:pt>
                <c:pt idx="11339">
                  <c:v>0.13297453703703704</c:v>
                </c:pt>
                <c:pt idx="11340">
                  <c:v>0.13298611111111111</c:v>
                </c:pt>
                <c:pt idx="11341">
                  <c:v>0.13299768518518518</c:v>
                </c:pt>
                <c:pt idx="11342">
                  <c:v>0.13300925925925924</c:v>
                </c:pt>
                <c:pt idx="11343">
                  <c:v>0.13302083333333334</c:v>
                </c:pt>
                <c:pt idx="11344">
                  <c:v>0.1330324074074074</c:v>
                </c:pt>
                <c:pt idx="11345">
                  <c:v>0.13304398148148147</c:v>
                </c:pt>
                <c:pt idx="11346">
                  <c:v>0.13305555555555557</c:v>
                </c:pt>
                <c:pt idx="11347">
                  <c:v>0.13306712962962963</c:v>
                </c:pt>
                <c:pt idx="11348">
                  <c:v>0.1330787037037037</c:v>
                </c:pt>
                <c:pt idx="11349">
                  <c:v>0.13309027777777779</c:v>
                </c:pt>
                <c:pt idx="11350">
                  <c:v>0.13310185185185186</c:v>
                </c:pt>
                <c:pt idx="11351">
                  <c:v>0.13311342592592593</c:v>
                </c:pt>
                <c:pt idx="11352">
                  <c:v>0.13312499999999999</c:v>
                </c:pt>
                <c:pt idx="11353">
                  <c:v>0.13313657407407406</c:v>
                </c:pt>
                <c:pt idx="11354">
                  <c:v>0.13314814814814815</c:v>
                </c:pt>
                <c:pt idx="11355">
                  <c:v>0.13315972222222222</c:v>
                </c:pt>
                <c:pt idx="11356">
                  <c:v>0.13317129629629629</c:v>
                </c:pt>
                <c:pt idx="11357">
                  <c:v>0.13318287037037038</c:v>
                </c:pt>
                <c:pt idx="11358">
                  <c:v>0.13319444444444445</c:v>
                </c:pt>
                <c:pt idx="11359">
                  <c:v>0.13320601851851852</c:v>
                </c:pt>
                <c:pt idx="11360">
                  <c:v>0.13321759259259261</c:v>
                </c:pt>
                <c:pt idx="11361">
                  <c:v>0.13322916666666665</c:v>
                </c:pt>
                <c:pt idx="11362">
                  <c:v>0.13324074074074074</c:v>
                </c:pt>
                <c:pt idx="11363">
                  <c:v>0.13325231481481481</c:v>
                </c:pt>
                <c:pt idx="11364">
                  <c:v>0.13326388888888888</c:v>
                </c:pt>
                <c:pt idx="11365">
                  <c:v>0.13327546296296297</c:v>
                </c:pt>
                <c:pt idx="11366">
                  <c:v>0.13328703703703704</c:v>
                </c:pt>
                <c:pt idx="11367">
                  <c:v>0.1332986111111111</c:v>
                </c:pt>
                <c:pt idx="11368">
                  <c:v>0.1333101851851852</c:v>
                </c:pt>
                <c:pt idx="11369">
                  <c:v>0.13332175925925926</c:v>
                </c:pt>
                <c:pt idx="11370">
                  <c:v>0.13333333333333333</c:v>
                </c:pt>
                <c:pt idx="11371">
                  <c:v>0.13334490740740743</c:v>
                </c:pt>
                <c:pt idx="11372">
                  <c:v>0.13335648148148146</c:v>
                </c:pt>
                <c:pt idx="11373">
                  <c:v>0.13336805555555556</c:v>
                </c:pt>
                <c:pt idx="11374">
                  <c:v>0.13337962962962963</c:v>
                </c:pt>
                <c:pt idx="11375">
                  <c:v>0.13339120370370369</c:v>
                </c:pt>
                <c:pt idx="11376">
                  <c:v>0.13340277777777779</c:v>
                </c:pt>
                <c:pt idx="11377">
                  <c:v>0.13341435185185185</c:v>
                </c:pt>
                <c:pt idx="11378">
                  <c:v>0.13342592592592592</c:v>
                </c:pt>
                <c:pt idx="11379">
                  <c:v>0.13343750000000001</c:v>
                </c:pt>
                <c:pt idx="11380">
                  <c:v>0.13344907407407408</c:v>
                </c:pt>
                <c:pt idx="11381">
                  <c:v>0.13346064814814815</c:v>
                </c:pt>
                <c:pt idx="11382">
                  <c:v>0.13347222222222221</c:v>
                </c:pt>
                <c:pt idx="11383">
                  <c:v>0.13348379629629628</c:v>
                </c:pt>
                <c:pt idx="11384">
                  <c:v>0.13349537037037038</c:v>
                </c:pt>
                <c:pt idx="11385">
                  <c:v>0.13350694444444444</c:v>
                </c:pt>
                <c:pt idx="11386">
                  <c:v>0.13351851851851851</c:v>
                </c:pt>
                <c:pt idx="11387">
                  <c:v>0.1335300925925926</c:v>
                </c:pt>
                <c:pt idx="11388">
                  <c:v>0.13354166666666667</c:v>
                </c:pt>
                <c:pt idx="11389">
                  <c:v>0.13355324074074074</c:v>
                </c:pt>
                <c:pt idx="11390">
                  <c:v>0.13356481481481483</c:v>
                </c:pt>
                <c:pt idx="11391">
                  <c:v>0.1335763888888889</c:v>
                </c:pt>
                <c:pt idx="11392">
                  <c:v>0.13358796296296296</c:v>
                </c:pt>
                <c:pt idx="11393">
                  <c:v>0.13359953703703703</c:v>
                </c:pt>
                <c:pt idx="11394">
                  <c:v>0.1336111111111111</c:v>
                </c:pt>
                <c:pt idx="11395">
                  <c:v>0.13362268518518519</c:v>
                </c:pt>
                <c:pt idx="11396">
                  <c:v>0.13363425925925926</c:v>
                </c:pt>
                <c:pt idx="11397">
                  <c:v>0.13364583333333332</c:v>
                </c:pt>
                <c:pt idx="11398">
                  <c:v>0.13365740740740742</c:v>
                </c:pt>
                <c:pt idx="11399">
                  <c:v>0.13366898148148149</c:v>
                </c:pt>
                <c:pt idx="11400">
                  <c:v>0.13368055555555555</c:v>
                </c:pt>
                <c:pt idx="11401">
                  <c:v>0.13369212962962965</c:v>
                </c:pt>
                <c:pt idx="11402">
                  <c:v>0.13370370370370369</c:v>
                </c:pt>
                <c:pt idx="11403">
                  <c:v>0.13371527777777778</c:v>
                </c:pt>
                <c:pt idx="11404">
                  <c:v>0.13372685185185185</c:v>
                </c:pt>
                <c:pt idx="11405">
                  <c:v>0.13373842592592591</c:v>
                </c:pt>
                <c:pt idx="11406">
                  <c:v>0.13375000000000001</c:v>
                </c:pt>
                <c:pt idx="11407">
                  <c:v>0.13376157407407407</c:v>
                </c:pt>
                <c:pt idx="11408">
                  <c:v>0.13377314814814814</c:v>
                </c:pt>
                <c:pt idx="11409">
                  <c:v>0.13378472222222224</c:v>
                </c:pt>
                <c:pt idx="11410">
                  <c:v>0.1337962962962963</c:v>
                </c:pt>
                <c:pt idx="11411">
                  <c:v>0.13380787037037037</c:v>
                </c:pt>
                <c:pt idx="11412">
                  <c:v>0.13381944444444444</c:v>
                </c:pt>
                <c:pt idx="11413">
                  <c:v>0.1338310185185185</c:v>
                </c:pt>
                <c:pt idx="11414">
                  <c:v>0.1338425925925926</c:v>
                </c:pt>
                <c:pt idx="11415">
                  <c:v>0.13385416666666666</c:v>
                </c:pt>
                <c:pt idx="11416">
                  <c:v>0.13386574074074073</c:v>
                </c:pt>
                <c:pt idx="11417">
                  <c:v>0.13387731481481482</c:v>
                </c:pt>
                <c:pt idx="11418">
                  <c:v>0.13388888888888889</c:v>
                </c:pt>
                <c:pt idx="11419">
                  <c:v>0.13390046296296296</c:v>
                </c:pt>
                <c:pt idx="11420">
                  <c:v>0.13391203703703705</c:v>
                </c:pt>
                <c:pt idx="11421">
                  <c:v>0.13392361111111112</c:v>
                </c:pt>
                <c:pt idx="11422">
                  <c:v>0.13393518518518518</c:v>
                </c:pt>
                <c:pt idx="11423">
                  <c:v>0.13394675925925925</c:v>
                </c:pt>
                <c:pt idx="11424">
                  <c:v>0.13395833333333332</c:v>
                </c:pt>
                <c:pt idx="11425">
                  <c:v>0.13396990740740741</c:v>
                </c:pt>
                <c:pt idx="11426">
                  <c:v>0.13398148148148148</c:v>
                </c:pt>
                <c:pt idx="11427">
                  <c:v>0.13399305555555555</c:v>
                </c:pt>
                <c:pt idx="11428">
                  <c:v>0.13400462962962964</c:v>
                </c:pt>
                <c:pt idx="11429">
                  <c:v>0.13401620370370371</c:v>
                </c:pt>
                <c:pt idx="11430">
                  <c:v>0.13402777777777777</c:v>
                </c:pt>
                <c:pt idx="11431">
                  <c:v>0.13403935185185187</c:v>
                </c:pt>
                <c:pt idx="11432">
                  <c:v>0.13405092592592593</c:v>
                </c:pt>
                <c:pt idx="11433">
                  <c:v>0.1340625</c:v>
                </c:pt>
                <c:pt idx="11434">
                  <c:v>0.13407407407407407</c:v>
                </c:pt>
                <c:pt idx="11435">
                  <c:v>0.13408564814814813</c:v>
                </c:pt>
                <c:pt idx="11436">
                  <c:v>0.13409722222222223</c:v>
                </c:pt>
                <c:pt idx="11437">
                  <c:v>0.1341087962962963</c:v>
                </c:pt>
                <c:pt idx="11438">
                  <c:v>0.13412037037037036</c:v>
                </c:pt>
                <c:pt idx="11439">
                  <c:v>0.13413194444444446</c:v>
                </c:pt>
                <c:pt idx="11440">
                  <c:v>0.13414351851851852</c:v>
                </c:pt>
                <c:pt idx="11441">
                  <c:v>0.13415509259259259</c:v>
                </c:pt>
                <c:pt idx="11442">
                  <c:v>0.13416666666666668</c:v>
                </c:pt>
                <c:pt idx="11443">
                  <c:v>0.13417824074074072</c:v>
                </c:pt>
                <c:pt idx="11444">
                  <c:v>0.13418981481481482</c:v>
                </c:pt>
                <c:pt idx="11445">
                  <c:v>0.13420138888888888</c:v>
                </c:pt>
                <c:pt idx="11446">
                  <c:v>0.13421296296296295</c:v>
                </c:pt>
                <c:pt idx="11447">
                  <c:v>0.13422453703703704</c:v>
                </c:pt>
                <c:pt idx="11448">
                  <c:v>0.13423611111111111</c:v>
                </c:pt>
                <c:pt idx="11449">
                  <c:v>0.13424768518518518</c:v>
                </c:pt>
                <c:pt idx="11450">
                  <c:v>0.13425925925925927</c:v>
                </c:pt>
                <c:pt idx="11451">
                  <c:v>0.13427083333333334</c:v>
                </c:pt>
                <c:pt idx="11452">
                  <c:v>0.13428240740740741</c:v>
                </c:pt>
                <c:pt idx="11453">
                  <c:v>0.13429398148148147</c:v>
                </c:pt>
                <c:pt idx="11454">
                  <c:v>0.13430555555555554</c:v>
                </c:pt>
                <c:pt idx="11455">
                  <c:v>0.13431712962962963</c:v>
                </c:pt>
                <c:pt idx="11456">
                  <c:v>0.1343287037037037</c:v>
                </c:pt>
                <c:pt idx="11457">
                  <c:v>0.13434027777777777</c:v>
                </c:pt>
                <c:pt idx="11458">
                  <c:v>0.13435185185185186</c:v>
                </c:pt>
                <c:pt idx="11459">
                  <c:v>0.13436342592592593</c:v>
                </c:pt>
                <c:pt idx="11460">
                  <c:v>0.13437499999999999</c:v>
                </c:pt>
                <c:pt idx="11461">
                  <c:v>0.13438657407407409</c:v>
                </c:pt>
                <c:pt idx="11462">
                  <c:v>0.13439814814814816</c:v>
                </c:pt>
                <c:pt idx="11463">
                  <c:v>0.13440972222222222</c:v>
                </c:pt>
                <c:pt idx="11464">
                  <c:v>0.13442129629629629</c:v>
                </c:pt>
                <c:pt idx="11465">
                  <c:v>0.13443287037037036</c:v>
                </c:pt>
                <c:pt idx="11466">
                  <c:v>0.13444444444444445</c:v>
                </c:pt>
                <c:pt idx="11467">
                  <c:v>0.13445601851851852</c:v>
                </c:pt>
                <c:pt idx="11468">
                  <c:v>0.13446759259259258</c:v>
                </c:pt>
                <c:pt idx="11469">
                  <c:v>0.13447916666666668</c:v>
                </c:pt>
                <c:pt idx="11470">
                  <c:v>0.13449074074074074</c:v>
                </c:pt>
                <c:pt idx="11471">
                  <c:v>0.13450231481481481</c:v>
                </c:pt>
                <c:pt idx="11472">
                  <c:v>0.13451388888888891</c:v>
                </c:pt>
                <c:pt idx="11473">
                  <c:v>0.13452546296296297</c:v>
                </c:pt>
                <c:pt idx="11474">
                  <c:v>0.13453703703703704</c:v>
                </c:pt>
                <c:pt idx="11475">
                  <c:v>0.1345486111111111</c:v>
                </c:pt>
                <c:pt idx="11476">
                  <c:v>0.13456018518518517</c:v>
                </c:pt>
                <c:pt idx="11477">
                  <c:v>0.13457175925925927</c:v>
                </c:pt>
                <c:pt idx="11478">
                  <c:v>0.13458333333333333</c:v>
                </c:pt>
                <c:pt idx="11479">
                  <c:v>0.1345949074074074</c:v>
                </c:pt>
                <c:pt idx="11480">
                  <c:v>0.13460648148148149</c:v>
                </c:pt>
                <c:pt idx="11481">
                  <c:v>0.13461805555555556</c:v>
                </c:pt>
                <c:pt idx="11482">
                  <c:v>0.13462962962962963</c:v>
                </c:pt>
                <c:pt idx="11483">
                  <c:v>0.13464120370370372</c:v>
                </c:pt>
                <c:pt idx="11484">
                  <c:v>0.13465277777777776</c:v>
                </c:pt>
                <c:pt idx="11485">
                  <c:v>0.13466435185185185</c:v>
                </c:pt>
                <c:pt idx="11486">
                  <c:v>0.13467592592592592</c:v>
                </c:pt>
                <c:pt idx="11487">
                  <c:v>0.13468749999999999</c:v>
                </c:pt>
                <c:pt idx="11488">
                  <c:v>0.13469907407407408</c:v>
                </c:pt>
                <c:pt idx="11489">
                  <c:v>0.13471064814814815</c:v>
                </c:pt>
                <c:pt idx="11490">
                  <c:v>0.13472222222222222</c:v>
                </c:pt>
                <c:pt idx="11491">
                  <c:v>0.13473379629629631</c:v>
                </c:pt>
                <c:pt idx="11492">
                  <c:v>0.13474537037037038</c:v>
                </c:pt>
                <c:pt idx="11493">
                  <c:v>0.13475694444444444</c:v>
                </c:pt>
                <c:pt idx="11494">
                  <c:v>0.13476851851851851</c:v>
                </c:pt>
                <c:pt idx="11495">
                  <c:v>0.13478009259259258</c:v>
                </c:pt>
                <c:pt idx="11496">
                  <c:v>0.13479166666666667</c:v>
                </c:pt>
                <c:pt idx="11497">
                  <c:v>0.13480324074074074</c:v>
                </c:pt>
                <c:pt idx="11498">
                  <c:v>0.1348148148148148</c:v>
                </c:pt>
                <c:pt idx="11499">
                  <c:v>0.1348263888888889</c:v>
                </c:pt>
                <c:pt idx="11500">
                  <c:v>0.13483796296296297</c:v>
                </c:pt>
                <c:pt idx="11501">
                  <c:v>0.13484953703703703</c:v>
                </c:pt>
                <c:pt idx="11502">
                  <c:v>0.13486111111111113</c:v>
                </c:pt>
                <c:pt idx="11503">
                  <c:v>0.13487268518518519</c:v>
                </c:pt>
                <c:pt idx="11504">
                  <c:v>0.13488425925925926</c:v>
                </c:pt>
                <c:pt idx="11505">
                  <c:v>0.13489583333333333</c:v>
                </c:pt>
                <c:pt idx="11506">
                  <c:v>0.13490740740740739</c:v>
                </c:pt>
                <c:pt idx="11507">
                  <c:v>0.13491898148148149</c:v>
                </c:pt>
                <c:pt idx="11508">
                  <c:v>0.13493055555555555</c:v>
                </c:pt>
                <c:pt idx="11509">
                  <c:v>0.13494212962962962</c:v>
                </c:pt>
                <c:pt idx="11510">
                  <c:v>0.13495370370370371</c:v>
                </c:pt>
                <c:pt idx="11511">
                  <c:v>0.13496527777777778</c:v>
                </c:pt>
                <c:pt idx="11512">
                  <c:v>0.13497685185185185</c:v>
                </c:pt>
                <c:pt idx="11513">
                  <c:v>0.13498842592592594</c:v>
                </c:pt>
                <c:pt idx="11514">
                  <c:v>0.13500000000000001</c:v>
                </c:pt>
                <c:pt idx="11515">
                  <c:v>0.13501157407407408</c:v>
                </c:pt>
                <c:pt idx="11516">
                  <c:v>0.13502314814814814</c:v>
                </c:pt>
                <c:pt idx="11517">
                  <c:v>0.13503472222222221</c:v>
                </c:pt>
                <c:pt idx="11518">
                  <c:v>0.1350462962962963</c:v>
                </c:pt>
                <c:pt idx="11519">
                  <c:v>0.13505787037037037</c:v>
                </c:pt>
                <c:pt idx="11520">
                  <c:v>0.13506944444444444</c:v>
                </c:pt>
                <c:pt idx="11521">
                  <c:v>0.13508101851851853</c:v>
                </c:pt>
                <c:pt idx="11522">
                  <c:v>0.1350925925925926</c:v>
                </c:pt>
                <c:pt idx="11523">
                  <c:v>0.13510416666666666</c:v>
                </c:pt>
                <c:pt idx="11524">
                  <c:v>0.13511574074074076</c:v>
                </c:pt>
                <c:pt idx="11525">
                  <c:v>0.1351273148148148</c:v>
                </c:pt>
                <c:pt idx="11526">
                  <c:v>0.13513888888888889</c:v>
                </c:pt>
                <c:pt idx="11527">
                  <c:v>0.13515046296296296</c:v>
                </c:pt>
                <c:pt idx="11528">
                  <c:v>0.13516203703703702</c:v>
                </c:pt>
                <c:pt idx="11529">
                  <c:v>0.13517361111111112</c:v>
                </c:pt>
                <c:pt idx="11530">
                  <c:v>0.13518518518518519</c:v>
                </c:pt>
                <c:pt idx="11531">
                  <c:v>0.13519675925925925</c:v>
                </c:pt>
                <c:pt idx="11532">
                  <c:v>0.13520833333333335</c:v>
                </c:pt>
                <c:pt idx="11533">
                  <c:v>0.13521990740740741</c:v>
                </c:pt>
                <c:pt idx="11534">
                  <c:v>0.13523148148148148</c:v>
                </c:pt>
                <c:pt idx="11535">
                  <c:v>0.13524305555555555</c:v>
                </c:pt>
                <c:pt idx="11536">
                  <c:v>0.13525462962962961</c:v>
                </c:pt>
                <c:pt idx="11537">
                  <c:v>0.13526620370370371</c:v>
                </c:pt>
                <c:pt idx="11538">
                  <c:v>0.13527777777777777</c:v>
                </c:pt>
                <c:pt idx="11539">
                  <c:v>0.13528935185185184</c:v>
                </c:pt>
                <c:pt idx="11540">
                  <c:v>0.13530092592592594</c:v>
                </c:pt>
                <c:pt idx="11541">
                  <c:v>0.1353125</c:v>
                </c:pt>
                <c:pt idx="11542">
                  <c:v>0.13532407407407407</c:v>
                </c:pt>
                <c:pt idx="11543">
                  <c:v>0.13532407407407407</c:v>
                </c:pt>
                <c:pt idx="11544">
                  <c:v>0.13533564814814816</c:v>
                </c:pt>
                <c:pt idx="11545">
                  <c:v>0.13534722222222223</c:v>
                </c:pt>
                <c:pt idx="11546">
                  <c:v>0.1353587962962963</c:v>
                </c:pt>
                <c:pt idx="11547">
                  <c:v>0.13537037037037036</c:v>
                </c:pt>
                <c:pt idx="11548">
                  <c:v>0.13538194444444443</c:v>
                </c:pt>
                <c:pt idx="11549">
                  <c:v>0.13539351851851852</c:v>
                </c:pt>
                <c:pt idx="11550">
                  <c:v>0.13540509259259259</c:v>
                </c:pt>
                <c:pt idx="11551">
                  <c:v>0.13541666666666666</c:v>
                </c:pt>
                <c:pt idx="11552">
                  <c:v>0.13542824074074075</c:v>
                </c:pt>
                <c:pt idx="11553">
                  <c:v>0.13543981481481482</c:v>
                </c:pt>
                <c:pt idx="11554">
                  <c:v>0.13545138888888889</c:v>
                </c:pt>
                <c:pt idx="11555">
                  <c:v>0.13546296296296298</c:v>
                </c:pt>
                <c:pt idx="11556">
                  <c:v>0.13547453703703705</c:v>
                </c:pt>
                <c:pt idx="11557">
                  <c:v>0.13548611111111111</c:v>
                </c:pt>
                <c:pt idx="11558">
                  <c:v>0.13549768518518518</c:v>
                </c:pt>
                <c:pt idx="11559">
                  <c:v>0.13550925925925925</c:v>
                </c:pt>
                <c:pt idx="11560">
                  <c:v>0.13552083333333334</c:v>
                </c:pt>
                <c:pt idx="11561">
                  <c:v>0.13553240740740741</c:v>
                </c:pt>
                <c:pt idx="11562">
                  <c:v>0.13554398148148147</c:v>
                </c:pt>
                <c:pt idx="11563">
                  <c:v>0.13555555555555557</c:v>
                </c:pt>
                <c:pt idx="11564">
                  <c:v>0.13556712962962963</c:v>
                </c:pt>
                <c:pt idx="11565">
                  <c:v>0.1355787037037037</c:v>
                </c:pt>
                <c:pt idx="11566">
                  <c:v>0.13559027777777777</c:v>
                </c:pt>
                <c:pt idx="11567">
                  <c:v>0.13560185185185183</c:v>
                </c:pt>
                <c:pt idx="11568">
                  <c:v>0.13561342592592593</c:v>
                </c:pt>
                <c:pt idx="11569">
                  <c:v>0.135625</c:v>
                </c:pt>
                <c:pt idx="11570">
                  <c:v>0.13563657407407406</c:v>
                </c:pt>
                <c:pt idx="11571">
                  <c:v>0.13564814814814816</c:v>
                </c:pt>
                <c:pt idx="11572">
                  <c:v>0.13565972222222222</c:v>
                </c:pt>
                <c:pt idx="11573">
                  <c:v>0.13567129629629629</c:v>
                </c:pt>
                <c:pt idx="11574">
                  <c:v>0.13568287037037038</c:v>
                </c:pt>
                <c:pt idx="11575">
                  <c:v>0.13569444444444445</c:v>
                </c:pt>
                <c:pt idx="11576">
                  <c:v>0.13570601851851852</c:v>
                </c:pt>
                <c:pt idx="11577">
                  <c:v>0.13571759259259261</c:v>
                </c:pt>
                <c:pt idx="11578">
                  <c:v>0.13572916666666665</c:v>
                </c:pt>
                <c:pt idx="11579">
                  <c:v>0.13574074074074075</c:v>
                </c:pt>
                <c:pt idx="11580">
                  <c:v>0.13575231481481481</c:v>
                </c:pt>
                <c:pt idx="11581">
                  <c:v>0.13576388888888888</c:v>
                </c:pt>
                <c:pt idx="11582">
                  <c:v>0.13577546296296297</c:v>
                </c:pt>
                <c:pt idx="11583">
                  <c:v>0.13578703703703704</c:v>
                </c:pt>
                <c:pt idx="11584">
                  <c:v>0.13579861111111111</c:v>
                </c:pt>
                <c:pt idx="11585">
                  <c:v>0.1358101851851852</c:v>
                </c:pt>
                <c:pt idx="11586">
                  <c:v>0.13582175925925927</c:v>
                </c:pt>
                <c:pt idx="11587">
                  <c:v>0.13583333333333333</c:v>
                </c:pt>
                <c:pt idx="11588">
                  <c:v>0.1358449074074074</c:v>
                </c:pt>
                <c:pt idx="11589">
                  <c:v>0.13585648148148147</c:v>
                </c:pt>
                <c:pt idx="11590">
                  <c:v>0.13586805555555556</c:v>
                </c:pt>
                <c:pt idx="11591">
                  <c:v>0.13587962962962963</c:v>
                </c:pt>
                <c:pt idx="11592">
                  <c:v>0.13589120370370369</c:v>
                </c:pt>
                <c:pt idx="11593">
                  <c:v>0.13590277777777779</c:v>
                </c:pt>
                <c:pt idx="11594">
                  <c:v>0.13591435185185186</c:v>
                </c:pt>
                <c:pt idx="11595">
                  <c:v>0.13592592592592592</c:v>
                </c:pt>
                <c:pt idx="11596">
                  <c:v>0.13593750000000002</c:v>
                </c:pt>
                <c:pt idx="11597">
                  <c:v>0.13594907407407408</c:v>
                </c:pt>
                <c:pt idx="11598">
                  <c:v>0.13596064814814815</c:v>
                </c:pt>
                <c:pt idx="11599">
                  <c:v>0.13597222222222222</c:v>
                </c:pt>
                <c:pt idx="11600">
                  <c:v>0.13598379629629628</c:v>
                </c:pt>
                <c:pt idx="11601">
                  <c:v>0.13599537037037038</c:v>
                </c:pt>
                <c:pt idx="11602">
                  <c:v>0.13600694444444444</c:v>
                </c:pt>
                <c:pt idx="11603">
                  <c:v>0.13601851851851851</c:v>
                </c:pt>
                <c:pt idx="11604">
                  <c:v>0.13603009259259261</c:v>
                </c:pt>
                <c:pt idx="11605">
                  <c:v>0.13604166666666667</c:v>
                </c:pt>
                <c:pt idx="11606">
                  <c:v>0.13605324074074074</c:v>
                </c:pt>
                <c:pt idx="11607">
                  <c:v>0.13606481481481481</c:v>
                </c:pt>
                <c:pt idx="11608">
                  <c:v>0.13607638888888887</c:v>
                </c:pt>
                <c:pt idx="11609">
                  <c:v>0.13608796296296297</c:v>
                </c:pt>
                <c:pt idx="11610">
                  <c:v>0.13609953703703703</c:v>
                </c:pt>
                <c:pt idx="11611">
                  <c:v>0.1361111111111111</c:v>
                </c:pt>
                <c:pt idx="11612">
                  <c:v>0.13612268518518519</c:v>
                </c:pt>
                <c:pt idx="11613">
                  <c:v>0.13613425925925926</c:v>
                </c:pt>
                <c:pt idx="11614">
                  <c:v>0.13614583333333333</c:v>
                </c:pt>
                <c:pt idx="11615">
                  <c:v>0.13615740740740742</c:v>
                </c:pt>
                <c:pt idx="11616">
                  <c:v>0.13616898148148149</c:v>
                </c:pt>
                <c:pt idx="11617">
                  <c:v>0.13618055555555555</c:v>
                </c:pt>
                <c:pt idx="11618">
                  <c:v>0.13619212962962965</c:v>
                </c:pt>
                <c:pt idx="11619">
                  <c:v>0.13620370370370369</c:v>
                </c:pt>
                <c:pt idx="11620">
                  <c:v>0.13621527777777778</c:v>
                </c:pt>
                <c:pt idx="11621">
                  <c:v>0.13622685185185185</c:v>
                </c:pt>
                <c:pt idx="11622">
                  <c:v>0.13623842592592592</c:v>
                </c:pt>
                <c:pt idx="11623">
                  <c:v>0.13625000000000001</c:v>
                </c:pt>
                <c:pt idx="11624">
                  <c:v>0.13626157407407408</c:v>
                </c:pt>
                <c:pt idx="11625">
                  <c:v>0.13627314814814814</c:v>
                </c:pt>
                <c:pt idx="11626">
                  <c:v>0.13628472222222224</c:v>
                </c:pt>
                <c:pt idx="11627">
                  <c:v>0.13629629629629628</c:v>
                </c:pt>
                <c:pt idx="11628">
                  <c:v>0.13630787037037037</c:v>
                </c:pt>
                <c:pt idx="11629">
                  <c:v>0.13631944444444444</c:v>
                </c:pt>
                <c:pt idx="11630">
                  <c:v>0.1363310185185185</c:v>
                </c:pt>
                <c:pt idx="11631">
                  <c:v>0.1363425925925926</c:v>
                </c:pt>
                <c:pt idx="11632">
                  <c:v>0.13635416666666667</c:v>
                </c:pt>
                <c:pt idx="11633">
                  <c:v>0.13636574074074073</c:v>
                </c:pt>
                <c:pt idx="11634">
                  <c:v>0.13637731481481483</c:v>
                </c:pt>
                <c:pt idx="11635">
                  <c:v>0.13638888888888889</c:v>
                </c:pt>
                <c:pt idx="11636">
                  <c:v>0.13640046296296296</c:v>
                </c:pt>
                <c:pt idx="11637">
                  <c:v>0.13641203703703705</c:v>
                </c:pt>
                <c:pt idx="11638">
                  <c:v>0.13642361111111112</c:v>
                </c:pt>
                <c:pt idx="11639">
                  <c:v>0.13643518518518519</c:v>
                </c:pt>
                <c:pt idx="11640">
                  <c:v>0.13644675925925925</c:v>
                </c:pt>
                <c:pt idx="11641">
                  <c:v>0.13645833333333332</c:v>
                </c:pt>
                <c:pt idx="11642">
                  <c:v>0.13646990740740741</c:v>
                </c:pt>
                <c:pt idx="11643">
                  <c:v>0.13648148148148148</c:v>
                </c:pt>
                <c:pt idx="11644">
                  <c:v>0.13649305555555555</c:v>
                </c:pt>
                <c:pt idx="11645">
                  <c:v>0.13650462962962964</c:v>
                </c:pt>
                <c:pt idx="11646">
                  <c:v>0.13651620370370371</c:v>
                </c:pt>
                <c:pt idx="11647">
                  <c:v>0.13652777777777778</c:v>
                </c:pt>
                <c:pt idx="11648">
                  <c:v>0.13653935185185184</c:v>
                </c:pt>
                <c:pt idx="11649">
                  <c:v>0.13655092592592591</c:v>
                </c:pt>
                <c:pt idx="11650">
                  <c:v>0.1365625</c:v>
                </c:pt>
                <c:pt idx="11651">
                  <c:v>0.13657407407407407</c:v>
                </c:pt>
                <c:pt idx="11652">
                  <c:v>0.13658564814814814</c:v>
                </c:pt>
                <c:pt idx="11653">
                  <c:v>0.13659722222222223</c:v>
                </c:pt>
                <c:pt idx="11654">
                  <c:v>0.1366087962962963</c:v>
                </c:pt>
                <c:pt idx="11655">
                  <c:v>0.13662037037037036</c:v>
                </c:pt>
                <c:pt idx="11656">
                  <c:v>0.13663194444444446</c:v>
                </c:pt>
                <c:pt idx="11657">
                  <c:v>0.13664351851851853</c:v>
                </c:pt>
                <c:pt idx="11658">
                  <c:v>0.13665509259259259</c:v>
                </c:pt>
                <c:pt idx="11659">
                  <c:v>0.13666666666666669</c:v>
                </c:pt>
                <c:pt idx="11660">
                  <c:v>0.13667824074074073</c:v>
                </c:pt>
                <c:pt idx="11661">
                  <c:v>0.13668981481481482</c:v>
                </c:pt>
                <c:pt idx="11662">
                  <c:v>0.13670138888888889</c:v>
                </c:pt>
                <c:pt idx="11663">
                  <c:v>0.13671296296296295</c:v>
                </c:pt>
                <c:pt idx="11664">
                  <c:v>0.13672453703703705</c:v>
                </c:pt>
                <c:pt idx="11665">
                  <c:v>0.13673611111111111</c:v>
                </c:pt>
                <c:pt idx="11666">
                  <c:v>0.13674768518518518</c:v>
                </c:pt>
                <c:pt idx="11667">
                  <c:v>0.13675925925925927</c:v>
                </c:pt>
                <c:pt idx="11668">
                  <c:v>0.13677083333333331</c:v>
                </c:pt>
                <c:pt idx="11669">
                  <c:v>0.13678240740740741</c:v>
                </c:pt>
                <c:pt idx="11670">
                  <c:v>0.13679398148148147</c:v>
                </c:pt>
                <c:pt idx="11671">
                  <c:v>0.13680555555555554</c:v>
                </c:pt>
                <c:pt idx="11672">
                  <c:v>0.13681712962962964</c:v>
                </c:pt>
                <c:pt idx="11673">
                  <c:v>0.1368287037037037</c:v>
                </c:pt>
                <c:pt idx="11674">
                  <c:v>0.13684027777777777</c:v>
                </c:pt>
                <c:pt idx="11675">
                  <c:v>0.13685185185185186</c:v>
                </c:pt>
                <c:pt idx="11676">
                  <c:v>0.13686342592592593</c:v>
                </c:pt>
                <c:pt idx="11677">
                  <c:v>0.136875</c:v>
                </c:pt>
                <c:pt idx="11678">
                  <c:v>0.13688657407407409</c:v>
                </c:pt>
                <c:pt idx="11679">
                  <c:v>0.13689814814814816</c:v>
                </c:pt>
                <c:pt idx="11680">
                  <c:v>0.13690972222222222</c:v>
                </c:pt>
                <c:pt idx="11681">
                  <c:v>0.13692129629629629</c:v>
                </c:pt>
                <c:pt idx="11682">
                  <c:v>0.13693287037037036</c:v>
                </c:pt>
                <c:pt idx="11683">
                  <c:v>0.13694444444444445</c:v>
                </c:pt>
                <c:pt idx="11684">
                  <c:v>0.13695601851851852</c:v>
                </c:pt>
                <c:pt idx="11685">
                  <c:v>0.13696759259259259</c:v>
                </c:pt>
                <c:pt idx="11686">
                  <c:v>0.13697916666666668</c:v>
                </c:pt>
                <c:pt idx="11687">
                  <c:v>0.13699074074074075</c:v>
                </c:pt>
                <c:pt idx="11688">
                  <c:v>0.13700231481481481</c:v>
                </c:pt>
                <c:pt idx="11689">
                  <c:v>0.13701388888888888</c:v>
                </c:pt>
                <c:pt idx="11690">
                  <c:v>0.13702546296296295</c:v>
                </c:pt>
                <c:pt idx="11691">
                  <c:v>0.13703703703703704</c:v>
                </c:pt>
                <c:pt idx="11692">
                  <c:v>0.13704861111111111</c:v>
                </c:pt>
                <c:pt idx="11693">
                  <c:v>0.13706018518518517</c:v>
                </c:pt>
                <c:pt idx="11694">
                  <c:v>0.13707175925925927</c:v>
                </c:pt>
                <c:pt idx="11695">
                  <c:v>0.13708333333333333</c:v>
                </c:pt>
                <c:pt idx="11696">
                  <c:v>0.1370949074074074</c:v>
                </c:pt>
                <c:pt idx="11697">
                  <c:v>0.1371064814814815</c:v>
                </c:pt>
                <c:pt idx="11698">
                  <c:v>0.13711805555555556</c:v>
                </c:pt>
                <c:pt idx="11699">
                  <c:v>0.13712962962962963</c:v>
                </c:pt>
                <c:pt idx="11700">
                  <c:v>0.13714120370370372</c:v>
                </c:pt>
                <c:pt idx="11701">
                  <c:v>0.13715277777777776</c:v>
                </c:pt>
                <c:pt idx="11702">
                  <c:v>0.13716435185185186</c:v>
                </c:pt>
                <c:pt idx="11703">
                  <c:v>0.13717592592592592</c:v>
                </c:pt>
                <c:pt idx="11704">
                  <c:v>0.13718749999999999</c:v>
                </c:pt>
                <c:pt idx="11705">
                  <c:v>0.13719907407407408</c:v>
                </c:pt>
                <c:pt idx="11706">
                  <c:v>0.13721064814814815</c:v>
                </c:pt>
                <c:pt idx="11707">
                  <c:v>0.13722222222222222</c:v>
                </c:pt>
                <c:pt idx="11708">
                  <c:v>0.13723379629629631</c:v>
                </c:pt>
                <c:pt idx="11709">
                  <c:v>0.13724537037037035</c:v>
                </c:pt>
                <c:pt idx="11710">
                  <c:v>0.13725694444444445</c:v>
                </c:pt>
                <c:pt idx="11711">
                  <c:v>0.13726851851851851</c:v>
                </c:pt>
                <c:pt idx="11712">
                  <c:v>0.13728009259259258</c:v>
                </c:pt>
                <c:pt idx="11713">
                  <c:v>0.13729166666666667</c:v>
                </c:pt>
                <c:pt idx="11714">
                  <c:v>0.13730324074074074</c:v>
                </c:pt>
                <c:pt idx="11715">
                  <c:v>0.13731481481481481</c:v>
                </c:pt>
                <c:pt idx="11716">
                  <c:v>0.1373263888888889</c:v>
                </c:pt>
                <c:pt idx="11717">
                  <c:v>0.13733796296296297</c:v>
                </c:pt>
                <c:pt idx="11718">
                  <c:v>0.13734953703703703</c:v>
                </c:pt>
                <c:pt idx="11719">
                  <c:v>0.13736111111111113</c:v>
                </c:pt>
                <c:pt idx="11720">
                  <c:v>0.13737268518518519</c:v>
                </c:pt>
                <c:pt idx="11721">
                  <c:v>0.13738425925925926</c:v>
                </c:pt>
                <c:pt idx="11722">
                  <c:v>0.13739583333333333</c:v>
                </c:pt>
                <c:pt idx="11723">
                  <c:v>0.13740740740740739</c:v>
                </c:pt>
                <c:pt idx="11724">
                  <c:v>0.13741898148148149</c:v>
                </c:pt>
                <c:pt idx="11725">
                  <c:v>0.13743055555555556</c:v>
                </c:pt>
                <c:pt idx="11726">
                  <c:v>0.13744212962962962</c:v>
                </c:pt>
                <c:pt idx="11727">
                  <c:v>0.13745370370370372</c:v>
                </c:pt>
                <c:pt idx="11728">
                  <c:v>0.13746527777777778</c:v>
                </c:pt>
                <c:pt idx="11729">
                  <c:v>0.13747685185185185</c:v>
                </c:pt>
                <c:pt idx="11730">
                  <c:v>0.13748842592592592</c:v>
                </c:pt>
                <c:pt idx="11731">
                  <c:v>0.13749999999999998</c:v>
                </c:pt>
                <c:pt idx="11732">
                  <c:v>0.13751157407407408</c:v>
                </c:pt>
                <c:pt idx="11733">
                  <c:v>0.13752314814814814</c:v>
                </c:pt>
                <c:pt idx="11734">
                  <c:v>0.13753472222222221</c:v>
                </c:pt>
                <c:pt idx="11735">
                  <c:v>0.13754629629629631</c:v>
                </c:pt>
                <c:pt idx="11736">
                  <c:v>0.13755787037037037</c:v>
                </c:pt>
                <c:pt idx="11737">
                  <c:v>0.13756944444444444</c:v>
                </c:pt>
                <c:pt idx="11738">
                  <c:v>0.13758101851851853</c:v>
                </c:pt>
                <c:pt idx="11739">
                  <c:v>0.1375925925925926</c:v>
                </c:pt>
                <c:pt idx="11740">
                  <c:v>0.13760416666666667</c:v>
                </c:pt>
                <c:pt idx="11741">
                  <c:v>0.13761574074074076</c:v>
                </c:pt>
                <c:pt idx="11742">
                  <c:v>0.1376273148148148</c:v>
                </c:pt>
                <c:pt idx="11743">
                  <c:v>0.13763888888888889</c:v>
                </c:pt>
                <c:pt idx="11744">
                  <c:v>0.13765046296296296</c:v>
                </c:pt>
                <c:pt idx="11745">
                  <c:v>0.13766203703703703</c:v>
                </c:pt>
                <c:pt idx="11746">
                  <c:v>0.13767361111111112</c:v>
                </c:pt>
                <c:pt idx="11747">
                  <c:v>0.13768518518518519</c:v>
                </c:pt>
                <c:pt idx="11748">
                  <c:v>0.13769675925925925</c:v>
                </c:pt>
                <c:pt idx="11749">
                  <c:v>0.13770833333333335</c:v>
                </c:pt>
                <c:pt idx="11750">
                  <c:v>0.13771990740740739</c:v>
                </c:pt>
                <c:pt idx="11751">
                  <c:v>0.13773148148148148</c:v>
                </c:pt>
                <c:pt idx="11752">
                  <c:v>0.13774305555555555</c:v>
                </c:pt>
                <c:pt idx="11753">
                  <c:v>0.13775462962962962</c:v>
                </c:pt>
                <c:pt idx="11754">
                  <c:v>0.13776620370370371</c:v>
                </c:pt>
                <c:pt idx="11755">
                  <c:v>0.13777777777777778</c:v>
                </c:pt>
                <c:pt idx="11756">
                  <c:v>0.13778935185185184</c:v>
                </c:pt>
                <c:pt idx="11757">
                  <c:v>0.13780092592592594</c:v>
                </c:pt>
                <c:pt idx="11758">
                  <c:v>0.1378125</c:v>
                </c:pt>
                <c:pt idx="11759">
                  <c:v>0.13782407407407407</c:v>
                </c:pt>
                <c:pt idx="11760">
                  <c:v>0.13783564814814817</c:v>
                </c:pt>
                <c:pt idx="11761">
                  <c:v>0.13784722222222223</c:v>
                </c:pt>
                <c:pt idx="11762">
                  <c:v>0.1378587962962963</c:v>
                </c:pt>
                <c:pt idx="11763">
                  <c:v>0.13787037037037037</c:v>
                </c:pt>
                <c:pt idx="11764">
                  <c:v>0.13788194444444443</c:v>
                </c:pt>
                <c:pt idx="11765">
                  <c:v>0.13789351851851853</c:v>
                </c:pt>
                <c:pt idx="11766">
                  <c:v>0.13790509259259259</c:v>
                </c:pt>
                <c:pt idx="11767">
                  <c:v>0.13791666666666666</c:v>
                </c:pt>
                <c:pt idx="11768">
                  <c:v>0.13792824074074075</c:v>
                </c:pt>
                <c:pt idx="11769">
                  <c:v>0.13793981481481482</c:v>
                </c:pt>
                <c:pt idx="11770">
                  <c:v>0.13795138888888889</c:v>
                </c:pt>
                <c:pt idx="11771">
                  <c:v>0.13796296296296295</c:v>
                </c:pt>
                <c:pt idx="11772">
                  <c:v>0.13797453703703702</c:v>
                </c:pt>
                <c:pt idx="11773">
                  <c:v>0.13798611111111111</c:v>
                </c:pt>
                <c:pt idx="11774">
                  <c:v>0.13799768518518518</c:v>
                </c:pt>
                <c:pt idx="11775">
                  <c:v>0.13800925925925925</c:v>
                </c:pt>
                <c:pt idx="11776">
                  <c:v>0.13802083333333334</c:v>
                </c:pt>
                <c:pt idx="11777">
                  <c:v>0.13803240740740741</c:v>
                </c:pt>
                <c:pt idx="11778">
                  <c:v>0.13804398148148148</c:v>
                </c:pt>
                <c:pt idx="11779">
                  <c:v>0.13805555555555557</c:v>
                </c:pt>
                <c:pt idx="11780">
                  <c:v>0.13806712962962964</c:v>
                </c:pt>
                <c:pt idx="11781">
                  <c:v>0.1380787037037037</c:v>
                </c:pt>
                <c:pt idx="11782">
                  <c:v>0.1380902777777778</c:v>
                </c:pt>
                <c:pt idx="11783">
                  <c:v>0.13810185185185184</c:v>
                </c:pt>
                <c:pt idx="11784">
                  <c:v>0.13811342592592593</c:v>
                </c:pt>
                <c:pt idx="11785">
                  <c:v>0.138125</c:v>
                </c:pt>
                <c:pt idx="11786">
                  <c:v>0.13813657407407406</c:v>
                </c:pt>
                <c:pt idx="11787">
                  <c:v>0.13814814814814816</c:v>
                </c:pt>
                <c:pt idx="11788">
                  <c:v>0.13815972222222223</c:v>
                </c:pt>
                <c:pt idx="11789">
                  <c:v>0.13817129629629629</c:v>
                </c:pt>
                <c:pt idx="11790">
                  <c:v>0.13818287037037039</c:v>
                </c:pt>
                <c:pt idx="11791">
                  <c:v>0.13819444444444443</c:v>
                </c:pt>
                <c:pt idx="11792">
                  <c:v>0.13820601851851852</c:v>
                </c:pt>
                <c:pt idx="11793">
                  <c:v>0.13821759259259259</c:v>
                </c:pt>
                <c:pt idx="11794">
                  <c:v>0.13822916666666665</c:v>
                </c:pt>
                <c:pt idx="11795">
                  <c:v>0.13824074074074075</c:v>
                </c:pt>
                <c:pt idx="11796">
                  <c:v>0.13825231481481481</c:v>
                </c:pt>
                <c:pt idx="11797">
                  <c:v>0.13826388888888888</c:v>
                </c:pt>
                <c:pt idx="11798">
                  <c:v>0.13827546296296298</c:v>
                </c:pt>
                <c:pt idx="11799">
                  <c:v>0.13828703703703704</c:v>
                </c:pt>
                <c:pt idx="11800">
                  <c:v>0.13829861111111111</c:v>
                </c:pt>
                <c:pt idx="11801">
                  <c:v>0.1383101851851852</c:v>
                </c:pt>
                <c:pt idx="11802">
                  <c:v>0.13832175925925927</c:v>
                </c:pt>
                <c:pt idx="11803">
                  <c:v>0.13833333333333334</c:v>
                </c:pt>
                <c:pt idx="11804">
                  <c:v>0.1383449074074074</c:v>
                </c:pt>
                <c:pt idx="11805">
                  <c:v>0.13835648148148147</c:v>
                </c:pt>
                <c:pt idx="11806">
                  <c:v>0.13836805555555556</c:v>
                </c:pt>
                <c:pt idx="11807">
                  <c:v>0.13837962962962963</c:v>
                </c:pt>
                <c:pt idx="11808">
                  <c:v>0.1383912037037037</c:v>
                </c:pt>
                <c:pt idx="11809">
                  <c:v>0.13840277777777779</c:v>
                </c:pt>
                <c:pt idx="11810">
                  <c:v>0.13841435185185186</c:v>
                </c:pt>
                <c:pt idx="11811">
                  <c:v>0.13842592592592592</c:v>
                </c:pt>
                <c:pt idx="11812">
                  <c:v>0.13843749999999999</c:v>
                </c:pt>
                <c:pt idx="11813">
                  <c:v>0.13844907407407406</c:v>
                </c:pt>
                <c:pt idx="11814">
                  <c:v>0.13846064814814815</c:v>
                </c:pt>
                <c:pt idx="11815">
                  <c:v>0.13847222222222222</c:v>
                </c:pt>
                <c:pt idx="11816">
                  <c:v>0.13848379629629629</c:v>
                </c:pt>
                <c:pt idx="11817">
                  <c:v>0.13849537037037038</c:v>
                </c:pt>
                <c:pt idx="11818">
                  <c:v>0.13850694444444445</c:v>
                </c:pt>
                <c:pt idx="11819">
                  <c:v>0.13851851851851851</c:v>
                </c:pt>
                <c:pt idx="11820">
                  <c:v>0.13853009259259261</c:v>
                </c:pt>
                <c:pt idx="11821">
                  <c:v>0.13854166666666667</c:v>
                </c:pt>
                <c:pt idx="11822">
                  <c:v>0.13855324074074074</c:v>
                </c:pt>
                <c:pt idx="11823">
                  <c:v>0.13856481481481484</c:v>
                </c:pt>
                <c:pt idx="11824">
                  <c:v>0.13857638888888887</c:v>
                </c:pt>
                <c:pt idx="11825">
                  <c:v>0.13858796296296297</c:v>
                </c:pt>
                <c:pt idx="11826">
                  <c:v>0.13859953703703703</c:v>
                </c:pt>
                <c:pt idx="11827">
                  <c:v>0.1386111111111111</c:v>
                </c:pt>
                <c:pt idx="11828">
                  <c:v>0.1386226851851852</c:v>
                </c:pt>
                <c:pt idx="11829">
                  <c:v>0.13863425925925926</c:v>
                </c:pt>
                <c:pt idx="11830">
                  <c:v>0.13864583333333333</c:v>
                </c:pt>
                <c:pt idx="11831">
                  <c:v>0.13865740740740742</c:v>
                </c:pt>
                <c:pt idx="11832">
                  <c:v>0.13866898148148146</c:v>
                </c:pt>
                <c:pt idx="11833">
                  <c:v>0.13868055555555556</c:v>
                </c:pt>
                <c:pt idx="11834">
                  <c:v>0.13869212962962962</c:v>
                </c:pt>
                <c:pt idx="11835">
                  <c:v>0.13870370370370369</c:v>
                </c:pt>
                <c:pt idx="11836">
                  <c:v>0.13871527777777778</c:v>
                </c:pt>
                <c:pt idx="11837">
                  <c:v>0.13872685185185185</c:v>
                </c:pt>
                <c:pt idx="11838">
                  <c:v>0.13873842592592592</c:v>
                </c:pt>
                <c:pt idx="11839">
                  <c:v>0.13875000000000001</c:v>
                </c:pt>
                <c:pt idx="11840">
                  <c:v>0.13876157407407408</c:v>
                </c:pt>
                <c:pt idx="11841">
                  <c:v>0.13877314814814815</c:v>
                </c:pt>
                <c:pt idx="11842">
                  <c:v>0.13878472222222224</c:v>
                </c:pt>
                <c:pt idx="11843">
                  <c:v>0.13879629629629631</c:v>
                </c:pt>
                <c:pt idx="11844">
                  <c:v>0.13880787037037037</c:v>
                </c:pt>
                <c:pt idx="11845">
                  <c:v>0.13881944444444444</c:v>
                </c:pt>
                <c:pt idx="11846">
                  <c:v>0.13883101851851851</c:v>
                </c:pt>
                <c:pt idx="11847">
                  <c:v>0.1388425925925926</c:v>
                </c:pt>
                <c:pt idx="11848">
                  <c:v>0.13885416666666667</c:v>
                </c:pt>
                <c:pt idx="11849">
                  <c:v>0.13886574074074073</c:v>
                </c:pt>
                <c:pt idx="11850">
                  <c:v>0.13887731481481483</c:v>
                </c:pt>
                <c:pt idx="11851">
                  <c:v>0.1388888888888889</c:v>
                </c:pt>
                <c:pt idx="11852">
                  <c:v>0.13890046296296296</c:v>
                </c:pt>
                <c:pt idx="11853">
                  <c:v>0.13891203703703703</c:v>
                </c:pt>
                <c:pt idx="11854">
                  <c:v>0.13892361111111109</c:v>
                </c:pt>
                <c:pt idx="11855">
                  <c:v>0.13893518518518519</c:v>
                </c:pt>
                <c:pt idx="11856">
                  <c:v>0.13894675925925926</c:v>
                </c:pt>
                <c:pt idx="11857">
                  <c:v>0.13895833333333332</c:v>
                </c:pt>
                <c:pt idx="11858">
                  <c:v>0.13896990740740742</c:v>
                </c:pt>
                <c:pt idx="11859">
                  <c:v>0.13898148148148148</c:v>
                </c:pt>
                <c:pt idx="11860">
                  <c:v>0.13899305555555555</c:v>
                </c:pt>
                <c:pt idx="11861">
                  <c:v>0.13900462962962964</c:v>
                </c:pt>
                <c:pt idx="11862">
                  <c:v>0.13901620370370371</c:v>
                </c:pt>
                <c:pt idx="11863">
                  <c:v>0.13902777777777778</c:v>
                </c:pt>
                <c:pt idx="11864">
                  <c:v>0.13903935185185184</c:v>
                </c:pt>
                <c:pt idx="11865">
                  <c:v>0.13905092592592591</c:v>
                </c:pt>
                <c:pt idx="11866">
                  <c:v>0.13906250000000001</c:v>
                </c:pt>
                <c:pt idx="11867">
                  <c:v>0.13907407407407407</c:v>
                </c:pt>
                <c:pt idx="11868">
                  <c:v>0.13908564814814814</c:v>
                </c:pt>
                <c:pt idx="11869">
                  <c:v>0.13909722222222223</c:v>
                </c:pt>
                <c:pt idx="11870">
                  <c:v>0.1391087962962963</c:v>
                </c:pt>
                <c:pt idx="11871">
                  <c:v>0.13912037037037037</c:v>
                </c:pt>
                <c:pt idx="11872">
                  <c:v>0.13913194444444446</c:v>
                </c:pt>
                <c:pt idx="11873">
                  <c:v>0.1391435185185185</c:v>
                </c:pt>
                <c:pt idx="11874">
                  <c:v>0.13915509259259259</c:v>
                </c:pt>
                <c:pt idx="11875">
                  <c:v>0.13916666666666666</c:v>
                </c:pt>
                <c:pt idx="11876">
                  <c:v>0.13917824074074073</c:v>
                </c:pt>
                <c:pt idx="11877">
                  <c:v>0.13918981481481482</c:v>
                </c:pt>
                <c:pt idx="11878">
                  <c:v>0.13920138888888889</c:v>
                </c:pt>
                <c:pt idx="11879">
                  <c:v>0.13921296296296296</c:v>
                </c:pt>
                <c:pt idx="11880">
                  <c:v>0.13922453703703705</c:v>
                </c:pt>
                <c:pt idx="11881">
                  <c:v>0.13923611111111112</c:v>
                </c:pt>
                <c:pt idx="11882">
                  <c:v>0.13924768518518518</c:v>
                </c:pt>
                <c:pt idx="11883">
                  <c:v>0.13925925925925928</c:v>
                </c:pt>
                <c:pt idx="11884">
                  <c:v>0.13927083333333334</c:v>
                </c:pt>
                <c:pt idx="11885">
                  <c:v>0.13928240740740741</c:v>
                </c:pt>
                <c:pt idx="11886">
                  <c:v>0.13929398148148148</c:v>
                </c:pt>
                <c:pt idx="11887">
                  <c:v>0.13930555555555554</c:v>
                </c:pt>
                <c:pt idx="11888">
                  <c:v>0.13931712962962964</c:v>
                </c:pt>
                <c:pt idx="11889">
                  <c:v>0.1393287037037037</c:v>
                </c:pt>
                <c:pt idx="11890">
                  <c:v>0.13934027777777777</c:v>
                </c:pt>
                <c:pt idx="11891">
                  <c:v>0.13935185185185187</c:v>
                </c:pt>
                <c:pt idx="11892">
                  <c:v>0.13936342592592593</c:v>
                </c:pt>
                <c:pt idx="11893">
                  <c:v>0.139375</c:v>
                </c:pt>
                <c:pt idx="11894">
                  <c:v>0.13938657407407407</c:v>
                </c:pt>
                <c:pt idx="11895">
                  <c:v>0.13939814814814813</c:v>
                </c:pt>
                <c:pt idx="11896">
                  <c:v>0.13940972222222223</c:v>
                </c:pt>
                <c:pt idx="11897">
                  <c:v>0.13942129629629629</c:v>
                </c:pt>
                <c:pt idx="11898">
                  <c:v>0.13943287037037036</c:v>
                </c:pt>
                <c:pt idx="11899">
                  <c:v>0.13944444444444445</c:v>
                </c:pt>
                <c:pt idx="11900">
                  <c:v>0.13945601851851852</c:v>
                </c:pt>
                <c:pt idx="11901">
                  <c:v>0.13946759259259259</c:v>
                </c:pt>
                <c:pt idx="11902">
                  <c:v>0.13947916666666668</c:v>
                </c:pt>
                <c:pt idx="11903">
                  <c:v>0.13949074074074075</c:v>
                </c:pt>
                <c:pt idx="11904">
                  <c:v>0.13950231481481482</c:v>
                </c:pt>
                <c:pt idx="11905">
                  <c:v>0.13951388888888888</c:v>
                </c:pt>
                <c:pt idx="11906">
                  <c:v>0.13952546296296295</c:v>
                </c:pt>
                <c:pt idx="11907">
                  <c:v>0.13953703703703704</c:v>
                </c:pt>
                <c:pt idx="11908">
                  <c:v>0.13954861111111111</c:v>
                </c:pt>
                <c:pt idx="11909">
                  <c:v>0.13956018518518518</c:v>
                </c:pt>
                <c:pt idx="11910">
                  <c:v>0.13957175925925927</c:v>
                </c:pt>
                <c:pt idx="11911">
                  <c:v>0.13958333333333334</c:v>
                </c:pt>
                <c:pt idx="11912">
                  <c:v>0.1395949074074074</c:v>
                </c:pt>
                <c:pt idx="11913">
                  <c:v>0.1396064814814815</c:v>
                </c:pt>
                <c:pt idx="11914">
                  <c:v>0.13961805555555554</c:v>
                </c:pt>
                <c:pt idx="11915">
                  <c:v>0.13962962962962963</c:v>
                </c:pt>
                <c:pt idx="11916">
                  <c:v>0.1396412037037037</c:v>
                </c:pt>
                <c:pt idx="11917">
                  <c:v>0.13965277777777776</c:v>
                </c:pt>
                <c:pt idx="11918">
                  <c:v>0.13966435185185186</c:v>
                </c:pt>
                <c:pt idx="11919">
                  <c:v>0.13967592592592593</c:v>
                </c:pt>
                <c:pt idx="11920">
                  <c:v>0.13968749999999999</c:v>
                </c:pt>
                <c:pt idx="11921">
                  <c:v>0.13969907407407409</c:v>
                </c:pt>
                <c:pt idx="11922">
                  <c:v>0.13971064814814815</c:v>
                </c:pt>
                <c:pt idx="11923">
                  <c:v>0.13972222222222222</c:v>
                </c:pt>
                <c:pt idx="11924">
                  <c:v>0.13973379629629631</c:v>
                </c:pt>
                <c:pt idx="11925">
                  <c:v>0.13974537037037038</c:v>
                </c:pt>
                <c:pt idx="11926">
                  <c:v>0.13975694444444445</c:v>
                </c:pt>
                <c:pt idx="11927">
                  <c:v>0.13976851851851851</c:v>
                </c:pt>
                <c:pt idx="11928">
                  <c:v>0.13978009259259258</c:v>
                </c:pt>
                <c:pt idx="11929">
                  <c:v>0.13979166666666668</c:v>
                </c:pt>
                <c:pt idx="11930">
                  <c:v>0.13980324074074074</c:v>
                </c:pt>
                <c:pt idx="11931">
                  <c:v>0.13981481481481481</c:v>
                </c:pt>
                <c:pt idx="11932">
                  <c:v>0.1398263888888889</c:v>
                </c:pt>
                <c:pt idx="11933">
                  <c:v>0.13983796296296297</c:v>
                </c:pt>
                <c:pt idx="11934">
                  <c:v>0.13984953703703704</c:v>
                </c:pt>
                <c:pt idx="11935">
                  <c:v>0.1398611111111111</c:v>
                </c:pt>
                <c:pt idx="11936">
                  <c:v>0.13987268518518517</c:v>
                </c:pt>
                <c:pt idx="11937">
                  <c:v>0.13988425925925926</c:v>
                </c:pt>
                <c:pt idx="11938">
                  <c:v>0.13989583333333333</c:v>
                </c:pt>
                <c:pt idx="11939">
                  <c:v>0.1399074074074074</c:v>
                </c:pt>
                <c:pt idx="11940">
                  <c:v>0.13991898148148149</c:v>
                </c:pt>
                <c:pt idx="11941">
                  <c:v>0.13993055555555556</c:v>
                </c:pt>
                <c:pt idx="11942">
                  <c:v>0.13994212962962962</c:v>
                </c:pt>
                <c:pt idx="11943">
                  <c:v>0.13995370370370372</c:v>
                </c:pt>
                <c:pt idx="11944">
                  <c:v>0.13996527777777779</c:v>
                </c:pt>
                <c:pt idx="11945">
                  <c:v>0.13997685185185185</c:v>
                </c:pt>
                <c:pt idx="11946">
                  <c:v>0.13998842592592592</c:v>
                </c:pt>
                <c:pt idx="11947">
                  <c:v>0.13999999999999999</c:v>
                </c:pt>
                <c:pt idx="11948">
                  <c:v>0.14001157407407408</c:v>
                </c:pt>
                <c:pt idx="11949">
                  <c:v>0.14002314814814815</c:v>
                </c:pt>
                <c:pt idx="11950">
                  <c:v>0.14003472222222221</c:v>
                </c:pt>
                <c:pt idx="11951">
                  <c:v>0.14004629629629631</c:v>
                </c:pt>
                <c:pt idx="11952">
                  <c:v>0.14005787037037037</c:v>
                </c:pt>
                <c:pt idx="11953">
                  <c:v>0.14006944444444444</c:v>
                </c:pt>
                <c:pt idx="11954">
                  <c:v>0.14008101851851851</c:v>
                </c:pt>
                <c:pt idx="11955">
                  <c:v>0.14009259259259257</c:v>
                </c:pt>
                <c:pt idx="11956">
                  <c:v>0.14010416666666667</c:v>
                </c:pt>
                <c:pt idx="11957">
                  <c:v>0.14011574074074074</c:v>
                </c:pt>
                <c:pt idx="11958">
                  <c:v>0.1401273148148148</c:v>
                </c:pt>
                <c:pt idx="11959">
                  <c:v>0.1401388888888889</c:v>
                </c:pt>
                <c:pt idx="11960">
                  <c:v>0.14015046296296296</c:v>
                </c:pt>
                <c:pt idx="11961">
                  <c:v>0.14016203703703703</c:v>
                </c:pt>
                <c:pt idx="11962">
                  <c:v>0.14017361111111112</c:v>
                </c:pt>
                <c:pt idx="11963">
                  <c:v>0.14018518518518519</c:v>
                </c:pt>
                <c:pt idx="11964">
                  <c:v>0.14019675925925926</c:v>
                </c:pt>
                <c:pt idx="11965">
                  <c:v>0.14020833333333335</c:v>
                </c:pt>
                <c:pt idx="11966">
                  <c:v>0.14021990740740742</c:v>
                </c:pt>
                <c:pt idx="11967">
                  <c:v>0.14023148148148148</c:v>
                </c:pt>
                <c:pt idx="11968">
                  <c:v>0.14024305555555555</c:v>
                </c:pt>
                <c:pt idx="11969">
                  <c:v>0.14025462962962962</c:v>
                </c:pt>
                <c:pt idx="11970">
                  <c:v>0.14026620370370371</c:v>
                </c:pt>
                <c:pt idx="11971">
                  <c:v>0.14027777777777778</c:v>
                </c:pt>
                <c:pt idx="11972">
                  <c:v>0.14028935185185185</c:v>
                </c:pt>
                <c:pt idx="11973">
                  <c:v>0.14030092592592594</c:v>
                </c:pt>
                <c:pt idx="11974">
                  <c:v>0.14031250000000001</c:v>
                </c:pt>
                <c:pt idx="11975">
                  <c:v>0.14032407407407407</c:v>
                </c:pt>
                <c:pt idx="11976">
                  <c:v>0.14033564814814814</c:v>
                </c:pt>
                <c:pt idx="11977">
                  <c:v>0.14034722222222221</c:v>
                </c:pt>
                <c:pt idx="11978">
                  <c:v>0.1403587962962963</c:v>
                </c:pt>
                <c:pt idx="11979">
                  <c:v>0.14037037037037037</c:v>
                </c:pt>
                <c:pt idx="11980">
                  <c:v>0.14038194444444443</c:v>
                </c:pt>
                <c:pt idx="11981">
                  <c:v>0.14039351851851853</c:v>
                </c:pt>
                <c:pt idx="11982">
                  <c:v>0.1404050925925926</c:v>
                </c:pt>
                <c:pt idx="11983">
                  <c:v>0.14041666666666666</c:v>
                </c:pt>
                <c:pt idx="11984">
                  <c:v>0.14042824074074076</c:v>
                </c:pt>
                <c:pt idx="11985">
                  <c:v>0.14043981481481482</c:v>
                </c:pt>
                <c:pt idx="11986">
                  <c:v>0.14043981481481482</c:v>
                </c:pt>
                <c:pt idx="11987">
                  <c:v>0.14045138888888889</c:v>
                </c:pt>
                <c:pt idx="11988">
                  <c:v>0.14046296296296296</c:v>
                </c:pt>
                <c:pt idx="11989">
                  <c:v>0.14047453703703702</c:v>
                </c:pt>
                <c:pt idx="11990">
                  <c:v>0.14048611111111112</c:v>
                </c:pt>
                <c:pt idx="11991">
                  <c:v>0.14049768518518518</c:v>
                </c:pt>
                <c:pt idx="11992">
                  <c:v>0.14050925925925925</c:v>
                </c:pt>
                <c:pt idx="11993">
                  <c:v>0.14052083333333334</c:v>
                </c:pt>
                <c:pt idx="11994">
                  <c:v>0.14053240740740741</c:v>
                </c:pt>
                <c:pt idx="11995">
                  <c:v>0.14054398148148148</c:v>
                </c:pt>
                <c:pt idx="11996">
                  <c:v>0.14055555555555554</c:v>
                </c:pt>
                <c:pt idx="11997">
                  <c:v>0.14056712962962961</c:v>
                </c:pt>
                <c:pt idx="11998">
                  <c:v>0.14057870370370371</c:v>
                </c:pt>
                <c:pt idx="11999">
                  <c:v>0.14059027777777777</c:v>
                </c:pt>
                <c:pt idx="12000">
                  <c:v>0.14060185185185184</c:v>
                </c:pt>
                <c:pt idx="12001">
                  <c:v>0.14061342592592593</c:v>
                </c:pt>
                <c:pt idx="12002">
                  <c:v>0.140625</c:v>
                </c:pt>
                <c:pt idx="12003">
                  <c:v>0.14063657407407407</c:v>
                </c:pt>
                <c:pt idx="12004">
                  <c:v>0.14064814814814816</c:v>
                </c:pt>
                <c:pt idx="12005">
                  <c:v>0.14065972222222223</c:v>
                </c:pt>
                <c:pt idx="12006">
                  <c:v>0.14067129629629629</c:v>
                </c:pt>
                <c:pt idx="12007">
                  <c:v>0.14068287037037039</c:v>
                </c:pt>
                <c:pt idx="12008">
                  <c:v>0.14069444444444446</c:v>
                </c:pt>
                <c:pt idx="12009">
                  <c:v>0.14070601851851852</c:v>
                </c:pt>
                <c:pt idx="12010">
                  <c:v>0.14071759259259259</c:v>
                </c:pt>
                <c:pt idx="12011">
                  <c:v>0.14072916666666666</c:v>
                </c:pt>
                <c:pt idx="12012">
                  <c:v>0.14074074074074075</c:v>
                </c:pt>
                <c:pt idx="12013">
                  <c:v>0.14075231481481482</c:v>
                </c:pt>
                <c:pt idx="12014">
                  <c:v>0.14076388888888888</c:v>
                </c:pt>
                <c:pt idx="12015">
                  <c:v>0.14077546296296298</c:v>
                </c:pt>
                <c:pt idx="12016">
                  <c:v>0.14078703703703704</c:v>
                </c:pt>
                <c:pt idx="12017">
                  <c:v>0.14079861111111111</c:v>
                </c:pt>
                <c:pt idx="12018">
                  <c:v>0.14081018518518518</c:v>
                </c:pt>
                <c:pt idx="12019">
                  <c:v>0.14082175925925924</c:v>
                </c:pt>
                <c:pt idx="12020">
                  <c:v>0.14083333333333334</c:v>
                </c:pt>
                <c:pt idx="12021">
                  <c:v>0.1408449074074074</c:v>
                </c:pt>
                <c:pt idx="12022">
                  <c:v>0.14085648148148147</c:v>
                </c:pt>
                <c:pt idx="12023">
                  <c:v>0.14086805555555557</c:v>
                </c:pt>
                <c:pt idx="12024">
                  <c:v>0.14087962962962963</c:v>
                </c:pt>
                <c:pt idx="12025">
                  <c:v>0.1408912037037037</c:v>
                </c:pt>
                <c:pt idx="12026">
                  <c:v>0.14090277777777779</c:v>
                </c:pt>
                <c:pt idx="12027">
                  <c:v>0.14091435185185186</c:v>
                </c:pt>
                <c:pt idx="12028">
                  <c:v>0.14092592592592593</c:v>
                </c:pt>
                <c:pt idx="12029">
                  <c:v>0.14093749999999999</c:v>
                </c:pt>
                <c:pt idx="12030">
                  <c:v>0.14094907407407406</c:v>
                </c:pt>
                <c:pt idx="12031">
                  <c:v>0.14096064814814815</c:v>
                </c:pt>
                <c:pt idx="12032">
                  <c:v>0.14097222222222222</c:v>
                </c:pt>
                <c:pt idx="12033">
                  <c:v>0.14098379629629629</c:v>
                </c:pt>
                <c:pt idx="12034">
                  <c:v>0.14099537037037038</c:v>
                </c:pt>
                <c:pt idx="12035">
                  <c:v>0.14100694444444445</c:v>
                </c:pt>
                <c:pt idx="12036">
                  <c:v>0.14101851851851852</c:v>
                </c:pt>
                <c:pt idx="12037">
                  <c:v>0.14103009259259258</c:v>
                </c:pt>
                <c:pt idx="12038">
                  <c:v>0.14104166666666665</c:v>
                </c:pt>
                <c:pt idx="12039">
                  <c:v>0.14105324074074074</c:v>
                </c:pt>
                <c:pt idx="12040">
                  <c:v>0.14106481481481481</c:v>
                </c:pt>
                <c:pt idx="12041">
                  <c:v>0.14107638888888888</c:v>
                </c:pt>
                <c:pt idx="12042">
                  <c:v>0.14108796296296297</c:v>
                </c:pt>
                <c:pt idx="12043">
                  <c:v>0.14109953703703704</c:v>
                </c:pt>
                <c:pt idx="12044">
                  <c:v>0.1411111111111111</c:v>
                </c:pt>
                <c:pt idx="12045">
                  <c:v>0.1411226851851852</c:v>
                </c:pt>
                <c:pt idx="12046">
                  <c:v>0.14113425925925926</c:v>
                </c:pt>
                <c:pt idx="12047">
                  <c:v>0.14114583333333333</c:v>
                </c:pt>
                <c:pt idx="12048">
                  <c:v>0.14115740740740743</c:v>
                </c:pt>
                <c:pt idx="12049">
                  <c:v>0.14116898148148149</c:v>
                </c:pt>
                <c:pt idx="12050">
                  <c:v>0.14118055555555556</c:v>
                </c:pt>
                <c:pt idx="12051">
                  <c:v>0.14119212962962963</c:v>
                </c:pt>
                <c:pt idx="12052">
                  <c:v>0.14120370370370369</c:v>
                </c:pt>
                <c:pt idx="12053">
                  <c:v>0.14121527777777779</c:v>
                </c:pt>
                <c:pt idx="12054">
                  <c:v>0.14122685185185185</c:v>
                </c:pt>
                <c:pt idx="12055">
                  <c:v>0.14123842592592592</c:v>
                </c:pt>
                <c:pt idx="12056">
                  <c:v>0.14125000000000001</c:v>
                </c:pt>
                <c:pt idx="12057">
                  <c:v>0.14126157407407408</c:v>
                </c:pt>
                <c:pt idx="12058">
                  <c:v>0.14127314814814815</c:v>
                </c:pt>
                <c:pt idx="12059">
                  <c:v>0.14128472222222221</c:v>
                </c:pt>
                <c:pt idx="12060">
                  <c:v>0.14129629629629628</c:v>
                </c:pt>
                <c:pt idx="12061">
                  <c:v>0.14130787037037038</c:v>
                </c:pt>
                <c:pt idx="12062">
                  <c:v>0.14131944444444444</c:v>
                </c:pt>
                <c:pt idx="12063">
                  <c:v>0.14133101851851851</c:v>
                </c:pt>
                <c:pt idx="12064">
                  <c:v>0.1413425925925926</c:v>
                </c:pt>
                <c:pt idx="12065">
                  <c:v>0.14135416666666667</c:v>
                </c:pt>
                <c:pt idx="12066">
                  <c:v>0.14136574074074074</c:v>
                </c:pt>
                <c:pt idx="12067">
                  <c:v>0.14137731481481483</c:v>
                </c:pt>
                <c:pt idx="12068">
                  <c:v>0.1413888888888889</c:v>
                </c:pt>
                <c:pt idx="12069">
                  <c:v>0.14140046296296296</c:v>
                </c:pt>
                <c:pt idx="12070">
                  <c:v>0.14141203703703703</c:v>
                </c:pt>
                <c:pt idx="12071">
                  <c:v>0.1414236111111111</c:v>
                </c:pt>
                <c:pt idx="12072">
                  <c:v>0.14143518518518519</c:v>
                </c:pt>
                <c:pt idx="12073">
                  <c:v>0.14144675925925926</c:v>
                </c:pt>
                <c:pt idx="12074">
                  <c:v>0.14145833333333332</c:v>
                </c:pt>
                <c:pt idx="12075">
                  <c:v>0.14146990740740742</c:v>
                </c:pt>
                <c:pt idx="12076">
                  <c:v>0.14148148148148149</c:v>
                </c:pt>
                <c:pt idx="12077">
                  <c:v>0.14149305555555555</c:v>
                </c:pt>
                <c:pt idx="12078">
                  <c:v>0.14150462962962962</c:v>
                </c:pt>
                <c:pt idx="12079">
                  <c:v>0.14151620370370369</c:v>
                </c:pt>
                <c:pt idx="12080">
                  <c:v>0.14152777777777778</c:v>
                </c:pt>
                <c:pt idx="12081">
                  <c:v>0.14153935185185185</c:v>
                </c:pt>
                <c:pt idx="12082">
                  <c:v>0.14155092592592591</c:v>
                </c:pt>
                <c:pt idx="12083">
                  <c:v>0.14156250000000001</c:v>
                </c:pt>
                <c:pt idx="12084">
                  <c:v>0.14157407407407407</c:v>
                </c:pt>
                <c:pt idx="12085">
                  <c:v>0.14158564814814814</c:v>
                </c:pt>
                <c:pt idx="12086">
                  <c:v>0.14159722222222224</c:v>
                </c:pt>
                <c:pt idx="12087">
                  <c:v>0.1416087962962963</c:v>
                </c:pt>
                <c:pt idx="12088">
                  <c:v>0.14162037037037037</c:v>
                </c:pt>
                <c:pt idx="12089">
                  <c:v>0.14163194444444446</c:v>
                </c:pt>
                <c:pt idx="12090">
                  <c:v>0.1416435185185185</c:v>
                </c:pt>
                <c:pt idx="12091">
                  <c:v>0.1416550925925926</c:v>
                </c:pt>
                <c:pt idx="12092">
                  <c:v>0.14166666666666666</c:v>
                </c:pt>
                <c:pt idx="12093">
                  <c:v>0.14167824074074073</c:v>
                </c:pt>
                <c:pt idx="12094">
                  <c:v>0.14168981481481482</c:v>
                </c:pt>
                <c:pt idx="12095">
                  <c:v>0.14170138888888889</c:v>
                </c:pt>
                <c:pt idx="12096">
                  <c:v>0.14171296296296296</c:v>
                </c:pt>
                <c:pt idx="12097">
                  <c:v>0.14172453703703705</c:v>
                </c:pt>
                <c:pt idx="12098">
                  <c:v>0.14173611111111112</c:v>
                </c:pt>
                <c:pt idx="12099">
                  <c:v>0.14174768518518518</c:v>
                </c:pt>
                <c:pt idx="12100">
                  <c:v>0.14175925925925925</c:v>
                </c:pt>
                <c:pt idx="12101">
                  <c:v>0.14177083333333332</c:v>
                </c:pt>
                <c:pt idx="12102">
                  <c:v>0.14178240740740741</c:v>
                </c:pt>
                <c:pt idx="12103">
                  <c:v>0.14179398148148148</c:v>
                </c:pt>
                <c:pt idx="12104">
                  <c:v>0.14180555555555555</c:v>
                </c:pt>
                <c:pt idx="12105">
                  <c:v>0.14181712962962964</c:v>
                </c:pt>
                <c:pt idx="12106">
                  <c:v>0.14182870370370371</c:v>
                </c:pt>
                <c:pt idx="12107">
                  <c:v>0.14184027777777777</c:v>
                </c:pt>
                <c:pt idx="12108">
                  <c:v>0.14185185185185187</c:v>
                </c:pt>
                <c:pt idx="12109">
                  <c:v>0.14186342592592593</c:v>
                </c:pt>
                <c:pt idx="12110">
                  <c:v>0.141875</c:v>
                </c:pt>
                <c:pt idx="12111">
                  <c:v>0.14188657407407407</c:v>
                </c:pt>
                <c:pt idx="12112">
                  <c:v>0.14189814814814813</c:v>
                </c:pt>
                <c:pt idx="12113">
                  <c:v>0.14190972222222223</c:v>
                </c:pt>
                <c:pt idx="12114">
                  <c:v>0.1419212962962963</c:v>
                </c:pt>
                <c:pt idx="12115">
                  <c:v>0.14193287037037036</c:v>
                </c:pt>
                <c:pt idx="12116">
                  <c:v>0.14194444444444446</c:v>
                </c:pt>
                <c:pt idx="12117">
                  <c:v>0.14195601851851852</c:v>
                </c:pt>
                <c:pt idx="12118">
                  <c:v>0.14196759259259259</c:v>
                </c:pt>
                <c:pt idx="12119">
                  <c:v>0.14197916666666666</c:v>
                </c:pt>
                <c:pt idx="12120">
                  <c:v>0.14199074074074072</c:v>
                </c:pt>
                <c:pt idx="12121">
                  <c:v>0.14200231481481482</c:v>
                </c:pt>
                <c:pt idx="12122">
                  <c:v>0.14201388888888888</c:v>
                </c:pt>
                <c:pt idx="12123">
                  <c:v>0.14202546296296295</c:v>
                </c:pt>
                <c:pt idx="12124">
                  <c:v>0.14203703703703704</c:v>
                </c:pt>
                <c:pt idx="12125">
                  <c:v>0.14204861111111111</c:v>
                </c:pt>
                <c:pt idx="12126">
                  <c:v>0.14206018518518518</c:v>
                </c:pt>
                <c:pt idx="12127">
                  <c:v>0.14207175925925927</c:v>
                </c:pt>
                <c:pt idx="12128">
                  <c:v>0.14208333333333334</c:v>
                </c:pt>
                <c:pt idx="12129">
                  <c:v>0.14209490740740741</c:v>
                </c:pt>
                <c:pt idx="12130">
                  <c:v>0.1421064814814815</c:v>
                </c:pt>
                <c:pt idx="12131">
                  <c:v>0.14211805555555554</c:v>
                </c:pt>
                <c:pt idx="12132">
                  <c:v>0.14212962962962963</c:v>
                </c:pt>
                <c:pt idx="12133">
                  <c:v>0.1421412037037037</c:v>
                </c:pt>
                <c:pt idx="12134">
                  <c:v>0.14215277777777777</c:v>
                </c:pt>
                <c:pt idx="12135">
                  <c:v>0.14216435185185186</c:v>
                </c:pt>
                <c:pt idx="12136">
                  <c:v>0.14217592592592593</c:v>
                </c:pt>
                <c:pt idx="12137">
                  <c:v>0.14218749999999999</c:v>
                </c:pt>
                <c:pt idx="12138">
                  <c:v>0.14219907407407409</c:v>
                </c:pt>
                <c:pt idx="12139">
                  <c:v>0.14221064814814816</c:v>
                </c:pt>
                <c:pt idx="12140">
                  <c:v>0.14222222222222222</c:v>
                </c:pt>
                <c:pt idx="12141">
                  <c:v>0.14223379629629629</c:v>
                </c:pt>
                <c:pt idx="12142">
                  <c:v>0.14224537037037036</c:v>
                </c:pt>
                <c:pt idx="12143">
                  <c:v>0.14225694444444445</c:v>
                </c:pt>
                <c:pt idx="12144">
                  <c:v>0.14226851851851852</c:v>
                </c:pt>
                <c:pt idx="12145">
                  <c:v>0.14228009259259258</c:v>
                </c:pt>
                <c:pt idx="12146">
                  <c:v>0.14229166666666668</c:v>
                </c:pt>
                <c:pt idx="12147">
                  <c:v>0.14230324074074074</c:v>
                </c:pt>
                <c:pt idx="12148">
                  <c:v>0.14231481481481481</c:v>
                </c:pt>
                <c:pt idx="12149">
                  <c:v>0.14232638888888891</c:v>
                </c:pt>
                <c:pt idx="12150">
                  <c:v>0.14233796296296297</c:v>
                </c:pt>
                <c:pt idx="12151">
                  <c:v>0.14234953703703704</c:v>
                </c:pt>
                <c:pt idx="12152">
                  <c:v>0.1423611111111111</c:v>
                </c:pt>
                <c:pt idx="12153">
                  <c:v>0.14237268518518517</c:v>
                </c:pt>
                <c:pt idx="12154">
                  <c:v>0.14238425925925927</c:v>
                </c:pt>
                <c:pt idx="12155">
                  <c:v>0.14239583333333333</c:v>
                </c:pt>
                <c:pt idx="12156">
                  <c:v>0.1424074074074074</c:v>
                </c:pt>
                <c:pt idx="12157">
                  <c:v>0.14241898148148149</c:v>
                </c:pt>
                <c:pt idx="12158">
                  <c:v>0.14243055555555556</c:v>
                </c:pt>
                <c:pt idx="12159">
                  <c:v>0.14244212962962963</c:v>
                </c:pt>
                <c:pt idx="12160">
                  <c:v>0.14245370370370369</c:v>
                </c:pt>
                <c:pt idx="12161">
                  <c:v>0.14246527777777776</c:v>
                </c:pt>
                <c:pt idx="12162">
                  <c:v>0.14247685185185185</c:v>
                </c:pt>
                <c:pt idx="12163">
                  <c:v>0.14248842592592592</c:v>
                </c:pt>
                <c:pt idx="12164">
                  <c:v>0.14249999999999999</c:v>
                </c:pt>
                <c:pt idx="12165">
                  <c:v>0.14251157407407408</c:v>
                </c:pt>
                <c:pt idx="12166">
                  <c:v>0.14252314814814815</c:v>
                </c:pt>
                <c:pt idx="12167">
                  <c:v>0.14253472222222222</c:v>
                </c:pt>
                <c:pt idx="12168">
                  <c:v>0.14254629629629631</c:v>
                </c:pt>
                <c:pt idx="12169">
                  <c:v>0.14255787037037038</c:v>
                </c:pt>
                <c:pt idx="12170">
                  <c:v>0.14256944444444444</c:v>
                </c:pt>
                <c:pt idx="12171">
                  <c:v>0.14258101851851854</c:v>
                </c:pt>
                <c:pt idx="12172">
                  <c:v>0.14259259259259258</c:v>
                </c:pt>
                <c:pt idx="12173">
                  <c:v>0.14260416666666667</c:v>
                </c:pt>
                <c:pt idx="12174">
                  <c:v>0.14261574074074074</c:v>
                </c:pt>
                <c:pt idx="12175">
                  <c:v>0.1426273148148148</c:v>
                </c:pt>
                <c:pt idx="12176">
                  <c:v>0.1426388888888889</c:v>
                </c:pt>
                <c:pt idx="12177">
                  <c:v>0.14265046296296297</c:v>
                </c:pt>
                <c:pt idx="12178">
                  <c:v>0.14266203703703703</c:v>
                </c:pt>
                <c:pt idx="12179">
                  <c:v>0.14267361111111113</c:v>
                </c:pt>
                <c:pt idx="12180">
                  <c:v>0.14268518518518516</c:v>
                </c:pt>
                <c:pt idx="12181">
                  <c:v>0.14269675925925926</c:v>
                </c:pt>
                <c:pt idx="12182">
                  <c:v>0.14270833333333333</c:v>
                </c:pt>
                <c:pt idx="12183">
                  <c:v>0.14271990740740739</c:v>
                </c:pt>
                <c:pt idx="12184">
                  <c:v>0.14273148148148149</c:v>
                </c:pt>
                <c:pt idx="12185">
                  <c:v>0.14274305555555555</c:v>
                </c:pt>
                <c:pt idx="12186">
                  <c:v>0.14275462962962962</c:v>
                </c:pt>
                <c:pt idx="12187">
                  <c:v>0.14276620370370371</c:v>
                </c:pt>
                <c:pt idx="12188">
                  <c:v>0.14277777777777778</c:v>
                </c:pt>
                <c:pt idx="12189">
                  <c:v>0.14278935185185185</c:v>
                </c:pt>
                <c:pt idx="12190">
                  <c:v>0.14280092592592594</c:v>
                </c:pt>
                <c:pt idx="12191">
                  <c:v>0.14281250000000001</c:v>
                </c:pt>
                <c:pt idx="12192">
                  <c:v>0.14282407407407408</c:v>
                </c:pt>
                <c:pt idx="12193">
                  <c:v>0.14283564814814814</c:v>
                </c:pt>
                <c:pt idx="12194">
                  <c:v>0.14284722222222221</c:v>
                </c:pt>
                <c:pt idx="12195">
                  <c:v>0.1428587962962963</c:v>
                </c:pt>
                <c:pt idx="12196">
                  <c:v>0.14287037037037037</c:v>
                </c:pt>
                <c:pt idx="12197">
                  <c:v>0.14288194444444444</c:v>
                </c:pt>
                <c:pt idx="12198">
                  <c:v>0.14289351851851853</c:v>
                </c:pt>
                <c:pt idx="12199">
                  <c:v>0.1429050925925926</c:v>
                </c:pt>
                <c:pt idx="12200">
                  <c:v>0.14291666666666666</c:v>
                </c:pt>
                <c:pt idx="12201">
                  <c:v>0.14292824074074073</c:v>
                </c:pt>
                <c:pt idx="12202">
                  <c:v>0.1429398148148148</c:v>
                </c:pt>
                <c:pt idx="12203">
                  <c:v>0.14295138888888889</c:v>
                </c:pt>
                <c:pt idx="12204">
                  <c:v>0.14296296296296296</c:v>
                </c:pt>
                <c:pt idx="12205">
                  <c:v>0.14297453703703702</c:v>
                </c:pt>
                <c:pt idx="12206">
                  <c:v>0.14298611111111112</c:v>
                </c:pt>
                <c:pt idx="12207">
                  <c:v>0.14299768518518519</c:v>
                </c:pt>
                <c:pt idx="12208">
                  <c:v>0.14300925925925925</c:v>
                </c:pt>
                <c:pt idx="12209">
                  <c:v>0.14302083333333335</c:v>
                </c:pt>
                <c:pt idx="12210">
                  <c:v>0.14303240740740741</c:v>
                </c:pt>
                <c:pt idx="12211">
                  <c:v>0.14304398148148148</c:v>
                </c:pt>
                <c:pt idx="12212">
                  <c:v>0.14305555555555557</c:v>
                </c:pt>
                <c:pt idx="12213">
                  <c:v>0.14306712962962961</c:v>
                </c:pt>
                <c:pt idx="12214">
                  <c:v>0.14307870370370371</c:v>
                </c:pt>
                <c:pt idx="12215">
                  <c:v>0.14309027777777777</c:v>
                </c:pt>
                <c:pt idx="12216">
                  <c:v>0.14310185185185184</c:v>
                </c:pt>
                <c:pt idx="12217">
                  <c:v>0.14311342592592594</c:v>
                </c:pt>
                <c:pt idx="12218">
                  <c:v>0.143125</c:v>
                </c:pt>
                <c:pt idx="12219">
                  <c:v>0.14313657407407407</c:v>
                </c:pt>
                <c:pt idx="12220">
                  <c:v>0.14314814814814816</c:v>
                </c:pt>
                <c:pt idx="12221">
                  <c:v>0.1431597222222222</c:v>
                </c:pt>
                <c:pt idx="12222">
                  <c:v>0.1431712962962963</c:v>
                </c:pt>
                <c:pt idx="12223">
                  <c:v>0.14318287037037036</c:v>
                </c:pt>
                <c:pt idx="12224">
                  <c:v>0.14319444444444443</c:v>
                </c:pt>
                <c:pt idx="12225">
                  <c:v>0.14320601851851852</c:v>
                </c:pt>
                <c:pt idx="12226">
                  <c:v>0.14321759259259259</c:v>
                </c:pt>
                <c:pt idx="12227">
                  <c:v>0.14322916666666666</c:v>
                </c:pt>
                <c:pt idx="12228">
                  <c:v>0.14324074074074075</c:v>
                </c:pt>
                <c:pt idx="12229">
                  <c:v>0.14325231481481482</c:v>
                </c:pt>
                <c:pt idx="12230">
                  <c:v>0.14326388888888889</c:v>
                </c:pt>
                <c:pt idx="12231">
                  <c:v>0.14327546296296298</c:v>
                </c:pt>
                <c:pt idx="12232">
                  <c:v>0.14328703703703705</c:v>
                </c:pt>
                <c:pt idx="12233">
                  <c:v>0.14329861111111111</c:v>
                </c:pt>
                <c:pt idx="12234">
                  <c:v>0.14331018518518518</c:v>
                </c:pt>
                <c:pt idx="12235">
                  <c:v>0.14332175925925925</c:v>
                </c:pt>
                <c:pt idx="12236">
                  <c:v>0.14333333333333334</c:v>
                </c:pt>
                <c:pt idx="12237">
                  <c:v>0.14334490740740741</c:v>
                </c:pt>
                <c:pt idx="12238">
                  <c:v>0.14335648148148147</c:v>
                </c:pt>
                <c:pt idx="12239">
                  <c:v>0.14336805555555557</c:v>
                </c:pt>
                <c:pt idx="12240">
                  <c:v>0.14337962962962963</c:v>
                </c:pt>
                <c:pt idx="12241">
                  <c:v>0.1433912037037037</c:v>
                </c:pt>
                <c:pt idx="12242">
                  <c:v>0.14340277777777777</c:v>
                </c:pt>
                <c:pt idx="12243">
                  <c:v>0.14341435185185183</c:v>
                </c:pt>
                <c:pt idx="12244">
                  <c:v>0.14342592592592593</c:v>
                </c:pt>
                <c:pt idx="12245">
                  <c:v>0.1434375</c:v>
                </c:pt>
                <c:pt idx="12246">
                  <c:v>0.14344907407407406</c:v>
                </c:pt>
                <c:pt idx="12247">
                  <c:v>0.14346064814814816</c:v>
                </c:pt>
                <c:pt idx="12248">
                  <c:v>0.14347222222222222</c:v>
                </c:pt>
                <c:pt idx="12249">
                  <c:v>0.14348379629629629</c:v>
                </c:pt>
                <c:pt idx="12250">
                  <c:v>0.14349537037037038</c:v>
                </c:pt>
                <c:pt idx="12251">
                  <c:v>0.14350694444444445</c:v>
                </c:pt>
                <c:pt idx="12252">
                  <c:v>0.14351851851851852</c:v>
                </c:pt>
                <c:pt idx="12253">
                  <c:v>0.14353009259259261</c:v>
                </c:pt>
                <c:pt idx="12254">
                  <c:v>0.14354166666666665</c:v>
                </c:pt>
                <c:pt idx="12255">
                  <c:v>0.14355324074074075</c:v>
                </c:pt>
                <c:pt idx="12256">
                  <c:v>0.14356481481481481</c:v>
                </c:pt>
                <c:pt idx="12257">
                  <c:v>0.14357638888888888</c:v>
                </c:pt>
                <c:pt idx="12258">
                  <c:v>0.14358796296296297</c:v>
                </c:pt>
                <c:pt idx="12259">
                  <c:v>0.14359953703703704</c:v>
                </c:pt>
                <c:pt idx="12260">
                  <c:v>0.14361111111111111</c:v>
                </c:pt>
                <c:pt idx="12261">
                  <c:v>0.1436226851851852</c:v>
                </c:pt>
                <c:pt idx="12262">
                  <c:v>0.14363425925925924</c:v>
                </c:pt>
                <c:pt idx="12263">
                  <c:v>0.14364583333333333</c:v>
                </c:pt>
                <c:pt idx="12264">
                  <c:v>0.1436574074074074</c:v>
                </c:pt>
                <c:pt idx="12265">
                  <c:v>0.14366898148148147</c:v>
                </c:pt>
                <c:pt idx="12266">
                  <c:v>0.14368055555555556</c:v>
                </c:pt>
                <c:pt idx="12267">
                  <c:v>0.14369212962962963</c:v>
                </c:pt>
                <c:pt idx="12268">
                  <c:v>0.14370370370370369</c:v>
                </c:pt>
                <c:pt idx="12269">
                  <c:v>0.14371527777777779</c:v>
                </c:pt>
                <c:pt idx="12270">
                  <c:v>0.14372685185185186</c:v>
                </c:pt>
                <c:pt idx="12271">
                  <c:v>0.14373842592592592</c:v>
                </c:pt>
                <c:pt idx="12272">
                  <c:v>0.14375000000000002</c:v>
                </c:pt>
                <c:pt idx="12273">
                  <c:v>0.14376157407407408</c:v>
                </c:pt>
                <c:pt idx="12274">
                  <c:v>0.14377314814814815</c:v>
                </c:pt>
                <c:pt idx="12275">
                  <c:v>0.14378472222222222</c:v>
                </c:pt>
                <c:pt idx="12276">
                  <c:v>0.14379629629629628</c:v>
                </c:pt>
                <c:pt idx="12277">
                  <c:v>0.14380787037037038</c:v>
                </c:pt>
                <c:pt idx="12278">
                  <c:v>0.14381944444444444</c:v>
                </c:pt>
                <c:pt idx="12279">
                  <c:v>0.14383101851851851</c:v>
                </c:pt>
                <c:pt idx="12280">
                  <c:v>0.14384259259259261</c:v>
                </c:pt>
                <c:pt idx="12281">
                  <c:v>0.14385416666666667</c:v>
                </c:pt>
                <c:pt idx="12282">
                  <c:v>0.14386574074074074</c:v>
                </c:pt>
                <c:pt idx="12283">
                  <c:v>0.14387731481481481</c:v>
                </c:pt>
                <c:pt idx="12284">
                  <c:v>0.14388888888888887</c:v>
                </c:pt>
                <c:pt idx="12285">
                  <c:v>0.14390046296296297</c:v>
                </c:pt>
                <c:pt idx="12286">
                  <c:v>0.14391203703703703</c:v>
                </c:pt>
                <c:pt idx="12287">
                  <c:v>0.1439236111111111</c:v>
                </c:pt>
                <c:pt idx="12288">
                  <c:v>0.14393518518518519</c:v>
                </c:pt>
                <c:pt idx="12289">
                  <c:v>0.14394675925925926</c:v>
                </c:pt>
                <c:pt idx="12290">
                  <c:v>0.14395833333333333</c:v>
                </c:pt>
                <c:pt idx="12291">
                  <c:v>0.14396990740740742</c:v>
                </c:pt>
                <c:pt idx="12292">
                  <c:v>0.14398148148148149</c:v>
                </c:pt>
                <c:pt idx="12293">
                  <c:v>0.14399305555555555</c:v>
                </c:pt>
                <c:pt idx="12294">
                  <c:v>0.14400462962962965</c:v>
                </c:pt>
                <c:pt idx="12295">
                  <c:v>0.14401620370370369</c:v>
                </c:pt>
                <c:pt idx="12296">
                  <c:v>0.14402777777777778</c:v>
                </c:pt>
                <c:pt idx="12297">
                  <c:v>0.14403935185185185</c:v>
                </c:pt>
                <c:pt idx="12298">
                  <c:v>0.14405092592592592</c:v>
                </c:pt>
                <c:pt idx="12299">
                  <c:v>0.14406250000000001</c:v>
                </c:pt>
                <c:pt idx="12300">
                  <c:v>0.14407407407407408</c:v>
                </c:pt>
                <c:pt idx="12301">
                  <c:v>0.14408564814814814</c:v>
                </c:pt>
                <c:pt idx="12302">
                  <c:v>0.14409722222222224</c:v>
                </c:pt>
                <c:pt idx="12303">
                  <c:v>0.14410879629629628</c:v>
                </c:pt>
                <c:pt idx="12304">
                  <c:v>0.14412037037037037</c:v>
                </c:pt>
                <c:pt idx="12305">
                  <c:v>0.14413194444444444</c:v>
                </c:pt>
                <c:pt idx="12306">
                  <c:v>0.1441435185185185</c:v>
                </c:pt>
                <c:pt idx="12307">
                  <c:v>0.1441550925925926</c:v>
                </c:pt>
                <c:pt idx="12308">
                  <c:v>0.14416666666666667</c:v>
                </c:pt>
                <c:pt idx="12309">
                  <c:v>0.14417824074074073</c:v>
                </c:pt>
                <c:pt idx="12310">
                  <c:v>0.14418981481481483</c:v>
                </c:pt>
                <c:pt idx="12311">
                  <c:v>0.14420138888888889</c:v>
                </c:pt>
                <c:pt idx="12312">
                  <c:v>0.14421296296296296</c:v>
                </c:pt>
                <c:pt idx="12313">
                  <c:v>0.14422453703703705</c:v>
                </c:pt>
                <c:pt idx="12314">
                  <c:v>0.14423611111111112</c:v>
                </c:pt>
                <c:pt idx="12315">
                  <c:v>0.14424768518518519</c:v>
                </c:pt>
                <c:pt idx="12316">
                  <c:v>0.14425925925925925</c:v>
                </c:pt>
                <c:pt idx="12317">
                  <c:v>0.14427083333333332</c:v>
                </c:pt>
                <c:pt idx="12318">
                  <c:v>0.14428240740740741</c:v>
                </c:pt>
                <c:pt idx="12319">
                  <c:v>0.14429398148148148</c:v>
                </c:pt>
                <c:pt idx="12320">
                  <c:v>0.14430555555555555</c:v>
                </c:pt>
                <c:pt idx="12321">
                  <c:v>0.14431712962962964</c:v>
                </c:pt>
                <c:pt idx="12322">
                  <c:v>0.14432870370370371</c:v>
                </c:pt>
                <c:pt idx="12323">
                  <c:v>0.14434027777777778</c:v>
                </c:pt>
                <c:pt idx="12324">
                  <c:v>0.14435185185185184</c:v>
                </c:pt>
                <c:pt idx="12325">
                  <c:v>0.14436342592592591</c:v>
                </c:pt>
                <c:pt idx="12326">
                  <c:v>0.144375</c:v>
                </c:pt>
                <c:pt idx="12327">
                  <c:v>0.14438657407407407</c:v>
                </c:pt>
                <c:pt idx="12328">
                  <c:v>0.14439814814814814</c:v>
                </c:pt>
                <c:pt idx="12329">
                  <c:v>0.14440972222222223</c:v>
                </c:pt>
                <c:pt idx="12330">
                  <c:v>0.1444212962962963</c:v>
                </c:pt>
                <c:pt idx="12331">
                  <c:v>0.14443287037037036</c:v>
                </c:pt>
                <c:pt idx="12332">
                  <c:v>0.14444444444444446</c:v>
                </c:pt>
                <c:pt idx="12333">
                  <c:v>0.14445601851851853</c:v>
                </c:pt>
                <c:pt idx="12334">
                  <c:v>0.14446759259259259</c:v>
                </c:pt>
                <c:pt idx="12335">
                  <c:v>0.14447916666666669</c:v>
                </c:pt>
                <c:pt idx="12336">
                  <c:v>0.14449074074074073</c:v>
                </c:pt>
                <c:pt idx="12337">
                  <c:v>0.14450231481481482</c:v>
                </c:pt>
                <c:pt idx="12338">
                  <c:v>0.14451388888888889</c:v>
                </c:pt>
                <c:pt idx="12339">
                  <c:v>0.14452546296296295</c:v>
                </c:pt>
                <c:pt idx="12340">
                  <c:v>0.14453703703703705</c:v>
                </c:pt>
                <c:pt idx="12341">
                  <c:v>0.14454861111111111</c:v>
                </c:pt>
                <c:pt idx="12342">
                  <c:v>0.14456018518518518</c:v>
                </c:pt>
                <c:pt idx="12343">
                  <c:v>0.14457175925925927</c:v>
                </c:pt>
                <c:pt idx="12344">
                  <c:v>0.14458333333333331</c:v>
                </c:pt>
                <c:pt idx="12345">
                  <c:v>0.14459490740740741</c:v>
                </c:pt>
                <c:pt idx="12346">
                  <c:v>0.14460648148148147</c:v>
                </c:pt>
                <c:pt idx="12347">
                  <c:v>0.14461805555555554</c:v>
                </c:pt>
                <c:pt idx="12348">
                  <c:v>0.14462962962962964</c:v>
                </c:pt>
                <c:pt idx="12349">
                  <c:v>0.1446412037037037</c:v>
                </c:pt>
                <c:pt idx="12350">
                  <c:v>0.14465277777777777</c:v>
                </c:pt>
                <c:pt idx="12351">
                  <c:v>0.14466435185185186</c:v>
                </c:pt>
                <c:pt idx="12352">
                  <c:v>0.14467592592592593</c:v>
                </c:pt>
                <c:pt idx="12353">
                  <c:v>0.1446875</c:v>
                </c:pt>
                <c:pt idx="12354">
                  <c:v>0.14469907407407409</c:v>
                </c:pt>
                <c:pt idx="12355">
                  <c:v>0.14471064814814816</c:v>
                </c:pt>
                <c:pt idx="12356">
                  <c:v>0.14472222222222222</c:v>
                </c:pt>
                <c:pt idx="12357">
                  <c:v>0.14473379629629629</c:v>
                </c:pt>
                <c:pt idx="12358">
                  <c:v>0.14474537037037036</c:v>
                </c:pt>
                <c:pt idx="12359">
                  <c:v>0.14475694444444445</c:v>
                </c:pt>
                <c:pt idx="12360">
                  <c:v>0.14476851851851852</c:v>
                </c:pt>
                <c:pt idx="12361">
                  <c:v>0.14478009259259259</c:v>
                </c:pt>
                <c:pt idx="12362">
                  <c:v>0.14479166666666668</c:v>
                </c:pt>
                <c:pt idx="12363">
                  <c:v>0.14480324074074075</c:v>
                </c:pt>
                <c:pt idx="12364">
                  <c:v>0.14481481481481481</c:v>
                </c:pt>
                <c:pt idx="12365">
                  <c:v>0.14482638888888888</c:v>
                </c:pt>
                <c:pt idx="12366">
                  <c:v>0.14483796296296295</c:v>
                </c:pt>
                <c:pt idx="12367">
                  <c:v>0.14484953703703704</c:v>
                </c:pt>
                <c:pt idx="12368">
                  <c:v>0.14486111111111111</c:v>
                </c:pt>
                <c:pt idx="12369">
                  <c:v>0.14487268518518517</c:v>
                </c:pt>
                <c:pt idx="12370">
                  <c:v>0.14488425925925927</c:v>
                </c:pt>
                <c:pt idx="12371">
                  <c:v>0.14489583333333333</c:v>
                </c:pt>
                <c:pt idx="12372">
                  <c:v>0.1449074074074074</c:v>
                </c:pt>
                <c:pt idx="12373">
                  <c:v>0.1449189814814815</c:v>
                </c:pt>
                <c:pt idx="12374">
                  <c:v>0.14493055555555556</c:v>
                </c:pt>
                <c:pt idx="12375">
                  <c:v>0.14494212962962963</c:v>
                </c:pt>
                <c:pt idx="12376">
                  <c:v>0.14495370370370372</c:v>
                </c:pt>
                <c:pt idx="12377">
                  <c:v>0.14496527777777776</c:v>
                </c:pt>
                <c:pt idx="12378">
                  <c:v>0.14497685185185186</c:v>
                </c:pt>
                <c:pt idx="12379">
                  <c:v>0.14498842592592592</c:v>
                </c:pt>
                <c:pt idx="12380">
                  <c:v>0.14499999999999999</c:v>
                </c:pt>
                <c:pt idx="12381">
                  <c:v>0.14501157407407408</c:v>
                </c:pt>
                <c:pt idx="12382">
                  <c:v>0.14502314814814815</c:v>
                </c:pt>
                <c:pt idx="12383">
                  <c:v>0.14503472222222222</c:v>
                </c:pt>
                <c:pt idx="12384">
                  <c:v>0.14504629629629631</c:v>
                </c:pt>
                <c:pt idx="12385">
                  <c:v>0.14505787037037035</c:v>
                </c:pt>
                <c:pt idx="12386">
                  <c:v>0.14506944444444445</c:v>
                </c:pt>
                <c:pt idx="12387">
                  <c:v>0.14508101851851851</c:v>
                </c:pt>
                <c:pt idx="12388">
                  <c:v>0.14509259259259258</c:v>
                </c:pt>
                <c:pt idx="12389">
                  <c:v>0.14510416666666667</c:v>
                </c:pt>
                <c:pt idx="12390">
                  <c:v>0.14511574074074074</c:v>
                </c:pt>
                <c:pt idx="12391">
                  <c:v>0.14512731481481481</c:v>
                </c:pt>
                <c:pt idx="12392">
                  <c:v>0.1451388888888889</c:v>
                </c:pt>
                <c:pt idx="12393">
                  <c:v>0.14515046296296297</c:v>
                </c:pt>
                <c:pt idx="12394">
                  <c:v>0.14516203703703703</c:v>
                </c:pt>
                <c:pt idx="12395">
                  <c:v>0.14517361111111113</c:v>
                </c:pt>
                <c:pt idx="12396">
                  <c:v>0.14518518518518519</c:v>
                </c:pt>
                <c:pt idx="12397">
                  <c:v>0.14519675925925926</c:v>
                </c:pt>
                <c:pt idx="12398">
                  <c:v>0.14520833333333333</c:v>
                </c:pt>
                <c:pt idx="12399">
                  <c:v>0.14521990740740739</c:v>
                </c:pt>
                <c:pt idx="12400">
                  <c:v>0.14523148148148149</c:v>
                </c:pt>
                <c:pt idx="12401">
                  <c:v>0.14524305555555556</c:v>
                </c:pt>
                <c:pt idx="12402">
                  <c:v>0.14525462962962962</c:v>
                </c:pt>
                <c:pt idx="12403">
                  <c:v>0.14526620370370372</c:v>
                </c:pt>
                <c:pt idx="12404">
                  <c:v>0.14527777777777778</c:v>
                </c:pt>
                <c:pt idx="12405">
                  <c:v>0.14528935185185185</c:v>
                </c:pt>
                <c:pt idx="12406">
                  <c:v>0.14530092592592592</c:v>
                </c:pt>
                <c:pt idx="12407">
                  <c:v>0.14531249999999998</c:v>
                </c:pt>
                <c:pt idx="12408">
                  <c:v>0.14532407407407408</c:v>
                </c:pt>
                <c:pt idx="12409">
                  <c:v>0.14533564814814814</c:v>
                </c:pt>
                <c:pt idx="12410">
                  <c:v>0.14534722222222221</c:v>
                </c:pt>
                <c:pt idx="12411">
                  <c:v>0.14535879629629631</c:v>
                </c:pt>
                <c:pt idx="12412">
                  <c:v>0.14537037037037037</c:v>
                </c:pt>
                <c:pt idx="12413">
                  <c:v>0.14538194444444444</c:v>
                </c:pt>
                <c:pt idx="12414">
                  <c:v>0.14539351851851853</c:v>
                </c:pt>
                <c:pt idx="12415">
                  <c:v>0.1454050925925926</c:v>
                </c:pt>
                <c:pt idx="12416">
                  <c:v>0.14541666666666667</c:v>
                </c:pt>
                <c:pt idx="12417">
                  <c:v>0.14542824074074076</c:v>
                </c:pt>
                <c:pt idx="12418">
                  <c:v>0.1454398148148148</c:v>
                </c:pt>
                <c:pt idx="12419">
                  <c:v>0.14545138888888889</c:v>
                </c:pt>
                <c:pt idx="12420">
                  <c:v>0.14546296296296296</c:v>
                </c:pt>
                <c:pt idx="12421">
                  <c:v>0.14547453703703703</c:v>
                </c:pt>
                <c:pt idx="12422">
                  <c:v>0.14548611111111112</c:v>
                </c:pt>
                <c:pt idx="12423">
                  <c:v>0.14549768518518519</c:v>
                </c:pt>
                <c:pt idx="12424">
                  <c:v>0.14550925925925925</c:v>
                </c:pt>
                <c:pt idx="12425">
                  <c:v>0.14552083333333335</c:v>
                </c:pt>
                <c:pt idx="12426">
                  <c:v>0.14553240740740739</c:v>
                </c:pt>
                <c:pt idx="12427">
                  <c:v>0.14554398148148148</c:v>
                </c:pt>
                <c:pt idx="12428">
                  <c:v>0.14555555555555555</c:v>
                </c:pt>
                <c:pt idx="12429">
                  <c:v>0.14556712962962962</c:v>
                </c:pt>
                <c:pt idx="12430">
                  <c:v>0.14557870370370371</c:v>
                </c:pt>
                <c:pt idx="12431">
                  <c:v>0.14559027777777778</c:v>
                </c:pt>
                <c:pt idx="12432">
                  <c:v>0.14560185185185184</c:v>
                </c:pt>
                <c:pt idx="12433">
                  <c:v>0.14561342592592594</c:v>
                </c:pt>
                <c:pt idx="12434">
                  <c:v>0.145625</c:v>
                </c:pt>
                <c:pt idx="12435">
                  <c:v>0.14563657407407407</c:v>
                </c:pt>
                <c:pt idx="12436">
                  <c:v>0.14564814814814817</c:v>
                </c:pt>
                <c:pt idx="12437">
                  <c:v>0.14564814814814817</c:v>
                </c:pt>
                <c:pt idx="12438">
                  <c:v>0.14565972222222223</c:v>
                </c:pt>
                <c:pt idx="12439">
                  <c:v>0.1456712962962963</c:v>
                </c:pt>
                <c:pt idx="12440">
                  <c:v>0.14568287037037037</c:v>
                </c:pt>
                <c:pt idx="12441">
                  <c:v>0.14569444444444443</c:v>
                </c:pt>
                <c:pt idx="12442">
                  <c:v>0.14570601851851853</c:v>
                </c:pt>
                <c:pt idx="12443">
                  <c:v>0.14571759259259259</c:v>
                </c:pt>
                <c:pt idx="12444">
                  <c:v>0.14572916666666666</c:v>
                </c:pt>
                <c:pt idx="12445">
                  <c:v>0.14574074074074075</c:v>
                </c:pt>
                <c:pt idx="12446">
                  <c:v>0.14575231481481482</c:v>
                </c:pt>
                <c:pt idx="12447">
                  <c:v>0.14576388888888889</c:v>
                </c:pt>
                <c:pt idx="12448">
                  <c:v>0.14577546296296295</c:v>
                </c:pt>
                <c:pt idx="12449">
                  <c:v>0.14578703703703702</c:v>
                </c:pt>
                <c:pt idx="12450">
                  <c:v>0.14579861111111111</c:v>
                </c:pt>
                <c:pt idx="12451">
                  <c:v>0.14581018518518518</c:v>
                </c:pt>
                <c:pt idx="12452">
                  <c:v>0.14582175925925925</c:v>
                </c:pt>
                <c:pt idx="12453">
                  <c:v>0.14583333333333334</c:v>
                </c:pt>
                <c:pt idx="12454">
                  <c:v>0.14584490740740741</c:v>
                </c:pt>
                <c:pt idx="12455">
                  <c:v>0.14585648148148148</c:v>
                </c:pt>
                <c:pt idx="12456">
                  <c:v>0.14586805555555557</c:v>
                </c:pt>
                <c:pt idx="12457">
                  <c:v>0.14587962962962964</c:v>
                </c:pt>
                <c:pt idx="12458">
                  <c:v>0.1458912037037037</c:v>
                </c:pt>
                <c:pt idx="12459">
                  <c:v>0.1459027777777778</c:v>
                </c:pt>
                <c:pt idx="12460">
                  <c:v>0.14591435185185184</c:v>
                </c:pt>
                <c:pt idx="12461">
                  <c:v>0.14592592592592593</c:v>
                </c:pt>
                <c:pt idx="12462">
                  <c:v>0.1459375</c:v>
                </c:pt>
                <c:pt idx="12463">
                  <c:v>0.14594907407407406</c:v>
                </c:pt>
                <c:pt idx="12464">
                  <c:v>0.14596064814814816</c:v>
                </c:pt>
                <c:pt idx="12465">
                  <c:v>0.14597222222222223</c:v>
                </c:pt>
                <c:pt idx="12466">
                  <c:v>0.14598379629629629</c:v>
                </c:pt>
                <c:pt idx="12467">
                  <c:v>0.14599537037037039</c:v>
                </c:pt>
                <c:pt idx="12468">
                  <c:v>0.14600694444444443</c:v>
                </c:pt>
                <c:pt idx="12469">
                  <c:v>0.14601851851851852</c:v>
                </c:pt>
                <c:pt idx="12470">
                  <c:v>0.14603009259259259</c:v>
                </c:pt>
                <c:pt idx="12471">
                  <c:v>0.14604166666666665</c:v>
                </c:pt>
                <c:pt idx="12472">
                  <c:v>0.14605324074074075</c:v>
                </c:pt>
                <c:pt idx="12473">
                  <c:v>0.14606481481481481</c:v>
                </c:pt>
                <c:pt idx="12474">
                  <c:v>0.14607638888888888</c:v>
                </c:pt>
                <c:pt idx="12475">
                  <c:v>0.14608796296296298</c:v>
                </c:pt>
                <c:pt idx="12476">
                  <c:v>0.14609953703703704</c:v>
                </c:pt>
                <c:pt idx="12477">
                  <c:v>0.14611111111111111</c:v>
                </c:pt>
                <c:pt idx="12478">
                  <c:v>0.1461226851851852</c:v>
                </c:pt>
                <c:pt idx="12479">
                  <c:v>0.14613425925925927</c:v>
                </c:pt>
                <c:pt idx="12480">
                  <c:v>0.14614583333333334</c:v>
                </c:pt>
                <c:pt idx="12481">
                  <c:v>0.1461574074074074</c:v>
                </c:pt>
                <c:pt idx="12482">
                  <c:v>0.14616898148148147</c:v>
                </c:pt>
                <c:pt idx="12483">
                  <c:v>0.14618055555555556</c:v>
                </c:pt>
                <c:pt idx="12484">
                  <c:v>0.14619212962962963</c:v>
                </c:pt>
                <c:pt idx="12485">
                  <c:v>0.1462037037037037</c:v>
                </c:pt>
                <c:pt idx="12486">
                  <c:v>0.14621527777777779</c:v>
                </c:pt>
                <c:pt idx="12487">
                  <c:v>0.14622685185185186</c:v>
                </c:pt>
                <c:pt idx="12488">
                  <c:v>0.14623842592592592</c:v>
                </c:pt>
                <c:pt idx="12489">
                  <c:v>0.14624999999999999</c:v>
                </c:pt>
                <c:pt idx="12490">
                  <c:v>0.14626157407407406</c:v>
                </c:pt>
                <c:pt idx="12491">
                  <c:v>0.14627314814814815</c:v>
                </c:pt>
                <c:pt idx="12492">
                  <c:v>0.14628472222222222</c:v>
                </c:pt>
                <c:pt idx="12493">
                  <c:v>0.14629629629629629</c:v>
                </c:pt>
                <c:pt idx="12494">
                  <c:v>0.14630787037037038</c:v>
                </c:pt>
                <c:pt idx="12495">
                  <c:v>0.14631944444444445</c:v>
                </c:pt>
                <c:pt idx="12496">
                  <c:v>0.14633101851851851</c:v>
                </c:pt>
                <c:pt idx="12497">
                  <c:v>0.14634259259259261</c:v>
                </c:pt>
                <c:pt idx="12498">
                  <c:v>0.14635416666666667</c:v>
                </c:pt>
                <c:pt idx="12499">
                  <c:v>0.14636574074074074</c:v>
                </c:pt>
                <c:pt idx="12500">
                  <c:v>0.14637731481481484</c:v>
                </c:pt>
                <c:pt idx="12501">
                  <c:v>0.14638888888888887</c:v>
                </c:pt>
                <c:pt idx="12502">
                  <c:v>0.14640046296296297</c:v>
                </c:pt>
                <c:pt idx="12503">
                  <c:v>0.14641203703703703</c:v>
                </c:pt>
                <c:pt idx="12504">
                  <c:v>0.1464236111111111</c:v>
                </c:pt>
                <c:pt idx="12505">
                  <c:v>0.1464351851851852</c:v>
                </c:pt>
                <c:pt idx="12506">
                  <c:v>0.14644675925925926</c:v>
                </c:pt>
                <c:pt idx="12507">
                  <c:v>0.14645833333333333</c:v>
                </c:pt>
                <c:pt idx="12508">
                  <c:v>0.14646990740740742</c:v>
                </c:pt>
                <c:pt idx="12509">
                  <c:v>0.14648148148148146</c:v>
                </c:pt>
                <c:pt idx="12510">
                  <c:v>0.14649305555555556</c:v>
                </c:pt>
                <c:pt idx="12511">
                  <c:v>0.14650462962962962</c:v>
                </c:pt>
                <c:pt idx="12512">
                  <c:v>0.14651620370370369</c:v>
                </c:pt>
                <c:pt idx="12513">
                  <c:v>0.14652777777777778</c:v>
                </c:pt>
                <c:pt idx="12514">
                  <c:v>0.14653935185185185</c:v>
                </c:pt>
                <c:pt idx="12515">
                  <c:v>0.14655092592592592</c:v>
                </c:pt>
                <c:pt idx="12516">
                  <c:v>0.14656250000000001</c:v>
                </c:pt>
                <c:pt idx="12517">
                  <c:v>0.14657407407407408</c:v>
                </c:pt>
                <c:pt idx="12518">
                  <c:v>0.14658564814814815</c:v>
                </c:pt>
                <c:pt idx="12519">
                  <c:v>0.14659722222222224</c:v>
                </c:pt>
                <c:pt idx="12520">
                  <c:v>0.14660879629629631</c:v>
                </c:pt>
                <c:pt idx="12521">
                  <c:v>0.14662037037037037</c:v>
                </c:pt>
                <c:pt idx="12522">
                  <c:v>0.14663194444444444</c:v>
                </c:pt>
                <c:pt idx="12523">
                  <c:v>0.14664351851851851</c:v>
                </c:pt>
                <c:pt idx="12524">
                  <c:v>0.1466550925925926</c:v>
                </c:pt>
                <c:pt idx="12525">
                  <c:v>0.14666666666666667</c:v>
                </c:pt>
                <c:pt idx="12526">
                  <c:v>0.14667824074074073</c:v>
                </c:pt>
                <c:pt idx="12527">
                  <c:v>0.14668981481481483</c:v>
                </c:pt>
                <c:pt idx="12528">
                  <c:v>0.1467013888888889</c:v>
                </c:pt>
                <c:pt idx="12529">
                  <c:v>0.14671296296296296</c:v>
                </c:pt>
                <c:pt idx="12530">
                  <c:v>0.14672453703703703</c:v>
                </c:pt>
                <c:pt idx="12531">
                  <c:v>0.14673611111111109</c:v>
                </c:pt>
                <c:pt idx="12532">
                  <c:v>0.14674768518518519</c:v>
                </c:pt>
                <c:pt idx="12533">
                  <c:v>0.14675925925925926</c:v>
                </c:pt>
                <c:pt idx="12534">
                  <c:v>0.14677083333333332</c:v>
                </c:pt>
                <c:pt idx="12535">
                  <c:v>0.14678240740740742</c:v>
                </c:pt>
                <c:pt idx="12536">
                  <c:v>0.14679398148148148</c:v>
                </c:pt>
                <c:pt idx="12537">
                  <c:v>0.14680555555555555</c:v>
                </c:pt>
                <c:pt idx="12538">
                  <c:v>0.14681712962962964</c:v>
                </c:pt>
                <c:pt idx="12539">
                  <c:v>0.14682870370370371</c:v>
                </c:pt>
                <c:pt idx="12540">
                  <c:v>0.14684027777777778</c:v>
                </c:pt>
                <c:pt idx="12541">
                  <c:v>0.14685185185185184</c:v>
                </c:pt>
                <c:pt idx="12542">
                  <c:v>0.14686342592592591</c:v>
                </c:pt>
                <c:pt idx="12543">
                  <c:v>0.14687500000000001</c:v>
                </c:pt>
                <c:pt idx="12544">
                  <c:v>0.14688657407407407</c:v>
                </c:pt>
                <c:pt idx="12545">
                  <c:v>0.14689814814814814</c:v>
                </c:pt>
                <c:pt idx="12546">
                  <c:v>0.14690972222222223</c:v>
                </c:pt>
                <c:pt idx="12547">
                  <c:v>0.1469212962962963</c:v>
                </c:pt>
                <c:pt idx="12548">
                  <c:v>0.14693287037037037</c:v>
                </c:pt>
                <c:pt idx="12549">
                  <c:v>0.14694444444444446</c:v>
                </c:pt>
                <c:pt idx="12550">
                  <c:v>0.1469560185185185</c:v>
                </c:pt>
                <c:pt idx="12551">
                  <c:v>0.14696759259259259</c:v>
                </c:pt>
                <c:pt idx="12552">
                  <c:v>0.14697916666666666</c:v>
                </c:pt>
                <c:pt idx="12553">
                  <c:v>0.14699074074074073</c:v>
                </c:pt>
                <c:pt idx="12554">
                  <c:v>0.14700231481481482</c:v>
                </c:pt>
                <c:pt idx="12555">
                  <c:v>0.14701388888888889</c:v>
                </c:pt>
                <c:pt idx="12556">
                  <c:v>0.14702546296296296</c:v>
                </c:pt>
                <c:pt idx="12557">
                  <c:v>0.14703703703703705</c:v>
                </c:pt>
                <c:pt idx="12558">
                  <c:v>0.14704861111111112</c:v>
                </c:pt>
                <c:pt idx="12559">
                  <c:v>0.14706018518518518</c:v>
                </c:pt>
                <c:pt idx="12560">
                  <c:v>0.14707175925925928</c:v>
                </c:pt>
                <c:pt idx="12561">
                  <c:v>0.14708333333333334</c:v>
                </c:pt>
                <c:pt idx="12562">
                  <c:v>0.14709490740740741</c:v>
                </c:pt>
                <c:pt idx="12563">
                  <c:v>0.14710648148148148</c:v>
                </c:pt>
                <c:pt idx="12564">
                  <c:v>0.14711805555555554</c:v>
                </c:pt>
                <c:pt idx="12565">
                  <c:v>0.14712962962962964</c:v>
                </c:pt>
                <c:pt idx="12566">
                  <c:v>0.1471412037037037</c:v>
                </c:pt>
                <c:pt idx="12567">
                  <c:v>0.14715277777777777</c:v>
                </c:pt>
                <c:pt idx="12568">
                  <c:v>0.14716435185185187</c:v>
                </c:pt>
                <c:pt idx="12569">
                  <c:v>0.14717592592592593</c:v>
                </c:pt>
                <c:pt idx="12570">
                  <c:v>0.1471875</c:v>
                </c:pt>
                <c:pt idx="12571">
                  <c:v>0.14719907407407407</c:v>
                </c:pt>
                <c:pt idx="12572">
                  <c:v>0.14721064814814813</c:v>
                </c:pt>
                <c:pt idx="12573">
                  <c:v>0.14722222222222223</c:v>
                </c:pt>
                <c:pt idx="12574">
                  <c:v>0.14723379629629629</c:v>
                </c:pt>
                <c:pt idx="12575">
                  <c:v>0.14724537037037036</c:v>
                </c:pt>
                <c:pt idx="12576">
                  <c:v>0.14725694444444445</c:v>
                </c:pt>
                <c:pt idx="12577">
                  <c:v>0.14726851851851852</c:v>
                </c:pt>
                <c:pt idx="12578">
                  <c:v>0.14728009259259259</c:v>
                </c:pt>
                <c:pt idx="12579">
                  <c:v>0.14729166666666668</c:v>
                </c:pt>
                <c:pt idx="12580">
                  <c:v>0.14730324074074075</c:v>
                </c:pt>
                <c:pt idx="12581">
                  <c:v>0.14731481481481482</c:v>
                </c:pt>
                <c:pt idx="12582">
                  <c:v>0.14732638888888888</c:v>
                </c:pt>
                <c:pt idx="12583">
                  <c:v>0.14733796296296295</c:v>
                </c:pt>
                <c:pt idx="12584">
                  <c:v>0.14734953703703704</c:v>
                </c:pt>
                <c:pt idx="12585">
                  <c:v>0.14736111111111111</c:v>
                </c:pt>
                <c:pt idx="12586">
                  <c:v>0.14737268518518518</c:v>
                </c:pt>
                <c:pt idx="12587">
                  <c:v>0.14738425925925927</c:v>
                </c:pt>
                <c:pt idx="12588">
                  <c:v>0.14739583333333334</c:v>
                </c:pt>
                <c:pt idx="12589">
                  <c:v>0.1474074074074074</c:v>
                </c:pt>
                <c:pt idx="12590">
                  <c:v>0.14741898148148147</c:v>
                </c:pt>
                <c:pt idx="12591">
                  <c:v>0.14743055555555554</c:v>
                </c:pt>
                <c:pt idx="12592">
                  <c:v>0.14744212962962963</c:v>
                </c:pt>
                <c:pt idx="12593">
                  <c:v>0.1474537037037037</c:v>
                </c:pt>
                <c:pt idx="12594">
                  <c:v>0.14746527777777776</c:v>
                </c:pt>
                <c:pt idx="12595">
                  <c:v>0.14747685185185186</c:v>
                </c:pt>
                <c:pt idx="12596">
                  <c:v>0.14748842592592593</c:v>
                </c:pt>
                <c:pt idx="12597">
                  <c:v>0.14749999999999999</c:v>
                </c:pt>
                <c:pt idx="12598">
                  <c:v>0.14751157407407409</c:v>
                </c:pt>
                <c:pt idx="12599">
                  <c:v>0.14752314814814815</c:v>
                </c:pt>
                <c:pt idx="12600">
                  <c:v>0.14753472222222222</c:v>
                </c:pt>
                <c:pt idx="12601">
                  <c:v>0.14754629629629631</c:v>
                </c:pt>
                <c:pt idx="12602">
                  <c:v>0.14755787037037038</c:v>
                </c:pt>
                <c:pt idx="12603">
                  <c:v>0.14756944444444445</c:v>
                </c:pt>
                <c:pt idx="12604">
                  <c:v>0.14758101851851851</c:v>
                </c:pt>
                <c:pt idx="12605">
                  <c:v>0.14759259259259258</c:v>
                </c:pt>
                <c:pt idx="12606">
                  <c:v>0.14760416666666668</c:v>
                </c:pt>
                <c:pt idx="12607">
                  <c:v>0.14761574074074074</c:v>
                </c:pt>
                <c:pt idx="12608">
                  <c:v>0.14762731481481481</c:v>
                </c:pt>
                <c:pt idx="12609">
                  <c:v>0.1476388888888889</c:v>
                </c:pt>
                <c:pt idx="12610">
                  <c:v>0.14765046296296297</c:v>
                </c:pt>
                <c:pt idx="12611">
                  <c:v>0.14766203703703704</c:v>
                </c:pt>
                <c:pt idx="12612">
                  <c:v>0.1476736111111111</c:v>
                </c:pt>
                <c:pt idx="12613">
                  <c:v>0.14768518518518517</c:v>
                </c:pt>
                <c:pt idx="12614">
                  <c:v>0.14769675925925926</c:v>
                </c:pt>
                <c:pt idx="12615">
                  <c:v>0.14770833333333333</c:v>
                </c:pt>
                <c:pt idx="12616">
                  <c:v>0.1477199074074074</c:v>
                </c:pt>
                <c:pt idx="12617">
                  <c:v>0.14773148148148149</c:v>
                </c:pt>
                <c:pt idx="12618">
                  <c:v>0.14774305555555556</c:v>
                </c:pt>
                <c:pt idx="12619">
                  <c:v>0.14775462962962962</c:v>
                </c:pt>
                <c:pt idx="12620">
                  <c:v>0.14776620370370372</c:v>
                </c:pt>
                <c:pt idx="12621">
                  <c:v>0.14777777777777779</c:v>
                </c:pt>
                <c:pt idx="12622">
                  <c:v>0.14778935185185185</c:v>
                </c:pt>
                <c:pt idx="12623">
                  <c:v>0.14780092592592595</c:v>
                </c:pt>
                <c:pt idx="12624">
                  <c:v>0.14781249999999999</c:v>
                </c:pt>
                <c:pt idx="12625">
                  <c:v>0.14782407407407408</c:v>
                </c:pt>
                <c:pt idx="12626">
                  <c:v>0.14783564814814815</c:v>
                </c:pt>
                <c:pt idx="12627">
                  <c:v>0.14784722222222221</c:v>
                </c:pt>
                <c:pt idx="12628">
                  <c:v>0.14785879629629631</c:v>
                </c:pt>
                <c:pt idx="12629">
                  <c:v>0.14787037037037037</c:v>
                </c:pt>
                <c:pt idx="12630">
                  <c:v>0.14788194444444444</c:v>
                </c:pt>
                <c:pt idx="12631">
                  <c:v>0.14789351851851854</c:v>
                </c:pt>
                <c:pt idx="12632">
                  <c:v>0.14790509259259257</c:v>
                </c:pt>
                <c:pt idx="12633">
                  <c:v>0.14791666666666667</c:v>
                </c:pt>
                <c:pt idx="12634">
                  <c:v>0.14792824074074074</c:v>
                </c:pt>
                <c:pt idx="12635">
                  <c:v>0.1479398148148148</c:v>
                </c:pt>
                <c:pt idx="12636">
                  <c:v>0.1479513888888889</c:v>
                </c:pt>
                <c:pt idx="12637">
                  <c:v>0.14796296296296296</c:v>
                </c:pt>
                <c:pt idx="12638">
                  <c:v>0.14797453703703703</c:v>
                </c:pt>
                <c:pt idx="12639">
                  <c:v>0.14798611111111112</c:v>
                </c:pt>
                <c:pt idx="12640">
                  <c:v>0.14799768518518519</c:v>
                </c:pt>
                <c:pt idx="12641">
                  <c:v>0.14800925925925926</c:v>
                </c:pt>
                <c:pt idx="12642">
                  <c:v>0.14802083333333335</c:v>
                </c:pt>
                <c:pt idx="12643">
                  <c:v>0.14803240740740739</c:v>
                </c:pt>
                <c:pt idx="12644">
                  <c:v>0.14804398148148148</c:v>
                </c:pt>
                <c:pt idx="12645">
                  <c:v>0.14805555555555555</c:v>
                </c:pt>
                <c:pt idx="12646">
                  <c:v>0.14806712962962962</c:v>
                </c:pt>
                <c:pt idx="12647">
                  <c:v>0.14807870370370371</c:v>
                </c:pt>
                <c:pt idx="12648">
                  <c:v>0.14809027777777778</c:v>
                </c:pt>
                <c:pt idx="12649">
                  <c:v>0.14810185185185185</c:v>
                </c:pt>
                <c:pt idx="12650">
                  <c:v>0.14811342592592594</c:v>
                </c:pt>
                <c:pt idx="12651">
                  <c:v>0.14812499999999998</c:v>
                </c:pt>
                <c:pt idx="12652">
                  <c:v>0.14813657407407407</c:v>
                </c:pt>
                <c:pt idx="12653">
                  <c:v>0.14814814814814814</c:v>
                </c:pt>
                <c:pt idx="12654">
                  <c:v>0.14815972222222221</c:v>
                </c:pt>
                <c:pt idx="12655">
                  <c:v>0.1481712962962963</c:v>
                </c:pt>
                <c:pt idx="12656">
                  <c:v>0.14818287037037037</c:v>
                </c:pt>
                <c:pt idx="12657">
                  <c:v>0.14819444444444443</c:v>
                </c:pt>
                <c:pt idx="12658">
                  <c:v>0.14820601851851853</c:v>
                </c:pt>
                <c:pt idx="12659">
                  <c:v>0.1482175925925926</c:v>
                </c:pt>
                <c:pt idx="12660">
                  <c:v>0.14822916666666666</c:v>
                </c:pt>
                <c:pt idx="12661">
                  <c:v>0.14824074074074076</c:v>
                </c:pt>
                <c:pt idx="12662">
                  <c:v>0.14825231481481482</c:v>
                </c:pt>
                <c:pt idx="12663">
                  <c:v>0.14826388888888889</c:v>
                </c:pt>
                <c:pt idx="12664">
                  <c:v>0.14827546296296296</c:v>
                </c:pt>
                <c:pt idx="12665">
                  <c:v>0.14828703703703702</c:v>
                </c:pt>
                <c:pt idx="12666">
                  <c:v>0.14829861111111112</c:v>
                </c:pt>
                <c:pt idx="12667">
                  <c:v>0.14831018518518518</c:v>
                </c:pt>
                <c:pt idx="12668">
                  <c:v>0.14832175925925925</c:v>
                </c:pt>
                <c:pt idx="12669">
                  <c:v>0.14833333333333334</c:v>
                </c:pt>
                <c:pt idx="12670">
                  <c:v>0.14834490740740741</c:v>
                </c:pt>
                <c:pt idx="12671">
                  <c:v>0.14835648148148148</c:v>
                </c:pt>
                <c:pt idx="12672">
                  <c:v>0.14836805555555554</c:v>
                </c:pt>
                <c:pt idx="12673">
                  <c:v>0.14837962962962961</c:v>
                </c:pt>
                <c:pt idx="12674">
                  <c:v>0.14839120370370371</c:v>
                </c:pt>
                <c:pt idx="12675">
                  <c:v>0.14840277777777777</c:v>
                </c:pt>
                <c:pt idx="12676">
                  <c:v>0.14841435185185184</c:v>
                </c:pt>
                <c:pt idx="12677">
                  <c:v>0.14842592592592593</c:v>
                </c:pt>
                <c:pt idx="12678">
                  <c:v>0.1484375</c:v>
                </c:pt>
                <c:pt idx="12679">
                  <c:v>0.14844907407407407</c:v>
                </c:pt>
                <c:pt idx="12680">
                  <c:v>0.14846064814814816</c:v>
                </c:pt>
                <c:pt idx="12681">
                  <c:v>0.14847222222222223</c:v>
                </c:pt>
                <c:pt idx="12682">
                  <c:v>0.14848379629629629</c:v>
                </c:pt>
                <c:pt idx="12683">
                  <c:v>0.14849537037037039</c:v>
                </c:pt>
                <c:pt idx="12684">
                  <c:v>0.14850694444444446</c:v>
                </c:pt>
                <c:pt idx="12685">
                  <c:v>0.14851851851851852</c:v>
                </c:pt>
                <c:pt idx="12686">
                  <c:v>0.14853009259259259</c:v>
                </c:pt>
                <c:pt idx="12687">
                  <c:v>0.14854166666666666</c:v>
                </c:pt>
                <c:pt idx="12688">
                  <c:v>0.14855324074074075</c:v>
                </c:pt>
                <c:pt idx="12689">
                  <c:v>0.14856481481481482</c:v>
                </c:pt>
                <c:pt idx="12690">
                  <c:v>0.14857638888888888</c:v>
                </c:pt>
                <c:pt idx="12691">
                  <c:v>0.14858796296296298</c:v>
                </c:pt>
                <c:pt idx="12692">
                  <c:v>0.14859953703703704</c:v>
                </c:pt>
                <c:pt idx="12693">
                  <c:v>0.14861111111111111</c:v>
                </c:pt>
                <c:pt idx="12694">
                  <c:v>0.14862268518518518</c:v>
                </c:pt>
                <c:pt idx="12695">
                  <c:v>0.14863425925925924</c:v>
                </c:pt>
                <c:pt idx="12696">
                  <c:v>0.14864583333333334</c:v>
                </c:pt>
                <c:pt idx="12697">
                  <c:v>0.1486574074074074</c:v>
                </c:pt>
                <c:pt idx="12698">
                  <c:v>0.14866898148148147</c:v>
                </c:pt>
                <c:pt idx="12699">
                  <c:v>0.14868055555555557</c:v>
                </c:pt>
                <c:pt idx="12700">
                  <c:v>0.14869212962962963</c:v>
                </c:pt>
                <c:pt idx="12701">
                  <c:v>0.1487037037037037</c:v>
                </c:pt>
                <c:pt idx="12702">
                  <c:v>0.14871527777777779</c:v>
                </c:pt>
                <c:pt idx="12703">
                  <c:v>0.14872685185185186</c:v>
                </c:pt>
                <c:pt idx="12704">
                  <c:v>0.14873842592592593</c:v>
                </c:pt>
                <c:pt idx="12705">
                  <c:v>0.14875000000000002</c:v>
                </c:pt>
                <c:pt idx="12706">
                  <c:v>0.14876157407407406</c:v>
                </c:pt>
                <c:pt idx="12707">
                  <c:v>0.14877314814814815</c:v>
                </c:pt>
                <c:pt idx="12708">
                  <c:v>0.14878472222222222</c:v>
                </c:pt>
                <c:pt idx="12709">
                  <c:v>0.14879629629629629</c:v>
                </c:pt>
                <c:pt idx="12710">
                  <c:v>0.14880787037037038</c:v>
                </c:pt>
                <c:pt idx="12711">
                  <c:v>0.14881944444444445</c:v>
                </c:pt>
                <c:pt idx="12712">
                  <c:v>0.14883101851851852</c:v>
                </c:pt>
                <c:pt idx="12713">
                  <c:v>0.14884259259259261</c:v>
                </c:pt>
                <c:pt idx="12714">
                  <c:v>0.14885416666666665</c:v>
                </c:pt>
                <c:pt idx="12715">
                  <c:v>0.14886574074074074</c:v>
                </c:pt>
                <c:pt idx="12716">
                  <c:v>0.14887731481481481</c:v>
                </c:pt>
                <c:pt idx="12717">
                  <c:v>0.14888888888888888</c:v>
                </c:pt>
                <c:pt idx="12718">
                  <c:v>0.14890046296296297</c:v>
                </c:pt>
                <c:pt idx="12719">
                  <c:v>0.14891203703703704</c:v>
                </c:pt>
                <c:pt idx="12720">
                  <c:v>0.1489236111111111</c:v>
                </c:pt>
                <c:pt idx="12721">
                  <c:v>0.1489351851851852</c:v>
                </c:pt>
                <c:pt idx="12722">
                  <c:v>0.14894675925925926</c:v>
                </c:pt>
                <c:pt idx="12723">
                  <c:v>0.14895833333333333</c:v>
                </c:pt>
                <c:pt idx="12724">
                  <c:v>0.14896990740740743</c:v>
                </c:pt>
                <c:pt idx="12725">
                  <c:v>0.14898148148148146</c:v>
                </c:pt>
                <c:pt idx="12726">
                  <c:v>0.14899305555555556</c:v>
                </c:pt>
                <c:pt idx="12727">
                  <c:v>0.14900462962962963</c:v>
                </c:pt>
                <c:pt idx="12728">
                  <c:v>0.14901620370370369</c:v>
                </c:pt>
                <c:pt idx="12729">
                  <c:v>0.14902777777777779</c:v>
                </c:pt>
                <c:pt idx="12730">
                  <c:v>0.14903935185185185</c:v>
                </c:pt>
                <c:pt idx="12731">
                  <c:v>0.14905092592592592</c:v>
                </c:pt>
                <c:pt idx="12732">
                  <c:v>0.14906250000000001</c:v>
                </c:pt>
                <c:pt idx="12733">
                  <c:v>0.14907407407407405</c:v>
                </c:pt>
                <c:pt idx="12734">
                  <c:v>0.14908564814814815</c:v>
                </c:pt>
                <c:pt idx="12735">
                  <c:v>0.14909722222222221</c:v>
                </c:pt>
                <c:pt idx="12736">
                  <c:v>0.14910879629629628</c:v>
                </c:pt>
                <c:pt idx="12737">
                  <c:v>0.14912037037037038</c:v>
                </c:pt>
                <c:pt idx="12738">
                  <c:v>0.14913194444444444</c:v>
                </c:pt>
                <c:pt idx="12739">
                  <c:v>0.14914351851851851</c:v>
                </c:pt>
                <c:pt idx="12740">
                  <c:v>0.1491550925925926</c:v>
                </c:pt>
                <c:pt idx="12741">
                  <c:v>0.14916666666666667</c:v>
                </c:pt>
                <c:pt idx="12742">
                  <c:v>0.14917824074074074</c:v>
                </c:pt>
                <c:pt idx="12743">
                  <c:v>0.14918981481481483</c:v>
                </c:pt>
                <c:pt idx="12744">
                  <c:v>0.1492013888888889</c:v>
                </c:pt>
                <c:pt idx="12745">
                  <c:v>0.14921296296296296</c:v>
                </c:pt>
                <c:pt idx="12746">
                  <c:v>0.14922453703703703</c:v>
                </c:pt>
                <c:pt idx="12747">
                  <c:v>0.1492361111111111</c:v>
                </c:pt>
                <c:pt idx="12748">
                  <c:v>0.14924768518518519</c:v>
                </c:pt>
                <c:pt idx="12749">
                  <c:v>0.14925925925925926</c:v>
                </c:pt>
                <c:pt idx="12750">
                  <c:v>0.14927083333333332</c:v>
                </c:pt>
                <c:pt idx="12751">
                  <c:v>0.14928240740740742</c:v>
                </c:pt>
                <c:pt idx="12752">
                  <c:v>0.14929398148148149</c:v>
                </c:pt>
                <c:pt idx="12753">
                  <c:v>0.14930555555555555</c:v>
                </c:pt>
                <c:pt idx="12754">
                  <c:v>0.14931712962962962</c:v>
                </c:pt>
                <c:pt idx="12755">
                  <c:v>0.14932870370370369</c:v>
                </c:pt>
                <c:pt idx="12756">
                  <c:v>0.14934027777777778</c:v>
                </c:pt>
                <c:pt idx="12757">
                  <c:v>0.14935185185185185</c:v>
                </c:pt>
                <c:pt idx="12758">
                  <c:v>0.14936342592592591</c:v>
                </c:pt>
                <c:pt idx="12759">
                  <c:v>0.14937500000000001</c:v>
                </c:pt>
                <c:pt idx="12760">
                  <c:v>0.14938657407407407</c:v>
                </c:pt>
                <c:pt idx="12761">
                  <c:v>0.14939814814814814</c:v>
                </c:pt>
                <c:pt idx="12762">
                  <c:v>0.14940972222222224</c:v>
                </c:pt>
                <c:pt idx="12763">
                  <c:v>0.1494212962962963</c:v>
                </c:pt>
                <c:pt idx="12764">
                  <c:v>0.14943287037037037</c:v>
                </c:pt>
                <c:pt idx="12765">
                  <c:v>0.14944444444444446</c:v>
                </c:pt>
                <c:pt idx="12766">
                  <c:v>0.14945601851851853</c:v>
                </c:pt>
                <c:pt idx="12767">
                  <c:v>0.1494675925925926</c:v>
                </c:pt>
                <c:pt idx="12768">
                  <c:v>0.14947916666666666</c:v>
                </c:pt>
                <c:pt idx="12769">
                  <c:v>0.14949074074074073</c:v>
                </c:pt>
                <c:pt idx="12770">
                  <c:v>0.14950231481481482</c:v>
                </c:pt>
                <c:pt idx="12771">
                  <c:v>0.14951388888888889</c:v>
                </c:pt>
                <c:pt idx="12772">
                  <c:v>0.14952546296296296</c:v>
                </c:pt>
                <c:pt idx="12773">
                  <c:v>0.14953703703703705</c:v>
                </c:pt>
                <c:pt idx="12774">
                  <c:v>0.14954861111111112</c:v>
                </c:pt>
                <c:pt idx="12775">
                  <c:v>0.14956018518518518</c:v>
                </c:pt>
                <c:pt idx="12776">
                  <c:v>0.14957175925925925</c:v>
                </c:pt>
                <c:pt idx="12777">
                  <c:v>0.14958333333333332</c:v>
                </c:pt>
                <c:pt idx="12778">
                  <c:v>0.14959490740740741</c:v>
                </c:pt>
                <c:pt idx="12779">
                  <c:v>0.14960648148148148</c:v>
                </c:pt>
                <c:pt idx="12780">
                  <c:v>0.14961805555555555</c:v>
                </c:pt>
                <c:pt idx="12781">
                  <c:v>0.14962962962962964</c:v>
                </c:pt>
                <c:pt idx="12782">
                  <c:v>0.14964120370370371</c:v>
                </c:pt>
                <c:pt idx="12783">
                  <c:v>0.14965277777777777</c:v>
                </c:pt>
                <c:pt idx="12784">
                  <c:v>0.14966435185185187</c:v>
                </c:pt>
                <c:pt idx="12785">
                  <c:v>0.14967592592592593</c:v>
                </c:pt>
                <c:pt idx="12786">
                  <c:v>0.1496875</c:v>
                </c:pt>
                <c:pt idx="12787">
                  <c:v>0.1496990740740741</c:v>
                </c:pt>
                <c:pt idx="12788">
                  <c:v>0.14971064814814813</c:v>
                </c:pt>
                <c:pt idx="12789">
                  <c:v>0.14972222222222223</c:v>
                </c:pt>
                <c:pt idx="12790">
                  <c:v>0.1497337962962963</c:v>
                </c:pt>
                <c:pt idx="12791">
                  <c:v>0.14974537037037036</c:v>
                </c:pt>
                <c:pt idx="12792">
                  <c:v>0.14975694444444446</c:v>
                </c:pt>
                <c:pt idx="12793">
                  <c:v>0.14976851851851852</c:v>
                </c:pt>
                <c:pt idx="12794">
                  <c:v>0.14978009259259259</c:v>
                </c:pt>
                <c:pt idx="12795">
                  <c:v>0.14979166666666668</c:v>
                </c:pt>
                <c:pt idx="12796">
                  <c:v>0.14980324074074072</c:v>
                </c:pt>
                <c:pt idx="12797">
                  <c:v>0.14981481481481482</c:v>
                </c:pt>
                <c:pt idx="12798">
                  <c:v>0.14982638888888888</c:v>
                </c:pt>
                <c:pt idx="12799">
                  <c:v>0.14983796296296295</c:v>
                </c:pt>
                <c:pt idx="12800">
                  <c:v>0.14984953703703704</c:v>
                </c:pt>
                <c:pt idx="12801">
                  <c:v>0.14986111111111111</c:v>
                </c:pt>
                <c:pt idx="12802">
                  <c:v>0.14987268518518518</c:v>
                </c:pt>
                <c:pt idx="12803">
                  <c:v>0.14988425925925927</c:v>
                </c:pt>
                <c:pt idx="12804">
                  <c:v>0.14989583333333334</c:v>
                </c:pt>
                <c:pt idx="12805">
                  <c:v>0.14990740740740741</c:v>
                </c:pt>
                <c:pt idx="12806">
                  <c:v>0.1499189814814815</c:v>
                </c:pt>
                <c:pt idx="12807">
                  <c:v>0.14993055555555554</c:v>
                </c:pt>
                <c:pt idx="12808">
                  <c:v>0.14994212962962963</c:v>
                </c:pt>
                <c:pt idx="12809">
                  <c:v>0.1499537037037037</c:v>
                </c:pt>
                <c:pt idx="12810">
                  <c:v>0.14996527777777777</c:v>
                </c:pt>
                <c:pt idx="12811">
                  <c:v>0.14997685185185186</c:v>
                </c:pt>
                <c:pt idx="12812">
                  <c:v>0.14998842592592593</c:v>
                </c:pt>
                <c:pt idx="12813">
                  <c:v>0.15</c:v>
                </c:pt>
                <c:pt idx="12814">
                  <c:v>0.15001157407407409</c:v>
                </c:pt>
                <c:pt idx="12815">
                  <c:v>0.15002314814814813</c:v>
                </c:pt>
                <c:pt idx="12816">
                  <c:v>0.15003472222222222</c:v>
                </c:pt>
                <c:pt idx="12817">
                  <c:v>0.15004629629629629</c:v>
                </c:pt>
                <c:pt idx="12818">
                  <c:v>0.15005787037037036</c:v>
                </c:pt>
                <c:pt idx="12819">
                  <c:v>0.15006944444444445</c:v>
                </c:pt>
                <c:pt idx="12820">
                  <c:v>0.15008101851851852</c:v>
                </c:pt>
                <c:pt idx="12821">
                  <c:v>0.15009259259259258</c:v>
                </c:pt>
                <c:pt idx="12822">
                  <c:v>0.15010416666666668</c:v>
                </c:pt>
                <c:pt idx="12823">
                  <c:v>0.15011574074074074</c:v>
                </c:pt>
                <c:pt idx="12824">
                  <c:v>0.15012731481481481</c:v>
                </c:pt>
                <c:pt idx="12825">
                  <c:v>0.15013888888888891</c:v>
                </c:pt>
                <c:pt idx="12826">
                  <c:v>0.15015046296296297</c:v>
                </c:pt>
                <c:pt idx="12827">
                  <c:v>0.15016203703703704</c:v>
                </c:pt>
                <c:pt idx="12828">
                  <c:v>0.1501736111111111</c:v>
                </c:pt>
                <c:pt idx="12829">
                  <c:v>0.15018518518518517</c:v>
                </c:pt>
                <c:pt idx="12830">
                  <c:v>0.15019675925925927</c:v>
                </c:pt>
                <c:pt idx="12831">
                  <c:v>0.15020833333333333</c:v>
                </c:pt>
                <c:pt idx="12832">
                  <c:v>0.1502199074074074</c:v>
                </c:pt>
                <c:pt idx="12833">
                  <c:v>0.15023148148148149</c:v>
                </c:pt>
                <c:pt idx="12834">
                  <c:v>0.15024305555555556</c:v>
                </c:pt>
                <c:pt idx="12835">
                  <c:v>0.15025462962962963</c:v>
                </c:pt>
                <c:pt idx="12836">
                  <c:v>0.15026620370370369</c:v>
                </c:pt>
                <c:pt idx="12837">
                  <c:v>0.15027777777777776</c:v>
                </c:pt>
                <c:pt idx="12838">
                  <c:v>0.15028935185185185</c:v>
                </c:pt>
                <c:pt idx="12839">
                  <c:v>0.15030092592592592</c:v>
                </c:pt>
                <c:pt idx="12840">
                  <c:v>0.15031249999999999</c:v>
                </c:pt>
                <c:pt idx="12841">
                  <c:v>0.15032407407407408</c:v>
                </c:pt>
                <c:pt idx="12842">
                  <c:v>0.15033564814814815</c:v>
                </c:pt>
                <c:pt idx="12843">
                  <c:v>0.15034722222222222</c:v>
                </c:pt>
                <c:pt idx="12844">
                  <c:v>0.15035879629629631</c:v>
                </c:pt>
                <c:pt idx="12845">
                  <c:v>0.15037037037037038</c:v>
                </c:pt>
                <c:pt idx="12846">
                  <c:v>0.15038194444444444</c:v>
                </c:pt>
                <c:pt idx="12847">
                  <c:v>0.15039351851851854</c:v>
                </c:pt>
                <c:pt idx="12848">
                  <c:v>0.1504050925925926</c:v>
                </c:pt>
                <c:pt idx="12849">
                  <c:v>0.15041666666666667</c:v>
                </c:pt>
                <c:pt idx="12850">
                  <c:v>0.15042824074074074</c:v>
                </c:pt>
                <c:pt idx="12851">
                  <c:v>0.1504398148148148</c:v>
                </c:pt>
                <c:pt idx="12852">
                  <c:v>0.1504513888888889</c:v>
                </c:pt>
                <c:pt idx="12853">
                  <c:v>0.15046296296296297</c:v>
                </c:pt>
                <c:pt idx="12854">
                  <c:v>0.15047453703703703</c:v>
                </c:pt>
                <c:pt idx="12855">
                  <c:v>0.15048611111111113</c:v>
                </c:pt>
                <c:pt idx="12856">
                  <c:v>0.15049768518518519</c:v>
                </c:pt>
                <c:pt idx="12857">
                  <c:v>0.15050925925925926</c:v>
                </c:pt>
                <c:pt idx="12858">
                  <c:v>0.15052083333333333</c:v>
                </c:pt>
                <c:pt idx="12859">
                  <c:v>0.15053240740740739</c:v>
                </c:pt>
                <c:pt idx="12860">
                  <c:v>0.15054398148148149</c:v>
                </c:pt>
                <c:pt idx="12861">
                  <c:v>0.15055555555555555</c:v>
                </c:pt>
                <c:pt idx="12862">
                  <c:v>0.15056712962962962</c:v>
                </c:pt>
                <c:pt idx="12863">
                  <c:v>0.15057870370370371</c:v>
                </c:pt>
                <c:pt idx="12864">
                  <c:v>0.15059027777777778</c:v>
                </c:pt>
                <c:pt idx="12865">
                  <c:v>0.15060185185185185</c:v>
                </c:pt>
                <c:pt idx="12866">
                  <c:v>0.15061342592592594</c:v>
                </c:pt>
                <c:pt idx="12867">
                  <c:v>0.15062500000000001</c:v>
                </c:pt>
                <c:pt idx="12868">
                  <c:v>0.15063657407407408</c:v>
                </c:pt>
                <c:pt idx="12869">
                  <c:v>0.15064814814814814</c:v>
                </c:pt>
                <c:pt idx="12870">
                  <c:v>0.15065972222222221</c:v>
                </c:pt>
                <c:pt idx="12871">
                  <c:v>0.1506712962962963</c:v>
                </c:pt>
                <c:pt idx="12872">
                  <c:v>0.15068287037037037</c:v>
                </c:pt>
                <c:pt idx="12873">
                  <c:v>0.15069444444444444</c:v>
                </c:pt>
                <c:pt idx="12874">
                  <c:v>0.15070601851851853</c:v>
                </c:pt>
                <c:pt idx="12875">
                  <c:v>0.1507175925925926</c:v>
                </c:pt>
                <c:pt idx="12876">
                  <c:v>0.15072916666666666</c:v>
                </c:pt>
                <c:pt idx="12877">
                  <c:v>0.15074074074074076</c:v>
                </c:pt>
                <c:pt idx="12878">
                  <c:v>0.1507523148148148</c:v>
                </c:pt>
                <c:pt idx="12879">
                  <c:v>0.15076388888888889</c:v>
                </c:pt>
                <c:pt idx="12880">
                  <c:v>0.15077546296296296</c:v>
                </c:pt>
                <c:pt idx="12881">
                  <c:v>0.15078703703703702</c:v>
                </c:pt>
                <c:pt idx="12882">
                  <c:v>0.15079861111111112</c:v>
                </c:pt>
                <c:pt idx="12883">
                  <c:v>0.15081018518518519</c:v>
                </c:pt>
                <c:pt idx="12884">
                  <c:v>0.15082175925925925</c:v>
                </c:pt>
                <c:pt idx="12885">
                  <c:v>0.15083333333333335</c:v>
                </c:pt>
                <c:pt idx="12886">
                  <c:v>0.15084490740740741</c:v>
                </c:pt>
                <c:pt idx="12887">
                  <c:v>0.15085648148148148</c:v>
                </c:pt>
                <c:pt idx="12888">
                  <c:v>0.15086805555555557</c:v>
                </c:pt>
                <c:pt idx="12889">
                  <c:v>0.15087962962962961</c:v>
                </c:pt>
                <c:pt idx="12890">
                  <c:v>0.15089120370370371</c:v>
                </c:pt>
                <c:pt idx="12891">
                  <c:v>0.15090277777777777</c:v>
                </c:pt>
                <c:pt idx="12892">
                  <c:v>0.15090277777777777</c:v>
                </c:pt>
                <c:pt idx="12893">
                  <c:v>0.15091435185185184</c:v>
                </c:pt>
                <c:pt idx="12894">
                  <c:v>0.15092592592592594</c:v>
                </c:pt>
                <c:pt idx="12895">
                  <c:v>0.1509375</c:v>
                </c:pt>
                <c:pt idx="12896">
                  <c:v>0.15094907407407407</c:v>
                </c:pt>
                <c:pt idx="12897">
                  <c:v>0.15096064814814816</c:v>
                </c:pt>
                <c:pt idx="12898">
                  <c:v>0.1509722222222222</c:v>
                </c:pt>
                <c:pt idx="12899">
                  <c:v>0.1509837962962963</c:v>
                </c:pt>
                <c:pt idx="12900">
                  <c:v>0.15099537037037036</c:v>
                </c:pt>
                <c:pt idx="12901">
                  <c:v>0.15100694444444443</c:v>
                </c:pt>
                <c:pt idx="12902">
                  <c:v>0.15101851851851852</c:v>
                </c:pt>
                <c:pt idx="12903">
                  <c:v>0.15103009259259259</c:v>
                </c:pt>
                <c:pt idx="12904">
                  <c:v>0.15104166666666666</c:v>
                </c:pt>
                <c:pt idx="12905">
                  <c:v>0.15105324074074075</c:v>
                </c:pt>
                <c:pt idx="12906">
                  <c:v>0.15106481481481482</c:v>
                </c:pt>
                <c:pt idx="12907">
                  <c:v>0.15107638888888889</c:v>
                </c:pt>
                <c:pt idx="12908">
                  <c:v>0.15108796296296298</c:v>
                </c:pt>
                <c:pt idx="12909">
                  <c:v>0.15109953703703705</c:v>
                </c:pt>
                <c:pt idx="12910">
                  <c:v>0.15111111111111111</c:v>
                </c:pt>
                <c:pt idx="12911">
                  <c:v>0.15112268518518518</c:v>
                </c:pt>
                <c:pt idx="12912">
                  <c:v>0.15113425925925925</c:v>
                </c:pt>
                <c:pt idx="12913">
                  <c:v>0.15114583333333334</c:v>
                </c:pt>
                <c:pt idx="12914">
                  <c:v>0.15115740740740741</c:v>
                </c:pt>
                <c:pt idx="12915">
                  <c:v>0.15116898148148147</c:v>
                </c:pt>
                <c:pt idx="12916">
                  <c:v>0.15118055555555557</c:v>
                </c:pt>
                <c:pt idx="12917">
                  <c:v>0.15119212962962963</c:v>
                </c:pt>
                <c:pt idx="12918">
                  <c:v>0.1512037037037037</c:v>
                </c:pt>
                <c:pt idx="12919">
                  <c:v>0.15121527777777777</c:v>
                </c:pt>
                <c:pt idx="12920">
                  <c:v>0.15122685185185183</c:v>
                </c:pt>
                <c:pt idx="12921">
                  <c:v>0.15123842592592593</c:v>
                </c:pt>
                <c:pt idx="12922">
                  <c:v>0.15125</c:v>
                </c:pt>
                <c:pt idx="12923">
                  <c:v>0.15126157407407406</c:v>
                </c:pt>
                <c:pt idx="12924">
                  <c:v>0.15127314814814816</c:v>
                </c:pt>
                <c:pt idx="12925">
                  <c:v>0.15128472222222222</c:v>
                </c:pt>
                <c:pt idx="12926">
                  <c:v>0.15129629629629629</c:v>
                </c:pt>
                <c:pt idx="12927">
                  <c:v>0.15130787037037038</c:v>
                </c:pt>
                <c:pt idx="12928">
                  <c:v>0.15131944444444445</c:v>
                </c:pt>
                <c:pt idx="12929">
                  <c:v>0.15133101851851852</c:v>
                </c:pt>
                <c:pt idx="12930">
                  <c:v>0.15134259259259258</c:v>
                </c:pt>
                <c:pt idx="12931">
                  <c:v>0.15135416666666668</c:v>
                </c:pt>
                <c:pt idx="12932">
                  <c:v>0.15136574074074075</c:v>
                </c:pt>
                <c:pt idx="12933">
                  <c:v>0.15137731481481481</c:v>
                </c:pt>
                <c:pt idx="12934">
                  <c:v>0.15138888888888888</c:v>
                </c:pt>
                <c:pt idx="12935">
                  <c:v>0.15140046296296297</c:v>
                </c:pt>
                <c:pt idx="12936">
                  <c:v>0.15141203703703704</c:v>
                </c:pt>
                <c:pt idx="12937">
                  <c:v>0.15142361111111111</c:v>
                </c:pt>
                <c:pt idx="12938">
                  <c:v>0.1514351851851852</c:v>
                </c:pt>
                <c:pt idx="12939">
                  <c:v>0.15144675925925927</c:v>
                </c:pt>
                <c:pt idx="12940">
                  <c:v>0.15145833333333333</c:v>
                </c:pt>
                <c:pt idx="12941">
                  <c:v>0.1514699074074074</c:v>
                </c:pt>
                <c:pt idx="12942">
                  <c:v>0.15148148148148147</c:v>
                </c:pt>
                <c:pt idx="12943">
                  <c:v>0.15149305555555556</c:v>
                </c:pt>
                <c:pt idx="12944">
                  <c:v>0.15150462962962963</c:v>
                </c:pt>
                <c:pt idx="12945">
                  <c:v>0.15151620370370369</c:v>
                </c:pt>
                <c:pt idx="12946">
                  <c:v>0.15152777777777779</c:v>
                </c:pt>
                <c:pt idx="12947">
                  <c:v>0.15153935185185186</c:v>
                </c:pt>
                <c:pt idx="12948">
                  <c:v>0.15155092592592592</c:v>
                </c:pt>
                <c:pt idx="12949">
                  <c:v>0.15156250000000002</c:v>
                </c:pt>
                <c:pt idx="12950">
                  <c:v>0.15157407407407408</c:v>
                </c:pt>
                <c:pt idx="12951">
                  <c:v>0.15158564814814815</c:v>
                </c:pt>
                <c:pt idx="12952">
                  <c:v>0.15159722222222222</c:v>
                </c:pt>
                <c:pt idx="12953">
                  <c:v>0.15160879629629628</c:v>
                </c:pt>
                <c:pt idx="12954">
                  <c:v>0.15162037037037038</c:v>
                </c:pt>
                <c:pt idx="12955">
                  <c:v>0.15163194444444444</c:v>
                </c:pt>
                <c:pt idx="12956">
                  <c:v>0.15164351851851851</c:v>
                </c:pt>
                <c:pt idx="12957">
                  <c:v>0.15165509259259261</c:v>
                </c:pt>
                <c:pt idx="12958">
                  <c:v>0.15166666666666667</c:v>
                </c:pt>
                <c:pt idx="12959">
                  <c:v>0.15167824074074074</c:v>
                </c:pt>
                <c:pt idx="12960">
                  <c:v>0.15168981481481481</c:v>
                </c:pt>
                <c:pt idx="12961">
                  <c:v>0.15170138888888887</c:v>
                </c:pt>
                <c:pt idx="12962">
                  <c:v>0.15171296296296297</c:v>
                </c:pt>
                <c:pt idx="12963">
                  <c:v>0.15172453703703703</c:v>
                </c:pt>
                <c:pt idx="12964">
                  <c:v>0.1517361111111111</c:v>
                </c:pt>
                <c:pt idx="12965">
                  <c:v>0.15174768518518519</c:v>
                </c:pt>
                <c:pt idx="12966">
                  <c:v>0.15175925925925926</c:v>
                </c:pt>
                <c:pt idx="12967">
                  <c:v>0.15177083333333333</c:v>
                </c:pt>
                <c:pt idx="12968">
                  <c:v>0.15178240740740742</c:v>
                </c:pt>
                <c:pt idx="12969">
                  <c:v>0.15179398148148149</c:v>
                </c:pt>
                <c:pt idx="12970">
                  <c:v>0.15180555555555555</c:v>
                </c:pt>
                <c:pt idx="12971">
                  <c:v>0.15181712962962965</c:v>
                </c:pt>
                <c:pt idx="12972">
                  <c:v>0.15182870370370369</c:v>
                </c:pt>
                <c:pt idx="12973">
                  <c:v>0.15184027777777778</c:v>
                </c:pt>
                <c:pt idx="12974">
                  <c:v>0.15185185185185185</c:v>
                </c:pt>
                <c:pt idx="12975">
                  <c:v>0.15186342592592592</c:v>
                </c:pt>
                <c:pt idx="12976">
                  <c:v>0.15187500000000001</c:v>
                </c:pt>
                <c:pt idx="12977">
                  <c:v>0.15188657407407408</c:v>
                </c:pt>
                <c:pt idx="12978">
                  <c:v>0.15189814814814814</c:v>
                </c:pt>
                <c:pt idx="12979">
                  <c:v>0.15190972222222224</c:v>
                </c:pt>
                <c:pt idx="12980">
                  <c:v>0.15192129629629628</c:v>
                </c:pt>
                <c:pt idx="12981">
                  <c:v>0.15193287037037037</c:v>
                </c:pt>
                <c:pt idx="12982">
                  <c:v>0.15194444444444444</c:v>
                </c:pt>
                <c:pt idx="12983">
                  <c:v>0.1519560185185185</c:v>
                </c:pt>
                <c:pt idx="12984">
                  <c:v>0.1519675925925926</c:v>
                </c:pt>
                <c:pt idx="12985">
                  <c:v>0.15197916666666667</c:v>
                </c:pt>
                <c:pt idx="12986">
                  <c:v>0.15199074074074073</c:v>
                </c:pt>
                <c:pt idx="12987">
                  <c:v>0.15200231481481483</c:v>
                </c:pt>
                <c:pt idx="12988">
                  <c:v>0.15201388888888889</c:v>
                </c:pt>
                <c:pt idx="12989">
                  <c:v>0.15202546296296296</c:v>
                </c:pt>
                <c:pt idx="12990">
                  <c:v>0.15203703703703705</c:v>
                </c:pt>
                <c:pt idx="12991">
                  <c:v>0.15204861111111112</c:v>
                </c:pt>
                <c:pt idx="12992">
                  <c:v>0.15206018518518519</c:v>
                </c:pt>
                <c:pt idx="12993">
                  <c:v>0.15207175925925925</c:v>
                </c:pt>
                <c:pt idx="12994">
                  <c:v>0.15208333333333332</c:v>
                </c:pt>
                <c:pt idx="12995">
                  <c:v>0.15209490740740741</c:v>
                </c:pt>
                <c:pt idx="12996">
                  <c:v>0.15210648148148148</c:v>
                </c:pt>
                <c:pt idx="12997">
                  <c:v>0.15211805555555555</c:v>
                </c:pt>
                <c:pt idx="12998">
                  <c:v>0.15212962962962964</c:v>
                </c:pt>
                <c:pt idx="12999">
                  <c:v>0.15214120370370371</c:v>
                </c:pt>
                <c:pt idx="13000">
                  <c:v>0.15215277777777778</c:v>
                </c:pt>
                <c:pt idx="13001">
                  <c:v>0.15216435185185184</c:v>
                </c:pt>
                <c:pt idx="13002">
                  <c:v>0.15217592592592591</c:v>
                </c:pt>
                <c:pt idx="13003">
                  <c:v>0.1521875</c:v>
                </c:pt>
                <c:pt idx="13004">
                  <c:v>0.15219907407407407</c:v>
                </c:pt>
                <c:pt idx="13005">
                  <c:v>0.15221064814814814</c:v>
                </c:pt>
                <c:pt idx="13006">
                  <c:v>0.15222222222222223</c:v>
                </c:pt>
                <c:pt idx="13007">
                  <c:v>0.1522337962962963</c:v>
                </c:pt>
                <c:pt idx="13008">
                  <c:v>0.15224537037037036</c:v>
                </c:pt>
                <c:pt idx="13009">
                  <c:v>0.15225694444444446</c:v>
                </c:pt>
                <c:pt idx="13010">
                  <c:v>0.15226851851851853</c:v>
                </c:pt>
                <c:pt idx="13011">
                  <c:v>0.15228009259259259</c:v>
                </c:pt>
                <c:pt idx="13012">
                  <c:v>0.15229166666666666</c:v>
                </c:pt>
                <c:pt idx="13013">
                  <c:v>0.15230324074074075</c:v>
                </c:pt>
                <c:pt idx="13014">
                  <c:v>0.15231481481481482</c:v>
                </c:pt>
                <c:pt idx="13015">
                  <c:v>0.15232638888888889</c:v>
                </c:pt>
                <c:pt idx="13016">
                  <c:v>0.15233796296296295</c:v>
                </c:pt>
                <c:pt idx="13017">
                  <c:v>0.15234953703703705</c:v>
                </c:pt>
                <c:pt idx="13018">
                  <c:v>0.15236111111111111</c:v>
                </c:pt>
                <c:pt idx="13019">
                  <c:v>0.15237268518518518</c:v>
                </c:pt>
                <c:pt idx="13020">
                  <c:v>0.15238425925925925</c:v>
                </c:pt>
                <c:pt idx="13021">
                  <c:v>0.15239583333333334</c:v>
                </c:pt>
                <c:pt idx="13022">
                  <c:v>0.15240740740740741</c:v>
                </c:pt>
                <c:pt idx="13023">
                  <c:v>0.15241898148148147</c:v>
                </c:pt>
                <c:pt idx="13024">
                  <c:v>0.15243055555555554</c:v>
                </c:pt>
                <c:pt idx="13025">
                  <c:v>0.15244212962962964</c:v>
                </c:pt>
                <c:pt idx="13026">
                  <c:v>0.1524537037037037</c:v>
                </c:pt>
                <c:pt idx="13027">
                  <c:v>0.15246527777777777</c:v>
                </c:pt>
                <c:pt idx="13028">
                  <c:v>0.15247685185185186</c:v>
                </c:pt>
                <c:pt idx="13029">
                  <c:v>0.15248842592592593</c:v>
                </c:pt>
                <c:pt idx="13030">
                  <c:v>0.1525</c:v>
                </c:pt>
                <c:pt idx="13031">
                  <c:v>0.15251157407407409</c:v>
                </c:pt>
                <c:pt idx="13032">
                  <c:v>0.15252314814814816</c:v>
                </c:pt>
                <c:pt idx="13033">
                  <c:v>0.15253472222222222</c:v>
                </c:pt>
                <c:pt idx="13034">
                  <c:v>0.15254629629629629</c:v>
                </c:pt>
                <c:pt idx="13035">
                  <c:v>0.15255787037037036</c:v>
                </c:pt>
                <c:pt idx="13036">
                  <c:v>0.15256944444444445</c:v>
                </c:pt>
                <c:pt idx="13037">
                  <c:v>0.15258101851851852</c:v>
                </c:pt>
                <c:pt idx="13038">
                  <c:v>0.15259259259259259</c:v>
                </c:pt>
                <c:pt idx="13039">
                  <c:v>0.15260416666666668</c:v>
                </c:pt>
                <c:pt idx="13040">
                  <c:v>0.15261574074074075</c:v>
                </c:pt>
                <c:pt idx="13041">
                  <c:v>0.15262731481481481</c:v>
                </c:pt>
                <c:pt idx="13042">
                  <c:v>0.15263888888888888</c:v>
                </c:pt>
                <c:pt idx="13043">
                  <c:v>0.15265046296296295</c:v>
                </c:pt>
                <c:pt idx="13044">
                  <c:v>0.15266203703703704</c:v>
                </c:pt>
                <c:pt idx="13045">
                  <c:v>0.15267361111111111</c:v>
                </c:pt>
                <c:pt idx="13046">
                  <c:v>0.15268518518518517</c:v>
                </c:pt>
                <c:pt idx="13047">
                  <c:v>0.15269675925925927</c:v>
                </c:pt>
                <c:pt idx="13048">
                  <c:v>0.15270833333333333</c:v>
                </c:pt>
                <c:pt idx="13049">
                  <c:v>0.1527199074074074</c:v>
                </c:pt>
                <c:pt idx="13050">
                  <c:v>0.1527314814814815</c:v>
                </c:pt>
                <c:pt idx="13051">
                  <c:v>0.15274305555555556</c:v>
                </c:pt>
                <c:pt idx="13052">
                  <c:v>0.15275462962962963</c:v>
                </c:pt>
                <c:pt idx="13053">
                  <c:v>0.15276620370370372</c:v>
                </c:pt>
                <c:pt idx="13054">
                  <c:v>0.15277777777777776</c:v>
                </c:pt>
                <c:pt idx="13055">
                  <c:v>0.15278935185185186</c:v>
                </c:pt>
                <c:pt idx="13056">
                  <c:v>0.15280092592592592</c:v>
                </c:pt>
                <c:pt idx="13057">
                  <c:v>0.15281249999999999</c:v>
                </c:pt>
                <c:pt idx="13058">
                  <c:v>0.15282407407407408</c:v>
                </c:pt>
                <c:pt idx="13059">
                  <c:v>0.15283564814814815</c:v>
                </c:pt>
                <c:pt idx="13060">
                  <c:v>0.15284722222222222</c:v>
                </c:pt>
                <c:pt idx="13061">
                  <c:v>0.15285879629629631</c:v>
                </c:pt>
                <c:pt idx="13062">
                  <c:v>0.15287037037037035</c:v>
                </c:pt>
                <c:pt idx="13063">
                  <c:v>0.15288194444444445</c:v>
                </c:pt>
                <c:pt idx="13064">
                  <c:v>0.15289351851851851</c:v>
                </c:pt>
                <c:pt idx="13065">
                  <c:v>0.15290509259259258</c:v>
                </c:pt>
              </c:numCache>
            </c:numRef>
          </c:cat>
          <c:val>
            <c:numRef>
              <c:f>Sheet1!$D$1:$D$13066</c:f>
              <c:numCache>
                <c:formatCode>General</c:formatCode>
                <c:ptCount val="13066"/>
                <c:pt idx="0">
                  <c:v>400</c:v>
                </c:pt>
                <c:pt idx="1">
                  <c:v>400</c:v>
                </c:pt>
                <c:pt idx="2">
                  <c:v>411</c:v>
                </c:pt>
                <c:pt idx="3">
                  <c:v>410</c:v>
                </c:pt>
                <c:pt idx="4">
                  <c:v>401</c:v>
                </c:pt>
                <c:pt idx="5">
                  <c:v>406</c:v>
                </c:pt>
                <c:pt idx="6">
                  <c:v>400</c:v>
                </c:pt>
                <c:pt idx="7">
                  <c:v>405</c:v>
                </c:pt>
                <c:pt idx="8">
                  <c:v>400</c:v>
                </c:pt>
                <c:pt idx="9">
                  <c:v>405</c:v>
                </c:pt>
                <c:pt idx="10">
                  <c:v>401</c:v>
                </c:pt>
                <c:pt idx="11">
                  <c:v>401</c:v>
                </c:pt>
                <c:pt idx="12">
                  <c:v>400</c:v>
                </c:pt>
                <c:pt idx="13">
                  <c:v>406</c:v>
                </c:pt>
                <c:pt idx="14">
                  <c:v>400</c:v>
                </c:pt>
                <c:pt idx="15">
                  <c:v>400</c:v>
                </c:pt>
                <c:pt idx="16">
                  <c:v>409</c:v>
                </c:pt>
                <c:pt idx="17">
                  <c:v>400</c:v>
                </c:pt>
                <c:pt idx="18">
                  <c:v>400</c:v>
                </c:pt>
                <c:pt idx="19">
                  <c:v>408</c:v>
                </c:pt>
                <c:pt idx="20">
                  <c:v>408</c:v>
                </c:pt>
                <c:pt idx="21">
                  <c:v>400</c:v>
                </c:pt>
                <c:pt idx="22">
                  <c:v>411</c:v>
                </c:pt>
                <c:pt idx="23">
                  <c:v>402</c:v>
                </c:pt>
                <c:pt idx="24">
                  <c:v>423</c:v>
                </c:pt>
                <c:pt idx="25">
                  <c:v>400</c:v>
                </c:pt>
                <c:pt idx="26">
                  <c:v>402</c:v>
                </c:pt>
                <c:pt idx="27">
                  <c:v>400</c:v>
                </c:pt>
                <c:pt idx="28">
                  <c:v>400</c:v>
                </c:pt>
                <c:pt idx="29">
                  <c:v>402</c:v>
                </c:pt>
                <c:pt idx="30">
                  <c:v>400</c:v>
                </c:pt>
                <c:pt idx="31">
                  <c:v>417</c:v>
                </c:pt>
                <c:pt idx="32">
                  <c:v>409</c:v>
                </c:pt>
                <c:pt idx="33">
                  <c:v>408</c:v>
                </c:pt>
                <c:pt idx="34">
                  <c:v>405</c:v>
                </c:pt>
                <c:pt idx="35">
                  <c:v>400</c:v>
                </c:pt>
                <c:pt idx="36">
                  <c:v>414</c:v>
                </c:pt>
                <c:pt idx="37">
                  <c:v>401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403</c:v>
                </c:pt>
                <c:pt idx="42">
                  <c:v>408</c:v>
                </c:pt>
                <c:pt idx="43">
                  <c:v>403</c:v>
                </c:pt>
                <c:pt idx="44">
                  <c:v>400</c:v>
                </c:pt>
                <c:pt idx="45">
                  <c:v>400</c:v>
                </c:pt>
                <c:pt idx="46">
                  <c:v>406</c:v>
                </c:pt>
                <c:pt idx="47">
                  <c:v>409</c:v>
                </c:pt>
                <c:pt idx="48">
                  <c:v>400</c:v>
                </c:pt>
                <c:pt idx="49">
                  <c:v>403</c:v>
                </c:pt>
                <c:pt idx="50">
                  <c:v>400</c:v>
                </c:pt>
                <c:pt idx="51">
                  <c:v>411</c:v>
                </c:pt>
                <c:pt idx="52">
                  <c:v>400</c:v>
                </c:pt>
                <c:pt idx="53">
                  <c:v>411</c:v>
                </c:pt>
                <c:pt idx="54">
                  <c:v>407</c:v>
                </c:pt>
                <c:pt idx="55">
                  <c:v>410</c:v>
                </c:pt>
                <c:pt idx="56">
                  <c:v>406</c:v>
                </c:pt>
                <c:pt idx="57">
                  <c:v>410</c:v>
                </c:pt>
                <c:pt idx="58">
                  <c:v>402</c:v>
                </c:pt>
                <c:pt idx="59">
                  <c:v>402</c:v>
                </c:pt>
                <c:pt idx="60">
                  <c:v>407</c:v>
                </c:pt>
                <c:pt idx="61">
                  <c:v>400</c:v>
                </c:pt>
                <c:pt idx="62">
                  <c:v>400</c:v>
                </c:pt>
                <c:pt idx="63">
                  <c:v>407</c:v>
                </c:pt>
                <c:pt idx="64">
                  <c:v>400</c:v>
                </c:pt>
                <c:pt idx="65">
                  <c:v>405</c:v>
                </c:pt>
                <c:pt idx="66">
                  <c:v>413</c:v>
                </c:pt>
                <c:pt idx="67">
                  <c:v>402</c:v>
                </c:pt>
                <c:pt idx="68">
                  <c:v>402</c:v>
                </c:pt>
                <c:pt idx="69">
                  <c:v>400</c:v>
                </c:pt>
                <c:pt idx="70">
                  <c:v>413</c:v>
                </c:pt>
                <c:pt idx="71">
                  <c:v>413</c:v>
                </c:pt>
                <c:pt idx="72">
                  <c:v>406</c:v>
                </c:pt>
                <c:pt idx="73">
                  <c:v>409</c:v>
                </c:pt>
                <c:pt idx="74">
                  <c:v>403</c:v>
                </c:pt>
                <c:pt idx="75">
                  <c:v>409</c:v>
                </c:pt>
                <c:pt idx="76">
                  <c:v>400</c:v>
                </c:pt>
                <c:pt idx="77">
                  <c:v>409</c:v>
                </c:pt>
                <c:pt idx="78">
                  <c:v>400</c:v>
                </c:pt>
                <c:pt idx="79">
                  <c:v>400</c:v>
                </c:pt>
                <c:pt idx="80">
                  <c:v>413</c:v>
                </c:pt>
                <c:pt idx="81">
                  <c:v>409</c:v>
                </c:pt>
                <c:pt idx="82">
                  <c:v>409</c:v>
                </c:pt>
                <c:pt idx="83">
                  <c:v>406</c:v>
                </c:pt>
                <c:pt idx="84">
                  <c:v>400</c:v>
                </c:pt>
                <c:pt idx="85">
                  <c:v>401</c:v>
                </c:pt>
                <c:pt idx="86">
                  <c:v>406</c:v>
                </c:pt>
                <c:pt idx="87">
                  <c:v>400</c:v>
                </c:pt>
                <c:pt idx="88">
                  <c:v>405</c:v>
                </c:pt>
                <c:pt idx="89">
                  <c:v>400</c:v>
                </c:pt>
                <c:pt idx="90">
                  <c:v>411</c:v>
                </c:pt>
                <c:pt idx="91">
                  <c:v>408</c:v>
                </c:pt>
                <c:pt idx="92">
                  <c:v>407</c:v>
                </c:pt>
                <c:pt idx="93">
                  <c:v>408</c:v>
                </c:pt>
                <c:pt idx="94">
                  <c:v>400</c:v>
                </c:pt>
                <c:pt idx="95">
                  <c:v>402</c:v>
                </c:pt>
                <c:pt idx="96">
                  <c:v>400</c:v>
                </c:pt>
                <c:pt idx="97">
                  <c:v>408</c:v>
                </c:pt>
                <c:pt idx="98">
                  <c:v>400</c:v>
                </c:pt>
                <c:pt idx="99">
                  <c:v>408</c:v>
                </c:pt>
                <c:pt idx="100">
                  <c:v>405</c:v>
                </c:pt>
                <c:pt idx="101">
                  <c:v>406</c:v>
                </c:pt>
                <c:pt idx="102">
                  <c:v>401</c:v>
                </c:pt>
                <c:pt idx="103">
                  <c:v>405</c:v>
                </c:pt>
                <c:pt idx="104">
                  <c:v>413</c:v>
                </c:pt>
                <c:pt idx="105">
                  <c:v>400</c:v>
                </c:pt>
                <c:pt idx="106">
                  <c:v>400</c:v>
                </c:pt>
                <c:pt idx="107">
                  <c:v>409</c:v>
                </c:pt>
                <c:pt idx="108">
                  <c:v>403</c:v>
                </c:pt>
                <c:pt idx="109">
                  <c:v>400</c:v>
                </c:pt>
                <c:pt idx="110">
                  <c:v>406</c:v>
                </c:pt>
                <c:pt idx="111">
                  <c:v>400</c:v>
                </c:pt>
                <c:pt idx="112">
                  <c:v>413</c:v>
                </c:pt>
                <c:pt idx="113">
                  <c:v>407</c:v>
                </c:pt>
                <c:pt idx="114">
                  <c:v>408</c:v>
                </c:pt>
                <c:pt idx="115">
                  <c:v>400</c:v>
                </c:pt>
                <c:pt idx="116">
                  <c:v>400</c:v>
                </c:pt>
                <c:pt idx="117">
                  <c:v>417</c:v>
                </c:pt>
                <c:pt idx="118">
                  <c:v>407</c:v>
                </c:pt>
                <c:pt idx="119">
                  <c:v>414</c:v>
                </c:pt>
                <c:pt idx="120">
                  <c:v>407</c:v>
                </c:pt>
                <c:pt idx="121">
                  <c:v>407</c:v>
                </c:pt>
                <c:pt idx="122">
                  <c:v>407</c:v>
                </c:pt>
                <c:pt idx="123">
                  <c:v>400</c:v>
                </c:pt>
                <c:pt idx="124">
                  <c:v>403</c:v>
                </c:pt>
                <c:pt idx="125">
                  <c:v>403</c:v>
                </c:pt>
                <c:pt idx="126">
                  <c:v>400</c:v>
                </c:pt>
                <c:pt idx="127">
                  <c:v>411</c:v>
                </c:pt>
                <c:pt idx="128">
                  <c:v>400</c:v>
                </c:pt>
                <c:pt idx="129">
                  <c:v>401</c:v>
                </c:pt>
                <c:pt idx="130">
                  <c:v>411</c:v>
                </c:pt>
                <c:pt idx="131">
                  <c:v>407</c:v>
                </c:pt>
                <c:pt idx="132">
                  <c:v>410</c:v>
                </c:pt>
                <c:pt idx="133">
                  <c:v>400</c:v>
                </c:pt>
                <c:pt idx="134">
                  <c:v>409</c:v>
                </c:pt>
                <c:pt idx="135">
                  <c:v>402</c:v>
                </c:pt>
                <c:pt idx="136">
                  <c:v>403</c:v>
                </c:pt>
                <c:pt idx="137">
                  <c:v>408</c:v>
                </c:pt>
                <c:pt idx="138">
                  <c:v>417</c:v>
                </c:pt>
                <c:pt idx="139">
                  <c:v>400</c:v>
                </c:pt>
                <c:pt idx="140">
                  <c:v>400</c:v>
                </c:pt>
                <c:pt idx="141">
                  <c:v>403</c:v>
                </c:pt>
                <c:pt idx="142">
                  <c:v>400</c:v>
                </c:pt>
                <c:pt idx="143">
                  <c:v>401</c:v>
                </c:pt>
                <c:pt idx="144">
                  <c:v>403</c:v>
                </c:pt>
                <c:pt idx="145">
                  <c:v>401</c:v>
                </c:pt>
                <c:pt idx="146">
                  <c:v>400</c:v>
                </c:pt>
                <c:pt idx="147">
                  <c:v>408</c:v>
                </c:pt>
                <c:pt idx="148">
                  <c:v>400</c:v>
                </c:pt>
                <c:pt idx="149">
                  <c:v>408</c:v>
                </c:pt>
                <c:pt idx="150">
                  <c:v>400</c:v>
                </c:pt>
                <c:pt idx="151">
                  <c:v>401</c:v>
                </c:pt>
                <c:pt idx="152">
                  <c:v>409</c:v>
                </c:pt>
                <c:pt idx="153">
                  <c:v>400</c:v>
                </c:pt>
                <c:pt idx="154">
                  <c:v>406</c:v>
                </c:pt>
                <c:pt idx="155">
                  <c:v>400</c:v>
                </c:pt>
                <c:pt idx="156">
                  <c:v>403</c:v>
                </c:pt>
                <c:pt idx="157">
                  <c:v>403</c:v>
                </c:pt>
                <c:pt idx="158">
                  <c:v>408</c:v>
                </c:pt>
                <c:pt idx="159">
                  <c:v>408</c:v>
                </c:pt>
                <c:pt idx="160">
                  <c:v>407</c:v>
                </c:pt>
                <c:pt idx="161">
                  <c:v>423</c:v>
                </c:pt>
                <c:pt idx="162">
                  <c:v>400</c:v>
                </c:pt>
                <c:pt idx="163">
                  <c:v>403</c:v>
                </c:pt>
                <c:pt idx="164">
                  <c:v>409</c:v>
                </c:pt>
                <c:pt idx="165">
                  <c:v>413</c:v>
                </c:pt>
                <c:pt idx="166">
                  <c:v>400</c:v>
                </c:pt>
                <c:pt idx="167">
                  <c:v>400</c:v>
                </c:pt>
                <c:pt idx="168">
                  <c:v>403</c:v>
                </c:pt>
                <c:pt idx="169">
                  <c:v>408</c:v>
                </c:pt>
                <c:pt idx="170">
                  <c:v>400</c:v>
                </c:pt>
                <c:pt idx="171">
                  <c:v>410</c:v>
                </c:pt>
                <c:pt idx="172">
                  <c:v>406</c:v>
                </c:pt>
                <c:pt idx="173">
                  <c:v>402</c:v>
                </c:pt>
                <c:pt idx="174">
                  <c:v>410</c:v>
                </c:pt>
                <c:pt idx="175">
                  <c:v>401</c:v>
                </c:pt>
                <c:pt idx="176">
                  <c:v>400</c:v>
                </c:pt>
                <c:pt idx="177">
                  <c:v>400</c:v>
                </c:pt>
                <c:pt idx="178">
                  <c:v>401</c:v>
                </c:pt>
                <c:pt idx="179">
                  <c:v>400</c:v>
                </c:pt>
                <c:pt idx="180">
                  <c:v>408</c:v>
                </c:pt>
                <c:pt idx="181">
                  <c:v>408</c:v>
                </c:pt>
                <c:pt idx="182">
                  <c:v>406</c:v>
                </c:pt>
                <c:pt idx="183">
                  <c:v>403</c:v>
                </c:pt>
                <c:pt idx="184">
                  <c:v>408</c:v>
                </c:pt>
                <c:pt idx="185">
                  <c:v>406</c:v>
                </c:pt>
                <c:pt idx="186">
                  <c:v>403</c:v>
                </c:pt>
                <c:pt idx="187">
                  <c:v>406</c:v>
                </c:pt>
                <c:pt idx="188">
                  <c:v>403</c:v>
                </c:pt>
                <c:pt idx="189">
                  <c:v>400</c:v>
                </c:pt>
                <c:pt idx="190">
                  <c:v>400</c:v>
                </c:pt>
                <c:pt idx="191">
                  <c:v>405</c:v>
                </c:pt>
                <c:pt idx="192">
                  <c:v>400</c:v>
                </c:pt>
                <c:pt idx="193">
                  <c:v>408</c:v>
                </c:pt>
                <c:pt idx="194">
                  <c:v>400</c:v>
                </c:pt>
                <c:pt idx="195">
                  <c:v>416</c:v>
                </c:pt>
                <c:pt idx="196">
                  <c:v>400</c:v>
                </c:pt>
                <c:pt idx="197">
                  <c:v>400</c:v>
                </c:pt>
                <c:pt idx="198">
                  <c:v>410</c:v>
                </c:pt>
                <c:pt idx="199">
                  <c:v>400</c:v>
                </c:pt>
                <c:pt idx="200">
                  <c:v>410</c:v>
                </c:pt>
                <c:pt idx="201">
                  <c:v>400</c:v>
                </c:pt>
                <c:pt idx="202">
                  <c:v>407</c:v>
                </c:pt>
                <c:pt idx="203">
                  <c:v>405</c:v>
                </c:pt>
                <c:pt idx="204">
                  <c:v>405</c:v>
                </c:pt>
                <c:pt idx="205">
                  <c:v>410</c:v>
                </c:pt>
                <c:pt idx="206">
                  <c:v>407</c:v>
                </c:pt>
                <c:pt idx="207">
                  <c:v>410</c:v>
                </c:pt>
                <c:pt idx="208">
                  <c:v>400</c:v>
                </c:pt>
                <c:pt idx="209">
                  <c:v>402</c:v>
                </c:pt>
                <c:pt idx="210">
                  <c:v>400</c:v>
                </c:pt>
                <c:pt idx="211">
                  <c:v>400</c:v>
                </c:pt>
                <c:pt idx="212">
                  <c:v>401</c:v>
                </c:pt>
                <c:pt idx="213">
                  <c:v>400</c:v>
                </c:pt>
                <c:pt idx="214">
                  <c:v>410</c:v>
                </c:pt>
                <c:pt idx="215">
                  <c:v>417</c:v>
                </c:pt>
                <c:pt idx="216">
                  <c:v>414</c:v>
                </c:pt>
                <c:pt idx="217">
                  <c:v>414</c:v>
                </c:pt>
                <c:pt idx="218">
                  <c:v>405</c:v>
                </c:pt>
                <c:pt idx="219">
                  <c:v>405</c:v>
                </c:pt>
                <c:pt idx="220">
                  <c:v>405</c:v>
                </c:pt>
                <c:pt idx="221">
                  <c:v>405</c:v>
                </c:pt>
                <c:pt idx="222">
                  <c:v>410</c:v>
                </c:pt>
                <c:pt idx="223">
                  <c:v>400</c:v>
                </c:pt>
                <c:pt idx="224">
                  <c:v>407</c:v>
                </c:pt>
                <c:pt idx="225">
                  <c:v>400</c:v>
                </c:pt>
                <c:pt idx="226">
                  <c:v>418</c:v>
                </c:pt>
                <c:pt idx="227">
                  <c:v>405</c:v>
                </c:pt>
                <c:pt idx="228">
                  <c:v>414</c:v>
                </c:pt>
                <c:pt idx="229">
                  <c:v>427</c:v>
                </c:pt>
                <c:pt idx="230">
                  <c:v>403</c:v>
                </c:pt>
                <c:pt idx="231">
                  <c:v>414</c:v>
                </c:pt>
                <c:pt idx="232">
                  <c:v>405</c:v>
                </c:pt>
                <c:pt idx="233">
                  <c:v>411</c:v>
                </c:pt>
                <c:pt idx="234">
                  <c:v>402</c:v>
                </c:pt>
                <c:pt idx="235">
                  <c:v>402</c:v>
                </c:pt>
                <c:pt idx="236">
                  <c:v>405</c:v>
                </c:pt>
                <c:pt idx="237">
                  <c:v>405</c:v>
                </c:pt>
                <c:pt idx="238">
                  <c:v>402</c:v>
                </c:pt>
                <c:pt idx="239">
                  <c:v>403</c:v>
                </c:pt>
                <c:pt idx="240">
                  <c:v>400</c:v>
                </c:pt>
                <c:pt idx="241">
                  <c:v>402</c:v>
                </c:pt>
                <c:pt idx="242">
                  <c:v>411</c:v>
                </c:pt>
                <c:pt idx="243">
                  <c:v>400</c:v>
                </c:pt>
                <c:pt idx="244">
                  <c:v>405</c:v>
                </c:pt>
                <c:pt idx="245">
                  <c:v>400</c:v>
                </c:pt>
                <c:pt idx="246">
                  <c:v>408</c:v>
                </c:pt>
                <c:pt idx="247">
                  <c:v>401</c:v>
                </c:pt>
                <c:pt idx="248">
                  <c:v>406</c:v>
                </c:pt>
                <c:pt idx="249">
                  <c:v>408</c:v>
                </c:pt>
                <c:pt idx="250">
                  <c:v>400</c:v>
                </c:pt>
                <c:pt idx="251">
                  <c:v>400</c:v>
                </c:pt>
                <c:pt idx="252">
                  <c:v>401</c:v>
                </c:pt>
                <c:pt idx="253">
                  <c:v>408</c:v>
                </c:pt>
                <c:pt idx="254">
                  <c:v>401</c:v>
                </c:pt>
                <c:pt idx="255">
                  <c:v>400</c:v>
                </c:pt>
                <c:pt idx="256">
                  <c:v>403</c:v>
                </c:pt>
                <c:pt idx="257">
                  <c:v>400</c:v>
                </c:pt>
                <c:pt idx="258">
                  <c:v>400</c:v>
                </c:pt>
                <c:pt idx="259">
                  <c:v>405</c:v>
                </c:pt>
                <c:pt idx="260">
                  <c:v>405</c:v>
                </c:pt>
                <c:pt idx="261">
                  <c:v>400</c:v>
                </c:pt>
                <c:pt idx="262">
                  <c:v>503</c:v>
                </c:pt>
                <c:pt idx="263">
                  <c:v>539</c:v>
                </c:pt>
                <c:pt idx="264">
                  <c:v>526</c:v>
                </c:pt>
                <c:pt idx="265">
                  <c:v>515</c:v>
                </c:pt>
                <c:pt idx="266">
                  <c:v>526</c:v>
                </c:pt>
                <c:pt idx="267">
                  <c:v>515</c:v>
                </c:pt>
                <c:pt idx="268">
                  <c:v>520</c:v>
                </c:pt>
                <c:pt idx="269">
                  <c:v>515</c:v>
                </c:pt>
                <c:pt idx="270">
                  <c:v>539</c:v>
                </c:pt>
                <c:pt idx="271">
                  <c:v>515</c:v>
                </c:pt>
                <c:pt idx="272">
                  <c:v>520</c:v>
                </c:pt>
                <c:pt idx="273">
                  <c:v>515</c:v>
                </c:pt>
                <c:pt idx="274">
                  <c:v>520</c:v>
                </c:pt>
                <c:pt idx="275">
                  <c:v>526</c:v>
                </c:pt>
                <c:pt idx="276">
                  <c:v>520</c:v>
                </c:pt>
                <c:pt idx="277">
                  <c:v>520</c:v>
                </c:pt>
                <c:pt idx="278">
                  <c:v>515</c:v>
                </c:pt>
                <c:pt idx="279">
                  <c:v>500</c:v>
                </c:pt>
                <c:pt idx="280">
                  <c:v>515</c:v>
                </c:pt>
                <c:pt idx="281">
                  <c:v>526</c:v>
                </c:pt>
                <c:pt idx="282">
                  <c:v>515</c:v>
                </c:pt>
                <c:pt idx="283">
                  <c:v>531</c:v>
                </c:pt>
                <c:pt idx="284">
                  <c:v>500</c:v>
                </c:pt>
                <c:pt idx="285">
                  <c:v>520</c:v>
                </c:pt>
                <c:pt idx="286">
                  <c:v>531</c:v>
                </c:pt>
                <c:pt idx="287">
                  <c:v>520</c:v>
                </c:pt>
                <c:pt idx="288">
                  <c:v>520</c:v>
                </c:pt>
                <c:pt idx="289">
                  <c:v>492</c:v>
                </c:pt>
                <c:pt idx="290">
                  <c:v>520</c:v>
                </c:pt>
                <c:pt idx="291">
                  <c:v>492</c:v>
                </c:pt>
                <c:pt idx="292">
                  <c:v>503</c:v>
                </c:pt>
                <c:pt idx="293">
                  <c:v>503</c:v>
                </c:pt>
                <c:pt idx="294">
                  <c:v>515</c:v>
                </c:pt>
                <c:pt idx="295">
                  <c:v>520</c:v>
                </c:pt>
                <c:pt idx="296">
                  <c:v>481</c:v>
                </c:pt>
                <c:pt idx="297">
                  <c:v>503</c:v>
                </c:pt>
                <c:pt idx="298">
                  <c:v>503</c:v>
                </c:pt>
                <c:pt idx="299">
                  <c:v>515</c:v>
                </c:pt>
                <c:pt idx="300">
                  <c:v>500</c:v>
                </c:pt>
                <c:pt idx="301">
                  <c:v>495</c:v>
                </c:pt>
                <c:pt idx="302">
                  <c:v>495</c:v>
                </c:pt>
                <c:pt idx="303">
                  <c:v>503</c:v>
                </c:pt>
                <c:pt idx="304">
                  <c:v>492</c:v>
                </c:pt>
                <c:pt idx="305">
                  <c:v>495</c:v>
                </c:pt>
                <c:pt idx="306">
                  <c:v>483</c:v>
                </c:pt>
                <c:pt idx="307">
                  <c:v>495</c:v>
                </c:pt>
                <c:pt idx="308">
                  <c:v>483</c:v>
                </c:pt>
                <c:pt idx="309">
                  <c:v>495</c:v>
                </c:pt>
                <c:pt idx="310">
                  <c:v>495</c:v>
                </c:pt>
                <c:pt idx="311">
                  <c:v>481</c:v>
                </c:pt>
                <c:pt idx="312">
                  <c:v>492</c:v>
                </c:pt>
                <c:pt idx="313">
                  <c:v>470</c:v>
                </c:pt>
                <c:pt idx="314">
                  <c:v>483</c:v>
                </c:pt>
                <c:pt idx="315">
                  <c:v>476</c:v>
                </c:pt>
                <c:pt idx="316">
                  <c:v>483</c:v>
                </c:pt>
                <c:pt idx="317">
                  <c:v>483</c:v>
                </c:pt>
                <c:pt idx="318">
                  <c:v>481</c:v>
                </c:pt>
                <c:pt idx="319">
                  <c:v>481</c:v>
                </c:pt>
                <c:pt idx="320">
                  <c:v>481</c:v>
                </c:pt>
                <c:pt idx="321">
                  <c:v>495</c:v>
                </c:pt>
                <c:pt idx="322">
                  <c:v>476</c:v>
                </c:pt>
                <c:pt idx="323">
                  <c:v>476</c:v>
                </c:pt>
                <c:pt idx="324">
                  <c:v>481</c:v>
                </c:pt>
                <c:pt idx="325">
                  <c:v>483</c:v>
                </c:pt>
                <c:pt idx="326">
                  <c:v>481</c:v>
                </c:pt>
                <c:pt idx="327">
                  <c:v>483</c:v>
                </c:pt>
                <c:pt idx="328">
                  <c:v>481</c:v>
                </c:pt>
                <c:pt idx="329">
                  <c:v>481</c:v>
                </c:pt>
                <c:pt idx="330">
                  <c:v>476</c:v>
                </c:pt>
                <c:pt idx="331">
                  <c:v>476</c:v>
                </c:pt>
                <c:pt idx="332">
                  <c:v>492</c:v>
                </c:pt>
                <c:pt idx="333">
                  <c:v>455</c:v>
                </c:pt>
                <c:pt idx="334">
                  <c:v>492</c:v>
                </c:pt>
                <c:pt idx="335">
                  <c:v>470</c:v>
                </c:pt>
                <c:pt idx="336">
                  <c:v>476</c:v>
                </c:pt>
                <c:pt idx="337">
                  <c:v>470</c:v>
                </c:pt>
                <c:pt idx="338">
                  <c:v>464</c:v>
                </c:pt>
                <c:pt idx="339">
                  <c:v>470</c:v>
                </c:pt>
                <c:pt idx="340">
                  <c:v>470</c:v>
                </c:pt>
                <c:pt idx="341">
                  <c:v>476</c:v>
                </c:pt>
                <c:pt idx="342">
                  <c:v>470</c:v>
                </c:pt>
                <c:pt idx="343">
                  <c:v>464</c:v>
                </c:pt>
                <c:pt idx="344">
                  <c:v>464</c:v>
                </c:pt>
                <c:pt idx="345">
                  <c:v>476</c:v>
                </c:pt>
                <c:pt idx="346">
                  <c:v>455</c:v>
                </c:pt>
                <c:pt idx="347">
                  <c:v>470</c:v>
                </c:pt>
                <c:pt idx="348">
                  <c:v>455</c:v>
                </c:pt>
                <c:pt idx="349">
                  <c:v>470</c:v>
                </c:pt>
                <c:pt idx="350">
                  <c:v>446</c:v>
                </c:pt>
                <c:pt idx="351">
                  <c:v>464</c:v>
                </c:pt>
                <c:pt idx="352">
                  <c:v>460</c:v>
                </c:pt>
                <c:pt idx="353">
                  <c:v>464</c:v>
                </c:pt>
                <c:pt idx="354">
                  <c:v>464</c:v>
                </c:pt>
                <c:pt idx="355">
                  <c:v>460</c:v>
                </c:pt>
                <c:pt idx="356">
                  <c:v>460</c:v>
                </c:pt>
                <c:pt idx="357">
                  <c:v>460</c:v>
                </c:pt>
                <c:pt idx="358">
                  <c:v>470</c:v>
                </c:pt>
                <c:pt idx="359">
                  <c:v>455</c:v>
                </c:pt>
                <c:pt idx="360">
                  <c:v>460</c:v>
                </c:pt>
                <c:pt idx="361">
                  <c:v>451</c:v>
                </c:pt>
                <c:pt idx="362">
                  <c:v>460</c:v>
                </c:pt>
                <c:pt idx="363">
                  <c:v>451</c:v>
                </c:pt>
                <c:pt idx="364">
                  <c:v>470</c:v>
                </c:pt>
                <c:pt idx="365">
                  <c:v>451</c:v>
                </c:pt>
                <c:pt idx="366">
                  <c:v>483</c:v>
                </c:pt>
                <c:pt idx="367">
                  <c:v>460</c:v>
                </c:pt>
                <c:pt idx="368">
                  <c:v>451</c:v>
                </c:pt>
                <c:pt idx="369">
                  <c:v>455</c:v>
                </c:pt>
                <c:pt idx="370">
                  <c:v>446</c:v>
                </c:pt>
                <c:pt idx="371">
                  <c:v>460</c:v>
                </c:pt>
                <c:pt idx="372">
                  <c:v>442</c:v>
                </c:pt>
                <c:pt idx="373">
                  <c:v>460</c:v>
                </c:pt>
                <c:pt idx="374">
                  <c:v>451</c:v>
                </c:pt>
                <c:pt idx="375">
                  <c:v>460</c:v>
                </c:pt>
                <c:pt idx="376">
                  <c:v>455</c:v>
                </c:pt>
                <c:pt idx="377">
                  <c:v>446</c:v>
                </c:pt>
                <c:pt idx="378">
                  <c:v>464</c:v>
                </c:pt>
                <c:pt idx="379">
                  <c:v>446</c:v>
                </c:pt>
                <c:pt idx="380">
                  <c:v>455</c:v>
                </c:pt>
                <c:pt idx="381">
                  <c:v>446</c:v>
                </c:pt>
                <c:pt idx="382">
                  <c:v>460</c:v>
                </c:pt>
                <c:pt idx="383">
                  <c:v>678</c:v>
                </c:pt>
                <c:pt idx="384">
                  <c:v>446</c:v>
                </c:pt>
                <c:pt idx="385">
                  <c:v>460</c:v>
                </c:pt>
                <c:pt idx="386">
                  <c:v>464</c:v>
                </c:pt>
                <c:pt idx="387">
                  <c:v>451</c:v>
                </c:pt>
                <c:pt idx="388">
                  <c:v>464</c:v>
                </c:pt>
                <c:pt idx="389">
                  <c:v>464</c:v>
                </c:pt>
                <c:pt idx="390">
                  <c:v>451</c:v>
                </c:pt>
                <c:pt idx="391">
                  <c:v>464</c:v>
                </c:pt>
                <c:pt idx="392">
                  <c:v>460</c:v>
                </c:pt>
                <c:pt idx="393">
                  <c:v>476</c:v>
                </c:pt>
                <c:pt idx="394">
                  <c:v>446</c:v>
                </c:pt>
                <c:pt idx="395">
                  <c:v>481</c:v>
                </c:pt>
                <c:pt idx="396">
                  <c:v>455</c:v>
                </c:pt>
                <c:pt idx="397">
                  <c:v>464</c:v>
                </c:pt>
                <c:pt idx="398">
                  <c:v>460</c:v>
                </c:pt>
                <c:pt idx="399">
                  <c:v>460</c:v>
                </c:pt>
                <c:pt idx="400">
                  <c:v>483</c:v>
                </c:pt>
                <c:pt idx="401">
                  <c:v>476</c:v>
                </c:pt>
                <c:pt idx="402">
                  <c:v>470</c:v>
                </c:pt>
                <c:pt idx="403">
                  <c:v>460</c:v>
                </c:pt>
                <c:pt idx="404">
                  <c:v>470</c:v>
                </c:pt>
                <c:pt idx="405">
                  <c:v>464</c:v>
                </c:pt>
                <c:pt idx="406">
                  <c:v>476</c:v>
                </c:pt>
                <c:pt idx="407">
                  <c:v>460</c:v>
                </c:pt>
                <c:pt idx="408">
                  <c:v>470</c:v>
                </c:pt>
                <c:pt idx="409">
                  <c:v>455</c:v>
                </c:pt>
                <c:pt idx="410">
                  <c:v>464</c:v>
                </c:pt>
                <c:pt idx="411">
                  <c:v>640</c:v>
                </c:pt>
                <c:pt idx="412">
                  <c:v>476</c:v>
                </c:pt>
                <c:pt idx="413">
                  <c:v>464</c:v>
                </c:pt>
                <c:pt idx="414">
                  <c:v>470</c:v>
                </c:pt>
                <c:pt idx="415">
                  <c:v>481</c:v>
                </c:pt>
                <c:pt idx="416">
                  <c:v>476</c:v>
                </c:pt>
                <c:pt idx="417">
                  <c:v>470</c:v>
                </c:pt>
                <c:pt idx="418">
                  <c:v>460</c:v>
                </c:pt>
                <c:pt idx="419">
                  <c:v>470</c:v>
                </c:pt>
                <c:pt idx="420">
                  <c:v>470</c:v>
                </c:pt>
                <c:pt idx="421">
                  <c:v>470</c:v>
                </c:pt>
                <c:pt idx="422">
                  <c:v>464</c:v>
                </c:pt>
                <c:pt idx="423">
                  <c:v>464</c:v>
                </c:pt>
                <c:pt idx="424">
                  <c:v>470</c:v>
                </c:pt>
                <c:pt idx="425">
                  <c:v>464</c:v>
                </c:pt>
                <c:pt idx="426">
                  <c:v>464</c:v>
                </c:pt>
                <c:pt idx="427">
                  <c:v>460</c:v>
                </c:pt>
                <c:pt idx="428">
                  <c:v>460</c:v>
                </c:pt>
                <c:pt idx="429">
                  <c:v>464</c:v>
                </c:pt>
                <c:pt idx="430">
                  <c:v>460</c:v>
                </c:pt>
                <c:pt idx="431">
                  <c:v>460</c:v>
                </c:pt>
                <c:pt idx="432">
                  <c:v>460</c:v>
                </c:pt>
                <c:pt idx="433">
                  <c:v>460</c:v>
                </c:pt>
                <c:pt idx="434">
                  <c:v>483</c:v>
                </c:pt>
                <c:pt idx="435">
                  <c:v>446</c:v>
                </c:pt>
                <c:pt idx="436">
                  <c:v>464</c:v>
                </c:pt>
                <c:pt idx="437">
                  <c:v>460</c:v>
                </c:pt>
                <c:pt idx="438">
                  <c:v>455</c:v>
                </c:pt>
                <c:pt idx="439">
                  <c:v>460</c:v>
                </c:pt>
                <c:pt idx="440">
                  <c:v>455</c:v>
                </c:pt>
                <c:pt idx="441">
                  <c:v>460</c:v>
                </c:pt>
                <c:pt idx="442">
                  <c:v>464</c:v>
                </c:pt>
                <c:pt idx="443">
                  <c:v>464</c:v>
                </c:pt>
                <c:pt idx="444">
                  <c:v>455</c:v>
                </c:pt>
                <c:pt idx="445">
                  <c:v>455</c:v>
                </c:pt>
                <c:pt idx="446">
                  <c:v>470</c:v>
                </c:pt>
                <c:pt idx="447">
                  <c:v>451</c:v>
                </c:pt>
                <c:pt idx="448">
                  <c:v>460</c:v>
                </c:pt>
                <c:pt idx="449">
                  <c:v>451</c:v>
                </c:pt>
                <c:pt idx="450">
                  <c:v>460</c:v>
                </c:pt>
                <c:pt idx="451">
                  <c:v>451</c:v>
                </c:pt>
                <c:pt idx="452">
                  <c:v>451</c:v>
                </c:pt>
                <c:pt idx="453">
                  <c:v>451</c:v>
                </c:pt>
                <c:pt idx="454">
                  <c:v>460</c:v>
                </c:pt>
                <c:pt idx="455">
                  <c:v>446</c:v>
                </c:pt>
                <c:pt idx="456">
                  <c:v>460</c:v>
                </c:pt>
                <c:pt idx="457">
                  <c:v>464</c:v>
                </c:pt>
                <c:pt idx="458">
                  <c:v>451</c:v>
                </c:pt>
                <c:pt idx="459">
                  <c:v>460</c:v>
                </c:pt>
                <c:pt idx="460">
                  <c:v>460</c:v>
                </c:pt>
                <c:pt idx="461">
                  <c:v>446</c:v>
                </c:pt>
                <c:pt idx="462">
                  <c:v>455</c:v>
                </c:pt>
                <c:pt idx="463">
                  <c:v>455</c:v>
                </c:pt>
                <c:pt idx="464">
                  <c:v>451</c:v>
                </c:pt>
                <c:pt idx="465">
                  <c:v>455</c:v>
                </c:pt>
                <c:pt idx="466">
                  <c:v>460</c:v>
                </c:pt>
                <c:pt idx="467">
                  <c:v>455</c:v>
                </c:pt>
                <c:pt idx="468">
                  <c:v>455</c:v>
                </c:pt>
                <c:pt idx="469">
                  <c:v>451</c:v>
                </c:pt>
                <c:pt idx="470">
                  <c:v>460</c:v>
                </c:pt>
                <c:pt idx="471">
                  <c:v>446</c:v>
                </c:pt>
                <c:pt idx="472">
                  <c:v>451</c:v>
                </c:pt>
                <c:pt idx="473">
                  <c:v>451</c:v>
                </c:pt>
                <c:pt idx="474">
                  <c:v>455</c:v>
                </c:pt>
                <c:pt idx="475">
                  <c:v>446</c:v>
                </c:pt>
                <c:pt idx="476">
                  <c:v>455</c:v>
                </c:pt>
                <c:pt idx="477">
                  <c:v>446</c:v>
                </c:pt>
                <c:pt idx="478">
                  <c:v>455</c:v>
                </c:pt>
                <c:pt idx="479">
                  <c:v>427</c:v>
                </c:pt>
                <c:pt idx="480">
                  <c:v>460</c:v>
                </c:pt>
                <c:pt idx="481">
                  <c:v>442</c:v>
                </c:pt>
                <c:pt idx="482">
                  <c:v>446</c:v>
                </c:pt>
                <c:pt idx="483">
                  <c:v>446</c:v>
                </c:pt>
                <c:pt idx="484">
                  <c:v>442</c:v>
                </c:pt>
                <c:pt idx="485">
                  <c:v>442</c:v>
                </c:pt>
                <c:pt idx="486">
                  <c:v>446</c:v>
                </c:pt>
                <c:pt idx="487">
                  <c:v>446</c:v>
                </c:pt>
                <c:pt idx="488">
                  <c:v>442</c:v>
                </c:pt>
                <c:pt idx="489">
                  <c:v>436</c:v>
                </c:pt>
                <c:pt idx="490">
                  <c:v>436</c:v>
                </c:pt>
                <c:pt idx="491">
                  <c:v>427</c:v>
                </c:pt>
                <c:pt idx="492">
                  <c:v>442</c:v>
                </c:pt>
                <c:pt idx="493">
                  <c:v>442</c:v>
                </c:pt>
                <c:pt idx="494">
                  <c:v>442</c:v>
                </c:pt>
                <c:pt idx="495">
                  <c:v>432</c:v>
                </c:pt>
                <c:pt idx="496">
                  <c:v>418</c:v>
                </c:pt>
                <c:pt idx="497">
                  <c:v>432</c:v>
                </c:pt>
                <c:pt idx="498">
                  <c:v>436</c:v>
                </c:pt>
                <c:pt idx="499">
                  <c:v>432</c:v>
                </c:pt>
                <c:pt idx="500">
                  <c:v>442</c:v>
                </c:pt>
                <c:pt idx="501">
                  <c:v>432</c:v>
                </c:pt>
                <c:pt idx="502">
                  <c:v>432</c:v>
                </c:pt>
                <c:pt idx="503">
                  <c:v>460</c:v>
                </c:pt>
                <c:pt idx="504">
                  <c:v>432</c:v>
                </c:pt>
                <c:pt idx="505">
                  <c:v>442</c:v>
                </c:pt>
                <c:pt idx="506">
                  <c:v>421</c:v>
                </c:pt>
                <c:pt idx="507">
                  <c:v>436</c:v>
                </c:pt>
                <c:pt idx="508">
                  <c:v>432</c:v>
                </c:pt>
                <c:pt idx="509">
                  <c:v>436</c:v>
                </c:pt>
                <c:pt idx="510">
                  <c:v>432</c:v>
                </c:pt>
                <c:pt idx="511">
                  <c:v>432</c:v>
                </c:pt>
                <c:pt idx="512">
                  <c:v>432</c:v>
                </c:pt>
                <c:pt idx="513">
                  <c:v>421</c:v>
                </c:pt>
                <c:pt idx="514">
                  <c:v>432</c:v>
                </c:pt>
                <c:pt idx="515">
                  <c:v>427</c:v>
                </c:pt>
                <c:pt idx="516">
                  <c:v>436</c:v>
                </c:pt>
                <c:pt idx="517">
                  <c:v>432</c:v>
                </c:pt>
                <c:pt idx="518">
                  <c:v>421</c:v>
                </c:pt>
                <c:pt idx="519">
                  <c:v>421</c:v>
                </c:pt>
                <c:pt idx="520">
                  <c:v>427</c:v>
                </c:pt>
                <c:pt idx="521">
                  <c:v>418</c:v>
                </c:pt>
                <c:pt idx="522">
                  <c:v>418</c:v>
                </c:pt>
                <c:pt idx="523">
                  <c:v>401</c:v>
                </c:pt>
                <c:pt idx="524">
                  <c:v>418</c:v>
                </c:pt>
                <c:pt idx="525">
                  <c:v>414</c:v>
                </c:pt>
                <c:pt idx="526">
                  <c:v>414</c:v>
                </c:pt>
                <c:pt idx="527">
                  <c:v>421</c:v>
                </c:pt>
                <c:pt idx="528">
                  <c:v>400</c:v>
                </c:pt>
                <c:pt idx="529">
                  <c:v>417</c:v>
                </c:pt>
                <c:pt idx="530">
                  <c:v>405</c:v>
                </c:pt>
                <c:pt idx="531">
                  <c:v>417</c:v>
                </c:pt>
                <c:pt idx="532">
                  <c:v>409</c:v>
                </c:pt>
                <c:pt idx="533">
                  <c:v>409</c:v>
                </c:pt>
                <c:pt idx="534">
                  <c:v>417</c:v>
                </c:pt>
                <c:pt idx="535">
                  <c:v>409</c:v>
                </c:pt>
                <c:pt idx="536">
                  <c:v>409</c:v>
                </c:pt>
                <c:pt idx="537">
                  <c:v>417</c:v>
                </c:pt>
                <c:pt idx="538">
                  <c:v>422</c:v>
                </c:pt>
                <c:pt idx="539">
                  <c:v>409</c:v>
                </c:pt>
                <c:pt idx="540">
                  <c:v>400</c:v>
                </c:pt>
                <c:pt idx="541">
                  <c:v>409</c:v>
                </c:pt>
                <c:pt idx="542">
                  <c:v>417</c:v>
                </c:pt>
                <c:pt idx="543">
                  <c:v>414</c:v>
                </c:pt>
                <c:pt idx="544">
                  <c:v>433</c:v>
                </c:pt>
                <c:pt idx="545">
                  <c:v>409</c:v>
                </c:pt>
                <c:pt idx="546">
                  <c:v>422</c:v>
                </c:pt>
                <c:pt idx="547">
                  <c:v>417</c:v>
                </c:pt>
                <c:pt idx="548">
                  <c:v>487</c:v>
                </c:pt>
                <c:pt idx="549">
                  <c:v>414</c:v>
                </c:pt>
                <c:pt idx="550">
                  <c:v>417</c:v>
                </c:pt>
                <c:pt idx="551">
                  <c:v>409</c:v>
                </c:pt>
                <c:pt idx="552">
                  <c:v>405</c:v>
                </c:pt>
                <c:pt idx="553">
                  <c:v>405</c:v>
                </c:pt>
                <c:pt idx="554">
                  <c:v>414</c:v>
                </c:pt>
                <c:pt idx="555">
                  <c:v>611</c:v>
                </c:pt>
                <c:pt idx="556">
                  <c:v>405</c:v>
                </c:pt>
                <c:pt idx="557">
                  <c:v>405</c:v>
                </c:pt>
                <c:pt idx="558">
                  <c:v>409</c:v>
                </c:pt>
                <c:pt idx="559">
                  <c:v>433</c:v>
                </c:pt>
                <c:pt idx="560">
                  <c:v>405</c:v>
                </c:pt>
                <c:pt idx="561">
                  <c:v>414</c:v>
                </c:pt>
                <c:pt idx="562">
                  <c:v>405</c:v>
                </c:pt>
                <c:pt idx="563">
                  <c:v>414</c:v>
                </c:pt>
                <c:pt idx="564">
                  <c:v>400</c:v>
                </c:pt>
                <c:pt idx="565">
                  <c:v>414</c:v>
                </c:pt>
                <c:pt idx="566">
                  <c:v>405</c:v>
                </c:pt>
                <c:pt idx="567">
                  <c:v>409</c:v>
                </c:pt>
                <c:pt idx="568">
                  <c:v>409</c:v>
                </c:pt>
                <c:pt idx="569">
                  <c:v>409</c:v>
                </c:pt>
                <c:pt idx="570">
                  <c:v>405</c:v>
                </c:pt>
                <c:pt idx="571">
                  <c:v>405</c:v>
                </c:pt>
                <c:pt idx="572">
                  <c:v>409</c:v>
                </c:pt>
                <c:pt idx="573">
                  <c:v>400</c:v>
                </c:pt>
                <c:pt idx="574">
                  <c:v>403</c:v>
                </c:pt>
                <c:pt idx="575">
                  <c:v>403</c:v>
                </c:pt>
                <c:pt idx="576">
                  <c:v>403</c:v>
                </c:pt>
                <c:pt idx="577">
                  <c:v>400</c:v>
                </c:pt>
                <c:pt idx="578">
                  <c:v>408</c:v>
                </c:pt>
                <c:pt idx="579">
                  <c:v>400</c:v>
                </c:pt>
                <c:pt idx="580">
                  <c:v>400</c:v>
                </c:pt>
                <c:pt idx="581">
                  <c:v>400</c:v>
                </c:pt>
                <c:pt idx="582">
                  <c:v>434</c:v>
                </c:pt>
                <c:pt idx="583">
                  <c:v>410</c:v>
                </c:pt>
                <c:pt idx="584">
                  <c:v>400</c:v>
                </c:pt>
                <c:pt idx="585">
                  <c:v>409</c:v>
                </c:pt>
                <c:pt idx="586">
                  <c:v>400</c:v>
                </c:pt>
                <c:pt idx="587">
                  <c:v>409</c:v>
                </c:pt>
                <c:pt idx="588">
                  <c:v>400</c:v>
                </c:pt>
                <c:pt idx="589">
                  <c:v>411</c:v>
                </c:pt>
                <c:pt idx="590">
                  <c:v>400</c:v>
                </c:pt>
                <c:pt idx="591">
                  <c:v>408</c:v>
                </c:pt>
                <c:pt idx="592">
                  <c:v>400</c:v>
                </c:pt>
                <c:pt idx="593">
                  <c:v>403</c:v>
                </c:pt>
                <c:pt idx="594">
                  <c:v>408</c:v>
                </c:pt>
                <c:pt idx="595">
                  <c:v>403</c:v>
                </c:pt>
                <c:pt idx="596">
                  <c:v>403</c:v>
                </c:pt>
                <c:pt idx="597">
                  <c:v>408</c:v>
                </c:pt>
                <c:pt idx="598">
                  <c:v>403</c:v>
                </c:pt>
                <c:pt idx="599">
                  <c:v>408</c:v>
                </c:pt>
                <c:pt idx="600">
                  <c:v>408</c:v>
                </c:pt>
                <c:pt idx="601">
                  <c:v>400</c:v>
                </c:pt>
                <c:pt idx="602">
                  <c:v>413</c:v>
                </c:pt>
                <c:pt idx="603">
                  <c:v>400</c:v>
                </c:pt>
                <c:pt idx="604">
                  <c:v>413</c:v>
                </c:pt>
                <c:pt idx="605">
                  <c:v>400</c:v>
                </c:pt>
                <c:pt idx="606">
                  <c:v>411</c:v>
                </c:pt>
                <c:pt idx="607">
                  <c:v>411</c:v>
                </c:pt>
                <c:pt idx="608">
                  <c:v>408</c:v>
                </c:pt>
                <c:pt idx="609">
                  <c:v>411</c:v>
                </c:pt>
                <c:pt idx="610">
                  <c:v>400</c:v>
                </c:pt>
                <c:pt idx="611">
                  <c:v>400</c:v>
                </c:pt>
                <c:pt idx="612">
                  <c:v>408</c:v>
                </c:pt>
                <c:pt idx="613">
                  <c:v>403</c:v>
                </c:pt>
                <c:pt idx="614">
                  <c:v>408</c:v>
                </c:pt>
                <c:pt idx="615">
                  <c:v>400</c:v>
                </c:pt>
                <c:pt idx="616">
                  <c:v>421</c:v>
                </c:pt>
                <c:pt idx="617">
                  <c:v>408</c:v>
                </c:pt>
                <c:pt idx="618">
                  <c:v>408</c:v>
                </c:pt>
                <c:pt idx="619">
                  <c:v>408</c:v>
                </c:pt>
                <c:pt idx="620">
                  <c:v>403</c:v>
                </c:pt>
                <c:pt idx="621">
                  <c:v>403</c:v>
                </c:pt>
                <c:pt idx="622">
                  <c:v>400</c:v>
                </c:pt>
                <c:pt idx="623">
                  <c:v>421</c:v>
                </c:pt>
                <c:pt idx="624">
                  <c:v>417</c:v>
                </c:pt>
                <c:pt idx="625">
                  <c:v>417</c:v>
                </c:pt>
                <c:pt idx="626">
                  <c:v>421</c:v>
                </c:pt>
                <c:pt idx="627">
                  <c:v>409</c:v>
                </c:pt>
                <c:pt idx="628">
                  <c:v>421</c:v>
                </c:pt>
                <c:pt idx="629">
                  <c:v>425</c:v>
                </c:pt>
                <c:pt idx="630">
                  <c:v>413</c:v>
                </c:pt>
                <c:pt idx="631">
                  <c:v>421</c:v>
                </c:pt>
                <c:pt idx="632">
                  <c:v>403</c:v>
                </c:pt>
                <c:pt idx="633">
                  <c:v>432</c:v>
                </c:pt>
                <c:pt idx="634">
                  <c:v>413</c:v>
                </c:pt>
                <c:pt idx="635">
                  <c:v>417</c:v>
                </c:pt>
                <c:pt idx="636">
                  <c:v>417</c:v>
                </c:pt>
                <c:pt idx="637">
                  <c:v>403</c:v>
                </c:pt>
                <c:pt idx="638">
                  <c:v>409</c:v>
                </c:pt>
                <c:pt idx="639">
                  <c:v>417</c:v>
                </c:pt>
                <c:pt idx="640">
                  <c:v>413</c:v>
                </c:pt>
                <c:pt idx="641">
                  <c:v>403</c:v>
                </c:pt>
                <c:pt idx="642">
                  <c:v>400</c:v>
                </c:pt>
                <c:pt idx="643">
                  <c:v>407</c:v>
                </c:pt>
                <c:pt idx="644">
                  <c:v>416</c:v>
                </c:pt>
                <c:pt idx="645">
                  <c:v>407</c:v>
                </c:pt>
                <c:pt idx="646">
                  <c:v>420</c:v>
                </c:pt>
                <c:pt idx="647">
                  <c:v>407</c:v>
                </c:pt>
                <c:pt idx="648">
                  <c:v>420</c:v>
                </c:pt>
                <c:pt idx="649">
                  <c:v>410</c:v>
                </c:pt>
                <c:pt idx="650">
                  <c:v>420</c:v>
                </c:pt>
                <c:pt idx="651">
                  <c:v>424</c:v>
                </c:pt>
                <c:pt idx="652">
                  <c:v>405</c:v>
                </c:pt>
                <c:pt idx="653">
                  <c:v>420</c:v>
                </c:pt>
                <c:pt idx="654">
                  <c:v>416</c:v>
                </c:pt>
                <c:pt idx="655">
                  <c:v>427</c:v>
                </c:pt>
                <c:pt idx="656">
                  <c:v>424</c:v>
                </c:pt>
                <c:pt idx="657">
                  <c:v>427</c:v>
                </c:pt>
                <c:pt idx="658">
                  <c:v>424</c:v>
                </c:pt>
                <c:pt idx="659">
                  <c:v>416</c:v>
                </c:pt>
                <c:pt idx="660">
                  <c:v>424</c:v>
                </c:pt>
                <c:pt idx="661">
                  <c:v>427</c:v>
                </c:pt>
                <c:pt idx="662">
                  <c:v>416</c:v>
                </c:pt>
                <c:pt idx="663">
                  <c:v>427</c:v>
                </c:pt>
                <c:pt idx="664">
                  <c:v>434</c:v>
                </c:pt>
                <c:pt idx="665">
                  <c:v>424</c:v>
                </c:pt>
                <c:pt idx="666">
                  <c:v>434</c:v>
                </c:pt>
                <c:pt idx="667">
                  <c:v>420</c:v>
                </c:pt>
                <c:pt idx="668">
                  <c:v>424</c:v>
                </c:pt>
                <c:pt idx="669">
                  <c:v>407</c:v>
                </c:pt>
                <c:pt idx="670">
                  <c:v>434</c:v>
                </c:pt>
                <c:pt idx="671">
                  <c:v>424</c:v>
                </c:pt>
                <c:pt idx="672">
                  <c:v>424</c:v>
                </c:pt>
                <c:pt idx="673">
                  <c:v>424</c:v>
                </c:pt>
                <c:pt idx="674">
                  <c:v>427</c:v>
                </c:pt>
                <c:pt idx="675">
                  <c:v>424</c:v>
                </c:pt>
                <c:pt idx="676">
                  <c:v>416</c:v>
                </c:pt>
                <c:pt idx="677">
                  <c:v>424</c:v>
                </c:pt>
                <c:pt idx="678">
                  <c:v>410</c:v>
                </c:pt>
                <c:pt idx="679">
                  <c:v>416</c:v>
                </c:pt>
                <c:pt idx="680">
                  <c:v>416</c:v>
                </c:pt>
                <c:pt idx="681">
                  <c:v>424</c:v>
                </c:pt>
                <c:pt idx="682">
                  <c:v>416</c:v>
                </c:pt>
                <c:pt idx="683">
                  <c:v>424</c:v>
                </c:pt>
                <c:pt idx="684">
                  <c:v>410</c:v>
                </c:pt>
                <c:pt idx="685">
                  <c:v>420</c:v>
                </c:pt>
                <c:pt idx="686">
                  <c:v>427</c:v>
                </c:pt>
                <c:pt idx="687">
                  <c:v>416</c:v>
                </c:pt>
                <c:pt idx="688">
                  <c:v>420</c:v>
                </c:pt>
                <c:pt idx="689">
                  <c:v>407</c:v>
                </c:pt>
                <c:pt idx="690">
                  <c:v>420</c:v>
                </c:pt>
                <c:pt idx="691">
                  <c:v>405</c:v>
                </c:pt>
                <c:pt idx="692">
                  <c:v>416</c:v>
                </c:pt>
                <c:pt idx="693">
                  <c:v>416</c:v>
                </c:pt>
                <c:pt idx="694">
                  <c:v>410</c:v>
                </c:pt>
                <c:pt idx="695">
                  <c:v>416</c:v>
                </c:pt>
                <c:pt idx="696">
                  <c:v>400</c:v>
                </c:pt>
                <c:pt idx="697">
                  <c:v>424</c:v>
                </c:pt>
                <c:pt idx="698">
                  <c:v>410</c:v>
                </c:pt>
                <c:pt idx="699">
                  <c:v>410</c:v>
                </c:pt>
                <c:pt idx="700">
                  <c:v>416</c:v>
                </c:pt>
                <c:pt idx="701">
                  <c:v>410</c:v>
                </c:pt>
                <c:pt idx="702">
                  <c:v>416</c:v>
                </c:pt>
                <c:pt idx="703">
                  <c:v>416</c:v>
                </c:pt>
                <c:pt idx="704">
                  <c:v>416</c:v>
                </c:pt>
                <c:pt idx="705">
                  <c:v>416</c:v>
                </c:pt>
                <c:pt idx="706">
                  <c:v>410</c:v>
                </c:pt>
                <c:pt idx="707">
                  <c:v>420</c:v>
                </c:pt>
                <c:pt idx="708">
                  <c:v>420</c:v>
                </c:pt>
                <c:pt idx="709">
                  <c:v>420</c:v>
                </c:pt>
                <c:pt idx="710">
                  <c:v>416</c:v>
                </c:pt>
                <c:pt idx="711">
                  <c:v>416</c:v>
                </c:pt>
                <c:pt idx="712">
                  <c:v>420</c:v>
                </c:pt>
                <c:pt idx="713">
                  <c:v>400</c:v>
                </c:pt>
                <c:pt idx="714">
                  <c:v>420</c:v>
                </c:pt>
                <c:pt idx="715">
                  <c:v>408</c:v>
                </c:pt>
                <c:pt idx="716">
                  <c:v>410</c:v>
                </c:pt>
                <c:pt idx="717">
                  <c:v>410</c:v>
                </c:pt>
                <c:pt idx="718">
                  <c:v>414</c:v>
                </c:pt>
                <c:pt idx="719">
                  <c:v>414</c:v>
                </c:pt>
                <c:pt idx="720">
                  <c:v>414</c:v>
                </c:pt>
                <c:pt idx="721">
                  <c:v>423</c:v>
                </c:pt>
                <c:pt idx="722">
                  <c:v>410</c:v>
                </c:pt>
                <c:pt idx="723">
                  <c:v>410</c:v>
                </c:pt>
                <c:pt idx="724">
                  <c:v>414</c:v>
                </c:pt>
                <c:pt idx="725">
                  <c:v>400</c:v>
                </c:pt>
                <c:pt idx="726">
                  <c:v>408</c:v>
                </c:pt>
                <c:pt idx="727">
                  <c:v>420</c:v>
                </c:pt>
                <c:pt idx="728">
                  <c:v>403</c:v>
                </c:pt>
                <c:pt idx="729">
                  <c:v>410</c:v>
                </c:pt>
                <c:pt idx="730">
                  <c:v>400</c:v>
                </c:pt>
                <c:pt idx="731">
                  <c:v>427</c:v>
                </c:pt>
                <c:pt idx="732">
                  <c:v>424</c:v>
                </c:pt>
                <c:pt idx="733">
                  <c:v>414</c:v>
                </c:pt>
                <c:pt idx="734">
                  <c:v>417</c:v>
                </c:pt>
                <c:pt idx="735">
                  <c:v>408</c:v>
                </c:pt>
                <c:pt idx="736">
                  <c:v>417</c:v>
                </c:pt>
                <c:pt idx="737">
                  <c:v>400</c:v>
                </c:pt>
                <c:pt idx="738">
                  <c:v>421</c:v>
                </c:pt>
                <c:pt idx="739">
                  <c:v>417</c:v>
                </c:pt>
                <c:pt idx="740">
                  <c:v>421</c:v>
                </c:pt>
                <c:pt idx="741">
                  <c:v>421</c:v>
                </c:pt>
                <c:pt idx="742">
                  <c:v>411</c:v>
                </c:pt>
                <c:pt idx="743">
                  <c:v>421</c:v>
                </c:pt>
                <c:pt idx="744">
                  <c:v>417</c:v>
                </c:pt>
                <c:pt idx="745">
                  <c:v>417</c:v>
                </c:pt>
                <c:pt idx="746">
                  <c:v>411</c:v>
                </c:pt>
                <c:pt idx="747">
                  <c:v>403</c:v>
                </c:pt>
                <c:pt idx="748">
                  <c:v>425</c:v>
                </c:pt>
                <c:pt idx="749">
                  <c:v>417</c:v>
                </c:pt>
                <c:pt idx="750">
                  <c:v>421</c:v>
                </c:pt>
                <c:pt idx="751">
                  <c:v>417</c:v>
                </c:pt>
                <c:pt idx="752">
                  <c:v>408</c:v>
                </c:pt>
                <c:pt idx="753">
                  <c:v>417</c:v>
                </c:pt>
                <c:pt idx="754">
                  <c:v>411</c:v>
                </c:pt>
                <c:pt idx="755">
                  <c:v>411</c:v>
                </c:pt>
                <c:pt idx="756">
                  <c:v>408</c:v>
                </c:pt>
                <c:pt idx="757">
                  <c:v>400</c:v>
                </c:pt>
                <c:pt idx="758">
                  <c:v>403</c:v>
                </c:pt>
                <c:pt idx="759">
                  <c:v>400</c:v>
                </c:pt>
                <c:pt idx="760">
                  <c:v>413</c:v>
                </c:pt>
                <c:pt idx="761">
                  <c:v>413</c:v>
                </c:pt>
                <c:pt idx="762">
                  <c:v>421</c:v>
                </c:pt>
                <c:pt idx="763">
                  <c:v>409</c:v>
                </c:pt>
                <c:pt idx="764">
                  <c:v>413</c:v>
                </c:pt>
                <c:pt idx="765">
                  <c:v>417</c:v>
                </c:pt>
                <c:pt idx="766">
                  <c:v>417</c:v>
                </c:pt>
                <c:pt idx="767">
                  <c:v>413</c:v>
                </c:pt>
                <c:pt idx="768">
                  <c:v>413</c:v>
                </c:pt>
                <c:pt idx="769">
                  <c:v>409</c:v>
                </c:pt>
                <c:pt idx="770">
                  <c:v>409</c:v>
                </c:pt>
                <c:pt idx="771">
                  <c:v>409</c:v>
                </c:pt>
                <c:pt idx="772">
                  <c:v>409</c:v>
                </c:pt>
                <c:pt idx="773">
                  <c:v>409</c:v>
                </c:pt>
                <c:pt idx="774">
                  <c:v>400</c:v>
                </c:pt>
                <c:pt idx="775">
                  <c:v>417</c:v>
                </c:pt>
                <c:pt idx="776">
                  <c:v>409</c:v>
                </c:pt>
                <c:pt idx="777">
                  <c:v>426</c:v>
                </c:pt>
                <c:pt idx="778">
                  <c:v>421</c:v>
                </c:pt>
                <c:pt idx="779">
                  <c:v>409</c:v>
                </c:pt>
                <c:pt idx="780">
                  <c:v>405</c:v>
                </c:pt>
                <c:pt idx="781">
                  <c:v>413</c:v>
                </c:pt>
                <c:pt idx="782">
                  <c:v>409</c:v>
                </c:pt>
                <c:pt idx="783">
                  <c:v>409</c:v>
                </c:pt>
                <c:pt idx="784">
                  <c:v>405</c:v>
                </c:pt>
                <c:pt idx="785">
                  <c:v>405</c:v>
                </c:pt>
                <c:pt idx="786">
                  <c:v>400</c:v>
                </c:pt>
                <c:pt idx="787">
                  <c:v>402</c:v>
                </c:pt>
                <c:pt idx="788">
                  <c:v>415</c:v>
                </c:pt>
                <c:pt idx="789">
                  <c:v>415</c:v>
                </c:pt>
                <c:pt idx="790">
                  <c:v>407</c:v>
                </c:pt>
                <c:pt idx="791">
                  <c:v>400</c:v>
                </c:pt>
                <c:pt idx="792">
                  <c:v>415</c:v>
                </c:pt>
                <c:pt idx="793">
                  <c:v>420</c:v>
                </c:pt>
                <c:pt idx="794">
                  <c:v>415</c:v>
                </c:pt>
                <c:pt idx="795">
                  <c:v>415</c:v>
                </c:pt>
                <c:pt idx="796">
                  <c:v>415</c:v>
                </c:pt>
                <c:pt idx="797">
                  <c:v>415</c:v>
                </c:pt>
                <c:pt idx="798">
                  <c:v>415</c:v>
                </c:pt>
                <c:pt idx="799">
                  <c:v>415</c:v>
                </c:pt>
                <c:pt idx="800">
                  <c:v>427</c:v>
                </c:pt>
                <c:pt idx="801">
                  <c:v>400</c:v>
                </c:pt>
                <c:pt idx="802">
                  <c:v>415</c:v>
                </c:pt>
                <c:pt idx="803">
                  <c:v>410</c:v>
                </c:pt>
                <c:pt idx="804">
                  <c:v>415</c:v>
                </c:pt>
                <c:pt idx="805">
                  <c:v>410</c:v>
                </c:pt>
                <c:pt idx="806">
                  <c:v>420</c:v>
                </c:pt>
                <c:pt idx="807">
                  <c:v>410</c:v>
                </c:pt>
                <c:pt idx="808">
                  <c:v>410</c:v>
                </c:pt>
                <c:pt idx="809">
                  <c:v>410</c:v>
                </c:pt>
                <c:pt idx="810">
                  <c:v>415</c:v>
                </c:pt>
                <c:pt idx="811">
                  <c:v>423</c:v>
                </c:pt>
                <c:pt idx="812">
                  <c:v>415</c:v>
                </c:pt>
                <c:pt idx="813">
                  <c:v>405</c:v>
                </c:pt>
                <c:pt idx="814">
                  <c:v>408</c:v>
                </c:pt>
                <c:pt idx="815">
                  <c:v>420</c:v>
                </c:pt>
                <c:pt idx="816">
                  <c:v>410</c:v>
                </c:pt>
                <c:pt idx="817">
                  <c:v>415</c:v>
                </c:pt>
                <c:pt idx="818">
                  <c:v>400</c:v>
                </c:pt>
                <c:pt idx="819">
                  <c:v>427</c:v>
                </c:pt>
                <c:pt idx="820">
                  <c:v>408</c:v>
                </c:pt>
                <c:pt idx="821">
                  <c:v>415</c:v>
                </c:pt>
                <c:pt idx="822">
                  <c:v>410</c:v>
                </c:pt>
                <c:pt idx="823">
                  <c:v>415</c:v>
                </c:pt>
                <c:pt idx="824">
                  <c:v>410</c:v>
                </c:pt>
                <c:pt idx="825">
                  <c:v>410</c:v>
                </c:pt>
                <c:pt idx="826">
                  <c:v>405</c:v>
                </c:pt>
                <c:pt idx="827">
                  <c:v>410</c:v>
                </c:pt>
                <c:pt idx="828">
                  <c:v>405</c:v>
                </c:pt>
                <c:pt idx="829">
                  <c:v>410</c:v>
                </c:pt>
                <c:pt idx="830">
                  <c:v>410</c:v>
                </c:pt>
                <c:pt idx="831">
                  <c:v>415</c:v>
                </c:pt>
                <c:pt idx="832">
                  <c:v>415</c:v>
                </c:pt>
                <c:pt idx="833">
                  <c:v>410</c:v>
                </c:pt>
                <c:pt idx="834">
                  <c:v>420</c:v>
                </c:pt>
                <c:pt idx="835">
                  <c:v>405</c:v>
                </c:pt>
                <c:pt idx="836">
                  <c:v>408</c:v>
                </c:pt>
                <c:pt idx="837">
                  <c:v>408</c:v>
                </c:pt>
                <c:pt idx="838">
                  <c:v>408</c:v>
                </c:pt>
                <c:pt idx="839">
                  <c:v>410</c:v>
                </c:pt>
                <c:pt idx="840">
                  <c:v>408</c:v>
                </c:pt>
                <c:pt idx="841">
                  <c:v>410</c:v>
                </c:pt>
                <c:pt idx="842">
                  <c:v>405</c:v>
                </c:pt>
                <c:pt idx="843">
                  <c:v>405</c:v>
                </c:pt>
                <c:pt idx="844">
                  <c:v>408</c:v>
                </c:pt>
                <c:pt idx="845">
                  <c:v>400</c:v>
                </c:pt>
                <c:pt idx="846">
                  <c:v>420</c:v>
                </c:pt>
                <c:pt idx="847">
                  <c:v>409</c:v>
                </c:pt>
                <c:pt idx="848">
                  <c:v>415</c:v>
                </c:pt>
                <c:pt idx="849">
                  <c:v>413</c:v>
                </c:pt>
                <c:pt idx="850">
                  <c:v>420</c:v>
                </c:pt>
                <c:pt idx="851">
                  <c:v>409</c:v>
                </c:pt>
                <c:pt idx="852">
                  <c:v>400</c:v>
                </c:pt>
                <c:pt idx="853">
                  <c:v>413</c:v>
                </c:pt>
                <c:pt idx="854">
                  <c:v>415</c:v>
                </c:pt>
                <c:pt idx="855">
                  <c:v>405</c:v>
                </c:pt>
                <c:pt idx="856">
                  <c:v>415</c:v>
                </c:pt>
                <c:pt idx="857">
                  <c:v>424</c:v>
                </c:pt>
                <c:pt idx="858">
                  <c:v>409</c:v>
                </c:pt>
                <c:pt idx="859">
                  <c:v>420</c:v>
                </c:pt>
                <c:pt idx="860">
                  <c:v>409</c:v>
                </c:pt>
                <c:pt idx="861">
                  <c:v>413</c:v>
                </c:pt>
                <c:pt idx="862">
                  <c:v>400</c:v>
                </c:pt>
                <c:pt idx="863">
                  <c:v>418</c:v>
                </c:pt>
                <c:pt idx="864">
                  <c:v>406</c:v>
                </c:pt>
                <c:pt idx="865">
                  <c:v>410</c:v>
                </c:pt>
                <c:pt idx="866">
                  <c:v>406</c:v>
                </c:pt>
                <c:pt idx="867">
                  <c:v>418</c:v>
                </c:pt>
                <c:pt idx="868">
                  <c:v>421</c:v>
                </c:pt>
                <c:pt idx="869">
                  <c:v>400</c:v>
                </c:pt>
                <c:pt idx="870">
                  <c:v>415</c:v>
                </c:pt>
                <c:pt idx="871">
                  <c:v>415</c:v>
                </c:pt>
                <c:pt idx="872">
                  <c:v>406</c:v>
                </c:pt>
                <c:pt idx="873">
                  <c:v>410</c:v>
                </c:pt>
                <c:pt idx="874">
                  <c:v>400</c:v>
                </c:pt>
                <c:pt idx="875">
                  <c:v>402</c:v>
                </c:pt>
                <c:pt idx="876">
                  <c:v>418</c:v>
                </c:pt>
                <c:pt idx="877">
                  <c:v>406</c:v>
                </c:pt>
                <c:pt idx="878">
                  <c:v>410</c:v>
                </c:pt>
                <c:pt idx="879">
                  <c:v>400</c:v>
                </c:pt>
                <c:pt idx="880">
                  <c:v>415</c:v>
                </c:pt>
                <c:pt idx="881">
                  <c:v>407</c:v>
                </c:pt>
                <c:pt idx="882">
                  <c:v>407</c:v>
                </c:pt>
                <c:pt idx="883">
                  <c:v>410</c:v>
                </c:pt>
                <c:pt idx="884">
                  <c:v>405</c:v>
                </c:pt>
                <c:pt idx="885">
                  <c:v>407</c:v>
                </c:pt>
                <c:pt idx="886">
                  <c:v>407</c:v>
                </c:pt>
                <c:pt idx="887">
                  <c:v>407</c:v>
                </c:pt>
                <c:pt idx="888">
                  <c:v>405</c:v>
                </c:pt>
                <c:pt idx="889">
                  <c:v>407</c:v>
                </c:pt>
                <c:pt idx="890">
                  <c:v>405</c:v>
                </c:pt>
                <c:pt idx="891">
                  <c:v>407</c:v>
                </c:pt>
                <c:pt idx="892">
                  <c:v>405</c:v>
                </c:pt>
                <c:pt idx="893">
                  <c:v>407</c:v>
                </c:pt>
                <c:pt idx="894">
                  <c:v>405</c:v>
                </c:pt>
                <c:pt idx="895">
                  <c:v>400</c:v>
                </c:pt>
                <c:pt idx="896">
                  <c:v>400</c:v>
                </c:pt>
                <c:pt idx="897">
                  <c:v>416</c:v>
                </c:pt>
                <c:pt idx="898">
                  <c:v>413</c:v>
                </c:pt>
                <c:pt idx="899">
                  <c:v>408</c:v>
                </c:pt>
                <c:pt idx="900">
                  <c:v>421</c:v>
                </c:pt>
                <c:pt idx="901">
                  <c:v>403</c:v>
                </c:pt>
                <c:pt idx="902">
                  <c:v>433</c:v>
                </c:pt>
                <c:pt idx="903">
                  <c:v>421</c:v>
                </c:pt>
                <c:pt idx="904">
                  <c:v>416</c:v>
                </c:pt>
                <c:pt idx="905">
                  <c:v>413</c:v>
                </c:pt>
                <c:pt idx="906">
                  <c:v>400</c:v>
                </c:pt>
                <c:pt idx="907">
                  <c:v>415</c:v>
                </c:pt>
                <c:pt idx="908">
                  <c:v>406</c:v>
                </c:pt>
                <c:pt idx="909">
                  <c:v>410</c:v>
                </c:pt>
                <c:pt idx="910">
                  <c:v>415</c:v>
                </c:pt>
                <c:pt idx="911">
                  <c:v>410</c:v>
                </c:pt>
                <c:pt idx="912">
                  <c:v>410</c:v>
                </c:pt>
                <c:pt idx="913">
                  <c:v>423</c:v>
                </c:pt>
                <c:pt idx="914">
                  <c:v>418</c:v>
                </c:pt>
                <c:pt idx="915">
                  <c:v>415</c:v>
                </c:pt>
                <c:pt idx="916">
                  <c:v>406</c:v>
                </c:pt>
                <c:pt idx="917">
                  <c:v>415</c:v>
                </c:pt>
                <c:pt idx="918">
                  <c:v>402</c:v>
                </c:pt>
                <c:pt idx="919">
                  <c:v>410</c:v>
                </c:pt>
                <c:pt idx="920">
                  <c:v>418</c:v>
                </c:pt>
                <c:pt idx="921">
                  <c:v>406</c:v>
                </c:pt>
                <c:pt idx="922">
                  <c:v>410</c:v>
                </c:pt>
                <c:pt idx="923">
                  <c:v>400</c:v>
                </c:pt>
                <c:pt idx="924">
                  <c:v>433</c:v>
                </c:pt>
                <c:pt idx="925">
                  <c:v>448</c:v>
                </c:pt>
                <c:pt idx="926">
                  <c:v>423</c:v>
                </c:pt>
                <c:pt idx="927">
                  <c:v>427</c:v>
                </c:pt>
                <c:pt idx="928">
                  <c:v>415</c:v>
                </c:pt>
                <c:pt idx="929">
                  <c:v>427</c:v>
                </c:pt>
                <c:pt idx="930">
                  <c:v>433</c:v>
                </c:pt>
                <c:pt idx="931">
                  <c:v>433</c:v>
                </c:pt>
                <c:pt idx="932">
                  <c:v>423</c:v>
                </c:pt>
                <c:pt idx="933">
                  <c:v>423</c:v>
                </c:pt>
                <c:pt idx="934">
                  <c:v>423</c:v>
                </c:pt>
                <c:pt idx="935">
                  <c:v>433</c:v>
                </c:pt>
                <c:pt idx="936">
                  <c:v>415</c:v>
                </c:pt>
                <c:pt idx="937">
                  <c:v>433</c:v>
                </c:pt>
                <c:pt idx="938">
                  <c:v>423</c:v>
                </c:pt>
                <c:pt idx="939">
                  <c:v>418</c:v>
                </c:pt>
                <c:pt idx="940">
                  <c:v>438</c:v>
                </c:pt>
                <c:pt idx="941">
                  <c:v>423</c:v>
                </c:pt>
                <c:pt idx="942">
                  <c:v>438</c:v>
                </c:pt>
                <c:pt idx="943">
                  <c:v>406</c:v>
                </c:pt>
                <c:pt idx="944">
                  <c:v>427</c:v>
                </c:pt>
                <c:pt idx="945">
                  <c:v>427</c:v>
                </c:pt>
                <c:pt idx="946">
                  <c:v>423</c:v>
                </c:pt>
                <c:pt idx="947">
                  <c:v>427</c:v>
                </c:pt>
                <c:pt idx="948">
                  <c:v>427</c:v>
                </c:pt>
                <c:pt idx="949">
                  <c:v>427</c:v>
                </c:pt>
                <c:pt idx="950">
                  <c:v>423</c:v>
                </c:pt>
                <c:pt idx="951">
                  <c:v>423</c:v>
                </c:pt>
                <c:pt idx="952">
                  <c:v>423</c:v>
                </c:pt>
                <c:pt idx="953">
                  <c:v>418</c:v>
                </c:pt>
                <c:pt idx="954">
                  <c:v>427</c:v>
                </c:pt>
                <c:pt idx="955">
                  <c:v>418</c:v>
                </c:pt>
                <c:pt idx="956">
                  <c:v>433</c:v>
                </c:pt>
                <c:pt idx="957">
                  <c:v>427</c:v>
                </c:pt>
                <c:pt idx="958">
                  <c:v>427</c:v>
                </c:pt>
                <c:pt idx="959">
                  <c:v>427</c:v>
                </c:pt>
                <c:pt idx="960">
                  <c:v>413</c:v>
                </c:pt>
                <c:pt idx="961">
                  <c:v>433</c:v>
                </c:pt>
                <c:pt idx="962">
                  <c:v>427</c:v>
                </c:pt>
                <c:pt idx="963">
                  <c:v>415</c:v>
                </c:pt>
                <c:pt idx="964">
                  <c:v>427</c:v>
                </c:pt>
                <c:pt idx="965">
                  <c:v>413</c:v>
                </c:pt>
                <c:pt idx="966">
                  <c:v>423</c:v>
                </c:pt>
                <c:pt idx="967">
                  <c:v>427</c:v>
                </c:pt>
                <c:pt idx="968">
                  <c:v>423</c:v>
                </c:pt>
                <c:pt idx="969">
                  <c:v>418</c:v>
                </c:pt>
                <c:pt idx="970">
                  <c:v>406</c:v>
                </c:pt>
                <c:pt idx="971">
                  <c:v>438</c:v>
                </c:pt>
                <c:pt idx="972">
                  <c:v>415</c:v>
                </c:pt>
                <c:pt idx="973">
                  <c:v>423</c:v>
                </c:pt>
                <c:pt idx="974">
                  <c:v>415</c:v>
                </c:pt>
                <c:pt idx="975">
                  <c:v>418</c:v>
                </c:pt>
                <c:pt idx="976">
                  <c:v>415</c:v>
                </c:pt>
                <c:pt idx="977">
                  <c:v>418</c:v>
                </c:pt>
                <c:pt idx="978">
                  <c:v>415</c:v>
                </c:pt>
                <c:pt idx="979">
                  <c:v>415</c:v>
                </c:pt>
                <c:pt idx="980">
                  <c:v>403</c:v>
                </c:pt>
                <c:pt idx="981">
                  <c:v>415</c:v>
                </c:pt>
                <c:pt idx="982">
                  <c:v>418</c:v>
                </c:pt>
                <c:pt idx="983">
                  <c:v>418</c:v>
                </c:pt>
                <c:pt idx="984">
                  <c:v>418</c:v>
                </c:pt>
                <c:pt idx="985">
                  <c:v>413</c:v>
                </c:pt>
                <c:pt idx="986">
                  <c:v>418</c:v>
                </c:pt>
                <c:pt idx="987">
                  <c:v>400</c:v>
                </c:pt>
                <c:pt idx="988">
                  <c:v>415</c:v>
                </c:pt>
                <c:pt idx="989">
                  <c:v>415</c:v>
                </c:pt>
                <c:pt idx="990">
                  <c:v>413</c:v>
                </c:pt>
                <c:pt idx="991">
                  <c:v>406</c:v>
                </c:pt>
                <c:pt idx="992">
                  <c:v>403</c:v>
                </c:pt>
                <c:pt idx="993">
                  <c:v>403</c:v>
                </c:pt>
                <c:pt idx="994">
                  <c:v>418</c:v>
                </c:pt>
                <c:pt idx="995">
                  <c:v>413</c:v>
                </c:pt>
                <c:pt idx="996">
                  <c:v>413</c:v>
                </c:pt>
                <c:pt idx="997">
                  <c:v>400</c:v>
                </c:pt>
                <c:pt idx="998">
                  <c:v>406</c:v>
                </c:pt>
                <c:pt idx="999">
                  <c:v>415</c:v>
                </c:pt>
                <c:pt idx="1000">
                  <c:v>406</c:v>
                </c:pt>
                <c:pt idx="1001">
                  <c:v>403</c:v>
                </c:pt>
                <c:pt idx="1002">
                  <c:v>403</c:v>
                </c:pt>
                <c:pt idx="1003">
                  <c:v>403</c:v>
                </c:pt>
                <c:pt idx="1004">
                  <c:v>400</c:v>
                </c:pt>
                <c:pt idx="1005">
                  <c:v>442</c:v>
                </c:pt>
                <c:pt idx="1006">
                  <c:v>414</c:v>
                </c:pt>
                <c:pt idx="1007">
                  <c:v>405</c:v>
                </c:pt>
                <c:pt idx="1008">
                  <c:v>414</c:v>
                </c:pt>
                <c:pt idx="1009">
                  <c:v>400</c:v>
                </c:pt>
                <c:pt idx="1010">
                  <c:v>413</c:v>
                </c:pt>
                <c:pt idx="1011">
                  <c:v>413</c:v>
                </c:pt>
                <c:pt idx="1012">
                  <c:v>416</c:v>
                </c:pt>
                <c:pt idx="1013">
                  <c:v>405</c:v>
                </c:pt>
                <c:pt idx="1014">
                  <c:v>405</c:v>
                </c:pt>
                <c:pt idx="1015">
                  <c:v>416</c:v>
                </c:pt>
                <c:pt idx="1016">
                  <c:v>416</c:v>
                </c:pt>
                <c:pt idx="1017">
                  <c:v>425</c:v>
                </c:pt>
                <c:pt idx="1018">
                  <c:v>413</c:v>
                </c:pt>
                <c:pt idx="1019">
                  <c:v>416</c:v>
                </c:pt>
                <c:pt idx="1020">
                  <c:v>413</c:v>
                </c:pt>
                <c:pt idx="1021">
                  <c:v>433</c:v>
                </c:pt>
                <c:pt idx="1022">
                  <c:v>418</c:v>
                </c:pt>
                <c:pt idx="1023">
                  <c:v>418</c:v>
                </c:pt>
                <c:pt idx="1024">
                  <c:v>603</c:v>
                </c:pt>
                <c:pt idx="1025">
                  <c:v>427</c:v>
                </c:pt>
                <c:pt idx="1026">
                  <c:v>409</c:v>
                </c:pt>
                <c:pt idx="1027">
                  <c:v>425</c:v>
                </c:pt>
                <c:pt idx="1028">
                  <c:v>427</c:v>
                </c:pt>
                <c:pt idx="1029">
                  <c:v>425</c:v>
                </c:pt>
                <c:pt idx="1030">
                  <c:v>418</c:v>
                </c:pt>
                <c:pt idx="1031">
                  <c:v>405</c:v>
                </c:pt>
                <c:pt idx="1032">
                  <c:v>425</c:v>
                </c:pt>
                <c:pt idx="1033">
                  <c:v>425</c:v>
                </c:pt>
                <c:pt idx="1034">
                  <c:v>418</c:v>
                </c:pt>
                <c:pt idx="1035">
                  <c:v>425</c:v>
                </c:pt>
                <c:pt idx="1036">
                  <c:v>416</c:v>
                </c:pt>
                <c:pt idx="1037">
                  <c:v>418</c:v>
                </c:pt>
                <c:pt idx="1038">
                  <c:v>416</c:v>
                </c:pt>
                <c:pt idx="1039">
                  <c:v>438</c:v>
                </c:pt>
                <c:pt idx="1040">
                  <c:v>416</c:v>
                </c:pt>
                <c:pt idx="1041">
                  <c:v>418</c:v>
                </c:pt>
                <c:pt idx="1042">
                  <c:v>413</c:v>
                </c:pt>
                <c:pt idx="1043">
                  <c:v>416</c:v>
                </c:pt>
                <c:pt idx="1044">
                  <c:v>405</c:v>
                </c:pt>
                <c:pt idx="1045">
                  <c:v>418</c:v>
                </c:pt>
                <c:pt idx="1046">
                  <c:v>405</c:v>
                </c:pt>
                <c:pt idx="1047">
                  <c:v>416</c:v>
                </c:pt>
                <c:pt idx="1048">
                  <c:v>400</c:v>
                </c:pt>
                <c:pt idx="1049">
                  <c:v>428</c:v>
                </c:pt>
                <c:pt idx="1050">
                  <c:v>415</c:v>
                </c:pt>
                <c:pt idx="1051">
                  <c:v>423</c:v>
                </c:pt>
                <c:pt idx="1052">
                  <c:v>420</c:v>
                </c:pt>
                <c:pt idx="1053">
                  <c:v>415</c:v>
                </c:pt>
                <c:pt idx="1054">
                  <c:v>415</c:v>
                </c:pt>
                <c:pt idx="1055">
                  <c:v>415</c:v>
                </c:pt>
                <c:pt idx="1056">
                  <c:v>415</c:v>
                </c:pt>
                <c:pt idx="1057">
                  <c:v>415</c:v>
                </c:pt>
                <c:pt idx="1058">
                  <c:v>410</c:v>
                </c:pt>
                <c:pt idx="1059">
                  <c:v>415</c:v>
                </c:pt>
                <c:pt idx="1060">
                  <c:v>415</c:v>
                </c:pt>
                <c:pt idx="1061">
                  <c:v>408</c:v>
                </c:pt>
                <c:pt idx="1062">
                  <c:v>428</c:v>
                </c:pt>
                <c:pt idx="1063">
                  <c:v>410</c:v>
                </c:pt>
                <c:pt idx="1064">
                  <c:v>403</c:v>
                </c:pt>
                <c:pt idx="1065">
                  <c:v>415</c:v>
                </c:pt>
                <c:pt idx="1066">
                  <c:v>408</c:v>
                </c:pt>
                <c:pt idx="1067">
                  <c:v>415</c:v>
                </c:pt>
                <c:pt idx="1068">
                  <c:v>403</c:v>
                </c:pt>
                <c:pt idx="1069">
                  <c:v>410</c:v>
                </c:pt>
                <c:pt idx="1070">
                  <c:v>400</c:v>
                </c:pt>
                <c:pt idx="1071">
                  <c:v>416</c:v>
                </c:pt>
                <c:pt idx="1072">
                  <c:v>409</c:v>
                </c:pt>
                <c:pt idx="1073">
                  <c:v>414</c:v>
                </c:pt>
                <c:pt idx="1074">
                  <c:v>414</c:v>
                </c:pt>
                <c:pt idx="1075">
                  <c:v>400</c:v>
                </c:pt>
                <c:pt idx="1076">
                  <c:v>414</c:v>
                </c:pt>
                <c:pt idx="1077">
                  <c:v>409</c:v>
                </c:pt>
                <c:pt idx="1078">
                  <c:v>409</c:v>
                </c:pt>
                <c:pt idx="1079">
                  <c:v>414</c:v>
                </c:pt>
                <c:pt idx="1080">
                  <c:v>414</c:v>
                </c:pt>
                <c:pt idx="1081">
                  <c:v>406</c:v>
                </c:pt>
                <c:pt idx="1082">
                  <c:v>416</c:v>
                </c:pt>
                <c:pt idx="1083">
                  <c:v>406</c:v>
                </c:pt>
                <c:pt idx="1084">
                  <c:v>409</c:v>
                </c:pt>
                <c:pt idx="1085">
                  <c:v>406</c:v>
                </c:pt>
                <c:pt idx="1086">
                  <c:v>409</c:v>
                </c:pt>
                <c:pt idx="1087">
                  <c:v>400</c:v>
                </c:pt>
                <c:pt idx="1088">
                  <c:v>409</c:v>
                </c:pt>
                <c:pt idx="1089">
                  <c:v>409</c:v>
                </c:pt>
                <c:pt idx="1090">
                  <c:v>409</c:v>
                </c:pt>
                <c:pt idx="1091">
                  <c:v>409</c:v>
                </c:pt>
                <c:pt idx="1092">
                  <c:v>405</c:v>
                </c:pt>
                <c:pt idx="1093">
                  <c:v>413</c:v>
                </c:pt>
                <c:pt idx="1094">
                  <c:v>409</c:v>
                </c:pt>
                <c:pt idx="1095">
                  <c:v>407</c:v>
                </c:pt>
                <c:pt idx="1096">
                  <c:v>423</c:v>
                </c:pt>
                <c:pt idx="1097">
                  <c:v>405</c:v>
                </c:pt>
                <c:pt idx="1098">
                  <c:v>416</c:v>
                </c:pt>
                <c:pt idx="1099">
                  <c:v>413</c:v>
                </c:pt>
                <c:pt idx="1100">
                  <c:v>421</c:v>
                </c:pt>
                <c:pt idx="1101">
                  <c:v>407</c:v>
                </c:pt>
                <c:pt idx="1102">
                  <c:v>400</c:v>
                </c:pt>
                <c:pt idx="1103">
                  <c:v>409</c:v>
                </c:pt>
                <c:pt idx="1104">
                  <c:v>413</c:v>
                </c:pt>
                <c:pt idx="1105">
                  <c:v>409</c:v>
                </c:pt>
                <c:pt idx="1106">
                  <c:v>416</c:v>
                </c:pt>
                <c:pt idx="1107">
                  <c:v>407</c:v>
                </c:pt>
                <c:pt idx="1108">
                  <c:v>416</c:v>
                </c:pt>
                <c:pt idx="1109">
                  <c:v>416</c:v>
                </c:pt>
                <c:pt idx="1110">
                  <c:v>416</c:v>
                </c:pt>
                <c:pt idx="1111">
                  <c:v>413</c:v>
                </c:pt>
                <c:pt idx="1112">
                  <c:v>405</c:v>
                </c:pt>
                <c:pt idx="1113">
                  <c:v>413</c:v>
                </c:pt>
                <c:pt idx="1114">
                  <c:v>400</c:v>
                </c:pt>
                <c:pt idx="1115">
                  <c:v>411</c:v>
                </c:pt>
                <c:pt idx="1116">
                  <c:v>409</c:v>
                </c:pt>
                <c:pt idx="1117">
                  <c:v>415</c:v>
                </c:pt>
                <c:pt idx="1118">
                  <c:v>409</c:v>
                </c:pt>
                <c:pt idx="1119">
                  <c:v>409</c:v>
                </c:pt>
                <c:pt idx="1120">
                  <c:v>411</c:v>
                </c:pt>
                <c:pt idx="1121">
                  <c:v>407</c:v>
                </c:pt>
                <c:pt idx="1122">
                  <c:v>409</c:v>
                </c:pt>
                <c:pt idx="1123">
                  <c:v>415</c:v>
                </c:pt>
                <c:pt idx="1124">
                  <c:v>409</c:v>
                </c:pt>
                <c:pt idx="1125">
                  <c:v>411</c:v>
                </c:pt>
                <c:pt idx="1126">
                  <c:v>400</c:v>
                </c:pt>
                <c:pt idx="1127">
                  <c:v>413</c:v>
                </c:pt>
                <c:pt idx="1128">
                  <c:v>413</c:v>
                </c:pt>
                <c:pt idx="1129">
                  <c:v>410</c:v>
                </c:pt>
                <c:pt idx="1130">
                  <c:v>422</c:v>
                </c:pt>
                <c:pt idx="1131">
                  <c:v>413</c:v>
                </c:pt>
                <c:pt idx="1132">
                  <c:v>410</c:v>
                </c:pt>
                <c:pt idx="1133">
                  <c:v>415</c:v>
                </c:pt>
                <c:pt idx="1134">
                  <c:v>413</c:v>
                </c:pt>
                <c:pt idx="1135">
                  <c:v>413</c:v>
                </c:pt>
                <c:pt idx="1136">
                  <c:v>403</c:v>
                </c:pt>
                <c:pt idx="1137">
                  <c:v>418</c:v>
                </c:pt>
                <c:pt idx="1138">
                  <c:v>406</c:v>
                </c:pt>
                <c:pt idx="1139">
                  <c:v>413</c:v>
                </c:pt>
                <c:pt idx="1140">
                  <c:v>410</c:v>
                </c:pt>
                <c:pt idx="1141">
                  <c:v>415</c:v>
                </c:pt>
                <c:pt idx="1142">
                  <c:v>413</c:v>
                </c:pt>
                <c:pt idx="1143">
                  <c:v>400</c:v>
                </c:pt>
                <c:pt idx="1144">
                  <c:v>413</c:v>
                </c:pt>
                <c:pt idx="1145">
                  <c:v>410</c:v>
                </c:pt>
                <c:pt idx="1146">
                  <c:v>406</c:v>
                </c:pt>
                <c:pt idx="1147">
                  <c:v>413</c:v>
                </c:pt>
                <c:pt idx="1148">
                  <c:v>410</c:v>
                </c:pt>
                <c:pt idx="1149">
                  <c:v>410</c:v>
                </c:pt>
                <c:pt idx="1150">
                  <c:v>400</c:v>
                </c:pt>
                <c:pt idx="1151">
                  <c:v>418</c:v>
                </c:pt>
                <c:pt idx="1152">
                  <c:v>411</c:v>
                </c:pt>
                <c:pt idx="1153">
                  <c:v>423</c:v>
                </c:pt>
                <c:pt idx="1154">
                  <c:v>414</c:v>
                </c:pt>
                <c:pt idx="1155">
                  <c:v>408</c:v>
                </c:pt>
                <c:pt idx="1156">
                  <c:v>414</c:v>
                </c:pt>
                <c:pt idx="1157">
                  <c:v>423</c:v>
                </c:pt>
                <c:pt idx="1158">
                  <c:v>411</c:v>
                </c:pt>
                <c:pt idx="1159">
                  <c:v>418</c:v>
                </c:pt>
                <c:pt idx="1160">
                  <c:v>408</c:v>
                </c:pt>
                <c:pt idx="1161">
                  <c:v>414</c:v>
                </c:pt>
                <c:pt idx="1162">
                  <c:v>411</c:v>
                </c:pt>
                <c:pt idx="1163">
                  <c:v>414</c:v>
                </c:pt>
                <c:pt idx="1164">
                  <c:v>421</c:v>
                </c:pt>
                <c:pt idx="1165">
                  <c:v>411</c:v>
                </c:pt>
                <c:pt idx="1166">
                  <c:v>414</c:v>
                </c:pt>
                <c:pt idx="1167">
                  <c:v>400</c:v>
                </c:pt>
                <c:pt idx="1168">
                  <c:v>421</c:v>
                </c:pt>
                <c:pt idx="1169">
                  <c:v>408</c:v>
                </c:pt>
                <c:pt idx="1170">
                  <c:v>421</c:v>
                </c:pt>
                <c:pt idx="1171">
                  <c:v>414</c:v>
                </c:pt>
                <c:pt idx="1172">
                  <c:v>418</c:v>
                </c:pt>
                <c:pt idx="1173">
                  <c:v>414</c:v>
                </c:pt>
                <c:pt idx="1174">
                  <c:v>411</c:v>
                </c:pt>
                <c:pt idx="1175">
                  <c:v>418</c:v>
                </c:pt>
                <c:pt idx="1176">
                  <c:v>423</c:v>
                </c:pt>
                <c:pt idx="1177">
                  <c:v>414</c:v>
                </c:pt>
                <c:pt idx="1178">
                  <c:v>418</c:v>
                </c:pt>
                <c:pt idx="1179">
                  <c:v>408</c:v>
                </c:pt>
                <c:pt idx="1180">
                  <c:v>411</c:v>
                </c:pt>
                <c:pt idx="1181">
                  <c:v>418</c:v>
                </c:pt>
                <c:pt idx="1182">
                  <c:v>411</c:v>
                </c:pt>
                <c:pt idx="1183">
                  <c:v>418</c:v>
                </c:pt>
                <c:pt idx="1184">
                  <c:v>400</c:v>
                </c:pt>
                <c:pt idx="1185">
                  <c:v>418</c:v>
                </c:pt>
                <c:pt idx="1186">
                  <c:v>408</c:v>
                </c:pt>
                <c:pt idx="1187">
                  <c:v>423</c:v>
                </c:pt>
                <c:pt idx="1188">
                  <c:v>421</c:v>
                </c:pt>
                <c:pt idx="1189">
                  <c:v>418</c:v>
                </c:pt>
                <c:pt idx="1190">
                  <c:v>421</c:v>
                </c:pt>
                <c:pt idx="1191">
                  <c:v>414</c:v>
                </c:pt>
                <c:pt idx="1192">
                  <c:v>418</c:v>
                </c:pt>
                <c:pt idx="1193">
                  <c:v>418</c:v>
                </c:pt>
                <c:pt idx="1194">
                  <c:v>414</c:v>
                </c:pt>
                <c:pt idx="1195">
                  <c:v>418</c:v>
                </c:pt>
                <c:pt idx="1196">
                  <c:v>411</c:v>
                </c:pt>
                <c:pt idx="1197">
                  <c:v>418</c:v>
                </c:pt>
                <c:pt idx="1198">
                  <c:v>439</c:v>
                </c:pt>
                <c:pt idx="1199">
                  <c:v>423</c:v>
                </c:pt>
                <c:pt idx="1200">
                  <c:v>418</c:v>
                </c:pt>
                <c:pt idx="1201">
                  <c:v>408</c:v>
                </c:pt>
                <c:pt idx="1202">
                  <c:v>414</c:v>
                </c:pt>
                <c:pt idx="1203">
                  <c:v>411</c:v>
                </c:pt>
                <c:pt idx="1204">
                  <c:v>400</c:v>
                </c:pt>
                <c:pt idx="1205">
                  <c:v>418</c:v>
                </c:pt>
                <c:pt idx="1206">
                  <c:v>405</c:v>
                </c:pt>
                <c:pt idx="1207">
                  <c:v>411</c:v>
                </c:pt>
                <c:pt idx="1208">
                  <c:v>400</c:v>
                </c:pt>
                <c:pt idx="1209">
                  <c:v>418</c:v>
                </c:pt>
                <c:pt idx="1210">
                  <c:v>416</c:v>
                </c:pt>
                <c:pt idx="1211">
                  <c:v>405</c:v>
                </c:pt>
                <c:pt idx="1212">
                  <c:v>418</c:v>
                </c:pt>
                <c:pt idx="1213">
                  <c:v>400</c:v>
                </c:pt>
                <c:pt idx="1214">
                  <c:v>418</c:v>
                </c:pt>
                <c:pt idx="1215">
                  <c:v>407</c:v>
                </c:pt>
                <c:pt idx="1216">
                  <c:v>418</c:v>
                </c:pt>
                <c:pt idx="1217">
                  <c:v>411</c:v>
                </c:pt>
                <c:pt idx="1218">
                  <c:v>402</c:v>
                </c:pt>
                <c:pt idx="1219">
                  <c:v>415</c:v>
                </c:pt>
                <c:pt idx="1220">
                  <c:v>415</c:v>
                </c:pt>
                <c:pt idx="1221">
                  <c:v>427</c:v>
                </c:pt>
                <c:pt idx="1222">
                  <c:v>418</c:v>
                </c:pt>
                <c:pt idx="1223">
                  <c:v>415</c:v>
                </c:pt>
                <c:pt idx="1224">
                  <c:v>415</c:v>
                </c:pt>
                <c:pt idx="1225">
                  <c:v>427</c:v>
                </c:pt>
                <c:pt idx="1226">
                  <c:v>418</c:v>
                </c:pt>
                <c:pt idx="1227">
                  <c:v>421</c:v>
                </c:pt>
                <c:pt idx="1228">
                  <c:v>407</c:v>
                </c:pt>
                <c:pt idx="1229">
                  <c:v>418</c:v>
                </c:pt>
                <c:pt idx="1230">
                  <c:v>418</c:v>
                </c:pt>
                <c:pt idx="1231">
                  <c:v>418</c:v>
                </c:pt>
                <c:pt idx="1232">
                  <c:v>415</c:v>
                </c:pt>
                <c:pt idx="1233">
                  <c:v>411</c:v>
                </c:pt>
                <c:pt idx="1234">
                  <c:v>411</c:v>
                </c:pt>
                <c:pt idx="1235">
                  <c:v>415</c:v>
                </c:pt>
                <c:pt idx="1236">
                  <c:v>415</c:v>
                </c:pt>
                <c:pt idx="1237">
                  <c:v>407</c:v>
                </c:pt>
                <c:pt idx="1238">
                  <c:v>400</c:v>
                </c:pt>
                <c:pt idx="1239">
                  <c:v>411</c:v>
                </c:pt>
                <c:pt idx="1240">
                  <c:v>421</c:v>
                </c:pt>
                <c:pt idx="1241">
                  <c:v>411</c:v>
                </c:pt>
                <c:pt idx="1242">
                  <c:v>421</c:v>
                </c:pt>
                <c:pt idx="1243">
                  <c:v>407</c:v>
                </c:pt>
                <c:pt idx="1244">
                  <c:v>425</c:v>
                </c:pt>
                <c:pt idx="1245">
                  <c:v>415</c:v>
                </c:pt>
                <c:pt idx="1246">
                  <c:v>415</c:v>
                </c:pt>
                <c:pt idx="1247">
                  <c:v>415</c:v>
                </c:pt>
                <c:pt idx="1248">
                  <c:v>402</c:v>
                </c:pt>
                <c:pt idx="1249">
                  <c:v>415</c:v>
                </c:pt>
                <c:pt idx="1250">
                  <c:v>400</c:v>
                </c:pt>
                <c:pt idx="1251">
                  <c:v>424</c:v>
                </c:pt>
                <c:pt idx="1252">
                  <c:v>420</c:v>
                </c:pt>
                <c:pt idx="1253">
                  <c:v>420</c:v>
                </c:pt>
                <c:pt idx="1254">
                  <c:v>415</c:v>
                </c:pt>
                <c:pt idx="1255">
                  <c:v>400</c:v>
                </c:pt>
                <c:pt idx="1256">
                  <c:v>424</c:v>
                </c:pt>
                <c:pt idx="1257">
                  <c:v>409</c:v>
                </c:pt>
                <c:pt idx="1258">
                  <c:v>420</c:v>
                </c:pt>
                <c:pt idx="1259">
                  <c:v>415</c:v>
                </c:pt>
                <c:pt idx="1260">
                  <c:v>415</c:v>
                </c:pt>
                <c:pt idx="1261">
                  <c:v>415</c:v>
                </c:pt>
                <c:pt idx="1262">
                  <c:v>424</c:v>
                </c:pt>
                <c:pt idx="1263">
                  <c:v>420</c:v>
                </c:pt>
                <c:pt idx="1264">
                  <c:v>420</c:v>
                </c:pt>
                <c:pt idx="1265">
                  <c:v>413</c:v>
                </c:pt>
                <c:pt idx="1266">
                  <c:v>427</c:v>
                </c:pt>
                <c:pt idx="1267">
                  <c:v>420</c:v>
                </c:pt>
                <c:pt idx="1268">
                  <c:v>415</c:v>
                </c:pt>
                <c:pt idx="1269">
                  <c:v>420</c:v>
                </c:pt>
                <c:pt idx="1270">
                  <c:v>420</c:v>
                </c:pt>
                <c:pt idx="1271">
                  <c:v>424</c:v>
                </c:pt>
                <c:pt idx="1272">
                  <c:v>413</c:v>
                </c:pt>
                <c:pt idx="1273">
                  <c:v>433</c:v>
                </c:pt>
                <c:pt idx="1274">
                  <c:v>415</c:v>
                </c:pt>
                <c:pt idx="1275">
                  <c:v>424</c:v>
                </c:pt>
                <c:pt idx="1276">
                  <c:v>424</c:v>
                </c:pt>
                <c:pt idx="1277">
                  <c:v>424</c:v>
                </c:pt>
                <c:pt idx="1278">
                  <c:v>435</c:v>
                </c:pt>
                <c:pt idx="1279">
                  <c:v>427</c:v>
                </c:pt>
                <c:pt idx="1280">
                  <c:v>427</c:v>
                </c:pt>
                <c:pt idx="1281">
                  <c:v>420</c:v>
                </c:pt>
                <c:pt idx="1282">
                  <c:v>420</c:v>
                </c:pt>
                <c:pt idx="1283">
                  <c:v>420</c:v>
                </c:pt>
                <c:pt idx="1284">
                  <c:v>433</c:v>
                </c:pt>
                <c:pt idx="1285">
                  <c:v>420</c:v>
                </c:pt>
                <c:pt idx="1286">
                  <c:v>427</c:v>
                </c:pt>
                <c:pt idx="1287">
                  <c:v>424</c:v>
                </c:pt>
                <c:pt idx="1288">
                  <c:v>424</c:v>
                </c:pt>
                <c:pt idx="1289">
                  <c:v>433</c:v>
                </c:pt>
                <c:pt idx="1290">
                  <c:v>427</c:v>
                </c:pt>
                <c:pt idx="1291">
                  <c:v>427</c:v>
                </c:pt>
                <c:pt idx="1292">
                  <c:v>413</c:v>
                </c:pt>
                <c:pt idx="1293">
                  <c:v>424</c:v>
                </c:pt>
                <c:pt idx="1294">
                  <c:v>420</c:v>
                </c:pt>
                <c:pt idx="1295">
                  <c:v>420</c:v>
                </c:pt>
                <c:pt idx="1296">
                  <c:v>427</c:v>
                </c:pt>
                <c:pt idx="1297">
                  <c:v>420</c:v>
                </c:pt>
                <c:pt idx="1298">
                  <c:v>420</c:v>
                </c:pt>
                <c:pt idx="1299">
                  <c:v>409</c:v>
                </c:pt>
                <c:pt idx="1300">
                  <c:v>415</c:v>
                </c:pt>
                <c:pt idx="1301">
                  <c:v>427</c:v>
                </c:pt>
                <c:pt idx="1302">
                  <c:v>415</c:v>
                </c:pt>
                <c:pt idx="1303">
                  <c:v>415</c:v>
                </c:pt>
                <c:pt idx="1304">
                  <c:v>409</c:v>
                </c:pt>
                <c:pt idx="1305">
                  <c:v>413</c:v>
                </c:pt>
                <c:pt idx="1306">
                  <c:v>420</c:v>
                </c:pt>
                <c:pt idx="1307">
                  <c:v>409</c:v>
                </c:pt>
                <c:pt idx="1308">
                  <c:v>420</c:v>
                </c:pt>
                <c:pt idx="1309">
                  <c:v>400</c:v>
                </c:pt>
                <c:pt idx="1310">
                  <c:v>413</c:v>
                </c:pt>
                <c:pt idx="1311">
                  <c:v>400</c:v>
                </c:pt>
                <c:pt idx="1312">
                  <c:v>439</c:v>
                </c:pt>
                <c:pt idx="1313">
                  <c:v>423</c:v>
                </c:pt>
                <c:pt idx="1314">
                  <c:v>409</c:v>
                </c:pt>
                <c:pt idx="1315">
                  <c:v>418</c:v>
                </c:pt>
                <c:pt idx="1316">
                  <c:v>403</c:v>
                </c:pt>
                <c:pt idx="1317">
                  <c:v>416</c:v>
                </c:pt>
                <c:pt idx="1318">
                  <c:v>416</c:v>
                </c:pt>
                <c:pt idx="1319">
                  <c:v>413</c:v>
                </c:pt>
                <c:pt idx="1320">
                  <c:v>416</c:v>
                </c:pt>
                <c:pt idx="1321">
                  <c:v>409</c:v>
                </c:pt>
                <c:pt idx="1322">
                  <c:v>403</c:v>
                </c:pt>
                <c:pt idx="1323">
                  <c:v>418</c:v>
                </c:pt>
                <c:pt idx="1324">
                  <c:v>416</c:v>
                </c:pt>
                <c:pt idx="1325">
                  <c:v>413</c:v>
                </c:pt>
                <c:pt idx="1326">
                  <c:v>403</c:v>
                </c:pt>
                <c:pt idx="1327">
                  <c:v>403</c:v>
                </c:pt>
                <c:pt idx="1328">
                  <c:v>400</c:v>
                </c:pt>
                <c:pt idx="1329">
                  <c:v>403</c:v>
                </c:pt>
                <c:pt idx="1330">
                  <c:v>416</c:v>
                </c:pt>
                <c:pt idx="1331">
                  <c:v>403</c:v>
                </c:pt>
                <c:pt idx="1332">
                  <c:v>403</c:v>
                </c:pt>
                <c:pt idx="1333">
                  <c:v>400</c:v>
                </c:pt>
                <c:pt idx="1334">
                  <c:v>409</c:v>
                </c:pt>
                <c:pt idx="1335">
                  <c:v>424</c:v>
                </c:pt>
                <c:pt idx="1336">
                  <c:v>409</c:v>
                </c:pt>
                <c:pt idx="1337">
                  <c:v>415</c:v>
                </c:pt>
                <c:pt idx="1338">
                  <c:v>400</c:v>
                </c:pt>
                <c:pt idx="1339">
                  <c:v>403</c:v>
                </c:pt>
                <c:pt idx="1340">
                  <c:v>409</c:v>
                </c:pt>
                <c:pt idx="1341">
                  <c:v>409</c:v>
                </c:pt>
                <c:pt idx="1342">
                  <c:v>400</c:v>
                </c:pt>
                <c:pt idx="1343">
                  <c:v>403</c:v>
                </c:pt>
                <c:pt idx="1344">
                  <c:v>403</c:v>
                </c:pt>
                <c:pt idx="1345">
                  <c:v>406</c:v>
                </c:pt>
                <c:pt idx="1346">
                  <c:v>403</c:v>
                </c:pt>
                <c:pt idx="1347">
                  <c:v>406</c:v>
                </c:pt>
                <c:pt idx="1348">
                  <c:v>406</c:v>
                </c:pt>
                <c:pt idx="1349">
                  <c:v>400</c:v>
                </c:pt>
                <c:pt idx="1350">
                  <c:v>407</c:v>
                </c:pt>
                <c:pt idx="1351">
                  <c:v>407</c:v>
                </c:pt>
                <c:pt idx="1352">
                  <c:v>407</c:v>
                </c:pt>
                <c:pt idx="1353">
                  <c:v>407</c:v>
                </c:pt>
                <c:pt idx="1354">
                  <c:v>418</c:v>
                </c:pt>
                <c:pt idx="1355">
                  <c:v>400</c:v>
                </c:pt>
                <c:pt idx="1356">
                  <c:v>409</c:v>
                </c:pt>
                <c:pt idx="1357">
                  <c:v>409</c:v>
                </c:pt>
                <c:pt idx="1358">
                  <c:v>413</c:v>
                </c:pt>
                <c:pt idx="1359">
                  <c:v>407</c:v>
                </c:pt>
                <c:pt idx="1360">
                  <c:v>400</c:v>
                </c:pt>
                <c:pt idx="1361">
                  <c:v>417</c:v>
                </c:pt>
                <c:pt idx="1362">
                  <c:v>414</c:v>
                </c:pt>
                <c:pt idx="1363">
                  <c:v>423</c:v>
                </c:pt>
                <c:pt idx="1364">
                  <c:v>417</c:v>
                </c:pt>
                <c:pt idx="1365">
                  <c:v>423</c:v>
                </c:pt>
                <c:pt idx="1366">
                  <c:v>411</c:v>
                </c:pt>
                <c:pt idx="1367">
                  <c:v>405</c:v>
                </c:pt>
                <c:pt idx="1368">
                  <c:v>417</c:v>
                </c:pt>
                <c:pt idx="1369">
                  <c:v>432</c:v>
                </c:pt>
                <c:pt idx="1370">
                  <c:v>423</c:v>
                </c:pt>
                <c:pt idx="1371">
                  <c:v>414</c:v>
                </c:pt>
                <c:pt idx="1372">
                  <c:v>414</c:v>
                </c:pt>
                <c:pt idx="1373">
                  <c:v>414</c:v>
                </c:pt>
                <c:pt idx="1374">
                  <c:v>417</c:v>
                </c:pt>
                <c:pt idx="1375">
                  <c:v>417</c:v>
                </c:pt>
                <c:pt idx="1376">
                  <c:v>423</c:v>
                </c:pt>
                <c:pt idx="1377">
                  <c:v>408</c:v>
                </c:pt>
                <c:pt idx="1378">
                  <c:v>426</c:v>
                </c:pt>
                <c:pt idx="1379">
                  <c:v>417</c:v>
                </c:pt>
                <c:pt idx="1380">
                  <c:v>417</c:v>
                </c:pt>
                <c:pt idx="1381">
                  <c:v>426</c:v>
                </c:pt>
                <c:pt idx="1382">
                  <c:v>423</c:v>
                </c:pt>
                <c:pt idx="1383">
                  <c:v>417</c:v>
                </c:pt>
                <c:pt idx="1384">
                  <c:v>405</c:v>
                </c:pt>
                <c:pt idx="1385">
                  <c:v>423</c:v>
                </c:pt>
                <c:pt idx="1386">
                  <c:v>411</c:v>
                </c:pt>
                <c:pt idx="1387">
                  <c:v>414</c:v>
                </c:pt>
                <c:pt idx="1388">
                  <c:v>411</c:v>
                </c:pt>
                <c:pt idx="1389">
                  <c:v>408</c:v>
                </c:pt>
                <c:pt idx="1390">
                  <c:v>408</c:v>
                </c:pt>
                <c:pt idx="1391">
                  <c:v>414</c:v>
                </c:pt>
                <c:pt idx="1392">
                  <c:v>423</c:v>
                </c:pt>
                <c:pt idx="1393">
                  <c:v>411</c:v>
                </c:pt>
                <c:pt idx="1394">
                  <c:v>400</c:v>
                </c:pt>
                <c:pt idx="1395">
                  <c:v>411</c:v>
                </c:pt>
                <c:pt idx="1396">
                  <c:v>411</c:v>
                </c:pt>
                <c:pt idx="1397">
                  <c:v>411</c:v>
                </c:pt>
                <c:pt idx="1398">
                  <c:v>411</c:v>
                </c:pt>
                <c:pt idx="1399">
                  <c:v>408</c:v>
                </c:pt>
                <c:pt idx="1400">
                  <c:v>414</c:v>
                </c:pt>
                <c:pt idx="1401">
                  <c:v>400</c:v>
                </c:pt>
                <c:pt idx="1402">
                  <c:v>422</c:v>
                </c:pt>
                <c:pt idx="1403">
                  <c:v>436</c:v>
                </c:pt>
                <c:pt idx="1404">
                  <c:v>409</c:v>
                </c:pt>
                <c:pt idx="1405">
                  <c:v>427</c:v>
                </c:pt>
                <c:pt idx="1406">
                  <c:v>416</c:v>
                </c:pt>
                <c:pt idx="1407">
                  <c:v>422</c:v>
                </c:pt>
                <c:pt idx="1408">
                  <c:v>422</c:v>
                </c:pt>
                <c:pt idx="1409">
                  <c:v>418</c:v>
                </c:pt>
                <c:pt idx="1410">
                  <c:v>418</c:v>
                </c:pt>
                <c:pt idx="1411">
                  <c:v>416</c:v>
                </c:pt>
                <c:pt idx="1412">
                  <c:v>418</c:v>
                </c:pt>
                <c:pt idx="1413">
                  <c:v>422</c:v>
                </c:pt>
                <c:pt idx="1414">
                  <c:v>418</c:v>
                </c:pt>
                <c:pt idx="1415">
                  <c:v>427</c:v>
                </c:pt>
                <c:pt idx="1416">
                  <c:v>416</c:v>
                </c:pt>
                <c:pt idx="1417">
                  <c:v>418</c:v>
                </c:pt>
                <c:pt idx="1418">
                  <c:v>418</c:v>
                </c:pt>
                <c:pt idx="1419">
                  <c:v>416</c:v>
                </c:pt>
                <c:pt idx="1420">
                  <c:v>416</c:v>
                </c:pt>
                <c:pt idx="1421">
                  <c:v>400</c:v>
                </c:pt>
                <c:pt idx="1422">
                  <c:v>418</c:v>
                </c:pt>
                <c:pt idx="1423">
                  <c:v>411</c:v>
                </c:pt>
                <c:pt idx="1424">
                  <c:v>418</c:v>
                </c:pt>
                <c:pt idx="1425">
                  <c:v>415</c:v>
                </c:pt>
                <c:pt idx="1426">
                  <c:v>432</c:v>
                </c:pt>
                <c:pt idx="1427">
                  <c:v>418</c:v>
                </c:pt>
                <c:pt idx="1428">
                  <c:v>400</c:v>
                </c:pt>
                <c:pt idx="1429">
                  <c:v>418</c:v>
                </c:pt>
                <c:pt idx="1430">
                  <c:v>411</c:v>
                </c:pt>
                <c:pt idx="1431">
                  <c:v>415</c:v>
                </c:pt>
                <c:pt idx="1432">
                  <c:v>411</c:v>
                </c:pt>
                <c:pt idx="1433">
                  <c:v>402</c:v>
                </c:pt>
                <c:pt idx="1434">
                  <c:v>415</c:v>
                </c:pt>
                <c:pt idx="1435">
                  <c:v>415</c:v>
                </c:pt>
                <c:pt idx="1436">
                  <c:v>411</c:v>
                </c:pt>
                <c:pt idx="1437">
                  <c:v>411</c:v>
                </c:pt>
                <c:pt idx="1438">
                  <c:v>402</c:v>
                </c:pt>
                <c:pt idx="1439">
                  <c:v>415</c:v>
                </c:pt>
                <c:pt idx="1440">
                  <c:v>411</c:v>
                </c:pt>
                <c:pt idx="1441">
                  <c:v>407</c:v>
                </c:pt>
                <c:pt idx="1442">
                  <c:v>415</c:v>
                </c:pt>
                <c:pt idx="1443">
                  <c:v>407</c:v>
                </c:pt>
                <c:pt idx="1444">
                  <c:v>411</c:v>
                </c:pt>
                <c:pt idx="1445">
                  <c:v>407</c:v>
                </c:pt>
                <c:pt idx="1446">
                  <c:v>418</c:v>
                </c:pt>
                <c:pt idx="1447">
                  <c:v>411</c:v>
                </c:pt>
                <c:pt idx="1448">
                  <c:v>415</c:v>
                </c:pt>
                <c:pt idx="1449">
                  <c:v>421</c:v>
                </c:pt>
                <c:pt idx="1450">
                  <c:v>400</c:v>
                </c:pt>
                <c:pt idx="1451">
                  <c:v>415</c:v>
                </c:pt>
                <c:pt idx="1452">
                  <c:v>418</c:v>
                </c:pt>
                <c:pt idx="1453">
                  <c:v>422</c:v>
                </c:pt>
                <c:pt idx="1454">
                  <c:v>410</c:v>
                </c:pt>
                <c:pt idx="1455">
                  <c:v>403</c:v>
                </c:pt>
                <c:pt idx="1456">
                  <c:v>418</c:v>
                </c:pt>
                <c:pt idx="1457">
                  <c:v>415</c:v>
                </c:pt>
                <c:pt idx="1458">
                  <c:v>418</c:v>
                </c:pt>
                <c:pt idx="1459">
                  <c:v>422</c:v>
                </c:pt>
                <c:pt idx="1460">
                  <c:v>424</c:v>
                </c:pt>
                <c:pt idx="1461">
                  <c:v>424</c:v>
                </c:pt>
                <c:pt idx="1462">
                  <c:v>422</c:v>
                </c:pt>
                <c:pt idx="1463">
                  <c:v>427</c:v>
                </c:pt>
                <c:pt idx="1464">
                  <c:v>424</c:v>
                </c:pt>
                <c:pt idx="1465">
                  <c:v>418</c:v>
                </c:pt>
                <c:pt idx="1466">
                  <c:v>435</c:v>
                </c:pt>
                <c:pt idx="1467">
                  <c:v>415</c:v>
                </c:pt>
                <c:pt idx="1468">
                  <c:v>427</c:v>
                </c:pt>
                <c:pt idx="1469">
                  <c:v>422</c:v>
                </c:pt>
                <c:pt idx="1470">
                  <c:v>427</c:v>
                </c:pt>
                <c:pt idx="1471">
                  <c:v>418</c:v>
                </c:pt>
                <c:pt idx="1472">
                  <c:v>415</c:v>
                </c:pt>
                <c:pt idx="1473">
                  <c:v>435</c:v>
                </c:pt>
                <c:pt idx="1474">
                  <c:v>418</c:v>
                </c:pt>
                <c:pt idx="1475">
                  <c:v>422</c:v>
                </c:pt>
                <c:pt idx="1476">
                  <c:v>422</c:v>
                </c:pt>
                <c:pt idx="1477">
                  <c:v>427</c:v>
                </c:pt>
                <c:pt idx="1478">
                  <c:v>418</c:v>
                </c:pt>
                <c:pt idx="1479">
                  <c:v>418</c:v>
                </c:pt>
                <c:pt idx="1480">
                  <c:v>422</c:v>
                </c:pt>
                <c:pt idx="1481">
                  <c:v>415</c:v>
                </c:pt>
                <c:pt idx="1482">
                  <c:v>410</c:v>
                </c:pt>
                <c:pt idx="1483">
                  <c:v>443</c:v>
                </c:pt>
                <c:pt idx="1484">
                  <c:v>410</c:v>
                </c:pt>
                <c:pt idx="1485">
                  <c:v>410</c:v>
                </c:pt>
                <c:pt idx="1486">
                  <c:v>418</c:v>
                </c:pt>
                <c:pt idx="1487">
                  <c:v>415</c:v>
                </c:pt>
                <c:pt idx="1488">
                  <c:v>415</c:v>
                </c:pt>
                <c:pt idx="1489">
                  <c:v>406</c:v>
                </c:pt>
                <c:pt idx="1490">
                  <c:v>410</c:v>
                </c:pt>
                <c:pt idx="1491">
                  <c:v>403</c:v>
                </c:pt>
                <c:pt idx="1492">
                  <c:v>415</c:v>
                </c:pt>
                <c:pt idx="1493">
                  <c:v>406</c:v>
                </c:pt>
                <c:pt idx="1494">
                  <c:v>410</c:v>
                </c:pt>
                <c:pt idx="1495">
                  <c:v>410</c:v>
                </c:pt>
                <c:pt idx="1496">
                  <c:v>400</c:v>
                </c:pt>
                <c:pt idx="1497">
                  <c:v>415</c:v>
                </c:pt>
                <c:pt idx="1498">
                  <c:v>400</c:v>
                </c:pt>
                <c:pt idx="1499">
                  <c:v>406</c:v>
                </c:pt>
                <c:pt idx="1500">
                  <c:v>406</c:v>
                </c:pt>
                <c:pt idx="1501">
                  <c:v>400</c:v>
                </c:pt>
                <c:pt idx="1502">
                  <c:v>407</c:v>
                </c:pt>
                <c:pt idx="1503">
                  <c:v>409</c:v>
                </c:pt>
                <c:pt idx="1504">
                  <c:v>409</c:v>
                </c:pt>
                <c:pt idx="1505">
                  <c:v>409</c:v>
                </c:pt>
                <c:pt idx="1506">
                  <c:v>409</c:v>
                </c:pt>
                <c:pt idx="1507">
                  <c:v>414</c:v>
                </c:pt>
                <c:pt idx="1508">
                  <c:v>409</c:v>
                </c:pt>
                <c:pt idx="1509">
                  <c:v>400</c:v>
                </c:pt>
                <c:pt idx="1510">
                  <c:v>409</c:v>
                </c:pt>
                <c:pt idx="1511">
                  <c:v>400</c:v>
                </c:pt>
                <c:pt idx="1512">
                  <c:v>414</c:v>
                </c:pt>
                <c:pt idx="1513">
                  <c:v>408</c:v>
                </c:pt>
                <c:pt idx="1514">
                  <c:v>411</c:v>
                </c:pt>
                <c:pt idx="1515">
                  <c:v>408</c:v>
                </c:pt>
                <c:pt idx="1516">
                  <c:v>400</c:v>
                </c:pt>
                <c:pt idx="1517">
                  <c:v>416</c:v>
                </c:pt>
                <c:pt idx="1518">
                  <c:v>410</c:v>
                </c:pt>
                <c:pt idx="1519">
                  <c:v>410</c:v>
                </c:pt>
                <c:pt idx="1520">
                  <c:v>414</c:v>
                </c:pt>
                <c:pt idx="1521">
                  <c:v>407</c:v>
                </c:pt>
                <c:pt idx="1522">
                  <c:v>410</c:v>
                </c:pt>
                <c:pt idx="1523">
                  <c:v>414</c:v>
                </c:pt>
                <c:pt idx="1524">
                  <c:v>407</c:v>
                </c:pt>
                <c:pt idx="1525">
                  <c:v>416</c:v>
                </c:pt>
                <c:pt idx="1526">
                  <c:v>400</c:v>
                </c:pt>
                <c:pt idx="1527">
                  <c:v>416</c:v>
                </c:pt>
                <c:pt idx="1528">
                  <c:v>407</c:v>
                </c:pt>
                <c:pt idx="1529">
                  <c:v>410</c:v>
                </c:pt>
                <c:pt idx="1530">
                  <c:v>416</c:v>
                </c:pt>
                <c:pt idx="1531">
                  <c:v>410</c:v>
                </c:pt>
                <c:pt idx="1532">
                  <c:v>402</c:v>
                </c:pt>
                <c:pt idx="1533">
                  <c:v>400</c:v>
                </c:pt>
                <c:pt idx="1534">
                  <c:v>421</c:v>
                </c:pt>
                <c:pt idx="1535">
                  <c:v>409</c:v>
                </c:pt>
                <c:pt idx="1536">
                  <c:v>414</c:v>
                </c:pt>
                <c:pt idx="1537">
                  <c:v>414</c:v>
                </c:pt>
                <c:pt idx="1538">
                  <c:v>414</c:v>
                </c:pt>
                <c:pt idx="1539">
                  <c:v>407</c:v>
                </c:pt>
                <c:pt idx="1540">
                  <c:v>423</c:v>
                </c:pt>
                <c:pt idx="1541">
                  <c:v>423</c:v>
                </c:pt>
                <c:pt idx="1542">
                  <c:v>409</c:v>
                </c:pt>
                <c:pt idx="1543">
                  <c:v>409</c:v>
                </c:pt>
                <c:pt idx="1544">
                  <c:v>414</c:v>
                </c:pt>
                <c:pt idx="1545">
                  <c:v>417</c:v>
                </c:pt>
                <c:pt idx="1546">
                  <c:v>417</c:v>
                </c:pt>
                <c:pt idx="1547">
                  <c:v>421</c:v>
                </c:pt>
                <c:pt idx="1548">
                  <c:v>409</c:v>
                </c:pt>
                <c:pt idx="1549">
                  <c:v>421</c:v>
                </c:pt>
                <c:pt idx="1550">
                  <c:v>400</c:v>
                </c:pt>
                <c:pt idx="1551">
                  <c:v>416</c:v>
                </c:pt>
                <c:pt idx="1552">
                  <c:v>423</c:v>
                </c:pt>
                <c:pt idx="1553">
                  <c:v>409</c:v>
                </c:pt>
                <c:pt idx="1554">
                  <c:v>420</c:v>
                </c:pt>
                <c:pt idx="1555">
                  <c:v>406</c:v>
                </c:pt>
                <c:pt idx="1556">
                  <c:v>416</c:v>
                </c:pt>
                <c:pt idx="1557">
                  <c:v>420</c:v>
                </c:pt>
                <c:pt idx="1558">
                  <c:v>416</c:v>
                </c:pt>
                <c:pt idx="1559">
                  <c:v>411</c:v>
                </c:pt>
                <c:pt idx="1560">
                  <c:v>420</c:v>
                </c:pt>
                <c:pt idx="1561">
                  <c:v>411</c:v>
                </c:pt>
                <c:pt idx="1562">
                  <c:v>411</c:v>
                </c:pt>
                <c:pt idx="1563">
                  <c:v>420</c:v>
                </c:pt>
                <c:pt idx="1564">
                  <c:v>411</c:v>
                </c:pt>
                <c:pt idx="1565">
                  <c:v>411</c:v>
                </c:pt>
                <c:pt idx="1566">
                  <c:v>409</c:v>
                </c:pt>
                <c:pt idx="1567">
                  <c:v>406</c:v>
                </c:pt>
                <c:pt idx="1568">
                  <c:v>411</c:v>
                </c:pt>
                <c:pt idx="1569">
                  <c:v>416</c:v>
                </c:pt>
                <c:pt idx="1570">
                  <c:v>409</c:v>
                </c:pt>
                <c:pt idx="1571">
                  <c:v>420</c:v>
                </c:pt>
                <c:pt idx="1572">
                  <c:v>402</c:v>
                </c:pt>
                <c:pt idx="1573">
                  <c:v>409</c:v>
                </c:pt>
                <c:pt idx="1574">
                  <c:v>425</c:v>
                </c:pt>
                <c:pt idx="1575">
                  <c:v>411</c:v>
                </c:pt>
                <c:pt idx="1576">
                  <c:v>411</c:v>
                </c:pt>
                <c:pt idx="1577">
                  <c:v>402</c:v>
                </c:pt>
                <c:pt idx="1578">
                  <c:v>409</c:v>
                </c:pt>
                <c:pt idx="1579">
                  <c:v>409</c:v>
                </c:pt>
                <c:pt idx="1580">
                  <c:v>409</c:v>
                </c:pt>
                <c:pt idx="1581">
                  <c:v>406</c:v>
                </c:pt>
                <c:pt idx="1582">
                  <c:v>411</c:v>
                </c:pt>
                <c:pt idx="1583">
                  <c:v>406</c:v>
                </c:pt>
                <c:pt idx="1584">
                  <c:v>411</c:v>
                </c:pt>
                <c:pt idx="1585">
                  <c:v>411</c:v>
                </c:pt>
                <c:pt idx="1586">
                  <c:v>409</c:v>
                </c:pt>
                <c:pt idx="1587">
                  <c:v>409</c:v>
                </c:pt>
                <c:pt idx="1588">
                  <c:v>411</c:v>
                </c:pt>
                <c:pt idx="1589">
                  <c:v>406</c:v>
                </c:pt>
                <c:pt idx="1590">
                  <c:v>409</c:v>
                </c:pt>
                <c:pt idx="1591">
                  <c:v>416</c:v>
                </c:pt>
                <c:pt idx="1592">
                  <c:v>406</c:v>
                </c:pt>
                <c:pt idx="1593">
                  <c:v>416</c:v>
                </c:pt>
                <c:pt idx="1594">
                  <c:v>406</c:v>
                </c:pt>
                <c:pt idx="1595">
                  <c:v>411</c:v>
                </c:pt>
                <c:pt idx="1596">
                  <c:v>406</c:v>
                </c:pt>
                <c:pt idx="1597">
                  <c:v>416</c:v>
                </c:pt>
                <c:pt idx="1598">
                  <c:v>411</c:v>
                </c:pt>
                <c:pt idx="1599">
                  <c:v>411</c:v>
                </c:pt>
                <c:pt idx="1600">
                  <c:v>409</c:v>
                </c:pt>
                <c:pt idx="1601">
                  <c:v>400</c:v>
                </c:pt>
                <c:pt idx="1602">
                  <c:v>411</c:v>
                </c:pt>
                <c:pt idx="1603">
                  <c:v>406</c:v>
                </c:pt>
                <c:pt idx="1604">
                  <c:v>411</c:v>
                </c:pt>
                <c:pt idx="1605">
                  <c:v>409</c:v>
                </c:pt>
                <c:pt idx="1606">
                  <c:v>406</c:v>
                </c:pt>
                <c:pt idx="1607">
                  <c:v>409</c:v>
                </c:pt>
                <c:pt idx="1608">
                  <c:v>425</c:v>
                </c:pt>
                <c:pt idx="1609">
                  <c:v>416</c:v>
                </c:pt>
                <c:pt idx="1610">
                  <c:v>409</c:v>
                </c:pt>
                <c:pt idx="1611">
                  <c:v>400</c:v>
                </c:pt>
                <c:pt idx="1612">
                  <c:v>406</c:v>
                </c:pt>
                <c:pt idx="1613">
                  <c:v>409</c:v>
                </c:pt>
                <c:pt idx="1614">
                  <c:v>402</c:v>
                </c:pt>
                <c:pt idx="1615">
                  <c:v>409</c:v>
                </c:pt>
                <c:pt idx="1616">
                  <c:v>402</c:v>
                </c:pt>
                <c:pt idx="1617">
                  <c:v>400</c:v>
                </c:pt>
                <c:pt idx="1618">
                  <c:v>406</c:v>
                </c:pt>
                <c:pt idx="1619">
                  <c:v>411</c:v>
                </c:pt>
                <c:pt idx="1620">
                  <c:v>402</c:v>
                </c:pt>
                <c:pt idx="1621">
                  <c:v>400</c:v>
                </c:pt>
                <c:pt idx="1622">
                  <c:v>402</c:v>
                </c:pt>
                <c:pt idx="1623">
                  <c:v>400</c:v>
                </c:pt>
                <c:pt idx="1624">
                  <c:v>415</c:v>
                </c:pt>
                <c:pt idx="1625">
                  <c:v>411</c:v>
                </c:pt>
                <c:pt idx="1626">
                  <c:v>411</c:v>
                </c:pt>
                <c:pt idx="1627">
                  <c:v>415</c:v>
                </c:pt>
                <c:pt idx="1628">
                  <c:v>400</c:v>
                </c:pt>
                <c:pt idx="1629">
                  <c:v>415</c:v>
                </c:pt>
                <c:pt idx="1630">
                  <c:v>411</c:v>
                </c:pt>
                <c:pt idx="1631">
                  <c:v>415</c:v>
                </c:pt>
                <c:pt idx="1632">
                  <c:v>415</c:v>
                </c:pt>
                <c:pt idx="1633">
                  <c:v>409</c:v>
                </c:pt>
                <c:pt idx="1634">
                  <c:v>411</c:v>
                </c:pt>
                <c:pt idx="1635">
                  <c:v>421</c:v>
                </c:pt>
                <c:pt idx="1636">
                  <c:v>411</c:v>
                </c:pt>
                <c:pt idx="1637">
                  <c:v>418</c:v>
                </c:pt>
                <c:pt idx="1638">
                  <c:v>409</c:v>
                </c:pt>
                <c:pt idx="1639">
                  <c:v>411</c:v>
                </c:pt>
                <c:pt idx="1640">
                  <c:v>409</c:v>
                </c:pt>
                <c:pt idx="1641">
                  <c:v>411</c:v>
                </c:pt>
                <c:pt idx="1642">
                  <c:v>418</c:v>
                </c:pt>
                <c:pt idx="1643">
                  <c:v>411</c:v>
                </c:pt>
                <c:pt idx="1644">
                  <c:v>411</c:v>
                </c:pt>
                <c:pt idx="1645">
                  <c:v>400</c:v>
                </c:pt>
                <c:pt idx="1646">
                  <c:v>416</c:v>
                </c:pt>
                <c:pt idx="1647">
                  <c:v>409</c:v>
                </c:pt>
                <c:pt idx="1648">
                  <c:v>409</c:v>
                </c:pt>
                <c:pt idx="1649">
                  <c:v>418</c:v>
                </c:pt>
                <c:pt idx="1650">
                  <c:v>409</c:v>
                </c:pt>
                <c:pt idx="1651">
                  <c:v>407</c:v>
                </c:pt>
                <c:pt idx="1652">
                  <c:v>416</c:v>
                </c:pt>
                <c:pt idx="1653">
                  <c:v>409</c:v>
                </c:pt>
                <c:pt idx="1654">
                  <c:v>409</c:v>
                </c:pt>
                <c:pt idx="1655">
                  <c:v>418</c:v>
                </c:pt>
                <c:pt idx="1656">
                  <c:v>418</c:v>
                </c:pt>
                <c:pt idx="1657">
                  <c:v>425</c:v>
                </c:pt>
                <c:pt idx="1658">
                  <c:v>422</c:v>
                </c:pt>
                <c:pt idx="1659">
                  <c:v>425</c:v>
                </c:pt>
                <c:pt idx="1660">
                  <c:v>425</c:v>
                </c:pt>
                <c:pt idx="1661">
                  <c:v>427</c:v>
                </c:pt>
                <c:pt idx="1662">
                  <c:v>416</c:v>
                </c:pt>
                <c:pt idx="1663">
                  <c:v>434</c:v>
                </c:pt>
                <c:pt idx="1664">
                  <c:v>425</c:v>
                </c:pt>
                <c:pt idx="1665">
                  <c:v>427</c:v>
                </c:pt>
                <c:pt idx="1666">
                  <c:v>442</c:v>
                </c:pt>
                <c:pt idx="1667">
                  <c:v>422</c:v>
                </c:pt>
                <c:pt idx="1668">
                  <c:v>425</c:v>
                </c:pt>
                <c:pt idx="1669">
                  <c:v>427</c:v>
                </c:pt>
                <c:pt idx="1670">
                  <c:v>425</c:v>
                </c:pt>
                <c:pt idx="1671">
                  <c:v>418</c:v>
                </c:pt>
                <c:pt idx="1672">
                  <c:v>416</c:v>
                </c:pt>
                <c:pt idx="1673">
                  <c:v>422</c:v>
                </c:pt>
                <c:pt idx="1674">
                  <c:v>422</c:v>
                </c:pt>
                <c:pt idx="1675">
                  <c:v>418</c:v>
                </c:pt>
                <c:pt idx="1676">
                  <c:v>444</c:v>
                </c:pt>
                <c:pt idx="1677">
                  <c:v>416</c:v>
                </c:pt>
                <c:pt idx="1678">
                  <c:v>407</c:v>
                </c:pt>
                <c:pt idx="1679">
                  <c:v>409</c:v>
                </c:pt>
                <c:pt idx="1680">
                  <c:v>418</c:v>
                </c:pt>
                <c:pt idx="1681">
                  <c:v>416</c:v>
                </c:pt>
                <c:pt idx="1682">
                  <c:v>400</c:v>
                </c:pt>
                <c:pt idx="1683">
                  <c:v>422</c:v>
                </c:pt>
                <c:pt idx="1684">
                  <c:v>407</c:v>
                </c:pt>
                <c:pt idx="1685">
                  <c:v>409</c:v>
                </c:pt>
                <c:pt idx="1686">
                  <c:v>416</c:v>
                </c:pt>
                <c:pt idx="1687">
                  <c:v>409</c:v>
                </c:pt>
                <c:pt idx="1688">
                  <c:v>418</c:v>
                </c:pt>
                <c:pt idx="1689">
                  <c:v>400</c:v>
                </c:pt>
                <c:pt idx="1690">
                  <c:v>418</c:v>
                </c:pt>
                <c:pt idx="1691">
                  <c:v>409</c:v>
                </c:pt>
                <c:pt idx="1692">
                  <c:v>418</c:v>
                </c:pt>
                <c:pt idx="1693">
                  <c:v>411</c:v>
                </c:pt>
                <c:pt idx="1694">
                  <c:v>411</c:v>
                </c:pt>
                <c:pt idx="1695">
                  <c:v>411</c:v>
                </c:pt>
                <c:pt idx="1696">
                  <c:v>406</c:v>
                </c:pt>
                <c:pt idx="1697">
                  <c:v>411</c:v>
                </c:pt>
                <c:pt idx="1698">
                  <c:v>424</c:v>
                </c:pt>
                <c:pt idx="1699">
                  <c:v>424</c:v>
                </c:pt>
                <c:pt idx="1700">
                  <c:v>418</c:v>
                </c:pt>
                <c:pt idx="1701">
                  <c:v>411</c:v>
                </c:pt>
                <c:pt idx="1702">
                  <c:v>409</c:v>
                </c:pt>
                <c:pt idx="1703">
                  <c:v>411</c:v>
                </c:pt>
                <c:pt idx="1704">
                  <c:v>409</c:v>
                </c:pt>
                <c:pt idx="1705">
                  <c:v>418</c:v>
                </c:pt>
                <c:pt idx="1706">
                  <c:v>406</c:v>
                </c:pt>
                <c:pt idx="1707">
                  <c:v>421</c:v>
                </c:pt>
                <c:pt idx="1708">
                  <c:v>406</c:v>
                </c:pt>
                <c:pt idx="1709">
                  <c:v>409</c:v>
                </c:pt>
                <c:pt idx="1710">
                  <c:v>418</c:v>
                </c:pt>
                <c:pt idx="1711">
                  <c:v>406</c:v>
                </c:pt>
                <c:pt idx="1712">
                  <c:v>418</c:v>
                </c:pt>
                <c:pt idx="1713">
                  <c:v>406</c:v>
                </c:pt>
                <c:pt idx="1714">
                  <c:v>411</c:v>
                </c:pt>
                <c:pt idx="1715">
                  <c:v>409</c:v>
                </c:pt>
                <c:pt idx="1716">
                  <c:v>409</c:v>
                </c:pt>
                <c:pt idx="1717">
                  <c:v>409</c:v>
                </c:pt>
                <c:pt idx="1718">
                  <c:v>409</c:v>
                </c:pt>
                <c:pt idx="1719">
                  <c:v>402</c:v>
                </c:pt>
                <c:pt idx="1720">
                  <c:v>409</c:v>
                </c:pt>
                <c:pt idx="1721">
                  <c:v>409</c:v>
                </c:pt>
                <c:pt idx="1722">
                  <c:v>406</c:v>
                </c:pt>
                <c:pt idx="1723">
                  <c:v>402</c:v>
                </c:pt>
                <c:pt idx="1724">
                  <c:v>411</c:v>
                </c:pt>
                <c:pt idx="1725">
                  <c:v>406</c:v>
                </c:pt>
                <c:pt idx="1726">
                  <c:v>400</c:v>
                </c:pt>
                <c:pt idx="1727">
                  <c:v>411</c:v>
                </c:pt>
                <c:pt idx="1728">
                  <c:v>402</c:v>
                </c:pt>
                <c:pt idx="1729">
                  <c:v>418</c:v>
                </c:pt>
                <c:pt idx="1730">
                  <c:v>409</c:v>
                </c:pt>
                <c:pt idx="1731">
                  <c:v>409</c:v>
                </c:pt>
                <c:pt idx="1732">
                  <c:v>411</c:v>
                </c:pt>
                <c:pt idx="1733">
                  <c:v>418</c:v>
                </c:pt>
                <c:pt idx="1734">
                  <c:v>411</c:v>
                </c:pt>
                <c:pt idx="1735">
                  <c:v>409</c:v>
                </c:pt>
                <c:pt idx="1736">
                  <c:v>406</c:v>
                </c:pt>
                <c:pt idx="1737">
                  <c:v>406</c:v>
                </c:pt>
                <c:pt idx="1738">
                  <c:v>409</c:v>
                </c:pt>
                <c:pt idx="1739">
                  <c:v>406</c:v>
                </c:pt>
                <c:pt idx="1740">
                  <c:v>400</c:v>
                </c:pt>
                <c:pt idx="1741">
                  <c:v>411</c:v>
                </c:pt>
                <c:pt idx="1742">
                  <c:v>406</c:v>
                </c:pt>
                <c:pt idx="1743">
                  <c:v>409</c:v>
                </c:pt>
                <c:pt idx="1744">
                  <c:v>418</c:v>
                </c:pt>
                <c:pt idx="1745">
                  <c:v>402</c:v>
                </c:pt>
                <c:pt idx="1746">
                  <c:v>406</c:v>
                </c:pt>
                <c:pt idx="1747">
                  <c:v>411</c:v>
                </c:pt>
                <c:pt idx="1748">
                  <c:v>406</c:v>
                </c:pt>
                <c:pt idx="1749">
                  <c:v>409</c:v>
                </c:pt>
                <c:pt idx="1750">
                  <c:v>402</c:v>
                </c:pt>
                <c:pt idx="1751">
                  <c:v>406</c:v>
                </c:pt>
                <c:pt idx="1752">
                  <c:v>400</c:v>
                </c:pt>
                <c:pt idx="1753">
                  <c:v>418</c:v>
                </c:pt>
                <c:pt idx="1754">
                  <c:v>406</c:v>
                </c:pt>
                <c:pt idx="1755">
                  <c:v>418</c:v>
                </c:pt>
                <c:pt idx="1756">
                  <c:v>421</c:v>
                </c:pt>
                <c:pt idx="1757">
                  <c:v>402</c:v>
                </c:pt>
                <c:pt idx="1758">
                  <c:v>411</c:v>
                </c:pt>
                <c:pt idx="1759">
                  <c:v>406</c:v>
                </c:pt>
                <c:pt idx="1760">
                  <c:v>409</c:v>
                </c:pt>
                <c:pt idx="1761">
                  <c:v>409</c:v>
                </c:pt>
                <c:pt idx="1762">
                  <c:v>409</c:v>
                </c:pt>
                <c:pt idx="1763">
                  <c:v>406</c:v>
                </c:pt>
                <c:pt idx="1764">
                  <c:v>406</c:v>
                </c:pt>
                <c:pt idx="1765">
                  <c:v>411</c:v>
                </c:pt>
                <c:pt idx="1766">
                  <c:v>418</c:v>
                </c:pt>
                <c:pt idx="1767">
                  <c:v>427</c:v>
                </c:pt>
                <c:pt idx="1768">
                  <c:v>418</c:v>
                </c:pt>
                <c:pt idx="1769">
                  <c:v>406</c:v>
                </c:pt>
                <c:pt idx="1770">
                  <c:v>411</c:v>
                </c:pt>
                <c:pt idx="1771">
                  <c:v>411</c:v>
                </c:pt>
                <c:pt idx="1772">
                  <c:v>406</c:v>
                </c:pt>
                <c:pt idx="1773">
                  <c:v>409</c:v>
                </c:pt>
                <c:pt idx="1774">
                  <c:v>400</c:v>
                </c:pt>
                <c:pt idx="1775">
                  <c:v>424</c:v>
                </c:pt>
                <c:pt idx="1776">
                  <c:v>422</c:v>
                </c:pt>
                <c:pt idx="1777">
                  <c:v>415</c:v>
                </c:pt>
                <c:pt idx="1778">
                  <c:v>424</c:v>
                </c:pt>
                <c:pt idx="1779">
                  <c:v>415</c:v>
                </c:pt>
                <c:pt idx="1780">
                  <c:v>424</c:v>
                </c:pt>
                <c:pt idx="1781">
                  <c:v>422</c:v>
                </c:pt>
                <c:pt idx="1782">
                  <c:v>424</c:v>
                </c:pt>
                <c:pt idx="1783">
                  <c:v>422</c:v>
                </c:pt>
                <c:pt idx="1784">
                  <c:v>424</c:v>
                </c:pt>
                <c:pt idx="1785">
                  <c:v>422</c:v>
                </c:pt>
                <c:pt idx="1786">
                  <c:v>415</c:v>
                </c:pt>
                <c:pt idx="1787">
                  <c:v>415</c:v>
                </c:pt>
                <c:pt idx="1788">
                  <c:v>422</c:v>
                </c:pt>
                <c:pt idx="1789">
                  <c:v>424</c:v>
                </c:pt>
                <c:pt idx="1790">
                  <c:v>427</c:v>
                </c:pt>
                <c:pt idx="1791">
                  <c:v>415</c:v>
                </c:pt>
                <c:pt idx="1792">
                  <c:v>433</c:v>
                </c:pt>
                <c:pt idx="1793">
                  <c:v>424</c:v>
                </c:pt>
                <c:pt idx="1794">
                  <c:v>424</c:v>
                </c:pt>
                <c:pt idx="1795">
                  <c:v>433</c:v>
                </c:pt>
                <c:pt idx="1796">
                  <c:v>415</c:v>
                </c:pt>
                <c:pt idx="1797">
                  <c:v>424</c:v>
                </c:pt>
                <c:pt idx="1798">
                  <c:v>422</c:v>
                </c:pt>
                <c:pt idx="1799">
                  <c:v>422</c:v>
                </c:pt>
                <c:pt idx="1800">
                  <c:v>415</c:v>
                </c:pt>
                <c:pt idx="1801">
                  <c:v>422</c:v>
                </c:pt>
                <c:pt idx="1802">
                  <c:v>427</c:v>
                </c:pt>
                <c:pt idx="1803">
                  <c:v>422</c:v>
                </c:pt>
                <c:pt idx="1804">
                  <c:v>413</c:v>
                </c:pt>
                <c:pt idx="1805">
                  <c:v>424</c:v>
                </c:pt>
                <c:pt idx="1806">
                  <c:v>424</c:v>
                </c:pt>
                <c:pt idx="1807">
                  <c:v>422</c:v>
                </c:pt>
                <c:pt idx="1808">
                  <c:v>427</c:v>
                </c:pt>
                <c:pt idx="1809">
                  <c:v>422</c:v>
                </c:pt>
                <c:pt idx="1810">
                  <c:v>427</c:v>
                </c:pt>
                <c:pt idx="1811">
                  <c:v>415</c:v>
                </c:pt>
                <c:pt idx="1812">
                  <c:v>427</c:v>
                </c:pt>
                <c:pt idx="1813">
                  <c:v>433</c:v>
                </c:pt>
                <c:pt idx="1814">
                  <c:v>422</c:v>
                </c:pt>
                <c:pt idx="1815">
                  <c:v>435</c:v>
                </c:pt>
                <c:pt idx="1816">
                  <c:v>424</c:v>
                </c:pt>
                <c:pt idx="1817">
                  <c:v>427</c:v>
                </c:pt>
                <c:pt idx="1818">
                  <c:v>424</c:v>
                </c:pt>
                <c:pt idx="1819">
                  <c:v>433</c:v>
                </c:pt>
                <c:pt idx="1820">
                  <c:v>422</c:v>
                </c:pt>
                <c:pt idx="1821">
                  <c:v>433</c:v>
                </c:pt>
                <c:pt idx="1822">
                  <c:v>427</c:v>
                </c:pt>
                <c:pt idx="1823">
                  <c:v>424</c:v>
                </c:pt>
                <c:pt idx="1824">
                  <c:v>441</c:v>
                </c:pt>
                <c:pt idx="1825">
                  <c:v>422</c:v>
                </c:pt>
                <c:pt idx="1826">
                  <c:v>427</c:v>
                </c:pt>
                <c:pt idx="1827">
                  <c:v>415</c:v>
                </c:pt>
                <c:pt idx="1828">
                  <c:v>424</c:v>
                </c:pt>
                <c:pt idx="1829">
                  <c:v>422</c:v>
                </c:pt>
                <c:pt idx="1830">
                  <c:v>413</c:v>
                </c:pt>
                <c:pt idx="1831">
                  <c:v>422</c:v>
                </c:pt>
                <c:pt idx="1832">
                  <c:v>427</c:v>
                </c:pt>
                <c:pt idx="1833">
                  <c:v>415</c:v>
                </c:pt>
                <c:pt idx="1834">
                  <c:v>424</c:v>
                </c:pt>
                <c:pt idx="1835">
                  <c:v>413</c:v>
                </c:pt>
                <c:pt idx="1836">
                  <c:v>415</c:v>
                </c:pt>
                <c:pt idx="1837">
                  <c:v>424</c:v>
                </c:pt>
                <c:pt idx="1838">
                  <c:v>413</c:v>
                </c:pt>
                <c:pt idx="1839">
                  <c:v>422</c:v>
                </c:pt>
                <c:pt idx="1840">
                  <c:v>415</c:v>
                </c:pt>
                <c:pt idx="1841">
                  <c:v>415</c:v>
                </c:pt>
                <c:pt idx="1842">
                  <c:v>413</c:v>
                </c:pt>
                <c:pt idx="1843">
                  <c:v>415</c:v>
                </c:pt>
                <c:pt idx="1844">
                  <c:v>403</c:v>
                </c:pt>
                <c:pt idx="1845">
                  <c:v>406</c:v>
                </c:pt>
                <c:pt idx="1846">
                  <c:v>413</c:v>
                </c:pt>
                <c:pt idx="1847">
                  <c:v>406</c:v>
                </c:pt>
                <c:pt idx="1848">
                  <c:v>409</c:v>
                </c:pt>
                <c:pt idx="1849">
                  <c:v>406</c:v>
                </c:pt>
                <c:pt idx="1850">
                  <c:v>403</c:v>
                </c:pt>
                <c:pt idx="1851">
                  <c:v>403</c:v>
                </c:pt>
                <c:pt idx="1852">
                  <c:v>400</c:v>
                </c:pt>
                <c:pt idx="1853">
                  <c:v>408</c:v>
                </c:pt>
                <c:pt idx="1854">
                  <c:v>414</c:v>
                </c:pt>
                <c:pt idx="1855">
                  <c:v>408</c:v>
                </c:pt>
                <c:pt idx="1856">
                  <c:v>414</c:v>
                </c:pt>
                <c:pt idx="1857">
                  <c:v>400</c:v>
                </c:pt>
                <c:pt idx="1858">
                  <c:v>432</c:v>
                </c:pt>
                <c:pt idx="1859">
                  <c:v>411</c:v>
                </c:pt>
                <c:pt idx="1860">
                  <c:v>417</c:v>
                </c:pt>
                <c:pt idx="1861">
                  <c:v>411</c:v>
                </c:pt>
                <c:pt idx="1862">
                  <c:v>400</c:v>
                </c:pt>
                <c:pt idx="1863">
                  <c:v>420</c:v>
                </c:pt>
                <c:pt idx="1864">
                  <c:v>406</c:v>
                </c:pt>
                <c:pt idx="1865">
                  <c:v>410</c:v>
                </c:pt>
                <c:pt idx="1866">
                  <c:v>416</c:v>
                </c:pt>
                <c:pt idx="1867">
                  <c:v>414</c:v>
                </c:pt>
                <c:pt idx="1868">
                  <c:v>406</c:v>
                </c:pt>
                <c:pt idx="1869">
                  <c:v>410</c:v>
                </c:pt>
                <c:pt idx="1870">
                  <c:v>420</c:v>
                </c:pt>
                <c:pt idx="1871">
                  <c:v>410</c:v>
                </c:pt>
                <c:pt idx="1872">
                  <c:v>416</c:v>
                </c:pt>
                <c:pt idx="1873">
                  <c:v>410</c:v>
                </c:pt>
                <c:pt idx="1874">
                  <c:v>414</c:v>
                </c:pt>
                <c:pt idx="1875">
                  <c:v>414</c:v>
                </c:pt>
                <c:pt idx="1876">
                  <c:v>414</c:v>
                </c:pt>
                <c:pt idx="1877">
                  <c:v>416</c:v>
                </c:pt>
                <c:pt idx="1878">
                  <c:v>416</c:v>
                </c:pt>
                <c:pt idx="1879">
                  <c:v>406</c:v>
                </c:pt>
                <c:pt idx="1880">
                  <c:v>423</c:v>
                </c:pt>
                <c:pt idx="1881">
                  <c:v>420</c:v>
                </c:pt>
                <c:pt idx="1882">
                  <c:v>406</c:v>
                </c:pt>
                <c:pt idx="1883">
                  <c:v>420</c:v>
                </c:pt>
                <c:pt idx="1884">
                  <c:v>410</c:v>
                </c:pt>
                <c:pt idx="1885">
                  <c:v>416</c:v>
                </c:pt>
                <c:pt idx="1886">
                  <c:v>416</c:v>
                </c:pt>
                <c:pt idx="1887">
                  <c:v>416</c:v>
                </c:pt>
                <c:pt idx="1888">
                  <c:v>410</c:v>
                </c:pt>
                <c:pt idx="1889">
                  <c:v>420</c:v>
                </c:pt>
                <c:pt idx="1890">
                  <c:v>414</c:v>
                </c:pt>
                <c:pt idx="1891">
                  <c:v>402</c:v>
                </c:pt>
                <c:pt idx="1892">
                  <c:v>434</c:v>
                </c:pt>
                <c:pt idx="1893">
                  <c:v>414</c:v>
                </c:pt>
                <c:pt idx="1894">
                  <c:v>414</c:v>
                </c:pt>
                <c:pt idx="1895">
                  <c:v>410</c:v>
                </c:pt>
                <c:pt idx="1896">
                  <c:v>402</c:v>
                </c:pt>
                <c:pt idx="1897">
                  <c:v>410</c:v>
                </c:pt>
                <c:pt idx="1898">
                  <c:v>420</c:v>
                </c:pt>
                <c:pt idx="1899">
                  <c:v>410</c:v>
                </c:pt>
                <c:pt idx="1900">
                  <c:v>414</c:v>
                </c:pt>
                <c:pt idx="1901">
                  <c:v>416</c:v>
                </c:pt>
                <c:pt idx="1902">
                  <c:v>410</c:v>
                </c:pt>
                <c:pt idx="1903">
                  <c:v>406</c:v>
                </c:pt>
                <c:pt idx="1904">
                  <c:v>420</c:v>
                </c:pt>
                <c:pt idx="1905">
                  <c:v>410</c:v>
                </c:pt>
                <c:pt idx="1906">
                  <c:v>410</c:v>
                </c:pt>
                <c:pt idx="1907">
                  <c:v>416</c:v>
                </c:pt>
                <c:pt idx="1908">
                  <c:v>400</c:v>
                </c:pt>
                <c:pt idx="1909">
                  <c:v>406</c:v>
                </c:pt>
                <c:pt idx="1910">
                  <c:v>410</c:v>
                </c:pt>
                <c:pt idx="1911">
                  <c:v>410</c:v>
                </c:pt>
                <c:pt idx="1912">
                  <c:v>400</c:v>
                </c:pt>
                <c:pt idx="1913">
                  <c:v>400</c:v>
                </c:pt>
                <c:pt idx="1914">
                  <c:v>407</c:v>
                </c:pt>
                <c:pt idx="1915">
                  <c:v>418</c:v>
                </c:pt>
                <c:pt idx="1916">
                  <c:v>418</c:v>
                </c:pt>
                <c:pt idx="1917">
                  <c:v>410</c:v>
                </c:pt>
                <c:pt idx="1918">
                  <c:v>410</c:v>
                </c:pt>
                <c:pt idx="1919">
                  <c:v>407</c:v>
                </c:pt>
                <c:pt idx="1920">
                  <c:v>410</c:v>
                </c:pt>
                <c:pt idx="1921">
                  <c:v>407</c:v>
                </c:pt>
                <c:pt idx="1922">
                  <c:v>415</c:v>
                </c:pt>
                <c:pt idx="1923">
                  <c:v>400</c:v>
                </c:pt>
                <c:pt idx="1924">
                  <c:v>415</c:v>
                </c:pt>
                <c:pt idx="1925">
                  <c:v>400</c:v>
                </c:pt>
                <c:pt idx="1926">
                  <c:v>427</c:v>
                </c:pt>
                <c:pt idx="1927">
                  <c:v>407</c:v>
                </c:pt>
                <c:pt idx="1928">
                  <c:v>407</c:v>
                </c:pt>
                <c:pt idx="1929">
                  <c:v>407</c:v>
                </c:pt>
                <c:pt idx="1930">
                  <c:v>400</c:v>
                </c:pt>
                <c:pt idx="1931">
                  <c:v>411</c:v>
                </c:pt>
                <c:pt idx="1932">
                  <c:v>403</c:v>
                </c:pt>
                <c:pt idx="1933">
                  <c:v>403</c:v>
                </c:pt>
                <c:pt idx="1934">
                  <c:v>408</c:v>
                </c:pt>
                <c:pt idx="1935">
                  <c:v>411</c:v>
                </c:pt>
                <c:pt idx="1936">
                  <c:v>400</c:v>
                </c:pt>
                <c:pt idx="1937">
                  <c:v>400</c:v>
                </c:pt>
                <c:pt idx="1938">
                  <c:v>422</c:v>
                </c:pt>
                <c:pt idx="1939">
                  <c:v>406</c:v>
                </c:pt>
                <c:pt idx="1940">
                  <c:v>409</c:v>
                </c:pt>
                <c:pt idx="1941">
                  <c:v>414</c:v>
                </c:pt>
                <c:pt idx="1942">
                  <c:v>406</c:v>
                </c:pt>
                <c:pt idx="1943">
                  <c:v>406</c:v>
                </c:pt>
                <c:pt idx="1944">
                  <c:v>409</c:v>
                </c:pt>
                <c:pt idx="1945">
                  <c:v>414</c:v>
                </c:pt>
                <c:pt idx="1946">
                  <c:v>409</c:v>
                </c:pt>
                <c:pt idx="1947">
                  <c:v>406</c:v>
                </c:pt>
                <c:pt idx="1948">
                  <c:v>414</c:v>
                </c:pt>
                <c:pt idx="1949">
                  <c:v>409</c:v>
                </c:pt>
                <c:pt idx="1950">
                  <c:v>406</c:v>
                </c:pt>
                <c:pt idx="1951">
                  <c:v>417</c:v>
                </c:pt>
                <c:pt idx="1952">
                  <c:v>403</c:v>
                </c:pt>
                <c:pt idx="1953">
                  <c:v>406</c:v>
                </c:pt>
                <c:pt idx="1954">
                  <c:v>403</c:v>
                </c:pt>
                <c:pt idx="1955">
                  <c:v>403</c:v>
                </c:pt>
                <c:pt idx="1956">
                  <c:v>400</c:v>
                </c:pt>
                <c:pt idx="1957">
                  <c:v>406</c:v>
                </c:pt>
                <c:pt idx="1958">
                  <c:v>406</c:v>
                </c:pt>
                <c:pt idx="1959">
                  <c:v>409</c:v>
                </c:pt>
                <c:pt idx="1960">
                  <c:v>422</c:v>
                </c:pt>
                <c:pt idx="1961">
                  <c:v>400</c:v>
                </c:pt>
                <c:pt idx="1962">
                  <c:v>409</c:v>
                </c:pt>
                <c:pt idx="1963">
                  <c:v>414</c:v>
                </c:pt>
                <c:pt idx="1964">
                  <c:v>414</c:v>
                </c:pt>
                <c:pt idx="1965">
                  <c:v>403</c:v>
                </c:pt>
                <c:pt idx="1966">
                  <c:v>409</c:v>
                </c:pt>
                <c:pt idx="1967">
                  <c:v>406</c:v>
                </c:pt>
                <c:pt idx="1968">
                  <c:v>409</c:v>
                </c:pt>
                <c:pt idx="1969">
                  <c:v>409</c:v>
                </c:pt>
                <c:pt idx="1970">
                  <c:v>414</c:v>
                </c:pt>
                <c:pt idx="1971">
                  <c:v>400</c:v>
                </c:pt>
                <c:pt idx="1972">
                  <c:v>417</c:v>
                </c:pt>
                <c:pt idx="1973">
                  <c:v>422</c:v>
                </c:pt>
                <c:pt idx="1974">
                  <c:v>441</c:v>
                </c:pt>
                <c:pt idx="1975">
                  <c:v>472</c:v>
                </c:pt>
                <c:pt idx="1976">
                  <c:v>502</c:v>
                </c:pt>
                <c:pt idx="1977">
                  <c:v>530</c:v>
                </c:pt>
                <c:pt idx="1978">
                  <c:v>537</c:v>
                </c:pt>
                <c:pt idx="1979">
                  <c:v>596</c:v>
                </c:pt>
                <c:pt idx="1980">
                  <c:v>634</c:v>
                </c:pt>
                <c:pt idx="1981">
                  <c:v>672</c:v>
                </c:pt>
                <c:pt idx="1982">
                  <c:v>715</c:v>
                </c:pt>
                <c:pt idx="1983">
                  <c:v>759</c:v>
                </c:pt>
                <c:pt idx="1984">
                  <c:v>774</c:v>
                </c:pt>
                <c:pt idx="1985">
                  <c:v>798</c:v>
                </c:pt>
                <c:pt idx="1986">
                  <c:v>838</c:v>
                </c:pt>
                <c:pt idx="1987">
                  <c:v>813</c:v>
                </c:pt>
                <c:pt idx="1988">
                  <c:v>778</c:v>
                </c:pt>
                <c:pt idx="1989">
                  <c:v>765</c:v>
                </c:pt>
                <c:pt idx="1990">
                  <c:v>742</c:v>
                </c:pt>
                <c:pt idx="1991">
                  <c:v>715</c:v>
                </c:pt>
                <c:pt idx="1992">
                  <c:v>704</c:v>
                </c:pt>
                <c:pt idx="1993">
                  <c:v>657</c:v>
                </c:pt>
                <c:pt idx="1994">
                  <c:v>672</c:v>
                </c:pt>
                <c:pt idx="1995">
                  <c:v>615</c:v>
                </c:pt>
                <c:pt idx="1996">
                  <c:v>611</c:v>
                </c:pt>
                <c:pt idx="1997">
                  <c:v>615</c:v>
                </c:pt>
                <c:pt idx="1998">
                  <c:v>615</c:v>
                </c:pt>
                <c:pt idx="1999">
                  <c:v>638</c:v>
                </c:pt>
                <c:pt idx="2000">
                  <c:v>638</c:v>
                </c:pt>
                <c:pt idx="2001">
                  <c:v>682</c:v>
                </c:pt>
                <c:pt idx="2002">
                  <c:v>704</c:v>
                </c:pt>
                <c:pt idx="2003">
                  <c:v>704</c:v>
                </c:pt>
                <c:pt idx="2004">
                  <c:v>650</c:v>
                </c:pt>
                <c:pt idx="2005">
                  <c:v>643</c:v>
                </c:pt>
                <c:pt idx="2006">
                  <c:v>672</c:v>
                </c:pt>
                <c:pt idx="2007">
                  <c:v>657</c:v>
                </c:pt>
                <c:pt idx="2008">
                  <c:v>682</c:v>
                </c:pt>
                <c:pt idx="2009">
                  <c:v>742</c:v>
                </c:pt>
                <c:pt idx="2010">
                  <c:v>759</c:v>
                </c:pt>
                <c:pt idx="2011">
                  <c:v>785</c:v>
                </c:pt>
                <c:pt idx="2012">
                  <c:v>844</c:v>
                </c:pt>
                <c:pt idx="2013">
                  <c:v>844</c:v>
                </c:pt>
                <c:pt idx="2014">
                  <c:v>882</c:v>
                </c:pt>
                <c:pt idx="2015">
                  <c:v>889</c:v>
                </c:pt>
                <c:pt idx="2016">
                  <c:v>977</c:v>
                </c:pt>
                <c:pt idx="2017">
                  <c:v>1009</c:v>
                </c:pt>
                <c:pt idx="2018">
                  <c:v>1038</c:v>
                </c:pt>
                <c:pt idx="2019">
                  <c:v>1105</c:v>
                </c:pt>
                <c:pt idx="2020">
                  <c:v>1090</c:v>
                </c:pt>
                <c:pt idx="2021">
                  <c:v>1118</c:v>
                </c:pt>
                <c:pt idx="2022">
                  <c:v>1090</c:v>
                </c:pt>
                <c:pt idx="2023">
                  <c:v>1105</c:v>
                </c:pt>
                <c:pt idx="2024">
                  <c:v>1062</c:v>
                </c:pt>
                <c:pt idx="2025">
                  <c:v>1044</c:v>
                </c:pt>
                <c:pt idx="2026">
                  <c:v>1001</c:v>
                </c:pt>
                <c:pt idx="2027">
                  <c:v>959</c:v>
                </c:pt>
                <c:pt idx="2028">
                  <c:v>970</c:v>
                </c:pt>
                <c:pt idx="2029">
                  <c:v>925</c:v>
                </c:pt>
                <c:pt idx="2030">
                  <c:v>935</c:v>
                </c:pt>
                <c:pt idx="2031">
                  <c:v>925</c:v>
                </c:pt>
                <c:pt idx="2032">
                  <c:v>925</c:v>
                </c:pt>
                <c:pt idx="2033">
                  <c:v>949</c:v>
                </c:pt>
                <c:pt idx="2034">
                  <c:v>990</c:v>
                </c:pt>
                <c:pt idx="2035">
                  <c:v>959</c:v>
                </c:pt>
                <c:pt idx="2036">
                  <c:v>1009</c:v>
                </c:pt>
                <c:pt idx="2037">
                  <c:v>990</c:v>
                </c:pt>
                <c:pt idx="2038">
                  <c:v>1001</c:v>
                </c:pt>
                <c:pt idx="2039">
                  <c:v>1019</c:v>
                </c:pt>
                <c:pt idx="2040">
                  <c:v>1062</c:v>
                </c:pt>
                <c:pt idx="2041">
                  <c:v>1019</c:v>
                </c:pt>
                <c:pt idx="2042">
                  <c:v>977</c:v>
                </c:pt>
                <c:pt idx="2043">
                  <c:v>977</c:v>
                </c:pt>
                <c:pt idx="2044">
                  <c:v>935</c:v>
                </c:pt>
                <c:pt idx="2045">
                  <c:v>959</c:v>
                </c:pt>
                <c:pt idx="2046">
                  <c:v>949</c:v>
                </c:pt>
                <c:pt idx="2047">
                  <c:v>949</c:v>
                </c:pt>
                <c:pt idx="2048">
                  <c:v>935</c:v>
                </c:pt>
                <c:pt idx="2049">
                  <c:v>925</c:v>
                </c:pt>
                <c:pt idx="2050">
                  <c:v>935</c:v>
                </c:pt>
                <c:pt idx="2051">
                  <c:v>935</c:v>
                </c:pt>
                <c:pt idx="2052">
                  <c:v>925</c:v>
                </c:pt>
                <c:pt idx="2053">
                  <c:v>920</c:v>
                </c:pt>
                <c:pt idx="2054">
                  <c:v>882</c:v>
                </c:pt>
                <c:pt idx="2055">
                  <c:v>905</c:v>
                </c:pt>
                <c:pt idx="2056">
                  <c:v>920</c:v>
                </c:pt>
                <c:pt idx="2057">
                  <c:v>900</c:v>
                </c:pt>
                <c:pt idx="2058">
                  <c:v>900</c:v>
                </c:pt>
                <c:pt idx="2059">
                  <c:v>851</c:v>
                </c:pt>
                <c:pt idx="2060">
                  <c:v>889</c:v>
                </c:pt>
                <c:pt idx="2061">
                  <c:v>872</c:v>
                </c:pt>
                <c:pt idx="2062">
                  <c:v>889</c:v>
                </c:pt>
                <c:pt idx="2063">
                  <c:v>872</c:v>
                </c:pt>
                <c:pt idx="2064">
                  <c:v>819</c:v>
                </c:pt>
                <c:pt idx="2065">
                  <c:v>830</c:v>
                </c:pt>
                <c:pt idx="2066">
                  <c:v>813</c:v>
                </c:pt>
                <c:pt idx="2067">
                  <c:v>798</c:v>
                </c:pt>
                <c:pt idx="2068">
                  <c:v>1156</c:v>
                </c:pt>
                <c:pt idx="2069">
                  <c:v>748</c:v>
                </c:pt>
                <c:pt idx="2070">
                  <c:v>748</c:v>
                </c:pt>
                <c:pt idx="2071">
                  <c:v>728</c:v>
                </c:pt>
                <c:pt idx="2072">
                  <c:v>728</c:v>
                </c:pt>
                <c:pt idx="2073">
                  <c:v>742</c:v>
                </c:pt>
                <c:pt idx="2074">
                  <c:v>728</c:v>
                </c:pt>
                <c:pt idx="2075">
                  <c:v>708</c:v>
                </c:pt>
                <c:pt idx="2076">
                  <c:v>699</c:v>
                </c:pt>
                <c:pt idx="2077">
                  <c:v>708</c:v>
                </c:pt>
                <c:pt idx="2078">
                  <c:v>704</c:v>
                </c:pt>
                <c:pt idx="2079">
                  <c:v>672</c:v>
                </c:pt>
                <c:pt idx="2080">
                  <c:v>682</c:v>
                </c:pt>
                <c:pt idx="2081">
                  <c:v>665</c:v>
                </c:pt>
                <c:pt idx="2082">
                  <c:v>665</c:v>
                </c:pt>
                <c:pt idx="2083">
                  <c:v>643</c:v>
                </c:pt>
                <c:pt idx="2084">
                  <c:v>638</c:v>
                </c:pt>
                <c:pt idx="2085">
                  <c:v>615</c:v>
                </c:pt>
                <c:pt idx="2086">
                  <c:v>592</c:v>
                </c:pt>
                <c:pt idx="2087">
                  <c:v>611</c:v>
                </c:pt>
                <c:pt idx="2088">
                  <c:v>592</c:v>
                </c:pt>
                <c:pt idx="2089">
                  <c:v>602</c:v>
                </c:pt>
                <c:pt idx="2090">
                  <c:v>620</c:v>
                </c:pt>
                <c:pt idx="2091">
                  <c:v>615</c:v>
                </c:pt>
                <c:pt idx="2092">
                  <c:v>602</c:v>
                </c:pt>
                <c:pt idx="2093">
                  <c:v>602</c:v>
                </c:pt>
                <c:pt idx="2094">
                  <c:v>602</c:v>
                </c:pt>
                <c:pt idx="2095">
                  <c:v>586</c:v>
                </c:pt>
                <c:pt idx="2096">
                  <c:v>586</c:v>
                </c:pt>
                <c:pt idx="2097">
                  <c:v>592</c:v>
                </c:pt>
                <c:pt idx="2098">
                  <c:v>569</c:v>
                </c:pt>
                <c:pt idx="2099">
                  <c:v>564</c:v>
                </c:pt>
                <c:pt idx="2100">
                  <c:v>569</c:v>
                </c:pt>
                <c:pt idx="2101">
                  <c:v>560</c:v>
                </c:pt>
                <c:pt idx="2102">
                  <c:v>564</c:v>
                </c:pt>
                <c:pt idx="2103">
                  <c:v>553</c:v>
                </c:pt>
                <c:pt idx="2104">
                  <c:v>569</c:v>
                </c:pt>
                <c:pt idx="2105">
                  <c:v>543</c:v>
                </c:pt>
                <c:pt idx="2106">
                  <c:v>564</c:v>
                </c:pt>
                <c:pt idx="2107">
                  <c:v>572</c:v>
                </c:pt>
                <c:pt idx="2108">
                  <c:v>549</c:v>
                </c:pt>
                <c:pt idx="2109">
                  <c:v>569</c:v>
                </c:pt>
                <c:pt idx="2110">
                  <c:v>537</c:v>
                </c:pt>
                <c:pt idx="2111">
                  <c:v>543</c:v>
                </c:pt>
                <c:pt idx="2112">
                  <c:v>543</c:v>
                </c:pt>
                <c:pt idx="2113">
                  <c:v>537</c:v>
                </c:pt>
                <c:pt idx="2114">
                  <c:v>530</c:v>
                </c:pt>
                <c:pt idx="2115">
                  <c:v>534</c:v>
                </c:pt>
                <c:pt idx="2116">
                  <c:v>530</c:v>
                </c:pt>
                <c:pt idx="2117">
                  <c:v>518</c:v>
                </c:pt>
                <c:pt idx="2118">
                  <c:v>549</c:v>
                </c:pt>
                <c:pt idx="2119">
                  <c:v>534</c:v>
                </c:pt>
                <c:pt idx="2120">
                  <c:v>526</c:v>
                </c:pt>
                <c:pt idx="2121">
                  <c:v>526</c:v>
                </c:pt>
                <c:pt idx="2122">
                  <c:v>526</c:v>
                </c:pt>
                <c:pt idx="2123">
                  <c:v>514</c:v>
                </c:pt>
                <c:pt idx="2124">
                  <c:v>530</c:v>
                </c:pt>
                <c:pt idx="2125">
                  <c:v>526</c:v>
                </c:pt>
                <c:pt idx="2126">
                  <c:v>518</c:v>
                </c:pt>
                <c:pt idx="2127">
                  <c:v>506</c:v>
                </c:pt>
                <c:pt idx="2128">
                  <c:v>526</c:v>
                </c:pt>
                <c:pt idx="2129">
                  <c:v>506</c:v>
                </c:pt>
                <c:pt idx="2130">
                  <c:v>514</c:v>
                </c:pt>
                <c:pt idx="2131">
                  <c:v>530</c:v>
                </c:pt>
                <c:pt idx="2132">
                  <c:v>502</c:v>
                </c:pt>
                <c:pt idx="2133">
                  <c:v>514</c:v>
                </c:pt>
                <c:pt idx="2134">
                  <c:v>493</c:v>
                </c:pt>
                <c:pt idx="2135">
                  <c:v>502</c:v>
                </c:pt>
                <c:pt idx="2136">
                  <c:v>498</c:v>
                </c:pt>
                <c:pt idx="2137">
                  <c:v>498</c:v>
                </c:pt>
                <c:pt idx="2138">
                  <c:v>493</c:v>
                </c:pt>
                <c:pt idx="2139">
                  <c:v>485</c:v>
                </c:pt>
                <c:pt idx="2140">
                  <c:v>485</c:v>
                </c:pt>
                <c:pt idx="2141">
                  <c:v>487</c:v>
                </c:pt>
                <c:pt idx="2142">
                  <c:v>485</c:v>
                </c:pt>
                <c:pt idx="2143">
                  <c:v>485</c:v>
                </c:pt>
                <c:pt idx="2144">
                  <c:v>485</c:v>
                </c:pt>
                <c:pt idx="2145">
                  <c:v>498</c:v>
                </c:pt>
                <c:pt idx="2146">
                  <c:v>498</c:v>
                </c:pt>
                <c:pt idx="2147">
                  <c:v>498</c:v>
                </c:pt>
                <c:pt idx="2148">
                  <c:v>526</c:v>
                </c:pt>
                <c:pt idx="2149">
                  <c:v>526</c:v>
                </c:pt>
                <c:pt idx="2150">
                  <c:v>534</c:v>
                </c:pt>
                <c:pt idx="2151">
                  <c:v>534</c:v>
                </c:pt>
                <c:pt idx="2152">
                  <c:v>543</c:v>
                </c:pt>
                <c:pt idx="2153">
                  <c:v>549</c:v>
                </c:pt>
                <c:pt idx="2154">
                  <c:v>537</c:v>
                </c:pt>
                <c:pt idx="2155">
                  <c:v>537</c:v>
                </c:pt>
                <c:pt idx="2156">
                  <c:v>518</c:v>
                </c:pt>
                <c:pt idx="2157">
                  <c:v>534</c:v>
                </c:pt>
                <c:pt idx="2158">
                  <c:v>518</c:v>
                </c:pt>
                <c:pt idx="2159">
                  <c:v>518</c:v>
                </c:pt>
                <c:pt idx="2160">
                  <c:v>518</c:v>
                </c:pt>
                <c:pt idx="2161">
                  <c:v>506</c:v>
                </c:pt>
                <c:pt idx="2162">
                  <c:v>514</c:v>
                </c:pt>
                <c:pt idx="2163">
                  <c:v>506</c:v>
                </c:pt>
                <c:pt idx="2164">
                  <c:v>502</c:v>
                </c:pt>
                <c:pt idx="2165">
                  <c:v>493</c:v>
                </c:pt>
                <c:pt idx="2166">
                  <c:v>502</c:v>
                </c:pt>
                <c:pt idx="2167">
                  <c:v>493</c:v>
                </c:pt>
                <c:pt idx="2168">
                  <c:v>485</c:v>
                </c:pt>
                <c:pt idx="2169">
                  <c:v>493</c:v>
                </c:pt>
                <c:pt idx="2170">
                  <c:v>493</c:v>
                </c:pt>
                <c:pt idx="2171">
                  <c:v>481</c:v>
                </c:pt>
                <c:pt idx="2172">
                  <c:v>487</c:v>
                </c:pt>
                <c:pt idx="2173">
                  <c:v>485</c:v>
                </c:pt>
                <c:pt idx="2174">
                  <c:v>481</c:v>
                </c:pt>
                <c:pt idx="2175">
                  <c:v>472</c:v>
                </c:pt>
                <c:pt idx="2176">
                  <c:v>481</c:v>
                </c:pt>
                <c:pt idx="2177">
                  <c:v>477</c:v>
                </c:pt>
                <c:pt idx="2178">
                  <c:v>460</c:v>
                </c:pt>
                <c:pt idx="2179">
                  <c:v>477</c:v>
                </c:pt>
                <c:pt idx="2180">
                  <c:v>450</c:v>
                </c:pt>
                <c:pt idx="2181">
                  <c:v>463</c:v>
                </c:pt>
                <c:pt idx="2182">
                  <c:v>466</c:v>
                </c:pt>
                <c:pt idx="2183">
                  <c:v>463</c:v>
                </c:pt>
                <c:pt idx="2184">
                  <c:v>457</c:v>
                </c:pt>
                <c:pt idx="2185">
                  <c:v>460</c:v>
                </c:pt>
                <c:pt idx="2186">
                  <c:v>481</c:v>
                </c:pt>
                <c:pt idx="2187">
                  <c:v>463</c:v>
                </c:pt>
                <c:pt idx="2188">
                  <c:v>466</c:v>
                </c:pt>
                <c:pt idx="2189">
                  <c:v>466</c:v>
                </c:pt>
                <c:pt idx="2190">
                  <c:v>460</c:v>
                </c:pt>
                <c:pt idx="2191">
                  <c:v>460</c:v>
                </c:pt>
                <c:pt idx="2192">
                  <c:v>463</c:v>
                </c:pt>
                <c:pt idx="2193">
                  <c:v>460</c:v>
                </c:pt>
                <c:pt idx="2194">
                  <c:v>466</c:v>
                </c:pt>
                <c:pt idx="2195">
                  <c:v>466</c:v>
                </c:pt>
                <c:pt idx="2196">
                  <c:v>477</c:v>
                </c:pt>
                <c:pt idx="2197">
                  <c:v>460</c:v>
                </c:pt>
                <c:pt idx="2198">
                  <c:v>466</c:v>
                </c:pt>
                <c:pt idx="2199">
                  <c:v>472</c:v>
                </c:pt>
                <c:pt idx="2200">
                  <c:v>477</c:v>
                </c:pt>
                <c:pt idx="2201">
                  <c:v>481</c:v>
                </c:pt>
                <c:pt idx="2202">
                  <c:v>463</c:v>
                </c:pt>
                <c:pt idx="2203">
                  <c:v>477</c:v>
                </c:pt>
                <c:pt idx="2204">
                  <c:v>472</c:v>
                </c:pt>
                <c:pt idx="2205">
                  <c:v>472</c:v>
                </c:pt>
                <c:pt idx="2206">
                  <c:v>472</c:v>
                </c:pt>
                <c:pt idx="2207">
                  <c:v>481</c:v>
                </c:pt>
                <c:pt idx="2208">
                  <c:v>463</c:v>
                </c:pt>
                <c:pt idx="2209">
                  <c:v>457</c:v>
                </c:pt>
                <c:pt idx="2210">
                  <c:v>472</c:v>
                </c:pt>
                <c:pt idx="2211">
                  <c:v>463</c:v>
                </c:pt>
                <c:pt idx="2212">
                  <c:v>466</c:v>
                </c:pt>
                <c:pt idx="2213">
                  <c:v>477</c:v>
                </c:pt>
                <c:pt idx="2214">
                  <c:v>472</c:v>
                </c:pt>
                <c:pt idx="2215">
                  <c:v>463</c:v>
                </c:pt>
                <c:pt idx="2216">
                  <c:v>477</c:v>
                </c:pt>
                <c:pt idx="2217">
                  <c:v>477</c:v>
                </c:pt>
                <c:pt idx="2218">
                  <c:v>472</c:v>
                </c:pt>
                <c:pt idx="2219">
                  <c:v>466</c:v>
                </c:pt>
                <c:pt idx="2220">
                  <c:v>493</c:v>
                </c:pt>
                <c:pt idx="2221">
                  <c:v>463</c:v>
                </c:pt>
                <c:pt idx="2222">
                  <c:v>463</c:v>
                </c:pt>
                <c:pt idx="2223">
                  <c:v>466</c:v>
                </c:pt>
                <c:pt idx="2224">
                  <c:v>450</c:v>
                </c:pt>
                <c:pt idx="2225">
                  <c:v>457</c:v>
                </c:pt>
                <c:pt idx="2226">
                  <c:v>444</c:v>
                </c:pt>
                <c:pt idx="2227">
                  <c:v>463</c:v>
                </c:pt>
                <c:pt idx="2228">
                  <c:v>450</c:v>
                </c:pt>
                <c:pt idx="2229">
                  <c:v>457</c:v>
                </c:pt>
                <c:pt idx="2230">
                  <c:v>447</c:v>
                </c:pt>
                <c:pt idx="2231">
                  <c:v>457</c:v>
                </c:pt>
                <c:pt idx="2232">
                  <c:v>450</c:v>
                </c:pt>
                <c:pt idx="2233">
                  <c:v>444</c:v>
                </c:pt>
                <c:pt idx="2234">
                  <c:v>438</c:v>
                </c:pt>
                <c:pt idx="2235">
                  <c:v>438</c:v>
                </c:pt>
                <c:pt idx="2236">
                  <c:v>427</c:v>
                </c:pt>
                <c:pt idx="2237">
                  <c:v>434</c:v>
                </c:pt>
                <c:pt idx="2238">
                  <c:v>441</c:v>
                </c:pt>
                <c:pt idx="2239">
                  <c:v>438</c:v>
                </c:pt>
                <c:pt idx="2240">
                  <c:v>438</c:v>
                </c:pt>
                <c:pt idx="2241">
                  <c:v>427</c:v>
                </c:pt>
                <c:pt idx="2242">
                  <c:v>457</c:v>
                </c:pt>
                <c:pt idx="2243">
                  <c:v>441</c:v>
                </c:pt>
                <c:pt idx="2244">
                  <c:v>434</c:v>
                </c:pt>
                <c:pt idx="2245">
                  <c:v>441</c:v>
                </c:pt>
                <c:pt idx="2246">
                  <c:v>427</c:v>
                </c:pt>
                <c:pt idx="2247">
                  <c:v>434</c:v>
                </c:pt>
                <c:pt idx="2248">
                  <c:v>424</c:v>
                </c:pt>
                <c:pt idx="2249">
                  <c:v>438</c:v>
                </c:pt>
                <c:pt idx="2250">
                  <c:v>427</c:v>
                </c:pt>
                <c:pt idx="2251">
                  <c:v>427</c:v>
                </c:pt>
                <c:pt idx="2252">
                  <c:v>424</c:v>
                </c:pt>
                <c:pt idx="2253">
                  <c:v>422</c:v>
                </c:pt>
                <c:pt idx="2254">
                  <c:v>424</c:v>
                </c:pt>
                <c:pt idx="2255">
                  <c:v>414</c:v>
                </c:pt>
                <c:pt idx="2256">
                  <c:v>417</c:v>
                </c:pt>
                <c:pt idx="2257">
                  <c:v>417</c:v>
                </c:pt>
                <c:pt idx="2258">
                  <c:v>424</c:v>
                </c:pt>
                <c:pt idx="2259">
                  <c:v>596</c:v>
                </c:pt>
                <c:pt idx="2260">
                  <c:v>403</c:v>
                </c:pt>
                <c:pt idx="2261">
                  <c:v>414</c:v>
                </c:pt>
                <c:pt idx="2262">
                  <c:v>414</c:v>
                </c:pt>
                <c:pt idx="2263">
                  <c:v>406</c:v>
                </c:pt>
                <c:pt idx="2264">
                  <c:v>441</c:v>
                </c:pt>
                <c:pt idx="2265">
                  <c:v>422</c:v>
                </c:pt>
                <c:pt idx="2266">
                  <c:v>450</c:v>
                </c:pt>
                <c:pt idx="2267">
                  <c:v>447</c:v>
                </c:pt>
                <c:pt idx="2268">
                  <c:v>481</c:v>
                </c:pt>
                <c:pt idx="2269">
                  <c:v>506</c:v>
                </c:pt>
                <c:pt idx="2270">
                  <c:v>514</c:v>
                </c:pt>
                <c:pt idx="2271">
                  <c:v>543</c:v>
                </c:pt>
                <c:pt idx="2272">
                  <c:v>569</c:v>
                </c:pt>
                <c:pt idx="2273">
                  <c:v>572</c:v>
                </c:pt>
                <c:pt idx="2274">
                  <c:v>572</c:v>
                </c:pt>
                <c:pt idx="2275">
                  <c:v>620</c:v>
                </c:pt>
                <c:pt idx="2276">
                  <c:v>611</c:v>
                </c:pt>
                <c:pt idx="2277">
                  <c:v>596</c:v>
                </c:pt>
                <c:pt idx="2278">
                  <c:v>611</c:v>
                </c:pt>
                <c:pt idx="2279">
                  <c:v>592</c:v>
                </c:pt>
                <c:pt idx="2280">
                  <c:v>620</c:v>
                </c:pt>
                <c:pt idx="2281">
                  <c:v>611</c:v>
                </c:pt>
                <c:pt idx="2282">
                  <c:v>624</c:v>
                </c:pt>
                <c:pt idx="2283">
                  <c:v>615</c:v>
                </c:pt>
                <c:pt idx="2284">
                  <c:v>602</c:v>
                </c:pt>
                <c:pt idx="2285">
                  <c:v>634</c:v>
                </c:pt>
                <c:pt idx="2286">
                  <c:v>624</c:v>
                </c:pt>
                <c:pt idx="2287">
                  <c:v>620</c:v>
                </c:pt>
                <c:pt idx="2288">
                  <c:v>620</c:v>
                </c:pt>
                <c:pt idx="2289">
                  <c:v>634</c:v>
                </c:pt>
                <c:pt idx="2290">
                  <c:v>620</c:v>
                </c:pt>
                <c:pt idx="2291">
                  <c:v>615</c:v>
                </c:pt>
                <c:pt idx="2292">
                  <c:v>624</c:v>
                </c:pt>
                <c:pt idx="2293">
                  <c:v>624</c:v>
                </c:pt>
                <c:pt idx="2294">
                  <c:v>602</c:v>
                </c:pt>
                <c:pt idx="2295">
                  <c:v>634</c:v>
                </c:pt>
                <c:pt idx="2296">
                  <c:v>596</c:v>
                </c:pt>
                <c:pt idx="2297">
                  <c:v>592</c:v>
                </c:pt>
                <c:pt idx="2298">
                  <c:v>602</c:v>
                </c:pt>
                <c:pt idx="2299">
                  <c:v>575</c:v>
                </c:pt>
                <c:pt idx="2300">
                  <c:v>572</c:v>
                </c:pt>
                <c:pt idx="2301">
                  <c:v>569</c:v>
                </c:pt>
                <c:pt idx="2302">
                  <c:v>572</c:v>
                </c:pt>
                <c:pt idx="2303">
                  <c:v>553</c:v>
                </c:pt>
                <c:pt idx="2304">
                  <c:v>564</c:v>
                </c:pt>
                <c:pt idx="2305">
                  <c:v>560</c:v>
                </c:pt>
                <c:pt idx="2306">
                  <c:v>543</c:v>
                </c:pt>
                <c:pt idx="2307">
                  <c:v>549</c:v>
                </c:pt>
                <c:pt idx="2308">
                  <c:v>537</c:v>
                </c:pt>
                <c:pt idx="2309">
                  <c:v>564</c:v>
                </c:pt>
                <c:pt idx="2310">
                  <c:v>549</c:v>
                </c:pt>
                <c:pt idx="2311">
                  <c:v>543</c:v>
                </c:pt>
                <c:pt idx="2312">
                  <c:v>534</c:v>
                </c:pt>
                <c:pt idx="2313">
                  <c:v>530</c:v>
                </c:pt>
                <c:pt idx="2314">
                  <c:v>530</c:v>
                </c:pt>
                <c:pt idx="2315">
                  <c:v>537</c:v>
                </c:pt>
                <c:pt idx="2316">
                  <c:v>530</c:v>
                </c:pt>
                <c:pt idx="2317">
                  <c:v>530</c:v>
                </c:pt>
                <c:pt idx="2318">
                  <c:v>514</c:v>
                </c:pt>
                <c:pt idx="2319">
                  <c:v>534</c:v>
                </c:pt>
                <c:pt idx="2320">
                  <c:v>514</c:v>
                </c:pt>
                <c:pt idx="2321">
                  <c:v>526</c:v>
                </c:pt>
                <c:pt idx="2322">
                  <c:v>530</c:v>
                </c:pt>
                <c:pt idx="2323">
                  <c:v>518</c:v>
                </c:pt>
                <c:pt idx="2324">
                  <c:v>514</c:v>
                </c:pt>
                <c:pt idx="2325">
                  <c:v>498</c:v>
                </c:pt>
                <c:pt idx="2326">
                  <c:v>518</c:v>
                </c:pt>
                <c:pt idx="2327">
                  <c:v>493</c:v>
                </c:pt>
                <c:pt idx="2328">
                  <c:v>506</c:v>
                </c:pt>
                <c:pt idx="2329">
                  <c:v>502</c:v>
                </c:pt>
                <c:pt idx="2330">
                  <c:v>498</c:v>
                </c:pt>
                <c:pt idx="2331">
                  <c:v>506</c:v>
                </c:pt>
                <c:pt idx="2332">
                  <c:v>530</c:v>
                </c:pt>
                <c:pt idx="2333">
                  <c:v>543</c:v>
                </c:pt>
                <c:pt idx="2334">
                  <c:v>549</c:v>
                </c:pt>
                <c:pt idx="2335">
                  <c:v>549</c:v>
                </c:pt>
                <c:pt idx="2336">
                  <c:v>553</c:v>
                </c:pt>
                <c:pt idx="2337">
                  <c:v>564</c:v>
                </c:pt>
                <c:pt idx="2338">
                  <c:v>564</c:v>
                </c:pt>
                <c:pt idx="2339">
                  <c:v>575</c:v>
                </c:pt>
                <c:pt idx="2340">
                  <c:v>844</c:v>
                </c:pt>
                <c:pt idx="2341">
                  <c:v>592</c:v>
                </c:pt>
                <c:pt idx="2342">
                  <c:v>586</c:v>
                </c:pt>
                <c:pt idx="2343">
                  <c:v>624</c:v>
                </c:pt>
                <c:pt idx="2344">
                  <c:v>620</c:v>
                </c:pt>
                <c:pt idx="2345">
                  <c:v>620</c:v>
                </c:pt>
                <c:pt idx="2346">
                  <c:v>643</c:v>
                </c:pt>
                <c:pt idx="2347">
                  <c:v>624</c:v>
                </c:pt>
                <c:pt idx="2348">
                  <c:v>650</c:v>
                </c:pt>
                <c:pt idx="2349">
                  <c:v>643</c:v>
                </c:pt>
                <c:pt idx="2350">
                  <c:v>657</c:v>
                </c:pt>
                <c:pt idx="2351">
                  <c:v>650</c:v>
                </c:pt>
                <c:pt idx="2352">
                  <c:v>643</c:v>
                </c:pt>
                <c:pt idx="2353">
                  <c:v>643</c:v>
                </c:pt>
                <c:pt idx="2354">
                  <c:v>672</c:v>
                </c:pt>
                <c:pt idx="2355">
                  <c:v>643</c:v>
                </c:pt>
                <c:pt idx="2356">
                  <c:v>634</c:v>
                </c:pt>
                <c:pt idx="2357">
                  <c:v>643</c:v>
                </c:pt>
                <c:pt idx="2358">
                  <c:v>634</c:v>
                </c:pt>
                <c:pt idx="2359">
                  <c:v>620</c:v>
                </c:pt>
                <c:pt idx="2360">
                  <c:v>620</c:v>
                </c:pt>
                <c:pt idx="2361">
                  <c:v>615</c:v>
                </c:pt>
                <c:pt idx="2362">
                  <c:v>602</c:v>
                </c:pt>
                <c:pt idx="2363">
                  <c:v>615</c:v>
                </c:pt>
                <c:pt idx="2364">
                  <c:v>586</c:v>
                </c:pt>
                <c:pt idx="2365">
                  <c:v>596</c:v>
                </c:pt>
                <c:pt idx="2366">
                  <c:v>586</c:v>
                </c:pt>
                <c:pt idx="2367">
                  <c:v>569</c:v>
                </c:pt>
                <c:pt idx="2368">
                  <c:v>575</c:v>
                </c:pt>
                <c:pt idx="2369">
                  <c:v>564</c:v>
                </c:pt>
                <c:pt idx="2370">
                  <c:v>564</c:v>
                </c:pt>
                <c:pt idx="2371">
                  <c:v>549</c:v>
                </c:pt>
                <c:pt idx="2372">
                  <c:v>553</c:v>
                </c:pt>
                <c:pt idx="2373">
                  <c:v>553</c:v>
                </c:pt>
                <c:pt idx="2374">
                  <c:v>560</c:v>
                </c:pt>
                <c:pt idx="2375">
                  <c:v>549</c:v>
                </c:pt>
                <c:pt idx="2376">
                  <c:v>543</c:v>
                </c:pt>
                <c:pt idx="2377">
                  <c:v>560</c:v>
                </c:pt>
                <c:pt idx="2378">
                  <c:v>534</c:v>
                </c:pt>
                <c:pt idx="2379">
                  <c:v>553</c:v>
                </c:pt>
                <c:pt idx="2380">
                  <c:v>553</c:v>
                </c:pt>
                <c:pt idx="2381">
                  <c:v>537</c:v>
                </c:pt>
                <c:pt idx="2382">
                  <c:v>549</c:v>
                </c:pt>
                <c:pt idx="2383">
                  <c:v>537</c:v>
                </c:pt>
                <c:pt idx="2384">
                  <c:v>553</c:v>
                </c:pt>
                <c:pt idx="2385">
                  <c:v>553</c:v>
                </c:pt>
                <c:pt idx="2386">
                  <c:v>549</c:v>
                </c:pt>
                <c:pt idx="2387">
                  <c:v>549</c:v>
                </c:pt>
                <c:pt idx="2388">
                  <c:v>553</c:v>
                </c:pt>
                <c:pt idx="2389">
                  <c:v>549</c:v>
                </c:pt>
                <c:pt idx="2390">
                  <c:v>543</c:v>
                </c:pt>
                <c:pt idx="2391">
                  <c:v>553</c:v>
                </c:pt>
                <c:pt idx="2392">
                  <c:v>549</c:v>
                </c:pt>
                <c:pt idx="2393">
                  <c:v>534</c:v>
                </c:pt>
                <c:pt idx="2394">
                  <c:v>553</c:v>
                </c:pt>
                <c:pt idx="2395">
                  <c:v>534</c:v>
                </c:pt>
                <c:pt idx="2396">
                  <c:v>537</c:v>
                </c:pt>
                <c:pt idx="2397">
                  <c:v>553</c:v>
                </c:pt>
                <c:pt idx="2398">
                  <c:v>537</c:v>
                </c:pt>
                <c:pt idx="2399">
                  <c:v>534</c:v>
                </c:pt>
                <c:pt idx="2400">
                  <c:v>530</c:v>
                </c:pt>
                <c:pt idx="2401">
                  <c:v>537</c:v>
                </c:pt>
                <c:pt idx="2402">
                  <c:v>526</c:v>
                </c:pt>
                <c:pt idx="2403">
                  <c:v>530</c:v>
                </c:pt>
                <c:pt idx="2404">
                  <c:v>518</c:v>
                </c:pt>
                <c:pt idx="2405">
                  <c:v>534</c:v>
                </c:pt>
                <c:pt idx="2406">
                  <c:v>537</c:v>
                </c:pt>
                <c:pt idx="2407">
                  <c:v>537</c:v>
                </c:pt>
                <c:pt idx="2408">
                  <c:v>537</c:v>
                </c:pt>
                <c:pt idx="2409">
                  <c:v>534</c:v>
                </c:pt>
                <c:pt idx="2410">
                  <c:v>526</c:v>
                </c:pt>
                <c:pt idx="2411">
                  <c:v>534</c:v>
                </c:pt>
                <c:pt idx="2412">
                  <c:v>518</c:v>
                </c:pt>
                <c:pt idx="2413">
                  <c:v>514</c:v>
                </c:pt>
                <c:pt idx="2414">
                  <c:v>530</c:v>
                </c:pt>
                <c:pt idx="2415">
                  <c:v>518</c:v>
                </c:pt>
                <c:pt idx="2416">
                  <c:v>514</c:v>
                </c:pt>
                <c:pt idx="2417">
                  <c:v>502</c:v>
                </c:pt>
                <c:pt idx="2418">
                  <c:v>514</c:v>
                </c:pt>
                <c:pt idx="2419">
                  <c:v>487</c:v>
                </c:pt>
                <c:pt idx="2420">
                  <c:v>498</c:v>
                </c:pt>
                <c:pt idx="2421">
                  <c:v>493</c:v>
                </c:pt>
                <c:pt idx="2422">
                  <c:v>506</c:v>
                </c:pt>
                <c:pt idx="2423">
                  <c:v>502</c:v>
                </c:pt>
                <c:pt idx="2424">
                  <c:v>466</c:v>
                </c:pt>
                <c:pt idx="2425">
                  <c:v>493</c:v>
                </c:pt>
                <c:pt idx="2426">
                  <c:v>498</c:v>
                </c:pt>
                <c:pt idx="2427">
                  <c:v>498</c:v>
                </c:pt>
                <c:pt idx="2428">
                  <c:v>493</c:v>
                </c:pt>
                <c:pt idx="2429">
                  <c:v>493</c:v>
                </c:pt>
                <c:pt idx="2430">
                  <c:v>481</c:v>
                </c:pt>
                <c:pt idx="2431">
                  <c:v>487</c:v>
                </c:pt>
                <c:pt idx="2432">
                  <c:v>487</c:v>
                </c:pt>
                <c:pt idx="2433">
                  <c:v>514</c:v>
                </c:pt>
                <c:pt idx="2434">
                  <c:v>485</c:v>
                </c:pt>
                <c:pt idx="2435">
                  <c:v>493</c:v>
                </c:pt>
                <c:pt idx="2436">
                  <c:v>481</c:v>
                </c:pt>
                <c:pt idx="2437">
                  <c:v>477</c:v>
                </c:pt>
                <c:pt idx="2438">
                  <c:v>493</c:v>
                </c:pt>
                <c:pt idx="2439">
                  <c:v>481</c:v>
                </c:pt>
                <c:pt idx="2440">
                  <c:v>477</c:v>
                </c:pt>
                <c:pt idx="2441">
                  <c:v>466</c:v>
                </c:pt>
                <c:pt idx="2442">
                  <c:v>477</c:v>
                </c:pt>
                <c:pt idx="2443">
                  <c:v>460</c:v>
                </c:pt>
                <c:pt idx="2444">
                  <c:v>466</c:v>
                </c:pt>
                <c:pt idx="2445">
                  <c:v>481</c:v>
                </c:pt>
                <c:pt idx="2446">
                  <c:v>460</c:v>
                </c:pt>
                <c:pt idx="2447">
                  <c:v>472</c:v>
                </c:pt>
                <c:pt idx="2448">
                  <c:v>466</c:v>
                </c:pt>
                <c:pt idx="2449">
                  <c:v>493</c:v>
                </c:pt>
                <c:pt idx="2450">
                  <c:v>498</c:v>
                </c:pt>
                <c:pt idx="2451">
                  <c:v>506</c:v>
                </c:pt>
                <c:pt idx="2452">
                  <c:v>502</c:v>
                </c:pt>
                <c:pt idx="2453">
                  <c:v>502</c:v>
                </c:pt>
                <c:pt idx="2454">
                  <c:v>514</c:v>
                </c:pt>
                <c:pt idx="2455">
                  <c:v>514</c:v>
                </c:pt>
                <c:pt idx="2456">
                  <c:v>518</c:v>
                </c:pt>
                <c:pt idx="2457">
                  <c:v>514</c:v>
                </c:pt>
                <c:pt idx="2458">
                  <c:v>498</c:v>
                </c:pt>
                <c:pt idx="2459">
                  <c:v>502</c:v>
                </c:pt>
                <c:pt idx="2460">
                  <c:v>518</c:v>
                </c:pt>
                <c:pt idx="2461">
                  <c:v>498</c:v>
                </c:pt>
                <c:pt idx="2462">
                  <c:v>506</c:v>
                </c:pt>
                <c:pt idx="2463">
                  <c:v>502</c:v>
                </c:pt>
                <c:pt idx="2464">
                  <c:v>514</c:v>
                </c:pt>
                <c:pt idx="2465">
                  <c:v>506</c:v>
                </c:pt>
                <c:pt idx="2466">
                  <c:v>506</c:v>
                </c:pt>
                <c:pt idx="2467">
                  <c:v>518</c:v>
                </c:pt>
                <c:pt idx="2468">
                  <c:v>498</c:v>
                </c:pt>
                <c:pt idx="2469">
                  <c:v>506</c:v>
                </c:pt>
                <c:pt idx="2470">
                  <c:v>487</c:v>
                </c:pt>
                <c:pt idx="2471">
                  <c:v>498</c:v>
                </c:pt>
                <c:pt idx="2472">
                  <c:v>498</c:v>
                </c:pt>
                <c:pt idx="2473">
                  <c:v>502</c:v>
                </c:pt>
                <c:pt idx="2474">
                  <c:v>502</c:v>
                </c:pt>
                <c:pt idx="2475">
                  <c:v>485</c:v>
                </c:pt>
                <c:pt idx="2476">
                  <c:v>498</c:v>
                </c:pt>
                <c:pt idx="2477">
                  <c:v>502</c:v>
                </c:pt>
                <c:pt idx="2478">
                  <c:v>487</c:v>
                </c:pt>
                <c:pt idx="2479">
                  <c:v>498</c:v>
                </c:pt>
                <c:pt idx="2480">
                  <c:v>502</c:v>
                </c:pt>
                <c:pt idx="2481">
                  <c:v>487</c:v>
                </c:pt>
                <c:pt idx="2482">
                  <c:v>487</c:v>
                </c:pt>
                <c:pt idx="2483">
                  <c:v>493</c:v>
                </c:pt>
                <c:pt idx="2484">
                  <c:v>485</c:v>
                </c:pt>
                <c:pt idx="2485">
                  <c:v>472</c:v>
                </c:pt>
                <c:pt idx="2486">
                  <c:v>487</c:v>
                </c:pt>
                <c:pt idx="2487">
                  <c:v>460</c:v>
                </c:pt>
                <c:pt idx="2488">
                  <c:v>466</c:v>
                </c:pt>
                <c:pt idx="2489">
                  <c:v>466</c:v>
                </c:pt>
                <c:pt idx="2490">
                  <c:v>463</c:v>
                </c:pt>
                <c:pt idx="2491">
                  <c:v>444</c:v>
                </c:pt>
                <c:pt idx="2492">
                  <c:v>434</c:v>
                </c:pt>
                <c:pt idx="2493">
                  <c:v>444</c:v>
                </c:pt>
                <c:pt idx="2494">
                  <c:v>422</c:v>
                </c:pt>
                <c:pt idx="2495">
                  <c:v>427</c:v>
                </c:pt>
                <c:pt idx="2496">
                  <c:v>427</c:v>
                </c:pt>
                <c:pt idx="2497">
                  <c:v>424</c:v>
                </c:pt>
                <c:pt idx="2498">
                  <c:v>422</c:v>
                </c:pt>
                <c:pt idx="2499">
                  <c:v>427</c:v>
                </c:pt>
                <c:pt idx="2500">
                  <c:v>424</c:v>
                </c:pt>
                <c:pt idx="2501">
                  <c:v>434</c:v>
                </c:pt>
                <c:pt idx="2502">
                  <c:v>434</c:v>
                </c:pt>
                <c:pt idx="2503">
                  <c:v>615</c:v>
                </c:pt>
                <c:pt idx="2504">
                  <c:v>417</c:v>
                </c:pt>
                <c:pt idx="2505">
                  <c:v>422</c:v>
                </c:pt>
                <c:pt idx="2506">
                  <c:v>422</c:v>
                </c:pt>
                <c:pt idx="2507">
                  <c:v>417</c:v>
                </c:pt>
                <c:pt idx="2508">
                  <c:v>422</c:v>
                </c:pt>
                <c:pt idx="2509">
                  <c:v>406</c:v>
                </c:pt>
                <c:pt idx="2510">
                  <c:v>427</c:v>
                </c:pt>
                <c:pt idx="2511">
                  <c:v>417</c:v>
                </c:pt>
                <c:pt idx="2512">
                  <c:v>424</c:v>
                </c:pt>
                <c:pt idx="2513">
                  <c:v>434</c:v>
                </c:pt>
                <c:pt idx="2514">
                  <c:v>422</c:v>
                </c:pt>
                <c:pt idx="2515">
                  <c:v>427</c:v>
                </c:pt>
                <c:pt idx="2516">
                  <c:v>417</c:v>
                </c:pt>
                <c:pt idx="2517">
                  <c:v>434</c:v>
                </c:pt>
                <c:pt idx="2518">
                  <c:v>422</c:v>
                </c:pt>
                <c:pt idx="2519">
                  <c:v>427</c:v>
                </c:pt>
                <c:pt idx="2520">
                  <c:v>424</c:v>
                </c:pt>
                <c:pt idx="2521">
                  <c:v>424</c:v>
                </c:pt>
                <c:pt idx="2522">
                  <c:v>424</c:v>
                </c:pt>
                <c:pt idx="2523">
                  <c:v>434</c:v>
                </c:pt>
                <c:pt idx="2524">
                  <c:v>438</c:v>
                </c:pt>
                <c:pt idx="2525">
                  <c:v>427</c:v>
                </c:pt>
                <c:pt idx="2526">
                  <c:v>417</c:v>
                </c:pt>
                <c:pt idx="2527">
                  <c:v>424</c:v>
                </c:pt>
                <c:pt idx="2528">
                  <c:v>422</c:v>
                </c:pt>
                <c:pt idx="2529">
                  <c:v>417</c:v>
                </c:pt>
                <c:pt idx="2530">
                  <c:v>427</c:v>
                </c:pt>
                <c:pt idx="2531">
                  <c:v>422</c:v>
                </c:pt>
                <c:pt idx="2532">
                  <c:v>417</c:v>
                </c:pt>
                <c:pt idx="2533">
                  <c:v>403</c:v>
                </c:pt>
                <c:pt idx="2534">
                  <c:v>417</c:v>
                </c:pt>
                <c:pt idx="2535">
                  <c:v>414</c:v>
                </c:pt>
                <c:pt idx="2536">
                  <c:v>400</c:v>
                </c:pt>
                <c:pt idx="2537">
                  <c:v>407</c:v>
                </c:pt>
                <c:pt idx="2538">
                  <c:v>400</c:v>
                </c:pt>
                <c:pt idx="2539">
                  <c:v>414</c:v>
                </c:pt>
                <c:pt idx="2540">
                  <c:v>414</c:v>
                </c:pt>
                <c:pt idx="2541">
                  <c:v>403</c:v>
                </c:pt>
                <c:pt idx="2542">
                  <c:v>407</c:v>
                </c:pt>
                <c:pt idx="2543">
                  <c:v>403</c:v>
                </c:pt>
                <c:pt idx="2544">
                  <c:v>403</c:v>
                </c:pt>
                <c:pt idx="2545">
                  <c:v>403</c:v>
                </c:pt>
                <c:pt idx="2546">
                  <c:v>403</c:v>
                </c:pt>
                <c:pt idx="2547">
                  <c:v>409</c:v>
                </c:pt>
                <c:pt idx="2548">
                  <c:v>407</c:v>
                </c:pt>
                <c:pt idx="2549">
                  <c:v>407</c:v>
                </c:pt>
                <c:pt idx="2550">
                  <c:v>403</c:v>
                </c:pt>
                <c:pt idx="2551">
                  <c:v>407</c:v>
                </c:pt>
                <c:pt idx="2552">
                  <c:v>407</c:v>
                </c:pt>
                <c:pt idx="2553">
                  <c:v>400</c:v>
                </c:pt>
                <c:pt idx="2554">
                  <c:v>416</c:v>
                </c:pt>
                <c:pt idx="2555">
                  <c:v>400</c:v>
                </c:pt>
                <c:pt idx="2556">
                  <c:v>411</c:v>
                </c:pt>
                <c:pt idx="2557">
                  <c:v>411</c:v>
                </c:pt>
                <c:pt idx="2558">
                  <c:v>423</c:v>
                </c:pt>
                <c:pt idx="2559">
                  <c:v>402</c:v>
                </c:pt>
                <c:pt idx="2560">
                  <c:v>400</c:v>
                </c:pt>
                <c:pt idx="2561">
                  <c:v>413</c:v>
                </c:pt>
                <c:pt idx="2562">
                  <c:v>409</c:v>
                </c:pt>
                <c:pt idx="2563">
                  <c:v>413</c:v>
                </c:pt>
                <c:pt idx="2564">
                  <c:v>415</c:v>
                </c:pt>
                <c:pt idx="2565">
                  <c:v>406</c:v>
                </c:pt>
                <c:pt idx="2566">
                  <c:v>406</c:v>
                </c:pt>
                <c:pt idx="2567">
                  <c:v>415</c:v>
                </c:pt>
                <c:pt idx="2568">
                  <c:v>409</c:v>
                </c:pt>
                <c:pt idx="2569">
                  <c:v>415</c:v>
                </c:pt>
                <c:pt idx="2570">
                  <c:v>406</c:v>
                </c:pt>
                <c:pt idx="2571">
                  <c:v>413</c:v>
                </c:pt>
                <c:pt idx="2572">
                  <c:v>413</c:v>
                </c:pt>
                <c:pt idx="2573">
                  <c:v>413</c:v>
                </c:pt>
                <c:pt idx="2574">
                  <c:v>413</c:v>
                </c:pt>
                <c:pt idx="2575">
                  <c:v>406</c:v>
                </c:pt>
                <c:pt idx="2576">
                  <c:v>415</c:v>
                </c:pt>
                <c:pt idx="2577">
                  <c:v>415</c:v>
                </c:pt>
                <c:pt idx="2578">
                  <c:v>415</c:v>
                </c:pt>
                <c:pt idx="2579">
                  <c:v>413</c:v>
                </c:pt>
                <c:pt idx="2580">
                  <c:v>413</c:v>
                </c:pt>
                <c:pt idx="2581">
                  <c:v>420</c:v>
                </c:pt>
                <c:pt idx="2582">
                  <c:v>406</c:v>
                </c:pt>
                <c:pt idx="2583">
                  <c:v>413</c:v>
                </c:pt>
                <c:pt idx="2584">
                  <c:v>409</c:v>
                </c:pt>
                <c:pt idx="2585">
                  <c:v>413</c:v>
                </c:pt>
                <c:pt idx="2586">
                  <c:v>403</c:v>
                </c:pt>
                <c:pt idx="2587">
                  <c:v>400</c:v>
                </c:pt>
                <c:pt idx="2588">
                  <c:v>406</c:v>
                </c:pt>
                <c:pt idx="2589">
                  <c:v>400</c:v>
                </c:pt>
                <c:pt idx="2590">
                  <c:v>400</c:v>
                </c:pt>
                <c:pt idx="2591">
                  <c:v>409</c:v>
                </c:pt>
                <c:pt idx="2592">
                  <c:v>403</c:v>
                </c:pt>
                <c:pt idx="2593">
                  <c:v>400</c:v>
                </c:pt>
                <c:pt idx="2594">
                  <c:v>403</c:v>
                </c:pt>
                <c:pt idx="2595">
                  <c:v>400</c:v>
                </c:pt>
                <c:pt idx="2596">
                  <c:v>405</c:v>
                </c:pt>
                <c:pt idx="2597">
                  <c:v>400</c:v>
                </c:pt>
                <c:pt idx="2598">
                  <c:v>417</c:v>
                </c:pt>
                <c:pt idx="2599">
                  <c:v>409</c:v>
                </c:pt>
                <c:pt idx="2600">
                  <c:v>409</c:v>
                </c:pt>
                <c:pt idx="2601">
                  <c:v>407</c:v>
                </c:pt>
                <c:pt idx="2602">
                  <c:v>407</c:v>
                </c:pt>
                <c:pt idx="2603">
                  <c:v>413</c:v>
                </c:pt>
                <c:pt idx="2604">
                  <c:v>400</c:v>
                </c:pt>
                <c:pt idx="2605">
                  <c:v>414</c:v>
                </c:pt>
                <c:pt idx="2606">
                  <c:v>414</c:v>
                </c:pt>
                <c:pt idx="2607">
                  <c:v>414</c:v>
                </c:pt>
                <c:pt idx="2608">
                  <c:v>406</c:v>
                </c:pt>
                <c:pt idx="2609">
                  <c:v>414</c:v>
                </c:pt>
                <c:pt idx="2610">
                  <c:v>406</c:v>
                </c:pt>
                <c:pt idx="2611">
                  <c:v>410</c:v>
                </c:pt>
                <c:pt idx="2612">
                  <c:v>410</c:v>
                </c:pt>
                <c:pt idx="2613">
                  <c:v>403</c:v>
                </c:pt>
                <c:pt idx="2614">
                  <c:v>400</c:v>
                </c:pt>
                <c:pt idx="2615">
                  <c:v>420</c:v>
                </c:pt>
                <c:pt idx="2616">
                  <c:v>406</c:v>
                </c:pt>
                <c:pt idx="2617">
                  <c:v>400</c:v>
                </c:pt>
                <c:pt idx="2618">
                  <c:v>417</c:v>
                </c:pt>
                <c:pt idx="2619">
                  <c:v>403</c:v>
                </c:pt>
                <c:pt idx="2620">
                  <c:v>403</c:v>
                </c:pt>
                <c:pt idx="2621">
                  <c:v>414</c:v>
                </c:pt>
                <c:pt idx="2622">
                  <c:v>417</c:v>
                </c:pt>
                <c:pt idx="2623">
                  <c:v>400</c:v>
                </c:pt>
                <c:pt idx="2624">
                  <c:v>406</c:v>
                </c:pt>
                <c:pt idx="2625">
                  <c:v>406</c:v>
                </c:pt>
                <c:pt idx="2626">
                  <c:v>400</c:v>
                </c:pt>
                <c:pt idx="2627">
                  <c:v>410</c:v>
                </c:pt>
                <c:pt idx="2628">
                  <c:v>410</c:v>
                </c:pt>
                <c:pt idx="2629">
                  <c:v>406</c:v>
                </c:pt>
                <c:pt idx="2630">
                  <c:v>400</c:v>
                </c:pt>
                <c:pt idx="2631">
                  <c:v>400</c:v>
                </c:pt>
                <c:pt idx="2632">
                  <c:v>407</c:v>
                </c:pt>
                <c:pt idx="2633">
                  <c:v>403</c:v>
                </c:pt>
                <c:pt idx="2634">
                  <c:v>403</c:v>
                </c:pt>
                <c:pt idx="2635">
                  <c:v>407</c:v>
                </c:pt>
                <c:pt idx="2636">
                  <c:v>400</c:v>
                </c:pt>
                <c:pt idx="2637">
                  <c:v>420</c:v>
                </c:pt>
                <c:pt idx="2638">
                  <c:v>420</c:v>
                </c:pt>
                <c:pt idx="2639">
                  <c:v>414</c:v>
                </c:pt>
                <c:pt idx="2640">
                  <c:v>414</c:v>
                </c:pt>
                <c:pt idx="2641">
                  <c:v>410</c:v>
                </c:pt>
                <c:pt idx="2642">
                  <c:v>414</c:v>
                </c:pt>
                <c:pt idx="2643">
                  <c:v>400</c:v>
                </c:pt>
                <c:pt idx="2644">
                  <c:v>421</c:v>
                </c:pt>
                <c:pt idx="2645">
                  <c:v>411</c:v>
                </c:pt>
                <c:pt idx="2646">
                  <c:v>414</c:v>
                </c:pt>
                <c:pt idx="2647">
                  <c:v>414</c:v>
                </c:pt>
                <c:pt idx="2648">
                  <c:v>400</c:v>
                </c:pt>
                <c:pt idx="2649">
                  <c:v>421</c:v>
                </c:pt>
                <c:pt idx="2650">
                  <c:v>414</c:v>
                </c:pt>
                <c:pt idx="2651">
                  <c:v>414</c:v>
                </c:pt>
                <c:pt idx="2652">
                  <c:v>411</c:v>
                </c:pt>
                <c:pt idx="2653">
                  <c:v>417</c:v>
                </c:pt>
                <c:pt idx="2654">
                  <c:v>408</c:v>
                </c:pt>
                <c:pt idx="2655">
                  <c:v>400</c:v>
                </c:pt>
                <c:pt idx="2656">
                  <c:v>416</c:v>
                </c:pt>
                <c:pt idx="2657">
                  <c:v>420</c:v>
                </c:pt>
                <c:pt idx="2658">
                  <c:v>402</c:v>
                </c:pt>
                <c:pt idx="2659">
                  <c:v>423</c:v>
                </c:pt>
                <c:pt idx="2660">
                  <c:v>435</c:v>
                </c:pt>
                <c:pt idx="2661">
                  <c:v>410</c:v>
                </c:pt>
                <c:pt idx="2662">
                  <c:v>416</c:v>
                </c:pt>
                <c:pt idx="2663">
                  <c:v>406</c:v>
                </c:pt>
                <c:pt idx="2664">
                  <c:v>410</c:v>
                </c:pt>
                <c:pt idx="2665">
                  <c:v>400</c:v>
                </c:pt>
                <c:pt idx="2666">
                  <c:v>427</c:v>
                </c:pt>
                <c:pt idx="2667">
                  <c:v>422</c:v>
                </c:pt>
                <c:pt idx="2668">
                  <c:v>417</c:v>
                </c:pt>
                <c:pt idx="2669">
                  <c:v>425</c:v>
                </c:pt>
                <c:pt idx="2670">
                  <c:v>422</c:v>
                </c:pt>
                <c:pt idx="2671">
                  <c:v>411</c:v>
                </c:pt>
                <c:pt idx="2672">
                  <c:v>422</c:v>
                </c:pt>
                <c:pt idx="2673">
                  <c:v>427</c:v>
                </c:pt>
                <c:pt idx="2674">
                  <c:v>414</c:v>
                </c:pt>
                <c:pt idx="2675">
                  <c:v>417</c:v>
                </c:pt>
                <c:pt idx="2676">
                  <c:v>422</c:v>
                </c:pt>
                <c:pt idx="2677">
                  <c:v>411</c:v>
                </c:pt>
                <c:pt idx="2678">
                  <c:v>414</c:v>
                </c:pt>
                <c:pt idx="2679">
                  <c:v>433</c:v>
                </c:pt>
                <c:pt idx="2680">
                  <c:v>425</c:v>
                </c:pt>
                <c:pt idx="2681">
                  <c:v>414</c:v>
                </c:pt>
                <c:pt idx="2682">
                  <c:v>408</c:v>
                </c:pt>
                <c:pt idx="2683">
                  <c:v>436</c:v>
                </c:pt>
                <c:pt idx="2684">
                  <c:v>417</c:v>
                </c:pt>
                <c:pt idx="2685">
                  <c:v>417</c:v>
                </c:pt>
                <c:pt idx="2686">
                  <c:v>425</c:v>
                </c:pt>
                <c:pt idx="2687">
                  <c:v>411</c:v>
                </c:pt>
                <c:pt idx="2688">
                  <c:v>422</c:v>
                </c:pt>
                <c:pt idx="2689">
                  <c:v>417</c:v>
                </c:pt>
                <c:pt idx="2690">
                  <c:v>425</c:v>
                </c:pt>
                <c:pt idx="2691">
                  <c:v>425</c:v>
                </c:pt>
                <c:pt idx="2692">
                  <c:v>422</c:v>
                </c:pt>
                <c:pt idx="2693">
                  <c:v>427</c:v>
                </c:pt>
                <c:pt idx="2694">
                  <c:v>451</c:v>
                </c:pt>
                <c:pt idx="2695">
                  <c:v>422</c:v>
                </c:pt>
                <c:pt idx="2696">
                  <c:v>425</c:v>
                </c:pt>
                <c:pt idx="2697">
                  <c:v>427</c:v>
                </c:pt>
                <c:pt idx="2698">
                  <c:v>422</c:v>
                </c:pt>
                <c:pt idx="2699">
                  <c:v>411</c:v>
                </c:pt>
                <c:pt idx="2700">
                  <c:v>427</c:v>
                </c:pt>
                <c:pt idx="2701">
                  <c:v>427</c:v>
                </c:pt>
                <c:pt idx="2702">
                  <c:v>417</c:v>
                </c:pt>
                <c:pt idx="2703">
                  <c:v>425</c:v>
                </c:pt>
                <c:pt idx="2704">
                  <c:v>417</c:v>
                </c:pt>
                <c:pt idx="2705">
                  <c:v>427</c:v>
                </c:pt>
                <c:pt idx="2706">
                  <c:v>425</c:v>
                </c:pt>
                <c:pt idx="2707">
                  <c:v>417</c:v>
                </c:pt>
                <c:pt idx="2708">
                  <c:v>425</c:v>
                </c:pt>
                <c:pt idx="2709">
                  <c:v>417</c:v>
                </c:pt>
                <c:pt idx="2710">
                  <c:v>422</c:v>
                </c:pt>
                <c:pt idx="2711">
                  <c:v>414</c:v>
                </c:pt>
                <c:pt idx="2712">
                  <c:v>422</c:v>
                </c:pt>
                <c:pt idx="2713">
                  <c:v>425</c:v>
                </c:pt>
                <c:pt idx="2714">
                  <c:v>417</c:v>
                </c:pt>
                <c:pt idx="2715">
                  <c:v>417</c:v>
                </c:pt>
                <c:pt idx="2716">
                  <c:v>422</c:v>
                </c:pt>
                <c:pt idx="2717">
                  <c:v>425</c:v>
                </c:pt>
                <c:pt idx="2718">
                  <c:v>417</c:v>
                </c:pt>
                <c:pt idx="2719">
                  <c:v>417</c:v>
                </c:pt>
                <c:pt idx="2720">
                  <c:v>417</c:v>
                </c:pt>
                <c:pt idx="2721">
                  <c:v>414</c:v>
                </c:pt>
                <c:pt idx="2722">
                  <c:v>414</c:v>
                </c:pt>
                <c:pt idx="2723">
                  <c:v>422</c:v>
                </c:pt>
                <c:pt idx="2724">
                  <c:v>414</c:v>
                </c:pt>
                <c:pt idx="2725">
                  <c:v>414</c:v>
                </c:pt>
                <c:pt idx="2726">
                  <c:v>408</c:v>
                </c:pt>
                <c:pt idx="2727">
                  <c:v>417</c:v>
                </c:pt>
                <c:pt idx="2728">
                  <c:v>411</c:v>
                </c:pt>
                <c:pt idx="2729">
                  <c:v>411</c:v>
                </c:pt>
                <c:pt idx="2730">
                  <c:v>422</c:v>
                </c:pt>
                <c:pt idx="2731">
                  <c:v>408</c:v>
                </c:pt>
                <c:pt idx="2732">
                  <c:v>411</c:v>
                </c:pt>
                <c:pt idx="2733">
                  <c:v>400</c:v>
                </c:pt>
                <c:pt idx="2734">
                  <c:v>422</c:v>
                </c:pt>
                <c:pt idx="2735">
                  <c:v>411</c:v>
                </c:pt>
                <c:pt idx="2736">
                  <c:v>408</c:v>
                </c:pt>
                <c:pt idx="2737">
                  <c:v>408</c:v>
                </c:pt>
                <c:pt idx="2738">
                  <c:v>405</c:v>
                </c:pt>
                <c:pt idx="2739">
                  <c:v>408</c:v>
                </c:pt>
                <c:pt idx="2740">
                  <c:v>417</c:v>
                </c:pt>
                <c:pt idx="2741">
                  <c:v>408</c:v>
                </c:pt>
                <c:pt idx="2742">
                  <c:v>408</c:v>
                </c:pt>
                <c:pt idx="2743">
                  <c:v>400</c:v>
                </c:pt>
                <c:pt idx="2744">
                  <c:v>408</c:v>
                </c:pt>
                <c:pt idx="2745">
                  <c:v>400</c:v>
                </c:pt>
                <c:pt idx="2746">
                  <c:v>407</c:v>
                </c:pt>
                <c:pt idx="2747">
                  <c:v>416</c:v>
                </c:pt>
                <c:pt idx="2748">
                  <c:v>402</c:v>
                </c:pt>
                <c:pt idx="2749">
                  <c:v>407</c:v>
                </c:pt>
                <c:pt idx="2750">
                  <c:v>402</c:v>
                </c:pt>
                <c:pt idx="2751">
                  <c:v>442</c:v>
                </c:pt>
                <c:pt idx="2752">
                  <c:v>410</c:v>
                </c:pt>
                <c:pt idx="2753">
                  <c:v>400</c:v>
                </c:pt>
                <c:pt idx="2754">
                  <c:v>417</c:v>
                </c:pt>
                <c:pt idx="2755">
                  <c:v>400</c:v>
                </c:pt>
                <c:pt idx="2756">
                  <c:v>406</c:v>
                </c:pt>
                <c:pt idx="2757">
                  <c:v>406</c:v>
                </c:pt>
                <c:pt idx="2758">
                  <c:v>410</c:v>
                </c:pt>
                <c:pt idx="2759">
                  <c:v>406</c:v>
                </c:pt>
                <c:pt idx="2760">
                  <c:v>400</c:v>
                </c:pt>
                <c:pt idx="2761">
                  <c:v>403</c:v>
                </c:pt>
                <c:pt idx="2762">
                  <c:v>414</c:v>
                </c:pt>
                <c:pt idx="2763">
                  <c:v>414</c:v>
                </c:pt>
                <c:pt idx="2764">
                  <c:v>403</c:v>
                </c:pt>
                <c:pt idx="2765">
                  <c:v>400</c:v>
                </c:pt>
                <c:pt idx="2766">
                  <c:v>403</c:v>
                </c:pt>
                <c:pt idx="2767">
                  <c:v>403</c:v>
                </c:pt>
                <c:pt idx="2768">
                  <c:v>410</c:v>
                </c:pt>
                <c:pt idx="2769">
                  <c:v>403</c:v>
                </c:pt>
                <c:pt idx="2770">
                  <c:v>403</c:v>
                </c:pt>
                <c:pt idx="2771">
                  <c:v>417</c:v>
                </c:pt>
                <c:pt idx="2772">
                  <c:v>400</c:v>
                </c:pt>
                <c:pt idx="2773">
                  <c:v>403</c:v>
                </c:pt>
                <c:pt idx="2774">
                  <c:v>421</c:v>
                </c:pt>
                <c:pt idx="2775">
                  <c:v>414</c:v>
                </c:pt>
                <c:pt idx="2776">
                  <c:v>414</c:v>
                </c:pt>
                <c:pt idx="2777">
                  <c:v>400</c:v>
                </c:pt>
                <c:pt idx="2778">
                  <c:v>407</c:v>
                </c:pt>
                <c:pt idx="2779">
                  <c:v>409</c:v>
                </c:pt>
                <c:pt idx="2780">
                  <c:v>417</c:v>
                </c:pt>
                <c:pt idx="2781">
                  <c:v>414</c:v>
                </c:pt>
                <c:pt idx="2782">
                  <c:v>409</c:v>
                </c:pt>
                <c:pt idx="2783">
                  <c:v>409</c:v>
                </c:pt>
                <c:pt idx="2784">
                  <c:v>409</c:v>
                </c:pt>
                <c:pt idx="2785">
                  <c:v>423</c:v>
                </c:pt>
                <c:pt idx="2786">
                  <c:v>407</c:v>
                </c:pt>
                <c:pt idx="2787">
                  <c:v>421</c:v>
                </c:pt>
                <c:pt idx="2788">
                  <c:v>421</c:v>
                </c:pt>
                <c:pt idx="2789">
                  <c:v>414</c:v>
                </c:pt>
                <c:pt idx="2790">
                  <c:v>600</c:v>
                </c:pt>
                <c:pt idx="2791">
                  <c:v>423</c:v>
                </c:pt>
                <c:pt idx="2792">
                  <c:v>421</c:v>
                </c:pt>
                <c:pt idx="2793">
                  <c:v>421</c:v>
                </c:pt>
                <c:pt idx="2794">
                  <c:v>407</c:v>
                </c:pt>
                <c:pt idx="2795">
                  <c:v>423</c:v>
                </c:pt>
                <c:pt idx="2796">
                  <c:v>439</c:v>
                </c:pt>
                <c:pt idx="2797">
                  <c:v>414</c:v>
                </c:pt>
                <c:pt idx="2798">
                  <c:v>426</c:v>
                </c:pt>
                <c:pt idx="2799">
                  <c:v>414</c:v>
                </c:pt>
                <c:pt idx="2800">
                  <c:v>423</c:v>
                </c:pt>
                <c:pt idx="2801">
                  <c:v>417</c:v>
                </c:pt>
                <c:pt idx="2802">
                  <c:v>423</c:v>
                </c:pt>
                <c:pt idx="2803">
                  <c:v>426</c:v>
                </c:pt>
                <c:pt idx="2804">
                  <c:v>423</c:v>
                </c:pt>
                <c:pt idx="2805">
                  <c:v>417</c:v>
                </c:pt>
                <c:pt idx="2806">
                  <c:v>417</c:v>
                </c:pt>
                <c:pt idx="2807">
                  <c:v>426</c:v>
                </c:pt>
                <c:pt idx="2808">
                  <c:v>433</c:v>
                </c:pt>
                <c:pt idx="2809">
                  <c:v>423</c:v>
                </c:pt>
                <c:pt idx="2810">
                  <c:v>417</c:v>
                </c:pt>
                <c:pt idx="2811">
                  <c:v>417</c:v>
                </c:pt>
                <c:pt idx="2812">
                  <c:v>417</c:v>
                </c:pt>
                <c:pt idx="2813">
                  <c:v>417</c:v>
                </c:pt>
                <c:pt idx="2814">
                  <c:v>417</c:v>
                </c:pt>
                <c:pt idx="2815">
                  <c:v>426</c:v>
                </c:pt>
                <c:pt idx="2816">
                  <c:v>414</c:v>
                </c:pt>
                <c:pt idx="2817">
                  <c:v>421</c:v>
                </c:pt>
                <c:pt idx="2818">
                  <c:v>423</c:v>
                </c:pt>
                <c:pt idx="2819">
                  <c:v>423</c:v>
                </c:pt>
                <c:pt idx="2820">
                  <c:v>421</c:v>
                </c:pt>
                <c:pt idx="2821">
                  <c:v>407</c:v>
                </c:pt>
                <c:pt idx="2822">
                  <c:v>426</c:v>
                </c:pt>
                <c:pt idx="2823">
                  <c:v>414</c:v>
                </c:pt>
                <c:pt idx="2824">
                  <c:v>421</c:v>
                </c:pt>
                <c:pt idx="2825">
                  <c:v>417</c:v>
                </c:pt>
                <c:pt idx="2826">
                  <c:v>421</c:v>
                </c:pt>
                <c:pt idx="2827">
                  <c:v>417</c:v>
                </c:pt>
                <c:pt idx="2828">
                  <c:v>407</c:v>
                </c:pt>
                <c:pt idx="2829">
                  <c:v>414</c:v>
                </c:pt>
                <c:pt idx="2830">
                  <c:v>423</c:v>
                </c:pt>
                <c:pt idx="2831">
                  <c:v>417</c:v>
                </c:pt>
                <c:pt idx="2832">
                  <c:v>421</c:v>
                </c:pt>
                <c:pt idx="2833">
                  <c:v>421</c:v>
                </c:pt>
                <c:pt idx="2834">
                  <c:v>417</c:v>
                </c:pt>
                <c:pt idx="2835">
                  <c:v>417</c:v>
                </c:pt>
                <c:pt idx="2836">
                  <c:v>421</c:v>
                </c:pt>
                <c:pt idx="2837">
                  <c:v>423</c:v>
                </c:pt>
                <c:pt idx="2838">
                  <c:v>421</c:v>
                </c:pt>
                <c:pt idx="2839">
                  <c:v>426</c:v>
                </c:pt>
                <c:pt idx="2840">
                  <c:v>403</c:v>
                </c:pt>
                <c:pt idx="2841">
                  <c:v>423</c:v>
                </c:pt>
                <c:pt idx="2842">
                  <c:v>426</c:v>
                </c:pt>
                <c:pt idx="2843">
                  <c:v>421</c:v>
                </c:pt>
                <c:pt idx="2844">
                  <c:v>421</c:v>
                </c:pt>
                <c:pt idx="2845">
                  <c:v>407</c:v>
                </c:pt>
                <c:pt idx="2846">
                  <c:v>426</c:v>
                </c:pt>
                <c:pt idx="2847">
                  <c:v>423</c:v>
                </c:pt>
                <c:pt idx="2848">
                  <c:v>421</c:v>
                </c:pt>
                <c:pt idx="2849">
                  <c:v>421</c:v>
                </c:pt>
                <c:pt idx="2850">
                  <c:v>423</c:v>
                </c:pt>
                <c:pt idx="2851">
                  <c:v>423</c:v>
                </c:pt>
                <c:pt idx="2852">
                  <c:v>446</c:v>
                </c:pt>
                <c:pt idx="2853">
                  <c:v>423</c:v>
                </c:pt>
                <c:pt idx="2854">
                  <c:v>414</c:v>
                </c:pt>
                <c:pt idx="2855">
                  <c:v>421</c:v>
                </c:pt>
                <c:pt idx="2856">
                  <c:v>421</c:v>
                </c:pt>
                <c:pt idx="2857">
                  <c:v>414</c:v>
                </c:pt>
                <c:pt idx="2858">
                  <c:v>414</c:v>
                </c:pt>
                <c:pt idx="2859">
                  <c:v>426</c:v>
                </c:pt>
                <c:pt idx="2860">
                  <c:v>421</c:v>
                </c:pt>
                <c:pt idx="2861">
                  <c:v>421</c:v>
                </c:pt>
                <c:pt idx="2862">
                  <c:v>414</c:v>
                </c:pt>
                <c:pt idx="2863">
                  <c:v>423</c:v>
                </c:pt>
                <c:pt idx="2864">
                  <c:v>423</c:v>
                </c:pt>
                <c:pt idx="2865">
                  <c:v>417</c:v>
                </c:pt>
                <c:pt idx="2866">
                  <c:v>421</c:v>
                </c:pt>
                <c:pt idx="2867">
                  <c:v>423</c:v>
                </c:pt>
                <c:pt idx="2868">
                  <c:v>423</c:v>
                </c:pt>
                <c:pt idx="2869">
                  <c:v>407</c:v>
                </c:pt>
                <c:pt idx="2870">
                  <c:v>423</c:v>
                </c:pt>
                <c:pt idx="2871">
                  <c:v>409</c:v>
                </c:pt>
                <c:pt idx="2872">
                  <c:v>421</c:v>
                </c:pt>
                <c:pt idx="2873">
                  <c:v>612</c:v>
                </c:pt>
                <c:pt idx="2874">
                  <c:v>409</c:v>
                </c:pt>
                <c:pt idx="2875">
                  <c:v>423</c:v>
                </c:pt>
                <c:pt idx="2876">
                  <c:v>407</c:v>
                </c:pt>
                <c:pt idx="2877">
                  <c:v>417</c:v>
                </c:pt>
                <c:pt idx="2878">
                  <c:v>414</c:v>
                </c:pt>
                <c:pt idx="2879">
                  <c:v>417</c:v>
                </c:pt>
                <c:pt idx="2880">
                  <c:v>417</c:v>
                </c:pt>
                <c:pt idx="2881">
                  <c:v>409</c:v>
                </c:pt>
                <c:pt idx="2882">
                  <c:v>403</c:v>
                </c:pt>
                <c:pt idx="2883">
                  <c:v>417</c:v>
                </c:pt>
                <c:pt idx="2884">
                  <c:v>417</c:v>
                </c:pt>
                <c:pt idx="2885">
                  <c:v>417</c:v>
                </c:pt>
                <c:pt idx="2886">
                  <c:v>409</c:v>
                </c:pt>
                <c:pt idx="2887">
                  <c:v>417</c:v>
                </c:pt>
                <c:pt idx="2888">
                  <c:v>409</c:v>
                </c:pt>
                <c:pt idx="2889">
                  <c:v>403</c:v>
                </c:pt>
                <c:pt idx="2890">
                  <c:v>414</c:v>
                </c:pt>
                <c:pt idx="2891">
                  <c:v>409</c:v>
                </c:pt>
                <c:pt idx="2892">
                  <c:v>417</c:v>
                </c:pt>
                <c:pt idx="2893">
                  <c:v>414</c:v>
                </c:pt>
                <c:pt idx="2894">
                  <c:v>417</c:v>
                </c:pt>
                <c:pt idx="2895">
                  <c:v>409</c:v>
                </c:pt>
                <c:pt idx="2896">
                  <c:v>409</c:v>
                </c:pt>
                <c:pt idx="2897">
                  <c:v>426</c:v>
                </c:pt>
                <c:pt idx="2898">
                  <c:v>409</c:v>
                </c:pt>
                <c:pt idx="2899">
                  <c:v>409</c:v>
                </c:pt>
                <c:pt idx="2900">
                  <c:v>417</c:v>
                </c:pt>
                <c:pt idx="2901">
                  <c:v>417</c:v>
                </c:pt>
                <c:pt idx="2902">
                  <c:v>414</c:v>
                </c:pt>
                <c:pt idx="2903">
                  <c:v>407</c:v>
                </c:pt>
                <c:pt idx="2904">
                  <c:v>421</c:v>
                </c:pt>
                <c:pt idx="2905">
                  <c:v>421</c:v>
                </c:pt>
                <c:pt idx="2906">
                  <c:v>409</c:v>
                </c:pt>
                <c:pt idx="2907">
                  <c:v>421</c:v>
                </c:pt>
                <c:pt idx="2908">
                  <c:v>409</c:v>
                </c:pt>
                <c:pt idx="2909">
                  <c:v>423</c:v>
                </c:pt>
                <c:pt idx="2910">
                  <c:v>426</c:v>
                </c:pt>
                <c:pt idx="2911">
                  <c:v>417</c:v>
                </c:pt>
                <c:pt idx="2912">
                  <c:v>426</c:v>
                </c:pt>
                <c:pt idx="2913">
                  <c:v>421</c:v>
                </c:pt>
                <c:pt idx="2914">
                  <c:v>426</c:v>
                </c:pt>
                <c:pt idx="2915">
                  <c:v>423</c:v>
                </c:pt>
                <c:pt idx="2916">
                  <c:v>433</c:v>
                </c:pt>
                <c:pt idx="2917">
                  <c:v>426</c:v>
                </c:pt>
                <c:pt idx="2918">
                  <c:v>423</c:v>
                </c:pt>
                <c:pt idx="2919">
                  <c:v>417</c:v>
                </c:pt>
                <c:pt idx="2920">
                  <c:v>423</c:v>
                </c:pt>
                <c:pt idx="2921">
                  <c:v>423</c:v>
                </c:pt>
                <c:pt idx="2922">
                  <c:v>417</c:v>
                </c:pt>
                <c:pt idx="2923">
                  <c:v>409</c:v>
                </c:pt>
                <c:pt idx="2924">
                  <c:v>421</c:v>
                </c:pt>
                <c:pt idx="2925">
                  <c:v>417</c:v>
                </c:pt>
                <c:pt idx="2926">
                  <c:v>414</c:v>
                </c:pt>
                <c:pt idx="2927">
                  <c:v>421</c:v>
                </c:pt>
                <c:pt idx="2928">
                  <c:v>421</c:v>
                </c:pt>
                <c:pt idx="2929">
                  <c:v>414</c:v>
                </c:pt>
                <c:pt idx="2930">
                  <c:v>400</c:v>
                </c:pt>
                <c:pt idx="2931">
                  <c:v>427</c:v>
                </c:pt>
                <c:pt idx="2932">
                  <c:v>422</c:v>
                </c:pt>
                <c:pt idx="2933">
                  <c:v>415</c:v>
                </c:pt>
                <c:pt idx="2934">
                  <c:v>418</c:v>
                </c:pt>
                <c:pt idx="2935">
                  <c:v>408</c:v>
                </c:pt>
                <c:pt idx="2936">
                  <c:v>418</c:v>
                </c:pt>
                <c:pt idx="2937">
                  <c:v>415</c:v>
                </c:pt>
                <c:pt idx="2938">
                  <c:v>422</c:v>
                </c:pt>
                <c:pt idx="2939">
                  <c:v>415</c:v>
                </c:pt>
                <c:pt idx="2940">
                  <c:v>415</c:v>
                </c:pt>
                <c:pt idx="2941">
                  <c:v>410</c:v>
                </c:pt>
                <c:pt idx="2942">
                  <c:v>410</c:v>
                </c:pt>
                <c:pt idx="2943">
                  <c:v>418</c:v>
                </c:pt>
                <c:pt idx="2944">
                  <c:v>418</c:v>
                </c:pt>
                <c:pt idx="2945">
                  <c:v>415</c:v>
                </c:pt>
                <c:pt idx="2946">
                  <c:v>410</c:v>
                </c:pt>
                <c:pt idx="2947">
                  <c:v>410</c:v>
                </c:pt>
                <c:pt idx="2948">
                  <c:v>410</c:v>
                </c:pt>
                <c:pt idx="2949">
                  <c:v>405</c:v>
                </c:pt>
                <c:pt idx="2950">
                  <c:v>410</c:v>
                </c:pt>
                <c:pt idx="2951">
                  <c:v>422</c:v>
                </c:pt>
                <c:pt idx="2952">
                  <c:v>405</c:v>
                </c:pt>
                <c:pt idx="2953">
                  <c:v>410</c:v>
                </c:pt>
                <c:pt idx="2954">
                  <c:v>427</c:v>
                </c:pt>
                <c:pt idx="2955">
                  <c:v>415</c:v>
                </c:pt>
                <c:pt idx="2956">
                  <c:v>415</c:v>
                </c:pt>
                <c:pt idx="2957">
                  <c:v>408</c:v>
                </c:pt>
                <c:pt idx="2958">
                  <c:v>424</c:v>
                </c:pt>
                <c:pt idx="2959">
                  <c:v>408</c:v>
                </c:pt>
                <c:pt idx="2960">
                  <c:v>410</c:v>
                </c:pt>
                <c:pt idx="2961">
                  <c:v>410</c:v>
                </c:pt>
                <c:pt idx="2962">
                  <c:v>415</c:v>
                </c:pt>
                <c:pt idx="2963">
                  <c:v>410</c:v>
                </c:pt>
                <c:pt idx="2964">
                  <c:v>408</c:v>
                </c:pt>
                <c:pt idx="2965">
                  <c:v>434</c:v>
                </c:pt>
                <c:pt idx="2966">
                  <c:v>408</c:v>
                </c:pt>
                <c:pt idx="2967">
                  <c:v>408</c:v>
                </c:pt>
                <c:pt idx="2968">
                  <c:v>410</c:v>
                </c:pt>
                <c:pt idx="2969">
                  <c:v>401</c:v>
                </c:pt>
                <c:pt idx="2970">
                  <c:v>408</c:v>
                </c:pt>
                <c:pt idx="2971">
                  <c:v>415</c:v>
                </c:pt>
                <c:pt idx="2972">
                  <c:v>401</c:v>
                </c:pt>
                <c:pt idx="2973">
                  <c:v>408</c:v>
                </c:pt>
                <c:pt idx="2974">
                  <c:v>400</c:v>
                </c:pt>
                <c:pt idx="2975">
                  <c:v>415</c:v>
                </c:pt>
                <c:pt idx="2976">
                  <c:v>401</c:v>
                </c:pt>
                <c:pt idx="2977">
                  <c:v>401</c:v>
                </c:pt>
                <c:pt idx="2978">
                  <c:v>410</c:v>
                </c:pt>
                <c:pt idx="2979">
                  <c:v>401</c:v>
                </c:pt>
                <c:pt idx="2980">
                  <c:v>410</c:v>
                </c:pt>
                <c:pt idx="2981">
                  <c:v>405</c:v>
                </c:pt>
                <c:pt idx="2982">
                  <c:v>418</c:v>
                </c:pt>
                <c:pt idx="2983">
                  <c:v>410</c:v>
                </c:pt>
                <c:pt idx="2984">
                  <c:v>408</c:v>
                </c:pt>
                <c:pt idx="2985">
                  <c:v>408</c:v>
                </c:pt>
                <c:pt idx="2986">
                  <c:v>410</c:v>
                </c:pt>
                <c:pt idx="2987">
                  <c:v>415</c:v>
                </c:pt>
                <c:pt idx="2988">
                  <c:v>418</c:v>
                </c:pt>
                <c:pt idx="2989">
                  <c:v>415</c:v>
                </c:pt>
                <c:pt idx="2990">
                  <c:v>415</c:v>
                </c:pt>
                <c:pt idx="2991">
                  <c:v>401</c:v>
                </c:pt>
                <c:pt idx="2992">
                  <c:v>410</c:v>
                </c:pt>
                <c:pt idx="2993">
                  <c:v>408</c:v>
                </c:pt>
                <c:pt idx="2994">
                  <c:v>415</c:v>
                </c:pt>
                <c:pt idx="2995">
                  <c:v>422</c:v>
                </c:pt>
                <c:pt idx="2996">
                  <c:v>410</c:v>
                </c:pt>
                <c:pt idx="2997">
                  <c:v>415</c:v>
                </c:pt>
                <c:pt idx="2998">
                  <c:v>415</c:v>
                </c:pt>
                <c:pt idx="2999">
                  <c:v>424</c:v>
                </c:pt>
                <c:pt idx="3000">
                  <c:v>418</c:v>
                </c:pt>
                <c:pt idx="3001">
                  <c:v>422</c:v>
                </c:pt>
                <c:pt idx="3002">
                  <c:v>427</c:v>
                </c:pt>
                <c:pt idx="3003">
                  <c:v>410</c:v>
                </c:pt>
                <c:pt idx="3004">
                  <c:v>434</c:v>
                </c:pt>
                <c:pt idx="3005">
                  <c:v>424</c:v>
                </c:pt>
                <c:pt idx="3006">
                  <c:v>427</c:v>
                </c:pt>
                <c:pt idx="3007">
                  <c:v>424</c:v>
                </c:pt>
                <c:pt idx="3008">
                  <c:v>427</c:v>
                </c:pt>
                <c:pt idx="3009">
                  <c:v>438</c:v>
                </c:pt>
                <c:pt idx="3010">
                  <c:v>424</c:v>
                </c:pt>
                <c:pt idx="3011">
                  <c:v>434</c:v>
                </c:pt>
                <c:pt idx="3012">
                  <c:v>438</c:v>
                </c:pt>
                <c:pt idx="3013">
                  <c:v>441</c:v>
                </c:pt>
                <c:pt idx="3014">
                  <c:v>434</c:v>
                </c:pt>
                <c:pt idx="3015">
                  <c:v>418</c:v>
                </c:pt>
                <c:pt idx="3016">
                  <c:v>438</c:v>
                </c:pt>
                <c:pt idx="3017">
                  <c:v>441</c:v>
                </c:pt>
                <c:pt idx="3018">
                  <c:v>424</c:v>
                </c:pt>
                <c:pt idx="3019">
                  <c:v>438</c:v>
                </c:pt>
                <c:pt idx="3020">
                  <c:v>434</c:v>
                </c:pt>
                <c:pt idx="3021">
                  <c:v>438</c:v>
                </c:pt>
                <c:pt idx="3022">
                  <c:v>422</c:v>
                </c:pt>
                <c:pt idx="3023">
                  <c:v>434</c:v>
                </c:pt>
                <c:pt idx="3024">
                  <c:v>424</c:v>
                </c:pt>
                <c:pt idx="3025">
                  <c:v>424</c:v>
                </c:pt>
                <c:pt idx="3026">
                  <c:v>441</c:v>
                </c:pt>
                <c:pt idx="3027">
                  <c:v>424</c:v>
                </c:pt>
                <c:pt idx="3028">
                  <c:v>434</c:v>
                </c:pt>
                <c:pt idx="3029">
                  <c:v>434</c:v>
                </c:pt>
                <c:pt idx="3030">
                  <c:v>434</c:v>
                </c:pt>
                <c:pt idx="3031">
                  <c:v>424</c:v>
                </c:pt>
                <c:pt idx="3032">
                  <c:v>424</c:v>
                </c:pt>
                <c:pt idx="3033">
                  <c:v>434</c:v>
                </c:pt>
                <c:pt idx="3034">
                  <c:v>424</c:v>
                </c:pt>
                <c:pt idx="3035">
                  <c:v>434</c:v>
                </c:pt>
                <c:pt idx="3036">
                  <c:v>434</c:v>
                </c:pt>
                <c:pt idx="3037">
                  <c:v>438</c:v>
                </c:pt>
                <c:pt idx="3038">
                  <c:v>424</c:v>
                </c:pt>
                <c:pt idx="3039">
                  <c:v>434</c:v>
                </c:pt>
                <c:pt idx="3040">
                  <c:v>434</c:v>
                </c:pt>
                <c:pt idx="3041">
                  <c:v>427</c:v>
                </c:pt>
                <c:pt idx="3042">
                  <c:v>424</c:v>
                </c:pt>
                <c:pt idx="3043">
                  <c:v>434</c:v>
                </c:pt>
                <c:pt idx="3044">
                  <c:v>427</c:v>
                </c:pt>
                <c:pt idx="3045">
                  <c:v>427</c:v>
                </c:pt>
                <c:pt idx="3046">
                  <c:v>427</c:v>
                </c:pt>
                <c:pt idx="3047">
                  <c:v>424</c:v>
                </c:pt>
                <c:pt idx="3048">
                  <c:v>434</c:v>
                </c:pt>
                <c:pt idx="3049">
                  <c:v>408</c:v>
                </c:pt>
                <c:pt idx="3050">
                  <c:v>427</c:v>
                </c:pt>
                <c:pt idx="3051">
                  <c:v>427</c:v>
                </c:pt>
                <c:pt idx="3052">
                  <c:v>434</c:v>
                </c:pt>
                <c:pt idx="3053">
                  <c:v>434</c:v>
                </c:pt>
                <c:pt idx="3054">
                  <c:v>427</c:v>
                </c:pt>
                <c:pt idx="3055">
                  <c:v>434</c:v>
                </c:pt>
                <c:pt idx="3056">
                  <c:v>441</c:v>
                </c:pt>
                <c:pt idx="3057">
                  <c:v>434</c:v>
                </c:pt>
                <c:pt idx="3058">
                  <c:v>424</c:v>
                </c:pt>
                <c:pt idx="3059">
                  <c:v>434</c:v>
                </c:pt>
                <c:pt idx="3060">
                  <c:v>424</c:v>
                </c:pt>
                <c:pt idx="3061">
                  <c:v>422</c:v>
                </c:pt>
                <c:pt idx="3062">
                  <c:v>424</c:v>
                </c:pt>
                <c:pt idx="3063">
                  <c:v>434</c:v>
                </c:pt>
                <c:pt idx="3064">
                  <c:v>427</c:v>
                </c:pt>
                <c:pt idx="3065">
                  <c:v>427</c:v>
                </c:pt>
                <c:pt idx="3066">
                  <c:v>418</c:v>
                </c:pt>
                <c:pt idx="3067">
                  <c:v>464</c:v>
                </c:pt>
                <c:pt idx="3068">
                  <c:v>444</c:v>
                </c:pt>
                <c:pt idx="3069">
                  <c:v>424</c:v>
                </c:pt>
                <c:pt idx="3070">
                  <c:v>434</c:v>
                </c:pt>
                <c:pt idx="3071">
                  <c:v>427</c:v>
                </c:pt>
                <c:pt idx="3072">
                  <c:v>441</c:v>
                </c:pt>
                <c:pt idx="3073">
                  <c:v>424</c:v>
                </c:pt>
                <c:pt idx="3074">
                  <c:v>438</c:v>
                </c:pt>
                <c:pt idx="3075">
                  <c:v>427</c:v>
                </c:pt>
                <c:pt idx="3076">
                  <c:v>441</c:v>
                </c:pt>
                <c:pt idx="3077">
                  <c:v>438</c:v>
                </c:pt>
                <c:pt idx="3078">
                  <c:v>447</c:v>
                </c:pt>
                <c:pt idx="3079">
                  <c:v>438</c:v>
                </c:pt>
                <c:pt idx="3080">
                  <c:v>434</c:v>
                </c:pt>
                <c:pt idx="3081">
                  <c:v>444</c:v>
                </c:pt>
                <c:pt idx="3082">
                  <c:v>434</c:v>
                </c:pt>
                <c:pt idx="3083">
                  <c:v>438</c:v>
                </c:pt>
                <c:pt idx="3084">
                  <c:v>444</c:v>
                </c:pt>
                <c:pt idx="3085">
                  <c:v>434</c:v>
                </c:pt>
                <c:pt idx="3086">
                  <c:v>438</c:v>
                </c:pt>
                <c:pt idx="3087">
                  <c:v>438</c:v>
                </c:pt>
                <c:pt idx="3088">
                  <c:v>438</c:v>
                </c:pt>
                <c:pt idx="3089">
                  <c:v>444</c:v>
                </c:pt>
                <c:pt idx="3090">
                  <c:v>444</c:v>
                </c:pt>
                <c:pt idx="3091">
                  <c:v>444</c:v>
                </c:pt>
                <c:pt idx="3092">
                  <c:v>441</c:v>
                </c:pt>
                <c:pt idx="3093">
                  <c:v>441</c:v>
                </c:pt>
                <c:pt idx="3094">
                  <c:v>447</c:v>
                </c:pt>
                <c:pt idx="3095">
                  <c:v>441</c:v>
                </c:pt>
                <c:pt idx="3096">
                  <c:v>444</c:v>
                </c:pt>
                <c:pt idx="3097">
                  <c:v>427</c:v>
                </c:pt>
                <c:pt idx="3098">
                  <c:v>447</c:v>
                </c:pt>
                <c:pt idx="3099">
                  <c:v>444</c:v>
                </c:pt>
                <c:pt idx="3100">
                  <c:v>441</c:v>
                </c:pt>
                <c:pt idx="3101">
                  <c:v>450</c:v>
                </c:pt>
                <c:pt idx="3102">
                  <c:v>441</c:v>
                </c:pt>
                <c:pt idx="3103">
                  <c:v>450</c:v>
                </c:pt>
                <c:pt idx="3104">
                  <c:v>447</c:v>
                </c:pt>
                <c:pt idx="3105">
                  <c:v>447</c:v>
                </c:pt>
                <c:pt idx="3106">
                  <c:v>441</c:v>
                </c:pt>
                <c:pt idx="3107">
                  <c:v>438</c:v>
                </c:pt>
                <c:pt idx="3108">
                  <c:v>447</c:v>
                </c:pt>
                <c:pt idx="3109">
                  <c:v>444</c:v>
                </c:pt>
                <c:pt idx="3110">
                  <c:v>438</c:v>
                </c:pt>
                <c:pt idx="3111">
                  <c:v>450</c:v>
                </c:pt>
                <c:pt idx="3112">
                  <c:v>462</c:v>
                </c:pt>
                <c:pt idx="3113">
                  <c:v>447</c:v>
                </c:pt>
                <c:pt idx="3114">
                  <c:v>434</c:v>
                </c:pt>
                <c:pt idx="3115">
                  <c:v>441</c:v>
                </c:pt>
                <c:pt idx="3116">
                  <c:v>450</c:v>
                </c:pt>
                <c:pt idx="3117">
                  <c:v>444</c:v>
                </c:pt>
                <c:pt idx="3118">
                  <c:v>455</c:v>
                </c:pt>
                <c:pt idx="3119">
                  <c:v>438</c:v>
                </c:pt>
                <c:pt idx="3120">
                  <c:v>444</c:v>
                </c:pt>
                <c:pt idx="3121">
                  <c:v>447</c:v>
                </c:pt>
                <c:pt idx="3122">
                  <c:v>459</c:v>
                </c:pt>
                <c:pt idx="3123">
                  <c:v>447</c:v>
                </c:pt>
                <c:pt idx="3124">
                  <c:v>438</c:v>
                </c:pt>
                <c:pt idx="3125">
                  <c:v>450</c:v>
                </c:pt>
                <c:pt idx="3126">
                  <c:v>447</c:v>
                </c:pt>
                <c:pt idx="3127">
                  <c:v>444</c:v>
                </c:pt>
                <c:pt idx="3128">
                  <c:v>438</c:v>
                </c:pt>
                <c:pt idx="3129">
                  <c:v>447</c:v>
                </c:pt>
                <c:pt idx="3130">
                  <c:v>447</c:v>
                </c:pt>
                <c:pt idx="3131">
                  <c:v>441</c:v>
                </c:pt>
                <c:pt idx="3132">
                  <c:v>645</c:v>
                </c:pt>
                <c:pt idx="3133">
                  <c:v>444</c:v>
                </c:pt>
                <c:pt idx="3134">
                  <c:v>441</c:v>
                </c:pt>
                <c:pt idx="3135">
                  <c:v>455</c:v>
                </c:pt>
                <c:pt idx="3136">
                  <c:v>444</c:v>
                </c:pt>
                <c:pt idx="3137">
                  <c:v>447</c:v>
                </c:pt>
                <c:pt idx="3138">
                  <c:v>450</c:v>
                </c:pt>
                <c:pt idx="3139">
                  <c:v>455</c:v>
                </c:pt>
                <c:pt idx="3140">
                  <c:v>450</c:v>
                </c:pt>
                <c:pt idx="3141">
                  <c:v>441</c:v>
                </c:pt>
                <c:pt idx="3142">
                  <c:v>447</c:v>
                </c:pt>
                <c:pt idx="3143">
                  <c:v>441</c:v>
                </c:pt>
                <c:pt idx="3144">
                  <c:v>455</c:v>
                </c:pt>
                <c:pt idx="3145">
                  <c:v>447</c:v>
                </c:pt>
                <c:pt idx="3146">
                  <c:v>450</c:v>
                </c:pt>
                <c:pt idx="3147">
                  <c:v>450</c:v>
                </c:pt>
                <c:pt idx="3148">
                  <c:v>438</c:v>
                </c:pt>
                <c:pt idx="3149">
                  <c:v>455</c:v>
                </c:pt>
                <c:pt idx="3150">
                  <c:v>447</c:v>
                </c:pt>
                <c:pt idx="3151">
                  <c:v>459</c:v>
                </c:pt>
                <c:pt idx="3152">
                  <c:v>455</c:v>
                </c:pt>
                <c:pt idx="3153">
                  <c:v>455</c:v>
                </c:pt>
                <c:pt idx="3154">
                  <c:v>447</c:v>
                </c:pt>
                <c:pt idx="3155">
                  <c:v>441</c:v>
                </c:pt>
                <c:pt idx="3156">
                  <c:v>450</c:v>
                </c:pt>
                <c:pt idx="3157">
                  <c:v>455</c:v>
                </c:pt>
                <c:pt idx="3158">
                  <c:v>447</c:v>
                </c:pt>
                <c:pt idx="3159">
                  <c:v>447</c:v>
                </c:pt>
                <c:pt idx="3160">
                  <c:v>447</c:v>
                </c:pt>
                <c:pt idx="3161">
                  <c:v>450</c:v>
                </c:pt>
                <c:pt idx="3162">
                  <c:v>450</c:v>
                </c:pt>
                <c:pt idx="3163">
                  <c:v>444</c:v>
                </c:pt>
                <c:pt idx="3164">
                  <c:v>450</c:v>
                </c:pt>
                <c:pt idx="3165">
                  <c:v>450</c:v>
                </c:pt>
                <c:pt idx="3166">
                  <c:v>455</c:v>
                </c:pt>
                <c:pt idx="3167">
                  <c:v>447</c:v>
                </c:pt>
                <c:pt idx="3168">
                  <c:v>480</c:v>
                </c:pt>
                <c:pt idx="3169">
                  <c:v>464</c:v>
                </c:pt>
                <c:pt idx="3170">
                  <c:v>450</c:v>
                </c:pt>
                <c:pt idx="3171">
                  <c:v>450</c:v>
                </c:pt>
                <c:pt idx="3172">
                  <c:v>427</c:v>
                </c:pt>
                <c:pt idx="3173">
                  <c:v>464</c:v>
                </c:pt>
                <c:pt idx="3174">
                  <c:v>459</c:v>
                </c:pt>
                <c:pt idx="3175">
                  <c:v>450</c:v>
                </c:pt>
                <c:pt idx="3176">
                  <c:v>455</c:v>
                </c:pt>
                <c:pt idx="3177">
                  <c:v>459</c:v>
                </c:pt>
                <c:pt idx="3178">
                  <c:v>459</c:v>
                </c:pt>
                <c:pt idx="3179">
                  <c:v>462</c:v>
                </c:pt>
                <c:pt idx="3180">
                  <c:v>459</c:v>
                </c:pt>
                <c:pt idx="3181">
                  <c:v>459</c:v>
                </c:pt>
                <c:pt idx="3182">
                  <c:v>450</c:v>
                </c:pt>
                <c:pt idx="3183">
                  <c:v>450</c:v>
                </c:pt>
                <c:pt idx="3184">
                  <c:v>444</c:v>
                </c:pt>
                <c:pt idx="3185">
                  <c:v>447</c:v>
                </c:pt>
                <c:pt idx="3186">
                  <c:v>462</c:v>
                </c:pt>
                <c:pt idx="3187">
                  <c:v>450</c:v>
                </c:pt>
                <c:pt idx="3188">
                  <c:v>450</c:v>
                </c:pt>
                <c:pt idx="3189">
                  <c:v>438</c:v>
                </c:pt>
                <c:pt idx="3190">
                  <c:v>462</c:v>
                </c:pt>
                <c:pt idx="3191">
                  <c:v>459</c:v>
                </c:pt>
                <c:pt idx="3192">
                  <c:v>447</c:v>
                </c:pt>
                <c:pt idx="3193">
                  <c:v>459</c:v>
                </c:pt>
                <c:pt idx="3194">
                  <c:v>447</c:v>
                </c:pt>
                <c:pt idx="3195">
                  <c:v>450</c:v>
                </c:pt>
                <c:pt idx="3196">
                  <c:v>441</c:v>
                </c:pt>
                <c:pt idx="3197">
                  <c:v>455</c:v>
                </c:pt>
                <c:pt idx="3198">
                  <c:v>450</c:v>
                </c:pt>
                <c:pt idx="3199">
                  <c:v>450</c:v>
                </c:pt>
                <c:pt idx="3200">
                  <c:v>447</c:v>
                </c:pt>
                <c:pt idx="3201">
                  <c:v>441</c:v>
                </c:pt>
                <c:pt idx="3202">
                  <c:v>459</c:v>
                </c:pt>
                <c:pt idx="3203">
                  <c:v>455</c:v>
                </c:pt>
                <c:pt idx="3204">
                  <c:v>450</c:v>
                </c:pt>
                <c:pt idx="3205">
                  <c:v>444</c:v>
                </c:pt>
                <c:pt idx="3206">
                  <c:v>441</c:v>
                </c:pt>
                <c:pt idx="3207">
                  <c:v>447</c:v>
                </c:pt>
                <c:pt idx="3208">
                  <c:v>444</c:v>
                </c:pt>
                <c:pt idx="3209">
                  <c:v>438</c:v>
                </c:pt>
                <c:pt idx="3210">
                  <c:v>450</c:v>
                </c:pt>
                <c:pt idx="3211">
                  <c:v>441</c:v>
                </c:pt>
                <c:pt idx="3212">
                  <c:v>441</c:v>
                </c:pt>
                <c:pt idx="3213">
                  <c:v>427</c:v>
                </c:pt>
                <c:pt idx="3214">
                  <c:v>447</c:v>
                </c:pt>
                <c:pt idx="3215">
                  <c:v>444</c:v>
                </c:pt>
                <c:pt idx="3216">
                  <c:v>438</c:v>
                </c:pt>
                <c:pt idx="3217">
                  <c:v>438</c:v>
                </c:pt>
                <c:pt idx="3218">
                  <c:v>434</c:v>
                </c:pt>
                <c:pt idx="3219">
                  <c:v>444</c:v>
                </c:pt>
                <c:pt idx="3220">
                  <c:v>441</c:v>
                </c:pt>
                <c:pt idx="3221">
                  <c:v>434</c:v>
                </c:pt>
                <c:pt idx="3222">
                  <c:v>441</c:v>
                </c:pt>
                <c:pt idx="3223">
                  <c:v>441</c:v>
                </c:pt>
                <c:pt idx="3224">
                  <c:v>434</c:v>
                </c:pt>
                <c:pt idx="3225">
                  <c:v>434</c:v>
                </c:pt>
                <c:pt idx="3226">
                  <c:v>447</c:v>
                </c:pt>
                <c:pt idx="3227">
                  <c:v>441</c:v>
                </c:pt>
                <c:pt idx="3228">
                  <c:v>441</c:v>
                </c:pt>
                <c:pt idx="3229">
                  <c:v>438</c:v>
                </c:pt>
                <c:pt idx="3230">
                  <c:v>441</c:v>
                </c:pt>
                <c:pt idx="3231">
                  <c:v>444</c:v>
                </c:pt>
                <c:pt idx="3232">
                  <c:v>441</c:v>
                </c:pt>
                <c:pt idx="3233">
                  <c:v>438</c:v>
                </c:pt>
                <c:pt idx="3234">
                  <c:v>444</c:v>
                </c:pt>
                <c:pt idx="3235">
                  <c:v>427</c:v>
                </c:pt>
                <c:pt idx="3236">
                  <c:v>455</c:v>
                </c:pt>
                <c:pt idx="3237">
                  <c:v>444</c:v>
                </c:pt>
                <c:pt idx="3238">
                  <c:v>444</c:v>
                </c:pt>
                <c:pt idx="3239">
                  <c:v>444</c:v>
                </c:pt>
                <c:pt idx="3240">
                  <c:v>438</c:v>
                </c:pt>
                <c:pt idx="3241">
                  <c:v>447</c:v>
                </c:pt>
                <c:pt idx="3242">
                  <c:v>441</c:v>
                </c:pt>
                <c:pt idx="3243">
                  <c:v>447</c:v>
                </c:pt>
                <c:pt idx="3244">
                  <c:v>455</c:v>
                </c:pt>
                <c:pt idx="3245">
                  <c:v>450</c:v>
                </c:pt>
                <c:pt idx="3246">
                  <c:v>441</c:v>
                </c:pt>
                <c:pt idx="3247">
                  <c:v>480</c:v>
                </c:pt>
                <c:pt idx="3248">
                  <c:v>455</c:v>
                </c:pt>
                <c:pt idx="3249">
                  <c:v>441</c:v>
                </c:pt>
                <c:pt idx="3250">
                  <c:v>444</c:v>
                </c:pt>
                <c:pt idx="3251">
                  <c:v>444</c:v>
                </c:pt>
                <c:pt idx="3252">
                  <c:v>447</c:v>
                </c:pt>
                <c:pt idx="3253">
                  <c:v>447</c:v>
                </c:pt>
                <c:pt idx="3254">
                  <c:v>450</c:v>
                </c:pt>
                <c:pt idx="3255">
                  <c:v>447</c:v>
                </c:pt>
                <c:pt idx="3256">
                  <c:v>455</c:v>
                </c:pt>
                <c:pt idx="3257">
                  <c:v>434</c:v>
                </c:pt>
                <c:pt idx="3258">
                  <c:v>447</c:v>
                </c:pt>
                <c:pt idx="3259">
                  <c:v>450</c:v>
                </c:pt>
                <c:pt idx="3260">
                  <c:v>444</c:v>
                </c:pt>
                <c:pt idx="3261">
                  <c:v>455</c:v>
                </c:pt>
                <c:pt idx="3262">
                  <c:v>441</c:v>
                </c:pt>
                <c:pt idx="3263">
                  <c:v>444</c:v>
                </c:pt>
                <c:pt idx="3264">
                  <c:v>438</c:v>
                </c:pt>
                <c:pt idx="3265">
                  <c:v>455</c:v>
                </c:pt>
                <c:pt idx="3266">
                  <c:v>444</c:v>
                </c:pt>
                <c:pt idx="3267">
                  <c:v>444</c:v>
                </c:pt>
                <c:pt idx="3268">
                  <c:v>447</c:v>
                </c:pt>
                <c:pt idx="3269">
                  <c:v>447</c:v>
                </c:pt>
                <c:pt idx="3270">
                  <c:v>459</c:v>
                </c:pt>
                <c:pt idx="3271">
                  <c:v>447</c:v>
                </c:pt>
                <c:pt idx="3272">
                  <c:v>450</c:v>
                </c:pt>
                <c:pt idx="3273">
                  <c:v>447</c:v>
                </c:pt>
                <c:pt idx="3274">
                  <c:v>444</c:v>
                </c:pt>
                <c:pt idx="3275">
                  <c:v>447</c:v>
                </c:pt>
                <c:pt idx="3276">
                  <c:v>450</c:v>
                </c:pt>
                <c:pt idx="3277">
                  <c:v>441</c:v>
                </c:pt>
                <c:pt idx="3278">
                  <c:v>450</c:v>
                </c:pt>
                <c:pt idx="3279">
                  <c:v>444</c:v>
                </c:pt>
                <c:pt idx="3280">
                  <c:v>444</c:v>
                </c:pt>
                <c:pt idx="3281">
                  <c:v>459</c:v>
                </c:pt>
                <c:pt idx="3282">
                  <c:v>450</c:v>
                </c:pt>
                <c:pt idx="3283">
                  <c:v>447</c:v>
                </c:pt>
                <c:pt idx="3284">
                  <c:v>441</c:v>
                </c:pt>
                <c:pt idx="3285">
                  <c:v>447</c:v>
                </c:pt>
                <c:pt idx="3286">
                  <c:v>441</c:v>
                </c:pt>
                <c:pt idx="3287">
                  <c:v>459</c:v>
                </c:pt>
                <c:pt idx="3288">
                  <c:v>450</c:v>
                </c:pt>
                <c:pt idx="3289">
                  <c:v>444</c:v>
                </c:pt>
                <c:pt idx="3290">
                  <c:v>444</c:v>
                </c:pt>
                <c:pt idx="3291">
                  <c:v>441</c:v>
                </c:pt>
                <c:pt idx="3292">
                  <c:v>447</c:v>
                </c:pt>
                <c:pt idx="3293">
                  <c:v>444</c:v>
                </c:pt>
                <c:pt idx="3294">
                  <c:v>441</c:v>
                </c:pt>
                <c:pt idx="3295">
                  <c:v>438</c:v>
                </c:pt>
                <c:pt idx="3296">
                  <c:v>447</c:v>
                </c:pt>
                <c:pt idx="3297">
                  <c:v>450</c:v>
                </c:pt>
                <c:pt idx="3298">
                  <c:v>447</c:v>
                </c:pt>
                <c:pt idx="3299">
                  <c:v>447</c:v>
                </c:pt>
                <c:pt idx="3300">
                  <c:v>450</c:v>
                </c:pt>
                <c:pt idx="3301">
                  <c:v>444</c:v>
                </c:pt>
                <c:pt idx="3302">
                  <c:v>459</c:v>
                </c:pt>
                <c:pt idx="3303">
                  <c:v>441</c:v>
                </c:pt>
                <c:pt idx="3304">
                  <c:v>455</c:v>
                </c:pt>
                <c:pt idx="3305">
                  <c:v>459</c:v>
                </c:pt>
                <c:pt idx="3306">
                  <c:v>447</c:v>
                </c:pt>
                <c:pt idx="3307">
                  <c:v>447</c:v>
                </c:pt>
                <c:pt idx="3308">
                  <c:v>434</c:v>
                </c:pt>
                <c:pt idx="3309">
                  <c:v>455</c:v>
                </c:pt>
                <c:pt idx="3310">
                  <c:v>447</c:v>
                </c:pt>
                <c:pt idx="3311">
                  <c:v>455</c:v>
                </c:pt>
                <c:pt idx="3312">
                  <c:v>447</c:v>
                </c:pt>
                <c:pt idx="3313">
                  <c:v>450</c:v>
                </c:pt>
                <c:pt idx="3314">
                  <c:v>450</c:v>
                </c:pt>
                <c:pt idx="3315">
                  <c:v>470</c:v>
                </c:pt>
                <c:pt idx="3316">
                  <c:v>459</c:v>
                </c:pt>
                <c:pt idx="3317">
                  <c:v>447</c:v>
                </c:pt>
                <c:pt idx="3318">
                  <c:v>450</c:v>
                </c:pt>
                <c:pt idx="3319">
                  <c:v>459</c:v>
                </c:pt>
                <c:pt idx="3320">
                  <c:v>447</c:v>
                </c:pt>
                <c:pt idx="3321">
                  <c:v>450</c:v>
                </c:pt>
                <c:pt idx="3322">
                  <c:v>462</c:v>
                </c:pt>
                <c:pt idx="3323">
                  <c:v>450</c:v>
                </c:pt>
                <c:pt idx="3324">
                  <c:v>455</c:v>
                </c:pt>
                <c:pt idx="3325">
                  <c:v>441</c:v>
                </c:pt>
                <c:pt idx="3326">
                  <c:v>462</c:v>
                </c:pt>
                <c:pt idx="3327">
                  <c:v>455</c:v>
                </c:pt>
                <c:pt idx="3328">
                  <c:v>447</c:v>
                </c:pt>
                <c:pt idx="3329">
                  <c:v>447</c:v>
                </c:pt>
                <c:pt idx="3330">
                  <c:v>444</c:v>
                </c:pt>
                <c:pt idx="3331">
                  <c:v>444</c:v>
                </c:pt>
                <c:pt idx="3332">
                  <c:v>444</c:v>
                </c:pt>
                <c:pt idx="3333">
                  <c:v>450</c:v>
                </c:pt>
                <c:pt idx="3334">
                  <c:v>438</c:v>
                </c:pt>
                <c:pt idx="3335">
                  <c:v>438</c:v>
                </c:pt>
                <c:pt idx="3336">
                  <c:v>447</c:v>
                </c:pt>
                <c:pt idx="3337">
                  <c:v>455</c:v>
                </c:pt>
                <c:pt idx="3338">
                  <c:v>455</c:v>
                </c:pt>
                <c:pt idx="3339">
                  <c:v>441</c:v>
                </c:pt>
                <c:pt idx="3340">
                  <c:v>444</c:v>
                </c:pt>
                <c:pt idx="3341">
                  <c:v>441</c:v>
                </c:pt>
                <c:pt idx="3342">
                  <c:v>447</c:v>
                </c:pt>
                <c:pt idx="3343">
                  <c:v>444</c:v>
                </c:pt>
                <c:pt idx="3344">
                  <c:v>441</c:v>
                </c:pt>
                <c:pt idx="3345">
                  <c:v>441</c:v>
                </c:pt>
                <c:pt idx="3346">
                  <c:v>447</c:v>
                </c:pt>
                <c:pt idx="3347">
                  <c:v>422</c:v>
                </c:pt>
                <c:pt idx="3348">
                  <c:v>441</c:v>
                </c:pt>
                <c:pt idx="3349">
                  <c:v>459</c:v>
                </c:pt>
                <c:pt idx="3350">
                  <c:v>441</c:v>
                </c:pt>
                <c:pt idx="3351">
                  <c:v>444</c:v>
                </c:pt>
                <c:pt idx="3352">
                  <c:v>424</c:v>
                </c:pt>
                <c:pt idx="3353">
                  <c:v>447</c:v>
                </c:pt>
                <c:pt idx="3354">
                  <c:v>441</c:v>
                </c:pt>
                <c:pt idx="3355">
                  <c:v>447</c:v>
                </c:pt>
                <c:pt idx="3356">
                  <c:v>441</c:v>
                </c:pt>
                <c:pt idx="3357">
                  <c:v>441</c:v>
                </c:pt>
                <c:pt idx="3358">
                  <c:v>444</c:v>
                </c:pt>
                <c:pt idx="3359">
                  <c:v>434</c:v>
                </c:pt>
                <c:pt idx="3360">
                  <c:v>450</c:v>
                </c:pt>
                <c:pt idx="3361">
                  <c:v>441</c:v>
                </c:pt>
                <c:pt idx="3362">
                  <c:v>444</c:v>
                </c:pt>
                <c:pt idx="3363">
                  <c:v>441</c:v>
                </c:pt>
                <c:pt idx="3364">
                  <c:v>441</c:v>
                </c:pt>
                <c:pt idx="3365">
                  <c:v>438</c:v>
                </c:pt>
                <c:pt idx="3366">
                  <c:v>438</c:v>
                </c:pt>
                <c:pt idx="3367">
                  <c:v>444</c:v>
                </c:pt>
                <c:pt idx="3368">
                  <c:v>447</c:v>
                </c:pt>
                <c:pt idx="3369">
                  <c:v>434</c:v>
                </c:pt>
                <c:pt idx="3370">
                  <c:v>441</c:v>
                </c:pt>
                <c:pt idx="3371">
                  <c:v>444</c:v>
                </c:pt>
                <c:pt idx="3372">
                  <c:v>441</c:v>
                </c:pt>
                <c:pt idx="3373">
                  <c:v>444</c:v>
                </c:pt>
                <c:pt idx="3374">
                  <c:v>434</c:v>
                </c:pt>
                <c:pt idx="3375">
                  <c:v>441</c:v>
                </c:pt>
                <c:pt idx="3376">
                  <c:v>427</c:v>
                </c:pt>
                <c:pt idx="3377">
                  <c:v>444</c:v>
                </c:pt>
                <c:pt idx="3378">
                  <c:v>434</c:v>
                </c:pt>
                <c:pt idx="3379">
                  <c:v>434</c:v>
                </c:pt>
                <c:pt idx="3380">
                  <c:v>438</c:v>
                </c:pt>
                <c:pt idx="3381">
                  <c:v>441</c:v>
                </c:pt>
                <c:pt idx="3382">
                  <c:v>434</c:v>
                </c:pt>
                <c:pt idx="3383">
                  <c:v>424</c:v>
                </c:pt>
                <c:pt idx="3384">
                  <c:v>444</c:v>
                </c:pt>
                <c:pt idx="3385">
                  <c:v>434</c:v>
                </c:pt>
                <c:pt idx="3386">
                  <c:v>424</c:v>
                </c:pt>
                <c:pt idx="3387">
                  <c:v>427</c:v>
                </c:pt>
                <c:pt idx="3388">
                  <c:v>427</c:v>
                </c:pt>
                <c:pt idx="3389">
                  <c:v>424</c:v>
                </c:pt>
                <c:pt idx="3390">
                  <c:v>441</c:v>
                </c:pt>
                <c:pt idx="3391">
                  <c:v>427</c:v>
                </c:pt>
                <c:pt idx="3392">
                  <c:v>427</c:v>
                </c:pt>
                <c:pt idx="3393">
                  <c:v>424</c:v>
                </c:pt>
                <c:pt idx="3394">
                  <c:v>464</c:v>
                </c:pt>
                <c:pt idx="3395">
                  <c:v>438</c:v>
                </c:pt>
                <c:pt idx="3396">
                  <c:v>427</c:v>
                </c:pt>
                <c:pt idx="3397">
                  <c:v>438</c:v>
                </c:pt>
                <c:pt idx="3398">
                  <c:v>427</c:v>
                </c:pt>
                <c:pt idx="3399">
                  <c:v>438</c:v>
                </c:pt>
                <c:pt idx="3400">
                  <c:v>422</c:v>
                </c:pt>
                <c:pt idx="3401">
                  <c:v>438</c:v>
                </c:pt>
                <c:pt idx="3402">
                  <c:v>438</c:v>
                </c:pt>
                <c:pt idx="3403">
                  <c:v>438</c:v>
                </c:pt>
                <c:pt idx="3404">
                  <c:v>434</c:v>
                </c:pt>
                <c:pt idx="3405">
                  <c:v>422</c:v>
                </c:pt>
                <c:pt idx="3406">
                  <c:v>441</c:v>
                </c:pt>
                <c:pt idx="3407">
                  <c:v>441</c:v>
                </c:pt>
                <c:pt idx="3408">
                  <c:v>441</c:v>
                </c:pt>
                <c:pt idx="3409">
                  <c:v>427</c:v>
                </c:pt>
                <c:pt idx="3410">
                  <c:v>427</c:v>
                </c:pt>
                <c:pt idx="3411">
                  <c:v>438</c:v>
                </c:pt>
                <c:pt idx="3412">
                  <c:v>434</c:v>
                </c:pt>
                <c:pt idx="3413">
                  <c:v>427</c:v>
                </c:pt>
                <c:pt idx="3414">
                  <c:v>427</c:v>
                </c:pt>
                <c:pt idx="3415">
                  <c:v>427</c:v>
                </c:pt>
                <c:pt idx="3416">
                  <c:v>438</c:v>
                </c:pt>
                <c:pt idx="3417">
                  <c:v>418</c:v>
                </c:pt>
                <c:pt idx="3418">
                  <c:v>434</c:v>
                </c:pt>
                <c:pt idx="3419">
                  <c:v>441</c:v>
                </c:pt>
                <c:pt idx="3420">
                  <c:v>434</c:v>
                </c:pt>
                <c:pt idx="3421">
                  <c:v>438</c:v>
                </c:pt>
                <c:pt idx="3422">
                  <c:v>422</c:v>
                </c:pt>
                <c:pt idx="3423">
                  <c:v>427</c:v>
                </c:pt>
                <c:pt idx="3424">
                  <c:v>424</c:v>
                </c:pt>
                <c:pt idx="3425">
                  <c:v>438</c:v>
                </c:pt>
                <c:pt idx="3426">
                  <c:v>424</c:v>
                </c:pt>
                <c:pt idx="3427">
                  <c:v>422</c:v>
                </c:pt>
                <c:pt idx="3428">
                  <c:v>447</c:v>
                </c:pt>
                <c:pt idx="3429">
                  <c:v>434</c:v>
                </c:pt>
                <c:pt idx="3430">
                  <c:v>434</c:v>
                </c:pt>
                <c:pt idx="3431">
                  <c:v>424</c:v>
                </c:pt>
                <c:pt idx="3432">
                  <c:v>438</c:v>
                </c:pt>
                <c:pt idx="3433">
                  <c:v>434</c:v>
                </c:pt>
                <c:pt idx="3434">
                  <c:v>418</c:v>
                </c:pt>
                <c:pt idx="3435">
                  <c:v>424</c:v>
                </c:pt>
                <c:pt idx="3436">
                  <c:v>427</c:v>
                </c:pt>
                <c:pt idx="3437">
                  <c:v>434</c:v>
                </c:pt>
                <c:pt idx="3438">
                  <c:v>441</c:v>
                </c:pt>
                <c:pt idx="3439">
                  <c:v>418</c:v>
                </c:pt>
                <c:pt idx="3440">
                  <c:v>424</c:v>
                </c:pt>
                <c:pt idx="3441">
                  <c:v>438</c:v>
                </c:pt>
                <c:pt idx="3442">
                  <c:v>434</c:v>
                </c:pt>
                <c:pt idx="3443">
                  <c:v>427</c:v>
                </c:pt>
                <c:pt idx="3444">
                  <c:v>422</c:v>
                </c:pt>
                <c:pt idx="3445">
                  <c:v>427</c:v>
                </c:pt>
                <c:pt idx="3446">
                  <c:v>422</c:v>
                </c:pt>
                <c:pt idx="3447">
                  <c:v>424</c:v>
                </c:pt>
                <c:pt idx="3448">
                  <c:v>422</c:v>
                </c:pt>
                <c:pt idx="3449">
                  <c:v>424</c:v>
                </c:pt>
                <c:pt idx="3450">
                  <c:v>418</c:v>
                </c:pt>
                <c:pt idx="3451">
                  <c:v>422</c:v>
                </c:pt>
                <c:pt idx="3452">
                  <c:v>427</c:v>
                </c:pt>
                <c:pt idx="3453">
                  <c:v>422</c:v>
                </c:pt>
                <c:pt idx="3454">
                  <c:v>422</c:v>
                </c:pt>
                <c:pt idx="3455">
                  <c:v>418</c:v>
                </c:pt>
                <c:pt idx="3456">
                  <c:v>424</c:v>
                </c:pt>
                <c:pt idx="3457">
                  <c:v>415</c:v>
                </c:pt>
                <c:pt idx="3458">
                  <c:v>401</c:v>
                </c:pt>
                <c:pt idx="3459">
                  <c:v>415</c:v>
                </c:pt>
                <c:pt idx="3460">
                  <c:v>422</c:v>
                </c:pt>
                <c:pt idx="3461">
                  <c:v>422</c:v>
                </c:pt>
                <c:pt idx="3462">
                  <c:v>422</c:v>
                </c:pt>
                <c:pt idx="3463">
                  <c:v>415</c:v>
                </c:pt>
                <c:pt idx="3464">
                  <c:v>418</c:v>
                </c:pt>
                <c:pt idx="3465">
                  <c:v>422</c:v>
                </c:pt>
                <c:pt idx="3466">
                  <c:v>422</c:v>
                </c:pt>
                <c:pt idx="3467">
                  <c:v>415</c:v>
                </c:pt>
                <c:pt idx="3468">
                  <c:v>408</c:v>
                </c:pt>
                <c:pt idx="3469">
                  <c:v>415</c:v>
                </c:pt>
                <c:pt idx="3470">
                  <c:v>408</c:v>
                </c:pt>
                <c:pt idx="3471">
                  <c:v>418</c:v>
                </c:pt>
                <c:pt idx="3472">
                  <c:v>410</c:v>
                </c:pt>
                <c:pt idx="3473">
                  <c:v>422</c:v>
                </c:pt>
                <c:pt idx="3474">
                  <c:v>415</c:v>
                </c:pt>
                <c:pt idx="3475">
                  <c:v>408</c:v>
                </c:pt>
                <c:pt idx="3476">
                  <c:v>422</c:v>
                </c:pt>
                <c:pt idx="3477">
                  <c:v>410</c:v>
                </c:pt>
                <c:pt idx="3478">
                  <c:v>415</c:v>
                </c:pt>
                <c:pt idx="3479">
                  <c:v>418</c:v>
                </c:pt>
                <c:pt idx="3480">
                  <c:v>424</c:v>
                </c:pt>
                <c:pt idx="3481">
                  <c:v>410</c:v>
                </c:pt>
                <c:pt idx="3482">
                  <c:v>405</c:v>
                </c:pt>
                <c:pt idx="3483">
                  <c:v>418</c:v>
                </c:pt>
                <c:pt idx="3484">
                  <c:v>450</c:v>
                </c:pt>
                <c:pt idx="3485">
                  <c:v>422</c:v>
                </c:pt>
                <c:pt idx="3486">
                  <c:v>415</c:v>
                </c:pt>
                <c:pt idx="3487">
                  <c:v>408</c:v>
                </c:pt>
                <c:pt idx="3488">
                  <c:v>410</c:v>
                </c:pt>
                <c:pt idx="3489">
                  <c:v>422</c:v>
                </c:pt>
                <c:pt idx="3490">
                  <c:v>418</c:v>
                </c:pt>
                <c:pt idx="3491">
                  <c:v>418</c:v>
                </c:pt>
                <c:pt idx="3492">
                  <c:v>408</c:v>
                </c:pt>
                <c:pt idx="3493">
                  <c:v>418</c:v>
                </c:pt>
                <c:pt idx="3494">
                  <c:v>410</c:v>
                </c:pt>
                <c:pt idx="3495">
                  <c:v>418</c:v>
                </c:pt>
                <c:pt idx="3496">
                  <c:v>424</c:v>
                </c:pt>
                <c:pt idx="3497">
                  <c:v>408</c:v>
                </c:pt>
                <c:pt idx="3498">
                  <c:v>408</c:v>
                </c:pt>
                <c:pt idx="3499">
                  <c:v>401</c:v>
                </c:pt>
                <c:pt idx="3500">
                  <c:v>418</c:v>
                </c:pt>
                <c:pt idx="3501">
                  <c:v>410</c:v>
                </c:pt>
                <c:pt idx="3502">
                  <c:v>415</c:v>
                </c:pt>
                <c:pt idx="3503">
                  <c:v>418</c:v>
                </c:pt>
                <c:pt idx="3504">
                  <c:v>422</c:v>
                </c:pt>
                <c:pt idx="3505">
                  <c:v>418</c:v>
                </c:pt>
                <c:pt idx="3506">
                  <c:v>410</c:v>
                </c:pt>
                <c:pt idx="3507">
                  <c:v>422</c:v>
                </c:pt>
                <c:pt idx="3508">
                  <c:v>415</c:v>
                </c:pt>
                <c:pt idx="3509">
                  <c:v>418</c:v>
                </c:pt>
                <c:pt idx="3510">
                  <c:v>418</c:v>
                </c:pt>
                <c:pt idx="3511">
                  <c:v>410</c:v>
                </c:pt>
                <c:pt idx="3512">
                  <c:v>410</c:v>
                </c:pt>
                <c:pt idx="3513">
                  <c:v>422</c:v>
                </c:pt>
                <c:pt idx="3514">
                  <c:v>415</c:v>
                </c:pt>
                <c:pt idx="3515">
                  <c:v>415</c:v>
                </c:pt>
                <c:pt idx="3516">
                  <c:v>401</c:v>
                </c:pt>
                <c:pt idx="3517">
                  <c:v>415</c:v>
                </c:pt>
                <c:pt idx="3518">
                  <c:v>415</c:v>
                </c:pt>
                <c:pt idx="3519">
                  <c:v>418</c:v>
                </c:pt>
                <c:pt idx="3520">
                  <c:v>415</c:v>
                </c:pt>
                <c:pt idx="3521">
                  <c:v>405</c:v>
                </c:pt>
                <c:pt idx="3522">
                  <c:v>415</c:v>
                </c:pt>
                <c:pt idx="3523">
                  <c:v>418</c:v>
                </c:pt>
                <c:pt idx="3524">
                  <c:v>422</c:v>
                </c:pt>
                <c:pt idx="3525">
                  <c:v>410</c:v>
                </c:pt>
                <c:pt idx="3526">
                  <c:v>415</c:v>
                </c:pt>
                <c:pt idx="3527">
                  <c:v>418</c:v>
                </c:pt>
                <c:pt idx="3528">
                  <c:v>410</c:v>
                </c:pt>
                <c:pt idx="3529">
                  <c:v>418</c:v>
                </c:pt>
                <c:pt idx="3530">
                  <c:v>424</c:v>
                </c:pt>
                <c:pt idx="3531">
                  <c:v>418</c:v>
                </c:pt>
                <c:pt idx="3532">
                  <c:v>424</c:v>
                </c:pt>
                <c:pt idx="3533">
                  <c:v>418</c:v>
                </c:pt>
                <c:pt idx="3534">
                  <c:v>422</c:v>
                </c:pt>
                <c:pt idx="3535">
                  <c:v>422</c:v>
                </c:pt>
                <c:pt idx="3536">
                  <c:v>422</c:v>
                </c:pt>
                <c:pt idx="3537">
                  <c:v>434</c:v>
                </c:pt>
                <c:pt idx="3538">
                  <c:v>415</c:v>
                </c:pt>
                <c:pt idx="3539">
                  <c:v>422</c:v>
                </c:pt>
                <c:pt idx="3540">
                  <c:v>422</c:v>
                </c:pt>
                <c:pt idx="3541">
                  <c:v>434</c:v>
                </c:pt>
                <c:pt idx="3542">
                  <c:v>424</c:v>
                </c:pt>
                <c:pt idx="3543">
                  <c:v>418</c:v>
                </c:pt>
                <c:pt idx="3544">
                  <c:v>422</c:v>
                </c:pt>
                <c:pt idx="3545">
                  <c:v>405</c:v>
                </c:pt>
                <c:pt idx="3546">
                  <c:v>418</c:v>
                </c:pt>
                <c:pt idx="3547">
                  <c:v>422</c:v>
                </c:pt>
                <c:pt idx="3548">
                  <c:v>418</c:v>
                </c:pt>
                <c:pt idx="3549">
                  <c:v>415</c:v>
                </c:pt>
                <c:pt idx="3550">
                  <c:v>415</c:v>
                </c:pt>
                <c:pt idx="3551">
                  <c:v>422</c:v>
                </c:pt>
                <c:pt idx="3552">
                  <c:v>427</c:v>
                </c:pt>
                <c:pt idx="3553">
                  <c:v>415</c:v>
                </c:pt>
                <c:pt idx="3554">
                  <c:v>415</c:v>
                </c:pt>
                <c:pt idx="3555">
                  <c:v>424</c:v>
                </c:pt>
                <c:pt idx="3556">
                  <c:v>415</c:v>
                </c:pt>
                <c:pt idx="3557">
                  <c:v>408</c:v>
                </c:pt>
                <c:pt idx="3558">
                  <c:v>415</c:v>
                </c:pt>
                <c:pt idx="3559">
                  <c:v>424</c:v>
                </c:pt>
                <c:pt idx="3560">
                  <c:v>424</c:v>
                </c:pt>
                <c:pt idx="3561">
                  <c:v>424</c:v>
                </c:pt>
                <c:pt idx="3562">
                  <c:v>415</c:v>
                </c:pt>
                <c:pt idx="3563">
                  <c:v>424</c:v>
                </c:pt>
                <c:pt idx="3564">
                  <c:v>418</c:v>
                </c:pt>
                <c:pt idx="3565">
                  <c:v>424</c:v>
                </c:pt>
                <c:pt idx="3566">
                  <c:v>422</c:v>
                </c:pt>
                <c:pt idx="3567">
                  <c:v>422</c:v>
                </c:pt>
                <c:pt idx="3568">
                  <c:v>427</c:v>
                </c:pt>
                <c:pt idx="3569">
                  <c:v>410</c:v>
                </c:pt>
                <c:pt idx="3570">
                  <c:v>418</c:v>
                </c:pt>
                <c:pt idx="3571">
                  <c:v>422</c:v>
                </c:pt>
                <c:pt idx="3572">
                  <c:v>424</c:v>
                </c:pt>
                <c:pt idx="3573">
                  <c:v>418</c:v>
                </c:pt>
                <c:pt idx="3574">
                  <c:v>415</c:v>
                </c:pt>
                <c:pt idx="3575">
                  <c:v>424</c:v>
                </c:pt>
                <c:pt idx="3576">
                  <c:v>418</c:v>
                </c:pt>
                <c:pt idx="3577">
                  <c:v>418</c:v>
                </c:pt>
                <c:pt idx="3578">
                  <c:v>415</c:v>
                </c:pt>
                <c:pt idx="3579">
                  <c:v>418</c:v>
                </c:pt>
                <c:pt idx="3580">
                  <c:v>418</c:v>
                </c:pt>
                <c:pt idx="3581">
                  <c:v>408</c:v>
                </c:pt>
                <c:pt idx="3582">
                  <c:v>415</c:v>
                </c:pt>
                <c:pt idx="3583">
                  <c:v>422</c:v>
                </c:pt>
                <c:pt idx="3584">
                  <c:v>415</c:v>
                </c:pt>
                <c:pt idx="3585">
                  <c:v>427</c:v>
                </c:pt>
                <c:pt idx="3586">
                  <c:v>424</c:v>
                </c:pt>
                <c:pt idx="3587">
                  <c:v>422</c:v>
                </c:pt>
                <c:pt idx="3588">
                  <c:v>422</c:v>
                </c:pt>
                <c:pt idx="3589">
                  <c:v>424</c:v>
                </c:pt>
                <c:pt idx="3590">
                  <c:v>427</c:v>
                </c:pt>
                <c:pt idx="3591">
                  <c:v>410</c:v>
                </c:pt>
                <c:pt idx="3592">
                  <c:v>418</c:v>
                </c:pt>
                <c:pt idx="3593">
                  <c:v>418</c:v>
                </c:pt>
                <c:pt idx="3594">
                  <c:v>424</c:v>
                </c:pt>
                <c:pt idx="3595">
                  <c:v>418</c:v>
                </c:pt>
                <c:pt idx="3596">
                  <c:v>418</c:v>
                </c:pt>
                <c:pt idx="3597">
                  <c:v>418</c:v>
                </c:pt>
                <c:pt idx="3598">
                  <c:v>418</c:v>
                </c:pt>
                <c:pt idx="3599">
                  <c:v>424</c:v>
                </c:pt>
                <c:pt idx="3600">
                  <c:v>415</c:v>
                </c:pt>
                <c:pt idx="3601">
                  <c:v>418</c:v>
                </c:pt>
                <c:pt idx="3602">
                  <c:v>427</c:v>
                </c:pt>
                <c:pt idx="3603">
                  <c:v>422</c:v>
                </c:pt>
                <c:pt idx="3604">
                  <c:v>422</c:v>
                </c:pt>
                <c:pt idx="3605">
                  <c:v>424</c:v>
                </c:pt>
                <c:pt idx="3606">
                  <c:v>418</c:v>
                </c:pt>
                <c:pt idx="3607">
                  <c:v>424</c:v>
                </c:pt>
                <c:pt idx="3608">
                  <c:v>415</c:v>
                </c:pt>
                <c:pt idx="3609">
                  <c:v>418</c:v>
                </c:pt>
                <c:pt idx="3610">
                  <c:v>415</c:v>
                </c:pt>
                <c:pt idx="3611">
                  <c:v>410</c:v>
                </c:pt>
                <c:pt idx="3612">
                  <c:v>422</c:v>
                </c:pt>
                <c:pt idx="3613">
                  <c:v>422</c:v>
                </c:pt>
                <c:pt idx="3614">
                  <c:v>415</c:v>
                </c:pt>
                <c:pt idx="3615">
                  <c:v>405</c:v>
                </c:pt>
                <c:pt idx="3616">
                  <c:v>415</c:v>
                </c:pt>
                <c:pt idx="3617">
                  <c:v>415</c:v>
                </c:pt>
                <c:pt idx="3618">
                  <c:v>415</c:v>
                </c:pt>
                <c:pt idx="3619">
                  <c:v>410</c:v>
                </c:pt>
                <c:pt idx="3620">
                  <c:v>410</c:v>
                </c:pt>
                <c:pt idx="3621">
                  <c:v>410</c:v>
                </c:pt>
                <c:pt idx="3622">
                  <c:v>405</c:v>
                </c:pt>
                <c:pt idx="3623">
                  <c:v>410</c:v>
                </c:pt>
                <c:pt idx="3624">
                  <c:v>400</c:v>
                </c:pt>
                <c:pt idx="3625">
                  <c:v>400</c:v>
                </c:pt>
                <c:pt idx="3626">
                  <c:v>401</c:v>
                </c:pt>
                <c:pt idx="3627">
                  <c:v>408</c:v>
                </c:pt>
                <c:pt idx="3628">
                  <c:v>405</c:v>
                </c:pt>
                <c:pt idx="3629">
                  <c:v>405</c:v>
                </c:pt>
                <c:pt idx="3630">
                  <c:v>400</c:v>
                </c:pt>
                <c:pt idx="3631">
                  <c:v>414</c:v>
                </c:pt>
                <c:pt idx="3632">
                  <c:v>400</c:v>
                </c:pt>
                <c:pt idx="3633">
                  <c:v>418</c:v>
                </c:pt>
                <c:pt idx="3634">
                  <c:v>410</c:v>
                </c:pt>
                <c:pt idx="3635">
                  <c:v>402</c:v>
                </c:pt>
                <c:pt idx="3636">
                  <c:v>407</c:v>
                </c:pt>
                <c:pt idx="3637">
                  <c:v>407</c:v>
                </c:pt>
                <c:pt idx="3638">
                  <c:v>411</c:v>
                </c:pt>
                <c:pt idx="3639">
                  <c:v>402</c:v>
                </c:pt>
                <c:pt idx="3640">
                  <c:v>410</c:v>
                </c:pt>
                <c:pt idx="3641">
                  <c:v>402</c:v>
                </c:pt>
                <c:pt idx="3642">
                  <c:v>425</c:v>
                </c:pt>
                <c:pt idx="3643">
                  <c:v>418</c:v>
                </c:pt>
                <c:pt idx="3644">
                  <c:v>400</c:v>
                </c:pt>
                <c:pt idx="3645">
                  <c:v>410</c:v>
                </c:pt>
                <c:pt idx="3646">
                  <c:v>411</c:v>
                </c:pt>
                <c:pt idx="3647">
                  <c:v>411</c:v>
                </c:pt>
                <c:pt idx="3648">
                  <c:v>411</c:v>
                </c:pt>
                <c:pt idx="3649">
                  <c:v>402</c:v>
                </c:pt>
                <c:pt idx="3650">
                  <c:v>407</c:v>
                </c:pt>
                <c:pt idx="3651">
                  <c:v>411</c:v>
                </c:pt>
                <c:pt idx="3652">
                  <c:v>410</c:v>
                </c:pt>
                <c:pt idx="3653">
                  <c:v>436</c:v>
                </c:pt>
                <c:pt idx="3654">
                  <c:v>407</c:v>
                </c:pt>
                <c:pt idx="3655">
                  <c:v>410</c:v>
                </c:pt>
                <c:pt idx="3656">
                  <c:v>418</c:v>
                </c:pt>
                <c:pt idx="3657">
                  <c:v>411</c:v>
                </c:pt>
                <c:pt idx="3658">
                  <c:v>410</c:v>
                </c:pt>
                <c:pt idx="3659">
                  <c:v>402</c:v>
                </c:pt>
                <c:pt idx="3660">
                  <c:v>410</c:v>
                </c:pt>
                <c:pt idx="3661">
                  <c:v>402</c:v>
                </c:pt>
                <c:pt idx="3662">
                  <c:v>411</c:v>
                </c:pt>
                <c:pt idx="3663">
                  <c:v>407</c:v>
                </c:pt>
                <c:pt idx="3664">
                  <c:v>407</c:v>
                </c:pt>
                <c:pt idx="3665">
                  <c:v>415</c:v>
                </c:pt>
                <c:pt idx="3666">
                  <c:v>407</c:v>
                </c:pt>
                <c:pt idx="3667">
                  <c:v>415</c:v>
                </c:pt>
                <c:pt idx="3668">
                  <c:v>407</c:v>
                </c:pt>
                <c:pt idx="3669">
                  <c:v>410</c:v>
                </c:pt>
                <c:pt idx="3670">
                  <c:v>407</c:v>
                </c:pt>
                <c:pt idx="3671">
                  <c:v>411</c:v>
                </c:pt>
                <c:pt idx="3672">
                  <c:v>407</c:v>
                </c:pt>
                <c:pt idx="3673">
                  <c:v>400</c:v>
                </c:pt>
                <c:pt idx="3674">
                  <c:v>414</c:v>
                </c:pt>
                <c:pt idx="3675">
                  <c:v>414</c:v>
                </c:pt>
                <c:pt idx="3676">
                  <c:v>414</c:v>
                </c:pt>
                <c:pt idx="3677">
                  <c:v>409</c:v>
                </c:pt>
                <c:pt idx="3678">
                  <c:v>409</c:v>
                </c:pt>
                <c:pt idx="3679">
                  <c:v>403</c:v>
                </c:pt>
                <c:pt idx="3680">
                  <c:v>407</c:v>
                </c:pt>
                <c:pt idx="3681">
                  <c:v>400</c:v>
                </c:pt>
                <c:pt idx="3682">
                  <c:v>407</c:v>
                </c:pt>
                <c:pt idx="3683">
                  <c:v>407</c:v>
                </c:pt>
                <c:pt idx="3684">
                  <c:v>409</c:v>
                </c:pt>
                <c:pt idx="3685">
                  <c:v>400</c:v>
                </c:pt>
                <c:pt idx="3686">
                  <c:v>423</c:v>
                </c:pt>
                <c:pt idx="3687">
                  <c:v>442</c:v>
                </c:pt>
                <c:pt idx="3688">
                  <c:v>417</c:v>
                </c:pt>
                <c:pt idx="3689">
                  <c:v>421</c:v>
                </c:pt>
                <c:pt idx="3690">
                  <c:v>408</c:v>
                </c:pt>
                <c:pt idx="3691">
                  <c:v>423</c:v>
                </c:pt>
                <c:pt idx="3692">
                  <c:v>411</c:v>
                </c:pt>
                <c:pt idx="3693">
                  <c:v>414</c:v>
                </c:pt>
                <c:pt idx="3694">
                  <c:v>411</c:v>
                </c:pt>
                <c:pt idx="3695">
                  <c:v>417</c:v>
                </c:pt>
                <c:pt idx="3696">
                  <c:v>417</c:v>
                </c:pt>
                <c:pt idx="3697">
                  <c:v>411</c:v>
                </c:pt>
                <c:pt idx="3698">
                  <c:v>411</c:v>
                </c:pt>
                <c:pt idx="3699">
                  <c:v>414</c:v>
                </c:pt>
                <c:pt idx="3700">
                  <c:v>417</c:v>
                </c:pt>
                <c:pt idx="3701">
                  <c:v>417</c:v>
                </c:pt>
                <c:pt idx="3702">
                  <c:v>400</c:v>
                </c:pt>
                <c:pt idx="3703">
                  <c:v>408</c:v>
                </c:pt>
                <c:pt idx="3704">
                  <c:v>417</c:v>
                </c:pt>
                <c:pt idx="3705">
                  <c:v>417</c:v>
                </c:pt>
                <c:pt idx="3706">
                  <c:v>417</c:v>
                </c:pt>
                <c:pt idx="3707">
                  <c:v>400</c:v>
                </c:pt>
                <c:pt idx="3708">
                  <c:v>432</c:v>
                </c:pt>
                <c:pt idx="3709">
                  <c:v>423</c:v>
                </c:pt>
                <c:pt idx="3710">
                  <c:v>426</c:v>
                </c:pt>
                <c:pt idx="3711">
                  <c:v>421</c:v>
                </c:pt>
                <c:pt idx="3712">
                  <c:v>417</c:v>
                </c:pt>
                <c:pt idx="3713">
                  <c:v>426</c:v>
                </c:pt>
                <c:pt idx="3714">
                  <c:v>417</c:v>
                </c:pt>
                <c:pt idx="3715">
                  <c:v>423</c:v>
                </c:pt>
                <c:pt idx="3716">
                  <c:v>417</c:v>
                </c:pt>
                <c:pt idx="3717">
                  <c:v>426</c:v>
                </c:pt>
                <c:pt idx="3718">
                  <c:v>423</c:v>
                </c:pt>
                <c:pt idx="3719">
                  <c:v>413</c:v>
                </c:pt>
                <c:pt idx="3720">
                  <c:v>417</c:v>
                </c:pt>
                <c:pt idx="3721">
                  <c:v>447</c:v>
                </c:pt>
                <c:pt idx="3722">
                  <c:v>432</c:v>
                </c:pt>
                <c:pt idx="3723">
                  <c:v>423</c:v>
                </c:pt>
                <c:pt idx="3724">
                  <c:v>409</c:v>
                </c:pt>
                <c:pt idx="3725">
                  <c:v>432</c:v>
                </c:pt>
                <c:pt idx="3726">
                  <c:v>432</c:v>
                </c:pt>
                <c:pt idx="3727">
                  <c:v>421</c:v>
                </c:pt>
                <c:pt idx="3728">
                  <c:v>432</c:v>
                </c:pt>
                <c:pt idx="3729">
                  <c:v>423</c:v>
                </c:pt>
                <c:pt idx="3730">
                  <c:v>432</c:v>
                </c:pt>
                <c:pt idx="3731">
                  <c:v>423</c:v>
                </c:pt>
                <c:pt idx="3732">
                  <c:v>432</c:v>
                </c:pt>
                <c:pt idx="3733">
                  <c:v>432</c:v>
                </c:pt>
                <c:pt idx="3734">
                  <c:v>423</c:v>
                </c:pt>
                <c:pt idx="3735">
                  <c:v>434</c:v>
                </c:pt>
                <c:pt idx="3736">
                  <c:v>413</c:v>
                </c:pt>
                <c:pt idx="3737">
                  <c:v>434</c:v>
                </c:pt>
                <c:pt idx="3738">
                  <c:v>426</c:v>
                </c:pt>
                <c:pt idx="3739">
                  <c:v>432</c:v>
                </c:pt>
                <c:pt idx="3740">
                  <c:v>423</c:v>
                </c:pt>
                <c:pt idx="3741">
                  <c:v>417</c:v>
                </c:pt>
                <c:pt idx="3742">
                  <c:v>426</c:v>
                </c:pt>
                <c:pt idx="3743">
                  <c:v>426</c:v>
                </c:pt>
                <c:pt idx="3744">
                  <c:v>439</c:v>
                </c:pt>
                <c:pt idx="3745">
                  <c:v>426</c:v>
                </c:pt>
                <c:pt idx="3746">
                  <c:v>432</c:v>
                </c:pt>
                <c:pt idx="3747">
                  <c:v>426</c:v>
                </c:pt>
                <c:pt idx="3748">
                  <c:v>432</c:v>
                </c:pt>
                <c:pt idx="3749">
                  <c:v>432</c:v>
                </c:pt>
                <c:pt idx="3750">
                  <c:v>434</c:v>
                </c:pt>
                <c:pt idx="3751">
                  <c:v>423</c:v>
                </c:pt>
                <c:pt idx="3752">
                  <c:v>434</c:v>
                </c:pt>
                <c:pt idx="3753">
                  <c:v>423</c:v>
                </c:pt>
                <c:pt idx="3754">
                  <c:v>443</c:v>
                </c:pt>
                <c:pt idx="3755">
                  <c:v>454</c:v>
                </c:pt>
                <c:pt idx="3756">
                  <c:v>432</c:v>
                </c:pt>
                <c:pt idx="3757">
                  <c:v>443</c:v>
                </c:pt>
                <c:pt idx="3758">
                  <c:v>421</c:v>
                </c:pt>
                <c:pt idx="3759">
                  <c:v>434</c:v>
                </c:pt>
                <c:pt idx="3760">
                  <c:v>432</c:v>
                </c:pt>
                <c:pt idx="3761">
                  <c:v>434</c:v>
                </c:pt>
                <c:pt idx="3762">
                  <c:v>434</c:v>
                </c:pt>
                <c:pt idx="3763">
                  <c:v>434</c:v>
                </c:pt>
                <c:pt idx="3764">
                  <c:v>426</c:v>
                </c:pt>
                <c:pt idx="3765">
                  <c:v>426</c:v>
                </c:pt>
                <c:pt idx="3766">
                  <c:v>432</c:v>
                </c:pt>
                <c:pt idx="3767">
                  <c:v>423</c:v>
                </c:pt>
                <c:pt idx="3768">
                  <c:v>423</c:v>
                </c:pt>
                <c:pt idx="3769">
                  <c:v>423</c:v>
                </c:pt>
                <c:pt idx="3770">
                  <c:v>423</c:v>
                </c:pt>
                <c:pt idx="3771">
                  <c:v>421</c:v>
                </c:pt>
                <c:pt idx="3772">
                  <c:v>423</c:v>
                </c:pt>
                <c:pt idx="3773">
                  <c:v>423</c:v>
                </c:pt>
                <c:pt idx="3774">
                  <c:v>423</c:v>
                </c:pt>
                <c:pt idx="3775">
                  <c:v>407</c:v>
                </c:pt>
                <c:pt idx="3776">
                  <c:v>423</c:v>
                </c:pt>
                <c:pt idx="3777">
                  <c:v>417</c:v>
                </c:pt>
                <c:pt idx="3778">
                  <c:v>426</c:v>
                </c:pt>
                <c:pt idx="3779">
                  <c:v>417</c:v>
                </c:pt>
                <c:pt idx="3780">
                  <c:v>421</c:v>
                </c:pt>
                <c:pt idx="3781">
                  <c:v>423</c:v>
                </c:pt>
                <c:pt idx="3782">
                  <c:v>400</c:v>
                </c:pt>
                <c:pt idx="3783">
                  <c:v>421</c:v>
                </c:pt>
                <c:pt idx="3784">
                  <c:v>417</c:v>
                </c:pt>
                <c:pt idx="3785">
                  <c:v>423</c:v>
                </c:pt>
                <c:pt idx="3786">
                  <c:v>417</c:v>
                </c:pt>
                <c:pt idx="3787">
                  <c:v>413</c:v>
                </c:pt>
                <c:pt idx="3788">
                  <c:v>417</c:v>
                </c:pt>
                <c:pt idx="3789">
                  <c:v>451</c:v>
                </c:pt>
                <c:pt idx="3790">
                  <c:v>417</c:v>
                </c:pt>
                <c:pt idx="3791">
                  <c:v>409</c:v>
                </c:pt>
                <c:pt idx="3792">
                  <c:v>417</c:v>
                </c:pt>
                <c:pt idx="3793">
                  <c:v>423</c:v>
                </c:pt>
                <c:pt idx="3794">
                  <c:v>413</c:v>
                </c:pt>
                <c:pt idx="3795">
                  <c:v>417</c:v>
                </c:pt>
                <c:pt idx="3796">
                  <c:v>423</c:v>
                </c:pt>
                <c:pt idx="3797">
                  <c:v>413</c:v>
                </c:pt>
                <c:pt idx="3798">
                  <c:v>421</c:v>
                </c:pt>
                <c:pt idx="3799">
                  <c:v>400</c:v>
                </c:pt>
                <c:pt idx="3800">
                  <c:v>425</c:v>
                </c:pt>
                <c:pt idx="3801">
                  <c:v>433</c:v>
                </c:pt>
                <c:pt idx="3802">
                  <c:v>417</c:v>
                </c:pt>
                <c:pt idx="3803">
                  <c:v>425</c:v>
                </c:pt>
                <c:pt idx="3804">
                  <c:v>414</c:v>
                </c:pt>
                <c:pt idx="3805">
                  <c:v>427</c:v>
                </c:pt>
                <c:pt idx="3806">
                  <c:v>425</c:v>
                </c:pt>
                <c:pt idx="3807">
                  <c:v>427</c:v>
                </c:pt>
                <c:pt idx="3808">
                  <c:v>422</c:v>
                </c:pt>
                <c:pt idx="3809">
                  <c:v>417</c:v>
                </c:pt>
                <c:pt idx="3810">
                  <c:v>425</c:v>
                </c:pt>
                <c:pt idx="3811">
                  <c:v>425</c:v>
                </c:pt>
                <c:pt idx="3812">
                  <c:v>433</c:v>
                </c:pt>
                <c:pt idx="3813">
                  <c:v>425</c:v>
                </c:pt>
                <c:pt idx="3814">
                  <c:v>433</c:v>
                </c:pt>
                <c:pt idx="3815">
                  <c:v>425</c:v>
                </c:pt>
                <c:pt idx="3816">
                  <c:v>414</c:v>
                </c:pt>
                <c:pt idx="3817">
                  <c:v>417</c:v>
                </c:pt>
                <c:pt idx="3818">
                  <c:v>427</c:v>
                </c:pt>
                <c:pt idx="3819">
                  <c:v>427</c:v>
                </c:pt>
                <c:pt idx="3820">
                  <c:v>433</c:v>
                </c:pt>
                <c:pt idx="3821">
                  <c:v>425</c:v>
                </c:pt>
                <c:pt idx="3822">
                  <c:v>422</c:v>
                </c:pt>
                <c:pt idx="3823">
                  <c:v>452</c:v>
                </c:pt>
                <c:pt idx="3824">
                  <c:v>427</c:v>
                </c:pt>
                <c:pt idx="3825">
                  <c:v>433</c:v>
                </c:pt>
                <c:pt idx="3826">
                  <c:v>417</c:v>
                </c:pt>
                <c:pt idx="3827">
                  <c:v>427</c:v>
                </c:pt>
                <c:pt idx="3828">
                  <c:v>417</c:v>
                </c:pt>
                <c:pt idx="3829">
                  <c:v>425</c:v>
                </c:pt>
                <c:pt idx="3830">
                  <c:v>422</c:v>
                </c:pt>
                <c:pt idx="3831">
                  <c:v>422</c:v>
                </c:pt>
                <c:pt idx="3832">
                  <c:v>422</c:v>
                </c:pt>
                <c:pt idx="3833">
                  <c:v>408</c:v>
                </c:pt>
                <c:pt idx="3834">
                  <c:v>417</c:v>
                </c:pt>
                <c:pt idx="3835">
                  <c:v>414</c:v>
                </c:pt>
                <c:pt idx="3836">
                  <c:v>422</c:v>
                </c:pt>
                <c:pt idx="3837">
                  <c:v>417</c:v>
                </c:pt>
                <c:pt idx="3838">
                  <c:v>411</c:v>
                </c:pt>
                <c:pt idx="3839">
                  <c:v>411</c:v>
                </c:pt>
                <c:pt idx="3840">
                  <c:v>414</c:v>
                </c:pt>
                <c:pt idx="3841">
                  <c:v>414</c:v>
                </c:pt>
                <c:pt idx="3842">
                  <c:v>425</c:v>
                </c:pt>
                <c:pt idx="3843">
                  <c:v>408</c:v>
                </c:pt>
                <c:pt idx="3844">
                  <c:v>417</c:v>
                </c:pt>
                <c:pt idx="3845">
                  <c:v>411</c:v>
                </c:pt>
                <c:pt idx="3846">
                  <c:v>417</c:v>
                </c:pt>
                <c:pt idx="3847">
                  <c:v>425</c:v>
                </c:pt>
                <c:pt idx="3848">
                  <c:v>411</c:v>
                </c:pt>
                <c:pt idx="3849">
                  <c:v>414</c:v>
                </c:pt>
                <c:pt idx="3850">
                  <c:v>400</c:v>
                </c:pt>
                <c:pt idx="3851">
                  <c:v>425</c:v>
                </c:pt>
                <c:pt idx="3852">
                  <c:v>417</c:v>
                </c:pt>
                <c:pt idx="3853">
                  <c:v>417</c:v>
                </c:pt>
                <c:pt idx="3854">
                  <c:v>417</c:v>
                </c:pt>
                <c:pt idx="3855">
                  <c:v>417</c:v>
                </c:pt>
                <c:pt idx="3856">
                  <c:v>417</c:v>
                </c:pt>
                <c:pt idx="3857">
                  <c:v>436</c:v>
                </c:pt>
                <c:pt idx="3858">
                  <c:v>422</c:v>
                </c:pt>
                <c:pt idx="3859">
                  <c:v>411</c:v>
                </c:pt>
                <c:pt idx="3860">
                  <c:v>414</c:v>
                </c:pt>
                <c:pt idx="3861">
                  <c:v>425</c:v>
                </c:pt>
                <c:pt idx="3862">
                  <c:v>417</c:v>
                </c:pt>
                <c:pt idx="3863">
                  <c:v>417</c:v>
                </c:pt>
                <c:pt idx="3864">
                  <c:v>425</c:v>
                </c:pt>
                <c:pt idx="3865">
                  <c:v>417</c:v>
                </c:pt>
                <c:pt idx="3866">
                  <c:v>425</c:v>
                </c:pt>
                <c:pt idx="3867">
                  <c:v>411</c:v>
                </c:pt>
                <c:pt idx="3868">
                  <c:v>425</c:v>
                </c:pt>
                <c:pt idx="3869">
                  <c:v>422</c:v>
                </c:pt>
                <c:pt idx="3870">
                  <c:v>422</c:v>
                </c:pt>
                <c:pt idx="3871">
                  <c:v>436</c:v>
                </c:pt>
                <c:pt idx="3872">
                  <c:v>414</c:v>
                </c:pt>
                <c:pt idx="3873">
                  <c:v>425</c:v>
                </c:pt>
                <c:pt idx="3874">
                  <c:v>417</c:v>
                </c:pt>
                <c:pt idx="3875">
                  <c:v>427</c:v>
                </c:pt>
                <c:pt idx="3876">
                  <c:v>427</c:v>
                </c:pt>
                <c:pt idx="3877">
                  <c:v>417</c:v>
                </c:pt>
                <c:pt idx="3878">
                  <c:v>422</c:v>
                </c:pt>
                <c:pt idx="3879">
                  <c:v>427</c:v>
                </c:pt>
                <c:pt idx="3880">
                  <c:v>436</c:v>
                </c:pt>
                <c:pt idx="3881">
                  <c:v>425</c:v>
                </c:pt>
                <c:pt idx="3882">
                  <c:v>422</c:v>
                </c:pt>
                <c:pt idx="3883">
                  <c:v>422</c:v>
                </c:pt>
                <c:pt idx="3884">
                  <c:v>436</c:v>
                </c:pt>
                <c:pt idx="3885">
                  <c:v>425</c:v>
                </c:pt>
                <c:pt idx="3886">
                  <c:v>427</c:v>
                </c:pt>
                <c:pt idx="3887">
                  <c:v>417</c:v>
                </c:pt>
                <c:pt idx="3888">
                  <c:v>433</c:v>
                </c:pt>
                <c:pt idx="3889">
                  <c:v>417</c:v>
                </c:pt>
                <c:pt idx="3890">
                  <c:v>427</c:v>
                </c:pt>
                <c:pt idx="3891">
                  <c:v>439</c:v>
                </c:pt>
                <c:pt idx="3892">
                  <c:v>433</c:v>
                </c:pt>
                <c:pt idx="3893">
                  <c:v>433</c:v>
                </c:pt>
                <c:pt idx="3894">
                  <c:v>417</c:v>
                </c:pt>
                <c:pt idx="3895">
                  <c:v>444</c:v>
                </c:pt>
                <c:pt idx="3896">
                  <c:v>433</c:v>
                </c:pt>
                <c:pt idx="3897">
                  <c:v>433</c:v>
                </c:pt>
                <c:pt idx="3898">
                  <c:v>422</c:v>
                </c:pt>
                <c:pt idx="3899">
                  <c:v>427</c:v>
                </c:pt>
                <c:pt idx="3900">
                  <c:v>427</c:v>
                </c:pt>
                <c:pt idx="3901">
                  <c:v>427</c:v>
                </c:pt>
                <c:pt idx="3902">
                  <c:v>436</c:v>
                </c:pt>
                <c:pt idx="3903">
                  <c:v>436</c:v>
                </c:pt>
                <c:pt idx="3904">
                  <c:v>422</c:v>
                </c:pt>
                <c:pt idx="3905">
                  <c:v>427</c:v>
                </c:pt>
                <c:pt idx="3906">
                  <c:v>417</c:v>
                </c:pt>
                <c:pt idx="3907">
                  <c:v>425</c:v>
                </c:pt>
                <c:pt idx="3908">
                  <c:v>433</c:v>
                </c:pt>
                <c:pt idx="3909">
                  <c:v>422</c:v>
                </c:pt>
                <c:pt idx="3910">
                  <c:v>422</c:v>
                </c:pt>
                <c:pt idx="3911">
                  <c:v>417</c:v>
                </c:pt>
                <c:pt idx="3912">
                  <c:v>436</c:v>
                </c:pt>
                <c:pt idx="3913">
                  <c:v>422</c:v>
                </c:pt>
                <c:pt idx="3914">
                  <c:v>422</c:v>
                </c:pt>
                <c:pt idx="3915">
                  <c:v>427</c:v>
                </c:pt>
                <c:pt idx="3916">
                  <c:v>427</c:v>
                </c:pt>
                <c:pt idx="3917">
                  <c:v>425</c:v>
                </c:pt>
                <c:pt idx="3918">
                  <c:v>417</c:v>
                </c:pt>
                <c:pt idx="3919">
                  <c:v>436</c:v>
                </c:pt>
                <c:pt idx="3920">
                  <c:v>422</c:v>
                </c:pt>
                <c:pt idx="3921">
                  <c:v>422</c:v>
                </c:pt>
                <c:pt idx="3922">
                  <c:v>417</c:v>
                </c:pt>
                <c:pt idx="3923">
                  <c:v>417</c:v>
                </c:pt>
                <c:pt idx="3924">
                  <c:v>417</c:v>
                </c:pt>
                <c:pt idx="3925">
                  <c:v>427</c:v>
                </c:pt>
                <c:pt idx="3926">
                  <c:v>422</c:v>
                </c:pt>
                <c:pt idx="3927">
                  <c:v>417</c:v>
                </c:pt>
                <c:pt idx="3928">
                  <c:v>422</c:v>
                </c:pt>
                <c:pt idx="3929">
                  <c:v>417</c:v>
                </c:pt>
                <c:pt idx="3930">
                  <c:v>408</c:v>
                </c:pt>
                <c:pt idx="3931">
                  <c:v>414</c:v>
                </c:pt>
                <c:pt idx="3932">
                  <c:v>425</c:v>
                </c:pt>
                <c:pt idx="3933">
                  <c:v>422</c:v>
                </c:pt>
                <c:pt idx="3934">
                  <c:v>417</c:v>
                </c:pt>
                <c:pt idx="3935">
                  <c:v>400</c:v>
                </c:pt>
                <c:pt idx="3936">
                  <c:v>427</c:v>
                </c:pt>
                <c:pt idx="3937">
                  <c:v>422</c:v>
                </c:pt>
                <c:pt idx="3938">
                  <c:v>408</c:v>
                </c:pt>
                <c:pt idx="3939">
                  <c:v>414</c:v>
                </c:pt>
                <c:pt idx="3940">
                  <c:v>400</c:v>
                </c:pt>
                <c:pt idx="3941">
                  <c:v>411</c:v>
                </c:pt>
                <c:pt idx="3942">
                  <c:v>400</c:v>
                </c:pt>
                <c:pt idx="3943">
                  <c:v>414</c:v>
                </c:pt>
                <c:pt idx="3944">
                  <c:v>414</c:v>
                </c:pt>
                <c:pt idx="3945">
                  <c:v>410</c:v>
                </c:pt>
                <c:pt idx="3946">
                  <c:v>416</c:v>
                </c:pt>
                <c:pt idx="3947">
                  <c:v>416</c:v>
                </c:pt>
                <c:pt idx="3948">
                  <c:v>420</c:v>
                </c:pt>
                <c:pt idx="3949">
                  <c:v>416</c:v>
                </c:pt>
                <c:pt idx="3950">
                  <c:v>416</c:v>
                </c:pt>
                <c:pt idx="3951">
                  <c:v>407</c:v>
                </c:pt>
                <c:pt idx="3952">
                  <c:v>410</c:v>
                </c:pt>
                <c:pt idx="3953">
                  <c:v>410</c:v>
                </c:pt>
                <c:pt idx="3954">
                  <c:v>410</c:v>
                </c:pt>
                <c:pt idx="3955">
                  <c:v>414</c:v>
                </c:pt>
                <c:pt idx="3956">
                  <c:v>424</c:v>
                </c:pt>
                <c:pt idx="3957">
                  <c:v>416</c:v>
                </c:pt>
                <c:pt idx="3958">
                  <c:v>414</c:v>
                </c:pt>
                <c:pt idx="3959">
                  <c:v>424</c:v>
                </c:pt>
                <c:pt idx="3960">
                  <c:v>424</c:v>
                </c:pt>
                <c:pt idx="3961">
                  <c:v>427</c:v>
                </c:pt>
                <c:pt idx="3962">
                  <c:v>416</c:v>
                </c:pt>
                <c:pt idx="3963">
                  <c:v>424</c:v>
                </c:pt>
                <c:pt idx="3964">
                  <c:v>420</c:v>
                </c:pt>
                <c:pt idx="3965">
                  <c:v>427</c:v>
                </c:pt>
                <c:pt idx="3966">
                  <c:v>427</c:v>
                </c:pt>
                <c:pt idx="3967">
                  <c:v>432</c:v>
                </c:pt>
                <c:pt idx="3968">
                  <c:v>427</c:v>
                </c:pt>
                <c:pt idx="3969">
                  <c:v>435</c:v>
                </c:pt>
                <c:pt idx="3970">
                  <c:v>455</c:v>
                </c:pt>
                <c:pt idx="3971">
                  <c:v>420</c:v>
                </c:pt>
                <c:pt idx="3972">
                  <c:v>439</c:v>
                </c:pt>
                <c:pt idx="3973">
                  <c:v>439</c:v>
                </c:pt>
                <c:pt idx="3974">
                  <c:v>442</c:v>
                </c:pt>
                <c:pt idx="3975">
                  <c:v>424</c:v>
                </c:pt>
                <c:pt idx="3976">
                  <c:v>420</c:v>
                </c:pt>
                <c:pt idx="3977">
                  <c:v>432</c:v>
                </c:pt>
                <c:pt idx="3978">
                  <c:v>435</c:v>
                </c:pt>
                <c:pt idx="3979">
                  <c:v>427</c:v>
                </c:pt>
                <c:pt idx="3980">
                  <c:v>442</c:v>
                </c:pt>
                <c:pt idx="3981">
                  <c:v>439</c:v>
                </c:pt>
                <c:pt idx="3982">
                  <c:v>442</c:v>
                </c:pt>
                <c:pt idx="3983">
                  <c:v>420</c:v>
                </c:pt>
                <c:pt idx="3984">
                  <c:v>439</c:v>
                </c:pt>
                <c:pt idx="3985">
                  <c:v>446</c:v>
                </c:pt>
                <c:pt idx="3986">
                  <c:v>432</c:v>
                </c:pt>
                <c:pt idx="3987">
                  <c:v>442</c:v>
                </c:pt>
                <c:pt idx="3988">
                  <c:v>432</c:v>
                </c:pt>
                <c:pt idx="3989">
                  <c:v>442</c:v>
                </c:pt>
                <c:pt idx="3990">
                  <c:v>442</c:v>
                </c:pt>
                <c:pt idx="3991">
                  <c:v>435</c:v>
                </c:pt>
                <c:pt idx="3992">
                  <c:v>435</c:v>
                </c:pt>
                <c:pt idx="3993">
                  <c:v>450</c:v>
                </c:pt>
                <c:pt idx="3994">
                  <c:v>446</c:v>
                </c:pt>
                <c:pt idx="3995">
                  <c:v>432</c:v>
                </c:pt>
                <c:pt idx="3996">
                  <c:v>450</c:v>
                </c:pt>
                <c:pt idx="3997">
                  <c:v>439</c:v>
                </c:pt>
                <c:pt idx="3998">
                  <c:v>442</c:v>
                </c:pt>
                <c:pt idx="3999">
                  <c:v>435</c:v>
                </c:pt>
                <c:pt idx="4000">
                  <c:v>442</c:v>
                </c:pt>
                <c:pt idx="4001">
                  <c:v>442</c:v>
                </c:pt>
                <c:pt idx="4002">
                  <c:v>435</c:v>
                </c:pt>
                <c:pt idx="4003">
                  <c:v>432</c:v>
                </c:pt>
                <c:pt idx="4004">
                  <c:v>455</c:v>
                </c:pt>
                <c:pt idx="4005">
                  <c:v>427</c:v>
                </c:pt>
                <c:pt idx="4006">
                  <c:v>427</c:v>
                </c:pt>
                <c:pt idx="4007">
                  <c:v>420</c:v>
                </c:pt>
                <c:pt idx="4008">
                  <c:v>424</c:v>
                </c:pt>
                <c:pt idx="4009">
                  <c:v>432</c:v>
                </c:pt>
                <c:pt idx="4010">
                  <c:v>424</c:v>
                </c:pt>
                <c:pt idx="4011">
                  <c:v>427</c:v>
                </c:pt>
                <c:pt idx="4012">
                  <c:v>420</c:v>
                </c:pt>
                <c:pt idx="4013">
                  <c:v>427</c:v>
                </c:pt>
                <c:pt idx="4014">
                  <c:v>432</c:v>
                </c:pt>
                <c:pt idx="4015">
                  <c:v>432</c:v>
                </c:pt>
                <c:pt idx="4016">
                  <c:v>427</c:v>
                </c:pt>
                <c:pt idx="4017">
                  <c:v>416</c:v>
                </c:pt>
                <c:pt idx="4018">
                  <c:v>432</c:v>
                </c:pt>
                <c:pt idx="4019">
                  <c:v>424</c:v>
                </c:pt>
                <c:pt idx="4020">
                  <c:v>424</c:v>
                </c:pt>
                <c:pt idx="4021">
                  <c:v>420</c:v>
                </c:pt>
                <c:pt idx="4022">
                  <c:v>424</c:v>
                </c:pt>
                <c:pt idx="4023">
                  <c:v>414</c:v>
                </c:pt>
                <c:pt idx="4024">
                  <c:v>420</c:v>
                </c:pt>
                <c:pt idx="4025">
                  <c:v>424</c:v>
                </c:pt>
                <c:pt idx="4026">
                  <c:v>424</c:v>
                </c:pt>
                <c:pt idx="4027">
                  <c:v>420</c:v>
                </c:pt>
                <c:pt idx="4028">
                  <c:v>420</c:v>
                </c:pt>
                <c:pt idx="4029">
                  <c:v>416</c:v>
                </c:pt>
                <c:pt idx="4030">
                  <c:v>424</c:v>
                </c:pt>
                <c:pt idx="4031">
                  <c:v>427</c:v>
                </c:pt>
                <c:pt idx="4032">
                  <c:v>420</c:v>
                </c:pt>
                <c:pt idx="4033">
                  <c:v>424</c:v>
                </c:pt>
                <c:pt idx="4034">
                  <c:v>410</c:v>
                </c:pt>
                <c:pt idx="4035">
                  <c:v>432</c:v>
                </c:pt>
                <c:pt idx="4036">
                  <c:v>420</c:v>
                </c:pt>
                <c:pt idx="4037">
                  <c:v>427</c:v>
                </c:pt>
                <c:pt idx="4038">
                  <c:v>442</c:v>
                </c:pt>
                <c:pt idx="4039">
                  <c:v>435</c:v>
                </c:pt>
                <c:pt idx="4040">
                  <c:v>427</c:v>
                </c:pt>
                <c:pt idx="4041">
                  <c:v>626</c:v>
                </c:pt>
                <c:pt idx="4042">
                  <c:v>435</c:v>
                </c:pt>
                <c:pt idx="4043">
                  <c:v>427</c:v>
                </c:pt>
                <c:pt idx="4044">
                  <c:v>427</c:v>
                </c:pt>
                <c:pt idx="4045">
                  <c:v>427</c:v>
                </c:pt>
                <c:pt idx="4046">
                  <c:v>435</c:v>
                </c:pt>
                <c:pt idx="4047">
                  <c:v>420</c:v>
                </c:pt>
                <c:pt idx="4048">
                  <c:v>432</c:v>
                </c:pt>
                <c:pt idx="4049">
                  <c:v>439</c:v>
                </c:pt>
                <c:pt idx="4050">
                  <c:v>427</c:v>
                </c:pt>
                <c:pt idx="4051">
                  <c:v>424</c:v>
                </c:pt>
                <c:pt idx="4052">
                  <c:v>424</c:v>
                </c:pt>
                <c:pt idx="4053">
                  <c:v>414</c:v>
                </c:pt>
                <c:pt idx="4054">
                  <c:v>424</c:v>
                </c:pt>
                <c:pt idx="4055">
                  <c:v>427</c:v>
                </c:pt>
                <c:pt idx="4056">
                  <c:v>420</c:v>
                </c:pt>
                <c:pt idx="4057">
                  <c:v>416</c:v>
                </c:pt>
                <c:pt idx="4058">
                  <c:v>414</c:v>
                </c:pt>
                <c:pt idx="4059">
                  <c:v>432</c:v>
                </c:pt>
                <c:pt idx="4060">
                  <c:v>416</c:v>
                </c:pt>
                <c:pt idx="4061">
                  <c:v>424</c:v>
                </c:pt>
                <c:pt idx="4062">
                  <c:v>427</c:v>
                </c:pt>
                <c:pt idx="4063">
                  <c:v>416</c:v>
                </c:pt>
                <c:pt idx="4064">
                  <c:v>427</c:v>
                </c:pt>
                <c:pt idx="4065">
                  <c:v>407</c:v>
                </c:pt>
                <c:pt idx="4066">
                  <c:v>427</c:v>
                </c:pt>
                <c:pt idx="4067">
                  <c:v>420</c:v>
                </c:pt>
                <c:pt idx="4068">
                  <c:v>424</c:v>
                </c:pt>
                <c:pt idx="4069">
                  <c:v>416</c:v>
                </c:pt>
                <c:pt idx="4070">
                  <c:v>410</c:v>
                </c:pt>
                <c:pt idx="4071">
                  <c:v>424</c:v>
                </c:pt>
                <c:pt idx="4072">
                  <c:v>432</c:v>
                </c:pt>
                <c:pt idx="4073">
                  <c:v>424</c:v>
                </c:pt>
                <c:pt idx="4074">
                  <c:v>414</c:v>
                </c:pt>
                <c:pt idx="4075">
                  <c:v>400</c:v>
                </c:pt>
                <c:pt idx="4076">
                  <c:v>427</c:v>
                </c:pt>
                <c:pt idx="4077">
                  <c:v>424</c:v>
                </c:pt>
                <c:pt idx="4078">
                  <c:v>416</c:v>
                </c:pt>
                <c:pt idx="4079">
                  <c:v>424</c:v>
                </c:pt>
                <c:pt idx="4080">
                  <c:v>420</c:v>
                </c:pt>
                <c:pt idx="4081">
                  <c:v>427</c:v>
                </c:pt>
                <c:pt idx="4082">
                  <c:v>427</c:v>
                </c:pt>
                <c:pt idx="4083">
                  <c:v>442</c:v>
                </c:pt>
                <c:pt idx="4084">
                  <c:v>424</c:v>
                </c:pt>
                <c:pt idx="4085">
                  <c:v>424</c:v>
                </c:pt>
                <c:pt idx="4086">
                  <c:v>427</c:v>
                </c:pt>
                <c:pt idx="4087">
                  <c:v>407</c:v>
                </c:pt>
                <c:pt idx="4088">
                  <c:v>420</c:v>
                </c:pt>
                <c:pt idx="4089">
                  <c:v>420</c:v>
                </c:pt>
                <c:pt idx="4090">
                  <c:v>432</c:v>
                </c:pt>
                <c:pt idx="4091">
                  <c:v>424</c:v>
                </c:pt>
                <c:pt idx="4092">
                  <c:v>416</c:v>
                </c:pt>
                <c:pt idx="4093">
                  <c:v>427</c:v>
                </c:pt>
                <c:pt idx="4094">
                  <c:v>450</c:v>
                </c:pt>
                <c:pt idx="4095">
                  <c:v>432</c:v>
                </c:pt>
                <c:pt idx="4096">
                  <c:v>424</c:v>
                </c:pt>
                <c:pt idx="4097">
                  <c:v>427</c:v>
                </c:pt>
                <c:pt idx="4098">
                  <c:v>427</c:v>
                </c:pt>
                <c:pt idx="4099">
                  <c:v>439</c:v>
                </c:pt>
                <c:pt idx="4100">
                  <c:v>432</c:v>
                </c:pt>
                <c:pt idx="4101">
                  <c:v>432</c:v>
                </c:pt>
                <c:pt idx="4102">
                  <c:v>420</c:v>
                </c:pt>
                <c:pt idx="4103">
                  <c:v>435</c:v>
                </c:pt>
                <c:pt idx="4104">
                  <c:v>427</c:v>
                </c:pt>
                <c:pt idx="4105">
                  <c:v>435</c:v>
                </c:pt>
                <c:pt idx="4106">
                  <c:v>439</c:v>
                </c:pt>
                <c:pt idx="4107">
                  <c:v>435</c:v>
                </c:pt>
                <c:pt idx="4108">
                  <c:v>435</c:v>
                </c:pt>
                <c:pt idx="4109">
                  <c:v>416</c:v>
                </c:pt>
                <c:pt idx="4110">
                  <c:v>427</c:v>
                </c:pt>
                <c:pt idx="4111">
                  <c:v>427</c:v>
                </c:pt>
                <c:pt idx="4112">
                  <c:v>435</c:v>
                </c:pt>
                <c:pt idx="4113">
                  <c:v>432</c:v>
                </c:pt>
                <c:pt idx="4114">
                  <c:v>427</c:v>
                </c:pt>
                <c:pt idx="4115">
                  <c:v>424</c:v>
                </c:pt>
                <c:pt idx="4116">
                  <c:v>439</c:v>
                </c:pt>
                <c:pt idx="4117">
                  <c:v>451</c:v>
                </c:pt>
                <c:pt idx="4118">
                  <c:v>427</c:v>
                </c:pt>
                <c:pt idx="4119">
                  <c:v>424</c:v>
                </c:pt>
                <c:pt idx="4120">
                  <c:v>435</c:v>
                </c:pt>
                <c:pt idx="4121">
                  <c:v>439</c:v>
                </c:pt>
                <c:pt idx="4122">
                  <c:v>435</c:v>
                </c:pt>
                <c:pt idx="4123">
                  <c:v>432</c:v>
                </c:pt>
                <c:pt idx="4124">
                  <c:v>432</c:v>
                </c:pt>
                <c:pt idx="4125">
                  <c:v>439</c:v>
                </c:pt>
                <c:pt idx="4126">
                  <c:v>420</c:v>
                </c:pt>
                <c:pt idx="4127">
                  <c:v>439</c:v>
                </c:pt>
                <c:pt idx="4128">
                  <c:v>442</c:v>
                </c:pt>
                <c:pt idx="4129">
                  <c:v>432</c:v>
                </c:pt>
                <c:pt idx="4130">
                  <c:v>446</c:v>
                </c:pt>
                <c:pt idx="4131">
                  <c:v>427</c:v>
                </c:pt>
                <c:pt idx="4132">
                  <c:v>432</c:v>
                </c:pt>
                <c:pt idx="4133">
                  <c:v>416</c:v>
                </c:pt>
                <c:pt idx="4134">
                  <c:v>435</c:v>
                </c:pt>
                <c:pt idx="4135">
                  <c:v>435</c:v>
                </c:pt>
                <c:pt idx="4136">
                  <c:v>432</c:v>
                </c:pt>
                <c:pt idx="4137">
                  <c:v>435</c:v>
                </c:pt>
                <c:pt idx="4138">
                  <c:v>427</c:v>
                </c:pt>
                <c:pt idx="4139">
                  <c:v>446</c:v>
                </c:pt>
                <c:pt idx="4140">
                  <c:v>435</c:v>
                </c:pt>
                <c:pt idx="4141">
                  <c:v>435</c:v>
                </c:pt>
                <c:pt idx="4142">
                  <c:v>427</c:v>
                </c:pt>
                <c:pt idx="4143">
                  <c:v>427</c:v>
                </c:pt>
                <c:pt idx="4144">
                  <c:v>432</c:v>
                </c:pt>
                <c:pt idx="4145">
                  <c:v>435</c:v>
                </c:pt>
                <c:pt idx="4146">
                  <c:v>427</c:v>
                </c:pt>
                <c:pt idx="4147">
                  <c:v>442</c:v>
                </c:pt>
                <c:pt idx="4148">
                  <c:v>435</c:v>
                </c:pt>
                <c:pt idx="4149">
                  <c:v>442</c:v>
                </c:pt>
                <c:pt idx="4150">
                  <c:v>427</c:v>
                </c:pt>
                <c:pt idx="4151">
                  <c:v>435</c:v>
                </c:pt>
                <c:pt idx="4152">
                  <c:v>442</c:v>
                </c:pt>
                <c:pt idx="4153">
                  <c:v>424</c:v>
                </c:pt>
                <c:pt idx="4154">
                  <c:v>435</c:v>
                </c:pt>
                <c:pt idx="4155">
                  <c:v>427</c:v>
                </c:pt>
                <c:pt idx="4156">
                  <c:v>435</c:v>
                </c:pt>
                <c:pt idx="4157">
                  <c:v>432</c:v>
                </c:pt>
                <c:pt idx="4158">
                  <c:v>435</c:v>
                </c:pt>
                <c:pt idx="4159">
                  <c:v>424</c:v>
                </c:pt>
                <c:pt idx="4160">
                  <c:v>435</c:v>
                </c:pt>
                <c:pt idx="4161">
                  <c:v>432</c:v>
                </c:pt>
                <c:pt idx="4162">
                  <c:v>432</c:v>
                </c:pt>
                <c:pt idx="4163">
                  <c:v>435</c:v>
                </c:pt>
                <c:pt idx="4164">
                  <c:v>432</c:v>
                </c:pt>
                <c:pt idx="4165">
                  <c:v>439</c:v>
                </c:pt>
                <c:pt idx="4166">
                  <c:v>424</c:v>
                </c:pt>
                <c:pt idx="4167">
                  <c:v>416</c:v>
                </c:pt>
                <c:pt idx="4168">
                  <c:v>435</c:v>
                </c:pt>
                <c:pt idx="4169">
                  <c:v>435</c:v>
                </c:pt>
                <c:pt idx="4170">
                  <c:v>427</c:v>
                </c:pt>
                <c:pt idx="4171">
                  <c:v>442</c:v>
                </c:pt>
                <c:pt idx="4172">
                  <c:v>420</c:v>
                </c:pt>
                <c:pt idx="4173">
                  <c:v>459</c:v>
                </c:pt>
                <c:pt idx="4174">
                  <c:v>435</c:v>
                </c:pt>
                <c:pt idx="4175">
                  <c:v>435</c:v>
                </c:pt>
                <c:pt idx="4176">
                  <c:v>439</c:v>
                </c:pt>
                <c:pt idx="4177">
                  <c:v>424</c:v>
                </c:pt>
                <c:pt idx="4178">
                  <c:v>439</c:v>
                </c:pt>
                <c:pt idx="4179">
                  <c:v>435</c:v>
                </c:pt>
                <c:pt idx="4180">
                  <c:v>442</c:v>
                </c:pt>
                <c:pt idx="4181">
                  <c:v>435</c:v>
                </c:pt>
                <c:pt idx="4182">
                  <c:v>435</c:v>
                </c:pt>
                <c:pt idx="4183">
                  <c:v>439</c:v>
                </c:pt>
                <c:pt idx="4184">
                  <c:v>439</c:v>
                </c:pt>
                <c:pt idx="4185">
                  <c:v>450</c:v>
                </c:pt>
                <c:pt idx="4186">
                  <c:v>432</c:v>
                </c:pt>
                <c:pt idx="4187">
                  <c:v>442</c:v>
                </c:pt>
                <c:pt idx="4188">
                  <c:v>442</c:v>
                </c:pt>
                <c:pt idx="4189">
                  <c:v>439</c:v>
                </c:pt>
                <c:pt idx="4190">
                  <c:v>432</c:v>
                </c:pt>
                <c:pt idx="4191">
                  <c:v>442</c:v>
                </c:pt>
                <c:pt idx="4192">
                  <c:v>439</c:v>
                </c:pt>
                <c:pt idx="4193">
                  <c:v>435</c:v>
                </c:pt>
                <c:pt idx="4194">
                  <c:v>427</c:v>
                </c:pt>
                <c:pt idx="4195">
                  <c:v>439</c:v>
                </c:pt>
                <c:pt idx="4196">
                  <c:v>451</c:v>
                </c:pt>
                <c:pt idx="4197">
                  <c:v>432</c:v>
                </c:pt>
                <c:pt idx="4198">
                  <c:v>439</c:v>
                </c:pt>
                <c:pt idx="4199">
                  <c:v>442</c:v>
                </c:pt>
                <c:pt idx="4200">
                  <c:v>442</c:v>
                </c:pt>
                <c:pt idx="4201">
                  <c:v>432</c:v>
                </c:pt>
                <c:pt idx="4202">
                  <c:v>439</c:v>
                </c:pt>
                <c:pt idx="4203">
                  <c:v>435</c:v>
                </c:pt>
                <c:pt idx="4204">
                  <c:v>435</c:v>
                </c:pt>
                <c:pt idx="4205">
                  <c:v>432</c:v>
                </c:pt>
                <c:pt idx="4206">
                  <c:v>424</c:v>
                </c:pt>
                <c:pt idx="4207">
                  <c:v>450</c:v>
                </c:pt>
                <c:pt idx="4208">
                  <c:v>439</c:v>
                </c:pt>
                <c:pt idx="4209">
                  <c:v>439</c:v>
                </c:pt>
                <c:pt idx="4210">
                  <c:v>427</c:v>
                </c:pt>
                <c:pt idx="4211">
                  <c:v>420</c:v>
                </c:pt>
                <c:pt idx="4212">
                  <c:v>435</c:v>
                </c:pt>
                <c:pt idx="4213">
                  <c:v>432</c:v>
                </c:pt>
                <c:pt idx="4214">
                  <c:v>424</c:v>
                </c:pt>
                <c:pt idx="4215">
                  <c:v>435</c:v>
                </c:pt>
                <c:pt idx="4216">
                  <c:v>427</c:v>
                </c:pt>
                <c:pt idx="4217">
                  <c:v>432</c:v>
                </c:pt>
                <c:pt idx="4218">
                  <c:v>414</c:v>
                </c:pt>
                <c:pt idx="4219">
                  <c:v>424</c:v>
                </c:pt>
                <c:pt idx="4220">
                  <c:v>427</c:v>
                </c:pt>
                <c:pt idx="4221">
                  <c:v>420</c:v>
                </c:pt>
                <c:pt idx="4222">
                  <c:v>427</c:v>
                </c:pt>
                <c:pt idx="4223">
                  <c:v>414</c:v>
                </c:pt>
                <c:pt idx="4224">
                  <c:v>427</c:v>
                </c:pt>
                <c:pt idx="4225">
                  <c:v>427</c:v>
                </c:pt>
                <c:pt idx="4226">
                  <c:v>432</c:v>
                </c:pt>
                <c:pt idx="4227">
                  <c:v>420</c:v>
                </c:pt>
                <c:pt idx="4228">
                  <c:v>432</c:v>
                </c:pt>
                <c:pt idx="4229">
                  <c:v>435</c:v>
                </c:pt>
                <c:pt idx="4230">
                  <c:v>432</c:v>
                </c:pt>
                <c:pt idx="4231">
                  <c:v>432</c:v>
                </c:pt>
                <c:pt idx="4232">
                  <c:v>435</c:v>
                </c:pt>
                <c:pt idx="4233">
                  <c:v>435</c:v>
                </c:pt>
                <c:pt idx="4234">
                  <c:v>427</c:v>
                </c:pt>
                <c:pt idx="4235">
                  <c:v>420</c:v>
                </c:pt>
                <c:pt idx="4236">
                  <c:v>432</c:v>
                </c:pt>
                <c:pt idx="4237">
                  <c:v>439</c:v>
                </c:pt>
                <c:pt idx="4238">
                  <c:v>427</c:v>
                </c:pt>
                <c:pt idx="4239">
                  <c:v>435</c:v>
                </c:pt>
                <c:pt idx="4240">
                  <c:v>420</c:v>
                </c:pt>
                <c:pt idx="4241">
                  <c:v>451</c:v>
                </c:pt>
                <c:pt idx="4242">
                  <c:v>439</c:v>
                </c:pt>
                <c:pt idx="4243">
                  <c:v>435</c:v>
                </c:pt>
                <c:pt idx="4244">
                  <c:v>435</c:v>
                </c:pt>
                <c:pt idx="4245">
                  <c:v>416</c:v>
                </c:pt>
                <c:pt idx="4246">
                  <c:v>439</c:v>
                </c:pt>
                <c:pt idx="4247">
                  <c:v>432</c:v>
                </c:pt>
                <c:pt idx="4248">
                  <c:v>427</c:v>
                </c:pt>
                <c:pt idx="4249">
                  <c:v>432</c:v>
                </c:pt>
                <c:pt idx="4250">
                  <c:v>432</c:v>
                </c:pt>
                <c:pt idx="4251">
                  <c:v>432</c:v>
                </c:pt>
                <c:pt idx="4252">
                  <c:v>435</c:v>
                </c:pt>
                <c:pt idx="4253">
                  <c:v>435</c:v>
                </c:pt>
                <c:pt idx="4254">
                  <c:v>420</c:v>
                </c:pt>
                <c:pt idx="4255">
                  <c:v>420</c:v>
                </c:pt>
                <c:pt idx="4256">
                  <c:v>427</c:v>
                </c:pt>
                <c:pt idx="4257">
                  <c:v>424</c:v>
                </c:pt>
                <c:pt idx="4258">
                  <c:v>416</c:v>
                </c:pt>
                <c:pt idx="4259">
                  <c:v>424</c:v>
                </c:pt>
                <c:pt idx="4260">
                  <c:v>416</c:v>
                </c:pt>
                <c:pt idx="4261">
                  <c:v>603</c:v>
                </c:pt>
                <c:pt idx="4262">
                  <c:v>416</c:v>
                </c:pt>
                <c:pt idx="4263">
                  <c:v>424</c:v>
                </c:pt>
                <c:pt idx="4264">
                  <c:v>416</c:v>
                </c:pt>
                <c:pt idx="4265">
                  <c:v>416</c:v>
                </c:pt>
                <c:pt idx="4266">
                  <c:v>424</c:v>
                </c:pt>
                <c:pt idx="4267">
                  <c:v>432</c:v>
                </c:pt>
                <c:pt idx="4268">
                  <c:v>439</c:v>
                </c:pt>
                <c:pt idx="4269">
                  <c:v>435</c:v>
                </c:pt>
                <c:pt idx="4270">
                  <c:v>442</c:v>
                </c:pt>
                <c:pt idx="4271">
                  <c:v>424</c:v>
                </c:pt>
                <c:pt idx="4272">
                  <c:v>424</c:v>
                </c:pt>
                <c:pt idx="4273">
                  <c:v>420</c:v>
                </c:pt>
                <c:pt idx="4274">
                  <c:v>416</c:v>
                </c:pt>
                <c:pt idx="4275">
                  <c:v>424</c:v>
                </c:pt>
                <c:pt idx="4276">
                  <c:v>427</c:v>
                </c:pt>
                <c:pt idx="4277">
                  <c:v>432</c:v>
                </c:pt>
                <c:pt idx="4278">
                  <c:v>424</c:v>
                </c:pt>
                <c:pt idx="4279">
                  <c:v>427</c:v>
                </c:pt>
                <c:pt idx="4280">
                  <c:v>427</c:v>
                </c:pt>
                <c:pt idx="4281">
                  <c:v>435</c:v>
                </c:pt>
                <c:pt idx="4282">
                  <c:v>420</c:v>
                </c:pt>
                <c:pt idx="4283">
                  <c:v>424</c:v>
                </c:pt>
                <c:pt idx="4284">
                  <c:v>427</c:v>
                </c:pt>
                <c:pt idx="4285">
                  <c:v>424</c:v>
                </c:pt>
                <c:pt idx="4286">
                  <c:v>427</c:v>
                </c:pt>
                <c:pt idx="4287">
                  <c:v>424</c:v>
                </c:pt>
                <c:pt idx="4288">
                  <c:v>432</c:v>
                </c:pt>
                <c:pt idx="4289">
                  <c:v>439</c:v>
                </c:pt>
                <c:pt idx="4290">
                  <c:v>424</c:v>
                </c:pt>
                <c:pt idx="4291">
                  <c:v>420</c:v>
                </c:pt>
                <c:pt idx="4292">
                  <c:v>416</c:v>
                </c:pt>
                <c:pt idx="4293">
                  <c:v>427</c:v>
                </c:pt>
                <c:pt idx="4294">
                  <c:v>424</c:v>
                </c:pt>
                <c:pt idx="4295">
                  <c:v>432</c:v>
                </c:pt>
                <c:pt idx="4296">
                  <c:v>427</c:v>
                </c:pt>
                <c:pt idx="4297">
                  <c:v>427</c:v>
                </c:pt>
                <c:pt idx="4298">
                  <c:v>435</c:v>
                </c:pt>
                <c:pt idx="4299">
                  <c:v>427</c:v>
                </c:pt>
                <c:pt idx="4300">
                  <c:v>432</c:v>
                </c:pt>
                <c:pt idx="4301">
                  <c:v>439</c:v>
                </c:pt>
                <c:pt idx="4302">
                  <c:v>435</c:v>
                </c:pt>
                <c:pt idx="4303">
                  <c:v>435</c:v>
                </c:pt>
                <c:pt idx="4304">
                  <c:v>432</c:v>
                </c:pt>
                <c:pt idx="4305">
                  <c:v>432</c:v>
                </c:pt>
                <c:pt idx="4306">
                  <c:v>446</c:v>
                </c:pt>
                <c:pt idx="4307">
                  <c:v>439</c:v>
                </c:pt>
                <c:pt idx="4308">
                  <c:v>432</c:v>
                </c:pt>
                <c:pt idx="4309">
                  <c:v>435</c:v>
                </c:pt>
                <c:pt idx="4310">
                  <c:v>435</c:v>
                </c:pt>
                <c:pt idx="4311">
                  <c:v>435</c:v>
                </c:pt>
                <c:pt idx="4312">
                  <c:v>432</c:v>
                </c:pt>
                <c:pt idx="4313">
                  <c:v>439</c:v>
                </c:pt>
                <c:pt idx="4314">
                  <c:v>439</c:v>
                </c:pt>
                <c:pt idx="4315">
                  <c:v>450</c:v>
                </c:pt>
                <c:pt idx="4316">
                  <c:v>524</c:v>
                </c:pt>
                <c:pt idx="4317">
                  <c:v>505</c:v>
                </c:pt>
                <c:pt idx="4318">
                  <c:v>515</c:v>
                </c:pt>
                <c:pt idx="4319">
                  <c:v>519</c:v>
                </c:pt>
                <c:pt idx="4320">
                  <c:v>492</c:v>
                </c:pt>
                <c:pt idx="4321">
                  <c:v>495</c:v>
                </c:pt>
                <c:pt idx="4322">
                  <c:v>505</c:v>
                </c:pt>
                <c:pt idx="4323">
                  <c:v>502</c:v>
                </c:pt>
                <c:pt idx="4324">
                  <c:v>502</c:v>
                </c:pt>
                <c:pt idx="4325">
                  <c:v>495</c:v>
                </c:pt>
                <c:pt idx="4326">
                  <c:v>502</c:v>
                </c:pt>
                <c:pt idx="4327">
                  <c:v>498</c:v>
                </c:pt>
                <c:pt idx="4328">
                  <c:v>498</c:v>
                </c:pt>
                <c:pt idx="4329">
                  <c:v>487</c:v>
                </c:pt>
                <c:pt idx="4330">
                  <c:v>495</c:v>
                </c:pt>
                <c:pt idx="4331">
                  <c:v>461</c:v>
                </c:pt>
                <c:pt idx="4332">
                  <c:v>451</c:v>
                </c:pt>
                <c:pt idx="4333">
                  <c:v>498</c:v>
                </c:pt>
                <c:pt idx="4334">
                  <c:v>492</c:v>
                </c:pt>
                <c:pt idx="4335">
                  <c:v>495</c:v>
                </c:pt>
                <c:pt idx="4336">
                  <c:v>492</c:v>
                </c:pt>
                <c:pt idx="4337">
                  <c:v>439</c:v>
                </c:pt>
                <c:pt idx="4338">
                  <c:v>478</c:v>
                </c:pt>
                <c:pt idx="4339">
                  <c:v>495</c:v>
                </c:pt>
                <c:pt idx="4340">
                  <c:v>492</c:v>
                </c:pt>
                <c:pt idx="4341">
                  <c:v>492</c:v>
                </c:pt>
                <c:pt idx="4342">
                  <c:v>482</c:v>
                </c:pt>
                <c:pt idx="4343">
                  <c:v>492</c:v>
                </c:pt>
                <c:pt idx="4344">
                  <c:v>495</c:v>
                </c:pt>
                <c:pt idx="4345">
                  <c:v>487</c:v>
                </c:pt>
                <c:pt idx="4346">
                  <c:v>492</c:v>
                </c:pt>
                <c:pt idx="4347">
                  <c:v>492</c:v>
                </c:pt>
                <c:pt idx="4348">
                  <c:v>482</c:v>
                </c:pt>
                <c:pt idx="4349">
                  <c:v>495</c:v>
                </c:pt>
                <c:pt idx="4350">
                  <c:v>476</c:v>
                </c:pt>
                <c:pt idx="4351">
                  <c:v>492</c:v>
                </c:pt>
                <c:pt idx="4352">
                  <c:v>498</c:v>
                </c:pt>
                <c:pt idx="4353">
                  <c:v>476</c:v>
                </c:pt>
                <c:pt idx="4354">
                  <c:v>439</c:v>
                </c:pt>
                <c:pt idx="4355">
                  <c:v>492</c:v>
                </c:pt>
                <c:pt idx="4356">
                  <c:v>478</c:v>
                </c:pt>
                <c:pt idx="4357">
                  <c:v>465</c:v>
                </c:pt>
                <c:pt idx="4358">
                  <c:v>476</c:v>
                </c:pt>
                <c:pt idx="4359">
                  <c:v>435</c:v>
                </c:pt>
                <c:pt idx="4360">
                  <c:v>435</c:v>
                </c:pt>
                <c:pt idx="4361">
                  <c:v>459</c:v>
                </c:pt>
                <c:pt idx="4362">
                  <c:v>424</c:v>
                </c:pt>
                <c:pt idx="4363">
                  <c:v>435</c:v>
                </c:pt>
                <c:pt idx="4364">
                  <c:v>432</c:v>
                </c:pt>
                <c:pt idx="4365">
                  <c:v>432</c:v>
                </c:pt>
                <c:pt idx="4366">
                  <c:v>442</c:v>
                </c:pt>
                <c:pt idx="4367">
                  <c:v>435</c:v>
                </c:pt>
                <c:pt idx="4368">
                  <c:v>439</c:v>
                </c:pt>
                <c:pt idx="4369">
                  <c:v>451</c:v>
                </c:pt>
                <c:pt idx="4370">
                  <c:v>435</c:v>
                </c:pt>
                <c:pt idx="4371">
                  <c:v>439</c:v>
                </c:pt>
                <c:pt idx="4372">
                  <c:v>442</c:v>
                </c:pt>
                <c:pt idx="4373">
                  <c:v>446</c:v>
                </c:pt>
                <c:pt idx="4374">
                  <c:v>450</c:v>
                </c:pt>
                <c:pt idx="4375">
                  <c:v>439</c:v>
                </c:pt>
                <c:pt idx="4376">
                  <c:v>451</c:v>
                </c:pt>
                <c:pt idx="4377">
                  <c:v>446</c:v>
                </c:pt>
                <c:pt idx="4378">
                  <c:v>459</c:v>
                </c:pt>
                <c:pt idx="4379">
                  <c:v>455</c:v>
                </c:pt>
                <c:pt idx="4380">
                  <c:v>451</c:v>
                </c:pt>
                <c:pt idx="4381">
                  <c:v>450</c:v>
                </c:pt>
                <c:pt idx="4382">
                  <c:v>446</c:v>
                </c:pt>
                <c:pt idx="4383">
                  <c:v>459</c:v>
                </c:pt>
                <c:pt idx="4384">
                  <c:v>446</c:v>
                </c:pt>
                <c:pt idx="4385">
                  <c:v>450</c:v>
                </c:pt>
                <c:pt idx="4386">
                  <c:v>451</c:v>
                </c:pt>
                <c:pt idx="4387">
                  <c:v>451</c:v>
                </c:pt>
                <c:pt idx="4388">
                  <c:v>446</c:v>
                </c:pt>
                <c:pt idx="4389">
                  <c:v>446</c:v>
                </c:pt>
                <c:pt idx="4390">
                  <c:v>451</c:v>
                </c:pt>
                <c:pt idx="4391">
                  <c:v>459</c:v>
                </c:pt>
                <c:pt idx="4392">
                  <c:v>450</c:v>
                </c:pt>
                <c:pt idx="4393">
                  <c:v>459</c:v>
                </c:pt>
                <c:pt idx="4394">
                  <c:v>455</c:v>
                </c:pt>
                <c:pt idx="4395">
                  <c:v>451</c:v>
                </c:pt>
                <c:pt idx="4396">
                  <c:v>451</c:v>
                </c:pt>
                <c:pt idx="4397">
                  <c:v>442</c:v>
                </c:pt>
                <c:pt idx="4398">
                  <c:v>450</c:v>
                </c:pt>
                <c:pt idx="4399">
                  <c:v>435</c:v>
                </c:pt>
                <c:pt idx="4400">
                  <c:v>451</c:v>
                </c:pt>
                <c:pt idx="4401">
                  <c:v>442</c:v>
                </c:pt>
                <c:pt idx="4402">
                  <c:v>439</c:v>
                </c:pt>
                <c:pt idx="4403">
                  <c:v>450</c:v>
                </c:pt>
                <c:pt idx="4404">
                  <c:v>478</c:v>
                </c:pt>
                <c:pt idx="4405">
                  <c:v>442</c:v>
                </c:pt>
                <c:pt idx="4406">
                  <c:v>439</c:v>
                </c:pt>
                <c:pt idx="4407">
                  <c:v>446</c:v>
                </c:pt>
                <c:pt idx="4408">
                  <c:v>439</c:v>
                </c:pt>
                <c:pt idx="4409">
                  <c:v>427</c:v>
                </c:pt>
                <c:pt idx="4410">
                  <c:v>427</c:v>
                </c:pt>
                <c:pt idx="4411">
                  <c:v>435</c:v>
                </c:pt>
                <c:pt idx="4412">
                  <c:v>432</c:v>
                </c:pt>
                <c:pt idx="4413">
                  <c:v>439</c:v>
                </c:pt>
                <c:pt idx="4414">
                  <c:v>432</c:v>
                </c:pt>
                <c:pt idx="4415">
                  <c:v>435</c:v>
                </c:pt>
                <c:pt idx="4416">
                  <c:v>435</c:v>
                </c:pt>
                <c:pt idx="4417">
                  <c:v>435</c:v>
                </c:pt>
                <c:pt idx="4418">
                  <c:v>432</c:v>
                </c:pt>
                <c:pt idx="4419">
                  <c:v>427</c:v>
                </c:pt>
                <c:pt idx="4420">
                  <c:v>446</c:v>
                </c:pt>
                <c:pt idx="4421">
                  <c:v>427</c:v>
                </c:pt>
                <c:pt idx="4422">
                  <c:v>432</c:v>
                </c:pt>
                <c:pt idx="4423">
                  <c:v>416</c:v>
                </c:pt>
                <c:pt idx="4424">
                  <c:v>439</c:v>
                </c:pt>
                <c:pt idx="4425">
                  <c:v>432</c:v>
                </c:pt>
                <c:pt idx="4426">
                  <c:v>427</c:v>
                </c:pt>
                <c:pt idx="4427">
                  <c:v>439</c:v>
                </c:pt>
                <c:pt idx="4428">
                  <c:v>420</c:v>
                </c:pt>
                <c:pt idx="4429">
                  <c:v>435</c:v>
                </c:pt>
                <c:pt idx="4430">
                  <c:v>427</c:v>
                </c:pt>
                <c:pt idx="4431">
                  <c:v>427</c:v>
                </c:pt>
                <c:pt idx="4432">
                  <c:v>420</c:v>
                </c:pt>
                <c:pt idx="4433">
                  <c:v>420</c:v>
                </c:pt>
                <c:pt idx="4434">
                  <c:v>427</c:v>
                </c:pt>
                <c:pt idx="4435">
                  <c:v>420</c:v>
                </c:pt>
                <c:pt idx="4436">
                  <c:v>420</c:v>
                </c:pt>
                <c:pt idx="4437">
                  <c:v>424</c:v>
                </c:pt>
                <c:pt idx="4438">
                  <c:v>442</c:v>
                </c:pt>
                <c:pt idx="4439">
                  <c:v>424</c:v>
                </c:pt>
                <c:pt idx="4440">
                  <c:v>414</c:v>
                </c:pt>
                <c:pt idx="4441">
                  <c:v>420</c:v>
                </c:pt>
                <c:pt idx="4442">
                  <c:v>420</c:v>
                </c:pt>
                <c:pt idx="4443">
                  <c:v>420</c:v>
                </c:pt>
                <c:pt idx="4444">
                  <c:v>432</c:v>
                </c:pt>
                <c:pt idx="4445">
                  <c:v>424</c:v>
                </c:pt>
                <c:pt idx="4446">
                  <c:v>424</c:v>
                </c:pt>
                <c:pt idx="4447">
                  <c:v>414</c:v>
                </c:pt>
                <c:pt idx="4448">
                  <c:v>432</c:v>
                </c:pt>
                <c:pt idx="4449">
                  <c:v>435</c:v>
                </c:pt>
                <c:pt idx="4450">
                  <c:v>424</c:v>
                </c:pt>
                <c:pt idx="4451">
                  <c:v>427</c:v>
                </c:pt>
                <c:pt idx="4452">
                  <c:v>410</c:v>
                </c:pt>
                <c:pt idx="4453">
                  <c:v>432</c:v>
                </c:pt>
                <c:pt idx="4454">
                  <c:v>427</c:v>
                </c:pt>
                <c:pt idx="4455">
                  <c:v>427</c:v>
                </c:pt>
                <c:pt idx="4456">
                  <c:v>416</c:v>
                </c:pt>
                <c:pt idx="4457">
                  <c:v>420</c:v>
                </c:pt>
                <c:pt idx="4458">
                  <c:v>420</c:v>
                </c:pt>
                <c:pt idx="4459">
                  <c:v>427</c:v>
                </c:pt>
                <c:pt idx="4460">
                  <c:v>414</c:v>
                </c:pt>
                <c:pt idx="4461">
                  <c:v>424</c:v>
                </c:pt>
                <c:pt idx="4462">
                  <c:v>432</c:v>
                </c:pt>
                <c:pt idx="4463">
                  <c:v>427</c:v>
                </c:pt>
                <c:pt idx="4464">
                  <c:v>414</c:v>
                </c:pt>
                <c:pt idx="4465">
                  <c:v>427</c:v>
                </c:pt>
                <c:pt idx="4466">
                  <c:v>427</c:v>
                </c:pt>
                <c:pt idx="4467">
                  <c:v>424</c:v>
                </c:pt>
                <c:pt idx="4468">
                  <c:v>427</c:v>
                </c:pt>
                <c:pt idx="4469">
                  <c:v>424</c:v>
                </c:pt>
                <c:pt idx="4470">
                  <c:v>432</c:v>
                </c:pt>
                <c:pt idx="4471">
                  <c:v>420</c:v>
                </c:pt>
                <c:pt idx="4472">
                  <c:v>442</c:v>
                </c:pt>
                <c:pt idx="4473">
                  <c:v>432</c:v>
                </c:pt>
                <c:pt idx="4474">
                  <c:v>424</c:v>
                </c:pt>
                <c:pt idx="4475">
                  <c:v>439</c:v>
                </c:pt>
                <c:pt idx="4476">
                  <c:v>432</c:v>
                </c:pt>
                <c:pt idx="4477">
                  <c:v>435</c:v>
                </c:pt>
                <c:pt idx="4478">
                  <c:v>435</c:v>
                </c:pt>
                <c:pt idx="4479">
                  <c:v>435</c:v>
                </c:pt>
                <c:pt idx="4480">
                  <c:v>427</c:v>
                </c:pt>
                <c:pt idx="4481">
                  <c:v>414</c:v>
                </c:pt>
                <c:pt idx="4482">
                  <c:v>432</c:v>
                </c:pt>
                <c:pt idx="4483">
                  <c:v>442</c:v>
                </c:pt>
                <c:pt idx="4484">
                  <c:v>427</c:v>
                </c:pt>
                <c:pt idx="4485">
                  <c:v>420</c:v>
                </c:pt>
                <c:pt idx="4486">
                  <c:v>427</c:v>
                </c:pt>
                <c:pt idx="4487">
                  <c:v>416</c:v>
                </c:pt>
                <c:pt idx="4488">
                  <c:v>420</c:v>
                </c:pt>
                <c:pt idx="4489">
                  <c:v>420</c:v>
                </c:pt>
                <c:pt idx="4490">
                  <c:v>420</c:v>
                </c:pt>
                <c:pt idx="4491">
                  <c:v>420</c:v>
                </c:pt>
                <c:pt idx="4492">
                  <c:v>427</c:v>
                </c:pt>
                <c:pt idx="4493">
                  <c:v>402</c:v>
                </c:pt>
                <c:pt idx="4494">
                  <c:v>420</c:v>
                </c:pt>
                <c:pt idx="4495">
                  <c:v>435</c:v>
                </c:pt>
                <c:pt idx="4496">
                  <c:v>420</c:v>
                </c:pt>
                <c:pt idx="4497">
                  <c:v>414</c:v>
                </c:pt>
                <c:pt idx="4498">
                  <c:v>574</c:v>
                </c:pt>
                <c:pt idx="4499">
                  <c:v>424</c:v>
                </c:pt>
                <c:pt idx="4500">
                  <c:v>414</c:v>
                </c:pt>
                <c:pt idx="4501">
                  <c:v>416</c:v>
                </c:pt>
                <c:pt idx="4502">
                  <c:v>410</c:v>
                </c:pt>
                <c:pt idx="4503">
                  <c:v>416</c:v>
                </c:pt>
                <c:pt idx="4504">
                  <c:v>410</c:v>
                </c:pt>
                <c:pt idx="4505">
                  <c:v>420</c:v>
                </c:pt>
                <c:pt idx="4506">
                  <c:v>424</c:v>
                </c:pt>
                <c:pt idx="4507">
                  <c:v>410</c:v>
                </c:pt>
                <c:pt idx="4508">
                  <c:v>410</c:v>
                </c:pt>
                <c:pt idx="4509">
                  <c:v>402</c:v>
                </c:pt>
                <c:pt idx="4510">
                  <c:v>400</c:v>
                </c:pt>
                <c:pt idx="4511">
                  <c:v>413</c:v>
                </c:pt>
                <c:pt idx="4512">
                  <c:v>422</c:v>
                </c:pt>
                <c:pt idx="4513">
                  <c:v>405</c:v>
                </c:pt>
                <c:pt idx="4514">
                  <c:v>409</c:v>
                </c:pt>
                <c:pt idx="4515">
                  <c:v>400</c:v>
                </c:pt>
                <c:pt idx="4516">
                  <c:v>418</c:v>
                </c:pt>
                <c:pt idx="4517">
                  <c:v>426</c:v>
                </c:pt>
                <c:pt idx="4518">
                  <c:v>405</c:v>
                </c:pt>
                <c:pt idx="4519">
                  <c:v>409</c:v>
                </c:pt>
                <c:pt idx="4520">
                  <c:v>409</c:v>
                </c:pt>
                <c:pt idx="4521">
                  <c:v>416</c:v>
                </c:pt>
                <c:pt idx="4522">
                  <c:v>409</c:v>
                </c:pt>
                <c:pt idx="4523">
                  <c:v>409</c:v>
                </c:pt>
                <c:pt idx="4524">
                  <c:v>409</c:v>
                </c:pt>
                <c:pt idx="4525">
                  <c:v>405</c:v>
                </c:pt>
                <c:pt idx="4526">
                  <c:v>402</c:v>
                </c:pt>
                <c:pt idx="4527">
                  <c:v>402</c:v>
                </c:pt>
                <c:pt idx="4528">
                  <c:v>418</c:v>
                </c:pt>
                <c:pt idx="4529">
                  <c:v>409</c:v>
                </c:pt>
                <c:pt idx="4530">
                  <c:v>409</c:v>
                </c:pt>
                <c:pt idx="4531">
                  <c:v>402</c:v>
                </c:pt>
                <c:pt idx="4532">
                  <c:v>400</c:v>
                </c:pt>
                <c:pt idx="4533">
                  <c:v>415</c:v>
                </c:pt>
                <c:pt idx="4534">
                  <c:v>418</c:v>
                </c:pt>
                <c:pt idx="4535">
                  <c:v>408</c:v>
                </c:pt>
                <c:pt idx="4536">
                  <c:v>418</c:v>
                </c:pt>
                <c:pt idx="4537">
                  <c:v>410</c:v>
                </c:pt>
                <c:pt idx="4538">
                  <c:v>410</c:v>
                </c:pt>
                <c:pt idx="4539">
                  <c:v>408</c:v>
                </c:pt>
                <c:pt idx="4540">
                  <c:v>408</c:v>
                </c:pt>
                <c:pt idx="4541">
                  <c:v>410</c:v>
                </c:pt>
                <c:pt idx="4542">
                  <c:v>406</c:v>
                </c:pt>
                <c:pt idx="4543">
                  <c:v>422</c:v>
                </c:pt>
                <c:pt idx="4544">
                  <c:v>410</c:v>
                </c:pt>
                <c:pt idx="4545">
                  <c:v>422</c:v>
                </c:pt>
                <c:pt idx="4546">
                  <c:v>424</c:v>
                </c:pt>
                <c:pt idx="4547">
                  <c:v>434</c:v>
                </c:pt>
                <c:pt idx="4548">
                  <c:v>422</c:v>
                </c:pt>
                <c:pt idx="4549">
                  <c:v>418</c:v>
                </c:pt>
                <c:pt idx="4550">
                  <c:v>427</c:v>
                </c:pt>
                <c:pt idx="4551">
                  <c:v>438</c:v>
                </c:pt>
                <c:pt idx="4552">
                  <c:v>424</c:v>
                </c:pt>
                <c:pt idx="4553">
                  <c:v>427</c:v>
                </c:pt>
                <c:pt idx="4554">
                  <c:v>415</c:v>
                </c:pt>
                <c:pt idx="4555">
                  <c:v>422</c:v>
                </c:pt>
                <c:pt idx="4556">
                  <c:v>438</c:v>
                </c:pt>
                <c:pt idx="4557">
                  <c:v>424</c:v>
                </c:pt>
                <c:pt idx="4558">
                  <c:v>427</c:v>
                </c:pt>
                <c:pt idx="4559">
                  <c:v>422</c:v>
                </c:pt>
                <c:pt idx="4560">
                  <c:v>441</c:v>
                </c:pt>
                <c:pt idx="4561">
                  <c:v>438</c:v>
                </c:pt>
                <c:pt idx="4562">
                  <c:v>455</c:v>
                </c:pt>
                <c:pt idx="4563">
                  <c:v>441</c:v>
                </c:pt>
                <c:pt idx="4564">
                  <c:v>441</c:v>
                </c:pt>
                <c:pt idx="4565">
                  <c:v>441</c:v>
                </c:pt>
                <c:pt idx="4566">
                  <c:v>415</c:v>
                </c:pt>
                <c:pt idx="4567">
                  <c:v>434</c:v>
                </c:pt>
                <c:pt idx="4568">
                  <c:v>438</c:v>
                </c:pt>
                <c:pt idx="4569">
                  <c:v>444</c:v>
                </c:pt>
                <c:pt idx="4570">
                  <c:v>434</c:v>
                </c:pt>
                <c:pt idx="4571">
                  <c:v>427</c:v>
                </c:pt>
                <c:pt idx="4572">
                  <c:v>438</c:v>
                </c:pt>
                <c:pt idx="4573">
                  <c:v>444</c:v>
                </c:pt>
                <c:pt idx="4574">
                  <c:v>447</c:v>
                </c:pt>
                <c:pt idx="4575">
                  <c:v>434</c:v>
                </c:pt>
                <c:pt idx="4576">
                  <c:v>438</c:v>
                </c:pt>
                <c:pt idx="4577">
                  <c:v>450</c:v>
                </c:pt>
                <c:pt idx="4578">
                  <c:v>447</c:v>
                </c:pt>
                <c:pt idx="4579">
                  <c:v>441</c:v>
                </c:pt>
                <c:pt idx="4580">
                  <c:v>459</c:v>
                </c:pt>
                <c:pt idx="4581">
                  <c:v>447</c:v>
                </c:pt>
                <c:pt idx="4582">
                  <c:v>447</c:v>
                </c:pt>
                <c:pt idx="4583">
                  <c:v>444</c:v>
                </c:pt>
                <c:pt idx="4584">
                  <c:v>450</c:v>
                </c:pt>
                <c:pt idx="4585">
                  <c:v>450</c:v>
                </c:pt>
                <c:pt idx="4586">
                  <c:v>438</c:v>
                </c:pt>
                <c:pt idx="4587">
                  <c:v>450</c:v>
                </c:pt>
                <c:pt idx="4588">
                  <c:v>447</c:v>
                </c:pt>
                <c:pt idx="4589">
                  <c:v>447</c:v>
                </c:pt>
                <c:pt idx="4590">
                  <c:v>444</c:v>
                </c:pt>
                <c:pt idx="4591">
                  <c:v>447</c:v>
                </c:pt>
                <c:pt idx="4592">
                  <c:v>441</c:v>
                </c:pt>
                <c:pt idx="4593">
                  <c:v>427</c:v>
                </c:pt>
                <c:pt idx="4594">
                  <c:v>441</c:v>
                </c:pt>
                <c:pt idx="4595">
                  <c:v>444</c:v>
                </c:pt>
                <c:pt idx="4596">
                  <c:v>450</c:v>
                </c:pt>
                <c:pt idx="4597">
                  <c:v>427</c:v>
                </c:pt>
                <c:pt idx="4598">
                  <c:v>438</c:v>
                </c:pt>
                <c:pt idx="4599">
                  <c:v>438</c:v>
                </c:pt>
                <c:pt idx="4600">
                  <c:v>434</c:v>
                </c:pt>
                <c:pt idx="4601">
                  <c:v>434</c:v>
                </c:pt>
                <c:pt idx="4602">
                  <c:v>427</c:v>
                </c:pt>
                <c:pt idx="4603">
                  <c:v>418</c:v>
                </c:pt>
                <c:pt idx="4604">
                  <c:v>438</c:v>
                </c:pt>
                <c:pt idx="4605">
                  <c:v>434</c:v>
                </c:pt>
                <c:pt idx="4606">
                  <c:v>438</c:v>
                </c:pt>
                <c:pt idx="4607">
                  <c:v>455</c:v>
                </c:pt>
                <c:pt idx="4608">
                  <c:v>424</c:v>
                </c:pt>
                <c:pt idx="4609">
                  <c:v>434</c:v>
                </c:pt>
                <c:pt idx="4610">
                  <c:v>418</c:v>
                </c:pt>
                <c:pt idx="4611">
                  <c:v>434</c:v>
                </c:pt>
                <c:pt idx="4612">
                  <c:v>424</c:v>
                </c:pt>
                <c:pt idx="4613">
                  <c:v>427</c:v>
                </c:pt>
                <c:pt idx="4614">
                  <c:v>427</c:v>
                </c:pt>
                <c:pt idx="4615">
                  <c:v>418</c:v>
                </c:pt>
                <c:pt idx="4616">
                  <c:v>418</c:v>
                </c:pt>
                <c:pt idx="4617">
                  <c:v>434</c:v>
                </c:pt>
                <c:pt idx="4618">
                  <c:v>427</c:v>
                </c:pt>
                <c:pt idx="4619">
                  <c:v>427</c:v>
                </c:pt>
                <c:pt idx="4620">
                  <c:v>410</c:v>
                </c:pt>
                <c:pt idx="4621">
                  <c:v>424</c:v>
                </c:pt>
                <c:pt idx="4622">
                  <c:v>424</c:v>
                </c:pt>
                <c:pt idx="4623">
                  <c:v>422</c:v>
                </c:pt>
                <c:pt idx="4624">
                  <c:v>424</c:v>
                </c:pt>
                <c:pt idx="4625">
                  <c:v>418</c:v>
                </c:pt>
                <c:pt idx="4626">
                  <c:v>424</c:v>
                </c:pt>
                <c:pt idx="4627">
                  <c:v>424</c:v>
                </c:pt>
                <c:pt idx="4628">
                  <c:v>424</c:v>
                </c:pt>
                <c:pt idx="4629">
                  <c:v>422</c:v>
                </c:pt>
                <c:pt idx="4630">
                  <c:v>422</c:v>
                </c:pt>
                <c:pt idx="4631">
                  <c:v>434</c:v>
                </c:pt>
                <c:pt idx="4632">
                  <c:v>410</c:v>
                </c:pt>
                <c:pt idx="4633">
                  <c:v>424</c:v>
                </c:pt>
                <c:pt idx="4634">
                  <c:v>434</c:v>
                </c:pt>
                <c:pt idx="4635">
                  <c:v>438</c:v>
                </c:pt>
                <c:pt idx="4636">
                  <c:v>418</c:v>
                </c:pt>
                <c:pt idx="4637">
                  <c:v>415</c:v>
                </c:pt>
                <c:pt idx="4638">
                  <c:v>427</c:v>
                </c:pt>
                <c:pt idx="4639">
                  <c:v>427</c:v>
                </c:pt>
                <c:pt idx="4640">
                  <c:v>424</c:v>
                </c:pt>
                <c:pt idx="4641">
                  <c:v>441</c:v>
                </c:pt>
                <c:pt idx="4642">
                  <c:v>424</c:v>
                </c:pt>
                <c:pt idx="4643">
                  <c:v>427</c:v>
                </c:pt>
                <c:pt idx="4644">
                  <c:v>438</c:v>
                </c:pt>
                <c:pt idx="4645">
                  <c:v>427</c:v>
                </c:pt>
                <c:pt idx="4646">
                  <c:v>427</c:v>
                </c:pt>
                <c:pt idx="4647">
                  <c:v>422</c:v>
                </c:pt>
                <c:pt idx="4648">
                  <c:v>438</c:v>
                </c:pt>
                <c:pt idx="4649">
                  <c:v>408</c:v>
                </c:pt>
                <c:pt idx="4650">
                  <c:v>427</c:v>
                </c:pt>
                <c:pt idx="4651">
                  <c:v>427</c:v>
                </c:pt>
                <c:pt idx="4652">
                  <c:v>434</c:v>
                </c:pt>
                <c:pt idx="4653">
                  <c:v>434</c:v>
                </c:pt>
                <c:pt idx="4654">
                  <c:v>408</c:v>
                </c:pt>
                <c:pt idx="4655">
                  <c:v>434</c:v>
                </c:pt>
                <c:pt idx="4656">
                  <c:v>438</c:v>
                </c:pt>
                <c:pt idx="4657">
                  <c:v>427</c:v>
                </c:pt>
                <c:pt idx="4658">
                  <c:v>427</c:v>
                </c:pt>
                <c:pt idx="4659">
                  <c:v>434</c:v>
                </c:pt>
                <c:pt idx="4660">
                  <c:v>424</c:v>
                </c:pt>
                <c:pt idx="4661">
                  <c:v>424</c:v>
                </c:pt>
                <c:pt idx="4662">
                  <c:v>422</c:v>
                </c:pt>
                <c:pt idx="4663">
                  <c:v>434</c:v>
                </c:pt>
                <c:pt idx="4664">
                  <c:v>438</c:v>
                </c:pt>
                <c:pt idx="4665">
                  <c:v>424</c:v>
                </c:pt>
                <c:pt idx="4666">
                  <c:v>418</c:v>
                </c:pt>
                <c:pt idx="4667">
                  <c:v>422</c:v>
                </c:pt>
                <c:pt idx="4668">
                  <c:v>438</c:v>
                </c:pt>
                <c:pt idx="4669">
                  <c:v>422</c:v>
                </c:pt>
                <c:pt idx="4670">
                  <c:v>427</c:v>
                </c:pt>
                <c:pt idx="4671">
                  <c:v>408</c:v>
                </c:pt>
                <c:pt idx="4672">
                  <c:v>427</c:v>
                </c:pt>
                <c:pt idx="4673">
                  <c:v>424</c:v>
                </c:pt>
                <c:pt idx="4674">
                  <c:v>422</c:v>
                </c:pt>
                <c:pt idx="4675">
                  <c:v>434</c:v>
                </c:pt>
                <c:pt idx="4676">
                  <c:v>424</c:v>
                </c:pt>
                <c:pt idx="4677">
                  <c:v>424</c:v>
                </c:pt>
                <c:pt idx="4678">
                  <c:v>410</c:v>
                </c:pt>
                <c:pt idx="4679">
                  <c:v>422</c:v>
                </c:pt>
                <c:pt idx="4680">
                  <c:v>422</c:v>
                </c:pt>
                <c:pt idx="4681">
                  <c:v>424</c:v>
                </c:pt>
                <c:pt idx="4682">
                  <c:v>422</c:v>
                </c:pt>
                <c:pt idx="4683">
                  <c:v>408</c:v>
                </c:pt>
                <c:pt idx="4684">
                  <c:v>422</c:v>
                </c:pt>
                <c:pt idx="4685">
                  <c:v>434</c:v>
                </c:pt>
                <c:pt idx="4686">
                  <c:v>422</c:v>
                </c:pt>
                <c:pt idx="4687">
                  <c:v>422</c:v>
                </c:pt>
                <c:pt idx="4688">
                  <c:v>415</c:v>
                </c:pt>
                <c:pt idx="4689">
                  <c:v>424</c:v>
                </c:pt>
                <c:pt idx="4690">
                  <c:v>418</c:v>
                </c:pt>
                <c:pt idx="4691">
                  <c:v>600</c:v>
                </c:pt>
                <c:pt idx="4692">
                  <c:v>424</c:v>
                </c:pt>
                <c:pt idx="4693">
                  <c:v>410</c:v>
                </c:pt>
                <c:pt idx="4694">
                  <c:v>422</c:v>
                </c:pt>
                <c:pt idx="4695">
                  <c:v>406</c:v>
                </c:pt>
                <c:pt idx="4696">
                  <c:v>422</c:v>
                </c:pt>
                <c:pt idx="4697">
                  <c:v>422</c:v>
                </c:pt>
                <c:pt idx="4698">
                  <c:v>418</c:v>
                </c:pt>
                <c:pt idx="4699">
                  <c:v>418</c:v>
                </c:pt>
                <c:pt idx="4700">
                  <c:v>410</c:v>
                </c:pt>
                <c:pt idx="4701">
                  <c:v>422</c:v>
                </c:pt>
                <c:pt idx="4702">
                  <c:v>424</c:v>
                </c:pt>
                <c:pt idx="4703">
                  <c:v>422</c:v>
                </c:pt>
                <c:pt idx="4704">
                  <c:v>408</c:v>
                </c:pt>
                <c:pt idx="4705">
                  <c:v>410</c:v>
                </c:pt>
                <c:pt idx="4706">
                  <c:v>424</c:v>
                </c:pt>
                <c:pt idx="4707">
                  <c:v>424</c:v>
                </c:pt>
                <c:pt idx="4708">
                  <c:v>415</c:v>
                </c:pt>
                <c:pt idx="4709">
                  <c:v>424</c:v>
                </c:pt>
                <c:pt idx="4710">
                  <c:v>424</c:v>
                </c:pt>
                <c:pt idx="4711">
                  <c:v>418</c:v>
                </c:pt>
                <c:pt idx="4712">
                  <c:v>424</c:v>
                </c:pt>
                <c:pt idx="4713">
                  <c:v>415</c:v>
                </c:pt>
                <c:pt idx="4714">
                  <c:v>424</c:v>
                </c:pt>
                <c:pt idx="4715">
                  <c:v>415</c:v>
                </c:pt>
                <c:pt idx="4716">
                  <c:v>422</c:v>
                </c:pt>
                <c:pt idx="4717">
                  <c:v>400</c:v>
                </c:pt>
                <c:pt idx="4718">
                  <c:v>422</c:v>
                </c:pt>
                <c:pt idx="4719">
                  <c:v>422</c:v>
                </c:pt>
                <c:pt idx="4720">
                  <c:v>434</c:v>
                </c:pt>
                <c:pt idx="4721">
                  <c:v>418</c:v>
                </c:pt>
                <c:pt idx="4722">
                  <c:v>408</c:v>
                </c:pt>
                <c:pt idx="4723">
                  <c:v>427</c:v>
                </c:pt>
                <c:pt idx="4724">
                  <c:v>415</c:v>
                </c:pt>
                <c:pt idx="4725">
                  <c:v>415</c:v>
                </c:pt>
                <c:pt idx="4726">
                  <c:v>410</c:v>
                </c:pt>
                <c:pt idx="4727">
                  <c:v>422</c:v>
                </c:pt>
                <c:pt idx="4728">
                  <c:v>422</c:v>
                </c:pt>
                <c:pt idx="4729">
                  <c:v>403</c:v>
                </c:pt>
                <c:pt idx="4730">
                  <c:v>410</c:v>
                </c:pt>
                <c:pt idx="4731">
                  <c:v>422</c:v>
                </c:pt>
                <c:pt idx="4732">
                  <c:v>418</c:v>
                </c:pt>
                <c:pt idx="4733">
                  <c:v>418</c:v>
                </c:pt>
                <c:pt idx="4734">
                  <c:v>408</c:v>
                </c:pt>
                <c:pt idx="4735">
                  <c:v>415</c:v>
                </c:pt>
                <c:pt idx="4736">
                  <c:v>424</c:v>
                </c:pt>
                <c:pt idx="4737">
                  <c:v>424</c:v>
                </c:pt>
                <c:pt idx="4738">
                  <c:v>422</c:v>
                </c:pt>
                <c:pt idx="4739">
                  <c:v>415</c:v>
                </c:pt>
                <c:pt idx="4740">
                  <c:v>427</c:v>
                </c:pt>
                <c:pt idx="4741">
                  <c:v>427</c:v>
                </c:pt>
                <c:pt idx="4742">
                  <c:v>424</c:v>
                </c:pt>
                <c:pt idx="4743">
                  <c:v>438</c:v>
                </c:pt>
                <c:pt idx="4744">
                  <c:v>427</c:v>
                </c:pt>
                <c:pt idx="4745">
                  <c:v>434</c:v>
                </c:pt>
                <c:pt idx="4746">
                  <c:v>586</c:v>
                </c:pt>
                <c:pt idx="4747">
                  <c:v>427</c:v>
                </c:pt>
                <c:pt idx="4748">
                  <c:v>422</c:v>
                </c:pt>
                <c:pt idx="4749">
                  <c:v>427</c:v>
                </c:pt>
                <c:pt idx="4750">
                  <c:v>427</c:v>
                </c:pt>
                <c:pt idx="4751">
                  <c:v>427</c:v>
                </c:pt>
                <c:pt idx="4752">
                  <c:v>434</c:v>
                </c:pt>
                <c:pt idx="4753">
                  <c:v>441</c:v>
                </c:pt>
                <c:pt idx="4754">
                  <c:v>438</c:v>
                </c:pt>
                <c:pt idx="4755">
                  <c:v>422</c:v>
                </c:pt>
                <c:pt idx="4756">
                  <c:v>418</c:v>
                </c:pt>
                <c:pt idx="4757">
                  <c:v>422</c:v>
                </c:pt>
                <c:pt idx="4758">
                  <c:v>408</c:v>
                </c:pt>
                <c:pt idx="4759">
                  <c:v>408</c:v>
                </c:pt>
                <c:pt idx="4760">
                  <c:v>422</c:v>
                </c:pt>
                <c:pt idx="4761">
                  <c:v>415</c:v>
                </c:pt>
                <c:pt idx="4762">
                  <c:v>410</c:v>
                </c:pt>
                <c:pt idx="4763">
                  <c:v>400</c:v>
                </c:pt>
                <c:pt idx="4764">
                  <c:v>422</c:v>
                </c:pt>
                <c:pt idx="4765">
                  <c:v>418</c:v>
                </c:pt>
                <c:pt idx="4766">
                  <c:v>409</c:v>
                </c:pt>
                <c:pt idx="4767">
                  <c:v>418</c:v>
                </c:pt>
                <c:pt idx="4768">
                  <c:v>418</c:v>
                </c:pt>
                <c:pt idx="4769">
                  <c:v>422</c:v>
                </c:pt>
                <c:pt idx="4770">
                  <c:v>407</c:v>
                </c:pt>
                <c:pt idx="4771">
                  <c:v>411</c:v>
                </c:pt>
                <c:pt idx="4772">
                  <c:v>409</c:v>
                </c:pt>
                <c:pt idx="4773">
                  <c:v>418</c:v>
                </c:pt>
                <c:pt idx="4774">
                  <c:v>605</c:v>
                </c:pt>
                <c:pt idx="4775">
                  <c:v>409</c:v>
                </c:pt>
                <c:pt idx="4776">
                  <c:v>425</c:v>
                </c:pt>
                <c:pt idx="4777">
                  <c:v>422</c:v>
                </c:pt>
                <c:pt idx="4778">
                  <c:v>425</c:v>
                </c:pt>
                <c:pt idx="4779">
                  <c:v>427</c:v>
                </c:pt>
                <c:pt idx="4780">
                  <c:v>418</c:v>
                </c:pt>
                <c:pt idx="4781">
                  <c:v>427</c:v>
                </c:pt>
                <c:pt idx="4782">
                  <c:v>427</c:v>
                </c:pt>
                <c:pt idx="4783">
                  <c:v>433</c:v>
                </c:pt>
                <c:pt idx="4784">
                  <c:v>433</c:v>
                </c:pt>
                <c:pt idx="4785">
                  <c:v>425</c:v>
                </c:pt>
                <c:pt idx="4786">
                  <c:v>438</c:v>
                </c:pt>
                <c:pt idx="4787">
                  <c:v>444</c:v>
                </c:pt>
                <c:pt idx="4788">
                  <c:v>425</c:v>
                </c:pt>
                <c:pt idx="4789">
                  <c:v>433</c:v>
                </c:pt>
                <c:pt idx="4790">
                  <c:v>425</c:v>
                </c:pt>
                <c:pt idx="4791">
                  <c:v>438</c:v>
                </c:pt>
                <c:pt idx="4792">
                  <c:v>425</c:v>
                </c:pt>
                <c:pt idx="4793">
                  <c:v>427</c:v>
                </c:pt>
                <c:pt idx="4794">
                  <c:v>427</c:v>
                </c:pt>
                <c:pt idx="4795">
                  <c:v>442</c:v>
                </c:pt>
                <c:pt idx="4796">
                  <c:v>433</c:v>
                </c:pt>
                <c:pt idx="4797">
                  <c:v>425</c:v>
                </c:pt>
                <c:pt idx="4798">
                  <c:v>425</c:v>
                </c:pt>
                <c:pt idx="4799">
                  <c:v>427</c:v>
                </c:pt>
                <c:pt idx="4800">
                  <c:v>442</c:v>
                </c:pt>
                <c:pt idx="4801">
                  <c:v>634</c:v>
                </c:pt>
                <c:pt idx="4802">
                  <c:v>433</c:v>
                </c:pt>
                <c:pt idx="4803">
                  <c:v>427</c:v>
                </c:pt>
                <c:pt idx="4804">
                  <c:v>425</c:v>
                </c:pt>
                <c:pt idx="4805">
                  <c:v>433</c:v>
                </c:pt>
                <c:pt idx="4806">
                  <c:v>425</c:v>
                </c:pt>
                <c:pt idx="4807">
                  <c:v>418</c:v>
                </c:pt>
                <c:pt idx="4808">
                  <c:v>433</c:v>
                </c:pt>
                <c:pt idx="4809">
                  <c:v>422</c:v>
                </c:pt>
                <c:pt idx="4810">
                  <c:v>425</c:v>
                </c:pt>
                <c:pt idx="4811">
                  <c:v>418</c:v>
                </c:pt>
                <c:pt idx="4812">
                  <c:v>427</c:v>
                </c:pt>
                <c:pt idx="4813">
                  <c:v>427</c:v>
                </c:pt>
                <c:pt idx="4814">
                  <c:v>422</c:v>
                </c:pt>
                <c:pt idx="4815">
                  <c:v>433</c:v>
                </c:pt>
                <c:pt idx="4816">
                  <c:v>422</c:v>
                </c:pt>
                <c:pt idx="4817">
                  <c:v>438</c:v>
                </c:pt>
                <c:pt idx="4818">
                  <c:v>438</c:v>
                </c:pt>
                <c:pt idx="4819">
                  <c:v>433</c:v>
                </c:pt>
                <c:pt idx="4820">
                  <c:v>427</c:v>
                </c:pt>
                <c:pt idx="4821">
                  <c:v>425</c:v>
                </c:pt>
                <c:pt idx="4822">
                  <c:v>442</c:v>
                </c:pt>
                <c:pt idx="4823">
                  <c:v>433</c:v>
                </c:pt>
                <c:pt idx="4824">
                  <c:v>433</c:v>
                </c:pt>
                <c:pt idx="4825">
                  <c:v>438</c:v>
                </c:pt>
                <c:pt idx="4826">
                  <c:v>438</c:v>
                </c:pt>
                <c:pt idx="4827">
                  <c:v>422</c:v>
                </c:pt>
                <c:pt idx="4828">
                  <c:v>418</c:v>
                </c:pt>
                <c:pt idx="4829">
                  <c:v>427</c:v>
                </c:pt>
                <c:pt idx="4830">
                  <c:v>433</c:v>
                </c:pt>
                <c:pt idx="4831">
                  <c:v>425</c:v>
                </c:pt>
                <c:pt idx="4832">
                  <c:v>438</c:v>
                </c:pt>
                <c:pt idx="4833">
                  <c:v>427</c:v>
                </c:pt>
                <c:pt idx="4834">
                  <c:v>427</c:v>
                </c:pt>
                <c:pt idx="4835">
                  <c:v>433</c:v>
                </c:pt>
                <c:pt idx="4836">
                  <c:v>422</c:v>
                </c:pt>
                <c:pt idx="4837">
                  <c:v>425</c:v>
                </c:pt>
                <c:pt idx="4838">
                  <c:v>414</c:v>
                </c:pt>
                <c:pt idx="4839">
                  <c:v>427</c:v>
                </c:pt>
                <c:pt idx="4840">
                  <c:v>411</c:v>
                </c:pt>
                <c:pt idx="4841">
                  <c:v>422</c:v>
                </c:pt>
                <c:pt idx="4842">
                  <c:v>422</c:v>
                </c:pt>
                <c:pt idx="4843">
                  <c:v>447</c:v>
                </c:pt>
                <c:pt idx="4844">
                  <c:v>422</c:v>
                </c:pt>
                <c:pt idx="4845">
                  <c:v>403</c:v>
                </c:pt>
                <c:pt idx="4846">
                  <c:v>422</c:v>
                </c:pt>
                <c:pt idx="4847">
                  <c:v>422</c:v>
                </c:pt>
                <c:pt idx="4848">
                  <c:v>418</c:v>
                </c:pt>
                <c:pt idx="4849">
                  <c:v>418</c:v>
                </c:pt>
                <c:pt idx="4850">
                  <c:v>418</c:v>
                </c:pt>
                <c:pt idx="4851">
                  <c:v>422</c:v>
                </c:pt>
                <c:pt idx="4852">
                  <c:v>425</c:v>
                </c:pt>
                <c:pt idx="4853">
                  <c:v>422</c:v>
                </c:pt>
                <c:pt idx="4854">
                  <c:v>414</c:v>
                </c:pt>
                <c:pt idx="4855">
                  <c:v>422</c:v>
                </c:pt>
                <c:pt idx="4856">
                  <c:v>422</c:v>
                </c:pt>
                <c:pt idx="4857">
                  <c:v>418</c:v>
                </c:pt>
                <c:pt idx="4858">
                  <c:v>409</c:v>
                </c:pt>
                <c:pt idx="4859">
                  <c:v>425</c:v>
                </c:pt>
                <c:pt idx="4860">
                  <c:v>414</c:v>
                </c:pt>
                <c:pt idx="4861">
                  <c:v>407</c:v>
                </c:pt>
                <c:pt idx="4862">
                  <c:v>400</c:v>
                </c:pt>
                <c:pt idx="4863">
                  <c:v>421</c:v>
                </c:pt>
                <c:pt idx="4864">
                  <c:v>416</c:v>
                </c:pt>
                <c:pt idx="4865">
                  <c:v>414</c:v>
                </c:pt>
                <c:pt idx="4866">
                  <c:v>414</c:v>
                </c:pt>
                <c:pt idx="4867">
                  <c:v>414</c:v>
                </c:pt>
                <c:pt idx="4868">
                  <c:v>421</c:v>
                </c:pt>
                <c:pt idx="4869">
                  <c:v>406</c:v>
                </c:pt>
                <c:pt idx="4870">
                  <c:v>421</c:v>
                </c:pt>
                <c:pt idx="4871">
                  <c:v>414</c:v>
                </c:pt>
                <c:pt idx="4872">
                  <c:v>416</c:v>
                </c:pt>
                <c:pt idx="4873">
                  <c:v>416</c:v>
                </c:pt>
                <c:pt idx="4874">
                  <c:v>421</c:v>
                </c:pt>
                <c:pt idx="4875">
                  <c:v>414</c:v>
                </c:pt>
                <c:pt idx="4876">
                  <c:v>414</c:v>
                </c:pt>
                <c:pt idx="4877">
                  <c:v>435</c:v>
                </c:pt>
                <c:pt idx="4878">
                  <c:v>421</c:v>
                </c:pt>
                <c:pt idx="4879">
                  <c:v>416</c:v>
                </c:pt>
                <c:pt idx="4880">
                  <c:v>421</c:v>
                </c:pt>
                <c:pt idx="4881">
                  <c:v>416</c:v>
                </c:pt>
                <c:pt idx="4882">
                  <c:v>409</c:v>
                </c:pt>
                <c:pt idx="4883">
                  <c:v>409</c:v>
                </c:pt>
                <c:pt idx="4884">
                  <c:v>416</c:v>
                </c:pt>
                <c:pt idx="4885">
                  <c:v>414</c:v>
                </c:pt>
                <c:pt idx="4886">
                  <c:v>409</c:v>
                </c:pt>
                <c:pt idx="4887">
                  <c:v>414</c:v>
                </c:pt>
                <c:pt idx="4888">
                  <c:v>406</c:v>
                </c:pt>
                <c:pt idx="4889">
                  <c:v>411</c:v>
                </c:pt>
                <c:pt idx="4890">
                  <c:v>411</c:v>
                </c:pt>
                <c:pt idx="4891">
                  <c:v>406</c:v>
                </c:pt>
                <c:pt idx="4892">
                  <c:v>414</c:v>
                </c:pt>
                <c:pt idx="4893">
                  <c:v>400</c:v>
                </c:pt>
                <c:pt idx="4894">
                  <c:v>414</c:v>
                </c:pt>
                <c:pt idx="4895">
                  <c:v>402</c:v>
                </c:pt>
                <c:pt idx="4896">
                  <c:v>411</c:v>
                </c:pt>
                <c:pt idx="4897">
                  <c:v>414</c:v>
                </c:pt>
                <c:pt idx="4898">
                  <c:v>411</c:v>
                </c:pt>
                <c:pt idx="4899">
                  <c:v>402</c:v>
                </c:pt>
                <c:pt idx="4900">
                  <c:v>409</c:v>
                </c:pt>
                <c:pt idx="4901">
                  <c:v>421</c:v>
                </c:pt>
                <c:pt idx="4902">
                  <c:v>414</c:v>
                </c:pt>
                <c:pt idx="4903">
                  <c:v>406</c:v>
                </c:pt>
                <c:pt idx="4904">
                  <c:v>406</c:v>
                </c:pt>
                <c:pt idx="4905">
                  <c:v>406</c:v>
                </c:pt>
                <c:pt idx="4906">
                  <c:v>406</c:v>
                </c:pt>
                <c:pt idx="4907">
                  <c:v>409</c:v>
                </c:pt>
                <c:pt idx="4908">
                  <c:v>406</c:v>
                </c:pt>
                <c:pt idx="4909">
                  <c:v>402</c:v>
                </c:pt>
                <c:pt idx="4910">
                  <c:v>402</c:v>
                </c:pt>
                <c:pt idx="4911">
                  <c:v>427</c:v>
                </c:pt>
                <c:pt idx="4912">
                  <c:v>402</c:v>
                </c:pt>
                <c:pt idx="4913">
                  <c:v>400</c:v>
                </c:pt>
                <c:pt idx="4914">
                  <c:v>415</c:v>
                </c:pt>
                <c:pt idx="4915">
                  <c:v>409</c:v>
                </c:pt>
                <c:pt idx="4916">
                  <c:v>417</c:v>
                </c:pt>
                <c:pt idx="4917">
                  <c:v>400</c:v>
                </c:pt>
                <c:pt idx="4918">
                  <c:v>409</c:v>
                </c:pt>
                <c:pt idx="4919">
                  <c:v>406</c:v>
                </c:pt>
                <c:pt idx="4920">
                  <c:v>409</c:v>
                </c:pt>
                <c:pt idx="4921">
                  <c:v>406</c:v>
                </c:pt>
                <c:pt idx="4922">
                  <c:v>409</c:v>
                </c:pt>
                <c:pt idx="4923">
                  <c:v>413</c:v>
                </c:pt>
                <c:pt idx="4924">
                  <c:v>400</c:v>
                </c:pt>
                <c:pt idx="4925">
                  <c:v>421</c:v>
                </c:pt>
                <c:pt idx="4926">
                  <c:v>409</c:v>
                </c:pt>
                <c:pt idx="4927">
                  <c:v>413</c:v>
                </c:pt>
                <c:pt idx="4928">
                  <c:v>416</c:v>
                </c:pt>
                <c:pt idx="4929">
                  <c:v>416</c:v>
                </c:pt>
                <c:pt idx="4930">
                  <c:v>416</c:v>
                </c:pt>
                <c:pt idx="4931">
                  <c:v>421</c:v>
                </c:pt>
                <c:pt idx="4932">
                  <c:v>416</c:v>
                </c:pt>
                <c:pt idx="4933">
                  <c:v>421</c:v>
                </c:pt>
                <c:pt idx="4934">
                  <c:v>421</c:v>
                </c:pt>
                <c:pt idx="4935">
                  <c:v>421</c:v>
                </c:pt>
                <c:pt idx="4936">
                  <c:v>413</c:v>
                </c:pt>
                <c:pt idx="4937">
                  <c:v>413</c:v>
                </c:pt>
                <c:pt idx="4938">
                  <c:v>427</c:v>
                </c:pt>
                <c:pt idx="4939">
                  <c:v>416</c:v>
                </c:pt>
                <c:pt idx="4940">
                  <c:v>418</c:v>
                </c:pt>
                <c:pt idx="4941">
                  <c:v>409</c:v>
                </c:pt>
                <c:pt idx="4942">
                  <c:v>423</c:v>
                </c:pt>
                <c:pt idx="4943">
                  <c:v>423</c:v>
                </c:pt>
                <c:pt idx="4944">
                  <c:v>416</c:v>
                </c:pt>
                <c:pt idx="4945">
                  <c:v>433</c:v>
                </c:pt>
                <c:pt idx="4946">
                  <c:v>413</c:v>
                </c:pt>
                <c:pt idx="4947">
                  <c:v>421</c:v>
                </c:pt>
                <c:pt idx="4948">
                  <c:v>423</c:v>
                </c:pt>
                <c:pt idx="4949">
                  <c:v>421</c:v>
                </c:pt>
                <c:pt idx="4950">
                  <c:v>418</c:v>
                </c:pt>
                <c:pt idx="4951">
                  <c:v>421</c:v>
                </c:pt>
                <c:pt idx="4952">
                  <c:v>423</c:v>
                </c:pt>
                <c:pt idx="4953">
                  <c:v>421</c:v>
                </c:pt>
                <c:pt idx="4954">
                  <c:v>413</c:v>
                </c:pt>
                <c:pt idx="4955">
                  <c:v>423</c:v>
                </c:pt>
                <c:pt idx="4956">
                  <c:v>418</c:v>
                </c:pt>
                <c:pt idx="4957">
                  <c:v>421</c:v>
                </c:pt>
                <c:pt idx="4958">
                  <c:v>413</c:v>
                </c:pt>
                <c:pt idx="4959">
                  <c:v>427</c:v>
                </c:pt>
                <c:pt idx="4960">
                  <c:v>421</c:v>
                </c:pt>
                <c:pt idx="4961">
                  <c:v>413</c:v>
                </c:pt>
                <c:pt idx="4962">
                  <c:v>416</c:v>
                </c:pt>
                <c:pt idx="4963">
                  <c:v>416</c:v>
                </c:pt>
                <c:pt idx="4964">
                  <c:v>427</c:v>
                </c:pt>
                <c:pt idx="4965">
                  <c:v>423</c:v>
                </c:pt>
                <c:pt idx="4966">
                  <c:v>421</c:v>
                </c:pt>
                <c:pt idx="4967">
                  <c:v>416</c:v>
                </c:pt>
                <c:pt idx="4968">
                  <c:v>421</c:v>
                </c:pt>
                <c:pt idx="4969">
                  <c:v>423</c:v>
                </c:pt>
                <c:pt idx="4970">
                  <c:v>418</c:v>
                </c:pt>
                <c:pt idx="4971">
                  <c:v>418</c:v>
                </c:pt>
                <c:pt idx="4972">
                  <c:v>427</c:v>
                </c:pt>
                <c:pt idx="4973">
                  <c:v>433</c:v>
                </c:pt>
                <c:pt idx="4974">
                  <c:v>423</c:v>
                </c:pt>
                <c:pt idx="4975">
                  <c:v>418</c:v>
                </c:pt>
                <c:pt idx="4976">
                  <c:v>427</c:v>
                </c:pt>
                <c:pt idx="4977">
                  <c:v>433</c:v>
                </c:pt>
                <c:pt idx="4978">
                  <c:v>418</c:v>
                </c:pt>
                <c:pt idx="4979">
                  <c:v>436</c:v>
                </c:pt>
                <c:pt idx="4980">
                  <c:v>427</c:v>
                </c:pt>
                <c:pt idx="4981">
                  <c:v>421</c:v>
                </c:pt>
                <c:pt idx="4982">
                  <c:v>427</c:v>
                </c:pt>
                <c:pt idx="4983">
                  <c:v>423</c:v>
                </c:pt>
                <c:pt idx="4984">
                  <c:v>423</c:v>
                </c:pt>
                <c:pt idx="4985">
                  <c:v>418</c:v>
                </c:pt>
                <c:pt idx="4986">
                  <c:v>433</c:v>
                </c:pt>
                <c:pt idx="4987">
                  <c:v>421</c:v>
                </c:pt>
                <c:pt idx="4988">
                  <c:v>421</c:v>
                </c:pt>
                <c:pt idx="4989">
                  <c:v>423</c:v>
                </c:pt>
                <c:pt idx="4990">
                  <c:v>421</c:v>
                </c:pt>
                <c:pt idx="4991">
                  <c:v>421</c:v>
                </c:pt>
                <c:pt idx="4992">
                  <c:v>407</c:v>
                </c:pt>
                <c:pt idx="4993">
                  <c:v>427</c:v>
                </c:pt>
                <c:pt idx="4994">
                  <c:v>413</c:v>
                </c:pt>
                <c:pt idx="4995">
                  <c:v>418</c:v>
                </c:pt>
                <c:pt idx="4996">
                  <c:v>421</c:v>
                </c:pt>
                <c:pt idx="4997">
                  <c:v>421</c:v>
                </c:pt>
                <c:pt idx="4998">
                  <c:v>416</c:v>
                </c:pt>
                <c:pt idx="4999">
                  <c:v>409</c:v>
                </c:pt>
                <c:pt idx="5000">
                  <c:v>418</c:v>
                </c:pt>
                <c:pt idx="5001">
                  <c:v>421</c:v>
                </c:pt>
                <c:pt idx="5002">
                  <c:v>421</c:v>
                </c:pt>
                <c:pt idx="5003">
                  <c:v>418</c:v>
                </c:pt>
                <c:pt idx="5004">
                  <c:v>407</c:v>
                </c:pt>
                <c:pt idx="5005">
                  <c:v>418</c:v>
                </c:pt>
                <c:pt idx="5006">
                  <c:v>423</c:v>
                </c:pt>
                <c:pt idx="5007">
                  <c:v>413</c:v>
                </c:pt>
                <c:pt idx="5008">
                  <c:v>416</c:v>
                </c:pt>
                <c:pt idx="5009">
                  <c:v>403</c:v>
                </c:pt>
                <c:pt idx="5010">
                  <c:v>421</c:v>
                </c:pt>
                <c:pt idx="5011">
                  <c:v>413</c:v>
                </c:pt>
                <c:pt idx="5012">
                  <c:v>413</c:v>
                </c:pt>
                <c:pt idx="5013">
                  <c:v>421</c:v>
                </c:pt>
                <c:pt idx="5014">
                  <c:v>413</c:v>
                </c:pt>
                <c:pt idx="5015">
                  <c:v>416</c:v>
                </c:pt>
                <c:pt idx="5016">
                  <c:v>416</c:v>
                </c:pt>
                <c:pt idx="5017">
                  <c:v>418</c:v>
                </c:pt>
                <c:pt idx="5018">
                  <c:v>416</c:v>
                </c:pt>
                <c:pt idx="5019">
                  <c:v>409</c:v>
                </c:pt>
                <c:pt idx="5020">
                  <c:v>416</c:v>
                </c:pt>
                <c:pt idx="5021">
                  <c:v>421</c:v>
                </c:pt>
                <c:pt idx="5022">
                  <c:v>409</c:v>
                </c:pt>
                <c:pt idx="5023">
                  <c:v>416</c:v>
                </c:pt>
                <c:pt idx="5024">
                  <c:v>427</c:v>
                </c:pt>
                <c:pt idx="5025">
                  <c:v>413</c:v>
                </c:pt>
                <c:pt idx="5026">
                  <c:v>403</c:v>
                </c:pt>
                <c:pt idx="5027">
                  <c:v>413</c:v>
                </c:pt>
                <c:pt idx="5028">
                  <c:v>416</c:v>
                </c:pt>
                <c:pt idx="5029">
                  <c:v>416</c:v>
                </c:pt>
                <c:pt idx="5030">
                  <c:v>423</c:v>
                </c:pt>
                <c:pt idx="5031">
                  <c:v>416</c:v>
                </c:pt>
                <c:pt idx="5032">
                  <c:v>416</c:v>
                </c:pt>
                <c:pt idx="5033">
                  <c:v>418</c:v>
                </c:pt>
                <c:pt idx="5034">
                  <c:v>423</c:v>
                </c:pt>
                <c:pt idx="5035">
                  <c:v>413</c:v>
                </c:pt>
                <c:pt idx="5036">
                  <c:v>413</c:v>
                </c:pt>
                <c:pt idx="5037">
                  <c:v>433</c:v>
                </c:pt>
                <c:pt idx="5038">
                  <c:v>418</c:v>
                </c:pt>
                <c:pt idx="5039">
                  <c:v>421</c:v>
                </c:pt>
                <c:pt idx="5040">
                  <c:v>423</c:v>
                </c:pt>
                <c:pt idx="5041">
                  <c:v>427</c:v>
                </c:pt>
                <c:pt idx="5042">
                  <c:v>423</c:v>
                </c:pt>
                <c:pt idx="5043">
                  <c:v>418</c:v>
                </c:pt>
                <c:pt idx="5044">
                  <c:v>614</c:v>
                </c:pt>
                <c:pt idx="5045">
                  <c:v>423</c:v>
                </c:pt>
                <c:pt idx="5046">
                  <c:v>418</c:v>
                </c:pt>
                <c:pt idx="5047">
                  <c:v>418</c:v>
                </c:pt>
                <c:pt idx="5048">
                  <c:v>418</c:v>
                </c:pt>
                <c:pt idx="5049">
                  <c:v>416</c:v>
                </c:pt>
                <c:pt idx="5050">
                  <c:v>421</c:v>
                </c:pt>
                <c:pt idx="5051">
                  <c:v>416</c:v>
                </c:pt>
                <c:pt idx="5052">
                  <c:v>423</c:v>
                </c:pt>
                <c:pt idx="5053">
                  <c:v>416</c:v>
                </c:pt>
                <c:pt idx="5054">
                  <c:v>416</c:v>
                </c:pt>
                <c:pt idx="5055">
                  <c:v>400</c:v>
                </c:pt>
                <c:pt idx="5056">
                  <c:v>416</c:v>
                </c:pt>
                <c:pt idx="5057">
                  <c:v>418</c:v>
                </c:pt>
                <c:pt idx="5058">
                  <c:v>418</c:v>
                </c:pt>
                <c:pt idx="5059">
                  <c:v>413</c:v>
                </c:pt>
                <c:pt idx="5060">
                  <c:v>403</c:v>
                </c:pt>
                <c:pt idx="5061">
                  <c:v>418</c:v>
                </c:pt>
                <c:pt idx="5062">
                  <c:v>409</c:v>
                </c:pt>
                <c:pt idx="5063">
                  <c:v>413</c:v>
                </c:pt>
                <c:pt idx="5064">
                  <c:v>421</c:v>
                </c:pt>
                <c:pt idx="5065">
                  <c:v>409</c:v>
                </c:pt>
                <c:pt idx="5066">
                  <c:v>407</c:v>
                </c:pt>
                <c:pt idx="5067">
                  <c:v>418</c:v>
                </c:pt>
                <c:pt idx="5068">
                  <c:v>409</c:v>
                </c:pt>
                <c:pt idx="5069">
                  <c:v>418</c:v>
                </c:pt>
                <c:pt idx="5070">
                  <c:v>403</c:v>
                </c:pt>
                <c:pt idx="5071">
                  <c:v>409</c:v>
                </c:pt>
                <c:pt idx="5072">
                  <c:v>400</c:v>
                </c:pt>
                <c:pt idx="5073">
                  <c:v>403</c:v>
                </c:pt>
                <c:pt idx="5074">
                  <c:v>409</c:v>
                </c:pt>
                <c:pt idx="5075">
                  <c:v>407</c:v>
                </c:pt>
                <c:pt idx="5076">
                  <c:v>409</c:v>
                </c:pt>
                <c:pt idx="5077">
                  <c:v>400</c:v>
                </c:pt>
                <c:pt idx="5078">
                  <c:v>413</c:v>
                </c:pt>
                <c:pt idx="5079">
                  <c:v>415</c:v>
                </c:pt>
                <c:pt idx="5080">
                  <c:v>424</c:v>
                </c:pt>
                <c:pt idx="5081">
                  <c:v>415</c:v>
                </c:pt>
                <c:pt idx="5082">
                  <c:v>413</c:v>
                </c:pt>
                <c:pt idx="5083">
                  <c:v>422</c:v>
                </c:pt>
                <c:pt idx="5084">
                  <c:v>406</c:v>
                </c:pt>
                <c:pt idx="5085">
                  <c:v>418</c:v>
                </c:pt>
                <c:pt idx="5086">
                  <c:v>409</c:v>
                </c:pt>
                <c:pt idx="5087">
                  <c:v>422</c:v>
                </c:pt>
                <c:pt idx="5088">
                  <c:v>418</c:v>
                </c:pt>
                <c:pt idx="5089">
                  <c:v>422</c:v>
                </c:pt>
                <c:pt idx="5090">
                  <c:v>409</c:v>
                </c:pt>
                <c:pt idx="5091">
                  <c:v>413</c:v>
                </c:pt>
                <c:pt idx="5092">
                  <c:v>428</c:v>
                </c:pt>
                <c:pt idx="5093">
                  <c:v>422</c:v>
                </c:pt>
                <c:pt idx="5094">
                  <c:v>415</c:v>
                </c:pt>
                <c:pt idx="5095">
                  <c:v>422</c:v>
                </c:pt>
                <c:pt idx="5096">
                  <c:v>415</c:v>
                </c:pt>
                <c:pt idx="5097">
                  <c:v>422</c:v>
                </c:pt>
                <c:pt idx="5098">
                  <c:v>426</c:v>
                </c:pt>
                <c:pt idx="5099">
                  <c:v>422</c:v>
                </c:pt>
                <c:pt idx="5100">
                  <c:v>422</c:v>
                </c:pt>
                <c:pt idx="5101">
                  <c:v>422</c:v>
                </c:pt>
                <c:pt idx="5102">
                  <c:v>435</c:v>
                </c:pt>
                <c:pt idx="5103">
                  <c:v>435</c:v>
                </c:pt>
                <c:pt idx="5104">
                  <c:v>418</c:v>
                </c:pt>
                <c:pt idx="5105">
                  <c:v>428</c:v>
                </c:pt>
                <c:pt idx="5106">
                  <c:v>418</c:v>
                </c:pt>
                <c:pt idx="5107">
                  <c:v>422</c:v>
                </c:pt>
                <c:pt idx="5108">
                  <c:v>418</c:v>
                </c:pt>
                <c:pt idx="5109">
                  <c:v>424</c:v>
                </c:pt>
                <c:pt idx="5110">
                  <c:v>422</c:v>
                </c:pt>
                <c:pt idx="5111">
                  <c:v>415</c:v>
                </c:pt>
                <c:pt idx="5112">
                  <c:v>409</c:v>
                </c:pt>
                <c:pt idx="5113">
                  <c:v>400</c:v>
                </c:pt>
                <c:pt idx="5114">
                  <c:v>424</c:v>
                </c:pt>
                <c:pt idx="5115">
                  <c:v>409</c:v>
                </c:pt>
                <c:pt idx="5116">
                  <c:v>409</c:v>
                </c:pt>
                <c:pt idx="5117">
                  <c:v>406</c:v>
                </c:pt>
                <c:pt idx="5118">
                  <c:v>406</c:v>
                </c:pt>
                <c:pt idx="5119">
                  <c:v>413</c:v>
                </c:pt>
                <c:pt idx="5120">
                  <c:v>413</c:v>
                </c:pt>
                <c:pt idx="5121">
                  <c:v>403</c:v>
                </c:pt>
                <c:pt idx="5122">
                  <c:v>418</c:v>
                </c:pt>
                <c:pt idx="5123">
                  <c:v>415</c:v>
                </c:pt>
                <c:pt idx="5124">
                  <c:v>415</c:v>
                </c:pt>
                <c:pt idx="5125">
                  <c:v>409</c:v>
                </c:pt>
                <c:pt idx="5126">
                  <c:v>415</c:v>
                </c:pt>
                <c:pt idx="5127">
                  <c:v>418</c:v>
                </c:pt>
                <c:pt idx="5128">
                  <c:v>413</c:v>
                </c:pt>
                <c:pt idx="5129">
                  <c:v>426</c:v>
                </c:pt>
                <c:pt idx="5130">
                  <c:v>413</c:v>
                </c:pt>
                <c:pt idx="5131">
                  <c:v>422</c:v>
                </c:pt>
                <c:pt idx="5132">
                  <c:v>424</c:v>
                </c:pt>
                <c:pt idx="5133">
                  <c:v>426</c:v>
                </c:pt>
                <c:pt idx="5134">
                  <c:v>422</c:v>
                </c:pt>
                <c:pt idx="5135">
                  <c:v>406</c:v>
                </c:pt>
                <c:pt idx="5136">
                  <c:v>422</c:v>
                </c:pt>
                <c:pt idx="5137">
                  <c:v>424</c:v>
                </c:pt>
                <c:pt idx="5138">
                  <c:v>424</c:v>
                </c:pt>
                <c:pt idx="5139">
                  <c:v>422</c:v>
                </c:pt>
                <c:pt idx="5140">
                  <c:v>418</c:v>
                </c:pt>
                <c:pt idx="5141">
                  <c:v>424</c:v>
                </c:pt>
                <c:pt idx="5142">
                  <c:v>426</c:v>
                </c:pt>
                <c:pt idx="5143">
                  <c:v>418</c:v>
                </c:pt>
                <c:pt idx="5144">
                  <c:v>426</c:v>
                </c:pt>
                <c:pt idx="5145">
                  <c:v>415</c:v>
                </c:pt>
                <c:pt idx="5146">
                  <c:v>426</c:v>
                </c:pt>
                <c:pt idx="5147">
                  <c:v>424</c:v>
                </c:pt>
                <c:pt idx="5148">
                  <c:v>426</c:v>
                </c:pt>
                <c:pt idx="5149">
                  <c:v>424</c:v>
                </c:pt>
                <c:pt idx="5150">
                  <c:v>418</c:v>
                </c:pt>
                <c:pt idx="5151">
                  <c:v>422</c:v>
                </c:pt>
                <c:pt idx="5152">
                  <c:v>424</c:v>
                </c:pt>
                <c:pt idx="5153">
                  <c:v>435</c:v>
                </c:pt>
                <c:pt idx="5154">
                  <c:v>426</c:v>
                </c:pt>
                <c:pt idx="5155">
                  <c:v>422</c:v>
                </c:pt>
                <c:pt idx="5156">
                  <c:v>422</c:v>
                </c:pt>
                <c:pt idx="5157">
                  <c:v>422</c:v>
                </c:pt>
                <c:pt idx="5158">
                  <c:v>424</c:v>
                </c:pt>
                <c:pt idx="5159">
                  <c:v>445</c:v>
                </c:pt>
                <c:pt idx="5160">
                  <c:v>424</c:v>
                </c:pt>
                <c:pt idx="5161">
                  <c:v>422</c:v>
                </c:pt>
                <c:pt idx="5162">
                  <c:v>422</c:v>
                </c:pt>
                <c:pt idx="5163">
                  <c:v>439</c:v>
                </c:pt>
                <c:pt idx="5164">
                  <c:v>435</c:v>
                </c:pt>
                <c:pt idx="5165">
                  <c:v>428</c:v>
                </c:pt>
                <c:pt idx="5166">
                  <c:v>448</c:v>
                </c:pt>
                <c:pt idx="5167">
                  <c:v>435</c:v>
                </c:pt>
                <c:pt idx="5168">
                  <c:v>439</c:v>
                </c:pt>
                <c:pt idx="5169">
                  <c:v>435</c:v>
                </c:pt>
                <c:pt idx="5170">
                  <c:v>445</c:v>
                </c:pt>
                <c:pt idx="5171">
                  <c:v>443</c:v>
                </c:pt>
                <c:pt idx="5172">
                  <c:v>424</c:v>
                </c:pt>
                <c:pt idx="5173">
                  <c:v>435</c:v>
                </c:pt>
                <c:pt idx="5174">
                  <c:v>424</c:v>
                </c:pt>
                <c:pt idx="5175">
                  <c:v>428</c:v>
                </c:pt>
                <c:pt idx="5176">
                  <c:v>422</c:v>
                </c:pt>
                <c:pt idx="5177">
                  <c:v>424</c:v>
                </c:pt>
                <c:pt idx="5178">
                  <c:v>428</c:v>
                </c:pt>
                <c:pt idx="5179">
                  <c:v>422</c:v>
                </c:pt>
                <c:pt idx="5180">
                  <c:v>426</c:v>
                </c:pt>
                <c:pt idx="5181">
                  <c:v>426</c:v>
                </c:pt>
                <c:pt idx="5182">
                  <c:v>422</c:v>
                </c:pt>
                <c:pt idx="5183">
                  <c:v>426</c:v>
                </c:pt>
                <c:pt idx="5184">
                  <c:v>413</c:v>
                </c:pt>
                <c:pt idx="5185">
                  <c:v>424</c:v>
                </c:pt>
                <c:pt idx="5186">
                  <c:v>403</c:v>
                </c:pt>
                <c:pt idx="5187">
                  <c:v>422</c:v>
                </c:pt>
                <c:pt idx="5188">
                  <c:v>424</c:v>
                </c:pt>
                <c:pt idx="5189">
                  <c:v>415</c:v>
                </c:pt>
                <c:pt idx="5190">
                  <c:v>424</c:v>
                </c:pt>
                <c:pt idx="5191">
                  <c:v>413</c:v>
                </c:pt>
                <c:pt idx="5192">
                  <c:v>418</c:v>
                </c:pt>
                <c:pt idx="5193">
                  <c:v>424</c:v>
                </c:pt>
                <c:pt idx="5194">
                  <c:v>422</c:v>
                </c:pt>
                <c:pt idx="5195">
                  <c:v>418</c:v>
                </c:pt>
                <c:pt idx="5196">
                  <c:v>415</c:v>
                </c:pt>
                <c:pt idx="5197">
                  <c:v>422</c:v>
                </c:pt>
                <c:pt idx="5198">
                  <c:v>418</c:v>
                </c:pt>
                <c:pt idx="5199">
                  <c:v>415</c:v>
                </c:pt>
                <c:pt idx="5200">
                  <c:v>418</c:v>
                </c:pt>
                <c:pt idx="5201">
                  <c:v>424</c:v>
                </c:pt>
                <c:pt idx="5202">
                  <c:v>422</c:v>
                </c:pt>
                <c:pt idx="5203">
                  <c:v>415</c:v>
                </c:pt>
                <c:pt idx="5204">
                  <c:v>422</c:v>
                </c:pt>
                <c:pt idx="5205">
                  <c:v>426</c:v>
                </c:pt>
                <c:pt idx="5206">
                  <c:v>428</c:v>
                </c:pt>
                <c:pt idx="5207">
                  <c:v>435</c:v>
                </c:pt>
                <c:pt idx="5208">
                  <c:v>422</c:v>
                </c:pt>
                <c:pt idx="5209">
                  <c:v>426</c:v>
                </c:pt>
                <c:pt idx="5210">
                  <c:v>426</c:v>
                </c:pt>
                <c:pt idx="5211">
                  <c:v>428</c:v>
                </c:pt>
                <c:pt idx="5212">
                  <c:v>426</c:v>
                </c:pt>
                <c:pt idx="5213">
                  <c:v>418</c:v>
                </c:pt>
                <c:pt idx="5214">
                  <c:v>428</c:v>
                </c:pt>
                <c:pt idx="5215">
                  <c:v>415</c:v>
                </c:pt>
                <c:pt idx="5216">
                  <c:v>424</c:v>
                </c:pt>
                <c:pt idx="5217">
                  <c:v>424</c:v>
                </c:pt>
                <c:pt idx="5218">
                  <c:v>426</c:v>
                </c:pt>
                <c:pt idx="5219">
                  <c:v>426</c:v>
                </c:pt>
                <c:pt idx="5220">
                  <c:v>422</c:v>
                </c:pt>
                <c:pt idx="5221">
                  <c:v>422</c:v>
                </c:pt>
                <c:pt idx="5222">
                  <c:v>424</c:v>
                </c:pt>
                <c:pt idx="5223">
                  <c:v>424</c:v>
                </c:pt>
                <c:pt idx="5224">
                  <c:v>424</c:v>
                </c:pt>
                <c:pt idx="5225">
                  <c:v>428</c:v>
                </c:pt>
                <c:pt idx="5226">
                  <c:v>422</c:v>
                </c:pt>
                <c:pt idx="5227">
                  <c:v>415</c:v>
                </c:pt>
                <c:pt idx="5228">
                  <c:v>422</c:v>
                </c:pt>
                <c:pt idx="5229">
                  <c:v>424</c:v>
                </c:pt>
                <c:pt idx="5230">
                  <c:v>415</c:v>
                </c:pt>
                <c:pt idx="5231">
                  <c:v>424</c:v>
                </c:pt>
                <c:pt idx="5232">
                  <c:v>415</c:v>
                </c:pt>
                <c:pt idx="5233">
                  <c:v>435</c:v>
                </c:pt>
                <c:pt idx="5234">
                  <c:v>415</c:v>
                </c:pt>
                <c:pt idx="5235">
                  <c:v>418</c:v>
                </c:pt>
                <c:pt idx="5236">
                  <c:v>418</c:v>
                </c:pt>
                <c:pt idx="5237">
                  <c:v>415</c:v>
                </c:pt>
                <c:pt idx="5238">
                  <c:v>426</c:v>
                </c:pt>
                <c:pt idx="5239">
                  <c:v>406</c:v>
                </c:pt>
                <c:pt idx="5240">
                  <c:v>415</c:v>
                </c:pt>
                <c:pt idx="5241">
                  <c:v>415</c:v>
                </c:pt>
                <c:pt idx="5242">
                  <c:v>418</c:v>
                </c:pt>
                <c:pt idx="5243">
                  <c:v>409</c:v>
                </c:pt>
                <c:pt idx="5244">
                  <c:v>415</c:v>
                </c:pt>
                <c:pt idx="5245">
                  <c:v>422</c:v>
                </c:pt>
                <c:pt idx="5246">
                  <c:v>415</c:v>
                </c:pt>
                <c:pt idx="5247">
                  <c:v>415</c:v>
                </c:pt>
                <c:pt idx="5248">
                  <c:v>409</c:v>
                </c:pt>
                <c:pt idx="5249">
                  <c:v>406</c:v>
                </c:pt>
                <c:pt idx="5250">
                  <c:v>409</c:v>
                </c:pt>
                <c:pt idx="5251">
                  <c:v>422</c:v>
                </c:pt>
                <c:pt idx="5252">
                  <c:v>409</c:v>
                </c:pt>
                <c:pt idx="5253">
                  <c:v>409</c:v>
                </c:pt>
                <c:pt idx="5254">
                  <c:v>400</c:v>
                </c:pt>
                <c:pt idx="5255">
                  <c:v>416</c:v>
                </c:pt>
                <c:pt idx="5256">
                  <c:v>423</c:v>
                </c:pt>
                <c:pt idx="5257">
                  <c:v>414</c:v>
                </c:pt>
                <c:pt idx="5258">
                  <c:v>414</c:v>
                </c:pt>
                <c:pt idx="5259">
                  <c:v>410</c:v>
                </c:pt>
                <c:pt idx="5260">
                  <c:v>423</c:v>
                </c:pt>
                <c:pt idx="5261">
                  <c:v>401</c:v>
                </c:pt>
                <c:pt idx="5262">
                  <c:v>420</c:v>
                </c:pt>
                <c:pt idx="5263">
                  <c:v>410</c:v>
                </c:pt>
                <c:pt idx="5264">
                  <c:v>420</c:v>
                </c:pt>
                <c:pt idx="5265">
                  <c:v>423</c:v>
                </c:pt>
                <c:pt idx="5266">
                  <c:v>423</c:v>
                </c:pt>
                <c:pt idx="5267">
                  <c:v>432</c:v>
                </c:pt>
                <c:pt idx="5268">
                  <c:v>416</c:v>
                </c:pt>
                <c:pt idx="5269">
                  <c:v>427</c:v>
                </c:pt>
                <c:pt idx="5270">
                  <c:v>423</c:v>
                </c:pt>
                <c:pt idx="5271">
                  <c:v>414</c:v>
                </c:pt>
                <c:pt idx="5272">
                  <c:v>423</c:v>
                </c:pt>
                <c:pt idx="5273">
                  <c:v>425</c:v>
                </c:pt>
                <c:pt idx="5274">
                  <c:v>423</c:v>
                </c:pt>
                <c:pt idx="5275">
                  <c:v>427</c:v>
                </c:pt>
                <c:pt idx="5276">
                  <c:v>416</c:v>
                </c:pt>
                <c:pt idx="5277">
                  <c:v>420</c:v>
                </c:pt>
                <c:pt idx="5278">
                  <c:v>410</c:v>
                </c:pt>
                <c:pt idx="5279">
                  <c:v>425</c:v>
                </c:pt>
                <c:pt idx="5280">
                  <c:v>423</c:v>
                </c:pt>
                <c:pt idx="5281">
                  <c:v>410</c:v>
                </c:pt>
                <c:pt idx="5282">
                  <c:v>420</c:v>
                </c:pt>
                <c:pt idx="5283">
                  <c:v>414</c:v>
                </c:pt>
                <c:pt idx="5284">
                  <c:v>416</c:v>
                </c:pt>
                <c:pt idx="5285">
                  <c:v>414</c:v>
                </c:pt>
                <c:pt idx="5286">
                  <c:v>420</c:v>
                </c:pt>
                <c:pt idx="5287">
                  <c:v>416</c:v>
                </c:pt>
                <c:pt idx="5288">
                  <c:v>414</c:v>
                </c:pt>
                <c:pt idx="5289">
                  <c:v>410</c:v>
                </c:pt>
                <c:pt idx="5290">
                  <c:v>400</c:v>
                </c:pt>
                <c:pt idx="5291">
                  <c:v>417</c:v>
                </c:pt>
                <c:pt idx="5292">
                  <c:v>414</c:v>
                </c:pt>
                <c:pt idx="5293">
                  <c:v>410</c:v>
                </c:pt>
                <c:pt idx="5294">
                  <c:v>408</c:v>
                </c:pt>
                <c:pt idx="5295">
                  <c:v>400</c:v>
                </c:pt>
                <c:pt idx="5296">
                  <c:v>416</c:v>
                </c:pt>
                <c:pt idx="5297">
                  <c:v>418</c:v>
                </c:pt>
                <c:pt idx="5298">
                  <c:v>418</c:v>
                </c:pt>
                <c:pt idx="5299">
                  <c:v>422</c:v>
                </c:pt>
                <c:pt idx="5300">
                  <c:v>411</c:v>
                </c:pt>
                <c:pt idx="5301">
                  <c:v>433</c:v>
                </c:pt>
                <c:pt idx="5302">
                  <c:v>433</c:v>
                </c:pt>
                <c:pt idx="5303">
                  <c:v>418</c:v>
                </c:pt>
                <c:pt idx="5304">
                  <c:v>422</c:v>
                </c:pt>
                <c:pt idx="5305">
                  <c:v>422</c:v>
                </c:pt>
                <c:pt idx="5306">
                  <c:v>433</c:v>
                </c:pt>
                <c:pt idx="5307">
                  <c:v>418</c:v>
                </c:pt>
                <c:pt idx="5308">
                  <c:v>425</c:v>
                </c:pt>
                <c:pt idx="5309">
                  <c:v>425</c:v>
                </c:pt>
                <c:pt idx="5310">
                  <c:v>433</c:v>
                </c:pt>
                <c:pt idx="5311">
                  <c:v>436</c:v>
                </c:pt>
                <c:pt idx="5312">
                  <c:v>444</c:v>
                </c:pt>
                <c:pt idx="5313">
                  <c:v>436</c:v>
                </c:pt>
                <c:pt idx="5314">
                  <c:v>436</c:v>
                </c:pt>
                <c:pt idx="5315">
                  <c:v>433</c:v>
                </c:pt>
                <c:pt idx="5316">
                  <c:v>433</c:v>
                </c:pt>
                <c:pt idx="5317">
                  <c:v>433</c:v>
                </c:pt>
                <c:pt idx="5318">
                  <c:v>427</c:v>
                </c:pt>
                <c:pt idx="5319">
                  <c:v>422</c:v>
                </c:pt>
                <c:pt idx="5320">
                  <c:v>427</c:v>
                </c:pt>
                <c:pt idx="5321">
                  <c:v>425</c:v>
                </c:pt>
                <c:pt idx="5322">
                  <c:v>422</c:v>
                </c:pt>
                <c:pt idx="5323">
                  <c:v>459</c:v>
                </c:pt>
                <c:pt idx="5324">
                  <c:v>433</c:v>
                </c:pt>
                <c:pt idx="5325">
                  <c:v>425</c:v>
                </c:pt>
                <c:pt idx="5326">
                  <c:v>439</c:v>
                </c:pt>
                <c:pt idx="5327">
                  <c:v>433</c:v>
                </c:pt>
                <c:pt idx="5328">
                  <c:v>433</c:v>
                </c:pt>
                <c:pt idx="5329">
                  <c:v>416</c:v>
                </c:pt>
                <c:pt idx="5330">
                  <c:v>433</c:v>
                </c:pt>
                <c:pt idx="5331">
                  <c:v>425</c:v>
                </c:pt>
                <c:pt idx="5332">
                  <c:v>427</c:v>
                </c:pt>
                <c:pt idx="5333">
                  <c:v>427</c:v>
                </c:pt>
                <c:pt idx="5334">
                  <c:v>427</c:v>
                </c:pt>
                <c:pt idx="5335">
                  <c:v>436</c:v>
                </c:pt>
                <c:pt idx="5336">
                  <c:v>427</c:v>
                </c:pt>
                <c:pt idx="5337">
                  <c:v>439</c:v>
                </c:pt>
                <c:pt idx="5338">
                  <c:v>425</c:v>
                </c:pt>
                <c:pt idx="5339">
                  <c:v>427</c:v>
                </c:pt>
                <c:pt idx="5340">
                  <c:v>442</c:v>
                </c:pt>
                <c:pt idx="5341">
                  <c:v>425</c:v>
                </c:pt>
                <c:pt idx="5342">
                  <c:v>433</c:v>
                </c:pt>
                <c:pt idx="5343">
                  <c:v>436</c:v>
                </c:pt>
                <c:pt idx="5344">
                  <c:v>439</c:v>
                </c:pt>
                <c:pt idx="5345">
                  <c:v>433</c:v>
                </c:pt>
                <c:pt idx="5346">
                  <c:v>425</c:v>
                </c:pt>
                <c:pt idx="5347">
                  <c:v>436</c:v>
                </c:pt>
                <c:pt idx="5348">
                  <c:v>439</c:v>
                </c:pt>
                <c:pt idx="5349">
                  <c:v>439</c:v>
                </c:pt>
                <c:pt idx="5350">
                  <c:v>444</c:v>
                </c:pt>
                <c:pt idx="5351">
                  <c:v>427</c:v>
                </c:pt>
                <c:pt idx="5352">
                  <c:v>439</c:v>
                </c:pt>
                <c:pt idx="5353">
                  <c:v>442</c:v>
                </c:pt>
                <c:pt idx="5354">
                  <c:v>442</c:v>
                </c:pt>
                <c:pt idx="5355">
                  <c:v>433</c:v>
                </c:pt>
                <c:pt idx="5356">
                  <c:v>427</c:v>
                </c:pt>
                <c:pt idx="5357">
                  <c:v>456</c:v>
                </c:pt>
                <c:pt idx="5358">
                  <c:v>436</c:v>
                </c:pt>
                <c:pt idx="5359">
                  <c:v>433</c:v>
                </c:pt>
                <c:pt idx="5360">
                  <c:v>439</c:v>
                </c:pt>
                <c:pt idx="5361">
                  <c:v>439</c:v>
                </c:pt>
                <c:pt idx="5362">
                  <c:v>433</c:v>
                </c:pt>
                <c:pt idx="5363">
                  <c:v>418</c:v>
                </c:pt>
                <c:pt idx="5364">
                  <c:v>439</c:v>
                </c:pt>
                <c:pt idx="5365">
                  <c:v>439</c:v>
                </c:pt>
                <c:pt idx="5366">
                  <c:v>433</c:v>
                </c:pt>
                <c:pt idx="5367">
                  <c:v>436</c:v>
                </c:pt>
                <c:pt idx="5368">
                  <c:v>422</c:v>
                </c:pt>
                <c:pt idx="5369">
                  <c:v>433</c:v>
                </c:pt>
                <c:pt idx="5370">
                  <c:v>427</c:v>
                </c:pt>
                <c:pt idx="5371">
                  <c:v>418</c:v>
                </c:pt>
                <c:pt idx="5372">
                  <c:v>422</c:v>
                </c:pt>
                <c:pt idx="5373">
                  <c:v>413</c:v>
                </c:pt>
                <c:pt idx="5374">
                  <c:v>427</c:v>
                </c:pt>
                <c:pt idx="5375">
                  <c:v>418</c:v>
                </c:pt>
                <c:pt idx="5376">
                  <c:v>418</c:v>
                </c:pt>
                <c:pt idx="5377">
                  <c:v>425</c:v>
                </c:pt>
                <c:pt idx="5378">
                  <c:v>425</c:v>
                </c:pt>
                <c:pt idx="5379">
                  <c:v>418</c:v>
                </c:pt>
                <c:pt idx="5380">
                  <c:v>411</c:v>
                </c:pt>
                <c:pt idx="5381">
                  <c:v>427</c:v>
                </c:pt>
                <c:pt idx="5382">
                  <c:v>425</c:v>
                </c:pt>
                <c:pt idx="5383">
                  <c:v>433</c:v>
                </c:pt>
                <c:pt idx="5384">
                  <c:v>433</c:v>
                </c:pt>
                <c:pt idx="5385">
                  <c:v>427</c:v>
                </c:pt>
                <c:pt idx="5386">
                  <c:v>427</c:v>
                </c:pt>
                <c:pt idx="5387">
                  <c:v>433</c:v>
                </c:pt>
                <c:pt idx="5388">
                  <c:v>433</c:v>
                </c:pt>
                <c:pt idx="5389">
                  <c:v>436</c:v>
                </c:pt>
                <c:pt idx="5390">
                  <c:v>418</c:v>
                </c:pt>
                <c:pt idx="5391">
                  <c:v>427</c:v>
                </c:pt>
                <c:pt idx="5392">
                  <c:v>427</c:v>
                </c:pt>
                <c:pt idx="5393">
                  <c:v>427</c:v>
                </c:pt>
                <c:pt idx="5394">
                  <c:v>427</c:v>
                </c:pt>
                <c:pt idx="5395">
                  <c:v>422</c:v>
                </c:pt>
                <c:pt idx="5396">
                  <c:v>433</c:v>
                </c:pt>
                <c:pt idx="5397">
                  <c:v>413</c:v>
                </c:pt>
                <c:pt idx="5398">
                  <c:v>436</c:v>
                </c:pt>
                <c:pt idx="5399">
                  <c:v>427</c:v>
                </c:pt>
                <c:pt idx="5400">
                  <c:v>427</c:v>
                </c:pt>
                <c:pt idx="5401">
                  <c:v>436</c:v>
                </c:pt>
                <c:pt idx="5402">
                  <c:v>439</c:v>
                </c:pt>
                <c:pt idx="5403">
                  <c:v>433</c:v>
                </c:pt>
                <c:pt idx="5404">
                  <c:v>427</c:v>
                </c:pt>
                <c:pt idx="5405">
                  <c:v>439</c:v>
                </c:pt>
                <c:pt idx="5406">
                  <c:v>433</c:v>
                </c:pt>
                <c:pt idx="5407">
                  <c:v>427</c:v>
                </c:pt>
                <c:pt idx="5408">
                  <c:v>433</c:v>
                </c:pt>
                <c:pt idx="5409">
                  <c:v>439</c:v>
                </c:pt>
                <c:pt idx="5410">
                  <c:v>433</c:v>
                </c:pt>
                <c:pt idx="5411">
                  <c:v>433</c:v>
                </c:pt>
                <c:pt idx="5412">
                  <c:v>425</c:v>
                </c:pt>
                <c:pt idx="5413">
                  <c:v>442</c:v>
                </c:pt>
                <c:pt idx="5414">
                  <c:v>425</c:v>
                </c:pt>
                <c:pt idx="5415">
                  <c:v>436</c:v>
                </c:pt>
                <c:pt idx="5416">
                  <c:v>433</c:v>
                </c:pt>
                <c:pt idx="5417">
                  <c:v>433</c:v>
                </c:pt>
                <c:pt idx="5418">
                  <c:v>444</c:v>
                </c:pt>
                <c:pt idx="5419">
                  <c:v>427</c:v>
                </c:pt>
                <c:pt idx="5420">
                  <c:v>433</c:v>
                </c:pt>
                <c:pt idx="5421">
                  <c:v>427</c:v>
                </c:pt>
                <c:pt idx="5422">
                  <c:v>436</c:v>
                </c:pt>
                <c:pt idx="5423">
                  <c:v>422</c:v>
                </c:pt>
                <c:pt idx="5424">
                  <c:v>427</c:v>
                </c:pt>
                <c:pt idx="5425">
                  <c:v>436</c:v>
                </c:pt>
                <c:pt idx="5426">
                  <c:v>425</c:v>
                </c:pt>
                <c:pt idx="5427">
                  <c:v>427</c:v>
                </c:pt>
                <c:pt idx="5428">
                  <c:v>422</c:v>
                </c:pt>
                <c:pt idx="5429">
                  <c:v>433</c:v>
                </c:pt>
                <c:pt idx="5430">
                  <c:v>422</c:v>
                </c:pt>
                <c:pt idx="5431">
                  <c:v>413</c:v>
                </c:pt>
                <c:pt idx="5432">
                  <c:v>422</c:v>
                </c:pt>
                <c:pt idx="5433">
                  <c:v>425</c:v>
                </c:pt>
                <c:pt idx="5434">
                  <c:v>425</c:v>
                </c:pt>
                <c:pt idx="5435">
                  <c:v>425</c:v>
                </c:pt>
                <c:pt idx="5436">
                  <c:v>418</c:v>
                </c:pt>
                <c:pt idx="5437">
                  <c:v>425</c:v>
                </c:pt>
                <c:pt idx="5438">
                  <c:v>433</c:v>
                </c:pt>
                <c:pt idx="5439">
                  <c:v>425</c:v>
                </c:pt>
                <c:pt idx="5440">
                  <c:v>416</c:v>
                </c:pt>
                <c:pt idx="5441">
                  <c:v>413</c:v>
                </c:pt>
                <c:pt idx="5442">
                  <c:v>427</c:v>
                </c:pt>
                <c:pt idx="5443">
                  <c:v>413</c:v>
                </c:pt>
                <c:pt idx="5444">
                  <c:v>427</c:v>
                </c:pt>
                <c:pt idx="5445">
                  <c:v>425</c:v>
                </c:pt>
                <c:pt idx="5446">
                  <c:v>433</c:v>
                </c:pt>
                <c:pt idx="5447">
                  <c:v>436</c:v>
                </c:pt>
                <c:pt idx="5448">
                  <c:v>413</c:v>
                </c:pt>
                <c:pt idx="5449">
                  <c:v>422</c:v>
                </c:pt>
                <c:pt idx="5450">
                  <c:v>416</c:v>
                </c:pt>
                <c:pt idx="5451">
                  <c:v>422</c:v>
                </c:pt>
                <c:pt idx="5452">
                  <c:v>413</c:v>
                </c:pt>
                <c:pt idx="5453">
                  <c:v>416</c:v>
                </c:pt>
                <c:pt idx="5454">
                  <c:v>418</c:v>
                </c:pt>
                <c:pt idx="5455">
                  <c:v>408</c:v>
                </c:pt>
                <c:pt idx="5456">
                  <c:v>418</c:v>
                </c:pt>
                <c:pt idx="5457">
                  <c:v>425</c:v>
                </c:pt>
                <c:pt idx="5458">
                  <c:v>416</c:v>
                </c:pt>
                <c:pt idx="5459">
                  <c:v>425</c:v>
                </c:pt>
                <c:pt idx="5460">
                  <c:v>413</c:v>
                </c:pt>
                <c:pt idx="5461">
                  <c:v>418</c:v>
                </c:pt>
                <c:pt idx="5462">
                  <c:v>425</c:v>
                </c:pt>
                <c:pt idx="5463">
                  <c:v>418</c:v>
                </c:pt>
                <c:pt idx="5464">
                  <c:v>416</c:v>
                </c:pt>
                <c:pt idx="5465">
                  <c:v>413</c:v>
                </c:pt>
                <c:pt idx="5466">
                  <c:v>427</c:v>
                </c:pt>
                <c:pt idx="5467">
                  <c:v>411</c:v>
                </c:pt>
                <c:pt idx="5468">
                  <c:v>422</c:v>
                </c:pt>
                <c:pt idx="5469">
                  <c:v>425</c:v>
                </c:pt>
                <c:pt idx="5470">
                  <c:v>433</c:v>
                </c:pt>
                <c:pt idx="5471">
                  <c:v>425</c:v>
                </c:pt>
                <c:pt idx="5472">
                  <c:v>403</c:v>
                </c:pt>
                <c:pt idx="5473">
                  <c:v>427</c:v>
                </c:pt>
                <c:pt idx="5474">
                  <c:v>425</c:v>
                </c:pt>
                <c:pt idx="5475">
                  <c:v>427</c:v>
                </c:pt>
                <c:pt idx="5476">
                  <c:v>425</c:v>
                </c:pt>
                <c:pt idx="5477">
                  <c:v>425</c:v>
                </c:pt>
                <c:pt idx="5478">
                  <c:v>433</c:v>
                </c:pt>
                <c:pt idx="5479">
                  <c:v>427</c:v>
                </c:pt>
                <c:pt idx="5480">
                  <c:v>427</c:v>
                </c:pt>
                <c:pt idx="5481">
                  <c:v>436</c:v>
                </c:pt>
                <c:pt idx="5482">
                  <c:v>416</c:v>
                </c:pt>
                <c:pt idx="5483">
                  <c:v>422</c:v>
                </c:pt>
                <c:pt idx="5484">
                  <c:v>427</c:v>
                </c:pt>
                <c:pt idx="5485">
                  <c:v>422</c:v>
                </c:pt>
                <c:pt idx="5486">
                  <c:v>433</c:v>
                </c:pt>
                <c:pt idx="5487">
                  <c:v>425</c:v>
                </c:pt>
                <c:pt idx="5488">
                  <c:v>433</c:v>
                </c:pt>
                <c:pt idx="5489">
                  <c:v>411</c:v>
                </c:pt>
                <c:pt idx="5490">
                  <c:v>433</c:v>
                </c:pt>
                <c:pt idx="5491">
                  <c:v>612</c:v>
                </c:pt>
                <c:pt idx="5492">
                  <c:v>436</c:v>
                </c:pt>
                <c:pt idx="5493">
                  <c:v>433</c:v>
                </c:pt>
                <c:pt idx="5494">
                  <c:v>422</c:v>
                </c:pt>
                <c:pt idx="5495">
                  <c:v>427</c:v>
                </c:pt>
                <c:pt idx="5496">
                  <c:v>411</c:v>
                </c:pt>
                <c:pt idx="5497">
                  <c:v>433</c:v>
                </c:pt>
                <c:pt idx="5498">
                  <c:v>422</c:v>
                </c:pt>
                <c:pt idx="5499">
                  <c:v>427</c:v>
                </c:pt>
                <c:pt idx="5500">
                  <c:v>422</c:v>
                </c:pt>
                <c:pt idx="5501">
                  <c:v>418</c:v>
                </c:pt>
                <c:pt idx="5502">
                  <c:v>416</c:v>
                </c:pt>
                <c:pt idx="5503">
                  <c:v>436</c:v>
                </c:pt>
                <c:pt idx="5504">
                  <c:v>422</c:v>
                </c:pt>
                <c:pt idx="5505">
                  <c:v>411</c:v>
                </c:pt>
                <c:pt idx="5506">
                  <c:v>416</c:v>
                </c:pt>
                <c:pt idx="5507">
                  <c:v>413</c:v>
                </c:pt>
                <c:pt idx="5508">
                  <c:v>408</c:v>
                </c:pt>
                <c:pt idx="5509">
                  <c:v>411</c:v>
                </c:pt>
                <c:pt idx="5510">
                  <c:v>418</c:v>
                </c:pt>
                <c:pt idx="5511">
                  <c:v>418</c:v>
                </c:pt>
                <c:pt idx="5512">
                  <c:v>418</c:v>
                </c:pt>
                <c:pt idx="5513">
                  <c:v>400</c:v>
                </c:pt>
                <c:pt idx="5514">
                  <c:v>421</c:v>
                </c:pt>
                <c:pt idx="5515">
                  <c:v>418</c:v>
                </c:pt>
                <c:pt idx="5516">
                  <c:v>410</c:v>
                </c:pt>
                <c:pt idx="5517">
                  <c:v>421</c:v>
                </c:pt>
                <c:pt idx="5518">
                  <c:v>415</c:v>
                </c:pt>
                <c:pt idx="5519">
                  <c:v>415</c:v>
                </c:pt>
                <c:pt idx="5520">
                  <c:v>400</c:v>
                </c:pt>
                <c:pt idx="5521">
                  <c:v>427</c:v>
                </c:pt>
                <c:pt idx="5522">
                  <c:v>421</c:v>
                </c:pt>
                <c:pt idx="5523">
                  <c:v>415</c:v>
                </c:pt>
                <c:pt idx="5524">
                  <c:v>421</c:v>
                </c:pt>
                <c:pt idx="5525">
                  <c:v>421</c:v>
                </c:pt>
                <c:pt idx="5526">
                  <c:v>432</c:v>
                </c:pt>
                <c:pt idx="5527">
                  <c:v>415</c:v>
                </c:pt>
                <c:pt idx="5528">
                  <c:v>432</c:v>
                </c:pt>
                <c:pt idx="5529">
                  <c:v>424</c:v>
                </c:pt>
                <c:pt idx="5530">
                  <c:v>415</c:v>
                </c:pt>
                <c:pt idx="5531">
                  <c:v>418</c:v>
                </c:pt>
                <c:pt idx="5532">
                  <c:v>427</c:v>
                </c:pt>
                <c:pt idx="5533">
                  <c:v>418</c:v>
                </c:pt>
                <c:pt idx="5534">
                  <c:v>421</c:v>
                </c:pt>
                <c:pt idx="5535">
                  <c:v>421</c:v>
                </c:pt>
                <c:pt idx="5536">
                  <c:v>418</c:v>
                </c:pt>
                <c:pt idx="5537">
                  <c:v>439</c:v>
                </c:pt>
                <c:pt idx="5538">
                  <c:v>415</c:v>
                </c:pt>
                <c:pt idx="5539">
                  <c:v>415</c:v>
                </c:pt>
                <c:pt idx="5540">
                  <c:v>410</c:v>
                </c:pt>
                <c:pt idx="5541">
                  <c:v>414</c:v>
                </c:pt>
                <c:pt idx="5542">
                  <c:v>400</c:v>
                </c:pt>
                <c:pt idx="5543">
                  <c:v>426</c:v>
                </c:pt>
                <c:pt idx="5544">
                  <c:v>425</c:v>
                </c:pt>
                <c:pt idx="5545">
                  <c:v>417</c:v>
                </c:pt>
                <c:pt idx="5546">
                  <c:v>425</c:v>
                </c:pt>
                <c:pt idx="5547">
                  <c:v>417</c:v>
                </c:pt>
                <c:pt idx="5548">
                  <c:v>417</c:v>
                </c:pt>
                <c:pt idx="5549">
                  <c:v>417</c:v>
                </c:pt>
                <c:pt idx="5550">
                  <c:v>425</c:v>
                </c:pt>
                <c:pt idx="5551">
                  <c:v>425</c:v>
                </c:pt>
                <c:pt idx="5552">
                  <c:v>417</c:v>
                </c:pt>
                <c:pt idx="5553">
                  <c:v>414</c:v>
                </c:pt>
                <c:pt idx="5554">
                  <c:v>432</c:v>
                </c:pt>
                <c:pt idx="5555">
                  <c:v>426</c:v>
                </c:pt>
                <c:pt idx="5556">
                  <c:v>417</c:v>
                </c:pt>
                <c:pt idx="5557">
                  <c:v>417</c:v>
                </c:pt>
                <c:pt idx="5558">
                  <c:v>432</c:v>
                </c:pt>
                <c:pt idx="5559">
                  <c:v>411</c:v>
                </c:pt>
                <c:pt idx="5560">
                  <c:v>426</c:v>
                </c:pt>
                <c:pt idx="5561">
                  <c:v>425</c:v>
                </c:pt>
                <c:pt idx="5562">
                  <c:v>425</c:v>
                </c:pt>
                <c:pt idx="5563">
                  <c:v>426</c:v>
                </c:pt>
                <c:pt idx="5564">
                  <c:v>411</c:v>
                </c:pt>
                <c:pt idx="5565">
                  <c:v>426</c:v>
                </c:pt>
                <c:pt idx="5566">
                  <c:v>417</c:v>
                </c:pt>
                <c:pt idx="5567">
                  <c:v>422</c:v>
                </c:pt>
                <c:pt idx="5568">
                  <c:v>417</c:v>
                </c:pt>
                <c:pt idx="5569">
                  <c:v>425</c:v>
                </c:pt>
                <c:pt idx="5570">
                  <c:v>422</c:v>
                </c:pt>
                <c:pt idx="5571">
                  <c:v>442</c:v>
                </c:pt>
                <c:pt idx="5572">
                  <c:v>426</c:v>
                </c:pt>
                <c:pt idx="5573">
                  <c:v>426</c:v>
                </c:pt>
                <c:pt idx="5574">
                  <c:v>438</c:v>
                </c:pt>
                <c:pt idx="5575">
                  <c:v>432</c:v>
                </c:pt>
                <c:pt idx="5576">
                  <c:v>425</c:v>
                </c:pt>
                <c:pt idx="5577">
                  <c:v>432</c:v>
                </c:pt>
                <c:pt idx="5578">
                  <c:v>442</c:v>
                </c:pt>
                <c:pt idx="5579">
                  <c:v>434</c:v>
                </c:pt>
                <c:pt idx="5580">
                  <c:v>442</c:v>
                </c:pt>
                <c:pt idx="5581">
                  <c:v>434</c:v>
                </c:pt>
                <c:pt idx="5582">
                  <c:v>447</c:v>
                </c:pt>
                <c:pt idx="5583">
                  <c:v>442</c:v>
                </c:pt>
                <c:pt idx="5584">
                  <c:v>438</c:v>
                </c:pt>
                <c:pt idx="5585">
                  <c:v>454</c:v>
                </c:pt>
                <c:pt idx="5586">
                  <c:v>442</c:v>
                </c:pt>
                <c:pt idx="5587">
                  <c:v>444</c:v>
                </c:pt>
                <c:pt idx="5588">
                  <c:v>442</c:v>
                </c:pt>
                <c:pt idx="5589">
                  <c:v>454</c:v>
                </c:pt>
                <c:pt idx="5590">
                  <c:v>444</c:v>
                </c:pt>
                <c:pt idx="5591">
                  <c:v>447</c:v>
                </c:pt>
                <c:pt idx="5592">
                  <c:v>451</c:v>
                </c:pt>
                <c:pt idx="5593">
                  <c:v>451</c:v>
                </c:pt>
                <c:pt idx="5594">
                  <c:v>454</c:v>
                </c:pt>
                <c:pt idx="5595">
                  <c:v>447</c:v>
                </c:pt>
                <c:pt idx="5596">
                  <c:v>459</c:v>
                </c:pt>
                <c:pt idx="5597">
                  <c:v>456</c:v>
                </c:pt>
                <c:pt idx="5598">
                  <c:v>451</c:v>
                </c:pt>
                <c:pt idx="5599">
                  <c:v>459</c:v>
                </c:pt>
                <c:pt idx="5600">
                  <c:v>463</c:v>
                </c:pt>
                <c:pt idx="5601">
                  <c:v>463</c:v>
                </c:pt>
                <c:pt idx="5602">
                  <c:v>466</c:v>
                </c:pt>
                <c:pt idx="5603">
                  <c:v>459</c:v>
                </c:pt>
                <c:pt idx="5604">
                  <c:v>476</c:v>
                </c:pt>
                <c:pt idx="5605">
                  <c:v>459</c:v>
                </c:pt>
                <c:pt idx="5606">
                  <c:v>476</c:v>
                </c:pt>
                <c:pt idx="5607">
                  <c:v>480</c:v>
                </c:pt>
                <c:pt idx="5608">
                  <c:v>480</c:v>
                </c:pt>
                <c:pt idx="5609">
                  <c:v>492</c:v>
                </c:pt>
                <c:pt idx="5610">
                  <c:v>476</c:v>
                </c:pt>
                <c:pt idx="5611">
                  <c:v>485</c:v>
                </c:pt>
                <c:pt idx="5612">
                  <c:v>488</c:v>
                </c:pt>
                <c:pt idx="5613">
                  <c:v>496</c:v>
                </c:pt>
                <c:pt idx="5614">
                  <c:v>480</c:v>
                </c:pt>
                <c:pt idx="5615">
                  <c:v>485</c:v>
                </c:pt>
                <c:pt idx="5616">
                  <c:v>502</c:v>
                </c:pt>
                <c:pt idx="5617">
                  <c:v>485</c:v>
                </c:pt>
                <c:pt idx="5618">
                  <c:v>488</c:v>
                </c:pt>
                <c:pt idx="5619">
                  <c:v>485</c:v>
                </c:pt>
                <c:pt idx="5620">
                  <c:v>502</c:v>
                </c:pt>
                <c:pt idx="5621">
                  <c:v>488</c:v>
                </c:pt>
                <c:pt idx="5622">
                  <c:v>476</c:v>
                </c:pt>
                <c:pt idx="5623">
                  <c:v>480</c:v>
                </c:pt>
                <c:pt idx="5624">
                  <c:v>485</c:v>
                </c:pt>
                <c:pt idx="5625">
                  <c:v>488</c:v>
                </c:pt>
                <c:pt idx="5626">
                  <c:v>492</c:v>
                </c:pt>
                <c:pt idx="5627">
                  <c:v>502</c:v>
                </c:pt>
                <c:pt idx="5628">
                  <c:v>485</c:v>
                </c:pt>
                <c:pt idx="5629">
                  <c:v>492</c:v>
                </c:pt>
                <c:pt idx="5630">
                  <c:v>496</c:v>
                </c:pt>
                <c:pt idx="5631">
                  <c:v>492</c:v>
                </c:pt>
                <c:pt idx="5632">
                  <c:v>488</c:v>
                </c:pt>
                <c:pt idx="5633">
                  <c:v>500</c:v>
                </c:pt>
                <c:pt idx="5634">
                  <c:v>485</c:v>
                </c:pt>
                <c:pt idx="5635">
                  <c:v>492</c:v>
                </c:pt>
                <c:pt idx="5636">
                  <c:v>492</c:v>
                </c:pt>
                <c:pt idx="5637">
                  <c:v>502</c:v>
                </c:pt>
                <c:pt idx="5638">
                  <c:v>488</c:v>
                </c:pt>
                <c:pt idx="5639">
                  <c:v>480</c:v>
                </c:pt>
                <c:pt idx="5640">
                  <c:v>500</c:v>
                </c:pt>
                <c:pt idx="5641">
                  <c:v>485</c:v>
                </c:pt>
                <c:pt idx="5642">
                  <c:v>492</c:v>
                </c:pt>
                <c:pt idx="5643">
                  <c:v>480</c:v>
                </c:pt>
                <c:pt idx="5644">
                  <c:v>488</c:v>
                </c:pt>
                <c:pt idx="5645">
                  <c:v>488</c:v>
                </c:pt>
                <c:pt idx="5646">
                  <c:v>480</c:v>
                </c:pt>
                <c:pt idx="5647">
                  <c:v>496</c:v>
                </c:pt>
                <c:pt idx="5648">
                  <c:v>502</c:v>
                </c:pt>
                <c:pt idx="5649">
                  <c:v>496</c:v>
                </c:pt>
                <c:pt idx="5650">
                  <c:v>517</c:v>
                </c:pt>
                <c:pt idx="5651">
                  <c:v>527</c:v>
                </c:pt>
                <c:pt idx="5652">
                  <c:v>536</c:v>
                </c:pt>
                <c:pt idx="5653">
                  <c:v>565</c:v>
                </c:pt>
                <c:pt idx="5654">
                  <c:v>560</c:v>
                </c:pt>
                <c:pt idx="5655">
                  <c:v>572</c:v>
                </c:pt>
                <c:pt idx="5656">
                  <c:v>560</c:v>
                </c:pt>
                <c:pt idx="5657">
                  <c:v>567</c:v>
                </c:pt>
                <c:pt idx="5658">
                  <c:v>548</c:v>
                </c:pt>
                <c:pt idx="5659">
                  <c:v>552</c:v>
                </c:pt>
                <c:pt idx="5660">
                  <c:v>545</c:v>
                </c:pt>
                <c:pt idx="5661">
                  <c:v>540</c:v>
                </c:pt>
                <c:pt idx="5662">
                  <c:v>536</c:v>
                </c:pt>
                <c:pt idx="5663">
                  <c:v>517</c:v>
                </c:pt>
                <c:pt idx="5664">
                  <c:v>536</c:v>
                </c:pt>
                <c:pt idx="5665">
                  <c:v>517</c:v>
                </c:pt>
                <c:pt idx="5666">
                  <c:v>517</c:v>
                </c:pt>
                <c:pt idx="5667">
                  <c:v>518</c:v>
                </c:pt>
                <c:pt idx="5668">
                  <c:v>517</c:v>
                </c:pt>
                <c:pt idx="5669">
                  <c:v>502</c:v>
                </c:pt>
                <c:pt idx="5670">
                  <c:v>488</c:v>
                </c:pt>
                <c:pt idx="5671">
                  <c:v>508</c:v>
                </c:pt>
                <c:pt idx="5672">
                  <c:v>517</c:v>
                </c:pt>
                <c:pt idx="5673">
                  <c:v>500</c:v>
                </c:pt>
                <c:pt idx="5674">
                  <c:v>500</c:v>
                </c:pt>
                <c:pt idx="5675">
                  <c:v>496</c:v>
                </c:pt>
                <c:pt idx="5676">
                  <c:v>496</c:v>
                </c:pt>
                <c:pt idx="5677">
                  <c:v>502</c:v>
                </c:pt>
                <c:pt idx="5678">
                  <c:v>492</c:v>
                </c:pt>
                <c:pt idx="5679">
                  <c:v>496</c:v>
                </c:pt>
                <c:pt idx="5680">
                  <c:v>473</c:v>
                </c:pt>
                <c:pt idx="5681">
                  <c:v>492</c:v>
                </c:pt>
                <c:pt idx="5682">
                  <c:v>488</c:v>
                </c:pt>
                <c:pt idx="5683">
                  <c:v>517</c:v>
                </c:pt>
                <c:pt idx="5684">
                  <c:v>492</c:v>
                </c:pt>
                <c:pt idx="5685">
                  <c:v>476</c:v>
                </c:pt>
                <c:pt idx="5686">
                  <c:v>492</c:v>
                </c:pt>
                <c:pt idx="5687">
                  <c:v>466</c:v>
                </c:pt>
                <c:pt idx="5688">
                  <c:v>488</c:v>
                </c:pt>
                <c:pt idx="5689">
                  <c:v>488</c:v>
                </c:pt>
                <c:pt idx="5690">
                  <c:v>492</c:v>
                </c:pt>
                <c:pt idx="5691">
                  <c:v>488</c:v>
                </c:pt>
                <c:pt idx="5692">
                  <c:v>496</c:v>
                </c:pt>
                <c:pt idx="5693">
                  <c:v>492</c:v>
                </c:pt>
                <c:pt idx="5694">
                  <c:v>492</c:v>
                </c:pt>
                <c:pt idx="5695">
                  <c:v>492</c:v>
                </c:pt>
                <c:pt idx="5696">
                  <c:v>488</c:v>
                </c:pt>
                <c:pt idx="5697">
                  <c:v>488</c:v>
                </c:pt>
                <c:pt idx="5698">
                  <c:v>496</c:v>
                </c:pt>
                <c:pt idx="5699">
                  <c:v>502</c:v>
                </c:pt>
                <c:pt idx="5700">
                  <c:v>496</c:v>
                </c:pt>
                <c:pt idx="5701">
                  <c:v>500</c:v>
                </c:pt>
                <c:pt idx="5702">
                  <c:v>492</c:v>
                </c:pt>
                <c:pt idx="5703">
                  <c:v>508</c:v>
                </c:pt>
                <c:pt idx="5704">
                  <c:v>480</c:v>
                </c:pt>
                <c:pt idx="5705">
                  <c:v>502</c:v>
                </c:pt>
                <c:pt idx="5706">
                  <c:v>508</c:v>
                </c:pt>
                <c:pt idx="5707">
                  <c:v>492</c:v>
                </c:pt>
                <c:pt idx="5708">
                  <c:v>502</c:v>
                </c:pt>
                <c:pt idx="5709">
                  <c:v>496</c:v>
                </c:pt>
                <c:pt idx="5710">
                  <c:v>502</c:v>
                </c:pt>
                <c:pt idx="5711">
                  <c:v>500</c:v>
                </c:pt>
                <c:pt idx="5712">
                  <c:v>517</c:v>
                </c:pt>
                <c:pt idx="5713">
                  <c:v>502</c:v>
                </c:pt>
                <c:pt idx="5714">
                  <c:v>508</c:v>
                </c:pt>
                <c:pt idx="5715">
                  <c:v>500</c:v>
                </c:pt>
                <c:pt idx="5716">
                  <c:v>496</c:v>
                </c:pt>
                <c:pt idx="5717">
                  <c:v>523</c:v>
                </c:pt>
                <c:pt idx="5718">
                  <c:v>496</c:v>
                </c:pt>
                <c:pt idx="5719">
                  <c:v>502</c:v>
                </c:pt>
                <c:pt idx="5720">
                  <c:v>500</c:v>
                </c:pt>
                <c:pt idx="5721">
                  <c:v>496</c:v>
                </c:pt>
                <c:pt idx="5722">
                  <c:v>500</c:v>
                </c:pt>
                <c:pt idx="5723">
                  <c:v>502</c:v>
                </c:pt>
                <c:pt idx="5724">
                  <c:v>496</c:v>
                </c:pt>
                <c:pt idx="5725">
                  <c:v>496</c:v>
                </c:pt>
                <c:pt idx="5726">
                  <c:v>488</c:v>
                </c:pt>
                <c:pt idx="5727">
                  <c:v>500</c:v>
                </c:pt>
                <c:pt idx="5728">
                  <c:v>476</c:v>
                </c:pt>
                <c:pt idx="5729">
                  <c:v>500</c:v>
                </c:pt>
                <c:pt idx="5730">
                  <c:v>502</c:v>
                </c:pt>
                <c:pt idx="5731">
                  <c:v>485</c:v>
                </c:pt>
                <c:pt idx="5732">
                  <c:v>496</c:v>
                </c:pt>
                <c:pt idx="5733">
                  <c:v>485</c:v>
                </c:pt>
                <c:pt idx="5734">
                  <c:v>500</c:v>
                </c:pt>
                <c:pt idx="5735">
                  <c:v>492</c:v>
                </c:pt>
                <c:pt idx="5736">
                  <c:v>496</c:v>
                </c:pt>
                <c:pt idx="5737">
                  <c:v>480</c:v>
                </c:pt>
                <c:pt idx="5738">
                  <c:v>476</c:v>
                </c:pt>
                <c:pt idx="5739">
                  <c:v>488</c:v>
                </c:pt>
                <c:pt idx="5740">
                  <c:v>500</c:v>
                </c:pt>
                <c:pt idx="5741">
                  <c:v>485</c:v>
                </c:pt>
                <c:pt idx="5742">
                  <c:v>476</c:v>
                </c:pt>
                <c:pt idx="5743">
                  <c:v>476</c:v>
                </c:pt>
                <c:pt idx="5744">
                  <c:v>480</c:v>
                </c:pt>
                <c:pt idx="5745">
                  <c:v>459</c:v>
                </c:pt>
                <c:pt idx="5746">
                  <c:v>476</c:v>
                </c:pt>
                <c:pt idx="5747">
                  <c:v>488</c:v>
                </c:pt>
                <c:pt idx="5748">
                  <c:v>476</c:v>
                </c:pt>
                <c:pt idx="5749">
                  <c:v>485</c:v>
                </c:pt>
                <c:pt idx="5750">
                  <c:v>466</c:v>
                </c:pt>
                <c:pt idx="5751">
                  <c:v>492</c:v>
                </c:pt>
                <c:pt idx="5752">
                  <c:v>488</c:v>
                </c:pt>
                <c:pt idx="5753">
                  <c:v>476</c:v>
                </c:pt>
                <c:pt idx="5754">
                  <c:v>488</c:v>
                </c:pt>
                <c:pt idx="5755">
                  <c:v>476</c:v>
                </c:pt>
                <c:pt idx="5756">
                  <c:v>480</c:v>
                </c:pt>
                <c:pt idx="5757">
                  <c:v>476</c:v>
                </c:pt>
                <c:pt idx="5758">
                  <c:v>485</c:v>
                </c:pt>
                <c:pt idx="5759">
                  <c:v>480</c:v>
                </c:pt>
                <c:pt idx="5760">
                  <c:v>485</c:v>
                </c:pt>
                <c:pt idx="5761">
                  <c:v>488</c:v>
                </c:pt>
                <c:pt idx="5762">
                  <c:v>466</c:v>
                </c:pt>
                <c:pt idx="5763">
                  <c:v>488</c:v>
                </c:pt>
                <c:pt idx="5764">
                  <c:v>488</c:v>
                </c:pt>
                <c:pt idx="5765">
                  <c:v>492</c:v>
                </c:pt>
                <c:pt idx="5766">
                  <c:v>485</c:v>
                </c:pt>
                <c:pt idx="5767">
                  <c:v>480</c:v>
                </c:pt>
                <c:pt idx="5768">
                  <c:v>492</c:v>
                </c:pt>
                <c:pt idx="5769">
                  <c:v>492</c:v>
                </c:pt>
                <c:pt idx="5770">
                  <c:v>485</c:v>
                </c:pt>
                <c:pt idx="5771">
                  <c:v>492</c:v>
                </c:pt>
                <c:pt idx="5772">
                  <c:v>466</c:v>
                </c:pt>
                <c:pt idx="5773">
                  <c:v>488</c:v>
                </c:pt>
                <c:pt idx="5774">
                  <c:v>488</c:v>
                </c:pt>
                <c:pt idx="5775">
                  <c:v>485</c:v>
                </c:pt>
                <c:pt idx="5776">
                  <c:v>492</c:v>
                </c:pt>
                <c:pt idx="5777">
                  <c:v>485</c:v>
                </c:pt>
                <c:pt idx="5778">
                  <c:v>500</c:v>
                </c:pt>
                <c:pt idx="5779">
                  <c:v>485</c:v>
                </c:pt>
                <c:pt idx="5780">
                  <c:v>500</c:v>
                </c:pt>
                <c:pt idx="5781">
                  <c:v>492</c:v>
                </c:pt>
                <c:pt idx="5782">
                  <c:v>492</c:v>
                </c:pt>
                <c:pt idx="5783">
                  <c:v>492</c:v>
                </c:pt>
                <c:pt idx="5784">
                  <c:v>488</c:v>
                </c:pt>
                <c:pt idx="5785">
                  <c:v>508</c:v>
                </c:pt>
                <c:pt idx="5786">
                  <c:v>500</c:v>
                </c:pt>
                <c:pt idx="5787">
                  <c:v>500</c:v>
                </c:pt>
                <c:pt idx="5788">
                  <c:v>500</c:v>
                </c:pt>
                <c:pt idx="5789">
                  <c:v>500</c:v>
                </c:pt>
                <c:pt idx="5790">
                  <c:v>500</c:v>
                </c:pt>
                <c:pt idx="5791">
                  <c:v>502</c:v>
                </c:pt>
                <c:pt idx="5792">
                  <c:v>517</c:v>
                </c:pt>
                <c:pt idx="5793">
                  <c:v>517</c:v>
                </c:pt>
                <c:pt idx="5794">
                  <c:v>517</c:v>
                </c:pt>
                <c:pt idx="5795">
                  <c:v>523</c:v>
                </c:pt>
                <c:pt idx="5796">
                  <c:v>530</c:v>
                </c:pt>
                <c:pt idx="5797">
                  <c:v>523</c:v>
                </c:pt>
                <c:pt idx="5798">
                  <c:v>523</c:v>
                </c:pt>
                <c:pt idx="5799">
                  <c:v>508</c:v>
                </c:pt>
                <c:pt idx="5800">
                  <c:v>517</c:v>
                </c:pt>
                <c:pt idx="5801">
                  <c:v>508</c:v>
                </c:pt>
                <c:pt idx="5802">
                  <c:v>518</c:v>
                </c:pt>
                <c:pt idx="5803">
                  <c:v>488</c:v>
                </c:pt>
                <c:pt idx="5804">
                  <c:v>517</c:v>
                </c:pt>
                <c:pt idx="5805">
                  <c:v>508</c:v>
                </c:pt>
                <c:pt idx="5806">
                  <c:v>502</c:v>
                </c:pt>
                <c:pt idx="5807">
                  <c:v>500</c:v>
                </c:pt>
                <c:pt idx="5808">
                  <c:v>496</c:v>
                </c:pt>
                <c:pt idx="5809">
                  <c:v>492</c:v>
                </c:pt>
                <c:pt idx="5810">
                  <c:v>488</c:v>
                </c:pt>
                <c:pt idx="5811">
                  <c:v>496</c:v>
                </c:pt>
                <c:pt idx="5812">
                  <c:v>488</c:v>
                </c:pt>
                <c:pt idx="5813">
                  <c:v>480</c:v>
                </c:pt>
                <c:pt idx="5814">
                  <c:v>480</c:v>
                </c:pt>
                <c:pt idx="5815">
                  <c:v>492</c:v>
                </c:pt>
                <c:pt idx="5816">
                  <c:v>485</c:v>
                </c:pt>
                <c:pt idx="5817">
                  <c:v>485</c:v>
                </c:pt>
                <c:pt idx="5818">
                  <c:v>476</c:v>
                </c:pt>
                <c:pt idx="5819">
                  <c:v>480</c:v>
                </c:pt>
                <c:pt idx="5820">
                  <c:v>463</c:v>
                </c:pt>
                <c:pt idx="5821">
                  <c:v>476</c:v>
                </c:pt>
                <c:pt idx="5822">
                  <c:v>488</c:v>
                </c:pt>
                <c:pt idx="5823">
                  <c:v>473</c:v>
                </c:pt>
                <c:pt idx="5824">
                  <c:v>476</c:v>
                </c:pt>
                <c:pt idx="5825">
                  <c:v>463</c:v>
                </c:pt>
                <c:pt idx="5826">
                  <c:v>485</c:v>
                </c:pt>
                <c:pt idx="5827">
                  <c:v>473</c:v>
                </c:pt>
                <c:pt idx="5828">
                  <c:v>476</c:v>
                </c:pt>
                <c:pt idx="5829">
                  <c:v>466</c:v>
                </c:pt>
                <c:pt idx="5830">
                  <c:v>466</c:v>
                </c:pt>
                <c:pt idx="5831">
                  <c:v>480</c:v>
                </c:pt>
                <c:pt idx="5832">
                  <c:v>473</c:v>
                </c:pt>
                <c:pt idx="5833">
                  <c:v>480</c:v>
                </c:pt>
                <c:pt idx="5834">
                  <c:v>473</c:v>
                </c:pt>
                <c:pt idx="5835">
                  <c:v>476</c:v>
                </c:pt>
                <c:pt idx="5836">
                  <c:v>473</c:v>
                </c:pt>
                <c:pt idx="5837">
                  <c:v>480</c:v>
                </c:pt>
                <c:pt idx="5838">
                  <c:v>473</c:v>
                </c:pt>
                <c:pt idx="5839">
                  <c:v>473</c:v>
                </c:pt>
                <c:pt idx="5840">
                  <c:v>463</c:v>
                </c:pt>
                <c:pt idx="5841">
                  <c:v>500</c:v>
                </c:pt>
                <c:pt idx="5842">
                  <c:v>480</c:v>
                </c:pt>
                <c:pt idx="5843">
                  <c:v>480</c:v>
                </c:pt>
                <c:pt idx="5844">
                  <c:v>480</c:v>
                </c:pt>
                <c:pt idx="5845">
                  <c:v>473</c:v>
                </c:pt>
                <c:pt idx="5846">
                  <c:v>480</c:v>
                </c:pt>
                <c:pt idx="5847">
                  <c:v>473</c:v>
                </c:pt>
                <c:pt idx="5848">
                  <c:v>476</c:v>
                </c:pt>
                <c:pt idx="5849">
                  <c:v>473</c:v>
                </c:pt>
                <c:pt idx="5850">
                  <c:v>485</c:v>
                </c:pt>
                <c:pt idx="5851">
                  <c:v>480</c:v>
                </c:pt>
                <c:pt idx="5852">
                  <c:v>473</c:v>
                </c:pt>
                <c:pt idx="5853">
                  <c:v>492</c:v>
                </c:pt>
                <c:pt idx="5854">
                  <c:v>488</c:v>
                </c:pt>
                <c:pt idx="5855">
                  <c:v>492</c:v>
                </c:pt>
                <c:pt idx="5856">
                  <c:v>492</c:v>
                </c:pt>
                <c:pt idx="5857">
                  <c:v>492</c:v>
                </c:pt>
                <c:pt idx="5858">
                  <c:v>488</c:v>
                </c:pt>
                <c:pt idx="5859">
                  <c:v>502</c:v>
                </c:pt>
                <c:pt idx="5860">
                  <c:v>496</c:v>
                </c:pt>
                <c:pt idx="5861">
                  <c:v>517</c:v>
                </c:pt>
                <c:pt idx="5862">
                  <c:v>496</c:v>
                </c:pt>
                <c:pt idx="5863">
                  <c:v>517</c:v>
                </c:pt>
                <c:pt idx="5864">
                  <c:v>502</c:v>
                </c:pt>
                <c:pt idx="5865">
                  <c:v>502</c:v>
                </c:pt>
                <c:pt idx="5866">
                  <c:v>508</c:v>
                </c:pt>
                <c:pt idx="5867">
                  <c:v>500</c:v>
                </c:pt>
                <c:pt idx="5868">
                  <c:v>502</c:v>
                </c:pt>
                <c:pt idx="5869">
                  <c:v>496</c:v>
                </c:pt>
                <c:pt idx="5870">
                  <c:v>517</c:v>
                </c:pt>
                <c:pt idx="5871">
                  <c:v>500</c:v>
                </c:pt>
                <c:pt idx="5872">
                  <c:v>502</c:v>
                </c:pt>
                <c:pt idx="5873">
                  <c:v>500</c:v>
                </c:pt>
                <c:pt idx="5874">
                  <c:v>488</c:v>
                </c:pt>
                <c:pt idx="5875">
                  <c:v>518</c:v>
                </c:pt>
                <c:pt idx="5876">
                  <c:v>502</c:v>
                </c:pt>
                <c:pt idx="5877">
                  <c:v>517</c:v>
                </c:pt>
                <c:pt idx="5878">
                  <c:v>517</c:v>
                </c:pt>
                <c:pt idx="5879">
                  <c:v>508</c:v>
                </c:pt>
                <c:pt idx="5880">
                  <c:v>508</c:v>
                </c:pt>
                <c:pt idx="5881">
                  <c:v>496</c:v>
                </c:pt>
                <c:pt idx="5882">
                  <c:v>496</c:v>
                </c:pt>
                <c:pt idx="5883">
                  <c:v>517</c:v>
                </c:pt>
                <c:pt idx="5884">
                  <c:v>500</c:v>
                </c:pt>
                <c:pt idx="5885">
                  <c:v>502</c:v>
                </c:pt>
                <c:pt idx="5886">
                  <c:v>488</c:v>
                </c:pt>
                <c:pt idx="5887">
                  <c:v>508</c:v>
                </c:pt>
                <c:pt idx="5888">
                  <c:v>517</c:v>
                </c:pt>
                <c:pt idx="5889">
                  <c:v>508</c:v>
                </c:pt>
                <c:pt idx="5890">
                  <c:v>502</c:v>
                </c:pt>
                <c:pt idx="5891">
                  <c:v>500</c:v>
                </c:pt>
                <c:pt idx="5892">
                  <c:v>502</c:v>
                </c:pt>
                <c:pt idx="5893">
                  <c:v>492</c:v>
                </c:pt>
                <c:pt idx="5894">
                  <c:v>500</c:v>
                </c:pt>
                <c:pt idx="5895">
                  <c:v>496</c:v>
                </c:pt>
                <c:pt idx="5896">
                  <c:v>496</c:v>
                </c:pt>
                <c:pt idx="5897">
                  <c:v>485</c:v>
                </c:pt>
                <c:pt idx="5898">
                  <c:v>500</c:v>
                </c:pt>
                <c:pt idx="5899">
                  <c:v>500</c:v>
                </c:pt>
                <c:pt idx="5900">
                  <c:v>488</c:v>
                </c:pt>
                <c:pt idx="5901">
                  <c:v>488</c:v>
                </c:pt>
                <c:pt idx="5902">
                  <c:v>500</c:v>
                </c:pt>
                <c:pt idx="5903">
                  <c:v>488</c:v>
                </c:pt>
                <c:pt idx="5904">
                  <c:v>480</c:v>
                </c:pt>
                <c:pt idx="5905">
                  <c:v>488</c:v>
                </c:pt>
                <c:pt idx="5906">
                  <c:v>488</c:v>
                </c:pt>
                <c:pt idx="5907">
                  <c:v>492</c:v>
                </c:pt>
                <c:pt idx="5908">
                  <c:v>466</c:v>
                </c:pt>
                <c:pt idx="5909">
                  <c:v>502</c:v>
                </c:pt>
                <c:pt idx="5910">
                  <c:v>480</c:v>
                </c:pt>
                <c:pt idx="5911">
                  <c:v>466</c:v>
                </c:pt>
                <c:pt idx="5912">
                  <c:v>473</c:v>
                </c:pt>
                <c:pt idx="5913">
                  <c:v>466</c:v>
                </c:pt>
                <c:pt idx="5914">
                  <c:v>485</c:v>
                </c:pt>
                <c:pt idx="5915">
                  <c:v>466</c:v>
                </c:pt>
                <c:pt idx="5916">
                  <c:v>466</c:v>
                </c:pt>
                <c:pt idx="5917">
                  <c:v>473</c:v>
                </c:pt>
                <c:pt idx="5918">
                  <c:v>473</c:v>
                </c:pt>
                <c:pt idx="5919">
                  <c:v>463</c:v>
                </c:pt>
                <c:pt idx="5920">
                  <c:v>454</c:v>
                </c:pt>
                <c:pt idx="5921">
                  <c:v>473</c:v>
                </c:pt>
                <c:pt idx="5922">
                  <c:v>473</c:v>
                </c:pt>
                <c:pt idx="5923">
                  <c:v>473</c:v>
                </c:pt>
                <c:pt idx="5924">
                  <c:v>459</c:v>
                </c:pt>
                <c:pt idx="5925">
                  <c:v>459</c:v>
                </c:pt>
                <c:pt idx="5926">
                  <c:v>463</c:v>
                </c:pt>
                <c:pt idx="5927">
                  <c:v>463</c:v>
                </c:pt>
                <c:pt idx="5928">
                  <c:v>466</c:v>
                </c:pt>
                <c:pt idx="5929">
                  <c:v>463</c:v>
                </c:pt>
                <c:pt idx="5930">
                  <c:v>466</c:v>
                </c:pt>
                <c:pt idx="5931">
                  <c:v>459</c:v>
                </c:pt>
                <c:pt idx="5932">
                  <c:v>454</c:v>
                </c:pt>
                <c:pt idx="5933">
                  <c:v>466</c:v>
                </c:pt>
                <c:pt idx="5934">
                  <c:v>459</c:v>
                </c:pt>
                <c:pt idx="5935">
                  <c:v>454</c:v>
                </c:pt>
                <c:pt idx="5936">
                  <c:v>459</c:v>
                </c:pt>
                <c:pt idx="5937">
                  <c:v>451</c:v>
                </c:pt>
                <c:pt idx="5938">
                  <c:v>454</c:v>
                </c:pt>
                <c:pt idx="5939">
                  <c:v>451</c:v>
                </c:pt>
                <c:pt idx="5940">
                  <c:v>454</c:v>
                </c:pt>
                <c:pt idx="5941">
                  <c:v>456</c:v>
                </c:pt>
                <c:pt idx="5942">
                  <c:v>447</c:v>
                </c:pt>
                <c:pt idx="5943">
                  <c:v>451</c:v>
                </c:pt>
                <c:pt idx="5944">
                  <c:v>454</c:v>
                </c:pt>
                <c:pt idx="5945">
                  <c:v>456</c:v>
                </c:pt>
                <c:pt idx="5946">
                  <c:v>456</c:v>
                </c:pt>
                <c:pt idx="5947">
                  <c:v>456</c:v>
                </c:pt>
                <c:pt idx="5948">
                  <c:v>456</c:v>
                </c:pt>
                <c:pt idx="5949">
                  <c:v>447</c:v>
                </c:pt>
                <c:pt idx="5950">
                  <c:v>454</c:v>
                </c:pt>
                <c:pt idx="5951">
                  <c:v>459</c:v>
                </c:pt>
                <c:pt idx="5952">
                  <c:v>454</c:v>
                </c:pt>
                <c:pt idx="5953">
                  <c:v>456</c:v>
                </c:pt>
                <c:pt idx="5954">
                  <c:v>444</c:v>
                </c:pt>
                <c:pt idx="5955">
                  <c:v>456</c:v>
                </c:pt>
                <c:pt idx="5956">
                  <c:v>451</c:v>
                </c:pt>
                <c:pt idx="5957">
                  <c:v>459</c:v>
                </c:pt>
                <c:pt idx="5958">
                  <c:v>459</c:v>
                </c:pt>
                <c:pt idx="5959">
                  <c:v>454</c:v>
                </c:pt>
                <c:pt idx="5960">
                  <c:v>463</c:v>
                </c:pt>
                <c:pt idx="5961">
                  <c:v>454</c:v>
                </c:pt>
                <c:pt idx="5962">
                  <c:v>459</c:v>
                </c:pt>
                <c:pt idx="5963">
                  <c:v>459</c:v>
                </c:pt>
                <c:pt idx="5964">
                  <c:v>459</c:v>
                </c:pt>
                <c:pt idx="5965">
                  <c:v>451</c:v>
                </c:pt>
                <c:pt idx="5966">
                  <c:v>466</c:v>
                </c:pt>
                <c:pt idx="5967">
                  <c:v>466</c:v>
                </c:pt>
                <c:pt idx="5968">
                  <c:v>459</c:v>
                </c:pt>
                <c:pt idx="5969">
                  <c:v>454</c:v>
                </c:pt>
                <c:pt idx="5970">
                  <c:v>456</c:v>
                </c:pt>
                <c:pt idx="5971">
                  <c:v>459</c:v>
                </c:pt>
                <c:pt idx="5972">
                  <c:v>447</c:v>
                </c:pt>
                <c:pt idx="5973">
                  <c:v>444</c:v>
                </c:pt>
                <c:pt idx="5974">
                  <c:v>463</c:v>
                </c:pt>
                <c:pt idx="5975">
                  <c:v>454</c:v>
                </c:pt>
                <c:pt idx="5976">
                  <c:v>451</c:v>
                </c:pt>
                <c:pt idx="5977">
                  <c:v>473</c:v>
                </c:pt>
                <c:pt idx="5978">
                  <c:v>454</c:v>
                </c:pt>
                <c:pt idx="5979">
                  <c:v>444</c:v>
                </c:pt>
                <c:pt idx="5980">
                  <c:v>454</c:v>
                </c:pt>
                <c:pt idx="5981">
                  <c:v>447</c:v>
                </c:pt>
                <c:pt idx="5982">
                  <c:v>451</c:v>
                </c:pt>
                <c:pt idx="5983">
                  <c:v>444</c:v>
                </c:pt>
                <c:pt idx="5984">
                  <c:v>454</c:v>
                </c:pt>
                <c:pt idx="5985">
                  <c:v>442</c:v>
                </c:pt>
                <c:pt idx="5986">
                  <c:v>451</c:v>
                </c:pt>
                <c:pt idx="5987">
                  <c:v>447</c:v>
                </c:pt>
                <c:pt idx="5988">
                  <c:v>444</c:v>
                </c:pt>
                <c:pt idx="5989">
                  <c:v>451</c:v>
                </c:pt>
                <c:pt idx="5990">
                  <c:v>434</c:v>
                </c:pt>
                <c:pt idx="5991">
                  <c:v>451</c:v>
                </c:pt>
                <c:pt idx="5992">
                  <c:v>442</c:v>
                </c:pt>
                <c:pt idx="5993">
                  <c:v>451</c:v>
                </c:pt>
                <c:pt idx="5994">
                  <c:v>447</c:v>
                </c:pt>
                <c:pt idx="5995">
                  <c:v>444</c:v>
                </c:pt>
                <c:pt idx="5996">
                  <c:v>438</c:v>
                </c:pt>
                <c:pt idx="5997">
                  <c:v>432</c:v>
                </c:pt>
                <c:pt idx="5998">
                  <c:v>447</c:v>
                </c:pt>
                <c:pt idx="5999">
                  <c:v>438</c:v>
                </c:pt>
                <c:pt idx="6000">
                  <c:v>444</c:v>
                </c:pt>
                <c:pt idx="6001">
                  <c:v>442</c:v>
                </c:pt>
                <c:pt idx="6002">
                  <c:v>432</c:v>
                </c:pt>
                <c:pt idx="6003">
                  <c:v>432</c:v>
                </c:pt>
                <c:pt idx="6004">
                  <c:v>438</c:v>
                </c:pt>
                <c:pt idx="6005">
                  <c:v>438</c:v>
                </c:pt>
                <c:pt idx="6006">
                  <c:v>442</c:v>
                </c:pt>
                <c:pt idx="6007">
                  <c:v>414</c:v>
                </c:pt>
                <c:pt idx="6008">
                  <c:v>438</c:v>
                </c:pt>
                <c:pt idx="6009">
                  <c:v>426</c:v>
                </c:pt>
                <c:pt idx="6010">
                  <c:v>434</c:v>
                </c:pt>
                <c:pt idx="6011">
                  <c:v>447</c:v>
                </c:pt>
                <c:pt idx="6012">
                  <c:v>432</c:v>
                </c:pt>
                <c:pt idx="6013">
                  <c:v>438</c:v>
                </c:pt>
                <c:pt idx="6014">
                  <c:v>432</c:v>
                </c:pt>
                <c:pt idx="6015">
                  <c:v>438</c:v>
                </c:pt>
                <c:pt idx="6016">
                  <c:v>426</c:v>
                </c:pt>
                <c:pt idx="6017">
                  <c:v>426</c:v>
                </c:pt>
                <c:pt idx="6018">
                  <c:v>438</c:v>
                </c:pt>
                <c:pt idx="6019">
                  <c:v>434</c:v>
                </c:pt>
                <c:pt idx="6020">
                  <c:v>417</c:v>
                </c:pt>
                <c:pt idx="6021">
                  <c:v>438</c:v>
                </c:pt>
                <c:pt idx="6022">
                  <c:v>425</c:v>
                </c:pt>
                <c:pt idx="6023">
                  <c:v>426</c:v>
                </c:pt>
                <c:pt idx="6024">
                  <c:v>417</c:v>
                </c:pt>
                <c:pt idx="6025">
                  <c:v>432</c:v>
                </c:pt>
                <c:pt idx="6026">
                  <c:v>438</c:v>
                </c:pt>
                <c:pt idx="6027">
                  <c:v>425</c:v>
                </c:pt>
                <c:pt idx="6028">
                  <c:v>434</c:v>
                </c:pt>
                <c:pt idx="6029">
                  <c:v>426</c:v>
                </c:pt>
                <c:pt idx="6030">
                  <c:v>438</c:v>
                </c:pt>
                <c:pt idx="6031">
                  <c:v>432</c:v>
                </c:pt>
                <c:pt idx="6032">
                  <c:v>438</c:v>
                </c:pt>
                <c:pt idx="6033">
                  <c:v>432</c:v>
                </c:pt>
                <c:pt idx="6034">
                  <c:v>432</c:v>
                </c:pt>
                <c:pt idx="6035">
                  <c:v>434</c:v>
                </c:pt>
                <c:pt idx="6036">
                  <c:v>417</c:v>
                </c:pt>
                <c:pt idx="6037">
                  <c:v>438</c:v>
                </c:pt>
                <c:pt idx="6038">
                  <c:v>434</c:v>
                </c:pt>
                <c:pt idx="6039">
                  <c:v>426</c:v>
                </c:pt>
                <c:pt idx="6040">
                  <c:v>426</c:v>
                </c:pt>
                <c:pt idx="6041">
                  <c:v>425</c:v>
                </c:pt>
                <c:pt idx="6042">
                  <c:v>426</c:v>
                </c:pt>
                <c:pt idx="6043">
                  <c:v>425</c:v>
                </c:pt>
                <c:pt idx="6044">
                  <c:v>417</c:v>
                </c:pt>
                <c:pt idx="6045">
                  <c:v>432</c:v>
                </c:pt>
                <c:pt idx="6046">
                  <c:v>425</c:v>
                </c:pt>
                <c:pt idx="6047">
                  <c:v>422</c:v>
                </c:pt>
                <c:pt idx="6048">
                  <c:v>417</c:v>
                </c:pt>
                <c:pt idx="6049">
                  <c:v>417</c:v>
                </c:pt>
                <c:pt idx="6050">
                  <c:v>422</c:v>
                </c:pt>
                <c:pt idx="6051">
                  <c:v>417</c:v>
                </c:pt>
                <c:pt idx="6052">
                  <c:v>425</c:v>
                </c:pt>
                <c:pt idx="6053">
                  <c:v>414</c:v>
                </c:pt>
                <c:pt idx="6054">
                  <c:v>425</c:v>
                </c:pt>
                <c:pt idx="6055">
                  <c:v>411</c:v>
                </c:pt>
                <c:pt idx="6056">
                  <c:v>438</c:v>
                </c:pt>
                <c:pt idx="6057">
                  <c:v>414</c:v>
                </c:pt>
                <c:pt idx="6058">
                  <c:v>408</c:v>
                </c:pt>
                <c:pt idx="6059">
                  <c:v>422</c:v>
                </c:pt>
                <c:pt idx="6060">
                  <c:v>414</c:v>
                </c:pt>
                <c:pt idx="6061">
                  <c:v>422</c:v>
                </c:pt>
                <c:pt idx="6062">
                  <c:v>417</c:v>
                </c:pt>
                <c:pt idx="6063">
                  <c:v>422</c:v>
                </c:pt>
                <c:pt idx="6064">
                  <c:v>417</c:v>
                </c:pt>
                <c:pt idx="6065">
                  <c:v>417</c:v>
                </c:pt>
                <c:pt idx="6066">
                  <c:v>411</c:v>
                </c:pt>
                <c:pt idx="6067">
                  <c:v>422</c:v>
                </c:pt>
                <c:pt idx="6068">
                  <c:v>432</c:v>
                </c:pt>
                <c:pt idx="6069">
                  <c:v>425</c:v>
                </c:pt>
                <c:pt idx="6070">
                  <c:v>417</c:v>
                </c:pt>
                <c:pt idx="6071">
                  <c:v>411</c:v>
                </c:pt>
                <c:pt idx="6072">
                  <c:v>426</c:v>
                </c:pt>
                <c:pt idx="6073">
                  <c:v>422</c:v>
                </c:pt>
                <c:pt idx="6074">
                  <c:v>417</c:v>
                </c:pt>
                <c:pt idx="6075">
                  <c:v>408</c:v>
                </c:pt>
                <c:pt idx="6076">
                  <c:v>422</c:v>
                </c:pt>
                <c:pt idx="6077">
                  <c:v>411</c:v>
                </c:pt>
                <c:pt idx="6078">
                  <c:v>425</c:v>
                </c:pt>
                <c:pt idx="6079">
                  <c:v>432</c:v>
                </c:pt>
                <c:pt idx="6080">
                  <c:v>422</c:v>
                </c:pt>
                <c:pt idx="6081">
                  <c:v>417</c:v>
                </c:pt>
                <c:pt idx="6082">
                  <c:v>414</c:v>
                </c:pt>
                <c:pt idx="6083">
                  <c:v>432</c:v>
                </c:pt>
                <c:pt idx="6084">
                  <c:v>422</c:v>
                </c:pt>
                <c:pt idx="6085">
                  <c:v>422</c:v>
                </c:pt>
                <c:pt idx="6086">
                  <c:v>425</c:v>
                </c:pt>
                <c:pt idx="6087">
                  <c:v>425</c:v>
                </c:pt>
                <c:pt idx="6088">
                  <c:v>417</c:v>
                </c:pt>
                <c:pt idx="6089">
                  <c:v>414</c:v>
                </c:pt>
                <c:pt idx="6090">
                  <c:v>432</c:v>
                </c:pt>
                <c:pt idx="6091">
                  <c:v>422</c:v>
                </c:pt>
                <c:pt idx="6092">
                  <c:v>426</c:v>
                </c:pt>
                <c:pt idx="6093">
                  <c:v>422</c:v>
                </c:pt>
                <c:pt idx="6094">
                  <c:v>425</c:v>
                </c:pt>
                <c:pt idx="6095">
                  <c:v>426</c:v>
                </c:pt>
                <c:pt idx="6096">
                  <c:v>411</c:v>
                </c:pt>
                <c:pt idx="6097">
                  <c:v>426</c:v>
                </c:pt>
                <c:pt idx="6098">
                  <c:v>417</c:v>
                </c:pt>
                <c:pt idx="6099">
                  <c:v>425</c:v>
                </c:pt>
                <c:pt idx="6100">
                  <c:v>432</c:v>
                </c:pt>
                <c:pt idx="6101">
                  <c:v>426</c:v>
                </c:pt>
                <c:pt idx="6102">
                  <c:v>417</c:v>
                </c:pt>
                <c:pt idx="6103">
                  <c:v>432</c:v>
                </c:pt>
                <c:pt idx="6104">
                  <c:v>422</c:v>
                </c:pt>
                <c:pt idx="6105">
                  <c:v>426</c:v>
                </c:pt>
                <c:pt idx="6106">
                  <c:v>411</c:v>
                </c:pt>
                <c:pt idx="6107">
                  <c:v>425</c:v>
                </c:pt>
                <c:pt idx="6108">
                  <c:v>411</c:v>
                </c:pt>
                <c:pt idx="6109">
                  <c:v>425</c:v>
                </c:pt>
                <c:pt idx="6110">
                  <c:v>422</c:v>
                </c:pt>
                <c:pt idx="6111">
                  <c:v>417</c:v>
                </c:pt>
                <c:pt idx="6112">
                  <c:v>422</c:v>
                </c:pt>
                <c:pt idx="6113">
                  <c:v>400</c:v>
                </c:pt>
                <c:pt idx="6114">
                  <c:v>425</c:v>
                </c:pt>
                <c:pt idx="6115">
                  <c:v>414</c:v>
                </c:pt>
                <c:pt idx="6116">
                  <c:v>411</c:v>
                </c:pt>
                <c:pt idx="6117">
                  <c:v>408</c:v>
                </c:pt>
                <c:pt idx="6118">
                  <c:v>414</c:v>
                </c:pt>
                <c:pt idx="6119">
                  <c:v>408</c:v>
                </c:pt>
                <c:pt idx="6120">
                  <c:v>414</c:v>
                </c:pt>
                <c:pt idx="6121">
                  <c:v>408</c:v>
                </c:pt>
                <c:pt idx="6122">
                  <c:v>408</c:v>
                </c:pt>
                <c:pt idx="6123">
                  <c:v>408</c:v>
                </c:pt>
                <c:pt idx="6124">
                  <c:v>414</c:v>
                </c:pt>
                <c:pt idx="6125">
                  <c:v>400</c:v>
                </c:pt>
                <c:pt idx="6126">
                  <c:v>405</c:v>
                </c:pt>
                <c:pt idx="6127">
                  <c:v>414</c:v>
                </c:pt>
                <c:pt idx="6128">
                  <c:v>411</c:v>
                </c:pt>
                <c:pt idx="6129">
                  <c:v>414</c:v>
                </c:pt>
                <c:pt idx="6130">
                  <c:v>400</c:v>
                </c:pt>
                <c:pt idx="6131">
                  <c:v>413</c:v>
                </c:pt>
                <c:pt idx="6132">
                  <c:v>405</c:v>
                </c:pt>
                <c:pt idx="6133">
                  <c:v>409</c:v>
                </c:pt>
                <c:pt idx="6134">
                  <c:v>409</c:v>
                </c:pt>
                <c:pt idx="6135">
                  <c:v>418</c:v>
                </c:pt>
                <c:pt idx="6136">
                  <c:v>413</c:v>
                </c:pt>
                <c:pt idx="6137">
                  <c:v>403</c:v>
                </c:pt>
                <c:pt idx="6138">
                  <c:v>418</c:v>
                </c:pt>
                <c:pt idx="6139">
                  <c:v>405</c:v>
                </c:pt>
                <c:pt idx="6140">
                  <c:v>405</c:v>
                </c:pt>
                <c:pt idx="6141">
                  <c:v>416</c:v>
                </c:pt>
                <c:pt idx="6142">
                  <c:v>405</c:v>
                </c:pt>
                <c:pt idx="6143">
                  <c:v>403</c:v>
                </c:pt>
                <c:pt idx="6144">
                  <c:v>416</c:v>
                </c:pt>
                <c:pt idx="6145">
                  <c:v>403</c:v>
                </c:pt>
                <c:pt idx="6146">
                  <c:v>426</c:v>
                </c:pt>
                <c:pt idx="6147">
                  <c:v>413</c:v>
                </c:pt>
                <c:pt idx="6148">
                  <c:v>413</c:v>
                </c:pt>
                <c:pt idx="6149">
                  <c:v>413</c:v>
                </c:pt>
                <c:pt idx="6150">
                  <c:v>403</c:v>
                </c:pt>
                <c:pt idx="6151">
                  <c:v>416</c:v>
                </c:pt>
                <c:pt idx="6152">
                  <c:v>413</c:v>
                </c:pt>
                <c:pt idx="6153">
                  <c:v>416</c:v>
                </c:pt>
                <c:pt idx="6154">
                  <c:v>405</c:v>
                </c:pt>
                <c:pt idx="6155">
                  <c:v>413</c:v>
                </c:pt>
                <c:pt idx="6156">
                  <c:v>409</c:v>
                </c:pt>
                <c:pt idx="6157">
                  <c:v>413</c:v>
                </c:pt>
                <c:pt idx="6158">
                  <c:v>422</c:v>
                </c:pt>
                <c:pt idx="6159">
                  <c:v>400</c:v>
                </c:pt>
                <c:pt idx="6160">
                  <c:v>411</c:v>
                </c:pt>
                <c:pt idx="6161">
                  <c:v>407</c:v>
                </c:pt>
                <c:pt idx="6162">
                  <c:v>415</c:v>
                </c:pt>
                <c:pt idx="6163">
                  <c:v>597</c:v>
                </c:pt>
                <c:pt idx="6164">
                  <c:v>406</c:v>
                </c:pt>
                <c:pt idx="6165">
                  <c:v>407</c:v>
                </c:pt>
                <c:pt idx="6166">
                  <c:v>411</c:v>
                </c:pt>
                <c:pt idx="6167">
                  <c:v>411</c:v>
                </c:pt>
                <c:pt idx="6168">
                  <c:v>435</c:v>
                </c:pt>
                <c:pt idx="6169">
                  <c:v>406</c:v>
                </c:pt>
                <c:pt idx="6170">
                  <c:v>400</c:v>
                </c:pt>
                <c:pt idx="6171">
                  <c:v>411</c:v>
                </c:pt>
                <c:pt idx="6172">
                  <c:v>415</c:v>
                </c:pt>
                <c:pt idx="6173">
                  <c:v>411</c:v>
                </c:pt>
                <c:pt idx="6174">
                  <c:v>407</c:v>
                </c:pt>
                <c:pt idx="6175">
                  <c:v>407</c:v>
                </c:pt>
                <c:pt idx="6176">
                  <c:v>400</c:v>
                </c:pt>
                <c:pt idx="6177">
                  <c:v>415</c:v>
                </c:pt>
                <c:pt idx="6178">
                  <c:v>407</c:v>
                </c:pt>
                <c:pt idx="6179">
                  <c:v>411</c:v>
                </c:pt>
                <c:pt idx="6180">
                  <c:v>411</c:v>
                </c:pt>
                <c:pt idx="6181">
                  <c:v>400</c:v>
                </c:pt>
                <c:pt idx="6182">
                  <c:v>422</c:v>
                </c:pt>
                <c:pt idx="6183">
                  <c:v>409</c:v>
                </c:pt>
                <c:pt idx="6184">
                  <c:v>410</c:v>
                </c:pt>
                <c:pt idx="6185">
                  <c:v>406</c:v>
                </c:pt>
                <c:pt idx="6186">
                  <c:v>415</c:v>
                </c:pt>
                <c:pt idx="6187">
                  <c:v>410</c:v>
                </c:pt>
                <c:pt idx="6188">
                  <c:v>418</c:v>
                </c:pt>
                <c:pt idx="6189">
                  <c:v>409</c:v>
                </c:pt>
                <c:pt idx="6190">
                  <c:v>415</c:v>
                </c:pt>
                <c:pt idx="6191">
                  <c:v>418</c:v>
                </c:pt>
                <c:pt idx="6192">
                  <c:v>410</c:v>
                </c:pt>
                <c:pt idx="6193">
                  <c:v>403</c:v>
                </c:pt>
                <c:pt idx="6194">
                  <c:v>406</c:v>
                </c:pt>
                <c:pt idx="6195">
                  <c:v>410</c:v>
                </c:pt>
                <c:pt idx="6196">
                  <c:v>409</c:v>
                </c:pt>
                <c:pt idx="6197">
                  <c:v>410</c:v>
                </c:pt>
                <c:pt idx="6198">
                  <c:v>403</c:v>
                </c:pt>
                <c:pt idx="6199">
                  <c:v>406</c:v>
                </c:pt>
                <c:pt idx="6200">
                  <c:v>400</c:v>
                </c:pt>
                <c:pt idx="6201">
                  <c:v>413</c:v>
                </c:pt>
                <c:pt idx="6202">
                  <c:v>414</c:v>
                </c:pt>
                <c:pt idx="6203">
                  <c:v>413</c:v>
                </c:pt>
                <c:pt idx="6204">
                  <c:v>403</c:v>
                </c:pt>
                <c:pt idx="6205">
                  <c:v>400</c:v>
                </c:pt>
                <c:pt idx="6206">
                  <c:v>418</c:v>
                </c:pt>
                <c:pt idx="6207">
                  <c:v>413</c:v>
                </c:pt>
                <c:pt idx="6208">
                  <c:v>415</c:v>
                </c:pt>
                <c:pt idx="6209">
                  <c:v>415</c:v>
                </c:pt>
                <c:pt idx="6210">
                  <c:v>413</c:v>
                </c:pt>
                <c:pt idx="6211">
                  <c:v>401</c:v>
                </c:pt>
                <c:pt idx="6212">
                  <c:v>401</c:v>
                </c:pt>
                <c:pt idx="6213">
                  <c:v>427</c:v>
                </c:pt>
                <c:pt idx="6214">
                  <c:v>406</c:v>
                </c:pt>
                <c:pt idx="6215">
                  <c:v>413</c:v>
                </c:pt>
                <c:pt idx="6216">
                  <c:v>413</c:v>
                </c:pt>
                <c:pt idx="6217">
                  <c:v>415</c:v>
                </c:pt>
                <c:pt idx="6218">
                  <c:v>418</c:v>
                </c:pt>
                <c:pt idx="6219">
                  <c:v>409</c:v>
                </c:pt>
                <c:pt idx="6220">
                  <c:v>413</c:v>
                </c:pt>
                <c:pt idx="6221">
                  <c:v>413</c:v>
                </c:pt>
                <c:pt idx="6222">
                  <c:v>413</c:v>
                </c:pt>
                <c:pt idx="6223">
                  <c:v>418</c:v>
                </c:pt>
                <c:pt idx="6224">
                  <c:v>420</c:v>
                </c:pt>
                <c:pt idx="6225">
                  <c:v>401</c:v>
                </c:pt>
                <c:pt idx="6226">
                  <c:v>418</c:v>
                </c:pt>
                <c:pt idx="6227">
                  <c:v>409</c:v>
                </c:pt>
                <c:pt idx="6228">
                  <c:v>409</c:v>
                </c:pt>
                <c:pt idx="6229">
                  <c:v>400</c:v>
                </c:pt>
                <c:pt idx="6230">
                  <c:v>421</c:v>
                </c:pt>
                <c:pt idx="6231">
                  <c:v>415</c:v>
                </c:pt>
                <c:pt idx="6232">
                  <c:v>418</c:v>
                </c:pt>
                <c:pt idx="6233">
                  <c:v>415</c:v>
                </c:pt>
                <c:pt idx="6234">
                  <c:v>415</c:v>
                </c:pt>
                <c:pt idx="6235">
                  <c:v>411</c:v>
                </c:pt>
                <c:pt idx="6236">
                  <c:v>402</c:v>
                </c:pt>
                <c:pt idx="6237">
                  <c:v>424</c:v>
                </c:pt>
                <c:pt idx="6238">
                  <c:v>411</c:v>
                </c:pt>
                <c:pt idx="6239">
                  <c:v>411</c:v>
                </c:pt>
                <c:pt idx="6240">
                  <c:v>411</c:v>
                </c:pt>
                <c:pt idx="6241">
                  <c:v>406</c:v>
                </c:pt>
                <c:pt idx="6242">
                  <c:v>402</c:v>
                </c:pt>
                <c:pt idx="6243">
                  <c:v>407</c:v>
                </c:pt>
                <c:pt idx="6244">
                  <c:v>406</c:v>
                </c:pt>
                <c:pt idx="6245">
                  <c:v>406</c:v>
                </c:pt>
                <c:pt idx="6246">
                  <c:v>400</c:v>
                </c:pt>
                <c:pt idx="6247">
                  <c:v>415</c:v>
                </c:pt>
                <c:pt idx="6248">
                  <c:v>409</c:v>
                </c:pt>
                <c:pt idx="6249">
                  <c:v>409</c:v>
                </c:pt>
                <c:pt idx="6250">
                  <c:v>415</c:v>
                </c:pt>
                <c:pt idx="6251">
                  <c:v>409</c:v>
                </c:pt>
                <c:pt idx="6252">
                  <c:v>415</c:v>
                </c:pt>
                <c:pt idx="6253">
                  <c:v>400</c:v>
                </c:pt>
                <c:pt idx="6254">
                  <c:v>415</c:v>
                </c:pt>
                <c:pt idx="6255">
                  <c:v>414</c:v>
                </c:pt>
                <c:pt idx="6256">
                  <c:v>420</c:v>
                </c:pt>
                <c:pt idx="6257">
                  <c:v>415</c:v>
                </c:pt>
                <c:pt idx="6258">
                  <c:v>420</c:v>
                </c:pt>
                <c:pt idx="6259">
                  <c:v>414</c:v>
                </c:pt>
                <c:pt idx="6260">
                  <c:v>410</c:v>
                </c:pt>
                <c:pt idx="6261">
                  <c:v>415</c:v>
                </c:pt>
                <c:pt idx="6262">
                  <c:v>415</c:v>
                </c:pt>
                <c:pt idx="6263">
                  <c:v>405</c:v>
                </c:pt>
                <c:pt idx="6264">
                  <c:v>414</c:v>
                </c:pt>
                <c:pt idx="6265">
                  <c:v>410</c:v>
                </c:pt>
                <c:pt idx="6266">
                  <c:v>410</c:v>
                </c:pt>
                <c:pt idx="6267">
                  <c:v>420</c:v>
                </c:pt>
                <c:pt idx="6268">
                  <c:v>414</c:v>
                </c:pt>
                <c:pt idx="6269">
                  <c:v>435</c:v>
                </c:pt>
                <c:pt idx="6270">
                  <c:v>410</c:v>
                </c:pt>
                <c:pt idx="6271">
                  <c:v>414</c:v>
                </c:pt>
                <c:pt idx="6272">
                  <c:v>423</c:v>
                </c:pt>
                <c:pt idx="6273">
                  <c:v>414</c:v>
                </c:pt>
                <c:pt idx="6274">
                  <c:v>423</c:v>
                </c:pt>
                <c:pt idx="6275">
                  <c:v>408</c:v>
                </c:pt>
                <c:pt idx="6276">
                  <c:v>415</c:v>
                </c:pt>
                <c:pt idx="6277">
                  <c:v>408</c:v>
                </c:pt>
                <c:pt idx="6278">
                  <c:v>426</c:v>
                </c:pt>
                <c:pt idx="6279">
                  <c:v>414</c:v>
                </c:pt>
                <c:pt idx="6280">
                  <c:v>414</c:v>
                </c:pt>
                <c:pt idx="6281">
                  <c:v>423</c:v>
                </c:pt>
                <c:pt idx="6282">
                  <c:v>414</c:v>
                </c:pt>
                <c:pt idx="6283">
                  <c:v>426</c:v>
                </c:pt>
                <c:pt idx="6284">
                  <c:v>408</c:v>
                </c:pt>
                <c:pt idx="6285">
                  <c:v>420</c:v>
                </c:pt>
                <c:pt idx="6286">
                  <c:v>415</c:v>
                </c:pt>
                <c:pt idx="6287">
                  <c:v>428</c:v>
                </c:pt>
                <c:pt idx="6288">
                  <c:v>423</c:v>
                </c:pt>
                <c:pt idx="6289">
                  <c:v>420</c:v>
                </c:pt>
                <c:pt idx="6290">
                  <c:v>420</c:v>
                </c:pt>
                <c:pt idx="6291">
                  <c:v>423</c:v>
                </c:pt>
                <c:pt idx="6292">
                  <c:v>428</c:v>
                </c:pt>
                <c:pt idx="6293">
                  <c:v>423</c:v>
                </c:pt>
                <c:pt idx="6294">
                  <c:v>428</c:v>
                </c:pt>
                <c:pt idx="6295">
                  <c:v>428</c:v>
                </c:pt>
                <c:pt idx="6296">
                  <c:v>415</c:v>
                </c:pt>
                <c:pt idx="6297">
                  <c:v>423</c:v>
                </c:pt>
                <c:pt idx="6298">
                  <c:v>428</c:v>
                </c:pt>
                <c:pt idx="6299">
                  <c:v>423</c:v>
                </c:pt>
                <c:pt idx="6300">
                  <c:v>426</c:v>
                </c:pt>
                <c:pt idx="6301">
                  <c:v>405</c:v>
                </c:pt>
                <c:pt idx="6302">
                  <c:v>426</c:v>
                </c:pt>
                <c:pt idx="6303">
                  <c:v>434</c:v>
                </c:pt>
                <c:pt idx="6304">
                  <c:v>423</c:v>
                </c:pt>
                <c:pt idx="6305">
                  <c:v>423</c:v>
                </c:pt>
                <c:pt idx="6306">
                  <c:v>414</c:v>
                </c:pt>
                <c:pt idx="6307">
                  <c:v>423</c:v>
                </c:pt>
                <c:pt idx="6308">
                  <c:v>410</c:v>
                </c:pt>
                <c:pt idx="6309">
                  <c:v>434</c:v>
                </c:pt>
                <c:pt idx="6310">
                  <c:v>415</c:v>
                </c:pt>
                <c:pt idx="6311">
                  <c:v>426</c:v>
                </c:pt>
                <c:pt idx="6312">
                  <c:v>423</c:v>
                </c:pt>
                <c:pt idx="6313">
                  <c:v>423</c:v>
                </c:pt>
                <c:pt idx="6314">
                  <c:v>441</c:v>
                </c:pt>
                <c:pt idx="6315">
                  <c:v>428</c:v>
                </c:pt>
                <c:pt idx="6316">
                  <c:v>426</c:v>
                </c:pt>
                <c:pt idx="6317">
                  <c:v>415</c:v>
                </c:pt>
                <c:pt idx="6318">
                  <c:v>415</c:v>
                </c:pt>
                <c:pt idx="6319">
                  <c:v>428</c:v>
                </c:pt>
                <c:pt idx="6320">
                  <c:v>426</c:v>
                </c:pt>
                <c:pt idx="6321">
                  <c:v>420</c:v>
                </c:pt>
                <c:pt idx="6322">
                  <c:v>426</c:v>
                </c:pt>
                <c:pt idx="6323">
                  <c:v>414</c:v>
                </c:pt>
                <c:pt idx="6324">
                  <c:v>428</c:v>
                </c:pt>
                <c:pt idx="6325">
                  <c:v>450</c:v>
                </c:pt>
                <c:pt idx="6326">
                  <c:v>423</c:v>
                </c:pt>
                <c:pt idx="6327">
                  <c:v>415</c:v>
                </c:pt>
                <c:pt idx="6328">
                  <c:v>410</c:v>
                </c:pt>
                <c:pt idx="6329">
                  <c:v>428</c:v>
                </c:pt>
                <c:pt idx="6330">
                  <c:v>415</c:v>
                </c:pt>
                <c:pt idx="6331">
                  <c:v>420</c:v>
                </c:pt>
                <c:pt idx="6332">
                  <c:v>415</c:v>
                </c:pt>
                <c:pt idx="6333">
                  <c:v>415</c:v>
                </c:pt>
                <c:pt idx="6334">
                  <c:v>415</c:v>
                </c:pt>
                <c:pt idx="6335">
                  <c:v>415</c:v>
                </c:pt>
                <c:pt idx="6336">
                  <c:v>415</c:v>
                </c:pt>
                <c:pt idx="6337">
                  <c:v>414</c:v>
                </c:pt>
                <c:pt idx="6338">
                  <c:v>410</c:v>
                </c:pt>
                <c:pt idx="6339">
                  <c:v>420</c:v>
                </c:pt>
                <c:pt idx="6340">
                  <c:v>410</c:v>
                </c:pt>
                <c:pt idx="6341">
                  <c:v>410</c:v>
                </c:pt>
                <c:pt idx="6342">
                  <c:v>414</c:v>
                </c:pt>
                <c:pt idx="6343">
                  <c:v>420</c:v>
                </c:pt>
                <c:pt idx="6344">
                  <c:v>415</c:v>
                </c:pt>
                <c:pt idx="6345">
                  <c:v>410</c:v>
                </c:pt>
                <c:pt idx="6346">
                  <c:v>420</c:v>
                </c:pt>
                <c:pt idx="6347">
                  <c:v>408</c:v>
                </c:pt>
                <c:pt idx="6348">
                  <c:v>410</c:v>
                </c:pt>
                <c:pt idx="6349">
                  <c:v>423</c:v>
                </c:pt>
                <c:pt idx="6350">
                  <c:v>410</c:v>
                </c:pt>
                <c:pt idx="6351">
                  <c:v>414</c:v>
                </c:pt>
                <c:pt idx="6352">
                  <c:v>400</c:v>
                </c:pt>
                <c:pt idx="6353">
                  <c:v>413</c:v>
                </c:pt>
                <c:pt idx="6354">
                  <c:v>400</c:v>
                </c:pt>
                <c:pt idx="6355">
                  <c:v>413</c:v>
                </c:pt>
                <c:pt idx="6356">
                  <c:v>413</c:v>
                </c:pt>
                <c:pt idx="6357">
                  <c:v>406</c:v>
                </c:pt>
                <c:pt idx="6358">
                  <c:v>405</c:v>
                </c:pt>
                <c:pt idx="6359">
                  <c:v>415</c:v>
                </c:pt>
                <c:pt idx="6360">
                  <c:v>409</c:v>
                </c:pt>
                <c:pt idx="6361">
                  <c:v>405</c:v>
                </c:pt>
                <c:pt idx="6362">
                  <c:v>400</c:v>
                </c:pt>
                <c:pt idx="6363">
                  <c:v>400</c:v>
                </c:pt>
                <c:pt idx="6364">
                  <c:v>400</c:v>
                </c:pt>
                <c:pt idx="6365">
                  <c:v>400</c:v>
                </c:pt>
                <c:pt idx="6366">
                  <c:v>415</c:v>
                </c:pt>
                <c:pt idx="6367">
                  <c:v>410</c:v>
                </c:pt>
                <c:pt idx="6368">
                  <c:v>410</c:v>
                </c:pt>
                <c:pt idx="6369">
                  <c:v>415</c:v>
                </c:pt>
                <c:pt idx="6370">
                  <c:v>427</c:v>
                </c:pt>
                <c:pt idx="6371">
                  <c:v>415</c:v>
                </c:pt>
                <c:pt idx="6372">
                  <c:v>410</c:v>
                </c:pt>
                <c:pt idx="6373">
                  <c:v>415</c:v>
                </c:pt>
                <c:pt idx="6374">
                  <c:v>405</c:v>
                </c:pt>
                <c:pt idx="6375">
                  <c:v>423</c:v>
                </c:pt>
                <c:pt idx="6376">
                  <c:v>415</c:v>
                </c:pt>
                <c:pt idx="6377">
                  <c:v>418</c:v>
                </c:pt>
                <c:pt idx="6378">
                  <c:v>415</c:v>
                </c:pt>
                <c:pt idx="6379">
                  <c:v>408</c:v>
                </c:pt>
                <c:pt idx="6380">
                  <c:v>433</c:v>
                </c:pt>
                <c:pt idx="6381">
                  <c:v>427</c:v>
                </c:pt>
                <c:pt idx="6382">
                  <c:v>439</c:v>
                </c:pt>
                <c:pt idx="6383">
                  <c:v>427</c:v>
                </c:pt>
                <c:pt idx="6384">
                  <c:v>424</c:v>
                </c:pt>
                <c:pt idx="6385">
                  <c:v>427</c:v>
                </c:pt>
                <c:pt idx="6386">
                  <c:v>433</c:v>
                </c:pt>
                <c:pt idx="6387">
                  <c:v>433</c:v>
                </c:pt>
                <c:pt idx="6388">
                  <c:v>441</c:v>
                </c:pt>
                <c:pt idx="6389">
                  <c:v>424</c:v>
                </c:pt>
                <c:pt idx="6390">
                  <c:v>439</c:v>
                </c:pt>
                <c:pt idx="6391">
                  <c:v>424</c:v>
                </c:pt>
                <c:pt idx="6392">
                  <c:v>435</c:v>
                </c:pt>
                <c:pt idx="6393">
                  <c:v>448</c:v>
                </c:pt>
                <c:pt idx="6394">
                  <c:v>441</c:v>
                </c:pt>
                <c:pt idx="6395">
                  <c:v>452</c:v>
                </c:pt>
                <c:pt idx="6396">
                  <c:v>435</c:v>
                </c:pt>
                <c:pt idx="6397">
                  <c:v>448</c:v>
                </c:pt>
                <c:pt idx="6398">
                  <c:v>435</c:v>
                </c:pt>
                <c:pt idx="6399">
                  <c:v>439</c:v>
                </c:pt>
                <c:pt idx="6400">
                  <c:v>439</c:v>
                </c:pt>
                <c:pt idx="6401">
                  <c:v>439</c:v>
                </c:pt>
                <c:pt idx="6402">
                  <c:v>435</c:v>
                </c:pt>
                <c:pt idx="6403">
                  <c:v>448</c:v>
                </c:pt>
                <c:pt idx="6404">
                  <c:v>448</c:v>
                </c:pt>
                <c:pt idx="6405">
                  <c:v>435</c:v>
                </c:pt>
                <c:pt idx="6406">
                  <c:v>441</c:v>
                </c:pt>
                <c:pt idx="6407">
                  <c:v>448</c:v>
                </c:pt>
                <c:pt idx="6408">
                  <c:v>448</c:v>
                </c:pt>
                <c:pt idx="6409">
                  <c:v>445</c:v>
                </c:pt>
                <c:pt idx="6410">
                  <c:v>455</c:v>
                </c:pt>
                <c:pt idx="6411">
                  <c:v>445</c:v>
                </c:pt>
                <c:pt idx="6412">
                  <c:v>448</c:v>
                </c:pt>
                <c:pt idx="6413">
                  <c:v>435</c:v>
                </c:pt>
                <c:pt idx="6414">
                  <c:v>455</c:v>
                </c:pt>
                <c:pt idx="6415">
                  <c:v>464</c:v>
                </c:pt>
                <c:pt idx="6416">
                  <c:v>452</c:v>
                </c:pt>
                <c:pt idx="6417">
                  <c:v>455</c:v>
                </c:pt>
                <c:pt idx="6418">
                  <c:v>448</c:v>
                </c:pt>
                <c:pt idx="6419">
                  <c:v>455</c:v>
                </c:pt>
                <c:pt idx="6420">
                  <c:v>441</c:v>
                </c:pt>
                <c:pt idx="6421">
                  <c:v>459</c:v>
                </c:pt>
                <c:pt idx="6422">
                  <c:v>448</c:v>
                </c:pt>
                <c:pt idx="6423">
                  <c:v>445</c:v>
                </c:pt>
                <c:pt idx="6424">
                  <c:v>441</c:v>
                </c:pt>
                <c:pt idx="6425">
                  <c:v>445</c:v>
                </c:pt>
                <c:pt idx="6426">
                  <c:v>452</c:v>
                </c:pt>
                <c:pt idx="6427">
                  <c:v>455</c:v>
                </c:pt>
                <c:pt idx="6428">
                  <c:v>455</c:v>
                </c:pt>
                <c:pt idx="6429">
                  <c:v>445</c:v>
                </c:pt>
                <c:pt idx="6430">
                  <c:v>441</c:v>
                </c:pt>
                <c:pt idx="6431">
                  <c:v>441</c:v>
                </c:pt>
                <c:pt idx="6432">
                  <c:v>439</c:v>
                </c:pt>
                <c:pt idx="6433">
                  <c:v>441</c:v>
                </c:pt>
                <c:pt idx="6434">
                  <c:v>452</c:v>
                </c:pt>
                <c:pt idx="6435">
                  <c:v>439</c:v>
                </c:pt>
                <c:pt idx="6436">
                  <c:v>448</c:v>
                </c:pt>
                <c:pt idx="6437">
                  <c:v>433</c:v>
                </c:pt>
                <c:pt idx="6438">
                  <c:v>452</c:v>
                </c:pt>
                <c:pt idx="6439">
                  <c:v>448</c:v>
                </c:pt>
                <c:pt idx="6440">
                  <c:v>439</c:v>
                </c:pt>
                <c:pt idx="6441">
                  <c:v>445</c:v>
                </c:pt>
                <c:pt idx="6442">
                  <c:v>435</c:v>
                </c:pt>
                <c:pt idx="6443">
                  <c:v>441</c:v>
                </c:pt>
                <c:pt idx="6444">
                  <c:v>427</c:v>
                </c:pt>
                <c:pt idx="6445">
                  <c:v>445</c:v>
                </c:pt>
                <c:pt idx="6446">
                  <c:v>433</c:v>
                </c:pt>
                <c:pt idx="6447">
                  <c:v>435</c:v>
                </c:pt>
                <c:pt idx="6448">
                  <c:v>427</c:v>
                </c:pt>
                <c:pt idx="6449">
                  <c:v>435</c:v>
                </c:pt>
                <c:pt idx="6450">
                  <c:v>433</c:v>
                </c:pt>
                <c:pt idx="6451">
                  <c:v>427</c:v>
                </c:pt>
                <c:pt idx="6452">
                  <c:v>445</c:v>
                </c:pt>
                <c:pt idx="6453">
                  <c:v>435</c:v>
                </c:pt>
                <c:pt idx="6454">
                  <c:v>439</c:v>
                </c:pt>
                <c:pt idx="6455">
                  <c:v>427</c:v>
                </c:pt>
                <c:pt idx="6456">
                  <c:v>427</c:v>
                </c:pt>
                <c:pt idx="6457">
                  <c:v>433</c:v>
                </c:pt>
                <c:pt idx="6458">
                  <c:v>445</c:v>
                </c:pt>
                <c:pt idx="6459">
                  <c:v>441</c:v>
                </c:pt>
                <c:pt idx="6460">
                  <c:v>448</c:v>
                </c:pt>
                <c:pt idx="6461">
                  <c:v>445</c:v>
                </c:pt>
                <c:pt idx="6462">
                  <c:v>441</c:v>
                </c:pt>
                <c:pt idx="6463">
                  <c:v>427</c:v>
                </c:pt>
                <c:pt idx="6464">
                  <c:v>439</c:v>
                </c:pt>
                <c:pt idx="6465">
                  <c:v>441</c:v>
                </c:pt>
                <c:pt idx="6466">
                  <c:v>439</c:v>
                </c:pt>
                <c:pt idx="6467">
                  <c:v>445</c:v>
                </c:pt>
                <c:pt idx="6468">
                  <c:v>424</c:v>
                </c:pt>
                <c:pt idx="6469">
                  <c:v>439</c:v>
                </c:pt>
                <c:pt idx="6470">
                  <c:v>427</c:v>
                </c:pt>
                <c:pt idx="6471">
                  <c:v>448</c:v>
                </c:pt>
                <c:pt idx="6472">
                  <c:v>433</c:v>
                </c:pt>
                <c:pt idx="6473">
                  <c:v>423</c:v>
                </c:pt>
                <c:pt idx="6474">
                  <c:v>427</c:v>
                </c:pt>
                <c:pt idx="6475">
                  <c:v>423</c:v>
                </c:pt>
                <c:pt idx="6476">
                  <c:v>433</c:v>
                </c:pt>
                <c:pt idx="6477">
                  <c:v>415</c:v>
                </c:pt>
                <c:pt idx="6478">
                  <c:v>418</c:v>
                </c:pt>
                <c:pt idx="6479">
                  <c:v>418</c:v>
                </c:pt>
                <c:pt idx="6480">
                  <c:v>424</c:v>
                </c:pt>
                <c:pt idx="6481">
                  <c:v>415</c:v>
                </c:pt>
                <c:pt idx="6482">
                  <c:v>423</c:v>
                </c:pt>
                <c:pt idx="6483">
                  <c:v>427</c:v>
                </c:pt>
                <c:pt idx="6484">
                  <c:v>418</c:v>
                </c:pt>
                <c:pt idx="6485">
                  <c:v>424</c:v>
                </c:pt>
                <c:pt idx="6486">
                  <c:v>423</c:v>
                </c:pt>
                <c:pt idx="6487">
                  <c:v>427</c:v>
                </c:pt>
                <c:pt idx="6488">
                  <c:v>423</c:v>
                </c:pt>
                <c:pt idx="6489">
                  <c:v>435</c:v>
                </c:pt>
                <c:pt idx="6490">
                  <c:v>427</c:v>
                </c:pt>
                <c:pt idx="6491">
                  <c:v>435</c:v>
                </c:pt>
                <c:pt idx="6492">
                  <c:v>433</c:v>
                </c:pt>
                <c:pt idx="6493">
                  <c:v>445</c:v>
                </c:pt>
                <c:pt idx="6494">
                  <c:v>441</c:v>
                </c:pt>
                <c:pt idx="6495">
                  <c:v>433</c:v>
                </c:pt>
                <c:pt idx="6496">
                  <c:v>435</c:v>
                </c:pt>
                <c:pt idx="6497">
                  <c:v>433</c:v>
                </c:pt>
                <c:pt idx="6498">
                  <c:v>435</c:v>
                </c:pt>
                <c:pt idx="6499">
                  <c:v>439</c:v>
                </c:pt>
                <c:pt idx="6500">
                  <c:v>441</c:v>
                </c:pt>
                <c:pt idx="6501">
                  <c:v>439</c:v>
                </c:pt>
                <c:pt idx="6502">
                  <c:v>427</c:v>
                </c:pt>
                <c:pt idx="6503">
                  <c:v>445</c:v>
                </c:pt>
                <c:pt idx="6504">
                  <c:v>439</c:v>
                </c:pt>
                <c:pt idx="6505">
                  <c:v>452</c:v>
                </c:pt>
                <c:pt idx="6506">
                  <c:v>448</c:v>
                </c:pt>
                <c:pt idx="6507">
                  <c:v>441</c:v>
                </c:pt>
                <c:pt idx="6508">
                  <c:v>448</c:v>
                </c:pt>
                <c:pt idx="6509">
                  <c:v>452</c:v>
                </c:pt>
                <c:pt idx="6510">
                  <c:v>448</c:v>
                </c:pt>
                <c:pt idx="6511">
                  <c:v>448</c:v>
                </c:pt>
                <c:pt idx="6512">
                  <c:v>439</c:v>
                </c:pt>
                <c:pt idx="6513">
                  <c:v>455</c:v>
                </c:pt>
                <c:pt idx="6514">
                  <c:v>435</c:v>
                </c:pt>
                <c:pt idx="6515">
                  <c:v>452</c:v>
                </c:pt>
                <c:pt idx="6516">
                  <c:v>470</c:v>
                </c:pt>
                <c:pt idx="6517">
                  <c:v>459</c:v>
                </c:pt>
                <c:pt idx="6518">
                  <c:v>455</c:v>
                </c:pt>
                <c:pt idx="6519">
                  <c:v>433</c:v>
                </c:pt>
                <c:pt idx="6520">
                  <c:v>448</c:v>
                </c:pt>
                <c:pt idx="6521">
                  <c:v>439</c:v>
                </c:pt>
                <c:pt idx="6522">
                  <c:v>439</c:v>
                </c:pt>
                <c:pt idx="6523">
                  <c:v>435</c:v>
                </c:pt>
                <c:pt idx="6524">
                  <c:v>427</c:v>
                </c:pt>
                <c:pt idx="6525">
                  <c:v>439</c:v>
                </c:pt>
                <c:pt idx="6526">
                  <c:v>439</c:v>
                </c:pt>
                <c:pt idx="6527">
                  <c:v>433</c:v>
                </c:pt>
                <c:pt idx="6528">
                  <c:v>433</c:v>
                </c:pt>
                <c:pt idx="6529">
                  <c:v>424</c:v>
                </c:pt>
                <c:pt idx="6530">
                  <c:v>427</c:v>
                </c:pt>
                <c:pt idx="6531">
                  <c:v>433</c:v>
                </c:pt>
                <c:pt idx="6532">
                  <c:v>427</c:v>
                </c:pt>
                <c:pt idx="6533">
                  <c:v>433</c:v>
                </c:pt>
                <c:pt idx="6534">
                  <c:v>424</c:v>
                </c:pt>
                <c:pt idx="6535">
                  <c:v>435</c:v>
                </c:pt>
                <c:pt idx="6536">
                  <c:v>424</c:v>
                </c:pt>
                <c:pt idx="6537">
                  <c:v>433</c:v>
                </c:pt>
                <c:pt idx="6538">
                  <c:v>427</c:v>
                </c:pt>
                <c:pt idx="6539">
                  <c:v>433</c:v>
                </c:pt>
                <c:pt idx="6540">
                  <c:v>441</c:v>
                </c:pt>
                <c:pt idx="6541">
                  <c:v>433</c:v>
                </c:pt>
                <c:pt idx="6542">
                  <c:v>435</c:v>
                </c:pt>
                <c:pt idx="6543">
                  <c:v>433</c:v>
                </c:pt>
                <c:pt idx="6544">
                  <c:v>435</c:v>
                </c:pt>
                <c:pt idx="6545">
                  <c:v>427</c:v>
                </c:pt>
                <c:pt idx="6546">
                  <c:v>427</c:v>
                </c:pt>
                <c:pt idx="6547">
                  <c:v>435</c:v>
                </c:pt>
                <c:pt idx="6548">
                  <c:v>435</c:v>
                </c:pt>
                <c:pt idx="6549">
                  <c:v>435</c:v>
                </c:pt>
                <c:pt idx="6550">
                  <c:v>441</c:v>
                </c:pt>
                <c:pt idx="6551">
                  <c:v>439</c:v>
                </c:pt>
                <c:pt idx="6552">
                  <c:v>435</c:v>
                </c:pt>
                <c:pt idx="6553">
                  <c:v>433</c:v>
                </c:pt>
                <c:pt idx="6554">
                  <c:v>439</c:v>
                </c:pt>
                <c:pt idx="6555">
                  <c:v>452</c:v>
                </c:pt>
                <c:pt idx="6556">
                  <c:v>441</c:v>
                </c:pt>
                <c:pt idx="6557">
                  <c:v>448</c:v>
                </c:pt>
                <c:pt idx="6558">
                  <c:v>439</c:v>
                </c:pt>
                <c:pt idx="6559">
                  <c:v>448</c:v>
                </c:pt>
                <c:pt idx="6560">
                  <c:v>423</c:v>
                </c:pt>
                <c:pt idx="6561">
                  <c:v>452</c:v>
                </c:pt>
                <c:pt idx="6562">
                  <c:v>455</c:v>
                </c:pt>
                <c:pt idx="6563">
                  <c:v>445</c:v>
                </c:pt>
                <c:pt idx="6564">
                  <c:v>452</c:v>
                </c:pt>
                <c:pt idx="6565">
                  <c:v>439</c:v>
                </c:pt>
                <c:pt idx="6566">
                  <c:v>455</c:v>
                </c:pt>
                <c:pt idx="6567">
                  <c:v>455</c:v>
                </c:pt>
                <c:pt idx="6568">
                  <c:v>464</c:v>
                </c:pt>
                <c:pt idx="6569">
                  <c:v>459</c:v>
                </c:pt>
                <c:pt idx="6570">
                  <c:v>464</c:v>
                </c:pt>
                <c:pt idx="6571">
                  <c:v>459</c:v>
                </c:pt>
                <c:pt idx="6572">
                  <c:v>459</c:v>
                </c:pt>
                <c:pt idx="6573">
                  <c:v>460</c:v>
                </c:pt>
                <c:pt idx="6574">
                  <c:v>470</c:v>
                </c:pt>
                <c:pt idx="6575">
                  <c:v>477</c:v>
                </c:pt>
                <c:pt idx="6576">
                  <c:v>464</c:v>
                </c:pt>
                <c:pt idx="6577">
                  <c:v>460</c:v>
                </c:pt>
                <c:pt idx="6578">
                  <c:v>475</c:v>
                </c:pt>
                <c:pt idx="6579">
                  <c:v>475</c:v>
                </c:pt>
                <c:pt idx="6580">
                  <c:v>477</c:v>
                </c:pt>
                <c:pt idx="6581">
                  <c:v>491</c:v>
                </c:pt>
                <c:pt idx="6582">
                  <c:v>470</c:v>
                </c:pt>
                <c:pt idx="6583">
                  <c:v>496</c:v>
                </c:pt>
                <c:pt idx="6584">
                  <c:v>481</c:v>
                </c:pt>
                <c:pt idx="6585">
                  <c:v>486</c:v>
                </c:pt>
                <c:pt idx="6586">
                  <c:v>481</c:v>
                </c:pt>
                <c:pt idx="6587">
                  <c:v>477</c:v>
                </c:pt>
                <c:pt idx="6588">
                  <c:v>492</c:v>
                </c:pt>
                <c:pt idx="6589">
                  <c:v>464</c:v>
                </c:pt>
                <c:pt idx="6590">
                  <c:v>486</c:v>
                </c:pt>
                <c:pt idx="6591">
                  <c:v>491</c:v>
                </c:pt>
                <c:pt idx="6592">
                  <c:v>492</c:v>
                </c:pt>
                <c:pt idx="6593">
                  <c:v>492</c:v>
                </c:pt>
                <c:pt idx="6594">
                  <c:v>486</c:v>
                </c:pt>
                <c:pt idx="6595">
                  <c:v>496</c:v>
                </c:pt>
                <c:pt idx="6596">
                  <c:v>486</c:v>
                </c:pt>
                <c:pt idx="6597">
                  <c:v>496</c:v>
                </c:pt>
                <c:pt idx="6598">
                  <c:v>492</c:v>
                </c:pt>
                <c:pt idx="6599">
                  <c:v>492</c:v>
                </c:pt>
                <c:pt idx="6600">
                  <c:v>486</c:v>
                </c:pt>
                <c:pt idx="6601">
                  <c:v>502</c:v>
                </c:pt>
                <c:pt idx="6602">
                  <c:v>492</c:v>
                </c:pt>
                <c:pt idx="6603">
                  <c:v>506</c:v>
                </c:pt>
                <c:pt idx="6604">
                  <c:v>491</c:v>
                </c:pt>
                <c:pt idx="6605">
                  <c:v>498</c:v>
                </c:pt>
                <c:pt idx="6606">
                  <c:v>496</c:v>
                </c:pt>
                <c:pt idx="6607">
                  <c:v>491</c:v>
                </c:pt>
                <c:pt idx="6608">
                  <c:v>496</c:v>
                </c:pt>
                <c:pt idx="6609">
                  <c:v>492</c:v>
                </c:pt>
                <c:pt idx="6610">
                  <c:v>498</c:v>
                </c:pt>
                <c:pt idx="6611">
                  <c:v>481</c:v>
                </c:pt>
                <c:pt idx="6612">
                  <c:v>502</c:v>
                </c:pt>
                <c:pt idx="6613">
                  <c:v>492</c:v>
                </c:pt>
                <c:pt idx="6614">
                  <c:v>498</c:v>
                </c:pt>
                <c:pt idx="6615">
                  <c:v>506</c:v>
                </c:pt>
                <c:pt idx="6616">
                  <c:v>498</c:v>
                </c:pt>
                <c:pt idx="6617">
                  <c:v>502</c:v>
                </c:pt>
                <c:pt idx="6618">
                  <c:v>498</c:v>
                </c:pt>
                <c:pt idx="6619">
                  <c:v>506</c:v>
                </c:pt>
                <c:pt idx="6620">
                  <c:v>498</c:v>
                </c:pt>
                <c:pt idx="6621">
                  <c:v>496</c:v>
                </c:pt>
                <c:pt idx="6622">
                  <c:v>492</c:v>
                </c:pt>
                <c:pt idx="6623">
                  <c:v>498</c:v>
                </c:pt>
                <c:pt idx="6624">
                  <c:v>498</c:v>
                </c:pt>
                <c:pt idx="6625">
                  <c:v>506</c:v>
                </c:pt>
                <c:pt idx="6626">
                  <c:v>502</c:v>
                </c:pt>
                <c:pt idx="6627">
                  <c:v>498</c:v>
                </c:pt>
                <c:pt idx="6628">
                  <c:v>514</c:v>
                </c:pt>
                <c:pt idx="6629">
                  <c:v>498</c:v>
                </c:pt>
                <c:pt idx="6630">
                  <c:v>498</c:v>
                </c:pt>
                <c:pt idx="6631">
                  <c:v>502</c:v>
                </c:pt>
                <c:pt idx="6632">
                  <c:v>502</c:v>
                </c:pt>
                <c:pt idx="6633">
                  <c:v>496</c:v>
                </c:pt>
                <c:pt idx="6634">
                  <c:v>498</c:v>
                </c:pt>
                <c:pt idx="6635">
                  <c:v>491</c:v>
                </c:pt>
                <c:pt idx="6636">
                  <c:v>514</c:v>
                </c:pt>
                <c:pt idx="6637">
                  <c:v>502</c:v>
                </c:pt>
                <c:pt idx="6638">
                  <c:v>506</c:v>
                </c:pt>
                <c:pt idx="6639">
                  <c:v>518</c:v>
                </c:pt>
                <c:pt idx="6640">
                  <c:v>502</c:v>
                </c:pt>
                <c:pt idx="6641">
                  <c:v>518</c:v>
                </c:pt>
                <c:pt idx="6642">
                  <c:v>518</c:v>
                </c:pt>
                <c:pt idx="6643">
                  <c:v>523</c:v>
                </c:pt>
                <c:pt idx="6644">
                  <c:v>514</c:v>
                </c:pt>
                <c:pt idx="6645">
                  <c:v>518</c:v>
                </c:pt>
                <c:pt idx="6646">
                  <c:v>526</c:v>
                </c:pt>
                <c:pt idx="6647">
                  <c:v>529</c:v>
                </c:pt>
                <c:pt idx="6648">
                  <c:v>518</c:v>
                </c:pt>
                <c:pt idx="6649">
                  <c:v>529</c:v>
                </c:pt>
                <c:pt idx="6650">
                  <c:v>546</c:v>
                </c:pt>
                <c:pt idx="6651">
                  <c:v>529</c:v>
                </c:pt>
                <c:pt idx="6652">
                  <c:v>518</c:v>
                </c:pt>
                <c:pt idx="6653">
                  <c:v>529</c:v>
                </c:pt>
                <c:pt idx="6654">
                  <c:v>529</c:v>
                </c:pt>
                <c:pt idx="6655">
                  <c:v>523</c:v>
                </c:pt>
                <c:pt idx="6656">
                  <c:v>537</c:v>
                </c:pt>
                <c:pt idx="6657">
                  <c:v>531</c:v>
                </c:pt>
                <c:pt idx="6658">
                  <c:v>537</c:v>
                </c:pt>
                <c:pt idx="6659">
                  <c:v>523</c:v>
                </c:pt>
                <c:pt idx="6660">
                  <c:v>537</c:v>
                </c:pt>
                <c:pt idx="6661">
                  <c:v>546</c:v>
                </c:pt>
                <c:pt idx="6662">
                  <c:v>537</c:v>
                </c:pt>
                <c:pt idx="6663">
                  <c:v>549</c:v>
                </c:pt>
                <c:pt idx="6664">
                  <c:v>526</c:v>
                </c:pt>
                <c:pt idx="6665">
                  <c:v>537</c:v>
                </c:pt>
                <c:pt idx="6666">
                  <c:v>529</c:v>
                </c:pt>
                <c:pt idx="6667">
                  <c:v>531</c:v>
                </c:pt>
                <c:pt idx="6668">
                  <c:v>529</c:v>
                </c:pt>
                <c:pt idx="6669">
                  <c:v>531</c:v>
                </c:pt>
                <c:pt idx="6670">
                  <c:v>537</c:v>
                </c:pt>
                <c:pt idx="6671">
                  <c:v>529</c:v>
                </c:pt>
                <c:pt idx="6672">
                  <c:v>531</c:v>
                </c:pt>
                <c:pt idx="6673">
                  <c:v>542</c:v>
                </c:pt>
                <c:pt idx="6674">
                  <c:v>537</c:v>
                </c:pt>
                <c:pt idx="6675">
                  <c:v>537</c:v>
                </c:pt>
                <c:pt idx="6676">
                  <c:v>523</c:v>
                </c:pt>
                <c:pt idx="6677">
                  <c:v>529</c:v>
                </c:pt>
                <c:pt idx="6678">
                  <c:v>531</c:v>
                </c:pt>
                <c:pt idx="6679">
                  <c:v>529</c:v>
                </c:pt>
                <c:pt idx="6680">
                  <c:v>542</c:v>
                </c:pt>
                <c:pt idx="6681">
                  <c:v>529</c:v>
                </c:pt>
                <c:pt idx="6682">
                  <c:v>542</c:v>
                </c:pt>
                <c:pt idx="6683">
                  <c:v>523</c:v>
                </c:pt>
                <c:pt idx="6684">
                  <c:v>546</c:v>
                </c:pt>
                <c:pt idx="6685">
                  <c:v>531</c:v>
                </c:pt>
                <c:pt idx="6686">
                  <c:v>529</c:v>
                </c:pt>
                <c:pt idx="6687">
                  <c:v>542</c:v>
                </c:pt>
                <c:pt idx="6688">
                  <c:v>523</c:v>
                </c:pt>
                <c:pt idx="6689">
                  <c:v>531</c:v>
                </c:pt>
                <c:pt idx="6690">
                  <c:v>529</c:v>
                </c:pt>
                <c:pt idx="6691">
                  <c:v>542</c:v>
                </c:pt>
                <c:pt idx="6692">
                  <c:v>531</c:v>
                </c:pt>
                <c:pt idx="6693">
                  <c:v>531</c:v>
                </c:pt>
                <c:pt idx="6694">
                  <c:v>537</c:v>
                </c:pt>
                <c:pt idx="6695">
                  <c:v>537</c:v>
                </c:pt>
                <c:pt idx="6696">
                  <c:v>531</c:v>
                </c:pt>
                <c:pt idx="6697">
                  <c:v>542</c:v>
                </c:pt>
                <c:pt idx="6698">
                  <c:v>549</c:v>
                </c:pt>
                <c:pt idx="6699">
                  <c:v>537</c:v>
                </c:pt>
                <c:pt idx="6700">
                  <c:v>526</c:v>
                </c:pt>
                <c:pt idx="6701">
                  <c:v>542</c:v>
                </c:pt>
                <c:pt idx="6702">
                  <c:v>542</c:v>
                </c:pt>
                <c:pt idx="6703">
                  <c:v>537</c:v>
                </c:pt>
                <c:pt idx="6704">
                  <c:v>542</c:v>
                </c:pt>
                <c:pt idx="6705">
                  <c:v>529</c:v>
                </c:pt>
                <c:pt idx="6706">
                  <c:v>569</c:v>
                </c:pt>
                <c:pt idx="6707">
                  <c:v>553</c:v>
                </c:pt>
                <c:pt idx="6708">
                  <c:v>549</c:v>
                </c:pt>
                <c:pt idx="6709">
                  <c:v>542</c:v>
                </c:pt>
                <c:pt idx="6710">
                  <c:v>529</c:v>
                </c:pt>
                <c:pt idx="6711">
                  <c:v>549</c:v>
                </c:pt>
                <c:pt idx="6712">
                  <c:v>523</c:v>
                </c:pt>
                <c:pt idx="6713">
                  <c:v>537</c:v>
                </c:pt>
                <c:pt idx="6714">
                  <c:v>531</c:v>
                </c:pt>
                <c:pt idx="6715">
                  <c:v>529</c:v>
                </c:pt>
                <c:pt idx="6716">
                  <c:v>542</c:v>
                </c:pt>
                <c:pt idx="6717">
                  <c:v>537</c:v>
                </c:pt>
                <c:pt idx="6718">
                  <c:v>546</c:v>
                </c:pt>
                <c:pt idx="6719">
                  <c:v>531</c:v>
                </c:pt>
                <c:pt idx="6720">
                  <c:v>542</c:v>
                </c:pt>
                <c:pt idx="6721">
                  <c:v>542</c:v>
                </c:pt>
                <c:pt idx="6722">
                  <c:v>546</c:v>
                </c:pt>
                <c:pt idx="6723">
                  <c:v>531</c:v>
                </c:pt>
                <c:pt idx="6724">
                  <c:v>523</c:v>
                </c:pt>
                <c:pt idx="6725">
                  <c:v>537</c:v>
                </c:pt>
                <c:pt idx="6726">
                  <c:v>546</c:v>
                </c:pt>
                <c:pt idx="6727">
                  <c:v>537</c:v>
                </c:pt>
                <c:pt idx="6728">
                  <c:v>542</c:v>
                </c:pt>
                <c:pt idx="6729">
                  <c:v>537</c:v>
                </c:pt>
                <c:pt idx="6730">
                  <c:v>542</c:v>
                </c:pt>
                <c:pt idx="6731">
                  <c:v>546</c:v>
                </c:pt>
                <c:pt idx="6732">
                  <c:v>537</c:v>
                </c:pt>
                <c:pt idx="6733">
                  <c:v>537</c:v>
                </c:pt>
                <c:pt idx="6734">
                  <c:v>531</c:v>
                </c:pt>
                <c:pt idx="6735">
                  <c:v>549</c:v>
                </c:pt>
                <c:pt idx="6736">
                  <c:v>537</c:v>
                </c:pt>
                <c:pt idx="6737">
                  <c:v>537</c:v>
                </c:pt>
                <c:pt idx="6738">
                  <c:v>546</c:v>
                </c:pt>
                <c:pt idx="6739">
                  <c:v>549</c:v>
                </c:pt>
                <c:pt idx="6740">
                  <c:v>561</c:v>
                </c:pt>
                <c:pt idx="6741">
                  <c:v>523</c:v>
                </c:pt>
                <c:pt idx="6742">
                  <c:v>542</c:v>
                </c:pt>
                <c:pt idx="6743">
                  <c:v>537</c:v>
                </c:pt>
                <c:pt idx="6744">
                  <c:v>542</c:v>
                </c:pt>
                <c:pt idx="6745">
                  <c:v>537</c:v>
                </c:pt>
                <c:pt idx="6746">
                  <c:v>537</c:v>
                </c:pt>
                <c:pt idx="6747">
                  <c:v>531</c:v>
                </c:pt>
                <c:pt idx="6748">
                  <c:v>549</c:v>
                </c:pt>
                <c:pt idx="6749">
                  <c:v>546</c:v>
                </c:pt>
                <c:pt idx="6750">
                  <c:v>542</c:v>
                </c:pt>
                <c:pt idx="6751">
                  <c:v>553</c:v>
                </c:pt>
                <c:pt idx="6752">
                  <c:v>546</c:v>
                </c:pt>
                <c:pt idx="6753">
                  <c:v>546</c:v>
                </c:pt>
                <c:pt idx="6754">
                  <c:v>546</c:v>
                </c:pt>
                <c:pt idx="6755">
                  <c:v>546</c:v>
                </c:pt>
                <c:pt idx="6756">
                  <c:v>537</c:v>
                </c:pt>
                <c:pt idx="6757">
                  <c:v>546</c:v>
                </c:pt>
                <c:pt idx="6758">
                  <c:v>537</c:v>
                </c:pt>
                <c:pt idx="6759">
                  <c:v>561</c:v>
                </c:pt>
                <c:pt idx="6760">
                  <c:v>542</c:v>
                </c:pt>
                <c:pt idx="6761">
                  <c:v>546</c:v>
                </c:pt>
                <c:pt idx="6762">
                  <c:v>549</c:v>
                </c:pt>
                <c:pt idx="6763">
                  <c:v>546</c:v>
                </c:pt>
                <c:pt idx="6764">
                  <c:v>553</c:v>
                </c:pt>
                <c:pt idx="6765">
                  <c:v>542</c:v>
                </c:pt>
                <c:pt idx="6766">
                  <c:v>549</c:v>
                </c:pt>
                <c:pt idx="6767">
                  <c:v>553</c:v>
                </c:pt>
                <c:pt idx="6768">
                  <c:v>561</c:v>
                </c:pt>
                <c:pt idx="6769">
                  <c:v>569</c:v>
                </c:pt>
                <c:pt idx="6770">
                  <c:v>574</c:v>
                </c:pt>
                <c:pt idx="6771">
                  <c:v>574</c:v>
                </c:pt>
                <c:pt idx="6772">
                  <c:v>594</c:v>
                </c:pt>
                <c:pt idx="6773">
                  <c:v>589</c:v>
                </c:pt>
                <c:pt idx="6774">
                  <c:v>594</c:v>
                </c:pt>
                <c:pt idx="6775">
                  <c:v>574</c:v>
                </c:pt>
                <c:pt idx="6776">
                  <c:v>578</c:v>
                </c:pt>
                <c:pt idx="6777">
                  <c:v>589</c:v>
                </c:pt>
                <c:pt idx="6778">
                  <c:v>578</c:v>
                </c:pt>
                <c:pt idx="6779">
                  <c:v>589</c:v>
                </c:pt>
                <c:pt idx="6780">
                  <c:v>566</c:v>
                </c:pt>
                <c:pt idx="6781">
                  <c:v>581</c:v>
                </c:pt>
                <c:pt idx="6782">
                  <c:v>578</c:v>
                </c:pt>
                <c:pt idx="6783">
                  <c:v>594</c:v>
                </c:pt>
                <c:pt idx="6784">
                  <c:v>581</c:v>
                </c:pt>
                <c:pt idx="6785">
                  <c:v>589</c:v>
                </c:pt>
                <c:pt idx="6786">
                  <c:v>594</c:v>
                </c:pt>
                <c:pt idx="6787">
                  <c:v>574</c:v>
                </c:pt>
                <c:pt idx="6788">
                  <c:v>578</c:v>
                </c:pt>
                <c:pt idx="6789">
                  <c:v>574</c:v>
                </c:pt>
                <c:pt idx="6790">
                  <c:v>581</c:v>
                </c:pt>
                <c:pt idx="6791">
                  <c:v>578</c:v>
                </c:pt>
                <c:pt idx="6792">
                  <c:v>553</c:v>
                </c:pt>
                <c:pt idx="6793">
                  <c:v>574</c:v>
                </c:pt>
                <c:pt idx="6794">
                  <c:v>578</c:v>
                </c:pt>
                <c:pt idx="6795">
                  <c:v>566</c:v>
                </c:pt>
                <c:pt idx="6796">
                  <c:v>605</c:v>
                </c:pt>
                <c:pt idx="6797">
                  <c:v>553</c:v>
                </c:pt>
                <c:pt idx="6798">
                  <c:v>566</c:v>
                </c:pt>
                <c:pt idx="6799">
                  <c:v>574</c:v>
                </c:pt>
                <c:pt idx="6800">
                  <c:v>569</c:v>
                </c:pt>
                <c:pt idx="6801">
                  <c:v>578</c:v>
                </c:pt>
                <c:pt idx="6802">
                  <c:v>553</c:v>
                </c:pt>
                <c:pt idx="6803">
                  <c:v>574</c:v>
                </c:pt>
                <c:pt idx="6804">
                  <c:v>553</c:v>
                </c:pt>
                <c:pt idx="6805">
                  <c:v>581</c:v>
                </c:pt>
                <c:pt idx="6806">
                  <c:v>578</c:v>
                </c:pt>
                <c:pt idx="6807">
                  <c:v>581</c:v>
                </c:pt>
                <c:pt idx="6808">
                  <c:v>578</c:v>
                </c:pt>
                <c:pt idx="6809">
                  <c:v>561</c:v>
                </c:pt>
                <c:pt idx="6810">
                  <c:v>578</c:v>
                </c:pt>
                <c:pt idx="6811">
                  <c:v>578</c:v>
                </c:pt>
                <c:pt idx="6812">
                  <c:v>581</c:v>
                </c:pt>
                <c:pt idx="6813">
                  <c:v>569</c:v>
                </c:pt>
                <c:pt idx="6814">
                  <c:v>574</c:v>
                </c:pt>
                <c:pt idx="6815">
                  <c:v>566</c:v>
                </c:pt>
                <c:pt idx="6816">
                  <c:v>566</c:v>
                </c:pt>
                <c:pt idx="6817">
                  <c:v>574</c:v>
                </c:pt>
                <c:pt idx="6818">
                  <c:v>578</c:v>
                </c:pt>
                <c:pt idx="6819">
                  <c:v>574</c:v>
                </c:pt>
                <c:pt idx="6820">
                  <c:v>569</c:v>
                </c:pt>
                <c:pt idx="6821">
                  <c:v>569</c:v>
                </c:pt>
                <c:pt idx="6822">
                  <c:v>569</c:v>
                </c:pt>
                <c:pt idx="6823">
                  <c:v>574</c:v>
                </c:pt>
                <c:pt idx="6824">
                  <c:v>566</c:v>
                </c:pt>
                <c:pt idx="6825">
                  <c:v>566</c:v>
                </c:pt>
                <c:pt idx="6826">
                  <c:v>549</c:v>
                </c:pt>
                <c:pt idx="6827">
                  <c:v>574</c:v>
                </c:pt>
                <c:pt idx="6828">
                  <c:v>549</c:v>
                </c:pt>
                <c:pt idx="6829">
                  <c:v>561</c:v>
                </c:pt>
                <c:pt idx="6830">
                  <c:v>566</c:v>
                </c:pt>
                <c:pt idx="6831">
                  <c:v>537</c:v>
                </c:pt>
                <c:pt idx="6832">
                  <c:v>542</c:v>
                </c:pt>
                <c:pt idx="6833">
                  <c:v>529</c:v>
                </c:pt>
                <c:pt idx="6834">
                  <c:v>546</c:v>
                </c:pt>
                <c:pt idx="6835">
                  <c:v>529</c:v>
                </c:pt>
                <c:pt idx="6836">
                  <c:v>526</c:v>
                </c:pt>
                <c:pt idx="6837">
                  <c:v>531</c:v>
                </c:pt>
                <c:pt idx="6838">
                  <c:v>526</c:v>
                </c:pt>
                <c:pt idx="6839">
                  <c:v>537</c:v>
                </c:pt>
                <c:pt idx="6840">
                  <c:v>531</c:v>
                </c:pt>
                <c:pt idx="6841">
                  <c:v>553</c:v>
                </c:pt>
                <c:pt idx="6842">
                  <c:v>529</c:v>
                </c:pt>
                <c:pt idx="6843">
                  <c:v>529</c:v>
                </c:pt>
                <c:pt idx="6844">
                  <c:v>529</c:v>
                </c:pt>
                <c:pt idx="6845">
                  <c:v>526</c:v>
                </c:pt>
                <c:pt idx="6846">
                  <c:v>526</c:v>
                </c:pt>
                <c:pt idx="6847">
                  <c:v>537</c:v>
                </c:pt>
                <c:pt idx="6848">
                  <c:v>526</c:v>
                </c:pt>
                <c:pt idx="6849">
                  <c:v>526</c:v>
                </c:pt>
                <c:pt idx="6850">
                  <c:v>506</c:v>
                </c:pt>
                <c:pt idx="6851">
                  <c:v>526</c:v>
                </c:pt>
                <c:pt idx="6852">
                  <c:v>518</c:v>
                </c:pt>
                <c:pt idx="6853">
                  <c:v>526</c:v>
                </c:pt>
                <c:pt idx="6854">
                  <c:v>531</c:v>
                </c:pt>
                <c:pt idx="6855">
                  <c:v>523</c:v>
                </c:pt>
                <c:pt idx="6856">
                  <c:v>523</c:v>
                </c:pt>
                <c:pt idx="6857">
                  <c:v>496</c:v>
                </c:pt>
                <c:pt idx="6858">
                  <c:v>531</c:v>
                </c:pt>
                <c:pt idx="6859">
                  <c:v>526</c:v>
                </c:pt>
                <c:pt idx="6860">
                  <c:v>529</c:v>
                </c:pt>
                <c:pt idx="6861">
                  <c:v>529</c:v>
                </c:pt>
                <c:pt idx="6862">
                  <c:v>529</c:v>
                </c:pt>
                <c:pt idx="6863">
                  <c:v>523</c:v>
                </c:pt>
                <c:pt idx="6864">
                  <c:v>531</c:v>
                </c:pt>
                <c:pt idx="6865">
                  <c:v>537</c:v>
                </c:pt>
                <c:pt idx="6866">
                  <c:v>526</c:v>
                </c:pt>
                <c:pt idx="6867">
                  <c:v>523</c:v>
                </c:pt>
                <c:pt idx="6868">
                  <c:v>529</c:v>
                </c:pt>
                <c:pt idx="6869">
                  <c:v>523</c:v>
                </c:pt>
                <c:pt idx="6870">
                  <c:v>537</c:v>
                </c:pt>
                <c:pt idx="6871">
                  <c:v>542</c:v>
                </c:pt>
                <c:pt idx="6872">
                  <c:v>537</c:v>
                </c:pt>
                <c:pt idx="6873">
                  <c:v>531</c:v>
                </c:pt>
                <c:pt idx="6874">
                  <c:v>518</c:v>
                </c:pt>
                <c:pt idx="6875">
                  <c:v>561</c:v>
                </c:pt>
                <c:pt idx="6876">
                  <c:v>553</c:v>
                </c:pt>
                <c:pt idx="6877">
                  <c:v>542</c:v>
                </c:pt>
                <c:pt idx="6878">
                  <c:v>549</c:v>
                </c:pt>
                <c:pt idx="6879">
                  <c:v>529</c:v>
                </c:pt>
                <c:pt idx="6880">
                  <c:v>549</c:v>
                </c:pt>
                <c:pt idx="6881">
                  <c:v>553</c:v>
                </c:pt>
                <c:pt idx="6882">
                  <c:v>549</c:v>
                </c:pt>
                <c:pt idx="6883">
                  <c:v>537</c:v>
                </c:pt>
                <c:pt idx="6884">
                  <c:v>537</c:v>
                </c:pt>
                <c:pt idx="6885">
                  <c:v>553</c:v>
                </c:pt>
                <c:pt idx="6886">
                  <c:v>574</c:v>
                </c:pt>
                <c:pt idx="6887">
                  <c:v>566</c:v>
                </c:pt>
                <c:pt idx="6888">
                  <c:v>561</c:v>
                </c:pt>
                <c:pt idx="6889">
                  <c:v>569</c:v>
                </c:pt>
                <c:pt idx="6890">
                  <c:v>574</c:v>
                </c:pt>
                <c:pt idx="6891">
                  <c:v>566</c:v>
                </c:pt>
                <c:pt idx="6892">
                  <c:v>566</c:v>
                </c:pt>
                <c:pt idx="6893">
                  <c:v>569</c:v>
                </c:pt>
                <c:pt idx="6894">
                  <c:v>561</c:v>
                </c:pt>
                <c:pt idx="6895">
                  <c:v>578</c:v>
                </c:pt>
                <c:pt idx="6896">
                  <c:v>561</c:v>
                </c:pt>
                <c:pt idx="6897">
                  <c:v>594</c:v>
                </c:pt>
                <c:pt idx="6898">
                  <c:v>581</c:v>
                </c:pt>
                <c:pt idx="6899">
                  <c:v>569</c:v>
                </c:pt>
                <c:pt idx="6900">
                  <c:v>578</c:v>
                </c:pt>
                <c:pt idx="6901">
                  <c:v>561</c:v>
                </c:pt>
                <c:pt idx="6902">
                  <c:v>569</c:v>
                </c:pt>
                <c:pt idx="6903">
                  <c:v>569</c:v>
                </c:pt>
                <c:pt idx="6904">
                  <c:v>578</c:v>
                </c:pt>
                <c:pt idx="6905">
                  <c:v>574</c:v>
                </c:pt>
                <c:pt idx="6906">
                  <c:v>581</c:v>
                </c:pt>
                <c:pt idx="6907">
                  <c:v>574</c:v>
                </c:pt>
                <c:pt idx="6908">
                  <c:v>574</c:v>
                </c:pt>
                <c:pt idx="6909">
                  <c:v>581</c:v>
                </c:pt>
                <c:pt idx="6910">
                  <c:v>566</c:v>
                </c:pt>
                <c:pt idx="6911">
                  <c:v>569</c:v>
                </c:pt>
                <c:pt idx="6912">
                  <c:v>569</c:v>
                </c:pt>
                <c:pt idx="6913">
                  <c:v>566</c:v>
                </c:pt>
                <c:pt idx="6914">
                  <c:v>569</c:v>
                </c:pt>
                <c:pt idx="6915">
                  <c:v>566</c:v>
                </c:pt>
                <c:pt idx="6916">
                  <c:v>561</c:v>
                </c:pt>
                <c:pt idx="6917">
                  <c:v>566</c:v>
                </c:pt>
                <c:pt idx="6918">
                  <c:v>549</c:v>
                </c:pt>
                <c:pt idx="6919">
                  <c:v>569</c:v>
                </c:pt>
                <c:pt idx="6920">
                  <c:v>566</c:v>
                </c:pt>
                <c:pt idx="6921">
                  <c:v>553</c:v>
                </c:pt>
                <c:pt idx="6922">
                  <c:v>566</c:v>
                </c:pt>
                <c:pt idx="6923">
                  <c:v>549</c:v>
                </c:pt>
                <c:pt idx="6924">
                  <c:v>553</c:v>
                </c:pt>
                <c:pt idx="6925">
                  <c:v>529</c:v>
                </c:pt>
                <c:pt idx="6926">
                  <c:v>561</c:v>
                </c:pt>
                <c:pt idx="6927">
                  <c:v>546</c:v>
                </c:pt>
                <c:pt idx="6928">
                  <c:v>553</c:v>
                </c:pt>
                <c:pt idx="6929">
                  <c:v>553</c:v>
                </c:pt>
                <c:pt idx="6930">
                  <c:v>561</c:v>
                </c:pt>
                <c:pt idx="6931">
                  <c:v>569</c:v>
                </c:pt>
                <c:pt idx="6932">
                  <c:v>561</c:v>
                </c:pt>
                <c:pt idx="6933">
                  <c:v>566</c:v>
                </c:pt>
                <c:pt idx="6934">
                  <c:v>553</c:v>
                </c:pt>
                <c:pt idx="6935">
                  <c:v>546</c:v>
                </c:pt>
                <c:pt idx="6936">
                  <c:v>542</c:v>
                </c:pt>
                <c:pt idx="6937">
                  <c:v>537</c:v>
                </c:pt>
                <c:pt idx="6938">
                  <c:v>531</c:v>
                </c:pt>
                <c:pt idx="6939">
                  <c:v>542</c:v>
                </c:pt>
                <c:pt idx="6940">
                  <c:v>529</c:v>
                </c:pt>
                <c:pt idx="6941">
                  <c:v>531</c:v>
                </c:pt>
                <c:pt idx="6942">
                  <c:v>526</c:v>
                </c:pt>
                <c:pt idx="6943">
                  <c:v>526</c:v>
                </c:pt>
                <c:pt idx="6944">
                  <c:v>523</c:v>
                </c:pt>
                <c:pt idx="6945">
                  <c:v>518</c:v>
                </c:pt>
                <c:pt idx="6946">
                  <c:v>526</c:v>
                </c:pt>
                <c:pt idx="6947">
                  <c:v>514</c:v>
                </c:pt>
                <c:pt idx="6948">
                  <c:v>506</c:v>
                </c:pt>
                <c:pt idx="6949">
                  <c:v>491</c:v>
                </c:pt>
                <c:pt idx="6950">
                  <c:v>514</c:v>
                </c:pt>
                <c:pt idx="6951">
                  <c:v>498</c:v>
                </c:pt>
                <c:pt idx="6952">
                  <c:v>502</c:v>
                </c:pt>
                <c:pt idx="6953">
                  <c:v>529</c:v>
                </c:pt>
                <c:pt idx="6954">
                  <c:v>498</c:v>
                </c:pt>
                <c:pt idx="6955">
                  <c:v>506</c:v>
                </c:pt>
                <c:pt idx="6956">
                  <c:v>518</c:v>
                </c:pt>
                <c:pt idx="6957">
                  <c:v>518</c:v>
                </c:pt>
                <c:pt idx="6958">
                  <c:v>506</c:v>
                </c:pt>
                <c:pt idx="6959">
                  <c:v>498</c:v>
                </c:pt>
                <c:pt idx="6960">
                  <c:v>514</c:v>
                </c:pt>
                <c:pt idx="6961">
                  <c:v>502</c:v>
                </c:pt>
                <c:pt idx="6962">
                  <c:v>502</c:v>
                </c:pt>
                <c:pt idx="6963">
                  <c:v>518</c:v>
                </c:pt>
                <c:pt idx="6964">
                  <c:v>502</c:v>
                </c:pt>
                <c:pt idx="6965">
                  <c:v>502</c:v>
                </c:pt>
                <c:pt idx="6966">
                  <c:v>492</c:v>
                </c:pt>
                <c:pt idx="6967">
                  <c:v>502</c:v>
                </c:pt>
                <c:pt idx="6968">
                  <c:v>502</c:v>
                </c:pt>
                <c:pt idx="6969">
                  <c:v>496</c:v>
                </c:pt>
                <c:pt idx="6970">
                  <c:v>514</c:v>
                </c:pt>
                <c:pt idx="6971">
                  <c:v>496</c:v>
                </c:pt>
                <c:pt idx="6972">
                  <c:v>518</c:v>
                </c:pt>
                <c:pt idx="6973">
                  <c:v>518</c:v>
                </c:pt>
                <c:pt idx="6974">
                  <c:v>518</c:v>
                </c:pt>
                <c:pt idx="6975">
                  <c:v>502</c:v>
                </c:pt>
                <c:pt idx="6976">
                  <c:v>506</c:v>
                </c:pt>
                <c:pt idx="6977">
                  <c:v>523</c:v>
                </c:pt>
                <c:pt idx="6978">
                  <c:v>496</c:v>
                </c:pt>
                <c:pt idx="6979">
                  <c:v>518</c:v>
                </c:pt>
                <c:pt idx="6980">
                  <c:v>518</c:v>
                </c:pt>
                <c:pt idx="6981">
                  <c:v>523</c:v>
                </c:pt>
                <c:pt idx="6982">
                  <c:v>514</c:v>
                </c:pt>
                <c:pt idx="6983">
                  <c:v>506</c:v>
                </c:pt>
                <c:pt idx="6984">
                  <c:v>518</c:v>
                </c:pt>
                <c:pt idx="6985">
                  <c:v>502</c:v>
                </c:pt>
                <c:pt idx="6986">
                  <c:v>492</c:v>
                </c:pt>
                <c:pt idx="6987">
                  <c:v>518</c:v>
                </c:pt>
                <c:pt idx="6988">
                  <c:v>502</c:v>
                </c:pt>
                <c:pt idx="6989">
                  <c:v>506</c:v>
                </c:pt>
                <c:pt idx="6990">
                  <c:v>502</c:v>
                </c:pt>
                <c:pt idx="6991">
                  <c:v>498</c:v>
                </c:pt>
                <c:pt idx="6992">
                  <c:v>498</c:v>
                </c:pt>
                <c:pt idx="6993">
                  <c:v>486</c:v>
                </c:pt>
                <c:pt idx="6994">
                  <c:v>486</c:v>
                </c:pt>
                <c:pt idx="6995">
                  <c:v>459</c:v>
                </c:pt>
                <c:pt idx="6996">
                  <c:v>481</c:v>
                </c:pt>
                <c:pt idx="6997">
                  <c:v>475</c:v>
                </c:pt>
                <c:pt idx="6998">
                  <c:v>475</c:v>
                </c:pt>
                <c:pt idx="6999">
                  <c:v>470</c:v>
                </c:pt>
                <c:pt idx="7000">
                  <c:v>445</c:v>
                </c:pt>
                <c:pt idx="7001">
                  <c:v>470</c:v>
                </c:pt>
                <c:pt idx="7002">
                  <c:v>455</c:v>
                </c:pt>
                <c:pt idx="7003">
                  <c:v>448</c:v>
                </c:pt>
                <c:pt idx="7004">
                  <c:v>448</c:v>
                </c:pt>
                <c:pt idx="7005">
                  <c:v>448</c:v>
                </c:pt>
                <c:pt idx="7006">
                  <c:v>441</c:v>
                </c:pt>
                <c:pt idx="7007">
                  <c:v>441</c:v>
                </c:pt>
                <c:pt idx="7008">
                  <c:v>445</c:v>
                </c:pt>
                <c:pt idx="7009">
                  <c:v>441</c:v>
                </c:pt>
                <c:pt idx="7010">
                  <c:v>439</c:v>
                </c:pt>
                <c:pt idx="7011">
                  <c:v>433</c:v>
                </c:pt>
                <c:pt idx="7012">
                  <c:v>427</c:v>
                </c:pt>
                <c:pt idx="7013">
                  <c:v>435</c:v>
                </c:pt>
                <c:pt idx="7014">
                  <c:v>439</c:v>
                </c:pt>
                <c:pt idx="7015">
                  <c:v>435</c:v>
                </c:pt>
                <c:pt idx="7016">
                  <c:v>433</c:v>
                </c:pt>
                <c:pt idx="7017">
                  <c:v>410</c:v>
                </c:pt>
                <c:pt idx="7018">
                  <c:v>433</c:v>
                </c:pt>
                <c:pt idx="7019">
                  <c:v>424</c:v>
                </c:pt>
                <c:pt idx="7020">
                  <c:v>441</c:v>
                </c:pt>
                <c:pt idx="7021">
                  <c:v>435</c:v>
                </c:pt>
                <c:pt idx="7022">
                  <c:v>427</c:v>
                </c:pt>
                <c:pt idx="7023">
                  <c:v>424</c:v>
                </c:pt>
                <c:pt idx="7024">
                  <c:v>408</c:v>
                </c:pt>
                <c:pt idx="7025">
                  <c:v>424</c:v>
                </c:pt>
                <c:pt idx="7026">
                  <c:v>424</c:v>
                </c:pt>
                <c:pt idx="7027">
                  <c:v>433</c:v>
                </c:pt>
                <c:pt idx="7028">
                  <c:v>433</c:v>
                </c:pt>
                <c:pt idx="7029">
                  <c:v>433</c:v>
                </c:pt>
                <c:pt idx="7030">
                  <c:v>433</c:v>
                </c:pt>
                <c:pt idx="7031">
                  <c:v>439</c:v>
                </c:pt>
                <c:pt idx="7032">
                  <c:v>441</c:v>
                </c:pt>
                <c:pt idx="7033">
                  <c:v>441</c:v>
                </c:pt>
                <c:pt idx="7034">
                  <c:v>441</c:v>
                </c:pt>
                <c:pt idx="7035">
                  <c:v>448</c:v>
                </c:pt>
                <c:pt idx="7036">
                  <c:v>427</c:v>
                </c:pt>
                <c:pt idx="7037">
                  <c:v>441</c:v>
                </c:pt>
                <c:pt idx="7038">
                  <c:v>441</c:v>
                </c:pt>
                <c:pt idx="7039">
                  <c:v>441</c:v>
                </c:pt>
                <c:pt idx="7040">
                  <c:v>445</c:v>
                </c:pt>
                <c:pt idx="7041">
                  <c:v>424</c:v>
                </c:pt>
                <c:pt idx="7042">
                  <c:v>459</c:v>
                </c:pt>
                <c:pt idx="7043">
                  <c:v>433</c:v>
                </c:pt>
                <c:pt idx="7044">
                  <c:v>435</c:v>
                </c:pt>
                <c:pt idx="7045">
                  <c:v>441</c:v>
                </c:pt>
                <c:pt idx="7046">
                  <c:v>433</c:v>
                </c:pt>
                <c:pt idx="7047">
                  <c:v>441</c:v>
                </c:pt>
                <c:pt idx="7048">
                  <c:v>415</c:v>
                </c:pt>
                <c:pt idx="7049">
                  <c:v>445</c:v>
                </c:pt>
                <c:pt idx="7050">
                  <c:v>435</c:v>
                </c:pt>
                <c:pt idx="7051">
                  <c:v>445</c:v>
                </c:pt>
                <c:pt idx="7052">
                  <c:v>445</c:v>
                </c:pt>
                <c:pt idx="7053">
                  <c:v>448</c:v>
                </c:pt>
                <c:pt idx="7054">
                  <c:v>448</c:v>
                </c:pt>
                <c:pt idx="7055">
                  <c:v>439</c:v>
                </c:pt>
                <c:pt idx="7056">
                  <c:v>448</c:v>
                </c:pt>
                <c:pt idx="7057">
                  <c:v>445</c:v>
                </c:pt>
                <c:pt idx="7058">
                  <c:v>452</c:v>
                </c:pt>
                <c:pt idx="7059">
                  <c:v>448</c:v>
                </c:pt>
                <c:pt idx="7060">
                  <c:v>448</c:v>
                </c:pt>
                <c:pt idx="7061">
                  <c:v>445</c:v>
                </c:pt>
                <c:pt idx="7062">
                  <c:v>459</c:v>
                </c:pt>
                <c:pt idx="7063">
                  <c:v>448</c:v>
                </c:pt>
                <c:pt idx="7064">
                  <c:v>455</c:v>
                </c:pt>
                <c:pt idx="7065">
                  <c:v>433</c:v>
                </c:pt>
                <c:pt idx="7066">
                  <c:v>452</c:v>
                </c:pt>
                <c:pt idx="7067">
                  <c:v>452</c:v>
                </c:pt>
                <c:pt idx="7068">
                  <c:v>452</c:v>
                </c:pt>
                <c:pt idx="7069">
                  <c:v>459</c:v>
                </c:pt>
                <c:pt idx="7070">
                  <c:v>445</c:v>
                </c:pt>
                <c:pt idx="7071">
                  <c:v>452</c:v>
                </c:pt>
                <c:pt idx="7072">
                  <c:v>448</c:v>
                </c:pt>
                <c:pt idx="7073">
                  <c:v>459</c:v>
                </c:pt>
                <c:pt idx="7074">
                  <c:v>448</c:v>
                </c:pt>
                <c:pt idx="7075">
                  <c:v>460</c:v>
                </c:pt>
                <c:pt idx="7076">
                  <c:v>459</c:v>
                </c:pt>
                <c:pt idx="7077">
                  <c:v>439</c:v>
                </c:pt>
                <c:pt idx="7078">
                  <c:v>459</c:v>
                </c:pt>
                <c:pt idx="7079">
                  <c:v>460</c:v>
                </c:pt>
                <c:pt idx="7080">
                  <c:v>459</c:v>
                </c:pt>
                <c:pt idx="7081">
                  <c:v>455</c:v>
                </c:pt>
                <c:pt idx="7082">
                  <c:v>439</c:v>
                </c:pt>
                <c:pt idx="7083">
                  <c:v>460</c:v>
                </c:pt>
                <c:pt idx="7084">
                  <c:v>460</c:v>
                </c:pt>
                <c:pt idx="7085">
                  <c:v>452</c:v>
                </c:pt>
                <c:pt idx="7086">
                  <c:v>455</c:v>
                </c:pt>
                <c:pt idx="7087">
                  <c:v>460</c:v>
                </c:pt>
                <c:pt idx="7088">
                  <c:v>452</c:v>
                </c:pt>
                <c:pt idx="7089">
                  <c:v>460</c:v>
                </c:pt>
                <c:pt idx="7090">
                  <c:v>455</c:v>
                </c:pt>
                <c:pt idx="7091">
                  <c:v>455</c:v>
                </c:pt>
                <c:pt idx="7092">
                  <c:v>452</c:v>
                </c:pt>
                <c:pt idx="7093">
                  <c:v>464</c:v>
                </c:pt>
                <c:pt idx="7094">
                  <c:v>445</c:v>
                </c:pt>
                <c:pt idx="7095">
                  <c:v>455</c:v>
                </c:pt>
                <c:pt idx="7096">
                  <c:v>459</c:v>
                </c:pt>
                <c:pt idx="7097">
                  <c:v>460</c:v>
                </c:pt>
                <c:pt idx="7098">
                  <c:v>470</c:v>
                </c:pt>
                <c:pt idx="7099">
                  <c:v>452</c:v>
                </c:pt>
                <c:pt idx="7100">
                  <c:v>475</c:v>
                </c:pt>
                <c:pt idx="7101">
                  <c:v>459</c:v>
                </c:pt>
                <c:pt idx="7102">
                  <c:v>460</c:v>
                </c:pt>
                <c:pt idx="7103">
                  <c:v>470</c:v>
                </c:pt>
                <c:pt idx="7104">
                  <c:v>475</c:v>
                </c:pt>
                <c:pt idx="7105">
                  <c:v>459</c:v>
                </c:pt>
                <c:pt idx="7106">
                  <c:v>455</c:v>
                </c:pt>
                <c:pt idx="7107">
                  <c:v>470</c:v>
                </c:pt>
                <c:pt idx="7108">
                  <c:v>470</c:v>
                </c:pt>
                <c:pt idx="7109">
                  <c:v>491</c:v>
                </c:pt>
                <c:pt idx="7110">
                  <c:v>470</c:v>
                </c:pt>
                <c:pt idx="7111">
                  <c:v>470</c:v>
                </c:pt>
                <c:pt idx="7112">
                  <c:v>475</c:v>
                </c:pt>
                <c:pt idx="7113">
                  <c:v>477</c:v>
                </c:pt>
                <c:pt idx="7114">
                  <c:v>481</c:v>
                </c:pt>
                <c:pt idx="7115">
                  <c:v>481</c:v>
                </c:pt>
                <c:pt idx="7116">
                  <c:v>470</c:v>
                </c:pt>
                <c:pt idx="7117">
                  <c:v>491</c:v>
                </c:pt>
                <c:pt idx="7118">
                  <c:v>475</c:v>
                </c:pt>
                <c:pt idx="7119">
                  <c:v>486</c:v>
                </c:pt>
                <c:pt idx="7120">
                  <c:v>486</c:v>
                </c:pt>
                <c:pt idx="7121">
                  <c:v>481</c:v>
                </c:pt>
                <c:pt idx="7122">
                  <c:v>491</c:v>
                </c:pt>
                <c:pt idx="7123">
                  <c:v>470</c:v>
                </c:pt>
                <c:pt idx="7124">
                  <c:v>492</c:v>
                </c:pt>
                <c:pt idx="7125">
                  <c:v>477</c:v>
                </c:pt>
                <c:pt idx="7126">
                  <c:v>477</c:v>
                </c:pt>
                <c:pt idx="7127">
                  <c:v>486</c:v>
                </c:pt>
                <c:pt idx="7128">
                  <c:v>481</c:v>
                </c:pt>
                <c:pt idx="7129">
                  <c:v>475</c:v>
                </c:pt>
                <c:pt idx="7130">
                  <c:v>477</c:v>
                </c:pt>
                <c:pt idx="7131">
                  <c:v>477</c:v>
                </c:pt>
                <c:pt idx="7132">
                  <c:v>481</c:v>
                </c:pt>
                <c:pt idx="7133">
                  <c:v>486</c:v>
                </c:pt>
                <c:pt idx="7134">
                  <c:v>481</c:v>
                </c:pt>
                <c:pt idx="7135">
                  <c:v>477</c:v>
                </c:pt>
                <c:pt idx="7136">
                  <c:v>481</c:v>
                </c:pt>
                <c:pt idx="7137">
                  <c:v>486</c:v>
                </c:pt>
                <c:pt idx="7138">
                  <c:v>481</c:v>
                </c:pt>
                <c:pt idx="7139">
                  <c:v>477</c:v>
                </c:pt>
                <c:pt idx="7140">
                  <c:v>459</c:v>
                </c:pt>
                <c:pt idx="7141">
                  <c:v>486</c:v>
                </c:pt>
                <c:pt idx="7142">
                  <c:v>475</c:v>
                </c:pt>
                <c:pt idx="7143">
                  <c:v>481</c:v>
                </c:pt>
                <c:pt idx="7144">
                  <c:v>486</c:v>
                </c:pt>
                <c:pt idx="7145">
                  <c:v>475</c:v>
                </c:pt>
                <c:pt idx="7146">
                  <c:v>486</c:v>
                </c:pt>
                <c:pt idx="7147">
                  <c:v>464</c:v>
                </c:pt>
                <c:pt idx="7148">
                  <c:v>491</c:v>
                </c:pt>
                <c:pt idx="7149">
                  <c:v>481</c:v>
                </c:pt>
                <c:pt idx="7150">
                  <c:v>486</c:v>
                </c:pt>
                <c:pt idx="7151">
                  <c:v>481</c:v>
                </c:pt>
                <c:pt idx="7152">
                  <c:v>491</c:v>
                </c:pt>
                <c:pt idx="7153">
                  <c:v>481</c:v>
                </c:pt>
                <c:pt idx="7154">
                  <c:v>492</c:v>
                </c:pt>
                <c:pt idx="7155">
                  <c:v>486</c:v>
                </c:pt>
                <c:pt idx="7156">
                  <c:v>477</c:v>
                </c:pt>
                <c:pt idx="7157">
                  <c:v>491</c:v>
                </c:pt>
                <c:pt idx="7158">
                  <c:v>491</c:v>
                </c:pt>
                <c:pt idx="7159">
                  <c:v>477</c:v>
                </c:pt>
                <c:pt idx="7160">
                  <c:v>486</c:v>
                </c:pt>
                <c:pt idx="7161">
                  <c:v>492</c:v>
                </c:pt>
                <c:pt idx="7162">
                  <c:v>491</c:v>
                </c:pt>
                <c:pt idx="7163">
                  <c:v>492</c:v>
                </c:pt>
                <c:pt idx="7164">
                  <c:v>475</c:v>
                </c:pt>
                <c:pt idx="7165">
                  <c:v>498</c:v>
                </c:pt>
                <c:pt idx="7166">
                  <c:v>492</c:v>
                </c:pt>
                <c:pt idx="7167">
                  <c:v>491</c:v>
                </c:pt>
                <c:pt idx="7168">
                  <c:v>491</c:v>
                </c:pt>
                <c:pt idx="7169">
                  <c:v>477</c:v>
                </c:pt>
                <c:pt idx="7170">
                  <c:v>491</c:v>
                </c:pt>
                <c:pt idx="7171">
                  <c:v>470</c:v>
                </c:pt>
                <c:pt idx="7172">
                  <c:v>496</c:v>
                </c:pt>
                <c:pt idx="7173">
                  <c:v>477</c:v>
                </c:pt>
                <c:pt idx="7174">
                  <c:v>486</c:v>
                </c:pt>
                <c:pt idx="7175">
                  <c:v>491</c:v>
                </c:pt>
                <c:pt idx="7176">
                  <c:v>518</c:v>
                </c:pt>
                <c:pt idx="7177">
                  <c:v>486</c:v>
                </c:pt>
                <c:pt idx="7178">
                  <c:v>481</c:v>
                </c:pt>
                <c:pt idx="7179">
                  <c:v>491</c:v>
                </c:pt>
                <c:pt idx="7180">
                  <c:v>481</c:v>
                </c:pt>
                <c:pt idx="7181">
                  <c:v>477</c:v>
                </c:pt>
                <c:pt idx="7182">
                  <c:v>477</c:v>
                </c:pt>
                <c:pt idx="7183">
                  <c:v>481</c:v>
                </c:pt>
                <c:pt idx="7184">
                  <c:v>477</c:v>
                </c:pt>
                <c:pt idx="7185">
                  <c:v>491</c:v>
                </c:pt>
                <c:pt idx="7186">
                  <c:v>475</c:v>
                </c:pt>
                <c:pt idx="7187">
                  <c:v>486</c:v>
                </c:pt>
                <c:pt idx="7188">
                  <c:v>464</c:v>
                </c:pt>
                <c:pt idx="7189">
                  <c:v>475</c:v>
                </c:pt>
                <c:pt idx="7190">
                  <c:v>464</c:v>
                </c:pt>
                <c:pt idx="7191">
                  <c:v>460</c:v>
                </c:pt>
                <c:pt idx="7192">
                  <c:v>475</c:v>
                </c:pt>
                <c:pt idx="7193">
                  <c:v>460</c:v>
                </c:pt>
                <c:pt idx="7194">
                  <c:v>464</c:v>
                </c:pt>
                <c:pt idx="7195">
                  <c:v>452</c:v>
                </c:pt>
                <c:pt idx="7196">
                  <c:v>459</c:v>
                </c:pt>
                <c:pt idx="7197">
                  <c:v>460</c:v>
                </c:pt>
                <c:pt idx="7198">
                  <c:v>455</c:v>
                </c:pt>
                <c:pt idx="7199">
                  <c:v>455</c:v>
                </c:pt>
                <c:pt idx="7200">
                  <c:v>435</c:v>
                </c:pt>
                <c:pt idx="7201">
                  <c:v>441</c:v>
                </c:pt>
                <c:pt idx="7202">
                  <c:v>445</c:v>
                </c:pt>
                <c:pt idx="7203">
                  <c:v>448</c:v>
                </c:pt>
                <c:pt idx="7204">
                  <c:v>445</c:v>
                </c:pt>
                <c:pt idx="7205">
                  <c:v>439</c:v>
                </c:pt>
                <c:pt idx="7206">
                  <c:v>441</c:v>
                </c:pt>
                <c:pt idx="7207">
                  <c:v>435</c:v>
                </c:pt>
                <c:pt idx="7208">
                  <c:v>439</c:v>
                </c:pt>
                <c:pt idx="7209">
                  <c:v>445</c:v>
                </c:pt>
                <c:pt idx="7210">
                  <c:v>445</c:v>
                </c:pt>
                <c:pt idx="7211">
                  <c:v>433</c:v>
                </c:pt>
                <c:pt idx="7212">
                  <c:v>427</c:v>
                </c:pt>
                <c:pt idx="7213">
                  <c:v>433</c:v>
                </c:pt>
                <c:pt idx="7214">
                  <c:v>439</c:v>
                </c:pt>
                <c:pt idx="7215">
                  <c:v>435</c:v>
                </c:pt>
                <c:pt idx="7216">
                  <c:v>452</c:v>
                </c:pt>
                <c:pt idx="7217">
                  <c:v>435</c:v>
                </c:pt>
                <c:pt idx="7218">
                  <c:v>448</c:v>
                </c:pt>
                <c:pt idx="7219">
                  <c:v>445</c:v>
                </c:pt>
                <c:pt idx="7220">
                  <c:v>455</c:v>
                </c:pt>
                <c:pt idx="7221">
                  <c:v>452</c:v>
                </c:pt>
                <c:pt idx="7222">
                  <c:v>435</c:v>
                </c:pt>
                <c:pt idx="7223">
                  <c:v>452</c:v>
                </c:pt>
                <c:pt idx="7224">
                  <c:v>435</c:v>
                </c:pt>
                <c:pt idx="7225">
                  <c:v>448</c:v>
                </c:pt>
                <c:pt idx="7226">
                  <c:v>445</c:v>
                </c:pt>
                <c:pt idx="7227">
                  <c:v>441</c:v>
                </c:pt>
                <c:pt idx="7228">
                  <c:v>439</c:v>
                </c:pt>
                <c:pt idx="7229">
                  <c:v>439</c:v>
                </c:pt>
                <c:pt idx="7230">
                  <c:v>441</c:v>
                </c:pt>
                <c:pt idx="7231">
                  <c:v>424</c:v>
                </c:pt>
                <c:pt idx="7232">
                  <c:v>448</c:v>
                </c:pt>
                <c:pt idx="7233">
                  <c:v>441</c:v>
                </c:pt>
                <c:pt idx="7234">
                  <c:v>445</c:v>
                </c:pt>
                <c:pt idx="7235">
                  <c:v>433</c:v>
                </c:pt>
                <c:pt idx="7236">
                  <c:v>423</c:v>
                </c:pt>
                <c:pt idx="7237">
                  <c:v>441</c:v>
                </c:pt>
                <c:pt idx="7238">
                  <c:v>441</c:v>
                </c:pt>
                <c:pt idx="7239">
                  <c:v>423</c:v>
                </c:pt>
                <c:pt idx="7240">
                  <c:v>433</c:v>
                </c:pt>
                <c:pt idx="7241">
                  <c:v>423</c:v>
                </c:pt>
                <c:pt idx="7242">
                  <c:v>439</c:v>
                </c:pt>
                <c:pt idx="7243">
                  <c:v>439</c:v>
                </c:pt>
                <c:pt idx="7244">
                  <c:v>433</c:v>
                </c:pt>
                <c:pt idx="7245">
                  <c:v>439</c:v>
                </c:pt>
                <c:pt idx="7246">
                  <c:v>427</c:v>
                </c:pt>
                <c:pt idx="7247">
                  <c:v>439</c:v>
                </c:pt>
                <c:pt idx="7248">
                  <c:v>418</c:v>
                </c:pt>
                <c:pt idx="7249">
                  <c:v>433</c:v>
                </c:pt>
                <c:pt idx="7250">
                  <c:v>441</c:v>
                </c:pt>
                <c:pt idx="7251">
                  <c:v>448</c:v>
                </c:pt>
                <c:pt idx="7252">
                  <c:v>433</c:v>
                </c:pt>
                <c:pt idx="7253">
                  <c:v>435</c:v>
                </c:pt>
                <c:pt idx="7254">
                  <c:v>459</c:v>
                </c:pt>
                <c:pt idx="7255">
                  <c:v>441</c:v>
                </c:pt>
                <c:pt idx="7256">
                  <c:v>441</c:v>
                </c:pt>
                <c:pt idx="7257">
                  <c:v>435</c:v>
                </c:pt>
                <c:pt idx="7258">
                  <c:v>445</c:v>
                </c:pt>
                <c:pt idx="7259">
                  <c:v>441</c:v>
                </c:pt>
                <c:pt idx="7260">
                  <c:v>433</c:v>
                </c:pt>
                <c:pt idx="7261">
                  <c:v>435</c:v>
                </c:pt>
                <c:pt idx="7262">
                  <c:v>441</c:v>
                </c:pt>
                <c:pt idx="7263">
                  <c:v>445</c:v>
                </c:pt>
                <c:pt idx="7264">
                  <c:v>459</c:v>
                </c:pt>
                <c:pt idx="7265">
                  <c:v>459</c:v>
                </c:pt>
                <c:pt idx="7266">
                  <c:v>441</c:v>
                </c:pt>
                <c:pt idx="7267">
                  <c:v>435</c:v>
                </c:pt>
                <c:pt idx="7268">
                  <c:v>448</c:v>
                </c:pt>
                <c:pt idx="7269">
                  <c:v>445</c:v>
                </c:pt>
                <c:pt idx="7270">
                  <c:v>441</c:v>
                </c:pt>
                <c:pt idx="7271">
                  <c:v>455</c:v>
                </c:pt>
                <c:pt idx="7272">
                  <c:v>445</c:v>
                </c:pt>
                <c:pt idx="7273">
                  <c:v>459</c:v>
                </c:pt>
                <c:pt idx="7274">
                  <c:v>455</c:v>
                </c:pt>
                <c:pt idx="7275">
                  <c:v>470</c:v>
                </c:pt>
                <c:pt idx="7276">
                  <c:v>459</c:v>
                </c:pt>
                <c:pt idx="7277">
                  <c:v>452</c:v>
                </c:pt>
                <c:pt idx="7278">
                  <c:v>460</c:v>
                </c:pt>
                <c:pt idx="7279">
                  <c:v>445</c:v>
                </c:pt>
                <c:pt idx="7280">
                  <c:v>464</c:v>
                </c:pt>
                <c:pt idx="7281">
                  <c:v>459</c:v>
                </c:pt>
                <c:pt idx="7282">
                  <c:v>464</c:v>
                </c:pt>
                <c:pt idx="7283">
                  <c:v>455</c:v>
                </c:pt>
                <c:pt idx="7284">
                  <c:v>459</c:v>
                </c:pt>
                <c:pt idx="7285">
                  <c:v>460</c:v>
                </c:pt>
                <c:pt idx="7286">
                  <c:v>464</c:v>
                </c:pt>
                <c:pt idx="7287">
                  <c:v>455</c:v>
                </c:pt>
                <c:pt idx="7288">
                  <c:v>470</c:v>
                </c:pt>
                <c:pt idx="7289">
                  <c:v>470</c:v>
                </c:pt>
                <c:pt idx="7290">
                  <c:v>464</c:v>
                </c:pt>
                <c:pt idx="7291">
                  <c:v>455</c:v>
                </c:pt>
                <c:pt idx="7292">
                  <c:v>464</c:v>
                </c:pt>
                <c:pt idx="7293">
                  <c:v>470</c:v>
                </c:pt>
                <c:pt idx="7294">
                  <c:v>464</c:v>
                </c:pt>
                <c:pt idx="7295">
                  <c:v>475</c:v>
                </c:pt>
                <c:pt idx="7296">
                  <c:v>460</c:v>
                </c:pt>
                <c:pt idx="7297">
                  <c:v>464</c:v>
                </c:pt>
                <c:pt idx="7298">
                  <c:v>445</c:v>
                </c:pt>
                <c:pt idx="7299">
                  <c:v>470</c:v>
                </c:pt>
                <c:pt idx="7300">
                  <c:v>464</c:v>
                </c:pt>
                <c:pt idx="7301">
                  <c:v>452</c:v>
                </c:pt>
                <c:pt idx="7302">
                  <c:v>470</c:v>
                </c:pt>
                <c:pt idx="7303">
                  <c:v>452</c:v>
                </c:pt>
                <c:pt idx="7304">
                  <c:v>455</c:v>
                </c:pt>
                <c:pt idx="7305">
                  <c:v>455</c:v>
                </c:pt>
                <c:pt idx="7306">
                  <c:v>460</c:v>
                </c:pt>
                <c:pt idx="7307">
                  <c:v>452</c:v>
                </c:pt>
                <c:pt idx="7308">
                  <c:v>455</c:v>
                </c:pt>
                <c:pt idx="7309">
                  <c:v>455</c:v>
                </c:pt>
                <c:pt idx="7310">
                  <c:v>455</c:v>
                </c:pt>
                <c:pt idx="7311">
                  <c:v>455</c:v>
                </c:pt>
                <c:pt idx="7312">
                  <c:v>460</c:v>
                </c:pt>
                <c:pt idx="7313">
                  <c:v>460</c:v>
                </c:pt>
                <c:pt idx="7314">
                  <c:v>460</c:v>
                </c:pt>
                <c:pt idx="7315">
                  <c:v>460</c:v>
                </c:pt>
                <c:pt idx="7316">
                  <c:v>459</c:v>
                </c:pt>
                <c:pt idx="7317">
                  <c:v>464</c:v>
                </c:pt>
                <c:pt idx="7318">
                  <c:v>464</c:v>
                </c:pt>
                <c:pt idx="7319">
                  <c:v>460</c:v>
                </c:pt>
                <c:pt idx="7320">
                  <c:v>459</c:v>
                </c:pt>
                <c:pt idx="7321">
                  <c:v>470</c:v>
                </c:pt>
                <c:pt idx="7322">
                  <c:v>452</c:v>
                </c:pt>
                <c:pt idx="7323">
                  <c:v>459</c:v>
                </c:pt>
                <c:pt idx="7324">
                  <c:v>460</c:v>
                </c:pt>
                <c:pt idx="7325">
                  <c:v>460</c:v>
                </c:pt>
                <c:pt idx="7326">
                  <c:v>460</c:v>
                </c:pt>
                <c:pt idx="7327">
                  <c:v>459</c:v>
                </c:pt>
                <c:pt idx="7328">
                  <c:v>459</c:v>
                </c:pt>
                <c:pt idx="7329">
                  <c:v>459</c:v>
                </c:pt>
                <c:pt idx="7330">
                  <c:v>459</c:v>
                </c:pt>
                <c:pt idx="7331">
                  <c:v>452</c:v>
                </c:pt>
                <c:pt idx="7332">
                  <c:v>464</c:v>
                </c:pt>
                <c:pt idx="7333">
                  <c:v>460</c:v>
                </c:pt>
                <c:pt idx="7334">
                  <c:v>445</c:v>
                </c:pt>
                <c:pt idx="7335">
                  <c:v>459</c:v>
                </c:pt>
                <c:pt idx="7336">
                  <c:v>455</c:v>
                </c:pt>
                <c:pt idx="7337">
                  <c:v>470</c:v>
                </c:pt>
                <c:pt idx="7338">
                  <c:v>455</c:v>
                </c:pt>
                <c:pt idx="7339">
                  <c:v>460</c:v>
                </c:pt>
                <c:pt idx="7340">
                  <c:v>464</c:v>
                </c:pt>
                <c:pt idx="7341">
                  <c:v>470</c:v>
                </c:pt>
                <c:pt idx="7342">
                  <c:v>459</c:v>
                </c:pt>
                <c:pt idx="7343">
                  <c:v>491</c:v>
                </c:pt>
                <c:pt idx="7344">
                  <c:v>464</c:v>
                </c:pt>
                <c:pt idx="7345">
                  <c:v>459</c:v>
                </c:pt>
                <c:pt idx="7346">
                  <c:v>452</c:v>
                </c:pt>
                <c:pt idx="7347">
                  <c:v>459</c:v>
                </c:pt>
                <c:pt idx="7348">
                  <c:v>464</c:v>
                </c:pt>
                <c:pt idx="7349">
                  <c:v>459</c:v>
                </c:pt>
                <c:pt idx="7350">
                  <c:v>475</c:v>
                </c:pt>
                <c:pt idx="7351">
                  <c:v>459</c:v>
                </c:pt>
                <c:pt idx="7352">
                  <c:v>477</c:v>
                </c:pt>
                <c:pt idx="7353">
                  <c:v>470</c:v>
                </c:pt>
                <c:pt idx="7354">
                  <c:v>481</c:v>
                </c:pt>
                <c:pt idx="7355">
                  <c:v>475</c:v>
                </c:pt>
                <c:pt idx="7356">
                  <c:v>464</c:v>
                </c:pt>
                <c:pt idx="7357">
                  <c:v>486</c:v>
                </c:pt>
                <c:pt idx="7358">
                  <c:v>459</c:v>
                </c:pt>
                <c:pt idx="7359">
                  <c:v>475</c:v>
                </c:pt>
                <c:pt idx="7360">
                  <c:v>464</c:v>
                </c:pt>
                <c:pt idx="7361">
                  <c:v>470</c:v>
                </c:pt>
                <c:pt idx="7362">
                  <c:v>459</c:v>
                </c:pt>
                <c:pt idx="7363">
                  <c:v>455</c:v>
                </c:pt>
                <c:pt idx="7364">
                  <c:v>460</c:v>
                </c:pt>
                <c:pt idx="7365">
                  <c:v>459</c:v>
                </c:pt>
                <c:pt idx="7366">
                  <c:v>460</c:v>
                </c:pt>
                <c:pt idx="7367">
                  <c:v>455</c:v>
                </c:pt>
                <c:pt idx="7368">
                  <c:v>459</c:v>
                </c:pt>
                <c:pt idx="7369">
                  <c:v>455</c:v>
                </c:pt>
                <c:pt idx="7370">
                  <c:v>445</c:v>
                </c:pt>
                <c:pt idx="7371">
                  <c:v>460</c:v>
                </c:pt>
                <c:pt idx="7372">
                  <c:v>459</c:v>
                </c:pt>
                <c:pt idx="7373">
                  <c:v>452</c:v>
                </c:pt>
                <c:pt idx="7374">
                  <c:v>460</c:v>
                </c:pt>
                <c:pt idx="7375">
                  <c:v>448</c:v>
                </c:pt>
                <c:pt idx="7376">
                  <c:v>464</c:v>
                </c:pt>
                <c:pt idx="7377">
                  <c:v>475</c:v>
                </c:pt>
                <c:pt idx="7378">
                  <c:v>459</c:v>
                </c:pt>
                <c:pt idx="7379">
                  <c:v>459</c:v>
                </c:pt>
                <c:pt idx="7380">
                  <c:v>441</c:v>
                </c:pt>
                <c:pt idx="7381">
                  <c:v>460</c:v>
                </c:pt>
                <c:pt idx="7382">
                  <c:v>439</c:v>
                </c:pt>
                <c:pt idx="7383">
                  <c:v>452</c:v>
                </c:pt>
                <c:pt idx="7384">
                  <c:v>448</c:v>
                </c:pt>
                <c:pt idx="7385">
                  <c:v>448</c:v>
                </c:pt>
                <c:pt idx="7386">
                  <c:v>448</c:v>
                </c:pt>
                <c:pt idx="7387">
                  <c:v>448</c:v>
                </c:pt>
                <c:pt idx="7388">
                  <c:v>464</c:v>
                </c:pt>
                <c:pt idx="7389">
                  <c:v>435</c:v>
                </c:pt>
                <c:pt idx="7390">
                  <c:v>455</c:v>
                </c:pt>
                <c:pt idx="7391">
                  <c:v>448</c:v>
                </c:pt>
                <c:pt idx="7392">
                  <c:v>452</c:v>
                </c:pt>
                <c:pt idx="7393">
                  <c:v>441</c:v>
                </c:pt>
                <c:pt idx="7394">
                  <c:v>441</c:v>
                </c:pt>
                <c:pt idx="7395">
                  <c:v>445</c:v>
                </c:pt>
                <c:pt idx="7396">
                  <c:v>441</c:v>
                </c:pt>
                <c:pt idx="7397">
                  <c:v>441</c:v>
                </c:pt>
                <c:pt idx="7398">
                  <c:v>452</c:v>
                </c:pt>
                <c:pt idx="7399">
                  <c:v>460</c:v>
                </c:pt>
                <c:pt idx="7400">
                  <c:v>445</c:v>
                </c:pt>
                <c:pt idx="7401">
                  <c:v>439</c:v>
                </c:pt>
                <c:pt idx="7402">
                  <c:v>448</c:v>
                </c:pt>
                <c:pt idx="7403">
                  <c:v>448</c:v>
                </c:pt>
                <c:pt idx="7404">
                  <c:v>439</c:v>
                </c:pt>
                <c:pt idx="7405">
                  <c:v>445</c:v>
                </c:pt>
                <c:pt idx="7406">
                  <c:v>435</c:v>
                </c:pt>
                <c:pt idx="7407">
                  <c:v>445</c:v>
                </c:pt>
                <c:pt idx="7408">
                  <c:v>448</c:v>
                </c:pt>
                <c:pt idx="7409">
                  <c:v>455</c:v>
                </c:pt>
                <c:pt idx="7410">
                  <c:v>464</c:v>
                </c:pt>
                <c:pt idx="7411">
                  <c:v>445</c:v>
                </c:pt>
                <c:pt idx="7412">
                  <c:v>459</c:v>
                </c:pt>
                <c:pt idx="7413">
                  <c:v>445</c:v>
                </c:pt>
                <c:pt idx="7414">
                  <c:v>452</c:v>
                </c:pt>
                <c:pt idx="7415">
                  <c:v>459</c:v>
                </c:pt>
                <c:pt idx="7416">
                  <c:v>460</c:v>
                </c:pt>
                <c:pt idx="7417">
                  <c:v>448</c:v>
                </c:pt>
                <c:pt idx="7418">
                  <c:v>452</c:v>
                </c:pt>
                <c:pt idx="7419">
                  <c:v>452</c:v>
                </c:pt>
                <c:pt idx="7420">
                  <c:v>455</c:v>
                </c:pt>
                <c:pt idx="7421">
                  <c:v>470</c:v>
                </c:pt>
                <c:pt idx="7422">
                  <c:v>452</c:v>
                </c:pt>
                <c:pt idx="7423">
                  <c:v>455</c:v>
                </c:pt>
                <c:pt idx="7424">
                  <c:v>448</c:v>
                </c:pt>
                <c:pt idx="7425">
                  <c:v>455</c:v>
                </c:pt>
                <c:pt idx="7426">
                  <c:v>445</c:v>
                </c:pt>
                <c:pt idx="7427">
                  <c:v>452</c:v>
                </c:pt>
                <c:pt idx="7428">
                  <c:v>441</c:v>
                </c:pt>
                <c:pt idx="7429">
                  <c:v>452</c:v>
                </c:pt>
                <c:pt idx="7430">
                  <c:v>435</c:v>
                </c:pt>
                <c:pt idx="7431">
                  <c:v>448</c:v>
                </c:pt>
                <c:pt idx="7432">
                  <c:v>448</c:v>
                </c:pt>
                <c:pt idx="7433">
                  <c:v>452</c:v>
                </c:pt>
                <c:pt idx="7434">
                  <c:v>464</c:v>
                </c:pt>
                <c:pt idx="7435">
                  <c:v>452</c:v>
                </c:pt>
                <c:pt idx="7436">
                  <c:v>460</c:v>
                </c:pt>
                <c:pt idx="7437">
                  <c:v>448</c:v>
                </c:pt>
                <c:pt idx="7438">
                  <c:v>470</c:v>
                </c:pt>
                <c:pt idx="7439">
                  <c:v>460</c:v>
                </c:pt>
                <c:pt idx="7440">
                  <c:v>464</c:v>
                </c:pt>
                <c:pt idx="7441">
                  <c:v>460</c:v>
                </c:pt>
                <c:pt idx="7442">
                  <c:v>455</c:v>
                </c:pt>
                <c:pt idx="7443">
                  <c:v>460</c:v>
                </c:pt>
                <c:pt idx="7444">
                  <c:v>448</c:v>
                </c:pt>
                <c:pt idx="7445">
                  <c:v>459</c:v>
                </c:pt>
                <c:pt idx="7446">
                  <c:v>459</c:v>
                </c:pt>
                <c:pt idx="7447">
                  <c:v>460</c:v>
                </c:pt>
                <c:pt idx="7448">
                  <c:v>460</c:v>
                </c:pt>
                <c:pt idx="7449">
                  <c:v>448</c:v>
                </c:pt>
                <c:pt idx="7450">
                  <c:v>460</c:v>
                </c:pt>
                <c:pt idx="7451">
                  <c:v>464</c:v>
                </c:pt>
                <c:pt idx="7452">
                  <c:v>455</c:v>
                </c:pt>
                <c:pt idx="7453">
                  <c:v>460</c:v>
                </c:pt>
                <c:pt idx="7454">
                  <c:v>455</c:v>
                </c:pt>
                <c:pt idx="7455">
                  <c:v>470</c:v>
                </c:pt>
                <c:pt idx="7456">
                  <c:v>459</c:v>
                </c:pt>
                <c:pt idx="7457">
                  <c:v>460</c:v>
                </c:pt>
                <c:pt idx="7458">
                  <c:v>460</c:v>
                </c:pt>
                <c:pt idx="7459">
                  <c:v>455</c:v>
                </c:pt>
                <c:pt idx="7460">
                  <c:v>470</c:v>
                </c:pt>
                <c:pt idx="7461">
                  <c:v>459</c:v>
                </c:pt>
                <c:pt idx="7462">
                  <c:v>470</c:v>
                </c:pt>
                <c:pt idx="7463">
                  <c:v>470</c:v>
                </c:pt>
                <c:pt idx="7464">
                  <c:v>475</c:v>
                </c:pt>
                <c:pt idx="7465">
                  <c:v>464</c:v>
                </c:pt>
                <c:pt idx="7466">
                  <c:v>477</c:v>
                </c:pt>
                <c:pt idx="7467">
                  <c:v>475</c:v>
                </c:pt>
                <c:pt idx="7468">
                  <c:v>460</c:v>
                </c:pt>
                <c:pt idx="7469">
                  <c:v>470</c:v>
                </c:pt>
                <c:pt idx="7470">
                  <c:v>460</c:v>
                </c:pt>
                <c:pt idx="7471">
                  <c:v>464</c:v>
                </c:pt>
                <c:pt idx="7472">
                  <c:v>460</c:v>
                </c:pt>
                <c:pt idx="7473">
                  <c:v>455</c:v>
                </c:pt>
                <c:pt idx="7474">
                  <c:v>460</c:v>
                </c:pt>
                <c:pt idx="7475">
                  <c:v>464</c:v>
                </c:pt>
                <c:pt idx="7476">
                  <c:v>455</c:v>
                </c:pt>
                <c:pt idx="7477">
                  <c:v>491</c:v>
                </c:pt>
                <c:pt idx="7478">
                  <c:v>455</c:v>
                </c:pt>
                <c:pt idx="7479">
                  <c:v>459</c:v>
                </c:pt>
                <c:pt idx="7480">
                  <c:v>464</c:v>
                </c:pt>
                <c:pt idx="7481">
                  <c:v>459</c:v>
                </c:pt>
                <c:pt idx="7482">
                  <c:v>460</c:v>
                </c:pt>
                <c:pt idx="7483">
                  <c:v>452</c:v>
                </c:pt>
                <c:pt idx="7484">
                  <c:v>460</c:v>
                </c:pt>
                <c:pt idx="7485">
                  <c:v>445</c:v>
                </c:pt>
                <c:pt idx="7486">
                  <c:v>459</c:v>
                </c:pt>
                <c:pt idx="7487">
                  <c:v>459</c:v>
                </c:pt>
                <c:pt idx="7488">
                  <c:v>460</c:v>
                </c:pt>
                <c:pt idx="7489">
                  <c:v>464</c:v>
                </c:pt>
                <c:pt idx="7490">
                  <c:v>455</c:v>
                </c:pt>
                <c:pt idx="7491">
                  <c:v>464</c:v>
                </c:pt>
                <c:pt idx="7492">
                  <c:v>459</c:v>
                </c:pt>
                <c:pt idx="7493">
                  <c:v>464</c:v>
                </c:pt>
                <c:pt idx="7494">
                  <c:v>475</c:v>
                </c:pt>
                <c:pt idx="7495">
                  <c:v>470</c:v>
                </c:pt>
                <c:pt idx="7496">
                  <c:v>470</c:v>
                </c:pt>
                <c:pt idx="7497">
                  <c:v>470</c:v>
                </c:pt>
                <c:pt idx="7498">
                  <c:v>464</c:v>
                </c:pt>
                <c:pt idx="7499">
                  <c:v>475</c:v>
                </c:pt>
                <c:pt idx="7500">
                  <c:v>475</c:v>
                </c:pt>
                <c:pt idx="7501">
                  <c:v>475</c:v>
                </c:pt>
                <c:pt idx="7502">
                  <c:v>475</c:v>
                </c:pt>
                <c:pt idx="7503">
                  <c:v>460</c:v>
                </c:pt>
                <c:pt idx="7504">
                  <c:v>464</c:v>
                </c:pt>
                <c:pt idx="7505">
                  <c:v>464</c:v>
                </c:pt>
                <c:pt idx="7506">
                  <c:v>475</c:v>
                </c:pt>
                <c:pt idx="7507">
                  <c:v>460</c:v>
                </c:pt>
                <c:pt idx="7508">
                  <c:v>470</c:v>
                </c:pt>
                <c:pt idx="7509">
                  <c:v>459</c:v>
                </c:pt>
                <c:pt idx="7510">
                  <c:v>475</c:v>
                </c:pt>
                <c:pt idx="7511">
                  <c:v>481</c:v>
                </c:pt>
                <c:pt idx="7512">
                  <c:v>470</c:v>
                </c:pt>
                <c:pt idx="7513">
                  <c:v>470</c:v>
                </c:pt>
                <c:pt idx="7514">
                  <c:v>460</c:v>
                </c:pt>
                <c:pt idx="7515">
                  <c:v>475</c:v>
                </c:pt>
                <c:pt idx="7516">
                  <c:v>452</c:v>
                </c:pt>
                <c:pt idx="7517">
                  <c:v>470</c:v>
                </c:pt>
                <c:pt idx="7518">
                  <c:v>464</c:v>
                </c:pt>
                <c:pt idx="7519">
                  <c:v>470</c:v>
                </c:pt>
                <c:pt idx="7520">
                  <c:v>459</c:v>
                </c:pt>
                <c:pt idx="7521">
                  <c:v>455</c:v>
                </c:pt>
                <c:pt idx="7522">
                  <c:v>477</c:v>
                </c:pt>
                <c:pt idx="7523">
                  <c:v>470</c:v>
                </c:pt>
                <c:pt idx="7524">
                  <c:v>464</c:v>
                </c:pt>
                <c:pt idx="7525">
                  <c:v>470</c:v>
                </c:pt>
                <c:pt idx="7526">
                  <c:v>477</c:v>
                </c:pt>
                <c:pt idx="7527">
                  <c:v>464</c:v>
                </c:pt>
                <c:pt idx="7528">
                  <c:v>459</c:v>
                </c:pt>
                <c:pt idx="7529">
                  <c:v>475</c:v>
                </c:pt>
                <c:pt idx="7530">
                  <c:v>477</c:v>
                </c:pt>
                <c:pt idx="7531">
                  <c:v>475</c:v>
                </c:pt>
                <c:pt idx="7532">
                  <c:v>481</c:v>
                </c:pt>
                <c:pt idx="7533">
                  <c:v>496</c:v>
                </c:pt>
                <c:pt idx="7534">
                  <c:v>475</c:v>
                </c:pt>
                <c:pt idx="7535">
                  <c:v>491</c:v>
                </c:pt>
                <c:pt idx="7536">
                  <c:v>486</c:v>
                </c:pt>
                <c:pt idx="7537">
                  <c:v>481</c:v>
                </c:pt>
                <c:pt idx="7538">
                  <c:v>481</c:v>
                </c:pt>
                <c:pt idx="7539">
                  <c:v>491</c:v>
                </c:pt>
                <c:pt idx="7540">
                  <c:v>475</c:v>
                </c:pt>
                <c:pt idx="7541">
                  <c:v>491</c:v>
                </c:pt>
                <c:pt idx="7542">
                  <c:v>491</c:v>
                </c:pt>
                <c:pt idx="7543">
                  <c:v>496</c:v>
                </c:pt>
                <c:pt idx="7544">
                  <c:v>506</c:v>
                </c:pt>
                <c:pt idx="7545">
                  <c:v>486</c:v>
                </c:pt>
                <c:pt idx="7546">
                  <c:v>502</c:v>
                </c:pt>
                <c:pt idx="7547">
                  <c:v>502</c:v>
                </c:pt>
                <c:pt idx="7548">
                  <c:v>502</c:v>
                </c:pt>
                <c:pt idx="7549">
                  <c:v>498</c:v>
                </c:pt>
                <c:pt idx="7550">
                  <c:v>502</c:v>
                </c:pt>
                <c:pt idx="7551">
                  <c:v>496</c:v>
                </c:pt>
                <c:pt idx="7552">
                  <c:v>492</c:v>
                </c:pt>
                <c:pt idx="7553">
                  <c:v>492</c:v>
                </c:pt>
                <c:pt idx="7554">
                  <c:v>486</c:v>
                </c:pt>
                <c:pt idx="7555">
                  <c:v>498</c:v>
                </c:pt>
                <c:pt idx="7556">
                  <c:v>486</c:v>
                </c:pt>
                <c:pt idx="7557">
                  <c:v>486</c:v>
                </c:pt>
                <c:pt idx="7558">
                  <c:v>477</c:v>
                </c:pt>
                <c:pt idx="7559">
                  <c:v>491</c:v>
                </c:pt>
                <c:pt idx="7560">
                  <c:v>486</c:v>
                </c:pt>
                <c:pt idx="7561">
                  <c:v>491</c:v>
                </c:pt>
                <c:pt idx="7562">
                  <c:v>475</c:v>
                </c:pt>
                <c:pt idx="7563">
                  <c:v>486</c:v>
                </c:pt>
                <c:pt idx="7564">
                  <c:v>464</c:v>
                </c:pt>
                <c:pt idx="7565">
                  <c:v>470</c:v>
                </c:pt>
                <c:pt idx="7566">
                  <c:v>492</c:v>
                </c:pt>
                <c:pt idx="7567">
                  <c:v>464</c:v>
                </c:pt>
                <c:pt idx="7568">
                  <c:v>470</c:v>
                </c:pt>
                <c:pt idx="7569">
                  <c:v>452</c:v>
                </c:pt>
                <c:pt idx="7570">
                  <c:v>464</c:v>
                </c:pt>
                <c:pt idx="7571">
                  <c:v>448</c:v>
                </c:pt>
                <c:pt idx="7572">
                  <c:v>459</c:v>
                </c:pt>
                <c:pt idx="7573">
                  <c:v>455</c:v>
                </c:pt>
                <c:pt idx="7574">
                  <c:v>464</c:v>
                </c:pt>
                <c:pt idx="7575">
                  <c:v>452</c:v>
                </c:pt>
                <c:pt idx="7576">
                  <c:v>452</c:v>
                </c:pt>
                <c:pt idx="7577">
                  <c:v>464</c:v>
                </c:pt>
                <c:pt idx="7578">
                  <c:v>460</c:v>
                </c:pt>
                <c:pt idx="7579">
                  <c:v>459</c:v>
                </c:pt>
                <c:pt idx="7580">
                  <c:v>464</c:v>
                </c:pt>
                <c:pt idx="7581">
                  <c:v>475</c:v>
                </c:pt>
                <c:pt idx="7582">
                  <c:v>460</c:v>
                </c:pt>
                <c:pt idx="7583">
                  <c:v>475</c:v>
                </c:pt>
                <c:pt idx="7584">
                  <c:v>470</c:v>
                </c:pt>
                <c:pt idx="7585">
                  <c:v>477</c:v>
                </c:pt>
                <c:pt idx="7586">
                  <c:v>470</c:v>
                </c:pt>
                <c:pt idx="7587">
                  <c:v>477</c:v>
                </c:pt>
                <c:pt idx="7588">
                  <c:v>460</c:v>
                </c:pt>
                <c:pt idx="7589">
                  <c:v>475</c:v>
                </c:pt>
                <c:pt idx="7590">
                  <c:v>481</c:v>
                </c:pt>
                <c:pt idx="7591">
                  <c:v>470</c:v>
                </c:pt>
                <c:pt idx="7592">
                  <c:v>470</c:v>
                </c:pt>
                <c:pt idx="7593">
                  <c:v>459</c:v>
                </c:pt>
                <c:pt idx="7594">
                  <c:v>475</c:v>
                </c:pt>
                <c:pt idx="7595">
                  <c:v>455</c:v>
                </c:pt>
                <c:pt idx="7596">
                  <c:v>475</c:v>
                </c:pt>
                <c:pt idx="7597">
                  <c:v>470</c:v>
                </c:pt>
                <c:pt idx="7598">
                  <c:v>481</c:v>
                </c:pt>
                <c:pt idx="7599">
                  <c:v>475</c:v>
                </c:pt>
                <c:pt idx="7600">
                  <c:v>475</c:v>
                </c:pt>
                <c:pt idx="7601">
                  <c:v>481</c:v>
                </c:pt>
                <c:pt idx="7602">
                  <c:v>475</c:v>
                </c:pt>
                <c:pt idx="7603">
                  <c:v>481</c:v>
                </c:pt>
                <c:pt idx="7604">
                  <c:v>486</c:v>
                </c:pt>
                <c:pt idx="7605">
                  <c:v>492</c:v>
                </c:pt>
                <c:pt idx="7606">
                  <c:v>481</c:v>
                </c:pt>
                <c:pt idx="7607">
                  <c:v>477</c:v>
                </c:pt>
                <c:pt idx="7608">
                  <c:v>491</c:v>
                </c:pt>
                <c:pt idx="7609">
                  <c:v>492</c:v>
                </c:pt>
                <c:pt idx="7610">
                  <c:v>486</c:v>
                </c:pt>
                <c:pt idx="7611">
                  <c:v>496</c:v>
                </c:pt>
                <c:pt idx="7612">
                  <c:v>486</c:v>
                </c:pt>
                <c:pt idx="7613">
                  <c:v>486</c:v>
                </c:pt>
                <c:pt idx="7614">
                  <c:v>477</c:v>
                </c:pt>
                <c:pt idx="7615">
                  <c:v>486</c:v>
                </c:pt>
                <c:pt idx="7616">
                  <c:v>481</c:v>
                </c:pt>
                <c:pt idx="7617">
                  <c:v>481</c:v>
                </c:pt>
                <c:pt idx="7618">
                  <c:v>491</c:v>
                </c:pt>
                <c:pt idx="7619">
                  <c:v>475</c:v>
                </c:pt>
                <c:pt idx="7620">
                  <c:v>491</c:v>
                </c:pt>
                <c:pt idx="7621">
                  <c:v>481</c:v>
                </c:pt>
                <c:pt idx="7622">
                  <c:v>506</c:v>
                </c:pt>
                <c:pt idx="7623">
                  <c:v>491</c:v>
                </c:pt>
                <c:pt idx="7624">
                  <c:v>460</c:v>
                </c:pt>
                <c:pt idx="7625">
                  <c:v>486</c:v>
                </c:pt>
                <c:pt idx="7626">
                  <c:v>481</c:v>
                </c:pt>
                <c:pt idx="7627">
                  <c:v>486</c:v>
                </c:pt>
                <c:pt idx="7628">
                  <c:v>481</c:v>
                </c:pt>
                <c:pt idx="7629">
                  <c:v>491</c:v>
                </c:pt>
                <c:pt idx="7630">
                  <c:v>481</c:v>
                </c:pt>
                <c:pt idx="7631">
                  <c:v>496</c:v>
                </c:pt>
                <c:pt idx="7632">
                  <c:v>486</c:v>
                </c:pt>
                <c:pt idx="7633">
                  <c:v>523</c:v>
                </c:pt>
                <c:pt idx="7634">
                  <c:v>491</c:v>
                </c:pt>
                <c:pt idx="7635">
                  <c:v>491</c:v>
                </c:pt>
                <c:pt idx="7636">
                  <c:v>477</c:v>
                </c:pt>
                <c:pt idx="7637">
                  <c:v>481</c:v>
                </c:pt>
                <c:pt idx="7638">
                  <c:v>492</c:v>
                </c:pt>
                <c:pt idx="7639">
                  <c:v>481</c:v>
                </c:pt>
                <c:pt idx="7640">
                  <c:v>486</c:v>
                </c:pt>
                <c:pt idx="7641">
                  <c:v>460</c:v>
                </c:pt>
                <c:pt idx="7642">
                  <c:v>477</c:v>
                </c:pt>
                <c:pt idx="7643">
                  <c:v>475</c:v>
                </c:pt>
                <c:pt idx="7644">
                  <c:v>477</c:v>
                </c:pt>
                <c:pt idx="7645">
                  <c:v>496</c:v>
                </c:pt>
                <c:pt idx="7646">
                  <c:v>481</c:v>
                </c:pt>
                <c:pt idx="7647">
                  <c:v>486</c:v>
                </c:pt>
                <c:pt idx="7648">
                  <c:v>477</c:v>
                </c:pt>
                <c:pt idx="7649">
                  <c:v>486</c:v>
                </c:pt>
                <c:pt idx="7650">
                  <c:v>470</c:v>
                </c:pt>
                <c:pt idx="7651">
                  <c:v>477</c:v>
                </c:pt>
                <c:pt idx="7652">
                  <c:v>475</c:v>
                </c:pt>
                <c:pt idx="7653">
                  <c:v>460</c:v>
                </c:pt>
                <c:pt idx="7654">
                  <c:v>477</c:v>
                </c:pt>
                <c:pt idx="7655">
                  <c:v>477</c:v>
                </c:pt>
                <c:pt idx="7656">
                  <c:v>486</c:v>
                </c:pt>
                <c:pt idx="7657">
                  <c:v>475</c:v>
                </c:pt>
                <c:pt idx="7658">
                  <c:v>475</c:v>
                </c:pt>
                <c:pt idx="7659">
                  <c:v>481</c:v>
                </c:pt>
                <c:pt idx="7660">
                  <c:v>475</c:v>
                </c:pt>
                <c:pt idx="7661">
                  <c:v>475</c:v>
                </c:pt>
                <c:pt idx="7662">
                  <c:v>481</c:v>
                </c:pt>
                <c:pt idx="7663">
                  <c:v>470</c:v>
                </c:pt>
                <c:pt idx="7664">
                  <c:v>475</c:v>
                </c:pt>
                <c:pt idx="7665">
                  <c:v>455</c:v>
                </c:pt>
                <c:pt idx="7666">
                  <c:v>481</c:v>
                </c:pt>
                <c:pt idx="7667">
                  <c:v>486</c:v>
                </c:pt>
                <c:pt idx="7668">
                  <c:v>477</c:v>
                </c:pt>
                <c:pt idx="7669">
                  <c:v>492</c:v>
                </c:pt>
                <c:pt idx="7670">
                  <c:v>481</c:v>
                </c:pt>
                <c:pt idx="7671">
                  <c:v>481</c:v>
                </c:pt>
                <c:pt idx="7672">
                  <c:v>460</c:v>
                </c:pt>
                <c:pt idx="7673">
                  <c:v>486</c:v>
                </c:pt>
                <c:pt idx="7674">
                  <c:v>477</c:v>
                </c:pt>
                <c:pt idx="7675">
                  <c:v>486</c:v>
                </c:pt>
                <c:pt idx="7676">
                  <c:v>477</c:v>
                </c:pt>
                <c:pt idx="7677">
                  <c:v>477</c:v>
                </c:pt>
                <c:pt idx="7678">
                  <c:v>481</c:v>
                </c:pt>
                <c:pt idx="7679">
                  <c:v>460</c:v>
                </c:pt>
                <c:pt idx="7680">
                  <c:v>486</c:v>
                </c:pt>
                <c:pt idx="7681">
                  <c:v>481</c:v>
                </c:pt>
                <c:pt idx="7682">
                  <c:v>486</c:v>
                </c:pt>
                <c:pt idx="7683">
                  <c:v>486</c:v>
                </c:pt>
                <c:pt idx="7684">
                  <c:v>481</c:v>
                </c:pt>
                <c:pt idx="7685">
                  <c:v>477</c:v>
                </c:pt>
                <c:pt idx="7686">
                  <c:v>486</c:v>
                </c:pt>
                <c:pt idx="7687">
                  <c:v>477</c:v>
                </c:pt>
                <c:pt idx="7688">
                  <c:v>477</c:v>
                </c:pt>
                <c:pt idx="7689">
                  <c:v>481</c:v>
                </c:pt>
                <c:pt idx="7690">
                  <c:v>477</c:v>
                </c:pt>
                <c:pt idx="7691">
                  <c:v>477</c:v>
                </c:pt>
                <c:pt idx="7692">
                  <c:v>470</c:v>
                </c:pt>
                <c:pt idx="7693">
                  <c:v>481</c:v>
                </c:pt>
                <c:pt idx="7694">
                  <c:v>470</c:v>
                </c:pt>
                <c:pt idx="7695">
                  <c:v>486</c:v>
                </c:pt>
                <c:pt idx="7696">
                  <c:v>459</c:v>
                </c:pt>
                <c:pt idx="7697">
                  <c:v>486</c:v>
                </c:pt>
                <c:pt idx="7698">
                  <c:v>475</c:v>
                </c:pt>
                <c:pt idx="7699">
                  <c:v>481</c:v>
                </c:pt>
                <c:pt idx="7700">
                  <c:v>496</c:v>
                </c:pt>
                <c:pt idx="7701">
                  <c:v>477</c:v>
                </c:pt>
                <c:pt idx="7702">
                  <c:v>475</c:v>
                </c:pt>
                <c:pt idx="7703">
                  <c:v>452</c:v>
                </c:pt>
                <c:pt idx="7704">
                  <c:v>475</c:v>
                </c:pt>
                <c:pt idx="7705">
                  <c:v>459</c:v>
                </c:pt>
                <c:pt idx="7706">
                  <c:v>470</c:v>
                </c:pt>
                <c:pt idx="7707">
                  <c:v>464</c:v>
                </c:pt>
                <c:pt idx="7708">
                  <c:v>459</c:v>
                </c:pt>
                <c:pt idx="7709">
                  <c:v>459</c:v>
                </c:pt>
                <c:pt idx="7710">
                  <c:v>470</c:v>
                </c:pt>
                <c:pt idx="7711">
                  <c:v>464</c:v>
                </c:pt>
                <c:pt idx="7712">
                  <c:v>460</c:v>
                </c:pt>
                <c:pt idx="7713">
                  <c:v>464</c:v>
                </c:pt>
                <c:pt idx="7714">
                  <c:v>464</c:v>
                </c:pt>
                <c:pt idx="7715">
                  <c:v>459</c:v>
                </c:pt>
                <c:pt idx="7716">
                  <c:v>682</c:v>
                </c:pt>
                <c:pt idx="7717">
                  <c:v>475</c:v>
                </c:pt>
                <c:pt idx="7718">
                  <c:v>464</c:v>
                </c:pt>
                <c:pt idx="7719">
                  <c:v>470</c:v>
                </c:pt>
                <c:pt idx="7720">
                  <c:v>455</c:v>
                </c:pt>
                <c:pt idx="7721">
                  <c:v>475</c:v>
                </c:pt>
                <c:pt idx="7722">
                  <c:v>491</c:v>
                </c:pt>
                <c:pt idx="7723">
                  <c:v>464</c:v>
                </c:pt>
                <c:pt idx="7724">
                  <c:v>477</c:v>
                </c:pt>
                <c:pt idx="7725">
                  <c:v>470</c:v>
                </c:pt>
                <c:pt idx="7726">
                  <c:v>481</c:v>
                </c:pt>
                <c:pt idx="7727">
                  <c:v>459</c:v>
                </c:pt>
                <c:pt idx="7728">
                  <c:v>481</c:v>
                </c:pt>
                <c:pt idx="7729">
                  <c:v>477</c:v>
                </c:pt>
                <c:pt idx="7730">
                  <c:v>481</c:v>
                </c:pt>
                <c:pt idx="7731">
                  <c:v>486</c:v>
                </c:pt>
                <c:pt idx="7732">
                  <c:v>486</c:v>
                </c:pt>
                <c:pt idx="7733">
                  <c:v>470</c:v>
                </c:pt>
                <c:pt idx="7734">
                  <c:v>475</c:v>
                </c:pt>
                <c:pt idx="7735">
                  <c:v>477</c:v>
                </c:pt>
                <c:pt idx="7736">
                  <c:v>475</c:v>
                </c:pt>
                <c:pt idx="7737">
                  <c:v>470</c:v>
                </c:pt>
                <c:pt idx="7738">
                  <c:v>477</c:v>
                </c:pt>
                <c:pt idx="7739">
                  <c:v>464</c:v>
                </c:pt>
                <c:pt idx="7740">
                  <c:v>470</c:v>
                </c:pt>
                <c:pt idx="7741">
                  <c:v>486</c:v>
                </c:pt>
                <c:pt idx="7742">
                  <c:v>477</c:v>
                </c:pt>
                <c:pt idx="7743">
                  <c:v>481</c:v>
                </c:pt>
                <c:pt idx="7744">
                  <c:v>475</c:v>
                </c:pt>
                <c:pt idx="7745">
                  <c:v>492</c:v>
                </c:pt>
                <c:pt idx="7746">
                  <c:v>486</c:v>
                </c:pt>
                <c:pt idx="7747">
                  <c:v>477</c:v>
                </c:pt>
                <c:pt idx="7748">
                  <c:v>486</c:v>
                </c:pt>
                <c:pt idx="7749">
                  <c:v>470</c:v>
                </c:pt>
                <c:pt idx="7750">
                  <c:v>477</c:v>
                </c:pt>
                <c:pt idx="7751">
                  <c:v>460</c:v>
                </c:pt>
                <c:pt idx="7752">
                  <c:v>481</c:v>
                </c:pt>
                <c:pt idx="7753">
                  <c:v>470</c:v>
                </c:pt>
                <c:pt idx="7754">
                  <c:v>470</c:v>
                </c:pt>
                <c:pt idx="7755">
                  <c:v>470</c:v>
                </c:pt>
                <c:pt idx="7756">
                  <c:v>481</c:v>
                </c:pt>
                <c:pt idx="7757">
                  <c:v>470</c:v>
                </c:pt>
                <c:pt idx="7758">
                  <c:v>464</c:v>
                </c:pt>
                <c:pt idx="7759">
                  <c:v>464</c:v>
                </c:pt>
                <c:pt idx="7760">
                  <c:v>460</c:v>
                </c:pt>
                <c:pt idx="7761">
                  <c:v>460</c:v>
                </c:pt>
                <c:pt idx="7762">
                  <c:v>464</c:v>
                </c:pt>
                <c:pt idx="7763">
                  <c:v>460</c:v>
                </c:pt>
                <c:pt idx="7764">
                  <c:v>470</c:v>
                </c:pt>
                <c:pt idx="7765">
                  <c:v>470</c:v>
                </c:pt>
                <c:pt idx="7766">
                  <c:v>470</c:v>
                </c:pt>
                <c:pt idx="7767">
                  <c:v>486</c:v>
                </c:pt>
                <c:pt idx="7768">
                  <c:v>464</c:v>
                </c:pt>
                <c:pt idx="7769">
                  <c:v>464</c:v>
                </c:pt>
                <c:pt idx="7770">
                  <c:v>464</c:v>
                </c:pt>
                <c:pt idx="7771">
                  <c:v>459</c:v>
                </c:pt>
                <c:pt idx="7772">
                  <c:v>470</c:v>
                </c:pt>
                <c:pt idx="7773">
                  <c:v>459</c:v>
                </c:pt>
                <c:pt idx="7774">
                  <c:v>464</c:v>
                </c:pt>
                <c:pt idx="7775">
                  <c:v>455</c:v>
                </c:pt>
                <c:pt idx="7776">
                  <c:v>475</c:v>
                </c:pt>
                <c:pt idx="7777">
                  <c:v>470</c:v>
                </c:pt>
                <c:pt idx="7778">
                  <c:v>464</c:v>
                </c:pt>
                <c:pt idx="7779">
                  <c:v>477</c:v>
                </c:pt>
                <c:pt idx="7780">
                  <c:v>470</c:v>
                </c:pt>
                <c:pt idx="7781">
                  <c:v>470</c:v>
                </c:pt>
                <c:pt idx="7782">
                  <c:v>460</c:v>
                </c:pt>
                <c:pt idx="7783">
                  <c:v>475</c:v>
                </c:pt>
                <c:pt idx="7784">
                  <c:v>470</c:v>
                </c:pt>
                <c:pt idx="7785">
                  <c:v>464</c:v>
                </c:pt>
                <c:pt idx="7786">
                  <c:v>460</c:v>
                </c:pt>
                <c:pt idx="7787">
                  <c:v>460</c:v>
                </c:pt>
                <c:pt idx="7788">
                  <c:v>459</c:v>
                </c:pt>
                <c:pt idx="7789">
                  <c:v>470</c:v>
                </c:pt>
                <c:pt idx="7790">
                  <c:v>460</c:v>
                </c:pt>
                <c:pt idx="7791">
                  <c:v>455</c:v>
                </c:pt>
                <c:pt idx="7792">
                  <c:v>452</c:v>
                </c:pt>
                <c:pt idx="7793">
                  <c:v>459</c:v>
                </c:pt>
                <c:pt idx="7794">
                  <c:v>459</c:v>
                </c:pt>
                <c:pt idx="7795">
                  <c:v>452</c:v>
                </c:pt>
                <c:pt idx="7796">
                  <c:v>459</c:v>
                </c:pt>
                <c:pt idx="7797">
                  <c:v>452</c:v>
                </c:pt>
                <c:pt idx="7798">
                  <c:v>459</c:v>
                </c:pt>
                <c:pt idx="7799">
                  <c:v>439</c:v>
                </c:pt>
                <c:pt idx="7800">
                  <c:v>455</c:v>
                </c:pt>
                <c:pt idx="7801">
                  <c:v>460</c:v>
                </c:pt>
                <c:pt idx="7802">
                  <c:v>452</c:v>
                </c:pt>
                <c:pt idx="7803">
                  <c:v>460</c:v>
                </c:pt>
                <c:pt idx="7804">
                  <c:v>452</c:v>
                </c:pt>
                <c:pt idx="7805">
                  <c:v>455</c:v>
                </c:pt>
                <c:pt idx="7806">
                  <c:v>464</c:v>
                </c:pt>
                <c:pt idx="7807">
                  <c:v>464</c:v>
                </c:pt>
                <c:pt idx="7808">
                  <c:v>460</c:v>
                </c:pt>
                <c:pt idx="7809">
                  <c:v>460</c:v>
                </c:pt>
                <c:pt idx="7810">
                  <c:v>470</c:v>
                </c:pt>
                <c:pt idx="7811">
                  <c:v>460</c:v>
                </c:pt>
                <c:pt idx="7812">
                  <c:v>481</c:v>
                </c:pt>
                <c:pt idx="7813">
                  <c:v>475</c:v>
                </c:pt>
                <c:pt idx="7814">
                  <c:v>475</c:v>
                </c:pt>
                <c:pt idx="7815">
                  <c:v>464</c:v>
                </c:pt>
                <c:pt idx="7816">
                  <c:v>464</c:v>
                </c:pt>
                <c:pt idx="7817">
                  <c:v>455</c:v>
                </c:pt>
                <c:pt idx="7818">
                  <c:v>460</c:v>
                </c:pt>
                <c:pt idx="7819">
                  <c:v>455</c:v>
                </c:pt>
                <c:pt idx="7820">
                  <c:v>464</c:v>
                </c:pt>
                <c:pt idx="7821">
                  <c:v>455</c:v>
                </c:pt>
                <c:pt idx="7822">
                  <c:v>459</c:v>
                </c:pt>
                <c:pt idx="7823">
                  <c:v>486</c:v>
                </c:pt>
                <c:pt idx="7824">
                  <c:v>460</c:v>
                </c:pt>
                <c:pt idx="7825">
                  <c:v>460</c:v>
                </c:pt>
                <c:pt idx="7826">
                  <c:v>459</c:v>
                </c:pt>
                <c:pt idx="7827">
                  <c:v>470</c:v>
                </c:pt>
                <c:pt idx="7828">
                  <c:v>455</c:v>
                </c:pt>
                <c:pt idx="7829">
                  <c:v>464</c:v>
                </c:pt>
                <c:pt idx="7830">
                  <c:v>470</c:v>
                </c:pt>
                <c:pt idx="7831">
                  <c:v>475</c:v>
                </c:pt>
                <c:pt idx="7832">
                  <c:v>464</c:v>
                </c:pt>
                <c:pt idx="7833">
                  <c:v>470</c:v>
                </c:pt>
                <c:pt idx="7834">
                  <c:v>481</c:v>
                </c:pt>
                <c:pt idx="7835">
                  <c:v>475</c:v>
                </c:pt>
                <c:pt idx="7836">
                  <c:v>477</c:v>
                </c:pt>
                <c:pt idx="7837">
                  <c:v>477</c:v>
                </c:pt>
                <c:pt idx="7838">
                  <c:v>481</c:v>
                </c:pt>
                <c:pt idx="7839">
                  <c:v>477</c:v>
                </c:pt>
                <c:pt idx="7840">
                  <c:v>470</c:v>
                </c:pt>
                <c:pt idx="7841">
                  <c:v>481</c:v>
                </c:pt>
                <c:pt idx="7842">
                  <c:v>486</c:v>
                </c:pt>
                <c:pt idx="7843">
                  <c:v>475</c:v>
                </c:pt>
                <c:pt idx="7844">
                  <c:v>486</c:v>
                </c:pt>
                <c:pt idx="7845">
                  <c:v>460</c:v>
                </c:pt>
                <c:pt idx="7846">
                  <c:v>481</c:v>
                </c:pt>
                <c:pt idx="7847">
                  <c:v>481</c:v>
                </c:pt>
                <c:pt idx="7848">
                  <c:v>477</c:v>
                </c:pt>
                <c:pt idx="7849">
                  <c:v>486</c:v>
                </c:pt>
                <c:pt idx="7850">
                  <c:v>470</c:v>
                </c:pt>
                <c:pt idx="7851">
                  <c:v>491</c:v>
                </c:pt>
                <c:pt idx="7852">
                  <c:v>477</c:v>
                </c:pt>
                <c:pt idx="7853">
                  <c:v>486</c:v>
                </c:pt>
                <c:pt idx="7854">
                  <c:v>486</c:v>
                </c:pt>
                <c:pt idx="7855">
                  <c:v>486</c:v>
                </c:pt>
                <c:pt idx="7856">
                  <c:v>481</c:v>
                </c:pt>
                <c:pt idx="7857">
                  <c:v>481</c:v>
                </c:pt>
                <c:pt idx="7858">
                  <c:v>486</c:v>
                </c:pt>
                <c:pt idx="7859">
                  <c:v>481</c:v>
                </c:pt>
                <c:pt idx="7860">
                  <c:v>477</c:v>
                </c:pt>
                <c:pt idx="7861">
                  <c:v>486</c:v>
                </c:pt>
                <c:pt idx="7862">
                  <c:v>470</c:v>
                </c:pt>
                <c:pt idx="7863">
                  <c:v>475</c:v>
                </c:pt>
                <c:pt idx="7864">
                  <c:v>486</c:v>
                </c:pt>
                <c:pt idx="7865">
                  <c:v>475</c:v>
                </c:pt>
                <c:pt idx="7866">
                  <c:v>477</c:v>
                </c:pt>
                <c:pt idx="7867">
                  <c:v>477</c:v>
                </c:pt>
                <c:pt idx="7868">
                  <c:v>491</c:v>
                </c:pt>
                <c:pt idx="7869">
                  <c:v>470</c:v>
                </c:pt>
                <c:pt idx="7870">
                  <c:v>477</c:v>
                </c:pt>
                <c:pt idx="7871">
                  <c:v>491</c:v>
                </c:pt>
                <c:pt idx="7872">
                  <c:v>475</c:v>
                </c:pt>
                <c:pt idx="7873">
                  <c:v>486</c:v>
                </c:pt>
                <c:pt idx="7874">
                  <c:v>460</c:v>
                </c:pt>
                <c:pt idx="7875">
                  <c:v>486</c:v>
                </c:pt>
                <c:pt idx="7876">
                  <c:v>475</c:v>
                </c:pt>
                <c:pt idx="7877">
                  <c:v>477</c:v>
                </c:pt>
                <c:pt idx="7878">
                  <c:v>477</c:v>
                </c:pt>
                <c:pt idx="7879">
                  <c:v>486</c:v>
                </c:pt>
                <c:pt idx="7880">
                  <c:v>477</c:v>
                </c:pt>
                <c:pt idx="7881">
                  <c:v>477</c:v>
                </c:pt>
                <c:pt idx="7882">
                  <c:v>477</c:v>
                </c:pt>
                <c:pt idx="7883">
                  <c:v>475</c:v>
                </c:pt>
                <c:pt idx="7884">
                  <c:v>475</c:v>
                </c:pt>
                <c:pt idx="7885">
                  <c:v>475</c:v>
                </c:pt>
                <c:pt idx="7886">
                  <c:v>470</c:v>
                </c:pt>
                <c:pt idx="7887">
                  <c:v>477</c:v>
                </c:pt>
                <c:pt idx="7888">
                  <c:v>475</c:v>
                </c:pt>
                <c:pt idx="7889">
                  <c:v>470</c:v>
                </c:pt>
                <c:pt idx="7890">
                  <c:v>492</c:v>
                </c:pt>
                <c:pt idx="7891">
                  <c:v>460</c:v>
                </c:pt>
                <c:pt idx="7892">
                  <c:v>470</c:v>
                </c:pt>
                <c:pt idx="7893">
                  <c:v>470</c:v>
                </c:pt>
                <c:pt idx="7894">
                  <c:v>464</c:v>
                </c:pt>
                <c:pt idx="7895">
                  <c:v>475</c:v>
                </c:pt>
                <c:pt idx="7896">
                  <c:v>460</c:v>
                </c:pt>
                <c:pt idx="7897">
                  <c:v>464</c:v>
                </c:pt>
                <c:pt idx="7898">
                  <c:v>448</c:v>
                </c:pt>
                <c:pt idx="7899">
                  <c:v>470</c:v>
                </c:pt>
                <c:pt idx="7900">
                  <c:v>475</c:v>
                </c:pt>
                <c:pt idx="7901">
                  <c:v>486</c:v>
                </c:pt>
                <c:pt idx="7902">
                  <c:v>475</c:v>
                </c:pt>
                <c:pt idx="7903">
                  <c:v>475</c:v>
                </c:pt>
                <c:pt idx="7904">
                  <c:v>475</c:v>
                </c:pt>
                <c:pt idx="7905">
                  <c:v>475</c:v>
                </c:pt>
                <c:pt idx="7906">
                  <c:v>475</c:v>
                </c:pt>
                <c:pt idx="7907">
                  <c:v>464</c:v>
                </c:pt>
                <c:pt idx="7908">
                  <c:v>460</c:v>
                </c:pt>
                <c:pt idx="7909">
                  <c:v>464</c:v>
                </c:pt>
                <c:pt idx="7910">
                  <c:v>470</c:v>
                </c:pt>
                <c:pt idx="7911">
                  <c:v>460</c:v>
                </c:pt>
                <c:pt idx="7912">
                  <c:v>475</c:v>
                </c:pt>
                <c:pt idx="7913">
                  <c:v>475</c:v>
                </c:pt>
                <c:pt idx="7914">
                  <c:v>460</c:v>
                </c:pt>
                <c:pt idx="7915">
                  <c:v>459</c:v>
                </c:pt>
                <c:pt idx="7916">
                  <c:v>459</c:v>
                </c:pt>
                <c:pt idx="7917">
                  <c:v>464</c:v>
                </c:pt>
                <c:pt idx="7918">
                  <c:v>460</c:v>
                </c:pt>
                <c:pt idx="7919">
                  <c:v>470</c:v>
                </c:pt>
                <c:pt idx="7920">
                  <c:v>460</c:v>
                </c:pt>
                <c:pt idx="7921">
                  <c:v>470</c:v>
                </c:pt>
                <c:pt idx="7922">
                  <c:v>460</c:v>
                </c:pt>
                <c:pt idx="7923">
                  <c:v>475</c:v>
                </c:pt>
                <c:pt idx="7924">
                  <c:v>475</c:v>
                </c:pt>
                <c:pt idx="7925">
                  <c:v>459</c:v>
                </c:pt>
                <c:pt idx="7926">
                  <c:v>470</c:v>
                </c:pt>
                <c:pt idx="7927">
                  <c:v>448</c:v>
                </c:pt>
                <c:pt idx="7928">
                  <c:v>464</c:v>
                </c:pt>
                <c:pt idx="7929">
                  <c:v>464</c:v>
                </c:pt>
                <c:pt idx="7930">
                  <c:v>464</c:v>
                </c:pt>
                <c:pt idx="7931">
                  <c:v>460</c:v>
                </c:pt>
                <c:pt idx="7932">
                  <c:v>460</c:v>
                </c:pt>
                <c:pt idx="7933">
                  <c:v>464</c:v>
                </c:pt>
                <c:pt idx="7934">
                  <c:v>464</c:v>
                </c:pt>
                <c:pt idx="7935">
                  <c:v>464</c:v>
                </c:pt>
                <c:pt idx="7936">
                  <c:v>459</c:v>
                </c:pt>
                <c:pt idx="7937">
                  <c:v>464</c:v>
                </c:pt>
                <c:pt idx="7938">
                  <c:v>448</c:v>
                </c:pt>
                <c:pt idx="7939">
                  <c:v>448</c:v>
                </c:pt>
                <c:pt idx="7940">
                  <c:v>459</c:v>
                </c:pt>
                <c:pt idx="7941">
                  <c:v>464</c:v>
                </c:pt>
                <c:pt idx="7942">
                  <c:v>455</c:v>
                </c:pt>
                <c:pt idx="7943">
                  <c:v>464</c:v>
                </c:pt>
                <c:pt idx="7944">
                  <c:v>455</c:v>
                </c:pt>
                <c:pt idx="7945">
                  <c:v>459</c:v>
                </c:pt>
                <c:pt idx="7946">
                  <c:v>475</c:v>
                </c:pt>
                <c:pt idx="7947">
                  <c:v>475</c:v>
                </c:pt>
                <c:pt idx="7948">
                  <c:v>460</c:v>
                </c:pt>
                <c:pt idx="7949">
                  <c:v>452</c:v>
                </c:pt>
                <c:pt idx="7950">
                  <c:v>460</c:v>
                </c:pt>
                <c:pt idx="7951">
                  <c:v>448</c:v>
                </c:pt>
                <c:pt idx="7952">
                  <c:v>460</c:v>
                </c:pt>
                <c:pt idx="7953">
                  <c:v>460</c:v>
                </c:pt>
                <c:pt idx="7954">
                  <c:v>475</c:v>
                </c:pt>
                <c:pt idx="7955">
                  <c:v>460</c:v>
                </c:pt>
                <c:pt idx="7956">
                  <c:v>459</c:v>
                </c:pt>
                <c:pt idx="7957">
                  <c:v>481</c:v>
                </c:pt>
                <c:pt idx="7958">
                  <c:v>464</c:v>
                </c:pt>
                <c:pt idx="7959">
                  <c:v>475</c:v>
                </c:pt>
                <c:pt idx="7960">
                  <c:v>464</c:v>
                </c:pt>
                <c:pt idx="7961">
                  <c:v>460</c:v>
                </c:pt>
                <c:pt idx="7962">
                  <c:v>459</c:v>
                </c:pt>
                <c:pt idx="7963">
                  <c:v>477</c:v>
                </c:pt>
                <c:pt idx="7964">
                  <c:v>464</c:v>
                </c:pt>
                <c:pt idx="7965">
                  <c:v>470</c:v>
                </c:pt>
                <c:pt idx="7966">
                  <c:v>455</c:v>
                </c:pt>
                <c:pt idx="7967">
                  <c:v>470</c:v>
                </c:pt>
                <c:pt idx="7968">
                  <c:v>486</c:v>
                </c:pt>
                <c:pt idx="7969">
                  <c:v>460</c:v>
                </c:pt>
                <c:pt idx="7970">
                  <c:v>464</c:v>
                </c:pt>
                <c:pt idx="7971">
                  <c:v>464</c:v>
                </c:pt>
                <c:pt idx="7972">
                  <c:v>477</c:v>
                </c:pt>
                <c:pt idx="7973">
                  <c:v>459</c:v>
                </c:pt>
                <c:pt idx="7974">
                  <c:v>475</c:v>
                </c:pt>
                <c:pt idx="7975">
                  <c:v>452</c:v>
                </c:pt>
                <c:pt idx="7976">
                  <c:v>470</c:v>
                </c:pt>
                <c:pt idx="7977">
                  <c:v>464</c:v>
                </c:pt>
                <c:pt idx="7978">
                  <c:v>475</c:v>
                </c:pt>
                <c:pt idx="7979">
                  <c:v>455</c:v>
                </c:pt>
                <c:pt idx="7980">
                  <c:v>455</c:v>
                </c:pt>
                <c:pt idx="7981">
                  <c:v>475</c:v>
                </c:pt>
                <c:pt idx="7982">
                  <c:v>470</c:v>
                </c:pt>
                <c:pt idx="7983">
                  <c:v>459</c:v>
                </c:pt>
                <c:pt idx="7984">
                  <c:v>460</c:v>
                </c:pt>
                <c:pt idx="7985">
                  <c:v>459</c:v>
                </c:pt>
                <c:pt idx="7986">
                  <c:v>455</c:v>
                </c:pt>
                <c:pt idx="7987">
                  <c:v>464</c:v>
                </c:pt>
                <c:pt idx="7988">
                  <c:v>464</c:v>
                </c:pt>
                <c:pt idx="7989">
                  <c:v>460</c:v>
                </c:pt>
                <c:pt idx="7990">
                  <c:v>459</c:v>
                </c:pt>
                <c:pt idx="7991">
                  <c:v>459</c:v>
                </c:pt>
                <c:pt idx="7992">
                  <c:v>459</c:v>
                </c:pt>
                <c:pt idx="7993">
                  <c:v>452</c:v>
                </c:pt>
                <c:pt idx="7994">
                  <c:v>475</c:v>
                </c:pt>
                <c:pt idx="7995">
                  <c:v>455</c:v>
                </c:pt>
                <c:pt idx="7996">
                  <c:v>460</c:v>
                </c:pt>
                <c:pt idx="7997">
                  <c:v>445</c:v>
                </c:pt>
                <c:pt idx="7998">
                  <c:v>460</c:v>
                </c:pt>
                <c:pt idx="7999">
                  <c:v>455</c:v>
                </c:pt>
                <c:pt idx="8000">
                  <c:v>459</c:v>
                </c:pt>
                <c:pt idx="8001">
                  <c:v>455</c:v>
                </c:pt>
                <c:pt idx="8002">
                  <c:v>459</c:v>
                </c:pt>
                <c:pt idx="8003">
                  <c:v>452</c:v>
                </c:pt>
                <c:pt idx="8004">
                  <c:v>445</c:v>
                </c:pt>
                <c:pt idx="8005">
                  <c:v>459</c:v>
                </c:pt>
                <c:pt idx="8006">
                  <c:v>455</c:v>
                </c:pt>
                <c:pt idx="8007">
                  <c:v>452</c:v>
                </c:pt>
                <c:pt idx="8008">
                  <c:v>455</c:v>
                </c:pt>
                <c:pt idx="8009">
                  <c:v>448</c:v>
                </c:pt>
                <c:pt idx="8010">
                  <c:v>452</c:v>
                </c:pt>
                <c:pt idx="8011">
                  <c:v>455</c:v>
                </c:pt>
                <c:pt idx="8012">
                  <c:v>452</c:v>
                </c:pt>
                <c:pt idx="8013">
                  <c:v>460</c:v>
                </c:pt>
                <c:pt idx="8014">
                  <c:v>445</c:v>
                </c:pt>
                <c:pt idx="8015">
                  <c:v>452</c:v>
                </c:pt>
                <c:pt idx="8016">
                  <c:v>455</c:v>
                </c:pt>
                <c:pt idx="8017">
                  <c:v>445</c:v>
                </c:pt>
                <c:pt idx="8018">
                  <c:v>459</c:v>
                </c:pt>
                <c:pt idx="8019">
                  <c:v>445</c:v>
                </c:pt>
                <c:pt idx="8020">
                  <c:v>452</c:v>
                </c:pt>
                <c:pt idx="8021">
                  <c:v>435</c:v>
                </c:pt>
                <c:pt idx="8022">
                  <c:v>455</c:v>
                </c:pt>
                <c:pt idx="8023">
                  <c:v>452</c:v>
                </c:pt>
                <c:pt idx="8024">
                  <c:v>460</c:v>
                </c:pt>
                <c:pt idx="8025">
                  <c:v>455</c:v>
                </c:pt>
                <c:pt idx="8026">
                  <c:v>452</c:v>
                </c:pt>
                <c:pt idx="8027">
                  <c:v>455</c:v>
                </c:pt>
                <c:pt idx="8028">
                  <c:v>441</c:v>
                </c:pt>
                <c:pt idx="8029">
                  <c:v>455</c:v>
                </c:pt>
                <c:pt idx="8030">
                  <c:v>448</c:v>
                </c:pt>
                <c:pt idx="8031">
                  <c:v>448</c:v>
                </c:pt>
                <c:pt idx="8032">
                  <c:v>445</c:v>
                </c:pt>
                <c:pt idx="8033">
                  <c:v>441</c:v>
                </c:pt>
                <c:pt idx="8034">
                  <c:v>439</c:v>
                </c:pt>
                <c:pt idx="8035">
                  <c:v>481</c:v>
                </c:pt>
                <c:pt idx="8036">
                  <c:v>452</c:v>
                </c:pt>
                <c:pt idx="8037">
                  <c:v>441</c:v>
                </c:pt>
                <c:pt idx="8038">
                  <c:v>439</c:v>
                </c:pt>
                <c:pt idx="8039">
                  <c:v>448</c:v>
                </c:pt>
                <c:pt idx="8040">
                  <c:v>445</c:v>
                </c:pt>
                <c:pt idx="8041">
                  <c:v>445</c:v>
                </c:pt>
                <c:pt idx="8042">
                  <c:v>452</c:v>
                </c:pt>
                <c:pt idx="8043">
                  <c:v>643</c:v>
                </c:pt>
                <c:pt idx="8044">
                  <c:v>441</c:v>
                </c:pt>
                <c:pt idx="8045">
                  <c:v>433</c:v>
                </c:pt>
                <c:pt idx="8046">
                  <c:v>464</c:v>
                </c:pt>
                <c:pt idx="8047">
                  <c:v>448</c:v>
                </c:pt>
                <c:pt idx="8048">
                  <c:v>445</c:v>
                </c:pt>
                <c:pt idx="8049">
                  <c:v>459</c:v>
                </c:pt>
                <c:pt idx="8050">
                  <c:v>452</c:v>
                </c:pt>
                <c:pt idx="8051">
                  <c:v>459</c:v>
                </c:pt>
                <c:pt idx="8052">
                  <c:v>445</c:v>
                </c:pt>
                <c:pt idx="8053">
                  <c:v>459</c:v>
                </c:pt>
                <c:pt idx="8054">
                  <c:v>460</c:v>
                </c:pt>
                <c:pt idx="8055">
                  <c:v>459</c:v>
                </c:pt>
                <c:pt idx="8056">
                  <c:v>460</c:v>
                </c:pt>
                <c:pt idx="8057">
                  <c:v>459</c:v>
                </c:pt>
                <c:pt idx="8058">
                  <c:v>459</c:v>
                </c:pt>
                <c:pt idx="8059">
                  <c:v>459</c:v>
                </c:pt>
                <c:pt idx="8060">
                  <c:v>460</c:v>
                </c:pt>
                <c:pt idx="8061">
                  <c:v>459</c:v>
                </c:pt>
                <c:pt idx="8062">
                  <c:v>455</c:v>
                </c:pt>
                <c:pt idx="8063">
                  <c:v>459</c:v>
                </c:pt>
                <c:pt idx="8064">
                  <c:v>475</c:v>
                </c:pt>
                <c:pt idx="8065">
                  <c:v>470</c:v>
                </c:pt>
                <c:pt idx="8066">
                  <c:v>475</c:v>
                </c:pt>
                <c:pt idx="8067">
                  <c:v>477</c:v>
                </c:pt>
                <c:pt idx="8068">
                  <c:v>470</c:v>
                </c:pt>
                <c:pt idx="8069">
                  <c:v>460</c:v>
                </c:pt>
                <c:pt idx="8070">
                  <c:v>475</c:v>
                </c:pt>
                <c:pt idx="8071">
                  <c:v>475</c:v>
                </c:pt>
                <c:pt idx="8072">
                  <c:v>470</c:v>
                </c:pt>
                <c:pt idx="8073">
                  <c:v>477</c:v>
                </c:pt>
                <c:pt idx="8074">
                  <c:v>464</c:v>
                </c:pt>
                <c:pt idx="8075">
                  <c:v>475</c:v>
                </c:pt>
                <c:pt idx="8076">
                  <c:v>470</c:v>
                </c:pt>
                <c:pt idx="8077">
                  <c:v>481</c:v>
                </c:pt>
                <c:pt idx="8078">
                  <c:v>475</c:v>
                </c:pt>
                <c:pt idx="8079">
                  <c:v>477</c:v>
                </c:pt>
                <c:pt idx="8080">
                  <c:v>491</c:v>
                </c:pt>
                <c:pt idx="8081">
                  <c:v>470</c:v>
                </c:pt>
                <c:pt idx="8082">
                  <c:v>481</c:v>
                </c:pt>
                <c:pt idx="8083">
                  <c:v>475</c:v>
                </c:pt>
                <c:pt idx="8084">
                  <c:v>477</c:v>
                </c:pt>
                <c:pt idx="8085">
                  <c:v>475</c:v>
                </c:pt>
                <c:pt idx="8086">
                  <c:v>475</c:v>
                </c:pt>
                <c:pt idx="8087">
                  <c:v>481</c:v>
                </c:pt>
                <c:pt idx="8088">
                  <c:v>477</c:v>
                </c:pt>
                <c:pt idx="8089">
                  <c:v>470</c:v>
                </c:pt>
                <c:pt idx="8090">
                  <c:v>481</c:v>
                </c:pt>
                <c:pt idx="8091">
                  <c:v>486</c:v>
                </c:pt>
                <c:pt idx="8092">
                  <c:v>470</c:v>
                </c:pt>
                <c:pt idx="8093">
                  <c:v>455</c:v>
                </c:pt>
                <c:pt idx="8094">
                  <c:v>475</c:v>
                </c:pt>
                <c:pt idx="8095">
                  <c:v>477</c:v>
                </c:pt>
                <c:pt idx="8096">
                  <c:v>470</c:v>
                </c:pt>
                <c:pt idx="8097">
                  <c:v>481</c:v>
                </c:pt>
                <c:pt idx="8098">
                  <c:v>475</c:v>
                </c:pt>
                <c:pt idx="8099">
                  <c:v>475</c:v>
                </c:pt>
                <c:pt idx="8100">
                  <c:v>460</c:v>
                </c:pt>
                <c:pt idx="8101">
                  <c:v>481</c:v>
                </c:pt>
                <c:pt idx="8102">
                  <c:v>481</c:v>
                </c:pt>
                <c:pt idx="8103">
                  <c:v>470</c:v>
                </c:pt>
                <c:pt idx="8104">
                  <c:v>477</c:v>
                </c:pt>
                <c:pt idx="8105">
                  <c:v>470</c:v>
                </c:pt>
                <c:pt idx="8106">
                  <c:v>475</c:v>
                </c:pt>
                <c:pt idx="8107">
                  <c:v>464</c:v>
                </c:pt>
                <c:pt idx="8108">
                  <c:v>477</c:v>
                </c:pt>
                <c:pt idx="8109">
                  <c:v>464</c:v>
                </c:pt>
                <c:pt idx="8110">
                  <c:v>460</c:v>
                </c:pt>
                <c:pt idx="8111">
                  <c:v>477</c:v>
                </c:pt>
                <c:pt idx="8112">
                  <c:v>470</c:v>
                </c:pt>
                <c:pt idx="8113">
                  <c:v>491</c:v>
                </c:pt>
                <c:pt idx="8114">
                  <c:v>464</c:v>
                </c:pt>
                <c:pt idx="8115">
                  <c:v>470</c:v>
                </c:pt>
                <c:pt idx="8116">
                  <c:v>464</c:v>
                </c:pt>
                <c:pt idx="8117">
                  <c:v>481</c:v>
                </c:pt>
                <c:pt idx="8118">
                  <c:v>464</c:v>
                </c:pt>
                <c:pt idx="8119">
                  <c:v>475</c:v>
                </c:pt>
                <c:pt idx="8120">
                  <c:v>464</c:v>
                </c:pt>
                <c:pt idx="8121">
                  <c:v>481</c:v>
                </c:pt>
                <c:pt idx="8122">
                  <c:v>464</c:v>
                </c:pt>
                <c:pt idx="8123">
                  <c:v>477</c:v>
                </c:pt>
                <c:pt idx="8124">
                  <c:v>498</c:v>
                </c:pt>
                <c:pt idx="8125">
                  <c:v>481</c:v>
                </c:pt>
                <c:pt idx="8126">
                  <c:v>477</c:v>
                </c:pt>
                <c:pt idx="8127">
                  <c:v>460</c:v>
                </c:pt>
                <c:pt idx="8128">
                  <c:v>491</c:v>
                </c:pt>
                <c:pt idx="8129">
                  <c:v>477</c:v>
                </c:pt>
                <c:pt idx="8130">
                  <c:v>477</c:v>
                </c:pt>
                <c:pt idx="8131">
                  <c:v>477</c:v>
                </c:pt>
                <c:pt idx="8132">
                  <c:v>486</c:v>
                </c:pt>
                <c:pt idx="8133">
                  <c:v>470</c:v>
                </c:pt>
                <c:pt idx="8134">
                  <c:v>460</c:v>
                </c:pt>
                <c:pt idx="8135">
                  <c:v>477</c:v>
                </c:pt>
                <c:pt idx="8136">
                  <c:v>470</c:v>
                </c:pt>
                <c:pt idx="8137">
                  <c:v>470</c:v>
                </c:pt>
                <c:pt idx="8138">
                  <c:v>477</c:v>
                </c:pt>
                <c:pt idx="8139">
                  <c:v>470</c:v>
                </c:pt>
                <c:pt idx="8140">
                  <c:v>475</c:v>
                </c:pt>
                <c:pt idx="8141">
                  <c:v>481</c:v>
                </c:pt>
                <c:pt idx="8142">
                  <c:v>470</c:v>
                </c:pt>
                <c:pt idx="8143">
                  <c:v>481</c:v>
                </c:pt>
                <c:pt idx="8144">
                  <c:v>464</c:v>
                </c:pt>
                <c:pt idx="8145">
                  <c:v>477</c:v>
                </c:pt>
                <c:pt idx="8146">
                  <c:v>459</c:v>
                </c:pt>
                <c:pt idx="8147">
                  <c:v>477</c:v>
                </c:pt>
                <c:pt idx="8148">
                  <c:v>475</c:v>
                </c:pt>
                <c:pt idx="8149">
                  <c:v>475</c:v>
                </c:pt>
                <c:pt idx="8150">
                  <c:v>464</c:v>
                </c:pt>
                <c:pt idx="8151">
                  <c:v>448</c:v>
                </c:pt>
                <c:pt idx="8152">
                  <c:v>464</c:v>
                </c:pt>
                <c:pt idx="8153">
                  <c:v>459</c:v>
                </c:pt>
                <c:pt idx="8154">
                  <c:v>460</c:v>
                </c:pt>
                <c:pt idx="8155">
                  <c:v>460</c:v>
                </c:pt>
                <c:pt idx="8156">
                  <c:v>460</c:v>
                </c:pt>
                <c:pt idx="8157">
                  <c:v>452</c:v>
                </c:pt>
                <c:pt idx="8158">
                  <c:v>445</c:v>
                </c:pt>
                <c:pt idx="8159">
                  <c:v>460</c:v>
                </c:pt>
                <c:pt idx="8160">
                  <c:v>448</c:v>
                </c:pt>
                <c:pt idx="8161">
                  <c:v>452</c:v>
                </c:pt>
                <c:pt idx="8162">
                  <c:v>448</c:v>
                </c:pt>
                <c:pt idx="8163">
                  <c:v>452</c:v>
                </c:pt>
                <c:pt idx="8164">
                  <c:v>448</c:v>
                </c:pt>
                <c:pt idx="8165">
                  <c:v>459</c:v>
                </c:pt>
                <c:pt idx="8166">
                  <c:v>452</c:v>
                </c:pt>
                <c:pt idx="8167">
                  <c:v>452</c:v>
                </c:pt>
                <c:pt idx="8168">
                  <c:v>452</c:v>
                </c:pt>
                <c:pt idx="8169">
                  <c:v>464</c:v>
                </c:pt>
                <c:pt idx="8170">
                  <c:v>445</c:v>
                </c:pt>
                <c:pt idx="8171">
                  <c:v>445</c:v>
                </c:pt>
                <c:pt idx="8172">
                  <c:v>455</c:v>
                </c:pt>
                <c:pt idx="8173">
                  <c:v>452</c:v>
                </c:pt>
                <c:pt idx="8174">
                  <c:v>452</c:v>
                </c:pt>
                <c:pt idx="8175">
                  <c:v>441</c:v>
                </c:pt>
                <c:pt idx="8176">
                  <c:v>452</c:v>
                </c:pt>
                <c:pt idx="8177">
                  <c:v>445</c:v>
                </c:pt>
                <c:pt idx="8178">
                  <c:v>455</c:v>
                </c:pt>
                <c:pt idx="8179">
                  <c:v>448</c:v>
                </c:pt>
                <c:pt idx="8180">
                  <c:v>470</c:v>
                </c:pt>
                <c:pt idx="8181">
                  <c:v>452</c:v>
                </c:pt>
                <c:pt idx="8182">
                  <c:v>427</c:v>
                </c:pt>
                <c:pt idx="8183">
                  <c:v>452</c:v>
                </c:pt>
                <c:pt idx="8184">
                  <c:v>445</c:v>
                </c:pt>
                <c:pt idx="8185">
                  <c:v>441</c:v>
                </c:pt>
                <c:pt idx="8186">
                  <c:v>445</c:v>
                </c:pt>
                <c:pt idx="8187">
                  <c:v>441</c:v>
                </c:pt>
                <c:pt idx="8188">
                  <c:v>452</c:v>
                </c:pt>
                <c:pt idx="8189">
                  <c:v>455</c:v>
                </c:pt>
                <c:pt idx="8190">
                  <c:v>452</c:v>
                </c:pt>
                <c:pt idx="8191">
                  <c:v>470</c:v>
                </c:pt>
                <c:pt idx="8192">
                  <c:v>445</c:v>
                </c:pt>
                <c:pt idx="8193">
                  <c:v>460</c:v>
                </c:pt>
                <c:pt idx="8194">
                  <c:v>455</c:v>
                </c:pt>
                <c:pt idx="8195">
                  <c:v>455</c:v>
                </c:pt>
                <c:pt idx="8196">
                  <c:v>460</c:v>
                </c:pt>
                <c:pt idx="8197">
                  <c:v>452</c:v>
                </c:pt>
                <c:pt idx="8198">
                  <c:v>459</c:v>
                </c:pt>
                <c:pt idx="8199">
                  <c:v>441</c:v>
                </c:pt>
                <c:pt idx="8200">
                  <c:v>460</c:v>
                </c:pt>
                <c:pt idx="8201">
                  <c:v>448</c:v>
                </c:pt>
                <c:pt idx="8202">
                  <c:v>459</c:v>
                </c:pt>
                <c:pt idx="8203">
                  <c:v>464</c:v>
                </c:pt>
                <c:pt idx="8204">
                  <c:v>455</c:v>
                </c:pt>
                <c:pt idx="8205">
                  <c:v>460</c:v>
                </c:pt>
                <c:pt idx="8206">
                  <c:v>455</c:v>
                </c:pt>
                <c:pt idx="8207">
                  <c:v>455</c:v>
                </c:pt>
                <c:pt idx="8208">
                  <c:v>448</c:v>
                </c:pt>
                <c:pt idx="8209">
                  <c:v>459</c:v>
                </c:pt>
                <c:pt idx="8210">
                  <c:v>455</c:v>
                </c:pt>
                <c:pt idx="8211">
                  <c:v>448</c:v>
                </c:pt>
                <c:pt idx="8212">
                  <c:v>452</c:v>
                </c:pt>
                <c:pt idx="8213">
                  <c:v>459</c:v>
                </c:pt>
                <c:pt idx="8214">
                  <c:v>464</c:v>
                </c:pt>
                <c:pt idx="8215">
                  <c:v>452</c:v>
                </c:pt>
                <c:pt idx="8216">
                  <c:v>441</c:v>
                </c:pt>
                <c:pt idx="8217">
                  <c:v>455</c:v>
                </c:pt>
                <c:pt idx="8218">
                  <c:v>460</c:v>
                </c:pt>
                <c:pt idx="8219">
                  <c:v>455</c:v>
                </c:pt>
                <c:pt idx="8220">
                  <c:v>464</c:v>
                </c:pt>
                <c:pt idx="8221">
                  <c:v>452</c:v>
                </c:pt>
                <c:pt idx="8222">
                  <c:v>455</c:v>
                </c:pt>
                <c:pt idx="8223">
                  <c:v>459</c:v>
                </c:pt>
                <c:pt idx="8224">
                  <c:v>459</c:v>
                </c:pt>
                <c:pt idx="8225">
                  <c:v>464</c:v>
                </c:pt>
                <c:pt idx="8226">
                  <c:v>445</c:v>
                </c:pt>
                <c:pt idx="8227">
                  <c:v>459</c:v>
                </c:pt>
                <c:pt idx="8228">
                  <c:v>448</c:v>
                </c:pt>
                <c:pt idx="8229">
                  <c:v>455</c:v>
                </c:pt>
                <c:pt idx="8230">
                  <c:v>452</c:v>
                </c:pt>
                <c:pt idx="8231">
                  <c:v>455</c:v>
                </c:pt>
                <c:pt idx="8232">
                  <c:v>455</c:v>
                </c:pt>
                <c:pt idx="8233">
                  <c:v>441</c:v>
                </c:pt>
                <c:pt idx="8234">
                  <c:v>455</c:v>
                </c:pt>
                <c:pt idx="8235">
                  <c:v>452</c:v>
                </c:pt>
                <c:pt idx="8236">
                  <c:v>470</c:v>
                </c:pt>
                <c:pt idx="8237">
                  <c:v>452</c:v>
                </c:pt>
                <c:pt idx="8238">
                  <c:v>448</c:v>
                </c:pt>
                <c:pt idx="8239">
                  <c:v>445</c:v>
                </c:pt>
                <c:pt idx="8240">
                  <c:v>445</c:v>
                </c:pt>
                <c:pt idx="8241">
                  <c:v>448</c:v>
                </c:pt>
                <c:pt idx="8242">
                  <c:v>455</c:v>
                </c:pt>
                <c:pt idx="8243">
                  <c:v>448</c:v>
                </c:pt>
                <c:pt idx="8244">
                  <c:v>459</c:v>
                </c:pt>
                <c:pt idx="8245">
                  <c:v>448</c:v>
                </c:pt>
                <c:pt idx="8246">
                  <c:v>459</c:v>
                </c:pt>
                <c:pt idx="8247">
                  <c:v>475</c:v>
                </c:pt>
                <c:pt idx="8248">
                  <c:v>643</c:v>
                </c:pt>
                <c:pt idx="8249">
                  <c:v>448</c:v>
                </c:pt>
                <c:pt idx="8250">
                  <c:v>448</c:v>
                </c:pt>
                <c:pt idx="8251">
                  <c:v>459</c:v>
                </c:pt>
                <c:pt idx="8252">
                  <c:v>448</c:v>
                </c:pt>
                <c:pt idx="8253">
                  <c:v>459</c:v>
                </c:pt>
                <c:pt idx="8254">
                  <c:v>459</c:v>
                </c:pt>
                <c:pt idx="8255">
                  <c:v>459</c:v>
                </c:pt>
                <c:pt idx="8256">
                  <c:v>448</c:v>
                </c:pt>
                <c:pt idx="8257">
                  <c:v>448</c:v>
                </c:pt>
                <c:pt idx="8258">
                  <c:v>464</c:v>
                </c:pt>
                <c:pt idx="8259">
                  <c:v>445</c:v>
                </c:pt>
                <c:pt idx="8260">
                  <c:v>455</c:v>
                </c:pt>
                <c:pt idx="8261">
                  <c:v>455</c:v>
                </c:pt>
                <c:pt idx="8262">
                  <c:v>459</c:v>
                </c:pt>
                <c:pt idx="8263">
                  <c:v>455</c:v>
                </c:pt>
                <c:pt idx="8264">
                  <c:v>445</c:v>
                </c:pt>
                <c:pt idx="8265">
                  <c:v>459</c:v>
                </c:pt>
                <c:pt idx="8266">
                  <c:v>470</c:v>
                </c:pt>
                <c:pt idx="8267">
                  <c:v>459</c:v>
                </c:pt>
                <c:pt idx="8268">
                  <c:v>464</c:v>
                </c:pt>
                <c:pt idx="8269">
                  <c:v>477</c:v>
                </c:pt>
                <c:pt idx="8270">
                  <c:v>464</c:v>
                </c:pt>
                <c:pt idx="8271">
                  <c:v>475</c:v>
                </c:pt>
                <c:pt idx="8272">
                  <c:v>470</c:v>
                </c:pt>
                <c:pt idx="8273">
                  <c:v>475</c:v>
                </c:pt>
                <c:pt idx="8274">
                  <c:v>459</c:v>
                </c:pt>
                <c:pt idx="8275">
                  <c:v>470</c:v>
                </c:pt>
                <c:pt idx="8276">
                  <c:v>448</c:v>
                </c:pt>
                <c:pt idx="8277">
                  <c:v>464</c:v>
                </c:pt>
                <c:pt idx="8278">
                  <c:v>464</c:v>
                </c:pt>
                <c:pt idx="8279">
                  <c:v>470</c:v>
                </c:pt>
                <c:pt idx="8280">
                  <c:v>460</c:v>
                </c:pt>
                <c:pt idx="8281">
                  <c:v>455</c:v>
                </c:pt>
                <c:pt idx="8282">
                  <c:v>475</c:v>
                </c:pt>
                <c:pt idx="8283">
                  <c:v>460</c:v>
                </c:pt>
                <c:pt idx="8284">
                  <c:v>470</c:v>
                </c:pt>
                <c:pt idx="8285">
                  <c:v>460</c:v>
                </c:pt>
                <c:pt idx="8286">
                  <c:v>464</c:v>
                </c:pt>
                <c:pt idx="8287">
                  <c:v>460</c:v>
                </c:pt>
                <c:pt idx="8288">
                  <c:v>475</c:v>
                </c:pt>
                <c:pt idx="8289">
                  <c:v>460</c:v>
                </c:pt>
                <c:pt idx="8290">
                  <c:v>464</c:v>
                </c:pt>
                <c:pt idx="8291">
                  <c:v>481</c:v>
                </c:pt>
                <c:pt idx="8292">
                  <c:v>464</c:v>
                </c:pt>
                <c:pt idx="8293">
                  <c:v>455</c:v>
                </c:pt>
                <c:pt idx="8294">
                  <c:v>459</c:v>
                </c:pt>
                <c:pt idx="8295">
                  <c:v>470</c:v>
                </c:pt>
                <c:pt idx="8296">
                  <c:v>460</c:v>
                </c:pt>
                <c:pt idx="8297">
                  <c:v>470</c:v>
                </c:pt>
                <c:pt idx="8298">
                  <c:v>459</c:v>
                </c:pt>
                <c:pt idx="8299">
                  <c:v>464</c:v>
                </c:pt>
                <c:pt idx="8300">
                  <c:v>459</c:v>
                </c:pt>
                <c:pt idx="8301">
                  <c:v>475</c:v>
                </c:pt>
                <c:pt idx="8302">
                  <c:v>475</c:v>
                </c:pt>
                <c:pt idx="8303">
                  <c:v>475</c:v>
                </c:pt>
                <c:pt idx="8304">
                  <c:v>470</c:v>
                </c:pt>
                <c:pt idx="8305">
                  <c:v>455</c:v>
                </c:pt>
                <c:pt idx="8306">
                  <c:v>470</c:v>
                </c:pt>
                <c:pt idx="8307">
                  <c:v>459</c:v>
                </c:pt>
                <c:pt idx="8308">
                  <c:v>470</c:v>
                </c:pt>
                <c:pt idx="8309">
                  <c:v>464</c:v>
                </c:pt>
                <c:pt idx="8310">
                  <c:v>464</c:v>
                </c:pt>
                <c:pt idx="8311">
                  <c:v>460</c:v>
                </c:pt>
                <c:pt idx="8312">
                  <c:v>452</c:v>
                </c:pt>
                <c:pt idx="8313">
                  <c:v>464</c:v>
                </c:pt>
                <c:pt idx="8314">
                  <c:v>470</c:v>
                </c:pt>
                <c:pt idx="8315">
                  <c:v>460</c:v>
                </c:pt>
                <c:pt idx="8316">
                  <c:v>470</c:v>
                </c:pt>
                <c:pt idx="8317">
                  <c:v>459</c:v>
                </c:pt>
                <c:pt idx="8318">
                  <c:v>459</c:v>
                </c:pt>
                <c:pt idx="8319">
                  <c:v>470</c:v>
                </c:pt>
                <c:pt idx="8320">
                  <c:v>459</c:v>
                </c:pt>
                <c:pt idx="8321">
                  <c:v>470</c:v>
                </c:pt>
                <c:pt idx="8322">
                  <c:v>455</c:v>
                </c:pt>
                <c:pt idx="8323">
                  <c:v>475</c:v>
                </c:pt>
                <c:pt idx="8324">
                  <c:v>452</c:v>
                </c:pt>
                <c:pt idx="8325">
                  <c:v>470</c:v>
                </c:pt>
                <c:pt idx="8326">
                  <c:v>475</c:v>
                </c:pt>
                <c:pt idx="8327">
                  <c:v>460</c:v>
                </c:pt>
                <c:pt idx="8328">
                  <c:v>470</c:v>
                </c:pt>
                <c:pt idx="8329">
                  <c:v>452</c:v>
                </c:pt>
                <c:pt idx="8330">
                  <c:v>475</c:v>
                </c:pt>
                <c:pt idx="8331">
                  <c:v>464</c:v>
                </c:pt>
                <c:pt idx="8332">
                  <c:v>470</c:v>
                </c:pt>
                <c:pt idx="8333">
                  <c:v>470</c:v>
                </c:pt>
                <c:pt idx="8334">
                  <c:v>470</c:v>
                </c:pt>
                <c:pt idx="8335">
                  <c:v>460</c:v>
                </c:pt>
                <c:pt idx="8336">
                  <c:v>470</c:v>
                </c:pt>
                <c:pt idx="8337">
                  <c:v>470</c:v>
                </c:pt>
                <c:pt idx="8338">
                  <c:v>464</c:v>
                </c:pt>
                <c:pt idx="8339">
                  <c:v>460</c:v>
                </c:pt>
                <c:pt idx="8340">
                  <c:v>475</c:v>
                </c:pt>
                <c:pt idx="8341">
                  <c:v>459</c:v>
                </c:pt>
                <c:pt idx="8342">
                  <c:v>470</c:v>
                </c:pt>
                <c:pt idx="8343">
                  <c:v>475</c:v>
                </c:pt>
                <c:pt idx="8344">
                  <c:v>464</c:v>
                </c:pt>
                <c:pt idx="8345">
                  <c:v>470</c:v>
                </c:pt>
                <c:pt idx="8346">
                  <c:v>452</c:v>
                </c:pt>
                <c:pt idx="8347">
                  <c:v>491</c:v>
                </c:pt>
                <c:pt idx="8348">
                  <c:v>477</c:v>
                </c:pt>
                <c:pt idx="8349">
                  <c:v>470</c:v>
                </c:pt>
                <c:pt idx="8350">
                  <c:v>475</c:v>
                </c:pt>
                <c:pt idx="8351">
                  <c:v>464</c:v>
                </c:pt>
                <c:pt idx="8352">
                  <c:v>470</c:v>
                </c:pt>
                <c:pt idx="8353">
                  <c:v>459</c:v>
                </c:pt>
                <c:pt idx="8354">
                  <c:v>477</c:v>
                </c:pt>
                <c:pt idx="8355">
                  <c:v>477</c:v>
                </c:pt>
                <c:pt idx="8356">
                  <c:v>475</c:v>
                </c:pt>
                <c:pt idx="8357">
                  <c:v>477</c:v>
                </c:pt>
                <c:pt idx="8358">
                  <c:v>492</c:v>
                </c:pt>
                <c:pt idx="8359">
                  <c:v>477</c:v>
                </c:pt>
                <c:pt idx="8360">
                  <c:v>475</c:v>
                </c:pt>
                <c:pt idx="8361">
                  <c:v>486</c:v>
                </c:pt>
                <c:pt idx="8362">
                  <c:v>460</c:v>
                </c:pt>
                <c:pt idx="8363">
                  <c:v>470</c:v>
                </c:pt>
                <c:pt idx="8364">
                  <c:v>470</c:v>
                </c:pt>
                <c:pt idx="8365">
                  <c:v>459</c:v>
                </c:pt>
                <c:pt idx="8366">
                  <c:v>460</c:v>
                </c:pt>
                <c:pt idx="8367">
                  <c:v>477</c:v>
                </c:pt>
                <c:pt idx="8368">
                  <c:v>455</c:v>
                </c:pt>
                <c:pt idx="8369">
                  <c:v>460</c:v>
                </c:pt>
                <c:pt idx="8370">
                  <c:v>460</c:v>
                </c:pt>
                <c:pt idx="8371">
                  <c:v>464</c:v>
                </c:pt>
                <c:pt idx="8372">
                  <c:v>464</c:v>
                </c:pt>
                <c:pt idx="8373">
                  <c:v>460</c:v>
                </c:pt>
                <c:pt idx="8374">
                  <c:v>477</c:v>
                </c:pt>
                <c:pt idx="8375">
                  <c:v>470</c:v>
                </c:pt>
                <c:pt idx="8376">
                  <c:v>475</c:v>
                </c:pt>
                <c:pt idx="8377">
                  <c:v>448</c:v>
                </c:pt>
                <c:pt idx="8378">
                  <c:v>470</c:v>
                </c:pt>
                <c:pt idx="8379">
                  <c:v>460</c:v>
                </c:pt>
                <c:pt idx="8380">
                  <c:v>464</c:v>
                </c:pt>
                <c:pt idx="8381">
                  <c:v>477</c:v>
                </c:pt>
                <c:pt idx="8382">
                  <c:v>464</c:v>
                </c:pt>
                <c:pt idx="8383">
                  <c:v>470</c:v>
                </c:pt>
                <c:pt idx="8384">
                  <c:v>448</c:v>
                </c:pt>
                <c:pt idx="8385">
                  <c:v>470</c:v>
                </c:pt>
                <c:pt idx="8386">
                  <c:v>460</c:v>
                </c:pt>
                <c:pt idx="8387">
                  <c:v>459</c:v>
                </c:pt>
                <c:pt idx="8388">
                  <c:v>464</c:v>
                </c:pt>
                <c:pt idx="8389">
                  <c:v>470</c:v>
                </c:pt>
                <c:pt idx="8390">
                  <c:v>455</c:v>
                </c:pt>
                <c:pt idx="8391">
                  <c:v>460</c:v>
                </c:pt>
                <c:pt idx="8392">
                  <c:v>475</c:v>
                </c:pt>
                <c:pt idx="8393">
                  <c:v>464</c:v>
                </c:pt>
                <c:pt idx="8394">
                  <c:v>455</c:v>
                </c:pt>
                <c:pt idx="8395">
                  <c:v>460</c:v>
                </c:pt>
                <c:pt idx="8396">
                  <c:v>455</c:v>
                </c:pt>
                <c:pt idx="8397">
                  <c:v>455</c:v>
                </c:pt>
                <c:pt idx="8398">
                  <c:v>470</c:v>
                </c:pt>
                <c:pt idx="8399">
                  <c:v>464</c:v>
                </c:pt>
                <c:pt idx="8400">
                  <c:v>460</c:v>
                </c:pt>
                <c:pt idx="8401">
                  <c:v>448</c:v>
                </c:pt>
                <c:pt idx="8402">
                  <c:v>464</c:v>
                </c:pt>
                <c:pt idx="8403">
                  <c:v>481</c:v>
                </c:pt>
                <c:pt idx="8404">
                  <c:v>455</c:v>
                </c:pt>
                <c:pt idx="8405">
                  <c:v>464</c:v>
                </c:pt>
                <c:pt idx="8406">
                  <c:v>452</c:v>
                </c:pt>
                <c:pt idx="8407">
                  <c:v>459</c:v>
                </c:pt>
                <c:pt idx="8408">
                  <c:v>445</c:v>
                </c:pt>
                <c:pt idx="8409">
                  <c:v>470</c:v>
                </c:pt>
                <c:pt idx="8410">
                  <c:v>459</c:v>
                </c:pt>
                <c:pt idx="8411">
                  <c:v>459</c:v>
                </c:pt>
                <c:pt idx="8412">
                  <c:v>455</c:v>
                </c:pt>
                <c:pt idx="8413">
                  <c:v>445</c:v>
                </c:pt>
                <c:pt idx="8414">
                  <c:v>452</c:v>
                </c:pt>
                <c:pt idx="8415">
                  <c:v>448</c:v>
                </c:pt>
                <c:pt idx="8416">
                  <c:v>452</c:v>
                </c:pt>
                <c:pt idx="8417">
                  <c:v>445</c:v>
                </c:pt>
                <c:pt idx="8418">
                  <c:v>427</c:v>
                </c:pt>
                <c:pt idx="8419">
                  <c:v>448</c:v>
                </c:pt>
                <c:pt idx="8420">
                  <c:v>452</c:v>
                </c:pt>
                <c:pt idx="8421">
                  <c:v>445</c:v>
                </c:pt>
                <c:pt idx="8422">
                  <c:v>452</c:v>
                </c:pt>
                <c:pt idx="8423">
                  <c:v>445</c:v>
                </c:pt>
                <c:pt idx="8424">
                  <c:v>452</c:v>
                </c:pt>
                <c:pt idx="8425">
                  <c:v>439</c:v>
                </c:pt>
                <c:pt idx="8426">
                  <c:v>448</c:v>
                </c:pt>
                <c:pt idx="8427">
                  <c:v>452</c:v>
                </c:pt>
                <c:pt idx="8428">
                  <c:v>439</c:v>
                </c:pt>
                <c:pt idx="8429">
                  <c:v>445</c:v>
                </c:pt>
                <c:pt idx="8430">
                  <c:v>433</c:v>
                </c:pt>
                <c:pt idx="8431">
                  <c:v>452</c:v>
                </c:pt>
                <c:pt idx="8432">
                  <c:v>445</c:v>
                </c:pt>
                <c:pt idx="8433">
                  <c:v>445</c:v>
                </c:pt>
                <c:pt idx="8434">
                  <c:v>445</c:v>
                </c:pt>
                <c:pt idx="8435">
                  <c:v>439</c:v>
                </c:pt>
                <c:pt idx="8436">
                  <c:v>441</c:v>
                </c:pt>
                <c:pt idx="8437">
                  <c:v>441</c:v>
                </c:pt>
                <c:pt idx="8438">
                  <c:v>445</c:v>
                </c:pt>
                <c:pt idx="8439">
                  <c:v>445</c:v>
                </c:pt>
                <c:pt idx="8440">
                  <c:v>448</c:v>
                </c:pt>
                <c:pt idx="8441">
                  <c:v>441</c:v>
                </c:pt>
                <c:pt idx="8442">
                  <c:v>439</c:v>
                </c:pt>
                <c:pt idx="8443">
                  <c:v>441</c:v>
                </c:pt>
                <c:pt idx="8444">
                  <c:v>441</c:v>
                </c:pt>
                <c:pt idx="8445">
                  <c:v>433</c:v>
                </c:pt>
                <c:pt idx="8446">
                  <c:v>445</c:v>
                </c:pt>
                <c:pt idx="8447">
                  <c:v>435</c:v>
                </c:pt>
                <c:pt idx="8448">
                  <c:v>459</c:v>
                </c:pt>
                <c:pt idx="8449">
                  <c:v>435</c:v>
                </c:pt>
                <c:pt idx="8450">
                  <c:v>441</c:v>
                </c:pt>
                <c:pt idx="8451">
                  <c:v>448</c:v>
                </c:pt>
                <c:pt idx="8452">
                  <c:v>439</c:v>
                </c:pt>
                <c:pt idx="8453">
                  <c:v>448</c:v>
                </c:pt>
                <c:pt idx="8454">
                  <c:v>435</c:v>
                </c:pt>
                <c:pt idx="8455">
                  <c:v>445</c:v>
                </c:pt>
                <c:pt idx="8456">
                  <c:v>445</c:v>
                </c:pt>
                <c:pt idx="8457">
                  <c:v>448</c:v>
                </c:pt>
                <c:pt idx="8458">
                  <c:v>448</c:v>
                </c:pt>
                <c:pt idx="8459">
                  <c:v>441</c:v>
                </c:pt>
                <c:pt idx="8460">
                  <c:v>452</c:v>
                </c:pt>
                <c:pt idx="8461">
                  <c:v>433</c:v>
                </c:pt>
                <c:pt idx="8462">
                  <c:v>448</c:v>
                </c:pt>
                <c:pt idx="8463">
                  <c:v>452</c:v>
                </c:pt>
                <c:pt idx="8464">
                  <c:v>448</c:v>
                </c:pt>
                <c:pt idx="8465">
                  <c:v>445</c:v>
                </c:pt>
                <c:pt idx="8466">
                  <c:v>445</c:v>
                </c:pt>
                <c:pt idx="8467">
                  <c:v>448</c:v>
                </c:pt>
                <c:pt idx="8468">
                  <c:v>439</c:v>
                </c:pt>
                <c:pt idx="8469">
                  <c:v>445</c:v>
                </c:pt>
                <c:pt idx="8470">
                  <c:v>455</c:v>
                </c:pt>
                <c:pt idx="8471">
                  <c:v>455</c:v>
                </c:pt>
                <c:pt idx="8472">
                  <c:v>441</c:v>
                </c:pt>
                <c:pt idx="8473">
                  <c:v>439</c:v>
                </c:pt>
                <c:pt idx="8474">
                  <c:v>445</c:v>
                </c:pt>
                <c:pt idx="8475">
                  <c:v>448</c:v>
                </c:pt>
                <c:pt idx="8476">
                  <c:v>445</c:v>
                </c:pt>
                <c:pt idx="8477">
                  <c:v>445</c:v>
                </c:pt>
                <c:pt idx="8478">
                  <c:v>441</c:v>
                </c:pt>
                <c:pt idx="8479">
                  <c:v>439</c:v>
                </c:pt>
                <c:pt idx="8480">
                  <c:v>441</c:v>
                </c:pt>
                <c:pt idx="8481">
                  <c:v>448</c:v>
                </c:pt>
                <c:pt idx="8482">
                  <c:v>441</c:v>
                </c:pt>
                <c:pt idx="8483">
                  <c:v>435</c:v>
                </c:pt>
                <c:pt idx="8484">
                  <c:v>445</c:v>
                </c:pt>
                <c:pt idx="8485">
                  <c:v>423</c:v>
                </c:pt>
                <c:pt idx="8486">
                  <c:v>441</c:v>
                </c:pt>
                <c:pt idx="8487">
                  <c:v>439</c:v>
                </c:pt>
                <c:pt idx="8488">
                  <c:v>441</c:v>
                </c:pt>
                <c:pt idx="8489">
                  <c:v>439</c:v>
                </c:pt>
                <c:pt idx="8490">
                  <c:v>435</c:v>
                </c:pt>
                <c:pt idx="8491">
                  <c:v>435</c:v>
                </c:pt>
                <c:pt idx="8492">
                  <c:v>441</c:v>
                </c:pt>
                <c:pt idx="8493">
                  <c:v>445</c:v>
                </c:pt>
                <c:pt idx="8494">
                  <c:v>441</c:v>
                </c:pt>
                <c:pt idx="8495">
                  <c:v>439</c:v>
                </c:pt>
                <c:pt idx="8496">
                  <c:v>435</c:v>
                </c:pt>
                <c:pt idx="8497">
                  <c:v>441</c:v>
                </c:pt>
                <c:pt idx="8498">
                  <c:v>441</c:v>
                </c:pt>
                <c:pt idx="8499">
                  <c:v>435</c:v>
                </c:pt>
                <c:pt idx="8500">
                  <c:v>435</c:v>
                </c:pt>
                <c:pt idx="8501">
                  <c:v>448</c:v>
                </c:pt>
                <c:pt idx="8502">
                  <c:v>433</c:v>
                </c:pt>
                <c:pt idx="8503">
                  <c:v>439</c:v>
                </c:pt>
                <c:pt idx="8504">
                  <c:v>455</c:v>
                </c:pt>
                <c:pt idx="8505">
                  <c:v>441</c:v>
                </c:pt>
                <c:pt idx="8506">
                  <c:v>441</c:v>
                </c:pt>
                <c:pt idx="8507">
                  <c:v>424</c:v>
                </c:pt>
                <c:pt idx="8508">
                  <c:v>448</c:v>
                </c:pt>
                <c:pt idx="8509">
                  <c:v>435</c:v>
                </c:pt>
                <c:pt idx="8510">
                  <c:v>435</c:v>
                </c:pt>
                <c:pt idx="8511">
                  <c:v>441</c:v>
                </c:pt>
                <c:pt idx="8512">
                  <c:v>439</c:v>
                </c:pt>
                <c:pt idx="8513">
                  <c:v>439</c:v>
                </c:pt>
                <c:pt idx="8514">
                  <c:v>427</c:v>
                </c:pt>
                <c:pt idx="8515">
                  <c:v>459</c:v>
                </c:pt>
                <c:pt idx="8516">
                  <c:v>441</c:v>
                </c:pt>
                <c:pt idx="8517">
                  <c:v>435</c:v>
                </c:pt>
                <c:pt idx="8518">
                  <c:v>439</c:v>
                </c:pt>
                <c:pt idx="8519">
                  <c:v>439</c:v>
                </c:pt>
                <c:pt idx="8520">
                  <c:v>435</c:v>
                </c:pt>
                <c:pt idx="8521">
                  <c:v>448</c:v>
                </c:pt>
                <c:pt idx="8522">
                  <c:v>448</c:v>
                </c:pt>
                <c:pt idx="8523">
                  <c:v>445</c:v>
                </c:pt>
                <c:pt idx="8524">
                  <c:v>439</c:v>
                </c:pt>
                <c:pt idx="8525">
                  <c:v>452</c:v>
                </c:pt>
                <c:pt idx="8526">
                  <c:v>445</c:v>
                </c:pt>
                <c:pt idx="8527">
                  <c:v>441</c:v>
                </c:pt>
                <c:pt idx="8528">
                  <c:v>455</c:v>
                </c:pt>
                <c:pt idx="8529">
                  <c:v>445</c:v>
                </c:pt>
                <c:pt idx="8530">
                  <c:v>452</c:v>
                </c:pt>
                <c:pt idx="8531">
                  <c:v>427</c:v>
                </c:pt>
                <c:pt idx="8532">
                  <c:v>452</c:v>
                </c:pt>
                <c:pt idx="8533">
                  <c:v>445</c:v>
                </c:pt>
                <c:pt idx="8534">
                  <c:v>452</c:v>
                </c:pt>
                <c:pt idx="8535">
                  <c:v>448</c:v>
                </c:pt>
                <c:pt idx="8536">
                  <c:v>448</c:v>
                </c:pt>
                <c:pt idx="8537">
                  <c:v>441</c:v>
                </c:pt>
                <c:pt idx="8538">
                  <c:v>441</c:v>
                </c:pt>
                <c:pt idx="8539">
                  <c:v>455</c:v>
                </c:pt>
                <c:pt idx="8540">
                  <c:v>448</c:v>
                </c:pt>
                <c:pt idx="8541">
                  <c:v>452</c:v>
                </c:pt>
                <c:pt idx="8542">
                  <c:v>448</c:v>
                </c:pt>
                <c:pt idx="8543">
                  <c:v>441</c:v>
                </c:pt>
                <c:pt idx="8544">
                  <c:v>448</c:v>
                </c:pt>
                <c:pt idx="8545">
                  <c:v>452</c:v>
                </c:pt>
                <c:pt idx="8546">
                  <c:v>448</c:v>
                </c:pt>
                <c:pt idx="8547">
                  <c:v>455</c:v>
                </c:pt>
                <c:pt idx="8548">
                  <c:v>439</c:v>
                </c:pt>
                <c:pt idx="8549">
                  <c:v>459</c:v>
                </c:pt>
                <c:pt idx="8550">
                  <c:v>452</c:v>
                </c:pt>
                <c:pt idx="8551">
                  <c:v>448</c:v>
                </c:pt>
                <c:pt idx="8552">
                  <c:v>452</c:v>
                </c:pt>
                <c:pt idx="8553">
                  <c:v>445</c:v>
                </c:pt>
                <c:pt idx="8554">
                  <c:v>452</c:v>
                </c:pt>
                <c:pt idx="8555">
                  <c:v>439</c:v>
                </c:pt>
                <c:pt idx="8556">
                  <c:v>455</c:v>
                </c:pt>
                <c:pt idx="8557">
                  <c:v>448</c:v>
                </c:pt>
                <c:pt idx="8558">
                  <c:v>455</c:v>
                </c:pt>
                <c:pt idx="8559">
                  <c:v>452</c:v>
                </c:pt>
                <c:pt idx="8560">
                  <c:v>459</c:v>
                </c:pt>
                <c:pt idx="8561">
                  <c:v>452</c:v>
                </c:pt>
                <c:pt idx="8562">
                  <c:v>452</c:v>
                </c:pt>
                <c:pt idx="8563">
                  <c:v>460</c:v>
                </c:pt>
                <c:pt idx="8564">
                  <c:v>452</c:v>
                </c:pt>
                <c:pt idx="8565">
                  <c:v>448</c:v>
                </c:pt>
                <c:pt idx="8566">
                  <c:v>452</c:v>
                </c:pt>
                <c:pt idx="8567">
                  <c:v>459</c:v>
                </c:pt>
                <c:pt idx="8568">
                  <c:v>448</c:v>
                </c:pt>
                <c:pt idx="8569">
                  <c:v>464</c:v>
                </c:pt>
                <c:pt idx="8570">
                  <c:v>452</c:v>
                </c:pt>
                <c:pt idx="8571">
                  <c:v>470</c:v>
                </c:pt>
                <c:pt idx="8572">
                  <c:v>448</c:v>
                </c:pt>
                <c:pt idx="8573">
                  <c:v>452</c:v>
                </c:pt>
                <c:pt idx="8574">
                  <c:v>459</c:v>
                </c:pt>
                <c:pt idx="8575">
                  <c:v>448</c:v>
                </c:pt>
                <c:pt idx="8576">
                  <c:v>455</c:v>
                </c:pt>
                <c:pt idx="8577">
                  <c:v>445</c:v>
                </c:pt>
                <c:pt idx="8578">
                  <c:v>455</c:v>
                </c:pt>
                <c:pt idx="8579">
                  <c:v>455</c:v>
                </c:pt>
                <c:pt idx="8580">
                  <c:v>460</c:v>
                </c:pt>
                <c:pt idx="8581">
                  <c:v>452</c:v>
                </c:pt>
                <c:pt idx="8582">
                  <c:v>470</c:v>
                </c:pt>
                <c:pt idx="8583">
                  <c:v>455</c:v>
                </c:pt>
                <c:pt idx="8584">
                  <c:v>439</c:v>
                </c:pt>
                <c:pt idx="8585">
                  <c:v>455</c:v>
                </c:pt>
                <c:pt idx="8586">
                  <c:v>455</c:v>
                </c:pt>
                <c:pt idx="8587">
                  <c:v>455</c:v>
                </c:pt>
                <c:pt idx="8588">
                  <c:v>452</c:v>
                </c:pt>
                <c:pt idx="8589">
                  <c:v>445</c:v>
                </c:pt>
                <c:pt idx="8590">
                  <c:v>448</c:v>
                </c:pt>
                <c:pt idx="8591">
                  <c:v>455</c:v>
                </c:pt>
                <c:pt idx="8592">
                  <c:v>448</c:v>
                </c:pt>
                <c:pt idx="8593">
                  <c:v>452</c:v>
                </c:pt>
                <c:pt idx="8594">
                  <c:v>455</c:v>
                </c:pt>
                <c:pt idx="8595">
                  <c:v>445</c:v>
                </c:pt>
                <c:pt idx="8596">
                  <c:v>433</c:v>
                </c:pt>
                <c:pt idx="8597">
                  <c:v>448</c:v>
                </c:pt>
                <c:pt idx="8598">
                  <c:v>452</c:v>
                </c:pt>
                <c:pt idx="8599">
                  <c:v>452</c:v>
                </c:pt>
                <c:pt idx="8600">
                  <c:v>452</c:v>
                </c:pt>
                <c:pt idx="8601">
                  <c:v>452</c:v>
                </c:pt>
                <c:pt idx="8602">
                  <c:v>448</c:v>
                </c:pt>
                <c:pt idx="8603">
                  <c:v>439</c:v>
                </c:pt>
                <c:pt idx="8604">
                  <c:v>455</c:v>
                </c:pt>
                <c:pt idx="8605">
                  <c:v>452</c:v>
                </c:pt>
                <c:pt idx="8606">
                  <c:v>441</c:v>
                </c:pt>
                <c:pt idx="8607">
                  <c:v>455</c:v>
                </c:pt>
                <c:pt idx="8608">
                  <c:v>435</c:v>
                </c:pt>
                <c:pt idx="8609">
                  <c:v>452</c:v>
                </c:pt>
                <c:pt idx="8610">
                  <c:v>445</c:v>
                </c:pt>
                <c:pt idx="8611">
                  <c:v>448</c:v>
                </c:pt>
                <c:pt idx="8612">
                  <c:v>441</c:v>
                </c:pt>
                <c:pt idx="8613">
                  <c:v>441</c:v>
                </c:pt>
                <c:pt idx="8614">
                  <c:v>448</c:v>
                </c:pt>
                <c:pt idx="8615">
                  <c:v>455</c:v>
                </c:pt>
                <c:pt idx="8616">
                  <c:v>455</c:v>
                </c:pt>
                <c:pt idx="8617">
                  <c:v>455</c:v>
                </c:pt>
                <c:pt idx="8618">
                  <c:v>441</c:v>
                </c:pt>
                <c:pt idx="8619">
                  <c:v>448</c:v>
                </c:pt>
                <c:pt idx="8620">
                  <c:v>460</c:v>
                </c:pt>
                <c:pt idx="8621">
                  <c:v>445</c:v>
                </c:pt>
                <c:pt idx="8622">
                  <c:v>452</c:v>
                </c:pt>
                <c:pt idx="8623">
                  <c:v>439</c:v>
                </c:pt>
                <c:pt idx="8624">
                  <c:v>455</c:v>
                </c:pt>
                <c:pt idx="8625">
                  <c:v>445</c:v>
                </c:pt>
                <c:pt idx="8626">
                  <c:v>455</c:v>
                </c:pt>
                <c:pt idx="8627">
                  <c:v>475</c:v>
                </c:pt>
                <c:pt idx="8628">
                  <c:v>455</c:v>
                </c:pt>
                <c:pt idx="8629">
                  <c:v>459</c:v>
                </c:pt>
                <c:pt idx="8630">
                  <c:v>445</c:v>
                </c:pt>
                <c:pt idx="8631">
                  <c:v>460</c:v>
                </c:pt>
                <c:pt idx="8632">
                  <c:v>459</c:v>
                </c:pt>
                <c:pt idx="8633">
                  <c:v>452</c:v>
                </c:pt>
                <c:pt idx="8634">
                  <c:v>459</c:v>
                </c:pt>
                <c:pt idx="8635">
                  <c:v>452</c:v>
                </c:pt>
                <c:pt idx="8636">
                  <c:v>448</c:v>
                </c:pt>
                <c:pt idx="8637">
                  <c:v>460</c:v>
                </c:pt>
                <c:pt idx="8638">
                  <c:v>455</c:v>
                </c:pt>
                <c:pt idx="8639">
                  <c:v>452</c:v>
                </c:pt>
                <c:pt idx="8640">
                  <c:v>452</c:v>
                </c:pt>
                <c:pt idx="8641">
                  <c:v>452</c:v>
                </c:pt>
                <c:pt idx="8642">
                  <c:v>455</c:v>
                </c:pt>
                <c:pt idx="8643">
                  <c:v>452</c:v>
                </c:pt>
                <c:pt idx="8644">
                  <c:v>459</c:v>
                </c:pt>
                <c:pt idx="8645">
                  <c:v>452</c:v>
                </c:pt>
                <c:pt idx="8646">
                  <c:v>448</c:v>
                </c:pt>
                <c:pt idx="8647">
                  <c:v>433</c:v>
                </c:pt>
                <c:pt idx="8648">
                  <c:v>452</c:v>
                </c:pt>
                <c:pt idx="8649">
                  <c:v>445</c:v>
                </c:pt>
                <c:pt idx="8650">
                  <c:v>448</c:v>
                </c:pt>
                <c:pt idx="8651">
                  <c:v>455</c:v>
                </c:pt>
                <c:pt idx="8652">
                  <c:v>439</c:v>
                </c:pt>
                <c:pt idx="8653">
                  <c:v>448</c:v>
                </c:pt>
                <c:pt idx="8654">
                  <c:v>452</c:v>
                </c:pt>
                <c:pt idx="8655">
                  <c:v>459</c:v>
                </c:pt>
                <c:pt idx="8656">
                  <c:v>452</c:v>
                </c:pt>
                <c:pt idx="8657">
                  <c:v>452</c:v>
                </c:pt>
                <c:pt idx="8658">
                  <c:v>459</c:v>
                </c:pt>
                <c:pt idx="8659">
                  <c:v>448</c:v>
                </c:pt>
                <c:pt idx="8660">
                  <c:v>445</c:v>
                </c:pt>
                <c:pt idx="8661">
                  <c:v>459</c:v>
                </c:pt>
                <c:pt idx="8662">
                  <c:v>455</c:v>
                </c:pt>
                <c:pt idx="8663">
                  <c:v>448</c:v>
                </c:pt>
                <c:pt idx="8664">
                  <c:v>448</c:v>
                </c:pt>
                <c:pt idx="8665">
                  <c:v>448</c:v>
                </c:pt>
                <c:pt idx="8666">
                  <c:v>448</c:v>
                </c:pt>
                <c:pt idx="8667">
                  <c:v>441</c:v>
                </c:pt>
                <c:pt idx="8668">
                  <c:v>455</c:v>
                </c:pt>
                <c:pt idx="8669">
                  <c:v>441</c:v>
                </c:pt>
                <c:pt idx="8670">
                  <c:v>448</c:v>
                </c:pt>
                <c:pt idx="8671">
                  <c:v>448</c:v>
                </c:pt>
                <c:pt idx="8672">
                  <c:v>460</c:v>
                </c:pt>
                <c:pt idx="8673">
                  <c:v>452</c:v>
                </c:pt>
                <c:pt idx="8674">
                  <c:v>452</c:v>
                </c:pt>
                <c:pt idx="8675">
                  <c:v>455</c:v>
                </c:pt>
                <c:pt idx="8676">
                  <c:v>445</c:v>
                </c:pt>
                <c:pt idx="8677">
                  <c:v>459</c:v>
                </c:pt>
                <c:pt idx="8678">
                  <c:v>452</c:v>
                </c:pt>
                <c:pt idx="8679">
                  <c:v>455</c:v>
                </c:pt>
                <c:pt idx="8680">
                  <c:v>445</c:v>
                </c:pt>
                <c:pt idx="8681">
                  <c:v>448</c:v>
                </c:pt>
                <c:pt idx="8682">
                  <c:v>452</c:v>
                </c:pt>
                <c:pt idx="8683">
                  <c:v>464</c:v>
                </c:pt>
                <c:pt idx="8684">
                  <c:v>459</c:v>
                </c:pt>
                <c:pt idx="8685">
                  <c:v>452</c:v>
                </c:pt>
                <c:pt idx="8686">
                  <c:v>459</c:v>
                </c:pt>
                <c:pt idx="8687">
                  <c:v>455</c:v>
                </c:pt>
                <c:pt idx="8688">
                  <c:v>445</c:v>
                </c:pt>
                <c:pt idx="8689">
                  <c:v>459</c:v>
                </c:pt>
                <c:pt idx="8690">
                  <c:v>459</c:v>
                </c:pt>
                <c:pt idx="8691">
                  <c:v>452</c:v>
                </c:pt>
                <c:pt idx="8692">
                  <c:v>464</c:v>
                </c:pt>
                <c:pt idx="8693">
                  <c:v>448</c:v>
                </c:pt>
                <c:pt idx="8694">
                  <c:v>481</c:v>
                </c:pt>
                <c:pt idx="8695">
                  <c:v>460</c:v>
                </c:pt>
                <c:pt idx="8696">
                  <c:v>452</c:v>
                </c:pt>
                <c:pt idx="8697">
                  <c:v>459</c:v>
                </c:pt>
                <c:pt idx="8698">
                  <c:v>445</c:v>
                </c:pt>
                <c:pt idx="8699">
                  <c:v>459</c:v>
                </c:pt>
                <c:pt idx="8700">
                  <c:v>448</c:v>
                </c:pt>
                <c:pt idx="8701">
                  <c:v>455</c:v>
                </c:pt>
                <c:pt idx="8702">
                  <c:v>455</c:v>
                </c:pt>
                <c:pt idx="8703">
                  <c:v>455</c:v>
                </c:pt>
                <c:pt idx="8704">
                  <c:v>455</c:v>
                </c:pt>
                <c:pt idx="8705">
                  <c:v>441</c:v>
                </c:pt>
                <c:pt idx="8706">
                  <c:v>455</c:v>
                </c:pt>
                <c:pt idx="8707">
                  <c:v>448</c:v>
                </c:pt>
                <c:pt idx="8708">
                  <c:v>452</c:v>
                </c:pt>
                <c:pt idx="8709">
                  <c:v>452</c:v>
                </c:pt>
                <c:pt idx="8710">
                  <c:v>445</c:v>
                </c:pt>
                <c:pt idx="8711">
                  <c:v>448</c:v>
                </c:pt>
                <c:pt idx="8712">
                  <c:v>455</c:v>
                </c:pt>
                <c:pt idx="8713">
                  <c:v>448</c:v>
                </c:pt>
                <c:pt idx="8714">
                  <c:v>448</c:v>
                </c:pt>
                <c:pt idx="8715">
                  <c:v>441</c:v>
                </c:pt>
                <c:pt idx="8716">
                  <c:v>448</c:v>
                </c:pt>
                <c:pt idx="8717">
                  <c:v>445</c:v>
                </c:pt>
                <c:pt idx="8718">
                  <c:v>439</c:v>
                </c:pt>
                <c:pt idx="8719">
                  <c:v>448</c:v>
                </c:pt>
                <c:pt idx="8720">
                  <c:v>441</c:v>
                </c:pt>
                <c:pt idx="8721">
                  <c:v>445</c:v>
                </c:pt>
                <c:pt idx="8722">
                  <c:v>435</c:v>
                </c:pt>
                <c:pt idx="8723">
                  <c:v>452</c:v>
                </c:pt>
                <c:pt idx="8724">
                  <c:v>448</c:v>
                </c:pt>
                <c:pt idx="8725">
                  <c:v>452</c:v>
                </c:pt>
                <c:pt idx="8726">
                  <c:v>441</c:v>
                </c:pt>
                <c:pt idx="8727">
                  <c:v>452</c:v>
                </c:pt>
                <c:pt idx="8728">
                  <c:v>452</c:v>
                </c:pt>
                <c:pt idx="8729">
                  <c:v>427</c:v>
                </c:pt>
                <c:pt idx="8730">
                  <c:v>452</c:v>
                </c:pt>
                <c:pt idx="8731">
                  <c:v>439</c:v>
                </c:pt>
                <c:pt idx="8732">
                  <c:v>445</c:v>
                </c:pt>
                <c:pt idx="8733">
                  <c:v>445</c:v>
                </c:pt>
                <c:pt idx="8734">
                  <c:v>445</c:v>
                </c:pt>
                <c:pt idx="8735">
                  <c:v>441</c:v>
                </c:pt>
                <c:pt idx="8736">
                  <c:v>455</c:v>
                </c:pt>
                <c:pt idx="8737">
                  <c:v>445</c:v>
                </c:pt>
                <c:pt idx="8738">
                  <c:v>448</c:v>
                </c:pt>
                <c:pt idx="8739">
                  <c:v>455</c:v>
                </c:pt>
                <c:pt idx="8740">
                  <c:v>448</c:v>
                </c:pt>
                <c:pt idx="8741">
                  <c:v>445</c:v>
                </c:pt>
                <c:pt idx="8742">
                  <c:v>435</c:v>
                </c:pt>
                <c:pt idx="8743">
                  <c:v>448</c:v>
                </c:pt>
                <c:pt idx="8744">
                  <c:v>441</c:v>
                </c:pt>
                <c:pt idx="8745">
                  <c:v>439</c:v>
                </c:pt>
                <c:pt idx="8746">
                  <c:v>423</c:v>
                </c:pt>
                <c:pt idx="8747">
                  <c:v>445</c:v>
                </c:pt>
                <c:pt idx="8748">
                  <c:v>435</c:v>
                </c:pt>
                <c:pt idx="8749">
                  <c:v>441</c:v>
                </c:pt>
                <c:pt idx="8750">
                  <c:v>460</c:v>
                </c:pt>
                <c:pt idx="8751">
                  <c:v>433</c:v>
                </c:pt>
                <c:pt idx="8752">
                  <c:v>435</c:v>
                </c:pt>
                <c:pt idx="8753">
                  <c:v>424</c:v>
                </c:pt>
                <c:pt idx="8754">
                  <c:v>441</c:v>
                </c:pt>
                <c:pt idx="8755">
                  <c:v>435</c:v>
                </c:pt>
                <c:pt idx="8756">
                  <c:v>435</c:v>
                </c:pt>
                <c:pt idx="8757">
                  <c:v>439</c:v>
                </c:pt>
                <c:pt idx="8758">
                  <c:v>427</c:v>
                </c:pt>
                <c:pt idx="8759">
                  <c:v>435</c:v>
                </c:pt>
                <c:pt idx="8760">
                  <c:v>441</c:v>
                </c:pt>
                <c:pt idx="8761">
                  <c:v>433</c:v>
                </c:pt>
                <c:pt idx="8762">
                  <c:v>435</c:v>
                </c:pt>
                <c:pt idx="8763">
                  <c:v>424</c:v>
                </c:pt>
                <c:pt idx="8764">
                  <c:v>435</c:v>
                </c:pt>
                <c:pt idx="8765">
                  <c:v>433</c:v>
                </c:pt>
                <c:pt idx="8766">
                  <c:v>435</c:v>
                </c:pt>
                <c:pt idx="8767">
                  <c:v>441</c:v>
                </c:pt>
                <c:pt idx="8768">
                  <c:v>435</c:v>
                </c:pt>
                <c:pt idx="8769">
                  <c:v>439</c:v>
                </c:pt>
                <c:pt idx="8770">
                  <c:v>427</c:v>
                </c:pt>
                <c:pt idx="8771">
                  <c:v>448</c:v>
                </c:pt>
                <c:pt idx="8772">
                  <c:v>435</c:v>
                </c:pt>
                <c:pt idx="8773">
                  <c:v>433</c:v>
                </c:pt>
                <c:pt idx="8774">
                  <c:v>452</c:v>
                </c:pt>
                <c:pt idx="8775">
                  <c:v>439</c:v>
                </c:pt>
                <c:pt idx="8776">
                  <c:v>441</c:v>
                </c:pt>
                <c:pt idx="8777">
                  <c:v>441</c:v>
                </c:pt>
                <c:pt idx="8778">
                  <c:v>452</c:v>
                </c:pt>
                <c:pt idx="8779">
                  <c:v>441</c:v>
                </c:pt>
                <c:pt idx="8780">
                  <c:v>439</c:v>
                </c:pt>
                <c:pt idx="8781">
                  <c:v>445</c:v>
                </c:pt>
                <c:pt idx="8782">
                  <c:v>445</c:v>
                </c:pt>
                <c:pt idx="8783">
                  <c:v>445</c:v>
                </c:pt>
                <c:pt idx="8784">
                  <c:v>452</c:v>
                </c:pt>
                <c:pt idx="8785">
                  <c:v>452</c:v>
                </c:pt>
                <c:pt idx="8786">
                  <c:v>441</c:v>
                </c:pt>
                <c:pt idx="8787">
                  <c:v>441</c:v>
                </c:pt>
                <c:pt idx="8788">
                  <c:v>445</c:v>
                </c:pt>
                <c:pt idx="8789">
                  <c:v>448</c:v>
                </c:pt>
                <c:pt idx="8790">
                  <c:v>441</c:v>
                </c:pt>
                <c:pt idx="8791">
                  <c:v>452</c:v>
                </c:pt>
                <c:pt idx="8792">
                  <c:v>435</c:v>
                </c:pt>
                <c:pt idx="8793">
                  <c:v>452</c:v>
                </c:pt>
                <c:pt idx="8794">
                  <c:v>452</c:v>
                </c:pt>
                <c:pt idx="8795">
                  <c:v>459</c:v>
                </c:pt>
                <c:pt idx="8796">
                  <c:v>452</c:v>
                </c:pt>
                <c:pt idx="8797">
                  <c:v>445</c:v>
                </c:pt>
                <c:pt idx="8798">
                  <c:v>455</c:v>
                </c:pt>
                <c:pt idx="8799">
                  <c:v>448</c:v>
                </c:pt>
                <c:pt idx="8800">
                  <c:v>459</c:v>
                </c:pt>
                <c:pt idx="8801">
                  <c:v>459</c:v>
                </c:pt>
                <c:pt idx="8802">
                  <c:v>459</c:v>
                </c:pt>
                <c:pt idx="8803">
                  <c:v>448</c:v>
                </c:pt>
                <c:pt idx="8804">
                  <c:v>441</c:v>
                </c:pt>
                <c:pt idx="8805">
                  <c:v>452</c:v>
                </c:pt>
                <c:pt idx="8806">
                  <c:v>464</c:v>
                </c:pt>
                <c:pt idx="8807">
                  <c:v>452</c:v>
                </c:pt>
                <c:pt idx="8808">
                  <c:v>657</c:v>
                </c:pt>
                <c:pt idx="8809">
                  <c:v>448</c:v>
                </c:pt>
                <c:pt idx="8810">
                  <c:v>448</c:v>
                </c:pt>
                <c:pt idx="8811">
                  <c:v>448</c:v>
                </c:pt>
                <c:pt idx="8812">
                  <c:v>448</c:v>
                </c:pt>
                <c:pt idx="8813">
                  <c:v>455</c:v>
                </c:pt>
                <c:pt idx="8814">
                  <c:v>439</c:v>
                </c:pt>
                <c:pt idx="8815">
                  <c:v>448</c:v>
                </c:pt>
                <c:pt idx="8816">
                  <c:v>427</c:v>
                </c:pt>
                <c:pt idx="8817">
                  <c:v>448</c:v>
                </c:pt>
                <c:pt idx="8818">
                  <c:v>452</c:v>
                </c:pt>
                <c:pt idx="8819">
                  <c:v>441</c:v>
                </c:pt>
                <c:pt idx="8820">
                  <c:v>445</c:v>
                </c:pt>
                <c:pt idx="8821">
                  <c:v>435</c:v>
                </c:pt>
                <c:pt idx="8822">
                  <c:v>448</c:v>
                </c:pt>
                <c:pt idx="8823">
                  <c:v>439</c:v>
                </c:pt>
                <c:pt idx="8824">
                  <c:v>441</c:v>
                </c:pt>
                <c:pt idx="8825">
                  <c:v>441</c:v>
                </c:pt>
                <c:pt idx="8826">
                  <c:v>445</c:v>
                </c:pt>
                <c:pt idx="8827">
                  <c:v>439</c:v>
                </c:pt>
                <c:pt idx="8828">
                  <c:v>459</c:v>
                </c:pt>
                <c:pt idx="8829">
                  <c:v>448</c:v>
                </c:pt>
                <c:pt idx="8830">
                  <c:v>439</c:v>
                </c:pt>
                <c:pt idx="8831">
                  <c:v>448</c:v>
                </c:pt>
                <c:pt idx="8832">
                  <c:v>448</c:v>
                </c:pt>
                <c:pt idx="8833">
                  <c:v>439</c:v>
                </c:pt>
                <c:pt idx="8834">
                  <c:v>439</c:v>
                </c:pt>
                <c:pt idx="8835">
                  <c:v>448</c:v>
                </c:pt>
                <c:pt idx="8836">
                  <c:v>441</c:v>
                </c:pt>
                <c:pt idx="8837">
                  <c:v>441</c:v>
                </c:pt>
                <c:pt idx="8838">
                  <c:v>439</c:v>
                </c:pt>
                <c:pt idx="8839">
                  <c:v>470</c:v>
                </c:pt>
                <c:pt idx="8840">
                  <c:v>441</c:v>
                </c:pt>
                <c:pt idx="8841">
                  <c:v>439</c:v>
                </c:pt>
                <c:pt idx="8842">
                  <c:v>452</c:v>
                </c:pt>
                <c:pt idx="8843">
                  <c:v>441</c:v>
                </c:pt>
                <c:pt idx="8844">
                  <c:v>445</c:v>
                </c:pt>
                <c:pt idx="8845">
                  <c:v>433</c:v>
                </c:pt>
                <c:pt idx="8846">
                  <c:v>441</c:v>
                </c:pt>
                <c:pt idx="8847">
                  <c:v>435</c:v>
                </c:pt>
                <c:pt idx="8848">
                  <c:v>441</c:v>
                </c:pt>
                <c:pt idx="8849">
                  <c:v>441</c:v>
                </c:pt>
                <c:pt idx="8850">
                  <c:v>439</c:v>
                </c:pt>
                <c:pt idx="8851">
                  <c:v>441</c:v>
                </c:pt>
                <c:pt idx="8852">
                  <c:v>439</c:v>
                </c:pt>
                <c:pt idx="8853">
                  <c:v>439</c:v>
                </c:pt>
                <c:pt idx="8854">
                  <c:v>435</c:v>
                </c:pt>
                <c:pt idx="8855">
                  <c:v>439</c:v>
                </c:pt>
                <c:pt idx="8856">
                  <c:v>435</c:v>
                </c:pt>
                <c:pt idx="8857">
                  <c:v>435</c:v>
                </c:pt>
                <c:pt idx="8858">
                  <c:v>433</c:v>
                </c:pt>
                <c:pt idx="8859">
                  <c:v>439</c:v>
                </c:pt>
                <c:pt idx="8860">
                  <c:v>435</c:v>
                </c:pt>
                <c:pt idx="8861">
                  <c:v>441</c:v>
                </c:pt>
                <c:pt idx="8862">
                  <c:v>439</c:v>
                </c:pt>
                <c:pt idx="8863">
                  <c:v>433</c:v>
                </c:pt>
                <c:pt idx="8864">
                  <c:v>433</c:v>
                </c:pt>
                <c:pt idx="8865">
                  <c:v>427</c:v>
                </c:pt>
                <c:pt idx="8866">
                  <c:v>435</c:v>
                </c:pt>
                <c:pt idx="8867">
                  <c:v>427</c:v>
                </c:pt>
                <c:pt idx="8868">
                  <c:v>424</c:v>
                </c:pt>
                <c:pt idx="8869">
                  <c:v>414</c:v>
                </c:pt>
                <c:pt idx="8870">
                  <c:v>435</c:v>
                </c:pt>
                <c:pt idx="8871">
                  <c:v>424</c:v>
                </c:pt>
                <c:pt idx="8872">
                  <c:v>433</c:v>
                </c:pt>
                <c:pt idx="8873">
                  <c:v>435</c:v>
                </c:pt>
                <c:pt idx="8874">
                  <c:v>424</c:v>
                </c:pt>
                <c:pt idx="8875">
                  <c:v>427</c:v>
                </c:pt>
                <c:pt idx="8876">
                  <c:v>418</c:v>
                </c:pt>
                <c:pt idx="8877">
                  <c:v>433</c:v>
                </c:pt>
                <c:pt idx="8878">
                  <c:v>423</c:v>
                </c:pt>
                <c:pt idx="8879">
                  <c:v>427</c:v>
                </c:pt>
                <c:pt idx="8880">
                  <c:v>435</c:v>
                </c:pt>
                <c:pt idx="8881">
                  <c:v>423</c:v>
                </c:pt>
                <c:pt idx="8882">
                  <c:v>418</c:v>
                </c:pt>
                <c:pt idx="8883">
                  <c:v>433</c:v>
                </c:pt>
                <c:pt idx="8884">
                  <c:v>439</c:v>
                </c:pt>
                <c:pt idx="8885">
                  <c:v>423</c:v>
                </c:pt>
                <c:pt idx="8886">
                  <c:v>424</c:v>
                </c:pt>
                <c:pt idx="8887">
                  <c:v>433</c:v>
                </c:pt>
                <c:pt idx="8888">
                  <c:v>418</c:v>
                </c:pt>
                <c:pt idx="8889">
                  <c:v>427</c:v>
                </c:pt>
                <c:pt idx="8890">
                  <c:v>427</c:v>
                </c:pt>
                <c:pt idx="8891">
                  <c:v>433</c:v>
                </c:pt>
                <c:pt idx="8892">
                  <c:v>427</c:v>
                </c:pt>
                <c:pt idx="8893">
                  <c:v>415</c:v>
                </c:pt>
                <c:pt idx="8894">
                  <c:v>427</c:v>
                </c:pt>
                <c:pt idx="8895">
                  <c:v>435</c:v>
                </c:pt>
                <c:pt idx="8896">
                  <c:v>423</c:v>
                </c:pt>
                <c:pt idx="8897">
                  <c:v>433</c:v>
                </c:pt>
                <c:pt idx="8898">
                  <c:v>418</c:v>
                </c:pt>
                <c:pt idx="8899">
                  <c:v>424</c:v>
                </c:pt>
                <c:pt idx="8900">
                  <c:v>410</c:v>
                </c:pt>
                <c:pt idx="8901">
                  <c:v>427</c:v>
                </c:pt>
                <c:pt idx="8902">
                  <c:v>418</c:v>
                </c:pt>
                <c:pt idx="8903">
                  <c:v>418</c:v>
                </c:pt>
                <c:pt idx="8904">
                  <c:v>423</c:v>
                </c:pt>
                <c:pt idx="8905">
                  <c:v>424</c:v>
                </c:pt>
                <c:pt idx="8906">
                  <c:v>439</c:v>
                </c:pt>
                <c:pt idx="8907">
                  <c:v>410</c:v>
                </c:pt>
                <c:pt idx="8908">
                  <c:v>427</c:v>
                </c:pt>
                <c:pt idx="8909">
                  <c:v>418</c:v>
                </c:pt>
                <c:pt idx="8910">
                  <c:v>423</c:v>
                </c:pt>
                <c:pt idx="8911">
                  <c:v>418</c:v>
                </c:pt>
                <c:pt idx="8912">
                  <c:v>414</c:v>
                </c:pt>
                <c:pt idx="8913">
                  <c:v>414</c:v>
                </c:pt>
                <c:pt idx="8914">
                  <c:v>423</c:v>
                </c:pt>
                <c:pt idx="8915">
                  <c:v>418</c:v>
                </c:pt>
                <c:pt idx="8916">
                  <c:v>415</c:v>
                </c:pt>
                <c:pt idx="8917">
                  <c:v>405</c:v>
                </c:pt>
                <c:pt idx="8918">
                  <c:v>415</c:v>
                </c:pt>
                <c:pt idx="8919">
                  <c:v>414</c:v>
                </c:pt>
                <c:pt idx="8920">
                  <c:v>414</c:v>
                </c:pt>
                <c:pt idx="8921">
                  <c:v>415</c:v>
                </c:pt>
                <c:pt idx="8922">
                  <c:v>414</c:v>
                </c:pt>
                <c:pt idx="8923">
                  <c:v>415</c:v>
                </c:pt>
                <c:pt idx="8924">
                  <c:v>400</c:v>
                </c:pt>
                <c:pt idx="8925">
                  <c:v>415</c:v>
                </c:pt>
                <c:pt idx="8926">
                  <c:v>409</c:v>
                </c:pt>
                <c:pt idx="8927">
                  <c:v>415</c:v>
                </c:pt>
                <c:pt idx="8928">
                  <c:v>415</c:v>
                </c:pt>
                <c:pt idx="8929">
                  <c:v>413</c:v>
                </c:pt>
                <c:pt idx="8930">
                  <c:v>418</c:v>
                </c:pt>
                <c:pt idx="8931">
                  <c:v>415</c:v>
                </c:pt>
                <c:pt idx="8932">
                  <c:v>420</c:v>
                </c:pt>
                <c:pt idx="8933">
                  <c:v>415</c:v>
                </c:pt>
                <c:pt idx="8934">
                  <c:v>409</c:v>
                </c:pt>
                <c:pt idx="8935">
                  <c:v>415</c:v>
                </c:pt>
                <c:pt idx="8936">
                  <c:v>413</c:v>
                </c:pt>
                <c:pt idx="8937">
                  <c:v>413</c:v>
                </c:pt>
                <c:pt idx="8938">
                  <c:v>423</c:v>
                </c:pt>
                <c:pt idx="8939">
                  <c:v>415</c:v>
                </c:pt>
                <c:pt idx="8940">
                  <c:v>420</c:v>
                </c:pt>
                <c:pt idx="8941">
                  <c:v>415</c:v>
                </c:pt>
                <c:pt idx="8942">
                  <c:v>418</c:v>
                </c:pt>
                <c:pt idx="8943">
                  <c:v>423</c:v>
                </c:pt>
                <c:pt idx="8944">
                  <c:v>420</c:v>
                </c:pt>
                <c:pt idx="8945">
                  <c:v>427</c:v>
                </c:pt>
                <c:pt idx="8946">
                  <c:v>418</c:v>
                </c:pt>
                <c:pt idx="8947">
                  <c:v>420</c:v>
                </c:pt>
                <c:pt idx="8948">
                  <c:v>409</c:v>
                </c:pt>
                <c:pt idx="8949">
                  <c:v>428</c:v>
                </c:pt>
                <c:pt idx="8950">
                  <c:v>420</c:v>
                </c:pt>
                <c:pt idx="8951">
                  <c:v>427</c:v>
                </c:pt>
                <c:pt idx="8952">
                  <c:v>434</c:v>
                </c:pt>
                <c:pt idx="8953">
                  <c:v>423</c:v>
                </c:pt>
                <c:pt idx="8954">
                  <c:v>423</c:v>
                </c:pt>
                <c:pt idx="8955">
                  <c:v>413</c:v>
                </c:pt>
                <c:pt idx="8956">
                  <c:v>428</c:v>
                </c:pt>
                <c:pt idx="8957">
                  <c:v>420</c:v>
                </c:pt>
                <c:pt idx="8958">
                  <c:v>423</c:v>
                </c:pt>
                <c:pt idx="8959">
                  <c:v>420</c:v>
                </c:pt>
                <c:pt idx="8960">
                  <c:v>418</c:v>
                </c:pt>
                <c:pt idx="8961">
                  <c:v>420</c:v>
                </c:pt>
                <c:pt idx="8962">
                  <c:v>427</c:v>
                </c:pt>
                <c:pt idx="8963">
                  <c:v>427</c:v>
                </c:pt>
                <c:pt idx="8964">
                  <c:v>420</c:v>
                </c:pt>
                <c:pt idx="8965">
                  <c:v>418</c:v>
                </c:pt>
                <c:pt idx="8966">
                  <c:v>420</c:v>
                </c:pt>
                <c:pt idx="8967">
                  <c:v>423</c:v>
                </c:pt>
                <c:pt idx="8968">
                  <c:v>420</c:v>
                </c:pt>
                <c:pt idx="8969">
                  <c:v>427</c:v>
                </c:pt>
                <c:pt idx="8970">
                  <c:v>415</c:v>
                </c:pt>
                <c:pt idx="8971">
                  <c:v>423</c:v>
                </c:pt>
                <c:pt idx="8972">
                  <c:v>409</c:v>
                </c:pt>
                <c:pt idx="8973">
                  <c:v>441</c:v>
                </c:pt>
                <c:pt idx="8974">
                  <c:v>428</c:v>
                </c:pt>
                <c:pt idx="8975">
                  <c:v>420</c:v>
                </c:pt>
                <c:pt idx="8976">
                  <c:v>428</c:v>
                </c:pt>
                <c:pt idx="8977">
                  <c:v>413</c:v>
                </c:pt>
                <c:pt idx="8978">
                  <c:v>428</c:v>
                </c:pt>
                <c:pt idx="8979">
                  <c:v>427</c:v>
                </c:pt>
                <c:pt idx="8980">
                  <c:v>428</c:v>
                </c:pt>
                <c:pt idx="8981">
                  <c:v>423</c:v>
                </c:pt>
                <c:pt idx="8982">
                  <c:v>423</c:v>
                </c:pt>
                <c:pt idx="8983">
                  <c:v>423</c:v>
                </c:pt>
                <c:pt idx="8984">
                  <c:v>445</c:v>
                </c:pt>
                <c:pt idx="8985">
                  <c:v>428</c:v>
                </c:pt>
                <c:pt idx="8986">
                  <c:v>427</c:v>
                </c:pt>
                <c:pt idx="8987">
                  <c:v>427</c:v>
                </c:pt>
                <c:pt idx="8988">
                  <c:v>423</c:v>
                </c:pt>
                <c:pt idx="8989">
                  <c:v>420</c:v>
                </c:pt>
                <c:pt idx="8990">
                  <c:v>427</c:v>
                </c:pt>
                <c:pt idx="8991">
                  <c:v>434</c:v>
                </c:pt>
                <c:pt idx="8992">
                  <c:v>427</c:v>
                </c:pt>
                <c:pt idx="8993">
                  <c:v>438</c:v>
                </c:pt>
                <c:pt idx="8994">
                  <c:v>420</c:v>
                </c:pt>
                <c:pt idx="8995">
                  <c:v>463</c:v>
                </c:pt>
                <c:pt idx="8996">
                  <c:v>444</c:v>
                </c:pt>
                <c:pt idx="8997">
                  <c:v>438</c:v>
                </c:pt>
                <c:pt idx="8998">
                  <c:v>434</c:v>
                </c:pt>
                <c:pt idx="8999">
                  <c:v>428</c:v>
                </c:pt>
                <c:pt idx="9000">
                  <c:v>445</c:v>
                </c:pt>
                <c:pt idx="9001">
                  <c:v>423</c:v>
                </c:pt>
                <c:pt idx="9002">
                  <c:v>438</c:v>
                </c:pt>
                <c:pt idx="9003">
                  <c:v>438</c:v>
                </c:pt>
                <c:pt idx="9004">
                  <c:v>441</c:v>
                </c:pt>
                <c:pt idx="9005">
                  <c:v>438</c:v>
                </c:pt>
                <c:pt idx="9006">
                  <c:v>428</c:v>
                </c:pt>
                <c:pt idx="9007">
                  <c:v>441</c:v>
                </c:pt>
                <c:pt idx="9008">
                  <c:v>434</c:v>
                </c:pt>
                <c:pt idx="9009">
                  <c:v>438</c:v>
                </c:pt>
                <c:pt idx="9010">
                  <c:v>444</c:v>
                </c:pt>
                <c:pt idx="9011">
                  <c:v>438</c:v>
                </c:pt>
                <c:pt idx="9012">
                  <c:v>438</c:v>
                </c:pt>
                <c:pt idx="9013">
                  <c:v>438</c:v>
                </c:pt>
                <c:pt idx="9014">
                  <c:v>428</c:v>
                </c:pt>
                <c:pt idx="9015">
                  <c:v>438</c:v>
                </c:pt>
                <c:pt idx="9016">
                  <c:v>427</c:v>
                </c:pt>
                <c:pt idx="9017">
                  <c:v>434</c:v>
                </c:pt>
                <c:pt idx="9018">
                  <c:v>428</c:v>
                </c:pt>
                <c:pt idx="9019">
                  <c:v>428</c:v>
                </c:pt>
                <c:pt idx="9020">
                  <c:v>438</c:v>
                </c:pt>
                <c:pt idx="9021">
                  <c:v>427</c:v>
                </c:pt>
                <c:pt idx="9022">
                  <c:v>427</c:v>
                </c:pt>
                <c:pt idx="9023">
                  <c:v>418</c:v>
                </c:pt>
                <c:pt idx="9024">
                  <c:v>438</c:v>
                </c:pt>
                <c:pt idx="9025">
                  <c:v>427</c:v>
                </c:pt>
                <c:pt idx="9026">
                  <c:v>438</c:v>
                </c:pt>
                <c:pt idx="9027">
                  <c:v>428</c:v>
                </c:pt>
                <c:pt idx="9028">
                  <c:v>434</c:v>
                </c:pt>
                <c:pt idx="9029">
                  <c:v>434</c:v>
                </c:pt>
                <c:pt idx="9030">
                  <c:v>413</c:v>
                </c:pt>
                <c:pt idx="9031">
                  <c:v>434</c:v>
                </c:pt>
                <c:pt idx="9032">
                  <c:v>423</c:v>
                </c:pt>
                <c:pt idx="9033">
                  <c:v>427</c:v>
                </c:pt>
                <c:pt idx="9034">
                  <c:v>423</c:v>
                </c:pt>
                <c:pt idx="9035">
                  <c:v>423</c:v>
                </c:pt>
                <c:pt idx="9036">
                  <c:v>423</c:v>
                </c:pt>
                <c:pt idx="9037">
                  <c:v>438</c:v>
                </c:pt>
                <c:pt idx="9038">
                  <c:v>428</c:v>
                </c:pt>
                <c:pt idx="9039">
                  <c:v>427</c:v>
                </c:pt>
                <c:pt idx="9040">
                  <c:v>441</c:v>
                </c:pt>
                <c:pt idx="9041">
                  <c:v>434</c:v>
                </c:pt>
                <c:pt idx="9042">
                  <c:v>420</c:v>
                </c:pt>
                <c:pt idx="9043">
                  <c:v>427</c:v>
                </c:pt>
                <c:pt idx="9044">
                  <c:v>427</c:v>
                </c:pt>
                <c:pt idx="9045">
                  <c:v>427</c:v>
                </c:pt>
                <c:pt idx="9046">
                  <c:v>427</c:v>
                </c:pt>
                <c:pt idx="9047">
                  <c:v>413</c:v>
                </c:pt>
                <c:pt idx="9048">
                  <c:v>428</c:v>
                </c:pt>
                <c:pt idx="9049">
                  <c:v>423</c:v>
                </c:pt>
                <c:pt idx="9050">
                  <c:v>427</c:v>
                </c:pt>
                <c:pt idx="9051">
                  <c:v>444</c:v>
                </c:pt>
                <c:pt idx="9052">
                  <c:v>427</c:v>
                </c:pt>
                <c:pt idx="9053">
                  <c:v>427</c:v>
                </c:pt>
                <c:pt idx="9054">
                  <c:v>409</c:v>
                </c:pt>
                <c:pt idx="9055">
                  <c:v>428</c:v>
                </c:pt>
                <c:pt idx="9056">
                  <c:v>427</c:v>
                </c:pt>
                <c:pt idx="9057">
                  <c:v>427</c:v>
                </c:pt>
                <c:pt idx="9058">
                  <c:v>427</c:v>
                </c:pt>
                <c:pt idx="9059">
                  <c:v>423</c:v>
                </c:pt>
                <c:pt idx="9060">
                  <c:v>420</c:v>
                </c:pt>
                <c:pt idx="9061">
                  <c:v>438</c:v>
                </c:pt>
                <c:pt idx="9062">
                  <c:v>445</c:v>
                </c:pt>
                <c:pt idx="9063">
                  <c:v>427</c:v>
                </c:pt>
                <c:pt idx="9064">
                  <c:v>427</c:v>
                </c:pt>
                <c:pt idx="9065">
                  <c:v>434</c:v>
                </c:pt>
                <c:pt idx="9066">
                  <c:v>434</c:v>
                </c:pt>
                <c:pt idx="9067">
                  <c:v>428</c:v>
                </c:pt>
                <c:pt idx="9068">
                  <c:v>441</c:v>
                </c:pt>
                <c:pt idx="9069">
                  <c:v>434</c:v>
                </c:pt>
                <c:pt idx="9070">
                  <c:v>434</c:v>
                </c:pt>
                <c:pt idx="9071">
                  <c:v>427</c:v>
                </c:pt>
                <c:pt idx="9072">
                  <c:v>444</c:v>
                </c:pt>
                <c:pt idx="9073">
                  <c:v>460</c:v>
                </c:pt>
                <c:pt idx="9074">
                  <c:v>438</c:v>
                </c:pt>
                <c:pt idx="9075">
                  <c:v>441</c:v>
                </c:pt>
                <c:pt idx="9076">
                  <c:v>434</c:v>
                </c:pt>
                <c:pt idx="9077">
                  <c:v>434</c:v>
                </c:pt>
                <c:pt idx="9078">
                  <c:v>423</c:v>
                </c:pt>
                <c:pt idx="9079">
                  <c:v>441</c:v>
                </c:pt>
                <c:pt idx="9080">
                  <c:v>434</c:v>
                </c:pt>
                <c:pt idx="9081">
                  <c:v>441</c:v>
                </c:pt>
                <c:pt idx="9082">
                  <c:v>438</c:v>
                </c:pt>
                <c:pt idx="9083">
                  <c:v>438</c:v>
                </c:pt>
                <c:pt idx="9084">
                  <c:v>434</c:v>
                </c:pt>
                <c:pt idx="9085">
                  <c:v>418</c:v>
                </c:pt>
                <c:pt idx="9086">
                  <c:v>428</c:v>
                </c:pt>
                <c:pt idx="9087">
                  <c:v>427</c:v>
                </c:pt>
                <c:pt idx="9088">
                  <c:v>434</c:v>
                </c:pt>
                <c:pt idx="9089">
                  <c:v>434</c:v>
                </c:pt>
                <c:pt idx="9090">
                  <c:v>423</c:v>
                </c:pt>
                <c:pt idx="9091">
                  <c:v>427</c:v>
                </c:pt>
                <c:pt idx="9092">
                  <c:v>441</c:v>
                </c:pt>
                <c:pt idx="9093">
                  <c:v>428</c:v>
                </c:pt>
                <c:pt idx="9094">
                  <c:v>434</c:v>
                </c:pt>
                <c:pt idx="9095">
                  <c:v>423</c:v>
                </c:pt>
                <c:pt idx="9096">
                  <c:v>438</c:v>
                </c:pt>
                <c:pt idx="9097">
                  <c:v>434</c:v>
                </c:pt>
                <c:pt idx="9098">
                  <c:v>428</c:v>
                </c:pt>
                <c:pt idx="9099">
                  <c:v>441</c:v>
                </c:pt>
                <c:pt idx="9100">
                  <c:v>438</c:v>
                </c:pt>
                <c:pt idx="9101">
                  <c:v>441</c:v>
                </c:pt>
                <c:pt idx="9102">
                  <c:v>423</c:v>
                </c:pt>
                <c:pt idx="9103">
                  <c:v>444</c:v>
                </c:pt>
                <c:pt idx="9104">
                  <c:v>428</c:v>
                </c:pt>
                <c:pt idx="9105">
                  <c:v>434</c:v>
                </c:pt>
                <c:pt idx="9106">
                  <c:v>428</c:v>
                </c:pt>
                <c:pt idx="9107">
                  <c:v>434</c:v>
                </c:pt>
                <c:pt idx="9108">
                  <c:v>441</c:v>
                </c:pt>
                <c:pt idx="9109">
                  <c:v>438</c:v>
                </c:pt>
                <c:pt idx="9110">
                  <c:v>438</c:v>
                </c:pt>
                <c:pt idx="9111">
                  <c:v>428</c:v>
                </c:pt>
                <c:pt idx="9112">
                  <c:v>427</c:v>
                </c:pt>
                <c:pt idx="9113">
                  <c:v>438</c:v>
                </c:pt>
                <c:pt idx="9114">
                  <c:v>428</c:v>
                </c:pt>
                <c:pt idx="9115">
                  <c:v>434</c:v>
                </c:pt>
                <c:pt idx="9116">
                  <c:v>444</c:v>
                </c:pt>
                <c:pt idx="9117">
                  <c:v>438</c:v>
                </c:pt>
                <c:pt idx="9118">
                  <c:v>444</c:v>
                </c:pt>
                <c:pt idx="9119">
                  <c:v>427</c:v>
                </c:pt>
                <c:pt idx="9120">
                  <c:v>441</c:v>
                </c:pt>
                <c:pt idx="9121">
                  <c:v>438</c:v>
                </c:pt>
                <c:pt idx="9122">
                  <c:v>434</c:v>
                </c:pt>
                <c:pt idx="9123">
                  <c:v>444</c:v>
                </c:pt>
                <c:pt idx="9124">
                  <c:v>434</c:v>
                </c:pt>
                <c:pt idx="9125">
                  <c:v>438</c:v>
                </c:pt>
                <c:pt idx="9126">
                  <c:v>434</c:v>
                </c:pt>
                <c:pt idx="9127">
                  <c:v>438</c:v>
                </c:pt>
                <c:pt idx="9128">
                  <c:v>438</c:v>
                </c:pt>
                <c:pt idx="9129">
                  <c:v>454</c:v>
                </c:pt>
                <c:pt idx="9130">
                  <c:v>434</c:v>
                </c:pt>
                <c:pt idx="9131">
                  <c:v>418</c:v>
                </c:pt>
                <c:pt idx="9132">
                  <c:v>434</c:v>
                </c:pt>
                <c:pt idx="9133">
                  <c:v>438</c:v>
                </c:pt>
                <c:pt idx="9134">
                  <c:v>434</c:v>
                </c:pt>
                <c:pt idx="9135">
                  <c:v>617</c:v>
                </c:pt>
                <c:pt idx="9136">
                  <c:v>428</c:v>
                </c:pt>
                <c:pt idx="9137">
                  <c:v>427</c:v>
                </c:pt>
                <c:pt idx="9138">
                  <c:v>423</c:v>
                </c:pt>
                <c:pt idx="9139">
                  <c:v>423</c:v>
                </c:pt>
                <c:pt idx="9140">
                  <c:v>450</c:v>
                </c:pt>
                <c:pt idx="9141">
                  <c:v>434</c:v>
                </c:pt>
                <c:pt idx="9142">
                  <c:v>428</c:v>
                </c:pt>
                <c:pt idx="9143">
                  <c:v>420</c:v>
                </c:pt>
                <c:pt idx="9144">
                  <c:v>427</c:v>
                </c:pt>
                <c:pt idx="9145">
                  <c:v>438</c:v>
                </c:pt>
                <c:pt idx="9146">
                  <c:v>423</c:v>
                </c:pt>
                <c:pt idx="9147">
                  <c:v>438</c:v>
                </c:pt>
                <c:pt idx="9148">
                  <c:v>423</c:v>
                </c:pt>
                <c:pt idx="9149">
                  <c:v>438</c:v>
                </c:pt>
                <c:pt idx="9150">
                  <c:v>438</c:v>
                </c:pt>
                <c:pt idx="9151">
                  <c:v>460</c:v>
                </c:pt>
                <c:pt idx="9152">
                  <c:v>434</c:v>
                </c:pt>
                <c:pt idx="9153">
                  <c:v>423</c:v>
                </c:pt>
                <c:pt idx="9154">
                  <c:v>434</c:v>
                </c:pt>
                <c:pt idx="9155">
                  <c:v>418</c:v>
                </c:pt>
                <c:pt idx="9156">
                  <c:v>434</c:v>
                </c:pt>
                <c:pt idx="9157">
                  <c:v>434</c:v>
                </c:pt>
                <c:pt idx="9158">
                  <c:v>438</c:v>
                </c:pt>
                <c:pt idx="9159">
                  <c:v>427</c:v>
                </c:pt>
                <c:pt idx="9160">
                  <c:v>428</c:v>
                </c:pt>
                <c:pt idx="9161">
                  <c:v>434</c:v>
                </c:pt>
                <c:pt idx="9162">
                  <c:v>427</c:v>
                </c:pt>
                <c:pt idx="9163">
                  <c:v>434</c:v>
                </c:pt>
                <c:pt idx="9164">
                  <c:v>434</c:v>
                </c:pt>
                <c:pt idx="9165">
                  <c:v>438</c:v>
                </c:pt>
                <c:pt idx="9166">
                  <c:v>434</c:v>
                </c:pt>
                <c:pt idx="9167">
                  <c:v>427</c:v>
                </c:pt>
                <c:pt idx="9168">
                  <c:v>427</c:v>
                </c:pt>
                <c:pt idx="9169">
                  <c:v>434</c:v>
                </c:pt>
                <c:pt idx="9170">
                  <c:v>420</c:v>
                </c:pt>
                <c:pt idx="9171">
                  <c:v>434</c:v>
                </c:pt>
                <c:pt idx="9172">
                  <c:v>418</c:v>
                </c:pt>
                <c:pt idx="9173">
                  <c:v>428</c:v>
                </c:pt>
                <c:pt idx="9174">
                  <c:v>444</c:v>
                </c:pt>
                <c:pt idx="9175">
                  <c:v>428</c:v>
                </c:pt>
                <c:pt idx="9176">
                  <c:v>428</c:v>
                </c:pt>
                <c:pt idx="9177">
                  <c:v>418</c:v>
                </c:pt>
                <c:pt idx="9178">
                  <c:v>428</c:v>
                </c:pt>
                <c:pt idx="9179">
                  <c:v>428</c:v>
                </c:pt>
                <c:pt idx="9180">
                  <c:v>427</c:v>
                </c:pt>
                <c:pt idx="9181">
                  <c:v>434</c:v>
                </c:pt>
                <c:pt idx="9182">
                  <c:v>427</c:v>
                </c:pt>
                <c:pt idx="9183">
                  <c:v>420</c:v>
                </c:pt>
                <c:pt idx="9184">
                  <c:v>423</c:v>
                </c:pt>
                <c:pt idx="9185">
                  <c:v>444</c:v>
                </c:pt>
                <c:pt idx="9186">
                  <c:v>423</c:v>
                </c:pt>
                <c:pt idx="9187">
                  <c:v>427</c:v>
                </c:pt>
                <c:pt idx="9188">
                  <c:v>427</c:v>
                </c:pt>
                <c:pt idx="9189">
                  <c:v>423</c:v>
                </c:pt>
                <c:pt idx="9190">
                  <c:v>423</c:v>
                </c:pt>
                <c:pt idx="9191">
                  <c:v>434</c:v>
                </c:pt>
                <c:pt idx="9192">
                  <c:v>423</c:v>
                </c:pt>
                <c:pt idx="9193">
                  <c:v>428</c:v>
                </c:pt>
                <c:pt idx="9194">
                  <c:v>418</c:v>
                </c:pt>
                <c:pt idx="9195">
                  <c:v>428</c:v>
                </c:pt>
                <c:pt idx="9196">
                  <c:v>438</c:v>
                </c:pt>
                <c:pt idx="9197">
                  <c:v>420</c:v>
                </c:pt>
                <c:pt idx="9198">
                  <c:v>423</c:v>
                </c:pt>
                <c:pt idx="9199">
                  <c:v>418</c:v>
                </c:pt>
                <c:pt idx="9200">
                  <c:v>423</c:v>
                </c:pt>
                <c:pt idx="9201">
                  <c:v>409</c:v>
                </c:pt>
                <c:pt idx="9202">
                  <c:v>427</c:v>
                </c:pt>
                <c:pt idx="9203">
                  <c:v>420</c:v>
                </c:pt>
                <c:pt idx="9204">
                  <c:v>423</c:v>
                </c:pt>
                <c:pt idx="9205">
                  <c:v>420</c:v>
                </c:pt>
                <c:pt idx="9206">
                  <c:v>423</c:v>
                </c:pt>
                <c:pt idx="9207">
                  <c:v>428</c:v>
                </c:pt>
                <c:pt idx="9208">
                  <c:v>418</c:v>
                </c:pt>
                <c:pt idx="9209">
                  <c:v>427</c:v>
                </c:pt>
                <c:pt idx="9210">
                  <c:v>423</c:v>
                </c:pt>
                <c:pt idx="9211">
                  <c:v>427</c:v>
                </c:pt>
                <c:pt idx="9212">
                  <c:v>423</c:v>
                </c:pt>
                <c:pt idx="9213">
                  <c:v>413</c:v>
                </c:pt>
                <c:pt idx="9214">
                  <c:v>420</c:v>
                </c:pt>
                <c:pt idx="9215">
                  <c:v>434</c:v>
                </c:pt>
                <c:pt idx="9216">
                  <c:v>423</c:v>
                </c:pt>
                <c:pt idx="9217">
                  <c:v>420</c:v>
                </c:pt>
                <c:pt idx="9218">
                  <c:v>434</c:v>
                </c:pt>
                <c:pt idx="9219">
                  <c:v>420</c:v>
                </c:pt>
                <c:pt idx="9220">
                  <c:v>427</c:v>
                </c:pt>
                <c:pt idx="9221">
                  <c:v>420</c:v>
                </c:pt>
                <c:pt idx="9222">
                  <c:v>423</c:v>
                </c:pt>
                <c:pt idx="9223">
                  <c:v>418</c:v>
                </c:pt>
                <c:pt idx="9224">
                  <c:v>423</c:v>
                </c:pt>
                <c:pt idx="9225">
                  <c:v>418</c:v>
                </c:pt>
                <c:pt idx="9226">
                  <c:v>427</c:v>
                </c:pt>
                <c:pt idx="9227">
                  <c:v>418</c:v>
                </c:pt>
                <c:pt idx="9228">
                  <c:v>418</c:v>
                </c:pt>
                <c:pt idx="9229">
                  <c:v>441</c:v>
                </c:pt>
                <c:pt idx="9230">
                  <c:v>413</c:v>
                </c:pt>
                <c:pt idx="9231">
                  <c:v>423</c:v>
                </c:pt>
                <c:pt idx="9232">
                  <c:v>420</c:v>
                </c:pt>
                <c:pt idx="9233">
                  <c:v>427</c:v>
                </c:pt>
                <c:pt idx="9234">
                  <c:v>418</c:v>
                </c:pt>
                <c:pt idx="9235">
                  <c:v>403</c:v>
                </c:pt>
                <c:pt idx="9236">
                  <c:v>418</c:v>
                </c:pt>
                <c:pt idx="9237">
                  <c:v>423</c:v>
                </c:pt>
                <c:pt idx="9238">
                  <c:v>418</c:v>
                </c:pt>
                <c:pt idx="9239">
                  <c:v>427</c:v>
                </c:pt>
                <c:pt idx="9240">
                  <c:v>418</c:v>
                </c:pt>
                <c:pt idx="9241">
                  <c:v>423</c:v>
                </c:pt>
                <c:pt idx="9242">
                  <c:v>427</c:v>
                </c:pt>
                <c:pt idx="9243">
                  <c:v>427</c:v>
                </c:pt>
                <c:pt idx="9244">
                  <c:v>427</c:v>
                </c:pt>
                <c:pt idx="9245">
                  <c:v>420</c:v>
                </c:pt>
                <c:pt idx="9246">
                  <c:v>428</c:v>
                </c:pt>
                <c:pt idx="9247">
                  <c:v>415</c:v>
                </c:pt>
                <c:pt idx="9248">
                  <c:v>427</c:v>
                </c:pt>
                <c:pt idx="9249">
                  <c:v>427</c:v>
                </c:pt>
                <c:pt idx="9250">
                  <c:v>423</c:v>
                </c:pt>
                <c:pt idx="9251">
                  <c:v>420</c:v>
                </c:pt>
                <c:pt idx="9252">
                  <c:v>413</c:v>
                </c:pt>
                <c:pt idx="9253">
                  <c:v>434</c:v>
                </c:pt>
                <c:pt idx="9254">
                  <c:v>420</c:v>
                </c:pt>
                <c:pt idx="9255">
                  <c:v>423</c:v>
                </c:pt>
                <c:pt idx="9256">
                  <c:v>434</c:v>
                </c:pt>
                <c:pt idx="9257">
                  <c:v>427</c:v>
                </c:pt>
                <c:pt idx="9258">
                  <c:v>427</c:v>
                </c:pt>
                <c:pt idx="9259">
                  <c:v>423</c:v>
                </c:pt>
                <c:pt idx="9260">
                  <c:v>423</c:v>
                </c:pt>
                <c:pt idx="9261">
                  <c:v>427</c:v>
                </c:pt>
                <c:pt idx="9262">
                  <c:v>427</c:v>
                </c:pt>
                <c:pt idx="9263">
                  <c:v>427</c:v>
                </c:pt>
                <c:pt idx="9264">
                  <c:v>427</c:v>
                </c:pt>
                <c:pt idx="9265">
                  <c:v>423</c:v>
                </c:pt>
                <c:pt idx="9266">
                  <c:v>427</c:v>
                </c:pt>
                <c:pt idx="9267">
                  <c:v>427</c:v>
                </c:pt>
                <c:pt idx="9268">
                  <c:v>428</c:v>
                </c:pt>
                <c:pt idx="9269">
                  <c:v>423</c:v>
                </c:pt>
                <c:pt idx="9270">
                  <c:v>438</c:v>
                </c:pt>
                <c:pt idx="9271">
                  <c:v>428</c:v>
                </c:pt>
                <c:pt idx="9272">
                  <c:v>434</c:v>
                </c:pt>
                <c:pt idx="9273">
                  <c:v>427</c:v>
                </c:pt>
                <c:pt idx="9274">
                  <c:v>445</c:v>
                </c:pt>
                <c:pt idx="9275">
                  <c:v>438</c:v>
                </c:pt>
                <c:pt idx="9276">
                  <c:v>428</c:v>
                </c:pt>
                <c:pt idx="9277">
                  <c:v>444</c:v>
                </c:pt>
                <c:pt idx="9278">
                  <c:v>428</c:v>
                </c:pt>
                <c:pt idx="9279">
                  <c:v>434</c:v>
                </c:pt>
                <c:pt idx="9280">
                  <c:v>434</c:v>
                </c:pt>
                <c:pt idx="9281">
                  <c:v>434</c:v>
                </c:pt>
                <c:pt idx="9282">
                  <c:v>427</c:v>
                </c:pt>
                <c:pt idx="9283">
                  <c:v>427</c:v>
                </c:pt>
                <c:pt idx="9284">
                  <c:v>428</c:v>
                </c:pt>
                <c:pt idx="9285">
                  <c:v>441</c:v>
                </c:pt>
                <c:pt idx="9286">
                  <c:v>427</c:v>
                </c:pt>
                <c:pt idx="9287">
                  <c:v>427</c:v>
                </c:pt>
                <c:pt idx="9288">
                  <c:v>428</c:v>
                </c:pt>
                <c:pt idx="9289">
                  <c:v>420</c:v>
                </c:pt>
                <c:pt idx="9290">
                  <c:v>420</c:v>
                </c:pt>
                <c:pt idx="9291">
                  <c:v>427</c:v>
                </c:pt>
                <c:pt idx="9292">
                  <c:v>428</c:v>
                </c:pt>
                <c:pt idx="9293">
                  <c:v>423</c:v>
                </c:pt>
                <c:pt idx="9294">
                  <c:v>434</c:v>
                </c:pt>
                <c:pt idx="9295">
                  <c:v>423</c:v>
                </c:pt>
                <c:pt idx="9296">
                  <c:v>460</c:v>
                </c:pt>
                <c:pt idx="9297">
                  <c:v>428</c:v>
                </c:pt>
                <c:pt idx="9298">
                  <c:v>428</c:v>
                </c:pt>
                <c:pt idx="9299">
                  <c:v>428</c:v>
                </c:pt>
                <c:pt idx="9300">
                  <c:v>423</c:v>
                </c:pt>
                <c:pt idx="9301">
                  <c:v>428</c:v>
                </c:pt>
                <c:pt idx="9302">
                  <c:v>415</c:v>
                </c:pt>
                <c:pt idx="9303">
                  <c:v>434</c:v>
                </c:pt>
                <c:pt idx="9304">
                  <c:v>427</c:v>
                </c:pt>
                <c:pt idx="9305">
                  <c:v>434</c:v>
                </c:pt>
                <c:pt idx="9306">
                  <c:v>423</c:v>
                </c:pt>
                <c:pt idx="9307">
                  <c:v>427</c:v>
                </c:pt>
                <c:pt idx="9308">
                  <c:v>434</c:v>
                </c:pt>
                <c:pt idx="9309">
                  <c:v>420</c:v>
                </c:pt>
                <c:pt idx="9310">
                  <c:v>427</c:v>
                </c:pt>
                <c:pt idx="9311">
                  <c:v>428</c:v>
                </c:pt>
                <c:pt idx="9312">
                  <c:v>427</c:v>
                </c:pt>
                <c:pt idx="9313">
                  <c:v>423</c:v>
                </c:pt>
                <c:pt idx="9314">
                  <c:v>420</c:v>
                </c:pt>
                <c:pt idx="9315">
                  <c:v>427</c:v>
                </c:pt>
                <c:pt idx="9316">
                  <c:v>427</c:v>
                </c:pt>
                <c:pt idx="9317">
                  <c:v>420</c:v>
                </c:pt>
                <c:pt idx="9318">
                  <c:v>434</c:v>
                </c:pt>
                <c:pt idx="9319">
                  <c:v>423</c:v>
                </c:pt>
                <c:pt idx="9320">
                  <c:v>423</c:v>
                </c:pt>
                <c:pt idx="9321">
                  <c:v>428</c:v>
                </c:pt>
                <c:pt idx="9322">
                  <c:v>427</c:v>
                </c:pt>
                <c:pt idx="9323">
                  <c:v>427</c:v>
                </c:pt>
                <c:pt idx="9324">
                  <c:v>413</c:v>
                </c:pt>
                <c:pt idx="9325">
                  <c:v>428</c:v>
                </c:pt>
                <c:pt idx="9326">
                  <c:v>427</c:v>
                </c:pt>
                <c:pt idx="9327">
                  <c:v>427</c:v>
                </c:pt>
                <c:pt idx="9328">
                  <c:v>427</c:v>
                </c:pt>
                <c:pt idx="9329">
                  <c:v>427</c:v>
                </c:pt>
                <c:pt idx="9330">
                  <c:v>434</c:v>
                </c:pt>
                <c:pt idx="9331">
                  <c:v>418</c:v>
                </c:pt>
                <c:pt idx="9332">
                  <c:v>427</c:v>
                </c:pt>
                <c:pt idx="9333">
                  <c:v>420</c:v>
                </c:pt>
                <c:pt idx="9334">
                  <c:v>423</c:v>
                </c:pt>
                <c:pt idx="9335">
                  <c:v>423</c:v>
                </c:pt>
                <c:pt idx="9336">
                  <c:v>418</c:v>
                </c:pt>
                <c:pt idx="9337">
                  <c:v>427</c:v>
                </c:pt>
                <c:pt idx="9338">
                  <c:v>441</c:v>
                </c:pt>
                <c:pt idx="9339">
                  <c:v>434</c:v>
                </c:pt>
                <c:pt idx="9340">
                  <c:v>428</c:v>
                </c:pt>
                <c:pt idx="9341">
                  <c:v>441</c:v>
                </c:pt>
                <c:pt idx="9342">
                  <c:v>428</c:v>
                </c:pt>
                <c:pt idx="9343">
                  <c:v>434</c:v>
                </c:pt>
                <c:pt idx="9344">
                  <c:v>434</c:v>
                </c:pt>
                <c:pt idx="9345">
                  <c:v>438</c:v>
                </c:pt>
                <c:pt idx="9346">
                  <c:v>434</c:v>
                </c:pt>
                <c:pt idx="9347">
                  <c:v>441</c:v>
                </c:pt>
                <c:pt idx="9348">
                  <c:v>438</c:v>
                </c:pt>
                <c:pt idx="9349">
                  <c:v>445</c:v>
                </c:pt>
                <c:pt idx="9350">
                  <c:v>441</c:v>
                </c:pt>
                <c:pt idx="9351">
                  <c:v>441</c:v>
                </c:pt>
                <c:pt idx="9352">
                  <c:v>463</c:v>
                </c:pt>
                <c:pt idx="9353">
                  <c:v>438</c:v>
                </c:pt>
                <c:pt idx="9354">
                  <c:v>450</c:v>
                </c:pt>
                <c:pt idx="9355">
                  <c:v>444</c:v>
                </c:pt>
                <c:pt idx="9356">
                  <c:v>445</c:v>
                </c:pt>
                <c:pt idx="9357">
                  <c:v>441</c:v>
                </c:pt>
                <c:pt idx="9358">
                  <c:v>438</c:v>
                </c:pt>
                <c:pt idx="9359">
                  <c:v>444</c:v>
                </c:pt>
                <c:pt idx="9360">
                  <c:v>444</c:v>
                </c:pt>
                <c:pt idx="9361">
                  <c:v>438</c:v>
                </c:pt>
                <c:pt idx="9362">
                  <c:v>444</c:v>
                </c:pt>
                <c:pt idx="9363">
                  <c:v>508</c:v>
                </c:pt>
                <c:pt idx="9364">
                  <c:v>434</c:v>
                </c:pt>
                <c:pt idx="9365">
                  <c:v>423</c:v>
                </c:pt>
                <c:pt idx="9366">
                  <c:v>434</c:v>
                </c:pt>
                <c:pt idx="9367">
                  <c:v>438</c:v>
                </c:pt>
                <c:pt idx="9368">
                  <c:v>438</c:v>
                </c:pt>
                <c:pt idx="9369">
                  <c:v>445</c:v>
                </c:pt>
                <c:pt idx="9370">
                  <c:v>434</c:v>
                </c:pt>
                <c:pt idx="9371">
                  <c:v>444</c:v>
                </c:pt>
                <c:pt idx="9372">
                  <c:v>450</c:v>
                </c:pt>
                <c:pt idx="9373">
                  <c:v>450</c:v>
                </c:pt>
                <c:pt idx="9374">
                  <c:v>472</c:v>
                </c:pt>
                <c:pt idx="9375">
                  <c:v>450</c:v>
                </c:pt>
                <c:pt idx="9376">
                  <c:v>460</c:v>
                </c:pt>
                <c:pt idx="9377">
                  <c:v>445</c:v>
                </c:pt>
                <c:pt idx="9378">
                  <c:v>457</c:v>
                </c:pt>
                <c:pt idx="9379">
                  <c:v>464</c:v>
                </c:pt>
                <c:pt idx="9380">
                  <c:v>457</c:v>
                </c:pt>
                <c:pt idx="9381">
                  <c:v>460</c:v>
                </c:pt>
                <c:pt idx="9382">
                  <c:v>457</c:v>
                </c:pt>
                <c:pt idx="9383">
                  <c:v>457</c:v>
                </c:pt>
                <c:pt idx="9384">
                  <c:v>460</c:v>
                </c:pt>
                <c:pt idx="9385">
                  <c:v>454</c:v>
                </c:pt>
                <c:pt idx="9386">
                  <c:v>463</c:v>
                </c:pt>
                <c:pt idx="9387">
                  <c:v>457</c:v>
                </c:pt>
                <c:pt idx="9388">
                  <c:v>450</c:v>
                </c:pt>
                <c:pt idx="9389">
                  <c:v>445</c:v>
                </c:pt>
                <c:pt idx="9390">
                  <c:v>450</c:v>
                </c:pt>
                <c:pt idx="9391">
                  <c:v>460</c:v>
                </c:pt>
                <c:pt idx="9392">
                  <c:v>450</c:v>
                </c:pt>
                <c:pt idx="9393">
                  <c:v>463</c:v>
                </c:pt>
                <c:pt idx="9394">
                  <c:v>450</c:v>
                </c:pt>
                <c:pt idx="9395">
                  <c:v>463</c:v>
                </c:pt>
                <c:pt idx="9396">
                  <c:v>464</c:v>
                </c:pt>
                <c:pt idx="9397">
                  <c:v>463</c:v>
                </c:pt>
                <c:pt idx="9398">
                  <c:v>460</c:v>
                </c:pt>
                <c:pt idx="9399">
                  <c:v>444</c:v>
                </c:pt>
                <c:pt idx="9400">
                  <c:v>463</c:v>
                </c:pt>
                <c:pt idx="9401">
                  <c:v>457</c:v>
                </c:pt>
                <c:pt idx="9402">
                  <c:v>454</c:v>
                </c:pt>
                <c:pt idx="9403">
                  <c:v>457</c:v>
                </c:pt>
                <c:pt idx="9404">
                  <c:v>450</c:v>
                </c:pt>
                <c:pt idx="9405">
                  <c:v>444</c:v>
                </c:pt>
                <c:pt idx="9406">
                  <c:v>457</c:v>
                </c:pt>
                <c:pt idx="9407">
                  <c:v>454</c:v>
                </c:pt>
                <c:pt idx="9408">
                  <c:v>454</c:v>
                </c:pt>
                <c:pt idx="9409">
                  <c:v>445</c:v>
                </c:pt>
                <c:pt idx="9410">
                  <c:v>454</c:v>
                </c:pt>
                <c:pt idx="9411">
                  <c:v>454</c:v>
                </c:pt>
                <c:pt idx="9412">
                  <c:v>445</c:v>
                </c:pt>
                <c:pt idx="9413">
                  <c:v>460</c:v>
                </c:pt>
                <c:pt idx="9414">
                  <c:v>457</c:v>
                </c:pt>
                <c:pt idx="9415">
                  <c:v>457</c:v>
                </c:pt>
                <c:pt idx="9416">
                  <c:v>450</c:v>
                </c:pt>
                <c:pt idx="9417">
                  <c:v>463</c:v>
                </c:pt>
                <c:pt idx="9418">
                  <c:v>457</c:v>
                </c:pt>
                <c:pt idx="9419">
                  <c:v>463</c:v>
                </c:pt>
                <c:pt idx="9420">
                  <c:v>463</c:v>
                </c:pt>
                <c:pt idx="9421">
                  <c:v>460</c:v>
                </c:pt>
                <c:pt idx="9422">
                  <c:v>457</c:v>
                </c:pt>
                <c:pt idx="9423">
                  <c:v>441</c:v>
                </c:pt>
                <c:pt idx="9424">
                  <c:v>454</c:v>
                </c:pt>
                <c:pt idx="9425">
                  <c:v>445</c:v>
                </c:pt>
                <c:pt idx="9426">
                  <c:v>450</c:v>
                </c:pt>
                <c:pt idx="9427">
                  <c:v>450</c:v>
                </c:pt>
                <c:pt idx="9428">
                  <c:v>450</c:v>
                </c:pt>
                <c:pt idx="9429">
                  <c:v>444</c:v>
                </c:pt>
                <c:pt idx="9430">
                  <c:v>464</c:v>
                </c:pt>
                <c:pt idx="9431">
                  <c:v>457</c:v>
                </c:pt>
                <c:pt idx="9432">
                  <c:v>445</c:v>
                </c:pt>
                <c:pt idx="9433">
                  <c:v>454</c:v>
                </c:pt>
                <c:pt idx="9434">
                  <c:v>450</c:v>
                </c:pt>
                <c:pt idx="9435">
                  <c:v>445</c:v>
                </c:pt>
                <c:pt idx="9436">
                  <c:v>445</c:v>
                </c:pt>
                <c:pt idx="9437">
                  <c:v>457</c:v>
                </c:pt>
                <c:pt idx="9438">
                  <c:v>450</c:v>
                </c:pt>
                <c:pt idx="9439">
                  <c:v>454</c:v>
                </c:pt>
                <c:pt idx="9440">
                  <c:v>444</c:v>
                </c:pt>
                <c:pt idx="9441">
                  <c:v>445</c:v>
                </c:pt>
                <c:pt idx="9442">
                  <c:v>445</c:v>
                </c:pt>
                <c:pt idx="9443">
                  <c:v>438</c:v>
                </c:pt>
                <c:pt idx="9444">
                  <c:v>445</c:v>
                </c:pt>
                <c:pt idx="9445">
                  <c:v>438</c:v>
                </c:pt>
                <c:pt idx="9446">
                  <c:v>444</c:v>
                </c:pt>
                <c:pt idx="9447">
                  <c:v>423</c:v>
                </c:pt>
                <c:pt idx="9448">
                  <c:v>450</c:v>
                </c:pt>
                <c:pt idx="9449">
                  <c:v>441</c:v>
                </c:pt>
                <c:pt idx="9450">
                  <c:v>444</c:v>
                </c:pt>
                <c:pt idx="9451">
                  <c:v>450</c:v>
                </c:pt>
                <c:pt idx="9452">
                  <c:v>445</c:v>
                </c:pt>
                <c:pt idx="9453">
                  <c:v>454</c:v>
                </c:pt>
                <c:pt idx="9454">
                  <c:v>438</c:v>
                </c:pt>
                <c:pt idx="9455">
                  <c:v>444</c:v>
                </c:pt>
                <c:pt idx="9456">
                  <c:v>444</c:v>
                </c:pt>
                <c:pt idx="9457">
                  <c:v>441</c:v>
                </c:pt>
                <c:pt idx="9458">
                  <c:v>441</c:v>
                </c:pt>
                <c:pt idx="9459">
                  <c:v>438</c:v>
                </c:pt>
                <c:pt idx="9460">
                  <c:v>434</c:v>
                </c:pt>
                <c:pt idx="9461">
                  <c:v>444</c:v>
                </c:pt>
                <c:pt idx="9462">
                  <c:v>444</c:v>
                </c:pt>
                <c:pt idx="9463">
                  <c:v>444</c:v>
                </c:pt>
                <c:pt idx="9464">
                  <c:v>450</c:v>
                </c:pt>
                <c:pt idx="9465">
                  <c:v>444</c:v>
                </c:pt>
                <c:pt idx="9466">
                  <c:v>441</c:v>
                </c:pt>
                <c:pt idx="9467">
                  <c:v>450</c:v>
                </c:pt>
                <c:pt idx="9468">
                  <c:v>602</c:v>
                </c:pt>
                <c:pt idx="9469">
                  <c:v>445</c:v>
                </c:pt>
                <c:pt idx="9470">
                  <c:v>434</c:v>
                </c:pt>
                <c:pt idx="9471">
                  <c:v>438</c:v>
                </c:pt>
                <c:pt idx="9472">
                  <c:v>434</c:v>
                </c:pt>
                <c:pt idx="9473">
                  <c:v>444</c:v>
                </c:pt>
                <c:pt idx="9474">
                  <c:v>441</c:v>
                </c:pt>
                <c:pt idx="9475">
                  <c:v>438</c:v>
                </c:pt>
                <c:pt idx="9476">
                  <c:v>445</c:v>
                </c:pt>
                <c:pt idx="9477">
                  <c:v>472</c:v>
                </c:pt>
                <c:pt idx="9478">
                  <c:v>472</c:v>
                </c:pt>
                <c:pt idx="9479">
                  <c:v>537</c:v>
                </c:pt>
                <c:pt idx="9480">
                  <c:v>524</c:v>
                </c:pt>
                <c:pt idx="9481">
                  <c:v>503</c:v>
                </c:pt>
                <c:pt idx="9482">
                  <c:v>497</c:v>
                </c:pt>
                <c:pt idx="9483">
                  <c:v>519</c:v>
                </c:pt>
                <c:pt idx="9484">
                  <c:v>519</c:v>
                </c:pt>
                <c:pt idx="9485">
                  <c:v>508</c:v>
                </c:pt>
                <c:pt idx="9486">
                  <c:v>503</c:v>
                </c:pt>
                <c:pt idx="9487">
                  <c:v>503</c:v>
                </c:pt>
                <c:pt idx="9488">
                  <c:v>508</c:v>
                </c:pt>
                <c:pt idx="9489">
                  <c:v>503</c:v>
                </c:pt>
                <c:pt idx="9490">
                  <c:v>503</c:v>
                </c:pt>
                <c:pt idx="9491">
                  <c:v>428</c:v>
                </c:pt>
                <c:pt idx="9492">
                  <c:v>444</c:v>
                </c:pt>
                <c:pt idx="9493">
                  <c:v>438</c:v>
                </c:pt>
                <c:pt idx="9494">
                  <c:v>423</c:v>
                </c:pt>
                <c:pt idx="9495">
                  <c:v>441</c:v>
                </c:pt>
                <c:pt idx="9496">
                  <c:v>438</c:v>
                </c:pt>
                <c:pt idx="9497">
                  <c:v>428</c:v>
                </c:pt>
                <c:pt idx="9498">
                  <c:v>427</c:v>
                </c:pt>
                <c:pt idx="9499">
                  <c:v>438</c:v>
                </c:pt>
                <c:pt idx="9500">
                  <c:v>420</c:v>
                </c:pt>
                <c:pt idx="9501">
                  <c:v>427</c:v>
                </c:pt>
                <c:pt idx="9502">
                  <c:v>427</c:v>
                </c:pt>
                <c:pt idx="9503">
                  <c:v>428</c:v>
                </c:pt>
                <c:pt idx="9504">
                  <c:v>428</c:v>
                </c:pt>
                <c:pt idx="9505">
                  <c:v>420</c:v>
                </c:pt>
                <c:pt idx="9506">
                  <c:v>434</c:v>
                </c:pt>
                <c:pt idx="9507">
                  <c:v>614</c:v>
                </c:pt>
                <c:pt idx="9508">
                  <c:v>420</c:v>
                </c:pt>
                <c:pt idx="9509">
                  <c:v>423</c:v>
                </c:pt>
                <c:pt idx="9510">
                  <c:v>428</c:v>
                </c:pt>
                <c:pt idx="9511">
                  <c:v>444</c:v>
                </c:pt>
                <c:pt idx="9512">
                  <c:v>418</c:v>
                </c:pt>
                <c:pt idx="9513">
                  <c:v>441</c:v>
                </c:pt>
                <c:pt idx="9514">
                  <c:v>428</c:v>
                </c:pt>
                <c:pt idx="9515">
                  <c:v>434</c:v>
                </c:pt>
                <c:pt idx="9516">
                  <c:v>438</c:v>
                </c:pt>
                <c:pt idx="9517">
                  <c:v>441</c:v>
                </c:pt>
                <c:pt idx="9518">
                  <c:v>434</c:v>
                </c:pt>
                <c:pt idx="9519">
                  <c:v>427</c:v>
                </c:pt>
                <c:pt idx="9520">
                  <c:v>441</c:v>
                </c:pt>
                <c:pt idx="9521">
                  <c:v>438</c:v>
                </c:pt>
                <c:pt idx="9522">
                  <c:v>427</c:v>
                </c:pt>
                <c:pt idx="9523">
                  <c:v>428</c:v>
                </c:pt>
                <c:pt idx="9524">
                  <c:v>423</c:v>
                </c:pt>
                <c:pt idx="9525">
                  <c:v>423</c:v>
                </c:pt>
                <c:pt idx="9526">
                  <c:v>434</c:v>
                </c:pt>
                <c:pt idx="9527">
                  <c:v>427</c:v>
                </c:pt>
                <c:pt idx="9528">
                  <c:v>428</c:v>
                </c:pt>
                <c:pt idx="9529">
                  <c:v>423</c:v>
                </c:pt>
                <c:pt idx="9530">
                  <c:v>427</c:v>
                </c:pt>
                <c:pt idx="9531">
                  <c:v>420</c:v>
                </c:pt>
                <c:pt idx="9532">
                  <c:v>441</c:v>
                </c:pt>
                <c:pt idx="9533">
                  <c:v>434</c:v>
                </c:pt>
                <c:pt idx="9534">
                  <c:v>438</c:v>
                </c:pt>
                <c:pt idx="9535">
                  <c:v>428</c:v>
                </c:pt>
                <c:pt idx="9536">
                  <c:v>420</c:v>
                </c:pt>
                <c:pt idx="9537">
                  <c:v>434</c:v>
                </c:pt>
                <c:pt idx="9538">
                  <c:v>427</c:v>
                </c:pt>
                <c:pt idx="9539">
                  <c:v>438</c:v>
                </c:pt>
                <c:pt idx="9540">
                  <c:v>434</c:v>
                </c:pt>
                <c:pt idx="9541">
                  <c:v>434</c:v>
                </c:pt>
                <c:pt idx="9542">
                  <c:v>428</c:v>
                </c:pt>
                <c:pt idx="9543">
                  <c:v>418</c:v>
                </c:pt>
                <c:pt idx="9544">
                  <c:v>441</c:v>
                </c:pt>
                <c:pt idx="9545">
                  <c:v>438</c:v>
                </c:pt>
                <c:pt idx="9546">
                  <c:v>438</c:v>
                </c:pt>
                <c:pt idx="9547">
                  <c:v>438</c:v>
                </c:pt>
                <c:pt idx="9548">
                  <c:v>428</c:v>
                </c:pt>
                <c:pt idx="9549">
                  <c:v>427</c:v>
                </c:pt>
                <c:pt idx="9550">
                  <c:v>438</c:v>
                </c:pt>
                <c:pt idx="9551">
                  <c:v>434</c:v>
                </c:pt>
                <c:pt idx="9552">
                  <c:v>434</c:v>
                </c:pt>
                <c:pt idx="9553">
                  <c:v>420</c:v>
                </c:pt>
                <c:pt idx="9554">
                  <c:v>441</c:v>
                </c:pt>
                <c:pt idx="9555">
                  <c:v>415</c:v>
                </c:pt>
                <c:pt idx="9556">
                  <c:v>438</c:v>
                </c:pt>
                <c:pt idx="9557">
                  <c:v>434</c:v>
                </c:pt>
                <c:pt idx="9558">
                  <c:v>428</c:v>
                </c:pt>
                <c:pt idx="9559">
                  <c:v>434</c:v>
                </c:pt>
                <c:pt idx="9560">
                  <c:v>427</c:v>
                </c:pt>
                <c:pt idx="9561">
                  <c:v>441</c:v>
                </c:pt>
                <c:pt idx="9562">
                  <c:v>428</c:v>
                </c:pt>
                <c:pt idx="9563">
                  <c:v>438</c:v>
                </c:pt>
                <c:pt idx="9564">
                  <c:v>428</c:v>
                </c:pt>
                <c:pt idx="9565">
                  <c:v>438</c:v>
                </c:pt>
                <c:pt idx="9566">
                  <c:v>428</c:v>
                </c:pt>
                <c:pt idx="9567">
                  <c:v>464</c:v>
                </c:pt>
                <c:pt idx="9568">
                  <c:v>438</c:v>
                </c:pt>
                <c:pt idx="9569">
                  <c:v>427</c:v>
                </c:pt>
                <c:pt idx="9570">
                  <c:v>438</c:v>
                </c:pt>
                <c:pt idx="9571">
                  <c:v>434</c:v>
                </c:pt>
                <c:pt idx="9572">
                  <c:v>427</c:v>
                </c:pt>
                <c:pt idx="9573">
                  <c:v>427</c:v>
                </c:pt>
                <c:pt idx="9574">
                  <c:v>441</c:v>
                </c:pt>
                <c:pt idx="9575">
                  <c:v>427</c:v>
                </c:pt>
                <c:pt idx="9576">
                  <c:v>428</c:v>
                </c:pt>
                <c:pt idx="9577">
                  <c:v>423</c:v>
                </c:pt>
                <c:pt idx="9578">
                  <c:v>427</c:v>
                </c:pt>
                <c:pt idx="9579">
                  <c:v>423</c:v>
                </c:pt>
                <c:pt idx="9580">
                  <c:v>427</c:v>
                </c:pt>
                <c:pt idx="9581">
                  <c:v>438</c:v>
                </c:pt>
                <c:pt idx="9582">
                  <c:v>427</c:v>
                </c:pt>
                <c:pt idx="9583">
                  <c:v>434</c:v>
                </c:pt>
                <c:pt idx="9584">
                  <c:v>415</c:v>
                </c:pt>
                <c:pt idx="9585">
                  <c:v>438</c:v>
                </c:pt>
                <c:pt idx="9586">
                  <c:v>428</c:v>
                </c:pt>
                <c:pt idx="9587">
                  <c:v>434</c:v>
                </c:pt>
                <c:pt idx="9588">
                  <c:v>434</c:v>
                </c:pt>
                <c:pt idx="9589">
                  <c:v>434</c:v>
                </c:pt>
                <c:pt idx="9590">
                  <c:v>434</c:v>
                </c:pt>
                <c:pt idx="9591">
                  <c:v>427</c:v>
                </c:pt>
                <c:pt idx="9592">
                  <c:v>428</c:v>
                </c:pt>
                <c:pt idx="9593">
                  <c:v>420</c:v>
                </c:pt>
                <c:pt idx="9594">
                  <c:v>423</c:v>
                </c:pt>
                <c:pt idx="9595">
                  <c:v>423</c:v>
                </c:pt>
                <c:pt idx="9596">
                  <c:v>418</c:v>
                </c:pt>
                <c:pt idx="9597">
                  <c:v>420</c:v>
                </c:pt>
                <c:pt idx="9598">
                  <c:v>423</c:v>
                </c:pt>
                <c:pt idx="9599">
                  <c:v>418</c:v>
                </c:pt>
                <c:pt idx="9600">
                  <c:v>420</c:v>
                </c:pt>
                <c:pt idx="9601">
                  <c:v>423</c:v>
                </c:pt>
                <c:pt idx="9602">
                  <c:v>427</c:v>
                </c:pt>
                <c:pt idx="9603">
                  <c:v>423</c:v>
                </c:pt>
                <c:pt idx="9604">
                  <c:v>415</c:v>
                </c:pt>
                <c:pt idx="9605">
                  <c:v>423</c:v>
                </c:pt>
                <c:pt idx="9606">
                  <c:v>418</c:v>
                </c:pt>
                <c:pt idx="9607">
                  <c:v>423</c:v>
                </c:pt>
                <c:pt idx="9608">
                  <c:v>409</c:v>
                </c:pt>
                <c:pt idx="9609">
                  <c:v>427</c:v>
                </c:pt>
                <c:pt idx="9610">
                  <c:v>415</c:v>
                </c:pt>
                <c:pt idx="9611">
                  <c:v>423</c:v>
                </c:pt>
                <c:pt idx="9612">
                  <c:v>434</c:v>
                </c:pt>
                <c:pt idx="9613">
                  <c:v>427</c:v>
                </c:pt>
                <c:pt idx="9614">
                  <c:v>427</c:v>
                </c:pt>
                <c:pt idx="9615">
                  <c:v>413</c:v>
                </c:pt>
                <c:pt idx="9616">
                  <c:v>427</c:v>
                </c:pt>
                <c:pt idx="9617">
                  <c:v>427</c:v>
                </c:pt>
                <c:pt idx="9618">
                  <c:v>423</c:v>
                </c:pt>
                <c:pt idx="9619">
                  <c:v>428</c:v>
                </c:pt>
                <c:pt idx="9620">
                  <c:v>420</c:v>
                </c:pt>
                <c:pt idx="9621">
                  <c:v>427</c:v>
                </c:pt>
                <c:pt idx="9622">
                  <c:v>428</c:v>
                </c:pt>
                <c:pt idx="9623">
                  <c:v>444</c:v>
                </c:pt>
                <c:pt idx="9624">
                  <c:v>428</c:v>
                </c:pt>
                <c:pt idx="9625">
                  <c:v>418</c:v>
                </c:pt>
                <c:pt idx="9626">
                  <c:v>434</c:v>
                </c:pt>
                <c:pt idx="9627">
                  <c:v>427</c:v>
                </c:pt>
                <c:pt idx="9628">
                  <c:v>423</c:v>
                </c:pt>
                <c:pt idx="9629">
                  <c:v>423</c:v>
                </c:pt>
                <c:pt idx="9630">
                  <c:v>413</c:v>
                </c:pt>
                <c:pt idx="9631">
                  <c:v>420</c:v>
                </c:pt>
                <c:pt idx="9632">
                  <c:v>418</c:v>
                </c:pt>
                <c:pt idx="9633">
                  <c:v>427</c:v>
                </c:pt>
                <c:pt idx="9634">
                  <c:v>428</c:v>
                </c:pt>
                <c:pt idx="9635">
                  <c:v>418</c:v>
                </c:pt>
                <c:pt idx="9636">
                  <c:v>427</c:v>
                </c:pt>
                <c:pt idx="9637">
                  <c:v>413</c:v>
                </c:pt>
                <c:pt idx="9638">
                  <c:v>420</c:v>
                </c:pt>
                <c:pt idx="9639">
                  <c:v>418</c:v>
                </c:pt>
                <c:pt idx="9640">
                  <c:v>428</c:v>
                </c:pt>
                <c:pt idx="9641">
                  <c:v>415</c:v>
                </c:pt>
                <c:pt idx="9642">
                  <c:v>413</c:v>
                </c:pt>
                <c:pt idx="9643">
                  <c:v>418</c:v>
                </c:pt>
                <c:pt idx="9644">
                  <c:v>409</c:v>
                </c:pt>
                <c:pt idx="9645">
                  <c:v>420</c:v>
                </c:pt>
                <c:pt idx="9646">
                  <c:v>423</c:v>
                </c:pt>
                <c:pt idx="9647">
                  <c:v>427</c:v>
                </c:pt>
                <c:pt idx="9648">
                  <c:v>420</c:v>
                </c:pt>
                <c:pt idx="9649">
                  <c:v>420</c:v>
                </c:pt>
                <c:pt idx="9650">
                  <c:v>427</c:v>
                </c:pt>
                <c:pt idx="9651">
                  <c:v>427</c:v>
                </c:pt>
                <c:pt idx="9652">
                  <c:v>423</c:v>
                </c:pt>
                <c:pt idx="9653">
                  <c:v>427</c:v>
                </c:pt>
                <c:pt idx="9654">
                  <c:v>423</c:v>
                </c:pt>
                <c:pt idx="9655">
                  <c:v>434</c:v>
                </c:pt>
                <c:pt idx="9656">
                  <c:v>413</c:v>
                </c:pt>
                <c:pt idx="9657">
                  <c:v>441</c:v>
                </c:pt>
                <c:pt idx="9658">
                  <c:v>428</c:v>
                </c:pt>
                <c:pt idx="9659">
                  <c:v>427</c:v>
                </c:pt>
                <c:pt idx="9660">
                  <c:v>427</c:v>
                </c:pt>
                <c:pt idx="9661">
                  <c:v>423</c:v>
                </c:pt>
                <c:pt idx="9662">
                  <c:v>428</c:v>
                </c:pt>
                <c:pt idx="9663">
                  <c:v>418</c:v>
                </c:pt>
                <c:pt idx="9664">
                  <c:v>427</c:v>
                </c:pt>
                <c:pt idx="9665">
                  <c:v>423</c:v>
                </c:pt>
                <c:pt idx="9666">
                  <c:v>420</c:v>
                </c:pt>
                <c:pt idx="9667">
                  <c:v>428</c:v>
                </c:pt>
                <c:pt idx="9668">
                  <c:v>434</c:v>
                </c:pt>
                <c:pt idx="9669">
                  <c:v>427</c:v>
                </c:pt>
                <c:pt idx="9670">
                  <c:v>427</c:v>
                </c:pt>
                <c:pt idx="9671">
                  <c:v>427</c:v>
                </c:pt>
                <c:pt idx="9672">
                  <c:v>420</c:v>
                </c:pt>
                <c:pt idx="9673">
                  <c:v>423</c:v>
                </c:pt>
                <c:pt idx="9674">
                  <c:v>420</c:v>
                </c:pt>
                <c:pt idx="9675">
                  <c:v>418</c:v>
                </c:pt>
                <c:pt idx="9676">
                  <c:v>413</c:v>
                </c:pt>
                <c:pt idx="9677">
                  <c:v>427</c:v>
                </c:pt>
                <c:pt idx="9678">
                  <c:v>415</c:v>
                </c:pt>
                <c:pt idx="9679">
                  <c:v>428</c:v>
                </c:pt>
                <c:pt idx="9680">
                  <c:v>418</c:v>
                </c:pt>
                <c:pt idx="9681">
                  <c:v>418</c:v>
                </c:pt>
                <c:pt idx="9682">
                  <c:v>413</c:v>
                </c:pt>
                <c:pt idx="9683">
                  <c:v>418</c:v>
                </c:pt>
                <c:pt idx="9684">
                  <c:v>420</c:v>
                </c:pt>
                <c:pt idx="9685">
                  <c:v>420</c:v>
                </c:pt>
                <c:pt idx="9686">
                  <c:v>423</c:v>
                </c:pt>
                <c:pt idx="9687">
                  <c:v>413</c:v>
                </c:pt>
                <c:pt idx="9688">
                  <c:v>423</c:v>
                </c:pt>
                <c:pt idx="9689">
                  <c:v>418</c:v>
                </c:pt>
                <c:pt idx="9690">
                  <c:v>441</c:v>
                </c:pt>
                <c:pt idx="9691">
                  <c:v>427</c:v>
                </c:pt>
                <c:pt idx="9692">
                  <c:v>415</c:v>
                </c:pt>
                <c:pt idx="9693">
                  <c:v>420</c:v>
                </c:pt>
                <c:pt idx="9694">
                  <c:v>409</c:v>
                </c:pt>
                <c:pt idx="9695">
                  <c:v>418</c:v>
                </c:pt>
                <c:pt idx="9696">
                  <c:v>418</c:v>
                </c:pt>
                <c:pt idx="9697">
                  <c:v>420</c:v>
                </c:pt>
                <c:pt idx="9698">
                  <c:v>415</c:v>
                </c:pt>
                <c:pt idx="9699">
                  <c:v>420</c:v>
                </c:pt>
                <c:pt idx="9700">
                  <c:v>415</c:v>
                </c:pt>
                <c:pt idx="9701">
                  <c:v>413</c:v>
                </c:pt>
                <c:pt idx="9702">
                  <c:v>420</c:v>
                </c:pt>
                <c:pt idx="9703">
                  <c:v>415</c:v>
                </c:pt>
                <c:pt idx="9704">
                  <c:v>413</c:v>
                </c:pt>
                <c:pt idx="9705">
                  <c:v>415</c:v>
                </c:pt>
                <c:pt idx="9706">
                  <c:v>409</c:v>
                </c:pt>
                <c:pt idx="9707">
                  <c:v>413</c:v>
                </c:pt>
                <c:pt idx="9708">
                  <c:v>423</c:v>
                </c:pt>
                <c:pt idx="9709">
                  <c:v>418</c:v>
                </c:pt>
                <c:pt idx="9710">
                  <c:v>418</c:v>
                </c:pt>
                <c:pt idx="9711">
                  <c:v>409</c:v>
                </c:pt>
                <c:pt idx="9712">
                  <c:v>427</c:v>
                </c:pt>
                <c:pt idx="9713">
                  <c:v>427</c:v>
                </c:pt>
                <c:pt idx="9714">
                  <c:v>418</c:v>
                </c:pt>
                <c:pt idx="9715">
                  <c:v>423</c:v>
                </c:pt>
                <c:pt idx="9716">
                  <c:v>415</c:v>
                </c:pt>
                <c:pt idx="9717">
                  <c:v>420</c:v>
                </c:pt>
                <c:pt idx="9718">
                  <c:v>409</c:v>
                </c:pt>
                <c:pt idx="9719">
                  <c:v>420</c:v>
                </c:pt>
                <c:pt idx="9720">
                  <c:v>415</c:v>
                </c:pt>
                <c:pt idx="9721">
                  <c:v>418</c:v>
                </c:pt>
                <c:pt idx="9722">
                  <c:v>418</c:v>
                </c:pt>
                <c:pt idx="9723">
                  <c:v>418</c:v>
                </c:pt>
                <c:pt idx="9724">
                  <c:v>420</c:v>
                </c:pt>
                <c:pt idx="9725">
                  <c:v>418</c:v>
                </c:pt>
                <c:pt idx="9726">
                  <c:v>418</c:v>
                </c:pt>
                <c:pt idx="9727">
                  <c:v>413</c:v>
                </c:pt>
                <c:pt idx="9728">
                  <c:v>418</c:v>
                </c:pt>
                <c:pt idx="9729">
                  <c:v>418</c:v>
                </c:pt>
                <c:pt idx="9730">
                  <c:v>405</c:v>
                </c:pt>
                <c:pt idx="9731">
                  <c:v>415</c:v>
                </c:pt>
                <c:pt idx="9732">
                  <c:v>423</c:v>
                </c:pt>
                <c:pt idx="9733">
                  <c:v>415</c:v>
                </c:pt>
                <c:pt idx="9734">
                  <c:v>420</c:v>
                </c:pt>
                <c:pt idx="9735">
                  <c:v>418</c:v>
                </c:pt>
                <c:pt idx="9736">
                  <c:v>418</c:v>
                </c:pt>
                <c:pt idx="9737">
                  <c:v>418</c:v>
                </c:pt>
                <c:pt idx="9738">
                  <c:v>415</c:v>
                </c:pt>
                <c:pt idx="9739">
                  <c:v>418</c:v>
                </c:pt>
                <c:pt idx="9740">
                  <c:v>415</c:v>
                </c:pt>
                <c:pt idx="9741">
                  <c:v>418</c:v>
                </c:pt>
                <c:pt idx="9742">
                  <c:v>420</c:v>
                </c:pt>
                <c:pt idx="9743">
                  <c:v>420</c:v>
                </c:pt>
                <c:pt idx="9744">
                  <c:v>420</c:v>
                </c:pt>
                <c:pt idx="9745">
                  <c:v>415</c:v>
                </c:pt>
                <c:pt idx="9746">
                  <c:v>438</c:v>
                </c:pt>
                <c:pt idx="9747">
                  <c:v>405</c:v>
                </c:pt>
                <c:pt idx="9748">
                  <c:v>413</c:v>
                </c:pt>
                <c:pt idx="9749">
                  <c:v>415</c:v>
                </c:pt>
                <c:pt idx="9750">
                  <c:v>415</c:v>
                </c:pt>
                <c:pt idx="9751">
                  <c:v>409</c:v>
                </c:pt>
                <c:pt idx="9752">
                  <c:v>409</c:v>
                </c:pt>
                <c:pt idx="9753">
                  <c:v>413</c:v>
                </c:pt>
                <c:pt idx="9754">
                  <c:v>413</c:v>
                </c:pt>
                <c:pt idx="9755">
                  <c:v>409</c:v>
                </c:pt>
                <c:pt idx="9756">
                  <c:v>409</c:v>
                </c:pt>
                <c:pt idx="9757">
                  <c:v>405</c:v>
                </c:pt>
                <c:pt idx="9758">
                  <c:v>405</c:v>
                </c:pt>
                <c:pt idx="9759">
                  <c:v>400</c:v>
                </c:pt>
                <c:pt idx="9760">
                  <c:v>408</c:v>
                </c:pt>
                <c:pt idx="9761">
                  <c:v>413</c:v>
                </c:pt>
                <c:pt idx="9762">
                  <c:v>408</c:v>
                </c:pt>
                <c:pt idx="9763">
                  <c:v>422</c:v>
                </c:pt>
                <c:pt idx="9764">
                  <c:v>408</c:v>
                </c:pt>
                <c:pt idx="9765">
                  <c:v>418</c:v>
                </c:pt>
                <c:pt idx="9766">
                  <c:v>416</c:v>
                </c:pt>
                <c:pt idx="9767">
                  <c:v>422</c:v>
                </c:pt>
                <c:pt idx="9768">
                  <c:v>418</c:v>
                </c:pt>
                <c:pt idx="9769">
                  <c:v>422</c:v>
                </c:pt>
                <c:pt idx="9770">
                  <c:v>418</c:v>
                </c:pt>
                <c:pt idx="9771">
                  <c:v>407</c:v>
                </c:pt>
                <c:pt idx="9772">
                  <c:v>426</c:v>
                </c:pt>
                <c:pt idx="9773">
                  <c:v>423</c:v>
                </c:pt>
                <c:pt idx="9774">
                  <c:v>423</c:v>
                </c:pt>
                <c:pt idx="9775">
                  <c:v>413</c:v>
                </c:pt>
                <c:pt idx="9776">
                  <c:v>413</c:v>
                </c:pt>
                <c:pt idx="9777">
                  <c:v>423</c:v>
                </c:pt>
                <c:pt idx="9778">
                  <c:v>418</c:v>
                </c:pt>
                <c:pt idx="9779">
                  <c:v>413</c:v>
                </c:pt>
                <c:pt idx="9780">
                  <c:v>433</c:v>
                </c:pt>
                <c:pt idx="9781">
                  <c:v>422</c:v>
                </c:pt>
                <c:pt idx="9782">
                  <c:v>418</c:v>
                </c:pt>
                <c:pt idx="9783">
                  <c:v>408</c:v>
                </c:pt>
                <c:pt idx="9784">
                  <c:v>422</c:v>
                </c:pt>
                <c:pt idx="9785">
                  <c:v>423</c:v>
                </c:pt>
                <c:pt idx="9786">
                  <c:v>413</c:v>
                </c:pt>
                <c:pt idx="9787">
                  <c:v>418</c:v>
                </c:pt>
                <c:pt idx="9788">
                  <c:v>416</c:v>
                </c:pt>
                <c:pt idx="9789">
                  <c:v>423</c:v>
                </c:pt>
                <c:pt idx="9790">
                  <c:v>426</c:v>
                </c:pt>
                <c:pt idx="9791">
                  <c:v>442</c:v>
                </c:pt>
                <c:pt idx="9792">
                  <c:v>433</c:v>
                </c:pt>
                <c:pt idx="9793">
                  <c:v>426</c:v>
                </c:pt>
                <c:pt idx="9794">
                  <c:v>426</c:v>
                </c:pt>
                <c:pt idx="9795">
                  <c:v>418</c:v>
                </c:pt>
                <c:pt idx="9796">
                  <c:v>426</c:v>
                </c:pt>
                <c:pt idx="9797">
                  <c:v>426</c:v>
                </c:pt>
                <c:pt idx="9798">
                  <c:v>433</c:v>
                </c:pt>
                <c:pt idx="9799">
                  <c:v>422</c:v>
                </c:pt>
                <c:pt idx="9800">
                  <c:v>423</c:v>
                </c:pt>
                <c:pt idx="9801">
                  <c:v>433</c:v>
                </c:pt>
                <c:pt idx="9802">
                  <c:v>444</c:v>
                </c:pt>
                <c:pt idx="9803">
                  <c:v>434</c:v>
                </c:pt>
                <c:pt idx="9804">
                  <c:v>434</c:v>
                </c:pt>
                <c:pt idx="9805">
                  <c:v>438</c:v>
                </c:pt>
                <c:pt idx="9806">
                  <c:v>426</c:v>
                </c:pt>
                <c:pt idx="9807">
                  <c:v>423</c:v>
                </c:pt>
                <c:pt idx="9808">
                  <c:v>433</c:v>
                </c:pt>
                <c:pt idx="9809">
                  <c:v>433</c:v>
                </c:pt>
                <c:pt idx="9810">
                  <c:v>423</c:v>
                </c:pt>
                <c:pt idx="9811">
                  <c:v>433</c:v>
                </c:pt>
                <c:pt idx="9812">
                  <c:v>423</c:v>
                </c:pt>
                <c:pt idx="9813">
                  <c:v>442</c:v>
                </c:pt>
                <c:pt idx="9814">
                  <c:v>444</c:v>
                </c:pt>
                <c:pt idx="9815">
                  <c:v>433</c:v>
                </c:pt>
                <c:pt idx="9816">
                  <c:v>434</c:v>
                </c:pt>
                <c:pt idx="9817">
                  <c:v>426</c:v>
                </c:pt>
                <c:pt idx="9818">
                  <c:v>442</c:v>
                </c:pt>
                <c:pt idx="9819">
                  <c:v>418</c:v>
                </c:pt>
                <c:pt idx="9820">
                  <c:v>434</c:v>
                </c:pt>
                <c:pt idx="9821">
                  <c:v>433</c:v>
                </c:pt>
                <c:pt idx="9822">
                  <c:v>442</c:v>
                </c:pt>
                <c:pt idx="9823">
                  <c:v>434</c:v>
                </c:pt>
                <c:pt idx="9824">
                  <c:v>426</c:v>
                </c:pt>
                <c:pt idx="9825">
                  <c:v>438</c:v>
                </c:pt>
                <c:pt idx="9826">
                  <c:v>438</c:v>
                </c:pt>
                <c:pt idx="9827">
                  <c:v>434</c:v>
                </c:pt>
                <c:pt idx="9828">
                  <c:v>433</c:v>
                </c:pt>
                <c:pt idx="9829">
                  <c:v>434</c:v>
                </c:pt>
                <c:pt idx="9830">
                  <c:v>433</c:v>
                </c:pt>
                <c:pt idx="9831">
                  <c:v>423</c:v>
                </c:pt>
                <c:pt idx="9832">
                  <c:v>438</c:v>
                </c:pt>
                <c:pt idx="9833">
                  <c:v>438</c:v>
                </c:pt>
                <c:pt idx="9834">
                  <c:v>438</c:v>
                </c:pt>
                <c:pt idx="9835">
                  <c:v>438</c:v>
                </c:pt>
                <c:pt idx="9836">
                  <c:v>433</c:v>
                </c:pt>
                <c:pt idx="9837">
                  <c:v>438</c:v>
                </c:pt>
                <c:pt idx="9838">
                  <c:v>444</c:v>
                </c:pt>
                <c:pt idx="9839">
                  <c:v>434</c:v>
                </c:pt>
                <c:pt idx="9840">
                  <c:v>434</c:v>
                </c:pt>
                <c:pt idx="9841">
                  <c:v>423</c:v>
                </c:pt>
                <c:pt idx="9842">
                  <c:v>444</c:v>
                </c:pt>
                <c:pt idx="9843">
                  <c:v>418</c:v>
                </c:pt>
                <c:pt idx="9844">
                  <c:v>434</c:v>
                </c:pt>
                <c:pt idx="9845">
                  <c:v>438</c:v>
                </c:pt>
                <c:pt idx="9846">
                  <c:v>448</c:v>
                </c:pt>
                <c:pt idx="9847">
                  <c:v>444</c:v>
                </c:pt>
                <c:pt idx="9848">
                  <c:v>423</c:v>
                </c:pt>
                <c:pt idx="9849">
                  <c:v>444</c:v>
                </c:pt>
                <c:pt idx="9850">
                  <c:v>438</c:v>
                </c:pt>
                <c:pt idx="9851">
                  <c:v>442</c:v>
                </c:pt>
                <c:pt idx="9852">
                  <c:v>438</c:v>
                </c:pt>
                <c:pt idx="9853">
                  <c:v>438</c:v>
                </c:pt>
                <c:pt idx="9854">
                  <c:v>434</c:v>
                </c:pt>
                <c:pt idx="9855">
                  <c:v>426</c:v>
                </c:pt>
                <c:pt idx="9856">
                  <c:v>442</c:v>
                </c:pt>
                <c:pt idx="9857">
                  <c:v>447</c:v>
                </c:pt>
                <c:pt idx="9858">
                  <c:v>448</c:v>
                </c:pt>
                <c:pt idx="9859">
                  <c:v>438</c:v>
                </c:pt>
                <c:pt idx="9860">
                  <c:v>442</c:v>
                </c:pt>
                <c:pt idx="9861">
                  <c:v>442</c:v>
                </c:pt>
                <c:pt idx="9862">
                  <c:v>444</c:v>
                </c:pt>
                <c:pt idx="9863">
                  <c:v>438</c:v>
                </c:pt>
                <c:pt idx="9864">
                  <c:v>438</c:v>
                </c:pt>
                <c:pt idx="9865">
                  <c:v>438</c:v>
                </c:pt>
                <c:pt idx="9866">
                  <c:v>447</c:v>
                </c:pt>
                <c:pt idx="9867">
                  <c:v>434</c:v>
                </c:pt>
                <c:pt idx="9868">
                  <c:v>442</c:v>
                </c:pt>
                <c:pt idx="9869">
                  <c:v>457</c:v>
                </c:pt>
                <c:pt idx="9870">
                  <c:v>444</c:v>
                </c:pt>
                <c:pt idx="9871">
                  <c:v>434</c:v>
                </c:pt>
                <c:pt idx="9872">
                  <c:v>434</c:v>
                </c:pt>
                <c:pt idx="9873">
                  <c:v>454</c:v>
                </c:pt>
                <c:pt idx="9874">
                  <c:v>444</c:v>
                </c:pt>
                <c:pt idx="9875">
                  <c:v>444</c:v>
                </c:pt>
                <c:pt idx="9876">
                  <c:v>444</c:v>
                </c:pt>
                <c:pt idx="9877">
                  <c:v>448</c:v>
                </c:pt>
                <c:pt idx="9878">
                  <c:v>448</c:v>
                </c:pt>
                <c:pt idx="9879">
                  <c:v>454</c:v>
                </c:pt>
                <c:pt idx="9880">
                  <c:v>476</c:v>
                </c:pt>
                <c:pt idx="9881">
                  <c:v>447</c:v>
                </c:pt>
                <c:pt idx="9882">
                  <c:v>461</c:v>
                </c:pt>
                <c:pt idx="9883">
                  <c:v>447</c:v>
                </c:pt>
                <c:pt idx="9884">
                  <c:v>447</c:v>
                </c:pt>
                <c:pt idx="9885">
                  <c:v>656</c:v>
                </c:pt>
                <c:pt idx="9886">
                  <c:v>466</c:v>
                </c:pt>
                <c:pt idx="9887">
                  <c:v>454</c:v>
                </c:pt>
                <c:pt idx="9888">
                  <c:v>457</c:v>
                </c:pt>
                <c:pt idx="9889">
                  <c:v>454</c:v>
                </c:pt>
                <c:pt idx="9890">
                  <c:v>476</c:v>
                </c:pt>
                <c:pt idx="9891">
                  <c:v>466</c:v>
                </c:pt>
                <c:pt idx="9892">
                  <c:v>457</c:v>
                </c:pt>
                <c:pt idx="9893">
                  <c:v>461</c:v>
                </c:pt>
                <c:pt idx="9894">
                  <c:v>457</c:v>
                </c:pt>
                <c:pt idx="9895">
                  <c:v>461</c:v>
                </c:pt>
                <c:pt idx="9896">
                  <c:v>444</c:v>
                </c:pt>
                <c:pt idx="9897">
                  <c:v>457</c:v>
                </c:pt>
                <c:pt idx="9898">
                  <c:v>447</c:v>
                </c:pt>
                <c:pt idx="9899">
                  <c:v>447</c:v>
                </c:pt>
                <c:pt idx="9900">
                  <c:v>448</c:v>
                </c:pt>
                <c:pt idx="9901">
                  <c:v>444</c:v>
                </c:pt>
                <c:pt idx="9902">
                  <c:v>454</c:v>
                </c:pt>
                <c:pt idx="9903">
                  <c:v>433</c:v>
                </c:pt>
                <c:pt idx="9904">
                  <c:v>448</c:v>
                </c:pt>
                <c:pt idx="9905">
                  <c:v>442</c:v>
                </c:pt>
                <c:pt idx="9906">
                  <c:v>442</c:v>
                </c:pt>
                <c:pt idx="9907">
                  <c:v>442</c:v>
                </c:pt>
                <c:pt idx="9908">
                  <c:v>434</c:v>
                </c:pt>
                <c:pt idx="9909">
                  <c:v>444</c:v>
                </c:pt>
                <c:pt idx="9910">
                  <c:v>444</c:v>
                </c:pt>
                <c:pt idx="9911">
                  <c:v>442</c:v>
                </c:pt>
                <c:pt idx="9912">
                  <c:v>447</c:v>
                </c:pt>
                <c:pt idx="9913">
                  <c:v>442</c:v>
                </c:pt>
                <c:pt idx="9914">
                  <c:v>442</c:v>
                </c:pt>
                <c:pt idx="9915">
                  <c:v>442</c:v>
                </c:pt>
                <c:pt idx="9916">
                  <c:v>444</c:v>
                </c:pt>
                <c:pt idx="9917">
                  <c:v>447</c:v>
                </c:pt>
                <c:pt idx="9918">
                  <c:v>433</c:v>
                </c:pt>
                <c:pt idx="9919">
                  <c:v>438</c:v>
                </c:pt>
                <c:pt idx="9920">
                  <c:v>433</c:v>
                </c:pt>
                <c:pt idx="9921">
                  <c:v>447</c:v>
                </c:pt>
                <c:pt idx="9922">
                  <c:v>433</c:v>
                </c:pt>
                <c:pt idx="9923">
                  <c:v>442</c:v>
                </c:pt>
                <c:pt idx="9924">
                  <c:v>463</c:v>
                </c:pt>
                <c:pt idx="9925">
                  <c:v>442</c:v>
                </c:pt>
                <c:pt idx="9926">
                  <c:v>438</c:v>
                </c:pt>
                <c:pt idx="9927">
                  <c:v>418</c:v>
                </c:pt>
                <c:pt idx="9928">
                  <c:v>454</c:v>
                </c:pt>
                <c:pt idx="9929">
                  <c:v>442</c:v>
                </c:pt>
                <c:pt idx="9930">
                  <c:v>442</c:v>
                </c:pt>
                <c:pt idx="9931">
                  <c:v>447</c:v>
                </c:pt>
                <c:pt idx="9932">
                  <c:v>442</c:v>
                </c:pt>
                <c:pt idx="9933">
                  <c:v>438</c:v>
                </c:pt>
                <c:pt idx="9934">
                  <c:v>444</c:v>
                </c:pt>
                <c:pt idx="9935">
                  <c:v>442</c:v>
                </c:pt>
                <c:pt idx="9936">
                  <c:v>442</c:v>
                </c:pt>
                <c:pt idx="9937">
                  <c:v>444</c:v>
                </c:pt>
                <c:pt idx="9938">
                  <c:v>438</c:v>
                </c:pt>
                <c:pt idx="9939">
                  <c:v>433</c:v>
                </c:pt>
                <c:pt idx="9940">
                  <c:v>442</c:v>
                </c:pt>
                <c:pt idx="9941">
                  <c:v>447</c:v>
                </c:pt>
                <c:pt idx="9942">
                  <c:v>442</c:v>
                </c:pt>
                <c:pt idx="9943">
                  <c:v>447</c:v>
                </c:pt>
                <c:pt idx="9944">
                  <c:v>423</c:v>
                </c:pt>
                <c:pt idx="9945">
                  <c:v>447</c:v>
                </c:pt>
                <c:pt idx="9946">
                  <c:v>447</c:v>
                </c:pt>
                <c:pt idx="9947">
                  <c:v>447</c:v>
                </c:pt>
                <c:pt idx="9948">
                  <c:v>447</c:v>
                </c:pt>
                <c:pt idx="9949">
                  <c:v>448</c:v>
                </c:pt>
                <c:pt idx="9950">
                  <c:v>457</c:v>
                </c:pt>
                <c:pt idx="9951">
                  <c:v>433</c:v>
                </c:pt>
                <c:pt idx="9952">
                  <c:v>448</c:v>
                </c:pt>
                <c:pt idx="9953">
                  <c:v>444</c:v>
                </c:pt>
                <c:pt idx="9954">
                  <c:v>448</c:v>
                </c:pt>
                <c:pt idx="9955">
                  <c:v>447</c:v>
                </c:pt>
                <c:pt idx="9956">
                  <c:v>442</c:v>
                </c:pt>
                <c:pt idx="9957">
                  <c:v>448</c:v>
                </c:pt>
                <c:pt idx="9958">
                  <c:v>461</c:v>
                </c:pt>
                <c:pt idx="9959">
                  <c:v>447</c:v>
                </c:pt>
                <c:pt idx="9960">
                  <c:v>442</c:v>
                </c:pt>
                <c:pt idx="9961">
                  <c:v>448</c:v>
                </c:pt>
                <c:pt idx="9962">
                  <c:v>448</c:v>
                </c:pt>
                <c:pt idx="9963">
                  <c:v>442</c:v>
                </c:pt>
                <c:pt idx="9964">
                  <c:v>442</c:v>
                </c:pt>
                <c:pt idx="9965">
                  <c:v>448</c:v>
                </c:pt>
                <c:pt idx="9966">
                  <c:v>444</c:v>
                </c:pt>
                <c:pt idx="9967">
                  <c:v>442</c:v>
                </c:pt>
                <c:pt idx="9968">
                  <c:v>434</c:v>
                </c:pt>
                <c:pt idx="9969">
                  <c:v>448</c:v>
                </c:pt>
                <c:pt idx="9970">
                  <c:v>434</c:v>
                </c:pt>
                <c:pt idx="9971">
                  <c:v>442</c:v>
                </c:pt>
                <c:pt idx="9972">
                  <c:v>442</c:v>
                </c:pt>
                <c:pt idx="9973">
                  <c:v>434</c:v>
                </c:pt>
                <c:pt idx="9974">
                  <c:v>444</c:v>
                </c:pt>
                <c:pt idx="9975">
                  <c:v>423</c:v>
                </c:pt>
                <c:pt idx="9976">
                  <c:v>438</c:v>
                </c:pt>
                <c:pt idx="9977">
                  <c:v>433</c:v>
                </c:pt>
                <c:pt idx="9978">
                  <c:v>434</c:v>
                </c:pt>
                <c:pt idx="9979">
                  <c:v>433</c:v>
                </c:pt>
                <c:pt idx="9980">
                  <c:v>426</c:v>
                </c:pt>
                <c:pt idx="9981">
                  <c:v>433</c:v>
                </c:pt>
                <c:pt idx="9982">
                  <c:v>416</c:v>
                </c:pt>
                <c:pt idx="9983">
                  <c:v>433</c:v>
                </c:pt>
                <c:pt idx="9984">
                  <c:v>422</c:v>
                </c:pt>
                <c:pt idx="9985">
                  <c:v>426</c:v>
                </c:pt>
                <c:pt idx="9986">
                  <c:v>426</c:v>
                </c:pt>
                <c:pt idx="9987">
                  <c:v>418</c:v>
                </c:pt>
                <c:pt idx="9988">
                  <c:v>422</c:v>
                </c:pt>
                <c:pt idx="9989">
                  <c:v>426</c:v>
                </c:pt>
                <c:pt idx="9990">
                  <c:v>422</c:v>
                </c:pt>
                <c:pt idx="9991">
                  <c:v>426</c:v>
                </c:pt>
                <c:pt idx="9992">
                  <c:v>418</c:v>
                </c:pt>
                <c:pt idx="9993">
                  <c:v>423</c:v>
                </c:pt>
                <c:pt idx="9994">
                  <c:v>407</c:v>
                </c:pt>
                <c:pt idx="9995">
                  <c:v>413</c:v>
                </c:pt>
                <c:pt idx="9996">
                  <c:v>423</c:v>
                </c:pt>
                <c:pt idx="9997">
                  <c:v>418</c:v>
                </c:pt>
                <c:pt idx="9998">
                  <c:v>418</c:v>
                </c:pt>
                <c:pt idx="9999">
                  <c:v>403</c:v>
                </c:pt>
                <c:pt idx="10000">
                  <c:v>422</c:v>
                </c:pt>
                <c:pt idx="10001">
                  <c:v>413</c:v>
                </c:pt>
                <c:pt idx="10002">
                  <c:v>433</c:v>
                </c:pt>
                <c:pt idx="10003">
                  <c:v>422</c:v>
                </c:pt>
                <c:pt idx="10004">
                  <c:v>408</c:v>
                </c:pt>
                <c:pt idx="10005">
                  <c:v>416</c:v>
                </c:pt>
                <c:pt idx="10006">
                  <c:v>400</c:v>
                </c:pt>
                <c:pt idx="10007">
                  <c:v>417</c:v>
                </c:pt>
                <c:pt idx="10008">
                  <c:v>413</c:v>
                </c:pt>
                <c:pt idx="10009">
                  <c:v>421</c:v>
                </c:pt>
                <c:pt idx="10010">
                  <c:v>417</c:v>
                </c:pt>
                <c:pt idx="10011">
                  <c:v>417</c:v>
                </c:pt>
                <c:pt idx="10012">
                  <c:v>411</c:v>
                </c:pt>
                <c:pt idx="10013">
                  <c:v>417</c:v>
                </c:pt>
                <c:pt idx="10014">
                  <c:v>421</c:v>
                </c:pt>
                <c:pt idx="10015">
                  <c:v>411</c:v>
                </c:pt>
                <c:pt idx="10016">
                  <c:v>411</c:v>
                </c:pt>
                <c:pt idx="10017">
                  <c:v>411</c:v>
                </c:pt>
                <c:pt idx="10018">
                  <c:v>408</c:v>
                </c:pt>
                <c:pt idx="10019">
                  <c:v>408</c:v>
                </c:pt>
                <c:pt idx="10020">
                  <c:v>417</c:v>
                </c:pt>
                <c:pt idx="10021">
                  <c:v>408</c:v>
                </c:pt>
                <c:pt idx="10022">
                  <c:v>413</c:v>
                </c:pt>
                <c:pt idx="10023">
                  <c:v>408</c:v>
                </c:pt>
                <c:pt idx="10024">
                  <c:v>417</c:v>
                </c:pt>
                <c:pt idx="10025">
                  <c:v>413</c:v>
                </c:pt>
                <c:pt idx="10026">
                  <c:v>417</c:v>
                </c:pt>
                <c:pt idx="10027">
                  <c:v>417</c:v>
                </c:pt>
                <c:pt idx="10028">
                  <c:v>413</c:v>
                </c:pt>
                <c:pt idx="10029">
                  <c:v>417</c:v>
                </c:pt>
                <c:pt idx="10030">
                  <c:v>405</c:v>
                </c:pt>
                <c:pt idx="10031">
                  <c:v>421</c:v>
                </c:pt>
                <c:pt idx="10032">
                  <c:v>417</c:v>
                </c:pt>
                <c:pt idx="10033">
                  <c:v>417</c:v>
                </c:pt>
                <c:pt idx="10034">
                  <c:v>417</c:v>
                </c:pt>
                <c:pt idx="10035">
                  <c:v>413</c:v>
                </c:pt>
                <c:pt idx="10036">
                  <c:v>411</c:v>
                </c:pt>
                <c:pt idx="10037">
                  <c:v>400</c:v>
                </c:pt>
                <c:pt idx="10038">
                  <c:v>411</c:v>
                </c:pt>
                <c:pt idx="10039">
                  <c:v>405</c:v>
                </c:pt>
                <c:pt idx="10040">
                  <c:v>408</c:v>
                </c:pt>
                <c:pt idx="10041">
                  <c:v>405</c:v>
                </c:pt>
                <c:pt idx="10042">
                  <c:v>402</c:v>
                </c:pt>
                <c:pt idx="10043">
                  <c:v>408</c:v>
                </c:pt>
                <c:pt idx="10044">
                  <c:v>413</c:v>
                </c:pt>
                <c:pt idx="10045">
                  <c:v>411</c:v>
                </c:pt>
                <c:pt idx="10046">
                  <c:v>411</c:v>
                </c:pt>
                <c:pt idx="10047">
                  <c:v>417</c:v>
                </c:pt>
                <c:pt idx="10048">
                  <c:v>411</c:v>
                </c:pt>
                <c:pt idx="10049">
                  <c:v>405</c:v>
                </c:pt>
                <c:pt idx="10050">
                  <c:v>408</c:v>
                </c:pt>
                <c:pt idx="10051">
                  <c:v>417</c:v>
                </c:pt>
                <c:pt idx="10052">
                  <c:v>405</c:v>
                </c:pt>
                <c:pt idx="10053">
                  <c:v>408</c:v>
                </c:pt>
                <c:pt idx="10054">
                  <c:v>400</c:v>
                </c:pt>
                <c:pt idx="10055">
                  <c:v>413</c:v>
                </c:pt>
                <c:pt idx="10056">
                  <c:v>402</c:v>
                </c:pt>
                <c:pt idx="10057">
                  <c:v>408</c:v>
                </c:pt>
                <c:pt idx="10058">
                  <c:v>411</c:v>
                </c:pt>
                <c:pt idx="10059">
                  <c:v>400</c:v>
                </c:pt>
                <c:pt idx="10060">
                  <c:v>402</c:v>
                </c:pt>
                <c:pt idx="10061">
                  <c:v>400</c:v>
                </c:pt>
                <c:pt idx="10062">
                  <c:v>417</c:v>
                </c:pt>
                <c:pt idx="10063">
                  <c:v>408</c:v>
                </c:pt>
                <c:pt idx="10064">
                  <c:v>410</c:v>
                </c:pt>
                <c:pt idx="10065">
                  <c:v>415</c:v>
                </c:pt>
                <c:pt idx="10066">
                  <c:v>408</c:v>
                </c:pt>
                <c:pt idx="10067">
                  <c:v>405</c:v>
                </c:pt>
                <c:pt idx="10068">
                  <c:v>408</c:v>
                </c:pt>
                <c:pt idx="10069">
                  <c:v>420</c:v>
                </c:pt>
                <c:pt idx="10070">
                  <c:v>408</c:v>
                </c:pt>
                <c:pt idx="10071">
                  <c:v>408</c:v>
                </c:pt>
                <c:pt idx="10072">
                  <c:v>410</c:v>
                </c:pt>
                <c:pt idx="10073">
                  <c:v>400</c:v>
                </c:pt>
                <c:pt idx="10074">
                  <c:v>401</c:v>
                </c:pt>
                <c:pt idx="10075">
                  <c:v>415</c:v>
                </c:pt>
                <c:pt idx="10076">
                  <c:v>410</c:v>
                </c:pt>
                <c:pt idx="10077">
                  <c:v>408</c:v>
                </c:pt>
                <c:pt idx="10078">
                  <c:v>405</c:v>
                </c:pt>
                <c:pt idx="10079">
                  <c:v>417</c:v>
                </c:pt>
                <c:pt idx="10080">
                  <c:v>427</c:v>
                </c:pt>
                <c:pt idx="10081">
                  <c:v>417</c:v>
                </c:pt>
                <c:pt idx="10082">
                  <c:v>423</c:v>
                </c:pt>
                <c:pt idx="10083">
                  <c:v>415</c:v>
                </c:pt>
                <c:pt idx="10084">
                  <c:v>420</c:v>
                </c:pt>
                <c:pt idx="10085">
                  <c:v>400</c:v>
                </c:pt>
                <c:pt idx="10086">
                  <c:v>420</c:v>
                </c:pt>
                <c:pt idx="10087">
                  <c:v>410</c:v>
                </c:pt>
                <c:pt idx="10088">
                  <c:v>415</c:v>
                </c:pt>
                <c:pt idx="10089">
                  <c:v>417</c:v>
                </c:pt>
                <c:pt idx="10090">
                  <c:v>410</c:v>
                </c:pt>
                <c:pt idx="10091">
                  <c:v>408</c:v>
                </c:pt>
                <c:pt idx="10092">
                  <c:v>420</c:v>
                </c:pt>
                <c:pt idx="10093">
                  <c:v>420</c:v>
                </c:pt>
                <c:pt idx="10094">
                  <c:v>410</c:v>
                </c:pt>
                <c:pt idx="10095">
                  <c:v>417</c:v>
                </c:pt>
                <c:pt idx="10096">
                  <c:v>415</c:v>
                </c:pt>
                <c:pt idx="10097">
                  <c:v>415</c:v>
                </c:pt>
                <c:pt idx="10098">
                  <c:v>410</c:v>
                </c:pt>
                <c:pt idx="10099">
                  <c:v>423</c:v>
                </c:pt>
                <c:pt idx="10100">
                  <c:v>417</c:v>
                </c:pt>
                <c:pt idx="10101">
                  <c:v>426</c:v>
                </c:pt>
                <c:pt idx="10102">
                  <c:v>410</c:v>
                </c:pt>
                <c:pt idx="10103">
                  <c:v>423</c:v>
                </c:pt>
                <c:pt idx="10104">
                  <c:v>420</c:v>
                </c:pt>
                <c:pt idx="10105">
                  <c:v>420</c:v>
                </c:pt>
                <c:pt idx="10106">
                  <c:v>426</c:v>
                </c:pt>
                <c:pt idx="10107">
                  <c:v>423</c:v>
                </c:pt>
                <c:pt idx="10108">
                  <c:v>423</c:v>
                </c:pt>
                <c:pt idx="10109">
                  <c:v>410</c:v>
                </c:pt>
                <c:pt idx="10110">
                  <c:v>427</c:v>
                </c:pt>
                <c:pt idx="10111">
                  <c:v>426</c:v>
                </c:pt>
                <c:pt idx="10112">
                  <c:v>417</c:v>
                </c:pt>
                <c:pt idx="10113">
                  <c:v>420</c:v>
                </c:pt>
                <c:pt idx="10114">
                  <c:v>420</c:v>
                </c:pt>
                <c:pt idx="10115">
                  <c:v>426</c:v>
                </c:pt>
                <c:pt idx="10116">
                  <c:v>410</c:v>
                </c:pt>
                <c:pt idx="10117">
                  <c:v>423</c:v>
                </c:pt>
                <c:pt idx="10118">
                  <c:v>417</c:v>
                </c:pt>
                <c:pt idx="10119">
                  <c:v>420</c:v>
                </c:pt>
                <c:pt idx="10120">
                  <c:v>426</c:v>
                </c:pt>
                <c:pt idx="10121">
                  <c:v>415</c:v>
                </c:pt>
                <c:pt idx="10122">
                  <c:v>423</c:v>
                </c:pt>
                <c:pt idx="10123">
                  <c:v>426</c:v>
                </c:pt>
                <c:pt idx="10124">
                  <c:v>420</c:v>
                </c:pt>
                <c:pt idx="10125">
                  <c:v>427</c:v>
                </c:pt>
                <c:pt idx="10126">
                  <c:v>417</c:v>
                </c:pt>
                <c:pt idx="10127">
                  <c:v>417</c:v>
                </c:pt>
                <c:pt idx="10128">
                  <c:v>423</c:v>
                </c:pt>
                <c:pt idx="10129">
                  <c:v>408</c:v>
                </c:pt>
                <c:pt idx="10130">
                  <c:v>417</c:v>
                </c:pt>
                <c:pt idx="10131">
                  <c:v>408</c:v>
                </c:pt>
                <c:pt idx="10132">
                  <c:v>410</c:v>
                </c:pt>
                <c:pt idx="10133">
                  <c:v>400</c:v>
                </c:pt>
                <c:pt idx="10134">
                  <c:v>411</c:v>
                </c:pt>
                <c:pt idx="10135">
                  <c:v>408</c:v>
                </c:pt>
                <c:pt idx="10136">
                  <c:v>411</c:v>
                </c:pt>
                <c:pt idx="10137">
                  <c:v>411</c:v>
                </c:pt>
                <c:pt idx="10138">
                  <c:v>403</c:v>
                </c:pt>
                <c:pt idx="10139">
                  <c:v>411</c:v>
                </c:pt>
                <c:pt idx="10140">
                  <c:v>408</c:v>
                </c:pt>
                <c:pt idx="10141">
                  <c:v>414</c:v>
                </c:pt>
                <c:pt idx="10142">
                  <c:v>411</c:v>
                </c:pt>
                <c:pt idx="10143">
                  <c:v>411</c:v>
                </c:pt>
                <c:pt idx="10144">
                  <c:v>405</c:v>
                </c:pt>
                <c:pt idx="10145">
                  <c:v>400</c:v>
                </c:pt>
                <c:pt idx="10146">
                  <c:v>400</c:v>
                </c:pt>
                <c:pt idx="10147">
                  <c:v>416</c:v>
                </c:pt>
                <c:pt idx="10148">
                  <c:v>413</c:v>
                </c:pt>
                <c:pt idx="10149">
                  <c:v>408</c:v>
                </c:pt>
                <c:pt idx="10150">
                  <c:v>400</c:v>
                </c:pt>
                <c:pt idx="10151">
                  <c:v>413</c:v>
                </c:pt>
                <c:pt idx="10152">
                  <c:v>418</c:v>
                </c:pt>
                <c:pt idx="10153">
                  <c:v>416</c:v>
                </c:pt>
                <c:pt idx="10154">
                  <c:v>418</c:v>
                </c:pt>
                <c:pt idx="10155">
                  <c:v>418</c:v>
                </c:pt>
                <c:pt idx="10156">
                  <c:v>423</c:v>
                </c:pt>
                <c:pt idx="10157">
                  <c:v>409</c:v>
                </c:pt>
                <c:pt idx="10158">
                  <c:v>433</c:v>
                </c:pt>
                <c:pt idx="10159">
                  <c:v>418</c:v>
                </c:pt>
                <c:pt idx="10160">
                  <c:v>423</c:v>
                </c:pt>
                <c:pt idx="10161">
                  <c:v>425</c:v>
                </c:pt>
                <c:pt idx="10162">
                  <c:v>416</c:v>
                </c:pt>
                <c:pt idx="10163">
                  <c:v>418</c:v>
                </c:pt>
                <c:pt idx="10164">
                  <c:v>413</c:v>
                </c:pt>
                <c:pt idx="10165">
                  <c:v>425</c:v>
                </c:pt>
                <c:pt idx="10166">
                  <c:v>423</c:v>
                </c:pt>
                <c:pt idx="10167">
                  <c:v>425</c:v>
                </c:pt>
                <c:pt idx="10168">
                  <c:v>425</c:v>
                </c:pt>
                <c:pt idx="10169">
                  <c:v>436</c:v>
                </c:pt>
                <c:pt idx="10170">
                  <c:v>436</c:v>
                </c:pt>
                <c:pt idx="10171">
                  <c:v>423</c:v>
                </c:pt>
                <c:pt idx="10172">
                  <c:v>427</c:v>
                </c:pt>
                <c:pt idx="10173">
                  <c:v>418</c:v>
                </c:pt>
                <c:pt idx="10174">
                  <c:v>423</c:v>
                </c:pt>
                <c:pt idx="10175">
                  <c:v>416</c:v>
                </c:pt>
                <c:pt idx="10176">
                  <c:v>423</c:v>
                </c:pt>
                <c:pt idx="10177">
                  <c:v>418</c:v>
                </c:pt>
                <c:pt idx="10178">
                  <c:v>433</c:v>
                </c:pt>
                <c:pt idx="10179">
                  <c:v>423</c:v>
                </c:pt>
                <c:pt idx="10180">
                  <c:v>438</c:v>
                </c:pt>
                <c:pt idx="10181">
                  <c:v>423</c:v>
                </c:pt>
                <c:pt idx="10182">
                  <c:v>433</c:v>
                </c:pt>
                <c:pt idx="10183">
                  <c:v>436</c:v>
                </c:pt>
                <c:pt idx="10184">
                  <c:v>427</c:v>
                </c:pt>
                <c:pt idx="10185">
                  <c:v>438</c:v>
                </c:pt>
                <c:pt idx="10186">
                  <c:v>427</c:v>
                </c:pt>
                <c:pt idx="10187">
                  <c:v>433</c:v>
                </c:pt>
                <c:pt idx="10188">
                  <c:v>425</c:v>
                </c:pt>
                <c:pt idx="10189">
                  <c:v>438</c:v>
                </c:pt>
                <c:pt idx="10190">
                  <c:v>436</c:v>
                </c:pt>
                <c:pt idx="10191">
                  <c:v>448</c:v>
                </c:pt>
                <c:pt idx="10192">
                  <c:v>436</c:v>
                </c:pt>
                <c:pt idx="10193">
                  <c:v>427</c:v>
                </c:pt>
                <c:pt idx="10194">
                  <c:v>433</c:v>
                </c:pt>
                <c:pt idx="10195">
                  <c:v>436</c:v>
                </c:pt>
                <c:pt idx="10196">
                  <c:v>443</c:v>
                </c:pt>
                <c:pt idx="10197">
                  <c:v>436</c:v>
                </c:pt>
                <c:pt idx="10198">
                  <c:v>438</c:v>
                </c:pt>
                <c:pt idx="10199">
                  <c:v>438</c:v>
                </c:pt>
                <c:pt idx="10200">
                  <c:v>436</c:v>
                </c:pt>
                <c:pt idx="10201">
                  <c:v>443</c:v>
                </c:pt>
                <c:pt idx="10202">
                  <c:v>462</c:v>
                </c:pt>
                <c:pt idx="10203">
                  <c:v>446</c:v>
                </c:pt>
                <c:pt idx="10204">
                  <c:v>438</c:v>
                </c:pt>
                <c:pt idx="10205">
                  <c:v>436</c:v>
                </c:pt>
                <c:pt idx="10206">
                  <c:v>446</c:v>
                </c:pt>
                <c:pt idx="10207">
                  <c:v>446</c:v>
                </c:pt>
                <c:pt idx="10208">
                  <c:v>436</c:v>
                </c:pt>
                <c:pt idx="10209">
                  <c:v>448</c:v>
                </c:pt>
                <c:pt idx="10210">
                  <c:v>433</c:v>
                </c:pt>
                <c:pt idx="10211">
                  <c:v>443</c:v>
                </c:pt>
                <c:pt idx="10212">
                  <c:v>427</c:v>
                </c:pt>
                <c:pt idx="10213">
                  <c:v>443</c:v>
                </c:pt>
                <c:pt idx="10214">
                  <c:v>443</c:v>
                </c:pt>
                <c:pt idx="10215">
                  <c:v>425</c:v>
                </c:pt>
                <c:pt idx="10216">
                  <c:v>446</c:v>
                </c:pt>
                <c:pt idx="10217">
                  <c:v>423</c:v>
                </c:pt>
                <c:pt idx="10218">
                  <c:v>438</c:v>
                </c:pt>
                <c:pt idx="10219">
                  <c:v>443</c:v>
                </c:pt>
                <c:pt idx="10220">
                  <c:v>446</c:v>
                </c:pt>
                <c:pt idx="10221">
                  <c:v>438</c:v>
                </c:pt>
                <c:pt idx="10222">
                  <c:v>436</c:v>
                </c:pt>
                <c:pt idx="10223">
                  <c:v>446</c:v>
                </c:pt>
                <c:pt idx="10224">
                  <c:v>446</c:v>
                </c:pt>
                <c:pt idx="10225">
                  <c:v>446</c:v>
                </c:pt>
                <c:pt idx="10226">
                  <c:v>446</c:v>
                </c:pt>
                <c:pt idx="10227">
                  <c:v>446</c:v>
                </c:pt>
                <c:pt idx="10228">
                  <c:v>438</c:v>
                </c:pt>
                <c:pt idx="10229">
                  <c:v>427</c:v>
                </c:pt>
                <c:pt idx="10230">
                  <c:v>443</c:v>
                </c:pt>
                <c:pt idx="10231">
                  <c:v>446</c:v>
                </c:pt>
                <c:pt idx="10232">
                  <c:v>443</c:v>
                </c:pt>
                <c:pt idx="10233">
                  <c:v>446</c:v>
                </c:pt>
                <c:pt idx="10234">
                  <c:v>436</c:v>
                </c:pt>
                <c:pt idx="10235">
                  <c:v>448</c:v>
                </c:pt>
                <c:pt idx="10236">
                  <c:v>448</c:v>
                </c:pt>
                <c:pt idx="10237">
                  <c:v>446</c:v>
                </c:pt>
                <c:pt idx="10238">
                  <c:v>448</c:v>
                </c:pt>
                <c:pt idx="10239">
                  <c:v>438</c:v>
                </c:pt>
                <c:pt idx="10240">
                  <c:v>448</c:v>
                </c:pt>
                <c:pt idx="10241">
                  <c:v>433</c:v>
                </c:pt>
                <c:pt idx="10242">
                  <c:v>448</c:v>
                </c:pt>
                <c:pt idx="10243">
                  <c:v>446</c:v>
                </c:pt>
                <c:pt idx="10244">
                  <c:v>452</c:v>
                </c:pt>
                <c:pt idx="10245">
                  <c:v>446</c:v>
                </c:pt>
                <c:pt idx="10246">
                  <c:v>438</c:v>
                </c:pt>
                <c:pt idx="10247">
                  <c:v>454</c:v>
                </c:pt>
                <c:pt idx="10248">
                  <c:v>448</c:v>
                </c:pt>
                <c:pt idx="10249">
                  <c:v>448</c:v>
                </c:pt>
                <c:pt idx="10250">
                  <c:v>446</c:v>
                </c:pt>
                <c:pt idx="10251">
                  <c:v>443</c:v>
                </c:pt>
                <c:pt idx="10252">
                  <c:v>433</c:v>
                </c:pt>
                <c:pt idx="10253">
                  <c:v>436</c:v>
                </c:pt>
                <c:pt idx="10254">
                  <c:v>438</c:v>
                </c:pt>
                <c:pt idx="10255">
                  <c:v>433</c:v>
                </c:pt>
                <c:pt idx="10256">
                  <c:v>425</c:v>
                </c:pt>
                <c:pt idx="10257">
                  <c:v>446</c:v>
                </c:pt>
                <c:pt idx="10258">
                  <c:v>438</c:v>
                </c:pt>
                <c:pt idx="10259">
                  <c:v>427</c:v>
                </c:pt>
                <c:pt idx="10260">
                  <c:v>423</c:v>
                </c:pt>
                <c:pt idx="10261">
                  <c:v>425</c:v>
                </c:pt>
                <c:pt idx="10262">
                  <c:v>427</c:v>
                </c:pt>
                <c:pt idx="10263">
                  <c:v>425</c:v>
                </c:pt>
                <c:pt idx="10264">
                  <c:v>427</c:v>
                </c:pt>
                <c:pt idx="10265">
                  <c:v>425</c:v>
                </c:pt>
                <c:pt idx="10266">
                  <c:v>427</c:v>
                </c:pt>
                <c:pt idx="10267">
                  <c:v>423</c:v>
                </c:pt>
                <c:pt idx="10268">
                  <c:v>433</c:v>
                </c:pt>
                <c:pt idx="10269">
                  <c:v>427</c:v>
                </c:pt>
                <c:pt idx="10270">
                  <c:v>418</c:v>
                </c:pt>
                <c:pt idx="10271">
                  <c:v>425</c:v>
                </c:pt>
                <c:pt idx="10272">
                  <c:v>413</c:v>
                </c:pt>
                <c:pt idx="10273">
                  <c:v>418</c:v>
                </c:pt>
                <c:pt idx="10274">
                  <c:v>425</c:v>
                </c:pt>
                <c:pt idx="10275">
                  <c:v>418</c:v>
                </c:pt>
                <c:pt idx="10276">
                  <c:v>416</c:v>
                </c:pt>
                <c:pt idx="10277">
                  <c:v>409</c:v>
                </c:pt>
                <c:pt idx="10278">
                  <c:v>418</c:v>
                </c:pt>
                <c:pt idx="10279">
                  <c:v>418</c:v>
                </c:pt>
                <c:pt idx="10280">
                  <c:v>425</c:v>
                </c:pt>
                <c:pt idx="10281">
                  <c:v>416</c:v>
                </c:pt>
                <c:pt idx="10282">
                  <c:v>416</c:v>
                </c:pt>
                <c:pt idx="10283">
                  <c:v>418</c:v>
                </c:pt>
                <c:pt idx="10284">
                  <c:v>409</c:v>
                </c:pt>
                <c:pt idx="10285">
                  <c:v>416</c:v>
                </c:pt>
                <c:pt idx="10286">
                  <c:v>418</c:v>
                </c:pt>
                <c:pt idx="10287">
                  <c:v>409</c:v>
                </c:pt>
                <c:pt idx="10288">
                  <c:v>427</c:v>
                </c:pt>
                <c:pt idx="10289">
                  <c:v>418</c:v>
                </c:pt>
                <c:pt idx="10290">
                  <c:v>418</c:v>
                </c:pt>
                <c:pt idx="10291">
                  <c:v>438</c:v>
                </c:pt>
                <c:pt idx="10292">
                  <c:v>413</c:v>
                </c:pt>
                <c:pt idx="10293">
                  <c:v>418</c:v>
                </c:pt>
                <c:pt idx="10294">
                  <c:v>408</c:v>
                </c:pt>
                <c:pt idx="10295">
                  <c:v>416</c:v>
                </c:pt>
                <c:pt idx="10296">
                  <c:v>400</c:v>
                </c:pt>
                <c:pt idx="10297">
                  <c:v>421</c:v>
                </c:pt>
                <c:pt idx="10298">
                  <c:v>421</c:v>
                </c:pt>
                <c:pt idx="10299">
                  <c:v>421</c:v>
                </c:pt>
                <c:pt idx="10300">
                  <c:v>421</c:v>
                </c:pt>
                <c:pt idx="10301">
                  <c:v>410</c:v>
                </c:pt>
                <c:pt idx="10302">
                  <c:v>445</c:v>
                </c:pt>
                <c:pt idx="10303">
                  <c:v>415</c:v>
                </c:pt>
                <c:pt idx="10304">
                  <c:v>418</c:v>
                </c:pt>
                <c:pt idx="10305">
                  <c:v>425</c:v>
                </c:pt>
                <c:pt idx="10306">
                  <c:v>425</c:v>
                </c:pt>
                <c:pt idx="10307">
                  <c:v>425</c:v>
                </c:pt>
                <c:pt idx="10308">
                  <c:v>427</c:v>
                </c:pt>
                <c:pt idx="10309">
                  <c:v>425</c:v>
                </c:pt>
                <c:pt idx="10310">
                  <c:v>432</c:v>
                </c:pt>
                <c:pt idx="10311">
                  <c:v>425</c:v>
                </c:pt>
                <c:pt idx="10312">
                  <c:v>435</c:v>
                </c:pt>
                <c:pt idx="10313">
                  <c:v>421</c:v>
                </c:pt>
                <c:pt idx="10314">
                  <c:v>427</c:v>
                </c:pt>
                <c:pt idx="10315">
                  <c:v>427</c:v>
                </c:pt>
                <c:pt idx="10316">
                  <c:v>421</c:v>
                </c:pt>
                <c:pt idx="10317">
                  <c:v>421</c:v>
                </c:pt>
                <c:pt idx="10318">
                  <c:v>415</c:v>
                </c:pt>
                <c:pt idx="10319">
                  <c:v>427</c:v>
                </c:pt>
                <c:pt idx="10320">
                  <c:v>415</c:v>
                </c:pt>
                <c:pt idx="10321">
                  <c:v>425</c:v>
                </c:pt>
                <c:pt idx="10322">
                  <c:v>421</c:v>
                </c:pt>
                <c:pt idx="10323">
                  <c:v>421</c:v>
                </c:pt>
                <c:pt idx="10324">
                  <c:v>425</c:v>
                </c:pt>
                <c:pt idx="10325">
                  <c:v>427</c:v>
                </c:pt>
                <c:pt idx="10326">
                  <c:v>425</c:v>
                </c:pt>
                <c:pt idx="10327">
                  <c:v>425</c:v>
                </c:pt>
                <c:pt idx="10328">
                  <c:v>425</c:v>
                </c:pt>
                <c:pt idx="10329">
                  <c:v>418</c:v>
                </c:pt>
                <c:pt idx="10330">
                  <c:v>415</c:v>
                </c:pt>
                <c:pt idx="10331">
                  <c:v>415</c:v>
                </c:pt>
                <c:pt idx="10332">
                  <c:v>411</c:v>
                </c:pt>
                <c:pt idx="10333">
                  <c:v>415</c:v>
                </c:pt>
                <c:pt idx="10334">
                  <c:v>421</c:v>
                </c:pt>
                <c:pt idx="10335">
                  <c:v>410</c:v>
                </c:pt>
                <c:pt idx="10336">
                  <c:v>427</c:v>
                </c:pt>
                <c:pt idx="10337">
                  <c:v>418</c:v>
                </c:pt>
                <c:pt idx="10338">
                  <c:v>418</c:v>
                </c:pt>
                <c:pt idx="10339">
                  <c:v>439</c:v>
                </c:pt>
                <c:pt idx="10340">
                  <c:v>425</c:v>
                </c:pt>
                <c:pt idx="10341">
                  <c:v>427</c:v>
                </c:pt>
                <c:pt idx="10342">
                  <c:v>418</c:v>
                </c:pt>
                <c:pt idx="10343">
                  <c:v>427</c:v>
                </c:pt>
                <c:pt idx="10344">
                  <c:v>410</c:v>
                </c:pt>
                <c:pt idx="10345">
                  <c:v>427</c:v>
                </c:pt>
                <c:pt idx="10346">
                  <c:v>425</c:v>
                </c:pt>
                <c:pt idx="10347">
                  <c:v>439</c:v>
                </c:pt>
                <c:pt idx="10348">
                  <c:v>432</c:v>
                </c:pt>
                <c:pt idx="10349">
                  <c:v>407</c:v>
                </c:pt>
                <c:pt idx="10350">
                  <c:v>427</c:v>
                </c:pt>
                <c:pt idx="10351">
                  <c:v>425</c:v>
                </c:pt>
                <c:pt idx="10352">
                  <c:v>425</c:v>
                </c:pt>
                <c:pt idx="10353">
                  <c:v>427</c:v>
                </c:pt>
                <c:pt idx="10354">
                  <c:v>427</c:v>
                </c:pt>
                <c:pt idx="10355">
                  <c:v>432</c:v>
                </c:pt>
                <c:pt idx="10356">
                  <c:v>439</c:v>
                </c:pt>
                <c:pt idx="10357">
                  <c:v>432</c:v>
                </c:pt>
                <c:pt idx="10358">
                  <c:v>445</c:v>
                </c:pt>
                <c:pt idx="10359">
                  <c:v>435</c:v>
                </c:pt>
                <c:pt idx="10360">
                  <c:v>439</c:v>
                </c:pt>
                <c:pt idx="10361">
                  <c:v>425</c:v>
                </c:pt>
                <c:pt idx="10362">
                  <c:v>432</c:v>
                </c:pt>
                <c:pt idx="10363">
                  <c:v>445</c:v>
                </c:pt>
                <c:pt idx="10364">
                  <c:v>432</c:v>
                </c:pt>
                <c:pt idx="10365">
                  <c:v>432</c:v>
                </c:pt>
                <c:pt idx="10366">
                  <c:v>432</c:v>
                </c:pt>
                <c:pt idx="10367">
                  <c:v>439</c:v>
                </c:pt>
                <c:pt idx="10368">
                  <c:v>432</c:v>
                </c:pt>
                <c:pt idx="10369">
                  <c:v>448</c:v>
                </c:pt>
                <c:pt idx="10370">
                  <c:v>439</c:v>
                </c:pt>
                <c:pt idx="10371">
                  <c:v>435</c:v>
                </c:pt>
                <c:pt idx="10372">
                  <c:v>435</c:v>
                </c:pt>
                <c:pt idx="10373">
                  <c:v>427</c:v>
                </c:pt>
                <c:pt idx="10374">
                  <c:v>445</c:v>
                </c:pt>
                <c:pt idx="10375">
                  <c:v>427</c:v>
                </c:pt>
                <c:pt idx="10376">
                  <c:v>441</c:v>
                </c:pt>
                <c:pt idx="10377">
                  <c:v>435</c:v>
                </c:pt>
                <c:pt idx="10378">
                  <c:v>439</c:v>
                </c:pt>
                <c:pt idx="10379">
                  <c:v>435</c:v>
                </c:pt>
                <c:pt idx="10380">
                  <c:v>456</c:v>
                </c:pt>
                <c:pt idx="10381">
                  <c:v>445</c:v>
                </c:pt>
                <c:pt idx="10382">
                  <c:v>441</c:v>
                </c:pt>
                <c:pt idx="10383">
                  <c:v>445</c:v>
                </c:pt>
                <c:pt idx="10384">
                  <c:v>445</c:v>
                </c:pt>
                <c:pt idx="10385">
                  <c:v>439</c:v>
                </c:pt>
                <c:pt idx="10386">
                  <c:v>427</c:v>
                </c:pt>
                <c:pt idx="10387">
                  <c:v>421</c:v>
                </c:pt>
                <c:pt idx="10388">
                  <c:v>441</c:v>
                </c:pt>
                <c:pt idx="10389">
                  <c:v>445</c:v>
                </c:pt>
                <c:pt idx="10390">
                  <c:v>432</c:v>
                </c:pt>
                <c:pt idx="10391">
                  <c:v>448</c:v>
                </c:pt>
                <c:pt idx="10392">
                  <c:v>439</c:v>
                </c:pt>
                <c:pt idx="10393">
                  <c:v>435</c:v>
                </c:pt>
                <c:pt idx="10394">
                  <c:v>441</c:v>
                </c:pt>
                <c:pt idx="10395">
                  <c:v>435</c:v>
                </c:pt>
                <c:pt idx="10396">
                  <c:v>439</c:v>
                </c:pt>
                <c:pt idx="10397">
                  <c:v>421</c:v>
                </c:pt>
                <c:pt idx="10398">
                  <c:v>435</c:v>
                </c:pt>
                <c:pt idx="10399">
                  <c:v>425</c:v>
                </c:pt>
                <c:pt idx="10400">
                  <c:v>427</c:v>
                </c:pt>
                <c:pt idx="10401">
                  <c:v>425</c:v>
                </c:pt>
                <c:pt idx="10402">
                  <c:v>427</c:v>
                </c:pt>
                <c:pt idx="10403">
                  <c:v>421</c:v>
                </c:pt>
                <c:pt idx="10404">
                  <c:v>410</c:v>
                </c:pt>
                <c:pt idx="10405">
                  <c:v>425</c:v>
                </c:pt>
                <c:pt idx="10406">
                  <c:v>421</c:v>
                </c:pt>
                <c:pt idx="10407">
                  <c:v>427</c:v>
                </c:pt>
                <c:pt idx="10408">
                  <c:v>432</c:v>
                </c:pt>
                <c:pt idx="10409">
                  <c:v>427</c:v>
                </c:pt>
                <c:pt idx="10410">
                  <c:v>427</c:v>
                </c:pt>
                <c:pt idx="10411">
                  <c:v>411</c:v>
                </c:pt>
                <c:pt idx="10412">
                  <c:v>427</c:v>
                </c:pt>
                <c:pt idx="10413">
                  <c:v>425</c:v>
                </c:pt>
                <c:pt idx="10414">
                  <c:v>425</c:v>
                </c:pt>
                <c:pt idx="10415">
                  <c:v>421</c:v>
                </c:pt>
                <c:pt idx="10416">
                  <c:v>421</c:v>
                </c:pt>
                <c:pt idx="10417">
                  <c:v>415</c:v>
                </c:pt>
                <c:pt idx="10418">
                  <c:v>415</c:v>
                </c:pt>
                <c:pt idx="10419">
                  <c:v>425</c:v>
                </c:pt>
                <c:pt idx="10420">
                  <c:v>427</c:v>
                </c:pt>
                <c:pt idx="10421">
                  <c:v>415</c:v>
                </c:pt>
                <c:pt idx="10422">
                  <c:v>432</c:v>
                </c:pt>
                <c:pt idx="10423">
                  <c:v>418</c:v>
                </c:pt>
                <c:pt idx="10424">
                  <c:v>425</c:v>
                </c:pt>
                <c:pt idx="10425">
                  <c:v>432</c:v>
                </c:pt>
                <c:pt idx="10426">
                  <c:v>421</c:v>
                </c:pt>
                <c:pt idx="10427">
                  <c:v>425</c:v>
                </c:pt>
                <c:pt idx="10428">
                  <c:v>415</c:v>
                </c:pt>
                <c:pt idx="10429">
                  <c:v>425</c:v>
                </c:pt>
                <c:pt idx="10430">
                  <c:v>411</c:v>
                </c:pt>
                <c:pt idx="10431">
                  <c:v>427</c:v>
                </c:pt>
                <c:pt idx="10432">
                  <c:v>427</c:v>
                </c:pt>
                <c:pt idx="10433">
                  <c:v>441</c:v>
                </c:pt>
                <c:pt idx="10434">
                  <c:v>432</c:v>
                </c:pt>
                <c:pt idx="10435">
                  <c:v>427</c:v>
                </c:pt>
                <c:pt idx="10436">
                  <c:v>451</c:v>
                </c:pt>
                <c:pt idx="10437">
                  <c:v>432</c:v>
                </c:pt>
                <c:pt idx="10438">
                  <c:v>425</c:v>
                </c:pt>
                <c:pt idx="10439">
                  <c:v>425</c:v>
                </c:pt>
                <c:pt idx="10440">
                  <c:v>425</c:v>
                </c:pt>
                <c:pt idx="10441">
                  <c:v>421</c:v>
                </c:pt>
                <c:pt idx="10442">
                  <c:v>411</c:v>
                </c:pt>
                <c:pt idx="10443">
                  <c:v>427</c:v>
                </c:pt>
                <c:pt idx="10444">
                  <c:v>432</c:v>
                </c:pt>
                <c:pt idx="10445">
                  <c:v>425</c:v>
                </c:pt>
                <c:pt idx="10446">
                  <c:v>427</c:v>
                </c:pt>
                <c:pt idx="10447">
                  <c:v>439</c:v>
                </c:pt>
                <c:pt idx="10448">
                  <c:v>432</c:v>
                </c:pt>
                <c:pt idx="10449">
                  <c:v>435</c:v>
                </c:pt>
                <c:pt idx="10450">
                  <c:v>432</c:v>
                </c:pt>
                <c:pt idx="10451">
                  <c:v>427</c:v>
                </c:pt>
                <c:pt idx="10452">
                  <c:v>418</c:v>
                </c:pt>
                <c:pt idx="10453">
                  <c:v>425</c:v>
                </c:pt>
                <c:pt idx="10454">
                  <c:v>407</c:v>
                </c:pt>
                <c:pt idx="10455">
                  <c:v>425</c:v>
                </c:pt>
                <c:pt idx="10456">
                  <c:v>425</c:v>
                </c:pt>
                <c:pt idx="10457">
                  <c:v>427</c:v>
                </c:pt>
                <c:pt idx="10458">
                  <c:v>445</c:v>
                </c:pt>
                <c:pt idx="10459">
                  <c:v>410</c:v>
                </c:pt>
                <c:pt idx="10460">
                  <c:v>427</c:v>
                </c:pt>
                <c:pt idx="10461">
                  <c:v>415</c:v>
                </c:pt>
                <c:pt idx="10462">
                  <c:v>427</c:v>
                </c:pt>
                <c:pt idx="10463">
                  <c:v>411</c:v>
                </c:pt>
                <c:pt idx="10464">
                  <c:v>421</c:v>
                </c:pt>
                <c:pt idx="10465">
                  <c:v>415</c:v>
                </c:pt>
                <c:pt idx="10466">
                  <c:v>410</c:v>
                </c:pt>
                <c:pt idx="10467">
                  <c:v>421</c:v>
                </c:pt>
                <c:pt idx="10468">
                  <c:v>415</c:v>
                </c:pt>
                <c:pt idx="10469">
                  <c:v>415</c:v>
                </c:pt>
                <c:pt idx="10470">
                  <c:v>432</c:v>
                </c:pt>
                <c:pt idx="10471">
                  <c:v>432</c:v>
                </c:pt>
                <c:pt idx="10472">
                  <c:v>425</c:v>
                </c:pt>
                <c:pt idx="10473">
                  <c:v>435</c:v>
                </c:pt>
                <c:pt idx="10474">
                  <c:v>427</c:v>
                </c:pt>
                <c:pt idx="10475">
                  <c:v>427</c:v>
                </c:pt>
                <c:pt idx="10476">
                  <c:v>421</c:v>
                </c:pt>
                <c:pt idx="10477">
                  <c:v>441</c:v>
                </c:pt>
                <c:pt idx="10478">
                  <c:v>421</c:v>
                </c:pt>
                <c:pt idx="10479">
                  <c:v>432</c:v>
                </c:pt>
                <c:pt idx="10480">
                  <c:v>439</c:v>
                </c:pt>
                <c:pt idx="10481">
                  <c:v>445</c:v>
                </c:pt>
                <c:pt idx="10482">
                  <c:v>435</c:v>
                </c:pt>
                <c:pt idx="10483">
                  <c:v>432</c:v>
                </c:pt>
                <c:pt idx="10484">
                  <c:v>441</c:v>
                </c:pt>
                <c:pt idx="10485">
                  <c:v>427</c:v>
                </c:pt>
                <c:pt idx="10486">
                  <c:v>435</c:v>
                </c:pt>
                <c:pt idx="10487">
                  <c:v>441</c:v>
                </c:pt>
                <c:pt idx="10488">
                  <c:v>441</c:v>
                </c:pt>
                <c:pt idx="10489">
                  <c:v>445</c:v>
                </c:pt>
                <c:pt idx="10490">
                  <c:v>435</c:v>
                </c:pt>
                <c:pt idx="10491">
                  <c:v>455</c:v>
                </c:pt>
                <c:pt idx="10492">
                  <c:v>456</c:v>
                </c:pt>
                <c:pt idx="10493">
                  <c:v>451</c:v>
                </c:pt>
                <c:pt idx="10494">
                  <c:v>455</c:v>
                </c:pt>
                <c:pt idx="10495">
                  <c:v>448</c:v>
                </c:pt>
                <c:pt idx="10496">
                  <c:v>445</c:v>
                </c:pt>
                <c:pt idx="10497">
                  <c:v>439</c:v>
                </c:pt>
                <c:pt idx="10498">
                  <c:v>445</c:v>
                </c:pt>
                <c:pt idx="10499">
                  <c:v>441</c:v>
                </c:pt>
                <c:pt idx="10500">
                  <c:v>435</c:v>
                </c:pt>
                <c:pt idx="10501">
                  <c:v>448</c:v>
                </c:pt>
                <c:pt idx="10502">
                  <c:v>432</c:v>
                </c:pt>
                <c:pt idx="10503">
                  <c:v>448</c:v>
                </c:pt>
                <c:pt idx="10504">
                  <c:v>432</c:v>
                </c:pt>
                <c:pt idx="10505">
                  <c:v>435</c:v>
                </c:pt>
                <c:pt idx="10506">
                  <c:v>445</c:v>
                </c:pt>
                <c:pt idx="10507">
                  <c:v>435</c:v>
                </c:pt>
                <c:pt idx="10508">
                  <c:v>448</c:v>
                </c:pt>
                <c:pt idx="10509">
                  <c:v>432</c:v>
                </c:pt>
                <c:pt idx="10510">
                  <c:v>445</c:v>
                </c:pt>
                <c:pt idx="10511">
                  <c:v>439</c:v>
                </c:pt>
                <c:pt idx="10512">
                  <c:v>441</c:v>
                </c:pt>
                <c:pt idx="10513">
                  <c:v>432</c:v>
                </c:pt>
                <c:pt idx="10514">
                  <c:v>445</c:v>
                </c:pt>
                <c:pt idx="10515">
                  <c:v>441</c:v>
                </c:pt>
                <c:pt idx="10516">
                  <c:v>432</c:v>
                </c:pt>
                <c:pt idx="10517">
                  <c:v>445</c:v>
                </c:pt>
                <c:pt idx="10518">
                  <c:v>451</c:v>
                </c:pt>
                <c:pt idx="10519">
                  <c:v>451</c:v>
                </c:pt>
                <c:pt idx="10520">
                  <c:v>445</c:v>
                </c:pt>
                <c:pt idx="10521">
                  <c:v>435</c:v>
                </c:pt>
                <c:pt idx="10522">
                  <c:v>451</c:v>
                </c:pt>
                <c:pt idx="10523">
                  <c:v>448</c:v>
                </c:pt>
                <c:pt idx="10524">
                  <c:v>439</c:v>
                </c:pt>
                <c:pt idx="10525">
                  <c:v>456</c:v>
                </c:pt>
                <c:pt idx="10526">
                  <c:v>448</c:v>
                </c:pt>
                <c:pt idx="10527">
                  <c:v>448</c:v>
                </c:pt>
                <c:pt idx="10528">
                  <c:v>445</c:v>
                </c:pt>
                <c:pt idx="10529">
                  <c:v>448</c:v>
                </c:pt>
                <c:pt idx="10530">
                  <c:v>451</c:v>
                </c:pt>
                <c:pt idx="10531">
                  <c:v>451</c:v>
                </c:pt>
                <c:pt idx="10532">
                  <c:v>460</c:v>
                </c:pt>
                <c:pt idx="10533">
                  <c:v>451</c:v>
                </c:pt>
                <c:pt idx="10534">
                  <c:v>460</c:v>
                </c:pt>
                <c:pt idx="10535">
                  <c:v>460</c:v>
                </c:pt>
                <c:pt idx="10536">
                  <c:v>472</c:v>
                </c:pt>
                <c:pt idx="10537">
                  <c:v>451</c:v>
                </c:pt>
                <c:pt idx="10538">
                  <c:v>448</c:v>
                </c:pt>
                <c:pt idx="10539">
                  <c:v>456</c:v>
                </c:pt>
                <c:pt idx="10540">
                  <c:v>445</c:v>
                </c:pt>
                <c:pt idx="10541">
                  <c:v>455</c:v>
                </c:pt>
                <c:pt idx="10542">
                  <c:v>455</c:v>
                </c:pt>
                <c:pt idx="10543">
                  <c:v>460</c:v>
                </c:pt>
                <c:pt idx="10544">
                  <c:v>456</c:v>
                </c:pt>
                <c:pt idx="10545">
                  <c:v>451</c:v>
                </c:pt>
                <c:pt idx="10546">
                  <c:v>460</c:v>
                </c:pt>
                <c:pt idx="10547">
                  <c:v>493</c:v>
                </c:pt>
                <c:pt idx="10548">
                  <c:v>465</c:v>
                </c:pt>
                <c:pt idx="10549">
                  <c:v>460</c:v>
                </c:pt>
                <c:pt idx="10550">
                  <c:v>460</c:v>
                </c:pt>
                <c:pt idx="10551">
                  <c:v>451</c:v>
                </c:pt>
                <c:pt idx="10552">
                  <c:v>445</c:v>
                </c:pt>
                <c:pt idx="10553">
                  <c:v>456</c:v>
                </c:pt>
                <c:pt idx="10554">
                  <c:v>465</c:v>
                </c:pt>
                <c:pt idx="10555">
                  <c:v>456</c:v>
                </c:pt>
                <c:pt idx="10556">
                  <c:v>464</c:v>
                </c:pt>
                <c:pt idx="10557">
                  <c:v>448</c:v>
                </c:pt>
                <c:pt idx="10558">
                  <c:v>460</c:v>
                </c:pt>
                <c:pt idx="10559">
                  <c:v>478</c:v>
                </c:pt>
                <c:pt idx="10560">
                  <c:v>464</c:v>
                </c:pt>
                <c:pt idx="10561">
                  <c:v>460</c:v>
                </c:pt>
                <c:pt idx="10562">
                  <c:v>455</c:v>
                </c:pt>
                <c:pt idx="10563">
                  <c:v>465</c:v>
                </c:pt>
                <c:pt idx="10564">
                  <c:v>451</c:v>
                </c:pt>
                <c:pt idx="10565">
                  <c:v>451</c:v>
                </c:pt>
                <c:pt idx="10566">
                  <c:v>456</c:v>
                </c:pt>
                <c:pt idx="10567">
                  <c:v>456</c:v>
                </c:pt>
                <c:pt idx="10568">
                  <c:v>448</c:v>
                </c:pt>
                <c:pt idx="10569">
                  <c:v>448</c:v>
                </c:pt>
                <c:pt idx="10570">
                  <c:v>455</c:v>
                </c:pt>
                <c:pt idx="10571">
                  <c:v>455</c:v>
                </c:pt>
                <c:pt idx="10572">
                  <c:v>455</c:v>
                </c:pt>
                <c:pt idx="10573">
                  <c:v>455</c:v>
                </c:pt>
                <c:pt idx="10574">
                  <c:v>455</c:v>
                </c:pt>
                <c:pt idx="10575">
                  <c:v>441</c:v>
                </c:pt>
                <c:pt idx="10576">
                  <c:v>439</c:v>
                </c:pt>
                <c:pt idx="10577">
                  <c:v>439</c:v>
                </c:pt>
                <c:pt idx="10578">
                  <c:v>445</c:v>
                </c:pt>
                <c:pt idx="10579">
                  <c:v>439</c:v>
                </c:pt>
                <c:pt idx="10580">
                  <c:v>441</c:v>
                </c:pt>
                <c:pt idx="10581">
                  <c:v>448</c:v>
                </c:pt>
                <c:pt idx="10582">
                  <c:v>435</c:v>
                </c:pt>
                <c:pt idx="10583">
                  <c:v>427</c:v>
                </c:pt>
                <c:pt idx="10584">
                  <c:v>439</c:v>
                </c:pt>
                <c:pt idx="10585">
                  <c:v>448</c:v>
                </c:pt>
                <c:pt idx="10586">
                  <c:v>435</c:v>
                </c:pt>
                <c:pt idx="10587">
                  <c:v>439</c:v>
                </c:pt>
                <c:pt idx="10588">
                  <c:v>427</c:v>
                </c:pt>
                <c:pt idx="10589">
                  <c:v>432</c:v>
                </c:pt>
                <c:pt idx="10590">
                  <c:v>411</c:v>
                </c:pt>
                <c:pt idx="10591">
                  <c:v>439</c:v>
                </c:pt>
                <c:pt idx="10592">
                  <c:v>441</c:v>
                </c:pt>
                <c:pt idx="10593">
                  <c:v>427</c:v>
                </c:pt>
                <c:pt idx="10594">
                  <c:v>441</c:v>
                </c:pt>
                <c:pt idx="10595">
                  <c:v>432</c:v>
                </c:pt>
                <c:pt idx="10596">
                  <c:v>439</c:v>
                </c:pt>
                <c:pt idx="10597">
                  <c:v>421</c:v>
                </c:pt>
                <c:pt idx="10598">
                  <c:v>439</c:v>
                </c:pt>
                <c:pt idx="10599">
                  <c:v>435</c:v>
                </c:pt>
                <c:pt idx="10600">
                  <c:v>441</c:v>
                </c:pt>
                <c:pt idx="10601">
                  <c:v>435</c:v>
                </c:pt>
                <c:pt idx="10602">
                  <c:v>425</c:v>
                </c:pt>
                <c:pt idx="10603">
                  <c:v>439</c:v>
                </c:pt>
                <c:pt idx="10604">
                  <c:v>427</c:v>
                </c:pt>
                <c:pt idx="10605">
                  <c:v>439</c:v>
                </c:pt>
                <c:pt idx="10606">
                  <c:v>435</c:v>
                </c:pt>
                <c:pt idx="10607">
                  <c:v>435</c:v>
                </c:pt>
                <c:pt idx="10608">
                  <c:v>435</c:v>
                </c:pt>
                <c:pt idx="10609">
                  <c:v>432</c:v>
                </c:pt>
                <c:pt idx="10610">
                  <c:v>435</c:v>
                </c:pt>
                <c:pt idx="10611">
                  <c:v>435</c:v>
                </c:pt>
                <c:pt idx="10612">
                  <c:v>435</c:v>
                </c:pt>
                <c:pt idx="10613">
                  <c:v>435</c:v>
                </c:pt>
                <c:pt idx="10614">
                  <c:v>441</c:v>
                </c:pt>
                <c:pt idx="10615">
                  <c:v>441</c:v>
                </c:pt>
                <c:pt idx="10616">
                  <c:v>439</c:v>
                </c:pt>
                <c:pt idx="10617">
                  <c:v>439</c:v>
                </c:pt>
                <c:pt idx="10618">
                  <c:v>445</c:v>
                </c:pt>
                <c:pt idx="10619">
                  <c:v>439</c:v>
                </c:pt>
                <c:pt idx="10620">
                  <c:v>445</c:v>
                </c:pt>
                <c:pt idx="10621">
                  <c:v>439</c:v>
                </c:pt>
                <c:pt idx="10622">
                  <c:v>448</c:v>
                </c:pt>
                <c:pt idx="10623">
                  <c:v>425</c:v>
                </c:pt>
                <c:pt idx="10624">
                  <c:v>432</c:v>
                </c:pt>
                <c:pt idx="10625">
                  <c:v>456</c:v>
                </c:pt>
                <c:pt idx="10626">
                  <c:v>425</c:v>
                </c:pt>
                <c:pt idx="10627">
                  <c:v>445</c:v>
                </c:pt>
                <c:pt idx="10628">
                  <c:v>435</c:v>
                </c:pt>
                <c:pt idx="10629">
                  <c:v>441</c:v>
                </c:pt>
                <c:pt idx="10630">
                  <c:v>435</c:v>
                </c:pt>
                <c:pt idx="10631">
                  <c:v>441</c:v>
                </c:pt>
                <c:pt idx="10632">
                  <c:v>435</c:v>
                </c:pt>
                <c:pt idx="10633">
                  <c:v>425</c:v>
                </c:pt>
                <c:pt idx="10634">
                  <c:v>427</c:v>
                </c:pt>
                <c:pt idx="10635">
                  <c:v>439</c:v>
                </c:pt>
                <c:pt idx="10636">
                  <c:v>427</c:v>
                </c:pt>
                <c:pt idx="10637">
                  <c:v>427</c:v>
                </c:pt>
                <c:pt idx="10638">
                  <c:v>427</c:v>
                </c:pt>
                <c:pt idx="10639">
                  <c:v>432</c:v>
                </c:pt>
                <c:pt idx="10640">
                  <c:v>425</c:v>
                </c:pt>
                <c:pt idx="10641">
                  <c:v>427</c:v>
                </c:pt>
                <c:pt idx="10642">
                  <c:v>435</c:v>
                </c:pt>
                <c:pt idx="10643">
                  <c:v>425</c:v>
                </c:pt>
                <c:pt idx="10644">
                  <c:v>425</c:v>
                </c:pt>
                <c:pt idx="10645">
                  <c:v>421</c:v>
                </c:pt>
                <c:pt idx="10646">
                  <c:v>418</c:v>
                </c:pt>
                <c:pt idx="10647">
                  <c:v>415</c:v>
                </c:pt>
                <c:pt idx="10648">
                  <c:v>418</c:v>
                </c:pt>
                <c:pt idx="10649">
                  <c:v>421</c:v>
                </c:pt>
                <c:pt idx="10650">
                  <c:v>407</c:v>
                </c:pt>
                <c:pt idx="10651">
                  <c:v>425</c:v>
                </c:pt>
                <c:pt idx="10652">
                  <c:v>418</c:v>
                </c:pt>
                <c:pt idx="10653">
                  <c:v>421</c:v>
                </c:pt>
                <c:pt idx="10654">
                  <c:v>421</c:v>
                </c:pt>
                <c:pt idx="10655">
                  <c:v>411</c:v>
                </c:pt>
                <c:pt idx="10656">
                  <c:v>421</c:v>
                </c:pt>
                <c:pt idx="10657">
                  <c:v>421</c:v>
                </c:pt>
                <c:pt idx="10658">
                  <c:v>421</c:v>
                </c:pt>
                <c:pt idx="10659">
                  <c:v>427</c:v>
                </c:pt>
                <c:pt idx="10660">
                  <c:v>421</c:v>
                </c:pt>
                <c:pt idx="10661">
                  <c:v>421</c:v>
                </c:pt>
                <c:pt idx="10662">
                  <c:v>421</c:v>
                </c:pt>
                <c:pt idx="10663">
                  <c:v>425</c:v>
                </c:pt>
                <c:pt idx="10664">
                  <c:v>432</c:v>
                </c:pt>
                <c:pt idx="10665">
                  <c:v>425</c:v>
                </c:pt>
                <c:pt idx="10666">
                  <c:v>432</c:v>
                </c:pt>
                <c:pt idx="10667">
                  <c:v>418</c:v>
                </c:pt>
                <c:pt idx="10668">
                  <c:v>425</c:v>
                </c:pt>
                <c:pt idx="10669">
                  <c:v>410</c:v>
                </c:pt>
                <c:pt idx="10670">
                  <c:v>427</c:v>
                </c:pt>
                <c:pt idx="10671">
                  <c:v>427</c:v>
                </c:pt>
                <c:pt idx="10672">
                  <c:v>415</c:v>
                </c:pt>
                <c:pt idx="10673">
                  <c:v>427</c:v>
                </c:pt>
                <c:pt idx="10674">
                  <c:v>411</c:v>
                </c:pt>
                <c:pt idx="10675">
                  <c:v>421</c:v>
                </c:pt>
                <c:pt idx="10676">
                  <c:v>421</c:v>
                </c:pt>
                <c:pt idx="10677">
                  <c:v>427</c:v>
                </c:pt>
                <c:pt idx="10678">
                  <c:v>411</c:v>
                </c:pt>
                <c:pt idx="10679">
                  <c:v>418</c:v>
                </c:pt>
                <c:pt idx="10680">
                  <c:v>418</c:v>
                </c:pt>
                <c:pt idx="10681">
                  <c:v>425</c:v>
                </c:pt>
                <c:pt idx="10682">
                  <c:v>421</c:v>
                </c:pt>
                <c:pt idx="10683">
                  <c:v>427</c:v>
                </c:pt>
                <c:pt idx="10684">
                  <c:v>427</c:v>
                </c:pt>
                <c:pt idx="10685">
                  <c:v>425</c:v>
                </c:pt>
                <c:pt idx="10686">
                  <c:v>425</c:v>
                </c:pt>
                <c:pt idx="10687">
                  <c:v>427</c:v>
                </c:pt>
                <c:pt idx="10688">
                  <c:v>427</c:v>
                </c:pt>
                <c:pt idx="10689">
                  <c:v>425</c:v>
                </c:pt>
                <c:pt idx="10690">
                  <c:v>432</c:v>
                </c:pt>
                <c:pt idx="10691">
                  <c:v>418</c:v>
                </c:pt>
                <c:pt idx="10692">
                  <c:v>441</c:v>
                </c:pt>
                <c:pt idx="10693">
                  <c:v>445</c:v>
                </c:pt>
                <c:pt idx="10694">
                  <c:v>439</c:v>
                </c:pt>
                <c:pt idx="10695">
                  <c:v>441</c:v>
                </c:pt>
                <c:pt idx="10696">
                  <c:v>421</c:v>
                </c:pt>
                <c:pt idx="10697">
                  <c:v>439</c:v>
                </c:pt>
                <c:pt idx="10698">
                  <c:v>425</c:v>
                </c:pt>
                <c:pt idx="10699">
                  <c:v>435</c:v>
                </c:pt>
                <c:pt idx="10700">
                  <c:v>441</c:v>
                </c:pt>
                <c:pt idx="10701">
                  <c:v>445</c:v>
                </c:pt>
                <c:pt idx="10702">
                  <c:v>439</c:v>
                </c:pt>
                <c:pt idx="10703">
                  <c:v>427</c:v>
                </c:pt>
                <c:pt idx="10704">
                  <c:v>439</c:v>
                </c:pt>
                <c:pt idx="10705">
                  <c:v>421</c:v>
                </c:pt>
                <c:pt idx="10706">
                  <c:v>421</c:v>
                </c:pt>
                <c:pt idx="10707">
                  <c:v>425</c:v>
                </c:pt>
                <c:pt idx="10708">
                  <c:v>418</c:v>
                </c:pt>
                <c:pt idx="10709">
                  <c:v>421</c:v>
                </c:pt>
                <c:pt idx="10710">
                  <c:v>435</c:v>
                </c:pt>
                <c:pt idx="10711">
                  <c:v>425</c:v>
                </c:pt>
                <c:pt idx="10712">
                  <c:v>421</c:v>
                </c:pt>
                <c:pt idx="10713">
                  <c:v>410</c:v>
                </c:pt>
                <c:pt idx="10714">
                  <c:v>427</c:v>
                </c:pt>
                <c:pt idx="10715">
                  <c:v>421</c:v>
                </c:pt>
                <c:pt idx="10716">
                  <c:v>411</c:v>
                </c:pt>
                <c:pt idx="10717">
                  <c:v>432</c:v>
                </c:pt>
                <c:pt idx="10718">
                  <c:v>418</c:v>
                </c:pt>
                <c:pt idx="10719">
                  <c:v>425</c:v>
                </c:pt>
                <c:pt idx="10720">
                  <c:v>415</c:v>
                </c:pt>
                <c:pt idx="10721">
                  <c:v>425</c:v>
                </c:pt>
                <c:pt idx="10722">
                  <c:v>415</c:v>
                </c:pt>
                <c:pt idx="10723">
                  <c:v>418</c:v>
                </c:pt>
                <c:pt idx="10724">
                  <c:v>425</c:v>
                </c:pt>
                <c:pt idx="10725">
                  <c:v>425</c:v>
                </c:pt>
                <c:pt idx="10726">
                  <c:v>418</c:v>
                </c:pt>
                <c:pt idx="10727">
                  <c:v>411</c:v>
                </c:pt>
                <c:pt idx="10728">
                  <c:v>425</c:v>
                </c:pt>
                <c:pt idx="10729">
                  <c:v>421</c:v>
                </c:pt>
                <c:pt idx="10730">
                  <c:v>418</c:v>
                </c:pt>
                <c:pt idx="10731">
                  <c:v>411</c:v>
                </c:pt>
                <c:pt idx="10732">
                  <c:v>407</c:v>
                </c:pt>
                <c:pt idx="10733">
                  <c:v>411</c:v>
                </c:pt>
                <c:pt idx="10734">
                  <c:v>410</c:v>
                </c:pt>
                <c:pt idx="10735">
                  <c:v>411</c:v>
                </c:pt>
                <c:pt idx="10736">
                  <c:v>418</c:v>
                </c:pt>
                <c:pt idx="10737">
                  <c:v>415</c:v>
                </c:pt>
                <c:pt idx="10738">
                  <c:v>418</c:v>
                </c:pt>
                <c:pt idx="10739">
                  <c:v>415</c:v>
                </c:pt>
                <c:pt idx="10740">
                  <c:v>411</c:v>
                </c:pt>
                <c:pt idx="10741">
                  <c:v>415</c:v>
                </c:pt>
                <c:pt idx="10742">
                  <c:v>402</c:v>
                </c:pt>
                <c:pt idx="10743">
                  <c:v>410</c:v>
                </c:pt>
                <c:pt idx="10744">
                  <c:v>400</c:v>
                </c:pt>
                <c:pt idx="10745">
                  <c:v>420</c:v>
                </c:pt>
                <c:pt idx="10746">
                  <c:v>410</c:v>
                </c:pt>
                <c:pt idx="10747">
                  <c:v>420</c:v>
                </c:pt>
                <c:pt idx="10748">
                  <c:v>418</c:v>
                </c:pt>
                <c:pt idx="10749">
                  <c:v>415</c:v>
                </c:pt>
                <c:pt idx="10750">
                  <c:v>423</c:v>
                </c:pt>
                <c:pt idx="10751">
                  <c:v>403</c:v>
                </c:pt>
                <c:pt idx="10752">
                  <c:v>415</c:v>
                </c:pt>
                <c:pt idx="10753">
                  <c:v>410</c:v>
                </c:pt>
                <c:pt idx="10754">
                  <c:v>415</c:v>
                </c:pt>
                <c:pt idx="10755">
                  <c:v>418</c:v>
                </c:pt>
                <c:pt idx="10756">
                  <c:v>418</c:v>
                </c:pt>
                <c:pt idx="10757">
                  <c:v>418</c:v>
                </c:pt>
                <c:pt idx="10758">
                  <c:v>420</c:v>
                </c:pt>
                <c:pt idx="10759">
                  <c:v>423</c:v>
                </c:pt>
                <c:pt idx="10760">
                  <c:v>410</c:v>
                </c:pt>
                <c:pt idx="10761">
                  <c:v>418</c:v>
                </c:pt>
                <c:pt idx="10762">
                  <c:v>415</c:v>
                </c:pt>
                <c:pt idx="10763">
                  <c:v>410</c:v>
                </c:pt>
                <c:pt idx="10764">
                  <c:v>418</c:v>
                </c:pt>
                <c:pt idx="10765">
                  <c:v>426</c:v>
                </c:pt>
                <c:pt idx="10766">
                  <c:v>418</c:v>
                </c:pt>
                <c:pt idx="10767">
                  <c:v>410</c:v>
                </c:pt>
                <c:pt idx="10768">
                  <c:v>403</c:v>
                </c:pt>
                <c:pt idx="10769">
                  <c:v>435</c:v>
                </c:pt>
                <c:pt idx="10770">
                  <c:v>410</c:v>
                </c:pt>
                <c:pt idx="10771">
                  <c:v>418</c:v>
                </c:pt>
                <c:pt idx="10772">
                  <c:v>428</c:v>
                </c:pt>
                <c:pt idx="10773">
                  <c:v>418</c:v>
                </c:pt>
                <c:pt idx="10774">
                  <c:v>418</c:v>
                </c:pt>
                <c:pt idx="10775">
                  <c:v>400</c:v>
                </c:pt>
                <c:pt idx="10776">
                  <c:v>420</c:v>
                </c:pt>
                <c:pt idx="10777">
                  <c:v>420</c:v>
                </c:pt>
                <c:pt idx="10778">
                  <c:v>423</c:v>
                </c:pt>
                <c:pt idx="10779">
                  <c:v>435</c:v>
                </c:pt>
                <c:pt idx="10780">
                  <c:v>438</c:v>
                </c:pt>
                <c:pt idx="10781">
                  <c:v>426</c:v>
                </c:pt>
                <c:pt idx="10782">
                  <c:v>418</c:v>
                </c:pt>
                <c:pt idx="10783">
                  <c:v>423</c:v>
                </c:pt>
                <c:pt idx="10784">
                  <c:v>420</c:v>
                </c:pt>
                <c:pt idx="10785">
                  <c:v>418</c:v>
                </c:pt>
                <c:pt idx="10786">
                  <c:v>423</c:v>
                </c:pt>
                <c:pt idx="10787">
                  <c:v>420</c:v>
                </c:pt>
                <c:pt idx="10788">
                  <c:v>426</c:v>
                </c:pt>
                <c:pt idx="10789">
                  <c:v>438</c:v>
                </c:pt>
                <c:pt idx="10790">
                  <c:v>426</c:v>
                </c:pt>
                <c:pt idx="10791">
                  <c:v>447</c:v>
                </c:pt>
                <c:pt idx="10792">
                  <c:v>426</c:v>
                </c:pt>
                <c:pt idx="10793">
                  <c:v>428</c:v>
                </c:pt>
                <c:pt idx="10794">
                  <c:v>418</c:v>
                </c:pt>
                <c:pt idx="10795">
                  <c:v>428</c:v>
                </c:pt>
                <c:pt idx="10796">
                  <c:v>441</c:v>
                </c:pt>
                <c:pt idx="10797">
                  <c:v>435</c:v>
                </c:pt>
                <c:pt idx="10798">
                  <c:v>435</c:v>
                </c:pt>
                <c:pt idx="10799">
                  <c:v>418</c:v>
                </c:pt>
                <c:pt idx="10800">
                  <c:v>441</c:v>
                </c:pt>
                <c:pt idx="10801">
                  <c:v>423</c:v>
                </c:pt>
                <c:pt idx="10802">
                  <c:v>441</c:v>
                </c:pt>
                <c:pt idx="10803">
                  <c:v>444</c:v>
                </c:pt>
                <c:pt idx="10804">
                  <c:v>438</c:v>
                </c:pt>
                <c:pt idx="10805">
                  <c:v>438</c:v>
                </c:pt>
                <c:pt idx="10806">
                  <c:v>423</c:v>
                </c:pt>
                <c:pt idx="10807">
                  <c:v>435</c:v>
                </c:pt>
                <c:pt idx="10808">
                  <c:v>435</c:v>
                </c:pt>
                <c:pt idx="10809">
                  <c:v>435</c:v>
                </c:pt>
                <c:pt idx="10810">
                  <c:v>441</c:v>
                </c:pt>
                <c:pt idx="10811">
                  <c:v>426</c:v>
                </c:pt>
                <c:pt idx="10812">
                  <c:v>438</c:v>
                </c:pt>
                <c:pt idx="10813">
                  <c:v>441</c:v>
                </c:pt>
                <c:pt idx="10814">
                  <c:v>441</c:v>
                </c:pt>
                <c:pt idx="10815">
                  <c:v>435</c:v>
                </c:pt>
                <c:pt idx="10816">
                  <c:v>423</c:v>
                </c:pt>
                <c:pt idx="10817">
                  <c:v>428</c:v>
                </c:pt>
                <c:pt idx="10818">
                  <c:v>447</c:v>
                </c:pt>
                <c:pt idx="10819">
                  <c:v>438</c:v>
                </c:pt>
                <c:pt idx="10820">
                  <c:v>447</c:v>
                </c:pt>
                <c:pt idx="10821">
                  <c:v>428</c:v>
                </c:pt>
                <c:pt idx="10822">
                  <c:v>441</c:v>
                </c:pt>
                <c:pt idx="10823">
                  <c:v>423</c:v>
                </c:pt>
                <c:pt idx="10824">
                  <c:v>444</c:v>
                </c:pt>
                <c:pt idx="10825">
                  <c:v>448</c:v>
                </c:pt>
                <c:pt idx="10826">
                  <c:v>435</c:v>
                </c:pt>
                <c:pt idx="10827">
                  <c:v>447</c:v>
                </c:pt>
                <c:pt idx="10828">
                  <c:v>428</c:v>
                </c:pt>
                <c:pt idx="10829">
                  <c:v>435</c:v>
                </c:pt>
                <c:pt idx="10830">
                  <c:v>428</c:v>
                </c:pt>
                <c:pt idx="10831">
                  <c:v>438</c:v>
                </c:pt>
                <c:pt idx="10832">
                  <c:v>435</c:v>
                </c:pt>
                <c:pt idx="10833">
                  <c:v>428</c:v>
                </c:pt>
                <c:pt idx="10834">
                  <c:v>435</c:v>
                </c:pt>
                <c:pt idx="10835">
                  <c:v>435</c:v>
                </c:pt>
                <c:pt idx="10836">
                  <c:v>435</c:v>
                </c:pt>
                <c:pt idx="10837">
                  <c:v>423</c:v>
                </c:pt>
                <c:pt idx="10838">
                  <c:v>426</c:v>
                </c:pt>
                <c:pt idx="10839">
                  <c:v>426</c:v>
                </c:pt>
                <c:pt idx="10840">
                  <c:v>435</c:v>
                </c:pt>
                <c:pt idx="10841">
                  <c:v>428</c:v>
                </c:pt>
                <c:pt idx="10842">
                  <c:v>435</c:v>
                </c:pt>
                <c:pt idx="10843">
                  <c:v>418</c:v>
                </c:pt>
                <c:pt idx="10844">
                  <c:v>428</c:v>
                </c:pt>
                <c:pt idx="10845">
                  <c:v>415</c:v>
                </c:pt>
                <c:pt idx="10846">
                  <c:v>435</c:v>
                </c:pt>
                <c:pt idx="10847">
                  <c:v>444</c:v>
                </c:pt>
                <c:pt idx="10848">
                  <c:v>435</c:v>
                </c:pt>
                <c:pt idx="10849">
                  <c:v>438</c:v>
                </c:pt>
                <c:pt idx="10850">
                  <c:v>426</c:v>
                </c:pt>
                <c:pt idx="10851">
                  <c:v>435</c:v>
                </c:pt>
                <c:pt idx="10852">
                  <c:v>420</c:v>
                </c:pt>
                <c:pt idx="10853">
                  <c:v>435</c:v>
                </c:pt>
                <c:pt idx="10854">
                  <c:v>441</c:v>
                </c:pt>
                <c:pt idx="10855">
                  <c:v>444</c:v>
                </c:pt>
                <c:pt idx="10856">
                  <c:v>438</c:v>
                </c:pt>
                <c:pt idx="10857">
                  <c:v>426</c:v>
                </c:pt>
                <c:pt idx="10858">
                  <c:v>441</c:v>
                </c:pt>
                <c:pt idx="10859">
                  <c:v>423</c:v>
                </c:pt>
                <c:pt idx="10860">
                  <c:v>441</c:v>
                </c:pt>
                <c:pt idx="10861">
                  <c:v>441</c:v>
                </c:pt>
                <c:pt idx="10862">
                  <c:v>441</c:v>
                </c:pt>
                <c:pt idx="10863">
                  <c:v>438</c:v>
                </c:pt>
                <c:pt idx="10864">
                  <c:v>428</c:v>
                </c:pt>
                <c:pt idx="10865">
                  <c:v>447</c:v>
                </c:pt>
                <c:pt idx="10866">
                  <c:v>444</c:v>
                </c:pt>
                <c:pt idx="10867">
                  <c:v>441</c:v>
                </c:pt>
                <c:pt idx="10868">
                  <c:v>444</c:v>
                </c:pt>
                <c:pt idx="10869">
                  <c:v>454</c:v>
                </c:pt>
                <c:pt idx="10870">
                  <c:v>438</c:v>
                </c:pt>
                <c:pt idx="10871">
                  <c:v>454</c:v>
                </c:pt>
                <c:pt idx="10872">
                  <c:v>441</c:v>
                </c:pt>
                <c:pt idx="10873">
                  <c:v>447</c:v>
                </c:pt>
                <c:pt idx="10874">
                  <c:v>435</c:v>
                </c:pt>
                <c:pt idx="10875">
                  <c:v>447</c:v>
                </c:pt>
                <c:pt idx="10876">
                  <c:v>438</c:v>
                </c:pt>
                <c:pt idx="10877">
                  <c:v>441</c:v>
                </c:pt>
                <c:pt idx="10878">
                  <c:v>444</c:v>
                </c:pt>
                <c:pt idx="10879">
                  <c:v>447</c:v>
                </c:pt>
                <c:pt idx="10880">
                  <c:v>464</c:v>
                </c:pt>
                <c:pt idx="10881">
                  <c:v>428</c:v>
                </c:pt>
                <c:pt idx="10882">
                  <c:v>457</c:v>
                </c:pt>
                <c:pt idx="10883">
                  <c:v>441</c:v>
                </c:pt>
                <c:pt idx="10884">
                  <c:v>444</c:v>
                </c:pt>
                <c:pt idx="10885">
                  <c:v>438</c:v>
                </c:pt>
                <c:pt idx="10886">
                  <c:v>441</c:v>
                </c:pt>
                <c:pt idx="10887">
                  <c:v>438</c:v>
                </c:pt>
                <c:pt idx="10888">
                  <c:v>435</c:v>
                </c:pt>
                <c:pt idx="10889">
                  <c:v>448</c:v>
                </c:pt>
                <c:pt idx="10890">
                  <c:v>447</c:v>
                </c:pt>
                <c:pt idx="10891">
                  <c:v>438</c:v>
                </c:pt>
                <c:pt idx="10892">
                  <c:v>447</c:v>
                </c:pt>
                <c:pt idx="10893">
                  <c:v>438</c:v>
                </c:pt>
                <c:pt idx="10894">
                  <c:v>438</c:v>
                </c:pt>
                <c:pt idx="10895">
                  <c:v>444</c:v>
                </c:pt>
                <c:pt idx="10896">
                  <c:v>438</c:v>
                </c:pt>
                <c:pt idx="10897">
                  <c:v>448</c:v>
                </c:pt>
                <c:pt idx="10898">
                  <c:v>438</c:v>
                </c:pt>
                <c:pt idx="10899">
                  <c:v>447</c:v>
                </c:pt>
                <c:pt idx="10900">
                  <c:v>441</c:v>
                </c:pt>
                <c:pt idx="10901">
                  <c:v>444</c:v>
                </c:pt>
                <c:pt idx="10902">
                  <c:v>444</c:v>
                </c:pt>
                <c:pt idx="10903">
                  <c:v>444</c:v>
                </c:pt>
                <c:pt idx="10904">
                  <c:v>447</c:v>
                </c:pt>
                <c:pt idx="10905">
                  <c:v>428</c:v>
                </c:pt>
                <c:pt idx="10906">
                  <c:v>447</c:v>
                </c:pt>
                <c:pt idx="10907">
                  <c:v>444</c:v>
                </c:pt>
                <c:pt idx="10908">
                  <c:v>447</c:v>
                </c:pt>
                <c:pt idx="10909">
                  <c:v>444</c:v>
                </c:pt>
                <c:pt idx="10910">
                  <c:v>444</c:v>
                </c:pt>
                <c:pt idx="10911">
                  <c:v>438</c:v>
                </c:pt>
                <c:pt idx="10912">
                  <c:v>426</c:v>
                </c:pt>
                <c:pt idx="10913">
                  <c:v>441</c:v>
                </c:pt>
                <c:pt idx="10914">
                  <c:v>448</c:v>
                </c:pt>
                <c:pt idx="10915">
                  <c:v>444</c:v>
                </c:pt>
                <c:pt idx="10916">
                  <c:v>444</c:v>
                </c:pt>
                <c:pt idx="10917">
                  <c:v>441</c:v>
                </c:pt>
                <c:pt idx="10918">
                  <c:v>438</c:v>
                </c:pt>
                <c:pt idx="10919">
                  <c:v>438</c:v>
                </c:pt>
                <c:pt idx="10920">
                  <c:v>428</c:v>
                </c:pt>
                <c:pt idx="10921">
                  <c:v>435</c:v>
                </c:pt>
                <c:pt idx="10922">
                  <c:v>435</c:v>
                </c:pt>
                <c:pt idx="10923">
                  <c:v>448</c:v>
                </c:pt>
                <c:pt idx="10924">
                  <c:v>423</c:v>
                </c:pt>
                <c:pt idx="10925">
                  <c:v>438</c:v>
                </c:pt>
                <c:pt idx="10926">
                  <c:v>438</c:v>
                </c:pt>
                <c:pt idx="10927">
                  <c:v>423</c:v>
                </c:pt>
                <c:pt idx="10928">
                  <c:v>428</c:v>
                </c:pt>
                <c:pt idx="10929">
                  <c:v>418</c:v>
                </c:pt>
                <c:pt idx="10930">
                  <c:v>438</c:v>
                </c:pt>
                <c:pt idx="10931">
                  <c:v>435</c:v>
                </c:pt>
                <c:pt idx="10932">
                  <c:v>438</c:v>
                </c:pt>
                <c:pt idx="10933">
                  <c:v>435</c:v>
                </c:pt>
                <c:pt idx="10934">
                  <c:v>426</c:v>
                </c:pt>
                <c:pt idx="10935">
                  <c:v>423</c:v>
                </c:pt>
                <c:pt idx="10936">
                  <c:v>428</c:v>
                </c:pt>
                <c:pt idx="10937">
                  <c:v>435</c:v>
                </c:pt>
                <c:pt idx="10938">
                  <c:v>428</c:v>
                </c:pt>
                <c:pt idx="10939">
                  <c:v>438</c:v>
                </c:pt>
                <c:pt idx="10940">
                  <c:v>441</c:v>
                </c:pt>
                <c:pt idx="10941">
                  <c:v>428</c:v>
                </c:pt>
                <c:pt idx="10942">
                  <c:v>426</c:v>
                </c:pt>
                <c:pt idx="10943">
                  <c:v>438</c:v>
                </c:pt>
                <c:pt idx="10944">
                  <c:v>623</c:v>
                </c:pt>
                <c:pt idx="10945">
                  <c:v>441</c:v>
                </c:pt>
                <c:pt idx="10946">
                  <c:v>435</c:v>
                </c:pt>
                <c:pt idx="10947">
                  <c:v>447</c:v>
                </c:pt>
                <c:pt idx="10948">
                  <c:v>444</c:v>
                </c:pt>
                <c:pt idx="10949">
                  <c:v>438</c:v>
                </c:pt>
                <c:pt idx="10950">
                  <c:v>441</c:v>
                </c:pt>
                <c:pt idx="10951">
                  <c:v>428</c:v>
                </c:pt>
                <c:pt idx="10952">
                  <c:v>435</c:v>
                </c:pt>
                <c:pt idx="10953">
                  <c:v>423</c:v>
                </c:pt>
                <c:pt idx="10954">
                  <c:v>447</c:v>
                </c:pt>
                <c:pt idx="10955">
                  <c:v>441</c:v>
                </c:pt>
                <c:pt idx="10956">
                  <c:v>444</c:v>
                </c:pt>
                <c:pt idx="10957">
                  <c:v>444</c:v>
                </c:pt>
                <c:pt idx="10958">
                  <c:v>447</c:v>
                </c:pt>
                <c:pt idx="10959">
                  <c:v>441</c:v>
                </c:pt>
                <c:pt idx="10960">
                  <c:v>426</c:v>
                </c:pt>
                <c:pt idx="10961">
                  <c:v>444</c:v>
                </c:pt>
                <c:pt idx="10962">
                  <c:v>441</c:v>
                </c:pt>
                <c:pt idx="10963">
                  <c:v>444</c:v>
                </c:pt>
                <c:pt idx="10964">
                  <c:v>448</c:v>
                </c:pt>
                <c:pt idx="10965">
                  <c:v>447</c:v>
                </c:pt>
                <c:pt idx="10966">
                  <c:v>438</c:v>
                </c:pt>
                <c:pt idx="10967">
                  <c:v>444</c:v>
                </c:pt>
                <c:pt idx="10968">
                  <c:v>441</c:v>
                </c:pt>
                <c:pt idx="10969">
                  <c:v>457</c:v>
                </c:pt>
                <c:pt idx="10970">
                  <c:v>454</c:v>
                </c:pt>
                <c:pt idx="10971">
                  <c:v>457</c:v>
                </c:pt>
                <c:pt idx="10972">
                  <c:v>438</c:v>
                </c:pt>
                <c:pt idx="10973">
                  <c:v>448</c:v>
                </c:pt>
                <c:pt idx="10974">
                  <c:v>448</c:v>
                </c:pt>
                <c:pt idx="10975">
                  <c:v>447</c:v>
                </c:pt>
                <c:pt idx="10976">
                  <c:v>448</c:v>
                </c:pt>
                <c:pt idx="10977">
                  <c:v>438</c:v>
                </c:pt>
                <c:pt idx="10978">
                  <c:v>448</c:v>
                </c:pt>
                <c:pt idx="10979">
                  <c:v>448</c:v>
                </c:pt>
                <c:pt idx="10980">
                  <c:v>470</c:v>
                </c:pt>
                <c:pt idx="10981">
                  <c:v>457</c:v>
                </c:pt>
                <c:pt idx="10982">
                  <c:v>447</c:v>
                </c:pt>
                <c:pt idx="10983">
                  <c:v>448</c:v>
                </c:pt>
                <c:pt idx="10984">
                  <c:v>435</c:v>
                </c:pt>
                <c:pt idx="10985">
                  <c:v>448</c:v>
                </c:pt>
                <c:pt idx="10986">
                  <c:v>441</c:v>
                </c:pt>
                <c:pt idx="10987">
                  <c:v>444</c:v>
                </c:pt>
                <c:pt idx="10988">
                  <c:v>444</c:v>
                </c:pt>
                <c:pt idx="10989">
                  <c:v>441</c:v>
                </c:pt>
                <c:pt idx="10990">
                  <c:v>454</c:v>
                </c:pt>
                <c:pt idx="10991">
                  <c:v>476</c:v>
                </c:pt>
                <c:pt idx="10992">
                  <c:v>460</c:v>
                </c:pt>
                <c:pt idx="10993">
                  <c:v>447</c:v>
                </c:pt>
                <c:pt idx="10994">
                  <c:v>448</c:v>
                </c:pt>
                <c:pt idx="10995">
                  <c:v>454</c:v>
                </c:pt>
                <c:pt idx="10996">
                  <c:v>460</c:v>
                </c:pt>
                <c:pt idx="10997">
                  <c:v>447</c:v>
                </c:pt>
                <c:pt idx="10998">
                  <c:v>463</c:v>
                </c:pt>
                <c:pt idx="10999">
                  <c:v>448</c:v>
                </c:pt>
                <c:pt idx="11000">
                  <c:v>454</c:v>
                </c:pt>
                <c:pt idx="11001">
                  <c:v>438</c:v>
                </c:pt>
                <c:pt idx="11002">
                  <c:v>476</c:v>
                </c:pt>
                <c:pt idx="11003">
                  <c:v>460</c:v>
                </c:pt>
                <c:pt idx="11004">
                  <c:v>454</c:v>
                </c:pt>
                <c:pt idx="11005">
                  <c:v>464</c:v>
                </c:pt>
                <c:pt idx="11006">
                  <c:v>448</c:v>
                </c:pt>
                <c:pt idx="11007">
                  <c:v>463</c:v>
                </c:pt>
                <c:pt idx="11008">
                  <c:v>460</c:v>
                </c:pt>
                <c:pt idx="11009">
                  <c:v>463</c:v>
                </c:pt>
                <c:pt idx="11010">
                  <c:v>463</c:v>
                </c:pt>
                <c:pt idx="11011">
                  <c:v>460</c:v>
                </c:pt>
                <c:pt idx="11012">
                  <c:v>457</c:v>
                </c:pt>
                <c:pt idx="11013">
                  <c:v>444</c:v>
                </c:pt>
                <c:pt idx="11014">
                  <c:v>457</c:v>
                </c:pt>
                <c:pt idx="11015">
                  <c:v>454</c:v>
                </c:pt>
                <c:pt idx="11016">
                  <c:v>457</c:v>
                </c:pt>
                <c:pt idx="11017">
                  <c:v>454</c:v>
                </c:pt>
                <c:pt idx="11018">
                  <c:v>457</c:v>
                </c:pt>
                <c:pt idx="11019">
                  <c:v>457</c:v>
                </c:pt>
                <c:pt idx="11020">
                  <c:v>460</c:v>
                </c:pt>
                <c:pt idx="11021">
                  <c:v>457</c:v>
                </c:pt>
                <c:pt idx="11022">
                  <c:v>463</c:v>
                </c:pt>
                <c:pt idx="11023">
                  <c:v>460</c:v>
                </c:pt>
                <c:pt idx="11024">
                  <c:v>460</c:v>
                </c:pt>
                <c:pt idx="11025">
                  <c:v>447</c:v>
                </c:pt>
                <c:pt idx="11026">
                  <c:v>464</c:v>
                </c:pt>
                <c:pt idx="11027">
                  <c:v>460</c:v>
                </c:pt>
                <c:pt idx="11028">
                  <c:v>460</c:v>
                </c:pt>
                <c:pt idx="11029">
                  <c:v>460</c:v>
                </c:pt>
                <c:pt idx="11030">
                  <c:v>448</c:v>
                </c:pt>
                <c:pt idx="11031">
                  <c:v>457</c:v>
                </c:pt>
                <c:pt idx="11032">
                  <c:v>448</c:v>
                </c:pt>
                <c:pt idx="11033">
                  <c:v>463</c:v>
                </c:pt>
                <c:pt idx="11034">
                  <c:v>448</c:v>
                </c:pt>
                <c:pt idx="11035">
                  <c:v>454</c:v>
                </c:pt>
                <c:pt idx="11036">
                  <c:v>463</c:v>
                </c:pt>
                <c:pt idx="11037">
                  <c:v>444</c:v>
                </c:pt>
                <c:pt idx="11038">
                  <c:v>463</c:v>
                </c:pt>
                <c:pt idx="11039">
                  <c:v>460</c:v>
                </c:pt>
                <c:pt idx="11040">
                  <c:v>463</c:v>
                </c:pt>
                <c:pt idx="11041">
                  <c:v>457</c:v>
                </c:pt>
                <c:pt idx="11042">
                  <c:v>448</c:v>
                </c:pt>
                <c:pt idx="11043">
                  <c:v>457</c:v>
                </c:pt>
                <c:pt idx="11044">
                  <c:v>457</c:v>
                </c:pt>
                <c:pt idx="11045">
                  <c:v>457</c:v>
                </c:pt>
                <c:pt idx="11046">
                  <c:v>460</c:v>
                </c:pt>
                <c:pt idx="11047">
                  <c:v>460</c:v>
                </c:pt>
                <c:pt idx="11048">
                  <c:v>454</c:v>
                </c:pt>
                <c:pt idx="11049">
                  <c:v>457</c:v>
                </c:pt>
                <c:pt idx="11050">
                  <c:v>457</c:v>
                </c:pt>
                <c:pt idx="11051">
                  <c:v>463</c:v>
                </c:pt>
                <c:pt idx="11052">
                  <c:v>457</c:v>
                </c:pt>
                <c:pt idx="11053">
                  <c:v>464</c:v>
                </c:pt>
                <c:pt idx="11054">
                  <c:v>448</c:v>
                </c:pt>
                <c:pt idx="11055">
                  <c:v>460</c:v>
                </c:pt>
                <c:pt idx="11056">
                  <c:v>460</c:v>
                </c:pt>
                <c:pt idx="11057">
                  <c:v>457</c:v>
                </c:pt>
                <c:pt idx="11058">
                  <c:v>463</c:v>
                </c:pt>
                <c:pt idx="11059">
                  <c:v>444</c:v>
                </c:pt>
                <c:pt idx="11060">
                  <c:v>454</c:v>
                </c:pt>
                <c:pt idx="11061">
                  <c:v>447</c:v>
                </c:pt>
                <c:pt idx="11062">
                  <c:v>460</c:v>
                </c:pt>
                <c:pt idx="11063">
                  <c:v>457</c:v>
                </c:pt>
                <c:pt idx="11064">
                  <c:v>454</c:v>
                </c:pt>
                <c:pt idx="11065">
                  <c:v>454</c:v>
                </c:pt>
                <c:pt idx="11066">
                  <c:v>444</c:v>
                </c:pt>
                <c:pt idx="11067">
                  <c:v>460</c:v>
                </c:pt>
                <c:pt idx="11068">
                  <c:v>457</c:v>
                </c:pt>
                <c:pt idx="11069">
                  <c:v>476</c:v>
                </c:pt>
                <c:pt idx="11070">
                  <c:v>463</c:v>
                </c:pt>
                <c:pt idx="11071">
                  <c:v>463</c:v>
                </c:pt>
                <c:pt idx="11072">
                  <c:v>457</c:v>
                </c:pt>
                <c:pt idx="11073">
                  <c:v>448</c:v>
                </c:pt>
                <c:pt idx="11074">
                  <c:v>454</c:v>
                </c:pt>
                <c:pt idx="11075">
                  <c:v>457</c:v>
                </c:pt>
                <c:pt idx="11076">
                  <c:v>444</c:v>
                </c:pt>
                <c:pt idx="11077">
                  <c:v>463</c:v>
                </c:pt>
                <c:pt idx="11078">
                  <c:v>441</c:v>
                </c:pt>
                <c:pt idx="11079">
                  <c:v>454</c:v>
                </c:pt>
                <c:pt idx="11080">
                  <c:v>476</c:v>
                </c:pt>
                <c:pt idx="11081">
                  <c:v>457</c:v>
                </c:pt>
                <c:pt idx="11082">
                  <c:v>457</c:v>
                </c:pt>
                <c:pt idx="11083">
                  <c:v>444</c:v>
                </c:pt>
                <c:pt idx="11084">
                  <c:v>460</c:v>
                </c:pt>
                <c:pt idx="11085">
                  <c:v>441</c:v>
                </c:pt>
                <c:pt idx="11086">
                  <c:v>454</c:v>
                </c:pt>
                <c:pt idx="11087">
                  <c:v>454</c:v>
                </c:pt>
                <c:pt idx="11088">
                  <c:v>447</c:v>
                </c:pt>
                <c:pt idx="11089">
                  <c:v>441</c:v>
                </c:pt>
                <c:pt idx="11090">
                  <c:v>438</c:v>
                </c:pt>
                <c:pt idx="11091">
                  <c:v>447</c:v>
                </c:pt>
                <c:pt idx="11092">
                  <c:v>447</c:v>
                </c:pt>
                <c:pt idx="11093">
                  <c:v>448</c:v>
                </c:pt>
                <c:pt idx="11094">
                  <c:v>448</c:v>
                </c:pt>
                <c:pt idx="11095">
                  <c:v>448</c:v>
                </c:pt>
                <c:pt idx="11096">
                  <c:v>447</c:v>
                </c:pt>
                <c:pt idx="11097">
                  <c:v>441</c:v>
                </c:pt>
                <c:pt idx="11098">
                  <c:v>454</c:v>
                </c:pt>
                <c:pt idx="11099">
                  <c:v>448</c:v>
                </c:pt>
                <c:pt idx="11100">
                  <c:v>444</c:v>
                </c:pt>
                <c:pt idx="11101">
                  <c:v>447</c:v>
                </c:pt>
                <c:pt idx="11102">
                  <c:v>444</c:v>
                </c:pt>
                <c:pt idx="11103">
                  <c:v>448</c:v>
                </c:pt>
                <c:pt idx="11104">
                  <c:v>438</c:v>
                </c:pt>
                <c:pt idx="11105">
                  <c:v>454</c:v>
                </c:pt>
                <c:pt idx="11106">
                  <c:v>454</c:v>
                </c:pt>
                <c:pt idx="11107">
                  <c:v>448</c:v>
                </c:pt>
                <c:pt idx="11108">
                  <c:v>460</c:v>
                </c:pt>
                <c:pt idx="11109">
                  <c:v>448</c:v>
                </c:pt>
                <c:pt idx="11110">
                  <c:v>460</c:v>
                </c:pt>
                <c:pt idx="11111">
                  <c:v>460</c:v>
                </c:pt>
                <c:pt idx="11112">
                  <c:v>457</c:v>
                </c:pt>
                <c:pt idx="11113">
                  <c:v>457</c:v>
                </c:pt>
                <c:pt idx="11114">
                  <c:v>457</c:v>
                </c:pt>
                <c:pt idx="11115">
                  <c:v>470</c:v>
                </c:pt>
                <c:pt idx="11116">
                  <c:v>447</c:v>
                </c:pt>
                <c:pt idx="11117">
                  <c:v>470</c:v>
                </c:pt>
                <c:pt idx="11118">
                  <c:v>470</c:v>
                </c:pt>
                <c:pt idx="11119">
                  <c:v>481</c:v>
                </c:pt>
                <c:pt idx="11120">
                  <c:v>470</c:v>
                </c:pt>
                <c:pt idx="11121">
                  <c:v>470</c:v>
                </c:pt>
                <c:pt idx="11122">
                  <c:v>477</c:v>
                </c:pt>
                <c:pt idx="11123">
                  <c:v>477</c:v>
                </c:pt>
                <c:pt idx="11124">
                  <c:v>470</c:v>
                </c:pt>
                <c:pt idx="11125">
                  <c:v>481</c:v>
                </c:pt>
                <c:pt idx="11126">
                  <c:v>476</c:v>
                </c:pt>
                <c:pt idx="11127">
                  <c:v>464</c:v>
                </c:pt>
                <c:pt idx="11128">
                  <c:v>481</c:v>
                </c:pt>
                <c:pt idx="11129">
                  <c:v>470</c:v>
                </c:pt>
                <c:pt idx="11130">
                  <c:v>476</c:v>
                </c:pt>
                <c:pt idx="11131">
                  <c:v>464</c:v>
                </c:pt>
                <c:pt idx="11132">
                  <c:v>477</c:v>
                </c:pt>
                <c:pt idx="11133">
                  <c:v>476</c:v>
                </c:pt>
                <c:pt idx="11134">
                  <c:v>477</c:v>
                </c:pt>
                <c:pt idx="11135">
                  <c:v>481</c:v>
                </c:pt>
                <c:pt idx="11136">
                  <c:v>492</c:v>
                </c:pt>
                <c:pt idx="11137">
                  <c:v>481</c:v>
                </c:pt>
                <c:pt idx="11138">
                  <c:v>470</c:v>
                </c:pt>
                <c:pt idx="11139">
                  <c:v>477</c:v>
                </c:pt>
                <c:pt idx="11140">
                  <c:v>457</c:v>
                </c:pt>
                <c:pt idx="11141">
                  <c:v>476</c:v>
                </c:pt>
                <c:pt idx="11142">
                  <c:v>464</c:v>
                </c:pt>
                <c:pt idx="11143">
                  <c:v>477</c:v>
                </c:pt>
                <c:pt idx="11144">
                  <c:v>463</c:v>
                </c:pt>
                <c:pt idx="11145">
                  <c:v>457</c:v>
                </c:pt>
                <c:pt idx="11146">
                  <c:v>476</c:v>
                </c:pt>
                <c:pt idx="11147">
                  <c:v>477</c:v>
                </c:pt>
                <c:pt idx="11148">
                  <c:v>464</c:v>
                </c:pt>
                <c:pt idx="11149">
                  <c:v>476</c:v>
                </c:pt>
                <c:pt idx="11150">
                  <c:v>476</c:v>
                </c:pt>
                <c:pt idx="11151">
                  <c:v>470</c:v>
                </c:pt>
                <c:pt idx="11152">
                  <c:v>463</c:v>
                </c:pt>
                <c:pt idx="11153">
                  <c:v>464</c:v>
                </c:pt>
                <c:pt idx="11154">
                  <c:v>464</c:v>
                </c:pt>
                <c:pt idx="11155">
                  <c:v>457</c:v>
                </c:pt>
                <c:pt idx="11156">
                  <c:v>476</c:v>
                </c:pt>
                <c:pt idx="11157">
                  <c:v>460</c:v>
                </c:pt>
                <c:pt idx="11158">
                  <c:v>470</c:v>
                </c:pt>
                <c:pt idx="11159">
                  <c:v>470</c:v>
                </c:pt>
                <c:pt idx="11160">
                  <c:v>470</c:v>
                </c:pt>
                <c:pt idx="11161">
                  <c:v>477</c:v>
                </c:pt>
                <c:pt idx="11162">
                  <c:v>463</c:v>
                </c:pt>
                <c:pt idx="11163">
                  <c:v>477</c:v>
                </c:pt>
                <c:pt idx="11164">
                  <c:v>464</c:v>
                </c:pt>
                <c:pt idx="11165">
                  <c:v>476</c:v>
                </c:pt>
                <c:pt idx="11166">
                  <c:v>476</c:v>
                </c:pt>
                <c:pt idx="11167">
                  <c:v>477</c:v>
                </c:pt>
                <c:pt idx="11168">
                  <c:v>463</c:v>
                </c:pt>
                <c:pt idx="11169">
                  <c:v>476</c:v>
                </c:pt>
                <c:pt idx="11170">
                  <c:v>477</c:v>
                </c:pt>
                <c:pt idx="11171">
                  <c:v>470</c:v>
                </c:pt>
                <c:pt idx="11172">
                  <c:v>477</c:v>
                </c:pt>
                <c:pt idx="11173">
                  <c:v>476</c:v>
                </c:pt>
                <c:pt idx="11174">
                  <c:v>464</c:v>
                </c:pt>
                <c:pt idx="11175">
                  <c:v>476</c:v>
                </c:pt>
                <c:pt idx="11176">
                  <c:v>481</c:v>
                </c:pt>
                <c:pt idx="11177">
                  <c:v>476</c:v>
                </c:pt>
                <c:pt idx="11178">
                  <c:v>477</c:v>
                </c:pt>
                <c:pt idx="11179">
                  <c:v>470</c:v>
                </c:pt>
                <c:pt idx="11180">
                  <c:v>506</c:v>
                </c:pt>
                <c:pt idx="11181">
                  <c:v>477</c:v>
                </c:pt>
                <c:pt idx="11182">
                  <c:v>477</c:v>
                </c:pt>
                <c:pt idx="11183">
                  <c:v>481</c:v>
                </c:pt>
                <c:pt idx="11184">
                  <c:v>463</c:v>
                </c:pt>
                <c:pt idx="11185">
                  <c:v>481</c:v>
                </c:pt>
                <c:pt idx="11186">
                  <c:v>464</c:v>
                </c:pt>
                <c:pt idx="11187">
                  <c:v>477</c:v>
                </c:pt>
                <c:pt idx="11188">
                  <c:v>477</c:v>
                </c:pt>
                <c:pt idx="11189">
                  <c:v>477</c:v>
                </c:pt>
                <c:pt idx="11190">
                  <c:v>481</c:v>
                </c:pt>
                <c:pt idx="11191">
                  <c:v>470</c:v>
                </c:pt>
                <c:pt idx="11192">
                  <c:v>477</c:v>
                </c:pt>
                <c:pt idx="11193">
                  <c:v>481</c:v>
                </c:pt>
                <c:pt idx="11194">
                  <c:v>481</c:v>
                </c:pt>
                <c:pt idx="11195">
                  <c:v>476</c:v>
                </c:pt>
                <c:pt idx="11196">
                  <c:v>481</c:v>
                </c:pt>
                <c:pt idx="11197">
                  <c:v>477</c:v>
                </c:pt>
                <c:pt idx="11198">
                  <c:v>476</c:v>
                </c:pt>
                <c:pt idx="11199">
                  <c:v>476</c:v>
                </c:pt>
                <c:pt idx="11200">
                  <c:v>481</c:v>
                </c:pt>
                <c:pt idx="11201">
                  <c:v>464</c:v>
                </c:pt>
                <c:pt idx="11202">
                  <c:v>476</c:v>
                </c:pt>
                <c:pt idx="11203">
                  <c:v>460</c:v>
                </c:pt>
                <c:pt idx="11204">
                  <c:v>464</c:v>
                </c:pt>
                <c:pt idx="11205">
                  <c:v>463</c:v>
                </c:pt>
                <c:pt idx="11206">
                  <c:v>460</c:v>
                </c:pt>
                <c:pt idx="11207">
                  <c:v>463</c:v>
                </c:pt>
                <c:pt idx="11208">
                  <c:v>448</c:v>
                </c:pt>
                <c:pt idx="11209">
                  <c:v>460</c:v>
                </c:pt>
                <c:pt idx="11210">
                  <c:v>448</c:v>
                </c:pt>
                <c:pt idx="11211">
                  <c:v>464</c:v>
                </c:pt>
                <c:pt idx="11212">
                  <c:v>457</c:v>
                </c:pt>
                <c:pt idx="11213">
                  <c:v>457</c:v>
                </c:pt>
                <c:pt idx="11214">
                  <c:v>464</c:v>
                </c:pt>
                <c:pt idx="11215">
                  <c:v>448</c:v>
                </c:pt>
                <c:pt idx="11216">
                  <c:v>460</c:v>
                </c:pt>
                <c:pt idx="11217">
                  <c:v>460</c:v>
                </c:pt>
                <c:pt idx="11218">
                  <c:v>460</c:v>
                </c:pt>
                <c:pt idx="11219">
                  <c:v>457</c:v>
                </c:pt>
                <c:pt idx="11220">
                  <c:v>448</c:v>
                </c:pt>
                <c:pt idx="11221">
                  <c:v>463</c:v>
                </c:pt>
                <c:pt idx="11222">
                  <c:v>460</c:v>
                </c:pt>
                <c:pt idx="11223">
                  <c:v>457</c:v>
                </c:pt>
                <c:pt idx="11224">
                  <c:v>464</c:v>
                </c:pt>
                <c:pt idx="11225">
                  <c:v>460</c:v>
                </c:pt>
                <c:pt idx="11226">
                  <c:v>454</c:v>
                </c:pt>
                <c:pt idx="11227">
                  <c:v>460</c:v>
                </c:pt>
                <c:pt idx="11228">
                  <c:v>457</c:v>
                </c:pt>
                <c:pt idx="11229">
                  <c:v>460</c:v>
                </c:pt>
                <c:pt idx="11230">
                  <c:v>448</c:v>
                </c:pt>
                <c:pt idx="11231">
                  <c:v>463</c:v>
                </c:pt>
                <c:pt idx="11232">
                  <c:v>447</c:v>
                </c:pt>
                <c:pt idx="11233">
                  <c:v>464</c:v>
                </c:pt>
                <c:pt idx="11234">
                  <c:v>464</c:v>
                </c:pt>
                <c:pt idx="11235">
                  <c:v>470</c:v>
                </c:pt>
                <c:pt idx="11236">
                  <c:v>476</c:v>
                </c:pt>
                <c:pt idx="11237">
                  <c:v>457</c:v>
                </c:pt>
                <c:pt idx="11238">
                  <c:v>476</c:v>
                </c:pt>
                <c:pt idx="11239">
                  <c:v>463</c:v>
                </c:pt>
                <c:pt idx="11240">
                  <c:v>476</c:v>
                </c:pt>
                <c:pt idx="11241">
                  <c:v>470</c:v>
                </c:pt>
                <c:pt idx="11242">
                  <c:v>476</c:v>
                </c:pt>
                <c:pt idx="11243">
                  <c:v>464</c:v>
                </c:pt>
                <c:pt idx="11244">
                  <c:v>460</c:v>
                </c:pt>
                <c:pt idx="11245">
                  <c:v>476</c:v>
                </c:pt>
                <c:pt idx="11246">
                  <c:v>476</c:v>
                </c:pt>
                <c:pt idx="11247">
                  <c:v>481</c:v>
                </c:pt>
                <c:pt idx="11248">
                  <c:v>470</c:v>
                </c:pt>
                <c:pt idx="11249">
                  <c:v>470</c:v>
                </c:pt>
                <c:pt idx="11250">
                  <c:v>460</c:v>
                </c:pt>
                <c:pt idx="11251">
                  <c:v>470</c:v>
                </c:pt>
                <c:pt idx="11252">
                  <c:v>460</c:v>
                </c:pt>
                <c:pt idx="11253">
                  <c:v>460</c:v>
                </c:pt>
                <c:pt idx="11254">
                  <c:v>447</c:v>
                </c:pt>
                <c:pt idx="11255">
                  <c:v>460</c:v>
                </c:pt>
                <c:pt idx="11256">
                  <c:v>457</c:v>
                </c:pt>
                <c:pt idx="11257">
                  <c:v>457</c:v>
                </c:pt>
                <c:pt idx="11258">
                  <c:v>477</c:v>
                </c:pt>
                <c:pt idx="11259">
                  <c:v>457</c:v>
                </c:pt>
                <c:pt idx="11260">
                  <c:v>454</c:v>
                </c:pt>
                <c:pt idx="11261">
                  <c:v>428</c:v>
                </c:pt>
                <c:pt idx="11262">
                  <c:v>454</c:v>
                </c:pt>
                <c:pt idx="11263">
                  <c:v>447</c:v>
                </c:pt>
                <c:pt idx="11264">
                  <c:v>447</c:v>
                </c:pt>
                <c:pt idx="11265">
                  <c:v>444</c:v>
                </c:pt>
                <c:pt idx="11266">
                  <c:v>444</c:v>
                </c:pt>
                <c:pt idx="11267">
                  <c:v>447</c:v>
                </c:pt>
                <c:pt idx="11268">
                  <c:v>438</c:v>
                </c:pt>
                <c:pt idx="11269">
                  <c:v>460</c:v>
                </c:pt>
                <c:pt idx="11270">
                  <c:v>447</c:v>
                </c:pt>
                <c:pt idx="11271">
                  <c:v>441</c:v>
                </c:pt>
                <c:pt idx="11272">
                  <c:v>444</c:v>
                </c:pt>
                <c:pt idx="11273">
                  <c:v>441</c:v>
                </c:pt>
                <c:pt idx="11274">
                  <c:v>428</c:v>
                </c:pt>
                <c:pt idx="11275">
                  <c:v>441</c:v>
                </c:pt>
                <c:pt idx="11276">
                  <c:v>435</c:v>
                </c:pt>
                <c:pt idx="11277">
                  <c:v>441</c:v>
                </c:pt>
                <c:pt idx="11278">
                  <c:v>428</c:v>
                </c:pt>
                <c:pt idx="11279">
                  <c:v>448</c:v>
                </c:pt>
                <c:pt idx="11280">
                  <c:v>435</c:v>
                </c:pt>
                <c:pt idx="11281">
                  <c:v>441</c:v>
                </c:pt>
                <c:pt idx="11282">
                  <c:v>447</c:v>
                </c:pt>
                <c:pt idx="11283">
                  <c:v>438</c:v>
                </c:pt>
                <c:pt idx="11284">
                  <c:v>447</c:v>
                </c:pt>
                <c:pt idx="11285">
                  <c:v>428</c:v>
                </c:pt>
                <c:pt idx="11286">
                  <c:v>447</c:v>
                </c:pt>
                <c:pt idx="11287">
                  <c:v>438</c:v>
                </c:pt>
                <c:pt idx="11288">
                  <c:v>438</c:v>
                </c:pt>
                <c:pt idx="11289">
                  <c:v>435</c:v>
                </c:pt>
                <c:pt idx="11290">
                  <c:v>428</c:v>
                </c:pt>
                <c:pt idx="11291">
                  <c:v>426</c:v>
                </c:pt>
                <c:pt idx="11292">
                  <c:v>438</c:v>
                </c:pt>
                <c:pt idx="11293">
                  <c:v>447</c:v>
                </c:pt>
                <c:pt idx="11294">
                  <c:v>435</c:v>
                </c:pt>
                <c:pt idx="11295">
                  <c:v>441</c:v>
                </c:pt>
                <c:pt idx="11296">
                  <c:v>438</c:v>
                </c:pt>
                <c:pt idx="11297">
                  <c:v>428</c:v>
                </c:pt>
                <c:pt idx="11298">
                  <c:v>444</c:v>
                </c:pt>
                <c:pt idx="11299">
                  <c:v>457</c:v>
                </c:pt>
                <c:pt idx="11300">
                  <c:v>441</c:v>
                </c:pt>
                <c:pt idx="11301">
                  <c:v>444</c:v>
                </c:pt>
                <c:pt idx="11302">
                  <c:v>423</c:v>
                </c:pt>
                <c:pt idx="11303">
                  <c:v>444</c:v>
                </c:pt>
                <c:pt idx="11304">
                  <c:v>435</c:v>
                </c:pt>
                <c:pt idx="11305">
                  <c:v>435</c:v>
                </c:pt>
                <c:pt idx="11306">
                  <c:v>444</c:v>
                </c:pt>
                <c:pt idx="11307">
                  <c:v>428</c:v>
                </c:pt>
                <c:pt idx="11308">
                  <c:v>444</c:v>
                </c:pt>
                <c:pt idx="11309">
                  <c:v>447</c:v>
                </c:pt>
                <c:pt idx="11310">
                  <c:v>447</c:v>
                </c:pt>
                <c:pt idx="11311">
                  <c:v>447</c:v>
                </c:pt>
                <c:pt idx="11312">
                  <c:v>441</c:v>
                </c:pt>
                <c:pt idx="11313">
                  <c:v>454</c:v>
                </c:pt>
                <c:pt idx="11314">
                  <c:v>444</c:v>
                </c:pt>
                <c:pt idx="11315">
                  <c:v>454</c:v>
                </c:pt>
                <c:pt idx="11316">
                  <c:v>448</c:v>
                </c:pt>
                <c:pt idx="11317">
                  <c:v>448</c:v>
                </c:pt>
                <c:pt idx="11318">
                  <c:v>438</c:v>
                </c:pt>
                <c:pt idx="11319">
                  <c:v>441</c:v>
                </c:pt>
                <c:pt idx="11320">
                  <c:v>438</c:v>
                </c:pt>
                <c:pt idx="11321">
                  <c:v>444</c:v>
                </c:pt>
                <c:pt idx="11322">
                  <c:v>441</c:v>
                </c:pt>
                <c:pt idx="11323">
                  <c:v>448</c:v>
                </c:pt>
                <c:pt idx="11324">
                  <c:v>441</c:v>
                </c:pt>
                <c:pt idx="11325">
                  <c:v>460</c:v>
                </c:pt>
                <c:pt idx="11326">
                  <c:v>435</c:v>
                </c:pt>
                <c:pt idx="11327">
                  <c:v>454</c:v>
                </c:pt>
                <c:pt idx="11328">
                  <c:v>447</c:v>
                </c:pt>
                <c:pt idx="11329">
                  <c:v>444</c:v>
                </c:pt>
                <c:pt idx="11330">
                  <c:v>448</c:v>
                </c:pt>
                <c:pt idx="11331">
                  <c:v>438</c:v>
                </c:pt>
                <c:pt idx="11332">
                  <c:v>441</c:v>
                </c:pt>
                <c:pt idx="11333">
                  <c:v>426</c:v>
                </c:pt>
                <c:pt idx="11334">
                  <c:v>448</c:v>
                </c:pt>
                <c:pt idx="11335">
                  <c:v>447</c:v>
                </c:pt>
                <c:pt idx="11336">
                  <c:v>457</c:v>
                </c:pt>
                <c:pt idx="11337">
                  <c:v>454</c:v>
                </c:pt>
                <c:pt idx="11338">
                  <c:v>448</c:v>
                </c:pt>
                <c:pt idx="11339">
                  <c:v>457</c:v>
                </c:pt>
                <c:pt idx="11340">
                  <c:v>438</c:v>
                </c:pt>
                <c:pt idx="11341">
                  <c:v>457</c:v>
                </c:pt>
                <c:pt idx="11342">
                  <c:v>447</c:v>
                </c:pt>
                <c:pt idx="11343">
                  <c:v>444</c:v>
                </c:pt>
                <c:pt idx="11344">
                  <c:v>448</c:v>
                </c:pt>
                <c:pt idx="11345">
                  <c:v>444</c:v>
                </c:pt>
                <c:pt idx="11346">
                  <c:v>447</c:v>
                </c:pt>
                <c:pt idx="11347">
                  <c:v>457</c:v>
                </c:pt>
                <c:pt idx="11348">
                  <c:v>457</c:v>
                </c:pt>
                <c:pt idx="11349">
                  <c:v>448</c:v>
                </c:pt>
                <c:pt idx="11350">
                  <c:v>448</c:v>
                </c:pt>
                <c:pt idx="11351">
                  <c:v>448</c:v>
                </c:pt>
                <c:pt idx="11352">
                  <c:v>447</c:v>
                </c:pt>
                <c:pt idx="11353">
                  <c:v>454</c:v>
                </c:pt>
                <c:pt idx="11354">
                  <c:v>457</c:v>
                </c:pt>
                <c:pt idx="11355">
                  <c:v>457</c:v>
                </c:pt>
                <c:pt idx="11356">
                  <c:v>457</c:v>
                </c:pt>
                <c:pt idx="11357">
                  <c:v>454</c:v>
                </c:pt>
                <c:pt idx="11358">
                  <c:v>487</c:v>
                </c:pt>
                <c:pt idx="11359">
                  <c:v>457</c:v>
                </c:pt>
                <c:pt idx="11360">
                  <c:v>454</c:v>
                </c:pt>
                <c:pt idx="11361">
                  <c:v>457</c:v>
                </c:pt>
                <c:pt idx="11362">
                  <c:v>447</c:v>
                </c:pt>
                <c:pt idx="11363">
                  <c:v>448</c:v>
                </c:pt>
                <c:pt idx="11364">
                  <c:v>444</c:v>
                </c:pt>
                <c:pt idx="11365">
                  <c:v>460</c:v>
                </c:pt>
                <c:pt idx="11366">
                  <c:v>454</c:v>
                </c:pt>
                <c:pt idx="11367">
                  <c:v>457</c:v>
                </c:pt>
                <c:pt idx="11368">
                  <c:v>463</c:v>
                </c:pt>
                <c:pt idx="11369">
                  <c:v>460</c:v>
                </c:pt>
                <c:pt idx="11370">
                  <c:v>463</c:v>
                </c:pt>
                <c:pt idx="11371">
                  <c:v>463</c:v>
                </c:pt>
                <c:pt idx="11372">
                  <c:v>476</c:v>
                </c:pt>
                <c:pt idx="11373">
                  <c:v>460</c:v>
                </c:pt>
                <c:pt idx="11374">
                  <c:v>460</c:v>
                </c:pt>
                <c:pt idx="11375">
                  <c:v>464</c:v>
                </c:pt>
                <c:pt idx="11376">
                  <c:v>470</c:v>
                </c:pt>
                <c:pt idx="11377">
                  <c:v>460</c:v>
                </c:pt>
                <c:pt idx="11378">
                  <c:v>470</c:v>
                </c:pt>
                <c:pt idx="11379">
                  <c:v>457</c:v>
                </c:pt>
                <c:pt idx="11380">
                  <c:v>457</c:v>
                </c:pt>
                <c:pt idx="11381">
                  <c:v>444</c:v>
                </c:pt>
                <c:pt idx="11382">
                  <c:v>454</c:v>
                </c:pt>
                <c:pt idx="11383">
                  <c:v>448</c:v>
                </c:pt>
                <c:pt idx="11384">
                  <c:v>447</c:v>
                </c:pt>
                <c:pt idx="11385">
                  <c:v>457</c:v>
                </c:pt>
                <c:pt idx="11386">
                  <c:v>448</c:v>
                </c:pt>
                <c:pt idx="11387">
                  <c:v>454</c:v>
                </c:pt>
                <c:pt idx="11388">
                  <c:v>457</c:v>
                </c:pt>
                <c:pt idx="11389">
                  <c:v>454</c:v>
                </c:pt>
                <c:pt idx="11390">
                  <c:v>447</c:v>
                </c:pt>
                <c:pt idx="11391">
                  <c:v>454</c:v>
                </c:pt>
                <c:pt idx="11392">
                  <c:v>454</c:v>
                </c:pt>
                <c:pt idx="11393">
                  <c:v>444</c:v>
                </c:pt>
                <c:pt idx="11394">
                  <c:v>448</c:v>
                </c:pt>
                <c:pt idx="11395">
                  <c:v>448</c:v>
                </c:pt>
                <c:pt idx="11396">
                  <c:v>454</c:v>
                </c:pt>
                <c:pt idx="11397">
                  <c:v>444</c:v>
                </c:pt>
                <c:pt idx="11398">
                  <c:v>448</c:v>
                </c:pt>
                <c:pt idx="11399">
                  <c:v>460</c:v>
                </c:pt>
                <c:pt idx="11400">
                  <c:v>454</c:v>
                </c:pt>
                <c:pt idx="11401">
                  <c:v>463</c:v>
                </c:pt>
                <c:pt idx="11402">
                  <c:v>470</c:v>
                </c:pt>
                <c:pt idx="11403">
                  <c:v>470</c:v>
                </c:pt>
                <c:pt idx="11404">
                  <c:v>457</c:v>
                </c:pt>
                <c:pt idx="11405">
                  <c:v>447</c:v>
                </c:pt>
                <c:pt idx="11406">
                  <c:v>454</c:v>
                </c:pt>
                <c:pt idx="11407">
                  <c:v>460</c:v>
                </c:pt>
                <c:pt idx="11408">
                  <c:v>448</c:v>
                </c:pt>
                <c:pt idx="11409">
                  <c:v>457</c:v>
                </c:pt>
                <c:pt idx="11410">
                  <c:v>454</c:v>
                </c:pt>
                <c:pt idx="11411">
                  <c:v>463</c:v>
                </c:pt>
                <c:pt idx="11412">
                  <c:v>463</c:v>
                </c:pt>
                <c:pt idx="11413">
                  <c:v>464</c:v>
                </c:pt>
                <c:pt idx="11414">
                  <c:v>470</c:v>
                </c:pt>
                <c:pt idx="11415">
                  <c:v>457</c:v>
                </c:pt>
                <c:pt idx="11416">
                  <c:v>477</c:v>
                </c:pt>
                <c:pt idx="11417">
                  <c:v>460</c:v>
                </c:pt>
                <c:pt idx="11418">
                  <c:v>470</c:v>
                </c:pt>
                <c:pt idx="11419">
                  <c:v>464</c:v>
                </c:pt>
                <c:pt idx="11420">
                  <c:v>463</c:v>
                </c:pt>
                <c:pt idx="11421">
                  <c:v>464</c:v>
                </c:pt>
                <c:pt idx="11422">
                  <c:v>470</c:v>
                </c:pt>
                <c:pt idx="11423">
                  <c:v>476</c:v>
                </c:pt>
                <c:pt idx="11424">
                  <c:v>464</c:v>
                </c:pt>
                <c:pt idx="11425">
                  <c:v>477</c:v>
                </c:pt>
                <c:pt idx="11426">
                  <c:v>476</c:v>
                </c:pt>
                <c:pt idx="11427">
                  <c:v>476</c:v>
                </c:pt>
                <c:pt idx="11428">
                  <c:v>476</c:v>
                </c:pt>
                <c:pt idx="11429">
                  <c:v>470</c:v>
                </c:pt>
                <c:pt idx="11430">
                  <c:v>463</c:v>
                </c:pt>
                <c:pt idx="11431">
                  <c:v>464</c:v>
                </c:pt>
                <c:pt idx="11432">
                  <c:v>464</c:v>
                </c:pt>
                <c:pt idx="11433">
                  <c:v>470</c:v>
                </c:pt>
                <c:pt idx="11434">
                  <c:v>476</c:v>
                </c:pt>
                <c:pt idx="11435">
                  <c:v>481</c:v>
                </c:pt>
                <c:pt idx="11436">
                  <c:v>485</c:v>
                </c:pt>
                <c:pt idx="11437">
                  <c:v>477</c:v>
                </c:pt>
                <c:pt idx="11438">
                  <c:v>476</c:v>
                </c:pt>
                <c:pt idx="11439">
                  <c:v>464</c:v>
                </c:pt>
                <c:pt idx="11440">
                  <c:v>470</c:v>
                </c:pt>
                <c:pt idx="11441">
                  <c:v>457</c:v>
                </c:pt>
                <c:pt idx="11442">
                  <c:v>476</c:v>
                </c:pt>
                <c:pt idx="11443">
                  <c:v>476</c:v>
                </c:pt>
                <c:pt idx="11444">
                  <c:v>481</c:v>
                </c:pt>
                <c:pt idx="11445">
                  <c:v>470</c:v>
                </c:pt>
                <c:pt idx="11446">
                  <c:v>476</c:v>
                </c:pt>
                <c:pt idx="11447">
                  <c:v>487</c:v>
                </c:pt>
                <c:pt idx="11448">
                  <c:v>460</c:v>
                </c:pt>
                <c:pt idx="11449">
                  <c:v>477</c:v>
                </c:pt>
                <c:pt idx="11450">
                  <c:v>470</c:v>
                </c:pt>
                <c:pt idx="11451">
                  <c:v>476</c:v>
                </c:pt>
                <c:pt idx="11452">
                  <c:v>464</c:v>
                </c:pt>
                <c:pt idx="11453">
                  <c:v>470</c:v>
                </c:pt>
                <c:pt idx="11454">
                  <c:v>477</c:v>
                </c:pt>
                <c:pt idx="11455">
                  <c:v>481</c:v>
                </c:pt>
                <c:pt idx="11456">
                  <c:v>476</c:v>
                </c:pt>
                <c:pt idx="11457">
                  <c:v>485</c:v>
                </c:pt>
                <c:pt idx="11458">
                  <c:v>481</c:v>
                </c:pt>
                <c:pt idx="11459">
                  <c:v>463</c:v>
                </c:pt>
                <c:pt idx="11460">
                  <c:v>463</c:v>
                </c:pt>
                <c:pt idx="11461">
                  <c:v>470</c:v>
                </c:pt>
                <c:pt idx="11462">
                  <c:v>476</c:v>
                </c:pt>
                <c:pt idx="11463">
                  <c:v>464</c:v>
                </c:pt>
                <c:pt idx="11464">
                  <c:v>485</c:v>
                </c:pt>
                <c:pt idx="11465">
                  <c:v>470</c:v>
                </c:pt>
                <c:pt idx="11466">
                  <c:v>481</c:v>
                </c:pt>
                <c:pt idx="11467">
                  <c:v>485</c:v>
                </c:pt>
                <c:pt idx="11468">
                  <c:v>487</c:v>
                </c:pt>
                <c:pt idx="11469">
                  <c:v>498</c:v>
                </c:pt>
                <c:pt idx="11470">
                  <c:v>464</c:v>
                </c:pt>
                <c:pt idx="11471">
                  <c:v>477</c:v>
                </c:pt>
                <c:pt idx="11472">
                  <c:v>463</c:v>
                </c:pt>
                <c:pt idx="11473">
                  <c:v>477</c:v>
                </c:pt>
                <c:pt idx="11474">
                  <c:v>476</c:v>
                </c:pt>
                <c:pt idx="11475">
                  <c:v>476</c:v>
                </c:pt>
                <c:pt idx="11476">
                  <c:v>470</c:v>
                </c:pt>
                <c:pt idx="11477">
                  <c:v>464</c:v>
                </c:pt>
                <c:pt idx="11478">
                  <c:v>477</c:v>
                </c:pt>
                <c:pt idx="11479">
                  <c:v>477</c:v>
                </c:pt>
                <c:pt idx="11480">
                  <c:v>476</c:v>
                </c:pt>
                <c:pt idx="11481">
                  <c:v>477</c:v>
                </c:pt>
                <c:pt idx="11482">
                  <c:v>477</c:v>
                </c:pt>
                <c:pt idx="11483">
                  <c:v>470</c:v>
                </c:pt>
                <c:pt idx="11484">
                  <c:v>476</c:v>
                </c:pt>
                <c:pt idx="11485">
                  <c:v>463</c:v>
                </c:pt>
                <c:pt idx="11486">
                  <c:v>470</c:v>
                </c:pt>
                <c:pt idx="11487">
                  <c:v>457</c:v>
                </c:pt>
                <c:pt idx="11488">
                  <c:v>476</c:v>
                </c:pt>
                <c:pt idx="11489">
                  <c:v>460</c:v>
                </c:pt>
                <c:pt idx="11490">
                  <c:v>470</c:v>
                </c:pt>
                <c:pt idx="11491">
                  <c:v>470</c:v>
                </c:pt>
                <c:pt idx="11492">
                  <c:v>476</c:v>
                </c:pt>
                <c:pt idx="11493">
                  <c:v>470</c:v>
                </c:pt>
                <c:pt idx="11494">
                  <c:v>463</c:v>
                </c:pt>
                <c:pt idx="11495">
                  <c:v>477</c:v>
                </c:pt>
                <c:pt idx="11496">
                  <c:v>460</c:v>
                </c:pt>
                <c:pt idx="11497">
                  <c:v>460</c:v>
                </c:pt>
                <c:pt idx="11498">
                  <c:v>460</c:v>
                </c:pt>
                <c:pt idx="11499">
                  <c:v>470</c:v>
                </c:pt>
                <c:pt idx="11500">
                  <c:v>464</c:v>
                </c:pt>
                <c:pt idx="11501">
                  <c:v>463</c:v>
                </c:pt>
                <c:pt idx="11502">
                  <c:v>470</c:v>
                </c:pt>
                <c:pt idx="11503">
                  <c:v>464</c:v>
                </c:pt>
                <c:pt idx="11504">
                  <c:v>463</c:v>
                </c:pt>
                <c:pt idx="11505">
                  <c:v>463</c:v>
                </c:pt>
                <c:pt idx="11506">
                  <c:v>460</c:v>
                </c:pt>
                <c:pt idx="11507">
                  <c:v>457</c:v>
                </c:pt>
                <c:pt idx="11508">
                  <c:v>448</c:v>
                </c:pt>
                <c:pt idx="11509">
                  <c:v>457</c:v>
                </c:pt>
                <c:pt idx="11510">
                  <c:v>457</c:v>
                </c:pt>
                <c:pt idx="11511">
                  <c:v>457</c:v>
                </c:pt>
                <c:pt idx="11512">
                  <c:v>464</c:v>
                </c:pt>
                <c:pt idx="11513">
                  <c:v>460</c:v>
                </c:pt>
                <c:pt idx="11514">
                  <c:v>464</c:v>
                </c:pt>
                <c:pt idx="11515">
                  <c:v>460</c:v>
                </c:pt>
                <c:pt idx="11516">
                  <c:v>460</c:v>
                </c:pt>
                <c:pt idx="11517">
                  <c:v>460</c:v>
                </c:pt>
                <c:pt idx="11518">
                  <c:v>447</c:v>
                </c:pt>
                <c:pt idx="11519">
                  <c:v>463</c:v>
                </c:pt>
                <c:pt idx="11520">
                  <c:v>447</c:v>
                </c:pt>
                <c:pt idx="11521">
                  <c:v>457</c:v>
                </c:pt>
                <c:pt idx="11522">
                  <c:v>457</c:v>
                </c:pt>
                <c:pt idx="11523">
                  <c:v>463</c:v>
                </c:pt>
                <c:pt idx="11524">
                  <c:v>460</c:v>
                </c:pt>
                <c:pt idx="11525">
                  <c:v>476</c:v>
                </c:pt>
                <c:pt idx="11526">
                  <c:v>463</c:v>
                </c:pt>
                <c:pt idx="11527">
                  <c:v>457</c:v>
                </c:pt>
                <c:pt idx="11528">
                  <c:v>460</c:v>
                </c:pt>
                <c:pt idx="11529">
                  <c:v>460</c:v>
                </c:pt>
                <c:pt idx="11530">
                  <c:v>470</c:v>
                </c:pt>
                <c:pt idx="11531">
                  <c:v>460</c:v>
                </c:pt>
                <c:pt idx="11532">
                  <c:v>464</c:v>
                </c:pt>
                <c:pt idx="11533">
                  <c:v>463</c:v>
                </c:pt>
                <c:pt idx="11534">
                  <c:v>470</c:v>
                </c:pt>
                <c:pt idx="11535">
                  <c:v>457</c:v>
                </c:pt>
                <c:pt idx="11536">
                  <c:v>485</c:v>
                </c:pt>
                <c:pt idx="11537">
                  <c:v>454</c:v>
                </c:pt>
                <c:pt idx="11538">
                  <c:v>457</c:v>
                </c:pt>
                <c:pt idx="11539">
                  <c:v>470</c:v>
                </c:pt>
                <c:pt idx="11540">
                  <c:v>460</c:v>
                </c:pt>
                <c:pt idx="11541">
                  <c:v>463</c:v>
                </c:pt>
                <c:pt idx="11542">
                  <c:v>447</c:v>
                </c:pt>
                <c:pt idx="11543">
                  <c:v>460</c:v>
                </c:pt>
                <c:pt idx="11544">
                  <c:v>454</c:v>
                </c:pt>
                <c:pt idx="11545">
                  <c:v>454</c:v>
                </c:pt>
                <c:pt idx="11546">
                  <c:v>454</c:v>
                </c:pt>
                <c:pt idx="11547">
                  <c:v>448</c:v>
                </c:pt>
                <c:pt idx="11548">
                  <c:v>454</c:v>
                </c:pt>
                <c:pt idx="11549">
                  <c:v>438</c:v>
                </c:pt>
                <c:pt idx="11550">
                  <c:v>463</c:v>
                </c:pt>
                <c:pt idx="11551">
                  <c:v>457</c:v>
                </c:pt>
                <c:pt idx="11552">
                  <c:v>463</c:v>
                </c:pt>
                <c:pt idx="11553">
                  <c:v>460</c:v>
                </c:pt>
                <c:pt idx="11554">
                  <c:v>454</c:v>
                </c:pt>
                <c:pt idx="11555">
                  <c:v>457</c:v>
                </c:pt>
                <c:pt idx="11556">
                  <c:v>463</c:v>
                </c:pt>
                <c:pt idx="11557">
                  <c:v>463</c:v>
                </c:pt>
                <c:pt idx="11558">
                  <c:v>463</c:v>
                </c:pt>
                <c:pt idx="11559">
                  <c:v>464</c:v>
                </c:pt>
                <c:pt idx="11560">
                  <c:v>476</c:v>
                </c:pt>
                <c:pt idx="11561">
                  <c:v>463</c:v>
                </c:pt>
                <c:pt idx="11562">
                  <c:v>470</c:v>
                </c:pt>
                <c:pt idx="11563">
                  <c:v>476</c:v>
                </c:pt>
                <c:pt idx="11564">
                  <c:v>464</c:v>
                </c:pt>
                <c:pt idx="11565">
                  <c:v>470</c:v>
                </c:pt>
                <c:pt idx="11566">
                  <c:v>448</c:v>
                </c:pt>
                <c:pt idx="11567">
                  <c:v>470</c:v>
                </c:pt>
                <c:pt idx="11568">
                  <c:v>463</c:v>
                </c:pt>
                <c:pt idx="11569">
                  <c:v>470</c:v>
                </c:pt>
                <c:pt idx="11570">
                  <c:v>481</c:v>
                </c:pt>
                <c:pt idx="11571">
                  <c:v>470</c:v>
                </c:pt>
                <c:pt idx="11572">
                  <c:v>477</c:v>
                </c:pt>
                <c:pt idx="11573">
                  <c:v>448</c:v>
                </c:pt>
                <c:pt idx="11574">
                  <c:v>476</c:v>
                </c:pt>
                <c:pt idx="11575">
                  <c:v>476</c:v>
                </c:pt>
                <c:pt idx="11576">
                  <c:v>476</c:v>
                </c:pt>
                <c:pt idx="11577">
                  <c:v>477</c:v>
                </c:pt>
                <c:pt idx="11578">
                  <c:v>477</c:v>
                </c:pt>
                <c:pt idx="11579">
                  <c:v>481</c:v>
                </c:pt>
                <c:pt idx="11580">
                  <c:v>487</c:v>
                </c:pt>
                <c:pt idx="11581">
                  <c:v>487</c:v>
                </c:pt>
                <c:pt idx="11582">
                  <c:v>470</c:v>
                </c:pt>
                <c:pt idx="11583">
                  <c:v>476</c:v>
                </c:pt>
                <c:pt idx="11584">
                  <c:v>476</c:v>
                </c:pt>
                <c:pt idx="11585">
                  <c:v>477</c:v>
                </c:pt>
                <c:pt idx="11586">
                  <c:v>470</c:v>
                </c:pt>
                <c:pt idx="11587">
                  <c:v>477</c:v>
                </c:pt>
                <c:pt idx="11588">
                  <c:v>470</c:v>
                </c:pt>
                <c:pt idx="11589">
                  <c:v>477</c:v>
                </c:pt>
                <c:pt idx="11590">
                  <c:v>463</c:v>
                </c:pt>
                <c:pt idx="11591">
                  <c:v>481</c:v>
                </c:pt>
                <c:pt idx="11592">
                  <c:v>470</c:v>
                </c:pt>
                <c:pt idx="11593">
                  <c:v>464</c:v>
                </c:pt>
                <c:pt idx="11594">
                  <c:v>464</c:v>
                </c:pt>
                <c:pt idx="11595">
                  <c:v>463</c:v>
                </c:pt>
                <c:pt idx="11596">
                  <c:v>476</c:v>
                </c:pt>
                <c:pt idx="11597">
                  <c:v>457</c:v>
                </c:pt>
                <c:pt idx="11598">
                  <c:v>477</c:v>
                </c:pt>
                <c:pt idx="11599">
                  <c:v>476</c:v>
                </c:pt>
                <c:pt idx="11600">
                  <c:v>476</c:v>
                </c:pt>
                <c:pt idx="11601">
                  <c:v>470</c:v>
                </c:pt>
                <c:pt idx="11602">
                  <c:v>463</c:v>
                </c:pt>
                <c:pt idx="11603">
                  <c:v>464</c:v>
                </c:pt>
                <c:pt idx="11604">
                  <c:v>448</c:v>
                </c:pt>
                <c:pt idx="11605">
                  <c:v>460</c:v>
                </c:pt>
                <c:pt idx="11606">
                  <c:v>460</c:v>
                </c:pt>
                <c:pt idx="11607">
                  <c:v>460</c:v>
                </c:pt>
                <c:pt idx="11608">
                  <c:v>460</c:v>
                </c:pt>
                <c:pt idx="11609">
                  <c:v>457</c:v>
                </c:pt>
                <c:pt idx="11610">
                  <c:v>454</c:v>
                </c:pt>
                <c:pt idx="11611">
                  <c:v>460</c:v>
                </c:pt>
                <c:pt idx="11612">
                  <c:v>454</c:v>
                </c:pt>
                <c:pt idx="11613">
                  <c:v>454</c:v>
                </c:pt>
                <c:pt idx="11614">
                  <c:v>457</c:v>
                </c:pt>
                <c:pt idx="11615">
                  <c:v>457</c:v>
                </c:pt>
                <c:pt idx="11616">
                  <c:v>460</c:v>
                </c:pt>
                <c:pt idx="11617">
                  <c:v>448</c:v>
                </c:pt>
                <c:pt idx="11618">
                  <c:v>460</c:v>
                </c:pt>
                <c:pt idx="11619">
                  <c:v>454</c:v>
                </c:pt>
                <c:pt idx="11620">
                  <c:v>454</c:v>
                </c:pt>
                <c:pt idx="11621">
                  <c:v>447</c:v>
                </c:pt>
                <c:pt idx="11622">
                  <c:v>460</c:v>
                </c:pt>
                <c:pt idx="11623">
                  <c:v>447</c:v>
                </c:pt>
                <c:pt idx="11624">
                  <c:v>457</c:v>
                </c:pt>
                <c:pt idx="11625">
                  <c:v>463</c:v>
                </c:pt>
                <c:pt idx="11626">
                  <c:v>463</c:v>
                </c:pt>
                <c:pt idx="11627">
                  <c:v>460</c:v>
                </c:pt>
                <c:pt idx="11628">
                  <c:v>441</c:v>
                </c:pt>
                <c:pt idx="11629">
                  <c:v>457</c:v>
                </c:pt>
                <c:pt idx="11630">
                  <c:v>448</c:v>
                </c:pt>
                <c:pt idx="11631">
                  <c:v>448</c:v>
                </c:pt>
                <c:pt idx="11632">
                  <c:v>454</c:v>
                </c:pt>
                <c:pt idx="11633">
                  <c:v>441</c:v>
                </c:pt>
                <c:pt idx="11634">
                  <c:v>444</c:v>
                </c:pt>
                <c:pt idx="11635">
                  <c:v>457</c:v>
                </c:pt>
                <c:pt idx="11636">
                  <c:v>460</c:v>
                </c:pt>
                <c:pt idx="11637">
                  <c:v>454</c:v>
                </c:pt>
                <c:pt idx="11638">
                  <c:v>447</c:v>
                </c:pt>
                <c:pt idx="11639">
                  <c:v>457</c:v>
                </c:pt>
                <c:pt idx="11640">
                  <c:v>438</c:v>
                </c:pt>
                <c:pt idx="11641">
                  <c:v>444</c:v>
                </c:pt>
                <c:pt idx="11642">
                  <c:v>448</c:v>
                </c:pt>
                <c:pt idx="11643">
                  <c:v>444</c:v>
                </c:pt>
                <c:pt idx="11644">
                  <c:v>454</c:v>
                </c:pt>
                <c:pt idx="11645">
                  <c:v>447</c:v>
                </c:pt>
                <c:pt idx="11646">
                  <c:v>460</c:v>
                </c:pt>
                <c:pt idx="11647">
                  <c:v>464</c:v>
                </c:pt>
                <c:pt idx="11648">
                  <c:v>447</c:v>
                </c:pt>
                <c:pt idx="11649">
                  <c:v>457</c:v>
                </c:pt>
                <c:pt idx="11650">
                  <c:v>444</c:v>
                </c:pt>
                <c:pt idx="11651">
                  <c:v>448</c:v>
                </c:pt>
                <c:pt idx="11652">
                  <c:v>447</c:v>
                </c:pt>
                <c:pt idx="11653">
                  <c:v>463</c:v>
                </c:pt>
                <c:pt idx="11654">
                  <c:v>457</c:v>
                </c:pt>
                <c:pt idx="11655">
                  <c:v>460</c:v>
                </c:pt>
                <c:pt idx="11656">
                  <c:v>460</c:v>
                </c:pt>
                <c:pt idx="11657">
                  <c:v>454</c:v>
                </c:pt>
                <c:pt idx="11658">
                  <c:v>476</c:v>
                </c:pt>
                <c:pt idx="11659">
                  <c:v>457</c:v>
                </c:pt>
                <c:pt idx="11660">
                  <c:v>454</c:v>
                </c:pt>
                <c:pt idx="11661">
                  <c:v>447</c:v>
                </c:pt>
                <c:pt idx="11662">
                  <c:v>454</c:v>
                </c:pt>
                <c:pt idx="11663">
                  <c:v>454</c:v>
                </c:pt>
                <c:pt idx="11664">
                  <c:v>454</c:v>
                </c:pt>
                <c:pt idx="11665">
                  <c:v>447</c:v>
                </c:pt>
                <c:pt idx="11666">
                  <c:v>460</c:v>
                </c:pt>
                <c:pt idx="11667">
                  <c:v>448</c:v>
                </c:pt>
                <c:pt idx="11668">
                  <c:v>454</c:v>
                </c:pt>
                <c:pt idx="11669">
                  <c:v>464</c:v>
                </c:pt>
                <c:pt idx="11670">
                  <c:v>454</c:v>
                </c:pt>
                <c:pt idx="11671">
                  <c:v>448</c:v>
                </c:pt>
                <c:pt idx="11672">
                  <c:v>448</c:v>
                </c:pt>
                <c:pt idx="11673">
                  <c:v>460</c:v>
                </c:pt>
                <c:pt idx="11674">
                  <c:v>448</c:v>
                </c:pt>
                <c:pt idx="11675">
                  <c:v>457</c:v>
                </c:pt>
                <c:pt idx="11676">
                  <c:v>457</c:v>
                </c:pt>
                <c:pt idx="11677">
                  <c:v>448</c:v>
                </c:pt>
                <c:pt idx="11678">
                  <c:v>448</c:v>
                </c:pt>
                <c:pt idx="11679">
                  <c:v>444</c:v>
                </c:pt>
                <c:pt idx="11680">
                  <c:v>463</c:v>
                </c:pt>
                <c:pt idx="11681">
                  <c:v>454</c:v>
                </c:pt>
                <c:pt idx="11682">
                  <c:v>448</c:v>
                </c:pt>
                <c:pt idx="11683">
                  <c:v>454</c:v>
                </c:pt>
                <c:pt idx="11684">
                  <c:v>454</c:v>
                </c:pt>
                <c:pt idx="11685">
                  <c:v>438</c:v>
                </c:pt>
                <c:pt idx="11686">
                  <c:v>438</c:v>
                </c:pt>
                <c:pt idx="11687">
                  <c:v>447</c:v>
                </c:pt>
                <c:pt idx="11688">
                  <c:v>441</c:v>
                </c:pt>
                <c:pt idx="11689">
                  <c:v>441</c:v>
                </c:pt>
                <c:pt idx="11690">
                  <c:v>454</c:v>
                </c:pt>
                <c:pt idx="11691">
                  <c:v>441</c:v>
                </c:pt>
                <c:pt idx="11692">
                  <c:v>444</c:v>
                </c:pt>
                <c:pt idx="11693">
                  <c:v>444</c:v>
                </c:pt>
                <c:pt idx="11694">
                  <c:v>444</c:v>
                </c:pt>
                <c:pt idx="11695">
                  <c:v>457</c:v>
                </c:pt>
                <c:pt idx="11696">
                  <c:v>444</c:v>
                </c:pt>
                <c:pt idx="11697">
                  <c:v>457</c:v>
                </c:pt>
                <c:pt idx="11698">
                  <c:v>447</c:v>
                </c:pt>
                <c:pt idx="11699">
                  <c:v>454</c:v>
                </c:pt>
                <c:pt idx="11700">
                  <c:v>428</c:v>
                </c:pt>
                <c:pt idx="11701">
                  <c:v>448</c:v>
                </c:pt>
                <c:pt idx="11702">
                  <c:v>447</c:v>
                </c:pt>
                <c:pt idx="11703">
                  <c:v>454</c:v>
                </c:pt>
                <c:pt idx="11704">
                  <c:v>457</c:v>
                </c:pt>
                <c:pt idx="11705">
                  <c:v>448</c:v>
                </c:pt>
                <c:pt idx="11706">
                  <c:v>457</c:v>
                </c:pt>
                <c:pt idx="11707">
                  <c:v>454</c:v>
                </c:pt>
                <c:pt idx="11708">
                  <c:v>454</c:v>
                </c:pt>
                <c:pt idx="11709">
                  <c:v>448</c:v>
                </c:pt>
                <c:pt idx="11710">
                  <c:v>457</c:v>
                </c:pt>
                <c:pt idx="11711">
                  <c:v>457</c:v>
                </c:pt>
                <c:pt idx="11712">
                  <c:v>457</c:v>
                </c:pt>
                <c:pt idx="11713">
                  <c:v>457</c:v>
                </c:pt>
                <c:pt idx="11714">
                  <c:v>470</c:v>
                </c:pt>
                <c:pt idx="11715">
                  <c:v>464</c:v>
                </c:pt>
                <c:pt idx="11716">
                  <c:v>457</c:v>
                </c:pt>
                <c:pt idx="11717">
                  <c:v>457</c:v>
                </c:pt>
                <c:pt idx="11718">
                  <c:v>457</c:v>
                </c:pt>
                <c:pt idx="11719">
                  <c:v>457</c:v>
                </c:pt>
                <c:pt idx="11720">
                  <c:v>460</c:v>
                </c:pt>
                <c:pt idx="11721">
                  <c:v>470</c:v>
                </c:pt>
                <c:pt idx="11722">
                  <c:v>470</c:v>
                </c:pt>
                <c:pt idx="11723">
                  <c:v>464</c:v>
                </c:pt>
                <c:pt idx="11724">
                  <c:v>454</c:v>
                </c:pt>
                <c:pt idx="11725">
                  <c:v>460</c:v>
                </c:pt>
                <c:pt idx="11726">
                  <c:v>460</c:v>
                </c:pt>
                <c:pt idx="11727">
                  <c:v>454</c:v>
                </c:pt>
                <c:pt idx="11728">
                  <c:v>463</c:v>
                </c:pt>
                <c:pt idx="11729">
                  <c:v>457</c:v>
                </c:pt>
                <c:pt idx="11730">
                  <c:v>460</c:v>
                </c:pt>
                <c:pt idx="11731">
                  <c:v>448</c:v>
                </c:pt>
                <c:pt idx="11732">
                  <c:v>464</c:v>
                </c:pt>
                <c:pt idx="11733">
                  <c:v>448</c:v>
                </c:pt>
                <c:pt idx="11734">
                  <c:v>448</c:v>
                </c:pt>
                <c:pt idx="11735">
                  <c:v>448</c:v>
                </c:pt>
                <c:pt idx="11736">
                  <c:v>463</c:v>
                </c:pt>
                <c:pt idx="11737">
                  <c:v>454</c:v>
                </c:pt>
                <c:pt idx="11738">
                  <c:v>460</c:v>
                </c:pt>
                <c:pt idx="11739">
                  <c:v>460</c:v>
                </c:pt>
                <c:pt idx="11740">
                  <c:v>454</c:v>
                </c:pt>
                <c:pt idx="11741">
                  <c:v>447</c:v>
                </c:pt>
                <c:pt idx="11742">
                  <c:v>454</c:v>
                </c:pt>
                <c:pt idx="11743">
                  <c:v>447</c:v>
                </c:pt>
                <c:pt idx="11744">
                  <c:v>444</c:v>
                </c:pt>
                <c:pt idx="11745">
                  <c:v>457</c:v>
                </c:pt>
                <c:pt idx="11746">
                  <c:v>447</c:v>
                </c:pt>
                <c:pt idx="11747">
                  <c:v>470</c:v>
                </c:pt>
                <c:pt idx="11748">
                  <c:v>435</c:v>
                </c:pt>
                <c:pt idx="11749">
                  <c:v>448</c:v>
                </c:pt>
                <c:pt idx="11750">
                  <c:v>454</c:v>
                </c:pt>
                <c:pt idx="11751">
                  <c:v>444</c:v>
                </c:pt>
                <c:pt idx="11752">
                  <c:v>447</c:v>
                </c:pt>
                <c:pt idx="11753">
                  <c:v>438</c:v>
                </c:pt>
                <c:pt idx="11754">
                  <c:v>441</c:v>
                </c:pt>
                <c:pt idx="11755">
                  <c:v>438</c:v>
                </c:pt>
                <c:pt idx="11756">
                  <c:v>444</c:v>
                </c:pt>
                <c:pt idx="11757">
                  <c:v>444</c:v>
                </c:pt>
                <c:pt idx="11758">
                  <c:v>460</c:v>
                </c:pt>
                <c:pt idx="11759">
                  <c:v>448</c:v>
                </c:pt>
                <c:pt idx="11760">
                  <c:v>435</c:v>
                </c:pt>
                <c:pt idx="11761">
                  <c:v>435</c:v>
                </c:pt>
                <c:pt idx="11762">
                  <c:v>428</c:v>
                </c:pt>
                <c:pt idx="11763">
                  <c:v>441</c:v>
                </c:pt>
                <c:pt idx="11764">
                  <c:v>441</c:v>
                </c:pt>
                <c:pt idx="11765">
                  <c:v>438</c:v>
                </c:pt>
                <c:pt idx="11766">
                  <c:v>438</c:v>
                </c:pt>
                <c:pt idx="11767">
                  <c:v>441</c:v>
                </c:pt>
                <c:pt idx="11768">
                  <c:v>438</c:v>
                </c:pt>
                <c:pt idx="11769">
                  <c:v>441</c:v>
                </c:pt>
                <c:pt idx="11770">
                  <c:v>441</c:v>
                </c:pt>
                <c:pt idx="11771">
                  <c:v>428</c:v>
                </c:pt>
                <c:pt idx="11772">
                  <c:v>423</c:v>
                </c:pt>
                <c:pt idx="11773">
                  <c:v>423</c:v>
                </c:pt>
                <c:pt idx="11774">
                  <c:v>435</c:v>
                </c:pt>
                <c:pt idx="11775">
                  <c:v>428</c:v>
                </c:pt>
                <c:pt idx="11776">
                  <c:v>438</c:v>
                </c:pt>
                <c:pt idx="11777">
                  <c:v>428</c:v>
                </c:pt>
                <c:pt idx="11778">
                  <c:v>435</c:v>
                </c:pt>
                <c:pt idx="11779">
                  <c:v>428</c:v>
                </c:pt>
                <c:pt idx="11780">
                  <c:v>441</c:v>
                </c:pt>
                <c:pt idx="11781">
                  <c:v>444</c:v>
                </c:pt>
                <c:pt idx="11782">
                  <c:v>428</c:v>
                </c:pt>
                <c:pt idx="11783">
                  <c:v>438</c:v>
                </c:pt>
                <c:pt idx="11784">
                  <c:v>423</c:v>
                </c:pt>
                <c:pt idx="11785">
                  <c:v>435</c:v>
                </c:pt>
                <c:pt idx="11786">
                  <c:v>438</c:v>
                </c:pt>
                <c:pt idx="11787">
                  <c:v>447</c:v>
                </c:pt>
                <c:pt idx="11788">
                  <c:v>438</c:v>
                </c:pt>
                <c:pt idx="11789">
                  <c:v>438</c:v>
                </c:pt>
                <c:pt idx="11790">
                  <c:v>444</c:v>
                </c:pt>
                <c:pt idx="11791">
                  <c:v>428</c:v>
                </c:pt>
                <c:pt idx="11792">
                  <c:v>444</c:v>
                </c:pt>
                <c:pt idx="11793">
                  <c:v>441</c:v>
                </c:pt>
                <c:pt idx="11794">
                  <c:v>441</c:v>
                </c:pt>
                <c:pt idx="11795">
                  <c:v>438</c:v>
                </c:pt>
                <c:pt idx="11796">
                  <c:v>438</c:v>
                </c:pt>
                <c:pt idx="11797">
                  <c:v>444</c:v>
                </c:pt>
                <c:pt idx="11798">
                  <c:v>447</c:v>
                </c:pt>
                <c:pt idx="11799">
                  <c:v>441</c:v>
                </c:pt>
                <c:pt idx="11800">
                  <c:v>447</c:v>
                </c:pt>
                <c:pt idx="11801">
                  <c:v>438</c:v>
                </c:pt>
                <c:pt idx="11802">
                  <c:v>438</c:v>
                </c:pt>
                <c:pt idx="11803">
                  <c:v>426</c:v>
                </c:pt>
                <c:pt idx="11804">
                  <c:v>444</c:v>
                </c:pt>
                <c:pt idx="11805">
                  <c:v>444</c:v>
                </c:pt>
                <c:pt idx="11806">
                  <c:v>438</c:v>
                </c:pt>
                <c:pt idx="11807">
                  <c:v>447</c:v>
                </c:pt>
                <c:pt idx="11808">
                  <c:v>423</c:v>
                </c:pt>
                <c:pt idx="11809">
                  <c:v>441</c:v>
                </c:pt>
                <c:pt idx="11810">
                  <c:v>438</c:v>
                </c:pt>
                <c:pt idx="11811">
                  <c:v>444</c:v>
                </c:pt>
                <c:pt idx="11812">
                  <c:v>435</c:v>
                </c:pt>
                <c:pt idx="11813">
                  <c:v>428</c:v>
                </c:pt>
                <c:pt idx="11814">
                  <c:v>444</c:v>
                </c:pt>
                <c:pt idx="11815">
                  <c:v>423</c:v>
                </c:pt>
                <c:pt idx="11816">
                  <c:v>435</c:v>
                </c:pt>
                <c:pt idx="11817">
                  <c:v>438</c:v>
                </c:pt>
                <c:pt idx="11818">
                  <c:v>435</c:v>
                </c:pt>
                <c:pt idx="11819">
                  <c:v>428</c:v>
                </c:pt>
                <c:pt idx="11820">
                  <c:v>426</c:v>
                </c:pt>
                <c:pt idx="11821">
                  <c:v>438</c:v>
                </c:pt>
                <c:pt idx="11822">
                  <c:v>435</c:v>
                </c:pt>
                <c:pt idx="11823">
                  <c:v>423</c:v>
                </c:pt>
                <c:pt idx="11824">
                  <c:v>428</c:v>
                </c:pt>
                <c:pt idx="11825">
                  <c:v>435</c:v>
                </c:pt>
                <c:pt idx="11826">
                  <c:v>423</c:v>
                </c:pt>
                <c:pt idx="11827">
                  <c:v>418</c:v>
                </c:pt>
                <c:pt idx="11828">
                  <c:v>428</c:v>
                </c:pt>
                <c:pt idx="11829">
                  <c:v>426</c:v>
                </c:pt>
                <c:pt idx="11830">
                  <c:v>423</c:v>
                </c:pt>
                <c:pt idx="11831">
                  <c:v>426</c:v>
                </c:pt>
                <c:pt idx="11832">
                  <c:v>418</c:v>
                </c:pt>
                <c:pt idx="11833">
                  <c:v>426</c:v>
                </c:pt>
                <c:pt idx="11834">
                  <c:v>423</c:v>
                </c:pt>
                <c:pt idx="11835">
                  <c:v>420</c:v>
                </c:pt>
                <c:pt idx="11836">
                  <c:v>428</c:v>
                </c:pt>
                <c:pt idx="11837">
                  <c:v>418</c:v>
                </c:pt>
                <c:pt idx="11838">
                  <c:v>420</c:v>
                </c:pt>
                <c:pt idx="11839">
                  <c:v>418</c:v>
                </c:pt>
                <c:pt idx="11840">
                  <c:v>420</c:v>
                </c:pt>
                <c:pt idx="11841">
                  <c:v>420</c:v>
                </c:pt>
                <c:pt idx="11842">
                  <c:v>428</c:v>
                </c:pt>
                <c:pt idx="11843">
                  <c:v>423</c:v>
                </c:pt>
                <c:pt idx="11844">
                  <c:v>418</c:v>
                </c:pt>
                <c:pt idx="11845">
                  <c:v>426</c:v>
                </c:pt>
                <c:pt idx="11846">
                  <c:v>423</c:v>
                </c:pt>
                <c:pt idx="11847">
                  <c:v>441</c:v>
                </c:pt>
                <c:pt idx="11848">
                  <c:v>428</c:v>
                </c:pt>
                <c:pt idx="11849">
                  <c:v>435</c:v>
                </c:pt>
                <c:pt idx="11850">
                  <c:v>428</c:v>
                </c:pt>
                <c:pt idx="11851">
                  <c:v>435</c:v>
                </c:pt>
                <c:pt idx="11852">
                  <c:v>441</c:v>
                </c:pt>
                <c:pt idx="11853">
                  <c:v>444</c:v>
                </c:pt>
                <c:pt idx="11854">
                  <c:v>426</c:v>
                </c:pt>
                <c:pt idx="11855">
                  <c:v>444</c:v>
                </c:pt>
                <c:pt idx="11856">
                  <c:v>428</c:v>
                </c:pt>
                <c:pt idx="11857">
                  <c:v>441</c:v>
                </c:pt>
                <c:pt idx="11858">
                  <c:v>454</c:v>
                </c:pt>
                <c:pt idx="11859">
                  <c:v>441</c:v>
                </c:pt>
                <c:pt idx="11860">
                  <c:v>441</c:v>
                </c:pt>
                <c:pt idx="11861">
                  <c:v>435</c:v>
                </c:pt>
                <c:pt idx="11862">
                  <c:v>448</c:v>
                </c:pt>
                <c:pt idx="11863">
                  <c:v>444</c:v>
                </c:pt>
                <c:pt idx="11864">
                  <c:v>447</c:v>
                </c:pt>
                <c:pt idx="11865">
                  <c:v>448</c:v>
                </c:pt>
                <c:pt idx="11866">
                  <c:v>448</c:v>
                </c:pt>
                <c:pt idx="11867">
                  <c:v>444</c:v>
                </c:pt>
                <c:pt idx="11868">
                  <c:v>447</c:v>
                </c:pt>
                <c:pt idx="11869">
                  <c:v>470</c:v>
                </c:pt>
                <c:pt idx="11870">
                  <c:v>441</c:v>
                </c:pt>
                <c:pt idx="11871">
                  <c:v>444</c:v>
                </c:pt>
                <c:pt idx="11872">
                  <c:v>435</c:v>
                </c:pt>
                <c:pt idx="11873">
                  <c:v>428</c:v>
                </c:pt>
                <c:pt idx="11874">
                  <c:v>428</c:v>
                </c:pt>
                <c:pt idx="11875">
                  <c:v>441</c:v>
                </c:pt>
                <c:pt idx="11876">
                  <c:v>435</c:v>
                </c:pt>
                <c:pt idx="11877">
                  <c:v>438</c:v>
                </c:pt>
                <c:pt idx="11878">
                  <c:v>435</c:v>
                </c:pt>
                <c:pt idx="11879">
                  <c:v>444</c:v>
                </c:pt>
                <c:pt idx="11880">
                  <c:v>460</c:v>
                </c:pt>
                <c:pt idx="11881">
                  <c:v>441</c:v>
                </c:pt>
                <c:pt idx="11882">
                  <c:v>444</c:v>
                </c:pt>
                <c:pt idx="11883">
                  <c:v>444</c:v>
                </c:pt>
                <c:pt idx="11884">
                  <c:v>444</c:v>
                </c:pt>
                <c:pt idx="11885">
                  <c:v>423</c:v>
                </c:pt>
                <c:pt idx="11886">
                  <c:v>441</c:v>
                </c:pt>
                <c:pt idx="11887">
                  <c:v>426</c:v>
                </c:pt>
                <c:pt idx="11888">
                  <c:v>435</c:v>
                </c:pt>
                <c:pt idx="11889">
                  <c:v>441</c:v>
                </c:pt>
                <c:pt idx="11890">
                  <c:v>441</c:v>
                </c:pt>
                <c:pt idx="11891">
                  <c:v>438</c:v>
                </c:pt>
                <c:pt idx="11892">
                  <c:v>418</c:v>
                </c:pt>
                <c:pt idx="11893">
                  <c:v>444</c:v>
                </c:pt>
                <c:pt idx="11894">
                  <c:v>438</c:v>
                </c:pt>
                <c:pt idx="11895">
                  <c:v>444</c:v>
                </c:pt>
                <c:pt idx="11896">
                  <c:v>438</c:v>
                </c:pt>
                <c:pt idx="11897">
                  <c:v>441</c:v>
                </c:pt>
                <c:pt idx="11898">
                  <c:v>441</c:v>
                </c:pt>
                <c:pt idx="11899">
                  <c:v>426</c:v>
                </c:pt>
                <c:pt idx="11900">
                  <c:v>435</c:v>
                </c:pt>
                <c:pt idx="11901">
                  <c:v>441</c:v>
                </c:pt>
                <c:pt idx="11902">
                  <c:v>435</c:v>
                </c:pt>
                <c:pt idx="11903">
                  <c:v>444</c:v>
                </c:pt>
                <c:pt idx="11904">
                  <c:v>438</c:v>
                </c:pt>
                <c:pt idx="11905">
                  <c:v>435</c:v>
                </c:pt>
                <c:pt idx="11906">
                  <c:v>447</c:v>
                </c:pt>
                <c:pt idx="11907">
                  <c:v>444</c:v>
                </c:pt>
                <c:pt idx="11908">
                  <c:v>441</c:v>
                </c:pt>
                <c:pt idx="11909">
                  <c:v>438</c:v>
                </c:pt>
                <c:pt idx="11910">
                  <c:v>448</c:v>
                </c:pt>
                <c:pt idx="11911">
                  <c:v>418</c:v>
                </c:pt>
                <c:pt idx="11912">
                  <c:v>444</c:v>
                </c:pt>
                <c:pt idx="11913">
                  <c:v>438</c:v>
                </c:pt>
                <c:pt idx="11914">
                  <c:v>447</c:v>
                </c:pt>
                <c:pt idx="11915">
                  <c:v>447</c:v>
                </c:pt>
                <c:pt idx="11916">
                  <c:v>428</c:v>
                </c:pt>
                <c:pt idx="11917">
                  <c:v>447</c:v>
                </c:pt>
                <c:pt idx="11918">
                  <c:v>444</c:v>
                </c:pt>
                <c:pt idx="11919">
                  <c:v>444</c:v>
                </c:pt>
                <c:pt idx="11920">
                  <c:v>444</c:v>
                </c:pt>
                <c:pt idx="11921">
                  <c:v>441</c:v>
                </c:pt>
                <c:pt idx="11922">
                  <c:v>435</c:v>
                </c:pt>
                <c:pt idx="11923">
                  <c:v>420</c:v>
                </c:pt>
                <c:pt idx="11924">
                  <c:v>438</c:v>
                </c:pt>
                <c:pt idx="11925">
                  <c:v>447</c:v>
                </c:pt>
                <c:pt idx="11926">
                  <c:v>441</c:v>
                </c:pt>
                <c:pt idx="11927">
                  <c:v>447</c:v>
                </c:pt>
                <c:pt idx="11928">
                  <c:v>444</c:v>
                </c:pt>
                <c:pt idx="11929">
                  <c:v>444</c:v>
                </c:pt>
                <c:pt idx="11930">
                  <c:v>447</c:v>
                </c:pt>
                <c:pt idx="11931">
                  <c:v>438</c:v>
                </c:pt>
                <c:pt idx="11932">
                  <c:v>438</c:v>
                </c:pt>
                <c:pt idx="11933">
                  <c:v>426</c:v>
                </c:pt>
                <c:pt idx="11934">
                  <c:v>444</c:v>
                </c:pt>
                <c:pt idx="11935">
                  <c:v>426</c:v>
                </c:pt>
                <c:pt idx="11936">
                  <c:v>454</c:v>
                </c:pt>
                <c:pt idx="11937">
                  <c:v>447</c:v>
                </c:pt>
                <c:pt idx="11938">
                  <c:v>444</c:v>
                </c:pt>
                <c:pt idx="11939">
                  <c:v>441</c:v>
                </c:pt>
                <c:pt idx="11940">
                  <c:v>428</c:v>
                </c:pt>
                <c:pt idx="11941">
                  <c:v>454</c:v>
                </c:pt>
                <c:pt idx="11942">
                  <c:v>435</c:v>
                </c:pt>
                <c:pt idx="11943">
                  <c:v>441</c:v>
                </c:pt>
                <c:pt idx="11944">
                  <c:v>441</c:v>
                </c:pt>
                <c:pt idx="11945">
                  <c:v>441</c:v>
                </c:pt>
                <c:pt idx="11946">
                  <c:v>438</c:v>
                </c:pt>
                <c:pt idx="11947">
                  <c:v>454</c:v>
                </c:pt>
                <c:pt idx="11948">
                  <c:v>441</c:v>
                </c:pt>
                <c:pt idx="11949">
                  <c:v>435</c:v>
                </c:pt>
                <c:pt idx="11950">
                  <c:v>438</c:v>
                </c:pt>
                <c:pt idx="11951">
                  <c:v>435</c:v>
                </c:pt>
                <c:pt idx="11952">
                  <c:v>435</c:v>
                </c:pt>
                <c:pt idx="11953">
                  <c:v>423</c:v>
                </c:pt>
                <c:pt idx="11954">
                  <c:v>438</c:v>
                </c:pt>
                <c:pt idx="11955">
                  <c:v>428</c:v>
                </c:pt>
                <c:pt idx="11956">
                  <c:v>438</c:v>
                </c:pt>
                <c:pt idx="11957">
                  <c:v>426</c:v>
                </c:pt>
                <c:pt idx="11958">
                  <c:v>464</c:v>
                </c:pt>
                <c:pt idx="11959">
                  <c:v>428</c:v>
                </c:pt>
                <c:pt idx="11960">
                  <c:v>428</c:v>
                </c:pt>
                <c:pt idx="11961">
                  <c:v>441</c:v>
                </c:pt>
                <c:pt idx="11962">
                  <c:v>428</c:v>
                </c:pt>
                <c:pt idx="11963">
                  <c:v>435</c:v>
                </c:pt>
                <c:pt idx="11964">
                  <c:v>418</c:v>
                </c:pt>
                <c:pt idx="11965">
                  <c:v>438</c:v>
                </c:pt>
                <c:pt idx="11966">
                  <c:v>428</c:v>
                </c:pt>
                <c:pt idx="11967">
                  <c:v>435</c:v>
                </c:pt>
                <c:pt idx="11968">
                  <c:v>444</c:v>
                </c:pt>
                <c:pt idx="11969">
                  <c:v>441</c:v>
                </c:pt>
                <c:pt idx="11970">
                  <c:v>444</c:v>
                </c:pt>
                <c:pt idx="11971">
                  <c:v>435</c:v>
                </c:pt>
                <c:pt idx="11972">
                  <c:v>447</c:v>
                </c:pt>
                <c:pt idx="11973">
                  <c:v>438</c:v>
                </c:pt>
                <c:pt idx="11974">
                  <c:v>438</c:v>
                </c:pt>
                <c:pt idx="11975">
                  <c:v>428</c:v>
                </c:pt>
                <c:pt idx="11976">
                  <c:v>435</c:v>
                </c:pt>
                <c:pt idx="11977">
                  <c:v>428</c:v>
                </c:pt>
                <c:pt idx="11978">
                  <c:v>444</c:v>
                </c:pt>
                <c:pt idx="11979">
                  <c:v>441</c:v>
                </c:pt>
                <c:pt idx="11980">
                  <c:v>438</c:v>
                </c:pt>
                <c:pt idx="11981">
                  <c:v>441</c:v>
                </c:pt>
                <c:pt idx="11982">
                  <c:v>438</c:v>
                </c:pt>
                <c:pt idx="11983">
                  <c:v>426</c:v>
                </c:pt>
                <c:pt idx="11984">
                  <c:v>428</c:v>
                </c:pt>
                <c:pt idx="11985">
                  <c:v>438</c:v>
                </c:pt>
                <c:pt idx="11986">
                  <c:v>438</c:v>
                </c:pt>
                <c:pt idx="11987">
                  <c:v>444</c:v>
                </c:pt>
                <c:pt idx="11988">
                  <c:v>428</c:v>
                </c:pt>
                <c:pt idx="11989">
                  <c:v>441</c:v>
                </c:pt>
                <c:pt idx="11990">
                  <c:v>435</c:v>
                </c:pt>
                <c:pt idx="11991">
                  <c:v>444</c:v>
                </c:pt>
                <c:pt idx="11992">
                  <c:v>444</c:v>
                </c:pt>
                <c:pt idx="11993">
                  <c:v>435</c:v>
                </c:pt>
                <c:pt idx="11994">
                  <c:v>438</c:v>
                </c:pt>
                <c:pt idx="11995">
                  <c:v>426</c:v>
                </c:pt>
                <c:pt idx="11996">
                  <c:v>447</c:v>
                </c:pt>
                <c:pt idx="11997">
                  <c:v>441</c:v>
                </c:pt>
                <c:pt idx="11998">
                  <c:v>444</c:v>
                </c:pt>
                <c:pt idx="11999">
                  <c:v>444</c:v>
                </c:pt>
                <c:pt idx="12000">
                  <c:v>438</c:v>
                </c:pt>
                <c:pt idx="12001">
                  <c:v>435</c:v>
                </c:pt>
                <c:pt idx="12002">
                  <c:v>441</c:v>
                </c:pt>
                <c:pt idx="12003">
                  <c:v>447</c:v>
                </c:pt>
                <c:pt idx="12004">
                  <c:v>438</c:v>
                </c:pt>
                <c:pt idx="12005">
                  <c:v>435</c:v>
                </c:pt>
                <c:pt idx="12006">
                  <c:v>438</c:v>
                </c:pt>
                <c:pt idx="12007">
                  <c:v>428</c:v>
                </c:pt>
                <c:pt idx="12008">
                  <c:v>428</c:v>
                </c:pt>
                <c:pt idx="12009">
                  <c:v>444</c:v>
                </c:pt>
                <c:pt idx="12010">
                  <c:v>438</c:v>
                </c:pt>
                <c:pt idx="12011">
                  <c:v>444</c:v>
                </c:pt>
                <c:pt idx="12012">
                  <c:v>428</c:v>
                </c:pt>
                <c:pt idx="12013">
                  <c:v>444</c:v>
                </c:pt>
                <c:pt idx="12014">
                  <c:v>447</c:v>
                </c:pt>
                <c:pt idx="12015">
                  <c:v>435</c:v>
                </c:pt>
                <c:pt idx="12016">
                  <c:v>441</c:v>
                </c:pt>
                <c:pt idx="12017">
                  <c:v>438</c:v>
                </c:pt>
                <c:pt idx="12018">
                  <c:v>444</c:v>
                </c:pt>
                <c:pt idx="12019">
                  <c:v>423</c:v>
                </c:pt>
                <c:pt idx="12020">
                  <c:v>448</c:v>
                </c:pt>
                <c:pt idx="12021">
                  <c:v>435</c:v>
                </c:pt>
                <c:pt idx="12022">
                  <c:v>441</c:v>
                </c:pt>
                <c:pt idx="12023">
                  <c:v>441</c:v>
                </c:pt>
                <c:pt idx="12024">
                  <c:v>444</c:v>
                </c:pt>
                <c:pt idx="12025">
                  <c:v>448</c:v>
                </c:pt>
                <c:pt idx="12026">
                  <c:v>438</c:v>
                </c:pt>
                <c:pt idx="12027">
                  <c:v>448</c:v>
                </c:pt>
                <c:pt idx="12028">
                  <c:v>441</c:v>
                </c:pt>
                <c:pt idx="12029">
                  <c:v>438</c:v>
                </c:pt>
                <c:pt idx="12030">
                  <c:v>438</c:v>
                </c:pt>
                <c:pt idx="12031">
                  <c:v>428</c:v>
                </c:pt>
                <c:pt idx="12032">
                  <c:v>444</c:v>
                </c:pt>
                <c:pt idx="12033">
                  <c:v>448</c:v>
                </c:pt>
                <c:pt idx="12034">
                  <c:v>444</c:v>
                </c:pt>
                <c:pt idx="12035">
                  <c:v>447</c:v>
                </c:pt>
                <c:pt idx="12036">
                  <c:v>447</c:v>
                </c:pt>
                <c:pt idx="12037">
                  <c:v>444</c:v>
                </c:pt>
                <c:pt idx="12038">
                  <c:v>438</c:v>
                </c:pt>
                <c:pt idx="12039">
                  <c:v>441</c:v>
                </c:pt>
                <c:pt idx="12040">
                  <c:v>447</c:v>
                </c:pt>
                <c:pt idx="12041">
                  <c:v>444</c:v>
                </c:pt>
                <c:pt idx="12042">
                  <c:v>454</c:v>
                </c:pt>
                <c:pt idx="12043">
                  <c:v>426</c:v>
                </c:pt>
                <c:pt idx="12044">
                  <c:v>444</c:v>
                </c:pt>
                <c:pt idx="12045">
                  <c:v>438</c:v>
                </c:pt>
                <c:pt idx="12046">
                  <c:v>447</c:v>
                </c:pt>
                <c:pt idx="12047">
                  <c:v>457</c:v>
                </c:pt>
                <c:pt idx="12048">
                  <c:v>447</c:v>
                </c:pt>
                <c:pt idx="12049">
                  <c:v>444</c:v>
                </c:pt>
                <c:pt idx="12050">
                  <c:v>649</c:v>
                </c:pt>
                <c:pt idx="12051">
                  <c:v>441</c:v>
                </c:pt>
                <c:pt idx="12052">
                  <c:v>438</c:v>
                </c:pt>
                <c:pt idx="12053">
                  <c:v>438</c:v>
                </c:pt>
                <c:pt idx="12054">
                  <c:v>441</c:v>
                </c:pt>
                <c:pt idx="12055">
                  <c:v>441</c:v>
                </c:pt>
                <c:pt idx="12056">
                  <c:v>444</c:v>
                </c:pt>
                <c:pt idx="12057">
                  <c:v>448</c:v>
                </c:pt>
                <c:pt idx="12058">
                  <c:v>447</c:v>
                </c:pt>
                <c:pt idx="12059">
                  <c:v>438</c:v>
                </c:pt>
                <c:pt idx="12060">
                  <c:v>441</c:v>
                </c:pt>
                <c:pt idx="12061">
                  <c:v>441</c:v>
                </c:pt>
                <c:pt idx="12062">
                  <c:v>441</c:v>
                </c:pt>
                <c:pt idx="12063">
                  <c:v>444</c:v>
                </c:pt>
                <c:pt idx="12064">
                  <c:v>447</c:v>
                </c:pt>
                <c:pt idx="12065">
                  <c:v>441</c:v>
                </c:pt>
                <c:pt idx="12066">
                  <c:v>444</c:v>
                </c:pt>
                <c:pt idx="12067">
                  <c:v>444</c:v>
                </c:pt>
                <c:pt idx="12068">
                  <c:v>457</c:v>
                </c:pt>
                <c:pt idx="12069">
                  <c:v>454</c:v>
                </c:pt>
                <c:pt idx="12070">
                  <c:v>448</c:v>
                </c:pt>
                <c:pt idx="12071">
                  <c:v>454</c:v>
                </c:pt>
                <c:pt idx="12072">
                  <c:v>454</c:v>
                </c:pt>
                <c:pt idx="12073">
                  <c:v>457</c:v>
                </c:pt>
                <c:pt idx="12074">
                  <c:v>444</c:v>
                </c:pt>
                <c:pt idx="12075">
                  <c:v>470</c:v>
                </c:pt>
                <c:pt idx="12076">
                  <c:v>454</c:v>
                </c:pt>
                <c:pt idx="12077">
                  <c:v>460</c:v>
                </c:pt>
                <c:pt idx="12078">
                  <c:v>463</c:v>
                </c:pt>
                <c:pt idx="12079">
                  <c:v>460</c:v>
                </c:pt>
                <c:pt idx="12080">
                  <c:v>470</c:v>
                </c:pt>
                <c:pt idx="12081">
                  <c:v>441</c:v>
                </c:pt>
                <c:pt idx="12082">
                  <c:v>463</c:v>
                </c:pt>
                <c:pt idx="12083">
                  <c:v>457</c:v>
                </c:pt>
                <c:pt idx="12084">
                  <c:v>460</c:v>
                </c:pt>
                <c:pt idx="12085">
                  <c:v>460</c:v>
                </c:pt>
                <c:pt idx="12086">
                  <c:v>463</c:v>
                </c:pt>
                <c:pt idx="12087">
                  <c:v>454</c:v>
                </c:pt>
                <c:pt idx="12088">
                  <c:v>463</c:v>
                </c:pt>
                <c:pt idx="12089">
                  <c:v>463</c:v>
                </c:pt>
                <c:pt idx="12090">
                  <c:v>463</c:v>
                </c:pt>
                <c:pt idx="12091">
                  <c:v>481</c:v>
                </c:pt>
                <c:pt idx="12092">
                  <c:v>476</c:v>
                </c:pt>
                <c:pt idx="12093">
                  <c:v>457</c:v>
                </c:pt>
                <c:pt idx="12094">
                  <c:v>463</c:v>
                </c:pt>
                <c:pt idx="12095">
                  <c:v>476</c:v>
                </c:pt>
                <c:pt idx="12096">
                  <c:v>464</c:v>
                </c:pt>
                <c:pt idx="12097">
                  <c:v>463</c:v>
                </c:pt>
                <c:pt idx="12098">
                  <c:v>454</c:v>
                </c:pt>
                <c:pt idx="12099">
                  <c:v>470</c:v>
                </c:pt>
                <c:pt idx="12100">
                  <c:v>460</c:v>
                </c:pt>
                <c:pt idx="12101">
                  <c:v>470</c:v>
                </c:pt>
                <c:pt idx="12102">
                  <c:v>470</c:v>
                </c:pt>
                <c:pt idx="12103">
                  <c:v>463</c:v>
                </c:pt>
                <c:pt idx="12104">
                  <c:v>470</c:v>
                </c:pt>
                <c:pt idx="12105">
                  <c:v>441</c:v>
                </c:pt>
                <c:pt idx="12106">
                  <c:v>470</c:v>
                </c:pt>
                <c:pt idx="12107">
                  <c:v>454</c:v>
                </c:pt>
                <c:pt idx="12108">
                  <c:v>457</c:v>
                </c:pt>
                <c:pt idx="12109">
                  <c:v>457</c:v>
                </c:pt>
                <c:pt idx="12110">
                  <c:v>457</c:v>
                </c:pt>
                <c:pt idx="12111">
                  <c:v>460</c:v>
                </c:pt>
                <c:pt idx="12112">
                  <c:v>464</c:v>
                </c:pt>
                <c:pt idx="12113">
                  <c:v>460</c:v>
                </c:pt>
                <c:pt idx="12114">
                  <c:v>464</c:v>
                </c:pt>
                <c:pt idx="12115">
                  <c:v>463</c:v>
                </c:pt>
                <c:pt idx="12116">
                  <c:v>457</c:v>
                </c:pt>
                <c:pt idx="12117">
                  <c:v>448</c:v>
                </c:pt>
                <c:pt idx="12118">
                  <c:v>448</c:v>
                </c:pt>
                <c:pt idx="12119">
                  <c:v>454</c:v>
                </c:pt>
                <c:pt idx="12120">
                  <c:v>454</c:v>
                </c:pt>
                <c:pt idx="12121">
                  <c:v>460</c:v>
                </c:pt>
                <c:pt idx="12122">
                  <c:v>448</c:v>
                </c:pt>
                <c:pt idx="12123">
                  <c:v>463</c:v>
                </c:pt>
                <c:pt idx="12124">
                  <c:v>454</c:v>
                </c:pt>
                <c:pt idx="12125">
                  <c:v>460</c:v>
                </c:pt>
                <c:pt idx="12126">
                  <c:v>457</c:v>
                </c:pt>
                <c:pt idx="12127">
                  <c:v>448</c:v>
                </c:pt>
                <c:pt idx="12128">
                  <c:v>457</c:v>
                </c:pt>
                <c:pt idx="12129">
                  <c:v>438</c:v>
                </c:pt>
                <c:pt idx="12130">
                  <c:v>460</c:v>
                </c:pt>
                <c:pt idx="12131">
                  <c:v>454</c:v>
                </c:pt>
                <c:pt idx="12132">
                  <c:v>460</c:v>
                </c:pt>
                <c:pt idx="12133">
                  <c:v>463</c:v>
                </c:pt>
                <c:pt idx="12134">
                  <c:v>460</c:v>
                </c:pt>
                <c:pt idx="12135">
                  <c:v>454</c:v>
                </c:pt>
                <c:pt idx="12136">
                  <c:v>454</c:v>
                </c:pt>
                <c:pt idx="12137">
                  <c:v>457</c:v>
                </c:pt>
                <c:pt idx="12138">
                  <c:v>447</c:v>
                </c:pt>
                <c:pt idx="12139">
                  <c:v>448</c:v>
                </c:pt>
                <c:pt idx="12140">
                  <c:v>454</c:v>
                </c:pt>
                <c:pt idx="12141">
                  <c:v>448</c:v>
                </c:pt>
                <c:pt idx="12142">
                  <c:v>454</c:v>
                </c:pt>
                <c:pt idx="12143">
                  <c:v>460</c:v>
                </c:pt>
                <c:pt idx="12144">
                  <c:v>454</c:v>
                </c:pt>
                <c:pt idx="12145">
                  <c:v>454</c:v>
                </c:pt>
                <c:pt idx="12146">
                  <c:v>441</c:v>
                </c:pt>
                <c:pt idx="12147">
                  <c:v>460</c:v>
                </c:pt>
                <c:pt idx="12148">
                  <c:v>457</c:v>
                </c:pt>
                <c:pt idx="12149">
                  <c:v>457</c:v>
                </c:pt>
                <c:pt idx="12150">
                  <c:v>464</c:v>
                </c:pt>
                <c:pt idx="12151">
                  <c:v>454</c:v>
                </c:pt>
                <c:pt idx="12152">
                  <c:v>457</c:v>
                </c:pt>
                <c:pt idx="12153">
                  <c:v>438</c:v>
                </c:pt>
                <c:pt idx="12154">
                  <c:v>460</c:v>
                </c:pt>
                <c:pt idx="12155">
                  <c:v>454</c:v>
                </c:pt>
                <c:pt idx="12156">
                  <c:v>460</c:v>
                </c:pt>
                <c:pt idx="12157">
                  <c:v>463</c:v>
                </c:pt>
                <c:pt idx="12158">
                  <c:v>464</c:v>
                </c:pt>
                <c:pt idx="12159">
                  <c:v>463</c:v>
                </c:pt>
                <c:pt idx="12160">
                  <c:v>457</c:v>
                </c:pt>
                <c:pt idx="12161">
                  <c:v>457</c:v>
                </c:pt>
                <c:pt idx="12162">
                  <c:v>460</c:v>
                </c:pt>
                <c:pt idx="12163">
                  <c:v>457</c:v>
                </c:pt>
                <c:pt idx="12164">
                  <c:v>463</c:v>
                </c:pt>
                <c:pt idx="12165">
                  <c:v>460</c:v>
                </c:pt>
                <c:pt idx="12166">
                  <c:v>470</c:v>
                </c:pt>
                <c:pt idx="12167">
                  <c:v>464</c:v>
                </c:pt>
                <c:pt idx="12168">
                  <c:v>463</c:v>
                </c:pt>
                <c:pt idx="12169">
                  <c:v>470</c:v>
                </c:pt>
                <c:pt idx="12170">
                  <c:v>457</c:v>
                </c:pt>
                <c:pt idx="12171">
                  <c:v>460</c:v>
                </c:pt>
                <c:pt idx="12172">
                  <c:v>448</c:v>
                </c:pt>
                <c:pt idx="12173">
                  <c:v>464</c:v>
                </c:pt>
                <c:pt idx="12174">
                  <c:v>476</c:v>
                </c:pt>
                <c:pt idx="12175">
                  <c:v>476</c:v>
                </c:pt>
                <c:pt idx="12176">
                  <c:v>477</c:v>
                </c:pt>
                <c:pt idx="12177">
                  <c:v>457</c:v>
                </c:pt>
                <c:pt idx="12178">
                  <c:v>470</c:v>
                </c:pt>
                <c:pt idx="12179">
                  <c:v>470</c:v>
                </c:pt>
                <c:pt idx="12180">
                  <c:v>476</c:v>
                </c:pt>
                <c:pt idx="12181">
                  <c:v>477</c:v>
                </c:pt>
                <c:pt idx="12182">
                  <c:v>470</c:v>
                </c:pt>
                <c:pt idx="12183">
                  <c:v>485</c:v>
                </c:pt>
                <c:pt idx="12184">
                  <c:v>464</c:v>
                </c:pt>
                <c:pt idx="12185">
                  <c:v>481</c:v>
                </c:pt>
                <c:pt idx="12186">
                  <c:v>476</c:v>
                </c:pt>
                <c:pt idx="12187">
                  <c:v>470</c:v>
                </c:pt>
                <c:pt idx="12188">
                  <c:v>476</c:v>
                </c:pt>
                <c:pt idx="12189">
                  <c:v>476</c:v>
                </c:pt>
                <c:pt idx="12190">
                  <c:v>476</c:v>
                </c:pt>
                <c:pt idx="12191">
                  <c:v>476</c:v>
                </c:pt>
                <c:pt idx="12192">
                  <c:v>485</c:v>
                </c:pt>
                <c:pt idx="12193">
                  <c:v>476</c:v>
                </c:pt>
                <c:pt idx="12194">
                  <c:v>477</c:v>
                </c:pt>
                <c:pt idx="12195">
                  <c:v>476</c:v>
                </c:pt>
                <c:pt idx="12196">
                  <c:v>464</c:v>
                </c:pt>
                <c:pt idx="12197">
                  <c:v>476</c:v>
                </c:pt>
                <c:pt idx="12198">
                  <c:v>477</c:v>
                </c:pt>
                <c:pt idx="12199">
                  <c:v>481</c:v>
                </c:pt>
                <c:pt idx="12200">
                  <c:v>485</c:v>
                </c:pt>
                <c:pt idx="12201">
                  <c:v>476</c:v>
                </c:pt>
                <c:pt idx="12202">
                  <c:v>502</c:v>
                </c:pt>
                <c:pt idx="12203">
                  <c:v>485</c:v>
                </c:pt>
                <c:pt idx="12204">
                  <c:v>485</c:v>
                </c:pt>
                <c:pt idx="12205">
                  <c:v>485</c:v>
                </c:pt>
                <c:pt idx="12206">
                  <c:v>477</c:v>
                </c:pt>
                <c:pt idx="12207">
                  <c:v>481</c:v>
                </c:pt>
                <c:pt idx="12208">
                  <c:v>464</c:v>
                </c:pt>
                <c:pt idx="12209">
                  <c:v>487</c:v>
                </c:pt>
                <c:pt idx="12210">
                  <c:v>477</c:v>
                </c:pt>
                <c:pt idx="12211">
                  <c:v>487</c:v>
                </c:pt>
                <c:pt idx="12212">
                  <c:v>485</c:v>
                </c:pt>
                <c:pt idx="12213">
                  <c:v>506</c:v>
                </c:pt>
                <c:pt idx="12214">
                  <c:v>485</c:v>
                </c:pt>
                <c:pt idx="12215">
                  <c:v>476</c:v>
                </c:pt>
                <c:pt idx="12216">
                  <c:v>492</c:v>
                </c:pt>
                <c:pt idx="12217">
                  <c:v>485</c:v>
                </c:pt>
                <c:pt idx="12218">
                  <c:v>485</c:v>
                </c:pt>
                <c:pt idx="12219">
                  <c:v>477</c:v>
                </c:pt>
                <c:pt idx="12220">
                  <c:v>487</c:v>
                </c:pt>
                <c:pt idx="12221">
                  <c:v>481</c:v>
                </c:pt>
                <c:pt idx="12222">
                  <c:v>492</c:v>
                </c:pt>
                <c:pt idx="12223">
                  <c:v>492</c:v>
                </c:pt>
                <c:pt idx="12224">
                  <c:v>537</c:v>
                </c:pt>
                <c:pt idx="12225">
                  <c:v>492</c:v>
                </c:pt>
                <c:pt idx="12226">
                  <c:v>485</c:v>
                </c:pt>
                <c:pt idx="12227">
                  <c:v>477</c:v>
                </c:pt>
                <c:pt idx="12228">
                  <c:v>470</c:v>
                </c:pt>
                <c:pt idx="12229">
                  <c:v>487</c:v>
                </c:pt>
                <c:pt idx="12230">
                  <c:v>470</c:v>
                </c:pt>
                <c:pt idx="12231">
                  <c:v>477</c:v>
                </c:pt>
                <c:pt idx="12232">
                  <c:v>464</c:v>
                </c:pt>
                <c:pt idx="12233">
                  <c:v>477</c:v>
                </c:pt>
                <c:pt idx="12234">
                  <c:v>463</c:v>
                </c:pt>
                <c:pt idx="12235">
                  <c:v>476</c:v>
                </c:pt>
                <c:pt idx="12236">
                  <c:v>470</c:v>
                </c:pt>
                <c:pt idx="12237">
                  <c:v>476</c:v>
                </c:pt>
                <c:pt idx="12238">
                  <c:v>481</c:v>
                </c:pt>
                <c:pt idx="12239">
                  <c:v>464</c:v>
                </c:pt>
                <c:pt idx="12240">
                  <c:v>470</c:v>
                </c:pt>
                <c:pt idx="12241">
                  <c:v>454</c:v>
                </c:pt>
                <c:pt idx="12242">
                  <c:v>464</c:v>
                </c:pt>
                <c:pt idx="12243">
                  <c:v>464</c:v>
                </c:pt>
                <c:pt idx="12244">
                  <c:v>476</c:v>
                </c:pt>
                <c:pt idx="12245">
                  <c:v>470</c:v>
                </c:pt>
                <c:pt idx="12246">
                  <c:v>460</c:v>
                </c:pt>
                <c:pt idx="12247">
                  <c:v>477</c:v>
                </c:pt>
                <c:pt idx="12248">
                  <c:v>470</c:v>
                </c:pt>
                <c:pt idx="12249">
                  <c:v>464</c:v>
                </c:pt>
                <c:pt idx="12250">
                  <c:v>464</c:v>
                </c:pt>
                <c:pt idx="12251">
                  <c:v>470</c:v>
                </c:pt>
                <c:pt idx="12252">
                  <c:v>460</c:v>
                </c:pt>
                <c:pt idx="12253">
                  <c:v>454</c:v>
                </c:pt>
                <c:pt idx="12254">
                  <c:v>463</c:v>
                </c:pt>
                <c:pt idx="12255">
                  <c:v>464</c:v>
                </c:pt>
                <c:pt idx="12256">
                  <c:v>476</c:v>
                </c:pt>
                <c:pt idx="12257">
                  <c:v>481</c:v>
                </c:pt>
                <c:pt idx="12258">
                  <c:v>477</c:v>
                </c:pt>
                <c:pt idx="12259">
                  <c:v>470</c:v>
                </c:pt>
                <c:pt idx="12260">
                  <c:v>481</c:v>
                </c:pt>
                <c:pt idx="12261">
                  <c:v>470</c:v>
                </c:pt>
                <c:pt idx="12262">
                  <c:v>470</c:v>
                </c:pt>
                <c:pt idx="12263">
                  <c:v>463</c:v>
                </c:pt>
                <c:pt idx="12264">
                  <c:v>477</c:v>
                </c:pt>
                <c:pt idx="12265">
                  <c:v>454</c:v>
                </c:pt>
                <c:pt idx="12266">
                  <c:v>470</c:v>
                </c:pt>
                <c:pt idx="12267">
                  <c:v>476</c:v>
                </c:pt>
                <c:pt idx="12268">
                  <c:v>481</c:v>
                </c:pt>
                <c:pt idx="12269">
                  <c:v>481</c:v>
                </c:pt>
                <c:pt idx="12270">
                  <c:v>464</c:v>
                </c:pt>
                <c:pt idx="12271">
                  <c:v>476</c:v>
                </c:pt>
                <c:pt idx="12272">
                  <c:v>457</c:v>
                </c:pt>
                <c:pt idx="12273">
                  <c:v>470</c:v>
                </c:pt>
                <c:pt idx="12274">
                  <c:v>470</c:v>
                </c:pt>
                <c:pt idx="12275">
                  <c:v>477</c:v>
                </c:pt>
                <c:pt idx="12276">
                  <c:v>464</c:v>
                </c:pt>
                <c:pt idx="12277">
                  <c:v>464</c:v>
                </c:pt>
                <c:pt idx="12278">
                  <c:v>476</c:v>
                </c:pt>
                <c:pt idx="12279">
                  <c:v>470</c:v>
                </c:pt>
                <c:pt idx="12280">
                  <c:v>476</c:v>
                </c:pt>
                <c:pt idx="12281">
                  <c:v>464</c:v>
                </c:pt>
                <c:pt idx="12282">
                  <c:v>470</c:v>
                </c:pt>
                <c:pt idx="12283">
                  <c:v>463</c:v>
                </c:pt>
                <c:pt idx="12284">
                  <c:v>448</c:v>
                </c:pt>
                <c:pt idx="12285">
                  <c:v>470</c:v>
                </c:pt>
                <c:pt idx="12286">
                  <c:v>463</c:v>
                </c:pt>
                <c:pt idx="12287">
                  <c:v>460</c:v>
                </c:pt>
                <c:pt idx="12288">
                  <c:v>476</c:v>
                </c:pt>
                <c:pt idx="12289">
                  <c:v>464</c:v>
                </c:pt>
                <c:pt idx="12290">
                  <c:v>464</c:v>
                </c:pt>
                <c:pt idx="12291">
                  <c:v>463</c:v>
                </c:pt>
                <c:pt idx="12292">
                  <c:v>464</c:v>
                </c:pt>
                <c:pt idx="12293">
                  <c:v>460</c:v>
                </c:pt>
                <c:pt idx="12294">
                  <c:v>457</c:v>
                </c:pt>
                <c:pt idx="12295">
                  <c:v>463</c:v>
                </c:pt>
                <c:pt idx="12296">
                  <c:v>457</c:v>
                </c:pt>
                <c:pt idx="12297">
                  <c:v>464</c:v>
                </c:pt>
                <c:pt idx="12298">
                  <c:v>457</c:v>
                </c:pt>
                <c:pt idx="12299">
                  <c:v>477</c:v>
                </c:pt>
                <c:pt idx="12300">
                  <c:v>476</c:v>
                </c:pt>
                <c:pt idx="12301">
                  <c:v>463</c:v>
                </c:pt>
                <c:pt idx="12302">
                  <c:v>487</c:v>
                </c:pt>
                <c:pt idx="12303">
                  <c:v>460</c:v>
                </c:pt>
                <c:pt idx="12304">
                  <c:v>470</c:v>
                </c:pt>
                <c:pt idx="12305">
                  <c:v>470</c:v>
                </c:pt>
                <c:pt idx="12306">
                  <c:v>476</c:v>
                </c:pt>
                <c:pt idx="12307">
                  <c:v>460</c:v>
                </c:pt>
                <c:pt idx="12308">
                  <c:v>463</c:v>
                </c:pt>
                <c:pt idx="12309">
                  <c:v>463</c:v>
                </c:pt>
                <c:pt idx="12310">
                  <c:v>464</c:v>
                </c:pt>
                <c:pt idx="12311">
                  <c:v>457</c:v>
                </c:pt>
                <c:pt idx="12312">
                  <c:v>464</c:v>
                </c:pt>
                <c:pt idx="12313">
                  <c:v>464</c:v>
                </c:pt>
                <c:pt idx="12314">
                  <c:v>470</c:v>
                </c:pt>
                <c:pt idx="12315">
                  <c:v>457</c:v>
                </c:pt>
                <c:pt idx="12316">
                  <c:v>470</c:v>
                </c:pt>
                <c:pt idx="12317">
                  <c:v>470</c:v>
                </c:pt>
                <c:pt idx="12318">
                  <c:v>457</c:v>
                </c:pt>
                <c:pt idx="12319">
                  <c:v>463</c:v>
                </c:pt>
                <c:pt idx="12320">
                  <c:v>454</c:v>
                </c:pt>
                <c:pt idx="12321">
                  <c:v>463</c:v>
                </c:pt>
                <c:pt idx="12322">
                  <c:v>454</c:v>
                </c:pt>
                <c:pt idx="12323">
                  <c:v>476</c:v>
                </c:pt>
                <c:pt idx="12324">
                  <c:v>464</c:v>
                </c:pt>
                <c:pt idx="12325">
                  <c:v>463</c:v>
                </c:pt>
                <c:pt idx="12326">
                  <c:v>476</c:v>
                </c:pt>
                <c:pt idx="12327">
                  <c:v>454</c:v>
                </c:pt>
                <c:pt idx="12328">
                  <c:v>464</c:v>
                </c:pt>
                <c:pt idx="12329">
                  <c:v>463</c:v>
                </c:pt>
                <c:pt idx="12330">
                  <c:v>481</c:v>
                </c:pt>
                <c:pt idx="12331">
                  <c:v>464</c:v>
                </c:pt>
                <c:pt idx="12332">
                  <c:v>464</c:v>
                </c:pt>
                <c:pt idx="12333">
                  <c:v>464</c:v>
                </c:pt>
                <c:pt idx="12334">
                  <c:v>460</c:v>
                </c:pt>
                <c:pt idx="12335">
                  <c:v>460</c:v>
                </c:pt>
                <c:pt idx="12336">
                  <c:v>460</c:v>
                </c:pt>
                <c:pt idx="12337">
                  <c:v>460</c:v>
                </c:pt>
                <c:pt idx="12338">
                  <c:v>464</c:v>
                </c:pt>
                <c:pt idx="12339">
                  <c:v>460</c:v>
                </c:pt>
                <c:pt idx="12340">
                  <c:v>464</c:v>
                </c:pt>
                <c:pt idx="12341">
                  <c:v>464</c:v>
                </c:pt>
                <c:pt idx="12342">
                  <c:v>460</c:v>
                </c:pt>
                <c:pt idx="12343">
                  <c:v>463</c:v>
                </c:pt>
                <c:pt idx="12344">
                  <c:v>448</c:v>
                </c:pt>
                <c:pt idx="12345">
                  <c:v>463</c:v>
                </c:pt>
                <c:pt idx="12346">
                  <c:v>460</c:v>
                </c:pt>
                <c:pt idx="12347">
                  <c:v>470</c:v>
                </c:pt>
                <c:pt idx="12348">
                  <c:v>476</c:v>
                </c:pt>
                <c:pt idx="12349">
                  <c:v>460</c:v>
                </c:pt>
                <c:pt idx="12350">
                  <c:v>464</c:v>
                </c:pt>
                <c:pt idx="12351">
                  <c:v>448</c:v>
                </c:pt>
                <c:pt idx="12352">
                  <c:v>463</c:v>
                </c:pt>
                <c:pt idx="12353">
                  <c:v>460</c:v>
                </c:pt>
                <c:pt idx="12354">
                  <c:v>464</c:v>
                </c:pt>
                <c:pt idx="12355">
                  <c:v>463</c:v>
                </c:pt>
                <c:pt idx="12356">
                  <c:v>464</c:v>
                </c:pt>
                <c:pt idx="12357">
                  <c:v>463</c:v>
                </c:pt>
                <c:pt idx="12358">
                  <c:v>454</c:v>
                </c:pt>
                <c:pt idx="12359">
                  <c:v>457</c:v>
                </c:pt>
                <c:pt idx="12360">
                  <c:v>460</c:v>
                </c:pt>
                <c:pt idx="12361">
                  <c:v>470</c:v>
                </c:pt>
                <c:pt idx="12362">
                  <c:v>464</c:v>
                </c:pt>
                <c:pt idx="12363">
                  <c:v>463</c:v>
                </c:pt>
                <c:pt idx="12364">
                  <c:v>464</c:v>
                </c:pt>
                <c:pt idx="12365">
                  <c:v>457</c:v>
                </c:pt>
                <c:pt idx="12366">
                  <c:v>460</c:v>
                </c:pt>
                <c:pt idx="12367">
                  <c:v>476</c:v>
                </c:pt>
                <c:pt idx="12368">
                  <c:v>463</c:v>
                </c:pt>
                <c:pt idx="12369">
                  <c:v>476</c:v>
                </c:pt>
                <c:pt idx="12370">
                  <c:v>460</c:v>
                </c:pt>
                <c:pt idx="12371">
                  <c:v>470</c:v>
                </c:pt>
                <c:pt idx="12372">
                  <c:v>460</c:v>
                </c:pt>
                <c:pt idx="12373">
                  <c:v>457</c:v>
                </c:pt>
                <c:pt idx="12374">
                  <c:v>463</c:v>
                </c:pt>
                <c:pt idx="12375">
                  <c:v>457</c:v>
                </c:pt>
                <c:pt idx="12376">
                  <c:v>470</c:v>
                </c:pt>
                <c:pt idx="12377">
                  <c:v>457</c:v>
                </c:pt>
                <c:pt idx="12378">
                  <c:v>464</c:v>
                </c:pt>
                <c:pt idx="12379">
                  <c:v>463</c:v>
                </c:pt>
                <c:pt idx="12380">
                  <c:v>477</c:v>
                </c:pt>
                <c:pt idx="12381">
                  <c:v>476</c:v>
                </c:pt>
                <c:pt idx="12382">
                  <c:v>470</c:v>
                </c:pt>
                <c:pt idx="12383">
                  <c:v>470</c:v>
                </c:pt>
                <c:pt idx="12384">
                  <c:v>464</c:v>
                </c:pt>
                <c:pt idx="12385">
                  <c:v>470</c:v>
                </c:pt>
                <c:pt idx="12386">
                  <c:v>460</c:v>
                </c:pt>
                <c:pt idx="12387">
                  <c:v>463</c:v>
                </c:pt>
                <c:pt idx="12388">
                  <c:v>463</c:v>
                </c:pt>
                <c:pt idx="12389">
                  <c:v>457</c:v>
                </c:pt>
                <c:pt idx="12390">
                  <c:v>463</c:v>
                </c:pt>
                <c:pt idx="12391">
                  <c:v>485</c:v>
                </c:pt>
                <c:pt idx="12392">
                  <c:v>470</c:v>
                </c:pt>
                <c:pt idx="12393">
                  <c:v>463</c:v>
                </c:pt>
                <c:pt idx="12394">
                  <c:v>457</c:v>
                </c:pt>
                <c:pt idx="12395">
                  <c:v>464</c:v>
                </c:pt>
                <c:pt idx="12396">
                  <c:v>470</c:v>
                </c:pt>
                <c:pt idx="12397">
                  <c:v>470</c:v>
                </c:pt>
                <c:pt idx="12398">
                  <c:v>476</c:v>
                </c:pt>
                <c:pt idx="12399">
                  <c:v>460</c:v>
                </c:pt>
                <c:pt idx="12400">
                  <c:v>464</c:v>
                </c:pt>
                <c:pt idx="12401">
                  <c:v>448</c:v>
                </c:pt>
                <c:pt idx="12402">
                  <c:v>487</c:v>
                </c:pt>
                <c:pt idx="12403">
                  <c:v>470</c:v>
                </c:pt>
                <c:pt idx="12404">
                  <c:v>464</c:v>
                </c:pt>
                <c:pt idx="12405">
                  <c:v>477</c:v>
                </c:pt>
                <c:pt idx="12406">
                  <c:v>457</c:v>
                </c:pt>
                <c:pt idx="12407">
                  <c:v>463</c:v>
                </c:pt>
                <c:pt idx="12408">
                  <c:v>463</c:v>
                </c:pt>
                <c:pt idx="12409">
                  <c:v>470</c:v>
                </c:pt>
                <c:pt idx="12410">
                  <c:v>460</c:v>
                </c:pt>
                <c:pt idx="12411">
                  <c:v>463</c:v>
                </c:pt>
                <c:pt idx="12412">
                  <c:v>476</c:v>
                </c:pt>
                <c:pt idx="12413">
                  <c:v>492</c:v>
                </c:pt>
                <c:pt idx="12414">
                  <c:v>463</c:v>
                </c:pt>
                <c:pt idx="12415">
                  <c:v>460</c:v>
                </c:pt>
                <c:pt idx="12416">
                  <c:v>454</c:v>
                </c:pt>
                <c:pt idx="12417">
                  <c:v>454</c:v>
                </c:pt>
                <c:pt idx="12418">
                  <c:v>444</c:v>
                </c:pt>
                <c:pt idx="12419">
                  <c:v>448</c:v>
                </c:pt>
                <c:pt idx="12420">
                  <c:v>457</c:v>
                </c:pt>
                <c:pt idx="12421">
                  <c:v>447</c:v>
                </c:pt>
                <c:pt idx="12422">
                  <c:v>454</c:v>
                </c:pt>
                <c:pt idx="12423">
                  <c:v>444</c:v>
                </c:pt>
                <c:pt idx="12424">
                  <c:v>470</c:v>
                </c:pt>
                <c:pt idx="12425">
                  <c:v>448</c:v>
                </c:pt>
                <c:pt idx="12426">
                  <c:v>444</c:v>
                </c:pt>
                <c:pt idx="12427">
                  <c:v>448</c:v>
                </c:pt>
                <c:pt idx="12428">
                  <c:v>441</c:v>
                </c:pt>
                <c:pt idx="12429">
                  <c:v>448</c:v>
                </c:pt>
                <c:pt idx="12430">
                  <c:v>426</c:v>
                </c:pt>
                <c:pt idx="12431">
                  <c:v>444</c:v>
                </c:pt>
                <c:pt idx="12432">
                  <c:v>438</c:v>
                </c:pt>
                <c:pt idx="12433">
                  <c:v>447</c:v>
                </c:pt>
                <c:pt idx="12434">
                  <c:v>447</c:v>
                </c:pt>
                <c:pt idx="12435">
                  <c:v>441</c:v>
                </c:pt>
                <c:pt idx="12436">
                  <c:v>457</c:v>
                </c:pt>
                <c:pt idx="12437">
                  <c:v>444</c:v>
                </c:pt>
                <c:pt idx="12438">
                  <c:v>441</c:v>
                </c:pt>
                <c:pt idx="12439">
                  <c:v>441</c:v>
                </c:pt>
                <c:pt idx="12440">
                  <c:v>447</c:v>
                </c:pt>
                <c:pt idx="12441">
                  <c:v>444</c:v>
                </c:pt>
                <c:pt idx="12442">
                  <c:v>435</c:v>
                </c:pt>
                <c:pt idx="12443">
                  <c:v>447</c:v>
                </c:pt>
                <c:pt idx="12444">
                  <c:v>457</c:v>
                </c:pt>
                <c:pt idx="12445">
                  <c:v>441</c:v>
                </c:pt>
                <c:pt idx="12446">
                  <c:v>447</c:v>
                </c:pt>
                <c:pt idx="12447">
                  <c:v>441</c:v>
                </c:pt>
                <c:pt idx="12448">
                  <c:v>441</c:v>
                </c:pt>
                <c:pt idx="12449">
                  <c:v>444</c:v>
                </c:pt>
                <c:pt idx="12450">
                  <c:v>447</c:v>
                </c:pt>
                <c:pt idx="12451">
                  <c:v>447</c:v>
                </c:pt>
                <c:pt idx="12452">
                  <c:v>438</c:v>
                </c:pt>
                <c:pt idx="12453">
                  <c:v>444</c:v>
                </c:pt>
                <c:pt idx="12454">
                  <c:v>438</c:v>
                </c:pt>
                <c:pt idx="12455">
                  <c:v>447</c:v>
                </c:pt>
                <c:pt idx="12456">
                  <c:v>448</c:v>
                </c:pt>
                <c:pt idx="12457">
                  <c:v>454</c:v>
                </c:pt>
                <c:pt idx="12458">
                  <c:v>448</c:v>
                </c:pt>
                <c:pt idx="12459">
                  <c:v>441</c:v>
                </c:pt>
                <c:pt idx="12460">
                  <c:v>441</c:v>
                </c:pt>
                <c:pt idx="12461">
                  <c:v>426</c:v>
                </c:pt>
                <c:pt idx="12462">
                  <c:v>441</c:v>
                </c:pt>
                <c:pt idx="12463">
                  <c:v>444</c:v>
                </c:pt>
                <c:pt idx="12464">
                  <c:v>448</c:v>
                </c:pt>
                <c:pt idx="12465">
                  <c:v>444</c:v>
                </c:pt>
                <c:pt idx="12466">
                  <c:v>435</c:v>
                </c:pt>
                <c:pt idx="12467">
                  <c:v>438</c:v>
                </c:pt>
                <c:pt idx="12468">
                  <c:v>441</c:v>
                </c:pt>
                <c:pt idx="12469">
                  <c:v>448</c:v>
                </c:pt>
                <c:pt idx="12470">
                  <c:v>438</c:v>
                </c:pt>
                <c:pt idx="12471">
                  <c:v>447</c:v>
                </c:pt>
                <c:pt idx="12472">
                  <c:v>441</c:v>
                </c:pt>
                <c:pt idx="12473">
                  <c:v>426</c:v>
                </c:pt>
                <c:pt idx="12474">
                  <c:v>441</c:v>
                </c:pt>
                <c:pt idx="12475">
                  <c:v>441</c:v>
                </c:pt>
                <c:pt idx="12476">
                  <c:v>428</c:v>
                </c:pt>
                <c:pt idx="12477">
                  <c:v>444</c:v>
                </c:pt>
                <c:pt idx="12478">
                  <c:v>444</c:v>
                </c:pt>
                <c:pt idx="12479">
                  <c:v>448</c:v>
                </c:pt>
                <c:pt idx="12480">
                  <c:v>444</c:v>
                </c:pt>
                <c:pt idx="12481">
                  <c:v>448</c:v>
                </c:pt>
                <c:pt idx="12482">
                  <c:v>448</c:v>
                </c:pt>
                <c:pt idx="12483">
                  <c:v>441</c:v>
                </c:pt>
                <c:pt idx="12484">
                  <c:v>454</c:v>
                </c:pt>
                <c:pt idx="12485">
                  <c:v>441</c:v>
                </c:pt>
                <c:pt idx="12486">
                  <c:v>457</c:v>
                </c:pt>
                <c:pt idx="12487">
                  <c:v>454</c:v>
                </c:pt>
                <c:pt idx="12488">
                  <c:v>460</c:v>
                </c:pt>
                <c:pt idx="12489">
                  <c:v>457</c:v>
                </c:pt>
                <c:pt idx="12490">
                  <c:v>448</c:v>
                </c:pt>
                <c:pt idx="12491">
                  <c:v>464</c:v>
                </c:pt>
                <c:pt idx="12492">
                  <c:v>448</c:v>
                </c:pt>
                <c:pt idx="12493">
                  <c:v>457</c:v>
                </c:pt>
                <c:pt idx="12494">
                  <c:v>457</c:v>
                </c:pt>
                <c:pt idx="12495">
                  <c:v>457</c:v>
                </c:pt>
                <c:pt idx="12496">
                  <c:v>448</c:v>
                </c:pt>
                <c:pt idx="12497">
                  <c:v>447</c:v>
                </c:pt>
                <c:pt idx="12498">
                  <c:v>448</c:v>
                </c:pt>
                <c:pt idx="12499">
                  <c:v>454</c:v>
                </c:pt>
                <c:pt idx="12500">
                  <c:v>454</c:v>
                </c:pt>
                <c:pt idx="12501">
                  <c:v>457</c:v>
                </c:pt>
                <c:pt idx="12502">
                  <c:v>464</c:v>
                </c:pt>
                <c:pt idx="12503">
                  <c:v>448</c:v>
                </c:pt>
                <c:pt idx="12504">
                  <c:v>441</c:v>
                </c:pt>
                <c:pt idx="12505">
                  <c:v>457</c:v>
                </c:pt>
                <c:pt idx="12506">
                  <c:v>460</c:v>
                </c:pt>
                <c:pt idx="12507">
                  <c:v>454</c:v>
                </c:pt>
                <c:pt idx="12508">
                  <c:v>460</c:v>
                </c:pt>
                <c:pt idx="12509">
                  <c:v>448</c:v>
                </c:pt>
                <c:pt idx="12510">
                  <c:v>457</c:v>
                </c:pt>
                <c:pt idx="12511">
                  <c:v>444</c:v>
                </c:pt>
                <c:pt idx="12512">
                  <c:v>457</c:v>
                </c:pt>
                <c:pt idx="12513">
                  <c:v>463</c:v>
                </c:pt>
                <c:pt idx="12514">
                  <c:v>447</c:v>
                </c:pt>
                <c:pt idx="12515">
                  <c:v>457</c:v>
                </c:pt>
                <c:pt idx="12516">
                  <c:v>447</c:v>
                </c:pt>
                <c:pt idx="12517">
                  <c:v>460</c:v>
                </c:pt>
                <c:pt idx="12518">
                  <c:v>454</c:v>
                </c:pt>
                <c:pt idx="12519">
                  <c:v>463</c:v>
                </c:pt>
                <c:pt idx="12520">
                  <c:v>448</c:v>
                </c:pt>
                <c:pt idx="12521">
                  <c:v>460</c:v>
                </c:pt>
                <c:pt idx="12522">
                  <c:v>460</c:v>
                </c:pt>
                <c:pt idx="12523">
                  <c:v>454</c:v>
                </c:pt>
                <c:pt idx="12524">
                  <c:v>477</c:v>
                </c:pt>
                <c:pt idx="12525">
                  <c:v>464</c:v>
                </c:pt>
                <c:pt idx="12526">
                  <c:v>464</c:v>
                </c:pt>
                <c:pt idx="12527">
                  <c:v>460</c:v>
                </c:pt>
                <c:pt idx="12528">
                  <c:v>457</c:v>
                </c:pt>
                <c:pt idx="12529">
                  <c:v>463</c:v>
                </c:pt>
                <c:pt idx="12530">
                  <c:v>470</c:v>
                </c:pt>
                <c:pt idx="12531">
                  <c:v>464</c:v>
                </c:pt>
                <c:pt idx="12532">
                  <c:v>476</c:v>
                </c:pt>
                <c:pt idx="12533">
                  <c:v>464</c:v>
                </c:pt>
                <c:pt idx="12534">
                  <c:v>464</c:v>
                </c:pt>
                <c:pt idx="12535">
                  <c:v>463</c:v>
                </c:pt>
                <c:pt idx="12536">
                  <c:v>470</c:v>
                </c:pt>
                <c:pt idx="12537">
                  <c:v>464</c:v>
                </c:pt>
                <c:pt idx="12538">
                  <c:v>463</c:v>
                </c:pt>
                <c:pt idx="12539">
                  <c:v>470</c:v>
                </c:pt>
                <c:pt idx="12540">
                  <c:v>460</c:v>
                </c:pt>
                <c:pt idx="12541">
                  <c:v>464</c:v>
                </c:pt>
                <c:pt idx="12542">
                  <c:v>463</c:v>
                </c:pt>
                <c:pt idx="12543">
                  <c:v>464</c:v>
                </c:pt>
                <c:pt idx="12544">
                  <c:v>463</c:v>
                </c:pt>
                <c:pt idx="12545">
                  <c:v>463</c:v>
                </c:pt>
                <c:pt idx="12546">
                  <c:v>476</c:v>
                </c:pt>
                <c:pt idx="12547">
                  <c:v>457</c:v>
                </c:pt>
                <c:pt idx="12548">
                  <c:v>460</c:v>
                </c:pt>
                <c:pt idx="12549">
                  <c:v>457</c:v>
                </c:pt>
                <c:pt idx="12550">
                  <c:v>454</c:v>
                </c:pt>
                <c:pt idx="12551">
                  <c:v>454</c:v>
                </c:pt>
                <c:pt idx="12552">
                  <c:v>454</c:v>
                </c:pt>
                <c:pt idx="12553">
                  <c:v>457</c:v>
                </c:pt>
                <c:pt idx="12554">
                  <c:v>464</c:v>
                </c:pt>
                <c:pt idx="12555">
                  <c:v>457</c:v>
                </c:pt>
                <c:pt idx="12556">
                  <c:v>464</c:v>
                </c:pt>
                <c:pt idx="12557">
                  <c:v>457</c:v>
                </c:pt>
                <c:pt idx="12558">
                  <c:v>457</c:v>
                </c:pt>
                <c:pt idx="12559">
                  <c:v>447</c:v>
                </c:pt>
                <c:pt idx="12560">
                  <c:v>460</c:v>
                </c:pt>
                <c:pt idx="12561">
                  <c:v>460</c:v>
                </c:pt>
                <c:pt idx="12562">
                  <c:v>457</c:v>
                </c:pt>
                <c:pt idx="12563">
                  <c:v>464</c:v>
                </c:pt>
                <c:pt idx="12564">
                  <c:v>454</c:v>
                </c:pt>
                <c:pt idx="12565">
                  <c:v>457</c:v>
                </c:pt>
                <c:pt idx="12566">
                  <c:v>454</c:v>
                </c:pt>
                <c:pt idx="12567">
                  <c:v>463</c:v>
                </c:pt>
                <c:pt idx="12568">
                  <c:v>457</c:v>
                </c:pt>
                <c:pt idx="12569">
                  <c:v>460</c:v>
                </c:pt>
                <c:pt idx="12570">
                  <c:v>464</c:v>
                </c:pt>
                <c:pt idx="12571">
                  <c:v>448</c:v>
                </c:pt>
                <c:pt idx="12572">
                  <c:v>463</c:v>
                </c:pt>
                <c:pt idx="12573">
                  <c:v>460</c:v>
                </c:pt>
                <c:pt idx="12574">
                  <c:v>463</c:v>
                </c:pt>
                <c:pt idx="12575">
                  <c:v>457</c:v>
                </c:pt>
                <c:pt idx="12576">
                  <c:v>448</c:v>
                </c:pt>
                <c:pt idx="12577">
                  <c:v>463</c:v>
                </c:pt>
                <c:pt idx="12578">
                  <c:v>463</c:v>
                </c:pt>
                <c:pt idx="12579">
                  <c:v>457</c:v>
                </c:pt>
                <c:pt idx="12580">
                  <c:v>464</c:v>
                </c:pt>
                <c:pt idx="12581">
                  <c:v>463</c:v>
                </c:pt>
                <c:pt idx="12582">
                  <c:v>460</c:v>
                </c:pt>
                <c:pt idx="12583">
                  <c:v>454</c:v>
                </c:pt>
                <c:pt idx="12584">
                  <c:v>464</c:v>
                </c:pt>
                <c:pt idx="12585">
                  <c:v>460</c:v>
                </c:pt>
                <c:pt idx="12586">
                  <c:v>457</c:v>
                </c:pt>
                <c:pt idx="12587">
                  <c:v>464</c:v>
                </c:pt>
                <c:pt idx="12588">
                  <c:v>460</c:v>
                </c:pt>
                <c:pt idx="12589">
                  <c:v>470</c:v>
                </c:pt>
                <c:pt idx="12590">
                  <c:v>460</c:v>
                </c:pt>
                <c:pt idx="12591">
                  <c:v>477</c:v>
                </c:pt>
                <c:pt idx="12592">
                  <c:v>476</c:v>
                </c:pt>
                <c:pt idx="12593">
                  <c:v>460</c:v>
                </c:pt>
                <c:pt idx="12594">
                  <c:v>470</c:v>
                </c:pt>
                <c:pt idx="12595">
                  <c:v>457</c:v>
                </c:pt>
                <c:pt idx="12596">
                  <c:v>463</c:v>
                </c:pt>
                <c:pt idx="12597">
                  <c:v>454</c:v>
                </c:pt>
                <c:pt idx="12598">
                  <c:v>477</c:v>
                </c:pt>
                <c:pt idx="12599">
                  <c:v>460</c:v>
                </c:pt>
                <c:pt idx="12600">
                  <c:v>463</c:v>
                </c:pt>
                <c:pt idx="12601">
                  <c:v>464</c:v>
                </c:pt>
                <c:pt idx="12602">
                  <c:v>476</c:v>
                </c:pt>
                <c:pt idx="12603">
                  <c:v>476</c:v>
                </c:pt>
                <c:pt idx="12604">
                  <c:v>457</c:v>
                </c:pt>
                <c:pt idx="12605">
                  <c:v>464</c:v>
                </c:pt>
                <c:pt idx="12606">
                  <c:v>463</c:v>
                </c:pt>
                <c:pt idx="12607">
                  <c:v>470</c:v>
                </c:pt>
                <c:pt idx="12608">
                  <c:v>470</c:v>
                </c:pt>
                <c:pt idx="12609">
                  <c:v>463</c:v>
                </c:pt>
                <c:pt idx="12610">
                  <c:v>464</c:v>
                </c:pt>
                <c:pt idx="12611">
                  <c:v>464</c:v>
                </c:pt>
                <c:pt idx="12612">
                  <c:v>463</c:v>
                </c:pt>
                <c:pt idx="12613">
                  <c:v>477</c:v>
                </c:pt>
                <c:pt idx="12614">
                  <c:v>463</c:v>
                </c:pt>
                <c:pt idx="12615">
                  <c:v>460</c:v>
                </c:pt>
                <c:pt idx="12616">
                  <c:v>460</c:v>
                </c:pt>
                <c:pt idx="12617">
                  <c:v>457</c:v>
                </c:pt>
                <c:pt idx="12618">
                  <c:v>464</c:v>
                </c:pt>
                <c:pt idx="12619">
                  <c:v>460</c:v>
                </c:pt>
                <c:pt idx="12620">
                  <c:v>464</c:v>
                </c:pt>
                <c:pt idx="12621">
                  <c:v>447</c:v>
                </c:pt>
                <c:pt idx="12622">
                  <c:v>464</c:v>
                </c:pt>
                <c:pt idx="12623">
                  <c:v>457</c:v>
                </c:pt>
                <c:pt idx="12624">
                  <c:v>460</c:v>
                </c:pt>
                <c:pt idx="12625">
                  <c:v>460</c:v>
                </c:pt>
                <c:pt idx="12626">
                  <c:v>457</c:v>
                </c:pt>
                <c:pt idx="12627">
                  <c:v>463</c:v>
                </c:pt>
                <c:pt idx="12628">
                  <c:v>457</c:v>
                </c:pt>
                <c:pt idx="12629">
                  <c:v>470</c:v>
                </c:pt>
                <c:pt idx="12630">
                  <c:v>460</c:v>
                </c:pt>
                <c:pt idx="12631">
                  <c:v>463</c:v>
                </c:pt>
                <c:pt idx="12632">
                  <c:v>460</c:v>
                </c:pt>
                <c:pt idx="12633">
                  <c:v>463</c:v>
                </c:pt>
                <c:pt idx="12634">
                  <c:v>457</c:v>
                </c:pt>
                <c:pt idx="12635">
                  <c:v>460</c:v>
                </c:pt>
                <c:pt idx="12636">
                  <c:v>470</c:v>
                </c:pt>
                <c:pt idx="12637">
                  <c:v>463</c:v>
                </c:pt>
                <c:pt idx="12638">
                  <c:v>463</c:v>
                </c:pt>
                <c:pt idx="12639">
                  <c:v>460</c:v>
                </c:pt>
                <c:pt idx="12640">
                  <c:v>464</c:v>
                </c:pt>
                <c:pt idx="12641">
                  <c:v>457</c:v>
                </c:pt>
                <c:pt idx="12642">
                  <c:v>464</c:v>
                </c:pt>
                <c:pt idx="12643">
                  <c:v>463</c:v>
                </c:pt>
                <c:pt idx="12644">
                  <c:v>464</c:v>
                </c:pt>
                <c:pt idx="12645">
                  <c:v>460</c:v>
                </c:pt>
                <c:pt idx="12646">
                  <c:v>485</c:v>
                </c:pt>
                <c:pt idx="12647">
                  <c:v>457</c:v>
                </c:pt>
                <c:pt idx="12648">
                  <c:v>460</c:v>
                </c:pt>
                <c:pt idx="12649">
                  <c:v>470</c:v>
                </c:pt>
                <c:pt idx="12650">
                  <c:v>463</c:v>
                </c:pt>
                <c:pt idx="12651">
                  <c:v>464</c:v>
                </c:pt>
                <c:pt idx="12652">
                  <c:v>460</c:v>
                </c:pt>
                <c:pt idx="12653">
                  <c:v>476</c:v>
                </c:pt>
                <c:pt idx="12654">
                  <c:v>460</c:v>
                </c:pt>
                <c:pt idx="12655">
                  <c:v>481</c:v>
                </c:pt>
                <c:pt idx="12656">
                  <c:v>481</c:v>
                </c:pt>
                <c:pt idx="12657">
                  <c:v>477</c:v>
                </c:pt>
                <c:pt idx="12658">
                  <c:v>476</c:v>
                </c:pt>
                <c:pt idx="12659">
                  <c:v>460</c:v>
                </c:pt>
                <c:pt idx="12660">
                  <c:v>470</c:v>
                </c:pt>
                <c:pt idx="12661">
                  <c:v>470</c:v>
                </c:pt>
                <c:pt idx="12662">
                  <c:v>476</c:v>
                </c:pt>
                <c:pt idx="12663">
                  <c:v>476</c:v>
                </c:pt>
                <c:pt idx="12664">
                  <c:v>477</c:v>
                </c:pt>
                <c:pt idx="12665">
                  <c:v>476</c:v>
                </c:pt>
                <c:pt idx="12666">
                  <c:v>463</c:v>
                </c:pt>
                <c:pt idx="12667">
                  <c:v>477</c:v>
                </c:pt>
                <c:pt idx="12668">
                  <c:v>464</c:v>
                </c:pt>
                <c:pt idx="12669">
                  <c:v>477</c:v>
                </c:pt>
                <c:pt idx="12670">
                  <c:v>476</c:v>
                </c:pt>
                <c:pt idx="12671">
                  <c:v>477</c:v>
                </c:pt>
                <c:pt idx="12672">
                  <c:v>476</c:v>
                </c:pt>
                <c:pt idx="12673">
                  <c:v>485</c:v>
                </c:pt>
                <c:pt idx="12674">
                  <c:v>481</c:v>
                </c:pt>
                <c:pt idx="12675">
                  <c:v>485</c:v>
                </c:pt>
                <c:pt idx="12676">
                  <c:v>470</c:v>
                </c:pt>
                <c:pt idx="12677">
                  <c:v>487</c:v>
                </c:pt>
                <c:pt idx="12678">
                  <c:v>460</c:v>
                </c:pt>
                <c:pt idx="12679">
                  <c:v>477</c:v>
                </c:pt>
                <c:pt idx="12680">
                  <c:v>485</c:v>
                </c:pt>
                <c:pt idx="12681">
                  <c:v>477</c:v>
                </c:pt>
                <c:pt idx="12682">
                  <c:v>481</c:v>
                </c:pt>
                <c:pt idx="12683">
                  <c:v>674</c:v>
                </c:pt>
                <c:pt idx="12684">
                  <c:v>477</c:v>
                </c:pt>
                <c:pt idx="12685">
                  <c:v>470</c:v>
                </c:pt>
                <c:pt idx="12686">
                  <c:v>470</c:v>
                </c:pt>
                <c:pt idx="12687">
                  <c:v>470</c:v>
                </c:pt>
                <c:pt idx="12688">
                  <c:v>470</c:v>
                </c:pt>
                <c:pt idx="12689">
                  <c:v>464</c:v>
                </c:pt>
                <c:pt idx="12690">
                  <c:v>477</c:v>
                </c:pt>
                <c:pt idx="12691">
                  <c:v>477</c:v>
                </c:pt>
                <c:pt idx="12692">
                  <c:v>463</c:v>
                </c:pt>
                <c:pt idx="12693">
                  <c:v>463</c:v>
                </c:pt>
                <c:pt idx="12694">
                  <c:v>476</c:v>
                </c:pt>
                <c:pt idx="12695">
                  <c:v>476</c:v>
                </c:pt>
                <c:pt idx="12696">
                  <c:v>470</c:v>
                </c:pt>
                <c:pt idx="12697">
                  <c:v>476</c:v>
                </c:pt>
                <c:pt idx="12698">
                  <c:v>477</c:v>
                </c:pt>
                <c:pt idx="12699">
                  <c:v>477</c:v>
                </c:pt>
                <c:pt idx="12700">
                  <c:v>464</c:v>
                </c:pt>
                <c:pt idx="12701">
                  <c:v>477</c:v>
                </c:pt>
                <c:pt idx="12702">
                  <c:v>464</c:v>
                </c:pt>
                <c:pt idx="12703">
                  <c:v>464</c:v>
                </c:pt>
                <c:pt idx="12704">
                  <c:v>481</c:v>
                </c:pt>
                <c:pt idx="12705">
                  <c:v>477</c:v>
                </c:pt>
                <c:pt idx="12706">
                  <c:v>481</c:v>
                </c:pt>
                <c:pt idx="12707">
                  <c:v>476</c:v>
                </c:pt>
                <c:pt idx="12708">
                  <c:v>487</c:v>
                </c:pt>
                <c:pt idx="12709">
                  <c:v>477</c:v>
                </c:pt>
                <c:pt idx="12710">
                  <c:v>477</c:v>
                </c:pt>
                <c:pt idx="12711">
                  <c:v>470</c:v>
                </c:pt>
                <c:pt idx="12712">
                  <c:v>477</c:v>
                </c:pt>
                <c:pt idx="12713">
                  <c:v>477</c:v>
                </c:pt>
                <c:pt idx="12714">
                  <c:v>457</c:v>
                </c:pt>
                <c:pt idx="12715">
                  <c:v>485</c:v>
                </c:pt>
                <c:pt idx="12716">
                  <c:v>477</c:v>
                </c:pt>
                <c:pt idx="12717">
                  <c:v>481</c:v>
                </c:pt>
                <c:pt idx="12718">
                  <c:v>476</c:v>
                </c:pt>
                <c:pt idx="12719">
                  <c:v>476</c:v>
                </c:pt>
                <c:pt idx="12720">
                  <c:v>470</c:v>
                </c:pt>
                <c:pt idx="12721">
                  <c:v>485</c:v>
                </c:pt>
                <c:pt idx="12722">
                  <c:v>476</c:v>
                </c:pt>
                <c:pt idx="12723">
                  <c:v>477</c:v>
                </c:pt>
                <c:pt idx="12724">
                  <c:v>477</c:v>
                </c:pt>
                <c:pt idx="12725">
                  <c:v>481</c:v>
                </c:pt>
                <c:pt idx="12726">
                  <c:v>485</c:v>
                </c:pt>
                <c:pt idx="12727">
                  <c:v>476</c:v>
                </c:pt>
                <c:pt idx="12728">
                  <c:v>485</c:v>
                </c:pt>
                <c:pt idx="12729">
                  <c:v>477</c:v>
                </c:pt>
                <c:pt idx="12730">
                  <c:v>476</c:v>
                </c:pt>
                <c:pt idx="12731">
                  <c:v>448</c:v>
                </c:pt>
                <c:pt idx="12732">
                  <c:v>476</c:v>
                </c:pt>
                <c:pt idx="12733">
                  <c:v>460</c:v>
                </c:pt>
                <c:pt idx="12734">
                  <c:v>463</c:v>
                </c:pt>
                <c:pt idx="12735">
                  <c:v>470</c:v>
                </c:pt>
                <c:pt idx="12736">
                  <c:v>463</c:v>
                </c:pt>
                <c:pt idx="12737">
                  <c:v>476</c:v>
                </c:pt>
                <c:pt idx="12738">
                  <c:v>643</c:v>
                </c:pt>
                <c:pt idx="12739">
                  <c:v>464</c:v>
                </c:pt>
                <c:pt idx="12740">
                  <c:v>463</c:v>
                </c:pt>
                <c:pt idx="12741">
                  <c:v>464</c:v>
                </c:pt>
                <c:pt idx="12742">
                  <c:v>464</c:v>
                </c:pt>
                <c:pt idx="12743">
                  <c:v>460</c:v>
                </c:pt>
                <c:pt idx="12744">
                  <c:v>463</c:v>
                </c:pt>
                <c:pt idx="12745">
                  <c:v>457</c:v>
                </c:pt>
                <c:pt idx="12746">
                  <c:v>463</c:v>
                </c:pt>
                <c:pt idx="12747">
                  <c:v>448</c:v>
                </c:pt>
                <c:pt idx="12748">
                  <c:v>454</c:v>
                </c:pt>
                <c:pt idx="12749">
                  <c:v>460</c:v>
                </c:pt>
                <c:pt idx="12750">
                  <c:v>454</c:v>
                </c:pt>
                <c:pt idx="12751">
                  <c:v>457</c:v>
                </c:pt>
                <c:pt idx="12752">
                  <c:v>457</c:v>
                </c:pt>
                <c:pt idx="12753">
                  <c:v>447</c:v>
                </c:pt>
                <c:pt idx="12754">
                  <c:v>457</c:v>
                </c:pt>
                <c:pt idx="12755">
                  <c:v>448</c:v>
                </c:pt>
                <c:pt idx="12756">
                  <c:v>464</c:v>
                </c:pt>
                <c:pt idx="12757">
                  <c:v>460</c:v>
                </c:pt>
                <c:pt idx="12758">
                  <c:v>454</c:v>
                </c:pt>
                <c:pt idx="12759">
                  <c:v>457</c:v>
                </c:pt>
                <c:pt idx="12760">
                  <c:v>444</c:v>
                </c:pt>
                <c:pt idx="12761">
                  <c:v>454</c:v>
                </c:pt>
                <c:pt idx="12762">
                  <c:v>438</c:v>
                </c:pt>
                <c:pt idx="12763">
                  <c:v>463</c:v>
                </c:pt>
                <c:pt idx="12764">
                  <c:v>447</c:v>
                </c:pt>
                <c:pt idx="12765">
                  <c:v>448</c:v>
                </c:pt>
                <c:pt idx="12766">
                  <c:v>448</c:v>
                </c:pt>
                <c:pt idx="12767">
                  <c:v>448</c:v>
                </c:pt>
                <c:pt idx="12768">
                  <c:v>448</c:v>
                </c:pt>
                <c:pt idx="12769">
                  <c:v>423</c:v>
                </c:pt>
                <c:pt idx="12770">
                  <c:v>454</c:v>
                </c:pt>
                <c:pt idx="12771">
                  <c:v>448</c:v>
                </c:pt>
                <c:pt idx="12772">
                  <c:v>448</c:v>
                </c:pt>
                <c:pt idx="12773">
                  <c:v>447</c:v>
                </c:pt>
                <c:pt idx="12774">
                  <c:v>448</c:v>
                </c:pt>
                <c:pt idx="12775">
                  <c:v>441</c:v>
                </c:pt>
                <c:pt idx="12776">
                  <c:v>448</c:v>
                </c:pt>
                <c:pt idx="12777">
                  <c:v>457</c:v>
                </c:pt>
                <c:pt idx="12778">
                  <c:v>460</c:v>
                </c:pt>
                <c:pt idx="12779">
                  <c:v>457</c:v>
                </c:pt>
                <c:pt idx="12780">
                  <c:v>447</c:v>
                </c:pt>
                <c:pt idx="12781">
                  <c:v>441</c:v>
                </c:pt>
                <c:pt idx="12782">
                  <c:v>447</c:v>
                </c:pt>
                <c:pt idx="12783">
                  <c:v>448</c:v>
                </c:pt>
                <c:pt idx="12784">
                  <c:v>448</c:v>
                </c:pt>
                <c:pt idx="12785">
                  <c:v>454</c:v>
                </c:pt>
                <c:pt idx="12786">
                  <c:v>438</c:v>
                </c:pt>
                <c:pt idx="12787">
                  <c:v>454</c:v>
                </c:pt>
                <c:pt idx="12788">
                  <c:v>438</c:v>
                </c:pt>
                <c:pt idx="12789">
                  <c:v>441</c:v>
                </c:pt>
                <c:pt idx="12790">
                  <c:v>457</c:v>
                </c:pt>
                <c:pt idx="12791">
                  <c:v>448</c:v>
                </c:pt>
                <c:pt idx="12792">
                  <c:v>448</c:v>
                </c:pt>
                <c:pt idx="12793">
                  <c:v>438</c:v>
                </c:pt>
                <c:pt idx="12794">
                  <c:v>447</c:v>
                </c:pt>
                <c:pt idx="12795">
                  <c:v>444</c:v>
                </c:pt>
                <c:pt idx="12796">
                  <c:v>448</c:v>
                </c:pt>
                <c:pt idx="12797">
                  <c:v>447</c:v>
                </c:pt>
                <c:pt idx="12798">
                  <c:v>454</c:v>
                </c:pt>
                <c:pt idx="12799">
                  <c:v>441</c:v>
                </c:pt>
                <c:pt idx="12800">
                  <c:v>438</c:v>
                </c:pt>
                <c:pt idx="12801">
                  <c:v>457</c:v>
                </c:pt>
                <c:pt idx="12802">
                  <c:v>448</c:v>
                </c:pt>
                <c:pt idx="12803">
                  <c:v>457</c:v>
                </c:pt>
                <c:pt idx="12804">
                  <c:v>454</c:v>
                </c:pt>
                <c:pt idx="12805">
                  <c:v>454</c:v>
                </c:pt>
                <c:pt idx="12806">
                  <c:v>447</c:v>
                </c:pt>
                <c:pt idx="12807">
                  <c:v>428</c:v>
                </c:pt>
                <c:pt idx="12808">
                  <c:v>454</c:v>
                </c:pt>
                <c:pt idx="12809">
                  <c:v>460</c:v>
                </c:pt>
                <c:pt idx="12810">
                  <c:v>447</c:v>
                </c:pt>
                <c:pt idx="12811">
                  <c:v>448</c:v>
                </c:pt>
                <c:pt idx="12812">
                  <c:v>448</c:v>
                </c:pt>
                <c:pt idx="12813">
                  <c:v>444</c:v>
                </c:pt>
                <c:pt idx="12814">
                  <c:v>454</c:v>
                </c:pt>
                <c:pt idx="12815">
                  <c:v>447</c:v>
                </c:pt>
                <c:pt idx="12816">
                  <c:v>454</c:v>
                </c:pt>
                <c:pt idx="12817">
                  <c:v>447</c:v>
                </c:pt>
                <c:pt idx="12818">
                  <c:v>457</c:v>
                </c:pt>
                <c:pt idx="12819">
                  <c:v>435</c:v>
                </c:pt>
                <c:pt idx="12820">
                  <c:v>454</c:v>
                </c:pt>
                <c:pt idx="12821">
                  <c:v>448</c:v>
                </c:pt>
                <c:pt idx="12822">
                  <c:v>457</c:v>
                </c:pt>
                <c:pt idx="12823">
                  <c:v>463</c:v>
                </c:pt>
                <c:pt idx="12824">
                  <c:v>441</c:v>
                </c:pt>
                <c:pt idx="12825">
                  <c:v>454</c:v>
                </c:pt>
                <c:pt idx="12826">
                  <c:v>448</c:v>
                </c:pt>
                <c:pt idx="12827">
                  <c:v>447</c:v>
                </c:pt>
                <c:pt idx="12828">
                  <c:v>447</c:v>
                </c:pt>
                <c:pt idx="12829">
                  <c:v>447</c:v>
                </c:pt>
                <c:pt idx="12830">
                  <c:v>444</c:v>
                </c:pt>
                <c:pt idx="12831">
                  <c:v>441</c:v>
                </c:pt>
                <c:pt idx="12832">
                  <c:v>444</c:v>
                </c:pt>
                <c:pt idx="12833">
                  <c:v>444</c:v>
                </c:pt>
                <c:pt idx="12834">
                  <c:v>454</c:v>
                </c:pt>
                <c:pt idx="12835">
                  <c:v>435</c:v>
                </c:pt>
                <c:pt idx="12836">
                  <c:v>438</c:v>
                </c:pt>
                <c:pt idx="12837">
                  <c:v>441</c:v>
                </c:pt>
                <c:pt idx="12838">
                  <c:v>454</c:v>
                </c:pt>
                <c:pt idx="12839">
                  <c:v>441</c:v>
                </c:pt>
                <c:pt idx="12840">
                  <c:v>441</c:v>
                </c:pt>
                <c:pt idx="12841">
                  <c:v>420</c:v>
                </c:pt>
                <c:pt idx="12842">
                  <c:v>441</c:v>
                </c:pt>
                <c:pt idx="12843">
                  <c:v>423</c:v>
                </c:pt>
                <c:pt idx="12844">
                  <c:v>444</c:v>
                </c:pt>
                <c:pt idx="12845">
                  <c:v>460</c:v>
                </c:pt>
                <c:pt idx="12846">
                  <c:v>438</c:v>
                </c:pt>
                <c:pt idx="12847">
                  <c:v>435</c:v>
                </c:pt>
                <c:pt idx="12848">
                  <c:v>426</c:v>
                </c:pt>
                <c:pt idx="12849">
                  <c:v>441</c:v>
                </c:pt>
                <c:pt idx="12850">
                  <c:v>438</c:v>
                </c:pt>
                <c:pt idx="12851">
                  <c:v>438</c:v>
                </c:pt>
                <c:pt idx="12852">
                  <c:v>438</c:v>
                </c:pt>
                <c:pt idx="12853">
                  <c:v>441</c:v>
                </c:pt>
                <c:pt idx="12854">
                  <c:v>438</c:v>
                </c:pt>
                <c:pt idx="12855">
                  <c:v>423</c:v>
                </c:pt>
                <c:pt idx="12856">
                  <c:v>444</c:v>
                </c:pt>
                <c:pt idx="12857">
                  <c:v>438</c:v>
                </c:pt>
                <c:pt idx="12858">
                  <c:v>435</c:v>
                </c:pt>
                <c:pt idx="12859">
                  <c:v>435</c:v>
                </c:pt>
                <c:pt idx="12860">
                  <c:v>441</c:v>
                </c:pt>
                <c:pt idx="12861">
                  <c:v>441</c:v>
                </c:pt>
                <c:pt idx="12862">
                  <c:v>448</c:v>
                </c:pt>
                <c:pt idx="12863">
                  <c:v>444</c:v>
                </c:pt>
                <c:pt idx="12864">
                  <c:v>444</c:v>
                </c:pt>
                <c:pt idx="12865">
                  <c:v>438</c:v>
                </c:pt>
                <c:pt idx="12866">
                  <c:v>447</c:v>
                </c:pt>
                <c:pt idx="12867">
                  <c:v>447</c:v>
                </c:pt>
                <c:pt idx="12868">
                  <c:v>454</c:v>
                </c:pt>
                <c:pt idx="12869">
                  <c:v>463</c:v>
                </c:pt>
                <c:pt idx="12870">
                  <c:v>457</c:v>
                </c:pt>
                <c:pt idx="12871">
                  <c:v>454</c:v>
                </c:pt>
                <c:pt idx="12872">
                  <c:v>447</c:v>
                </c:pt>
                <c:pt idx="12873">
                  <c:v>460</c:v>
                </c:pt>
                <c:pt idx="12874">
                  <c:v>463</c:v>
                </c:pt>
                <c:pt idx="12875">
                  <c:v>463</c:v>
                </c:pt>
                <c:pt idx="12876">
                  <c:v>457</c:v>
                </c:pt>
                <c:pt idx="12877">
                  <c:v>457</c:v>
                </c:pt>
                <c:pt idx="12878">
                  <c:v>448</c:v>
                </c:pt>
                <c:pt idx="12879">
                  <c:v>444</c:v>
                </c:pt>
                <c:pt idx="12880">
                  <c:v>463</c:v>
                </c:pt>
                <c:pt idx="12881">
                  <c:v>457</c:v>
                </c:pt>
                <c:pt idx="12882">
                  <c:v>463</c:v>
                </c:pt>
                <c:pt idx="12883">
                  <c:v>454</c:v>
                </c:pt>
                <c:pt idx="12884">
                  <c:v>447</c:v>
                </c:pt>
                <c:pt idx="12885">
                  <c:v>444</c:v>
                </c:pt>
                <c:pt idx="12886">
                  <c:v>460</c:v>
                </c:pt>
                <c:pt idx="12887">
                  <c:v>454</c:v>
                </c:pt>
                <c:pt idx="12888">
                  <c:v>460</c:v>
                </c:pt>
                <c:pt idx="12889">
                  <c:v>454</c:v>
                </c:pt>
                <c:pt idx="12890">
                  <c:v>457</c:v>
                </c:pt>
                <c:pt idx="12891">
                  <c:v>444</c:v>
                </c:pt>
                <c:pt idx="12892">
                  <c:v>448</c:v>
                </c:pt>
                <c:pt idx="12893">
                  <c:v>463</c:v>
                </c:pt>
                <c:pt idx="12894">
                  <c:v>454</c:v>
                </c:pt>
                <c:pt idx="12895">
                  <c:v>454</c:v>
                </c:pt>
                <c:pt idx="12896">
                  <c:v>438</c:v>
                </c:pt>
                <c:pt idx="12897">
                  <c:v>457</c:v>
                </c:pt>
                <c:pt idx="12898">
                  <c:v>438</c:v>
                </c:pt>
                <c:pt idx="12899">
                  <c:v>454</c:v>
                </c:pt>
                <c:pt idx="12900">
                  <c:v>454</c:v>
                </c:pt>
                <c:pt idx="12901">
                  <c:v>457</c:v>
                </c:pt>
                <c:pt idx="12902">
                  <c:v>448</c:v>
                </c:pt>
                <c:pt idx="12903">
                  <c:v>438</c:v>
                </c:pt>
                <c:pt idx="12904">
                  <c:v>448</c:v>
                </c:pt>
                <c:pt idx="12905">
                  <c:v>448</c:v>
                </c:pt>
                <c:pt idx="12906">
                  <c:v>448</c:v>
                </c:pt>
                <c:pt idx="12907">
                  <c:v>448</c:v>
                </c:pt>
                <c:pt idx="12908">
                  <c:v>448</c:v>
                </c:pt>
                <c:pt idx="12909">
                  <c:v>438</c:v>
                </c:pt>
                <c:pt idx="12910">
                  <c:v>441</c:v>
                </c:pt>
                <c:pt idx="12911">
                  <c:v>447</c:v>
                </c:pt>
                <c:pt idx="12912">
                  <c:v>457</c:v>
                </c:pt>
                <c:pt idx="12913">
                  <c:v>448</c:v>
                </c:pt>
                <c:pt idx="12914">
                  <c:v>447</c:v>
                </c:pt>
                <c:pt idx="12915">
                  <c:v>444</c:v>
                </c:pt>
                <c:pt idx="12916">
                  <c:v>444</c:v>
                </c:pt>
                <c:pt idx="12917">
                  <c:v>454</c:v>
                </c:pt>
                <c:pt idx="12918">
                  <c:v>448</c:v>
                </c:pt>
                <c:pt idx="12919">
                  <c:v>454</c:v>
                </c:pt>
                <c:pt idx="12920">
                  <c:v>441</c:v>
                </c:pt>
                <c:pt idx="12921">
                  <c:v>460</c:v>
                </c:pt>
                <c:pt idx="12922">
                  <c:v>428</c:v>
                </c:pt>
                <c:pt idx="12923">
                  <c:v>448</c:v>
                </c:pt>
                <c:pt idx="12924">
                  <c:v>454</c:v>
                </c:pt>
                <c:pt idx="12925">
                  <c:v>441</c:v>
                </c:pt>
                <c:pt idx="12926">
                  <c:v>454</c:v>
                </c:pt>
                <c:pt idx="12927">
                  <c:v>444</c:v>
                </c:pt>
                <c:pt idx="12928">
                  <c:v>448</c:v>
                </c:pt>
                <c:pt idx="12929">
                  <c:v>435</c:v>
                </c:pt>
                <c:pt idx="12930">
                  <c:v>448</c:v>
                </c:pt>
                <c:pt idx="12931">
                  <c:v>447</c:v>
                </c:pt>
                <c:pt idx="12932">
                  <c:v>454</c:v>
                </c:pt>
                <c:pt idx="12933">
                  <c:v>444</c:v>
                </c:pt>
                <c:pt idx="12934">
                  <c:v>448</c:v>
                </c:pt>
                <c:pt idx="12935">
                  <c:v>441</c:v>
                </c:pt>
                <c:pt idx="12936">
                  <c:v>435</c:v>
                </c:pt>
                <c:pt idx="12937">
                  <c:v>447</c:v>
                </c:pt>
                <c:pt idx="12938">
                  <c:v>447</c:v>
                </c:pt>
                <c:pt idx="12939">
                  <c:v>454</c:v>
                </c:pt>
                <c:pt idx="12940">
                  <c:v>441</c:v>
                </c:pt>
                <c:pt idx="12941">
                  <c:v>423</c:v>
                </c:pt>
                <c:pt idx="12942">
                  <c:v>441</c:v>
                </c:pt>
                <c:pt idx="12943">
                  <c:v>447</c:v>
                </c:pt>
                <c:pt idx="12944">
                  <c:v>444</c:v>
                </c:pt>
                <c:pt idx="12945">
                  <c:v>476</c:v>
                </c:pt>
                <c:pt idx="12946">
                  <c:v>444</c:v>
                </c:pt>
                <c:pt idx="12947">
                  <c:v>438</c:v>
                </c:pt>
                <c:pt idx="12948">
                  <c:v>435</c:v>
                </c:pt>
                <c:pt idx="12949">
                  <c:v>438</c:v>
                </c:pt>
                <c:pt idx="12950">
                  <c:v>438</c:v>
                </c:pt>
                <c:pt idx="12951">
                  <c:v>438</c:v>
                </c:pt>
                <c:pt idx="12952">
                  <c:v>444</c:v>
                </c:pt>
                <c:pt idx="12953">
                  <c:v>423</c:v>
                </c:pt>
                <c:pt idx="12954">
                  <c:v>435</c:v>
                </c:pt>
                <c:pt idx="12955">
                  <c:v>438</c:v>
                </c:pt>
                <c:pt idx="12956">
                  <c:v>470</c:v>
                </c:pt>
                <c:pt idx="12957">
                  <c:v>444</c:v>
                </c:pt>
                <c:pt idx="12958">
                  <c:v>418</c:v>
                </c:pt>
                <c:pt idx="12959">
                  <c:v>435</c:v>
                </c:pt>
                <c:pt idx="12960">
                  <c:v>428</c:v>
                </c:pt>
                <c:pt idx="12961">
                  <c:v>441</c:v>
                </c:pt>
                <c:pt idx="12962">
                  <c:v>441</c:v>
                </c:pt>
                <c:pt idx="12963">
                  <c:v>441</c:v>
                </c:pt>
                <c:pt idx="12964">
                  <c:v>423</c:v>
                </c:pt>
                <c:pt idx="12965">
                  <c:v>426</c:v>
                </c:pt>
                <c:pt idx="12966">
                  <c:v>426</c:v>
                </c:pt>
                <c:pt idx="12967">
                  <c:v>457</c:v>
                </c:pt>
                <c:pt idx="12968">
                  <c:v>444</c:v>
                </c:pt>
                <c:pt idx="12969">
                  <c:v>638</c:v>
                </c:pt>
                <c:pt idx="12970">
                  <c:v>428</c:v>
                </c:pt>
                <c:pt idx="12971">
                  <c:v>435</c:v>
                </c:pt>
                <c:pt idx="12972">
                  <c:v>444</c:v>
                </c:pt>
                <c:pt idx="12973">
                  <c:v>435</c:v>
                </c:pt>
                <c:pt idx="12974">
                  <c:v>441</c:v>
                </c:pt>
                <c:pt idx="12975">
                  <c:v>426</c:v>
                </c:pt>
                <c:pt idx="12976">
                  <c:v>438</c:v>
                </c:pt>
                <c:pt idx="12977">
                  <c:v>423</c:v>
                </c:pt>
                <c:pt idx="12978">
                  <c:v>457</c:v>
                </c:pt>
                <c:pt idx="12979">
                  <c:v>447</c:v>
                </c:pt>
                <c:pt idx="12980">
                  <c:v>444</c:v>
                </c:pt>
                <c:pt idx="12981">
                  <c:v>441</c:v>
                </c:pt>
                <c:pt idx="12982">
                  <c:v>438</c:v>
                </c:pt>
                <c:pt idx="12983">
                  <c:v>444</c:v>
                </c:pt>
                <c:pt idx="12984">
                  <c:v>444</c:v>
                </c:pt>
                <c:pt idx="12985">
                  <c:v>447</c:v>
                </c:pt>
                <c:pt idx="12986">
                  <c:v>444</c:v>
                </c:pt>
                <c:pt idx="12987">
                  <c:v>444</c:v>
                </c:pt>
                <c:pt idx="12988">
                  <c:v>447</c:v>
                </c:pt>
                <c:pt idx="12989">
                  <c:v>463</c:v>
                </c:pt>
                <c:pt idx="12990">
                  <c:v>457</c:v>
                </c:pt>
                <c:pt idx="12991">
                  <c:v>441</c:v>
                </c:pt>
                <c:pt idx="12992">
                  <c:v>444</c:v>
                </c:pt>
                <c:pt idx="12993">
                  <c:v>448</c:v>
                </c:pt>
                <c:pt idx="12994">
                  <c:v>441</c:v>
                </c:pt>
                <c:pt idx="12995">
                  <c:v>447</c:v>
                </c:pt>
                <c:pt idx="12996">
                  <c:v>448</c:v>
                </c:pt>
                <c:pt idx="12997">
                  <c:v>447</c:v>
                </c:pt>
                <c:pt idx="12998">
                  <c:v>457</c:v>
                </c:pt>
                <c:pt idx="12999">
                  <c:v>444</c:v>
                </c:pt>
                <c:pt idx="13000">
                  <c:v>460</c:v>
                </c:pt>
                <c:pt idx="13001">
                  <c:v>438</c:v>
                </c:pt>
                <c:pt idx="13002">
                  <c:v>447</c:v>
                </c:pt>
                <c:pt idx="13003">
                  <c:v>460</c:v>
                </c:pt>
                <c:pt idx="13004">
                  <c:v>448</c:v>
                </c:pt>
                <c:pt idx="13005">
                  <c:v>457</c:v>
                </c:pt>
                <c:pt idx="13006">
                  <c:v>438</c:v>
                </c:pt>
                <c:pt idx="13007">
                  <c:v>454</c:v>
                </c:pt>
                <c:pt idx="13008">
                  <c:v>444</c:v>
                </c:pt>
                <c:pt idx="13009">
                  <c:v>457</c:v>
                </c:pt>
                <c:pt idx="13010">
                  <c:v>454</c:v>
                </c:pt>
                <c:pt idx="13011">
                  <c:v>470</c:v>
                </c:pt>
                <c:pt idx="13012">
                  <c:v>454</c:v>
                </c:pt>
                <c:pt idx="13013">
                  <c:v>441</c:v>
                </c:pt>
                <c:pt idx="13014">
                  <c:v>457</c:v>
                </c:pt>
                <c:pt idx="13015">
                  <c:v>454</c:v>
                </c:pt>
                <c:pt idx="13016">
                  <c:v>457</c:v>
                </c:pt>
                <c:pt idx="13017">
                  <c:v>448</c:v>
                </c:pt>
                <c:pt idx="13018">
                  <c:v>448</c:v>
                </c:pt>
                <c:pt idx="13019">
                  <c:v>444</c:v>
                </c:pt>
                <c:pt idx="13020">
                  <c:v>447</c:v>
                </c:pt>
                <c:pt idx="13021">
                  <c:v>457</c:v>
                </c:pt>
                <c:pt idx="13022">
                  <c:v>470</c:v>
                </c:pt>
                <c:pt idx="13023">
                  <c:v>454</c:v>
                </c:pt>
                <c:pt idx="13024">
                  <c:v>447</c:v>
                </c:pt>
                <c:pt idx="13025">
                  <c:v>447</c:v>
                </c:pt>
                <c:pt idx="13026">
                  <c:v>448</c:v>
                </c:pt>
                <c:pt idx="13027">
                  <c:v>457</c:v>
                </c:pt>
                <c:pt idx="13028">
                  <c:v>448</c:v>
                </c:pt>
                <c:pt idx="13029">
                  <c:v>448</c:v>
                </c:pt>
                <c:pt idx="13030">
                  <c:v>438</c:v>
                </c:pt>
                <c:pt idx="13031">
                  <c:v>454</c:v>
                </c:pt>
                <c:pt idx="13032">
                  <c:v>438</c:v>
                </c:pt>
                <c:pt idx="13033">
                  <c:v>481</c:v>
                </c:pt>
                <c:pt idx="13034">
                  <c:v>448</c:v>
                </c:pt>
                <c:pt idx="13035">
                  <c:v>438</c:v>
                </c:pt>
                <c:pt idx="13036">
                  <c:v>447</c:v>
                </c:pt>
                <c:pt idx="13037">
                  <c:v>438</c:v>
                </c:pt>
                <c:pt idx="13038">
                  <c:v>454</c:v>
                </c:pt>
                <c:pt idx="13039">
                  <c:v>444</c:v>
                </c:pt>
                <c:pt idx="13040">
                  <c:v>444</c:v>
                </c:pt>
                <c:pt idx="13041">
                  <c:v>444</c:v>
                </c:pt>
                <c:pt idx="13042">
                  <c:v>441</c:v>
                </c:pt>
                <c:pt idx="13043">
                  <c:v>441</c:v>
                </c:pt>
                <c:pt idx="13044">
                  <c:v>470</c:v>
                </c:pt>
                <c:pt idx="13045">
                  <c:v>454</c:v>
                </c:pt>
                <c:pt idx="13046">
                  <c:v>435</c:v>
                </c:pt>
                <c:pt idx="13047">
                  <c:v>438</c:v>
                </c:pt>
                <c:pt idx="13048">
                  <c:v>438</c:v>
                </c:pt>
                <c:pt idx="13049">
                  <c:v>444</c:v>
                </c:pt>
                <c:pt idx="13050">
                  <c:v>441</c:v>
                </c:pt>
                <c:pt idx="13051">
                  <c:v>448</c:v>
                </c:pt>
                <c:pt idx="13052">
                  <c:v>438</c:v>
                </c:pt>
                <c:pt idx="13053">
                  <c:v>435</c:v>
                </c:pt>
                <c:pt idx="13054">
                  <c:v>438</c:v>
                </c:pt>
                <c:pt idx="13055">
                  <c:v>477</c:v>
                </c:pt>
                <c:pt idx="13056">
                  <c:v>438</c:v>
                </c:pt>
                <c:pt idx="13057">
                  <c:v>426</c:v>
                </c:pt>
                <c:pt idx="13058">
                  <c:v>438</c:v>
                </c:pt>
                <c:pt idx="13059">
                  <c:v>438</c:v>
                </c:pt>
                <c:pt idx="13060">
                  <c:v>447</c:v>
                </c:pt>
                <c:pt idx="13061">
                  <c:v>423</c:v>
                </c:pt>
                <c:pt idx="13062">
                  <c:v>441</c:v>
                </c:pt>
                <c:pt idx="13063">
                  <c:v>426</c:v>
                </c:pt>
                <c:pt idx="13064">
                  <c:v>426</c:v>
                </c:pt>
                <c:pt idx="13065">
                  <c:v>438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843520"/>
        <c:axId val="190857600"/>
      </c:lineChart>
      <c:catAx>
        <c:axId val="190843520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857600"/>
        <c:crosses val="autoZero"/>
        <c:auto val="1"/>
        <c:lblAlgn val="ctr"/>
        <c:lblOffset val="100"/>
        <c:noMultiLvlLbl val="0"/>
      </c:catAx>
      <c:valAx>
        <c:axId val="1908576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8435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/>
          <a:lstStyle/>
          <a:p>
            <a:pPr>
              <a:defRPr/>
            </a:pPr>
            <a:r>
              <a:rPr lang="ro-RO"/>
              <a:t>Iași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Sheet1!$C$1:$C$13066</c:f>
              <c:numCache>
                <c:formatCode>h:mm:ss</c:formatCode>
                <c:ptCount val="13066"/>
                <c:pt idx="0">
                  <c:v>2.0833333333333333E-3</c:v>
                </c:pt>
                <c:pt idx="1">
                  <c:v>2.0949074074074073E-3</c:v>
                </c:pt>
                <c:pt idx="2">
                  <c:v>2.1064814814814813E-3</c:v>
                </c:pt>
                <c:pt idx="3">
                  <c:v>2.1180555555555553E-3</c:v>
                </c:pt>
                <c:pt idx="4">
                  <c:v>2.1296296296296298E-3</c:v>
                </c:pt>
                <c:pt idx="5">
                  <c:v>2.1412037037037038E-3</c:v>
                </c:pt>
                <c:pt idx="6">
                  <c:v>2.1527777777777778E-3</c:v>
                </c:pt>
                <c:pt idx="7">
                  <c:v>2.1643518518518518E-3</c:v>
                </c:pt>
                <c:pt idx="8">
                  <c:v>2.1759259259259258E-3</c:v>
                </c:pt>
                <c:pt idx="9">
                  <c:v>2.1874999999999998E-3</c:v>
                </c:pt>
                <c:pt idx="10">
                  <c:v>2.1990740740740742E-3</c:v>
                </c:pt>
                <c:pt idx="11">
                  <c:v>2.2106481481481478E-3</c:v>
                </c:pt>
                <c:pt idx="12">
                  <c:v>2.2222222222222222E-3</c:v>
                </c:pt>
                <c:pt idx="13">
                  <c:v>2.2337962962962967E-3</c:v>
                </c:pt>
                <c:pt idx="14">
                  <c:v>2.2453703703703702E-3</c:v>
                </c:pt>
                <c:pt idx="15">
                  <c:v>2.2569444444444447E-3</c:v>
                </c:pt>
                <c:pt idx="16">
                  <c:v>2.2685185185185182E-3</c:v>
                </c:pt>
                <c:pt idx="17">
                  <c:v>2.2800925925925927E-3</c:v>
                </c:pt>
                <c:pt idx="18">
                  <c:v>2.2916666666666667E-3</c:v>
                </c:pt>
                <c:pt idx="19">
                  <c:v>2.3032407407407407E-3</c:v>
                </c:pt>
                <c:pt idx="20">
                  <c:v>2.3148148148148151E-3</c:v>
                </c:pt>
                <c:pt idx="21">
                  <c:v>2.3263888888888887E-3</c:v>
                </c:pt>
                <c:pt idx="22">
                  <c:v>2.3379629629629631E-3</c:v>
                </c:pt>
                <c:pt idx="23">
                  <c:v>2.3495370370370371E-3</c:v>
                </c:pt>
                <c:pt idx="24">
                  <c:v>2.3611111111111111E-3</c:v>
                </c:pt>
                <c:pt idx="25">
                  <c:v>2.3726851851851851E-3</c:v>
                </c:pt>
                <c:pt idx="26">
                  <c:v>2.3842592592592591E-3</c:v>
                </c:pt>
                <c:pt idx="27">
                  <c:v>2.3958333333333336E-3</c:v>
                </c:pt>
                <c:pt idx="28">
                  <c:v>2.4074074074074076E-3</c:v>
                </c:pt>
                <c:pt idx="29">
                  <c:v>2.4189814814814816E-3</c:v>
                </c:pt>
                <c:pt idx="30">
                  <c:v>2.4305555555555556E-3</c:v>
                </c:pt>
                <c:pt idx="31">
                  <c:v>2.4421296296296296E-3</c:v>
                </c:pt>
                <c:pt idx="32">
                  <c:v>2.4537037037037036E-3</c:v>
                </c:pt>
                <c:pt idx="33">
                  <c:v>2.4652777777777776E-3</c:v>
                </c:pt>
                <c:pt idx="34">
                  <c:v>2.4768518518518516E-3</c:v>
                </c:pt>
                <c:pt idx="35">
                  <c:v>2.488425925925926E-3</c:v>
                </c:pt>
                <c:pt idx="36">
                  <c:v>2.5000000000000001E-3</c:v>
                </c:pt>
                <c:pt idx="37">
                  <c:v>2.5115740740740741E-3</c:v>
                </c:pt>
                <c:pt idx="38">
                  <c:v>2.5231481481481481E-3</c:v>
                </c:pt>
                <c:pt idx="39">
                  <c:v>2.5347222222222221E-3</c:v>
                </c:pt>
                <c:pt idx="40">
                  <c:v>2.5462962962962961E-3</c:v>
                </c:pt>
                <c:pt idx="41">
                  <c:v>2.5578703703703705E-3</c:v>
                </c:pt>
                <c:pt idx="42">
                  <c:v>2.5694444444444445E-3</c:v>
                </c:pt>
                <c:pt idx="43">
                  <c:v>2.5810185185185185E-3</c:v>
                </c:pt>
                <c:pt idx="44">
                  <c:v>2.5925925925925925E-3</c:v>
                </c:pt>
                <c:pt idx="45">
                  <c:v>2.6041666666666665E-3</c:v>
                </c:pt>
                <c:pt idx="46">
                  <c:v>2.615740740740741E-3</c:v>
                </c:pt>
                <c:pt idx="47">
                  <c:v>2.627314814814815E-3</c:v>
                </c:pt>
                <c:pt idx="48">
                  <c:v>2.6388888888888885E-3</c:v>
                </c:pt>
                <c:pt idx="49">
                  <c:v>2.6504629629629625E-3</c:v>
                </c:pt>
                <c:pt idx="50">
                  <c:v>2.6620370370370374E-3</c:v>
                </c:pt>
                <c:pt idx="51">
                  <c:v>2.673611111111111E-3</c:v>
                </c:pt>
                <c:pt idx="52">
                  <c:v>2.685185185185185E-3</c:v>
                </c:pt>
                <c:pt idx="53">
                  <c:v>2.6967592592592594E-3</c:v>
                </c:pt>
                <c:pt idx="54">
                  <c:v>2.7083333333333334E-3</c:v>
                </c:pt>
                <c:pt idx="55">
                  <c:v>2.7199074074074074E-3</c:v>
                </c:pt>
                <c:pt idx="56">
                  <c:v>2.7314814814814819E-3</c:v>
                </c:pt>
                <c:pt idx="57">
                  <c:v>2.7430555555555559E-3</c:v>
                </c:pt>
                <c:pt idx="58">
                  <c:v>2.7546296296296294E-3</c:v>
                </c:pt>
                <c:pt idx="59">
                  <c:v>2.7662037037037034E-3</c:v>
                </c:pt>
                <c:pt idx="60">
                  <c:v>2.7777777777777779E-3</c:v>
                </c:pt>
                <c:pt idx="61">
                  <c:v>2.7893518518518519E-3</c:v>
                </c:pt>
                <c:pt idx="62">
                  <c:v>2.8009259259259259E-3</c:v>
                </c:pt>
                <c:pt idx="63">
                  <c:v>2.8124999999999995E-3</c:v>
                </c:pt>
                <c:pt idx="64">
                  <c:v>2.8240740740740739E-3</c:v>
                </c:pt>
                <c:pt idx="65">
                  <c:v>2.8356481481481479E-3</c:v>
                </c:pt>
                <c:pt idx="66">
                  <c:v>2.8472222222222219E-3</c:v>
                </c:pt>
                <c:pt idx="67">
                  <c:v>2.8587962962962963E-3</c:v>
                </c:pt>
                <c:pt idx="68">
                  <c:v>2.8703703703703708E-3</c:v>
                </c:pt>
                <c:pt idx="69">
                  <c:v>2.8819444444444444E-3</c:v>
                </c:pt>
                <c:pt idx="70">
                  <c:v>2.8935185185185188E-3</c:v>
                </c:pt>
                <c:pt idx="71">
                  <c:v>2.9050925925925928E-3</c:v>
                </c:pt>
                <c:pt idx="72">
                  <c:v>2.9166666666666668E-3</c:v>
                </c:pt>
                <c:pt idx="73">
                  <c:v>2.9282407407407412E-3</c:v>
                </c:pt>
                <c:pt idx="74">
                  <c:v>2.9398148148148148E-3</c:v>
                </c:pt>
                <c:pt idx="75">
                  <c:v>2.9513888888888888E-3</c:v>
                </c:pt>
                <c:pt idx="76">
                  <c:v>2.9629629629629628E-3</c:v>
                </c:pt>
                <c:pt idx="77">
                  <c:v>2.9745370370370373E-3</c:v>
                </c:pt>
                <c:pt idx="78">
                  <c:v>2.9861111111111113E-3</c:v>
                </c:pt>
                <c:pt idx="79">
                  <c:v>2.9976851851851848E-3</c:v>
                </c:pt>
                <c:pt idx="80">
                  <c:v>3.0092592592592588E-3</c:v>
                </c:pt>
                <c:pt idx="81">
                  <c:v>3.0208333333333333E-3</c:v>
                </c:pt>
                <c:pt idx="82">
                  <c:v>3.0324074074074073E-3</c:v>
                </c:pt>
                <c:pt idx="83">
                  <c:v>3.0439814814814821E-3</c:v>
                </c:pt>
                <c:pt idx="84">
                  <c:v>3.0555555555555557E-3</c:v>
                </c:pt>
                <c:pt idx="85">
                  <c:v>3.0671296296296297E-3</c:v>
                </c:pt>
                <c:pt idx="86">
                  <c:v>3.0787037037037037E-3</c:v>
                </c:pt>
                <c:pt idx="87">
                  <c:v>3.0902777777777782E-3</c:v>
                </c:pt>
                <c:pt idx="88">
                  <c:v>3.1018518518518522E-3</c:v>
                </c:pt>
                <c:pt idx="89">
                  <c:v>3.1134259259259257E-3</c:v>
                </c:pt>
                <c:pt idx="90">
                  <c:v>3.1249999999999997E-3</c:v>
                </c:pt>
                <c:pt idx="91">
                  <c:v>3.1365740740740742E-3</c:v>
                </c:pt>
                <c:pt idx="92">
                  <c:v>3.1481481481481482E-3</c:v>
                </c:pt>
                <c:pt idx="93">
                  <c:v>3.1597222222222222E-3</c:v>
                </c:pt>
                <c:pt idx="94">
                  <c:v>3.1712962962962958E-3</c:v>
                </c:pt>
                <c:pt idx="95">
                  <c:v>3.1828703703703702E-3</c:v>
                </c:pt>
                <c:pt idx="96">
                  <c:v>3.1944444444444442E-3</c:v>
                </c:pt>
                <c:pt idx="97">
                  <c:v>3.2060185185185191E-3</c:v>
                </c:pt>
                <c:pt idx="98">
                  <c:v>3.2175925925925926E-3</c:v>
                </c:pt>
                <c:pt idx="99">
                  <c:v>3.2291666666666666E-3</c:v>
                </c:pt>
                <c:pt idx="100">
                  <c:v>3.2407407407407406E-3</c:v>
                </c:pt>
                <c:pt idx="101">
                  <c:v>3.2523148148148151E-3</c:v>
                </c:pt>
                <c:pt idx="102">
                  <c:v>3.2638888888888891E-3</c:v>
                </c:pt>
                <c:pt idx="103">
                  <c:v>3.2754629629629631E-3</c:v>
                </c:pt>
                <c:pt idx="104">
                  <c:v>3.2870370370370367E-3</c:v>
                </c:pt>
                <c:pt idx="105">
                  <c:v>3.2986111111111111E-3</c:v>
                </c:pt>
                <c:pt idx="106">
                  <c:v>3.3101851851851851E-3</c:v>
                </c:pt>
                <c:pt idx="107">
                  <c:v>3.3217592592592591E-3</c:v>
                </c:pt>
                <c:pt idx="108">
                  <c:v>3.3333333333333335E-3</c:v>
                </c:pt>
                <c:pt idx="109">
                  <c:v>3.3449074074074071E-3</c:v>
                </c:pt>
                <c:pt idx="110">
                  <c:v>3.3564814814814811E-3</c:v>
                </c:pt>
                <c:pt idx="111">
                  <c:v>3.3680555555555551E-3</c:v>
                </c:pt>
                <c:pt idx="112">
                  <c:v>3.37962962962963E-3</c:v>
                </c:pt>
                <c:pt idx="113">
                  <c:v>3.3912037037037036E-3</c:v>
                </c:pt>
                <c:pt idx="114">
                  <c:v>3.4027777777777784E-3</c:v>
                </c:pt>
                <c:pt idx="115">
                  <c:v>3.414351851851852E-3</c:v>
                </c:pt>
                <c:pt idx="116">
                  <c:v>3.425925925925926E-3</c:v>
                </c:pt>
                <c:pt idx="117">
                  <c:v>3.4375E-3</c:v>
                </c:pt>
                <c:pt idx="118">
                  <c:v>3.4490740740740745E-3</c:v>
                </c:pt>
                <c:pt idx="119">
                  <c:v>3.4606481481481485E-3</c:v>
                </c:pt>
                <c:pt idx="120">
                  <c:v>3.472222222222222E-3</c:v>
                </c:pt>
                <c:pt idx="121">
                  <c:v>3.483796296296296E-3</c:v>
                </c:pt>
                <c:pt idx="122">
                  <c:v>3.4953703703703705E-3</c:v>
                </c:pt>
                <c:pt idx="123">
                  <c:v>3.5069444444444445E-3</c:v>
                </c:pt>
                <c:pt idx="124">
                  <c:v>3.5185185185185185E-3</c:v>
                </c:pt>
                <c:pt idx="125">
                  <c:v>3.530092592592592E-3</c:v>
                </c:pt>
                <c:pt idx="126">
                  <c:v>3.5416666666666665E-3</c:v>
                </c:pt>
                <c:pt idx="127">
                  <c:v>3.5532407407407405E-3</c:v>
                </c:pt>
                <c:pt idx="128">
                  <c:v>3.5648148148148154E-3</c:v>
                </c:pt>
                <c:pt idx="129">
                  <c:v>3.5763888888888894E-3</c:v>
                </c:pt>
                <c:pt idx="130">
                  <c:v>3.5879629629629629E-3</c:v>
                </c:pt>
                <c:pt idx="131">
                  <c:v>3.5995370370370369E-3</c:v>
                </c:pt>
                <c:pt idx="132">
                  <c:v>3.6111111111111114E-3</c:v>
                </c:pt>
                <c:pt idx="133">
                  <c:v>3.6226851851851854E-3</c:v>
                </c:pt>
                <c:pt idx="134">
                  <c:v>3.6342592592592594E-3</c:v>
                </c:pt>
                <c:pt idx="135">
                  <c:v>3.645833333333333E-3</c:v>
                </c:pt>
                <c:pt idx="136">
                  <c:v>3.6574074074074074E-3</c:v>
                </c:pt>
                <c:pt idx="137">
                  <c:v>3.6689814814814814E-3</c:v>
                </c:pt>
                <c:pt idx="138">
                  <c:v>3.6805555555555554E-3</c:v>
                </c:pt>
                <c:pt idx="139">
                  <c:v>3.6921296296296298E-3</c:v>
                </c:pt>
                <c:pt idx="140">
                  <c:v>3.7037037037037034E-3</c:v>
                </c:pt>
                <c:pt idx="141">
                  <c:v>3.7152777777777774E-3</c:v>
                </c:pt>
                <c:pt idx="142">
                  <c:v>3.7268518518518514E-3</c:v>
                </c:pt>
                <c:pt idx="143">
                  <c:v>3.7384259259259263E-3</c:v>
                </c:pt>
                <c:pt idx="144">
                  <c:v>3.7500000000000003E-3</c:v>
                </c:pt>
                <c:pt idx="145">
                  <c:v>3.7615740740740739E-3</c:v>
                </c:pt>
                <c:pt idx="146">
                  <c:v>3.7731481481481483E-3</c:v>
                </c:pt>
                <c:pt idx="147">
                  <c:v>3.7847222222222223E-3</c:v>
                </c:pt>
                <c:pt idx="148">
                  <c:v>3.7962962962962963E-3</c:v>
                </c:pt>
                <c:pt idx="149">
                  <c:v>3.8078703703703707E-3</c:v>
                </c:pt>
                <c:pt idx="150">
                  <c:v>3.8194444444444443E-3</c:v>
                </c:pt>
                <c:pt idx="151">
                  <c:v>3.8310185185185183E-3</c:v>
                </c:pt>
                <c:pt idx="152">
                  <c:v>3.8425925925925923E-3</c:v>
                </c:pt>
                <c:pt idx="153">
                  <c:v>3.8541666666666668E-3</c:v>
                </c:pt>
                <c:pt idx="154">
                  <c:v>3.8657407407407408E-3</c:v>
                </c:pt>
                <c:pt idx="155">
                  <c:v>3.8773148148148143E-3</c:v>
                </c:pt>
                <c:pt idx="156">
                  <c:v>3.8888888888888883E-3</c:v>
                </c:pt>
                <c:pt idx="157">
                  <c:v>3.9004629629629632E-3</c:v>
                </c:pt>
                <c:pt idx="158">
                  <c:v>3.9120370370370368E-3</c:v>
                </c:pt>
                <c:pt idx="159">
                  <c:v>3.9236111111111112E-3</c:v>
                </c:pt>
                <c:pt idx="160">
                  <c:v>3.9351851851851857E-3</c:v>
                </c:pt>
                <c:pt idx="161">
                  <c:v>3.9467592592592592E-3</c:v>
                </c:pt>
                <c:pt idx="162">
                  <c:v>3.9583333333333337E-3</c:v>
                </c:pt>
                <c:pt idx="163">
                  <c:v>3.9699074074074072E-3</c:v>
                </c:pt>
                <c:pt idx="164">
                  <c:v>3.9814814814814817E-3</c:v>
                </c:pt>
                <c:pt idx="165">
                  <c:v>3.9930555555555561E-3</c:v>
                </c:pt>
                <c:pt idx="166">
                  <c:v>4.0046296296296297E-3</c:v>
                </c:pt>
                <c:pt idx="167">
                  <c:v>4.0162037037037033E-3</c:v>
                </c:pt>
                <c:pt idx="168">
                  <c:v>4.0277777777777777E-3</c:v>
                </c:pt>
                <c:pt idx="169">
                  <c:v>4.0277777777777777E-3</c:v>
                </c:pt>
                <c:pt idx="170">
                  <c:v>4.0393518518518521E-3</c:v>
                </c:pt>
                <c:pt idx="171">
                  <c:v>4.0509259259259257E-3</c:v>
                </c:pt>
                <c:pt idx="172">
                  <c:v>4.0624999999999993E-3</c:v>
                </c:pt>
                <c:pt idx="173">
                  <c:v>4.0740740740740746E-3</c:v>
                </c:pt>
                <c:pt idx="174">
                  <c:v>4.0856481481481481E-3</c:v>
                </c:pt>
                <c:pt idx="175">
                  <c:v>4.0972222222222226E-3</c:v>
                </c:pt>
                <c:pt idx="176">
                  <c:v>4.108796296296297E-3</c:v>
                </c:pt>
                <c:pt idx="177">
                  <c:v>4.1203703703703706E-3</c:v>
                </c:pt>
                <c:pt idx="178">
                  <c:v>4.1319444444444442E-3</c:v>
                </c:pt>
                <c:pt idx="179">
                  <c:v>4.1435185185185186E-3</c:v>
                </c:pt>
                <c:pt idx="180">
                  <c:v>4.155092592592593E-3</c:v>
                </c:pt>
                <c:pt idx="181">
                  <c:v>4.1666666666666666E-3</c:v>
                </c:pt>
                <c:pt idx="182">
                  <c:v>4.1782407407407402E-3</c:v>
                </c:pt>
                <c:pt idx="183">
                  <c:v>4.1898148148148146E-3</c:v>
                </c:pt>
                <c:pt idx="184">
                  <c:v>4.2013888888888891E-3</c:v>
                </c:pt>
                <c:pt idx="185">
                  <c:v>4.2129629629629626E-3</c:v>
                </c:pt>
                <c:pt idx="186">
                  <c:v>4.2245370370370371E-3</c:v>
                </c:pt>
                <c:pt idx="187">
                  <c:v>4.2361111111111106E-3</c:v>
                </c:pt>
                <c:pt idx="188">
                  <c:v>4.2476851851851851E-3</c:v>
                </c:pt>
                <c:pt idx="189">
                  <c:v>4.2592592592592595E-3</c:v>
                </c:pt>
                <c:pt idx="190">
                  <c:v>4.2708333333333339E-3</c:v>
                </c:pt>
                <c:pt idx="191">
                  <c:v>4.2824074074074075E-3</c:v>
                </c:pt>
                <c:pt idx="192">
                  <c:v>4.2939814814814811E-3</c:v>
                </c:pt>
                <c:pt idx="193">
                  <c:v>4.3055555555555555E-3</c:v>
                </c:pt>
                <c:pt idx="194">
                  <c:v>4.31712962962963E-3</c:v>
                </c:pt>
                <c:pt idx="195">
                  <c:v>4.3287037037037035E-3</c:v>
                </c:pt>
                <c:pt idx="196">
                  <c:v>4.340277777777778E-3</c:v>
                </c:pt>
                <c:pt idx="197">
                  <c:v>4.3518518518518515E-3</c:v>
                </c:pt>
                <c:pt idx="198">
                  <c:v>4.363425925925926E-3</c:v>
                </c:pt>
                <c:pt idx="199">
                  <c:v>4.3749999999999995E-3</c:v>
                </c:pt>
                <c:pt idx="200">
                  <c:v>4.386574074074074E-3</c:v>
                </c:pt>
                <c:pt idx="201">
                  <c:v>4.3981481481481484E-3</c:v>
                </c:pt>
                <c:pt idx="202">
                  <c:v>4.409722222222222E-3</c:v>
                </c:pt>
                <c:pt idx="203">
                  <c:v>4.4212962962962956E-3</c:v>
                </c:pt>
                <c:pt idx="204">
                  <c:v>4.4328703703703709E-3</c:v>
                </c:pt>
                <c:pt idx="205">
                  <c:v>4.4444444444444444E-3</c:v>
                </c:pt>
                <c:pt idx="206">
                  <c:v>4.4560185185185189E-3</c:v>
                </c:pt>
                <c:pt idx="207">
                  <c:v>4.4675925925925933E-3</c:v>
                </c:pt>
                <c:pt idx="208">
                  <c:v>4.4791666666666669E-3</c:v>
                </c:pt>
                <c:pt idx="209">
                  <c:v>4.4907407407407405E-3</c:v>
                </c:pt>
                <c:pt idx="210">
                  <c:v>4.5023148148148149E-3</c:v>
                </c:pt>
                <c:pt idx="211">
                  <c:v>4.5138888888888893E-3</c:v>
                </c:pt>
                <c:pt idx="212">
                  <c:v>4.5254629629629629E-3</c:v>
                </c:pt>
                <c:pt idx="213">
                  <c:v>4.5370370370370365E-3</c:v>
                </c:pt>
                <c:pt idx="214">
                  <c:v>4.5486111111111109E-3</c:v>
                </c:pt>
                <c:pt idx="215">
                  <c:v>4.5601851851851853E-3</c:v>
                </c:pt>
                <c:pt idx="216">
                  <c:v>4.5717592592592589E-3</c:v>
                </c:pt>
                <c:pt idx="217">
                  <c:v>4.5833333333333334E-3</c:v>
                </c:pt>
                <c:pt idx="218">
                  <c:v>4.5949074074074078E-3</c:v>
                </c:pt>
                <c:pt idx="219">
                  <c:v>4.6064814814814814E-3</c:v>
                </c:pt>
                <c:pt idx="220">
                  <c:v>4.6180555555555558E-3</c:v>
                </c:pt>
                <c:pt idx="221">
                  <c:v>4.6296296296296302E-3</c:v>
                </c:pt>
                <c:pt idx="222">
                  <c:v>4.6412037037037038E-3</c:v>
                </c:pt>
                <c:pt idx="223">
                  <c:v>4.6527777777777774E-3</c:v>
                </c:pt>
                <c:pt idx="224">
                  <c:v>4.6643518518518518E-3</c:v>
                </c:pt>
                <c:pt idx="225">
                  <c:v>4.6759259259259263E-3</c:v>
                </c:pt>
                <c:pt idx="226">
                  <c:v>4.6874999999999998E-3</c:v>
                </c:pt>
                <c:pt idx="227">
                  <c:v>4.6990740740740743E-3</c:v>
                </c:pt>
                <c:pt idx="228">
                  <c:v>4.7106481481481478E-3</c:v>
                </c:pt>
                <c:pt idx="229">
                  <c:v>4.7222222222222223E-3</c:v>
                </c:pt>
                <c:pt idx="230">
                  <c:v>4.7337962962962958E-3</c:v>
                </c:pt>
                <c:pt idx="231">
                  <c:v>4.7453703703703703E-3</c:v>
                </c:pt>
                <c:pt idx="232">
                  <c:v>4.7569444444444447E-3</c:v>
                </c:pt>
                <c:pt idx="233">
                  <c:v>4.7685185185185183E-3</c:v>
                </c:pt>
                <c:pt idx="234">
                  <c:v>4.7800925925925919E-3</c:v>
                </c:pt>
                <c:pt idx="235">
                  <c:v>4.7916666666666672E-3</c:v>
                </c:pt>
                <c:pt idx="236">
                  <c:v>4.8032407407407407E-3</c:v>
                </c:pt>
                <c:pt idx="237">
                  <c:v>4.8148148148148152E-3</c:v>
                </c:pt>
                <c:pt idx="238">
                  <c:v>4.8263888888888887E-3</c:v>
                </c:pt>
                <c:pt idx="239">
                  <c:v>4.8379629629629632E-3</c:v>
                </c:pt>
                <c:pt idx="240">
                  <c:v>4.8495370370370368E-3</c:v>
                </c:pt>
                <c:pt idx="241">
                  <c:v>4.8611111111111112E-3</c:v>
                </c:pt>
                <c:pt idx="242">
                  <c:v>4.8726851851851856E-3</c:v>
                </c:pt>
                <c:pt idx="243">
                  <c:v>4.8842592592592592E-3</c:v>
                </c:pt>
                <c:pt idx="244">
                  <c:v>4.8958333333333328E-3</c:v>
                </c:pt>
                <c:pt idx="245">
                  <c:v>4.9074074074074072E-3</c:v>
                </c:pt>
                <c:pt idx="246">
                  <c:v>4.9189814814814816E-3</c:v>
                </c:pt>
                <c:pt idx="247">
                  <c:v>4.9305555555555552E-3</c:v>
                </c:pt>
                <c:pt idx="248">
                  <c:v>4.9421296296296288E-3</c:v>
                </c:pt>
                <c:pt idx="249">
                  <c:v>4.9537037037037041E-3</c:v>
                </c:pt>
                <c:pt idx="250">
                  <c:v>4.9652777777777777E-3</c:v>
                </c:pt>
                <c:pt idx="251">
                  <c:v>4.9768518518518521E-3</c:v>
                </c:pt>
                <c:pt idx="252">
                  <c:v>4.9884259259259265E-3</c:v>
                </c:pt>
                <c:pt idx="253">
                  <c:v>5.0000000000000001E-3</c:v>
                </c:pt>
                <c:pt idx="254">
                  <c:v>5.0115740740740737E-3</c:v>
                </c:pt>
                <c:pt idx="255">
                  <c:v>5.0231481481481481E-3</c:v>
                </c:pt>
                <c:pt idx="256">
                  <c:v>5.0347222222222225E-3</c:v>
                </c:pt>
                <c:pt idx="257">
                  <c:v>5.0462962962962961E-3</c:v>
                </c:pt>
                <c:pt idx="258">
                  <c:v>5.0578703703703706E-3</c:v>
                </c:pt>
                <c:pt idx="259">
                  <c:v>5.0694444444444441E-3</c:v>
                </c:pt>
                <c:pt idx="260">
                  <c:v>5.0810185185185186E-3</c:v>
                </c:pt>
                <c:pt idx="261">
                  <c:v>5.0925925925925921E-3</c:v>
                </c:pt>
                <c:pt idx="262">
                  <c:v>5.1041666666666666E-3</c:v>
                </c:pt>
                <c:pt idx="263">
                  <c:v>5.115740740740741E-3</c:v>
                </c:pt>
                <c:pt idx="264">
                  <c:v>5.1273148148148146E-3</c:v>
                </c:pt>
                <c:pt idx="265">
                  <c:v>5.138888888888889E-3</c:v>
                </c:pt>
                <c:pt idx="266">
                  <c:v>5.1504629629629635E-3</c:v>
                </c:pt>
                <c:pt idx="267">
                  <c:v>5.162037037037037E-3</c:v>
                </c:pt>
                <c:pt idx="268">
                  <c:v>5.1736111111111115E-3</c:v>
                </c:pt>
                <c:pt idx="269">
                  <c:v>5.185185185185185E-3</c:v>
                </c:pt>
                <c:pt idx="270">
                  <c:v>5.1967592592592595E-3</c:v>
                </c:pt>
                <c:pt idx="271">
                  <c:v>5.208333333333333E-3</c:v>
                </c:pt>
                <c:pt idx="272">
                  <c:v>5.2199074074074066E-3</c:v>
                </c:pt>
                <c:pt idx="273">
                  <c:v>5.2314814814814819E-3</c:v>
                </c:pt>
                <c:pt idx="274">
                  <c:v>5.2430555555555555E-3</c:v>
                </c:pt>
                <c:pt idx="275">
                  <c:v>5.2546296296296299E-3</c:v>
                </c:pt>
                <c:pt idx="276">
                  <c:v>5.2662037037037035E-3</c:v>
                </c:pt>
                <c:pt idx="277">
                  <c:v>5.2777777777777771E-3</c:v>
                </c:pt>
                <c:pt idx="278">
                  <c:v>5.2893518518518515E-3</c:v>
                </c:pt>
                <c:pt idx="279">
                  <c:v>5.3009259259259251E-3</c:v>
                </c:pt>
                <c:pt idx="280">
                  <c:v>5.3125000000000004E-3</c:v>
                </c:pt>
                <c:pt idx="281">
                  <c:v>5.3240740740740748E-3</c:v>
                </c:pt>
                <c:pt idx="282">
                  <c:v>5.3356481481481484E-3</c:v>
                </c:pt>
                <c:pt idx="283">
                  <c:v>5.347222222222222E-3</c:v>
                </c:pt>
                <c:pt idx="284">
                  <c:v>5.3587962962962964E-3</c:v>
                </c:pt>
                <c:pt idx="285">
                  <c:v>5.37037037037037E-3</c:v>
                </c:pt>
                <c:pt idx="286">
                  <c:v>5.3819444444444453E-3</c:v>
                </c:pt>
                <c:pt idx="287">
                  <c:v>5.3935185185185188E-3</c:v>
                </c:pt>
                <c:pt idx="288">
                  <c:v>5.4050925925925924E-3</c:v>
                </c:pt>
                <c:pt idx="289">
                  <c:v>5.4166666666666669E-3</c:v>
                </c:pt>
                <c:pt idx="290">
                  <c:v>5.4282407407407404E-3</c:v>
                </c:pt>
                <c:pt idx="291">
                  <c:v>5.4398148148148149E-3</c:v>
                </c:pt>
                <c:pt idx="292">
                  <c:v>5.4513888888888884E-3</c:v>
                </c:pt>
                <c:pt idx="293">
                  <c:v>5.4629629629629637E-3</c:v>
                </c:pt>
                <c:pt idx="294">
                  <c:v>5.4745370370370373E-3</c:v>
                </c:pt>
                <c:pt idx="295">
                  <c:v>5.4861111111111117E-3</c:v>
                </c:pt>
                <c:pt idx="296">
                  <c:v>5.4976851851851853E-3</c:v>
                </c:pt>
                <c:pt idx="297">
                  <c:v>5.5092592592592589E-3</c:v>
                </c:pt>
                <c:pt idx="298">
                  <c:v>5.5208333333333333E-3</c:v>
                </c:pt>
                <c:pt idx="299">
                  <c:v>5.5324074074074069E-3</c:v>
                </c:pt>
                <c:pt idx="300">
                  <c:v>5.5439814814814822E-3</c:v>
                </c:pt>
                <c:pt idx="301">
                  <c:v>5.5555555555555558E-3</c:v>
                </c:pt>
                <c:pt idx="302">
                  <c:v>5.5671296296296302E-3</c:v>
                </c:pt>
                <c:pt idx="303">
                  <c:v>5.5787037037037038E-3</c:v>
                </c:pt>
                <c:pt idx="304">
                  <c:v>5.5902777777777782E-3</c:v>
                </c:pt>
                <c:pt idx="305">
                  <c:v>5.6018518518518518E-3</c:v>
                </c:pt>
                <c:pt idx="306">
                  <c:v>5.6134259259259271E-3</c:v>
                </c:pt>
                <c:pt idx="307">
                  <c:v>5.6249999999999989E-3</c:v>
                </c:pt>
                <c:pt idx="308">
                  <c:v>5.6365740740740742E-3</c:v>
                </c:pt>
                <c:pt idx="309">
                  <c:v>5.6481481481481478E-3</c:v>
                </c:pt>
                <c:pt idx="310">
                  <c:v>5.6597222222222222E-3</c:v>
                </c:pt>
                <c:pt idx="311">
                  <c:v>5.6712962962962958E-3</c:v>
                </c:pt>
                <c:pt idx="312">
                  <c:v>5.6828703703703702E-3</c:v>
                </c:pt>
                <c:pt idx="313">
                  <c:v>5.6944444444444438E-3</c:v>
                </c:pt>
                <c:pt idx="314">
                  <c:v>5.7060185185185191E-3</c:v>
                </c:pt>
                <c:pt idx="315">
                  <c:v>5.7175925925925927E-3</c:v>
                </c:pt>
                <c:pt idx="316">
                  <c:v>5.7291666666666671E-3</c:v>
                </c:pt>
                <c:pt idx="317">
                  <c:v>5.7407407407407416E-3</c:v>
                </c:pt>
                <c:pt idx="318">
                  <c:v>5.7523148148148143E-3</c:v>
                </c:pt>
                <c:pt idx="319">
                  <c:v>5.7638888888888887E-3</c:v>
                </c:pt>
                <c:pt idx="320">
                  <c:v>5.7754629629629623E-3</c:v>
                </c:pt>
                <c:pt idx="321">
                  <c:v>5.7870370370370376E-3</c:v>
                </c:pt>
                <c:pt idx="322">
                  <c:v>5.7986111111111112E-3</c:v>
                </c:pt>
                <c:pt idx="323">
                  <c:v>5.8101851851851856E-3</c:v>
                </c:pt>
                <c:pt idx="324">
                  <c:v>5.8217592592592592E-3</c:v>
                </c:pt>
                <c:pt idx="325">
                  <c:v>5.8333333333333336E-3</c:v>
                </c:pt>
                <c:pt idx="326">
                  <c:v>5.8449074074074072E-3</c:v>
                </c:pt>
                <c:pt idx="327">
                  <c:v>5.8564814814814825E-3</c:v>
                </c:pt>
                <c:pt idx="328">
                  <c:v>5.8680555555555543E-3</c:v>
                </c:pt>
                <c:pt idx="329">
                  <c:v>5.8796296296296296E-3</c:v>
                </c:pt>
                <c:pt idx="330">
                  <c:v>5.8912037037037032E-3</c:v>
                </c:pt>
                <c:pt idx="331">
                  <c:v>5.9027777777777776E-3</c:v>
                </c:pt>
                <c:pt idx="332">
                  <c:v>5.9143518518518521E-3</c:v>
                </c:pt>
                <c:pt idx="333">
                  <c:v>5.9259259259259256E-3</c:v>
                </c:pt>
                <c:pt idx="334">
                  <c:v>5.9375000000000009E-3</c:v>
                </c:pt>
                <c:pt idx="335">
                  <c:v>5.9490740740740745E-3</c:v>
                </c:pt>
                <c:pt idx="336">
                  <c:v>5.9606481481481489E-3</c:v>
                </c:pt>
                <c:pt idx="337">
                  <c:v>5.9722222222222225E-3</c:v>
                </c:pt>
                <c:pt idx="338">
                  <c:v>5.9837962962962961E-3</c:v>
                </c:pt>
                <c:pt idx="339">
                  <c:v>5.9953703703703697E-3</c:v>
                </c:pt>
                <c:pt idx="340">
                  <c:v>6.0069444444444441E-3</c:v>
                </c:pt>
                <c:pt idx="341">
                  <c:v>6.0185185185185177E-3</c:v>
                </c:pt>
                <c:pt idx="342">
                  <c:v>6.030092592592593E-3</c:v>
                </c:pt>
                <c:pt idx="343">
                  <c:v>6.0416666666666665E-3</c:v>
                </c:pt>
                <c:pt idx="344">
                  <c:v>6.053240740740741E-3</c:v>
                </c:pt>
                <c:pt idx="345">
                  <c:v>6.0648148148148145E-3</c:v>
                </c:pt>
                <c:pt idx="346">
                  <c:v>6.076388888888889E-3</c:v>
                </c:pt>
                <c:pt idx="347">
                  <c:v>6.0879629629629643E-3</c:v>
                </c:pt>
                <c:pt idx="348">
                  <c:v>6.0995370370370361E-3</c:v>
                </c:pt>
                <c:pt idx="349">
                  <c:v>6.1111111111111114E-3</c:v>
                </c:pt>
                <c:pt idx="350">
                  <c:v>6.122685185185185E-3</c:v>
                </c:pt>
                <c:pt idx="351">
                  <c:v>6.1342592592592594E-3</c:v>
                </c:pt>
                <c:pt idx="352">
                  <c:v>6.145833333333333E-3</c:v>
                </c:pt>
                <c:pt idx="353">
                  <c:v>6.1574074074074074E-3</c:v>
                </c:pt>
                <c:pt idx="354">
                  <c:v>6.168981481481481E-3</c:v>
                </c:pt>
                <c:pt idx="355">
                  <c:v>6.1805555555555563E-3</c:v>
                </c:pt>
                <c:pt idx="356">
                  <c:v>6.1921296296296299E-3</c:v>
                </c:pt>
                <c:pt idx="357">
                  <c:v>6.2037037037037043E-3</c:v>
                </c:pt>
                <c:pt idx="358">
                  <c:v>6.215277777777777E-3</c:v>
                </c:pt>
                <c:pt idx="359">
                  <c:v>6.2268518518518515E-3</c:v>
                </c:pt>
                <c:pt idx="360">
                  <c:v>6.238425925925925E-3</c:v>
                </c:pt>
                <c:pt idx="361">
                  <c:v>6.2499999999999995E-3</c:v>
                </c:pt>
                <c:pt idx="362">
                  <c:v>6.2615740740740748E-3</c:v>
                </c:pt>
                <c:pt idx="363">
                  <c:v>6.2731481481481484E-3</c:v>
                </c:pt>
                <c:pt idx="364">
                  <c:v>6.2847222222222228E-3</c:v>
                </c:pt>
                <c:pt idx="365">
                  <c:v>6.2962962962962964E-3</c:v>
                </c:pt>
                <c:pt idx="366">
                  <c:v>6.3078703703703708E-3</c:v>
                </c:pt>
                <c:pt idx="367">
                  <c:v>6.3194444444444444E-3</c:v>
                </c:pt>
                <c:pt idx="368">
                  <c:v>6.3310185185185197E-3</c:v>
                </c:pt>
                <c:pt idx="369">
                  <c:v>6.3425925925925915E-3</c:v>
                </c:pt>
                <c:pt idx="370">
                  <c:v>6.3541666666666668E-3</c:v>
                </c:pt>
                <c:pt idx="371">
                  <c:v>6.3657407407407404E-3</c:v>
                </c:pt>
                <c:pt idx="372">
                  <c:v>6.3773148148148148E-3</c:v>
                </c:pt>
                <c:pt idx="373">
                  <c:v>6.3888888888888884E-3</c:v>
                </c:pt>
                <c:pt idx="374">
                  <c:v>6.4004629629629628E-3</c:v>
                </c:pt>
                <c:pt idx="375">
                  <c:v>6.4120370370370364E-3</c:v>
                </c:pt>
                <c:pt idx="376">
                  <c:v>6.4236111111111117E-3</c:v>
                </c:pt>
                <c:pt idx="377">
                  <c:v>6.4351851851851861E-3</c:v>
                </c:pt>
                <c:pt idx="378">
                  <c:v>6.4467592592592597E-3</c:v>
                </c:pt>
                <c:pt idx="379">
                  <c:v>6.4583333333333333E-3</c:v>
                </c:pt>
                <c:pt idx="380">
                  <c:v>6.4699074074074069E-3</c:v>
                </c:pt>
                <c:pt idx="381">
                  <c:v>6.4814814814814813E-3</c:v>
                </c:pt>
                <c:pt idx="382">
                  <c:v>6.4930555555555549E-3</c:v>
                </c:pt>
                <c:pt idx="383">
                  <c:v>6.5046296296296302E-3</c:v>
                </c:pt>
                <c:pt idx="384">
                  <c:v>6.5162037037037037E-3</c:v>
                </c:pt>
                <c:pt idx="385">
                  <c:v>6.5277777777777782E-3</c:v>
                </c:pt>
                <c:pt idx="386">
                  <c:v>6.5393518518518517E-3</c:v>
                </c:pt>
                <c:pt idx="387">
                  <c:v>6.5509259259259262E-3</c:v>
                </c:pt>
                <c:pt idx="388">
                  <c:v>6.5624999999999998E-3</c:v>
                </c:pt>
                <c:pt idx="389">
                  <c:v>6.5740740740740733E-3</c:v>
                </c:pt>
                <c:pt idx="390">
                  <c:v>6.5856481481481469E-3</c:v>
                </c:pt>
                <c:pt idx="391">
                  <c:v>6.5972222222222222E-3</c:v>
                </c:pt>
                <c:pt idx="392">
                  <c:v>6.6087962962962966E-3</c:v>
                </c:pt>
                <c:pt idx="393">
                  <c:v>6.6203703703703702E-3</c:v>
                </c:pt>
                <c:pt idx="394">
                  <c:v>6.6319444444444446E-3</c:v>
                </c:pt>
                <c:pt idx="395">
                  <c:v>6.6435185185185182E-3</c:v>
                </c:pt>
                <c:pt idx="396">
                  <c:v>6.6550925925925935E-3</c:v>
                </c:pt>
                <c:pt idx="397">
                  <c:v>6.6666666666666671E-3</c:v>
                </c:pt>
                <c:pt idx="398">
                  <c:v>6.6782407407407415E-3</c:v>
                </c:pt>
                <c:pt idx="399">
                  <c:v>6.6898148148148142E-3</c:v>
                </c:pt>
                <c:pt idx="400">
                  <c:v>6.7013888888888887E-3</c:v>
                </c:pt>
                <c:pt idx="401">
                  <c:v>6.7129629629629622E-3</c:v>
                </c:pt>
                <c:pt idx="402">
                  <c:v>6.7245370370370367E-3</c:v>
                </c:pt>
                <c:pt idx="403">
                  <c:v>6.7361111111111103E-3</c:v>
                </c:pt>
                <c:pt idx="404">
                  <c:v>6.7476851851851856E-3</c:v>
                </c:pt>
                <c:pt idx="405">
                  <c:v>6.7592592592592591E-3</c:v>
                </c:pt>
                <c:pt idx="406">
                  <c:v>6.7708333333333336E-3</c:v>
                </c:pt>
                <c:pt idx="407">
                  <c:v>6.782407407407408E-3</c:v>
                </c:pt>
                <c:pt idx="408">
                  <c:v>6.7939814814814816E-3</c:v>
                </c:pt>
                <c:pt idx="409">
                  <c:v>6.8055555555555569E-3</c:v>
                </c:pt>
                <c:pt idx="410">
                  <c:v>6.8171296296296287E-3</c:v>
                </c:pt>
                <c:pt idx="411">
                  <c:v>6.828703703703704E-3</c:v>
                </c:pt>
                <c:pt idx="412">
                  <c:v>6.8402777777777776E-3</c:v>
                </c:pt>
                <c:pt idx="413">
                  <c:v>6.851851851851852E-3</c:v>
                </c:pt>
                <c:pt idx="414">
                  <c:v>6.8634259259259256E-3</c:v>
                </c:pt>
                <c:pt idx="415">
                  <c:v>6.875E-3</c:v>
                </c:pt>
                <c:pt idx="416">
                  <c:v>6.8865740740740736E-3</c:v>
                </c:pt>
                <c:pt idx="417">
                  <c:v>6.8981481481481489E-3</c:v>
                </c:pt>
                <c:pt idx="418">
                  <c:v>6.9097222222222225E-3</c:v>
                </c:pt>
                <c:pt idx="419">
                  <c:v>6.9212962962962969E-3</c:v>
                </c:pt>
                <c:pt idx="420">
                  <c:v>6.9328703703703696E-3</c:v>
                </c:pt>
                <c:pt idx="421">
                  <c:v>6.9444444444444441E-3</c:v>
                </c:pt>
                <c:pt idx="422">
                  <c:v>6.9560185185185185E-3</c:v>
                </c:pt>
                <c:pt idx="423">
                  <c:v>6.9675925925925921E-3</c:v>
                </c:pt>
                <c:pt idx="424">
                  <c:v>6.9791666666666674E-3</c:v>
                </c:pt>
                <c:pt idx="425">
                  <c:v>6.9907407407407409E-3</c:v>
                </c:pt>
                <c:pt idx="426">
                  <c:v>7.0023148148148154E-3</c:v>
                </c:pt>
                <c:pt idx="427">
                  <c:v>7.013888888888889E-3</c:v>
                </c:pt>
                <c:pt idx="428">
                  <c:v>7.0254629629629634E-3</c:v>
                </c:pt>
                <c:pt idx="429">
                  <c:v>7.037037037037037E-3</c:v>
                </c:pt>
                <c:pt idx="430">
                  <c:v>7.0486111111111105E-3</c:v>
                </c:pt>
                <c:pt idx="431">
                  <c:v>7.0601851851851841E-3</c:v>
                </c:pt>
                <c:pt idx="432">
                  <c:v>7.0717592592592594E-3</c:v>
                </c:pt>
                <c:pt idx="433">
                  <c:v>7.083333333333333E-3</c:v>
                </c:pt>
                <c:pt idx="434">
                  <c:v>7.0949074074074074E-3</c:v>
                </c:pt>
                <c:pt idx="435">
                  <c:v>7.106481481481481E-3</c:v>
                </c:pt>
                <c:pt idx="436">
                  <c:v>7.1180555555555554E-3</c:v>
                </c:pt>
                <c:pt idx="437">
                  <c:v>7.1296296296296307E-3</c:v>
                </c:pt>
                <c:pt idx="438">
                  <c:v>7.1412037037037043E-3</c:v>
                </c:pt>
                <c:pt idx="439">
                  <c:v>7.1527777777777787E-3</c:v>
                </c:pt>
                <c:pt idx="440">
                  <c:v>7.1643518518518514E-3</c:v>
                </c:pt>
                <c:pt idx="441">
                  <c:v>7.1759259259259259E-3</c:v>
                </c:pt>
                <c:pt idx="442">
                  <c:v>7.1874999999999994E-3</c:v>
                </c:pt>
                <c:pt idx="443">
                  <c:v>7.1990740740740739E-3</c:v>
                </c:pt>
                <c:pt idx="444">
                  <c:v>7.2106481481481475E-3</c:v>
                </c:pt>
                <c:pt idx="445">
                  <c:v>7.2222222222222228E-3</c:v>
                </c:pt>
                <c:pt idx="446">
                  <c:v>7.2337962962962963E-3</c:v>
                </c:pt>
                <c:pt idx="447">
                  <c:v>7.2453703703703708E-3</c:v>
                </c:pt>
                <c:pt idx="448">
                  <c:v>7.2569444444444443E-3</c:v>
                </c:pt>
                <c:pt idx="449">
                  <c:v>7.2685185185185188E-3</c:v>
                </c:pt>
                <c:pt idx="450">
                  <c:v>7.2800925925925915E-3</c:v>
                </c:pt>
                <c:pt idx="451">
                  <c:v>7.2916666666666659E-3</c:v>
                </c:pt>
                <c:pt idx="452">
                  <c:v>7.3032407407407412E-3</c:v>
                </c:pt>
                <c:pt idx="453">
                  <c:v>7.3148148148148148E-3</c:v>
                </c:pt>
                <c:pt idx="454">
                  <c:v>7.3263888888888892E-3</c:v>
                </c:pt>
                <c:pt idx="455">
                  <c:v>7.3379629629629628E-3</c:v>
                </c:pt>
                <c:pt idx="456">
                  <c:v>7.3495370370370372E-3</c:v>
                </c:pt>
                <c:pt idx="457">
                  <c:v>7.3611111111111108E-3</c:v>
                </c:pt>
                <c:pt idx="458">
                  <c:v>7.3726851851851861E-3</c:v>
                </c:pt>
                <c:pt idx="459">
                  <c:v>7.3842592592592597E-3</c:v>
                </c:pt>
                <c:pt idx="460">
                  <c:v>7.3958333333333341E-3</c:v>
                </c:pt>
                <c:pt idx="461">
                  <c:v>7.4074074074074068E-3</c:v>
                </c:pt>
                <c:pt idx="462">
                  <c:v>7.4189814814814813E-3</c:v>
                </c:pt>
                <c:pt idx="463">
                  <c:v>7.4305555555555548E-3</c:v>
                </c:pt>
                <c:pt idx="464">
                  <c:v>7.4421296296296293E-3</c:v>
                </c:pt>
                <c:pt idx="465">
                  <c:v>7.4537037037037028E-3</c:v>
                </c:pt>
                <c:pt idx="466">
                  <c:v>7.4652777777777781E-3</c:v>
                </c:pt>
                <c:pt idx="467">
                  <c:v>7.4768518518518526E-3</c:v>
                </c:pt>
                <c:pt idx="468">
                  <c:v>7.4884259259259262E-3</c:v>
                </c:pt>
                <c:pt idx="469">
                  <c:v>7.5000000000000006E-3</c:v>
                </c:pt>
                <c:pt idx="470">
                  <c:v>7.5115740740740742E-3</c:v>
                </c:pt>
                <c:pt idx="471">
                  <c:v>7.5231481481481477E-3</c:v>
                </c:pt>
                <c:pt idx="472">
                  <c:v>7.5347222222222213E-3</c:v>
                </c:pt>
                <c:pt idx="473">
                  <c:v>7.5462962962962966E-3</c:v>
                </c:pt>
                <c:pt idx="474">
                  <c:v>7.5578703703703702E-3</c:v>
                </c:pt>
                <c:pt idx="475">
                  <c:v>7.5694444444444446E-3</c:v>
                </c:pt>
                <c:pt idx="476">
                  <c:v>7.5810185185185182E-3</c:v>
                </c:pt>
                <c:pt idx="477">
                  <c:v>7.5925925925925926E-3</c:v>
                </c:pt>
                <c:pt idx="478">
                  <c:v>7.6041666666666662E-3</c:v>
                </c:pt>
                <c:pt idx="479">
                  <c:v>7.6157407407407415E-3</c:v>
                </c:pt>
                <c:pt idx="480">
                  <c:v>7.6273148148148151E-3</c:v>
                </c:pt>
                <c:pt idx="481">
                  <c:v>7.6388888888888886E-3</c:v>
                </c:pt>
                <c:pt idx="482">
                  <c:v>7.6504629629629631E-3</c:v>
                </c:pt>
                <c:pt idx="483">
                  <c:v>7.6620370370370366E-3</c:v>
                </c:pt>
                <c:pt idx="484">
                  <c:v>7.6736111111111111E-3</c:v>
                </c:pt>
                <c:pt idx="485">
                  <c:v>7.6851851851851847E-3</c:v>
                </c:pt>
                <c:pt idx="486">
                  <c:v>7.69675925925926E-3</c:v>
                </c:pt>
                <c:pt idx="487">
                  <c:v>7.7083333333333335E-3</c:v>
                </c:pt>
                <c:pt idx="488">
                  <c:v>7.719907407407408E-3</c:v>
                </c:pt>
                <c:pt idx="489">
                  <c:v>7.7314814814814815E-3</c:v>
                </c:pt>
                <c:pt idx="490">
                  <c:v>7.743055555555556E-3</c:v>
                </c:pt>
                <c:pt idx="491">
                  <c:v>7.7546296296296287E-3</c:v>
                </c:pt>
                <c:pt idx="492">
                  <c:v>7.7662037037037031E-3</c:v>
                </c:pt>
                <c:pt idx="493">
                  <c:v>7.7662037037037031E-3</c:v>
                </c:pt>
                <c:pt idx="494">
                  <c:v>7.7777777777777767E-3</c:v>
                </c:pt>
                <c:pt idx="495">
                  <c:v>7.789351851851852E-3</c:v>
                </c:pt>
                <c:pt idx="496">
                  <c:v>7.8009259259259256E-3</c:v>
                </c:pt>
                <c:pt idx="497">
                  <c:v>7.8125E-3</c:v>
                </c:pt>
                <c:pt idx="498">
                  <c:v>7.8240740740740753E-3</c:v>
                </c:pt>
                <c:pt idx="499">
                  <c:v>7.8356481481481489E-3</c:v>
                </c:pt>
                <c:pt idx="500">
                  <c:v>7.8472222222222224E-3</c:v>
                </c:pt>
                <c:pt idx="501">
                  <c:v>7.858796296296296E-3</c:v>
                </c:pt>
                <c:pt idx="502">
                  <c:v>7.8703703703703713E-3</c:v>
                </c:pt>
                <c:pt idx="503">
                  <c:v>7.8819444444444432E-3</c:v>
                </c:pt>
                <c:pt idx="504">
                  <c:v>7.8935185185185185E-3</c:v>
                </c:pt>
                <c:pt idx="505">
                  <c:v>7.905092592592592E-3</c:v>
                </c:pt>
                <c:pt idx="506">
                  <c:v>7.9166666666666673E-3</c:v>
                </c:pt>
                <c:pt idx="507">
                  <c:v>7.9282407407407409E-3</c:v>
                </c:pt>
                <c:pt idx="508">
                  <c:v>7.9398148148148145E-3</c:v>
                </c:pt>
                <c:pt idx="509">
                  <c:v>7.951388888888888E-3</c:v>
                </c:pt>
                <c:pt idx="510">
                  <c:v>7.9629629629629634E-3</c:v>
                </c:pt>
                <c:pt idx="511">
                  <c:v>7.9745370370370369E-3</c:v>
                </c:pt>
                <c:pt idx="512">
                  <c:v>7.9861111111111122E-3</c:v>
                </c:pt>
                <c:pt idx="513">
                  <c:v>7.9976851851851858E-3</c:v>
                </c:pt>
                <c:pt idx="514">
                  <c:v>8.0092592592592594E-3</c:v>
                </c:pt>
                <c:pt idx="515">
                  <c:v>8.0208333333333329E-3</c:v>
                </c:pt>
                <c:pt idx="516">
                  <c:v>8.0324074074074065E-3</c:v>
                </c:pt>
                <c:pt idx="517">
                  <c:v>8.0439814814814818E-3</c:v>
                </c:pt>
                <c:pt idx="518">
                  <c:v>8.0555555555555554E-3</c:v>
                </c:pt>
                <c:pt idx="519">
                  <c:v>8.0671296296296307E-3</c:v>
                </c:pt>
                <c:pt idx="520">
                  <c:v>8.0787037037037043E-3</c:v>
                </c:pt>
                <c:pt idx="521">
                  <c:v>8.0902777777777778E-3</c:v>
                </c:pt>
                <c:pt idx="522">
                  <c:v>8.1018518518518514E-3</c:v>
                </c:pt>
                <c:pt idx="523">
                  <c:v>8.113425925925925E-3</c:v>
                </c:pt>
                <c:pt idx="524">
                  <c:v>8.1249999999999985E-3</c:v>
                </c:pt>
                <c:pt idx="525">
                  <c:v>8.1365740740740738E-3</c:v>
                </c:pt>
                <c:pt idx="526">
                  <c:v>8.1481481481481474E-3</c:v>
                </c:pt>
                <c:pt idx="527">
                  <c:v>8.1597222222222227E-3</c:v>
                </c:pt>
                <c:pt idx="528">
                  <c:v>8.1712962962962963E-3</c:v>
                </c:pt>
                <c:pt idx="529">
                  <c:v>8.1828703703703699E-3</c:v>
                </c:pt>
                <c:pt idx="530">
                  <c:v>8.1944444444444452E-3</c:v>
                </c:pt>
                <c:pt idx="531">
                  <c:v>8.2060185185185187E-3</c:v>
                </c:pt>
                <c:pt idx="532">
                  <c:v>8.217592592592594E-3</c:v>
                </c:pt>
                <c:pt idx="533">
                  <c:v>8.2291666666666659E-3</c:v>
                </c:pt>
                <c:pt idx="534">
                  <c:v>8.2407407407407412E-3</c:v>
                </c:pt>
                <c:pt idx="535">
                  <c:v>8.2523148148148148E-3</c:v>
                </c:pt>
                <c:pt idx="536">
                  <c:v>8.2638888888888883E-3</c:v>
                </c:pt>
                <c:pt idx="537">
                  <c:v>8.2754629629629619E-3</c:v>
                </c:pt>
                <c:pt idx="538">
                  <c:v>8.2870370370370372E-3</c:v>
                </c:pt>
                <c:pt idx="539">
                  <c:v>8.2986111111111108E-3</c:v>
                </c:pt>
                <c:pt idx="540">
                  <c:v>8.3101851851851861E-3</c:v>
                </c:pt>
                <c:pt idx="541">
                  <c:v>8.3217592592592596E-3</c:v>
                </c:pt>
                <c:pt idx="542">
                  <c:v>8.3333333333333332E-3</c:v>
                </c:pt>
                <c:pt idx="543">
                  <c:v>8.3449074074074085E-3</c:v>
                </c:pt>
                <c:pt idx="544">
                  <c:v>8.3564814814814804E-3</c:v>
                </c:pt>
                <c:pt idx="545">
                  <c:v>8.3680555555555557E-3</c:v>
                </c:pt>
                <c:pt idx="546">
                  <c:v>8.3796296296296292E-3</c:v>
                </c:pt>
                <c:pt idx="547">
                  <c:v>8.3912037037037045E-3</c:v>
                </c:pt>
                <c:pt idx="548">
                  <c:v>8.4027777777777781E-3</c:v>
                </c:pt>
                <c:pt idx="549">
                  <c:v>8.4143518518518517E-3</c:v>
                </c:pt>
                <c:pt idx="550">
                  <c:v>8.4259259259259253E-3</c:v>
                </c:pt>
                <c:pt idx="551">
                  <c:v>8.4375000000000006E-3</c:v>
                </c:pt>
                <c:pt idx="552">
                  <c:v>8.4490740740740741E-3</c:v>
                </c:pt>
                <c:pt idx="553">
                  <c:v>8.4606481481481494E-3</c:v>
                </c:pt>
                <c:pt idx="554">
                  <c:v>8.4722222222222213E-3</c:v>
                </c:pt>
                <c:pt idx="555">
                  <c:v>8.4837962962962966E-3</c:v>
                </c:pt>
                <c:pt idx="556">
                  <c:v>8.4953703703703701E-3</c:v>
                </c:pt>
                <c:pt idx="557">
                  <c:v>8.5069444444444437E-3</c:v>
                </c:pt>
                <c:pt idx="558">
                  <c:v>8.518518518518519E-3</c:v>
                </c:pt>
                <c:pt idx="559">
                  <c:v>8.5300925925925926E-3</c:v>
                </c:pt>
                <c:pt idx="560">
                  <c:v>8.5416666666666679E-3</c:v>
                </c:pt>
                <c:pt idx="561">
                  <c:v>8.5532407407407415E-3</c:v>
                </c:pt>
                <c:pt idx="562">
                  <c:v>8.564814814814815E-3</c:v>
                </c:pt>
                <c:pt idx="563">
                  <c:v>8.5763888888888886E-3</c:v>
                </c:pt>
                <c:pt idx="564">
                  <c:v>8.5879629629629622E-3</c:v>
                </c:pt>
                <c:pt idx="565">
                  <c:v>8.5995370370370357E-3</c:v>
                </c:pt>
                <c:pt idx="566">
                  <c:v>8.611111111111111E-3</c:v>
                </c:pt>
                <c:pt idx="567">
                  <c:v>8.6226851851851846E-3</c:v>
                </c:pt>
                <c:pt idx="568">
                  <c:v>8.6342592592592599E-3</c:v>
                </c:pt>
                <c:pt idx="569">
                  <c:v>8.6458333333333335E-3</c:v>
                </c:pt>
                <c:pt idx="570">
                  <c:v>8.6574074074074071E-3</c:v>
                </c:pt>
                <c:pt idx="571">
                  <c:v>8.6689814814814806E-3</c:v>
                </c:pt>
                <c:pt idx="572">
                  <c:v>8.6805555555555559E-3</c:v>
                </c:pt>
                <c:pt idx="573">
                  <c:v>8.6921296296296312E-3</c:v>
                </c:pt>
                <c:pt idx="574">
                  <c:v>8.7037037037037031E-3</c:v>
                </c:pt>
                <c:pt idx="575">
                  <c:v>8.7152777777777784E-3</c:v>
                </c:pt>
                <c:pt idx="576">
                  <c:v>8.726851851851852E-3</c:v>
                </c:pt>
                <c:pt idx="577">
                  <c:v>8.7384259259259255E-3</c:v>
                </c:pt>
                <c:pt idx="578">
                  <c:v>8.7499999999999991E-3</c:v>
                </c:pt>
                <c:pt idx="579">
                  <c:v>8.7615740740740744E-3</c:v>
                </c:pt>
                <c:pt idx="580">
                  <c:v>8.773148148148148E-3</c:v>
                </c:pt>
                <c:pt idx="581">
                  <c:v>8.7847222222222233E-3</c:v>
                </c:pt>
                <c:pt idx="582">
                  <c:v>8.7962962962962968E-3</c:v>
                </c:pt>
                <c:pt idx="583">
                  <c:v>8.8078703703703704E-3</c:v>
                </c:pt>
                <c:pt idx="584">
                  <c:v>8.819444444444444E-3</c:v>
                </c:pt>
                <c:pt idx="585">
                  <c:v>8.8310185185185176E-3</c:v>
                </c:pt>
                <c:pt idx="586">
                  <c:v>8.8425925925925911E-3</c:v>
                </c:pt>
                <c:pt idx="587">
                  <c:v>8.8541666666666664E-3</c:v>
                </c:pt>
                <c:pt idx="588">
                  <c:v>8.8657407407407417E-3</c:v>
                </c:pt>
                <c:pt idx="589">
                  <c:v>8.8773148148148153E-3</c:v>
                </c:pt>
                <c:pt idx="590">
                  <c:v>8.8888888888888889E-3</c:v>
                </c:pt>
                <c:pt idx="591">
                  <c:v>8.9004629629629625E-3</c:v>
                </c:pt>
                <c:pt idx="592">
                  <c:v>8.9120370370370378E-3</c:v>
                </c:pt>
                <c:pt idx="593">
                  <c:v>8.9236111111111113E-3</c:v>
                </c:pt>
                <c:pt idx="594">
                  <c:v>8.9351851851851866E-3</c:v>
                </c:pt>
                <c:pt idx="595">
                  <c:v>8.9467592592592585E-3</c:v>
                </c:pt>
                <c:pt idx="596">
                  <c:v>8.9583333333333338E-3</c:v>
                </c:pt>
                <c:pt idx="597">
                  <c:v>8.9699074074074073E-3</c:v>
                </c:pt>
                <c:pt idx="598">
                  <c:v>8.9814814814814809E-3</c:v>
                </c:pt>
                <c:pt idx="599">
                  <c:v>8.9930555555555545E-3</c:v>
                </c:pt>
                <c:pt idx="600">
                  <c:v>9.0046296296296298E-3</c:v>
                </c:pt>
                <c:pt idx="601">
                  <c:v>9.0162037037037034E-3</c:v>
                </c:pt>
                <c:pt idx="602">
                  <c:v>9.0277777777777787E-3</c:v>
                </c:pt>
                <c:pt idx="603">
                  <c:v>9.0393518518518522E-3</c:v>
                </c:pt>
                <c:pt idx="604">
                  <c:v>9.0509259259259258E-3</c:v>
                </c:pt>
                <c:pt idx="605">
                  <c:v>9.0624999999999994E-3</c:v>
                </c:pt>
                <c:pt idx="606">
                  <c:v>9.0740740740740729E-3</c:v>
                </c:pt>
                <c:pt idx="607">
                  <c:v>9.0856481481481483E-3</c:v>
                </c:pt>
                <c:pt idx="608">
                  <c:v>9.0972222222222218E-3</c:v>
                </c:pt>
                <c:pt idx="609">
                  <c:v>9.1087962962962971E-3</c:v>
                </c:pt>
                <c:pt idx="610">
                  <c:v>9.1203703703703707E-3</c:v>
                </c:pt>
                <c:pt idx="611">
                  <c:v>9.1319444444444443E-3</c:v>
                </c:pt>
                <c:pt idx="612">
                  <c:v>9.1435185185185178E-3</c:v>
                </c:pt>
                <c:pt idx="613">
                  <c:v>9.1550925925925931E-3</c:v>
                </c:pt>
                <c:pt idx="614">
                  <c:v>9.1666666666666667E-3</c:v>
                </c:pt>
                <c:pt idx="615">
                  <c:v>9.1782407407407403E-3</c:v>
                </c:pt>
                <c:pt idx="616">
                  <c:v>9.1898148148148139E-3</c:v>
                </c:pt>
                <c:pt idx="617">
                  <c:v>9.2013888888888892E-3</c:v>
                </c:pt>
                <c:pt idx="618">
                  <c:v>9.2129629629629627E-3</c:v>
                </c:pt>
                <c:pt idx="619">
                  <c:v>9.2245370370370363E-3</c:v>
                </c:pt>
                <c:pt idx="620">
                  <c:v>9.2361111111111116E-3</c:v>
                </c:pt>
                <c:pt idx="621">
                  <c:v>9.2476851851851852E-3</c:v>
                </c:pt>
                <c:pt idx="622">
                  <c:v>9.2592592592592605E-3</c:v>
                </c:pt>
                <c:pt idx="623">
                  <c:v>9.2708333333333341E-3</c:v>
                </c:pt>
                <c:pt idx="624">
                  <c:v>9.2824074074074076E-3</c:v>
                </c:pt>
                <c:pt idx="625">
                  <c:v>9.2939814814814812E-3</c:v>
                </c:pt>
                <c:pt idx="626">
                  <c:v>9.3055555555555548E-3</c:v>
                </c:pt>
                <c:pt idx="627">
                  <c:v>9.3171296296296283E-3</c:v>
                </c:pt>
                <c:pt idx="628">
                  <c:v>9.3287037037037036E-3</c:v>
                </c:pt>
                <c:pt idx="629">
                  <c:v>9.3402777777777772E-3</c:v>
                </c:pt>
                <c:pt idx="630">
                  <c:v>9.3518518518518525E-3</c:v>
                </c:pt>
                <c:pt idx="631">
                  <c:v>9.3634259259259261E-3</c:v>
                </c:pt>
                <c:pt idx="632">
                  <c:v>9.3749999999999997E-3</c:v>
                </c:pt>
                <c:pt idx="633">
                  <c:v>9.386574074074075E-3</c:v>
                </c:pt>
                <c:pt idx="634">
                  <c:v>9.3981481481481485E-3</c:v>
                </c:pt>
                <c:pt idx="635">
                  <c:v>9.4097222222222238E-3</c:v>
                </c:pt>
                <c:pt idx="636">
                  <c:v>9.4212962962962957E-3</c:v>
                </c:pt>
                <c:pt idx="637">
                  <c:v>9.432870370370371E-3</c:v>
                </c:pt>
                <c:pt idx="638">
                  <c:v>9.4444444444444445E-3</c:v>
                </c:pt>
                <c:pt idx="639">
                  <c:v>9.4560185185185181E-3</c:v>
                </c:pt>
                <c:pt idx="640">
                  <c:v>9.4675925925925917E-3</c:v>
                </c:pt>
                <c:pt idx="641">
                  <c:v>9.479166666666667E-3</c:v>
                </c:pt>
                <c:pt idx="642">
                  <c:v>9.4907407407407406E-3</c:v>
                </c:pt>
                <c:pt idx="643">
                  <c:v>9.5023148148148159E-3</c:v>
                </c:pt>
                <c:pt idx="644">
                  <c:v>9.5138888888888894E-3</c:v>
                </c:pt>
                <c:pt idx="645">
                  <c:v>9.525462962962963E-3</c:v>
                </c:pt>
                <c:pt idx="646">
                  <c:v>9.5370370370370366E-3</c:v>
                </c:pt>
                <c:pt idx="647">
                  <c:v>9.5486111111111101E-3</c:v>
                </c:pt>
                <c:pt idx="648">
                  <c:v>9.5601851851851855E-3</c:v>
                </c:pt>
                <c:pt idx="649">
                  <c:v>9.571759259259259E-3</c:v>
                </c:pt>
                <c:pt idx="650">
                  <c:v>9.5833333333333343E-3</c:v>
                </c:pt>
                <c:pt idx="651">
                  <c:v>9.5949074074074079E-3</c:v>
                </c:pt>
                <c:pt idx="652">
                  <c:v>9.6064814814814815E-3</c:v>
                </c:pt>
                <c:pt idx="653">
                  <c:v>9.618055555555555E-3</c:v>
                </c:pt>
                <c:pt idx="654">
                  <c:v>9.6296296296296303E-3</c:v>
                </c:pt>
                <c:pt idx="655">
                  <c:v>9.6412037037037039E-3</c:v>
                </c:pt>
                <c:pt idx="656">
                  <c:v>9.6527777777777775E-3</c:v>
                </c:pt>
                <c:pt idx="657">
                  <c:v>9.6643518518518511E-3</c:v>
                </c:pt>
                <c:pt idx="658">
                  <c:v>9.6759259259259264E-3</c:v>
                </c:pt>
                <c:pt idx="659">
                  <c:v>9.6874999999999999E-3</c:v>
                </c:pt>
                <c:pt idx="660">
                  <c:v>9.6990740740740735E-3</c:v>
                </c:pt>
                <c:pt idx="661">
                  <c:v>9.7106481481481471E-3</c:v>
                </c:pt>
                <c:pt idx="662">
                  <c:v>9.7222222222222224E-3</c:v>
                </c:pt>
                <c:pt idx="663">
                  <c:v>9.7337962962962977E-3</c:v>
                </c:pt>
                <c:pt idx="664">
                  <c:v>9.7453703703703713E-3</c:v>
                </c:pt>
                <c:pt idx="665">
                  <c:v>9.7569444444444448E-3</c:v>
                </c:pt>
                <c:pt idx="666">
                  <c:v>9.7685185185185184E-3</c:v>
                </c:pt>
                <c:pt idx="667">
                  <c:v>9.780092592592592E-3</c:v>
                </c:pt>
                <c:pt idx="668">
                  <c:v>9.7916666666666655E-3</c:v>
                </c:pt>
                <c:pt idx="669">
                  <c:v>9.8032407407407408E-3</c:v>
                </c:pt>
                <c:pt idx="670">
                  <c:v>9.8148148148148144E-3</c:v>
                </c:pt>
                <c:pt idx="671">
                  <c:v>9.8263888888888897E-3</c:v>
                </c:pt>
                <c:pt idx="672">
                  <c:v>9.8379629629629633E-3</c:v>
                </c:pt>
                <c:pt idx="673">
                  <c:v>9.8495370370370369E-3</c:v>
                </c:pt>
                <c:pt idx="674">
                  <c:v>9.8611111111111104E-3</c:v>
                </c:pt>
                <c:pt idx="675">
                  <c:v>9.8726851851851857E-3</c:v>
                </c:pt>
                <c:pt idx="676">
                  <c:v>9.8842592592592576E-3</c:v>
                </c:pt>
                <c:pt idx="677">
                  <c:v>9.8958333333333329E-3</c:v>
                </c:pt>
                <c:pt idx="678">
                  <c:v>9.9074074074074082E-3</c:v>
                </c:pt>
                <c:pt idx="679">
                  <c:v>9.9189814814814817E-3</c:v>
                </c:pt>
                <c:pt idx="680">
                  <c:v>9.9305555555555553E-3</c:v>
                </c:pt>
                <c:pt idx="681">
                  <c:v>9.9421296296296289E-3</c:v>
                </c:pt>
                <c:pt idx="682">
                  <c:v>9.9537037037037042E-3</c:v>
                </c:pt>
                <c:pt idx="683">
                  <c:v>9.9652777777777778E-3</c:v>
                </c:pt>
                <c:pt idx="684">
                  <c:v>9.9768518518518531E-3</c:v>
                </c:pt>
                <c:pt idx="685">
                  <c:v>9.9884259259259266E-3</c:v>
                </c:pt>
                <c:pt idx="686">
                  <c:v>0.01</c:v>
                </c:pt>
                <c:pt idx="687">
                  <c:v>1.0011574074074074E-2</c:v>
                </c:pt>
                <c:pt idx="688">
                  <c:v>1.0023148148148147E-2</c:v>
                </c:pt>
                <c:pt idx="689">
                  <c:v>1.0034722222222221E-2</c:v>
                </c:pt>
                <c:pt idx="690">
                  <c:v>1.0046296296296296E-2</c:v>
                </c:pt>
                <c:pt idx="691">
                  <c:v>1.005787037037037E-2</c:v>
                </c:pt>
                <c:pt idx="692">
                  <c:v>1.0069444444444445E-2</c:v>
                </c:pt>
                <c:pt idx="693">
                  <c:v>1.0081018518518519E-2</c:v>
                </c:pt>
                <c:pt idx="694">
                  <c:v>1.0092592592592592E-2</c:v>
                </c:pt>
                <c:pt idx="695">
                  <c:v>1.0104166666666668E-2</c:v>
                </c:pt>
                <c:pt idx="696">
                  <c:v>1.0115740740740741E-2</c:v>
                </c:pt>
                <c:pt idx="697">
                  <c:v>1.0127314814814815E-2</c:v>
                </c:pt>
                <c:pt idx="698">
                  <c:v>1.0138888888888888E-2</c:v>
                </c:pt>
                <c:pt idx="699">
                  <c:v>1.0150462962962964E-2</c:v>
                </c:pt>
                <c:pt idx="700">
                  <c:v>1.0162037037037037E-2</c:v>
                </c:pt>
                <c:pt idx="701">
                  <c:v>1.0173611111111111E-2</c:v>
                </c:pt>
                <c:pt idx="702">
                  <c:v>1.0185185185185184E-2</c:v>
                </c:pt>
                <c:pt idx="703">
                  <c:v>1.019675925925926E-2</c:v>
                </c:pt>
                <c:pt idx="704">
                  <c:v>1.0208333333333333E-2</c:v>
                </c:pt>
                <c:pt idx="705">
                  <c:v>1.0219907407407408E-2</c:v>
                </c:pt>
                <c:pt idx="706">
                  <c:v>1.0231481481481482E-2</c:v>
                </c:pt>
                <c:pt idx="707">
                  <c:v>1.0243055555555556E-2</c:v>
                </c:pt>
                <c:pt idx="708">
                  <c:v>1.0254629629629629E-2</c:v>
                </c:pt>
                <c:pt idx="709">
                  <c:v>1.0266203703703703E-2</c:v>
                </c:pt>
                <c:pt idx="710">
                  <c:v>1.0277777777777778E-2</c:v>
                </c:pt>
                <c:pt idx="711">
                  <c:v>1.0289351851851852E-2</c:v>
                </c:pt>
                <c:pt idx="712">
                  <c:v>1.0300925925925927E-2</c:v>
                </c:pt>
                <c:pt idx="713">
                  <c:v>1.03125E-2</c:v>
                </c:pt>
                <c:pt idx="714">
                  <c:v>1.0324074074074074E-2</c:v>
                </c:pt>
                <c:pt idx="715">
                  <c:v>1.0335648148148148E-2</c:v>
                </c:pt>
                <c:pt idx="716">
                  <c:v>1.0347222222222223E-2</c:v>
                </c:pt>
                <c:pt idx="717">
                  <c:v>1.0358796296296295E-2</c:v>
                </c:pt>
                <c:pt idx="718">
                  <c:v>1.037037037037037E-2</c:v>
                </c:pt>
                <c:pt idx="719">
                  <c:v>1.0381944444444444E-2</c:v>
                </c:pt>
                <c:pt idx="720">
                  <c:v>1.0393518518518519E-2</c:v>
                </c:pt>
                <c:pt idx="721">
                  <c:v>1.0405092592592593E-2</c:v>
                </c:pt>
                <c:pt idx="722">
                  <c:v>1.0416666666666666E-2</c:v>
                </c:pt>
                <c:pt idx="723">
                  <c:v>1.042824074074074E-2</c:v>
                </c:pt>
                <c:pt idx="724">
                  <c:v>1.0439814814814813E-2</c:v>
                </c:pt>
                <c:pt idx="725">
                  <c:v>1.045138888888889E-2</c:v>
                </c:pt>
                <c:pt idx="726">
                  <c:v>1.0462962962962964E-2</c:v>
                </c:pt>
                <c:pt idx="727">
                  <c:v>1.0474537037037037E-2</c:v>
                </c:pt>
                <c:pt idx="728">
                  <c:v>1.0486111111111111E-2</c:v>
                </c:pt>
                <c:pt idx="729">
                  <c:v>1.0497685185185186E-2</c:v>
                </c:pt>
                <c:pt idx="730">
                  <c:v>1.050925925925926E-2</c:v>
                </c:pt>
                <c:pt idx="731">
                  <c:v>1.0520833333333333E-2</c:v>
                </c:pt>
                <c:pt idx="732">
                  <c:v>1.0532407407407407E-2</c:v>
                </c:pt>
                <c:pt idx="733">
                  <c:v>1.0543981481481481E-2</c:v>
                </c:pt>
                <c:pt idx="734">
                  <c:v>1.0555555555555554E-2</c:v>
                </c:pt>
                <c:pt idx="735">
                  <c:v>1.0567129629629629E-2</c:v>
                </c:pt>
                <c:pt idx="736">
                  <c:v>1.0578703703703703E-2</c:v>
                </c:pt>
                <c:pt idx="737">
                  <c:v>1.0590277777777777E-2</c:v>
                </c:pt>
                <c:pt idx="738">
                  <c:v>1.0601851851851854E-2</c:v>
                </c:pt>
                <c:pt idx="739">
                  <c:v>1.0613425925925927E-2</c:v>
                </c:pt>
                <c:pt idx="740">
                  <c:v>1.0625000000000001E-2</c:v>
                </c:pt>
                <c:pt idx="741">
                  <c:v>1.0636574074074074E-2</c:v>
                </c:pt>
                <c:pt idx="742">
                  <c:v>1.064814814814815E-2</c:v>
                </c:pt>
                <c:pt idx="743">
                  <c:v>1.0659722222222221E-2</c:v>
                </c:pt>
                <c:pt idx="744">
                  <c:v>1.0671296296296297E-2</c:v>
                </c:pt>
                <c:pt idx="745">
                  <c:v>1.068287037037037E-2</c:v>
                </c:pt>
                <c:pt idx="746">
                  <c:v>1.0694444444444444E-2</c:v>
                </c:pt>
                <c:pt idx="747">
                  <c:v>1.0706018518518517E-2</c:v>
                </c:pt>
                <c:pt idx="748">
                  <c:v>1.0717592592592593E-2</c:v>
                </c:pt>
                <c:pt idx="749">
                  <c:v>1.0729166666666666E-2</c:v>
                </c:pt>
                <c:pt idx="750">
                  <c:v>1.074074074074074E-2</c:v>
                </c:pt>
                <c:pt idx="751">
                  <c:v>1.0752314814814814E-2</c:v>
                </c:pt>
                <c:pt idx="752">
                  <c:v>1.0763888888888891E-2</c:v>
                </c:pt>
                <c:pt idx="753">
                  <c:v>1.0775462962962964E-2</c:v>
                </c:pt>
                <c:pt idx="754">
                  <c:v>1.0787037037037038E-2</c:v>
                </c:pt>
                <c:pt idx="755">
                  <c:v>1.0798611111111111E-2</c:v>
                </c:pt>
                <c:pt idx="756">
                  <c:v>1.0810185185185185E-2</c:v>
                </c:pt>
                <c:pt idx="757">
                  <c:v>1.082175925925926E-2</c:v>
                </c:pt>
                <c:pt idx="758">
                  <c:v>1.0833333333333334E-2</c:v>
                </c:pt>
                <c:pt idx="759">
                  <c:v>1.0844907407407407E-2</c:v>
                </c:pt>
                <c:pt idx="760">
                  <c:v>1.0856481481481481E-2</c:v>
                </c:pt>
                <c:pt idx="761">
                  <c:v>1.0868055555555556E-2</c:v>
                </c:pt>
                <c:pt idx="762">
                  <c:v>1.087962962962963E-2</c:v>
                </c:pt>
                <c:pt idx="763">
                  <c:v>1.0891203703703703E-2</c:v>
                </c:pt>
                <c:pt idx="764">
                  <c:v>1.0902777777777777E-2</c:v>
                </c:pt>
                <c:pt idx="765">
                  <c:v>1.091435185185185E-2</c:v>
                </c:pt>
                <c:pt idx="766">
                  <c:v>1.0925925925925924E-2</c:v>
                </c:pt>
                <c:pt idx="767">
                  <c:v>1.0937500000000001E-2</c:v>
                </c:pt>
                <c:pt idx="768">
                  <c:v>1.0949074074074075E-2</c:v>
                </c:pt>
                <c:pt idx="769">
                  <c:v>1.0960648148148148E-2</c:v>
                </c:pt>
                <c:pt idx="770">
                  <c:v>1.0972222222222223E-2</c:v>
                </c:pt>
                <c:pt idx="771">
                  <c:v>1.0983796296296297E-2</c:v>
                </c:pt>
                <c:pt idx="772">
                  <c:v>1.0995370370370371E-2</c:v>
                </c:pt>
                <c:pt idx="773">
                  <c:v>1.1006944444444444E-2</c:v>
                </c:pt>
                <c:pt idx="774">
                  <c:v>1.1018518518518518E-2</c:v>
                </c:pt>
                <c:pt idx="775">
                  <c:v>1.1030092592592591E-2</c:v>
                </c:pt>
                <c:pt idx="776">
                  <c:v>1.1041666666666667E-2</c:v>
                </c:pt>
                <c:pt idx="777">
                  <c:v>1.105324074074074E-2</c:v>
                </c:pt>
                <c:pt idx="778">
                  <c:v>1.1064814814814814E-2</c:v>
                </c:pt>
                <c:pt idx="779">
                  <c:v>1.1076388888888887E-2</c:v>
                </c:pt>
                <c:pt idx="780">
                  <c:v>1.1087962962962964E-2</c:v>
                </c:pt>
                <c:pt idx="781">
                  <c:v>1.1099537037037038E-2</c:v>
                </c:pt>
                <c:pt idx="782">
                  <c:v>1.1111111111111112E-2</c:v>
                </c:pt>
                <c:pt idx="783">
                  <c:v>1.1122685185185185E-2</c:v>
                </c:pt>
                <c:pt idx="784">
                  <c:v>1.113425925925926E-2</c:v>
                </c:pt>
                <c:pt idx="785">
                  <c:v>1.1145833333333334E-2</c:v>
                </c:pt>
                <c:pt idx="786">
                  <c:v>1.1157407407407408E-2</c:v>
                </c:pt>
                <c:pt idx="787">
                  <c:v>1.1168981481481481E-2</c:v>
                </c:pt>
                <c:pt idx="788">
                  <c:v>1.1180555555555556E-2</c:v>
                </c:pt>
                <c:pt idx="789">
                  <c:v>1.119212962962963E-2</c:v>
                </c:pt>
                <c:pt idx="790">
                  <c:v>1.1203703703703704E-2</c:v>
                </c:pt>
                <c:pt idx="791">
                  <c:v>1.1215277777777777E-2</c:v>
                </c:pt>
                <c:pt idx="792">
                  <c:v>1.1226851851851854E-2</c:v>
                </c:pt>
                <c:pt idx="793">
                  <c:v>1.1238425925925928E-2</c:v>
                </c:pt>
                <c:pt idx="794">
                  <c:v>1.1249999999999998E-2</c:v>
                </c:pt>
                <c:pt idx="795">
                  <c:v>1.1261574074074071E-2</c:v>
                </c:pt>
                <c:pt idx="796">
                  <c:v>1.1273148148148148E-2</c:v>
                </c:pt>
                <c:pt idx="797">
                  <c:v>1.1284722222222222E-2</c:v>
                </c:pt>
                <c:pt idx="798">
                  <c:v>1.1296296296296296E-2</c:v>
                </c:pt>
                <c:pt idx="799">
                  <c:v>1.1307870370370371E-2</c:v>
                </c:pt>
                <c:pt idx="800">
                  <c:v>1.1319444444444444E-2</c:v>
                </c:pt>
                <c:pt idx="801">
                  <c:v>1.1331018518518518E-2</c:v>
                </c:pt>
                <c:pt idx="802">
                  <c:v>1.1342592592592592E-2</c:v>
                </c:pt>
                <c:pt idx="803">
                  <c:v>1.1354166666666667E-2</c:v>
                </c:pt>
                <c:pt idx="804">
                  <c:v>1.136574074074074E-2</c:v>
                </c:pt>
                <c:pt idx="805">
                  <c:v>1.1377314814814814E-2</c:v>
                </c:pt>
                <c:pt idx="806">
                  <c:v>1.1377314814814814E-2</c:v>
                </c:pt>
                <c:pt idx="807">
                  <c:v>1.1388888888888888E-2</c:v>
                </c:pt>
                <c:pt idx="808">
                  <c:v>1.1400462962962965E-2</c:v>
                </c:pt>
                <c:pt idx="809">
                  <c:v>1.1412037037037038E-2</c:v>
                </c:pt>
                <c:pt idx="810">
                  <c:v>1.1423611111111112E-2</c:v>
                </c:pt>
                <c:pt idx="811">
                  <c:v>1.1435185185185185E-2</c:v>
                </c:pt>
                <c:pt idx="812">
                  <c:v>1.1446759259259261E-2</c:v>
                </c:pt>
                <c:pt idx="813">
                  <c:v>1.1458333333333334E-2</c:v>
                </c:pt>
                <c:pt idx="814">
                  <c:v>1.1469907407407408E-2</c:v>
                </c:pt>
                <c:pt idx="815">
                  <c:v>1.1481481481481483E-2</c:v>
                </c:pt>
                <c:pt idx="816">
                  <c:v>1.1493055555555555E-2</c:v>
                </c:pt>
                <c:pt idx="817">
                  <c:v>1.1504629629629629E-2</c:v>
                </c:pt>
                <c:pt idx="818">
                  <c:v>1.1516203703703702E-2</c:v>
                </c:pt>
                <c:pt idx="819">
                  <c:v>1.1527777777777777E-2</c:v>
                </c:pt>
                <c:pt idx="820">
                  <c:v>1.1539351851851851E-2</c:v>
                </c:pt>
                <c:pt idx="821">
                  <c:v>1.1550925925925925E-2</c:v>
                </c:pt>
                <c:pt idx="822">
                  <c:v>1.1562499999999998E-2</c:v>
                </c:pt>
                <c:pt idx="823">
                  <c:v>1.1574074074074075E-2</c:v>
                </c:pt>
                <c:pt idx="824">
                  <c:v>1.1585648148148149E-2</c:v>
                </c:pt>
                <c:pt idx="825">
                  <c:v>1.1597222222222222E-2</c:v>
                </c:pt>
                <c:pt idx="826">
                  <c:v>1.1608796296296296E-2</c:v>
                </c:pt>
                <c:pt idx="827">
                  <c:v>1.1620370370370371E-2</c:v>
                </c:pt>
                <c:pt idx="828">
                  <c:v>1.1631944444444445E-2</c:v>
                </c:pt>
                <c:pt idx="829">
                  <c:v>1.1643518518518518E-2</c:v>
                </c:pt>
                <c:pt idx="830">
                  <c:v>1.1655092592592594E-2</c:v>
                </c:pt>
                <c:pt idx="831">
                  <c:v>1.1666666666666667E-2</c:v>
                </c:pt>
                <c:pt idx="832">
                  <c:v>1.1678240740740741E-2</c:v>
                </c:pt>
                <c:pt idx="833">
                  <c:v>1.1689814814814814E-2</c:v>
                </c:pt>
                <c:pt idx="834">
                  <c:v>1.1701388888888891E-2</c:v>
                </c:pt>
                <c:pt idx="835">
                  <c:v>1.1712962962962965E-2</c:v>
                </c:pt>
                <c:pt idx="836">
                  <c:v>1.1724537037037035E-2</c:v>
                </c:pt>
                <c:pt idx="837">
                  <c:v>1.1736111111111109E-2</c:v>
                </c:pt>
                <c:pt idx="838">
                  <c:v>1.1747685185185186E-2</c:v>
                </c:pt>
                <c:pt idx="839">
                  <c:v>1.1759259259259259E-2</c:v>
                </c:pt>
                <c:pt idx="840">
                  <c:v>1.1770833333333333E-2</c:v>
                </c:pt>
                <c:pt idx="841">
                  <c:v>1.1782407407407406E-2</c:v>
                </c:pt>
                <c:pt idx="842">
                  <c:v>1.1793981481481482E-2</c:v>
                </c:pt>
                <c:pt idx="843">
                  <c:v>1.1805555555555555E-2</c:v>
                </c:pt>
                <c:pt idx="844">
                  <c:v>1.1817129629629629E-2</c:v>
                </c:pt>
                <c:pt idx="845">
                  <c:v>1.1828703703703704E-2</c:v>
                </c:pt>
                <c:pt idx="846">
                  <c:v>1.1840277777777778E-2</c:v>
                </c:pt>
                <c:pt idx="847">
                  <c:v>1.1851851851851851E-2</c:v>
                </c:pt>
                <c:pt idx="848">
                  <c:v>1.1863425925925925E-2</c:v>
                </c:pt>
                <c:pt idx="849">
                  <c:v>1.1875000000000002E-2</c:v>
                </c:pt>
                <c:pt idx="850">
                  <c:v>1.1886574074074075E-2</c:v>
                </c:pt>
                <c:pt idx="851">
                  <c:v>1.1898148148148149E-2</c:v>
                </c:pt>
                <c:pt idx="852">
                  <c:v>1.1909722222222223E-2</c:v>
                </c:pt>
                <c:pt idx="853">
                  <c:v>1.1921296296296298E-2</c:v>
                </c:pt>
                <c:pt idx="854">
                  <c:v>1.1932870370370371E-2</c:v>
                </c:pt>
                <c:pt idx="855">
                  <c:v>1.1944444444444445E-2</c:v>
                </c:pt>
                <c:pt idx="856">
                  <c:v>1.1956018518518517E-2</c:v>
                </c:pt>
                <c:pt idx="857">
                  <c:v>1.1967592592592592E-2</c:v>
                </c:pt>
                <c:pt idx="858">
                  <c:v>1.1979166666666666E-2</c:v>
                </c:pt>
                <c:pt idx="859">
                  <c:v>1.1990740740740739E-2</c:v>
                </c:pt>
                <c:pt idx="860">
                  <c:v>1.2002314814814815E-2</c:v>
                </c:pt>
                <c:pt idx="861">
                  <c:v>1.2013888888888888E-2</c:v>
                </c:pt>
                <c:pt idx="862">
                  <c:v>1.2025462962962962E-2</c:v>
                </c:pt>
                <c:pt idx="863">
                  <c:v>1.2037037037037035E-2</c:v>
                </c:pt>
                <c:pt idx="864">
                  <c:v>1.2048611111111112E-2</c:v>
                </c:pt>
                <c:pt idx="865">
                  <c:v>1.2060185185185186E-2</c:v>
                </c:pt>
                <c:pt idx="866">
                  <c:v>1.207175925925926E-2</c:v>
                </c:pt>
                <c:pt idx="867">
                  <c:v>1.2083333333333333E-2</c:v>
                </c:pt>
                <c:pt idx="868">
                  <c:v>1.2094907407407408E-2</c:v>
                </c:pt>
                <c:pt idx="869">
                  <c:v>1.2106481481481482E-2</c:v>
                </c:pt>
                <c:pt idx="870">
                  <c:v>1.2118055555555556E-2</c:v>
                </c:pt>
                <c:pt idx="871">
                  <c:v>1.2129629629629629E-2</c:v>
                </c:pt>
                <c:pt idx="872">
                  <c:v>1.2141203703703704E-2</c:v>
                </c:pt>
                <c:pt idx="873">
                  <c:v>1.2152777777777778E-2</c:v>
                </c:pt>
                <c:pt idx="874">
                  <c:v>1.2164351851851852E-2</c:v>
                </c:pt>
                <c:pt idx="875">
                  <c:v>1.2175925925925929E-2</c:v>
                </c:pt>
                <c:pt idx="876">
                  <c:v>1.2187500000000002E-2</c:v>
                </c:pt>
                <c:pt idx="877">
                  <c:v>1.2199074074074072E-2</c:v>
                </c:pt>
                <c:pt idx="878">
                  <c:v>1.2210648148148146E-2</c:v>
                </c:pt>
                <c:pt idx="879">
                  <c:v>1.2222222222222223E-2</c:v>
                </c:pt>
                <c:pt idx="880">
                  <c:v>1.2233796296296296E-2</c:v>
                </c:pt>
                <c:pt idx="881">
                  <c:v>1.224537037037037E-2</c:v>
                </c:pt>
                <c:pt idx="882">
                  <c:v>1.2256944444444444E-2</c:v>
                </c:pt>
                <c:pt idx="883">
                  <c:v>1.2268518518518519E-2</c:v>
                </c:pt>
                <c:pt idx="884">
                  <c:v>1.2280092592592592E-2</c:v>
                </c:pt>
                <c:pt idx="885">
                  <c:v>1.2291666666666666E-2</c:v>
                </c:pt>
                <c:pt idx="886">
                  <c:v>1.230324074074074E-2</c:v>
                </c:pt>
                <c:pt idx="887">
                  <c:v>1.2314814814814815E-2</c:v>
                </c:pt>
                <c:pt idx="888">
                  <c:v>1.2326388888888888E-2</c:v>
                </c:pt>
                <c:pt idx="889">
                  <c:v>1.2337962962962962E-2</c:v>
                </c:pt>
                <c:pt idx="890">
                  <c:v>1.2349537037037039E-2</c:v>
                </c:pt>
                <c:pt idx="891">
                  <c:v>1.2361111111111113E-2</c:v>
                </c:pt>
                <c:pt idx="892">
                  <c:v>1.2372685185185186E-2</c:v>
                </c:pt>
                <c:pt idx="893">
                  <c:v>1.238425925925926E-2</c:v>
                </c:pt>
                <c:pt idx="894">
                  <c:v>1.2395833333333335E-2</c:v>
                </c:pt>
                <c:pt idx="895">
                  <c:v>1.2407407407407409E-2</c:v>
                </c:pt>
                <c:pt idx="896">
                  <c:v>1.2418981481481482E-2</c:v>
                </c:pt>
                <c:pt idx="897">
                  <c:v>1.2430555555555554E-2</c:v>
                </c:pt>
                <c:pt idx="898">
                  <c:v>1.2442129629629629E-2</c:v>
                </c:pt>
                <c:pt idx="899">
                  <c:v>1.2453703703703703E-2</c:v>
                </c:pt>
                <c:pt idx="900">
                  <c:v>1.2465277777777777E-2</c:v>
                </c:pt>
                <c:pt idx="901">
                  <c:v>1.247685185185185E-2</c:v>
                </c:pt>
                <c:pt idx="902">
                  <c:v>1.2488425925925925E-2</c:v>
                </c:pt>
                <c:pt idx="903">
                  <c:v>1.2499999999999999E-2</c:v>
                </c:pt>
                <c:pt idx="904">
                  <c:v>1.2511574074074073E-2</c:v>
                </c:pt>
                <c:pt idx="905">
                  <c:v>1.252314814814815E-2</c:v>
                </c:pt>
                <c:pt idx="906">
                  <c:v>1.2534722222222223E-2</c:v>
                </c:pt>
                <c:pt idx="907">
                  <c:v>1.2546296296296297E-2</c:v>
                </c:pt>
                <c:pt idx="908">
                  <c:v>1.255787037037037E-2</c:v>
                </c:pt>
                <c:pt idx="909">
                  <c:v>1.2569444444444446E-2</c:v>
                </c:pt>
                <c:pt idx="910">
                  <c:v>1.2581018518518519E-2</c:v>
                </c:pt>
                <c:pt idx="911">
                  <c:v>1.2592592592592593E-2</c:v>
                </c:pt>
                <c:pt idx="912">
                  <c:v>1.2604166666666666E-2</c:v>
                </c:pt>
                <c:pt idx="913">
                  <c:v>1.2615740740740742E-2</c:v>
                </c:pt>
                <c:pt idx="914">
                  <c:v>1.2627314814814815E-2</c:v>
                </c:pt>
                <c:pt idx="915">
                  <c:v>1.2638888888888889E-2</c:v>
                </c:pt>
                <c:pt idx="916">
                  <c:v>1.2650462962962962E-2</c:v>
                </c:pt>
                <c:pt idx="917">
                  <c:v>1.2662037037037039E-2</c:v>
                </c:pt>
                <c:pt idx="918">
                  <c:v>1.2673611111111109E-2</c:v>
                </c:pt>
                <c:pt idx="919">
                  <c:v>1.2685185185185183E-2</c:v>
                </c:pt>
                <c:pt idx="920">
                  <c:v>1.269675925925926E-2</c:v>
                </c:pt>
                <c:pt idx="921">
                  <c:v>1.2708333333333334E-2</c:v>
                </c:pt>
                <c:pt idx="922">
                  <c:v>1.2719907407407407E-2</c:v>
                </c:pt>
                <c:pt idx="923">
                  <c:v>1.2731481481481481E-2</c:v>
                </c:pt>
                <c:pt idx="924">
                  <c:v>1.2743055555555556E-2</c:v>
                </c:pt>
                <c:pt idx="925">
                  <c:v>1.275462962962963E-2</c:v>
                </c:pt>
                <c:pt idx="926">
                  <c:v>1.2766203703703703E-2</c:v>
                </c:pt>
                <c:pt idx="927">
                  <c:v>1.2777777777777777E-2</c:v>
                </c:pt>
                <c:pt idx="928">
                  <c:v>1.2789351851851852E-2</c:v>
                </c:pt>
                <c:pt idx="929">
                  <c:v>1.2800925925925926E-2</c:v>
                </c:pt>
                <c:pt idx="930">
                  <c:v>1.2812499999999999E-2</c:v>
                </c:pt>
                <c:pt idx="931">
                  <c:v>1.2824074074074073E-2</c:v>
                </c:pt>
                <c:pt idx="932">
                  <c:v>1.283564814814815E-2</c:v>
                </c:pt>
                <c:pt idx="933">
                  <c:v>1.2847222222222223E-2</c:v>
                </c:pt>
                <c:pt idx="934">
                  <c:v>1.2858796296296297E-2</c:v>
                </c:pt>
                <c:pt idx="935">
                  <c:v>1.2870370370370372E-2</c:v>
                </c:pt>
                <c:pt idx="936">
                  <c:v>1.2881944444444446E-2</c:v>
                </c:pt>
                <c:pt idx="937">
                  <c:v>1.2893518518518519E-2</c:v>
                </c:pt>
                <c:pt idx="938">
                  <c:v>1.2905092592592591E-2</c:v>
                </c:pt>
                <c:pt idx="939">
                  <c:v>1.2916666666666667E-2</c:v>
                </c:pt>
                <c:pt idx="940">
                  <c:v>1.292824074074074E-2</c:v>
                </c:pt>
                <c:pt idx="941">
                  <c:v>1.2939814814814814E-2</c:v>
                </c:pt>
                <c:pt idx="942">
                  <c:v>1.2951388888888887E-2</c:v>
                </c:pt>
                <c:pt idx="943">
                  <c:v>1.2962962962962963E-2</c:v>
                </c:pt>
                <c:pt idx="944">
                  <c:v>1.2974537037037036E-2</c:v>
                </c:pt>
                <c:pt idx="945">
                  <c:v>1.298611111111111E-2</c:v>
                </c:pt>
                <c:pt idx="946">
                  <c:v>1.2997685185185183E-2</c:v>
                </c:pt>
                <c:pt idx="947">
                  <c:v>1.300925925925926E-2</c:v>
                </c:pt>
                <c:pt idx="948">
                  <c:v>1.3020833333333334E-2</c:v>
                </c:pt>
                <c:pt idx="949">
                  <c:v>1.3032407407407407E-2</c:v>
                </c:pt>
                <c:pt idx="950">
                  <c:v>1.3043981481481483E-2</c:v>
                </c:pt>
                <c:pt idx="951">
                  <c:v>1.3055555555555556E-2</c:v>
                </c:pt>
                <c:pt idx="952">
                  <c:v>1.306712962962963E-2</c:v>
                </c:pt>
                <c:pt idx="953">
                  <c:v>1.3078703703703703E-2</c:v>
                </c:pt>
                <c:pt idx="954">
                  <c:v>1.3090277777777779E-2</c:v>
                </c:pt>
                <c:pt idx="955">
                  <c:v>1.3101851851851852E-2</c:v>
                </c:pt>
                <c:pt idx="956">
                  <c:v>1.3113425925925926E-2</c:v>
                </c:pt>
                <c:pt idx="957">
                  <c:v>1.3125E-2</c:v>
                </c:pt>
                <c:pt idx="958">
                  <c:v>1.3136574074074077E-2</c:v>
                </c:pt>
                <c:pt idx="959">
                  <c:v>1.3148148148148147E-2</c:v>
                </c:pt>
                <c:pt idx="960">
                  <c:v>1.315972222222222E-2</c:v>
                </c:pt>
                <c:pt idx="961">
                  <c:v>1.3171296296296294E-2</c:v>
                </c:pt>
                <c:pt idx="962">
                  <c:v>1.3182870370370371E-2</c:v>
                </c:pt>
                <c:pt idx="963">
                  <c:v>1.3194444444444444E-2</c:v>
                </c:pt>
                <c:pt idx="964">
                  <c:v>1.3206018518518518E-2</c:v>
                </c:pt>
                <c:pt idx="965">
                  <c:v>1.3217592592592593E-2</c:v>
                </c:pt>
                <c:pt idx="966">
                  <c:v>1.3229166666666667E-2</c:v>
                </c:pt>
                <c:pt idx="967">
                  <c:v>1.324074074074074E-2</c:v>
                </c:pt>
                <c:pt idx="968">
                  <c:v>1.3252314814814814E-2</c:v>
                </c:pt>
                <c:pt idx="969">
                  <c:v>1.3263888888888889E-2</c:v>
                </c:pt>
                <c:pt idx="970">
                  <c:v>1.3275462962962963E-2</c:v>
                </c:pt>
                <c:pt idx="971">
                  <c:v>1.3287037037037036E-2</c:v>
                </c:pt>
                <c:pt idx="972">
                  <c:v>1.329861111111111E-2</c:v>
                </c:pt>
                <c:pt idx="973">
                  <c:v>1.3310185185185187E-2</c:v>
                </c:pt>
                <c:pt idx="974">
                  <c:v>1.3321759259259261E-2</c:v>
                </c:pt>
                <c:pt idx="975">
                  <c:v>1.3333333333333334E-2</c:v>
                </c:pt>
                <c:pt idx="976">
                  <c:v>1.3344907407407408E-2</c:v>
                </c:pt>
                <c:pt idx="977">
                  <c:v>1.3356481481481483E-2</c:v>
                </c:pt>
                <c:pt idx="978">
                  <c:v>1.3368055555555557E-2</c:v>
                </c:pt>
                <c:pt idx="979">
                  <c:v>1.3379629629629628E-2</c:v>
                </c:pt>
                <c:pt idx="980">
                  <c:v>1.3391203703703704E-2</c:v>
                </c:pt>
                <c:pt idx="981">
                  <c:v>1.3402777777777777E-2</c:v>
                </c:pt>
                <c:pt idx="982">
                  <c:v>1.3414351851851851E-2</c:v>
                </c:pt>
                <c:pt idx="983">
                  <c:v>1.3425925925925924E-2</c:v>
                </c:pt>
                <c:pt idx="984">
                  <c:v>1.34375E-2</c:v>
                </c:pt>
                <c:pt idx="985">
                  <c:v>1.3449074074074073E-2</c:v>
                </c:pt>
                <c:pt idx="986">
                  <c:v>1.3460648148148147E-2</c:v>
                </c:pt>
                <c:pt idx="987">
                  <c:v>1.3472222222222221E-2</c:v>
                </c:pt>
                <c:pt idx="988">
                  <c:v>1.3483796296296298E-2</c:v>
                </c:pt>
                <c:pt idx="989">
                  <c:v>1.3495370370370371E-2</c:v>
                </c:pt>
                <c:pt idx="990">
                  <c:v>1.3506944444444445E-2</c:v>
                </c:pt>
                <c:pt idx="991">
                  <c:v>1.3518518518518518E-2</c:v>
                </c:pt>
                <c:pt idx="992">
                  <c:v>1.3530092592592594E-2</c:v>
                </c:pt>
                <c:pt idx="993">
                  <c:v>1.3541666666666667E-2</c:v>
                </c:pt>
                <c:pt idx="994">
                  <c:v>1.3553240740740741E-2</c:v>
                </c:pt>
                <c:pt idx="995">
                  <c:v>1.3564814814814816E-2</c:v>
                </c:pt>
                <c:pt idx="996">
                  <c:v>1.357638888888889E-2</c:v>
                </c:pt>
                <c:pt idx="997">
                  <c:v>1.3587962962962963E-2</c:v>
                </c:pt>
                <c:pt idx="998">
                  <c:v>1.3599537037037037E-2</c:v>
                </c:pt>
                <c:pt idx="999">
                  <c:v>1.3611111111111114E-2</c:v>
                </c:pt>
                <c:pt idx="1000">
                  <c:v>1.3622685185185184E-2</c:v>
                </c:pt>
                <c:pt idx="1001">
                  <c:v>1.3634259259259257E-2</c:v>
                </c:pt>
                <c:pt idx="1002">
                  <c:v>1.3645833333333331E-2</c:v>
                </c:pt>
                <c:pt idx="1003">
                  <c:v>1.3657407407407408E-2</c:v>
                </c:pt>
                <c:pt idx="1004">
                  <c:v>1.3668981481481482E-2</c:v>
                </c:pt>
                <c:pt idx="1005">
                  <c:v>1.3680555555555555E-2</c:v>
                </c:pt>
                <c:pt idx="1006">
                  <c:v>1.3692129629629629E-2</c:v>
                </c:pt>
                <c:pt idx="1007">
                  <c:v>1.3703703703703704E-2</c:v>
                </c:pt>
                <c:pt idx="1008">
                  <c:v>1.3715277777777778E-2</c:v>
                </c:pt>
                <c:pt idx="1009">
                  <c:v>1.3726851851851851E-2</c:v>
                </c:pt>
                <c:pt idx="1010">
                  <c:v>1.3738425925925926E-2</c:v>
                </c:pt>
                <c:pt idx="1011">
                  <c:v>1.375E-2</c:v>
                </c:pt>
                <c:pt idx="1012">
                  <c:v>1.3761574074074074E-2</c:v>
                </c:pt>
                <c:pt idx="1013">
                  <c:v>1.3773148148148147E-2</c:v>
                </c:pt>
                <c:pt idx="1014">
                  <c:v>1.3784722222222224E-2</c:v>
                </c:pt>
                <c:pt idx="1015">
                  <c:v>1.3796296296296298E-2</c:v>
                </c:pt>
                <c:pt idx="1016">
                  <c:v>1.3807870370370371E-2</c:v>
                </c:pt>
                <c:pt idx="1017">
                  <c:v>1.3819444444444445E-2</c:v>
                </c:pt>
                <c:pt idx="1018">
                  <c:v>1.383101851851852E-2</c:v>
                </c:pt>
                <c:pt idx="1019">
                  <c:v>1.3842592592592594E-2</c:v>
                </c:pt>
                <c:pt idx="1020">
                  <c:v>1.3854166666666666E-2</c:v>
                </c:pt>
                <c:pt idx="1021">
                  <c:v>1.3865740740740739E-2</c:v>
                </c:pt>
                <c:pt idx="1022">
                  <c:v>1.3877314814814815E-2</c:v>
                </c:pt>
                <c:pt idx="1023">
                  <c:v>1.3888888888888888E-2</c:v>
                </c:pt>
                <c:pt idx="1024">
                  <c:v>1.3900462962962962E-2</c:v>
                </c:pt>
                <c:pt idx="1025">
                  <c:v>1.3912037037037037E-2</c:v>
                </c:pt>
                <c:pt idx="1026">
                  <c:v>1.3923611111111111E-2</c:v>
                </c:pt>
                <c:pt idx="1027">
                  <c:v>1.3935185185185184E-2</c:v>
                </c:pt>
                <c:pt idx="1028">
                  <c:v>1.3946759259259258E-2</c:v>
                </c:pt>
                <c:pt idx="1029">
                  <c:v>1.3958333333333335E-2</c:v>
                </c:pt>
                <c:pt idx="1030">
                  <c:v>1.3969907407407408E-2</c:v>
                </c:pt>
                <c:pt idx="1031">
                  <c:v>1.3981481481481482E-2</c:v>
                </c:pt>
                <c:pt idx="1032">
                  <c:v>1.3993055555555555E-2</c:v>
                </c:pt>
                <c:pt idx="1033">
                  <c:v>1.4004629629629631E-2</c:v>
                </c:pt>
                <c:pt idx="1034">
                  <c:v>1.4016203703703704E-2</c:v>
                </c:pt>
                <c:pt idx="1035">
                  <c:v>1.4027777777777778E-2</c:v>
                </c:pt>
                <c:pt idx="1036">
                  <c:v>1.4039351851851851E-2</c:v>
                </c:pt>
                <c:pt idx="1037">
                  <c:v>1.4050925925925927E-2</c:v>
                </c:pt>
                <c:pt idx="1038">
                  <c:v>1.40625E-2</c:v>
                </c:pt>
                <c:pt idx="1039">
                  <c:v>1.4074074074074074E-2</c:v>
                </c:pt>
                <c:pt idx="1040">
                  <c:v>1.4085648148148151E-2</c:v>
                </c:pt>
                <c:pt idx="1041">
                  <c:v>1.4097222222222221E-2</c:v>
                </c:pt>
                <c:pt idx="1042">
                  <c:v>1.4108796296296295E-2</c:v>
                </c:pt>
                <c:pt idx="1043">
                  <c:v>1.4120370370370368E-2</c:v>
                </c:pt>
                <c:pt idx="1044">
                  <c:v>1.4131944444444445E-2</c:v>
                </c:pt>
                <c:pt idx="1045">
                  <c:v>1.4143518518518519E-2</c:v>
                </c:pt>
                <c:pt idx="1046">
                  <c:v>1.4155092592592592E-2</c:v>
                </c:pt>
                <c:pt idx="1047">
                  <c:v>1.4166666666666666E-2</c:v>
                </c:pt>
                <c:pt idx="1048">
                  <c:v>1.4178240740740741E-2</c:v>
                </c:pt>
                <c:pt idx="1049">
                  <c:v>1.4189814814814815E-2</c:v>
                </c:pt>
                <c:pt idx="1050">
                  <c:v>1.4201388888888888E-2</c:v>
                </c:pt>
                <c:pt idx="1051">
                  <c:v>1.4212962962962962E-2</c:v>
                </c:pt>
                <c:pt idx="1052">
                  <c:v>1.4224537037037037E-2</c:v>
                </c:pt>
                <c:pt idx="1053">
                  <c:v>1.4236111111111111E-2</c:v>
                </c:pt>
                <c:pt idx="1054">
                  <c:v>1.4247685185185184E-2</c:v>
                </c:pt>
                <c:pt idx="1055">
                  <c:v>1.4259259259259261E-2</c:v>
                </c:pt>
                <c:pt idx="1056">
                  <c:v>1.4270833333333335E-2</c:v>
                </c:pt>
                <c:pt idx="1057">
                  <c:v>1.4282407407407409E-2</c:v>
                </c:pt>
                <c:pt idx="1058">
                  <c:v>1.4293981481481482E-2</c:v>
                </c:pt>
                <c:pt idx="1059">
                  <c:v>1.4305555555555557E-2</c:v>
                </c:pt>
                <c:pt idx="1060">
                  <c:v>1.4317129629629631E-2</c:v>
                </c:pt>
                <c:pt idx="1061">
                  <c:v>1.4328703703703703E-2</c:v>
                </c:pt>
                <c:pt idx="1062">
                  <c:v>1.4340277777777776E-2</c:v>
                </c:pt>
                <c:pt idx="1063">
                  <c:v>1.4351851851851852E-2</c:v>
                </c:pt>
                <c:pt idx="1064">
                  <c:v>1.4363425925925925E-2</c:v>
                </c:pt>
                <c:pt idx="1065">
                  <c:v>1.4374999999999999E-2</c:v>
                </c:pt>
                <c:pt idx="1066">
                  <c:v>1.4386574074074072E-2</c:v>
                </c:pt>
                <c:pt idx="1067">
                  <c:v>1.4398148148148148E-2</c:v>
                </c:pt>
                <c:pt idx="1068">
                  <c:v>1.4409722222222221E-2</c:v>
                </c:pt>
                <c:pt idx="1069">
                  <c:v>1.4421296296296295E-2</c:v>
                </c:pt>
                <c:pt idx="1070">
                  <c:v>1.4432870370370372E-2</c:v>
                </c:pt>
                <c:pt idx="1071">
                  <c:v>1.4444444444444446E-2</c:v>
                </c:pt>
                <c:pt idx="1072">
                  <c:v>1.4456018518518519E-2</c:v>
                </c:pt>
                <c:pt idx="1073">
                  <c:v>1.4467592592592593E-2</c:v>
                </c:pt>
                <c:pt idx="1074">
                  <c:v>1.4479166666666668E-2</c:v>
                </c:pt>
                <c:pt idx="1075">
                  <c:v>1.4490740740740742E-2</c:v>
                </c:pt>
                <c:pt idx="1076">
                  <c:v>1.4502314814814815E-2</c:v>
                </c:pt>
                <c:pt idx="1077">
                  <c:v>1.4513888888888889E-2</c:v>
                </c:pt>
                <c:pt idx="1078">
                  <c:v>1.4525462962962964E-2</c:v>
                </c:pt>
                <c:pt idx="1079">
                  <c:v>1.4537037037037038E-2</c:v>
                </c:pt>
                <c:pt idx="1080">
                  <c:v>1.4548611111111111E-2</c:v>
                </c:pt>
                <c:pt idx="1081">
                  <c:v>1.4560185185185183E-2</c:v>
                </c:pt>
                <c:pt idx="1082">
                  <c:v>1.4571759259259258E-2</c:v>
                </c:pt>
                <c:pt idx="1083">
                  <c:v>1.4583333333333332E-2</c:v>
                </c:pt>
                <c:pt idx="1084">
                  <c:v>1.4594907407407405E-2</c:v>
                </c:pt>
                <c:pt idx="1085">
                  <c:v>1.4606481481481482E-2</c:v>
                </c:pt>
                <c:pt idx="1086">
                  <c:v>1.4618055555555556E-2</c:v>
                </c:pt>
                <c:pt idx="1087">
                  <c:v>1.462962962962963E-2</c:v>
                </c:pt>
                <c:pt idx="1088">
                  <c:v>1.4641203703703703E-2</c:v>
                </c:pt>
                <c:pt idx="1089">
                  <c:v>1.4652777777777778E-2</c:v>
                </c:pt>
                <c:pt idx="1090">
                  <c:v>1.4664351851851852E-2</c:v>
                </c:pt>
                <c:pt idx="1091">
                  <c:v>1.4675925925925926E-2</c:v>
                </c:pt>
                <c:pt idx="1092">
                  <c:v>1.4687499999999999E-2</c:v>
                </c:pt>
                <c:pt idx="1093">
                  <c:v>1.4699074074074074E-2</c:v>
                </c:pt>
                <c:pt idx="1094">
                  <c:v>1.4710648148148148E-2</c:v>
                </c:pt>
                <c:pt idx="1095">
                  <c:v>1.4722222222222222E-2</c:v>
                </c:pt>
                <c:pt idx="1096">
                  <c:v>1.4733796296296295E-2</c:v>
                </c:pt>
                <c:pt idx="1097">
                  <c:v>1.4745370370370372E-2</c:v>
                </c:pt>
                <c:pt idx="1098">
                  <c:v>1.4756944444444446E-2</c:v>
                </c:pt>
                <c:pt idx="1099">
                  <c:v>1.4768518518518519E-2</c:v>
                </c:pt>
                <c:pt idx="1100">
                  <c:v>1.4780092592592595E-2</c:v>
                </c:pt>
                <c:pt idx="1101">
                  <c:v>1.4791666666666668E-2</c:v>
                </c:pt>
                <c:pt idx="1102">
                  <c:v>1.480324074074074E-2</c:v>
                </c:pt>
                <c:pt idx="1103">
                  <c:v>1.4814814814814814E-2</c:v>
                </c:pt>
                <c:pt idx="1104">
                  <c:v>1.4826388888888889E-2</c:v>
                </c:pt>
                <c:pt idx="1105">
                  <c:v>1.4837962962962963E-2</c:v>
                </c:pt>
                <c:pt idx="1106">
                  <c:v>1.4849537037037036E-2</c:v>
                </c:pt>
                <c:pt idx="1107">
                  <c:v>1.486111111111111E-2</c:v>
                </c:pt>
                <c:pt idx="1108">
                  <c:v>1.4872685185185185E-2</c:v>
                </c:pt>
                <c:pt idx="1109">
                  <c:v>1.4884259259259259E-2</c:v>
                </c:pt>
                <c:pt idx="1110">
                  <c:v>1.4895833333333332E-2</c:v>
                </c:pt>
                <c:pt idx="1111">
                  <c:v>1.4907407407407406E-2</c:v>
                </c:pt>
                <c:pt idx="1112">
                  <c:v>1.4918981481481483E-2</c:v>
                </c:pt>
                <c:pt idx="1113">
                  <c:v>1.4930555555555556E-2</c:v>
                </c:pt>
                <c:pt idx="1114">
                  <c:v>1.494212962962963E-2</c:v>
                </c:pt>
                <c:pt idx="1115">
                  <c:v>1.4953703703703705E-2</c:v>
                </c:pt>
                <c:pt idx="1116">
                  <c:v>1.4965277777777779E-2</c:v>
                </c:pt>
                <c:pt idx="1117">
                  <c:v>1.4976851851851852E-2</c:v>
                </c:pt>
                <c:pt idx="1118">
                  <c:v>1.4988425925925926E-2</c:v>
                </c:pt>
                <c:pt idx="1119">
                  <c:v>1.5000000000000001E-2</c:v>
                </c:pt>
                <c:pt idx="1120">
                  <c:v>1.5011574074074075E-2</c:v>
                </c:pt>
                <c:pt idx="1121">
                  <c:v>1.5023148148148148E-2</c:v>
                </c:pt>
                <c:pt idx="1122">
                  <c:v>1.503472222222222E-2</c:v>
                </c:pt>
                <c:pt idx="1123">
                  <c:v>1.5046296296296295E-2</c:v>
                </c:pt>
                <c:pt idx="1124">
                  <c:v>1.5057870370370369E-2</c:v>
                </c:pt>
                <c:pt idx="1125">
                  <c:v>1.5057870370370369E-2</c:v>
                </c:pt>
                <c:pt idx="1126">
                  <c:v>1.5069444444444443E-2</c:v>
                </c:pt>
                <c:pt idx="1127">
                  <c:v>1.5081018518518516E-2</c:v>
                </c:pt>
                <c:pt idx="1128">
                  <c:v>1.5092592592592593E-2</c:v>
                </c:pt>
                <c:pt idx="1129">
                  <c:v>1.5104166666666667E-2</c:v>
                </c:pt>
                <c:pt idx="1130">
                  <c:v>1.511574074074074E-2</c:v>
                </c:pt>
                <c:pt idx="1131">
                  <c:v>1.5127314814814816E-2</c:v>
                </c:pt>
                <c:pt idx="1132">
                  <c:v>1.5138888888888889E-2</c:v>
                </c:pt>
                <c:pt idx="1133">
                  <c:v>1.5150462962962963E-2</c:v>
                </c:pt>
                <c:pt idx="1134">
                  <c:v>1.5162037037037036E-2</c:v>
                </c:pt>
                <c:pt idx="1135">
                  <c:v>1.5173611111111112E-2</c:v>
                </c:pt>
                <c:pt idx="1136">
                  <c:v>1.5185185185185185E-2</c:v>
                </c:pt>
                <c:pt idx="1137">
                  <c:v>1.5196759259259259E-2</c:v>
                </c:pt>
                <c:pt idx="1138">
                  <c:v>1.5208333333333332E-2</c:v>
                </c:pt>
                <c:pt idx="1139">
                  <c:v>1.5219907407407409E-2</c:v>
                </c:pt>
                <c:pt idx="1140">
                  <c:v>1.5231481481481483E-2</c:v>
                </c:pt>
                <c:pt idx="1141">
                  <c:v>1.5243055555555557E-2</c:v>
                </c:pt>
                <c:pt idx="1142">
                  <c:v>1.525462962962963E-2</c:v>
                </c:pt>
                <c:pt idx="1143">
                  <c:v>1.5266203703703705E-2</c:v>
                </c:pt>
                <c:pt idx="1144">
                  <c:v>1.5277777777777777E-2</c:v>
                </c:pt>
                <c:pt idx="1145">
                  <c:v>1.5289351851851851E-2</c:v>
                </c:pt>
                <c:pt idx="1146">
                  <c:v>1.5300925925925926E-2</c:v>
                </c:pt>
                <c:pt idx="1147">
                  <c:v>1.53125E-2</c:v>
                </c:pt>
                <c:pt idx="1148">
                  <c:v>1.5324074074074073E-2</c:v>
                </c:pt>
                <c:pt idx="1149">
                  <c:v>1.5335648148148147E-2</c:v>
                </c:pt>
                <c:pt idx="1150">
                  <c:v>1.5347222222222222E-2</c:v>
                </c:pt>
                <c:pt idx="1151">
                  <c:v>1.5358796296296296E-2</c:v>
                </c:pt>
                <c:pt idx="1152">
                  <c:v>1.5370370370370369E-2</c:v>
                </c:pt>
                <c:pt idx="1153">
                  <c:v>1.5381944444444443E-2</c:v>
                </c:pt>
                <c:pt idx="1154">
                  <c:v>1.539351851851852E-2</c:v>
                </c:pt>
                <c:pt idx="1155">
                  <c:v>1.5405092592592593E-2</c:v>
                </c:pt>
                <c:pt idx="1156">
                  <c:v>1.5416666666666667E-2</c:v>
                </c:pt>
                <c:pt idx="1157">
                  <c:v>1.5428240740740741E-2</c:v>
                </c:pt>
                <c:pt idx="1158">
                  <c:v>1.5439814814814816E-2</c:v>
                </c:pt>
                <c:pt idx="1159">
                  <c:v>1.545138888888889E-2</c:v>
                </c:pt>
                <c:pt idx="1160">
                  <c:v>1.5462962962962963E-2</c:v>
                </c:pt>
                <c:pt idx="1161">
                  <c:v>1.5474537037037038E-2</c:v>
                </c:pt>
                <c:pt idx="1162">
                  <c:v>1.5486111111111112E-2</c:v>
                </c:pt>
                <c:pt idx="1163">
                  <c:v>1.5497685185185186E-2</c:v>
                </c:pt>
                <c:pt idx="1164">
                  <c:v>1.5509259259259257E-2</c:v>
                </c:pt>
                <c:pt idx="1165">
                  <c:v>1.5520833333333333E-2</c:v>
                </c:pt>
                <c:pt idx="1166">
                  <c:v>1.5532407407407406E-2</c:v>
                </c:pt>
                <c:pt idx="1167">
                  <c:v>1.554398148148148E-2</c:v>
                </c:pt>
                <c:pt idx="1168">
                  <c:v>1.5555555555555553E-2</c:v>
                </c:pt>
                <c:pt idx="1169">
                  <c:v>1.556712962962963E-2</c:v>
                </c:pt>
                <c:pt idx="1170">
                  <c:v>1.5578703703703704E-2</c:v>
                </c:pt>
                <c:pt idx="1171">
                  <c:v>1.5590277777777778E-2</c:v>
                </c:pt>
                <c:pt idx="1172">
                  <c:v>1.5601851851851851E-2</c:v>
                </c:pt>
                <c:pt idx="1173">
                  <c:v>1.5613425925925926E-2</c:v>
                </c:pt>
                <c:pt idx="1174">
                  <c:v>1.5625E-2</c:v>
                </c:pt>
                <c:pt idx="1175">
                  <c:v>1.5636574074074074E-2</c:v>
                </c:pt>
                <c:pt idx="1176">
                  <c:v>1.5648148148148151E-2</c:v>
                </c:pt>
                <c:pt idx="1177">
                  <c:v>1.5659722222222224E-2</c:v>
                </c:pt>
                <c:pt idx="1178">
                  <c:v>1.5671296296296298E-2</c:v>
                </c:pt>
                <c:pt idx="1179">
                  <c:v>1.5682870370370371E-2</c:v>
                </c:pt>
                <c:pt idx="1180">
                  <c:v>1.5694444444444445E-2</c:v>
                </c:pt>
                <c:pt idx="1181">
                  <c:v>1.5706018518518518E-2</c:v>
                </c:pt>
                <c:pt idx="1182">
                  <c:v>1.5717592592592592E-2</c:v>
                </c:pt>
                <c:pt idx="1183">
                  <c:v>1.5729166666666666E-2</c:v>
                </c:pt>
                <c:pt idx="1184">
                  <c:v>1.5740740740740743E-2</c:v>
                </c:pt>
                <c:pt idx="1185">
                  <c:v>1.5752314814814813E-2</c:v>
                </c:pt>
                <c:pt idx="1186">
                  <c:v>1.5763888888888886E-2</c:v>
                </c:pt>
                <c:pt idx="1187">
                  <c:v>1.577546296296296E-2</c:v>
                </c:pt>
                <c:pt idx="1188">
                  <c:v>1.5787037037037037E-2</c:v>
                </c:pt>
                <c:pt idx="1189">
                  <c:v>1.579861111111111E-2</c:v>
                </c:pt>
                <c:pt idx="1190">
                  <c:v>1.5810185185185184E-2</c:v>
                </c:pt>
                <c:pt idx="1191">
                  <c:v>1.5821759259259261E-2</c:v>
                </c:pt>
                <c:pt idx="1192">
                  <c:v>1.5833333333333335E-2</c:v>
                </c:pt>
                <c:pt idx="1193">
                  <c:v>1.5844907407407408E-2</c:v>
                </c:pt>
                <c:pt idx="1194">
                  <c:v>1.5856481481481482E-2</c:v>
                </c:pt>
                <c:pt idx="1195">
                  <c:v>1.5868055555555555E-2</c:v>
                </c:pt>
                <c:pt idx="1196">
                  <c:v>1.5879629629629629E-2</c:v>
                </c:pt>
                <c:pt idx="1197">
                  <c:v>1.5891203703703703E-2</c:v>
                </c:pt>
                <c:pt idx="1198">
                  <c:v>1.5902777777777776E-2</c:v>
                </c:pt>
                <c:pt idx="1199">
                  <c:v>1.5914351851851853E-2</c:v>
                </c:pt>
                <c:pt idx="1200">
                  <c:v>1.5925925925925927E-2</c:v>
                </c:pt>
                <c:pt idx="1201">
                  <c:v>1.59375E-2</c:v>
                </c:pt>
                <c:pt idx="1202">
                  <c:v>1.5949074074074074E-2</c:v>
                </c:pt>
                <c:pt idx="1203">
                  <c:v>1.5960648148148151E-2</c:v>
                </c:pt>
                <c:pt idx="1204">
                  <c:v>1.5972222222222224E-2</c:v>
                </c:pt>
                <c:pt idx="1205">
                  <c:v>1.5983796296296295E-2</c:v>
                </c:pt>
                <c:pt idx="1206">
                  <c:v>1.5995370370370372E-2</c:v>
                </c:pt>
                <c:pt idx="1207">
                  <c:v>1.6006944444444445E-2</c:v>
                </c:pt>
                <c:pt idx="1208">
                  <c:v>1.6018518518518519E-2</c:v>
                </c:pt>
                <c:pt idx="1209">
                  <c:v>1.6030092592592592E-2</c:v>
                </c:pt>
                <c:pt idx="1210">
                  <c:v>1.6041666666666666E-2</c:v>
                </c:pt>
                <c:pt idx="1211">
                  <c:v>1.6053240740740739E-2</c:v>
                </c:pt>
                <c:pt idx="1212">
                  <c:v>1.6064814814814813E-2</c:v>
                </c:pt>
                <c:pt idx="1213">
                  <c:v>1.6076388888888887E-2</c:v>
                </c:pt>
                <c:pt idx="1214">
                  <c:v>1.6087962962962964E-2</c:v>
                </c:pt>
                <c:pt idx="1215">
                  <c:v>1.6099537037037037E-2</c:v>
                </c:pt>
                <c:pt idx="1216">
                  <c:v>1.6111111111111111E-2</c:v>
                </c:pt>
                <c:pt idx="1217">
                  <c:v>1.6122685185185184E-2</c:v>
                </c:pt>
                <c:pt idx="1218">
                  <c:v>1.6134259259259261E-2</c:v>
                </c:pt>
                <c:pt idx="1219">
                  <c:v>1.6145833333333335E-2</c:v>
                </c:pt>
                <c:pt idx="1220">
                  <c:v>1.6157407407407409E-2</c:v>
                </c:pt>
                <c:pt idx="1221">
                  <c:v>1.6168981481481482E-2</c:v>
                </c:pt>
                <c:pt idx="1222">
                  <c:v>1.6180555555555556E-2</c:v>
                </c:pt>
                <c:pt idx="1223">
                  <c:v>1.6192129629629629E-2</c:v>
                </c:pt>
                <c:pt idx="1224">
                  <c:v>1.6203703703703703E-2</c:v>
                </c:pt>
                <c:pt idx="1225">
                  <c:v>1.621527777777778E-2</c:v>
                </c:pt>
                <c:pt idx="1226">
                  <c:v>1.622685185185185E-2</c:v>
                </c:pt>
                <c:pt idx="1227">
                  <c:v>1.6238425925925924E-2</c:v>
                </c:pt>
                <c:pt idx="1228">
                  <c:v>1.6249999999999997E-2</c:v>
                </c:pt>
                <c:pt idx="1229">
                  <c:v>1.6261574074074074E-2</c:v>
                </c:pt>
                <c:pt idx="1230">
                  <c:v>1.6273148148148148E-2</c:v>
                </c:pt>
                <c:pt idx="1231">
                  <c:v>1.6284722222222221E-2</c:v>
                </c:pt>
                <c:pt idx="1232">
                  <c:v>1.6296296296296295E-2</c:v>
                </c:pt>
                <c:pt idx="1233">
                  <c:v>1.6307870370370372E-2</c:v>
                </c:pt>
                <c:pt idx="1234">
                  <c:v>1.6319444444444445E-2</c:v>
                </c:pt>
                <c:pt idx="1235">
                  <c:v>1.6331018518518519E-2</c:v>
                </c:pt>
                <c:pt idx="1236">
                  <c:v>1.6342592592592593E-2</c:v>
                </c:pt>
                <c:pt idx="1237">
                  <c:v>1.6354166666666666E-2</c:v>
                </c:pt>
                <c:pt idx="1238">
                  <c:v>1.636574074074074E-2</c:v>
                </c:pt>
                <c:pt idx="1239">
                  <c:v>1.6377314814814813E-2</c:v>
                </c:pt>
                <c:pt idx="1240">
                  <c:v>1.638888888888889E-2</c:v>
                </c:pt>
                <c:pt idx="1241">
                  <c:v>1.6400462962962964E-2</c:v>
                </c:pt>
                <c:pt idx="1242">
                  <c:v>1.6412037037037037E-2</c:v>
                </c:pt>
                <c:pt idx="1243">
                  <c:v>1.6423611111111111E-2</c:v>
                </c:pt>
                <c:pt idx="1244">
                  <c:v>1.6435185185185188E-2</c:v>
                </c:pt>
                <c:pt idx="1245">
                  <c:v>1.6446759259259262E-2</c:v>
                </c:pt>
                <c:pt idx="1246">
                  <c:v>1.6458333333333332E-2</c:v>
                </c:pt>
                <c:pt idx="1247">
                  <c:v>1.6469907407407405E-2</c:v>
                </c:pt>
                <c:pt idx="1248">
                  <c:v>1.6481481481481482E-2</c:v>
                </c:pt>
                <c:pt idx="1249">
                  <c:v>1.6493055555555556E-2</c:v>
                </c:pt>
                <c:pt idx="1250">
                  <c:v>1.650462962962963E-2</c:v>
                </c:pt>
                <c:pt idx="1251">
                  <c:v>1.6516203703703703E-2</c:v>
                </c:pt>
                <c:pt idx="1252">
                  <c:v>1.6527777777777777E-2</c:v>
                </c:pt>
                <c:pt idx="1253">
                  <c:v>1.653935185185185E-2</c:v>
                </c:pt>
                <c:pt idx="1254">
                  <c:v>1.6550925925925924E-2</c:v>
                </c:pt>
                <c:pt idx="1255">
                  <c:v>1.6562500000000001E-2</c:v>
                </c:pt>
                <c:pt idx="1256">
                  <c:v>1.6574074074074074E-2</c:v>
                </c:pt>
                <c:pt idx="1257">
                  <c:v>1.6585648148148148E-2</c:v>
                </c:pt>
                <c:pt idx="1258">
                  <c:v>1.6597222222222222E-2</c:v>
                </c:pt>
                <c:pt idx="1259">
                  <c:v>1.6608796296296299E-2</c:v>
                </c:pt>
                <c:pt idx="1260">
                  <c:v>1.6620370370370372E-2</c:v>
                </c:pt>
                <c:pt idx="1261">
                  <c:v>1.6631944444444446E-2</c:v>
                </c:pt>
                <c:pt idx="1262">
                  <c:v>1.6643518518518519E-2</c:v>
                </c:pt>
                <c:pt idx="1263">
                  <c:v>1.6655092592592593E-2</c:v>
                </c:pt>
                <c:pt idx="1264">
                  <c:v>1.6666666666666666E-2</c:v>
                </c:pt>
                <c:pt idx="1265">
                  <c:v>1.667824074074074E-2</c:v>
                </c:pt>
                <c:pt idx="1266">
                  <c:v>1.6689814814814817E-2</c:v>
                </c:pt>
                <c:pt idx="1267">
                  <c:v>1.6701388888888887E-2</c:v>
                </c:pt>
                <c:pt idx="1268">
                  <c:v>1.6712962962962961E-2</c:v>
                </c:pt>
                <c:pt idx="1269">
                  <c:v>1.6724537037037034E-2</c:v>
                </c:pt>
                <c:pt idx="1270">
                  <c:v>1.6736111111111111E-2</c:v>
                </c:pt>
                <c:pt idx="1271">
                  <c:v>1.6747685185185185E-2</c:v>
                </c:pt>
                <c:pt idx="1272">
                  <c:v>1.6759259259259258E-2</c:v>
                </c:pt>
                <c:pt idx="1273">
                  <c:v>1.6770833333333332E-2</c:v>
                </c:pt>
                <c:pt idx="1274">
                  <c:v>1.6782407407407409E-2</c:v>
                </c:pt>
                <c:pt idx="1275">
                  <c:v>1.6793981481481483E-2</c:v>
                </c:pt>
                <c:pt idx="1276">
                  <c:v>1.6805555555555556E-2</c:v>
                </c:pt>
                <c:pt idx="1277">
                  <c:v>1.681712962962963E-2</c:v>
                </c:pt>
                <c:pt idx="1278">
                  <c:v>1.6828703703703703E-2</c:v>
                </c:pt>
                <c:pt idx="1279">
                  <c:v>1.6840277777777777E-2</c:v>
                </c:pt>
                <c:pt idx="1280">
                  <c:v>1.6851851851851851E-2</c:v>
                </c:pt>
                <c:pt idx="1281">
                  <c:v>1.6863425925925928E-2</c:v>
                </c:pt>
                <c:pt idx="1282">
                  <c:v>1.6875000000000001E-2</c:v>
                </c:pt>
                <c:pt idx="1283">
                  <c:v>1.6886574074074075E-2</c:v>
                </c:pt>
                <c:pt idx="1284">
                  <c:v>1.6898148148148148E-2</c:v>
                </c:pt>
                <c:pt idx="1285">
                  <c:v>1.6909722222222225E-2</c:v>
                </c:pt>
                <c:pt idx="1286">
                  <c:v>1.6921296296296299E-2</c:v>
                </c:pt>
                <c:pt idx="1287">
                  <c:v>1.6932870370370369E-2</c:v>
                </c:pt>
                <c:pt idx="1288">
                  <c:v>1.6944444444444443E-2</c:v>
                </c:pt>
                <c:pt idx="1289">
                  <c:v>1.695601851851852E-2</c:v>
                </c:pt>
                <c:pt idx="1290">
                  <c:v>1.6967592592592593E-2</c:v>
                </c:pt>
                <c:pt idx="1291">
                  <c:v>1.6979166666666667E-2</c:v>
                </c:pt>
                <c:pt idx="1292">
                  <c:v>1.699074074074074E-2</c:v>
                </c:pt>
                <c:pt idx="1293">
                  <c:v>1.7002314814814814E-2</c:v>
                </c:pt>
                <c:pt idx="1294">
                  <c:v>1.7013888888888887E-2</c:v>
                </c:pt>
                <c:pt idx="1295">
                  <c:v>1.7025462962962961E-2</c:v>
                </c:pt>
                <c:pt idx="1296">
                  <c:v>1.7037037037037038E-2</c:v>
                </c:pt>
                <c:pt idx="1297">
                  <c:v>1.7048611111111112E-2</c:v>
                </c:pt>
                <c:pt idx="1298">
                  <c:v>1.7060185185185185E-2</c:v>
                </c:pt>
                <c:pt idx="1299">
                  <c:v>1.7071759259259259E-2</c:v>
                </c:pt>
                <c:pt idx="1300">
                  <c:v>1.7083333333333336E-2</c:v>
                </c:pt>
                <c:pt idx="1301">
                  <c:v>1.7094907407407409E-2</c:v>
                </c:pt>
                <c:pt idx="1302">
                  <c:v>1.7106481481481483E-2</c:v>
                </c:pt>
                <c:pt idx="1303">
                  <c:v>1.7118055555555556E-2</c:v>
                </c:pt>
                <c:pt idx="1304">
                  <c:v>1.712962962962963E-2</c:v>
                </c:pt>
                <c:pt idx="1305">
                  <c:v>1.7141203703703704E-2</c:v>
                </c:pt>
                <c:pt idx="1306">
                  <c:v>1.7152777777777777E-2</c:v>
                </c:pt>
                <c:pt idx="1307">
                  <c:v>1.7164351851851851E-2</c:v>
                </c:pt>
                <c:pt idx="1308">
                  <c:v>1.7175925925925924E-2</c:v>
                </c:pt>
                <c:pt idx="1309">
                  <c:v>1.7187499999999998E-2</c:v>
                </c:pt>
                <c:pt idx="1310">
                  <c:v>1.7199074074074071E-2</c:v>
                </c:pt>
                <c:pt idx="1311">
                  <c:v>1.7210648148148149E-2</c:v>
                </c:pt>
                <c:pt idx="1312">
                  <c:v>1.7222222222222222E-2</c:v>
                </c:pt>
                <c:pt idx="1313">
                  <c:v>1.7233796296296296E-2</c:v>
                </c:pt>
                <c:pt idx="1314">
                  <c:v>1.7245370370370369E-2</c:v>
                </c:pt>
                <c:pt idx="1315">
                  <c:v>1.7256944444444446E-2</c:v>
                </c:pt>
                <c:pt idx="1316">
                  <c:v>1.726851851851852E-2</c:v>
                </c:pt>
                <c:pt idx="1317">
                  <c:v>1.7280092592592593E-2</c:v>
                </c:pt>
                <c:pt idx="1318">
                  <c:v>1.7291666666666667E-2</c:v>
                </c:pt>
                <c:pt idx="1319">
                  <c:v>1.7303240740740741E-2</c:v>
                </c:pt>
                <c:pt idx="1320">
                  <c:v>1.7314814814814814E-2</c:v>
                </c:pt>
                <c:pt idx="1321">
                  <c:v>1.7326388888888888E-2</c:v>
                </c:pt>
                <c:pt idx="1322">
                  <c:v>1.7337962962962961E-2</c:v>
                </c:pt>
                <c:pt idx="1323">
                  <c:v>1.7349537037037038E-2</c:v>
                </c:pt>
                <c:pt idx="1324">
                  <c:v>1.7361111111111112E-2</c:v>
                </c:pt>
                <c:pt idx="1325">
                  <c:v>1.7372685185185185E-2</c:v>
                </c:pt>
                <c:pt idx="1326">
                  <c:v>1.7384259259259262E-2</c:v>
                </c:pt>
                <c:pt idx="1327">
                  <c:v>1.7395833333333336E-2</c:v>
                </c:pt>
                <c:pt idx="1328">
                  <c:v>1.7407407407407406E-2</c:v>
                </c:pt>
                <c:pt idx="1329">
                  <c:v>1.741898148148148E-2</c:v>
                </c:pt>
                <c:pt idx="1330">
                  <c:v>1.7430555555555557E-2</c:v>
                </c:pt>
                <c:pt idx="1331">
                  <c:v>1.744212962962963E-2</c:v>
                </c:pt>
                <c:pt idx="1332">
                  <c:v>1.7453703703703704E-2</c:v>
                </c:pt>
                <c:pt idx="1333">
                  <c:v>1.7465277777777777E-2</c:v>
                </c:pt>
                <c:pt idx="1334">
                  <c:v>1.7476851851851851E-2</c:v>
                </c:pt>
                <c:pt idx="1335">
                  <c:v>1.7488425925925925E-2</c:v>
                </c:pt>
                <c:pt idx="1336">
                  <c:v>1.7499999999999998E-2</c:v>
                </c:pt>
                <c:pt idx="1337">
                  <c:v>1.7511574074074072E-2</c:v>
                </c:pt>
                <c:pt idx="1338">
                  <c:v>1.7523148148148149E-2</c:v>
                </c:pt>
                <c:pt idx="1339">
                  <c:v>1.7534722222222222E-2</c:v>
                </c:pt>
                <c:pt idx="1340">
                  <c:v>1.7546296296296296E-2</c:v>
                </c:pt>
                <c:pt idx="1341">
                  <c:v>1.7557870370370373E-2</c:v>
                </c:pt>
                <c:pt idx="1342">
                  <c:v>1.7569444444444447E-2</c:v>
                </c:pt>
                <c:pt idx="1343">
                  <c:v>1.758101851851852E-2</c:v>
                </c:pt>
                <c:pt idx="1344">
                  <c:v>1.7592592592592594E-2</c:v>
                </c:pt>
                <c:pt idx="1345">
                  <c:v>1.7604166666666667E-2</c:v>
                </c:pt>
                <c:pt idx="1346">
                  <c:v>1.7615740740740741E-2</c:v>
                </c:pt>
                <c:pt idx="1347">
                  <c:v>1.7627314814814814E-2</c:v>
                </c:pt>
                <c:pt idx="1348">
                  <c:v>1.7638888888888888E-2</c:v>
                </c:pt>
                <c:pt idx="1349">
                  <c:v>1.7650462962962962E-2</c:v>
                </c:pt>
                <c:pt idx="1350">
                  <c:v>1.7662037037037035E-2</c:v>
                </c:pt>
                <c:pt idx="1351">
                  <c:v>1.7673611111111109E-2</c:v>
                </c:pt>
                <c:pt idx="1352">
                  <c:v>1.7685185185185182E-2</c:v>
                </c:pt>
                <c:pt idx="1353">
                  <c:v>1.7696759259259259E-2</c:v>
                </c:pt>
                <c:pt idx="1354">
                  <c:v>1.7708333333333333E-2</c:v>
                </c:pt>
                <c:pt idx="1355">
                  <c:v>1.7719907407407406E-2</c:v>
                </c:pt>
                <c:pt idx="1356">
                  <c:v>1.7731481481481483E-2</c:v>
                </c:pt>
                <c:pt idx="1357">
                  <c:v>1.7743055555555557E-2</c:v>
                </c:pt>
                <c:pt idx="1358">
                  <c:v>1.7754629629629631E-2</c:v>
                </c:pt>
                <c:pt idx="1359">
                  <c:v>1.7766203703703704E-2</c:v>
                </c:pt>
                <c:pt idx="1360">
                  <c:v>1.7777777777777778E-2</c:v>
                </c:pt>
                <c:pt idx="1361">
                  <c:v>1.7789351851851851E-2</c:v>
                </c:pt>
                <c:pt idx="1362">
                  <c:v>1.7800925925925925E-2</c:v>
                </c:pt>
                <c:pt idx="1363">
                  <c:v>1.7812499999999998E-2</c:v>
                </c:pt>
                <c:pt idx="1364">
                  <c:v>1.7824074074074076E-2</c:v>
                </c:pt>
                <c:pt idx="1365">
                  <c:v>1.7835648148148149E-2</c:v>
                </c:pt>
                <c:pt idx="1366">
                  <c:v>1.7847222222222223E-2</c:v>
                </c:pt>
                <c:pt idx="1367">
                  <c:v>1.7858796296296296E-2</c:v>
                </c:pt>
                <c:pt idx="1368">
                  <c:v>1.7870370370370373E-2</c:v>
                </c:pt>
                <c:pt idx="1369">
                  <c:v>1.7881944444444443E-2</c:v>
                </c:pt>
                <c:pt idx="1370">
                  <c:v>1.7893518518518517E-2</c:v>
                </c:pt>
                <c:pt idx="1371">
                  <c:v>1.7905092592592594E-2</c:v>
                </c:pt>
                <c:pt idx="1372">
                  <c:v>1.7916666666666668E-2</c:v>
                </c:pt>
                <c:pt idx="1373">
                  <c:v>1.7928240740740741E-2</c:v>
                </c:pt>
                <c:pt idx="1374">
                  <c:v>1.7939814814814815E-2</c:v>
                </c:pt>
                <c:pt idx="1375">
                  <c:v>1.7951388888888888E-2</c:v>
                </c:pt>
                <c:pt idx="1376">
                  <c:v>1.7962962962962962E-2</c:v>
                </c:pt>
                <c:pt idx="1377">
                  <c:v>1.7974537037037035E-2</c:v>
                </c:pt>
                <c:pt idx="1378">
                  <c:v>1.7986111111111109E-2</c:v>
                </c:pt>
                <c:pt idx="1379">
                  <c:v>1.7997685185185186E-2</c:v>
                </c:pt>
                <c:pt idx="1380">
                  <c:v>1.800925925925926E-2</c:v>
                </c:pt>
                <c:pt idx="1381">
                  <c:v>1.8020833333333333E-2</c:v>
                </c:pt>
                <c:pt idx="1382">
                  <c:v>1.8032407407407407E-2</c:v>
                </c:pt>
                <c:pt idx="1383">
                  <c:v>1.8043981481481484E-2</c:v>
                </c:pt>
                <c:pt idx="1384">
                  <c:v>1.8055555555555557E-2</c:v>
                </c:pt>
                <c:pt idx="1385">
                  <c:v>1.8067129629629631E-2</c:v>
                </c:pt>
                <c:pt idx="1386">
                  <c:v>1.8078703703703704E-2</c:v>
                </c:pt>
                <c:pt idx="1387">
                  <c:v>1.8090277777777778E-2</c:v>
                </c:pt>
                <c:pt idx="1388">
                  <c:v>1.8101851851851852E-2</c:v>
                </c:pt>
                <c:pt idx="1389">
                  <c:v>1.8113425925925925E-2</c:v>
                </c:pt>
                <c:pt idx="1390">
                  <c:v>1.8124999999999999E-2</c:v>
                </c:pt>
                <c:pt idx="1391">
                  <c:v>1.8136574074074072E-2</c:v>
                </c:pt>
                <c:pt idx="1392">
                  <c:v>1.8148148148148146E-2</c:v>
                </c:pt>
                <c:pt idx="1393">
                  <c:v>1.8159722222222219E-2</c:v>
                </c:pt>
                <c:pt idx="1394">
                  <c:v>1.8171296296296297E-2</c:v>
                </c:pt>
                <c:pt idx="1395">
                  <c:v>1.818287037037037E-2</c:v>
                </c:pt>
                <c:pt idx="1396">
                  <c:v>1.8194444444444444E-2</c:v>
                </c:pt>
                <c:pt idx="1397">
                  <c:v>1.8206018518518517E-2</c:v>
                </c:pt>
                <c:pt idx="1398">
                  <c:v>1.8217592592592594E-2</c:v>
                </c:pt>
                <c:pt idx="1399">
                  <c:v>1.8229166666666668E-2</c:v>
                </c:pt>
                <c:pt idx="1400">
                  <c:v>1.8240740740740741E-2</c:v>
                </c:pt>
                <c:pt idx="1401">
                  <c:v>1.8252314814814815E-2</c:v>
                </c:pt>
                <c:pt idx="1402">
                  <c:v>1.8263888888888889E-2</c:v>
                </c:pt>
                <c:pt idx="1403">
                  <c:v>1.8275462962962962E-2</c:v>
                </c:pt>
                <c:pt idx="1404">
                  <c:v>1.8287037037037036E-2</c:v>
                </c:pt>
                <c:pt idx="1405">
                  <c:v>1.8298611111111113E-2</c:v>
                </c:pt>
                <c:pt idx="1406">
                  <c:v>1.8310185185185186E-2</c:v>
                </c:pt>
                <c:pt idx="1407">
                  <c:v>1.832175925925926E-2</c:v>
                </c:pt>
                <c:pt idx="1408">
                  <c:v>1.8333333333333333E-2</c:v>
                </c:pt>
                <c:pt idx="1409">
                  <c:v>1.834490740740741E-2</c:v>
                </c:pt>
                <c:pt idx="1410">
                  <c:v>1.8356481481481481E-2</c:v>
                </c:pt>
                <c:pt idx="1411">
                  <c:v>1.8368055555555554E-2</c:v>
                </c:pt>
                <c:pt idx="1412">
                  <c:v>1.8379629629629628E-2</c:v>
                </c:pt>
                <c:pt idx="1413">
                  <c:v>1.8391203703703705E-2</c:v>
                </c:pt>
                <c:pt idx="1414">
                  <c:v>1.8402777777777778E-2</c:v>
                </c:pt>
                <c:pt idx="1415">
                  <c:v>1.8414351851851852E-2</c:v>
                </c:pt>
                <c:pt idx="1416">
                  <c:v>1.8425925925925925E-2</c:v>
                </c:pt>
                <c:pt idx="1417">
                  <c:v>1.8437499999999999E-2</c:v>
                </c:pt>
                <c:pt idx="1418">
                  <c:v>1.8449074074074073E-2</c:v>
                </c:pt>
                <c:pt idx="1419">
                  <c:v>1.8460648148148146E-2</c:v>
                </c:pt>
                <c:pt idx="1420">
                  <c:v>1.8472222222222223E-2</c:v>
                </c:pt>
                <c:pt idx="1421">
                  <c:v>1.8483796296296297E-2</c:v>
                </c:pt>
                <c:pt idx="1422">
                  <c:v>1.849537037037037E-2</c:v>
                </c:pt>
                <c:pt idx="1423">
                  <c:v>1.8506944444444444E-2</c:v>
                </c:pt>
                <c:pt idx="1424">
                  <c:v>1.8518518518518521E-2</c:v>
                </c:pt>
                <c:pt idx="1425">
                  <c:v>1.8530092592592595E-2</c:v>
                </c:pt>
                <c:pt idx="1426">
                  <c:v>1.8541666666666668E-2</c:v>
                </c:pt>
                <c:pt idx="1427">
                  <c:v>1.8553240740740742E-2</c:v>
                </c:pt>
                <c:pt idx="1428">
                  <c:v>1.8564814814814815E-2</c:v>
                </c:pt>
                <c:pt idx="1429">
                  <c:v>1.8576388888888889E-2</c:v>
                </c:pt>
                <c:pt idx="1430">
                  <c:v>1.8587962962962962E-2</c:v>
                </c:pt>
                <c:pt idx="1431">
                  <c:v>1.8599537037037036E-2</c:v>
                </c:pt>
                <c:pt idx="1432">
                  <c:v>1.861111111111111E-2</c:v>
                </c:pt>
                <c:pt idx="1433">
                  <c:v>1.8622685185185183E-2</c:v>
                </c:pt>
                <c:pt idx="1434">
                  <c:v>1.8634259259259257E-2</c:v>
                </c:pt>
                <c:pt idx="1435">
                  <c:v>1.8645833333333334E-2</c:v>
                </c:pt>
                <c:pt idx="1436">
                  <c:v>1.8657407407407407E-2</c:v>
                </c:pt>
                <c:pt idx="1437">
                  <c:v>1.8668981481481481E-2</c:v>
                </c:pt>
                <c:pt idx="1438">
                  <c:v>1.8680555555555554E-2</c:v>
                </c:pt>
                <c:pt idx="1439">
                  <c:v>1.8692129629629631E-2</c:v>
                </c:pt>
                <c:pt idx="1440">
                  <c:v>1.8703703703703705E-2</c:v>
                </c:pt>
                <c:pt idx="1441">
                  <c:v>1.8715277777777779E-2</c:v>
                </c:pt>
                <c:pt idx="1442">
                  <c:v>1.8726851851851852E-2</c:v>
                </c:pt>
                <c:pt idx="1443">
                  <c:v>1.8738425925925926E-2</c:v>
                </c:pt>
                <c:pt idx="1444">
                  <c:v>1.8749999999999999E-2</c:v>
                </c:pt>
                <c:pt idx="1445">
                  <c:v>1.8761574074074073E-2</c:v>
                </c:pt>
                <c:pt idx="1446">
                  <c:v>1.877314814814815E-2</c:v>
                </c:pt>
                <c:pt idx="1447">
                  <c:v>1.8784722222222223E-2</c:v>
                </c:pt>
                <c:pt idx="1448">
                  <c:v>1.8796296296296297E-2</c:v>
                </c:pt>
                <c:pt idx="1449">
                  <c:v>1.8807870370370371E-2</c:v>
                </c:pt>
                <c:pt idx="1450">
                  <c:v>1.8819444444444448E-2</c:v>
                </c:pt>
                <c:pt idx="1451">
                  <c:v>1.8831018518518518E-2</c:v>
                </c:pt>
                <c:pt idx="1452">
                  <c:v>1.8831018518518518E-2</c:v>
                </c:pt>
                <c:pt idx="1453">
                  <c:v>1.8842592592592591E-2</c:v>
                </c:pt>
                <c:pt idx="1454">
                  <c:v>1.8854166666666665E-2</c:v>
                </c:pt>
                <c:pt idx="1455">
                  <c:v>1.8865740740740742E-2</c:v>
                </c:pt>
                <c:pt idx="1456">
                  <c:v>1.8877314814814816E-2</c:v>
                </c:pt>
                <c:pt idx="1457">
                  <c:v>1.8888888888888889E-2</c:v>
                </c:pt>
                <c:pt idx="1458">
                  <c:v>1.8900462962962963E-2</c:v>
                </c:pt>
                <c:pt idx="1459">
                  <c:v>1.8912037037037036E-2</c:v>
                </c:pt>
                <c:pt idx="1460">
                  <c:v>1.892361111111111E-2</c:v>
                </c:pt>
                <c:pt idx="1461">
                  <c:v>1.8935185185185183E-2</c:v>
                </c:pt>
                <c:pt idx="1462">
                  <c:v>1.894675925925926E-2</c:v>
                </c:pt>
                <c:pt idx="1463">
                  <c:v>1.8958333333333334E-2</c:v>
                </c:pt>
                <c:pt idx="1464">
                  <c:v>1.8969907407407408E-2</c:v>
                </c:pt>
                <c:pt idx="1465">
                  <c:v>1.8981481481481481E-2</c:v>
                </c:pt>
                <c:pt idx="1466">
                  <c:v>1.8993055555555558E-2</c:v>
                </c:pt>
                <c:pt idx="1467">
                  <c:v>1.9004629629629632E-2</c:v>
                </c:pt>
                <c:pt idx="1468">
                  <c:v>1.9016203703703705E-2</c:v>
                </c:pt>
                <c:pt idx="1469">
                  <c:v>1.9027777777777779E-2</c:v>
                </c:pt>
                <c:pt idx="1470">
                  <c:v>1.9039351851851852E-2</c:v>
                </c:pt>
                <c:pt idx="1471">
                  <c:v>1.9050925925925926E-2</c:v>
                </c:pt>
                <c:pt idx="1472">
                  <c:v>1.90625E-2</c:v>
                </c:pt>
                <c:pt idx="1473">
                  <c:v>1.9074074074074073E-2</c:v>
                </c:pt>
                <c:pt idx="1474">
                  <c:v>1.9085648148148147E-2</c:v>
                </c:pt>
                <c:pt idx="1475">
                  <c:v>1.909722222222222E-2</c:v>
                </c:pt>
                <c:pt idx="1476">
                  <c:v>1.9108796296296294E-2</c:v>
                </c:pt>
                <c:pt idx="1477">
                  <c:v>1.9120370370370371E-2</c:v>
                </c:pt>
                <c:pt idx="1478">
                  <c:v>1.9131944444444444E-2</c:v>
                </c:pt>
                <c:pt idx="1479">
                  <c:v>1.9143518518518518E-2</c:v>
                </c:pt>
                <c:pt idx="1480">
                  <c:v>1.9155092592592592E-2</c:v>
                </c:pt>
                <c:pt idx="1481">
                  <c:v>1.9166666666666669E-2</c:v>
                </c:pt>
                <c:pt idx="1482">
                  <c:v>1.9178240740740742E-2</c:v>
                </c:pt>
                <c:pt idx="1483">
                  <c:v>1.9189814814814816E-2</c:v>
                </c:pt>
                <c:pt idx="1484">
                  <c:v>1.9201388888888889E-2</c:v>
                </c:pt>
                <c:pt idx="1485">
                  <c:v>1.9212962962962963E-2</c:v>
                </c:pt>
                <c:pt idx="1486">
                  <c:v>1.9224537037037037E-2</c:v>
                </c:pt>
                <c:pt idx="1487">
                  <c:v>1.923611111111111E-2</c:v>
                </c:pt>
                <c:pt idx="1488">
                  <c:v>1.9247685185185184E-2</c:v>
                </c:pt>
                <c:pt idx="1489">
                  <c:v>1.9259259259259261E-2</c:v>
                </c:pt>
                <c:pt idx="1490">
                  <c:v>1.9270833333333334E-2</c:v>
                </c:pt>
                <c:pt idx="1491">
                  <c:v>1.9282407407407408E-2</c:v>
                </c:pt>
                <c:pt idx="1492">
                  <c:v>1.9293981481481485E-2</c:v>
                </c:pt>
                <c:pt idx="1493">
                  <c:v>1.9305555555555555E-2</c:v>
                </c:pt>
                <c:pt idx="1494">
                  <c:v>1.9317129629629629E-2</c:v>
                </c:pt>
                <c:pt idx="1495">
                  <c:v>1.9328703703703702E-2</c:v>
                </c:pt>
                <c:pt idx="1496">
                  <c:v>1.9340277777777779E-2</c:v>
                </c:pt>
                <c:pt idx="1497">
                  <c:v>1.9351851851851853E-2</c:v>
                </c:pt>
                <c:pt idx="1498">
                  <c:v>1.9363425925925926E-2</c:v>
                </c:pt>
                <c:pt idx="1499">
                  <c:v>1.9375E-2</c:v>
                </c:pt>
                <c:pt idx="1500">
                  <c:v>1.9386574074074073E-2</c:v>
                </c:pt>
                <c:pt idx="1501">
                  <c:v>1.9398148148148147E-2</c:v>
                </c:pt>
                <c:pt idx="1502">
                  <c:v>1.9409722222222221E-2</c:v>
                </c:pt>
                <c:pt idx="1503">
                  <c:v>1.9421296296296294E-2</c:v>
                </c:pt>
                <c:pt idx="1504">
                  <c:v>1.9432870370370371E-2</c:v>
                </c:pt>
                <c:pt idx="1505">
                  <c:v>1.9444444444444445E-2</c:v>
                </c:pt>
                <c:pt idx="1506">
                  <c:v>1.9456018518518518E-2</c:v>
                </c:pt>
                <c:pt idx="1507">
                  <c:v>1.9467592592592595E-2</c:v>
                </c:pt>
                <c:pt idx="1508">
                  <c:v>1.9479166666666669E-2</c:v>
                </c:pt>
                <c:pt idx="1509">
                  <c:v>1.9490740740740743E-2</c:v>
                </c:pt>
                <c:pt idx="1510">
                  <c:v>1.9502314814814816E-2</c:v>
                </c:pt>
                <c:pt idx="1511">
                  <c:v>1.951388888888889E-2</c:v>
                </c:pt>
                <c:pt idx="1512">
                  <c:v>1.9525462962962963E-2</c:v>
                </c:pt>
                <c:pt idx="1513">
                  <c:v>1.9537037037037037E-2</c:v>
                </c:pt>
                <c:pt idx="1514">
                  <c:v>1.954861111111111E-2</c:v>
                </c:pt>
                <c:pt idx="1515">
                  <c:v>1.9560185185185184E-2</c:v>
                </c:pt>
                <c:pt idx="1516">
                  <c:v>1.9571759259259257E-2</c:v>
                </c:pt>
                <c:pt idx="1517">
                  <c:v>1.9583333333333331E-2</c:v>
                </c:pt>
                <c:pt idx="1518">
                  <c:v>1.9594907407407405E-2</c:v>
                </c:pt>
                <c:pt idx="1519">
                  <c:v>1.9606481481481482E-2</c:v>
                </c:pt>
                <c:pt idx="1520">
                  <c:v>1.9618055555555555E-2</c:v>
                </c:pt>
                <c:pt idx="1521">
                  <c:v>1.9629629629629629E-2</c:v>
                </c:pt>
                <c:pt idx="1522">
                  <c:v>1.9641203703703706E-2</c:v>
                </c:pt>
                <c:pt idx="1523">
                  <c:v>1.9652777777777779E-2</c:v>
                </c:pt>
                <c:pt idx="1524">
                  <c:v>1.9664351851851853E-2</c:v>
                </c:pt>
                <c:pt idx="1525">
                  <c:v>1.9675925925925927E-2</c:v>
                </c:pt>
                <c:pt idx="1526">
                  <c:v>1.96875E-2</c:v>
                </c:pt>
                <c:pt idx="1527">
                  <c:v>1.9699074074074074E-2</c:v>
                </c:pt>
                <c:pt idx="1528">
                  <c:v>1.9710648148148147E-2</c:v>
                </c:pt>
                <c:pt idx="1529">
                  <c:v>1.9722222222222221E-2</c:v>
                </c:pt>
                <c:pt idx="1530">
                  <c:v>1.9733796296296298E-2</c:v>
                </c:pt>
                <c:pt idx="1531">
                  <c:v>1.9745370370370371E-2</c:v>
                </c:pt>
                <c:pt idx="1532">
                  <c:v>1.9756944444444445E-2</c:v>
                </c:pt>
                <c:pt idx="1533">
                  <c:v>1.9768518518518515E-2</c:v>
                </c:pt>
                <c:pt idx="1534">
                  <c:v>1.9780092592592592E-2</c:v>
                </c:pt>
                <c:pt idx="1535">
                  <c:v>1.9791666666666666E-2</c:v>
                </c:pt>
                <c:pt idx="1536">
                  <c:v>1.9803240740740739E-2</c:v>
                </c:pt>
                <c:pt idx="1537">
                  <c:v>1.9814814814814816E-2</c:v>
                </c:pt>
                <c:pt idx="1538">
                  <c:v>1.982638888888889E-2</c:v>
                </c:pt>
                <c:pt idx="1539">
                  <c:v>1.9837962962962963E-2</c:v>
                </c:pt>
                <c:pt idx="1540">
                  <c:v>1.9849537037037037E-2</c:v>
                </c:pt>
                <c:pt idx="1541">
                  <c:v>1.9861111111111111E-2</c:v>
                </c:pt>
                <c:pt idx="1542">
                  <c:v>1.9872685185185184E-2</c:v>
                </c:pt>
                <c:pt idx="1543">
                  <c:v>1.9884259259259258E-2</c:v>
                </c:pt>
                <c:pt idx="1544">
                  <c:v>1.9895833333333331E-2</c:v>
                </c:pt>
                <c:pt idx="1545">
                  <c:v>1.9907407407407408E-2</c:v>
                </c:pt>
                <c:pt idx="1546">
                  <c:v>1.9918981481481482E-2</c:v>
                </c:pt>
                <c:pt idx="1547">
                  <c:v>1.9930555555555556E-2</c:v>
                </c:pt>
                <c:pt idx="1548">
                  <c:v>1.9942129629629629E-2</c:v>
                </c:pt>
                <c:pt idx="1549">
                  <c:v>1.9953703703703706E-2</c:v>
                </c:pt>
                <c:pt idx="1550">
                  <c:v>1.996527777777778E-2</c:v>
                </c:pt>
                <c:pt idx="1551">
                  <c:v>1.9976851851851853E-2</c:v>
                </c:pt>
                <c:pt idx="1552">
                  <c:v>1.9988425925925927E-2</c:v>
                </c:pt>
                <c:pt idx="1553">
                  <c:v>0.02</c:v>
                </c:pt>
                <c:pt idx="1554">
                  <c:v>2.0011574074074074E-2</c:v>
                </c:pt>
                <c:pt idx="1555">
                  <c:v>2.0023148148148148E-2</c:v>
                </c:pt>
                <c:pt idx="1556">
                  <c:v>2.0034722222222221E-2</c:v>
                </c:pt>
                <c:pt idx="1557">
                  <c:v>2.0046296296296295E-2</c:v>
                </c:pt>
                <c:pt idx="1558">
                  <c:v>2.0057870370370368E-2</c:v>
                </c:pt>
                <c:pt idx="1559">
                  <c:v>2.0069444444444442E-2</c:v>
                </c:pt>
                <c:pt idx="1560">
                  <c:v>2.0081018518518519E-2</c:v>
                </c:pt>
                <c:pt idx="1561">
                  <c:v>2.0092592592592592E-2</c:v>
                </c:pt>
                <c:pt idx="1562">
                  <c:v>2.0104166666666666E-2</c:v>
                </c:pt>
                <c:pt idx="1563">
                  <c:v>2.011574074074074E-2</c:v>
                </c:pt>
                <c:pt idx="1564">
                  <c:v>2.0127314814814817E-2</c:v>
                </c:pt>
                <c:pt idx="1565">
                  <c:v>2.013888888888889E-2</c:v>
                </c:pt>
                <c:pt idx="1566">
                  <c:v>2.0150462962962964E-2</c:v>
                </c:pt>
                <c:pt idx="1567">
                  <c:v>2.0162037037037037E-2</c:v>
                </c:pt>
                <c:pt idx="1568">
                  <c:v>2.0173611111111111E-2</c:v>
                </c:pt>
                <c:pt idx="1569">
                  <c:v>2.0185185185185184E-2</c:v>
                </c:pt>
                <c:pt idx="1570">
                  <c:v>2.0196759259259258E-2</c:v>
                </c:pt>
                <c:pt idx="1571">
                  <c:v>2.0208333333333335E-2</c:v>
                </c:pt>
                <c:pt idx="1572">
                  <c:v>2.0219907407407409E-2</c:v>
                </c:pt>
                <c:pt idx="1573">
                  <c:v>2.0231481481481482E-2</c:v>
                </c:pt>
                <c:pt idx="1574">
                  <c:v>2.0243055555555552E-2</c:v>
                </c:pt>
                <c:pt idx="1575">
                  <c:v>2.0254629629629629E-2</c:v>
                </c:pt>
                <c:pt idx="1576">
                  <c:v>2.0266203703703703E-2</c:v>
                </c:pt>
                <c:pt idx="1577">
                  <c:v>2.0277777777777777E-2</c:v>
                </c:pt>
                <c:pt idx="1578">
                  <c:v>2.028935185185185E-2</c:v>
                </c:pt>
                <c:pt idx="1579">
                  <c:v>2.0300925925925927E-2</c:v>
                </c:pt>
                <c:pt idx="1580">
                  <c:v>2.0312500000000001E-2</c:v>
                </c:pt>
                <c:pt idx="1581">
                  <c:v>2.0324074074074074E-2</c:v>
                </c:pt>
                <c:pt idx="1582">
                  <c:v>2.0335648148148148E-2</c:v>
                </c:pt>
                <c:pt idx="1583">
                  <c:v>2.0347222222222221E-2</c:v>
                </c:pt>
                <c:pt idx="1584">
                  <c:v>2.0358796296296295E-2</c:v>
                </c:pt>
                <c:pt idx="1585">
                  <c:v>2.0370370370370369E-2</c:v>
                </c:pt>
                <c:pt idx="1586">
                  <c:v>2.0381944444444446E-2</c:v>
                </c:pt>
                <c:pt idx="1587">
                  <c:v>2.0393518518518519E-2</c:v>
                </c:pt>
                <c:pt idx="1588">
                  <c:v>2.0405092592592593E-2</c:v>
                </c:pt>
                <c:pt idx="1589">
                  <c:v>2.0416666666666666E-2</c:v>
                </c:pt>
                <c:pt idx="1590">
                  <c:v>2.0428240740740743E-2</c:v>
                </c:pt>
                <c:pt idx="1591">
                  <c:v>2.0439814814814817E-2</c:v>
                </c:pt>
                <c:pt idx="1592">
                  <c:v>2.045138888888889E-2</c:v>
                </c:pt>
                <c:pt idx="1593">
                  <c:v>2.0462962962962964E-2</c:v>
                </c:pt>
                <c:pt idx="1594">
                  <c:v>2.0474537037037038E-2</c:v>
                </c:pt>
                <c:pt idx="1595">
                  <c:v>2.0486111111111111E-2</c:v>
                </c:pt>
                <c:pt idx="1596">
                  <c:v>2.0497685185185185E-2</c:v>
                </c:pt>
                <c:pt idx="1597">
                  <c:v>2.0509259259259258E-2</c:v>
                </c:pt>
                <c:pt idx="1598">
                  <c:v>2.0520833333333332E-2</c:v>
                </c:pt>
                <c:pt idx="1599">
                  <c:v>2.0532407407407405E-2</c:v>
                </c:pt>
                <c:pt idx="1600">
                  <c:v>2.0543981481481479E-2</c:v>
                </c:pt>
                <c:pt idx="1601">
                  <c:v>2.0555555555555556E-2</c:v>
                </c:pt>
                <c:pt idx="1602">
                  <c:v>2.056712962962963E-2</c:v>
                </c:pt>
                <c:pt idx="1603">
                  <c:v>2.0578703703703703E-2</c:v>
                </c:pt>
                <c:pt idx="1604">
                  <c:v>2.0590277777777777E-2</c:v>
                </c:pt>
                <c:pt idx="1605">
                  <c:v>2.0601851851851854E-2</c:v>
                </c:pt>
                <c:pt idx="1606">
                  <c:v>2.0613425925925927E-2</c:v>
                </c:pt>
                <c:pt idx="1607">
                  <c:v>2.0625000000000001E-2</c:v>
                </c:pt>
                <c:pt idx="1608">
                  <c:v>2.0636574074074075E-2</c:v>
                </c:pt>
                <c:pt idx="1609">
                  <c:v>2.0648148148148148E-2</c:v>
                </c:pt>
                <c:pt idx="1610">
                  <c:v>2.0659722222222222E-2</c:v>
                </c:pt>
                <c:pt idx="1611">
                  <c:v>2.0671296296296295E-2</c:v>
                </c:pt>
                <c:pt idx="1612">
                  <c:v>2.0682870370370372E-2</c:v>
                </c:pt>
                <c:pt idx="1613">
                  <c:v>2.0694444444444446E-2</c:v>
                </c:pt>
                <c:pt idx="1614">
                  <c:v>2.0706018518518519E-2</c:v>
                </c:pt>
                <c:pt idx="1615">
                  <c:v>2.071759259259259E-2</c:v>
                </c:pt>
                <c:pt idx="1616">
                  <c:v>2.0729166666666667E-2</c:v>
                </c:pt>
                <c:pt idx="1617">
                  <c:v>2.074074074074074E-2</c:v>
                </c:pt>
                <c:pt idx="1618">
                  <c:v>2.0752314814814814E-2</c:v>
                </c:pt>
                <c:pt idx="1619">
                  <c:v>2.0763888888888887E-2</c:v>
                </c:pt>
                <c:pt idx="1620">
                  <c:v>2.0775462962962964E-2</c:v>
                </c:pt>
                <c:pt idx="1621">
                  <c:v>2.0787037037037038E-2</c:v>
                </c:pt>
                <c:pt idx="1622">
                  <c:v>2.0798611111111111E-2</c:v>
                </c:pt>
                <c:pt idx="1623">
                  <c:v>2.0810185185185185E-2</c:v>
                </c:pt>
                <c:pt idx="1624">
                  <c:v>2.0821759259259259E-2</c:v>
                </c:pt>
                <c:pt idx="1625">
                  <c:v>2.0833333333333332E-2</c:v>
                </c:pt>
                <c:pt idx="1626">
                  <c:v>2.0844907407407406E-2</c:v>
                </c:pt>
                <c:pt idx="1627">
                  <c:v>2.0856481481481479E-2</c:v>
                </c:pt>
                <c:pt idx="1628">
                  <c:v>2.0868055555555556E-2</c:v>
                </c:pt>
                <c:pt idx="1629">
                  <c:v>2.0879629629629626E-2</c:v>
                </c:pt>
                <c:pt idx="1630">
                  <c:v>2.0891203703703703E-2</c:v>
                </c:pt>
                <c:pt idx="1631">
                  <c:v>2.0902777777777781E-2</c:v>
                </c:pt>
                <c:pt idx="1632">
                  <c:v>2.0914351851851851E-2</c:v>
                </c:pt>
                <c:pt idx="1633">
                  <c:v>2.0925925925925928E-2</c:v>
                </c:pt>
                <c:pt idx="1634">
                  <c:v>2.0937499999999998E-2</c:v>
                </c:pt>
                <c:pt idx="1635">
                  <c:v>2.0949074074074075E-2</c:v>
                </c:pt>
                <c:pt idx="1636">
                  <c:v>2.0960648148148148E-2</c:v>
                </c:pt>
                <c:pt idx="1637">
                  <c:v>2.0972222222222222E-2</c:v>
                </c:pt>
                <c:pt idx="1638">
                  <c:v>2.0983796296296296E-2</c:v>
                </c:pt>
                <c:pt idx="1639">
                  <c:v>2.0995370370370373E-2</c:v>
                </c:pt>
                <c:pt idx="1640">
                  <c:v>2.1006944444444443E-2</c:v>
                </c:pt>
                <c:pt idx="1641">
                  <c:v>2.101851851851852E-2</c:v>
                </c:pt>
                <c:pt idx="1642">
                  <c:v>2.1030092592592597E-2</c:v>
                </c:pt>
                <c:pt idx="1643">
                  <c:v>2.1041666666666667E-2</c:v>
                </c:pt>
                <c:pt idx="1644">
                  <c:v>2.1053240740740744E-2</c:v>
                </c:pt>
                <c:pt idx="1645">
                  <c:v>2.1064814814814814E-2</c:v>
                </c:pt>
                <c:pt idx="1646">
                  <c:v>2.1076388888888891E-2</c:v>
                </c:pt>
                <c:pt idx="1647">
                  <c:v>2.1087962962962961E-2</c:v>
                </c:pt>
                <c:pt idx="1648">
                  <c:v>2.1099537037037038E-2</c:v>
                </c:pt>
                <c:pt idx="1649">
                  <c:v>2.1111111111111108E-2</c:v>
                </c:pt>
                <c:pt idx="1650">
                  <c:v>2.1122685185185185E-2</c:v>
                </c:pt>
                <c:pt idx="1651">
                  <c:v>2.1134259259259259E-2</c:v>
                </c:pt>
                <c:pt idx="1652">
                  <c:v>2.1145833333333332E-2</c:v>
                </c:pt>
                <c:pt idx="1653">
                  <c:v>2.1157407407407406E-2</c:v>
                </c:pt>
                <c:pt idx="1654">
                  <c:v>2.1168981481481483E-2</c:v>
                </c:pt>
                <c:pt idx="1655">
                  <c:v>2.1180555555555553E-2</c:v>
                </c:pt>
                <c:pt idx="1656">
                  <c:v>2.119212962962963E-2</c:v>
                </c:pt>
                <c:pt idx="1657">
                  <c:v>2.1203703703703707E-2</c:v>
                </c:pt>
                <c:pt idx="1658">
                  <c:v>2.1215277777777777E-2</c:v>
                </c:pt>
                <c:pt idx="1659">
                  <c:v>2.1226851851851854E-2</c:v>
                </c:pt>
                <c:pt idx="1660">
                  <c:v>2.1238425925925924E-2</c:v>
                </c:pt>
                <c:pt idx="1661">
                  <c:v>2.1250000000000002E-2</c:v>
                </c:pt>
                <c:pt idx="1662">
                  <c:v>2.1261574074074075E-2</c:v>
                </c:pt>
                <c:pt idx="1663">
                  <c:v>2.1273148148148149E-2</c:v>
                </c:pt>
                <c:pt idx="1664">
                  <c:v>2.1284722222222222E-2</c:v>
                </c:pt>
                <c:pt idx="1665">
                  <c:v>2.1296296296296299E-2</c:v>
                </c:pt>
                <c:pt idx="1666">
                  <c:v>2.1307870370370369E-2</c:v>
                </c:pt>
                <c:pt idx="1667">
                  <c:v>2.1319444444444443E-2</c:v>
                </c:pt>
                <c:pt idx="1668">
                  <c:v>2.1331018518518517E-2</c:v>
                </c:pt>
                <c:pt idx="1669">
                  <c:v>2.1342592592592594E-2</c:v>
                </c:pt>
                <c:pt idx="1670">
                  <c:v>2.1354166666666664E-2</c:v>
                </c:pt>
                <c:pt idx="1671">
                  <c:v>2.1365740740740741E-2</c:v>
                </c:pt>
                <c:pt idx="1672">
                  <c:v>2.1377314814814818E-2</c:v>
                </c:pt>
                <c:pt idx="1673">
                  <c:v>2.1388888888888888E-2</c:v>
                </c:pt>
                <c:pt idx="1674">
                  <c:v>2.1400462962962965E-2</c:v>
                </c:pt>
                <c:pt idx="1675">
                  <c:v>2.1412037037037035E-2</c:v>
                </c:pt>
                <c:pt idx="1676">
                  <c:v>2.1423611111111112E-2</c:v>
                </c:pt>
                <c:pt idx="1677">
                  <c:v>2.1435185185185186E-2</c:v>
                </c:pt>
                <c:pt idx="1678">
                  <c:v>2.1446759259259259E-2</c:v>
                </c:pt>
                <c:pt idx="1679">
                  <c:v>2.1458333333333333E-2</c:v>
                </c:pt>
                <c:pt idx="1680">
                  <c:v>2.146990740740741E-2</c:v>
                </c:pt>
                <c:pt idx="1681">
                  <c:v>2.148148148148148E-2</c:v>
                </c:pt>
                <c:pt idx="1682">
                  <c:v>2.1493055555555557E-2</c:v>
                </c:pt>
                <c:pt idx="1683">
                  <c:v>2.1504629629629627E-2</c:v>
                </c:pt>
                <c:pt idx="1684">
                  <c:v>2.1516203703703704E-2</c:v>
                </c:pt>
                <c:pt idx="1685">
                  <c:v>2.1527777777777781E-2</c:v>
                </c:pt>
                <c:pt idx="1686">
                  <c:v>2.1539351851851851E-2</c:v>
                </c:pt>
                <c:pt idx="1687">
                  <c:v>2.1550925925925928E-2</c:v>
                </c:pt>
                <c:pt idx="1688">
                  <c:v>2.1562499999999998E-2</c:v>
                </c:pt>
                <c:pt idx="1689">
                  <c:v>2.1574074074074075E-2</c:v>
                </c:pt>
                <c:pt idx="1690">
                  <c:v>2.1585648148148145E-2</c:v>
                </c:pt>
                <c:pt idx="1691">
                  <c:v>2.1597222222222223E-2</c:v>
                </c:pt>
                <c:pt idx="1692">
                  <c:v>2.1608796296296296E-2</c:v>
                </c:pt>
                <c:pt idx="1693">
                  <c:v>2.162037037037037E-2</c:v>
                </c:pt>
                <c:pt idx="1694">
                  <c:v>2.1631944444444443E-2</c:v>
                </c:pt>
                <c:pt idx="1695">
                  <c:v>2.164351851851852E-2</c:v>
                </c:pt>
                <c:pt idx="1696">
                  <c:v>2.165509259259259E-2</c:v>
                </c:pt>
                <c:pt idx="1697">
                  <c:v>2.1666666666666667E-2</c:v>
                </c:pt>
                <c:pt idx="1698">
                  <c:v>2.1678240740740738E-2</c:v>
                </c:pt>
                <c:pt idx="1699">
                  <c:v>2.1689814814814815E-2</c:v>
                </c:pt>
                <c:pt idx="1700">
                  <c:v>2.1701388888888892E-2</c:v>
                </c:pt>
                <c:pt idx="1701">
                  <c:v>2.1712962962962962E-2</c:v>
                </c:pt>
                <c:pt idx="1702">
                  <c:v>2.1724537037037039E-2</c:v>
                </c:pt>
                <c:pt idx="1703">
                  <c:v>2.1736111111111112E-2</c:v>
                </c:pt>
                <c:pt idx="1704">
                  <c:v>2.1747685185185186E-2</c:v>
                </c:pt>
                <c:pt idx="1705">
                  <c:v>2.1759259259259259E-2</c:v>
                </c:pt>
                <c:pt idx="1706">
                  <c:v>2.1770833333333336E-2</c:v>
                </c:pt>
                <c:pt idx="1707">
                  <c:v>2.1782407407407407E-2</c:v>
                </c:pt>
                <c:pt idx="1708">
                  <c:v>2.179398148148148E-2</c:v>
                </c:pt>
                <c:pt idx="1709">
                  <c:v>2.1805555555555554E-2</c:v>
                </c:pt>
                <c:pt idx="1710">
                  <c:v>2.1817129629629631E-2</c:v>
                </c:pt>
                <c:pt idx="1711">
                  <c:v>2.1828703703703701E-2</c:v>
                </c:pt>
                <c:pt idx="1712">
                  <c:v>2.1840277777777778E-2</c:v>
                </c:pt>
                <c:pt idx="1713">
                  <c:v>2.1851851851851848E-2</c:v>
                </c:pt>
                <c:pt idx="1714">
                  <c:v>2.1863425925925925E-2</c:v>
                </c:pt>
                <c:pt idx="1715">
                  <c:v>2.1875000000000002E-2</c:v>
                </c:pt>
                <c:pt idx="1716">
                  <c:v>2.1886574074074072E-2</c:v>
                </c:pt>
                <c:pt idx="1717">
                  <c:v>2.1898148148148149E-2</c:v>
                </c:pt>
                <c:pt idx="1718">
                  <c:v>2.1909722222222223E-2</c:v>
                </c:pt>
                <c:pt idx="1719">
                  <c:v>2.1921296296296296E-2</c:v>
                </c:pt>
                <c:pt idx="1720">
                  <c:v>2.193287037037037E-2</c:v>
                </c:pt>
                <c:pt idx="1721">
                  <c:v>2.1944444444444447E-2</c:v>
                </c:pt>
                <c:pt idx="1722">
                  <c:v>2.1956018518518517E-2</c:v>
                </c:pt>
                <c:pt idx="1723">
                  <c:v>2.1967592592592594E-2</c:v>
                </c:pt>
                <c:pt idx="1724">
                  <c:v>2.1979166666666664E-2</c:v>
                </c:pt>
                <c:pt idx="1725">
                  <c:v>2.1990740740740741E-2</c:v>
                </c:pt>
                <c:pt idx="1726">
                  <c:v>2.2002314814814818E-2</c:v>
                </c:pt>
                <c:pt idx="1727">
                  <c:v>2.2013888888888888E-2</c:v>
                </c:pt>
                <c:pt idx="1728">
                  <c:v>2.2025462962962958E-2</c:v>
                </c:pt>
                <c:pt idx="1729">
                  <c:v>2.2037037037037036E-2</c:v>
                </c:pt>
                <c:pt idx="1730">
                  <c:v>2.2048611111111113E-2</c:v>
                </c:pt>
                <c:pt idx="1731">
                  <c:v>2.2060185185185183E-2</c:v>
                </c:pt>
                <c:pt idx="1732">
                  <c:v>2.207175925925926E-2</c:v>
                </c:pt>
                <c:pt idx="1733">
                  <c:v>2.2083333333333333E-2</c:v>
                </c:pt>
                <c:pt idx="1734">
                  <c:v>2.2094907407407407E-2</c:v>
                </c:pt>
                <c:pt idx="1735">
                  <c:v>2.210648148148148E-2</c:v>
                </c:pt>
                <c:pt idx="1736">
                  <c:v>2.2118055555555557E-2</c:v>
                </c:pt>
                <c:pt idx="1737">
                  <c:v>2.2129629629629628E-2</c:v>
                </c:pt>
                <c:pt idx="1738">
                  <c:v>2.2141203703703705E-2</c:v>
                </c:pt>
                <c:pt idx="1739">
                  <c:v>2.2152777777777775E-2</c:v>
                </c:pt>
                <c:pt idx="1740">
                  <c:v>2.2164351851851852E-2</c:v>
                </c:pt>
                <c:pt idx="1741">
                  <c:v>2.2175925925925929E-2</c:v>
                </c:pt>
                <c:pt idx="1742">
                  <c:v>2.2187499999999999E-2</c:v>
                </c:pt>
                <c:pt idx="1743">
                  <c:v>2.2199074074074076E-2</c:v>
                </c:pt>
                <c:pt idx="1744">
                  <c:v>2.2210648148148149E-2</c:v>
                </c:pt>
                <c:pt idx="1745">
                  <c:v>2.2222222222222223E-2</c:v>
                </c:pt>
                <c:pt idx="1746">
                  <c:v>2.2233796296296297E-2</c:v>
                </c:pt>
                <c:pt idx="1747">
                  <c:v>2.224537037037037E-2</c:v>
                </c:pt>
                <c:pt idx="1748">
                  <c:v>2.225694444444444E-2</c:v>
                </c:pt>
                <c:pt idx="1749">
                  <c:v>2.2268518518518521E-2</c:v>
                </c:pt>
                <c:pt idx="1750">
                  <c:v>2.2280092592592591E-2</c:v>
                </c:pt>
                <c:pt idx="1751">
                  <c:v>2.2291666666666668E-2</c:v>
                </c:pt>
                <c:pt idx="1752">
                  <c:v>2.2303240740740738E-2</c:v>
                </c:pt>
                <c:pt idx="1753">
                  <c:v>2.2314814814814815E-2</c:v>
                </c:pt>
                <c:pt idx="1754">
                  <c:v>2.2326388888888885E-2</c:v>
                </c:pt>
                <c:pt idx="1755">
                  <c:v>2.2337962962962962E-2</c:v>
                </c:pt>
                <c:pt idx="1756">
                  <c:v>2.2349537037037032E-2</c:v>
                </c:pt>
                <c:pt idx="1757">
                  <c:v>2.2361111111111113E-2</c:v>
                </c:pt>
                <c:pt idx="1758">
                  <c:v>2.2372685185185186E-2</c:v>
                </c:pt>
                <c:pt idx="1759">
                  <c:v>2.238425925925926E-2</c:v>
                </c:pt>
                <c:pt idx="1760">
                  <c:v>2.2395833333333334E-2</c:v>
                </c:pt>
                <c:pt idx="1761">
                  <c:v>2.2407407407407407E-2</c:v>
                </c:pt>
                <c:pt idx="1762">
                  <c:v>2.2418981481481481E-2</c:v>
                </c:pt>
                <c:pt idx="1763">
                  <c:v>2.2430555555555554E-2</c:v>
                </c:pt>
                <c:pt idx="1764">
                  <c:v>2.2442129629629631E-2</c:v>
                </c:pt>
                <c:pt idx="1765">
                  <c:v>2.2453703703703708E-2</c:v>
                </c:pt>
                <c:pt idx="1766">
                  <c:v>2.2465277777777778E-2</c:v>
                </c:pt>
                <c:pt idx="1767">
                  <c:v>2.2476851851851855E-2</c:v>
                </c:pt>
                <c:pt idx="1768">
                  <c:v>2.2488425925925926E-2</c:v>
                </c:pt>
                <c:pt idx="1769">
                  <c:v>2.2499999999999996E-2</c:v>
                </c:pt>
                <c:pt idx="1770">
                  <c:v>2.2511574074074073E-2</c:v>
                </c:pt>
                <c:pt idx="1771">
                  <c:v>2.2523148148148143E-2</c:v>
                </c:pt>
                <c:pt idx="1772">
                  <c:v>2.2534722222222223E-2</c:v>
                </c:pt>
                <c:pt idx="1773">
                  <c:v>2.2546296296296297E-2</c:v>
                </c:pt>
                <c:pt idx="1774">
                  <c:v>2.255787037037037E-2</c:v>
                </c:pt>
                <c:pt idx="1775">
                  <c:v>2.2569444444444444E-2</c:v>
                </c:pt>
                <c:pt idx="1776">
                  <c:v>2.2581018518518518E-2</c:v>
                </c:pt>
                <c:pt idx="1777">
                  <c:v>2.2592592592592591E-2</c:v>
                </c:pt>
                <c:pt idx="1778">
                  <c:v>2.2604166666666665E-2</c:v>
                </c:pt>
                <c:pt idx="1779">
                  <c:v>2.2615740740740742E-2</c:v>
                </c:pt>
                <c:pt idx="1780">
                  <c:v>2.2627314814814819E-2</c:v>
                </c:pt>
                <c:pt idx="1781">
                  <c:v>2.2638888888888889E-2</c:v>
                </c:pt>
                <c:pt idx="1782">
                  <c:v>2.2650462962962966E-2</c:v>
                </c:pt>
                <c:pt idx="1783">
                  <c:v>2.2662037037037036E-2</c:v>
                </c:pt>
                <c:pt idx="1784">
                  <c:v>2.2673611111111113E-2</c:v>
                </c:pt>
                <c:pt idx="1785">
                  <c:v>2.2685185185185183E-2</c:v>
                </c:pt>
                <c:pt idx="1786">
                  <c:v>2.269675925925926E-2</c:v>
                </c:pt>
                <c:pt idx="1787">
                  <c:v>2.2708333333333334E-2</c:v>
                </c:pt>
                <c:pt idx="1788">
                  <c:v>2.2719907407407411E-2</c:v>
                </c:pt>
                <c:pt idx="1789">
                  <c:v>2.2731481481481481E-2</c:v>
                </c:pt>
                <c:pt idx="1790">
                  <c:v>2.2743055555555555E-2</c:v>
                </c:pt>
                <c:pt idx="1791">
                  <c:v>2.2743055555555555E-2</c:v>
                </c:pt>
                <c:pt idx="1792">
                  <c:v>2.2766203703703702E-2</c:v>
                </c:pt>
                <c:pt idx="1793">
                  <c:v>2.2766203703703702E-2</c:v>
                </c:pt>
                <c:pt idx="1794">
                  <c:v>2.2777777777777775E-2</c:v>
                </c:pt>
                <c:pt idx="1795">
                  <c:v>2.2789351851851852E-2</c:v>
                </c:pt>
                <c:pt idx="1796">
                  <c:v>2.2800925925925929E-2</c:v>
                </c:pt>
                <c:pt idx="1797">
                  <c:v>2.2812499999999999E-2</c:v>
                </c:pt>
                <c:pt idx="1798">
                  <c:v>2.2824074074074076E-2</c:v>
                </c:pt>
                <c:pt idx="1799">
                  <c:v>2.2835648148148147E-2</c:v>
                </c:pt>
                <c:pt idx="1800">
                  <c:v>2.2847222222222224E-2</c:v>
                </c:pt>
                <c:pt idx="1801">
                  <c:v>2.2858796296296294E-2</c:v>
                </c:pt>
                <c:pt idx="1802">
                  <c:v>2.2870370370370371E-2</c:v>
                </c:pt>
                <c:pt idx="1803">
                  <c:v>2.2881944444444444E-2</c:v>
                </c:pt>
                <c:pt idx="1804">
                  <c:v>2.2893518518518521E-2</c:v>
                </c:pt>
                <c:pt idx="1805">
                  <c:v>2.2905092592592591E-2</c:v>
                </c:pt>
                <c:pt idx="1806">
                  <c:v>2.2916666666666669E-2</c:v>
                </c:pt>
                <c:pt idx="1807">
                  <c:v>2.2928240740740739E-2</c:v>
                </c:pt>
                <c:pt idx="1808">
                  <c:v>2.2939814814814816E-2</c:v>
                </c:pt>
                <c:pt idx="1809">
                  <c:v>2.2951388888888886E-2</c:v>
                </c:pt>
                <c:pt idx="1810">
                  <c:v>2.2962962962962966E-2</c:v>
                </c:pt>
                <c:pt idx="1811">
                  <c:v>2.297453703703704E-2</c:v>
                </c:pt>
                <c:pt idx="1812">
                  <c:v>2.298611111111111E-2</c:v>
                </c:pt>
                <c:pt idx="1813">
                  <c:v>2.2997685185185187E-2</c:v>
                </c:pt>
                <c:pt idx="1814">
                  <c:v>2.3009259259259257E-2</c:v>
                </c:pt>
                <c:pt idx="1815">
                  <c:v>2.3020833333333334E-2</c:v>
                </c:pt>
                <c:pt idx="1816">
                  <c:v>2.3032407407407404E-2</c:v>
                </c:pt>
                <c:pt idx="1817">
                  <c:v>2.3043981481481481E-2</c:v>
                </c:pt>
                <c:pt idx="1818">
                  <c:v>2.3055555555555555E-2</c:v>
                </c:pt>
                <c:pt idx="1819">
                  <c:v>2.3067129629629632E-2</c:v>
                </c:pt>
                <c:pt idx="1820">
                  <c:v>2.3078703703703702E-2</c:v>
                </c:pt>
                <c:pt idx="1821">
                  <c:v>2.3090277777777779E-2</c:v>
                </c:pt>
                <c:pt idx="1822">
                  <c:v>2.3101851851851849E-2</c:v>
                </c:pt>
                <c:pt idx="1823">
                  <c:v>2.3113425925925926E-2</c:v>
                </c:pt>
                <c:pt idx="1824">
                  <c:v>2.3124999999999996E-2</c:v>
                </c:pt>
                <c:pt idx="1825">
                  <c:v>2.3136574074074077E-2</c:v>
                </c:pt>
                <c:pt idx="1826">
                  <c:v>2.314814814814815E-2</c:v>
                </c:pt>
                <c:pt idx="1827">
                  <c:v>2.3159722222222224E-2</c:v>
                </c:pt>
                <c:pt idx="1828">
                  <c:v>2.3171296296296297E-2</c:v>
                </c:pt>
                <c:pt idx="1829">
                  <c:v>2.3182870370370371E-2</c:v>
                </c:pt>
                <c:pt idx="1830">
                  <c:v>2.3194444444444445E-2</c:v>
                </c:pt>
                <c:pt idx="1831">
                  <c:v>2.3206018518518515E-2</c:v>
                </c:pt>
                <c:pt idx="1832">
                  <c:v>2.3217592592592592E-2</c:v>
                </c:pt>
                <c:pt idx="1833">
                  <c:v>2.3229166666666665E-2</c:v>
                </c:pt>
                <c:pt idx="1834">
                  <c:v>2.3240740740740742E-2</c:v>
                </c:pt>
                <c:pt idx="1835">
                  <c:v>2.3252314814814812E-2</c:v>
                </c:pt>
                <c:pt idx="1836">
                  <c:v>2.326388888888889E-2</c:v>
                </c:pt>
                <c:pt idx="1837">
                  <c:v>2.327546296296296E-2</c:v>
                </c:pt>
                <c:pt idx="1838">
                  <c:v>2.3287037037037037E-2</c:v>
                </c:pt>
                <c:pt idx="1839">
                  <c:v>2.3298611111111107E-2</c:v>
                </c:pt>
                <c:pt idx="1840">
                  <c:v>2.3310185185185187E-2</c:v>
                </c:pt>
                <c:pt idx="1841">
                  <c:v>2.3321759259259261E-2</c:v>
                </c:pt>
                <c:pt idx="1842">
                  <c:v>2.3333333333333334E-2</c:v>
                </c:pt>
                <c:pt idx="1843">
                  <c:v>2.3344907407407408E-2</c:v>
                </c:pt>
                <c:pt idx="1844">
                  <c:v>2.3356481481481482E-2</c:v>
                </c:pt>
                <c:pt idx="1845">
                  <c:v>2.3368055555555555E-2</c:v>
                </c:pt>
                <c:pt idx="1846">
                  <c:v>2.3379629629629629E-2</c:v>
                </c:pt>
                <c:pt idx="1847">
                  <c:v>2.3391203703703702E-2</c:v>
                </c:pt>
                <c:pt idx="1848">
                  <c:v>2.3402777777777783E-2</c:v>
                </c:pt>
                <c:pt idx="1849">
                  <c:v>2.3414351851851853E-2</c:v>
                </c:pt>
                <c:pt idx="1850">
                  <c:v>2.342592592592593E-2</c:v>
                </c:pt>
                <c:pt idx="1851">
                  <c:v>2.34375E-2</c:v>
                </c:pt>
                <c:pt idx="1852">
                  <c:v>2.344907407407407E-2</c:v>
                </c:pt>
                <c:pt idx="1853">
                  <c:v>2.3460648148148147E-2</c:v>
                </c:pt>
                <c:pt idx="1854">
                  <c:v>2.3472222222222217E-2</c:v>
                </c:pt>
                <c:pt idx="1855">
                  <c:v>2.3483796296296298E-2</c:v>
                </c:pt>
                <c:pt idx="1856">
                  <c:v>2.3495370370370371E-2</c:v>
                </c:pt>
                <c:pt idx="1857">
                  <c:v>2.3506944444444445E-2</c:v>
                </c:pt>
                <c:pt idx="1858">
                  <c:v>2.3518518518518518E-2</c:v>
                </c:pt>
                <c:pt idx="1859">
                  <c:v>2.3530092592592592E-2</c:v>
                </c:pt>
                <c:pt idx="1860">
                  <c:v>2.3541666666666666E-2</c:v>
                </c:pt>
                <c:pt idx="1861">
                  <c:v>2.3553240740740739E-2</c:v>
                </c:pt>
                <c:pt idx="1862">
                  <c:v>2.3564814814814813E-2</c:v>
                </c:pt>
                <c:pt idx="1863">
                  <c:v>2.3576388888888893E-2</c:v>
                </c:pt>
                <c:pt idx="1864">
                  <c:v>2.3587962962962963E-2</c:v>
                </c:pt>
                <c:pt idx="1865">
                  <c:v>2.359953703703704E-2</c:v>
                </c:pt>
                <c:pt idx="1866">
                  <c:v>2.361111111111111E-2</c:v>
                </c:pt>
                <c:pt idx="1867">
                  <c:v>2.3622685185185188E-2</c:v>
                </c:pt>
                <c:pt idx="1868">
                  <c:v>2.3634259259259258E-2</c:v>
                </c:pt>
                <c:pt idx="1869">
                  <c:v>2.3645833333333335E-2</c:v>
                </c:pt>
                <c:pt idx="1870">
                  <c:v>2.3657407407407408E-2</c:v>
                </c:pt>
                <c:pt idx="1871">
                  <c:v>2.3668981481481485E-2</c:v>
                </c:pt>
                <c:pt idx="1872">
                  <c:v>2.3680555555555555E-2</c:v>
                </c:pt>
                <c:pt idx="1873">
                  <c:v>2.3692129629629629E-2</c:v>
                </c:pt>
                <c:pt idx="1874">
                  <c:v>2.3703703703703703E-2</c:v>
                </c:pt>
                <c:pt idx="1875">
                  <c:v>2.3715277777777776E-2</c:v>
                </c:pt>
                <c:pt idx="1876">
                  <c:v>2.372685185185185E-2</c:v>
                </c:pt>
                <c:pt idx="1877">
                  <c:v>2.3738425925925923E-2</c:v>
                </c:pt>
                <c:pt idx="1878">
                  <c:v>2.3750000000000004E-2</c:v>
                </c:pt>
                <c:pt idx="1879">
                  <c:v>2.3761574074074074E-2</c:v>
                </c:pt>
                <c:pt idx="1880">
                  <c:v>2.3773148148148151E-2</c:v>
                </c:pt>
                <c:pt idx="1881">
                  <c:v>2.3784722222222221E-2</c:v>
                </c:pt>
                <c:pt idx="1882">
                  <c:v>2.3796296296296298E-2</c:v>
                </c:pt>
                <c:pt idx="1883">
                  <c:v>2.3807870370370368E-2</c:v>
                </c:pt>
                <c:pt idx="1884">
                  <c:v>2.3819444444444445E-2</c:v>
                </c:pt>
                <c:pt idx="1885">
                  <c:v>2.3831018518518519E-2</c:v>
                </c:pt>
                <c:pt idx="1886">
                  <c:v>2.3842592592592596E-2</c:v>
                </c:pt>
                <c:pt idx="1887">
                  <c:v>2.3854166666666666E-2</c:v>
                </c:pt>
                <c:pt idx="1888">
                  <c:v>2.3865740740740743E-2</c:v>
                </c:pt>
                <c:pt idx="1889">
                  <c:v>2.3877314814814813E-2</c:v>
                </c:pt>
                <c:pt idx="1890">
                  <c:v>2.388888888888889E-2</c:v>
                </c:pt>
                <c:pt idx="1891">
                  <c:v>2.390046296296296E-2</c:v>
                </c:pt>
                <c:pt idx="1892">
                  <c:v>2.3912037037037034E-2</c:v>
                </c:pt>
                <c:pt idx="1893">
                  <c:v>2.3923611111111114E-2</c:v>
                </c:pt>
                <c:pt idx="1894">
                  <c:v>2.3935185185185184E-2</c:v>
                </c:pt>
                <c:pt idx="1895">
                  <c:v>2.3946759259259261E-2</c:v>
                </c:pt>
                <c:pt idx="1896">
                  <c:v>2.3958333333333331E-2</c:v>
                </c:pt>
                <c:pt idx="1897">
                  <c:v>2.3969907407407409E-2</c:v>
                </c:pt>
                <c:pt idx="1898">
                  <c:v>2.3981481481481479E-2</c:v>
                </c:pt>
                <c:pt idx="1899">
                  <c:v>2.3993055555555556E-2</c:v>
                </c:pt>
                <c:pt idx="1900">
                  <c:v>2.4004629629629629E-2</c:v>
                </c:pt>
                <c:pt idx="1901">
                  <c:v>2.4016203703703706E-2</c:v>
                </c:pt>
                <c:pt idx="1902">
                  <c:v>2.4027777777777776E-2</c:v>
                </c:pt>
                <c:pt idx="1903">
                  <c:v>2.4039351851851853E-2</c:v>
                </c:pt>
                <c:pt idx="1904">
                  <c:v>2.4050925925925924E-2</c:v>
                </c:pt>
                <c:pt idx="1905">
                  <c:v>2.4062500000000001E-2</c:v>
                </c:pt>
                <c:pt idx="1906">
                  <c:v>2.4074074074074071E-2</c:v>
                </c:pt>
                <c:pt idx="1907">
                  <c:v>2.4085648148148148E-2</c:v>
                </c:pt>
                <c:pt idx="1908">
                  <c:v>2.4097222222222225E-2</c:v>
                </c:pt>
                <c:pt idx="1909">
                  <c:v>2.4108796296296298E-2</c:v>
                </c:pt>
                <c:pt idx="1910">
                  <c:v>2.4120370370370372E-2</c:v>
                </c:pt>
                <c:pt idx="1911">
                  <c:v>2.4131944444444445E-2</c:v>
                </c:pt>
                <c:pt idx="1912">
                  <c:v>2.4143518518518519E-2</c:v>
                </c:pt>
                <c:pt idx="1913">
                  <c:v>2.4155092592592589E-2</c:v>
                </c:pt>
                <c:pt idx="1914">
                  <c:v>2.4166666666666666E-2</c:v>
                </c:pt>
                <c:pt idx="1915">
                  <c:v>2.417824074074074E-2</c:v>
                </c:pt>
                <c:pt idx="1916">
                  <c:v>2.4189814814814817E-2</c:v>
                </c:pt>
                <c:pt idx="1917">
                  <c:v>2.4201388888888887E-2</c:v>
                </c:pt>
                <c:pt idx="1918">
                  <c:v>2.4212962962962964E-2</c:v>
                </c:pt>
                <c:pt idx="1919">
                  <c:v>2.4224537037037034E-2</c:v>
                </c:pt>
                <c:pt idx="1920">
                  <c:v>2.4236111111111111E-2</c:v>
                </c:pt>
                <c:pt idx="1921">
                  <c:v>2.4247685185185181E-2</c:v>
                </c:pt>
                <c:pt idx="1922">
                  <c:v>2.4259259259259258E-2</c:v>
                </c:pt>
                <c:pt idx="1923">
                  <c:v>2.4270833333333335E-2</c:v>
                </c:pt>
                <c:pt idx="1924">
                  <c:v>2.4282407407407409E-2</c:v>
                </c:pt>
                <c:pt idx="1925">
                  <c:v>2.4293981481481482E-2</c:v>
                </c:pt>
                <c:pt idx="1926">
                  <c:v>2.4305555555555556E-2</c:v>
                </c:pt>
                <c:pt idx="1927">
                  <c:v>2.431712962962963E-2</c:v>
                </c:pt>
                <c:pt idx="1928">
                  <c:v>2.4328703703703703E-2</c:v>
                </c:pt>
                <c:pt idx="1929">
                  <c:v>2.4340277777777777E-2</c:v>
                </c:pt>
                <c:pt idx="1930">
                  <c:v>2.4351851851851857E-2</c:v>
                </c:pt>
                <c:pt idx="1931">
                  <c:v>2.4363425925925927E-2</c:v>
                </c:pt>
                <c:pt idx="1932">
                  <c:v>2.4375000000000004E-2</c:v>
                </c:pt>
                <c:pt idx="1933">
                  <c:v>2.4386574074074074E-2</c:v>
                </c:pt>
                <c:pt idx="1934">
                  <c:v>2.4398148148148145E-2</c:v>
                </c:pt>
                <c:pt idx="1935">
                  <c:v>2.4409722222222222E-2</c:v>
                </c:pt>
                <c:pt idx="1936">
                  <c:v>2.4421296296296292E-2</c:v>
                </c:pt>
                <c:pt idx="1937">
                  <c:v>2.4432870370370369E-2</c:v>
                </c:pt>
                <c:pt idx="1938">
                  <c:v>2.4444444444444446E-2</c:v>
                </c:pt>
                <c:pt idx="1939">
                  <c:v>2.4456018518518519E-2</c:v>
                </c:pt>
                <c:pt idx="1940">
                  <c:v>2.4467592592592593E-2</c:v>
                </c:pt>
                <c:pt idx="1941">
                  <c:v>2.4479166666666666E-2</c:v>
                </c:pt>
                <c:pt idx="1942">
                  <c:v>2.449074074074074E-2</c:v>
                </c:pt>
                <c:pt idx="1943">
                  <c:v>2.4502314814814814E-2</c:v>
                </c:pt>
                <c:pt idx="1944">
                  <c:v>2.4513888888888887E-2</c:v>
                </c:pt>
                <c:pt idx="1945">
                  <c:v>2.4525462962962968E-2</c:v>
                </c:pt>
                <c:pt idx="1946">
                  <c:v>2.4537037037037038E-2</c:v>
                </c:pt>
                <c:pt idx="1947">
                  <c:v>2.4548611111111115E-2</c:v>
                </c:pt>
                <c:pt idx="1948">
                  <c:v>2.4560185185185185E-2</c:v>
                </c:pt>
                <c:pt idx="1949">
                  <c:v>2.4571759259259262E-2</c:v>
                </c:pt>
                <c:pt idx="1950">
                  <c:v>2.4583333333333332E-2</c:v>
                </c:pt>
                <c:pt idx="1951">
                  <c:v>2.4594907407407409E-2</c:v>
                </c:pt>
                <c:pt idx="1952">
                  <c:v>2.4606481481481479E-2</c:v>
                </c:pt>
                <c:pt idx="1953">
                  <c:v>2.461805555555556E-2</c:v>
                </c:pt>
                <c:pt idx="1954">
                  <c:v>2.462962962962963E-2</c:v>
                </c:pt>
                <c:pt idx="1955">
                  <c:v>2.4641203703703703E-2</c:v>
                </c:pt>
                <c:pt idx="1956">
                  <c:v>2.4652777777777777E-2</c:v>
                </c:pt>
                <c:pt idx="1957">
                  <c:v>2.4664351851851851E-2</c:v>
                </c:pt>
                <c:pt idx="1958">
                  <c:v>2.4675925925925924E-2</c:v>
                </c:pt>
                <c:pt idx="1959">
                  <c:v>2.4687499999999998E-2</c:v>
                </c:pt>
                <c:pt idx="1960">
                  <c:v>2.4699074074074078E-2</c:v>
                </c:pt>
                <c:pt idx="1961">
                  <c:v>2.4710648148148148E-2</c:v>
                </c:pt>
                <c:pt idx="1962">
                  <c:v>2.4722222222222225E-2</c:v>
                </c:pt>
                <c:pt idx="1963">
                  <c:v>2.4733796296296295E-2</c:v>
                </c:pt>
                <c:pt idx="1964">
                  <c:v>2.4745370370370372E-2</c:v>
                </c:pt>
                <c:pt idx="1965">
                  <c:v>2.4756944444444443E-2</c:v>
                </c:pt>
                <c:pt idx="1966">
                  <c:v>2.476851851851852E-2</c:v>
                </c:pt>
                <c:pt idx="1967">
                  <c:v>2.478009259259259E-2</c:v>
                </c:pt>
                <c:pt idx="1968">
                  <c:v>2.479166666666667E-2</c:v>
                </c:pt>
                <c:pt idx="1969">
                  <c:v>2.480324074074074E-2</c:v>
                </c:pt>
                <c:pt idx="1970">
                  <c:v>2.4814814814814817E-2</c:v>
                </c:pt>
                <c:pt idx="1971">
                  <c:v>2.4826388888888887E-2</c:v>
                </c:pt>
                <c:pt idx="1972">
                  <c:v>2.4837962962962964E-2</c:v>
                </c:pt>
                <c:pt idx="1973">
                  <c:v>2.4849537037037035E-2</c:v>
                </c:pt>
                <c:pt idx="1974">
                  <c:v>2.4861111111111108E-2</c:v>
                </c:pt>
                <c:pt idx="1975">
                  <c:v>2.4872685185185189E-2</c:v>
                </c:pt>
                <c:pt idx="1976">
                  <c:v>2.4884259259259259E-2</c:v>
                </c:pt>
                <c:pt idx="1977">
                  <c:v>2.4895833333333336E-2</c:v>
                </c:pt>
                <c:pt idx="1978">
                  <c:v>2.4907407407407406E-2</c:v>
                </c:pt>
                <c:pt idx="1979">
                  <c:v>2.4918981481481483E-2</c:v>
                </c:pt>
                <c:pt idx="1980">
                  <c:v>2.4930555555555553E-2</c:v>
                </c:pt>
                <c:pt idx="1981">
                  <c:v>2.494212962962963E-2</c:v>
                </c:pt>
                <c:pt idx="1982">
                  <c:v>2.49537037037037E-2</c:v>
                </c:pt>
                <c:pt idx="1983">
                  <c:v>2.4965277777777781E-2</c:v>
                </c:pt>
                <c:pt idx="1984">
                  <c:v>2.4976851851851851E-2</c:v>
                </c:pt>
                <c:pt idx="1985">
                  <c:v>2.4988425925925928E-2</c:v>
                </c:pt>
                <c:pt idx="1986">
                  <c:v>2.4999999999999998E-2</c:v>
                </c:pt>
                <c:pt idx="1987">
                  <c:v>2.5011574074074075E-2</c:v>
                </c:pt>
                <c:pt idx="1988">
                  <c:v>2.5023148148148145E-2</c:v>
                </c:pt>
                <c:pt idx="1989">
                  <c:v>2.5034722222222222E-2</c:v>
                </c:pt>
                <c:pt idx="1990">
                  <c:v>2.5046296296296299E-2</c:v>
                </c:pt>
                <c:pt idx="1991">
                  <c:v>2.5057870370370373E-2</c:v>
                </c:pt>
                <c:pt idx="1992">
                  <c:v>2.5069444444444446E-2</c:v>
                </c:pt>
                <c:pt idx="1993">
                  <c:v>2.508101851851852E-2</c:v>
                </c:pt>
                <c:pt idx="1994">
                  <c:v>2.5092592592592593E-2</c:v>
                </c:pt>
                <c:pt idx="1995">
                  <c:v>2.5104166666666664E-2</c:v>
                </c:pt>
                <c:pt idx="1996">
                  <c:v>2.5115740740740741E-2</c:v>
                </c:pt>
                <c:pt idx="1997">
                  <c:v>2.5127314814814811E-2</c:v>
                </c:pt>
                <c:pt idx="1998">
                  <c:v>2.5138888888888891E-2</c:v>
                </c:pt>
                <c:pt idx="1999">
                  <c:v>2.5150462962962961E-2</c:v>
                </c:pt>
                <c:pt idx="2000">
                  <c:v>2.5162037037037038E-2</c:v>
                </c:pt>
                <c:pt idx="2001">
                  <c:v>2.5173611111111108E-2</c:v>
                </c:pt>
                <c:pt idx="2002">
                  <c:v>2.5185185185185185E-2</c:v>
                </c:pt>
                <c:pt idx="2003">
                  <c:v>2.5196759259259256E-2</c:v>
                </c:pt>
                <c:pt idx="2004">
                  <c:v>2.5208333333333333E-2</c:v>
                </c:pt>
                <c:pt idx="2005">
                  <c:v>2.521990740740741E-2</c:v>
                </c:pt>
                <c:pt idx="2006">
                  <c:v>2.5231481481481483E-2</c:v>
                </c:pt>
                <c:pt idx="2007">
                  <c:v>2.5243055555555557E-2</c:v>
                </c:pt>
                <c:pt idx="2008">
                  <c:v>2.525462962962963E-2</c:v>
                </c:pt>
                <c:pt idx="2009">
                  <c:v>2.5266203703703704E-2</c:v>
                </c:pt>
                <c:pt idx="2010">
                  <c:v>2.5277777777777777E-2</c:v>
                </c:pt>
                <c:pt idx="2011">
                  <c:v>2.5289351851851851E-2</c:v>
                </c:pt>
                <c:pt idx="2012">
                  <c:v>2.5300925925925925E-2</c:v>
                </c:pt>
                <c:pt idx="2013">
                  <c:v>2.5312500000000002E-2</c:v>
                </c:pt>
                <c:pt idx="2014">
                  <c:v>2.5324074074074079E-2</c:v>
                </c:pt>
                <c:pt idx="2015">
                  <c:v>2.5335648148148149E-2</c:v>
                </c:pt>
                <c:pt idx="2016">
                  <c:v>2.5347222222222219E-2</c:v>
                </c:pt>
                <c:pt idx="2017">
                  <c:v>2.5358796296296296E-2</c:v>
                </c:pt>
                <c:pt idx="2018">
                  <c:v>2.5370370370370366E-2</c:v>
                </c:pt>
                <c:pt idx="2019">
                  <c:v>2.5381944444444443E-2</c:v>
                </c:pt>
                <c:pt idx="2020">
                  <c:v>2.539351851851852E-2</c:v>
                </c:pt>
                <c:pt idx="2021">
                  <c:v>2.5405092592592594E-2</c:v>
                </c:pt>
                <c:pt idx="2022">
                  <c:v>2.5416666666666667E-2</c:v>
                </c:pt>
                <c:pt idx="2023">
                  <c:v>2.5428240740740741E-2</c:v>
                </c:pt>
                <c:pt idx="2024">
                  <c:v>2.5439814814814814E-2</c:v>
                </c:pt>
                <c:pt idx="2025">
                  <c:v>2.5451388888888888E-2</c:v>
                </c:pt>
                <c:pt idx="2026">
                  <c:v>2.5462962962962962E-2</c:v>
                </c:pt>
                <c:pt idx="2027">
                  <c:v>2.5474537037037035E-2</c:v>
                </c:pt>
                <c:pt idx="2028">
                  <c:v>2.5486111111111112E-2</c:v>
                </c:pt>
                <c:pt idx="2029">
                  <c:v>2.5497685185185189E-2</c:v>
                </c:pt>
                <c:pt idx="2030">
                  <c:v>2.5509259259259259E-2</c:v>
                </c:pt>
                <c:pt idx="2031">
                  <c:v>2.5520833333333336E-2</c:v>
                </c:pt>
                <c:pt idx="2032">
                  <c:v>2.5532407407407406E-2</c:v>
                </c:pt>
                <c:pt idx="2033">
                  <c:v>2.5543981481481483E-2</c:v>
                </c:pt>
                <c:pt idx="2034">
                  <c:v>2.5555555555555554E-2</c:v>
                </c:pt>
                <c:pt idx="2035">
                  <c:v>2.5567129629629634E-2</c:v>
                </c:pt>
                <c:pt idx="2036">
                  <c:v>2.5578703703703704E-2</c:v>
                </c:pt>
                <c:pt idx="2037">
                  <c:v>2.5590277777777778E-2</c:v>
                </c:pt>
                <c:pt idx="2038">
                  <c:v>2.5601851851851851E-2</c:v>
                </c:pt>
                <c:pt idx="2039">
                  <c:v>2.5613425925925925E-2</c:v>
                </c:pt>
                <c:pt idx="2040">
                  <c:v>2.5624999999999998E-2</c:v>
                </c:pt>
                <c:pt idx="2041">
                  <c:v>2.5636574074074072E-2</c:v>
                </c:pt>
                <c:pt idx="2042">
                  <c:v>2.5648148148148146E-2</c:v>
                </c:pt>
                <c:pt idx="2043">
                  <c:v>2.5659722222222223E-2</c:v>
                </c:pt>
                <c:pt idx="2044">
                  <c:v>2.56712962962963E-2</c:v>
                </c:pt>
                <c:pt idx="2045">
                  <c:v>2.568287037037037E-2</c:v>
                </c:pt>
                <c:pt idx="2046">
                  <c:v>2.5694444444444447E-2</c:v>
                </c:pt>
                <c:pt idx="2047">
                  <c:v>2.5706018518518517E-2</c:v>
                </c:pt>
                <c:pt idx="2048">
                  <c:v>2.5717592592592594E-2</c:v>
                </c:pt>
                <c:pt idx="2049">
                  <c:v>2.5729166666666664E-2</c:v>
                </c:pt>
                <c:pt idx="2050">
                  <c:v>2.5740740740740745E-2</c:v>
                </c:pt>
                <c:pt idx="2051">
                  <c:v>2.5752314814814815E-2</c:v>
                </c:pt>
                <c:pt idx="2052">
                  <c:v>2.5763888888888892E-2</c:v>
                </c:pt>
                <c:pt idx="2053">
                  <c:v>2.5775462962962962E-2</c:v>
                </c:pt>
                <c:pt idx="2054">
                  <c:v>2.5787037037037039E-2</c:v>
                </c:pt>
                <c:pt idx="2055">
                  <c:v>2.5798611111111109E-2</c:v>
                </c:pt>
                <c:pt idx="2056">
                  <c:v>2.5810185185185183E-2</c:v>
                </c:pt>
                <c:pt idx="2057">
                  <c:v>2.5821759259259256E-2</c:v>
                </c:pt>
                <c:pt idx="2058">
                  <c:v>2.5833333333333333E-2</c:v>
                </c:pt>
                <c:pt idx="2059">
                  <c:v>2.584490740740741E-2</c:v>
                </c:pt>
                <c:pt idx="2060">
                  <c:v>2.585648148148148E-2</c:v>
                </c:pt>
                <c:pt idx="2061">
                  <c:v>2.5868055555555557E-2</c:v>
                </c:pt>
                <c:pt idx="2062">
                  <c:v>2.5879629629629627E-2</c:v>
                </c:pt>
                <c:pt idx="2063">
                  <c:v>2.5891203703703704E-2</c:v>
                </c:pt>
                <c:pt idx="2064">
                  <c:v>2.5902777777777775E-2</c:v>
                </c:pt>
                <c:pt idx="2065">
                  <c:v>2.5914351851851855E-2</c:v>
                </c:pt>
                <c:pt idx="2066">
                  <c:v>2.5925925925925925E-2</c:v>
                </c:pt>
                <c:pt idx="2067">
                  <c:v>2.5937500000000002E-2</c:v>
                </c:pt>
                <c:pt idx="2068">
                  <c:v>2.5949074074074072E-2</c:v>
                </c:pt>
                <c:pt idx="2069">
                  <c:v>2.5960648148148149E-2</c:v>
                </c:pt>
                <c:pt idx="2070">
                  <c:v>2.5972222222222219E-2</c:v>
                </c:pt>
                <c:pt idx="2071">
                  <c:v>2.5983796296296297E-2</c:v>
                </c:pt>
                <c:pt idx="2072">
                  <c:v>2.5995370370370367E-2</c:v>
                </c:pt>
                <c:pt idx="2073">
                  <c:v>2.6006944444444447E-2</c:v>
                </c:pt>
                <c:pt idx="2074">
                  <c:v>2.6018518518518521E-2</c:v>
                </c:pt>
                <c:pt idx="2075">
                  <c:v>2.6030092592592594E-2</c:v>
                </c:pt>
                <c:pt idx="2076">
                  <c:v>2.6041666666666668E-2</c:v>
                </c:pt>
                <c:pt idx="2077">
                  <c:v>2.6053240740740738E-2</c:v>
                </c:pt>
                <c:pt idx="2078">
                  <c:v>2.6064814814814815E-2</c:v>
                </c:pt>
                <c:pt idx="2079">
                  <c:v>2.6076388888888885E-2</c:v>
                </c:pt>
                <c:pt idx="2080">
                  <c:v>2.6087962962962966E-2</c:v>
                </c:pt>
                <c:pt idx="2081">
                  <c:v>2.6099537037037036E-2</c:v>
                </c:pt>
                <c:pt idx="2082">
                  <c:v>2.6111111111111113E-2</c:v>
                </c:pt>
                <c:pt idx="2083">
                  <c:v>2.6122685185185183E-2</c:v>
                </c:pt>
                <c:pt idx="2084">
                  <c:v>2.613425925925926E-2</c:v>
                </c:pt>
                <c:pt idx="2085">
                  <c:v>2.614583333333333E-2</c:v>
                </c:pt>
                <c:pt idx="2086">
                  <c:v>2.6157407407407407E-2</c:v>
                </c:pt>
                <c:pt idx="2087">
                  <c:v>2.6168981481481477E-2</c:v>
                </c:pt>
                <c:pt idx="2088">
                  <c:v>2.6180555555555558E-2</c:v>
                </c:pt>
                <c:pt idx="2089">
                  <c:v>2.6192129629629631E-2</c:v>
                </c:pt>
                <c:pt idx="2090">
                  <c:v>2.6203703703703705E-2</c:v>
                </c:pt>
                <c:pt idx="2091">
                  <c:v>2.6215277777777778E-2</c:v>
                </c:pt>
                <c:pt idx="2092">
                  <c:v>2.6226851851851852E-2</c:v>
                </c:pt>
                <c:pt idx="2093">
                  <c:v>2.6238425925925925E-2</c:v>
                </c:pt>
                <c:pt idx="2094">
                  <c:v>2.6249999999999999E-2</c:v>
                </c:pt>
                <c:pt idx="2095">
                  <c:v>2.6261574074074076E-2</c:v>
                </c:pt>
                <c:pt idx="2096">
                  <c:v>2.6273148148148153E-2</c:v>
                </c:pt>
                <c:pt idx="2097">
                  <c:v>2.6284722222222223E-2</c:v>
                </c:pt>
                <c:pt idx="2098">
                  <c:v>2.6296296296296293E-2</c:v>
                </c:pt>
                <c:pt idx="2099">
                  <c:v>2.630787037037037E-2</c:v>
                </c:pt>
                <c:pt idx="2100">
                  <c:v>2.631944444444444E-2</c:v>
                </c:pt>
                <c:pt idx="2101">
                  <c:v>2.6331018518518517E-2</c:v>
                </c:pt>
                <c:pt idx="2102">
                  <c:v>2.6342592592592588E-2</c:v>
                </c:pt>
                <c:pt idx="2103">
                  <c:v>2.6354166666666668E-2</c:v>
                </c:pt>
                <c:pt idx="2104">
                  <c:v>2.6365740740740742E-2</c:v>
                </c:pt>
                <c:pt idx="2105">
                  <c:v>2.6377314814814815E-2</c:v>
                </c:pt>
                <c:pt idx="2106">
                  <c:v>2.6388888888888889E-2</c:v>
                </c:pt>
                <c:pt idx="2107">
                  <c:v>2.6400462962962962E-2</c:v>
                </c:pt>
                <c:pt idx="2108">
                  <c:v>2.6412037037037036E-2</c:v>
                </c:pt>
                <c:pt idx="2109">
                  <c:v>2.642361111111111E-2</c:v>
                </c:pt>
                <c:pt idx="2110">
                  <c:v>2.6435185185185187E-2</c:v>
                </c:pt>
                <c:pt idx="2111">
                  <c:v>2.6446759259259264E-2</c:v>
                </c:pt>
                <c:pt idx="2112">
                  <c:v>2.6458333333333334E-2</c:v>
                </c:pt>
                <c:pt idx="2113">
                  <c:v>2.6469907407407411E-2</c:v>
                </c:pt>
                <c:pt idx="2114">
                  <c:v>2.6481481481481481E-2</c:v>
                </c:pt>
                <c:pt idx="2115">
                  <c:v>2.6493055555555558E-2</c:v>
                </c:pt>
                <c:pt idx="2116">
                  <c:v>2.6504629629629628E-2</c:v>
                </c:pt>
                <c:pt idx="2117">
                  <c:v>2.6516203703703698E-2</c:v>
                </c:pt>
                <c:pt idx="2118">
                  <c:v>2.6527777777777779E-2</c:v>
                </c:pt>
                <c:pt idx="2119">
                  <c:v>2.6539351851851852E-2</c:v>
                </c:pt>
                <c:pt idx="2120">
                  <c:v>2.6550925925925926E-2</c:v>
                </c:pt>
                <c:pt idx="2121">
                  <c:v>2.6562499999999999E-2</c:v>
                </c:pt>
                <c:pt idx="2122">
                  <c:v>2.6574074074074073E-2</c:v>
                </c:pt>
                <c:pt idx="2123">
                  <c:v>2.6585648148148146E-2</c:v>
                </c:pt>
                <c:pt idx="2124">
                  <c:v>2.659722222222222E-2</c:v>
                </c:pt>
                <c:pt idx="2125">
                  <c:v>2.6608796296296297E-2</c:v>
                </c:pt>
                <c:pt idx="2126">
                  <c:v>2.6620370370370374E-2</c:v>
                </c:pt>
                <c:pt idx="2127">
                  <c:v>2.6631944444444444E-2</c:v>
                </c:pt>
                <c:pt idx="2128">
                  <c:v>2.6643518518518521E-2</c:v>
                </c:pt>
                <c:pt idx="2129">
                  <c:v>2.6655092592592591E-2</c:v>
                </c:pt>
                <c:pt idx="2130">
                  <c:v>2.6666666666666668E-2</c:v>
                </c:pt>
                <c:pt idx="2131">
                  <c:v>2.6678240740740738E-2</c:v>
                </c:pt>
                <c:pt idx="2132">
                  <c:v>2.6689814814814816E-2</c:v>
                </c:pt>
                <c:pt idx="2133">
                  <c:v>2.6701388888888889E-2</c:v>
                </c:pt>
                <c:pt idx="2134">
                  <c:v>2.6712962962962966E-2</c:v>
                </c:pt>
                <c:pt idx="2135">
                  <c:v>2.6724537037037036E-2</c:v>
                </c:pt>
                <c:pt idx="2136">
                  <c:v>2.6736111111111113E-2</c:v>
                </c:pt>
                <c:pt idx="2137">
                  <c:v>2.6747685185185183E-2</c:v>
                </c:pt>
                <c:pt idx="2138">
                  <c:v>2.6759259259259257E-2</c:v>
                </c:pt>
                <c:pt idx="2139">
                  <c:v>2.6759259259259257E-2</c:v>
                </c:pt>
                <c:pt idx="2140">
                  <c:v>2.6770833333333331E-2</c:v>
                </c:pt>
                <c:pt idx="2141">
                  <c:v>2.6782407407407408E-2</c:v>
                </c:pt>
                <c:pt idx="2142">
                  <c:v>2.6793981481481485E-2</c:v>
                </c:pt>
                <c:pt idx="2143">
                  <c:v>2.6805555555555555E-2</c:v>
                </c:pt>
                <c:pt idx="2144">
                  <c:v>2.6817129629629632E-2</c:v>
                </c:pt>
                <c:pt idx="2145">
                  <c:v>2.6828703703703702E-2</c:v>
                </c:pt>
                <c:pt idx="2146">
                  <c:v>2.6840277777777779E-2</c:v>
                </c:pt>
                <c:pt idx="2147">
                  <c:v>2.6851851851851849E-2</c:v>
                </c:pt>
                <c:pt idx="2148">
                  <c:v>2.6863425925925926E-2</c:v>
                </c:pt>
                <c:pt idx="2149">
                  <c:v>2.6875E-2</c:v>
                </c:pt>
                <c:pt idx="2150">
                  <c:v>2.6886574074074077E-2</c:v>
                </c:pt>
                <c:pt idx="2151">
                  <c:v>2.6898148148148147E-2</c:v>
                </c:pt>
                <c:pt idx="2152">
                  <c:v>2.6909722222222224E-2</c:v>
                </c:pt>
                <c:pt idx="2153">
                  <c:v>2.6921296296296294E-2</c:v>
                </c:pt>
                <c:pt idx="2154">
                  <c:v>2.6932870370370371E-2</c:v>
                </c:pt>
                <c:pt idx="2155">
                  <c:v>2.6944444444444441E-2</c:v>
                </c:pt>
                <c:pt idx="2156">
                  <c:v>2.6956018518518522E-2</c:v>
                </c:pt>
                <c:pt idx="2157">
                  <c:v>2.6967592592592595E-2</c:v>
                </c:pt>
                <c:pt idx="2158">
                  <c:v>2.6979166666666669E-2</c:v>
                </c:pt>
                <c:pt idx="2159">
                  <c:v>2.6990740740740742E-2</c:v>
                </c:pt>
                <c:pt idx="2160">
                  <c:v>2.7002314814814812E-2</c:v>
                </c:pt>
                <c:pt idx="2161">
                  <c:v>2.7013888888888889E-2</c:v>
                </c:pt>
                <c:pt idx="2162">
                  <c:v>2.7025462962962959E-2</c:v>
                </c:pt>
                <c:pt idx="2163">
                  <c:v>2.7037037037037037E-2</c:v>
                </c:pt>
                <c:pt idx="2164">
                  <c:v>2.704861111111111E-2</c:v>
                </c:pt>
                <c:pt idx="2165">
                  <c:v>2.7060185185185187E-2</c:v>
                </c:pt>
                <c:pt idx="2166">
                  <c:v>2.7071759259259257E-2</c:v>
                </c:pt>
                <c:pt idx="2167">
                  <c:v>2.7083333333333334E-2</c:v>
                </c:pt>
                <c:pt idx="2168">
                  <c:v>2.7094907407407404E-2</c:v>
                </c:pt>
                <c:pt idx="2169">
                  <c:v>2.7106481481481481E-2</c:v>
                </c:pt>
                <c:pt idx="2170">
                  <c:v>2.7118055555555552E-2</c:v>
                </c:pt>
                <c:pt idx="2171">
                  <c:v>2.7129629629629632E-2</c:v>
                </c:pt>
                <c:pt idx="2172">
                  <c:v>2.7141203703703706E-2</c:v>
                </c:pt>
                <c:pt idx="2173">
                  <c:v>2.7152777777777779E-2</c:v>
                </c:pt>
                <c:pt idx="2174">
                  <c:v>2.7164351851851853E-2</c:v>
                </c:pt>
                <c:pt idx="2175">
                  <c:v>2.7175925925925926E-2</c:v>
                </c:pt>
                <c:pt idx="2176">
                  <c:v>2.71875E-2</c:v>
                </c:pt>
                <c:pt idx="2177">
                  <c:v>2.7199074074074073E-2</c:v>
                </c:pt>
                <c:pt idx="2178">
                  <c:v>2.7210648148148147E-2</c:v>
                </c:pt>
                <c:pt idx="2179">
                  <c:v>2.7222222222222228E-2</c:v>
                </c:pt>
                <c:pt idx="2180">
                  <c:v>2.7233796296296298E-2</c:v>
                </c:pt>
                <c:pt idx="2181">
                  <c:v>2.7245370370370368E-2</c:v>
                </c:pt>
                <c:pt idx="2182">
                  <c:v>2.7256944444444445E-2</c:v>
                </c:pt>
                <c:pt idx="2183">
                  <c:v>2.7268518518518515E-2</c:v>
                </c:pt>
                <c:pt idx="2184">
                  <c:v>2.7280092592592592E-2</c:v>
                </c:pt>
                <c:pt idx="2185">
                  <c:v>2.7291666666666662E-2</c:v>
                </c:pt>
                <c:pt idx="2186">
                  <c:v>2.7303240740740743E-2</c:v>
                </c:pt>
                <c:pt idx="2187">
                  <c:v>2.7314814814814816E-2</c:v>
                </c:pt>
                <c:pt idx="2188">
                  <c:v>2.732638888888889E-2</c:v>
                </c:pt>
                <c:pt idx="2189">
                  <c:v>2.7337962962962963E-2</c:v>
                </c:pt>
                <c:pt idx="2190">
                  <c:v>2.7349537037037037E-2</c:v>
                </c:pt>
                <c:pt idx="2191">
                  <c:v>2.736111111111111E-2</c:v>
                </c:pt>
                <c:pt idx="2192">
                  <c:v>2.7372685185185184E-2</c:v>
                </c:pt>
                <c:pt idx="2193">
                  <c:v>2.7384259259259257E-2</c:v>
                </c:pt>
                <c:pt idx="2194">
                  <c:v>2.7395833333333338E-2</c:v>
                </c:pt>
                <c:pt idx="2195">
                  <c:v>2.7407407407407408E-2</c:v>
                </c:pt>
                <c:pt idx="2196">
                  <c:v>2.7418981481481485E-2</c:v>
                </c:pt>
                <c:pt idx="2197">
                  <c:v>2.7430555555555555E-2</c:v>
                </c:pt>
                <c:pt idx="2198">
                  <c:v>2.7442129629629632E-2</c:v>
                </c:pt>
                <c:pt idx="2199">
                  <c:v>2.7453703703703702E-2</c:v>
                </c:pt>
                <c:pt idx="2200">
                  <c:v>2.7465277777777772E-2</c:v>
                </c:pt>
                <c:pt idx="2201">
                  <c:v>2.7476851851851853E-2</c:v>
                </c:pt>
                <c:pt idx="2202">
                  <c:v>2.7488425925925927E-2</c:v>
                </c:pt>
                <c:pt idx="2203">
                  <c:v>2.75E-2</c:v>
                </c:pt>
                <c:pt idx="2204">
                  <c:v>2.7511574074074074E-2</c:v>
                </c:pt>
                <c:pt idx="2205">
                  <c:v>2.7523148148148147E-2</c:v>
                </c:pt>
                <c:pt idx="2206">
                  <c:v>2.7534722222222221E-2</c:v>
                </c:pt>
                <c:pt idx="2207">
                  <c:v>2.7546296296296294E-2</c:v>
                </c:pt>
                <c:pt idx="2208">
                  <c:v>2.7557870370370368E-2</c:v>
                </c:pt>
                <c:pt idx="2209">
                  <c:v>2.7569444444444448E-2</c:v>
                </c:pt>
                <c:pt idx="2210">
                  <c:v>2.7581018518518519E-2</c:v>
                </c:pt>
                <c:pt idx="2211">
                  <c:v>2.7592592592592596E-2</c:v>
                </c:pt>
                <c:pt idx="2212">
                  <c:v>2.7604166666666666E-2</c:v>
                </c:pt>
                <c:pt idx="2213">
                  <c:v>2.7615740740740743E-2</c:v>
                </c:pt>
                <c:pt idx="2214">
                  <c:v>2.7627314814814813E-2</c:v>
                </c:pt>
                <c:pt idx="2215">
                  <c:v>2.763888888888889E-2</c:v>
                </c:pt>
                <c:pt idx="2216">
                  <c:v>2.7650462962962963E-2</c:v>
                </c:pt>
                <c:pt idx="2217">
                  <c:v>2.7662037037037041E-2</c:v>
                </c:pt>
                <c:pt idx="2218">
                  <c:v>2.7673611111111111E-2</c:v>
                </c:pt>
                <c:pt idx="2219">
                  <c:v>2.7685185185185188E-2</c:v>
                </c:pt>
                <c:pt idx="2220">
                  <c:v>2.7696759259259258E-2</c:v>
                </c:pt>
                <c:pt idx="2221">
                  <c:v>2.7708333333333331E-2</c:v>
                </c:pt>
                <c:pt idx="2222">
                  <c:v>2.7719907407407405E-2</c:v>
                </c:pt>
                <c:pt idx="2223">
                  <c:v>2.7731481481481478E-2</c:v>
                </c:pt>
                <c:pt idx="2224">
                  <c:v>2.7743055555555559E-2</c:v>
                </c:pt>
                <c:pt idx="2225">
                  <c:v>2.7754629629629629E-2</c:v>
                </c:pt>
                <c:pt idx="2226">
                  <c:v>2.7766203703703706E-2</c:v>
                </c:pt>
                <c:pt idx="2227">
                  <c:v>2.7777777777777776E-2</c:v>
                </c:pt>
                <c:pt idx="2228">
                  <c:v>2.7789351851851853E-2</c:v>
                </c:pt>
                <c:pt idx="2229">
                  <c:v>2.7800925925925923E-2</c:v>
                </c:pt>
                <c:pt idx="2230">
                  <c:v>2.78125E-2</c:v>
                </c:pt>
                <c:pt idx="2231">
                  <c:v>2.7824074074074074E-2</c:v>
                </c:pt>
                <c:pt idx="2232">
                  <c:v>2.7835648148148151E-2</c:v>
                </c:pt>
                <c:pt idx="2233">
                  <c:v>2.7847222222222221E-2</c:v>
                </c:pt>
                <c:pt idx="2234">
                  <c:v>2.7858796296296298E-2</c:v>
                </c:pt>
                <c:pt idx="2235">
                  <c:v>2.7870370370370368E-2</c:v>
                </c:pt>
                <c:pt idx="2236">
                  <c:v>2.7881944444444445E-2</c:v>
                </c:pt>
                <c:pt idx="2237">
                  <c:v>2.7893518518518515E-2</c:v>
                </c:pt>
                <c:pt idx="2238">
                  <c:v>2.7905092592592592E-2</c:v>
                </c:pt>
                <c:pt idx="2239">
                  <c:v>2.7916666666666669E-2</c:v>
                </c:pt>
                <c:pt idx="2240">
                  <c:v>2.7928240740740743E-2</c:v>
                </c:pt>
                <c:pt idx="2241">
                  <c:v>2.7939814814814817E-2</c:v>
                </c:pt>
                <c:pt idx="2242">
                  <c:v>2.7951388888888887E-2</c:v>
                </c:pt>
                <c:pt idx="2243">
                  <c:v>2.7962962962962964E-2</c:v>
                </c:pt>
                <c:pt idx="2244">
                  <c:v>2.7974537037037034E-2</c:v>
                </c:pt>
                <c:pt idx="2245">
                  <c:v>2.7986111111111111E-2</c:v>
                </c:pt>
                <c:pt idx="2246">
                  <c:v>2.7997685185185184E-2</c:v>
                </c:pt>
                <c:pt idx="2247">
                  <c:v>2.8009259259259262E-2</c:v>
                </c:pt>
                <c:pt idx="2248">
                  <c:v>2.8020833333333332E-2</c:v>
                </c:pt>
                <c:pt idx="2249">
                  <c:v>2.8032407407407409E-2</c:v>
                </c:pt>
                <c:pt idx="2250">
                  <c:v>2.8043981481481479E-2</c:v>
                </c:pt>
                <c:pt idx="2251">
                  <c:v>2.8055555555555556E-2</c:v>
                </c:pt>
                <c:pt idx="2252">
                  <c:v>2.8067129629629626E-2</c:v>
                </c:pt>
                <c:pt idx="2253">
                  <c:v>2.8078703703703703E-2</c:v>
                </c:pt>
                <c:pt idx="2254">
                  <c:v>2.809027777777778E-2</c:v>
                </c:pt>
                <c:pt idx="2255">
                  <c:v>2.8101851851851854E-2</c:v>
                </c:pt>
                <c:pt idx="2256">
                  <c:v>2.8113425925925927E-2</c:v>
                </c:pt>
                <c:pt idx="2257">
                  <c:v>2.8125000000000001E-2</c:v>
                </c:pt>
                <c:pt idx="2258">
                  <c:v>2.8136574074074074E-2</c:v>
                </c:pt>
                <c:pt idx="2259">
                  <c:v>2.8148148148148148E-2</c:v>
                </c:pt>
                <c:pt idx="2260">
                  <c:v>2.8159722222222221E-2</c:v>
                </c:pt>
                <c:pt idx="2261">
                  <c:v>2.8171296296296302E-2</c:v>
                </c:pt>
                <c:pt idx="2262">
                  <c:v>2.8182870370370372E-2</c:v>
                </c:pt>
                <c:pt idx="2263">
                  <c:v>2.8194444444444442E-2</c:v>
                </c:pt>
                <c:pt idx="2264">
                  <c:v>2.8206018518518519E-2</c:v>
                </c:pt>
                <c:pt idx="2265">
                  <c:v>2.8217592592592589E-2</c:v>
                </c:pt>
                <c:pt idx="2266">
                  <c:v>2.8229166666666666E-2</c:v>
                </c:pt>
                <c:pt idx="2267">
                  <c:v>2.8240740740740736E-2</c:v>
                </c:pt>
                <c:pt idx="2268">
                  <c:v>2.8252314814814813E-2</c:v>
                </c:pt>
                <c:pt idx="2269">
                  <c:v>2.826388888888889E-2</c:v>
                </c:pt>
                <c:pt idx="2270">
                  <c:v>2.8275462962962964E-2</c:v>
                </c:pt>
                <c:pt idx="2271">
                  <c:v>2.8287037037037038E-2</c:v>
                </c:pt>
                <c:pt idx="2272">
                  <c:v>2.8298611111111111E-2</c:v>
                </c:pt>
                <c:pt idx="2273">
                  <c:v>2.8310185185185185E-2</c:v>
                </c:pt>
                <c:pt idx="2274">
                  <c:v>2.8321759259259258E-2</c:v>
                </c:pt>
                <c:pt idx="2275">
                  <c:v>2.8333333333333332E-2</c:v>
                </c:pt>
                <c:pt idx="2276">
                  <c:v>2.8344907407407412E-2</c:v>
                </c:pt>
                <c:pt idx="2277">
                  <c:v>2.8356481481481483E-2</c:v>
                </c:pt>
                <c:pt idx="2278">
                  <c:v>2.836805555555556E-2</c:v>
                </c:pt>
                <c:pt idx="2279">
                  <c:v>2.837962962962963E-2</c:v>
                </c:pt>
                <c:pt idx="2280">
                  <c:v>2.8391203703703707E-2</c:v>
                </c:pt>
                <c:pt idx="2281">
                  <c:v>2.8402777777777777E-2</c:v>
                </c:pt>
                <c:pt idx="2282">
                  <c:v>2.8414351851851847E-2</c:v>
                </c:pt>
                <c:pt idx="2283">
                  <c:v>2.8425925925925924E-2</c:v>
                </c:pt>
                <c:pt idx="2284">
                  <c:v>2.8437500000000001E-2</c:v>
                </c:pt>
                <c:pt idx="2285">
                  <c:v>2.8449074074074075E-2</c:v>
                </c:pt>
                <c:pt idx="2286">
                  <c:v>2.8460648148148148E-2</c:v>
                </c:pt>
                <c:pt idx="2287">
                  <c:v>2.8472222222222222E-2</c:v>
                </c:pt>
                <c:pt idx="2288">
                  <c:v>2.8483796296296295E-2</c:v>
                </c:pt>
                <c:pt idx="2289">
                  <c:v>2.8495370370370369E-2</c:v>
                </c:pt>
                <c:pt idx="2290">
                  <c:v>2.8506944444444442E-2</c:v>
                </c:pt>
                <c:pt idx="2291">
                  <c:v>2.8518518518518523E-2</c:v>
                </c:pt>
                <c:pt idx="2292">
                  <c:v>2.8530092592592593E-2</c:v>
                </c:pt>
                <c:pt idx="2293">
                  <c:v>2.854166666666667E-2</c:v>
                </c:pt>
                <c:pt idx="2294">
                  <c:v>2.855324074074074E-2</c:v>
                </c:pt>
                <c:pt idx="2295">
                  <c:v>2.8564814814814817E-2</c:v>
                </c:pt>
                <c:pt idx="2296">
                  <c:v>2.8576388888888887E-2</c:v>
                </c:pt>
                <c:pt idx="2297">
                  <c:v>2.8587962962962964E-2</c:v>
                </c:pt>
                <c:pt idx="2298">
                  <c:v>2.8599537037037034E-2</c:v>
                </c:pt>
                <c:pt idx="2299">
                  <c:v>2.8611111111111115E-2</c:v>
                </c:pt>
                <c:pt idx="2300">
                  <c:v>2.8622685185185185E-2</c:v>
                </c:pt>
                <c:pt idx="2301">
                  <c:v>2.8634259259259262E-2</c:v>
                </c:pt>
                <c:pt idx="2302">
                  <c:v>2.8645833333333332E-2</c:v>
                </c:pt>
                <c:pt idx="2303">
                  <c:v>2.8657407407407406E-2</c:v>
                </c:pt>
                <c:pt idx="2304">
                  <c:v>2.8668981481481479E-2</c:v>
                </c:pt>
                <c:pt idx="2305">
                  <c:v>2.8680555555555553E-2</c:v>
                </c:pt>
                <c:pt idx="2306">
                  <c:v>2.8692129629629633E-2</c:v>
                </c:pt>
                <c:pt idx="2307">
                  <c:v>2.8703703703703703E-2</c:v>
                </c:pt>
                <c:pt idx="2308">
                  <c:v>2.8715277777777781E-2</c:v>
                </c:pt>
                <c:pt idx="2309">
                  <c:v>2.8726851851851851E-2</c:v>
                </c:pt>
                <c:pt idx="2310">
                  <c:v>2.8738425925925928E-2</c:v>
                </c:pt>
                <c:pt idx="2311">
                  <c:v>2.8749999999999998E-2</c:v>
                </c:pt>
                <c:pt idx="2312">
                  <c:v>2.8761574074074075E-2</c:v>
                </c:pt>
                <c:pt idx="2313">
                  <c:v>2.8773148148148145E-2</c:v>
                </c:pt>
                <c:pt idx="2314">
                  <c:v>2.8784722222222225E-2</c:v>
                </c:pt>
                <c:pt idx="2315">
                  <c:v>2.8796296296296296E-2</c:v>
                </c:pt>
                <c:pt idx="2316">
                  <c:v>2.8807870370370373E-2</c:v>
                </c:pt>
                <c:pt idx="2317">
                  <c:v>2.8819444444444443E-2</c:v>
                </c:pt>
                <c:pt idx="2318">
                  <c:v>2.883101851851852E-2</c:v>
                </c:pt>
                <c:pt idx="2319">
                  <c:v>2.884259259259259E-2</c:v>
                </c:pt>
                <c:pt idx="2320">
                  <c:v>2.8854166666666667E-2</c:v>
                </c:pt>
                <c:pt idx="2321">
                  <c:v>2.8865740740740744E-2</c:v>
                </c:pt>
                <c:pt idx="2322">
                  <c:v>2.8877314814814817E-2</c:v>
                </c:pt>
                <c:pt idx="2323">
                  <c:v>2.8888888888888891E-2</c:v>
                </c:pt>
                <c:pt idx="2324">
                  <c:v>2.8900462962962961E-2</c:v>
                </c:pt>
                <c:pt idx="2325">
                  <c:v>2.8912037037037038E-2</c:v>
                </c:pt>
                <c:pt idx="2326">
                  <c:v>2.8923611111111108E-2</c:v>
                </c:pt>
                <c:pt idx="2327">
                  <c:v>2.8935185185185185E-2</c:v>
                </c:pt>
                <c:pt idx="2328">
                  <c:v>2.8946759259259255E-2</c:v>
                </c:pt>
                <c:pt idx="2329">
                  <c:v>2.8958333333333336E-2</c:v>
                </c:pt>
                <c:pt idx="2330">
                  <c:v>2.8969907407407406E-2</c:v>
                </c:pt>
                <c:pt idx="2331">
                  <c:v>2.8981481481481483E-2</c:v>
                </c:pt>
                <c:pt idx="2332">
                  <c:v>2.8993055555555553E-2</c:v>
                </c:pt>
                <c:pt idx="2333">
                  <c:v>2.900462962962963E-2</c:v>
                </c:pt>
                <c:pt idx="2334">
                  <c:v>2.90162037037037E-2</c:v>
                </c:pt>
                <c:pt idx="2335">
                  <c:v>2.9027777777777777E-2</c:v>
                </c:pt>
                <c:pt idx="2336">
                  <c:v>2.9039351851851854E-2</c:v>
                </c:pt>
                <c:pt idx="2337">
                  <c:v>2.9050925925925928E-2</c:v>
                </c:pt>
                <c:pt idx="2338">
                  <c:v>2.9062500000000002E-2</c:v>
                </c:pt>
                <c:pt idx="2339">
                  <c:v>2.9074074074074075E-2</c:v>
                </c:pt>
                <c:pt idx="2340">
                  <c:v>2.9085648148148149E-2</c:v>
                </c:pt>
                <c:pt idx="2341">
                  <c:v>2.9097222222222222E-2</c:v>
                </c:pt>
                <c:pt idx="2342">
                  <c:v>2.9108796296296296E-2</c:v>
                </c:pt>
                <c:pt idx="2343">
                  <c:v>2.9120370370370366E-2</c:v>
                </c:pt>
                <c:pt idx="2344">
                  <c:v>2.9131944444444446E-2</c:v>
                </c:pt>
                <c:pt idx="2345">
                  <c:v>2.9143518518518517E-2</c:v>
                </c:pt>
                <c:pt idx="2346">
                  <c:v>2.9155092592592594E-2</c:v>
                </c:pt>
                <c:pt idx="2347">
                  <c:v>2.9166666666666664E-2</c:v>
                </c:pt>
                <c:pt idx="2348">
                  <c:v>2.9178240740740741E-2</c:v>
                </c:pt>
                <c:pt idx="2349">
                  <c:v>2.9189814814814811E-2</c:v>
                </c:pt>
                <c:pt idx="2350">
                  <c:v>2.9201388888888888E-2</c:v>
                </c:pt>
                <c:pt idx="2351">
                  <c:v>2.9212962962962965E-2</c:v>
                </c:pt>
                <c:pt idx="2352">
                  <c:v>2.9224537037037038E-2</c:v>
                </c:pt>
                <c:pt idx="2353">
                  <c:v>2.9236111111111112E-2</c:v>
                </c:pt>
                <c:pt idx="2354">
                  <c:v>2.9247685185185186E-2</c:v>
                </c:pt>
                <c:pt idx="2355">
                  <c:v>2.9259259259259259E-2</c:v>
                </c:pt>
                <c:pt idx="2356">
                  <c:v>2.9270833333333333E-2</c:v>
                </c:pt>
                <c:pt idx="2357">
                  <c:v>2.9282407407407406E-2</c:v>
                </c:pt>
                <c:pt idx="2358">
                  <c:v>2.929398148148148E-2</c:v>
                </c:pt>
                <c:pt idx="2359">
                  <c:v>2.9305555555555557E-2</c:v>
                </c:pt>
                <c:pt idx="2360">
                  <c:v>2.9317129629629634E-2</c:v>
                </c:pt>
                <c:pt idx="2361">
                  <c:v>2.9328703703703704E-2</c:v>
                </c:pt>
                <c:pt idx="2362">
                  <c:v>2.9340277777777781E-2</c:v>
                </c:pt>
                <c:pt idx="2363">
                  <c:v>2.9351851851851851E-2</c:v>
                </c:pt>
                <c:pt idx="2364">
                  <c:v>2.9363425925925921E-2</c:v>
                </c:pt>
                <c:pt idx="2365">
                  <c:v>2.9374999999999998E-2</c:v>
                </c:pt>
                <c:pt idx="2366">
                  <c:v>2.9386574074074075E-2</c:v>
                </c:pt>
                <c:pt idx="2367">
                  <c:v>2.9398148148148149E-2</c:v>
                </c:pt>
                <c:pt idx="2368">
                  <c:v>2.9409722222222223E-2</c:v>
                </c:pt>
                <c:pt idx="2369">
                  <c:v>2.9421296296296296E-2</c:v>
                </c:pt>
                <c:pt idx="2370">
                  <c:v>2.943287037037037E-2</c:v>
                </c:pt>
                <c:pt idx="2371">
                  <c:v>2.9444444444444443E-2</c:v>
                </c:pt>
                <c:pt idx="2372">
                  <c:v>2.9456018518518517E-2</c:v>
                </c:pt>
                <c:pt idx="2373">
                  <c:v>2.946759259259259E-2</c:v>
                </c:pt>
                <c:pt idx="2374">
                  <c:v>2.9479166666666667E-2</c:v>
                </c:pt>
                <c:pt idx="2375">
                  <c:v>2.9490740740740744E-2</c:v>
                </c:pt>
                <c:pt idx="2376">
                  <c:v>2.9502314814814815E-2</c:v>
                </c:pt>
                <c:pt idx="2377">
                  <c:v>2.9513888888888892E-2</c:v>
                </c:pt>
                <c:pt idx="2378">
                  <c:v>2.9525462962962962E-2</c:v>
                </c:pt>
                <c:pt idx="2379">
                  <c:v>2.9537037037037039E-2</c:v>
                </c:pt>
                <c:pt idx="2380">
                  <c:v>2.9548611111111109E-2</c:v>
                </c:pt>
                <c:pt idx="2381">
                  <c:v>2.9560185185185189E-2</c:v>
                </c:pt>
                <c:pt idx="2382">
                  <c:v>2.9571759259259259E-2</c:v>
                </c:pt>
                <c:pt idx="2383">
                  <c:v>2.9583333333333336E-2</c:v>
                </c:pt>
                <c:pt idx="2384">
                  <c:v>2.9594907407407407E-2</c:v>
                </c:pt>
                <c:pt idx="2385">
                  <c:v>2.960648148148148E-2</c:v>
                </c:pt>
                <c:pt idx="2386">
                  <c:v>2.9618055555555554E-2</c:v>
                </c:pt>
                <c:pt idx="2387">
                  <c:v>2.9629629629629627E-2</c:v>
                </c:pt>
                <c:pt idx="2388">
                  <c:v>2.9641203703703701E-2</c:v>
                </c:pt>
                <c:pt idx="2389">
                  <c:v>2.9652777777777778E-2</c:v>
                </c:pt>
                <c:pt idx="2390">
                  <c:v>2.9664351851851855E-2</c:v>
                </c:pt>
                <c:pt idx="2391">
                  <c:v>2.9675925925925925E-2</c:v>
                </c:pt>
                <c:pt idx="2392">
                  <c:v>2.9687500000000002E-2</c:v>
                </c:pt>
                <c:pt idx="2393">
                  <c:v>2.9699074074074072E-2</c:v>
                </c:pt>
                <c:pt idx="2394">
                  <c:v>2.9710648148148149E-2</c:v>
                </c:pt>
                <c:pt idx="2395">
                  <c:v>2.9722222222222219E-2</c:v>
                </c:pt>
                <c:pt idx="2396">
                  <c:v>2.97337962962963E-2</c:v>
                </c:pt>
                <c:pt idx="2397">
                  <c:v>2.974537037037037E-2</c:v>
                </c:pt>
                <c:pt idx="2398">
                  <c:v>2.9756944444444447E-2</c:v>
                </c:pt>
                <c:pt idx="2399">
                  <c:v>2.9768518518518517E-2</c:v>
                </c:pt>
                <c:pt idx="2400">
                  <c:v>2.9780092592592594E-2</c:v>
                </c:pt>
                <c:pt idx="2401">
                  <c:v>2.9791666666666664E-2</c:v>
                </c:pt>
                <c:pt idx="2402">
                  <c:v>2.9803240740740741E-2</c:v>
                </c:pt>
                <c:pt idx="2403">
                  <c:v>2.9814814814814811E-2</c:v>
                </c:pt>
                <c:pt idx="2404">
                  <c:v>2.9826388888888892E-2</c:v>
                </c:pt>
                <c:pt idx="2405">
                  <c:v>2.9837962962962965E-2</c:v>
                </c:pt>
                <c:pt idx="2406">
                  <c:v>2.9849537037037036E-2</c:v>
                </c:pt>
                <c:pt idx="2407">
                  <c:v>2.9861111111111113E-2</c:v>
                </c:pt>
                <c:pt idx="2408">
                  <c:v>2.9872685185185183E-2</c:v>
                </c:pt>
                <c:pt idx="2409">
                  <c:v>2.988425925925926E-2</c:v>
                </c:pt>
                <c:pt idx="2410">
                  <c:v>2.989583333333333E-2</c:v>
                </c:pt>
                <c:pt idx="2411">
                  <c:v>2.990740740740741E-2</c:v>
                </c:pt>
                <c:pt idx="2412">
                  <c:v>2.991898148148148E-2</c:v>
                </c:pt>
                <c:pt idx="2413">
                  <c:v>2.9930555555555557E-2</c:v>
                </c:pt>
                <c:pt idx="2414">
                  <c:v>2.9942129629629628E-2</c:v>
                </c:pt>
                <c:pt idx="2415">
                  <c:v>2.9953703703703705E-2</c:v>
                </c:pt>
                <c:pt idx="2416">
                  <c:v>2.9965277777777775E-2</c:v>
                </c:pt>
                <c:pt idx="2417">
                  <c:v>2.9976851851851852E-2</c:v>
                </c:pt>
                <c:pt idx="2418">
                  <c:v>2.9988425925925922E-2</c:v>
                </c:pt>
                <c:pt idx="2419">
                  <c:v>3.0000000000000002E-2</c:v>
                </c:pt>
                <c:pt idx="2420">
                  <c:v>3.0011574074074076E-2</c:v>
                </c:pt>
                <c:pt idx="2421">
                  <c:v>3.0023148148148149E-2</c:v>
                </c:pt>
                <c:pt idx="2422">
                  <c:v>3.0034722222222223E-2</c:v>
                </c:pt>
                <c:pt idx="2423">
                  <c:v>3.0046296296296297E-2</c:v>
                </c:pt>
                <c:pt idx="2424">
                  <c:v>3.005787037037037E-2</c:v>
                </c:pt>
                <c:pt idx="2425">
                  <c:v>3.006944444444444E-2</c:v>
                </c:pt>
                <c:pt idx="2426">
                  <c:v>3.0081018518518521E-2</c:v>
                </c:pt>
                <c:pt idx="2427">
                  <c:v>3.0092592592592591E-2</c:v>
                </c:pt>
                <c:pt idx="2428">
                  <c:v>3.0104166666666668E-2</c:v>
                </c:pt>
                <c:pt idx="2429">
                  <c:v>3.0115740740740738E-2</c:v>
                </c:pt>
                <c:pt idx="2430">
                  <c:v>3.0127314814814815E-2</c:v>
                </c:pt>
                <c:pt idx="2431">
                  <c:v>3.0138888888888885E-2</c:v>
                </c:pt>
                <c:pt idx="2432">
                  <c:v>3.0150462962962962E-2</c:v>
                </c:pt>
                <c:pt idx="2433">
                  <c:v>3.0162037037037032E-2</c:v>
                </c:pt>
                <c:pt idx="2434">
                  <c:v>3.0173611111111113E-2</c:v>
                </c:pt>
                <c:pt idx="2435">
                  <c:v>3.0185185185185186E-2</c:v>
                </c:pt>
                <c:pt idx="2436">
                  <c:v>3.019675925925926E-2</c:v>
                </c:pt>
                <c:pt idx="2437">
                  <c:v>3.0208333333333334E-2</c:v>
                </c:pt>
                <c:pt idx="2438">
                  <c:v>3.0219907407407407E-2</c:v>
                </c:pt>
                <c:pt idx="2439">
                  <c:v>3.0231481481481481E-2</c:v>
                </c:pt>
                <c:pt idx="2440">
                  <c:v>3.0243055555555554E-2</c:v>
                </c:pt>
                <c:pt idx="2441">
                  <c:v>3.0254629629629631E-2</c:v>
                </c:pt>
                <c:pt idx="2442">
                  <c:v>3.0266203703703708E-2</c:v>
                </c:pt>
                <c:pt idx="2443">
                  <c:v>3.0277777777777778E-2</c:v>
                </c:pt>
                <c:pt idx="2444">
                  <c:v>3.0289351851851855E-2</c:v>
                </c:pt>
                <c:pt idx="2445">
                  <c:v>3.0300925925925926E-2</c:v>
                </c:pt>
                <c:pt idx="2446">
                  <c:v>3.0312499999999996E-2</c:v>
                </c:pt>
                <c:pt idx="2447">
                  <c:v>3.0324074074074073E-2</c:v>
                </c:pt>
                <c:pt idx="2448">
                  <c:v>3.0335648148148143E-2</c:v>
                </c:pt>
                <c:pt idx="2449">
                  <c:v>3.0347222222222223E-2</c:v>
                </c:pt>
                <c:pt idx="2450">
                  <c:v>3.0358796296296297E-2</c:v>
                </c:pt>
                <c:pt idx="2451">
                  <c:v>3.037037037037037E-2</c:v>
                </c:pt>
                <c:pt idx="2452">
                  <c:v>3.0381944444444444E-2</c:v>
                </c:pt>
                <c:pt idx="2453">
                  <c:v>3.0393518518518518E-2</c:v>
                </c:pt>
                <c:pt idx="2454">
                  <c:v>3.0405092592592591E-2</c:v>
                </c:pt>
                <c:pt idx="2455">
                  <c:v>3.0416666666666665E-2</c:v>
                </c:pt>
                <c:pt idx="2456">
                  <c:v>3.0428240740740742E-2</c:v>
                </c:pt>
                <c:pt idx="2457">
                  <c:v>3.0439814814814819E-2</c:v>
                </c:pt>
                <c:pt idx="2458">
                  <c:v>3.0451388888888889E-2</c:v>
                </c:pt>
                <c:pt idx="2459">
                  <c:v>3.0462962962962966E-2</c:v>
                </c:pt>
                <c:pt idx="2460">
                  <c:v>3.0474537037037036E-2</c:v>
                </c:pt>
                <c:pt idx="2461">
                  <c:v>3.0486111111111113E-2</c:v>
                </c:pt>
                <c:pt idx="2462">
                  <c:v>3.0497685185185183E-2</c:v>
                </c:pt>
                <c:pt idx="2463">
                  <c:v>3.050925925925926E-2</c:v>
                </c:pt>
                <c:pt idx="2464">
                  <c:v>3.0520833333333334E-2</c:v>
                </c:pt>
                <c:pt idx="2465">
                  <c:v>3.0532407407407411E-2</c:v>
                </c:pt>
                <c:pt idx="2466">
                  <c:v>3.0543981481481481E-2</c:v>
                </c:pt>
                <c:pt idx="2467">
                  <c:v>3.0555555555555555E-2</c:v>
                </c:pt>
                <c:pt idx="2468">
                  <c:v>3.0567129629629628E-2</c:v>
                </c:pt>
                <c:pt idx="2469">
                  <c:v>3.0578703703703702E-2</c:v>
                </c:pt>
                <c:pt idx="2470">
                  <c:v>3.0590277777777775E-2</c:v>
                </c:pt>
                <c:pt idx="2471">
                  <c:v>3.0601851851851852E-2</c:v>
                </c:pt>
                <c:pt idx="2472">
                  <c:v>3.0613425925925929E-2</c:v>
                </c:pt>
                <c:pt idx="2473">
                  <c:v>3.0624999999999999E-2</c:v>
                </c:pt>
                <c:pt idx="2474">
                  <c:v>3.0636574074074076E-2</c:v>
                </c:pt>
                <c:pt idx="2475">
                  <c:v>3.0648148148148147E-2</c:v>
                </c:pt>
                <c:pt idx="2476">
                  <c:v>3.0659722222222224E-2</c:v>
                </c:pt>
                <c:pt idx="2477">
                  <c:v>3.0671296296296294E-2</c:v>
                </c:pt>
                <c:pt idx="2478">
                  <c:v>3.0682870370370371E-2</c:v>
                </c:pt>
                <c:pt idx="2479">
                  <c:v>3.0694444444444444E-2</c:v>
                </c:pt>
                <c:pt idx="2480">
                  <c:v>3.0706018518518521E-2</c:v>
                </c:pt>
                <c:pt idx="2481">
                  <c:v>3.0717592592592591E-2</c:v>
                </c:pt>
                <c:pt idx="2482">
                  <c:v>3.0729166666666669E-2</c:v>
                </c:pt>
                <c:pt idx="2483">
                  <c:v>3.0740740740740739E-2</c:v>
                </c:pt>
                <c:pt idx="2484">
                  <c:v>3.0740740740740739E-2</c:v>
                </c:pt>
                <c:pt idx="2485">
                  <c:v>3.0752314814814816E-2</c:v>
                </c:pt>
                <c:pt idx="2486">
                  <c:v>3.0763888888888886E-2</c:v>
                </c:pt>
                <c:pt idx="2487">
                  <c:v>3.0775462962962966E-2</c:v>
                </c:pt>
                <c:pt idx="2488">
                  <c:v>3.078703703703704E-2</c:v>
                </c:pt>
                <c:pt idx="2489">
                  <c:v>3.079861111111111E-2</c:v>
                </c:pt>
                <c:pt idx="2490">
                  <c:v>3.0810185185185187E-2</c:v>
                </c:pt>
                <c:pt idx="2491">
                  <c:v>3.0821759259259257E-2</c:v>
                </c:pt>
                <c:pt idx="2492">
                  <c:v>3.0833333333333334E-2</c:v>
                </c:pt>
                <c:pt idx="2493">
                  <c:v>3.0844907407407404E-2</c:v>
                </c:pt>
                <c:pt idx="2494">
                  <c:v>3.0856481481481481E-2</c:v>
                </c:pt>
                <c:pt idx="2495">
                  <c:v>3.0868055555555555E-2</c:v>
                </c:pt>
                <c:pt idx="2496">
                  <c:v>3.0879629629629632E-2</c:v>
                </c:pt>
                <c:pt idx="2497">
                  <c:v>3.0891203703703702E-2</c:v>
                </c:pt>
                <c:pt idx="2498">
                  <c:v>3.0902777777777779E-2</c:v>
                </c:pt>
                <c:pt idx="2499">
                  <c:v>3.0914351851851849E-2</c:v>
                </c:pt>
                <c:pt idx="2500">
                  <c:v>3.0925925925925926E-2</c:v>
                </c:pt>
                <c:pt idx="2501">
                  <c:v>3.0937499999999996E-2</c:v>
                </c:pt>
                <c:pt idx="2502">
                  <c:v>3.0949074074074077E-2</c:v>
                </c:pt>
                <c:pt idx="2503">
                  <c:v>3.096064814814815E-2</c:v>
                </c:pt>
                <c:pt idx="2504">
                  <c:v>3.0972222222222224E-2</c:v>
                </c:pt>
                <c:pt idx="2505">
                  <c:v>3.0983796296296297E-2</c:v>
                </c:pt>
                <c:pt idx="2506">
                  <c:v>3.0995370370370371E-2</c:v>
                </c:pt>
                <c:pt idx="2507">
                  <c:v>3.1006944444444445E-2</c:v>
                </c:pt>
                <c:pt idx="2508">
                  <c:v>3.1018518518518515E-2</c:v>
                </c:pt>
                <c:pt idx="2509">
                  <c:v>3.1030092592592592E-2</c:v>
                </c:pt>
                <c:pt idx="2510">
                  <c:v>3.1041666666666665E-2</c:v>
                </c:pt>
                <c:pt idx="2511">
                  <c:v>3.1053240740740742E-2</c:v>
                </c:pt>
                <c:pt idx="2512">
                  <c:v>3.1064814814814812E-2</c:v>
                </c:pt>
                <c:pt idx="2513">
                  <c:v>3.107638888888889E-2</c:v>
                </c:pt>
                <c:pt idx="2514">
                  <c:v>3.108796296296296E-2</c:v>
                </c:pt>
                <c:pt idx="2515">
                  <c:v>3.1099537037037037E-2</c:v>
                </c:pt>
                <c:pt idx="2516">
                  <c:v>3.1111111111111107E-2</c:v>
                </c:pt>
                <c:pt idx="2517">
                  <c:v>3.1122685185185187E-2</c:v>
                </c:pt>
                <c:pt idx="2518">
                  <c:v>3.1134259259259261E-2</c:v>
                </c:pt>
                <c:pt idx="2519">
                  <c:v>3.1145833333333334E-2</c:v>
                </c:pt>
                <c:pt idx="2520">
                  <c:v>3.1157407407407408E-2</c:v>
                </c:pt>
                <c:pt idx="2521">
                  <c:v>3.1168981481481482E-2</c:v>
                </c:pt>
                <c:pt idx="2522">
                  <c:v>3.1180555555555555E-2</c:v>
                </c:pt>
                <c:pt idx="2523">
                  <c:v>3.1192129629629629E-2</c:v>
                </c:pt>
                <c:pt idx="2524">
                  <c:v>3.1203703703703702E-2</c:v>
                </c:pt>
                <c:pt idx="2525">
                  <c:v>3.1215277777777783E-2</c:v>
                </c:pt>
                <c:pt idx="2526">
                  <c:v>3.1226851851851853E-2</c:v>
                </c:pt>
                <c:pt idx="2527">
                  <c:v>3.123842592592593E-2</c:v>
                </c:pt>
                <c:pt idx="2528">
                  <c:v>3.125E-2</c:v>
                </c:pt>
                <c:pt idx="2529">
                  <c:v>3.1261574074074074E-2</c:v>
                </c:pt>
                <c:pt idx="2530">
                  <c:v>3.1273148148148147E-2</c:v>
                </c:pt>
                <c:pt idx="2531">
                  <c:v>3.1284722222222221E-2</c:v>
                </c:pt>
                <c:pt idx="2532">
                  <c:v>3.1296296296296301E-2</c:v>
                </c:pt>
                <c:pt idx="2533">
                  <c:v>3.1307870370370368E-2</c:v>
                </c:pt>
                <c:pt idx="2534">
                  <c:v>3.1319444444444448E-2</c:v>
                </c:pt>
                <c:pt idx="2535">
                  <c:v>3.1331018518518515E-2</c:v>
                </c:pt>
                <c:pt idx="2536">
                  <c:v>3.1342592592592596E-2</c:v>
                </c:pt>
                <c:pt idx="2537">
                  <c:v>3.1354166666666662E-2</c:v>
                </c:pt>
                <c:pt idx="2538">
                  <c:v>3.1365740740740743E-2</c:v>
                </c:pt>
                <c:pt idx="2539">
                  <c:v>3.1377314814814809E-2</c:v>
                </c:pt>
                <c:pt idx="2540">
                  <c:v>3.138888888888889E-2</c:v>
                </c:pt>
                <c:pt idx="2541">
                  <c:v>3.1400462962962963E-2</c:v>
                </c:pt>
                <c:pt idx="2542">
                  <c:v>3.1412037037037037E-2</c:v>
                </c:pt>
                <c:pt idx="2543">
                  <c:v>3.142361111111111E-2</c:v>
                </c:pt>
                <c:pt idx="2544">
                  <c:v>3.1435185185185184E-2</c:v>
                </c:pt>
                <c:pt idx="2545">
                  <c:v>3.1446759259259258E-2</c:v>
                </c:pt>
                <c:pt idx="2546">
                  <c:v>3.1458333333333331E-2</c:v>
                </c:pt>
                <c:pt idx="2547">
                  <c:v>3.1469907407407412E-2</c:v>
                </c:pt>
                <c:pt idx="2548">
                  <c:v>3.1481481481481485E-2</c:v>
                </c:pt>
                <c:pt idx="2549">
                  <c:v>3.1493055555555559E-2</c:v>
                </c:pt>
                <c:pt idx="2550">
                  <c:v>3.1504629629629625E-2</c:v>
                </c:pt>
                <c:pt idx="2551">
                  <c:v>3.1516203703703706E-2</c:v>
                </c:pt>
                <c:pt idx="2552">
                  <c:v>3.1527777777777773E-2</c:v>
                </c:pt>
                <c:pt idx="2553">
                  <c:v>3.1539351851851853E-2</c:v>
                </c:pt>
                <c:pt idx="2554">
                  <c:v>3.155092592592592E-2</c:v>
                </c:pt>
                <c:pt idx="2555">
                  <c:v>3.15625E-2</c:v>
                </c:pt>
                <c:pt idx="2556">
                  <c:v>3.1574074074074074E-2</c:v>
                </c:pt>
                <c:pt idx="2557">
                  <c:v>3.1585648148148147E-2</c:v>
                </c:pt>
                <c:pt idx="2558">
                  <c:v>3.1597222222222221E-2</c:v>
                </c:pt>
                <c:pt idx="2559">
                  <c:v>3.1608796296296295E-2</c:v>
                </c:pt>
                <c:pt idx="2560">
                  <c:v>3.1620370370370368E-2</c:v>
                </c:pt>
                <c:pt idx="2561">
                  <c:v>3.1631944444444442E-2</c:v>
                </c:pt>
                <c:pt idx="2562">
                  <c:v>3.1643518518518522E-2</c:v>
                </c:pt>
                <c:pt idx="2563">
                  <c:v>3.1655092592592596E-2</c:v>
                </c:pt>
                <c:pt idx="2564">
                  <c:v>3.1666666666666669E-2</c:v>
                </c:pt>
                <c:pt idx="2565">
                  <c:v>3.1678240740740743E-2</c:v>
                </c:pt>
                <c:pt idx="2566">
                  <c:v>3.1689814814814816E-2</c:v>
                </c:pt>
                <c:pt idx="2567">
                  <c:v>3.170138888888889E-2</c:v>
                </c:pt>
                <c:pt idx="2568">
                  <c:v>3.1712962962962964E-2</c:v>
                </c:pt>
                <c:pt idx="2569">
                  <c:v>3.172453703703703E-2</c:v>
                </c:pt>
                <c:pt idx="2570">
                  <c:v>3.1736111111111111E-2</c:v>
                </c:pt>
                <c:pt idx="2571">
                  <c:v>3.1747685185185184E-2</c:v>
                </c:pt>
                <c:pt idx="2572">
                  <c:v>3.1759259259259258E-2</c:v>
                </c:pt>
                <c:pt idx="2573">
                  <c:v>3.1770833333333331E-2</c:v>
                </c:pt>
                <c:pt idx="2574">
                  <c:v>3.1782407407407405E-2</c:v>
                </c:pt>
                <c:pt idx="2575">
                  <c:v>3.1793981481481479E-2</c:v>
                </c:pt>
                <c:pt idx="2576">
                  <c:v>3.1805555555555552E-2</c:v>
                </c:pt>
                <c:pt idx="2577">
                  <c:v>3.1817129629629633E-2</c:v>
                </c:pt>
                <c:pt idx="2578">
                  <c:v>3.1828703703703706E-2</c:v>
                </c:pt>
                <c:pt idx="2579">
                  <c:v>3.184027777777778E-2</c:v>
                </c:pt>
                <c:pt idx="2580">
                  <c:v>3.1851851851851853E-2</c:v>
                </c:pt>
                <c:pt idx="2581">
                  <c:v>3.1863425925925927E-2</c:v>
                </c:pt>
                <c:pt idx="2582">
                  <c:v>3.1875000000000001E-2</c:v>
                </c:pt>
                <c:pt idx="2583">
                  <c:v>3.1886574074074074E-2</c:v>
                </c:pt>
                <c:pt idx="2584">
                  <c:v>3.1898148148148148E-2</c:v>
                </c:pt>
                <c:pt idx="2585">
                  <c:v>3.1909722222222221E-2</c:v>
                </c:pt>
                <c:pt idx="2586">
                  <c:v>3.1921296296296302E-2</c:v>
                </c:pt>
                <c:pt idx="2587">
                  <c:v>3.1932870370370368E-2</c:v>
                </c:pt>
                <c:pt idx="2588">
                  <c:v>3.1944444444444449E-2</c:v>
                </c:pt>
                <c:pt idx="2589">
                  <c:v>3.1956018518518516E-2</c:v>
                </c:pt>
                <c:pt idx="2590">
                  <c:v>3.1967592592592589E-2</c:v>
                </c:pt>
                <c:pt idx="2591">
                  <c:v>3.1979166666666663E-2</c:v>
                </c:pt>
                <c:pt idx="2592">
                  <c:v>3.1990740740740743E-2</c:v>
                </c:pt>
                <c:pt idx="2593">
                  <c:v>3.2002314814814817E-2</c:v>
                </c:pt>
                <c:pt idx="2594">
                  <c:v>3.201388888888889E-2</c:v>
                </c:pt>
                <c:pt idx="2595">
                  <c:v>3.2025462962962964E-2</c:v>
                </c:pt>
                <c:pt idx="2596">
                  <c:v>3.2037037037037037E-2</c:v>
                </c:pt>
                <c:pt idx="2597">
                  <c:v>3.2048611111111111E-2</c:v>
                </c:pt>
                <c:pt idx="2598">
                  <c:v>3.2060185185185185E-2</c:v>
                </c:pt>
                <c:pt idx="2599">
                  <c:v>3.2071759259259258E-2</c:v>
                </c:pt>
                <c:pt idx="2600">
                  <c:v>3.2083333333333332E-2</c:v>
                </c:pt>
                <c:pt idx="2601">
                  <c:v>3.2094907407407412E-2</c:v>
                </c:pt>
                <c:pt idx="2602">
                  <c:v>3.2106481481481479E-2</c:v>
                </c:pt>
                <c:pt idx="2603">
                  <c:v>3.2118055555555559E-2</c:v>
                </c:pt>
                <c:pt idx="2604">
                  <c:v>3.2129629629629626E-2</c:v>
                </c:pt>
                <c:pt idx="2605">
                  <c:v>3.2141203703703707E-2</c:v>
                </c:pt>
                <c:pt idx="2606">
                  <c:v>3.2152777777777773E-2</c:v>
                </c:pt>
                <c:pt idx="2607">
                  <c:v>3.2164351851851854E-2</c:v>
                </c:pt>
                <c:pt idx="2608">
                  <c:v>3.2175925925925927E-2</c:v>
                </c:pt>
                <c:pt idx="2609">
                  <c:v>3.2187500000000001E-2</c:v>
                </c:pt>
                <c:pt idx="2610">
                  <c:v>3.2199074074074074E-2</c:v>
                </c:pt>
                <c:pt idx="2611">
                  <c:v>3.2210648148148148E-2</c:v>
                </c:pt>
                <c:pt idx="2612">
                  <c:v>3.2222222222222222E-2</c:v>
                </c:pt>
                <c:pt idx="2613">
                  <c:v>3.2233796296296295E-2</c:v>
                </c:pt>
                <c:pt idx="2614">
                  <c:v>3.2245370370370369E-2</c:v>
                </c:pt>
                <c:pt idx="2615">
                  <c:v>3.2256944444444442E-2</c:v>
                </c:pt>
                <c:pt idx="2616">
                  <c:v>3.2268518518518523E-2</c:v>
                </c:pt>
                <c:pt idx="2617">
                  <c:v>3.2280092592592589E-2</c:v>
                </c:pt>
                <c:pt idx="2618">
                  <c:v>3.229166666666667E-2</c:v>
                </c:pt>
                <c:pt idx="2619">
                  <c:v>3.2303240740740737E-2</c:v>
                </c:pt>
                <c:pt idx="2620">
                  <c:v>3.2314814814814817E-2</c:v>
                </c:pt>
                <c:pt idx="2621">
                  <c:v>3.2326388888888884E-2</c:v>
                </c:pt>
                <c:pt idx="2622">
                  <c:v>3.2337962962962964E-2</c:v>
                </c:pt>
                <c:pt idx="2623">
                  <c:v>3.2349537037037038E-2</c:v>
                </c:pt>
                <c:pt idx="2624">
                  <c:v>3.2361111111111111E-2</c:v>
                </c:pt>
                <c:pt idx="2625">
                  <c:v>3.2372685185185185E-2</c:v>
                </c:pt>
                <c:pt idx="2626">
                  <c:v>3.2384259259259258E-2</c:v>
                </c:pt>
                <c:pt idx="2627">
                  <c:v>3.2395833333333332E-2</c:v>
                </c:pt>
                <c:pt idx="2628">
                  <c:v>3.2407407407407406E-2</c:v>
                </c:pt>
                <c:pt idx="2629">
                  <c:v>3.2418981481481479E-2</c:v>
                </c:pt>
                <c:pt idx="2630">
                  <c:v>3.243055555555556E-2</c:v>
                </c:pt>
                <c:pt idx="2631">
                  <c:v>3.2442129629629633E-2</c:v>
                </c:pt>
                <c:pt idx="2632">
                  <c:v>3.24537037037037E-2</c:v>
                </c:pt>
                <c:pt idx="2633">
                  <c:v>3.246527777777778E-2</c:v>
                </c:pt>
                <c:pt idx="2634">
                  <c:v>3.2476851851851847E-2</c:v>
                </c:pt>
                <c:pt idx="2635">
                  <c:v>3.2488425925925928E-2</c:v>
                </c:pt>
                <c:pt idx="2636">
                  <c:v>3.2499999999999994E-2</c:v>
                </c:pt>
                <c:pt idx="2637">
                  <c:v>3.2511574074074075E-2</c:v>
                </c:pt>
                <c:pt idx="2638">
                  <c:v>3.2523148148148148E-2</c:v>
                </c:pt>
                <c:pt idx="2639">
                  <c:v>3.2534722222222222E-2</c:v>
                </c:pt>
                <c:pt idx="2640">
                  <c:v>3.2546296296296295E-2</c:v>
                </c:pt>
                <c:pt idx="2641">
                  <c:v>3.2557870370370369E-2</c:v>
                </c:pt>
                <c:pt idx="2642">
                  <c:v>3.2569444444444443E-2</c:v>
                </c:pt>
                <c:pt idx="2643">
                  <c:v>3.2581018518518516E-2</c:v>
                </c:pt>
                <c:pt idx="2644">
                  <c:v>3.259259259259259E-2</c:v>
                </c:pt>
                <c:pt idx="2645">
                  <c:v>3.260416666666667E-2</c:v>
                </c:pt>
                <c:pt idx="2646">
                  <c:v>3.2615740740740744E-2</c:v>
                </c:pt>
                <c:pt idx="2647">
                  <c:v>3.2627314814814817E-2</c:v>
                </c:pt>
                <c:pt idx="2648">
                  <c:v>3.2638888888888891E-2</c:v>
                </c:pt>
                <c:pt idx="2649">
                  <c:v>3.2650462962962964E-2</c:v>
                </c:pt>
                <c:pt idx="2650">
                  <c:v>3.2662037037037038E-2</c:v>
                </c:pt>
                <c:pt idx="2651">
                  <c:v>3.2673611111111105E-2</c:v>
                </c:pt>
                <c:pt idx="2652">
                  <c:v>3.2685185185185185E-2</c:v>
                </c:pt>
                <c:pt idx="2653">
                  <c:v>3.2696759259259259E-2</c:v>
                </c:pt>
                <c:pt idx="2654">
                  <c:v>3.2708333333333332E-2</c:v>
                </c:pt>
                <c:pt idx="2655">
                  <c:v>3.2719907407407406E-2</c:v>
                </c:pt>
                <c:pt idx="2656">
                  <c:v>3.2731481481481479E-2</c:v>
                </c:pt>
                <c:pt idx="2657">
                  <c:v>3.2743055555555553E-2</c:v>
                </c:pt>
                <c:pt idx="2658">
                  <c:v>3.2754629629629627E-2</c:v>
                </c:pt>
                <c:pt idx="2659">
                  <c:v>3.27662037037037E-2</c:v>
                </c:pt>
                <c:pt idx="2660">
                  <c:v>3.2777777777777781E-2</c:v>
                </c:pt>
                <c:pt idx="2661">
                  <c:v>3.2789351851851854E-2</c:v>
                </c:pt>
                <c:pt idx="2662">
                  <c:v>3.2800925925925928E-2</c:v>
                </c:pt>
                <c:pt idx="2663">
                  <c:v>3.2812500000000001E-2</c:v>
                </c:pt>
                <c:pt idx="2664">
                  <c:v>3.2824074074074075E-2</c:v>
                </c:pt>
                <c:pt idx="2665">
                  <c:v>3.2835648148148149E-2</c:v>
                </c:pt>
                <c:pt idx="2666">
                  <c:v>3.2847222222222222E-2</c:v>
                </c:pt>
                <c:pt idx="2667">
                  <c:v>3.2858796296296296E-2</c:v>
                </c:pt>
                <c:pt idx="2668">
                  <c:v>3.2870370370370376E-2</c:v>
                </c:pt>
                <c:pt idx="2669">
                  <c:v>3.2881944444444443E-2</c:v>
                </c:pt>
                <c:pt idx="2670">
                  <c:v>3.2893518518518523E-2</c:v>
                </c:pt>
                <c:pt idx="2671">
                  <c:v>3.290509259259259E-2</c:v>
                </c:pt>
                <c:pt idx="2672">
                  <c:v>3.2916666666666664E-2</c:v>
                </c:pt>
                <c:pt idx="2673">
                  <c:v>3.2928240740740737E-2</c:v>
                </c:pt>
                <c:pt idx="2674">
                  <c:v>3.2939814814814811E-2</c:v>
                </c:pt>
                <c:pt idx="2675">
                  <c:v>3.2951388888888891E-2</c:v>
                </c:pt>
                <c:pt idx="2676">
                  <c:v>3.2962962962962965E-2</c:v>
                </c:pt>
                <c:pt idx="2677">
                  <c:v>3.2974537037037038E-2</c:v>
                </c:pt>
                <c:pt idx="2678">
                  <c:v>3.2986111111111112E-2</c:v>
                </c:pt>
                <c:pt idx="2679">
                  <c:v>3.2997685185185185E-2</c:v>
                </c:pt>
                <c:pt idx="2680">
                  <c:v>3.3009259259259259E-2</c:v>
                </c:pt>
                <c:pt idx="2681">
                  <c:v>3.3020833333333333E-2</c:v>
                </c:pt>
                <c:pt idx="2682">
                  <c:v>3.3032407407407406E-2</c:v>
                </c:pt>
                <c:pt idx="2683">
                  <c:v>3.3043981481481487E-2</c:v>
                </c:pt>
                <c:pt idx="2684">
                  <c:v>3.3055555555555553E-2</c:v>
                </c:pt>
                <c:pt idx="2685">
                  <c:v>3.3067129629629634E-2</c:v>
                </c:pt>
                <c:pt idx="2686">
                  <c:v>3.30787037037037E-2</c:v>
                </c:pt>
                <c:pt idx="2687">
                  <c:v>3.3090277777777781E-2</c:v>
                </c:pt>
                <c:pt idx="2688">
                  <c:v>3.3101851851851848E-2</c:v>
                </c:pt>
                <c:pt idx="2689">
                  <c:v>3.3113425925925928E-2</c:v>
                </c:pt>
                <c:pt idx="2690">
                  <c:v>3.3125000000000002E-2</c:v>
                </c:pt>
                <c:pt idx="2691">
                  <c:v>3.3136574074074075E-2</c:v>
                </c:pt>
                <c:pt idx="2692">
                  <c:v>3.3148148148148149E-2</c:v>
                </c:pt>
                <c:pt idx="2693">
                  <c:v>3.3159722222222222E-2</c:v>
                </c:pt>
                <c:pt idx="2694">
                  <c:v>3.3171296296296296E-2</c:v>
                </c:pt>
                <c:pt idx="2695">
                  <c:v>3.318287037037037E-2</c:v>
                </c:pt>
                <c:pt idx="2696">
                  <c:v>3.3194444444444443E-2</c:v>
                </c:pt>
                <c:pt idx="2697">
                  <c:v>3.3206018518518517E-2</c:v>
                </c:pt>
                <c:pt idx="2698">
                  <c:v>3.3217592592592597E-2</c:v>
                </c:pt>
                <c:pt idx="2699">
                  <c:v>3.3229166666666664E-2</c:v>
                </c:pt>
                <c:pt idx="2700">
                  <c:v>3.3240740740740744E-2</c:v>
                </c:pt>
                <c:pt idx="2701">
                  <c:v>3.3252314814814811E-2</c:v>
                </c:pt>
                <c:pt idx="2702">
                  <c:v>3.3263888888888891E-2</c:v>
                </c:pt>
                <c:pt idx="2703">
                  <c:v>3.3275462962962958E-2</c:v>
                </c:pt>
                <c:pt idx="2704">
                  <c:v>3.3287037037037039E-2</c:v>
                </c:pt>
                <c:pt idx="2705">
                  <c:v>3.3298611111111112E-2</c:v>
                </c:pt>
                <c:pt idx="2706">
                  <c:v>3.3310185185185186E-2</c:v>
                </c:pt>
                <c:pt idx="2707">
                  <c:v>3.3321759259259259E-2</c:v>
                </c:pt>
                <c:pt idx="2708">
                  <c:v>3.3333333333333333E-2</c:v>
                </c:pt>
                <c:pt idx="2709">
                  <c:v>3.3344907407407406E-2</c:v>
                </c:pt>
                <c:pt idx="2710">
                  <c:v>3.335648148148148E-2</c:v>
                </c:pt>
                <c:pt idx="2711">
                  <c:v>3.3368055555555554E-2</c:v>
                </c:pt>
                <c:pt idx="2712">
                  <c:v>3.3379629629629634E-2</c:v>
                </c:pt>
                <c:pt idx="2713">
                  <c:v>3.3391203703703708E-2</c:v>
                </c:pt>
                <c:pt idx="2714">
                  <c:v>3.3402777777777774E-2</c:v>
                </c:pt>
                <c:pt idx="2715">
                  <c:v>3.3414351851851855E-2</c:v>
                </c:pt>
                <c:pt idx="2716">
                  <c:v>3.3425925925925921E-2</c:v>
                </c:pt>
                <c:pt idx="2717">
                  <c:v>3.3437500000000002E-2</c:v>
                </c:pt>
                <c:pt idx="2718">
                  <c:v>3.3449074074074069E-2</c:v>
                </c:pt>
                <c:pt idx="2719">
                  <c:v>3.3460648148148149E-2</c:v>
                </c:pt>
                <c:pt idx="2720">
                  <c:v>3.3472222222222223E-2</c:v>
                </c:pt>
                <c:pt idx="2721">
                  <c:v>3.3483796296296296E-2</c:v>
                </c:pt>
                <c:pt idx="2722">
                  <c:v>3.349537037037037E-2</c:v>
                </c:pt>
                <c:pt idx="2723">
                  <c:v>3.3506944444444443E-2</c:v>
                </c:pt>
                <c:pt idx="2724">
                  <c:v>3.3518518518518517E-2</c:v>
                </c:pt>
                <c:pt idx="2725">
                  <c:v>3.3530092592592591E-2</c:v>
                </c:pt>
                <c:pt idx="2726">
                  <c:v>3.3541666666666664E-2</c:v>
                </c:pt>
                <c:pt idx="2727">
                  <c:v>3.3553240740740745E-2</c:v>
                </c:pt>
                <c:pt idx="2728">
                  <c:v>3.3564814814814818E-2</c:v>
                </c:pt>
                <c:pt idx="2729">
                  <c:v>3.3576388888888892E-2</c:v>
                </c:pt>
                <c:pt idx="2730">
                  <c:v>3.3587962962962965E-2</c:v>
                </c:pt>
                <c:pt idx="2731">
                  <c:v>3.3599537037037039E-2</c:v>
                </c:pt>
                <c:pt idx="2732">
                  <c:v>3.3611111111111112E-2</c:v>
                </c:pt>
                <c:pt idx="2733">
                  <c:v>3.3622685185185179E-2</c:v>
                </c:pt>
                <c:pt idx="2734">
                  <c:v>3.363425925925926E-2</c:v>
                </c:pt>
                <c:pt idx="2735">
                  <c:v>3.3645833333333333E-2</c:v>
                </c:pt>
                <c:pt idx="2736">
                  <c:v>3.3657407407407407E-2</c:v>
                </c:pt>
                <c:pt idx="2737">
                  <c:v>3.366898148148148E-2</c:v>
                </c:pt>
                <c:pt idx="2738">
                  <c:v>3.3680555555555554E-2</c:v>
                </c:pt>
                <c:pt idx="2739">
                  <c:v>3.3692129629629627E-2</c:v>
                </c:pt>
                <c:pt idx="2740">
                  <c:v>3.3703703703703701E-2</c:v>
                </c:pt>
                <c:pt idx="2741">
                  <c:v>3.3715277777777775E-2</c:v>
                </c:pt>
                <c:pt idx="2742">
                  <c:v>3.3726851851851855E-2</c:v>
                </c:pt>
                <c:pt idx="2743">
                  <c:v>3.3738425925925929E-2</c:v>
                </c:pt>
                <c:pt idx="2744">
                  <c:v>3.3750000000000002E-2</c:v>
                </c:pt>
                <c:pt idx="2745">
                  <c:v>3.3761574074074076E-2</c:v>
                </c:pt>
                <c:pt idx="2746">
                  <c:v>3.3773148148148149E-2</c:v>
                </c:pt>
                <c:pt idx="2747">
                  <c:v>3.3784722222222223E-2</c:v>
                </c:pt>
                <c:pt idx="2748">
                  <c:v>3.3796296296296297E-2</c:v>
                </c:pt>
                <c:pt idx="2749">
                  <c:v>3.380787037037037E-2</c:v>
                </c:pt>
                <c:pt idx="2750">
                  <c:v>3.3819444444444451E-2</c:v>
                </c:pt>
                <c:pt idx="2751">
                  <c:v>3.3831018518518517E-2</c:v>
                </c:pt>
                <c:pt idx="2752">
                  <c:v>3.3842592592592598E-2</c:v>
                </c:pt>
                <c:pt idx="2753">
                  <c:v>3.3854166666666664E-2</c:v>
                </c:pt>
                <c:pt idx="2754">
                  <c:v>3.3865740740740738E-2</c:v>
                </c:pt>
                <c:pt idx="2755">
                  <c:v>3.3877314814814811E-2</c:v>
                </c:pt>
                <c:pt idx="2756">
                  <c:v>3.3888888888888885E-2</c:v>
                </c:pt>
                <c:pt idx="2757">
                  <c:v>3.3900462962962966E-2</c:v>
                </c:pt>
                <c:pt idx="2758">
                  <c:v>3.3912037037037039E-2</c:v>
                </c:pt>
                <c:pt idx="2759">
                  <c:v>3.3923611111111113E-2</c:v>
                </c:pt>
                <c:pt idx="2760">
                  <c:v>3.3935185185185186E-2</c:v>
                </c:pt>
                <c:pt idx="2761">
                  <c:v>3.394675925925926E-2</c:v>
                </c:pt>
                <c:pt idx="2762">
                  <c:v>3.3958333333333333E-2</c:v>
                </c:pt>
                <c:pt idx="2763">
                  <c:v>3.3969907407407407E-2</c:v>
                </c:pt>
                <c:pt idx="2764">
                  <c:v>3.3981481481481481E-2</c:v>
                </c:pt>
                <c:pt idx="2765">
                  <c:v>3.3993055555555561E-2</c:v>
                </c:pt>
                <c:pt idx="2766">
                  <c:v>3.4004629629629628E-2</c:v>
                </c:pt>
                <c:pt idx="2767">
                  <c:v>3.4016203703703708E-2</c:v>
                </c:pt>
                <c:pt idx="2768">
                  <c:v>3.4027777777777775E-2</c:v>
                </c:pt>
                <c:pt idx="2769">
                  <c:v>3.4039351851851855E-2</c:v>
                </c:pt>
                <c:pt idx="2770">
                  <c:v>3.4050925925925922E-2</c:v>
                </c:pt>
                <c:pt idx="2771">
                  <c:v>3.4062500000000002E-2</c:v>
                </c:pt>
                <c:pt idx="2772">
                  <c:v>3.4074074074074076E-2</c:v>
                </c:pt>
                <c:pt idx="2773">
                  <c:v>3.408564814814815E-2</c:v>
                </c:pt>
                <c:pt idx="2774">
                  <c:v>3.4097222222222223E-2</c:v>
                </c:pt>
                <c:pt idx="2775">
                  <c:v>3.4108796296296297E-2</c:v>
                </c:pt>
                <c:pt idx="2776">
                  <c:v>3.412037037037037E-2</c:v>
                </c:pt>
                <c:pt idx="2777">
                  <c:v>3.4131944444444444E-2</c:v>
                </c:pt>
                <c:pt idx="2778">
                  <c:v>3.4143518518518517E-2</c:v>
                </c:pt>
                <c:pt idx="2779">
                  <c:v>3.4155092592592591E-2</c:v>
                </c:pt>
                <c:pt idx="2780">
                  <c:v>3.4166666666666672E-2</c:v>
                </c:pt>
                <c:pt idx="2781">
                  <c:v>3.4178240740740738E-2</c:v>
                </c:pt>
                <c:pt idx="2782">
                  <c:v>3.4189814814814819E-2</c:v>
                </c:pt>
                <c:pt idx="2783">
                  <c:v>3.4201388888888885E-2</c:v>
                </c:pt>
                <c:pt idx="2784">
                  <c:v>3.4212962962962966E-2</c:v>
                </c:pt>
                <c:pt idx="2785">
                  <c:v>3.4224537037037032E-2</c:v>
                </c:pt>
                <c:pt idx="2786">
                  <c:v>3.4236111111111113E-2</c:v>
                </c:pt>
                <c:pt idx="2787">
                  <c:v>3.4247685185185187E-2</c:v>
                </c:pt>
                <c:pt idx="2788">
                  <c:v>3.425925925925926E-2</c:v>
                </c:pt>
                <c:pt idx="2789">
                  <c:v>3.4270833333333334E-2</c:v>
                </c:pt>
                <c:pt idx="2790">
                  <c:v>3.4282407407407407E-2</c:v>
                </c:pt>
                <c:pt idx="2791">
                  <c:v>3.4293981481481481E-2</c:v>
                </c:pt>
                <c:pt idx="2792">
                  <c:v>3.4305555555555554E-2</c:v>
                </c:pt>
                <c:pt idx="2793">
                  <c:v>3.4317129629629628E-2</c:v>
                </c:pt>
                <c:pt idx="2794">
                  <c:v>3.4328703703703702E-2</c:v>
                </c:pt>
                <c:pt idx="2795">
                  <c:v>3.4340277777777782E-2</c:v>
                </c:pt>
                <c:pt idx="2796">
                  <c:v>3.4351851851851849E-2</c:v>
                </c:pt>
                <c:pt idx="2797">
                  <c:v>3.4363425925925929E-2</c:v>
                </c:pt>
                <c:pt idx="2798">
                  <c:v>3.4374999999999996E-2</c:v>
                </c:pt>
                <c:pt idx="2799">
                  <c:v>3.4386574074074076E-2</c:v>
                </c:pt>
                <c:pt idx="2800">
                  <c:v>3.4398148148148143E-2</c:v>
                </c:pt>
                <c:pt idx="2801">
                  <c:v>3.4409722222222223E-2</c:v>
                </c:pt>
                <c:pt idx="2802">
                  <c:v>3.4421296296296297E-2</c:v>
                </c:pt>
                <c:pt idx="2803">
                  <c:v>3.4432870370370371E-2</c:v>
                </c:pt>
                <c:pt idx="2804">
                  <c:v>3.4444444444444444E-2</c:v>
                </c:pt>
                <c:pt idx="2805">
                  <c:v>3.4456018518518518E-2</c:v>
                </c:pt>
                <c:pt idx="2806">
                  <c:v>3.4467592592592591E-2</c:v>
                </c:pt>
                <c:pt idx="2807">
                  <c:v>3.4479166666666665E-2</c:v>
                </c:pt>
                <c:pt idx="2808">
                  <c:v>3.4490740740740738E-2</c:v>
                </c:pt>
                <c:pt idx="2809">
                  <c:v>3.4502314814814812E-2</c:v>
                </c:pt>
                <c:pt idx="2810">
                  <c:v>3.4513888888888893E-2</c:v>
                </c:pt>
                <c:pt idx="2811">
                  <c:v>3.4525462962962966E-2</c:v>
                </c:pt>
                <c:pt idx="2812">
                  <c:v>3.453703703703704E-2</c:v>
                </c:pt>
                <c:pt idx="2813">
                  <c:v>3.4548611111111113E-2</c:v>
                </c:pt>
                <c:pt idx="2814">
                  <c:v>3.4560185185185187E-2</c:v>
                </c:pt>
                <c:pt idx="2815">
                  <c:v>3.4571759259259253E-2</c:v>
                </c:pt>
                <c:pt idx="2816">
                  <c:v>3.4583333333333334E-2</c:v>
                </c:pt>
                <c:pt idx="2817">
                  <c:v>3.4594907407407408E-2</c:v>
                </c:pt>
                <c:pt idx="2818">
                  <c:v>3.4606481481481481E-2</c:v>
                </c:pt>
                <c:pt idx="2819">
                  <c:v>3.4618055555555555E-2</c:v>
                </c:pt>
                <c:pt idx="2820">
                  <c:v>3.4629629629629628E-2</c:v>
                </c:pt>
                <c:pt idx="2821">
                  <c:v>3.4641203703703702E-2</c:v>
                </c:pt>
                <c:pt idx="2822">
                  <c:v>3.4652777777777775E-2</c:v>
                </c:pt>
                <c:pt idx="2823">
                  <c:v>3.4664351851851849E-2</c:v>
                </c:pt>
                <c:pt idx="2824">
                  <c:v>3.4675925925925923E-2</c:v>
                </c:pt>
                <c:pt idx="2825">
                  <c:v>3.4687500000000003E-2</c:v>
                </c:pt>
                <c:pt idx="2826">
                  <c:v>3.4699074074074077E-2</c:v>
                </c:pt>
                <c:pt idx="2827">
                  <c:v>3.471064814814815E-2</c:v>
                </c:pt>
                <c:pt idx="2828">
                  <c:v>3.4722222222222224E-2</c:v>
                </c:pt>
                <c:pt idx="2829">
                  <c:v>3.4733796296296297E-2</c:v>
                </c:pt>
                <c:pt idx="2830">
                  <c:v>3.4745370370370371E-2</c:v>
                </c:pt>
                <c:pt idx="2831">
                  <c:v>3.4756944444444444E-2</c:v>
                </c:pt>
                <c:pt idx="2832">
                  <c:v>3.4756944444444444E-2</c:v>
                </c:pt>
                <c:pt idx="2833">
                  <c:v>3.4768518518518525E-2</c:v>
                </c:pt>
                <c:pt idx="2834">
                  <c:v>3.4780092592592592E-2</c:v>
                </c:pt>
                <c:pt idx="2835">
                  <c:v>3.4791666666666672E-2</c:v>
                </c:pt>
                <c:pt idx="2836">
                  <c:v>3.4803240740740739E-2</c:v>
                </c:pt>
                <c:pt idx="2837">
                  <c:v>3.4814814814814812E-2</c:v>
                </c:pt>
                <c:pt idx="2838">
                  <c:v>3.4826388888888886E-2</c:v>
                </c:pt>
                <c:pt idx="2839">
                  <c:v>3.4837962962962959E-2</c:v>
                </c:pt>
                <c:pt idx="2840">
                  <c:v>3.4849537037037033E-2</c:v>
                </c:pt>
                <c:pt idx="2841">
                  <c:v>3.4861111111111114E-2</c:v>
                </c:pt>
                <c:pt idx="2842">
                  <c:v>3.4872685185185187E-2</c:v>
                </c:pt>
                <c:pt idx="2843">
                  <c:v>3.4884259259259261E-2</c:v>
                </c:pt>
                <c:pt idx="2844">
                  <c:v>3.4895833333333334E-2</c:v>
                </c:pt>
                <c:pt idx="2845">
                  <c:v>3.4907407407407408E-2</c:v>
                </c:pt>
                <c:pt idx="2846">
                  <c:v>3.4918981481481481E-2</c:v>
                </c:pt>
                <c:pt idx="2847">
                  <c:v>3.4930555555555555E-2</c:v>
                </c:pt>
                <c:pt idx="2848">
                  <c:v>3.4942129629629635E-2</c:v>
                </c:pt>
                <c:pt idx="2849">
                  <c:v>3.4953703703703702E-2</c:v>
                </c:pt>
                <c:pt idx="2850">
                  <c:v>3.4965277777777783E-2</c:v>
                </c:pt>
                <c:pt idx="2851">
                  <c:v>3.4976851851851849E-2</c:v>
                </c:pt>
                <c:pt idx="2852">
                  <c:v>3.498842592592593E-2</c:v>
                </c:pt>
                <c:pt idx="2853">
                  <c:v>3.4999999999999996E-2</c:v>
                </c:pt>
                <c:pt idx="2854">
                  <c:v>3.5011574074074077E-2</c:v>
                </c:pt>
                <c:pt idx="2855">
                  <c:v>3.5023148148148144E-2</c:v>
                </c:pt>
                <c:pt idx="2856">
                  <c:v>3.5034722222222224E-2</c:v>
                </c:pt>
                <c:pt idx="2857">
                  <c:v>3.5046296296296298E-2</c:v>
                </c:pt>
                <c:pt idx="2858">
                  <c:v>3.5057870370370371E-2</c:v>
                </c:pt>
                <c:pt idx="2859">
                  <c:v>3.5069444444444445E-2</c:v>
                </c:pt>
                <c:pt idx="2860">
                  <c:v>3.5081018518518518E-2</c:v>
                </c:pt>
                <c:pt idx="2861">
                  <c:v>3.5092592592592592E-2</c:v>
                </c:pt>
                <c:pt idx="2862">
                  <c:v>3.5104166666666665E-2</c:v>
                </c:pt>
                <c:pt idx="2863">
                  <c:v>3.5115740740740746E-2</c:v>
                </c:pt>
                <c:pt idx="2864">
                  <c:v>3.5127314814814813E-2</c:v>
                </c:pt>
                <c:pt idx="2865">
                  <c:v>3.5138888888888893E-2</c:v>
                </c:pt>
                <c:pt idx="2866">
                  <c:v>3.515046296296296E-2</c:v>
                </c:pt>
                <c:pt idx="2867">
                  <c:v>3.516203703703704E-2</c:v>
                </c:pt>
                <c:pt idx="2868">
                  <c:v>3.5173611111111107E-2</c:v>
                </c:pt>
                <c:pt idx="2869">
                  <c:v>3.5185185185185187E-2</c:v>
                </c:pt>
                <c:pt idx="2870">
                  <c:v>3.5196759259259254E-2</c:v>
                </c:pt>
                <c:pt idx="2871">
                  <c:v>3.5208333333333335E-2</c:v>
                </c:pt>
                <c:pt idx="2872">
                  <c:v>3.5219907407407408E-2</c:v>
                </c:pt>
                <c:pt idx="2873">
                  <c:v>3.5231481481481482E-2</c:v>
                </c:pt>
                <c:pt idx="2874">
                  <c:v>3.5243055555555555E-2</c:v>
                </c:pt>
                <c:pt idx="2875">
                  <c:v>3.5254629629629629E-2</c:v>
                </c:pt>
                <c:pt idx="2876">
                  <c:v>3.5266203703703702E-2</c:v>
                </c:pt>
                <c:pt idx="2877">
                  <c:v>3.5277777777777776E-2</c:v>
                </c:pt>
                <c:pt idx="2878">
                  <c:v>3.5289351851851856E-2</c:v>
                </c:pt>
                <c:pt idx="2879">
                  <c:v>3.5300925925925923E-2</c:v>
                </c:pt>
                <c:pt idx="2880">
                  <c:v>3.5312500000000004E-2</c:v>
                </c:pt>
                <c:pt idx="2881">
                  <c:v>3.532407407407407E-2</c:v>
                </c:pt>
                <c:pt idx="2882">
                  <c:v>3.5335648148148151E-2</c:v>
                </c:pt>
                <c:pt idx="2883">
                  <c:v>3.5347222222222217E-2</c:v>
                </c:pt>
                <c:pt idx="2884">
                  <c:v>3.5358796296296298E-2</c:v>
                </c:pt>
                <c:pt idx="2885">
                  <c:v>3.5370370370370365E-2</c:v>
                </c:pt>
                <c:pt idx="2886">
                  <c:v>3.5381944444444445E-2</c:v>
                </c:pt>
                <c:pt idx="2887">
                  <c:v>3.5393518518518519E-2</c:v>
                </c:pt>
                <c:pt idx="2888">
                  <c:v>3.5405092592592592E-2</c:v>
                </c:pt>
                <c:pt idx="2889">
                  <c:v>3.5416666666666666E-2</c:v>
                </c:pt>
                <c:pt idx="2890">
                  <c:v>3.5428240740740739E-2</c:v>
                </c:pt>
                <c:pt idx="2891">
                  <c:v>3.5439814814814813E-2</c:v>
                </c:pt>
                <c:pt idx="2892">
                  <c:v>3.5451388888888886E-2</c:v>
                </c:pt>
                <c:pt idx="2893">
                  <c:v>3.5462962962962967E-2</c:v>
                </c:pt>
                <c:pt idx="2894">
                  <c:v>3.5474537037037041E-2</c:v>
                </c:pt>
                <c:pt idx="2895">
                  <c:v>3.5486111111111114E-2</c:v>
                </c:pt>
                <c:pt idx="2896">
                  <c:v>3.5497685185185188E-2</c:v>
                </c:pt>
                <c:pt idx="2897">
                  <c:v>3.5509259259259261E-2</c:v>
                </c:pt>
                <c:pt idx="2898">
                  <c:v>3.5520833333333328E-2</c:v>
                </c:pt>
                <c:pt idx="2899">
                  <c:v>3.5532407407407408E-2</c:v>
                </c:pt>
                <c:pt idx="2900">
                  <c:v>3.5543981481481475E-2</c:v>
                </c:pt>
                <c:pt idx="2901">
                  <c:v>3.5555555555555556E-2</c:v>
                </c:pt>
                <c:pt idx="2902">
                  <c:v>3.5567129629629629E-2</c:v>
                </c:pt>
                <c:pt idx="2903">
                  <c:v>3.5578703703703703E-2</c:v>
                </c:pt>
                <c:pt idx="2904">
                  <c:v>3.5590277777777776E-2</c:v>
                </c:pt>
                <c:pt idx="2905">
                  <c:v>3.560185185185185E-2</c:v>
                </c:pt>
                <c:pt idx="2906">
                  <c:v>3.5613425925925923E-2</c:v>
                </c:pt>
                <c:pt idx="2907">
                  <c:v>3.5624999999999997E-2</c:v>
                </c:pt>
                <c:pt idx="2908">
                  <c:v>3.5636574074074077E-2</c:v>
                </c:pt>
                <c:pt idx="2909">
                  <c:v>3.5648148148148151E-2</c:v>
                </c:pt>
                <c:pt idx="2910">
                  <c:v>3.5659722222222225E-2</c:v>
                </c:pt>
                <c:pt idx="2911">
                  <c:v>3.5671296296296298E-2</c:v>
                </c:pt>
                <c:pt idx="2912">
                  <c:v>3.5682870370370372E-2</c:v>
                </c:pt>
                <c:pt idx="2913">
                  <c:v>3.5694444444444445E-2</c:v>
                </c:pt>
                <c:pt idx="2914">
                  <c:v>3.5706018518518519E-2</c:v>
                </c:pt>
                <c:pt idx="2915">
                  <c:v>3.5717592592592592E-2</c:v>
                </c:pt>
                <c:pt idx="2916">
                  <c:v>3.5729166666666666E-2</c:v>
                </c:pt>
                <c:pt idx="2917">
                  <c:v>3.5740740740740747E-2</c:v>
                </c:pt>
                <c:pt idx="2918">
                  <c:v>3.5752314814814813E-2</c:v>
                </c:pt>
                <c:pt idx="2919">
                  <c:v>3.5763888888888887E-2</c:v>
                </c:pt>
                <c:pt idx="2920">
                  <c:v>3.577546296296296E-2</c:v>
                </c:pt>
                <c:pt idx="2921">
                  <c:v>3.5787037037037034E-2</c:v>
                </c:pt>
                <c:pt idx="2922">
                  <c:v>3.5798611111111107E-2</c:v>
                </c:pt>
                <c:pt idx="2923">
                  <c:v>3.5810185185185188E-2</c:v>
                </c:pt>
                <c:pt idx="2924">
                  <c:v>3.5821759259259262E-2</c:v>
                </c:pt>
                <c:pt idx="2925">
                  <c:v>3.5833333333333335E-2</c:v>
                </c:pt>
                <c:pt idx="2926">
                  <c:v>3.5844907407407409E-2</c:v>
                </c:pt>
                <c:pt idx="2927">
                  <c:v>3.5856481481481482E-2</c:v>
                </c:pt>
                <c:pt idx="2928">
                  <c:v>3.5868055555555556E-2</c:v>
                </c:pt>
                <c:pt idx="2929">
                  <c:v>3.5879629629629629E-2</c:v>
                </c:pt>
                <c:pt idx="2930">
                  <c:v>3.5891203703703703E-2</c:v>
                </c:pt>
                <c:pt idx="2931">
                  <c:v>3.5902777777777777E-2</c:v>
                </c:pt>
                <c:pt idx="2932">
                  <c:v>3.5914351851851857E-2</c:v>
                </c:pt>
                <c:pt idx="2933">
                  <c:v>3.5925925925925924E-2</c:v>
                </c:pt>
                <c:pt idx="2934">
                  <c:v>3.5937500000000004E-2</c:v>
                </c:pt>
                <c:pt idx="2935">
                  <c:v>3.5949074074074071E-2</c:v>
                </c:pt>
                <c:pt idx="2936">
                  <c:v>3.5960648148148151E-2</c:v>
                </c:pt>
                <c:pt idx="2937">
                  <c:v>3.5972222222222218E-2</c:v>
                </c:pt>
                <c:pt idx="2938">
                  <c:v>3.5983796296296298E-2</c:v>
                </c:pt>
                <c:pt idx="2939">
                  <c:v>3.5995370370370372E-2</c:v>
                </c:pt>
                <c:pt idx="2940">
                  <c:v>3.6006944444444446E-2</c:v>
                </c:pt>
                <c:pt idx="2941">
                  <c:v>3.6018518518518519E-2</c:v>
                </c:pt>
                <c:pt idx="2942">
                  <c:v>3.6030092592592593E-2</c:v>
                </c:pt>
                <c:pt idx="2943">
                  <c:v>3.6041666666666666E-2</c:v>
                </c:pt>
                <c:pt idx="2944">
                  <c:v>3.605324074074074E-2</c:v>
                </c:pt>
                <c:pt idx="2945">
                  <c:v>3.6064814814814813E-2</c:v>
                </c:pt>
                <c:pt idx="2946">
                  <c:v>3.6076388888888887E-2</c:v>
                </c:pt>
                <c:pt idx="2947">
                  <c:v>3.6087962962962968E-2</c:v>
                </c:pt>
                <c:pt idx="2948">
                  <c:v>3.6099537037037034E-2</c:v>
                </c:pt>
                <c:pt idx="2949">
                  <c:v>3.6111111111111115E-2</c:v>
                </c:pt>
                <c:pt idx="2950">
                  <c:v>3.6122685185185181E-2</c:v>
                </c:pt>
                <c:pt idx="2951">
                  <c:v>3.6134259259259262E-2</c:v>
                </c:pt>
                <c:pt idx="2952">
                  <c:v>3.6145833333333328E-2</c:v>
                </c:pt>
                <c:pt idx="2953">
                  <c:v>3.6157407407407409E-2</c:v>
                </c:pt>
                <c:pt idx="2954">
                  <c:v>3.6168981481481483E-2</c:v>
                </c:pt>
                <c:pt idx="2955">
                  <c:v>3.6180555555555556E-2</c:v>
                </c:pt>
                <c:pt idx="2956">
                  <c:v>3.619212962962963E-2</c:v>
                </c:pt>
                <c:pt idx="2957">
                  <c:v>3.6203703703703703E-2</c:v>
                </c:pt>
                <c:pt idx="2958">
                  <c:v>3.6215277777777777E-2</c:v>
                </c:pt>
                <c:pt idx="2959">
                  <c:v>3.622685185185185E-2</c:v>
                </c:pt>
                <c:pt idx="2960">
                  <c:v>3.6238425925925924E-2</c:v>
                </c:pt>
                <c:pt idx="2961">
                  <c:v>3.6249999999999998E-2</c:v>
                </c:pt>
                <c:pt idx="2962">
                  <c:v>3.6261574074074078E-2</c:v>
                </c:pt>
                <c:pt idx="2963">
                  <c:v>3.6273148148148145E-2</c:v>
                </c:pt>
                <c:pt idx="2964">
                  <c:v>3.6284722222222225E-2</c:v>
                </c:pt>
                <c:pt idx="2965">
                  <c:v>3.6296296296296292E-2</c:v>
                </c:pt>
                <c:pt idx="2966">
                  <c:v>3.6307870370370372E-2</c:v>
                </c:pt>
                <c:pt idx="2967">
                  <c:v>3.6319444444444439E-2</c:v>
                </c:pt>
                <c:pt idx="2968">
                  <c:v>3.6331018518518519E-2</c:v>
                </c:pt>
                <c:pt idx="2969">
                  <c:v>3.6342592592592593E-2</c:v>
                </c:pt>
                <c:pt idx="2970">
                  <c:v>3.6354166666666667E-2</c:v>
                </c:pt>
                <c:pt idx="2971">
                  <c:v>3.636574074074074E-2</c:v>
                </c:pt>
                <c:pt idx="2972">
                  <c:v>3.6377314814814814E-2</c:v>
                </c:pt>
                <c:pt idx="2973">
                  <c:v>3.6388888888888887E-2</c:v>
                </c:pt>
                <c:pt idx="2974">
                  <c:v>3.6400462962962961E-2</c:v>
                </c:pt>
                <c:pt idx="2975">
                  <c:v>3.6412037037037034E-2</c:v>
                </c:pt>
                <c:pt idx="2976">
                  <c:v>3.6423611111111115E-2</c:v>
                </c:pt>
                <c:pt idx="2977">
                  <c:v>3.6435185185185189E-2</c:v>
                </c:pt>
                <c:pt idx="2978">
                  <c:v>3.6446759259259262E-2</c:v>
                </c:pt>
                <c:pt idx="2979">
                  <c:v>3.6458333333333336E-2</c:v>
                </c:pt>
                <c:pt idx="2980">
                  <c:v>3.6469907407407402E-2</c:v>
                </c:pt>
                <c:pt idx="2981">
                  <c:v>3.6481481481481483E-2</c:v>
                </c:pt>
                <c:pt idx="2982">
                  <c:v>3.6493055555555549E-2</c:v>
                </c:pt>
                <c:pt idx="2983">
                  <c:v>3.650462962962963E-2</c:v>
                </c:pt>
                <c:pt idx="2984">
                  <c:v>3.6516203703703703E-2</c:v>
                </c:pt>
                <c:pt idx="2985">
                  <c:v>3.6527777777777777E-2</c:v>
                </c:pt>
                <c:pt idx="2986">
                  <c:v>3.6539351851851851E-2</c:v>
                </c:pt>
                <c:pt idx="2987">
                  <c:v>3.6550925925925924E-2</c:v>
                </c:pt>
                <c:pt idx="2988">
                  <c:v>3.6562499999999998E-2</c:v>
                </c:pt>
                <c:pt idx="2989">
                  <c:v>3.6574074074074071E-2</c:v>
                </c:pt>
                <c:pt idx="2990">
                  <c:v>3.6585648148148145E-2</c:v>
                </c:pt>
                <c:pt idx="2991">
                  <c:v>3.6597222222222225E-2</c:v>
                </c:pt>
                <c:pt idx="2992">
                  <c:v>3.6608796296296299E-2</c:v>
                </c:pt>
                <c:pt idx="2993">
                  <c:v>3.6620370370370373E-2</c:v>
                </c:pt>
                <c:pt idx="2994">
                  <c:v>3.6631944444444446E-2</c:v>
                </c:pt>
                <c:pt idx="2995">
                  <c:v>3.664351851851852E-2</c:v>
                </c:pt>
                <c:pt idx="2996">
                  <c:v>3.6655092592592593E-2</c:v>
                </c:pt>
                <c:pt idx="2997">
                  <c:v>3.6666666666666667E-2</c:v>
                </c:pt>
                <c:pt idx="2998">
                  <c:v>3.667824074074074E-2</c:v>
                </c:pt>
                <c:pt idx="2999">
                  <c:v>3.6689814814814821E-2</c:v>
                </c:pt>
                <c:pt idx="3000">
                  <c:v>3.6701388888888888E-2</c:v>
                </c:pt>
                <c:pt idx="3001">
                  <c:v>3.6712962962962961E-2</c:v>
                </c:pt>
                <c:pt idx="3002">
                  <c:v>3.6724537037037035E-2</c:v>
                </c:pt>
                <c:pt idx="3003">
                  <c:v>3.6736111111111108E-2</c:v>
                </c:pt>
                <c:pt idx="3004">
                  <c:v>3.6747685185185182E-2</c:v>
                </c:pt>
                <c:pt idx="3005">
                  <c:v>3.6759259259259255E-2</c:v>
                </c:pt>
                <c:pt idx="3006">
                  <c:v>3.6770833333333336E-2</c:v>
                </c:pt>
                <c:pt idx="3007">
                  <c:v>3.6782407407407409E-2</c:v>
                </c:pt>
                <c:pt idx="3008">
                  <c:v>3.6793981481481483E-2</c:v>
                </c:pt>
                <c:pt idx="3009">
                  <c:v>3.6805555555555557E-2</c:v>
                </c:pt>
                <c:pt idx="3010">
                  <c:v>3.681712962962963E-2</c:v>
                </c:pt>
                <c:pt idx="3011">
                  <c:v>3.6828703703703704E-2</c:v>
                </c:pt>
                <c:pt idx="3012">
                  <c:v>3.6840277777777777E-2</c:v>
                </c:pt>
                <c:pt idx="3013">
                  <c:v>3.6851851851851851E-2</c:v>
                </c:pt>
                <c:pt idx="3014">
                  <c:v>3.6863425925925931E-2</c:v>
                </c:pt>
                <c:pt idx="3015">
                  <c:v>3.6874999999999998E-2</c:v>
                </c:pt>
                <c:pt idx="3016">
                  <c:v>3.6886574074074079E-2</c:v>
                </c:pt>
                <c:pt idx="3017">
                  <c:v>3.6898148148148145E-2</c:v>
                </c:pt>
                <c:pt idx="3018">
                  <c:v>3.6909722222222226E-2</c:v>
                </c:pt>
                <c:pt idx="3019">
                  <c:v>3.6921296296296292E-2</c:v>
                </c:pt>
                <c:pt idx="3020">
                  <c:v>3.6932870370370366E-2</c:v>
                </c:pt>
                <c:pt idx="3021">
                  <c:v>3.6944444444444446E-2</c:v>
                </c:pt>
                <c:pt idx="3022">
                  <c:v>3.695601851851852E-2</c:v>
                </c:pt>
                <c:pt idx="3023">
                  <c:v>3.6967592592592594E-2</c:v>
                </c:pt>
                <c:pt idx="3024">
                  <c:v>3.6979166666666667E-2</c:v>
                </c:pt>
                <c:pt idx="3025">
                  <c:v>3.6990740740740741E-2</c:v>
                </c:pt>
                <c:pt idx="3026">
                  <c:v>3.7002314814814814E-2</c:v>
                </c:pt>
                <c:pt idx="3027">
                  <c:v>3.7013888888888888E-2</c:v>
                </c:pt>
                <c:pt idx="3028">
                  <c:v>3.7025462962962961E-2</c:v>
                </c:pt>
                <c:pt idx="3029">
                  <c:v>3.7037037037037042E-2</c:v>
                </c:pt>
                <c:pt idx="3030">
                  <c:v>3.7048611111111109E-2</c:v>
                </c:pt>
                <c:pt idx="3031">
                  <c:v>3.7060185185185189E-2</c:v>
                </c:pt>
                <c:pt idx="3032">
                  <c:v>3.7071759259259256E-2</c:v>
                </c:pt>
                <c:pt idx="3033">
                  <c:v>3.7083333333333336E-2</c:v>
                </c:pt>
                <c:pt idx="3034">
                  <c:v>3.7094907407407403E-2</c:v>
                </c:pt>
                <c:pt idx="3035">
                  <c:v>3.7106481481481483E-2</c:v>
                </c:pt>
                <c:pt idx="3036">
                  <c:v>3.7118055555555557E-2</c:v>
                </c:pt>
                <c:pt idx="3037">
                  <c:v>3.712962962962963E-2</c:v>
                </c:pt>
                <c:pt idx="3038">
                  <c:v>3.7141203703703704E-2</c:v>
                </c:pt>
                <c:pt idx="3039">
                  <c:v>3.7152777777777778E-2</c:v>
                </c:pt>
                <c:pt idx="3040">
                  <c:v>3.7164351851851851E-2</c:v>
                </c:pt>
                <c:pt idx="3041">
                  <c:v>3.7175925925925925E-2</c:v>
                </c:pt>
                <c:pt idx="3042">
                  <c:v>3.7187499999999998E-2</c:v>
                </c:pt>
                <c:pt idx="3043">
                  <c:v>3.7199074074074072E-2</c:v>
                </c:pt>
                <c:pt idx="3044">
                  <c:v>3.7210648148148152E-2</c:v>
                </c:pt>
                <c:pt idx="3045">
                  <c:v>3.7222222222222219E-2</c:v>
                </c:pt>
                <c:pt idx="3046">
                  <c:v>3.72337962962963E-2</c:v>
                </c:pt>
                <c:pt idx="3047">
                  <c:v>3.7245370370370366E-2</c:v>
                </c:pt>
                <c:pt idx="3048">
                  <c:v>3.7256944444444447E-2</c:v>
                </c:pt>
                <c:pt idx="3049">
                  <c:v>3.7268518518518513E-2</c:v>
                </c:pt>
                <c:pt idx="3050">
                  <c:v>3.7280092592592594E-2</c:v>
                </c:pt>
                <c:pt idx="3051">
                  <c:v>3.7291666666666667E-2</c:v>
                </c:pt>
                <c:pt idx="3052">
                  <c:v>3.7303240740740741E-2</c:v>
                </c:pt>
                <c:pt idx="3053">
                  <c:v>3.7314814814814815E-2</c:v>
                </c:pt>
                <c:pt idx="3054">
                  <c:v>3.7326388888888888E-2</c:v>
                </c:pt>
                <c:pt idx="3055">
                  <c:v>3.7337962962962962E-2</c:v>
                </c:pt>
                <c:pt idx="3056">
                  <c:v>3.7349537037037035E-2</c:v>
                </c:pt>
                <c:pt idx="3057">
                  <c:v>3.7361111111111109E-2</c:v>
                </c:pt>
                <c:pt idx="3058">
                  <c:v>3.7372685185185189E-2</c:v>
                </c:pt>
                <c:pt idx="3059">
                  <c:v>3.7384259259259263E-2</c:v>
                </c:pt>
                <c:pt idx="3060">
                  <c:v>3.7395833333333336E-2</c:v>
                </c:pt>
                <c:pt idx="3061">
                  <c:v>3.740740740740741E-2</c:v>
                </c:pt>
                <c:pt idx="3062">
                  <c:v>3.7418981481481477E-2</c:v>
                </c:pt>
                <c:pt idx="3063">
                  <c:v>3.7430555555555557E-2</c:v>
                </c:pt>
                <c:pt idx="3064">
                  <c:v>3.7442129629629624E-2</c:v>
                </c:pt>
                <c:pt idx="3065">
                  <c:v>3.7453703703703704E-2</c:v>
                </c:pt>
                <c:pt idx="3066">
                  <c:v>3.7465277777777778E-2</c:v>
                </c:pt>
                <c:pt idx="3067">
                  <c:v>3.7476851851851851E-2</c:v>
                </c:pt>
                <c:pt idx="3068">
                  <c:v>3.7488425925925925E-2</c:v>
                </c:pt>
                <c:pt idx="3069">
                  <c:v>3.7499999999999999E-2</c:v>
                </c:pt>
                <c:pt idx="3070">
                  <c:v>3.7511574074074072E-2</c:v>
                </c:pt>
                <c:pt idx="3071">
                  <c:v>3.7523148148148146E-2</c:v>
                </c:pt>
                <c:pt idx="3072">
                  <c:v>3.7534722222222219E-2</c:v>
                </c:pt>
                <c:pt idx="3073">
                  <c:v>3.75462962962963E-2</c:v>
                </c:pt>
                <c:pt idx="3074">
                  <c:v>3.7557870370370373E-2</c:v>
                </c:pt>
                <c:pt idx="3075">
                  <c:v>3.7569444444444447E-2</c:v>
                </c:pt>
                <c:pt idx="3076">
                  <c:v>3.7581018518518521E-2</c:v>
                </c:pt>
                <c:pt idx="3077">
                  <c:v>3.7592592592592594E-2</c:v>
                </c:pt>
                <c:pt idx="3078">
                  <c:v>3.7604166666666668E-2</c:v>
                </c:pt>
                <c:pt idx="3079">
                  <c:v>3.7615740740740741E-2</c:v>
                </c:pt>
                <c:pt idx="3080">
                  <c:v>3.7627314814814815E-2</c:v>
                </c:pt>
                <c:pt idx="3081">
                  <c:v>3.7638888888888895E-2</c:v>
                </c:pt>
                <c:pt idx="3082">
                  <c:v>3.7650462962962962E-2</c:v>
                </c:pt>
                <c:pt idx="3083">
                  <c:v>3.7662037037037036E-2</c:v>
                </c:pt>
                <c:pt idx="3084">
                  <c:v>3.7673611111111109E-2</c:v>
                </c:pt>
                <c:pt idx="3085">
                  <c:v>3.7685185185185183E-2</c:v>
                </c:pt>
                <c:pt idx="3086">
                  <c:v>3.7696759259259256E-2</c:v>
                </c:pt>
                <c:pt idx="3087">
                  <c:v>3.770833333333333E-2</c:v>
                </c:pt>
                <c:pt idx="3088">
                  <c:v>3.771990740740741E-2</c:v>
                </c:pt>
                <c:pt idx="3089">
                  <c:v>3.7731481481481484E-2</c:v>
                </c:pt>
                <c:pt idx="3090">
                  <c:v>3.7743055555555557E-2</c:v>
                </c:pt>
                <c:pt idx="3091">
                  <c:v>3.7754629629629631E-2</c:v>
                </c:pt>
                <c:pt idx="3092">
                  <c:v>3.7766203703703705E-2</c:v>
                </c:pt>
                <c:pt idx="3093">
                  <c:v>3.7777777777777778E-2</c:v>
                </c:pt>
                <c:pt idx="3094">
                  <c:v>3.7789351851851852E-2</c:v>
                </c:pt>
                <c:pt idx="3095">
                  <c:v>3.7800925925925925E-2</c:v>
                </c:pt>
                <c:pt idx="3096">
                  <c:v>3.7812500000000006E-2</c:v>
                </c:pt>
                <c:pt idx="3097">
                  <c:v>3.7824074074074072E-2</c:v>
                </c:pt>
                <c:pt idx="3098">
                  <c:v>3.7835648148148153E-2</c:v>
                </c:pt>
                <c:pt idx="3099">
                  <c:v>3.784722222222222E-2</c:v>
                </c:pt>
                <c:pt idx="3100">
                  <c:v>3.78587962962963E-2</c:v>
                </c:pt>
                <c:pt idx="3101">
                  <c:v>3.7870370370370367E-2</c:v>
                </c:pt>
                <c:pt idx="3102">
                  <c:v>3.788194444444444E-2</c:v>
                </c:pt>
                <c:pt idx="3103">
                  <c:v>3.7893518518518521E-2</c:v>
                </c:pt>
                <c:pt idx="3104">
                  <c:v>3.7905092592592594E-2</c:v>
                </c:pt>
                <c:pt idx="3105">
                  <c:v>3.7916666666666668E-2</c:v>
                </c:pt>
                <c:pt idx="3106">
                  <c:v>3.7928240740740742E-2</c:v>
                </c:pt>
                <c:pt idx="3107">
                  <c:v>3.7939814814814815E-2</c:v>
                </c:pt>
                <c:pt idx="3108">
                  <c:v>3.7951388888888889E-2</c:v>
                </c:pt>
                <c:pt idx="3109">
                  <c:v>3.7962962962962962E-2</c:v>
                </c:pt>
                <c:pt idx="3110">
                  <c:v>3.7974537037037036E-2</c:v>
                </c:pt>
                <c:pt idx="3111">
                  <c:v>3.7986111111111116E-2</c:v>
                </c:pt>
                <c:pt idx="3112">
                  <c:v>3.7997685185185183E-2</c:v>
                </c:pt>
                <c:pt idx="3113">
                  <c:v>3.8009259259259263E-2</c:v>
                </c:pt>
                <c:pt idx="3114">
                  <c:v>3.802083333333333E-2</c:v>
                </c:pt>
                <c:pt idx="3115">
                  <c:v>3.8032407407407411E-2</c:v>
                </c:pt>
                <c:pt idx="3116">
                  <c:v>3.8043981481481477E-2</c:v>
                </c:pt>
                <c:pt idx="3117">
                  <c:v>3.8055555555555558E-2</c:v>
                </c:pt>
                <c:pt idx="3118">
                  <c:v>3.8067129629629631E-2</c:v>
                </c:pt>
                <c:pt idx="3119">
                  <c:v>3.8078703703703705E-2</c:v>
                </c:pt>
                <c:pt idx="3120">
                  <c:v>3.8090277777777778E-2</c:v>
                </c:pt>
                <c:pt idx="3121">
                  <c:v>3.8101851851851852E-2</c:v>
                </c:pt>
                <c:pt idx="3122">
                  <c:v>3.8113425925925926E-2</c:v>
                </c:pt>
                <c:pt idx="3123">
                  <c:v>3.8124999999999999E-2</c:v>
                </c:pt>
                <c:pt idx="3124">
                  <c:v>3.8136574074074073E-2</c:v>
                </c:pt>
                <c:pt idx="3125">
                  <c:v>3.8148148148148146E-2</c:v>
                </c:pt>
                <c:pt idx="3126">
                  <c:v>3.8159722222222227E-2</c:v>
                </c:pt>
                <c:pt idx="3127">
                  <c:v>3.8171296296296293E-2</c:v>
                </c:pt>
                <c:pt idx="3128">
                  <c:v>3.8182870370370374E-2</c:v>
                </c:pt>
                <c:pt idx="3129">
                  <c:v>3.8194444444444441E-2</c:v>
                </c:pt>
                <c:pt idx="3130">
                  <c:v>3.8206018518518521E-2</c:v>
                </c:pt>
                <c:pt idx="3131">
                  <c:v>3.8217592592592588E-2</c:v>
                </c:pt>
                <c:pt idx="3132">
                  <c:v>3.8229166666666668E-2</c:v>
                </c:pt>
                <c:pt idx="3133">
                  <c:v>3.8240740740740742E-2</c:v>
                </c:pt>
                <c:pt idx="3134">
                  <c:v>3.8252314814814815E-2</c:v>
                </c:pt>
                <c:pt idx="3135">
                  <c:v>3.8263888888888889E-2</c:v>
                </c:pt>
                <c:pt idx="3136">
                  <c:v>3.8275462962962963E-2</c:v>
                </c:pt>
                <c:pt idx="3137">
                  <c:v>3.8287037037037036E-2</c:v>
                </c:pt>
                <c:pt idx="3138">
                  <c:v>3.829861111111111E-2</c:v>
                </c:pt>
                <c:pt idx="3139">
                  <c:v>3.8310185185185183E-2</c:v>
                </c:pt>
                <c:pt idx="3140">
                  <c:v>3.8321759259259257E-2</c:v>
                </c:pt>
                <c:pt idx="3141">
                  <c:v>3.8333333333333337E-2</c:v>
                </c:pt>
                <c:pt idx="3142">
                  <c:v>3.8344907407407411E-2</c:v>
                </c:pt>
                <c:pt idx="3143">
                  <c:v>3.8356481481481484E-2</c:v>
                </c:pt>
                <c:pt idx="3144">
                  <c:v>3.8368055555555551E-2</c:v>
                </c:pt>
                <c:pt idx="3145">
                  <c:v>3.8379629629629632E-2</c:v>
                </c:pt>
                <c:pt idx="3146">
                  <c:v>3.8391203703703698E-2</c:v>
                </c:pt>
                <c:pt idx="3147">
                  <c:v>3.8402777777777779E-2</c:v>
                </c:pt>
                <c:pt idx="3148">
                  <c:v>3.8414351851851852E-2</c:v>
                </c:pt>
                <c:pt idx="3149">
                  <c:v>3.8425925925925926E-2</c:v>
                </c:pt>
                <c:pt idx="3150">
                  <c:v>3.8437499999999999E-2</c:v>
                </c:pt>
                <c:pt idx="3151">
                  <c:v>3.8449074074074073E-2</c:v>
                </c:pt>
                <c:pt idx="3152">
                  <c:v>3.8460648148148147E-2</c:v>
                </c:pt>
                <c:pt idx="3153">
                  <c:v>3.847222222222222E-2</c:v>
                </c:pt>
                <c:pt idx="3154">
                  <c:v>3.8483796296296294E-2</c:v>
                </c:pt>
                <c:pt idx="3155">
                  <c:v>3.8495370370370367E-2</c:v>
                </c:pt>
                <c:pt idx="3156">
                  <c:v>3.8506944444444448E-2</c:v>
                </c:pt>
                <c:pt idx="3157">
                  <c:v>3.8518518518518521E-2</c:v>
                </c:pt>
                <c:pt idx="3158">
                  <c:v>3.8530092592592595E-2</c:v>
                </c:pt>
                <c:pt idx="3159">
                  <c:v>3.8541666666666669E-2</c:v>
                </c:pt>
                <c:pt idx="3160">
                  <c:v>3.8553240740740742E-2</c:v>
                </c:pt>
                <c:pt idx="3161">
                  <c:v>3.8564814814814816E-2</c:v>
                </c:pt>
                <c:pt idx="3162">
                  <c:v>3.8576388888888889E-2</c:v>
                </c:pt>
                <c:pt idx="3163">
                  <c:v>3.858796296296297E-2</c:v>
                </c:pt>
                <c:pt idx="3164">
                  <c:v>3.8599537037037036E-2</c:v>
                </c:pt>
                <c:pt idx="3165">
                  <c:v>3.861111111111111E-2</c:v>
                </c:pt>
                <c:pt idx="3166">
                  <c:v>3.8622685185185184E-2</c:v>
                </c:pt>
                <c:pt idx="3167">
                  <c:v>3.8634259259259257E-2</c:v>
                </c:pt>
                <c:pt idx="3168">
                  <c:v>3.8645833333333331E-2</c:v>
                </c:pt>
                <c:pt idx="3169">
                  <c:v>3.8657407407407404E-2</c:v>
                </c:pt>
                <c:pt idx="3170">
                  <c:v>3.8668981481481478E-2</c:v>
                </c:pt>
                <c:pt idx="3171">
                  <c:v>3.8680555555555558E-2</c:v>
                </c:pt>
                <c:pt idx="3172">
                  <c:v>3.8692129629629632E-2</c:v>
                </c:pt>
                <c:pt idx="3173">
                  <c:v>3.8703703703703705E-2</c:v>
                </c:pt>
                <c:pt idx="3174">
                  <c:v>3.8715277777777779E-2</c:v>
                </c:pt>
                <c:pt idx="3175">
                  <c:v>3.8726851851851853E-2</c:v>
                </c:pt>
                <c:pt idx="3176">
                  <c:v>3.8738425925925926E-2</c:v>
                </c:pt>
                <c:pt idx="3177">
                  <c:v>3.875E-2</c:v>
                </c:pt>
                <c:pt idx="3178">
                  <c:v>3.876157407407408E-2</c:v>
                </c:pt>
                <c:pt idx="3179">
                  <c:v>3.8773148148148147E-2</c:v>
                </c:pt>
                <c:pt idx="3180">
                  <c:v>3.8784722222222227E-2</c:v>
                </c:pt>
                <c:pt idx="3181">
                  <c:v>3.8796296296296294E-2</c:v>
                </c:pt>
                <c:pt idx="3182">
                  <c:v>3.8807870370370375E-2</c:v>
                </c:pt>
                <c:pt idx="3183">
                  <c:v>3.8819444444444441E-2</c:v>
                </c:pt>
                <c:pt idx="3184">
                  <c:v>3.8831018518518515E-2</c:v>
                </c:pt>
                <c:pt idx="3185">
                  <c:v>3.8842592592592588E-2</c:v>
                </c:pt>
                <c:pt idx="3186">
                  <c:v>3.8854166666666669E-2</c:v>
                </c:pt>
                <c:pt idx="3187">
                  <c:v>3.8865740740740742E-2</c:v>
                </c:pt>
                <c:pt idx="3188">
                  <c:v>3.8877314814814816E-2</c:v>
                </c:pt>
                <c:pt idx="3189">
                  <c:v>3.8877314814814816E-2</c:v>
                </c:pt>
                <c:pt idx="3190">
                  <c:v>3.888888888888889E-2</c:v>
                </c:pt>
                <c:pt idx="3191">
                  <c:v>3.8900462962962963E-2</c:v>
                </c:pt>
                <c:pt idx="3192">
                  <c:v>3.8912037037037037E-2</c:v>
                </c:pt>
                <c:pt idx="3193">
                  <c:v>3.892361111111111E-2</c:v>
                </c:pt>
                <c:pt idx="3194">
                  <c:v>3.8935185185185191E-2</c:v>
                </c:pt>
                <c:pt idx="3195">
                  <c:v>3.8946759259259257E-2</c:v>
                </c:pt>
                <c:pt idx="3196">
                  <c:v>3.8958333333333338E-2</c:v>
                </c:pt>
                <c:pt idx="3197">
                  <c:v>3.8969907407407404E-2</c:v>
                </c:pt>
                <c:pt idx="3198">
                  <c:v>3.8981481481481485E-2</c:v>
                </c:pt>
                <c:pt idx="3199">
                  <c:v>3.8993055555555552E-2</c:v>
                </c:pt>
                <c:pt idx="3200">
                  <c:v>3.9004629629629632E-2</c:v>
                </c:pt>
                <c:pt idx="3201">
                  <c:v>3.9016203703703699E-2</c:v>
                </c:pt>
                <c:pt idx="3202">
                  <c:v>3.9027777777777779E-2</c:v>
                </c:pt>
                <c:pt idx="3203">
                  <c:v>3.9039351851851853E-2</c:v>
                </c:pt>
                <c:pt idx="3204">
                  <c:v>3.9050925925925926E-2</c:v>
                </c:pt>
                <c:pt idx="3205">
                  <c:v>3.90625E-2</c:v>
                </c:pt>
                <c:pt idx="3206">
                  <c:v>3.9074074074074074E-2</c:v>
                </c:pt>
                <c:pt idx="3207">
                  <c:v>3.9085648148148147E-2</c:v>
                </c:pt>
                <c:pt idx="3208">
                  <c:v>3.9097222222222221E-2</c:v>
                </c:pt>
                <c:pt idx="3209">
                  <c:v>3.9108796296296301E-2</c:v>
                </c:pt>
                <c:pt idx="3210">
                  <c:v>3.9120370370370368E-2</c:v>
                </c:pt>
                <c:pt idx="3211">
                  <c:v>3.9131944444444448E-2</c:v>
                </c:pt>
                <c:pt idx="3212">
                  <c:v>3.9143518518518515E-2</c:v>
                </c:pt>
                <c:pt idx="3213">
                  <c:v>3.9155092592592596E-2</c:v>
                </c:pt>
                <c:pt idx="3214">
                  <c:v>3.9166666666666662E-2</c:v>
                </c:pt>
                <c:pt idx="3215">
                  <c:v>3.9178240740740743E-2</c:v>
                </c:pt>
                <c:pt idx="3216">
                  <c:v>3.9189814814814809E-2</c:v>
                </c:pt>
                <c:pt idx="3217">
                  <c:v>3.920138888888889E-2</c:v>
                </c:pt>
                <c:pt idx="3218">
                  <c:v>3.9212962962962963E-2</c:v>
                </c:pt>
                <c:pt idx="3219">
                  <c:v>3.9224537037037037E-2</c:v>
                </c:pt>
                <c:pt idx="3220">
                  <c:v>3.923611111111111E-2</c:v>
                </c:pt>
                <c:pt idx="3221">
                  <c:v>3.9247685185185184E-2</c:v>
                </c:pt>
                <c:pt idx="3222">
                  <c:v>3.9259259259259258E-2</c:v>
                </c:pt>
                <c:pt idx="3223">
                  <c:v>3.9270833333333331E-2</c:v>
                </c:pt>
                <c:pt idx="3224">
                  <c:v>3.9282407407407412E-2</c:v>
                </c:pt>
                <c:pt idx="3225">
                  <c:v>3.9293981481481485E-2</c:v>
                </c:pt>
                <c:pt idx="3226">
                  <c:v>3.9305555555555559E-2</c:v>
                </c:pt>
                <c:pt idx="3227">
                  <c:v>3.9317129629629625E-2</c:v>
                </c:pt>
                <c:pt idx="3228">
                  <c:v>3.9328703703703706E-2</c:v>
                </c:pt>
                <c:pt idx="3229">
                  <c:v>3.9340277777777773E-2</c:v>
                </c:pt>
                <c:pt idx="3230">
                  <c:v>3.9351851851851853E-2</c:v>
                </c:pt>
                <c:pt idx="3231">
                  <c:v>3.936342592592592E-2</c:v>
                </c:pt>
                <c:pt idx="3232">
                  <c:v>3.9375E-2</c:v>
                </c:pt>
                <c:pt idx="3233">
                  <c:v>3.9386574074074074E-2</c:v>
                </c:pt>
                <c:pt idx="3234">
                  <c:v>3.9398148148148147E-2</c:v>
                </c:pt>
                <c:pt idx="3235">
                  <c:v>3.9409722222222221E-2</c:v>
                </c:pt>
                <c:pt idx="3236">
                  <c:v>3.9421296296296295E-2</c:v>
                </c:pt>
                <c:pt idx="3237">
                  <c:v>3.9432870370370368E-2</c:v>
                </c:pt>
                <c:pt idx="3238">
                  <c:v>3.9444444444444442E-2</c:v>
                </c:pt>
                <c:pt idx="3239">
                  <c:v>3.9456018518518522E-2</c:v>
                </c:pt>
                <c:pt idx="3240">
                  <c:v>3.9467592592592596E-2</c:v>
                </c:pt>
                <c:pt idx="3241">
                  <c:v>3.9479166666666669E-2</c:v>
                </c:pt>
                <c:pt idx="3242">
                  <c:v>3.9490740740740743E-2</c:v>
                </c:pt>
                <c:pt idx="3243">
                  <c:v>3.9502314814814816E-2</c:v>
                </c:pt>
                <c:pt idx="3244">
                  <c:v>3.951388888888889E-2</c:v>
                </c:pt>
                <c:pt idx="3245">
                  <c:v>3.9525462962962964E-2</c:v>
                </c:pt>
                <c:pt idx="3246">
                  <c:v>3.953703703703703E-2</c:v>
                </c:pt>
                <c:pt idx="3247">
                  <c:v>3.9548611111111111E-2</c:v>
                </c:pt>
                <c:pt idx="3248">
                  <c:v>3.9560185185185184E-2</c:v>
                </c:pt>
                <c:pt idx="3249">
                  <c:v>3.9571759259259258E-2</c:v>
                </c:pt>
                <c:pt idx="3250">
                  <c:v>3.9583333333333331E-2</c:v>
                </c:pt>
                <c:pt idx="3251">
                  <c:v>3.9594907407407405E-2</c:v>
                </c:pt>
                <c:pt idx="3252">
                  <c:v>3.9606481481481479E-2</c:v>
                </c:pt>
                <c:pt idx="3253">
                  <c:v>3.9618055555555552E-2</c:v>
                </c:pt>
                <c:pt idx="3254">
                  <c:v>3.9629629629629633E-2</c:v>
                </c:pt>
                <c:pt idx="3255">
                  <c:v>3.9641203703703706E-2</c:v>
                </c:pt>
                <c:pt idx="3256">
                  <c:v>3.965277777777778E-2</c:v>
                </c:pt>
                <c:pt idx="3257">
                  <c:v>3.9664351851851853E-2</c:v>
                </c:pt>
                <c:pt idx="3258">
                  <c:v>3.9675925925925927E-2</c:v>
                </c:pt>
                <c:pt idx="3259">
                  <c:v>3.9687500000000001E-2</c:v>
                </c:pt>
                <c:pt idx="3260">
                  <c:v>3.9699074074074074E-2</c:v>
                </c:pt>
                <c:pt idx="3261">
                  <c:v>3.9710648148148148E-2</c:v>
                </c:pt>
                <c:pt idx="3262">
                  <c:v>3.9722222222222221E-2</c:v>
                </c:pt>
                <c:pt idx="3263">
                  <c:v>3.9733796296296302E-2</c:v>
                </c:pt>
                <c:pt idx="3264">
                  <c:v>3.9745370370370368E-2</c:v>
                </c:pt>
                <c:pt idx="3265">
                  <c:v>3.9756944444444449E-2</c:v>
                </c:pt>
                <c:pt idx="3266">
                  <c:v>3.9768518518518516E-2</c:v>
                </c:pt>
                <c:pt idx="3267">
                  <c:v>3.9780092592592589E-2</c:v>
                </c:pt>
                <c:pt idx="3268">
                  <c:v>3.9791666666666663E-2</c:v>
                </c:pt>
                <c:pt idx="3269">
                  <c:v>3.9803240740740743E-2</c:v>
                </c:pt>
                <c:pt idx="3270">
                  <c:v>3.9814814814814817E-2</c:v>
                </c:pt>
                <c:pt idx="3271">
                  <c:v>3.982638888888889E-2</c:v>
                </c:pt>
                <c:pt idx="3272">
                  <c:v>3.9837962962962964E-2</c:v>
                </c:pt>
                <c:pt idx="3273">
                  <c:v>3.9849537037037037E-2</c:v>
                </c:pt>
                <c:pt idx="3274">
                  <c:v>3.9861111111111111E-2</c:v>
                </c:pt>
                <c:pt idx="3275">
                  <c:v>3.9872685185185185E-2</c:v>
                </c:pt>
                <c:pt idx="3276">
                  <c:v>3.9884259259259258E-2</c:v>
                </c:pt>
                <c:pt idx="3277">
                  <c:v>3.9895833333333332E-2</c:v>
                </c:pt>
                <c:pt idx="3278">
                  <c:v>3.9907407407407412E-2</c:v>
                </c:pt>
                <c:pt idx="3279">
                  <c:v>3.9918981481481479E-2</c:v>
                </c:pt>
                <c:pt idx="3280">
                  <c:v>3.9930555555555559E-2</c:v>
                </c:pt>
                <c:pt idx="3281">
                  <c:v>3.9942129629629626E-2</c:v>
                </c:pt>
                <c:pt idx="3282">
                  <c:v>3.9953703703703707E-2</c:v>
                </c:pt>
                <c:pt idx="3283">
                  <c:v>3.9965277777777773E-2</c:v>
                </c:pt>
                <c:pt idx="3284">
                  <c:v>3.9976851851851854E-2</c:v>
                </c:pt>
                <c:pt idx="3285">
                  <c:v>3.9988425925925927E-2</c:v>
                </c:pt>
                <c:pt idx="3286">
                  <c:v>0.04</c:v>
                </c:pt>
                <c:pt idx="3287">
                  <c:v>4.0011574074074074E-2</c:v>
                </c:pt>
                <c:pt idx="3288">
                  <c:v>4.0023148148148148E-2</c:v>
                </c:pt>
                <c:pt idx="3289">
                  <c:v>4.0034722222222222E-2</c:v>
                </c:pt>
                <c:pt idx="3290">
                  <c:v>4.0046296296296295E-2</c:v>
                </c:pt>
                <c:pt idx="3291">
                  <c:v>4.0057870370370369E-2</c:v>
                </c:pt>
                <c:pt idx="3292">
                  <c:v>4.0069444444444442E-2</c:v>
                </c:pt>
                <c:pt idx="3293">
                  <c:v>4.0081018518518523E-2</c:v>
                </c:pt>
                <c:pt idx="3294">
                  <c:v>4.0092592592592589E-2</c:v>
                </c:pt>
                <c:pt idx="3295">
                  <c:v>4.010416666666667E-2</c:v>
                </c:pt>
                <c:pt idx="3296">
                  <c:v>4.0115740740740737E-2</c:v>
                </c:pt>
                <c:pt idx="3297">
                  <c:v>4.0127314814814817E-2</c:v>
                </c:pt>
                <c:pt idx="3298">
                  <c:v>4.0138888888888884E-2</c:v>
                </c:pt>
                <c:pt idx="3299">
                  <c:v>4.0150462962962964E-2</c:v>
                </c:pt>
                <c:pt idx="3300">
                  <c:v>4.0162037037037038E-2</c:v>
                </c:pt>
                <c:pt idx="3301">
                  <c:v>4.0173611111111111E-2</c:v>
                </c:pt>
                <c:pt idx="3302">
                  <c:v>4.0185185185185185E-2</c:v>
                </c:pt>
                <c:pt idx="3303">
                  <c:v>4.0196759259259258E-2</c:v>
                </c:pt>
                <c:pt idx="3304">
                  <c:v>4.0208333333333332E-2</c:v>
                </c:pt>
                <c:pt idx="3305">
                  <c:v>4.0219907407407406E-2</c:v>
                </c:pt>
                <c:pt idx="3306">
                  <c:v>4.0231481481481479E-2</c:v>
                </c:pt>
                <c:pt idx="3307">
                  <c:v>4.024305555555556E-2</c:v>
                </c:pt>
                <c:pt idx="3308">
                  <c:v>4.0254629629629633E-2</c:v>
                </c:pt>
                <c:pt idx="3309">
                  <c:v>4.02662037037037E-2</c:v>
                </c:pt>
                <c:pt idx="3310">
                  <c:v>4.027777777777778E-2</c:v>
                </c:pt>
                <c:pt idx="3311">
                  <c:v>4.0289351851851847E-2</c:v>
                </c:pt>
                <c:pt idx="3312">
                  <c:v>4.0300925925925928E-2</c:v>
                </c:pt>
                <c:pt idx="3313">
                  <c:v>4.0312499999999994E-2</c:v>
                </c:pt>
                <c:pt idx="3314">
                  <c:v>4.0324074074074075E-2</c:v>
                </c:pt>
                <c:pt idx="3315">
                  <c:v>4.0335648148148148E-2</c:v>
                </c:pt>
                <c:pt idx="3316">
                  <c:v>4.0347222222222222E-2</c:v>
                </c:pt>
                <c:pt idx="3317">
                  <c:v>4.0358796296296295E-2</c:v>
                </c:pt>
                <c:pt idx="3318">
                  <c:v>4.0370370370370369E-2</c:v>
                </c:pt>
                <c:pt idx="3319">
                  <c:v>4.0381944444444443E-2</c:v>
                </c:pt>
                <c:pt idx="3320">
                  <c:v>4.0393518518518516E-2</c:v>
                </c:pt>
                <c:pt idx="3321">
                  <c:v>4.040509259259259E-2</c:v>
                </c:pt>
                <c:pt idx="3322">
                  <c:v>4.041666666666667E-2</c:v>
                </c:pt>
                <c:pt idx="3323">
                  <c:v>4.0428240740740744E-2</c:v>
                </c:pt>
                <c:pt idx="3324">
                  <c:v>4.0439814814814817E-2</c:v>
                </c:pt>
                <c:pt idx="3325">
                  <c:v>4.0451388888888891E-2</c:v>
                </c:pt>
                <c:pt idx="3326">
                  <c:v>4.0462962962962964E-2</c:v>
                </c:pt>
                <c:pt idx="3327">
                  <c:v>4.0474537037037038E-2</c:v>
                </c:pt>
                <c:pt idx="3328">
                  <c:v>4.0486111111111105E-2</c:v>
                </c:pt>
                <c:pt idx="3329">
                  <c:v>4.0497685185185185E-2</c:v>
                </c:pt>
                <c:pt idx="3330">
                  <c:v>4.0509259259259259E-2</c:v>
                </c:pt>
                <c:pt idx="3331">
                  <c:v>4.0520833333333332E-2</c:v>
                </c:pt>
                <c:pt idx="3332">
                  <c:v>4.0532407407407406E-2</c:v>
                </c:pt>
                <c:pt idx="3333">
                  <c:v>4.0543981481481479E-2</c:v>
                </c:pt>
                <c:pt idx="3334">
                  <c:v>4.0555555555555553E-2</c:v>
                </c:pt>
                <c:pt idx="3335">
                  <c:v>4.0567129629629627E-2</c:v>
                </c:pt>
                <c:pt idx="3336">
                  <c:v>4.05787037037037E-2</c:v>
                </c:pt>
                <c:pt idx="3337">
                  <c:v>4.0590277777777781E-2</c:v>
                </c:pt>
                <c:pt idx="3338">
                  <c:v>4.0601851851851854E-2</c:v>
                </c:pt>
                <c:pt idx="3339">
                  <c:v>4.0613425925925928E-2</c:v>
                </c:pt>
                <c:pt idx="3340">
                  <c:v>4.0625000000000001E-2</c:v>
                </c:pt>
                <c:pt idx="3341">
                  <c:v>4.0636574074074075E-2</c:v>
                </c:pt>
                <c:pt idx="3342">
                  <c:v>4.0648148148148149E-2</c:v>
                </c:pt>
                <c:pt idx="3343">
                  <c:v>4.0659722222222222E-2</c:v>
                </c:pt>
                <c:pt idx="3344">
                  <c:v>4.0671296296296296E-2</c:v>
                </c:pt>
                <c:pt idx="3345">
                  <c:v>4.0682870370370376E-2</c:v>
                </c:pt>
                <c:pt idx="3346">
                  <c:v>4.0694444444444443E-2</c:v>
                </c:pt>
                <c:pt idx="3347">
                  <c:v>4.0706018518518523E-2</c:v>
                </c:pt>
                <c:pt idx="3348">
                  <c:v>4.071759259259259E-2</c:v>
                </c:pt>
                <c:pt idx="3349">
                  <c:v>4.0729166666666664E-2</c:v>
                </c:pt>
                <c:pt idx="3350">
                  <c:v>4.0740740740740737E-2</c:v>
                </c:pt>
                <c:pt idx="3351">
                  <c:v>4.0752314814814811E-2</c:v>
                </c:pt>
                <c:pt idx="3352">
                  <c:v>4.0763888888888891E-2</c:v>
                </c:pt>
                <c:pt idx="3353">
                  <c:v>4.0775462962962965E-2</c:v>
                </c:pt>
                <c:pt idx="3354">
                  <c:v>4.0787037037037038E-2</c:v>
                </c:pt>
                <c:pt idx="3355">
                  <c:v>4.0798611111111112E-2</c:v>
                </c:pt>
                <c:pt idx="3356">
                  <c:v>4.0810185185185185E-2</c:v>
                </c:pt>
                <c:pt idx="3357">
                  <c:v>4.0821759259259259E-2</c:v>
                </c:pt>
                <c:pt idx="3358">
                  <c:v>4.0833333333333333E-2</c:v>
                </c:pt>
                <c:pt idx="3359">
                  <c:v>4.0844907407407406E-2</c:v>
                </c:pt>
                <c:pt idx="3360">
                  <c:v>4.0856481481481487E-2</c:v>
                </c:pt>
                <c:pt idx="3361">
                  <c:v>4.0868055555555553E-2</c:v>
                </c:pt>
                <c:pt idx="3362">
                  <c:v>4.0879629629629634E-2</c:v>
                </c:pt>
                <c:pt idx="3363">
                  <c:v>4.08912037037037E-2</c:v>
                </c:pt>
                <c:pt idx="3364">
                  <c:v>4.0902777777777781E-2</c:v>
                </c:pt>
                <c:pt idx="3365">
                  <c:v>4.0914351851851848E-2</c:v>
                </c:pt>
                <c:pt idx="3366">
                  <c:v>4.0925925925925928E-2</c:v>
                </c:pt>
                <c:pt idx="3367">
                  <c:v>4.0937500000000002E-2</c:v>
                </c:pt>
                <c:pt idx="3368">
                  <c:v>4.0949074074074075E-2</c:v>
                </c:pt>
                <c:pt idx="3369">
                  <c:v>4.0960648148148149E-2</c:v>
                </c:pt>
                <c:pt idx="3370">
                  <c:v>4.0972222222222222E-2</c:v>
                </c:pt>
                <c:pt idx="3371">
                  <c:v>4.0983796296296296E-2</c:v>
                </c:pt>
                <c:pt idx="3372">
                  <c:v>4.099537037037037E-2</c:v>
                </c:pt>
                <c:pt idx="3373">
                  <c:v>4.1006944444444443E-2</c:v>
                </c:pt>
                <c:pt idx="3374">
                  <c:v>4.1018518518518517E-2</c:v>
                </c:pt>
                <c:pt idx="3375">
                  <c:v>4.1030092592592597E-2</c:v>
                </c:pt>
                <c:pt idx="3376">
                  <c:v>4.1041666666666664E-2</c:v>
                </c:pt>
                <c:pt idx="3377">
                  <c:v>4.1053240740740744E-2</c:v>
                </c:pt>
                <c:pt idx="3378">
                  <c:v>4.1064814814814811E-2</c:v>
                </c:pt>
                <c:pt idx="3379">
                  <c:v>4.1076388888888891E-2</c:v>
                </c:pt>
                <c:pt idx="3380">
                  <c:v>4.1087962962962958E-2</c:v>
                </c:pt>
                <c:pt idx="3381">
                  <c:v>4.1099537037037039E-2</c:v>
                </c:pt>
                <c:pt idx="3382">
                  <c:v>4.1111111111111112E-2</c:v>
                </c:pt>
                <c:pt idx="3383">
                  <c:v>4.1122685185185186E-2</c:v>
                </c:pt>
                <c:pt idx="3384">
                  <c:v>4.1134259259259259E-2</c:v>
                </c:pt>
                <c:pt idx="3385">
                  <c:v>4.1145833333333333E-2</c:v>
                </c:pt>
                <c:pt idx="3386">
                  <c:v>4.1157407407407406E-2</c:v>
                </c:pt>
                <c:pt idx="3387">
                  <c:v>4.116898148148148E-2</c:v>
                </c:pt>
                <c:pt idx="3388">
                  <c:v>4.1180555555555554E-2</c:v>
                </c:pt>
                <c:pt idx="3389">
                  <c:v>4.1192129629629634E-2</c:v>
                </c:pt>
                <c:pt idx="3390">
                  <c:v>4.1203703703703708E-2</c:v>
                </c:pt>
                <c:pt idx="3391">
                  <c:v>4.1215277777777774E-2</c:v>
                </c:pt>
                <c:pt idx="3392">
                  <c:v>4.1226851851851855E-2</c:v>
                </c:pt>
                <c:pt idx="3393">
                  <c:v>4.1238425925925921E-2</c:v>
                </c:pt>
                <c:pt idx="3394">
                  <c:v>4.1250000000000002E-2</c:v>
                </c:pt>
                <c:pt idx="3395">
                  <c:v>4.1261574074074069E-2</c:v>
                </c:pt>
                <c:pt idx="3396">
                  <c:v>4.1273148148148149E-2</c:v>
                </c:pt>
                <c:pt idx="3397">
                  <c:v>4.1284722222222223E-2</c:v>
                </c:pt>
                <c:pt idx="3398">
                  <c:v>4.1296296296296296E-2</c:v>
                </c:pt>
                <c:pt idx="3399">
                  <c:v>4.130787037037037E-2</c:v>
                </c:pt>
                <c:pt idx="3400">
                  <c:v>4.1319444444444443E-2</c:v>
                </c:pt>
                <c:pt idx="3401">
                  <c:v>4.1331018518518517E-2</c:v>
                </c:pt>
                <c:pt idx="3402">
                  <c:v>4.1342592592592591E-2</c:v>
                </c:pt>
                <c:pt idx="3403">
                  <c:v>4.1354166666666664E-2</c:v>
                </c:pt>
                <c:pt idx="3404">
                  <c:v>4.1365740740740745E-2</c:v>
                </c:pt>
                <c:pt idx="3405">
                  <c:v>4.1377314814814818E-2</c:v>
                </c:pt>
                <c:pt idx="3406">
                  <c:v>4.1388888888888892E-2</c:v>
                </c:pt>
                <c:pt idx="3407">
                  <c:v>4.1400462962962965E-2</c:v>
                </c:pt>
                <c:pt idx="3408">
                  <c:v>4.1412037037037039E-2</c:v>
                </c:pt>
                <c:pt idx="3409">
                  <c:v>4.1423611111111112E-2</c:v>
                </c:pt>
                <c:pt idx="3410">
                  <c:v>4.1435185185185179E-2</c:v>
                </c:pt>
                <c:pt idx="3411">
                  <c:v>4.144675925925926E-2</c:v>
                </c:pt>
                <c:pt idx="3412">
                  <c:v>4.1458333333333333E-2</c:v>
                </c:pt>
                <c:pt idx="3413">
                  <c:v>4.1469907407407407E-2</c:v>
                </c:pt>
                <c:pt idx="3414">
                  <c:v>4.148148148148148E-2</c:v>
                </c:pt>
                <c:pt idx="3415">
                  <c:v>4.1493055555555554E-2</c:v>
                </c:pt>
                <c:pt idx="3416">
                  <c:v>4.1504629629629627E-2</c:v>
                </c:pt>
                <c:pt idx="3417">
                  <c:v>4.1516203703703701E-2</c:v>
                </c:pt>
                <c:pt idx="3418">
                  <c:v>4.1527777777777775E-2</c:v>
                </c:pt>
                <c:pt idx="3419">
                  <c:v>4.1539351851851855E-2</c:v>
                </c:pt>
                <c:pt idx="3420">
                  <c:v>4.1550925925925929E-2</c:v>
                </c:pt>
                <c:pt idx="3421">
                  <c:v>4.1562500000000002E-2</c:v>
                </c:pt>
                <c:pt idx="3422">
                  <c:v>4.1574074074074076E-2</c:v>
                </c:pt>
                <c:pt idx="3423">
                  <c:v>4.1585648148148149E-2</c:v>
                </c:pt>
                <c:pt idx="3424">
                  <c:v>4.1597222222222223E-2</c:v>
                </c:pt>
                <c:pt idx="3425">
                  <c:v>4.1608796296296297E-2</c:v>
                </c:pt>
                <c:pt idx="3426">
                  <c:v>4.162037037037037E-2</c:v>
                </c:pt>
                <c:pt idx="3427">
                  <c:v>4.1631944444444451E-2</c:v>
                </c:pt>
                <c:pt idx="3428">
                  <c:v>4.1643518518518517E-2</c:v>
                </c:pt>
                <c:pt idx="3429">
                  <c:v>4.1655092592592598E-2</c:v>
                </c:pt>
                <c:pt idx="3430">
                  <c:v>4.1666666666666664E-2</c:v>
                </c:pt>
                <c:pt idx="3431">
                  <c:v>4.1678240740740745E-2</c:v>
                </c:pt>
                <c:pt idx="3432">
                  <c:v>4.1689814814814818E-2</c:v>
                </c:pt>
                <c:pt idx="3433">
                  <c:v>4.1701388888888885E-2</c:v>
                </c:pt>
                <c:pt idx="3434">
                  <c:v>4.1712962962962959E-2</c:v>
                </c:pt>
                <c:pt idx="3435">
                  <c:v>4.1724537037037039E-2</c:v>
                </c:pt>
                <c:pt idx="3436">
                  <c:v>4.1736111111111113E-2</c:v>
                </c:pt>
                <c:pt idx="3437">
                  <c:v>4.1747685185185186E-2</c:v>
                </c:pt>
                <c:pt idx="3438">
                  <c:v>4.1759259259259253E-2</c:v>
                </c:pt>
                <c:pt idx="3439">
                  <c:v>4.1770833333333333E-2</c:v>
                </c:pt>
                <c:pt idx="3440">
                  <c:v>4.1782407407407407E-2</c:v>
                </c:pt>
                <c:pt idx="3441">
                  <c:v>4.1793981481481481E-2</c:v>
                </c:pt>
                <c:pt idx="3442">
                  <c:v>4.1805555555555561E-2</c:v>
                </c:pt>
                <c:pt idx="3443">
                  <c:v>4.1817129629629628E-2</c:v>
                </c:pt>
                <c:pt idx="3444">
                  <c:v>4.1828703703703701E-2</c:v>
                </c:pt>
                <c:pt idx="3445">
                  <c:v>4.1840277777777775E-2</c:v>
                </c:pt>
                <c:pt idx="3446">
                  <c:v>4.1851851851851855E-2</c:v>
                </c:pt>
                <c:pt idx="3447">
                  <c:v>4.1863425925925929E-2</c:v>
                </c:pt>
                <c:pt idx="3448">
                  <c:v>4.1874999999999996E-2</c:v>
                </c:pt>
                <c:pt idx="3449">
                  <c:v>4.1886574074074069E-2</c:v>
                </c:pt>
                <c:pt idx="3450">
                  <c:v>4.189814814814815E-2</c:v>
                </c:pt>
                <c:pt idx="3451">
                  <c:v>4.1909722222222223E-2</c:v>
                </c:pt>
                <c:pt idx="3452">
                  <c:v>4.1921296296296297E-2</c:v>
                </c:pt>
                <c:pt idx="3453">
                  <c:v>4.1932870370370377E-2</c:v>
                </c:pt>
                <c:pt idx="3454">
                  <c:v>4.1944444444444444E-2</c:v>
                </c:pt>
                <c:pt idx="3455">
                  <c:v>4.1956018518518517E-2</c:v>
                </c:pt>
                <c:pt idx="3456">
                  <c:v>4.1967592592592591E-2</c:v>
                </c:pt>
                <c:pt idx="3457">
                  <c:v>4.1979166666666672E-2</c:v>
                </c:pt>
                <c:pt idx="3458">
                  <c:v>4.1990740740740745E-2</c:v>
                </c:pt>
                <c:pt idx="3459">
                  <c:v>4.2002314814814812E-2</c:v>
                </c:pt>
                <c:pt idx="3460">
                  <c:v>4.2013888888888885E-2</c:v>
                </c:pt>
                <c:pt idx="3461">
                  <c:v>4.2025462962962966E-2</c:v>
                </c:pt>
                <c:pt idx="3462">
                  <c:v>4.2037037037037039E-2</c:v>
                </c:pt>
                <c:pt idx="3463">
                  <c:v>4.2048611111111113E-2</c:v>
                </c:pt>
                <c:pt idx="3464">
                  <c:v>4.206018518518518E-2</c:v>
                </c:pt>
                <c:pt idx="3465">
                  <c:v>4.207175925925926E-2</c:v>
                </c:pt>
                <c:pt idx="3466">
                  <c:v>4.2083333333333334E-2</c:v>
                </c:pt>
                <c:pt idx="3467">
                  <c:v>4.2094907407407407E-2</c:v>
                </c:pt>
                <c:pt idx="3468">
                  <c:v>4.2106481481481488E-2</c:v>
                </c:pt>
                <c:pt idx="3469">
                  <c:v>4.2118055555555554E-2</c:v>
                </c:pt>
                <c:pt idx="3470">
                  <c:v>4.2129629629629628E-2</c:v>
                </c:pt>
                <c:pt idx="3471">
                  <c:v>4.2141203703703702E-2</c:v>
                </c:pt>
                <c:pt idx="3472">
                  <c:v>4.2152777777777782E-2</c:v>
                </c:pt>
                <c:pt idx="3473">
                  <c:v>4.2164351851851856E-2</c:v>
                </c:pt>
                <c:pt idx="3474">
                  <c:v>4.2175925925925922E-2</c:v>
                </c:pt>
                <c:pt idx="3475">
                  <c:v>4.2187499999999996E-2</c:v>
                </c:pt>
                <c:pt idx="3476">
                  <c:v>4.2199074074074076E-2</c:v>
                </c:pt>
                <c:pt idx="3477">
                  <c:v>4.221064814814815E-2</c:v>
                </c:pt>
                <c:pt idx="3478">
                  <c:v>4.2222222222222223E-2</c:v>
                </c:pt>
                <c:pt idx="3479">
                  <c:v>4.223379629629629E-2</c:v>
                </c:pt>
                <c:pt idx="3480">
                  <c:v>4.2245370370370371E-2</c:v>
                </c:pt>
                <c:pt idx="3481">
                  <c:v>4.2256944444444444E-2</c:v>
                </c:pt>
                <c:pt idx="3482">
                  <c:v>4.2268518518518518E-2</c:v>
                </c:pt>
                <c:pt idx="3483">
                  <c:v>4.2280092592592598E-2</c:v>
                </c:pt>
                <c:pt idx="3484">
                  <c:v>4.2291666666666665E-2</c:v>
                </c:pt>
                <c:pt idx="3485">
                  <c:v>4.2303240740740738E-2</c:v>
                </c:pt>
                <c:pt idx="3486">
                  <c:v>4.2314814814814812E-2</c:v>
                </c:pt>
                <c:pt idx="3487">
                  <c:v>4.2326388888888893E-2</c:v>
                </c:pt>
                <c:pt idx="3488">
                  <c:v>4.2337962962962966E-2</c:v>
                </c:pt>
                <c:pt idx="3489">
                  <c:v>4.2349537037037033E-2</c:v>
                </c:pt>
                <c:pt idx="3490">
                  <c:v>4.2361111111111106E-2</c:v>
                </c:pt>
                <c:pt idx="3491">
                  <c:v>4.2372685185185187E-2</c:v>
                </c:pt>
                <c:pt idx="3492">
                  <c:v>4.238425925925926E-2</c:v>
                </c:pt>
                <c:pt idx="3493">
                  <c:v>4.2395833333333334E-2</c:v>
                </c:pt>
                <c:pt idx="3494">
                  <c:v>4.2407407407407401E-2</c:v>
                </c:pt>
                <c:pt idx="3495">
                  <c:v>4.2418981481481481E-2</c:v>
                </c:pt>
                <c:pt idx="3496">
                  <c:v>4.2430555555555555E-2</c:v>
                </c:pt>
                <c:pt idx="3497">
                  <c:v>4.2442129629629628E-2</c:v>
                </c:pt>
                <c:pt idx="3498">
                  <c:v>4.2453703703703709E-2</c:v>
                </c:pt>
                <c:pt idx="3499">
                  <c:v>4.2465277777777775E-2</c:v>
                </c:pt>
                <c:pt idx="3500">
                  <c:v>4.2476851851851849E-2</c:v>
                </c:pt>
                <c:pt idx="3501">
                  <c:v>4.2488425925925923E-2</c:v>
                </c:pt>
                <c:pt idx="3502">
                  <c:v>4.2500000000000003E-2</c:v>
                </c:pt>
                <c:pt idx="3503">
                  <c:v>4.2511574074074077E-2</c:v>
                </c:pt>
                <c:pt idx="3504">
                  <c:v>4.252314814814815E-2</c:v>
                </c:pt>
                <c:pt idx="3505">
                  <c:v>4.2534722222222217E-2</c:v>
                </c:pt>
                <c:pt idx="3506">
                  <c:v>4.2546296296296297E-2</c:v>
                </c:pt>
                <c:pt idx="3507">
                  <c:v>4.2557870370370371E-2</c:v>
                </c:pt>
                <c:pt idx="3508">
                  <c:v>4.2569444444444444E-2</c:v>
                </c:pt>
                <c:pt idx="3509">
                  <c:v>4.2581018518518525E-2</c:v>
                </c:pt>
                <c:pt idx="3510">
                  <c:v>4.2592592592592592E-2</c:v>
                </c:pt>
                <c:pt idx="3511">
                  <c:v>4.2604166666666665E-2</c:v>
                </c:pt>
                <c:pt idx="3512">
                  <c:v>4.2615740740740739E-2</c:v>
                </c:pt>
                <c:pt idx="3513">
                  <c:v>4.2627314814814819E-2</c:v>
                </c:pt>
                <c:pt idx="3514">
                  <c:v>4.2638888888888893E-2</c:v>
                </c:pt>
                <c:pt idx="3515">
                  <c:v>4.2650462962962959E-2</c:v>
                </c:pt>
                <c:pt idx="3516">
                  <c:v>4.2662037037037033E-2</c:v>
                </c:pt>
                <c:pt idx="3517">
                  <c:v>4.2673611111111114E-2</c:v>
                </c:pt>
                <c:pt idx="3518">
                  <c:v>4.2685185185185187E-2</c:v>
                </c:pt>
                <c:pt idx="3519">
                  <c:v>4.2696759259259261E-2</c:v>
                </c:pt>
                <c:pt idx="3520">
                  <c:v>4.2708333333333327E-2</c:v>
                </c:pt>
                <c:pt idx="3521">
                  <c:v>4.2719907407407408E-2</c:v>
                </c:pt>
                <c:pt idx="3522">
                  <c:v>4.2731481481481481E-2</c:v>
                </c:pt>
                <c:pt idx="3523">
                  <c:v>4.2743055555555555E-2</c:v>
                </c:pt>
                <c:pt idx="3524">
                  <c:v>4.2754629629629635E-2</c:v>
                </c:pt>
                <c:pt idx="3525">
                  <c:v>4.2766203703703702E-2</c:v>
                </c:pt>
                <c:pt idx="3526">
                  <c:v>4.2777777777777776E-2</c:v>
                </c:pt>
                <c:pt idx="3527">
                  <c:v>4.2789351851851849E-2</c:v>
                </c:pt>
                <c:pt idx="3528">
                  <c:v>4.280092592592593E-2</c:v>
                </c:pt>
                <c:pt idx="3529">
                  <c:v>4.2812500000000003E-2</c:v>
                </c:pt>
                <c:pt idx="3530">
                  <c:v>4.282407407407407E-2</c:v>
                </c:pt>
                <c:pt idx="3531">
                  <c:v>4.2835648148148144E-2</c:v>
                </c:pt>
                <c:pt idx="3532">
                  <c:v>4.2847222222222224E-2</c:v>
                </c:pt>
                <c:pt idx="3533">
                  <c:v>4.2858796296296298E-2</c:v>
                </c:pt>
                <c:pt idx="3534">
                  <c:v>4.2870370370370371E-2</c:v>
                </c:pt>
                <c:pt idx="3535">
                  <c:v>4.2881944444444438E-2</c:v>
                </c:pt>
                <c:pt idx="3536">
                  <c:v>4.2893518518518518E-2</c:v>
                </c:pt>
                <c:pt idx="3537">
                  <c:v>4.2905092592592592E-2</c:v>
                </c:pt>
                <c:pt idx="3538">
                  <c:v>4.2916666666666665E-2</c:v>
                </c:pt>
                <c:pt idx="3539">
                  <c:v>4.2928240740740746E-2</c:v>
                </c:pt>
                <c:pt idx="3540">
                  <c:v>4.2939814814814813E-2</c:v>
                </c:pt>
                <c:pt idx="3541">
                  <c:v>4.2951388888888886E-2</c:v>
                </c:pt>
                <c:pt idx="3542">
                  <c:v>4.296296296296296E-2</c:v>
                </c:pt>
                <c:pt idx="3543">
                  <c:v>4.297453703703704E-2</c:v>
                </c:pt>
                <c:pt idx="3544">
                  <c:v>4.2986111111111114E-2</c:v>
                </c:pt>
                <c:pt idx="3545">
                  <c:v>4.2997685185185187E-2</c:v>
                </c:pt>
                <c:pt idx="3546">
                  <c:v>4.3009259259259254E-2</c:v>
                </c:pt>
                <c:pt idx="3547">
                  <c:v>4.3020833333333335E-2</c:v>
                </c:pt>
                <c:pt idx="3548">
                  <c:v>4.3032407407407408E-2</c:v>
                </c:pt>
                <c:pt idx="3549">
                  <c:v>4.3043981481481482E-2</c:v>
                </c:pt>
                <c:pt idx="3550">
                  <c:v>4.3055555555555562E-2</c:v>
                </c:pt>
                <c:pt idx="3551">
                  <c:v>4.3067129629629629E-2</c:v>
                </c:pt>
                <c:pt idx="3552">
                  <c:v>4.3078703703703702E-2</c:v>
                </c:pt>
                <c:pt idx="3553">
                  <c:v>4.3090277777777776E-2</c:v>
                </c:pt>
                <c:pt idx="3554">
                  <c:v>4.3090277777777776E-2</c:v>
                </c:pt>
                <c:pt idx="3555">
                  <c:v>4.3101851851851856E-2</c:v>
                </c:pt>
                <c:pt idx="3556">
                  <c:v>4.311342592592593E-2</c:v>
                </c:pt>
                <c:pt idx="3557">
                  <c:v>4.3124999999999997E-2</c:v>
                </c:pt>
                <c:pt idx="3558">
                  <c:v>4.313657407407407E-2</c:v>
                </c:pt>
                <c:pt idx="3559">
                  <c:v>4.3148148148148151E-2</c:v>
                </c:pt>
                <c:pt idx="3560">
                  <c:v>4.3159722222222224E-2</c:v>
                </c:pt>
                <c:pt idx="3561">
                  <c:v>4.3171296296296298E-2</c:v>
                </c:pt>
                <c:pt idx="3562">
                  <c:v>4.3182870370370365E-2</c:v>
                </c:pt>
                <c:pt idx="3563">
                  <c:v>4.3194444444444445E-2</c:v>
                </c:pt>
                <c:pt idx="3564">
                  <c:v>4.3206018518518519E-2</c:v>
                </c:pt>
                <c:pt idx="3565">
                  <c:v>4.3217592592592592E-2</c:v>
                </c:pt>
                <c:pt idx="3566">
                  <c:v>4.3229166666666673E-2</c:v>
                </c:pt>
                <c:pt idx="3567">
                  <c:v>4.3240740740740739E-2</c:v>
                </c:pt>
                <c:pt idx="3568">
                  <c:v>4.3252314814814813E-2</c:v>
                </c:pt>
                <c:pt idx="3569">
                  <c:v>4.3263888888888886E-2</c:v>
                </c:pt>
                <c:pt idx="3570">
                  <c:v>4.3275462962962967E-2</c:v>
                </c:pt>
                <c:pt idx="3571">
                  <c:v>4.3287037037037041E-2</c:v>
                </c:pt>
                <c:pt idx="3572">
                  <c:v>4.3298611111111107E-2</c:v>
                </c:pt>
                <c:pt idx="3573">
                  <c:v>4.3310185185185181E-2</c:v>
                </c:pt>
                <c:pt idx="3574">
                  <c:v>4.3321759259259261E-2</c:v>
                </c:pt>
                <c:pt idx="3575">
                  <c:v>4.3333333333333335E-2</c:v>
                </c:pt>
                <c:pt idx="3576">
                  <c:v>4.3344907407407408E-2</c:v>
                </c:pt>
                <c:pt idx="3577">
                  <c:v>4.3356481481481475E-2</c:v>
                </c:pt>
                <c:pt idx="3578">
                  <c:v>4.3368055555555556E-2</c:v>
                </c:pt>
                <c:pt idx="3579">
                  <c:v>4.3379629629629629E-2</c:v>
                </c:pt>
                <c:pt idx="3580">
                  <c:v>4.3391203703703703E-2</c:v>
                </c:pt>
                <c:pt idx="3581">
                  <c:v>4.3402777777777783E-2</c:v>
                </c:pt>
                <c:pt idx="3582">
                  <c:v>4.341435185185185E-2</c:v>
                </c:pt>
                <c:pt idx="3583">
                  <c:v>4.3425925925925923E-2</c:v>
                </c:pt>
                <c:pt idx="3584">
                  <c:v>4.3437499999999997E-2</c:v>
                </c:pt>
                <c:pt idx="3585">
                  <c:v>4.3449074074074077E-2</c:v>
                </c:pt>
                <c:pt idx="3586">
                  <c:v>4.3460648148148151E-2</c:v>
                </c:pt>
                <c:pt idx="3587">
                  <c:v>4.3472222222222225E-2</c:v>
                </c:pt>
                <c:pt idx="3588">
                  <c:v>4.3483796296296291E-2</c:v>
                </c:pt>
                <c:pt idx="3589">
                  <c:v>4.3495370370370372E-2</c:v>
                </c:pt>
                <c:pt idx="3590">
                  <c:v>4.3506944444444445E-2</c:v>
                </c:pt>
                <c:pt idx="3591">
                  <c:v>4.3518518518518519E-2</c:v>
                </c:pt>
                <c:pt idx="3592">
                  <c:v>4.3530092592592599E-2</c:v>
                </c:pt>
                <c:pt idx="3593">
                  <c:v>4.3541666666666666E-2</c:v>
                </c:pt>
                <c:pt idx="3594">
                  <c:v>4.355324074074074E-2</c:v>
                </c:pt>
                <c:pt idx="3595">
                  <c:v>4.3564814814814813E-2</c:v>
                </c:pt>
                <c:pt idx="3596">
                  <c:v>4.3576388888888894E-2</c:v>
                </c:pt>
                <c:pt idx="3597">
                  <c:v>4.3587962962962967E-2</c:v>
                </c:pt>
                <c:pt idx="3598">
                  <c:v>4.3599537037037034E-2</c:v>
                </c:pt>
                <c:pt idx="3599">
                  <c:v>4.3611111111111107E-2</c:v>
                </c:pt>
                <c:pt idx="3600">
                  <c:v>4.3622685185185188E-2</c:v>
                </c:pt>
                <c:pt idx="3601">
                  <c:v>4.3634259259259262E-2</c:v>
                </c:pt>
                <c:pt idx="3602">
                  <c:v>4.3645833333333335E-2</c:v>
                </c:pt>
                <c:pt idx="3603">
                  <c:v>4.3657407407407402E-2</c:v>
                </c:pt>
                <c:pt idx="3604">
                  <c:v>4.3668981481481482E-2</c:v>
                </c:pt>
                <c:pt idx="3605">
                  <c:v>4.3680555555555556E-2</c:v>
                </c:pt>
                <c:pt idx="3606">
                  <c:v>4.3692129629629629E-2</c:v>
                </c:pt>
                <c:pt idx="3607">
                  <c:v>4.370370370370371E-2</c:v>
                </c:pt>
                <c:pt idx="3608">
                  <c:v>4.3715277777777777E-2</c:v>
                </c:pt>
                <c:pt idx="3609">
                  <c:v>4.372685185185185E-2</c:v>
                </c:pt>
                <c:pt idx="3610">
                  <c:v>4.3738425925925924E-2</c:v>
                </c:pt>
                <c:pt idx="3611">
                  <c:v>4.3750000000000004E-2</c:v>
                </c:pt>
                <c:pt idx="3612">
                  <c:v>4.3761574074074078E-2</c:v>
                </c:pt>
                <c:pt idx="3613">
                  <c:v>4.3773148148148144E-2</c:v>
                </c:pt>
                <c:pt idx="3614">
                  <c:v>4.3784722222222218E-2</c:v>
                </c:pt>
                <c:pt idx="3615">
                  <c:v>4.3796296296296298E-2</c:v>
                </c:pt>
                <c:pt idx="3616">
                  <c:v>4.3807870370370372E-2</c:v>
                </c:pt>
                <c:pt idx="3617">
                  <c:v>4.3819444444444446E-2</c:v>
                </c:pt>
                <c:pt idx="3618">
                  <c:v>4.3831018518518512E-2</c:v>
                </c:pt>
                <c:pt idx="3619">
                  <c:v>4.3842592592592593E-2</c:v>
                </c:pt>
                <c:pt idx="3620">
                  <c:v>4.3854166666666666E-2</c:v>
                </c:pt>
                <c:pt idx="3621">
                  <c:v>4.386574074074074E-2</c:v>
                </c:pt>
                <c:pt idx="3622">
                  <c:v>4.387731481481482E-2</c:v>
                </c:pt>
                <c:pt idx="3623">
                  <c:v>4.3888888888888887E-2</c:v>
                </c:pt>
                <c:pt idx="3624">
                  <c:v>4.3900462962962961E-2</c:v>
                </c:pt>
                <c:pt idx="3625">
                  <c:v>4.3912037037037034E-2</c:v>
                </c:pt>
                <c:pt idx="3626">
                  <c:v>4.3923611111111115E-2</c:v>
                </c:pt>
                <c:pt idx="3627">
                  <c:v>4.3935185185185188E-2</c:v>
                </c:pt>
                <c:pt idx="3628">
                  <c:v>4.3946759259259255E-2</c:v>
                </c:pt>
                <c:pt idx="3629">
                  <c:v>4.3958333333333328E-2</c:v>
                </c:pt>
                <c:pt idx="3630">
                  <c:v>4.3969907407407409E-2</c:v>
                </c:pt>
                <c:pt idx="3631">
                  <c:v>4.3981481481481483E-2</c:v>
                </c:pt>
                <c:pt idx="3632">
                  <c:v>4.3993055555555556E-2</c:v>
                </c:pt>
                <c:pt idx="3633">
                  <c:v>4.4004629629629623E-2</c:v>
                </c:pt>
                <c:pt idx="3634">
                  <c:v>4.4016203703703703E-2</c:v>
                </c:pt>
                <c:pt idx="3635">
                  <c:v>4.4027777777777777E-2</c:v>
                </c:pt>
                <c:pt idx="3636">
                  <c:v>4.403935185185185E-2</c:v>
                </c:pt>
                <c:pt idx="3637">
                  <c:v>4.4050925925925931E-2</c:v>
                </c:pt>
                <c:pt idx="3638">
                  <c:v>4.4062500000000004E-2</c:v>
                </c:pt>
                <c:pt idx="3639">
                  <c:v>4.4074074074074071E-2</c:v>
                </c:pt>
                <c:pt idx="3640">
                  <c:v>4.4085648148148145E-2</c:v>
                </c:pt>
                <c:pt idx="3641">
                  <c:v>4.4097222222222225E-2</c:v>
                </c:pt>
                <c:pt idx="3642">
                  <c:v>4.4108796296296299E-2</c:v>
                </c:pt>
                <c:pt idx="3643">
                  <c:v>4.4120370370370372E-2</c:v>
                </c:pt>
                <c:pt idx="3644">
                  <c:v>4.4131944444444439E-2</c:v>
                </c:pt>
                <c:pt idx="3645">
                  <c:v>4.4143518518518519E-2</c:v>
                </c:pt>
                <c:pt idx="3646">
                  <c:v>4.4155092592592593E-2</c:v>
                </c:pt>
                <c:pt idx="3647">
                  <c:v>4.4166666666666667E-2</c:v>
                </c:pt>
                <c:pt idx="3648">
                  <c:v>4.4178240740740747E-2</c:v>
                </c:pt>
                <c:pt idx="3649">
                  <c:v>4.4189814814814814E-2</c:v>
                </c:pt>
                <c:pt idx="3650">
                  <c:v>4.4201388888888887E-2</c:v>
                </c:pt>
                <c:pt idx="3651">
                  <c:v>4.4212962962962961E-2</c:v>
                </c:pt>
                <c:pt idx="3652">
                  <c:v>4.4224537037037041E-2</c:v>
                </c:pt>
                <c:pt idx="3653">
                  <c:v>4.4236111111111115E-2</c:v>
                </c:pt>
                <c:pt idx="3654">
                  <c:v>4.4247685185185182E-2</c:v>
                </c:pt>
                <c:pt idx="3655">
                  <c:v>4.4259259259259255E-2</c:v>
                </c:pt>
                <c:pt idx="3656">
                  <c:v>4.4270833333333336E-2</c:v>
                </c:pt>
                <c:pt idx="3657">
                  <c:v>4.4282407407407409E-2</c:v>
                </c:pt>
                <c:pt idx="3658">
                  <c:v>4.4293981481481483E-2</c:v>
                </c:pt>
                <c:pt idx="3659">
                  <c:v>4.4305555555555549E-2</c:v>
                </c:pt>
                <c:pt idx="3660">
                  <c:v>4.431712962962963E-2</c:v>
                </c:pt>
                <c:pt idx="3661">
                  <c:v>4.4328703703703703E-2</c:v>
                </c:pt>
                <c:pt idx="3662">
                  <c:v>4.4340277777777777E-2</c:v>
                </c:pt>
                <c:pt idx="3663">
                  <c:v>4.4351851851851858E-2</c:v>
                </c:pt>
                <c:pt idx="3664">
                  <c:v>4.4363425925925924E-2</c:v>
                </c:pt>
                <c:pt idx="3665">
                  <c:v>4.4374999999999998E-2</c:v>
                </c:pt>
                <c:pt idx="3666">
                  <c:v>4.4386574074074071E-2</c:v>
                </c:pt>
                <c:pt idx="3667">
                  <c:v>4.4398148148148152E-2</c:v>
                </c:pt>
                <c:pt idx="3668">
                  <c:v>4.4409722222222225E-2</c:v>
                </c:pt>
                <c:pt idx="3669">
                  <c:v>4.4421296296296292E-2</c:v>
                </c:pt>
                <c:pt idx="3670">
                  <c:v>4.4432870370370366E-2</c:v>
                </c:pt>
                <c:pt idx="3671">
                  <c:v>4.4444444444444446E-2</c:v>
                </c:pt>
                <c:pt idx="3672">
                  <c:v>4.445601851851852E-2</c:v>
                </c:pt>
                <c:pt idx="3673">
                  <c:v>4.4467592592592593E-2</c:v>
                </c:pt>
                <c:pt idx="3674">
                  <c:v>4.447916666666666E-2</c:v>
                </c:pt>
                <c:pt idx="3675">
                  <c:v>4.449074074074074E-2</c:v>
                </c:pt>
                <c:pt idx="3676">
                  <c:v>4.4502314814814814E-2</c:v>
                </c:pt>
                <c:pt idx="3677">
                  <c:v>4.4513888888888888E-2</c:v>
                </c:pt>
                <c:pt idx="3678">
                  <c:v>4.4525462962962968E-2</c:v>
                </c:pt>
                <c:pt idx="3679">
                  <c:v>4.4537037037037042E-2</c:v>
                </c:pt>
                <c:pt idx="3680">
                  <c:v>4.4548611111111108E-2</c:v>
                </c:pt>
                <c:pt idx="3681">
                  <c:v>4.4560185185185182E-2</c:v>
                </c:pt>
                <c:pt idx="3682">
                  <c:v>4.4571759259259262E-2</c:v>
                </c:pt>
                <c:pt idx="3683">
                  <c:v>4.4583333333333336E-2</c:v>
                </c:pt>
                <c:pt idx="3684">
                  <c:v>4.4594907407407409E-2</c:v>
                </c:pt>
                <c:pt idx="3685">
                  <c:v>4.4606481481481476E-2</c:v>
                </c:pt>
                <c:pt idx="3686">
                  <c:v>4.4618055555555557E-2</c:v>
                </c:pt>
                <c:pt idx="3687">
                  <c:v>4.462962962962963E-2</c:v>
                </c:pt>
                <c:pt idx="3688">
                  <c:v>4.4641203703703704E-2</c:v>
                </c:pt>
                <c:pt idx="3689">
                  <c:v>4.4652777777777784E-2</c:v>
                </c:pt>
                <c:pt idx="3690">
                  <c:v>4.4664351851851851E-2</c:v>
                </c:pt>
                <c:pt idx="3691">
                  <c:v>4.4675925925925924E-2</c:v>
                </c:pt>
                <c:pt idx="3692">
                  <c:v>4.4687499999999998E-2</c:v>
                </c:pt>
                <c:pt idx="3693">
                  <c:v>4.4699074074074079E-2</c:v>
                </c:pt>
                <c:pt idx="3694">
                  <c:v>4.4710648148148152E-2</c:v>
                </c:pt>
                <c:pt idx="3695">
                  <c:v>4.4722222222222219E-2</c:v>
                </c:pt>
                <c:pt idx="3696">
                  <c:v>4.4733796296296292E-2</c:v>
                </c:pt>
                <c:pt idx="3697">
                  <c:v>4.4745370370370373E-2</c:v>
                </c:pt>
                <c:pt idx="3698">
                  <c:v>4.4756944444444446E-2</c:v>
                </c:pt>
                <c:pt idx="3699">
                  <c:v>4.476851851851852E-2</c:v>
                </c:pt>
                <c:pt idx="3700">
                  <c:v>4.4780092592592587E-2</c:v>
                </c:pt>
                <c:pt idx="3701">
                  <c:v>4.4791666666666667E-2</c:v>
                </c:pt>
                <c:pt idx="3702">
                  <c:v>4.4803240740740741E-2</c:v>
                </c:pt>
                <c:pt idx="3703">
                  <c:v>4.4814814814814814E-2</c:v>
                </c:pt>
                <c:pt idx="3704">
                  <c:v>4.4826388888888895E-2</c:v>
                </c:pt>
                <c:pt idx="3705">
                  <c:v>4.4837962962962961E-2</c:v>
                </c:pt>
                <c:pt idx="3706">
                  <c:v>4.4849537037037035E-2</c:v>
                </c:pt>
                <c:pt idx="3707">
                  <c:v>4.4861111111111109E-2</c:v>
                </c:pt>
                <c:pt idx="3708">
                  <c:v>4.4872685185185189E-2</c:v>
                </c:pt>
                <c:pt idx="3709">
                  <c:v>4.4884259259259263E-2</c:v>
                </c:pt>
                <c:pt idx="3710">
                  <c:v>4.4895833333333329E-2</c:v>
                </c:pt>
                <c:pt idx="3711">
                  <c:v>4.4907407407407403E-2</c:v>
                </c:pt>
                <c:pt idx="3712">
                  <c:v>4.4918981481481483E-2</c:v>
                </c:pt>
                <c:pt idx="3713">
                  <c:v>4.4930555555555557E-2</c:v>
                </c:pt>
                <c:pt idx="3714">
                  <c:v>4.494212962962963E-2</c:v>
                </c:pt>
                <c:pt idx="3715">
                  <c:v>4.4953703703703697E-2</c:v>
                </c:pt>
                <c:pt idx="3716">
                  <c:v>4.4965277777777778E-2</c:v>
                </c:pt>
                <c:pt idx="3717">
                  <c:v>4.4976851851851851E-2</c:v>
                </c:pt>
                <c:pt idx="3718">
                  <c:v>4.4988425925925925E-2</c:v>
                </c:pt>
                <c:pt idx="3719">
                  <c:v>4.5000000000000005E-2</c:v>
                </c:pt>
                <c:pt idx="3720">
                  <c:v>4.5011574074074072E-2</c:v>
                </c:pt>
                <c:pt idx="3721">
                  <c:v>4.5023148148148145E-2</c:v>
                </c:pt>
                <c:pt idx="3722">
                  <c:v>4.5034722222222219E-2</c:v>
                </c:pt>
                <c:pt idx="3723">
                  <c:v>4.50462962962963E-2</c:v>
                </c:pt>
                <c:pt idx="3724">
                  <c:v>4.5057870370370373E-2</c:v>
                </c:pt>
                <c:pt idx="3725">
                  <c:v>4.5069444444444447E-2</c:v>
                </c:pt>
                <c:pt idx="3726">
                  <c:v>4.5081018518518513E-2</c:v>
                </c:pt>
                <c:pt idx="3727">
                  <c:v>4.5092592592592594E-2</c:v>
                </c:pt>
                <c:pt idx="3728">
                  <c:v>4.5104166666666667E-2</c:v>
                </c:pt>
                <c:pt idx="3729">
                  <c:v>4.5115740740740741E-2</c:v>
                </c:pt>
                <c:pt idx="3730">
                  <c:v>4.5127314814814821E-2</c:v>
                </c:pt>
                <c:pt idx="3731">
                  <c:v>4.5138888888888888E-2</c:v>
                </c:pt>
                <c:pt idx="3732">
                  <c:v>4.5150462962962962E-2</c:v>
                </c:pt>
                <c:pt idx="3733">
                  <c:v>4.5162037037037035E-2</c:v>
                </c:pt>
                <c:pt idx="3734">
                  <c:v>4.5173611111111116E-2</c:v>
                </c:pt>
                <c:pt idx="3735">
                  <c:v>4.5185185185185189E-2</c:v>
                </c:pt>
                <c:pt idx="3736">
                  <c:v>4.5196759259259256E-2</c:v>
                </c:pt>
                <c:pt idx="3737">
                  <c:v>4.520833333333333E-2</c:v>
                </c:pt>
                <c:pt idx="3738">
                  <c:v>4.521990740740741E-2</c:v>
                </c:pt>
                <c:pt idx="3739">
                  <c:v>4.5231481481481484E-2</c:v>
                </c:pt>
                <c:pt idx="3740">
                  <c:v>4.5243055555555557E-2</c:v>
                </c:pt>
                <c:pt idx="3741">
                  <c:v>4.5254629629629624E-2</c:v>
                </c:pt>
                <c:pt idx="3742">
                  <c:v>4.5266203703703704E-2</c:v>
                </c:pt>
                <c:pt idx="3743">
                  <c:v>4.5277777777777778E-2</c:v>
                </c:pt>
                <c:pt idx="3744">
                  <c:v>4.5289351851851851E-2</c:v>
                </c:pt>
                <c:pt idx="3745">
                  <c:v>4.5300925925925932E-2</c:v>
                </c:pt>
                <c:pt idx="3746">
                  <c:v>4.5312499999999999E-2</c:v>
                </c:pt>
                <c:pt idx="3747">
                  <c:v>4.5324074074074072E-2</c:v>
                </c:pt>
                <c:pt idx="3748">
                  <c:v>4.5335648148148146E-2</c:v>
                </c:pt>
                <c:pt idx="3749">
                  <c:v>4.5347222222222226E-2</c:v>
                </c:pt>
                <c:pt idx="3750">
                  <c:v>4.53587962962963E-2</c:v>
                </c:pt>
                <c:pt idx="3751">
                  <c:v>4.5370370370370366E-2</c:v>
                </c:pt>
                <c:pt idx="3752">
                  <c:v>4.538194444444444E-2</c:v>
                </c:pt>
                <c:pt idx="3753">
                  <c:v>4.5393518518518521E-2</c:v>
                </c:pt>
                <c:pt idx="3754">
                  <c:v>4.5405092592592594E-2</c:v>
                </c:pt>
                <c:pt idx="3755">
                  <c:v>4.5416666666666668E-2</c:v>
                </c:pt>
                <c:pt idx="3756">
                  <c:v>4.5428240740740734E-2</c:v>
                </c:pt>
                <c:pt idx="3757">
                  <c:v>4.5439814814814815E-2</c:v>
                </c:pt>
                <c:pt idx="3758">
                  <c:v>4.5451388888888888E-2</c:v>
                </c:pt>
                <c:pt idx="3759">
                  <c:v>4.5462962962962962E-2</c:v>
                </c:pt>
                <c:pt idx="3760">
                  <c:v>4.5474537037037042E-2</c:v>
                </c:pt>
                <c:pt idx="3761">
                  <c:v>4.5486111111111109E-2</c:v>
                </c:pt>
                <c:pt idx="3762">
                  <c:v>4.5497685185185183E-2</c:v>
                </c:pt>
                <c:pt idx="3763">
                  <c:v>4.5509259259259256E-2</c:v>
                </c:pt>
                <c:pt idx="3764">
                  <c:v>4.5520833333333337E-2</c:v>
                </c:pt>
                <c:pt idx="3765">
                  <c:v>4.553240740740741E-2</c:v>
                </c:pt>
                <c:pt idx="3766">
                  <c:v>4.5543981481481477E-2</c:v>
                </c:pt>
                <c:pt idx="3767">
                  <c:v>4.5555555555555551E-2</c:v>
                </c:pt>
                <c:pt idx="3768">
                  <c:v>4.5567129629629631E-2</c:v>
                </c:pt>
                <c:pt idx="3769">
                  <c:v>4.5578703703703705E-2</c:v>
                </c:pt>
                <c:pt idx="3770">
                  <c:v>4.5590277777777778E-2</c:v>
                </c:pt>
                <c:pt idx="3771">
                  <c:v>4.5601851851851859E-2</c:v>
                </c:pt>
                <c:pt idx="3772">
                  <c:v>4.5613425925925925E-2</c:v>
                </c:pt>
                <c:pt idx="3773">
                  <c:v>4.5624999999999999E-2</c:v>
                </c:pt>
                <c:pt idx="3774">
                  <c:v>4.5636574074074072E-2</c:v>
                </c:pt>
                <c:pt idx="3775">
                  <c:v>4.5648148148148153E-2</c:v>
                </c:pt>
                <c:pt idx="3776">
                  <c:v>4.5659722222222227E-2</c:v>
                </c:pt>
                <c:pt idx="3777">
                  <c:v>4.5671296296296293E-2</c:v>
                </c:pt>
                <c:pt idx="3778">
                  <c:v>4.5682870370370367E-2</c:v>
                </c:pt>
                <c:pt idx="3779">
                  <c:v>4.5694444444444447E-2</c:v>
                </c:pt>
                <c:pt idx="3780">
                  <c:v>4.5706018518518521E-2</c:v>
                </c:pt>
                <c:pt idx="3781">
                  <c:v>4.5717592592592594E-2</c:v>
                </c:pt>
                <c:pt idx="3782">
                  <c:v>4.5729166666666661E-2</c:v>
                </c:pt>
                <c:pt idx="3783">
                  <c:v>4.5740740740740742E-2</c:v>
                </c:pt>
                <c:pt idx="3784">
                  <c:v>4.5752314814814815E-2</c:v>
                </c:pt>
                <c:pt idx="3785">
                  <c:v>4.5763888888888889E-2</c:v>
                </c:pt>
                <c:pt idx="3786">
                  <c:v>4.5775462962962969E-2</c:v>
                </c:pt>
                <c:pt idx="3787">
                  <c:v>4.5787037037037036E-2</c:v>
                </c:pt>
                <c:pt idx="3788">
                  <c:v>4.5798611111111109E-2</c:v>
                </c:pt>
                <c:pt idx="3789">
                  <c:v>4.5810185185185183E-2</c:v>
                </c:pt>
                <c:pt idx="3790">
                  <c:v>4.5821759259259263E-2</c:v>
                </c:pt>
                <c:pt idx="3791">
                  <c:v>4.5833333333333337E-2</c:v>
                </c:pt>
                <c:pt idx="3792">
                  <c:v>4.5844907407407404E-2</c:v>
                </c:pt>
                <c:pt idx="3793">
                  <c:v>4.5856481481481477E-2</c:v>
                </c:pt>
                <c:pt idx="3794">
                  <c:v>4.5868055555555558E-2</c:v>
                </c:pt>
                <c:pt idx="3795">
                  <c:v>4.5879629629629631E-2</c:v>
                </c:pt>
                <c:pt idx="3796">
                  <c:v>4.5891203703703705E-2</c:v>
                </c:pt>
                <c:pt idx="3797">
                  <c:v>4.5902777777777772E-2</c:v>
                </c:pt>
                <c:pt idx="3798">
                  <c:v>4.5914351851851852E-2</c:v>
                </c:pt>
                <c:pt idx="3799">
                  <c:v>4.5925925925925926E-2</c:v>
                </c:pt>
                <c:pt idx="3800">
                  <c:v>4.5937499999999999E-2</c:v>
                </c:pt>
                <c:pt idx="3801">
                  <c:v>4.594907407407408E-2</c:v>
                </c:pt>
                <c:pt idx="3802">
                  <c:v>4.5960648148148146E-2</c:v>
                </c:pt>
                <c:pt idx="3803">
                  <c:v>4.597222222222222E-2</c:v>
                </c:pt>
                <c:pt idx="3804">
                  <c:v>4.5983796296296293E-2</c:v>
                </c:pt>
                <c:pt idx="3805">
                  <c:v>4.5995370370370374E-2</c:v>
                </c:pt>
                <c:pt idx="3806">
                  <c:v>4.6006944444444448E-2</c:v>
                </c:pt>
                <c:pt idx="3807">
                  <c:v>4.6018518518518514E-2</c:v>
                </c:pt>
                <c:pt idx="3808">
                  <c:v>4.6030092592592588E-2</c:v>
                </c:pt>
                <c:pt idx="3809">
                  <c:v>4.6041666666666668E-2</c:v>
                </c:pt>
                <c:pt idx="3810">
                  <c:v>4.6053240740740742E-2</c:v>
                </c:pt>
                <c:pt idx="3811">
                  <c:v>4.6064814814814815E-2</c:v>
                </c:pt>
                <c:pt idx="3812">
                  <c:v>4.6076388888888882E-2</c:v>
                </c:pt>
                <c:pt idx="3813">
                  <c:v>4.6087962962962963E-2</c:v>
                </c:pt>
                <c:pt idx="3814">
                  <c:v>4.6099537037037036E-2</c:v>
                </c:pt>
                <c:pt idx="3815">
                  <c:v>4.611111111111111E-2</c:v>
                </c:pt>
                <c:pt idx="3816">
                  <c:v>4.612268518518519E-2</c:v>
                </c:pt>
                <c:pt idx="3817">
                  <c:v>4.6134259259259264E-2</c:v>
                </c:pt>
                <c:pt idx="3818">
                  <c:v>4.614583333333333E-2</c:v>
                </c:pt>
                <c:pt idx="3819">
                  <c:v>4.6157407407407404E-2</c:v>
                </c:pt>
                <c:pt idx="3820">
                  <c:v>4.6168981481481484E-2</c:v>
                </c:pt>
                <c:pt idx="3821">
                  <c:v>4.6180555555555558E-2</c:v>
                </c:pt>
                <c:pt idx="3822">
                  <c:v>4.6192129629629632E-2</c:v>
                </c:pt>
                <c:pt idx="3823">
                  <c:v>4.6203703703703698E-2</c:v>
                </c:pt>
                <c:pt idx="3824">
                  <c:v>4.6215277777777779E-2</c:v>
                </c:pt>
                <c:pt idx="3825">
                  <c:v>4.6226851851851852E-2</c:v>
                </c:pt>
                <c:pt idx="3826">
                  <c:v>4.6238425925925926E-2</c:v>
                </c:pt>
                <c:pt idx="3827">
                  <c:v>4.6250000000000006E-2</c:v>
                </c:pt>
                <c:pt idx="3828">
                  <c:v>4.6261574074074073E-2</c:v>
                </c:pt>
                <c:pt idx="3829">
                  <c:v>4.6273148148148147E-2</c:v>
                </c:pt>
                <c:pt idx="3830">
                  <c:v>4.628472222222222E-2</c:v>
                </c:pt>
                <c:pt idx="3831">
                  <c:v>4.6296296296296301E-2</c:v>
                </c:pt>
                <c:pt idx="3832">
                  <c:v>4.6307870370370374E-2</c:v>
                </c:pt>
                <c:pt idx="3833">
                  <c:v>4.6319444444444441E-2</c:v>
                </c:pt>
                <c:pt idx="3834">
                  <c:v>4.6331018518518514E-2</c:v>
                </c:pt>
                <c:pt idx="3835">
                  <c:v>4.6342592592592595E-2</c:v>
                </c:pt>
                <c:pt idx="3836">
                  <c:v>4.6354166666666669E-2</c:v>
                </c:pt>
                <c:pt idx="3837">
                  <c:v>4.6365740740740742E-2</c:v>
                </c:pt>
                <c:pt idx="3838">
                  <c:v>4.6377314814814809E-2</c:v>
                </c:pt>
                <c:pt idx="3839">
                  <c:v>4.6388888888888889E-2</c:v>
                </c:pt>
                <c:pt idx="3840">
                  <c:v>4.6400462962962963E-2</c:v>
                </c:pt>
                <c:pt idx="3841">
                  <c:v>4.6412037037037036E-2</c:v>
                </c:pt>
                <c:pt idx="3842">
                  <c:v>4.6423611111111117E-2</c:v>
                </c:pt>
                <c:pt idx="3843">
                  <c:v>4.6435185185185184E-2</c:v>
                </c:pt>
                <c:pt idx="3844">
                  <c:v>4.6446759259259257E-2</c:v>
                </c:pt>
                <c:pt idx="3845">
                  <c:v>4.6458333333333331E-2</c:v>
                </c:pt>
                <c:pt idx="3846">
                  <c:v>4.6469907407407411E-2</c:v>
                </c:pt>
                <c:pt idx="3847">
                  <c:v>4.6481481481481485E-2</c:v>
                </c:pt>
                <c:pt idx="3848">
                  <c:v>4.6493055555555551E-2</c:v>
                </c:pt>
                <c:pt idx="3849">
                  <c:v>4.6504629629629625E-2</c:v>
                </c:pt>
                <c:pt idx="3850">
                  <c:v>4.6516203703703705E-2</c:v>
                </c:pt>
                <c:pt idx="3851">
                  <c:v>4.6527777777777779E-2</c:v>
                </c:pt>
                <c:pt idx="3852">
                  <c:v>4.6539351851851853E-2</c:v>
                </c:pt>
                <c:pt idx="3853">
                  <c:v>4.6550925925925919E-2</c:v>
                </c:pt>
                <c:pt idx="3854">
                  <c:v>4.65625E-2</c:v>
                </c:pt>
                <c:pt idx="3855">
                  <c:v>4.6574074074074073E-2</c:v>
                </c:pt>
                <c:pt idx="3856">
                  <c:v>4.6585648148148147E-2</c:v>
                </c:pt>
                <c:pt idx="3857">
                  <c:v>4.6597222222222227E-2</c:v>
                </c:pt>
                <c:pt idx="3858">
                  <c:v>4.6608796296296294E-2</c:v>
                </c:pt>
                <c:pt idx="3859">
                  <c:v>4.6620370370370368E-2</c:v>
                </c:pt>
                <c:pt idx="3860">
                  <c:v>4.6631944444444441E-2</c:v>
                </c:pt>
                <c:pt idx="3861">
                  <c:v>4.6643518518518522E-2</c:v>
                </c:pt>
                <c:pt idx="3862">
                  <c:v>4.6655092592592595E-2</c:v>
                </c:pt>
                <c:pt idx="3863">
                  <c:v>4.6666666666666669E-2</c:v>
                </c:pt>
                <c:pt idx="3864">
                  <c:v>4.6678240740740735E-2</c:v>
                </c:pt>
                <c:pt idx="3865">
                  <c:v>4.6689814814814816E-2</c:v>
                </c:pt>
                <c:pt idx="3866">
                  <c:v>4.670138888888889E-2</c:v>
                </c:pt>
                <c:pt idx="3867">
                  <c:v>4.6712962962962963E-2</c:v>
                </c:pt>
                <c:pt idx="3868">
                  <c:v>4.6724537037037044E-2</c:v>
                </c:pt>
                <c:pt idx="3869">
                  <c:v>4.673611111111111E-2</c:v>
                </c:pt>
                <c:pt idx="3870">
                  <c:v>4.6747685185185184E-2</c:v>
                </c:pt>
                <c:pt idx="3871">
                  <c:v>4.6759259259259257E-2</c:v>
                </c:pt>
                <c:pt idx="3872">
                  <c:v>4.6770833333333338E-2</c:v>
                </c:pt>
                <c:pt idx="3873">
                  <c:v>4.6782407407407411E-2</c:v>
                </c:pt>
                <c:pt idx="3874">
                  <c:v>4.6793981481481478E-2</c:v>
                </c:pt>
                <c:pt idx="3875">
                  <c:v>4.6805555555555552E-2</c:v>
                </c:pt>
                <c:pt idx="3876">
                  <c:v>4.6817129629629632E-2</c:v>
                </c:pt>
                <c:pt idx="3877">
                  <c:v>4.6828703703703706E-2</c:v>
                </c:pt>
                <c:pt idx="3878">
                  <c:v>4.6840277777777779E-2</c:v>
                </c:pt>
                <c:pt idx="3879">
                  <c:v>4.6851851851851846E-2</c:v>
                </c:pt>
                <c:pt idx="3880">
                  <c:v>4.6863425925925926E-2</c:v>
                </c:pt>
                <c:pt idx="3881">
                  <c:v>4.6875E-2</c:v>
                </c:pt>
                <c:pt idx="3882">
                  <c:v>4.6886574074074074E-2</c:v>
                </c:pt>
                <c:pt idx="3883">
                  <c:v>4.6898148148148154E-2</c:v>
                </c:pt>
                <c:pt idx="3884">
                  <c:v>4.6909722222222221E-2</c:v>
                </c:pt>
                <c:pt idx="3885">
                  <c:v>4.6921296296296294E-2</c:v>
                </c:pt>
                <c:pt idx="3886">
                  <c:v>4.6932870370370368E-2</c:v>
                </c:pt>
                <c:pt idx="3887">
                  <c:v>4.6944444444444448E-2</c:v>
                </c:pt>
                <c:pt idx="3888">
                  <c:v>4.6956018518518522E-2</c:v>
                </c:pt>
                <c:pt idx="3889">
                  <c:v>4.6967592592592589E-2</c:v>
                </c:pt>
                <c:pt idx="3890">
                  <c:v>4.6979166666666662E-2</c:v>
                </c:pt>
                <c:pt idx="3891">
                  <c:v>4.6990740740740743E-2</c:v>
                </c:pt>
                <c:pt idx="3892">
                  <c:v>4.7002314814814816E-2</c:v>
                </c:pt>
                <c:pt idx="3893">
                  <c:v>4.701388888888889E-2</c:v>
                </c:pt>
                <c:pt idx="3894">
                  <c:v>4.702546296296297E-2</c:v>
                </c:pt>
                <c:pt idx="3895">
                  <c:v>4.7037037037037037E-2</c:v>
                </c:pt>
                <c:pt idx="3896">
                  <c:v>4.704861111111111E-2</c:v>
                </c:pt>
                <c:pt idx="3897">
                  <c:v>4.7060185185185184E-2</c:v>
                </c:pt>
                <c:pt idx="3898">
                  <c:v>4.7071759259259265E-2</c:v>
                </c:pt>
                <c:pt idx="3899">
                  <c:v>4.7083333333333331E-2</c:v>
                </c:pt>
                <c:pt idx="3900">
                  <c:v>4.7094907407407405E-2</c:v>
                </c:pt>
                <c:pt idx="3901">
                  <c:v>4.7106481481481478E-2</c:v>
                </c:pt>
                <c:pt idx="3902">
                  <c:v>4.7118055555555559E-2</c:v>
                </c:pt>
                <c:pt idx="3903">
                  <c:v>4.7129629629629632E-2</c:v>
                </c:pt>
                <c:pt idx="3904">
                  <c:v>4.7141203703703706E-2</c:v>
                </c:pt>
                <c:pt idx="3905">
                  <c:v>4.7152777777777773E-2</c:v>
                </c:pt>
                <c:pt idx="3906">
                  <c:v>4.7164351851851853E-2</c:v>
                </c:pt>
                <c:pt idx="3907">
                  <c:v>4.7175925925925927E-2</c:v>
                </c:pt>
                <c:pt idx="3908">
                  <c:v>4.71875E-2</c:v>
                </c:pt>
                <c:pt idx="3909">
                  <c:v>4.7199074074074067E-2</c:v>
                </c:pt>
                <c:pt idx="3910">
                  <c:v>4.7210648148148147E-2</c:v>
                </c:pt>
                <c:pt idx="3911">
                  <c:v>4.7222222222222221E-2</c:v>
                </c:pt>
                <c:pt idx="3912">
                  <c:v>4.7233796296296295E-2</c:v>
                </c:pt>
                <c:pt idx="3913">
                  <c:v>4.7245370370370375E-2</c:v>
                </c:pt>
                <c:pt idx="3914">
                  <c:v>4.7256944444444449E-2</c:v>
                </c:pt>
                <c:pt idx="3915">
                  <c:v>4.7268518518518515E-2</c:v>
                </c:pt>
                <c:pt idx="3916">
                  <c:v>4.7280092592592589E-2</c:v>
                </c:pt>
                <c:pt idx="3917">
                  <c:v>4.7291666666666669E-2</c:v>
                </c:pt>
                <c:pt idx="3918">
                  <c:v>4.7291666666666669E-2</c:v>
                </c:pt>
                <c:pt idx="3919">
                  <c:v>4.7303240740740743E-2</c:v>
                </c:pt>
                <c:pt idx="3920">
                  <c:v>4.731481481481481E-2</c:v>
                </c:pt>
                <c:pt idx="3921">
                  <c:v>4.7326388888888883E-2</c:v>
                </c:pt>
                <c:pt idx="3922">
                  <c:v>4.7337962962962964E-2</c:v>
                </c:pt>
                <c:pt idx="3923">
                  <c:v>4.7349537037037037E-2</c:v>
                </c:pt>
                <c:pt idx="3924">
                  <c:v>4.7361111111111111E-2</c:v>
                </c:pt>
                <c:pt idx="3925">
                  <c:v>4.7372685185185191E-2</c:v>
                </c:pt>
                <c:pt idx="3926">
                  <c:v>4.7384259259259258E-2</c:v>
                </c:pt>
                <c:pt idx="3927">
                  <c:v>4.7395833333333331E-2</c:v>
                </c:pt>
                <c:pt idx="3928">
                  <c:v>4.7407407407407405E-2</c:v>
                </c:pt>
                <c:pt idx="3929">
                  <c:v>4.7418981481481486E-2</c:v>
                </c:pt>
                <c:pt idx="3930">
                  <c:v>4.7430555555555559E-2</c:v>
                </c:pt>
                <c:pt idx="3931">
                  <c:v>4.7442129629629626E-2</c:v>
                </c:pt>
                <c:pt idx="3932">
                  <c:v>4.7453703703703699E-2</c:v>
                </c:pt>
                <c:pt idx="3933">
                  <c:v>4.746527777777778E-2</c:v>
                </c:pt>
                <c:pt idx="3934">
                  <c:v>4.7476851851851853E-2</c:v>
                </c:pt>
                <c:pt idx="3935">
                  <c:v>4.7488425925925927E-2</c:v>
                </c:pt>
                <c:pt idx="3936">
                  <c:v>4.7500000000000007E-2</c:v>
                </c:pt>
                <c:pt idx="3937">
                  <c:v>4.7511574074074074E-2</c:v>
                </c:pt>
                <c:pt idx="3938">
                  <c:v>4.7523148148148148E-2</c:v>
                </c:pt>
                <c:pt idx="3939">
                  <c:v>4.7534722222222221E-2</c:v>
                </c:pt>
                <c:pt idx="3940">
                  <c:v>4.7546296296296302E-2</c:v>
                </c:pt>
                <c:pt idx="3941">
                  <c:v>4.7557870370370368E-2</c:v>
                </c:pt>
                <c:pt idx="3942">
                  <c:v>4.7569444444444442E-2</c:v>
                </c:pt>
                <c:pt idx="3943">
                  <c:v>4.7581018518518516E-2</c:v>
                </c:pt>
                <c:pt idx="3944">
                  <c:v>4.7592592592592596E-2</c:v>
                </c:pt>
                <c:pt idx="3945">
                  <c:v>4.760416666666667E-2</c:v>
                </c:pt>
                <c:pt idx="3946">
                  <c:v>4.7615740740740743E-2</c:v>
                </c:pt>
                <c:pt idx="3947">
                  <c:v>4.762731481481481E-2</c:v>
                </c:pt>
                <c:pt idx="3948">
                  <c:v>4.763888888888889E-2</c:v>
                </c:pt>
                <c:pt idx="3949">
                  <c:v>4.7650462962962964E-2</c:v>
                </c:pt>
                <c:pt idx="3950">
                  <c:v>4.7662037037037037E-2</c:v>
                </c:pt>
                <c:pt idx="3951">
                  <c:v>4.7673611111111104E-2</c:v>
                </c:pt>
                <c:pt idx="3952">
                  <c:v>4.7685185185185185E-2</c:v>
                </c:pt>
                <c:pt idx="3953">
                  <c:v>4.7696759259259258E-2</c:v>
                </c:pt>
                <c:pt idx="3954">
                  <c:v>4.7708333333333332E-2</c:v>
                </c:pt>
                <c:pt idx="3955">
                  <c:v>4.7719907407407412E-2</c:v>
                </c:pt>
                <c:pt idx="3956">
                  <c:v>4.7731481481481486E-2</c:v>
                </c:pt>
                <c:pt idx="3957">
                  <c:v>4.7743055555555552E-2</c:v>
                </c:pt>
                <c:pt idx="3958">
                  <c:v>4.7754629629629626E-2</c:v>
                </c:pt>
                <c:pt idx="3959">
                  <c:v>4.7766203703703707E-2</c:v>
                </c:pt>
                <c:pt idx="3960">
                  <c:v>4.777777777777778E-2</c:v>
                </c:pt>
                <c:pt idx="3961">
                  <c:v>4.7789351851851847E-2</c:v>
                </c:pt>
                <c:pt idx="3962">
                  <c:v>4.780092592592592E-2</c:v>
                </c:pt>
                <c:pt idx="3963">
                  <c:v>4.7812500000000001E-2</c:v>
                </c:pt>
                <c:pt idx="3964">
                  <c:v>4.7824074074074074E-2</c:v>
                </c:pt>
                <c:pt idx="3965">
                  <c:v>4.7835648148148148E-2</c:v>
                </c:pt>
                <c:pt idx="3966">
                  <c:v>4.7847222222222228E-2</c:v>
                </c:pt>
                <c:pt idx="3967">
                  <c:v>4.7858796296296295E-2</c:v>
                </c:pt>
                <c:pt idx="3968">
                  <c:v>4.7870370370370369E-2</c:v>
                </c:pt>
                <c:pt idx="3969">
                  <c:v>4.7881944444444442E-2</c:v>
                </c:pt>
                <c:pt idx="3970">
                  <c:v>4.7893518518518523E-2</c:v>
                </c:pt>
                <c:pt idx="3971">
                  <c:v>4.7905092592592589E-2</c:v>
                </c:pt>
                <c:pt idx="3972">
                  <c:v>4.7916666666666663E-2</c:v>
                </c:pt>
                <c:pt idx="3973">
                  <c:v>4.7928240740740737E-2</c:v>
                </c:pt>
                <c:pt idx="3974">
                  <c:v>4.7939814814814817E-2</c:v>
                </c:pt>
                <c:pt idx="3975">
                  <c:v>4.7951388888888891E-2</c:v>
                </c:pt>
                <c:pt idx="3976">
                  <c:v>4.7962962962962964E-2</c:v>
                </c:pt>
                <c:pt idx="3977">
                  <c:v>4.7974537037037045E-2</c:v>
                </c:pt>
                <c:pt idx="3978">
                  <c:v>4.7986111111111111E-2</c:v>
                </c:pt>
                <c:pt idx="3979">
                  <c:v>4.7997685185185185E-2</c:v>
                </c:pt>
                <c:pt idx="3980">
                  <c:v>4.8009259259259258E-2</c:v>
                </c:pt>
                <c:pt idx="3981">
                  <c:v>4.8020833333333339E-2</c:v>
                </c:pt>
                <c:pt idx="3982">
                  <c:v>4.8032407407407406E-2</c:v>
                </c:pt>
                <c:pt idx="3983">
                  <c:v>4.8043981481481479E-2</c:v>
                </c:pt>
                <c:pt idx="3984">
                  <c:v>4.8055555555555553E-2</c:v>
                </c:pt>
                <c:pt idx="3985">
                  <c:v>4.8067129629629633E-2</c:v>
                </c:pt>
                <c:pt idx="3986">
                  <c:v>4.8078703703703707E-2</c:v>
                </c:pt>
                <c:pt idx="3987">
                  <c:v>4.809027777777778E-2</c:v>
                </c:pt>
                <c:pt idx="3988">
                  <c:v>4.8101851851851847E-2</c:v>
                </c:pt>
                <c:pt idx="3989">
                  <c:v>4.8113425925925928E-2</c:v>
                </c:pt>
                <c:pt idx="3990">
                  <c:v>4.8125000000000001E-2</c:v>
                </c:pt>
                <c:pt idx="3991">
                  <c:v>4.8136574074074075E-2</c:v>
                </c:pt>
                <c:pt idx="3992">
                  <c:v>4.8148148148148141E-2</c:v>
                </c:pt>
                <c:pt idx="3993">
                  <c:v>4.8159722222222222E-2</c:v>
                </c:pt>
                <c:pt idx="3994">
                  <c:v>4.8171296296296295E-2</c:v>
                </c:pt>
                <c:pt idx="3995">
                  <c:v>4.8182870370370369E-2</c:v>
                </c:pt>
                <c:pt idx="3996">
                  <c:v>4.8194444444444449E-2</c:v>
                </c:pt>
                <c:pt idx="3997">
                  <c:v>4.8206018518518523E-2</c:v>
                </c:pt>
                <c:pt idx="3998">
                  <c:v>4.821759259259259E-2</c:v>
                </c:pt>
                <c:pt idx="3999">
                  <c:v>4.8229166666666663E-2</c:v>
                </c:pt>
                <c:pt idx="4000">
                  <c:v>4.8240740740740744E-2</c:v>
                </c:pt>
                <c:pt idx="4001">
                  <c:v>4.8252314814814817E-2</c:v>
                </c:pt>
                <c:pt idx="4002">
                  <c:v>4.8263888888888884E-2</c:v>
                </c:pt>
                <c:pt idx="4003">
                  <c:v>4.8275462962962958E-2</c:v>
                </c:pt>
                <c:pt idx="4004">
                  <c:v>4.8287037037037038E-2</c:v>
                </c:pt>
                <c:pt idx="4005">
                  <c:v>4.8298611111111112E-2</c:v>
                </c:pt>
                <c:pt idx="4006">
                  <c:v>4.8310185185185185E-2</c:v>
                </c:pt>
                <c:pt idx="4007">
                  <c:v>4.8321759259259266E-2</c:v>
                </c:pt>
                <c:pt idx="4008">
                  <c:v>4.8333333333333332E-2</c:v>
                </c:pt>
                <c:pt idx="4009">
                  <c:v>4.8344907407407406E-2</c:v>
                </c:pt>
                <c:pt idx="4010">
                  <c:v>4.8356481481481479E-2</c:v>
                </c:pt>
                <c:pt idx="4011">
                  <c:v>4.836805555555556E-2</c:v>
                </c:pt>
                <c:pt idx="4012">
                  <c:v>4.8379629629629627E-2</c:v>
                </c:pt>
                <c:pt idx="4013">
                  <c:v>4.83912037037037E-2</c:v>
                </c:pt>
                <c:pt idx="4014">
                  <c:v>4.8402777777777774E-2</c:v>
                </c:pt>
                <c:pt idx="4015">
                  <c:v>4.8414351851851854E-2</c:v>
                </c:pt>
                <c:pt idx="4016">
                  <c:v>4.8425925925925928E-2</c:v>
                </c:pt>
                <c:pt idx="4017">
                  <c:v>4.8437500000000001E-2</c:v>
                </c:pt>
                <c:pt idx="4018">
                  <c:v>4.8449074074074082E-2</c:v>
                </c:pt>
                <c:pt idx="4019">
                  <c:v>4.8460648148148149E-2</c:v>
                </c:pt>
                <c:pt idx="4020">
                  <c:v>4.8472222222222222E-2</c:v>
                </c:pt>
                <c:pt idx="4021">
                  <c:v>4.8483796296296296E-2</c:v>
                </c:pt>
                <c:pt idx="4022">
                  <c:v>4.8495370370370376E-2</c:v>
                </c:pt>
                <c:pt idx="4023">
                  <c:v>4.8506944444444443E-2</c:v>
                </c:pt>
                <c:pt idx="4024">
                  <c:v>4.8518518518518516E-2</c:v>
                </c:pt>
                <c:pt idx="4025">
                  <c:v>4.853009259259259E-2</c:v>
                </c:pt>
                <c:pt idx="4026">
                  <c:v>4.854166666666667E-2</c:v>
                </c:pt>
                <c:pt idx="4027">
                  <c:v>4.8553240740740744E-2</c:v>
                </c:pt>
                <c:pt idx="4028">
                  <c:v>4.8564814814814818E-2</c:v>
                </c:pt>
                <c:pt idx="4029">
                  <c:v>4.8576388888888884E-2</c:v>
                </c:pt>
                <c:pt idx="4030">
                  <c:v>4.8587962962962965E-2</c:v>
                </c:pt>
                <c:pt idx="4031">
                  <c:v>4.8599537037037038E-2</c:v>
                </c:pt>
                <c:pt idx="4032">
                  <c:v>4.8611111111111112E-2</c:v>
                </c:pt>
                <c:pt idx="4033">
                  <c:v>4.8622685185185179E-2</c:v>
                </c:pt>
                <c:pt idx="4034">
                  <c:v>4.8634259259259259E-2</c:v>
                </c:pt>
                <c:pt idx="4035">
                  <c:v>4.8645833333333333E-2</c:v>
                </c:pt>
                <c:pt idx="4036">
                  <c:v>4.8657407407407406E-2</c:v>
                </c:pt>
                <c:pt idx="4037">
                  <c:v>4.8668981481481487E-2</c:v>
                </c:pt>
                <c:pt idx="4038">
                  <c:v>4.868055555555556E-2</c:v>
                </c:pt>
                <c:pt idx="4039">
                  <c:v>4.8692129629629627E-2</c:v>
                </c:pt>
                <c:pt idx="4040">
                  <c:v>4.87037037037037E-2</c:v>
                </c:pt>
                <c:pt idx="4041">
                  <c:v>4.8715277777777781E-2</c:v>
                </c:pt>
                <c:pt idx="4042">
                  <c:v>4.8726851851851855E-2</c:v>
                </c:pt>
                <c:pt idx="4043">
                  <c:v>4.8738425925925921E-2</c:v>
                </c:pt>
                <c:pt idx="4044">
                  <c:v>4.8749999999999995E-2</c:v>
                </c:pt>
                <c:pt idx="4045">
                  <c:v>4.8761574074074075E-2</c:v>
                </c:pt>
                <c:pt idx="4046">
                  <c:v>4.8773148148148149E-2</c:v>
                </c:pt>
                <c:pt idx="4047">
                  <c:v>4.8784722222222222E-2</c:v>
                </c:pt>
                <c:pt idx="4048">
                  <c:v>4.8796296296296303E-2</c:v>
                </c:pt>
                <c:pt idx="4049">
                  <c:v>4.880787037037037E-2</c:v>
                </c:pt>
                <c:pt idx="4050">
                  <c:v>4.8819444444444443E-2</c:v>
                </c:pt>
                <c:pt idx="4051">
                  <c:v>4.8831018518518517E-2</c:v>
                </c:pt>
                <c:pt idx="4052">
                  <c:v>4.8842592592592597E-2</c:v>
                </c:pt>
                <c:pt idx="4053">
                  <c:v>4.8854166666666664E-2</c:v>
                </c:pt>
                <c:pt idx="4054">
                  <c:v>4.8865740740740737E-2</c:v>
                </c:pt>
                <c:pt idx="4055">
                  <c:v>4.8877314814814811E-2</c:v>
                </c:pt>
                <c:pt idx="4056">
                  <c:v>4.8888888888888891E-2</c:v>
                </c:pt>
                <c:pt idx="4057">
                  <c:v>4.8900462962962965E-2</c:v>
                </c:pt>
                <c:pt idx="4058">
                  <c:v>4.8912037037037039E-2</c:v>
                </c:pt>
                <c:pt idx="4059">
                  <c:v>4.8923611111111105E-2</c:v>
                </c:pt>
                <c:pt idx="4060">
                  <c:v>4.8935185185185186E-2</c:v>
                </c:pt>
                <c:pt idx="4061">
                  <c:v>4.8946759259259259E-2</c:v>
                </c:pt>
                <c:pt idx="4062">
                  <c:v>4.8958333333333333E-2</c:v>
                </c:pt>
                <c:pt idx="4063">
                  <c:v>4.8969907407407413E-2</c:v>
                </c:pt>
                <c:pt idx="4064">
                  <c:v>4.898148148148148E-2</c:v>
                </c:pt>
                <c:pt idx="4065">
                  <c:v>4.8993055555555554E-2</c:v>
                </c:pt>
                <c:pt idx="4066">
                  <c:v>4.9004629629629627E-2</c:v>
                </c:pt>
                <c:pt idx="4067">
                  <c:v>4.9016203703703708E-2</c:v>
                </c:pt>
                <c:pt idx="4068">
                  <c:v>4.9027777777777781E-2</c:v>
                </c:pt>
                <c:pt idx="4069">
                  <c:v>4.9039351851851855E-2</c:v>
                </c:pt>
                <c:pt idx="4070">
                  <c:v>4.9050925925925921E-2</c:v>
                </c:pt>
                <c:pt idx="4071">
                  <c:v>4.9062500000000002E-2</c:v>
                </c:pt>
                <c:pt idx="4072">
                  <c:v>4.9074074074074076E-2</c:v>
                </c:pt>
                <c:pt idx="4073">
                  <c:v>4.9085648148148149E-2</c:v>
                </c:pt>
                <c:pt idx="4074">
                  <c:v>4.9097222222222216E-2</c:v>
                </c:pt>
                <c:pt idx="4075">
                  <c:v>4.9108796296296296E-2</c:v>
                </c:pt>
                <c:pt idx="4076">
                  <c:v>4.912037037037037E-2</c:v>
                </c:pt>
                <c:pt idx="4077">
                  <c:v>4.9131944444444443E-2</c:v>
                </c:pt>
                <c:pt idx="4078">
                  <c:v>4.9143518518518524E-2</c:v>
                </c:pt>
                <c:pt idx="4079">
                  <c:v>4.9155092592592597E-2</c:v>
                </c:pt>
                <c:pt idx="4080">
                  <c:v>4.9166666666666664E-2</c:v>
                </c:pt>
                <c:pt idx="4081">
                  <c:v>4.9178240740740738E-2</c:v>
                </c:pt>
                <c:pt idx="4082">
                  <c:v>4.9189814814814818E-2</c:v>
                </c:pt>
                <c:pt idx="4083">
                  <c:v>4.9201388888888892E-2</c:v>
                </c:pt>
                <c:pt idx="4084">
                  <c:v>4.9212962962962958E-2</c:v>
                </c:pt>
                <c:pt idx="4085">
                  <c:v>4.9224537037037032E-2</c:v>
                </c:pt>
                <c:pt idx="4086">
                  <c:v>4.9236111111111112E-2</c:v>
                </c:pt>
                <c:pt idx="4087">
                  <c:v>4.9247685185185186E-2</c:v>
                </c:pt>
                <c:pt idx="4088">
                  <c:v>4.925925925925926E-2</c:v>
                </c:pt>
                <c:pt idx="4089">
                  <c:v>4.927083333333334E-2</c:v>
                </c:pt>
                <c:pt idx="4090">
                  <c:v>4.9282407407407407E-2</c:v>
                </c:pt>
                <c:pt idx="4091">
                  <c:v>4.929398148148148E-2</c:v>
                </c:pt>
                <c:pt idx="4092">
                  <c:v>4.9305555555555554E-2</c:v>
                </c:pt>
                <c:pt idx="4093">
                  <c:v>4.9317129629629634E-2</c:v>
                </c:pt>
                <c:pt idx="4094">
                  <c:v>4.9328703703703701E-2</c:v>
                </c:pt>
                <c:pt idx="4095">
                  <c:v>4.9340277777777775E-2</c:v>
                </c:pt>
                <c:pt idx="4096">
                  <c:v>4.9351851851851848E-2</c:v>
                </c:pt>
                <c:pt idx="4097">
                  <c:v>4.9363425925925929E-2</c:v>
                </c:pt>
                <c:pt idx="4098">
                  <c:v>4.9375000000000002E-2</c:v>
                </c:pt>
                <c:pt idx="4099">
                  <c:v>4.9386574074074076E-2</c:v>
                </c:pt>
                <c:pt idx="4100">
                  <c:v>4.9398148148148142E-2</c:v>
                </c:pt>
                <c:pt idx="4101">
                  <c:v>4.9409722222222223E-2</c:v>
                </c:pt>
                <c:pt idx="4102">
                  <c:v>4.9421296296296297E-2</c:v>
                </c:pt>
                <c:pt idx="4103">
                  <c:v>4.943287037037037E-2</c:v>
                </c:pt>
                <c:pt idx="4104">
                  <c:v>4.9444444444444437E-2</c:v>
                </c:pt>
                <c:pt idx="4105">
                  <c:v>4.9456018518518517E-2</c:v>
                </c:pt>
                <c:pt idx="4106">
                  <c:v>4.9467592592592591E-2</c:v>
                </c:pt>
                <c:pt idx="4107">
                  <c:v>4.9479166666666664E-2</c:v>
                </c:pt>
                <c:pt idx="4108">
                  <c:v>4.9490740740740745E-2</c:v>
                </c:pt>
                <c:pt idx="4109">
                  <c:v>4.9502314814814818E-2</c:v>
                </c:pt>
                <c:pt idx="4110">
                  <c:v>4.9513888888888892E-2</c:v>
                </c:pt>
                <c:pt idx="4111">
                  <c:v>4.9525462962962959E-2</c:v>
                </c:pt>
                <c:pt idx="4112">
                  <c:v>4.9537037037037039E-2</c:v>
                </c:pt>
                <c:pt idx="4113">
                  <c:v>4.9548611111111113E-2</c:v>
                </c:pt>
                <c:pt idx="4114">
                  <c:v>4.9560185185185186E-2</c:v>
                </c:pt>
                <c:pt idx="4115">
                  <c:v>4.9571759259259253E-2</c:v>
                </c:pt>
                <c:pt idx="4116">
                  <c:v>4.9583333333333333E-2</c:v>
                </c:pt>
                <c:pt idx="4117">
                  <c:v>4.9594907407407407E-2</c:v>
                </c:pt>
                <c:pt idx="4118">
                  <c:v>4.9606481481481481E-2</c:v>
                </c:pt>
                <c:pt idx="4119">
                  <c:v>4.9618055555555561E-2</c:v>
                </c:pt>
                <c:pt idx="4120">
                  <c:v>4.9629629629629635E-2</c:v>
                </c:pt>
                <c:pt idx="4121">
                  <c:v>4.9641203703703701E-2</c:v>
                </c:pt>
                <c:pt idx="4122">
                  <c:v>4.9652777777777775E-2</c:v>
                </c:pt>
                <c:pt idx="4123">
                  <c:v>4.9664351851851855E-2</c:v>
                </c:pt>
                <c:pt idx="4124">
                  <c:v>4.9675925925925929E-2</c:v>
                </c:pt>
                <c:pt idx="4125">
                  <c:v>4.9687499999999996E-2</c:v>
                </c:pt>
                <c:pt idx="4126">
                  <c:v>4.9699074074074069E-2</c:v>
                </c:pt>
                <c:pt idx="4127">
                  <c:v>4.971064814814815E-2</c:v>
                </c:pt>
                <c:pt idx="4128">
                  <c:v>4.9722222222222223E-2</c:v>
                </c:pt>
                <c:pt idx="4129">
                  <c:v>4.9733796296296297E-2</c:v>
                </c:pt>
                <c:pt idx="4130">
                  <c:v>4.9745370370370377E-2</c:v>
                </c:pt>
                <c:pt idx="4131">
                  <c:v>4.9756944444444444E-2</c:v>
                </c:pt>
                <c:pt idx="4132">
                  <c:v>4.9768518518518517E-2</c:v>
                </c:pt>
                <c:pt idx="4133">
                  <c:v>4.9780092592592591E-2</c:v>
                </c:pt>
                <c:pt idx="4134">
                  <c:v>4.9791666666666672E-2</c:v>
                </c:pt>
                <c:pt idx="4135">
                  <c:v>4.9803240740740738E-2</c:v>
                </c:pt>
                <c:pt idx="4136">
                  <c:v>4.9814814814814812E-2</c:v>
                </c:pt>
                <c:pt idx="4137">
                  <c:v>4.9826388888888885E-2</c:v>
                </c:pt>
                <c:pt idx="4138">
                  <c:v>4.9837962962962966E-2</c:v>
                </c:pt>
                <c:pt idx="4139">
                  <c:v>4.9849537037037039E-2</c:v>
                </c:pt>
                <c:pt idx="4140">
                  <c:v>4.9861111111111113E-2</c:v>
                </c:pt>
                <c:pt idx="4141">
                  <c:v>4.987268518518518E-2</c:v>
                </c:pt>
                <c:pt idx="4142">
                  <c:v>4.988425925925926E-2</c:v>
                </c:pt>
                <c:pt idx="4143">
                  <c:v>4.9895833333333334E-2</c:v>
                </c:pt>
                <c:pt idx="4144">
                  <c:v>4.9907407407407407E-2</c:v>
                </c:pt>
                <c:pt idx="4145">
                  <c:v>4.9918981481481474E-2</c:v>
                </c:pt>
                <c:pt idx="4146">
                  <c:v>4.9930555555555554E-2</c:v>
                </c:pt>
                <c:pt idx="4147">
                  <c:v>4.9942129629629628E-2</c:v>
                </c:pt>
                <c:pt idx="4148">
                  <c:v>4.9953703703703702E-2</c:v>
                </c:pt>
                <c:pt idx="4149">
                  <c:v>4.9965277777777782E-2</c:v>
                </c:pt>
                <c:pt idx="4150">
                  <c:v>4.9976851851851856E-2</c:v>
                </c:pt>
                <c:pt idx="4151">
                  <c:v>4.9988425925925922E-2</c:v>
                </c:pt>
                <c:pt idx="4152">
                  <c:v>4.9999999999999996E-2</c:v>
                </c:pt>
                <c:pt idx="4153">
                  <c:v>5.0011574074074076E-2</c:v>
                </c:pt>
                <c:pt idx="4154">
                  <c:v>5.002314814814815E-2</c:v>
                </c:pt>
                <c:pt idx="4155">
                  <c:v>5.0034722222222223E-2</c:v>
                </c:pt>
                <c:pt idx="4156">
                  <c:v>5.004629629629629E-2</c:v>
                </c:pt>
                <c:pt idx="4157">
                  <c:v>5.0057870370370371E-2</c:v>
                </c:pt>
                <c:pt idx="4158">
                  <c:v>5.0069444444444444E-2</c:v>
                </c:pt>
                <c:pt idx="4159">
                  <c:v>5.0081018518518518E-2</c:v>
                </c:pt>
                <c:pt idx="4160">
                  <c:v>5.0092592592592598E-2</c:v>
                </c:pt>
                <c:pt idx="4161">
                  <c:v>5.0104166666666672E-2</c:v>
                </c:pt>
                <c:pt idx="4162">
                  <c:v>5.0115740740740738E-2</c:v>
                </c:pt>
                <c:pt idx="4163">
                  <c:v>5.0127314814814812E-2</c:v>
                </c:pt>
                <c:pt idx="4164">
                  <c:v>5.0138888888888893E-2</c:v>
                </c:pt>
                <c:pt idx="4165">
                  <c:v>5.0150462962962966E-2</c:v>
                </c:pt>
                <c:pt idx="4166">
                  <c:v>5.0162037037037033E-2</c:v>
                </c:pt>
                <c:pt idx="4167">
                  <c:v>5.0173611111111106E-2</c:v>
                </c:pt>
                <c:pt idx="4168">
                  <c:v>5.0185185185185187E-2</c:v>
                </c:pt>
                <c:pt idx="4169">
                  <c:v>5.019675925925926E-2</c:v>
                </c:pt>
                <c:pt idx="4170">
                  <c:v>5.0208333333333334E-2</c:v>
                </c:pt>
                <c:pt idx="4171">
                  <c:v>5.0219907407407414E-2</c:v>
                </c:pt>
                <c:pt idx="4172">
                  <c:v>5.0231481481481481E-2</c:v>
                </c:pt>
                <c:pt idx="4173">
                  <c:v>5.0243055555555555E-2</c:v>
                </c:pt>
                <c:pt idx="4174">
                  <c:v>5.0254629629629628E-2</c:v>
                </c:pt>
                <c:pt idx="4175">
                  <c:v>5.0266203703703709E-2</c:v>
                </c:pt>
                <c:pt idx="4176">
                  <c:v>5.0277777777777775E-2</c:v>
                </c:pt>
                <c:pt idx="4177">
                  <c:v>5.0289351851851849E-2</c:v>
                </c:pt>
                <c:pt idx="4178">
                  <c:v>5.0300925925925923E-2</c:v>
                </c:pt>
                <c:pt idx="4179">
                  <c:v>5.0312500000000003E-2</c:v>
                </c:pt>
                <c:pt idx="4180">
                  <c:v>5.0324074074074077E-2</c:v>
                </c:pt>
                <c:pt idx="4181">
                  <c:v>5.033564814814815E-2</c:v>
                </c:pt>
                <c:pt idx="4182">
                  <c:v>5.0347222222222217E-2</c:v>
                </c:pt>
                <c:pt idx="4183">
                  <c:v>5.0358796296296297E-2</c:v>
                </c:pt>
                <c:pt idx="4184">
                  <c:v>5.0370370370370371E-2</c:v>
                </c:pt>
                <c:pt idx="4185">
                  <c:v>5.0381944444444444E-2</c:v>
                </c:pt>
                <c:pt idx="4186">
                  <c:v>5.0393518518518511E-2</c:v>
                </c:pt>
                <c:pt idx="4187">
                  <c:v>5.0405092592592592E-2</c:v>
                </c:pt>
                <c:pt idx="4188">
                  <c:v>5.0416666666666665E-2</c:v>
                </c:pt>
                <c:pt idx="4189">
                  <c:v>5.0428240740740739E-2</c:v>
                </c:pt>
                <c:pt idx="4190">
                  <c:v>5.0439814814814819E-2</c:v>
                </c:pt>
                <c:pt idx="4191">
                  <c:v>5.0451388888888893E-2</c:v>
                </c:pt>
                <c:pt idx="4192">
                  <c:v>5.0462962962962959E-2</c:v>
                </c:pt>
                <c:pt idx="4193">
                  <c:v>5.0474537037037033E-2</c:v>
                </c:pt>
                <c:pt idx="4194">
                  <c:v>5.0486111111111114E-2</c:v>
                </c:pt>
                <c:pt idx="4195">
                  <c:v>5.0497685185185187E-2</c:v>
                </c:pt>
                <c:pt idx="4196">
                  <c:v>5.0509259259259254E-2</c:v>
                </c:pt>
                <c:pt idx="4197">
                  <c:v>5.0520833333333327E-2</c:v>
                </c:pt>
                <c:pt idx="4198">
                  <c:v>5.0532407407407408E-2</c:v>
                </c:pt>
                <c:pt idx="4199">
                  <c:v>5.0543981481481481E-2</c:v>
                </c:pt>
                <c:pt idx="4200">
                  <c:v>5.0555555555555555E-2</c:v>
                </c:pt>
                <c:pt idx="4201">
                  <c:v>5.0567129629629635E-2</c:v>
                </c:pt>
                <c:pt idx="4202">
                  <c:v>5.0578703703703709E-2</c:v>
                </c:pt>
                <c:pt idx="4203">
                  <c:v>5.0590277777777776E-2</c:v>
                </c:pt>
                <c:pt idx="4204">
                  <c:v>5.0601851851851849E-2</c:v>
                </c:pt>
                <c:pt idx="4205">
                  <c:v>5.061342592592593E-2</c:v>
                </c:pt>
                <c:pt idx="4206">
                  <c:v>5.0625000000000003E-2</c:v>
                </c:pt>
                <c:pt idx="4207">
                  <c:v>5.063657407407407E-2</c:v>
                </c:pt>
                <c:pt idx="4208">
                  <c:v>5.0648148148148144E-2</c:v>
                </c:pt>
                <c:pt idx="4209">
                  <c:v>5.0659722222222224E-2</c:v>
                </c:pt>
                <c:pt idx="4210">
                  <c:v>5.0671296296296298E-2</c:v>
                </c:pt>
                <c:pt idx="4211">
                  <c:v>5.0682870370370371E-2</c:v>
                </c:pt>
                <c:pt idx="4212">
                  <c:v>5.0694444444444452E-2</c:v>
                </c:pt>
                <c:pt idx="4213">
                  <c:v>5.0706018518518518E-2</c:v>
                </c:pt>
                <c:pt idx="4214">
                  <c:v>5.0717592592592592E-2</c:v>
                </c:pt>
                <c:pt idx="4215">
                  <c:v>5.0729166666666665E-2</c:v>
                </c:pt>
                <c:pt idx="4216">
                  <c:v>5.0740740740740746E-2</c:v>
                </c:pt>
                <c:pt idx="4217">
                  <c:v>5.0752314814814813E-2</c:v>
                </c:pt>
                <c:pt idx="4218">
                  <c:v>5.0763888888888886E-2</c:v>
                </c:pt>
                <c:pt idx="4219">
                  <c:v>5.077546296296296E-2</c:v>
                </c:pt>
                <c:pt idx="4220">
                  <c:v>5.078703703703704E-2</c:v>
                </c:pt>
                <c:pt idx="4221">
                  <c:v>5.0798611111111114E-2</c:v>
                </c:pt>
                <c:pt idx="4222">
                  <c:v>5.0810185185185187E-2</c:v>
                </c:pt>
                <c:pt idx="4223">
                  <c:v>5.0821759259259254E-2</c:v>
                </c:pt>
                <c:pt idx="4224">
                  <c:v>5.0833333333333335E-2</c:v>
                </c:pt>
                <c:pt idx="4225">
                  <c:v>5.0844907407407408E-2</c:v>
                </c:pt>
                <c:pt idx="4226">
                  <c:v>5.0856481481481482E-2</c:v>
                </c:pt>
                <c:pt idx="4227">
                  <c:v>5.0868055555555548E-2</c:v>
                </c:pt>
                <c:pt idx="4228">
                  <c:v>5.0879629629629629E-2</c:v>
                </c:pt>
                <c:pt idx="4229">
                  <c:v>5.0891203703703702E-2</c:v>
                </c:pt>
                <c:pt idx="4230">
                  <c:v>5.0902777777777776E-2</c:v>
                </c:pt>
                <c:pt idx="4231">
                  <c:v>5.0914351851851856E-2</c:v>
                </c:pt>
                <c:pt idx="4232">
                  <c:v>5.092592592592593E-2</c:v>
                </c:pt>
                <c:pt idx="4233">
                  <c:v>5.0937499999999997E-2</c:v>
                </c:pt>
                <c:pt idx="4234">
                  <c:v>5.094907407407407E-2</c:v>
                </c:pt>
                <c:pt idx="4235">
                  <c:v>5.0960648148148151E-2</c:v>
                </c:pt>
                <c:pt idx="4236">
                  <c:v>5.0972222222222224E-2</c:v>
                </c:pt>
                <c:pt idx="4237">
                  <c:v>5.0983796296296291E-2</c:v>
                </c:pt>
                <c:pt idx="4238">
                  <c:v>5.0995370370370365E-2</c:v>
                </c:pt>
                <c:pt idx="4239">
                  <c:v>5.1006944444444445E-2</c:v>
                </c:pt>
                <c:pt idx="4240">
                  <c:v>5.1018518518518519E-2</c:v>
                </c:pt>
                <c:pt idx="4241">
                  <c:v>5.1030092592592592E-2</c:v>
                </c:pt>
                <c:pt idx="4242">
                  <c:v>5.1041666666666673E-2</c:v>
                </c:pt>
                <c:pt idx="4243">
                  <c:v>5.1053240740740746E-2</c:v>
                </c:pt>
                <c:pt idx="4244">
                  <c:v>5.1064814814814813E-2</c:v>
                </c:pt>
                <c:pt idx="4245">
                  <c:v>5.1076388888888886E-2</c:v>
                </c:pt>
                <c:pt idx="4246">
                  <c:v>5.1087962962962967E-2</c:v>
                </c:pt>
                <c:pt idx="4247">
                  <c:v>5.1099537037037041E-2</c:v>
                </c:pt>
                <c:pt idx="4248">
                  <c:v>5.1111111111111107E-2</c:v>
                </c:pt>
                <c:pt idx="4249">
                  <c:v>5.1122685185185181E-2</c:v>
                </c:pt>
                <c:pt idx="4250">
                  <c:v>5.1134259259259261E-2</c:v>
                </c:pt>
                <c:pt idx="4251">
                  <c:v>5.1145833333333335E-2</c:v>
                </c:pt>
                <c:pt idx="4252">
                  <c:v>5.1157407407407408E-2</c:v>
                </c:pt>
                <c:pt idx="4253">
                  <c:v>5.1168981481481489E-2</c:v>
                </c:pt>
                <c:pt idx="4254">
                  <c:v>5.1180555555555556E-2</c:v>
                </c:pt>
                <c:pt idx="4255">
                  <c:v>5.1192129629629629E-2</c:v>
                </c:pt>
                <c:pt idx="4256">
                  <c:v>5.1203703703703703E-2</c:v>
                </c:pt>
                <c:pt idx="4257">
                  <c:v>5.1215277777777783E-2</c:v>
                </c:pt>
                <c:pt idx="4258">
                  <c:v>5.122685185185185E-2</c:v>
                </c:pt>
                <c:pt idx="4259">
                  <c:v>5.1238425925925923E-2</c:v>
                </c:pt>
                <c:pt idx="4260">
                  <c:v>5.1249999999999997E-2</c:v>
                </c:pt>
                <c:pt idx="4261">
                  <c:v>5.1261574074074077E-2</c:v>
                </c:pt>
                <c:pt idx="4262">
                  <c:v>5.1273148148148151E-2</c:v>
                </c:pt>
                <c:pt idx="4263">
                  <c:v>5.1284722222222225E-2</c:v>
                </c:pt>
                <c:pt idx="4264">
                  <c:v>5.1296296296296291E-2</c:v>
                </c:pt>
                <c:pt idx="4265">
                  <c:v>5.1307870370370372E-2</c:v>
                </c:pt>
                <c:pt idx="4266">
                  <c:v>5.1319444444444445E-2</c:v>
                </c:pt>
                <c:pt idx="4267">
                  <c:v>5.1331018518518519E-2</c:v>
                </c:pt>
                <c:pt idx="4268">
                  <c:v>5.1342592592592586E-2</c:v>
                </c:pt>
                <c:pt idx="4269">
                  <c:v>5.1354166666666666E-2</c:v>
                </c:pt>
                <c:pt idx="4270">
                  <c:v>5.136574074074074E-2</c:v>
                </c:pt>
                <c:pt idx="4271">
                  <c:v>5.1377314814814813E-2</c:v>
                </c:pt>
                <c:pt idx="4272">
                  <c:v>5.1388888888888894E-2</c:v>
                </c:pt>
                <c:pt idx="4273">
                  <c:v>5.1400462962962967E-2</c:v>
                </c:pt>
                <c:pt idx="4274">
                  <c:v>5.1412037037037034E-2</c:v>
                </c:pt>
                <c:pt idx="4275">
                  <c:v>5.1423611111111107E-2</c:v>
                </c:pt>
                <c:pt idx="4276">
                  <c:v>5.1435185185185188E-2</c:v>
                </c:pt>
                <c:pt idx="4277">
                  <c:v>5.1446759259259262E-2</c:v>
                </c:pt>
                <c:pt idx="4278">
                  <c:v>5.1458333333333328E-2</c:v>
                </c:pt>
                <c:pt idx="4279">
                  <c:v>5.1469907407407402E-2</c:v>
                </c:pt>
                <c:pt idx="4280">
                  <c:v>5.1481481481481482E-2</c:v>
                </c:pt>
                <c:pt idx="4281">
                  <c:v>5.1493055555555556E-2</c:v>
                </c:pt>
                <c:pt idx="4282">
                  <c:v>5.1504629629629629E-2</c:v>
                </c:pt>
                <c:pt idx="4283">
                  <c:v>5.151620370370371E-2</c:v>
                </c:pt>
                <c:pt idx="4284">
                  <c:v>5.1527777777777777E-2</c:v>
                </c:pt>
                <c:pt idx="4285">
                  <c:v>5.1527777777777777E-2</c:v>
                </c:pt>
                <c:pt idx="4286">
                  <c:v>5.153935185185185E-2</c:v>
                </c:pt>
                <c:pt idx="4287">
                  <c:v>5.1550925925925924E-2</c:v>
                </c:pt>
                <c:pt idx="4288">
                  <c:v>5.1562500000000004E-2</c:v>
                </c:pt>
                <c:pt idx="4289">
                  <c:v>5.1574074074074078E-2</c:v>
                </c:pt>
                <c:pt idx="4290">
                  <c:v>5.1585648148148144E-2</c:v>
                </c:pt>
                <c:pt idx="4291">
                  <c:v>5.1597222222222218E-2</c:v>
                </c:pt>
                <c:pt idx="4292">
                  <c:v>5.1608796296296298E-2</c:v>
                </c:pt>
                <c:pt idx="4293">
                  <c:v>5.1620370370370372E-2</c:v>
                </c:pt>
                <c:pt idx="4294">
                  <c:v>5.1631944444444446E-2</c:v>
                </c:pt>
                <c:pt idx="4295">
                  <c:v>5.1643518518518526E-2</c:v>
                </c:pt>
                <c:pt idx="4296">
                  <c:v>5.1655092592592593E-2</c:v>
                </c:pt>
                <c:pt idx="4297">
                  <c:v>5.1666666666666666E-2</c:v>
                </c:pt>
                <c:pt idx="4298">
                  <c:v>5.167824074074074E-2</c:v>
                </c:pt>
                <c:pt idx="4299">
                  <c:v>5.168981481481482E-2</c:v>
                </c:pt>
                <c:pt idx="4300">
                  <c:v>5.1701388888888887E-2</c:v>
                </c:pt>
                <c:pt idx="4301">
                  <c:v>5.1712962962962961E-2</c:v>
                </c:pt>
                <c:pt idx="4302">
                  <c:v>5.1724537037037034E-2</c:v>
                </c:pt>
                <c:pt idx="4303">
                  <c:v>5.1736111111111115E-2</c:v>
                </c:pt>
                <c:pt idx="4304">
                  <c:v>5.1747685185185188E-2</c:v>
                </c:pt>
                <c:pt idx="4305">
                  <c:v>5.1759259259259262E-2</c:v>
                </c:pt>
                <c:pt idx="4306">
                  <c:v>5.1770833333333328E-2</c:v>
                </c:pt>
                <c:pt idx="4307">
                  <c:v>5.1782407407407409E-2</c:v>
                </c:pt>
                <c:pt idx="4308">
                  <c:v>5.1793981481481483E-2</c:v>
                </c:pt>
                <c:pt idx="4309">
                  <c:v>5.1805555555555556E-2</c:v>
                </c:pt>
                <c:pt idx="4310">
                  <c:v>5.1817129629629623E-2</c:v>
                </c:pt>
                <c:pt idx="4311">
                  <c:v>5.1828703703703703E-2</c:v>
                </c:pt>
                <c:pt idx="4312">
                  <c:v>5.1840277777777777E-2</c:v>
                </c:pt>
                <c:pt idx="4313">
                  <c:v>5.185185185185185E-2</c:v>
                </c:pt>
                <c:pt idx="4314">
                  <c:v>5.1863425925925931E-2</c:v>
                </c:pt>
                <c:pt idx="4315">
                  <c:v>5.1875000000000004E-2</c:v>
                </c:pt>
                <c:pt idx="4316">
                  <c:v>5.1886574074074071E-2</c:v>
                </c:pt>
                <c:pt idx="4317">
                  <c:v>5.1898148148148145E-2</c:v>
                </c:pt>
                <c:pt idx="4318">
                  <c:v>5.1909722222222225E-2</c:v>
                </c:pt>
                <c:pt idx="4319">
                  <c:v>5.1921296296296299E-2</c:v>
                </c:pt>
                <c:pt idx="4320">
                  <c:v>5.1932870370370365E-2</c:v>
                </c:pt>
                <c:pt idx="4321">
                  <c:v>5.1944444444444439E-2</c:v>
                </c:pt>
                <c:pt idx="4322">
                  <c:v>5.1956018518518519E-2</c:v>
                </c:pt>
                <c:pt idx="4323">
                  <c:v>5.1967592592592593E-2</c:v>
                </c:pt>
                <c:pt idx="4324">
                  <c:v>5.1979166666666667E-2</c:v>
                </c:pt>
                <c:pt idx="4325">
                  <c:v>5.1990740740740747E-2</c:v>
                </c:pt>
                <c:pt idx="4326">
                  <c:v>5.2002314814814814E-2</c:v>
                </c:pt>
                <c:pt idx="4327">
                  <c:v>5.2013888888888887E-2</c:v>
                </c:pt>
                <c:pt idx="4328">
                  <c:v>5.2025462962962961E-2</c:v>
                </c:pt>
                <c:pt idx="4329">
                  <c:v>5.2037037037037041E-2</c:v>
                </c:pt>
                <c:pt idx="4330">
                  <c:v>5.2048611111111108E-2</c:v>
                </c:pt>
                <c:pt idx="4331">
                  <c:v>5.2060185185185182E-2</c:v>
                </c:pt>
                <c:pt idx="4332">
                  <c:v>5.2071759259259255E-2</c:v>
                </c:pt>
                <c:pt idx="4333">
                  <c:v>5.2083333333333336E-2</c:v>
                </c:pt>
                <c:pt idx="4334">
                  <c:v>5.2094907407407409E-2</c:v>
                </c:pt>
                <c:pt idx="4335">
                  <c:v>5.2106481481481483E-2</c:v>
                </c:pt>
                <c:pt idx="4336">
                  <c:v>5.2118055555555563E-2</c:v>
                </c:pt>
                <c:pt idx="4337">
                  <c:v>5.212962962962963E-2</c:v>
                </c:pt>
                <c:pt idx="4338">
                  <c:v>5.2141203703703703E-2</c:v>
                </c:pt>
                <c:pt idx="4339">
                  <c:v>5.2152777777777777E-2</c:v>
                </c:pt>
                <c:pt idx="4340">
                  <c:v>5.2164351851851858E-2</c:v>
                </c:pt>
                <c:pt idx="4341">
                  <c:v>5.2175925925925924E-2</c:v>
                </c:pt>
                <c:pt idx="4342">
                  <c:v>5.2187499999999998E-2</c:v>
                </c:pt>
                <c:pt idx="4343">
                  <c:v>5.2199074074074071E-2</c:v>
                </c:pt>
                <c:pt idx="4344">
                  <c:v>5.2210648148148152E-2</c:v>
                </c:pt>
                <c:pt idx="4345">
                  <c:v>5.2222222222222225E-2</c:v>
                </c:pt>
                <c:pt idx="4346">
                  <c:v>5.2233796296296299E-2</c:v>
                </c:pt>
                <c:pt idx="4347">
                  <c:v>5.2245370370370366E-2</c:v>
                </c:pt>
                <c:pt idx="4348">
                  <c:v>5.2256944444444446E-2</c:v>
                </c:pt>
                <c:pt idx="4349">
                  <c:v>5.226851851851852E-2</c:v>
                </c:pt>
                <c:pt idx="4350">
                  <c:v>5.2280092592592593E-2</c:v>
                </c:pt>
                <c:pt idx="4351">
                  <c:v>5.229166666666666E-2</c:v>
                </c:pt>
                <c:pt idx="4352">
                  <c:v>5.230324074074074E-2</c:v>
                </c:pt>
                <c:pt idx="4353">
                  <c:v>5.2314814814814814E-2</c:v>
                </c:pt>
                <c:pt idx="4354">
                  <c:v>5.2326388888888888E-2</c:v>
                </c:pt>
                <c:pt idx="4355">
                  <c:v>5.2337962962962968E-2</c:v>
                </c:pt>
                <c:pt idx="4356">
                  <c:v>5.2349537037037042E-2</c:v>
                </c:pt>
                <c:pt idx="4357">
                  <c:v>5.2361111111111108E-2</c:v>
                </c:pt>
                <c:pt idx="4358">
                  <c:v>5.2372685185185182E-2</c:v>
                </c:pt>
                <c:pt idx="4359">
                  <c:v>5.2384259259259262E-2</c:v>
                </c:pt>
                <c:pt idx="4360">
                  <c:v>5.2395833333333336E-2</c:v>
                </c:pt>
                <c:pt idx="4361">
                  <c:v>5.2407407407407403E-2</c:v>
                </c:pt>
                <c:pt idx="4362">
                  <c:v>5.2418981481481476E-2</c:v>
                </c:pt>
                <c:pt idx="4363">
                  <c:v>5.2430555555555557E-2</c:v>
                </c:pt>
                <c:pt idx="4364">
                  <c:v>5.244212962962963E-2</c:v>
                </c:pt>
                <c:pt idx="4365">
                  <c:v>5.2453703703703704E-2</c:v>
                </c:pt>
                <c:pt idx="4366">
                  <c:v>5.2465277777777784E-2</c:v>
                </c:pt>
                <c:pt idx="4367">
                  <c:v>5.2476851851851851E-2</c:v>
                </c:pt>
                <c:pt idx="4368">
                  <c:v>5.2488425925925924E-2</c:v>
                </c:pt>
                <c:pt idx="4369">
                  <c:v>5.2499999999999998E-2</c:v>
                </c:pt>
                <c:pt idx="4370">
                  <c:v>5.2511574074074079E-2</c:v>
                </c:pt>
                <c:pt idx="4371">
                  <c:v>5.2523148148148145E-2</c:v>
                </c:pt>
                <c:pt idx="4372">
                  <c:v>5.2534722222222219E-2</c:v>
                </c:pt>
                <c:pt idx="4373">
                  <c:v>5.2546296296296292E-2</c:v>
                </c:pt>
                <c:pt idx="4374">
                  <c:v>5.2557870370370373E-2</c:v>
                </c:pt>
                <c:pt idx="4375">
                  <c:v>5.2569444444444446E-2</c:v>
                </c:pt>
                <c:pt idx="4376">
                  <c:v>5.258101851851852E-2</c:v>
                </c:pt>
                <c:pt idx="4377">
                  <c:v>5.2592592592592587E-2</c:v>
                </c:pt>
                <c:pt idx="4378">
                  <c:v>5.2604166666666667E-2</c:v>
                </c:pt>
                <c:pt idx="4379">
                  <c:v>5.2615740740740741E-2</c:v>
                </c:pt>
                <c:pt idx="4380">
                  <c:v>5.2627314814814814E-2</c:v>
                </c:pt>
                <c:pt idx="4381">
                  <c:v>5.2638888888888895E-2</c:v>
                </c:pt>
                <c:pt idx="4382">
                  <c:v>5.2650462962962961E-2</c:v>
                </c:pt>
                <c:pt idx="4383">
                  <c:v>5.2662037037037035E-2</c:v>
                </c:pt>
                <c:pt idx="4384">
                  <c:v>5.2673611111111109E-2</c:v>
                </c:pt>
                <c:pt idx="4385">
                  <c:v>5.2685185185185189E-2</c:v>
                </c:pt>
                <c:pt idx="4386">
                  <c:v>5.2696759259259263E-2</c:v>
                </c:pt>
                <c:pt idx="4387">
                  <c:v>5.2708333333333336E-2</c:v>
                </c:pt>
                <c:pt idx="4388">
                  <c:v>5.2719907407407403E-2</c:v>
                </c:pt>
                <c:pt idx="4389">
                  <c:v>5.2731481481481483E-2</c:v>
                </c:pt>
                <c:pt idx="4390">
                  <c:v>5.2743055555555557E-2</c:v>
                </c:pt>
                <c:pt idx="4391">
                  <c:v>5.275462962962963E-2</c:v>
                </c:pt>
                <c:pt idx="4392">
                  <c:v>5.2766203703703697E-2</c:v>
                </c:pt>
                <c:pt idx="4393">
                  <c:v>5.2777777777777778E-2</c:v>
                </c:pt>
                <c:pt idx="4394">
                  <c:v>5.2789351851851851E-2</c:v>
                </c:pt>
                <c:pt idx="4395">
                  <c:v>5.2800925925925925E-2</c:v>
                </c:pt>
                <c:pt idx="4396">
                  <c:v>5.2812500000000005E-2</c:v>
                </c:pt>
                <c:pt idx="4397">
                  <c:v>5.2824074074074079E-2</c:v>
                </c:pt>
                <c:pt idx="4398">
                  <c:v>5.2835648148148145E-2</c:v>
                </c:pt>
                <c:pt idx="4399">
                  <c:v>5.2847222222222219E-2</c:v>
                </c:pt>
                <c:pt idx="4400">
                  <c:v>5.28587962962963E-2</c:v>
                </c:pt>
                <c:pt idx="4401">
                  <c:v>5.2870370370370373E-2</c:v>
                </c:pt>
                <c:pt idx="4402">
                  <c:v>5.288194444444444E-2</c:v>
                </c:pt>
                <c:pt idx="4403">
                  <c:v>5.2893518518518513E-2</c:v>
                </c:pt>
                <c:pt idx="4404">
                  <c:v>5.2905092592592594E-2</c:v>
                </c:pt>
                <c:pt idx="4405">
                  <c:v>5.2916666666666667E-2</c:v>
                </c:pt>
                <c:pt idx="4406">
                  <c:v>5.2928240740740741E-2</c:v>
                </c:pt>
                <c:pt idx="4407">
                  <c:v>5.2939814814814821E-2</c:v>
                </c:pt>
                <c:pt idx="4408">
                  <c:v>5.2951388888888888E-2</c:v>
                </c:pt>
                <c:pt idx="4409">
                  <c:v>5.2962962962962962E-2</c:v>
                </c:pt>
                <c:pt idx="4410">
                  <c:v>5.2974537037037035E-2</c:v>
                </c:pt>
                <c:pt idx="4411">
                  <c:v>5.2986111111111116E-2</c:v>
                </c:pt>
                <c:pt idx="4412">
                  <c:v>5.2997685185185182E-2</c:v>
                </c:pt>
                <c:pt idx="4413">
                  <c:v>5.3009259259259256E-2</c:v>
                </c:pt>
                <c:pt idx="4414">
                  <c:v>5.302083333333333E-2</c:v>
                </c:pt>
                <c:pt idx="4415">
                  <c:v>5.303240740740741E-2</c:v>
                </c:pt>
                <c:pt idx="4416">
                  <c:v>5.3043981481481484E-2</c:v>
                </c:pt>
                <c:pt idx="4417">
                  <c:v>5.3055555555555557E-2</c:v>
                </c:pt>
                <c:pt idx="4418">
                  <c:v>5.3067129629629638E-2</c:v>
                </c:pt>
                <c:pt idx="4419">
                  <c:v>5.3078703703703704E-2</c:v>
                </c:pt>
                <c:pt idx="4420">
                  <c:v>5.3090277777777778E-2</c:v>
                </c:pt>
                <c:pt idx="4421">
                  <c:v>5.3101851851851851E-2</c:v>
                </c:pt>
                <c:pt idx="4422">
                  <c:v>5.3113425925925932E-2</c:v>
                </c:pt>
                <c:pt idx="4423">
                  <c:v>5.3124999999999999E-2</c:v>
                </c:pt>
                <c:pt idx="4424">
                  <c:v>5.3136574074074072E-2</c:v>
                </c:pt>
                <c:pt idx="4425">
                  <c:v>5.3148148148148146E-2</c:v>
                </c:pt>
                <c:pt idx="4426">
                  <c:v>5.3159722222222226E-2</c:v>
                </c:pt>
                <c:pt idx="4427">
                  <c:v>5.31712962962963E-2</c:v>
                </c:pt>
                <c:pt idx="4428">
                  <c:v>5.3182870370370366E-2</c:v>
                </c:pt>
                <c:pt idx="4429">
                  <c:v>5.319444444444444E-2</c:v>
                </c:pt>
                <c:pt idx="4430">
                  <c:v>5.3206018518518521E-2</c:v>
                </c:pt>
                <c:pt idx="4431">
                  <c:v>5.3217592592592594E-2</c:v>
                </c:pt>
                <c:pt idx="4432">
                  <c:v>5.3229166666666661E-2</c:v>
                </c:pt>
                <c:pt idx="4433">
                  <c:v>5.3240740740740734E-2</c:v>
                </c:pt>
                <c:pt idx="4434">
                  <c:v>5.3252314814814815E-2</c:v>
                </c:pt>
                <c:pt idx="4435">
                  <c:v>5.3263888888888888E-2</c:v>
                </c:pt>
                <c:pt idx="4436">
                  <c:v>5.3275462962962962E-2</c:v>
                </c:pt>
                <c:pt idx="4437">
                  <c:v>5.3287037037037042E-2</c:v>
                </c:pt>
                <c:pt idx="4438">
                  <c:v>5.3298611111111116E-2</c:v>
                </c:pt>
                <c:pt idx="4439">
                  <c:v>5.3310185185185183E-2</c:v>
                </c:pt>
                <c:pt idx="4440">
                  <c:v>5.3321759259259256E-2</c:v>
                </c:pt>
                <c:pt idx="4441">
                  <c:v>5.3333333333333337E-2</c:v>
                </c:pt>
                <c:pt idx="4442">
                  <c:v>5.334490740740741E-2</c:v>
                </c:pt>
                <c:pt idx="4443">
                  <c:v>5.3356481481481477E-2</c:v>
                </c:pt>
                <c:pt idx="4444">
                  <c:v>5.3368055555555551E-2</c:v>
                </c:pt>
                <c:pt idx="4445">
                  <c:v>5.3379629629629631E-2</c:v>
                </c:pt>
                <c:pt idx="4446">
                  <c:v>5.3391203703703705E-2</c:v>
                </c:pt>
                <c:pt idx="4447">
                  <c:v>5.3402777777777778E-2</c:v>
                </c:pt>
                <c:pt idx="4448">
                  <c:v>5.3414351851851859E-2</c:v>
                </c:pt>
                <c:pt idx="4449">
                  <c:v>5.3425925925925925E-2</c:v>
                </c:pt>
                <c:pt idx="4450">
                  <c:v>5.3437499999999999E-2</c:v>
                </c:pt>
                <c:pt idx="4451">
                  <c:v>5.3449074074074072E-2</c:v>
                </c:pt>
                <c:pt idx="4452">
                  <c:v>5.3460648148148153E-2</c:v>
                </c:pt>
                <c:pt idx="4453">
                  <c:v>5.347222222222222E-2</c:v>
                </c:pt>
                <c:pt idx="4454">
                  <c:v>5.3483796296296293E-2</c:v>
                </c:pt>
                <c:pt idx="4455">
                  <c:v>5.3495370370370367E-2</c:v>
                </c:pt>
                <c:pt idx="4456">
                  <c:v>5.3506944444444447E-2</c:v>
                </c:pt>
                <c:pt idx="4457">
                  <c:v>5.3518518518518521E-2</c:v>
                </c:pt>
                <c:pt idx="4458">
                  <c:v>5.3530092592592594E-2</c:v>
                </c:pt>
                <c:pt idx="4459">
                  <c:v>5.3541666666666675E-2</c:v>
                </c:pt>
                <c:pt idx="4460">
                  <c:v>5.3553240740740742E-2</c:v>
                </c:pt>
                <c:pt idx="4461">
                  <c:v>5.3564814814814815E-2</c:v>
                </c:pt>
                <c:pt idx="4462">
                  <c:v>5.3576388888888889E-2</c:v>
                </c:pt>
                <c:pt idx="4463">
                  <c:v>5.3587962962962969E-2</c:v>
                </c:pt>
                <c:pt idx="4464">
                  <c:v>5.3599537037037036E-2</c:v>
                </c:pt>
                <c:pt idx="4465">
                  <c:v>5.3611111111111109E-2</c:v>
                </c:pt>
                <c:pt idx="4466">
                  <c:v>5.3622685185185183E-2</c:v>
                </c:pt>
                <c:pt idx="4467">
                  <c:v>5.3634259259259263E-2</c:v>
                </c:pt>
                <c:pt idx="4468">
                  <c:v>5.3645833333333337E-2</c:v>
                </c:pt>
                <c:pt idx="4469">
                  <c:v>5.3657407407407404E-2</c:v>
                </c:pt>
                <c:pt idx="4470">
                  <c:v>5.3668981481481477E-2</c:v>
                </c:pt>
                <c:pt idx="4471">
                  <c:v>5.3680555555555558E-2</c:v>
                </c:pt>
                <c:pt idx="4472">
                  <c:v>5.3692129629629631E-2</c:v>
                </c:pt>
                <c:pt idx="4473">
                  <c:v>5.3703703703703698E-2</c:v>
                </c:pt>
                <c:pt idx="4474">
                  <c:v>5.3715277777777772E-2</c:v>
                </c:pt>
                <c:pt idx="4475">
                  <c:v>5.3726851851851852E-2</c:v>
                </c:pt>
                <c:pt idx="4476">
                  <c:v>5.3738425925925926E-2</c:v>
                </c:pt>
                <c:pt idx="4477">
                  <c:v>5.3749999999999999E-2</c:v>
                </c:pt>
                <c:pt idx="4478">
                  <c:v>5.376157407407408E-2</c:v>
                </c:pt>
                <c:pt idx="4479">
                  <c:v>5.3773148148148153E-2</c:v>
                </c:pt>
                <c:pt idx="4480">
                  <c:v>5.378472222222222E-2</c:v>
                </c:pt>
                <c:pt idx="4481">
                  <c:v>5.3796296296296293E-2</c:v>
                </c:pt>
                <c:pt idx="4482">
                  <c:v>5.3807870370370374E-2</c:v>
                </c:pt>
                <c:pt idx="4483">
                  <c:v>5.3819444444444448E-2</c:v>
                </c:pt>
                <c:pt idx="4484">
                  <c:v>5.3831018518518514E-2</c:v>
                </c:pt>
                <c:pt idx="4485">
                  <c:v>5.3842592592592588E-2</c:v>
                </c:pt>
                <c:pt idx="4486">
                  <c:v>5.3854166666666668E-2</c:v>
                </c:pt>
                <c:pt idx="4487">
                  <c:v>5.3865740740740742E-2</c:v>
                </c:pt>
                <c:pt idx="4488">
                  <c:v>5.3877314814814815E-2</c:v>
                </c:pt>
                <c:pt idx="4489">
                  <c:v>5.3888888888888896E-2</c:v>
                </c:pt>
                <c:pt idx="4490">
                  <c:v>5.3900462962962963E-2</c:v>
                </c:pt>
                <c:pt idx="4491">
                  <c:v>5.3912037037037036E-2</c:v>
                </c:pt>
                <c:pt idx="4492">
                  <c:v>5.392361111111111E-2</c:v>
                </c:pt>
                <c:pt idx="4493">
                  <c:v>5.393518518518519E-2</c:v>
                </c:pt>
                <c:pt idx="4494">
                  <c:v>5.3946759259259257E-2</c:v>
                </c:pt>
                <c:pt idx="4495">
                  <c:v>5.395833333333333E-2</c:v>
                </c:pt>
                <c:pt idx="4496">
                  <c:v>5.3969907407407404E-2</c:v>
                </c:pt>
                <c:pt idx="4497">
                  <c:v>5.3981481481481484E-2</c:v>
                </c:pt>
                <c:pt idx="4498">
                  <c:v>5.3993055555555558E-2</c:v>
                </c:pt>
                <c:pt idx="4499">
                  <c:v>5.4004629629629632E-2</c:v>
                </c:pt>
                <c:pt idx="4500">
                  <c:v>5.4016203703703712E-2</c:v>
                </c:pt>
                <c:pt idx="4501">
                  <c:v>5.4027777777777779E-2</c:v>
                </c:pt>
                <c:pt idx="4502">
                  <c:v>5.4039351851851852E-2</c:v>
                </c:pt>
                <c:pt idx="4503">
                  <c:v>5.4050925925925926E-2</c:v>
                </c:pt>
                <c:pt idx="4504">
                  <c:v>5.4062500000000006E-2</c:v>
                </c:pt>
                <c:pt idx="4505">
                  <c:v>5.4074074074074073E-2</c:v>
                </c:pt>
                <c:pt idx="4506">
                  <c:v>5.4085648148148147E-2</c:v>
                </c:pt>
                <c:pt idx="4507">
                  <c:v>5.409722222222222E-2</c:v>
                </c:pt>
                <c:pt idx="4508">
                  <c:v>5.4108796296296301E-2</c:v>
                </c:pt>
                <c:pt idx="4509">
                  <c:v>5.4120370370370374E-2</c:v>
                </c:pt>
                <c:pt idx="4510">
                  <c:v>5.4131944444444441E-2</c:v>
                </c:pt>
                <c:pt idx="4511">
                  <c:v>5.4143518518518514E-2</c:v>
                </c:pt>
                <c:pt idx="4512">
                  <c:v>5.4155092592592595E-2</c:v>
                </c:pt>
                <c:pt idx="4513">
                  <c:v>5.4166666666666669E-2</c:v>
                </c:pt>
                <c:pt idx="4514">
                  <c:v>5.4178240740740735E-2</c:v>
                </c:pt>
                <c:pt idx="4515">
                  <c:v>5.4189814814814809E-2</c:v>
                </c:pt>
                <c:pt idx="4516">
                  <c:v>5.4201388888888889E-2</c:v>
                </c:pt>
                <c:pt idx="4517">
                  <c:v>5.4212962962962963E-2</c:v>
                </c:pt>
                <c:pt idx="4518">
                  <c:v>5.4224537037037036E-2</c:v>
                </c:pt>
                <c:pt idx="4519">
                  <c:v>5.4236111111111117E-2</c:v>
                </c:pt>
                <c:pt idx="4520">
                  <c:v>5.424768518518519E-2</c:v>
                </c:pt>
                <c:pt idx="4521">
                  <c:v>5.4259259259259257E-2</c:v>
                </c:pt>
                <c:pt idx="4522">
                  <c:v>5.4270833333333331E-2</c:v>
                </c:pt>
                <c:pt idx="4523">
                  <c:v>5.4282407407407411E-2</c:v>
                </c:pt>
                <c:pt idx="4524">
                  <c:v>5.4293981481481485E-2</c:v>
                </c:pt>
                <c:pt idx="4525">
                  <c:v>5.4305555555555551E-2</c:v>
                </c:pt>
                <c:pt idx="4526">
                  <c:v>5.4317129629629625E-2</c:v>
                </c:pt>
                <c:pt idx="4527">
                  <c:v>5.4328703703703705E-2</c:v>
                </c:pt>
                <c:pt idx="4528">
                  <c:v>5.4340277777777779E-2</c:v>
                </c:pt>
                <c:pt idx="4529">
                  <c:v>5.4351851851851853E-2</c:v>
                </c:pt>
                <c:pt idx="4530">
                  <c:v>5.4363425925925933E-2</c:v>
                </c:pt>
                <c:pt idx="4531">
                  <c:v>5.4375E-2</c:v>
                </c:pt>
                <c:pt idx="4532">
                  <c:v>5.4386574074074073E-2</c:v>
                </c:pt>
                <c:pt idx="4533">
                  <c:v>5.4398148148148147E-2</c:v>
                </c:pt>
                <c:pt idx="4534">
                  <c:v>5.4409722222222227E-2</c:v>
                </c:pt>
                <c:pt idx="4535">
                  <c:v>5.4421296296296294E-2</c:v>
                </c:pt>
                <c:pt idx="4536">
                  <c:v>5.4432870370370368E-2</c:v>
                </c:pt>
                <c:pt idx="4537">
                  <c:v>5.4444444444444441E-2</c:v>
                </c:pt>
                <c:pt idx="4538">
                  <c:v>5.4456018518518522E-2</c:v>
                </c:pt>
                <c:pt idx="4539">
                  <c:v>5.4467592592592595E-2</c:v>
                </c:pt>
                <c:pt idx="4540">
                  <c:v>5.4479166666666669E-2</c:v>
                </c:pt>
                <c:pt idx="4541">
                  <c:v>5.4490740740740735E-2</c:v>
                </c:pt>
                <c:pt idx="4542">
                  <c:v>5.4502314814814816E-2</c:v>
                </c:pt>
                <c:pt idx="4543">
                  <c:v>5.451388888888889E-2</c:v>
                </c:pt>
                <c:pt idx="4544">
                  <c:v>5.4525462962962963E-2</c:v>
                </c:pt>
                <c:pt idx="4545">
                  <c:v>5.4537037037037044E-2</c:v>
                </c:pt>
                <c:pt idx="4546">
                  <c:v>5.454861111111111E-2</c:v>
                </c:pt>
                <c:pt idx="4547">
                  <c:v>5.4560185185185184E-2</c:v>
                </c:pt>
                <c:pt idx="4548">
                  <c:v>5.4571759259259257E-2</c:v>
                </c:pt>
                <c:pt idx="4549">
                  <c:v>5.4583333333333338E-2</c:v>
                </c:pt>
                <c:pt idx="4550">
                  <c:v>5.4594907407407411E-2</c:v>
                </c:pt>
                <c:pt idx="4551">
                  <c:v>5.4606481481481478E-2</c:v>
                </c:pt>
                <c:pt idx="4552">
                  <c:v>5.4618055555555552E-2</c:v>
                </c:pt>
                <c:pt idx="4553">
                  <c:v>5.4629629629629632E-2</c:v>
                </c:pt>
                <c:pt idx="4554">
                  <c:v>5.4641203703703706E-2</c:v>
                </c:pt>
                <c:pt idx="4555">
                  <c:v>5.4652777777777772E-2</c:v>
                </c:pt>
                <c:pt idx="4556">
                  <c:v>5.4664351851851846E-2</c:v>
                </c:pt>
                <c:pt idx="4557">
                  <c:v>5.4675925925925926E-2</c:v>
                </c:pt>
                <c:pt idx="4558">
                  <c:v>5.46875E-2</c:v>
                </c:pt>
                <c:pt idx="4559">
                  <c:v>5.4699074074074074E-2</c:v>
                </c:pt>
                <c:pt idx="4560">
                  <c:v>5.4710648148148154E-2</c:v>
                </c:pt>
                <c:pt idx="4561">
                  <c:v>5.4722222222222228E-2</c:v>
                </c:pt>
                <c:pt idx="4562">
                  <c:v>5.4733796296296294E-2</c:v>
                </c:pt>
                <c:pt idx="4563">
                  <c:v>5.4745370370370368E-2</c:v>
                </c:pt>
                <c:pt idx="4564">
                  <c:v>5.4756944444444448E-2</c:v>
                </c:pt>
                <c:pt idx="4565">
                  <c:v>5.4768518518518522E-2</c:v>
                </c:pt>
                <c:pt idx="4566">
                  <c:v>5.4780092592592589E-2</c:v>
                </c:pt>
                <c:pt idx="4567">
                  <c:v>5.4791666666666662E-2</c:v>
                </c:pt>
                <c:pt idx="4568">
                  <c:v>5.4803240740740743E-2</c:v>
                </c:pt>
                <c:pt idx="4569">
                  <c:v>5.4814814814814816E-2</c:v>
                </c:pt>
                <c:pt idx="4570">
                  <c:v>5.482638888888889E-2</c:v>
                </c:pt>
                <c:pt idx="4571">
                  <c:v>5.4837962962962956E-2</c:v>
                </c:pt>
                <c:pt idx="4572">
                  <c:v>5.4849537037037037E-2</c:v>
                </c:pt>
                <c:pt idx="4573">
                  <c:v>5.486111111111111E-2</c:v>
                </c:pt>
                <c:pt idx="4574">
                  <c:v>5.4872685185185184E-2</c:v>
                </c:pt>
                <c:pt idx="4575">
                  <c:v>5.4884259259259265E-2</c:v>
                </c:pt>
                <c:pt idx="4576">
                  <c:v>5.4895833333333331E-2</c:v>
                </c:pt>
                <c:pt idx="4577">
                  <c:v>5.4907407407407405E-2</c:v>
                </c:pt>
                <c:pt idx="4578">
                  <c:v>5.4918981481481478E-2</c:v>
                </c:pt>
                <c:pt idx="4579">
                  <c:v>5.4930555555555559E-2</c:v>
                </c:pt>
                <c:pt idx="4580">
                  <c:v>5.4942129629629632E-2</c:v>
                </c:pt>
                <c:pt idx="4581">
                  <c:v>5.4953703703703706E-2</c:v>
                </c:pt>
                <c:pt idx="4582">
                  <c:v>5.4965277777777773E-2</c:v>
                </c:pt>
                <c:pt idx="4583">
                  <c:v>5.4976851851851853E-2</c:v>
                </c:pt>
                <c:pt idx="4584">
                  <c:v>5.4988425925925927E-2</c:v>
                </c:pt>
                <c:pt idx="4585">
                  <c:v>5.5E-2</c:v>
                </c:pt>
                <c:pt idx="4586">
                  <c:v>5.5011574074074067E-2</c:v>
                </c:pt>
                <c:pt idx="4587">
                  <c:v>5.5023148148148147E-2</c:v>
                </c:pt>
                <c:pt idx="4588">
                  <c:v>5.5034722222222221E-2</c:v>
                </c:pt>
                <c:pt idx="4589">
                  <c:v>5.5046296296296295E-2</c:v>
                </c:pt>
                <c:pt idx="4590">
                  <c:v>5.5057870370370375E-2</c:v>
                </c:pt>
                <c:pt idx="4591">
                  <c:v>5.5069444444444449E-2</c:v>
                </c:pt>
                <c:pt idx="4592">
                  <c:v>5.5081018518518515E-2</c:v>
                </c:pt>
                <c:pt idx="4593">
                  <c:v>5.5092592592592589E-2</c:v>
                </c:pt>
                <c:pt idx="4594">
                  <c:v>5.5104166666666669E-2</c:v>
                </c:pt>
                <c:pt idx="4595">
                  <c:v>5.5115740740740743E-2</c:v>
                </c:pt>
                <c:pt idx="4596">
                  <c:v>5.512731481481481E-2</c:v>
                </c:pt>
                <c:pt idx="4597">
                  <c:v>5.5138888888888883E-2</c:v>
                </c:pt>
                <c:pt idx="4598">
                  <c:v>5.5150462962962964E-2</c:v>
                </c:pt>
                <c:pt idx="4599">
                  <c:v>5.5162037037037037E-2</c:v>
                </c:pt>
                <c:pt idx="4600">
                  <c:v>5.5173611111111111E-2</c:v>
                </c:pt>
                <c:pt idx="4601">
                  <c:v>5.5185185185185191E-2</c:v>
                </c:pt>
                <c:pt idx="4602">
                  <c:v>5.5196759259259265E-2</c:v>
                </c:pt>
                <c:pt idx="4603">
                  <c:v>5.5208333333333331E-2</c:v>
                </c:pt>
                <c:pt idx="4604">
                  <c:v>5.5219907407407405E-2</c:v>
                </c:pt>
                <c:pt idx="4605">
                  <c:v>5.5231481481481486E-2</c:v>
                </c:pt>
                <c:pt idx="4606">
                  <c:v>5.5243055555555559E-2</c:v>
                </c:pt>
                <c:pt idx="4607">
                  <c:v>5.5254629629629626E-2</c:v>
                </c:pt>
                <c:pt idx="4608">
                  <c:v>5.5266203703703699E-2</c:v>
                </c:pt>
                <c:pt idx="4609">
                  <c:v>5.527777777777778E-2</c:v>
                </c:pt>
                <c:pt idx="4610">
                  <c:v>5.5289351851851853E-2</c:v>
                </c:pt>
                <c:pt idx="4611">
                  <c:v>5.5300925925925927E-2</c:v>
                </c:pt>
                <c:pt idx="4612">
                  <c:v>5.5312499999999994E-2</c:v>
                </c:pt>
                <c:pt idx="4613">
                  <c:v>5.5324074074074074E-2</c:v>
                </c:pt>
                <c:pt idx="4614">
                  <c:v>5.5335648148148148E-2</c:v>
                </c:pt>
                <c:pt idx="4615">
                  <c:v>5.5347222222222221E-2</c:v>
                </c:pt>
                <c:pt idx="4616">
                  <c:v>5.5358796296296288E-2</c:v>
                </c:pt>
                <c:pt idx="4617">
                  <c:v>5.5370370370370368E-2</c:v>
                </c:pt>
                <c:pt idx="4618">
                  <c:v>5.5381944444444442E-2</c:v>
                </c:pt>
                <c:pt idx="4619">
                  <c:v>5.5393518518518516E-2</c:v>
                </c:pt>
                <c:pt idx="4620">
                  <c:v>5.5405092592592596E-2</c:v>
                </c:pt>
                <c:pt idx="4621">
                  <c:v>5.541666666666667E-2</c:v>
                </c:pt>
                <c:pt idx="4622">
                  <c:v>5.5428240740740743E-2</c:v>
                </c:pt>
                <c:pt idx="4623">
                  <c:v>5.543981481481481E-2</c:v>
                </c:pt>
                <c:pt idx="4624">
                  <c:v>5.545138888888889E-2</c:v>
                </c:pt>
                <c:pt idx="4625">
                  <c:v>5.5462962962962964E-2</c:v>
                </c:pt>
                <c:pt idx="4626">
                  <c:v>5.5474537037037037E-2</c:v>
                </c:pt>
                <c:pt idx="4627">
                  <c:v>5.5486111111111104E-2</c:v>
                </c:pt>
                <c:pt idx="4628">
                  <c:v>5.5497685185185185E-2</c:v>
                </c:pt>
                <c:pt idx="4629">
                  <c:v>5.5509259259259258E-2</c:v>
                </c:pt>
                <c:pt idx="4630">
                  <c:v>5.5520833333333332E-2</c:v>
                </c:pt>
                <c:pt idx="4631">
                  <c:v>5.5532407407407412E-2</c:v>
                </c:pt>
                <c:pt idx="4632">
                  <c:v>5.5543981481481486E-2</c:v>
                </c:pt>
                <c:pt idx="4633">
                  <c:v>5.5555555555555552E-2</c:v>
                </c:pt>
                <c:pt idx="4634">
                  <c:v>5.5567129629629626E-2</c:v>
                </c:pt>
                <c:pt idx="4635">
                  <c:v>5.5578703703703707E-2</c:v>
                </c:pt>
                <c:pt idx="4636">
                  <c:v>5.559027777777778E-2</c:v>
                </c:pt>
                <c:pt idx="4637">
                  <c:v>5.5601851851851847E-2</c:v>
                </c:pt>
                <c:pt idx="4638">
                  <c:v>5.561342592592592E-2</c:v>
                </c:pt>
                <c:pt idx="4639">
                  <c:v>5.5625000000000001E-2</c:v>
                </c:pt>
                <c:pt idx="4640">
                  <c:v>5.5636574074074074E-2</c:v>
                </c:pt>
                <c:pt idx="4641">
                  <c:v>5.5648148148148148E-2</c:v>
                </c:pt>
                <c:pt idx="4642">
                  <c:v>5.5659722222222228E-2</c:v>
                </c:pt>
                <c:pt idx="4643">
                  <c:v>5.5671296296296302E-2</c:v>
                </c:pt>
                <c:pt idx="4644">
                  <c:v>5.5682870370370369E-2</c:v>
                </c:pt>
                <c:pt idx="4645">
                  <c:v>5.5694444444444442E-2</c:v>
                </c:pt>
                <c:pt idx="4646">
                  <c:v>5.5694444444444442E-2</c:v>
                </c:pt>
                <c:pt idx="4647">
                  <c:v>5.5717592592592596E-2</c:v>
                </c:pt>
                <c:pt idx="4648">
                  <c:v>5.5717592592592596E-2</c:v>
                </c:pt>
                <c:pt idx="4649">
                  <c:v>5.5729166666666663E-2</c:v>
                </c:pt>
                <c:pt idx="4650">
                  <c:v>5.5740740740740737E-2</c:v>
                </c:pt>
                <c:pt idx="4651">
                  <c:v>5.5752314814814817E-2</c:v>
                </c:pt>
                <c:pt idx="4652">
                  <c:v>5.5763888888888891E-2</c:v>
                </c:pt>
                <c:pt idx="4653">
                  <c:v>5.5775462962962964E-2</c:v>
                </c:pt>
                <c:pt idx="4654">
                  <c:v>5.5787037037037031E-2</c:v>
                </c:pt>
                <c:pt idx="4655">
                  <c:v>5.5798611111111111E-2</c:v>
                </c:pt>
                <c:pt idx="4656">
                  <c:v>5.5810185185185185E-2</c:v>
                </c:pt>
                <c:pt idx="4657">
                  <c:v>5.5821759259259258E-2</c:v>
                </c:pt>
                <c:pt idx="4658">
                  <c:v>5.5833333333333325E-2</c:v>
                </c:pt>
                <c:pt idx="4659">
                  <c:v>5.5844907407407406E-2</c:v>
                </c:pt>
                <c:pt idx="4660">
                  <c:v>5.5856481481481479E-2</c:v>
                </c:pt>
                <c:pt idx="4661">
                  <c:v>5.5868055555555553E-2</c:v>
                </c:pt>
                <c:pt idx="4662">
                  <c:v>5.5879629629629633E-2</c:v>
                </c:pt>
                <c:pt idx="4663">
                  <c:v>5.5891203703703707E-2</c:v>
                </c:pt>
                <c:pt idx="4664">
                  <c:v>5.590277777777778E-2</c:v>
                </c:pt>
                <c:pt idx="4665">
                  <c:v>5.5914351851851847E-2</c:v>
                </c:pt>
                <c:pt idx="4666">
                  <c:v>5.5925925925925928E-2</c:v>
                </c:pt>
                <c:pt idx="4667">
                  <c:v>5.5937500000000001E-2</c:v>
                </c:pt>
                <c:pt idx="4668">
                  <c:v>5.5949074074074075E-2</c:v>
                </c:pt>
                <c:pt idx="4669">
                  <c:v>5.5960648148148141E-2</c:v>
                </c:pt>
                <c:pt idx="4670">
                  <c:v>5.5972222222222222E-2</c:v>
                </c:pt>
                <c:pt idx="4671">
                  <c:v>5.5983796296296295E-2</c:v>
                </c:pt>
                <c:pt idx="4672">
                  <c:v>5.5995370370370369E-2</c:v>
                </c:pt>
                <c:pt idx="4673">
                  <c:v>5.6006944444444449E-2</c:v>
                </c:pt>
                <c:pt idx="4674">
                  <c:v>5.6018518518518523E-2</c:v>
                </c:pt>
                <c:pt idx="4675">
                  <c:v>5.603009259259259E-2</c:v>
                </c:pt>
                <c:pt idx="4676">
                  <c:v>5.6041666666666663E-2</c:v>
                </c:pt>
                <c:pt idx="4677">
                  <c:v>5.6053240740740744E-2</c:v>
                </c:pt>
                <c:pt idx="4678">
                  <c:v>5.6064814814814817E-2</c:v>
                </c:pt>
                <c:pt idx="4679">
                  <c:v>5.6076388888888884E-2</c:v>
                </c:pt>
                <c:pt idx="4680">
                  <c:v>5.6087962962962958E-2</c:v>
                </c:pt>
                <c:pt idx="4681">
                  <c:v>5.6099537037037038E-2</c:v>
                </c:pt>
                <c:pt idx="4682">
                  <c:v>5.6111111111111112E-2</c:v>
                </c:pt>
                <c:pt idx="4683">
                  <c:v>5.6122685185185185E-2</c:v>
                </c:pt>
                <c:pt idx="4684">
                  <c:v>5.6134259259259266E-2</c:v>
                </c:pt>
                <c:pt idx="4685">
                  <c:v>5.6145833333333339E-2</c:v>
                </c:pt>
                <c:pt idx="4686">
                  <c:v>5.6157407407407406E-2</c:v>
                </c:pt>
                <c:pt idx="4687">
                  <c:v>5.6168981481481479E-2</c:v>
                </c:pt>
                <c:pt idx="4688">
                  <c:v>5.618055555555556E-2</c:v>
                </c:pt>
                <c:pt idx="4689">
                  <c:v>5.6192129629629634E-2</c:v>
                </c:pt>
                <c:pt idx="4690">
                  <c:v>5.62037037037037E-2</c:v>
                </c:pt>
                <c:pt idx="4691">
                  <c:v>5.6215277777777774E-2</c:v>
                </c:pt>
                <c:pt idx="4692">
                  <c:v>5.6226851851851854E-2</c:v>
                </c:pt>
                <c:pt idx="4693">
                  <c:v>5.6238425925925928E-2</c:v>
                </c:pt>
                <c:pt idx="4694">
                  <c:v>5.6250000000000001E-2</c:v>
                </c:pt>
                <c:pt idx="4695">
                  <c:v>5.6261574074074068E-2</c:v>
                </c:pt>
                <c:pt idx="4696">
                  <c:v>5.6273148148148149E-2</c:v>
                </c:pt>
                <c:pt idx="4697">
                  <c:v>5.6284722222222222E-2</c:v>
                </c:pt>
                <c:pt idx="4698">
                  <c:v>5.6296296296296296E-2</c:v>
                </c:pt>
                <c:pt idx="4699">
                  <c:v>5.6307870370370362E-2</c:v>
                </c:pt>
                <c:pt idx="4700">
                  <c:v>5.6319444444444443E-2</c:v>
                </c:pt>
                <c:pt idx="4701">
                  <c:v>5.6331018518518516E-2</c:v>
                </c:pt>
                <c:pt idx="4702">
                  <c:v>5.634259259259259E-2</c:v>
                </c:pt>
                <c:pt idx="4703">
                  <c:v>5.635416666666667E-2</c:v>
                </c:pt>
                <c:pt idx="4704">
                  <c:v>5.6365740740740744E-2</c:v>
                </c:pt>
                <c:pt idx="4705">
                  <c:v>5.6377314814814818E-2</c:v>
                </c:pt>
                <c:pt idx="4706">
                  <c:v>5.6388888888888884E-2</c:v>
                </c:pt>
                <c:pt idx="4707">
                  <c:v>5.6400462962962965E-2</c:v>
                </c:pt>
                <c:pt idx="4708">
                  <c:v>5.6412037037037038E-2</c:v>
                </c:pt>
                <c:pt idx="4709">
                  <c:v>5.6423611111111112E-2</c:v>
                </c:pt>
                <c:pt idx="4710">
                  <c:v>5.6435185185185179E-2</c:v>
                </c:pt>
                <c:pt idx="4711">
                  <c:v>5.6446759259259259E-2</c:v>
                </c:pt>
                <c:pt idx="4712">
                  <c:v>5.6458333333333333E-2</c:v>
                </c:pt>
                <c:pt idx="4713">
                  <c:v>5.6469907407407406E-2</c:v>
                </c:pt>
                <c:pt idx="4714">
                  <c:v>5.6481481481481487E-2</c:v>
                </c:pt>
                <c:pt idx="4715">
                  <c:v>5.649305555555556E-2</c:v>
                </c:pt>
                <c:pt idx="4716">
                  <c:v>5.6504629629629627E-2</c:v>
                </c:pt>
                <c:pt idx="4717">
                  <c:v>5.65162037037037E-2</c:v>
                </c:pt>
                <c:pt idx="4718">
                  <c:v>5.6527777777777781E-2</c:v>
                </c:pt>
                <c:pt idx="4719">
                  <c:v>5.6539351851851855E-2</c:v>
                </c:pt>
                <c:pt idx="4720">
                  <c:v>5.6550925925925921E-2</c:v>
                </c:pt>
                <c:pt idx="4721">
                  <c:v>5.6562499999999995E-2</c:v>
                </c:pt>
                <c:pt idx="4722">
                  <c:v>5.6574074074074075E-2</c:v>
                </c:pt>
                <c:pt idx="4723">
                  <c:v>5.6585648148148149E-2</c:v>
                </c:pt>
                <c:pt idx="4724">
                  <c:v>5.6597222222222222E-2</c:v>
                </c:pt>
                <c:pt idx="4725">
                  <c:v>5.6608796296296303E-2</c:v>
                </c:pt>
                <c:pt idx="4726">
                  <c:v>5.6620370370370376E-2</c:v>
                </c:pt>
                <c:pt idx="4727">
                  <c:v>5.6631944444444443E-2</c:v>
                </c:pt>
                <c:pt idx="4728">
                  <c:v>5.6643518518518517E-2</c:v>
                </c:pt>
                <c:pt idx="4729">
                  <c:v>5.6655092592592597E-2</c:v>
                </c:pt>
                <c:pt idx="4730">
                  <c:v>5.6666666666666671E-2</c:v>
                </c:pt>
                <c:pt idx="4731">
                  <c:v>5.6678240740740737E-2</c:v>
                </c:pt>
                <c:pt idx="4732">
                  <c:v>5.6689814814814811E-2</c:v>
                </c:pt>
                <c:pt idx="4733">
                  <c:v>5.6701388888888891E-2</c:v>
                </c:pt>
                <c:pt idx="4734">
                  <c:v>5.6712962962962965E-2</c:v>
                </c:pt>
                <c:pt idx="4735">
                  <c:v>5.6724537037037039E-2</c:v>
                </c:pt>
                <c:pt idx="4736">
                  <c:v>5.6736111111111105E-2</c:v>
                </c:pt>
                <c:pt idx="4737">
                  <c:v>5.6747685185185186E-2</c:v>
                </c:pt>
                <c:pt idx="4738">
                  <c:v>5.6759259259259259E-2</c:v>
                </c:pt>
                <c:pt idx="4739">
                  <c:v>5.6770833333333333E-2</c:v>
                </c:pt>
                <c:pt idx="4740">
                  <c:v>5.67824074074074E-2</c:v>
                </c:pt>
                <c:pt idx="4741">
                  <c:v>5.679398148148148E-2</c:v>
                </c:pt>
                <c:pt idx="4742">
                  <c:v>5.6805555555555554E-2</c:v>
                </c:pt>
                <c:pt idx="4743">
                  <c:v>5.6817129629629627E-2</c:v>
                </c:pt>
                <c:pt idx="4744">
                  <c:v>5.6828703703703708E-2</c:v>
                </c:pt>
                <c:pt idx="4745">
                  <c:v>5.6840277777777781E-2</c:v>
                </c:pt>
                <c:pt idx="4746">
                  <c:v>5.6851851851851855E-2</c:v>
                </c:pt>
                <c:pt idx="4747">
                  <c:v>5.6863425925925921E-2</c:v>
                </c:pt>
                <c:pt idx="4748">
                  <c:v>5.6875000000000002E-2</c:v>
                </c:pt>
                <c:pt idx="4749">
                  <c:v>5.6886574074074076E-2</c:v>
                </c:pt>
                <c:pt idx="4750">
                  <c:v>5.6898148148148149E-2</c:v>
                </c:pt>
                <c:pt idx="4751">
                  <c:v>5.6909722222222216E-2</c:v>
                </c:pt>
                <c:pt idx="4752">
                  <c:v>5.6921296296296296E-2</c:v>
                </c:pt>
                <c:pt idx="4753">
                  <c:v>5.693287037037037E-2</c:v>
                </c:pt>
                <c:pt idx="4754">
                  <c:v>5.6944444444444443E-2</c:v>
                </c:pt>
                <c:pt idx="4755">
                  <c:v>5.6956018518518524E-2</c:v>
                </c:pt>
                <c:pt idx="4756">
                  <c:v>5.6967592592592597E-2</c:v>
                </c:pt>
                <c:pt idx="4757">
                  <c:v>5.6979166666666664E-2</c:v>
                </c:pt>
                <c:pt idx="4758">
                  <c:v>5.6990740740740738E-2</c:v>
                </c:pt>
                <c:pt idx="4759">
                  <c:v>5.7002314814814818E-2</c:v>
                </c:pt>
                <c:pt idx="4760">
                  <c:v>5.7013888888888892E-2</c:v>
                </c:pt>
                <c:pt idx="4761">
                  <c:v>5.7025462962962958E-2</c:v>
                </c:pt>
                <c:pt idx="4762">
                  <c:v>5.7037037037037032E-2</c:v>
                </c:pt>
                <c:pt idx="4763">
                  <c:v>5.7048611111111112E-2</c:v>
                </c:pt>
                <c:pt idx="4764">
                  <c:v>5.7060185185185186E-2</c:v>
                </c:pt>
                <c:pt idx="4765">
                  <c:v>5.707175925925926E-2</c:v>
                </c:pt>
                <c:pt idx="4766">
                  <c:v>5.708333333333334E-2</c:v>
                </c:pt>
                <c:pt idx="4767">
                  <c:v>5.7094907407407407E-2</c:v>
                </c:pt>
                <c:pt idx="4768">
                  <c:v>5.710648148148148E-2</c:v>
                </c:pt>
                <c:pt idx="4769">
                  <c:v>5.7118055555555554E-2</c:v>
                </c:pt>
                <c:pt idx="4770">
                  <c:v>5.7129629629629634E-2</c:v>
                </c:pt>
                <c:pt idx="4771">
                  <c:v>5.7141203703703708E-2</c:v>
                </c:pt>
                <c:pt idx="4772">
                  <c:v>5.7152777777777775E-2</c:v>
                </c:pt>
                <c:pt idx="4773">
                  <c:v>5.7164351851851848E-2</c:v>
                </c:pt>
                <c:pt idx="4774">
                  <c:v>5.7175925925925929E-2</c:v>
                </c:pt>
                <c:pt idx="4775">
                  <c:v>5.7187500000000002E-2</c:v>
                </c:pt>
                <c:pt idx="4776">
                  <c:v>5.7199074074074076E-2</c:v>
                </c:pt>
                <c:pt idx="4777">
                  <c:v>5.7210648148148142E-2</c:v>
                </c:pt>
                <c:pt idx="4778">
                  <c:v>5.7222222222222223E-2</c:v>
                </c:pt>
                <c:pt idx="4779">
                  <c:v>5.7233796296296297E-2</c:v>
                </c:pt>
                <c:pt idx="4780">
                  <c:v>5.724537037037037E-2</c:v>
                </c:pt>
                <c:pt idx="4781">
                  <c:v>5.7256944444444437E-2</c:v>
                </c:pt>
                <c:pt idx="4782">
                  <c:v>5.7268518518518517E-2</c:v>
                </c:pt>
                <c:pt idx="4783">
                  <c:v>5.7280092592592591E-2</c:v>
                </c:pt>
                <c:pt idx="4784">
                  <c:v>5.7291666666666664E-2</c:v>
                </c:pt>
                <c:pt idx="4785">
                  <c:v>5.7303240740740745E-2</c:v>
                </c:pt>
                <c:pt idx="4786">
                  <c:v>5.7314814814814818E-2</c:v>
                </c:pt>
                <c:pt idx="4787">
                  <c:v>5.7326388888888892E-2</c:v>
                </c:pt>
                <c:pt idx="4788">
                  <c:v>5.7337962962962959E-2</c:v>
                </c:pt>
                <c:pt idx="4789">
                  <c:v>5.7349537037037039E-2</c:v>
                </c:pt>
                <c:pt idx="4790">
                  <c:v>5.7361111111111113E-2</c:v>
                </c:pt>
                <c:pt idx="4791">
                  <c:v>5.7372685185185186E-2</c:v>
                </c:pt>
                <c:pt idx="4792">
                  <c:v>5.7384259259259253E-2</c:v>
                </c:pt>
                <c:pt idx="4793">
                  <c:v>5.7395833333333333E-2</c:v>
                </c:pt>
                <c:pt idx="4794">
                  <c:v>5.7407407407407407E-2</c:v>
                </c:pt>
                <c:pt idx="4795">
                  <c:v>5.7418981481481481E-2</c:v>
                </c:pt>
                <c:pt idx="4796">
                  <c:v>5.7430555555555561E-2</c:v>
                </c:pt>
                <c:pt idx="4797">
                  <c:v>5.7442129629629628E-2</c:v>
                </c:pt>
                <c:pt idx="4798">
                  <c:v>5.7453703703703701E-2</c:v>
                </c:pt>
                <c:pt idx="4799">
                  <c:v>5.7465277777777775E-2</c:v>
                </c:pt>
                <c:pt idx="4800">
                  <c:v>5.7476851851851855E-2</c:v>
                </c:pt>
                <c:pt idx="4801">
                  <c:v>5.7488425925925929E-2</c:v>
                </c:pt>
                <c:pt idx="4802">
                  <c:v>5.7499999999999996E-2</c:v>
                </c:pt>
                <c:pt idx="4803">
                  <c:v>5.7511574074074069E-2</c:v>
                </c:pt>
                <c:pt idx="4804">
                  <c:v>5.752314814814815E-2</c:v>
                </c:pt>
                <c:pt idx="4805">
                  <c:v>5.7534722222222223E-2</c:v>
                </c:pt>
                <c:pt idx="4806">
                  <c:v>5.7546296296296297E-2</c:v>
                </c:pt>
                <c:pt idx="4807">
                  <c:v>5.7557870370370377E-2</c:v>
                </c:pt>
                <c:pt idx="4808">
                  <c:v>5.7569444444444444E-2</c:v>
                </c:pt>
                <c:pt idx="4809">
                  <c:v>5.7581018518518517E-2</c:v>
                </c:pt>
                <c:pt idx="4810">
                  <c:v>5.7592592592592591E-2</c:v>
                </c:pt>
                <c:pt idx="4811">
                  <c:v>5.7604166666666672E-2</c:v>
                </c:pt>
                <c:pt idx="4812">
                  <c:v>5.7615740740740738E-2</c:v>
                </c:pt>
                <c:pt idx="4813">
                  <c:v>5.7627314814814812E-2</c:v>
                </c:pt>
                <c:pt idx="4814">
                  <c:v>5.7638888888888885E-2</c:v>
                </c:pt>
                <c:pt idx="4815">
                  <c:v>5.7650462962962966E-2</c:v>
                </c:pt>
                <c:pt idx="4816">
                  <c:v>5.7662037037037039E-2</c:v>
                </c:pt>
                <c:pt idx="4817">
                  <c:v>5.7673611111111113E-2</c:v>
                </c:pt>
                <c:pt idx="4818">
                  <c:v>5.768518518518518E-2</c:v>
                </c:pt>
                <c:pt idx="4819">
                  <c:v>5.769675925925926E-2</c:v>
                </c:pt>
                <c:pt idx="4820">
                  <c:v>5.7708333333333334E-2</c:v>
                </c:pt>
                <c:pt idx="4821">
                  <c:v>5.7719907407407407E-2</c:v>
                </c:pt>
                <c:pt idx="4822">
                  <c:v>5.7731481481481474E-2</c:v>
                </c:pt>
                <c:pt idx="4823">
                  <c:v>5.7743055555555554E-2</c:v>
                </c:pt>
                <c:pt idx="4824">
                  <c:v>5.7754629629629628E-2</c:v>
                </c:pt>
                <c:pt idx="4825">
                  <c:v>5.7766203703703702E-2</c:v>
                </c:pt>
                <c:pt idx="4826">
                  <c:v>5.7777777777777782E-2</c:v>
                </c:pt>
                <c:pt idx="4827">
                  <c:v>5.7789351851851856E-2</c:v>
                </c:pt>
                <c:pt idx="4828">
                  <c:v>5.7800925925925929E-2</c:v>
                </c:pt>
                <c:pt idx="4829">
                  <c:v>5.7812499999999996E-2</c:v>
                </c:pt>
                <c:pt idx="4830">
                  <c:v>5.7824074074074076E-2</c:v>
                </c:pt>
                <c:pt idx="4831">
                  <c:v>5.783564814814815E-2</c:v>
                </c:pt>
                <c:pt idx="4832">
                  <c:v>5.7847222222222223E-2</c:v>
                </c:pt>
                <c:pt idx="4833">
                  <c:v>5.785879629629629E-2</c:v>
                </c:pt>
                <c:pt idx="4834">
                  <c:v>5.7870370370370371E-2</c:v>
                </c:pt>
                <c:pt idx="4835">
                  <c:v>5.7881944444444444E-2</c:v>
                </c:pt>
                <c:pt idx="4836">
                  <c:v>5.7893518518518518E-2</c:v>
                </c:pt>
                <c:pt idx="4837">
                  <c:v>5.7905092592592598E-2</c:v>
                </c:pt>
                <c:pt idx="4838">
                  <c:v>5.7916666666666665E-2</c:v>
                </c:pt>
                <c:pt idx="4839">
                  <c:v>5.7928240740740738E-2</c:v>
                </c:pt>
                <c:pt idx="4840">
                  <c:v>5.7939814814814812E-2</c:v>
                </c:pt>
                <c:pt idx="4841">
                  <c:v>5.7951388888888893E-2</c:v>
                </c:pt>
                <c:pt idx="4842">
                  <c:v>5.7962962962962959E-2</c:v>
                </c:pt>
                <c:pt idx="4843">
                  <c:v>5.7974537037037033E-2</c:v>
                </c:pt>
                <c:pt idx="4844">
                  <c:v>5.7986111111111106E-2</c:v>
                </c:pt>
                <c:pt idx="4845">
                  <c:v>5.7997685185185187E-2</c:v>
                </c:pt>
                <c:pt idx="4846">
                  <c:v>5.800925925925926E-2</c:v>
                </c:pt>
                <c:pt idx="4847">
                  <c:v>5.8020833333333334E-2</c:v>
                </c:pt>
                <c:pt idx="4848">
                  <c:v>5.8032407407407414E-2</c:v>
                </c:pt>
                <c:pt idx="4849">
                  <c:v>5.8043981481481481E-2</c:v>
                </c:pt>
                <c:pt idx="4850">
                  <c:v>5.8055555555555555E-2</c:v>
                </c:pt>
                <c:pt idx="4851">
                  <c:v>5.8067129629629628E-2</c:v>
                </c:pt>
                <c:pt idx="4852">
                  <c:v>5.8078703703703709E-2</c:v>
                </c:pt>
                <c:pt idx="4853">
                  <c:v>5.8090277777777775E-2</c:v>
                </c:pt>
                <c:pt idx="4854">
                  <c:v>5.8101851851851849E-2</c:v>
                </c:pt>
                <c:pt idx="4855">
                  <c:v>5.8113425925925923E-2</c:v>
                </c:pt>
                <c:pt idx="4856">
                  <c:v>5.8125000000000003E-2</c:v>
                </c:pt>
                <c:pt idx="4857">
                  <c:v>5.8136574074074077E-2</c:v>
                </c:pt>
                <c:pt idx="4858">
                  <c:v>5.814814814814815E-2</c:v>
                </c:pt>
                <c:pt idx="4859">
                  <c:v>5.8159722222222217E-2</c:v>
                </c:pt>
                <c:pt idx="4860">
                  <c:v>5.8171296296296297E-2</c:v>
                </c:pt>
                <c:pt idx="4861">
                  <c:v>5.8182870370370371E-2</c:v>
                </c:pt>
                <c:pt idx="4862">
                  <c:v>5.8194444444444444E-2</c:v>
                </c:pt>
                <c:pt idx="4863">
                  <c:v>5.8206018518518511E-2</c:v>
                </c:pt>
                <c:pt idx="4864">
                  <c:v>5.8217592592592592E-2</c:v>
                </c:pt>
                <c:pt idx="4865">
                  <c:v>5.8229166666666665E-2</c:v>
                </c:pt>
                <c:pt idx="4866">
                  <c:v>5.8240740740740739E-2</c:v>
                </c:pt>
                <c:pt idx="4867">
                  <c:v>5.8252314814814819E-2</c:v>
                </c:pt>
                <c:pt idx="4868">
                  <c:v>5.8263888888888893E-2</c:v>
                </c:pt>
                <c:pt idx="4869">
                  <c:v>5.8275462962962966E-2</c:v>
                </c:pt>
                <c:pt idx="4870">
                  <c:v>5.8287037037037033E-2</c:v>
                </c:pt>
                <c:pt idx="4871">
                  <c:v>5.8298611111111114E-2</c:v>
                </c:pt>
                <c:pt idx="4872">
                  <c:v>5.8310185185185187E-2</c:v>
                </c:pt>
                <c:pt idx="4873">
                  <c:v>5.8321759259259261E-2</c:v>
                </c:pt>
                <c:pt idx="4874">
                  <c:v>5.8333333333333327E-2</c:v>
                </c:pt>
                <c:pt idx="4875">
                  <c:v>5.8344907407407408E-2</c:v>
                </c:pt>
                <c:pt idx="4876">
                  <c:v>5.8356481481481481E-2</c:v>
                </c:pt>
                <c:pt idx="4877">
                  <c:v>5.8368055555555555E-2</c:v>
                </c:pt>
                <c:pt idx="4878">
                  <c:v>5.8379629629629635E-2</c:v>
                </c:pt>
                <c:pt idx="4879">
                  <c:v>5.8391203703703702E-2</c:v>
                </c:pt>
                <c:pt idx="4880">
                  <c:v>5.8402777777777776E-2</c:v>
                </c:pt>
                <c:pt idx="4881">
                  <c:v>5.8414351851851849E-2</c:v>
                </c:pt>
                <c:pt idx="4882">
                  <c:v>5.842592592592593E-2</c:v>
                </c:pt>
                <c:pt idx="4883">
                  <c:v>5.8437499999999996E-2</c:v>
                </c:pt>
                <c:pt idx="4884">
                  <c:v>5.844907407407407E-2</c:v>
                </c:pt>
                <c:pt idx="4885">
                  <c:v>5.8460648148148144E-2</c:v>
                </c:pt>
                <c:pt idx="4886">
                  <c:v>5.8472222222222224E-2</c:v>
                </c:pt>
                <c:pt idx="4887">
                  <c:v>5.8483796296296298E-2</c:v>
                </c:pt>
                <c:pt idx="4888">
                  <c:v>5.8495370370370371E-2</c:v>
                </c:pt>
                <c:pt idx="4889">
                  <c:v>5.8506944444444452E-2</c:v>
                </c:pt>
                <c:pt idx="4890">
                  <c:v>5.8518518518518518E-2</c:v>
                </c:pt>
                <c:pt idx="4891">
                  <c:v>5.8530092592592592E-2</c:v>
                </c:pt>
                <c:pt idx="4892">
                  <c:v>5.8541666666666665E-2</c:v>
                </c:pt>
                <c:pt idx="4893">
                  <c:v>5.8553240740740746E-2</c:v>
                </c:pt>
                <c:pt idx="4894">
                  <c:v>5.8564814814814813E-2</c:v>
                </c:pt>
                <c:pt idx="4895">
                  <c:v>5.8576388888888886E-2</c:v>
                </c:pt>
                <c:pt idx="4896">
                  <c:v>5.858796296296296E-2</c:v>
                </c:pt>
                <c:pt idx="4897">
                  <c:v>5.859953703703704E-2</c:v>
                </c:pt>
                <c:pt idx="4898">
                  <c:v>5.8611111111111114E-2</c:v>
                </c:pt>
                <c:pt idx="4899">
                  <c:v>5.8622685185185187E-2</c:v>
                </c:pt>
                <c:pt idx="4900">
                  <c:v>5.8634259259259254E-2</c:v>
                </c:pt>
                <c:pt idx="4901">
                  <c:v>5.8645833333333335E-2</c:v>
                </c:pt>
                <c:pt idx="4902">
                  <c:v>5.8657407407407408E-2</c:v>
                </c:pt>
                <c:pt idx="4903">
                  <c:v>5.8668981481481482E-2</c:v>
                </c:pt>
                <c:pt idx="4904">
                  <c:v>5.8680555555555548E-2</c:v>
                </c:pt>
                <c:pt idx="4905">
                  <c:v>5.8692129629629629E-2</c:v>
                </c:pt>
                <c:pt idx="4906">
                  <c:v>5.8703703703703702E-2</c:v>
                </c:pt>
                <c:pt idx="4907">
                  <c:v>5.8715277777777776E-2</c:v>
                </c:pt>
                <c:pt idx="4908">
                  <c:v>5.8726851851851856E-2</c:v>
                </c:pt>
                <c:pt idx="4909">
                  <c:v>5.873842592592593E-2</c:v>
                </c:pt>
                <c:pt idx="4910">
                  <c:v>5.8750000000000004E-2</c:v>
                </c:pt>
                <c:pt idx="4911">
                  <c:v>5.876157407407407E-2</c:v>
                </c:pt>
                <c:pt idx="4912">
                  <c:v>5.8773148148148151E-2</c:v>
                </c:pt>
                <c:pt idx="4913">
                  <c:v>5.8784722222222224E-2</c:v>
                </c:pt>
                <c:pt idx="4914">
                  <c:v>5.8796296296296298E-2</c:v>
                </c:pt>
                <c:pt idx="4915">
                  <c:v>5.8807870370370365E-2</c:v>
                </c:pt>
                <c:pt idx="4916">
                  <c:v>5.8819444444444445E-2</c:v>
                </c:pt>
                <c:pt idx="4917">
                  <c:v>5.8831018518518519E-2</c:v>
                </c:pt>
                <c:pt idx="4918">
                  <c:v>5.8842592592592592E-2</c:v>
                </c:pt>
                <c:pt idx="4919">
                  <c:v>5.8854166666666673E-2</c:v>
                </c:pt>
                <c:pt idx="4920">
                  <c:v>5.8865740740740739E-2</c:v>
                </c:pt>
                <c:pt idx="4921">
                  <c:v>5.8877314814814813E-2</c:v>
                </c:pt>
                <c:pt idx="4922">
                  <c:v>5.8888888888888886E-2</c:v>
                </c:pt>
                <c:pt idx="4923">
                  <c:v>5.8900462962962967E-2</c:v>
                </c:pt>
                <c:pt idx="4924">
                  <c:v>5.8912037037037034E-2</c:v>
                </c:pt>
                <c:pt idx="4925">
                  <c:v>5.8923611111111107E-2</c:v>
                </c:pt>
                <c:pt idx="4926">
                  <c:v>5.8935185185185181E-2</c:v>
                </c:pt>
                <c:pt idx="4927">
                  <c:v>5.8946759259259261E-2</c:v>
                </c:pt>
                <c:pt idx="4928">
                  <c:v>5.8958333333333335E-2</c:v>
                </c:pt>
                <c:pt idx="4929">
                  <c:v>5.8969907407407408E-2</c:v>
                </c:pt>
                <c:pt idx="4930">
                  <c:v>5.8981481481481489E-2</c:v>
                </c:pt>
                <c:pt idx="4931">
                  <c:v>5.8993055555555556E-2</c:v>
                </c:pt>
                <c:pt idx="4932">
                  <c:v>5.9004629629629629E-2</c:v>
                </c:pt>
                <c:pt idx="4933">
                  <c:v>5.9016203703703703E-2</c:v>
                </c:pt>
                <c:pt idx="4934">
                  <c:v>5.9027777777777783E-2</c:v>
                </c:pt>
                <c:pt idx="4935">
                  <c:v>5.903935185185185E-2</c:v>
                </c:pt>
                <c:pt idx="4936">
                  <c:v>5.9050925925925923E-2</c:v>
                </c:pt>
                <c:pt idx="4937">
                  <c:v>5.9062499999999997E-2</c:v>
                </c:pt>
                <c:pt idx="4938">
                  <c:v>5.9074074074074077E-2</c:v>
                </c:pt>
                <c:pt idx="4939">
                  <c:v>5.9085648148148151E-2</c:v>
                </c:pt>
                <c:pt idx="4940">
                  <c:v>5.9097222222222225E-2</c:v>
                </c:pt>
                <c:pt idx="4941">
                  <c:v>5.9108796296296291E-2</c:v>
                </c:pt>
                <c:pt idx="4942">
                  <c:v>5.9120370370370372E-2</c:v>
                </c:pt>
                <c:pt idx="4943">
                  <c:v>5.9131944444444445E-2</c:v>
                </c:pt>
                <c:pt idx="4944">
                  <c:v>5.9143518518518519E-2</c:v>
                </c:pt>
                <c:pt idx="4945">
                  <c:v>5.9155092592592586E-2</c:v>
                </c:pt>
                <c:pt idx="4946">
                  <c:v>5.9166666666666666E-2</c:v>
                </c:pt>
                <c:pt idx="4947">
                  <c:v>5.917824074074074E-2</c:v>
                </c:pt>
                <c:pt idx="4948">
                  <c:v>5.9189814814814813E-2</c:v>
                </c:pt>
                <c:pt idx="4949">
                  <c:v>5.9201388888888894E-2</c:v>
                </c:pt>
                <c:pt idx="4950">
                  <c:v>5.9212962962962967E-2</c:v>
                </c:pt>
                <c:pt idx="4951">
                  <c:v>5.9224537037037041E-2</c:v>
                </c:pt>
                <c:pt idx="4952">
                  <c:v>5.9236111111111107E-2</c:v>
                </c:pt>
                <c:pt idx="4953">
                  <c:v>5.9247685185185188E-2</c:v>
                </c:pt>
                <c:pt idx="4954">
                  <c:v>5.9259259259259262E-2</c:v>
                </c:pt>
                <c:pt idx="4955">
                  <c:v>5.9270833333333335E-2</c:v>
                </c:pt>
                <c:pt idx="4956">
                  <c:v>5.9282407407407402E-2</c:v>
                </c:pt>
                <c:pt idx="4957">
                  <c:v>5.9293981481481482E-2</c:v>
                </c:pt>
                <c:pt idx="4958">
                  <c:v>5.9305555555555556E-2</c:v>
                </c:pt>
                <c:pt idx="4959">
                  <c:v>5.9317129629629629E-2</c:v>
                </c:pt>
                <c:pt idx="4960">
                  <c:v>5.932870370370371E-2</c:v>
                </c:pt>
                <c:pt idx="4961">
                  <c:v>5.9340277777777777E-2</c:v>
                </c:pt>
                <c:pt idx="4962">
                  <c:v>5.935185185185185E-2</c:v>
                </c:pt>
                <c:pt idx="4963">
                  <c:v>5.9363425925925924E-2</c:v>
                </c:pt>
                <c:pt idx="4964">
                  <c:v>5.9375000000000004E-2</c:v>
                </c:pt>
                <c:pt idx="4965">
                  <c:v>5.9386574074074071E-2</c:v>
                </c:pt>
                <c:pt idx="4966">
                  <c:v>5.9398148148148144E-2</c:v>
                </c:pt>
                <c:pt idx="4967">
                  <c:v>5.9409722222222218E-2</c:v>
                </c:pt>
                <c:pt idx="4968">
                  <c:v>5.9421296296296298E-2</c:v>
                </c:pt>
                <c:pt idx="4969">
                  <c:v>5.9432870370370372E-2</c:v>
                </c:pt>
                <c:pt idx="4970">
                  <c:v>5.9444444444444446E-2</c:v>
                </c:pt>
                <c:pt idx="4971">
                  <c:v>5.9456018518518526E-2</c:v>
                </c:pt>
                <c:pt idx="4972">
                  <c:v>5.9467592592592593E-2</c:v>
                </c:pt>
                <c:pt idx="4973">
                  <c:v>5.9479166666666666E-2</c:v>
                </c:pt>
                <c:pt idx="4974">
                  <c:v>5.949074074074074E-2</c:v>
                </c:pt>
                <c:pt idx="4975">
                  <c:v>5.950231481481482E-2</c:v>
                </c:pt>
                <c:pt idx="4976">
                  <c:v>5.9513888888888887E-2</c:v>
                </c:pt>
                <c:pt idx="4977">
                  <c:v>5.9525462962962961E-2</c:v>
                </c:pt>
                <c:pt idx="4978">
                  <c:v>5.9537037037037034E-2</c:v>
                </c:pt>
                <c:pt idx="4979">
                  <c:v>5.9548611111111115E-2</c:v>
                </c:pt>
                <c:pt idx="4980">
                  <c:v>5.9560185185185188E-2</c:v>
                </c:pt>
                <c:pt idx="4981">
                  <c:v>5.9571759259259262E-2</c:v>
                </c:pt>
                <c:pt idx="4982">
                  <c:v>5.9583333333333328E-2</c:v>
                </c:pt>
                <c:pt idx="4983">
                  <c:v>5.9594907407407409E-2</c:v>
                </c:pt>
                <c:pt idx="4984">
                  <c:v>5.9606481481481483E-2</c:v>
                </c:pt>
                <c:pt idx="4985">
                  <c:v>5.9618055555555556E-2</c:v>
                </c:pt>
                <c:pt idx="4986">
                  <c:v>5.9629629629629623E-2</c:v>
                </c:pt>
                <c:pt idx="4987">
                  <c:v>5.9641203703703703E-2</c:v>
                </c:pt>
                <c:pt idx="4988">
                  <c:v>5.9652777777777777E-2</c:v>
                </c:pt>
                <c:pt idx="4989">
                  <c:v>5.966435185185185E-2</c:v>
                </c:pt>
                <c:pt idx="4990">
                  <c:v>5.9675925925925931E-2</c:v>
                </c:pt>
                <c:pt idx="4991">
                  <c:v>5.9687500000000004E-2</c:v>
                </c:pt>
                <c:pt idx="4992">
                  <c:v>5.9699074074074071E-2</c:v>
                </c:pt>
                <c:pt idx="4993">
                  <c:v>5.9710648148148145E-2</c:v>
                </c:pt>
                <c:pt idx="4994">
                  <c:v>5.9722222222222225E-2</c:v>
                </c:pt>
                <c:pt idx="4995">
                  <c:v>5.9733796296296299E-2</c:v>
                </c:pt>
                <c:pt idx="4996">
                  <c:v>5.9745370370370372E-2</c:v>
                </c:pt>
                <c:pt idx="4997">
                  <c:v>5.9756944444444439E-2</c:v>
                </c:pt>
                <c:pt idx="4998">
                  <c:v>5.9768518518518519E-2</c:v>
                </c:pt>
                <c:pt idx="4999">
                  <c:v>5.9780092592592593E-2</c:v>
                </c:pt>
                <c:pt idx="5000">
                  <c:v>5.9791666666666667E-2</c:v>
                </c:pt>
                <c:pt idx="5001">
                  <c:v>5.9803240740740747E-2</c:v>
                </c:pt>
                <c:pt idx="5002">
                  <c:v>5.9814814814814814E-2</c:v>
                </c:pt>
                <c:pt idx="5003">
                  <c:v>5.9826388888888887E-2</c:v>
                </c:pt>
                <c:pt idx="5004">
                  <c:v>5.9837962962962961E-2</c:v>
                </c:pt>
                <c:pt idx="5005">
                  <c:v>5.9849537037037041E-2</c:v>
                </c:pt>
                <c:pt idx="5006">
                  <c:v>5.9861111111111108E-2</c:v>
                </c:pt>
                <c:pt idx="5007">
                  <c:v>5.9872685185185182E-2</c:v>
                </c:pt>
                <c:pt idx="5008">
                  <c:v>5.9884259259259255E-2</c:v>
                </c:pt>
                <c:pt idx="5009">
                  <c:v>5.9895833333333336E-2</c:v>
                </c:pt>
                <c:pt idx="5010">
                  <c:v>5.9907407407407409E-2</c:v>
                </c:pt>
                <c:pt idx="5011">
                  <c:v>5.9918981481481483E-2</c:v>
                </c:pt>
                <c:pt idx="5012">
                  <c:v>5.9930555555555563E-2</c:v>
                </c:pt>
                <c:pt idx="5013">
                  <c:v>5.994212962962963E-2</c:v>
                </c:pt>
                <c:pt idx="5014">
                  <c:v>5.994212962962963E-2</c:v>
                </c:pt>
                <c:pt idx="5015">
                  <c:v>5.9953703703703703E-2</c:v>
                </c:pt>
                <c:pt idx="5016">
                  <c:v>5.9965277777777777E-2</c:v>
                </c:pt>
                <c:pt idx="5017">
                  <c:v>5.9976851851851858E-2</c:v>
                </c:pt>
                <c:pt idx="5018">
                  <c:v>5.9988425925925924E-2</c:v>
                </c:pt>
                <c:pt idx="5019">
                  <c:v>0.06</c:v>
                </c:pt>
                <c:pt idx="5020">
                  <c:v>6.0011574074074071E-2</c:v>
                </c:pt>
                <c:pt idx="5021">
                  <c:v>6.0023148148148152E-2</c:v>
                </c:pt>
                <c:pt idx="5022">
                  <c:v>6.0034722222222225E-2</c:v>
                </c:pt>
                <c:pt idx="5023">
                  <c:v>6.0046296296296292E-2</c:v>
                </c:pt>
                <c:pt idx="5024">
                  <c:v>6.0057870370370366E-2</c:v>
                </c:pt>
                <c:pt idx="5025">
                  <c:v>6.0069444444444446E-2</c:v>
                </c:pt>
                <c:pt idx="5026">
                  <c:v>6.008101851851852E-2</c:v>
                </c:pt>
                <c:pt idx="5027">
                  <c:v>6.0092592592592593E-2</c:v>
                </c:pt>
                <c:pt idx="5028">
                  <c:v>6.010416666666666E-2</c:v>
                </c:pt>
                <c:pt idx="5029">
                  <c:v>6.011574074074074E-2</c:v>
                </c:pt>
                <c:pt idx="5030">
                  <c:v>6.0127314814814814E-2</c:v>
                </c:pt>
                <c:pt idx="5031">
                  <c:v>6.0138888888888888E-2</c:v>
                </c:pt>
                <c:pt idx="5032">
                  <c:v>6.0150462962962968E-2</c:v>
                </c:pt>
                <c:pt idx="5033">
                  <c:v>6.0162037037037042E-2</c:v>
                </c:pt>
                <c:pt idx="5034">
                  <c:v>6.0173611111111108E-2</c:v>
                </c:pt>
                <c:pt idx="5035">
                  <c:v>6.0185185185185182E-2</c:v>
                </c:pt>
                <c:pt idx="5036">
                  <c:v>6.0196759259259262E-2</c:v>
                </c:pt>
                <c:pt idx="5037">
                  <c:v>6.0208333333333336E-2</c:v>
                </c:pt>
                <c:pt idx="5038">
                  <c:v>6.0219907407407403E-2</c:v>
                </c:pt>
                <c:pt idx="5039">
                  <c:v>6.0231481481481476E-2</c:v>
                </c:pt>
                <c:pt idx="5040">
                  <c:v>6.0243055555555557E-2</c:v>
                </c:pt>
                <c:pt idx="5041">
                  <c:v>6.025462962962963E-2</c:v>
                </c:pt>
                <c:pt idx="5042">
                  <c:v>6.0266203703703704E-2</c:v>
                </c:pt>
                <c:pt idx="5043">
                  <c:v>6.0277777777777784E-2</c:v>
                </c:pt>
                <c:pt idx="5044">
                  <c:v>6.0289351851851851E-2</c:v>
                </c:pt>
                <c:pt idx="5045">
                  <c:v>6.0300925925925924E-2</c:v>
                </c:pt>
                <c:pt idx="5046">
                  <c:v>6.0312499999999998E-2</c:v>
                </c:pt>
                <c:pt idx="5047">
                  <c:v>6.0324074074074079E-2</c:v>
                </c:pt>
                <c:pt idx="5048">
                  <c:v>6.0335648148148145E-2</c:v>
                </c:pt>
                <c:pt idx="5049">
                  <c:v>6.0347222222222219E-2</c:v>
                </c:pt>
                <c:pt idx="5050">
                  <c:v>6.0358796296296292E-2</c:v>
                </c:pt>
                <c:pt idx="5051">
                  <c:v>6.0370370370370373E-2</c:v>
                </c:pt>
                <c:pt idx="5052">
                  <c:v>6.0381944444444446E-2</c:v>
                </c:pt>
                <c:pt idx="5053">
                  <c:v>6.039351851851852E-2</c:v>
                </c:pt>
                <c:pt idx="5054">
                  <c:v>6.04050925925926E-2</c:v>
                </c:pt>
                <c:pt idx="5055">
                  <c:v>6.0416666666666667E-2</c:v>
                </c:pt>
                <c:pt idx="5056">
                  <c:v>6.0428240740740741E-2</c:v>
                </c:pt>
                <c:pt idx="5057">
                  <c:v>6.0439814814814814E-2</c:v>
                </c:pt>
                <c:pt idx="5058">
                  <c:v>6.0451388888888895E-2</c:v>
                </c:pt>
                <c:pt idx="5059">
                  <c:v>6.0462962962962961E-2</c:v>
                </c:pt>
                <c:pt idx="5060">
                  <c:v>6.0474537037037035E-2</c:v>
                </c:pt>
                <c:pt idx="5061">
                  <c:v>6.0486111111111109E-2</c:v>
                </c:pt>
                <c:pt idx="5062">
                  <c:v>6.0497685185185189E-2</c:v>
                </c:pt>
                <c:pt idx="5063">
                  <c:v>6.0509259259259263E-2</c:v>
                </c:pt>
                <c:pt idx="5064">
                  <c:v>6.0520833333333329E-2</c:v>
                </c:pt>
                <c:pt idx="5065">
                  <c:v>6.0532407407407403E-2</c:v>
                </c:pt>
                <c:pt idx="5066">
                  <c:v>6.0543981481481483E-2</c:v>
                </c:pt>
                <c:pt idx="5067">
                  <c:v>6.0555555555555557E-2</c:v>
                </c:pt>
                <c:pt idx="5068">
                  <c:v>6.0567129629629624E-2</c:v>
                </c:pt>
                <c:pt idx="5069">
                  <c:v>6.0578703703703697E-2</c:v>
                </c:pt>
                <c:pt idx="5070">
                  <c:v>6.0590277777777778E-2</c:v>
                </c:pt>
                <c:pt idx="5071">
                  <c:v>6.0601851851851851E-2</c:v>
                </c:pt>
                <c:pt idx="5072">
                  <c:v>6.0613425925925925E-2</c:v>
                </c:pt>
                <c:pt idx="5073">
                  <c:v>6.0625000000000005E-2</c:v>
                </c:pt>
                <c:pt idx="5074">
                  <c:v>6.0636574074074079E-2</c:v>
                </c:pt>
                <c:pt idx="5075">
                  <c:v>6.0648148148148145E-2</c:v>
                </c:pt>
                <c:pt idx="5076">
                  <c:v>6.0659722222222219E-2</c:v>
                </c:pt>
                <c:pt idx="5077">
                  <c:v>6.06712962962963E-2</c:v>
                </c:pt>
                <c:pt idx="5078">
                  <c:v>6.0682870370370373E-2</c:v>
                </c:pt>
                <c:pt idx="5079">
                  <c:v>6.069444444444444E-2</c:v>
                </c:pt>
                <c:pt idx="5080">
                  <c:v>6.0706018518518513E-2</c:v>
                </c:pt>
                <c:pt idx="5081">
                  <c:v>6.0717592592592594E-2</c:v>
                </c:pt>
                <c:pt idx="5082">
                  <c:v>6.0729166666666667E-2</c:v>
                </c:pt>
                <c:pt idx="5083">
                  <c:v>6.0740740740740741E-2</c:v>
                </c:pt>
                <c:pt idx="5084">
                  <c:v>6.0752314814814821E-2</c:v>
                </c:pt>
                <c:pt idx="5085">
                  <c:v>6.0763888888888888E-2</c:v>
                </c:pt>
                <c:pt idx="5086">
                  <c:v>6.0775462962962962E-2</c:v>
                </c:pt>
                <c:pt idx="5087">
                  <c:v>6.0787037037037035E-2</c:v>
                </c:pt>
                <c:pt idx="5088">
                  <c:v>6.0798611111111116E-2</c:v>
                </c:pt>
                <c:pt idx="5089">
                  <c:v>6.0810185185185182E-2</c:v>
                </c:pt>
                <c:pt idx="5090">
                  <c:v>6.0821759259259256E-2</c:v>
                </c:pt>
                <c:pt idx="5091">
                  <c:v>6.083333333333333E-2</c:v>
                </c:pt>
                <c:pt idx="5092">
                  <c:v>6.084490740740741E-2</c:v>
                </c:pt>
                <c:pt idx="5093">
                  <c:v>6.0856481481481484E-2</c:v>
                </c:pt>
                <c:pt idx="5094">
                  <c:v>6.0868055555555557E-2</c:v>
                </c:pt>
                <c:pt idx="5095">
                  <c:v>6.0879629629629638E-2</c:v>
                </c:pt>
                <c:pt idx="5096">
                  <c:v>6.0891203703703704E-2</c:v>
                </c:pt>
                <c:pt idx="5097">
                  <c:v>6.0902777777777778E-2</c:v>
                </c:pt>
                <c:pt idx="5098">
                  <c:v>6.0914351851851851E-2</c:v>
                </c:pt>
                <c:pt idx="5099">
                  <c:v>6.0925925925925932E-2</c:v>
                </c:pt>
                <c:pt idx="5100">
                  <c:v>6.0937499999999999E-2</c:v>
                </c:pt>
                <c:pt idx="5101">
                  <c:v>6.0949074074074072E-2</c:v>
                </c:pt>
                <c:pt idx="5102">
                  <c:v>6.0960648148148146E-2</c:v>
                </c:pt>
                <c:pt idx="5103">
                  <c:v>6.0972222222222226E-2</c:v>
                </c:pt>
                <c:pt idx="5104">
                  <c:v>6.09837962962963E-2</c:v>
                </c:pt>
                <c:pt idx="5105">
                  <c:v>6.0995370370370366E-2</c:v>
                </c:pt>
                <c:pt idx="5106">
                  <c:v>6.100694444444444E-2</c:v>
                </c:pt>
                <c:pt idx="5107">
                  <c:v>6.1018518518518521E-2</c:v>
                </c:pt>
                <c:pt idx="5108">
                  <c:v>6.1030092592592594E-2</c:v>
                </c:pt>
                <c:pt idx="5109">
                  <c:v>6.1041666666666661E-2</c:v>
                </c:pt>
                <c:pt idx="5110">
                  <c:v>6.1053240740740734E-2</c:v>
                </c:pt>
                <c:pt idx="5111">
                  <c:v>6.1064814814814815E-2</c:v>
                </c:pt>
                <c:pt idx="5112">
                  <c:v>6.1076388888888888E-2</c:v>
                </c:pt>
                <c:pt idx="5113">
                  <c:v>6.1087962962962962E-2</c:v>
                </c:pt>
                <c:pt idx="5114">
                  <c:v>6.1099537037037042E-2</c:v>
                </c:pt>
                <c:pt idx="5115">
                  <c:v>6.1111111111111116E-2</c:v>
                </c:pt>
                <c:pt idx="5116">
                  <c:v>6.1122685185185183E-2</c:v>
                </c:pt>
                <c:pt idx="5117">
                  <c:v>6.1134259259259256E-2</c:v>
                </c:pt>
                <c:pt idx="5118">
                  <c:v>6.1145833333333337E-2</c:v>
                </c:pt>
                <c:pt idx="5119">
                  <c:v>6.115740740740741E-2</c:v>
                </c:pt>
                <c:pt idx="5120">
                  <c:v>6.1168981481481477E-2</c:v>
                </c:pt>
                <c:pt idx="5121">
                  <c:v>6.1180555555555551E-2</c:v>
                </c:pt>
                <c:pt idx="5122">
                  <c:v>6.1192129629629631E-2</c:v>
                </c:pt>
                <c:pt idx="5123">
                  <c:v>6.1203703703703705E-2</c:v>
                </c:pt>
                <c:pt idx="5124">
                  <c:v>6.1215277777777778E-2</c:v>
                </c:pt>
                <c:pt idx="5125">
                  <c:v>6.1226851851851859E-2</c:v>
                </c:pt>
                <c:pt idx="5126">
                  <c:v>6.1238425925925925E-2</c:v>
                </c:pt>
                <c:pt idx="5127">
                  <c:v>6.1249999999999999E-2</c:v>
                </c:pt>
                <c:pt idx="5128">
                  <c:v>6.1261574074074072E-2</c:v>
                </c:pt>
                <c:pt idx="5129">
                  <c:v>6.1273148148148153E-2</c:v>
                </c:pt>
                <c:pt idx="5130">
                  <c:v>6.128472222222222E-2</c:v>
                </c:pt>
                <c:pt idx="5131">
                  <c:v>6.1296296296296293E-2</c:v>
                </c:pt>
                <c:pt idx="5132">
                  <c:v>6.1307870370370367E-2</c:v>
                </c:pt>
                <c:pt idx="5133">
                  <c:v>6.1319444444444447E-2</c:v>
                </c:pt>
                <c:pt idx="5134">
                  <c:v>6.1331018518518521E-2</c:v>
                </c:pt>
                <c:pt idx="5135">
                  <c:v>6.1342592592592594E-2</c:v>
                </c:pt>
                <c:pt idx="5136">
                  <c:v>6.1354166666666675E-2</c:v>
                </c:pt>
                <c:pt idx="5137">
                  <c:v>6.1365740740740742E-2</c:v>
                </c:pt>
                <c:pt idx="5138">
                  <c:v>6.1377314814814815E-2</c:v>
                </c:pt>
                <c:pt idx="5139">
                  <c:v>6.1388888888888889E-2</c:v>
                </c:pt>
                <c:pt idx="5140">
                  <c:v>6.1400462962962969E-2</c:v>
                </c:pt>
                <c:pt idx="5141">
                  <c:v>6.1412037037037036E-2</c:v>
                </c:pt>
                <c:pt idx="5142">
                  <c:v>6.1423611111111109E-2</c:v>
                </c:pt>
                <c:pt idx="5143">
                  <c:v>6.1435185185185183E-2</c:v>
                </c:pt>
                <c:pt idx="5144">
                  <c:v>6.1446759259259263E-2</c:v>
                </c:pt>
                <c:pt idx="5145">
                  <c:v>6.1458333333333337E-2</c:v>
                </c:pt>
                <c:pt idx="5146">
                  <c:v>6.1469907407407404E-2</c:v>
                </c:pt>
                <c:pt idx="5147">
                  <c:v>6.1481481481481477E-2</c:v>
                </c:pt>
                <c:pt idx="5148">
                  <c:v>6.1493055555555558E-2</c:v>
                </c:pt>
                <c:pt idx="5149">
                  <c:v>6.1504629629629631E-2</c:v>
                </c:pt>
                <c:pt idx="5150">
                  <c:v>6.1516203703703698E-2</c:v>
                </c:pt>
                <c:pt idx="5151">
                  <c:v>6.1527777777777772E-2</c:v>
                </c:pt>
                <c:pt idx="5152">
                  <c:v>6.1539351851851852E-2</c:v>
                </c:pt>
                <c:pt idx="5153">
                  <c:v>6.1550925925925926E-2</c:v>
                </c:pt>
                <c:pt idx="5154">
                  <c:v>6.1562499999999999E-2</c:v>
                </c:pt>
                <c:pt idx="5155">
                  <c:v>6.157407407407408E-2</c:v>
                </c:pt>
                <c:pt idx="5156">
                  <c:v>6.1585648148148153E-2</c:v>
                </c:pt>
                <c:pt idx="5157">
                  <c:v>6.159722222222222E-2</c:v>
                </c:pt>
                <c:pt idx="5158">
                  <c:v>6.1608796296296293E-2</c:v>
                </c:pt>
                <c:pt idx="5159">
                  <c:v>6.1620370370370374E-2</c:v>
                </c:pt>
                <c:pt idx="5160">
                  <c:v>6.1631944444444448E-2</c:v>
                </c:pt>
                <c:pt idx="5161">
                  <c:v>6.1643518518518514E-2</c:v>
                </c:pt>
                <c:pt idx="5162">
                  <c:v>6.1655092592592588E-2</c:v>
                </c:pt>
                <c:pt idx="5163">
                  <c:v>6.1666666666666668E-2</c:v>
                </c:pt>
                <c:pt idx="5164">
                  <c:v>6.1678240740740742E-2</c:v>
                </c:pt>
                <c:pt idx="5165">
                  <c:v>6.1689814814814815E-2</c:v>
                </c:pt>
                <c:pt idx="5166">
                  <c:v>6.1701388888888896E-2</c:v>
                </c:pt>
                <c:pt idx="5167">
                  <c:v>6.1712962962962963E-2</c:v>
                </c:pt>
                <c:pt idx="5168">
                  <c:v>6.1724537037037036E-2</c:v>
                </c:pt>
                <c:pt idx="5169">
                  <c:v>6.173611111111111E-2</c:v>
                </c:pt>
                <c:pt idx="5170">
                  <c:v>6.174768518518519E-2</c:v>
                </c:pt>
                <c:pt idx="5171">
                  <c:v>6.1759259259259257E-2</c:v>
                </c:pt>
                <c:pt idx="5172">
                  <c:v>6.177083333333333E-2</c:v>
                </c:pt>
                <c:pt idx="5173">
                  <c:v>6.1782407407407404E-2</c:v>
                </c:pt>
                <c:pt idx="5174">
                  <c:v>6.1793981481481484E-2</c:v>
                </c:pt>
                <c:pt idx="5175">
                  <c:v>6.1805555555555558E-2</c:v>
                </c:pt>
                <c:pt idx="5176">
                  <c:v>6.1817129629629632E-2</c:v>
                </c:pt>
                <c:pt idx="5177">
                  <c:v>6.1828703703703712E-2</c:v>
                </c:pt>
                <c:pt idx="5178">
                  <c:v>6.1840277777777779E-2</c:v>
                </c:pt>
                <c:pt idx="5179">
                  <c:v>6.1851851851851852E-2</c:v>
                </c:pt>
                <c:pt idx="5180">
                  <c:v>6.1863425925925926E-2</c:v>
                </c:pt>
                <c:pt idx="5181">
                  <c:v>6.1875000000000006E-2</c:v>
                </c:pt>
                <c:pt idx="5182">
                  <c:v>6.1886574074074073E-2</c:v>
                </c:pt>
                <c:pt idx="5183">
                  <c:v>6.1898148148148147E-2</c:v>
                </c:pt>
                <c:pt idx="5184">
                  <c:v>6.190972222222222E-2</c:v>
                </c:pt>
                <c:pt idx="5185">
                  <c:v>6.1921296296296301E-2</c:v>
                </c:pt>
                <c:pt idx="5186">
                  <c:v>6.1932870370370374E-2</c:v>
                </c:pt>
                <c:pt idx="5187">
                  <c:v>6.1944444444444441E-2</c:v>
                </c:pt>
                <c:pt idx="5188">
                  <c:v>6.1956018518518514E-2</c:v>
                </c:pt>
                <c:pt idx="5189">
                  <c:v>6.1967592592592595E-2</c:v>
                </c:pt>
                <c:pt idx="5190">
                  <c:v>6.1979166666666669E-2</c:v>
                </c:pt>
                <c:pt idx="5191">
                  <c:v>6.1990740740740735E-2</c:v>
                </c:pt>
                <c:pt idx="5192">
                  <c:v>6.2002314814814809E-2</c:v>
                </c:pt>
                <c:pt idx="5193">
                  <c:v>6.2013888888888889E-2</c:v>
                </c:pt>
                <c:pt idx="5194">
                  <c:v>6.2025462962962963E-2</c:v>
                </c:pt>
                <c:pt idx="5195">
                  <c:v>6.2037037037037036E-2</c:v>
                </c:pt>
                <c:pt idx="5196">
                  <c:v>6.2048611111111117E-2</c:v>
                </c:pt>
                <c:pt idx="5197">
                  <c:v>6.206018518518519E-2</c:v>
                </c:pt>
                <c:pt idx="5198">
                  <c:v>6.2071759259259257E-2</c:v>
                </c:pt>
                <c:pt idx="5199">
                  <c:v>6.2083333333333331E-2</c:v>
                </c:pt>
                <c:pt idx="5200">
                  <c:v>6.2094907407407411E-2</c:v>
                </c:pt>
                <c:pt idx="5201">
                  <c:v>6.2106481481481485E-2</c:v>
                </c:pt>
                <c:pt idx="5202">
                  <c:v>6.2118055555555551E-2</c:v>
                </c:pt>
                <c:pt idx="5203">
                  <c:v>6.2129629629629625E-2</c:v>
                </c:pt>
                <c:pt idx="5204">
                  <c:v>6.2141203703703705E-2</c:v>
                </c:pt>
                <c:pt idx="5205">
                  <c:v>6.2152777777777779E-2</c:v>
                </c:pt>
                <c:pt idx="5206">
                  <c:v>6.2164351851851853E-2</c:v>
                </c:pt>
                <c:pt idx="5207">
                  <c:v>6.2175925925925933E-2</c:v>
                </c:pt>
                <c:pt idx="5208">
                  <c:v>6.21875E-2</c:v>
                </c:pt>
                <c:pt idx="5209">
                  <c:v>6.2199074074074073E-2</c:v>
                </c:pt>
                <c:pt idx="5210">
                  <c:v>6.2210648148148147E-2</c:v>
                </c:pt>
                <c:pt idx="5211">
                  <c:v>6.2222222222222227E-2</c:v>
                </c:pt>
                <c:pt idx="5212">
                  <c:v>6.2233796296296294E-2</c:v>
                </c:pt>
                <c:pt idx="5213">
                  <c:v>6.2245370370370368E-2</c:v>
                </c:pt>
                <c:pt idx="5214">
                  <c:v>6.2256944444444441E-2</c:v>
                </c:pt>
                <c:pt idx="5215">
                  <c:v>6.2268518518518522E-2</c:v>
                </c:pt>
                <c:pt idx="5216">
                  <c:v>6.2280092592592595E-2</c:v>
                </c:pt>
                <c:pt idx="5217">
                  <c:v>6.2291666666666669E-2</c:v>
                </c:pt>
                <c:pt idx="5218">
                  <c:v>6.2303240740740735E-2</c:v>
                </c:pt>
                <c:pt idx="5219">
                  <c:v>6.2314814814814816E-2</c:v>
                </c:pt>
                <c:pt idx="5220">
                  <c:v>6.232638888888889E-2</c:v>
                </c:pt>
                <c:pt idx="5221">
                  <c:v>6.2337962962962963E-2</c:v>
                </c:pt>
                <c:pt idx="5222">
                  <c:v>6.2349537037037044E-2</c:v>
                </c:pt>
                <c:pt idx="5223">
                  <c:v>6.236111111111111E-2</c:v>
                </c:pt>
                <c:pt idx="5224">
                  <c:v>6.2372685185185184E-2</c:v>
                </c:pt>
                <c:pt idx="5225">
                  <c:v>6.2384259259259257E-2</c:v>
                </c:pt>
                <c:pt idx="5226">
                  <c:v>6.2395833333333338E-2</c:v>
                </c:pt>
                <c:pt idx="5227">
                  <c:v>6.2407407407407411E-2</c:v>
                </c:pt>
                <c:pt idx="5228">
                  <c:v>6.2418981481481478E-2</c:v>
                </c:pt>
                <c:pt idx="5229">
                  <c:v>6.2430555555555552E-2</c:v>
                </c:pt>
                <c:pt idx="5230">
                  <c:v>6.2442129629629632E-2</c:v>
                </c:pt>
                <c:pt idx="5231">
                  <c:v>6.2453703703703706E-2</c:v>
                </c:pt>
                <c:pt idx="5232">
                  <c:v>6.2465277777777772E-2</c:v>
                </c:pt>
                <c:pt idx="5233">
                  <c:v>6.2476851851851846E-2</c:v>
                </c:pt>
                <c:pt idx="5234">
                  <c:v>6.2488425925925926E-2</c:v>
                </c:pt>
                <c:pt idx="5235">
                  <c:v>6.25E-2</c:v>
                </c:pt>
                <c:pt idx="5236">
                  <c:v>6.2511574074074081E-2</c:v>
                </c:pt>
                <c:pt idx="5237">
                  <c:v>6.2523148148148147E-2</c:v>
                </c:pt>
                <c:pt idx="5238">
                  <c:v>6.2534722222222228E-2</c:v>
                </c:pt>
                <c:pt idx="5239">
                  <c:v>6.2546296296296294E-2</c:v>
                </c:pt>
                <c:pt idx="5240">
                  <c:v>6.2557870370370375E-2</c:v>
                </c:pt>
                <c:pt idx="5241">
                  <c:v>6.2569444444444441E-2</c:v>
                </c:pt>
                <c:pt idx="5242">
                  <c:v>6.2581018518518508E-2</c:v>
                </c:pt>
                <c:pt idx="5243">
                  <c:v>6.2592592592592589E-2</c:v>
                </c:pt>
                <c:pt idx="5244">
                  <c:v>6.2604166666666669E-2</c:v>
                </c:pt>
                <c:pt idx="5245">
                  <c:v>6.2615740740740736E-2</c:v>
                </c:pt>
                <c:pt idx="5246">
                  <c:v>6.2627314814814816E-2</c:v>
                </c:pt>
                <c:pt idx="5247">
                  <c:v>6.2638888888888897E-2</c:v>
                </c:pt>
                <c:pt idx="5248">
                  <c:v>6.2650462962962963E-2</c:v>
                </c:pt>
                <c:pt idx="5249">
                  <c:v>6.2662037037037044E-2</c:v>
                </c:pt>
                <c:pt idx="5250">
                  <c:v>6.267361111111111E-2</c:v>
                </c:pt>
                <c:pt idx="5251">
                  <c:v>6.2685185185185191E-2</c:v>
                </c:pt>
                <c:pt idx="5252">
                  <c:v>6.2696759259259258E-2</c:v>
                </c:pt>
                <c:pt idx="5253">
                  <c:v>6.2708333333333324E-2</c:v>
                </c:pt>
                <c:pt idx="5254">
                  <c:v>6.2719907407407405E-2</c:v>
                </c:pt>
                <c:pt idx="5255">
                  <c:v>6.2731481481481485E-2</c:v>
                </c:pt>
                <c:pt idx="5256">
                  <c:v>6.2743055555555552E-2</c:v>
                </c:pt>
                <c:pt idx="5257">
                  <c:v>6.2754629629629632E-2</c:v>
                </c:pt>
                <c:pt idx="5258">
                  <c:v>6.2766203703703713E-2</c:v>
                </c:pt>
                <c:pt idx="5259">
                  <c:v>6.277777777777778E-2</c:v>
                </c:pt>
                <c:pt idx="5260">
                  <c:v>6.2789351851851846E-2</c:v>
                </c:pt>
                <c:pt idx="5261">
                  <c:v>6.2800925925925927E-2</c:v>
                </c:pt>
                <c:pt idx="5262">
                  <c:v>6.2812499999999993E-2</c:v>
                </c:pt>
                <c:pt idx="5263">
                  <c:v>6.2824074074074074E-2</c:v>
                </c:pt>
                <c:pt idx="5264">
                  <c:v>6.283564814814814E-2</c:v>
                </c:pt>
                <c:pt idx="5265">
                  <c:v>6.2847222222222221E-2</c:v>
                </c:pt>
                <c:pt idx="5266">
                  <c:v>6.2858796296296301E-2</c:v>
                </c:pt>
                <c:pt idx="5267">
                  <c:v>6.2870370370370368E-2</c:v>
                </c:pt>
                <c:pt idx="5268">
                  <c:v>6.2881944444444449E-2</c:v>
                </c:pt>
                <c:pt idx="5269">
                  <c:v>6.2893518518518529E-2</c:v>
                </c:pt>
                <c:pt idx="5270">
                  <c:v>6.2905092592592596E-2</c:v>
                </c:pt>
                <c:pt idx="5271">
                  <c:v>6.2916666666666662E-2</c:v>
                </c:pt>
                <c:pt idx="5272">
                  <c:v>6.2928240740740743E-2</c:v>
                </c:pt>
                <c:pt idx="5273">
                  <c:v>6.293981481481481E-2</c:v>
                </c:pt>
                <c:pt idx="5274">
                  <c:v>6.295138888888889E-2</c:v>
                </c:pt>
                <c:pt idx="5275">
                  <c:v>6.2962962962962957E-2</c:v>
                </c:pt>
                <c:pt idx="5276">
                  <c:v>6.2974537037037037E-2</c:v>
                </c:pt>
                <c:pt idx="5277">
                  <c:v>6.2986111111111118E-2</c:v>
                </c:pt>
                <c:pt idx="5278">
                  <c:v>6.2997685185185184E-2</c:v>
                </c:pt>
                <c:pt idx="5279">
                  <c:v>6.3009259259259265E-2</c:v>
                </c:pt>
                <c:pt idx="5280">
                  <c:v>6.3020833333333331E-2</c:v>
                </c:pt>
                <c:pt idx="5281">
                  <c:v>6.3032407407407412E-2</c:v>
                </c:pt>
                <c:pt idx="5282">
                  <c:v>6.3043981481481479E-2</c:v>
                </c:pt>
                <c:pt idx="5283">
                  <c:v>6.3055555555555545E-2</c:v>
                </c:pt>
                <c:pt idx="5284">
                  <c:v>6.3067129629629626E-2</c:v>
                </c:pt>
                <c:pt idx="5285">
                  <c:v>6.3078703703703706E-2</c:v>
                </c:pt>
                <c:pt idx="5286">
                  <c:v>6.3090277777777773E-2</c:v>
                </c:pt>
                <c:pt idx="5287">
                  <c:v>6.3101851851851853E-2</c:v>
                </c:pt>
                <c:pt idx="5288">
                  <c:v>6.3113425925925934E-2</c:v>
                </c:pt>
                <c:pt idx="5289">
                  <c:v>6.3125000000000001E-2</c:v>
                </c:pt>
                <c:pt idx="5290">
                  <c:v>6.3136574074074081E-2</c:v>
                </c:pt>
                <c:pt idx="5291">
                  <c:v>6.3148148148148148E-2</c:v>
                </c:pt>
                <c:pt idx="5292">
                  <c:v>6.3159722222222228E-2</c:v>
                </c:pt>
                <c:pt idx="5293">
                  <c:v>6.3171296296296295E-2</c:v>
                </c:pt>
                <c:pt idx="5294">
                  <c:v>6.3182870370370361E-2</c:v>
                </c:pt>
                <c:pt idx="5295">
                  <c:v>6.3194444444444442E-2</c:v>
                </c:pt>
                <c:pt idx="5296">
                  <c:v>6.3206018518518522E-2</c:v>
                </c:pt>
                <c:pt idx="5297">
                  <c:v>6.3217592592592589E-2</c:v>
                </c:pt>
                <c:pt idx="5298">
                  <c:v>6.322916666666667E-2</c:v>
                </c:pt>
                <c:pt idx="5299">
                  <c:v>6.324074074074075E-2</c:v>
                </c:pt>
                <c:pt idx="5300">
                  <c:v>6.3252314814814817E-2</c:v>
                </c:pt>
                <c:pt idx="5301">
                  <c:v>6.3263888888888883E-2</c:v>
                </c:pt>
                <c:pt idx="5302">
                  <c:v>6.3275462962962964E-2</c:v>
                </c:pt>
                <c:pt idx="5303">
                  <c:v>6.3287037037037031E-2</c:v>
                </c:pt>
                <c:pt idx="5304">
                  <c:v>6.3298611111111111E-2</c:v>
                </c:pt>
                <c:pt idx="5305">
                  <c:v>6.3310185185185178E-2</c:v>
                </c:pt>
                <c:pt idx="5306">
                  <c:v>6.3321759259259258E-2</c:v>
                </c:pt>
                <c:pt idx="5307">
                  <c:v>6.3333333333333339E-2</c:v>
                </c:pt>
                <c:pt idx="5308">
                  <c:v>6.3344907407407405E-2</c:v>
                </c:pt>
                <c:pt idx="5309">
                  <c:v>6.3356481481481486E-2</c:v>
                </c:pt>
                <c:pt idx="5310">
                  <c:v>6.3368055555555566E-2</c:v>
                </c:pt>
                <c:pt idx="5311">
                  <c:v>6.3379629629629633E-2</c:v>
                </c:pt>
                <c:pt idx="5312">
                  <c:v>6.33912037037037E-2</c:v>
                </c:pt>
                <c:pt idx="5313">
                  <c:v>6.340277777777778E-2</c:v>
                </c:pt>
                <c:pt idx="5314">
                  <c:v>6.3414351851851847E-2</c:v>
                </c:pt>
                <c:pt idx="5315">
                  <c:v>6.3425925925925927E-2</c:v>
                </c:pt>
                <c:pt idx="5316">
                  <c:v>6.3437499999999994E-2</c:v>
                </c:pt>
                <c:pt idx="5317">
                  <c:v>6.3449074074074074E-2</c:v>
                </c:pt>
                <c:pt idx="5318">
                  <c:v>6.3460648148148155E-2</c:v>
                </c:pt>
                <c:pt idx="5319">
                  <c:v>6.3472222222222222E-2</c:v>
                </c:pt>
                <c:pt idx="5320">
                  <c:v>6.3483796296296302E-2</c:v>
                </c:pt>
                <c:pt idx="5321">
                  <c:v>6.3495370370370369E-2</c:v>
                </c:pt>
                <c:pt idx="5322">
                  <c:v>6.3506944444444449E-2</c:v>
                </c:pt>
                <c:pt idx="5323">
                  <c:v>6.3518518518518516E-2</c:v>
                </c:pt>
                <c:pt idx="5324">
                  <c:v>6.3530092592592582E-2</c:v>
                </c:pt>
                <c:pt idx="5325">
                  <c:v>6.3541666666666663E-2</c:v>
                </c:pt>
                <c:pt idx="5326">
                  <c:v>6.3553240740740743E-2</c:v>
                </c:pt>
                <c:pt idx="5327">
                  <c:v>6.356481481481481E-2</c:v>
                </c:pt>
                <c:pt idx="5328">
                  <c:v>6.3576388888888891E-2</c:v>
                </c:pt>
                <c:pt idx="5329">
                  <c:v>6.3587962962962971E-2</c:v>
                </c:pt>
                <c:pt idx="5330">
                  <c:v>6.3599537037037038E-2</c:v>
                </c:pt>
                <c:pt idx="5331">
                  <c:v>6.3611111111111118E-2</c:v>
                </c:pt>
                <c:pt idx="5332">
                  <c:v>6.3622685185185185E-2</c:v>
                </c:pt>
                <c:pt idx="5333">
                  <c:v>6.3634259259259265E-2</c:v>
                </c:pt>
                <c:pt idx="5334">
                  <c:v>6.3645833333333332E-2</c:v>
                </c:pt>
                <c:pt idx="5335">
                  <c:v>6.3657407407407399E-2</c:v>
                </c:pt>
                <c:pt idx="5336">
                  <c:v>6.3668981481481479E-2</c:v>
                </c:pt>
                <c:pt idx="5337">
                  <c:v>6.368055555555556E-2</c:v>
                </c:pt>
                <c:pt idx="5338">
                  <c:v>6.3692129629629626E-2</c:v>
                </c:pt>
                <c:pt idx="5339">
                  <c:v>6.3703703703703707E-2</c:v>
                </c:pt>
                <c:pt idx="5340">
                  <c:v>6.3715277777777787E-2</c:v>
                </c:pt>
                <c:pt idx="5341">
                  <c:v>6.3726851851851854E-2</c:v>
                </c:pt>
                <c:pt idx="5342">
                  <c:v>6.3738425925925921E-2</c:v>
                </c:pt>
                <c:pt idx="5343">
                  <c:v>6.3750000000000001E-2</c:v>
                </c:pt>
                <c:pt idx="5344">
                  <c:v>6.3761574074074068E-2</c:v>
                </c:pt>
                <c:pt idx="5345">
                  <c:v>6.3773148148148148E-2</c:v>
                </c:pt>
                <c:pt idx="5346">
                  <c:v>6.3784722222222215E-2</c:v>
                </c:pt>
                <c:pt idx="5347">
                  <c:v>6.3796296296296295E-2</c:v>
                </c:pt>
                <c:pt idx="5348">
                  <c:v>6.3807870370370376E-2</c:v>
                </c:pt>
                <c:pt idx="5349">
                  <c:v>6.3819444444444443E-2</c:v>
                </c:pt>
                <c:pt idx="5350">
                  <c:v>6.3831018518518523E-2</c:v>
                </c:pt>
                <c:pt idx="5351">
                  <c:v>6.3842592592592604E-2</c:v>
                </c:pt>
                <c:pt idx="5352">
                  <c:v>6.385416666666667E-2</c:v>
                </c:pt>
                <c:pt idx="5353">
                  <c:v>6.3865740740740737E-2</c:v>
                </c:pt>
                <c:pt idx="5354">
                  <c:v>6.3877314814814817E-2</c:v>
                </c:pt>
                <c:pt idx="5355">
                  <c:v>6.3888888888888884E-2</c:v>
                </c:pt>
                <c:pt idx="5356">
                  <c:v>6.3900462962962964E-2</c:v>
                </c:pt>
                <c:pt idx="5357">
                  <c:v>6.3912037037037031E-2</c:v>
                </c:pt>
                <c:pt idx="5358">
                  <c:v>6.3923611111111112E-2</c:v>
                </c:pt>
                <c:pt idx="5359">
                  <c:v>6.3935185185185192E-2</c:v>
                </c:pt>
                <c:pt idx="5360">
                  <c:v>6.3946759259259259E-2</c:v>
                </c:pt>
                <c:pt idx="5361">
                  <c:v>6.3958333333333339E-2</c:v>
                </c:pt>
                <c:pt idx="5362">
                  <c:v>6.3969907407407406E-2</c:v>
                </c:pt>
                <c:pt idx="5363">
                  <c:v>6.3981481481481486E-2</c:v>
                </c:pt>
                <c:pt idx="5364">
                  <c:v>6.3993055555555553E-2</c:v>
                </c:pt>
                <c:pt idx="5365">
                  <c:v>6.400462962962962E-2</c:v>
                </c:pt>
                <c:pt idx="5366">
                  <c:v>6.40162037037037E-2</c:v>
                </c:pt>
                <c:pt idx="5367">
                  <c:v>6.4027777777777781E-2</c:v>
                </c:pt>
                <c:pt idx="5368">
                  <c:v>6.4039351851851847E-2</c:v>
                </c:pt>
                <c:pt idx="5369">
                  <c:v>6.4050925925925928E-2</c:v>
                </c:pt>
                <c:pt idx="5370">
                  <c:v>6.4062500000000008E-2</c:v>
                </c:pt>
                <c:pt idx="5371">
                  <c:v>6.4074074074074075E-2</c:v>
                </c:pt>
                <c:pt idx="5372">
                  <c:v>6.4085648148148142E-2</c:v>
                </c:pt>
                <c:pt idx="5373">
                  <c:v>6.4097222222222222E-2</c:v>
                </c:pt>
                <c:pt idx="5374">
                  <c:v>6.4108796296296303E-2</c:v>
                </c:pt>
                <c:pt idx="5375">
                  <c:v>6.4120370370370369E-2</c:v>
                </c:pt>
                <c:pt idx="5376">
                  <c:v>6.4131944444444436E-2</c:v>
                </c:pt>
                <c:pt idx="5377">
                  <c:v>6.4143518518518516E-2</c:v>
                </c:pt>
                <c:pt idx="5378">
                  <c:v>6.4155092592592597E-2</c:v>
                </c:pt>
                <c:pt idx="5379">
                  <c:v>6.4166666666666664E-2</c:v>
                </c:pt>
                <c:pt idx="5380">
                  <c:v>6.4178240740740744E-2</c:v>
                </c:pt>
                <c:pt idx="5381">
                  <c:v>6.4178240740740744E-2</c:v>
                </c:pt>
                <c:pt idx="5382">
                  <c:v>6.4189814814814811E-2</c:v>
                </c:pt>
                <c:pt idx="5383">
                  <c:v>6.4201388888888891E-2</c:v>
                </c:pt>
                <c:pt idx="5384">
                  <c:v>6.4212962962962958E-2</c:v>
                </c:pt>
                <c:pt idx="5385">
                  <c:v>6.4224537037037038E-2</c:v>
                </c:pt>
                <c:pt idx="5386">
                  <c:v>6.4236111111111105E-2</c:v>
                </c:pt>
                <c:pt idx="5387">
                  <c:v>6.4247685185185185E-2</c:v>
                </c:pt>
                <c:pt idx="5388">
                  <c:v>6.4259259259259252E-2</c:v>
                </c:pt>
                <c:pt idx="5389">
                  <c:v>6.4270833333333333E-2</c:v>
                </c:pt>
                <c:pt idx="5390">
                  <c:v>6.4282407407407413E-2</c:v>
                </c:pt>
                <c:pt idx="5391">
                  <c:v>6.429398148148148E-2</c:v>
                </c:pt>
                <c:pt idx="5392">
                  <c:v>6.430555555555556E-2</c:v>
                </c:pt>
                <c:pt idx="5393">
                  <c:v>6.4317129629629641E-2</c:v>
                </c:pt>
                <c:pt idx="5394">
                  <c:v>6.4328703703703707E-2</c:v>
                </c:pt>
                <c:pt idx="5395">
                  <c:v>6.4340277777777774E-2</c:v>
                </c:pt>
                <c:pt idx="5396">
                  <c:v>6.4351851851851841E-2</c:v>
                </c:pt>
                <c:pt idx="5397">
                  <c:v>6.4363425925925921E-2</c:v>
                </c:pt>
                <c:pt idx="5398">
                  <c:v>6.4375000000000002E-2</c:v>
                </c:pt>
                <c:pt idx="5399">
                  <c:v>6.4386574074074068E-2</c:v>
                </c:pt>
                <c:pt idx="5400">
                  <c:v>6.4398148148148149E-2</c:v>
                </c:pt>
                <c:pt idx="5401">
                  <c:v>6.4409722222222229E-2</c:v>
                </c:pt>
                <c:pt idx="5402">
                  <c:v>6.4421296296296296E-2</c:v>
                </c:pt>
                <c:pt idx="5403">
                  <c:v>6.4432870370370363E-2</c:v>
                </c:pt>
                <c:pt idx="5404">
                  <c:v>6.4444444444444443E-2</c:v>
                </c:pt>
                <c:pt idx="5405">
                  <c:v>6.4456018518518524E-2</c:v>
                </c:pt>
                <c:pt idx="5406">
                  <c:v>6.446759259259259E-2</c:v>
                </c:pt>
                <c:pt idx="5407">
                  <c:v>6.4479166666666657E-2</c:v>
                </c:pt>
                <c:pt idx="5408">
                  <c:v>6.4490740740740737E-2</c:v>
                </c:pt>
                <c:pt idx="5409">
                  <c:v>6.4502314814814818E-2</c:v>
                </c:pt>
                <c:pt idx="5410">
                  <c:v>6.4513888888888885E-2</c:v>
                </c:pt>
                <c:pt idx="5411">
                  <c:v>6.4525462962962965E-2</c:v>
                </c:pt>
                <c:pt idx="5412">
                  <c:v>6.4537037037037046E-2</c:v>
                </c:pt>
                <c:pt idx="5413">
                  <c:v>6.4548611111111112E-2</c:v>
                </c:pt>
                <c:pt idx="5414">
                  <c:v>6.4560185185185193E-2</c:v>
                </c:pt>
                <c:pt idx="5415">
                  <c:v>6.4571759259259259E-2</c:v>
                </c:pt>
                <c:pt idx="5416">
                  <c:v>6.458333333333334E-2</c:v>
                </c:pt>
                <c:pt idx="5417">
                  <c:v>6.4594907407407406E-2</c:v>
                </c:pt>
                <c:pt idx="5418">
                  <c:v>6.4606481481481473E-2</c:v>
                </c:pt>
                <c:pt idx="5419">
                  <c:v>6.4618055555555554E-2</c:v>
                </c:pt>
                <c:pt idx="5420">
                  <c:v>6.4629629629629634E-2</c:v>
                </c:pt>
                <c:pt idx="5421">
                  <c:v>6.4641203703703701E-2</c:v>
                </c:pt>
                <c:pt idx="5422">
                  <c:v>6.4652777777777781E-2</c:v>
                </c:pt>
                <c:pt idx="5423">
                  <c:v>6.4664351851851862E-2</c:v>
                </c:pt>
                <c:pt idx="5424">
                  <c:v>6.4675925925925928E-2</c:v>
                </c:pt>
                <c:pt idx="5425">
                  <c:v>6.4687499999999995E-2</c:v>
                </c:pt>
                <c:pt idx="5426">
                  <c:v>6.4699074074074062E-2</c:v>
                </c:pt>
                <c:pt idx="5427">
                  <c:v>6.4710648148148142E-2</c:v>
                </c:pt>
                <c:pt idx="5428">
                  <c:v>6.4722222222222223E-2</c:v>
                </c:pt>
                <c:pt idx="5429">
                  <c:v>6.4733796296296289E-2</c:v>
                </c:pt>
                <c:pt idx="5430">
                  <c:v>6.474537037037037E-2</c:v>
                </c:pt>
                <c:pt idx="5431">
                  <c:v>6.475694444444445E-2</c:v>
                </c:pt>
                <c:pt idx="5432">
                  <c:v>6.4768518518518517E-2</c:v>
                </c:pt>
                <c:pt idx="5433">
                  <c:v>6.4780092592592597E-2</c:v>
                </c:pt>
                <c:pt idx="5434">
                  <c:v>6.4791666666666664E-2</c:v>
                </c:pt>
                <c:pt idx="5435">
                  <c:v>6.4803240740740745E-2</c:v>
                </c:pt>
                <c:pt idx="5436">
                  <c:v>6.4814814814814811E-2</c:v>
                </c:pt>
                <c:pt idx="5437">
                  <c:v>6.4826388888888892E-2</c:v>
                </c:pt>
                <c:pt idx="5438">
                  <c:v>6.4837962962962958E-2</c:v>
                </c:pt>
                <c:pt idx="5439">
                  <c:v>6.4849537037037039E-2</c:v>
                </c:pt>
                <c:pt idx="5440">
                  <c:v>6.4861111111111105E-2</c:v>
                </c:pt>
                <c:pt idx="5441">
                  <c:v>6.4872685185185186E-2</c:v>
                </c:pt>
                <c:pt idx="5442">
                  <c:v>6.4884259259259267E-2</c:v>
                </c:pt>
                <c:pt idx="5443">
                  <c:v>6.4895833333333333E-2</c:v>
                </c:pt>
                <c:pt idx="5444">
                  <c:v>6.4907407407407414E-2</c:v>
                </c:pt>
                <c:pt idx="5445">
                  <c:v>6.491898148148148E-2</c:v>
                </c:pt>
                <c:pt idx="5446">
                  <c:v>6.4930555555555561E-2</c:v>
                </c:pt>
                <c:pt idx="5447">
                  <c:v>6.4942129629629627E-2</c:v>
                </c:pt>
                <c:pt idx="5448">
                  <c:v>6.4953703703703694E-2</c:v>
                </c:pt>
                <c:pt idx="5449">
                  <c:v>6.4965277777777775E-2</c:v>
                </c:pt>
                <c:pt idx="5450">
                  <c:v>6.4976851851851855E-2</c:v>
                </c:pt>
                <c:pt idx="5451">
                  <c:v>6.4988425925925922E-2</c:v>
                </c:pt>
                <c:pt idx="5452">
                  <c:v>6.5000000000000002E-2</c:v>
                </c:pt>
                <c:pt idx="5453">
                  <c:v>6.5011574074074083E-2</c:v>
                </c:pt>
                <c:pt idx="5454">
                  <c:v>6.5023148148148149E-2</c:v>
                </c:pt>
                <c:pt idx="5455">
                  <c:v>6.5034722222222216E-2</c:v>
                </c:pt>
                <c:pt idx="5456">
                  <c:v>6.5046296296296297E-2</c:v>
                </c:pt>
                <c:pt idx="5457">
                  <c:v>6.5057870370370363E-2</c:v>
                </c:pt>
                <c:pt idx="5458">
                  <c:v>6.5069444444444444E-2</c:v>
                </c:pt>
                <c:pt idx="5459">
                  <c:v>6.508101851851851E-2</c:v>
                </c:pt>
                <c:pt idx="5460">
                  <c:v>6.5092592592592591E-2</c:v>
                </c:pt>
                <c:pt idx="5461">
                  <c:v>6.5104166666666671E-2</c:v>
                </c:pt>
                <c:pt idx="5462">
                  <c:v>6.5115740740740738E-2</c:v>
                </c:pt>
                <c:pt idx="5463">
                  <c:v>6.5127314814814818E-2</c:v>
                </c:pt>
                <c:pt idx="5464">
                  <c:v>6.5138888888888885E-2</c:v>
                </c:pt>
                <c:pt idx="5465">
                  <c:v>6.5150462962962966E-2</c:v>
                </c:pt>
                <c:pt idx="5466">
                  <c:v>6.5162037037037032E-2</c:v>
                </c:pt>
                <c:pt idx="5467">
                  <c:v>6.5173611111111113E-2</c:v>
                </c:pt>
                <c:pt idx="5468">
                  <c:v>6.5185185185185179E-2</c:v>
                </c:pt>
                <c:pt idx="5469">
                  <c:v>6.519675925925926E-2</c:v>
                </c:pt>
                <c:pt idx="5470">
                  <c:v>6.5208333333333326E-2</c:v>
                </c:pt>
                <c:pt idx="5471">
                  <c:v>6.5219907407407407E-2</c:v>
                </c:pt>
                <c:pt idx="5472">
                  <c:v>6.5231481481481488E-2</c:v>
                </c:pt>
                <c:pt idx="5473">
                  <c:v>6.5243055555555554E-2</c:v>
                </c:pt>
                <c:pt idx="5474">
                  <c:v>6.5254629629629635E-2</c:v>
                </c:pt>
                <c:pt idx="5475">
                  <c:v>6.5266203703703715E-2</c:v>
                </c:pt>
                <c:pt idx="5476">
                  <c:v>6.5277777777777782E-2</c:v>
                </c:pt>
                <c:pt idx="5477">
                  <c:v>6.5289351851851848E-2</c:v>
                </c:pt>
                <c:pt idx="5478">
                  <c:v>6.5300925925925915E-2</c:v>
                </c:pt>
                <c:pt idx="5479">
                  <c:v>6.5312499999999996E-2</c:v>
                </c:pt>
                <c:pt idx="5480">
                  <c:v>6.5324074074074076E-2</c:v>
                </c:pt>
                <c:pt idx="5481">
                  <c:v>6.5335648148148143E-2</c:v>
                </c:pt>
                <c:pt idx="5482">
                  <c:v>6.5347222222222223E-2</c:v>
                </c:pt>
                <c:pt idx="5483">
                  <c:v>6.5358796296296304E-2</c:v>
                </c:pt>
                <c:pt idx="5484">
                  <c:v>6.537037037037037E-2</c:v>
                </c:pt>
                <c:pt idx="5485">
                  <c:v>6.5381944444444437E-2</c:v>
                </c:pt>
                <c:pt idx="5486">
                  <c:v>6.5393518518518517E-2</c:v>
                </c:pt>
                <c:pt idx="5487">
                  <c:v>6.5405092592592584E-2</c:v>
                </c:pt>
                <c:pt idx="5488">
                  <c:v>6.5416666666666665E-2</c:v>
                </c:pt>
                <c:pt idx="5489">
                  <c:v>6.5428240740740731E-2</c:v>
                </c:pt>
                <c:pt idx="5490">
                  <c:v>6.5439814814814812E-2</c:v>
                </c:pt>
                <c:pt idx="5491">
                  <c:v>6.5451388888888892E-2</c:v>
                </c:pt>
                <c:pt idx="5492">
                  <c:v>6.5462962962962959E-2</c:v>
                </c:pt>
                <c:pt idx="5493">
                  <c:v>6.5474537037037039E-2</c:v>
                </c:pt>
                <c:pt idx="5494">
                  <c:v>6.548611111111112E-2</c:v>
                </c:pt>
                <c:pt idx="5495">
                  <c:v>6.5497685185185187E-2</c:v>
                </c:pt>
                <c:pt idx="5496">
                  <c:v>6.5509259259259267E-2</c:v>
                </c:pt>
                <c:pt idx="5497">
                  <c:v>6.5520833333333334E-2</c:v>
                </c:pt>
                <c:pt idx="5498">
                  <c:v>6.5532407407407414E-2</c:v>
                </c:pt>
                <c:pt idx="5499">
                  <c:v>6.5543981481481481E-2</c:v>
                </c:pt>
                <c:pt idx="5500">
                  <c:v>6.5555555555555547E-2</c:v>
                </c:pt>
                <c:pt idx="5501">
                  <c:v>6.5567129629629628E-2</c:v>
                </c:pt>
                <c:pt idx="5502">
                  <c:v>6.5578703703703708E-2</c:v>
                </c:pt>
                <c:pt idx="5503">
                  <c:v>6.5590277777777775E-2</c:v>
                </c:pt>
                <c:pt idx="5504">
                  <c:v>6.5601851851851856E-2</c:v>
                </c:pt>
                <c:pt idx="5505">
                  <c:v>6.5613425925925936E-2</c:v>
                </c:pt>
                <c:pt idx="5506">
                  <c:v>6.5625000000000003E-2</c:v>
                </c:pt>
                <c:pt idx="5507">
                  <c:v>6.5636574074074069E-2</c:v>
                </c:pt>
                <c:pt idx="5508">
                  <c:v>6.5648148148148136E-2</c:v>
                </c:pt>
                <c:pt idx="5509">
                  <c:v>6.5659722222222217E-2</c:v>
                </c:pt>
                <c:pt idx="5510">
                  <c:v>6.5671296296296297E-2</c:v>
                </c:pt>
                <c:pt idx="5511">
                  <c:v>6.5682870370370364E-2</c:v>
                </c:pt>
                <c:pt idx="5512">
                  <c:v>6.5694444444444444E-2</c:v>
                </c:pt>
                <c:pt idx="5513">
                  <c:v>6.5706018518518525E-2</c:v>
                </c:pt>
                <c:pt idx="5514">
                  <c:v>6.5717592592592591E-2</c:v>
                </c:pt>
                <c:pt idx="5515">
                  <c:v>6.5729166666666672E-2</c:v>
                </c:pt>
                <c:pt idx="5516">
                  <c:v>6.5740740740740738E-2</c:v>
                </c:pt>
                <c:pt idx="5517">
                  <c:v>6.5752314814814819E-2</c:v>
                </c:pt>
                <c:pt idx="5518">
                  <c:v>6.5763888888888886E-2</c:v>
                </c:pt>
                <c:pt idx="5519">
                  <c:v>6.5775462962962966E-2</c:v>
                </c:pt>
                <c:pt idx="5520">
                  <c:v>6.5787037037037033E-2</c:v>
                </c:pt>
                <c:pt idx="5521">
                  <c:v>6.5798611111111113E-2</c:v>
                </c:pt>
                <c:pt idx="5522">
                  <c:v>6.581018518518518E-2</c:v>
                </c:pt>
                <c:pt idx="5523">
                  <c:v>6.582175925925926E-2</c:v>
                </c:pt>
                <c:pt idx="5524">
                  <c:v>6.5833333333333341E-2</c:v>
                </c:pt>
                <c:pt idx="5525">
                  <c:v>6.5844907407407408E-2</c:v>
                </c:pt>
                <c:pt idx="5526">
                  <c:v>6.5856481481481488E-2</c:v>
                </c:pt>
                <c:pt idx="5527">
                  <c:v>6.5868055555555555E-2</c:v>
                </c:pt>
                <c:pt idx="5528">
                  <c:v>6.5879629629629635E-2</c:v>
                </c:pt>
                <c:pt idx="5529">
                  <c:v>6.5891203703703702E-2</c:v>
                </c:pt>
                <c:pt idx="5530">
                  <c:v>6.5902777777777768E-2</c:v>
                </c:pt>
                <c:pt idx="5531">
                  <c:v>6.5914351851851849E-2</c:v>
                </c:pt>
                <c:pt idx="5532">
                  <c:v>6.5925925925925929E-2</c:v>
                </c:pt>
                <c:pt idx="5533">
                  <c:v>6.5937499999999996E-2</c:v>
                </c:pt>
                <c:pt idx="5534">
                  <c:v>6.5949074074074077E-2</c:v>
                </c:pt>
                <c:pt idx="5535">
                  <c:v>6.5960648148148157E-2</c:v>
                </c:pt>
                <c:pt idx="5536">
                  <c:v>6.5972222222222224E-2</c:v>
                </c:pt>
                <c:pt idx="5537">
                  <c:v>6.598379629629629E-2</c:v>
                </c:pt>
                <c:pt idx="5538">
                  <c:v>6.5995370370370371E-2</c:v>
                </c:pt>
                <c:pt idx="5539">
                  <c:v>6.6006944444444438E-2</c:v>
                </c:pt>
                <c:pt idx="5540">
                  <c:v>6.6018518518518518E-2</c:v>
                </c:pt>
                <c:pt idx="5541">
                  <c:v>6.6030092592592585E-2</c:v>
                </c:pt>
                <c:pt idx="5542">
                  <c:v>6.6041666666666665E-2</c:v>
                </c:pt>
                <c:pt idx="5543">
                  <c:v>6.6053240740740746E-2</c:v>
                </c:pt>
                <c:pt idx="5544">
                  <c:v>6.6064814814814812E-2</c:v>
                </c:pt>
                <c:pt idx="5545">
                  <c:v>6.6076388888888893E-2</c:v>
                </c:pt>
                <c:pt idx="5546">
                  <c:v>6.6087962962962959E-2</c:v>
                </c:pt>
                <c:pt idx="5547">
                  <c:v>6.609953703703704E-2</c:v>
                </c:pt>
                <c:pt idx="5548">
                  <c:v>6.6111111111111107E-2</c:v>
                </c:pt>
                <c:pt idx="5549">
                  <c:v>6.6122685185185187E-2</c:v>
                </c:pt>
                <c:pt idx="5550">
                  <c:v>6.6134259259259254E-2</c:v>
                </c:pt>
                <c:pt idx="5551">
                  <c:v>6.6145833333333334E-2</c:v>
                </c:pt>
                <c:pt idx="5552">
                  <c:v>6.6157407407407401E-2</c:v>
                </c:pt>
                <c:pt idx="5553">
                  <c:v>6.6168981481481481E-2</c:v>
                </c:pt>
                <c:pt idx="5554">
                  <c:v>6.6180555555555562E-2</c:v>
                </c:pt>
                <c:pt idx="5555">
                  <c:v>6.6192129629629629E-2</c:v>
                </c:pt>
                <c:pt idx="5556">
                  <c:v>6.6203703703703709E-2</c:v>
                </c:pt>
                <c:pt idx="5557">
                  <c:v>6.621527777777779E-2</c:v>
                </c:pt>
                <c:pt idx="5558">
                  <c:v>6.6226851851851856E-2</c:v>
                </c:pt>
                <c:pt idx="5559">
                  <c:v>6.6238425925925923E-2</c:v>
                </c:pt>
                <c:pt idx="5560">
                  <c:v>6.6249999999999989E-2</c:v>
                </c:pt>
                <c:pt idx="5561">
                  <c:v>6.626157407407407E-2</c:v>
                </c:pt>
                <c:pt idx="5562">
                  <c:v>6.627314814814815E-2</c:v>
                </c:pt>
                <c:pt idx="5563">
                  <c:v>6.6284722222222217E-2</c:v>
                </c:pt>
                <c:pt idx="5564">
                  <c:v>6.6296296296296298E-2</c:v>
                </c:pt>
                <c:pt idx="5565">
                  <c:v>6.6307870370370378E-2</c:v>
                </c:pt>
                <c:pt idx="5566">
                  <c:v>6.6319444444444445E-2</c:v>
                </c:pt>
                <c:pt idx="5567">
                  <c:v>6.6331018518518511E-2</c:v>
                </c:pt>
                <c:pt idx="5568">
                  <c:v>6.6342592592592592E-2</c:v>
                </c:pt>
                <c:pt idx="5569">
                  <c:v>6.6354166666666659E-2</c:v>
                </c:pt>
                <c:pt idx="5570">
                  <c:v>6.6365740740740739E-2</c:v>
                </c:pt>
                <c:pt idx="5571">
                  <c:v>6.6377314814814806E-2</c:v>
                </c:pt>
                <c:pt idx="5572">
                  <c:v>6.6388888888888886E-2</c:v>
                </c:pt>
                <c:pt idx="5573">
                  <c:v>6.6400462962962967E-2</c:v>
                </c:pt>
                <c:pt idx="5574">
                  <c:v>6.6412037037037033E-2</c:v>
                </c:pt>
                <c:pt idx="5575">
                  <c:v>6.6423611111111114E-2</c:v>
                </c:pt>
                <c:pt idx="5576">
                  <c:v>6.6435185185185194E-2</c:v>
                </c:pt>
                <c:pt idx="5577">
                  <c:v>6.6446759259259261E-2</c:v>
                </c:pt>
                <c:pt idx="5578">
                  <c:v>6.6458333333333341E-2</c:v>
                </c:pt>
                <c:pt idx="5579">
                  <c:v>6.6469907407407408E-2</c:v>
                </c:pt>
                <c:pt idx="5580">
                  <c:v>6.6481481481481489E-2</c:v>
                </c:pt>
                <c:pt idx="5581">
                  <c:v>6.6493055555555555E-2</c:v>
                </c:pt>
                <c:pt idx="5582">
                  <c:v>6.6504629629629622E-2</c:v>
                </c:pt>
                <c:pt idx="5583">
                  <c:v>6.6516203703703702E-2</c:v>
                </c:pt>
                <c:pt idx="5584">
                  <c:v>6.6527777777777783E-2</c:v>
                </c:pt>
                <c:pt idx="5585">
                  <c:v>6.653935185185185E-2</c:v>
                </c:pt>
                <c:pt idx="5586">
                  <c:v>6.655092592592593E-2</c:v>
                </c:pt>
                <c:pt idx="5587">
                  <c:v>6.6562500000000011E-2</c:v>
                </c:pt>
                <c:pt idx="5588">
                  <c:v>6.6574074074074077E-2</c:v>
                </c:pt>
                <c:pt idx="5589">
                  <c:v>6.6585648148148144E-2</c:v>
                </c:pt>
                <c:pt idx="5590">
                  <c:v>6.659722222222221E-2</c:v>
                </c:pt>
                <c:pt idx="5591">
                  <c:v>6.6608796296296291E-2</c:v>
                </c:pt>
                <c:pt idx="5592">
                  <c:v>6.6620370370370371E-2</c:v>
                </c:pt>
                <c:pt idx="5593">
                  <c:v>6.6631944444444438E-2</c:v>
                </c:pt>
                <c:pt idx="5594">
                  <c:v>6.6643518518518519E-2</c:v>
                </c:pt>
                <c:pt idx="5595">
                  <c:v>6.6655092592592599E-2</c:v>
                </c:pt>
                <c:pt idx="5596">
                  <c:v>6.6666666666666666E-2</c:v>
                </c:pt>
                <c:pt idx="5597">
                  <c:v>6.6678240740740746E-2</c:v>
                </c:pt>
                <c:pt idx="5598">
                  <c:v>6.6689814814814813E-2</c:v>
                </c:pt>
                <c:pt idx="5599">
                  <c:v>6.6701388888888893E-2</c:v>
                </c:pt>
                <c:pt idx="5600">
                  <c:v>6.671296296296296E-2</c:v>
                </c:pt>
                <c:pt idx="5601">
                  <c:v>6.6724537037037041E-2</c:v>
                </c:pt>
                <c:pt idx="5602">
                  <c:v>6.6736111111111107E-2</c:v>
                </c:pt>
                <c:pt idx="5603">
                  <c:v>6.6747685185185188E-2</c:v>
                </c:pt>
                <c:pt idx="5604">
                  <c:v>6.6759259259259254E-2</c:v>
                </c:pt>
                <c:pt idx="5605">
                  <c:v>6.6770833333333335E-2</c:v>
                </c:pt>
                <c:pt idx="5606">
                  <c:v>6.6782407407407415E-2</c:v>
                </c:pt>
                <c:pt idx="5607">
                  <c:v>6.6793981481481482E-2</c:v>
                </c:pt>
                <c:pt idx="5608">
                  <c:v>6.6805555555555562E-2</c:v>
                </c:pt>
                <c:pt idx="5609">
                  <c:v>6.6817129629629629E-2</c:v>
                </c:pt>
                <c:pt idx="5610">
                  <c:v>6.682870370370371E-2</c:v>
                </c:pt>
                <c:pt idx="5611">
                  <c:v>6.6840277777777776E-2</c:v>
                </c:pt>
                <c:pt idx="5612">
                  <c:v>6.6851851851851843E-2</c:v>
                </c:pt>
                <c:pt idx="5613">
                  <c:v>6.6863425925925923E-2</c:v>
                </c:pt>
                <c:pt idx="5614">
                  <c:v>6.6875000000000004E-2</c:v>
                </c:pt>
                <c:pt idx="5615">
                  <c:v>6.6886574074074071E-2</c:v>
                </c:pt>
                <c:pt idx="5616">
                  <c:v>6.6898148148148151E-2</c:v>
                </c:pt>
                <c:pt idx="5617">
                  <c:v>6.6909722222222232E-2</c:v>
                </c:pt>
                <c:pt idx="5618">
                  <c:v>6.6921296296296298E-2</c:v>
                </c:pt>
                <c:pt idx="5619">
                  <c:v>6.6932870370370365E-2</c:v>
                </c:pt>
                <c:pt idx="5620">
                  <c:v>6.6944444444444445E-2</c:v>
                </c:pt>
                <c:pt idx="5621">
                  <c:v>6.6956018518518512E-2</c:v>
                </c:pt>
                <c:pt idx="5622">
                  <c:v>6.6967592592592592E-2</c:v>
                </c:pt>
                <c:pt idx="5623">
                  <c:v>6.6979166666666659E-2</c:v>
                </c:pt>
                <c:pt idx="5624">
                  <c:v>6.699074074074074E-2</c:v>
                </c:pt>
                <c:pt idx="5625">
                  <c:v>6.700231481481482E-2</c:v>
                </c:pt>
                <c:pt idx="5626">
                  <c:v>6.7013888888888887E-2</c:v>
                </c:pt>
                <c:pt idx="5627">
                  <c:v>6.7025462962962967E-2</c:v>
                </c:pt>
                <c:pt idx="5628">
                  <c:v>6.7037037037037034E-2</c:v>
                </c:pt>
                <c:pt idx="5629">
                  <c:v>6.7048611111111114E-2</c:v>
                </c:pt>
                <c:pt idx="5630">
                  <c:v>6.7060185185185181E-2</c:v>
                </c:pt>
                <c:pt idx="5631">
                  <c:v>6.7071759259259262E-2</c:v>
                </c:pt>
                <c:pt idx="5632">
                  <c:v>6.7083333333333328E-2</c:v>
                </c:pt>
                <c:pt idx="5633">
                  <c:v>6.7094907407407409E-2</c:v>
                </c:pt>
                <c:pt idx="5634">
                  <c:v>6.7106481481481475E-2</c:v>
                </c:pt>
                <c:pt idx="5635">
                  <c:v>6.7118055555555556E-2</c:v>
                </c:pt>
                <c:pt idx="5636">
                  <c:v>6.7129629629629636E-2</c:v>
                </c:pt>
                <c:pt idx="5637">
                  <c:v>6.7141203703703703E-2</c:v>
                </c:pt>
                <c:pt idx="5638">
                  <c:v>6.7152777777777783E-2</c:v>
                </c:pt>
                <c:pt idx="5639">
                  <c:v>6.7164351851851864E-2</c:v>
                </c:pt>
                <c:pt idx="5640">
                  <c:v>6.7175925925925931E-2</c:v>
                </c:pt>
                <c:pt idx="5641">
                  <c:v>6.7187499999999997E-2</c:v>
                </c:pt>
                <c:pt idx="5642">
                  <c:v>6.7199074074074064E-2</c:v>
                </c:pt>
                <c:pt idx="5643">
                  <c:v>6.7210648148148144E-2</c:v>
                </c:pt>
                <c:pt idx="5644">
                  <c:v>6.7222222222222225E-2</c:v>
                </c:pt>
                <c:pt idx="5645">
                  <c:v>6.7233796296296292E-2</c:v>
                </c:pt>
                <c:pt idx="5646">
                  <c:v>6.7245370370370372E-2</c:v>
                </c:pt>
                <c:pt idx="5647">
                  <c:v>6.7256944444444453E-2</c:v>
                </c:pt>
                <c:pt idx="5648">
                  <c:v>6.7268518518518519E-2</c:v>
                </c:pt>
                <c:pt idx="5649">
                  <c:v>6.7280092592592586E-2</c:v>
                </c:pt>
                <c:pt idx="5650">
                  <c:v>6.7291666666666666E-2</c:v>
                </c:pt>
                <c:pt idx="5651">
                  <c:v>6.7303240740740733E-2</c:v>
                </c:pt>
                <c:pt idx="5652">
                  <c:v>6.7314814814814813E-2</c:v>
                </c:pt>
                <c:pt idx="5653">
                  <c:v>6.732638888888888E-2</c:v>
                </c:pt>
                <c:pt idx="5654">
                  <c:v>6.7337962962962961E-2</c:v>
                </c:pt>
                <c:pt idx="5655">
                  <c:v>6.7349537037037041E-2</c:v>
                </c:pt>
                <c:pt idx="5656">
                  <c:v>6.7361111111111108E-2</c:v>
                </c:pt>
                <c:pt idx="5657">
                  <c:v>6.7372685185185188E-2</c:v>
                </c:pt>
                <c:pt idx="5658">
                  <c:v>6.7384259259259269E-2</c:v>
                </c:pt>
                <c:pt idx="5659">
                  <c:v>6.7395833333333335E-2</c:v>
                </c:pt>
                <c:pt idx="5660">
                  <c:v>6.7407407407407416E-2</c:v>
                </c:pt>
                <c:pt idx="5661">
                  <c:v>6.7418981481481483E-2</c:v>
                </c:pt>
                <c:pt idx="5662">
                  <c:v>6.7430555555555563E-2</c:v>
                </c:pt>
                <c:pt idx="5663">
                  <c:v>6.744212962962963E-2</c:v>
                </c:pt>
                <c:pt idx="5664">
                  <c:v>6.7453703703703696E-2</c:v>
                </c:pt>
                <c:pt idx="5665">
                  <c:v>6.7465277777777777E-2</c:v>
                </c:pt>
                <c:pt idx="5666">
                  <c:v>6.7476851851851857E-2</c:v>
                </c:pt>
                <c:pt idx="5667">
                  <c:v>6.7488425925925924E-2</c:v>
                </c:pt>
                <c:pt idx="5668">
                  <c:v>6.7500000000000004E-2</c:v>
                </c:pt>
                <c:pt idx="5669">
                  <c:v>6.7511574074074085E-2</c:v>
                </c:pt>
                <c:pt idx="5670">
                  <c:v>6.7523148148148152E-2</c:v>
                </c:pt>
                <c:pt idx="5671">
                  <c:v>6.7534722222222218E-2</c:v>
                </c:pt>
                <c:pt idx="5672">
                  <c:v>6.7546296296296285E-2</c:v>
                </c:pt>
                <c:pt idx="5673">
                  <c:v>6.7557870370370365E-2</c:v>
                </c:pt>
                <c:pt idx="5674">
                  <c:v>6.7569444444444446E-2</c:v>
                </c:pt>
                <c:pt idx="5675">
                  <c:v>6.7581018518518512E-2</c:v>
                </c:pt>
                <c:pt idx="5676">
                  <c:v>6.7592592592592593E-2</c:v>
                </c:pt>
                <c:pt idx="5677">
                  <c:v>6.7604166666666674E-2</c:v>
                </c:pt>
                <c:pt idx="5678">
                  <c:v>6.761574074074074E-2</c:v>
                </c:pt>
                <c:pt idx="5679">
                  <c:v>6.7627314814814821E-2</c:v>
                </c:pt>
                <c:pt idx="5680">
                  <c:v>6.7638888888888887E-2</c:v>
                </c:pt>
                <c:pt idx="5681">
                  <c:v>6.7650462962962968E-2</c:v>
                </c:pt>
                <c:pt idx="5682">
                  <c:v>6.7662037037037034E-2</c:v>
                </c:pt>
                <c:pt idx="5683">
                  <c:v>6.7673611111111115E-2</c:v>
                </c:pt>
                <c:pt idx="5684">
                  <c:v>6.7685185185185182E-2</c:v>
                </c:pt>
                <c:pt idx="5685">
                  <c:v>6.7696759259259262E-2</c:v>
                </c:pt>
                <c:pt idx="5686">
                  <c:v>6.7708333333333329E-2</c:v>
                </c:pt>
                <c:pt idx="5687">
                  <c:v>6.7719907407407409E-2</c:v>
                </c:pt>
                <c:pt idx="5688">
                  <c:v>6.773148148148149E-2</c:v>
                </c:pt>
                <c:pt idx="5689">
                  <c:v>6.7743055555555556E-2</c:v>
                </c:pt>
                <c:pt idx="5690">
                  <c:v>6.7754629629629637E-2</c:v>
                </c:pt>
                <c:pt idx="5691">
                  <c:v>6.7766203703703703E-2</c:v>
                </c:pt>
                <c:pt idx="5692">
                  <c:v>6.7777777777777784E-2</c:v>
                </c:pt>
                <c:pt idx="5693">
                  <c:v>6.7789351851851851E-2</c:v>
                </c:pt>
                <c:pt idx="5694">
                  <c:v>6.7800925925925917E-2</c:v>
                </c:pt>
                <c:pt idx="5695">
                  <c:v>6.7812499999999998E-2</c:v>
                </c:pt>
                <c:pt idx="5696">
                  <c:v>6.7824074074074078E-2</c:v>
                </c:pt>
                <c:pt idx="5697">
                  <c:v>6.7835648148148145E-2</c:v>
                </c:pt>
                <c:pt idx="5698">
                  <c:v>6.7847222222222225E-2</c:v>
                </c:pt>
                <c:pt idx="5699">
                  <c:v>6.7858796296296306E-2</c:v>
                </c:pt>
                <c:pt idx="5700">
                  <c:v>6.7870370370370373E-2</c:v>
                </c:pt>
                <c:pt idx="5701">
                  <c:v>6.7881944444444439E-2</c:v>
                </c:pt>
                <c:pt idx="5702">
                  <c:v>6.789351851851852E-2</c:v>
                </c:pt>
                <c:pt idx="5703">
                  <c:v>6.7905092592592586E-2</c:v>
                </c:pt>
                <c:pt idx="5704">
                  <c:v>6.7916666666666667E-2</c:v>
                </c:pt>
                <c:pt idx="5705">
                  <c:v>6.7928240740740733E-2</c:v>
                </c:pt>
                <c:pt idx="5706">
                  <c:v>6.7939814814814814E-2</c:v>
                </c:pt>
                <c:pt idx="5707">
                  <c:v>6.7951388888888895E-2</c:v>
                </c:pt>
                <c:pt idx="5708">
                  <c:v>6.7962962962962961E-2</c:v>
                </c:pt>
                <c:pt idx="5709">
                  <c:v>6.7974537037037042E-2</c:v>
                </c:pt>
                <c:pt idx="5710">
                  <c:v>6.7986111111111108E-2</c:v>
                </c:pt>
                <c:pt idx="5711">
                  <c:v>6.7997685185185189E-2</c:v>
                </c:pt>
                <c:pt idx="5712">
                  <c:v>6.8009259259259255E-2</c:v>
                </c:pt>
                <c:pt idx="5713">
                  <c:v>6.8020833333333336E-2</c:v>
                </c:pt>
                <c:pt idx="5714">
                  <c:v>6.8032407407407403E-2</c:v>
                </c:pt>
                <c:pt idx="5715">
                  <c:v>6.8043981481481483E-2</c:v>
                </c:pt>
                <c:pt idx="5716">
                  <c:v>6.805555555555555E-2</c:v>
                </c:pt>
                <c:pt idx="5717">
                  <c:v>6.806712962962963E-2</c:v>
                </c:pt>
                <c:pt idx="5718">
                  <c:v>6.8078703703703711E-2</c:v>
                </c:pt>
                <c:pt idx="5719">
                  <c:v>6.8090277777777777E-2</c:v>
                </c:pt>
                <c:pt idx="5720">
                  <c:v>6.8101851851851858E-2</c:v>
                </c:pt>
                <c:pt idx="5721">
                  <c:v>6.8113425925925938E-2</c:v>
                </c:pt>
                <c:pt idx="5722">
                  <c:v>6.8125000000000005E-2</c:v>
                </c:pt>
                <c:pt idx="5723">
                  <c:v>6.8136574074074072E-2</c:v>
                </c:pt>
                <c:pt idx="5724">
                  <c:v>6.8148148148148138E-2</c:v>
                </c:pt>
                <c:pt idx="5725">
                  <c:v>6.8159722222222219E-2</c:v>
                </c:pt>
                <c:pt idx="5726">
                  <c:v>6.8171296296296299E-2</c:v>
                </c:pt>
                <c:pt idx="5727">
                  <c:v>6.8182870370370366E-2</c:v>
                </c:pt>
                <c:pt idx="5728">
                  <c:v>6.8194444444444446E-2</c:v>
                </c:pt>
                <c:pt idx="5729">
                  <c:v>6.8206018518518527E-2</c:v>
                </c:pt>
                <c:pt idx="5730">
                  <c:v>6.8217592592592594E-2</c:v>
                </c:pt>
                <c:pt idx="5731">
                  <c:v>6.822916666666666E-2</c:v>
                </c:pt>
                <c:pt idx="5732">
                  <c:v>6.8240740740740741E-2</c:v>
                </c:pt>
                <c:pt idx="5733">
                  <c:v>6.8252314814814807E-2</c:v>
                </c:pt>
                <c:pt idx="5734">
                  <c:v>6.8263888888888888E-2</c:v>
                </c:pt>
                <c:pt idx="5735">
                  <c:v>6.8275462962962954E-2</c:v>
                </c:pt>
                <c:pt idx="5736">
                  <c:v>6.8287037037037035E-2</c:v>
                </c:pt>
                <c:pt idx="5737">
                  <c:v>6.8298611111111115E-2</c:v>
                </c:pt>
                <c:pt idx="5738">
                  <c:v>6.8310185185185182E-2</c:v>
                </c:pt>
                <c:pt idx="5739">
                  <c:v>6.8321759259259263E-2</c:v>
                </c:pt>
                <c:pt idx="5740">
                  <c:v>6.8333333333333343E-2</c:v>
                </c:pt>
                <c:pt idx="5741">
                  <c:v>6.834490740740741E-2</c:v>
                </c:pt>
                <c:pt idx="5742">
                  <c:v>6.8356481481481476E-2</c:v>
                </c:pt>
                <c:pt idx="5743">
                  <c:v>6.8368055555555557E-2</c:v>
                </c:pt>
                <c:pt idx="5744">
                  <c:v>6.8379629629629637E-2</c:v>
                </c:pt>
                <c:pt idx="5745">
                  <c:v>6.8391203703703704E-2</c:v>
                </c:pt>
                <c:pt idx="5746">
                  <c:v>6.8402777777777771E-2</c:v>
                </c:pt>
                <c:pt idx="5747">
                  <c:v>6.8414351851851851E-2</c:v>
                </c:pt>
                <c:pt idx="5748">
                  <c:v>6.8425925925925932E-2</c:v>
                </c:pt>
                <c:pt idx="5749">
                  <c:v>6.8425925925925932E-2</c:v>
                </c:pt>
                <c:pt idx="5750">
                  <c:v>6.8437499999999998E-2</c:v>
                </c:pt>
                <c:pt idx="5751">
                  <c:v>6.8449074074074079E-2</c:v>
                </c:pt>
                <c:pt idx="5752">
                  <c:v>6.8460648148148159E-2</c:v>
                </c:pt>
                <c:pt idx="5753">
                  <c:v>6.8472222222222226E-2</c:v>
                </c:pt>
                <c:pt idx="5754">
                  <c:v>6.8483796296296293E-2</c:v>
                </c:pt>
                <c:pt idx="5755">
                  <c:v>6.8495370370370359E-2</c:v>
                </c:pt>
                <c:pt idx="5756">
                  <c:v>6.850694444444444E-2</c:v>
                </c:pt>
                <c:pt idx="5757">
                  <c:v>6.851851851851852E-2</c:v>
                </c:pt>
                <c:pt idx="5758">
                  <c:v>6.8530092592592587E-2</c:v>
                </c:pt>
                <c:pt idx="5759">
                  <c:v>6.8541666666666667E-2</c:v>
                </c:pt>
                <c:pt idx="5760">
                  <c:v>6.8553240740740748E-2</c:v>
                </c:pt>
                <c:pt idx="5761">
                  <c:v>6.8564814814814815E-2</c:v>
                </c:pt>
                <c:pt idx="5762">
                  <c:v>6.8576388888888895E-2</c:v>
                </c:pt>
                <c:pt idx="5763">
                  <c:v>6.8587962962962962E-2</c:v>
                </c:pt>
                <c:pt idx="5764">
                  <c:v>6.8599537037037042E-2</c:v>
                </c:pt>
                <c:pt idx="5765">
                  <c:v>6.8611111111111109E-2</c:v>
                </c:pt>
                <c:pt idx="5766">
                  <c:v>6.8622685185185189E-2</c:v>
                </c:pt>
                <c:pt idx="5767">
                  <c:v>6.8634259259259256E-2</c:v>
                </c:pt>
                <c:pt idx="5768">
                  <c:v>6.8645833333333336E-2</c:v>
                </c:pt>
                <c:pt idx="5769">
                  <c:v>6.8657407407407403E-2</c:v>
                </c:pt>
                <c:pt idx="5770">
                  <c:v>6.8668981481481484E-2</c:v>
                </c:pt>
                <c:pt idx="5771">
                  <c:v>6.8680555555555564E-2</c:v>
                </c:pt>
                <c:pt idx="5772">
                  <c:v>6.8692129629629631E-2</c:v>
                </c:pt>
                <c:pt idx="5773">
                  <c:v>6.8703703703703697E-2</c:v>
                </c:pt>
                <c:pt idx="5774">
                  <c:v>6.8715277777777778E-2</c:v>
                </c:pt>
                <c:pt idx="5775">
                  <c:v>6.8726851851851858E-2</c:v>
                </c:pt>
                <c:pt idx="5776">
                  <c:v>6.8738425925925925E-2</c:v>
                </c:pt>
                <c:pt idx="5777">
                  <c:v>6.8749999999999992E-2</c:v>
                </c:pt>
                <c:pt idx="5778">
                  <c:v>6.8761574074074072E-2</c:v>
                </c:pt>
                <c:pt idx="5779">
                  <c:v>6.8773148148148153E-2</c:v>
                </c:pt>
                <c:pt idx="5780">
                  <c:v>6.8784722222222219E-2</c:v>
                </c:pt>
                <c:pt idx="5781">
                  <c:v>6.87962962962963E-2</c:v>
                </c:pt>
                <c:pt idx="5782">
                  <c:v>6.880787037037038E-2</c:v>
                </c:pt>
                <c:pt idx="5783">
                  <c:v>6.8819444444444447E-2</c:v>
                </c:pt>
                <c:pt idx="5784">
                  <c:v>6.8831018518518514E-2</c:v>
                </c:pt>
                <c:pt idx="5785">
                  <c:v>6.8842592592592594E-2</c:v>
                </c:pt>
                <c:pt idx="5786">
                  <c:v>6.8854166666666661E-2</c:v>
                </c:pt>
                <c:pt idx="5787">
                  <c:v>6.8865740740740741E-2</c:v>
                </c:pt>
                <c:pt idx="5788">
                  <c:v>6.8877314814814808E-2</c:v>
                </c:pt>
                <c:pt idx="5789">
                  <c:v>6.8888888888888888E-2</c:v>
                </c:pt>
                <c:pt idx="5790">
                  <c:v>6.8900462962962969E-2</c:v>
                </c:pt>
                <c:pt idx="5791">
                  <c:v>6.8912037037037036E-2</c:v>
                </c:pt>
                <c:pt idx="5792">
                  <c:v>6.8923611111111116E-2</c:v>
                </c:pt>
                <c:pt idx="5793">
                  <c:v>6.8935185185185183E-2</c:v>
                </c:pt>
                <c:pt idx="5794">
                  <c:v>6.8946759259259263E-2</c:v>
                </c:pt>
                <c:pt idx="5795">
                  <c:v>6.895833333333333E-2</c:v>
                </c:pt>
                <c:pt idx="5796">
                  <c:v>6.896990740740741E-2</c:v>
                </c:pt>
                <c:pt idx="5797">
                  <c:v>6.8981481481481477E-2</c:v>
                </c:pt>
                <c:pt idx="5798">
                  <c:v>6.8993055555555557E-2</c:v>
                </c:pt>
                <c:pt idx="5799">
                  <c:v>6.9004629629629624E-2</c:v>
                </c:pt>
                <c:pt idx="5800">
                  <c:v>6.9016203703703705E-2</c:v>
                </c:pt>
                <c:pt idx="5801">
                  <c:v>6.9027777777777785E-2</c:v>
                </c:pt>
                <c:pt idx="5802">
                  <c:v>6.9039351851851852E-2</c:v>
                </c:pt>
                <c:pt idx="5803">
                  <c:v>6.9050925925925918E-2</c:v>
                </c:pt>
                <c:pt idx="5804">
                  <c:v>6.9062500000000013E-2</c:v>
                </c:pt>
                <c:pt idx="5805">
                  <c:v>6.9074074074074079E-2</c:v>
                </c:pt>
                <c:pt idx="5806">
                  <c:v>6.9085648148148146E-2</c:v>
                </c:pt>
                <c:pt idx="5807">
                  <c:v>6.9097222222222213E-2</c:v>
                </c:pt>
                <c:pt idx="5808">
                  <c:v>6.9108796296296293E-2</c:v>
                </c:pt>
                <c:pt idx="5809">
                  <c:v>6.9120370370370374E-2</c:v>
                </c:pt>
                <c:pt idx="5810">
                  <c:v>6.913194444444444E-2</c:v>
                </c:pt>
                <c:pt idx="5811">
                  <c:v>6.9143518518518521E-2</c:v>
                </c:pt>
                <c:pt idx="5812">
                  <c:v>6.9155092592592601E-2</c:v>
                </c:pt>
                <c:pt idx="5813">
                  <c:v>6.9166666666666668E-2</c:v>
                </c:pt>
                <c:pt idx="5814">
                  <c:v>6.9178240740740735E-2</c:v>
                </c:pt>
                <c:pt idx="5815">
                  <c:v>6.9189814814814815E-2</c:v>
                </c:pt>
                <c:pt idx="5816">
                  <c:v>6.9201388888888882E-2</c:v>
                </c:pt>
                <c:pt idx="5817">
                  <c:v>6.9212962962962962E-2</c:v>
                </c:pt>
                <c:pt idx="5818">
                  <c:v>6.9224537037037029E-2</c:v>
                </c:pt>
                <c:pt idx="5819">
                  <c:v>6.9236111111111109E-2</c:v>
                </c:pt>
                <c:pt idx="5820">
                  <c:v>6.924768518518519E-2</c:v>
                </c:pt>
                <c:pt idx="5821">
                  <c:v>6.9259259259259257E-2</c:v>
                </c:pt>
                <c:pt idx="5822">
                  <c:v>6.9270833333333337E-2</c:v>
                </c:pt>
                <c:pt idx="5823">
                  <c:v>6.9282407407407418E-2</c:v>
                </c:pt>
                <c:pt idx="5824">
                  <c:v>6.9293981481481484E-2</c:v>
                </c:pt>
                <c:pt idx="5825">
                  <c:v>6.9305555555555551E-2</c:v>
                </c:pt>
                <c:pt idx="5826">
                  <c:v>6.9317129629629631E-2</c:v>
                </c:pt>
                <c:pt idx="5827">
                  <c:v>6.9328703703703712E-2</c:v>
                </c:pt>
                <c:pt idx="5828">
                  <c:v>6.9340277777777778E-2</c:v>
                </c:pt>
                <c:pt idx="5829">
                  <c:v>6.9351851851851845E-2</c:v>
                </c:pt>
                <c:pt idx="5830">
                  <c:v>6.9363425925925926E-2</c:v>
                </c:pt>
                <c:pt idx="5831">
                  <c:v>6.9375000000000006E-2</c:v>
                </c:pt>
                <c:pt idx="5832">
                  <c:v>6.9386574074074073E-2</c:v>
                </c:pt>
                <c:pt idx="5833">
                  <c:v>6.9398148148148139E-2</c:v>
                </c:pt>
                <c:pt idx="5834">
                  <c:v>6.9409722222222234E-2</c:v>
                </c:pt>
                <c:pt idx="5835">
                  <c:v>6.94212962962963E-2</c:v>
                </c:pt>
                <c:pt idx="5836">
                  <c:v>6.9432870370370367E-2</c:v>
                </c:pt>
                <c:pt idx="5837">
                  <c:v>6.9444444444444434E-2</c:v>
                </c:pt>
                <c:pt idx="5838">
                  <c:v>6.9456018518518514E-2</c:v>
                </c:pt>
                <c:pt idx="5839">
                  <c:v>6.9467592592592595E-2</c:v>
                </c:pt>
                <c:pt idx="5840">
                  <c:v>6.9479166666666661E-2</c:v>
                </c:pt>
                <c:pt idx="5841">
                  <c:v>6.9490740740740742E-2</c:v>
                </c:pt>
                <c:pt idx="5842">
                  <c:v>6.9502314814814822E-2</c:v>
                </c:pt>
                <c:pt idx="5843">
                  <c:v>6.9513888888888889E-2</c:v>
                </c:pt>
                <c:pt idx="5844">
                  <c:v>6.9525462962962969E-2</c:v>
                </c:pt>
                <c:pt idx="5845">
                  <c:v>6.9537037037037036E-2</c:v>
                </c:pt>
                <c:pt idx="5846">
                  <c:v>6.9548611111111117E-2</c:v>
                </c:pt>
                <c:pt idx="5847">
                  <c:v>6.9560185185185183E-2</c:v>
                </c:pt>
                <c:pt idx="5848">
                  <c:v>6.957175925925925E-2</c:v>
                </c:pt>
                <c:pt idx="5849">
                  <c:v>6.958333333333333E-2</c:v>
                </c:pt>
                <c:pt idx="5850">
                  <c:v>6.9594907407407411E-2</c:v>
                </c:pt>
                <c:pt idx="5851">
                  <c:v>6.9606481481481478E-2</c:v>
                </c:pt>
                <c:pt idx="5852">
                  <c:v>6.9618055555555558E-2</c:v>
                </c:pt>
                <c:pt idx="5853">
                  <c:v>6.9629629629629639E-2</c:v>
                </c:pt>
                <c:pt idx="5854">
                  <c:v>6.9641203703703705E-2</c:v>
                </c:pt>
                <c:pt idx="5855">
                  <c:v>6.9652777777777772E-2</c:v>
                </c:pt>
                <c:pt idx="5856">
                  <c:v>6.9664351851851852E-2</c:v>
                </c:pt>
                <c:pt idx="5857">
                  <c:v>6.9675925925925933E-2</c:v>
                </c:pt>
                <c:pt idx="5858">
                  <c:v>6.9687499999999999E-2</c:v>
                </c:pt>
                <c:pt idx="5859">
                  <c:v>6.9699074074074066E-2</c:v>
                </c:pt>
                <c:pt idx="5860">
                  <c:v>6.9710648148148147E-2</c:v>
                </c:pt>
                <c:pt idx="5861">
                  <c:v>6.9722222222222227E-2</c:v>
                </c:pt>
                <c:pt idx="5862">
                  <c:v>6.9733796296296294E-2</c:v>
                </c:pt>
                <c:pt idx="5863">
                  <c:v>6.9745370370370374E-2</c:v>
                </c:pt>
                <c:pt idx="5864">
                  <c:v>6.9756944444444455E-2</c:v>
                </c:pt>
                <c:pt idx="5865">
                  <c:v>6.9768518518518521E-2</c:v>
                </c:pt>
                <c:pt idx="5866">
                  <c:v>6.9780092592592588E-2</c:v>
                </c:pt>
                <c:pt idx="5867">
                  <c:v>6.9791666666666669E-2</c:v>
                </c:pt>
                <c:pt idx="5868">
                  <c:v>6.9803240740740735E-2</c:v>
                </c:pt>
                <c:pt idx="5869">
                  <c:v>6.9814814814814816E-2</c:v>
                </c:pt>
                <c:pt idx="5870">
                  <c:v>6.9826388888888882E-2</c:v>
                </c:pt>
                <c:pt idx="5871">
                  <c:v>6.9837962962962963E-2</c:v>
                </c:pt>
                <c:pt idx="5872">
                  <c:v>6.9849537037037043E-2</c:v>
                </c:pt>
                <c:pt idx="5873">
                  <c:v>6.986111111111111E-2</c:v>
                </c:pt>
                <c:pt idx="5874">
                  <c:v>6.987268518518519E-2</c:v>
                </c:pt>
                <c:pt idx="5875">
                  <c:v>6.9884259259259257E-2</c:v>
                </c:pt>
                <c:pt idx="5876">
                  <c:v>6.9895833333333338E-2</c:v>
                </c:pt>
                <c:pt idx="5877">
                  <c:v>6.9907407407407404E-2</c:v>
                </c:pt>
                <c:pt idx="5878">
                  <c:v>6.9918981481481471E-2</c:v>
                </c:pt>
                <c:pt idx="5879">
                  <c:v>6.9930555555555551E-2</c:v>
                </c:pt>
                <c:pt idx="5880">
                  <c:v>6.9942129629629632E-2</c:v>
                </c:pt>
                <c:pt idx="5881">
                  <c:v>6.9953703703703699E-2</c:v>
                </c:pt>
                <c:pt idx="5882">
                  <c:v>6.9965277777777779E-2</c:v>
                </c:pt>
                <c:pt idx="5883">
                  <c:v>6.997685185185186E-2</c:v>
                </c:pt>
                <c:pt idx="5884">
                  <c:v>6.9988425925925926E-2</c:v>
                </c:pt>
                <c:pt idx="5885">
                  <c:v>6.9999999999999993E-2</c:v>
                </c:pt>
                <c:pt idx="5886">
                  <c:v>7.0011574074074087E-2</c:v>
                </c:pt>
                <c:pt idx="5887">
                  <c:v>7.0023148148148154E-2</c:v>
                </c:pt>
                <c:pt idx="5888">
                  <c:v>7.003472222222222E-2</c:v>
                </c:pt>
                <c:pt idx="5889">
                  <c:v>7.0046296296296287E-2</c:v>
                </c:pt>
                <c:pt idx="5890">
                  <c:v>7.0057870370370368E-2</c:v>
                </c:pt>
                <c:pt idx="5891">
                  <c:v>7.0069444444444448E-2</c:v>
                </c:pt>
                <c:pt idx="5892">
                  <c:v>7.0081018518518515E-2</c:v>
                </c:pt>
                <c:pt idx="5893">
                  <c:v>7.0092592592592595E-2</c:v>
                </c:pt>
                <c:pt idx="5894">
                  <c:v>7.0104166666666676E-2</c:v>
                </c:pt>
                <c:pt idx="5895">
                  <c:v>7.0115740740740742E-2</c:v>
                </c:pt>
                <c:pt idx="5896">
                  <c:v>7.0127314814814809E-2</c:v>
                </c:pt>
                <c:pt idx="5897">
                  <c:v>7.013888888888889E-2</c:v>
                </c:pt>
                <c:pt idx="5898">
                  <c:v>7.0150462962962956E-2</c:v>
                </c:pt>
                <c:pt idx="5899">
                  <c:v>7.0162037037037037E-2</c:v>
                </c:pt>
                <c:pt idx="5900">
                  <c:v>7.0173611111111103E-2</c:v>
                </c:pt>
                <c:pt idx="5901">
                  <c:v>7.0185185185185184E-2</c:v>
                </c:pt>
                <c:pt idx="5902">
                  <c:v>7.0196759259259264E-2</c:v>
                </c:pt>
                <c:pt idx="5903">
                  <c:v>7.0208333333333331E-2</c:v>
                </c:pt>
                <c:pt idx="5904">
                  <c:v>7.0219907407407411E-2</c:v>
                </c:pt>
                <c:pt idx="5905">
                  <c:v>7.0231481481481492E-2</c:v>
                </c:pt>
                <c:pt idx="5906">
                  <c:v>7.0243055555555559E-2</c:v>
                </c:pt>
                <c:pt idx="5907">
                  <c:v>7.0254629629629625E-2</c:v>
                </c:pt>
                <c:pt idx="5908">
                  <c:v>7.0266203703703692E-2</c:v>
                </c:pt>
                <c:pt idx="5909">
                  <c:v>7.0277777777777786E-2</c:v>
                </c:pt>
                <c:pt idx="5910">
                  <c:v>7.0289351851851853E-2</c:v>
                </c:pt>
                <c:pt idx="5911">
                  <c:v>7.0300925925925919E-2</c:v>
                </c:pt>
                <c:pt idx="5912">
                  <c:v>7.03125E-2</c:v>
                </c:pt>
                <c:pt idx="5913">
                  <c:v>7.0324074074074081E-2</c:v>
                </c:pt>
                <c:pt idx="5914">
                  <c:v>7.0335648148148147E-2</c:v>
                </c:pt>
                <c:pt idx="5915">
                  <c:v>7.0347222222222214E-2</c:v>
                </c:pt>
                <c:pt idx="5916">
                  <c:v>7.0358796296296308E-2</c:v>
                </c:pt>
                <c:pt idx="5917">
                  <c:v>7.0370370370370375E-2</c:v>
                </c:pt>
                <c:pt idx="5918">
                  <c:v>7.0381944444444441E-2</c:v>
                </c:pt>
                <c:pt idx="5919">
                  <c:v>7.0393518518518508E-2</c:v>
                </c:pt>
                <c:pt idx="5920">
                  <c:v>7.0405092592592589E-2</c:v>
                </c:pt>
                <c:pt idx="5921">
                  <c:v>7.0416666666666669E-2</c:v>
                </c:pt>
                <c:pt idx="5922">
                  <c:v>7.0428240740740736E-2</c:v>
                </c:pt>
                <c:pt idx="5923">
                  <c:v>7.0439814814814816E-2</c:v>
                </c:pt>
                <c:pt idx="5924">
                  <c:v>7.0451388888888897E-2</c:v>
                </c:pt>
                <c:pt idx="5925">
                  <c:v>7.0462962962962963E-2</c:v>
                </c:pt>
                <c:pt idx="5926">
                  <c:v>7.0474537037037044E-2</c:v>
                </c:pt>
                <c:pt idx="5927">
                  <c:v>7.048611111111111E-2</c:v>
                </c:pt>
                <c:pt idx="5928">
                  <c:v>7.0497685185185191E-2</c:v>
                </c:pt>
                <c:pt idx="5929">
                  <c:v>7.0509259259259258E-2</c:v>
                </c:pt>
                <c:pt idx="5930">
                  <c:v>7.0520833333333324E-2</c:v>
                </c:pt>
                <c:pt idx="5931">
                  <c:v>7.0532407407407405E-2</c:v>
                </c:pt>
                <c:pt idx="5932">
                  <c:v>7.0543981481481485E-2</c:v>
                </c:pt>
                <c:pt idx="5933">
                  <c:v>7.0555555555555552E-2</c:v>
                </c:pt>
                <c:pt idx="5934">
                  <c:v>7.0567129629629632E-2</c:v>
                </c:pt>
                <c:pt idx="5935">
                  <c:v>7.0578703703703713E-2</c:v>
                </c:pt>
                <c:pt idx="5936">
                  <c:v>7.059027777777778E-2</c:v>
                </c:pt>
                <c:pt idx="5937">
                  <c:v>7.0601851851851846E-2</c:v>
                </c:pt>
                <c:pt idx="5938">
                  <c:v>7.0613425925925913E-2</c:v>
                </c:pt>
                <c:pt idx="5939">
                  <c:v>7.0625000000000007E-2</c:v>
                </c:pt>
                <c:pt idx="5940">
                  <c:v>7.0636574074074074E-2</c:v>
                </c:pt>
                <c:pt idx="5941">
                  <c:v>7.064814814814814E-2</c:v>
                </c:pt>
                <c:pt idx="5942">
                  <c:v>7.0659722222222221E-2</c:v>
                </c:pt>
                <c:pt idx="5943">
                  <c:v>7.0671296296296301E-2</c:v>
                </c:pt>
                <c:pt idx="5944">
                  <c:v>7.0682870370370368E-2</c:v>
                </c:pt>
                <c:pt idx="5945">
                  <c:v>7.0694444444444449E-2</c:v>
                </c:pt>
                <c:pt idx="5946">
                  <c:v>7.0706018518518529E-2</c:v>
                </c:pt>
                <c:pt idx="5947">
                  <c:v>7.0717592592592596E-2</c:v>
                </c:pt>
                <c:pt idx="5948">
                  <c:v>7.0729166666666662E-2</c:v>
                </c:pt>
                <c:pt idx="5949">
                  <c:v>7.0740740740740743E-2</c:v>
                </c:pt>
                <c:pt idx="5950">
                  <c:v>7.075231481481481E-2</c:v>
                </c:pt>
                <c:pt idx="5951">
                  <c:v>7.076388888888889E-2</c:v>
                </c:pt>
                <c:pt idx="5952">
                  <c:v>7.0775462962962957E-2</c:v>
                </c:pt>
                <c:pt idx="5953">
                  <c:v>7.0787037037037037E-2</c:v>
                </c:pt>
                <c:pt idx="5954">
                  <c:v>7.0798611111111118E-2</c:v>
                </c:pt>
                <c:pt idx="5955">
                  <c:v>7.0810185185185184E-2</c:v>
                </c:pt>
                <c:pt idx="5956">
                  <c:v>7.0821759259259265E-2</c:v>
                </c:pt>
                <c:pt idx="5957">
                  <c:v>7.0833333333333331E-2</c:v>
                </c:pt>
                <c:pt idx="5958">
                  <c:v>7.0844907407407412E-2</c:v>
                </c:pt>
                <c:pt idx="5959">
                  <c:v>7.0856481481481479E-2</c:v>
                </c:pt>
                <c:pt idx="5960">
                  <c:v>7.0868055555555545E-2</c:v>
                </c:pt>
                <c:pt idx="5961">
                  <c:v>7.0879629629629626E-2</c:v>
                </c:pt>
                <c:pt idx="5962">
                  <c:v>7.0891203703703706E-2</c:v>
                </c:pt>
                <c:pt idx="5963">
                  <c:v>7.0902777777777773E-2</c:v>
                </c:pt>
                <c:pt idx="5964">
                  <c:v>7.0914351851851853E-2</c:v>
                </c:pt>
                <c:pt idx="5965">
                  <c:v>7.0925925925925934E-2</c:v>
                </c:pt>
                <c:pt idx="5966">
                  <c:v>7.0937500000000001E-2</c:v>
                </c:pt>
                <c:pt idx="5967">
                  <c:v>7.0949074074074067E-2</c:v>
                </c:pt>
                <c:pt idx="5968">
                  <c:v>7.0960648148148148E-2</c:v>
                </c:pt>
                <c:pt idx="5969">
                  <c:v>7.0972222222222228E-2</c:v>
                </c:pt>
                <c:pt idx="5970">
                  <c:v>7.0983796296296295E-2</c:v>
                </c:pt>
                <c:pt idx="5971">
                  <c:v>7.0995370370370361E-2</c:v>
                </c:pt>
                <c:pt idx="5972">
                  <c:v>7.1006944444444442E-2</c:v>
                </c:pt>
                <c:pt idx="5973">
                  <c:v>7.1018518518518522E-2</c:v>
                </c:pt>
                <c:pt idx="5974">
                  <c:v>7.1030092592592589E-2</c:v>
                </c:pt>
                <c:pt idx="5975">
                  <c:v>7.104166666666667E-2</c:v>
                </c:pt>
                <c:pt idx="5976">
                  <c:v>7.105324074074075E-2</c:v>
                </c:pt>
                <c:pt idx="5977">
                  <c:v>7.1064814814814817E-2</c:v>
                </c:pt>
                <c:pt idx="5978">
                  <c:v>7.1076388888888883E-2</c:v>
                </c:pt>
                <c:pt idx="5979">
                  <c:v>7.1087962962962964E-2</c:v>
                </c:pt>
                <c:pt idx="5980">
                  <c:v>7.1099537037037031E-2</c:v>
                </c:pt>
                <c:pt idx="5981">
                  <c:v>7.1111111111111111E-2</c:v>
                </c:pt>
                <c:pt idx="5982">
                  <c:v>7.1122685185185178E-2</c:v>
                </c:pt>
                <c:pt idx="5983">
                  <c:v>7.1134259259259258E-2</c:v>
                </c:pt>
                <c:pt idx="5984">
                  <c:v>7.1145833333333339E-2</c:v>
                </c:pt>
                <c:pt idx="5985">
                  <c:v>7.1157407407407405E-2</c:v>
                </c:pt>
                <c:pt idx="5986">
                  <c:v>7.1168981481481486E-2</c:v>
                </c:pt>
                <c:pt idx="5987">
                  <c:v>7.1180555555555566E-2</c:v>
                </c:pt>
                <c:pt idx="5988">
                  <c:v>7.1192129629629633E-2</c:v>
                </c:pt>
                <c:pt idx="5989">
                  <c:v>7.12037037037037E-2</c:v>
                </c:pt>
                <c:pt idx="5990">
                  <c:v>7.1215277777777766E-2</c:v>
                </c:pt>
                <c:pt idx="5991">
                  <c:v>7.1226851851851861E-2</c:v>
                </c:pt>
                <c:pt idx="5992">
                  <c:v>7.1238425925925927E-2</c:v>
                </c:pt>
                <c:pt idx="5993">
                  <c:v>7.1249999999999994E-2</c:v>
                </c:pt>
                <c:pt idx="5994">
                  <c:v>7.1261574074074074E-2</c:v>
                </c:pt>
                <c:pt idx="5995">
                  <c:v>7.1273148148148155E-2</c:v>
                </c:pt>
                <c:pt idx="5996">
                  <c:v>7.1284722222222222E-2</c:v>
                </c:pt>
                <c:pt idx="5997">
                  <c:v>7.1296296296296288E-2</c:v>
                </c:pt>
                <c:pt idx="5998">
                  <c:v>7.1307870370370369E-2</c:v>
                </c:pt>
                <c:pt idx="5999">
                  <c:v>7.1319444444444449E-2</c:v>
                </c:pt>
                <c:pt idx="6000">
                  <c:v>7.1331018518518516E-2</c:v>
                </c:pt>
                <c:pt idx="6001">
                  <c:v>7.1342592592592582E-2</c:v>
                </c:pt>
                <c:pt idx="6002">
                  <c:v>7.1354166666666663E-2</c:v>
                </c:pt>
                <c:pt idx="6003">
                  <c:v>7.1365740740740743E-2</c:v>
                </c:pt>
                <c:pt idx="6004">
                  <c:v>7.137731481481481E-2</c:v>
                </c:pt>
                <c:pt idx="6005">
                  <c:v>7.1388888888888891E-2</c:v>
                </c:pt>
                <c:pt idx="6006">
                  <c:v>7.1400462962962971E-2</c:v>
                </c:pt>
                <c:pt idx="6007">
                  <c:v>7.1412037037037038E-2</c:v>
                </c:pt>
                <c:pt idx="6008">
                  <c:v>7.1423611111111118E-2</c:v>
                </c:pt>
                <c:pt idx="6009">
                  <c:v>7.1435185185185185E-2</c:v>
                </c:pt>
                <c:pt idx="6010">
                  <c:v>7.1446759259259265E-2</c:v>
                </c:pt>
                <c:pt idx="6011">
                  <c:v>7.1458333333333332E-2</c:v>
                </c:pt>
                <c:pt idx="6012">
                  <c:v>7.1469907407407399E-2</c:v>
                </c:pt>
                <c:pt idx="6013">
                  <c:v>7.1481481481481479E-2</c:v>
                </c:pt>
                <c:pt idx="6014">
                  <c:v>7.149305555555556E-2</c:v>
                </c:pt>
                <c:pt idx="6015">
                  <c:v>7.1504629629629626E-2</c:v>
                </c:pt>
                <c:pt idx="6016">
                  <c:v>7.1516203703703707E-2</c:v>
                </c:pt>
                <c:pt idx="6017">
                  <c:v>7.1527777777777787E-2</c:v>
                </c:pt>
                <c:pt idx="6018">
                  <c:v>7.1539351851851854E-2</c:v>
                </c:pt>
                <c:pt idx="6019">
                  <c:v>7.1550925925925921E-2</c:v>
                </c:pt>
                <c:pt idx="6020">
                  <c:v>7.1562499999999987E-2</c:v>
                </c:pt>
                <c:pt idx="6021">
                  <c:v>7.1574074074074082E-2</c:v>
                </c:pt>
                <c:pt idx="6022">
                  <c:v>7.1585648148148148E-2</c:v>
                </c:pt>
                <c:pt idx="6023">
                  <c:v>7.1597222222222215E-2</c:v>
                </c:pt>
                <c:pt idx="6024">
                  <c:v>7.1608796296296295E-2</c:v>
                </c:pt>
                <c:pt idx="6025">
                  <c:v>7.1620370370370376E-2</c:v>
                </c:pt>
                <c:pt idx="6026">
                  <c:v>7.1631944444444443E-2</c:v>
                </c:pt>
                <c:pt idx="6027">
                  <c:v>7.1643518518518523E-2</c:v>
                </c:pt>
                <c:pt idx="6028">
                  <c:v>7.165509259259259E-2</c:v>
                </c:pt>
                <c:pt idx="6029">
                  <c:v>7.166666666666667E-2</c:v>
                </c:pt>
                <c:pt idx="6030">
                  <c:v>7.1678240740740737E-2</c:v>
                </c:pt>
                <c:pt idx="6031">
                  <c:v>7.1689814814814817E-2</c:v>
                </c:pt>
                <c:pt idx="6032">
                  <c:v>7.1701388888888884E-2</c:v>
                </c:pt>
                <c:pt idx="6033">
                  <c:v>7.1712962962962964E-2</c:v>
                </c:pt>
                <c:pt idx="6034">
                  <c:v>7.1724537037037031E-2</c:v>
                </c:pt>
                <c:pt idx="6035">
                  <c:v>7.1736111111111112E-2</c:v>
                </c:pt>
                <c:pt idx="6036">
                  <c:v>7.1747685185185192E-2</c:v>
                </c:pt>
                <c:pt idx="6037">
                  <c:v>7.1759259259259259E-2</c:v>
                </c:pt>
                <c:pt idx="6038">
                  <c:v>7.1770833333333339E-2</c:v>
                </c:pt>
                <c:pt idx="6039">
                  <c:v>7.1782407407407406E-2</c:v>
                </c:pt>
                <c:pt idx="6040">
                  <c:v>7.1793981481481486E-2</c:v>
                </c:pt>
                <c:pt idx="6041">
                  <c:v>7.1805555555555553E-2</c:v>
                </c:pt>
                <c:pt idx="6042">
                  <c:v>7.181712962962962E-2</c:v>
                </c:pt>
                <c:pt idx="6043">
                  <c:v>7.18287037037037E-2</c:v>
                </c:pt>
                <c:pt idx="6044">
                  <c:v>7.1840277777777781E-2</c:v>
                </c:pt>
                <c:pt idx="6045">
                  <c:v>7.1851851851851847E-2</c:v>
                </c:pt>
                <c:pt idx="6046">
                  <c:v>7.1863425925925928E-2</c:v>
                </c:pt>
                <c:pt idx="6047">
                  <c:v>7.1875000000000008E-2</c:v>
                </c:pt>
                <c:pt idx="6048">
                  <c:v>7.1886574074074075E-2</c:v>
                </c:pt>
                <c:pt idx="6049">
                  <c:v>7.1898148148148142E-2</c:v>
                </c:pt>
                <c:pt idx="6050">
                  <c:v>7.1909722222222222E-2</c:v>
                </c:pt>
                <c:pt idx="6051">
                  <c:v>7.1921296296296303E-2</c:v>
                </c:pt>
                <c:pt idx="6052">
                  <c:v>7.1932870370370369E-2</c:v>
                </c:pt>
                <c:pt idx="6053">
                  <c:v>7.1944444444444436E-2</c:v>
                </c:pt>
                <c:pt idx="6054">
                  <c:v>7.1956018518518516E-2</c:v>
                </c:pt>
                <c:pt idx="6055">
                  <c:v>7.1967592592592597E-2</c:v>
                </c:pt>
                <c:pt idx="6056">
                  <c:v>7.1979166666666664E-2</c:v>
                </c:pt>
                <c:pt idx="6057">
                  <c:v>7.1990740740740744E-2</c:v>
                </c:pt>
                <c:pt idx="6058">
                  <c:v>7.2002314814814811E-2</c:v>
                </c:pt>
                <c:pt idx="6059">
                  <c:v>7.2013888888888891E-2</c:v>
                </c:pt>
                <c:pt idx="6060">
                  <c:v>7.2025462962962958E-2</c:v>
                </c:pt>
                <c:pt idx="6061">
                  <c:v>7.2037037037037038E-2</c:v>
                </c:pt>
                <c:pt idx="6062">
                  <c:v>7.2048611111111105E-2</c:v>
                </c:pt>
                <c:pt idx="6063">
                  <c:v>7.2060185185185185E-2</c:v>
                </c:pt>
                <c:pt idx="6064">
                  <c:v>7.2071759259259252E-2</c:v>
                </c:pt>
                <c:pt idx="6065">
                  <c:v>7.2083333333333333E-2</c:v>
                </c:pt>
                <c:pt idx="6066">
                  <c:v>7.2094907407407413E-2</c:v>
                </c:pt>
                <c:pt idx="6067">
                  <c:v>7.210648148148148E-2</c:v>
                </c:pt>
                <c:pt idx="6068">
                  <c:v>7.211805555555556E-2</c:v>
                </c:pt>
                <c:pt idx="6069">
                  <c:v>7.2129629629629641E-2</c:v>
                </c:pt>
                <c:pt idx="6070">
                  <c:v>7.2141203703703707E-2</c:v>
                </c:pt>
                <c:pt idx="6071">
                  <c:v>7.2152777777777774E-2</c:v>
                </c:pt>
                <c:pt idx="6072">
                  <c:v>7.2164351851851841E-2</c:v>
                </c:pt>
                <c:pt idx="6073">
                  <c:v>7.2175925925925921E-2</c:v>
                </c:pt>
                <c:pt idx="6074">
                  <c:v>7.2187500000000002E-2</c:v>
                </c:pt>
                <c:pt idx="6075">
                  <c:v>7.2199074074074068E-2</c:v>
                </c:pt>
                <c:pt idx="6076">
                  <c:v>7.2210648148148149E-2</c:v>
                </c:pt>
                <c:pt idx="6077">
                  <c:v>7.2222222222222229E-2</c:v>
                </c:pt>
                <c:pt idx="6078">
                  <c:v>7.2233796296296296E-2</c:v>
                </c:pt>
                <c:pt idx="6079">
                  <c:v>7.2245370370370363E-2</c:v>
                </c:pt>
                <c:pt idx="6080">
                  <c:v>7.2256944444444443E-2</c:v>
                </c:pt>
                <c:pt idx="6081">
                  <c:v>7.2268518518518524E-2</c:v>
                </c:pt>
                <c:pt idx="6082">
                  <c:v>7.228009259259259E-2</c:v>
                </c:pt>
                <c:pt idx="6083">
                  <c:v>7.2291666666666657E-2</c:v>
                </c:pt>
                <c:pt idx="6084">
                  <c:v>7.2303240740740737E-2</c:v>
                </c:pt>
                <c:pt idx="6085">
                  <c:v>7.2314814814814818E-2</c:v>
                </c:pt>
                <c:pt idx="6086">
                  <c:v>7.2326388888888885E-2</c:v>
                </c:pt>
                <c:pt idx="6087">
                  <c:v>7.2337962962962965E-2</c:v>
                </c:pt>
                <c:pt idx="6088">
                  <c:v>7.2349537037037046E-2</c:v>
                </c:pt>
                <c:pt idx="6089">
                  <c:v>7.2361111111111112E-2</c:v>
                </c:pt>
                <c:pt idx="6090">
                  <c:v>7.2372685185185193E-2</c:v>
                </c:pt>
                <c:pt idx="6091">
                  <c:v>7.2384259259259259E-2</c:v>
                </c:pt>
                <c:pt idx="6092">
                  <c:v>7.239583333333334E-2</c:v>
                </c:pt>
                <c:pt idx="6093">
                  <c:v>7.2407407407407406E-2</c:v>
                </c:pt>
                <c:pt idx="6094">
                  <c:v>7.2418981481481473E-2</c:v>
                </c:pt>
                <c:pt idx="6095">
                  <c:v>7.2430555555555554E-2</c:v>
                </c:pt>
                <c:pt idx="6096">
                  <c:v>7.2442129629629634E-2</c:v>
                </c:pt>
                <c:pt idx="6097">
                  <c:v>7.2453703703703701E-2</c:v>
                </c:pt>
                <c:pt idx="6098">
                  <c:v>7.2465277777777781E-2</c:v>
                </c:pt>
                <c:pt idx="6099">
                  <c:v>7.2476851851851862E-2</c:v>
                </c:pt>
                <c:pt idx="6100">
                  <c:v>7.2488425925925928E-2</c:v>
                </c:pt>
                <c:pt idx="6101">
                  <c:v>7.2499999999999995E-2</c:v>
                </c:pt>
                <c:pt idx="6102">
                  <c:v>7.2511574074074062E-2</c:v>
                </c:pt>
                <c:pt idx="6103">
                  <c:v>7.2523148148148142E-2</c:v>
                </c:pt>
                <c:pt idx="6104">
                  <c:v>7.2534722222222223E-2</c:v>
                </c:pt>
                <c:pt idx="6105">
                  <c:v>7.2546296296296289E-2</c:v>
                </c:pt>
                <c:pt idx="6106">
                  <c:v>7.255787037037037E-2</c:v>
                </c:pt>
                <c:pt idx="6107">
                  <c:v>7.256944444444445E-2</c:v>
                </c:pt>
                <c:pt idx="6108">
                  <c:v>7.2581018518518517E-2</c:v>
                </c:pt>
                <c:pt idx="6109">
                  <c:v>7.2592592592592597E-2</c:v>
                </c:pt>
                <c:pt idx="6110">
                  <c:v>7.2604166666666664E-2</c:v>
                </c:pt>
                <c:pt idx="6111">
                  <c:v>7.2615740740740745E-2</c:v>
                </c:pt>
                <c:pt idx="6112">
                  <c:v>7.2627314814814811E-2</c:v>
                </c:pt>
                <c:pt idx="6113">
                  <c:v>7.2638888888888892E-2</c:v>
                </c:pt>
                <c:pt idx="6114">
                  <c:v>7.2638888888888892E-2</c:v>
                </c:pt>
                <c:pt idx="6115">
                  <c:v>7.2650462962962958E-2</c:v>
                </c:pt>
                <c:pt idx="6116">
                  <c:v>7.2673611111111105E-2</c:v>
                </c:pt>
                <c:pt idx="6117">
                  <c:v>7.2673611111111105E-2</c:v>
                </c:pt>
                <c:pt idx="6118">
                  <c:v>7.2685185185185186E-2</c:v>
                </c:pt>
                <c:pt idx="6119">
                  <c:v>7.2696759259259267E-2</c:v>
                </c:pt>
                <c:pt idx="6120">
                  <c:v>7.2708333333333333E-2</c:v>
                </c:pt>
                <c:pt idx="6121">
                  <c:v>7.2719907407407414E-2</c:v>
                </c:pt>
                <c:pt idx="6122">
                  <c:v>7.273148148148148E-2</c:v>
                </c:pt>
                <c:pt idx="6123">
                  <c:v>7.2743055555555561E-2</c:v>
                </c:pt>
                <c:pt idx="6124">
                  <c:v>7.2754629629629627E-2</c:v>
                </c:pt>
                <c:pt idx="6125">
                  <c:v>7.2766203703703694E-2</c:v>
                </c:pt>
                <c:pt idx="6126">
                  <c:v>7.2777777777777775E-2</c:v>
                </c:pt>
                <c:pt idx="6127">
                  <c:v>7.2789351851851855E-2</c:v>
                </c:pt>
                <c:pt idx="6128">
                  <c:v>7.2800925925925922E-2</c:v>
                </c:pt>
                <c:pt idx="6129">
                  <c:v>7.2812500000000002E-2</c:v>
                </c:pt>
                <c:pt idx="6130">
                  <c:v>7.2824074074074083E-2</c:v>
                </c:pt>
                <c:pt idx="6131">
                  <c:v>7.2835648148148149E-2</c:v>
                </c:pt>
                <c:pt idx="6132">
                  <c:v>7.2847222222222216E-2</c:v>
                </c:pt>
                <c:pt idx="6133">
                  <c:v>7.2858796296296297E-2</c:v>
                </c:pt>
                <c:pt idx="6134">
                  <c:v>7.2870370370370363E-2</c:v>
                </c:pt>
                <c:pt idx="6135">
                  <c:v>7.2881944444444444E-2</c:v>
                </c:pt>
                <c:pt idx="6136">
                  <c:v>7.289351851851851E-2</c:v>
                </c:pt>
                <c:pt idx="6137">
                  <c:v>7.2905092592592591E-2</c:v>
                </c:pt>
                <c:pt idx="6138">
                  <c:v>7.2916666666666671E-2</c:v>
                </c:pt>
                <c:pt idx="6139">
                  <c:v>7.2928240740740738E-2</c:v>
                </c:pt>
                <c:pt idx="6140">
                  <c:v>7.2939814814814818E-2</c:v>
                </c:pt>
                <c:pt idx="6141">
                  <c:v>7.2951388888888885E-2</c:v>
                </c:pt>
                <c:pt idx="6142">
                  <c:v>7.2962962962962966E-2</c:v>
                </c:pt>
                <c:pt idx="6143">
                  <c:v>7.2974537037037032E-2</c:v>
                </c:pt>
                <c:pt idx="6144">
                  <c:v>7.2986111111111113E-2</c:v>
                </c:pt>
                <c:pt idx="6145">
                  <c:v>7.2997685185185179E-2</c:v>
                </c:pt>
                <c:pt idx="6146">
                  <c:v>7.300925925925926E-2</c:v>
                </c:pt>
                <c:pt idx="6147">
                  <c:v>7.3020833333333326E-2</c:v>
                </c:pt>
                <c:pt idx="6148">
                  <c:v>7.3032407407407407E-2</c:v>
                </c:pt>
                <c:pt idx="6149">
                  <c:v>7.3043981481481488E-2</c:v>
                </c:pt>
                <c:pt idx="6150">
                  <c:v>7.3055555555555554E-2</c:v>
                </c:pt>
                <c:pt idx="6151">
                  <c:v>7.3067129629629635E-2</c:v>
                </c:pt>
                <c:pt idx="6152">
                  <c:v>7.3078703703703715E-2</c:v>
                </c:pt>
                <c:pt idx="6153">
                  <c:v>7.3090277777777782E-2</c:v>
                </c:pt>
                <c:pt idx="6154">
                  <c:v>7.3101851851851848E-2</c:v>
                </c:pt>
                <c:pt idx="6155">
                  <c:v>7.3113425925925915E-2</c:v>
                </c:pt>
                <c:pt idx="6156">
                  <c:v>7.3124999999999996E-2</c:v>
                </c:pt>
                <c:pt idx="6157">
                  <c:v>7.3136574074074076E-2</c:v>
                </c:pt>
                <c:pt idx="6158">
                  <c:v>7.3148148148148143E-2</c:v>
                </c:pt>
                <c:pt idx="6159">
                  <c:v>7.3159722222222223E-2</c:v>
                </c:pt>
                <c:pt idx="6160">
                  <c:v>7.3171296296296304E-2</c:v>
                </c:pt>
                <c:pt idx="6161">
                  <c:v>7.318287037037037E-2</c:v>
                </c:pt>
                <c:pt idx="6162">
                  <c:v>7.3194444444444437E-2</c:v>
                </c:pt>
                <c:pt idx="6163">
                  <c:v>7.3206018518518517E-2</c:v>
                </c:pt>
                <c:pt idx="6164">
                  <c:v>7.3217592592592584E-2</c:v>
                </c:pt>
                <c:pt idx="6165">
                  <c:v>7.3229166666666665E-2</c:v>
                </c:pt>
                <c:pt idx="6166">
                  <c:v>7.3240740740740731E-2</c:v>
                </c:pt>
                <c:pt idx="6167">
                  <c:v>7.3252314814814812E-2</c:v>
                </c:pt>
                <c:pt idx="6168">
                  <c:v>7.3263888888888892E-2</c:v>
                </c:pt>
                <c:pt idx="6169">
                  <c:v>7.3275462962962959E-2</c:v>
                </c:pt>
                <c:pt idx="6170">
                  <c:v>7.3287037037037039E-2</c:v>
                </c:pt>
                <c:pt idx="6171">
                  <c:v>7.329861111111112E-2</c:v>
                </c:pt>
                <c:pt idx="6172">
                  <c:v>7.3310185185185187E-2</c:v>
                </c:pt>
                <c:pt idx="6173">
                  <c:v>7.3321759259259267E-2</c:v>
                </c:pt>
                <c:pt idx="6174">
                  <c:v>7.3333333333333334E-2</c:v>
                </c:pt>
                <c:pt idx="6175">
                  <c:v>7.3344907407407414E-2</c:v>
                </c:pt>
                <c:pt idx="6176">
                  <c:v>7.3356481481481481E-2</c:v>
                </c:pt>
                <c:pt idx="6177">
                  <c:v>7.3368055555555547E-2</c:v>
                </c:pt>
                <c:pt idx="6178">
                  <c:v>7.3379629629629628E-2</c:v>
                </c:pt>
                <c:pt idx="6179">
                  <c:v>7.3391203703703708E-2</c:v>
                </c:pt>
                <c:pt idx="6180">
                  <c:v>7.3402777777777775E-2</c:v>
                </c:pt>
                <c:pt idx="6181">
                  <c:v>7.3414351851851856E-2</c:v>
                </c:pt>
                <c:pt idx="6182">
                  <c:v>7.3425925925925936E-2</c:v>
                </c:pt>
                <c:pt idx="6183">
                  <c:v>7.3437500000000003E-2</c:v>
                </c:pt>
                <c:pt idx="6184">
                  <c:v>7.3449074074074069E-2</c:v>
                </c:pt>
                <c:pt idx="6185">
                  <c:v>7.3460648148148136E-2</c:v>
                </c:pt>
                <c:pt idx="6186">
                  <c:v>7.3472222222222217E-2</c:v>
                </c:pt>
                <c:pt idx="6187">
                  <c:v>7.3483796296296297E-2</c:v>
                </c:pt>
                <c:pt idx="6188">
                  <c:v>7.3495370370370364E-2</c:v>
                </c:pt>
                <c:pt idx="6189">
                  <c:v>7.3506944444444444E-2</c:v>
                </c:pt>
                <c:pt idx="6190">
                  <c:v>7.3518518518518525E-2</c:v>
                </c:pt>
                <c:pt idx="6191">
                  <c:v>7.3530092592592591E-2</c:v>
                </c:pt>
                <c:pt idx="6192">
                  <c:v>7.3541666666666672E-2</c:v>
                </c:pt>
                <c:pt idx="6193">
                  <c:v>7.3553240740740738E-2</c:v>
                </c:pt>
                <c:pt idx="6194">
                  <c:v>7.3564814814814819E-2</c:v>
                </c:pt>
                <c:pt idx="6195">
                  <c:v>7.3576388888888886E-2</c:v>
                </c:pt>
                <c:pt idx="6196">
                  <c:v>7.3587962962962966E-2</c:v>
                </c:pt>
                <c:pt idx="6197">
                  <c:v>7.3599537037037033E-2</c:v>
                </c:pt>
                <c:pt idx="6198">
                  <c:v>7.3611111111111113E-2</c:v>
                </c:pt>
                <c:pt idx="6199">
                  <c:v>7.362268518518518E-2</c:v>
                </c:pt>
                <c:pt idx="6200">
                  <c:v>7.363425925925926E-2</c:v>
                </c:pt>
                <c:pt idx="6201">
                  <c:v>7.3645833333333341E-2</c:v>
                </c:pt>
                <c:pt idx="6202">
                  <c:v>7.3657407407407408E-2</c:v>
                </c:pt>
                <c:pt idx="6203">
                  <c:v>7.3668981481481488E-2</c:v>
                </c:pt>
                <c:pt idx="6204">
                  <c:v>7.3680555555555555E-2</c:v>
                </c:pt>
                <c:pt idx="6205">
                  <c:v>7.3692129629629635E-2</c:v>
                </c:pt>
                <c:pt idx="6206">
                  <c:v>7.3703703703703702E-2</c:v>
                </c:pt>
                <c:pt idx="6207">
                  <c:v>7.3715277777777768E-2</c:v>
                </c:pt>
                <c:pt idx="6208">
                  <c:v>7.3726851851851849E-2</c:v>
                </c:pt>
                <c:pt idx="6209">
                  <c:v>7.3738425925925929E-2</c:v>
                </c:pt>
                <c:pt idx="6210">
                  <c:v>7.3749999999999996E-2</c:v>
                </c:pt>
                <c:pt idx="6211">
                  <c:v>7.3761574074074077E-2</c:v>
                </c:pt>
                <c:pt idx="6212">
                  <c:v>7.3773148148148157E-2</c:v>
                </c:pt>
                <c:pt idx="6213">
                  <c:v>7.3784722222222224E-2</c:v>
                </c:pt>
                <c:pt idx="6214">
                  <c:v>7.379629629629629E-2</c:v>
                </c:pt>
                <c:pt idx="6215">
                  <c:v>7.3807870370370371E-2</c:v>
                </c:pt>
                <c:pt idx="6216">
                  <c:v>7.3819444444444438E-2</c:v>
                </c:pt>
                <c:pt idx="6217">
                  <c:v>7.3831018518518518E-2</c:v>
                </c:pt>
                <c:pt idx="6218">
                  <c:v>7.3842592592592585E-2</c:v>
                </c:pt>
                <c:pt idx="6219">
                  <c:v>7.3854166666666665E-2</c:v>
                </c:pt>
                <c:pt idx="6220">
                  <c:v>7.3865740740740746E-2</c:v>
                </c:pt>
                <c:pt idx="6221">
                  <c:v>7.3877314814814812E-2</c:v>
                </c:pt>
                <c:pt idx="6222">
                  <c:v>7.3888888888888893E-2</c:v>
                </c:pt>
                <c:pt idx="6223">
                  <c:v>7.3900462962962959E-2</c:v>
                </c:pt>
                <c:pt idx="6224">
                  <c:v>7.391203703703704E-2</c:v>
                </c:pt>
                <c:pt idx="6225">
                  <c:v>7.3923611111111107E-2</c:v>
                </c:pt>
                <c:pt idx="6226">
                  <c:v>7.3935185185185187E-2</c:v>
                </c:pt>
                <c:pt idx="6227">
                  <c:v>7.3946759259259254E-2</c:v>
                </c:pt>
                <c:pt idx="6228">
                  <c:v>7.3958333333333334E-2</c:v>
                </c:pt>
                <c:pt idx="6229">
                  <c:v>7.3969907407407401E-2</c:v>
                </c:pt>
                <c:pt idx="6230">
                  <c:v>7.3981481481481481E-2</c:v>
                </c:pt>
                <c:pt idx="6231">
                  <c:v>7.3993055555555562E-2</c:v>
                </c:pt>
                <c:pt idx="6232">
                  <c:v>7.4004629629629629E-2</c:v>
                </c:pt>
                <c:pt idx="6233">
                  <c:v>7.4016203703703709E-2</c:v>
                </c:pt>
                <c:pt idx="6234">
                  <c:v>7.402777777777779E-2</c:v>
                </c:pt>
                <c:pt idx="6235">
                  <c:v>7.4039351851851856E-2</c:v>
                </c:pt>
                <c:pt idx="6236">
                  <c:v>7.4050925925925923E-2</c:v>
                </c:pt>
                <c:pt idx="6237">
                  <c:v>7.4062499999999989E-2</c:v>
                </c:pt>
                <c:pt idx="6238">
                  <c:v>7.407407407407407E-2</c:v>
                </c:pt>
                <c:pt idx="6239">
                  <c:v>7.408564814814815E-2</c:v>
                </c:pt>
                <c:pt idx="6240">
                  <c:v>7.4097222222222217E-2</c:v>
                </c:pt>
                <c:pt idx="6241">
                  <c:v>7.4108796296296298E-2</c:v>
                </c:pt>
                <c:pt idx="6242">
                  <c:v>7.4120370370370378E-2</c:v>
                </c:pt>
                <c:pt idx="6243">
                  <c:v>7.4131944444444445E-2</c:v>
                </c:pt>
                <c:pt idx="6244">
                  <c:v>7.4143518518518511E-2</c:v>
                </c:pt>
                <c:pt idx="6245">
                  <c:v>7.4155092592592592E-2</c:v>
                </c:pt>
                <c:pt idx="6246">
                  <c:v>7.4166666666666659E-2</c:v>
                </c:pt>
                <c:pt idx="6247">
                  <c:v>7.4178240740740739E-2</c:v>
                </c:pt>
                <c:pt idx="6248">
                  <c:v>7.4189814814814806E-2</c:v>
                </c:pt>
                <c:pt idx="6249">
                  <c:v>7.4201388888888886E-2</c:v>
                </c:pt>
                <c:pt idx="6250">
                  <c:v>7.4212962962962967E-2</c:v>
                </c:pt>
                <c:pt idx="6251">
                  <c:v>7.4224537037037033E-2</c:v>
                </c:pt>
                <c:pt idx="6252">
                  <c:v>7.4236111111111114E-2</c:v>
                </c:pt>
                <c:pt idx="6253">
                  <c:v>7.4247685185185194E-2</c:v>
                </c:pt>
                <c:pt idx="6254">
                  <c:v>7.4259259259259261E-2</c:v>
                </c:pt>
                <c:pt idx="6255">
                  <c:v>7.4270833333333341E-2</c:v>
                </c:pt>
                <c:pt idx="6256">
                  <c:v>7.4282407407407408E-2</c:v>
                </c:pt>
                <c:pt idx="6257">
                  <c:v>7.4293981481481489E-2</c:v>
                </c:pt>
                <c:pt idx="6258">
                  <c:v>7.4305555555555555E-2</c:v>
                </c:pt>
                <c:pt idx="6259">
                  <c:v>7.4317129629629622E-2</c:v>
                </c:pt>
                <c:pt idx="6260">
                  <c:v>7.4328703703703702E-2</c:v>
                </c:pt>
                <c:pt idx="6261">
                  <c:v>7.4340277777777783E-2</c:v>
                </c:pt>
                <c:pt idx="6262">
                  <c:v>7.435185185185185E-2</c:v>
                </c:pt>
                <c:pt idx="6263">
                  <c:v>7.436342592592593E-2</c:v>
                </c:pt>
                <c:pt idx="6264">
                  <c:v>7.4375000000000011E-2</c:v>
                </c:pt>
                <c:pt idx="6265">
                  <c:v>7.4386574074074077E-2</c:v>
                </c:pt>
                <c:pt idx="6266">
                  <c:v>7.4398148148148144E-2</c:v>
                </c:pt>
                <c:pt idx="6267">
                  <c:v>7.440972222222221E-2</c:v>
                </c:pt>
                <c:pt idx="6268">
                  <c:v>7.4421296296296291E-2</c:v>
                </c:pt>
                <c:pt idx="6269">
                  <c:v>7.4432870370370371E-2</c:v>
                </c:pt>
                <c:pt idx="6270">
                  <c:v>7.4444444444444438E-2</c:v>
                </c:pt>
                <c:pt idx="6271">
                  <c:v>7.4456018518518519E-2</c:v>
                </c:pt>
                <c:pt idx="6272">
                  <c:v>7.4467592592592599E-2</c:v>
                </c:pt>
                <c:pt idx="6273">
                  <c:v>7.4479166666666666E-2</c:v>
                </c:pt>
                <c:pt idx="6274">
                  <c:v>7.4490740740740746E-2</c:v>
                </c:pt>
                <c:pt idx="6275">
                  <c:v>7.4502314814814813E-2</c:v>
                </c:pt>
                <c:pt idx="6276">
                  <c:v>7.4513888888888893E-2</c:v>
                </c:pt>
                <c:pt idx="6277">
                  <c:v>7.452546296296296E-2</c:v>
                </c:pt>
                <c:pt idx="6278">
                  <c:v>7.4537037037037041E-2</c:v>
                </c:pt>
                <c:pt idx="6279">
                  <c:v>7.4548611111111107E-2</c:v>
                </c:pt>
                <c:pt idx="6280">
                  <c:v>7.4560185185185188E-2</c:v>
                </c:pt>
                <c:pt idx="6281">
                  <c:v>7.4571759259259254E-2</c:v>
                </c:pt>
                <c:pt idx="6282">
                  <c:v>7.4583333333333335E-2</c:v>
                </c:pt>
                <c:pt idx="6283">
                  <c:v>7.4594907407407415E-2</c:v>
                </c:pt>
                <c:pt idx="6284">
                  <c:v>7.4606481481481482E-2</c:v>
                </c:pt>
                <c:pt idx="6285">
                  <c:v>7.4618055555555562E-2</c:v>
                </c:pt>
                <c:pt idx="6286">
                  <c:v>7.4629629629629629E-2</c:v>
                </c:pt>
                <c:pt idx="6287">
                  <c:v>7.464120370370371E-2</c:v>
                </c:pt>
                <c:pt idx="6288">
                  <c:v>7.4652777777777776E-2</c:v>
                </c:pt>
                <c:pt idx="6289">
                  <c:v>7.4664351851851843E-2</c:v>
                </c:pt>
                <c:pt idx="6290">
                  <c:v>7.4675925925925923E-2</c:v>
                </c:pt>
                <c:pt idx="6291">
                  <c:v>7.4687500000000004E-2</c:v>
                </c:pt>
                <c:pt idx="6292">
                  <c:v>7.4699074074074071E-2</c:v>
                </c:pt>
                <c:pt idx="6293">
                  <c:v>7.4710648148148151E-2</c:v>
                </c:pt>
                <c:pt idx="6294">
                  <c:v>7.4722222222222232E-2</c:v>
                </c:pt>
                <c:pt idx="6295">
                  <c:v>7.4733796296296298E-2</c:v>
                </c:pt>
                <c:pt idx="6296">
                  <c:v>7.4745370370370365E-2</c:v>
                </c:pt>
                <c:pt idx="6297">
                  <c:v>7.4756944444444445E-2</c:v>
                </c:pt>
                <c:pt idx="6298">
                  <c:v>7.4768518518518512E-2</c:v>
                </c:pt>
                <c:pt idx="6299">
                  <c:v>7.4780092592592592E-2</c:v>
                </c:pt>
                <c:pt idx="6300">
                  <c:v>7.4791666666666659E-2</c:v>
                </c:pt>
                <c:pt idx="6301">
                  <c:v>7.480324074074074E-2</c:v>
                </c:pt>
                <c:pt idx="6302">
                  <c:v>7.481481481481482E-2</c:v>
                </c:pt>
                <c:pt idx="6303">
                  <c:v>7.4826388888888887E-2</c:v>
                </c:pt>
                <c:pt idx="6304">
                  <c:v>7.4837962962962967E-2</c:v>
                </c:pt>
                <c:pt idx="6305">
                  <c:v>7.4849537037037034E-2</c:v>
                </c:pt>
                <c:pt idx="6306">
                  <c:v>7.4861111111111114E-2</c:v>
                </c:pt>
                <c:pt idx="6307">
                  <c:v>7.4872685185185181E-2</c:v>
                </c:pt>
                <c:pt idx="6308">
                  <c:v>7.4884259259259262E-2</c:v>
                </c:pt>
                <c:pt idx="6309">
                  <c:v>7.4895833333333328E-2</c:v>
                </c:pt>
                <c:pt idx="6310">
                  <c:v>7.4907407407407409E-2</c:v>
                </c:pt>
                <c:pt idx="6311">
                  <c:v>7.4918981481481475E-2</c:v>
                </c:pt>
                <c:pt idx="6312">
                  <c:v>7.4930555555555556E-2</c:v>
                </c:pt>
                <c:pt idx="6313">
                  <c:v>7.4942129629629636E-2</c:v>
                </c:pt>
                <c:pt idx="6314">
                  <c:v>7.4953703703703703E-2</c:v>
                </c:pt>
                <c:pt idx="6315">
                  <c:v>7.4965277777777783E-2</c:v>
                </c:pt>
                <c:pt idx="6316">
                  <c:v>7.4976851851851864E-2</c:v>
                </c:pt>
                <c:pt idx="6317">
                  <c:v>7.4988425925925931E-2</c:v>
                </c:pt>
                <c:pt idx="6318">
                  <c:v>7.4999999999999997E-2</c:v>
                </c:pt>
                <c:pt idx="6319">
                  <c:v>7.5011574074074064E-2</c:v>
                </c:pt>
                <c:pt idx="6320">
                  <c:v>7.5023148148148144E-2</c:v>
                </c:pt>
                <c:pt idx="6321">
                  <c:v>7.5034722222222225E-2</c:v>
                </c:pt>
                <c:pt idx="6322">
                  <c:v>7.5046296296296292E-2</c:v>
                </c:pt>
                <c:pt idx="6323">
                  <c:v>7.5057870370370372E-2</c:v>
                </c:pt>
                <c:pt idx="6324">
                  <c:v>7.5069444444444453E-2</c:v>
                </c:pt>
                <c:pt idx="6325">
                  <c:v>7.5081018518518519E-2</c:v>
                </c:pt>
                <c:pt idx="6326">
                  <c:v>7.5092592592592586E-2</c:v>
                </c:pt>
                <c:pt idx="6327">
                  <c:v>7.5104166666666666E-2</c:v>
                </c:pt>
                <c:pt idx="6328">
                  <c:v>7.5115740740740733E-2</c:v>
                </c:pt>
                <c:pt idx="6329">
                  <c:v>7.5127314814814813E-2</c:v>
                </c:pt>
                <c:pt idx="6330">
                  <c:v>7.513888888888888E-2</c:v>
                </c:pt>
                <c:pt idx="6331">
                  <c:v>7.5150462962962961E-2</c:v>
                </c:pt>
                <c:pt idx="6332">
                  <c:v>7.5162037037037041E-2</c:v>
                </c:pt>
                <c:pt idx="6333">
                  <c:v>7.5173611111111108E-2</c:v>
                </c:pt>
                <c:pt idx="6334">
                  <c:v>7.5185185185185188E-2</c:v>
                </c:pt>
                <c:pt idx="6335">
                  <c:v>7.5196759259259269E-2</c:v>
                </c:pt>
                <c:pt idx="6336">
                  <c:v>7.5208333333333335E-2</c:v>
                </c:pt>
                <c:pt idx="6337">
                  <c:v>7.5219907407407416E-2</c:v>
                </c:pt>
                <c:pt idx="6338">
                  <c:v>7.5231481481481483E-2</c:v>
                </c:pt>
                <c:pt idx="6339">
                  <c:v>7.5243055555555563E-2</c:v>
                </c:pt>
                <c:pt idx="6340">
                  <c:v>7.525462962962963E-2</c:v>
                </c:pt>
                <c:pt idx="6341">
                  <c:v>7.5266203703703696E-2</c:v>
                </c:pt>
                <c:pt idx="6342">
                  <c:v>7.5277777777777777E-2</c:v>
                </c:pt>
                <c:pt idx="6343">
                  <c:v>7.5289351851851857E-2</c:v>
                </c:pt>
                <c:pt idx="6344">
                  <c:v>7.5300925925925924E-2</c:v>
                </c:pt>
                <c:pt idx="6345">
                  <c:v>7.5312500000000004E-2</c:v>
                </c:pt>
                <c:pt idx="6346">
                  <c:v>7.5324074074074085E-2</c:v>
                </c:pt>
                <c:pt idx="6347">
                  <c:v>7.5335648148148152E-2</c:v>
                </c:pt>
                <c:pt idx="6348">
                  <c:v>7.5347222222222218E-2</c:v>
                </c:pt>
                <c:pt idx="6349">
                  <c:v>7.5358796296296285E-2</c:v>
                </c:pt>
                <c:pt idx="6350">
                  <c:v>7.5370370370370365E-2</c:v>
                </c:pt>
                <c:pt idx="6351">
                  <c:v>7.5381944444444446E-2</c:v>
                </c:pt>
                <c:pt idx="6352">
                  <c:v>7.5393518518518512E-2</c:v>
                </c:pt>
                <c:pt idx="6353">
                  <c:v>7.5405092592592593E-2</c:v>
                </c:pt>
                <c:pt idx="6354">
                  <c:v>7.5416666666666674E-2</c:v>
                </c:pt>
                <c:pt idx="6355">
                  <c:v>7.542824074074074E-2</c:v>
                </c:pt>
                <c:pt idx="6356">
                  <c:v>7.5439814814814821E-2</c:v>
                </c:pt>
                <c:pt idx="6357">
                  <c:v>7.5451388888888887E-2</c:v>
                </c:pt>
                <c:pt idx="6358">
                  <c:v>7.5462962962962968E-2</c:v>
                </c:pt>
                <c:pt idx="6359">
                  <c:v>7.5474537037037034E-2</c:v>
                </c:pt>
                <c:pt idx="6360">
                  <c:v>7.5486111111111115E-2</c:v>
                </c:pt>
                <c:pt idx="6361">
                  <c:v>7.5497685185185182E-2</c:v>
                </c:pt>
                <c:pt idx="6362">
                  <c:v>7.5509259259259262E-2</c:v>
                </c:pt>
                <c:pt idx="6363">
                  <c:v>7.5520833333333329E-2</c:v>
                </c:pt>
                <c:pt idx="6364">
                  <c:v>7.5532407407407409E-2</c:v>
                </c:pt>
                <c:pt idx="6365">
                  <c:v>7.554398148148149E-2</c:v>
                </c:pt>
                <c:pt idx="6366">
                  <c:v>7.5555555555555556E-2</c:v>
                </c:pt>
                <c:pt idx="6367">
                  <c:v>7.5567129629629637E-2</c:v>
                </c:pt>
                <c:pt idx="6368">
                  <c:v>7.5578703703703703E-2</c:v>
                </c:pt>
                <c:pt idx="6369">
                  <c:v>7.5590277777777784E-2</c:v>
                </c:pt>
                <c:pt idx="6370">
                  <c:v>7.5601851851851851E-2</c:v>
                </c:pt>
                <c:pt idx="6371">
                  <c:v>7.5613425925925917E-2</c:v>
                </c:pt>
                <c:pt idx="6372">
                  <c:v>7.5624999999999998E-2</c:v>
                </c:pt>
                <c:pt idx="6373">
                  <c:v>7.5636574074074078E-2</c:v>
                </c:pt>
                <c:pt idx="6374">
                  <c:v>7.5648148148148145E-2</c:v>
                </c:pt>
                <c:pt idx="6375">
                  <c:v>7.5659722222222225E-2</c:v>
                </c:pt>
                <c:pt idx="6376">
                  <c:v>7.5671296296296306E-2</c:v>
                </c:pt>
                <c:pt idx="6377">
                  <c:v>7.5682870370370373E-2</c:v>
                </c:pt>
                <c:pt idx="6378">
                  <c:v>7.5694444444444439E-2</c:v>
                </c:pt>
                <c:pt idx="6379">
                  <c:v>7.570601851851852E-2</c:v>
                </c:pt>
                <c:pt idx="6380">
                  <c:v>7.5717592592592586E-2</c:v>
                </c:pt>
                <c:pt idx="6381">
                  <c:v>7.5729166666666667E-2</c:v>
                </c:pt>
                <c:pt idx="6382">
                  <c:v>7.5740740740740733E-2</c:v>
                </c:pt>
                <c:pt idx="6383">
                  <c:v>7.5752314814814814E-2</c:v>
                </c:pt>
                <c:pt idx="6384">
                  <c:v>7.5763888888888895E-2</c:v>
                </c:pt>
                <c:pt idx="6385">
                  <c:v>7.5775462962962961E-2</c:v>
                </c:pt>
                <c:pt idx="6386">
                  <c:v>7.5787037037037042E-2</c:v>
                </c:pt>
                <c:pt idx="6387">
                  <c:v>7.5798611111111108E-2</c:v>
                </c:pt>
                <c:pt idx="6388">
                  <c:v>7.5810185185185189E-2</c:v>
                </c:pt>
                <c:pt idx="6389">
                  <c:v>7.5821759259259255E-2</c:v>
                </c:pt>
                <c:pt idx="6390">
                  <c:v>7.5833333333333336E-2</c:v>
                </c:pt>
                <c:pt idx="6391">
                  <c:v>7.5844907407407403E-2</c:v>
                </c:pt>
                <c:pt idx="6392">
                  <c:v>7.5856481481481483E-2</c:v>
                </c:pt>
                <c:pt idx="6393">
                  <c:v>7.586805555555555E-2</c:v>
                </c:pt>
                <c:pt idx="6394">
                  <c:v>7.587962962962963E-2</c:v>
                </c:pt>
                <c:pt idx="6395">
                  <c:v>7.5891203703703711E-2</c:v>
                </c:pt>
                <c:pt idx="6396">
                  <c:v>7.5902777777777777E-2</c:v>
                </c:pt>
                <c:pt idx="6397">
                  <c:v>7.5914351851851858E-2</c:v>
                </c:pt>
                <c:pt idx="6398">
                  <c:v>7.5925925925925938E-2</c:v>
                </c:pt>
                <c:pt idx="6399">
                  <c:v>7.5937500000000005E-2</c:v>
                </c:pt>
                <c:pt idx="6400">
                  <c:v>7.5949074074074072E-2</c:v>
                </c:pt>
                <c:pt idx="6401">
                  <c:v>7.5960648148148138E-2</c:v>
                </c:pt>
                <c:pt idx="6402">
                  <c:v>7.5972222222222219E-2</c:v>
                </c:pt>
                <c:pt idx="6403">
                  <c:v>7.5983796296296299E-2</c:v>
                </c:pt>
                <c:pt idx="6404">
                  <c:v>7.5995370370370366E-2</c:v>
                </c:pt>
                <c:pt idx="6405">
                  <c:v>7.6006944444444446E-2</c:v>
                </c:pt>
                <c:pt idx="6406">
                  <c:v>7.6018518518518527E-2</c:v>
                </c:pt>
                <c:pt idx="6407">
                  <c:v>7.6030092592592594E-2</c:v>
                </c:pt>
                <c:pt idx="6408">
                  <c:v>7.604166666666666E-2</c:v>
                </c:pt>
                <c:pt idx="6409">
                  <c:v>7.6053240740740741E-2</c:v>
                </c:pt>
                <c:pt idx="6410">
                  <c:v>7.6064814814814807E-2</c:v>
                </c:pt>
                <c:pt idx="6411">
                  <c:v>7.6076388888888888E-2</c:v>
                </c:pt>
                <c:pt idx="6412">
                  <c:v>7.6087962962962954E-2</c:v>
                </c:pt>
                <c:pt idx="6413">
                  <c:v>7.6099537037037035E-2</c:v>
                </c:pt>
                <c:pt idx="6414">
                  <c:v>7.6111111111111115E-2</c:v>
                </c:pt>
                <c:pt idx="6415">
                  <c:v>7.6122685185185182E-2</c:v>
                </c:pt>
                <c:pt idx="6416">
                  <c:v>7.6134259259259263E-2</c:v>
                </c:pt>
                <c:pt idx="6417">
                  <c:v>7.6145833333333343E-2</c:v>
                </c:pt>
                <c:pt idx="6418">
                  <c:v>7.615740740740741E-2</c:v>
                </c:pt>
                <c:pt idx="6419">
                  <c:v>7.6168981481481476E-2</c:v>
                </c:pt>
                <c:pt idx="6420">
                  <c:v>7.6180555555555557E-2</c:v>
                </c:pt>
                <c:pt idx="6421">
                  <c:v>7.6192129629629637E-2</c:v>
                </c:pt>
                <c:pt idx="6422">
                  <c:v>7.6203703703703704E-2</c:v>
                </c:pt>
                <c:pt idx="6423">
                  <c:v>7.6215277777777771E-2</c:v>
                </c:pt>
                <c:pt idx="6424">
                  <c:v>7.6226851851851851E-2</c:v>
                </c:pt>
                <c:pt idx="6425">
                  <c:v>7.6238425925925932E-2</c:v>
                </c:pt>
                <c:pt idx="6426">
                  <c:v>7.6249999999999998E-2</c:v>
                </c:pt>
                <c:pt idx="6427">
                  <c:v>7.6261574074074079E-2</c:v>
                </c:pt>
                <c:pt idx="6428">
                  <c:v>7.6273148148148159E-2</c:v>
                </c:pt>
                <c:pt idx="6429">
                  <c:v>7.6284722222222226E-2</c:v>
                </c:pt>
                <c:pt idx="6430">
                  <c:v>7.6296296296296293E-2</c:v>
                </c:pt>
                <c:pt idx="6431">
                  <c:v>7.6307870370370359E-2</c:v>
                </c:pt>
                <c:pt idx="6432">
                  <c:v>7.631944444444444E-2</c:v>
                </c:pt>
                <c:pt idx="6433">
                  <c:v>7.633101851851852E-2</c:v>
                </c:pt>
                <c:pt idx="6434">
                  <c:v>7.6342592592592587E-2</c:v>
                </c:pt>
                <c:pt idx="6435">
                  <c:v>7.6354166666666667E-2</c:v>
                </c:pt>
                <c:pt idx="6436">
                  <c:v>7.6365740740740748E-2</c:v>
                </c:pt>
                <c:pt idx="6437">
                  <c:v>7.6377314814814815E-2</c:v>
                </c:pt>
                <c:pt idx="6438">
                  <c:v>7.6388888888888895E-2</c:v>
                </c:pt>
                <c:pt idx="6439">
                  <c:v>7.6400462962962962E-2</c:v>
                </c:pt>
                <c:pt idx="6440">
                  <c:v>7.6412037037037042E-2</c:v>
                </c:pt>
                <c:pt idx="6441">
                  <c:v>7.6423611111111109E-2</c:v>
                </c:pt>
                <c:pt idx="6442">
                  <c:v>7.6435185185185189E-2</c:v>
                </c:pt>
                <c:pt idx="6443">
                  <c:v>7.6446759259259256E-2</c:v>
                </c:pt>
                <c:pt idx="6444">
                  <c:v>7.6458333333333336E-2</c:v>
                </c:pt>
                <c:pt idx="6445">
                  <c:v>7.6469907407407403E-2</c:v>
                </c:pt>
                <c:pt idx="6446">
                  <c:v>7.6481481481481484E-2</c:v>
                </c:pt>
                <c:pt idx="6447">
                  <c:v>7.6493055555555564E-2</c:v>
                </c:pt>
                <c:pt idx="6448">
                  <c:v>7.6504629629629631E-2</c:v>
                </c:pt>
                <c:pt idx="6449">
                  <c:v>7.6516203703703697E-2</c:v>
                </c:pt>
                <c:pt idx="6450">
                  <c:v>7.6527777777777778E-2</c:v>
                </c:pt>
                <c:pt idx="6451">
                  <c:v>7.6539351851851858E-2</c:v>
                </c:pt>
                <c:pt idx="6452">
                  <c:v>7.6550925925925925E-2</c:v>
                </c:pt>
                <c:pt idx="6453">
                  <c:v>7.6562499999999992E-2</c:v>
                </c:pt>
                <c:pt idx="6454">
                  <c:v>7.6574074074074072E-2</c:v>
                </c:pt>
                <c:pt idx="6455">
                  <c:v>7.6585648148148153E-2</c:v>
                </c:pt>
                <c:pt idx="6456">
                  <c:v>7.6597222222222219E-2</c:v>
                </c:pt>
                <c:pt idx="6457">
                  <c:v>7.66087962962963E-2</c:v>
                </c:pt>
                <c:pt idx="6458">
                  <c:v>7.662037037037038E-2</c:v>
                </c:pt>
                <c:pt idx="6459">
                  <c:v>7.6631944444444447E-2</c:v>
                </c:pt>
                <c:pt idx="6460">
                  <c:v>7.6643518518518514E-2</c:v>
                </c:pt>
                <c:pt idx="6461">
                  <c:v>7.6655092592592594E-2</c:v>
                </c:pt>
                <c:pt idx="6462">
                  <c:v>7.6666666666666661E-2</c:v>
                </c:pt>
                <c:pt idx="6463">
                  <c:v>7.6678240740740741E-2</c:v>
                </c:pt>
                <c:pt idx="6464">
                  <c:v>7.6689814814814808E-2</c:v>
                </c:pt>
                <c:pt idx="6465">
                  <c:v>7.6701388888888888E-2</c:v>
                </c:pt>
                <c:pt idx="6466">
                  <c:v>7.6712962962962969E-2</c:v>
                </c:pt>
                <c:pt idx="6467">
                  <c:v>7.6724537037037036E-2</c:v>
                </c:pt>
                <c:pt idx="6468">
                  <c:v>7.6736111111111116E-2</c:v>
                </c:pt>
                <c:pt idx="6469">
                  <c:v>7.6747685185185183E-2</c:v>
                </c:pt>
                <c:pt idx="6470">
                  <c:v>7.6759259259259263E-2</c:v>
                </c:pt>
                <c:pt idx="6471">
                  <c:v>7.677083333333333E-2</c:v>
                </c:pt>
                <c:pt idx="6472">
                  <c:v>7.678240740740741E-2</c:v>
                </c:pt>
                <c:pt idx="6473">
                  <c:v>7.6793981481481477E-2</c:v>
                </c:pt>
                <c:pt idx="6474">
                  <c:v>7.6805555555555557E-2</c:v>
                </c:pt>
                <c:pt idx="6475">
                  <c:v>7.6817129629629624E-2</c:v>
                </c:pt>
                <c:pt idx="6476">
                  <c:v>7.6828703703703705E-2</c:v>
                </c:pt>
                <c:pt idx="6477">
                  <c:v>7.6840277777777785E-2</c:v>
                </c:pt>
                <c:pt idx="6478">
                  <c:v>7.6851851851851852E-2</c:v>
                </c:pt>
                <c:pt idx="6479">
                  <c:v>7.6863425925925918E-2</c:v>
                </c:pt>
                <c:pt idx="6480">
                  <c:v>7.6875000000000013E-2</c:v>
                </c:pt>
                <c:pt idx="6481">
                  <c:v>7.6886574074074079E-2</c:v>
                </c:pt>
                <c:pt idx="6482">
                  <c:v>7.6898148148148146E-2</c:v>
                </c:pt>
                <c:pt idx="6483">
                  <c:v>7.6909722222222213E-2</c:v>
                </c:pt>
                <c:pt idx="6484">
                  <c:v>7.6921296296296293E-2</c:v>
                </c:pt>
                <c:pt idx="6485">
                  <c:v>7.6932870370370374E-2</c:v>
                </c:pt>
                <c:pt idx="6486">
                  <c:v>7.694444444444444E-2</c:v>
                </c:pt>
                <c:pt idx="6487">
                  <c:v>7.6956018518518521E-2</c:v>
                </c:pt>
                <c:pt idx="6488">
                  <c:v>7.6967592592592601E-2</c:v>
                </c:pt>
                <c:pt idx="6489">
                  <c:v>7.6979166666666668E-2</c:v>
                </c:pt>
                <c:pt idx="6490">
                  <c:v>7.6990740740740735E-2</c:v>
                </c:pt>
                <c:pt idx="6491">
                  <c:v>7.7002314814814815E-2</c:v>
                </c:pt>
                <c:pt idx="6492">
                  <c:v>7.7013888888888882E-2</c:v>
                </c:pt>
                <c:pt idx="6493">
                  <c:v>7.7025462962962962E-2</c:v>
                </c:pt>
                <c:pt idx="6494">
                  <c:v>7.7037037037037029E-2</c:v>
                </c:pt>
                <c:pt idx="6495">
                  <c:v>7.7048611111111109E-2</c:v>
                </c:pt>
                <c:pt idx="6496">
                  <c:v>7.706018518518519E-2</c:v>
                </c:pt>
                <c:pt idx="6497">
                  <c:v>7.7071759259259257E-2</c:v>
                </c:pt>
                <c:pt idx="6498">
                  <c:v>7.7083333333333337E-2</c:v>
                </c:pt>
                <c:pt idx="6499">
                  <c:v>7.7094907407407418E-2</c:v>
                </c:pt>
                <c:pt idx="6500">
                  <c:v>7.7094907407407418E-2</c:v>
                </c:pt>
                <c:pt idx="6501">
                  <c:v>7.7106481481481484E-2</c:v>
                </c:pt>
                <c:pt idx="6502">
                  <c:v>7.7118055555555551E-2</c:v>
                </c:pt>
                <c:pt idx="6503">
                  <c:v>7.7129629629629631E-2</c:v>
                </c:pt>
                <c:pt idx="6504">
                  <c:v>7.7141203703703712E-2</c:v>
                </c:pt>
                <c:pt idx="6505">
                  <c:v>7.7152777777777778E-2</c:v>
                </c:pt>
                <c:pt idx="6506">
                  <c:v>7.7164351851851845E-2</c:v>
                </c:pt>
                <c:pt idx="6507">
                  <c:v>7.7175925925925926E-2</c:v>
                </c:pt>
                <c:pt idx="6508">
                  <c:v>7.7187500000000006E-2</c:v>
                </c:pt>
                <c:pt idx="6509">
                  <c:v>7.7199074074074073E-2</c:v>
                </c:pt>
                <c:pt idx="6510">
                  <c:v>7.7210648148148139E-2</c:v>
                </c:pt>
                <c:pt idx="6511">
                  <c:v>7.7222222222222234E-2</c:v>
                </c:pt>
                <c:pt idx="6512">
                  <c:v>7.72337962962963E-2</c:v>
                </c:pt>
                <c:pt idx="6513">
                  <c:v>7.7245370370370367E-2</c:v>
                </c:pt>
                <c:pt idx="6514">
                  <c:v>7.7256944444444434E-2</c:v>
                </c:pt>
                <c:pt idx="6515">
                  <c:v>7.7268518518518514E-2</c:v>
                </c:pt>
                <c:pt idx="6516">
                  <c:v>7.7280092592592595E-2</c:v>
                </c:pt>
                <c:pt idx="6517">
                  <c:v>7.7291666666666661E-2</c:v>
                </c:pt>
                <c:pt idx="6518">
                  <c:v>7.7303240740740742E-2</c:v>
                </c:pt>
                <c:pt idx="6519">
                  <c:v>7.7314814814814822E-2</c:v>
                </c:pt>
                <c:pt idx="6520">
                  <c:v>7.7326388888888889E-2</c:v>
                </c:pt>
                <c:pt idx="6521">
                  <c:v>7.7337962962962969E-2</c:v>
                </c:pt>
                <c:pt idx="6522">
                  <c:v>7.7349537037037036E-2</c:v>
                </c:pt>
                <c:pt idx="6523">
                  <c:v>7.7361111111111117E-2</c:v>
                </c:pt>
                <c:pt idx="6524">
                  <c:v>7.7372685185185183E-2</c:v>
                </c:pt>
                <c:pt idx="6525">
                  <c:v>7.738425925925925E-2</c:v>
                </c:pt>
                <c:pt idx="6526">
                  <c:v>7.739583333333333E-2</c:v>
                </c:pt>
                <c:pt idx="6527">
                  <c:v>7.7407407407407411E-2</c:v>
                </c:pt>
                <c:pt idx="6528">
                  <c:v>7.7418981481481478E-2</c:v>
                </c:pt>
                <c:pt idx="6529">
                  <c:v>7.7430555555555558E-2</c:v>
                </c:pt>
                <c:pt idx="6530">
                  <c:v>7.7442129629629639E-2</c:v>
                </c:pt>
                <c:pt idx="6531">
                  <c:v>7.7453703703703705E-2</c:v>
                </c:pt>
                <c:pt idx="6532">
                  <c:v>7.7465277777777772E-2</c:v>
                </c:pt>
                <c:pt idx="6533">
                  <c:v>7.7476851851851852E-2</c:v>
                </c:pt>
                <c:pt idx="6534">
                  <c:v>7.7488425925925933E-2</c:v>
                </c:pt>
                <c:pt idx="6535">
                  <c:v>7.7499999999999999E-2</c:v>
                </c:pt>
                <c:pt idx="6536">
                  <c:v>7.7511574074074066E-2</c:v>
                </c:pt>
                <c:pt idx="6537">
                  <c:v>7.7523148148148147E-2</c:v>
                </c:pt>
                <c:pt idx="6538">
                  <c:v>7.7534722222222227E-2</c:v>
                </c:pt>
                <c:pt idx="6539">
                  <c:v>7.7546296296296294E-2</c:v>
                </c:pt>
                <c:pt idx="6540">
                  <c:v>7.7557870370370374E-2</c:v>
                </c:pt>
                <c:pt idx="6541">
                  <c:v>7.7569444444444455E-2</c:v>
                </c:pt>
                <c:pt idx="6542">
                  <c:v>7.7581018518518521E-2</c:v>
                </c:pt>
                <c:pt idx="6543">
                  <c:v>7.7592592592592588E-2</c:v>
                </c:pt>
                <c:pt idx="6544">
                  <c:v>7.7604166666666669E-2</c:v>
                </c:pt>
                <c:pt idx="6545">
                  <c:v>7.7615740740740735E-2</c:v>
                </c:pt>
                <c:pt idx="6546">
                  <c:v>7.7627314814814816E-2</c:v>
                </c:pt>
                <c:pt idx="6547">
                  <c:v>7.7638888888888882E-2</c:v>
                </c:pt>
                <c:pt idx="6548">
                  <c:v>7.7650462962962963E-2</c:v>
                </c:pt>
                <c:pt idx="6549">
                  <c:v>7.7662037037037043E-2</c:v>
                </c:pt>
                <c:pt idx="6550">
                  <c:v>7.767361111111111E-2</c:v>
                </c:pt>
                <c:pt idx="6551">
                  <c:v>7.768518518518519E-2</c:v>
                </c:pt>
                <c:pt idx="6552">
                  <c:v>7.7696759259259257E-2</c:v>
                </c:pt>
                <c:pt idx="6553">
                  <c:v>7.7708333333333338E-2</c:v>
                </c:pt>
                <c:pt idx="6554">
                  <c:v>7.7719907407407404E-2</c:v>
                </c:pt>
                <c:pt idx="6555">
                  <c:v>7.7731481481481471E-2</c:v>
                </c:pt>
                <c:pt idx="6556">
                  <c:v>7.7743055555555551E-2</c:v>
                </c:pt>
                <c:pt idx="6557">
                  <c:v>7.7754629629629632E-2</c:v>
                </c:pt>
                <c:pt idx="6558">
                  <c:v>7.7766203703703699E-2</c:v>
                </c:pt>
                <c:pt idx="6559">
                  <c:v>7.7777777777777779E-2</c:v>
                </c:pt>
                <c:pt idx="6560">
                  <c:v>7.778935185185186E-2</c:v>
                </c:pt>
                <c:pt idx="6561">
                  <c:v>7.7800925925925926E-2</c:v>
                </c:pt>
                <c:pt idx="6562">
                  <c:v>7.7812499999999993E-2</c:v>
                </c:pt>
                <c:pt idx="6563">
                  <c:v>7.7824074074074087E-2</c:v>
                </c:pt>
                <c:pt idx="6564">
                  <c:v>7.7835648148148154E-2</c:v>
                </c:pt>
                <c:pt idx="6565">
                  <c:v>7.784722222222222E-2</c:v>
                </c:pt>
                <c:pt idx="6566">
                  <c:v>7.7858796296296287E-2</c:v>
                </c:pt>
                <c:pt idx="6567">
                  <c:v>7.7870370370370368E-2</c:v>
                </c:pt>
                <c:pt idx="6568">
                  <c:v>7.7881944444444448E-2</c:v>
                </c:pt>
                <c:pt idx="6569">
                  <c:v>7.7893518518518515E-2</c:v>
                </c:pt>
                <c:pt idx="6570">
                  <c:v>7.7905092592592595E-2</c:v>
                </c:pt>
                <c:pt idx="6571">
                  <c:v>7.7916666666666676E-2</c:v>
                </c:pt>
                <c:pt idx="6572">
                  <c:v>7.7928240740740742E-2</c:v>
                </c:pt>
                <c:pt idx="6573">
                  <c:v>7.7939814814814809E-2</c:v>
                </c:pt>
                <c:pt idx="6574">
                  <c:v>7.795138888888889E-2</c:v>
                </c:pt>
                <c:pt idx="6575">
                  <c:v>7.7962962962962956E-2</c:v>
                </c:pt>
                <c:pt idx="6576">
                  <c:v>7.7974537037037037E-2</c:v>
                </c:pt>
                <c:pt idx="6577">
                  <c:v>7.7986111111111103E-2</c:v>
                </c:pt>
                <c:pt idx="6578">
                  <c:v>7.7997685185185184E-2</c:v>
                </c:pt>
                <c:pt idx="6579">
                  <c:v>7.8009259259259264E-2</c:v>
                </c:pt>
                <c:pt idx="6580">
                  <c:v>7.8020833333333331E-2</c:v>
                </c:pt>
                <c:pt idx="6581">
                  <c:v>7.8032407407407411E-2</c:v>
                </c:pt>
                <c:pt idx="6582">
                  <c:v>7.8043981481481492E-2</c:v>
                </c:pt>
                <c:pt idx="6583">
                  <c:v>7.8055555555555559E-2</c:v>
                </c:pt>
                <c:pt idx="6584">
                  <c:v>7.8067129629629625E-2</c:v>
                </c:pt>
                <c:pt idx="6585">
                  <c:v>7.8078703703703692E-2</c:v>
                </c:pt>
                <c:pt idx="6586">
                  <c:v>7.8090277777777786E-2</c:v>
                </c:pt>
                <c:pt idx="6587">
                  <c:v>7.8101851851851853E-2</c:v>
                </c:pt>
                <c:pt idx="6588">
                  <c:v>7.8113425925925919E-2</c:v>
                </c:pt>
                <c:pt idx="6589">
                  <c:v>7.8125E-2</c:v>
                </c:pt>
                <c:pt idx="6590">
                  <c:v>7.8136574074074081E-2</c:v>
                </c:pt>
                <c:pt idx="6591">
                  <c:v>7.8148148148148147E-2</c:v>
                </c:pt>
                <c:pt idx="6592">
                  <c:v>7.8159722222222214E-2</c:v>
                </c:pt>
                <c:pt idx="6593">
                  <c:v>7.8171296296296308E-2</c:v>
                </c:pt>
                <c:pt idx="6594">
                  <c:v>7.8182870370370375E-2</c:v>
                </c:pt>
                <c:pt idx="6595">
                  <c:v>7.8194444444444441E-2</c:v>
                </c:pt>
                <c:pt idx="6596">
                  <c:v>7.8206018518518508E-2</c:v>
                </c:pt>
                <c:pt idx="6597">
                  <c:v>7.8217592592592589E-2</c:v>
                </c:pt>
                <c:pt idx="6598">
                  <c:v>7.8229166666666669E-2</c:v>
                </c:pt>
                <c:pt idx="6599">
                  <c:v>7.8240740740740736E-2</c:v>
                </c:pt>
                <c:pt idx="6600">
                  <c:v>7.8252314814814816E-2</c:v>
                </c:pt>
                <c:pt idx="6601">
                  <c:v>7.8263888888888897E-2</c:v>
                </c:pt>
                <c:pt idx="6602">
                  <c:v>7.8275462962962963E-2</c:v>
                </c:pt>
                <c:pt idx="6603">
                  <c:v>7.8287037037037044E-2</c:v>
                </c:pt>
                <c:pt idx="6604">
                  <c:v>7.829861111111111E-2</c:v>
                </c:pt>
                <c:pt idx="6605">
                  <c:v>7.8310185185185191E-2</c:v>
                </c:pt>
                <c:pt idx="6606">
                  <c:v>7.8321759259259258E-2</c:v>
                </c:pt>
                <c:pt idx="6607">
                  <c:v>7.8333333333333324E-2</c:v>
                </c:pt>
                <c:pt idx="6608">
                  <c:v>7.8344907407407405E-2</c:v>
                </c:pt>
                <c:pt idx="6609">
                  <c:v>7.8356481481481485E-2</c:v>
                </c:pt>
                <c:pt idx="6610">
                  <c:v>7.8368055555555552E-2</c:v>
                </c:pt>
                <c:pt idx="6611">
                  <c:v>7.8379629629629632E-2</c:v>
                </c:pt>
                <c:pt idx="6612">
                  <c:v>7.8391203703703713E-2</c:v>
                </c:pt>
                <c:pt idx="6613">
                  <c:v>7.840277777777778E-2</c:v>
                </c:pt>
                <c:pt idx="6614">
                  <c:v>7.8414351851851846E-2</c:v>
                </c:pt>
                <c:pt idx="6615">
                  <c:v>7.8425925925925913E-2</c:v>
                </c:pt>
                <c:pt idx="6616">
                  <c:v>7.8437500000000007E-2</c:v>
                </c:pt>
                <c:pt idx="6617">
                  <c:v>7.8449074074074074E-2</c:v>
                </c:pt>
                <c:pt idx="6618">
                  <c:v>7.846064814814814E-2</c:v>
                </c:pt>
                <c:pt idx="6619">
                  <c:v>7.8472222222222221E-2</c:v>
                </c:pt>
                <c:pt idx="6620">
                  <c:v>7.8483796296296301E-2</c:v>
                </c:pt>
                <c:pt idx="6621">
                  <c:v>7.8495370370370368E-2</c:v>
                </c:pt>
                <c:pt idx="6622">
                  <c:v>7.8506944444444449E-2</c:v>
                </c:pt>
                <c:pt idx="6623">
                  <c:v>7.8518518518518529E-2</c:v>
                </c:pt>
                <c:pt idx="6624">
                  <c:v>7.8530092592592596E-2</c:v>
                </c:pt>
                <c:pt idx="6625">
                  <c:v>7.8541666666666662E-2</c:v>
                </c:pt>
                <c:pt idx="6626">
                  <c:v>7.8553240740740743E-2</c:v>
                </c:pt>
                <c:pt idx="6627">
                  <c:v>7.856481481481481E-2</c:v>
                </c:pt>
                <c:pt idx="6628">
                  <c:v>7.857638888888889E-2</c:v>
                </c:pt>
                <c:pt idx="6629">
                  <c:v>7.8587962962962957E-2</c:v>
                </c:pt>
                <c:pt idx="6630">
                  <c:v>7.8599537037037037E-2</c:v>
                </c:pt>
                <c:pt idx="6631">
                  <c:v>7.8611111111111118E-2</c:v>
                </c:pt>
                <c:pt idx="6632">
                  <c:v>7.8622685185185184E-2</c:v>
                </c:pt>
                <c:pt idx="6633">
                  <c:v>7.8634259259259265E-2</c:v>
                </c:pt>
                <c:pt idx="6634">
                  <c:v>7.8645833333333331E-2</c:v>
                </c:pt>
                <c:pt idx="6635">
                  <c:v>7.8657407407407412E-2</c:v>
                </c:pt>
                <c:pt idx="6636">
                  <c:v>7.8668981481481479E-2</c:v>
                </c:pt>
                <c:pt idx="6637">
                  <c:v>7.8680555555555545E-2</c:v>
                </c:pt>
                <c:pt idx="6638">
                  <c:v>7.8692129629629626E-2</c:v>
                </c:pt>
                <c:pt idx="6639">
                  <c:v>7.8703703703703706E-2</c:v>
                </c:pt>
                <c:pt idx="6640">
                  <c:v>7.8715277777777773E-2</c:v>
                </c:pt>
                <c:pt idx="6641">
                  <c:v>7.8726851851851853E-2</c:v>
                </c:pt>
                <c:pt idx="6642">
                  <c:v>7.8738425925925934E-2</c:v>
                </c:pt>
                <c:pt idx="6643">
                  <c:v>7.8750000000000001E-2</c:v>
                </c:pt>
                <c:pt idx="6644">
                  <c:v>7.8761574074074067E-2</c:v>
                </c:pt>
                <c:pt idx="6645">
                  <c:v>7.8773148148148148E-2</c:v>
                </c:pt>
                <c:pt idx="6646">
                  <c:v>7.8784722222222228E-2</c:v>
                </c:pt>
                <c:pt idx="6647">
                  <c:v>7.8796296296296295E-2</c:v>
                </c:pt>
                <c:pt idx="6648">
                  <c:v>7.8807870370370361E-2</c:v>
                </c:pt>
                <c:pt idx="6649">
                  <c:v>7.8819444444444442E-2</c:v>
                </c:pt>
                <c:pt idx="6650">
                  <c:v>7.8831018518518522E-2</c:v>
                </c:pt>
                <c:pt idx="6651">
                  <c:v>7.8842592592592589E-2</c:v>
                </c:pt>
                <c:pt idx="6652">
                  <c:v>7.885416666666667E-2</c:v>
                </c:pt>
                <c:pt idx="6653">
                  <c:v>7.886574074074075E-2</c:v>
                </c:pt>
                <c:pt idx="6654">
                  <c:v>7.8877314814814817E-2</c:v>
                </c:pt>
                <c:pt idx="6655">
                  <c:v>7.8888888888888883E-2</c:v>
                </c:pt>
                <c:pt idx="6656">
                  <c:v>7.8900462962962964E-2</c:v>
                </c:pt>
                <c:pt idx="6657">
                  <c:v>7.8912037037037031E-2</c:v>
                </c:pt>
                <c:pt idx="6658">
                  <c:v>7.8923611111111111E-2</c:v>
                </c:pt>
                <c:pt idx="6659">
                  <c:v>7.8935185185185178E-2</c:v>
                </c:pt>
                <c:pt idx="6660">
                  <c:v>7.8946759259259258E-2</c:v>
                </c:pt>
                <c:pt idx="6661">
                  <c:v>7.8958333333333339E-2</c:v>
                </c:pt>
                <c:pt idx="6662">
                  <c:v>7.8969907407407405E-2</c:v>
                </c:pt>
                <c:pt idx="6663">
                  <c:v>7.8981481481481486E-2</c:v>
                </c:pt>
                <c:pt idx="6664">
                  <c:v>7.8993055555555566E-2</c:v>
                </c:pt>
                <c:pt idx="6665">
                  <c:v>7.9004629629629633E-2</c:v>
                </c:pt>
                <c:pt idx="6666">
                  <c:v>7.90162037037037E-2</c:v>
                </c:pt>
                <c:pt idx="6667">
                  <c:v>7.9027777777777766E-2</c:v>
                </c:pt>
                <c:pt idx="6668">
                  <c:v>7.9039351851851861E-2</c:v>
                </c:pt>
                <c:pt idx="6669">
                  <c:v>7.9050925925925927E-2</c:v>
                </c:pt>
                <c:pt idx="6670">
                  <c:v>7.9062499999999994E-2</c:v>
                </c:pt>
                <c:pt idx="6671">
                  <c:v>7.9074074074074074E-2</c:v>
                </c:pt>
                <c:pt idx="6672">
                  <c:v>7.9085648148148155E-2</c:v>
                </c:pt>
                <c:pt idx="6673">
                  <c:v>7.9097222222222222E-2</c:v>
                </c:pt>
                <c:pt idx="6674">
                  <c:v>7.9108796296296288E-2</c:v>
                </c:pt>
                <c:pt idx="6675">
                  <c:v>7.9120370370370369E-2</c:v>
                </c:pt>
                <c:pt idx="6676">
                  <c:v>7.9131944444444449E-2</c:v>
                </c:pt>
                <c:pt idx="6677">
                  <c:v>7.9143518518518516E-2</c:v>
                </c:pt>
                <c:pt idx="6678">
                  <c:v>7.9155092592592582E-2</c:v>
                </c:pt>
                <c:pt idx="6679">
                  <c:v>7.9166666666666663E-2</c:v>
                </c:pt>
                <c:pt idx="6680">
                  <c:v>7.9178240740740743E-2</c:v>
                </c:pt>
                <c:pt idx="6681">
                  <c:v>7.918981481481481E-2</c:v>
                </c:pt>
                <c:pt idx="6682">
                  <c:v>7.9201388888888891E-2</c:v>
                </c:pt>
                <c:pt idx="6683">
                  <c:v>7.9212962962962971E-2</c:v>
                </c:pt>
                <c:pt idx="6684">
                  <c:v>7.9224537037037038E-2</c:v>
                </c:pt>
                <c:pt idx="6685">
                  <c:v>7.9236111111111118E-2</c:v>
                </c:pt>
                <c:pt idx="6686">
                  <c:v>7.9247685185185185E-2</c:v>
                </c:pt>
                <c:pt idx="6687">
                  <c:v>7.9259259259259265E-2</c:v>
                </c:pt>
                <c:pt idx="6688">
                  <c:v>7.9270833333333332E-2</c:v>
                </c:pt>
                <c:pt idx="6689">
                  <c:v>7.9282407407407399E-2</c:v>
                </c:pt>
                <c:pt idx="6690">
                  <c:v>7.9293981481481479E-2</c:v>
                </c:pt>
                <c:pt idx="6691">
                  <c:v>7.930555555555556E-2</c:v>
                </c:pt>
                <c:pt idx="6692">
                  <c:v>7.9317129629629626E-2</c:v>
                </c:pt>
                <c:pt idx="6693">
                  <c:v>7.9328703703703707E-2</c:v>
                </c:pt>
                <c:pt idx="6694">
                  <c:v>7.9340277777777787E-2</c:v>
                </c:pt>
                <c:pt idx="6695">
                  <c:v>7.9351851851851854E-2</c:v>
                </c:pt>
                <c:pt idx="6696">
                  <c:v>7.9363425925925921E-2</c:v>
                </c:pt>
                <c:pt idx="6697">
                  <c:v>7.9374999999999987E-2</c:v>
                </c:pt>
                <c:pt idx="6698">
                  <c:v>7.9386574074074082E-2</c:v>
                </c:pt>
                <c:pt idx="6699">
                  <c:v>7.9398148148148148E-2</c:v>
                </c:pt>
                <c:pt idx="6700">
                  <c:v>7.9409722222222215E-2</c:v>
                </c:pt>
                <c:pt idx="6701">
                  <c:v>7.9421296296296295E-2</c:v>
                </c:pt>
                <c:pt idx="6702">
                  <c:v>7.9432870370370376E-2</c:v>
                </c:pt>
                <c:pt idx="6703">
                  <c:v>7.9444444444444443E-2</c:v>
                </c:pt>
                <c:pt idx="6704">
                  <c:v>7.9456018518518523E-2</c:v>
                </c:pt>
                <c:pt idx="6705">
                  <c:v>7.946759259259259E-2</c:v>
                </c:pt>
                <c:pt idx="6706">
                  <c:v>7.947916666666667E-2</c:v>
                </c:pt>
                <c:pt idx="6707">
                  <c:v>7.9490740740740737E-2</c:v>
                </c:pt>
                <c:pt idx="6708">
                  <c:v>7.9502314814814817E-2</c:v>
                </c:pt>
                <c:pt idx="6709">
                  <c:v>7.9513888888888884E-2</c:v>
                </c:pt>
                <c:pt idx="6710">
                  <c:v>7.9525462962962964E-2</c:v>
                </c:pt>
                <c:pt idx="6711">
                  <c:v>7.9537037037037031E-2</c:v>
                </c:pt>
                <c:pt idx="6712">
                  <c:v>7.9548611111111112E-2</c:v>
                </c:pt>
                <c:pt idx="6713">
                  <c:v>7.9560185185185192E-2</c:v>
                </c:pt>
                <c:pt idx="6714">
                  <c:v>7.9571759259259259E-2</c:v>
                </c:pt>
                <c:pt idx="6715">
                  <c:v>7.9583333333333339E-2</c:v>
                </c:pt>
                <c:pt idx="6716">
                  <c:v>7.9594907407407406E-2</c:v>
                </c:pt>
                <c:pt idx="6717">
                  <c:v>7.9606481481481486E-2</c:v>
                </c:pt>
                <c:pt idx="6718">
                  <c:v>7.9618055555555553E-2</c:v>
                </c:pt>
                <c:pt idx="6719">
                  <c:v>7.962962962962962E-2</c:v>
                </c:pt>
                <c:pt idx="6720">
                  <c:v>7.96412037037037E-2</c:v>
                </c:pt>
                <c:pt idx="6721">
                  <c:v>7.9652777777777781E-2</c:v>
                </c:pt>
                <c:pt idx="6722">
                  <c:v>7.9664351851851847E-2</c:v>
                </c:pt>
                <c:pt idx="6723">
                  <c:v>7.9675925925925928E-2</c:v>
                </c:pt>
                <c:pt idx="6724">
                  <c:v>7.9687500000000008E-2</c:v>
                </c:pt>
                <c:pt idx="6725">
                  <c:v>7.9699074074074075E-2</c:v>
                </c:pt>
                <c:pt idx="6726">
                  <c:v>7.9710648148148142E-2</c:v>
                </c:pt>
                <c:pt idx="6727">
                  <c:v>7.9722222222222222E-2</c:v>
                </c:pt>
                <c:pt idx="6728">
                  <c:v>7.9733796296296303E-2</c:v>
                </c:pt>
                <c:pt idx="6729">
                  <c:v>7.9745370370370369E-2</c:v>
                </c:pt>
                <c:pt idx="6730">
                  <c:v>7.9756944444444436E-2</c:v>
                </c:pt>
                <c:pt idx="6731">
                  <c:v>7.9768518518518516E-2</c:v>
                </c:pt>
                <c:pt idx="6732">
                  <c:v>7.9780092592592597E-2</c:v>
                </c:pt>
                <c:pt idx="6733">
                  <c:v>7.9791666666666664E-2</c:v>
                </c:pt>
                <c:pt idx="6734">
                  <c:v>7.9803240740740744E-2</c:v>
                </c:pt>
                <c:pt idx="6735">
                  <c:v>7.9814814814814811E-2</c:v>
                </c:pt>
                <c:pt idx="6736">
                  <c:v>7.9826388888888891E-2</c:v>
                </c:pt>
                <c:pt idx="6737">
                  <c:v>7.9837962962962958E-2</c:v>
                </c:pt>
                <c:pt idx="6738">
                  <c:v>7.9849537037037038E-2</c:v>
                </c:pt>
                <c:pt idx="6739">
                  <c:v>7.9861111111111105E-2</c:v>
                </c:pt>
                <c:pt idx="6740">
                  <c:v>7.9872685185185185E-2</c:v>
                </c:pt>
                <c:pt idx="6741">
                  <c:v>7.9884259259259252E-2</c:v>
                </c:pt>
                <c:pt idx="6742">
                  <c:v>7.9895833333333333E-2</c:v>
                </c:pt>
                <c:pt idx="6743">
                  <c:v>7.9907407407407413E-2</c:v>
                </c:pt>
                <c:pt idx="6744">
                  <c:v>7.991898148148148E-2</c:v>
                </c:pt>
                <c:pt idx="6745">
                  <c:v>7.993055555555556E-2</c:v>
                </c:pt>
                <c:pt idx="6746">
                  <c:v>7.9942129629629641E-2</c:v>
                </c:pt>
                <c:pt idx="6747">
                  <c:v>7.9953703703703707E-2</c:v>
                </c:pt>
                <c:pt idx="6748">
                  <c:v>7.9965277777777774E-2</c:v>
                </c:pt>
                <c:pt idx="6749">
                  <c:v>7.9976851851851841E-2</c:v>
                </c:pt>
                <c:pt idx="6750">
                  <c:v>7.9988425925925921E-2</c:v>
                </c:pt>
                <c:pt idx="6751">
                  <c:v>0.08</c:v>
                </c:pt>
                <c:pt idx="6752">
                  <c:v>8.0011574074074068E-2</c:v>
                </c:pt>
                <c:pt idx="6753">
                  <c:v>8.0023148148148149E-2</c:v>
                </c:pt>
                <c:pt idx="6754">
                  <c:v>8.0034722222222229E-2</c:v>
                </c:pt>
                <c:pt idx="6755">
                  <c:v>8.0046296296296296E-2</c:v>
                </c:pt>
                <c:pt idx="6756">
                  <c:v>8.0057870370370363E-2</c:v>
                </c:pt>
                <c:pt idx="6757">
                  <c:v>8.0069444444444443E-2</c:v>
                </c:pt>
                <c:pt idx="6758">
                  <c:v>8.0081018518518524E-2</c:v>
                </c:pt>
                <c:pt idx="6759">
                  <c:v>8.009259259259259E-2</c:v>
                </c:pt>
                <c:pt idx="6760">
                  <c:v>8.0104166666666657E-2</c:v>
                </c:pt>
                <c:pt idx="6761">
                  <c:v>8.0115740740740737E-2</c:v>
                </c:pt>
                <c:pt idx="6762">
                  <c:v>8.0127314814814818E-2</c:v>
                </c:pt>
                <c:pt idx="6763">
                  <c:v>8.0138888888888885E-2</c:v>
                </c:pt>
                <c:pt idx="6764">
                  <c:v>8.0150462962962965E-2</c:v>
                </c:pt>
                <c:pt idx="6765">
                  <c:v>8.0162037037037046E-2</c:v>
                </c:pt>
                <c:pt idx="6766">
                  <c:v>8.0173611111111112E-2</c:v>
                </c:pt>
                <c:pt idx="6767">
                  <c:v>8.0185185185185193E-2</c:v>
                </c:pt>
                <c:pt idx="6768">
                  <c:v>8.0196759259259259E-2</c:v>
                </c:pt>
                <c:pt idx="6769">
                  <c:v>8.020833333333334E-2</c:v>
                </c:pt>
                <c:pt idx="6770">
                  <c:v>8.0219907407407406E-2</c:v>
                </c:pt>
                <c:pt idx="6771">
                  <c:v>8.0231481481481473E-2</c:v>
                </c:pt>
                <c:pt idx="6772">
                  <c:v>8.0243055555555554E-2</c:v>
                </c:pt>
                <c:pt idx="6773">
                  <c:v>8.0254629629629634E-2</c:v>
                </c:pt>
                <c:pt idx="6774">
                  <c:v>8.0266203703703701E-2</c:v>
                </c:pt>
                <c:pt idx="6775">
                  <c:v>8.0277777777777781E-2</c:v>
                </c:pt>
                <c:pt idx="6776">
                  <c:v>8.0289351851851862E-2</c:v>
                </c:pt>
                <c:pt idx="6777">
                  <c:v>8.0300925925925928E-2</c:v>
                </c:pt>
                <c:pt idx="6778">
                  <c:v>8.0312499999999995E-2</c:v>
                </c:pt>
                <c:pt idx="6779">
                  <c:v>8.0324074074074062E-2</c:v>
                </c:pt>
                <c:pt idx="6780">
                  <c:v>8.0335648148148142E-2</c:v>
                </c:pt>
                <c:pt idx="6781">
                  <c:v>8.0347222222222223E-2</c:v>
                </c:pt>
                <c:pt idx="6782">
                  <c:v>8.0358796296296289E-2</c:v>
                </c:pt>
                <c:pt idx="6783">
                  <c:v>8.037037037037037E-2</c:v>
                </c:pt>
                <c:pt idx="6784">
                  <c:v>8.038194444444445E-2</c:v>
                </c:pt>
                <c:pt idx="6785">
                  <c:v>8.0393518518518517E-2</c:v>
                </c:pt>
                <c:pt idx="6786">
                  <c:v>8.0405092592592597E-2</c:v>
                </c:pt>
                <c:pt idx="6787">
                  <c:v>8.0416666666666664E-2</c:v>
                </c:pt>
                <c:pt idx="6788">
                  <c:v>8.0428240740740745E-2</c:v>
                </c:pt>
                <c:pt idx="6789">
                  <c:v>8.0439814814814811E-2</c:v>
                </c:pt>
                <c:pt idx="6790">
                  <c:v>8.0451388888888892E-2</c:v>
                </c:pt>
                <c:pt idx="6791">
                  <c:v>8.0462962962962958E-2</c:v>
                </c:pt>
                <c:pt idx="6792">
                  <c:v>8.0474537037037039E-2</c:v>
                </c:pt>
                <c:pt idx="6793">
                  <c:v>8.0486111111111105E-2</c:v>
                </c:pt>
                <c:pt idx="6794">
                  <c:v>8.0497685185185186E-2</c:v>
                </c:pt>
                <c:pt idx="6795">
                  <c:v>8.0509259259259267E-2</c:v>
                </c:pt>
                <c:pt idx="6796">
                  <c:v>8.0520833333333333E-2</c:v>
                </c:pt>
                <c:pt idx="6797">
                  <c:v>8.0532407407407414E-2</c:v>
                </c:pt>
                <c:pt idx="6798">
                  <c:v>8.054398148148148E-2</c:v>
                </c:pt>
                <c:pt idx="6799">
                  <c:v>8.0555555555555561E-2</c:v>
                </c:pt>
                <c:pt idx="6800">
                  <c:v>8.0567129629629627E-2</c:v>
                </c:pt>
                <c:pt idx="6801">
                  <c:v>8.0578703703703694E-2</c:v>
                </c:pt>
                <c:pt idx="6802">
                  <c:v>8.0590277777777775E-2</c:v>
                </c:pt>
                <c:pt idx="6803">
                  <c:v>8.0601851851851855E-2</c:v>
                </c:pt>
                <c:pt idx="6804">
                  <c:v>8.0613425925925922E-2</c:v>
                </c:pt>
                <c:pt idx="6805">
                  <c:v>8.0625000000000002E-2</c:v>
                </c:pt>
                <c:pt idx="6806">
                  <c:v>8.0636574074074083E-2</c:v>
                </c:pt>
                <c:pt idx="6807">
                  <c:v>8.0648148148148149E-2</c:v>
                </c:pt>
                <c:pt idx="6808">
                  <c:v>8.0659722222222216E-2</c:v>
                </c:pt>
                <c:pt idx="6809">
                  <c:v>8.0671296296296297E-2</c:v>
                </c:pt>
                <c:pt idx="6810">
                  <c:v>8.0682870370370363E-2</c:v>
                </c:pt>
                <c:pt idx="6811">
                  <c:v>8.0694444444444444E-2</c:v>
                </c:pt>
                <c:pt idx="6812">
                  <c:v>8.070601851851851E-2</c:v>
                </c:pt>
                <c:pt idx="6813">
                  <c:v>8.0717592592592591E-2</c:v>
                </c:pt>
                <c:pt idx="6814">
                  <c:v>8.0729166666666671E-2</c:v>
                </c:pt>
                <c:pt idx="6815">
                  <c:v>8.0740740740740738E-2</c:v>
                </c:pt>
                <c:pt idx="6816">
                  <c:v>8.0752314814814818E-2</c:v>
                </c:pt>
                <c:pt idx="6817">
                  <c:v>8.0763888888888885E-2</c:v>
                </c:pt>
                <c:pt idx="6818">
                  <c:v>8.0775462962962966E-2</c:v>
                </c:pt>
                <c:pt idx="6819">
                  <c:v>8.0787037037037032E-2</c:v>
                </c:pt>
                <c:pt idx="6820">
                  <c:v>8.0798611111111113E-2</c:v>
                </c:pt>
                <c:pt idx="6821">
                  <c:v>8.0810185185185179E-2</c:v>
                </c:pt>
                <c:pt idx="6822">
                  <c:v>8.082175925925926E-2</c:v>
                </c:pt>
                <c:pt idx="6823">
                  <c:v>8.0833333333333326E-2</c:v>
                </c:pt>
                <c:pt idx="6824">
                  <c:v>8.0844907407407407E-2</c:v>
                </c:pt>
                <c:pt idx="6825">
                  <c:v>8.0856481481481488E-2</c:v>
                </c:pt>
                <c:pt idx="6826">
                  <c:v>8.0868055555555554E-2</c:v>
                </c:pt>
                <c:pt idx="6827">
                  <c:v>8.0879629629629635E-2</c:v>
                </c:pt>
                <c:pt idx="6828">
                  <c:v>8.0891203703703715E-2</c:v>
                </c:pt>
                <c:pt idx="6829">
                  <c:v>8.0902777777777782E-2</c:v>
                </c:pt>
                <c:pt idx="6830">
                  <c:v>8.0914351851851848E-2</c:v>
                </c:pt>
                <c:pt idx="6831">
                  <c:v>8.0925925925925915E-2</c:v>
                </c:pt>
                <c:pt idx="6832">
                  <c:v>8.0937499999999996E-2</c:v>
                </c:pt>
                <c:pt idx="6833">
                  <c:v>8.0949074074074076E-2</c:v>
                </c:pt>
                <c:pt idx="6834">
                  <c:v>8.0960648148148143E-2</c:v>
                </c:pt>
                <c:pt idx="6835">
                  <c:v>8.0972222222222223E-2</c:v>
                </c:pt>
                <c:pt idx="6836">
                  <c:v>8.0983796296296304E-2</c:v>
                </c:pt>
                <c:pt idx="6837">
                  <c:v>8.099537037037037E-2</c:v>
                </c:pt>
                <c:pt idx="6838">
                  <c:v>8.1006944444444437E-2</c:v>
                </c:pt>
                <c:pt idx="6839">
                  <c:v>8.1018518518518517E-2</c:v>
                </c:pt>
                <c:pt idx="6840">
                  <c:v>8.1030092592592584E-2</c:v>
                </c:pt>
                <c:pt idx="6841">
                  <c:v>8.1041666666666665E-2</c:v>
                </c:pt>
                <c:pt idx="6842">
                  <c:v>8.1053240740740731E-2</c:v>
                </c:pt>
                <c:pt idx="6843">
                  <c:v>8.1064814814814812E-2</c:v>
                </c:pt>
                <c:pt idx="6844">
                  <c:v>8.1076388888888892E-2</c:v>
                </c:pt>
                <c:pt idx="6845">
                  <c:v>8.1087962962962959E-2</c:v>
                </c:pt>
                <c:pt idx="6846">
                  <c:v>8.1099537037037039E-2</c:v>
                </c:pt>
                <c:pt idx="6847">
                  <c:v>8.111111111111112E-2</c:v>
                </c:pt>
                <c:pt idx="6848">
                  <c:v>8.1122685185185187E-2</c:v>
                </c:pt>
                <c:pt idx="6849">
                  <c:v>8.1134259259259267E-2</c:v>
                </c:pt>
                <c:pt idx="6850">
                  <c:v>8.1145833333333334E-2</c:v>
                </c:pt>
                <c:pt idx="6851">
                  <c:v>8.1157407407407414E-2</c:v>
                </c:pt>
                <c:pt idx="6852">
                  <c:v>8.1168981481481481E-2</c:v>
                </c:pt>
                <c:pt idx="6853">
                  <c:v>8.1180555555555547E-2</c:v>
                </c:pt>
                <c:pt idx="6854">
                  <c:v>8.1192129629629628E-2</c:v>
                </c:pt>
                <c:pt idx="6855">
                  <c:v>8.1203703703703708E-2</c:v>
                </c:pt>
                <c:pt idx="6856">
                  <c:v>8.1215277777777775E-2</c:v>
                </c:pt>
                <c:pt idx="6857">
                  <c:v>8.1226851851851856E-2</c:v>
                </c:pt>
                <c:pt idx="6858">
                  <c:v>8.1238425925925936E-2</c:v>
                </c:pt>
                <c:pt idx="6859">
                  <c:v>8.1250000000000003E-2</c:v>
                </c:pt>
                <c:pt idx="6860">
                  <c:v>8.1261574074074069E-2</c:v>
                </c:pt>
                <c:pt idx="6861">
                  <c:v>8.1273148148148136E-2</c:v>
                </c:pt>
                <c:pt idx="6862">
                  <c:v>8.1284722222222217E-2</c:v>
                </c:pt>
                <c:pt idx="6863">
                  <c:v>8.1296296296296297E-2</c:v>
                </c:pt>
                <c:pt idx="6864">
                  <c:v>8.1307870370370364E-2</c:v>
                </c:pt>
                <c:pt idx="6865">
                  <c:v>8.1319444444444444E-2</c:v>
                </c:pt>
                <c:pt idx="6866">
                  <c:v>8.1331018518518525E-2</c:v>
                </c:pt>
                <c:pt idx="6867">
                  <c:v>8.1342592592592591E-2</c:v>
                </c:pt>
                <c:pt idx="6868">
                  <c:v>8.1354166666666672E-2</c:v>
                </c:pt>
                <c:pt idx="6869">
                  <c:v>8.1365740740740738E-2</c:v>
                </c:pt>
                <c:pt idx="6870">
                  <c:v>8.1377314814814819E-2</c:v>
                </c:pt>
                <c:pt idx="6871">
                  <c:v>8.1388888888888886E-2</c:v>
                </c:pt>
                <c:pt idx="6872">
                  <c:v>8.1400462962962966E-2</c:v>
                </c:pt>
                <c:pt idx="6873">
                  <c:v>8.1412037037037033E-2</c:v>
                </c:pt>
                <c:pt idx="6874">
                  <c:v>8.1423611111111113E-2</c:v>
                </c:pt>
                <c:pt idx="6875">
                  <c:v>8.143518518518518E-2</c:v>
                </c:pt>
                <c:pt idx="6876">
                  <c:v>8.144675925925926E-2</c:v>
                </c:pt>
                <c:pt idx="6877">
                  <c:v>8.1458333333333341E-2</c:v>
                </c:pt>
                <c:pt idx="6878">
                  <c:v>8.1469907407407408E-2</c:v>
                </c:pt>
                <c:pt idx="6879">
                  <c:v>8.1481481481481488E-2</c:v>
                </c:pt>
                <c:pt idx="6880">
                  <c:v>8.1493055555555555E-2</c:v>
                </c:pt>
                <c:pt idx="6881">
                  <c:v>8.1504629629629635E-2</c:v>
                </c:pt>
                <c:pt idx="6882">
                  <c:v>8.1516203703703702E-2</c:v>
                </c:pt>
                <c:pt idx="6883">
                  <c:v>8.1527777777777768E-2</c:v>
                </c:pt>
                <c:pt idx="6884">
                  <c:v>8.1539351851851849E-2</c:v>
                </c:pt>
                <c:pt idx="6885">
                  <c:v>8.1550925925925929E-2</c:v>
                </c:pt>
                <c:pt idx="6886">
                  <c:v>8.1562499999999996E-2</c:v>
                </c:pt>
                <c:pt idx="6887">
                  <c:v>8.1574074074074077E-2</c:v>
                </c:pt>
                <c:pt idx="6888">
                  <c:v>8.1585648148148157E-2</c:v>
                </c:pt>
                <c:pt idx="6889">
                  <c:v>8.1597222222222224E-2</c:v>
                </c:pt>
                <c:pt idx="6890">
                  <c:v>8.1597222222222224E-2</c:v>
                </c:pt>
                <c:pt idx="6891">
                  <c:v>8.160879629629629E-2</c:v>
                </c:pt>
                <c:pt idx="6892">
                  <c:v>8.1620370370370371E-2</c:v>
                </c:pt>
                <c:pt idx="6893">
                  <c:v>8.1631944444444438E-2</c:v>
                </c:pt>
                <c:pt idx="6894">
                  <c:v>8.1643518518518518E-2</c:v>
                </c:pt>
                <c:pt idx="6895">
                  <c:v>8.1655092592592585E-2</c:v>
                </c:pt>
                <c:pt idx="6896">
                  <c:v>8.1666666666666665E-2</c:v>
                </c:pt>
                <c:pt idx="6897">
                  <c:v>8.1678240740740746E-2</c:v>
                </c:pt>
                <c:pt idx="6898">
                  <c:v>8.1689814814814812E-2</c:v>
                </c:pt>
                <c:pt idx="6899">
                  <c:v>8.1701388888888893E-2</c:v>
                </c:pt>
                <c:pt idx="6900">
                  <c:v>8.1712962962962959E-2</c:v>
                </c:pt>
                <c:pt idx="6901">
                  <c:v>8.172453703703704E-2</c:v>
                </c:pt>
                <c:pt idx="6902">
                  <c:v>8.1736111111111107E-2</c:v>
                </c:pt>
                <c:pt idx="6903">
                  <c:v>8.1747685185185187E-2</c:v>
                </c:pt>
                <c:pt idx="6904">
                  <c:v>8.1759259259259254E-2</c:v>
                </c:pt>
                <c:pt idx="6905">
                  <c:v>8.1770833333333334E-2</c:v>
                </c:pt>
                <c:pt idx="6906">
                  <c:v>8.1782407407407401E-2</c:v>
                </c:pt>
                <c:pt idx="6907">
                  <c:v>8.1793981481481481E-2</c:v>
                </c:pt>
                <c:pt idx="6908">
                  <c:v>8.1805555555555562E-2</c:v>
                </c:pt>
                <c:pt idx="6909">
                  <c:v>8.1817129629629629E-2</c:v>
                </c:pt>
                <c:pt idx="6910">
                  <c:v>8.1828703703703709E-2</c:v>
                </c:pt>
                <c:pt idx="6911">
                  <c:v>8.184027777777779E-2</c:v>
                </c:pt>
                <c:pt idx="6912">
                  <c:v>8.1851851851851856E-2</c:v>
                </c:pt>
                <c:pt idx="6913">
                  <c:v>8.1863425925925923E-2</c:v>
                </c:pt>
                <c:pt idx="6914">
                  <c:v>8.1874999999999989E-2</c:v>
                </c:pt>
                <c:pt idx="6915">
                  <c:v>8.188657407407407E-2</c:v>
                </c:pt>
                <c:pt idx="6916">
                  <c:v>8.189814814814815E-2</c:v>
                </c:pt>
                <c:pt idx="6917">
                  <c:v>8.1909722222222217E-2</c:v>
                </c:pt>
                <c:pt idx="6918">
                  <c:v>8.1921296296296298E-2</c:v>
                </c:pt>
                <c:pt idx="6919">
                  <c:v>8.1932870370370378E-2</c:v>
                </c:pt>
                <c:pt idx="6920">
                  <c:v>8.1944444444444445E-2</c:v>
                </c:pt>
                <c:pt idx="6921">
                  <c:v>8.1956018518518511E-2</c:v>
                </c:pt>
                <c:pt idx="6922">
                  <c:v>8.1967592592592592E-2</c:v>
                </c:pt>
                <c:pt idx="6923">
                  <c:v>8.1979166666666659E-2</c:v>
                </c:pt>
                <c:pt idx="6924">
                  <c:v>8.1990740740740739E-2</c:v>
                </c:pt>
                <c:pt idx="6925">
                  <c:v>8.2002314814814806E-2</c:v>
                </c:pt>
                <c:pt idx="6926">
                  <c:v>8.2013888888888886E-2</c:v>
                </c:pt>
                <c:pt idx="6927">
                  <c:v>8.2025462962962967E-2</c:v>
                </c:pt>
                <c:pt idx="6928">
                  <c:v>8.2037037037037033E-2</c:v>
                </c:pt>
                <c:pt idx="6929">
                  <c:v>8.2048611111111114E-2</c:v>
                </c:pt>
                <c:pt idx="6930">
                  <c:v>8.2060185185185194E-2</c:v>
                </c:pt>
                <c:pt idx="6931">
                  <c:v>8.2071759259259261E-2</c:v>
                </c:pt>
                <c:pt idx="6932">
                  <c:v>8.2083333333333341E-2</c:v>
                </c:pt>
                <c:pt idx="6933">
                  <c:v>8.2094907407407408E-2</c:v>
                </c:pt>
                <c:pt idx="6934">
                  <c:v>8.2106481481481489E-2</c:v>
                </c:pt>
                <c:pt idx="6935">
                  <c:v>8.2118055555555555E-2</c:v>
                </c:pt>
                <c:pt idx="6936">
                  <c:v>8.2129629629629622E-2</c:v>
                </c:pt>
                <c:pt idx="6937">
                  <c:v>8.2141203703703702E-2</c:v>
                </c:pt>
                <c:pt idx="6938">
                  <c:v>8.2152777777777783E-2</c:v>
                </c:pt>
                <c:pt idx="6939">
                  <c:v>8.216435185185185E-2</c:v>
                </c:pt>
                <c:pt idx="6940">
                  <c:v>8.217592592592593E-2</c:v>
                </c:pt>
                <c:pt idx="6941">
                  <c:v>8.2187500000000011E-2</c:v>
                </c:pt>
                <c:pt idx="6942">
                  <c:v>8.2199074074074077E-2</c:v>
                </c:pt>
                <c:pt idx="6943">
                  <c:v>8.2210648148148144E-2</c:v>
                </c:pt>
                <c:pt idx="6944">
                  <c:v>8.222222222222221E-2</c:v>
                </c:pt>
                <c:pt idx="6945">
                  <c:v>8.2233796296296291E-2</c:v>
                </c:pt>
                <c:pt idx="6946">
                  <c:v>8.2245370370370371E-2</c:v>
                </c:pt>
                <c:pt idx="6947">
                  <c:v>8.2256944444444438E-2</c:v>
                </c:pt>
                <c:pt idx="6948">
                  <c:v>8.2268518518518519E-2</c:v>
                </c:pt>
                <c:pt idx="6949">
                  <c:v>8.2280092592592599E-2</c:v>
                </c:pt>
                <c:pt idx="6950">
                  <c:v>8.2291666666666666E-2</c:v>
                </c:pt>
                <c:pt idx="6951">
                  <c:v>8.2303240740740746E-2</c:v>
                </c:pt>
                <c:pt idx="6952">
                  <c:v>8.2314814814814813E-2</c:v>
                </c:pt>
                <c:pt idx="6953">
                  <c:v>8.2326388888888893E-2</c:v>
                </c:pt>
                <c:pt idx="6954">
                  <c:v>8.233796296296296E-2</c:v>
                </c:pt>
                <c:pt idx="6955">
                  <c:v>8.2349537037037041E-2</c:v>
                </c:pt>
                <c:pt idx="6956">
                  <c:v>8.2361111111111107E-2</c:v>
                </c:pt>
                <c:pt idx="6957">
                  <c:v>8.2372685185185188E-2</c:v>
                </c:pt>
                <c:pt idx="6958">
                  <c:v>8.2384259259259254E-2</c:v>
                </c:pt>
                <c:pt idx="6959">
                  <c:v>8.2395833333333335E-2</c:v>
                </c:pt>
                <c:pt idx="6960">
                  <c:v>8.2407407407407415E-2</c:v>
                </c:pt>
                <c:pt idx="6961">
                  <c:v>8.2418981481481482E-2</c:v>
                </c:pt>
                <c:pt idx="6962">
                  <c:v>8.2430555555555562E-2</c:v>
                </c:pt>
                <c:pt idx="6963">
                  <c:v>8.2442129629629629E-2</c:v>
                </c:pt>
                <c:pt idx="6964">
                  <c:v>8.245370370370371E-2</c:v>
                </c:pt>
                <c:pt idx="6965">
                  <c:v>8.2465277777777776E-2</c:v>
                </c:pt>
                <c:pt idx="6966">
                  <c:v>8.2476851851851843E-2</c:v>
                </c:pt>
                <c:pt idx="6967">
                  <c:v>8.2488425925925923E-2</c:v>
                </c:pt>
                <c:pt idx="6968">
                  <c:v>8.2500000000000004E-2</c:v>
                </c:pt>
                <c:pt idx="6969">
                  <c:v>8.2511574074074071E-2</c:v>
                </c:pt>
                <c:pt idx="6970">
                  <c:v>8.2523148148148151E-2</c:v>
                </c:pt>
                <c:pt idx="6971">
                  <c:v>8.2534722222222232E-2</c:v>
                </c:pt>
                <c:pt idx="6972">
                  <c:v>8.2546296296296298E-2</c:v>
                </c:pt>
                <c:pt idx="6973">
                  <c:v>8.2557870370370365E-2</c:v>
                </c:pt>
                <c:pt idx="6974">
                  <c:v>8.2569444444444445E-2</c:v>
                </c:pt>
                <c:pt idx="6975">
                  <c:v>8.2581018518518512E-2</c:v>
                </c:pt>
                <c:pt idx="6976">
                  <c:v>8.2592592592592592E-2</c:v>
                </c:pt>
                <c:pt idx="6977">
                  <c:v>8.2604166666666659E-2</c:v>
                </c:pt>
                <c:pt idx="6978">
                  <c:v>8.261574074074074E-2</c:v>
                </c:pt>
                <c:pt idx="6979">
                  <c:v>8.262731481481482E-2</c:v>
                </c:pt>
                <c:pt idx="6980">
                  <c:v>8.2638888888888887E-2</c:v>
                </c:pt>
                <c:pt idx="6981">
                  <c:v>8.2650462962962967E-2</c:v>
                </c:pt>
                <c:pt idx="6982">
                  <c:v>8.2662037037037034E-2</c:v>
                </c:pt>
                <c:pt idx="6983">
                  <c:v>8.2673611111111114E-2</c:v>
                </c:pt>
                <c:pt idx="6984">
                  <c:v>8.2685185185185181E-2</c:v>
                </c:pt>
                <c:pt idx="6985">
                  <c:v>8.2696759259259262E-2</c:v>
                </c:pt>
                <c:pt idx="6986">
                  <c:v>8.2708333333333328E-2</c:v>
                </c:pt>
                <c:pt idx="6987">
                  <c:v>8.2719907407407409E-2</c:v>
                </c:pt>
                <c:pt idx="6988">
                  <c:v>8.2731481481481475E-2</c:v>
                </c:pt>
                <c:pt idx="6989">
                  <c:v>8.2743055555555556E-2</c:v>
                </c:pt>
                <c:pt idx="6990">
                  <c:v>8.2754629629629636E-2</c:v>
                </c:pt>
                <c:pt idx="6991">
                  <c:v>8.2766203703703703E-2</c:v>
                </c:pt>
                <c:pt idx="6992">
                  <c:v>8.2777777777777783E-2</c:v>
                </c:pt>
                <c:pt idx="6993">
                  <c:v>8.2789351851851864E-2</c:v>
                </c:pt>
                <c:pt idx="6994">
                  <c:v>8.2800925925925931E-2</c:v>
                </c:pt>
                <c:pt idx="6995">
                  <c:v>8.2812499999999997E-2</c:v>
                </c:pt>
                <c:pt idx="6996">
                  <c:v>8.2824074074074064E-2</c:v>
                </c:pt>
                <c:pt idx="6997">
                  <c:v>8.2835648148148144E-2</c:v>
                </c:pt>
                <c:pt idx="6998">
                  <c:v>8.2847222222222225E-2</c:v>
                </c:pt>
                <c:pt idx="6999">
                  <c:v>8.2858796296296292E-2</c:v>
                </c:pt>
                <c:pt idx="7000">
                  <c:v>8.2870370370370372E-2</c:v>
                </c:pt>
                <c:pt idx="7001">
                  <c:v>8.2881944444444453E-2</c:v>
                </c:pt>
                <c:pt idx="7002">
                  <c:v>8.2893518518518519E-2</c:v>
                </c:pt>
                <c:pt idx="7003">
                  <c:v>8.2905092592592586E-2</c:v>
                </c:pt>
                <c:pt idx="7004">
                  <c:v>8.2916666666666666E-2</c:v>
                </c:pt>
                <c:pt idx="7005">
                  <c:v>8.2928240740740733E-2</c:v>
                </c:pt>
                <c:pt idx="7006">
                  <c:v>8.2939814814814813E-2</c:v>
                </c:pt>
                <c:pt idx="7007">
                  <c:v>8.295138888888888E-2</c:v>
                </c:pt>
                <c:pt idx="7008">
                  <c:v>8.2962962962962961E-2</c:v>
                </c:pt>
                <c:pt idx="7009">
                  <c:v>8.2974537037037041E-2</c:v>
                </c:pt>
                <c:pt idx="7010">
                  <c:v>8.2986111111111108E-2</c:v>
                </c:pt>
                <c:pt idx="7011">
                  <c:v>8.2997685185185188E-2</c:v>
                </c:pt>
                <c:pt idx="7012">
                  <c:v>8.3009259259259269E-2</c:v>
                </c:pt>
                <c:pt idx="7013">
                  <c:v>8.3020833333333335E-2</c:v>
                </c:pt>
                <c:pt idx="7014">
                  <c:v>8.3032407407407416E-2</c:v>
                </c:pt>
                <c:pt idx="7015">
                  <c:v>8.3043981481481483E-2</c:v>
                </c:pt>
                <c:pt idx="7016">
                  <c:v>8.3055555555555563E-2</c:v>
                </c:pt>
                <c:pt idx="7017">
                  <c:v>8.306712962962963E-2</c:v>
                </c:pt>
                <c:pt idx="7018">
                  <c:v>8.3078703703703696E-2</c:v>
                </c:pt>
                <c:pt idx="7019">
                  <c:v>8.3090277777777777E-2</c:v>
                </c:pt>
                <c:pt idx="7020">
                  <c:v>8.3101851851851857E-2</c:v>
                </c:pt>
                <c:pt idx="7021">
                  <c:v>8.3113425925925924E-2</c:v>
                </c:pt>
                <c:pt idx="7022">
                  <c:v>8.3125000000000004E-2</c:v>
                </c:pt>
                <c:pt idx="7023">
                  <c:v>8.3136574074074085E-2</c:v>
                </c:pt>
                <c:pt idx="7024">
                  <c:v>8.3148148148148152E-2</c:v>
                </c:pt>
                <c:pt idx="7025">
                  <c:v>8.3159722222222218E-2</c:v>
                </c:pt>
                <c:pt idx="7026">
                  <c:v>8.3171296296296285E-2</c:v>
                </c:pt>
                <c:pt idx="7027">
                  <c:v>8.3182870370370365E-2</c:v>
                </c:pt>
                <c:pt idx="7028">
                  <c:v>8.3194444444444446E-2</c:v>
                </c:pt>
                <c:pt idx="7029">
                  <c:v>8.3206018518518512E-2</c:v>
                </c:pt>
                <c:pt idx="7030">
                  <c:v>8.3217592592592593E-2</c:v>
                </c:pt>
                <c:pt idx="7031">
                  <c:v>8.3229166666666674E-2</c:v>
                </c:pt>
                <c:pt idx="7032">
                  <c:v>8.324074074074074E-2</c:v>
                </c:pt>
                <c:pt idx="7033">
                  <c:v>8.3252314814814821E-2</c:v>
                </c:pt>
                <c:pt idx="7034">
                  <c:v>8.3263888888888887E-2</c:v>
                </c:pt>
                <c:pt idx="7035">
                  <c:v>8.3275462962962968E-2</c:v>
                </c:pt>
                <c:pt idx="7036">
                  <c:v>8.3287037037037034E-2</c:v>
                </c:pt>
                <c:pt idx="7037">
                  <c:v>8.3298611111111115E-2</c:v>
                </c:pt>
                <c:pt idx="7038">
                  <c:v>8.3310185185185182E-2</c:v>
                </c:pt>
                <c:pt idx="7039">
                  <c:v>8.3321759259259262E-2</c:v>
                </c:pt>
                <c:pt idx="7040">
                  <c:v>8.3333333333333329E-2</c:v>
                </c:pt>
                <c:pt idx="7041">
                  <c:v>8.3344907407407409E-2</c:v>
                </c:pt>
                <c:pt idx="7042">
                  <c:v>8.335648148148149E-2</c:v>
                </c:pt>
                <c:pt idx="7043">
                  <c:v>8.3368055555555556E-2</c:v>
                </c:pt>
                <c:pt idx="7044">
                  <c:v>8.3379629629629637E-2</c:v>
                </c:pt>
                <c:pt idx="7045">
                  <c:v>8.3391203703703717E-2</c:v>
                </c:pt>
                <c:pt idx="7046">
                  <c:v>8.340277777777777E-2</c:v>
                </c:pt>
                <c:pt idx="7047">
                  <c:v>8.3414351851851851E-2</c:v>
                </c:pt>
                <c:pt idx="7048">
                  <c:v>8.3425925925925917E-2</c:v>
                </c:pt>
                <c:pt idx="7049">
                  <c:v>8.3437499999999998E-2</c:v>
                </c:pt>
                <c:pt idx="7050">
                  <c:v>8.3449074074074078E-2</c:v>
                </c:pt>
                <c:pt idx="7051">
                  <c:v>8.3460648148148145E-2</c:v>
                </c:pt>
                <c:pt idx="7052">
                  <c:v>8.3472222222222225E-2</c:v>
                </c:pt>
                <c:pt idx="7053">
                  <c:v>8.3483796296296306E-2</c:v>
                </c:pt>
                <c:pt idx="7054">
                  <c:v>8.3495370370370373E-2</c:v>
                </c:pt>
                <c:pt idx="7055">
                  <c:v>8.3506944444444453E-2</c:v>
                </c:pt>
                <c:pt idx="7056">
                  <c:v>8.3518518518518506E-2</c:v>
                </c:pt>
                <c:pt idx="7057">
                  <c:v>8.3530092592592586E-2</c:v>
                </c:pt>
                <c:pt idx="7058">
                  <c:v>8.3541666666666667E-2</c:v>
                </c:pt>
                <c:pt idx="7059">
                  <c:v>8.3553240740740733E-2</c:v>
                </c:pt>
                <c:pt idx="7060">
                  <c:v>8.3564814814814814E-2</c:v>
                </c:pt>
                <c:pt idx="7061">
                  <c:v>8.3576388888888895E-2</c:v>
                </c:pt>
                <c:pt idx="7062">
                  <c:v>8.3587962962962961E-2</c:v>
                </c:pt>
                <c:pt idx="7063">
                  <c:v>8.3599537037037042E-2</c:v>
                </c:pt>
                <c:pt idx="7064">
                  <c:v>8.3611111111111122E-2</c:v>
                </c:pt>
                <c:pt idx="7065">
                  <c:v>8.3622685185185189E-2</c:v>
                </c:pt>
                <c:pt idx="7066">
                  <c:v>8.3634259259259255E-2</c:v>
                </c:pt>
                <c:pt idx="7067">
                  <c:v>8.3645833333333322E-2</c:v>
                </c:pt>
                <c:pt idx="7068">
                  <c:v>8.3657407407407403E-2</c:v>
                </c:pt>
                <c:pt idx="7069">
                  <c:v>8.3668981481481483E-2</c:v>
                </c:pt>
                <c:pt idx="7070">
                  <c:v>8.368055555555555E-2</c:v>
                </c:pt>
                <c:pt idx="7071">
                  <c:v>8.369212962962963E-2</c:v>
                </c:pt>
                <c:pt idx="7072">
                  <c:v>8.3703703703703711E-2</c:v>
                </c:pt>
                <c:pt idx="7073">
                  <c:v>8.3715277777777777E-2</c:v>
                </c:pt>
                <c:pt idx="7074">
                  <c:v>8.3726851851851858E-2</c:v>
                </c:pt>
                <c:pt idx="7075">
                  <c:v>8.3738425925925938E-2</c:v>
                </c:pt>
                <c:pt idx="7076">
                  <c:v>8.3749999999999991E-2</c:v>
                </c:pt>
                <c:pt idx="7077">
                  <c:v>8.3761574074074072E-2</c:v>
                </c:pt>
                <c:pt idx="7078">
                  <c:v>8.3773148148148138E-2</c:v>
                </c:pt>
                <c:pt idx="7079">
                  <c:v>8.3784722222222219E-2</c:v>
                </c:pt>
                <c:pt idx="7080">
                  <c:v>8.3796296296296299E-2</c:v>
                </c:pt>
                <c:pt idx="7081">
                  <c:v>8.3807870370370366E-2</c:v>
                </c:pt>
                <c:pt idx="7082">
                  <c:v>8.3819444444444446E-2</c:v>
                </c:pt>
                <c:pt idx="7083">
                  <c:v>8.3831018518518527E-2</c:v>
                </c:pt>
                <c:pt idx="7084">
                  <c:v>8.3842592592592594E-2</c:v>
                </c:pt>
                <c:pt idx="7085">
                  <c:v>8.3854166666666674E-2</c:v>
                </c:pt>
                <c:pt idx="7086">
                  <c:v>8.3865740740740755E-2</c:v>
                </c:pt>
                <c:pt idx="7087">
                  <c:v>8.3877314814814807E-2</c:v>
                </c:pt>
                <c:pt idx="7088">
                  <c:v>8.3888888888888888E-2</c:v>
                </c:pt>
                <c:pt idx="7089">
                  <c:v>8.3900462962962954E-2</c:v>
                </c:pt>
                <c:pt idx="7090">
                  <c:v>8.3912037037037035E-2</c:v>
                </c:pt>
                <c:pt idx="7091">
                  <c:v>8.3923611111111115E-2</c:v>
                </c:pt>
                <c:pt idx="7092">
                  <c:v>8.3935185185185182E-2</c:v>
                </c:pt>
                <c:pt idx="7093">
                  <c:v>8.3946759259259263E-2</c:v>
                </c:pt>
                <c:pt idx="7094">
                  <c:v>8.3958333333333343E-2</c:v>
                </c:pt>
                <c:pt idx="7095">
                  <c:v>8.396990740740741E-2</c:v>
                </c:pt>
                <c:pt idx="7096">
                  <c:v>8.398148148148149E-2</c:v>
                </c:pt>
                <c:pt idx="7097">
                  <c:v>8.3993055555555543E-2</c:v>
                </c:pt>
                <c:pt idx="7098">
                  <c:v>8.4004629629629624E-2</c:v>
                </c:pt>
                <c:pt idx="7099">
                  <c:v>8.4016203703703704E-2</c:v>
                </c:pt>
                <c:pt idx="7100">
                  <c:v>8.4027777777777771E-2</c:v>
                </c:pt>
                <c:pt idx="7101">
                  <c:v>8.4039351851851851E-2</c:v>
                </c:pt>
                <c:pt idx="7102">
                  <c:v>8.4050925925925932E-2</c:v>
                </c:pt>
                <c:pt idx="7103">
                  <c:v>8.4062499999999998E-2</c:v>
                </c:pt>
                <c:pt idx="7104">
                  <c:v>8.4074074074074079E-2</c:v>
                </c:pt>
                <c:pt idx="7105">
                  <c:v>8.4085648148148159E-2</c:v>
                </c:pt>
                <c:pt idx="7106">
                  <c:v>8.4097222222222226E-2</c:v>
                </c:pt>
                <c:pt idx="7107">
                  <c:v>8.4108796296296293E-2</c:v>
                </c:pt>
                <c:pt idx="7108">
                  <c:v>8.4120370370370359E-2</c:v>
                </c:pt>
                <c:pt idx="7109">
                  <c:v>8.413194444444444E-2</c:v>
                </c:pt>
                <c:pt idx="7110">
                  <c:v>8.414351851851852E-2</c:v>
                </c:pt>
                <c:pt idx="7111">
                  <c:v>8.4155092592592587E-2</c:v>
                </c:pt>
                <c:pt idx="7112">
                  <c:v>8.4166666666666667E-2</c:v>
                </c:pt>
                <c:pt idx="7113">
                  <c:v>8.4178240740740748E-2</c:v>
                </c:pt>
                <c:pt idx="7114">
                  <c:v>8.4189814814814815E-2</c:v>
                </c:pt>
                <c:pt idx="7115">
                  <c:v>8.4201388888888895E-2</c:v>
                </c:pt>
                <c:pt idx="7116">
                  <c:v>8.4212962962962976E-2</c:v>
                </c:pt>
                <c:pt idx="7117">
                  <c:v>8.4224537037037028E-2</c:v>
                </c:pt>
                <c:pt idx="7118">
                  <c:v>8.4236111111111109E-2</c:v>
                </c:pt>
                <c:pt idx="7119">
                  <c:v>8.4247685185185175E-2</c:v>
                </c:pt>
                <c:pt idx="7120">
                  <c:v>8.4259259259259256E-2</c:v>
                </c:pt>
                <c:pt idx="7121">
                  <c:v>8.4270833333333336E-2</c:v>
                </c:pt>
                <c:pt idx="7122">
                  <c:v>8.4282407407407403E-2</c:v>
                </c:pt>
                <c:pt idx="7123">
                  <c:v>8.4293981481481484E-2</c:v>
                </c:pt>
                <c:pt idx="7124">
                  <c:v>8.4305555555555564E-2</c:v>
                </c:pt>
                <c:pt idx="7125">
                  <c:v>8.4317129629629631E-2</c:v>
                </c:pt>
                <c:pt idx="7126">
                  <c:v>8.4328703703703711E-2</c:v>
                </c:pt>
                <c:pt idx="7127">
                  <c:v>8.4340277777777764E-2</c:v>
                </c:pt>
                <c:pt idx="7128">
                  <c:v>8.4351851851851845E-2</c:v>
                </c:pt>
                <c:pt idx="7129">
                  <c:v>8.4363425925925925E-2</c:v>
                </c:pt>
                <c:pt idx="7130">
                  <c:v>8.4374999999999992E-2</c:v>
                </c:pt>
                <c:pt idx="7131">
                  <c:v>8.4386574074074072E-2</c:v>
                </c:pt>
                <c:pt idx="7132">
                  <c:v>8.4398148148148153E-2</c:v>
                </c:pt>
                <c:pt idx="7133">
                  <c:v>8.4409722222222219E-2</c:v>
                </c:pt>
                <c:pt idx="7134">
                  <c:v>8.44212962962963E-2</c:v>
                </c:pt>
                <c:pt idx="7135">
                  <c:v>8.443287037037038E-2</c:v>
                </c:pt>
                <c:pt idx="7136">
                  <c:v>8.4444444444444447E-2</c:v>
                </c:pt>
                <c:pt idx="7137">
                  <c:v>8.4456018518518527E-2</c:v>
                </c:pt>
                <c:pt idx="7138">
                  <c:v>8.446759259259258E-2</c:v>
                </c:pt>
                <c:pt idx="7139">
                  <c:v>8.4479166666666661E-2</c:v>
                </c:pt>
                <c:pt idx="7140">
                  <c:v>8.4490740740740741E-2</c:v>
                </c:pt>
                <c:pt idx="7141">
                  <c:v>8.4502314814814808E-2</c:v>
                </c:pt>
                <c:pt idx="7142">
                  <c:v>8.4513888888888888E-2</c:v>
                </c:pt>
                <c:pt idx="7143">
                  <c:v>8.4525462962962969E-2</c:v>
                </c:pt>
                <c:pt idx="7144">
                  <c:v>8.4537037037037036E-2</c:v>
                </c:pt>
                <c:pt idx="7145">
                  <c:v>8.4548611111111116E-2</c:v>
                </c:pt>
                <c:pt idx="7146">
                  <c:v>8.4560185185185197E-2</c:v>
                </c:pt>
                <c:pt idx="7147">
                  <c:v>8.4571759259259263E-2</c:v>
                </c:pt>
                <c:pt idx="7148">
                  <c:v>8.458333333333333E-2</c:v>
                </c:pt>
                <c:pt idx="7149">
                  <c:v>8.4594907407407396E-2</c:v>
                </c:pt>
                <c:pt idx="7150">
                  <c:v>8.4606481481481477E-2</c:v>
                </c:pt>
                <c:pt idx="7151">
                  <c:v>8.4618055555555557E-2</c:v>
                </c:pt>
                <c:pt idx="7152">
                  <c:v>8.4629629629629624E-2</c:v>
                </c:pt>
                <c:pt idx="7153">
                  <c:v>8.4641203703703705E-2</c:v>
                </c:pt>
                <c:pt idx="7154">
                  <c:v>8.4652777777777785E-2</c:v>
                </c:pt>
                <c:pt idx="7155">
                  <c:v>8.4664351851851852E-2</c:v>
                </c:pt>
                <c:pt idx="7156">
                  <c:v>8.4675925925925932E-2</c:v>
                </c:pt>
                <c:pt idx="7157">
                  <c:v>8.4687500000000013E-2</c:v>
                </c:pt>
                <c:pt idx="7158">
                  <c:v>8.4699074074074066E-2</c:v>
                </c:pt>
                <c:pt idx="7159">
                  <c:v>8.4710648148148146E-2</c:v>
                </c:pt>
                <c:pt idx="7160">
                  <c:v>8.4722222222222213E-2</c:v>
                </c:pt>
                <c:pt idx="7161">
                  <c:v>8.4733796296296293E-2</c:v>
                </c:pt>
                <c:pt idx="7162">
                  <c:v>8.4745370370370374E-2</c:v>
                </c:pt>
                <c:pt idx="7163">
                  <c:v>8.475694444444444E-2</c:v>
                </c:pt>
                <c:pt idx="7164">
                  <c:v>8.4768518518518521E-2</c:v>
                </c:pt>
                <c:pt idx="7165">
                  <c:v>8.4780092592592601E-2</c:v>
                </c:pt>
                <c:pt idx="7166">
                  <c:v>8.4791666666666668E-2</c:v>
                </c:pt>
                <c:pt idx="7167">
                  <c:v>8.4803240740740748E-2</c:v>
                </c:pt>
                <c:pt idx="7168">
                  <c:v>8.4814814814814801E-2</c:v>
                </c:pt>
                <c:pt idx="7169">
                  <c:v>8.4826388888888882E-2</c:v>
                </c:pt>
                <c:pt idx="7170">
                  <c:v>8.4837962962962962E-2</c:v>
                </c:pt>
                <c:pt idx="7171">
                  <c:v>8.4849537037037029E-2</c:v>
                </c:pt>
                <c:pt idx="7172">
                  <c:v>8.4861111111111109E-2</c:v>
                </c:pt>
                <c:pt idx="7173">
                  <c:v>8.487268518518519E-2</c:v>
                </c:pt>
                <c:pt idx="7174">
                  <c:v>8.4884259259259257E-2</c:v>
                </c:pt>
                <c:pt idx="7175">
                  <c:v>8.4895833333333337E-2</c:v>
                </c:pt>
                <c:pt idx="7176">
                  <c:v>8.4907407407407418E-2</c:v>
                </c:pt>
                <c:pt idx="7177">
                  <c:v>8.4918981481481484E-2</c:v>
                </c:pt>
                <c:pt idx="7178">
                  <c:v>8.4930555555555551E-2</c:v>
                </c:pt>
                <c:pt idx="7179">
                  <c:v>8.4942129629629617E-2</c:v>
                </c:pt>
                <c:pt idx="7180">
                  <c:v>8.4953703703703698E-2</c:v>
                </c:pt>
                <c:pt idx="7181">
                  <c:v>8.4965277777777778E-2</c:v>
                </c:pt>
                <c:pt idx="7182">
                  <c:v>8.4976851851851845E-2</c:v>
                </c:pt>
                <c:pt idx="7183">
                  <c:v>8.4988425925925926E-2</c:v>
                </c:pt>
                <c:pt idx="7184">
                  <c:v>8.5000000000000006E-2</c:v>
                </c:pt>
                <c:pt idx="7185">
                  <c:v>8.5011574074074073E-2</c:v>
                </c:pt>
                <c:pt idx="7186">
                  <c:v>8.5023148148148153E-2</c:v>
                </c:pt>
                <c:pt idx="7187">
                  <c:v>8.5034722222222234E-2</c:v>
                </c:pt>
                <c:pt idx="7188">
                  <c:v>8.50462962962963E-2</c:v>
                </c:pt>
                <c:pt idx="7189">
                  <c:v>8.5057870370370367E-2</c:v>
                </c:pt>
                <c:pt idx="7190">
                  <c:v>8.5069444444444434E-2</c:v>
                </c:pt>
                <c:pt idx="7191">
                  <c:v>8.5081018518518514E-2</c:v>
                </c:pt>
                <c:pt idx="7192">
                  <c:v>8.5092592592592595E-2</c:v>
                </c:pt>
                <c:pt idx="7193">
                  <c:v>8.5104166666666661E-2</c:v>
                </c:pt>
                <c:pt idx="7194">
                  <c:v>8.5115740740740742E-2</c:v>
                </c:pt>
                <c:pt idx="7195">
                  <c:v>8.5127314814814822E-2</c:v>
                </c:pt>
                <c:pt idx="7196">
                  <c:v>8.5138888888888889E-2</c:v>
                </c:pt>
                <c:pt idx="7197">
                  <c:v>8.5150462962962969E-2</c:v>
                </c:pt>
                <c:pt idx="7198">
                  <c:v>8.516203703703705E-2</c:v>
                </c:pt>
                <c:pt idx="7199">
                  <c:v>8.5173611111111103E-2</c:v>
                </c:pt>
                <c:pt idx="7200">
                  <c:v>8.5185185185185183E-2</c:v>
                </c:pt>
                <c:pt idx="7201">
                  <c:v>8.519675925925925E-2</c:v>
                </c:pt>
                <c:pt idx="7202">
                  <c:v>8.520833333333333E-2</c:v>
                </c:pt>
                <c:pt idx="7203">
                  <c:v>8.5219907407407411E-2</c:v>
                </c:pt>
                <c:pt idx="7204">
                  <c:v>8.5231481481481478E-2</c:v>
                </c:pt>
                <c:pt idx="7205">
                  <c:v>8.5243055555555558E-2</c:v>
                </c:pt>
                <c:pt idx="7206">
                  <c:v>8.5254629629629639E-2</c:v>
                </c:pt>
                <c:pt idx="7207">
                  <c:v>8.5266203703703705E-2</c:v>
                </c:pt>
                <c:pt idx="7208">
                  <c:v>8.5277777777777786E-2</c:v>
                </c:pt>
                <c:pt idx="7209">
                  <c:v>8.5289351851851838E-2</c:v>
                </c:pt>
                <c:pt idx="7210">
                  <c:v>8.5300925925925919E-2</c:v>
                </c:pt>
                <c:pt idx="7211">
                  <c:v>8.5312499999999999E-2</c:v>
                </c:pt>
                <c:pt idx="7212">
                  <c:v>8.5324074074074066E-2</c:v>
                </c:pt>
                <c:pt idx="7213">
                  <c:v>8.5335648148148147E-2</c:v>
                </c:pt>
                <c:pt idx="7214">
                  <c:v>8.5347222222222227E-2</c:v>
                </c:pt>
                <c:pt idx="7215">
                  <c:v>8.5358796296296294E-2</c:v>
                </c:pt>
                <c:pt idx="7216">
                  <c:v>8.5370370370370374E-2</c:v>
                </c:pt>
                <c:pt idx="7217">
                  <c:v>8.5381944444444455E-2</c:v>
                </c:pt>
                <c:pt idx="7218">
                  <c:v>8.5393518518518521E-2</c:v>
                </c:pt>
                <c:pt idx="7219">
                  <c:v>8.5405092592592588E-2</c:v>
                </c:pt>
                <c:pt idx="7220">
                  <c:v>8.5416666666666655E-2</c:v>
                </c:pt>
                <c:pt idx="7221">
                  <c:v>8.5428240740740735E-2</c:v>
                </c:pt>
                <c:pt idx="7222">
                  <c:v>8.5439814814814816E-2</c:v>
                </c:pt>
                <c:pt idx="7223">
                  <c:v>8.5451388888888882E-2</c:v>
                </c:pt>
                <c:pt idx="7224">
                  <c:v>8.5462962962962963E-2</c:v>
                </c:pt>
                <c:pt idx="7225">
                  <c:v>8.5474537037037043E-2</c:v>
                </c:pt>
                <c:pt idx="7226">
                  <c:v>8.548611111111111E-2</c:v>
                </c:pt>
                <c:pt idx="7227">
                  <c:v>8.549768518518519E-2</c:v>
                </c:pt>
                <c:pt idx="7228">
                  <c:v>8.5509259259259271E-2</c:v>
                </c:pt>
                <c:pt idx="7229">
                  <c:v>8.5520833333333338E-2</c:v>
                </c:pt>
                <c:pt idx="7230">
                  <c:v>8.5532407407407404E-2</c:v>
                </c:pt>
                <c:pt idx="7231">
                  <c:v>8.5543981481481471E-2</c:v>
                </c:pt>
                <c:pt idx="7232">
                  <c:v>8.5555555555555551E-2</c:v>
                </c:pt>
                <c:pt idx="7233">
                  <c:v>8.5567129629629632E-2</c:v>
                </c:pt>
                <c:pt idx="7234">
                  <c:v>8.5578703703703699E-2</c:v>
                </c:pt>
                <c:pt idx="7235">
                  <c:v>8.5590277777777779E-2</c:v>
                </c:pt>
                <c:pt idx="7236">
                  <c:v>8.560185185185186E-2</c:v>
                </c:pt>
                <c:pt idx="7237">
                  <c:v>8.5613425925925926E-2</c:v>
                </c:pt>
                <c:pt idx="7238">
                  <c:v>8.5625000000000007E-2</c:v>
                </c:pt>
                <c:pt idx="7239">
                  <c:v>8.5636574074074087E-2</c:v>
                </c:pt>
                <c:pt idx="7240">
                  <c:v>8.564814814814814E-2</c:v>
                </c:pt>
                <c:pt idx="7241">
                  <c:v>8.565972222222222E-2</c:v>
                </c:pt>
                <c:pt idx="7242">
                  <c:v>8.5671296296296287E-2</c:v>
                </c:pt>
                <c:pt idx="7243">
                  <c:v>8.5682870370370368E-2</c:v>
                </c:pt>
                <c:pt idx="7244">
                  <c:v>8.5694444444444448E-2</c:v>
                </c:pt>
                <c:pt idx="7245">
                  <c:v>8.5706018518518515E-2</c:v>
                </c:pt>
                <c:pt idx="7246">
                  <c:v>8.5717592592592595E-2</c:v>
                </c:pt>
                <c:pt idx="7247">
                  <c:v>8.5729166666666676E-2</c:v>
                </c:pt>
                <c:pt idx="7248">
                  <c:v>8.5740740740740742E-2</c:v>
                </c:pt>
                <c:pt idx="7249">
                  <c:v>8.5752314814814823E-2</c:v>
                </c:pt>
                <c:pt idx="7250">
                  <c:v>8.5763888888888876E-2</c:v>
                </c:pt>
                <c:pt idx="7251">
                  <c:v>8.5775462962962956E-2</c:v>
                </c:pt>
                <c:pt idx="7252">
                  <c:v>8.5787037037037037E-2</c:v>
                </c:pt>
                <c:pt idx="7253">
                  <c:v>8.5798611111111103E-2</c:v>
                </c:pt>
                <c:pt idx="7254">
                  <c:v>8.5810185185185184E-2</c:v>
                </c:pt>
                <c:pt idx="7255">
                  <c:v>8.5821759259259264E-2</c:v>
                </c:pt>
                <c:pt idx="7256">
                  <c:v>8.5833333333333331E-2</c:v>
                </c:pt>
                <c:pt idx="7257">
                  <c:v>8.5844907407407411E-2</c:v>
                </c:pt>
                <c:pt idx="7258">
                  <c:v>8.5856481481481492E-2</c:v>
                </c:pt>
                <c:pt idx="7259">
                  <c:v>8.5868055555555559E-2</c:v>
                </c:pt>
                <c:pt idx="7260">
                  <c:v>8.5879629629629625E-2</c:v>
                </c:pt>
                <c:pt idx="7261">
                  <c:v>8.5891203703703692E-2</c:v>
                </c:pt>
                <c:pt idx="7262">
                  <c:v>8.5902777777777772E-2</c:v>
                </c:pt>
                <c:pt idx="7263">
                  <c:v>8.5914351851851853E-2</c:v>
                </c:pt>
                <c:pt idx="7264">
                  <c:v>8.5925925925925919E-2</c:v>
                </c:pt>
                <c:pt idx="7265">
                  <c:v>8.59375E-2</c:v>
                </c:pt>
                <c:pt idx="7266">
                  <c:v>8.5949074074074081E-2</c:v>
                </c:pt>
                <c:pt idx="7267">
                  <c:v>8.5960648148148147E-2</c:v>
                </c:pt>
                <c:pt idx="7268">
                  <c:v>8.5972222222222228E-2</c:v>
                </c:pt>
                <c:pt idx="7269">
                  <c:v>8.5983796296296308E-2</c:v>
                </c:pt>
                <c:pt idx="7270">
                  <c:v>8.5995370370370375E-2</c:v>
                </c:pt>
                <c:pt idx="7271">
                  <c:v>8.6006944444444441E-2</c:v>
                </c:pt>
                <c:pt idx="7272">
                  <c:v>8.6018518518518508E-2</c:v>
                </c:pt>
                <c:pt idx="7273">
                  <c:v>8.6030092592592589E-2</c:v>
                </c:pt>
                <c:pt idx="7274">
                  <c:v>8.6041666666666669E-2</c:v>
                </c:pt>
                <c:pt idx="7275">
                  <c:v>8.6053240740740736E-2</c:v>
                </c:pt>
                <c:pt idx="7276">
                  <c:v>8.6064814814814816E-2</c:v>
                </c:pt>
                <c:pt idx="7277">
                  <c:v>8.6076388888888897E-2</c:v>
                </c:pt>
                <c:pt idx="7278">
                  <c:v>8.6087962962962963E-2</c:v>
                </c:pt>
                <c:pt idx="7279">
                  <c:v>8.6099537037037044E-2</c:v>
                </c:pt>
                <c:pt idx="7280">
                  <c:v>8.6111111111111124E-2</c:v>
                </c:pt>
                <c:pt idx="7281">
                  <c:v>8.6122685185185177E-2</c:v>
                </c:pt>
                <c:pt idx="7282">
                  <c:v>8.6134259259259258E-2</c:v>
                </c:pt>
                <c:pt idx="7283">
                  <c:v>8.6145833333333324E-2</c:v>
                </c:pt>
                <c:pt idx="7284">
                  <c:v>8.6157407407407405E-2</c:v>
                </c:pt>
                <c:pt idx="7285">
                  <c:v>8.6168981481481485E-2</c:v>
                </c:pt>
                <c:pt idx="7286">
                  <c:v>8.6180555555555552E-2</c:v>
                </c:pt>
                <c:pt idx="7287">
                  <c:v>8.6192129629629632E-2</c:v>
                </c:pt>
                <c:pt idx="7288">
                  <c:v>8.6203703703703713E-2</c:v>
                </c:pt>
                <c:pt idx="7289">
                  <c:v>8.621527777777778E-2</c:v>
                </c:pt>
                <c:pt idx="7290">
                  <c:v>8.622685185185186E-2</c:v>
                </c:pt>
                <c:pt idx="7291">
                  <c:v>8.6238425925925913E-2</c:v>
                </c:pt>
                <c:pt idx="7292">
                  <c:v>8.6249999999999993E-2</c:v>
                </c:pt>
                <c:pt idx="7293">
                  <c:v>8.6261574074074074E-2</c:v>
                </c:pt>
                <c:pt idx="7294">
                  <c:v>8.627314814814814E-2</c:v>
                </c:pt>
                <c:pt idx="7295">
                  <c:v>8.6284722222222221E-2</c:v>
                </c:pt>
                <c:pt idx="7296">
                  <c:v>8.6296296296296301E-2</c:v>
                </c:pt>
                <c:pt idx="7297">
                  <c:v>8.6307870370370368E-2</c:v>
                </c:pt>
                <c:pt idx="7298">
                  <c:v>8.6319444444444449E-2</c:v>
                </c:pt>
                <c:pt idx="7299">
                  <c:v>8.6331018518518529E-2</c:v>
                </c:pt>
                <c:pt idx="7300">
                  <c:v>8.6342592592592596E-2</c:v>
                </c:pt>
                <c:pt idx="7301">
                  <c:v>8.6354166666666662E-2</c:v>
                </c:pt>
                <c:pt idx="7302">
                  <c:v>8.6354166666666662E-2</c:v>
                </c:pt>
                <c:pt idx="7303">
                  <c:v>8.6365740740740729E-2</c:v>
                </c:pt>
                <c:pt idx="7304">
                  <c:v>8.637731481481481E-2</c:v>
                </c:pt>
                <c:pt idx="7305">
                  <c:v>8.638888888888889E-2</c:v>
                </c:pt>
                <c:pt idx="7306">
                  <c:v>8.6400462962962957E-2</c:v>
                </c:pt>
                <c:pt idx="7307">
                  <c:v>8.6412037037037037E-2</c:v>
                </c:pt>
                <c:pt idx="7308">
                  <c:v>8.6423611111111118E-2</c:v>
                </c:pt>
                <c:pt idx="7309">
                  <c:v>8.6435185185185184E-2</c:v>
                </c:pt>
                <c:pt idx="7310">
                  <c:v>8.6446759259259265E-2</c:v>
                </c:pt>
                <c:pt idx="7311">
                  <c:v>8.6458333333333345E-2</c:v>
                </c:pt>
                <c:pt idx="7312">
                  <c:v>8.6469907407407412E-2</c:v>
                </c:pt>
                <c:pt idx="7313">
                  <c:v>8.6481481481481479E-2</c:v>
                </c:pt>
                <c:pt idx="7314">
                  <c:v>8.6493055555555545E-2</c:v>
                </c:pt>
                <c:pt idx="7315">
                  <c:v>8.6504629629629626E-2</c:v>
                </c:pt>
                <c:pt idx="7316">
                  <c:v>8.6516203703703706E-2</c:v>
                </c:pt>
                <c:pt idx="7317">
                  <c:v>8.6527777777777773E-2</c:v>
                </c:pt>
                <c:pt idx="7318">
                  <c:v>8.6539351851851853E-2</c:v>
                </c:pt>
                <c:pt idx="7319">
                  <c:v>8.6550925925925934E-2</c:v>
                </c:pt>
                <c:pt idx="7320">
                  <c:v>8.6562500000000001E-2</c:v>
                </c:pt>
                <c:pt idx="7321">
                  <c:v>8.6574074074074081E-2</c:v>
                </c:pt>
                <c:pt idx="7322">
                  <c:v>8.6585648148148162E-2</c:v>
                </c:pt>
                <c:pt idx="7323">
                  <c:v>8.6597222222222214E-2</c:v>
                </c:pt>
                <c:pt idx="7324">
                  <c:v>8.6608796296296295E-2</c:v>
                </c:pt>
                <c:pt idx="7325">
                  <c:v>8.6620370370370361E-2</c:v>
                </c:pt>
                <c:pt idx="7326">
                  <c:v>8.6631944444444442E-2</c:v>
                </c:pt>
                <c:pt idx="7327">
                  <c:v>8.6643518518518522E-2</c:v>
                </c:pt>
                <c:pt idx="7328">
                  <c:v>8.6655092592592589E-2</c:v>
                </c:pt>
                <c:pt idx="7329">
                  <c:v>8.666666666666667E-2</c:v>
                </c:pt>
                <c:pt idx="7330">
                  <c:v>8.667824074074075E-2</c:v>
                </c:pt>
                <c:pt idx="7331">
                  <c:v>8.6689814814814817E-2</c:v>
                </c:pt>
                <c:pt idx="7332">
                  <c:v>8.6701388888888897E-2</c:v>
                </c:pt>
                <c:pt idx="7333">
                  <c:v>8.671296296296295E-2</c:v>
                </c:pt>
                <c:pt idx="7334">
                  <c:v>8.6724537037037031E-2</c:v>
                </c:pt>
                <c:pt idx="7335">
                  <c:v>8.6736111111111111E-2</c:v>
                </c:pt>
                <c:pt idx="7336">
                  <c:v>8.6747685185185178E-2</c:v>
                </c:pt>
                <c:pt idx="7337">
                  <c:v>8.6759259259259258E-2</c:v>
                </c:pt>
                <c:pt idx="7338">
                  <c:v>8.6770833333333339E-2</c:v>
                </c:pt>
                <c:pt idx="7339">
                  <c:v>8.6782407407407405E-2</c:v>
                </c:pt>
                <c:pt idx="7340">
                  <c:v>8.6793981481481486E-2</c:v>
                </c:pt>
                <c:pt idx="7341">
                  <c:v>8.6805555555555566E-2</c:v>
                </c:pt>
                <c:pt idx="7342">
                  <c:v>8.6817129629629633E-2</c:v>
                </c:pt>
                <c:pt idx="7343">
                  <c:v>8.68287037037037E-2</c:v>
                </c:pt>
                <c:pt idx="7344">
                  <c:v>8.6840277777777766E-2</c:v>
                </c:pt>
                <c:pt idx="7345">
                  <c:v>8.6851851851851847E-2</c:v>
                </c:pt>
                <c:pt idx="7346">
                  <c:v>8.6863425925925927E-2</c:v>
                </c:pt>
                <c:pt idx="7347">
                  <c:v>8.6874999999999994E-2</c:v>
                </c:pt>
                <c:pt idx="7348">
                  <c:v>8.6886574074074074E-2</c:v>
                </c:pt>
                <c:pt idx="7349">
                  <c:v>8.6898148148148155E-2</c:v>
                </c:pt>
                <c:pt idx="7350">
                  <c:v>8.6909722222222222E-2</c:v>
                </c:pt>
                <c:pt idx="7351">
                  <c:v>8.6921296296296302E-2</c:v>
                </c:pt>
                <c:pt idx="7352">
                  <c:v>8.6932870370370383E-2</c:v>
                </c:pt>
                <c:pt idx="7353">
                  <c:v>8.6944444444444449E-2</c:v>
                </c:pt>
                <c:pt idx="7354">
                  <c:v>8.6956018518518516E-2</c:v>
                </c:pt>
                <c:pt idx="7355">
                  <c:v>8.6967592592592582E-2</c:v>
                </c:pt>
                <c:pt idx="7356">
                  <c:v>8.6979166666666663E-2</c:v>
                </c:pt>
                <c:pt idx="7357">
                  <c:v>8.6990740740740743E-2</c:v>
                </c:pt>
                <c:pt idx="7358">
                  <c:v>8.700231481481481E-2</c:v>
                </c:pt>
                <c:pt idx="7359">
                  <c:v>8.7013888888888891E-2</c:v>
                </c:pt>
                <c:pt idx="7360">
                  <c:v>8.7025462962962971E-2</c:v>
                </c:pt>
                <c:pt idx="7361">
                  <c:v>8.7037037037037038E-2</c:v>
                </c:pt>
                <c:pt idx="7362">
                  <c:v>8.7048611111111118E-2</c:v>
                </c:pt>
                <c:pt idx="7363">
                  <c:v>8.7060185185185171E-2</c:v>
                </c:pt>
                <c:pt idx="7364">
                  <c:v>8.7071759259259252E-2</c:v>
                </c:pt>
                <c:pt idx="7365">
                  <c:v>8.7083333333333332E-2</c:v>
                </c:pt>
                <c:pt idx="7366">
                  <c:v>8.7094907407407399E-2</c:v>
                </c:pt>
                <c:pt idx="7367">
                  <c:v>8.7106481481481479E-2</c:v>
                </c:pt>
                <c:pt idx="7368">
                  <c:v>8.711805555555556E-2</c:v>
                </c:pt>
                <c:pt idx="7369">
                  <c:v>8.7129629629629626E-2</c:v>
                </c:pt>
                <c:pt idx="7370">
                  <c:v>8.7141203703703707E-2</c:v>
                </c:pt>
                <c:pt idx="7371">
                  <c:v>8.7152777777777787E-2</c:v>
                </c:pt>
                <c:pt idx="7372">
                  <c:v>8.7164351851851854E-2</c:v>
                </c:pt>
                <c:pt idx="7373">
                  <c:v>8.7175925925925934E-2</c:v>
                </c:pt>
                <c:pt idx="7374">
                  <c:v>8.7187499999999987E-2</c:v>
                </c:pt>
                <c:pt idx="7375">
                  <c:v>8.7199074074074068E-2</c:v>
                </c:pt>
                <c:pt idx="7376">
                  <c:v>8.7210648148148148E-2</c:v>
                </c:pt>
                <c:pt idx="7377">
                  <c:v>8.7222222222222215E-2</c:v>
                </c:pt>
                <c:pt idx="7378">
                  <c:v>8.7233796296296295E-2</c:v>
                </c:pt>
                <c:pt idx="7379">
                  <c:v>8.7245370370370376E-2</c:v>
                </c:pt>
                <c:pt idx="7380">
                  <c:v>8.7256944444444443E-2</c:v>
                </c:pt>
                <c:pt idx="7381">
                  <c:v>8.7268518518518523E-2</c:v>
                </c:pt>
                <c:pt idx="7382">
                  <c:v>8.7280092592592604E-2</c:v>
                </c:pt>
                <c:pt idx="7383">
                  <c:v>8.729166666666667E-2</c:v>
                </c:pt>
                <c:pt idx="7384">
                  <c:v>8.7303240740740737E-2</c:v>
                </c:pt>
                <c:pt idx="7385">
                  <c:v>8.7314814814814803E-2</c:v>
                </c:pt>
                <c:pt idx="7386">
                  <c:v>8.7326388888888884E-2</c:v>
                </c:pt>
                <c:pt idx="7387">
                  <c:v>8.7337962962962964E-2</c:v>
                </c:pt>
                <c:pt idx="7388">
                  <c:v>8.7349537037037031E-2</c:v>
                </c:pt>
                <c:pt idx="7389">
                  <c:v>8.7361111111111112E-2</c:v>
                </c:pt>
                <c:pt idx="7390">
                  <c:v>8.7372685185185192E-2</c:v>
                </c:pt>
                <c:pt idx="7391">
                  <c:v>8.7384259259259259E-2</c:v>
                </c:pt>
                <c:pt idx="7392">
                  <c:v>8.7395833333333339E-2</c:v>
                </c:pt>
                <c:pt idx="7393">
                  <c:v>8.740740740740742E-2</c:v>
                </c:pt>
                <c:pt idx="7394">
                  <c:v>8.7418981481481473E-2</c:v>
                </c:pt>
                <c:pt idx="7395">
                  <c:v>8.7430555555555553E-2</c:v>
                </c:pt>
                <c:pt idx="7396">
                  <c:v>8.744212962962962E-2</c:v>
                </c:pt>
                <c:pt idx="7397">
                  <c:v>8.74537037037037E-2</c:v>
                </c:pt>
                <c:pt idx="7398">
                  <c:v>8.7465277777777781E-2</c:v>
                </c:pt>
                <c:pt idx="7399">
                  <c:v>8.7476851851851847E-2</c:v>
                </c:pt>
                <c:pt idx="7400">
                  <c:v>8.7488425925925928E-2</c:v>
                </c:pt>
                <c:pt idx="7401">
                  <c:v>8.7500000000000008E-2</c:v>
                </c:pt>
                <c:pt idx="7402">
                  <c:v>8.7511574074074075E-2</c:v>
                </c:pt>
                <c:pt idx="7403">
                  <c:v>8.7523148148148155E-2</c:v>
                </c:pt>
                <c:pt idx="7404">
                  <c:v>8.7534722222222208E-2</c:v>
                </c:pt>
                <c:pt idx="7405">
                  <c:v>8.7546296296296289E-2</c:v>
                </c:pt>
                <c:pt idx="7406">
                  <c:v>8.7557870370370369E-2</c:v>
                </c:pt>
                <c:pt idx="7407">
                  <c:v>8.7569444444444436E-2</c:v>
                </c:pt>
                <c:pt idx="7408">
                  <c:v>8.7581018518518516E-2</c:v>
                </c:pt>
                <c:pt idx="7409">
                  <c:v>8.7592592592592597E-2</c:v>
                </c:pt>
                <c:pt idx="7410">
                  <c:v>8.7604166666666664E-2</c:v>
                </c:pt>
                <c:pt idx="7411">
                  <c:v>8.7615740740740744E-2</c:v>
                </c:pt>
                <c:pt idx="7412">
                  <c:v>8.7627314814814825E-2</c:v>
                </c:pt>
                <c:pt idx="7413">
                  <c:v>8.7638888888888891E-2</c:v>
                </c:pt>
                <c:pt idx="7414">
                  <c:v>8.7650462962962972E-2</c:v>
                </c:pt>
                <c:pt idx="7415">
                  <c:v>8.7662037037037024E-2</c:v>
                </c:pt>
                <c:pt idx="7416">
                  <c:v>8.7673611111111105E-2</c:v>
                </c:pt>
                <c:pt idx="7417">
                  <c:v>8.7685185185185185E-2</c:v>
                </c:pt>
                <c:pt idx="7418">
                  <c:v>8.7696759259259252E-2</c:v>
                </c:pt>
                <c:pt idx="7419">
                  <c:v>8.7708333333333333E-2</c:v>
                </c:pt>
                <c:pt idx="7420">
                  <c:v>8.7719907407407413E-2</c:v>
                </c:pt>
                <c:pt idx="7421">
                  <c:v>8.773148148148148E-2</c:v>
                </c:pt>
                <c:pt idx="7422">
                  <c:v>8.774305555555556E-2</c:v>
                </c:pt>
                <c:pt idx="7423">
                  <c:v>8.7754629629629641E-2</c:v>
                </c:pt>
                <c:pt idx="7424">
                  <c:v>8.7766203703703707E-2</c:v>
                </c:pt>
                <c:pt idx="7425">
                  <c:v>8.7777777777777774E-2</c:v>
                </c:pt>
                <c:pt idx="7426">
                  <c:v>8.7789351851851841E-2</c:v>
                </c:pt>
                <c:pt idx="7427">
                  <c:v>8.7800925925925921E-2</c:v>
                </c:pt>
                <c:pt idx="7428">
                  <c:v>8.7812500000000002E-2</c:v>
                </c:pt>
                <c:pt idx="7429">
                  <c:v>8.7824074074074068E-2</c:v>
                </c:pt>
                <c:pt idx="7430">
                  <c:v>8.7835648148148149E-2</c:v>
                </c:pt>
                <c:pt idx="7431">
                  <c:v>8.7847222222222229E-2</c:v>
                </c:pt>
                <c:pt idx="7432">
                  <c:v>8.7858796296296296E-2</c:v>
                </c:pt>
                <c:pt idx="7433">
                  <c:v>8.7870370370370376E-2</c:v>
                </c:pt>
                <c:pt idx="7434">
                  <c:v>8.7881944444444457E-2</c:v>
                </c:pt>
                <c:pt idx="7435">
                  <c:v>8.789351851851851E-2</c:v>
                </c:pt>
                <c:pt idx="7436">
                  <c:v>8.790509259259259E-2</c:v>
                </c:pt>
                <c:pt idx="7437">
                  <c:v>8.7916666666666657E-2</c:v>
                </c:pt>
                <c:pt idx="7438">
                  <c:v>8.7928240740740737E-2</c:v>
                </c:pt>
                <c:pt idx="7439">
                  <c:v>8.7939814814814818E-2</c:v>
                </c:pt>
                <c:pt idx="7440">
                  <c:v>8.7951388888888885E-2</c:v>
                </c:pt>
                <c:pt idx="7441">
                  <c:v>8.7962962962962965E-2</c:v>
                </c:pt>
                <c:pt idx="7442">
                  <c:v>8.7974537037037046E-2</c:v>
                </c:pt>
                <c:pt idx="7443">
                  <c:v>8.7986111111111112E-2</c:v>
                </c:pt>
                <c:pt idx="7444">
                  <c:v>8.7997685185185193E-2</c:v>
                </c:pt>
                <c:pt idx="7445">
                  <c:v>8.8009259259259245E-2</c:v>
                </c:pt>
                <c:pt idx="7446">
                  <c:v>8.8020833333333326E-2</c:v>
                </c:pt>
                <c:pt idx="7447">
                  <c:v>8.8032407407407406E-2</c:v>
                </c:pt>
                <c:pt idx="7448">
                  <c:v>8.8043981481481473E-2</c:v>
                </c:pt>
                <c:pt idx="7449">
                  <c:v>8.8055555555555554E-2</c:v>
                </c:pt>
                <c:pt idx="7450">
                  <c:v>8.8067129629629634E-2</c:v>
                </c:pt>
                <c:pt idx="7451">
                  <c:v>8.8078703703703701E-2</c:v>
                </c:pt>
                <c:pt idx="7452">
                  <c:v>8.8090277777777781E-2</c:v>
                </c:pt>
                <c:pt idx="7453">
                  <c:v>8.8101851851851862E-2</c:v>
                </c:pt>
                <c:pt idx="7454">
                  <c:v>8.8113425925925928E-2</c:v>
                </c:pt>
                <c:pt idx="7455">
                  <c:v>8.8125000000000009E-2</c:v>
                </c:pt>
                <c:pt idx="7456">
                  <c:v>8.8136574074074062E-2</c:v>
                </c:pt>
                <c:pt idx="7457">
                  <c:v>8.8148148148148142E-2</c:v>
                </c:pt>
                <c:pt idx="7458">
                  <c:v>8.8159722222222223E-2</c:v>
                </c:pt>
                <c:pt idx="7459">
                  <c:v>8.8171296296296289E-2</c:v>
                </c:pt>
                <c:pt idx="7460">
                  <c:v>8.818287037037037E-2</c:v>
                </c:pt>
                <c:pt idx="7461">
                  <c:v>8.819444444444445E-2</c:v>
                </c:pt>
                <c:pt idx="7462">
                  <c:v>8.8206018518518517E-2</c:v>
                </c:pt>
                <c:pt idx="7463">
                  <c:v>8.8217592592592597E-2</c:v>
                </c:pt>
                <c:pt idx="7464">
                  <c:v>8.8229166666666678E-2</c:v>
                </c:pt>
                <c:pt idx="7465">
                  <c:v>8.8240740740740745E-2</c:v>
                </c:pt>
                <c:pt idx="7466">
                  <c:v>8.8252314814814811E-2</c:v>
                </c:pt>
                <c:pt idx="7467">
                  <c:v>8.8263888888888878E-2</c:v>
                </c:pt>
                <c:pt idx="7468">
                  <c:v>8.8275462962962958E-2</c:v>
                </c:pt>
                <c:pt idx="7469">
                  <c:v>8.8287037037037039E-2</c:v>
                </c:pt>
                <c:pt idx="7470">
                  <c:v>8.8298611111111105E-2</c:v>
                </c:pt>
                <c:pt idx="7471">
                  <c:v>8.8310185185185186E-2</c:v>
                </c:pt>
                <c:pt idx="7472">
                  <c:v>8.8321759259259267E-2</c:v>
                </c:pt>
                <c:pt idx="7473">
                  <c:v>8.8333333333333333E-2</c:v>
                </c:pt>
                <c:pt idx="7474">
                  <c:v>8.8344907407407414E-2</c:v>
                </c:pt>
                <c:pt idx="7475">
                  <c:v>8.8356481481481494E-2</c:v>
                </c:pt>
                <c:pt idx="7476">
                  <c:v>8.8368055555555547E-2</c:v>
                </c:pt>
                <c:pt idx="7477">
                  <c:v>8.8379629629629627E-2</c:v>
                </c:pt>
                <c:pt idx="7478">
                  <c:v>8.8391203703703694E-2</c:v>
                </c:pt>
                <c:pt idx="7479">
                  <c:v>8.8402777777777775E-2</c:v>
                </c:pt>
                <c:pt idx="7480">
                  <c:v>8.8414351851851855E-2</c:v>
                </c:pt>
                <c:pt idx="7481">
                  <c:v>8.8425925925925922E-2</c:v>
                </c:pt>
                <c:pt idx="7482">
                  <c:v>8.8437500000000002E-2</c:v>
                </c:pt>
                <c:pt idx="7483">
                  <c:v>8.8449074074074083E-2</c:v>
                </c:pt>
                <c:pt idx="7484">
                  <c:v>8.8460648148148149E-2</c:v>
                </c:pt>
                <c:pt idx="7485">
                  <c:v>8.847222222222223E-2</c:v>
                </c:pt>
                <c:pt idx="7486">
                  <c:v>8.8483796296296283E-2</c:v>
                </c:pt>
                <c:pt idx="7487">
                  <c:v>8.8495370370370363E-2</c:v>
                </c:pt>
                <c:pt idx="7488">
                  <c:v>8.8506944444444444E-2</c:v>
                </c:pt>
                <c:pt idx="7489">
                  <c:v>8.851851851851851E-2</c:v>
                </c:pt>
                <c:pt idx="7490">
                  <c:v>8.8530092592592591E-2</c:v>
                </c:pt>
                <c:pt idx="7491">
                  <c:v>8.8541666666666671E-2</c:v>
                </c:pt>
                <c:pt idx="7492">
                  <c:v>8.8553240740740738E-2</c:v>
                </c:pt>
                <c:pt idx="7493">
                  <c:v>8.8564814814814818E-2</c:v>
                </c:pt>
                <c:pt idx="7494">
                  <c:v>8.8576388888888899E-2</c:v>
                </c:pt>
                <c:pt idx="7495">
                  <c:v>8.8587962962962966E-2</c:v>
                </c:pt>
                <c:pt idx="7496">
                  <c:v>8.8599537037037046E-2</c:v>
                </c:pt>
                <c:pt idx="7497">
                  <c:v>8.8611111111111099E-2</c:v>
                </c:pt>
                <c:pt idx="7498">
                  <c:v>8.8622685185185179E-2</c:v>
                </c:pt>
                <c:pt idx="7499">
                  <c:v>8.863425925925926E-2</c:v>
                </c:pt>
                <c:pt idx="7500">
                  <c:v>8.8645833333333326E-2</c:v>
                </c:pt>
                <c:pt idx="7501">
                  <c:v>8.8657407407407407E-2</c:v>
                </c:pt>
                <c:pt idx="7502">
                  <c:v>8.8668981481481488E-2</c:v>
                </c:pt>
                <c:pt idx="7503">
                  <c:v>8.8680555555555554E-2</c:v>
                </c:pt>
                <c:pt idx="7504">
                  <c:v>8.8692129629629635E-2</c:v>
                </c:pt>
                <c:pt idx="7505">
                  <c:v>8.8703703703703715E-2</c:v>
                </c:pt>
                <c:pt idx="7506">
                  <c:v>8.8715277777777782E-2</c:v>
                </c:pt>
                <c:pt idx="7507">
                  <c:v>8.8726851851851848E-2</c:v>
                </c:pt>
                <c:pt idx="7508">
                  <c:v>8.8738425925925915E-2</c:v>
                </c:pt>
                <c:pt idx="7509">
                  <c:v>8.8749999999999996E-2</c:v>
                </c:pt>
                <c:pt idx="7510">
                  <c:v>8.8761574074074076E-2</c:v>
                </c:pt>
                <c:pt idx="7511">
                  <c:v>8.8773148148148143E-2</c:v>
                </c:pt>
                <c:pt idx="7512">
                  <c:v>8.8784722222222223E-2</c:v>
                </c:pt>
                <c:pt idx="7513">
                  <c:v>8.8796296296296304E-2</c:v>
                </c:pt>
                <c:pt idx="7514">
                  <c:v>8.880787037037037E-2</c:v>
                </c:pt>
                <c:pt idx="7515">
                  <c:v>8.8819444444444451E-2</c:v>
                </c:pt>
                <c:pt idx="7516">
                  <c:v>8.8831018518518531E-2</c:v>
                </c:pt>
                <c:pt idx="7517">
                  <c:v>8.8842592592592584E-2</c:v>
                </c:pt>
                <c:pt idx="7518">
                  <c:v>8.8854166666666665E-2</c:v>
                </c:pt>
                <c:pt idx="7519">
                  <c:v>8.8865740740740731E-2</c:v>
                </c:pt>
                <c:pt idx="7520">
                  <c:v>8.8877314814814812E-2</c:v>
                </c:pt>
                <c:pt idx="7521">
                  <c:v>8.8888888888888892E-2</c:v>
                </c:pt>
                <c:pt idx="7522">
                  <c:v>8.8900462962962959E-2</c:v>
                </c:pt>
                <c:pt idx="7523">
                  <c:v>8.8912037037037039E-2</c:v>
                </c:pt>
                <c:pt idx="7524">
                  <c:v>8.892361111111112E-2</c:v>
                </c:pt>
                <c:pt idx="7525">
                  <c:v>8.8935185185185187E-2</c:v>
                </c:pt>
                <c:pt idx="7526">
                  <c:v>8.8946759259259267E-2</c:v>
                </c:pt>
                <c:pt idx="7527">
                  <c:v>8.895833333333332E-2</c:v>
                </c:pt>
                <c:pt idx="7528">
                  <c:v>8.89699074074074E-2</c:v>
                </c:pt>
                <c:pt idx="7529">
                  <c:v>8.8981481481481481E-2</c:v>
                </c:pt>
                <c:pt idx="7530">
                  <c:v>8.8993055555555547E-2</c:v>
                </c:pt>
                <c:pt idx="7531">
                  <c:v>8.9004629629629628E-2</c:v>
                </c:pt>
                <c:pt idx="7532">
                  <c:v>8.9016203703703708E-2</c:v>
                </c:pt>
                <c:pt idx="7533">
                  <c:v>8.9027777777777775E-2</c:v>
                </c:pt>
                <c:pt idx="7534">
                  <c:v>8.9039351851851856E-2</c:v>
                </c:pt>
                <c:pt idx="7535">
                  <c:v>8.9050925925925936E-2</c:v>
                </c:pt>
                <c:pt idx="7536">
                  <c:v>8.9062500000000003E-2</c:v>
                </c:pt>
                <c:pt idx="7537">
                  <c:v>8.9074074074074083E-2</c:v>
                </c:pt>
                <c:pt idx="7538">
                  <c:v>8.9085648148148136E-2</c:v>
                </c:pt>
                <c:pt idx="7539">
                  <c:v>8.9097222222222217E-2</c:v>
                </c:pt>
                <c:pt idx="7540">
                  <c:v>8.9108796296296297E-2</c:v>
                </c:pt>
                <c:pt idx="7541">
                  <c:v>8.9120370370370364E-2</c:v>
                </c:pt>
                <c:pt idx="7542">
                  <c:v>8.9131944444444444E-2</c:v>
                </c:pt>
                <c:pt idx="7543">
                  <c:v>8.9143518518518525E-2</c:v>
                </c:pt>
                <c:pt idx="7544">
                  <c:v>8.9155092592592591E-2</c:v>
                </c:pt>
                <c:pt idx="7545">
                  <c:v>8.9166666666666672E-2</c:v>
                </c:pt>
                <c:pt idx="7546">
                  <c:v>8.9178240740740752E-2</c:v>
                </c:pt>
                <c:pt idx="7547">
                  <c:v>8.9189814814814819E-2</c:v>
                </c:pt>
                <c:pt idx="7548">
                  <c:v>8.9201388888888886E-2</c:v>
                </c:pt>
                <c:pt idx="7549">
                  <c:v>8.9212962962962952E-2</c:v>
                </c:pt>
                <c:pt idx="7550">
                  <c:v>8.9224537037037033E-2</c:v>
                </c:pt>
                <c:pt idx="7551">
                  <c:v>8.9236111111111113E-2</c:v>
                </c:pt>
                <c:pt idx="7552">
                  <c:v>8.924768518518518E-2</c:v>
                </c:pt>
                <c:pt idx="7553">
                  <c:v>8.925925925925926E-2</c:v>
                </c:pt>
                <c:pt idx="7554">
                  <c:v>8.9270833333333341E-2</c:v>
                </c:pt>
                <c:pt idx="7555">
                  <c:v>8.9282407407407408E-2</c:v>
                </c:pt>
                <c:pt idx="7556">
                  <c:v>8.9293981481481488E-2</c:v>
                </c:pt>
                <c:pt idx="7557">
                  <c:v>8.9305555555555569E-2</c:v>
                </c:pt>
                <c:pt idx="7558">
                  <c:v>8.9317129629629621E-2</c:v>
                </c:pt>
                <c:pt idx="7559">
                  <c:v>8.9328703703703702E-2</c:v>
                </c:pt>
                <c:pt idx="7560">
                  <c:v>8.9340277777777768E-2</c:v>
                </c:pt>
                <c:pt idx="7561">
                  <c:v>8.9351851851851849E-2</c:v>
                </c:pt>
                <c:pt idx="7562">
                  <c:v>8.9363425925925929E-2</c:v>
                </c:pt>
                <c:pt idx="7563">
                  <c:v>8.9374999999999996E-2</c:v>
                </c:pt>
                <c:pt idx="7564">
                  <c:v>8.9386574074074077E-2</c:v>
                </c:pt>
                <c:pt idx="7565">
                  <c:v>8.9398148148148157E-2</c:v>
                </c:pt>
                <c:pt idx="7566">
                  <c:v>8.9409722222222224E-2</c:v>
                </c:pt>
                <c:pt idx="7567">
                  <c:v>8.9421296296296304E-2</c:v>
                </c:pt>
                <c:pt idx="7568">
                  <c:v>8.9432870370370357E-2</c:v>
                </c:pt>
                <c:pt idx="7569">
                  <c:v>8.9444444444444438E-2</c:v>
                </c:pt>
                <c:pt idx="7570">
                  <c:v>8.9456018518518518E-2</c:v>
                </c:pt>
                <c:pt idx="7571">
                  <c:v>8.9467592592592585E-2</c:v>
                </c:pt>
                <c:pt idx="7572">
                  <c:v>8.9479166666666665E-2</c:v>
                </c:pt>
                <c:pt idx="7573">
                  <c:v>8.9490740740740746E-2</c:v>
                </c:pt>
                <c:pt idx="7574">
                  <c:v>8.9502314814814812E-2</c:v>
                </c:pt>
                <c:pt idx="7575">
                  <c:v>8.9513888888888893E-2</c:v>
                </c:pt>
                <c:pt idx="7576">
                  <c:v>8.9525462962962973E-2</c:v>
                </c:pt>
                <c:pt idx="7577">
                  <c:v>8.953703703703704E-2</c:v>
                </c:pt>
                <c:pt idx="7578">
                  <c:v>8.9548611111111107E-2</c:v>
                </c:pt>
                <c:pt idx="7579">
                  <c:v>8.9560185185185173E-2</c:v>
                </c:pt>
                <c:pt idx="7580">
                  <c:v>8.9571759259259254E-2</c:v>
                </c:pt>
                <c:pt idx="7581">
                  <c:v>8.9583333333333334E-2</c:v>
                </c:pt>
                <c:pt idx="7582">
                  <c:v>8.9594907407407401E-2</c:v>
                </c:pt>
                <c:pt idx="7583">
                  <c:v>8.9606481481481481E-2</c:v>
                </c:pt>
                <c:pt idx="7584">
                  <c:v>8.9618055555555562E-2</c:v>
                </c:pt>
                <c:pt idx="7585">
                  <c:v>8.9629629629629629E-2</c:v>
                </c:pt>
                <c:pt idx="7586">
                  <c:v>8.9641203703703709E-2</c:v>
                </c:pt>
                <c:pt idx="7587">
                  <c:v>8.965277777777779E-2</c:v>
                </c:pt>
                <c:pt idx="7588">
                  <c:v>8.9664351851851856E-2</c:v>
                </c:pt>
                <c:pt idx="7589">
                  <c:v>8.9675925925925923E-2</c:v>
                </c:pt>
                <c:pt idx="7590">
                  <c:v>8.9687499999999989E-2</c:v>
                </c:pt>
                <c:pt idx="7591">
                  <c:v>8.969907407407407E-2</c:v>
                </c:pt>
                <c:pt idx="7592">
                  <c:v>8.971064814814815E-2</c:v>
                </c:pt>
                <c:pt idx="7593">
                  <c:v>8.9722222222222217E-2</c:v>
                </c:pt>
                <c:pt idx="7594">
                  <c:v>8.9733796296296298E-2</c:v>
                </c:pt>
                <c:pt idx="7595">
                  <c:v>8.9745370370370378E-2</c:v>
                </c:pt>
                <c:pt idx="7596">
                  <c:v>8.9756944444444445E-2</c:v>
                </c:pt>
                <c:pt idx="7597">
                  <c:v>8.9768518518518525E-2</c:v>
                </c:pt>
                <c:pt idx="7598">
                  <c:v>8.9780092592592606E-2</c:v>
                </c:pt>
                <c:pt idx="7599">
                  <c:v>8.9791666666666659E-2</c:v>
                </c:pt>
                <c:pt idx="7600">
                  <c:v>8.9803240740740739E-2</c:v>
                </c:pt>
                <c:pt idx="7601">
                  <c:v>8.9814814814814806E-2</c:v>
                </c:pt>
                <c:pt idx="7602">
                  <c:v>8.9826388888888886E-2</c:v>
                </c:pt>
                <c:pt idx="7603">
                  <c:v>8.9837962962962967E-2</c:v>
                </c:pt>
                <c:pt idx="7604">
                  <c:v>8.9849537037037033E-2</c:v>
                </c:pt>
                <c:pt idx="7605">
                  <c:v>8.9861111111111114E-2</c:v>
                </c:pt>
                <c:pt idx="7606">
                  <c:v>8.9872685185185194E-2</c:v>
                </c:pt>
                <c:pt idx="7607">
                  <c:v>8.9884259259259261E-2</c:v>
                </c:pt>
                <c:pt idx="7608">
                  <c:v>8.9895833333333341E-2</c:v>
                </c:pt>
                <c:pt idx="7609">
                  <c:v>8.9907407407407394E-2</c:v>
                </c:pt>
                <c:pt idx="7610">
                  <c:v>8.9918981481481475E-2</c:v>
                </c:pt>
                <c:pt idx="7611">
                  <c:v>8.9930555555555555E-2</c:v>
                </c:pt>
                <c:pt idx="7612">
                  <c:v>8.9942129629629622E-2</c:v>
                </c:pt>
                <c:pt idx="7613">
                  <c:v>8.9953703703703702E-2</c:v>
                </c:pt>
                <c:pt idx="7614">
                  <c:v>8.9965277777777783E-2</c:v>
                </c:pt>
                <c:pt idx="7615">
                  <c:v>8.997685185185185E-2</c:v>
                </c:pt>
                <c:pt idx="7616">
                  <c:v>8.998842592592593E-2</c:v>
                </c:pt>
                <c:pt idx="7617">
                  <c:v>9.0000000000000011E-2</c:v>
                </c:pt>
                <c:pt idx="7618">
                  <c:v>9.0011574074074077E-2</c:v>
                </c:pt>
                <c:pt idx="7619">
                  <c:v>9.0023148148148144E-2</c:v>
                </c:pt>
                <c:pt idx="7620">
                  <c:v>9.003472222222221E-2</c:v>
                </c:pt>
                <c:pt idx="7621">
                  <c:v>9.0046296296296291E-2</c:v>
                </c:pt>
                <c:pt idx="7622">
                  <c:v>9.0057870370370371E-2</c:v>
                </c:pt>
                <c:pt idx="7623">
                  <c:v>9.0069444444444438E-2</c:v>
                </c:pt>
                <c:pt idx="7624">
                  <c:v>9.0081018518518519E-2</c:v>
                </c:pt>
                <c:pt idx="7625">
                  <c:v>9.0092592592592599E-2</c:v>
                </c:pt>
                <c:pt idx="7626">
                  <c:v>9.0104166666666666E-2</c:v>
                </c:pt>
                <c:pt idx="7627">
                  <c:v>9.0115740740740746E-2</c:v>
                </c:pt>
                <c:pt idx="7628">
                  <c:v>9.0127314814814827E-2</c:v>
                </c:pt>
                <c:pt idx="7629">
                  <c:v>9.0138888888888893E-2</c:v>
                </c:pt>
                <c:pt idx="7630">
                  <c:v>9.015046296296296E-2</c:v>
                </c:pt>
                <c:pt idx="7631">
                  <c:v>9.0162037037037027E-2</c:v>
                </c:pt>
                <c:pt idx="7632">
                  <c:v>9.0173611111111107E-2</c:v>
                </c:pt>
                <c:pt idx="7633">
                  <c:v>9.0185185185185188E-2</c:v>
                </c:pt>
                <c:pt idx="7634">
                  <c:v>9.0196759259259254E-2</c:v>
                </c:pt>
                <c:pt idx="7635">
                  <c:v>9.0208333333333335E-2</c:v>
                </c:pt>
                <c:pt idx="7636">
                  <c:v>9.0219907407407415E-2</c:v>
                </c:pt>
                <c:pt idx="7637">
                  <c:v>9.0231481481481482E-2</c:v>
                </c:pt>
                <c:pt idx="7638">
                  <c:v>9.0243055555555562E-2</c:v>
                </c:pt>
                <c:pt idx="7639">
                  <c:v>9.0254629629629643E-2</c:v>
                </c:pt>
                <c:pt idx="7640">
                  <c:v>9.0266203703703696E-2</c:v>
                </c:pt>
                <c:pt idx="7641">
                  <c:v>9.0277777777777776E-2</c:v>
                </c:pt>
                <c:pt idx="7642">
                  <c:v>9.0289351851851843E-2</c:v>
                </c:pt>
                <c:pt idx="7643">
                  <c:v>9.0300925925925923E-2</c:v>
                </c:pt>
                <c:pt idx="7644">
                  <c:v>9.0312500000000004E-2</c:v>
                </c:pt>
                <c:pt idx="7645">
                  <c:v>9.0324074074074071E-2</c:v>
                </c:pt>
                <c:pt idx="7646">
                  <c:v>9.0335648148148151E-2</c:v>
                </c:pt>
                <c:pt idx="7647">
                  <c:v>9.0347222222222232E-2</c:v>
                </c:pt>
                <c:pt idx="7648">
                  <c:v>9.0358796296296298E-2</c:v>
                </c:pt>
                <c:pt idx="7649">
                  <c:v>9.0370370370370379E-2</c:v>
                </c:pt>
                <c:pt idx="7650">
                  <c:v>9.0381944444444431E-2</c:v>
                </c:pt>
                <c:pt idx="7651">
                  <c:v>9.0393518518518512E-2</c:v>
                </c:pt>
                <c:pt idx="7652">
                  <c:v>9.0405092592592592E-2</c:v>
                </c:pt>
                <c:pt idx="7653">
                  <c:v>9.0416666666666659E-2</c:v>
                </c:pt>
                <c:pt idx="7654">
                  <c:v>9.042824074074074E-2</c:v>
                </c:pt>
                <c:pt idx="7655">
                  <c:v>9.043981481481482E-2</c:v>
                </c:pt>
                <c:pt idx="7656">
                  <c:v>9.0451388888888887E-2</c:v>
                </c:pt>
                <c:pt idx="7657">
                  <c:v>9.0462962962962967E-2</c:v>
                </c:pt>
                <c:pt idx="7658">
                  <c:v>9.0474537037037048E-2</c:v>
                </c:pt>
                <c:pt idx="7659">
                  <c:v>9.0486111111111114E-2</c:v>
                </c:pt>
                <c:pt idx="7660">
                  <c:v>9.0497685185185181E-2</c:v>
                </c:pt>
                <c:pt idx="7661">
                  <c:v>9.0509259259259248E-2</c:v>
                </c:pt>
                <c:pt idx="7662">
                  <c:v>9.0520833333333328E-2</c:v>
                </c:pt>
                <c:pt idx="7663">
                  <c:v>9.0532407407407409E-2</c:v>
                </c:pt>
                <c:pt idx="7664">
                  <c:v>9.0543981481481475E-2</c:v>
                </c:pt>
                <c:pt idx="7665">
                  <c:v>9.0555555555555556E-2</c:v>
                </c:pt>
                <c:pt idx="7666">
                  <c:v>9.0567129629629636E-2</c:v>
                </c:pt>
                <c:pt idx="7667">
                  <c:v>9.0578703703703703E-2</c:v>
                </c:pt>
                <c:pt idx="7668">
                  <c:v>9.0590277777777783E-2</c:v>
                </c:pt>
                <c:pt idx="7669">
                  <c:v>9.0601851851851864E-2</c:v>
                </c:pt>
                <c:pt idx="7670">
                  <c:v>9.0613425925925917E-2</c:v>
                </c:pt>
                <c:pt idx="7671">
                  <c:v>9.0624999999999997E-2</c:v>
                </c:pt>
                <c:pt idx="7672">
                  <c:v>9.0636574074074064E-2</c:v>
                </c:pt>
                <c:pt idx="7673">
                  <c:v>9.0648148148148144E-2</c:v>
                </c:pt>
                <c:pt idx="7674">
                  <c:v>9.0659722222222225E-2</c:v>
                </c:pt>
                <c:pt idx="7675">
                  <c:v>9.0671296296296292E-2</c:v>
                </c:pt>
                <c:pt idx="7676">
                  <c:v>9.0682870370370372E-2</c:v>
                </c:pt>
                <c:pt idx="7677">
                  <c:v>9.0694444444444453E-2</c:v>
                </c:pt>
                <c:pt idx="7678">
                  <c:v>9.0706018518518519E-2</c:v>
                </c:pt>
                <c:pt idx="7679">
                  <c:v>9.07175925925926E-2</c:v>
                </c:pt>
                <c:pt idx="7680">
                  <c:v>9.072916666666668E-2</c:v>
                </c:pt>
                <c:pt idx="7681">
                  <c:v>9.0740740740740733E-2</c:v>
                </c:pt>
                <c:pt idx="7682">
                  <c:v>9.0752314814814813E-2</c:v>
                </c:pt>
                <c:pt idx="7683">
                  <c:v>9.076388888888888E-2</c:v>
                </c:pt>
                <c:pt idx="7684">
                  <c:v>9.0775462962962961E-2</c:v>
                </c:pt>
                <c:pt idx="7685">
                  <c:v>9.0787037037037041E-2</c:v>
                </c:pt>
                <c:pt idx="7686">
                  <c:v>9.0798611111111108E-2</c:v>
                </c:pt>
                <c:pt idx="7687">
                  <c:v>9.0810185185185188E-2</c:v>
                </c:pt>
                <c:pt idx="7688">
                  <c:v>9.0821759259259269E-2</c:v>
                </c:pt>
                <c:pt idx="7689">
                  <c:v>9.0833333333333335E-2</c:v>
                </c:pt>
                <c:pt idx="7690">
                  <c:v>9.0844907407407416E-2</c:v>
                </c:pt>
                <c:pt idx="7691">
                  <c:v>9.0856481481481469E-2</c:v>
                </c:pt>
                <c:pt idx="7692">
                  <c:v>9.0868055555555549E-2</c:v>
                </c:pt>
                <c:pt idx="7693">
                  <c:v>9.087962962962963E-2</c:v>
                </c:pt>
                <c:pt idx="7694">
                  <c:v>9.0891203703703696E-2</c:v>
                </c:pt>
                <c:pt idx="7695">
                  <c:v>9.0902777777777777E-2</c:v>
                </c:pt>
                <c:pt idx="7696">
                  <c:v>9.0914351851851857E-2</c:v>
                </c:pt>
                <c:pt idx="7697">
                  <c:v>9.0925925925925924E-2</c:v>
                </c:pt>
                <c:pt idx="7698">
                  <c:v>9.0937500000000004E-2</c:v>
                </c:pt>
                <c:pt idx="7699">
                  <c:v>9.0949074074074085E-2</c:v>
                </c:pt>
                <c:pt idx="7700">
                  <c:v>9.0960648148148152E-2</c:v>
                </c:pt>
                <c:pt idx="7701">
                  <c:v>9.0972222222222218E-2</c:v>
                </c:pt>
                <c:pt idx="7702">
                  <c:v>9.0983796296296285E-2</c:v>
                </c:pt>
                <c:pt idx="7703">
                  <c:v>9.0995370370370365E-2</c:v>
                </c:pt>
                <c:pt idx="7704">
                  <c:v>9.1006944444444446E-2</c:v>
                </c:pt>
                <c:pt idx="7705">
                  <c:v>9.1018518518518512E-2</c:v>
                </c:pt>
                <c:pt idx="7706">
                  <c:v>9.1030092592592593E-2</c:v>
                </c:pt>
                <c:pt idx="7707">
                  <c:v>9.1041666666666674E-2</c:v>
                </c:pt>
                <c:pt idx="7708">
                  <c:v>9.105324074074074E-2</c:v>
                </c:pt>
                <c:pt idx="7709">
                  <c:v>9.1064814814814821E-2</c:v>
                </c:pt>
                <c:pt idx="7710">
                  <c:v>9.1076388888888901E-2</c:v>
                </c:pt>
                <c:pt idx="7711">
                  <c:v>9.1087962962962954E-2</c:v>
                </c:pt>
                <c:pt idx="7712">
                  <c:v>9.1099537037037034E-2</c:v>
                </c:pt>
                <c:pt idx="7713">
                  <c:v>9.1111111111111101E-2</c:v>
                </c:pt>
                <c:pt idx="7714">
                  <c:v>9.1122685185185182E-2</c:v>
                </c:pt>
                <c:pt idx="7715">
                  <c:v>9.1122685185185182E-2</c:v>
                </c:pt>
                <c:pt idx="7716">
                  <c:v>9.1134259259259262E-2</c:v>
                </c:pt>
                <c:pt idx="7717">
                  <c:v>9.1145833333333329E-2</c:v>
                </c:pt>
                <c:pt idx="7718">
                  <c:v>9.1157407407407409E-2</c:v>
                </c:pt>
                <c:pt idx="7719">
                  <c:v>9.116898148148149E-2</c:v>
                </c:pt>
                <c:pt idx="7720">
                  <c:v>9.1180555555555556E-2</c:v>
                </c:pt>
                <c:pt idx="7721">
                  <c:v>9.1192129629629637E-2</c:v>
                </c:pt>
                <c:pt idx="7722">
                  <c:v>9.1203703703703717E-2</c:v>
                </c:pt>
                <c:pt idx="7723">
                  <c:v>9.121527777777777E-2</c:v>
                </c:pt>
                <c:pt idx="7724">
                  <c:v>9.1226851851851851E-2</c:v>
                </c:pt>
                <c:pt idx="7725">
                  <c:v>9.1238425925925917E-2</c:v>
                </c:pt>
                <c:pt idx="7726">
                  <c:v>9.1249999999999998E-2</c:v>
                </c:pt>
                <c:pt idx="7727">
                  <c:v>9.1261574074074078E-2</c:v>
                </c:pt>
                <c:pt idx="7728">
                  <c:v>9.1273148148148145E-2</c:v>
                </c:pt>
                <c:pt idx="7729">
                  <c:v>9.1284722222222225E-2</c:v>
                </c:pt>
                <c:pt idx="7730">
                  <c:v>9.1296296296296306E-2</c:v>
                </c:pt>
                <c:pt idx="7731">
                  <c:v>9.1307870370370373E-2</c:v>
                </c:pt>
                <c:pt idx="7732">
                  <c:v>9.1319444444444453E-2</c:v>
                </c:pt>
                <c:pt idx="7733">
                  <c:v>9.1331018518518506E-2</c:v>
                </c:pt>
                <c:pt idx="7734">
                  <c:v>9.1342592592592586E-2</c:v>
                </c:pt>
                <c:pt idx="7735">
                  <c:v>9.1354166666666667E-2</c:v>
                </c:pt>
                <c:pt idx="7736">
                  <c:v>9.1365740740740733E-2</c:v>
                </c:pt>
                <c:pt idx="7737">
                  <c:v>9.1377314814814814E-2</c:v>
                </c:pt>
                <c:pt idx="7738">
                  <c:v>9.1388888888888895E-2</c:v>
                </c:pt>
                <c:pt idx="7739">
                  <c:v>9.1400462962962961E-2</c:v>
                </c:pt>
                <c:pt idx="7740">
                  <c:v>9.1412037037037042E-2</c:v>
                </c:pt>
                <c:pt idx="7741">
                  <c:v>9.1423611111111122E-2</c:v>
                </c:pt>
                <c:pt idx="7742">
                  <c:v>9.1435185185185189E-2</c:v>
                </c:pt>
                <c:pt idx="7743">
                  <c:v>9.1446759259259255E-2</c:v>
                </c:pt>
                <c:pt idx="7744">
                  <c:v>9.1458333333333322E-2</c:v>
                </c:pt>
                <c:pt idx="7745">
                  <c:v>9.1469907407407403E-2</c:v>
                </c:pt>
                <c:pt idx="7746">
                  <c:v>9.1481481481481483E-2</c:v>
                </c:pt>
                <c:pt idx="7747">
                  <c:v>9.149305555555555E-2</c:v>
                </c:pt>
                <c:pt idx="7748">
                  <c:v>9.150462962962963E-2</c:v>
                </c:pt>
                <c:pt idx="7749">
                  <c:v>9.1516203703703711E-2</c:v>
                </c:pt>
                <c:pt idx="7750">
                  <c:v>9.1527777777777777E-2</c:v>
                </c:pt>
                <c:pt idx="7751">
                  <c:v>9.1539351851851858E-2</c:v>
                </c:pt>
                <c:pt idx="7752">
                  <c:v>9.1550925925925938E-2</c:v>
                </c:pt>
                <c:pt idx="7753">
                  <c:v>9.1562499999999991E-2</c:v>
                </c:pt>
                <c:pt idx="7754">
                  <c:v>9.1574074074074072E-2</c:v>
                </c:pt>
                <c:pt idx="7755">
                  <c:v>9.1585648148148138E-2</c:v>
                </c:pt>
                <c:pt idx="7756">
                  <c:v>9.1597222222222219E-2</c:v>
                </c:pt>
                <c:pt idx="7757">
                  <c:v>9.1608796296296299E-2</c:v>
                </c:pt>
                <c:pt idx="7758">
                  <c:v>9.1620370370370366E-2</c:v>
                </c:pt>
                <c:pt idx="7759">
                  <c:v>9.1631944444444446E-2</c:v>
                </c:pt>
                <c:pt idx="7760">
                  <c:v>9.1643518518518527E-2</c:v>
                </c:pt>
                <c:pt idx="7761">
                  <c:v>9.1655092592592594E-2</c:v>
                </c:pt>
                <c:pt idx="7762">
                  <c:v>9.1666666666666674E-2</c:v>
                </c:pt>
                <c:pt idx="7763">
                  <c:v>9.1678240740740755E-2</c:v>
                </c:pt>
                <c:pt idx="7764">
                  <c:v>9.1689814814814807E-2</c:v>
                </c:pt>
                <c:pt idx="7765">
                  <c:v>9.1701388888888888E-2</c:v>
                </c:pt>
                <c:pt idx="7766">
                  <c:v>9.1712962962962954E-2</c:v>
                </c:pt>
                <c:pt idx="7767">
                  <c:v>9.1724537037037035E-2</c:v>
                </c:pt>
                <c:pt idx="7768">
                  <c:v>9.1736111111111115E-2</c:v>
                </c:pt>
                <c:pt idx="7769">
                  <c:v>9.1747685185185182E-2</c:v>
                </c:pt>
                <c:pt idx="7770">
                  <c:v>9.1759259259259263E-2</c:v>
                </c:pt>
                <c:pt idx="7771">
                  <c:v>9.1770833333333343E-2</c:v>
                </c:pt>
                <c:pt idx="7772">
                  <c:v>9.178240740740741E-2</c:v>
                </c:pt>
                <c:pt idx="7773">
                  <c:v>9.179398148148149E-2</c:v>
                </c:pt>
                <c:pt idx="7774">
                  <c:v>9.1805555555555543E-2</c:v>
                </c:pt>
                <c:pt idx="7775">
                  <c:v>9.1817129629629624E-2</c:v>
                </c:pt>
                <c:pt idx="7776">
                  <c:v>9.1828703703703704E-2</c:v>
                </c:pt>
                <c:pt idx="7777">
                  <c:v>9.1840277777777771E-2</c:v>
                </c:pt>
                <c:pt idx="7778">
                  <c:v>9.1851851851851851E-2</c:v>
                </c:pt>
                <c:pt idx="7779">
                  <c:v>9.1863425925925932E-2</c:v>
                </c:pt>
                <c:pt idx="7780">
                  <c:v>9.1874999999999998E-2</c:v>
                </c:pt>
                <c:pt idx="7781">
                  <c:v>9.1886574074074079E-2</c:v>
                </c:pt>
                <c:pt idx="7782">
                  <c:v>9.1898148148148159E-2</c:v>
                </c:pt>
                <c:pt idx="7783">
                  <c:v>9.1909722222222226E-2</c:v>
                </c:pt>
                <c:pt idx="7784">
                  <c:v>9.1921296296296293E-2</c:v>
                </c:pt>
                <c:pt idx="7785">
                  <c:v>9.1932870370370359E-2</c:v>
                </c:pt>
                <c:pt idx="7786">
                  <c:v>9.194444444444444E-2</c:v>
                </c:pt>
                <c:pt idx="7787">
                  <c:v>9.195601851851852E-2</c:v>
                </c:pt>
                <c:pt idx="7788">
                  <c:v>9.1967592592592587E-2</c:v>
                </c:pt>
                <c:pt idx="7789">
                  <c:v>9.1979166666666667E-2</c:v>
                </c:pt>
                <c:pt idx="7790">
                  <c:v>9.1990740740740748E-2</c:v>
                </c:pt>
                <c:pt idx="7791">
                  <c:v>9.2002314814814815E-2</c:v>
                </c:pt>
                <c:pt idx="7792">
                  <c:v>9.2013888888888895E-2</c:v>
                </c:pt>
                <c:pt idx="7793">
                  <c:v>9.2025462962962976E-2</c:v>
                </c:pt>
                <c:pt idx="7794">
                  <c:v>9.2037037037037028E-2</c:v>
                </c:pt>
                <c:pt idx="7795">
                  <c:v>9.2048611111111109E-2</c:v>
                </c:pt>
                <c:pt idx="7796">
                  <c:v>9.2060185185185175E-2</c:v>
                </c:pt>
                <c:pt idx="7797">
                  <c:v>9.2071759259259256E-2</c:v>
                </c:pt>
                <c:pt idx="7798">
                  <c:v>9.2083333333333336E-2</c:v>
                </c:pt>
                <c:pt idx="7799">
                  <c:v>9.2094907407407403E-2</c:v>
                </c:pt>
                <c:pt idx="7800">
                  <c:v>9.2106481481481484E-2</c:v>
                </c:pt>
                <c:pt idx="7801">
                  <c:v>9.2118055555555564E-2</c:v>
                </c:pt>
                <c:pt idx="7802">
                  <c:v>9.2129629629629631E-2</c:v>
                </c:pt>
                <c:pt idx="7803">
                  <c:v>9.2141203703703711E-2</c:v>
                </c:pt>
                <c:pt idx="7804">
                  <c:v>9.2152777777777764E-2</c:v>
                </c:pt>
                <c:pt idx="7805">
                  <c:v>9.2164351851851845E-2</c:v>
                </c:pt>
                <c:pt idx="7806">
                  <c:v>9.2175925925925925E-2</c:v>
                </c:pt>
                <c:pt idx="7807">
                  <c:v>9.2187499999999992E-2</c:v>
                </c:pt>
                <c:pt idx="7808">
                  <c:v>9.2199074074074072E-2</c:v>
                </c:pt>
                <c:pt idx="7809">
                  <c:v>9.2210648148148153E-2</c:v>
                </c:pt>
                <c:pt idx="7810">
                  <c:v>9.2222222222222219E-2</c:v>
                </c:pt>
                <c:pt idx="7811">
                  <c:v>9.22337962962963E-2</c:v>
                </c:pt>
                <c:pt idx="7812">
                  <c:v>9.224537037037038E-2</c:v>
                </c:pt>
                <c:pt idx="7813">
                  <c:v>9.2256944444444447E-2</c:v>
                </c:pt>
                <c:pt idx="7814">
                  <c:v>9.2268518518518527E-2</c:v>
                </c:pt>
                <c:pt idx="7815">
                  <c:v>9.228009259259258E-2</c:v>
                </c:pt>
                <c:pt idx="7816">
                  <c:v>9.2291666666666661E-2</c:v>
                </c:pt>
                <c:pt idx="7817">
                  <c:v>9.2303240740740741E-2</c:v>
                </c:pt>
                <c:pt idx="7818">
                  <c:v>9.2314814814814808E-2</c:v>
                </c:pt>
                <c:pt idx="7819">
                  <c:v>9.2326388888888888E-2</c:v>
                </c:pt>
                <c:pt idx="7820">
                  <c:v>9.2337962962962969E-2</c:v>
                </c:pt>
                <c:pt idx="7821">
                  <c:v>9.2349537037037036E-2</c:v>
                </c:pt>
                <c:pt idx="7822">
                  <c:v>9.2361111111111116E-2</c:v>
                </c:pt>
                <c:pt idx="7823">
                  <c:v>9.2372685185185197E-2</c:v>
                </c:pt>
                <c:pt idx="7824">
                  <c:v>9.2384259259259263E-2</c:v>
                </c:pt>
                <c:pt idx="7825">
                  <c:v>9.239583333333333E-2</c:v>
                </c:pt>
                <c:pt idx="7826">
                  <c:v>9.2407407407407396E-2</c:v>
                </c:pt>
                <c:pt idx="7827">
                  <c:v>9.2418981481481477E-2</c:v>
                </c:pt>
                <c:pt idx="7828">
                  <c:v>9.2430555555555557E-2</c:v>
                </c:pt>
                <c:pt idx="7829">
                  <c:v>9.2442129629629624E-2</c:v>
                </c:pt>
                <c:pt idx="7830">
                  <c:v>9.2453703703703705E-2</c:v>
                </c:pt>
                <c:pt idx="7831">
                  <c:v>9.2465277777777785E-2</c:v>
                </c:pt>
                <c:pt idx="7832">
                  <c:v>9.2476851851851852E-2</c:v>
                </c:pt>
                <c:pt idx="7833">
                  <c:v>9.2488425925925932E-2</c:v>
                </c:pt>
                <c:pt idx="7834">
                  <c:v>9.2500000000000013E-2</c:v>
                </c:pt>
                <c:pt idx="7835">
                  <c:v>9.2511574074074066E-2</c:v>
                </c:pt>
                <c:pt idx="7836">
                  <c:v>9.2523148148148146E-2</c:v>
                </c:pt>
                <c:pt idx="7837">
                  <c:v>9.2534722222222213E-2</c:v>
                </c:pt>
                <c:pt idx="7838">
                  <c:v>9.2546296296296293E-2</c:v>
                </c:pt>
                <c:pt idx="7839">
                  <c:v>9.2557870370370374E-2</c:v>
                </c:pt>
                <c:pt idx="7840">
                  <c:v>9.256944444444444E-2</c:v>
                </c:pt>
                <c:pt idx="7841">
                  <c:v>9.2581018518518521E-2</c:v>
                </c:pt>
                <c:pt idx="7842">
                  <c:v>9.2592592592592601E-2</c:v>
                </c:pt>
                <c:pt idx="7843">
                  <c:v>9.2604166666666668E-2</c:v>
                </c:pt>
                <c:pt idx="7844">
                  <c:v>9.2615740740740748E-2</c:v>
                </c:pt>
                <c:pt idx="7845">
                  <c:v>9.2627314814814801E-2</c:v>
                </c:pt>
                <c:pt idx="7846">
                  <c:v>9.2638888888888882E-2</c:v>
                </c:pt>
                <c:pt idx="7847">
                  <c:v>9.2650462962962962E-2</c:v>
                </c:pt>
                <c:pt idx="7848">
                  <c:v>9.2662037037037029E-2</c:v>
                </c:pt>
                <c:pt idx="7849">
                  <c:v>9.2673611111111109E-2</c:v>
                </c:pt>
                <c:pt idx="7850">
                  <c:v>9.268518518518519E-2</c:v>
                </c:pt>
                <c:pt idx="7851">
                  <c:v>9.2696759259259257E-2</c:v>
                </c:pt>
                <c:pt idx="7852">
                  <c:v>9.2708333333333337E-2</c:v>
                </c:pt>
                <c:pt idx="7853">
                  <c:v>9.2719907407407418E-2</c:v>
                </c:pt>
                <c:pt idx="7854">
                  <c:v>9.2731481481481484E-2</c:v>
                </c:pt>
                <c:pt idx="7855">
                  <c:v>9.2743055555555565E-2</c:v>
                </c:pt>
                <c:pt idx="7856">
                  <c:v>9.2754629629629617E-2</c:v>
                </c:pt>
                <c:pt idx="7857">
                  <c:v>9.2766203703703698E-2</c:v>
                </c:pt>
                <c:pt idx="7858">
                  <c:v>9.2777777777777778E-2</c:v>
                </c:pt>
                <c:pt idx="7859">
                  <c:v>9.2789351851851845E-2</c:v>
                </c:pt>
                <c:pt idx="7860">
                  <c:v>9.2800925925925926E-2</c:v>
                </c:pt>
                <c:pt idx="7861">
                  <c:v>9.2812500000000006E-2</c:v>
                </c:pt>
                <c:pt idx="7862">
                  <c:v>9.2824074074074073E-2</c:v>
                </c:pt>
                <c:pt idx="7863">
                  <c:v>9.2835648148148153E-2</c:v>
                </c:pt>
                <c:pt idx="7864">
                  <c:v>9.2847222222222234E-2</c:v>
                </c:pt>
                <c:pt idx="7865">
                  <c:v>9.28587962962963E-2</c:v>
                </c:pt>
                <c:pt idx="7866">
                  <c:v>9.2870370370370367E-2</c:v>
                </c:pt>
                <c:pt idx="7867">
                  <c:v>9.2881944444444434E-2</c:v>
                </c:pt>
                <c:pt idx="7868">
                  <c:v>9.2893518518518514E-2</c:v>
                </c:pt>
                <c:pt idx="7869">
                  <c:v>9.2905092592592595E-2</c:v>
                </c:pt>
                <c:pt idx="7870">
                  <c:v>9.2916666666666661E-2</c:v>
                </c:pt>
                <c:pt idx="7871">
                  <c:v>9.2928240740740742E-2</c:v>
                </c:pt>
                <c:pt idx="7872">
                  <c:v>9.2939814814814822E-2</c:v>
                </c:pt>
                <c:pt idx="7873">
                  <c:v>9.2951388888888889E-2</c:v>
                </c:pt>
                <c:pt idx="7874">
                  <c:v>9.2962962962962969E-2</c:v>
                </c:pt>
                <c:pt idx="7875">
                  <c:v>9.297453703703705E-2</c:v>
                </c:pt>
                <c:pt idx="7876">
                  <c:v>9.2986111111111103E-2</c:v>
                </c:pt>
                <c:pt idx="7877">
                  <c:v>9.2997685185185183E-2</c:v>
                </c:pt>
                <c:pt idx="7878">
                  <c:v>9.300925925925925E-2</c:v>
                </c:pt>
                <c:pt idx="7879">
                  <c:v>9.302083333333333E-2</c:v>
                </c:pt>
                <c:pt idx="7880">
                  <c:v>9.3032407407407411E-2</c:v>
                </c:pt>
                <c:pt idx="7881">
                  <c:v>9.3043981481481478E-2</c:v>
                </c:pt>
                <c:pt idx="7882">
                  <c:v>9.3055555555555558E-2</c:v>
                </c:pt>
                <c:pt idx="7883">
                  <c:v>9.3067129629629639E-2</c:v>
                </c:pt>
                <c:pt idx="7884">
                  <c:v>9.3078703703703705E-2</c:v>
                </c:pt>
                <c:pt idx="7885">
                  <c:v>9.3090277777777786E-2</c:v>
                </c:pt>
                <c:pt idx="7886">
                  <c:v>9.3101851851851838E-2</c:v>
                </c:pt>
                <c:pt idx="7887">
                  <c:v>9.3113425925925919E-2</c:v>
                </c:pt>
                <c:pt idx="7888">
                  <c:v>9.3124999999999999E-2</c:v>
                </c:pt>
                <c:pt idx="7889">
                  <c:v>9.3136574074074066E-2</c:v>
                </c:pt>
                <c:pt idx="7890">
                  <c:v>9.3148148148148147E-2</c:v>
                </c:pt>
                <c:pt idx="7891">
                  <c:v>9.3159722222222227E-2</c:v>
                </c:pt>
                <c:pt idx="7892">
                  <c:v>9.3171296296296294E-2</c:v>
                </c:pt>
                <c:pt idx="7893">
                  <c:v>9.3182870370370374E-2</c:v>
                </c:pt>
                <c:pt idx="7894">
                  <c:v>9.3194444444444455E-2</c:v>
                </c:pt>
                <c:pt idx="7895">
                  <c:v>9.3206018518518521E-2</c:v>
                </c:pt>
                <c:pt idx="7896">
                  <c:v>9.3217592592592588E-2</c:v>
                </c:pt>
                <c:pt idx="7897">
                  <c:v>9.3229166666666655E-2</c:v>
                </c:pt>
                <c:pt idx="7898">
                  <c:v>9.3240740740740735E-2</c:v>
                </c:pt>
                <c:pt idx="7899">
                  <c:v>9.3252314814814816E-2</c:v>
                </c:pt>
                <c:pt idx="7900">
                  <c:v>9.3263888888888882E-2</c:v>
                </c:pt>
                <c:pt idx="7901">
                  <c:v>9.3275462962962963E-2</c:v>
                </c:pt>
                <c:pt idx="7902">
                  <c:v>9.3287037037037043E-2</c:v>
                </c:pt>
                <c:pt idx="7903">
                  <c:v>9.329861111111111E-2</c:v>
                </c:pt>
                <c:pt idx="7904">
                  <c:v>9.331018518518519E-2</c:v>
                </c:pt>
                <c:pt idx="7905">
                  <c:v>9.3321759259259271E-2</c:v>
                </c:pt>
                <c:pt idx="7906">
                  <c:v>9.3333333333333338E-2</c:v>
                </c:pt>
                <c:pt idx="7907">
                  <c:v>9.3344907407407404E-2</c:v>
                </c:pt>
                <c:pt idx="7908">
                  <c:v>9.3356481481481471E-2</c:v>
                </c:pt>
                <c:pt idx="7909">
                  <c:v>9.3368055555555551E-2</c:v>
                </c:pt>
                <c:pt idx="7910">
                  <c:v>9.3379629629629632E-2</c:v>
                </c:pt>
                <c:pt idx="7911">
                  <c:v>9.3391203703703699E-2</c:v>
                </c:pt>
                <c:pt idx="7912">
                  <c:v>9.3402777777777779E-2</c:v>
                </c:pt>
                <c:pt idx="7913">
                  <c:v>9.341435185185186E-2</c:v>
                </c:pt>
                <c:pt idx="7914">
                  <c:v>9.3425925925925926E-2</c:v>
                </c:pt>
                <c:pt idx="7915">
                  <c:v>9.3437500000000007E-2</c:v>
                </c:pt>
                <c:pt idx="7916">
                  <c:v>9.3449074074074087E-2</c:v>
                </c:pt>
                <c:pt idx="7917">
                  <c:v>9.346064814814814E-2</c:v>
                </c:pt>
                <c:pt idx="7918">
                  <c:v>9.347222222222222E-2</c:v>
                </c:pt>
                <c:pt idx="7919">
                  <c:v>9.3483796296296287E-2</c:v>
                </c:pt>
                <c:pt idx="7920">
                  <c:v>9.3495370370370368E-2</c:v>
                </c:pt>
                <c:pt idx="7921">
                  <c:v>9.3506944444444448E-2</c:v>
                </c:pt>
                <c:pt idx="7922">
                  <c:v>9.3518518518518515E-2</c:v>
                </c:pt>
                <c:pt idx="7923">
                  <c:v>9.3530092592592595E-2</c:v>
                </c:pt>
                <c:pt idx="7924">
                  <c:v>9.3541666666666676E-2</c:v>
                </c:pt>
                <c:pt idx="7925">
                  <c:v>9.3553240740740742E-2</c:v>
                </c:pt>
                <c:pt idx="7926">
                  <c:v>9.3564814814814823E-2</c:v>
                </c:pt>
                <c:pt idx="7927">
                  <c:v>9.3576388888888876E-2</c:v>
                </c:pt>
                <c:pt idx="7928">
                  <c:v>9.3587962962962956E-2</c:v>
                </c:pt>
                <c:pt idx="7929">
                  <c:v>9.3599537037037037E-2</c:v>
                </c:pt>
                <c:pt idx="7930">
                  <c:v>9.3611111111111103E-2</c:v>
                </c:pt>
                <c:pt idx="7931">
                  <c:v>9.3622685185185184E-2</c:v>
                </c:pt>
                <c:pt idx="7932">
                  <c:v>9.3634259259259264E-2</c:v>
                </c:pt>
                <c:pt idx="7933">
                  <c:v>9.3645833333333331E-2</c:v>
                </c:pt>
                <c:pt idx="7934">
                  <c:v>9.3657407407407411E-2</c:v>
                </c:pt>
                <c:pt idx="7935">
                  <c:v>9.3668981481481492E-2</c:v>
                </c:pt>
                <c:pt idx="7936">
                  <c:v>9.3680555555555559E-2</c:v>
                </c:pt>
                <c:pt idx="7937">
                  <c:v>9.3692129629629625E-2</c:v>
                </c:pt>
                <c:pt idx="7938">
                  <c:v>9.3703703703703692E-2</c:v>
                </c:pt>
                <c:pt idx="7939">
                  <c:v>9.3715277777777772E-2</c:v>
                </c:pt>
                <c:pt idx="7940">
                  <c:v>9.3726851851851853E-2</c:v>
                </c:pt>
                <c:pt idx="7941">
                  <c:v>9.3738425925925919E-2</c:v>
                </c:pt>
                <c:pt idx="7942">
                  <c:v>9.375E-2</c:v>
                </c:pt>
                <c:pt idx="7943">
                  <c:v>9.3761574074074081E-2</c:v>
                </c:pt>
                <c:pt idx="7944">
                  <c:v>9.3773148148148147E-2</c:v>
                </c:pt>
                <c:pt idx="7945">
                  <c:v>9.3784722222222228E-2</c:v>
                </c:pt>
                <c:pt idx="7946">
                  <c:v>9.3796296296296308E-2</c:v>
                </c:pt>
                <c:pt idx="7947">
                  <c:v>9.3807870370370375E-2</c:v>
                </c:pt>
                <c:pt idx="7948">
                  <c:v>9.3819444444444441E-2</c:v>
                </c:pt>
                <c:pt idx="7949">
                  <c:v>9.3831018518518508E-2</c:v>
                </c:pt>
                <c:pt idx="7950">
                  <c:v>9.3842592592592589E-2</c:v>
                </c:pt>
                <c:pt idx="7951">
                  <c:v>9.3854166666666669E-2</c:v>
                </c:pt>
                <c:pt idx="7952">
                  <c:v>9.3865740740740736E-2</c:v>
                </c:pt>
                <c:pt idx="7953">
                  <c:v>9.3877314814814816E-2</c:v>
                </c:pt>
                <c:pt idx="7954">
                  <c:v>9.3888888888888897E-2</c:v>
                </c:pt>
                <c:pt idx="7955">
                  <c:v>9.3900462962962963E-2</c:v>
                </c:pt>
                <c:pt idx="7956">
                  <c:v>9.3912037037037044E-2</c:v>
                </c:pt>
                <c:pt idx="7957">
                  <c:v>9.3923611111111097E-2</c:v>
                </c:pt>
                <c:pt idx="7958">
                  <c:v>9.3935185185185177E-2</c:v>
                </c:pt>
                <c:pt idx="7959">
                  <c:v>9.3946759259259258E-2</c:v>
                </c:pt>
                <c:pt idx="7960">
                  <c:v>9.3958333333333324E-2</c:v>
                </c:pt>
                <c:pt idx="7961">
                  <c:v>9.3969907407407405E-2</c:v>
                </c:pt>
                <c:pt idx="7962">
                  <c:v>9.3981481481481485E-2</c:v>
                </c:pt>
                <c:pt idx="7963">
                  <c:v>9.3993055555555552E-2</c:v>
                </c:pt>
                <c:pt idx="7964">
                  <c:v>9.4004629629629632E-2</c:v>
                </c:pt>
                <c:pt idx="7965">
                  <c:v>9.4016203703703713E-2</c:v>
                </c:pt>
                <c:pt idx="7966">
                  <c:v>9.402777777777778E-2</c:v>
                </c:pt>
                <c:pt idx="7967">
                  <c:v>9.403935185185186E-2</c:v>
                </c:pt>
                <c:pt idx="7968">
                  <c:v>9.4050925925925941E-2</c:v>
                </c:pt>
                <c:pt idx="7969">
                  <c:v>9.4062499999999993E-2</c:v>
                </c:pt>
                <c:pt idx="7970">
                  <c:v>9.4074074074074074E-2</c:v>
                </c:pt>
                <c:pt idx="7971">
                  <c:v>9.408564814814814E-2</c:v>
                </c:pt>
                <c:pt idx="7972">
                  <c:v>9.4097222222222221E-2</c:v>
                </c:pt>
                <c:pt idx="7973">
                  <c:v>9.4108796296296301E-2</c:v>
                </c:pt>
                <c:pt idx="7974">
                  <c:v>9.4120370370370368E-2</c:v>
                </c:pt>
                <c:pt idx="7975">
                  <c:v>9.4131944444444449E-2</c:v>
                </c:pt>
                <c:pt idx="7976">
                  <c:v>9.4143518518518529E-2</c:v>
                </c:pt>
                <c:pt idx="7977">
                  <c:v>9.4155092592592596E-2</c:v>
                </c:pt>
                <c:pt idx="7978">
                  <c:v>9.4166666666666662E-2</c:v>
                </c:pt>
                <c:pt idx="7979">
                  <c:v>9.4178240740740729E-2</c:v>
                </c:pt>
                <c:pt idx="7980">
                  <c:v>9.418981481481481E-2</c:v>
                </c:pt>
                <c:pt idx="7981">
                  <c:v>9.420138888888889E-2</c:v>
                </c:pt>
                <c:pt idx="7982">
                  <c:v>9.4212962962962957E-2</c:v>
                </c:pt>
                <c:pt idx="7983">
                  <c:v>9.4224537037037037E-2</c:v>
                </c:pt>
                <c:pt idx="7984">
                  <c:v>9.4236111111111118E-2</c:v>
                </c:pt>
                <c:pt idx="7985">
                  <c:v>9.4247685185185184E-2</c:v>
                </c:pt>
                <c:pt idx="7986">
                  <c:v>9.4259259259259265E-2</c:v>
                </c:pt>
                <c:pt idx="7987">
                  <c:v>9.4270833333333345E-2</c:v>
                </c:pt>
                <c:pt idx="7988">
                  <c:v>9.4282407407407412E-2</c:v>
                </c:pt>
                <c:pt idx="7989">
                  <c:v>9.4293981481481479E-2</c:v>
                </c:pt>
                <c:pt idx="7990">
                  <c:v>9.4305555555555545E-2</c:v>
                </c:pt>
                <c:pt idx="7991">
                  <c:v>9.4317129629629626E-2</c:v>
                </c:pt>
                <c:pt idx="7992">
                  <c:v>9.4328703703703706E-2</c:v>
                </c:pt>
                <c:pt idx="7993">
                  <c:v>9.4340277777777773E-2</c:v>
                </c:pt>
                <c:pt idx="7994">
                  <c:v>9.4351851851851853E-2</c:v>
                </c:pt>
                <c:pt idx="7995">
                  <c:v>9.4363425925925934E-2</c:v>
                </c:pt>
                <c:pt idx="7996">
                  <c:v>9.4375000000000001E-2</c:v>
                </c:pt>
                <c:pt idx="7997">
                  <c:v>9.4386574074074081E-2</c:v>
                </c:pt>
                <c:pt idx="7998">
                  <c:v>9.4398148148148134E-2</c:v>
                </c:pt>
                <c:pt idx="7999">
                  <c:v>9.4409722222222214E-2</c:v>
                </c:pt>
                <c:pt idx="8000">
                  <c:v>9.4421296296296295E-2</c:v>
                </c:pt>
                <c:pt idx="8001">
                  <c:v>9.4432870370370361E-2</c:v>
                </c:pt>
                <c:pt idx="8002">
                  <c:v>9.4444444444444442E-2</c:v>
                </c:pt>
                <c:pt idx="8003">
                  <c:v>9.4456018518518522E-2</c:v>
                </c:pt>
                <c:pt idx="8004">
                  <c:v>9.4467592592592589E-2</c:v>
                </c:pt>
                <c:pt idx="8005">
                  <c:v>9.447916666666667E-2</c:v>
                </c:pt>
                <c:pt idx="8006">
                  <c:v>9.449074074074075E-2</c:v>
                </c:pt>
                <c:pt idx="8007">
                  <c:v>9.4502314814814817E-2</c:v>
                </c:pt>
                <c:pt idx="8008">
                  <c:v>9.4513888888888897E-2</c:v>
                </c:pt>
                <c:pt idx="8009">
                  <c:v>9.4525462962962978E-2</c:v>
                </c:pt>
                <c:pt idx="8010">
                  <c:v>9.4537037037037031E-2</c:v>
                </c:pt>
                <c:pt idx="8011">
                  <c:v>9.4548611111111111E-2</c:v>
                </c:pt>
                <c:pt idx="8012">
                  <c:v>9.4560185185185178E-2</c:v>
                </c:pt>
                <c:pt idx="8013">
                  <c:v>9.4571759259259258E-2</c:v>
                </c:pt>
                <c:pt idx="8014">
                  <c:v>9.4583333333333339E-2</c:v>
                </c:pt>
                <c:pt idx="8015">
                  <c:v>9.4594907407407405E-2</c:v>
                </c:pt>
                <c:pt idx="8016">
                  <c:v>9.4606481481481486E-2</c:v>
                </c:pt>
                <c:pt idx="8017">
                  <c:v>9.4618055555555566E-2</c:v>
                </c:pt>
                <c:pt idx="8018">
                  <c:v>9.4629629629629619E-2</c:v>
                </c:pt>
                <c:pt idx="8019">
                  <c:v>9.46412037037037E-2</c:v>
                </c:pt>
                <c:pt idx="8020">
                  <c:v>9.4652777777777766E-2</c:v>
                </c:pt>
                <c:pt idx="8021">
                  <c:v>9.4664351851851847E-2</c:v>
                </c:pt>
                <c:pt idx="8022">
                  <c:v>9.4675925925925927E-2</c:v>
                </c:pt>
                <c:pt idx="8023">
                  <c:v>9.4687499999999994E-2</c:v>
                </c:pt>
                <c:pt idx="8024">
                  <c:v>9.4699074074074074E-2</c:v>
                </c:pt>
                <c:pt idx="8025">
                  <c:v>9.4710648148148155E-2</c:v>
                </c:pt>
                <c:pt idx="8026">
                  <c:v>9.4722222222222222E-2</c:v>
                </c:pt>
                <c:pt idx="8027">
                  <c:v>9.4733796296296302E-2</c:v>
                </c:pt>
                <c:pt idx="8028">
                  <c:v>9.4745370370370383E-2</c:v>
                </c:pt>
                <c:pt idx="8029">
                  <c:v>9.4756944444444449E-2</c:v>
                </c:pt>
                <c:pt idx="8030">
                  <c:v>9.4768518518518516E-2</c:v>
                </c:pt>
                <c:pt idx="8031">
                  <c:v>9.4780092592592582E-2</c:v>
                </c:pt>
                <c:pt idx="8032">
                  <c:v>9.4791666666666663E-2</c:v>
                </c:pt>
                <c:pt idx="8033">
                  <c:v>9.4803240740740743E-2</c:v>
                </c:pt>
                <c:pt idx="8034">
                  <c:v>9.481481481481481E-2</c:v>
                </c:pt>
                <c:pt idx="8035">
                  <c:v>9.4826388888888891E-2</c:v>
                </c:pt>
                <c:pt idx="8036">
                  <c:v>9.4837962962962971E-2</c:v>
                </c:pt>
                <c:pt idx="8037">
                  <c:v>9.4849537037037038E-2</c:v>
                </c:pt>
                <c:pt idx="8038">
                  <c:v>9.4861111111111118E-2</c:v>
                </c:pt>
                <c:pt idx="8039">
                  <c:v>9.4872685185185171E-2</c:v>
                </c:pt>
                <c:pt idx="8040">
                  <c:v>9.4884259259259252E-2</c:v>
                </c:pt>
                <c:pt idx="8041">
                  <c:v>9.4895833333333332E-2</c:v>
                </c:pt>
                <c:pt idx="8042">
                  <c:v>9.4907407407407399E-2</c:v>
                </c:pt>
                <c:pt idx="8043">
                  <c:v>9.4918981481481479E-2</c:v>
                </c:pt>
                <c:pt idx="8044">
                  <c:v>9.493055555555556E-2</c:v>
                </c:pt>
                <c:pt idx="8045">
                  <c:v>9.4942129629629626E-2</c:v>
                </c:pt>
                <c:pt idx="8046">
                  <c:v>9.4953703703703707E-2</c:v>
                </c:pt>
                <c:pt idx="8047">
                  <c:v>9.4965277777777787E-2</c:v>
                </c:pt>
                <c:pt idx="8048">
                  <c:v>9.4976851851851854E-2</c:v>
                </c:pt>
                <c:pt idx="8049">
                  <c:v>9.4988425925925934E-2</c:v>
                </c:pt>
                <c:pt idx="8050">
                  <c:v>9.5000000000000015E-2</c:v>
                </c:pt>
                <c:pt idx="8051">
                  <c:v>9.5011574074074068E-2</c:v>
                </c:pt>
                <c:pt idx="8052">
                  <c:v>9.5023148148148148E-2</c:v>
                </c:pt>
                <c:pt idx="8053">
                  <c:v>9.5034722222222215E-2</c:v>
                </c:pt>
                <c:pt idx="8054">
                  <c:v>9.5046296296296295E-2</c:v>
                </c:pt>
                <c:pt idx="8055">
                  <c:v>9.5057870370370376E-2</c:v>
                </c:pt>
                <c:pt idx="8056">
                  <c:v>9.5069444444444443E-2</c:v>
                </c:pt>
                <c:pt idx="8057">
                  <c:v>9.5081018518518523E-2</c:v>
                </c:pt>
                <c:pt idx="8058">
                  <c:v>9.5092592592592604E-2</c:v>
                </c:pt>
                <c:pt idx="8059">
                  <c:v>9.5104166666666656E-2</c:v>
                </c:pt>
                <c:pt idx="8060">
                  <c:v>9.5115740740740737E-2</c:v>
                </c:pt>
                <c:pt idx="8061">
                  <c:v>9.5127314814814803E-2</c:v>
                </c:pt>
                <c:pt idx="8062">
                  <c:v>9.5138888888888884E-2</c:v>
                </c:pt>
                <c:pt idx="8063">
                  <c:v>9.5150462962962964E-2</c:v>
                </c:pt>
                <c:pt idx="8064">
                  <c:v>9.5162037037037031E-2</c:v>
                </c:pt>
                <c:pt idx="8065">
                  <c:v>9.5173611111111112E-2</c:v>
                </c:pt>
                <c:pt idx="8066">
                  <c:v>9.5185185185185192E-2</c:v>
                </c:pt>
                <c:pt idx="8067">
                  <c:v>9.5196759259259259E-2</c:v>
                </c:pt>
                <c:pt idx="8068">
                  <c:v>9.5208333333333339E-2</c:v>
                </c:pt>
                <c:pt idx="8069">
                  <c:v>9.521990740740742E-2</c:v>
                </c:pt>
                <c:pt idx="8070">
                  <c:v>9.5231481481481486E-2</c:v>
                </c:pt>
                <c:pt idx="8071">
                  <c:v>9.5243055555555553E-2</c:v>
                </c:pt>
                <c:pt idx="8072">
                  <c:v>9.525462962962962E-2</c:v>
                </c:pt>
                <c:pt idx="8073">
                  <c:v>9.52662037037037E-2</c:v>
                </c:pt>
                <c:pt idx="8074">
                  <c:v>9.5277777777777781E-2</c:v>
                </c:pt>
                <c:pt idx="8075">
                  <c:v>9.5289351851851847E-2</c:v>
                </c:pt>
                <c:pt idx="8076">
                  <c:v>9.5300925925925928E-2</c:v>
                </c:pt>
                <c:pt idx="8077">
                  <c:v>9.5312500000000008E-2</c:v>
                </c:pt>
                <c:pt idx="8078">
                  <c:v>9.5324074074074075E-2</c:v>
                </c:pt>
                <c:pt idx="8079">
                  <c:v>9.5335648148148155E-2</c:v>
                </c:pt>
                <c:pt idx="8080">
                  <c:v>9.5347222222222208E-2</c:v>
                </c:pt>
                <c:pt idx="8081">
                  <c:v>9.5358796296296289E-2</c:v>
                </c:pt>
                <c:pt idx="8082">
                  <c:v>9.5370370370370369E-2</c:v>
                </c:pt>
                <c:pt idx="8083">
                  <c:v>9.5381944444444436E-2</c:v>
                </c:pt>
                <c:pt idx="8084">
                  <c:v>9.5393518518518516E-2</c:v>
                </c:pt>
                <c:pt idx="8085">
                  <c:v>9.5405092592592597E-2</c:v>
                </c:pt>
                <c:pt idx="8086">
                  <c:v>9.5416666666666664E-2</c:v>
                </c:pt>
                <c:pt idx="8087">
                  <c:v>9.5428240740740744E-2</c:v>
                </c:pt>
                <c:pt idx="8088">
                  <c:v>9.5439814814814825E-2</c:v>
                </c:pt>
                <c:pt idx="8089">
                  <c:v>9.5451388888888891E-2</c:v>
                </c:pt>
                <c:pt idx="8090">
                  <c:v>9.5462962962962972E-2</c:v>
                </c:pt>
                <c:pt idx="8091">
                  <c:v>9.5474537037037052E-2</c:v>
                </c:pt>
                <c:pt idx="8092">
                  <c:v>9.5486111111111105E-2</c:v>
                </c:pt>
                <c:pt idx="8093">
                  <c:v>9.5497685185185185E-2</c:v>
                </c:pt>
                <c:pt idx="8094">
                  <c:v>9.5509259259259252E-2</c:v>
                </c:pt>
                <c:pt idx="8095">
                  <c:v>9.5520833333333333E-2</c:v>
                </c:pt>
                <c:pt idx="8096">
                  <c:v>9.5532407407407413E-2</c:v>
                </c:pt>
                <c:pt idx="8097">
                  <c:v>9.554398148148148E-2</c:v>
                </c:pt>
                <c:pt idx="8098">
                  <c:v>9.555555555555556E-2</c:v>
                </c:pt>
                <c:pt idx="8099">
                  <c:v>9.5567129629629641E-2</c:v>
                </c:pt>
                <c:pt idx="8100">
                  <c:v>9.5578703703703694E-2</c:v>
                </c:pt>
                <c:pt idx="8101">
                  <c:v>9.5590277777777774E-2</c:v>
                </c:pt>
                <c:pt idx="8102">
                  <c:v>9.5601851851851841E-2</c:v>
                </c:pt>
                <c:pt idx="8103">
                  <c:v>9.5613425925925921E-2</c:v>
                </c:pt>
                <c:pt idx="8104">
                  <c:v>9.5625000000000002E-2</c:v>
                </c:pt>
                <c:pt idx="8105">
                  <c:v>9.5636574074074068E-2</c:v>
                </c:pt>
                <c:pt idx="8106">
                  <c:v>9.5648148148148149E-2</c:v>
                </c:pt>
                <c:pt idx="8107">
                  <c:v>9.5659722222222229E-2</c:v>
                </c:pt>
                <c:pt idx="8108">
                  <c:v>9.5671296296296296E-2</c:v>
                </c:pt>
                <c:pt idx="8109">
                  <c:v>9.5682870370370376E-2</c:v>
                </c:pt>
                <c:pt idx="8110">
                  <c:v>9.5694444444444457E-2</c:v>
                </c:pt>
                <c:pt idx="8111">
                  <c:v>9.5706018518518524E-2</c:v>
                </c:pt>
                <c:pt idx="8112">
                  <c:v>9.571759259259259E-2</c:v>
                </c:pt>
                <c:pt idx="8113">
                  <c:v>9.5729166666666657E-2</c:v>
                </c:pt>
                <c:pt idx="8114">
                  <c:v>9.5740740740740737E-2</c:v>
                </c:pt>
                <c:pt idx="8115">
                  <c:v>9.5752314814814818E-2</c:v>
                </c:pt>
                <c:pt idx="8116">
                  <c:v>9.5763888888888885E-2</c:v>
                </c:pt>
                <c:pt idx="8117">
                  <c:v>9.5775462962962965E-2</c:v>
                </c:pt>
                <c:pt idx="8118">
                  <c:v>9.5787037037037046E-2</c:v>
                </c:pt>
                <c:pt idx="8119">
                  <c:v>9.5798611111111112E-2</c:v>
                </c:pt>
                <c:pt idx="8120">
                  <c:v>9.5810185185185179E-2</c:v>
                </c:pt>
                <c:pt idx="8121">
                  <c:v>9.5821759259259245E-2</c:v>
                </c:pt>
                <c:pt idx="8122">
                  <c:v>9.5833333333333326E-2</c:v>
                </c:pt>
                <c:pt idx="8123">
                  <c:v>9.5844907407407406E-2</c:v>
                </c:pt>
                <c:pt idx="8124">
                  <c:v>9.5856481481481473E-2</c:v>
                </c:pt>
                <c:pt idx="8125">
                  <c:v>9.5868055555555554E-2</c:v>
                </c:pt>
                <c:pt idx="8126">
                  <c:v>9.5879629629629634E-2</c:v>
                </c:pt>
                <c:pt idx="8127">
                  <c:v>9.5891203703703701E-2</c:v>
                </c:pt>
                <c:pt idx="8128">
                  <c:v>9.5902777777777781E-2</c:v>
                </c:pt>
                <c:pt idx="8129">
                  <c:v>9.5914351851851862E-2</c:v>
                </c:pt>
                <c:pt idx="8130">
                  <c:v>9.5914351851851862E-2</c:v>
                </c:pt>
                <c:pt idx="8131">
                  <c:v>9.5925925925925928E-2</c:v>
                </c:pt>
                <c:pt idx="8132">
                  <c:v>9.5937500000000009E-2</c:v>
                </c:pt>
                <c:pt idx="8133">
                  <c:v>9.5949074074074089E-2</c:v>
                </c:pt>
                <c:pt idx="8134">
                  <c:v>9.5960648148148142E-2</c:v>
                </c:pt>
                <c:pt idx="8135">
                  <c:v>9.5972222222222223E-2</c:v>
                </c:pt>
                <c:pt idx="8136">
                  <c:v>9.5983796296296289E-2</c:v>
                </c:pt>
                <c:pt idx="8137">
                  <c:v>9.599537037037037E-2</c:v>
                </c:pt>
                <c:pt idx="8138">
                  <c:v>9.600694444444445E-2</c:v>
                </c:pt>
                <c:pt idx="8139">
                  <c:v>9.6018518518518517E-2</c:v>
                </c:pt>
                <c:pt idx="8140">
                  <c:v>9.6030092592592597E-2</c:v>
                </c:pt>
                <c:pt idx="8141">
                  <c:v>9.6041666666666678E-2</c:v>
                </c:pt>
                <c:pt idx="8142">
                  <c:v>9.6053240740740731E-2</c:v>
                </c:pt>
                <c:pt idx="8143">
                  <c:v>9.6064814814814811E-2</c:v>
                </c:pt>
                <c:pt idx="8144">
                  <c:v>9.6076388888888878E-2</c:v>
                </c:pt>
                <c:pt idx="8145">
                  <c:v>9.6087962962962958E-2</c:v>
                </c:pt>
                <c:pt idx="8146">
                  <c:v>9.6099537037037039E-2</c:v>
                </c:pt>
                <c:pt idx="8147">
                  <c:v>9.6111111111111105E-2</c:v>
                </c:pt>
                <c:pt idx="8148">
                  <c:v>9.6122685185185186E-2</c:v>
                </c:pt>
                <c:pt idx="8149">
                  <c:v>9.6134259259259267E-2</c:v>
                </c:pt>
                <c:pt idx="8150">
                  <c:v>9.6145833333333333E-2</c:v>
                </c:pt>
                <c:pt idx="8151">
                  <c:v>9.6157407407407414E-2</c:v>
                </c:pt>
                <c:pt idx="8152">
                  <c:v>9.6168981481481494E-2</c:v>
                </c:pt>
                <c:pt idx="8153">
                  <c:v>9.6180555555555561E-2</c:v>
                </c:pt>
                <c:pt idx="8154">
                  <c:v>9.6192129629629627E-2</c:v>
                </c:pt>
                <c:pt idx="8155">
                  <c:v>9.6203703703703694E-2</c:v>
                </c:pt>
                <c:pt idx="8156">
                  <c:v>9.6215277777777775E-2</c:v>
                </c:pt>
                <c:pt idx="8157">
                  <c:v>9.6226851851851855E-2</c:v>
                </c:pt>
                <c:pt idx="8158">
                  <c:v>9.6238425925925922E-2</c:v>
                </c:pt>
                <c:pt idx="8159">
                  <c:v>9.6250000000000002E-2</c:v>
                </c:pt>
                <c:pt idx="8160">
                  <c:v>9.6261574074074083E-2</c:v>
                </c:pt>
                <c:pt idx="8161">
                  <c:v>9.6273148148148149E-2</c:v>
                </c:pt>
                <c:pt idx="8162">
                  <c:v>9.6284722222222216E-2</c:v>
                </c:pt>
                <c:pt idx="8163">
                  <c:v>9.6296296296296283E-2</c:v>
                </c:pt>
                <c:pt idx="8164">
                  <c:v>9.6307870370370363E-2</c:v>
                </c:pt>
                <c:pt idx="8165">
                  <c:v>9.6319444444444444E-2</c:v>
                </c:pt>
                <c:pt idx="8166">
                  <c:v>9.633101851851851E-2</c:v>
                </c:pt>
                <c:pt idx="8167">
                  <c:v>9.6342592592592591E-2</c:v>
                </c:pt>
                <c:pt idx="8168">
                  <c:v>9.6354166666666671E-2</c:v>
                </c:pt>
                <c:pt idx="8169">
                  <c:v>9.6365740740740738E-2</c:v>
                </c:pt>
                <c:pt idx="8170">
                  <c:v>9.6377314814814818E-2</c:v>
                </c:pt>
                <c:pt idx="8171">
                  <c:v>9.6388888888888899E-2</c:v>
                </c:pt>
                <c:pt idx="8172">
                  <c:v>9.6400462962962966E-2</c:v>
                </c:pt>
                <c:pt idx="8173">
                  <c:v>9.6412037037037046E-2</c:v>
                </c:pt>
                <c:pt idx="8174">
                  <c:v>9.6423611111111127E-2</c:v>
                </c:pt>
                <c:pt idx="8175">
                  <c:v>9.6435185185185179E-2</c:v>
                </c:pt>
                <c:pt idx="8176">
                  <c:v>9.644675925925926E-2</c:v>
                </c:pt>
                <c:pt idx="8177">
                  <c:v>9.6458333333333326E-2</c:v>
                </c:pt>
                <c:pt idx="8178">
                  <c:v>9.6469907407407407E-2</c:v>
                </c:pt>
                <c:pt idx="8179">
                  <c:v>9.6481481481481488E-2</c:v>
                </c:pt>
                <c:pt idx="8180">
                  <c:v>9.6493055555555554E-2</c:v>
                </c:pt>
                <c:pt idx="8181">
                  <c:v>9.6504629629629635E-2</c:v>
                </c:pt>
                <c:pt idx="8182">
                  <c:v>9.6516203703703715E-2</c:v>
                </c:pt>
                <c:pt idx="8183">
                  <c:v>9.6527777777777768E-2</c:v>
                </c:pt>
                <c:pt idx="8184">
                  <c:v>9.6539351851851848E-2</c:v>
                </c:pt>
                <c:pt idx="8185">
                  <c:v>9.6550925925925915E-2</c:v>
                </c:pt>
                <c:pt idx="8186">
                  <c:v>9.6562499999999996E-2</c:v>
                </c:pt>
                <c:pt idx="8187">
                  <c:v>9.6574074074074076E-2</c:v>
                </c:pt>
                <c:pt idx="8188">
                  <c:v>9.6585648148148143E-2</c:v>
                </c:pt>
                <c:pt idx="8189">
                  <c:v>9.6597222222222223E-2</c:v>
                </c:pt>
                <c:pt idx="8190">
                  <c:v>9.6608796296296304E-2</c:v>
                </c:pt>
                <c:pt idx="8191">
                  <c:v>9.662037037037037E-2</c:v>
                </c:pt>
                <c:pt idx="8192">
                  <c:v>9.6631944444444451E-2</c:v>
                </c:pt>
                <c:pt idx="8193">
                  <c:v>9.6643518518518531E-2</c:v>
                </c:pt>
                <c:pt idx="8194">
                  <c:v>9.6655092592592598E-2</c:v>
                </c:pt>
                <c:pt idx="8195">
                  <c:v>9.6666666666666665E-2</c:v>
                </c:pt>
                <c:pt idx="8196">
                  <c:v>9.6678240740740731E-2</c:v>
                </c:pt>
                <c:pt idx="8197">
                  <c:v>9.6689814814814812E-2</c:v>
                </c:pt>
                <c:pt idx="8198">
                  <c:v>9.6701388888888892E-2</c:v>
                </c:pt>
                <c:pt idx="8199">
                  <c:v>9.6712962962962959E-2</c:v>
                </c:pt>
                <c:pt idx="8200">
                  <c:v>9.6724537037037039E-2</c:v>
                </c:pt>
                <c:pt idx="8201">
                  <c:v>9.673611111111112E-2</c:v>
                </c:pt>
                <c:pt idx="8202">
                  <c:v>9.6747685185185187E-2</c:v>
                </c:pt>
                <c:pt idx="8203">
                  <c:v>9.6759259259259253E-2</c:v>
                </c:pt>
                <c:pt idx="8204">
                  <c:v>9.677083333333332E-2</c:v>
                </c:pt>
                <c:pt idx="8205">
                  <c:v>9.67824074074074E-2</c:v>
                </c:pt>
                <c:pt idx="8206">
                  <c:v>9.6793981481481481E-2</c:v>
                </c:pt>
                <c:pt idx="8207">
                  <c:v>9.6805555555555547E-2</c:v>
                </c:pt>
                <c:pt idx="8208">
                  <c:v>9.6817129629629628E-2</c:v>
                </c:pt>
                <c:pt idx="8209">
                  <c:v>9.6828703703703708E-2</c:v>
                </c:pt>
                <c:pt idx="8210">
                  <c:v>9.6840277777777775E-2</c:v>
                </c:pt>
                <c:pt idx="8211">
                  <c:v>9.6851851851851856E-2</c:v>
                </c:pt>
                <c:pt idx="8212">
                  <c:v>9.6863425925925936E-2</c:v>
                </c:pt>
                <c:pt idx="8213">
                  <c:v>9.6875000000000003E-2</c:v>
                </c:pt>
                <c:pt idx="8214">
                  <c:v>9.6886574074074083E-2</c:v>
                </c:pt>
                <c:pt idx="8215">
                  <c:v>9.6898148148148164E-2</c:v>
                </c:pt>
                <c:pt idx="8216">
                  <c:v>9.6909722222222217E-2</c:v>
                </c:pt>
                <c:pt idx="8217">
                  <c:v>9.6921296296296297E-2</c:v>
                </c:pt>
                <c:pt idx="8218">
                  <c:v>9.6932870370370364E-2</c:v>
                </c:pt>
                <c:pt idx="8219">
                  <c:v>9.6944444444444444E-2</c:v>
                </c:pt>
                <c:pt idx="8220">
                  <c:v>9.6956018518518525E-2</c:v>
                </c:pt>
                <c:pt idx="8221">
                  <c:v>9.6967592592592591E-2</c:v>
                </c:pt>
                <c:pt idx="8222">
                  <c:v>9.6979166666666672E-2</c:v>
                </c:pt>
                <c:pt idx="8223">
                  <c:v>9.6990740740740752E-2</c:v>
                </c:pt>
                <c:pt idx="8224">
                  <c:v>9.7002314814814805E-2</c:v>
                </c:pt>
                <c:pt idx="8225">
                  <c:v>9.7013888888888886E-2</c:v>
                </c:pt>
                <c:pt idx="8226">
                  <c:v>9.7025462962962952E-2</c:v>
                </c:pt>
                <c:pt idx="8227">
                  <c:v>9.7037037037037033E-2</c:v>
                </c:pt>
                <c:pt idx="8228">
                  <c:v>9.7048611111111113E-2</c:v>
                </c:pt>
                <c:pt idx="8229">
                  <c:v>9.706018518518518E-2</c:v>
                </c:pt>
                <c:pt idx="8230">
                  <c:v>9.707175925925926E-2</c:v>
                </c:pt>
                <c:pt idx="8231">
                  <c:v>9.7083333333333341E-2</c:v>
                </c:pt>
                <c:pt idx="8232">
                  <c:v>9.7094907407407408E-2</c:v>
                </c:pt>
                <c:pt idx="8233">
                  <c:v>9.7106481481481488E-2</c:v>
                </c:pt>
                <c:pt idx="8234">
                  <c:v>9.7118055555555569E-2</c:v>
                </c:pt>
                <c:pt idx="8235">
                  <c:v>9.7129629629629635E-2</c:v>
                </c:pt>
                <c:pt idx="8236">
                  <c:v>9.7141203703703702E-2</c:v>
                </c:pt>
                <c:pt idx="8237">
                  <c:v>9.7152777777777768E-2</c:v>
                </c:pt>
                <c:pt idx="8238">
                  <c:v>9.7164351851851849E-2</c:v>
                </c:pt>
                <c:pt idx="8239">
                  <c:v>9.7175925925925929E-2</c:v>
                </c:pt>
                <c:pt idx="8240">
                  <c:v>9.7187499999999996E-2</c:v>
                </c:pt>
                <c:pt idx="8241">
                  <c:v>9.7199074074074077E-2</c:v>
                </c:pt>
                <c:pt idx="8242">
                  <c:v>9.7210648148148157E-2</c:v>
                </c:pt>
                <c:pt idx="8243">
                  <c:v>9.7222222222222224E-2</c:v>
                </c:pt>
                <c:pt idx="8244">
                  <c:v>9.723379629629629E-2</c:v>
                </c:pt>
                <c:pt idx="8245">
                  <c:v>9.7245370370370357E-2</c:v>
                </c:pt>
                <c:pt idx="8246">
                  <c:v>9.7256944444444438E-2</c:v>
                </c:pt>
                <c:pt idx="8247">
                  <c:v>9.7268518518518518E-2</c:v>
                </c:pt>
                <c:pt idx="8248">
                  <c:v>9.7280092592592585E-2</c:v>
                </c:pt>
                <c:pt idx="8249">
                  <c:v>9.7291666666666665E-2</c:v>
                </c:pt>
                <c:pt idx="8250">
                  <c:v>9.7303240740740746E-2</c:v>
                </c:pt>
                <c:pt idx="8251">
                  <c:v>9.7314814814814812E-2</c:v>
                </c:pt>
                <c:pt idx="8252">
                  <c:v>9.7326388888888893E-2</c:v>
                </c:pt>
                <c:pt idx="8253">
                  <c:v>9.7337962962962973E-2</c:v>
                </c:pt>
                <c:pt idx="8254">
                  <c:v>9.734953703703704E-2</c:v>
                </c:pt>
                <c:pt idx="8255">
                  <c:v>9.736111111111112E-2</c:v>
                </c:pt>
                <c:pt idx="8256">
                  <c:v>9.7372685185185173E-2</c:v>
                </c:pt>
                <c:pt idx="8257">
                  <c:v>9.7384259259259254E-2</c:v>
                </c:pt>
                <c:pt idx="8258">
                  <c:v>9.7395833333333334E-2</c:v>
                </c:pt>
                <c:pt idx="8259">
                  <c:v>9.7407407407407401E-2</c:v>
                </c:pt>
                <c:pt idx="8260">
                  <c:v>9.7418981481481481E-2</c:v>
                </c:pt>
                <c:pt idx="8261">
                  <c:v>9.7430555555555562E-2</c:v>
                </c:pt>
                <c:pt idx="8262">
                  <c:v>9.7442129629629629E-2</c:v>
                </c:pt>
                <c:pt idx="8263">
                  <c:v>9.7453703703703709E-2</c:v>
                </c:pt>
                <c:pt idx="8264">
                  <c:v>9.746527777777779E-2</c:v>
                </c:pt>
                <c:pt idx="8265">
                  <c:v>9.7476851851851842E-2</c:v>
                </c:pt>
                <c:pt idx="8266">
                  <c:v>9.7488425925925923E-2</c:v>
                </c:pt>
                <c:pt idx="8267">
                  <c:v>9.7499999999999989E-2</c:v>
                </c:pt>
                <c:pt idx="8268">
                  <c:v>9.751157407407407E-2</c:v>
                </c:pt>
                <c:pt idx="8269">
                  <c:v>9.752314814814815E-2</c:v>
                </c:pt>
                <c:pt idx="8270">
                  <c:v>9.7534722222222217E-2</c:v>
                </c:pt>
                <c:pt idx="8271">
                  <c:v>9.7546296296296298E-2</c:v>
                </c:pt>
                <c:pt idx="8272">
                  <c:v>9.7557870370370378E-2</c:v>
                </c:pt>
                <c:pt idx="8273">
                  <c:v>9.7569444444444445E-2</c:v>
                </c:pt>
                <c:pt idx="8274">
                  <c:v>9.7581018518518525E-2</c:v>
                </c:pt>
                <c:pt idx="8275">
                  <c:v>9.7592592592592606E-2</c:v>
                </c:pt>
                <c:pt idx="8276">
                  <c:v>9.7604166666666672E-2</c:v>
                </c:pt>
                <c:pt idx="8277">
                  <c:v>9.7615740740740739E-2</c:v>
                </c:pt>
                <c:pt idx="8278">
                  <c:v>9.7627314814814806E-2</c:v>
                </c:pt>
                <c:pt idx="8279">
                  <c:v>9.7638888888888886E-2</c:v>
                </c:pt>
                <c:pt idx="8280">
                  <c:v>9.7650462962962967E-2</c:v>
                </c:pt>
                <c:pt idx="8281">
                  <c:v>9.7662037037037033E-2</c:v>
                </c:pt>
                <c:pt idx="8282">
                  <c:v>9.7673611111111114E-2</c:v>
                </c:pt>
                <c:pt idx="8283">
                  <c:v>9.7685185185185194E-2</c:v>
                </c:pt>
                <c:pt idx="8284">
                  <c:v>9.7696759259259261E-2</c:v>
                </c:pt>
                <c:pt idx="8285">
                  <c:v>9.7708333333333328E-2</c:v>
                </c:pt>
                <c:pt idx="8286">
                  <c:v>9.7719907407407394E-2</c:v>
                </c:pt>
                <c:pt idx="8287">
                  <c:v>9.7731481481481475E-2</c:v>
                </c:pt>
                <c:pt idx="8288">
                  <c:v>9.7743055555555555E-2</c:v>
                </c:pt>
                <c:pt idx="8289">
                  <c:v>9.7754629629629622E-2</c:v>
                </c:pt>
                <c:pt idx="8290">
                  <c:v>9.7766203703703702E-2</c:v>
                </c:pt>
                <c:pt idx="8291">
                  <c:v>9.7777777777777783E-2</c:v>
                </c:pt>
                <c:pt idx="8292">
                  <c:v>9.778935185185185E-2</c:v>
                </c:pt>
                <c:pt idx="8293">
                  <c:v>9.780092592592593E-2</c:v>
                </c:pt>
                <c:pt idx="8294">
                  <c:v>9.7812500000000011E-2</c:v>
                </c:pt>
                <c:pt idx="8295">
                  <c:v>9.7824074074074077E-2</c:v>
                </c:pt>
                <c:pt idx="8296">
                  <c:v>9.7835648148148158E-2</c:v>
                </c:pt>
                <c:pt idx="8297">
                  <c:v>9.784722222222221E-2</c:v>
                </c:pt>
                <c:pt idx="8298">
                  <c:v>9.7858796296296291E-2</c:v>
                </c:pt>
                <c:pt idx="8299">
                  <c:v>9.7870370370370371E-2</c:v>
                </c:pt>
                <c:pt idx="8300">
                  <c:v>9.7881944444444438E-2</c:v>
                </c:pt>
                <c:pt idx="8301">
                  <c:v>9.7893518518518519E-2</c:v>
                </c:pt>
                <c:pt idx="8302">
                  <c:v>9.7905092592592599E-2</c:v>
                </c:pt>
                <c:pt idx="8303">
                  <c:v>9.7916666666666666E-2</c:v>
                </c:pt>
                <c:pt idx="8304">
                  <c:v>9.7928240740740746E-2</c:v>
                </c:pt>
                <c:pt idx="8305">
                  <c:v>9.7939814814814827E-2</c:v>
                </c:pt>
                <c:pt idx="8306">
                  <c:v>9.795138888888888E-2</c:v>
                </c:pt>
                <c:pt idx="8307">
                  <c:v>9.796296296296296E-2</c:v>
                </c:pt>
                <c:pt idx="8308">
                  <c:v>9.7974537037037027E-2</c:v>
                </c:pt>
                <c:pt idx="8309">
                  <c:v>9.7986111111111107E-2</c:v>
                </c:pt>
                <c:pt idx="8310">
                  <c:v>9.7997685185185188E-2</c:v>
                </c:pt>
                <c:pt idx="8311">
                  <c:v>9.8009259259259254E-2</c:v>
                </c:pt>
                <c:pt idx="8312">
                  <c:v>9.8020833333333335E-2</c:v>
                </c:pt>
                <c:pt idx="8313">
                  <c:v>9.8032407407407415E-2</c:v>
                </c:pt>
                <c:pt idx="8314">
                  <c:v>9.8043981481481482E-2</c:v>
                </c:pt>
                <c:pt idx="8315">
                  <c:v>9.8055555555555562E-2</c:v>
                </c:pt>
                <c:pt idx="8316">
                  <c:v>9.8067129629629643E-2</c:v>
                </c:pt>
                <c:pt idx="8317">
                  <c:v>9.807870370370371E-2</c:v>
                </c:pt>
                <c:pt idx="8318">
                  <c:v>9.8090277777777776E-2</c:v>
                </c:pt>
                <c:pt idx="8319">
                  <c:v>9.8101851851851843E-2</c:v>
                </c:pt>
                <c:pt idx="8320">
                  <c:v>9.8113425925925923E-2</c:v>
                </c:pt>
                <c:pt idx="8321">
                  <c:v>9.8125000000000004E-2</c:v>
                </c:pt>
                <c:pt idx="8322">
                  <c:v>9.8136574074074071E-2</c:v>
                </c:pt>
                <c:pt idx="8323">
                  <c:v>9.8148148148148151E-2</c:v>
                </c:pt>
                <c:pt idx="8324">
                  <c:v>9.8159722222222232E-2</c:v>
                </c:pt>
                <c:pt idx="8325">
                  <c:v>9.8171296296296298E-2</c:v>
                </c:pt>
                <c:pt idx="8326">
                  <c:v>9.8182870370370365E-2</c:v>
                </c:pt>
                <c:pt idx="8327">
                  <c:v>9.8194444444444431E-2</c:v>
                </c:pt>
                <c:pt idx="8328">
                  <c:v>9.8206018518518512E-2</c:v>
                </c:pt>
                <c:pt idx="8329">
                  <c:v>9.8217592592592592E-2</c:v>
                </c:pt>
                <c:pt idx="8330">
                  <c:v>9.8229166666666659E-2</c:v>
                </c:pt>
                <c:pt idx="8331">
                  <c:v>9.824074074074074E-2</c:v>
                </c:pt>
                <c:pt idx="8332">
                  <c:v>9.825231481481482E-2</c:v>
                </c:pt>
                <c:pt idx="8333">
                  <c:v>9.8263888888888887E-2</c:v>
                </c:pt>
                <c:pt idx="8334">
                  <c:v>9.8275462962962967E-2</c:v>
                </c:pt>
                <c:pt idx="8335">
                  <c:v>9.8287037037037048E-2</c:v>
                </c:pt>
                <c:pt idx="8336">
                  <c:v>9.8298611111111114E-2</c:v>
                </c:pt>
                <c:pt idx="8337">
                  <c:v>9.8310185185185195E-2</c:v>
                </c:pt>
                <c:pt idx="8338">
                  <c:v>9.8321759259259248E-2</c:v>
                </c:pt>
                <c:pt idx="8339">
                  <c:v>9.8333333333333328E-2</c:v>
                </c:pt>
                <c:pt idx="8340">
                  <c:v>9.8344907407407409E-2</c:v>
                </c:pt>
                <c:pt idx="8341">
                  <c:v>9.8356481481481475E-2</c:v>
                </c:pt>
                <c:pt idx="8342">
                  <c:v>9.8368055555555556E-2</c:v>
                </c:pt>
                <c:pt idx="8343">
                  <c:v>9.8379629629629636E-2</c:v>
                </c:pt>
                <c:pt idx="8344">
                  <c:v>9.8391203703703703E-2</c:v>
                </c:pt>
                <c:pt idx="8345">
                  <c:v>9.8402777777777783E-2</c:v>
                </c:pt>
                <c:pt idx="8346">
                  <c:v>9.8414351851851836E-2</c:v>
                </c:pt>
                <c:pt idx="8347">
                  <c:v>9.8425925925925917E-2</c:v>
                </c:pt>
                <c:pt idx="8348">
                  <c:v>9.8437499999999997E-2</c:v>
                </c:pt>
                <c:pt idx="8349">
                  <c:v>9.8449074074074064E-2</c:v>
                </c:pt>
                <c:pt idx="8350">
                  <c:v>9.8460648148148144E-2</c:v>
                </c:pt>
                <c:pt idx="8351">
                  <c:v>9.8472222222222225E-2</c:v>
                </c:pt>
                <c:pt idx="8352">
                  <c:v>9.8483796296296292E-2</c:v>
                </c:pt>
                <c:pt idx="8353">
                  <c:v>9.8495370370370372E-2</c:v>
                </c:pt>
                <c:pt idx="8354">
                  <c:v>9.8506944444444453E-2</c:v>
                </c:pt>
                <c:pt idx="8355">
                  <c:v>9.8518518518518519E-2</c:v>
                </c:pt>
                <c:pt idx="8356">
                  <c:v>9.85300925925926E-2</c:v>
                </c:pt>
                <c:pt idx="8357">
                  <c:v>9.854166666666668E-2</c:v>
                </c:pt>
                <c:pt idx="8358">
                  <c:v>9.8553240740740747E-2</c:v>
                </c:pt>
                <c:pt idx="8359">
                  <c:v>9.8564814814814813E-2</c:v>
                </c:pt>
                <c:pt idx="8360">
                  <c:v>9.857638888888888E-2</c:v>
                </c:pt>
                <c:pt idx="8361">
                  <c:v>9.8587962962962961E-2</c:v>
                </c:pt>
                <c:pt idx="8362">
                  <c:v>9.8599537037037041E-2</c:v>
                </c:pt>
                <c:pt idx="8363">
                  <c:v>9.8611111111111108E-2</c:v>
                </c:pt>
                <c:pt idx="8364">
                  <c:v>9.8622685185185188E-2</c:v>
                </c:pt>
                <c:pt idx="8365">
                  <c:v>9.8634259259259269E-2</c:v>
                </c:pt>
                <c:pt idx="8366">
                  <c:v>9.8645833333333335E-2</c:v>
                </c:pt>
                <c:pt idx="8367">
                  <c:v>9.8657407407407402E-2</c:v>
                </c:pt>
                <c:pt idx="8368">
                  <c:v>9.8668981481481469E-2</c:v>
                </c:pt>
                <c:pt idx="8369">
                  <c:v>9.8680555555555549E-2</c:v>
                </c:pt>
                <c:pt idx="8370">
                  <c:v>9.869212962962963E-2</c:v>
                </c:pt>
                <c:pt idx="8371">
                  <c:v>9.8703703703703696E-2</c:v>
                </c:pt>
                <c:pt idx="8372">
                  <c:v>9.8715277777777777E-2</c:v>
                </c:pt>
                <c:pt idx="8373">
                  <c:v>9.8726851851851857E-2</c:v>
                </c:pt>
                <c:pt idx="8374">
                  <c:v>9.8738425925925924E-2</c:v>
                </c:pt>
                <c:pt idx="8375">
                  <c:v>9.8750000000000004E-2</c:v>
                </c:pt>
                <c:pt idx="8376">
                  <c:v>9.8761574074074085E-2</c:v>
                </c:pt>
                <c:pt idx="8377">
                  <c:v>9.8773148148148152E-2</c:v>
                </c:pt>
                <c:pt idx="8378">
                  <c:v>9.8784722222222232E-2</c:v>
                </c:pt>
                <c:pt idx="8379">
                  <c:v>9.8796296296296285E-2</c:v>
                </c:pt>
                <c:pt idx="8380">
                  <c:v>9.8807870370370365E-2</c:v>
                </c:pt>
                <c:pt idx="8381">
                  <c:v>9.8819444444444446E-2</c:v>
                </c:pt>
                <c:pt idx="8382">
                  <c:v>9.8831018518518512E-2</c:v>
                </c:pt>
                <c:pt idx="8383">
                  <c:v>9.8842592592592593E-2</c:v>
                </c:pt>
                <c:pt idx="8384">
                  <c:v>9.8854166666666674E-2</c:v>
                </c:pt>
                <c:pt idx="8385">
                  <c:v>9.886574074074074E-2</c:v>
                </c:pt>
                <c:pt idx="8386">
                  <c:v>9.8877314814814821E-2</c:v>
                </c:pt>
                <c:pt idx="8387">
                  <c:v>9.8888888888888873E-2</c:v>
                </c:pt>
                <c:pt idx="8388">
                  <c:v>9.8900462962962954E-2</c:v>
                </c:pt>
                <c:pt idx="8389">
                  <c:v>9.8912037037037034E-2</c:v>
                </c:pt>
                <c:pt idx="8390">
                  <c:v>9.8923611111111101E-2</c:v>
                </c:pt>
                <c:pt idx="8391">
                  <c:v>9.8935185185185182E-2</c:v>
                </c:pt>
                <c:pt idx="8392">
                  <c:v>9.8946759259259262E-2</c:v>
                </c:pt>
                <c:pt idx="8393">
                  <c:v>9.8958333333333329E-2</c:v>
                </c:pt>
                <c:pt idx="8394">
                  <c:v>9.8969907407407409E-2</c:v>
                </c:pt>
                <c:pt idx="8395">
                  <c:v>9.898148148148149E-2</c:v>
                </c:pt>
                <c:pt idx="8396">
                  <c:v>9.8993055555555556E-2</c:v>
                </c:pt>
                <c:pt idx="8397">
                  <c:v>9.9004629629629637E-2</c:v>
                </c:pt>
                <c:pt idx="8398">
                  <c:v>9.9016203703703717E-2</c:v>
                </c:pt>
                <c:pt idx="8399">
                  <c:v>9.9027777777777784E-2</c:v>
                </c:pt>
                <c:pt idx="8400">
                  <c:v>9.9039351851851851E-2</c:v>
                </c:pt>
                <c:pt idx="8401">
                  <c:v>9.9050925925925917E-2</c:v>
                </c:pt>
                <c:pt idx="8402">
                  <c:v>9.9062499999999998E-2</c:v>
                </c:pt>
                <c:pt idx="8403">
                  <c:v>9.9074074074074078E-2</c:v>
                </c:pt>
                <c:pt idx="8404">
                  <c:v>9.9085648148148145E-2</c:v>
                </c:pt>
                <c:pt idx="8405">
                  <c:v>9.9097222222222225E-2</c:v>
                </c:pt>
                <c:pt idx="8406">
                  <c:v>9.9108796296296306E-2</c:v>
                </c:pt>
                <c:pt idx="8407">
                  <c:v>9.9120370370370373E-2</c:v>
                </c:pt>
                <c:pt idx="8408">
                  <c:v>9.9131944444444439E-2</c:v>
                </c:pt>
                <c:pt idx="8409">
                  <c:v>9.9143518518518506E-2</c:v>
                </c:pt>
                <c:pt idx="8410">
                  <c:v>9.9155092592592586E-2</c:v>
                </c:pt>
                <c:pt idx="8411">
                  <c:v>9.9166666666666667E-2</c:v>
                </c:pt>
                <c:pt idx="8412">
                  <c:v>9.9178240740740733E-2</c:v>
                </c:pt>
                <c:pt idx="8413">
                  <c:v>9.9189814814814814E-2</c:v>
                </c:pt>
                <c:pt idx="8414">
                  <c:v>9.9201388888888895E-2</c:v>
                </c:pt>
                <c:pt idx="8415">
                  <c:v>9.9212962962962961E-2</c:v>
                </c:pt>
                <c:pt idx="8416">
                  <c:v>9.9224537037037042E-2</c:v>
                </c:pt>
                <c:pt idx="8417">
                  <c:v>9.9236111111111122E-2</c:v>
                </c:pt>
                <c:pt idx="8418">
                  <c:v>9.9247685185185189E-2</c:v>
                </c:pt>
                <c:pt idx="8419">
                  <c:v>9.9259259259259269E-2</c:v>
                </c:pt>
                <c:pt idx="8420">
                  <c:v>9.9270833333333322E-2</c:v>
                </c:pt>
                <c:pt idx="8421">
                  <c:v>9.9282407407407403E-2</c:v>
                </c:pt>
                <c:pt idx="8422">
                  <c:v>9.9293981481481483E-2</c:v>
                </c:pt>
                <c:pt idx="8423">
                  <c:v>9.930555555555555E-2</c:v>
                </c:pt>
                <c:pt idx="8424">
                  <c:v>9.931712962962963E-2</c:v>
                </c:pt>
                <c:pt idx="8425">
                  <c:v>9.9328703703703711E-2</c:v>
                </c:pt>
                <c:pt idx="8426">
                  <c:v>9.9340277777777777E-2</c:v>
                </c:pt>
                <c:pt idx="8427">
                  <c:v>9.9351851851851858E-2</c:v>
                </c:pt>
                <c:pt idx="8428">
                  <c:v>9.9363425925925911E-2</c:v>
                </c:pt>
                <c:pt idx="8429">
                  <c:v>9.9374999999999991E-2</c:v>
                </c:pt>
                <c:pt idx="8430">
                  <c:v>9.9386574074074072E-2</c:v>
                </c:pt>
                <c:pt idx="8431">
                  <c:v>9.9398148148148138E-2</c:v>
                </c:pt>
                <c:pt idx="8432">
                  <c:v>9.9409722222222219E-2</c:v>
                </c:pt>
                <c:pt idx="8433">
                  <c:v>9.9421296296296299E-2</c:v>
                </c:pt>
                <c:pt idx="8434">
                  <c:v>9.9432870370370366E-2</c:v>
                </c:pt>
                <c:pt idx="8435">
                  <c:v>9.9444444444444446E-2</c:v>
                </c:pt>
                <c:pt idx="8436">
                  <c:v>9.9456018518518527E-2</c:v>
                </c:pt>
                <c:pt idx="8437">
                  <c:v>9.9467592592592594E-2</c:v>
                </c:pt>
                <c:pt idx="8438">
                  <c:v>9.9479166666666674E-2</c:v>
                </c:pt>
                <c:pt idx="8439">
                  <c:v>9.9490740740740755E-2</c:v>
                </c:pt>
                <c:pt idx="8440">
                  <c:v>9.9502314814814821E-2</c:v>
                </c:pt>
                <c:pt idx="8441">
                  <c:v>9.9513888888888888E-2</c:v>
                </c:pt>
                <c:pt idx="8442">
                  <c:v>9.9525462962962954E-2</c:v>
                </c:pt>
                <c:pt idx="8443">
                  <c:v>9.9537037037037035E-2</c:v>
                </c:pt>
                <c:pt idx="8444">
                  <c:v>9.9548611111111115E-2</c:v>
                </c:pt>
                <c:pt idx="8445">
                  <c:v>9.9560185185185182E-2</c:v>
                </c:pt>
                <c:pt idx="8446">
                  <c:v>9.9571759259259263E-2</c:v>
                </c:pt>
                <c:pt idx="8447">
                  <c:v>9.9583333333333343E-2</c:v>
                </c:pt>
                <c:pt idx="8448">
                  <c:v>9.959490740740741E-2</c:v>
                </c:pt>
                <c:pt idx="8449">
                  <c:v>9.9606481481481476E-2</c:v>
                </c:pt>
                <c:pt idx="8450">
                  <c:v>9.9618055555555543E-2</c:v>
                </c:pt>
                <c:pt idx="8451">
                  <c:v>9.9629629629629624E-2</c:v>
                </c:pt>
                <c:pt idx="8452">
                  <c:v>9.9641203703703704E-2</c:v>
                </c:pt>
                <c:pt idx="8453">
                  <c:v>9.9652777777777771E-2</c:v>
                </c:pt>
                <c:pt idx="8454">
                  <c:v>9.9664351851851851E-2</c:v>
                </c:pt>
                <c:pt idx="8455">
                  <c:v>9.9675925925925932E-2</c:v>
                </c:pt>
                <c:pt idx="8456">
                  <c:v>9.9687499999999998E-2</c:v>
                </c:pt>
                <c:pt idx="8457">
                  <c:v>9.9699074074074079E-2</c:v>
                </c:pt>
                <c:pt idx="8458">
                  <c:v>9.9710648148148159E-2</c:v>
                </c:pt>
                <c:pt idx="8459">
                  <c:v>9.9722222222222226E-2</c:v>
                </c:pt>
                <c:pt idx="8460">
                  <c:v>9.9733796296296306E-2</c:v>
                </c:pt>
                <c:pt idx="8461">
                  <c:v>9.9745370370370359E-2</c:v>
                </c:pt>
                <c:pt idx="8462">
                  <c:v>9.975694444444444E-2</c:v>
                </c:pt>
                <c:pt idx="8463">
                  <c:v>9.976851851851852E-2</c:v>
                </c:pt>
                <c:pt idx="8464">
                  <c:v>9.9780092592592587E-2</c:v>
                </c:pt>
                <c:pt idx="8465">
                  <c:v>9.9791666666666667E-2</c:v>
                </c:pt>
                <c:pt idx="8466">
                  <c:v>9.9803240740740748E-2</c:v>
                </c:pt>
                <c:pt idx="8467">
                  <c:v>9.9814814814814815E-2</c:v>
                </c:pt>
                <c:pt idx="8468">
                  <c:v>9.9826388888888895E-2</c:v>
                </c:pt>
                <c:pt idx="8469">
                  <c:v>9.9837962962962948E-2</c:v>
                </c:pt>
                <c:pt idx="8470">
                  <c:v>9.9849537037037028E-2</c:v>
                </c:pt>
                <c:pt idx="8471">
                  <c:v>9.9861111111111109E-2</c:v>
                </c:pt>
                <c:pt idx="8472">
                  <c:v>9.9872685185185175E-2</c:v>
                </c:pt>
                <c:pt idx="8473">
                  <c:v>9.9884259259259256E-2</c:v>
                </c:pt>
                <c:pt idx="8474">
                  <c:v>9.9895833333333336E-2</c:v>
                </c:pt>
                <c:pt idx="8475">
                  <c:v>9.9907407407407403E-2</c:v>
                </c:pt>
                <c:pt idx="8476">
                  <c:v>9.9918981481481484E-2</c:v>
                </c:pt>
                <c:pt idx="8477">
                  <c:v>9.9930555555555564E-2</c:v>
                </c:pt>
                <c:pt idx="8478">
                  <c:v>9.9942129629629631E-2</c:v>
                </c:pt>
                <c:pt idx="8479">
                  <c:v>9.9953703703703711E-2</c:v>
                </c:pt>
                <c:pt idx="8480">
                  <c:v>9.9965277777777792E-2</c:v>
                </c:pt>
                <c:pt idx="8481">
                  <c:v>9.9976851851851845E-2</c:v>
                </c:pt>
                <c:pt idx="8482">
                  <c:v>9.9988425925925925E-2</c:v>
                </c:pt>
                <c:pt idx="8483">
                  <c:v>9.9999999999999992E-2</c:v>
                </c:pt>
                <c:pt idx="8484">
                  <c:v>0.10001157407407407</c:v>
                </c:pt>
                <c:pt idx="8485">
                  <c:v>0.10002314814814815</c:v>
                </c:pt>
                <c:pt idx="8486">
                  <c:v>0.10003472222222222</c:v>
                </c:pt>
                <c:pt idx="8487">
                  <c:v>0.1000462962962963</c:v>
                </c:pt>
                <c:pt idx="8488">
                  <c:v>0.10005787037037038</c:v>
                </c:pt>
                <c:pt idx="8489">
                  <c:v>0.10006944444444445</c:v>
                </c:pt>
                <c:pt idx="8490">
                  <c:v>0.10008101851851851</c:v>
                </c:pt>
                <c:pt idx="8491">
                  <c:v>0.10009259259259258</c:v>
                </c:pt>
                <c:pt idx="8492">
                  <c:v>0.10010416666666666</c:v>
                </c:pt>
                <c:pt idx="8493">
                  <c:v>0.10011574074074074</c:v>
                </c:pt>
                <c:pt idx="8494">
                  <c:v>0.10012731481481481</c:v>
                </c:pt>
                <c:pt idx="8495">
                  <c:v>0.10013888888888889</c:v>
                </c:pt>
                <c:pt idx="8496">
                  <c:v>0.10015046296296297</c:v>
                </c:pt>
                <c:pt idx="8497">
                  <c:v>0.10016203703703704</c:v>
                </c:pt>
                <c:pt idx="8498">
                  <c:v>0.10017361111111112</c:v>
                </c:pt>
                <c:pt idx="8499">
                  <c:v>0.1001851851851852</c:v>
                </c:pt>
                <c:pt idx="8500">
                  <c:v>0.10019675925925926</c:v>
                </c:pt>
                <c:pt idx="8501">
                  <c:v>0.10020833333333334</c:v>
                </c:pt>
                <c:pt idx="8502">
                  <c:v>0.1002199074074074</c:v>
                </c:pt>
                <c:pt idx="8503">
                  <c:v>0.10023148148148148</c:v>
                </c:pt>
                <c:pt idx="8504">
                  <c:v>0.10024305555555556</c:v>
                </c:pt>
                <c:pt idx="8505">
                  <c:v>0.10025462962962962</c:v>
                </c:pt>
                <c:pt idx="8506">
                  <c:v>0.1002662037037037</c:v>
                </c:pt>
                <c:pt idx="8507">
                  <c:v>0.10027777777777779</c:v>
                </c:pt>
                <c:pt idx="8508">
                  <c:v>0.10028935185185185</c:v>
                </c:pt>
                <c:pt idx="8509">
                  <c:v>0.10030092592592593</c:v>
                </c:pt>
                <c:pt idx="8510">
                  <c:v>0.10031249999999999</c:v>
                </c:pt>
                <c:pt idx="8511">
                  <c:v>0.10032407407407407</c:v>
                </c:pt>
                <c:pt idx="8512">
                  <c:v>0.10033564814814815</c:v>
                </c:pt>
                <c:pt idx="8513">
                  <c:v>0.10034722222222221</c:v>
                </c:pt>
                <c:pt idx="8514">
                  <c:v>0.10035879629629629</c:v>
                </c:pt>
                <c:pt idx="8515">
                  <c:v>0.10037037037037037</c:v>
                </c:pt>
                <c:pt idx="8516">
                  <c:v>0.10038194444444444</c:v>
                </c:pt>
                <c:pt idx="8517">
                  <c:v>0.10039351851851852</c:v>
                </c:pt>
                <c:pt idx="8518">
                  <c:v>0.1004050925925926</c:v>
                </c:pt>
                <c:pt idx="8519">
                  <c:v>0.10041666666666667</c:v>
                </c:pt>
                <c:pt idx="8520">
                  <c:v>0.10042824074074075</c:v>
                </c:pt>
                <c:pt idx="8521">
                  <c:v>0.10043981481481483</c:v>
                </c:pt>
                <c:pt idx="8522">
                  <c:v>0.10045138888888888</c:v>
                </c:pt>
                <c:pt idx="8523">
                  <c:v>0.10046296296296296</c:v>
                </c:pt>
                <c:pt idx="8524">
                  <c:v>0.10047453703703703</c:v>
                </c:pt>
                <c:pt idx="8525">
                  <c:v>0.10048611111111111</c:v>
                </c:pt>
                <c:pt idx="8526">
                  <c:v>0.10049768518518519</c:v>
                </c:pt>
                <c:pt idx="8527">
                  <c:v>0.10050925925925926</c:v>
                </c:pt>
                <c:pt idx="8528">
                  <c:v>0.10052083333333334</c:v>
                </c:pt>
                <c:pt idx="8529">
                  <c:v>0.10053240740740742</c:v>
                </c:pt>
                <c:pt idx="8530">
                  <c:v>0.10054398148148148</c:v>
                </c:pt>
                <c:pt idx="8531">
                  <c:v>0.10055555555555555</c:v>
                </c:pt>
                <c:pt idx="8532">
                  <c:v>0.10056712962962962</c:v>
                </c:pt>
                <c:pt idx="8533">
                  <c:v>0.1005787037037037</c:v>
                </c:pt>
                <c:pt idx="8534">
                  <c:v>0.10059027777777778</c:v>
                </c:pt>
                <c:pt idx="8535">
                  <c:v>0.10060185185185185</c:v>
                </c:pt>
                <c:pt idx="8536">
                  <c:v>0.10061342592592593</c:v>
                </c:pt>
                <c:pt idx="8537">
                  <c:v>0.10062500000000001</c:v>
                </c:pt>
                <c:pt idx="8538">
                  <c:v>0.10063657407407407</c:v>
                </c:pt>
                <c:pt idx="8539">
                  <c:v>0.10064814814814815</c:v>
                </c:pt>
                <c:pt idx="8540">
                  <c:v>0.10065972222222223</c:v>
                </c:pt>
                <c:pt idx="8541">
                  <c:v>0.1006712962962963</c:v>
                </c:pt>
                <c:pt idx="8542">
                  <c:v>0.10068287037037038</c:v>
                </c:pt>
                <c:pt idx="8543">
                  <c:v>0.10069444444444443</c:v>
                </c:pt>
                <c:pt idx="8544">
                  <c:v>0.10070601851851851</c:v>
                </c:pt>
                <c:pt idx="8545">
                  <c:v>0.10071759259259259</c:v>
                </c:pt>
                <c:pt idx="8546">
                  <c:v>0.10072916666666666</c:v>
                </c:pt>
                <c:pt idx="8547">
                  <c:v>0.10072916666666666</c:v>
                </c:pt>
                <c:pt idx="8548">
                  <c:v>0.10075231481481482</c:v>
                </c:pt>
                <c:pt idx="8549">
                  <c:v>0.10075231481481482</c:v>
                </c:pt>
                <c:pt idx="8550">
                  <c:v>0.10076388888888889</c:v>
                </c:pt>
                <c:pt idx="8551">
                  <c:v>0.10077546296296297</c:v>
                </c:pt>
                <c:pt idx="8552">
                  <c:v>0.10078703703703702</c:v>
                </c:pt>
                <c:pt idx="8553">
                  <c:v>0.1007986111111111</c:v>
                </c:pt>
                <c:pt idx="8554">
                  <c:v>0.10081018518518518</c:v>
                </c:pt>
                <c:pt idx="8555">
                  <c:v>0.10082175925925925</c:v>
                </c:pt>
                <c:pt idx="8556">
                  <c:v>0.10083333333333333</c:v>
                </c:pt>
                <c:pt idx="8557">
                  <c:v>0.10084490740740741</c:v>
                </c:pt>
                <c:pt idx="8558">
                  <c:v>0.10085648148148148</c:v>
                </c:pt>
                <c:pt idx="8559">
                  <c:v>0.10086805555555556</c:v>
                </c:pt>
                <c:pt idx="8560">
                  <c:v>0.10087962962962964</c:v>
                </c:pt>
                <c:pt idx="8561">
                  <c:v>0.10089120370370371</c:v>
                </c:pt>
                <c:pt idx="8562">
                  <c:v>0.10090277777777779</c:v>
                </c:pt>
                <c:pt idx="8563">
                  <c:v>0.10091435185185187</c:v>
                </c:pt>
                <c:pt idx="8564">
                  <c:v>0.10092592592592592</c:v>
                </c:pt>
                <c:pt idx="8565">
                  <c:v>0.1009375</c:v>
                </c:pt>
                <c:pt idx="8566">
                  <c:v>0.10094907407407407</c:v>
                </c:pt>
                <c:pt idx="8567">
                  <c:v>0.10096064814814815</c:v>
                </c:pt>
                <c:pt idx="8568">
                  <c:v>0.10097222222222223</c:v>
                </c:pt>
                <c:pt idx="8569">
                  <c:v>0.10098379629629629</c:v>
                </c:pt>
                <c:pt idx="8570">
                  <c:v>0.10099537037037037</c:v>
                </c:pt>
                <c:pt idx="8571">
                  <c:v>0.10100694444444445</c:v>
                </c:pt>
                <c:pt idx="8572">
                  <c:v>0.10101851851851851</c:v>
                </c:pt>
                <c:pt idx="8573">
                  <c:v>0.10103009259259259</c:v>
                </c:pt>
                <c:pt idx="8574">
                  <c:v>0.10104166666666665</c:v>
                </c:pt>
                <c:pt idx="8575">
                  <c:v>0.10105324074074074</c:v>
                </c:pt>
                <c:pt idx="8576">
                  <c:v>0.10106481481481482</c:v>
                </c:pt>
                <c:pt idx="8577">
                  <c:v>0.10107638888888888</c:v>
                </c:pt>
                <c:pt idx="8578">
                  <c:v>0.10108796296296296</c:v>
                </c:pt>
                <c:pt idx="8579">
                  <c:v>0.10109953703703704</c:v>
                </c:pt>
                <c:pt idx="8580">
                  <c:v>0.10111111111111111</c:v>
                </c:pt>
                <c:pt idx="8581">
                  <c:v>0.10112268518518519</c:v>
                </c:pt>
                <c:pt idx="8582">
                  <c:v>0.10113425925925927</c:v>
                </c:pt>
                <c:pt idx="8583">
                  <c:v>0.10114583333333334</c:v>
                </c:pt>
                <c:pt idx="8584">
                  <c:v>0.10115740740740742</c:v>
                </c:pt>
                <c:pt idx="8585">
                  <c:v>0.10116898148148147</c:v>
                </c:pt>
                <c:pt idx="8586">
                  <c:v>0.10118055555555555</c:v>
                </c:pt>
                <c:pt idx="8587">
                  <c:v>0.10119212962962963</c:v>
                </c:pt>
                <c:pt idx="8588">
                  <c:v>0.1012037037037037</c:v>
                </c:pt>
                <c:pt idx="8589">
                  <c:v>0.10121527777777778</c:v>
                </c:pt>
                <c:pt idx="8590">
                  <c:v>0.10122685185185186</c:v>
                </c:pt>
                <c:pt idx="8591">
                  <c:v>0.10123842592592593</c:v>
                </c:pt>
                <c:pt idx="8592">
                  <c:v>0.10125000000000001</c:v>
                </c:pt>
                <c:pt idx="8593">
                  <c:v>0.10126157407407406</c:v>
                </c:pt>
                <c:pt idx="8594">
                  <c:v>0.10127314814814814</c:v>
                </c:pt>
                <c:pt idx="8595">
                  <c:v>0.10128472222222222</c:v>
                </c:pt>
                <c:pt idx="8596">
                  <c:v>0.10129629629629629</c:v>
                </c:pt>
                <c:pt idx="8597">
                  <c:v>0.10130787037037037</c:v>
                </c:pt>
                <c:pt idx="8598">
                  <c:v>0.10131944444444445</c:v>
                </c:pt>
                <c:pt idx="8599">
                  <c:v>0.10133101851851851</c:v>
                </c:pt>
                <c:pt idx="8600">
                  <c:v>0.1013425925925926</c:v>
                </c:pt>
                <c:pt idx="8601">
                  <c:v>0.10135416666666668</c:v>
                </c:pt>
                <c:pt idx="8602">
                  <c:v>0.10136574074074074</c:v>
                </c:pt>
                <c:pt idx="8603">
                  <c:v>0.10137731481481482</c:v>
                </c:pt>
                <c:pt idx="8604">
                  <c:v>0.1013888888888889</c:v>
                </c:pt>
                <c:pt idx="8605">
                  <c:v>0.10140046296296296</c:v>
                </c:pt>
                <c:pt idx="8606">
                  <c:v>0.10141203703703704</c:v>
                </c:pt>
                <c:pt idx="8607">
                  <c:v>0.1014236111111111</c:v>
                </c:pt>
                <c:pt idx="8608">
                  <c:v>0.10143518518518518</c:v>
                </c:pt>
                <c:pt idx="8609">
                  <c:v>0.10144675925925926</c:v>
                </c:pt>
                <c:pt idx="8610">
                  <c:v>0.10145833333333333</c:v>
                </c:pt>
                <c:pt idx="8611">
                  <c:v>0.10146990740740741</c:v>
                </c:pt>
                <c:pt idx="8612">
                  <c:v>0.10148148148148149</c:v>
                </c:pt>
                <c:pt idx="8613">
                  <c:v>0.10149305555555554</c:v>
                </c:pt>
                <c:pt idx="8614">
                  <c:v>0.10150462962962963</c:v>
                </c:pt>
                <c:pt idx="8615">
                  <c:v>0.10151620370370369</c:v>
                </c:pt>
                <c:pt idx="8616">
                  <c:v>0.10152777777777777</c:v>
                </c:pt>
                <c:pt idx="8617">
                  <c:v>0.10153935185185185</c:v>
                </c:pt>
                <c:pt idx="8618">
                  <c:v>0.10155092592592592</c:v>
                </c:pt>
                <c:pt idx="8619">
                  <c:v>0.1015625</c:v>
                </c:pt>
                <c:pt idx="8620">
                  <c:v>0.10157407407407408</c:v>
                </c:pt>
                <c:pt idx="8621">
                  <c:v>0.10158564814814815</c:v>
                </c:pt>
                <c:pt idx="8622">
                  <c:v>0.10159722222222223</c:v>
                </c:pt>
                <c:pt idx="8623">
                  <c:v>0.10160879629629631</c:v>
                </c:pt>
                <c:pt idx="8624">
                  <c:v>0.10162037037037037</c:v>
                </c:pt>
                <c:pt idx="8625">
                  <c:v>0.10163194444444446</c:v>
                </c:pt>
                <c:pt idx="8626">
                  <c:v>0.10164351851851851</c:v>
                </c:pt>
                <c:pt idx="8627">
                  <c:v>0.10165509259259259</c:v>
                </c:pt>
                <c:pt idx="8628">
                  <c:v>0.10166666666666667</c:v>
                </c:pt>
                <c:pt idx="8629">
                  <c:v>0.10167824074074074</c:v>
                </c:pt>
                <c:pt idx="8630">
                  <c:v>0.10168981481481482</c:v>
                </c:pt>
                <c:pt idx="8631">
                  <c:v>0.1017013888888889</c:v>
                </c:pt>
                <c:pt idx="8632">
                  <c:v>0.10171296296296296</c:v>
                </c:pt>
                <c:pt idx="8633">
                  <c:v>0.10172453703703704</c:v>
                </c:pt>
                <c:pt idx="8634">
                  <c:v>0.1017361111111111</c:v>
                </c:pt>
                <c:pt idx="8635">
                  <c:v>0.10174768518518518</c:v>
                </c:pt>
                <c:pt idx="8636">
                  <c:v>0.10175925925925926</c:v>
                </c:pt>
                <c:pt idx="8637">
                  <c:v>0.10177083333333332</c:v>
                </c:pt>
                <c:pt idx="8638">
                  <c:v>0.1017824074074074</c:v>
                </c:pt>
                <c:pt idx="8639">
                  <c:v>0.10179398148148149</c:v>
                </c:pt>
                <c:pt idx="8640">
                  <c:v>0.10180555555555555</c:v>
                </c:pt>
                <c:pt idx="8641">
                  <c:v>0.10181712962962963</c:v>
                </c:pt>
                <c:pt idx="8642">
                  <c:v>0.10182870370370371</c:v>
                </c:pt>
                <c:pt idx="8643">
                  <c:v>0.10184027777777778</c:v>
                </c:pt>
                <c:pt idx="8644">
                  <c:v>0.10185185185185186</c:v>
                </c:pt>
                <c:pt idx="8645">
                  <c:v>0.10186342592592594</c:v>
                </c:pt>
                <c:pt idx="8646">
                  <c:v>0.10187499999999999</c:v>
                </c:pt>
                <c:pt idx="8647">
                  <c:v>0.10188657407407407</c:v>
                </c:pt>
                <c:pt idx="8648">
                  <c:v>0.10189814814814814</c:v>
                </c:pt>
                <c:pt idx="8649">
                  <c:v>0.10190972222222222</c:v>
                </c:pt>
                <c:pt idx="8650">
                  <c:v>0.1019212962962963</c:v>
                </c:pt>
                <c:pt idx="8651">
                  <c:v>0.10193287037037037</c:v>
                </c:pt>
                <c:pt idx="8652">
                  <c:v>0.10194444444444445</c:v>
                </c:pt>
                <c:pt idx="8653">
                  <c:v>0.10195601851851853</c:v>
                </c:pt>
                <c:pt idx="8654">
                  <c:v>0.10196759259259258</c:v>
                </c:pt>
                <c:pt idx="8655">
                  <c:v>0.10197916666666666</c:v>
                </c:pt>
                <c:pt idx="8656">
                  <c:v>0.10199074074074073</c:v>
                </c:pt>
                <c:pt idx="8657">
                  <c:v>0.10200231481481481</c:v>
                </c:pt>
                <c:pt idx="8658">
                  <c:v>0.10201388888888889</c:v>
                </c:pt>
                <c:pt idx="8659">
                  <c:v>0.10202546296296296</c:v>
                </c:pt>
                <c:pt idx="8660">
                  <c:v>0.10203703703703704</c:v>
                </c:pt>
                <c:pt idx="8661">
                  <c:v>0.10204861111111112</c:v>
                </c:pt>
                <c:pt idx="8662">
                  <c:v>0.10206018518518518</c:v>
                </c:pt>
                <c:pt idx="8663">
                  <c:v>0.10207175925925926</c:v>
                </c:pt>
                <c:pt idx="8664">
                  <c:v>0.10208333333333335</c:v>
                </c:pt>
                <c:pt idx="8665">
                  <c:v>0.10209490740740741</c:v>
                </c:pt>
                <c:pt idx="8666">
                  <c:v>0.10210648148148149</c:v>
                </c:pt>
                <c:pt idx="8667">
                  <c:v>0.10211805555555555</c:v>
                </c:pt>
                <c:pt idx="8668">
                  <c:v>0.10212962962962963</c:v>
                </c:pt>
                <c:pt idx="8669">
                  <c:v>0.10214120370370371</c:v>
                </c:pt>
                <c:pt idx="8670">
                  <c:v>0.10215277777777777</c:v>
                </c:pt>
                <c:pt idx="8671">
                  <c:v>0.10216435185185185</c:v>
                </c:pt>
                <c:pt idx="8672">
                  <c:v>0.10217592592592593</c:v>
                </c:pt>
                <c:pt idx="8673">
                  <c:v>0.1021875</c:v>
                </c:pt>
                <c:pt idx="8674">
                  <c:v>0.10219907407407408</c:v>
                </c:pt>
                <c:pt idx="8675">
                  <c:v>0.10221064814814813</c:v>
                </c:pt>
                <c:pt idx="8676">
                  <c:v>0.10222222222222221</c:v>
                </c:pt>
                <c:pt idx="8677">
                  <c:v>0.10223379629629629</c:v>
                </c:pt>
                <c:pt idx="8678">
                  <c:v>0.10224537037037036</c:v>
                </c:pt>
                <c:pt idx="8679">
                  <c:v>0.10225694444444444</c:v>
                </c:pt>
                <c:pt idx="8680">
                  <c:v>0.10226851851851852</c:v>
                </c:pt>
                <c:pt idx="8681">
                  <c:v>0.10228009259259259</c:v>
                </c:pt>
                <c:pt idx="8682">
                  <c:v>0.10229166666666667</c:v>
                </c:pt>
                <c:pt idx="8683">
                  <c:v>0.10230324074074075</c:v>
                </c:pt>
                <c:pt idx="8684">
                  <c:v>0.10231481481481482</c:v>
                </c:pt>
                <c:pt idx="8685">
                  <c:v>0.1023263888888889</c:v>
                </c:pt>
                <c:pt idx="8686">
                  <c:v>0.10233796296296298</c:v>
                </c:pt>
                <c:pt idx="8687">
                  <c:v>0.10234953703703703</c:v>
                </c:pt>
                <c:pt idx="8688">
                  <c:v>0.10236111111111111</c:v>
                </c:pt>
                <c:pt idx="8689">
                  <c:v>0.10237268518518518</c:v>
                </c:pt>
                <c:pt idx="8690">
                  <c:v>0.10238425925925926</c:v>
                </c:pt>
                <c:pt idx="8691">
                  <c:v>0.10239583333333334</c:v>
                </c:pt>
                <c:pt idx="8692">
                  <c:v>0.10240740740740741</c:v>
                </c:pt>
                <c:pt idx="8693">
                  <c:v>0.10241898148148149</c:v>
                </c:pt>
                <c:pt idx="8694">
                  <c:v>0.10243055555555557</c:v>
                </c:pt>
                <c:pt idx="8695">
                  <c:v>0.10244212962962962</c:v>
                </c:pt>
                <c:pt idx="8696">
                  <c:v>0.1024537037037037</c:v>
                </c:pt>
                <c:pt idx="8697">
                  <c:v>0.10246527777777777</c:v>
                </c:pt>
                <c:pt idx="8698">
                  <c:v>0.10247685185185185</c:v>
                </c:pt>
                <c:pt idx="8699">
                  <c:v>0.10248842592592593</c:v>
                </c:pt>
                <c:pt idx="8700">
                  <c:v>0.10249999999999999</c:v>
                </c:pt>
                <c:pt idx="8701">
                  <c:v>0.10251157407407407</c:v>
                </c:pt>
                <c:pt idx="8702">
                  <c:v>0.10252314814814815</c:v>
                </c:pt>
                <c:pt idx="8703">
                  <c:v>0.10253472222222222</c:v>
                </c:pt>
                <c:pt idx="8704">
                  <c:v>0.1025462962962963</c:v>
                </c:pt>
                <c:pt idx="8705">
                  <c:v>0.10255787037037038</c:v>
                </c:pt>
                <c:pt idx="8706">
                  <c:v>0.10256944444444445</c:v>
                </c:pt>
                <c:pt idx="8707">
                  <c:v>0.10258101851851852</c:v>
                </c:pt>
                <c:pt idx="8708">
                  <c:v>0.10259259259259258</c:v>
                </c:pt>
                <c:pt idx="8709">
                  <c:v>0.10260416666666666</c:v>
                </c:pt>
                <c:pt idx="8710">
                  <c:v>0.10261574074074074</c:v>
                </c:pt>
                <c:pt idx="8711">
                  <c:v>0.10262731481481481</c:v>
                </c:pt>
                <c:pt idx="8712">
                  <c:v>0.10263888888888889</c:v>
                </c:pt>
                <c:pt idx="8713">
                  <c:v>0.10265046296296297</c:v>
                </c:pt>
                <c:pt idx="8714">
                  <c:v>0.10266203703703704</c:v>
                </c:pt>
                <c:pt idx="8715">
                  <c:v>0.10267361111111112</c:v>
                </c:pt>
                <c:pt idx="8716">
                  <c:v>0.10268518518518517</c:v>
                </c:pt>
                <c:pt idx="8717">
                  <c:v>0.10269675925925925</c:v>
                </c:pt>
                <c:pt idx="8718">
                  <c:v>0.10270833333333333</c:v>
                </c:pt>
                <c:pt idx="8719">
                  <c:v>0.1027199074074074</c:v>
                </c:pt>
                <c:pt idx="8720">
                  <c:v>0.10273148148148148</c:v>
                </c:pt>
                <c:pt idx="8721">
                  <c:v>0.10274305555555556</c:v>
                </c:pt>
                <c:pt idx="8722">
                  <c:v>0.10275462962962963</c:v>
                </c:pt>
                <c:pt idx="8723">
                  <c:v>0.10276620370370371</c:v>
                </c:pt>
                <c:pt idx="8724">
                  <c:v>0.10277777777777779</c:v>
                </c:pt>
                <c:pt idx="8725">
                  <c:v>0.10278935185185185</c:v>
                </c:pt>
                <c:pt idx="8726">
                  <c:v>0.10280092592592593</c:v>
                </c:pt>
                <c:pt idx="8727">
                  <c:v>0.10281250000000001</c:v>
                </c:pt>
                <c:pt idx="8728">
                  <c:v>0.10282407407407407</c:v>
                </c:pt>
                <c:pt idx="8729">
                  <c:v>0.10283564814814815</c:v>
                </c:pt>
                <c:pt idx="8730">
                  <c:v>0.10284722222222221</c:v>
                </c:pt>
                <c:pt idx="8731">
                  <c:v>0.1028587962962963</c:v>
                </c:pt>
                <c:pt idx="8732">
                  <c:v>0.10287037037037038</c:v>
                </c:pt>
                <c:pt idx="8733">
                  <c:v>0.10288194444444444</c:v>
                </c:pt>
                <c:pt idx="8734">
                  <c:v>0.10289351851851852</c:v>
                </c:pt>
                <c:pt idx="8735">
                  <c:v>0.1029050925925926</c:v>
                </c:pt>
                <c:pt idx="8736">
                  <c:v>0.10291666666666666</c:v>
                </c:pt>
                <c:pt idx="8737">
                  <c:v>0.10292824074074074</c:v>
                </c:pt>
                <c:pt idx="8738">
                  <c:v>0.1029398148148148</c:v>
                </c:pt>
                <c:pt idx="8739">
                  <c:v>0.10295138888888888</c:v>
                </c:pt>
                <c:pt idx="8740">
                  <c:v>0.10296296296296296</c:v>
                </c:pt>
                <c:pt idx="8741">
                  <c:v>0.10297453703703703</c:v>
                </c:pt>
                <c:pt idx="8742">
                  <c:v>0.10298611111111111</c:v>
                </c:pt>
                <c:pt idx="8743">
                  <c:v>0.10299768518518519</c:v>
                </c:pt>
                <c:pt idx="8744">
                  <c:v>0.10300925925925926</c:v>
                </c:pt>
                <c:pt idx="8745">
                  <c:v>0.10302083333333334</c:v>
                </c:pt>
                <c:pt idx="8746">
                  <c:v>0.10303240740740742</c:v>
                </c:pt>
                <c:pt idx="8747">
                  <c:v>0.10304398148148149</c:v>
                </c:pt>
                <c:pt idx="8748">
                  <c:v>0.10305555555555555</c:v>
                </c:pt>
                <c:pt idx="8749">
                  <c:v>0.10306712962962962</c:v>
                </c:pt>
                <c:pt idx="8750">
                  <c:v>0.1030787037037037</c:v>
                </c:pt>
                <c:pt idx="8751">
                  <c:v>0.10309027777777778</c:v>
                </c:pt>
                <c:pt idx="8752">
                  <c:v>0.10310185185185185</c:v>
                </c:pt>
                <c:pt idx="8753">
                  <c:v>0.10311342592592593</c:v>
                </c:pt>
                <c:pt idx="8754">
                  <c:v>0.10312500000000001</c:v>
                </c:pt>
                <c:pt idx="8755">
                  <c:v>0.10313657407407407</c:v>
                </c:pt>
                <c:pt idx="8756">
                  <c:v>0.10314814814814816</c:v>
                </c:pt>
                <c:pt idx="8757">
                  <c:v>0.10315972222222221</c:v>
                </c:pt>
                <c:pt idx="8758">
                  <c:v>0.10317129629629629</c:v>
                </c:pt>
                <c:pt idx="8759">
                  <c:v>0.10318287037037037</c:v>
                </c:pt>
                <c:pt idx="8760">
                  <c:v>0.10319444444444444</c:v>
                </c:pt>
                <c:pt idx="8761">
                  <c:v>0.10320601851851852</c:v>
                </c:pt>
                <c:pt idx="8762">
                  <c:v>0.1032175925925926</c:v>
                </c:pt>
                <c:pt idx="8763">
                  <c:v>0.10322916666666666</c:v>
                </c:pt>
                <c:pt idx="8764">
                  <c:v>0.10324074074074074</c:v>
                </c:pt>
                <c:pt idx="8765">
                  <c:v>0.10325231481481482</c:v>
                </c:pt>
                <c:pt idx="8766">
                  <c:v>0.10326388888888889</c:v>
                </c:pt>
                <c:pt idx="8767">
                  <c:v>0.10327546296296297</c:v>
                </c:pt>
                <c:pt idx="8768">
                  <c:v>0.10328703703703705</c:v>
                </c:pt>
                <c:pt idx="8769">
                  <c:v>0.1032986111111111</c:v>
                </c:pt>
                <c:pt idx="8770">
                  <c:v>0.10331018518518519</c:v>
                </c:pt>
                <c:pt idx="8771">
                  <c:v>0.10332175925925925</c:v>
                </c:pt>
                <c:pt idx="8772">
                  <c:v>0.10333333333333333</c:v>
                </c:pt>
                <c:pt idx="8773">
                  <c:v>0.10334490740740741</c:v>
                </c:pt>
                <c:pt idx="8774">
                  <c:v>0.10335648148148148</c:v>
                </c:pt>
                <c:pt idx="8775">
                  <c:v>0.10336805555555556</c:v>
                </c:pt>
                <c:pt idx="8776">
                  <c:v>0.10337962962962964</c:v>
                </c:pt>
                <c:pt idx="8777">
                  <c:v>0.10339120370370369</c:v>
                </c:pt>
                <c:pt idx="8778">
                  <c:v>0.10340277777777777</c:v>
                </c:pt>
                <c:pt idx="8779">
                  <c:v>0.10341435185185184</c:v>
                </c:pt>
                <c:pt idx="8780">
                  <c:v>0.10342592592592592</c:v>
                </c:pt>
                <c:pt idx="8781">
                  <c:v>0.1034375</c:v>
                </c:pt>
                <c:pt idx="8782">
                  <c:v>0.10344907407407407</c:v>
                </c:pt>
                <c:pt idx="8783">
                  <c:v>0.10346064814814815</c:v>
                </c:pt>
                <c:pt idx="8784">
                  <c:v>0.10347222222222223</c:v>
                </c:pt>
                <c:pt idx="8785">
                  <c:v>0.1034837962962963</c:v>
                </c:pt>
                <c:pt idx="8786">
                  <c:v>0.10349537037037038</c:v>
                </c:pt>
                <c:pt idx="8787">
                  <c:v>0.10350694444444446</c:v>
                </c:pt>
                <c:pt idx="8788">
                  <c:v>0.10351851851851852</c:v>
                </c:pt>
                <c:pt idx="8789">
                  <c:v>0.10353009259259259</c:v>
                </c:pt>
                <c:pt idx="8790">
                  <c:v>0.10354166666666666</c:v>
                </c:pt>
                <c:pt idx="8791">
                  <c:v>0.10355324074074074</c:v>
                </c:pt>
                <c:pt idx="8792">
                  <c:v>0.10356481481481482</c:v>
                </c:pt>
                <c:pt idx="8793">
                  <c:v>0.10357638888888888</c:v>
                </c:pt>
                <c:pt idx="8794">
                  <c:v>0.10358796296296297</c:v>
                </c:pt>
                <c:pt idx="8795">
                  <c:v>0.10359953703703705</c:v>
                </c:pt>
                <c:pt idx="8796">
                  <c:v>0.10361111111111111</c:v>
                </c:pt>
                <c:pt idx="8797">
                  <c:v>0.10362268518518518</c:v>
                </c:pt>
                <c:pt idx="8798">
                  <c:v>0.10363425925925925</c:v>
                </c:pt>
                <c:pt idx="8799">
                  <c:v>0.10364583333333333</c:v>
                </c:pt>
                <c:pt idx="8800">
                  <c:v>0.10365740740740741</c:v>
                </c:pt>
                <c:pt idx="8801">
                  <c:v>0.10366898148148147</c:v>
                </c:pt>
                <c:pt idx="8802">
                  <c:v>0.10368055555555555</c:v>
                </c:pt>
                <c:pt idx="8803">
                  <c:v>0.10369212962962963</c:v>
                </c:pt>
                <c:pt idx="8804">
                  <c:v>0.1037037037037037</c:v>
                </c:pt>
                <c:pt idx="8805">
                  <c:v>0.10371527777777778</c:v>
                </c:pt>
                <c:pt idx="8806">
                  <c:v>0.10372685185185186</c:v>
                </c:pt>
                <c:pt idx="8807">
                  <c:v>0.10373842592592593</c:v>
                </c:pt>
                <c:pt idx="8808">
                  <c:v>0.10375000000000001</c:v>
                </c:pt>
                <c:pt idx="8809">
                  <c:v>0.10376157407407409</c:v>
                </c:pt>
                <c:pt idx="8810">
                  <c:v>0.10377314814814814</c:v>
                </c:pt>
                <c:pt idx="8811">
                  <c:v>0.10378472222222222</c:v>
                </c:pt>
                <c:pt idx="8812">
                  <c:v>0.10379629629629629</c:v>
                </c:pt>
                <c:pt idx="8813">
                  <c:v>0.10380787037037037</c:v>
                </c:pt>
                <c:pt idx="8814">
                  <c:v>0.10381944444444445</c:v>
                </c:pt>
                <c:pt idx="8815">
                  <c:v>0.10383101851851852</c:v>
                </c:pt>
                <c:pt idx="8816">
                  <c:v>0.1038425925925926</c:v>
                </c:pt>
                <c:pt idx="8817">
                  <c:v>0.10385416666666668</c:v>
                </c:pt>
                <c:pt idx="8818">
                  <c:v>0.10386574074074073</c:v>
                </c:pt>
                <c:pt idx="8819">
                  <c:v>0.10387731481481481</c:v>
                </c:pt>
                <c:pt idx="8820">
                  <c:v>0.10388888888888888</c:v>
                </c:pt>
                <c:pt idx="8821">
                  <c:v>0.10390046296296296</c:v>
                </c:pt>
                <c:pt idx="8822">
                  <c:v>0.10391203703703704</c:v>
                </c:pt>
                <c:pt idx="8823">
                  <c:v>0.10392361111111111</c:v>
                </c:pt>
                <c:pt idx="8824">
                  <c:v>0.10393518518518519</c:v>
                </c:pt>
                <c:pt idx="8825">
                  <c:v>0.10394675925925927</c:v>
                </c:pt>
                <c:pt idx="8826">
                  <c:v>0.10395833333333333</c:v>
                </c:pt>
                <c:pt idx="8827">
                  <c:v>0.10396990740740741</c:v>
                </c:pt>
                <c:pt idx="8828">
                  <c:v>0.10398148148148149</c:v>
                </c:pt>
                <c:pt idx="8829">
                  <c:v>0.10399305555555556</c:v>
                </c:pt>
                <c:pt idx="8830">
                  <c:v>0.10400462962962963</c:v>
                </c:pt>
                <c:pt idx="8831">
                  <c:v>0.10401620370370369</c:v>
                </c:pt>
                <c:pt idx="8832">
                  <c:v>0.10402777777777777</c:v>
                </c:pt>
                <c:pt idx="8833">
                  <c:v>0.10403935185185186</c:v>
                </c:pt>
                <c:pt idx="8834">
                  <c:v>0.10405092592592592</c:v>
                </c:pt>
                <c:pt idx="8835">
                  <c:v>0.1040625</c:v>
                </c:pt>
                <c:pt idx="8836">
                  <c:v>0.10407407407407408</c:v>
                </c:pt>
                <c:pt idx="8837">
                  <c:v>0.10408564814814815</c:v>
                </c:pt>
                <c:pt idx="8838">
                  <c:v>0.10409722222222222</c:v>
                </c:pt>
                <c:pt idx="8839">
                  <c:v>0.10410879629629628</c:v>
                </c:pt>
                <c:pt idx="8840">
                  <c:v>0.10412037037037036</c:v>
                </c:pt>
                <c:pt idx="8841">
                  <c:v>0.10413194444444444</c:v>
                </c:pt>
                <c:pt idx="8842">
                  <c:v>0.10414351851851851</c:v>
                </c:pt>
                <c:pt idx="8843">
                  <c:v>0.10415509259259259</c:v>
                </c:pt>
                <c:pt idx="8844">
                  <c:v>0.10416666666666667</c:v>
                </c:pt>
                <c:pt idx="8845">
                  <c:v>0.10417824074074074</c:v>
                </c:pt>
                <c:pt idx="8846">
                  <c:v>0.10418981481481482</c:v>
                </c:pt>
                <c:pt idx="8847">
                  <c:v>0.1042013888888889</c:v>
                </c:pt>
                <c:pt idx="8848">
                  <c:v>0.10421296296296297</c:v>
                </c:pt>
                <c:pt idx="8849">
                  <c:v>0.10422453703703705</c:v>
                </c:pt>
                <c:pt idx="8850">
                  <c:v>0.10423611111111113</c:v>
                </c:pt>
                <c:pt idx="8851">
                  <c:v>0.10424768518518518</c:v>
                </c:pt>
                <c:pt idx="8852">
                  <c:v>0.10425925925925926</c:v>
                </c:pt>
                <c:pt idx="8853">
                  <c:v>0.10427083333333333</c:v>
                </c:pt>
                <c:pt idx="8854">
                  <c:v>0.10428240740740741</c:v>
                </c:pt>
                <c:pt idx="8855">
                  <c:v>0.10429398148148149</c:v>
                </c:pt>
                <c:pt idx="8856">
                  <c:v>0.10430555555555555</c:v>
                </c:pt>
                <c:pt idx="8857">
                  <c:v>0.10431712962962963</c:v>
                </c:pt>
                <c:pt idx="8858">
                  <c:v>0.10432870370370372</c:v>
                </c:pt>
                <c:pt idx="8859">
                  <c:v>0.10434027777777777</c:v>
                </c:pt>
                <c:pt idx="8860">
                  <c:v>0.10435185185185185</c:v>
                </c:pt>
                <c:pt idx="8861">
                  <c:v>0.10436342592592592</c:v>
                </c:pt>
                <c:pt idx="8862">
                  <c:v>0.104375</c:v>
                </c:pt>
                <c:pt idx="8863">
                  <c:v>0.10438657407407408</c:v>
                </c:pt>
                <c:pt idx="8864">
                  <c:v>0.10439814814814814</c:v>
                </c:pt>
                <c:pt idx="8865">
                  <c:v>0.10440972222222222</c:v>
                </c:pt>
                <c:pt idx="8866">
                  <c:v>0.1044212962962963</c:v>
                </c:pt>
                <c:pt idx="8867">
                  <c:v>0.10443287037037037</c:v>
                </c:pt>
                <c:pt idx="8868">
                  <c:v>0.10444444444444445</c:v>
                </c:pt>
                <c:pt idx="8869">
                  <c:v>0.10445601851851853</c:v>
                </c:pt>
                <c:pt idx="8870">
                  <c:v>0.1044675925925926</c:v>
                </c:pt>
                <c:pt idx="8871">
                  <c:v>0.10447916666666666</c:v>
                </c:pt>
                <c:pt idx="8872">
                  <c:v>0.10449074074074073</c:v>
                </c:pt>
                <c:pt idx="8873">
                  <c:v>0.10450231481481481</c:v>
                </c:pt>
                <c:pt idx="8874">
                  <c:v>0.10451388888888889</c:v>
                </c:pt>
                <c:pt idx="8875">
                  <c:v>0.10452546296296296</c:v>
                </c:pt>
                <c:pt idx="8876">
                  <c:v>0.10453703703703704</c:v>
                </c:pt>
                <c:pt idx="8877">
                  <c:v>0.10454861111111112</c:v>
                </c:pt>
                <c:pt idx="8878">
                  <c:v>0.10456018518518519</c:v>
                </c:pt>
                <c:pt idx="8879">
                  <c:v>0.10457175925925925</c:v>
                </c:pt>
                <c:pt idx="8880">
                  <c:v>0.10458333333333332</c:v>
                </c:pt>
                <c:pt idx="8881">
                  <c:v>0.1045949074074074</c:v>
                </c:pt>
                <c:pt idx="8882">
                  <c:v>0.10460648148148148</c:v>
                </c:pt>
                <c:pt idx="8883">
                  <c:v>0.10461805555555555</c:v>
                </c:pt>
                <c:pt idx="8884">
                  <c:v>0.10462962962962963</c:v>
                </c:pt>
                <c:pt idx="8885">
                  <c:v>0.10464120370370371</c:v>
                </c:pt>
                <c:pt idx="8886">
                  <c:v>0.10465277777777778</c:v>
                </c:pt>
                <c:pt idx="8887">
                  <c:v>0.10466435185185186</c:v>
                </c:pt>
                <c:pt idx="8888">
                  <c:v>0.10467592592592594</c:v>
                </c:pt>
                <c:pt idx="8889">
                  <c:v>0.1046875</c:v>
                </c:pt>
                <c:pt idx="8890">
                  <c:v>0.10469907407407408</c:v>
                </c:pt>
                <c:pt idx="8891">
                  <c:v>0.10471064814814816</c:v>
                </c:pt>
                <c:pt idx="8892">
                  <c:v>0.10472222222222222</c:v>
                </c:pt>
                <c:pt idx="8893">
                  <c:v>0.1047337962962963</c:v>
                </c:pt>
                <c:pt idx="8894">
                  <c:v>0.10474537037037036</c:v>
                </c:pt>
                <c:pt idx="8895">
                  <c:v>0.10475694444444444</c:v>
                </c:pt>
                <c:pt idx="8896">
                  <c:v>0.10476851851851852</c:v>
                </c:pt>
                <c:pt idx="8897">
                  <c:v>0.10478009259259259</c:v>
                </c:pt>
                <c:pt idx="8898">
                  <c:v>0.10479166666666667</c:v>
                </c:pt>
                <c:pt idx="8899">
                  <c:v>0.10480324074074075</c:v>
                </c:pt>
                <c:pt idx="8900">
                  <c:v>0.10481481481481481</c:v>
                </c:pt>
                <c:pt idx="8901">
                  <c:v>0.10482638888888889</c:v>
                </c:pt>
                <c:pt idx="8902">
                  <c:v>0.10483796296296295</c:v>
                </c:pt>
                <c:pt idx="8903">
                  <c:v>0.10484953703703703</c:v>
                </c:pt>
                <c:pt idx="8904">
                  <c:v>0.10486111111111111</c:v>
                </c:pt>
                <c:pt idx="8905">
                  <c:v>0.10487268518518518</c:v>
                </c:pt>
                <c:pt idx="8906">
                  <c:v>0.10488425925925926</c:v>
                </c:pt>
                <c:pt idx="8907">
                  <c:v>0.10489583333333334</c:v>
                </c:pt>
                <c:pt idx="8908">
                  <c:v>0.10490740740740741</c:v>
                </c:pt>
                <c:pt idx="8909">
                  <c:v>0.10491898148148149</c:v>
                </c:pt>
                <c:pt idx="8910">
                  <c:v>0.10493055555555557</c:v>
                </c:pt>
                <c:pt idx="8911">
                  <c:v>0.10494212962962964</c:v>
                </c:pt>
                <c:pt idx="8912">
                  <c:v>0.1049537037037037</c:v>
                </c:pt>
                <c:pt idx="8913">
                  <c:v>0.10496527777777777</c:v>
                </c:pt>
                <c:pt idx="8914">
                  <c:v>0.10497685185185185</c:v>
                </c:pt>
                <c:pt idx="8915">
                  <c:v>0.10498842592592593</c:v>
                </c:pt>
                <c:pt idx="8916">
                  <c:v>0.105</c:v>
                </c:pt>
                <c:pt idx="8917">
                  <c:v>0.10501157407407408</c:v>
                </c:pt>
                <c:pt idx="8918">
                  <c:v>0.10502314814814816</c:v>
                </c:pt>
                <c:pt idx="8919">
                  <c:v>0.10503472222222222</c:v>
                </c:pt>
                <c:pt idx="8920">
                  <c:v>0.10504629629629629</c:v>
                </c:pt>
                <c:pt idx="8921">
                  <c:v>0.10505787037037036</c:v>
                </c:pt>
                <c:pt idx="8922">
                  <c:v>0.10506944444444444</c:v>
                </c:pt>
                <c:pt idx="8923">
                  <c:v>0.10508101851851852</c:v>
                </c:pt>
                <c:pt idx="8924">
                  <c:v>0.10509259259259258</c:v>
                </c:pt>
                <c:pt idx="8925">
                  <c:v>0.10510416666666667</c:v>
                </c:pt>
                <c:pt idx="8926">
                  <c:v>0.10511574074074075</c:v>
                </c:pt>
                <c:pt idx="8927">
                  <c:v>0.10512731481481481</c:v>
                </c:pt>
                <c:pt idx="8928">
                  <c:v>0.10513888888888889</c:v>
                </c:pt>
                <c:pt idx="8929">
                  <c:v>0.10515046296296297</c:v>
                </c:pt>
                <c:pt idx="8930">
                  <c:v>0.10516203703703704</c:v>
                </c:pt>
                <c:pt idx="8931">
                  <c:v>0.10517361111111112</c:v>
                </c:pt>
                <c:pt idx="8932">
                  <c:v>0.10518518518518517</c:v>
                </c:pt>
                <c:pt idx="8933">
                  <c:v>0.10519675925925925</c:v>
                </c:pt>
                <c:pt idx="8934">
                  <c:v>0.10520833333333333</c:v>
                </c:pt>
                <c:pt idx="8935">
                  <c:v>0.1052199074074074</c:v>
                </c:pt>
                <c:pt idx="8936">
                  <c:v>0.10523148148148148</c:v>
                </c:pt>
                <c:pt idx="8937">
                  <c:v>0.10524305555555556</c:v>
                </c:pt>
                <c:pt idx="8938">
                  <c:v>0.10525462962962963</c:v>
                </c:pt>
                <c:pt idx="8939">
                  <c:v>0.10526620370370371</c:v>
                </c:pt>
                <c:pt idx="8940">
                  <c:v>0.10527777777777779</c:v>
                </c:pt>
                <c:pt idx="8941">
                  <c:v>0.10528935185185184</c:v>
                </c:pt>
                <c:pt idx="8942">
                  <c:v>0.10530092592592592</c:v>
                </c:pt>
                <c:pt idx="8943">
                  <c:v>0.10531249999999999</c:v>
                </c:pt>
                <c:pt idx="8944">
                  <c:v>0.10532407407407407</c:v>
                </c:pt>
                <c:pt idx="8945">
                  <c:v>0.10533564814814815</c:v>
                </c:pt>
                <c:pt idx="8946">
                  <c:v>0.10534722222222222</c:v>
                </c:pt>
                <c:pt idx="8947">
                  <c:v>0.1053587962962963</c:v>
                </c:pt>
                <c:pt idx="8948">
                  <c:v>0.10537037037037038</c:v>
                </c:pt>
                <c:pt idx="8949">
                  <c:v>0.10538194444444444</c:v>
                </c:pt>
                <c:pt idx="8950">
                  <c:v>0.10539351851851853</c:v>
                </c:pt>
                <c:pt idx="8951">
                  <c:v>0.10540509259259261</c:v>
                </c:pt>
                <c:pt idx="8952">
                  <c:v>0.10541666666666667</c:v>
                </c:pt>
                <c:pt idx="8953">
                  <c:v>0.10542824074074074</c:v>
                </c:pt>
                <c:pt idx="8954">
                  <c:v>0.10543981481481481</c:v>
                </c:pt>
                <c:pt idx="8955">
                  <c:v>0.10545138888888889</c:v>
                </c:pt>
                <c:pt idx="8956">
                  <c:v>0.10546296296296297</c:v>
                </c:pt>
                <c:pt idx="8957">
                  <c:v>0.10547453703703703</c:v>
                </c:pt>
                <c:pt idx="8958">
                  <c:v>0.10548611111111111</c:v>
                </c:pt>
                <c:pt idx="8959">
                  <c:v>0.10549768518518519</c:v>
                </c:pt>
                <c:pt idx="8960">
                  <c:v>0.10550925925925926</c:v>
                </c:pt>
                <c:pt idx="8961">
                  <c:v>0.10552083333333333</c:v>
                </c:pt>
                <c:pt idx="8962">
                  <c:v>0.10553240740740739</c:v>
                </c:pt>
                <c:pt idx="8963">
                  <c:v>0.10554398148148147</c:v>
                </c:pt>
                <c:pt idx="8964">
                  <c:v>0.10555555555555556</c:v>
                </c:pt>
                <c:pt idx="8965">
                  <c:v>0.10556712962962962</c:v>
                </c:pt>
                <c:pt idx="8966">
                  <c:v>0.10556712962962962</c:v>
                </c:pt>
                <c:pt idx="8967">
                  <c:v>0.1055787037037037</c:v>
                </c:pt>
                <c:pt idx="8968">
                  <c:v>0.10559027777777778</c:v>
                </c:pt>
                <c:pt idx="8969">
                  <c:v>0.10560185185185185</c:v>
                </c:pt>
                <c:pt idx="8970">
                  <c:v>0.10561342592592593</c:v>
                </c:pt>
                <c:pt idx="8971">
                  <c:v>0.10562500000000001</c:v>
                </c:pt>
                <c:pt idx="8972">
                  <c:v>0.10563657407407408</c:v>
                </c:pt>
                <c:pt idx="8973">
                  <c:v>0.10564814814814816</c:v>
                </c:pt>
                <c:pt idx="8974">
                  <c:v>0.10565972222222221</c:v>
                </c:pt>
                <c:pt idx="8975">
                  <c:v>0.10567129629629629</c:v>
                </c:pt>
                <c:pt idx="8976">
                  <c:v>0.10568287037037037</c:v>
                </c:pt>
                <c:pt idx="8977">
                  <c:v>0.10569444444444444</c:v>
                </c:pt>
                <c:pt idx="8978">
                  <c:v>0.10570601851851852</c:v>
                </c:pt>
                <c:pt idx="8979">
                  <c:v>0.1057175925925926</c:v>
                </c:pt>
                <c:pt idx="8980">
                  <c:v>0.10572916666666667</c:v>
                </c:pt>
                <c:pt idx="8981">
                  <c:v>0.10574074074074075</c:v>
                </c:pt>
                <c:pt idx="8982">
                  <c:v>0.1057523148148148</c:v>
                </c:pt>
                <c:pt idx="8983">
                  <c:v>0.10576388888888888</c:v>
                </c:pt>
                <c:pt idx="8984">
                  <c:v>0.10577546296296296</c:v>
                </c:pt>
                <c:pt idx="8985">
                  <c:v>0.10578703703703703</c:v>
                </c:pt>
                <c:pt idx="8986">
                  <c:v>0.10579861111111111</c:v>
                </c:pt>
                <c:pt idx="8987">
                  <c:v>0.10581018518518519</c:v>
                </c:pt>
                <c:pt idx="8988">
                  <c:v>0.10582175925925925</c:v>
                </c:pt>
                <c:pt idx="8989">
                  <c:v>0.10583333333333333</c:v>
                </c:pt>
                <c:pt idx="8990">
                  <c:v>0.10584490740740742</c:v>
                </c:pt>
                <c:pt idx="8991">
                  <c:v>0.10585648148148148</c:v>
                </c:pt>
                <c:pt idx="8992">
                  <c:v>0.10586805555555556</c:v>
                </c:pt>
                <c:pt idx="8993">
                  <c:v>0.10587962962962964</c:v>
                </c:pt>
                <c:pt idx="8994">
                  <c:v>0.10589120370370371</c:v>
                </c:pt>
                <c:pt idx="8995">
                  <c:v>0.10590277777777778</c:v>
                </c:pt>
                <c:pt idx="8996">
                  <c:v>0.10591435185185184</c:v>
                </c:pt>
                <c:pt idx="8997">
                  <c:v>0.10592592592592592</c:v>
                </c:pt>
                <c:pt idx="8998">
                  <c:v>0.1059375</c:v>
                </c:pt>
                <c:pt idx="8999">
                  <c:v>0.10594907407407407</c:v>
                </c:pt>
                <c:pt idx="9000">
                  <c:v>0.10596064814814815</c:v>
                </c:pt>
                <c:pt idx="9001">
                  <c:v>0.10597222222222223</c:v>
                </c:pt>
                <c:pt idx="9002">
                  <c:v>0.1059837962962963</c:v>
                </c:pt>
                <c:pt idx="9003">
                  <c:v>0.10599537037037036</c:v>
                </c:pt>
                <c:pt idx="9004">
                  <c:v>0.10600694444444443</c:v>
                </c:pt>
                <c:pt idx="9005">
                  <c:v>0.10601851851851851</c:v>
                </c:pt>
                <c:pt idx="9006">
                  <c:v>0.10603009259259259</c:v>
                </c:pt>
                <c:pt idx="9007">
                  <c:v>0.10604166666666666</c:v>
                </c:pt>
                <c:pt idx="9008">
                  <c:v>0.10605324074074074</c:v>
                </c:pt>
                <c:pt idx="9009">
                  <c:v>0.10606481481481482</c:v>
                </c:pt>
                <c:pt idx="9010">
                  <c:v>0.10607638888888889</c:v>
                </c:pt>
                <c:pt idx="9011">
                  <c:v>0.10608796296296297</c:v>
                </c:pt>
                <c:pt idx="9012">
                  <c:v>0.10609953703703705</c:v>
                </c:pt>
                <c:pt idx="9013">
                  <c:v>0.10611111111111111</c:v>
                </c:pt>
                <c:pt idx="9014">
                  <c:v>0.10612268518518519</c:v>
                </c:pt>
                <c:pt idx="9015">
                  <c:v>0.10613425925925928</c:v>
                </c:pt>
                <c:pt idx="9016">
                  <c:v>0.10614583333333333</c:v>
                </c:pt>
                <c:pt idx="9017">
                  <c:v>0.10615740740740741</c:v>
                </c:pt>
                <c:pt idx="9018">
                  <c:v>0.10616898148148148</c:v>
                </c:pt>
                <c:pt idx="9019">
                  <c:v>0.10618055555555556</c:v>
                </c:pt>
                <c:pt idx="9020">
                  <c:v>0.10619212962962964</c:v>
                </c:pt>
                <c:pt idx="9021">
                  <c:v>0.1062037037037037</c:v>
                </c:pt>
                <c:pt idx="9022">
                  <c:v>0.10621527777777778</c:v>
                </c:pt>
                <c:pt idx="9023">
                  <c:v>0.10622685185185186</c:v>
                </c:pt>
                <c:pt idx="9024">
                  <c:v>0.10623842592592592</c:v>
                </c:pt>
                <c:pt idx="9025">
                  <c:v>0.10625</c:v>
                </c:pt>
                <c:pt idx="9026">
                  <c:v>0.10626157407407406</c:v>
                </c:pt>
                <c:pt idx="9027">
                  <c:v>0.10627314814814814</c:v>
                </c:pt>
                <c:pt idx="9028">
                  <c:v>0.10628472222222222</c:v>
                </c:pt>
                <c:pt idx="9029">
                  <c:v>0.10629629629629629</c:v>
                </c:pt>
                <c:pt idx="9030">
                  <c:v>0.10630787037037037</c:v>
                </c:pt>
                <c:pt idx="9031">
                  <c:v>0.10631944444444445</c:v>
                </c:pt>
                <c:pt idx="9032">
                  <c:v>0.10633101851851852</c:v>
                </c:pt>
                <c:pt idx="9033">
                  <c:v>0.1063425925925926</c:v>
                </c:pt>
                <c:pt idx="9034">
                  <c:v>0.10635416666666668</c:v>
                </c:pt>
                <c:pt idx="9035">
                  <c:v>0.10636574074074073</c:v>
                </c:pt>
                <c:pt idx="9036">
                  <c:v>0.10637731481481481</c:v>
                </c:pt>
                <c:pt idx="9037">
                  <c:v>0.10638888888888888</c:v>
                </c:pt>
                <c:pt idx="9038">
                  <c:v>0.10640046296296296</c:v>
                </c:pt>
                <c:pt idx="9039">
                  <c:v>0.10641203703703704</c:v>
                </c:pt>
                <c:pt idx="9040">
                  <c:v>0.10642361111111111</c:v>
                </c:pt>
                <c:pt idx="9041">
                  <c:v>0.10643518518518519</c:v>
                </c:pt>
                <c:pt idx="9042">
                  <c:v>0.10644675925925927</c:v>
                </c:pt>
                <c:pt idx="9043">
                  <c:v>0.10645833333333332</c:v>
                </c:pt>
                <c:pt idx="9044">
                  <c:v>0.10646990740740742</c:v>
                </c:pt>
                <c:pt idx="9045">
                  <c:v>0.10648148148148147</c:v>
                </c:pt>
                <c:pt idx="9046">
                  <c:v>0.10649305555555555</c:v>
                </c:pt>
                <c:pt idx="9047">
                  <c:v>0.10650462962962963</c:v>
                </c:pt>
                <c:pt idx="9048">
                  <c:v>0.1065162037037037</c:v>
                </c:pt>
                <c:pt idx="9049">
                  <c:v>0.10652777777777778</c:v>
                </c:pt>
                <c:pt idx="9050">
                  <c:v>0.10653935185185186</c:v>
                </c:pt>
                <c:pt idx="9051">
                  <c:v>0.10655092592592592</c:v>
                </c:pt>
                <c:pt idx="9052">
                  <c:v>0.1065625</c:v>
                </c:pt>
                <c:pt idx="9053">
                  <c:v>0.10657407407407408</c:v>
                </c:pt>
                <c:pt idx="9054">
                  <c:v>0.10658564814814815</c:v>
                </c:pt>
                <c:pt idx="9055">
                  <c:v>0.10659722222222223</c:v>
                </c:pt>
                <c:pt idx="9056">
                  <c:v>0.10660879629629628</c:v>
                </c:pt>
                <c:pt idx="9057">
                  <c:v>0.10662037037037037</c:v>
                </c:pt>
                <c:pt idx="9058">
                  <c:v>0.10663194444444445</c:v>
                </c:pt>
                <c:pt idx="9059">
                  <c:v>0.10664351851851851</c:v>
                </c:pt>
                <c:pt idx="9060">
                  <c:v>0.10665509259259259</c:v>
                </c:pt>
                <c:pt idx="9061">
                  <c:v>0.10666666666666667</c:v>
                </c:pt>
                <c:pt idx="9062">
                  <c:v>0.10667824074074074</c:v>
                </c:pt>
                <c:pt idx="9063">
                  <c:v>0.10668981481481482</c:v>
                </c:pt>
                <c:pt idx="9064">
                  <c:v>0.10670138888888887</c:v>
                </c:pt>
                <c:pt idx="9065">
                  <c:v>0.10671296296296295</c:v>
                </c:pt>
                <c:pt idx="9066">
                  <c:v>0.10672453703703703</c:v>
                </c:pt>
                <c:pt idx="9067">
                  <c:v>0.1067361111111111</c:v>
                </c:pt>
                <c:pt idx="9068">
                  <c:v>0.10674768518518518</c:v>
                </c:pt>
                <c:pt idx="9069">
                  <c:v>0.10675925925925926</c:v>
                </c:pt>
                <c:pt idx="9070">
                  <c:v>0.10677083333333333</c:v>
                </c:pt>
                <c:pt idx="9071">
                  <c:v>0.10678240740740741</c:v>
                </c:pt>
                <c:pt idx="9072">
                  <c:v>0.10679398148148149</c:v>
                </c:pt>
                <c:pt idx="9073">
                  <c:v>0.10680555555555556</c:v>
                </c:pt>
                <c:pt idx="9074">
                  <c:v>0.10681712962962964</c:v>
                </c:pt>
                <c:pt idx="9075">
                  <c:v>0.10682870370370372</c:v>
                </c:pt>
                <c:pt idx="9076">
                  <c:v>0.10684027777777778</c:v>
                </c:pt>
                <c:pt idx="9077">
                  <c:v>0.10685185185185185</c:v>
                </c:pt>
                <c:pt idx="9078">
                  <c:v>0.10686342592592592</c:v>
                </c:pt>
                <c:pt idx="9079">
                  <c:v>0.106875</c:v>
                </c:pt>
                <c:pt idx="9080">
                  <c:v>0.10688657407407408</c:v>
                </c:pt>
                <c:pt idx="9081">
                  <c:v>0.10689814814814814</c:v>
                </c:pt>
                <c:pt idx="9082">
                  <c:v>0.10690972222222223</c:v>
                </c:pt>
                <c:pt idx="9083">
                  <c:v>0.10692129629629631</c:v>
                </c:pt>
                <c:pt idx="9084">
                  <c:v>0.10693287037037037</c:v>
                </c:pt>
                <c:pt idx="9085">
                  <c:v>0.10694444444444444</c:v>
                </c:pt>
                <c:pt idx="9086">
                  <c:v>0.10695601851851851</c:v>
                </c:pt>
                <c:pt idx="9087">
                  <c:v>0.10696759259259259</c:v>
                </c:pt>
                <c:pt idx="9088">
                  <c:v>0.10697916666666667</c:v>
                </c:pt>
                <c:pt idx="9089">
                  <c:v>0.10699074074074073</c:v>
                </c:pt>
                <c:pt idx="9090">
                  <c:v>0.10700231481481481</c:v>
                </c:pt>
                <c:pt idx="9091">
                  <c:v>0.10701388888888889</c:v>
                </c:pt>
                <c:pt idx="9092">
                  <c:v>0.10702546296296296</c:v>
                </c:pt>
                <c:pt idx="9093">
                  <c:v>0.10703703703703704</c:v>
                </c:pt>
                <c:pt idx="9094">
                  <c:v>0.10704861111111112</c:v>
                </c:pt>
                <c:pt idx="9095">
                  <c:v>0.10706018518518519</c:v>
                </c:pt>
                <c:pt idx="9096">
                  <c:v>0.10707175925925926</c:v>
                </c:pt>
                <c:pt idx="9097">
                  <c:v>0.10708333333333335</c:v>
                </c:pt>
                <c:pt idx="9098">
                  <c:v>0.1070949074074074</c:v>
                </c:pt>
                <c:pt idx="9099">
                  <c:v>0.10710648148148148</c:v>
                </c:pt>
                <c:pt idx="9100">
                  <c:v>0.10711805555555555</c:v>
                </c:pt>
                <c:pt idx="9101">
                  <c:v>0.10712962962962963</c:v>
                </c:pt>
                <c:pt idx="9102">
                  <c:v>0.10714120370370371</c:v>
                </c:pt>
                <c:pt idx="9103">
                  <c:v>0.10715277777777778</c:v>
                </c:pt>
                <c:pt idx="9104">
                  <c:v>0.10716435185185186</c:v>
                </c:pt>
                <c:pt idx="9105">
                  <c:v>0.10717592592592594</c:v>
                </c:pt>
                <c:pt idx="9106">
                  <c:v>0.10718749999999999</c:v>
                </c:pt>
                <c:pt idx="9107">
                  <c:v>0.10719907407407407</c:v>
                </c:pt>
                <c:pt idx="9108">
                  <c:v>0.10721064814814814</c:v>
                </c:pt>
                <c:pt idx="9109">
                  <c:v>0.10722222222222222</c:v>
                </c:pt>
                <c:pt idx="9110">
                  <c:v>0.1072337962962963</c:v>
                </c:pt>
                <c:pt idx="9111">
                  <c:v>0.10724537037037037</c:v>
                </c:pt>
                <c:pt idx="9112">
                  <c:v>0.10725694444444445</c:v>
                </c:pt>
                <c:pt idx="9113">
                  <c:v>0.10726851851851853</c:v>
                </c:pt>
                <c:pt idx="9114">
                  <c:v>0.10728009259259259</c:v>
                </c:pt>
                <c:pt idx="9115">
                  <c:v>0.10729166666666667</c:v>
                </c:pt>
                <c:pt idx="9116">
                  <c:v>0.10730324074074075</c:v>
                </c:pt>
                <c:pt idx="9117">
                  <c:v>0.10731481481481481</c:v>
                </c:pt>
                <c:pt idx="9118">
                  <c:v>0.10732638888888889</c:v>
                </c:pt>
                <c:pt idx="9119">
                  <c:v>0.10733796296296295</c:v>
                </c:pt>
                <c:pt idx="9120">
                  <c:v>0.10734953703703703</c:v>
                </c:pt>
                <c:pt idx="9121">
                  <c:v>0.10736111111111112</c:v>
                </c:pt>
                <c:pt idx="9122">
                  <c:v>0.10737268518518518</c:v>
                </c:pt>
                <c:pt idx="9123">
                  <c:v>0.10738425925925926</c:v>
                </c:pt>
                <c:pt idx="9124">
                  <c:v>0.10739583333333334</c:v>
                </c:pt>
                <c:pt idx="9125">
                  <c:v>0.1074074074074074</c:v>
                </c:pt>
                <c:pt idx="9126">
                  <c:v>0.10741898148148148</c:v>
                </c:pt>
                <c:pt idx="9127">
                  <c:v>0.10743055555555554</c:v>
                </c:pt>
                <c:pt idx="9128">
                  <c:v>0.10744212962962962</c:v>
                </c:pt>
                <c:pt idx="9129">
                  <c:v>0.1074537037037037</c:v>
                </c:pt>
                <c:pt idx="9130">
                  <c:v>0.10746527777777777</c:v>
                </c:pt>
                <c:pt idx="9131">
                  <c:v>0.10747685185185185</c:v>
                </c:pt>
                <c:pt idx="9132">
                  <c:v>0.10748842592592593</c:v>
                </c:pt>
                <c:pt idx="9133">
                  <c:v>0.1075</c:v>
                </c:pt>
                <c:pt idx="9134">
                  <c:v>0.10751157407407408</c:v>
                </c:pt>
                <c:pt idx="9135">
                  <c:v>0.10752314814814816</c:v>
                </c:pt>
                <c:pt idx="9136">
                  <c:v>0.10753472222222223</c:v>
                </c:pt>
                <c:pt idx="9137">
                  <c:v>0.10754629629629631</c:v>
                </c:pt>
                <c:pt idx="9138">
                  <c:v>0.10755787037037036</c:v>
                </c:pt>
                <c:pt idx="9139">
                  <c:v>0.10756944444444444</c:v>
                </c:pt>
                <c:pt idx="9140">
                  <c:v>0.10758101851851852</c:v>
                </c:pt>
                <c:pt idx="9141">
                  <c:v>0.10759259259259259</c:v>
                </c:pt>
                <c:pt idx="9142">
                  <c:v>0.10760416666666667</c:v>
                </c:pt>
                <c:pt idx="9143">
                  <c:v>0.10761574074074075</c:v>
                </c:pt>
                <c:pt idx="9144">
                  <c:v>0.10762731481481481</c:v>
                </c:pt>
                <c:pt idx="9145">
                  <c:v>0.1076388888888889</c:v>
                </c:pt>
                <c:pt idx="9146">
                  <c:v>0.10765046296296295</c:v>
                </c:pt>
                <c:pt idx="9147">
                  <c:v>0.10766203703703703</c:v>
                </c:pt>
                <c:pt idx="9148">
                  <c:v>0.10767361111111111</c:v>
                </c:pt>
                <c:pt idx="9149">
                  <c:v>0.10768518518518518</c:v>
                </c:pt>
                <c:pt idx="9150">
                  <c:v>0.10769675925925926</c:v>
                </c:pt>
                <c:pt idx="9151">
                  <c:v>0.10770833333333334</c:v>
                </c:pt>
                <c:pt idx="9152">
                  <c:v>0.1077199074074074</c:v>
                </c:pt>
                <c:pt idx="9153">
                  <c:v>0.10773148148148148</c:v>
                </c:pt>
                <c:pt idx="9154">
                  <c:v>0.10774305555555556</c:v>
                </c:pt>
                <c:pt idx="9155">
                  <c:v>0.10775462962962963</c:v>
                </c:pt>
                <c:pt idx="9156">
                  <c:v>0.10776620370370371</c:v>
                </c:pt>
                <c:pt idx="9157">
                  <c:v>0.10777777777777779</c:v>
                </c:pt>
                <c:pt idx="9158">
                  <c:v>0.10778935185185186</c:v>
                </c:pt>
                <c:pt idx="9159">
                  <c:v>0.10780092592592593</c:v>
                </c:pt>
                <c:pt idx="9160">
                  <c:v>0.10781249999999999</c:v>
                </c:pt>
                <c:pt idx="9161">
                  <c:v>0.10782407407407407</c:v>
                </c:pt>
                <c:pt idx="9162">
                  <c:v>0.10783564814814815</c:v>
                </c:pt>
                <c:pt idx="9163">
                  <c:v>0.10784722222222222</c:v>
                </c:pt>
                <c:pt idx="9164">
                  <c:v>0.1078587962962963</c:v>
                </c:pt>
                <c:pt idx="9165">
                  <c:v>0.10787037037037038</c:v>
                </c:pt>
                <c:pt idx="9166">
                  <c:v>0.10788194444444445</c:v>
                </c:pt>
                <c:pt idx="9167">
                  <c:v>0.10789351851851851</c:v>
                </c:pt>
                <c:pt idx="9168">
                  <c:v>0.10790509259259258</c:v>
                </c:pt>
                <c:pt idx="9169">
                  <c:v>0.10791666666666666</c:v>
                </c:pt>
                <c:pt idx="9170">
                  <c:v>0.10792824074074074</c:v>
                </c:pt>
                <c:pt idx="9171">
                  <c:v>0.10793981481481481</c:v>
                </c:pt>
                <c:pt idx="9172">
                  <c:v>0.10795138888888889</c:v>
                </c:pt>
                <c:pt idx="9173">
                  <c:v>0.10796296296296297</c:v>
                </c:pt>
                <c:pt idx="9174">
                  <c:v>0.10797453703703704</c:v>
                </c:pt>
                <c:pt idx="9175">
                  <c:v>0.10798611111111112</c:v>
                </c:pt>
                <c:pt idx="9176">
                  <c:v>0.1079976851851852</c:v>
                </c:pt>
                <c:pt idx="9177">
                  <c:v>0.10800925925925926</c:v>
                </c:pt>
                <c:pt idx="9178">
                  <c:v>0.10802083333333333</c:v>
                </c:pt>
                <c:pt idx="9179">
                  <c:v>0.10803240740740742</c:v>
                </c:pt>
                <c:pt idx="9180">
                  <c:v>0.10804398148148148</c:v>
                </c:pt>
                <c:pt idx="9181">
                  <c:v>0.10805555555555556</c:v>
                </c:pt>
                <c:pt idx="9182">
                  <c:v>0.10806712962962962</c:v>
                </c:pt>
                <c:pt idx="9183">
                  <c:v>0.1080787037037037</c:v>
                </c:pt>
                <c:pt idx="9184">
                  <c:v>0.10809027777777779</c:v>
                </c:pt>
                <c:pt idx="9185">
                  <c:v>0.10810185185185185</c:v>
                </c:pt>
                <c:pt idx="9186">
                  <c:v>0.10811342592592592</c:v>
                </c:pt>
                <c:pt idx="9187">
                  <c:v>0.10812500000000001</c:v>
                </c:pt>
                <c:pt idx="9188">
                  <c:v>0.10813657407407407</c:v>
                </c:pt>
                <c:pt idx="9189">
                  <c:v>0.10814814814814815</c:v>
                </c:pt>
                <c:pt idx="9190">
                  <c:v>0.10815972222222221</c:v>
                </c:pt>
                <c:pt idx="9191">
                  <c:v>0.10817129629629629</c:v>
                </c:pt>
                <c:pt idx="9192">
                  <c:v>0.10818287037037037</c:v>
                </c:pt>
                <c:pt idx="9193">
                  <c:v>0.10819444444444444</c:v>
                </c:pt>
                <c:pt idx="9194">
                  <c:v>0.10820601851851852</c:v>
                </c:pt>
                <c:pt idx="9195">
                  <c:v>0.1082175925925926</c:v>
                </c:pt>
                <c:pt idx="9196">
                  <c:v>0.10822916666666667</c:v>
                </c:pt>
                <c:pt idx="9197">
                  <c:v>0.10824074074074075</c:v>
                </c:pt>
                <c:pt idx="9198">
                  <c:v>0.10825231481481483</c:v>
                </c:pt>
                <c:pt idx="9199">
                  <c:v>0.10826388888888888</c:v>
                </c:pt>
                <c:pt idx="9200">
                  <c:v>0.10827546296296296</c:v>
                </c:pt>
                <c:pt idx="9201">
                  <c:v>0.10828703703703703</c:v>
                </c:pt>
                <c:pt idx="9202">
                  <c:v>0.10829861111111111</c:v>
                </c:pt>
                <c:pt idx="9203">
                  <c:v>0.10831018518518519</c:v>
                </c:pt>
                <c:pt idx="9204">
                  <c:v>0.10832175925925926</c:v>
                </c:pt>
                <c:pt idx="9205">
                  <c:v>0.10833333333333334</c:v>
                </c:pt>
                <c:pt idx="9206">
                  <c:v>0.10834490740740742</c:v>
                </c:pt>
                <c:pt idx="9207">
                  <c:v>0.10835648148148147</c:v>
                </c:pt>
                <c:pt idx="9208">
                  <c:v>0.10836805555555555</c:v>
                </c:pt>
                <c:pt idx="9209">
                  <c:v>0.10837962962962962</c:v>
                </c:pt>
                <c:pt idx="9210">
                  <c:v>0.1083912037037037</c:v>
                </c:pt>
                <c:pt idx="9211">
                  <c:v>0.10840277777777778</c:v>
                </c:pt>
                <c:pt idx="9212">
                  <c:v>0.10841435185185185</c:v>
                </c:pt>
                <c:pt idx="9213">
                  <c:v>0.10842592592592593</c:v>
                </c:pt>
                <c:pt idx="9214">
                  <c:v>0.10843750000000001</c:v>
                </c:pt>
                <c:pt idx="9215">
                  <c:v>0.10844907407407407</c:v>
                </c:pt>
                <c:pt idx="9216">
                  <c:v>0.10846064814814815</c:v>
                </c:pt>
                <c:pt idx="9217">
                  <c:v>0.10847222222222223</c:v>
                </c:pt>
                <c:pt idx="9218">
                  <c:v>0.1084837962962963</c:v>
                </c:pt>
                <c:pt idx="9219">
                  <c:v>0.10849537037037038</c:v>
                </c:pt>
                <c:pt idx="9220">
                  <c:v>0.10850694444444443</c:v>
                </c:pt>
                <c:pt idx="9221">
                  <c:v>0.10851851851851851</c:v>
                </c:pt>
                <c:pt idx="9222">
                  <c:v>0.10853009259259259</c:v>
                </c:pt>
                <c:pt idx="9223">
                  <c:v>0.10854166666666666</c:v>
                </c:pt>
                <c:pt idx="9224">
                  <c:v>0.10855324074074074</c:v>
                </c:pt>
                <c:pt idx="9225">
                  <c:v>0.10856481481481482</c:v>
                </c:pt>
                <c:pt idx="9226">
                  <c:v>0.10857638888888889</c:v>
                </c:pt>
                <c:pt idx="9227">
                  <c:v>0.10858796296296297</c:v>
                </c:pt>
                <c:pt idx="9228">
                  <c:v>0.10859953703703702</c:v>
                </c:pt>
                <c:pt idx="9229">
                  <c:v>0.1086111111111111</c:v>
                </c:pt>
                <c:pt idx="9230">
                  <c:v>0.10862268518518518</c:v>
                </c:pt>
                <c:pt idx="9231">
                  <c:v>0.10863425925925925</c:v>
                </c:pt>
                <c:pt idx="9232">
                  <c:v>0.10864583333333333</c:v>
                </c:pt>
                <c:pt idx="9233">
                  <c:v>0.10865740740740741</c:v>
                </c:pt>
                <c:pt idx="9234">
                  <c:v>0.10866898148148148</c:v>
                </c:pt>
                <c:pt idx="9235">
                  <c:v>0.10868055555555556</c:v>
                </c:pt>
                <c:pt idx="9236">
                  <c:v>0.10869212962962964</c:v>
                </c:pt>
                <c:pt idx="9237">
                  <c:v>0.10870370370370371</c:v>
                </c:pt>
                <c:pt idx="9238">
                  <c:v>0.10871527777777779</c:v>
                </c:pt>
                <c:pt idx="9239">
                  <c:v>0.10872685185185187</c:v>
                </c:pt>
                <c:pt idx="9240">
                  <c:v>0.10873842592592593</c:v>
                </c:pt>
                <c:pt idx="9241">
                  <c:v>0.10875</c:v>
                </c:pt>
                <c:pt idx="9242">
                  <c:v>0.10876157407407407</c:v>
                </c:pt>
                <c:pt idx="9243">
                  <c:v>0.10877314814814815</c:v>
                </c:pt>
                <c:pt idx="9244">
                  <c:v>0.10878472222222223</c:v>
                </c:pt>
                <c:pt idx="9245">
                  <c:v>0.10879629629629629</c:v>
                </c:pt>
                <c:pt idx="9246">
                  <c:v>0.10880787037037037</c:v>
                </c:pt>
                <c:pt idx="9247">
                  <c:v>0.10881944444444445</c:v>
                </c:pt>
                <c:pt idx="9248">
                  <c:v>0.10883101851851852</c:v>
                </c:pt>
                <c:pt idx="9249">
                  <c:v>0.10884259259259259</c:v>
                </c:pt>
                <c:pt idx="9250">
                  <c:v>0.10885416666666665</c:v>
                </c:pt>
                <c:pt idx="9251">
                  <c:v>0.10886574074074074</c:v>
                </c:pt>
                <c:pt idx="9252">
                  <c:v>0.10887731481481482</c:v>
                </c:pt>
                <c:pt idx="9253">
                  <c:v>0.10888888888888888</c:v>
                </c:pt>
                <c:pt idx="9254">
                  <c:v>0.10890046296296296</c:v>
                </c:pt>
                <c:pt idx="9255">
                  <c:v>0.10891203703703704</c:v>
                </c:pt>
                <c:pt idx="9256">
                  <c:v>0.10892361111111111</c:v>
                </c:pt>
                <c:pt idx="9257">
                  <c:v>0.10893518518518519</c:v>
                </c:pt>
                <c:pt idx="9258">
                  <c:v>0.10894675925925927</c:v>
                </c:pt>
                <c:pt idx="9259">
                  <c:v>0.10895833333333334</c:v>
                </c:pt>
                <c:pt idx="9260">
                  <c:v>0.1089699074074074</c:v>
                </c:pt>
                <c:pt idx="9261">
                  <c:v>0.10898148148148147</c:v>
                </c:pt>
                <c:pt idx="9262">
                  <c:v>0.10899305555555555</c:v>
                </c:pt>
                <c:pt idx="9263">
                  <c:v>0.10900462962962963</c:v>
                </c:pt>
                <c:pt idx="9264">
                  <c:v>0.1090162037037037</c:v>
                </c:pt>
                <c:pt idx="9265">
                  <c:v>0.10902777777777778</c:v>
                </c:pt>
                <c:pt idx="9266">
                  <c:v>0.10903935185185186</c:v>
                </c:pt>
                <c:pt idx="9267">
                  <c:v>0.10905092592592593</c:v>
                </c:pt>
                <c:pt idx="9268">
                  <c:v>0.10906249999999999</c:v>
                </c:pt>
                <c:pt idx="9269">
                  <c:v>0.10907407407407409</c:v>
                </c:pt>
                <c:pt idx="9270">
                  <c:v>0.10908564814814814</c:v>
                </c:pt>
                <c:pt idx="9271">
                  <c:v>0.10909722222222222</c:v>
                </c:pt>
                <c:pt idx="9272">
                  <c:v>0.10910879629629629</c:v>
                </c:pt>
                <c:pt idx="9273">
                  <c:v>0.10912037037037037</c:v>
                </c:pt>
                <c:pt idx="9274">
                  <c:v>0.10913194444444445</c:v>
                </c:pt>
                <c:pt idx="9275">
                  <c:v>0.10914351851851851</c:v>
                </c:pt>
                <c:pt idx="9276">
                  <c:v>0.1091550925925926</c:v>
                </c:pt>
                <c:pt idx="9277">
                  <c:v>0.10916666666666668</c:v>
                </c:pt>
                <c:pt idx="9278">
                  <c:v>0.10917824074074074</c:v>
                </c:pt>
                <c:pt idx="9279">
                  <c:v>0.10918981481481482</c:v>
                </c:pt>
                <c:pt idx="9280">
                  <c:v>0.1092013888888889</c:v>
                </c:pt>
                <c:pt idx="9281">
                  <c:v>0.10921296296296296</c:v>
                </c:pt>
                <c:pt idx="9282">
                  <c:v>0.10922453703703704</c:v>
                </c:pt>
                <c:pt idx="9283">
                  <c:v>0.1092361111111111</c:v>
                </c:pt>
                <c:pt idx="9284">
                  <c:v>0.10924768518518518</c:v>
                </c:pt>
                <c:pt idx="9285">
                  <c:v>0.10925925925925926</c:v>
                </c:pt>
                <c:pt idx="9286">
                  <c:v>0.10927083333333333</c:v>
                </c:pt>
                <c:pt idx="9287">
                  <c:v>0.10928240740740741</c:v>
                </c:pt>
                <c:pt idx="9288">
                  <c:v>0.10929398148148149</c:v>
                </c:pt>
                <c:pt idx="9289">
                  <c:v>0.10930555555555554</c:v>
                </c:pt>
                <c:pt idx="9290">
                  <c:v>0.10931712962962963</c:v>
                </c:pt>
                <c:pt idx="9291">
                  <c:v>0.10932870370370369</c:v>
                </c:pt>
                <c:pt idx="9292">
                  <c:v>0.10934027777777777</c:v>
                </c:pt>
                <c:pt idx="9293">
                  <c:v>0.10935185185185185</c:v>
                </c:pt>
                <c:pt idx="9294">
                  <c:v>0.10936342592592592</c:v>
                </c:pt>
                <c:pt idx="9295">
                  <c:v>0.109375</c:v>
                </c:pt>
                <c:pt idx="9296">
                  <c:v>0.10938657407407408</c:v>
                </c:pt>
                <c:pt idx="9297">
                  <c:v>0.10939814814814815</c:v>
                </c:pt>
                <c:pt idx="9298">
                  <c:v>0.10940972222222223</c:v>
                </c:pt>
                <c:pt idx="9299">
                  <c:v>0.10942129629629631</c:v>
                </c:pt>
                <c:pt idx="9300">
                  <c:v>0.10943287037037037</c:v>
                </c:pt>
                <c:pt idx="9301">
                  <c:v>0.10944444444444446</c:v>
                </c:pt>
                <c:pt idx="9302">
                  <c:v>0.10945601851851851</c:v>
                </c:pt>
                <c:pt idx="9303">
                  <c:v>0.10946759259259259</c:v>
                </c:pt>
                <c:pt idx="9304">
                  <c:v>0.10947916666666667</c:v>
                </c:pt>
                <c:pt idx="9305">
                  <c:v>0.10949074074074074</c:v>
                </c:pt>
                <c:pt idx="9306">
                  <c:v>0.10950231481481482</c:v>
                </c:pt>
                <c:pt idx="9307">
                  <c:v>0.1095138888888889</c:v>
                </c:pt>
                <c:pt idx="9308">
                  <c:v>0.10952546296296296</c:v>
                </c:pt>
                <c:pt idx="9309">
                  <c:v>0.10953703703703704</c:v>
                </c:pt>
                <c:pt idx="9310">
                  <c:v>0.1095486111111111</c:v>
                </c:pt>
                <c:pt idx="9311">
                  <c:v>0.10956018518518518</c:v>
                </c:pt>
                <c:pt idx="9312">
                  <c:v>0.10957175925925926</c:v>
                </c:pt>
                <c:pt idx="9313">
                  <c:v>0.10958333333333332</c:v>
                </c:pt>
                <c:pt idx="9314">
                  <c:v>0.1095949074074074</c:v>
                </c:pt>
                <c:pt idx="9315">
                  <c:v>0.10960648148148149</c:v>
                </c:pt>
                <c:pt idx="9316">
                  <c:v>0.10961805555555555</c:v>
                </c:pt>
                <c:pt idx="9317">
                  <c:v>0.10962962962962963</c:v>
                </c:pt>
                <c:pt idx="9318">
                  <c:v>0.10964120370370371</c:v>
                </c:pt>
                <c:pt idx="9319">
                  <c:v>0.10965277777777778</c:v>
                </c:pt>
                <c:pt idx="9320">
                  <c:v>0.10966435185185186</c:v>
                </c:pt>
                <c:pt idx="9321">
                  <c:v>0.10967592592592591</c:v>
                </c:pt>
                <c:pt idx="9322">
                  <c:v>0.10968750000000001</c:v>
                </c:pt>
                <c:pt idx="9323">
                  <c:v>0.10969907407407407</c:v>
                </c:pt>
                <c:pt idx="9324">
                  <c:v>0.10971064814814814</c:v>
                </c:pt>
                <c:pt idx="9325">
                  <c:v>0.10972222222222222</c:v>
                </c:pt>
                <c:pt idx="9326">
                  <c:v>0.1097337962962963</c:v>
                </c:pt>
                <c:pt idx="9327">
                  <c:v>0.10974537037037037</c:v>
                </c:pt>
                <c:pt idx="9328">
                  <c:v>0.10975694444444445</c:v>
                </c:pt>
                <c:pt idx="9329">
                  <c:v>0.10976851851851853</c:v>
                </c:pt>
                <c:pt idx="9330">
                  <c:v>0.1097800925925926</c:v>
                </c:pt>
                <c:pt idx="9331">
                  <c:v>0.10979166666666666</c:v>
                </c:pt>
                <c:pt idx="9332">
                  <c:v>0.10980324074074073</c:v>
                </c:pt>
                <c:pt idx="9333">
                  <c:v>0.10981481481481481</c:v>
                </c:pt>
                <c:pt idx="9334">
                  <c:v>0.10982638888888889</c:v>
                </c:pt>
                <c:pt idx="9335">
                  <c:v>0.10983796296296296</c:v>
                </c:pt>
                <c:pt idx="9336">
                  <c:v>0.10984953703703704</c:v>
                </c:pt>
                <c:pt idx="9337">
                  <c:v>0.10986111111111112</c:v>
                </c:pt>
                <c:pt idx="9338">
                  <c:v>0.10987268518518518</c:v>
                </c:pt>
                <c:pt idx="9339">
                  <c:v>0.10988425925925926</c:v>
                </c:pt>
                <c:pt idx="9340">
                  <c:v>0.10989583333333335</c:v>
                </c:pt>
                <c:pt idx="9341">
                  <c:v>0.10990740740740741</c:v>
                </c:pt>
                <c:pt idx="9342">
                  <c:v>0.10991898148148148</c:v>
                </c:pt>
                <c:pt idx="9343">
                  <c:v>0.10993055555555555</c:v>
                </c:pt>
                <c:pt idx="9344">
                  <c:v>0.10994212962962963</c:v>
                </c:pt>
                <c:pt idx="9345">
                  <c:v>0.10995370370370371</c:v>
                </c:pt>
                <c:pt idx="9346">
                  <c:v>0.10996527777777777</c:v>
                </c:pt>
                <c:pt idx="9347">
                  <c:v>0.10997685185185185</c:v>
                </c:pt>
                <c:pt idx="9348">
                  <c:v>0.10998842592592593</c:v>
                </c:pt>
                <c:pt idx="9349">
                  <c:v>0.11</c:v>
                </c:pt>
                <c:pt idx="9350">
                  <c:v>0.11001157407407407</c:v>
                </c:pt>
                <c:pt idx="9351">
                  <c:v>0.11002314814814813</c:v>
                </c:pt>
                <c:pt idx="9352">
                  <c:v>0.11003472222222221</c:v>
                </c:pt>
                <c:pt idx="9353">
                  <c:v>0.11004629629629629</c:v>
                </c:pt>
                <c:pt idx="9354">
                  <c:v>0.11005787037037036</c:v>
                </c:pt>
                <c:pt idx="9355">
                  <c:v>0.11006944444444444</c:v>
                </c:pt>
                <c:pt idx="9356">
                  <c:v>0.11008101851851852</c:v>
                </c:pt>
                <c:pt idx="9357">
                  <c:v>0.11009259259259259</c:v>
                </c:pt>
                <c:pt idx="9358">
                  <c:v>0.11010416666666667</c:v>
                </c:pt>
                <c:pt idx="9359">
                  <c:v>0.11011574074074075</c:v>
                </c:pt>
                <c:pt idx="9360">
                  <c:v>0.11012731481481482</c:v>
                </c:pt>
                <c:pt idx="9361">
                  <c:v>0.1101388888888889</c:v>
                </c:pt>
                <c:pt idx="9362">
                  <c:v>0.11015046296296298</c:v>
                </c:pt>
                <c:pt idx="9363">
                  <c:v>0.11016203703703703</c:v>
                </c:pt>
                <c:pt idx="9364">
                  <c:v>0.11017361111111111</c:v>
                </c:pt>
                <c:pt idx="9365">
                  <c:v>0.11018518518518518</c:v>
                </c:pt>
                <c:pt idx="9366">
                  <c:v>0.11019675925925926</c:v>
                </c:pt>
                <c:pt idx="9367">
                  <c:v>0.11020833333333334</c:v>
                </c:pt>
                <c:pt idx="9368">
                  <c:v>0.11021990740740741</c:v>
                </c:pt>
                <c:pt idx="9369">
                  <c:v>0.11023148148148149</c:v>
                </c:pt>
                <c:pt idx="9370">
                  <c:v>0.11024305555555557</c:v>
                </c:pt>
                <c:pt idx="9371">
                  <c:v>0.11025462962962962</c:v>
                </c:pt>
                <c:pt idx="9372">
                  <c:v>0.1102662037037037</c:v>
                </c:pt>
                <c:pt idx="9373">
                  <c:v>0.11027777777777777</c:v>
                </c:pt>
                <c:pt idx="9374">
                  <c:v>0.11028935185185185</c:v>
                </c:pt>
                <c:pt idx="9375">
                  <c:v>0.11030092592592593</c:v>
                </c:pt>
                <c:pt idx="9376">
                  <c:v>0.11031249999999999</c:v>
                </c:pt>
                <c:pt idx="9377">
                  <c:v>0.11032407407407407</c:v>
                </c:pt>
                <c:pt idx="9378">
                  <c:v>0.11033564814814815</c:v>
                </c:pt>
                <c:pt idx="9379">
                  <c:v>0.11034722222222222</c:v>
                </c:pt>
                <c:pt idx="9380">
                  <c:v>0.1103587962962963</c:v>
                </c:pt>
                <c:pt idx="9381">
                  <c:v>0.11037037037037038</c:v>
                </c:pt>
                <c:pt idx="9382">
                  <c:v>0.11038194444444445</c:v>
                </c:pt>
                <c:pt idx="9383">
                  <c:v>0.11039351851851853</c:v>
                </c:pt>
                <c:pt idx="9384">
                  <c:v>0.11039351851851853</c:v>
                </c:pt>
                <c:pt idx="9385">
                  <c:v>0.11040509259259258</c:v>
                </c:pt>
                <c:pt idx="9386">
                  <c:v>0.11041666666666666</c:v>
                </c:pt>
                <c:pt idx="9387">
                  <c:v>0.11042824074074074</c:v>
                </c:pt>
                <c:pt idx="9388">
                  <c:v>0.11043981481481481</c:v>
                </c:pt>
                <c:pt idx="9389">
                  <c:v>0.11045138888888889</c:v>
                </c:pt>
                <c:pt idx="9390">
                  <c:v>0.11046296296296297</c:v>
                </c:pt>
                <c:pt idx="9391">
                  <c:v>0.11047453703703704</c:v>
                </c:pt>
                <c:pt idx="9392">
                  <c:v>0.11048611111111112</c:v>
                </c:pt>
                <c:pt idx="9393">
                  <c:v>0.11049768518518517</c:v>
                </c:pt>
                <c:pt idx="9394">
                  <c:v>0.11050925925925925</c:v>
                </c:pt>
                <c:pt idx="9395">
                  <c:v>0.11052083333333333</c:v>
                </c:pt>
                <c:pt idx="9396">
                  <c:v>0.1105324074074074</c:v>
                </c:pt>
                <c:pt idx="9397">
                  <c:v>0.11054398148148148</c:v>
                </c:pt>
                <c:pt idx="9398">
                  <c:v>0.11055555555555556</c:v>
                </c:pt>
                <c:pt idx="9399">
                  <c:v>0.11056712962962963</c:v>
                </c:pt>
                <c:pt idx="9400">
                  <c:v>0.11057870370370371</c:v>
                </c:pt>
                <c:pt idx="9401">
                  <c:v>0.11059027777777779</c:v>
                </c:pt>
                <c:pt idx="9402">
                  <c:v>0.11060185185185185</c:v>
                </c:pt>
                <c:pt idx="9403">
                  <c:v>0.11061342592592593</c:v>
                </c:pt>
                <c:pt idx="9404">
                  <c:v>0.11062499999999999</c:v>
                </c:pt>
                <c:pt idx="9405">
                  <c:v>0.11063657407407408</c:v>
                </c:pt>
                <c:pt idx="9406">
                  <c:v>0.11064814814814815</c:v>
                </c:pt>
                <c:pt idx="9407">
                  <c:v>0.11065972222222221</c:v>
                </c:pt>
                <c:pt idx="9408">
                  <c:v>0.1106712962962963</c:v>
                </c:pt>
                <c:pt idx="9409">
                  <c:v>0.11068287037037038</c:v>
                </c:pt>
                <c:pt idx="9410">
                  <c:v>0.11069444444444444</c:v>
                </c:pt>
                <c:pt idx="9411">
                  <c:v>0.11070601851851852</c:v>
                </c:pt>
                <c:pt idx="9412">
                  <c:v>0.11071759259259258</c:v>
                </c:pt>
                <c:pt idx="9413">
                  <c:v>0.11072916666666667</c:v>
                </c:pt>
                <c:pt idx="9414">
                  <c:v>0.11074074074074074</c:v>
                </c:pt>
                <c:pt idx="9415">
                  <c:v>0.1107523148148148</c:v>
                </c:pt>
                <c:pt idx="9416">
                  <c:v>0.11076388888888888</c:v>
                </c:pt>
                <c:pt idx="9417">
                  <c:v>0.11077546296296296</c:v>
                </c:pt>
                <c:pt idx="9418">
                  <c:v>0.11078703703703703</c:v>
                </c:pt>
                <c:pt idx="9419">
                  <c:v>0.11079861111111111</c:v>
                </c:pt>
                <c:pt idx="9420">
                  <c:v>0.11081018518518519</c:v>
                </c:pt>
                <c:pt idx="9421">
                  <c:v>0.11082175925925926</c:v>
                </c:pt>
                <c:pt idx="9422">
                  <c:v>0.11083333333333334</c:v>
                </c:pt>
                <c:pt idx="9423">
                  <c:v>0.11084490740740742</c:v>
                </c:pt>
                <c:pt idx="9424">
                  <c:v>0.11085648148148149</c:v>
                </c:pt>
                <c:pt idx="9425">
                  <c:v>0.11086805555555555</c:v>
                </c:pt>
                <c:pt idx="9426">
                  <c:v>0.11087962962962962</c:v>
                </c:pt>
                <c:pt idx="9427">
                  <c:v>0.1108912037037037</c:v>
                </c:pt>
                <c:pt idx="9428">
                  <c:v>0.11090277777777778</c:v>
                </c:pt>
                <c:pt idx="9429">
                  <c:v>0.11091435185185185</c:v>
                </c:pt>
                <c:pt idx="9430">
                  <c:v>0.11092592592592593</c:v>
                </c:pt>
                <c:pt idx="9431">
                  <c:v>0.11093750000000001</c:v>
                </c:pt>
                <c:pt idx="9432">
                  <c:v>0.11094907407407407</c:v>
                </c:pt>
                <c:pt idx="9433">
                  <c:v>0.11096064814814814</c:v>
                </c:pt>
                <c:pt idx="9434">
                  <c:v>0.11097222222222221</c:v>
                </c:pt>
                <c:pt idx="9435">
                  <c:v>0.11098379629629629</c:v>
                </c:pt>
                <c:pt idx="9436">
                  <c:v>0.11099537037037037</c:v>
                </c:pt>
                <c:pt idx="9437">
                  <c:v>0.11100694444444444</c:v>
                </c:pt>
                <c:pt idx="9438">
                  <c:v>0.11101851851851852</c:v>
                </c:pt>
                <c:pt idx="9439">
                  <c:v>0.1110300925925926</c:v>
                </c:pt>
                <c:pt idx="9440">
                  <c:v>0.11104166666666666</c:v>
                </c:pt>
                <c:pt idx="9441">
                  <c:v>0.11105324074074074</c:v>
                </c:pt>
                <c:pt idx="9442">
                  <c:v>0.11106481481481482</c:v>
                </c:pt>
                <c:pt idx="9443">
                  <c:v>0.11107638888888889</c:v>
                </c:pt>
                <c:pt idx="9444">
                  <c:v>0.11108796296296297</c:v>
                </c:pt>
                <c:pt idx="9445">
                  <c:v>0.11109953703703705</c:v>
                </c:pt>
                <c:pt idx="9446">
                  <c:v>0.1111111111111111</c:v>
                </c:pt>
                <c:pt idx="9447">
                  <c:v>0.11112268518518519</c:v>
                </c:pt>
                <c:pt idx="9448">
                  <c:v>0.11113425925925925</c:v>
                </c:pt>
                <c:pt idx="9449">
                  <c:v>0.11114583333333333</c:v>
                </c:pt>
                <c:pt idx="9450">
                  <c:v>0.11115740740740741</c:v>
                </c:pt>
                <c:pt idx="9451">
                  <c:v>0.11116898148148148</c:v>
                </c:pt>
                <c:pt idx="9452">
                  <c:v>0.11118055555555556</c:v>
                </c:pt>
                <c:pt idx="9453">
                  <c:v>0.11119212962962964</c:v>
                </c:pt>
                <c:pt idx="9454">
                  <c:v>0.11120370370370369</c:v>
                </c:pt>
                <c:pt idx="9455">
                  <c:v>0.11121527777777777</c:v>
                </c:pt>
                <c:pt idx="9456">
                  <c:v>0.11122685185185184</c:v>
                </c:pt>
                <c:pt idx="9457">
                  <c:v>0.11123842592592592</c:v>
                </c:pt>
                <c:pt idx="9458">
                  <c:v>0.11125</c:v>
                </c:pt>
                <c:pt idx="9459">
                  <c:v>0.11126157407407407</c:v>
                </c:pt>
                <c:pt idx="9460">
                  <c:v>0.11127314814814815</c:v>
                </c:pt>
                <c:pt idx="9461">
                  <c:v>0.11128472222222223</c:v>
                </c:pt>
                <c:pt idx="9462">
                  <c:v>0.1112962962962963</c:v>
                </c:pt>
                <c:pt idx="9463">
                  <c:v>0.11130787037037038</c:v>
                </c:pt>
                <c:pt idx="9464">
                  <c:v>0.11131944444444446</c:v>
                </c:pt>
                <c:pt idx="9465">
                  <c:v>0.11133101851851852</c:v>
                </c:pt>
                <c:pt idx="9466">
                  <c:v>0.1113425925925926</c:v>
                </c:pt>
                <c:pt idx="9467">
                  <c:v>0.11135416666666666</c:v>
                </c:pt>
                <c:pt idx="9468">
                  <c:v>0.11136574074074074</c:v>
                </c:pt>
                <c:pt idx="9469">
                  <c:v>0.11137731481481482</c:v>
                </c:pt>
                <c:pt idx="9470">
                  <c:v>0.11138888888888888</c:v>
                </c:pt>
                <c:pt idx="9471">
                  <c:v>0.11140046296296297</c:v>
                </c:pt>
                <c:pt idx="9472">
                  <c:v>0.11141203703703705</c:v>
                </c:pt>
                <c:pt idx="9473">
                  <c:v>0.11142361111111111</c:v>
                </c:pt>
                <c:pt idx="9474">
                  <c:v>0.11143518518518519</c:v>
                </c:pt>
                <c:pt idx="9475">
                  <c:v>0.11144675925925925</c:v>
                </c:pt>
                <c:pt idx="9476">
                  <c:v>0.11145833333333333</c:v>
                </c:pt>
                <c:pt idx="9477">
                  <c:v>0.11146990740740741</c:v>
                </c:pt>
                <c:pt idx="9478">
                  <c:v>0.11148148148148147</c:v>
                </c:pt>
                <c:pt idx="9479">
                  <c:v>0.11149305555555555</c:v>
                </c:pt>
                <c:pt idx="9480">
                  <c:v>0.11150462962962963</c:v>
                </c:pt>
                <c:pt idx="9481">
                  <c:v>0.1115162037037037</c:v>
                </c:pt>
                <c:pt idx="9482">
                  <c:v>0.11152777777777778</c:v>
                </c:pt>
                <c:pt idx="9483">
                  <c:v>0.11153935185185186</c:v>
                </c:pt>
                <c:pt idx="9484">
                  <c:v>0.11155092592592593</c:v>
                </c:pt>
                <c:pt idx="9485">
                  <c:v>0.11156250000000001</c:v>
                </c:pt>
                <c:pt idx="9486">
                  <c:v>0.11157407407407406</c:v>
                </c:pt>
                <c:pt idx="9487">
                  <c:v>0.11158564814814814</c:v>
                </c:pt>
                <c:pt idx="9488">
                  <c:v>0.11159722222222222</c:v>
                </c:pt>
                <c:pt idx="9489">
                  <c:v>0.11160879629629629</c:v>
                </c:pt>
                <c:pt idx="9490">
                  <c:v>0.11162037037037037</c:v>
                </c:pt>
                <c:pt idx="9491">
                  <c:v>0.11163194444444445</c:v>
                </c:pt>
                <c:pt idx="9492">
                  <c:v>0.11164351851851852</c:v>
                </c:pt>
                <c:pt idx="9493">
                  <c:v>0.1116550925925926</c:v>
                </c:pt>
                <c:pt idx="9494">
                  <c:v>0.11166666666666665</c:v>
                </c:pt>
                <c:pt idx="9495">
                  <c:v>0.11167824074074074</c:v>
                </c:pt>
                <c:pt idx="9496">
                  <c:v>0.11168981481481481</c:v>
                </c:pt>
                <c:pt idx="9497">
                  <c:v>0.11170138888888888</c:v>
                </c:pt>
                <c:pt idx="9498">
                  <c:v>0.11171296296296296</c:v>
                </c:pt>
                <c:pt idx="9499">
                  <c:v>0.11172453703703704</c:v>
                </c:pt>
                <c:pt idx="9500">
                  <c:v>0.11173611111111111</c:v>
                </c:pt>
                <c:pt idx="9501">
                  <c:v>0.11174768518518519</c:v>
                </c:pt>
                <c:pt idx="9502">
                  <c:v>0.11175925925925927</c:v>
                </c:pt>
                <c:pt idx="9503">
                  <c:v>0.11177083333333333</c:v>
                </c:pt>
                <c:pt idx="9504">
                  <c:v>0.11178240740740741</c:v>
                </c:pt>
                <c:pt idx="9505">
                  <c:v>0.11179398148148149</c:v>
                </c:pt>
                <c:pt idx="9506">
                  <c:v>0.11180555555555556</c:v>
                </c:pt>
                <c:pt idx="9507">
                  <c:v>0.11181712962962963</c:v>
                </c:pt>
                <c:pt idx="9508">
                  <c:v>0.11182870370370369</c:v>
                </c:pt>
                <c:pt idx="9509">
                  <c:v>0.11184027777777777</c:v>
                </c:pt>
                <c:pt idx="9510">
                  <c:v>0.11185185185185186</c:v>
                </c:pt>
                <c:pt idx="9511">
                  <c:v>0.11186342592592592</c:v>
                </c:pt>
                <c:pt idx="9512">
                  <c:v>0.111875</c:v>
                </c:pt>
                <c:pt idx="9513">
                  <c:v>0.11188657407407408</c:v>
                </c:pt>
                <c:pt idx="9514">
                  <c:v>0.11189814814814815</c:v>
                </c:pt>
                <c:pt idx="9515">
                  <c:v>0.11190972222222222</c:v>
                </c:pt>
                <c:pt idx="9516">
                  <c:v>0.11192129629629628</c:v>
                </c:pt>
                <c:pt idx="9517">
                  <c:v>0.11193287037037036</c:v>
                </c:pt>
                <c:pt idx="9518">
                  <c:v>0.11194444444444444</c:v>
                </c:pt>
                <c:pt idx="9519">
                  <c:v>0.11195601851851851</c:v>
                </c:pt>
                <c:pt idx="9520">
                  <c:v>0.11196759259259259</c:v>
                </c:pt>
                <c:pt idx="9521">
                  <c:v>0.11197916666666667</c:v>
                </c:pt>
                <c:pt idx="9522">
                  <c:v>0.11199074074074074</c:v>
                </c:pt>
                <c:pt idx="9523">
                  <c:v>0.11200231481481482</c:v>
                </c:pt>
                <c:pt idx="9524">
                  <c:v>0.1120138888888889</c:v>
                </c:pt>
                <c:pt idx="9525">
                  <c:v>0.11202546296296297</c:v>
                </c:pt>
                <c:pt idx="9526">
                  <c:v>0.11203703703703705</c:v>
                </c:pt>
                <c:pt idx="9527">
                  <c:v>0.11204861111111113</c:v>
                </c:pt>
                <c:pt idx="9528">
                  <c:v>0.11206018518518518</c:v>
                </c:pt>
                <c:pt idx="9529">
                  <c:v>0.11207175925925926</c:v>
                </c:pt>
                <c:pt idx="9530">
                  <c:v>0.11208333333333333</c:v>
                </c:pt>
                <c:pt idx="9531">
                  <c:v>0.11209490740740741</c:v>
                </c:pt>
                <c:pt idx="9532">
                  <c:v>0.11210648148148149</c:v>
                </c:pt>
                <c:pt idx="9533">
                  <c:v>0.11211805555555555</c:v>
                </c:pt>
                <c:pt idx="9534">
                  <c:v>0.11212962962962963</c:v>
                </c:pt>
                <c:pt idx="9535">
                  <c:v>0.11214120370370372</c:v>
                </c:pt>
                <c:pt idx="9536">
                  <c:v>0.11215277777777777</c:v>
                </c:pt>
                <c:pt idx="9537">
                  <c:v>0.11216435185185185</c:v>
                </c:pt>
                <c:pt idx="9538">
                  <c:v>0.11217592592592592</c:v>
                </c:pt>
                <c:pt idx="9539">
                  <c:v>0.1121875</c:v>
                </c:pt>
                <c:pt idx="9540">
                  <c:v>0.11219907407407408</c:v>
                </c:pt>
                <c:pt idx="9541">
                  <c:v>0.11221064814814814</c:v>
                </c:pt>
                <c:pt idx="9542">
                  <c:v>0.11222222222222222</c:v>
                </c:pt>
                <c:pt idx="9543">
                  <c:v>0.1122337962962963</c:v>
                </c:pt>
                <c:pt idx="9544">
                  <c:v>0.11224537037037037</c:v>
                </c:pt>
                <c:pt idx="9545">
                  <c:v>0.11225694444444445</c:v>
                </c:pt>
                <c:pt idx="9546">
                  <c:v>0.11226851851851853</c:v>
                </c:pt>
                <c:pt idx="9547">
                  <c:v>0.11228009259259258</c:v>
                </c:pt>
                <c:pt idx="9548">
                  <c:v>0.11229166666666668</c:v>
                </c:pt>
                <c:pt idx="9549">
                  <c:v>0.11230324074074073</c:v>
                </c:pt>
                <c:pt idx="9550">
                  <c:v>0.11231481481481481</c:v>
                </c:pt>
                <c:pt idx="9551">
                  <c:v>0.11232638888888889</c:v>
                </c:pt>
                <c:pt idx="9552">
                  <c:v>0.11233796296296296</c:v>
                </c:pt>
                <c:pt idx="9553">
                  <c:v>0.11234953703703704</c:v>
                </c:pt>
                <c:pt idx="9554">
                  <c:v>0.11236111111111112</c:v>
                </c:pt>
                <c:pt idx="9555">
                  <c:v>0.11237268518518519</c:v>
                </c:pt>
                <c:pt idx="9556">
                  <c:v>0.11238425925925927</c:v>
                </c:pt>
                <c:pt idx="9557">
                  <c:v>0.11239583333333332</c:v>
                </c:pt>
                <c:pt idx="9558">
                  <c:v>0.1124074074074074</c:v>
                </c:pt>
                <c:pt idx="9559">
                  <c:v>0.11241898148148148</c:v>
                </c:pt>
                <c:pt idx="9560">
                  <c:v>0.11243055555555555</c:v>
                </c:pt>
                <c:pt idx="9561">
                  <c:v>0.11244212962962963</c:v>
                </c:pt>
                <c:pt idx="9562">
                  <c:v>0.11245370370370371</c:v>
                </c:pt>
                <c:pt idx="9563">
                  <c:v>0.11246527777777778</c:v>
                </c:pt>
                <c:pt idx="9564">
                  <c:v>0.11247685185185186</c:v>
                </c:pt>
                <c:pt idx="9565">
                  <c:v>0.11248842592592594</c:v>
                </c:pt>
                <c:pt idx="9566">
                  <c:v>0.1125</c:v>
                </c:pt>
                <c:pt idx="9567">
                  <c:v>0.11251157407407408</c:v>
                </c:pt>
                <c:pt idx="9568">
                  <c:v>0.11252314814814814</c:v>
                </c:pt>
                <c:pt idx="9569">
                  <c:v>0.11253472222222222</c:v>
                </c:pt>
                <c:pt idx="9570">
                  <c:v>0.1125462962962963</c:v>
                </c:pt>
                <c:pt idx="9571">
                  <c:v>0.11255787037037036</c:v>
                </c:pt>
                <c:pt idx="9572">
                  <c:v>0.11256944444444444</c:v>
                </c:pt>
                <c:pt idx="9573">
                  <c:v>0.11258101851851852</c:v>
                </c:pt>
                <c:pt idx="9574">
                  <c:v>0.11259259259259259</c:v>
                </c:pt>
                <c:pt idx="9575">
                  <c:v>0.11260416666666667</c:v>
                </c:pt>
                <c:pt idx="9576">
                  <c:v>0.11261574074074072</c:v>
                </c:pt>
                <c:pt idx="9577">
                  <c:v>0.11262731481481481</c:v>
                </c:pt>
                <c:pt idx="9578">
                  <c:v>0.11263888888888889</c:v>
                </c:pt>
                <c:pt idx="9579">
                  <c:v>0.11265046296296295</c:v>
                </c:pt>
                <c:pt idx="9580">
                  <c:v>0.11266203703703703</c:v>
                </c:pt>
                <c:pt idx="9581">
                  <c:v>0.11267361111111111</c:v>
                </c:pt>
                <c:pt idx="9582">
                  <c:v>0.11268518518518518</c:v>
                </c:pt>
                <c:pt idx="9583">
                  <c:v>0.11269675925925926</c:v>
                </c:pt>
                <c:pt idx="9584">
                  <c:v>0.11270833333333334</c:v>
                </c:pt>
                <c:pt idx="9585">
                  <c:v>0.11271990740740741</c:v>
                </c:pt>
                <c:pt idx="9586">
                  <c:v>0.11273148148148149</c:v>
                </c:pt>
                <c:pt idx="9587">
                  <c:v>0.11274305555555557</c:v>
                </c:pt>
                <c:pt idx="9588">
                  <c:v>0.11275462962962964</c:v>
                </c:pt>
                <c:pt idx="9589">
                  <c:v>0.1127662037037037</c:v>
                </c:pt>
                <c:pt idx="9590">
                  <c:v>0.11277777777777777</c:v>
                </c:pt>
                <c:pt idx="9591">
                  <c:v>0.11278935185185185</c:v>
                </c:pt>
                <c:pt idx="9592">
                  <c:v>0.11280092592592593</c:v>
                </c:pt>
                <c:pt idx="9593">
                  <c:v>0.1128125</c:v>
                </c:pt>
                <c:pt idx="9594">
                  <c:v>0.11282407407407408</c:v>
                </c:pt>
                <c:pt idx="9595">
                  <c:v>0.11283564814814816</c:v>
                </c:pt>
                <c:pt idx="9596">
                  <c:v>0.11284722222222222</c:v>
                </c:pt>
                <c:pt idx="9597">
                  <c:v>0.11285879629629629</c:v>
                </c:pt>
                <c:pt idx="9598">
                  <c:v>0.11287037037037036</c:v>
                </c:pt>
                <c:pt idx="9599">
                  <c:v>0.11288194444444444</c:v>
                </c:pt>
                <c:pt idx="9600">
                  <c:v>0.11289351851851852</c:v>
                </c:pt>
                <c:pt idx="9601">
                  <c:v>0.11290509259259258</c:v>
                </c:pt>
                <c:pt idx="9602">
                  <c:v>0.11291666666666667</c:v>
                </c:pt>
                <c:pt idx="9603">
                  <c:v>0.11292824074074075</c:v>
                </c:pt>
                <c:pt idx="9604">
                  <c:v>0.11293981481481481</c:v>
                </c:pt>
                <c:pt idx="9605">
                  <c:v>0.11295138888888889</c:v>
                </c:pt>
                <c:pt idx="9606">
                  <c:v>0.11296296296296297</c:v>
                </c:pt>
                <c:pt idx="9607">
                  <c:v>0.11297453703703704</c:v>
                </c:pt>
                <c:pt idx="9608">
                  <c:v>0.11298611111111112</c:v>
                </c:pt>
                <c:pt idx="9609">
                  <c:v>0.1129976851851852</c:v>
                </c:pt>
                <c:pt idx="9610">
                  <c:v>0.11300925925925925</c:v>
                </c:pt>
                <c:pt idx="9611">
                  <c:v>0.11302083333333333</c:v>
                </c:pt>
                <c:pt idx="9612">
                  <c:v>0.1130324074074074</c:v>
                </c:pt>
                <c:pt idx="9613">
                  <c:v>0.11304398148148148</c:v>
                </c:pt>
                <c:pt idx="9614">
                  <c:v>0.11305555555555556</c:v>
                </c:pt>
                <c:pt idx="9615">
                  <c:v>0.11306712962962963</c:v>
                </c:pt>
                <c:pt idx="9616">
                  <c:v>0.11307870370370371</c:v>
                </c:pt>
                <c:pt idx="9617">
                  <c:v>0.11309027777777779</c:v>
                </c:pt>
                <c:pt idx="9618">
                  <c:v>0.11310185185185184</c:v>
                </c:pt>
                <c:pt idx="9619">
                  <c:v>0.11311342592592592</c:v>
                </c:pt>
                <c:pt idx="9620">
                  <c:v>0.11312499999999999</c:v>
                </c:pt>
                <c:pt idx="9621">
                  <c:v>0.11313657407407407</c:v>
                </c:pt>
                <c:pt idx="9622">
                  <c:v>0.11314814814814815</c:v>
                </c:pt>
                <c:pt idx="9623">
                  <c:v>0.11315972222222222</c:v>
                </c:pt>
                <c:pt idx="9624">
                  <c:v>0.1131712962962963</c:v>
                </c:pt>
                <c:pt idx="9625">
                  <c:v>0.11318287037037038</c:v>
                </c:pt>
                <c:pt idx="9626">
                  <c:v>0.11319444444444444</c:v>
                </c:pt>
                <c:pt idx="9627">
                  <c:v>0.11320601851851853</c:v>
                </c:pt>
                <c:pt idx="9628">
                  <c:v>0.11321759259259261</c:v>
                </c:pt>
                <c:pt idx="9629">
                  <c:v>0.11322916666666666</c:v>
                </c:pt>
                <c:pt idx="9630">
                  <c:v>0.11324074074074075</c:v>
                </c:pt>
                <c:pt idx="9631">
                  <c:v>0.11325231481481481</c:v>
                </c:pt>
                <c:pt idx="9632">
                  <c:v>0.11326388888888889</c:v>
                </c:pt>
                <c:pt idx="9633">
                  <c:v>0.11327546296296297</c:v>
                </c:pt>
                <c:pt idx="9634">
                  <c:v>0.11328703703703703</c:v>
                </c:pt>
                <c:pt idx="9635">
                  <c:v>0.11329861111111111</c:v>
                </c:pt>
                <c:pt idx="9636">
                  <c:v>0.11331018518518519</c:v>
                </c:pt>
                <c:pt idx="9637">
                  <c:v>0.11332175925925925</c:v>
                </c:pt>
                <c:pt idx="9638">
                  <c:v>0.11333333333333334</c:v>
                </c:pt>
                <c:pt idx="9639">
                  <c:v>0.11334490740740739</c:v>
                </c:pt>
                <c:pt idx="9640">
                  <c:v>0.11335648148148147</c:v>
                </c:pt>
                <c:pt idx="9641">
                  <c:v>0.11336805555555556</c:v>
                </c:pt>
                <c:pt idx="9642">
                  <c:v>0.11337962962962962</c:v>
                </c:pt>
                <c:pt idx="9643">
                  <c:v>0.1133912037037037</c:v>
                </c:pt>
                <c:pt idx="9644">
                  <c:v>0.11340277777777778</c:v>
                </c:pt>
                <c:pt idx="9645">
                  <c:v>0.11341435185185185</c:v>
                </c:pt>
                <c:pt idx="9646">
                  <c:v>0.11342592592592593</c:v>
                </c:pt>
                <c:pt idx="9647">
                  <c:v>0.11343750000000001</c:v>
                </c:pt>
                <c:pt idx="9648">
                  <c:v>0.11344907407407408</c:v>
                </c:pt>
                <c:pt idx="9649">
                  <c:v>0.11346064814814816</c:v>
                </c:pt>
                <c:pt idx="9650">
                  <c:v>0.11347222222222221</c:v>
                </c:pt>
                <c:pt idx="9651">
                  <c:v>0.11348379629629629</c:v>
                </c:pt>
                <c:pt idx="9652">
                  <c:v>0.11349537037037037</c:v>
                </c:pt>
                <c:pt idx="9653">
                  <c:v>0.11350694444444444</c:v>
                </c:pt>
                <c:pt idx="9654">
                  <c:v>0.11351851851851852</c:v>
                </c:pt>
                <c:pt idx="9655">
                  <c:v>0.1135300925925926</c:v>
                </c:pt>
                <c:pt idx="9656">
                  <c:v>0.11354166666666667</c:v>
                </c:pt>
                <c:pt idx="9657">
                  <c:v>0.11355324074074075</c:v>
                </c:pt>
                <c:pt idx="9658">
                  <c:v>0.1135648148148148</c:v>
                </c:pt>
                <c:pt idx="9659">
                  <c:v>0.11357638888888888</c:v>
                </c:pt>
                <c:pt idx="9660">
                  <c:v>0.11358796296296296</c:v>
                </c:pt>
                <c:pt idx="9661">
                  <c:v>0.11359953703703703</c:v>
                </c:pt>
                <c:pt idx="9662">
                  <c:v>0.11361111111111111</c:v>
                </c:pt>
                <c:pt idx="9663">
                  <c:v>0.11362268518518519</c:v>
                </c:pt>
                <c:pt idx="9664">
                  <c:v>0.11363425925925925</c:v>
                </c:pt>
                <c:pt idx="9665">
                  <c:v>0.11364583333333333</c:v>
                </c:pt>
                <c:pt idx="9666">
                  <c:v>0.11365740740740742</c:v>
                </c:pt>
                <c:pt idx="9667">
                  <c:v>0.11366898148148148</c:v>
                </c:pt>
                <c:pt idx="9668">
                  <c:v>0.11368055555555556</c:v>
                </c:pt>
                <c:pt idx="9669">
                  <c:v>0.11369212962962964</c:v>
                </c:pt>
                <c:pt idx="9670">
                  <c:v>0.11370370370370371</c:v>
                </c:pt>
                <c:pt idx="9671">
                  <c:v>0.11371527777777778</c:v>
                </c:pt>
                <c:pt idx="9672">
                  <c:v>0.11372685185185184</c:v>
                </c:pt>
                <c:pt idx="9673">
                  <c:v>0.11373842592592592</c:v>
                </c:pt>
                <c:pt idx="9674">
                  <c:v>0.11375</c:v>
                </c:pt>
                <c:pt idx="9675">
                  <c:v>0.11376157407407407</c:v>
                </c:pt>
                <c:pt idx="9676">
                  <c:v>0.11377314814814815</c:v>
                </c:pt>
                <c:pt idx="9677">
                  <c:v>0.11378472222222223</c:v>
                </c:pt>
                <c:pt idx="9678">
                  <c:v>0.1137962962962963</c:v>
                </c:pt>
                <c:pt idx="9679">
                  <c:v>0.11380787037037036</c:v>
                </c:pt>
                <c:pt idx="9680">
                  <c:v>0.11381944444444443</c:v>
                </c:pt>
                <c:pt idx="9681">
                  <c:v>0.11383101851851851</c:v>
                </c:pt>
                <c:pt idx="9682">
                  <c:v>0.11384259259259259</c:v>
                </c:pt>
                <c:pt idx="9683">
                  <c:v>0.11385416666666666</c:v>
                </c:pt>
                <c:pt idx="9684">
                  <c:v>0.11386574074074074</c:v>
                </c:pt>
                <c:pt idx="9685">
                  <c:v>0.11387731481481482</c:v>
                </c:pt>
                <c:pt idx="9686">
                  <c:v>0.11388888888888889</c:v>
                </c:pt>
                <c:pt idx="9687">
                  <c:v>0.11390046296296297</c:v>
                </c:pt>
                <c:pt idx="9688">
                  <c:v>0.11391203703703705</c:v>
                </c:pt>
                <c:pt idx="9689">
                  <c:v>0.11392361111111111</c:v>
                </c:pt>
                <c:pt idx="9690">
                  <c:v>0.11393518518518519</c:v>
                </c:pt>
                <c:pt idx="9691">
                  <c:v>0.11394675925925928</c:v>
                </c:pt>
                <c:pt idx="9692">
                  <c:v>0.11395833333333333</c:v>
                </c:pt>
                <c:pt idx="9693">
                  <c:v>0.11396990740740741</c:v>
                </c:pt>
                <c:pt idx="9694">
                  <c:v>0.11398148148148148</c:v>
                </c:pt>
                <c:pt idx="9695">
                  <c:v>0.11399305555555556</c:v>
                </c:pt>
                <c:pt idx="9696">
                  <c:v>0.11400462962962964</c:v>
                </c:pt>
                <c:pt idx="9697">
                  <c:v>0.1140162037037037</c:v>
                </c:pt>
                <c:pt idx="9698">
                  <c:v>0.11402777777777778</c:v>
                </c:pt>
                <c:pt idx="9699">
                  <c:v>0.11403935185185186</c:v>
                </c:pt>
                <c:pt idx="9700">
                  <c:v>0.11405092592592592</c:v>
                </c:pt>
                <c:pt idx="9701">
                  <c:v>0.1140625</c:v>
                </c:pt>
                <c:pt idx="9702">
                  <c:v>0.11407407407407406</c:v>
                </c:pt>
                <c:pt idx="9703">
                  <c:v>0.11408564814814814</c:v>
                </c:pt>
                <c:pt idx="9704">
                  <c:v>0.11409722222222222</c:v>
                </c:pt>
                <c:pt idx="9705">
                  <c:v>0.11410879629629629</c:v>
                </c:pt>
                <c:pt idx="9706">
                  <c:v>0.11412037037037037</c:v>
                </c:pt>
                <c:pt idx="9707">
                  <c:v>0.11413194444444445</c:v>
                </c:pt>
                <c:pt idx="9708">
                  <c:v>0.11414351851851852</c:v>
                </c:pt>
                <c:pt idx="9709">
                  <c:v>0.1141550925925926</c:v>
                </c:pt>
                <c:pt idx="9710">
                  <c:v>0.11416666666666668</c:v>
                </c:pt>
                <c:pt idx="9711">
                  <c:v>0.11417824074074073</c:v>
                </c:pt>
                <c:pt idx="9712">
                  <c:v>0.11418981481481481</c:v>
                </c:pt>
                <c:pt idx="9713">
                  <c:v>0.11420138888888888</c:v>
                </c:pt>
                <c:pt idx="9714">
                  <c:v>0.11421296296296296</c:v>
                </c:pt>
                <c:pt idx="9715">
                  <c:v>0.11422453703703704</c:v>
                </c:pt>
                <c:pt idx="9716">
                  <c:v>0.11423611111111111</c:v>
                </c:pt>
                <c:pt idx="9717">
                  <c:v>0.11424768518518519</c:v>
                </c:pt>
                <c:pt idx="9718">
                  <c:v>0.11425925925925927</c:v>
                </c:pt>
                <c:pt idx="9719">
                  <c:v>0.11427083333333332</c:v>
                </c:pt>
                <c:pt idx="9720">
                  <c:v>0.11428240740740742</c:v>
                </c:pt>
                <c:pt idx="9721">
                  <c:v>0.11429398148148147</c:v>
                </c:pt>
                <c:pt idx="9722">
                  <c:v>0.11430555555555555</c:v>
                </c:pt>
                <c:pt idx="9723">
                  <c:v>0.11431712962962963</c:v>
                </c:pt>
                <c:pt idx="9724">
                  <c:v>0.1143287037037037</c:v>
                </c:pt>
                <c:pt idx="9725">
                  <c:v>0.11434027777777778</c:v>
                </c:pt>
                <c:pt idx="9726">
                  <c:v>0.11435185185185186</c:v>
                </c:pt>
                <c:pt idx="9727">
                  <c:v>0.11436342592592592</c:v>
                </c:pt>
                <c:pt idx="9728">
                  <c:v>0.114375</c:v>
                </c:pt>
                <c:pt idx="9729">
                  <c:v>0.11438657407407408</c:v>
                </c:pt>
                <c:pt idx="9730">
                  <c:v>0.11439814814814815</c:v>
                </c:pt>
                <c:pt idx="9731">
                  <c:v>0.11440972222222223</c:v>
                </c:pt>
                <c:pt idx="9732">
                  <c:v>0.11442129629629628</c:v>
                </c:pt>
                <c:pt idx="9733">
                  <c:v>0.11443287037037037</c:v>
                </c:pt>
                <c:pt idx="9734">
                  <c:v>0.11444444444444445</c:v>
                </c:pt>
                <c:pt idx="9735">
                  <c:v>0.11445601851851851</c:v>
                </c:pt>
                <c:pt idx="9736">
                  <c:v>0.11446759259259259</c:v>
                </c:pt>
                <c:pt idx="9737">
                  <c:v>0.11447916666666667</c:v>
                </c:pt>
                <c:pt idx="9738">
                  <c:v>0.11449074074074074</c:v>
                </c:pt>
                <c:pt idx="9739">
                  <c:v>0.11450231481481482</c:v>
                </c:pt>
                <c:pt idx="9740">
                  <c:v>0.11451388888888887</c:v>
                </c:pt>
                <c:pt idx="9741">
                  <c:v>0.11452546296296295</c:v>
                </c:pt>
                <c:pt idx="9742">
                  <c:v>0.11453703703703703</c:v>
                </c:pt>
                <c:pt idx="9743">
                  <c:v>0.1145486111111111</c:v>
                </c:pt>
                <c:pt idx="9744">
                  <c:v>0.11456018518518518</c:v>
                </c:pt>
                <c:pt idx="9745">
                  <c:v>0.11457175925925926</c:v>
                </c:pt>
                <c:pt idx="9746">
                  <c:v>0.11458333333333333</c:v>
                </c:pt>
                <c:pt idx="9747">
                  <c:v>0.11459490740740741</c:v>
                </c:pt>
                <c:pt idx="9748">
                  <c:v>0.11460648148148149</c:v>
                </c:pt>
                <c:pt idx="9749">
                  <c:v>0.11461805555555556</c:v>
                </c:pt>
                <c:pt idx="9750">
                  <c:v>0.11462962962962964</c:v>
                </c:pt>
                <c:pt idx="9751">
                  <c:v>0.11464120370370372</c:v>
                </c:pt>
                <c:pt idx="9752">
                  <c:v>0.11465277777777778</c:v>
                </c:pt>
                <c:pt idx="9753">
                  <c:v>0.11466435185185185</c:v>
                </c:pt>
                <c:pt idx="9754">
                  <c:v>0.11467592592592592</c:v>
                </c:pt>
                <c:pt idx="9755">
                  <c:v>0.1146875</c:v>
                </c:pt>
                <c:pt idx="9756">
                  <c:v>0.11469907407407408</c:v>
                </c:pt>
                <c:pt idx="9757">
                  <c:v>0.11471064814814814</c:v>
                </c:pt>
                <c:pt idx="9758">
                  <c:v>0.11472222222222223</c:v>
                </c:pt>
                <c:pt idx="9759">
                  <c:v>0.11473379629629631</c:v>
                </c:pt>
                <c:pt idx="9760">
                  <c:v>0.11474537037037037</c:v>
                </c:pt>
                <c:pt idx="9761">
                  <c:v>0.11475694444444444</c:v>
                </c:pt>
                <c:pt idx="9762">
                  <c:v>0.11476851851851851</c:v>
                </c:pt>
                <c:pt idx="9763">
                  <c:v>0.11478009259259259</c:v>
                </c:pt>
                <c:pt idx="9764">
                  <c:v>0.11479166666666667</c:v>
                </c:pt>
                <c:pt idx="9765">
                  <c:v>0.11480324074074073</c:v>
                </c:pt>
                <c:pt idx="9766">
                  <c:v>0.11481481481481481</c:v>
                </c:pt>
                <c:pt idx="9767">
                  <c:v>0.11482638888888889</c:v>
                </c:pt>
                <c:pt idx="9768">
                  <c:v>0.11483796296296296</c:v>
                </c:pt>
                <c:pt idx="9769">
                  <c:v>0.11484953703703704</c:v>
                </c:pt>
                <c:pt idx="9770">
                  <c:v>0.11486111111111112</c:v>
                </c:pt>
                <c:pt idx="9771">
                  <c:v>0.11487268518518519</c:v>
                </c:pt>
                <c:pt idx="9772">
                  <c:v>0.11488425925925926</c:v>
                </c:pt>
                <c:pt idx="9773">
                  <c:v>0.11489583333333335</c:v>
                </c:pt>
                <c:pt idx="9774">
                  <c:v>0.1149074074074074</c:v>
                </c:pt>
                <c:pt idx="9775">
                  <c:v>0.11491898148148148</c:v>
                </c:pt>
                <c:pt idx="9776">
                  <c:v>0.11493055555555555</c:v>
                </c:pt>
                <c:pt idx="9777">
                  <c:v>0.11494212962962963</c:v>
                </c:pt>
                <c:pt idx="9778">
                  <c:v>0.11495370370370371</c:v>
                </c:pt>
                <c:pt idx="9779">
                  <c:v>0.11496527777777778</c:v>
                </c:pt>
                <c:pt idx="9780">
                  <c:v>0.11497685185185186</c:v>
                </c:pt>
                <c:pt idx="9781">
                  <c:v>0.11498842592592594</c:v>
                </c:pt>
                <c:pt idx="9782">
                  <c:v>0.11499999999999999</c:v>
                </c:pt>
                <c:pt idx="9783">
                  <c:v>0.11501157407407407</c:v>
                </c:pt>
                <c:pt idx="9784">
                  <c:v>0.11502314814814814</c:v>
                </c:pt>
                <c:pt idx="9785">
                  <c:v>0.11503472222222222</c:v>
                </c:pt>
                <c:pt idx="9786">
                  <c:v>0.1150462962962963</c:v>
                </c:pt>
                <c:pt idx="9787">
                  <c:v>0.11505787037037037</c:v>
                </c:pt>
                <c:pt idx="9788">
                  <c:v>0.11506944444444445</c:v>
                </c:pt>
                <c:pt idx="9789">
                  <c:v>0.11508101851851853</c:v>
                </c:pt>
                <c:pt idx="9790">
                  <c:v>0.11509259259259259</c:v>
                </c:pt>
                <c:pt idx="9791">
                  <c:v>0.11510416666666667</c:v>
                </c:pt>
                <c:pt idx="9792">
                  <c:v>0.11511574074074075</c:v>
                </c:pt>
                <c:pt idx="9793">
                  <c:v>0.11512731481481481</c:v>
                </c:pt>
                <c:pt idx="9794">
                  <c:v>0.11513888888888889</c:v>
                </c:pt>
                <c:pt idx="9795">
                  <c:v>0.11515046296296295</c:v>
                </c:pt>
                <c:pt idx="9796">
                  <c:v>0.11516203703703703</c:v>
                </c:pt>
                <c:pt idx="9797">
                  <c:v>0.11516203703703703</c:v>
                </c:pt>
                <c:pt idx="9798">
                  <c:v>0.11518518518518518</c:v>
                </c:pt>
                <c:pt idx="9799">
                  <c:v>0.11518518518518518</c:v>
                </c:pt>
                <c:pt idx="9800">
                  <c:v>0.11519675925925926</c:v>
                </c:pt>
                <c:pt idx="9801">
                  <c:v>0.11520833333333334</c:v>
                </c:pt>
                <c:pt idx="9802">
                  <c:v>0.1152199074074074</c:v>
                </c:pt>
                <c:pt idx="9803">
                  <c:v>0.11523148148148148</c:v>
                </c:pt>
                <c:pt idx="9804">
                  <c:v>0.11524305555555554</c:v>
                </c:pt>
                <c:pt idx="9805">
                  <c:v>0.11525462962962962</c:v>
                </c:pt>
                <c:pt idx="9806">
                  <c:v>0.1152662037037037</c:v>
                </c:pt>
                <c:pt idx="9807">
                  <c:v>0.11527777777777777</c:v>
                </c:pt>
                <c:pt idx="9808">
                  <c:v>0.11528935185185185</c:v>
                </c:pt>
                <c:pt idx="9809">
                  <c:v>0.11530092592592593</c:v>
                </c:pt>
                <c:pt idx="9810">
                  <c:v>0.1153125</c:v>
                </c:pt>
                <c:pt idx="9811">
                  <c:v>0.11532407407407408</c:v>
                </c:pt>
                <c:pt idx="9812">
                  <c:v>0.11533564814814816</c:v>
                </c:pt>
                <c:pt idx="9813">
                  <c:v>0.11534722222222223</c:v>
                </c:pt>
                <c:pt idx="9814">
                  <c:v>0.11535879629629631</c:v>
                </c:pt>
                <c:pt idx="9815">
                  <c:v>0.11537037037037036</c:v>
                </c:pt>
                <c:pt idx="9816">
                  <c:v>0.11538194444444444</c:v>
                </c:pt>
                <c:pt idx="9817">
                  <c:v>0.11539351851851852</c:v>
                </c:pt>
                <c:pt idx="9818">
                  <c:v>0.11540509259259259</c:v>
                </c:pt>
                <c:pt idx="9819">
                  <c:v>0.11541666666666667</c:v>
                </c:pt>
                <c:pt idx="9820">
                  <c:v>0.11542824074074075</c:v>
                </c:pt>
                <c:pt idx="9821">
                  <c:v>0.11543981481481481</c:v>
                </c:pt>
                <c:pt idx="9822">
                  <c:v>0.1154513888888889</c:v>
                </c:pt>
                <c:pt idx="9823">
                  <c:v>0.11546296296296295</c:v>
                </c:pt>
                <c:pt idx="9824">
                  <c:v>0.11547453703703703</c:v>
                </c:pt>
                <c:pt idx="9825">
                  <c:v>0.11548611111111111</c:v>
                </c:pt>
                <c:pt idx="9826">
                  <c:v>0.11549768518518518</c:v>
                </c:pt>
                <c:pt idx="9827">
                  <c:v>0.11550925925925926</c:v>
                </c:pt>
                <c:pt idx="9828">
                  <c:v>0.11552083333333334</c:v>
                </c:pt>
                <c:pt idx="9829">
                  <c:v>0.1155324074074074</c:v>
                </c:pt>
                <c:pt idx="9830">
                  <c:v>0.11554398148148148</c:v>
                </c:pt>
                <c:pt idx="9831">
                  <c:v>0.11555555555555556</c:v>
                </c:pt>
                <c:pt idx="9832">
                  <c:v>0.11556712962962963</c:v>
                </c:pt>
                <c:pt idx="9833">
                  <c:v>0.11557870370370371</c:v>
                </c:pt>
                <c:pt idx="9834">
                  <c:v>0.11559027777777779</c:v>
                </c:pt>
                <c:pt idx="9835">
                  <c:v>0.11560185185185186</c:v>
                </c:pt>
                <c:pt idx="9836">
                  <c:v>0.11561342592592593</c:v>
                </c:pt>
                <c:pt idx="9837">
                  <c:v>0.11562499999999999</c:v>
                </c:pt>
                <c:pt idx="9838">
                  <c:v>0.11563657407407407</c:v>
                </c:pt>
                <c:pt idx="9839">
                  <c:v>0.11564814814814815</c:v>
                </c:pt>
                <c:pt idx="9840">
                  <c:v>0.11565972222222222</c:v>
                </c:pt>
                <c:pt idx="9841">
                  <c:v>0.1156712962962963</c:v>
                </c:pt>
                <c:pt idx="9842">
                  <c:v>0.11568287037037038</c:v>
                </c:pt>
                <c:pt idx="9843">
                  <c:v>0.11569444444444445</c:v>
                </c:pt>
                <c:pt idx="9844">
                  <c:v>0.11570601851851851</c:v>
                </c:pt>
                <c:pt idx="9845">
                  <c:v>0.11571759259259258</c:v>
                </c:pt>
                <c:pt idx="9846">
                  <c:v>0.11572916666666666</c:v>
                </c:pt>
                <c:pt idx="9847">
                  <c:v>0.11574074074074074</c:v>
                </c:pt>
                <c:pt idx="9848">
                  <c:v>0.11575231481481481</c:v>
                </c:pt>
                <c:pt idx="9849">
                  <c:v>0.11576388888888889</c:v>
                </c:pt>
                <c:pt idx="9850">
                  <c:v>0.11577546296296297</c:v>
                </c:pt>
                <c:pt idx="9851">
                  <c:v>0.11578703703703704</c:v>
                </c:pt>
                <c:pt idx="9852">
                  <c:v>0.11579861111111112</c:v>
                </c:pt>
                <c:pt idx="9853">
                  <c:v>0.1158101851851852</c:v>
                </c:pt>
                <c:pt idx="9854">
                  <c:v>0.11582175925925926</c:v>
                </c:pt>
                <c:pt idx="9855">
                  <c:v>0.11583333333333333</c:v>
                </c:pt>
                <c:pt idx="9856">
                  <c:v>0.11584490740740742</c:v>
                </c:pt>
                <c:pt idx="9857">
                  <c:v>0.11585648148148148</c:v>
                </c:pt>
                <c:pt idx="9858">
                  <c:v>0.11586805555555556</c:v>
                </c:pt>
                <c:pt idx="9859">
                  <c:v>0.11587962962962962</c:v>
                </c:pt>
                <c:pt idx="9860">
                  <c:v>0.1158912037037037</c:v>
                </c:pt>
                <c:pt idx="9861">
                  <c:v>0.11590277777777779</c:v>
                </c:pt>
                <c:pt idx="9862">
                  <c:v>0.11591435185185185</c:v>
                </c:pt>
                <c:pt idx="9863">
                  <c:v>0.11592592592592592</c:v>
                </c:pt>
                <c:pt idx="9864">
                  <c:v>0.11593750000000001</c:v>
                </c:pt>
                <c:pt idx="9865">
                  <c:v>0.11594907407407407</c:v>
                </c:pt>
                <c:pt idx="9866">
                  <c:v>0.11596064814814815</c:v>
                </c:pt>
                <c:pt idx="9867">
                  <c:v>0.11597222222222221</c:v>
                </c:pt>
                <c:pt idx="9868">
                  <c:v>0.11598379629629629</c:v>
                </c:pt>
                <c:pt idx="9869">
                  <c:v>0.11599537037037037</c:v>
                </c:pt>
                <c:pt idx="9870">
                  <c:v>0.11600694444444444</c:v>
                </c:pt>
                <c:pt idx="9871">
                  <c:v>0.11601851851851852</c:v>
                </c:pt>
                <c:pt idx="9872">
                  <c:v>0.1160300925925926</c:v>
                </c:pt>
                <c:pt idx="9873">
                  <c:v>0.11604166666666667</c:v>
                </c:pt>
                <c:pt idx="9874">
                  <c:v>0.11605324074074075</c:v>
                </c:pt>
                <c:pt idx="9875">
                  <c:v>0.11606481481481483</c:v>
                </c:pt>
                <c:pt idx="9876">
                  <c:v>0.11607638888888888</c:v>
                </c:pt>
                <c:pt idx="9877">
                  <c:v>0.11608796296296296</c:v>
                </c:pt>
                <c:pt idx="9878">
                  <c:v>0.11609953703703703</c:v>
                </c:pt>
                <c:pt idx="9879">
                  <c:v>0.11611111111111111</c:v>
                </c:pt>
                <c:pt idx="9880">
                  <c:v>0.11612268518518519</c:v>
                </c:pt>
                <c:pt idx="9881">
                  <c:v>0.11613425925925926</c:v>
                </c:pt>
                <c:pt idx="9882">
                  <c:v>0.11614583333333334</c:v>
                </c:pt>
                <c:pt idx="9883">
                  <c:v>0.11615740740740742</c:v>
                </c:pt>
                <c:pt idx="9884">
                  <c:v>0.11616898148148147</c:v>
                </c:pt>
                <c:pt idx="9885">
                  <c:v>0.11618055555555555</c:v>
                </c:pt>
                <c:pt idx="9886">
                  <c:v>0.11619212962962962</c:v>
                </c:pt>
                <c:pt idx="9887">
                  <c:v>0.1162037037037037</c:v>
                </c:pt>
                <c:pt idx="9888">
                  <c:v>0.11621527777777778</c:v>
                </c:pt>
                <c:pt idx="9889">
                  <c:v>0.11622685185185185</c:v>
                </c:pt>
                <c:pt idx="9890">
                  <c:v>0.11623842592592593</c:v>
                </c:pt>
                <c:pt idx="9891">
                  <c:v>0.11625000000000001</c:v>
                </c:pt>
                <c:pt idx="9892">
                  <c:v>0.11626157407407407</c:v>
                </c:pt>
                <c:pt idx="9893">
                  <c:v>0.11627314814814815</c:v>
                </c:pt>
                <c:pt idx="9894">
                  <c:v>0.11628472222222223</c:v>
                </c:pt>
                <c:pt idx="9895">
                  <c:v>0.1162962962962963</c:v>
                </c:pt>
                <c:pt idx="9896">
                  <c:v>0.11630787037037038</c:v>
                </c:pt>
                <c:pt idx="9897">
                  <c:v>0.11631944444444443</c:v>
                </c:pt>
                <c:pt idx="9898">
                  <c:v>0.11633101851851851</c:v>
                </c:pt>
                <c:pt idx="9899">
                  <c:v>0.11634259259259259</c:v>
                </c:pt>
                <c:pt idx="9900">
                  <c:v>0.11635416666666666</c:v>
                </c:pt>
                <c:pt idx="9901">
                  <c:v>0.11636574074074074</c:v>
                </c:pt>
                <c:pt idx="9902">
                  <c:v>0.11637731481481482</c:v>
                </c:pt>
                <c:pt idx="9903">
                  <c:v>0.11638888888888889</c:v>
                </c:pt>
                <c:pt idx="9904">
                  <c:v>0.11640046296296297</c:v>
                </c:pt>
                <c:pt idx="9905">
                  <c:v>0.11641203703703702</c:v>
                </c:pt>
                <c:pt idx="9906">
                  <c:v>0.1164236111111111</c:v>
                </c:pt>
                <c:pt idx="9907">
                  <c:v>0.11643518518518518</c:v>
                </c:pt>
                <c:pt idx="9908">
                  <c:v>0.11644675925925925</c:v>
                </c:pt>
                <c:pt idx="9909">
                  <c:v>0.11645833333333333</c:v>
                </c:pt>
                <c:pt idx="9910">
                  <c:v>0.11646990740740741</c:v>
                </c:pt>
                <c:pt idx="9911">
                  <c:v>0.11648148148148148</c:v>
                </c:pt>
                <c:pt idx="9912">
                  <c:v>0.11649305555555556</c:v>
                </c:pt>
                <c:pt idx="9913">
                  <c:v>0.11650462962962964</c:v>
                </c:pt>
                <c:pt idx="9914">
                  <c:v>0.11651620370370371</c:v>
                </c:pt>
                <c:pt idx="9915">
                  <c:v>0.11652777777777779</c:v>
                </c:pt>
                <c:pt idx="9916">
                  <c:v>0.11653935185185187</c:v>
                </c:pt>
                <c:pt idx="9917">
                  <c:v>0.11655092592592593</c:v>
                </c:pt>
                <c:pt idx="9918">
                  <c:v>0.1165625</c:v>
                </c:pt>
                <c:pt idx="9919">
                  <c:v>0.11657407407407407</c:v>
                </c:pt>
                <c:pt idx="9920">
                  <c:v>0.11658564814814815</c:v>
                </c:pt>
                <c:pt idx="9921">
                  <c:v>0.11659722222222223</c:v>
                </c:pt>
                <c:pt idx="9922">
                  <c:v>0.11660879629629629</c:v>
                </c:pt>
                <c:pt idx="9923">
                  <c:v>0.11662037037037037</c:v>
                </c:pt>
                <c:pt idx="9924">
                  <c:v>0.11663194444444445</c:v>
                </c:pt>
                <c:pt idx="9925">
                  <c:v>0.11664351851851852</c:v>
                </c:pt>
                <c:pt idx="9926">
                  <c:v>0.11665509259259259</c:v>
                </c:pt>
                <c:pt idx="9927">
                  <c:v>0.11666666666666665</c:v>
                </c:pt>
                <c:pt idx="9928">
                  <c:v>0.11667824074074074</c:v>
                </c:pt>
                <c:pt idx="9929">
                  <c:v>0.11668981481481482</c:v>
                </c:pt>
                <c:pt idx="9930">
                  <c:v>0.11670138888888888</c:v>
                </c:pt>
                <c:pt idx="9931">
                  <c:v>0.11671296296296296</c:v>
                </c:pt>
                <c:pt idx="9932">
                  <c:v>0.11672453703703704</c:v>
                </c:pt>
                <c:pt idx="9933">
                  <c:v>0.11673611111111111</c:v>
                </c:pt>
                <c:pt idx="9934">
                  <c:v>0.11674768518518519</c:v>
                </c:pt>
                <c:pt idx="9935">
                  <c:v>0.11675925925925927</c:v>
                </c:pt>
                <c:pt idx="9936">
                  <c:v>0.11677083333333334</c:v>
                </c:pt>
                <c:pt idx="9937">
                  <c:v>0.1167824074074074</c:v>
                </c:pt>
                <c:pt idx="9938">
                  <c:v>0.11679398148148147</c:v>
                </c:pt>
                <c:pt idx="9939">
                  <c:v>0.11680555555555555</c:v>
                </c:pt>
                <c:pt idx="9940">
                  <c:v>0.11681712962962963</c:v>
                </c:pt>
                <c:pt idx="9941">
                  <c:v>0.1168287037037037</c:v>
                </c:pt>
                <c:pt idx="9942">
                  <c:v>0.11684027777777778</c:v>
                </c:pt>
                <c:pt idx="9943">
                  <c:v>0.11685185185185186</c:v>
                </c:pt>
                <c:pt idx="9944">
                  <c:v>0.11686342592592593</c:v>
                </c:pt>
                <c:pt idx="9945">
                  <c:v>0.11687499999999999</c:v>
                </c:pt>
                <c:pt idx="9946">
                  <c:v>0.11688657407407409</c:v>
                </c:pt>
                <c:pt idx="9947">
                  <c:v>0.11689814814814814</c:v>
                </c:pt>
                <c:pt idx="9948">
                  <c:v>0.11690972222222222</c:v>
                </c:pt>
                <c:pt idx="9949">
                  <c:v>0.11692129629629629</c:v>
                </c:pt>
                <c:pt idx="9950">
                  <c:v>0.11693287037037037</c:v>
                </c:pt>
                <c:pt idx="9951">
                  <c:v>0.11694444444444445</c:v>
                </c:pt>
                <c:pt idx="9952">
                  <c:v>0.11695601851851851</c:v>
                </c:pt>
                <c:pt idx="9953">
                  <c:v>0.1169675925925926</c:v>
                </c:pt>
                <c:pt idx="9954">
                  <c:v>0.11697916666666668</c:v>
                </c:pt>
                <c:pt idx="9955">
                  <c:v>0.11699074074074074</c:v>
                </c:pt>
                <c:pt idx="9956">
                  <c:v>0.11700231481481482</c:v>
                </c:pt>
                <c:pt idx="9957">
                  <c:v>0.1170138888888889</c:v>
                </c:pt>
                <c:pt idx="9958">
                  <c:v>0.11702546296296296</c:v>
                </c:pt>
                <c:pt idx="9959">
                  <c:v>0.11703703703703704</c:v>
                </c:pt>
                <c:pt idx="9960">
                  <c:v>0.1170486111111111</c:v>
                </c:pt>
                <c:pt idx="9961">
                  <c:v>0.11706018518518518</c:v>
                </c:pt>
                <c:pt idx="9962">
                  <c:v>0.11707175925925926</c:v>
                </c:pt>
                <c:pt idx="9963">
                  <c:v>0.11708333333333333</c:v>
                </c:pt>
                <c:pt idx="9964">
                  <c:v>0.11709490740740741</c:v>
                </c:pt>
                <c:pt idx="9965">
                  <c:v>0.11710648148148149</c:v>
                </c:pt>
                <c:pt idx="9966">
                  <c:v>0.11711805555555554</c:v>
                </c:pt>
                <c:pt idx="9967">
                  <c:v>0.11712962962962963</c:v>
                </c:pt>
                <c:pt idx="9968">
                  <c:v>0.11714120370370369</c:v>
                </c:pt>
                <c:pt idx="9969">
                  <c:v>0.11715277777777777</c:v>
                </c:pt>
                <c:pt idx="9970">
                  <c:v>0.11716435185185185</c:v>
                </c:pt>
                <c:pt idx="9971">
                  <c:v>0.11717592592592592</c:v>
                </c:pt>
                <c:pt idx="9972">
                  <c:v>0.1171875</c:v>
                </c:pt>
                <c:pt idx="9973">
                  <c:v>0.11719907407407408</c:v>
                </c:pt>
                <c:pt idx="9974">
                  <c:v>0.11721064814814815</c:v>
                </c:pt>
                <c:pt idx="9975">
                  <c:v>0.11722222222222223</c:v>
                </c:pt>
                <c:pt idx="9976">
                  <c:v>0.11723379629629631</c:v>
                </c:pt>
                <c:pt idx="9977">
                  <c:v>0.11724537037037037</c:v>
                </c:pt>
                <c:pt idx="9978">
                  <c:v>0.11725694444444446</c:v>
                </c:pt>
                <c:pt idx="9979">
                  <c:v>0.11726851851851851</c:v>
                </c:pt>
                <c:pt idx="9980">
                  <c:v>0.11728009259259259</c:v>
                </c:pt>
                <c:pt idx="9981">
                  <c:v>0.11729166666666667</c:v>
                </c:pt>
                <c:pt idx="9982">
                  <c:v>0.11730324074074074</c:v>
                </c:pt>
                <c:pt idx="9983">
                  <c:v>0.11731481481481482</c:v>
                </c:pt>
                <c:pt idx="9984">
                  <c:v>0.1173263888888889</c:v>
                </c:pt>
                <c:pt idx="9985">
                  <c:v>0.11733796296296296</c:v>
                </c:pt>
                <c:pt idx="9986">
                  <c:v>0.11734953703703704</c:v>
                </c:pt>
                <c:pt idx="9987">
                  <c:v>0.1173611111111111</c:v>
                </c:pt>
                <c:pt idx="9988">
                  <c:v>0.11737268518518518</c:v>
                </c:pt>
                <c:pt idx="9989">
                  <c:v>0.11738425925925926</c:v>
                </c:pt>
                <c:pt idx="9990">
                  <c:v>0.11739583333333332</c:v>
                </c:pt>
                <c:pt idx="9991">
                  <c:v>0.1174074074074074</c:v>
                </c:pt>
                <c:pt idx="9992">
                  <c:v>0.11741898148148149</c:v>
                </c:pt>
                <c:pt idx="9993">
                  <c:v>0.11743055555555555</c:v>
                </c:pt>
                <c:pt idx="9994">
                  <c:v>0.11744212962962963</c:v>
                </c:pt>
                <c:pt idx="9995">
                  <c:v>0.11745370370370371</c:v>
                </c:pt>
                <c:pt idx="9996">
                  <c:v>0.11746527777777778</c:v>
                </c:pt>
                <c:pt idx="9997">
                  <c:v>0.11747685185185186</c:v>
                </c:pt>
                <c:pt idx="9998">
                  <c:v>0.11748842592592591</c:v>
                </c:pt>
                <c:pt idx="9999">
                  <c:v>0.11750000000000001</c:v>
                </c:pt>
                <c:pt idx="10000">
                  <c:v>0.11751157407407407</c:v>
                </c:pt>
                <c:pt idx="10001">
                  <c:v>0.11752314814814814</c:v>
                </c:pt>
                <c:pt idx="10002">
                  <c:v>0.11753472222222222</c:v>
                </c:pt>
                <c:pt idx="10003">
                  <c:v>0.1175462962962963</c:v>
                </c:pt>
                <c:pt idx="10004">
                  <c:v>0.11755787037037037</c:v>
                </c:pt>
                <c:pt idx="10005">
                  <c:v>0.11756944444444445</c:v>
                </c:pt>
                <c:pt idx="10006">
                  <c:v>0.11758101851851853</c:v>
                </c:pt>
                <c:pt idx="10007">
                  <c:v>0.1175925925925926</c:v>
                </c:pt>
                <c:pt idx="10008">
                  <c:v>0.11760416666666666</c:v>
                </c:pt>
                <c:pt idx="10009">
                  <c:v>0.11761574074074073</c:v>
                </c:pt>
                <c:pt idx="10010">
                  <c:v>0.11762731481481481</c:v>
                </c:pt>
                <c:pt idx="10011">
                  <c:v>0.11763888888888889</c:v>
                </c:pt>
                <c:pt idx="10012">
                  <c:v>0.11765046296296296</c:v>
                </c:pt>
                <c:pt idx="10013">
                  <c:v>0.11766203703703704</c:v>
                </c:pt>
                <c:pt idx="10014">
                  <c:v>0.11767361111111112</c:v>
                </c:pt>
                <c:pt idx="10015">
                  <c:v>0.11768518518518518</c:v>
                </c:pt>
                <c:pt idx="10016">
                  <c:v>0.11769675925925926</c:v>
                </c:pt>
                <c:pt idx="10017">
                  <c:v>0.11770833333333335</c:v>
                </c:pt>
                <c:pt idx="10018">
                  <c:v>0.11771990740740741</c:v>
                </c:pt>
                <c:pt idx="10019">
                  <c:v>0.11773148148148148</c:v>
                </c:pt>
                <c:pt idx="10020">
                  <c:v>0.11774305555555555</c:v>
                </c:pt>
                <c:pt idx="10021">
                  <c:v>0.11775462962962963</c:v>
                </c:pt>
                <c:pt idx="10022">
                  <c:v>0.11776620370370371</c:v>
                </c:pt>
                <c:pt idx="10023">
                  <c:v>0.11777777777777777</c:v>
                </c:pt>
                <c:pt idx="10024">
                  <c:v>0.11778935185185185</c:v>
                </c:pt>
                <c:pt idx="10025">
                  <c:v>0.11780092592592593</c:v>
                </c:pt>
                <c:pt idx="10026">
                  <c:v>0.1178125</c:v>
                </c:pt>
                <c:pt idx="10027">
                  <c:v>0.11782407407407407</c:v>
                </c:pt>
                <c:pt idx="10028">
                  <c:v>0.11783564814814813</c:v>
                </c:pt>
                <c:pt idx="10029">
                  <c:v>0.11784722222222221</c:v>
                </c:pt>
                <c:pt idx="10030">
                  <c:v>0.11785879629629629</c:v>
                </c:pt>
                <c:pt idx="10031">
                  <c:v>0.11787037037037036</c:v>
                </c:pt>
                <c:pt idx="10032">
                  <c:v>0.11788194444444444</c:v>
                </c:pt>
                <c:pt idx="10033">
                  <c:v>0.11789351851851852</c:v>
                </c:pt>
                <c:pt idx="10034">
                  <c:v>0.11790509259259259</c:v>
                </c:pt>
                <c:pt idx="10035">
                  <c:v>0.11791666666666667</c:v>
                </c:pt>
                <c:pt idx="10036">
                  <c:v>0.11792824074074075</c:v>
                </c:pt>
                <c:pt idx="10037">
                  <c:v>0.11793981481481482</c:v>
                </c:pt>
                <c:pt idx="10038">
                  <c:v>0.1179513888888889</c:v>
                </c:pt>
                <c:pt idx="10039">
                  <c:v>0.11796296296296298</c:v>
                </c:pt>
                <c:pt idx="10040">
                  <c:v>0.11797453703703703</c:v>
                </c:pt>
                <c:pt idx="10041">
                  <c:v>0.11798611111111111</c:v>
                </c:pt>
                <c:pt idx="10042">
                  <c:v>0.11799768518518518</c:v>
                </c:pt>
                <c:pt idx="10043">
                  <c:v>0.11800925925925926</c:v>
                </c:pt>
                <c:pt idx="10044">
                  <c:v>0.11802083333333334</c:v>
                </c:pt>
                <c:pt idx="10045">
                  <c:v>0.11803240740740741</c:v>
                </c:pt>
                <c:pt idx="10046">
                  <c:v>0.11804398148148149</c:v>
                </c:pt>
                <c:pt idx="10047">
                  <c:v>0.11805555555555557</c:v>
                </c:pt>
                <c:pt idx="10048">
                  <c:v>0.11806712962962962</c:v>
                </c:pt>
                <c:pt idx="10049">
                  <c:v>0.1180787037037037</c:v>
                </c:pt>
                <c:pt idx="10050">
                  <c:v>0.11809027777777777</c:v>
                </c:pt>
                <c:pt idx="10051">
                  <c:v>0.11810185185185185</c:v>
                </c:pt>
                <c:pt idx="10052">
                  <c:v>0.11811342592592593</c:v>
                </c:pt>
                <c:pt idx="10053">
                  <c:v>0.11812499999999999</c:v>
                </c:pt>
                <c:pt idx="10054">
                  <c:v>0.11813657407407407</c:v>
                </c:pt>
                <c:pt idx="10055">
                  <c:v>0.11814814814814815</c:v>
                </c:pt>
                <c:pt idx="10056">
                  <c:v>0.11815972222222222</c:v>
                </c:pt>
                <c:pt idx="10057">
                  <c:v>0.1181712962962963</c:v>
                </c:pt>
                <c:pt idx="10058">
                  <c:v>0.11818287037037038</c:v>
                </c:pt>
                <c:pt idx="10059">
                  <c:v>0.11819444444444445</c:v>
                </c:pt>
                <c:pt idx="10060">
                  <c:v>0.11820601851851853</c:v>
                </c:pt>
                <c:pt idx="10061">
                  <c:v>0.11821759259259258</c:v>
                </c:pt>
                <c:pt idx="10062">
                  <c:v>0.11822916666666666</c:v>
                </c:pt>
                <c:pt idx="10063">
                  <c:v>0.11824074074074074</c:v>
                </c:pt>
                <c:pt idx="10064">
                  <c:v>0.11825231481481481</c:v>
                </c:pt>
                <c:pt idx="10065">
                  <c:v>0.11826388888888889</c:v>
                </c:pt>
                <c:pt idx="10066">
                  <c:v>0.11827546296296297</c:v>
                </c:pt>
                <c:pt idx="10067">
                  <c:v>0.11828703703703704</c:v>
                </c:pt>
                <c:pt idx="10068">
                  <c:v>0.11829861111111112</c:v>
                </c:pt>
                <c:pt idx="10069">
                  <c:v>0.11831018518518517</c:v>
                </c:pt>
                <c:pt idx="10070">
                  <c:v>0.11832175925925925</c:v>
                </c:pt>
                <c:pt idx="10071">
                  <c:v>0.11833333333333333</c:v>
                </c:pt>
                <c:pt idx="10072">
                  <c:v>0.1183449074074074</c:v>
                </c:pt>
                <c:pt idx="10073">
                  <c:v>0.11835648148148148</c:v>
                </c:pt>
                <c:pt idx="10074">
                  <c:v>0.11836805555555556</c:v>
                </c:pt>
                <c:pt idx="10075">
                  <c:v>0.11837962962962963</c:v>
                </c:pt>
                <c:pt idx="10076">
                  <c:v>0.11839120370370371</c:v>
                </c:pt>
                <c:pt idx="10077">
                  <c:v>0.11840277777777779</c:v>
                </c:pt>
                <c:pt idx="10078">
                  <c:v>0.11841435185185185</c:v>
                </c:pt>
                <c:pt idx="10079">
                  <c:v>0.11842592592592593</c:v>
                </c:pt>
                <c:pt idx="10080">
                  <c:v>0.11843749999999999</c:v>
                </c:pt>
                <c:pt idx="10081">
                  <c:v>0.11844907407407408</c:v>
                </c:pt>
                <c:pt idx="10082">
                  <c:v>0.11846064814814815</c:v>
                </c:pt>
                <c:pt idx="10083">
                  <c:v>0.11847222222222221</c:v>
                </c:pt>
                <c:pt idx="10084">
                  <c:v>0.1184837962962963</c:v>
                </c:pt>
                <c:pt idx="10085">
                  <c:v>0.11849537037037038</c:v>
                </c:pt>
                <c:pt idx="10086">
                  <c:v>0.11850694444444444</c:v>
                </c:pt>
                <c:pt idx="10087">
                  <c:v>0.11851851851851852</c:v>
                </c:pt>
                <c:pt idx="10088">
                  <c:v>0.11853009259259258</c:v>
                </c:pt>
                <c:pt idx="10089">
                  <c:v>0.11854166666666667</c:v>
                </c:pt>
                <c:pt idx="10090">
                  <c:v>0.11855324074074074</c:v>
                </c:pt>
                <c:pt idx="10091">
                  <c:v>0.1185648148148148</c:v>
                </c:pt>
                <c:pt idx="10092">
                  <c:v>0.11857638888888888</c:v>
                </c:pt>
                <c:pt idx="10093">
                  <c:v>0.11858796296296296</c:v>
                </c:pt>
                <c:pt idx="10094">
                  <c:v>0.11859953703703703</c:v>
                </c:pt>
                <c:pt idx="10095">
                  <c:v>0.11861111111111111</c:v>
                </c:pt>
                <c:pt idx="10096">
                  <c:v>0.11862268518518519</c:v>
                </c:pt>
                <c:pt idx="10097">
                  <c:v>0.11863425925925926</c:v>
                </c:pt>
                <c:pt idx="10098">
                  <c:v>0.11864583333333334</c:v>
                </c:pt>
                <c:pt idx="10099">
                  <c:v>0.11865740740740742</c:v>
                </c:pt>
                <c:pt idx="10100">
                  <c:v>0.11866898148148149</c:v>
                </c:pt>
                <c:pt idx="10101">
                  <c:v>0.11868055555555555</c:v>
                </c:pt>
                <c:pt idx="10102">
                  <c:v>0.11869212962962962</c:v>
                </c:pt>
                <c:pt idx="10103">
                  <c:v>0.1187037037037037</c:v>
                </c:pt>
                <c:pt idx="10104">
                  <c:v>0.11871527777777778</c:v>
                </c:pt>
                <c:pt idx="10105">
                  <c:v>0.11872685185185185</c:v>
                </c:pt>
                <c:pt idx="10106">
                  <c:v>0.11873842592592593</c:v>
                </c:pt>
                <c:pt idx="10107">
                  <c:v>0.11875000000000001</c:v>
                </c:pt>
                <c:pt idx="10108">
                  <c:v>0.11876157407407407</c:v>
                </c:pt>
                <c:pt idx="10109">
                  <c:v>0.11877314814814814</c:v>
                </c:pt>
                <c:pt idx="10110">
                  <c:v>0.11878472222222221</c:v>
                </c:pt>
                <c:pt idx="10111">
                  <c:v>0.11879629629629629</c:v>
                </c:pt>
                <c:pt idx="10112">
                  <c:v>0.11880787037037037</c:v>
                </c:pt>
                <c:pt idx="10113">
                  <c:v>0.11881944444444444</c:v>
                </c:pt>
                <c:pt idx="10114">
                  <c:v>0.11883101851851852</c:v>
                </c:pt>
                <c:pt idx="10115">
                  <c:v>0.1188425925925926</c:v>
                </c:pt>
                <c:pt idx="10116">
                  <c:v>0.11885416666666666</c:v>
                </c:pt>
                <c:pt idx="10117">
                  <c:v>0.11886574074074074</c:v>
                </c:pt>
                <c:pt idx="10118">
                  <c:v>0.11887731481481482</c:v>
                </c:pt>
                <c:pt idx="10119">
                  <c:v>0.11888888888888889</c:v>
                </c:pt>
                <c:pt idx="10120">
                  <c:v>0.11890046296296297</c:v>
                </c:pt>
                <c:pt idx="10121">
                  <c:v>0.11891203703703705</c:v>
                </c:pt>
                <c:pt idx="10122">
                  <c:v>0.1189236111111111</c:v>
                </c:pt>
                <c:pt idx="10123">
                  <c:v>0.11893518518518519</c:v>
                </c:pt>
                <c:pt idx="10124">
                  <c:v>0.11894675925925925</c:v>
                </c:pt>
                <c:pt idx="10125">
                  <c:v>0.11895833333333333</c:v>
                </c:pt>
                <c:pt idx="10126">
                  <c:v>0.11896990740740741</c:v>
                </c:pt>
                <c:pt idx="10127">
                  <c:v>0.11898148148148148</c:v>
                </c:pt>
                <c:pt idx="10128">
                  <c:v>0.11899305555555556</c:v>
                </c:pt>
                <c:pt idx="10129">
                  <c:v>0.11900462962962964</c:v>
                </c:pt>
                <c:pt idx="10130">
                  <c:v>0.11901620370370369</c:v>
                </c:pt>
                <c:pt idx="10131">
                  <c:v>0.11902777777777777</c:v>
                </c:pt>
                <c:pt idx="10132">
                  <c:v>0.11903935185185184</c:v>
                </c:pt>
                <c:pt idx="10133">
                  <c:v>0.11905092592592592</c:v>
                </c:pt>
                <c:pt idx="10134">
                  <c:v>0.1190625</c:v>
                </c:pt>
                <c:pt idx="10135">
                  <c:v>0.11907407407407407</c:v>
                </c:pt>
                <c:pt idx="10136">
                  <c:v>0.11908564814814815</c:v>
                </c:pt>
                <c:pt idx="10137">
                  <c:v>0.11909722222222223</c:v>
                </c:pt>
                <c:pt idx="10138">
                  <c:v>0.1191087962962963</c:v>
                </c:pt>
                <c:pt idx="10139">
                  <c:v>0.11912037037037038</c:v>
                </c:pt>
                <c:pt idx="10140">
                  <c:v>0.11913194444444446</c:v>
                </c:pt>
                <c:pt idx="10141">
                  <c:v>0.11914351851851852</c:v>
                </c:pt>
                <c:pt idx="10142">
                  <c:v>0.1191550925925926</c:v>
                </c:pt>
                <c:pt idx="10143">
                  <c:v>0.11916666666666666</c:v>
                </c:pt>
                <c:pt idx="10144">
                  <c:v>0.11917824074074074</c:v>
                </c:pt>
                <c:pt idx="10145">
                  <c:v>0.11918981481481482</c:v>
                </c:pt>
                <c:pt idx="10146">
                  <c:v>0.11920138888888888</c:v>
                </c:pt>
                <c:pt idx="10147">
                  <c:v>0.11921296296296297</c:v>
                </c:pt>
                <c:pt idx="10148">
                  <c:v>0.11922453703703705</c:v>
                </c:pt>
                <c:pt idx="10149">
                  <c:v>0.11923611111111111</c:v>
                </c:pt>
                <c:pt idx="10150">
                  <c:v>0.11924768518518519</c:v>
                </c:pt>
                <c:pt idx="10151">
                  <c:v>0.11925925925925925</c:v>
                </c:pt>
                <c:pt idx="10152">
                  <c:v>0.11927083333333333</c:v>
                </c:pt>
                <c:pt idx="10153">
                  <c:v>0.11928240740740741</c:v>
                </c:pt>
                <c:pt idx="10154">
                  <c:v>0.11929398148148147</c:v>
                </c:pt>
                <c:pt idx="10155">
                  <c:v>0.11930555555555555</c:v>
                </c:pt>
                <c:pt idx="10156">
                  <c:v>0.11931712962962963</c:v>
                </c:pt>
                <c:pt idx="10157">
                  <c:v>0.1193287037037037</c:v>
                </c:pt>
                <c:pt idx="10158">
                  <c:v>0.11934027777777778</c:v>
                </c:pt>
                <c:pt idx="10159">
                  <c:v>0.11935185185185186</c:v>
                </c:pt>
                <c:pt idx="10160">
                  <c:v>0.11936342592592593</c:v>
                </c:pt>
                <c:pt idx="10161">
                  <c:v>0.11937500000000001</c:v>
                </c:pt>
                <c:pt idx="10162">
                  <c:v>0.11938657407407406</c:v>
                </c:pt>
                <c:pt idx="10163">
                  <c:v>0.11939814814814814</c:v>
                </c:pt>
                <c:pt idx="10164">
                  <c:v>0.11940972222222222</c:v>
                </c:pt>
                <c:pt idx="10165">
                  <c:v>0.11942129629629629</c:v>
                </c:pt>
                <c:pt idx="10166">
                  <c:v>0.11943287037037037</c:v>
                </c:pt>
                <c:pt idx="10167">
                  <c:v>0.11944444444444445</c:v>
                </c:pt>
                <c:pt idx="10168">
                  <c:v>0.11945601851851852</c:v>
                </c:pt>
                <c:pt idx="10169">
                  <c:v>0.1194675925925926</c:v>
                </c:pt>
                <c:pt idx="10170">
                  <c:v>0.11947916666666665</c:v>
                </c:pt>
                <c:pt idx="10171">
                  <c:v>0.11949074074074074</c:v>
                </c:pt>
                <c:pt idx="10172">
                  <c:v>0.11950231481481481</c:v>
                </c:pt>
                <c:pt idx="10173">
                  <c:v>0.11951388888888888</c:v>
                </c:pt>
                <c:pt idx="10174">
                  <c:v>0.11952546296296296</c:v>
                </c:pt>
                <c:pt idx="10175">
                  <c:v>0.11953703703703704</c:v>
                </c:pt>
                <c:pt idx="10176">
                  <c:v>0.11954861111111111</c:v>
                </c:pt>
                <c:pt idx="10177">
                  <c:v>0.11956018518518519</c:v>
                </c:pt>
                <c:pt idx="10178">
                  <c:v>0.11957175925925927</c:v>
                </c:pt>
                <c:pt idx="10179">
                  <c:v>0.11958333333333333</c:v>
                </c:pt>
                <c:pt idx="10180">
                  <c:v>0.11959490740740741</c:v>
                </c:pt>
                <c:pt idx="10181">
                  <c:v>0.11960648148148149</c:v>
                </c:pt>
                <c:pt idx="10182">
                  <c:v>0.11961805555555556</c:v>
                </c:pt>
                <c:pt idx="10183">
                  <c:v>0.11962962962962963</c:v>
                </c:pt>
                <c:pt idx="10184">
                  <c:v>0.11964120370370369</c:v>
                </c:pt>
                <c:pt idx="10185">
                  <c:v>0.11965277777777777</c:v>
                </c:pt>
                <c:pt idx="10186">
                  <c:v>0.11966435185185186</c:v>
                </c:pt>
                <c:pt idx="10187">
                  <c:v>0.11967592592592592</c:v>
                </c:pt>
                <c:pt idx="10188">
                  <c:v>0.1196875</c:v>
                </c:pt>
                <c:pt idx="10189">
                  <c:v>0.11969907407407408</c:v>
                </c:pt>
                <c:pt idx="10190">
                  <c:v>0.11971064814814815</c:v>
                </c:pt>
                <c:pt idx="10191">
                  <c:v>0.11972222222222222</c:v>
                </c:pt>
                <c:pt idx="10192">
                  <c:v>0.11973379629629628</c:v>
                </c:pt>
                <c:pt idx="10193">
                  <c:v>0.11974537037037036</c:v>
                </c:pt>
                <c:pt idx="10194">
                  <c:v>0.11975694444444444</c:v>
                </c:pt>
                <c:pt idx="10195">
                  <c:v>0.11976851851851851</c:v>
                </c:pt>
                <c:pt idx="10196">
                  <c:v>0.11978009259259259</c:v>
                </c:pt>
                <c:pt idx="10197">
                  <c:v>0.11979166666666667</c:v>
                </c:pt>
                <c:pt idx="10198">
                  <c:v>0.11980324074074074</c:v>
                </c:pt>
                <c:pt idx="10199">
                  <c:v>0.11981481481481482</c:v>
                </c:pt>
                <c:pt idx="10200">
                  <c:v>0.1198263888888889</c:v>
                </c:pt>
                <c:pt idx="10201">
                  <c:v>0.11983796296296297</c:v>
                </c:pt>
                <c:pt idx="10202">
                  <c:v>0.11984953703703705</c:v>
                </c:pt>
                <c:pt idx="10203">
                  <c:v>0.11986111111111113</c:v>
                </c:pt>
                <c:pt idx="10204">
                  <c:v>0.11987268518518518</c:v>
                </c:pt>
                <c:pt idx="10205">
                  <c:v>0.11988425925925926</c:v>
                </c:pt>
                <c:pt idx="10206">
                  <c:v>0.11989583333333333</c:v>
                </c:pt>
                <c:pt idx="10207">
                  <c:v>0.11990740740740741</c:v>
                </c:pt>
                <c:pt idx="10208">
                  <c:v>0.11991898148148149</c:v>
                </c:pt>
                <c:pt idx="10209">
                  <c:v>0.11993055555555555</c:v>
                </c:pt>
                <c:pt idx="10210">
                  <c:v>0.11994212962962963</c:v>
                </c:pt>
                <c:pt idx="10211">
                  <c:v>0.11995370370370372</c:v>
                </c:pt>
                <c:pt idx="10212">
                  <c:v>0.11996527777777777</c:v>
                </c:pt>
                <c:pt idx="10213">
                  <c:v>0.11997685185185185</c:v>
                </c:pt>
                <c:pt idx="10214">
                  <c:v>0.11998842592592592</c:v>
                </c:pt>
                <c:pt idx="10215">
                  <c:v>0.12</c:v>
                </c:pt>
                <c:pt idx="10216">
                  <c:v>0.12001157407407408</c:v>
                </c:pt>
                <c:pt idx="10217">
                  <c:v>0.12002314814814814</c:v>
                </c:pt>
                <c:pt idx="10218">
                  <c:v>0.12003472222222222</c:v>
                </c:pt>
                <c:pt idx="10219">
                  <c:v>0.1200462962962963</c:v>
                </c:pt>
                <c:pt idx="10220">
                  <c:v>0.12005787037037037</c:v>
                </c:pt>
                <c:pt idx="10221">
                  <c:v>0.12006944444444445</c:v>
                </c:pt>
                <c:pt idx="10222">
                  <c:v>0.12008101851851853</c:v>
                </c:pt>
                <c:pt idx="10223">
                  <c:v>0.12009259259259258</c:v>
                </c:pt>
                <c:pt idx="10224">
                  <c:v>0.12010416666666668</c:v>
                </c:pt>
                <c:pt idx="10225">
                  <c:v>0.12011574074074073</c:v>
                </c:pt>
                <c:pt idx="10226">
                  <c:v>0.12012731481481481</c:v>
                </c:pt>
                <c:pt idx="10227">
                  <c:v>0.12013888888888889</c:v>
                </c:pt>
                <c:pt idx="10228">
                  <c:v>0.12013888888888889</c:v>
                </c:pt>
                <c:pt idx="10229">
                  <c:v>0.12016203703703704</c:v>
                </c:pt>
                <c:pt idx="10230">
                  <c:v>0.12016203703703704</c:v>
                </c:pt>
                <c:pt idx="10231">
                  <c:v>0.12017361111111112</c:v>
                </c:pt>
                <c:pt idx="10232">
                  <c:v>0.12018518518518519</c:v>
                </c:pt>
                <c:pt idx="10233">
                  <c:v>0.12019675925925927</c:v>
                </c:pt>
                <c:pt idx="10234">
                  <c:v>0.12020833333333332</c:v>
                </c:pt>
                <c:pt idx="10235">
                  <c:v>0.1202199074074074</c:v>
                </c:pt>
                <c:pt idx="10236">
                  <c:v>0.12023148148148148</c:v>
                </c:pt>
                <c:pt idx="10237">
                  <c:v>0.12024305555555555</c:v>
                </c:pt>
                <c:pt idx="10238">
                  <c:v>0.12025462962962963</c:v>
                </c:pt>
                <c:pt idx="10239">
                  <c:v>0.12026620370370371</c:v>
                </c:pt>
                <c:pt idx="10240">
                  <c:v>0.12027777777777778</c:v>
                </c:pt>
                <c:pt idx="10241">
                  <c:v>0.12028935185185186</c:v>
                </c:pt>
                <c:pt idx="10242">
                  <c:v>0.12030092592592594</c:v>
                </c:pt>
                <c:pt idx="10243">
                  <c:v>0.1203125</c:v>
                </c:pt>
                <c:pt idx="10244">
                  <c:v>0.12032407407407408</c:v>
                </c:pt>
                <c:pt idx="10245">
                  <c:v>0.12033564814814814</c:v>
                </c:pt>
                <c:pt idx="10246">
                  <c:v>0.12034722222222222</c:v>
                </c:pt>
                <c:pt idx="10247">
                  <c:v>0.1203587962962963</c:v>
                </c:pt>
                <c:pt idx="10248">
                  <c:v>0.12037037037037036</c:v>
                </c:pt>
                <c:pt idx="10249">
                  <c:v>0.12038194444444444</c:v>
                </c:pt>
                <c:pt idx="10250">
                  <c:v>0.12039351851851852</c:v>
                </c:pt>
                <c:pt idx="10251">
                  <c:v>0.12040509259259259</c:v>
                </c:pt>
                <c:pt idx="10252">
                  <c:v>0.12041666666666667</c:v>
                </c:pt>
                <c:pt idx="10253">
                  <c:v>0.12042824074074072</c:v>
                </c:pt>
                <c:pt idx="10254">
                  <c:v>0.12043981481481481</c:v>
                </c:pt>
                <c:pt idx="10255">
                  <c:v>0.12045138888888889</c:v>
                </c:pt>
                <c:pt idx="10256">
                  <c:v>0.12046296296296295</c:v>
                </c:pt>
                <c:pt idx="10257">
                  <c:v>0.12047453703703703</c:v>
                </c:pt>
                <c:pt idx="10258">
                  <c:v>0.12048611111111111</c:v>
                </c:pt>
                <c:pt idx="10259">
                  <c:v>0.12049768518518518</c:v>
                </c:pt>
                <c:pt idx="10260">
                  <c:v>0.12050925925925926</c:v>
                </c:pt>
                <c:pt idx="10261">
                  <c:v>0.12052083333333334</c:v>
                </c:pt>
                <c:pt idx="10262">
                  <c:v>0.12053240740740741</c:v>
                </c:pt>
                <c:pt idx="10263">
                  <c:v>0.12054398148148149</c:v>
                </c:pt>
                <c:pt idx="10264">
                  <c:v>0.12055555555555557</c:v>
                </c:pt>
                <c:pt idx="10265">
                  <c:v>0.12056712962962964</c:v>
                </c:pt>
                <c:pt idx="10266">
                  <c:v>0.1205787037037037</c:v>
                </c:pt>
                <c:pt idx="10267">
                  <c:v>0.12059027777777777</c:v>
                </c:pt>
                <c:pt idx="10268">
                  <c:v>0.12060185185185185</c:v>
                </c:pt>
                <c:pt idx="10269">
                  <c:v>0.12061342592592593</c:v>
                </c:pt>
                <c:pt idx="10270">
                  <c:v>0.120625</c:v>
                </c:pt>
                <c:pt idx="10271">
                  <c:v>0.12063657407407408</c:v>
                </c:pt>
                <c:pt idx="10272">
                  <c:v>0.12064814814814816</c:v>
                </c:pt>
                <c:pt idx="10273">
                  <c:v>0.12065972222222222</c:v>
                </c:pt>
                <c:pt idx="10274">
                  <c:v>0.12067129629629629</c:v>
                </c:pt>
                <c:pt idx="10275">
                  <c:v>0.12068287037037036</c:v>
                </c:pt>
                <c:pt idx="10276">
                  <c:v>0.12069444444444444</c:v>
                </c:pt>
                <c:pt idx="10277">
                  <c:v>0.12070601851851852</c:v>
                </c:pt>
                <c:pt idx="10278">
                  <c:v>0.12071759259259258</c:v>
                </c:pt>
                <c:pt idx="10279">
                  <c:v>0.12072916666666667</c:v>
                </c:pt>
                <c:pt idx="10280">
                  <c:v>0.12074074074074075</c:v>
                </c:pt>
                <c:pt idx="10281">
                  <c:v>0.12075231481481481</c:v>
                </c:pt>
                <c:pt idx="10282">
                  <c:v>0.12076388888888889</c:v>
                </c:pt>
                <c:pt idx="10283">
                  <c:v>0.12077546296296297</c:v>
                </c:pt>
                <c:pt idx="10284">
                  <c:v>0.12078703703703704</c:v>
                </c:pt>
                <c:pt idx="10285">
                  <c:v>0.12079861111111112</c:v>
                </c:pt>
                <c:pt idx="10286">
                  <c:v>0.1208101851851852</c:v>
                </c:pt>
                <c:pt idx="10287">
                  <c:v>0.12082175925925925</c:v>
                </c:pt>
                <c:pt idx="10288">
                  <c:v>0.12083333333333333</c:v>
                </c:pt>
                <c:pt idx="10289">
                  <c:v>0.1208449074074074</c:v>
                </c:pt>
                <c:pt idx="10290">
                  <c:v>0.12085648148148148</c:v>
                </c:pt>
                <c:pt idx="10291">
                  <c:v>0.12086805555555556</c:v>
                </c:pt>
                <c:pt idx="10292">
                  <c:v>0.12087962962962963</c:v>
                </c:pt>
                <c:pt idx="10293">
                  <c:v>0.12089120370370371</c:v>
                </c:pt>
                <c:pt idx="10294">
                  <c:v>0.12090277777777779</c:v>
                </c:pt>
                <c:pt idx="10295">
                  <c:v>0.12091435185185184</c:v>
                </c:pt>
                <c:pt idx="10296">
                  <c:v>0.12092592592592592</c:v>
                </c:pt>
                <c:pt idx="10297">
                  <c:v>0.12093749999999999</c:v>
                </c:pt>
                <c:pt idx="10298">
                  <c:v>0.12094907407407407</c:v>
                </c:pt>
                <c:pt idx="10299">
                  <c:v>0.12096064814814815</c:v>
                </c:pt>
                <c:pt idx="10300">
                  <c:v>0.12097222222222222</c:v>
                </c:pt>
                <c:pt idx="10301">
                  <c:v>0.1209837962962963</c:v>
                </c:pt>
                <c:pt idx="10302">
                  <c:v>0.12099537037037038</c:v>
                </c:pt>
                <c:pt idx="10303">
                  <c:v>0.12100694444444444</c:v>
                </c:pt>
                <c:pt idx="10304">
                  <c:v>0.12101851851851853</c:v>
                </c:pt>
                <c:pt idx="10305">
                  <c:v>0.12103009259259261</c:v>
                </c:pt>
                <c:pt idx="10306">
                  <c:v>0.12104166666666666</c:v>
                </c:pt>
                <c:pt idx="10307">
                  <c:v>0.12105324074074075</c:v>
                </c:pt>
                <c:pt idx="10308">
                  <c:v>0.12106481481481481</c:v>
                </c:pt>
                <c:pt idx="10309">
                  <c:v>0.12107638888888889</c:v>
                </c:pt>
                <c:pt idx="10310">
                  <c:v>0.12108796296296297</c:v>
                </c:pt>
                <c:pt idx="10311">
                  <c:v>0.12109953703703703</c:v>
                </c:pt>
                <c:pt idx="10312">
                  <c:v>0.12111111111111111</c:v>
                </c:pt>
                <c:pt idx="10313">
                  <c:v>0.12112268518518519</c:v>
                </c:pt>
                <c:pt idx="10314">
                  <c:v>0.12113425925925925</c:v>
                </c:pt>
                <c:pt idx="10315">
                  <c:v>0.12114583333333334</c:v>
                </c:pt>
                <c:pt idx="10316">
                  <c:v>0.12115740740740739</c:v>
                </c:pt>
                <c:pt idx="10317">
                  <c:v>0.12116898148148147</c:v>
                </c:pt>
                <c:pt idx="10318">
                  <c:v>0.12118055555555556</c:v>
                </c:pt>
                <c:pt idx="10319">
                  <c:v>0.12119212962962962</c:v>
                </c:pt>
                <c:pt idx="10320">
                  <c:v>0.1212037037037037</c:v>
                </c:pt>
                <c:pt idx="10321">
                  <c:v>0.12121527777777778</c:v>
                </c:pt>
                <c:pt idx="10322">
                  <c:v>0.12122685185185185</c:v>
                </c:pt>
                <c:pt idx="10323">
                  <c:v>0.12123842592592593</c:v>
                </c:pt>
                <c:pt idx="10324">
                  <c:v>0.12125000000000001</c:v>
                </c:pt>
                <c:pt idx="10325">
                  <c:v>0.12126157407407408</c:v>
                </c:pt>
                <c:pt idx="10326">
                  <c:v>0.12127314814814816</c:v>
                </c:pt>
                <c:pt idx="10327">
                  <c:v>0.12128472222222221</c:v>
                </c:pt>
                <c:pt idx="10328">
                  <c:v>0.12129629629629629</c:v>
                </c:pt>
                <c:pt idx="10329">
                  <c:v>0.12130787037037037</c:v>
                </c:pt>
                <c:pt idx="10330">
                  <c:v>0.12131944444444444</c:v>
                </c:pt>
                <c:pt idx="10331">
                  <c:v>0.12133101851851852</c:v>
                </c:pt>
                <c:pt idx="10332">
                  <c:v>0.1213425925925926</c:v>
                </c:pt>
                <c:pt idx="10333">
                  <c:v>0.12135416666666667</c:v>
                </c:pt>
                <c:pt idx="10334">
                  <c:v>0.12136574074074075</c:v>
                </c:pt>
                <c:pt idx="10335">
                  <c:v>0.1213773148148148</c:v>
                </c:pt>
                <c:pt idx="10336">
                  <c:v>0.12138888888888888</c:v>
                </c:pt>
                <c:pt idx="10337">
                  <c:v>0.12140046296296296</c:v>
                </c:pt>
                <c:pt idx="10338">
                  <c:v>0.12141203703703703</c:v>
                </c:pt>
                <c:pt idx="10339">
                  <c:v>0.12142361111111111</c:v>
                </c:pt>
                <c:pt idx="10340">
                  <c:v>0.12143518518518519</c:v>
                </c:pt>
                <c:pt idx="10341">
                  <c:v>0.12144675925925925</c:v>
                </c:pt>
                <c:pt idx="10342">
                  <c:v>0.12145833333333333</c:v>
                </c:pt>
                <c:pt idx="10343">
                  <c:v>0.12146990740740742</c:v>
                </c:pt>
                <c:pt idx="10344">
                  <c:v>0.12148148148148148</c:v>
                </c:pt>
                <c:pt idx="10345">
                  <c:v>0.12149305555555556</c:v>
                </c:pt>
                <c:pt idx="10346">
                  <c:v>0.12150462962962964</c:v>
                </c:pt>
                <c:pt idx="10347">
                  <c:v>0.12151620370370371</c:v>
                </c:pt>
                <c:pt idx="10348">
                  <c:v>0.12152777777777778</c:v>
                </c:pt>
                <c:pt idx="10349">
                  <c:v>0.12153935185185184</c:v>
                </c:pt>
                <c:pt idx="10350">
                  <c:v>0.12155092592592592</c:v>
                </c:pt>
                <c:pt idx="10351">
                  <c:v>0.1215625</c:v>
                </c:pt>
                <c:pt idx="10352">
                  <c:v>0.12157407407407407</c:v>
                </c:pt>
                <c:pt idx="10353">
                  <c:v>0.12158564814814815</c:v>
                </c:pt>
                <c:pt idx="10354">
                  <c:v>0.12159722222222223</c:v>
                </c:pt>
                <c:pt idx="10355">
                  <c:v>0.1216087962962963</c:v>
                </c:pt>
                <c:pt idx="10356">
                  <c:v>0.12162037037037036</c:v>
                </c:pt>
                <c:pt idx="10357">
                  <c:v>0.12163194444444443</c:v>
                </c:pt>
                <c:pt idx="10358">
                  <c:v>0.12164351851851851</c:v>
                </c:pt>
                <c:pt idx="10359">
                  <c:v>0.12165509259259259</c:v>
                </c:pt>
                <c:pt idx="10360">
                  <c:v>0.12166666666666666</c:v>
                </c:pt>
                <c:pt idx="10361">
                  <c:v>0.12167824074074074</c:v>
                </c:pt>
                <c:pt idx="10362">
                  <c:v>0.12168981481481482</c:v>
                </c:pt>
                <c:pt idx="10363">
                  <c:v>0.12170138888888889</c:v>
                </c:pt>
                <c:pt idx="10364">
                  <c:v>0.12171296296296297</c:v>
                </c:pt>
                <c:pt idx="10365">
                  <c:v>0.12172453703703705</c:v>
                </c:pt>
                <c:pt idx="10366">
                  <c:v>0.12173611111111111</c:v>
                </c:pt>
                <c:pt idx="10367">
                  <c:v>0.12174768518518519</c:v>
                </c:pt>
                <c:pt idx="10368">
                  <c:v>0.12175925925925928</c:v>
                </c:pt>
                <c:pt idx="10369">
                  <c:v>0.12177083333333333</c:v>
                </c:pt>
                <c:pt idx="10370">
                  <c:v>0.12178240740740741</c:v>
                </c:pt>
                <c:pt idx="10371">
                  <c:v>0.12179398148148148</c:v>
                </c:pt>
                <c:pt idx="10372">
                  <c:v>0.12180555555555556</c:v>
                </c:pt>
                <c:pt idx="10373">
                  <c:v>0.12181712962962964</c:v>
                </c:pt>
                <c:pt idx="10374">
                  <c:v>0.1218287037037037</c:v>
                </c:pt>
                <c:pt idx="10375">
                  <c:v>0.12184027777777778</c:v>
                </c:pt>
                <c:pt idx="10376">
                  <c:v>0.12185185185185186</c:v>
                </c:pt>
                <c:pt idx="10377">
                  <c:v>0.12186342592592592</c:v>
                </c:pt>
                <c:pt idx="10378">
                  <c:v>0.121875</c:v>
                </c:pt>
                <c:pt idx="10379">
                  <c:v>0.12188657407407406</c:v>
                </c:pt>
                <c:pt idx="10380">
                  <c:v>0.12189814814814814</c:v>
                </c:pt>
                <c:pt idx="10381">
                  <c:v>0.12190972222222222</c:v>
                </c:pt>
                <c:pt idx="10382">
                  <c:v>0.12192129629629629</c:v>
                </c:pt>
                <c:pt idx="10383">
                  <c:v>0.12193287037037037</c:v>
                </c:pt>
                <c:pt idx="10384">
                  <c:v>0.12194444444444445</c:v>
                </c:pt>
                <c:pt idx="10385">
                  <c:v>0.12195601851851852</c:v>
                </c:pt>
                <c:pt idx="10386">
                  <c:v>0.1219675925925926</c:v>
                </c:pt>
                <c:pt idx="10387">
                  <c:v>0.12197916666666668</c:v>
                </c:pt>
                <c:pt idx="10388">
                  <c:v>0.12199074074074073</c:v>
                </c:pt>
                <c:pt idx="10389">
                  <c:v>0.12200231481481481</c:v>
                </c:pt>
                <c:pt idx="10390">
                  <c:v>0.12201388888888888</c:v>
                </c:pt>
                <c:pt idx="10391">
                  <c:v>0.12202546296296296</c:v>
                </c:pt>
                <c:pt idx="10392">
                  <c:v>0.12203703703703704</c:v>
                </c:pt>
                <c:pt idx="10393">
                  <c:v>0.12204861111111111</c:v>
                </c:pt>
                <c:pt idx="10394">
                  <c:v>0.12206018518518519</c:v>
                </c:pt>
                <c:pt idx="10395">
                  <c:v>0.12207175925925927</c:v>
                </c:pt>
                <c:pt idx="10396">
                  <c:v>0.12208333333333332</c:v>
                </c:pt>
                <c:pt idx="10397">
                  <c:v>0.12209490740740742</c:v>
                </c:pt>
                <c:pt idx="10398">
                  <c:v>0.12210648148148147</c:v>
                </c:pt>
                <c:pt idx="10399">
                  <c:v>0.12211805555555555</c:v>
                </c:pt>
                <c:pt idx="10400">
                  <c:v>0.12212962962962963</c:v>
                </c:pt>
                <c:pt idx="10401">
                  <c:v>0.1221412037037037</c:v>
                </c:pt>
                <c:pt idx="10402">
                  <c:v>0.12215277777777778</c:v>
                </c:pt>
                <c:pt idx="10403">
                  <c:v>0.12216435185185186</c:v>
                </c:pt>
                <c:pt idx="10404">
                  <c:v>0.12217592592592592</c:v>
                </c:pt>
                <c:pt idx="10405">
                  <c:v>0.1221875</c:v>
                </c:pt>
                <c:pt idx="10406">
                  <c:v>0.12219907407407408</c:v>
                </c:pt>
                <c:pt idx="10407">
                  <c:v>0.12221064814814815</c:v>
                </c:pt>
                <c:pt idx="10408">
                  <c:v>0.12222222222222223</c:v>
                </c:pt>
                <c:pt idx="10409">
                  <c:v>0.12223379629629628</c:v>
                </c:pt>
                <c:pt idx="10410">
                  <c:v>0.12224537037037037</c:v>
                </c:pt>
                <c:pt idx="10411">
                  <c:v>0.12225694444444445</c:v>
                </c:pt>
                <c:pt idx="10412">
                  <c:v>0.12226851851851851</c:v>
                </c:pt>
                <c:pt idx="10413">
                  <c:v>0.12228009259259259</c:v>
                </c:pt>
                <c:pt idx="10414">
                  <c:v>0.12229166666666667</c:v>
                </c:pt>
                <c:pt idx="10415">
                  <c:v>0.12230324074074074</c:v>
                </c:pt>
                <c:pt idx="10416">
                  <c:v>0.12231481481481482</c:v>
                </c:pt>
                <c:pt idx="10417">
                  <c:v>0.12232638888888887</c:v>
                </c:pt>
                <c:pt idx="10418">
                  <c:v>0.12233796296296295</c:v>
                </c:pt>
                <c:pt idx="10419">
                  <c:v>0.12234953703703703</c:v>
                </c:pt>
                <c:pt idx="10420">
                  <c:v>0.1223611111111111</c:v>
                </c:pt>
                <c:pt idx="10421">
                  <c:v>0.12237268518518518</c:v>
                </c:pt>
                <c:pt idx="10422">
                  <c:v>0.12238425925925926</c:v>
                </c:pt>
                <c:pt idx="10423">
                  <c:v>0.12239583333333333</c:v>
                </c:pt>
                <c:pt idx="10424">
                  <c:v>0.12240740740740741</c:v>
                </c:pt>
                <c:pt idx="10425">
                  <c:v>0.12241898148148149</c:v>
                </c:pt>
                <c:pt idx="10426">
                  <c:v>0.12243055555555556</c:v>
                </c:pt>
                <c:pt idx="10427">
                  <c:v>0.12244212962962964</c:v>
                </c:pt>
                <c:pt idx="10428">
                  <c:v>0.12245370370370372</c:v>
                </c:pt>
                <c:pt idx="10429">
                  <c:v>0.12246527777777778</c:v>
                </c:pt>
                <c:pt idx="10430">
                  <c:v>0.12247685185185185</c:v>
                </c:pt>
                <c:pt idx="10431">
                  <c:v>0.12248842592592592</c:v>
                </c:pt>
                <c:pt idx="10432">
                  <c:v>0.1225</c:v>
                </c:pt>
                <c:pt idx="10433">
                  <c:v>0.12251157407407408</c:v>
                </c:pt>
                <c:pt idx="10434">
                  <c:v>0.12252314814814814</c:v>
                </c:pt>
                <c:pt idx="10435">
                  <c:v>0.12253472222222223</c:v>
                </c:pt>
                <c:pt idx="10436">
                  <c:v>0.12254629629629631</c:v>
                </c:pt>
                <c:pt idx="10437">
                  <c:v>0.12255787037037037</c:v>
                </c:pt>
                <c:pt idx="10438">
                  <c:v>0.12256944444444444</c:v>
                </c:pt>
                <c:pt idx="10439">
                  <c:v>0.12258101851851851</c:v>
                </c:pt>
                <c:pt idx="10440">
                  <c:v>0.12259259259259259</c:v>
                </c:pt>
                <c:pt idx="10441">
                  <c:v>0.12260416666666667</c:v>
                </c:pt>
                <c:pt idx="10442">
                  <c:v>0.12261574074074073</c:v>
                </c:pt>
                <c:pt idx="10443">
                  <c:v>0.12262731481481481</c:v>
                </c:pt>
                <c:pt idx="10444">
                  <c:v>0.12263888888888889</c:v>
                </c:pt>
                <c:pt idx="10445">
                  <c:v>0.12265046296296296</c:v>
                </c:pt>
                <c:pt idx="10446">
                  <c:v>0.12266203703703704</c:v>
                </c:pt>
                <c:pt idx="10447">
                  <c:v>0.12267361111111112</c:v>
                </c:pt>
                <c:pt idx="10448">
                  <c:v>0.12268518518518519</c:v>
                </c:pt>
                <c:pt idx="10449">
                  <c:v>0.12269675925925926</c:v>
                </c:pt>
                <c:pt idx="10450">
                  <c:v>0.12270833333333335</c:v>
                </c:pt>
                <c:pt idx="10451">
                  <c:v>0.1227199074074074</c:v>
                </c:pt>
                <c:pt idx="10452">
                  <c:v>0.12273148148148148</c:v>
                </c:pt>
                <c:pt idx="10453">
                  <c:v>0.12274305555555555</c:v>
                </c:pt>
                <c:pt idx="10454">
                  <c:v>0.12275462962962963</c:v>
                </c:pt>
                <c:pt idx="10455">
                  <c:v>0.12276620370370371</c:v>
                </c:pt>
                <c:pt idx="10456">
                  <c:v>0.12277777777777778</c:v>
                </c:pt>
                <c:pt idx="10457">
                  <c:v>0.12278935185185186</c:v>
                </c:pt>
                <c:pt idx="10458">
                  <c:v>0.12280092592592594</c:v>
                </c:pt>
                <c:pt idx="10459">
                  <c:v>0.12281249999999999</c:v>
                </c:pt>
                <c:pt idx="10460">
                  <c:v>0.12282407407407407</c:v>
                </c:pt>
                <c:pt idx="10461">
                  <c:v>0.12283564814814814</c:v>
                </c:pt>
                <c:pt idx="10462">
                  <c:v>0.12284722222222222</c:v>
                </c:pt>
                <c:pt idx="10463">
                  <c:v>0.1228587962962963</c:v>
                </c:pt>
                <c:pt idx="10464">
                  <c:v>0.12287037037037037</c:v>
                </c:pt>
                <c:pt idx="10465">
                  <c:v>0.12288194444444445</c:v>
                </c:pt>
                <c:pt idx="10466">
                  <c:v>0.12289351851851853</c:v>
                </c:pt>
                <c:pt idx="10467">
                  <c:v>0.12290509259259259</c:v>
                </c:pt>
                <c:pt idx="10468">
                  <c:v>0.12291666666666667</c:v>
                </c:pt>
                <c:pt idx="10469">
                  <c:v>0.12292824074074075</c:v>
                </c:pt>
                <c:pt idx="10470">
                  <c:v>0.12293981481481481</c:v>
                </c:pt>
                <c:pt idx="10471">
                  <c:v>0.12295138888888889</c:v>
                </c:pt>
                <c:pt idx="10472">
                  <c:v>0.12296296296296295</c:v>
                </c:pt>
                <c:pt idx="10473">
                  <c:v>0.12297453703703703</c:v>
                </c:pt>
                <c:pt idx="10474">
                  <c:v>0.12298611111111112</c:v>
                </c:pt>
                <c:pt idx="10475">
                  <c:v>0.12299768518518518</c:v>
                </c:pt>
                <c:pt idx="10476">
                  <c:v>0.12300925925925926</c:v>
                </c:pt>
                <c:pt idx="10477">
                  <c:v>0.12302083333333334</c:v>
                </c:pt>
                <c:pt idx="10478">
                  <c:v>0.1230324074074074</c:v>
                </c:pt>
                <c:pt idx="10479">
                  <c:v>0.12304398148148148</c:v>
                </c:pt>
                <c:pt idx="10480">
                  <c:v>0.12305555555555554</c:v>
                </c:pt>
                <c:pt idx="10481">
                  <c:v>0.12306712962962962</c:v>
                </c:pt>
                <c:pt idx="10482">
                  <c:v>0.1230787037037037</c:v>
                </c:pt>
                <c:pt idx="10483">
                  <c:v>0.12309027777777777</c:v>
                </c:pt>
                <c:pt idx="10484">
                  <c:v>0.12310185185185185</c:v>
                </c:pt>
                <c:pt idx="10485">
                  <c:v>0.12311342592592593</c:v>
                </c:pt>
                <c:pt idx="10486">
                  <c:v>0.123125</c:v>
                </c:pt>
                <c:pt idx="10487">
                  <c:v>0.12313657407407408</c:v>
                </c:pt>
                <c:pt idx="10488">
                  <c:v>0.12314814814814816</c:v>
                </c:pt>
                <c:pt idx="10489">
                  <c:v>0.12315972222222223</c:v>
                </c:pt>
                <c:pt idx="10490">
                  <c:v>0.12317129629629631</c:v>
                </c:pt>
                <c:pt idx="10491">
                  <c:v>0.12318287037037036</c:v>
                </c:pt>
                <c:pt idx="10492">
                  <c:v>0.12319444444444444</c:v>
                </c:pt>
                <c:pt idx="10493">
                  <c:v>0.12320601851851852</c:v>
                </c:pt>
                <c:pt idx="10494">
                  <c:v>0.12321759259259259</c:v>
                </c:pt>
                <c:pt idx="10495">
                  <c:v>0.12322916666666667</c:v>
                </c:pt>
                <c:pt idx="10496">
                  <c:v>0.12324074074074075</c:v>
                </c:pt>
                <c:pt idx="10497">
                  <c:v>0.12325231481481481</c:v>
                </c:pt>
                <c:pt idx="10498">
                  <c:v>0.1232638888888889</c:v>
                </c:pt>
                <c:pt idx="10499">
                  <c:v>0.12327546296296295</c:v>
                </c:pt>
                <c:pt idx="10500">
                  <c:v>0.12328703703703703</c:v>
                </c:pt>
                <c:pt idx="10501">
                  <c:v>0.12329861111111111</c:v>
                </c:pt>
                <c:pt idx="10502">
                  <c:v>0.12331018518518518</c:v>
                </c:pt>
                <c:pt idx="10503">
                  <c:v>0.12332175925925926</c:v>
                </c:pt>
                <c:pt idx="10504">
                  <c:v>0.12333333333333334</c:v>
                </c:pt>
                <c:pt idx="10505">
                  <c:v>0.1233449074074074</c:v>
                </c:pt>
                <c:pt idx="10506">
                  <c:v>0.12335648148148148</c:v>
                </c:pt>
                <c:pt idx="10507">
                  <c:v>0.12336805555555556</c:v>
                </c:pt>
                <c:pt idx="10508">
                  <c:v>0.12337962962962963</c:v>
                </c:pt>
                <c:pt idx="10509">
                  <c:v>0.12339120370370371</c:v>
                </c:pt>
                <c:pt idx="10510">
                  <c:v>0.12340277777777779</c:v>
                </c:pt>
                <c:pt idx="10511">
                  <c:v>0.12341435185185186</c:v>
                </c:pt>
                <c:pt idx="10512">
                  <c:v>0.12342592592592593</c:v>
                </c:pt>
                <c:pt idx="10513">
                  <c:v>0.12343749999999999</c:v>
                </c:pt>
                <c:pt idx="10514">
                  <c:v>0.12344907407407407</c:v>
                </c:pt>
                <c:pt idx="10515">
                  <c:v>0.12346064814814815</c:v>
                </c:pt>
                <c:pt idx="10516">
                  <c:v>0.12347222222222222</c:v>
                </c:pt>
                <c:pt idx="10517">
                  <c:v>0.1234837962962963</c:v>
                </c:pt>
                <c:pt idx="10518">
                  <c:v>0.12349537037037038</c:v>
                </c:pt>
                <c:pt idx="10519">
                  <c:v>0.12350694444444445</c:v>
                </c:pt>
                <c:pt idx="10520">
                  <c:v>0.12351851851851851</c:v>
                </c:pt>
                <c:pt idx="10521">
                  <c:v>0.12353009259259258</c:v>
                </c:pt>
                <c:pt idx="10522">
                  <c:v>0.12354166666666666</c:v>
                </c:pt>
                <c:pt idx="10523">
                  <c:v>0.12355324074074074</c:v>
                </c:pt>
                <c:pt idx="10524">
                  <c:v>0.12356481481481481</c:v>
                </c:pt>
                <c:pt idx="10525">
                  <c:v>0.12357638888888889</c:v>
                </c:pt>
                <c:pt idx="10526">
                  <c:v>0.12358796296296297</c:v>
                </c:pt>
                <c:pt idx="10527">
                  <c:v>0.12359953703703704</c:v>
                </c:pt>
                <c:pt idx="10528">
                  <c:v>0.12361111111111112</c:v>
                </c:pt>
                <c:pt idx="10529">
                  <c:v>0.1236226851851852</c:v>
                </c:pt>
                <c:pt idx="10530">
                  <c:v>0.12363425925925926</c:v>
                </c:pt>
                <c:pt idx="10531">
                  <c:v>0.12364583333333333</c:v>
                </c:pt>
                <c:pt idx="10532">
                  <c:v>0.12365740740740742</c:v>
                </c:pt>
                <c:pt idx="10533">
                  <c:v>0.12366898148148148</c:v>
                </c:pt>
                <c:pt idx="10534">
                  <c:v>0.12368055555555556</c:v>
                </c:pt>
                <c:pt idx="10535">
                  <c:v>0.12369212962962962</c:v>
                </c:pt>
                <c:pt idx="10536">
                  <c:v>0.1237037037037037</c:v>
                </c:pt>
                <c:pt idx="10537">
                  <c:v>0.12371527777777779</c:v>
                </c:pt>
                <c:pt idx="10538">
                  <c:v>0.12372685185185185</c:v>
                </c:pt>
                <c:pt idx="10539">
                  <c:v>0.12373842592592592</c:v>
                </c:pt>
                <c:pt idx="10540">
                  <c:v>0.12375000000000001</c:v>
                </c:pt>
                <c:pt idx="10541">
                  <c:v>0.12376157407407407</c:v>
                </c:pt>
                <c:pt idx="10542">
                  <c:v>0.12377314814814815</c:v>
                </c:pt>
                <c:pt idx="10543">
                  <c:v>0.12378472222222221</c:v>
                </c:pt>
                <c:pt idx="10544">
                  <c:v>0.12379629629629629</c:v>
                </c:pt>
                <c:pt idx="10545">
                  <c:v>0.12380787037037037</c:v>
                </c:pt>
                <c:pt idx="10546">
                  <c:v>0.12381944444444444</c:v>
                </c:pt>
                <c:pt idx="10547">
                  <c:v>0.12383101851851852</c:v>
                </c:pt>
                <c:pt idx="10548">
                  <c:v>0.1238425925925926</c:v>
                </c:pt>
                <c:pt idx="10549">
                  <c:v>0.12385416666666667</c:v>
                </c:pt>
                <c:pt idx="10550">
                  <c:v>0.12386574074074075</c:v>
                </c:pt>
                <c:pt idx="10551">
                  <c:v>0.12387731481481483</c:v>
                </c:pt>
                <c:pt idx="10552">
                  <c:v>0.12388888888888888</c:v>
                </c:pt>
                <c:pt idx="10553">
                  <c:v>0.12390046296296296</c:v>
                </c:pt>
                <c:pt idx="10554">
                  <c:v>0.12391203703703703</c:v>
                </c:pt>
                <c:pt idx="10555">
                  <c:v>0.12392361111111111</c:v>
                </c:pt>
                <c:pt idx="10556">
                  <c:v>0.12393518518518519</c:v>
                </c:pt>
                <c:pt idx="10557">
                  <c:v>0.12394675925925926</c:v>
                </c:pt>
                <c:pt idx="10558">
                  <c:v>0.12395833333333334</c:v>
                </c:pt>
                <c:pt idx="10559">
                  <c:v>0.12396990740740742</c:v>
                </c:pt>
                <c:pt idx="10560">
                  <c:v>0.12398148148148147</c:v>
                </c:pt>
                <c:pt idx="10561">
                  <c:v>0.12399305555555555</c:v>
                </c:pt>
                <c:pt idx="10562">
                  <c:v>0.12400462962962962</c:v>
                </c:pt>
                <c:pt idx="10563">
                  <c:v>0.1240162037037037</c:v>
                </c:pt>
                <c:pt idx="10564">
                  <c:v>0.12402777777777778</c:v>
                </c:pt>
                <c:pt idx="10565">
                  <c:v>0.12403935185185185</c:v>
                </c:pt>
                <c:pt idx="10566">
                  <c:v>0.12405092592592593</c:v>
                </c:pt>
                <c:pt idx="10567">
                  <c:v>0.12406250000000001</c:v>
                </c:pt>
                <c:pt idx="10568">
                  <c:v>0.12407407407407407</c:v>
                </c:pt>
                <c:pt idx="10569">
                  <c:v>0.12408564814814815</c:v>
                </c:pt>
                <c:pt idx="10570">
                  <c:v>0.12409722222222223</c:v>
                </c:pt>
                <c:pt idx="10571">
                  <c:v>0.1241087962962963</c:v>
                </c:pt>
                <c:pt idx="10572">
                  <c:v>0.12412037037037038</c:v>
                </c:pt>
                <c:pt idx="10573">
                  <c:v>0.12413194444444443</c:v>
                </c:pt>
                <c:pt idx="10574">
                  <c:v>0.12414351851851851</c:v>
                </c:pt>
                <c:pt idx="10575">
                  <c:v>0.12415509259259259</c:v>
                </c:pt>
                <c:pt idx="10576">
                  <c:v>0.12416666666666666</c:v>
                </c:pt>
                <c:pt idx="10577">
                  <c:v>0.12417824074074074</c:v>
                </c:pt>
                <c:pt idx="10578">
                  <c:v>0.12418981481481482</c:v>
                </c:pt>
                <c:pt idx="10579">
                  <c:v>0.12420138888888889</c:v>
                </c:pt>
                <c:pt idx="10580">
                  <c:v>0.12421296296296297</c:v>
                </c:pt>
                <c:pt idx="10581">
                  <c:v>0.12422453703703702</c:v>
                </c:pt>
                <c:pt idx="10582">
                  <c:v>0.1242361111111111</c:v>
                </c:pt>
                <c:pt idx="10583">
                  <c:v>0.12424768518518518</c:v>
                </c:pt>
                <c:pt idx="10584">
                  <c:v>0.12425925925925925</c:v>
                </c:pt>
                <c:pt idx="10585">
                  <c:v>0.12427083333333333</c:v>
                </c:pt>
                <c:pt idx="10586">
                  <c:v>0.12428240740740741</c:v>
                </c:pt>
                <c:pt idx="10587">
                  <c:v>0.12429398148148148</c:v>
                </c:pt>
                <c:pt idx="10588">
                  <c:v>0.12430555555555556</c:v>
                </c:pt>
                <c:pt idx="10589">
                  <c:v>0.12431712962962964</c:v>
                </c:pt>
                <c:pt idx="10590">
                  <c:v>0.12432870370370371</c:v>
                </c:pt>
                <c:pt idx="10591">
                  <c:v>0.12434027777777779</c:v>
                </c:pt>
                <c:pt idx="10592">
                  <c:v>0.12435185185185187</c:v>
                </c:pt>
                <c:pt idx="10593">
                  <c:v>0.12436342592592593</c:v>
                </c:pt>
                <c:pt idx="10594">
                  <c:v>0.124375</c:v>
                </c:pt>
                <c:pt idx="10595">
                  <c:v>0.12438657407407407</c:v>
                </c:pt>
                <c:pt idx="10596">
                  <c:v>0.12439814814814815</c:v>
                </c:pt>
                <c:pt idx="10597">
                  <c:v>0.12440972222222223</c:v>
                </c:pt>
                <c:pt idx="10598">
                  <c:v>0.12442129629629629</c:v>
                </c:pt>
                <c:pt idx="10599">
                  <c:v>0.12443287037037037</c:v>
                </c:pt>
                <c:pt idx="10600">
                  <c:v>0.12444444444444445</c:v>
                </c:pt>
                <c:pt idx="10601">
                  <c:v>0.12445601851851852</c:v>
                </c:pt>
                <c:pt idx="10602">
                  <c:v>0.12446759259259259</c:v>
                </c:pt>
                <c:pt idx="10603">
                  <c:v>0.12447916666666665</c:v>
                </c:pt>
                <c:pt idx="10604">
                  <c:v>0.12449074074074074</c:v>
                </c:pt>
                <c:pt idx="10605">
                  <c:v>0.12450231481481482</c:v>
                </c:pt>
                <c:pt idx="10606">
                  <c:v>0.12451388888888888</c:v>
                </c:pt>
                <c:pt idx="10607">
                  <c:v>0.12452546296296296</c:v>
                </c:pt>
                <c:pt idx="10608">
                  <c:v>0.12453703703703704</c:v>
                </c:pt>
                <c:pt idx="10609">
                  <c:v>0.12454861111111111</c:v>
                </c:pt>
                <c:pt idx="10610">
                  <c:v>0.12456018518518519</c:v>
                </c:pt>
                <c:pt idx="10611">
                  <c:v>0.12457175925925927</c:v>
                </c:pt>
                <c:pt idx="10612">
                  <c:v>0.12458333333333334</c:v>
                </c:pt>
                <c:pt idx="10613">
                  <c:v>0.1245949074074074</c:v>
                </c:pt>
                <c:pt idx="10614">
                  <c:v>0.12460648148148147</c:v>
                </c:pt>
                <c:pt idx="10615">
                  <c:v>0.12461805555555555</c:v>
                </c:pt>
                <c:pt idx="10616">
                  <c:v>0.12462962962962963</c:v>
                </c:pt>
                <c:pt idx="10617">
                  <c:v>0.1246412037037037</c:v>
                </c:pt>
                <c:pt idx="10618">
                  <c:v>0.12465277777777778</c:v>
                </c:pt>
                <c:pt idx="10619">
                  <c:v>0.12466435185185186</c:v>
                </c:pt>
                <c:pt idx="10620">
                  <c:v>0.12467592592592593</c:v>
                </c:pt>
                <c:pt idx="10621">
                  <c:v>0.12468749999999999</c:v>
                </c:pt>
                <c:pt idx="10622">
                  <c:v>0.12469907407407409</c:v>
                </c:pt>
                <c:pt idx="10623">
                  <c:v>0.12471064814814814</c:v>
                </c:pt>
                <c:pt idx="10624">
                  <c:v>0.12472222222222222</c:v>
                </c:pt>
                <c:pt idx="10625">
                  <c:v>0.12473379629629629</c:v>
                </c:pt>
                <c:pt idx="10626">
                  <c:v>0.12474537037037037</c:v>
                </c:pt>
                <c:pt idx="10627">
                  <c:v>0.12475694444444445</c:v>
                </c:pt>
                <c:pt idx="10628">
                  <c:v>0.12476851851851851</c:v>
                </c:pt>
                <c:pt idx="10629">
                  <c:v>0.1247800925925926</c:v>
                </c:pt>
                <c:pt idx="10630">
                  <c:v>0.12479166666666668</c:v>
                </c:pt>
                <c:pt idx="10631">
                  <c:v>0.12480324074074074</c:v>
                </c:pt>
                <c:pt idx="10632">
                  <c:v>0.12481481481481482</c:v>
                </c:pt>
                <c:pt idx="10633">
                  <c:v>0.1248263888888889</c:v>
                </c:pt>
                <c:pt idx="10634">
                  <c:v>0.12483796296296296</c:v>
                </c:pt>
                <c:pt idx="10635">
                  <c:v>0.12484953703703704</c:v>
                </c:pt>
                <c:pt idx="10636">
                  <c:v>0.1248611111111111</c:v>
                </c:pt>
                <c:pt idx="10637">
                  <c:v>0.12487268518518518</c:v>
                </c:pt>
                <c:pt idx="10638">
                  <c:v>0.12488425925925926</c:v>
                </c:pt>
                <c:pt idx="10639">
                  <c:v>0.12489583333333333</c:v>
                </c:pt>
                <c:pt idx="10640">
                  <c:v>0.12490740740740741</c:v>
                </c:pt>
                <c:pt idx="10641">
                  <c:v>0.12491898148148149</c:v>
                </c:pt>
                <c:pt idx="10642">
                  <c:v>0.12493055555555554</c:v>
                </c:pt>
                <c:pt idx="10643">
                  <c:v>0.12494212962962963</c:v>
                </c:pt>
                <c:pt idx="10644">
                  <c:v>0.12495370370370369</c:v>
                </c:pt>
                <c:pt idx="10645">
                  <c:v>0.12496527777777777</c:v>
                </c:pt>
                <c:pt idx="10646">
                  <c:v>0.12497685185185185</c:v>
                </c:pt>
                <c:pt idx="10647">
                  <c:v>0.12498842592592592</c:v>
                </c:pt>
                <c:pt idx="10648">
                  <c:v>0.125</c:v>
                </c:pt>
                <c:pt idx="10649">
                  <c:v>0.12501157407407407</c:v>
                </c:pt>
                <c:pt idx="10650">
                  <c:v>0.12502314814814816</c:v>
                </c:pt>
                <c:pt idx="10651">
                  <c:v>0.12503472222222223</c:v>
                </c:pt>
                <c:pt idx="10652">
                  <c:v>0.12504629629629629</c:v>
                </c:pt>
                <c:pt idx="10653">
                  <c:v>0.12505787037037039</c:v>
                </c:pt>
                <c:pt idx="10654">
                  <c:v>0.12506944444444443</c:v>
                </c:pt>
                <c:pt idx="10655">
                  <c:v>0.12508101851851852</c:v>
                </c:pt>
                <c:pt idx="10656">
                  <c:v>0.12509259259259259</c:v>
                </c:pt>
                <c:pt idx="10657">
                  <c:v>0.12510416666666666</c:v>
                </c:pt>
                <c:pt idx="10658">
                  <c:v>0.12511574074074075</c:v>
                </c:pt>
                <c:pt idx="10659">
                  <c:v>0.12512731481481482</c:v>
                </c:pt>
                <c:pt idx="10660">
                  <c:v>0.12513888888888888</c:v>
                </c:pt>
                <c:pt idx="10661">
                  <c:v>0.12515046296296298</c:v>
                </c:pt>
                <c:pt idx="10662">
                  <c:v>0.12516203703703704</c:v>
                </c:pt>
                <c:pt idx="10663">
                  <c:v>0.12517361111111111</c:v>
                </c:pt>
                <c:pt idx="10664">
                  <c:v>0.12518518518518518</c:v>
                </c:pt>
                <c:pt idx="10665">
                  <c:v>0.12519675925925924</c:v>
                </c:pt>
                <c:pt idx="10666">
                  <c:v>0.12520833333333334</c:v>
                </c:pt>
                <c:pt idx="10667">
                  <c:v>0.1252199074074074</c:v>
                </c:pt>
                <c:pt idx="10668">
                  <c:v>0.12523148148148147</c:v>
                </c:pt>
                <c:pt idx="10669">
                  <c:v>0.12524305555555557</c:v>
                </c:pt>
                <c:pt idx="10670">
                  <c:v>0.12524305555555557</c:v>
                </c:pt>
                <c:pt idx="10671">
                  <c:v>0.1252662037037037</c:v>
                </c:pt>
                <c:pt idx="10672">
                  <c:v>0.1252662037037037</c:v>
                </c:pt>
                <c:pt idx="10673">
                  <c:v>0.12527777777777779</c:v>
                </c:pt>
                <c:pt idx="10674">
                  <c:v>0.12528935185185186</c:v>
                </c:pt>
                <c:pt idx="10675">
                  <c:v>0.12530092592592593</c:v>
                </c:pt>
                <c:pt idx="10676">
                  <c:v>0.12531249999999999</c:v>
                </c:pt>
                <c:pt idx="10677">
                  <c:v>0.12532407407407406</c:v>
                </c:pt>
                <c:pt idx="10678">
                  <c:v>0.12533564814814815</c:v>
                </c:pt>
                <c:pt idx="10679">
                  <c:v>0.12534722222222222</c:v>
                </c:pt>
                <c:pt idx="10680">
                  <c:v>0.12535879629629629</c:v>
                </c:pt>
                <c:pt idx="10681">
                  <c:v>0.12537037037037038</c:v>
                </c:pt>
                <c:pt idx="10682">
                  <c:v>0.12538194444444445</c:v>
                </c:pt>
                <c:pt idx="10683">
                  <c:v>0.12539351851851852</c:v>
                </c:pt>
                <c:pt idx="10684">
                  <c:v>0.12540509259259261</c:v>
                </c:pt>
                <c:pt idx="10685">
                  <c:v>0.12541666666666665</c:v>
                </c:pt>
                <c:pt idx="10686">
                  <c:v>0.12542824074074074</c:v>
                </c:pt>
                <c:pt idx="10687">
                  <c:v>0.12543981481481481</c:v>
                </c:pt>
                <c:pt idx="10688">
                  <c:v>0.12545138888888888</c:v>
                </c:pt>
                <c:pt idx="10689">
                  <c:v>0.12546296296296297</c:v>
                </c:pt>
                <c:pt idx="10690">
                  <c:v>0.12547453703703704</c:v>
                </c:pt>
                <c:pt idx="10691">
                  <c:v>0.1254861111111111</c:v>
                </c:pt>
                <c:pt idx="10692">
                  <c:v>0.1254976851851852</c:v>
                </c:pt>
                <c:pt idx="10693">
                  <c:v>0.12550925925925926</c:v>
                </c:pt>
                <c:pt idx="10694">
                  <c:v>0.12552083333333333</c:v>
                </c:pt>
                <c:pt idx="10695">
                  <c:v>0.12553240740740743</c:v>
                </c:pt>
                <c:pt idx="10696">
                  <c:v>0.12554398148148146</c:v>
                </c:pt>
                <c:pt idx="10697">
                  <c:v>0.12555555555555556</c:v>
                </c:pt>
                <c:pt idx="10698">
                  <c:v>0.12556712962962963</c:v>
                </c:pt>
                <c:pt idx="10699">
                  <c:v>0.12557870370370369</c:v>
                </c:pt>
                <c:pt idx="10700">
                  <c:v>0.12559027777777779</c:v>
                </c:pt>
                <c:pt idx="10701">
                  <c:v>0.12560185185185185</c:v>
                </c:pt>
                <c:pt idx="10702">
                  <c:v>0.12561342592592592</c:v>
                </c:pt>
                <c:pt idx="10703">
                  <c:v>0.12562500000000001</c:v>
                </c:pt>
                <c:pt idx="10704">
                  <c:v>0.12563657407407408</c:v>
                </c:pt>
                <c:pt idx="10705">
                  <c:v>0.12564814814814815</c:v>
                </c:pt>
                <c:pt idx="10706">
                  <c:v>0.12565972222222221</c:v>
                </c:pt>
                <c:pt idx="10707">
                  <c:v>0.12567129629629628</c:v>
                </c:pt>
                <c:pt idx="10708">
                  <c:v>0.12568287037037038</c:v>
                </c:pt>
                <c:pt idx="10709">
                  <c:v>0.12569444444444444</c:v>
                </c:pt>
                <c:pt idx="10710">
                  <c:v>0.12570601851851851</c:v>
                </c:pt>
                <c:pt idx="10711">
                  <c:v>0.1257175925925926</c:v>
                </c:pt>
                <c:pt idx="10712">
                  <c:v>0.12572916666666667</c:v>
                </c:pt>
                <c:pt idx="10713">
                  <c:v>0.12574074074074074</c:v>
                </c:pt>
                <c:pt idx="10714">
                  <c:v>0.12575231481481483</c:v>
                </c:pt>
                <c:pt idx="10715">
                  <c:v>0.1257638888888889</c:v>
                </c:pt>
                <c:pt idx="10716">
                  <c:v>0.12577546296296296</c:v>
                </c:pt>
                <c:pt idx="10717">
                  <c:v>0.12578703703703703</c:v>
                </c:pt>
                <c:pt idx="10718">
                  <c:v>0.1257986111111111</c:v>
                </c:pt>
                <c:pt idx="10719">
                  <c:v>0.12581018518518519</c:v>
                </c:pt>
                <c:pt idx="10720">
                  <c:v>0.12582175925925926</c:v>
                </c:pt>
                <c:pt idx="10721">
                  <c:v>0.12583333333333332</c:v>
                </c:pt>
                <c:pt idx="10722">
                  <c:v>0.12584490740740742</c:v>
                </c:pt>
                <c:pt idx="10723">
                  <c:v>0.12585648148148149</c:v>
                </c:pt>
                <c:pt idx="10724">
                  <c:v>0.12586805555555555</c:v>
                </c:pt>
                <c:pt idx="10725">
                  <c:v>0.12587962962962965</c:v>
                </c:pt>
                <c:pt idx="10726">
                  <c:v>0.12589120370370369</c:v>
                </c:pt>
                <c:pt idx="10727">
                  <c:v>0.12590277777777778</c:v>
                </c:pt>
                <c:pt idx="10728">
                  <c:v>0.12591435185185185</c:v>
                </c:pt>
                <c:pt idx="10729">
                  <c:v>0.12592592592592591</c:v>
                </c:pt>
                <c:pt idx="10730">
                  <c:v>0.12593750000000001</c:v>
                </c:pt>
                <c:pt idx="10731">
                  <c:v>0.12594907407407407</c:v>
                </c:pt>
                <c:pt idx="10732">
                  <c:v>0.12596064814814814</c:v>
                </c:pt>
                <c:pt idx="10733">
                  <c:v>0.12597222222222224</c:v>
                </c:pt>
                <c:pt idx="10734">
                  <c:v>0.1259837962962963</c:v>
                </c:pt>
                <c:pt idx="10735">
                  <c:v>0.12599537037037037</c:v>
                </c:pt>
                <c:pt idx="10736">
                  <c:v>0.12600694444444444</c:v>
                </c:pt>
                <c:pt idx="10737">
                  <c:v>0.1260185185185185</c:v>
                </c:pt>
                <c:pt idx="10738">
                  <c:v>0.1260300925925926</c:v>
                </c:pt>
                <c:pt idx="10739">
                  <c:v>0.12604166666666666</c:v>
                </c:pt>
                <c:pt idx="10740">
                  <c:v>0.12605324074074073</c:v>
                </c:pt>
                <c:pt idx="10741">
                  <c:v>0.12606481481481482</c:v>
                </c:pt>
                <c:pt idx="10742">
                  <c:v>0.12607638888888889</c:v>
                </c:pt>
                <c:pt idx="10743">
                  <c:v>0.12608796296296296</c:v>
                </c:pt>
                <c:pt idx="10744">
                  <c:v>0.12609953703703705</c:v>
                </c:pt>
                <c:pt idx="10745">
                  <c:v>0.12611111111111112</c:v>
                </c:pt>
                <c:pt idx="10746">
                  <c:v>0.12612268518518518</c:v>
                </c:pt>
                <c:pt idx="10747">
                  <c:v>0.12613425925925925</c:v>
                </c:pt>
                <c:pt idx="10748">
                  <c:v>0.12614583333333332</c:v>
                </c:pt>
                <c:pt idx="10749">
                  <c:v>0.12615740740740741</c:v>
                </c:pt>
                <c:pt idx="10750">
                  <c:v>0.12616898148148148</c:v>
                </c:pt>
                <c:pt idx="10751">
                  <c:v>0.12618055555555555</c:v>
                </c:pt>
                <c:pt idx="10752">
                  <c:v>0.12619212962962964</c:v>
                </c:pt>
                <c:pt idx="10753">
                  <c:v>0.12620370370370371</c:v>
                </c:pt>
                <c:pt idx="10754">
                  <c:v>0.12621527777777777</c:v>
                </c:pt>
                <c:pt idx="10755">
                  <c:v>0.12622685185185187</c:v>
                </c:pt>
                <c:pt idx="10756">
                  <c:v>0.12623842592592593</c:v>
                </c:pt>
                <c:pt idx="10757">
                  <c:v>0.12625</c:v>
                </c:pt>
                <c:pt idx="10758">
                  <c:v>0.12626157407407407</c:v>
                </c:pt>
                <c:pt idx="10759">
                  <c:v>0.12627314814814813</c:v>
                </c:pt>
                <c:pt idx="10760">
                  <c:v>0.12628472222222223</c:v>
                </c:pt>
                <c:pt idx="10761">
                  <c:v>0.1262962962962963</c:v>
                </c:pt>
                <c:pt idx="10762">
                  <c:v>0.12630787037037036</c:v>
                </c:pt>
                <c:pt idx="10763">
                  <c:v>0.12631944444444446</c:v>
                </c:pt>
                <c:pt idx="10764">
                  <c:v>0.12633101851851852</c:v>
                </c:pt>
                <c:pt idx="10765">
                  <c:v>0.12634259259259259</c:v>
                </c:pt>
                <c:pt idx="10766">
                  <c:v>0.12635416666666668</c:v>
                </c:pt>
                <c:pt idx="10767">
                  <c:v>0.12636574074074072</c:v>
                </c:pt>
                <c:pt idx="10768">
                  <c:v>0.12637731481481482</c:v>
                </c:pt>
                <c:pt idx="10769">
                  <c:v>0.12638888888888888</c:v>
                </c:pt>
                <c:pt idx="10770">
                  <c:v>0.12640046296296295</c:v>
                </c:pt>
                <c:pt idx="10771">
                  <c:v>0.12641203703703704</c:v>
                </c:pt>
                <c:pt idx="10772">
                  <c:v>0.12642361111111111</c:v>
                </c:pt>
                <c:pt idx="10773">
                  <c:v>0.12643518518518518</c:v>
                </c:pt>
                <c:pt idx="10774">
                  <c:v>0.12644675925925927</c:v>
                </c:pt>
                <c:pt idx="10775">
                  <c:v>0.12645833333333334</c:v>
                </c:pt>
                <c:pt idx="10776">
                  <c:v>0.12646990740740741</c:v>
                </c:pt>
                <c:pt idx="10777">
                  <c:v>0.12648148148148147</c:v>
                </c:pt>
                <c:pt idx="10778">
                  <c:v>0.12649305555555554</c:v>
                </c:pt>
                <c:pt idx="10779">
                  <c:v>0.12650462962962963</c:v>
                </c:pt>
                <c:pt idx="10780">
                  <c:v>0.1265162037037037</c:v>
                </c:pt>
                <c:pt idx="10781">
                  <c:v>0.12652777777777777</c:v>
                </c:pt>
                <c:pt idx="10782">
                  <c:v>0.12653935185185186</c:v>
                </c:pt>
                <c:pt idx="10783">
                  <c:v>0.12655092592592593</c:v>
                </c:pt>
                <c:pt idx="10784">
                  <c:v>0.12656249999999999</c:v>
                </c:pt>
                <c:pt idx="10785">
                  <c:v>0.12657407407407409</c:v>
                </c:pt>
                <c:pt idx="10786">
                  <c:v>0.12658564814814816</c:v>
                </c:pt>
                <c:pt idx="10787">
                  <c:v>0.12659722222222222</c:v>
                </c:pt>
                <c:pt idx="10788">
                  <c:v>0.12660879629629629</c:v>
                </c:pt>
                <c:pt idx="10789">
                  <c:v>0.12662037037037036</c:v>
                </c:pt>
                <c:pt idx="10790">
                  <c:v>0.12663194444444445</c:v>
                </c:pt>
                <c:pt idx="10791">
                  <c:v>0.12664351851851852</c:v>
                </c:pt>
                <c:pt idx="10792">
                  <c:v>0.12665509259259258</c:v>
                </c:pt>
                <c:pt idx="10793">
                  <c:v>0.12666666666666668</c:v>
                </c:pt>
                <c:pt idx="10794">
                  <c:v>0.12667824074074074</c:v>
                </c:pt>
                <c:pt idx="10795">
                  <c:v>0.12668981481481481</c:v>
                </c:pt>
                <c:pt idx="10796">
                  <c:v>0.12670138888888891</c:v>
                </c:pt>
                <c:pt idx="10797">
                  <c:v>0.12671296296296297</c:v>
                </c:pt>
                <c:pt idx="10798">
                  <c:v>0.12672453703703704</c:v>
                </c:pt>
                <c:pt idx="10799">
                  <c:v>0.1267361111111111</c:v>
                </c:pt>
                <c:pt idx="10800">
                  <c:v>0.12674768518518517</c:v>
                </c:pt>
                <c:pt idx="10801">
                  <c:v>0.12675925925925927</c:v>
                </c:pt>
                <c:pt idx="10802">
                  <c:v>0.12677083333333333</c:v>
                </c:pt>
                <c:pt idx="10803">
                  <c:v>0.1267824074074074</c:v>
                </c:pt>
                <c:pt idx="10804">
                  <c:v>0.12679398148148149</c:v>
                </c:pt>
                <c:pt idx="10805">
                  <c:v>0.12680555555555556</c:v>
                </c:pt>
                <c:pt idx="10806">
                  <c:v>0.12681712962962963</c:v>
                </c:pt>
                <c:pt idx="10807">
                  <c:v>0.12682870370370372</c:v>
                </c:pt>
                <c:pt idx="10808">
                  <c:v>0.12684027777777776</c:v>
                </c:pt>
                <c:pt idx="10809">
                  <c:v>0.12685185185185185</c:v>
                </c:pt>
                <c:pt idx="10810">
                  <c:v>0.12686342592592592</c:v>
                </c:pt>
                <c:pt idx="10811">
                  <c:v>0.12687499999999999</c:v>
                </c:pt>
                <c:pt idx="10812">
                  <c:v>0.12688657407407408</c:v>
                </c:pt>
                <c:pt idx="10813">
                  <c:v>0.12689814814814815</c:v>
                </c:pt>
                <c:pt idx="10814">
                  <c:v>0.12690972222222222</c:v>
                </c:pt>
                <c:pt idx="10815">
                  <c:v>0.12692129629629631</c:v>
                </c:pt>
                <c:pt idx="10816">
                  <c:v>0.12693287037037038</c:v>
                </c:pt>
                <c:pt idx="10817">
                  <c:v>0.12694444444444444</c:v>
                </c:pt>
                <c:pt idx="10818">
                  <c:v>0.12695601851851851</c:v>
                </c:pt>
                <c:pt idx="10819">
                  <c:v>0.12696759259259258</c:v>
                </c:pt>
                <c:pt idx="10820">
                  <c:v>0.12697916666666667</c:v>
                </c:pt>
                <c:pt idx="10821">
                  <c:v>0.12699074074074074</c:v>
                </c:pt>
                <c:pt idx="10822">
                  <c:v>0.1270023148148148</c:v>
                </c:pt>
                <c:pt idx="10823">
                  <c:v>0.1270138888888889</c:v>
                </c:pt>
                <c:pt idx="10824">
                  <c:v>0.12702546296296297</c:v>
                </c:pt>
                <c:pt idx="10825">
                  <c:v>0.12703703703703703</c:v>
                </c:pt>
                <c:pt idx="10826">
                  <c:v>0.12704861111111113</c:v>
                </c:pt>
                <c:pt idx="10827">
                  <c:v>0.12706018518518519</c:v>
                </c:pt>
                <c:pt idx="10828">
                  <c:v>0.12707175925925926</c:v>
                </c:pt>
                <c:pt idx="10829">
                  <c:v>0.12708333333333333</c:v>
                </c:pt>
                <c:pt idx="10830">
                  <c:v>0.12709490740740739</c:v>
                </c:pt>
                <c:pt idx="10831">
                  <c:v>0.12710648148148149</c:v>
                </c:pt>
                <c:pt idx="10832">
                  <c:v>0.12711805555555555</c:v>
                </c:pt>
                <c:pt idx="10833">
                  <c:v>0.12712962962962962</c:v>
                </c:pt>
                <c:pt idx="10834">
                  <c:v>0.12714120370370371</c:v>
                </c:pt>
                <c:pt idx="10835">
                  <c:v>0.12715277777777778</c:v>
                </c:pt>
                <c:pt idx="10836">
                  <c:v>0.12716435185185185</c:v>
                </c:pt>
                <c:pt idx="10837">
                  <c:v>0.12717592592592594</c:v>
                </c:pt>
                <c:pt idx="10838">
                  <c:v>0.12718750000000001</c:v>
                </c:pt>
                <c:pt idx="10839">
                  <c:v>0.12719907407407408</c:v>
                </c:pt>
                <c:pt idx="10840">
                  <c:v>0.12721064814814814</c:v>
                </c:pt>
                <c:pt idx="10841">
                  <c:v>0.12722222222222221</c:v>
                </c:pt>
                <c:pt idx="10842">
                  <c:v>0.1272337962962963</c:v>
                </c:pt>
                <c:pt idx="10843">
                  <c:v>0.12724537037037037</c:v>
                </c:pt>
                <c:pt idx="10844">
                  <c:v>0.12725694444444444</c:v>
                </c:pt>
                <c:pt idx="10845">
                  <c:v>0.12726851851851853</c:v>
                </c:pt>
                <c:pt idx="10846">
                  <c:v>0.1272800925925926</c:v>
                </c:pt>
                <c:pt idx="10847">
                  <c:v>0.12729166666666666</c:v>
                </c:pt>
                <c:pt idx="10848">
                  <c:v>0.12730324074074076</c:v>
                </c:pt>
                <c:pt idx="10849">
                  <c:v>0.1273148148148148</c:v>
                </c:pt>
                <c:pt idx="10850">
                  <c:v>0.12732638888888889</c:v>
                </c:pt>
                <c:pt idx="10851">
                  <c:v>0.12733796296296296</c:v>
                </c:pt>
                <c:pt idx="10852">
                  <c:v>0.12734953703703702</c:v>
                </c:pt>
                <c:pt idx="10853">
                  <c:v>0.12736111111111112</c:v>
                </c:pt>
                <c:pt idx="10854">
                  <c:v>0.12737268518518519</c:v>
                </c:pt>
                <c:pt idx="10855">
                  <c:v>0.12738425925925925</c:v>
                </c:pt>
                <c:pt idx="10856">
                  <c:v>0.12739583333333335</c:v>
                </c:pt>
                <c:pt idx="10857">
                  <c:v>0.12740740740740741</c:v>
                </c:pt>
                <c:pt idx="10858">
                  <c:v>0.12741898148148148</c:v>
                </c:pt>
                <c:pt idx="10859">
                  <c:v>0.12743055555555555</c:v>
                </c:pt>
                <c:pt idx="10860">
                  <c:v>0.12744212962962961</c:v>
                </c:pt>
                <c:pt idx="10861">
                  <c:v>0.12745370370370371</c:v>
                </c:pt>
                <c:pt idx="10862">
                  <c:v>0.12746527777777777</c:v>
                </c:pt>
                <c:pt idx="10863">
                  <c:v>0.12747685185185184</c:v>
                </c:pt>
                <c:pt idx="10864">
                  <c:v>0.12748842592592594</c:v>
                </c:pt>
                <c:pt idx="10865">
                  <c:v>0.1275</c:v>
                </c:pt>
                <c:pt idx="10866">
                  <c:v>0.12751157407407407</c:v>
                </c:pt>
                <c:pt idx="10867">
                  <c:v>0.12752314814814816</c:v>
                </c:pt>
                <c:pt idx="10868">
                  <c:v>0.12753472222222223</c:v>
                </c:pt>
                <c:pt idx="10869">
                  <c:v>0.1275462962962963</c:v>
                </c:pt>
                <c:pt idx="10870">
                  <c:v>0.12755787037037036</c:v>
                </c:pt>
                <c:pt idx="10871">
                  <c:v>0.12756944444444443</c:v>
                </c:pt>
                <c:pt idx="10872">
                  <c:v>0.12758101851851852</c:v>
                </c:pt>
                <c:pt idx="10873">
                  <c:v>0.12759259259259259</c:v>
                </c:pt>
                <c:pt idx="10874">
                  <c:v>0.12760416666666666</c:v>
                </c:pt>
                <c:pt idx="10875">
                  <c:v>0.12761574074074075</c:v>
                </c:pt>
                <c:pt idx="10876">
                  <c:v>0.12762731481481482</c:v>
                </c:pt>
                <c:pt idx="10877">
                  <c:v>0.12763888888888889</c:v>
                </c:pt>
                <c:pt idx="10878">
                  <c:v>0.12765046296296298</c:v>
                </c:pt>
                <c:pt idx="10879">
                  <c:v>0.12766203703703705</c:v>
                </c:pt>
                <c:pt idx="10880">
                  <c:v>0.12767361111111111</c:v>
                </c:pt>
                <c:pt idx="10881">
                  <c:v>0.12768518518518518</c:v>
                </c:pt>
                <c:pt idx="10882">
                  <c:v>0.12769675925925925</c:v>
                </c:pt>
                <c:pt idx="10883">
                  <c:v>0.12770833333333334</c:v>
                </c:pt>
                <c:pt idx="10884">
                  <c:v>0.12771990740740741</c:v>
                </c:pt>
                <c:pt idx="10885">
                  <c:v>0.12773148148148147</c:v>
                </c:pt>
                <c:pt idx="10886">
                  <c:v>0.12774305555555557</c:v>
                </c:pt>
                <c:pt idx="10887">
                  <c:v>0.12775462962962963</c:v>
                </c:pt>
                <c:pt idx="10888">
                  <c:v>0.1277662037037037</c:v>
                </c:pt>
                <c:pt idx="10889">
                  <c:v>0.1277777777777778</c:v>
                </c:pt>
                <c:pt idx="10890">
                  <c:v>0.12778935185185183</c:v>
                </c:pt>
                <c:pt idx="10891">
                  <c:v>0.12780092592592593</c:v>
                </c:pt>
                <c:pt idx="10892">
                  <c:v>0.1278125</c:v>
                </c:pt>
                <c:pt idx="10893">
                  <c:v>0.12782407407407406</c:v>
                </c:pt>
                <c:pt idx="10894">
                  <c:v>0.12783564814814816</c:v>
                </c:pt>
                <c:pt idx="10895">
                  <c:v>0.12784722222222222</c:v>
                </c:pt>
                <c:pt idx="10896">
                  <c:v>0.12785879629629629</c:v>
                </c:pt>
                <c:pt idx="10897">
                  <c:v>0.12787037037037038</c:v>
                </c:pt>
                <c:pt idx="10898">
                  <c:v>0.12788194444444445</c:v>
                </c:pt>
                <c:pt idx="10899">
                  <c:v>0.12789351851851852</c:v>
                </c:pt>
                <c:pt idx="10900">
                  <c:v>0.12790509259259258</c:v>
                </c:pt>
                <c:pt idx="10901">
                  <c:v>0.12791666666666665</c:v>
                </c:pt>
                <c:pt idx="10902">
                  <c:v>0.12792824074074075</c:v>
                </c:pt>
                <c:pt idx="10903">
                  <c:v>0.12793981481481481</c:v>
                </c:pt>
                <c:pt idx="10904">
                  <c:v>0.12795138888888888</c:v>
                </c:pt>
                <c:pt idx="10905">
                  <c:v>0.12796296296296297</c:v>
                </c:pt>
                <c:pt idx="10906">
                  <c:v>0.12797453703703704</c:v>
                </c:pt>
                <c:pt idx="10907">
                  <c:v>0.12798611111111111</c:v>
                </c:pt>
                <c:pt idx="10908">
                  <c:v>0.1279976851851852</c:v>
                </c:pt>
                <c:pt idx="10909">
                  <c:v>0.12800925925925927</c:v>
                </c:pt>
                <c:pt idx="10910">
                  <c:v>0.12802083333333333</c:v>
                </c:pt>
                <c:pt idx="10911">
                  <c:v>0.1280324074074074</c:v>
                </c:pt>
                <c:pt idx="10912">
                  <c:v>0.12804398148148147</c:v>
                </c:pt>
                <c:pt idx="10913">
                  <c:v>0.12805555555555556</c:v>
                </c:pt>
                <c:pt idx="10914">
                  <c:v>0.12806712962962963</c:v>
                </c:pt>
                <c:pt idx="10915">
                  <c:v>0.12807870370370369</c:v>
                </c:pt>
                <c:pt idx="10916">
                  <c:v>0.12809027777777779</c:v>
                </c:pt>
                <c:pt idx="10917">
                  <c:v>0.12810185185185186</c:v>
                </c:pt>
                <c:pt idx="10918">
                  <c:v>0.12811342592592592</c:v>
                </c:pt>
                <c:pt idx="10919">
                  <c:v>0.12812500000000002</c:v>
                </c:pt>
                <c:pt idx="10920">
                  <c:v>0.12813657407407408</c:v>
                </c:pt>
                <c:pt idx="10921">
                  <c:v>0.12814814814814815</c:v>
                </c:pt>
                <c:pt idx="10922">
                  <c:v>0.12815972222222222</c:v>
                </c:pt>
                <c:pt idx="10923">
                  <c:v>0.12817129629629628</c:v>
                </c:pt>
                <c:pt idx="10924">
                  <c:v>0.12818287037037038</c:v>
                </c:pt>
                <c:pt idx="10925">
                  <c:v>0.12819444444444444</c:v>
                </c:pt>
                <c:pt idx="10926">
                  <c:v>0.12820601851851851</c:v>
                </c:pt>
                <c:pt idx="10927">
                  <c:v>0.12821759259259261</c:v>
                </c:pt>
                <c:pt idx="10928">
                  <c:v>0.12822916666666667</c:v>
                </c:pt>
                <c:pt idx="10929">
                  <c:v>0.12824074074074074</c:v>
                </c:pt>
                <c:pt idx="10930">
                  <c:v>0.12825231481481483</c:v>
                </c:pt>
                <c:pt idx="10931">
                  <c:v>0.12826388888888887</c:v>
                </c:pt>
                <c:pt idx="10932">
                  <c:v>0.12827546296296297</c:v>
                </c:pt>
                <c:pt idx="10933">
                  <c:v>0.12828703703703703</c:v>
                </c:pt>
                <c:pt idx="10934">
                  <c:v>0.1282986111111111</c:v>
                </c:pt>
                <c:pt idx="10935">
                  <c:v>0.12831018518518519</c:v>
                </c:pt>
                <c:pt idx="10936">
                  <c:v>0.12832175925925926</c:v>
                </c:pt>
                <c:pt idx="10937">
                  <c:v>0.12833333333333333</c:v>
                </c:pt>
                <c:pt idx="10938">
                  <c:v>0.12834490740740742</c:v>
                </c:pt>
                <c:pt idx="10939">
                  <c:v>0.12835648148148149</c:v>
                </c:pt>
                <c:pt idx="10940">
                  <c:v>0.12836805555555555</c:v>
                </c:pt>
                <c:pt idx="10941">
                  <c:v>0.12837962962962962</c:v>
                </c:pt>
                <c:pt idx="10942">
                  <c:v>0.12839120370370369</c:v>
                </c:pt>
                <c:pt idx="10943">
                  <c:v>0.12840277777777778</c:v>
                </c:pt>
                <c:pt idx="10944">
                  <c:v>0.12841435185185185</c:v>
                </c:pt>
                <c:pt idx="10945">
                  <c:v>0.12842592592592592</c:v>
                </c:pt>
                <c:pt idx="10946">
                  <c:v>0.12843750000000001</c:v>
                </c:pt>
                <c:pt idx="10947">
                  <c:v>0.12844907407407408</c:v>
                </c:pt>
                <c:pt idx="10948">
                  <c:v>0.12846064814814814</c:v>
                </c:pt>
                <c:pt idx="10949">
                  <c:v>0.12847222222222224</c:v>
                </c:pt>
                <c:pt idx="10950">
                  <c:v>0.1284837962962963</c:v>
                </c:pt>
                <c:pt idx="10951">
                  <c:v>0.12849537037037037</c:v>
                </c:pt>
                <c:pt idx="10952">
                  <c:v>0.12850694444444444</c:v>
                </c:pt>
                <c:pt idx="10953">
                  <c:v>0.1285185185185185</c:v>
                </c:pt>
                <c:pt idx="10954">
                  <c:v>0.1285300925925926</c:v>
                </c:pt>
                <c:pt idx="10955">
                  <c:v>0.12854166666666667</c:v>
                </c:pt>
                <c:pt idx="10956">
                  <c:v>0.12855324074074073</c:v>
                </c:pt>
                <c:pt idx="10957">
                  <c:v>0.12856481481481483</c:v>
                </c:pt>
                <c:pt idx="10958">
                  <c:v>0.12857638888888889</c:v>
                </c:pt>
                <c:pt idx="10959">
                  <c:v>0.12858796296296296</c:v>
                </c:pt>
                <c:pt idx="10960">
                  <c:v>0.12859953703703705</c:v>
                </c:pt>
                <c:pt idx="10961">
                  <c:v>0.12861111111111112</c:v>
                </c:pt>
                <c:pt idx="10962">
                  <c:v>0.12862268518518519</c:v>
                </c:pt>
                <c:pt idx="10963">
                  <c:v>0.12863425925925925</c:v>
                </c:pt>
                <c:pt idx="10964">
                  <c:v>0.12864583333333332</c:v>
                </c:pt>
                <c:pt idx="10965">
                  <c:v>0.12865740740740741</c:v>
                </c:pt>
                <c:pt idx="10966">
                  <c:v>0.12866898148148148</c:v>
                </c:pt>
                <c:pt idx="10967">
                  <c:v>0.12868055555555555</c:v>
                </c:pt>
                <c:pt idx="10968">
                  <c:v>0.12869212962962964</c:v>
                </c:pt>
                <c:pt idx="10969">
                  <c:v>0.12870370370370371</c:v>
                </c:pt>
                <c:pt idx="10970">
                  <c:v>0.12871527777777778</c:v>
                </c:pt>
                <c:pt idx="10971">
                  <c:v>0.12872685185185184</c:v>
                </c:pt>
                <c:pt idx="10972">
                  <c:v>0.12873842592592591</c:v>
                </c:pt>
                <c:pt idx="10973">
                  <c:v>0.12875</c:v>
                </c:pt>
                <c:pt idx="10974">
                  <c:v>0.12876157407407407</c:v>
                </c:pt>
                <c:pt idx="10975">
                  <c:v>0.12877314814814814</c:v>
                </c:pt>
                <c:pt idx="10976">
                  <c:v>0.12878472222222223</c:v>
                </c:pt>
                <c:pt idx="10977">
                  <c:v>0.1287962962962963</c:v>
                </c:pt>
                <c:pt idx="10978">
                  <c:v>0.12880787037037036</c:v>
                </c:pt>
                <c:pt idx="10979">
                  <c:v>0.12881944444444446</c:v>
                </c:pt>
                <c:pt idx="10980">
                  <c:v>0.12883101851851853</c:v>
                </c:pt>
                <c:pt idx="10981">
                  <c:v>0.12884259259259259</c:v>
                </c:pt>
                <c:pt idx="10982">
                  <c:v>0.12885416666666666</c:v>
                </c:pt>
                <c:pt idx="10983">
                  <c:v>0.12886574074074073</c:v>
                </c:pt>
                <c:pt idx="10984">
                  <c:v>0.12887731481481482</c:v>
                </c:pt>
                <c:pt idx="10985">
                  <c:v>0.12888888888888889</c:v>
                </c:pt>
                <c:pt idx="10986">
                  <c:v>0.12890046296296295</c:v>
                </c:pt>
                <c:pt idx="10987">
                  <c:v>0.12891203703703705</c:v>
                </c:pt>
                <c:pt idx="10988">
                  <c:v>0.12892361111111111</c:v>
                </c:pt>
                <c:pt idx="10989">
                  <c:v>0.12893518518518518</c:v>
                </c:pt>
                <c:pt idx="10990">
                  <c:v>0.12894675925925927</c:v>
                </c:pt>
                <c:pt idx="10991">
                  <c:v>0.12895833333333334</c:v>
                </c:pt>
                <c:pt idx="10992">
                  <c:v>0.12896990740740741</c:v>
                </c:pt>
                <c:pt idx="10993">
                  <c:v>0.12898148148148147</c:v>
                </c:pt>
                <c:pt idx="10994">
                  <c:v>0.12899305555555554</c:v>
                </c:pt>
                <c:pt idx="10995">
                  <c:v>0.12900462962962964</c:v>
                </c:pt>
                <c:pt idx="10996">
                  <c:v>0.1290162037037037</c:v>
                </c:pt>
                <c:pt idx="10997">
                  <c:v>0.12902777777777777</c:v>
                </c:pt>
                <c:pt idx="10998">
                  <c:v>0.12903935185185186</c:v>
                </c:pt>
                <c:pt idx="10999">
                  <c:v>0.12905092592592593</c:v>
                </c:pt>
                <c:pt idx="11000">
                  <c:v>0.1290625</c:v>
                </c:pt>
                <c:pt idx="11001">
                  <c:v>0.12907407407407409</c:v>
                </c:pt>
                <c:pt idx="11002">
                  <c:v>0.12908564814814813</c:v>
                </c:pt>
                <c:pt idx="11003">
                  <c:v>0.12909722222222222</c:v>
                </c:pt>
                <c:pt idx="11004">
                  <c:v>0.12910879629629629</c:v>
                </c:pt>
                <c:pt idx="11005">
                  <c:v>0.12912037037037036</c:v>
                </c:pt>
                <c:pt idx="11006">
                  <c:v>0.12913194444444445</c:v>
                </c:pt>
                <c:pt idx="11007">
                  <c:v>0.12914351851851852</c:v>
                </c:pt>
                <c:pt idx="11008">
                  <c:v>0.12915509259259259</c:v>
                </c:pt>
                <c:pt idx="11009">
                  <c:v>0.12916666666666668</c:v>
                </c:pt>
                <c:pt idx="11010">
                  <c:v>0.12917824074074075</c:v>
                </c:pt>
                <c:pt idx="11011">
                  <c:v>0.12918981481481481</c:v>
                </c:pt>
                <c:pt idx="11012">
                  <c:v>0.12920138888888888</c:v>
                </c:pt>
                <c:pt idx="11013">
                  <c:v>0.12921296296296295</c:v>
                </c:pt>
                <c:pt idx="11014">
                  <c:v>0.12922453703703704</c:v>
                </c:pt>
                <c:pt idx="11015">
                  <c:v>0.12923611111111111</c:v>
                </c:pt>
                <c:pt idx="11016">
                  <c:v>0.12924768518518517</c:v>
                </c:pt>
                <c:pt idx="11017">
                  <c:v>0.12925925925925927</c:v>
                </c:pt>
                <c:pt idx="11018">
                  <c:v>0.12927083333333333</c:v>
                </c:pt>
                <c:pt idx="11019">
                  <c:v>0.1292824074074074</c:v>
                </c:pt>
                <c:pt idx="11020">
                  <c:v>0.1292939814814815</c:v>
                </c:pt>
                <c:pt idx="11021">
                  <c:v>0.12930555555555556</c:v>
                </c:pt>
                <c:pt idx="11022">
                  <c:v>0.12931712962962963</c:v>
                </c:pt>
                <c:pt idx="11023">
                  <c:v>0.1293287037037037</c:v>
                </c:pt>
                <c:pt idx="11024">
                  <c:v>0.12934027777777776</c:v>
                </c:pt>
                <c:pt idx="11025">
                  <c:v>0.12935185185185186</c:v>
                </c:pt>
                <c:pt idx="11026">
                  <c:v>0.12936342592592592</c:v>
                </c:pt>
                <c:pt idx="11027">
                  <c:v>0.12937499999999999</c:v>
                </c:pt>
                <c:pt idx="11028">
                  <c:v>0.12938657407407408</c:v>
                </c:pt>
                <c:pt idx="11029">
                  <c:v>0.12939814814814815</c:v>
                </c:pt>
                <c:pt idx="11030">
                  <c:v>0.12940972222222222</c:v>
                </c:pt>
                <c:pt idx="11031">
                  <c:v>0.12942129629629631</c:v>
                </c:pt>
                <c:pt idx="11032">
                  <c:v>0.12943287037037038</c:v>
                </c:pt>
                <c:pt idx="11033">
                  <c:v>0.12944444444444445</c:v>
                </c:pt>
                <c:pt idx="11034">
                  <c:v>0.12945601851851851</c:v>
                </c:pt>
                <c:pt idx="11035">
                  <c:v>0.12946759259259258</c:v>
                </c:pt>
                <c:pt idx="11036">
                  <c:v>0.12947916666666667</c:v>
                </c:pt>
                <c:pt idx="11037">
                  <c:v>0.12949074074074074</c:v>
                </c:pt>
                <c:pt idx="11038">
                  <c:v>0.12950231481481481</c:v>
                </c:pt>
                <c:pt idx="11039">
                  <c:v>0.1295138888888889</c:v>
                </c:pt>
                <c:pt idx="11040">
                  <c:v>0.12952546296296297</c:v>
                </c:pt>
                <c:pt idx="11041">
                  <c:v>0.12953703703703703</c:v>
                </c:pt>
                <c:pt idx="11042">
                  <c:v>0.12954861111111113</c:v>
                </c:pt>
                <c:pt idx="11043">
                  <c:v>0.12956018518518517</c:v>
                </c:pt>
                <c:pt idx="11044">
                  <c:v>0.12957175925925926</c:v>
                </c:pt>
                <c:pt idx="11045">
                  <c:v>0.12958333333333333</c:v>
                </c:pt>
                <c:pt idx="11046">
                  <c:v>0.12959490740740739</c:v>
                </c:pt>
                <c:pt idx="11047">
                  <c:v>0.12960648148148149</c:v>
                </c:pt>
                <c:pt idx="11048">
                  <c:v>0.12961805555555556</c:v>
                </c:pt>
                <c:pt idx="11049">
                  <c:v>0.12962962962962962</c:v>
                </c:pt>
                <c:pt idx="11050">
                  <c:v>0.12964120370370372</c:v>
                </c:pt>
                <c:pt idx="11051">
                  <c:v>0.12965277777777778</c:v>
                </c:pt>
                <c:pt idx="11052">
                  <c:v>0.12966435185185185</c:v>
                </c:pt>
                <c:pt idx="11053">
                  <c:v>0.12967592592592592</c:v>
                </c:pt>
                <c:pt idx="11054">
                  <c:v>0.12968749999999998</c:v>
                </c:pt>
                <c:pt idx="11055">
                  <c:v>0.12969907407407408</c:v>
                </c:pt>
                <c:pt idx="11056">
                  <c:v>0.12971064814814814</c:v>
                </c:pt>
                <c:pt idx="11057">
                  <c:v>0.12972222222222221</c:v>
                </c:pt>
                <c:pt idx="11058">
                  <c:v>0.12973379629629631</c:v>
                </c:pt>
                <c:pt idx="11059">
                  <c:v>0.12974537037037037</c:v>
                </c:pt>
                <c:pt idx="11060">
                  <c:v>0.12975694444444444</c:v>
                </c:pt>
                <c:pt idx="11061">
                  <c:v>0.12976851851851853</c:v>
                </c:pt>
                <c:pt idx="11062">
                  <c:v>0.1297800925925926</c:v>
                </c:pt>
                <c:pt idx="11063">
                  <c:v>0.12979166666666667</c:v>
                </c:pt>
                <c:pt idx="11064">
                  <c:v>0.12980324074074073</c:v>
                </c:pt>
                <c:pt idx="11065">
                  <c:v>0.1298148148148148</c:v>
                </c:pt>
                <c:pt idx="11066">
                  <c:v>0.12982638888888889</c:v>
                </c:pt>
                <c:pt idx="11067">
                  <c:v>0.12983796296296296</c:v>
                </c:pt>
                <c:pt idx="11068">
                  <c:v>0.12984953703703703</c:v>
                </c:pt>
                <c:pt idx="11069">
                  <c:v>0.12986111111111112</c:v>
                </c:pt>
                <c:pt idx="11070">
                  <c:v>0.12987268518518519</c:v>
                </c:pt>
                <c:pt idx="11071">
                  <c:v>0.12988425925925925</c:v>
                </c:pt>
                <c:pt idx="11072">
                  <c:v>0.12989583333333335</c:v>
                </c:pt>
                <c:pt idx="11073">
                  <c:v>0.12990740740740742</c:v>
                </c:pt>
                <c:pt idx="11074">
                  <c:v>0.12991898148148148</c:v>
                </c:pt>
                <c:pt idx="11075">
                  <c:v>0.12993055555555555</c:v>
                </c:pt>
                <c:pt idx="11076">
                  <c:v>0.12994212962962962</c:v>
                </c:pt>
                <c:pt idx="11077">
                  <c:v>0.12995370370370371</c:v>
                </c:pt>
                <c:pt idx="11078">
                  <c:v>0.12996527777777778</c:v>
                </c:pt>
                <c:pt idx="11079">
                  <c:v>0.12997685185185184</c:v>
                </c:pt>
                <c:pt idx="11080">
                  <c:v>0.12998842592592594</c:v>
                </c:pt>
                <c:pt idx="11081">
                  <c:v>0.13</c:v>
                </c:pt>
                <c:pt idx="11082">
                  <c:v>0.13001157407407407</c:v>
                </c:pt>
                <c:pt idx="11083">
                  <c:v>0.13002314814814817</c:v>
                </c:pt>
                <c:pt idx="11084">
                  <c:v>0.1300347222222222</c:v>
                </c:pt>
                <c:pt idx="11085">
                  <c:v>0.1300462962962963</c:v>
                </c:pt>
                <c:pt idx="11086">
                  <c:v>0.13005787037037037</c:v>
                </c:pt>
                <c:pt idx="11087">
                  <c:v>0.13006944444444443</c:v>
                </c:pt>
                <c:pt idx="11088">
                  <c:v>0.13008101851851853</c:v>
                </c:pt>
                <c:pt idx="11089">
                  <c:v>0.13009259259259259</c:v>
                </c:pt>
                <c:pt idx="11090">
                  <c:v>0.13010416666666666</c:v>
                </c:pt>
                <c:pt idx="11091">
                  <c:v>0.13011574074074075</c:v>
                </c:pt>
                <c:pt idx="11092">
                  <c:v>0.13012731481481482</c:v>
                </c:pt>
                <c:pt idx="11093">
                  <c:v>0.13013888888888889</c:v>
                </c:pt>
                <c:pt idx="11094">
                  <c:v>0.13015046296296295</c:v>
                </c:pt>
                <c:pt idx="11095">
                  <c:v>0.13016203703703702</c:v>
                </c:pt>
                <c:pt idx="11096">
                  <c:v>0.13017361111111111</c:v>
                </c:pt>
                <c:pt idx="11097">
                  <c:v>0.13018518518518518</c:v>
                </c:pt>
                <c:pt idx="11098">
                  <c:v>0.13019675925925925</c:v>
                </c:pt>
                <c:pt idx="11099">
                  <c:v>0.13020833333333334</c:v>
                </c:pt>
                <c:pt idx="11100">
                  <c:v>0.13021990740740741</c:v>
                </c:pt>
                <c:pt idx="11101">
                  <c:v>0.13023148148148148</c:v>
                </c:pt>
                <c:pt idx="11102">
                  <c:v>0.13024305555555557</c:v>
                </c:pt>
                <c:pt idx="11103">
                  <c:v>0.13025462962962964</c:v>
                </c:pt>
                <c:pt idx="11104">
                  <c:v>0.1302662037037037</c:v>
                </c:pt>
                <c:pt idx="11105">
                  <c:v>0.13027777777777777</c:v>
                </c:pt>
                <c:pt idx="11106">
                  <c:v>0.13028935185185184</c:v>
                </c:pt>
                <c:pt idx="11107">
                  <c:v>0.13030092592592593</c:v>
                </c:pt>
                <c:pt idx="11108">
                  <c:v>0.13030092592592593</c:v>
                </c:pt>
                <c:pt idx="11109">
                  <c:v>0.1303125</c:v>
                </c:pt>
                <c:pt idx="11110">
                  <c:v>0.13033564814814816</c:v>
                </c:pt>
                <c:pt idx="11111">
                  <c:v>0.13033564814814816</c:v>
                </c:pt>
                <c:pt idx="11112">
                  <c:v>0.13034722222222223</c:v>
                </c:pt>
                <c:pt idx="11113">
                  <c:v>0.13035879629629629</c:v>
                </c:pt>
                <c:pt idx="11114">
                  <c:v>0.13037037037037039</c:v>
                </c:pt>
                <c:pt idx="11115">
                  <c:v>0.13038194444444445</c:v>
                </c:pt>
                <c:pt idx="11116">
                  <c:v>0.13039351851851852</c:v>
                </c:pt>
                <c:pt idx="11117">
                  <c:v>0.13040509259259259</c:v>
                </c:pt>
                <c:pt idx="11118">
                  <c:v>0.13041666666666665</c:v>
                </c:pt>
                <c:pt idx="11119">
                  <c:v>0.13042824074074075</c:v>
                </c:pt>
                <c:pt idx="11120">
                  <c:v>0.13043981481481481</c:v>
                </c:pt>
                <c:pt idx="11121">
                  <c:v>0.13045138888888888</c:v>
                </c:pt>
                <c:pt idx="11122">
                  <c:v>0.13046296296296298</c:v>
                </c:pt>
                <c:pt idx="11123">
                  <c:v>0.13047453703703704</c:v>
                </c:pt>
                <c:pt idx="11124">
                  <c:v>0.13048611111111111</c:v>
                </c:pt>
                <c:pt idx="11125">
                  <c:v>0.1304976851851852</c:v>
                </c:pt>
                <c:pt idx="11126">
                  <c:v>0.13050925925925924</c:v>
                </c:pt>
                <c:pt idx="11127">
                  <c:v>0.13052083333333334</c:v>
                </c:pt>
                <c:pt idx="11128">
                  <c:v>0.1305324074074074</c:v>
                </c:pt>
                <c:pt idx="11129">
                  <c:v>0.13054398148148147</c:v>
                </c:pt>
                <c:pt idx="11130">
                  <c:v>0.13055555555555556</c:v>
                </c:pt>
                <c:pt idx="11131">
                  <c:v>0.13056712962962963</c:v>
                </c:pt>
                <c:pt idx="11132">
                  <c:v>0.1305787037037037</c:v>
                </c:pt>
                <c:pt idx="11133">
                  <c:v>0.13059027777777779</c:v>
                </c:pt>
                <c:pt idx="11134">
                  <c:v>0.13060185185185186</c:v>
                </c:pt>
                <c:pt idx="11135">
                  <c:v>0.13061342592592592</c:v>
                </c:pt>
                <c:pt idx="11136">
                  <c:v>0.13062499999999999</c:v>
                </c:pt>
                <c:pt idx="11137">
                  <c:v>0.13063657407407406</c:v>
                </c:pt>
                <c:pt idx="11138">
                  <c:v>0.13064814814814815</c:v>
                </c:pt>
                <c:pt idx="11139">
                  <c:v>0.13065972222222222</c:v>
                </c:pt>
                <c:pt idx="11140">
                  <c:v>0.13067129629629629</c:v>
                </c:pt>
                <c:pt idx="11141">
                  <c:v>0.13068287037037038</c:v>
                </c:pt>
                <c:pt idx="11142">
                  <c:v>0.13069444444444445</c:v>
                </c:pt>
                <c:pt idx="11143">
                  <c:v>0.13070601851851851</c:v>
                </c:pt>
                <c:pt idx="11144">
                  <c:v>0.13071759259259261</c:v>
                </c:pt>
                <c:pt idx="11145">
                  <c:v>0.13072916666666667</c:v>
                </c:pt>
                <c:pt idx="11146">
                  <c:v>0.13074074074074074</c:v>
                </c:pt>
                <c:pt idx="11147">
                  <c:v>0.13075231481481481</c:v>
                </c:pt>
                <c:pt idx="11148">
                  <c:v>0.13076388888888887</c:v>
                </c:pt>
                <c:pt idx="11149">
                  <c:v>0.13077546296296297</c:v>
                </c:pt>
                <c:pt idx="11150">
                  <c:v>0.13078703703703703</c:v>
                </c:pt>
                <c:pt idx="11151">
                  <c:v>0.1307986111111111</c:v>
                </c:pt>
                <c:pt idx="11152">
                  <c:v>0.1308101851851852</c:v>
                </c:pt>
                <c:pt idx="11153">
                  <c:v>0.13082175925925926</c:v>
                </c:pt>
                <c:pt idx="11154">
                  <c:v>0.13083333333333333</c:v>
                </c:pt>
                <c:pt idx="11155">
                  <c:v>0.13084490740740742</c:v>
                </c:pt>
                <c:pt idx="11156">
                  <c:v>0.13085648148148149</c:v>
                </c:pt>
                <c:pt idx="11157">
                  <c:v>0.13086805555555556</c:v>
                </c:pt>
                <c:pt idx="11158">
                  <c:v>0.13087962962962962</c:v>
                </c:pt>
                <c:pt idx="11159">
                  <c:v>0.13089120370370369</c:v>
                </c:pt>
                <c:pt idx="11160">
                  <c:v>0.13090277777777778</c:v>
                </c:pt>
                <c:pt idx="11161">
                  <c:v>0.13091435185185185</c:v>
                </c:pt>
                <c:pt idx="11162">
                  <c:v>0.13092592592592592</c:v>
                </c:pt>
                <c:pt idx="11163">
                  <c:v>0.13093750000000001</c:v>
                </c:pt>
                <c:pt idx="11164">
                  <c:v>0.13094907407407408</c:v>
                </c:pt>
                <c:pt idx="11165">
                  <c:v>0.13096064814814815</c:v>
                </c:pt>
                <c:pt idx="11166">
                  <c:v>0.13097222222222224</c:v>
                </c:pt>
                <c:pt idx="11167">
                  <c:v>0.13098379629629628</c:v>
                </c:pt>
                <c:pt idx="11168">
                  <c:v>0.13099537037037037</c:v>
                </c:pt>
                <c:pt idx="11169">
                  <c:v>0.13100694444444444</c:v>
                </c:pt>
                <c:pt idx="11170">
                  <c:v>0.13101851851851851</c:v>
                </c:pt>
                <c:pt idx="11171">
                  <c:v>0.1310300925925926</c:v>
                </c:pt>
                <c:pt idx="11172">
                  <c:v>0.13104166666666667</c:v>
                </c:pt>
                <c:pt idx="11173">
                  <c:v>0.13105324074074073</c:v>
                </c:pt>
                <c:pt idx="11174">
                  <c:v>0.13106481481481483</c:v>
                </c:pt>
                <c:pt idx="11175">
                  <c:v>0.1310763888888889</c:v>
                </c:pt>
                <c:pt idx="11176">
                  <c:v>0.13108796296296296</c:v>
                </c:pt>
                <c:pt idx="11177">
                  <c:v>0.13109953703703703</c:v>
                </c:pt>
                <c:pt idx="11178">
                  <c:v>0.13111111111111109</c:v>
                </c:pt>
                <c:pt idx="11179">
                  <c:v>0.13112268518518519</c:v>
                </c:pt>
                <c:pt idx="11180">
                  <c:v>0.13113425925925926</c:v>
                </c:pt>
                <c:pt idx="11181">
                  <c:v>0.13114583333333332</c:v>
                </c:pt>
                <c:pt idx="11182">
                  <c:v>0.13115740740740742</c:v>
                </c:pt>
                <c:pt idx="11183">
                  <c:v>0.13116898148148148</c:v>
                </c:pt>
                <c:pt idx="11184">
                  <c:v>0.13118055555555555</c:v>
                </c:pt>
                <c:pt idx="11185">
                  <c:v>0.13119212962962964</c:v>
                </c:pt>
                <c:pt idx="11186">
                  <c:v>0.13120370370370371</c:v>
                </c:pt>
                <c:pt idx="11187">
                  <c:v>0.13121527777777778</c:v>
                </c:pt>
                <c:pt idx="11188">
                  <c:v>0.13122685185185184</c:v>
                </c:pt>
                <c:pt idx="11189">
                  <c:v>0.13123842592592591</c:v>
                </c:pt>
                <c:pt idx="11190">
                  <c:v>0.13125000000000001</c:v>
                </c:pt>
                <c:pt idx="11191">
                  <c:v>0.13126157407407407</c:v>
                </c:pt>
                <c:pt idx="11192">
                  <c:v>0.13127314814814814</c:v>
                </c:pt>
                <c:pt idx="11193">
                  <c:v>0.13128472222222223</c:v>
                </c:pt>
                <c:pt idx="11194">
                  <c:v>0.1312962962962963</c:v>
                </c:pt>
                <c:pt idx="11195">
                  <c:v>0.13130787037037037</c:v>
                </c:pt>
                <c:pt idx="11196">
                  <c:v>0.13131944444444446</c:v>
                </c:pt>
                <c:pt idx="11197">
                  <c:v>0.13133101851851853</c:v>
                </c:pt>
                <c:pt idx="11198">
                  <c:v>0.13134259259259259</c:v>
                </c:pt>
                <c:pt idx="11199">
                  <c:v>0.13135416666666666</c:v>
                </c:pt>
                <c:pt idx="11200">
                  <c:v>0.13136574074074073</c:v>
                </c:pt>
                <c:pt idx="11201">
                  <c:v>0.13137731481481482</c:v>
                </c:pt>
                <c:pt idx="11202">
                  <c:v>0.13138888888888889</c:v>
                </c:pt>
                <c:pt idx="11203">
                  <c:v>0.13140046296296296</c:v>
                </c:pt>
                <c:pt idx="11204">
                  <c:v>0.13141203703703705</c:v>
                </c:pt>
                <c:pt idx="11205">
                  <c:v>0.13142361111111112</c:v>
                </c:pt>
                <c:pt idx="11206">
                  <c:v>0.13143518518518518</c:v>
                </c:pt>
                <c:pt idx="11207">
                  <c:v>0.13144675925925928</c:v>
                </c:pt>
                <c:pt idx="11208">
                  <c:v>0.13145833333333332</c:v>
                </c:pt>
                <c:pt idx="11209">
                  <c:v>0.13146990740740741</c:v>
                </c:pt>
                <c:pt idx="11210">
                  <c:v>0.13148148148148148</c:v>
                </c:pt>
                <c:pt idx="11211">
                  <c:v>0.13149305555555554</c:v>
                </c:pt>
                <c:pt idx="11212">
                  <c:v>0.13150462962962964</c:v>
                </c:pt>
                <c:pt idx="11213">
                  <c:v>0.1315162037037037</c:v>
                </c:pt>
                <c:pt idx="11214">
                  <c:v>0.13152777777777777</c:v>
                </c:pt>
                <c:pt idx="11215">
                  <c:v>0.13153935185185187</c:v>
                </c:pt>
                <c:pt idx="11216">
                  <c:v>0.13155092592592593</c:v>
                </c:pt>
                <c:pt idx="11217">
                  <c:v>0.1315625</c:v>
                </c:pt>
                <c:pt idx="11218">
                  <c:v>0.13157407407407407</c:v>
                </c:pt>
                <c:pt idx="11219">
                  <c:v>0.13158564814814813</c:v>
                </c:pt>
                <c:pt idx="11220">
                  <c:v>0.13159722222222223</c:v>
                </c:pt>
                <c:pt idx="11221">
                  <c:v>0.13160879629629629</c:v>
                </c:pt>
                <c:pt idx="11222">
                  <c:v>0.13162037037037036</c:v>
                </c:pt>
                <c:pt idx="11223">
                  <c:v>0.13163194444444445</c:v>
                </c:pt>
                <c:pt idx="11224">
                  <c:v>0.13164351851851852</c:v>
                </c:pt>
                <c:pt idx="11225">
                  <c:v>0.13165509259259259</c:v>
                </c:pt>
                <c:pt idx="11226">
                  <c:v>0.13166666666666668</c:v>
                </c:pt>
                <c:pt idx="11227">
                  <c:v>0.13167824074074075</c:v>
                </c:pt>
                <c:pt idx="11228">
                  <c:v>0.13168981481481482</c:v>
                </c:pt>
                <c:pt idx="11229">
                  <c:v>0.13170138888888888</c:v>
                </c:pt>
                <c:pt idx="11230">
                  <c:v>0.13171296296296295</c:v>
                </c:pt>
                <c:pt idx="11231">
                  <c:v>0.13172453703703704</c:v>
                </c:pt>
                <c:pt idx="11232">
                  <c:v>0.13173611111111111</c:v>
                </c:pt>
                <c:pt idx="11233">
                  <c:v>0.13174768518518518</c:v>
                </c:pt>
                <c:pt idx="11234">
                  <c:v>0.13175925925925927</c:v>
                </c:pt>
                <c:pt idx="11235">
                  <c:v>0.13177083333333334</c:v>
                </c:pt>
                <c:pt idx="11236">
                  <c:v>0.1317824074074074</c:v>
                </c:pt>
                <c:pt idx="11237">
                  <c:v>0.1317939814814815</c:v>
                </c:pt>
                <c:pt idx="11238">
                  <c:v>0.13180555555555556</c:v>
                </c:pt>
                <c:pt idx="11239">
                  <c:v>0.13181712962962963</c:v>
                </c:pt>
                <c:pt idx="11240">
                  <c:v>0.1318287037037037</c:v>
                </c:pt>
                <c:pt idx="11241">
                  <c:v>0.13184027777777776</c:v>
                </c:pt>
                <c:pt idx="11242">
                  <c:v>0.13185185185185186</c:v>
                </c:pt>
                <c:pt idx="11243">
                  <c:v>0.13186342592592593</c:v>
                </c:pt>
                <c:pt idx="11244">
                  <c:v>0.13187499999999999</c:v>
                </c:pt>
                <c:pt idx="11245">
                  <c:v>0.13188657407407409</c:v>
                </c:pt>
                <c:pt idx="11246">
                  <c:v>0.13189814814814815</c:v>
                </c:pt>
                <c:pt idx="11247">
                  <c:v>0.13190972222222222</c:v>
                </c:pt>
                <c:pt idx="11248">
                  <c:v>0.13192129629629631</c:v>
                </c:pt>
                <c:pt idx="11249">
                  <c:v>0.13193287037037035</c:v>
                </c:pt>
                <c:pt idx="11250">
                  <c:v>0.13194444444444445</c:v>
                </c:pt>
                <c:pt idx="11251">
                  <c:v>0.13195601851851851</c:v>
                </c:pt>
                <c:pt idx="11252">
                  <c:v>0.13196759259259258</c:v>
                </c:pt>
                <c:pt idx="11253">
                  <c:v>0.13197916666666668</c:v>
                </c:pt>
                <c:pt idx="11254">
                  <c:v>0.13199074074074074</c:v>
                </c:pt>
                <c:pt idx="11255">
                  <c:v>0.13200231481481481</c:v>
                </c:pt>
                <c:pt idx="11256">
                  <c:v>0.1320138888888889</c:v>
                </c:pt>
                <c:pt idx="11257">
                  <c:v>0.13202546296296297</c:v>
                </c:pt>
                <c:pt idx="11258">
                  <c:v>0.13203703703703704</c:v>
                </c:pt>
                <c:pt idx="11259">
                  <c:v>0.1320486111111111</c:v>
                </c:pt>
                <c:pt idx="11260">
                  <c:v>0.13206018518518517</c:v>
                </c:pt>
                <c:pt idx="11261">
                  <c:v>0.13207175925925926</c:v>
                </c:pt>
                <c:pt idx="11262">
                  <c:v>0.13208333333333333</c:v>
                </c:pt>
                <c:pt idx="11263">
                  <c:v>0.1320949074074074</c:v>
                </c:pt>
                <c:pt idx="11264">
                  <c:v>0.13210648148148149</c:v>
                </c:pt>
                <c:pt idx="11265">
                  <c:v>0.13211805555555556</c:v>
                </c:pt>
                <c:pt idx="11266">
                  <c:v>0.13212962962962962</c:v>
                </c:pt>
                <c:pt idx="11267">
                  <c:v>0.13214120370370372</c:v>
                </c:pt>
                <c:pt idx="11268">
                  <c:v>0.13215277777777779</c:v>
                </c:pt>
                <c:pt idx="11269">
                  <c:v>0.13216435185185185</c:v>
                </c:pt>
                <c:pt idx="11270">
                  <c:v>0.13217592592592592</c:v>
                </c:pt>
                <c:pt idx="11271">
                  <c:v>0.13218749999999999</c:v>
                </c:pt>
                <c:pt idx="11272">
                  <c:v>0.13219907407407408</c:v>
                </c:pt>
                <c:pt idx="11273">
                  <c:v>0.13221064814814815</c:v>
                </c:pt>
                <c:pt idx="11274">
                  <c:v>0.13222222222222221</c:v>
                </c:pt>
                <c:pt idx="11275">
                  <c:v>0.13223379629629631</c:v>
                </c:pt>
                <c:pt idx="11276">
                  <c:v>0.13224537037037037</c:v>
                </c:pt>
                <c:pt idx="11277">
                  <c:v>0.13225694444444444</c:v>
                </c:pt>
                <c:pt idx="11278">
                  <c:v>0.13226851851851854</c:v>
                </c:pt>
                <c:pt idx="11279">
                  <c:v>0.13228009259259257</c:v>
                </c:pt>
                <c:pt idx="11280">
                  <c:v>0.13229166666666667</c:v>
                </c:pt>
                <c:pt idx="11281">
                  <c:v>0.13230324074074074</c:v>
                </c:pt>
                <c:pt idx="11282">
                  <c:v>0.1323148148148148</c:v>
                </c:pt>
                <c:pt idx="11283">
                  <c:v>0.1323263888888889</c:v>
                </c:pt>
                <c:pt idx="11284">
                  <c:v>0.13233796296296296</c:v>
                </c:pt>
                <c:pt idx="11285">
                  <c:v>0.13234953703703703</c:v>
                </c:pt>
                <c:pt idx="11286">
                  <c:v>0.13236111111111112</c:v>
                </c:pt>
                <c:pt idx="11287">
                  <c:v>0.13237268518518519</c:v>
                </c:pt>
                <c:pt idx="11288">
                  <c:v>0.13238425925925926</c:v>
                </c:pt>
                <c:pt idx="11289">
                  <c:v>0.13239583333333335</c:v>
                </c:pt>
                <c:pt idx="11290">
                  <c:v>0.13240740740740739</c:v>
                </c:pt>
                <c:pt idx="11291">
                  <c:v>0.13241898148148148</c:v>
                </c:pt>
                <c:pt idx="11292">
                  <c:v>0.13243055555555555</c:v>
                </c:pt>
                <c:pt idx="11293">
                  <c:v>0.13244212962962962</c:v>
                </c:pt>
                <c:pt idx="11294">
                  <c:v>0.13245370370370371</c:v>
                </c:pt>
                <c:pt idx="11295">
                  <c:v>0.13246527777777778</c:v>
                </c:pt>
                <c:pt idx="11296">
                  <c:v>0.13247685185185185</c:v>
                </c:pt>
                <c:pt idx="11297">
                  <c:v>0.13248842592592594</c:v>
                </c:pt>
                <c:pt idx="11298">
                  <c:v>0.13250000000000001</c:v>
                </c:pt>
                <c:pt idx="11299">
                  <c:v>0.13251157407407407</c:v>
                </c:pt>
                <c:pt idx="11300">
                  <c:v>0.13252314814814814</c:v>
                </c:pt>
                <c:pt idx="11301">
                  <c:v>0.13253472222222221</c:v>
                </c:pt>
                <c:pt idx="11302">
                  <c:v>0.1325462962962963</c:v>
                </c:pt>
                <c:pt idx="11303">
                  <c:v>0.13255787037037037</c:v>
                </c:pt>
                <c:pt idx="11304">
                  <c:v>0.13256944444444443</c:v>
                </c:pt>
                <c:pt idx="11305">
                  <c:v>0.13258101851851853</c:v>
                </c:pt>
                <c:pt idx="11306">
                  <c:v>0.1325925925925926</c:v>
                </c:pt>
                <c:pt idx="11307">
                  <c:v>0.13260416666666666</c:v>
                </c:pt>
                <c:pt idx="11308">
                  <c:v>0.13261574074074076</c:v>
                </c:pt>
                <c:pt idx="11309">
                  <c:v>0.13262731481481482</c:v>
                </c:pt>
                <c:pt idx="11310">
                  <c:v>0.13263888888888889</c:v>
                </c:pt>
                <c:pt idx="11311">
                  <c:v>0.13265046296296296</c:v>
                </c:pt>
                <c:pt idx="11312">
                  <c:v>0.13266203703703702</c:v>
                </c:pt>
                <c:pt idx="11313">
                  <c:v>0.13267361111111112</c:v>
                </c:pt>
                <c:pt idx="11314">
                  <c:v>0.13268518518518518</c:v>
                </c:pt>
                <c:pt idx="11315">
                  <c:v>0.13269675925925925</c:v>
                </c:pt>
                <c:pt idx="11316">
                  <c:v>0.13270833333333334</c:v>
                </c:pt>
                <c:pt idx="11317">
                  <c:v>0.13271990740740741</c:v>
                </c:pt>
                <c:pt idx="11318">
                  <c:v>0.13273148148148148</c:v>
                </c:pt>
                <c:pt idx="11319">
                  <c:v>0.13274305555555557</c:v>
                </c:pt>
                <c:pt idx="11320">
                  <c:v>0.13275462962962961</c:v>
                </c:pt>
                <c:pt idx="11321">
                  <c:v>0.13276620370370371</c:v>
                </c:pt>
                <c:pt idx="11322">
                  <c:v>0.13277777777777777</c:v>
                </c:pt>
                <c:pt idx="11323">
                  <c:v>0.13278935185185184</c:v>
                </c:pt>
                <c:pt idx="11324">
                  <c:v>0.13280092592592593</c:v>
                </c:pt>
                <c:pt idx="11325">
                  <c:v>0.1328125</c:v>
                </c:pt>
                <c:pt idx="11326">
                  <c:v>0.13282407407407407</c:v>
                </c:pt>
                <c:pt idx="11327">
                  <c:v>0.13283564814814816</c:v>
                </c:pt>
                <c:pt idx="11328">
                  <c:v>0.13284722222222223</c:v>
                </c:pt>
                <c:pt idx="11329">
                  <c:v>0.13285879629629629</c:v>
                </c:pt>
                <c:pt idx="11330">
                  <c:v>0.13287037037037039</c:v>
                </c:pt>
                <c:pt idx="11331">
                  <c:v>0.13288194444444443</c:v>
                </c:pt>
                <c:pt idx="11332">
                  <c:v>0.13289351851851852</c:v>
                </c:pt>
                <c:pt idx="11333">
                  <c:v>0.13290509259259259</c:v>
                </c:pt>
                <c:pt idx="11334">
                  <c:v>0.13291666666666666</c:v>
                </c:pt>
                <c:pt idx="11335">
                  <c:v>0.13292824074074075</c:v>
                </c:pt>
                <c:pt idx="11336">
                  <c:v>0.13293981481481482</c:v>
                </c:pt>
                <c:pt idx="11337">
                  <c:v>0.13295138888888888</c:v>
                </c:pt>
                <c:pt idx="11338">
                  <c:v>0.13296296296296298</c:v>
                </c:pt>
                <c:pt idx="11339">
                  <c:v>0.13297453703703704</c:v>
                </c:pt>
                <c:pt idx="11340">
                  <c:v>0.13298611111111111</c:v>
                </c:pt>
                <c:pt idx="11341">
                  <c:v>0.13299768518518518</c:v>
                </c:pt>
                <c:pt idx="11342">
                  <c:v>0.13300925925925924</c:v>
                </c:pt>
                <c:pt idx="11343">
                  <c:v>0.13302083333333334</c:v>
                </c:pt>
                <c:pt idx="11344">
                  <c:v>0.1330324074074074</c:v>
                </c:pt>
                <c:pt idx="11345">
                  <c:v>0.13304398148148147</c:v>
                </c:pt>
                <c:pt idx="11346">
                  <c:v>0.13305555555555557</c:v>
                </c:pt>
                <c:pt idx="11347">
                  <c:v>0.13306712962962963</c:v>
                </c:pt>
                <c:pt idx="11348">
                  <c:v>0.1330787037037037</c:v>
                </c:pt>
                <c:pt idx="11349">
                  <c:v>0.13309027777777779</c:v>
                </c:pt>
                <c:pt idx="11350">
                  <c:v>0.13310185185185186</c:v>
                </c:pt>
                <c:pt idx="11351">
                  <c:v>0.13311342592592593</c:v>
                </c:pt>
                <c:pt idx="11352">
                  <c:v>0.13312499999999999</c:v>
                </c:pt>
                <c:pt idx="11353">
                  <c:v>0.13313657407407406</c:v>
                </c:pt>
                <c:pt idx="11354">
                  <c:v>0.13314814814814815</c:v>
                </c:pt>
                <c:pt idx="11355">
                  <c:v>0.13315972222222222</c:v>
                </c:pt>
                <c:pt idx="11356">
                  <c:v>0.13317129629629629</c:v>
                </c:pt>
                <c:pt idx="11357">
                  <c:v>0.13318287037037038</c:v>
                </c:pt>
                <c:pt idx="11358">
                  <c:v>0.13319444444444445</c:v>
                </c:pt>
                <c:pt idx="11359">
                  <c:v>0.13320601851851852</c:v>
                </c:pt>
                <c:pt idx="11360">
                  <c:v>0.13321759259259261</c:v>
                </c:pt>
                <c:pt idx="11361">
                  <c:v>0.13322916666666665</c:v>
                </c:pt>
                <c:pt idx="11362">
                  <c:v>0.13324074074074074</c:v>
                </c:pt>
                <c:pt idx="11363">
                  <c:v>0.13325231481481481</c:v>
                </c:pt>
                <c:pt idx="11364">
                  <c:v>0.13326388888888888</c:v>
                </c:pt>
                <c:pt idx="11365">
                  <c:v>0.13327546296296297</c:v>
                </c:pt>
                <c:pt idx="11366">
                  <c:v>0.13328703703703704</c:v>
                </c:pt>
                <c:pt idx="11367">
                  <c:v>0.1332986111111111</c:v>
                </c:pt>
                <c:pt idx="11368">
                  <c:v>0.1333101851851852</c:v>
                </c:pt>
                <c:pt idx="11369">
                  <c:v>0.13332175925925926</c:v>
                </c:pt>
                <c:pt idx="11370">
                  <c:v>0.13333333333333333</c:v>
                </c:pt>
                <c:pt idx="11371">
                  <c:v>0.13334490740740743</c:v>
                </c:pt>
                <c:pt idx="11372">
                  <c:v>0.13335648148148146</c:v>
                </c:pt>
                <c:pt idx="11373">
                  <c:v>0.13336805555555556</c:v>
                </c:pt>
                <c:pt idx="11374">
                  <c:v>0.13337962962962963</c:v>
                </c:pt>
                <c:pt idx="11375">
                  <c:v>0.13339120370370369</c:v>
                </c:pt>
                <c:pt idx="11376">
                  <c:v>0.13340277777777779</c:v>
                </c:pt>
                <c:pt idx="11377">
                  <c:v>0.13341435185185185</c:v>
                </c:pt>
                <c:pt idx="11378">
                  <c:v>0.13342592592592592</c:v>
                </c:pt>
                <c:pt idx="11379">
                  <c:v>0.13343750000000001</c:v>
                </c:pt>
                <c:pt idx="11380">
                  <c:v>0.13344907407407408</c:v>
                </c:pt>
                <c:pt idx="11381">
                  <c:v>0.13346064814814815</c:v>
                </c:pt>
                <c:pt idx="11382">
                  <c:v>0.13347222222222221</c:v>
                </c:pt>
                <c:pt idx="11383">
                  <c:v>0.13348379629629628</c:v>
                </c:pt>
                <c:pt idx="11384">
                  <c:v>0.13349537037037038</c:v>
                </c:pt>
                <c:pt idx="11385">
                  <c:v>0.13350694444444444</c:v>
                </c:pt>
                <c:pt idx="11386">
                  <c:v>0.13351851851851851</c:v>
                </c:pt>
                <c:pt idx="11387">
                  <c:v>0.1335300925925926</c:v>
                </c:pt>
                <c:pt idx="11388">
                  <c:v>0.13354166666666667</c:v>
                </c:pt>
                <c:pt idx="11389">
                  <c:v>0.13355324074074074</c:v>
                </c:pt>
                <c:pt idx="11390">
                  <c:v>0.13356481481481483</c:v>
                </c:pt>
                <c:pt idx="11391">
                  <c:v>0.1335763888888889</c:v>
                </c:pt>
                <c:pt idx="11392">
                  <c:v>0.13358796296296296</c:v>
                </c:pt>
                <c:pt idx="11393">
                  <c:v>0.13359953703703703</c:v>
                </c:pt>
                <c:pt idx="11394">
                  <c:v>0.1336111111111111</c:v>
                </c:pt>
                <c:pt idx="11395">
                  <c:v>0.13362268518518519</c:v>
                </c:pt>
                <c:pt idx="11396">
                  <c:v>0.13363425925925926</c:v>
                </c:pt>
                <c:pt idx="11397">
                  <c:v>0.13364583333333332</c:v>
                </c:pt>
                <c:pt idx="11398">
                  <c:v>0.13365740740740742</c:v>
                </c:pt>
                <c:pt idx="11399">
                  <c:v>0.13366898148148149</c:v>
                </c:pt>
                <c:pt idx="11400">
                  <c:v>0.13368055555555555</c:v>
                </c:pt>
                <c:pt idx="11401">
                  <c:v>0.13369212962962965</c:v>
                </c:pt>
                <c:pt idx="11402">
                  <c:v>0.13370370370370369</c:v>
                </c:pt>
                <c:pt idx="11403">
                  <c:v>0.13371527777777778</c:v>
                </c:pt>
                <c:pt idx="11404">
                  <c:v>0.13372685185185185</c:v>
                </c:pt>
                <c:pt idx="11405">
                  <c:v>0.13373842592592591</c:v>
                </c:pt>
                <c:pt idx="11406">
                  <c:v>0.13375000000000001</c:v>
                </c:pt>
                <c:pt idx="11407">
                  <c:v>0.13376157407407407</c:v>
                </c:pt>
                <c:pt idx="11408">
                  <c:v>0.13377314814814814</c:v>
                </c:pt>
                <c:pt idx="11409">
                  <c:v>0.13378472222222224</c:v>
                </c:pt>
                <c:pt idx="11410">
                  <c:v>0.1337962962962963</c:v>
                </c:pt>
                <c:pt idx="11411">
                  <c:v>0.13380787037037037</c:v>
                </c:pt>
                <c:pt idx="11412">
                  <c:v>0.13381944444444444</c:v>
                </c:pt>
                <c:pt idx="11413">
                  <c:v>0.1338310185185185</c:v>
                </c:pt>
                <c:pt idx="11414">
                  <c:v>0.1338425925925926</c:v>
                </c:pt>
                <c:pt idx="11415">
                  <c:v>0.13385416666666666</c:v>
                </c:pt>
                <c:pt idx="11416">
                  <c:v>0.13386574074074073</c:v>
                </c:pt>
                <c:pt idx="11417">
                  <c:v>0.13387731481481482</c:v>
                </c:pt>
                <c:pt idx="11418">
                  <c:v>0.13388888888888889</c:v>
                </c:pt>
                <c:pt idx="11419">
                  <c:v>0.13390046296296296</c:v>
                </c:pt>
                <c:pt idx="11420">
                  <c:v>0.13391203703703705</c:v>
                </c:pt>
                <c:pt idx="11421">
                  <c:v>0.13392361111111112</c:v>
                </c:pt>
                <c:pt idx="11422">
                  <c:v>0.13393518518518518</c:v>
                </c:pt>
                <c:pt idx="11423">
                  <c:v>0.13394675925925925</c:v>
                </c:pt>
                <c:pt idx="11424">
                  <c:v>0.13395833333333332</c:v>
                </c:pt>
                <c:pt idx="11425">
                  <c:v>0.13396990740740741</c:v>
                </c:pt>
                <c:pt idx="11426">
                  <c:v>0.13398148148148148</c:v>
                </c:pt>
                <c:pt idx="11427">
                  <c:v>0.13399305555555555</c:v>
                </c:pt>
                <c:pt idx="11428">
                  <c:v>0.13400462962962964</c:v>
                </c:pt>
                <c:pt idx="11429">
                  <c:v>0.13401620370370371</c:v>
                </c:pt>
                <c:pt idx="11430">
                  <c:v>0.13402777777777777</c:v>
                </c:pt>
                <c:pt idx="11431">
                  <c:v>0.13403935185185187</c:v>
                </c:pt>
                <c:pt idx="11432">
                  <c:v>0.13405092592592593</c:v>
                </c:pt>
                <c:pt idx="11433">
                  <c:v>0.1340625</c:v>
                </c:pt>
                <c:pt idx="11434">
                  <c:v>0.13407407407407407</c:v>
                </c:pt>
                <c:pt idx="11435">
                  <c:v>0.13408564814814813</c:v>
                </c:pt>
                <c:pt idx="11436">
                  <c:v>0.13409722222222223</c:v>
                </c:pt>
                <c:pt idx="11437">
                  <c:v>0.1341087962962963</c:v>
                </c:pt>
                <c:pt idx="11438">
                  <c:v>0.13412037037037036</c:v>
                </c:pt>
                <c:pt idx="11439">
                  <c:v>0.13413194444444446</c:v>
                </c:pt>
                <c:pt idx="11440">
                  <c:v>0.13414351851851852</c:v>
                </c:pt>
                <c:pt idx="11441">
                  <c:v>0.13415509259259259</c:v>
                </c:pt>
                <c:pt idx="11442">
                  <c:v>0.13416666666666668</c:v>
                </c:pt>
                <c:pt idx="11443">
                  <c:v>0.13417824074074072</c:v>
                </c:pt>
                <c:pt idx="11444">
                  <c:v>0.13418981481481482</c:v>
                </c:pt>
                <c:pt idx="11445">
                  <c:v>0.13420138888888888</c:v>
                </c:pt>
                <c:pt idx="11446">
                  <c:v>0.13421296296296295</c:v>
                </c:pt>
                <c:pt idx="11447">
                  <c:v>0.13422453703703704</c:v>
                </c:pt>
                <c:pt idx="11448">
                  <c:v>0.13423611111111111</c:v>
                </c:pt>
                <c:pt idx="11449">
                  <c:v>0.13424768518518518</c:v>
                </c:pt>
                <c:pt idx="11450">
                  <c:v>0.13425925925925927</c:v>
                </c:pt>
                <c:pt idx="11451">
                  <c:v>0.13427083333333334</c:v>
                </c:pt>
                <c:pt idx="11452">
                  <c:v>0.13428240740740741</c:v>
                </c:pt>
                <c:pt idx="11453">
                  <c:v>0.13429398148148147</c:v>
                </c:pt>
                <c:pt idx="11454">
                  <c:v>0.13430555555555554</c:v>
                </c:pt>
                <c:pt idx="11455">
                  <c:v>0.13431712962962963</c:v>
                </c:pt>
                <c:pt idx="11456">
                  <c:v>0.1343287037037037</c:v>
                </c:pt>
                <c:pt idx="11457">
                  <c:v>0.13434027777777777</c:v>
                </c:pt>
                <c:pt idx="11458">
                  <c:v>0.13435185185185186</c:v>
                </c:pt>
                <c:pt idx="11459">
                  <c:v>0.13436342592592593</c:v>
                </c:pt>
                <c:pt idx="11460">
                  <c:v>0.13437499999999999</c:v>
                </c:pt>
                <c:pt idx="11461">
                  <c:v>0.13438657407407409</c:v>
                </c:pt>
                <c:pt idx="11462">
                  <c:v>0.13439814814814816</c:v>
                </c:pt>
                <c:pt idx="11463">
                  <c:v>0.13440972222222222</c:v>
                </c:pt>
                <c:pt idx="11464">
                  <c:v>0.13442129629629629</c:v>
                </c:pt>
                <c:pt idx="11465">
                  <c:v>0.13443287037037036</c:v>
                </c:pt>
                <c:pt idx="11466">
                  <c:v>0.13444444444444445</c:v>
                </c:pt>
                <c:pt idx="11467">
                  <c:v>0.13445601851851852</c:v>
                </c:pt>
                <c:pt idx="11468">
                  <c:v>0.13446759259259258</c:v>
                </c:pt>
                <c:pt idx="11469">
                  <c:v>0.13447916666666668</c:v>
                </c:pt>
                <c:pt idx="11470">
                  <c:v>0.13449074074074074</c:v>
                </c:pt>
                <c:pt idx="11471">
                  <c:v>0.13450231481481481</c:v>
                </c:pt>
                <c:pt idx="11472">
                  <c:v>0.13451388888888891</c:v>
                </c:pt>
                <c:pt idx="11473">
                  <c:v>0.13452546296296297</c:v>
                </c:pt>
                <c:pt idx="11474">
                  <c:v>0.13453703703703704</c:v>
                </c:pt>
                <c:pt idx="11475">
                  <c:v>0.1345486111111111</c:v>
                </c:pt>
                <c:pt idx="11476">
                  <c:v>0.13456018518518517</c:v>
                </c:pt>
                <c:pt idx="11477">
                  <c:v>0.13457175925925927</c:v>
                </c:pt>
                <c:pt idx="11478">
                  <c:v>0.13458333333333333</c:v>
                </c:pt>
                <c:pt idx="11479">
                  <c:v>0.1345949074074074</c:v>
                </c:pt>
                <c:pt idx="11480">
                  <c:v>0.13460648148148149</c:v>
                </c:pt>
                <c:pt idx="11481">
                  <c:v>0.13461805555555556</c:v>
                </c:pt>
                <c:pt idx="11482">
                  <c:v>0.13462962962962963</c:v>
                </c:pt>
                <c:pt idx="11483">
                  <c:v>0.13464120370370372</c:v>
                </c:pt>
                <c:pt idx="11484">
                  <c:v>0.13465277777777776</c:v>
                </c:pt>
                <c:pt idx="11485">
                  <c:v>0.13466435185185185</c:v>
                </c:pt>
                <c:pt idx="11486">
                  <c:v>0.13467592592592592</c:v>
                </c:pt>
                <c:pt idx="11487">
                  <c:v>0.13468749999999999</c:v>
                </c:pt>
                <c:pt idx="11488">
                  <c:v>0.13469907407407408</c:v>
                </c:pt>
                <c:pt idx="11489">
                  <c:v>0.13471064814814815</c:v>
                </c:pt>
                <c:pt idx="11490">
                  <c:v>0.13472222222222222</c:v>
                </c:pt>
                <c:pt idx="11491">
                  <c:v>0.13473379629629631</c:v>
                </c:pt>
                <c:pt idx="11492">
                  <c:v>0.13474537037037038</c:v>
                </c:pt>
                <c:pt idx="11493">
                  <c:v>0.13475694444444444</c:v>
                </c:pt>
                <c:pt idx="11494">
                  <c:v>0.13476851851851851</c:v>
                </c:pt>
                <c:pt idx="11495">
                  <c:v>0.13478009259259258</c:v>
                </c:pt>
                <c:pt idx="11496">
                  <c:v>0.13479166666666667</c:v>
                </c:pt>
                <c:pt idx="11497">
                  <c:v>0.13480324074074074</c:v>
                </c:pt>
                <c:pt idx="11498">
                  <c:v>0.1348148148148148</c:v>
                </c:pt>
                <c:pt idx="11499">
                  <c:v>0.1348263888888889</c:v>
                </c:pt>
                <c:pt idx="11500">
                  <c:v>0.13483796296296297</c:v>
                </c:pt>
                <c:pt idx="11501">
                  <c:v>0.13484953703703703</c:v>
                </c:pt>
                <c:pt idx="11502">
                  <c:v>0.13486111111111113</c:v>
                </c:pt>
                <c:pt idx="11503">
                  <c:v>0.13487268518518519</c:v>
                </c:pt>
                <c:pt idx="11504">
                  <c:v>0.13488425925925926</c:v>
                </c:pt>
                <c:pt idx="11505">
                  <c:v>0.13489583333333333</c:v>
                </c:pt>
                <c:pt idx="11506">
                  <c:v>0.13490740740740739</c:v>
                </c:pt>
                <c:pt idx="11507">
                  <c:v>0.13491898148148149</c:v>
                </c:pt>
                <c:pt idx="11508">
                  <c:v>0.13493055555555555</c:v>
                </c:pt>
                <c:pt idx="11509">
                  <c:v>0.13494212962962962</c:v>
                </c:pt>
                <c:pt idx="11510">
                  <c:v>0.13495370370370371</c:v>
                </c:pt>
                <c:pt idx="11511">
                  <c:v>0.13496527777777778</c:v>
                </c:pt>
                <c:pt idx="11512">
                  <c:v>0.13497685185185185</c:v>
                </c:pt>
                <c:pt idx="11513">
                  <c:v>0.13498842592592594</c:v>
                </c:pt>
                <c:pt idx="11514">
                  <c:v>0.13500000000000001</c:v>
                </c:pt>
                <c:pt idx="11515">
                  <c:v>0.13501157407407408</c:v>
                </c:pt>
                <c:pt idx="11516">
                  <c:v>0.13502314814814814</c:v>
                </c:pt>
                <c:pt idx="11517">
                  <c:v>0.13503472222222221</c:v>
                </c:pt>
                <c:pt idx="11518">
                  <c:v>0.1350462962962963</c:v>
                </c:pt>
                <c:pt idx="11519">
                  <c:v>0.13505787037037037</c:v>
                </c:pt>
                <c:pt idx="11520">
                  <c:v>0.13506944444444444</c:v>
                </c:pt>
                <c:pt idx="11521">
                  <c:v>0.13508101851851853</c:v>
                </c:pt>
                <c:pt idx="11522">
                  <c:v>0.1350925925925926</c:v>
                </c:pt>
                <c:pt idx="11523">
                  <c:v>0.13510416666666666</c:v>
                </c:pt>
                <c:pt idx="11524">
                  <c:v>0.13511574074074076</c:v>
                </c:pt>
                <c:pt idx="11525">
                  <c:v>0.1351273148148148</c:v>
                </c:pt>
                <c:pt idx="11526">
                  <c:v>0.13513888888888889</c:v>
                </c:pt>
                <c:pt idx="11527">
                  <c:v>0.13515046296296296</c:v>
                </c:pt>
                <c:pt idx="11528">
                  <c:v>0.13516203703703702</c:v>
                </c:pt>
                <c:pt idx="11529">
                  <c:v>0.13517361111111112</c:v>
                </c:pt>
                <c:pt idx="11530">
                  <c:v>0.13518518518518519</c:v>
                </c:pt>
                <c:pt idx="11531">
                  <c:v>0.13519675925925925</c:v>
                </c:pt>
                <c:pt idx="11532">
                  <c:v>0.13520833333333335</c:v>
                </c:pt>
                <c:pt idx="11533">
                  <c:v>0.13521990740740741</c:v>
                </c:pt>
                <c:pt idx="11534">
                  <c:v>0.13523148148148148</c:v>
                </c:pt>
                <c:pt idx="11535">
                  <c:v>0.13524305555555555</c:v>
                </c:pt>
                <c:pt idx="11536">
                  <c:v>0.13525462962962961</c:v>
                </c:pt>
                <c:pt idx="11537">
                  <c:v>0.13526620370370371</c:v>
                </c:pt>
                <c:pt idx="11538">
                  <c:v>0.13527777777777777</c:v>
                </c:pt>
                <c:pt idx="11539">
                  <c:v>0.13528935185185184</c:v>
                </c:pt>
                <c:pt idx="11540">
                  <c:v>0.13530092592592594</c:v>
                </c:pt>
                <c:pt idx="11541">
                  <c:v>0.1353125</c:v>
                </c:pt>
                <c:pt idx="11542">
                  <c:v>0.13532407407407407</c:v>
                </c:pt>
                <c:pt idx="11543">
                  <c:v>0.13532407407407407</c:v>
                </c:pt>
                <c:pt idx="11544">
                  <c:v>0.13533564814814816</c:v>
                </c:pt>
                <c:pt idx="11545">
                  <c:v>0.13534722222222223</c:v>
                </c:pt>
                <c:pt idx="11546">
                  <c:v>0.1353587962962963</c:v>
                </c:pt>
                <c:pt idx="11547">
                  <c:v>0.13537037037037036</c:v>
                </c:pt>
                <c:pt idx="11548">
                  <c:v>0.13538194444444443</c:v>
                </c:pt>
                <c:pt idx="11549">
                  <c:v>0.13539351851851852</c:v>
                </c:pt>
                <c:pt idx="11550">
                  <c:v>0.13540509259259259</c:v>
                </c:pt>
                <c:pt idx="11551">
                  <c:v>0.13541666666666666</c:v>
                </c:pt>
                <c:pt idx="11552">
                  <c:v>0.13542824074074075</c:v>
                </c:pt>
                <c:pt idx="11553">
                  <c:v>0.13543981481481482</c:v>
                </c:pt>
                <c:pt idx="11554">
                  <c:v>0.13545138888888889</c:v>
                </c:pt>
                <c:pt idx="11555">
                  <c:v>0.13546296296296298</c:v>
                </c:pt>
                <c:pt idx="11556">
                  <c:v>0.13547453703703705</c:v>
                </c:pt>
                <c:pt idx="11557">
                  <c:v>0.13548611111111111</c:v>
                </c:pt>
                <c:pt idx="11558">
                  <c:v>0.13549768518518518</c:v>
                </c:pt>
                <c:pt idx="11559">
                  <c:v>0.13550925925925925</c:v>
                </c:pt>
                <c:pt idx="11560">
                  <c:v>0.13552083333333334</c:v>
                </c:pt>
                <c:pt idx="11561">
                  <c:v>0.13553240740740741</c:v>
                </c:pt>
                <c:pt idx="11562">
                  <c:v>0.13554398148148147</c:v>
                </c:pt>
                <c:pt idx="11563">
                  <c:v>0.13555555555555557</c:v>
                </c:pt>
                <c:pt idx="11564">
                  <c:v>0.13556712962962963</c:v>
                </c:pt>
                <c:pt idx="11565">
                  <c:v>0.1355787037037037</c:v>
                </c:pt>
                <c:pt idx="11566">
                  <c:v>0.13559027777777777</c:v>
                </c:pt>
                <c:pt idx="11567">
                  <c:v>0.13560185185185183</c:v>
                </c:pt>
                <c:pt idx="11568">
                  <c:v>0.13561342592592593</c:v>
                </c:pt>
                <c:pt idx="11569">
                  <c:v>0.135625</c:v>
                </c:pt>
                <c:pt idx="11570">
                  <c:v>0.13563657407407406</c:v>
                </c:pt>
                <c:pt idx="11571">
                  <c:v>0.13564814814814816</c:v>
                </c:pt>
                <c:pt idx="11572">
                  <c:v>0.13565972222222222</c:v>
                </c:pt>
                <c:pt idx="11573">
                  <c:v>0.13567129629629629</c:v>
                </c:pt>
                <c:pt idx="11574">
                  <c:v>0.13568287037037038</c:v>
                </c:pt>
                <c:pt idx="11575">
                  <c:v>0.13569444444444445</c:v>
                </c:pt>
                <c:pt idx="11576">
                  <c:v>0.13570601851851852</c:v>
                </c:pt>
                <c:pt idx="11577">
                  <c:v>0.13571759259259261</c:v>
                </c:pt>
                <c:pt idx="11578">
                  <c:v>0.13572916666666665</c:v>
                </c:pt>
                <c:pt idx="11579">
                  <c:v>0.13574074074074075</c:v>
                </c:pt>
                <c:pt idx="11580">
                  <c:v>0.13575231481481481</c:v>
                </c:pt>
                <c:pt idx="11581">
                  <c:v>0.13576388888888888</c:v>
                </c:pt>
                <c:pt idx="11582">
                  <c:v>0.13577546296296297</c:v>
                </c:pt>
                <c:pt idx="11583">
                  <c:v>0.13578703703703704</c:v>
                </c:pt>
                <c:pt idx="11584">
                  <c:v>0.13579861111111111</c:v>
                </c:pt>
                <c:pt idx="11585">
                  <c:v>0.1358101851851852</c:v>
                </c:pt>
                <c:pt idx="11586">
                  <c:v>0.13582175925925927</c:v>
                </c:pt>
                <c:pt idx="11587">
                  <c:v>0.13583333333333333</c:v>
                </c:pt>
                <c:pt idx="11588">
                  <c:v>0.1358449074074074</c:v>
                </c:pt>
                <c:pt idx="11589">
                  <c:v>0.13585648148148147</c:v>
                </c:pt>
                <c:pt idx="11590">
                  <c:v>0.13586805555555556</c:v>
                </c:pt>
                <c:pt idx="11591">
                  <c:v>0.13587962962962963</c:v>
                </c:pt>
                <c:pt idx="11592">
                  <c:v>0.13589120370370369</c:v>
                </c:pt>
                <c:pt idx="11593">
                  <c:v>0.13590277777777779</c:v>
                </c:pt>
                <c:pt idx="11594">
                  <c:v>0.13591435185185186</c:v>
                </c:pt>
                <c:pt idx="11595">
                  <c:v>0.13592592592592592</c:v>
                </c:pt>
                <c:pt idx="11596">
                  <c:v>0.13593750000000002</c:v>
                </c:pt>
                <c:pt idx="11597">
                  <c:v>0.13594907407407408</c:v>
                </c:pt>
                <c:pt idx="11598">
                  <c:v>0.13596064814814815</c:v>
                </c:pt>
                <c:pt idx="11599">
                  <c:v>0.13597222222222222</c:v>
                </c:pt>
                <c:pt idx="11600">
                  <c:v>0.13598379629629628</c:v>
                </c:pt>
                <c:pt idx="11601">
                  <c:v>0.13599537037037038</c:v>
                </c:pt>
                <c:pt idx="11602">
                  <c:v>0.13600694444444444</c:v>
                </c:pt>
                <c:pt idx="11603">
                  <c:v>0.13601851851851851</c:v>
                </c:pt>
                <c:pt idx="11604">
                  <c:v>0.13603009259259261</c:v>
                </c:pt>
                <c:pt idx="11605">
                  <c:v>0.13604166666666667</c:v>
                </c:pt>
                <c:pt idx="11606">
                  <c:v>0.13605324074074074</c:v>
                </c:pt>
                <c:pt idx="11607">
                  <c:v>0.13606481481481481</c:v>
                </c:pt>
                <c:pt idx="11608">
                  <c:v>0.13607638888888887</c:v>
                </c:pt>
                <c:pt idx="11609">
                  <c:v>0.13608796296296297</c:v>
                </c:pt>
                <c:pt idx="11610">
                  <c:v>0.13609953703703703</c:v>
                </c:pt>
                <c:pt idx="11611">
                  <c:v>0.1361111111111111</c:v>
                </c:pt>
                <c:pt idx="11612">
                  <c:v>0.13612268518518519</c:v>
                </c:pt>
                <c:pt idx="11613">
                  <c:v>0.13613425925925926</c:v>
                </c:pt>
                <c:pt idx="11614">
                  <c:v>0.13614583333333333</c:v>
                </c:pt>
                <c:pt idx="11615">
                  <c:v>0.13615740740740742</c:v>
                </c:pt>
                <c:pt idx="11616">
                  <c:v>0.13616898148148149</c:v>
                </c:pt>
                <c:pt idx="11617">
                  <c:v>0.13618055555555555</c:v>
                </c:pt>
                <c:pt idx="11618">
                  <c:v>0.13619212962962965</c:v>
                </c:pt>
                <c:pt idx="11619">
                  <c:v>0.13620370370370369</c:v>
                </c:pt>
                <c:pt idx="11620">
                  <c:v>0.13621527777777778</c:v>
                </c:pt>
                <c:pt idx="11621">
                  <c:v>0.13622685185185185</c:v>
                </c:pt>
                <c:pt idx="11622">
                  <c:v>0.13623842592592592</c:v>
                </c:pt>
                <c:pt idx="11623">
                  <c:v>0.13625000000000001</c:v>
                </c:pt>
                <c:pt idx="11624">
                  <c:v>0.13626157407407408</c:v>
                </c:pt>
                <c:pt idx="11625">
                  <c:v>0.13627314814814814</c:v>
                </c:pt>
                <c:pt idx="11626">
                  <c:v>0.13628472222222224</c:v>
                </c:pt>
                <c:pt idx="11627">
                  <c:v>0.13629629629629628</c:v>
                </c:pt>
                <c:pt idx="11628">
                  <c:v>0.13630787037037037</c:v>
                </c:pt>
                <c:pt idx="11629">
                  <c:v>0.13631944444444444</c:v>
                </c:pt>
                <c:pt idx="11630">
                  <c:v>0.1363310185185185</c:v>
                </c:pt>
                <c:pt idx="11631">
                  <c:v>0.1363425925925926</c:v>
                </c:pt>
                <c:pt idx="11632">
                  <c:v>0.13635416666666667</c:v>
                </c:pt>
                <c:pt idx="11633">
                  <c:v>0.13636574074074073</c:v>
                </c:pt>
                <c:pt idx="11634">
                  <c:v>0.13637731481481483</c:v>
                </c:pt>
                <c:pt idx="11635">
                  <c:v>0.13638888888888889</c:v>
                </c:pt>
                <c:pt idx="11636">
                  <c:v>0.13640046296296296</c:v>
                </c:pt>
                <c:pt idx="11637">
                  <c:v>0.13641203703703705</c:v>
                </c:pt>
                <c:pt idx="11638">
                  <c:v>0.13642361111111112</c:v>
                </c:pt>
                <c:pt idx="11639">
                  <c:v>0.13643518518518519</c:v>
                </c:pt>
                <c:pt idx="11640">
                  <c:v>0.13644675925925925</c:v>
                </c:pt>
                <c:pt idx="11641">
                  <c:v>0.13645833333333332</c:v>
                </c:pt>
                <c:pt idx="11642">
                  <c:v>0.13646990740740741</c:v>
                </c:pt>
                <c:pt idx="11643">
                  <c:v>0.13648148148148148</c:v>
                </c:pt>
                <c:pt idx="11644">
                  <c:v>0.13649305555555555</c:v>
                </c:pt>
                <c:pt idx="11645">
                  <c:v>0.13650462962962964</c:v>
                </c:pt>
                <c:pt idx="11646">
                  <c:v>0.13651620370370371</c:v>
                </c:pt>
                <c:pt idx="11647">
                  <c:v>0.13652777777777778</c:v>
                </c:pt>
                <c:pt idx="11648">
                  <c:v>0.13653935185185184</c:v>
                </c:pt>
                <c:pt idx="11649">
                  <c:v>0.13655092592592591</c:v>
                </c:pt>
                <c:pt idx="11650">
                  <c:v>0.1365625</c:v>
                </c:pt>
                <c:pt idx="11651">
                  <c:v>0.13657407407407407</c:v>
                </c:pt>
                <c:pt idx="11652">
                  <c:v>0.13658564814814814</c:v>
                </c:pt>
                <c:pt idx="11653">
                  <c:v>0.13659722222222223</c:v>
                </c:pt>
                <c:pt idx="11654">
                  <c:v>0.1366087962962963</c:v>
                </c:pt>
                <c:pt idx="11655">
                  <c:v>0.13662037037037036</c:v>
                </c:pt>
                <c:pt idx="11656">
                  <c:v>0.13663194444444446</c:v>
                </c:pt>
                <c:pt idx="11657">
                  <c:v>0.13664351851851853</c:v>
                </c:pt>
                <c:pt idx="11658">
                  <c:v>0.13665509259259259</c:v>
                </c:pt>
                <c:pt idx="11659">
                  <c:v>0.13666666666666669</c:v>
                </c:pt>
                <c:pt idx="11660">
                  <c:v>0.13667824074074073</c:v>
                </c:pt>
                <c:pt idx="11661">
                  <c:v>0.13668981481481482</c:v>
                </c:pt>
                <c:pt idx="11662">
                  <c:v>0.13670138888888889</c:v>
                </c:pt>
                <c:pt idx="11663">
                  <c:v>0.13671296296296295</c:v>
                </c:pt>
                <c:pt idx="11664">
                  <c:v>0.13672453703703705</c:v>
                </c:pt>
                <c:pt idx="11665">
                  <c:v>0.13673611111111111</c:v>
                </c:pt>
                <c:pt idx="11666">
                  <c:v>0.13674768518518518</c:v>
                </c:pt>
                <c:pt idx="11667">
                  <c:v>0.13675925925925927</c:v>
                </c:pt>
                <c:pt idx="11668">
                  <c:v>0.13677083333333331</c:v>
                </c:pt>
                <c:pt idx="11669">
                  <c:v>0.13678240740740741</c:v>
                </c:pt>
                <c:pt idx="11670">
                  <c:v>0.13679398148148147</c:v>
                </c:pt>
                <c:pt idx="11671">
                  <c:v>0.13680555555555554</c:v>
                </c:pt>
                <c:pt idx="11672">
                  <c:v>0.13681712962962964</c:v>
                </c:pt>
                <c:pt idx="11673">
                  <c:v>0.1368287037037037</c:v>
                </c:pt>
                <c:pt idx="11674">
                  <c:v>0.13684027777777777</c:v>
                </c:pt>
                <c:pt idx="11675">
                  <c:v>0.13685185185185186</c:v>
                </c:pt>
                <c:pt idx="11676">
                  <c:v>0.13686342592592593</c:v>
                </c:pt>
                <c:pt idx="11677">
                  <c:v>0.136875</c:v>
                </c:pt>
                <c:pt idx="11678">
                  <c:v>0.13688657407407409</c:v>
                </c:pt>
                <c:pt idx="11679">
                  <c:v>0.13689814814814816</c:v>
                </c:pt>
                <c:pt idx="11680">
                  <c:v>0.13690972222222222</c:v>
                </c:pt>
                <c:pt idx="11681">
                  <c:v>0.13692129629629629</c:v>
                </c:pt>
                <c:pt idx="11682">
                  <c:v>0.13693287037037036</c:v>
                </c:pt>
                <c:pt idx="11683">
                  <c:v>0.13694444444444445</c:v>
                </c:pt>
                <c:pt idx="11684">
                  <c:v>0.13695601851851852</c:v>
                </c:pt>
                <c:pt idx="11685">
                  <c:v>0.13696759259259259</c:v>
                </c:pt>
                <c:pt idx="11686">
                  <c:v>0.13697916666666668</c:v>
                </c:pt>
                <c:pt idx="11687">
                  <c:v>0.13699074074074075</c:v>
                </c:pt>
                <c:pt idx="11688">
                  <c:v>0.13700231481481481</c:v>
                </c:pt>
                <c:pt idx="11689">
                  <c:v>0.13701388888888888</c:v>
                </c:pt>
                <c:pt idx="11690">
                  <c:v>0.13702546296296295</c:v>
                </c:pt>
                <c:pt idx="11691">
                  <c:v>0.13703703703703704</c:v>
                </c:pt>
                <c:pt idx="11692">
                  <c:v>0.13704861111111111</c:v>
                </c:pt>
                <c:pt idx="11693">
                  <c:v>0.13706018518518517</c:v>
                </c:pt>
                <c:pt idx="11694">
                  <c:v>0.13707175925925927</c:v>
                </c:pt>
                <c:pt idx="11695">
                  <c:v>0.13708333333333333</c:v>
                </c:pt>
                <c:pt idx="11696">
                  <c:v>0.1370949074074074</c:v>
                </c:pt>
                <c:pt idx="11697">
                  <c:v>0.1371064814814815</c:v>
                </c:pt>
                <c:pt idx="11698">
                  <c:v>0.13711805555555556</c:v>
                </c:pt>
                <c:pt idx="11699">
                  <c:v>0.13712962962962963</c:v>
                </c:pt>
                <c:pt idx="11700">
                  <c:v>0.13714120370370372</c:v>
                </c:pt>
                <c:pt idx="11701">
                  <c:v>0.13715277777777776</c:v>
                </c:pt>
                <c:pt idx="11702">
                  <c:v>0.13716435185185186</c:v>
                </c:pt>
                <c:pt idx="11703">
                  <c:v>0.13717592592592592</c:v>
                </c:pt>
                <c:pt idx="11704">
                  <c:v>0.13718749999999999</c:v>
                </c:pt>
                <c:pt idx="11705">
                  <c:v>0.13719907407407408</c:v>
                </c:pt>
                <c:pt idx="11706">
                  <c:v>0.13721064814814815</c:v>
                </c:pt>
                <c:pt idx="11707">
                  <c:v>0.13722222222222222</c:v>
                </c:pt>
                <c:pt idx="11708">
                  <c:v>0.13723379629629631</c:v>
                </c:pt>
                <c:pt idx="11709">
                  <c:v>0.13724537037037035</c:v>
                </c:pt>
                <c:pt idx="11710">
                  <c:v>0.13725694444444445</c:v>
                </c:pt>
                <c:pt idx="11711">
                  <c:v>0.13726851851851851</c:v>
                </c:pt>
                <c:pt idx="11712">
                  <c:v>0.13728009259259258</c:v>
                </c:pt>
                <c:pt idx="11713">
                  <c:v>0.13729166666666667</c:v>
                </c:pt>
                <c:pt idx="11714">
                  <c:v>0.13730324074074074</c:v>
                </c:pt>
                <c:pt idx="11715">
                  <c:v>0.13731481481481481</c:v>
                </c:pt>
                <c:pt idx="11716">
                  <c:v>0.1373263888888889</c:v>
                </c:pt>
                <c:pt idx="11717">
                  <c:v>0.13733796296296297</c:v>
                </c:pt>
                <c:pt idx="11718">
                  <c:v>0.13734953703703703</c:v>
                </c:pt>
                <c:pt idx="11719">
                  <c:v>0.13736111111111113</c:v>
                </c:pt>
                <c:pt idx="11720">
                  <c:v>0.13737268518518519</c:v>
                </c:pt>
                <c:pt idx="11721">
                  <c:v>0.13738425925925926</c:v>
                </c:pt>
                <c:pt idx="11722">
                  <c:v>0.13739583333333333</c:v>
                </c:pt>
                <c:pt idx="11723">
                  <c:v>0.13740740740740739</c:v>
                </c:pt>
                <c:pt idx="11724">
                  <c:v>0.13741898148148149</c:v>
                </c:pt>
                <c:pt idx="11725">
                  <c:v>0.13743055555555556</c:v>
                </c:pt>
                <c:pt idx="11726">
                  <c:v>0.13744212962962962</c:v>
                </c:pt>
                <c:pt idx="11727">
                  <c:v>0.13745370370370372</c:v>
                </c:pt>
                <c:pt idx="11728">
                  <c:v>0.13746527777777778</c:v>
                </c:pt>
                <c:pt idx="11729">
                  <c:v>0.13747685185185185</c:v>
                </c:pt>
                <c:pt idx="11730">
                  <c:v>0.13748842592592592</c:v>
                </c:pt>
                <c:pt idx="11731">
                  <c:v>0.13749999999999998</c:v>
                </c:pt>
                <c:pt idx="11732">
                  <c:v>0.13751157407407408</c:v>
                </c:pt>
                <c:pt idx="11733">
                  <c:v>0.13752314814814814</c:v>
                </c:pt>
                <c:pt idx="11734">
                  <c:v>0.13753472222222221</c:v>
                </c:pt>
                <c:pt idx="11735">
                  <c:v>0.13754629629629631</c:v>
                </c:pt>
                <c:pt idx="11736">
                  <c:v>0.13755787037037037</c:v>
                </c:pt>
                <c:pt idx="11737">
                  <c:v>0.13756944444444444</c:v>
                </c:pt>
                <c:pt idx="11738">
                  <c:v>0.13758101851851853</c:v>
                </c:pt>
                <c:pt idx="11739">
                  <c:v>0.1375925925925926</c:v>
                </c:pt>
                <c:pt idx="11740">
                  <c:v>0.13760416666666667</c:v>
                </c:pt>
                <c:pt idx="11741">
                  <c:v>0.13761574074074076</c:v>
                </c:pt>
                <c:pt idx="11742">
                  <c:v>0.1376273148148148</c:v>
                </c:pt>
                <c:pt idx="11743">
                  <c:v>0.13763888888888889</c:v>
                </c:pt>
                <c:pt idx="11744">
                  <c:v>0.13765046296296296</c:v>
                </c:pt>
                <c:pt idx="11745">
                  <c:v>0.13766203703703703</c:v>
                </c:pt>
                <c:pt idx="11746">
                  <c:v>0.13767361111111112</c:v>
                </c:pt>
                <c:pt idx="11747">
                  <c:v>0.13768518518518519</c:v>
                </c:pt>
                <c:pt idx="11748">
                  <c:v>0.13769675925925925</c:v>
                </c:pt>
                <c:pt idx="11749">
                  <c:v>0.13770833333333335</c:v>
                </c:pt>
                <c:pt idx="11750">
                  <c:v>0.13771990740740739</c:v>
                </c:pt>
                <c:pt idx="11751">
                  <c:v>0.13773148148148148</c:v>
                </c:pt>
                <c:pt idx="11752">
                  <c:v>0.13774305555555555</c:v>
                </c:pt>
                <c:pt idx="11753">
                  <c:v>0.13775462962962962</c:v>
                </c:pt>
                <c:pt idx="11754">
                  <c:v>0.13776620370370371</c:v>
                </c:pt>
                <c:pt idx="11755">
                  <c:v>0.13777777777777778</c:v>
                </c:pt>
                <c:pt idx="11756">
                  <c:v>0.13778935185185184</c:v>
                </c:pt>
                <c:pt idx="11757">
                  <c:v>0.13780092592592594</c:v>
                </c:pt>
                <c:pt idx="11758">
                  <c:v>0.1378125</c:v>
                </c:pt>
                <c:pt idx="11759">
                  <c:v>0.13782407407407407</c:v>
                </c:pt>
                <c:pt idx="11760">
                  <c:v>0.13783564814814817</c:v>
                </c:pt>
                <c:pt idx="11761">
                  <c:v>0.13784722222222223</c:v>
                </c:pt>
                <c:pt idx="11762">
                  <c:v>0.1378587962962963</c:v>
                </c:pt>
                <c:pt idx="11763">
                  <c:v>0.13787037037037037</c:v>
                </c:pt>
                <c:pt idx="11764">
                  <c:v>0.13788194444444443</c:v>
                </c:pt>
                <c:pt idx="11765">
                  <c:v>0.13789351851851853</c:v>
                </c:pt>
                <c:pt idx="11766">
                  <c:v>0.13790509259259259</c:v>
                </c:pt>
                <c:pt idx="11767">
                  <c:v>0.13791666666666666</c:v>
                </c:pt>
                <c:pt idx="11768">
                  <c:v>0.13792824074074075</c:v>
                </c:pt>
                <c:pt idx="11769">
                  <c:v>0.13793981481481482</c:v>
                </c:pt>
                <c:pt idx="11770">
                  <c:v>0.13795138888888889</c:v>
                </c:pt>
                <c:pt idx="11771">
                  <c:v>0.13796296296296295</c:v>
                </c:pt>
                <c:pt idx="11772">
                  <c:v>0.13797453703703702</c:v>
                </c:pt>
                <c:pt idx="11773">
                  <c:v>0.13798611111111111</c:v>
                </c:pt>
                <c:pt idx="11774">
                  <c:v>0.13799768518518518</c:v>
                </c:pt>
                <c:pt idx="11775">
                  <c:v>0.13800925925925925</c:v>
                </c:pt>
                <c:pt idx="11776">
                  <c:v>0.13802083333333334</c:v>
                </c:pt>
                <c:pt idx="11777">
                  <c:v>0.13803240740740741</c:v>
                </c:pt>
                <c:pt idx="11778">
                  <c:v>0.13804398148148148</c:v>
                </c:pt>
                <c:pt idx="11779">
                  <c:v>0.13805555555555557</c:v>
                </c:pt>
                <c:pt idx="11780">
                  <c:v>0.13806712962962964</c:v>
                </c:pt>
                <c:pt idx="11781">
                  <c:v>0.1380787037037037</c:v>
                </c:pt>
                <c:pt idx="11782">
                  <c:v>0.1380902777777778</c:v>
                </c:pt>
                <c:pt idx="11783">
                  <c:v>0.13810185185185184</c:v>
                </c:pt>
                <c:pt idx="11784">
                  <c:v>0.13811342592592593</c:v>
                </c:pt>
                <c:pt idx="11785">
                  <c:v>0.138125</c:v>
                </c:pt>
                <c:pt idx="11786">
                  <c:v>0.13813657407407406</c:v>
                </c:pt>
                <c:pt idx="11787">
                  <c:v>0.13814814814814816</c:v>
                </c:pt>
                <c:pt idx="11788">
                  <c:v>0.13815972222222223</c:v>
                </c:pt>
                <c:pt idx="11789">
                  <c:v>0.13817129629629629</c:v>
                </c:pt>
                <c:pt idx="11790">
                  <c:v>0.13818287037037039</c:v>
                </c:pt>
                <c:pt idx="11791">
                  <c:v>0.13819444444444443</c:v>
                </c:pt>
                <c:pt idx="11792">
                  <c:v>0.13820601851851852</c:v>
                </c:pt>
                <c:pt idx="11793">
                  <c:v>0.13821759259259259</c:v>
                </c:pt>
                <c:pt idx="11794">
                  <c:v>0.13822916666666665</c:v>
                </c:pt>
                <c:pt idx="11795">
                  <c:v>0.13824074074074075</c:v>
                </c:pt>
                <c:pt idx="11796">
                  <c:v>0.13825231481481481</c:v>
                </c:pt>
                <c:pt idx="11797">
                  <c:v>0.13826388888888888</c:v>
                </c:pt>
                <c:pt idx="11798">
                  <c:v>0.13827546296296298</c:v>
                </c:pt>
                <c:pt idx="11799">
                  <c:v>0.13828703703703704</c:v>
                </c:pt>
                <c:pt idx="11800">
                  <c:v>0.13829861111111111</c:v>
                </c:pt>
                <c:pt idx="11801">
                  <c:v>0.1383101851851852</c:v>
                </c:pt>
                <c:pt idx="11802">
                  <c:v>0.13832175925925927</c:v>
                </c:pt>
                <c:pt idx="11803">
                  <c:v>0.13833333333333334</c:v>
                </c:pt>
                <c:pt idx="11804">
                  <c:v>0.1383449074074074</c:v>
                </c:pt>
                <c:pt idx="11805">
                  <c:v>0.13835648148148147</c:v>
                </c:pt>
                <c:pt idx="11806">
                  <c:v>0.13836805555555556</c:v>
                </c:pt>
                <c:pt idx="11807">
                  <c:v>0.13837962962962963</c:v>
                </c:pt>
                <c:pt idx="11808">
                  <c:v>0.1383912037037037</c:v>
                </c:pt>
                <c:pt idx="11809">
                  <c:v>0.13840277777777779</c:v>
                </c:pt>
                <c:pt idx="11810">
                  <c:v>0.13841435185185186</c:v>
                </c:pt>
                <c:pt idx="11811">
                  <c:v>0.13842592592592592</c:v>
                </c:pt>
                <c:pt idx="11812">
                  <c:v>0.13843749999999999</c:v>
                </c:pt>
                <c:pt idx="11813">
                  <c:v>0.13844907407407406</c:v>
                </c:pt>
                <c:pt idx="11814">
                  <c:v>0.13846064814814815</c:v>
                </c:pt>
                <c:pt idx="11815">
                  <c:v>0.13847222222222222</c:v>
                </c:pt>
                <c:pt idx="11816">
                  <c:v>0.13848379629629629</c:v>
                </c:pt>
                <c:pt idx="11817">
                  <c:v>0.13849537037037038</c:v>
                </c:pt>
                <c:pt idx="11818">
                  <c:v>0.13850694444444445</c:v>
                </c:pt>
                <c:pt idx="11819">
                  <c:v>0.13851851851851851</c:v>
                </c:pt>
                <c:pt idx="11820">
                  <c:v>0.13853009259259261</c:v>
                </c:pt>
                <c:pt idx="11821">
                  <c:v>0.13854166666666667</c:v>
                </c:pt>
                <c:pt idx="11822">
                  <c:v>0.13855324074074074</c:v>
                </c:pt>
                <c:pt idx="11823">
                  <c:v>0.13856481481481484</c:v>
                </c:pt>
                <c:pt idx="11824">
                  <c:v>0.13857638888888887</c:v>
                </c:pt>
                <c:pt idx="11825">
                  <c:v>0.13858796296296297</c:v>
                </c:pt>
                <c:pt idx="11826">
                  <c:v>0.13859953703703703</c:v>
                </c:pt>
                <c:pt idx="11827">
                  <c:v>0.1386111111111111</c:v>
                </c:pt>
                <c:pt idx="11828">
                  <c:v>0.1386226851851852</c:v>
                </c:pt>
                <c:pt idx="11829">
                  <c:v>0.13863425925925926</c:v>
                </c:pt>
                <c:pt idx="11830">
                  <c:v>0.13864583333333333</c:v>
                </c:pt>
                <c:pt idx="11831">
                  <c:v>0.13865740740740742</c:v>
                </c:pt>
                <c:pt idx="11832">
                  <c:v>0.13866898148148146</c:v>
                </c:pt>
                <c:pt idx="11833">
                  <c:v>0.13868055555555556</c:v>
                </c:pt>
                <c:pt idx="11834">
                  <c:v>0.13869212962962962</c:v>
                </c:pt>
                <c:pt idx="11835">
                  <c:v>0.13870370370370369</c:v>
                </c:pt>
                <c:pt idx="11836">
                  <c:v>0.13871527777777778</c:v>
                </c:pt>
                <c:pt idx="11837">
                  <c:v>0.13872685185185185</c:v>
                </c:pt>
                <c:pt idx="11838">
                  <c:v>0.13873842592592592</c:v>
                </c:pt>
                <c:pt idx="11839">
                  <c:v>0.13875000000000001</c:v>
                </c:pt>
                <c:pt idx="11840">
                  <c:v>0.13876157407407408</c:v>
                </c:pt>
                <c:pt idx="11841">
                  <c:v>0.13877314814814815</c:v>
                </c:pt>
                <c:pt idx="11842">
                  <c:v>0.13878472222222224</c:v>
                </c:pt>
                <c:pt idx="11843">
                  <c:v>0.13879629629629631</c:v>
                </c:pt>
                <c:pt idx="11844">
                  <c:v>0.13880787037037037</c:v>
                </c:pt>
                <c:pt idx="11845">
                  <c:v>0.13881944444444444</c:v>
                </c:pt>
                <c:pt idx="11846">
                  <c:v>0.13883101851851851</c:v>
                </c:pt>
                <c:pt idx="11847">
                  <c:v>0.1388425925925926</c:v>
                </c:pt>
                <c:pt idx="11848">
                  <c:v>0.13885416666666667</c:v>
                </c:pt>
                <c:pt idx="11849">
                  <c:v>0.13886574074074073</c:v>
                </c:pt>
                <c:pt idx="11850">
                  <c:v>0.13887731481481483</c:v>
                </c:pt>
                <c:pt idx="11851">
                  <c:v>0.1388888888888889</c:v>
                </c:pt>
                <c:pt idx="11852">
                  <c:v>0.13890046296296296</c:v>
                </c:pt>
                <c:pt idx="11853">
                  <c:v>0.13891203703703703</c:v>
                </c:pt>
                <c:pt idx="11854">
                  <c:v>0.13892361111111109</c:v>
                </c:pt>
                <c:pt idx="11855">
                  <c:v>0.13893518518518519</c:v>
                </c:pt>
                <c:pt idx="11856">
                  <c:v>0.13894675925925926</c:v>
                </c:pt>
                <c:pt idx="11857">
                  <c:v>0.13895833333333332</c:v>
                </c:pt>
                <c:pt idx="11858">
                  <c:v>0.13896990740740742</c:v>
                </c:pt>
                <c:pt idx="11859">
                  <c:v>0.13898148148148148</c:v>
                </c:pt>
                <c:pt idx="11860">
                  <c:v>0.13899305555555555</c:v>
                </c:pt>
                <c:pt idx="11861">
                  <c:v>0.13900462962962964</c:v>
                </c:pt>
                <c:pt idx="11862">
                  <c:v>0.13901620370370371</c:v>
                </c:pt>
                <c:pt idx="11863">
                  <c:v>0.13902777777777778</c:v>
                </c:pt>
                <c:pt idx="11864">
                  <c:v>0.13903935185185184</c:v>
                </c:pt>
                <c:pt idx="11865">
                  <c:v>0.13905092592592591</c:v>
                </c:pt>
                <c:pt idx="11866">
                  <c:v>0.13906250000000001</c:v>
                </c:pt>
                <c:pt idx="11867">
                  <c:v>0.13907407407407407</c:v>
                </c:pt>
                <c:pt idx="11868">
                  <c:v>0.13908564814814814</c:v>
                </c:pt>
                <c:pt idx="11869">
                  <c:v>0.13909722222222223</c:v>
                </c:pt>
                <c:pt idx="11870">
                  <c:v>0.1391087962962963</c:v>
                </c:pt>
                <c:pt idx="11871">
                  <c:v>0.13912037037037037</c:v>
                </c:pt>
                <c:pt idx="11872">
                  <c:v>0.13913194444444446</c:v>
                </c:pt>
                <c:pt idx="11873">
                  <c:v>0.1391435185185185</c:v>
                </c:pt>
                <c:pt idx="11874">
                  <c:v>0.13915509259259259</c:v>
                </c:pt>
                <c:pt idx="11875">
                  <c:v>0.13916666666666666</c:v>
                </c:pt>
                <c:pt idx="11876">
                  <c:v>0.13917824074074073</c:v>
                </c:pt>
                <c:pt idx="11877">
                  <c:v>0.13918981481481482</c:v>
                </c:pt>
                <c:pt idx="11878">
                  <c:v>0.13920138888888889</c:v>
                </c:pt>
                <c:pt idx="11879">
                  <c:v>0.13921296296296296</c:v>
                </c:pt>
                <c:pt idx="11880">
                  <c:v>0.13922453703703705</c:v>
                </c:pt>
                <c:pt idx="11881">
                  <c:v>0.13923611111111112</c:v>
                </c:pt>
                <c:pt idx="11882">
                  <c:v>0.13924768518518518</c:v>
                </c:pt>
                <c:pt idx="11883">
                  <c:v>0.13925925925925928</c:v>
                </c:pt>
                <c:pt idx="11884">
                  <c:v>0.13927083333333334</c:v>
                </c:pt>
                <c:pt idx="11885">
                  <c:v>0.13928240740740741</c:v>
                </c:pt>
                <c:pt idx="11886">
                  <c:v>0.13929398148148148</c:v>
                </c:pt>
                <c:pt idx="11887">
                  <c:v>0.13930555555555554</c:v>
                </c:pt>
                <c:pt idx="11888">
                  <c:v>0.13931712962962964</c:v>
                </c:pt>
                <c:pt idx="11889">
                  <c:v>0.1393287037037037</c:v>
                </c:pt>
                <c:pt idx="11890">
                  <c:v>0.13934027777777777</c:v>
                </c:pt>
                <c:pt idx="11891">
                  <c:v>0.13935185185185187</c:v>
                </c:pt>
                <c:pt idx="11892">
                  <c:v>0.13936342592592593</c:v>
                </c:pt>
                <c:pt idx="11893">
                  <c:v>0.139375</c:v>
                </c:pt>
                <c:pt idx="11894">
                  <c:v>0.13938657407407407</c:v>
                </c:pt>
                <c:pt idx="11895">
                  <c:v>0.13939814814814813</c:v>
                </c:pt>
                <c:pt idx="11896">
                  <c:v>0.13940972222222223</c:v>
                </c:pt>
                <c:pt idx="11897">
                  <c:v>0.13942129629629629</c:v>
                </c:pt>
                <c:pt idx="11898">
                  <c:v>0.13943287037037036</c:v>
                </c:pt>
                <c:pt idx="11899">
                  <c:v>0.13944444444444445</c:v>
                </c:pt>
                <c:pt idx="11900">
                  <c:v>0.13945601851851852</c:v>
                </c:pt>
                <c:pt idx="11901">
                  <c:v>0.13946759259259259</c:v>
                </c:pt>
                <c:pt idx="11902">
                  <c:v>0.13947916666666668</c:v>
                </c:pt>
                <c:pt idx="11903">
                  <c:v>0.13949074074074075</c:v>
                </c:pt>
                <c:pt idx="11904">
                  <c:v>0.13950231481481482</c:v>
                </c:pt>
                <c:pt idx="11905">
                  <c:v>0.13951388888888888</c:v>
                </c:pt>
                <c:pt idx="11906">
                  <c:v>0.13952546296296295</c:v>
                </c:pt>
                <c:pt idx="11907">
                  <c:v>0.13953703703703704</c:v>
                </c:pt>
                <c:pt idx="11908">
                  <c:v>0.13954861111111111</c:v>
                </c:pt>
                <c:pt idx="11909">
                  <c:v>0.13956018518518518</c:v>
                </c:pt>
                <c:pt idx="11910">
                  <c:v>0.13957175925925927</c:v>
                </c:pt>
                <c:pt idx="11911">
                  <c:v>0.13958333333333334</c:v>
                </c:pt>
                <c:pt idx="11912">
                  <c:v>0.1395949074074074</c:v>
                </c:pt>
                <c:pt idx="11913">
                  <c:v>0.1396064814814815</c:v>
                </c:pt>
                <c:pt idx="11914">
                  <c:v>0.13961805555555554</c:v>
                </c:pt>
                <c:pt idx="11915">
                  <c:v>0.13962962962962963</c:v>
                </c:pt>
                <c:pt idx="11916">
                  <c:v>0.1396412037037037</c:v>
                </c:pt>
                <c:pt idx="11917">
                  <c:v>0.13965277777777776</c:v>
                </c:pt>
                <c:pt idx="11918">
                  <c:v>0.13966435185185186</c:v>
                </c:pt>
                <c:pt idx="11919">
                  <c:v>0.13967592592592593</c:v>
                </c:pt>
                <c:pt idx="11920">
                  <c:v>0.13968749999999999</c:v>
                </c:pt>
                <c:pt idx="11921">
                  <c:v>0.13969907407407409</c:v>
                </c:pt>
                <c:pt idx="11922">
                  <c:v>0.13971064814814815</c:v>
                </c:pt>
                <c:pt idx="11923">
                  <c:v>0.13972222222222222</c:v>
                </c:pt>
                <c:pt idx="11924">
                  <c:v>0.13973379629629631</c:v>
                </c:pt>
                <c:pt idx="11925">
                  <c:v>0.13974537037037038</c:v>
                </c:pt>
                <c:pt idx="11926">
                  <c:v>0.13975694444444445</c:v>
                </c:pt>
                <c:pt idx="11927">
                  <c:v>0.13976851851851851</c:v>
                </c:pt>
                <c:pt idx="11928">
                  <c:v>0.13978009259259258</c:v>
                </c:pt>
                <c:pt idx="11929">
                  <c:v>0.13979166666666668</c:v>
                </c:pt>
                <c:pt idx="11930">
                  <c:v>0.13980324074074074</c:v>
                </c:pt>
                <c:pt idx="11931">
                  <c:v>0.13981481481481481</c:v>
                </c:pt>
                <c:pt idx="11932">
                  <c:v>0.1398263888888889</c:v>
                </c:pt>
                <c:pt idx="11933">
                  <c:v>0.13983796296296297</c:v>
                </c:pt>
                <c:pt idx="11934">
                  <c:v>0.13984953703703704</c:v>
                </c:pt>
                <c:pt idx="11935">
                  <c:v>0.1398611111111111</c:v>
                </c:pt>
                <c:pt idx="11936">
                  <c:v>0.13987268518518517</c:v>
                </c:pt>
                <c:pt idx="11937">
                  <c:v>0.13988425925925926</c:v>
                </c:pt>
                <c:pt idx="11938">
                  <c:v>0.13989583333333333</c:v>
                </c:pt>
                <c:pt idx="11939">
                  <c:v>0.1399074074074074</c:v>
                </c:pt>
                <c:pt idx="11940">
                  <c:v>0.13991898148148149</c:v>
                </c:pt>
                <c:pt idx="11941">
                  <c:v>0.13993055555555556</c:v>
                </c:pt>
                <c:pt idx="11942">
                  <c:v>0.13994212962962962</c:v>
                </c:pt>
                <c:pt idx="11943">
                  <c:v>0.13995370370370372</c:v>
                </c:pt>
                <c:pt idx="11944">
                  <c:v>0.13996527777777779</c:v>
                </c:pt>
                <c:pt idx="11945">
                  <c:v>0.13997685185185185</c:v>
                </c:pt>
                <c:pt idx="11946">
                  <c:v>0.13998842592592592</c:v>
                </c:pt>
                <c:pt idx="11947">
                  <c:v>0.13999999999999999</c:v>
                </c:pt>
                <c:pt idx="11948">
                  <c:v>0.14001157407407408</c:v>
                </c:pt>
                <c:pt idx="11949">
                  <c:v>0.14002314814814815</c:v>
                </c:pt>
                <c:pt idx="11950">
                  <c:v>0.14003472222222221</c:v>
                </c:pt>
                <c:pt idx="11951">
                  <c:v>0.14004629629629631</c:v>
                </c:pt>
                <c:pt idx="11952">
                  <c:v>0.14005787037037037</c:v>
                </c:pt>
                <c:pt idx="11953">
                  <c:v>0.14006944444444444</c:v>
                </c:pt>
                <c:pt idx="11954">
                  <c:v>0.14008101851851851</c:v>
                </c:pt>
                <c:pt idx="11955">
                  <c:v>0.14009259259259257</c:v>
                </c:pt>
                <c:pt idx="11956">
                  <c:v>0.14010416666666667</c:v>
                </c:pt>
                <c:pt idx="11957">
                  <c:v>0.14011574074074074</c:v>
                </c:pt>
                <c:pt idx="11958">
                  <c:v>0.1401273148148148</c:v>
                </c:pt>
                <c:pt idx="11959">
                  <c:v>0.1401388888888889</c:v>
                </c:pt>
                <c:pt idx="11960">
                  <c:v>0.14015046296296296</c:v>
                </c:pt>
                <c:pt idx="11961">
                  <c:v>0.14016203703703703</c:v>
                </c:pt>
                <c:pt idx="11962">
                  <c:v>0.14017361111111112</c:v>
                </c:pt>
                <c:pt idx="11963">
                  <c:v>0.14018518518518519</c:v>
                </c:pt>
                <c:pt idx="11964">
                  <c:v>0.14019675925925926</c:v>
                </c:pt>
                <c:pt idx="11965">
                  <c:v>0.14020833333333335</c:v>
                </c:pt>
                <c:pt idx="11966">
                  <c:v>0.14021990740740742</c:v>
                </c:pt>
                <c:pt idx="11967">
                  <c:v>0.14023148148148148</c:v>
                </c:pt>
                <c:pt idx="11968">
                  <c:v>0.14024305555555555</c:v>
                </c:pt>
                <c:pt idx="11969">
                  <c:v>0.14025462962962962</c:v>
                </c:pt>
                <c:pt idx="11970">
                  <c:v>0.14026620370370371</c:v>
                </c:pt>
                <c:pt idx="11971">
                  <c:v>0.14027777777777778</c:v>
                </c:pt>
                <c:pt idx="11972">
                  <c:v>0.14028935185185185</c:v>
                </c:pt>
                <c:pt idx="11973">
                  <c:v>0.14030092592592594</c:v>
                </c:pt>
                <c:pt idx="11974">
                  <c:v>0.14031250000000001</c:v>
                </c:pt>
                <c:pt idx="11975">
                  <c:v>0.14032407407407407</c:v>
                </c:pt>
                <c:pt idx="11976">
                  <c:v>0.14033564814814814</c:v>
                </c:pt>
                <c:pt idx="11977">
                  <c:v>0.14034722222222221</c:v>
                </c:pt>
                <c:pt idx="11978">
                  <c:v>0.1403587962962963</c:v>
                </c:pt>
                <c:pt idx="11979">
                  <c:v>0.14037037037037037</c:v>
                </c:pt>
                <c:pt idx="11980">
                  <c:v>0.14038194444444443</c:v>
                </c:pt>
                <c:pt idx="11981">
                  <c:v>0.14039351851851853</c:v>
                </c:pt>
                <c:pt idx="11982">
                  <c:v>0.1404050925925926</c:v>
                </c:pt>
                <c:pt idx="11983">
                  <c:v>0.14041666666666666</c:v>
                </c:pt>
                <c:pt idx="11984">
                  <c:v>0.14042824074074076</c:v>
                </c:pt>
                <c:pt idx="11985">
                  <c:v>0.14043981481481482</c:v>
                </c:pt>
                <c:pt idx="11986">
                  <c:v>0.14043981481481482</c:v>
                </c:pt>
                <c:pt idx="11987">
                  <c:v>0.14045138888888889</c:v>
                </c:pt>
                <c:pt idx="11988">
                  <c:v>0.14046296296296296</c:v>
                </c:pt>
                <c:pt idx="11989">
                  <c:v>0.14047453703703702</c:v>
                </c:pt>
                <c:pt idx="11990">
                  <c:v>0.14048611111111112</c:v>
                </c:pt>
                <c:pt idx="11991">
                  <c:v>0.14049768518518518</c:v>
                </c:pt>
                <c:pt idx="11992">
                  <c:v>0.14050925925925925</c:v>
                </c:pt>
                <c:pt idx="11993">
                  <c:v>0.14052083333333334</c:v>
                </c:pt>
                <c:pt idx="11994">
                  <c:v>0.14053240740740741</c:v>
                </c:pt>
                <c:pt idx="11995">
                  <c:v>0.14054398148148148</c:v>
                </c:pt>
                <c:pt idx="11996">
                  <c:v>0.14055555555555554</c:v>
                </c:pt>
                <c:pt idx="11997">
                  <c:v>0.14056712962962961</c:v>
                </c:pt>
                <c:pt idx="11998">
                  <c:v>0.14057870370370371</c:v>
                </c:pt>
                <c:pt idx="11999">
                  <c:v>0.14059027777777777</c:v>
                </c:pt>
                <c:pt idx="12000">
                  <c:v>0.14060185185185184</c:v>
                </c:pt>
                <c:pt idx="12001">
                  <c:v>0.14061342592592593</c:v>
                </c:pt>
                <c:pt idx="12002">
                  <c:v>0.140625</c:v>
                </c:pt>
                <c:pt idx="12003">
                  <c:v>0.14063657407407407</c:v>
                </c:pt>
                <c:pt idx="12004">
                  <c:v>0.14064814814814816</c:v>
                </c:pt>
                <c:pt idx="12005">
                  <c:v>0.14065972222222223</c:v>
                </c:pt>
                <c:pt idx="12006">
                  <c:v>0.14067129629629629</c:v>
                </c:pt>
                <c:pt idx="12007">
                  <c:v>0.14068287037037039</c:v>
                </c:pt>
                <c:pt idx="12008">
                  <c:v>0.14069444444444446</c:v>
                </c:pt>
                <c:pt idx="12009">
                  <c:v>0.14070601851851852</c:v>
                </c:pt>
                <c:pt idx="12010">
                  <c:v>0.14071759259259259</c:v>
                </c:pt>
                <c:pt idx="12011">
                  <c:v>0.14072916666666666</c:v>
                </c:pt>
                <c:pt idx="12012">
                  <c:v>0.14074074074074075</c:v>
                </c:pt>
                <c:pt idx="12013">
                  <c:v>0.14075231481481482</c:v>
                </c:pt>
                <c:pt idx="12014">
                  <c:v>0.14076388888888888</c:v>
                </c:pt>
                <c:pt idx="12015">
                  <c:v>0.14077546296296298</c:v>
                </c:pt>
                <c:pt idx="12016">
                  <c:v>0.14078703703703704</c:v>
                </c:pt>
                <c:pt idx="12017">
                  <c:v>0.14079861111111111</c:v>
                </c:pt>
                <c:pt idx="12018">
                  <c:v>0.14081018518518518</c:v>
                </c:pt>
                <c:pt idx="12019">
                  <c:v>0.14082175925925924</c:v>
                </c:pt>
                <c:pt idx="12020">
                  <c:v>0.14083333333333334</c:v>
                </c:pt>
                <c:pt idx="12021">
                  <c:v>0.1408449074074074</c:v>
                </c:pt>
                <c:pt idx="12022">
                  <c:v>0.14085648148148147</c:v>
                </c:pt>
                <c:pt idx="12023">
                  <c:v>0.14086805555555557</c:v>
                </c:pt>
                <c:pt idx="12024">
                  <c:v>0.14087962962962963</c:v>
                </c:pt>
                <c:pt idx="12025">
                  <c:v>0.1408912037037037</c:v>
                </c:pt>
                <c:pt idx="12026">
                  <c:v>0.14090277777777779</c:v>
                </c:pt>
                <c:pt idx="12027">
                  <c:v>0.14091435185185186</c:v>
                </c:pt>
                <c:pt idx="12028">
                  <c:v>0.14092592592592593</c:v>
                </c:pt>
                <c:pt idx="12029">
                  <c:v>0.14093749999999999</c:v>
                </c:pt>
                <c:pt idx="12030">
                  <c:v>0.14094907407407406</c:v>
                </c:pt>
                <c:pt idx="12031">
                  <c:v>0.14096064814814815</c:v>
                </c:pt>
                <c:pt idx="12032">
                  <c:v>0.14097222222222222</c:v>
                </c:pt>
                <c:pt idx="12033">
                  <c:v>0.14098379629629629</c:v>
                </c:pt>
                <c:pt idx="12034">
                  <c:v>0.14099537037037038</c:v>
                </c:pt>
                <c:pt idx="12035">
                  <c:v>0.14100694444444445</c:v>
                </c:pt>
                <c:pt idx="12036">
                  <c:v>0.14101851851851852</c:v>
                </c:pt>
                <c:pt idx="12037">
                  <c:v>0.14103009259259258</c:v>
                </c:pt>
                <c:pt idx="12038">
                  <c:v>0.14104166666666665</c:v>
                </c:pt>
                <c:pt idx="12039">
                  <c:v>0.14105324074074074</c:v>
                </c:pt>
                <c:pt idx="12040">
                  <c:v>0.14106481481481481</c:v>
                </c:pt>
                <c:pt idx="12041">
                  <c:v>0.14107638888888888</c:v>
                </c:pt>
                <c:pt idx="12042">
                  <c:v>0.14108796296296297</c:v>
                </c:pt>
                <c:pt idx="12043">
                  <c:v>0.14109953703703704</c:v>
                </c:pt>
                <c:pt idx="12044">
                  <c:v>0.1411111111111111</c:v>
                </c:pt>
                <c:pt idx="12045">
                  <c:v>0.1411226851851852</c:v>
                </c:pt>
                <c:pt idx="12046">
                  <c:v>0.14113425925925926</c:v>
                </c:pt>
                <c:pt idx="12047">
                  <c:v>0.14114583333333333</c:v>
                </c:pt>
                <c:pt idx="12048">
                  <c:v>0.14115740740740743</c:v>
                </c:pt>
                <c:pt idx="12049">
                  <c:v>0.14116898148148149</c:v>
                </c:pt>
                <c:pt idx="12050">
                  <c:v>0.14118055555555556</c:v>
                </c:pt>
                <c:pt idx="12051">
                  <c:v>0.14119212962962963</c:v>
                </c:pt>
                <c:pt idx="12052">
                  <c:v>0.14120370370370369</c:v>
                </c:pt>
                <c:pt idx="12053">
                  <c:v>0.14121527777777779</c:v>
                </c:pt>
                <c:pt idx="12054">
                  <c:v>0.14122685185185185</c:v>
                </c:pt>
                <c:pt idx="12055">
                  <c:v>0.14123842592592592</c:v>
                </c:pt>
                <c:pt idx="12056">
                  <c:v>0.14125000000000001</c:v>
                </c:pt>
                <c:pt idx="12057">
                  <c:v>0.14126157407407408</c:v>
                </c:pt>
                <c:pt idx="12058">
                  <c:v>0.14127314814814815</c:v>
                </c:pt>
                <c:pt idx="12059">
                  <c:v>0.14128472222222221</c:v>
                </c:pt>
                <c:pt idx="12060">
                  <c:v>0.14129629629629628</c:v>
                </c:pt>
                <c:pt idx="12061">
                  <c:v>0.14130787037037038</c:v>
                </c:pt>
                <c:pt idx="12062">
                  <c:v>0.14131944444444444</c:v>
                </c:pt>
                <c:pt idx="12063">
                  <c:v>0.14133101851851851</c:v>
                </c:pt>
                <c:pt idx="12064">
                  <c:v>0.1413425925925926</c:v>
                </c:pt>
                <c:pt idx="12065">
                  <c:v>0.14135416666666667</c:v>
                </c:pt>
                <c:pt idx="12066">
                  <c:v>0.14136574074074074</c:v>
                </c:pt>
                <c:pt idx="12067">
                  <c:v>0.14137731481481483</c:v>
                </c:pt>
                <c:pt idx="12068">
                  <c:v>0.1413888888888889</c:v>
                </c:pt>
                <c:pt idx="12069">
                  <c:v>0.14140046296296296</c:v>
                </c:pt>
                <c:pt idx="12070">
                  <c:v>0.14141203703703703</c:v>
                </c:pt>
                <c:pt idx="12071">
                  <c:v>0.1414236111111111</c:v>
                </c:pt>
                <c:pt idx="12072">
                  <c:v>0.14143518518518519</c:v>
                </c:pt>
                <c:pt idx="12073">
                  <c:v>0.14144675925925926</c:v>
                </c:pt>
                <c:pt idx="12074">
                  <c:v>0.14145833333333332</c:v>
                </c:pt>
                <c:pt idx="12075">
                  <c:v>0.14146990740740742</c:v>
                </c:pt>
                <c:pt idx="12076">
                  <c:v>0.14148148148148149</c:v>
                </c:pt>
                <c:pt idx="12077">
                  <c:v>0.14149305555555555</c:v>
                </c:pt>
                <c:pt idx="12078">
                  <c:v>0.14150462962962962</c:v>
                </c:pt>
                <c:pt idx="12079">
                  <c:v>0.14151620370370369</c:v>
                </c:pt>
                <c:pt idx="12080">
                  <c:v>0.14152777777777778</c:v>
                </c:pt>
                <c:pt idx="12081">
                  <c:v>0.14153935185185185</c:v>
                </c:pt>
                <c:pt idx="12082">
                  <c:v>0.14155092592592591</c:v>
                </c:pt>
                <c:pt idx="12083">
                  <c:v>0.14156250000000001</c:v>
                </c:pt>
                <c:pt idx="12084">
                  <c:v>0.14157407407407407</c:v>
                </c:pt>
                <c:pt idx="12085">
                  <c:v>0.14158564814814814</c:v>
                </c:pt>
                <c:pt idx="12086">
                  <c:v>0.14159722222222224</c:v>
                </c:pt>
                <c:pt idx="12087">
                  <c:v>0.1416087962962963</c:v>
                </c:pt>
                <c:pt idx="12088">
                  <c:v>0.14162037037037037</c:v>
                </c:pt>
                <c:pt idx="12089">
                  <c:v>0.14163194444444446</c:v>
                </c:pt>
                <c:pt idx="12090">
                  <c:v>0.1416435185185185</c:v>
                </c:pt>
                <c:pt idx="12091">
                  <c:v>0.1416550925925926</c:v>
                </c:pt>
                <c:pt idx="12092">
                  <c:v>0.14166666666666666</c:v>
                </c:pt>
                <c:pt idx="12093">
                  <c:v>0.14167824074074073</c:v>
                </c:pt>
                <c:pt idx="12094">
                  <c:v>0.14168981481481482</c:v>
                </c:pt>
                <c:pt idx="12095">
                  <c:v>0.14170138888888889</c:v>
                </c:pt>
                <c:pt idx="12096">
                  <c:v>0.14171296296296296</c:v>
                </c:pt>
                <c:pt idx="12097">
                  <c:v>0.14172453703703705</c:v>
                </c:pt>
                <c:pt idx="12098">
                  <c:v>0.14173611111111112</c:v>
                </c:pt>
                <c:pt idx="12099">
                  <c:v>0.14174768518518518</c:v>
                </c:pt>
                <c:pt idx="12100">
                  <c:v>0.14175925925925925</c:v>
                </c:pt>
                <c:pt idx="12101">
                  <c:v>0.14177083333333332</c:v>
                </c:pt>
                <c:pt idx="12102">
                  <c:v>0.14178240740740741</c:v>
                </c:pt>
                <c:pt idx="12103">
                  <c:v>0.14179398148148148</c:v>
                </c:pt>
                <c:pt idx="12104">
                  <c:v>0.14180555555555555</c:v>
                </c:pt>
                <c:pt idx="12105">
                  <c:v>0.14181712962962964</c:v>
                </c:pt>
                <c:pt idx="12106">
                  <c:v>0.14182870370370371</c:v>
                </c:pt>
                <c:pt idx="12107">
                  <c:v>0.14184027777777777</c:v>
                </c:pt>
                <c:pt idx="12108">
                  <c:v>0.14185185185185187</c:v>
                </c:pt>
                <c:pt idx="12109">
                  <c:v>0.14186342592592593</c:v>
                </c:pt>
                <c:pt idx="12110">
                  <c:v>0.141875</c:v>
                </c:pt>
                <c:pt idx="12111">
                  <c:v>0.14188657407407407</c:v>
                </c:pt>
                <c:pt idx="12112">
                  <c:v>0.14189814814814813</c:v>
                </c:pt>
                <c:pt idx="12113">
                  <c:v>0.14190972222222223</c:v>
                </c:pt>
                <c:pt idx="12114">
                  <c:v>0.1419212962962963</c:v>
                </c:pt>
                <c:pt idx="12115">
                  <c:v>0.14193287037037036</c:v>
                </c:pt>
                <c:pt idx="12116">
                  <c:v>0.14194444444444446</c:v>
                </c:pt>
                <c:pt idx="12117">
                  <c:v>0.14195601851851852</c:v>
                </c:pt>
                <c:pt idx="12118">
                  <c:v>0.14196759259259259</c:v>
                </c:pt>
                <c:pt idx="12119">
                  <c:v>0.14197916666666666</c:v>
                </c:pt>
                <c:pt idx="12120">
                  <c:v>0.14199074074074072</c:v>
                </c:pt>
                <c:pt idx="12121">
                  <c:v>0.14200231481481482</c:v>
                </c:pt>
                <c:pt idx="12122">
                  <c:v>0.14201388888888888</c:v>
                </c:pt>
                <c:pt idx="12123">
                  <c:v>0.14202546296296295</c:v>
                </c:pt>
                <c:pt idx="12124">
                  <c:v>0.14203703703703704</c:v>
                </c:pt>
                <c:pt idx="12125">
                  <c:v>0.14204861111111111</c:v>
                </c:pt>
                <c:pt idx="12126">
                  <c:v>0.14206018518518518</c:v>
                </c:pt>
                <c:pt idx="12127">
                  <c:v>0.14207175925925927</c:v>
                </c:pt>
                <c:pt idx="12128">
                  <c:v>0.14208333333333334</c:v>
                </c:pt>
                <c:pt idx="12129">
                  <c:v>0.14209490740740741</c:v>
                </c:pt>
                <c:pt idx="12130">
                  <c:v>0.1421064814814815</c:v>
                </c:pt>
                <c:pt idx="12131">
                  <c:v>0.14211805555555554</c:v>
                </c:pt>
                <c:pt idx="12132">
                  <c:v>0.14212962962962963</c:v>
                </c:pt>
                <c:pt idx="12133">
                  <c:v>0.1421412037037037</c:v>
                </c:pt>
                <c:pt idx="12134">
                  <c:v>0.14215277777777777</c:v>
                </c:pt>
                <c:pt idx="12135">
                  <c:v>0.14216435185185186</c:v>
                </c:pt>
                <c:pt idx="12136">
                  <c:v>0.14217592592592593</c:v>
                </c:pt>
                <c:pt idx="12137">
                  <c:v>0.14218749999999999</c:v>
                </c:pt>
                <c:pt idx="12138">
                  <c:v>0.14219907407407409</c:v>
                </c:pt>
                <c:pt idx="12139">
                  <c:v>0.14221064814814816</c:v>
                </c:pt>
                <c:pt idx="12140">
                  <c:v>0.14222222222222222</c:v>
                </c:pt>
                <c:pt idx="12141">
                  <c:v>0.14223379629629629</c:v>
                </c:pt>
                <c:pt idx="12142">
                  <c:v>0.14224537037037036</c:v>
                </c:pt>
                <c:pt idx="12143">
                  <c:v>0.14225694444444445</c:v>
                </c:pt>
                <c:pt idx="12144">
                  <c:v>0.14226851851851852</c:v>
                </c:pt>
                <c:pt idx="12145">
                  <c:v>0.14228009259259258</c:v>
                </c:pt>
                <c:pt idx="12146">
                  <c:v>0.14229166666666668</c:v>
                </c:pt>
                <c:pt idx="12147">
                  <c:v>0.14230324074074074</c:v>
                </c:pt>
                <c:pt idx="12148">
                  <c:v>0.14231481481481481</c:v>
                </c:pt>
                <c:pt idx="12149">
                  <c:v>0.14232638888888891</c:v>
                </c:pt>
                <c:pt idx="12150">
                  <c:v>0.14233796296296297</c:v>
                </c:pt>
                <c:pt idx="12151">
                  <c:v>0.14234953703703704</c:v>
                </c:pt>
                <c:pt idx="12152">
                  <c:v>0.1423611111111111</c:v>
                </c:pt>
                <c:pt idx="12153">
                  <c:v>0.14237268518518517</c:v>
                </c:pt>
                <c:pt idx="12154">
                  <c:v>0.14238425925925927</c:v>
                </c:pt>
                <c:pt idx="12155">
                  <c:v>0.14239583333333333</c:v>
                </c:pt>
                <c:pt idx="12156">
                  <c:v>0.1424074074074074</c:v>
                </c:pt>
                <c:pt idx="12157">
                  <c:v>0.14241898148148149</c:v>
                </c:pt>
                <c:pt idx="12158">
                  <c:v>0.14243055555555556</c:v>
                </c:pt>
                <c:pt idx="12159">
                  <c:v>0.14244212962962963</c:v>
                </c:pt>
                <c:pt idx="12160">
                  <c:v>0.14245370370370369</c:v>
                </c:pt>
                <c:pt idx="12161">
                  <c:v>0.14246527777777776</c:v>
                </c:pt>
                <c:pt idx="12162">
                  <c:v>0.14247685185185185</c:v>
                </c:pt>
                <c:pt idx="12163">
                  <c:v>0.14248842592592592</c:v>
                </c:pt>
                <c:pt idx="12164">
                  <c:v>0.14249999999999999</c:v>
                </c:pt>
                <c:pt idx="12165">
                  <c:v>0.14251157407407408</c:v>
                </c:pt>
                <c:pt idx="12166">
                  <c:v>0.14252314814814815</c:v>
                </c:pt>
                <c:pt idx="12167">
                  <c:v>0.14253472222222222</c:v>
                </c:pt>
                <c:pt idx="12168">
                  <c:v>0.14254629629629631</c:v>
                </c:pt>
                <c:pt idx="12169">
                  <c:v>0.14255787037037038</c:v>
                </c:pt>
                <c:pt idx="12170">
                  <c:v>0.14256944444444444</c:v>
                </c:pt>
                <c:pt idx="12171">
                  <c:v>0.14258101851851854</c:v>
                </c:pt>
                <c:pt idx="12172">
                  <c:v>0.14259259259259258</c:v>
                </c:pt>
                <c:pt idx="12173">
                  <c:v>0.14260416666666667</c:v>
                </c:pt>
                <c:pt idx="12174">
                  <c:v>0.14261574074074074</c:v>
                </c:pt>
                <c:pt idx="12175">
                  <c:v>0.1426273148148148</c:v>
                </c:pt>
                <c:pt idx="12176">
                  <c:v>0.1426388888888889</c:v>
                </c:pt>
                <c:pt idx="12177">
                  <c:v>0.14265046296296297</c:v>
                </c:pt>
                <c:pt idx="12178">
                  <c:v>0.14266203703703703</c:v>
                </c:pt>
                <c:pt idx="12179">
                  <c:v>0.14267361111111113</c:v>
                </c:pt>
                <c:pt idx="12180">
                  <c:v>0.14268518518518516</c:v>
                </c:pt>
                <c:pt idx="12181">
                  <c:v>0.14269675925925926</c:v>
                </c:pt>
                <c:pt idx="12182">
                  <c:v>0.14270833333333333</c:v>
                </c:pt>
                <c:pt idx="12183">
                  <c:v>0.14271990740740739</c:v>
                </c:pt>
                <c:pt idx="12184">
                  <c:v>0.14273148148148149</c:v>
                </c:pt>
                <c:pt idx="12185">
                  <c:v>0.14274305555555555</c:v>
                </c:pt>
                <c:pt idx="12186">
                  <c:v>0.14275462962962962</c:v>
                </c:pt>
                <c:pt idx="12187">
                  <c:v>0.14276620370370371</c:v>
                </c:pt>
                <c:pt idx="12188">
                  <c:v>0.14277777777777778</c:v>
                </c:pt>
                <c:pt idx="12189">
                  <c:v>0.14278935185185185</c:v>
                </c:pt>
                <c:pt idx="12190">
                  <c:v>0.14280092592592594</c:v>
                </c:pt>
                <c:pt idx="12191">
                  <c:v>0.14281250000000001</c:v>
                </c:pt>
                <c:pt idx="12192">
                  <c:v>0.14282407407407408</c:v>
                </c:pt>
                <c:pt idx="12193">
                  <c:v>0.14283564814814814</c:v>
                </c:pt>
                <c:pt idx="12194">
                  <c:v>0.14284722222222221</c:v>
                </c:pt>
                <c:pt idx="12195">
                  <c:v>0.1428587962962963</c:v>
                </c:pt>
                <c:pt idx="12196">
                  <c:v>0.14287037037037037</c:v>
                </c:pt>
                <c:pt idx="12197">
                  <c:v>0.14288194444444444</c:v>
                </c:pt>
                <c:pt idx="12198">
                  <c:v>0.14289351851851853</c:v>
                </c:pt>
                <c:pt idx="12199">
                  <c:v>0.1429050925925926</c:v>
                </c:pt>
                <c:pt idx="12200">
                  <c:v>0.14291666666666666</c:v>
                </c:pt>
                <c:pt idx="12201">
                  <c:v>0.14292824074074073</c:v>
                </c:pt>
                <c:pt idx="12202">
                  <c:v>0.1429398148148148</c:v>
                </c:pt>
                <c:pt idx="12203">
                  <c:v>0.14295138888888889</c:v>
                </c:pt>
                <c:pt idx="12204">
                  <c:v>0.14296296296296296</c:v>
                </c:pt>
                <c:pt idx="12205">
                  <c:v>0.14297453703703702</c:v>
                </c:pt>
                <c:pt idx="12206">
                  <c:v>0.14298611111111112</c:v>
                </c:pt>
                <c:pt idx="12207">
                  <c:v>0.14299768518518519</c:v>
                </c:pt>
                <c:pt idx="12208">
                  <c:v>0.14300925925925925</c:v>
                </c:pt>
                <c:pt idx="12209">
                  <c:v>0.14302083333333335</c:v>
                </c:pt>
                <c:pt idx="12210">
                  <c:v>0.14303240740740741</c:v>
                </c:pt>
                <c:pt idx="12211">
                  <c:v>0.14304398148148148</c:v>
                </c:pt>
                <c:pt idx="12212">
                  <c:v>0.14305555555555557</c:v>
                </c:pt>
                <c:pt idx="12213">
                  <c:v>0.14306712962962961</c:v>
                </c:pt>
                <c:pt idx="12214">
                  <c:v>0.14307870370370371</c:v>
                </c:pt>
                <c:pt idx="12215">
                  <c:v>0.14309027777777777</c:v>
                </c:pt>
                <c:pt idx="12216">
                  <c:v>0.14310185185185184</c:v>
                </c:pt>
                <c:pt idx="12217">
                  <c:v>0.14311342592592594</c:v>
                </c:pt>
                <c:pt idx="12218">
                  <c:v>0.143125</c:v>
                </c:pt>
                <c:pt idx="12219">
                  <c:v>0.14313657407407407</c:v>
                </c:pt>
                <c:pt idx="12220">
                  <c:v>0.14314814814814816</c:v>
                </c:pt>
                <c:pt idx="12221">
                  <c:v>0.1431597222222222</c:v>
                </c:pt>
                <c:pt idx="12222">
                  <c:v>0.1431712962962963</c:v>
                </c:pt>
                <c:pt idx="12223">
                  <c:v>0.14318287037037036</c:v>
                </c:pt>
                <c:pt idx="12224">
                  <c:v>0.14319444444444443</c:v>
                </c:pt>
                <c:pt idx="12225">
                  <c:v>0.14320601851851852</c:v>
                </c:pt>
                <c:pt idx="12226">
                  <c:v>0.14321759259259259</c:v>
                </c:pt>
                <c:pt idx="12227">
                  <c:v>0.14322916666666666</c:v>
                </c:pt>
                <c:pt idx="12228">
                  <c:v>0.14324074074074075</c:v>
                </c:pt>
                <c:pt idx="12229">
                  <c:v>0.14325231481481482</c:v>
                </c:pt>
                <c:pt idx="12230">
                  <c:v>0.14326388888888889</c:v>
                </c:pt>
                <c:pt idx="12231">
                  <c:v>0.14327546296296298</c:v>
                </c:pt>
                <c:pt idx="12232">
                  <c:v>0.14328703703703705</c:v>
                </c:pt>
                <c:pt idx="12233">
                  <c:v>0.14329861111111111</c:v>
                </c:pt>
                <c:pt idx="12234">
                  <c:v>0.14331018518518518</c:v>
                </c:pt>
                <c:pt idx="12235">
                  <c:v>0.14332175925925925</c:v>
                </c:pt>
                <c:pt idx="12236">
                  <c:v>0.14333333333333334</c:v>
                </c:pt>
                <c:pt idx="12237">
                  <c:v>0.14334490740740741</c:v>
                </c:pt>
                <c:pt idx="12238">
                  <c:v>0.14335648148148147</c:v>
                </c:pt>
                <c:pt idx="12239">
                  <c:v>0.14336805555555557</c:v>
                </c:pt>
                <c:pt idx="12240">
                  <c:v>0.14337962962962963</c:v>
                </c:pt>
                <c:pt idx="12241">
                  <c:v>0.1433912037037037</c:v>
                </c:pt>
                <c:pt idx="12242">
                  <c:v>0.14340277777777777</c:v>
                </c:pt>
                <c:pt idx="12243">
                  <c:v>0.14341435185185183</c:v>
                </c:pt>
                <c:pt idx="12244">
                  <c:v>0.14342592592592593</c:v>
                </c:pt>
                <c:pt idx="12245">
                  <c:v>0.1434375</c:v>
                </c:pt>
                <c:pt idx="12246">
                  <c:v>0.14344907407407406</c:v>
                </c:pt>
                <c:pt idx="12247">
                  <c:v>0.14346064814814816</c:v>
                </c:pt>
                <c:pt idx="12248">
                  <c:v>0.14347222222222222</c:v>
                </c:pt>
                <c:pt idx="12249">
                  <c:v>0.14348379629629629</c:v>
                </c:pt>
                <c:pt idx="12250">
                  <c:v>0.14349537037037038</c:v>
                </c:pt>
                <c:pt idx="12251">
                  <c:v>0.14350694444444445</c:v>
                </c:pt>
                <c:pt idx="12252">
                  <c:v>0.14351851851851852</c:v>
                </c:pt>
                <c:pt idx="12253">
                  <c:v>0.14353009259259261</c:v>
                </c:pt>
                <c:pt idx="12254">
                  <c:v>0.14354166666666665</c:v>
                </c:pt>
                <c:pt idx="12255">
                  <c:v>0.14355324074074075</c:v>
                </c:pt>
                <c:pt idx="12256">
                  <c:v>0.14356481481481481</c:v>
                </c:pt>
                <c:pt idx="12257">
                  <c:v>0.14357638888888888</c:v>
                </c:pt>
                <c:pt idx="12258">
                  <c:v>0.14358796296296297</c:v>
                </c:pt>
                <c:pt idx="12259">
                  <c:v>0.14359953703703704</c:v>
                </c:pt>
                <c:pt idx="12260">
                  <c:v>0.14361111111111111</c:v>
                </c:pt>
                <c:pt idx="12261">
                  <c:v>0.1436226851851852</c:v>
                </c:pt>
                <c:pt idx="12262">
                  <c:v>0.14363425925925924</c:v>
                </c:pt>
                <c:pt idx="12263">
                  <c:v>0.14364583333333333</c:v>
                </c:pt>
                <c:pt idx="12264">
                  <c:v>0.1436574074074074</c:v>
                </c:pt>
                <c:pt idx="12265">
                  <c:v>0.14366898148148147</c:v>
                </c:pt>
                <c:pt idx="12266">
                  <c:v>0.14368055555555556</c:v>
                </c:pt>
                <c:pt idx="12267">
                  <c:v>0.14369212962962963</c:v>
                </c:pt>
                <c:pt idx="12268">
                  <c:v>0.14370370370370369</c:v>
                </c:pt>
                <c:pt idx="12269">
                  <c:v>0.14371527777777779</c:v>
                </c:pt>
                <c:pt idx="12270">
                  <c:v>0.14372685185185186</c:v>
                </c:pt>
                <c:pt idx="12271">
                  <c:v>0.14373842592592592</c:v>
                </c:pt>
                <c:pt idx="12272">
                  <c:v>0.14375000000000002</c:v>
                </c:pt>
                <c:pt idx="12273">
                  <c:v>0.14376157407407408</c:v>
                </c:pt>
                <c:pt idx="12274">
                  <c:v>0.14377314814814815</c:v>
                </c:pt>
                <c:pt idx="12275">
                  <c:v>0.14378472222222222</c:v>
                </c:pt>
                <c:pt idx="12276">
                  <c:v>0.14379629629629628</c:v>
                </c:pt>
                <c:pt idx="12277">
                  <c:v>0.14380787037037038</c:v>
                </c:pt>
                <c:pt idx="12278">
                  <c:v>0.14381944444444444</c:v>
                </c:pt>
                <c:pt idx="12279">
                  <c:v>0.14383101851851851</c:v>
                </c:pt>
                <c:pt idx="12280">
                  <c:v>0.14384259259259261</c:v>
                </c:pt>
                <c:pt idx="12281">
                  <c:v>0.14385416666666667</c:v>
                </c:pt>
                <c:pt idx="12282">
                  <c:v>0.14386574074074074</c:v>
                </c:pt>
                <c:pt idx="12283">
                  <c:v>0.14387731481481481</c:v>
                </c:pt>
                <c:pt idx="12284">
                  <c:v>0.14388888888888887</c:v>
                </c:pt>
                <c:pt idx="12285">
                  <c:v>0.14390046296296297</c:v>
                </c:pt>
                <c:pt idx="12286">
                  <c:v>0.14391203703703703</c:v>
                </c:pt>
                <c:pt idx="12287">
                  <c:v>0.1439236111111111</c:v>
                </c:pt>
                <c:pt idx="12288">
                  <c:v>0.14393518518518519</c:v>
                </c:pt>
                <c:pt idx="12289">
                  <c:v>0.14394675925925926</c:v>
                </c:pt>
                <c:pt idx="12290">
                  <c:v>0.14395833333333333</c:v>
                </c:pt>
                <c:pt idx="12291">
                  <c:v>0.14396990740740742</c:v>
                </c:pt>
                <c:pt idx="12292">
                  <c:v>0.14398148148148149</c:v>
                </c:pt>
                <c:pt idx="12293">
                  <c:v>0.14399305555555555</c:v>
                </c:pt>
                <c:pt idx="12294">
                  <c:v>0.14400462962962965</c:v>
                </c:pt>
                <c:pt idx="12295">
                  <c:v>0.14401620370370369</c:v>
                </c:pt>
                <c:pt idx="12296">
                  <c:v>0.14402777777777778</c:v>
                </c:pt>
                <c:pt idx="12297">
                  <c:v>0.14403935185185185</c:v>
                </c:pt>
                <c:pt idx="12298">
                  <c:v>0.14405092592592592</c:v>
                </c:pt>
                <c:pt idx="12299">
                  <c:v>0.14406250000000001</c:v>
                </c:pt>
                <c:pt idx="12300">
                  <c:v>0.14407407407407408</c:v>
                </c:pt>
                <c:pt idx="12301">
                  <c:v>0.14408564814814814</c:v>
                </c:pt>
                <c:pt idx="12302">
                  <c:v>0.14409722222222224</c:v>
                </c:pt>
                <c:pt idx="12303">
                  <c:v>0.14410879629629628</c:v>
                </c:pt>
                <c:pt idx="12304">
                  <c:v>0.14412037037037037</c:v>
                </c:pt>
                <c:pt idx="12305">
                  <c:v>0.14413194444444444</c:v>
                </c:pt>
                <c:pt idx="12306">
                  <c:v>0.1441435185185185</c:v>
                </c:pt>
                <c:pt idx="12307">
                  <c:v>0.1441550925925926</c:v>
                </c:pt>
                <c:pt idx="12308">
                  <c:v>0.14416666666666667</c:v>
                </c:pt>
                <c:pt idx="12309">
                  <c:v>0.14417824074074073</c:v>
                </c:pt>
                <c:pt idx="12310">
                  <c:v>0.14418981481481483</c:v>
                </c:pt>
                <c:pt idx="12311">
                  <c:v>0.14420138888888889</c:v>
                </c:pt>
                <c:pt idx="12312">
                  <c:v>0.14421296296296296</c:v>
                </c:pt>
                <c:pt idx="12313">
                  <c:v>0.14422453703703705</c:v>
                </c:pt>
                <c:pt idx="12314">
                  <c:v>0.14423611111111112</c:v>
                </c:pt>
                <c:pt idx="12315">
                  <c:v>0.14424768518518519</c:v>
                </c:pt>
                <c:pt idx="12316">
                  <c:v>0.14425925925925925</c:v>
                </c:pt>
                <c:pt idx="12317">
                  <c:v>0.14427083333333332</c:v>
                </c:pt>
                <c:pt idx="12318">
                  <c:v>0.14428240740740741</c:v>
                </c:pt>
                <c:pt idx="12319">
                  <c:v>0.14429398148148148</c:v>
                </c:pt>
                <c:pt idx="12320">
                  <c:v>0.14430555555555555</c:v>
                </c:pt>
                <c:pt idx="12321">
                  <c:v>0.14431712962962964</c:v>
                </c:pt>
                <c:pt idx="12322">
                  <c:v>0.14432870370370371</c:v>
                </c:pt>
                <c:pt idx="12323">
                  <c:v>0.14434027777777778</c:v>
                </c:pt>
                <c:pt idx="12324">
                  <c:v>0.14435185185185184</c:v>
                </c:pt>
                <c:pt idx="12325">
                  <c:v>0.14436342592592591</c:v>
                </c:pt>
                <c:pt idx="12326">
                  <c:v>0.144375</c:v>
                </c:pt>
                <c:pt idx="12327">
                  <c:v>0.14438657407407407</c:v>
                </c:pt>
                <c:pt idx="12328">
                  <c:v>0.14439814814814814</c:v>
                </c:pt>
                <c:pt idx="12329">
                  <c:v>0.14440972222222223</c:v>
                </c:pt>
                <c:pt idx="12330">
                  <c:v>0.1444212962962963</c:v>
                </c:pt>
                <c:pt idx="12331">
                  <c:v>0.14443287037037036</c:v>
                </c:pt>
                <c:pt idx="12332">
                  <c:v>0.14444444444444446</c:v>
                </c:pt>
                <c:pt idx="12333">
                  <c:v>0.14445601851851853</c:v>
                </c:pt>
                <c:pt idx="12334">
                  <c:v>0.14446759259259259</c:v>
                </c:pt>
                <c:pt idx="12335">
                  <c:v>0.14447916666666669</c:v>
                </c:pt>
                <c:pt idx="12336">
                  <c:v>0.14449074074074073</c:v>
                </c:pt>
                <c:pt idx="12337">
                  <c:v>0.14450231481481482</c:v>
                </c:pt>
                <c:pt idx="12338">
                  <c:v>0.14451388888888889</c:v>
                </c:pt>
                <c:pt idx="12339">
                  <c:v>0.14452546296296295</c:v>
                </c:pt>
                <c:pt idx="12340">
                  <c:v>0.14453703703703705</c:v>
                </c:pt>
                <c:pt idx="12341">
                  <c:v>0.14454861111111111</c:v>
                </c:pt>
                <c:pt idx="12342">
                  <c:v>0.14456018518518518</c:v>
                </c:pt>
                <c:pt idx="12343">
                  <c:v>0.14457175925925927</c:v>
                </c:pt>
                <c:pt idx="12344">
                  <c:v>0.14458333333333331</c:v>
                </c:pt>
                <c:pt idx="12345">
                  <c:v>0.14459490740740741</c:v>
                </c:pt>
                <c:pt idx="12346">
                  <c:v>0.14460648148148147</c:v>
                </c:pt>
                <c:pt idx="12347">
                  <c:v>0.14461805555555554</c:v>
                </c:pt>
                <c:pt idx="12348">
                  <c:v>0.14462962962962964</c:v>
                </c:pt>
                <c:pt idx="12349">
                  <c:v>0.1446412037037037</c:v>
                </c:pt>
                <c:pt idx="12350">
                  <c:v>0.14465277777777777</c:v>
                </c:pt>
                <c:pt idx="12351">
                  <c:v>0.14466435185185186</c:v>
                </c:pt>
                <c:pt idx="12352">
                  <c:v>0.14467592592592593</c:v>
                </c:pt>
                <c:pt idx="12353">
                  <c:v>0.1446875</c:v>
                </c:pt>
                <c:pt idx="12354">
                  <c:v>0.14469907407407409</c:v>
                </c:pt>
                <c:pt idx="12355">
                  <c:v>0.14471064814814816</c:v>
                </c:pt>
                <c:pt idx="12356">
                  <c:v>0.14472222222222222</c:v>
                </c:pt>
                <c:pt idx="12357">
                  <c:v>0.14473379629629629</c:v>
                </c:pt>
                <c:pt idx="12358">
                  <c:v>0.14474537037037036</c:v>
                </c:pt>
                <c:pt idx="12359">
                  <c:v>0.14475694444444445</c:v>
                </c:pt>
                <c:pt idx="12360">
                  <c:v>0.14476851851851852</c:v>
                </c:pt>
                <c:pt idx="12361">
                  <c:v>0.14478009259259259</c:v>
                </c:pt>
                <c:pt idx="12362">
                  <c:v>0.14479166666666668</c:v>
                </c:pt>
                <c:pt idx="12363">
                  <c:v>0.14480324074074075</c:v>
                </c:pt>
                <c:pt idx="12364">
                  <c:v>0.14481481481481481</c:v>
                </c:pt>
                <c:pt idx="12365">
                  <c:v>0.14482638888888888</c:v>
                </c:pt>
                <c:pt idx="12366">
                  <c:v>0.14483796296296295</c:v>
                </c:pt>
                <c:pt idx="12367">
                  <c:v>0.14484953703703704</c:v>
                </c:pt>
                <c:pt idx="12368">
                  <c:v>0.14486111111111111</c:v>
                </c:pt>
                <c:pt idx="12369">
                  <c:v>0.14487268518518517</c:v>
                </c:pt>
                <c:pt idx="12370">
                  <c:v>0.14488425925925927</c:v>
                </c:pt>
                <c:pt idx="12371">
                  <c:v>0.14489583333333333</c:v>
                </c:pt>
                <c:pt idx="12372">
                  <c:v>0.1449074074074074</c:v>
                </c:pt>
                <c:pt idx="12373">
                  <c:v>0.1449189814814815</c:v>
                </c:pt>
                <c:pt idx="12374">
                  <c:v>0.14493055555555556</c:v>
                </c:pt>
                <c:pt idx="12375">
                  <c:v>0.14494212962962963</c:v>
                </c:pt>
                <c:pt idx="12376">
                  <c:v>0.14495370370370372</c:v>
                </c:pt>
                <c:pt idx="12377">
                  <c:v>0.14496527777777776</c:v>
                </c:pt>
                <c:pt idx="12378">
                  <c:v>0.14497685185185186</c:v>
                </c:pt>
                <c:pt idx="12379">
                  <c:v>0.14498842592592592</c:v>
                </c:pt>
                <c:pt idx="12380">
                  <c:v>0.14499999999999999</c:v>
                </c:pt>
                <c:pt idx="12381">
                  <c:v>0.14501157407407408</c:v>
                </c:pt>
                <c:pt idx="12382">
                  <c:v>0.14502314814814815</c:v>
                </c:pt>
                <c:pt idx="12383">
                  <c:v>0.14503472222222222</c:v>
                </c:pt>
                <c:pt idx="12384">
                  <c:v>0.14504629629629631</c:v>
                </c:pt>
                <c:pt idx="12385">
                  <c:v>0.14505787037037035</c:v>
                </c:pt>
                <c:pt idx="12386">
                  <c:v>0.14506944444444445</c:v>
                </c:pt>
                <c:pt idx="12387">
                  <c:v>0.14508101851851851</c:v>
                </c:pt>
                <c:pt idx="12388">
                  <c:v>0.14509259259259258</c:v>
                </c:pt>
                <c:pt idx="12389">
                  <c:v>0.14510416666666667</c:v>
                </c:pt>
                <c:pt idx="12390">
                  <c:v>0.14511574074074074</c:v>
                </c:pt>
                <c:pt idx="12391">
                  <c:v>0.14512731481481481</c:v>
                </c:pt>
                <c:pt idx="12392">
                  <c:v>0.1451388888888889</c:v>
                </c:pt>
                <c:pt idx="12393">
                  <c:v>0.14515046296296297</c:v>
                </c:pt>
                <c:pt idx="12394">
                  <c:v>0.14516203703703703</c:v>
                </c:pt>
                <c:pt idx="12395">
                  <c:v>0.14517361111111113</c:v>
                </c:pt>
                <c:pt idx="12396">
                  <c:v>0.14518518518518519</c:v>
                </c:pt>
                <c:pt idx="12397">
                  <c:v>0.14519675925925926</c:v>
                </c:pt>
                <c:pt idx="12398">
                  <c:v>0.14520833333333333</c:v>
                </c:pt>
                <c:pt idx="12399">
                  <c:v>0.14521990740740739</c:v>
                </c:pt>
                <c:pt idx="12400">
                  <c:v>0.14523148148148149</c:v>
                </c:pt>
                <c:pt idx="12401">
                  <c:v>0.14524305555555556</c:v>
                </c:pt>
                <c:pt idx="12402">
                  <c:v>0.14525462962962962</c:v>
                </c:pt>
                <c:pt idx="12403">
                  <c:v>0.14526620370370372</c:v>
                </c:pt>
                <c:pt idx="12404">
                  <c:v>0.14527777777777778</c:v>
                </c:pt>
                <c:pt idx="12405">
                  <c:v>0.14528935185185185</c:v>
                </c:pt>
                <c:pt idx="12406">
                  <c:v>0.14530092592592592</c:v>
                </c:pt>
                <c:pt idx="12407">
                  <c:v>0.14531249999999998</c:v>
                </c:pt>
                <c:pt idx="12408">
                  <c:v>0.14532407407407408</c:v>
                </c:pt>
                <c:pt idx="12409">
                  <c:v>0.14533564814814814</c:v>
                </c:pt>
                <c:pt idx="12410">
                  <c:v>0.14534722222222221</c:v>
                </c:pt>
                <c:pt idx="12411">
                  <c:v>0.14535879629629631</c:v>
                </c:pt>
                <c:pt idx="12412">
                  <c:v>0.14537037037037037</c:v>
                </c:pt>
                <c:pt idx="12413">
                  <c:v>0.14538194444444444</c:v>
                </c:pt>
                <c:pt idx="12414">
                  <c:v>0.14539351851851853</c:v>
                </c:pt>
                <c:pt idx="12415">
                  <c:v>0.1454050925925926</c:v>
                </c:pt>
                <c:pt idx="12416">
                  <c:v>0.14541666666666667</c:v>
                </c:pt>
                <c:pt idx="12417">
                  <c:v>0.14542824074074076</c:v>
                </c:pt>
                <c:pt idx="12418">
                  <c:v>0.1454398148148148</c:v>
                </c:pt>
                <c:pt idx="12419">
                  <c:v>0.14545138888888889</c:v>
                </c:pt>
                <c:pt idx="12420">
                  <c:v>0.14546296296296296</c:v>
                </c:pt>
                <c:pt idx="12421">
                  <c:v>0.14547453703703703</c:v>
                </c:pt>
                <c:pt idx="12422">
                  <c:v>0.14548611111111112</c:v>
                </c:pt>
                <c:pt idx="12423">
                  <c:v>0.14549768518518519</c:v>
                </c:pt>
                <c:pt idx="12424">
                  <c:v>0.14550925925925925</c:v>
                </c:pt>
                <c:pt idx="12425">
                  <c:v>0.14552083333333335</c:v>
                </c:pt>
                <c:pt idx="12426">
                  <c:v>0.14553240740740739</c:v>
                </c:pt>
                <c:pt idx="12427">
                  <c:v>0.14554398148148148</c:v>
                </c:pt>
                <c:pt idx="12428">
                  <c:v>0.14555555555555555</c:v>
                </c:pt>
                <c:pt idx="12429">
                  <c:v>0.14556712962962962</c:v>
                </c:pt>
                <c:pt idx="12430">
                  <c:v>0.14557870370370371</c:v>
                </c:pt>
                <c:pt idx="12431">
                  <c:v>0.14559027777777778</c:v>
                </c:pt>
                <c:pt idx="12432">
                  <c:v>0.14560185185185184</c:v>
                </c:pt>
                <c:pt idx="12433">
                  <c:v>0.14561342592592594</c:v>
                </c:pt>
                <c:pt idx="12434">
                  <c:v>0.145625</c:v>
                </c:pt>
                <c:pt idx="12435">
                  <c:v>0.14563657407407407</c:v>
                </c:pt>
                <c:pt idx="12436">
                  <c:v>0.14564814814814817</c:v>
                </c:pt>
                <c:pt idx="12437">
                  <c:v>0.14564814814814817</c:v>
                </c:pt>
                <c:pt idx="12438">
                  <c:v>0.14565972222222223</c:v>
                </c:pt>
                <c:pt idx="12439">
                  <c:v>0.1456712962962963</c:v>
                </c:pt>
                <c:pt idx="12440">
                  <c:v>0.14568287037037037</c:v>
                </c:pt>
                <c:pt idx="12441">
                  <c:v>0.14569444444444443</c:v>
                </c:pt>
                <c:pt idx="12442">
                  <c:v>0.14570601851851853</c:v>
                </c:pt>
                <c:pt idx="12443">
                  <c:v>0.14571759259259259</c:v>
                </c:pt>
                <c:pt idx="12444">
                  <c:v>0.14572916666666666</c:v>
                </c:pt>
                <c:pt idx="12445">
                  <c:v>0.14574074074074075</c:v>
                </c:pt>
                <c:pt idx="12446">
                  <c:v>0.14575231481481482</c:v>
                </c:pt>
                <c:pt idx="12447">
                  <c:v>0.14576388888888889</c:v>
                </c:pt>
                <c:pt idx="12448">
                  <c:v>0.14577546296296295</c:v>
                </c:pt>
                <c:pt idx="12449">
                  <c:v>0.14578703703703702</c:v>
                </c:pt>
                <c:pt idx="12450">
                  <c:v>0.14579861111111111</c:v>
                </c:pt>
                <c:pt idx="12451">
                  <c:v>0.14581018518518518</c:v>
                </c:pt>
                <c:pt idx="12452">
                  <c:v>0.14582175925925925</c:v>
                </c:pt>
                <c:pt idx="12453">
                  <c:v>0.14583333333333334</c:v>
                </c:pt>
                <c:pt idx="12454">
                  <c:v>0.14584490740740741</c:v>
                </c:pt>
                <c:pt idx="12455">
                  <c:v>0.14585648148148148</c:v>
                </c:pt>
                <c:pt idx="12456">
                  <c:v>0.14586805555555557</c:v>
                </c:pt>
                <c:pt idx="12457">
                  <c:v>0.14587962962962964</c:v>
                </c:pt>
                <c:pt idx="12458">
                  <c:v>0.1458912037037037</c:v>
                </c:pt>
                <c:pt idx="12459">
                  <c:v>0.1459027777777778</c:v>
                </c:pt>
                <c:pt idx="12460">
                  <c:v>0.14591435185185184</c:v>
                </c:pt>
                <c:pt idx="12461">
                  <c:v>0.14592592592592593</c:v>
                </c:pt>
                <c:pt idx="12462">
                  <c:v>0.1459375</c:v>
                </c:pt>
                <c:pt idx="12463">
                  <c:v>0.14594907407407406</c:v>
                </c:pt>
                <c:pt idx="12464">
                  <c:v>0.14596064814814816</c:v>
                </c:pt>
                <c:pt idx="12465">
                  <c:v>0.14597222222222223</c:v>
                </c:pt>
                <c:pt idx="12466">
                  <c:v>0.14598379629629629</c:v>
                </c:pt>
                <c:pt idx="12467">
                  <c:v>0.14599537037037039</c:v>
                </c:pt>
                <c:pt idx="12468">
                  <c:v>0.14600694444444443</c:v>
                </c:pt>
                <c:pt idx="12469">
                  <c:v>0.14601851851851852</c:v>
                </c:pt>
                <c:pt idx="12470">
                  <c:v>0.14603009259259259</c:v>
                </c:pt>
                <c:pt idx="12471">
                  <c:v>0.14604166666666665</c:v>
                </c:pt>
                <c:pt idx="12472">
                  <c:v>0.14605324074074075</c:v>
                </c:pt>
                <c:pt idx="12473">
                  <c:v>0.14606481481481481</c:v>
                </c:pt>
                <c:pt idx="12474">
                  <c:v>0.14607638888888888</c:v>
                </c:pt>
                <c:pt idx="12475">
                  <c:v>0.14608796296296298</c:v>
                </c:pt>
                <c:pt idx="12476">
                  <c:v>0.14609953703703704</c:v>
                </c:pt>
                <c:pt idx="12477">
                  <c:v>0.14611111111111111</c:v>
                </c:pt>
                <c:pt idx="12478">
                  <c:v>0.1461226851851852</c:v>
                </c:pt>
                <c:pt idx="12479">
                  <c:v>0.14613425925925927</c:v>
                </c:pt>
                <c:pt idx="12480">
                  <c:v>0.14614583333333334</c:v>
                </c:pt>
                <c:pt idx="12481">
                  <c:v>0.1461574074074074</c:v>
                </c:pt>
                <c:pt idx="12482">
                  <c:v>0.14616898148148147</c:v>
                </c:pt>
                <c:pt idx="12483">
                  <c:v>0.14618055555555556</c:v>
                </c:pt>
                <c:pt idx="12484">
                  <c:v>0.14619212962962963</c:v>
                </c:pt>
                <c:pt idx="12485">
                  <c:v>0.1462037037037037</c:v>
                </c:pt>
                <c:pt idx="12486">
                  <c:v>0.14621527777777779</c:v>
                </c:pt>
                <c:pt idx="12487">
                  <c:v>0.14622685185185186</c:v>
                </c:pt>
                <c:pt idx="12488">
                  <c:v>0.14623842592592592</c:v>
                </c:pt>
                <c:pt idx="12489">
                  <c:v>0.14624999999999999</c:v>
                </c:pt>
                <c:pt idx="12490">
                  <c:v>0.14626157407407406</c:v>
                </c:pt>
                <c:pt idx="12491">
                  <c:v>0.14627314814814815</c:v>
                </c:pt>
                <c:pt idx="12492">
                  <c:v>0.14628472222222222</c:v>
                </c:pt>
                <c:pt idx="12493">
                  <c:v>0.14629629629629629</c:v>
                </c:pt>
                <c:pt idx="12494">
                  <c:v>0.14630787037037038</c:v>
                </c:pt>
                <c:pt idx="12495">
                  <c:v>0.14631944444444445</c:v>
                </c:pt>
                <c:pt idx="12496">
                  <c:v>0.14633101851851851</c:v>
                </c:pt>
                <c:pt idx="12497">
                  <c:v>0.14634259259259261</c:v>
                </c:pt>
                <c:pt idx="12498">
                  <c:v>0.14635416666666667</c:v>
                </c:pt>
                <c:pt idx="12499">
                  <c:v>0.14636574074074074</c:v>
                </c:pt>
                <c:pt idx="12500">
                  <c:v>0.14637731481481484</c:v>
                </c:pt>
                <c:pt idx="12501">
                  <c:v>0.14638888888888887</c:v>
                </c:pt>
                <c:pt idx="12502">
                  <c:v>0.14640046296296297</c:v>
                </c:pt>
                <c:pt idx="12503">
                  <c:v>0.14641203703703703</c:v>
                </c:pt>
                <c:pt idx="12504">
                  <c:v>0.1464236111111111</c:v>
                </c:pt>
                <c:pt idx="12505">
                  <c:v>0.1464351851851852</c:v>
                </c:pt>
                <c:pt idx="12506">
                  <c:v>0.14644675925925926</c:v>
                </c:pt>
                <c:pt idx="12507">
                  <c:v>0.14645833333333333</c:v>
                </c:pt>
                <c:pt idx="12508">
                  <c:v>0.14646990740740742</c:v>
                </c:pt>
                <c:pt idx="12509">
                  <c:v>0.14648148148148146</c:v>
                </c:pt>
                <c:pt idx="12510">
                  <c:v>0.14649305555555556</c:v>
                </c:pt>
                <c:pt idx="12511">
                  <c:v>0.14650462962962962</c:v>
                </c:pt>
                <c:pt idx="12512">
                  <c:v>0.14651620370370369</c:v>
                </c:pt>
                <c:pt idx="12513">
                  <c:v>0.14652777777777778</c:v>
                </c:pt>
                <c:pt idx="12514">
                  <c:v>0.14653935185185185</c:v>
                </c:pt>
                <c:pt idx="12515">
                  <c:v>0.14655092592592592</c:v>
                </c:pt>
                <c:pt idx="12516">
                  <c:v>0.14656250000000001</c:v>
                </c:pt>
                <c:pt idx="12517">
                  <c:v>0.14657407407407408</c:v>
                </c:pt>
                <c:pt idx="12518">
                  <c:v>0.14658564814814815</c:v>
                </c:pt>
                <c:pt idx="12519">
                  <c:v>0.14659722222222224</c:v>
                </c:pt>
                <c:pt idx="12520">
                  <c:v>0.14660879629629631</c:v>
                </c:pt>
                <c:pt idx="12521">
                  <c:v>0.14662037037037037</c:v>
                </c:pt>
                <c:pt idx="12522">
                  <c:v>0.14663194444444444</c:v>
                </c:pt>
                <c:pt idx="12523">
                  <c:v>0.14664351851851851</c:v>
                </c:pt>
                <c:pt idx="12524">
                  <c:v>0.1466550925925926</c:v>
                </c:pt>
                <c:pt idx="12525">
                  <c:v>0.14666666666666667</c:v>
                </c:pt>
                <c:pt idx="12526">
                  <c:v>0.14667824074074073</c:v>
                </c:pt>
                <c:pt idx="12527">
                  <c:v>0.14668981481481483</c:v>
                </c:pt>
                <c:pt idx="12528">
                  <c:v>0.1467013888888889</c:v>
                </c:pt>
                <c:pt idx="12529">
                  <c:v>0.14671296296296296</c:v>
                </c:pt>
                <c:pt idx="12530">
                  <c:v>0.14672453703703703</c:v>
                </c:pt>
                <c:pt idx="12531">
                  <c:v>0.14673611111111109</c:v>
                </c:pt>
                <c:pt idx="12532">
                  <c:v>0.14674768518518519</c:v>
                </c:pt>
                <c:pt idx="12533">
                  <c:v>0.14675925925925926</c:v>
                </c:pt>
                <c:pt idx="12534">
                  <c:v>0.14677083333333332</c:v>
                </c:pt>
                <c:pt idx="12535">
                  <c:v>0.14678240740740742</c:v>
                </c:pt>
                <c:pt idx="12536">
                  <c:v>0.14679398148148148</c:v>
                </c:pt>
                <c:pt idx="12537">
                  <c:v>0.14680555555555555</c:v>
                </c:pt>
                <c:pt idx="12538">
                  <c:v>0.14681712962962964</c:v>
                </c:pt>
                <c:pt idx="12539">
                  <c:v>0.14682870370370371</c:v>
                </c:pt>
                <c:pt idx="12540">
                  <c:v>0.14684027777777778</c:v>
                </c:pt>
                <c:pt idx="12541">
                  <c:v>0.14685185185185184</c:v>
                </c:pt>
                <c:pt idx="12542">
                  <c:v>0.14686342592592591</c:v>
                </c:pt>
                <c:pt idx="12543">
                  <c:v>0.14687500000000001</c:v>
                </c:pt>
                <c:pt idx="12544">
                  <c:v>0.14688657407407407</c:v>
                </c:pt>
                <c:pt idx="12545">
                  <c:v>0.14689814814814814</c:v>
                </c:pt>
                <c:pt idx="12546">
                  <c:v>0.14690972222222223</c:v>
                </c:pt>
                <c:pt idx="12547">
                  <c:v>0.1469212962962963</c:v>
                </c:pt>
                <c:pt idx="12548">
                  <c:v>0.14693287037037037</c:v>
                </c:pt>
                <c:pt idx="12549">
                  <c:v>0.14694444444444446</c:v>
                </c:pt>
                <c:pt idx="12550">
                  <c:v>0.1469560185185185</c:v>
                </c:pt>
                <c:pt idx="12551">
                  <c:v>0.14696759259259259</c:v>
                </c:pt>
                <c:pt idx="12552">
                  <c:v>0.14697916666666666</c:v>
                </c:pt>
                <c:pt idx="12553">
                  <c:v>0.14699074074074073</c:v>
                </c:pt>
                <c:pt idx="12554">
                  <c:v>0.14700231481481482</c:v>
                </c:pt>
                <c:pt idx="12555">
                  <c:v>0.14701388888888889</c:v>
                </c:pt>
                <c:pt idx="12556">
                  <c:v>0.14702546296296296</c:v>
                </c:pt>
                <c:pt idx="12557">
                  <c:v>0.14703703703703705</c:v>
                </c:pt>
                <c:pt idx="12558">
                  <c:v>0.14704861111111112</c:v>
                </c:pt>
                <c:pt idx="12559">
                  <c:v>0.14706018518518518</c:v>
                </c:pt>
                <c:pt idx="12560">
                  <c:v>0.14707175925925928</c:v>
                </c:pt>
                <c:pt idx="12561">
                  <c:v>0.14708333333333334</c:v>
                </c:pt>
                <c:pt idx="12562">
                  <c:v>0.14709490740740741</c:v>
                </c:pt>
                <c:pt idx="12563">
                  <c:v>0.14710648148148148</c:v>
                </c:pt>
                <c:pt idx="12564">
                  <c:v>0.14711805555555554</c:v>
                </c:pt>
                <c:pt idx="12565">
                  <c:v>0.14712962962962964</c:v>
                </c:pt>
                <c:pt idx="12566">
                  <c:v>0.1471412037037037</c:v>
                </c:pt>
                <c:pt idx="12567">
                  <c:v>0.14715277777777777</c:v>
                </c:pt>
                <c:pt idx="12568">
                  <c:v>0.14716435185185187</c:v>
                </c:pt>
                <c:pt idx="12569">
                  <c:v>0.14717592592592593</c:v>
                </c:pt>
                <c:pt idx="12570">
                  <c:v>0.1471875</c:v>
                </c:pt>
                <c:pt idx="12571">
                  <c:v>0.14719907407407407</c:v>
                </c:pt>
                <c:pt idx="12572">
                  <c:v>0.14721064814814813</c:v>
                </c:pt>
                <c:pt idx="12573">
                  <c:v>0.14722222222222223</c:v>
                </c:pt>
                <c:pt idx="12574">
                  <c:v>0.14723379629629629</c:v>
                </c:pt>
                <c:pt idx="12575">
                  <c:v>0.14724537037037036</c:v>
                </c:pt>
                <c:pt idx="12576">
                  <c:v>0.14725694444444445</c:v>
                </c:pt>
                <c:pt idx="12577">
                  <c:v>0.14726851851851852</c:v>
                </c:pt>
                <c:pt idx="12578">
                  <c:v>0.14728009259259259</c:v>
                </c:pt>
                <c:pt idx="12579">
                  <c:v>0.14729166666666668</c:v>
                </c:pt>
                <c:pt idx="12580">
                  <c:v>0.14730324074074075</c:v>
                </c:pt>
                <c:pt idx="12581">
                  <c:v>0.14731481481481482</c:v>
                </c:pt>
                <c:pt idx="12582">
                  <c:v>0.14732638888888888</c:v>
                </c:pt>
                <c:pt idx="12583">
                  <c:v>0.14733796296296295</c:v>
                </c:pt>
                <c:pt idx="12584">
                  <c:v>0.14734953703703704</c:v>
                </c:pt>
                <c:pt idx="12585">
                  <c:v>0.14736111111111111</c:v>
                </c:pt>
                <c:pt idx="12586">
                  <c:v>0.14737268518518518</c:v>
                </c:pt>
                <c:pt idx="12587">
                  <c:v>0.14738425925925927</c:v>
                </c:pt>
                <c:pt idx="12588">
                  <c:v>0.14739583333333334</c:v>
                </c:pt>
                <c:pt idx="12589">
                  <c:v>0.1474074074074074</c:v>
                </c:pt>
                <c:pt idx="12590">
                  <c:v>0.14741898148148147</c:v>
                </c:pt>
                <c:pt idx="12591">
                  <c:v>0.14743055555555554</c:v>
                </c:pt>
                <c:pt idx="12592">
                  <c:v>0.14744212962962963</c:v>
                </c:pt>
                <c:pt idx="12593">
                  <c:v>0.1474537037037037</c:v>
                </c:pt>
                <c:pt idx="12594">
                  <c:v>0.14746527777777776</c:v>
                </c:pt>
                <c:pt idx="12595">
                  <c:v>0.14747685185185186</c:v>
                </c:pt>
                <c:pt idx="12596">
                  <c:v>0.14748842592592593</c:v>
                </c:pt>
                <c:pt idx="12597">
                  <c:v>0.14749999999999999</c:v>
                </c:pt>
                <c:pt idx="12598">
                  <c:v>0.14751157407407409</c:v>
                </c:pt>
                <c:pt idx="12599">
                  <c:v>0.14752314814814815</c:v>
                </c:pt>
                <c:pt idx="12600">
                  <c:v>0.14753472222222222</c:v>
                </c:pt>
                <c:pt idx="12601">
                  <c:v>0.14754629629629631</c:v>
                </c:pt>
                <c:pt idx="12602">
                  <c:v>0.14755787037037038</c:v>
                </c:pt>
                <c:pt idx="12603">
                  <c:v>0.14756944444444445</c:v>
                </c:pt>
                <c:pt idx="12604">
                  <c:v>0.14758101851851851</c:v>
                </c:pt>
                <c:pt idx="12605">
                  <c:v>0.14759259259259258</c:v>
                </c:pt>
                <c:pt idx="12606">
                  <c:v>0.14760416666666668</c:v>
                </c:pt>
                <c:pt idx="12607">
                  <c:v>0.14761574074074074</c:v>
                </c:pt>
                <c:pt idx="12608">
                  <c:v>0.14762731481481481</c:v>
                </c:pt>
                <c:pt idx="12609">
                  <c:v>0.1476388888888889</c:v>
                </c:pt>
                <c:pt idx="12610">
                  <c:v>0.14765046296296297</c:v>
                </c:pt>
                <c:pt idx="12611">
                  <c:v>0.14766203703703704</c:v>
                </c:pt>
                <c:pt idx="12612">
                  <c:v>0.1476736111111111</c:v>
                </c:pt>
                <c:pt idx="12613">
                  <c:v>0.14768518518518517</c:v>
                </c:pt>
                <c:pt idx="12614">
                  <c:v>0.14769675925925926</c:v>
                </c:pt>
                <c:pt idx="12615">
                  <c:v>0.14770833333333333</c:v>
                </c:pt>
                <c:pt idx="12616">
                  <c:v>0.1477199074074074</c:v>
                </c:pt>
                <c:pt idx="12617">
                  <c:v>0.14773148148148149</c:v>
                </c:pt>
                <c:pt idx="12618">
                  <c:v>0.14774305555555556</c:v>
                </c:pt>
                <c:pt idx="12619">
                  <c:v>0.14775462962962962</c:v>
                </c:pt>
                <c:pt idx="12620">
                  <c:v>0.14776620370370372</c:v>
                </c:pt>
                <c:pt idx="12621">
                  <c:v>0.14777777777777779</c:v>
                </c:pt>
                <c:pt idx="12622">
                  <c:v>0.14778935185185185</c:v>
                </c:pt>
                <c:pt idx="12623">
                  <c:v>0.14780092592592595</c:v>
                </c:pt>
                <c:pt idx="12624">
                  <c:v>0.14781249999999999</c:v>
                </c:pt>
                <c:pt idx="12625">
                  <c:v>0.14782407407407408</c:v>
                </c:pt>
                <c:pt idx="12626">
                  <c:v>0.14783564814814815</c:v>
                </c:pt>
                <c:pt idx="12627">
                  <c:v>0.14784722222222221</c:v>
                </c:pt>
                <c:pt idx="12628">
                  <c:v>0.14785879629629631</c:v>
                </c:pt>
                <c:pt idx="12629">
                  <c:v>0.14787037037037037</c:v>
                </c:pt>
                <c:pt idx="12630">
                  <c:v>0.14788194444444444</c:v>
                </c:pt>
                <c:pt idx="12631">
                  <c:v>0.14789351851851854</c:v>
                </c:pt>
                <c:pt idx="12632">
                  <c:v>0.14790509259259257</c:v>
                </c:pt>
                <c:pt idx="12633">
                  <c:v>0.14791666666666667</c:v>
                </c:pt>
                <c:pt idx="12634">
                  <c:v>0.14792824074074074</c:v>
                </c:pt>
                <c:pt idx="12635">
                  <c:v>0.1479398148148148</c:v>
                </c:pt>
                <c:pt idx="12636">
                  <c:v>0.1479513888888889</c:v>
                </c:pt>
                <c:pt idx="12637">
                  <c:v>0.14796296296296296</c:v>
                </c:pt>
                <c:pt idx="12638">
                  <c:v>0.14797453703703703</c:v>
                </c:pt>
                <c:pt idx="12639">
                  <c:v>0.14798611111111112</c:v>
                </c:pt>
                <c:pt idx="12640">
                  <c:v>0.14799768518518519</c:v>
                </c:pt>
                <c:pt idx="12641">
                  <c:v>0.14800925925925926</c:v>
                </c:pt>
                <c:pt idx="12642">
                  <c:v>0.14802083333333335</c:v>
                </c:pt>
                <c:pt idx="12643">
                  <c:v>0.14803240740740739</c:v>
                </c:pt>
                <c:pt idx="12644">
                  <c:v>0.14804398148148148</c:v>
                </c:pt>
                <c:pt idx="12645">
                  <c:v>0.14805555555555555</c:v>
                </c:pt>
                <c:pt idx="12646">
                  <c:v>0.14806712962962962</c:v>
                </c:pt>
                <c:pt idx="12647">
                  <c:v>0.14807870370370371</c:v>
                </c:pt>
                <c:pt idx="12648">
                  <c:v>0.14809027777777778</c:v>
                </c:pt>
                <c:pt idx="12649">
                  <c:v>0.14810185185185185</c:v>
                </c:pt>
                <c:pt idx="12650">
                  <c:v>0.14811342592592594</c:v>
                </c:pt>
                <c:pt idx="12651">
                  <c:v>0.14812499999999998</c:v>
                </c:pt>
                <c:pt idx="12652">
                  <c:v>0.14813657407407407</c:v>
                </c:pt>
                <c:pt idx="12653">
                  <c:v>0.14814814814814814</c:v>
                </c:pt>
                <c:pt idx="12654">
                  <c:v>0.14815972222222221</c:v>
                </c:pt>
                <c:pt idx="12655">
                  <c:v>0.1481712962962963</c:v>
                </c:pt>
                <c:pt idx="12656">
                  <c:v>0.14818287037037037</c:v>
                </c:pt>
                <c:pt idx="12657">
                  <c:v>0.14819444444444443</c:v>
                </c:pt>
                <c:pt idx="12658">
                  <c:v>0.14820601851851853</c:v>
                </c:pt>
                <c:pt idx="12659">
                  <c:v>0.1482175925925926</c:v>
                </c:pt>
                <c:pt idx="12660">
                  <c:v>0.14822916666666666</c:v>
                </c:pt>
                <c:pt idx="12661">
                  <c:v>0.14824074074074076</c:v>
                </c:pt>
                <c:pt idx="12662">
                  <c:v>0.14825231481481482</c:v>
                </c:pt>
                <c:pt idx="12663">
                  <c:v>0.14826388888888889</c:v>
                </c:pt>
                <c:pt idx="12664">
                  <c:v>0.14827546296296296</c:v>
                </c:pt>
                <c:pt idx="12665">
                  <c:v>0.14828703703703702</c:v>
                </c:pt>
                <c:pt idx="12666">
                  <c:v>0.14829861111111112</c:v>
                </c:pt>
                <c:pt idx="12667">
                  <c:v>0.14831018518518518</c:v>
                </c:pt>
                <c:pt idx="12668">
                  <c:v>0.14832175925925925</c:v>
                </c:pt>
                <c:pt idx="12669">
                  <c:v>0.14833333333333334</c:v>
                </c:pt>
                <c:pt idx="12670">
                  <c:v>0.14834490740740741</c:v>
                </c:pt>
                <c:pt idx="12671">
                  <c:v>0.14835648148148148</c:v>
                </c:pt>
                <c:pt idx="12672">
                  <c:v>0.14836805555555554</c:v>
                </c:pt>
                <c:pt idx="12673">
                  <c:v>0.14837962962962961</c:v>
                </c:pt>
                <c:pt idx="12674">
                  <c:v>0.14839120370370371</c:v>
                </c:pt>
                <c:pt idx="12675">
                  <c:v>0.14840277777777777</c:v>
                </c:pt>
                <c:pt idx="12676">
                  <c:v>0.14841435185185184</c:v>
                </c:pt>
                <c:pt idx="12677">
                  <c:v>0.14842592592592593</c:v>
                </c:pt>
                <c:pt idx="12678">
                  <c:v>0.1484375</c:v>
                </c:pt>
                <c:pt idx="12679">
                  <c:v>0.14844907407407407</c:v>
                </c:pt>
                <c:pt idx="12680">
                  <c:v>0.14846064814814816</c:v>
                </c:pt>
                <c:pt idx="12681">
                  <c:v>0.14847222222222223</c:v>
                </c:pt>
                <c:pt idx="12682">
                  <c:v>0.14848379629629629</c:v>
                </c:pt>
                <c:pt idx="12683">
                  <c:v>0.14849537037037039</c:v>
                </c:pt>
                <c:pt idx="12684">
                  <c:v>0.14850694444444446</c:v>
                </c:pt>
                <c:pt idx="12685">
                  <c:v>0.14851851851851852</c:v>
                </c:pt>
                <c:pt idx="12686">
                  <c:v>0.14853009259259259</c:v>
                </c:pt>
                <c:pt idx="12687">
                  <c:v>0.14854166666666666</c:v>
                </c:pt>
                <c:pt idx="12688">
                  <c:v>0.14855324074074075</c:v>
                </c:pt>
                <c:pt idx="12689">
                  <c:v>0.14856481481481482</c:v>
                </c:pt>
                <c:pt idx="12690">
                  <c:v>0.14857638888888888</c:v>
                </c:pt>
                <c:pt idx="12691">
                  <c:v>0.14858796296296298</c:v>
                </c:pt>
                <c:pt idx="12692">
                  <c:v>0.14859953703703704</c:v>
                </c:pt>
                <c:pt idx="12693">
                  <c:v>0.14861111111111111</c:v>
                </c:pt>
                <c:pt idx="12694">
                  <c:v>0.14862268518518518</c:v>
                </c:pt>
                <c:pt idx="12695">
                  <c:v>0.14863425925925924</c:v>
                </c:pt>
                <c:pt idx="12696">
                  <c:v>0.14864583333333334</c:v>
                </c:pt>
                <c:pt idx="12697">
                  <c:v>0.1486574074074074</c:v>
                </c:pt>
                <c:pt idx="12698">
                  <c:v>0.14866898148148147</c:v>
                </c:pt>
                <c:pt idx="12699">
                  <c:v>0.14868055555555557</c:v>
                </c:pt>
                <c:pt idx="12700">
                  <c:v>0.14869212962962963</c:v>
                </c:pt>
                <c:pt idx="12701">
                  <c:v>0.1487037037037037</c:v>
                </c:pt>
                <c:pt idx="12702">
                  <c:v>0.14871527777777779</c:v>
                </c:pt>
                <c:pt idx="12703">
                  <c:v>0.14872685185185186</c:v>
                </c:pt>
                <c:pt idx="12704">
                  <c:v>0.14873842592592593</c:v>
                </c:pt>
                <c:pt idx="12705">
                  <c:v>0.14875000000000002</c:v>
                </c:pt>
                <c:pt idx="12706">
                  <c:v>0.14876157407407406</c:v>
                </c:pt>
                <c:pt idx="12707">
                  <c:v>0.14877314814814815</c:v>
                </c:pt>
                <c:pt idx="12708">
                  <c:v>0.14878472222222222</c:v>
                </c:pt>
                <c:pt idx="12709">
                  <c:v>0.14879629629629629</c:v>
                </c:pt>
                <c:pt idx="12710">
                  <c:v>0.14880787037037038</c:v>
                </c:pt>
                <c:pt idx="12711">
                  <c:v>0.14881944444444445</c:v>
                </c:pt>
                <c:pt idx="12712">
                  <c:v>0.14883101851851852</c:v>
                </c:pt>
                <c:pt idx="12713">
                  <c:v>0.14884259259259261</c:v>
                </c:pt>
                <c:pt idx="12714">
                  <c:v>0.14885416666666665</c:v>
                </c:pt>
                <c:pt idx="12715">
                  <c:v>0.14886574074074074</c:v>
                </c:pt>
                <c:pt idx="12716">
                  <c:v>0.14887731481481481</c:v>
                </c:pt>
                <c:pt idx="12717">
                  <c:v>0.14888888888888888</c:v>
                </c:pt>
                <c:pt idx="12718">
                  <c:v>0.14890046296296297</c:v>
                </c:pt>
                <c:pt idx="12719">
                  <c:v>0.14891203703703704</c:v>
                </c:pt>
                <c:pt idx="12720">
                  <c:v>0.1489236111111111</c:v>
                </c:pt>
                <c:pt idx="12721">
                  <c:v>0.1489351851851852</c:v>
                </c:pt>
                <c:pt idx="12722">
                  <c:v>0.14894675925925926</c:v>
                </c:pt>
                <c:pt idx="12723">
                  <c:v>0.14895833333333333</c:v>
                </c:pt>
                <c:pt idx="12724">
                  <c:v>0.14896990740740743</c:v>
                </c:pt>
                <c:pt idx="12725">
                  <c:v>0.14898148148148146</c:v>
                </c:pt>
                <c:pt idx="12726">
                  <c:v>0.14899305555555556</c:v>
                </c:pt>
                <c:pt idx="12727">
                  <c:v>0.14900462962962963</c:v>
                </c:pt>
                <c:pt idx="12728">
                  <c:v>0.14901620370370369</c:v>
                </c:pt>
                <c:pt idx="12729">
                  <c:v>0.14902777777777779</c:v>
                </c:pt>
                <c:pt idx="12730">
                  <c:v>0.14903935185185185</c:v>
                </c:pt>
                <c:pt idx="12731">
                  <c:v>0.14905092592592592</c:v>
                </c:pt>
                <c:pt idx="12732">
                  <c:v>0.14906250000000001</c:v>
                </c:pt>
                <c:pt idx="12733">
                  <c:v>0.14907407407407405</c:v>
                </c:pt>
                <c:pt idx="12734">
                  <c:v>0.14908564814814815</c:v>
                </c:pt>
                <c:pt idx="12735">
                  <c:v>0.14909722222222221</c:v>
                </c:pt>
                <c:pt idx="12736">
                  <c:v>0.14910879629629628</c:v>
                </c:pt>
                <c:pt idx="12737">
                  <c:v>0.14912037037037038</c:v>
                </c:pt>
                <c:pt idx="12738">
                  <c:v>0.14913194444444444</c:v>
                </c:pt>
                <c:pt idx="12739">
                  <c:v>0.14914351851851851</c:v>
                </c:pt>
                <c:pt idx="12740">
                  <c:v>0.1491550925925926</c:v>
                </c:pt>
                <c:pt idx="12741">
                  <c:v>0.14916666666666667</c:v>
                </c:pt>
                <c:pt idx="12742">
                  <c:v>0.14917824074074074</c:v>
                </c:pt>
                <c:pt idx="12743">
                  <c:v>0.14918981481481483</c:v>
                </c:pt>
                <c:pt idx="12744">
                  <c:v>0.1492013888888889</c:v>
                </c:pt>
                <c:pt idx="12745">
                  <c:v>0.14921296296296296</c:v>
                </c:pt>
                <c:pt idx="12746">
                  <c:v>0.14922453703703703</c:v>
                </c:pt>
                <c:pt idx="12747">
                  <c:v>0.1492361111111111</c:v>
                </c:pt>
                <c:pt idx="12748">
                  <c:v>0.14924768518518519</c:v>
                </c:pt>
                <c:pt idx="12749">
                  <c:v>0.14925925925925926</c:v>
                </c:pt>
                <c:pt idx="12750">
                  <c:v>0.14927083333333332</c:v>
                </c:pt>
                <c:pt idx="12751">
                  <c:v>0.14928240740740742</c:v>
                </c:pt>
                <c:pt idx="12752">
                  <c:v>0.14929398148148149</c:v>
                </c:pt>
                <c:pt idx="12753">
                  <c:v>0.14930555555555555</c:v>
                </c:pt>
                <c:pt idx="12754">
                  <c:v>0.14931712962962962</c:v>
                </c:pt>
                <c:pt idx="12755">
                  <c:v>0.14932870370370369</c:v>
                </c:pt>
                <c:pt idx="12756">
                  <c:v>0.14934027777777778</c:v>
                </c:pt>
                <c:pt idx="12757">
                  <c:v>0.14935185185185185</c:v>
                </c:pt>
                <c:pt idx="12758">
                  <c:v>0.14936342592592591</c:v>
                </c:pt>
                <c:pt idx="12759">
                  <c:v>0.14937500000000001</c:v>
                </c:pt>
                <c:pt idx="12760">
                  <c:v>0.14938657407407407</c:v>
                </c:pt>
                <c:pt idx="12761">
                  <c:v>0.14939814814814814</c:v>
                </c:pt>
                <c:pt idx="12762">
                  <c:v>0.14940972222222224</c:v>
                </c:pt>
                <c:pt idx="12763">
                  <c:v>0.1494212962962963</c:v>
                </c:pt>
                <c:pt idx="12764">
                  <c:v>0.14943287037037037</c:v>
                </c:pt>
                <c:pt idx="12765">
                  <c:v>0.14944444444444446</c:v>
                </c:pt>
                <c:pt idx="12766">
                  <c:v>0.14945601851851853</c:v>
                </c:pt>
                <c:pt idx="12767">
                  <c:v>0.1494675925925926</c:v>
                </c:pt>
                <c:pt idx="12768">
                  <c:v>0.14947916666666666</c:v>
                </c:pt>
                <c:pt idx="12769">
                  <c:v>0.14949074074074073</c:v>
                </c:pt>
                <c:pt idx="12770">
                  <c:v>0.14950231481481482</c:v>
                </c:pt>
                <c:pt idx="12771">
                  <c:v>0.14951388888888889</c:v>
                </c:pt>
                <c:pt idx="12772">
                  <c:v>0.14952546296296296</c:v>
                </c:pt>
                <c:pt idx="12773">
                  <c:v>0.14953703703703705</c:v>
                </c:pt>
                <c:pt idx="12774">
                  <c:v>0.14954861111111112</c:v>
                </c:pt>
                <c:pt idx="12775">
                  <c:v>0.14956018518518518</c:v>
                </c:pt>
                <c:pt idx="12776">
                  <c:v>0.14957175925925925</c:v>
                </c:pt>
                <c:pt idx="12777">
                  <c:v>0.14958333333333332</c:v>
                </c:pt>
                <c:pt idx="12778">
                  <c:v>0.14959490740740741</c:v>
                </c:pt>
                <c:pt idx="12779">
                  <c:v>0.14960648148148148</c:v>
                </c:pt>
                <c:pt idx="12780">
                  <c:v>0.14961805555555555</c:v>
                </c:pt>
                <c:pt idx="12781">
                  <c:v>0.14962962962962964</c:v>
                </c:pt>
                <c:pt idx="12782">
                  <c:v>0.14964120370370371</c:v>
                </c:pt>
                <c:pt idx="12783">
                  <c:v>0.14965277777777777</c:v>
                </c:pt>
                <c:pt idx="12784">
                  <c:v>0.14966435185185187</c:v>
                </c:pt>
                <c:pt idx="12785">
                  <c:v>0.14967592592592593</c:v>
                </c:pt>
                <c:pt idx="12786">
                  <c:v>0.1496875</c:v>
                </c:pt>
                <c:pt idx="12787">
                  <c:v>0.1496990740740741</c:v>
                </c:pt>
                <c:pt idx="12788">
                  <c:v>0.14971064814814813</c:v>
                </c:pt>
                <c:pt idx="12789">
                  <c:v>0.14972222222222223</c:v>
                </c:pt>
                <c:pt idx="12790">
                  <c:v>0.1497337962962963</c:v>
                </c:pt>
                <c:pt idx="12791">
                  <c:v>0.14974537037037036</c:v>
                </c:pt>
                <c:pt idx="12792">
                  <c:v>0.14975694444444446</c:v>
                </c:pt>
                <c:pt idx="12793">
                  <c:v>0.14976851851851852</c:v>
                </c:pt>
                <c:pt idx="12794">
                  <c:v>0.14978009259259259</c:v>
                </c:pt>
                <c:pt idx="12795">
                  <c:v>0.14979166666666668</c:v>
                </c:pt>
                <c:pt idx="12796">
                  <c:v>0.14980324074074072</c:v>
                </c:pt>
                <c:pt idx="12797">
                  <c:v>0.14981481481481482</c:v>
                </c:pt>
                <c:pt idx="12798">
                  <c:v>0.14982638888888888</c:v>
                </c:pt>
                <c:pt idx="12799">
                  <c:v>0.14983796296296295</c:v>
                </c:pt>
                <c:pt idx="12800">
                  <c:v>0.14984953703703704</c:v>
                </c:pt>
                <c:pt idx="12801">
                  <c:v>0.14986111111111111</c:v>
                </c:pt>
                <c:pt idx="12802">
                  <c:v>0.14987268518518518</c:v>
                </c:pt>
                <c:pt idx="12803">
                  <c:v>0.14988425925925927</c:v>
                </c:pt>
                <c:pt idx="12804">
                  <c:v>0.14989583333333334</c:v>
                </c:pt>
                <c:pt idx="12805">
                  <c:v>0.14990740740740741</c:v>
                </c:pt>
                <c:pt idx="12806">
                  <c:v>0.1499189814814815</c:v>
                </c:pt>
                <c:pt idx="12807">
                  <c:v>0.14993055555555554</c:v>
                </c:pt>
                <c:pt idx="12808">
                  <c:v>0.14994212962962963</c:v>
                </c:pt>
                <c:pt idx="12809">
                  <c:v>0.1499537037037037</c:v>
                </c:pt>
                <c:pt idx="12810">
                  <c:v>0.14996527777777777</c:v>
                </c:pt>
                <c:pt idx="12811">
                  <c:v>0.14997685185185186</c:v>
                </c:pt>
                <c:pt idx="12812">
                  <c:v>0.14998842592592593</c:v>
                </c:pt>
                <c:pt idx="12813">
                  <c:v>0.15</c:v>
                </c:pt>
                <c:pt idx="12814">
                  <c:v>0.15001157407407409</c:v>
                </c:pt>
                <c:pt idx="12815">
                  <c:v>0.15002314814814813</c:v>
                </c:pt>
                <c:pt idx="12816">
                  <c:v>0.15003472222222222</c:v>
                </c:pt>
                <c:pt idx="12817">
                  <c:v>0.15004629629629629</c:v>
                </c:pt>
                <c:pt idx="12818">
                  <c:v>0.15005787037037036</c:v>
                </c:pt>
                <c:pt idx="12819">
                  <c:v>0.15006944444444445</c:v>
                </c:pt>
                <c:pt idx="12820">
                  <c:v>0.15008101851851852</c:v>
                </c:pt>
                <c:pt idx="12821">
                  <c:v>0.15009259259259258</c:v>
                </c:pt>
                <c:pt idx="12822">
                  <c:v>0.15010416666666668</c:v>
                </c:pt>
                <c:pt idx="12823">
                  <c:v>0.15011574074074074</c:v>
                </c:pt>
                <c:pt idx="12824">
                  <c:v>0.15012731481481481</c:v>
                </c:pt>
                <c:pt idx="12825">
                  <c:v>0.15013888888888891</c:v>
                </c:pt>
                <c:pt idx="12826">
                  <c:v>0.15015046296296297</c:v>
                </c:pt>
                <c:pt idx="12827">
                  <c:v>0.15016203703703704</c:v>
                </c:pt>
                <c:pt idx="12828">
                  <c:v>0.1501736111111111</c:v>
                </c:pt>
                <c:pt idx="12829">
                  <c:v>0.15018518518518517</c:v>
                </c:pt>
                <c:pt idx="12830">
                  <c:v>0.15019675925925927</c:v>
                </c:pt>
                <c:pt idx="12831">
                  <c:v>0.15020833333333333</c:v>
                </c:pt>
                <c:pt idx="12832">
                  <c:v>0.1502199074074074</c:v>
                </c:pt>
                <c:pt idx="12833">
                  <c:v>0.15023148148148149</c:v>
                </c:pt>
                <c:pt idx="12834">
                  <c:v>0.15024305555555556</c:v>
                </c:pt>
                <c:pt idx="12835">
                  <c:v>0.15025462962962963</c:v>
                </c:pt>
                <c:pt idx="12836">
                  <c:v>0.15026620370370369</c:v>
                </c:pt>
                <c:pt idx="12837">
                  <c:v>0.15027777777777776</c:v>
                </c:pt>
                <c:pt idx="12838">
                  <c:v>0.15028935185185185</c:v>
                </c:pt>
                <c:pt idx="12839">
                  <c:v>0.15030092592592592</c:v>
                </c:pt>
                <c:pt idx="12840">
                  <c:v>0.15031249999999999</c:v>
                </c:pt>
                <c:pt idx="12841">
                  <c:v>0.15032407407407408</c:v>
                </c:pt>
                <c:pt idx="12842">
                  <c:v>0.15033564814814815</c:v>
                </c:pt>
                <c:pt idx="12843">
                  <c:v>0.15034722222222222</c:v>
                </c:pt>
                <c:pt idx="12844">
                  <c:v>0.15035879629629631</c:v>
                </c:pt>
                <c:pt idx="12845">
                  <c:v>0.15037037037037038</c:v>
                </c:pt>
                <c:pt idx="12846">
                  <c:v>0.15038194444444444</c:v>
                </c:pt>
                <c:pt idx="12847">
                  <c:v>0.15039351851851854</c:v>
                </c:pt>
                <c:pt idx="12848">
                  <c:v>0.1504050925925926</c:v>
                </c:pt>
                <c:pt idx="12849">
                  <c:v>0.15041666666666667</c:v>
                </c:pt>
                <c:pt idx="12850">
                  <c:v>0.15042824074074074</c:v>
                </c:pt>
                <c:pt idx="12851">
                  <c:v>0.1504398148148148</c:v>
                </c:pt>
                <c:pt idx="12852">
                  <c:v>0.1504513888888889</c:v>
                </c:pt>
                <c:pt idx="12853">
                  <c:v>0.15046296296296297</c:v>
                </c:pt>
                <c:pt idx="12854">
                  <c:v>0.15047453703703703</c:v>
                </c:pt>
                <c:pt idx="12855">
                  <c:v>0.15048611111111113</c:v>
                </c:pt>
                <c:pt idx="12856">
                  <c:v>0.15049768518518519</c:v>
                </c:pt>
                <c:pt idx="12857">
                  <c:v>0.15050925925925926</c:v>
                </c:pt>
                <c:pt idx="12858">
                  <c:v>0.15052083333333333</c:v>
                </c:pt>
                <c:pt idx="12859">
                  <c:v>0.15053240740740739</c:v>
                </c:pt>
                <c:pt idx="12860">
                  <c:v>0.15054398148148149</c:v>
                </c:pt>
                <c:pt idx="12861">
                  <c:v>0.15055555555555555</c:v>
                </c:pt>
                <c:pt idx="12862">
                  <c:v>0.15056712962962962</c:v>
                </c:pt>
                <c:pt idx="12863">
                  <c:v>0.15057870370370371</c:v>
                </c:pt>
                <c:pt idx="12864">
                  <c:v>0.15059027777777778</c:v>
                </c:pt>
                <c:pt idx="12865">
                  <c:v>0.15060185185185185</c:v>
                </c:pt>
                <c:pt idx="12866">
                  <c:v>0.15061342592592594</c:v>
                </c:pt>
                <c:pt idx="12867">
                  <c:v>0.15062500000000001</c:v>
                </c:pt>
                <c:pt idx="12868">
                  <c:v>0.15063657407407408</c:v>
                </c:pt>
                <c:pt idx="12869">
                  <c:v>0.15064814814814814</c:v>
                </c:pt>
                <c:pt idx="12870">
                  <c:v>0.15065972222222221</c:v>
                </c:pt>
                <c:pt idx="12871">
                  <c:v>0.1506712962962963</c:v>
                </c:pt>
                <c:pt idx="12872">
                  <c:v>0.15068287037037037</c:v>
                </c:pt>
                <c:pt idx="12873">
                  <c:v>0.15069444444444444</c:v>
                </c:pt>
                <c:pt idx="12874">
                  <c:v>0.15070601851851853</c:v>
                </c:pt>
                <c:pt idx="12875">
                  <c:v>0.1507175925925926</c:v>
                </c:pt>
                <c:pt idx="12876">
                  <c:v>0.15072916666666666</c:v>
                </c:pt>
                <c:pt idx="12877">
                  <c:v>0.15074074074074076</c:v>
                </c:pt>
                <c:pt idx="12878">
                  <c:v>0.1507523148148148</c:v>
                </c:pt>
                <c:pt idx="12879">
                  <c:v>0.15076388888888889</c:v>
                </c:pt>
                <c:pt idx="12880">
                  <c:v>0.15077546296296296</c:v>
                </c:pt>
                <c:pt idx="12881">
                  <c:v>0.15078703703703702</c:v>
                </c:pt>
                <c:pt idx="12882">
                  <c:v>0.15079861111111112</c:v>
                </c:pt>
                <c:pt idx="12883">
                  <c:v>0.15081018518518519</c:v>
                </c:pt>
                <c:pt idx="12884">
                  <c:v>0.15082175925925925</c:v>
                </c:pt>
                <c:pt idx="12885">
                  <c:v>0.15083333333333335</c:v>
                </c:pt>
                <c:pt idx="12886">
                  <c:v>0.15084490740740741</c:v>
                </c:pt>
                <c:pt idx="12887">
                  <c:v>0.15085648148148148</c:v>
                </c:pt>
                <c:pt idx="12888">
                  <c:v>0.15086805555555557</c:v>
                </c:pt>
                <c:pt idx="12889">
                  <c:v>0.15087962962962961</c:v>
                </c:pt>
                <c:pt idx="12890">
                  <c:v>0.15089120370370371</c:v>
                </c:pt>
                <c:pt idx="12891">
                  <c:v>0.15090277777777777</c:v>
                </c:pt>
                <c:pt idx="12892">
                  <c:v>0.15090277777777777</c:v>
                </c:pt>
                <c:pt idx="12893">
                  <c:v>0.15091435185185184</c:v>
                </c:pt>
                <c:pt idx="12894">
                  <c:v>0.15092592592592594</c:v>
                </c:pt>
                <c:pt idx="12895">
                  <c:v>0.1509375</c:v>
                </c:pt>
                <c:pt idx="12896">
                  <c:v>0.15094907407407407</c:v>
                </c:pt>
                <c:pt idx="12897">
                  <c:v>0.15096064814814816</c:v>
                </c:pt>
                <c:pt idx="12898">
                  <c:v>0.1509722222222222</c:v>
                </c:pt>
                <c:pt idx="12899">
                  <c:v>0.1509837962962963</c:v>
                </c:pt>
                <c:pt idx="12900">
                  <c:v>0.15099537037037036</c:v>
                </c:pt>
                <c:pt idx="12901">
                  <c:v>0.15100694444444443</c:v>
                </c:pt>
                <c:pt idx="12902">
                  <c:v>0.15101851851851852</c:v>
                </c:pt>
                <c:pt idx="12903">
                  <c:v>0.15103009259259259</c:v>
                </c:pt>
                <c:pt idx="12904">
                  <c:v>0.15104166666666666</c:v>
                </c:pt>
                <c:pt idx="12905">
                  <c:v>0.15105324074074075</c:v>
                </c:pt>
                <c:pt idx="12906">
                  <c:v>0.15106481481481482</c:v>
                </c:pt>
                <c:pt idx="12907">
                  <c:v>0.15107638888888889</c:v>
                </c:pt>
                <c:pt idx="12908">
                  <c:v>0.15108796296296298</c:v>
                </c:pt>
                <c:pt idx="12909">
                  <c:v>0.15109953703703705</c:v>
                </c:pt>
                <c:pt idx="12910">
                  <c:v>0.15111111111111111</c:v>
                </c:pt>
                <c:pt idx="12911">
                  <c:v>0.15112268518518518</c:v>
                </c:pt>
                <c:pt idx="12912">
                  <c:v>0.15113425925925925</c:v>
                </c:pt>
                <c:pt idx="12913">
                  <c:v>0.15114583333333334</c:v>
                </c:pt>
                <c:pt idx="12914">
                  <c:v>0.15115740740740741</c:v>
                </c:pt>
                <c:pt idx="12915">
                  <c:v>0.15116898148148147</c:v>
                </c:pt>
                <c:pt idx="12916">
                  <c:v>0.15118055555555557</c:v>
                </c:pt>
                <c:pt idx="12917">
                  <c:v>0.15119212962962963</c:v>
                </c:pt>
                <c:pt idx="12918">
                  <c:v>0.1512037037037037</c:v>
                </c:pt>
                <c:pt idx="12919">
                  <c:v>0.15121527777777777</c:v>
                </c:pt>
                <c:pt idx="12920">
                  <c:v>0.15122685185185183</c:v>
                </c:pt>
                <c:pt idx="12921">
                  <c:v>0.15123842592592593</c:v>
                </c:pt>
                <c:pt idx="12922">
                  <c:v>0.15125</c:v>
                </c:pt>
                <c:pt idx="12923">
                  <c:v>0.15126157407407406</c:v>
                </c:pt>
                <c:pt idx="12924">
                  <c:v>0.15127314814814816</c:v>
                </c:pt>
                <c:pt idx="12925">
                  <c:v>0.15128472222222222</c:v>
                </c:pt>
                <c:pt idx="12926">
                  <c:v>0.15129629629629629</c:v>
                </c:pt>
                <c:pt idx="12927">
                  <c:v>0.15130787037037038</c:v>
                </c:pt>
                <c:pt idx="12928">
                  <c:v>0.15131944444444445</c:v>
                </c:pt>
                <c:pt idx="12929">
                  <c:v>0.15133101851851852</c:v>
                </c:pt>
                <c:pt idx="12930">
                  <c:v>0.15134259259259258</c:v>
                </c:pt>
                <c:pt idx="12931">
                  <c:v>0.15135416666666668</c:v>
                </c:pt>
                <c:pt idx="12932">
                  <c:v>0.15136574074074075</c:v>
                </c:pt>
                <c:pt idx="12933">
                  <c:v>0.15137731481481481</c:v>
                </c:pt>
                <c:pt idx="12934">
                  <c:v>0.15138888888888888</c:v>
                </c:pt>
                <c:pt idx="12935">
                  <c:v>0.15140046296296297</c:v>
                </c:pt>
                <c:pt idx="12936">
                  <c:v>0.15141203703703704</c:v>
                </c:pt>
                <c:pt idx="12937">
                  <c:v>0.15142361111111111</c:v>
                </c:pt>
                <c:pt idx="12938">
                  <c:v>0.1514351851851852</c:v>
                </c:pt>
                <c:pt idx="12939">
                  <c:v>0.15144675925925927</c:v>
                </c:pt>
                <c:pt idx="12940">
                  <c:v>0.15145833333333333</c:v>
                </c:pt>
                <c:pt idx="12941">
                  <c:v>0.1514699074074074</c:v>
                </c:pt>
                <c:pt idx="12942">
                  <c:v>0.15148148148148147</c:v>
                </c:pt>
                <c:pt idx="12943">
                  <c:v>0.15149305555555556</c:v>
                </c:pt>
                <c:pt idx="12944">
                  <c:v>0.15150462962962963</c:v>
                </c:pt>
                <c:pt idx="12945">
                  <c:v>0.15151620370370369</c:v>
                </c:pt>
                <c:pt idx="12946">
                  <c:v>0.15152777777777779</c:v>
                </c:pt>
                <c:pt idx="12947">
                  <c:v>0.15153935185185186</c:v>
                </c:pt>
                <c:pt idx="12948">
                  <c:v>0.15155092592592592</c:v>
                </c:pt>
                <c:pt idx="12949">
                  <c:v>0.15156250000000002</c:v>
                </c:pt>
                <c:pt idx="12950">
                  <c:v>0.15157407407407408</c:v>
                </c:pt>
                <c:pt idx="12951">
                  <c:v>0.15158564814814815</c:v>
                </c:pt>
                <c:pt idx="12952">
                  <c:v>0.15159722222222222</c:v>
                </c:pt>
                <c:pt idx="12953">
                  <c:v>0.15160879629629628</c:v>
                </c:pt>
                <c:pt idx="12954">
                  <c:v>0.15162037037037038</c:v>
                </c:pt>
                <c:pt idx="12955">
                  <c:v>0.15163194444444444</c:v>
                </c:pt>
                <c:pt idx="12956">
                  <c:v>0.15164351851851851</c:v>
                </c:pt>
                <c:pt idx="12957">
                  <c:v>0.15165509259259261</c:v>
                </c:pt>
                <c:pt idx="12958">
                  <c:v>0.15166666666666667</c:v>
                </c:pt>
                <c:pt idx="12959">
                  <c:v>0.15167824074074074</c:v>
                </c:pt>
                <c:pt idx="12960">
                  <c:v>0.15168981481481481</c:v>
                </c:pt>
                <c:pt idx="12961">
                  <c:v>0.15170138888888887</c:v>
                </c:pt>
                <c:pt idx="12962">
                  <c:v>0.15171296296296297</c:v>
                </c:pt>
                <c:pt idx="12963">
                  <c:v>0.15172453703703703</c:v>
                </c:pt>
                <c:pt idx="12964">
                  <c:v>0.1517361111111111</c:v>
                </c:pt>
                <c:pt idx="12965">
                  <c:v>0.15174768518518519</c:v>
                </c:pt>
                <c:pt idx="12966">
                  <c:v>0.15175925925925926</c:v>
                </c:pt>
                <c:pt idx="12967">
                  <c:v>0.15177083333333333</c:v>
                </c:pt>
                <c:pt idx="12968">
                  <c:v>0.15178240740740742</c:v>
                </c:pt>
                <c:pt idx="12969">
                  <c:v>0.15179398148148149</c:v>
                </c:pt>
                <c:pt idx="12970">
                  <c:v>0.15180555555555555</c:v>
                </c:pt>
                <c:pt idx="12971">
                  <c:v>0.15181712962962965</c:v>
                </c:pt>
                <c:pt idx="12972">
                  <c:v>0.15182870370370369</c:v>
                </c:pt>
                <c:pt idx="12973">
                  <c:v>0.15184027777777778</c:v>
                </c:pt>
                <c:pt idx="12974">
                  <c:v>0.15185185185185185</c:v>
                </c:pt>
                <c:pt idx="12975">
                  <c:v>0.15186342592592592</c:v>
                </c:pt>
                <c:pt idx="12976">
                  <c:v>0.15187500000000001</c:v>
                </c:pt>
                <c:pt idx="12977">
                  <c:v>0.15188657407407408</c:v>
                </c:pt>
                <c:pt idx="12978">
                  <c:v>0.15189814814814814</c:v>
                </c:pt>
                <c:pt idx="12979">
                  <c:v>0.15190972222222224</c:v>
                </c:pt>
                <c:pt idx="12980">
                  <c:v>0.15192129629629628</c:v>
                </c:pt>
                <c:pt idx="12981">
                  <c:v>0.15193287037037037</c:v>
                </c:pt>
                <c:pt idx="12982">
                  <c:v>0.15194444444444444</c:v>
                </c:pt>
                <c:pt idx="12983">
                  <c:v>0.1519560185185185</c:v>
                </c:pt>
                <c:pt idx="12984">
                  <c:v>0.1519675925925926</c:v>
                </c:pt>
                <c:pt idx="12985">
                  <c:v>0.15197916666666667</c:v>
                </c:pt>
                <c:pt idx="12986">
                  <c:v>0.15199074074074073</c:v>
                </c:pt>
                <c:pt idx="12987">
                  <c:v>0.15200231481481483</c:v>
                </c:pt>
                <c:pt idx="12988">
                  <c:v>0.15201388888888889</c:v>
                </c:pt>
                <c:pt idx="12989">
                  <c:v>0.15202546296296296</c:v>
                </c:pt>
                <c:pt idx="12990">
                  <c:v>0.15203703703703705</c:v>
                </c:pt>
                <c:pt idx="12991">
                  <c:v>0.15204861111111112</c:v>
                </c:pt>
                <c:pt idx="12992">
                  <c:v>0.15206018518518519</c:v>
                </c:pt>
                <c:pt idx="12993">
                  <c:v>0.15207175925925925</c:v>
                </c:pt>
                <c:pt idx="12994">
                  <c:v>0.15208333333333332</c:v>
                </c:pt>
                <c:pt idx="12995">
                  <c:v>0.15209490740740741</c:v>
                </c:pt>
                <c:pt idx="12996">
                  <c:v>0.15210648148148148</c:v>
                </c:pt>
                <c:pt idx="12997">
                  <c:v>0.15211805555555555</c:v>
                </c:pt>
                <c:pt idx="12998">
                  <c:v>0.15212962962962964</c:v>
                </c:pt>
                <c:pt idx="12999">
                  <c:v>0.15214120370370371</c:v>
                </c:pt>
                <c:pt idx="13000">
                  <c:v>0.15215277777777778</c:v>
                </c:pt>
                <c:pt idx="13001">
                  <c:v>0.15216435185185184</c:v>
                </c:pt>
                <c:pt idx="13002">
                  <c:v>0.15217592592592591</c:v>
                </c:pt>
                <c:pt idx="13003">
                  <c:v>0.1521875</c:v>
                </c:pt>
                <c:pt idx="13004">
                  <c:v>0.15219907407407407</c:v>
                </c:pt>
                <c:pt idx="13005">
                  <c:v>0.15221064814814814</c:v>
                </c:pt>
                <c:pt idx="13006">
                  <c:v>0.15222222222222223</c:v>
                </c:pt>
                <c:pt idx="13007">
                  <c:v>0.1522337962962963</c:v>
                </c:pt>
                <c:pt idx="13008">
                  <c:v>0.15224537037037036</c:v>
                </c:pt>
                <c:pt idx="13009">
                  <c:v>0.15225694444444446</c:v>
                </c:pt>
                <c:pt idx="13010">
                  <c:v>0.15226851851851853</c:v>
                </c:pt>
                <c:pt idx="13011">
                  <c:v>0.15228009259259259</c:v>
                </c:pt>
                <c:pt idx="13012">
                  <c:v>0.15229166666666666</c:v>
                </c:pt>
                <c:pt idx="13013">
                  <c:v>0.15230324074074075</c:v>
                </c:pt>
                <c:pt idx="13014">
                  <c:v>0.15231481481481482</c:v>
                </c:pt>
                <c:pt idx="13015">
                  <c:v>0.15232638888888889</c:v>
                </c:pt>
                <c:pt idx="13016">
                  <c:v>0.15233796296296295</c:v>
                </c:pt>
                <c:pt idx="13017">
                  <c:v>0.15234953703703705</c:v>
                </c:pt>
                <c:pt idx="13018">
                  <c:v>0.15236111111111111</c:v>
                </c:pt>
                <c:pt idx="13019">
                  <c:v>0.15237268518518518</c:v>
                </c:pt>
                <c:pt idx="13020">
                  <c:v>0.15238425925925925</c:v>
                </c:pt>
                <c:pt idx="13021">
                  <c:v>0.15239583333333334</c:v>
                </c:pt>
                <c:pt idx="13022">
                  <c:v>0.15240740740740741</c:v>
                </c:pt>
                <c:pt idx="13023">
                  <c:v>0.15241898148148147</c:v>
                </c:pt>
                <c:pt idx="13024">
                  <c:v>0.15243055555555554</c:v>
                </c:pt>
                <c:pt idx="13025">
                  <c:v>0.15244212962962964</c:v>
                </c:pt>
                <c:pt idx="13026">
                  <c:v>0.1524537037037037</c:v>
                </c:pt>
                <c:pt idx="13027">
                  <c:v>0.15246527777777777</c:v>
                </c:pt>
                <c:pt idx="13028">
                  <c:v>0.15247685185185186</c:v>
                </c:pt>
                <c:pt idx="13029">
                  <c:v>0.15248842592592593</c:v>
                </c:pt>
                <c:pt idx="13030">
                  <c:v>0.1525</c:v>
                </c:pt>
                <c:pt idx="13031">
                  <c:v>0.15251157407407409</c:v>
                </c:pt>
                <c:pt idx="13032">
                  <c:v>0.15252314814814816</c:v>
                </c:pt>
                <c:pt idx="13033">
                  <c:v>0.15253472222222222</c:v>
                </c:pt>
                <c:pt idx="13034">
                  <c:v>0.15254629629629629</c:v>
                </c:pt>
                <c:pt idx="13035">
                  <c:v>0.15255787037037036</c:v>
                </c:pt>
                <c:pt idx="13036">
                  <c:v>0.15256944444444445</c:v>
                </c:pt>
                <c:pt idx="13037">
                  <c:v>0.15258101851851852</c:v>
                </c:pt>
                <c:pt idx="13038">
                  <c:v>0.15259259259259259</c:v>
                </c:pt>
                <c:pt idx="13039">
                  <c:v>0.15260416666666668</c:v>
                </c:pt>
                <c:pt idx="13040">
                  <c:v>0.15261574074074075</c:v>
                </c:pt>
                <c:pt idx="13041">
                  <c:v>0.15262731481481481</c:v>
                </c:pt>
                <c:pt idx="13042">
                  <c:v>0.15263888888888888</c:v>
                </c:pt>
                <c:pt idx="13043">
                  <c:v>0.15265046296296295</c:v>
                </c:pt>
                <c:pt idx="13044">
                  <c:v>0.15266203703703704</c:v>
                </c:pt>
                <c:pt idx="13045">
                  <c:v>0.15267361111111111</c:v>
                </c:pt>
                <c:pt idx="13046">
                  <c:v>0.15268518518518517</c:v>
                </c:pt>
                <c:pt idx="13047">
                  <c:v>0.15269675925925927</c:v>
                </c:pt>
                <c:pt idx="13048">
                  <c:v>0.15270833333333333</c:v>
                </c:pt>
                <c:pt idx="13049">
                  <c:v>0.1527199074074074</c:v>
                </c:pt>
                <c:pt idx="13050">
                  <c:v>0.1527314814814815</c:v>
                </c:pt>
                <c:pt idx="13051">
                  <c:v>0.15274305555555556</c:v>
                </c:pt>
                <c:pt idx="13052">
                  <c:v>0.15275462962962963</c:v>
                </c:pt>
                <c:pt idx="13053">
                  <c:v>0.15276620370370372</c:v>
                </c:pt>
                <c:pt idx="13054">
                  <c:v>0.15277777777777776</c:v>
                </c:pt>
                <c:pt idx="13055">
                  <c:v>0.15278935185185186</c:v>
                </c:pt>
                <c:pt idx="13056">
                  <c:v>0.15280092592592592</c:v>
                </c:pt>
                <c:pt idx="13057">
                  <c:v>0.15281249999999999</c:v>
                </c:pt>
                <c:pt idx="13058">
                  <c:v>0.15282407407407408</c:v>
                </c:pt>
                <c:pt idx="13059">
                  <c:v>0.15283564814814815</c:v>
                </c:pt>
                <c:pt idx="13060">
                  <c:v>0.15284722222222222</c:v>
                </c:pt>
                <c:pt idx="13061">
                  <c:v>0.15285879629629631</c:v>
                </c:pt>
                <c:pt idx="13062">
                  <c:v>0.15287037037037035</c:v>
                </c:pt>
                <c:pt idx="13063">
                  <c:v>0.15288194444444445</c:v>
                </c:pt>
                <c:pt idx="13064">
                  <c:v>0.15289351851851851</c:v>
                </c:pt>
                <c:pt idx="13065">
                  <c:v>0.15290509259259258</c:v>
                </c:pt>
              </c:numCache>
            </c:numRef>
          </c:cat>
          <c:val>
            <c:numRef>
              <c:f>Sheet1!$E$1:$E$13066</c:f>
              <c:numCache>
                <c:formatCode>General</c:formatCode>
                <c:ptCount val="1306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</c:v>
                </c:pt>
                <c:pt idx="17">
                  <c:v>0</c:v>
                </c:pt>
                <c:pt idx="18">
                  <c:v>0</c:v>
                </c:pt>
                <c:pt idx="19">
                  <c:v>1</c:v>
                </c:pt>
                <c:pt idx="20">
                  <c:v>1</c:v>
                </c:pt>
                <c:pt idx="21">
                  <c:v>0</c:v>
                </c:pt>
                <c:pt idx="22">
                  <c:v>1</c:v>
                </c:pt>
                <c:pt idx="23">
                  <c:v>0</c:v>
                </c:pt>
                <c:pt idx="24">
                  <c:v>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2</c:v>
                </c:pt>
                <c:pt idx="32">
                  <c:v>1</c:v>
                </c:pt>
                <c:pt idx="33">
                  <c:v>1</c:v>
                </c:pt>
                <c:pt idx="34">
                  <c:v>0</c:v>
                </c:pt>
                <c:pt idx="35">
                  <c:v>0</c:v>
                </c:pt>
                <c:pt idx="36">
                  <c:v>2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1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</c:v>
                </c:pt>
                <c:pt idx="52">
                  <c:v>0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0</c:v>
                </c:pt>
                <c:pt idx="57">
                  <c:v>1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1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1</c:v>
                </c:pt>
                <c:pt idx="71">
                  <c:v>1</c:v>
                </c:pt>
                <c:pt idx="72">
                  <c:v>0</c:v>
                </c:pt>
                <c:pt idx="73">
                  <c:v>1</c:v>
                </c:pt>
                <c:pt idx="74">
                  <c:v>0</c:v>
                </c:pt>
                <c:pt idx="75">
                  <c:v>1</c:v>
                </c:pt>
                <c:pt idx="76">
                  <c:v>0</c:v>
                </c:pt>
                <c:pt idx="77">
                  <c:v>1</c:v>
                </c:pt>
                <c:pt idx="78">
                  <c:v>0</c:v>
                </c:pt>
                <c:pt idx="79">
                  <c:v>0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1</c:v>
                </c:pt>
                <c:pt idx="98">
                  <c:v>0</c:v>
                </c:pt>
                <c:pt idx="99">
                  <c:v>1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1</c:v>
                </c:pt>
                <c:pt idx="105">
                  <c:v>0</c:v>
                </c:pt>
                <c:pt idx="106">
                  <c:v>0</c:v>
                </c:pt>
                <c:pt idx="107">
                  <c:v>1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0</c:v>
                </c:pt>
                <c:pt idx="116">
                  <c:v>0</c:v>
                </c:pt>
                <c:pt idx="117">
                  <c:v>2</c:v>
                </c:pt>
                <c:pt idx="118">
                  <c:v>1</c:v>
                </c:pt>
                <c:pt idx="119">
                  <c:v>2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1</c:v>
                </c:pt>
                <c:pt idx="128">
                  <c:v>0</c:v>
                </c:pt>
                <c:pt idx="129">
                  <c:v>0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0</c:v>
                </c:pt>
                <c:pt idx="134">
                  <c:v>1</c:v>
                </c:pt>
                <c:pt idx="135">
                  <c:v>0</c:v>
                </c:pt>
                <c:pt idx="136">
                  <c:v>0</c:v>
                </c:pt>
                <c:pt idx="137">
                  <c:v>1</c:v>
                </c:pt>
                <c:pt idx="138">
                  <c:v>2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1</c:v>
                </c:pt>
                <c:pt idx="148">
                  <c:v>0</c:v>
                </c:pt>
                <c:pt idx="149">
                  <c:v>1</c:v>
                </c:pt>
                <c:pt idx="150">
                  <c:v>0</c:v>
                </c:pt>
                <c:pt idx="151">
                  <c:v>0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3</c:v>
                </c:pt>
                <c:pt idx="162">
                  <c:v>0</c:v>
                </c:pt>
                <c:pt idx="163">
                  <c:v>0</c:v>
                </c:pt>
                <c:pt idx="164">
                  <c:v>1</c:v>
                </c:pt>
                <c:pt idx="165">
                  <c:v>1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1</c:v>
                </c:pt>
                <c:pt idx="170">
                  <c:v>0</c:v>
                </c:pt>
                <c:pt idx="171">
                  <c:v>1</c:v>
                </c:pt>
                <c:pt idx="172">
                  <c:v>0</c:v>
                </c:pt>
                <c:pt idx="173">
                  <c:v>0</c:v>
                </c:pt>
                <c:pt idx="174">
                  <c:v>1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1</c:v>
                </c:pt>
                <c:pt idx="181">
                  <c:v>1</c:v>
                </c:pt>
                <c:pt idx="182">
                  <c:v>0</c:v>
                </c:pt>
                <c:pt idx="183">
                  <c:v>0</c:v>
                </c:pt>
                <c:pt idx="184">
                  <c:v>1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1</c:v>
                </c:pt>
                <c:pt idx="194">
                  <c:v>0</c:v>
                </c:pt>
                <c:pt idx="195">
                  <c:v>2</c:v>
                </c:pt>
                <c:pt idx="196">
                  <c:v>0</c:v>
                </c:pt>
                <c:pt idx="197">
                  <c:v>0</c:v>
                </c:pt>
                <c:pt idx="198">
                  <c:v>1</c:v>
                </c:pt>
                <c:pt idx="199">
                  <c:v>0</c:v>
                </c:pt>
                <c:pt idx="200">
                  <c:v>1</c:v>
                </c:pt>
                <c:pt idx="201">
                  <c:v>0</c:v>
                </c:pt>
                <c:pt idx="202">
                  <c:v>1</c:v>
                </c:pt>
                <c:pt idx="203">
                  <c:v>0</c:v>
                </c:pt>
                <c:pt idx="204">
                  <c:v>0</c:v>
                </c:pt>
                <c:pt idx="205">
                  <c:v>1</c:v>
                </c:pt>
                <c:pt idx="206">
                  <c:v>1</c:v>
                </c:pt>
                <c:pt idx="207">
                  <c:v>1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1</c:v>
                </c:pt>
                <c:pt idx="215">
                  <c:v>2</c:v>
                </c:pt>
                <c:pt idx="216">
                  <c:v>2</c:v>
                </c:pt>
                <c:pt idx="217">
                  <c:v>2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1</c:v>
                </c:pt>
                <c:pt idx="223">
                  <c:v>0</c:v>
                </c:pt>
                <c:pt idx="224">
                  <c:v>1</c:v>
                </c:pt>
                <c:pt idx="225">
                  <c:v>0</c:v>
                </c:pt>
                <c:pt idx="226">
                  <c:v>2</c:v>
                </c:pt>
                <c:pt idx="227">
                  <c:v>0</c:v>
                </c:pt>
                <c:pt idx="228">
                  <c:v>2</c:v>
                </c:pt>
                <c:pt idx="229">
                  <c:v>4</c:v>
                </c:pt>
                <c:pt idx="230">
                  <c:v>0</c:v>
                </c:pt>
                <c:pt idx="231">
                  <c:v>2</c:v>
                </c:pt>
                <c:pt idx="232">
                  <c:v>0</c:v>
                </c:pt>
                <c:pt idx="233">
                  <c:v>1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1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1</c:v>
                </c:pt>
                <c:pt idx="247">
                  <c:v>0</c:v>
                </c:pt>
                <c:pt idx="248">
                  <c:v>0</c:v>
                </c:pt>
                <c:pt idx="249">
                  <c:v>1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1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15</c:v>
                </c:pt>
                <c:pt idx="263">
                  <c:v>21</c:v>
                </c:pt>
                <c:pt idx="264">
                  <c:v>19</c:v>
                </c:pt>
                <c:pt idx="265">
                  <c:v>17</c:v>
                </c:pt>
                <c:pt idx="266">
                  <c:v>19</c:v>
                </c:pt>
                <c:pt idx="267">
                  <c:v>17</c:v>
                </c:pt>
                <c:pt idx="268">
                  <c:v>18</c:v>
                </c:pt>
                <c:pt idx="269">
                  <c:v>17</c:v>
                </c:pt>
                <c:pt idx="270">
                  <c:v>21</c:v>
                </c:pt>
                <c:pt idx="271">
                  <c:v>17</c:v>
                </c:pt>
                <c:pt idx="272">
                  <c:v>18</c:v>
                </c:pt>
                <c:pt idx="273">
                  <c:v>17</c:v>
                </c:pt>
                <c:pt idx="274">
                  <c:v>18</c:v>
                </c:pt>
                <c:pt idx="275">
                  <c:v>19</c:v>
                </c:pt>
                <c:pt idx="276">
                  <c:v>18</c:v>
                </c:pt>
                <c:pt idx="277">
                  <c:v>18</c:v>
                </c:pt>
                <c:pt idx="278">
                  <c:v>17</c:v>
                </c:pt>
                <c:pt idx="279">
                  <c:v>15</c:v>
                </c:pt>
                <c:pt idx="280">
                  <c:v>17</c:v>
                </c:pt>
                <c:pt idx="281">
                  <c:v>19</c:v>
                </c:pt>
                <c:pt idx="282">
                  <c:v>17</c:v>
                </c:pt>
                <c:pt idx="283">
                  <c:v>19</c:v>
                </c:pt>
                <c:pt idx="284">
                  <c:v>15</c:v>
                </c:pt>
                <c:pt idx="285">
                  <c:v>18</c:v>
                </c:pt>
                <c:pt idx="286">
                  <c:v>19</c:v>
                </c:pt>
                <c:pt idx="287">
                  <c:v>18</c:v>
                </c:pt>
                <c:pt idx="288">
                  <c:v>18</c:v>
                </c:pt>
                <c:pt idx="289">
                  <c:v>14</c:v>
                </c:pt>
                <c:pt idx="290">
                  <c:v>18</c:v>
                </c:pt>
                <c:pt idx="291">
                  <c:v>14</c:v>
                </c:pt>
                <c:pt idx="292">
                  <c:v>15</c:v>
                </c:pt>
                <c:pt idx="293">
                  <c:v>15</c:v>
                </c:pt>
                <c:pt idx="294">
                  <c:v>17</c:v>
                </c:pt>
                <c:pt idx="295">
                  <c:v>18</c:v>
                </c:pt>
                <c:pt idx="296">
                  <c:v>12</c:v>
                </c:pt>
                <c:pt idx="297">
                  <c:v>15</c:v>
                </c:pt>
                <c:pt idx="298">
                  <c:v>15</c:v>
                </c:pt>
                <c:pt idx="299">
                  <c:v>17</c:v>
                </c:pt>
                <c:pt idx="300">
                  <c:v>15</c:v>
                </c:pt>
                <c:pt idx="301">
                  <c:v>14</c:v>
                </c:pt>
                <c:pt idx="302">
                  <c:v>14</c:v>
                </c:pt>
                <c:pt idx="303">
                  <c:v>15</c:v>
                </c:pt>
                <c:pt idx="304">
                  <c:v>14</c:v>
                </c:pt>
                <c:pt idx="305">
                  <c:v>14</c:v>
                </c:pt>
                <c:pt idx="306">
                  <c:v>12</c:v>
                </c:pt>
                <c:pt idx="307">
                  <c:v>14</c:v>
                </c:pt>
                <c:pt idx="308">
                  <c:v>12</c:v>
                </c:pt>
                <c:pt idx="309">
                  <c:v>14</c:v>
                </c:pt>
                <c:pt idx="310">
                  <c:v>14</c:v>
                </c:pt>
                <c:pt idx="311">
                  <c:v>12</c:v>
                </c:pt>
                <c:pt idx="312">
                  <c:v>14</c:v>
                </c:pt>
                <c:pt idx="313">
                  <c:v>10</c:v>
                </c:pt>
                <c:pt idx="314">
                  <c:v>12</c:v>
                </c:pt>
                <c:pt idx="315">
                  <c:v>11</c:v>
                </c:pt>
                <c:pt idx="316">
                  <c:v>12</c:v>
                </c:pt>
                <c:pt idx="317">
                  <c:v>12</c:v>
                </c:pt>
                <c:pt idx="318">
                  <c:v>12</c:v>
                </c:pt>
                <c:pt idx="319">
                  <c:v>12</c:v>
                </c:pt>
                <c:pt idx="320">
                  <c:v>12</c:v>
                </c:pt>
                <c:pt idx="321">
                  <c:v>14</c:v>
                </c:pt>
                <c:pt idx="322">
                  <c:v>11</c:v>
                </c:pt>
                <c:pt idx="323">
                  <c:v>11</c:v>
                </c:pt>
                <c:pt idx="324">
                  <c:v>12</c:v>
                </c:pt>
                <c:pt idx="325">
                  <c:v>12</c:v>
                </c:pt>
                <c:pt idx="326">
                  <c:v>12</c:v>
                </c:pt>
                <c:pt idx="327">
                  <c:v>12</c:v>
                </c:pt>
                <c:pt idx="328">
                  <c:v>12</c:v>
                </c:pt>
                <c:pt idx="329">
                  <c:v>12</c:v>
                </c:pt>
                <c:pt idx="330">
                  <c:v>11</c:v>
                </c:pt>
                <c:pt idx="331">
                  <c:v>11</c:v>
                </c:pt>
                <c:pt idx="332">
                  <c:v>14</c:v>
                </c:pt>
                <c:pt idx="333">
                  <c:v>8</c:v>
                </c:pt>
                <c:pt idx="334">
                  <c:v>14</c:v>
                </c:pt>
                <c:pt idx="335">
                  <c:v>10</c:v>
                </c:pt>
                <c:pt idx="336">
                  <c:v>11</c:v>
                </c:pt>
                <c:pt idx="337">
                  <c:v>10</c:v>
                </c:pt>
                <c:pt idx="338">
                  <c:v>9</c:v>
                </c:pt>
                <c:pt idx="339">
                  <c:v>10</c:v>
                </c:pt>
                <c:pt idx="340">
                  <c:v>10</c:v>
                </c:pt>
                <c:pt idx="341">
                  <c:v>11</c:v>
                </c:pt>
                <c:pt idx="342">
                  <c:v>10</c:v>
                </c:pt>
                <c:pt idx="343">
                  <c:v>9</c:v>
                </c:pt>
                <c:pt idx="344">
                  <c:v>9</c:v>
                </c:pt>
                <c:pt idx="345">
                  <c:v>11</c:v>
                </c:pt>
                <c:pt idx="346">
                  <c:v>8</c:v>
                </c:pt>
                <c:pt idx="347">
                  <c:v>10</c:v>
                </c:pt>
                <c:pt idx="348">
                  <c:v>8</c:v>
                </c:pt>
                <c:pt idx="349">
                  <c:v>10</c:v>
                </c:pt>
                <c:pt idx="350">
                  <c:v>7</c:v>
                </c:pt>
                <c:pt idx="351">
                  <c:v>9</c:v>
                </c:pt>
                <c:pt idx="352">
                  <c:v>9</c:v>
                </c:pt>
                <c:pt idx="353">
                  <c:v>9</c:v>
                </c:pt>
                <c:pt idx="354">
                  <c:v>9</c:v>
                </c:pt>
                <c:pt idx="355">
                  <c:v>9</c:v>
                </c:pt>
                <c:pt idx="356">
                  <c:v>9</c:v>
                </c:pt>
                <c:pt idx="357">
                  <c:v>9</c:v>
                </c:pt>
                <c:pt idx="358">
                  <c:v>10</c:v>
                </c:pt>
                <c:pt idx="359">
                  <c:v>8</c:v>
                </c:pt>
                <c:pt idx="360">
                  <c:v>9</c:v>
                </c:pt>
                <c:pt idx="361">
                  <c:v>7</c:v>
                </c:pt>
                <c:pt idx="362">
                  <c:v>9</c:v>
                </c:pt>
                <c:pt idx="363">
                  <c:v>7</c:v>
                </c:pt>
                <c:pt idx="364">
                  <c:v>10</c:v>
                </c:pt>
                <c:pt idx="365">
                  <c:v>7</c:v>
                </c:pt>
                <c:pt idx="366">
                  <c:v>12</c:v>
                </c:pt>
                <c:pt idx="367">
                  <c:v>9</c:v>
                </c:pt>
                <c:pt idx="368">
                  <c:v>7</c:v>
                </c:pt>
                <c:pt idx="369">
                  <c:v>8</c:v>
                </c:pt>
                <c:pt idx="370">
                  <c:v>7</c:v>
                </c:pt>
                <c:pt idx="371">
                  <c:v>9</c:v>
                </c:pt>
                <c:pt idx="372">
                  <c:v>6</c:v>
                </c:pt>
                <c:pt idx="373">
                  <c:v>9</c:v>
                </c:pt>
                <c:pt idx="374">
                  <c:v>7</c:v>
                </c:pt>
                <c:pt idx="375">
                  <c:v>9</c:v>
                </c:pt>
                <c:pt idx="376">
                  <c:v>8</c:v>
                </c:pt>
                <c:pt idx="377">
                  <c:v>7</c:v>
                </c:pt>
                <c:pt idx="378">
                  <c:v>9</c:v>
                </c:pt>
                <c:pt idx="379">
                  <c:v>7</c:v>
                </c:pt>
                <c:pt idx="380">
                  <c:v>8</c:v>
                </c:pt>
                <c:pt idx="381">
                  <c:v>7</c:v>
                </c:pt>
                <c:pt idx="382">
                  <c:v>9</c:v>
                </c:pt>
                <c:pt idx="383">
                  <c:v>42</c:v>
                </c:pt>
                <c:pt idx="384">
                  <c:v>7</c:v>
                </c:pt>
                <c:pt idx="385">
                  <c:v>9</c:v>
                </c:pt>
                <c:pt idx="386">
                  <c:v>9</c:v>
                </c:pt>
                <c:pt idx="387">
                  <c:v>7</c:v>
                </c:pt>
                <c:pt idx="388">
                  <c:v>9</c:v>
                </c:pt>
                <c:pt idx="389">
                  <c:v>9</c:v>
                </c:pt>
                <c:pt idx="390">
                  <c:v>7</c:v>
                </c:pt>
                <c:pt idx="391">
                  <c:v>9</c:v>
                </c:pt>
                <c:pt idx="392">
                  <c:v>9</c:v>
                </c:pt>
                <c:pt idx="393">
                  <c:v>11</c:v>
                </c:pt>
                <c:pt idx="394">
                  <c:v>7</c:v>
                </c:pt>
                <c:pt idx="395">
                  <c:v>12</c:v>
                </c:pt>
                <c:pt idx="396">
                  <c:v>8</c:v>
                </c:pt>
                <c:pt idx="397">
                  <c:v>9</c:v>
                </c:pt>
                <c:pt idx="398">
                  <c:v>9</c:v>
                </c:pt>
                <c:pt idx="399">
                  <c:v>9</c:v>
                </c:pt>
                <c:pt idx="400">
                  <c:v>12</c:v>
                </c:pt>
                <c:pt idx="401">
                  <c:v>11</c:v>
                </c:pt>
                <c:pt idx="402">
                  <c:v>10</c:v>
                </c:pt>
                <c:pt idx="403">
                  <c:v>9</c:v>
                </c:pt>
                <c:pt idx="404">
                  <c:v>10</c:v>
                </c:pt>
                <c:pt idx="405">
                  <c:v>9</c:v>
                </c:pt>
                <c:pt idx="406">
                  <c:v>11</c:v>
                </c:pt>
                <c:pt idx="407">
                  <c:v>9</c:v>
                </c:pt>
                <c:pt idx="408">
                  <c:v>10</c:v>
                </c:pt>
                <c:pt idx="409">
                  <c:v>8</c:v>
                </c:pt>
                <c:pt idx="410">
                  <c:v>9</c:v>
                </c:pt>
                <c:pt idx="411">
                  <c:v>36</c:v>
                </c:pt>
                <c:pt idx="412">
                  <c:v>11</c:v>
                </c:pt>
                <c:pt idx="413">
                  <c:v>9</c:v>
                </c:pt>
                <c:pt idx="414">
                  <c:v>10</c:v>
                </c:pt>
                <c:pt idx="415">
                  <c:v>12</c:v>
                </c:pt>
                <c:pt idx="416">
                  <c:v>11</c:v>
                </c:pt>
                <c:pt idx="417">
                  <c:v>10</c:v>
                </c:pt>
                <c:pt idx="418">
                  <c:v>9</c:v>
                </c:pt>
                <c:pt idx="419">
                  <c:v>10</c:v>
                </c:pt>
                <c:pt idx="420">
                  <c:v>10</c:v>
                </c:pt>
                <c:pt idx="421">
                  <c:v>10</c:v>
                </c:pt>
                <c:pt idx="422">
                  <c:v>9</c:v>
                </c:pt>
                <c:pt idx="423">
                  <c:v>9</c:v>
                </c:pt>
                <c:pt idx="424">
                  <c:v>10</c:v>
                </c:pt>
                <c:pt idx="425">
                  <c:v>9</c:v>
                </c:pt>
                <c:pt idx="426">
                  <c:v>9</c:v>
                </c:pt>
                <c:pt idx="427">
                  <c:v>9</c:v>
                </c:pt>
                <c:pt idx="428">
                  <c:v>9</c:v>
                </c:pt>
                <c:pt idx="429">
                  <c:v>9</c:v>
                </c:pt>
                <c:pt idx="430">
                  <c:v>9</c:v>
                </c:pt>
                <c:pt idx="431">
                  <c:v>9</c:v>
                </c:pt>
                <c:pt idx="432">
                  <c:v>9</c:v>
                </c:pt>
                <c:pt idx="433">
                  <c:v>9</c:v>
                </c:pt>
                <c:pt idx="434">
                  <c:v>12</c:v>
                </c:pt>
                <c:pt idx="435">
                  <c:v>7</c:v>
                </c:pt>
                <c:pt idx="436">
                  <c:v>9</c:v>
                </c:pt>
                <c:pt idx="437">
                  <c:v>9</c:v>
                </c:pt>
                <c:pt idx="438">
                  <c:v>8</c:v>
                </c:pt>
                <c:pt idx="439">
                  <c:v>9</c:v>
                </c:pt>
                <c:pt idx="440">
                  <c:v>8</c:v>
                </c:pt>
                <c:pt idx="441">
                  <c:v>9</c:v>
                </c:pt>
                <c:pt idx="442">
                  <c:v>9</c:v>
                </c:pt>
                <c:pt idx="443">
                  <c:v>9</c:v>
                </c:pt>
                <c:pt idx="444">
                  <c:v>8</c:v>
                </c:pt>
                <c:pt idx="445">
                  <c:v>8</c:v>
                </c:pt>
                <c:pt idx="446">
                  <c:v>10</c:v>
                </c:pt>
                <c:pt idx="447">
                  <c:v>7</c:v>
                </c:pt>
                <c:pt idx="448">
                  <c:v>9</c:v>
                </c:pt>
                <c:pt idx="449">
                  <c:v>7</c:v>
                </c:pt>
                <c:pt idx="450">
                  <c:v>9</c:v>
                </c:pt>
                <c:pt idx="451">
                  <c:v>7</c:v>
                </c:pt>
                <c:pt idx="452">
                  <c:v>7</c:v>
                </c:pt>
                <c:pt idx="453">
                  <c:v>7</c:v>
                </c:pt>
                <c:pt idx="454">
                  <c:v>9</c:v>
                </c:pt>
                <c:pt idx="455">
                  <c:v>7</c:v>
                </c:pt>
                <c:pt idx="456">
                  <c:v>9</c:v>
                </c:pt>
                <c:pt idx="457">
                  <c:v>9</c:v>
                </c:pt>
                <c:pt idx="458">
                  <c:v>7</c:v>
                </c:pt>
                <c:pt idx="459">
                  <c:v>9</c:v>
                </c:pt>
                <c:pt idx="460">
                  <c:v>9</c:v>
                </c:pt>
                <c:pt idx="461">
                  <c:v>7</c:v>
                </c:pt>
                <c:pt idx="462">
                  <c:v>8</c:v>
                </c:pt>
                <c:pt idx="463">
                  <c:v>8</c:v>
                </c:pt>
                <c:pt idx="464">
                  <c:v>7</c:v>
                </c:pt>
                <c:pt idx="465">
                  <c:v>8</c:v>
                </c:pt>
                <c:pt idx="466">
                  <c:v>9</c:v>
                </c:pt>
                <c:pt idx="467">
                  <c:v>8</c:v>
                </c:pt>
                <c:pt idx="468">
                  <c:v>8</c:v>
                </c:pt>
                <c:pt idx="469">
                  <c:v>7</c:v>
                </c:pt>
                <c:pt idx="470">
                  <c:v>9</c:v>
                </c:pt>
                <c:pt idx="471">
                  <c:v>7</c:v>
                </c:pt>
                <c:pt idx="472">
                  <c:v>7</c:v>
                </c:pt>
                <c:pt idx="473">
                  <c:v>7</c:v>
                </c:pt>
                <c:pt idx="474">
                  <c:v>8</c:v>
                </c:pt>
                <c:pt idx="475">
                  <c:v>7</c:v>
                </c:pt>
                <c:pt idx="476">
                  <c:v>8</c:v>
                </c:pt>
                <c:pt idx="477">
                  <c:v>7</c:v>
                </c:pt>
                <c:pt idx="478">
                  <c:v>8</c:v>
                </c:pt>
                <c:pt idx="479">
                  <c:v>4</c:v>
                </c:pt>
                <c:pt idx="480">
                  <c:v>9</c:v>
                </c:pt>
                <c:pt idx="481">
                  <c:v>6</c:v>
                </c:pt>
                <c:pt idx="482">
                  <c:v>7</c:v>
                </c:pt>
                <c:pt idx="483">
                  <c:v>7</c:v>
                </c:pt>
                <c:pt idx="484">
                  <c:v>6</c:v>
                </c:pt>
                <c:pt idx="485">
                  <c:v>6</c:v>
                </c:pt>
                <c:pt idx="486">
                  <c:v>7</c:v>
                </c:pt>
                <c:pt idx="487">
                  <c:v>7</c:v>
                </c:pt>
                <c:pt idx="488">
                  <c:v>6</c:v>
                </c:pt>
                <c:pt idx="489">
                  <c:v>5</c:v>
                </c:pt>
                <c:pt idx="490">
                  <c:v>5</c:v>
                </c:pt>
                <c:pt idx="491">
                  <c:v>4</c:v>
                </c:pt>
                <c:pt idx="492">
                  <c:v>6</c:v>
                </c:pt>
                <c:pt idx="493">
                  <c:v>6</c:v>
                </c:pt>
                <c:pt idx="494">
                  <c:v>6</c:v>
                </c:pt>
                <c:pt idx="495">
                  <c:v>4</c:v>
                </c:pt>
                <c:pt idx="496">
                  <c:v>2</c:v>
                </c:pt>
                <c:pt idx="497">
                  <c:v>4</c:v>
                </c:pt>
                <c:pt idx="498">
                  <c:v>5</c:v>
                </c:pt>
                <c:pt idx="499">
                  <c:v>4</c:v>
                </c:pt>
                <c:pt idx="500">
                  <c:v>6</c:v>
                </c:pt>
                <c:pt idx="501">
                  <c:v>4</c:v>
                </c:pt>
                <c:pt idx="502">
                  <c:v>4</c:v>
                </c:pt>
                <c:pt idx="503">
                  <c:v>9</c:v>
                </c:pt>
                <c:pt idx="504">
                  <c:v>4</c:v>
                </c:pt>
                <c:pt idx="505">
                  <c:v>6</c:v>
                </c:pt>
                <c:pt idx="506">
                  <c:v>3</c:v>
                </c:pt>
                <c:pt idx="507">
                  <c:v>5</c:v>
                </c:pt>
                <c:pt idx="508">
                  <c:v>4</c:v>
                </c:pt>
                <c:pt idx="509">
                  <c:v>5</c:v>
                </c:pt>
                <c:pt idx="510">
                  <c:v>4</c:v>
                </c:pt>
                <c:pt idx="511">
                  <c:v>4</c:v>
                </c:pt>
                <c:pt idx="512">
                  <c:v>4</c:v>
                </c:pt>
                <c:pt idx="513">
                  <c:v>3</c:v>
                </c:pt>
                <c:pt idx="514">
                  <c:v>4</c:v>
                </c:pt>
                <c:pt idx="515">
                  <c:v>4</c:v>
                </c:pt>
                <c:pt idx="516">
                  <c:v>5</c:v>
                </c:pt>
                <c:pt idx="517">
                  <c:v>4</c:v>
                </c:pt>
                <c:pt idx="518">
                  <c:v>3</c:v>
                </c:pt>
                <c:pt idx="519">
                  <c:v>3</c:v>
                </c:pt>
                <c:pt idx="520">
                  <c:v>4</c:v>
                </c:pt>
                <c:pt idx="521">
                  <c:v>2</c:v>
                </c:pt>
                <c:pt idx="522">
                  <c:v>2</c:v>
                </c:pt>
                <c:pt idx="523">
                  <c:v>0</c:v>
                </c:pt>
                <c:pt idx="524">
                  <c:v>2</c:v>
                </c:pt>
                <c:pt idx="525">
                  <c:v>2</c:v>
                </c:pt>
                <c:pt idx="526">
                  <c:v>2</c:v>
                </c:pt>
                <c:pt idx="527">
                  <c:v>3</c:v>
                </c:pt>
                <c:pt idx="528">
                  <c:v>0</c:v>
                </c:pt>
                <c:pt idx="529">
                  <c:v>2</c:v>
                </c:pt>
                <c:pt idx="530">
                  <c:v>0</c:v>
                </c:pt>
                <c:pt idx="531">
                  <c:v>2</c:v>
                </c:pt>
                <c:pt idx="532">
                  <c:v>1</c:v>
                </c:pt>
                <c:pt idx="533">
                  <c:v>1</c:v>
                </c:pt>
                <c:pt idx="534">
                  <c:v>2</c:v>
                </c:pt>
                <c:pt idx="535">
                  <c:v>1</c:v>
                </c:pt>
                <c:pt idx="536">
                  <c:v>1</c:v>
                </c:pt>
                <c:pt idx="537">
                  <c:v>2</c:v>
                </c:pt>
                <c:pt idx="538">
                  <c:v>3</c:v>
                </c:pt>
                <c:pt idx="539">
                  <c:v>1</c:v>
                </c:pt>
                <c:pt idx="540">
                  <c:v>0</c:v>
                </c:pt>
                <c:pt idx="541">
                  <c:v>1</c:v>
                </c:pt>
                <c:pt idx="542">
                  <c:v>2</c:v>
                </c:pt>
                <c:pt idx="543">
                  <c:v>2</c:v>
                </c:pt>
                <c:pt idx="544">
                  <c:v>5</c:v>
                </c:pt>
                <c:pt idx="545">
                  <c:v>1</c:v>
                </c:pt>
                <c:pt idx="546">
                  <c:v>3</c:v>
                </c:pt>
                <c:pt idx="547">
                  <c:v>2</c:v>
                </c:pt>
                <c:pt idx="548">
                  <c:v>13</c:v>
                </c:pt>
                <c:pt idx="549">
                  <c:v>2</c:v>
                </c:pt>
                <c:pt idx="550">
                  <c:v>2</c:v>
                </c:pt>
                <c:pt idx="551">
                  <c:v>1</c:v>
                </c:pt>
                <c:pt idx="552">
                  <c:v>0</c:v>
                </c:pt>
                <c:pt idx="553">
                  <c:v>0</c:v>
                </c:pt>
                <c:pt idx="554">
                  <c:v>2</c:v>
                </c:pt>
                <c:pt idx="555">
                  <c:v>32</c:v>
                </c:pt>
                <c:pt idx="556">
                  <c:v>0</c:v>
                </c:pt>
                <c:pt idx="557">
                  <c:v>0</c:v>
                </c:pt>
                <c:pt idx="558">
                  <c:v>1</c:v>
                </c:pt>
                <c:pt idx="559">
                  <c:v>5</c:v>
                </c:pt>
                <c:pt idx="560">
                  <c:v>0</c:v>
                </c:pt>
                <c:pt idx="561">
                  <c:v>2</c:v>
                </c:pt>
                <c:pt idx="562">
                  <c:v>0</c:v>
                </c:pt>
                <c:pt idx="563">
                  <c:v>2</c:v>
                </c:pt>
                <c:pt idx="564">
                  <c:v>0</c:v>
                </c:pt>
                <c:pt idx="565">
                  <c:v>2</c:v>
                </c:pt>
                <c:pt idx="566">
                  <c:v>0</c:v>
                </c:pt>
                <c:pt idx="567">
                  <c:v>1</c:v>
                </c:pt>
                <c:pt idx="568">
                  <c:v>1</c:v>
                </c:pt>
                <c:pt idx="569">
                  <c:v>1</c:v>
                </c:pt>
                <c:pt idx="570">
                  <c:v>0</c:v>
                </c:pt>
                <c:pt idx="571">
                  <c:v>0</c:v>
                </c:pt>
                <c:pt idx="572">
                  <c:v>1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1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5</c:v>
                </c:pt>
                <c:pt idx="583">
                  <c:v>1</c:v>
                </c:pt>
                <c:pt idx="584">
                  <c:v>0</c:v>
                </c:pt>
                <c:pt idx="585">
                  <c:v>1</c:v>
                </c:pt>
                <c:pt idx="586">
                  <c:v>0</c:v>
                </c:pt>
                <c:pt idx="587">
                  <c:v>1</c:v>
                </c:pt>
                <c:pt idx="588">
                  <c:v>0</c:v>
                </c:pt>
                <c:pt idx="589">
                  <c:v>1</c:v>
                </c:pt>
                <c:pt idx="590">
                  <c:v>0</c:v>
                </c:pt>
                <c:pt idx="591">
                  <c:v>1</c:v>
                </c:pt>
                <c:pt idx="592">
                  <c:v>0</c:v>
                </c:pt>
                <c:pt idx="593">
                  <c:v>0</c:v>
                </c:pt>
                <c:pt idx="594">
                  <c:v>1</c:v>
                </c:pt>
                <c:pt idx="595">
                  <c:v>0</c:v>
                </c:pt>
                <c:pt idx="596">
                  <c:v>0</c:v>
                </c:pt>
                <c:pt idx="597">
                  <c:v>1</c:v>
                </c:pt>
                <c:pt idx="598">
                  <c:v>0</c:v>
                </c:pt>
                <c:pt idx="599">
                  <c:v>1</c:v>
                </c:pt>
                <c:pt idx="600">
                  <c:v>1</c:v>
                </c:pt>
                <c:pt idx="601">
                  <c:v>0</c:v>
                </c:pt>
                <c:pt idx="602">
                  <c:v>1</c:v>
                </c:pt>
                <c:pt idx="603">
                  <c:v>0</c:v>
                </c:pt>
                <c:pt idx="604">
                  <c:v>1</c:v>
                </c:pt>
                <c:pt idx="605">
                  <c:v>0</c:v>
                </c:pt>
                <c:pt idx="606">
                  <c:v>1</c:v>
                </c:pt>
                <c:pt idx="607">
                  <c:v>1</c:v>
                </c:pt>
                <c:pt idx="608">
                  <c:v>1</c:v>
                </c:pt>
                <c:pt idx="609">
                  <c:v>1</c:v>
                </c:pt>
                <c:pt idx="610">
                  <c:v>0</c:v>
                </c:pt>
                <c:pt idx="611">
                  <c:v>0</c:v>
                </c:pt>
                <c:pt idx="612">
                  <c:v>1</c:v>
                </c:pt>
                <c:pt idx="613">
                  <c:v>0</c:v>
                </c:pt>
                <c:pt idx="614">
                  <c:v>1</c:v>
                </c:pt>
                <c:pt idx="615">
                  <c:v>0</c:v>
                </c:pt>
                <c:pt idx="616">
                  <c:v>3</c:v>
                </c:pt>
                <c:pt idx="617">
                  <c:v>1</c:v>
                </c:pt>
                <c:pt idx="618">
                  <c:v>1</c:v>
                </c:pt>
                <c:pt idx="619">
                  <c:v>1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3</c:v>
                </c:pt>
                <c:pt idx="624">
                  <c:v>2</c:v>
                </c:pt>
                <c:pt idx="625">
                  <c:v>2</c:v>
                </c:pt>
                <c:pt idx="626">
                  <c:v>3</c:v>
                </c:pt>
                <c:pt idx="627">
                  <c:v>1</c:v>
                </c:pt>
                <c:pt idx="628">
                  <c:v>3</c:v>
                </c:pt>
                <c:pt idx="629">
                  <c:v>3</c:v>
                </c:pt>
                <c:pt idx="630">
                  <c:v>1</c:v>
                </c:pt>
                <c:pt idx="631">
                  <c:v>3</c:v>
                </c:pt>
                <c:pt idx="632">
                  <c:v>0</c:v>
                </c:pt>
                <c:pt idx="633">
                  <c:v>4</c:v>
                </c:pt>
                <c:pt idx="634">
                  <c:v>1</c:v>
                </c:pt>
                <c:pt idx="635">
                  <c:v>2</c:v>
                </c:pt>
                <c:pt idx="636">
                  <c:v>2</c:v>
                </c:pt>
                <c:pt idx="637">
                  <c:v>0</c:v>
                </c:pt>
                <c:pt idx="638">
                  <c:v>1</c:v>
                </c:pt>
                <c:pt idx="639">
                  <c:v>2</c:v>
                </c:pt>
                <c:pt idx="640">
                  <c:v>1</c:v>
                </c:pt>
                <c:pt idx="641">
                  <c:v>0</c:v>
                </c:pt>
                <c:pt idx="642">
                  <c:v>0</c:v>
                </c:pt>
                <c:pt idx="643">
                  <c:v>1</c:v>
                </c:pt>
                <c:pt idx="644">
                  <c:v>2</c:v>
                </c:pt>
                <c:pt idx="645">
                  <c:v>1</c:v>
                </c:pt>
                <c:pt idx="646">
                  <c:v>3</c:v>
                </c:pt>
                <c:pt idx="647">
                  <c:v>1</c:v>
                </c:pt>
                <c:pt idx="648">
                  <c:v>3</c:v>
                </c:pt>
                <c:pt idx="649">
                  <c:v>1</c:v>
                </c:pt>
                <c:pt idx="650">
                  <c:v>3</c:v>
                </c:pt>
                <c:pt idx="651">
                  <c:v>3</c:v>
                </c:pt>
                <c:pt idx="652">
                  <c:v>0</c:v>
                </c:pt>
                <c:pt idx="653">
                  <c:v>3</c:v>
                </c:pt>
                <c:pt idx="654">
                  <c:v>2</c:v>
                </c:pt>
                <c:pt idx="655">
                  <c:v>4</c:v>
                </c:pt>
                <c:pt idx="656">
                  <c:v>3</c:v>
                </c:pt>
                <c:pt idx="657">
                  <c:v>4</c:v>
                </c:pt>
                <c:pt idx="658">
                  <c:v>3</c:v>
                </c:pt>
                <c:pt idx="659">
                  <c:v>2</c:v>
                </c:pt>
                <c:pt idx="660">
                  <c:v>3</c:v>
                </c:pt>
                <c:pt idx="661">
                  <c:v>4</c:v>
                </c:pt>
                <c:pt idx="662">
                  <c:v>2</c:v>
                </c:pt>
                <c:pt idx="663">
                  <c:v>4</c:v>
                </c:pt>
                <c:pt idx="664">
                  <c:v>5</c:v>
                </c:pt>
                <c:pt idx="665">
                  <c:v>3</c:v>
                </c:pt>
                <c:pt idx="666">
                  <c:v>5</c:v>
                </c:pt>
                <c:pt idx="667">
                  <c:v>3</c:v>
                </c:pt>
                <c:pt idx="668">
                  <c:v>3</c:v>
                </c:pt>
                <c:pt idx="669">
                  <c:v>1</c:v>
                </c:pt>
                <c:pt idx="670">
                  <c:v>5</c:v>
                </c:pt>
                <c:pt idx="671">
                  <c:v>3</c:v>
                </c:pt>
                <c:pt idx="672">
                  <c:v>3</c:v>
                </c:pt>
                <c:pt idx="673">
                  <c:v>3</c:v>
                </c:pt>
                <c:pt idx="674">
                  <c:v>4</c:v>
                </c:pt>
                <c:pt idx="675">
                  <c:v>3</c:v>
                </c:pt>
                <c:pt idx="676">
                  <c:v>2</c:v>
                </c:pt>
                <c:pt idx="677">
                  <c:v>3</c:v>
                </c:pt>
                <c:pt idx="678">
                  <c:v>1</c:v>
                </c:pt>
                <c:pt idx="679">
                  <c:v>2</c:v>
                </c:pt>
                <c:pt idx="680">
                  <c:v>2</c:v>
                </c:pt>
                <c:pt idx="681">
                  <c:v>3</c:v>
                </c:pt>
                <c:pt idx="682">
                  <c:v>2</c:v>
                </c:pt>
                <c:pt idx="683">
                  <c:v>3</c:v>
                </c:pt>
                <c:pt idx="684">
                  <c:v>1</c:v>
                </c:pt>
                <c:pt idx="685">
                  <c:v>3</c:v>
                </c:pt>
                <c:pt idx="686">
                  <c:v>4</c:v>
                </c:pt>
                <c:pt idx="687">
                  <c:v>2</c:v>
                </c:pt>
                <c:pt idx="688">
                  <c:v>3</c:v>
                </c:pt>
                <c:pt idx="689">
                  <c:v>1</c:v>
                </c:pt>
                <c:pt idx="690">
                  <c:v>3</c:v>
                </c:pt>
                <c:pt idx="691">
                  <c:v>0</c:v>
                </c:pt>
                <c:pt idx="692">
                  <c:v>2</c:v>
                </c:pt>
                <c:pt idx="693">
                  <c:v>2</c:v>
                </c:pt>
                <c:pt idx="694">
                  <c:v>1</c:v>
                </c:pt>
                <c:pt idx="695">
                  <c:v>2</c:v>
                </c:pt>
                <c:pt idx="696">
                  <c:v>0</c:v>
                </c:pt>
                <c:pt idx="697">
                  <c:v>3</c:v>
                </c:pt>
                <c:pt idx="698">
                  <c:v>1</c:v>
                </c:pt>
                <c:pt idx="699">
                  <c:v>1</c:v>
                </c:pt>
                <c:pt idx="700">
                  <c:v>2</c:v>
                </c:pt>
                <c:pt idx="701">
                  <c:v>1</c:v>
                </c:pt>
                <c:pt idx="702">
                  <c:v>2</c:v>
                </c:pt>
                <c:pt idx="703">
                  <c:v>2</c:v>
                </c:pt>
                <c:pt idx="704">
                  <c:v>2</c:v>
                </c:pt>
                <c:pt idx="705">
                  <c:v>2</c:v>
                </c:pt>
                <c:pt idx="706">
                  <c:v>1</c:v>
                </c:pt>
                <c:pt idx="707">
                  <c:v>3</c:v>
                </c:pt>
                <c:pt idx="708">
                  <c:v>3</c:v>
                </c:pt>
                <c:pt idx="709">
                  <c:v>3</c:v>
                </c:pt>
                <c:pt idx="710">
                  <c:v>2</c:v>
                </c:pt>
                <c:pt idx="711">
                  <c:v>2</c:v>
                </c:pt>
                <c:pt idx="712">
                  <c:v>3</c:v>
                </c:pt>
                <c:pt idx="713">
                  <c:v>0</c:v>
                </c:pt>
                <c:pt idx="714">
                  <c:v>3</c:v>
                </c:pt>
                <c:pt idx="715">
                  <c:v>1</c:v>
                </c:pt>
                <c:pt idx="716">
                  <c:v>1</c:v>
                </c:pt>
                <c:pt idx="717">
                  <c:v>1</c:v>
                </c:pt>
                <c:pt idx="718">
                  <c:v>2</c:v>
                </c:pt>
                <c:pt idx="719">
                  <c:v>2</c:v>
                </c:pt>
                <c:pt idx="720">
                  <c:v>2</c:v>
                </c:pt>
                <c:pt idx="721">
                  <c:v>3</c:v>
                </c:pt>
                <c:pt idx="722">
                  <c:v>1</c:v>
                </c:pt>
                <c:pt idx="723">
                  <c:v>1</c:v>
                </c:pt>
                <c:pt idx="724">
                  <c:v>2</c:v>
                </c:pt>
                <c:pt idx="725">
                  <c:v>0</c:v>
                </c:pt>
                <c:pt idx="726">
                  <c:v>1</c:v>
                </c:pt>
                <c:pt idx="727">
                  <c:v>3</c:v>
                </c:pt>
                <c:pt idx="728">
                  <c:v>0</c:v>
                </c:pt>
                <c:pt idx="729">
                  <c:v>1</c:v>
                </c:pt>
                <c:pt idx="730">
                  <c:v>0</c:v>
                </c:pt>
                <c:pt idx="731">
                  <c:v>4</c:v>
                </c:pt>
                <c:pt idx="732">
                  <c:v>3</c:v>
                </c:pt>
                <c:pt idx="733">
                  <c:v>2</c:v>
                </c:pt>
                <c:pt idx="734">
                  <c:v>2</c:v>
                </c:pt>
                <c:pt idx="735">
                  <c:v>1</c:v>
                </c:pt>
                <c:pt idx="736">
                  <c:v>2</c:v>
                </c:pt>
                <c:pt idx="737">
                  <c:v>0</c:v>
                </c:pt>
                <c:pt idx="738">
                  <c:v>3</c:v>
                </c:pt>
                <c:pt idx="739">
                  <c:v>2</c:v>
                </c:pt>
                <c:pt idx="740">
                  <c:v>3</c:v>
                </c:pt>
                <c:pt idx="741">
                  <c:v>3</c:v>
                </c:pt>
                <c:pt idx="742">
                  <c:v>1</c:v>
                </c:pt>
                <c:pt idx="743">
                  <c:v>3</c:v>
                </c:pt>
                <c:pt idx="744">
                  <c:v>2</c:v>
                </c:pt>
                <c:pt idx="745">
                  <c:v>2</c:v>
                </c:pt>
                <c:pt idx="746">
                  <c:v>1</c:v>
                </c:pt>
                <c:pt idx="747">
                  <c:v>0</c:v>
                </c:pt>
                <c:pt idx="748">
                  <c:v>3</c:v>
                </c:pt>
                <c:pt idx="749">
                  <c:v>2</c:v>
                </c:pt>
                <c:pt idx="750">
                  <c:v>3</c:v>
                </c:pt>
                <c:pt idx="751">
                  <c:v>2</c:v>
                </c:pt>
                <c:pt idx="752">
                  <c:v>1</c:v>
                </c:pt>
                <c:pt idx="753">
                  <c:v>2</c:v>
                </c:pt>
                <c:pt idx="754">
                  <c:v>1</c:v>
                </c:pt>
                <c:pt idx="755">
                  <c:v>1</c:v>
                </c:pt>
                <c:pt idx="756">
                  <c:v>1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1</c:v>
                </c:pt>
                <c:pt idx="761">
                  <c:v>1</c:v>
                </c:pt>
                <c:pt idx="762">
                  <c:v>3</c:v>
                </c:pt>
                <c:pt idx="763">
                  <c:v>1</c:v>
                </c:pt>
                <c:pt idx="764">
                  <c:v>1</c:v>
                </c:pt>
                <c:pt idx="765">
                  <c:v>2</c:v>
                </c:pt>
                <c:pt idx="766">
                  <c:v>2</c:v>
                </c:pt>
                <c:pt idx="767">
                  <c:v>1</c:v>
                </c:pt>
                <c:pt idx="768">
                  <c:v>1</c:v>
                </c:pt>
                <c:pt idx="769">
                  <c:v>1</c:v>
                </c:pt>
                <c:pt idx="770">
                  <c:v>1</c:v>
                </c:pt>
                <c:pt idx="771">
                  <c:v>1</c:v>
                </c:pt>
                <c:pt idx="772">
                  <c:v>1</c:v>
                </c:pt>
                <c:pt idx="773">
                  <c:v>1</c:v>
                </c:pt>
                <c:pt idx="774">
                  <c:v>0</c:v>
                </c:pt>
                <c:pt idx="775">
                  <c:v>2</c:v>
                </c:pt>
                <c:pt idx="776">
                  <c:v>1</c:v>
                </c:pt>
                <c:pt idx="777">
                  <c:v>3</c:v>
                </c:pt>
                <c:pt idx="778">
                  <c:v>3</c:v>
                </c:pt>
                <c:pt idx="779">
                  <c:v>1</c:v>
                </c:pt>
                <c:pt idx="780">
                  <c:v>0</c:v>
                </c:pt>
                <c:pt idx="781">
                  <c:v>1</c:v>
                </c:pt>
                <c:pt idx="782">
                  <c:v>1</c:v>
                </c:pt>
                <c:pt idx="783">
                  <c:v>1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2</c:v>
                </c:pt>
                <c:pt idx="789">
                  <c:v>2</c:v>
                </c:pt>
                <c:pt idx="790">
                  <c:v>1</c:v>
                </c:pt>
                <c:pt idx="791">
                  <c:v>0</c:v>
                </c:pt>
                <c:pt idx="792">
                  <c:v>2</c:v>
                </c:pt>
                <c:pt idx="793">
                  <c:v>3</c:v>
                </c:pt>
                <c:pt idx="794">
                  <c:v>2</c:v>
                </c:pt>
                <c:pt idx="795">
                  <c:v>2</c:v>
                </c:pt>
                <c:pt idx="796">
                  <c:v>2</c:v>
                </c:pt>
                <c:pt idx="797">
                  <c:v>2</c:v>
                </c:pt>
                <c:pt idx="798">
                  <c:v>2</c:v>
                </c:pt>
                <c:pt idx="799">
                  <c:v>2</c:v>
                </c:pt>
                <c:pt idx="800">
                  <c:v>4</c:v>
                </c:pt>
                <c:pt idx="801">
                  <c:v>0</c:v>
                </c:pt>
                <c:pt idx="802">
                  <c:v>2</c:v>
                </c:pt>
                <c:pt idx="803">
                  <c:v>1</c:v>
                </c:pt>
                <c:pt idx="804">
                  <c:v>2</c:v>
                </c:pt>
                <c:pt idx="805">
                  <c:v>1</c:v>
                </c:pt>
                <c:pt idx="806">
                  <c:v>3</c:v>
                </c:pt>
                <c:pt idx="807">
                  <c:v>1</c:v>
                </c:pt>
                <c:pt idx="808">
                  <c:v>1</c:v>
                </c:pt>
                <c:pt idx="809">
                  <c:v>1</c:v>
                </c:pt>
                <c:pt idx="810">
                  <c:v>2</c:v>
                </c:pt>
                <c:pt idx="811">
                  <c:v>3</c:v>
                </c:pt>
                <c:pt idx="812">
                  <c:v>2</c:v>
                </c:pt>
                <c:pt idx="813">
                  <c:v>0</c:v>
                </c:pt>
                <c:pt idx="814">
                  <c:v>1</c:v>
                </c:pt>
                <c:pt idx="815">
                  <c:v>3</c:v>
                </c:pt>
                <c:pt idx="816">
                  <c:v>1</c:v>
                </c:pt>
                <c:pt idx="817">
                  <c:v>2</c:v>
                </c:pt>
                <c:pt idx="818">
                  <c:v>0</c:v>
                </c:pt>
                <c:pt idx="819">
                  <c:v>4</c:v>
                </c:pt>
                <c:pt idx="820">
                  <c:v>1</c:v>
                </c:pt>
                <c:pt idx="821">
                  <c:v>2</c:v>
                </c:pt>
                <c:pt idx="822">
                  <c:v>1</c:v>
                </c:pt>
                <c:pt idx="823">
                  <c:v>2</c:v>
                </c:pt>
                <c:pt idx="824">
                  <c:v>1</c:v>
                </c:pt>
                <c:pt idx="825">
                  <c:v>1</c:v>
                </c:pt>
                <c:pt idx="826">
                  <c:v>0</c:v>
                </c:pt>
                <c:pt idx="827">
                  <c:v>1</c:v>
                </c:pt>
                <c:pt idx="828">
                  <c:v>0</c:v>
                </c:pt>
                <c:pt idx="829">
                  <c:v>1</c:v>
                </c:pt>
                <c:pt idx="830">
                  <c:v>1</c:v>
                </c:pt>
                <c:pt idx="831">
                  <c:v>2</c:v>
                </c:pt>
                <c:pt idx="832">
                  <c:v>2</c:v>
                </c:pt>
                <c:pt idx="833">
                  <c:v>1</c:v>
                </c:pt>
                <c:pt idx="834">
                  <c:v>3</c:v>
                </c:pt>
                <c:pt idx="835">
                  <c:v>0</c:v>
                </c:pt>
                <c:pt idx="836">
                  <c:v>1</c:v>
                </c:pt>
                <c:pt idx="837">
                  <c:v>1</c:v>
                </c:pt>
                <c:pt idx="838">
                  <c:v>1</c:v>
                </c:pt>
                <c:pt idx="839">
                  <c:v>1</c:v>
                </c:pt>
                <c:pt idx="840">
                  <c:v>1</c:v>
                </c:pt>
                <c:pt idx="841">
                  <c:v>1</c:v>
                </c:pt>
                <c:pt idx="842">
                  <c:v>0</c:v>
                </c:pt>
                <c:pt idx="843">
                  <c:v>0</c:v>
                </c:pt>
                <c:pt idx="844">
                  <c:v>1</c:v>
                </c:pt>
                <c:pt idx="845">
                  <c:v>0</c:v>
                </c:pt>
                <c:pt idx="846">
                  <c:v>3</c:v>
                </c:pt>
                <c:pt idx="847">
                  <c:v>1</c:v>
                </c:pt>
                <c:pt idx="848">
                  <c:v>2</c:v>
                </c:pt>
                <c:pt idx="849">
                  <c:v>1</c:v>
                </c:pt>
                <c:pt idx="850">
                  <c:v>3</c:v>
                </c:pt>
                <c:pt idx="851">
                  <c:v>1</c:v>
                </c:pt>
                <c:pt idx="852">
                  <c:v>0</c:v>
                </c:pt>
                <c:pt idx="853">
                  <c:v>1</c:v>
                </c:pt>
                <c:pt idx="854">
                  <c:v>2</c:v>
                </c:pt>
                <c:pt idx="855">
                  <c:v>0</c:v>
                </c:pt>
                <c:pt idx="856">
                  <c:v>2</c:v>
                </c:pt>
                <c:pt idx="857">
                  <c:v>3</c:v>
                </c:pt>
                <c:pt idx="858">
                  <c:v>1</c:v>
                </c:pt>
                <c:pt idx="859">
                  <c:v>3</c:v>
                </c:pt>
                <c:pt idx="860">
                  <c:v>1</c:v>
                </c:pt>
                <c:pt idx="861">
                  <c:v>1</c:v>
                </c:pt>
                <c:pt idx="862">
                  <c:v>0</c:v>
                </c:pt>
                <c:pt idx="863">
                  <c:v>2</c:v>
                </c:pt>
                <c:pt idx="864">
                  <c:v>0</c:v>
                </c:pt>
                <c:pt idx="865">
                  <c:v>1</c:v>
                </c:pt>
                <c:pt idx="866">
                  <c:v>0</c:v>
                </c:pt>
                <c:pt idx="867">
                  <c:v>2</c:v>
                </c:pt>
                <c:pt idx="868">
                  <c:v>3</c:v>
                </c:pt>
                <c:pt idx="869">
                  <c:v>0</c:v>
                </c:pt>
                <c:pt idx="870">
                  <c:v>2</c:v>
                </c:pt>
                <c:pt idx="871">
                  <c:v>2</c:v>
                </c:pt>
                <c:pt idx="872">
                  <c:v>0</c:v>
                </c:pt>
                <c:pt idx="873">
                  <c:v>1</c:v>
                </c:pt>
                <c:pt idx="874">
                  <c:v>0</c:v>
                </c:pt>
                <c:pt idx="875">
                  <c:v>0</c:v>
                </c:pt>
                <c:pt idx="876">
                  <c:v>2</c:v>
                </c:pt>
                <c:pt idx="877">
                  <c:v>0</c:v>
                </c:pt>
                <c:pt idx="878">
                  <c:v>1</c:v>
                </c:pt>
                <c:pt idx="879">
                  <c:v>0</c:v>
                </c:pt>
                <c:pt idx="880">
                  <c:v>2</c:v>
                </c:pt>
                <c:pt idx="881">
                  <c:v>1</c:v>
                </c:pt>
                <c:pt idx="882">
                  <c:v>1</c:v>
                </c:pt>
                <c:pt idx="883">
                  <c:v>1</c:v>
                </c:pt>
                <c:pt idx="884">
                  <c:v>0</c:v>
                </c:pt>
                <c:pt idx="885">
                  <c:v>1</c:v>
                </c:pt>
                <c:pt idx="886">
                  <c:v>1</c:v>
                </c:pt>
                <c:pt idx="887">
                  <c:v>1</c:v>
                </c:pt>
                <c:pt idx="888">
                  <c:v>0</c:v>
                </c:pt>
                <c:pt idx="889">
                  <c:v>1</c:v>
                </c:pt>
                <c:pt idx="890">
                  <c:v>0</c:v>
                </c:pt>
                <c:pt idx="891">
                  <c:v>1</c:v>
                </c:pt>
                <c:pt idx="892">
                  <c:v>0</c:v>
                </c:pt>
                <c:pt idx="893">
                  <c:v>1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2</c:v>
                </c:pt>
                <c:pt idx="898">
                  <c:v>1</c:v>
                </c:pt>
                <c:pt idx="899">
                  <c:v>1</c:v>
                </c:pt>
                <c:pt idx="900">
                  <c:v>3</c:v>
                </c:pt>
                <c:pt idx="901">
                  <c:v>0</c:v>
                </c:pt>
                <c:pt idx="902">
                  <c:v>5</c:v>
                </c:pt>
                <c:pt idx="903">
                  <c:v>3</c:v>
                </c:pt>
                <c:pt idx="904">
                  <c:v>2</c:v>
                </c:pt>
                <c:pt idx="905">
                  <c:v>1</c:v>
                </c:pt>
                <c:pt idx="906">
                  <c:v>0</c:v>
                </c:pt>
                <c:pt idx="907">
                  <c:v>2</c:v>
                </c:pt>
                <c:pt idx="908">
                  <c:v>0</c:v>
                </c:pt>
                <c:pt idx="909">
                  <c:v>1</c:v>
                </c:pt>
                <c:pt idx="910">
                  <c:v>2</c:v>
                </c:pt>
                <c:pt idx="911">
                  <c:v>1</c:v>
                </c:pt>
                <c:pt idx="912">
                  <c:v>1</c:v>
                </c:pt>
                <c:pt idx="913">
                  <c:v>3</c:v>
                </c:pt>
                <c:pt idx="914">
                  <c:v>2</c:v>
                </c:pt>
                <c:pt idx="915">
                  <c:v>2</c:v>
                </c:pt>
                <c:pt idx="916">
                  <c:v>0</c:v>
                </c:pt>
                <c:pt idx="917">
                  <c:v>2</c:v>
                </c:pt>
                <c:pt idx="918">
                  <c:v>0</c:v>
                </c:pt>
                <c:pt idx="919">
                  <c:v>1</c:v>
                </c:pt>
                <c:pt idx="920">
                  <c:v>2</c:v>
                </c:pt>
                <c:pt idx="921">
                  <c:v>0</c:v>
                </c:pt>
                <c:pt idx="922">
                  <c:v>1</c:v>
                </c:pt>
                <c:pt idx="923">
                  <c:v>0</c:v>
                </c:pt>
                <c:pt idx="924">
                  <c:v>5</c:v>
                </c:pt>
                <c:pt idx="925">
                  <c:v>7</c:v>
                </c:pt>
                <c:pt idx="926">
                  <c:v>3</c:v>
                </c:pt>
                <c:pt idx="927">
                  <c:v>4</c:v>
                </c:pt>
                <c:pt idx="928">
                  <c:v>2</c:v>
                </c:pt>
                <c:pt idx="929">
                  <c:v>4</c:v>
                </c:pt>
                <c:pt idx="930">
                  <c:v>5</c:v>
                </c:pt>
                <c:pt idx="931">
                  <c:v>5</c:v>
                </c:pt>
                <c:pt idx="932">
                  <c:v>3</c:v>
                </c:pt>
                <c:pt idx="933">
                  <c:v>3</c:v>
                </c:pt>
                <c:pt idx="934">
                  <c:v>3</c:v>
                </c:pt>
                <c:pt idx="935">
                  <c:v>5</c:v>
                </c:pt>
                <c:pt idx="936">
                  <c:v>2</c:v>
                </c:pt>
                <c:pt idx="937">
                  <c:v>5</c:v>
                </c:pt>
                <c:pt idx="938">
                  <c:v>3</c:v>
                </c:pt>
                <c:pt idx="939">
                  <c:v>2</c:v>
                </c:pt>
                <c:pt idx="940">
                  <c:v>5</c:v>
                </c:pt>
                <c:pt idx="941">
                  <c:v>3</c:v>
                </c:pt>
                <c:pt idx="942">
                  <c:v>5</c:v>
                </c:pt>
                <c:pt idx="943">
                  <c:v>0</c:v>
                </c:pt>
                <c:pt idx="944">
                  <c:v>4</c:v>
                </c:pt>
                <c:pt idx="945">
                  <c:v>4</c:v>
                </c:pt>
                <c:pt idx="946">
                  <c:v>3</c:v>
                </c:pt>
                <c:pt idx="947">
                  <c:v>4</c:v>
                </c:pt>
                <c:pt idx="948">
                  <c:v>4</c:v>
                </c:pt>
                <c:pt idx="949">
                  <c:v>4</c:v>
                </c:pt>
                <c:pt idx="950">
                  <c:v>3</c:v>
                </c:pt>
                <c:pt idx="951">
                  <c:v>3</c:v>
                </c:pt>
                <c:pt idx="952">
                  <c:v>3</c:v>
                </c:pt>
                <c:pt idx="953">
                  <c:v>2</c:v>
                </c:pt>
                <c:pt idx="954">
                  <c:v>4</c:v>
                </c:pt>
                <c:pt idx="955">
                  <c:v>2</c:v>
                </c:pt>
                <c:pt idx="956">
                  <c:v>5</c:v>
                </c:pt>
                <c:pt idx="957">
                  <c:v>4</c:v>
                </c:pt>
                <c:pt idx="958">
                  <c:v>4</c:v>
                </c:pt>
                <c:pt idx="959">
                  <c:v>4</c:v>
                </c:pt>
                <c:pt idx="960">
                  <c:v>1</c:v>
                </c:pt>
                <c:pt idx="961">
                  <c:v>5</c:v>
                </c:pt>
                <c:pt idx="962">
                  <c:v>4</c:v>
                </c:pt>
                <c:pt idx="963">
                  <c:v>2</c:v>
                </c:pt>
                <c:pt idx="964">
                  <c:v>4</c:v>
                </c:pt>
                <c:pt idx="965">
                  <c:v>1</c:v>
                </c:pt>
                <c:pt idx="966">
                  <c:v>3</c:v>
                </c:pt>
                <c:pt idx="967">
                  <c:v>4</c:v>
                </c:pt>
                <c:pt idx="968">
                  <c:v>3</c:v>
                </c:pt>
                <c:pt idx="969">
                  <c:v>2</c:v>
                </c:pt>
                <c:pt idx="970">
                  <c:v>0</c:v>
                </c:pt>
                <c:pt idx="971">
                  <c:v>5</c:v>
                </c:pt>
                <c:pt idx="972">
                  <c:v>2</c:v>
                </c:pt>
                <c:pt idx="973">
                  <c:v>3</c:v>
                </c:pt>
                <c:pt idx="974">
                  <c:v>2</c:v>
                </c:pt>
                <c:pt idx="975">
                  <c:v>2</c:v>
                </c:pt>
                <c:pt idx="976">
                  <c:v>2</c:v>
                </c:pt>
                <c:pt idx="977">
                  <c:v>2</c:v>
                </c:pt>
                <c:pt idx="978">
                  <c:v>2</c:v>
                </c:pt>
                <c:pt idx="979">
                  <c:v>2</c:v>
                </c:pt>
                <c:pt idx="980">
                  <c:v>0</c:v>
                </c:pt>
                <c:pt idx="981">
                  <c:v>2</c:v>
                </c:pt>
                <c:pt idx="982">
                  <c:v>2</c:v>
                </c:pt>
                <c:pt idx="983">
                  <c:v>2</c:v>
                </c:pt>
                <c:pt idx="984">
                  <c:v>2</c:v>
                </c:pt>
                <c:pt idx="985">
                  <c:v>1</c:v>
                </c:pt>
                <c:pt idx="986">
                  <c:v>2</c:v>
                </c:pt>
                <c:pt idx="987">
                  <c:v>0</c:v>
                </c:pt>
                <c:pt idx="988">
                  <c:v>2</c:v>
                </c:pt>
                <c:pt idx="989">
                  <c:v>2</c:v>
                </c:pt>
                <c:pt idx="990">
                  <c:v>1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2</c:v>
                </c:pt>
                <c:pt idx="995">
                  <c:v>1</c:v>
                </c:pt>
                <c:pt idx="996">
                  <c:v>1</c:v>
                </c:pt>
                <c:pt idx="997">
                  <c:v>0</c:v>
                </c:pt>
                <c:pt idx="998">
                  <c:v>0</c:v>
                </c:pt>
                <c:pt idx="999">
                  <c:v>2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6</c:v>
                </c:pt>
                <c:pt idx="1006">
                  <c:v>2</c:v>
                </c:pt>
                <c:pt idx="1007">
                  <c:v>0</c:v>
                </c:pt>
                <c:pt idx="1008">
                  <c:v>2</c:v>
                </c:pt>
                <c:pt idx="1009">
                  <c:v>0</c:v>
                </c:pt>
                <c:pt idx="1010">
                  <c:v>1</c:v>
                </c:pt>
                <c:pt idx="1011">
                  <c:v>1</c:v>
                </c:pt>
                <c:pt idx="1012">
                  <c:v>2</c:v>
                </c:pt>
                <c:pt idx="1013">
                  <c:v>0</c:v>
                </c:pt>
                <c:pt idx="1014">
                  <c:v>0</c:v>
                </c:pt>
                <c:pt idx="1015">
                  <c:v>2</c:v>
                </c:pt>
                <c:pt idx="1016">
                  <c:v>2</c:v>
                </c:pt>
                <c:pt idx="1017">
                  <c:v>3</c:v>
                </c:pt>
                <c:pt idx="1018">
                  <c:v>1</c:v>
                </c:pt>
                <c:pt idx="1019">
                  <c:v>2</c:v>
                </c:pt>
                <c:pt idx="1020">
                  <c:v>1</c:v>
                </c:pt>
                <c:pt idx="1021">
                  <c:v>5</c:v>
                </c:pt>
                <c:pt idx="1022">
                  <c:v>2</c:v>
                </c:pt>
                <c:pt idx="1023">
                  <c:v>2</c:v>
                </c:pt>
                <c:pt idx="1024">
                  <c:v>30</c:v>
                </c:pt>
                <c:pt idx="1025">
                  <c:v>4</c:v>
                </c:pt>
                <c:pt idx="1026">
                  <c:v>1</c:v>
                </c:pt>
                <c:pt idx="1027">
                  <c:v>3</c:v>
                </c:pt>
                <c:pt idx="1028">
                  <c:v>4</c:v>
                </c:pt>
                <c:pt idx="1029">
                  <c:v>3</c:v>
                </c:pt>
                <c:pt idx="1030">
                  <c:v>2</c:v>
                </c:pt>
                <c:pt idx="1031">
                  <c:v>0</c:v>
                </c:pt>
                <c:pt idx="1032">
                  <c:v>3</c:v>
                </c:pt>
                <c:pt idx="1033">
                  <c:v>3</c:v>
                </c:pt>
                <c:pt idx="1034">
                  <c:v>2</c:v>
                </c:pt>
                <c:pt idx="1035">
                  <c:v>3</c:v>
                </c:pt>
                <c:pt idx="1036">
                  <c:v>2</c:v>
                </c:pt>
                <c:pt idx="1037">
                  <c:v>2</c:v>
                </c:pt>
                <c:pt idx="1038">
                  <c:v>2</c:v>
                </c:pt>
                <c:pt idx="1039">
                  <c:v>5</c:v>
                </c:pt>
                <c:pt idx="1040">
                  <c:v>2</c:v>
                </c:pt>
                <c:pt idx="1041">
                  <c:v>2</c:v>
                </c:pt>
                <c:pt idx="1042">
                  <c:v>1</c:v>
                </c:pt>
                <c:pt idx="1043">
                  <c:v>2</c:v>
                </c:pt>
                <c:pt idx="1044">
                  <c:v>0</c:v>
                </c:pt>
                <c:pt idx="1045">
                  <c:v>2</c:v>
                </c:pt>
                <c:pt idx="1046">
                  <c:v>0</c:v>
                </c:pt>
                <c:pt idx="1047">
                  <c:v>2</c:v>
                </c:pt>
                <c:pt idx="1048">
                  <c:v>0</c:v>
                </c:pt>
                <c:pt idx="1049">
                  <c:v>4</c:v>
                </c:pt>
                <c:pt idx="1050">
                  <c:v>2</c:v>
                </c:pt>
                <c:pt idx="1051">
                  <c:v>3</c:v>
                </c:pt>
                <c:pt idx="1052">
                  <c:v>3</c:v>
                </c:pt>
                <c:pt idx="1053">
                  <c:v>2</c:v>
                </c:pt>
                <c:pt idx="1054">
                  <c:v>2</c:v>
                </c:pt>
                <c:pt idx="1055">
                  <c:v>2</c:v>
                </c:pt>
                <c:pt idx="1056">
                  <c:v>2</c:v>
                </c:pt>
                <c:pt idx="1057">
                  <c:v>2</c:v>
                </c:pt>
                <c:pt idx="1058">
                  <c:v>1</c:v>
                </c:pt>
                <c:pt idx="1059">
                  <c:v>2</c:v>
                </c:pt>
                <c:pt idx="1060">
                  <c:v>2</c:v>
                </c:pt>
                <c:pt idx="1061">
                  <c:v>1</c:v>
                </c:pt>
                <c:pt idx="1062">
                  <c:v>4</c:v>
                </c:pt>
                <c:pt idx="1063">
                  <c:v>1</c:v>
                </c:pt>
                <c:pt idx="1064">
                  <c:v>0</c:v>
                </c:pt>
                <c:pt idx="1065">
                  <c:v>2</c:v>
                </c:pt>
                <c:pt idx="1066">
                  <c:v>1</c:v>
                </c:pt>
                <c:pt idx="1067">
                  <c:v>2</c:v>
                </c:pt>
                <c:pt idx="1068">
                  <c:v>0</c:v>
                </c:pt>
                <c:pt idx="1069">
                  <c:v>1</c:v>
                </c:pt>
                <c:pt idx="1070">
                  <c:v>0</c:v>
                </c:pt>
                <c:pt idx="1071">
                  <c:v>2</c:v>
                </c:pt>
                <c:pt idx="1072">
                  <c:v>1</c:v>
                </c:pt>
                <c:pt idx="1073">
                  <c:v>2</c:v>
                </c:pt>
                <c:pt idx="1074">
                  <c:v>2</c:v>
                </c:pt>
                <c:pt idx="1075">
                  <c:v>0</c:v>
                </c:pt>
                <c:pt idx="1076">
                  <c:v>2</c:v>
                </c:pt>
                <c:pt idx="1077">
                  <c:v>1</c:v>
                </c:pt>
                <c:pt idx="1078">
                  <c:v>1</c:v>
                </c:pt>
                <c:pt idx="1079">
                  <c:v>2</c:v>
                </c:pt>
                <c:pt idx="1080">
                  <c:v>2</c:v>
                </c:pt>
                <c:pt idx="1081">
                  <c:v>0</c:v>
                </c:pt>
                <c:pt idx="1082">
                  <c:v>2</c:v>
                </c:pt>
                <c:pt idx="1083">
                  <c:v>0</c:v>
                </c:pt>
                <c:pt idx="1084">
                  <c:v>1</c:v>
                </c:pt>
                <c:pt idx="1085">
                  <c:v>0</c:v>
                </c:pt>
                <c:pt idx="1086">
                  <c:v>1</c:v>
                </c:pt>
                <c:pt idx="1087">
                  <c:v>0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0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3</c:v>
                </c:pt>
                <c:pt idx="1097">
                  <c:v>0</c:v>
                </c:pt>
                <c:pt idx="1098">
                  <c:v>2</c:v>
                </c:pt>
                <c:pt idx="1099">
                  <c:v>1</c:v>
                </c:pt>
                <c:pt idx="1100">
                  <c:v>3</c:v>
                </c:pt>
                <c:pt idx="1101">
                  <c:v>1</c:v>
                </c:pt>
                <c:pt idx="1102">
                  <c:v>0</c:v>
                </c:pt>
                <c:pt idx="1103">
                  <c:v>1</c:v>
                </c:pt>
                <c:pt idx="1104">
                  <c:v>1</c:v>
                </c:pt>
                <c:pt idx="1105">
                  <c:v>1</c:v>
                </c:pt>
                <c:pt idx="1106">
                  <c:v>2</c:v>
                </c:pt>
                <c:pt idx="1107">
                  <c:v>1</c:v>
                </c:pt>
                <c:pt idx="1108">
                  <c:v>2</c:v>
                </c:pt>
                <c:pt idx="1109">
                  <c:v>2</c:v>
                </c:pt>
                <c:pt idx="1110">
                  <c:v>2</c:v>
                </c:pt>
                <c:pt idx="1111">
                  <c:v>1</c:v>
                </c:pt>
                <c:pt idx="1112">
                  <c:v>0</c:v>
                </c:pt>
                <c:pt idx="1113">
                  <c:v>1</c:v>
                </c:pt>
                <c:pt idx="1114">
                  <c:v>0</c:v>
                </c:pt>
                <c:pt idx="1115">
                  <c:v>1</c:v>
                </c:pt>
                <c:pt idx="1116">
                  <c:v>1</c:v>
                </c:pt>
                <c:pt idx="1117">
                  <c:v>2</c:v>
                </c:pt>
                <c:pt idx="1118">
                  <c:v>1</c:v>
                </c:pt>
                <c:pt idx="1119">
                  <c:v>1</c:v>
                </c:pt>
                <c:pt idx="1120">
                  <c:v>1</c:v>
                </c:pt>
                <c:pt idx="1121">
                  <c:v>1</c:v>
                </c:pt>
                <c:pt idx="1122">
                  <c:v>1</c:v>
                </c:pt>
                <c:pt idx="1123">
                  <c:v>2</c:v>
                </c:pt>
                <c:pt idx="1124">
                  <c:v>1</c:v>
                </c:pt>
                <c:pt idx="1125">
                  <c:v>1</c:v>
                </c:pt>
                <c:pt idx="1126">
                  <c:v>0</c:v>
                </c:pt>
                <c:pt idx="1127">
                  <c:v>1</c:v>
                </c:pt>
                <c:pt idx="1128">
                  <c:v>1</c:v>
                </c:pt>
                <c:pt idx="1129">
                  <c:v>1</c:v>
                </c:pt>
                <c:pt idx="1130">
                  <c:v>3</c:v>
                </c:pt>
                <c:pt idx="1131">
                  <c:v>1</c:v>
                </c:pt>
                <c:pt idx="1132">
                  <c:v>1</c:v>
                </c:pt>
                <c:pt idx="1133">
                  <c:v>2</c:v>
                </c:pt>
                <c:pt idx="1134">
                  <c:v>1</c:v>
                </c:pt>
                <c:pt idx="1135">
                  <c:v>1</c:v>
                </c:pt>
                <c:pt idx="1136">
                  <c:v>0</c:v>
                </c:pt>
                <c:pt idx="1137">
                  <c:v>2</c:v>
                </c:pt>
                <c:pt idx="1138">
                  <c:v>0</c:v>
                </c:pt>
                <c:pt idx="1139">
                  <c:v>1</c:v>
                </c:pt>
                <c:pt idx="1140">
                  <c:v>1</c:v>
                </c:pt>
                <c:pt idx="1141">
                  <c:v>2</c:v>
                </c:pt>
                <c:pt idx="1142">
                  <c:v>1</c:v>
                </c:pt>
                <c:pt idx="1143">
                  <c:v>0</c:v>
                </c:pt>
                <c:pt idx="1144">
                  <c:v>1</c:v>
                </c:pt>
                <c:pt idx="1145">
                  <c:v>1</c:v>
                </c:pt>
                <c:pt idx="1146">
                  <c:v>0</c:v>
                </c:pt>
                <c:pt idx="1147">
                  <c:v>1</c:v>
                </c:pt>
                <c:pt idx="1148">
                  <c:v>1</c:v>
                </c:pt>
                <c:pt idx="1149">
                  <c:v>1</c:v>
                </c:pt>
                <c:pt idx="1150">
                  <c:v>0</c:v>
                </c:pt>
                <c:pt idx="1151">
                  <c:v>2</c:v>
                </c:pt>
                <c:pt idx="1152">
                  <c:v>1</c:v>
                </c:pt>
                <c:pt idx="1153">
                  <c:v>3</c:v>
                </c:pt>
                <c:pt idx="1154">
                  <c:v>2</c:v>
                </c:pt>
                <c:pt idx="1155">
                  <c:v>1</c:v>
                </c:pt>
                <c:pt idx="1156">
                  <c:v>2</c:v>
                </c:pt>
                <c:pt idx="1157">
                  <c:v>3</c:v>
                </c:pt>
                <c:pt idx="1158">
                  <c:v>1</c:v>
                </c:pt>
                <c:pt idx="1159">
                  <c:v>2</c:v>
                </c:pt>
                <c:pt idx="1160">
                  <c:v>1</c:v>
                </c:pt>
                <c:pt idx="1161">
                  <c:v>2</c:v>
                </c:pt>
                <c:pt idx="1162">
                  <c:v>1</c:v>
                </c:pt>
                <c:pt idx="1163">
                  <c:v>2</c:v>
                </c:pt>
                <c:pt idx="1164">
                  <c:v>3</c:v>
                </c:pt>
                <c:pt idx="1165">
                  <c:v>1</c:v>
                </c:pt>
                <c:pt idx="1166">
                  <c:v>2</c:v>
                </c:pt>
                <c:pt idx="1167">
                  <c:v>0</c:v>
                </c:pt>
                <c:pt idx="1168">
                  <c:v>3</c:v>
                </c:pt>
                <c:pt idx="1169">
                  <c:v>1</c:v>
                </c:pt>
                <c:pt idx="1170">
                  <c:v>3</c:v>
                </c:pt>
                <c:pt idx="1171">
                  <c:v>2</c:v>
                </c:pt>
                <c:pt idx="1172">
                  <c:v>2</c:v>
                </c:pt>
                <c:pt idx="1173">
                  <c:v>2</c:v>
                </c:pt>
                <c:pt idx="1174">
                  <c:v>1</c:v>
                </c:pt>
                <c:pt idx="1175">
                  <c:v>2</c:v>
                </c:pt>
                <c:pt idx="1176">
                  <c:v>3</c:v>
                </c:pt>
                <c:pt idx="1177">
                  <c:v>2</c:v>
                </c:pt>
                <c:pt idx="1178">
                  <c:v>2</c:v>
                </c:pt>
                <c:pt idx="1179">
                  <c:v>1</c:v>
                </c:pt>
                <c:pt idx="1180">
                  <c:v>1</c:v>
                </c:pt>
                <c:pt idx="1181">
                  <c:v>2</c:v>
                </c:pt>
                <c:pt idx="1182">
                  <c:v>1</c:v>
                </c:pt>
                <c:pt idx="1183">
                  <c:v>2</c:v>
                </c:pt>
                <c:pt idx="1184">
                  <c:v>0</c:v>
                </c:pt>
                <c:pt idx="1185">
                  <c:v>2</c:v>
                </c:pt>
                <c:pt idx="1186">
                  <c:v>1</c:v>
                </c:pt>
                <c:pt idx="1187">
                  <c:v>3</c:v>
                </c:pt>
                <c:pt idx="1188">
                  <c:v>3</c:v>
                </c:pt>
                <c:pt idx="1189">
                  <c:v>2</c:v>
                </c:pt>
                <c:pt idx="1190">
                  <c:v>3</c:v>
                </c:pt>
                <c:pt idx="1191">
                  <c:v>2</c:v>
                </c:pt>
                <c:pt idx="1192">
                  <c:v>2</c:v>
                </c:pt>
                <c:pt idx="1193">
                  <c:v>2</c:v>
                </c:pt>
                <c:pt idx="1194">
                  <c:v>2</c:v>
                </c:pt>
                <c:pt idx="1195">
                  <c:v>2</c:v>
                </c:pt>
                <c:pt idx="1196">
                  <c:v>1</c:v>
                </c:pt>
                <c:pt idx="1197">
                  <c:v>2</c:v>
                </c:pt>
                <c:pt idx="1198">
                  <c:v>5</c:v>
                </c:pt>
                <c:pt idx="1199">
                  <c:v>3</c:v>
                </c:pt>
                <c:pt idx="1200">
                  <c:v>2</c:v>
                </c:pt>
                <c:pt idx="1201">
                  <c:v>1</c:v>
                </c:pt>
                <c:pt idx="1202">
                  <c:v>2</c:v>
                </c:pt>
                <c:pt idx="1203">
                  <c:v>1</c:v>
                </c:pt>
                <c:pt idx="1204">
                  <c:v>0</c:v>
                </c:pt>
                <c:pt idx="1205">
                  <c:v>2</c:v>
                </c:pt>
                <c:pt idx="1206">
                  <c:v>0</c:v>
                </c:pt>
                <c:pt idx="1207">
                  <c:v>1</c:v>
                </c:pt>
                <c:pt idx="1208">
                  <c:v>0</c:v>
                </c:pt>
                <c:pt idx="1209">
                  <c:v>2</c:v>
                </c:pt>
                <c:pt idx="1210">
                  <c:v>2</c:v>
                </c:pt>
                <c:pt idx="1211">
                  <c:v>0</c:v>
                </c:pt>
                <c:pt idx="1212">
                  <c:v>2</c:v>
                </c:pt>
                <c:pt idx="1213">
                  <c:v>0</c:v>
                </c:pt>
                <c:pt idx="1214">
                  <c:v>2</c:v>
                </c:pt>
                <c:pt idx="1215">
                  <c:v>1</c:v>
                </c:pt>
                <c:pt idx="1216">
                  <c:v>2</c:v>
                </c:pt>
                <c:pt idx="1217">
                  <c:v>1</c:v>
                </c:pt>
                <c:pt idx="1218">
                  <c:v>0</c:v>
                </c:pt>
                <c:pt idx="1219">
                  <c:v>2</c:v>
                </c:pt>
                <c:pt idx="1220">
                  <c:v>2</c:v>
                </c:pt>
                <c:pt idx="1221">
                  <c:v>4</c:v>
                </c:pt>
                <c:pt idx="1222">
                  <c:v>2</c:v>
                </c:pt>
                <c:pt idx="1223">
                  <c:v>2</c:v>
                </c:pt>
                <c:pt idx="1224">
                  <c:v>2</c:v>
                </c:pt>
                <c:pt idx="1225">
                  <c:v>4</c:v>
                </c:pt>
                <c:pt idx="1226">
                  <c:v>2</c:v>
                </c:pt>
                <c:pt idx="1227">
                  <c:v>3</c:v>
                </c:pt>
                <c:pt idx="1228">
                  <c:v>1</c:v>
                </c:pt>
                <c:pt idx="1229">
                  <c:v>2</c:v>
                </c:pt>
                <c:pt idx="1230">
                  <c:v>2</c:v>
                </c:pt>
                <c:pt idx="1231">
                  <c:v>2</c:v>
                </c:pt>
                <c:pt idx="1232">
                  <c:v>2</c:v>
                </c:pt>
                <c:pt idx="1233">
                  <c:v>1</c:v>
                </c:pt>
                <c:pt idx="1234">
                  <c:v>1</c:v>
                </c:pt>
                <c:pt idx="1235">
                  <c:v>2</c:v>
                </c:pt>
                <c:pt idx="1236">
                  <c:v>2</c:v>
                </c:pt>
                <c:pt idx="1237">
                  <c:v>1</c:v>
                </c:pt>
                <c:pt idx="1238">
                  <c:v>0</c:v>
                </c:pt>
                <c:pt idx="1239">
                  <c:v>1</c:v>
                </c:pt>
                <c:pt idx="1240">
                  <c:v>3</c:v>
                </c:pt>
                <c:pt idx="1241">
                  <c:v>1</c:v>
                </c:pt>
                <c:pt idx="1242">
                  <c:v>3</c:v>
                </c:pt>
                <c:pt idx="1243">
                  <c:v>1</c:v>
                </c:pt>
                <c:pt idx="1244">
                  <c:v>3</c:v>
                </c:pt>
                <c:pt idx="1245">
                  <c:v>2</c:v>
                </c:pt>
                <c:pt idx="1246">
                  <c:v>2</c:v>
                </c:pt>
                <c:pt idx="1247">
                  <c:v>2</c:v>
                </c:pt>
                <c:pt idx="1248">
                  <c:v>0</c:v>
                </c:pt>
                <c:pt idx="1249">
                  <c:v>2</c:v>
                </c:pt>
                <c:pt idx="1250">
                  <c:v>0</c:v>
                </c:pt>
                <c:pt idx="1251">
                  <c:v>3</c:v>
                </c:pt>
                <c:pt idx="1252">
                  <c:v>3</c:v>
                </c:pt>
                <c:pt idx="1253">
                  <c:v>3</c:v>
                </c:pt>
                <c:pt idx="1254">
                  <c:v>2</c:v>
                </c:pt>
                <c:pt idx="1255">
                  <c:v>0</c:v>
                </c:pt>
                <c:pt idx="1256">
                  <c:v>3</c:v>
                </c:pt>
                <c:pt idx="1257">
                  <c:v>1</c:v>
                </c:pt>
                <c:pt idx="1258">
                  <c:v>3</c:v>
                </c:pt>
                <c:pt idx="1259">
                  <c:v>2</c:v>
                </c:pt>
                <c:pt idx="1260">
                  <c:v>2</c:v>
                </c:pt>
                <c:pt idx="1261">
                  <c:v>2</c:v>
                </c:pt>
                <c:pt idx="1262">
                  <c:v>3</c:v>
                </c:pt>
                <c:pt idx="1263">
                  <c:v>3</c:v>
                </c:pt>
                <c:pt idx="1264">
                  <c:v>3</c:v>
                </c:pt>
                <c:pt idx="1265">
                  <c:v>1</c:v>
                </c:pt>
                <c:pt idx="1266">
                  <c:v>4</c:v>
                </c:pt>
                <c:pt idx="1267">
                  <c:v>3</c:v>
                </c:pt>
                <c:pt idx="1268">
                  <c:v>2</c:v>
                </c:pt>
                <c:pt idx="1269">
                  <c:v>3</c:v>
                </c:pt>
                <c:pt idx="1270">
                  <c:v>3</c:v>
                </c:pt>
                <c:pt idx="1271">
                  <c:v>3</c:v>
                </c:pt>
                <c:pt idx="1272">
                  <c:v>1</c:v>
                </c:pt>
                <c:pt idx="1273">
                  <c:v>5</c:v>
                </c:pt>
                <c:pt idx="1274">
                  <c:v>2</c:v>
                </c:pt>
                <c:pt idx="1275">
                  <c:v>3</c:v>
                </c:pt>
                <c:pt idx="1276">
                  <c:v>3</c:v>
                </c:pt>
                <c:pt idx="1277">
                  <c:v>3</c:v>
                </c:pt>
                <c:pt idx="1278">
                  <c:v>5</c:v>
                </c:pt>
                <c:pt idx="1279">
                  <c:v>4</c:v>
                </c:pt>
                <c:pt idx="1280">
                  <c:v>4</c:v>
                </c:pt>
                <c:pt idx="1281">
                  <c:v>3</c:v>
                </c:pt>
                <c:pt idx="1282">
                  <c:v>3</c:v>
                </c:pt>
                <c:pt idx="1283">
                  <c:v>3</c:v>
                </c:pt>
                <c:pt idx="1284">
                  <c:v>5</c:v>
                </c:pt>
                <c:pt idx="1285">
                  <c:v>3</c:v>
                </c:pt>
                <c:pt idx="1286">
                  <c:v>4</c:v>
                </c:pt>
                <c:pt idx="1287">
                  <c:v>3</c:v>
                </c:pt>
                <c:pt idx="1288">
                  <c:v>3</c:v>
                </c:pt>
                <c:pt idx="1289">
                  <c:v>5</c:v>
                </c:pt>
                <c:pt idx="1290">
                  <c:v>4</c:v>
                </c:pt>
                <c:pt idx="1291">
                  <c:v>4</c:v>
                </c:pt>
                <c:pt idx="1292">
                  <c:v>1</c:v>
                </c:pt>
                <c:pt idx="1293">
                  <c:v>3</c:v>
                </c:pt>
                <c:pt idx="1294">
                  <c:v>3</c:v>
                </c:pt>
                <c:pt idx="1295">
                  <c:v>3</c:v>
                </c:pt>
                <c:pt idx="1296">
                  <c:v>4</c:v>
                </c:pt>
                <c:pt idx="1297">
                  <c:v>3</c:v>
                </c:pt>
                <c:pt idx="1298">
                  <c:v>3</c:v>
                </c:pt>
                <c:pt idx="1299">
                  <c:v>1</c:v>
                </c:pt>
                <c:pt idx="1300">
                  <c:v>2</c:v>
                </c:pt>
                <c:pt idx="1301">
                  <c:v>4</c:v>
                </c:pt>
                <c:pt idx="1302">
                  <c:v>2</c:v>
                </c:pt>
                <c:pt idx="1303">
                  <c:v>2</c:v>
                </c:pt>
                <c:pt idx="1304">
                  <c:v>1</c:v>
                </c:pt>
                <c:pt idx="1305">
                  <c:v>1</c:v>
                </c:pt>
                <c:pt idx="1306">
                  <c:v>3</c:v>
                </c:pt>
                <c:pt idx="1307">
                  <c:v>1</c:v>
                </c:pt>
                <c:pt idx="1308">
                  <c:v>3</c:v>
                </c:pt>
                <c:pt idx="1309">
                  <c:v>0</c:v>
                </c:pt>
                <c:pt idx="1310">
                  <c:v>1</c:v>
                </c:pt>
                <c:pt idx="1311">
                  <c:v>0</c:v>
                </c:pt>
                <c:pt idx="1312">
                  <c:v>5</c:v>
                </c:pt>
                <c:pt idx="1313">
                  <c:v>3</c:v>
                </c:pt>
                <c:pt idx="1314">
                  <c:v>1</c:v>
                </c:pt>
                <c:pt idx="1315">
                  <c:v>2</c:v>
                </c:pt>
                <c:pt idx="1316">
                  <c:v>0</c:v>
                </c:pt>
                <c:pt idx="1317">
                  <c:v>2</c:v>
                </c:pt>
                <c:pt idx="1318">
                  <c:v>2</c:v>
                </c:pt>
                <c:pt idx="1319">
                  <c:v>1</c:v>
                </c:pt>
                <c:pt idx="1320">
                  <c:v>2</c:v>
                </c:pt>
                <c:pt idx="1321">
                  <c:v>1</c:v>
                </c:pt>
                <c:pt idx="1322">
                  <c:v>0</c:v>
                </c:pt>
                <c:pt idx="1323">
                  <c:v>2</c:v>
                </c:pt>
                <c:pt idx="1324">
                  <c:v>2</c:v>
                </c:pt>
                <c:pt idx="1325">
                  <c:v>1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2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1</c:v>
                </c:pt>
                <c:pt idx="1335">
                  <c:v>3</c:v>
                </c:pt>
                <c:pt idx="1336">
                  <c:v>1</c:v>
                </c:pt>
                <c:pt idx="1337">
                  <c:v>2</c:v>
                </c:pt>
                <c:pt idx="1338">
                  <c:v>0</c:v>
                </c:pt>
                <c:pt idx="1339">
                  <c:v>0</c:v>
                </c:pt>
                <c:pt idx="1340">
                  <c:v>1</c:v>
                </c:pt>
                <c:pt idx="1341">
                  <c:v>1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1</c:v>
                </c:pt>
                <c:pt idx="1351">
                  <c:v>1</c:v>
                </c:pt>
                <c:pt idx="1352">
                  <c:v>1</c:v>
                </c:pt>
                <c:pt idx="1353">
                  <c:v>1</c:v>
                </c:pt>
                <c:pt idx="1354">
                  <c:v>2</c:v>
                </c:pt>
                <c:pt idx="1355">
                  <c:v>0</c:v>
                </c:pt>
                <c:pt idx="1356">
                  <c:v>1</c:v>
                </c:pt>
                <c:pt idx="1357">
                  <c:v>1</c:v>
                </c:pt>
                <c:pt idx="1358">
                  <c:v>1</c:v>
                </c:pt>
                <c:pt idx="1359">
                  <c:v>1</c:v>
                </c:pt>
                <c:pt idx="1360">
                  <c:v>0</c:v>
                </c:pt>
                <c:pt idx="1361">
                  <c:v>2</c:v>
                </c:pt>
                <c:pt idx="1362">
                  <c:v>2</c:v>
                </c:pt>
                <c:pt idx="1363">
                  <c:v>3</c:v>
                </c:pt>
                <c:pt idx="1364">
                  <c:v>2</c:v>
                </c:pt>
                <c:pt idx="1365">
                  <c:v>3</c:v>
                </c:pt>
                <c:pt idx="1366">
                  <c:v>1</c:v>
                </c:pt>
                <c:pt idx="1367">
                  <c:v>0</c:v>
                </c:pt>
                <c:pt idx="1368">
                  <c:v>2</c:v>
                </c:pt>
                <c:pt idx="1369">
                  <c:v>4</c:v>
                </c:pt>
                <c:pt idx="1370">
                  <c:v>3</c:v>
                </c:pt>
                <c:pt idx="1371">
                  <c:v>2</c:v>
                </c:pt>
                <c:pt idx="1372">
                  <c:v>2</c:v>
                </c:pt>
                <c:pt idx="1373">
                  <c:v>2</c:v>
                </c:pt>
                <c:pt idx="1374">
                  <c:v>2</c:v>
                </c:pt>
                <c:pt idx="1375">
                  <c:v>2</c:v>
                </c:pt>
                <c:pt idx="1376">
                  <c:v>3</c:v>
                </c:pt>
                <c:pt idx="1377">
                  <c:v>1</c:v>
                </c:pt>
                <c:pt idx="1378">
                  <c:v>3</c:v>
                </c:pt>
                <c:pt idx="1379">
                  <c:v>2</c:v>
                </c:pt>
                <c:pt idx="1380">
                  <c:v>2</c:v>
                </c:pt>
                <c:pt idx="1381">
                  <c:v>3</c:v>
                </c:pt>
                <c:pt idx="1382">
                  <c:v>3</c:v>
                </c:pt>
                <c:pt idx="1383">
                  <c:v>2</c:v>
                </c:pt>
                <c:pt idx="1384">
                  <c:v>0</c:v>
                </c:pt>
                <c:pt idx="1385">
                  <c:v>3</c:v>
                </c:pt>
                <c:pt idx="1386">
                  <c:v>1</c:v>
                </c:pt>
                <c:pt idx="1387">
                  <c:v>2</c:v>
                </c:pt>
                <c:pt idx="1388">
                  <c:v>1</c:v>
                </c:pt>
                <c:pt idx="1389">
                  <c:v>1</c:v>
                </c:pt>
                <c:pt idx="1390">
                  <c:v>1</c:v>
                </c:pt>
                <c:pt idx="1391">
                  <c:v>2</c:v>
                </c:pt>
                <c:pt idx="1392">
                  <c:v>3</c:v>
                </c:pt>
                <c:pt idx="1393">
                  <c:v>1</c:v>
                </c:pt>
                <c:pt idx="1394">
                  <c:v>0</c:v>
                </c:pt>
                <c:pt idx="1395">
                  <c:v>1</c:v>
                </c:pt>
                <c:pt idx="1396">
                  <c:v>1</c:v>
                </c:pt>
                <c:pt idx="1397">
                  <c:v>1</c:v>
                </c:pt>
                <c:pt idx="1398">
                  <c:v>1</c:v>
                </c:pt>
                <c:pt idx="1399">
                  <c:v>1</c:v>
                </c:pt>
                <c:pt idx="1400">
                  <c:v>2</c:v>
                </c:pt>
                <c:pt idx="1401">
                  <c:v>0</c:v>
                </c:pt>
                <c:pt idx="1402">
                  <c:v>3</c:v>
                </c:pt>
                <c:pt idx="1403">
                  <c:v>5</c:v>
                </c:pt>
                <c:pt idx="1404">
                  <c:v>1</c:v>
                </c:pt>
                <c:pt idx="1405">
                  <c:v>4</c:v>
                </c:pt>
                <c:pt idx="1406">
                  <c:v>2</c:v>
                </c:pt>
                <c:pt idx="1407">
                  <c:v>3</c:v>
                </c:pt>
                <c:pt idx="1408">
                  <c:v>3</c:v>
                </c:pt>
                <c:pt idx="1409">
                  <c:v>2</c:v>
                </c:pt>
                <c:pt idx="1410">
                  <c:v>2</c:v>
                </c:pt>
                <c:pt idx="1411">
                  <c:v>2</c:v>
                </c:pt>
                <c:pt idx="1412">
                  <c:v>2</c:v>
                </c:pt>
                <c:pt idx="1413">
                  <c:v>3</c:v>
                </c:pt>
                <c:pt idx="1414">
                  <c:v>2</c:v>
                </c:pt>
                <c:pt idx="1415">
                  <c:v>4</c:v>
                </c:pt>
                <c:pt idx="1416">
                  <c:v>2</c:v>
                </c:pt>
                <c:pt idx="1417">
                  <c:v>2</c:v>
                </c:pt>
                <c:pt idx="1418">
                  <c:v>2</c:v>
                </c:pt>
                <c:pt idx="1419">
                  <c:v>2</c:v>
                </c:pt>
                <c:pt idx="1420">
                  <c:v>2</c:v>
                </c:pt>
                <c:pt idx="1421">
                  <c:v>0</c:v>
                </c:pt>
                <c:pt idx="1422">
                  <c:v>2</c:v>
                </c:pt>
                <c:pt idx="1423">
                  <c:v>1</c:v>
                </c:pt>
                <c:pt idx="1424">
                  <c:v>2</c:v>
                </c:pt>
                <c:pt idx="1425">
                  <c:v>2</c:v>
                </c:pt>
                <c:pt idx="1426">
                  <c:v>4</c:v>
                </c:pt>
                <c:pt idx="1427">
                  <c:v>2</c:v>
                </c:pt>
                <c:pt idx="1428">
                  <c:v>0</c:v>
                </c:pt>
                <c:pt idx="1429">
                  <c:v>2</c:v>
                </c:pt>
                <c:pt idx="1430">
                  <c:v>1</c:v>
                </c:pt>
                <c:pt idx="1431">
                  <c:v>2</c:v>
                </c:pt>
                <c:pt idx="1432">
                  <c:v>1</c:v>
                </c:pt>
                <c:pt idx="1433">
                  <c:v>0</c:v>
                </c:pt>
                <c:pt idx="1434">
                  <c:v>2</c:v>
                </c:pt>
                <c:pt idx="1435">
                  <c:v>2</c:v>
                </c:pt>
                <c:pt idx="1436">
                  <c:v>1</c:v>
                </c:pt>
                <c:pt idx="1437">
                  <c:v>1</c:v>
                </c:pt>
                <c:pt idx="1438">
                  <c:v>0</c:v>
                </c:pt>
                <c:pt idx="1439">
                  <c:v>2</c:v>
                </c:pt>
                <c:pt idx="1440">
                  <c:v>1</c:v>
                </c:pt>
                <c:pt idx="1441">
                  <c:v>1</c:v>
                </c:pt>
                <c:pt idx="1442">
                  <c:v>2</c:v>
                </c:pt>
                <c:pt idx="1443">
                  <c:v>1</c:v>
                </c:pt>
                <c:pt idx="1444">
                  <c:v>1</c:v>
                </c:pt>
                <c:pt idx="1445">
                  <c:v>1</c:v>
                </c:pt>
                <c:pt idx="1446">
                  <c:v>2</c:v>
                </c:pt>
                <c:pt idx="1447">
                  <c:v>1</c:v>
                </c:pt>
                <c:pt idx="1448">
                  <c:v>2</c:v>
                </c:pt>
                <c:pt idx="1449">
                  <c:v>3</c:v>
                </c:pt>
                <c:pt idx="1450">
                  <c:v>0</c:v>
                </c:pt>
                <c:pt idx="1451">
                  <c:v>2</c:v>
                </c:pt>
                <c:pt idx="1452">
                  <c:v>2</c:v>
                </c:pt>
                <c:pt idx="1453">
                  <c:v>3</c:v>
                </c:pt>
                <c:pt idx="1454">
                  <c:v>1</c:v>
                </c:pt>
                <c:pt idx="1455">
                  <c:v>0</c:v>
                </c:pt>
                <c:pt idx="1456">
                  <c:v>2</c:v>
                </c:pt>
                <c:pt idx="1457">
                  <c:v>2</c:v>
                </c:pt>
                <c:pt idx="1458">
                  <c:v>2</c:v>
                </c:pt>
                <c:pt idx="1459">
                  <c:v>3</c:v>
                </c:pt>
                <c:pt idx="1460">
                  <c:v>3</c:v>
                </c:pt>
                <c:pt idx="1461">
                  <c:v>3</c:v>
                </c:pt>
                <c:pt idx="1462">
                  <c:v>3</c:v>
                </c:pt>
                <c:pt idx="1463">
                  <c:v>4</c:v>
                </c:pt>
                <c:pt idx="1464">
                  <c:v>3</c:v>
                </c:pt>
                <c:pt idx="1465">
                  <c:v>2</c:v>
                </c:pt>
                <c:pt idx="1466">
                  <c:v>5</c:v>
                </c:pt>
                <c:pt idx="1467">
                  <c:v>2</c:v>
                </c:pt>
                <c:pt idx="1468">
                  <c:v>4</c:v>
                </c:pt>
                <c:pt idx="1469">
                  <c:v>3</c:v>
                </c:pt>
                <c:pt idx="1470">
                  <c:v>4</c:v>
                </c:pt>
                <c:pt idx="1471">
                  <c:v>2</c:v>
                </c:pt>
                <c:pt idx="1472">
                  <c:v>2</c:v>
                </c:pt>
                <c:pt idx="1473">
                  <c:v>5</c:v>
                </c:pt>
                <c:pt idx="1474">
                  <c:v>2</c:v>
                </c:pt>
                <c:pt idx="1475">
                  <c:v>3</c:v>
                </c:pt>
                <c:pt idx="1476">
                  <c:v>3</c:v>
                </c:pt>
                <c:pt idx="1477">
                  <c:v>4</c:v>
                </c:pt>
                <c:pt idx="1478">
                  <c:v>2</c:v>
                </c:pt>
                <c:pt idx="1479">
                  <c:v>2</c:v>
                </c:pt>
                <c:pt idx="1480">
                  <c:v>3</c:v>
                </c:pt>
                <c:pt idx="1481">
                  <c:v>2</c:v>
                </c:pt>
                <c:pt idx="1482">
                  <c:v>1</c:v>
                </c:pt>
                <c:pt idx="1483">
                  <c:v>6</c:v>
                </c:pt>
                <c:pt idx="1484">
                  <c:v>1</c:v>
                </c:pt>
                <c:pt idx="1485">
                  <c:v>1</c:v>
                </c:pt>
                <c:pt idx="1486">
                  <c:v>2</c:v>
                </c:pt>
                <c:pt idx="1487">
                  <c:v>2</c:v>
                </c:pt>
                <c:pt idx="1488">
                  <c:v>2</c:v>
                </c:pt>
                <c:pt idx="1489">
                  <c:v>0</c:v>
                </c:pt>
                <c:pt idx="1490">
                  <c:v>1</c:v>
                </c:pt>
                <c:pt idx="1491">
                  <c:v>0</c:v>
                </c:pt>
                <c:pt idx="1492">
                  <c:v>2</c:v>
                </c:pt>
                <c:pt idx="1493">
                  <c:v>0</c:v>
                </c:pt>
                <c:pt idx="1494">
                  <c:v>1</c:v>
                </c:pt>
                <c:pt idx="1495">
                  <c:v>1</c:v>
                </c:pt>
                <c:pt idx="1496">
                  <c:v>0</c:v>
                </c:pt>
                <c:pt idx="1497">
                  <c:v>2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1</c:v>
                </c:pt>
                <c:pt idx="1503">
                  <c:v>1</c:v>
                </c:pt>
                <c:pt idx="1504">
                  <c:v>1</c:v>
                </c:pt>
                <c:pt idx="1505">
                  <c:v>1</c:v>
                </c:pt>
                <c:pt idx="1506">
                  <c:v>1</c:v>
                </c:pt>
                <c:pt idx="1507">
                  <c:v>2</c:v>
                </c:pt>
                <c:pt idx="1508">
                  <c:v>1</c:v>
                </c:pt>
                <c:pt idx="1509">
                  <c:v>0</c:v>
                </c:pt>
                <c:pt idx="1510">
                  <c:v>1</c:v>
                </c:pt>
                <c:pt idx="1511">
                  <c:v>0</c:v>
                </c:pt>
                <c:pt idx="1512">
                  <c:v>2</c:v>
                </c:pt>
                <c:pt idx="1513">
                  <c:v>1</c:v>
                </c:pt>
                <c:pt idx="1514">
                  <c:v>1</c:v>
                </c:pt>
                <c:pt idx="1515">
                  <c:v>1</c:v>
                </c:pt>
                <c:pt idx="1516">
                  <c:v>0</c:v>
                </c:pt>
                <c:pt idx="1517">
                  <c:v>2</c:v>
                </c:pt>
                <c:pt idx="1518">
                  <c:v>1</c:v>
                </c:pt>
                <c:pt idx="1519">
                  <c:v>1</c:v>
                </c:pt>
                <c:pt idx="1520">
                  <c:v>2</c:v>
                </c:pt>
                <c:pt idx="1521">
                  <c:v>1</c:v>
                </c:pt>
                <c:pt idx="1522">
                  <c:v>1</c:v>
                </c:pt>
                <c:pt idx="1523">
                  <c:v>2</c:v>
                </c:pt>
                <c:pt idx="1524">
                  <c:v>1</c:v>
                </c:pt>
                <c:pt idx="1525">
                  <c:v>2</c:v>
                </c:pt>
                <c:pt idx="1526">
                  <c:v>0</c:v>
                </c:pt>
                <c:pt idx="1527">
                  <c:v>2</c:v>
                </c:pt>
                <c:pt idx="1528">
                  <c:v>1</c:v>
                </c:pt>
                <c:pt idx="1529">
                  <c:v>1</c:v>
                </c:pt>
                <c:pt idx="1530">
                  <c:v>2</c:v>
                </c:pt>
                <c:pt idx="1531">
                  <c:v>1</c:v>
                </c:pt>
                <c:pt idx="1532">
                  <c:v>0</c:v>
                </c:pt>
                <c:pt idx="1533">
                  <c:v>0</c:v>
                </c:pt>
                <c:pt idx="1534">
                  <c:v>3</c:v>
                </c:pt>
                <c:pt idx="1535">
                  <c:v>1</c:v>
                </c:pt>
                <c:pt idx="1536">
                  <c:v>2</c:v>
                </c:pt>
                <c:pt idx="1537">
                  <c:v>2</c:v>
                </c:pt>
                <c:pt idx="1538">
                  <c:v>2</c:v>
                </c:pt>
                <c:pt idx="1539">
                  <c:v>1</c:v>
                </c:pt>
                <c:pt idx="1540">
                  <c:v>3</c:v>
                </c:pt>
                <c:pt idx="1541">
                  <c:v>3</c:v>
                </c:pt>
                <c:pt idx="1542">
                  <c:v>1</c:v>
                </c:pt>
                <c:pt idx="1543">
                  <c:v>1</c:v>
                </c:pt>
                <c:pt idx="1544">
                  <c:v>2</c:v>
                </c:pt>
                <c:pt idx="1545">
                  <c:v>2</c:v>
                </c:pt>
                <c:pt idx="1546">
                  <c:v>2</c:v>
                </c:pt>
                <c:pt idx="1547">
                  <c:v>3</c:v>
                </c:pt>
                <c:pt idx="1548">
                  <c:v>1</c:v>
                </c:pt>
                <c:pt idx="1549">
                  <c:v>3</c:v>
                </c:pt>
                <c:pt idx="1550">
                  <c:v>0</c:v>
                </c:pt>
                <c:pt idx="1551">
                  <c:v>2</c:v>
                </c:pt>
                <c:pt idx="1552">
                  <c:v>3</c:v>
                </c:pt>
                <c:pt idx="1553">
                  <c:v>1</c:v>
                </c:pt>
                <c:pt idx="1554">
                  <c:v>3</c:v>
                </c:pt>
                <c:pt idx="1555">
                  <c:v>0</c:v>
                </c:pt>
                <c:pt idx="1556">
                  <c:v>2</c:v>
                </c:pt>
                <c:pt idx="1557">
                  <c:v>3</c:v>
                </c:pt>
                <c:pt idx="1558">
                  <c:v>2</c:v>
                </c:pt>
                <c:pt idx="1559">
                  <c:v>1</c:v>
                </c:pt>
                <c:pt idx="1560">
                  <c:v>3</c:v>
                </c:pt>
                <c:pt idx="1561">
                  <c:v>1</c:v>
                </c:pt>
                <c:pt idx="1562">
                  <c:v>1</c:v>
                </c:pt>
                <c:pt idx="1563">
                  <c:v>3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0</c:v>
                </c:pt>
                <c:pt idx="1568">
                  <c:v>1</c:v>
                </c:pt>
                <c:pt idx="1569">
                  <c:v>2</c:v>
                </c:pt>
                <c:pt idx="1570">
                  <c:v>1</c:v>
                </c:pt>
                <c:pt idx="1571">
                  <c:v>3</c:v>
                </c:pt>
                <c:pt idx="1572">
                  <c:v>0</c:v>
                </c:pt>
                <c:pt idx="1573">
                  <c:v>1</c:v>
                </c:pt>
                <c:pt idx="1574">
                  <c:v>3</c:v>
                </c:pt>
                <c:pt idx="1575">
                  <c:v>1</c:v>
                </c:pt>
                <c:pt idx="1576">
                  <c:v>1</c:v>
                </c:pt>
                <c:pt idx="1577">
                  <c:v>0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0</c:v>
                </c:pt>
                <c:pt idx="1582">
                  <c:v>1</c:v>
                </c:pt>
                <c:pt idx="1583">
                  <c:v>0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0</c:v>
                </c:pt>
                <c:pt idx="1590">
                  <c:v>1</c:v>
                </c:pt>
                <c:pt idx="1591">
                  <c:v>2</c:v>
                </c:pt>
                <c:pt idx="1592">
                  <c:v>0</c:v>
                </c:pt>
                <c:pt idx="1593">
                  <c:v>2</c:v>
                </c:pt>
                <c:pt idx="1594">
                  <c:v>0</c:v>
                </c:pt>
                <c:pt idx="1595">
                  <c:v>1</c:v>
                </c:pt>
                <c:pt idx="1596">
                  <c:v>0</c:v>
                </c:pt>
                <c:pt idx="1597">
                  <c:v>2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0</c:v>
                </c:pt>
                <c:pt idx="1602">
                  <c:v>1</c:v>
                </c:pt>
                <c:pt idx="1603">
                  <c:v>0</c:v>
                </c:pt>
                <c:pt idx="1604">
                  <c:v>1</c:v>
                </c:pt>
                <c:pt idx="1605">
                  <c:v>1</c:v>
                </c:pt>
                <c:pt idx="1606">
                  <c:v>0</c:v>
                </c:pt>
                <c:pt idx="1607">
                  <c:v>1</c:v>
                </c:pt>
                <c:pt idx="1608">
                  <c:v>3</c:v>
                </c:pt>
                <c:pt idx="1609">
                  <c:v>2</c:v>
                </c:pt>
                <c:pt idx="1610">
                  <c:v>1</c:v>
                </c:pt>
                <c:pt idx="1611">
                  <c:v>0</c:v>
                </c:pt>
                <c:pt idx="1612">
                  <c:v>0</c:v>
                </c:pt>
                <c:pt idx="1613">
                  <c:v>1</c:v>
                </c:pt>
                <c:pt idx="1614">
                  <c:v>0</c:v>
                </c:pt>
                <c:pt idx="1615">
                  <c:v>1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1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2</c:v>
                </c:pt>
                <c:pt idx="1625">
                  <c:v>1</c:v>
                </c:pt>
                <c:pt idx="1626">
                  <c:v>1</c:v>
                </c:pt>
                <c:pt idx="1627">
                  <c:v>2</c:v>
                </c:pt>
                <c:pt idx="1628">
                  <c:v>0</c:v>
                </c:pt>
                <c:pt idx="1629">
                  <c:v>2</c:v>
                </c:pt>
                <c:pt idx="1630">
                  <c:v>1</c:v>
                </c:pt>
                <c:pt idx="1631">
                  <c:v>2</c:v>
                </c:pt>
                <c:pt idx="1632">
                  <c:v>2</c:v>
                </c:pt>
                <c:pt idx="1633">
                  <c:v>1</c:v>
                </c:pt>
                <c:pt idx="1634">
                  <c:v>1</c:v>
                </c:pt>
                <c:pt idx="1635">
                  <c:v>3</c:v>
                </c:pt>
                <c:pt idx="1636">
                  <c:v>1</c:v>
                </c:pt>
                <c:pt idx="1637">
                  <c:v>2</c:v>
                </c:pt>
                <c:pt idx="1638">
                  <c:v>1</c:v>
                </c:pt>
                <c:pt idx="1639">
                  <c:v>1</c:v>
                </c:pt>
                <c:pt idx="1640">
                  <c:v>1</c:v>
                </c:pt>
                <c:pt idx="1641">
                  <c:v>1</c:v>
                </c:pt>
                <c:pt idx="1642">
                  <c:v>2</c:v>
                </c:pt>
                <c:pt idx="1643">
                  <c:v>1</c:v>
                </c:pt>
                <c:pt idx="1644">
                  <c:v>1</c:v>
                </c:pt>
                <c:pt idx="1645">
                  <c:v>0</c:v>
                </c:pt>
                <c:pt idx="1646">
                  <c:v>2</c:v>
                </c:pt>
                <c:pt idx="1647">
                  <c:v>1</c:v>
                </c:pt>
                <c:pt idx="1648">
                  <c:v>1</c:v>
                </c:pt>
                <c:pt idx="1649">
                  <c:v>2</c:v>
                </c:pt>
                <c:pt idx="1650">
                  <c:v>1</c:v>
                </c:pt>
                <c:pt idx="1651">
                  <c:v>1</c:v>
                </c:pt>
                <c:pt idx="1652">
                  <c:v>2</c:v>
                </c:pt>
                <c:pt idx="1653">
                  <c:v>1</c:v>
                </c:pt>
                <c:pt idx="1654">
                  <c:v>1</c:v>
                </c:pt>
                <c:pt idx="1655">
                  <c:v>2</c:v>
                </c:pt>
                <c:pt idx="1656">
                  <c:v>2</c:v>
                </c:pt>
                <c:pt idx="1657">
                  <c:v>3</c:v>
                </c:pt>
                <c:pt idx="1658">
                  <c:v>3</c:v>
                </c:pt>
                <c:pt idx="1659">
                  <c:v>3</c:v>
                </c:pt>
                <c:pt idx="1660">
                  <c:v>3</c:v>
                </c:pt>
                <c:pt idx="1661">
                  <c:v>4</c:v>
                </c:pt>
                <c:pt idx="1662">
                  <c:v>2</c:v>
                </c:pt>
                <c:pt idx="1663">
                  <c:v>5</c:v>
                </c:pt>
                <c:pt idx="1664">
                  <c:v>3</c:v>
                </c:pt>
                <c:pt idx="1665">
                  <c:v>4</c:v>
                </c:pt>
                <c:pt idx="1666">
                  <c:v>6</c:v>
                </c:pt>
                <c:pt idx="1667">
                  <c:v>3</c:v>
                </c:pt>
                <c:pt idx="1668">
                  <c:v>3</c:v>
                </c:pt>
                <c:pt idx="1669">
                  <c:v>4</c:v>
                </c:pt>
                <c:pt idx="1670">
                  <c:v>3</c:v>
                </c:pt>
                <c:pt idx="1671">
                  <c:v>2</c:v>
                </c:pt>
                <c:pt idx="1672">
                  <c:v>2</c:v>
                </c:pt>
                <c:pt idx="1673">
                  <c:v>3</c:v>
                </c:pt>
                <c:pt idx="1674">
                  <c:v>3</c:v>
                </c:pt>
                <c:pt idx="1675">
                  <c:v>2</c:v>
                </c:pt>
                <c:pt idx="1676">
                  <c:v>6</c:v>
                </c:pt>
                <c:pt idx="1677">
                  <c:v>2</c:v>
                </c:pt>
                <c:pt idx="1678">
                  <c:v>1</c:v>
                </c:pt>
                <c:pt idx="1679">
                  <c:v>1</c:v>
                </c:pt>
                <c:pt idx="1680">
                  <c:v>2</c:v>
                </c:pt>
                <c:pt idx="1681">
                  <c:v>2</c:v>
                </c:pt>
                <c:pt idx="1682">
                  <c:v>0</c:v>
                </c:pt>
                <c:pt idx="1683">
                  <c:v>3</c:v>
                </c:pt>
                <c:pt idx="1684">
                  <c:v>1</c:v>
                </c:pt>
                <c:pt idx="1685">
                  <c:v>1</c:v>
                </c:pt>
                <c:pt idx="1686">
                  <c:v>2</c:v>
                </c:pt>
                <c:pt idx="1687">
                  <c:v>1</c:v>
                </c:pt>
                <c:pt idx="1688">
                  <c:v>2</c:v>
                </c:pt>
                <c:pt idx="1689">
                  <c:v>0</c:v>
                </c:pt>
                <c:pt idx="1690">
                  <c:v>2</c:v>
                </c:pt>
                <c:pt idx="1691">
                  <c:v>1</c:v>
                </c:pt>
                <c:pt idx="1692">
                  <c:v>2</c:v>
                </c:pt>
                <c:pt idx="1693">
                  <c:v>1</c:v>
                </c:pt>
                <c:pt idx="1694">
                  <c:v>1</c:v>
                </c:pt>
                <c:pt idx="1695">
                  <c:v>1</c:v>
                </c:pt>
                <c:pt idx="1696">
                  <c:v>0</c:v>
                </c:pt>
                <c:pt idx="1697">
                  <c:v>1</c:v>
                </c:pt>
                <c:pt idx="1698">
                  <c:v>3</c:v>
                </c:pt>
                <c:pt idx="1699">
                  <c:v>3</c:v>
                </c:pt>
                <c:pt idx="1700">
                  <c:v>2</c:v>
                </c:pt>
                <c:pt idx="1701">
                  <c:v>1</c:v>
                </c:pt>
                <c:pt idx="1702">
                  <c:v>1</c:v>
                </c:pt>
                <c:pt idx="1703">
                  <c:v>1</c:v>
                </c:pt>
                <c:pt idx="1704">
                  <c:v>1</c:v>
                </c:pt>
                <c:pt idx="1705">
                  <c:v>2</c:v>
                </c:pt>
                <c:pt idx="1706">
                  <c:v>0</c:v>
                </c:pt>
                <c:pt idx="1707">
                  <c:v>3</c:v>
                </c:pt>
                <c:pt idx="1708">
                  <c:v>0</c:v>
                </c:pt>
                <c:pt idx="1709">
                  <c:v>1</c:v>
                </c:pt>
                <c:pt idx="1710">
                  <c:v>2</c:v>
                </c:pt>
                <c:pt idx="1711">
                  <c:v>0</c:v>
                </c:pt>
                <c:pt idx="1712">
                  <c:v>2</c:v>
                </c:pt>
                <c:pt idx="1713">
                  <c:v>0</c:v>
                </c:pt>
                <c:pt idx="1714">
                  <c:v>1</c:v>
                </c:pt>
                <c:pt idx="1715">
                  <c:v>1</c:v>
                </c:pt>
                <c:pt idx="1716">
                  <c:v>1</c:v>
                </c:pt>
                <c:pt idx="1717">
                  <c:v>1</c:v>
                </c:pt>
                <c:pt idx="1718">
                  <c:v>1</c:v>
                </c:pt>
                <c:pt idx="1719">
                  <c:v>0</c:v>
                </c:pt>
                <c:pt idx="1720">
                  <c:v>1</c:v>
                </c:pt>
                <c:pt idx="1721">
                  <c:v>1</c:v>
                </c:pt>
                <c:pt idx="1722">
                  <c:v>0</c:v>
                </c:pt>
                <c:pt idx="1723">
                  <c:v>0</c:v>
                </c:pt>
                <c:pt idx="1724">
                  <c:v>1</c:v>
                </c:pt>
                <c:pt idx="1725">
                  <c:v>0</c:v>
                </c:pt>
                <c:pt idx="1726">
                  <c:v>0</c:v>
                </c:pt>
                <c:pt idx="1727">
                  <c:v>1</c:v>
                </c:pt>
                <c:pt idx="1728">
                  <c:v>0</c:v>
                </c:pt>
                <c:pt idx="1729">
                  <c:v>2</c:v>
                </c:pt>
                <c:pt idx="1730">
                  <c:v>1</c:v>
                </c:pt>
                <c:pt idx="1731">
                  <c:v>1</c:v>
                </c:pt>
                <c:pt idx="1732">
                  <c:v>1</c:v>
                </c:pt>
                <c:pt idx="1733">
                  <c:v>2</c:v>
                </c:pt>
                <c:pt idx="1734">
                  <c:v>1</c:v>
                </c:pt>
                <c:pt idx="1735">
                  <c:v>1</c:v>
                </c:pt>
                <c:pt idx="1736">
                  <c:v>0</c:v>
                </c:pt>
                <c:pt idx="1737">
                  <c:v>0</c:v>
                </c:pt>
                <c:pt idx="1738">
                  <c:v>1</c:v>
                </c:pt>
                <c:pt idx="1739">
                  <c:v>0</c:v>
                </c:pt>
                <c:pt idx="1740">
                  <c:v>0</c:v>
                </c:pt>
                <c:pt idx="1741">
                  <c:v>1</c:v>
                </c:pt>
                <c:pt idx="1742">
                  <c:v>0</c:v>
                </c:pt>
                <c:pt idx="1743">
                  <c:v>1</c:v>
                </c:pt>
                <c:pt idx="1744">
                  <c:v>2</c:v>
                </c:pt>
                <c:pt idx="1745">
                  <c:v>0</c:v>
                </c:pt>
                <c:pt idx="1746">
                  <c:v>0</c:v>
                </c:pt>
                <c:pt idx="1747">
                  <c:v>1</c:v>
                </c:pt>
                <c:pt idx="1748">
                  <c:v>0</c:v>
                </c:pt>
                <c:pt idx="1749">
                  <c:v>1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2</c:v>
                </c:pt>
                <c:pt idx="1754">
                  <c:v>0</c:v>
                </c:pt>
                <c:pt idx="1755">
                  <c:v>2</c:v>
                </c:pt>
                <c:pt idx="1756">
                  <c:v>3</c:v>
                </c:pt>
                <c:pt idx="1757">
                  <c:v>0</c:v>
                </c:pt>
                <c:pt idx="1758">
                  <c:v>1</c:v>
                </c:pt>
                <c:pt idx="1759">
                  <c:v>0</c:v>
                </c:pt>
                <c:pt idx="1760">
                  <c:v>1</c:v>
                </c:pt>
                <c:pt idx="1761">
                  <c:v>1</c:v>
                </c:pt>
                <c:pt idx="1762">
                  <c:v>1</c:v>
                </c:pt>
                <c:pt idx="1763">
                  <c:v>0</c:v>
                </c:pt>
                <c:pt idx="1764">
                  <c:v>0</c:v>
                </c:pt>
                <c:pt idx="1765">
                  <c:v>1</c:v>
                </c:pt>
                <c:pt idx="1766">
                  <c:v>2</c:v>
                </c:pt>
                <c:pt idx="1767">
                  <c:v>4</c:v>
                </c:pt>
                <c:pt idx="1768">
                  <c:v>2</c:v>
                </c:pt>
                <c:pt idx="1769">
                  <c:v>0</c:v>
                </c:pt>
                <c:pt idx="1770">
                  <c:v>1</c:v>
                </c:pt>
                <c:pt idx="1771">
                  <c:v>1</c:v>
                </c:pt>
                <c:pt idx="1772">
                  <c:v>0</c:v>
                </c:pt>
                <c:pt idx="1773">
                  <c:v>1</c:v>
                </c:pt>
                <c:pt idx="1774">
                  <c:v>0</c:v>
                </c:pt>
                <c:pt idx="1775">
                  <c:v>3</c:v>
                </c:pt>
                <c:pt idx="1776">
                  <c:v>3</c:v>
                </c:pt>
                <c:pt idx="1777">
                  <c:v>2</c:v>
                </c:pt>
                <c:pt idx="1778">
                  <c:v>3</c:v>
                </c:pt>
                <c:pt idx="1779">
                  <c:v>2</c:v>
                </c:pt>
                <c:pt idx="1780">
                  <c:v>3</c:v>
                </c:pt>
                <c:pt idx="1781">
                  <c:v>3</c:v>
                </c:pt>
                <c:pt idx="1782">
                  <c:v>3</c:v>
                </c:pt>
                <c:pt idx="1783">
                  <c:v>3</c:v>
                </c:pt>
                <c:pt idx="1784">
                  <c:v>3</c:v>
                </c:pt>
                <c:pt idx="1785">
                  <c:v>3</c:v>
                </c:pt>
                <c:pt idx="1786">
                  <c:v>2</c:v>
                </c:pt>
                <c:pt idx="1787">
                  <c:v>2</c:v>
                </c:pt>
                <c:pt idx="1788">
                  <c:v>3</c:v>
                </c:pt>
                <c:pt idx="1789">
                  <c:v>3</c:v>
                </c:pt>
                <c:pt idx="1790">
                  <c:v>4</c:v>
                </c:pt>
                <c:pt idx="1791">
                  <c:v>2</c:v>
                </c:pt>
                <c:pt idx="1792">
                  <c:v>5</c:v>
                </c:pt>
                <c:pt idx="1793">
                  <c:v>3</c:v>
                </c:pt>
                <c:pt idx="1794">
                  <c:v>3</c:v>
                </c:pt>
                <c:pt idx="1795">
                  <c:v>5</c:v>
                </c:pt>
                <c:pt idx="1796">
                  <c:v>2</c:v>
                </c:pt>
                <c:pt idx="1797">
                  <c:v>3</c:v>
                </c:pt>
                <c:pt idx="1798">
                  <c:v>3</c:v>
                </c:pt>
                <c:pt idx="1799">
                  <c:v>3</c:v>
                </c:pt>
                <c:pt idx="1800">
                  <c:v>2</c:v>
                </c:pt>
                <c:pt idx="1801">
                  <c:v>3</c:v>
                </c:pt>
                <c:pt idx="1802">
                  <c:v>4</c:v>
                </c:pt>
                <c:pt idx="1803">
                  <c:v>3</c:v>
                </c:pt>
                <c:pt idx="1804">
                  <c:v>1</c:v>
                </c:pt>
                <c:pt idx="1805">
                  <c:v>3</c:v>
                </c:pt>
                <c:pt idx="1806">
                  <c:v>3</c:v>
                </c:pt>
                <c:pt idx="1807">
                  <c:v>3</c:v>
                </c:pt>
                <c:pt idx="1808">
                  <c:v>4</c:v>
                </c:pt>
                <c:pt idx="1809">
                  <c:v>3</c:v>
                </c:pt>
                <c:pt idx="1810">
                  <c:v>4</c:v>
                </c:pt>
                <c:pt idx="1811">
                  <c:v>2</c:v>
                </c:pt>
                <c:pt idx="1812">
                  <c:v>4</c:v>
                </c:pt>
                <c:pt idx="1813">
                  <c:v>5</c:v>
                </c:pt>
                <c:pt idx="1814">
                  <c:v>3</c:v>
                </c:pt>
                <c:pt idx="1815">
                  <c:v>5</c:v>
                </c:pt>
                <c:pt idx="1816">
                  <c:v>3</c:v>
                </c:pt>
                <c:pt idx="1817">
                  <c:v>4</c:v>
                </c:pt>
                <c:pt idx="1818">
                  <c:v>3</c:v>
                </c:pt>
                <c:pt idx="1819">
                  <c:v>5</c:v>
                </c:pt>
                <c:pt idx="1820">
                  <c:v>3</c:v>
                </c:pt>
                <c:pt idx="1821">
                  <c:v>5</c:v>
                </c:pt>
                <c:pt idx="1822">
                  <c:v>4</c:v>
                </c:pt>
                <c:pt idx="1823">
                  <c:v>3</c:v>
                </c:pt>
                <c:pt idx="1824">
                  <c:v>6</c:v>
                </c:pt>
                <c:pt idx="1825">
                  <c:v>3</c:v>
                </c:pt>
                <c:pt idx="1826">
                  <c:v>4</c:v>
                </c:pt>
                <c:pt idx="1827">
                  <c:v>2</c:v>
                </c:pt>
                <c:pt idx="1828">
                  <c:v>3</c:v>
                </c:pt>
                <c:pt idx="1829">
                  <c:v>3</c:v>
                </c:pt>
                <c:pt idx="1830">
                  <c:v>1</c:v>
                </c:pt>
                <c:pt idx="1831">
                  <c:v>3</c:v>
                </c:pt>
                <c:pt idx="1832">
                  <c:v>4</c:v>
                </c:pt>
                <c:pt idx="1833">
                  <c:v>2</c:v>
                </c:pt>
                <c:pt idx="1834">
                  <c:v>3</c:v>
                </c:pt>
                <c:pt idx="1835">
                  <c:v>1</c:v>
                </c:pt>
                <c:pt idx="1836">
                  <c:v>2</c:v>
                </c:pt>
                <c:pt idx="1837">
                  <c:v>3</c:v>
                </c:pt>
                <c:pt idx="1838">
                  <c:v>1</c:v>
                </c:pt>
                <c:pt idx="1839">
                  <c:v>3</c:v>
                </c:pt>
                <c:pt idx="1840">
                  <c:v>2</c:v>
                </c:pt>
                <c:pt idx="1841">
                  <c:v>2</c:v>
                </c:pt>
                <c:pt idx="1842">
                  <c:v>1</c:v>
                </c:pt>
                <c:pt idx="1843">
                  <c:v>2</c:v>
                </c:pt>
                <c:pt idx="1844">
                  <c:v>0</c:v>
                </c:pt>
                <c:pt idx="1845">
                  <c:v>0</c:v>
                </c:pt>
                <c:pt idx="1846">
                  <c:v>1</c:v>
                </c:pt>
                <c:pt idx="1847">
                  <c:v>0</c:v>
                </c:pt>
                <c:pt idx="1848">
                  <c:v>1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1</c:v>
                </c:pt>
                <c:pt idx="1854">
                  <c:v>2</c:v>
                </c:pt>
                <c:pt idx="1855">
                  <c:v>1</c:v>
                </c:pt>
                <c:pt idx="1856">
                  <c:v>2</c:v>
                </c:pt>
                <c:pt idx="1857">
                  <c:v>0</c:v>
                </c:pt>
                <c:pt idx="1858">
                  <c:v>4</c:v>
                </c:pt>
                <c:pt idx="1859">
                  <c:v>1</c:v>
                </c:pt>
                <c:pt idx="1860">
                  <c:v>2</c:v>
                </c:pt>
                <c:pt idx="1861">
                  <c:v>1</c:v>
                </c:pt>
                <c:pt idx="1862">
                  <c:v>0</c:v>
                </c:pt>
                <c:pt idx="1863">
                  <c:v>3</c:v>
                </c:pt>
                <c:pt idx="1864">
                  <c:v>0</c:v>
                </c:pt>
                <c:pt idx="1865">
                  <c:v>1</c:v>
                </c:pt>
                <c:pt idx="1866">
                  <c:v>2</c:v>
                </c:pt>
                <c:pt idx="1867">
                  <c:v>2</c:v>
                </c:pt>
                <c:pt idx="1868">
                  <c:v>0</c:v>
                </c:pt>
                <c:pt idx="1869">
                  <c:v>1</c:v>
                </c:pt>
                <c:pt idx="1870">
                  <c:v>3</c:v>
                </c:pt>
                <c:pt idx="1871">
                  <c:v>1</c:v>
                </c:pt>
                <c:pt idx="1872">
                  <c:v>2</c:v>
                </c:pt>
                <c:pt idx="1873">
                  <c:v>1</c:v>
                </c:pt>
                <c:pt idx="1874">
                  <c:v>2</c:v>
                </c:pt>
                <c:pt idx="1875">
                  <c:v>2</c:v>
                </c:pt>
                <c:pt idx="1876">
                  <c:v>2</c:v>
                </c:pt>
                <c:pt idx="1877">
                  <c:v>2</c:v>
                </c:pt>
                <c:pt idx="1878">
                  <c:v>2</c:v>
                </c:pt>
                <c:pt idx="1879">
                  <c:v>0</c:v>
                </c:pt>
                <c:pt idx="1880">
                  <c:v>3</c:v>
                </c:pt>
                <c:pt idx="1881">
                  <c:v>3</c:v>
                </c:pt>
                <c:pt idx="1882">
                  <c:v>0</c:v>
                </c:pt>
                <c:pt idx="1883">
                  <c:v>3</c:v>
                </c:pt>
                <c:pt idx="1884">
                  <c:v>1</c:v>
                </c:pt>
                <c:pt idx="1885">
                  <c:v>2</c:v>
                </c:pt>
                <c:pt idx="1886">
                  <c:v>2</c:v>
                </c:pt>
                <c:pt idx="1887">
                  <c:v>2</c:v>
                </c:pt>
                <c:pt idx="1888">
                  <c:v>1</c:v>
                </c:pt>
                <c:pt idx="1889">
                  <c:v>3</c:v>
                </c:pt>
                <c:pt idx="1890">
                  <c:v>2</c:v>
                </c:pt>
                <c:pt idx="1891">
                  <c:v>0</c:v>
                </c:pt>
                <c:pt idx="1892">
                  <c:v>5</c:v>
                </c:pt>
                <c:pt idx="1893">
                  <c:v>2</c:v>
                </c:pt>
                <c:pt idx="1894">
                  <c:v>2</c:v>
                </c:pt>
                <c:pt idx="1895">
                  <c:v>1</c:v>
                </c:pt>
                <c:pt idx="1896">
                  <c:v>0</c:v>
                </c:pt>
                <c:pt idx="1897">
                  <c:v>1</c:v>
                </c:pt>
                <c:pt idx="1898">
                  <c:v>3</c:v>
                </c:pt>
                <c:pt idx="1899">
                  <c:v>1</c:v>
                </c:pt>
                <c:pt idx="1900">
                  <c:v>2</c:v>
                </c:pt>
                <c:pt idx="1901">
                  <c:v>2</c:v>
                </c:pt>
                <c:pt idx="1902">
                  <c:v>1</c:v>
                </c:pt>
                <c:pt idx="1903">
                  <c:v>0</c:v>
                </c:pt>
                <c:pt idx="1904">
                  <c:v>3</c:v>
                </c:pt>
                <c:pt idx="1905">
                  <c:v>1</c:v>
                </c:pt>
                <c:pt idx="1906">
                  <c:v>1</c:v>
                </c:pt>
                <c:pt idx="1907">
                  <c:v>2</c:v>
                </c:pt>
                <c:pt idx="1908">
                  <c:v>0</c:v>
                </c:pt>
                <c:pt idx="1909">
                  <c:v>0</c:v>
                </c:pt>
                <c:pt idx="1910">
                  <c:v>1</c:v>
                </c:pt>
                <c:pt idx="1911">
                  <c:v>1</c:v>
                </c:pt>
                <c:pt idx="1912">
                  <c:v>0</c:v>
                </c:pt>
                <c:pt idx="1913">
                  <c:v>0</c:v>
                </c:pt>
                <c:pt idx="1914">
                  <c:v>1</c:v>
                </c:pt>
                <c:pt idx="1915">
                  <c:v>2</c:v>
                </c:pt>
                <c:pt idx="1916">
                  <c:v>2</c:v>
                </c:pt>
                <c:pt idx="1917">
                  <c:v>1</c:v>
                </c:pt>
                <c:pt idx="1918">
                  <c:v>1</c:v>
                </c:pt>
                <c:pt idx="1919">
                  <c:v>1</c:v>
                </c:pt>
                <c:pt idx="1920">
                  <c:v>1</c:v>
                </c:pt>
                <c:pt idx="1921">
                  <c:v>1</c:v>
                </c:pt>
                <c:pt idx="1922">
                  <c:v>2</c:v>
                </c:pt>
                <c:pt idx="1923">
                  <c:v>0</c:v>
                </c:pt>
                <c:pt idx="1924">
                  <c:v>2</c:v>
                </c:pt>
                <c:pt idx="1925">
                  <c:v>0</c:v>
                </c:pt>
                <c:pt idx="1926">
                  <c:v>4</c:v>
                </c:pt>
                <c:pt idx="1927">
                  <c:v>1</c:v>
                </c:pt>
                <c:pt idx="1928">
                  <c:v>1</c:v>
                </c:pt>
                <c:pt idx="1929">
                  <c:v>1</c:v>
                </c:pt>
                <c:pt idx="1930">
                  <c:v>0</c:v>
                </c:pt>
                <c:pt idx="1931">
                  <c:v>1</c:v>
                </c:pt>
                <c:pt idx="1932">
                  <c:v>0</c:v>
                </c:pt>
                <c:pt idx="1933">
                  <c:v>0</c:v>
                </c:pt>
                <c:pt idx="1934">
                  <c:v>1</c:v>
                </c:pt>
                <c:pt idx="1935">
                  <c:v>1</c:v>
                </c:pt>
                <c:pt idx="1936">
                  <c:v>0</c:v>
                </c:pt>
                <c:pt idx="1937">
                  <c:v>0</c:v>
                </c:pt>
                <c:pt idx="1938">
                  <c:v>3</c:v>
                </c:pt>
                <c:pt idx="1939">
                  <c:v>0</c:v>
                </c:pt>
                <c:pt idx="1940">
                  <c:v>1</c:v>
                </c:pt>
                <c:pt idx="1941">
                  <c:v>2</c:v>
                </c:pt>
                <c:pt idx="1942">
                  <c:v>0</c:v>
                </c:pt>
                <c:pt idx="1943">
                  <c:v>0</c:v>
                </c:pt>
                <c:pt idx="1944">
                  <c:v>1</c:v>
                </c:pt>
                <c:pt idx="1945">
                  <c:v>2</c:v>
                </c:pt>
                <c:pt idx="1946">
                  <c:v>1</c:v>
                </c:pt>
                <c:pt idx="1947">
                  <c:v>0</c:v>
                </c:pt>
                <c:pt idx="1948">
                  <c:v>2</c:v>
                </c:pt>
                <c:pt idx="1949">
                  <c:v>1</c:v>
                </c:pt>
                <c:pt idx="1950">
                  <c:v>0</c:v>
                </c:pt>
                <c:pt idx="1951">
                  <c:v>2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0</c:v>
                </c:pt>
                <c:pt idx="1957">
                  <c:v>0</c:v>
                </c:pt>
                <c:pt idx="1958">
                  <c:v>0</c:v>
                </c:pt>
                <c:pt idx="1959">
                  <c:v>1</c:v>
                </c:pt>
                <c:pt idx="1960">
                  <c:v>3</c:v>
                </c:pt>
                <c:pt idx="1961">
                  <c:v>0</c:v>
                </c:pt>
                <c:pt idx="1962">
                  <c:v>1</c:v>
                </c:pt>
                <c:pt idx="1963">
                  <c:v>2</c:v>
                </c:pt>
                <c:pt idx="1964">
                  <c:v>2</c:v>
                </c:pt>
                <c:pt idx="1965">
                  <c:v>0</c:v>
                </c:pt>
                <c:pt idx="1966">
                  <c:v>1</c:v>
                </c:pt>
                <c:pt idx="1967">
                  <c:v>0</c:v>
                </c:pt>
                <c:pt idx="1968">
                  <c:v>1</c:v>
                </c:pt>
                <c:pt idx="1969">
                  <c:v>1</c:v>
                </c:pt>
                <c:pt idx="1970">
                  <c:v>2</c:v>
                </c:pt>
                <c:pt idx="1971">
                  <c:v>0</c:v>
                </c:pt>
                <c:pt idx="1972">
                  <c:v>2</c:v>
                </c:pt>
                <c:pt idx="1973">
                  <c:v>3</c:v>
                </c:pt>
                <c:pt idx="1974">
                  <c:v>6</c:v>
                </c:pt>
                <c:pt idx="1975">
                  <c:v>10</c:v>
                </c:pt>
                <c:pt idx="1976">
                  <c:v>15</c:v>
                </c:pt>
                <c:pt idx="1977">
                  <c:v>19</c:v>
                </c:pt>
                <c:pt idx="1978">
                  <c:v>20</c:v>
                </c:pt>
                <c:pt idx="1979">
                  <c:v>29</c:v>
                </c:pt>
                <c:pt idx="1980">
                  <c:v>35</c:v>
                </c:pt>
                <c:pt idx="1981">
                  <c:v>41</c:v>
                </c:pt>
                <c:pt idx="1982">
                  <c:v>47</c:v>
                </c:pt>
                <c:pt idx="1983">
                  <c:v>54</c:v>
                </c:pt>
                <c:pt idx="1984">
                  <c:v>56</c:v>
                </c:pt>
                <c:pt idx="1985">
                  <c:v>60</c:v>
                </c:pt>
                <c:pt idx="1986">
                  <c:v>66</c:v>
                </c:pt>
                <c:pt idx="1987">
                  <c:v>62</c:v>
                </c:pt>
                <c:pt idx="1988">
                  <c:v>57</c:v>
                </c:pt>
                <c:pt idx="1989">
                  <c:v>55</c:v>
                </c:pt>
                <c:pt idx="1990">
                  <c:v>52</c:v>
                </c:pt>
                <c:pt idx="1991">
                  <c:v>47</c:v>
                </c:pt>
                <c:pt idx="1992">
                  <c:v>46</c:v>
                </c:pt>
                <c:pt idx="1993">
                  <c:v>39</c:v>
                </c:pt>
                <c:pt idx="1994">
                  <c:v>41</c:v>
                </c:pt>
                <c:pt idx="1995">
                  <c:v>32</c:v>
                </c:pt>
                <c:pt idx="1996">
                  <c:v>32</c:v>
                </c:pt>
                <c:pt idx="1997">
                  <c:v>32</c:v>
                </c:pt>
                <c:pt idx="1998">
                  <c:v>32</c:v>
                </c:pt>
                <c:pt idx="1999">
                  <c:v>36</c:v>
                </c:pt>
                <c:pt idx="2000">
                  <c:v>36</c:v>
                </c:pt>
                <c:pt idx="2001">
                  <c:v>42</c:v>
                </c:pt>
                <c:pt idx="2002">
                  <c:v>46</c:v>
                </c:pt>
                <c:pt idx="2003">
                  <c:v>46</c:v>
                </c:pt>
                <c:pt idx="2004">
                  <c:v>38</c:v>
                </c:pt>
                <c:pt idx="2005">
                  <c:v>37</c:v>
                </c:pt>
                <c:pt idx="2006">
                  <c:v>41</c:v>
                </c:pt>
                <c:pt idx="2007">
                  <c:v>39</c:v>
                </c:pt>
                <c:pt idx="2008">
                  <c:v>42</c:v>
                </c:pt>
                <c:pt idx="2009">
                  <c:v>52</c:v>
                </c:pt>
                <c:pt idx="2010">
                  <c:v>54</c:v>
                </c:pt>
                <c:pt idx="2011">
                  <c:v>58</c:v>
                </c:pt>
                <c:pt idx="2012">
                  <c:v>67</c:v>
                </c:pt>
                <c:pt idx="2013">
                  <c:v>67</c:v>
                </c:pt>
                <c:pt idx="2014">
                  <c:v>73</c:v>
                </c:pt>
                <c:pt idx="2015">
                  <c:v>74</c:v>
                </c:pt>
                <c:pt idx="2016">
                  <c:v>87</c:v>
                </c:pt>
                <c:pt idx="2017">
                  <c:v>92</c:v>
                </c:pt>
                <c:pt idx="2018">
                  <c:v>97</c:v>
                </c:pt>
                <c:pt idx="2019">
                  <c:v>107</c:v>
                </c:pt>
                <c:pt idx="2020">
                  <c:v>105</c:v>
                </c:pt>
                <c:pt idx="2021">
                  <c:v>109</c:v>
                </c:pt>
                <c:pt idx="2022">
                  <c:v>105</c:v>
                </c:pt>
                <c:pt idx="2023">
                  <c:v>107</c:v>
                </c:pt>
                <c:pt idx="2024">
                  <c:v>100</c:v>
                </c:pt>
                <c:pt idx="2025">
                  <c:v>98</c:v>
                </c:pt>
                <c:pt idx="2026">
                  <c:v>91</c:v>
                </c:pt>
                <c:pt idx="2027">
                  <c:v>85</c:v>
                </c:pt>
                <c:pt idx="2028">
                  <c:v>86</c:v>
                </c:pt>
                <c:pt idx="2029">
                  <c:v>79</c:v>
                </c:pt>
                <c:pt idx="2030">
                  <c:v>81</c:v>
                </c:pt>
                <c:pt idx="2031">
                  <c:v>79</c:v>
                </c:pt>
                <c:pt idx="2032">
                  <c:v>79</c:v>
                </c:pt>
                <c:pt idx="2033">
                  <c:v>83</c:v>
                </c:pt>
                <c:pt idx="2034">
                  <c:v>89</c:v>
                </c:pt>
                <c:pt idx="2035">
                  <c:v>85</c:v>
                </c:pt>
                <c:pt idx="2036">
                  <c:v>92</c:v>
                </c:pt>
                <c:pt idx="2037">
                  <c:v>89</c:v>
                </c:pt>
                <c:pt idx="2038">
                  <c:v>91</c:v>
                </c:pt>
                <c:pt idx="2039">
                  <c:v>94</c:v>
                </c:pt>
                <c:pt idx="2040">
                  <c:v>100</c:v>
                </c:pt>
                <c:pt idx="2041">
                  <c:v>94</c:v>
                </c:pt>
                <c:pt idx="2042">
                  <c:v>87</c:v>
                </c:pt>
                <c:pt idx="2043">
                  <c:v>87</c:v>
                </c:pt>
                <c:pt idx="2044">
                  <c:v>81</c:v>
                </c:pt>
                <c:pt idx="2045">
                  <c:v>85</c:v>
                </c:pt>
                <c:pt idx="2046">
                  <c:v>83</c:v>
                </c:pt>
                <c:pt idx="2047">
                  <c:v>83</c:v>
                </c:pt>
                <c:pt idx="2048">
                  <c:v>81</c:v>
                </c:pt>
                <c:pt idx="2049">
                  <c:v>79</c:v>
                </c:pt>
                <c:pt idx="2050">
                  <c:v>81</c:v>
                </c:pt>
                <c:pt idx="2051">
                  <c:v>81</c:v>
                </c:pt>
                <c:pt idx="2052">
                  <c:v>79</c:v>
                </c:pt>
                <c:pt idx="2053">
                  <c:v>79</c:v>
                </c:pt>
                <c:pt idx="2054">
                  <c:v>73</c:v>
                </c:pt>
                <c:pt idx="2055">
                  <c:v>76</c:v>
                </c:pt>
                <c:pt idx="2056">
                  <c:v>79</c:v>
                </c:pt>
                <c:pt idx="2057">
                  <c:v>76</c:v>
                </c:pt>
                <c:pt idx="2058">
                  <c:v>76</c:v>
                </c:pt>
                <c:pt idx="2059">
                  <c:v>68</c:v>
                </c:pt>
                <c:pt idx="2060">
                  <c:v>74</c:v>
                </c:pt>
                <c:pt idx="2061">
                  <c:v>71</c:v>
                </c:pt>
                <c:pt idx="2062">
                  <c:v>74</c:v>
                </c:pt>
                <c:pt idx="2063">
                  <c:v>71</c:v>
                </c:pt>
                <c:pt idx="2064">
                  <c:v>63</c:v>
                </c:pt>
                <c:pt idx="2065">
                  <c:v>65</c:v>
                </c:pt>
                <c:pt idx="2066">
                  <c:v>62</c:v>
                </c:pt>
                <c:pt idx="2067">
                  <c:v>60</c:v>
                </c:pt>
                <c:pt idx="2068">
                  <c:v>115</c:v>
                </c:pt>
                <c:pt idx="2069">
                  <c:v>53</c:v>
                </c:pt>
                <c:pt idx="2070">
                  <c:v>53</c:v>
                </c:pt>
                <c:pt idx="2071">
                  <c:v>49</c:v>
                </c:pt>
                <c:pt idx="2072">
                  <c:v>49</c:v>
                </c:pt>
                <c:pt idx="2073">
                  <c:v>52</c:v>
                </c:pt>
                <c:pt idx="2074">
                  <c:v>49</c:v>
                </c:pt>
                <c:pt idx="2075">
                  <c:v>46</c:v>
                </c:pt>
                <c:pt idx="2076">
                  <c:v>45</c:v>
                </c:pt>
                <c:pt idx="2077">
                  <c:v>46</c:v>
                </c:pt>
                <c:pt idx="2078">
                  <c:v>46</c:v>
                </c:pt>
                <c:pt idx="2079">
                  <c:v>41</c:v>
                </c:pt>
                <c:pt idx="2080">
                  <c:v>42</c:v>
                </c:pt>
                <c:pt idx="2081">
                  <c:v>40</c:v>
                </c:pt>
                <c:pt idx="2082">
                  <c:v>40</c:v>
                </c:pt>
                <c:pt idx="2083">
                  <c:v>37</c:v>
                </c:pt>
                <c:pt idx="2084">
                  <c:v>36</c:v>
                </c:pt>
                <c:pt idx="2085">
                  <c:v>32</c:v>
                </c:pt>
                <c:pt idx="2086">
                  <c:v>29</c:v>
                </c:pt>
                <c:pt idx="2087">
                  <c:v>32</c:v>
                </c:pt>
                <c:pt idx="2088">
                  <c:v>29</c:v>
                </c:pt>
                <c:pt idx="2089">
                  <c:v>30</c:v>
                </c:pt>
                <c:pt idx="2090">
                  <c:v>33</c:v>
                </c:pt>
                <c:pt idx="2091">
                  <c:v>32</c:v>
                </c:pt>
                <c:pt idx="2092">
                  <c:v>30</c:v>
                </c:pt>
                <c:pt idx="2093">
                  <c:v>30</c:v>
                </c:pt>
                <c:pt idx="2094">
                  <c:v>30</c:v>
                </c:pt>
                <c:pt idx="2095">
                  <c:v>28</c:v>
                </c:pt>
                <c:pt idx="2096">
                  <c:v>28</c:v>
                </c:pt>
                <c:pt idx="2097">
                  <c:v>29</c:v>
                </c:pt>
                <c:pt idx="2098">
                  <c:v>25</c:v>
                </c:pt>
                <c:pt idx="2099">
                  <c:v>24</c:v>
                </c:pt>
                <c:pt idx="2100">
                  <c:v>25</c:v>
                </c:pt>
                <c:pt idx="2101">
                  <c:v>24</c:v>
                </c:pt>
                <c:pt idx="2102">
                  <c:v>24</c:v>
                </c:pt>
                <c:pt idx="2103">
                  <c:v>23</c:v>
                </c:pt>
                <c:pt idx="2104">
                  <c:v>25</c:v>
                </c:pt>
                <c:pt idx="2105">
                  <c:v>21</c:v>
                </c:pt>
                <c:pt idx="2106">
                  <c:v>24</c:v>
                </c:pt>
                <c:pt idx="2107">
                  <c:v>26</c:v>
                </c:pt>
                <c:pt idx="2108">
                  <c:v>22</c:v>
                </c:pt>
                <c:pt idx="2109">
                  <c:v>25</c:v>
                </c:pt>
                <c:pt idx="2110">
                  <c:v>20</c:v>
                </c:pt>
                <c:pt idx="2111">
                  <c:v>21</c:v>
                </c:pt>
                <c:pt idx="2112">
                  <c:v>21</c:v>
                </c:pt>
                <c:pt idx="2113">
                  <c:v>20</c:v>
                </c:pt>
                <c:pt idx="2114">
                  <c:v>19</c:v>
                </c:pt>
                <c:pt idx="2115">
                  <c:v>20</c:v>
                </c:pt>
                <c:pt idx="2116">
                  <c:v>19</c:v>
                </c:pt>
                <c:pt idx="2117">
                  <c:v>17</c:v>
                </c:pt>
                <c:pt idx="2118">
                  <c:v>22</c:v>
                </c:pt>
                <c:pt idx="2119">
                  <c:v>20</c:v>
                </c:pt>
                <c:pt idx="2120">
                  <c:v>19</c:v>
                </c:pt>
                <c:pt idx="2121">
                  <c:v>19</c:v>
                </c:pt>
                <c:pt idx="2122">
                  <c:v>19</c:v>
                </c:pt>
                <c:pt idx="2123">
                  <c:v>17</c:v>
                </c:pt>
                <c:pt idx="2124">
                  <c:v>19</c:v>
                </c:pt>
                <c:pt idx="2125">
                  <c:v>19</c:v>
                </c:pt>
                <c:pt idx="2126">
                  <c:v>17</c:v>
                </c:pt>
                <c:pt idx="2127">
                  <c:v>16</c:v>
                </c:pt>
                <c:pt idx="2128">
                  <c:v>19</c:v>
                </c:pt>
                <c:pt idx="2129">
                  <c:v>16</c:v>
                </c:pt>
                <c:pt idx="2130">
                  <c:v>17</c:v>
                </c:pt>
                <c:pt idx="2131">
                  <c:v>19</c:v>
                </c:pt>
                <c:pt idx="2132">
                  <c:v>15</c:v>
                </c:pt>
                <c:pt idx="2133">
                  <c:v>17</c:v>
                </c:pt>
                <c:pt idx="2134">
                  <c:v>14</c:v>
                </c:pt>
                <c:pt idx="2135">
                  <c:v>15</c:v>
                </c:pt>
                <c:pt idx="2136">
                  <c:v>14</c:v>
                </c:pt>
                <c:pt idx="2137">
                  <c:v>14</c:v>
                </c:pt>
                <c:pt idx="2138">
                  <c:v>14</c:v>
                </c:pt>
                <c:pt idx="2139">
                  <c:v>12</c:v>
                </c:pt>
                <c:pt idx="2140">
                  <c:v>12</c:v>
                </c:pt>
                <c:pt idx="2141">
                  <c:v>13</c:v>
                </c:pt>
                <c:pt idx="2142">
                  <c:v>12</c:v>
                </c:pt>
                <c:pt idx="2143">
                  <c:v>12</c:v>
                </c:pt>
                <c:pt idx="2144">
                  <c:v>12</c:v>
                </c:pt>
                <c:pt idx="2145">
                  <c:v>14</c:v>
                </c:pt>
                <c:pt idx="2146">
                  <c:v>14</c:v>
                </c:pt>
                <c:pt idx="2147">
                  <c:v>14</c:v>
                </c:pt>
                <c:pt idx="2148">
                  <c:v>19</c:v>
                </c:pt>
                <c:pt idx="2149">
                  <c:v>19</c:v>
                </c:pt>
                <c:pt idx="2150">
                  <c:v>20</c:v>
                </c:pt>
                <c:pt idx="2151">
                  <c:v>20</c:v>
                </c:pt>
                <c:pt idx="2152">
                  <c:v>21</c:v>
                </c:pt>
                <c:pt idx="2153">
                  <c:v>22</c:v>
                </c:pt>
                <c:pt idx="2154">
                  <c:v>20</c:v>
                </c:pt>
                <c:pt idx="2155">
                  <c:v>20</c:v>
                </c:pt>
                <c:pt idx="2156">
                  <c:v>17</c:v>
                </c:pt>
                <c:pt idx="2157">
                  <c:v>20</c:v>
                </c:pt>
                <c:pt idx="2158">
                  <c:v>17</c:v>
                </c:pt>
                <c:pt idx="2159">
                  <c:v>17</c:v>
                </c:pt>
                <c:pt idx="2160">
                  <c:v>17</c:v>
                </c:pt>
                <c:pt idx="2161">
                  <c:v>16</c:v>
                </c:pt>
                <c:pt idx="2162">
                  <c:v>17</c:v>
                </c:pt>
                <c:pt idx="2163">
                  <c:v>16</c:v>
                </c:pt>
                <c:pt idx="2164">
                  <c:v>15</c:v>
                </c:pt>
                <c:pt idx="2165">
                  <c:v>14</c:v>
                </c:pt>
                <c:pt idx="2166">
                  <c:v>15</c:v>
                </c:pt>
                <c:pt idx="2167">
                  <c:v>14</c:v>
                </c:pt>
                <c:pt idx="2168">
                  <c:v>12</c:v>
                </c:pt>
                <c:pt idx="2169">
                  <c:v>14</c:v>
                </c:pt>
                <c:pt idx="2170">
                  <c:v>14</c:v>
                </c:pt>
                <c:pt idx="2171">
                  <c:v>12</c:v>
                </c:pt>
                <c:pt idx="2172">
                  <c:v>13</c:v>
                </c:pt>
                <c:pt idx="2173">
                  <c:v>12</c:v>
                </c:pt>
                <c:pt idx="2174">
                  <c:v>12</c:v>
                </c:pt>
                <c:pt idx="2175">
                  <c:v>10</c:v>
                </c:pt>
                <c:pt idx="2176">
                  <c:v>12</c:v>
                </c:pt>
                <c:pt idx="2177">
                  <c:v>11</c:v>
                </c:pt>
                <c:pt idx="2178">
                  <c:v>9</c:v>
                </c:pt>
                <c:pt idx="2179">
                  <c:v>11</c:v>
                </c:pt>
                <c:pt idx="2180">
                  <c:v>7</c:v>
                </c:pt>
                <c:pt idx="2181">
                  <c:v>9</c:v>
                </c:pt>
                <c:pt idx="2182">
                  <c:v>10</c:v>
                </c:pt>
                <c:pt idx="2183">
                  <c:v>9</c:v>
                </c:pt>
                <c:pt idx="2184">
                  <c:v>8</c:v>
                </c:pt>
                <c:pt idx="2185">
                  <c:v>9</c:v>
                </c:pt>
                <c:pt idx="2186">
                  <c:v>12</c:v>
                </c:pt>
                <c:pt idx="2187">
                  <c:v>9</c:v>
                </c:pt>
                <c:pt idx="2188">
                  <c:v>10</c:v>
                </c:pt>
                <c:pt idx="2189">
                  <c:v>10</c:v>
                </c:pt>
                <c:pt idx="2190">
                  <c:v>9</c:v>
                </c:pt>
                <c:pt idx="2191">
                  <c:v>9</c:v>
                </c:pt>
                <c:pt idx="2192">
                  <c:v>9</c:v>
                </c:pt>
                <c:pt idx="2193">
                  <c:v>9</c:v>
                </c:pt>
                <c:pt idx="2194">
                  <c:v>10</c:v>
                </c:pt>
                <c:pt idx="2195">
                  <c:v>10</c:v>
                </c:pt>
                <c:pt idx="2196">
                  <c:v>11</c:v>
                </c:pt>
                <c:pt idx="2197">
                  <c:v>9</c:v>
                </c:pt>
                <c:pt idx="2198">
                  <c:v>10</c:v>
                </c:pt>
                <c:pt idx="2199">
                  <c:v>10</c:v>
                </c:pt>
                <c:pt idx="2200">
                  <c:v>11</c:v>
                </c:pt>
                <c:pt idx="2201">
                  <c:v>12</c:v>
                </c:pt>
                <c:pt idx="2202">
                  <c:v>9</c:v>
                </c:pt>
                <c:pt idx="2203">
                  <c:v>11</c:v>
                </c:pt>
                <c:pt idx="2204">
                  <c:v>10</c:v>
                </c:pt>
                <c:pt idx="2205">
                  <c:v>10</c:v>
                </c:pt>
                <c:pt idx="2206">
                  <c:v>10</c:v>
                </c:pt>
                <c:pt idx="2207">
                  <c:v>12</c:v>
                </c:pt>
                <c:pt idx="2208">
                  <c:v>9</c:v>
                </c:pt>
                <c:pt idx="2209">
                  <c:v>8</c:v>
                </c:pt>
                <c:pt idx="2210">
                  <c:v>10</c:v>
                </c:pt>
                <c:pt idx="2211">
                  <c:v>9</c:v>
                </c:pt>
                <c:pt idx="2212">
                  <c:v>10</c:v>
                </c:pt>
                <c:pt idx="2213">
                  <c:v>11</c:v>
                </c:pt>
                <c:pt idx="2214">
                  <c:v>10</c:v>
                </c:pt>
                <c:pt idx="2215">
                  <c:v>9</c:v>
                </c:pt>
                <c:pt idx="2216">
                  <c:v>11</c:v>
                </c:pt>
                <c:pt idx="2217">
                  <c:v>11</c:v>
                </c:pt>
                <c:pt idx="2218">
                  <c:v>10</c:v>
                </c:pt>
                <c:pt idx="2219">
                  <c:v>10</c:v>
                </c:pt>
                <c:pt idx="2220">
                  <c:v>14</c:v>
                </c:pt>
                <c:pt idx="2221">
                  <c:v>9</c:v>
                </c:pt>
                <c:pt idx="2222">
                  <c:v>9</c:v>
                </c:pt>
                <c:pt idx="2223">
                  <c:v>10</c:v>
                </c:pt>
                <c:pt idx="2224">
                  <c:v>7</c:v>
                </c:pt>
                <c:pt idx="2225">
                  <c:v>8</c:v>
                </c:pt>
                <c:pt idx="2226">
                  <c:v>6</c:v>
                </c:pt>
                <c:pt idx="2227">
                  <c:v>9</c:v>
                </c:pt>
                <c:pt idx="2228">
                  <c:v>7</c:v>
                </c:pt>
                <c:pt idx="2229">
                  <c:v>8</c:v>
                </c:pt>
                <c:pt idx="2230">
                  <c:v>7</c:v>
                </c:pt>
                <c:pt idx="2231">
                  <c:v>8</c:v>
                </c:pt>
                <c:pt idx="2232">
                  <c:v>7</c:v>
                </c:pt>
                <c:pt idx="2233">
                  <c:v>6</c:v>
                </c:pt>
                <c:pt idx="2234">
                  <c:v>5</c:v>
                </c:pt>
                <c:pt idx="2235">
                  <c:v>5</c:v>
                </c:pt>
                <c:pt idx="2236">
                  <c:v>4</c:v>
                </c:pt>
                <c:pt idx="2237">
                  <c:v>5</c:v>
                </c:pt>
                <c:pt idx="2238">
                  <c:v>6</c:v>
                </c:pt>
                <c:pt idx="2239">
                  <c:v>5</c:v>
                </c:pt>
                <c:pt idx="2240">
                  <c:v>5</c:v>
                </c:pt>
                <c:pt idx="2241">
                  <c:v>4</c:v>
                </c:pt>
                <c:pt idx="2242">
                  <c:v>8</c:v>
                </c:pt>
                <c:pt idx="2243">
                  <c:v>6</c:v>
                </c:pt>
                <c:pt idx="2244">
                  <c:v>5</c:v>
                </c:pt>
                <c:pt idx="2245">
                  <c:v>6</c:v>
                </c:pt>
                <c:pt idx="2246">
                  <c:v>4</c:v>
                </c:pt>
                <c:pt idx="2247">
                  <c:v>5</c:v>
                </c:pt>
                <c:pt idx="2248">
                  <c:v>3</c:v>
                </c:pt>
                <c:pt idx="2249">
                  <c:v>5</c:v>
                </c:pt>
                <c:pt idx="2250">
                  <c:v>4</c:v>
                </c:pt>
                <c:pt idx="2251">
                  <c:v>4</c:v>
                </c:pt>
                <c:pt idx="2252">
                  <c:v>3</c:v>
                </c:pt>
                <c:pt idx="2253">
                  <c:v>3</c:v>
                </c:pt>
                <c:pt idx="2254">
                  <c:v>3</c:v>
                </c:pt>
                <c:pt idx="2255">
                  <c:v>2</c:v>
                </c:pt>
                <c:pt idx="2256">
                  <c:v>2</c:v>
                </c:pt>
                <c:pt idx="2257">
                  <c:v>2</c:v>
                </c:pt>
                <c:pt idx="2258">
                  <c:v>3</c:v>
                </c:pt>
                <c:pt idx="2259">
                  <c:v>29</c:v>
                </c:pt>
                <c:pt idx="2260">
                  <c:v>0</c:v>
                </c:pt>
                <c:pt idx="2261">
                  <c:v>2</c:v>
                </c:pt>
                <c:pt idx="2262">
                  <c:v>2</c:v>
                </c:pt>
                <c:pt idx="2263">
                  <c:v>0</c:v>
                </c:pt>
                <c:pt idx="2264">
                  <c:v>6</c:v>
                </c:pt>
                <c:pt idx="2265">
                  <c:v>3</c:v>
                </c:pt>
                <c:pt idx="2266">
                  <c:v>7</c:v>
                </c:pt>
                <c:pt idx="2267">
                  <c:v>7</c:v>
                </c:pt>
                <c:pt idx="2268">
                  <c:v>12</c:v>
                </c:pt>
                <c:pt idx="2269">
                  <c:v>16</c:v>
                </c:pt>
                <c:pt idx="2270">
                  <c:v>17</c:v>
                </c:pt>
                <c:pt idx="2271">
                  <c:v>21</c:v>
                </c:pt>
                <c:pt idx="2272">
                  <c:v>25</c:v>
                </c:pt>
                <c:pt idx="2273">
                  <c:v>26</c:v>
                </c:pt>
                <c:pt idx="2274">
                  <c:v>26</c:v>
                </c:pt>
                <c:pt idx="2275">
                  <c:v>33</c:v>
                </c:pt>
                <c:pt idx="2276">
                  <c:v>32</c:v>
                </c:pt>
                <c:pt idx="2277">
                  <c:v>29</c:v>
                </c:pt>
                <c:pt idx="2278">
                  <c:v>32</c:v>
                </c:pt>
                <c:pt idx="2279">
                  <c:v>29</c:v>
                </c:pt>
                <c:pt idx="2280">
                  <c:v>33</c:v>
                </c:pt>
                <c:pt idx="2281">
                  <c:v>32</c:v>
                </c:pt>
                <c:pt idx="2282">
                  <c:v>34</c:v>
                </c:pt>
                <c:pt idx="2283">
                  <c:v>32</c:v>
                </c:pt>
                <c:pt idx="2284">
                  <c:v>30</c:v>
                </c:pt>
                <c:pt idx="2285">
                  <c:v>35</c:v>
                </c:pt>
                <c:pt idx="2286">
                  <c:v>34</c:v>
                </c:pt>
                <c:pt idx="2287">
                  <c:v>33</c:v>
                </c:pt>
                <c:pt idx="2288">
                  <c:v>33</c:v>
                </c:pt>
                <c:pt idx="2289">
                  <c:v>35</c:v>
                </c:pt>
                <c:pt idx="2290">
                  <c:v>33</c:v>
                </c:pt>
                <c:pt idx="2291">
                  <c:v>32</c:v>
                </c:pt>
                <c:pt idx="2292">
                  <c:v>34</c:v>
                </c:pt>
                <c:pt idx="2293">
                  <c:v>34</c:v>
                </c:pt>
                <c:pt idx="2294">
                  <c:v>30</c:v>
                </c:pt>
                <c:pt idx="2295">
                  <c:v>35</c:v>
                </c:pt>
                <c:pt idx="2296">
                  <c:v>29</c:v>
                </c:pt>
                <c:pt idx="2297">
                  <c:v>29</c:v>
                </c:pt>
                <c:pt idx="2298">
                  <c:v>30</c:v>
                </c:pt>
                <c:pt idx="2299">
                  <c:v>26</c:v>
                </c:pt>
                <c:pt idx="2300">
                  <c:v>26</c:v>
                </c:pt>
                <c:pt idx="2301">
                  <c:v>25</c:v>
                </c:pt>
                <c:pt idx="2302">
                  <c:v>26</c:v>
                </c:pt>
                <c:pt idx="2303">
                  <c:v>23</c:v>
                </c:pt>
                <c:pt idx="2304">
                  <c:v>24</c:v>
                </c:pt>
                <c:pt idx="2305">
                  <c:v>24</c:v>
                </c:pt>
                <c:pt idx="2306">
                  <c:v>21</c:v>
                </c:pt>
                <c:pt idx="2307">
                  <c:v>22</c:v>
                </c:pt>
                <c:pt idx="2308">
                  <c:v>20</c:v>
                </c:pt>
                <c:pt idx="2309">
                  <c:v>24</c:v>
                </c:pt>
                <c:pt idx="2310">
                  <c:v>22</c:v>
                </c:pt>
                <c:pt idx="2311">
                  <c:v>21</c:v>
                </c:pt>
                <c:pt idx="2312">
                  <c:v>20</c:v>
                </c:pt>
                <c:pt idx="2313">
                  <c:v>19</c:v>
                </c:pt>
                <c:pt idx="2314">
                  <c:v>19</c:v>
                </c:pt>
                <c:pt idx="2315">
                  <c:v>20</c:v>
                </c:pt>
                <c:pt idx="2316">
                  <c:v>19</c:v>
                </c:pt>
                <c:pt idx="2317">
                  <c:v>19</c:v>
                </c:pt>
                <c:pt idx="2318">
                  <c:v>17</c:v>
                </c:pt>
                <c:pt idx="2319">
                  <c:v>20</c:v>
                </c:pt>
                <c:pt idx="2320">
                  <c:v>17</c:v>
                </c:pt>
                <c:pt idx="2321">
                  <c:v>19</c:v>
                </c:pt>
                <c:pt idx="2322">
                  <c:v>19</c:v>
                </c:pt>
                <c:pt idx="2323">
                  <c:v>17</c:v>
                </c:pt>
                <c:pt idx="2324">
                  <c:v>17</c:v>
                </c:pt>
                <c:pt idx="2325">
                  <c:v>14</c:v>
                </c:pt>
                <c:pt idx="2326">
                  <c:v>17</c:v>
                </c:pt>
                <c:pt idx="2327">
                  <c:v>14</c:v>
                </c:pt>
                <c:pt idx="2328">
                  <c:v>16</c:v>
                </c:pt>
                <c:pt idx="2329">
                  <c:v>15</c:v>
                </c:pt>
                <c:pt idx="2330">
                  <c:v>14</c:v>
                </c:pt>
                <c:pt idx="2331">
                  <c:v>16</c:v>
                </c:pt>
                <c:pt idx="2332">
                  <c:v>19</c:v>
                </c:pt>
                <c:pt idx="2333">
                  <c:v>21</c:v>
                </c:pt>
                <c:pt idx="2334">
                  <c:v>22</c:v>
                </c:pt>
                <c:pt idx="2335">
                  <c:v>22</c:v>
                </c:pt>
                <c:pt idx="2336">
                  <c:v>23</c:v>
                </c:pt>
                <c:pt idx="2337">
                  <c:v>24</c:v>
                </c:pt>
                <c:pt idx="2338">
                  <c:v>24</c:v>
                </c:pt>
                <c:pt idx="2339">
                  <c:v>26</c:v>
                </c:pt>
                <c:pt idx="2340">
                  <c:v>67</c:v>
                </c:pt>
                <c:pt idx="2341">
                  <c:v>29</c:v>
                </c:pt>
                <c:pt idx="2342">
                  <c:v>28</c:v>
                </c:pt>
                <c:pt idx="2343">
                  <c:v>34</c:v>
                </c:pt>
                <c:pt idx="2344">
                  <c:v>33</c:v>
                </c:pt>
                <c:pt idx="2345">
                  <c:v>33</c:v>
                </c:pt>
                <c:pt idx="2346">
                  <c:v>37</c:v>
                </c:pt>
                <c:pt idx="2347">
                  <c:v>34</c:v>
                </c:pt>
                <c:pt idx="2348">
                  <c:v>38</c:v>
                </c:pt>
                <c:pt idx="2349">
                  <c:v>37</c:v>
                </c:pt>
                <c:pt idx="2350">
                  <c:v>39</c:v>
                </c:pt>
                <c:pt idx="2351">
                  <c:v>38</c:v>
                </c:pt>
                <c:pt idx="2352">
                  <c:v>37</c:v>
                </c:pt>
                <c:pt idx="2353">
                  <c:v>37</c:v>
                </c:pt>
                <c:pt idx="2354">
                  <c:v>41</c:v>
                </c:pt>
                <c:pt idx="2355">
                  <c:v>37</c:v>
                </c:pt>
                <c:pt idx="2356">
                  <c:v>35</c:v>
                </c:pt>
                <c:pt idx="2357">
                  <c:v>37</c:v>
                </c:pt>
                <c:pt idx="2358">
                  <c:v>35</c:v>
                </c:pt>
                <c:pt idx="2359">
                  <c:v>33</c:v>
                </c:pt>
                <c:pt idx="2360">
                  <c:v>33</c:v>
                </c:pt>
                <c:pt idx="2361">
                  <c:v>32</c:v>
                </c:pt>
                <c:pt idx="2362">
                  <c:v>30</c:v>
                </c:pt>
                <c:pt idx="2363">
                  <c:v>32</c:v>
                </c:pt>
                <c:pt idx="2364">
                  <c:v>28</c:v>
                </c:pt>
                <c:pt idx="2365">
                  <c:v>29</c:v>
                </c:pt>
                <c:pt idx="2366">
                  <c:v>28</c:v>
                </c:pt>
                <c:pt idx="2367">
                  <c:v>25</c:v>
                </c:pt>
                <c:pt idx="2368">
                  <c:v>26</c:v>
                </c:pt>
                <c:pt idx="2369">
                  <c:v>24</c:v>
                </c:pt>
                <c:pt idx="2370">
                  <c:v>24</c:v>
                </c:pt>
                <c:pt idx="2371">
                  <c:v>22</c:v>
                </c:pt>
                <c:pt idx="2372">
                  <c:v>23</c:v>
                </c:pt>
                <c:pt idx="2373">
                  <c:v>23</c:v>
                </c:pt>
                <c:pt idx="2374">
                  <c:v>24</c:v>
                </c:pt>
                <c:pt idx="2375">
                  <c:v>22</c:v>
                </c:pt>
                <c:pt idx="2376">
                  <c:v>21</c:v>
                </c:pt>
                <c:pt idx="2377">
                  <c:v>24</c:v>
                </c:pt>
                <c:pt idx="2378">
                  <c:v>20</c:v>
                </c:pt>
                <c:pt idx="2379">
                  <c:v>23</c:v>
                </c:pt>
                <c:pt idx="2380">
                  <c:v>23</c:v>
                </c:pt>
                <c:pt idx="2381">
                  <c:v>20</c:v>
                </c:pt>
                <c:pt idx="2382">
                  <c:v>22</c:v>
                </c:pt>
                <c:pt idx="2383">
                  <c:v>20</c:v>
                </c:pt>
                <c:pt idx="2384">
                  <c:v>23</c:v>
                </c:pt>
                <c:pt idx="2385">
                  <c:v>23</c:v>
                </c:pt>
                <c:pt idx="2386">
                  <c:v>22</c:v>
                </c:pt>
                <c:pt idx="2387">
                  <c:v>22</c:v>
                </c:pt>
                <c:pt idx="2388">
                  <c:v>23</c:v>
                </c:pt>
                <c:pt idx="2389">
                  <c:v>22</c:v>
                </c:pt>
                <c:pt idx="2390">
                  <c:v>21</c:v>
                </c:pt>
                <c:pt idx="2391">
                  <c:v>23</c:v>
                </c:pt>
                <c:pt idx="2392">
                  <c:v>22</c:v>
                </c:pt>
                <c:pt idx="2393">
                  <c:v>20</c:v>
                </c:pt>
                <c:pt idx="2394">
                  <c:v>23</c:v>
                </c:pt>
                <c:pt idx="2395">
                  <c:v>20</c:v>
                </c:pt>
                <c:pt idx="2396">
                  <c:v>20</c:v>
                </c:pt>
                <c:pt idx="2397">
                  <c:v>23</c:v>
                </c:pt>
                <c:pt idx="2398">
                  <c:v>20</c:v>
                </c:pt>
                <c:pt idx="2399">
                  <c:v>20</c:v>
                </c:pt>
                <c:pt idx="2400">
                  <c:v>19</c:v>
                </c:pt>
                <c:pt idx="2401">
                  <c:v>20</c:v>
                </c:pt>
                <c:pt idx="2402">
                  <c:v>19</c:v>
                </c:pt>
                <c:pt idx="2403">
                  <c:v>19</c:v>
                </c:pt>
                <c:pt idx="2404">
                  <c:v>17</c:v>
                </c:pt>
                <c:pt idx="2405">
                  <c:v>20</c:v>
                </c:pt>
                <c:pt idx="2406">
                  <c:v>20</c:v>
                </c:pt>
                <c:pt idx="2407">
                  <c:v>20</c:v>
                </c:pt>
                <c:pt idx="2408">
                  <c:v>20</c:v>
                </c:pt>
                <c:pt idx="2409">
                  <c:v>20</c:v>
                </c:pt>
                <c:pt idx="2410">
                  <c:v>19</c:v>
                </c:pt>
                <c:pt idx="2411">
                  <c:v>20</c:v>
                </c:pt>
                <c:pt idx="2412">
                  <c:v>17</c:v>
                </c:pt>
                <c:pt idx="2413">
                  <c:v>17</c:v>
                </c:pt>
                <c:pt idx="2414">
                  <c:v>19</c:v>
                </c:pt>
                <c:pt idx="2415">
                  <c:v>17</c:v>
                </c:pt>
                <c:pt idx="2416">
                  <c:v>17</c:v>
                </c:pt>
                <c:pt idx="2417">
                  <c:v>15</c:v>
                </c:pt>
                <c:pt idx="2418">
                  <c:v>17</c:v>
                </c:pt>
                <c:pt idx="2419">
                  <c:v>13</c:v>
                </c:pt>
                <c:pt idx="2420">
                  <c:v>14</c:v>
                </c:pt>
                <c:pt idx="2421">
                  <c:v>14</c:v>
                </c:pt>
                <c:pt idx="2422">
                  <c:v>16</c:v>
                </c:pt>
                <c:pt idx="2423">
                  <c:v>15</c:v>
                </c:pt>
                <c:pt idx="2424">
                  <c:v>10</c:v>
                </c:pt>
                <c:pt idx="2425">
                  <c:v>14</c:v>
                </c:pt>
                <c:pt idx="2426">
                  <c:v>14</c:v>
                </c:pt>
                <c:pt idx="2427">
                  <c:v>14</c:v>
                </c:pt>
                <c:pt idx="2428">
                  <c:v>14</c:v>
                </c:pt>
                <c:pt idx="2429">
                  <c:v>14</c:v>
                </c:pt>
                <c:pt idx="2430">
                  <c:v>12</c:v>
                </c:pt>
                <c:pt idx="2431">
                  <c:v>13</c:v>
                </c:pt>
                <c:pt idx="2432">
                  <c:v>13</c:v>
                </c:pt>
                <c:pt idx="2433">
                  <c:v>17</c:v>
                </c:pt>
                <c:pt idx="2434">
                  <c:v>12</c:v>
                </c:pt>
                <c:pt idx="2435">
                  <c:v>14</c:v>
                </c:pt>
                <c:pt idx="2436">
                  <c:v>12</c:v>
                </c:pt>
                <c:pt idx="2437">
                  <c:v>11</c:v>
                </c:pt>
                <c:pt idx="2438">
                  <c:v>14</c:v>
                </c:pt>
                <c:pt idx="2439">
                  <c:v>12</c:v>
                </c:pt>
                <c:pt idx="2440">
                  <c:v>11</c:v>
                </c:pt>
                <c:pt idx="2441">
                  <c:v>10</c:v>
                </c:pt>
                <c:pt idx="2442">
                  <c:v>11</c:v>
                </c:pt>
                <c:pt idx="2443">
                  <c:v>9</c:v>
                </c:pt>
                <c:pt idx="2444">
                  <c:v>10</c:v>
                </c:pt>
                <c:pt idx="2445">
                  <c:v>12</c:v>
                </c:pt>
                <c:pt idx="2446">
                  <c:v>9</c:v>
                </c:pt>
                <c:pt idx="2447">
                  <c:v>10</c:v>
                </c:pt>
                <c:pt idx="2448">
                  <c:v>10</c:v>
                </c:pt>
                <c:pt idx="2449">
                  <c:v>14</c:v>
                </c:pt>
                <c:pt idx="2450">
                  <c:v>14</c:v>
                </c:pt>
                <c:pt idx="2451">
                  <c:v>16</c:v>
                </c:pt>
                <c:pt idx="2452">
                  <c:v>15</c:v>
                </c:pt>
                <c:pt idx="2453">
                  <c:v>15</c:v>
                </c:pt>
                <c:pt idx="2454">
                  <c:v>17</c:v>
                </c:pt>
                <c:pt idx="2455">
                  <c:v>17</c:v>
                </c:pt>
                <c:pt idx="2456">
                  <c:v>17</c:v>
                </c:pt>
                <c:pt idx="2457">
                  <c:v>17</c:v>
                </c:pt>
                <c:pt idx="2458">
                  <c:v>14</c:v>
                </c:pt>
                <c:pt idx="2459">
                  <c:v>15</c:v>
                </c:pt>
                <c:pt idx="2460">
                  <c:v>17</c:v>
                </c:pt>
                <c:pt idx="2461">
                  <c:v>14</c:v>
                </c:pt>
                <c:pt idx="2462">
                  <c:v>16</c:v>
                </c:pt>
                <c:pt idx="2463">
                  <c:v>15</c:v>
                </c:pt>
                <c:pt idx="2464">
                  <c:v>17</c:v>
                </c:pt>
                <c:pt idx="2465">
                  <c:v>16</c:v>
                </c:pt>
                <c:pt idx="2466">
                  <c:v>16</c:v>
                </c:pt>
                <c:pt idx="2467">
                  <c:v>17</c:v>
                </c:pt>
                <c:pt idx="2468">
                  <c:v>14</c:v>
                </c:pt>
                <c:pt idx="2469">
                  <c:v>16</c:v>
                </c:pt>
                <c:pt idx="2470">
                  <c:v>13</c:v>
                </c:pt>
                <c:pt idx="2471">
                  <c:v>14</c:v>
                </c:pt>
                <c:pt idx="2472">
                  <c:v>14</c:v>
                </c:pt>
                <c:pt idx="2473">
                  <c:v>15</c:v>
                </c:pt>
                <c:pt idx="2474">
                  <c:v>15</c:v>
                </c:pt>
                <c:pt idx="2475">
                  <c:v>12</c:v>
                </c:pt>
                <c:pt idx="2476">
                  <c:v>14</c:v>
                </c:pt>
                <c:pt idx="2477">
                  <c:v>15</c:v>
                </c:pt>
                <c:pt idx="2478">
                  <c:v>13</c:v>
                </c:pt>
                <c:pt idx="2479">
                  <c:v>14</c:v>
                </c:pt>
                <c:pt idx="2480">
                  <c:v>15</c:v>
                </c:pt>
                <c:pt idx="2481">
                  <c:v>13</c:v>
                </c:pt>
                <c:pt idx="2482">
                  <c:v>13</c:v>
                </c:pt>
                <c:pt idx="2483">
                  <c:v>14</c:v>
                </c:pt>
                <c:pt idx="2484">
                  <c:v>12</c:v>
                </c:pt>
                <c:pt idx="2485">
                  <c:v>10</c:v>
                </c:pt>
                <c:pt idx="2486">
                  <c:v>13</c:v>
                </c:pt>
                <c:pt idx="2487">
                  <c:v>9</c:v>
                </c:pt>
                <c:pt idx="2488">
                  <c:v>10</c:v>
                </c:pt>
                <c:pt idx="2489">
                  <c:v>10</c:v>
                </c:pt>
                <c:pt idx="2490">
                  <c:v>9</c:v>
                </c:pt>
                <c:pt idx="2491">
                  <c:v>6</c:v>
                </c:pt>
                <c:pt idx="2492">
                  <c:v>5</c:v>
                </c:pt>
                <c:pt idx="2493">
                  <c:v>6</c:v>
                </c:pt>
                <c:pt idx="2494">
                  <c:v>3</c:v>
                </c:pt>
                <c:pt idx="2495">
                  <c:v>4</c:v>
                </c:pt>
                <c:pt idx="2496">
                  <c:v>4</c:v>
                </c:pt>
                <c:pt idx="2497">
                  <c:v>3</c:v>
                </c:pt>
                <c:pt idx="2498">
                  <c:v>3</c:v>
                </c:pt>
                <c:pt idx="2499">
                  <c:v>4</c:v>
                </c:pt>
                <c:pt idx="2500">
                  <c:v>3</c:v>
                </c:pt>
                <c:pt idx="2501">
                  <c:v>5</c:v>
                </c:pt>
                <c:pt idx="2502">
                  <c:v>5</c:v>
                </c:pt>
                <c:pt idx="2503">
                  <c:v>32</c:v>
                </c:pt>
                <c:pt idx="2504">
                  <c:v>2</c:v>
                </c:pt>
                <c:pt idx="2505">
                  <c:v>3</c:v>
                </c:pt>
                <c:pt idx="2506">
                  <c:v>3</c:v>
                </c:pt>
                <c:pt idx="2507">
                  <c:v>2</c:v>
                </c:pt>
                <c:pt idx="2508">
                  <c:v>3</c:v>
                </c:pt>
                <c:pt idx="2509">
                  <c:v>0</c:v>
                </c:pt>
                <c:pt idx="2510">
                  <c:v>4</c:v>
                </c:pt>
                <c:pt idx="2511">
                  <c:v>2</c:v>
                </c:pt>
                <c:pt idx="2512">
                  <c:v>3</c:v>
                </c:pt>
                <c:pt idx="2513">
                  <c:v>5</c:v>
                </c:pt>
                <c:pt idx="2514">
                  <c:v>3</c:v>
                </c:pt>
                <c:pt idx="2515">
                  <c:v>4</c:v>
                </c:pt>
                <c:pt idx="2516">
                  <c:v>2</c:v>
                </c:pt>
                <c:pt idx="2517">
                  <c:v>5</c:v>
                </c:pt>
                <c:pt idx="2518">
                  <c:v>3</c:v>
                </c:pt>
                <c:pt idx="2519">
                  <c:v>4</c:v>
                </c:pt>
                <c:pt idx="2520">
                  <c:v>3</c:v>
                </c:pt>
                <c:pt idx="2521">
                  <c:v>3</c:v>
                </c:pt>
                <c:pt idx="2522">
                  <c:v>3</c:v>
                </c:pt>
                <c:pt idx="2523">
                  <c:v>5</c:v>
                </c:pt>
                <c:pt idx="2524">
                  <c:v>5</c:v>
                </c:pt>
                <c:pt idx="2525">
                  <c:v>4</c:v>
                </c:pt>
                <c:pt idx="2526">
                  <c:v>2</c:v>
                </c:pt>
                <c:pt idx="2527">
                  <c:v>3</c:v>
                </c:pt>
                <c:pt idx="2528">
                  <c:v>3</c:v>
                </c:pt>
                <c:pt idx="2529">
                  <c:v>2</c:v>
                </c:pt>
                <c:pt idx="2530">
                  <c:v>4</c:v>
                </c:pt>
                <c:pt idx="2531">
                  <c:v>3</c:v>
                </c:pt>
                <c:pt idx="2532">
                  <c:v>2</c:v>
                </c:pt>
                <c:pt idx="2533">
                  <c:v>0</c:v>
                </c:pt>
                <c:pt idx="2534">
                  <c:v>2</c:v>
                </c:pt>
                <c:pt idx="2535">
                  <c:v>2</c:v>
                </c:pt>
                <c:pt idx="2536">
                  <c:v>0</c:v>
                </c:pt>
                <c:pt idx="2537">
                  <c:v>1</c:v>
                </c:pt>
                <c:pt idx="2538">
                  <c:v>0</c:v>
                </c:pt>
                <c:pt idx="2539">
                  <c:v>2</c:v>
                </c:pt>
                <c:pt idx="2540">
                  <c:v>2</c:v>
                </c:pt>
                <c:pt idx="2541">
                  <c:v>0</c:v>
                </c:pt>
                <c:pt idx="2542">
                  <c:v>1</c:v>
                </c:pt>
                <c:pt idx="2543">
                  <c:v>0</c:v>
                </c:pt>
                <c:pt idx="2544">
                  <c:v>0</c:v>
                </c:pt>
                <c:pt idx="2545">
                  <c:v>0</c:v>
                </c:pt>
                <c:pt idx="2546">
                  <c:v>0</c:v>
                </c:pt>
                <c:pt idx="2547">
                  <c:v>1</c:v>
                </c:pt>
                <c:pt idx="2548">
                  <c:v>1</c:v>
                </c:pt>
                <c:pt idx="2549">
                  <c:v>1</c:v>
                </c:pt>
                <c:pt idx="2550">
                  <c:v>0</c:v>
                </c:pt>
                <c:pt idx="2551">
                  <c:v>1</c:v>
                </c:pt>
                <c:pt idx="2552">
                  <c:v>1</c:v>
                </c:pt>
                <c:pt idx="2553">
                  <c:v>0</c:v>
                </c:pt>
                <c:pt idx="2554">
                  <c:v>2</c:v>
                </c:pt>
                <c:pt idx="2555">
                  <c:v>0</c:v>
                </c:pt>
                <c:pt idx="2556">
                  <c:v>1</c:v>
                </c:pt>
                <c:pt idx="2557">
                  <c:v>1</c:v>
                </c:pt>
                <c:pt idx="2558">
                  <c:v>3</c:v>
                </c:pt>
                <c:pt idx="2559">
                  <c:v>0</c:v>
                </c:pt>
                <c:pt idx="2560">
                  <c:v>0</c:v>
                </c:pt>
                <c:pt idx="2561">
                  <c:v>1</c:v>
                </c:pt>
                <c:pt idx="2562">
                  <c:v>1</c:v>
                </c:pt>
                <c:pt idx="2563">
                  <c:v>1</c:v>
                </c:pt>
                <c:pt idx="2564">
                  <c:v>2</c:v>
                </c:pt>
                <c:pt idx="2565">
                  <c:v>0</c:v>
                </c:pt>
                <c:pt idx="2566">
                  <c:v>0</c:v>
                </c:pt>
                <c:pt idx="2567">
                  <c:v>2</c:v>
                </c:pt>
                <c:pt idx="2568">
                  <c:v>1</c:v>
                </c:pt>
                <c:pt idx="2569">
                  <c:v>2</c:v>
                </c:pt>
                <c:pt idx="2570">
                  <c:v>0</c:v>
                </c:pt>
                <c:pt idx="2571">
                  <c:v>1</c:v>
                </c:pt>
                <c:pt idx="2572">
                  <c:v>1</c:v>
                </c:pt>
                <c:pt idx="2573">
                  <c:v>1</c:v>
                </c:pt>
                <c:pt idx="2574">
                  <c:v>1</c:v>
                </c:pt>
                <c:pt idx="2575">
                  <c:v>0</c:v>
                </c:pt>
                <c:pt idx="2576">
                  <c:v>2</c:v>
                </c:pt>
                <c:pt idx="2577">
                  <c:v>2</c:v>
                </c:pt>
                <c:pt idx="2578">
                  <c:v>2</c:v>
                </c:pt>
                <c:pt idx="2579">
                  <c:v>1</c:v>
                </c:pt>
                <c:pt idx="2580">
                  <c:v>1</c:v>
                </c:pt>
                <c:pt idx="2581">
                  <c:v>3</c:v>
                </c:pt>
                <c:pt idx="2582">
                  <c:v>0</c:v>
                </c:pt>
                <c:pt idx="2583">
                  <c:v>1</c:v>
                </c:pt>
                <c:pt idx="2584">
                  <c:v>1</c:v>
                </c:pt>
                <c:pt idx="2585">
                  <c:v>1</c:v>
                </c:pt>
                <c:pt idx="2586">
                  <c:v>0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1</c:v>
                </c:pt>
                <c:pt idx="2592">
                  <c:v>0</c:v>
                </c:pt>
                <c:pt idx="2593">
                  <c:v>0</c:v>
                </c:pt>
                <c:pt idx="2594">
                  <c:v>0</c:v>
                </c:pt>
                <c:pt idx="2595">
                  <c:v>0</c:v>
                </c:pt>
                <c:pt idx="2596">
                  <c:v>0</c:v>
                </c:pt>
                <c:pt idx="2597">
                  <c:v>0</c:v>
                </c:pt>
                <c:pt idx="2598">
                  <c:v>2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0</c:v>
                </c:pt>
                <c:pt idx="2605">
                  <c:v>2</c:v>
                </c:pt>
                <c:pt idx="2606">
                  <c:v>2</c:v>
                </c:pt>
                <c:pt idx="2607">
                  <c:v>2</c:v>
                </c:pt>
                <c:pt idx="2608">
                  <c:v>0</c:v>
                </c:pt>
                <c:pt idx="2609">
                  <c:v>2</c:v>
                </c:pt>
                <c:pt idx="2610">
                  <c:v>0</c:v>
                </c:pt>
                <c:pt idx="2611">
                  <c:v>1</c:v>
                </c:pt>
                <c:pt idx="2612">
                  <c:v>1</c:v>
                </c:pt>
                <c:pt idx="2613">
                  <c:v>0</c:v>
                </c:pt>
                <c:pt idx="2614">
                  <c:v>0</c:v>
                </c:pt>
                <c:pt idx="2615">
                  <c:v>3</c:v>
                </c:pt>
                <c:pt idx="2616">
                  <c:v>0</c:v>
                </c:pt>
                <c:pt idx="2617">
                  <c:v>0</c:v>
                </c:pt>
                <c:pt idx="2618">
                  <c:v>2</c:v>
                </c:pt>
                <c:pt idx="2619">
                  <c:v>0</c:v>
                </c:pt>
                <c:pt idx="2620">
                  <c:v>0</c:v>
                </c:pt>
                <c:pt idx="2621">
                  <c:v>2</c:v>
                </c:pt>
                <c:pt idx="2622">
                  <c:v>2</c:v>
                </c:pt>
                <c:pt idx="2623">
                  <c:v>0</c:v>
                </c:pt>
                <c:pt idx="2624">
                  <c:v>0</c:v>
                </c:pt>
                <c:pt idx="2625">
                  <c:v>0</c:v>
                </c:pt>
                <c:pt idx="2626">
                  <c:v>0</c:v>
                </c:pt>
                <c:pt idx="2627">
                  <c:v>1</c:v>
                </c:pt>
                <c:pt idx="2628">
                  <c:v>1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1</c:v>
                </c:pt>
                <c:pt idx="2633">
                  <c:v>0</c:v>
                </c:pt>
                <c:pt idx="2634">
                  <c:v>0</c:v>
                </c:pt>
                <c:pt idx="2635">
                  <c:v>1</c:v>
                </c:pt>
                <c:pt idx="2636">
                  <c:v>0</c:v>
                </c:pt>
                <c:pt idx="2637">
                  <c:v>3</c:v>
                </c:pt>
                <c:pt idx="2638">
                  <c:v>3</c:v>
                </c:pt>
                <c:pt idx="2639">
                  <c:v>2</c:v>
                </c:pt>
                <c:pt idx="2640">
                  <c:v>2</c:v>
                </c:pt>
                <c:pt idx="2641">
                  <c:v>1</c:v>
                </c:pt>
                <c:pt idx="2642">
                  <c:v>2</c:v>
                </c:pt>
                <c:pt idx="2643">
                  <c:v>0</c:v>
                </c:pt>
                <c:pt idx="2644">
                  <c:v>3</c:v>
                </c:pt>
                <c:pt idx="2645">
                  <c:v>1</c:v>
                </c:pt>
                <c:pt idx="2646">
                  <c:v>2</c:v>
                </c:pt>
                <c:pt idx="2647">
                  <c:v>2</c:v>
                </c:pt>
                <c:pt idx="2648">
                  <c:v>0</c:v>
                </c:pt>
                <c:pt idx="2649">
                  <c:v>3</c:v>
                </c:pt>
                <c:pt idx="2650">
                  <c:v>2</c:v>
                </c:pt>
                <c:pt idx="2651">
                  <c:v>2</c:v>
                </c:pt>
                <c:pt idx="2652">
                  <c:v>1</c:v>
                </c:pt>
                <c:pt idx="2653">
                  <c:v>2</c:v>
                </c:pt>
                <c:pt idx="2654">
                  <c:v>1</c:v>
                </c:pt>
                <c:pt idx="2655">
                  <c:v>0</c:v>
                </c:pt>
                <c:pt idx="2656">
                  <c:v>2</c:v>
                </c:pt>
                <c:pt idx="2657">
                  <c:v>3</c:v>
                </c:pt>
                <c:pt idx="2658">
                  <c:v>0</c:v>
                </c:pt>
                <c:pt idx="2659">
                  <c:v>3</c:v>
                </c:pt>
                <c:pt idx="2660">
                  <c:v>5</c:v>
                </c:pt>
                <c:pt idx="2661">
                  <c:v>1</c:v>
                </c:pt>
                <c:pt idx="2662">
                  <c:v>2</c:v>
                </c:pt>
                <c:pt idx="2663">
                  <c:v>0</c:v>
                </c:pt>
                <c:pt idx="2664">
                  <c:v>1</c:v>
                </c:pt>
                <c:pt idx="2665">
                  <c:v>0</c:v>
                </c:pt>
                <c:pt idx="2666">
                  <c:v>4</c:v>
                </c:pt>
                <c:pt idx="2667">
                  <c:v>3</c:v>
                </c:pt>
                <c:pt idx="2668">
                  <c:v>2</c:v>
                </c:pt>
                <c:pt idx="2669">
                  <c:v>3</c:v>
                </c:pt>
                <c:pt idx="2670">
                  <c:v>3</c:v>
                </c:pt>
                <c:pt idx="2671">
                  <c:v>1</c:v>
                </c:pt>
                <c:pt idx="2672">
                  <c:v>3</c:v>
                </c:pt>
                <c:pt idx="2673">
                  <c:v>4</c:v>
                </c:pt>
                <c:pt idx="2674">
                  <c:v>2</c:v>
                </c:pt>
                <c:pt idx="2675">
                  <c:v>2</c:v>
                </c:pt>
                <c:pt idx="2676">
                  <c:v>3</c:v>
                </c:pt>
                <c:pt idx="2677">
                  <c:v>1</c:v>
                </c:pt>
                <c:pt idx="2678">
                  <c:v>2</c:v>
                </c:pt>
                <c:pt idx="2679">
                  <c:v>5</c:v>
                </c:pt>
                <c:pt idx="2680">
                  <c:v>3</c:v>
                </c:pt>
                <c:pt idx="2681">
                  <c:v>2</c:v>
                </c:pt>
                <c:pt idx="2682">
                  <c:v>1</c:v>
                </c:pt>
                <c:pt idx="2683">
                  <c:v>5</c:v>
                </c:pt>
                <c:pt idx="2684">
                  <c:v>2</c:v>
                </c:pt>
                <c:pt idx="2685">
                  <c:v>2</c:v>
                </c:pt>
                <c:pt idx="2686">
                  <c:v>3</c:v>
                </c:pt>
                <c:pt idx="2687">
                  <c:v>1</c:v>
                </c:pt>
                <c:pt idx="2688">
                  <c:v>3</c:v>
                </c:pt>
                <c:pt idx="2689">
                  <c:v>2</c:v>
                </c:pt>
                <c:pt idx="2690">
                  <c:v>3</c:v>
                </c:pt>
                <c:pt idx="2691">
                  <c:v>3</c:v>
                </c:pt>
                <c:pt idx="2692">
                  <c:v>3</c:v>
                </c:pt>
                <c:pt idx="2693">
                  <c:v>4</c:v>
                </c:pt>
                <c:pt idx="2694">
                  <c:v>7</c:v>
                </c:pt>
                <c:pt idx="2695">
                  <c:v>3</c:v>
                </c:pt>
                <c:pt idx="2696">
                  <c:v>3</c:v>
                </c:pt>
                <c:pt idx="2697">
                  <c:v>4</c:v>
                </c:pt>
                <c:pt idx="2698">
                  <c:v>3</c:v>
                </c:pt>
                <c:pt idx="2699">
                  <c:v>1</c:v>
                </c:pt>
                <c:pt idx="2700">
                  <c:v>4</c:v>
                </c:pt>
                <c:pt idx="2701">
                  <c:v>4</c:v>
                </c:pt>
                <c:pt idx="2702">
                  <c:v>2</c:v>
                </c:pt>
                <c:pt idx="2703">
                  <c:v>3</c:v>
                </c:pt>
                <c:pt idx="2704">
                  <c:v>2</c:v>
                </c:pt>
                <c:pt idx="2705">
                  <c:v>4</c:v>
                </c:pt>
                <c:pt idx="2706">
                  <c:v>3</c:v>
                </c:pt>
                <c:pt idx="2707">
                  <c:v>2</c:v>
                </c:pt>
                <c:pt idx="2708">
                  <c:v>3</c:v>
                </c:pt>
                <c:pt idx="2709">
                  <c:v>2</c:v>
                </c:pt>
                <c:pt idx="2710">
                  <c:v>3</c:v>
                </c:pt>
                <c:pt idx="2711">
                  <c:v>2</c:v>
                </c:pt>
                <c:pt idx="2712">
                  <c:v>3</c:v>
                </c:pt>
                <c:pt idx="2713">
                  <c:v>3</c:v>
                </c:pt>
                <c:pt idx="2714">
                  <c:v>2</c:v>
                </c:pt>
                <c:pt idx="2715">
                  <c:v>2</c:v>
                </c:pt>
                <c:pt idx="2716">
                  <c:v>3</c:v>
                </c:pt>
                <c:pt idx="2717">
                  <c:v>3</c:v>
                </c:pt>
                <c:pt idx="2718">
                  <c:v>2</c:v>
                </c:pt>
                <c:pt idx="2719">
                  <c:v>2</c:v>
                </c:pt>
                <c:pt idx="2720">
                  <c:v>2</c:v>
                </c:pt>
                <c:pt idx="2721">
                  <c:v>2</c:v>
                </c:pt>
                <c:pt idx="2722">
                  <c:v>2</c:v>
                </c:pt>
                <c:pt idx="2723">
                  <c:v>3</c:v>
                </c:pt>
                <c:pt idx="2724">
                  <c:v>2</c:v>
                </c:pt>
                <c:pt idx="2725">
                  <c:v>2</c:v>
                </c:pt>
                <c:pt idx="2726">
                  <c:v>1</c:v>
                </c:pt>
                <c:pt idx="2727">
                  <c:v>2</c:v>
                </c:pt>
                <c:pt idx="2728">
                  <c:v>1</c:v>
                </c:pt>
                <c:pt idx="2729">
                  <c:v>1</c:v>
                </c:pt>
                <c:pt idx="2730">
                  <c:v>3</c:v>
                </c:pt>
                <c:pt idx="2731">
                  <c:v>1</c:v>
                </c:pt>
                <c:pt idx="2732">
                  <c:v>1</c:v>
                </c:pt>
                <c:pt idx="2733">
                  <c:v>0</c:v>
                </c:pt>
                <c:pt idx="2734">
                  <c:v>3</c:v>
                </c:pt>
                <c:pt idx="2735">
                  <c:v>1</c:v>
                </c:pt>
                <c:pt idx="2736">
                  <c:v>1</c:v>
                </c:pt>
                <c:pt idx="2737">
                  <c:v>1</c:v>
                </c:pt>
                <c:pt idx="2738">
                  <c:v>0</c:v>
                </c:pt>
                <c:pt idx="2739">
                  <c:v>1</c:v>
                </c:pt>
                <c:pt idx="2740">
                  <c:v>2</c:v>
                </c:pt>
                <c:pt idx="2741">
                  <c:v>1</c:v>
                </c:pt>
                <c:pt idx="2742">
                  <c:v>1</c:v>
                </c:pt>
                <c:pt idx="2743">
                  <c:v>0</c:v>
                </c:pt>
                <c:pt idx="2744">
                  <c:v>1</c:v>
                </c:pt>
                <c:pt idx="2745">
                  <c:v>0</c:v>
                </c:pt>
                <c:pt idx="2746">
                  <c:v>1</c:v>
                </c:pt>
                <c:pt idx="2747">
                  <c:v>2</c:v>
                </c:pt>
                <c:pt idx="2748">
                  <c:v>0</c:v>
                </c:pt>
                <c:pt idx="2749">
                  <c:v>1</c:v>
                </c:pt>
                <c:pt idx="2750">
                  <c:v>0</c:v>
                </c:pt>
                <c:pt idx="2751">
                  <c:v>6</c:v>
                </c:pt>
                <c:pt idx="2752">
                  <c:v>1</c:v>
                </c:pt>
                <c:pt idx="2753">
                  <c:v>0</c:v>
                </c:pt>
                <c:pt idx="2754">
                  <c:v>2</c:v>
                </c:pt>
                <c:pt idx="2755">
                  <c:v>0</c:v>
                </c:pt>
                <c:pt idx="2756">
                  <c:v>0</c:v>
                </c:pt>
                <c:pt idx="2757">
                  <c:v>0</c:v>
                </c:pt>
                <c:pt idx="2758">
                  <c:v>1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2</c:v>
                </c:pt>
                <c:pt idx="2763">
                  <c:v>2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1</c:v>
                </c:pt>
                <c:pt idx="2769">
                  <c:v>0</c:v>
                </c:pt>
                <c:pt idx="2770">
                  <c:v>0</c:v>
                </c:pt>
                <c:pt idx="2771">
                  <c:v>2</c:v>
                </c:pt>
                <c:pt idx="2772">
                  <c:v>0</c:v>
                </c:pt>
                <c:pt idx="2773">
                  <c:v>0</c:v>
                </c:pt>
                <c:pt idx="2774">
                  <c:v>3</c:v>
                </c:pt>
                <c:pt idx="2775">
                  <c:v>2</c:v>
                </c:pt>
                <c:pt idx="2776">
                  <c:v>2</c:v>
                </c:pt>
                <c:pt idx="2777">
                  <c:v>0</c:v>
                </c:pt>
                <c:pt idx="2778">
                  <c:v>1</c:v>
                </c:pt>
                <c:pt idx="2779">
                  <c:v>1</c:v>
                </c:pt>
                <c:pt idx="2780">
                  <c:v>2</c:v>
                </c:pt>
                <c:pt idx="2781">
                  <c:v>2</c:v>
                </c:pt>
                <c:pt idx="2782">
                  <c:v>1</c:v>
                </c:pt>
                <c:pt idx="2783">
                  <c:v>1</c:v>
                </c:pt>
                <c:pt idx="2784">
                  <c:v>1</c:v>
                </c:pt>
                <c:pt idx="2785">
                  <c:v>3</c:v>
                </c:pt>
                <c:pt idx="2786">
                  <c:v>1</c:v>
                </c:pt>
                <c:pt idx="2787">
                  <c:v>3</c:v>
                </c:pt>
                <c:pt idx="2788">
                  <c:v>3</c:v>
                </c:pt>
                <c:pt idx="2789">
                  <c:v>2</c:v>
                </c:pt>
                <c:pt idx="2790">
                  <c:v>30</c:v>
                </c:pt>
                <c:pt idx="2791">
                  <c:v>3</c:v>
                </c:pt>
                <c:pt idx="2792">
                  <c:v>3</c:v>
                </c:pt>
                <c:pt idx="2793">
                  <c:v>3</c:v>
                </c:pt>
                <c:pt idx="2794">
                  <c:v>1</c:v>
                </c:pt>
                <c:pt idx="2795">
                  <c:v>3</c:v>
                </c:pt>
                <c:pt idx="2796">
                  <c:v>5</c:v>
                </c:pt>
                <c:pt idx="2797">
                  <c:v>2</c:v>
                </c:pt>
                <c:pt idx="2798">
                  <c:v>3</c:v>
                </c:pt>
                <c:pt idx="2799">
                  <c:v>2</c:v>
                </c:pt>
                <c:pt idx="2800">
                  <c:v>3</c:v>
                </c:pt>
                <c:pt idx="2801">
                  <c:v>2</c:v>
                </c:pt>
                <c:pt idx="2802">
                  <c:v>3</c:v>
                </c:pt>
                <c:pt idx="2803">
                  <c:v>3</c:v>
                </c:pt>
                <c:pt idx="2804">
                  <c:v>3</c:v>
                </c:pt>
                <c:pt idx="2805">
                  <c:v>2</c:v>
                </c:pt>
                <c:pt idx="2806">
                  <c:v>2</c:v>
                </c:pt>
                <c:pt idx="2807">
                  <c:v>3</c:v>
                </c:pt>
                <c:pt idx="2808">
                  <c:v>5</c:v>
                </c:pt>
                <c:pt idx="2809">
                  <c:v>3</c:v>
                </c:pt>
                <c:pt idx="2810">
                  <c:v>2</c:v>
                </c:pt>
                <c:pt idx="2811">
                  <c:v>2</c:v>
                </c:pt>
                <c:pt idx="2812">
                  <c:v>2</c:v>
                </c:pt>
                <c:pt idx="2813">
                  <c:v>2</c:v>
                </c:pt>
                <c:pt idx="2814">
                  <c:v>2</c:v>
                </c:pt>
                <c:pt idx="2815">
                  <c:v>3</c:v>
                </c:pt>
                <c:pt idx="2816">
                  <c:v>2</c:v>
                </c:pt>
                <c:pt idx="2817">
                  <c:v>3</c:v>
                </c:pt>
                <c:pt idx="2818">
                  <c:v>3</c:v>
                </c:pt>
                <c:pt idx="2819">
                  <c:v>3</c:v>
                </c:pt>
                <c:pt idx="2820">
                  <c:v>3</c:v>
                </c:pt>
                <c:pt idx="2821">
                  <c:v>1</c:v>
                </c:pt>
                <c:pt idx="2822">
                  <c:v>3</c:v>
                </c:pt>
                <c:pt idx="2823">
                  <c:v>2</c:v>
                </c:pt>
                <c:pt idx="2824">
                  <c:v>3</c:v>
                </c:pt>
                <c:pt idx="2825">
                  <c:v>2</c:v>
                </c:pt>
                <c:pt idx="2826">
                  <c:v>3</c:v>
                </c:pt>
                <c:pt idx="2827">
                  <c:v>2</c:v>
                </c:pt>
                <c:pt idx="2828">
                  <c:v>1</c:v>
                </c:pt>
                <c:pt idx="2829">
                  <c:v>2</c:v>
                </c:pt>
                <c:pt idx="2830">
                  <c:v>3</c:v>
                </c:pt>
                <c:pt idx="2831">
                  <c:v>2</c:v>
                </c:pt>
                <c:pt idx="2832">
                  <c:v>3</c:v>
                </c:pt>
                <c:pt idx="2833">
                  <c:v>3</c:v>
                </c:pt>
                <c:pt idx="2834">
                  <c:v>2</c:v>
                </c:pt>
                <c:pt idx="2835">
                  <c:v>2</c:v>
                </c:pt>
                <c:pt idx="2836">
                  <c:v>3</c:v>
                </c:pt>
                <c:pt idx="2837">
                  <c:v>3</c:v>
                </c:pt>
                <c:pt idx="2838">
                  <c:v>3</c:v>
                </c:pt>
                <c:pt idx="2839">
                  <c:v>3</c:v>
                </c:pt>
                <c:pt idx="2840">
                  <c:v>0</c:v>
                </c:pt>
                <c:pt idx="2841">
                  <c:v>3</c:v>
                </c:pt>
                <c:pt idx="2842">
                  <c:v>3</c:v>
                </c:pt>
                <c:pt idx="2843">
                  <c:v>3</c:v>
                </c:pt>
                <c:pt idx="2844">
                  <c:v>3</c:v>
                </c:pt>
                <c:pt idx="2845">
                  <c:v>1</c:v>
                </c:pt>
                <c:pt idx="2846">
                  <c:v>3</c:v>
                </c:pt>
                <c:pt idx="2847">
                  <c:v>3</c:v>
                </c:pt>
                <c:pt idx="2848">
                  <c:v>3</c:v>
                </c:pt>
                <c:pt idx="2849">
                  <c:v>3</c:v>
                </c:pt>
                <c:pt idx="2850">
                  <c:v>3</c:v>
                </c:pt>
                <c:pt idx="2851">
                  <c:v>3</c:v>
                </c:pt>
                <c:pt idx="2852">
                  <c:v>7</c:v>
                </c:pt>
                <c:pt idx="2853">
                  <c:v>3</c:v>
                </c:pt>
                <c:pt idx="2854">
                  <c:v>2</c:v>
                </c:pt>
                <c:pt idx="2855">
                  <c:v>3</c:v>
                </c:pt>
                <c:pt idx="2856">
                  <c:v>3</c:v>
                </c:pt>
                <c:pt idx="2857">
                  <c:v>2</c:v>
                </c:pt>
                <c:pt idx="2858">
                  <c:v>2</c:v>
                </c:pt>
                <c:pt idx="2859">
                  <c:v>3</c:v>
                </c:pt>
                <c:pt idx="2860">
                  <c:v>3</c:v>
                </c:pt>
                <c:pt idx="2861">
                  <c:v>3</c:v>
                </c:pt>
                <c:pt idx="2862">
                  <c:v>2</c:v>
                </c:pt>
                <c:pt idx="2863">
                  <c:v>3</c:v>
                </c:pt>
                <c:pt idx="2864">
                  <c:v>3</c:v>
                </c:pt>
                <c:pt idx="2865">
                  <c:v>2</c:v>
                </c:pt>
                <c:pt idx="2866">
                  <c:v>3</c:v>
                </c:pt>
                <c:pt idx="2867">
                  <c:v>3</c:v>
                </c:pt>
                <c:pt idx="2868">
                  <c:v>3</c:v>
                </c:pt>
                <c:pt idx="2869">
                  <c:v>1</c:v>
                </c:pt>
                <c:pt idx="2870">
                  <c:v>3</c:v>
                </c:pt>
                <c:pt idx="2871">
                  <c:v>1</c:v>
                </c:pt>
                <c:pt idx="2872">
                  <c:v>3</c:v>
                </c:pt>
                <c:pt idx="2873">
                  <c:v>32</c:v>
                </c:pt>
                <c:pt idx="2874">
                  <c:v>1</c:v>
                </c:pt>
                <c:pt idx="2875">
                  <c:v>3</c:v>
                </c:pt>
                <c:pt idx="2876">
                  <c:v>1</c:v>
                </c:pt>
                <c:pt idx="2877">
                  <c:v>2</c:v>
                </c:pt>
                <c:pt idx="2878">
                  <c:v>2</c:v>
                </c:pt>
                <c:pt idx="2879">
                  <c:v>2</c:v>
                </c:pt>
                <c:pt idx="2880">
                  <c:v>2</c:v>
                </c:pt>
                <c:pt idx="2881">
                  <c:v>1</c:v>
                </c:pt>
                <c:pt idx="2882">
                  <c:v>0</c:v>
                </c:pt>
                <c:pt idx="2883">
                  <c:v>2</c:v>
                </c:pt>
                <c:pt idx="2884">
                  <c:v>2</c:v>
                </c:pt>
                <c:pt idx="2885">
                  <c:v>2</c:v>
                </c:pt>
                <c:pt idx="2886">
                  <c:v>1</c:v>
                </c:pt>
                <c:pt idx="2887">
                  <c:v>2</c:v>
                </c:pt>
                <c:pt idx="2888">
                  <c:v>1</c:v>
                </c:pt>
                <c:pt idx="2889">
                  <c:v>0</c:v>
                </c:pt>
                <c:pt idx="2890">
                  <c:v>2</c:v>
                </c:pt>
                <c:pt idx="2891">
                  <c:v>1</c:v>
                </c:pt>
                <c:pt idx="2892">
                  <c:v>2</c:v>
                </c:pt>
                <c:pt idx="2893">
                  <c:v>2</c:v>
                </c:pt>
                <c:pt idx="2894">
                  <c:v>2</c:v>
                </c:pt>
                <c:pt idx="2895">
                  <c:v>1</c:v>
                </c:pt>
                <c:pt idx="2896">
                  <c:v>1</c:v>
                </c:pt>
                <c:pt idx="2897">
                  <c:v>3</c:v>
                </c:pt>
                <c:pt idx="2898">
                  <c:v>1</c:v>
                </c:pt>
                <c:pt idx="2899">
                  <c:v>1</c:v>
                </c:pt>
                <c:pt idx="2900">
                  <c:v>2</c:v>
                </c:pt>
                <c:pt idx="2901">
                  <c:v>2</c:v>
                </c:pt>
                <c:pt idx="2902">
                  <c:v>2</c:v>
                </c:pt>
                <c:pt idx="2903">
                  <c:v>1</c:v>
                </c:pt>
                <c:pt idx="2904">
                  <c:v>3</c:v>
                </c:pt>
                <c:pt idx="2905">
                  <c:v>3</c:v>
                </c:pt>
                <c:pt idx="2906">
                  <c:v>1</c:v>
                </c:pt>
                <c:pt idx="2907">
                  <c:v>3</c:v>
                </c:pt>
                <c:pt idx="2908">
                  <c:v>1</c:v>
                </c:pt>
                <c:pt idx="2909">
                  <c:v>3</c:v>
                </c:pt>
                <c:pt idx="2910">
                  <c:v>3</c:v>
                </c:pt>
                <c:pt idx="2911">
                  <c:v>2</c:v>
                </c:pt>
                <c:pt idx="2912">
                  <c:v>3</c:v>
                </c:pt>
                <c:pt idx="2913">
                  <c:v>3</c:v>
                </c:pt>
                <c:pt idx="2914">
                  <c:v>3</c:v>
                </c:pt>
                <c:pt idx="2915">
                  <c:v>3</c:v>
                </c:pt>
                <c:pt idx="2916">
                  <c:v>5</c:v>
                </c:pt>
                <c:pt idx="2917">
                  <c:v>3</c:v>
                </c:pt>
                <c:pt idx="2918">
                  <c:v>3</c:v>
                </c:pt>
                <c:pt idx="2919">
                  <c:v>2</c:v>
                </c:pt>
                <c:pt idx="2920">
                  <c:v>3</c:v>
                </c:pt>
                <c:pt idx="2921">
                  <c:v>3</c:v>
                </c:pt>
                <c:pt idx="2922">
                  <c:v>2</c:v>
                </c:pt>
                <c:pt idx="2923">
                  <c:v>1</c:v>
                </c:pt>
                <c:pt idx="2924">
                  <c:v>3</c:v>
                </c:pt>
                <c:pt idx="2925">
                  <c:v>2</c:v>
                </c:pt>
                <c:pt idx="2926">
                  <c:v>2</c:v>
                </c:pt>
                <c:pt idx="2927">
                  <c:v>3</c:v>
                </c:pt>
                <c:pt idx="2928">
                  <c:v>3</c:v>
                </c:pt>
                <c:pt idx="2929">
                  <c:v>2</c:v>
                </c:pt>
                <c:pt idx="2930">
                  <c:v>0</c:v>
                </c:pt>
                <c:pt idx="2931">
                  <c:v>4</c:v>
                </c:pt>
                <c:pt idx="2932">
                  <c:v>3</c:v>
                </c:pt>
                <c:pt idx="2933">
                  <c:v>2</c:v>
                </c:pt>
                <c:pt idx="2934">
                  <c:v>2</c:v>
                </c:pt>
                <c:pt idx="2935">
                  <c:v>1</c:v>
                </c:pt>
                <c:pt idx="2936">
                  <c:v>2</c:v>
                </c:pt>
                <c:pt idx="2937">
                  <c:v>2</c:v>
                </c:pt>
                <c:pt idx="2938">
                  <c:v>3</c:v>
                </c:pt>
                <c:pt idx="2939">
                  <c:v>2</c:v>
                </c:pt>
                <c:pt idx="2940">
                  <c:v>2</c:v>
                </c:pt>
                <c:pt idx="2941">
                  <c:v>1</c:v>
                </c:pt>
                <c:pt idx="2942">
                  <c:v>1</c:v>
                </c:pt>
                <c:pt idx="2943">
                  <c:v>2</c:v>
                </c:pt>
                <c:pt idx="2944">
                  <c:v>2</c:v>
                </c:pt>
                <c:pt idx="2945">
                  <c:v>2</c:v>
                </c:pt>
                <c:pt idx="2946">
                  <c:v>1</c:v>
                </c:pt>
                <c:pt idx="2947">
                  <c:v>1</c:v>
                </c:pt>
                <c:pt idx="2948">
                  <c:v>1</c:v>
                </c:pt>
                <c:pt idx="2949">
                  <c:v>0</c:v>
                </c:pt>
                <c:pt idx="2950">
                  <c:v>1</c:v>
                </c:pt>
                <c:pt idx="2951">
                  <c:v>3</c:v>
                </c:pt>
                <c:pt idx="2952">
                  <c:v>0</c:v>
                </c:pt>
                <c:pt idx="2953">
                  <c:v>1</c:v>
                </c:pt>
                <c:pt idx="2954">
                  <c:v>4</c:v>
                </c:pt>
                <c:pt idx="2955">
                  <c:v>2</c:v>
                </c:pt>
                <c:pt idx="2956">
                  <c:v>2</c:v>
                </c:pt>
                <c:pt idx="2957">
                  <c:v>1</c:v>
                </c:pt>
                <c:pt idx="2958">
                  <c:v>3</c:v>
                </c:pt>
                <c:pt idx="2959">
                  <c:v>1</c:v>
                </c:pt>
                <c:pt idx="2960">
                  <c:v>1</c:v>
                </c:pt>
                <c:pt idx="2961">
                  <c:v>1</c:v>
                </c:pt>
                <c:pt idx="2962">
                  <c:v>2</c:v>
                </c:pt>
                <c:pt idx="2963">
                  <c:v>1</c:v>
                </c:pt>
                <c:pt idx="2964">
                  <c:v>1</c:v>
                </c:pt>
                <c:pt idx="2965">
                  <c:v>5</c:v>
                </c:pt>
                <c:pt idx="2966">
                  <c:v>1</c:v>
                </c:pt>
                <c:pt idx="2967">
                  <c:v>1</c:v>
                </c:pt>
                <c:pt idx="2968">
                  <c:v>1</c:v>
                </c:pt>
                <c:pt idx="2969">
                  <c:v>0</c:v>
                </c:pt>
                <c:pt idx="2970">
                  <c:v>1</c:v>
                </c:pt>
                <c:pt idx="2971">
                  <c:v>2</c:v>
                </c:pt>
                <c:pt idx="2972">
                  <c:v>0</c:v>
                </c:pt>
                <c:pt idx="2973">
                  <c:v>1</c:v>
                </c:pt>
                <c:pt idx="2974">
                  <c:v>0</c:v>
                </c:pt>
                <c:pt idx="2975">
                  <c:v>2</c:v>
                </c:pt>
                <c:pt idx="2976">
                  <c:v>0</c:v>
                </c:pt>
                <c:pt idx="2977">
                  <c:v>0</c:v>
                </c:pt>
                <c:pt idx="2978">
                  <c:v>1</c:v>
                </c:pt>
                <c:pt idx="2979">
                  <c:v>0</c:v>
                </c:pt>
                <c:pt idx="2980">
                  <c:v>1</c:v>
                </c:pt>
                <c:pt idx="2981">
                  <c:v>0</c:v>
                </c:pt>
                <c:pt idx="2982">
                  <c:v>2</c:v>
                </c:pt>
                <c:pt idx="2983">
                  <c:v>1</c:v>
                </c:pt>
                <c:pt idx="2984">
                  <c:v>1</c:v>
                </c:pt>
                <c:pt idx="2985">
                  <c:v>1</c:v>
                </c:pt>
                <c:pt idx="2986">
                  <c:v>1</c:v>
                </c:pt>
                <c:pt idx="2987">
                  <c:v>2</c:v>
                </c:pt>
                <c:pt idx="2988">
                  <c:v>2</c:v>
                </c:pt>
                <c:pt idx="2989">
                  <c:v>2</c:v>
                </c:pt>
                <c:pt idx="2990">
                  <c:v>2</c:v>
                </c:pt>
                <c:pt idx="2991">
                  <c:v>0</c:v>
                </c:pt>
                <c:pt idx="2992">
                  <c:v>1</c:v>
                </c:pt>
                <c:pt idx="2993">
                  <c:v>1</c:v>
                </c:pt>
                <c:pt idx="2994">
                  <c:v>2</c:v>
                </c:pt>
                <c:pt idx="2995">
                  <c:v>3</c:v>
                </c:pt>
                <c:pt idx="2996">
                  <c:v>1</c:v>
                </c:pt>
                <c:pt idx="2997">
                  <c:v>2</c:v>
                </c:pt>
                <c:pt idx="2998">
                  <c:v>2</c:v>
                </c:pt>
                <c:pt idx="2999">
                  <c:v>3</c:v>
                </c:pt>
                <c:pt idx="3000">
                  <c:v>2</c:v>
                </c:pt>
                <c:pt idx="3001">
                  <c:v>3</c:v>
                </c:pt>
                <c:pt idx="3002">
                  <c:v>4</c:v>
                </c:pt>
                <c:pt idx="3003">
                  <c:v>1</c:v>
                </c:pt>
                <c:pt idx="3004">
                  <c:v>5</c:v>
                </c:pt>
                <c:pt idx="3005">
                  <c:v>3</c:v>
                </c:pt>
                <c:pt idx="3006">
                  <c:v>4</c:v>
                </c:pt>
                <c:pt idx="3007">
                  <c:v>3</c:v>
                </c:pt>
                <c:pt idx="3008">
                  <c:v>4</c:v>
                </c:pt>
                <c:pt idx="3009">
                  <c:v>5</c:v>
                </c:pt>
                <c:pt idx="3010">
                  <c:v>3</c:v>
                </c:pt>
                <c:pt idx="3011">
                  <c:v>5</c:v>
                </c:pt>
                <c:pt idx="3012">
                  <c:v>5</c:v>
                </c:pt>
                <c:pt idx="3013">
                  <c:v>6</c:v>
                </c:pt>
                <c:pt idx="3014">
                  <c:v>5</c:v>
                </c:pt>
                <c:pt idx="3015">
                  <c:v>2</c:v>
                </c:pt>
                <c:pt idx="3016">
                  <c:v>5</c:v>
                </c:pt>
                <c:pt idx="3017">
                  <c:v>6</c:v>
                </c:pt>
                <c:pt idx="3018">
                  <c:v>3</c:v>
                </c:pt>
                <c:pt idx="3019">
                  <c:v>5</c:v>
                </c:pt>
                <c:pt idx="3020">
                  <c:v>5</c:v>
                </c:pt>
                <c:pt idx="3021">
                  <c:v>5</c:v>
                </c:pt>
                <c:pt idx="3022">
                  <c:v>3</c:v>
                </c:pt>
                <c:pt idx="3023">
                  <c:v>5</c:v>
                </c:pt>
                <c:pt idx="3024">
                  <c:v>3</c:v>
                </c:pt>
                <c:pt idx="3025">
                  <c:v>3</c:v>
                </c:pt>
                <c:pt idx="3026">
                  <c:v>6</c:v>
                </c:pt>
                <c:pt idx="3027">
                  <c:v>3</c:v>
                </c:pt>
                <c:pt idx="3028">
                  <c:v>5</c:v>
                </c:pt>
                <c:pt idx="3029">
                  <c:v>5</c:v>
                </c:pt>
                <c:pt idx="3030">
                  <c:v>5</c:v>
                </c:pt>
                <c:pt idx="3031">
                  <c:v>3</c:v>
                </c:pt>
                <c:pt idx="3032">
                  <c:v>3</c:v>
                </c:pt>
                <c:pt idx="3033">
                  <c:v>5</c:v>
                </c:pt>
                <c:pt idx="3034">
                  <c:v>3</c:v>
                </c:pt>
                <c:pt idx="3035">
                  <c:v>5</c:v>
                </c:pt>
                <c:pt idx="3036">
                  <c:v>5</c:v>
                </c:pt>
                <c:pt idx="3037">
                  <c:v>5</c:v>
                </c:pt>
                <c:pt idx="3038">
                  <c:v>3</c:v>
                </c:pt>
                <c:pt idx="3039">
                  <c:v>5</c:v>
                </c:pt>
                <c:pt idx="3040">
                  <c:v>5</c:v>
                </c:pt>
                <c:pt idx="3041">
                  <c:v>4</c:v>
                </c:pt>
                <c:pt idx="3042">
                  <c:v>3</c:v>
                </c:pt>
                <c:pt idx="3043">
                  <c:v>5</c:v>
                </c:pt>
                <c:pt idx="3044">
                  <c:v>4</c:v>
                </c:pt>
                <c:pt idx="3045">
                  <c:v>4</c:v>
                </c:pt>
                <c:pt idx="3046">
                  <c:v>4</c:v>
                </c:pt>
                <c:pt idx="3047">
                  <c:v>3</c:v>
                </c:pt>
                <c:pt idx="3048">
                  <c:v>5</c:v>
                </c:pt>
                <c:pt idx="3049">
                  <c:v>1</c:v>
                </c:pt>
                <c:pt idx="3050">
                  <c:v>4</c:v>
                </c:pt>
                <c:pt idx="3051">
                  <c:v>4</c:v>
                </c:pt>
                <c:pt idx="3052">
                  <c:v>5</c:v>
                </c:pt>
                <c:pt idx="3053">
                  <c:v>5</c:v>
                </c:pt>
                <c:pt idx="3054">
                  <c:v>4</c:v>
                </c:pt>
                <c:pt idx="3055">
                  <c:v>5</c:v>
                </c:pt>
                <c:pt idx="3056">
                  <c:v>6</c:v>
                </c:pt>
                <c:pt idx="3057">
                  <c:v>5</c:v>
                </c:pt>
                <c:pt idx="3058">
                  <c:v>3</c:v>
                </c:pt>
                <c:pt idx="3059">
                  <c:v>5</c:v>
                </c:pt>
                <c:pt idx="3060">
                  <c:v>3</c:v>
                </c:pt>
                <c:pt idx="3061">
                  <c:v>3</c:v>
                </c:pt>
                <c:pt idx="3062">
                  <c:v>3</c:v>
                </c:pt>
                <c:pt idx="3063">
                  <c:v>5</c:v>
                </c:pt>
                <c:pt idx="3064">
                  <c:v>4</c:v>
                </c:pt>
                <c:pt idx="3065">
                  <c:v>4</c:v>
                </c:pt>
                <c:pt idx="3066">
                  <c:v>2</c:v>
                </c:pt>
                <c:pt idx="3067">
                  <c:v>9</c:v>
                </c:pt>
                <c:pt idx="3068">
                  <c:v>6</c:v>
                </c:pt>
                <c:pt idx="3069">
                  <c:v>3</c:v>
                </c:pt>
                <c:pt idx="3070">
                  <c:v>5</c:v>
                </c:pt>
                <c:pt idx="3071">
                  <c:v>4</c:v>
                </c:pt>
                <c:pt idx="3072">
                  <c:v>6</c:v>
                </c:pt>
                <c:pt idx="3073">
                  <c:v>3</c:v>
                </c:pt>
                <c:pt idx="3074">
                  <c:v>5</c:v>
                </c:pt>
                <c:pt idx="3075">
                  <c:v>4</c:v>
                </c:pt>
                <c:pt idx="3076">
                  <c:v>6</c:v>
                </c:pt>
                <c:pt idx="3077">
                  <c:v>5</c:v>
                </c:pt>
                <c:pt idx="3078">
                  <c:v>7</c:v>
                </c:pt>
                <c:pt idx="3079">
                  <c:v>5</c:v>
                </c:pt>
                <c:pt idx="3080">
                  <c:v>5</c:v>
                </c:pt>
                <c:pt idx="3081">
                  <c:v>6</c:v>
                </c:pt>
                <c:pt idx="3082">
                  <c:v>5</c:v>
                </c:pt>
                <c:pt idx="3083">
                  <c:v>5</c:v>
                </c:pt>
                <c:pt idx="3084">
                  <c:v>6</c:v>
                </c:pt>
                <c:pt idx="3085">
                  <c:v>5</c:v>
                </c:pt>
                <c:pt idx="3086">
                  <c:v>5</c:v>
                </c:pt>
                <c:pt idx="3087">
                  <c:v>5</c:v>
                </c:pt>
                <c:pt idx="3088">
                  <c:v>5</c:v>
                </c:pt>
                <c:pt idx="3089">
                  <c:v>6</c:v>
                </c:pt>
                <c:pt idx="3090">
                  <c:v>6</c:v>
                </c:pt>
                <c:pt idx="3091">
                  <c:v>6</c:v>
                </c:pt>
                <c:pt idx="3092">
                  <c:v>6</c:v>
                </c:pt>
                <c:pt idx="3093">
                  <c:v>6</c:v>
                </c:pt>
                <c:pt idx="3094">
                  <c:v>7</c:v>
                </c:pt>
                <c:pt idx="3095">
                  <c:v>6</c:v>
                </c:pt>
                <c:pt idx="3096">
                  <c:v>6</c:v>
                </c:pt>
                <c:pt idx="3097">
                  <c:v>4</c:v>
                </c:pt>
                <c:pt idx="3098">
                  <c:v>7</c:v>
                </c:pt>
                <c:pt idx="3099">
                  <c:v>6</c:v>
                </c:pt>
                <c:pt idx="3100">
                  <c:v>6</c:v>
                </c:pt>
                <c:pt idx="3101">
                  <c:v>7</c:v>
                </c:pt>
                <c:pt idx="3102">
                  <c:v>6</c:v>
                </c:pt>
                <c:pt idx="3103">
                  <c:v>7</c:v>
                </c:pt>
                <c:pt idx="3104">
                  <c:v>7</c:v>
                </c:pt>
                <c:pt idx="3105">
                  <c:v>7</c:v>
                </c:pt>
                <c:pt idx="3106">
                  <c:v>6</c:v>
                </c:pt>
                <c:pt idx="3107">
                  <c:v>5</c:v>
                </c:pt>
                <c:pt idx="3108">
                  <c:v>7</c:v>
                </c:pt>
                <c:pt idx="3109">
                  <c:v>6</c:v>
                </c:pt>
                <c:pt idx="3110">
                  <c:v>5</c:v>
                </c:pt>
                <c:pt idx="3111">
                  <c:v>7</c:v>
                </c:pt>
                <c:pt idx="3112">
                  <c:v>9</c:v>
                </c:pt>
                <c:pt idx="3113">
                  <c:v>7</c:v>
                </c:pt>
                <c:pt idx="3114">
                  <c:v>5</c:v>
                </c:pt>
                <c:pt idx="3115">
                  <c:v>6</c:v>
                </c:pt>
                <c:pt idx="3116">
                  <c:v>7</c:v>
                </c:pt>
                <c:pt idx="3117">
                  <c:v>6</c:v>
                </c:pt>
                <c:pt idx="3118">
                  <c:v>8</c:v>
                </c:pt>
                <c:pt idx="3119">
                  <c:v>5</c:v>
                </c:pt>
                <c:pt idx="3120">
                  <c:v>6</c:v>
                </c:pt>
                <c:pt idx="3121">
                  <c:v>7</c:v>
                </c:pt>
                <c:pt idx="3122">
                  <c:v>8</c:v>
                </c:pt>
                <c:pt idx="3123">
                  <c:v>7</c:v>
                </c:pt>
                <c:pt idx="3124">
                  <c:v>5</c:v>
                </c:pt>
                <c:pt idx="3125">
                  <c:v>7</c:v>
                </c:pt>
                <c:pt idx="3126">
                  <c:v>7</c:v>
                </c:pt>
                <c:pt idx="3127">
                  <c:v>6</c:v>
                </c:pt>
                <c:pt idx="3128">
                  <c:v>5</c:v>
                </c:pt>
                <c:pt idx="3129">
                  <c:v>7</c:v>
                </c:pt>
                <c:pt idx="3130">
                  <c:v>7</c:v>
                </c:pt>
                <c:pt idx="3131">
                  <c:v>6</c:v>
                </c:pt>
                <c:pt idx="3132">
                  <c:v>37</c:v>
                </c:pt>
                <c:pt idx="3133">
                  <c:v>6</c:v>
                </c:pt>
                <c:pt idx="3134">
                  <c:v>6</c:v>
                </c:pt>
                <c:pt idx="3135">
                  <c:v>8</c:v>
                </c:pt>
                <c:pt idx="3136">
                  <c:v>6</c:v>
                </c:pt>
                <c:pt idx="3137">
                  <c:v>7</c:v>
                </c:pt>
                <c:pt idx="3138">
                  <c:v>7</c:v>
                </c:pt>
                <c:pt idx="3139">
                  <c:v>8</c:v>
                </c:pt>
                <c:pt idx="3140">
                  <c:v>7</c:v>
                </c:pt>
                <c:pt idx="3141">
                  <c:v>6</c:v>
                </c:pt>
                <c:pt idx="3142">
                  <c:v>7</c:v>
                </c:pt>
                <c:pt idx="3143">
                  <c:v>6</c:v>
                </c:pt>
                <c:pt idx="3144">
                  <c:v>8</c:v>
                </c:pt>
                <c:pt idx="3145">
                  <c:v>7</c:v>
                </c:pt>
                <c:pt idx="3146">
                  <c:v>7</c:v>
                </c:pt>
                <c:pt idx="3147">
                  <c:v>7</c:v>
                </c:pt>
                <c:pt idx="3148">
                  <c:v>5</c:v>
                </c:pt>
                <c:pt idx="3149">
                  <c:v>8</c:v>
                </c:pt>
                <c:pt idx="3150">
                  <c:v>7</c:v>
                </c:pt>
                <c:pt idx="3151">
                  <c:v>8</c:v>
                </c:pt>
                <c:pt idx="3152">
                  <c:v>8</c:v>
                </c:pt>
                <c:pt idx="3153">
                  <c:v>8</c:v>
                </c:pt>
                <c:pt idx="3154">
                  <c:v>7</c:v>
                </c:pt>
                <c:pt idx="3155">
                  <c:v>6</c:v>
                </c:pt>
                <c:pt idx="3156">
                  <c:v>7</c:v>
                </c:pt>
                <c:pt idx="3157">
                  <c:v>8</c:v>
                </c:pt>
                <c:pt idx="3158">
                  <c:v>7</c:v>
                </c:pt>
                <c:pt idx="3159">
                  <c:v>7</c:v>
                </c:pt>
                <c:pt idx="3160">
                  <c:v>7</c:v>
                </c:pt>
                <c:pt idx="3161">
                  <c:v>7</c:v>
                </c:pt>
                <c:pt idx="3162">
                  <c:v>7</c:v>
                </c:pt>
                <c:pt idx="3163">
                  <c:v>6</c:v>
                </c:pt>
                <c:pt idx="3164">
                  <c:v>7</c:v>
                </c:pt>
                <c:pt idx="3165">
                  <c:v>7</c:v>
                </c:pt>
                <c:pt idx="3166">
                  <c:v>8</c:v>
                </c:pt>
                <c:pt idx="3167">
                  <c:v>7</c:v>
                </c:pt>
                <c:pt idx="3168">
                  <c:v>12</c:v>
                </c:pt>
                <c:pt idx="3169">
                  <c:v>9</c:v>
                </c:pt>
                <c:pt idx="3170">
                  <c:v>7</c:v>
                </c:pt>
                <c:pt idx="3171">
                  <c:v>7</c:v>
                </c:pt>
                <c:pt idx="3172">
                  <c:v>4</c:v>
                </c:pt>
                <c:pt idx="3173">
                  <c:v>9</c:v>
                </c:pt>
                <c:pt idx="3174">
                  <c:v>8</c:v>
                </c:pt>
                <c:pt idx="3175">
                  <c:v>7</c:v>
                </c:pt>
                <c:pt idx="3176">
                  <c:v>8</c:v>
                </c:pt>
                <c:pt idx="3177">
                  <c:v>8</c:v>
                </c:pt>
                <c:pt idx="3178">
                  <c:v>8</c:v>
                </c:pt>
                <c:pt idx="3179">
                  <c:v>9</c:v>
                </c:pt>
                <c:pt idx="3180">
                  <c:v>8</c:v>
                </c:pt>
                <c:pt idx="3181">
                  <c:v>8</c:v>
                </c:pt>
                <c:pt idx="3182">
                  <c:v>7</c:v>
                </c:pt>
                <c:pt idx="3183">
                  <c:v>7</c:v>
                </c:pt>
                <c:pt idx="3184">
                  <c:v>6</c:v>
                </c:pt>
                <c:pt idx="3185">
                  <c:v>7</c:v>
                </c:pt>
                <c:pt idx="3186">
                  <c:v>9</c:v>
                </c:pt>
                <c:pt idx="3187">
                  <c:v>7</c:v>
                </c:pt>
                <c:pt idx="3188">
                  <c:v>7</c:v>
                </c:pt>
                <c:pt idx="3189">
                  <c:v>5</c:v>
                </c:pt>
                <c:pt idx="3190">
                  <c:v>9</c:v>
                </c:pt>
                <c:pt idx="3191">
                  <c:v>8</c:v>
                </c:pt>
                <c:pt idx="3192">
                  <c:v>7</c:v>
                </c:pt>
                <c:pt idx="3193">
                  <c:v>8</c:v>
                </c:pt>
                <c:pt idx="3194">
                  <c:v>7</c:v>
                </c:pt>
                <c:pt idx="3195">
                  <c:v>7</c:v>
                </c:pt>
                <c:pt idx="3196">
                  <c:v>6</c:v>
                </c:pt>
                <c:pt idx="3197">
                  <c:v>8</c:v>
                </c:pt>
                <c:pt idx="3198">
                  <c:v>7</c:v>
                </c:pt>
                <c:pt idx="3199">
                  <c:v>7</c:v>
                </c:pt>
                <c:pt idx="3200">
                  <c:v>7</c:v>
                </c:pt>
                <c:pt idx="3201">
                  <c:v>6</c:v>
                </c:pt>
                <c:pt idx="3202">
                  <c:v>8</c:v>
                </c:pt>
                <c:pt idx="3203">
                  <c:v>8</c:v>
                </c:pt>
                <c:pt idx="3204">
                  <c:v>7</c:v>
                </c:pt>
                <c:pt idx="3205">
                  <c:v>6</c:v>
                </c:pt>
                <c:pt idx="3206">
                  <c:v>6</c:v>
                </c:pt>
                <c:pt idx="3207">
                  <c:v>7</c:v>
                </c:pt>
                <c:pt idx="3208">
                  <c:v>6</c:v>
                </c:pt>
                <c:pt idx="3209">
                  <c:v>5</c:v>
                </c:pt>
                <c:pt idx="3210">
                  <c:v>7</c:v>
                </c:pt>
                <c:pt idx="3211">
                  <c:v>6</c:v>
                </c:pt>
                <c:pt idx="3212">
                  <c:v>6</c:v>
                </c:pt>
                <c:pt idx="3213">
                  <c:v>4</c:v>
                </c:pt>
                <c:pt idx="3214">
                  <c:v>7</c:v>
                </c:pt>
                <c:pt idx="3215">
                  <c:v>6</c:v>
                </c:pt>
                <c:pt idx="3216">
                  <c:v>5</c:v>
                </c:pt>
                <c:pt idx="3217">
                  <c:v>5</c:v>
                </c:pt>
                <c:pt idx="3218">
                  <c:v>5</c:v>
                </c:pt>
                <c:pt idx="3219">
                  <c:v>6</c:v>
                </c:pt>
                <c:pt idx="3220">
                  <c:v>6</c:v>
                </c:pt>
                <c:pt idx="3221">
                  <c:v>5</c:v>
                </c:pt>
                <c:pt idx="3222">
                  <c:v>6</c:v>
                </c:pt>
                <c:pt idx="3223">
                  <c:v>6</c:v>
                </c:pt>
                <c:pt idx="3224">
                  <c:v>5</c:v>
                </c:pt>
                <c:pt idx="3225">
                  <c:v>5</c:v>
                </c:pt>
                <c:pt idx="3226">
                  <c:v>7</c:v>
                </c:pt>
                <c:pt idx="3227">
                  <c:v>6</c:v>
                </c:pt>
                <c:pt idx="3228">
                  <c:v>6</c:v>
                </c:pt>
                <c:pt idx="3229">
                  <c:v>5</c:v>
                </c:pt>
                <c:pt idx="3230">
                  <c:v>6</c:v>
                </c:pt>
                <c:pt idx="3231">
                  <c:v>6</c:v>
                </c:pt>
                <c:pt idx="3232">
                  <c:v>6</c:v>
                </c:pt>
                <c:pt idx="3233">
                  <c:v>5</c:v>
                </c:pt>
                <c:pt idx="3234">
                  <c:v>6</c:v>
                </c:pt>
                <c:pt idx="3235">
                  <c:v>4</c:v>
                </c:pt>
                <c:pt idx="3236">
                  <c:v>8</c:v>
                </c:pt>
                <c:pt idx="3237">
                  <c:v>6</c:v>
                </c:pt>
                <c:pt idx="3238">
                  <c:v>6</c:v>
                </c:pt>
                <c:pt idx="3239">
                  <c:v>6</c:v>
                </c:pt>
                <c:pt idx="3240">
                  <c:v>5</c:v>
                </c:pt>
                <c:pt idx="3241">
                  <c:v>7</c:v>
                </c:pt>
                <c:pt idx="3242">
                  <c:v>6</c:v>
                </c:pt>
                <c:pt idx="3243">
                  <c:v>7</c:v>
                </c:pt>
                <c:pt idx="3244">
                  <c:v>8</c:v>
                </c:pt>
                <c:pt idx="3245">
                  <c:v>7</c:v>
                </c:pt>
                <c:pt idx="3246">
                  <c:v>6</c:v>
                </c:pt>
                <c:pt idx="3247">
                  <c:v>12</c:v>
                </c:pt>
                <c:pt idx="3248">
                  <c:v>8</c:v>
                </c:pt>
                <c:pt idx="3249">
                  <c:v>6</c:v>
                </c:pt>
                <c:pt idx="3250">
                  <c:v>6</c:v>
                </c:pt>
                <c:pt idx="3251">
                  <c:v>6</c:v>
                </c:pt>
                <c:pt idx="3252">
                  <c:v>7</c:v>
                </c:pt>
                <c:pt idx="3253">
                  <c:v>7</c:v>
                </c:pt>
                <c:pt idx="3254">
                  <c:v>7</c:v>
                </c:pt>
                <c:pt idx="3255">
                  <c:v>7</c:v>
                </c:pt>
                <c:pt idx="3256">
                  <c:v>8</c:v>
                </c:pt>
                <c:pt idx="3257">
                  <c:v>5</c:v>
                </c:pt>
                <c:pt idx="3258">
                  <c:v>7</c:v>
                </c:pt>
                <c:pt idx="3259">
                  <c:v>7</c:v>
                </c:pt>
                <c:pt idx="3260">
                  <c:v>6</c:v>
                </c:pt>
                <c:pt idx="3261">
                  <c:v>8</c:v>
                </c:pt>
                <c:pt idx="3262">
                  <c:v>6</c:v>
                </c:pt>
                <c:pt idx="3263">
                  <c:v>6</c:v>
                </c:pt>
                <c:pt idx="3264">
                  <c:v>5</c:v>
                </c:pt>
                <c:pt idx="3265">
                  <c:v>8</c:v>
                </c:pt>
                <c:pt idx="3266">
                  <c:v>6</c:v>
                </c:pt>
                <c:pt idx="3267">
                  <c:v>6</c:v>
                </c:pt>
                <c:pt idx="3268">
                  <c:v>7</c:v>
                </c:pt>
                <c:pt idx="3269">
                  <c:v>7</c:v>
                </c:pt>
                <c:pt idx="3270">
                  <c:v>8</c:v>
                </c:pt>
                <c:pt idx="3271">
                  <c:v>7</c:v>
                </c:pt>
                <c:pt idx="3272">
                  <c:v>7</c:v>
                </c:pt>
                <c:pt idx="3273">
                  <c:v>7</c:v>
                </c:pt>
                <c:pt idx="3274">
                  <c:v>6</c:v>
                </c:pt>
                <c:pt idx="3275">
                  <c:v>7</c:v>
                </c:pt>
                <c:pt idx="3276">
                  <c:v>7</c:v>
                </c:pt>
                <c:pt idx="3277">
                  <c:v>6</c:v>
                </c:pt>
                <c:pt idx="3278">
                  <c:v>7</c:v>
                </c:pt>
                <c:pt idx="3279">
                  <c:v>6</c:v>
                </c:pt>
                <c:pt idx="3280">
                  <c:v>6</c:v>
                </c:pt>
                <c:pt idx="3281">
                  <c:v>8</c:v>
                </c:pt>
                <c:pt idx="3282">
                  <c:v>7</c:v>
                </c:pt>
                <c:pt idx="3283">
                  <c:v>7</c:v>
                </c:pt>
                <c:pt idx="3284">
                  <c:v>6</c:v>
                </c:pt>
                <c:pt idx="3285">
                  <c:v>7</c:v>
                </c:pt>
                <c:pt idx="3286">
                  <c:v>6</c:v>
                </c:pt>
                <c:pt idx="3287">
                  <c:v>8</c:v>
                </c:pt>
                <c:pt idx="3288">
                  <c:v>7</c:v>
                </c:pt>
                <c:pt idx="3289">
                  <c:v>6</c:v>
                </c:pt>
                <c:pt idx="3290">
                  <c:v>6</c:v>
                </c:pt>
                <c:pt idx="3291">
                  <c:v>6</c:v>
                </c:pt>
                <c:pt idx="3292">
                  <c:v>7</c:v>
                </c:pt>
                <c:pt idx="3293">
                  <c:v>6</c:v>
                </c:pt>
                <c:pt idx="3294">
                  <c:v>6</c:v>
                </c:pt>
                <c:pt idx="3295">
                  <c:v>5</c:v>
                </c:pt>
                <c:pt idx="3296">
                  <c:v>7</c:v>
                </c:pt>
                <c:pt idx="3297">
                  <c:v>7</c:v>
                </c:pt>
                <c:pt idx="3298">
                  <c:v>7</c:v>
                </c:pt>
                <c:pt idx="3299">
                  <c:v>7</c:v>
                </c:pt>
                <c:pt idx="3300">
                  <c:v>7</c:v>
                </c:pt>
                <c:pt idx="3301">
                  <c:v>6</c:v>
                </c:pt>
                <c:pt idx="3302">
                  <c:v>8</c:v>
                </c:pt>
                <c:pt idx="3303">
                  <c:v>6</c:v>
                </c:pt>
                <c:pt idx="3304">
                  <c:v>8</c:v>
                </c:pt>
                <c:pt idx="3305">
                  <c:v>8</c:v>
                </c:pt>
                <c:pt idx="3306">
                  <c:v>7</c:v>
                </c:pt>
                <c:pt idx="3307">
                  <c:v>7</c:v>
                </c:pt>
                <c:pt idx="3308">
                  <c:v>5</c:v>
                </c:pt>
                <c:pt idx="3309">
                  <c:v>8</c:v>
                </c:pt>
                <c:pt idx="3310">
                  <c:v>7</c:v>
                </c:pt>
                <c:pt idx="3311">
                  <c:v>8</c:v>
                </c:pt>
                <c:pt idx="3312">
                  <c:v>7</c:v>
                </c:pt>
                <c:pt idx="3313">
                  <c:v>7</c:v>
                </c:pt>
                <c:pt idx="3314">
                  <c:v>7</c:v>
                </c:pt>
                <c:pt idx="3315">
                  <c:v>10</c:v>
                </c:pt>
                <c:pt idx="3316">
                  <c:v>8</c:v>
                </c:pt>
                <c:pt idx="3317">
                  <c:v>7</c:v>
                </c:pt>
                <c:pt idx="3318">
                  <c:v>7</c:v>
                </c:pt>
                <c:pt idx="3319">
                  <c:v>8</c:v>
                </c:pt>
                <c:pt idx="3320">
                  <c:v>7</c:v>
                </c:pt>
                <c:pt idx="3321">
                  <c:v>7</c:v>
                </c:pt>
                <c:pt idx="3322">
                  <c:v>9</c:v>
                </c:pt>
                <c:pt idx="3323">
                  <c:v>7</c:v>
                </c:pt>
                <c:pt idx="3324">
                  <c:v>8</c:v>
                </c:pt>
                <c:pt idx="3325">
                  <c:v>6</c:v>
                </c:pt>
                <c:pt idx="3326">
                  <c:v>9</c:v>
                </c:pt>
                <c:pt idx="3327">
                  <c:v>8</c:v>
                </c:pt>
                <c:pt idx="3328">
                  <c:v>7</c:v>
                </c:pt>
                <c:pt idx="3329">
                  <c:v>7</c:v>
                </c:pt>
                <c:pt idx="3330">
                  <c:v>6</c:v>
                </c:pt>
                <c:pt idx="3331">
                  <c:v>6</c:v>
                </c:pt>
                <c:pt idx="3332">
                  <c:v>6</c:v>
                </c:pt>
                <c:pt idx="3333">
                  <c:v>7</c:v>
                </c:pt>
                <c:pt idx="3334">
                  <c:v>5</c:v>
                </c:pt>
                <c:pt idx="3335">
                  <c:v>5</c:v>
                </c:pt>
                <c:pt idx="3336">
                  <c:v>7</c:v>
                </c:pt>
                <c:pt idx="3337">
                  <c:v>8</c:v>
                </c:pt>
                <c:pt idx="3338">
                  <c:v>8</c:v>
                </c:pt>
                <c:pt idx="3339">
                  <c:v>6</c:v>
                </c:pt>
                <c:pt idx="3340">
                  <c:v>6</c:v>
                </c:pt>
                <c:pt idx="3341">
                  <c:v>6</c:v>
                </c:pt>
                <c:pt idx="3342">
                  <c:v>7</c:v>
                </c:pt>
                <c:pt idx="3343">
                  <c:v>6</c:v>
                </c:pt>
                <c:pt idx="3344">
                  <c:v>6</c:v>
                </c:pt>
                <c:pt idx="3345">
                  <c:v>6</c:v>
                </c:pt>
                <c:pt idx="3346">
                  <c:v>7</c:v>
                </c:pt>
                <c:pt idx="3347">
                  <c:v>3</c:v>
                </c:pt>
                <c:pt idx="3348">
                  <c:v>6</c:v>
                </c:pt>
                <c:pt idx="3349">
                  <c:v>8</c:v>
                </c:pt>
                <c:pt idx="3350">
                  <c:v>6</c:v>
                </c:pt>
                <c:pt idx="3351">
                  <c:v>6</c:v>
                </c:pt>
                <c:pt idx="3352">
                  <c:v>3</c:v>
                </c:pt>
                <c:pt idx="3353">
                  <c:v>7</c:v>
                </c:pt>
                <c:pt idx="3354">
                  <c:v>6</c:v>
                </c:pt>
                <c:pt idx="3355">
                  <c:v>7</c:v>
                </c:pt>
                <c:pt idx="3356">
                  <c:v>6</c:v>
                </c:pt>
                <c:pt idx="3357">
                  <c:v>6</c:v>
                </c:pt>
                <c:pt idx="3358">
                  <c:v>6</c:v>
                </c:pt>
                <c:pt idx="3359">
                  <c:v>5</c:v>
                </c:pt>
                <c:pt idx="3360">
                  <c:v>7</c:v>
                </c:pt>
                <c:pt idx="3361">
                  <c:v>6</c:v>
                </c:pt>
                <c:pt idx="3362">
                  <c:v>6</c:v>
                </c:pt>
                <c:pt idx="3363">
                  <c:v>6</c:v>
                </c:pt>
                <c:pt idx="3364">
                  <c:v>6</c:v>
                </c:pt>
                <c:pt idx="3365">
                  <c:v>5</c:v>
                </c:pt>
                <c:pt idx="3366">
                  <c:v>5</c:v>
                </c:pt>
                <c:pt idx="3367">
                  <c:v>6</c:v>
                </c:pt>
                <c:pt idx="3368">
                  <c:v>7</c:v>
                </c:pt>
                <c:pt idx="3369">
                  <c:v>5</c:v>
                </c:pt>
                <c:pt idx="3370">
                  <c:v>6</c:v>
                </c:pt>
                <c:pt idx="3371">
                  <c:v>6</c:v>
                </c:pt>
                <c:pt idx="3372">
                  <c:v>6</c:v>
                </c:pt>
                <c:pt idx="3373">
                  <c:v>6</c:v>
                </c:pt>
                <c:pt idx="3374">
                  <c:v>5</c:v>
                </c:pt>
                <c:pt idx="3375">
                  <c:v>6</c:v>
                </c:pt>
                <c:pt idx="3376">
                  <c:v>4</c:v>
                </c:pt>
                <c:pt idx="3377">
                  <c:v>6</c:v>
                </c:pt>
                <c:pt idx="3378">
                  <c:v>5</c:v>
                </c:pt>
                <c:pt idx="3379">
                  <c:v>5</c:v>
                </c:pt>
                <c:pt idx="3380">
                  <c:v>5</c:v>
                </c:pt>
                <c:pt idx="3381">
                  <c:v>6</c:v>
                </c:pt>
                <c:pt idx="3382">
                  <c:v>5</c:v>
                </c:pt>
                <c:pt idx="3383">
                  <c:v>3</c:v>
                </c:pt>
                <c:pt idx="3384">
                  <c:v>6</c:v>
                </c:pt>
                <c:pt idx="3385">
                  <c:v>5</c:v>
                </c:pt>
                <c:pt idx="3386">
                  <c:v>3</c:v>
                </c:pt>
                <c:pt idx="3387">
                  <c:v>4</c:v>
                </c:pt>
                <c:pt idx="3388">
                  <c:v>4</c:v>
                </c:pt>
                <c:pt idx="3389">
                  <c:v>3</c:v>
                </c:pt>
                <c:pt idx="3390">
                  <c:v>6</c:v>
                </c:pt>
                <c:pt idx="3391">
                  <c:v>4</c:v>
                </c:pt>
                <c:pt idx="3392">
                  <c:v>4</c:v>
                </c:pt>
                <c:pt idx="3393">
                  <c:v>3</c:v>
                </c:pt>
                <c:pt idx="3394">
                  <c:v>9</c:v>
                </c:pt>
                <c:pt idx="3395">
                  <c:v>5</c:v>
                </c:pt>
                <c:pt idx="3396">
                  <c:v>4</c:v>
                </c:pt>
                <c:pt idx="3397">
                  <c:v>5</c:v>
                </c:pt>
                <c:pt idx="3398">
                  <c:v>4</c:v>
                </c:pt>
                <c:pt idx="3399">
                  <c:v>5</c:v>
                </c:pt>
                <c:pt idx="3400">
                  <c:v>3</c:v>
                </c:pt>
                <c:pt idx="3401">
                  <c:v>5</c:v>
                </c:pt>
                <c:pt idx="3402">
                  <c:v>5</c:v>
                </c:pt>
                <c:pt idx="3403">
                  <c:v>5</c:v>
                </c:pt>
                <c:pt idx="3404">
                  <c:v>5</c:v>
                </c:pt>
                <c:pt idx="3405">
                  <c:v>3</c:v>
                </c:pt>
                <c:pt idx="3406">
                  <c:v>6</c:v>
                </c:pt>
                <c:pt idx="3407">
                  <c:v>6</c:v>
                </c:pt>
                <c:pt idx="3408">
                  <c:v>6</c:v>
                </c:pt>
                <c:pt idx="3409">
                  <c:v>4</c:v>
                </c:pt>
                <c:pt idx="3410">
                  <c:v>4</c:v>
                </c:pt>
                <c:pt idx="3411">
                  <c:v>5</c:v>
                </c:pt>
                <c:pt idx="3412">
                  <c:v>5</c:v>
                </c:pt>
                <c:pt idx="3413">
                  <c:v>4</c:v>
                </c:pt>
                <c:pt idx="3414">
                  <c:v>4</c:v>
                </c:pt>
                <c:pt idx="3415">
                  <c:v>4</c:v>
                </c:pt>
                <c:pt idx="3416">
                  <c:v>5</c:v>
                </c:pt>
                <c:pt idx="3417">
                  <c:v>2</c:v>
                </c:pt>
                <c:pt idx="3418">
                  <c:v>5</c:v>
                </c:pt>
                <c:pt idx="3419">
                  <c:v>6</c:v>
                </c:pt>
                <c:pt idx="3420">
                  <c:v>5</c:v>
                </c:pt>
                <c:pt idx="3421">
                  <c:v>5</c:v>
                </c:pt>
                <c:pt idx="3422">
                  <c:v>3</c:v>
                </c:pt>
                <c:pt idx="3423">
                  <c:v>4</c:v>
                </c:pt>
                <c:pt idx="3424">
                  <c:v>3</c:v>
                </c:pt>
                <c:pt idx="3425">
                  <c:v>5</c:v>
                </c:pt>
                <c:pt idx="3426">
                  <c:v>3</c:v>
                </c:pt>
                <c:pt idx="3427">
                  <c:v>3</c:v>
                </c:pt>
                <c:pt idx="3428">
                  <c:v>7</c:v>
                </c:pt>
                <c:pt idx="3429">
                  <c:v>5</c:v>
                </c:pt>
                <c:pt idx="3430">
                  <c:v>5</c:v>
                </c:pt>
                <c:pt idx="3431">
                  <c:v>3</c:v>
                </c:pt>
                <c:pt idx="3432">
                  <c:v>5</c:v>
                </c:pt>
                <c:pt idx="3433">
                  <c:v>5</c:v>
                </c:pt>
                <c:pt idx="3434">
                  <c:v>2</c:v>
                </c:pt>
                <c:pt idx="3435">
                  <c:v>3</c:v>
                </c:pt>
                <c:pt idx="3436">
                  <c:v>4</c:v>
                </c:pt>
                <c:pt idx="3437">
                  <c:v>5</c:v>
                </c:pt>
                <c:pt idx="3438">
                  <c:v>6</c:v>
                </c:pt>
                <c:pt idx="3439">
                  <c:v>2</c:v>
                </c:pt>
                <c:pt idx="3440">
                  <c:v>3</c:v>
                </c:pt>
                <c:pt idx="3441">
                  <c:v>5</c:v>
                </c:pt>
                <c:pt idx="3442">
                  <c:v>5</c:v>
                </c:pt>
                <c:pt idx="3443">
                  <c:v>4</c:v>
                </c:pt>
                <c:pt idx="3444">
                  <c:v>3</c:v>
                </c:pt>
                <c:pt idx="3445">
                  <c:v>4</c:v>
                </c:pt>
                <c:pt idx="3446">
                  <c:v>3</c:v>
                </c:pt>
                <c:pt idx="3447">
                  <c:v>3</c:v>
                </c:pt>
                <c:pt idx="3448">
                  <c:v>3</c:v>
                </c:pt>
                <c:pt idx="3449">
                  <c:v>3</c:v>
                </c:pt>
                <c:pt idx="3450">
                  <c:v>2</c:v>
                </c:pt>
                <c:pt idx="3451">
                  <c:v>3</c:v>
                </c:pt>
                <c:pt idx="3452">
                  <c:v>4</c:v>
                </c:pt>
                <c:pt idx="3453">
                  <c:v>3</c:v>
                </c:pt>
                <c:pt idx="3454">
                  <c:v>3</c:v>
                </c:pt>
                <c:pt idx="3455">
                  <c:v>2</c:v>
                </c:pt>
                <c:pt idx="3456">
                  <c:v>3</c:v>
                </c:pt>
                <c:pt idx="3457">
                  <c:v>2</c:v>
                </c:pt>
                <c:pt idx="3458">
                  <c:v>0</c:v>
                </c:pt>
                <c:pt idx="3459">
                  <c:v>2</c:v>
                </c:pt>
                <c:pt idx="3460">
                  <c:v>3</c:v>
                </c:pt>
                <c:pt idx="3461">
                  <c:v>3</c:v>
                </c:pt>
                <c:pt idx="3462">
                  <c:v>3</c:v>
                </c:pt>
                <c:pt idx="3463">
                  <c:v>2</c:v>
                </c:pt>
                <c:pt idx="3464">
                  <c:v>2</c:v>
                </c:pt>
                <c:pt idx="3465">
                  <c:v>3</c:v>
                </c:pt>
                <c:pt idx="3466">
                  <c:v>3</c:v>
                </c:pt>
                <c:pt idx="3467">
                  <c:v>2</c:v>
                </c:pt>
                <c:pt idx="3468">
                  <c:v>1</c:v>
                </c:pt>
                <c:pt idx="3469">
                  <c:v>2</c:v>
                </c:pt>
                <c:pt idx="3470">
                  <c:v>1</c:v>
                </c:pt>
                <c:pt idx="3471">
                  <c:v>2</c:v>
                </c:pt>
                <c:pt idx="3472">
                  <c:v>1</c:v>
                </c:pt>
                <c:pt idx="3473">
                  <c:v>3</c:v>
                </c:pt>
                <c:pt idx="3474">
                  <c:v>2</c:v>
                </c:pt>
                <c:pt idx="3475">
                  <c:v>1</c:v>
                </c:pt>
                <c:pt idx="3476">
                  <c:v>3</c:v>
                </c:pt>
                <c:pt idx="3477">
                  <c:v>1</c:v>
                </c:pt>
                <c:pt idx="3478">
                  <c:v>2</c:v>
                </c:pt>
                <c:pt idx="3479">
                  <c:v>2</c:v>
                </c:pt>
                <c:pt idx="3480">
                  <c:v>3</c:v>
                </c:pt>
                <c:pt idx="3481">
                  <c:v>1</c:v>
                </c:pt>
                <c:pt idx="3482">
                  <c:v>0</c:v>
                </c:pt>
                <c:pt idx="3483">
                  <c:v>2</c:v>
                </c:pt>
                <c:pt idx="3484">
                  <c:v>7</c:v>
                </c:pt>
                <c:pt idx="3485">
                  <c:v>3</c:v>
                </c:pt>
                <c:pt idx="3486">
                  <c:v>2</c:v>
                </c:pt>
                <c:pt idx="3487">
                  <c:v>1</c:v>
                </c:pt>
                <c:pt idx="3488">
                  <c:v>1</c:v>
                </c:pt>
                <c:pt idx="3489">
                  <c:v>3</c:v>
                </c:pt>
                <c:pt idx="3490">
                  <c:v>2</c:v>
                </c:pt>
                <c:pt idx="3491">
                  <c:v>2</c:v>
                </c:pt>
                <c:pt idx="3492">
                  <c:v>1</c:v>
                </c:pt>
                <c:pt idx="3493">
                  <c:v>2</c:v>
                </c:pt>
                <c:pt idx="3494">
                  <c:v>1</c:v>
                </c:pt>
                <c:pt idx="3495">
                  <c:v>2</c:v>
                </c:pt>
                <c:pt idx="3496">
                  <c:v>3</c:v>
                </c:pt>
                <c:pt idx="3497">
                  <c:v>1</c:v>
                </c:pt>
                <c:pt idx="3498">
                  <c:v>1</c:v>
                </c:pt>
                <c:pt idx="3499">
                  <c:v>0</c:v>
                </c:pt>
                <c:pt idx="3500">
                  <c:v>2</c:v>
                </c:pt>
                <c:pt idx="3501">
                  <c:v>1</c:v>
                </c:pt>
                <c:pt idx="3502">
                  <c:v>2</c:v>
                </c:pt>
                <c:pt idx="3503">
                  <c:v>2</c:v>
                </c:pt>
                <c:pt idx="3504">
                  <c:v>3</c:v>
                </c:pt>
                <c:pt idx="3505">
                  <c:v>2</c:v>
                </c:pt>
                <c:pt idx="3506">
                  <c:v>1</c:v>
                </c:pt>
                <c:pt idx="3507">
                  <c:v>3</c:v>
                </c:pt>
                <c:pt idx="3508">
                  <c:v>2</c:v>
                </c:pt>
                <c:pt idx="3509">
                  <c:v>2</c:v>
                </c:pt>
                <c:pt idx="3510">
                  <c:v>2</c:v>
                </c:pt>
                <c:pt idx="3511">
                  <c:v>1</c:v>
                </c:pt>
                <c:pt idx="3512">
                  <c:v>1</c:v>
                </c:pt>
                <c:pt idx="3513">
                  <c:v>3</c:v>
                </c:pt>
                <c:pt idx="3514">
                  <c:v>2</c:v>
                </c:pt>
                <c:pt idx="3515">
                  <c:v>2</c:v>
                </c:pt>
                <c:pt idx="3516">
                  <c:v>0</c:v>
                </c:pt>
                <c:pt idx="3517">
                  <c:v>2</c:v>
                </c:pt>
                <c:pt idx="3518">
                  <c:v>2</c:v>
                </c:pt>
                <c:pt idx="3519">
                  <c:v>2</c:v>
                </c:pt>
                <c:pt idx="3520">
                  <c:v>2</c:v>
                </c:pt>
                <c:pt idx="3521">
                  <c:v>0</c:v>
                </c:pt>
                <c:pt idx="3522">
                  <c:v>2</c:v>
                </c:pt>
                <c:pt idx="3523">
                  <c:v>2</c:v>
                </c:pt>
                <c:pt idx="3524">
                  <c:v>3</c:v>
                </c:pt>
                <c:pt idx="3525">
                  <c:v>1</c:v>
                </c:pt>
                <c:pt idx="3526">
                  <c:v>2</c:v>
                </c:pt>
                <c:pt idx="3527">
                  <c:v>2</c:v>
                </c:pt>
                <c:pt idx="3528">
                  <c:v>1</c:v>
                </c:pt>
                <c:pt idx="3529">
                  <c:v>2</c:v>
                </c:pt>
                <c:pt idx="3530">
                  <c:v>3</c:v>
                </c:pt>
                <c:pt idx="3531">
                  <c:v>2</c:v>
                </c:pt>
                <c:pt idx="3532">
                  <c:v>3</c:v>
                </c:pt>
                <c:pt idx="3533">
                  <c:v>2</c:v>
                </c:pt>
                <c:pt idx="3534">
                  <c:v>3</c:v>
                </c:pt>
                <c:pt idx="3535">
                  <c:v>3</c:v>
                </c:pt>
                <c:pt idx="3536">
                  <c:v>3</c:v>
                </c:pt>
                <c:pt idx="3537">
                  <c:v>5</c:v>
                </c:pt>
                <c:pt idx="3538">
                  <c:v>2</c:v>
                </c:pt>
                <c:pt idx="3539">
                  <c:v>3</c:v>
                </c:pt>
                <c:pt idx="3540">
                  <c:v>3</c:v>
                </c:pt>
                <c:pt idx="3541">
                  <c:v>5</c:v>
                </c:pt>
                <c:pt idx="3542">
                  <c:v>3</c:v>
                </c:pt>
                <c:pt idx="3543">
                  <c:v>2</c:v>
                </c:pt>
                <c:pt idx="3544">
                  <c:v>3</c:v>
                </c:pt>
                <c:pt idx="3545">
                  <c:v>0</c:v>
                </c:pt>
                <c:pt idx="3546">
                  <c:v>2</c:v>
                </c:pt>
                <c:pt idx="3547">
                  <c:v>3</c:v>
                </c:pt>
                <c:pt idx="3548">
                  <c:v>2</c:v>
                </c:pt>
                <c:pt idx="3549">
                  <c:v>2</c:v>
                </c:pt>
                <c:pt idx="3550">
                  <c:v>2</c:v>
                </c:pt>
                <c:pt idx="3551">
                  <c:v>3</c:v>
                </c:pt>
                <c:pt idx="3552">
                  <c:v>4</c:v>
                </c:pt>
                <c:pt idx="3553">
                  <c:v>2</c:v>
                </c:pt>
                <c:pt idx="3554">
                  <c:v>2</c:v>
                </c:pt>
                <c:pt idx="3555">
                  <c:v>3</c:v>
                </c:pt>
                <c:pt idx="3556">
                  <c:v>2</c:v>
                </c:pt>
                <c:pt idx="3557">
                  <c:v>1</c:v>
                </c:pt>
                <c:pt idx="3558">
                  <c:v>2</c:v>
                </c:pt>
                <c:pt idx="3559">
                  <c:v>3</c:v>
                </c:pt>
                <c:pt idx="3560">
                  <c:v>3</c:v>
                </c:pt>
                <c:pt idx="3561">
                  <c:v>3</c:v>
                </c:pt>
                <c:pt idx="3562">
                  <c:v>2</c:v>
                </c:pt>
                <c:pt idx="3563">
                  <c:v>3</c:v>
                </c:pt>
                <c:pt idx="3564">
                  <c:v>2</c:v>
                </c:pt>
                <c:pt idx="3565">
                  <c:v>3</c:v>
                </c:pt>
                <c:pt idx="3566">
                  <c:v>3</c:v>
                </c:pt>
                <c:pt idx="3567">
                  <c:v>3</c:v>
                </c:pt>
                <c:pt idx="3568">
                  <c:v>4</c:v>
                </c:pt>
                <c:pt idx="3569">
                  <c:v>1</c:v>
                </c:pt>
                <c:pt idx="3570">
                  <c:v>2</c:v>
                </c:pt>
                <c:pt idx="3571">
                  <c:v>3</c:v>
                </c:pt>
                <c:pt idx="3572">
                  <c:v>3</c:v>
                </c:pt>
                <c:pt idx="3573">
                  <c:v>2</c:v>
                </c:pt>
                <c:pt idx="3574">
                  <c:v>2</c:v>
                </c:pt>
                <c:pt idx="3575">
                  <c:v>3</c:v>
                </c:pt>
                <c:pt idx="3576">
                  <c:v>2</c:v>
                </c:pt>
                <c:pt idx="3577">
                  <c:v>2</c:v>
                </c:pt>
                <c:pt idx="3578">
                  <c:v>2</c:v>
                </c:pt>
                <c:pt idx="3579">
                  <c:v>2</c:v>
                </c:pt>
                <c:pt idx="3580">
                  <c:v>2</c:v>
                </c:pt>
                <c:pt idx="3581">
                  <c:v>1</c:v>
                </c:pt>
                <c:pt idx="3582">
                  <c:v>2</c:v>
                </c:pt>
                <c:pt idx="3583">
                  <c:v>3</c:v>
                </c:pt>
                <c:pt idx="3584">
                  <c:v>2</c:v>
                </c:pt>
                <c:pt idx="3585">
                  <c:v>4</c:v>
                </c:pt>
                <c:pt idx="3586">
                  <c:v>3</c:v>
                </c:pt>
                <c:pt idx="3587">
                  <c:v>3</c:v>
                </c:pt>
                <c:pt idx="3588">
                  <c:v>3</c:v>
                </c:pt>
                <c:pt idx="3589">
                  <c:v>3</c:v>
                </c:pt>
                <c:pt idx="3590">
                  <c:v>4</c:v>
                </c:pt>
                <c:pt idx="3591">
                  <c:v>1</c:v>
                </c:pt>
                <c:pt idx="3592">
                  <c:v>2</c:v>
                </c:pt>
                <c:pt idx="3593">
                  <c:v>2</c:v>
                </c:pt>
                <c:pt idx="3594">
                  <c:v>3</c:v>
                </c:pt>
                <c:pt idx="3595">
                  <c:v>2</c:v>
                </c:pt>
                <c:pt idx="3596">
                  <c:v>2</c:v>
                </c:pt>
                <c:pt idx="3597">
                  <c:v>2</c:v>
                </c:pt>
                <c:pt idx="3598">
                  <c:v>2</c:v>
                </c:pt>
                <c:pt idx="3599">
                  <c:v>3</c:v>
                </c:pt>
                <c:pt idx="3600">
                  <c:v>2</c:v>
                </c:pt>
                <c:pt idx="3601">
                  <c:v>2</c:v>
                </c:pt>
                <c:pt idx="3602">
                  <c:v>4</c:v>
                </c:pt>
                <c:pt idx="3603">
                  <c:v>3</c:v>
                </c:pt>
                <c:pt idx="3604">
                  <c:v>3</c:v>
                </c:pt>
                <c:pt idx="3605">
                  <c:v>3</c:v>
                </c:pt>
                <c:pt idx="3606">
                  <c:v>2</c:v>
                </c:pt>
                <c:pt idx="3607">
                  <c:v>3</c:v>
                </c:pt>
                <c:pt idx="3608">
                  <c:v>2</c:v>
                </c:pt>
                <c:pt idx="3609">
                  <c:v>2</c:v>
                </c:pt>
                <c:pt idx="3610">
                  <c:v>2</c:v>
                </c:pt>
                <c:pt idx="3611">
                  <c:v>1</c:v>
                </c:pt>
                <c:pt idx="3612">
                  <c:v>3</c:v>
                </c:pt>
                <c:pt idx="3613">
                  <c:v>3</c:v>
                </c:pt>
                <c:pt idx="3614">
                  <c:v>2</c:v>
                </c:pt>
                <c:pt idx="3615">
                  <c:v>0</c:v>
                </c:pt>
                <c:pt idx="3616">
                  <c:v>2</c:v>
                </c:pt>
                <c:pt idx="3617">
                  <c:v>2</c:v>
                </c:pt>
                <c:pt idx="3618">
                  <c:v>2</c:v>
                </c:pt>
                <c:pt idx="3619">
                  <c:v>1</c:v>
                </c:pt>
                <c:pt idx="3620">
                  <c:v>1</c:v>
                </c:pt>
                <c:pt idx="3621">
                  <c:v>1</c:v>
                </c:pt>
                <c:pt idx="3622">
                  <c:v>0</c:v>
                </c:pt>
                <c:pt idx="3623">
                  <c:v>1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1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2</c:v>
                </c:pt>
                <c:pt idx="3632">
                  <c:v>0</c:v>
                </c:pt>
                <c:pt idx="3633">
                  <c:v>2</c:v>
                </c:pt>
                <c:pt idx="3634">
                  <c:v>1</c:v>
                </c:pt>
                <c:pt idx="3635">
                  <c:v>0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0</c:v>
                </c:pt>
                <c:pt idx="3640">
                  <c:v>1</c:v>
                </c:pt>
                <c:pt idx="3641">
                  <c:v>0</c:v>
                </c:pt>
                <c:pt idx="3642">
                  <c:v>3</c:v>
                </c:pt>
                <c:pt idx="3643">
                  <c:v>2</c:v>
                </c:pt>
                <c:pt idx="3644">
                  <c:v>0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0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5</c:v>
                </c:pt>
                <c:pt idx="3654">
                  <c:v>1</c:v>
                </c:pt>
                <c:pt idx="3655">
                  <c:v>1</c:v>
                </c:pt>
                <c:pt idx="3656">
                  <c:v>2</c:v>
                </c:pt>
                <c:pt idx="3657">
                  <c:v>1</c:v>
                </c:pt>
                <c:pt idx="3658">
                  <c:v>1</c:v>
                </c:pt>
                <c:pt idx="3659">
                  <c:v>0</c:v>
                </c:pt>
                <c:pt idx="3660">
                  <c:v>1</c:v>
                </c:pt>
                <c:pt idx="3661">
                  <c:v>0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2</c:v>
                </c:pt>
                <c:pt idx="3666">
                  <c:v>1</c:v>
                </c:pt>
                <c:pt idx="3667">
                  <c:v>2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0</c:v>
                </c:pt>
                <c:pt idx="3674">
                  <c:v>2</c:v>
                </c:pt>
                <c:pt idx="3675">
                  <c:v>2</c:v>
                </c:pt>
                <c:pt idx="3676">
                  <c:v>2</c:v>
                </c:pt>
                <c:pt idx="3677">
                  <c:v>1</c:v>
                </c:pt>
                <c:pt idx="3678">
                  <c:v>1</c:v>
                </c:pt>
                <c:pt idx="3679">
                  <c:v>0</c:v>
                </c:pt>
                <c:pt idx="3680">
                  <c:v>1</c:v>
                </c:pt>
                <c:pt idx="3681">
                  <c:v>0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0</c:v>
                </c:pt>
                <c:pt idx="3686">
                  <c:v>3</c:v>
                </c:pt>
                <c:pt idx="3687">
                  <c:v>6</c:v>
                </c:pt>
                <c:pt idx="3688">
                  <c:v>2</c:v>
                </c:pt>
                <c:pt idx="3689">
                  <c:v>3</c:v>
                </c:pt>
                <c:pt idx="3690">
                  <c:v>1</c:v>
                </c:pt>
                <c:pt idx="3691">
                  <c:v>3</c:v>
                </c:pt>
                <c:pt idx="3692">
                  <c:v>1</c:v>
                </c:pt>
                <c:pt idx="3693">
                  <c:v>2</c:v>
                </c:pt>
                <c:pt idx="3694">
                  <c:v>1</c:v>
                </c:pt>
                <c:pt idx="3695">
                  <c:v>2</c:v>
                </c:pt>
                <c:pt idx="3696">
                  <c:v>2</c:v>
                </c:pt>
                <c:pt idx="3697">
                  <c:v>1</c:v>
                </c:pt>
                <c:pt idx="3698">
                  <c:v>1</c:v>
                </c:pt>
                <c:pt idx="3699">
                  <c:v>2</c:v>
                </c:pt>
                <c:pt idx="3700">
                  <c:v>2</c:v>
                </c:pt>
                <c:pt idx="3701">
                  <c:v>2</c:v>
                </c:pt>
                <c:pt idx="3702">
                  <c:v>0</c:v>
                </c:pt>
                <c:pt idx="3703">
                  <c:v>1</c:v>
                </c:pt>
                <c:pt idx="3704">
                  <c:v>2</c:v>
                </c:pt>
                <c:pt idx="3705">
                  <c:v>2</c:v>
                </c:pt>
                <c:pt idx="3706">
                  <c:v>2</c:v>
                </c:pt>
                <c:pt idx="3707">
                  <c:v>0</c:v>
                </c:pt>
                <c:pt idx="3708">
                  <c:v>4</c:v>
                </c:pt>
                <c:pt idx="3709">
                  <c:v>3</c:v>
                </c:pt>
                <c:pt idx="3710">
                  <c:v>3</c:v>
                </c:pt>
                <c:pt idx="3711">
                  <c:v>3</c:v>
                </c:pt>
                <c:pt idx="3712">
                  <c:v>2</c:v>
                </c:pt>
                <c:pt idx="3713">
                  <c:v>3</c:v>
                </c:pt>
                <c:pt idx="3714">
                  <c:v>2</c:v>
                </c:pt>
                <c:pt idx="3715">
                  <c:v>3</c:v>
                </c:pt>
                <c:pt idx="3716">
                  <c:v>2</c:v>
                </c:pt>
                <c:pt idx="3717">
                  <c:v>3</c:v>
                </c:pt>
                <c:pt idx="3718">
                  <c:v>3</c:v>
                </c:pt>
                <c:pt idx="3719">
                  <c:v>1</c:v>
                </c:pt>
                <c:pt idx="3720">
                  <c:v>2</c:v>
                </c:pt>
                <c:pt idx="3721">
                  <c:v>7</c:v>
                </c:pt>
                <c:pt idx="3722">
                  <c:v>4</c:v>
                </c:pt>
                <c:pt idx="3723">
                  <c:v>3</c:v>
                </c:pt>
                <c:pt idx="3724">
                  <c:v>1</c:v>
                </c:pt>
                <c:pt idx="3725">
                  <c:v>4</c:v>
                </c:pt>
                <c:pt idx="3726">
                  <c:v>4</c:v>
                </c:pt>
                <c:pt idx="3727">
                  <c:v>3</c:v>
                </c:pt>
                <c:pt idx="3728">
                  <c:v>4</c:v>
                </c:pt>
                <c:pt idx="3729">
                  <c:v>3</c:v>
                </c:pt>
                <c:pt idx="3730">
                  <c:v>4</c:v>
                </c:pt>
                <c:pt idx="3731">
                  <c:v>3</c:v>
                </c:pt>
                <c:pt idx="3732">
                  <c:v>4</c:v>
                </c:pt>
                <c:pt idx="3733">
                  <c:v>4</c:v>
                </c:pt>
                <c:pt idx="3734">
                  <c:v>3</c:v>
                </c:pt>
                <c:pt idx="3735">
                  <c:v>5</c:v>
                </c:pt>
                <c:pt idx="3736">
                  <c:v>1</c:v>
                </c:pt>
                <c:pt idx="3737">
                  <c:v>5</c:v>
                </c:pt>
                <c:pt idx="3738">
                  <c:v>3</c:v>
                </c:pt>
                <c:pt idx="3739">
                  <c:v>4</c:v>
                </c:pt>
                <c:pt idx="3740">
                  <c:v>3</c:v>
                </c:pt>
                <c:pt idx="3741">
                  <c:v>2</c:v>
                </c:pt>
                <c:pt idx="3742">
                  <c:v>3</c:v>
                </c:pt>
                <c:pt idx="3743">
                  <c:v>3</c:v>
                </c:pt>
                <c:pt idx="3744">
                  <c:v>5</c:v>
                </c:pt>
                <c:pt idx="3745">
                  <c:v>3</c:v>
                </c:pt>
                <c:pt idx="3746">
                  <c:v>4</c:v>
                </c:pt>
                <c:pt idx="3747">
                  <c:v>3</c:v>
                </c:pt>
                <c:pt idx="3748">
                  <c:v>4</c:v>
                </c:pt>
                <c:pt idx="3749">
                  <c:v>4</c:v>
                </c:pt>
                <c:pt idx="3750">
                  <c:v>5</c:v>
                </c:pt>
                <c:pt idx="3751">
                  <c:v>3</c:v>
                </c:pt>
                <c:pt idx="3752">
                  <c:v>5</c:v>
                </c:pt>
                <c:pt idx="3753">
                  <c:v>3</c:v>
                </c:pt>
                <c:pt idx="3754">
                  <c:v>6</c:v>
                </c:pt>
                <c:pt idx="3755">
                  <c:v>8</c:v>
                </c:pt>
                <c:pt idx="3756">
                  <c:v>4</c:v>
                </c:pt>
                <c:pt idx="3757">
                  <c:v>6</c:v>
                </c:pt>
                <c:pt idx="3758">
                  <c:v>3</c:v>
                </c:pt>
                <c:pt idx="3759">
                  <c:v>5</c:v>
                </c:pt>
                <c:pt idx="3760">
                  <c:v>4</c:v>
                </c:pt>
                <c:pt idx="3761">
                  <c:v>5</c:v>
                </c:pt>
                <c:pt idx="3762">
                  <c:v>5</c:v>
                </c:pt>
                <c:pt idx="3763">
                  <c:v>5</c:v>
                </c:pt>
                <c:pt idx="3764">
                  <c:v>3</c:v>
                </c:pt>
                <c:pt idx="3765">
                  <c:v>3</c:v>
                </c:pt>
                <c:pt idx="3766">
                  <c:v>4</c:v>
                </c:pt>
                <c:pt idx="3767">
                  <c:v>3</c:v>
                </c:pt>
                <c:pt idx="3768">
                  <c:v>3</c:v>
                </c:pt>
                <c:pt idx="3769">
                  <c:v>3</c:v>
                </c:pt>
                <c:pt idx="3770">
                  <c:v>3</c:v>
                </c:pt>
                <c:pt idx="3771">
                  <c:v>3</c:v>
                </c:pt>
                <c:pt idx="3772">
                  <c:v>3</c:v>
                </c:pt>
                <c:pt idx="3773">
                  <c:v>3</c:v>
                </c:pt>
                <c:pt idx="3774">
                  <c:v>3</c:v>
                </c:pt>
                <c:pt idx="3775">
                  <c:v>1</c:v>
                </c:pt>
                <c:pt idx="3776">
                  <c:v>3</c:v>
                </c:pt>
                <c:pt idx="3777">
                  <c:v>2</c:v>
                </c:pt>
                <c:pt idx="3778">
                  <c:v>3</c:v>
                </c:pt>
                <c:pt idx="3779">
                  <c:v>2</c:v>
                </c:pt>
                <c:pt idx="3780">
                  <c:v>3</c:v>
                </c:pt>
                <c:pt idx="3781">
                  <c:v>3</c:v>
                </c:pt>
                <c:pt idx="3782">
                  <c:v>0</c:v>
                </c:pt>
                <c:pt idx="3783">
                  <c:v>3</c:v>
                </c:pt>
                <c:pt idx="3784">
                  <c:v>2</c:v>
                </c:pt>
                <c:pt idx="3785">
                  <c:v>3</c:v>
                </c:pt>
                <c:pt idx="3786">
                  <c:v>2</c:v>
                </c:pt>
                <c:pt idx="3787">
                  <c:v>1</c:v>
                </c:pt>
                <c:pt idx="3788">
                  <c:v>2</c:v>
                </c:pt>
                <c:pt idx="3789">
                  <c:v>7</c:v>
                </c:pt>
                <c:pt idx="3790">
                  <c:v>2</c:v>
                </c:pt>
                <c:pt idx="3791">
                  <c:v>1</c:v>
                </c:pt>
                <c:pt idx="3792">
                  <c:v>2</c:v>
                </c:pt>
                <c:pt idx="3793">
                  <c:v>3</c:v>
                </c:pt>
                <c:pt idx="3794">
                  <c:v>1</c:v>
                </c:pt>
                <c:pt idx="3795">
                  <c:v>2</c:v>
                </c:pt>
                <c:pt idx="3796">
                  <c:v>3</c:v>
                </c:pt>
                <c:pt idx="3797">
                  <c:v>1</c:v>
                </c:pt>
                <c:pt idx="3798">
                  <c:v>3</c:v>
                </c:pt>
                <c:pt idx="3799">
                  <c:v>0</c:v>
                </c:pt>
                <c:pt idx="3800">
                  <c:v>3</c:v>
                </c:pt>
                <c:pt idx="3801">
                  <c:v>5</c:v>
                </c:pt>
                <c:pt idx="3802">
                  <c:v>2</c:v>
                </c:pt>
                <c:pt idx="3803">
                  <c:v>3</c:v>
                </c:pt>
                <c:pt idx="3804">
                  <c:v>2</c:v>
                </c:pt>
                <c:pt idx="3805">
                  <c:v>4</c:v>
                </c:pt>
                <c:pt idx="3806">
                  <c:v>3</c:v>
                </c:pt>
                <c:pt idx="3807">
                  <c:v>4</c:v>
                </c:pt>
                <c:pt idx="3808">
                  <c:v>3</c:v>
                </c:pt>
                <c:pt idx="3809">
                  <c:v>2</c:v>
                </c:pt>
                <c:pt idx="3810">
                  <c:v>3</c:v>
                </c:pt>
                <c:pt idx="3811">
                  <c:v>3</c:v>
                </c:pt>
                <c:pt idx="3812">
                  <c:v>5</c:v>
                </c:pt>
                <c:pt idx="3813">
                  <c:v>3</c:v>
                </c:pt>
                <c:pt idx="3814">
                  <c:v>5</c:v>
                </c:pt>
                <c:pt idx="3815">
                  <c:v>3</c:v>
                </c:pt>
                <c:pt idx="3816">
                  <c:v>2</c:v>
                </c:pt>
                <c:pt idx="3817">
                  <c:v>2</c:v>
                </c:pt>
                <c:pt idx="3818">
                  <c:v>4</c:v>
                </c:pt>
                <c:pt idx="3819">
                  <c:v>4</c:v>
                </c:pt>
                <c:pt idx="3820">
                  <c:v>5</c:v>
                </c:pt>
                <c:pt idx="3821">
                  <c:v>3</c:v>
                </c:pt>
                <c:pt idx="3822">
                  <c:v>3</c:v>
                </c:pt>
                <c:pt idx="3823">
                  <c:v>7</c:v>
                </c:pt>
                <c:pt idx="3824">
                  <c:v>4</c:v>
                </c:pt>
                <c:pt idx="3825">
                  <c:v>5</c:v>
                </c:pt>
                <c:pt idx="3826">
                  <c:v>2</c:v>
                </c:pt>
                <c:pt idx="3827">
                  <c:v>4</c:v>
                </c:pt>
                <c:pt idx="3828">
                  <c:v>2</c:v>
                </c:pt>
                <c:pt idx="3829">
                  <c:v>3</c:v>
                </c:pt>
                <c:pt idx="3830">
                  <c:v>3</c:v>
                </c:pt>
                <c:pt idx="3831">
                  <c:v>3</c:v>
                </c:pt>
                <c:pt idx="3832">
                  <c:v>3</c:v>
                </c:pt>
                <c:pt idx="3833">
                  <c:v>1</c:v>
                </c:pt>
                <c:pt idx="3834">
                  <c:v>2</c:v>
                </c:pt>
                <c:pt idx="3835">
                  <c:v>2</c:v>
                </c:pt>
                <c:pt idx="3836">
                  <c:v>3</c:v>
                </c:pt>
                <c:pt idx="3837">
                  <c:v>2</c:v>
                </c:pt>
                <c:pt idx="3838">
                  <c:v>1</c:v>
                </c:pt>
                <c:pt idx="3839">
                  <c:v>1</c:v>
                </c:pt>
                <c:pt idx="3840">
                  <c:v>2</c:v>
                </c:pt>
                <c:pt idx="3841">
                  <c:v>2</c:v>
                </c:pt>
                <c:pt idx="3842">
                  <c:v>3</c:v>
                </c:pt>
                <c:pt idx="3843">
                  <c:v>1</c:v>
                </c:pt>
                <c:pt idx="3844">
                  <c:v>2</c:v>
                </c:pt>
                <c:pt idx="3845">
                  <c:v>1</c:v>
                </c:pt>
                <c:pt idx="3846">
                  <c:v>2</c:v>
                </c:pt>
                <c:pt idx="3847">
                  <c:v>3</c:v>
                </c:pt>
                <c:pt idx="3848">
                  <c:v>1</c:v>
                </c:pt>
                <c:pt idx="3849">
                  <c:v>2</c:v>
                </c:pt>
                <c:pt idx="3850">
                  <c:v>0</c:v>
                </c:pt>
                <c:pt idx="3851">
                  <c:v>3</c:v>
                </c:pt>
                <c:pt idx="3852">
                  <c:v>2</c:v>
                </c:pt>
                <c:pt idx="3853">
                  <c:v>2</c:v>
                </c:pt>
                <c:pt idx="3854">
                  <c:v>2</c:v>
                </c:pt>
                <c:pt idx="3855">
                  <c:v>2</c:v>
                </c:pt>
                <c:pt idx="3856">
                  <c:v>2</c:v>
                </c:pt>
                <c:pt idx="3857">
                  <c:v>5</c:v>
                </c:pt>
                <c:pt idx="3858">
                  <c:v>3</c:v>
                </c:pt>
                <c:pt idx="3859">
                  <c:v>1</c:v>
                </c:pt>
                <c:pt idx="3860">
                  <c:v>2</c:v>
                </c:pt>
                <c:pt idx="3861">
                  <c:v>3</c:v>
                </c:pt>
                <c:pt idx="3862">
                  <c:v>2</c:v>
                </c:pt>
                <c:pt idx="3863">
                  <c:v>2</c:v>
                </c:pt>
                <c:pt idx="3864">
                  <c:v>3</c:v>
                </c:pt>
                <c:pt idx="3865">
                  <c:v>2</c:v>
                </c:pt>
                <c:pt idx="3866">
                  <c:v>3</c:v>
                </c:pt>
                <c:pt idx="3867">
                  <c:v>1</c:v>
                </c:pt>
                <c:pt idx="3868">
                  <c:v>3</c:v>
                </c:pt>
                <c:pt idx="3869">
                  <c:v>3</c:v>
                </c:pt>
                <c:pt idx="3870">
                  <c:v>3</c:v>
                </c:pt>
                <c:pt idx="3871">
                  <c:v>5</c:v>
                </c:pt>
                <c:pt idx="3872">
                  <c:v>2</c:v>
                </c:pt>
                <c:pt idx="3873">
                  <c:v>3</c:v>
                </c:pt>
                <c:pt idx="3874">
                  <c:v>2</c:v>
                </c:pt>
                <c:pt idx="3875">
                  <c:v>4</c:v>
                </c:pt>
                <c:pt idx="3876">
                  <c:v>4</c:v>
                </c:pt>
                <c:pt idx="3877">
                  <c:v>2</c:v>
                </c:pt>
                <c:pt idx="3878">
                  <c:v>3</c:v>
                </c:pt>
                <c:pt idx="3879">
                  <c:v>4</c:v>
                </c:pt>
                <c:pt idx="3880">
                  <c:v>5</c:v>
                </c:pt>
                <c:pt idx="3881">
                  <c:v>3</c:v>
                </c:pt>
                <c:pt idx="3882">
                  <c:v>3</c:v>
                </c:pt>
                <c:pt idx="3883">
                  <c:v>3</c:v>
                </c:pt>
                <c:pt idx="3884">
                  <c:v>5</c:v>
                </c:pt>
                <c:pt idx="3885">
                  <c:v>3</c:v>
                </c:pt>
                <c:pt idx="3886">
                  <c:v>4</c:v>
                </c:pt>
                <c:pt idx="3887">
                  <c:v>2</c:v>
                </c:pt>
                <c:pt idx="3888">
                  <c:v>5</c:v>
                </c:pt>
                <c:pt idx="3889">
                  <c:v>2</c:v>
                </c:pt>
                <c:pt idx="3890">
                  <c:v>4</c:v>
                </c:pt>
                <c:pt idx="3891">
                  <c:v>5</c:v>
                </c:pt>
                <c:pt idx="3892">
                  <c:v>5</c:v>
                </c:pt>
                <c:pt idx="3893">
                  <c:v>5</c:v>
                </c:pt>
                <c:pt idx="3894">
                  <c:v>2</c:v>
                </c:pt>
                <c:pt idx="3895">
                  <c:v>6</c:v>
                </c:pt>
                <c:pt idx="3896">
                  <c:v>5</c:v>
                </c:pt>
                <c:pt idx="3897">
                  <c:v>5</c:v>
                </c:pt>
                <c:pt idx="3898">
                  <c:v>3</c:v>
                </c:pt>
                <c:pt idx="3899">
                  <c:v>4</c:v>
                </c:pt>
                <c:pt idx="3900">
                  <c:v>4</c:v>
                </c:pt>
                <c:pt idx="3901">
                  <c:v>4</c:v>
                </c:pt>
                <c:pt idx="3902">
                  <c:v>5</c:v>
                </c:pt>
                <c:pt idx="3903">
                  <c:v>5</c:v>
                </c:pt>
                <c:pt idx="3904">
                  <c:v>3</c:v>
                </c:pt>
                <c:pt idx="3905">
                  <c:v>4</c:v>
                </c:pt>
                <c:pt idx="3906">
                  <c:v>2</c:v>
                </c:pt>
                <c:pt idx="3907">
                  <c:v>3</c:v>
                </c:pt>
                <c:pt idx="3908">
                  <c:v>5</c:v>
                </c:pt>
                <c:pt idx="3909">
                  <c:v>3</c:v>
                </c:pt>
                <c:pt idx="3910">
                  <c:v>3</c:v>
                </c:pt>
                <c:pt idx="3911">
                  <c:v>2</c:v>
                </c:pt>
                <c:pt idx="3912">
                  <c:v>5</c:v>
                </c:pt>
                <c:pt idx="3913">
                  <c:v>3</c:v>
                </c:pt>
                <c:pt idx="3914">
                  <c:v>3</c:v>
                </c:pt>
                <c:pt idx="3915">
                  <c:v>4</c:v>
                </c:pt>
                <c:pt idx="3916">
                  <c:v>4</c:v>
                </c:pt>
                <c:pt idx="3917">
                  <c:v>3</c:v>
                </c:pt>
                <c:pt idx="3918">
                  <c:v>2</c:v>
                </c:pt>
                <c:pt idx="3919">
                  <c:v>5</c:v>
                </c:pt>
                <c:pt idx="3920">
                  <c:v>3</c:v>
                </c:pt>
                <c:pt idx="3921">
                  <c:v>3</c:v>
                </c:pt>
                <c:pt idx="3922">
                  <c:v>2</c:v>
                </c:pt>
                <c:pt idx="3923">
                  <c:v>2</c:v>
                </c:pt>
                <c:pt idx="3924">
                  <c:v>2</c:v>
                </c:pt>
                <c:pt idx="3925">
                  <c:v>4</c:v>
                </c:pt>
                <c:pt idx="3926">
                  <c:v>3</c:v>
                </c:pt>
                <c:pt idx="3927">
                  <c:v>2</c:v>
                </c:pt>
                <c:pt idx="3928">
                  <c:v>3</c:v>
                </c:pt>
                <c:pt idx="3929">
                  <c:v>2</c:v>
                </c:pt>
                <c:pt idx="3930">
                  <c:v>1</c:v>
                </c:pt>
                <c:pt idx="3931">
                  <c:v>2</c:v>
                </c:pt>
                <c:pt idx="3932">
                  <c:v>3</c:v>
                </c:pt>
                <c:pt idx="3933">
                  <c:v>3</c:v>
                </c:pt>
                <c:pt idx="3934">
                  <c:v>2</c:v>
                </c:pt>
                <c:pt idx="3935">
                  <c:v>0</c:v>
                </c:pt>
                <c:pt idx="3936">
                  <c:v>4</c:v>
                </c:pt>
                <c:pt idx="3937">
                  <c:v>3</c:v>
                </c:pt>
                <c:pt idx="3938">
                  <c:v>1</c:v>
                </c:pt>
                <c:pt idx="3939">
                  <c:v>2</c:v>
                </c:pt>
                <c:pt idx="3940">
                  <c:v>0</c:v>
                </c:pt>
                <c:pt idx="3941">
                  <c:v>1</c:v>
                </c:pt>
                <c:pt idx="3942">
                  <c:v>0</c:v>
                </c:pt>
                <c:pt idx="3943">
                  <c:v>2</c:v>
                </c:pt>
                <c:pt idx="3944">
                  <c:v>2</c:v>
                </c:pt>
                <c:pt idx="3945">
                  <c:v>1</c:v>
                </c:pt>
                <c:pt idx="3946">
                  <c:v>2</c:v>
                </c:pt>
                <c:pt idx="3947">
                  <c:v>2</c:v>
                </c:pt>
                <c:pt idx="3948">
                  <c:v>3</c:v>
                </c:pt>
                <c:pt idx="3949">
                  <c:v>2</c:v>
                </c:pt>
                <c:pt idx="3950">
                  <c:v>2</c:v>
                </c:pt>
                <c:pt idx="3951">
                  <c:v>1</c:v>
                </c:pt>
                <c:pt idx="3952">
                  <c:v>1</c:v>
                </c:pt>
                <c:pt idx="3953">
                  <c:v>1</c:v>
                </c:pt>
                <c:pt idx="3954">
                  <c:v>1</c:v>
                </c:pt>
                <c:pt idx="3955">
                  <c:v>2</c:v>
                </c:pt>
                <c:pt idx="3956">
                  <c:v>3</c:v>
                </c:pt>
                <c:pt idx="3957">
                  <c:v>2</c:v>
                </c:pt>
                <c:pt idx="3958">
                  <c:v>2</c:v>
                </c:pt>
                <c:pt idx="3959">
                  <c:v>3</c:v>
                </c:pt>
                <c:pt idx="3960">
                  <c:v>3</c:v>
                </c:pt>
                <c:pt idx="3961">
                  <c:v>4</c:v>
                </c:pt>
                <c:pt idx="3962">
                  <c:v>2</c:v>
                </c:pt>
                <c:pt idx="3963">
                  <c:v>3</c:v>
                </c:pt>
                <c:pt idx="3964">
                  <c:v>3</c:v>
                </c:pt>
                <c:pt idx="3965">
                  <c:v>4</c:v>
                </c:pt>
                <c:pt idx="3966">
                  <c:v>4</c:v>
                </c:pt>
                <c:pt idx="3967">
                  <c:v>4</c:v>
                </c:pt>
                <c:pt idx="3968">
                  <c:v>4</c:v>
                </c:pt>
                <c:pt idx="3969">
                  <c:v>5</c:v>
                </c:pt>
                <c:pt idx="3970">
                  <c:v>8</c:v>
                </c:pt>
                <c:pt idx="3971">
                  <c:v>3</c:v>
                </c:pt>
                <c:pt idx="3972">
                  <c:v>5</c:v>
                </c:pt>
                <c:pt idx="3973">
                  <c:v>5</c:v>
                </c:pt>
                <c:pt idx="3974">
                  <c:v>6</c:v>
                </c:pt>
                <c:pt idx="3975">
                  <c:v>3</c:v>
                </c:pt>
                <c:pt idx="3976">
                  <c:v>3</c:v>
                </c:pt>
                <c:pt idx="3977">
                  <c:v>4</c:v>
                </c:pt>
                <c:pt idx="3978">
                  <c:v>5</c:v>
                </c:pt>
                <c:pt idx="3979">
                  <c:v>4</c:v>
                </c:pt>
                <c:pt idx="3980">
                  <c:v>6</c:v>
                </c:pt>
                <c:pt idx="3981">
                  <c:v>5</c:v>
                </c:pt>
                <c:pt idx="3982">
                  <c:v>6</c:v>
                </c:pt>
                <c:pt idx="3983">
                  <c:v>3</c:v>
                </c:pt>
                <c:pt idx="3984">
                  <c:v>5</c:v>
                </c:pt>
                <c:pt idx="3985">
                  <c:v>7</c:v>
                </c:pt>
                <c:pt idx="3986">
                  <c:v>4</c:v>
                </c:pt>
                <c:pt idx="3987">
                  <c:v>6</c:v>
                </c:pt>
                <c:pt idx="3988">
                  <c:v>4</c:v>
                </c:pt>
                <c:pt idx="3989">
                  <c:v>6</c:v>
                </c:pt>
                <c:pt idx="3990">
                  <c:v>6</c:v>
                </c:pt>
                <c:pt idx="3991">
                  <c:v>5</c:v>
                </c:pt>
                <c:pt idx="3992">
                  <c:v>5</c:v>
                </c:pt>
                <c:pt idx="3993">
                  <c:v>7</c:v>
                </c:pt>
                <c:pt idx="3994">
                  <c:v>7</c:v>
                </c:pt>
                <c:pt idx="3995">
                  <c:v>4</c:v>
                </c:pt>
                <c:pt idx="3996">
                  <c:v>7</c:v>
                </c:pt>
                <c:pt idx="3997">
                  <c:v>5</c:v>
                </c:pt>
                <c:pt idx="3998">
                  <c:v>6</c:v>
                </c:pt>
                <c:pt idx="3999">
                  <c:v>5</c:v>
                </c:pt>
                <c:pt idx="4000">
                  <c:v>6</c:v>
                </c:pt>
                <c:pt idx="4001">
                  <c:v>6</c:v>
                </c:pt>
                <c:pt idx="4002">
                  <c:v>5</c:v>
                </c:pt>
                <c:pt idx="4003">
                  <c:v>4</c:v>
                </c:pt>
                <c:pt idx="4004">
                  <c:v>8</c:v>
                </c:pt>
                <c:pt idx="4005">
                  <c:v>4</c:v>
                </c:pt>
                <c:pt idx="4006">
                  <c:v>4</c:v>
                </c:pt>
                <c:pt idx="4007">
                  <c:v>3</c:v>
                </c:pt>
                <c:pt idx="4008">
                  <c:v>3</c:v>
                </c:pt>
                <c:pt idx="4009">
                  <c:v>4</c:v>
                </c:pt>
                <c:pt idx="4010">
                  <c:v>3</c:v>
                </c:pt>
                <c:pt idx="4011">
                  <c:v>4</c:v>
                </c:pt>
                <c:pt idx="4012">
                  <c:v>3</c:v>
                </c:pt>
                <c:pt idx="4013">
                  <c:v>4</c:v>
                </c:pt>
                <c:pt idx="4014">
                  <c:v>4</c:v>
                </c:pt>
                <c:pt idx="4015">
                  <c:v>4</c:v>
                </c:pt>
                <c:pt idx="4016">
                  <c:v>4</c:v>
                </c:pt>
                <c:pt idx="4017">
                  <c:v>2</c:v>
                </c:pt>
                <c:pt idx="4018">
                  <c:v>4</c:v>
                </c:pt>
                <c:pt idx="4019">
                  <c:v>3</c:v>
                </c:pt>
                <c:pt idx="4020">
                  <c:v>3</c:v>
                </c:pt>
                <c:pt idx="4021">
                  <c:v>3</c:v>
                </c:pt>
                <c:pt idx="4022">
                  <c:v>3</c:v>
                </c:pt>
                <c:pt idx="4023">
                  <c:v>2</c:v>
                </c:pt>
                <c:pt idx="4024">
                  <c:v>3</c:v>
                </c:pt>
                <c:pt idx="4025">
                  <c:v>3</c:v>
                </c:pt>
                <c:pt idx="4026">
                  <c:v>3</c:v>
                </c:pt>
                <c:pt idx="4027">
                  <c:v>3</c:v>
                </c:pt>
                <c:pt idx="4028">
                  <c:v>3</c:v>
                </c:pt>
                <c:pt idx="4029">
                  <c:v>2</c:v>
                </c:pt>
                <c:pt idx="4030">
                  <c:v>3</c:v>
                </c:pt>
                <c:pt idx="4031">
                  <c:v>4</c:v>
                </c:pt>
                <c:pt idx="4032">
                  <c:v>3</c:v>
                </c:pt>
                <c:pt idx="4033">
                  <c:v>3</c:v>
                </c:pt>
                <c:pt idx="4034">
                  <c:v>1</c:v>
                </c:pt>
                <c:pt idx="4035">
                  <c:v>4</c:v>
                </c:pt>
                <c:pt idx="4036">
                  <c:v>3</c:v>
                </c:pt>
                <c:pt idx="4037">
                  <c:v>4</c:v>
                </c:pt>
                <c:pt idx="4038">
                  <c:v>6</c:v>
                </c:pt>
                <c:pt idx="4039">
                  <c:v>5</c:v>
                </c:pt>
                <c:pt idx="4040">
                  <c:v>4</c:v>
                </c:pt>
                <c:pt idx="4041">
                  <c:v>34</c:v>
                </c:pt>
                <c:pt idx="4042">
                  <c:v>5</c:v>
                </c:pt>
                <c:pt idx="4043">
                  <c:v>4</c:v>
                </c:pt>
                <c:pt idx="4044">
                  <c:v>4</c:v>
                </c:pt>
                <c:pt idx="4045">
                  <c:v>4</c:v>
                </c:pt>
                <c:pt idx="4046">
                  <c:v>5</c:v>
                </c:pt>
                <c:pt idx="4047">
                  <c:v>3</c:v>
                </c:pt>
                <c:pt idx="4048">
                  <c:v>4</c:v>
                </c:pt>
                <c:pt idx="4049">
                  <c:v>5</c:v>
                </c:pt>
                <c:pt idx="4050">
                  <c:v>4</c:v>
                </c:pt>
                <c:pt idx="4051">
                  <c:v>3</c:v>
                </c:pt>
                <c:pt idx="4052">
                  <c:v>3</c:v>
                </c:pt>
                <c:pt idx="4053">
                  <c:v>2</c:v>
                </c:pt>
                <c:pt idx="4054">
                  <c:v>3</c:v>
                </c:pt>
                <c:pt idx="4055">
                  <c:v>4</c:v>
                </c:pt>
                <c:pt idx="4056">
                  <c:v>3</c:v>
                </c:pt>
                <c:pt idx="4057">
                  <c:v>2</c:v>
                </c:pt>
                <c:pt idx="4058">
                  <c:v>2</c:v>
                </c:pt>
                <c:pt idx="4059">
                  <c:v>4</c:v>
                </c:pt>
                <c:pt idx="4060">
                  <c:v>2</c:v>
                </c:pt>
                <c:pt idx="4061">
                  <c:v>3</c:v>
                </c:pt>
                <c:pt idx="4062">
                  <c:v>4</c:v>
                </c:pt>
                <c:pt idx="4063">
                  <c:v>2</c:v>
                </c:pt>
                <c:pt idx="4064">
                  <c:v>4</c:v>
                </c:pt>
                <c:pt idx="4065">
                  <c:v>1</c:v>
                </c:pt>
                <c:pt idx="4066">
                  <c:v>4</c:v>
                </c:pt>
                <c:pt idx="4067">
                  <c:v>3</c:v>
                </c:pt>
                <c:pt idx="4068">
                  <c:v>3</c:v>
                </c:pt>
                <c:pt idx="4069">
                  <c:v>2</c:v>
                </c:pt>
                <c:pt idx="4070">
                  <c:v>1</c:v>
                </c:pt>
                <c:pt idx="4071">
                  <c:v>3</c:v>
                </c:pt>
                <c:pt idx="4072">
                  <c:v>4</c:v>
                </c:pt>
                <c:pt idx="4073">
                  <c:v>3</c:v>
                </c:pt>
                <c:pt idx="4074">
                  <c:v>2</c:v>
                </c:pt>
                <c:pt idx="4075">
                  <c:v>0</c:v>
                </c:pt>
                <c:pt idx="4076">
                  <c:v>4</c:v>
                </c:pt>
                <c:pt idx="4077">
                  <c:v>3</c:v>
                </c:pt>
                <c:pt idx="4078">
                  <c:v>2</c:v>
                </c:pt>
                <c:pt idx="4079">
                  <c:v>3</c:v>
                </c:pt>
                <c:pt idx="4080">
                  <c:v>3</c:v>
                </c:pt>
                <c:pt idx="4081">
                  <c:v>4</c:v>
                </c:pt>
                <c:pt idx="4082">
                  <c:v>4</c:v>
                </c:pt>
                <c:pt idx="4083">
                  <c:v>6</c:v>
                </c:pt>
                <c:pt idx="4084">
                  <c:v>3</c:v>
                </c:pt>
                <c:pt idx="4085">
                  <c:v>3</c:v>
                </c:pt>
                <c:pt idx="4086">
                  <c:v>4</c:v>
                </c:pt>
                <c:pt idx="4087">
                  <c:v>1</c:v>
                </c:pt>
                <c:pt idx="4088">
                  <c:v>3</c:v>
                </c:pt>
                <c:pt idx="4089">
                  <c:v>3</c:v>
                </c:pt>
                <c:pt idx="4090">
                  <c:v>4</c:v>
                </c:pt>
                <c:pt idx="4091">
                  <c:v>3</c:v>
                </c:pt>
                <c:pt idx="4092">
                  <c:v>2</c:v>
                </c:pt>
                <c:pt idx="4093">
                  <c:v>4</c:v>
                </c:pt>
                <c:pt idx="4094">
                  <c:v>7</c:v>
                </c:pt>
                <c:pt idx="4095">
                  <c:v>4</c:v>
                </c:pt>
                <c:pt idx="4096">
                  <c:v>3</c:v>
                </c:pt>
                <c:pt idx="4097">
                  <c:v>4</c:v>
                </c:pt>
                <c:pt idx="4098">
                  <c:v>4</c:v>
                </c:pt>
                <c:pt idx="4099">
                  <c:v>5</c:v>
                </c:pt>
                <c:pt idx="4100">
                  <c:v>4</c:v>
                </c:pt>
                <c:pt idx="4101">
                  <c:v>4</c:v>
                </c:pt>
                <c:pt idx="4102">
                  <c:v>3</c:v>
                </c:pt>
                <c:pt idx="4103">
                  <c:v>5</c:v>
                </c:pt>
                <c:pt idx="4104">
                  <c:v>4</c:v>
                </c:pt>
                <c:pt idx="4105">
                  <c:v>5</c:v>
                </c:pt>
                <c:pt idx="4106">
                  <c:v>5</c:v>
                </c:pt>
                <c:pt idx="4107">
                  <c:v>5</c:v>
                </c:pt>
                <c:pt idx="4108">
                  <c:v>5</c:v>
                </c:pt>
                <c:pt idx="4109">
                  <c:v>2</c:v>
                </c:pt>
                <c:pt idx="4110">
                  <c:v>4</c:v>
                </c:pt>
                <c:pt idx="4111">
                  <c:v>4</c:v>
                </c:pt>
                <c:pt idx="4112">
                  <c:v>5</c:v>
                </c:pt>
                <c:pt idx="4113">
                  <c:v>4</c:v>
                </c:pt>
                <c:pt idx="4114">
                  <c:v>4</c:v>
                </c:pt>
                <c:pt idx="4115">
                  <c:v>3</c:v>
                </c:pt>
                <c:pt idx="4116">
                  <c:v>5</c:v>
                </c:pt>
                <c:pt idx="4117">
                  <c:v>7</c:v>
                </c:pt>
                <c:pt idx="4118">
                  <c:v>4</c:v>
                </c:pt>
                <c:pt idx="4119">
                  <c:v>3</c:v>
                </c:pt>
                <c:pt idx="4120">
                  <c:v>5</c:v>
                </c:pt>
                <c:pt idx="4121">
                  <c:v>5</c:v>
                </c:pt>
                <c:pt idx="4122">
                  <c:v>5</c:v>
                </c:pt>
                <c:pt idx="4123">
                  <c:v>4</c:v>
                </c:pt>
                <c:pt idx="4124">
                  <c:v>4</c:v>
                </c:pt>
                <c:pt idx="4125">
                  <c:v>5</c:v>
                </c:pt>
                <c:pt idx="4126">
                  <c:v>3</c:v>
                </c:pt>
                <c:pt idx="4127">
                  <c:v>5</c:v>
                </c:pt>
                <c:pt idx="4128">
                  <c:v>6</c:v>
                </c:pt>
                <c:pt idx="4129">
                  <c:v>4</c:v>
                </c:pt>
                <c:pt idx="4130">
                  <c:v>7</c:v>
                </c:pt>
                <c:pt idx="4131">
                  <c:v>4</c:v>
                </c:pt>
                <c:pt idx="4132">
                  <c:v>4</c:v>
                </c:pt>
                <c:pt idx="4133">
                  <c:v>2</c:v>
                </c:pt>
                <c:pt idx="4134">
                  <c:v>5</c:v>
                </c:pt>
                <c:pt idx="4135">
                  <c:v>5</c:v>
                </c:pt>
                <c:pt idx="4136">
                  <c:v>4</c:v>
                </c:pt>
                <c:pt idx="4137">
                  <c:v>5</c:v>
                </c:pt>
                <c:pt idx="4138">
                  <c:v>4</c:v>
                </c:pt>
                <c:pt idx="4139">
                  <c:v>7</c:v>
                </c:pt>
                <c:pt idx="4140">
                  <c:v>5</c:v>
                </c:pt>
                <c:pt idx="4141">
                  <c:v>5</c:v>
                </c:pt>
                <c:pt idx="4142">
                  <c:v>4</c:v>
                </c:pt>
                <c:pt idx="4143">
                  <c:v>4</c:v>
                </c:pt>
                <c:pt idx="4144">
                  <c:v>4</c:v>
                </c:pt>
                <c:pt idx="4145">
                  <c:v>5</c:v>
                </c:pt>
                <c:pt idx="4146">
                  <c:v>4</c:v>
                </c:pt>
                <c:pt idx="4147">
                  <c:v>6</c:v>
                </c:pt>
                <c:pt idx="4148">
                  <c:v>5</c:v>
                </c:pt>
                <c:pt idx="4149">
                  <c:v>6</c:v>
                </c:pt>
                <c:pt idx="4150">
                  <c:v>4</c:v>
                </c:pt>
                <c:pt idx="4151">
                  <c:v>5</c:v>
                </c:pt>
                <c:pt idx="4152">
                  <c:v>6</c:v>
                </c:pt>
                <c:pt idx="4153">
                  <c:v>3</c:v>
                </c:pt>
                <c:pt idx="4154">
                  <c:v>5</c:v>
                </c:pt>
                <c:pt idx="4155">
                  <c:v>4</c:v>
                </c:pt>
                <c:pt idx="4156">
                  <c:v>5</c:v>
                </c:pt>
                <c:pt idx="4157">
                  <c:v>4</c:v>
                </c:pt>
                <c:pt idx="4158">
                  <c:v>5</c:v>
                </c:pt>
                <c:pt idx="4159">
                  <c:v>3</c:v>
                </c:pt>
                <c:pt idx="4160">
                  <c:v>5</c:v>
                </c:pt>
                <c:pt idx="4161">
                  <c:v>4</c:v>
                </c:pt>
                <c:pt idx="4162">
                  <c:v>4</c:v>
                </c:pt>
                <c:pt idx="4163">
                  <c:v>5</c:v>
                </c:pt>
                <c:pt idx="4164">
                  <c:v>4</c:v>
                </c:pt>
                <c:pt idx="4165">
                  <c:v>5</c:v>
                </c:pt>
                <c:pt idx="4166">
                  <c:v>3</c:v>
                </c:pt>
                <c:pt idx="4167">
                  <c:v>2</c:v>
                </c:pt>
                <c:pt idx="4168">
                  <c:v>5</c:v>
                </c:pt>
                <c:pt idx="4169">
                  <c:v>5</c:v>
                </c:pt>
                <c:pt idx="4170">
                  <c:v>4</c:v>
                </c:pt>
                <c:pt idx="4171">
                  <c:v>6</c:v>
                </c:pt>
                <c:pt idx="4172">
                  <c:v>3</c:v>
                </c:pt>
                <c:pt idx="4173">
                  <c:v>8</c:v>
                </c:pt>
                <c:pt idx="4174">
                  <c:v>5</c:v>
                </c:pt>
                <c:pt idx="4175">
                  <c:v>5</c:v>
                </c:pt>
                <c:pt idx="4176">
                  <c:v>5</c:v>
                </c:pt>
                <c:pt idx="4177">
                  <c:v>3</c:v>
                </c:pt>
                <c:pt idx="4178">
                  <c:v>5</c:v>
                </c:pt>
                <c:pt idx="4179">
                  <c:v>5</c:v>
                </c:pt>
                <c:pt idx="4180">
                  <c:v>6</c:v>
                </c:pt>
                <c:pt idx="4181">
                  <c:v>5</c:v>
                </c:pt>
                <c:pt idx="4182">
                  <c:v>5</c:v>
                </c:pt>
                <c:pt idx="4183">
                  <c:v>5</c:v>
                </c:pt>
                <c:pt idx="4184">
                  <c:v>5</c:v>
                </c:pt>
                <c:pt idx="4185">
                  <c:v>7</c:v>
                </c:pt>
                <c:pt idx="4186">
                  <c:v>4</c:v>
                </c:pt>
                <c:pt idx="4187">
                  <c:v>6</c:v>
                </c:pt>
                <c:pt idx="4188">
                  <c:v>6</c:v>
                </c:pt>
                <c:pt idx="4189">
                  <c:v>5</c:v>
                </c:pt>
                <c:pt idx="4190">
                  <c:v>4</c:v>
                </c:pt>
                <c:pt idx="4191">
                  <c:v>6</c:v>
                </c:pt>
                <c:pt idx="4192">
                  <c:v>5</c:v>
                </c:pt>
                <c:pt idx="4193">
                  <c:v>5</c:v>
                </c:pt>
                <c:pt idx="4194">
                  <c:v>4</c:v>
                </c:pt>
                <c:pt idx="4195">
                  <c:v>5</c:v>
                </c:pt>
                <c:pt idx="4196">
                  <c:v>7</c:v>
                </c:pt>
                <c:pt idx="4197">
                  <c:v>4</c:v>
                </c:pt>
                <c:pt idx="4198">
                  <c:v>5</c:v>
                </c:pt>
                <c:pt idx="4199">
                  <c:v>6</c:v>
                </c:pt>
                <c:pt idx="4200">
                  <c:v>6</c:v>
                </c:pt>
                <c:pt idx="4201">
                  <c:v>4</c:v>
                </c:pt>
                <c:pt idx="4202">
                  <c:v>5</c:v>
                </c:pt>
                <c:pt idx="4203">
                  <c:v>5</c:v>
                </c:pt>
                <c:pt idx="4204">
                  <c:v>5</c:v>
                </c:pt>
                <c:pt idx="4205">
                  <c:v>4</c:v>
                </c:pt>
                <c:pt idx="4206">
                  <c:v>3</c:v>
                </c:pt>
                <c:pt idx="4207">
                  <c:v>7</c:v>
                </c:pt>
                <c:pt idx="4208">
                  <c:v>5</c:v>
                </c:pt>
                <c:pt idx="4209">
                  <c:v>5</c:v>
                </c:pt>
                <c:pt idx="4210">
                  <c:v>4</c:v>
                </c:pt>
                <c:pt idx="4211">
                  <c:v>3</c:v>
                </c:pt>
                <c:pt idx="4212">
                  <c:v>5</c:v>
                </c:pt>
                <c:pt idx="4213">
                  <c:v>4</c:v>
                </c:pt>
                <c:pt idx="4214">
                  <c:v>3</c:v>
                </c:pt>
                <c:pt idx="4215">
                  <c:v>5</c:v>
                </c:pt>
                <c:pt idx="4216">
                  <c:v>4</c:v>
                </c:pt>
                <c:pt idx="4217">
                  <c:v>4</c:v>
                </c:pt>
                <c:pt idx="4218">
                  <c:v>2</c:v>
                </c:pt>
                <c:pt idx="4219">
                  <c:v>3</c:v>
                </c:pt>
                <c:pt idx="4220">
                  <c:v>4</c:v>
                </c:pt>
                <c:pt idx="4221">
                  <c:v>3</c:v>
                </c:pt>
                <c:pt idx="4222">
                  <c:v>4</c:v>
                </c:pt>
                <c:pt idx="4223">
                  <c:v>2</c:v>
                </c:pt>
                <c:pt idx="4224">
                  <c:v>4</c:v>
                </c:pt>
                <c:pt idx="4225">
                  <c:v>4</c:v>
                </c:pt>
                <c:pt idx="4226">
                  <c:v>4</c:v>
                </c:pt>
                <c:pt idx="4227">
                  <c:v>3</c:v>
                </c:pt>
                <c:pt idx="4228">
                  <c:v>4</c:v>
                </c:pt>
                <c:pt idx="4229">
                  <c:v>5</c:v>
                </c:pt>
                <c:pt idx="4230">
                  <c:v>4</c:v>
                </c:pt>
                <c:pt idx="4231">
                  <c:v>4</c:v>
                </c:pt>
                <c:pt idx="4232">
                  <c:v>5</c:v>
                </c:pt>
                <c:pt idx="4233">
                  <c:v>5</c:v>
                </c:pt>
                <c:pt idx="4234">
                  <c:v>4</c:v>
                </c:pt>
                <c:pt idx="4235">
                  <c:v>3</c:v>
                </c:pt>
                <c:pt idx="4236">
                  <c:v>4</c:v>
                </c:pt>
                <c:pt idx="4237">
                  <c:v>5</c:v>
                </c:pt>
                <c:pt idx="4238">
                  <c:v>4</c:v>
                </c:pt>
                <c:pt idx="4239">
                  <c:v>5</c:v>
                </c:pt>
                <c:pt idx="4240">
                  <c:v>3</c:v>
                </c:pt>
                <c:pt idx="4241">
                  <c:v>7</c:v>
                </c:pt>
                <c:pt idx="4242">
                  <c:v>5</c:v>
                </c:pt>
                <c:pt idx="4243">
                  <c:v>5</c:v>
                </c:pt>
                <c:pt idx="4244">
                  <c:v>5</c:v>
                </c:pt>
                <c:pt idx="4245">
                  <c:v>2</c:v>
                </c:pt>
                <c:pt idx="4246">
                  <c:v>5</c:v>
                </c:pt>
                <c:pt idx="4247">
                  <c:v>4</c:v>
                </c:pt>
                <c:pt idx="4248">
                  <c:v>4</c:v>
                </c:pt>
                <c:pt idx="4249">
                  <c:v>4</c:v>
                </c:pt>
                <c:pt idx="4250">
                  <c:v>4</c:v>
                </c:pt>
                <c:pt idx="4251">
                  <c:v>4</c:v>
                </c:pt>
                <c:pt idx="4252">
                  <c:v>5</c:v>
                </c:pt>
                <c:pt idx="4253">
                  <c:v>5</c:v>
                </c:pt>
                <c:pt idx="4254">
                  <c:v>3</c:v>
                </c:pt>
                <c:pt idx="4255">
                  <c:v>3</c:v>
                </c:pt>
                <c:pt idx="4256">
                  <c:v>4</c:v>
                </c:pt>
                <c:pt idx="4257">
                  <c:v>3</c:v>
                </c:pt>
                <c:pt idx="4258">
                  <c:v>2</c:v>
                </c:pt>
                <c:pt idx="4259">
                  <c:v>3</c:v>
                </c:pt>
                <c:pt idx="4260">
                  <c:v>2</c:v>
                </c:pt>
                <c:pt idx="4261">
                  <c:v>30</c:v>
                </c:pt>
                <c:pt idx="4262">
                  <c:v>2</c:v>
                </c:pt>
                <c:pt idx="4263">
                  <c:v>3</c:v>
                </c:pt>
                <c:pt idx="4264">
                  <c:v>2</c:v>
                </c:pt>
                <c:pt idx="4265">
                  <c:v>2</c:v>
                </c:pt>
                <c:pt idx="4266">
                  <c:v>3</c:v>
                </c:pt>
                <c:pt idx="4267">
                  <c:v>4</c:v>
                </c:pt>
                <c:pt idx="4268">
                  <c:v>5</c:v>
                </c:pt>
                <c:pt idx="4269">
                  <c:v>5</c:v>
                </c:pt>
                <c:pt idx="4270">
                  <c:v>6</c:v>
                </c:pt>
                <c:pt idx="4271">
                  <c:v>3</c:v>
                </c:pt>
                <c:pt idx="4272">
                  <c:v>3</c:v>
                </c:pt>
                <c:pt idx="4273">
                  <c:v>3</c:v>
                </c:pt>
                <c:pt idx="4274">
                  <c:v>2</c:v>
                </c:pt>
                <c:pt idx="4275">
                  <c:v>3</c:v>
                </c:pt>
                <c:pt idx="4276">
                  <c:v>4</c:v>
                </c:pt>
                <c:pt idx="4277">
                  <c:v>4</c:v>
                </c:pt>
                <c:pt idx="4278">
                  <c:v>3</c:v>
                </c:pt>
                <c:pt idx="4279">
                  <c:v>4</c:v>
                </c:pt>
                <c:pt idx="4280">
                  <c:v>4</c:v>
                </c:pt>
                <c:pt idx="4281">
                  <c:v>5</c:v>
                </c:pt>
                <c:pt idx="4282">
                  <c:v>3</c:v>
                </c:pt>
                <c:pt idx="4283">
                  <c:v>3</c:v>
                </c:pt>
                <c:pt idx="4284">
                  <c:v>4</c:v>
                </c:pt>
                <c:pt idx="4285">
                  <c:v>3</c:v>
                </c:pt>
                <c:pt idx="4286">
                  <c:v>4</c:v>
                </c:pt>
                <c:pt idx="4287">
                  <c:v>3</c:v>
                </c:pt>
                <c:pt idx="4288">
                  <c:v>4</c:v>
                </c:pt>
                <c:pt idx="4289">
                  <c:v>5</c:v>
                </c:pt>
                <c:pt idx="4290">
                  <c:v>3</c:v>
                </c:pt>
                <c:pt idx="4291">
                  <c:v>3</c:v>
                </c:pt>
                <c:pt idx="4292">
                  <c:v>2</c:v>
                </c:pt>
                <c:pt idx="4293">
                  <c:v>4</c:v>
                </c:pt>
                <c:pt idx="4294">
                  <c:v>3</c:v>
                </c:pt>
                <c:pt idx="4295">
                  <c:v>4</c:v>
                </c:pt>
                <c:pt idx="4296">
                  <c:v>4</c:v>
                </c:pt>
                <c:pt idx="4297">
                  <c:v>4</c:v>
                </c:pt>
                <c:pt idx="4298">
                  <c:v>5</c:v>
                </c:pt>
                <c:pt idx="4299">
                  <c:v>4</c:v>
                </c:pt>
                <c:pt idx="4300">
                  <c:v>4</c:v>
                </c:pt>
                <c:pt idx="4301">
                  <c:v>5</c:v>
                </c:pt>
                <c:pt idx="4302">
                  <c:v>5</c:v>
                </c:pt>
                <c:pt idx="4303">
                  <c:v>5</c:v>
                </c:pt>
                <c:pt idx="4304">
                  <c:v>4</c:v>
                </c:pt>
                <c:pt idx="4305">
                  <c:v>4</c:v>
                </c:pt>
                <c:pt idx="4306">
                  <c:v>7</c:v>
                </c:pt>
                <c:pt idx="4307">
                  <c:v>5</c:v>
                </c:pt>
                <c:pt idx="4308">
                  <c:v>4</c:v>
                </c:pt>
                <c:pt idx="4309">
                  <c:v>5</c:v>
                </c:pt>
                <c:pt idx="4310">
                  <c:v>5</c:v>
                </c:pt>
                <c:pt idx="4311">
                  <c:v>5</c:v>
                </c:pt>
                <c:pt idx="4312">
                  <c:v>4</c:v>
                </c:pt>
                <c:pt idx="4313">
                  <c:v>5</c:v>
                </c:pt>
                <c:pt idx="4314">
                  <c:v>5</c:v>
                </c:pt>
                <c:pt idx="4315">
                  <c:v>7</c:v>
                </c:pt>
                <c:pt idx="4316">
                  <c:v>18</c:v>
                </c:pt>
                <c:pt idx="4317">
                  <c:v>15</c:v>
                </c:pt>
                <c:pt idx="4318">
                  <c:v>17</c:v>
                </c:pt>
                <c:pt idx="4319">
                  <c:v>18</c:v>
                </c:pt>
                <c:pt idx="4320">
                  <c:v>14</c:v>
                </c:pt>
                <c:pt idx="4321">
                  <c:v>14</c:v>
                </c:pt>
                <c:pt idx="4322">
                  <c:v>15</c:v>
                </c:pt>
                <c:pt idx="4323">
                  <c:v>15</c:v>
                </c:pt>
                <c:pt idx="4324">
                  <c:v>15</c:v>
                </c:pt>
                <c:pt idx="4325">
                  <c:v>14</c:v>
                </c:pt>
                <c:pt idx="4326">
                  <c:v>15</c:v>
                </c:pt>
                <c:pt idx="4327">
                  <c:v>14</c:v>
                </c:pt>
                <c:pt idx="4328">
                  <c:v>14</c:v>
                </c:pt>
                <c:pt idx="4329">
                  <c:v>13</c:v>
                </c:pt>
                <c:pt idx="4330">
                  <c:v>14</c:v>
                </c:pt>
                <c:pt idx="4331">
                  <c:v>9</c:v>
                </c:pt>
                <c:pt idx="4332">
                  <c:v>7</c:v>
                </c:pt>
                <c:pt idx="4333">
                  <c:v>14</c:v>
                </c:pt>
                <c:pt idx="4334">
                  <c:v>14</c:v>
                </c:pt>
                <c:pt idx="4335">
                  <c:v>14</c:v>
                </c:pt>
                <c:pt idx="4336">
                  <c:v>14</c:v>
                </c:pt>
                <c:pt idx="4337">
                  <c:v>5</c:v>
                </c:pt>
                <c:pt idx="4338">
                  <c:v>11</c:v>
                </c:pt>
                <c:pt idx="4339">
                  <c:v>14</c:v>
                </c:pt>
                <c:pt idx="4340">
                  <c:v>14</c:v>
                </c:pt>
                <c:pt idx="4341">
                  <c:v>14</c:v>
                </c:pt>
                <c:pt idx="4342">
                  <c:v>12</c:v>
                </c:pt>
                <c:pt idx="4343">
                  <c:v>14</c:v>
                </c:pt>
                <c:pt idx="4344">
                  <c:v>14</c:v>
                </c:pt>
                <c:pt idx="4345">
                  <c:v>13</c:v>
                </c:pt>
                <c:pt idx="4346">
                  <c:v>14</c:v>
                </c:pt>
                <c:pt idx="4347">
                  <c:v>14</c:v>
                </c:pt>
                <c:pt idx="4348">
                  <c:v>12</c:v>
                </c:pt>
                <c:pt idx="4349">
                  <c:v>14</c:v>
                </c:pt>
                <c:pt idx="4350">
                  <c:v>11</c:v>
                </c:pt>
                <c:pt idx="4351">
                  <c:v>14</c:v>
                </c:pt>
                <c:pt idx="4352">
                  <c:v>14</c:v>
                </c:pt>
                <c:pt idx="4353">
                  <c:v>11</c:v>
                </c:pt>
                <c:pt idx="4354">
                  <c:v>5</c:v>
                </c:pt>
                <c:pt idx="4355">
                  <c:v>14</c:v>
                </c:pt>
                <c:pt idx="4356">
                  <c:v>11</c:v>
                </c:pt>
                <c:pt idx="4357">
                  <c:v>9</c:v>
                </c:pt>
                <c:pt idx="4358">
                  <c:v>11</c:v>
                </c:pt>
                <c:pt idx="4359">
                  <c:v>5</c:v>
                </c:pt>
                <c:pt idx="4360">
                  <c:v>5</c:v>
                </c:pt>
                <c:pt idx="4361">
                  <c:v>8</c:v>
                </c:pt>
                <c:pt idx="4362">
                  <c:v>3</c:v>
                </c:pt>
                <c:pt idx="4363">
                  <c:v>5</c:v>
                </c:pt>
                <c:pt idx="4364">
                  <c:v>4</c:v>
                </c:pt>
                <c:pt idx="4365">
                  <c:v>4</c:v>
                </c:pt>
                <c:pt idx="4366">
                  <c:v>6</c:v>
                </c:pt>
                <c:pt idx="4367">
                  <c:v>5</c:v>
                </c:pt>
                <c:pt idx="4368">
                  <c:v>5</c:v>
                </c:pt>
                <c:pt idx="4369">
                  <c:v>7</c:v>
                </c:pt>
                <c:pt idx="4370">
                  <c:v>5</c:v>
                </c:pt>
                <c:pt idx="4371">
                  <c:v>5</c:v>
                </c:pt>
                <c:pt idx="4372">
                  <c:v>6</c:v>
                </c:pt>
                <c:pt idx="4373">
                  <c:v>7</c:v>
                </c:pt>
                <c:pt idx="4374">
                  <c:v>7</c:v>
                </c:pt>
                <c:pt idx="4375">
                  <c:v>5</c:v>
                </c:pt>
                <c:pt idx="4376">
                  <c:v>7</c:v>
                </c:pt>
                <c:pt idx="4377">
                  <c:v>7</c:v>
                </c:pt>
                <c:pt idx="4378">
                  <c:v>8</c:v>
                </c:pt>
                <c:pt idx="4379">
                  <c:v>8</c:v>
                </c:pt>
                <c:pt idx="4380">
                  <c:v>7</c:v>
                </c:pt>
                <c:pt idx="4381">
                  <c:v>7</c:v>
                </c:pt>
                <c:pt idx="4382">
                  <c:v>7</c:v>
                </c:pt>
                <c:pt idx="4383">
                  <c:v>8</c:v>
                </c:pt>
                <c:pt idx="4384">
                  <c:v>7</c:v>
                </c:pt>
                <c:pt idx="4385">
                  <c:v>7</c:v>
                </c:pt>
                <c:pt idx="4386">
                  <c:v>7</c:v>
                </c:pt>
                <c:pt idx="4387">
                  <c:v>7</c:v>
                </c:pt>
                <c:pt idx="4388">
                  <c:v>7</c:v>
                </c:pt>
                <c:pt idx="4389">
                  <c:v>7</c:v>
                </c:pt>
                <c:pt idx="4390">
                  <c:v>7</c:v>
                </c:pt>
                <c:pt idx="4391">
                  <c:v>8</c:v>
                </c:pt>
                <c:pt idx="4392">
                  <c:v>7</c:v>
                </c:pt>
                <c:pt idx="4393">
                  <c:v>8</c:v>
                </c:pt>
                <c:pt idx="4394">
                  <c:v>8</c:v>
                </c:pt>
                <c:pt idx="4395">
                  <c:v>7</c:v>
                </c:pt>
                <c:pt idx="4396">
                  <c:v>7</c:v>
                </c:pt>
                <c:pt idx="4397">
                  <c:v>6</c:v>
                </c:pt>
                <c:pt idx="4398">
                  <c:v>7</c:v>
                </c:pt>
                <c:pt idx="4399">
                  <c:v>5</c:v>
                </c:pt>
                <c:pt idx="4400">
                  <c:v>7</c:v>
                </c:pt>
                <c:pt idx="4401">
                  <c:v>6</c:v>
                </c:pt>
                <c:pt idx="4402">
                  <c:v>5</c:v>
                </c:pt>
                <c:pt idx="4403">
                  <c:v>7</c:v>
                </c:pt>
                <c:pt idx="4404">
                  <c:v>11</c:v>
                </c:pt>
                <c:pt idx="4405">
                  <c:v>6</c:v>
                </c:pt>
                <c:pt idx="4406">
                  <c:v>5</c:v>
                </c:pt>
                <c:pt idx="4407">
                  <c:v>7</c:v>
                </c:pt>
                <c:pt idx="4408">
                  <c:v>5</c:v>
                </c:pt>
                <c:pt idx="4409">
                  <c:v>4</c:v>
                </c:pt>
                <c:pt idx="4410">
                  <c:v>4</c:v>
                </c:pt>
                <c:pt idx="4411">
                  <c:v>5</c:v>
                </c:pt>
                <c:pt idx="4412">
                  <c:v>4</c:v>
                </c:pt>
                <c:pt idx="4413">
                  <c:v>5</c:v>
                </c:pt>
                <c:pt idx="4414">
                  <c:v>4</c:v>
                </c:pt>
                <c:pt idx="4415">
                  <c:v>5</c:v>
                </c:pt>
                <c:pt idx="4416">
                  <c:v>5</c:v>
                </c:pt>
                <c:pt idx="4417">
                  <c:v>5</c:v>
                </c:pt>
                <c:pt idx="4418">
                  <c:v>4</c:v>
                </c:pt>
                <c:pt idx="4419">
                  <c:v>4</c:v>
                </c:pt>
                <c:pt idx="4420">
                  <c:v>7</c:v>
                </c:pt>
                <c:pt idx="4421">
                  <c:v>4</c:v>
                </c:pt>
                <c:pt idx="4422">
                  <c:v>4</c:v>
                </c:pt>
                <c:pt idx="4423">
                  <c:v>2</c:v>
                </c:pt>
                <c:pt idx="4424">
                  <c:v>5</c:v>
                </c:pt>
                <c:pt idx="4425">
                  <c:v>4</c:v>
                </c:pt>
                <c:pt idx="4426">
                  <c:v>4</c:v>
                </c:pt>
                <c:pt idx="4427">
                  <c:v>5</c:v>
                </c:pt>
                <c:pt idx="4428">
                  <c:v>3</c:v>
                </c:pt>
                <c:pt idx="4429">
                  <c:v>5</c:v>
                </c:pt>
                <c:pt idx="4430">
                  <c:v>4</c:v>
                </c:pt>
                <c:pt idx="4431">
                  <c:v>4</c:v>
                </c:pt>
                <c:pt idx="4432">
                  <c:v>3</c:v>
                </c:pt>
                <c:pt idx="4433">
                  <c:v>3</c:v>
                </c:pt>
                <c:pt idx="4434">
                  <c:v>4</c:v>
                </c:pt>
                <c:pt idx="4435">
                  <c:v>3</c:v>
                </c:pt>
                <c:pt idx="4436">
                  <c:v>3</c:v>
                </c:pt>
                <c:pt idx="4437">
                  <c:v>3</c:v>
                </c:pt>
                <c:pt idx="4438">
                  <c:v>6</c:v>
                </c:pt>
                <c:pt idx="4439">
                  <c:v>3</c:v>
                </c:pt>
                <c:pt idx="4440">
                  <c:v>2</c:v>
                </c:pt>
                <c:pt idx="4441">
                  <c:v>3</c:v>
                </c:pt>
                <c:pt idx="4442">
                  <c:v>3</c:v>
                </c:pt>
                <c:pt idx="4443">
                  <c:v>3</c:v>
                </c:pt>
                <c:pt idx="4444">
                  <c:v>4</c:v>
                </c:pt>
                <c:pt idx="4445">
                  <c:v>3</c:v>
                </c:pt>
                <c:pt idx="4446">
                  <c:v>3</c:v>
                </c:pt>
                <c:pt idx="4447">
                  <c:v>2</c:v>
                </c:pt>
                <c:pt idx="4448">
                  <c:v>4</c:v>
                </c:pt>
                <c:pt idx="4449">
                  <c:v>5</c:v>
                </c:pt>
                <c:pt idx="4450">
                  <c:v>3</c:v>
                </c:pt>
                <c:pt idx="4451">
                  <c:v>4</c:v>
                </c:pt>
                <c:pt idx="4452">
                  <c:v>1</c:v>
                </c:pt>
                <c:pt idx="4453">
                  <c:v>4</c:v>
                </c:pt>
                <c:pt idx="4454">
                  <c:v>4</c:v>
                </c:pt>
                <c:pt idx="4455">
                  <c:v>4</c:v>
                </c:pt>
                <c:pt idx="4456">
                  <c:v>2</c:v>
                </c:pt>
                <c:pt idx="4457">
                  <c:v>3</c:v>
                </c:pt>
                <c:pt idx="4458">
                  <c:v>3</c:v>
                </c:pt>
                <c:pt idx="4459">
                  <c:v>4</c:v>
                </c:pt>
                <c:pt idx="4460">
                  <c:v>2</c:v>
                </c:pt>
                <c:pt idx="4461">
                  <c:v>3</c:v>
                </c:pt>
                <c:pt idx="4462">
                  <c:v>4</c:v>
                </c:pt>
                <c:pt idx="4463">
                  <c:v>4</c:v>
                </c:pt>
                <c:pt idx="4464">
                  <c:v>2</c:v>
                </c:pt>
                <c:pt idx="4465">
                  <c:v>4</c:v>
                </c:pt>
                <c:pt idx="4466">
                  <c:v>4</c:v>
                </c:pt>
                <c:pt idx="4467">
                  <c:v>3</c:v>
                </c:pt>
                <c:pt idx="4468">
                  <c:v>4</c:v>
                </c:pt>
                <c:pt idx="4469">
                  <c:v>3</c:v>
                </c:pt>
                <c:pt idx="4470">
                  <c:v>4</c:v>
                </c:pt>
                <c:pt idx="4471">
                  <c:v>3</c:v>
                </c:pt>
                <c:pt idx="4472">
                  <c:v>6</c:v>
                </c:pt>
                <c:pt idx="4473">
                  <c:v>4</c:v>
                </c:pt>
                <c:pt idx="4474">
                  <c:v>3</c:v>
                </c:pt>
                <c:pt idx="4475">
                  <c:v>5</c:v>
                </c:pt>
                <c:pt idx="4476">
                  <c:v>4</c:v>
                </c:pt>
                <c:pt idx="4477">
                  <c:v>5</c:v>
                </c:pt>
                <c:pt idx="4478">
                  <c:v>5</c:v>
                </c:pt>
                <c:pt idx="4479">
                  <c:v>5</c:v>
                </c:pt>
                <c:pt idx="4480">
                  <c:v>4</c:v>
                </c:pt>
                <c:pt idx="4481">
                  <c:v>2</c:v>
                </c:pt>
                <c:pt idx="4482">
                  <c:v>4</c:v>
                </c:pt>
                <c:pt idx="4483">
                  <c:v>6</c:v>
                </c:pt>
                <c:pt idx="4484">
                  <c:v>4</c:v>
                </c:pt>
                <c:pt idx="4485">
                  <c:v>3</c:v>
                </c:pt>
                <c:pt idx="4486">
                  <c:v>4</c:v>
                </c:pt>
                <c:pt idx="4487">
                  <c:v>2</c:v>
                </c:pt>
                <c:pt idx="4488">
                  <c:v>3</c:v>
                </c:pt>
                <c:pt idx="4489">
                  <c:v>3</c:v>
                </c:pt>
                <c:pt idx="4490">
                  <c:v>3</c:v>
                </c:pt>
                <c:pt idx="4491">
                  <c:v>3</c:v>
                </c:pt>
                <c:pt idx="4492">
                  <c:v>4</c:v>
                </c:pt>
                <c:pt idx="4493">
                  <c:v>0</c:v>
                </c:pt>
                <c:pt idx="4494">
                  <c:v>3</c:v>
                </c:pt>
                <c:pt idx="4495">
                  <c:v>5</c:v>
                </c:pt>
                <c:pt idx="4496">
                  <c:v>3</c:v>
                </c:pt>
                <c:pt idx="4497">
                  <c:v>2</c:v>
                </c:pt>
                <c:pt idx="4498">
                  <c:v>26</c:v>
                </c:pt>
                <c:pt idx="4499">
                  <c:v>3</c:v>
                </c:pt>
                <c:pt idx="4500">
                  <c:v>2</c:v>
                </c:pt>
                <c:pt idx="4501">
                  <c:v>2</c:v>
                </c:pt>
                <c:pt idx="4502">
                  <c:v>1</c:v>
                </c:pt>
                <c:pt idx="4503">
                  <c:v>2</c:v>
                </c:pt>
                <c:pt idx="4504">
                  <c:v>1</c:v>
                </c:pt>
                <c:pt idx="4505">
                  <c:v>3</c:v>
                </c:pt>
                <c:pt idx="4506">
                  <c:v>3</c:v>
                </c:pt>
                <c:pt idx="4507">
                  <c:v>1</c:v>
                </c:pt>
                <c:pt idx="4508">
                  <c:v>1</c:v>
                </c:pt>
                <c:pt idx="4509">
                  <c:v>0</c:v>
                </c:pt>
                <c:pt idx="4510">
                  <c:v>0</c:v>
                </c:pt>
                <c:pt idx="4511">
                  <c:v>1</c:v>
                </c:pt>
                <c:pt idx="4512">
                  <c:v>3</c:v>
                </c:pt>
                <c:pt idx="4513">
                  <c:v>0</c:v>
                </c:pt>
                <c:pt idx="4514">
                  <c:v>1</c:v>
                </c:pt>
                <c:pt idx="4515">
                  <c:v>0</c:v>
                </c:pt>
                <c:pt idx="4516">
                  <c:v>2</c:v>
                </c:pt>
                <c:pt idx="4517">
                  <c:v>3</c:v>
                </c:pt>
                <c:pt idx="4518">
                  <c:v>0</c:v>
                </c:pt>
                <c:pt idx="4519">
                  <c:v>1</c:v>
                </c:pt>
                <c:pt idx="4520">
                  <c:v>1</c:v>
                </c:pt>
                <c:pt idx="4521">
                  <c:v>2</c:v>
                </c:pt>
                <c:pt idx="4522">
                  <c:v>1</c:v>
                </c:pt>
                <c:pt idx="4523">
                  <c:v>1</c:v>
                </c:pt>
                <c:pt idx="4524">
                  <c:v>1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2</c:v>
                </c:pt>
                <c:pt idx="4529">
                  <c:v>1</c:v>
                </c:pt>
                <c:pt idx="4530">
                  <c:v>1</c:v>
                </c:pt>
                <c:pt idx="4531">
                  <c:v>0</c:v>
                </c:pt>
                <c:pt idx="4532">
                  <c:v>0</c:v>
                </c:pt>
                <c:pt idx="4533">
                  <c:v>2</c:v>
                </c:pt>
                <c:pt idx="4534">
                  <c:v>2</c:v>
                </c:pt>
                <c:pt idx="4535">
                  <c:v>1</c:v>
                </c:pt>
                <c:pt idx="4536">
                  <c:v>2</c:v>
                </c:pt>
                <c:pt idx="4537">
                  <c:v>1</c:v>
                </c:pt>
                <c:pt idx="4538">
                  <c:v>1</c:v>
                </c:pt>
                <c:pt idx="4539">
                  <c:v>1</c:v>
                </c:pt>
                <c:pt idx="4540">
                  <c:v>1</c:v>
                </c:pt>
                <c:pt idx="4541">
                  <c:v>1</c:v>
                </c:pt>
                <c:pt idx="4542">
                  <c:v>0</c:v>
                </c:pt>
                <c:pt idx="4543">
                  <c:v>3</c:v>
                </c:pt>
                <c:pt idx="4544">
                  <c:v>1</c:v>
                </c:pt>
                <c:pt idx="4545">
                  <c:v>3</c:v>
                </c:pt>
                <c:pt idx="4546">
                  <c:v>3</c:v>
                </c:pt>
                <c:pt idx="4547">
                  <c:v>5</c:v>
                </c:pt>
                <c:pt idx="4548">
                  <c:v>3</c:v>
                </c:pt>
                <c:pt idx="4549">
                  <c:v>2</c:v>
                </c:pt>
                <c:pt idx="4550">
                  <c:v>4</c:v>
                </c:pt>
                <c:pt idx="4551">
                  <c:v>5</c:v>
                </c:pt>
                <c:pt idx="4552">
                  <c:v>3</c:v>
                </c:pt>
                <c:pt idx="4553">
                  <c:v>4</c:v>
                </c:pt>
                <c:pt idx="4554">
                  <c:v>2</c:v>
                </c:pt>
                <c:pt idx="4555">
                  <c:v>3</c:v>
                </c:pt>
                <c:pt idx="4556">
                  <c:v>5</c:v>
                </c:pt>
                <c:pt idx="4557">
                  <c:v>3</c:v>
                </c:pt>
                <c:pt idx="4558">
                  <c:v>4</c:v>
                </c:pt>
                <c:pt idx="4559">
                  <c:v>3</c:v>
                </c:pt>
                <c:pt idx="4560">
                  <c:v>6</c:v>
                </c:pt>
                <c:pt idx="4561">
                  <c:v>5</c:v>
                </c:pt>
                <c:pt idx="4562">
                  <c:v>8</c:v>
                </c:pt>
                <c:pt idx="4563">
                  <c:v>6</c:v>
                </c:pt>
                <c:pt idx="4564">
                  <c:v>6</c:v>
                </c:pt>
                <c:pt idx="4565">
                  <c:v>6</c:v>
                </c:pt>
                <c:pt idx="4566">
                  <c:v>2</c:v>
                </c:pt>
                <c:pt idx="4567">
                  <c:v>5</c:v>
                </c:pt>
                <c:pt idx="4568">
                  <c:v>5</c:v>
                </c:pt>
                <c:pt idx="4569">
                  <c:v>6</c:v>
                </c:pt>
                <c:pt idx="4570">
                  <c:v>5</c:v>
                </c:pt>
                <c:pt idx="4571">
                  <c:v>4</c:v>
                </c:pt>
                <c:pt idx="4572">
                  <c:v>5</c:v>
                </c:pt>
                <c:pt idx="4573">
                  <c:v>6</c:v>
                </c:pt>
                <c:pt idx="4574">
                  <c:v>7</c:v>
                </c:pt>
                <c:pt idx="4575">
                  <c:v>5</c:v>
                </c:pt>
                <c:pt idx="4576">
                  <c:v>5</c:v>
                </c:pt>
                <c:pt idx="4577">
                  <c:v>7</c:v>
                </c:pt>
                <c:pt idx="4578">
                  <c:v>7</c:v>
                </c:pt>
                <c:pt idx="4579">
                  <c:v>6</c:v>
                </c:pt>
                <c:pt idx="4580">
                  <c:v>8</c:v>
                </c:pt>
                <c:pt idx="4581">
                  <c:v>7</c:v>
                </c:pt>
                <c:pt idx="4582">
                  <c:v>7</c:v>
                </c:pt>
                <c:pt idx="4583">
                  <c:v>6</c:v>
                </c:pt>
                <c:pt idx="4584">
                  <c:v>7</c:v>
                </c:pt>
                <c:pt idx="4585">
                  <c:v>7</c:v>
                </c:pt>
                <c:pt idx="4586">
                  <c:v>5</c:v>
                </c:pt>
                <c:pt idx="4587">
                  <c:v>7</c:v>
                </c:pt>
                <c:pt idx="4588">
                  <c:v>7</c:v>
                </c:pt>
                <c:pt idx="4589">
                  <c:v>7</c:v>
                </c:pt>
                <c:pt idx="4590">
                  <c:v>6</c:v>
                </c:pt>
                <c:pt idx="4591">
                  <c:v>7</c:v>
                </c:pt>
                <c:pt idx="4592">
                  <c:v>6</c:v>
                </c:pt>
                <c:pt idx="4593">
                  <c:v>4</c:v>
                </c:pt>
                <c:pt idx="4594">
                  <c:v>6</c:v>
                </c:pt>
                <c:pt idx="4595">
                  <c:v>6</c:v>
                </c:pt>
                <c:pt idx="4596">
                  <c:v>7</c:v>
                </c:pt>
                <c:pt idx="4597">
                  <c:v>4</c:v>
                </c:pt>
                <c:pt idx="4598">
                  <c:v>5</c:v>
                </c:pt>
                <c:pt idx="4599">
                  <c:v>5</c:v>
                </c:pt>
                <c:pt idx="4600">
                  <c:v>5</c:v>
                </c:pt>
                <c:pt idx="4601">
                  <c:v>5</c:v>
                </c:pt>
                <c:pt idx="4602">
                  <c:v>4</c:v>
                </c:pt>
                <c:pt idx="4603">
                  <c:v>2</c:v>
                </c:pt>
                <c:pt idx="4604">
                  <c:v>5</c:v>
                </c:pt>
                <c:pt idx="4605">
                  <c:v>5</c:v>
                </c:pt>
                <c:pt idx="4606">
                  <c:v>5</c:v>
                </c:pt>
                <c:pt idx="4607">
                  <c:v>8</c:v>
                </c:pt>
                <c:pt idx="4608">
                  <c:v>3</c:v>
                </c:pt>
                <c:pt idx="4609">
                  <c:v>5</c:v>
                </c:pt>
                <c:pt idx="4610">
                  <c:v>2</c:v>
                </c:pt>
                <c:pt idx="4611">
                  <c:v>5</c:v>
                </c:pt>
                <c:pt idx="4612">
                  <c:v>3</c:v>
                </c:pt>
                <c:pt idx="4613">
                  <c:v>4</c:v>
                </c:pt>
                <c:pt idx="4614">
                  <c:v>4</c:v>
                </c:pt>
                <c:pt idx="4615">
                  <c:v>2</c:v>
                </c:pt>
                <c:pt idx="4616">
                  <c:v>2</c:v>
                </c:pt>
                <c:pt idx="4617">
                  <c:v>5</c:v>
                </c:pt>
                <c:pt idx="4618">
                  <c:v>4</c:v>
                </c:pt>
                <c:pt idx="4619">
                  <c:v>4</c:v>
                </c:pt>
                <c:pt idx="4620">
                  <c:v>1</c:v>
                </c:pt>
                <c:pt idx="4621">
                  <c:v>3</c:v>
                </c:pt>
                <c:pt idx="4622">
                  <c:v>3</c:v>
                </c:pt>
                <c:pt idx="4623">
                  <c:v>3</c:v>
                </c:pt>
                <c:pt idx="4624">
                  <c:v>3</c:v>
                </c:pt>
                <c:pt idx="4625">
                  <c:v>2</c:v>
                </c:pt>
                <c:pt idx="4626">
                  <c:v>3</c:v>
                </c:pt>
                <c:pt idx="4627">
                  <c:v>3</c:v>
                </c:pt>
                <c:pt idx="4628">
                  <c:v>3</c:v>
                </c:pt>
                <c:pt idx="4629">
                  <c:v>3</c:v>
                </c:pt>
                <c:pt idx="4630">
                  <c:v>3</c:v>
                </c:pt>
                <c:pt idx="4631">
                  <c:v>5</c:v>
                </c:pt>
                <c:pt idx="4632">
                  <c:v>1</c:v>
                </c:pt>
                <c:pt idx="4633">
                  <c:v>3</c:v>
                </c:pt>
                <c:pt idx="4634">
                  <c:v>5</c:v>
                </c:pt>
                <c:pt idx="4635">
                  <c:v>5</c:v>
                </c:pt>
                <c:pt idx="4636">
                  <c:v>2</c:v>
                </c:pt>
                <c:pt idx="4637">
                  <c:v>2</c:v>
                </c:pt>
                <c:pt idx="4638">
                  <c:v>4</c:v>
                </c:pt>
                <c:pt idx="4639">
                  <c:v>4</c:v>
                </c:pt>
                <c:pt idx="4640">
                  <c:v>3</c:v>
                </c:pt>
                <c:pt idx="4641">
                  <c:v>6</c:v>
                </c:pt>
                <c:pt idx="4642">
                  <c:v>3</c:v>
                </c:pt>
                <c:pt idx="4643">
                  <c:v>4</c:v>
                </c:pt>
                <c:pt idx="4644">
                  <c:v>5</c:v>
                </c:pt>
                <c:pt idx="4645">
                  <c:v>4</c:v>
                </c:pt>
                <c:pt idx="4646">
                  <c:v>4</c:v>
                </c:pt>
                <c:pt idx="4647">
                  <c:v>3</c:v>
                </c:pt>
                <c:pt idx="4648">
                  <c:v>5</c:v>
                </c:pt>
                <c:pt idx="4649">
                  <c:v>1</c:v>
                </c:pt>
                <c:pt idx="4650">
                  <c:v>4</c:v>
                </c:pt>
                <c:pt idx="4651">
                  <c:v>4</c:v>
                </c:pt>
                <c:pt idx="4652">
                  <c:v>5</c:v>
                </c:pt>
                <c:pt idx="4653">
                  <c:v>5</c:v>
                </c:pt>
                <c:pt idx="4654">
                  <c:v>1</c:v>
                </c:pt>
                <c:pt idx="4655">
                  <c:v>5</c:v>
                </c:pt>
                <c:pt idx="4656">
                  <c:v>5</c:v>
                </c:pt>
                <c:pt idx="4657">
                  <c:v>4</c:v>
                </c:pt>
                <c:pt idx="4658">
                  <c:v>4</c:v>
                </c:pt>
                <c:pt idx="4659">
                  <c:v>5</c:v>
                </c:pt>
                <c:pt idx="4660">
                  <c:v>3</c:v>
                </c:pt>
                <c:pt idx="4661">
                  <c:v>3</c:v>
                </c:pt>
                <c:pt idx="4662">
                  <c:v>3</c:v>
                </c:pt>
                <c:pt idx="4663">
                  <c:v>5</c:v>
                </c:pt>
                <c:pt idx="4664">
                  <c:v>5</c:v>
                </c:pt>
                <c:pt idx="4665">
                  <c:v>3</c:v>
                </c:pt>
                <c:pt idx="4666">
                  <c:v>2</c:v>
                </c:pt>
                <c:pt idx="4667">
                  <c:v>3</c:v>
                </c:pt>
                <c:pt idx="4668">
                  <c:v>5</c:v>
                </c:pt>
                <c:pt idx="4669">
                  <c:v>3</c:v>
                </c:pt>
                <c:pt idx="4670">
                  <c:v>4</c:v>
                </c:pt>
                <c:pt idx="4671">
                  <c:v>1</c:v>
                </c:pt>
                <c:pt idx="4672">
                  <c:v>4</c:v>
                </c:pt>
                <c:pt idx="4673">
                  <c:v>3</c:v>
                </c:pt>
                <c:pt idx="4674">
                  <c:v>3</c:v>
                </c:pt>
                <c:pt idx="4675">
                  <c:v>5</c:v>
                </c:pt>
                <c:pt idx="4676">
                  <c:v>3</c:v>
                </c:pt>
                <c:pt idx="4677">
                  <c:v>3</c:v>
                </c:pt>
                <c:pt idx="4678">
                  <c:v>1</c:v>
                </c:pt>
                <c:pt idx="4679">
                  <c:v>3</c:v>
                </c:pt>
                <c:pt idx="4680">
                  <c:v>3</c:v>
                </c:pt>
                <c:pt idx="4681">
                  <c:v>3</c:v>
                </c:pt>
                <c:pt idx="4682">
                  <c:v>3</c:v>
                </c:pt>
                <c:pt idx="4683">
                  <c:v>1</c:v>
                </c:pt>
                <c:pt idx="4684">
                  <c:v>3</c:v>
                </c:pt>
                <c:pt idx="4685">
                  <c:v>5</c:v>
                </c:pt>
                <c:pt idx="4686">
                  <c:v>3</c:v>
                </c:pt>
                <c:pt idx="4687">
                  <c:v>3</c:v>
                </c:pt>
                <c:pt idx="4688">
                  <c:v>2</c:v>
                </c:pt>
                <c:pt idx="4689">
                  <c:v>3</c:v>
                </c:pt>
                <c:pt idx="4690">
                  <c:v>2</c:v>
                </c:pt>
                <c:pt idx="4691">
                  <c:v>30</c:v>
                </c:pt>
                <c:pt idx="4692">
                  <c:v>3</c:v>
                </c:pt>
                <c:pt idx="4693">
                  <c:v>1</c:v>
                </c:pt>
                <c:pt idx="4694">
                  <c:v>3</c:v>
                </c:pt>
                <c:pt idx="4695">
                  <c:v>0</c:v>
                </c:pt>
                <c:pt idx="4696">
                  <c:v>3</c:v>
                </c:pt>
                <c:pt idx="4697">
                  <c:v>3</c:v>
                </c:pt>
                <c:pt idx="4698">
                  <c:v>2</c:v>
                </c:pt>
                <c:pt idx="4699">
                  <c:v>2</c:v>
                </c:pt>
                <c:pt idx="4700">
                  <c:v>1</c:v>
                </c:pt>
                <c:pt idx="4701">
                  <c:v>3</c:v>
                </c:pt>
                <c:pt idx="4702">
                  <c:v>3</c:v>
                </c:pt>
                <c:pt idx="4703">
                  <c:v>3</c:v>
                </c:pt>
                <c:pt idx="4704">
                  <c:v>1</c:v>
                </c:pt>
                <c:pt idx="4705">
                  <c:v>1</c:v>
                </c:pt>
                <c:pt idx="4706">
                  <c:v>3</c:v>
                </c:pt>
                <c:pt idx="4707">
                  <c:v>3</c:v>
                </c:pt>
                <c:pt idx="4708">
                  <c:v>2</c:v>
                </c:pt>
                <c:pt idx="4709">
                  <c:v>3</c:v>
                </c:pt>
                <c:pt idx="4710">
                  <c:v>3</c:v>
                </c:pt>
                <c:pt idx="4711">
                  <c:v>2</c:v>
                </c:pt>
                <c:pt idx="4712">
                  <c:v>3</c:v>
                </c:pt>
                <c:pt idx="4713">
                  <c:v>2</c:v>
                </c:pt>
                <c:pt idx="4714">
                  <c:v>3</c:v>
                </c:pt>
                <c:pt idx="4715">
                  <c:v>2</c:v>
                </c:pt>
                <c:pt idx="4716">
                  <c:v>3</c:v>
                </c:pt>
                <c:pt idx="4717">
                  <c:v>0</c:v>
                </c:pt>
                <c:pt idx="4718">
                  <c:v>3</c:v>
                </c:pt>
                <c:pt idx="4719">
                  <c:v>3</c:v>
                </c:pt>
                <c:pt idx="4720">
                  <c:v>5</c:v>
                </c:pt>
                <c:pt idx="4721">
                  <c:v>2</c:v>
                </c:pt>
                <c:pt idx="4722">
                  <c:v>1</c:v>
                </c:pt>
                <c:pt idx="4723">
                  <c:v>4</c:v>
                </c:pt>
                <c:pt idx="4724">
                  <c:v>2</c:v>
                </c:pt>
                <c:pt idx="4725">
                  <c:v>2</c:v>
                </c:pt>
                <c:pt idx="4726">
                  <c:v>1</c:v>
                </c:pt>
                <c:pt idx="4727">
                  <c:v>3</c:v>
                </c:pt>
                <c:pt idx="4728">
                  <c:v>3</c:v>
                </c:pt>
                <c:pt idx="4729">
                  <c:v>0</c:v>
                </c:pt>
                <c:pt idx="4730">
                  <c:v>1</c:v>
                </c:pt>
                <c:pt idx="4731">
                  <c:v>3</c:v>
                </c:pt>
                <c:pt idx="4732">
                  <c:v>2</c:v>
                </c:pt>
                <c:pt idx="4733">
                  <c:v>2</c:v>
                </c:pt>
                <c:pt idx="4734">
                  <c:v>1</c:v>
                </c:pt>
                <c:pt idx="4735">
                  <c:v>2</c:v>
                </c:pt>
                <c:pt idx="4736">
                  <c:v>3</c:v>
                </c:pt>
                <c:pt idx="4737">
                  <c:v>3</c:v>
                </c:pt>
                <c:pt idx="4738">
                  <c:v>3</c:v>
                </c:pt>
                <c:pt idx="4739">
                  <c:v>2</c:v>
                </c:pt>
                <c:pt idx="4740">
                  <c:v>4</c:v>
                </c:pt>
                <c:pt idx="4741">
                  <c:v>4</c:v>
                </c:pt>
                <c:pt idx="4742">
                  <c:v>3</c:v>
                </c:pt>
                <c:pt idx="4743">
                  <c:v>5</c:v>
                </c:pt>
                <c:pt idx="4744">
                  <c:v>4</c:v>
                </c:pt>
                <c:pt idx="4745">
                  <c:v>5</c:v>
                </c:pt>
                <c:pt idx="4746">
                  <c:v>28</c:v>
                </c:pt>
                <c:pt idx="4747">
                  <c:v>4</c:v>
                </c:pt>
                <c:pt idx="4748">
                  <c:v>3</c:v>
                </c:pt>
                <c:pt idx="4749">
                  <c:v>4</c:v>
                </c:pt>
                <c:pt idx="4750">
                  <c:v>4</c:v>
                </c:pt>
                <c:pt idx="4751">
                  <c:v>4</c:v>
                </c:pt>
                <c:pt idx="4752">
                  <c:v>5</c:v>
                </c:pt>
                <c:pt idx="4753">
                  <c:v>6</c:v>
                </c:pt>
                <c:pt idx="4754">
                  <c:v>5</c:v>
                </c:pt>
                <c:pt idx="4755">
                  <c:v>3</c:v>
                </c:pt>
                <c:pt idx="4756">
                  <c:v>2</c:v>
                </c:pt>
                <c:pt idx="4757">
                  <c:v>3</c:v>
                </c:pt>
                <c:pt idx="4758">
                  <c:v>1</c:v>
                </c:pt>
                <c:pt idx="4759">
                  <c:v>1</c:v>
                </c:pt>
                <c:pt idx="4760">
                  <c:v>3</c:v>
                </c:pt>
                <c:pt idx="4761">
                  <c:v>2</c:v>
                </c:pt>
                <c:pt idx="4762">
                  <c:v>1</c:v>
                </c:pt>
                <c:pt idx="4763">
                  <c:v>0</c:v>
                </c:pt>
                <c:pt idx="4764">
                  <c:v>3</c:v>
                </c:pt>
                <c:pt idx="4765">
                  <c:v>2</c:v>
                </c:pt>
                <c:pt idx="4766">
                  <c:v>1</c:v>
                </c:pt>
                <c:pt idx="4767">
                  <c:v>2</c:v>
                </c:pt>
                <c:pt idx="4768">
                  <c:v>2</c:v>
                </c:pt>
                <c:pt idx="4769">
                  <c:v>3</c:v>
                </c:pt>
                <c:pt idx="4770">
                  <c:v>1</c:v>
                </c:pt>
                <c:pt idx="4771">
                  <c:v>1</c:v>
                </c:pt>
                <c:pt idx="4772">
                  <c:v>1</c:v>
                </c:pt>
                <c:pt idx="4773">
                  <c:v>2</c:v>
                </c:pt>
                <c:pt idx="4774">
                  <c:v>31</c:v>
                </c:pt>
                <c:pt idx="4775">
                  <c:v>1</c:v>
                </c:pt>
                <c:pt idx="4776">
                  <c:v>3</c:v>
                </c:pt>
                <c:pt idx="4777">
                  <c:v>3</c:v>
                </c:pt>
                <c:pt idx="4778">
                  <c:v>3</c:v>
                </c:pt>
                <c:pt idx="4779">
                  <c:v>4</c:v>
                </c:pt>
                <c:pt idx="4780">
                  <c:v>2</c:v>
                </c:pt>
                <c:pt idx="4781">
                  <c:v>4</c:v>
                </c:pt>
                <c:pt idx="4782">
                  <c:v>4</c:v>
                </c:pt>
                <c:pt idx="4783">
                  <c:v>5</c:v>
                </c:pt>
                <c:pt idx="4784">
                  <c:v>5</c:v>
                </c:pt>
                <c:pt idx="4785">
                  <c:v>3</c:v>
                </c:pt>
                <c:pt idx="4786">
                  <c:v>5</c:v>
                </c:pt>
                <c:pt idx="4787">
                  <c:v>6</c:v>
                </c:pt>
                <c:pt idx="4788">
                  <c:v>3</c:v>
                </c:pt>
                <c:pt idx="4789">
                  <c:v>5</c:v>
                </c:pt>
                <c:pt idx="4790">
                  <c:v>3</c:v>
                </c:pt>
                <c:pt idx="4791">
                  <c:v>5</c:v>
                </c:pt>
                <c:pt idx="4792">
                  <c:v>3</c:v>
                </c:pt>
                <c:pt idx="4793">
                  <c:v>4</c:v>
                </c:pt>
                <c:pt idx="4794">
                  <c:v>4</c:v>
                </c:pt>
                <c:pt idx="4795">
                  <c:v>6</c:v>
                </c:pt>
                <c:pt idx="4796">
                  <c:v>5</c:v>
                </c:pt>
                <c:pt idx="4797">
                  <c:v>3</c:v>
                </c:pt>
                <c:pt idx="4798">
                  <c:v>3</c:v>
                </c:pt>
                <c:pt idx="4799">
                  <c:v>4</c:v>
                </c:pt>
                <c:pt idx="4800">
                  <c:v>6</c:v>
                </c:pt>
                <c:pt idx="4801">
                  <c:v>35</c:v>
                </c:pt>
                <c:pt idx="4802">
                  <c:v>5</c:v>
                </c:pt>
                <c:pt idx="4803">
                  <c:v>4</c:v>
                </c:pt>
                <c:pt idx="4804">
                  <c:v>3</c:v>
                </c:pt>
                <c:pt idx="4805">
                  <c:v>5</c:v>
                </c:pt>
                <c:pt idx="4806">
                  <c:v>3</c:v>
                </c:pt>
                <c:pt idx="4807">
                  <c:v>2</c:v>
                </c:pt>
                <c:pt idx="4808">
                  <c:v>5</c:v>
                </c:pt>
                <c:pt idx="4809">
                  <c:v>3</c:v>
                </c:pt>
                <c:pt idx="4810">
                  <c:v>3</c:v>
                </c:pt>
                <c:pt idx="4811">
                  <c:v>2</c:v>
                </c:pt>
                <c:pt idx="4812">
                  <c:v>4</c:v>
                </c:pt>
                <c:pt idx="4813">
                  <c:v>4</c:v>
                </c:pt>
                <c:pt idx="4814">
                  <c:v>3</c:v>
                </c:pt>
                <c:pt idx="4815">
                  <c:v>5</c:v>
                </c:pt>
                <c:pt idx="4816">
                  <c:v>3</c:v>
                </c:pt>
                <c:pt idx="4817">
                  <c:v>5</c:v>
                </c:pt>
                <c:pt idx="4818">
                  <c:v>5</c:v>
                </c:pt>
                <c:pt idx="4819">
                  <c:v>5</c:v>
                </c:pt>
                <c:pt idx="4820">
                  <c:v>4</c:v>
                </c:pt>
                <c:pt idx="4821">
                  <c:v>3</c:v>
                </c:pt>
                <c:pt idx="4822">
                  <c:v>6</c:v>
                </c:pt>
                <c:pt idx="4823">
                  <c:v>5</c:v>
                </c:pt>
                <c:pt idx="4824">
                  <c:v>5</c:v>
                </c:pt>
                <c:pt idx="4825">
                  <c:v>5</c:v>
                </c:pt>
                <c:pt idx="4826">
                  <c:v>5</c:v>
                </c:pt>
                <c:pt idx="4827">
                  <c:v>3</c:v>
                </c:pt>
                <c:pt idx="4828">
                  <c:v>2</c:v>
                </c:pt>
                <c:pt idx="4829">
                  <c:v>4</c:v>
                </c:pt>
                <c:pt idx="4830">
                  <c:v>5</c:v>
                </c:pt>
                <c:pt idx="4831">
                  <c:v>3</c:v>
                </c:pt>
                <c:pt idx="4832">
                  <c:v>5</c:v>
                </c:pt>
                <c:pt idx="4833">
                  <c:v>4</c:v>
                </c:pt>
                <c:pt idx="4834">
                  <c:v>4</c:v>
                </c:pt>
                <c:pt idx="4835">
                  <c:v>5</c:v>
                </c:pt>
                <c:pt idx="4836">
                  <c:v>3</c:v>
                </c:pt>
                <c:pt idx="4837">
                  <c:v>3</c:v>
                </c:pt>
                <c:pt idx="4838">
                  <c:v>2</c:v>
                </c:pt>
                <c:pt idx="4839">
                  <c:v>4</c:v>
                </c:pt>
                <c:pt idx="4840">
                  <c:v>1</c:v>
                </c:pt>
                <c:pt idx="4841">
                  <c:v>3</c:v>
                </c:pt>
                <c:pt idx="4842">
                  <c:v>3</c:v>
                </c:pt>
                <c:pt idx="4843">
                  <c:v>7</c:v>
                </c:pt>
                <c:pt idx="4844">
                  <c:v>3</c:v>
                </c:pt>
                <c:pt idx="4845">
                  <c:v>0</c:v>
                </c:pt>
                <c:pt idx="4846">
                  <c:v>3</c:v>
                </c:pt>
                <c:pt idx="4847">
                  <c:v>3</c:v>
                </c:pt>
                <c:pt idx="4848">
                  <c:v>2</c:v>
                </c:pt>
                <c:pt idx="4849">
                  <c:v>2</c:v>
                </c:pt>
                <c:pt idx="4850">
                  <c:v>2</c:v>
                </c:pt>
                <c:pt idx="4851">
                  <c:v>3</c:v>
                </c:pt>
                <c:pt idx="4852">
                  <c:v>3</c:v>
                </c:pt>
                <c:pt idx="4853">
                  <c:v>3</c:v>
                </c:pt>
                <c:pt idx="4854">
                  <c:v>2</c:v>
                </c:pt>
                <c:pt idx="4855">
                  <c:v>3</c:v>
                </c:pt>
                <c:pt idx="4856">
                  <c:v>3</c:v>
                </c:pt>
                <c:pt idx="4857">
                  <c:v>2</c:v>
                </c:pt>
                <c:pt idx="4858">
                  <c:v>1</c:v>
                </c:pt>
                <c:pt idx="4859">
                  <c:v>3</c:v>
                </c:pt>
                <c:pt idx="4860">
                  <c:v>2</c:v>
                </c:pt>
                <c:pt idx="4861">
                  <c:v>1</c:v>
                </c:pt>
                <c:pt idx="4862">
                  <c:v>0</c:v>
                </c:pt>
                <c:pt idx="4863">
                  <c:v>3</c:v>
                </c:pt>
                <c:pt idx="4864">
                  <c:v>2</c:v>
                </c:pt>
                <c:pt idx="4865">
                  <c:v>2</c:v>
                </c:pt>
                <c:pt idx="4866">
                  <c:v>2</c:v>
                </c:pt>
                <c:pt idx="4867">
                  <c:v>2</c:v>
                </c:pt>
                <c:pt idx="4868">
                  <c:v>3</c:v>
                </c:pt>
                <c:pt idx="4869">
                  <c:v>0</c:v>
                </c:pt>
                <c:pt idx="4870">
                  <c:v>3</c:v>
                </c:pt>
                <c:pt idx="4871">
                  <c:v>2</c:v>
                </c:pt>
                <c:pt idx="4872">
                  <c:v>2</c:v>
                </c:pt>
                <c:pt idx="4873">
                  <c:v>2</c:v>
                </c:pt>
                <c:pt idx="4874">
                  <c:v>3</c:v>
                </c:pt>
                <c:pt idx="4875">
                  <c:v>2</c:v>
                </c:pt>
                <c:pt idx="4876">
                  <c:v>2</c:v>
                </c:pt>
                <c:pt idx="4877">
                  <c:v>5</c:v>
                </c:pt>
                <c:pt idx="4878">
                  <c:v>3</c:v>
                </c:pt>
                <c:pt idx="4879">
                  <c:v>2</c:v>
                </c:pt>
                <c:pt idx="4880">
                  <c:v>3</c:v>
                </c:pt>
                <c:pt idx="4881">
                  <c:v>2</c:v>
                </c:pt>
                <c:pt idx="4882">
                  <c:v>1</c:v>
                </c:pt>
                <c:pt idx="4883">
                  <c:v>1</c:v>
                </c:pt>
                <c:pt idx="4884">
                  <c:v>2</c:v>
                </c:pt>
                <c:pt idx="4885">
                  <c:v>2</c:v>
                </c:pt>
                <c:pt idx="4886">
                  <c:v>1</c:v>
                </c:pt>
                <c:pt idx="4887">
                  <c:v>2</c:v>
                </c:pt>
                <c:pt idx="4888">
                  <c:v>0</c:v>
                </c:pt>
                <c:pt idx="4889">
                  <c:v>1</c:v>
                </c:pt>
                <c:pt idx="4890">
                  <c:v>1</c:v>
                </c:pt>
                <c:pt idx="4891">
                  <c:v>0</c:v>
                </c:pt>
                <c:pt idx="4892">
                  <c:v>2</c:v>
                </c:pt>
                <c:pt idx="4893">
                  <c:v>0</c:v>
                </c:pt>
                <c:pt idx="4894">
                  <c:v>2</c:v>
                </c:pt>
                <c:pt idx="4895">
                  <c:v>0</c:v>
                </c:pt>
                <c:pt idx="4896">
                  <c:v>1</c:v>
                </c:pt>
                <c:pt idx="4897">
                  <c:v>2</c:v>
                </c:pt>
                <c:pt idx="4898">
                  <c:v>1</c:v>
                </c:pt>
                <c:pt idx="4899">
                  <c:v>0</c:v>
                </c:pt>
                <c:pt idx="4900">
                  <c:v>1</c:v>
                </c:pt>
                <c:pt idx="4901">
                  <c:v>3</c:v>
                </c:pt>
                <c:pt idx="4902">
                  <c:v>2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1</c:v>
                </c:pt>
                <c:pt idx="4908">
                  <c:v>0</c:v>
                </c:pt>
                <c:pt idx="4909">
                  <c:v>0</c:v>
                </c:pt>
                <c:pt idx="4910">
                  <c:v>0</c:v>
                </c:pt>
                <c:pt idx="4911">
                  <c:v>4</c:v>
                </c:pt>
                <c:pt idx="4912">
                  <c:v>0</c:v>
                </c:pt>
                <c:pt idx="4913">
                  <c:v>0</c:v>
                </c:pt>
                <c:pt idx="4914">
                  <c:v>2</c:v>
                </c:pt>
                <c:pt idx="4915">
                  <c:v>1</c:v>
                </c:pt>
                <c:pt idx="4916">
                  <c:v>2</c:v>
                </c:pt>
                <c:pt idx="4917">
                  <c:v>0</c:v>
                </c:pt>
                <c:pt idx="4918">
                  <c:v>1</c:v>
                </c:pt>
                <c:pt idx="4919">
                  <c:v>0</c:v>
                </c:pt>
                <c:pt idx="4920">
                  <c:v>1</c:v>
                </c:pt>
                <c:pt idx="4921">
                  <c:v>0</c:v>
                </c:pt>
                <c:pt idx="4922">
                  <c:v>1</c:v>
                </c:pt>
                <c:pt idx="4923">
                  <c:v>1</c:v>
                </c:pt>
                <c:pt idx="4924">
                  <c:v>0</c:v>
                </c:pt>
                <c:pt idx="4925">
                  <c:v>3</c:v>
                </c:pt>
                <c:pt idx="4926">
                  <c:v>1</c:v>
                </c:pt>
                <c:pt idx="4927">
                  <c:v>1</c:v>
                </c:pt>
                <c:pt idx="4928">
                  <c:v>2</c:v>
                </c:pt>
                <c:pt idx="4929">
                  <c:v>2</c:v>
                </c:pt>
                <c:pt idx="4930">
                  <c:v>2</c:v>
                </c:pt>
                <c:pt idx="4931">
                  <c:v>3</c:v>
                </c:pt>
                <c:pt idx="4932">
                  <c:v>2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1</c:v>
                </c:pt>
                <c:pt idx="4937">
                  <c:v>1</c:v>
                </c:pt>
                <c:pt idx="4938">
                  <c:v>4</c:v>
                </c:pt>
                <c:pt idx="4939">
                  <c:v>2</c:v>
                </c:pt>
                <c:pt idx="4940">
                  <c:v>2</c:v>
                </c:pt>
                <c:pt idx="4941">
                  <c:v>1</c:v>
                </c:pt>
                <c:pt idx="4942">
                  <c:v>3</c:v>
                </c:pt>
                <c:pt idx="4943">
                  <c:v>3</c:v>
                </c:pt>
                <c:pt idx="4944">
                  <c:v>2</c:v>
                </c:pt>
                <c:pt idx="4945">
                  <c:v>5</c:v>
                </c:pt>
                <c:pt idx="4946">
                  <c:v>1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2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1</c:v>
                </c:pt>
                <c:pt idx="4955">
                  <c:v>3</c:v>
                </c:pt>
                <c:pt idx="4956">
                  <c:v>2</c:v>
                </c:pt>
                <c:pt idx="4957">
                  <c:v>3</c:v>
                </c:pt>
                <c:pt idx="4958">
                  <c:v>1</c:v>
                </c:pt>
                <c:pt idx="4959">
                  <c:v>4</c:v>
                </c:pt>
                <c:pt idx="4960">
                  <c:v>3</c:v>
                </c:pt>
                <c:pt idx="4961">
                  <c:v>1</c:v>
                </c:pt>
                <c:pt idx="4962">
                  <c:v>2</c:v>
                </c:pt>
                <c:pt idx="4963">
                  <c:v>2</c:v>
                </c:pt>
                <c:pt idx="4964">
                  <c:v>4</c:v>
                </c:pt>
                <c:pt idx="4965">
                  <c:v>3</c:v>
                </c:pt>
                <c:pt idx="4966">
                  <c:v>3</c:v>
                </c:pt>
                <c:pt idx="4967">
                  <c:v>2</c:v>
                </c:pt>
                <c:pt idx="4968">
                  <c:v>3</c:v>
                </c:pt>
                <c:pt idx="4969">
                  <c:v>3</c:v>
                </c:pt>
                <c:pt idx="4970">
                  <c:v>2</c:v>
                </c:pt>
                <c:pt idx="4971">
                  <c:v>2</c:v>
                </c:pt>
                <c:pt idx="4972">
                  <c:v>4</c:v>
                </c:pt>
                <c:pt idx="4973">
                  <c:v>5</c:v>
                </c:pt>
                <c:pt idx="4974">
                  <c:v>3</c:v>
                </c:pt>
                <c:pt idx="4975">
                  <c:v>2</c:v>
                </c:pt>
                <c:pt idx="4976">
                  <c:v>4</c:v>
                </c:pt>
                <c:pt idx="4977">
                  <c:v>5</c:v>
                </c:pt>
                <c:pt idx="4978">
                  <c:v>2</c:v>
                </c:pt>
                <c:pt idx="4979">
                  <c:v>5</c:v>
                </c:pt>
                <c:pt idx="4980">
                  <c:v>4</c:v>
                </c:pt>
                <c:pt idx="4981">
                  <c:v>3</c:v>
                </c:pt>
                <c:pt idx="4982">
                  <c:v>4</c:v>
                </c:pt>
                <c:pt idx="4983">
                  <c:v>3</c:v>
                </c:pt>
                <c:pt idx="4984">
                  <c:v>3</c:v>
                </c:pt>
                <c:pt idx="4985">
                  <c:v>2</c:v>
                </c:pt>
                <c:pt idx="4986">
                  <c:v>5</c:v>
                </c:pt>
                <c:pt idx="4987">
                  <c:v>3</c:v>
                </c:pt>
                <c:pt idx="4988">
                  <c:v>3</c:v>
                </c:pt>
                <c:pt idx="4989">
                  <c:v>3</c:v>
                </c:pt>
                <c:pt idx="4990">
                  <c:v>3</c:v>
                </c:pt>
                <c:pt idx="4991">
                  <c:v>3</c:v>
                </c:pt>
                <c:pt idx="4992">
                  <c:v>1</c:v>
                </c:pt>
                <c:pt idx="4993">
                  <c:v>4</c:v>
                </c:pt>
                <c:pt idx="4994">
                  <c:v>1</c:v>
                </c:pt>
                <c:pt idx="4995">
                  <c:v>2</c:v>
                </c:pt>
                <c:pt idx="4996">
                  <c:v>3</c:v>
                </c:pt>
                <c:pt idx="4997">
                  <c:v>3</c:v>
                </c:pt>
                <c:pt idx="4998">
                  <c:v>2</c:v>
                </c:pt>
                <c:pt idx="4999">
                  <c:v>1</c:v>
                </c:pt>
                <c:pt idx="5000">
                  <c:v>2</c:v>
                </c:pt>
                <c:pt idx="5001">
                  <c:v>3</c:v>
                </c:pt>
                <c:pt idx="5002">
                  <c:v>3</c:v>
                </c:pt>
                <c:pt idx="5003">
                  <c:v>2</c:v>
                </c:pt>
                <c:pt idx="5004">
                  <c:v>1</c:v>
                </c:pt>
                <c:pt idx="5005">
                  <c:v>2</c:v>
                </c:pt>
                <c:pt idx="5006">
                  <c:v>3</c:v>
                </c:pt>
                <c:pt idx="5007">
                  <c:v>1</c:v>
                </c:pt>
                <c:pt idx="5008">
                  <c:v>2</c:v>
                </c:pt>
                <c:pt idx="5009">
                  <c:v>0</c:v>
                </c:pt>
                <c:pt idx="5010">
                  <c:v>3</c:v>
                </c:pt>
                <c:pt idx="5011">
                  <c:v>1</c:v>
                </c:pt>
                <c:pt idx="5012">
                  <c:v>1</c:v>
                </c:pt>
                <c:pt idx="5013">
                  <c:v>3</c:v>
                </c:pt>
                <c:pt idx="5014">
                  <c:v>1</c:v>
                </c:pt>
                <c:pt idx="5015">
                  <c:v>2</c:v>
                </c:pt>
                <c:pt idx="5016">
                  <c:v>2</c:v>
                </c:pt>
                <c:pt idx="5017">
                  <c:v>2</c:v>
                </c:pt>
                <c:pt idx="5018">
                  <c:v>2</c:v>
                </c:pt>
                <c:pt idx="5019">
                  <c:v>1</c:v>
                </c:pt>
                <c:pt idx="5020">
                  <c:v>2</c:v>
                </c:pt>
                <c:pt idx="5021">
                  <c:v>3</c:v>
                </c:pt>
                <c:pt idx="5022">
                  <c:v>1</c:v>
                </c:pt>
                <c:pt idx="5023">
                  <c:v>2</c:v>
                </c:pt>
                <c:pt idx="5024">
                  <c:v>4</c:v>
                </c:pt>
                <c:pt idx="5025">
                  <c:v>1</c:v>
                </c:pt>
                <c:pt idx="5026">
                  <c:v>0</c:v>
                </c:pt>
                <c:pt idx="5027">
                  <c:v>1</c:v>
                </c:pt>
                <c:pt idx="5028">
                  <c:v>2</c:v>
                </c:pt>
                <c:pt idx="5029">
                  <c:v>2</c:v>
                </c:pt>
                <c:pt idx="5030">
                  <c:v>3</c:v>
                </c:pt>
                <c:pt idx="5031">
                  <c:v>2</c:v>
                </c:pt>
                <c:pt idx="5032">
                  <c:v>2</c:v>
                </c:pt>
                <c:pt idx="5033">
                  <c:v>2</c:v>
                </c:pt>
                <c:pt idx="5034">
                  <c:v>3</c:v>
                </c:pt>
                <c:pt idx="5035">
                  <c:v>1</c:v>
                </c:pt>
                <c:pt idx="5036">
                  <c:v>1</c:v>
                </c:pt>
                <c:pt idx="5037">
                  <c:v>5</c:v>
                </c:pt>
                <c:pt idx="5038">
                  <c:v>2</c:v>
                </c:pt>
                <c:pt idx="5039">
                  <c:v>3</c:v>
                </c:pt>
                <c:pt idx="5040">
                  <c:v>3</c:v>
                </c:pt>
                <c:pt idx="5041">
                  <c:v>4</c:v>
                </c:pt>
                <c:pt idx="5042">
                  <c:v>3</c:v>
                </c:pt>
                <c:pt idx="5043">
                  <c:v>2</c:v>
                </c:pt>
                <c:pt idx="5044">
                  <c:v>32</c:v>
                </c:pt>
                <c:pt idx="5045">
                  <c:v>3</c:v>
                </c:pt>
                <c:pt idx="5046">
                  <c:v>2</c:v>
                </c:pt>
                <c:pt idx="5047">
                  <c:v>2</c:v>
                </c:pt>
                <c:pt idx="5048">
                  <c:v>2</c:v>
                </c:pt>
                <c:pt idx="5049">
                  <c:v>2</c:v>
                </c:pt>
                <c:pt idx="5050">
                  <c:v>3</c:v>
                </c:pt>
                <c:pt idx="5051">
                  <c:v>2</c:v>
                </c:pt>
                <c:pt idx="5052">
                  <c:v>3</c:v>
                </c:pt>
                <c:pt idx="5053">
                  <c:v>2</c:v>
                </c:pt>
                <c:pt idx="5054">
                  <c:v>2</c:v>
                </c:pt>
                <c:pt idx="5055">
                  <c:v>0</c:v>
                </c:pt>
                <c:pt idx="5056">
                  <c:v>2</c:v>
                </c:pt>
                <c:pt idx="5057">
                  <c:v>2</c:v>
                </c:pt>
                <c:pt idx="5058">
                  <c:v>2</c:v>
                </c:pt>
                <c:pt idx="5059">
                  <c:v>1</c:v>
                </c:pt>
                <c:pt idx="5060">
                  <c:v>0</c:v>
                </c:pt>
                <c:pt idx="5061">
                  <c:v>2</c:v>
                </c:pt>
                <c:pt idx="5062">
                  <c:v>1</c:v>
                </c:pt>
                <c:pt idx="5063">
                  <c:v>1</c:v>
                </c:pt>
                <c:pt idx="5064">
                  <c:v>3</c:v>
                </c:pt>
                <c:pt idx="5065">
                  <c:v>1</c:v>
                </c:pt>
                <c:pt idx="5066">
                  <c:v>1</c:v>
                </c:pt>
                <c:pt idx="5067">
                  <c:v>2</c:v>
                </c:pt>
                <c:pt idx="5068">
                  <c:v>1</c:v>
                </c:pt>
                <c:pt idx="5069">
                  <c:v>2</c:v>
                </c:pt>
                <c:pt idx="5070">
                  <c:v>0</c:v>
                </c:pt>
                <c:pt idx="5071">
                  <c:v>1</c:v>
                </c:pt>
                <c:pt idx="5072">
                  <c:v>0</c:v>
                </c:pt>
                <c:pt idx="5073">
                  <c:v>0</c:v>
                </c:pt>
                <c:pt idx="5074">
                  <c:v>1</c:v>
                </c:pt>
                <c:pt idx="5075">
                  <c:v>1</c:v>
                </c:pt>
                <c:pt idx="5076">
                  <c:v>1</c:v>
                </c:pt>
                <c:pt idx="5077">
                  <c:v>0</c:v>
                </c:pt>
                <c:pt idx="5078">
                  <c:v>1</c:v>
                </c:pt>
                <c:pt idx="5079">
                  <c:v>2</c:v>
                </c:pt>
                <c:pt idx="5080">
                  <c:v>3</c:v>
                </c:pt>
                <c:pt idx="5081">
                  <c:v>2</c:v>
                </c:pt>
                <c:pt idx="5082">
                  <c:v>1</c:v>
                </c:pt>
                <c:pt idx="5083">
                  <c:v>3</c:v>
                </c:pt>
                <c:pt idx="5084">
                  <c:v>0</c:v>
                </c:pt>
                <c:pt idx="5085">
                  <c:v>2</c:v>
                </c:pt>
                <c:pt idx="5086">
                  <c:v>1</c:v>
                </c:pt>
                <c:pt idx="5087">
                  <c:v>3</c:v>
                </c:pt>
                <c:pt idx="5088">
                  <c:v>2</c:v>
                </c:pt>
                <c:pt idx="5089">
                  <c:v>3</c:v>
                </c:pt>
                <c:pt idx="5090">
                  <c:v>1</c:v>
                </c:pt>
                <c:pt idx="5091">
                  <c:v>1</c:v>
                </c:pt>
                <c:pt idx="5092">
                  <c:v>4</c:v>
                </c:pt>
                <c:pt idx="5093">
                  <c:v>3</c:v>
                </c:pt>
                <c:pt idx="5094">
                  <c:v>2</c:v>
                </c:pt>
                <c:pt idx="5095">
                  <c:v>3</c:v>
                </c:pt>
                <c:pt idx="5096">
                  <c:v>2</c:v>
                </c:pt>
                <c:pt idx="5097">
                  <c:v>3</c:v>
                </c:pt>
                <c:pt idx="5098">
                  <c:v>3</c:v>
                </c:pt>
                <c:pt idx="5099">
                  <c:v>3</c:v>
                </c:pt>
                <c:pt idx="5100">
                  <c:v>3</c:v>
                </c:pt>
                <c:pt idx="5101">
                  <c:v>3</c:v>
                </c:pt>
                <c:pt idx="5102">
                  <c:v>5</c:v>
                </c:pt>
                <c:pt idx="5103">
                  <c:v>5</c:v>
                </c:pt>
                <c:pt idx="5104">
                  <c:v>2</c:v>
                </c:pt>
                <c:pt idx="5105">
                  <c:v>4</c:v>
                </c:pt>
                <c:pt idx="5106">
                  <c:v>2</c:v>
                </c:pt>
                <c:pt idx="5107">
                  <c:v>3</c:v>
                </c:pt>
                <c:pt idx="5108">
                  <c:v>2</c:v>
                </c:pt>
                <c:pt idx="5109">
                  <c:v>3</c:v>
                </c:pt>
                <c:pt idx="5110">
                  <c:v>3</c:v>
                </c:pt>
                <c:pt idx="5111">
                  <c:v>2</c:v>
                </c:pt>
                <c:pt idx="5112">
                  <c:v>1</c:v>
                </c:pt>
                <c:pt idx="5113">
                  <c:v>0</c:v>
                </c:pt>
                <c:pt idx="5114">
                  <c:v>3</c:v>
                </c:pt>
                <c:pt idx="5115">
                  <c:v>1</c:v>
                </c:pt>
                <c:pt idx="5116">
                  <c:v>1</c:v>
                </c:pt>
                <c:pt idx="5117">
                  <c:v>0</c:v>
                </c:pt>
                <c:pt idx="5118">
                  <c:v>0</c:v>
                </c:pt>
                <c:pt idx="5119">
                  <c:v>1</c:v>
                </c:pt>
                <c:pt idx="5120">
                  <c:v>1</c:v>
                </c:pt>
                <c:pt idx="5121">
                  <c:v>0</c:v>
                </c:pt>
                <c:pt idx="5122">
                  <c:v>2</c:v>
                </c:pt>
                <c:pt idx="5123">
                  <c:v>2</c:v>
                </c:pt>
                <c:pt idx="5124">
                  <c:v>2</c:v>
                </c:pt>
                <c:pt idx="5125">
                  <c:v>1</c:v>
                </c:pt>
                <c:pt idx="5126">
                  <c:v>2</c:v>
                </c:pt>
                <c:pt idx="5127">
                  <c:v>2</c:v>
                </c:pt>
                <c:pt idx="5128">
                  <c:v>1</c:v>
                </c:pt>
                <c:pt idx="5129">
                  <c:v>3</c:v>
                </c:pt>
                <c:pt idx="5130">
                  <c:v>1</c:v>
                </c:pt>
                <c:pt idx="5131">
                  <c:v>3</c:v>
                </c:pt>
                <c:pt idx="5132">
                  <c:v>3</c:v>
                </c:pt>
                <c:pt idx="5133">
                  <c:v>3</c:v>
                </c:pt>
                <c:pt idx="5134">
                  <c:v>3</c:v>
                </c:pt>
                <c:pt idx="5135">
                  <c:v>0</c:v>
                </c:pt>
                <c:pt idx="5136">
                  <c:v>3</c:v>
                </c:pt>
                <c:pt idx="5137">
                  <c:v>3</c:v>
                </c:pt>
                <c:pt idx="5138">
                  <c:v>3</c:v>
                </c:pt>
                <c:pt idx="5139">
                  <c:v>3</c:v>
                </c:pt>
                <c:pt idx="5140">
                  <c:v>2</c:v>
                </c:pt>
                <c:pt idx="5141">
                  <c:v>3</c:v>
                </c:pt>
                <c:pt idx="5142">
                  <c:v>3</c:v>
                </c:pt>
                <c:pt idx="5143">
                  <c:v>2</c:v>
                </c:pt>
                <c:pt idx="5144">
                  <c:v>3</c:v>
                </c:pt>
                <c:pt idx="5145">
                  <c:v>2</c:v>
                </c:pt>
                <c:pt idx="5146">
                  <c:v>3</c:v>
                </c:pt>
                <c:pt idx="5147">
                  <c:v>3</c:v>
                </c:pt>
                <c:pt idx="5148">
                  <c:v>3</c:v>
                </c:pt>
                <c:pt idx="5149">
                  <c:v>3</c:v>
                </c:pt>
                <c:pt idx="5150">
                  <c:v>2</c:v>
                </c:pt>
                <c:pt idx="5151">
                  <c:v>3</c:v>
                </c:pt>
                <c:pt idx="5152">
                  <c:v>3</c:v>
                </c:pt>
                <c:pt idx="5153">
                  <c:v>5</c:v>
                </c:pt>
                <c:pt idx="5154">
                  <c:v>3</c:v>
                </c:pt>
                <c:pt idx="5155">
                  <c:v>3</c:v>
                </c:pt>
                <c:pt idx="5156">
                  <c:v>3</c:v>
                </c:pt>
                <c:pt idx="5157">
                  <c:v>3</c:v>
                </c:pt>
                <c:pt idx="5158">
                  <c:v>3</c:v>
                </c:pt>
                <c:pt idx="5159">
                  <c:v>6</c:v>
                </c:pt>
                <c:pt idx="5160">
                  <c:v>3</c:v>
                </c:pt>
                <c:pt idx="5161">
                  <c:v>3</c:v>
                </c:pt>
                <c:pt idx="5162">
                  <c:v>3</c:v>
                </c:pt>
                <c:pt idx="5163">
                  <c:v>5</c:v>
                </c:pt>
                <c:pt idx="5164">
                  <c:v>5</c:v>
                </c:pt>
                <c:pt idx="5165">
                  <c:v>4</c:v>
                </c:pt>
                <c:pt idx="5166">
                  <c:v>7</c:v>
                </c:pt>
                <c:pt idx="5167">
                  <c:v>5</c:v>
                </c:pt>
                <c:pt idx="5168">
                  <c:v>5</c:v>
                </c:pt>
                <c:pt idx="5169">
                  <c:v>5</c:v>
                </c:pt>
                <c:pt idx="5170">
                  <c:v>6</c:v>
                </c:pt>
                <c:pt idx="5171">
                  <c:v>6</c:v>
                </c:pt>
                <c:pt idx="5172">
                  <c:v>3</c:v>
                </c:pt>
                <c:pt idx="5173">
                  <c:v>5</c:v>
                </c:pt>
                <c:pt idx="5174">
                  <c:v>3</c:v>
                </c:pt>
                <c:pt idx="5175">
                  <c:v>4</c:v>
                </c:pt>
                <c:pt idx="5176">
                  <c:v>3</c:v>
                </c:pt>
                <c:pt idx="5177">
                  <c:v>3</c:v>
                </c:pt>
                <c:pt idx="5178">
                  <c:v>4</c:v>
                </c:pt>
                <c:pt idx="5179">
                  <c:v>3</c:v>
                </c:pt>
                <c:pt idx="5180">
                  <c:v>3</c:v>
                </c:pt>
                <c:pt idx="5181">
                  <c:v>3</c:v>
                </c:pt>
                <c:pt idx="5182">
                  <c:v>3</c:v>
                </c:pt>
                <c:pt idx="5183">
                  <c:v>3</c:v>
                </c:pt>
                <c:pt idx="5184">
                  <c:v>1</c:v>
                </c:pt>
                <c:pt idx="5185">
                  <c:v>3</c:v>
                </c:pt>
                <c:pt idx="5186">
                  <c:v>0</c:v>
                </c:pt>
                <c:pt idx="5187">
                  <c:v>3</c:v>
                </c:pt>
                <c:pt idx="5188">
                  <c:v>3</c:v>
                </c:pt>
                <c:pt idx="5189">
                  <c:v>2</c:v>
                </c:pt>
                <c:pt idx="5190">
                  <c:v>3</c:v>
                </c:pt>
                <c:pt idx="5191">
                  <c:v>1</c:v>
                </c:pt>
                <c:pt idx="5192">
                  <c:v>2</c:v>
                </c:pt>
                <c:pt idx="5193">
                  <c:v>3</c:v>
                </c:pt>
                <c:pt idx="5194">
                  <c:v>3</c:v>
                </c:pt>
                <c:pt idx="5195">
                  <c:v>2</c:v>
                </c:pt>
                <c:pt idx="5196">
                  <c:v>2</c:v>
                </c:pt>
                <c:pt idx="5197">
                  <c:v>3</c:v>
                </c:pt>
                <c:pt idx="5198">
                  <c:v>2</c:v>
                </c:pt>
                <c:pt idx="5199">
                  <c:v>2</c:v>
                </c:pt>
                <c:pt idx="5200">
                  <c:v>2</c:v>
                </c:pt>
                <c:pt idx="5201">
                  <c:v>3</c:v>
                </c:pt>
                <c:pt idx="5202">
                  <c:v>3</c:v>
                </c:pt>
                <c:pt idx="5203">
                  <c:v>2</c:v>
                </c:pt>
                <c:pt idx="5204">
                  <c:v>3</c:v>
                </c:pt>
                <c:pt idx="5205">
                  <c:v>3</c:v>
                </c:pt>
                <c:pt idx="5206">
                  <c:v>4</c:v>
                </c:pt>
                <c:pt idx="5207">
                  <c:v>5</c:v>
                </c:pt>
                <c:pt idx="5208">
                  <c:v>3</c:v>
                </c:pt>
                <c:pt idx="5209">
                  <c:v>3</c:v>
                </c:pt>
                <c:pt idx="5210">
                  <c:v>3</c:v>
                </c:pt>
                <c:pt idx="5211">
                  <c:v>4</c:v>
                </c:pt>
                <c:pt idx="5212">
                  <c:v>3</c:v>
                </c:pt>
                <c:pt idx="5213">
                  <c:v>2</c:v>
                </c:pt>
                <c:pt idx="5214">
                  <c:v>4</c:v>
                </c:pt>
                <c:pt idx="5215">
                  <c:v>2</c:v>
                </c:pt>
                <c:pt idx="5216">
                  <c:v>3</c:v>
                </c:pt>
                <c:pt idx="5217">
                  <c:v>3</c:v>
                </c:pt>
                <c:pt idx="5218">
                  <c:v>3</c:v>
                </c:pt>
                <c:pt idx="5219">
                  <c:v>3</c:v>
                </c:pt>
                <c:pt idx="5220">
                  <c:v>3</c:v>
                </c:pt>
                <c:pt idx="5221">
                  <c:v>3</c:v>
                </c:pt>
                <c:pt idx="5222">
                  <c:v>3</c:v>
                </c:pt>
                <c:pt idx="5223">
                  <c:v>3</c:v>
                </c:pt>
                <c:pt idx="5224">
                  <c:v>3</c:v>
                </c:pt>
                <c:pt idx="5225">
                  <c:v>4</c:v>
                </c:pt>
                <c:pt idx="5226">
                  <c:v>3</c:v>
                </c:pt>
                <c:pt idx="5227">
                  <c:v>2</c:v>
                </c:pt>
                <c:pt idx="5228">
                  <c:v>3</c:v>
                </c:pt>
                <c:pt idx="5229">
                  <c:v>3</c:v>
                </c:pt>
                <c:pt idx="5230">
                  <c:v>2</c:v>
                </c:pt>
                <c:pt idx="5231">
                  <c:v>3</c:v>
                </c:pt>
                <c:pt idx="5232">
                  <c:v>2</c:v>
                </c:pt>
                <c:pt idx="5233">
                  <c:v>5</c:v>
                </c:pt>
                <c:pt idx="5234">
                  <c:v>2</c:v>
                </c:pt>
                <c:pt idx="5235">
                  <c:v>2</c:v>
                </c:pt>
                <c:pt idx="5236">
                  <c:v>2</c:v>
                </c:pt>
                <c:pt idx="5237">
                  <c:v>2</c:v>
                </c:pt>
                <c:pt idx="5238">
                  <c:v>3</c:v>
                </c:pt>
                <c:pt idx="5239">
                  <c:v>0</c:v>
                </c:pt>
                <c:pt idx="5240">
                  <c:v>2</c:v>
                </c:pt>
                <c:pt idx="5241">
                  <c:v>2</c:v>
                </c:pt>
                <c:pt idx="5242">
                  <c:v>2</c:v>
                </c:pt>
                <c:pt idx="5243">
                  <c:v>1</c:v>
                </c:pt>
                <c:pt idx="5244">
                  <c:v>2</c:v>
                </c:pt>
                <c:pt idx="5245">
                  <c:v>3</c:v>
                </c:pt>
                <c:pt idx="5246">
                  <c:v>2</c:v>
                </c:pt>
                <c:pt idx="5247">
                  <c:v>2</c:v>
                </c:pt>
                <c:pt idx="5248">
                  <c:v>1</c:v>
                </c:pt>
                <c:pt idx="5249">
                  <c:v>0</c:v>
                </c:pt>
                <c:pt idx="5250">
                  <c:v>1</c:v>
                </c:pt>
                <c:pt idx="5251">
                  <c:v>3</c:v>
                </c:pt>
                <c:pt idx="5252">
                  <c:v>1</c:v>
                </c:pt>
                <c:pt idx="5253">
                  <c:v>1</c:v>
                </c:pt>
                <c:pt idx="5254">
                  <c:v>0</c:v>
                </c:pt>
                <c:pt idx="5255">
                  <c:v>2</c:v>
                </c:pt>
                <c:pt idx="5256">
                  <c:v>3</c:v>
                </c:pt>
                <c:pt idx="5257">
                  <c:v>2</c:v>
                </c:pt>
                <c:pt idx="5258">
                  <c:v>2</c:v>
                </c:pt>
                <c:pt idx="5259">
                  <c:v>1</c:v>
                </c:pt>
                <c:pt idx="5260">
                  <c:v>3</c:v>
                </c:pt>
                <c:pt idx="5261">
                  <c:v>0</c:v>
                </c:pt>
                <c:pt idx="5262">
                  <c:v>3</c:v>
                </c:pt>
                <c:pt idx="5263">
                  <c:v>1</c:v>
                </c:pt>
                <c:pt idx="5264">
                  <c:v>3</c:v>
                </c:pt>
                <c:pt idx="5265">
                  <c:v>3</c:v>
                </c:pt>
                <c:pt idx="5266">
                  <c:v>3</c:v>
                </c:pt>
                <c:pt idx="5267">
                  <c:v>4</c:v>
                </c:pt>
                <c:pt idx="5268">
                  <c:v>2</c:v>
                </c:pt>
                <c:pt idx="5269">
                  <c:v>4</c:v>
                </c:pt>
                <c:pt idx="5270">
                  <c:v>3</c:v>
                </c:pt>
                <c:pt idx="5271">
                  <c:v>2</c:v>
                </c:pt>
                <c:pt idx="5272">
                  <c:v>3</c:v>
                </c:pt>
                <c:pt idx="5273">
                  <c:v>3</c:v>
                </c:pt>
                <c:pt idx="5274">
                  <c:v>3</c:v>
                </c:pt>
                <c:pt idx="5275">
                  <c:v>4</c:v>
                </c:pt>
                <c:pt idx="5276">
                  <c:v>2</c:v>
                </c:pt>
                <c:pt idx="5277">
                  <c:v>3</c:v>
                </c:pt>
                <c:pt idx="5278">
                  <c:v>1</c:v>
                </c:pt>
                <c:pt idx="5279">
                  <c:v>3</c:v>
                </c:pt>
                <c:pt idx="5280">
                  <c:v>3</c:v>
                </c:pt>
                <c:pt idx="5281">
                  <c:v>1</c:v>
                </c:pt>
                <c:pt idx="5282">
                  <c:v>3</c:v>
                </c:pt>
                <c:pt idx="5283">
                  <c:v>2</c:v>
                </c:pt>
                <c:pt idx="5284">
                  <c:v>2</c:v>
                </c:pt>
                <c:pt idx="5285">
                  <c:v>2</c:v>
                </c:pt>
                <c:pt idx="5286">
                  <c:v>3</c:v>
                </c:pt>
                <c:pt idx="5287">
                  <c:v>2</c:v>
                </c:pt>
                <c:pt idx="5288">
                  <c:v>2</c:v>
                </c:pt>
                <c:pt idx="5289">
                  <c:v>1</c:v>
                </c:pt>
                <c:pt idx="5290">
                  <c:v>0</c:v>
                </c:pt>
                <c:pt idx="5291">
                  <c:v>2</c:v>
                </c:pt>
                <c:pt idx="5292">
                  <c:v>2</c:v>
                </c:pt>
                <c:pt idx="5293">
                  <c:v>1</c:v>
                </c:pt>
                <c:pt idx="5294">
                  <c:v>1</c:v>
                </c:pt>
                <c:pt idx="5295">
                  <c:v>0</c:v>
                </c:pt>
                <c:pt idx="5296">
                  <c:v>2</c:v>
                </c:pt>
                <c:pt idx="5297">
                  <c:v>2</c:v>
                </c:pt>
                <c:pt idx="5298">
                  <c:v>2</c:v>
                </c:pt>
                <c:pt idx="5299">
                  <c:v>3</c:v>
                </c:pt>
                <c:pt idx="5300">
                  <c:v>1</c:v>
                </c:pt>
                <c:pt idx="5301">
                  <c:v>5</c:v>
                </c:pt>
                <c:pt idx="5302">
                  <c:v>5</c:v>
                </c:pt>
                <c:pt idx="5303">
                  <c:v>2</c:v>
                </c:pt>
                <c:pt idx="5304">
                  <c:v>3</c:v>
                </c:pt>
                <c:pt idx="5305">
                  <c:v>3</c:v>
                </c:pt>
                <c:pt idx="5306">
                  <c:v>5</c:v>
                </c:pt>
                <c:pt idx="5307">
                  <c:v>2</c:v>
                </c:pt>
                <c:pt idx="5308">
                  <c:v>3</c:v>
                </c:pt>
                <c:pt idx="5309">
                  <c:v>3</c:v>
                </c:pt>
                <c:pt idx="5310">
                  <c:v>5</c:v>
                </c:pt>
                <c:pt idx="5311">
                  <c:v>5</c:v>
                </c:pt>
                <c:pt idx="5312">
                  <c:v>6</c:v>
                </c:pt>
                <c:pt idx="5313">
                  <c:v>5</c:v>
                </c:pt>
                <c:pt idx="5314">
                  <c:v>5</c:v>
                </c:pt>
                <c:pt idx="5315">
                  <c:v>5</c:v>
                </c:pt>
                <c:pt idx="5316">
                  <c:v>5</c:v>
                </c:pt>
                <c:pt idx="5317">
                  <c:v>5</c:v>
                </c:pt>
                <c:pt idx="5318">
                  <c:v>4</c:v>
                </c:pt>
                <c:pt idx="5319">
                  <c:v>3</c:v>
                </c:pt>
                <c:pt idx="5320">
                  <c:v>4</c:v>
                </c:pt>
                <c:pt idx="5321">
                  <c:v>3</c:v>
                </c:pt>
                <c:pt idx="5322">
                  <c:v>3</c:v>
                </c:pt>
                <c:pt idx="5323">
                  <c:v>8</c:v>
                </c:pt>
                <c:pt idx="5324">
                  <c:v>5</c:v>
                </c:pt>
                <c:pt idx="5325">
                  <c:v>3</c:v>
                </c:pt>
                <c:pt idx="5326">
                  <c:v>5</c:v>
                </c:pt>
                <c:pt idx="5327">
                  <c:v>5</c:v>
                </c:pt>
                <c:pt idx="5328">
                  <c:v>5</c:v>
                </c:pt>
                <c:pt idx="5329">
                  <c:v>2</c:v>
                </c:pt>
                <c:pt idx="5330">
                  <c:v>5</c:v>
                </c:pt>
                <c:pt idx="5331">
                  <c:v>3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5</c:v>
                </c:pt>
                <c:pt idx="5336">
                  <c:v>4</c:v>
                </c:pt>
                <c:pt idx="5337">
                  <c:v>5</c:v>
                </c:pt>
                <c:pt idx="5338">
                  <c:v>3</c:v>
                </c:pt>
                <c:pt idx="5339">
                  <c:v>4</c:v>
                </c:pt>
                <c:pt idx="5340">
                  <c:v>6</c:v>
                </c:pt>
                <c:pt idx="5341">
                  <c:v>3</c:v>
                </c:pt>
                <c:pt idx="5342">
                  <c:v>5</c:v>
                </c:pt>
                <c:pt idx="5343">
                  <c:v>5</c:v>
                </c:pt>
                <c:pt idx="5344">
                  <c:v>5</c:v>
                </c:pt>
                <c:pt idx="5345">
                  <c:v>5</c:v>
                </c:pt>
                <c:pt idx="5346">
                  <c:v>3</c:v>
                </c:pt>
                <c:pt idx="5347">
                  <c:v>5</c:v>
                </c:pt>
                <c:pt idx="5348">
                  <c:v>5</c:v>
                </c:pt>
                <c:pt idx="5349">
                  <c:v>5</c:v>
                </c:pt>
                <c:pt idx="5350">
                  <c:v>6</c:v>
                </c:pt>
                <c:pt idx="5351">
                  <c:v>4</c:v>
                </c:pt>
                <c:pt idx="5352">
                  <c:v>5</c:v>
                </c:pt>
                <c:pt idx="5353">
                  <c:v>6</c:v>
                </c:pt>
                <c:pt idx="5354">
                  <c:v>6</c:v>
                </c:pt>
                <c:pt idx="5355">
                  <c:v>5</c:v>
                </c:pt>
                <c:pt idx="5356">
                  <c:v>4</c:v>
                </c:pt>
                <c:pt idx="5357">
                  <c:v>8</c:v>
                </c:pt>
                <c:pt idx="5358">
                  <c:v>5</c:v>
                </c:pt>
                <c:pt idx="5359">
                  <c:v>5</c:v>
                </c:pt>
                <c:pt idx="5360">
                  <c:v>5</c:v>
                </c:pt>
                <c:pt idx="5361">
                  <c:v>5</c:v>
                </c:pt>
                <c:pt idx="5362">
                  <c:v>5</c:v>
                </c:pt>
                <c:pt idx="5363">
                  <c:v>2</c:v>
                </c:pt>
                <c:pt idx="5364">
                  <c:v>5</c:v>
                </c:pt>
                <c:pt idx="5365">
                  <c:v>5</c:v>
                </c:pt>
                <c:pt idx="5366">
                  <c:v>5</c:v>
                </c:pt>
                <c:pt idx="5367">
                  <c:v>5</c:v>
                </c:pt>
                <c:pt idx="5368">
                  <c:v>3</c:v>
                </c:pt>
                <c:pt idx="5369">
                  <c:v>5</c:v>
                </c:pt>
                <c:pt idx="5370">
                  <c:v>4</c:v>
                </c:pt>
                <c:pt idx="5371">
                  <c:v>2</c:v>
                </c:pt>
                <c:pt idx="5372">
                  <c:v>3</c:v>
                </c:pt>
                <c:pt idx="5373">
                  <c:v>1</c:v>
                </c:pt>
                <c:pt idx="5374">
                  <c:v>4</c:v>
                </c:pt>
                <c:pt idx="5375">
                  <c:v>2</c:v>
                </c:pt>
                <c:pt idx="5376">
                  <c:v>2</c:v>
                </c:pt>
                <c:pt idx="5377">
                  <c:v>3</c:v>
                </c:pt>
                <c:pt idx="5378">
                  <c:v>3</c:v>
                </c:pt>
                <c:pt idx="5379">
                  <c:v>2</c:v>
                </c:pt>
                <c:pt idx="5380">
                  <c:v>1</c:v>
                </c:pt>
                <c:pt idx="5381">
                  <c:v>4</c:v>
                </c:pt>
                <c:pt idx="5382">
                  <c:v>3</c:v>
                </c:pt>
                <c:pt idx="5383">
                  <c:v>5</c:v>
                </c:pt>
                <c:pt idx="5384">
                  <c:v>5</c:v>
                </c:pt>
                <c:pt idx="5385">
                  <c:v>4</c:v>
                </c:pt>
                <c:pt idx="5386">
                  <c:v>4</c:v>
                </c:pt>
                <c:pt idx="5387">
                  <c:v>5</c:v>
                </c:pt>
                <c:pt idx="5388">
                  <c:v>5</c:v>
                </c:pt>
                <c:pt idx="5389">
                  <c:v>5</c:v>
                </c:pt>
                <c:pt idx="5390">
                  <c:v>2</c:v>
                </c:pt>
                <c:pt idx="5391">
                  <c:v>4</c:v>
                </c:pt>
                <c:pt idx="5392">
                  <c:v>4</c:v>
                </c:pt>
                <c:pt idx="5393">
                  <c:v>4</c:v>
                </c:pt>
                <c:pt idx="5394">
                  <c:v>4</c:v>
                </c:pt>
                <c:pt idx="5395">
                  <c:v>3</c:v>
                </c:pt>
                <c:pt idx="5396">
                  <c:v>5</c:v>
                </c:pt>
                <c:pt idx="5397">
                  <c:v>1</c:v>
                </c:pt>
                <c:pt idx="5398">
                  <c:v>5</c:v>
                </c:pt>
                <c:pt idx="5399">
                  <c:v>4</c:v>
                </c:pt>
                <c:pt idx="5400">
                  <c:v>4</c:v>
                </c:pt>
                <c:pt idx="5401">
                  <c:v>5</c:v>
                </c:pt>
                <c:pt idx="5402">
                  <c:v>5</c:v>
                </c:pt>
                <c:pt idx="5403">
                  <c:v>5</c:v>
                </c:pt>
                <c:pt idx="5404">
                  <c:v>4</c:v>
                </c:pt>
                <c:pt idx="5405">
                  <c:v>5</c:v>
                </c:pt>
                <c:pt idx="5406">
                  <c:v>5</c:v>
                </c:pt>
                <c:pt idx="5407">
                  <c:v>4</c:v>
                </c:pt>
                <c:pt idx="5408">
                  <c:v>5</c:v>
                </c:pt>
                <c:pt idx="5409">
                  <c:v>5</c:v>
                </c:pt>
                <c:pt idx="5410">
                  <c:v>5</c:v>
                </c:pt>
                <c:pt idx="5411">
                  <c:v>5</c:v>
                </c:pt>
                <c:pt idx="5412">
                  <c:v>3</c:v>
                </c:pt>
                <c:pt idx="5413">
                  <c:v>6</c:v>
                </c:pt>
                <c:pt idx="5414">
                  <c:v>3</c:v>
                </c:pt>
                <c:pt idx="5415">
                  <c:v>5</c:v>
                </c:pt>
                <c:pt idx="5416">
                  <c:v>5</c:v>
                </c:pt>
                <c:pt idx="5417">
                  <c:v>5</c:v>
                </c:pt>
                <c:pt idx="5418">
                  <c:v>6</c:v>
                </c:pt>
                <c:pt idx="5419">
                  <c:v>4</c:v>
                </c:pt>
                <c:pt idx="5420">
                  <c:v>5</c:v>
                </c:pt>
                <c:pt idx="5421">
                  <c:v>4</c:v>
                </c:pt>
                <c:pt idx="5422">
                  <c:v>5</c:v>
                </c:pt>
                <c:pt idx="5423">
                  <c:v>3</c:v>
                </c:pt>
                <c:pt idx="5424">
                  <c:v>4</c:v>
                </c:pt>
                <c:pt idx="5425">
                  <c:v>5</c:v>
                </c:pt>
                <c:pt idx="5426">
                  <c:v>3</c:v>
                </c:pt>
                <c:pt idx="5427">
                  <c:v>4</c:v>
                </c:pt>
                <c:pt idx="5428">
                  <c:v>3</c:v>
                </c:pt>
                <c:pt idx="5429">
                  <c:v>5</c:v>
                </c:pt>
                <c:pt idx="5430">
                  <c:v>3</c:v>
                </c:pt>
                <c:pt idx="5431">
                  <c:v>1</c:v>
                </c:pt>
                <c:pt idx="5432">
                  <c:v>3</c:v>
                </c:pt>
                <c:pt idx="5433">
                  <c:v>3</c:v>
                </c:pt>
                <c:pt idx="5434">
                  <c:v>3</c:v>
                </c:pt>
                <c:pt idx="5435">
                  <c:v>3</c:v>
                </c:pt>
                <c:pt idx="5436">
                  <c:v>2</c:v>
                </c:pt>
                <c:pt idx="5437">
                  <c:v>3</c:v>
                </c:pt>
                <c:pt idx="5438">
                  <c:v>5</c:v>
                </c:pt>
                <c:pt idx="5439">
                  <c:v>3</c:v>
                </c:pt>
                <c:pt idx="5440">
                  <c:v>2</c:v>
                </c:pt>
                <c:pt idx="5441">
                  <c:v>1</c:v>
                </c:pt>
                <c:pt idx="5442">
                  <c:v>4</c:v>
                </c:pt>
                <c:pt idx="5443">
                  <c:v>1</c:v>
                </c:pt>
                <c:pt idx="5444">
                  <c:v>4</c:v>
                </c:pt>
                <c:pt idx="5445">
                  <c:v>3</c:v>
                </c:pt>
                <c:pt idx="5446">
                  <c:v>5</c:v>
                </c:pt>
                <c:pt idx="5447">
                  <c:v>5</c:v>
                </c:pt>
                <c:pt idx="5448">
                  <c:v>1</c:v>
                </c:pt>
                <c:pt idx="5449">
                  <c:v>3</c:v>
                </c:pt>
                <c:pt idx="5450">
                  <c:v>2</c:v>
                </c:pt>
                <c:pt idx="5451">
                  <c:v>3</c:v>
                </c:pt>
                <c:pt idx="5452">
                  <c:v>1</c:v>
                </c:pt>
                <c:pt idx="5453">
                  <c:v>2</c:v>
                </c:pt>
                <c:pt idx="5454">
                  <c:v>2</c:v>
                </c:pt>
                <c:pt idx="5455">
                  <c:v>1</c:v>
                </c:pt>
                <c:pt idx="5456">
                  <c:v>2</c:v>
                </c:pt>
                <c:pt idx="5457">
                  <c:v>3</c:v>
                </c:pt>
                <c:pt idx="5458">
                  <c:v>2</c:v>
                </c:pt>
                <c:pt idx="5459">
                  <c:v>3</c:v>
                </c:pt>
                <c:pt idx="5460">
                  <c:v>1</c:v>
                </c:pt>
                <c:pt idx="5461">
                  <c:v>2</c:v>
                </c:pt>
                <c:pt idx="5462">
                  <c:v>3</c:v>
                </c:pt>
                <c:pt idx="5463">
                  <c:v>2</c:v>
                </c:pt>
                <c:pt idx="5464">
                  <c:v>2</c:v>
                </c:pt>
                <c:pt idx="5465">
                  <c:v>1</c:v>
                </c:pt>
                <c:pt idx="5466">
                  <c:v>4</c:v>
                </c:pt>
                <c:pt idx="5467">
                  <c:v>1</c:v>
                </c:pt>
                <c:pt idx="5468">
                  <c:v>3</c:v>
                </c:pt>
                <c:pt idx="5469">
                  <c:v>3</c:v>
                </c:pt>
                <c:pt idx="5470">
                  <c:v>5</c:v>
                </c:pt>
                <c:pt idx="5471">
                  <c:v>3</c:v>
                </c:pt>
                <c:pt idx="5472">
                  <c:v>0</c:v>
                </c:pt>
                <c:pt idx="5473">
                  <c:v>4</c:v>
                </c:pt>
                <c:pt idx="5474">
                  <c:v>3</c:v>
                </c:pt>
                <c:pt idx="5475">
                  <c:v>4</c:v>
                </c:pt>
                <c:pt idx="5476">
                  <c:v>3</c:v>
                </c:pt>
                <c:pt idx="5477">
                  <c:v>3</c:v>
                </c:pt>
                <c:pt idx="5478">
                  <c:v>5</c:v>
                </c:pt>
                <c:pt idx="5479">
                  <c:v>4</c:v>
                </c:pt>
                <c:pt idx="5480">
                  <c:v>4</c:v>
                </c:pt>
                <c:pt idx="5481">
                  <c:v>5</c:v>
                </c:pt>
                <c:pt idx="5482">
                  <c:v>2</c:v>
                </c:pt>
                <c:pt idx="5483">
                  <c:v>3</c:v>
                </c:pt>
                <c:pt idx="5484">
                  <c:v>4</c:v>
                </c:pt>
                <c:pt idx="5485">
                  <c:v>3</c:v>
                </c:pt>
                <c:pt idx="5486">
                  <c:v>5</c:v>
                </c:pt>
                <c:pt idx="5487">
                  <c:v>3</c:v>
                </c:pt>
                <c:pt idx="5488">
                  <c:v>5</c:v>
                </c:pt>
                <c:pt idx="5489">
                  <c:v>1</c:v>
                </c:pt>
                <c:pt idx="5490">
                  <c:v>5</c:v>
                </c:pt>
                <c:pt idx="5491">
                  <c:v>32</c:v>
                </c:pt>
                <c:pt idx="5492">
                  <c:v>5</c:v>
                </c:pt>
                <c:pt idx="5493">
                  <c:v>5</c:v>
                </c:pt>
                <c:pt idx="5494">
                  <c:v>3</c:v>
                </c:pt>
                <c:pt idx="5495">
                  <c:v>4</c:v>
                </c:pt>
                <c:pt idx="5496">
                  <c:v>1</c:v>
                </c:pt>
                <c:pt idx="5497">
                  <c:v>5</c:v>
                </c:pt>
                <c:pt idx="5498">
                  <c:v>3</c:v>
                </c:pt>
                <c:pt idx="5499">
                  <c:v>4</c:v>
                </c:pt>
                <c:pt idx="5500">
                  <c:v>3</c:v>
                </c:pt>
                <c:pt idx="5501">
                  <c:v>2</c:v>
                </c:pt>
                <c:pt idx="5502">
                  <c:v>2</c:v>
                </c:pt>
                <c:pt idx="5503">
                  <c:v>5</c:v>
                </c:pt>
                <c:pt idx="5504">
                  <c:v>3</c:v>
                </c:pt>
                <c:pt idx="5505">
                  <c:v>1</c:v>
                </c:pt>
                <c:pt idx="5506">
                  <c:v>2</c:v>
                </c:pt>
                <c:pt idx="5507">
                  <c:v>1</c:v>
                </c:pt>
                <c:pt idx="5508">
                  <c:v>1</c:v>
                </c:pt>
                <c:pt idx="5509">
                  <c:v>1</c:v>
                </c:pt>
                <c:pt idx="5510">
                  <c:v>2</c:v>
                </c:pt>
                <c:pt idx="5511">
                  <c:v>2</c:v>
                </c:pt>
                <c:pt idx="5512">
                  <c:v>2</c:v>
                </c:pt>
                <c:pt idx="5513">
                  <c:v>0</c:v>
                </c:pt>
                <c:pt idx="5514">
                  <c:v>3</c:v>
                </c:pt>
                <c:pt idx="5515">
                  <c:v>2</c:v>
                </c:pt>
                <c:pt idx="5516">
                  <c:v>1</c:v>
                </c:pt>
                <c:pt idx="5517">
                  <c:v>3</c:v>
                </c:pt>
                <c:pt idx="5518">
                  <c:v>2</c:v>
                </c:pt>
                <c:pt idx="5519">
                  <c:v>2</c:v>
                </c:pt>
                <c:pt idx="5520">
                  <c:v>0</c:v>
                </c:pt>
                <c:pt idx="5521">
                  <c:v>4</c:v>
                </c:pt>
                <c:pt idx="5522">
                  <c:v>3</c:v>
                </c:pt>
                <c:pt idx="5523">
                  <c:v>2</c:v>
                </c:pt>
                <c:pt idx="5524">
                  <c:v>3</c:v>
                </c:pt>
                <c:pt idx="5525">
                  <c:v>3</c:v>
                </c:pt>
                <c:pt idx="5526">
                  <c:v>4</c:v>
                </c:pt>
                <c:pt idx="5527">
                  <c:v>2</c:v>
                </c:pt>
                <c:pt idx="5528">
                  <c:v>4</c:v>
                </c:pt>
                <c:pt idx="5529">
                  <c:v>3</c:v>
                </c:pt>
                <c:pt idx="5530">
                  <c:v>2</c:v>
                </c:pt>
                <c:pt idx="5531">
                  <c:v>2</c:v>
                </c:pt>
                <c:pt idx="5532">
                  <c:v>4</c:v>
                </c:pt>
                <c:pt idx="5533">
                  <c:v>2</c:v>
                </c:pt>
                <c:pt idx="5534">
                  <c:v>3</c:v>
                </c:pt>
                <c:pt idx="5535">
                  <c:v>3</c:v>
                </c:pt>
                <c:pt idx="5536">
                  <c:v>2</c:v>
                </c:pt>
                <c:pt idx="5537">
                  <c:v>5</c:v>
                </c:pt>
                <c:pt idx="5538">
                  <c:v>2</c:v>
                </c:pt>
                <c:pt idx="5539">
                  <c:v>2</c:v>
                </c:pt>
                <c:pt idx="5540">
                  <c:v>1</c:v>
                </c:pt>
                <c:pt idx="5541">
                  <c:v>2</c:v>
                </c:pt>
                <c:pt idx="5542">
                  <c:v>0</c:v>
                </c:pt>
                <c:pt idx="5543">
                  <c:v>3</c:v>
                </c:pt>
                <c:pt idx="5544">
                  <c:v>3</c:v>
                </c:pt>
                <c:pt idx="5545">
                  <c:v>2</c:v>
                </c:pt>
                <c:pt idx="5546">
                  <c:v>3</c:v>
                </c:pt>
                <c:pt idx="5547">
                  <c:v>2</c:v>
                </c:pt>
                <c:pt idx="5548">
                  <c:v>2</c:v>
                </c:pt>
                <c:pt idx="5549">
                  <c:v>2</c:v>
                </c:pt>
                <c:pt idx="5550">
                  <c:v>3</c:v>
                </c:pt>
                <c:pt idx="5551">
                  <c:v>3</c:v>
                </c:pt>
                <c:pt idx="5552">
                  <c:v>2</c:v>
                </c:pt>
                <c:pt idx="5553">
                  <c:v>2</c:v>
                </c:pt>
                <c:pt idx="5554">
                  <c:v>4</c:v>
                </c:pt>
                <c:pt idx="5555">
                  <c:v>3</c:v>
                </c:pt>
                <c:pt idx="5556">
                  <c:v>2</c:v>
                </c:pt>
                <c:pt idx="5557">
                  <c:v>2</c:v>
                </c:pt>
                <c:pt idx="5558">
                  <c:v>4</c:v>
                </c:pt>
                <c:pt idx="5559">
                  <c:v>1</c:v>
                </c:pt>
                <c:pt idx="5560">
                  <c:v>3</c:v>
                </c:pt>
                <c:pt idx="5561">
                  <c:v>3</c:v>
                </c:pt>
                <c:pt idx="5562">
                  <c:v>3</c:v>
                </c:pt>
                <c:pt idx="5563">
                  <c:v>3</c:v>
                </c:pt>
                <c:pt idx="5564">
                  <c:v>1</c:v>
                </c:pt>
                <c:pt idx="5565">
                  <c:v>3</c:v>
                </c:pt>
                <c:pt idx="5566">
                  <c:v>2</c:v>
                </c:pt>
                <c:pt idx="5567">
                  <c:v>3</c:v>
                </c:pt>
                <c:pt idx="5568">
                  <c:v>2</c:v>
                </c:pt>
                <c:pt idx="5569">
                  <c:v>3</c:v>
                </c:pt>
                <c:pt idx="5570">
                  <c:v>3</c:v>
                </c:pt>
                <c:pt idx="5571">
                  <c:v>6</c:v>
                </c:pt>
                <c:pt idx="5572">
                  <c:v>3</c:v>
                </c:pt>
                <c:pt idx="5573">
                  <c:v>3</c:v>
                </c:pt>
                <c:pt idx="5574">
                  <c:v>5</c:v>
                </c:pt>
                <c:pt idx="5575">
                  <c:v>4</c:v>
                </c:pt>
                <c:pt idx="5576">
                  <c:v>3</c:v>
                </c:pt>
                <c:pt idx="5577">
                  <c:v>4</c:v>
                </c:pt>
                <c:pt idx="5578">
                  <c:v>6</c:v>
                </c:pt>
                <c:pt idx="5579">
                  <c:v>5</c:v>
                </c:pt>
                <c:pt idx="5580">
                  <c:v>6</c:v>
                </c:pt>
                <c:pt idx="5581">
                  <c:v>5</c:v>
                </c:pt>
                <c:pt idx="5582">
                  <c:v>7</c:v>
                </c:pt>
                <c:pt idx="5583">
                  <c:v>6</c:v>
                </c:pt>
                <c:pt idx="5584">
                  <c:v>5</c:v>
                </c:pt>
                <c:pt idx="5585">
                  <c:v>8</c:v>
                </c:pt>
                <c:pt idx="5586">
                  <c:v>6</c:v>
                </c:pt>
                <c:pt idx="5587">
                  <c:v>6</c:v>
                </c:pt>
                <c:pt idx="5588">
                  <c:v>6</c:v>
                </c:pt>
                <c:pt idx="5589">
                  <c:v>8</c:v>
                </c:pt>
                <c:pt idx="5590">
                  <c:v>6</c:v>
                </c:pt>
                <c:pt idx="5591">
                  <c:v>7</c:v>
                </c:pt>
                <c:pt idx="5592">
                  <c:v>7</c:v>
                </c:pt>
                <c:pt idx="5593">
                  <c:v>7</c:v>
                </c:pt>
                <c:pt idx="5594">
                  <c:v>8</c:v>
                </c:pt>
                <c:pt idx="5595">
                  <c:v>7</c:v>
                </c:pt>
                <c:pt idx="5596">
                  <c:v>8</c:v>
                </c:pt>
                <c:pt idx="5597">
                  <c:v>8</c:v>
                </c:pt>
                <c:pt idx="5598">
                  <c:v>7</c:v>
                </c:pt>
                <c:pt idx="5599">
                  <c:v>8</c:v>
                </c:pt>
                <c:pt idx="5600">
                  <c:v>9</c:v>
                </c:pt>
                <c:pt idx="5601">
                  <c:v>9</c:v>
                </c:pt>
                <c:pt idx="5602">
                  <c:v>10</c:v>
                </c:pt>
                <c:pt idx="5603">
                  <c:v>8</c:v>
                </c:pt>
                <c:pt idx="5604">
                  <c:v>11</c:v>
                </c:pt>
                <c:pt idx="5605">
                  <c:v>8</c:v>
                </c:pt>
                <c:pt idx="5606">
                  <c:v>11</c:v>
                </c:pt>
                <c:pt idx="5607">
                  <c:v>12</c:v>
                </c:pt>
                <c:pt idx="5608">
                  <c:v>12</c:v>
                </c:pt>
                <c:pt idx="5609">
                  <c:v>14</c:v>
                </c:pt>
                <c:pt idx="5610">
                  <c:v>11</c:v>
                </c:pt>
                <c:pt idx="5611">
                  <c:v>12</c:v>
                </c:pt>
                <c:pt idx="5612">
                  <c:v>13</c:v>
                </c:pt>
                <c:pt idx="5613">
                  <c:v>14</c:v>
                </c:pt>
                <c:pt idx="5614">
                  <c:v>12</c:v>
                </c:pt>
                <c:pt idx="5615">
                  <c:v>12</c:v>
                </c:pt>
                <c:pt idx="5616">
                  <c:v>15</c:v>
                </c:pt>
                <c:pt idx="5617">
                  <c:v>12</c:v>
                </c:pt>
                <c:pt idx="5618">
                  <c:v>13</c:v>
                </c:pt>
                <c:pt idx="5619">
                  <c:v>12</c:v>
                </c:pt>
                <c:pt idx="5620">
                  <c:v>15</c:v>
                </c:pt>
                <c:pt idx="5621">
                  <c:v>13</c:v>
                </c:pt>
                <c:pt idx="5622">
                  <c:v>11</c:v>
                </c:pt>
                <c:pt idx="5623">
                  <c:v>12</c:v>
                </c:pt>
                <c:pt idx="5624">
                  <c:v>12</c:v>
                </c:pt>
                <c:pt idx="5625">
                  <c:v>13</c:v>
                </c:pt>
                <c:pt idx="5626">
                  <c:v>14</c:v>
                </c:pt>
                <c:pt idx="5627">
                  <c:v>15</c:v>
                </c:pt>
                <c:pt idx="5628">
                  <c:v>12</c:v>
                </c:pt>
                <c:pt idx="5629">
                  <c:v>14</c:v>
                </c:pt>
                <c:pt idx="5630">
                  <c:v>14</c:v>
                </c:pt>
                <c:pt idx="5631">
                  <c:v>14</c:v>
                </c:pt>
                <c:pt idx="5632">
                  <c:v>13</c:v>
                </c:pt>
                <c:pt idx="5633">
                  <c:v>15</c:v>
                </c:pt>
                <c:pt idx="5634">
                  <c:v>12</c:v>
                </c:pt>
                <c:pt idx="5635">
                  <c:v>14</c:v>
                </c:pt>
                <c:pt idx="5636">
                  <c:v>14</c:v>
                </c:pt>
                <c:pt idx="5637">
                  <c:v>15</c:v>
                </c:pt>
                <c:pt idx="5638">
                  <c:v>13</c:v>
                </c:pt>
                <c:pt idx="5639">
                  <c:v>12</c:v>
                </c:pt>
                <c:pt idx="5640">
                  <c:v>15</c:v>
                </c:pt>
                <c:pt idx="5641">
                  <c:v>12</c:v>
                </c:pt>
                <c:pt idx="5642">
                  <c:v>14</c:v>
                </c:pt>
                <c:pt idx="5643">
                  <c:v>12</c:v>
                </c:pt>
                <c:pt idx="5644">
                  <c:v>13</c:v>
                </c:pt>
                <c:pt idx="5645">
                  <c:v>13</c:v>
                </c:pt>
                <c:pt idx="5646">
                  <c:v>12</c:v>
                </c:pt>
                <c:pt idx="5647">
                  <c:v>14</c:v>
                </c:pt>
                <c:pt idx="5648">
                  <c:v>15</c:v>
                </c:pt>
                <c:pt idx="5649">
                  <c:v>14</c:v>
                </c:pt>
                <c:pt idx="5650">
                  <c:v>17</c:v>
                </c:pt>
                <c:pt idx="5651">
                  <c:v>19</c:v>
                </c:pt>
                <c:pt idx="5652">
                  <c:v>20</c:v>
                </c:pt>
                <c:pt idx="5653">
                  <c:v>25</c:v>
                </c:pt>
                <c:pt idx="5654">
                  <c:v>24</c:v>
                </c:pt>
                <c:pt idx="5655">
                  <c:v>26</c:v>
                </c:pt>
                <c:pt idx="5656">
                  <c:v>24</c:v>
                </c:pt>
                <c:pt idx="5657">
                  <c:v>25</c:v>
                </c:pt>
                <c:pt idx="5658">
                  <c:v>22</c:v>
                </c:pt>
                <c:pt idx="5659">
                  <c:v>23</c:v>
                </c:pt>
                <c:pt idx="5660">
                  <c:v>22</c:v>
                </c:pt>
                <c:pt idx="5661">
                  <c:v>21</c:v>
                </c:pt>
                <c:pt idx="5662">
                  <c:v>20</c:v>
                </c:pt>
                <c:pt idx="5663">
                  <c:v>17</c:v>
                </c:pt>
                <c:pt idx="5664">
                  <c:v>20</c:v>
                </c:pt>
                <c:pt idx="5665">
                  <c:v>17</c:v>
                </c:pt>
                <c:pt idx="5666">
                  <c:v>17</c:v>
                </c:pt>
                <c:pt idx="5667">
                  <c:v>17</c:v>
                </c:pt>
                <c:pt idx="5668">
                  <c:v>17</c:v>
                </c:pt>
                <c:pt idx="5669">
                  <c:v>15</c:v>
                </c:pt>
                <c:pt idx="5670">
                  <c:v>13</c:v>
                </c:pt>
                <c:pt idx="5671">
                  <c:v>16</c:v>
                </c:pt>
                <c:pt idx="5672">
                  <c:v>17</c:v>
                </c:pt>
                <c:pt idx="5673">
                  <c:v>15</c:v>
                </c:pt>
                <c:pt idx="5674">
                  <c:v>15</c:v>
                </c:pt>
                <c:pt idx="5675">
                  <c:v>14</c:v>
                </c:pt>
                <c:pt idx="5676">
                  <c:v>14</c:v>
                </c:pt>
                <c:pt idx="5677">
                  <c:v>15</c:v>
                </c:pt>
                <c:pt idx="5678">
                  <c:v>14</c:v>
                </c:pt>
                <c:pt idx="5679">
                  <c:v>14</c:v>
                </c:pt>
                <c:pt idx="5680">
                  <c:v>11</c:v>
                </c:pt>
                <c:pt idx="5681">
                  <c:v>14</c:v>
                </c:pt>
                <c:pt idx="5682">
                  <c:v>13</c:v>
                </c:pt>
                <c:pt idx="5683">
                  <c:v>17</c:v>
                </c:pt>
                <c:pt idx="5684">
                  <c:v>14</c:v>
                </c:pt>
                <c:pt idx="5685">
                  <c:v>11</c:v>
                </c:pt>
                <c:pt idx="5686">
                  <c:v>14</c:v>
                </c:pt>
                <c:pt idx="5687">
                  <c:v>10</c:v>
                </c:pt>
                <c:pt idx="5688">
                  <c:v>13</c:v>
                </c:pt>
                <c:pt idx="5689">
                  <c:v>13</c:v>
                </c:pt>
                <c:pt idx="5690">
                  <c:v>14</c:v>
                </c:pt>
                <c:pt idx="5691">
                  <c:v>13</c:v>
                </c:pt>
                <c:pt idx="5692">
                  <c:v>14</c:v>
                </c:pt>
                <c:pt idx="5693">
                  <c:v>14</c:v>
                </c:pt>
                <c:pt idx="5694">
                  <c:v>14</c:v>
                </c:pt>
                <c:pt idx="5695">
                  <c:v>14</c:v>
                </c:pt>
                <c:pt idx="5696">
                  <c:v>13</c:v>
                </c:pt>
                <c:pt idx="5697">
                  <c:v>13</c:v>
                </c:pt>
                <c:pt idx="5698">
                  <c:v>14</c:v>
                </c:pt>
                <c:pt idx="5699">
                  <c:v>15</c:v>
                </c:pt>
                <c:pt idx="5700">
                  <c:v>14</c:v>
                </c:pt>
                <c:pt idx="5701">
                  <c:v>15</c:v>
                </c:pt>
                <c:pt idx="5702">
                  <c:v>14</c:v>
                </c:pt>
                <c:pt idx="5703">
                  <c:v>16</c:v>
                </c:pt>
                <c:pt idx="5704">
                  <c:v>12</c:v>
                </c:pt>
                <c:pt idx="5705">
                  <c:v>15</c:v>
                </c:pt>
                <c:pt idx="5706">
                  <c:v>16</c:v>
                </c:pt>
                <c:pt idx="5707">
                  <c:v>14</c:v>
                </c:pt>
                <c:pt idx="5708">
                  <c:v>15</c:v>
                </c:pt>
                <c:pt idx="5709">
                  <c:v>14</c:v>
                </c:pt>
                <c:pt idx="5710">
                  <c:v>15</c:v>
                </c:pt>
                <c:pt idx="5711">
                  <c:v>15</c:v>
                </c:pt>
                <c:pt idx="5712">
                  <c:v>17</c:v>
                </c:pt>
                <c:pt idx="5713">
                  <c:v>15</c:v>
                </c:pt>
                <c:pt idx="5714">
                  <c:v>16</c:v>
                </c:pt>
                <c:pt idx="5715">
                  <c:v>15</c:v>
                </c:pt>
                <c:pt idx="5716">
                  <c:v>14</c:v>
                </c:pt>
                <c:pt idx="5717">
                  <c:v>18</c:v>
                </c:pt>
                <c:pt idx="5718">
                  <c:v>14</c:v>
                </c:pt>
                <c:pt idx="5719">
                  <c:v>15</c:v>
                </c:pt>
                <c:pt idx="5720">
                  <c:v>15</c:v>
                </c:pt>
                <c:pt idx="5721">
                  <c:v>14</c:v>
                </c:pt>
                <c:pt idx="5722">
                  <c:v>15</c:v>
                </c:pt>
                <c:pt idx="5723">
                  <c:v>15</c:v>
                </c:pt>
                <c:pt idx="5724">
                  <c:v>14</c:v>
                </c:pt>
                <c:pt idx="5725">
                  <c:v>14</c:v>
                </c:pt>
                <c:pt idx="5726">
                  <c:v>13</c:v>
                </c:pt>
                <c:pt idx="5727">
                  <c:v>15</c:v>
                </c:pt>
                <c:pt idx="5728">
                  <c:v>11</c:v>
                </c:pt>
                <c:pt idx="5729">
                  <c:v>15</c:v>
                </c:pt>
                <c:pt idx="5730">
                  <c:v>15</c:v>
                </c:pt>
                <c:pt idx="5731">
                  <c:v>12</c:v>
                </c:pt>
                <c:pt idx="5732">
                  <c:v>14</c:v>
                </c:pt>
                <c:pt idx="5733">
                  <c:v>12</c:v>
                </c:pt>
                <c:pt idx="5734">
                  <c:v>15</c:v>
                </c:pt>
                <c:pt idx="5735">
                  <c:v>14</c:v>
                </c:pt>
                <c:pt idx="5736">
                  <c:v>14</c:v>
                </c:pt>
                <c:pt idx="5737">
                  <c:v>12</c:v>
                </c:pt>
                <c:pt idx="5738">
                  <c:v>11</c:v>
                </c:pt>
                <c:pt idx="5739">
                  <c:v>13</c:v>
                </c:pt>
                <c:pt idx="5740">
                  <c:v>15</c:v>
                </c:pt>
                <c:pt idx="5741">
                  <c:v>12</c:v>
                </c:pt>
                <c:pt idx="5742">
                  <c:v>11</c:v>
                </c:pt>
                <c:pt idx="5743">
                  <c:v>11</c:v>
                </c:pt>
                <c:pt idx="5744">
                  <c:v>12</c:v>
                </c:pt>
                <c:pt idx="5745">
                  <c:v>8</c:v>
                </c:pt>
                <c:pt idx="5746">
                  <c:v>11</c:v>
                </c:pt>
                <c:pt idx="5747">
                  <c:v>13</c:v>
                </c:pt>
                <c:pt idx="5748">
                  <c:v>11</c:v>
                </c:pt>
                <c:pt idx="5749">
                  <c:v>12</c:v>
                </c:pt>
                <c:pt idx="5750">
                  <c:v>10</c:v>
                </c:pt>
                <c:pt idx="5751">
                  <c:v>14</c:v>
                </c:pt>
                <c:pt idx="5752">
                  <c:v>13</c:v>
                </c:pt>
                <c:pt idx="5753">
                  <c:v>11</c:v>
                </c:pt>
                <c:pt idx="5754">
                  <c:v>13</c:v>
                </c:pt>
                <c:pt idx="5755">
                  <c:v>11</c:v>
                </c:pt>
                <c:pt idx="5756">
                  <c:v>12</c:v>
                </c:pt>
                <c:pt idx="5757">
                  <c:v>11</c:v>
                </c:pt>
                <c:pt idx="5758">
                  <c:v>12</c:v>
                </c:pt>
                <c:pt idx="5759">
                  <c:v>12</c:v>
                </c:pt>
                <c:pt idx="5760">
                  <c:v>12</c:v>
                </c:pt>
                <c:pt idx="5761">
                  <c:v>13</c:v>
                </c:pt>
                <c:pt idx="5762">
                  <c:v>10</c:v>
                </c:pt>
                <c:pt idx="5763">
                  <c:v>13</c:v>
                </c:pt>
                <c:pt idx="5764">
                  <c:v>13</c:v>
                </c:pt>
                <c:pt idx="5765">
                  <c:v>14</c:v>
                </c:pt>
                <c:pt idx="5766">
                  <c:v>12</c:v>
                </c:pt>
                <c:pt idx="5767">
                  <c:v>12</c:v>
                </c:pt>
                <c:pt idx="5768">
                  <c:v>14</c:v>
                </c:pt>
                <c:pt idx="5769">
                  <c:v>14</c:v>
                </c:pt>
                <c:pt idx="5770">
                  <c:v>12</c:v>
                </c:pt>
                <c:pt idx="5771">
                  <c:v>14</c:v>
                </c:pt>
                <c:pt idx="5772">
                  <c:v>10</c:v>
                </c:pt>
                <c:pt idx="5773">
                  <c:v>13</c:v>
                </c:pt>
                <c:pt idx="5774">
                  <c:v>13</c:v>
                </c:pt>
                <c:pt idx="5775">
                  <c:v>12</c:v>
                </c:pt>
                <c:pt idx="5776">
                  <c:v>14</c:v>
                </c:pt>
                <c:pt idx="5777">
                  <c:v>12</c:v>
                </c:pt>
                <c:pt idx="5778">
                  <c:v>15</c:v>
                </c:pt>
                <c:pt idx="5779">
                  <c:v>12</c:v>
                </c:pt>
                <c:pt idx="5780">
                  <c:v>15</c:v>
                </c:pt>
                <c:pt idx="5781">
                  <c:v>14</c:v>
                </c:pt>
                <c:pt idx="5782">
                  <c:v>14</c:v>
                </c:pt>
                <c:pt idx="5783">
                  <c:v>14</c:v>
                </c:pt>
                <c:pt idx="5784">
                  <c:v>13</c:v>
                </c:pt>
                <c:pt idx="5785">
                  <c:v>16</c:v>
                </c:pt>
                <c:pt idx="5786">
                  <c:v>15</c:v>
                </c:pt>
                <c:pt idx="5787">
                  <c:v>15</c:v>
                </c:pt>
                <c:pt idx="5788">
                  <c:v>15</c:v>
                </c:pt>
                <c:pt idx="5789">
                  <c:v>15</c:v>
                </c:pt>
                <c:pt idx="5790">
                  <c:v>15</c:v>
                </c:pt>
                <c:pt idx="5791">
                  <c:v>15</c:v>
                </c:pt>
                <c:pt idx="5792">
                  <c:v>17</c:v>
                </c:pt>
                <c:pt idx="5793">
                  <c:v>17</c:v>
                </c:pt>
                <c:pt idx="5794">
                  <c:v>17</c:v>
                </c:pt>
                <c:pt idx="5795">
                  <c:v>18</c:v>
                </c:pt>
                <c:pt idx="5796">
                  <c:v>19</c:v>
                </c:pt>
                <c:pt idx="5797">
                  <c:v>18</c:v>
                </c:pt>
                <c:pt idx="5798">
                  <c:v>18</c:v>
                </c:pt>
                <c:pt idx="5799">
                  <c:v>16</c:v>
                </c:pt>
                <c:pt idx="5800">
                  <c:v>17</c:v>
                </c:pt>
                <c:pt idx="5801">
                  <c:v>16</c:v>
                </c:pt>
                <c:pt idx="5802">
                  <c:v>17</c:v>
                </c:pt>
                <c:pt idx="5803">
                  <c:v>13</c:v>
                </c:pt>
                <c:pt idx="5804">
                  <c:v>17</c:v>
                </c:pt>
                <c:pt idx="5805">
                  <c:v>16</c:v>
                </c:pt>
                <c:pt idx="5806">
                  <c:v>15</c:v>
                </c:pt>
                <c:pt idx="5807">
                  <c:v>15</c:v>
                </c:pt>
                <c:pt idx="5808">
                  <c:v>14</c:v>
                </c:pt>
                <c:pt idx="5809">
                  <c:v>14</c:v>
                </c:pt>
                <c:pt idx="5810">
                  <c:v>13</c:v>
                </c:pt>
                <c:pt idx="5811">
                  <c:v>14</c:v>
                </c:pt>
                <c:pt idx="5812">
                  <c:v>13</c:v>
                </c:pt>
                <c:pt idx="5813">
                  <c:v>12</c:v>
                </c:pt>
                <c:pt idx="5814">
                  <c:v>12</c:v>
                </c:pt>
                <c:pt idx="5815">
                  <c:v>14</c:v>
                </c:pt>
                <c:pt idx="5816">
                  <c:v>12</c:v>
                </c:pt>
                <c:pt idx="5817">
                  <c:v>12</c:v>
                </c:pt>
                <c:pt idx="5818">
                  <c:v>11</c:v>
                </c:pt>
                <c:pt idx="5819">
                  <c:v>12</c:v>
                </c:pt>
                <c:pt idx="5820">
                  <c:v>9</c:v>
                </c:pt>
                <c:pt idx="5821">
                  <c:v>11</c:v>
                </c:pt>
                <c:pt idx="5822">
                  <c:v>13</c:v>
                </c:pt>
                <c:pt idx="5823">
                  <c:v>11</c:v>
                </c:pt>
                <c:pt idx="5824">
                  <c:v>11</c:v>
                </c:pt>
                <c:pt idx="5825">
                  <c:v>9</c:v>
                </c:pt>
                <c:pt idx="5826">
                  <c:v>12</c:v>
                </c:pt>
                <c:pt idx="5827">
                  <c:v>11</c:v>
                </c:pt>
                <c:pt idx="5828">
                  <c:v>11</c:v>
                </c:pt>
                <c:pt idx="5829">
                  <c:v>10</c:v>
                </c:pt>
                <c:pt idx="5830">
                  <c:v>10</c:v>
                </c:pt>
                <c:pt idx="5831">
                  <c:v>12</c:v>
                </c:pt>
                <c:pt idx="5832">
                  <c:v>11</c:v>
                </c:pt>
                <c:pt idx="5833">
                  <c:v>12</c:v>
                </c:pt>
                <c:pt idx="5834">
                  <c:v>11</c:v>
                </c:pt>
                <c:pt idx="5835">
                  <c:v>11</c:v>
                </c:pt>
                <c:pt idx="5836">
                  <c:v>11</c:v>
                </c:pt>
                <c:pt idx="5837">
                  <c:v>12</c:v>
                </c:pt>
                <c:pt idx="5838">
                  <c:v>11</c:v>
                </c:pt>
                <c:pt idx="5839">
                  <c:v>11</c:v>
                </c:pt>
                <c:pt idx="5840">
                  <c:v>9</c:v>
                </c:pt>
                <c:pt idx="5841">
                  <c:v>15</c:v>
                </c:pt>
                <c:pt idx="5842">
                  <c:v>12</c:v>
                </c:pt>
                <c:pt idx="5843">
                  <c:v>12</c:v>
                </c:pt>
                <c:pt idx="5844">
                  <c:v>12</c:v>
                </c:pt>
                <c:pt idx="5845">
                  <c:v>11</c:v>
                </c:pt>
                <c:pt idx="5846">
                  <c:v>12</c:v>
                </c:pt>
                <c:pt idx="5847">
                  <c:v>11</c:v>
                </c:pt>
                <c:pt idx="5848">
                  <c:v>11</c:v>
                </c:pt>
                <c:pt idx="5849">
                  <c:v>11</c:v>
                </c:pt>
                <c:pt idx="5850">
                  <c:v>12</c:v>
                </c:pt>
                <c:pt idx="5851">
                  <c:v>12</c:v>
                </c:pt>
                <c:pt idx="5852">
                  <c:v>11</c:v>
                </c:pt>
                <c:pt idx="5853">
                  <c:v>14</c:v>
                </c:pt>
                <c:pt idx="5854">
                  <c:v>13</c:v>
                </c:pt>
                <c:pt idx="5855">
                  <c:v>14</c:v>
                </c:pt>
                <c:pt idx="5856">
                  <c:v>14</c:v>
                </c:pt>
                <c:pt idx="5857">
                  <c:v>14</c:v>
                </c:pt>
                <c:pt idx="5858">
                  <c:v>13</c:v>
                </c:pt>
                <c:pt idx="5859">
                  <c:v>15</c:v>
                </c:pt>
                <c:pt idx="5860">
                  <c:v>14</c:v>
                </c:pt>
                <c:pt idx="5861">
                  <c:v>17</c:v>
                </c:pt>
                <c:pt idx="5862">
                  <c:v>14</c:v>
                </c:pt>
                <c:pt idx="5863">
                  <c:v>17</c:v>
                </c:pt>
                <c:pt idx="5864">
                  <c:v>15</c:v>
                </c:pt>
                <c:pt idx="5865">
                  <c:v>15</c:v>
                </c:pt>
                <c:pt idx="5866">
                  <c:v>16</c:v>
                </c:pt>
                <c:pt idx="5867">
                  <c:v>15</c:v>
                </c:pt>
                <c:pt idx="5868">
                  <c:v>15</c:v>
                </c:pt>
                <c:pt idx="5869">
                  <c:v>14</c:v>
                </c:pt>
                <c:pt idx="5870">
                  <c:v>17</c:v>
                </c:pt>
                <c:pt idx="5871">
                  <c:v>15</c:v>
                </c:pt>
                <c:pt idx="5872">
                  <c:v>15</c:v>
                </c:pt>
                <c:pt idx="5873">
                  <c:v>15</c:v>
                </c:pt>
                <c:pt idx="5874">
                  <c:v>13</c:v>
                </c:pt>
                <c:pt idx="5875">
                  <c:v>17</c:v>
                </c:pt>
                <c:pt idx="5876">
                  <c:v>15</c:v>
                </c:pt>
                <c:pt idx="5877">
                  <c:v>17</c:v>
                </c:pt>
                <c:pt idx="5878">
                  <c:v>17</c:v>
                </c:pt>
                <c:pt idx="5879">
                  <c:v>16</c:v>
                </c:pt>
                <c:pt idx="5880">
                  <c:v>16</c:v>
                </c:pt>
                <c:pt idx="5881">
                  <c:v>14</c:v>
                </c:pt>
                <c:pt idx="5882">
                  <c:v>14</c:v>
                </c:pt>
                <c:pt idx="5883">
                  <c:v>17</c:v>
                </c:pt>
                <c:pt idx="5884">
                  <c:v>15</c:v>
                </c:pt>
                <c:pt idx="5885">
                  <c:v>15</c:v>
                </c:pt>
                <c:pt idx="5886">
                  <c:v>13</c:v>
                </c:pt>
                <c:pt idx="5887">
                  <c:v>16</c:v>
                </c:pt>
                <c:pt idx="5888">
                  <c:v>17</c:v>
                </c:pt>
                <c:pt idx="5889">
                  <c:v>16</c:v>
                </c:pt>
                <c:pt idx="5890">
                  <c:v>15</c:v>
                </c:pt>
                <c:pt idx="5891">
                  <c:v>15</c:v>
                </c:pt>
                <c:pt idx="5892">
                  <c:v>15</c:v>
                </c:pt>
                <c:pt idx="5893">
                  <c:v>14</c:v>
                </c:pt>
                <c:pt idx="5894">
                  <c:v>15</c:v>
                </c:pt>
                <c:pt idx="5895">
                  <c:v>14</c:v>
                </c:pt>
                <c:pt idx="5896">
                  <c:v>14</c:v>
                </c:pt>
                <c:pt idx="5897">
                  <c:v>12</c:v>
                </c:pt>
                <c:pt idx="5898">
                  <c:v>15</c:v>
                </c:pt>
                <c:pt idx="5899">
                  <c:v>15</c:v>
                </c:pt>
                <c:pt idx="5900">
                  <c:v>13</c:v>
                </c:pt>
                <c:pt idx="5901">
                  <c:v>13</c:v>
                </c:pt>
                <c:pt idx="5902">
                  <c:v>15</c:v>
                </c:pt>
                <c:pt idx="5903">
                  <c:v>13</c:v>
                </c:pt>
                <c:pt idx="5904">
                  <c:v>12</c:v>
                </c:pt>
                <c:pt idx="5905">
                  <c:v>13</c:v>
                </c:pt>
                <c:pt idx="5906">
                  <c:v>13</c:v>
                </c:pt>
                <c:pt idx="5907">
                  <c:v>14</c:v>
                </c:pt>
                <c:pt idx="5908">
                  <c:v>10</c:v>
                </c:pt>
                <c:pt idx="5909">
                  <c:v>15</c:v>
                </c:pt>
                <c:pt idx="5910">
                  <c:v>12</c:v>
                </c:pt>
                <c:pt idx="5911">
                  <c:v>10</c:v>
                </c:pt>
                <c:pt idx="5912">
                  <c:v>11</c:v>
                </c:pt>
                <c:pt idx="5913">
                  <c:v>10</c:v>
                </c:pt>
                <c:pt idx="5914">
                  <c:v>12</c:v>
                </c:pt>
                <c:pt idx="5915">
                  <c:v>10</c:v>
                </c:pt>
                <c:pt idx="5916">
                  <c:v>10</c:v>
                </c:pt>
                <c:pt idx="5917">
                  <c:v>11</c:v>
                </c:pt>
                <c:pt idx="5918">
                  <c:v>11</c:v>
                </c:pt>
                <c:pt idx="5919">
                  <c:v>9</c:v>
                </c:pt>
                <c:pt idx="5920">
                  <c:v>8</c:v>
                </c:pt>
                <c:pt idx="5921">
                  <c:v>11</c:v>
                </c:pt>
                <c:pt idx="5922">
                  <c:v>11</c:v>
                </c:pt>
                <c:pt idx="5923">
                  <c:v>11</c:v>
                </c:pt>
                <c:pt idx="5924">
                  <c:v>8</c:v>
                </c:pt>
                <c:pt idx="5925">
                  <c:v>8</c:v>
                </c:pt>
                <c:pt idx="5926">
                  <c:v>9</c:v>
                </c:pt>
                <c:pt idx="5927">
                  <c:v>9</c:v>
                </c:pt>
                <c:pt idx="5928">
                  <c:v>10</c:v>
                </c:pt>
                <c:pt idx="5929">
                  <c:v>9</c:v>
                </c:pt>
                <c:pt idx="5930">
                  <c:v>10</c:v>
                </c:pt>
                <c:pt idx="5931">
                  <c:v>8</c:v>
                </c:pt>
                <c:pt idx="5932">
                  <c:v>8</c:v>
                </c:pt>
                <c:pt idx="5933">
                  <c:v>10</c:v>
                </c:pt>
                <c:pt idx="5934">
                  <c:v>8</c:v>
                </c:pt>
                <c:pt idx="5935">
                  <c:v>8</c:v>
                </c:pt>
                <c:pt idx="5936">
                  <c:v>8</c:v>
                </c:pt>
                <c:pt idx="5937">
                  <c:v>7</c:v>
                </c:pt>
                <c:pt idx="5938">
                  <c:v>8</c:v>
                </c:pt>
                <c:pt idx="5939">
                  <c:v>7</c:v>
                </c:pt>
                <c:pt idx="5940">
                  <c:v>8</c:v>
                </c:pt>
                <c:pt idx="5941">
                  <c:v>8</c:v>
                </c:pt>
                <c:pt idx="5942">
                  <c:v>7</c:v>
                </c:pt>
                <c:pt idx="5943">
                  <c:v>7</c:v>
                </c:pt>
                <c:pt idx="5944">
                  <c:v>8</c:v>
                </c:pt>
                <c:pt idx="5945">
                  <c:v>8</c:v>
                </c:pt>
                <c:pt idx="5946">
                  <c:v>8</c:v>
                </c:pt>
                <c:pt idx="5947">
                  <c:v>8</c:v>
                </c:pt>
                <c:pt idx="5948">
                  <c:v>8</c:v>
                </c:pt>
                <c:pt idx="5949">
                  <c:v>7</c:v>
                </c:pt>
                <c:pt idx="5950">
                  <c:v>8</c:v>
                </c:pt>
                <c:pt idx="5951">
                  <c:v>8</c:v>
                </c:pt>
                <c:pt idx="5952">
                  <c:v>8</c:v>
                </c:pt>
                <c:pt idx="5953">
                  <c:v>8</c:v>
                </c:pt>
                <c:pt idx="5954">
                  <c:v>6</c:v>
                </c:pt>
                <c:pt idx="5955">
                  <c:v>8</c:v>
                </c:pt>
                <c:pt idx="5956">
                  <c:v>7</c:v>
                </c:pt>
                <c:pt idx="5957">
                  <c:v>8</c:v>
                </c:pt>
                <c:pt idx="5958">
                  <c:v>8</c:v>
                </c:pt>
                <c:pt idx="5959">
                  <c:v>8</c:v>
                </c:pt>
                <c:pt idx="5960">
                  <c:v>9</c:v>
                </c:pt>
                <c:pt idx="5961">
                  <c:v>8</c:v>
                </c:pt>
                <c:pt idx="5962">
                  <c:v>8</c:v>
                </c:pt>
                <c:pt idx="5963">
                  <c:v>8</c:v>
                </c:pt>
                <c:pt idx="5964">
                  <c:v>8</c:v>
                </c:pt>
                <c:pt idx="5965">
                  <c:v>7</c:v>
                </c:pt>
                <c:pt idx="5966">
                  <c:v>10</c:v>
                </c:pt>
                <c:pt idx="5967">
                  <c:v>10</c:v>
                </c:pt>
                <c:pt idx="5968">
                  <c:v>8</c:v>
                </c:pt>
                <c:pt idx="5969">
                  <c:v>8</c:v>
                </c:pt>
                <c:pt idx="5970">
                  <c:v>8</c:v>
                </c:pt>
                <c:pt idx="5971">
                  <c:v>8</c:v>
                </c:pt>
                <c:pt idx="5972">
                  <c:v>7</c:v>
                </c:pt>
                <c:pt idx="5973">
                  <c:v>6</c:v>
                </c:pt>
                <c:pt idx="5974">
                  <c:v>9</c:v>
                </c:pt>
                <c:pt idx="5975">
                  <c:v>8</c:v>
                </c:pt>
                <c:pt idx="5976">
                  <c:v>7</c:v>
                </c:pt>
                <c:pt idx="5977">
                  <c:v>11</c:v>
                </c:pt>
                <c:pt idx="5978">
                  <c:v>8</c:v>
                </c:pt>
                <c:pt idx="5979">
                  <c:v>6</c:v>
                </c:pt>
                <c:pt idx="5980">
                  <c:v>8</c:v>
                </c:pt>
                <c:pt idx="5981">
                  <c:v>7</c:v>
                </c:pt>
                <c:pt idx="5982">
                  <c:v>7</c:v>
                </c:pt>
                <c:pt idx="5983">
                  <c:v>6</c:v>
                </c:pt>
                <c:pt idx="5984">
                  <c:v>8</c:v>
                </c:pt>
                <c:pt idx="5985">
                  <c:v>6</c:v>
                </c:pt>
                <c:pt idx="5986">
                  <c:v>7</c:v>
                </c:pt>
                <c:pt idx="5987">
                  <c:v>7</c:v>
                </c:pt>
                <c:pt idx="5988">
                  <c:v>6</c:v>
                </c:pt>
                <c:pt idx="5989">
                  <c:v>7</c:v>
                </c:pt>
                <c:pt idx="5990">
                  <c:v>5</c:v>
                </c:pt>
                <c:pt idx="5991">
                  <c:v>7</c:v>
                </c:pt>
                <c:pt idx="5992">
                  <c:v>6</c:v>
                </c:pt>
                <c:pt idx="5993">
                  <c:v>7</c:v>
                </c:pt>
                <c:pt idx="5994">
                  <c:v>7</c:v>
                </c:pt>
                <c:pt idx="5995">
                  <c:v>6</c:v>
                </c:pt>
                <c:pt idx="5996">
                  <c:v>5</c:v>
                </c:pt>
                <c:pt idx="5997">
                  <c:v>4</c:v>
                </c:pt>
                <c:pt idx="5998">
                  <c:v>7</c:v>
                </c:pt>
                <c:pt idx="5999">
                  <c:v>5</c:v>
                </c:pt>
                <c:pt idx="6000">
                  <c:v>6</c:v>
                </c:pt>
                <c:pt idx="6001">
                  <c:v>6</c:v>
                </c:pt>
                <c:pt idx="6002">
                  <c:v>4</c:v>
                </c:pt>
                <c:pt idx="6003">
                  <c:v>4</c:v>
                </c:pt>
                <c:pt idx="6004">
                  <c:v>5</c:v>
                </c:pt>
                <c:pt idx="6005">
                  <c:v>5</c:v>
                </c:pt>
                <c:pt idx="6006">
                  <c:v>6</c:v>
                </c:pt>
                <c:pt idx="6007">
                  <c:v>2</c:v>
                </c:pt>
                <c:pt idx="6008">
                  <c:v>5</c:v>
                </c:pt>
                <c:pt idx="6009">
                  <c:v>3</c:v>
                </c:pt>
                <c:pt idx="6010">
                  <c:v>5</c:v>
                </c:pt>
                <c:pt idx="6011">
                  <c:v>7</c:v>
                </c:pt>
                <c:pt idx="6012">
                  <c:v>4</c:v>
                </c:pt>
                <c:pt idx="6013">
                  <c:v>5</c:v>
                </c:pt>
                <c:pt idx="6014">
                  <c:v>4</c:v>
                </c:pt>
                <c:pt idx="6015">
                  <c:v>5</c:v>
                </c:pt>
                <c:pt idx="6016">
                  <c:v>3</c:v>
                </c:pt>
                <c:pt idx="6017">
                  <c:v>3</c:v>
                </c:pt>
                <c:pt idx="6018">
                  <c:v>5</c:v>
                </c:pt>
                <c:pt idx="6019">
                  <c:v>5</c:v>
                </c:pt>
                <c:pt idx="6020">
                  <c:v>2</c:v>
                </c:pt>
                <c:pt idx="6021">
                  <c:v>5</c:v>
                </c:pt>
                <c:pt idx="6022">
                  <c:v>3</c:v>
                </c:pt>
                <c:pt idx="6023">
                  <c:v>3</c:v>
                </c:pt>
                <c:pt idx="6024">
                  <c:v>2</c:v>
                </c:pt>
                <c:pt idx="6025">
                  <c:v>4</c:v>
                </c:pt>
                <c:pt idx="6026">
                  <c:v>5</c:v>
                </c:pt>
                <c:pt idx="6027">
                  <c:v>3</c:v>
                </c:pt>
                <c:pt idx="6028">
                  <c:v>5</c:v>
                </c:pt>
                <c:pt idx="6029">
                  <c:v>3</c:v>
                </c:pt>
                <c:pt idx="6030">
                  <c:v>5</c:v>
                </c:pt>
                <c:pt idx="6031">
                  <c:v>4</c:v>
                </c:pt>
                <c:pt idx="6032">
                  <c:v>5</c:v>
                </c:pt>
                <c:pt idx="6033">
                  <c:v>4</c:v>
                </c:pt>
                <c:pt idx="6034">
                  <c:v>4</c:v>
                </c:pt>
                <c:pt idx="6035">
                  <c:v>5</c:v>
                </c:pt>
                <c:pt idx="6036">
                  <c:v>2</c:v>
                </c:pt>
                <c:pt idx="6037">
                  <c:v>5</c:v>
                </c:pt>
                <c:pt idx="6038">
                  <c:v>5</c:v>
                </c:pt>
                <c:pt idx="6039">
                  <c:v>3</c:v>
                </c:pt>
                <c:pt idx="6040">
                  <c:v>3</c:v>
                </c:pt>
                <c:pt idx="6041">
                  <c:v>3</c:v>
                </c:pt>
                <c:pt idx="6042">
                  <c:v>3</c:v>
                </c:pt>
                <c:pt idx="6043">
                  <c:v>3</c:v>
                </c:pt>
                <c:pt idx="6044">
                  <c:v>2</c:v>
                </c:pt>
                <c:pt idx="6045">
                  <c:v>4</c:v>
                </c:pt>
                <c:pt idx="6046">
                  <c:v>3</c:v>
                </c:pt>
                <c:pt idx="6047">
                  <c:v>3</c:v>
                </c:pt>
                <c:pt idx="6048">
                  <c:v>2</c:v>
                </c:pt>
                <c:pt idx="6049">
                  <c:v>2</c:v>
                </c:pt>
                <c:pt idx="6050">
                  <c:v>3</c:v>
                </c:pt>
                <c:pt idx="6051">
                  <c:v>2</c:v>
                </c:pt>
                <c:pt idx="6052">
                  <c:v>3</c:v>
                </c:pt>
                <c:pt idx="6053">
                  <c:v>2</c:v>
                </c:pt>
                <c:pt idx="6054">
                  <c:v>3</c:v>
                </c:pt>
                <c:pt idx="6055">
                  <c:v>1</c:v>
                </c:pt>
                <c:pt idx="6056">
                  <c:v>5</c:v>
                </c:pt>
                <c:pt idx="6057">
                  <c:v>2</c:v>
                </c:pt>
                <c:pt idx="6058">
                  <c:v>1</c:v>
                </c:pt>
                <c:pt idx="6059">
                  <c:v>3</c:v>
                </c:pt>
                <c:pt idx="6060">
                  <c:v>2</c:v>
                </c:pt>
                <c:pt idx="6061">
                  <c:v>3</c:v>
                </c:pt>
                <c:pt idx="6062">
                  <c:v>2</c:v>
                </c:pt>
                <c:pt idx="6063">
                  <c:v>3</c:v>
                </c:pt>
                <c:pt idx="6064">
                  <c:v>2</c:v>
                </c:pt>
                <c:pt idx="6065">
                  <c:v>2</c:v>
                </c:pt>
                <c:pt idx="6066">
                  <c:v>1</c:v>
                </c:pt>
                <c:pt idx="6067">
                  <c:v>3</c:v>
                </c:pt>
                <c:pt idx="6068">
                  <c:v>4</c:v>
                </c:pt>
                <c:pt idx="6069">
                  <c:v>3</c:v>
                </c:pt>
                <c:pt idx="6070">
                  <c:v>2</c:v>
                </c:pt>
                <c:pt idx="6071">
                  <c:v>1</c:v>
                </c:pt>
                <c:pt idx="6072">
                  <c:v>3</c:v>
                </c:pt>
                <c:pt idx="6073">
                  <c:v>3</c:v>
                </c:pt>
                <c:pt idx="6074">
                  <c:v>2</c:v>
                </c:pt>
                <c:pt idx="6075">
                  <c:v>1</c:v>
                </c:pt>
                <c:pt idx="6076">
                  <c:v>3</c:v>
                </c:pt>
                <c:pt idx="6077">
                  <c:v>1</c:v>
                </c:pt>
                <c:pt idx="6078">
                  <c:v>3</c:v>
                </c:pt>
                <c:pt idx="6079">
                  <c:v>4</c:v>
                </c:pt>
                <c:pt idx="6080">
                  <c:v>3</c:v>
                </c:pt>
                <c:pt idx="6081">
                  <c:v>2</c:v>
                </c:pt>
                <c:pt idx="6082">
                  <c:v>2</c:v>
                </c:pt>
                <c:pt idx="6083">
                  <c:v>4</c:v>
                </c:pt>
                <c:pt idx="6084">
                  <c:v>3</c:v>
                </c:pt>
                <c:pt idx="6085">
                  <c:v>3</c:v>
                </c:pt>
                <c:pt idx="6086">
                  <c:v>3</c:v>
                </c:pt>
                <c:pt idx="6087">
                  <c:v>3</c:v>
                </c:pt>
                <c:pt idx="6088">
                  <c:v>2</c:v>
                </c:pt>
                <c:pt idx="6089">
                  <c:v>2</c:v>
                </c:pt>
                <c:pt idx="6090">
                  <c:v>4</c:v>
                </c:pt>
                <c:pt idx="6091">
                  <c:v>3</c:v>
                </c:pt>
                <c:pt idx="6092">
                  <c:v>3</c:v>
                </c:pt>
                <c:pt idx="6093">
                  <c:v>3</c:v>
                </c:pt>
                <c:pt idx="6094">
                  <c:v>3</c:v>
                </c:pt>
                <c:pt idx="6095">
                  <c:v>3</c:v>
                </c:pt>
                <c:pt idx="6096">
                  <c:v>1</c:v>
                </c:pt>
                <c:pt idx="6097">
                  <c:v>3</c:v>
                </c:pt>
                <c:pt idx="6098">
                  <c:v>2</c:v>
                </c:pt>
                <c:pt idx="6099">
                  <c:v>3</c:v>
                </c:pt>
                <c:pt idx="6100">
                  <c:v>4</c:v>
                </c:pt>
                <c:pt idx="6101">
                  <c:v>3</c:v>
                </c:pt>
                <c:pt idx="6102">
                  <c:v>2</c:v>
                </c:pt>
                <c:pt idx="6103">
                  <c:v>4</c:v>
                </c:pt>
                <c:pt idx="6104">
                  <c:v>3</c:v>
                </c:pt>
                <c:pt idx="6105">
                  <c:v>3</c:v>
                </c:pt>
                <c:pt idx="6106">
                  <c:v>1</c:v>
                </c:pt>
                <c:pt idx="6107">
                  <c:v>3</c:v>
                </c:pt>
                <c:pt idx="6108">
                  <c:v>1</c:v>
                </c:pt>
                <c:pt idx="6109">
                  <c:v>3</c:v>
                </c:pt>
                <c:pt idx="6110">
                  <c:v>3</c:v>
                </c:pt>
                <c:pt idx="6111">
                  <c:v>2</c:v>
                </c:pt>
                <c:pt idx="6112">
                  <c:v>3</c:v>
                </c:pt>
                <c:pt idx="6113">
                  <c:v>0</c:v>
                </c:pt>
                <c:pt idx="6114">
                  <c:v>3</c:v>
                </c:pt>
                <c:pt idx="6115">
                  <c:v>2</c:v>
                </c:pt>
                <c:pt idx="6116">
                  <c:v>1</c:v>
                </c:pt>
                <c:pt idx="6117">
                  <c:v>1</c:v>
                </c:pt>
                <c:pt idx="6118">
                  <c:v>2</c:v>
                </c:pt>
                <c:pt idx="6119">
                  <c:v>1</c:v>
                </c:pt>
                <c:pt idx="6120">
                  <c:v>2</c:v>
                </c:pt>
                <c:pt idx="6121">
                  <c:v>1</c:v>
                </c:pt>
                <c:pt idx="6122">
                  <c:v>1</c:v>
                </c:pt>
                <c:pt idx="6123">
                  <c:v>1</c:v>
                </c:pt>
                <c:pt idx="6124">
                  <c:v>2</c:v>
                </c:pt>
                <c:pt idx="6125">
                  <c:v>0</c:v>
                </c:pt>
                <c:pt idx="6126">
                  <c:v>0</c:v>
                </c:pt>
                <c:pt idx="6127">
                  <c:v>2</c:v>
                </c:pt>
                <c:pt idx="6128">
                  <c:v>1</c:v>
                </c:pt>
                <c:pt idx="6129">
                  <c:v>2</c:v>
                </c:pt>
                <c:pt idx="6130">
                  <c:v>0</c:v>
                </c:pt>
                <c:pt idx="6131">
                  <c:v>1</c:v>
                </c:pt>
                <c:pt idx="6132">
                  <c:v>0</c:v>
                </c:pt>
                <c:pt idx="6133">
                  <c:v>1</c:v>
                </c:pt>
                <c:pt idx="6134">
                  <c:v>1</c:v>
                </c:pt>
                <c:pt idx="6135">
                  <c:v>2</c:v>
                </c:pt>
                <c:pt idx="6136">
                  <c:v>1</c:v>
                </c:pt>
                <c:pt idx="6137">
                  <c:v>0</c:v>
                </c:pt>
                <c:pt idx="6138">
                  <c:v>2</c:v>
                </c:pt>
                <c:pt idx="6139">
                  <c:v>0</c:v>
                </c:pt>
                <c:pt idx="6140">
                  <c:v>0</c:v>
                </c:pt>
                <c:pt idx="6141">
                  <c:v>2</c:v>
                </c:pt>
                <c:pt idx="6142">
                  <c:v>0</c:v>
                </c:pt>
                <c:pt idx="6143">
                  <c:v>0</c:v>
                </c:pt>
                <c:pt idx="6144">
                  <c:v>2</c:v>
                </c:pt>
                <c:pt idx="6145">
                  <c:v>0</c:v>
                </c:pt>
                <c:pt idx="6146">
                  <c:v>3</c:v>
                </c:pt>
                <c:pt idx="6147">
                  <c:v>1</c:v>
                </c:pt>
                <c:pt idx="6148">
                  <c:v>1</c:v>
                </c:pt>
                <c:pt idx="6149">
                  <c:v>1</c:v>
                </c:pt>
                <c:pt idx="6150">
                  <c:v>0</c:v>
                </c:pt>
                <c:pt idx="6151">
                  <c:v>2</c:v>
                </c:pt>
                <c:pt idx="6152">
                  <c:v>1</c:v>
                </c:pt>
                <c:pt idx="6153">
                  <c:v>2</c:v>
                </c:pt>
                <c:pt idx="6154">
                  <c:v>0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3</c:v>
                </c:pt>
                <c:pt idx="6159">
                  <c:v>0</c:v>
                </c:pt>
                <c:pt idx="6160">
                  <c:v>1</c:v>
                </c:pt>
                <c:pt idx="6161">
                  <c:v>1</c:v>
                </c:pt>
                <c:pt idx="6162">
                  <c:v>2</c:v>
                </c:pt>
                <c:pt idx="6163">
                  <c:v>30</c:v>
                </c:pt>
                <c:pt idx="6164">
                  <c:v>0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5</c:v>
                </c:pt>
                <c:pt idx="6169">
                  <c:v>0</c:v>
                </c:pt>
                <c:pt idx="6170">
                  <c:v>0</c:v>
                </c:pt>
                <c:pt idx="6171">
                  <c:v>1</c:v>
                </c:pt>
                <c:pt idx="6172">
                  <c:v>2</c:v>
                </c:pt>
                <c:pt idx="6173">
                  <c:v>1</c:v>
                </c:pt>
                <c:pt idx="6174">
                  <c:v>1</c:v>
                </c:pt>
                <c:pt idx="6175">
                  <c:v>1</c:v>
                </c:pt>
                <c:pt idx="6176">
                  <c:v>0</c:v>
                </c:pt>
                <c:pt idx="6177">
                  <c:v>2</c:v>
                </c:pt>
                <c:pt idx="6178">
                  <c:v>1</c:v>
                </c:pt>
                <c:pt idx="6179">
                  <c:v>1</c:v>
                </c:pt>
                <c:pt idx="6180">
                  <c:v>1</c:v>
                </c:pt>
                <c:pt idx="6181">
                  <c:v>0</c:v>
                </c:pt>
                <c:pt idx="6182">
                  <c:v>3</c:v>
                </c:pt>
                <c:pt idx="6183">
                  <c:v>1</c:v>
                </c:pt>
                <c:pt idx="6184">
                  <c:v>1</c:v>
                </c:pt>
                <c:pt idx="6185">
                  <c:v>0</c:v>
                </c:pt>
                <c:pt idx="6186">
                  <c:v>2</c:v>
                </c:pt>
                <c:pt idx="6187">
                  <c:v>1</c:v>
                </c:pt>
                <c:pt idx="6188">
                  <c:v>2</c:v>
                </c:pt>
                <c:pt idx="6189">
                  <c:v>1</c:v>
                </c:pt>
                <c:pt idx="6190">
                  <c:v>2</c:v>
                </c:pt>
                <c:pt idx="6191">
                  <c:v>2</c:v>
                </c:pt>
                <c:pt idx="6192">
                  <c:v>1</c:v>
                </c:pt>
                <c:pt idx="6193">
                  <c:v>0</c:v>
                </c:pt>
                <c:pt idx="6194">
                  <c:v>0</c:v>
                </c:pt>
                <c:pt idx="6195">
                  <c:v>1</c:v>
                </c:pt>
                <c:pt idx="6196">
                  <c:v>1</c:v>
                </c:pt>
                <c:pt idx="6197">
                  <c:v>1</c:v>
                </c:pt>
                <c:pt idx="6198">
                  <c:v>0</c:v>
                </c:pt>
                <c:pt idx="6199">
                  <c:v>0</c:v>
                </c:pt>
                <c:pt idx="6200">
                  <c:v>0</c:v>
                </c:pt>
                <c:pt idx="6201">
                  <c:v>1</c:v>
                </c:pt>
                <c:pt idx="6202">
                  <c:v>2</c:v>
                </c:pt>
                <c:pt idx="6203">
                  <c:v>1</c:v>
                </c:pt>
                <c:pt idx="6204">
                  <c:v>0</c:v>
                </c:pt>
                <c:pt idx="6205">
                  <c:v>0</c:v>
                </c:pt>
                <c:pt idx="6206">
                  <c:v>2</c:v>
                </c:pt>
                <c:pt idx="6207">
                  <c:v>1</c:v>
                </c:pt>
                <c:pt idx="6208">
                  <c:v>2</c:v>
                </c:pt>
                <c:pt idx="6209">
                  <c:v>2</c:v>
                </c:pt>
                <c:pt idx="6210">
                  <c:v>1</c:v>
                </c:pt>
                <c:pt idx="6211">
                  <c:v>0</c:v>
                </c:pt>
                <c:pt idx="6212">
                  <c:v>0</c:v>
                </c:pt>
                <c:pt idx="6213">
                  <c:v>4</c:v>
                </c:pt>
                <c:pt idx="6214">
                  <c:v>0</c:v>
                </c:pt>
                <c:pt idx="6215">
                  <c:v>1</c:v>
                </c:pt>
                <c:pt idx="6216">
                  <c:v>1</c:v>
                </c:pt>
                <c:pt idx="6217">
                  <c:v>2</c:v>
                </c:pt>
                <c:pt idx="6218">
                  <c:v>2</c:v>
                </c:pt>
                <c:pt idx="6219">
                  <c:v>1</c:v>
                </c:pt>
                <c:pt idx="6220">
                  <c:v>1</c:v>
                </c:pt>
                <c:pt idx="6221">
                  <c:v>1</c:v>
                </c:pt>
                <c:pt idx="6222">
                  <c:v>1</c:v>
                </c:pt>
                <c:pt idx="6223">
                  <c:v>2</c:v>
                </c:pt>
                <c:pt idx="6224">
                  <c:v>3</c:v>
                </c:pt>
                <c:pt idx="6225">
                  <c:v>0</c:v>
                </c:pt>
                <c:pt idx="6226">
                  <c:v>2</c:v>
                </c:pt>
                <c:pt idx="6227">
                  <c:v>1</c:v>
                </c:pt>
                <c:pt idx="6228">
                  <c:v>1</c:v>
                </c:pt>
                <c:pt idx="6229">
                  <c:v>0</c:v>
                </c:pt>
                <c:pt idx="6230">
                  <c:v>3</c:v>
                </c:pt>
                <c:pt idx="6231">
                  <c:v>2</c:v>
                </c:pt>
                <c:pt idx="6232">
                  <c:v>2</c:v>
                </c:pt>
                <c:pt idx="6233">
                  <c:v>2</c:v>
                </c:pt>
                <c:pt idx="6234">
                  <c:v>2</c:v>
                </c:pt>
                <c:pt idx="6235">
                  <c:v>1</c:v>
                </c:pt>
                <c:pt idx="6236">
                  <c:v>0</c:v>
                </c:pt>
                <c:pt idx="6237">
                  <c:v>3</c:v>
                </c:pt>
                <c:pt idx="6238">
                  <c:v>1</c:v>
                </c:pt>
                <c:pt idx="6239">
                  <c:v>1</c:v>
                </c:pt>
                <c:pt idx="6240">
                  <c:v>1</c:v>
                </c:pt>
                <c:pt idx="6241">
                  <c:v>0</c:v>
                </c:pt>
                <c:pt idx="6242">
                  <c:v>0</c:v>
                </c:pt>
                <c:pt idx="6243">
                  <c:v>1</c:v>
                </c:pt>
                <c:pt idx="6244">
                  <c:v>0</c:v>
                </c:pt>
                <c:pt idx="6245">
                  <c:v>0</c:v>
                </c:pt>
                <c:pt idx="6246">
                  <c:v>0</c:v>
                </c:pt>
                <c:pt idx="6247">
                  <c:v>2</c:v>
                </c:pt>
                <c:pt idx="6248">
                  <c:v>1</c:v>
                </c:pt>
                <c:pt idx="6249">
                  <c:v>1</c:v>
                </c:pt>
                <c:pt idx="6250">
                  <c:v>2</c:v>
                </c:pt>
                <c:pt idx="6251">
                  <c:v>1</c:v>
                </c:pt>
                <c:pt idx="6252">
                  <c:v>2</c:v>
                </c:pt>
                <c:pt idx="6253">
                  <c:v>0</c:v>
                </c:pt>
                <c:pt idx="6254">
                  <c:v>2</c:v>
                </c:pt>
                <c:pt idx="6255">
                  <c:v>2</c:v>
                </c:pt>
                <c:pt idx="6256">
                  <c:v>3</c:v>
                </c:pt>
                <c:pt idx="6257">
                  <c:v>2</c:v>
                </c:pt>
                <c:pt idx="6258">
                  <c:v>3</c:v>
                </c:pt>
                <c:pt idx="6259">
                  <c:v>2</c:v>
                </c:pt>
                <c:pt idx="6260">
                  <c:v>1</c:v>
                </c:pt>
                <c:pt idx="6261">
                  <c:v>2</c:v>
                </c:pt>
                <c:pt idx="6262">
                  <c:v>2</c:v>
                </c:pt>
                <c:pt idx="6263">
                  <c:v>0</c:v>
                </c:pt>
                <c:pt idx="6264">
                  <c:v>2</c:v>
                </c:pt>
                <c:pt idx="6265">
                  <c:v>1</c:v>
                </c:pt>
                <c:pt idx="6266">
                  <c:v>1</c:v>
                </c:pt>
                <c:pt idx="6267">
                  <c:v>3</c:v>
                </c:pt>
                <c:pt idx="6268">
                  <c:v>2</c:v>
                </c:pt>
                <c:pt idx="6269">
                  <c:v>5</c:v>
                </c:pt>
                <c:pt idx="6270">
                  <c:v>1</c:v>
                </c:pt>
                <c:pt idx="6271">
                  <c:v>2</c:v>
                </c:pt>
                <c:pt idx="6272">
                  <c:v>3</c:v>
                </c:pt>
                <c:pt idx="6273">
                  <c:v>2</c:v>
                </c:pt>
                <c:pt idx="6274">
                  <c:v>3</c:v>
                </c:pt>
                <c:pt idx="6275">
                  <c:v>1</c:v>
                </c:pt>
                <c:pt idx="6276">
                  <c:v>2</c:v>
                </c:pt>
                <c:pt idx="6277">
                  <c:v>1</c:v>
                </c:pt>
                <c:pt idx="6278">
                  <c:v>3</c:v>
                </c:pt>
                <c:pt idx="6279">
                  <c:v>2</c:v>
                </c:pt>
                <c:pt idx="6280">
                  <c:v>2</c:v>
                </c:pt>
                <c:pt idx="6281">
                  <c:v>3</c:v>
                </c:pt>
                <c:pt idx="6282">
                  <c:v>2</c:v>
                </c:pt>
                <c:pt idx="6283">
                  <c:v>3</c:v>
                </c:pt>
                <c:pt idx="6284">
                  <c:v>1</c:v>
                </c:pt>
                <c:pt idx="6285">
                  <c:v>3</c:v>
                </c:pt>
                <c:pt idx="6286">
                  <c:v>2</c:v>
                </c:pt>
                <c:pt idx="6287">
                  <c:v>4</c:v>
                </c:pt>
                <c:pt idx="6288">
                  <c:v>3</c:v>
                </c:pt>
                <c:pt idx="6289">
                  <c:v>3</c:v>
                </c:pt>
                <c:pt idx="6290">
                  <c:v>3</c:v>
                </c:pt>
                <c:pt idx="6291">
                  <c:v>3</c:v>
                </c:pt>
                <c:pt idx="6292">
                  <c:v>4</c:v>
                </c:pt>
                <c:pt idx="6293">
                  <c:v>3</c:v>
                </c:pt>
                <c:pt idx="6294">
                  <c:v>4</c:v>
                </c:pt>
                <c:pt idx="6295">
                  <c:v>4</c:v>
                </c:pt>
                <c:pt idx="6296">
                  <c:v>2</c:v>
                </c:pt>
                <c:pt idx="6297">
                  <c:v>3</c:v>
                </c:pt>
                <c:pt idx="6298">
                  <c:v>4</c:v>
                </c:pt>
                <c:pt idx="6299">
                  <c:v>3</c:v>
                </c:pt>
                <c:pt idx="6300">
                  <c:v>3</c:v>
                </c:pt>
                <c:pt idx="6301">
                  <c:v>0</c:v>
                </c:pt>
                <c:pt idx="6302">
                  <c:v>3</c:v>
                </c:pt>
                <c:pt idx="6303">
                  <c:v>5</c:v>
                </c:pt>
                <c:pt idx="6304">
                  <c:v>3</c:v>
                </c:pt>
                <c:pt idx="6305">
                  <c:v>3</c:v>
                </c:pt>
                <c:pt idx="6306">
                  <c:v>2</c:v>
                </c:pt>
                <c:pt idx="6307">
                  <c:v>3</c:v>
                </c:pt>
                <c:pt idx="6308">
                  <c:v>1</c:v>
                </c:pt>
                <c:pt idx="6309">
                  <c:v>5</c:v>
                </c:pt>
                <c:pt idx="6310">
                  <c:v>2</c:v>
                </c:pt>
                <c:pt idx="6311">
                  <c:v>3</c:v>
                </c:pt>
                <c:pt idx="6312">
                  <c:v>3</c:v>
                </c:pt>
                <c:pt idx="6313">
                  <c:v>3</c:v>
                </c:pt>
                <c:pt idx="6314">
                  <c:v>6</c:v>
                </c:pt>
                <c:pt idx="6315">
                  <c:v>4</c:v>
                </c:pt>
                <c:pt idx="6316">
                  <c:v>3</c:v>
                </c:pt>
                <c:pt idx="6317">
                  <c:v>2</c:v>
                </c:pt>
                <c:pt idx="6318">
                  <c:v>2</c:v>
                </c:pt>
                <c:pt idx="6319">
                  <c:v>4</c:v>
                </c:pt>
                <c:pt idx="6320">
                  <c:v>3</c:v>
                </c:pt>
                <c:pt idx="6321">
                  <c:v>3</c:v>
                </c:pt>
                <c:pt idx="6322">
                  <c:v>3</c:v>
                </c:pt>
                <c:pt idx="6323">
                  <c:v>2</c:v>
                </c:pt>
                <c:pt idx="6324">
                  <c:v>4</c:v>
                </c:pt>
                <c:pt idx="6325">
                  <c:v>7</c:v>
                </c:pt>
                <c:pt idx="6326">
                  <c:v>3</c:v>
                </c:pt>
                <c:pt idx="6327">
                  <c:v>2</c:v>
                </c:pt>
                <c:pt idx="6328">
                  <c:v>1</c:v>
                </c:pt>
                <c:pt idx="6329">
                  <c:v>4</c:v>
                </c:pt>
                <c:pt idx="6330">
                  <c:v>2</c:v>
                </c:pt>
                <c:pt idx="6331">
                  <c:v>3</c:v>
                </c:pt>
                <c:pt idx="6332">
                  <c:v>2</c:v>
                </c:pt>
                <c:pt idx="6333">
                  <c:v>2</c:v>
                </c:pt>
                <c:pt idx="6334">
                  <c:v>2</c:v>
                </c:pt>
                <c:pt idx="6335">
                  <c:v>2</c:v>
                </c:pt>
                <c:pt idx="6336">
                  <c:v>2</c:v>
                </c:pt>
                <c:pt idx="6337">
                  <c:v>2</c:v>
                </c:pt>
                <c:pt idx="6338">
                  <c:v>1</c:v>
                </c:pt>
                <c:pt idx="6339">
                  <c:v>3</c:v>
                </c:pt>
                <c:pt idx="6340">
                  <c:v>1</c:v>
                </c:pt>
                <c:pt idx="6341">
                  <c:v>1</c:v>
                </c:pt>
                <c:pt idx="6342">
                  <c:v>2</c:v>
                </c:pt>
                <c:pt idx="6343">
                  <c:v>3</c:v>
                </c:pt>
                <c:pt idx="6344">
                  <c:v>2</c:v>
                </c:pt>
                <c:pt idx="6345">
                  <c:v>1</c:v>
                </c:pt>
                <c:pt idx="6346">
                  <c:v>3</c:v>
                </c:pt>
                <c:pt idx="6347">
                  <c:v>1</c:v>
                </c:pt>
                <c:pt idx="6348">
                  <c:v>1</c:v>
                </c:pt>
                <c:pt idx="6349">
                  <c:v>3</c:v>
                </c:pt>
                <c:pt idx="6350">
                  <c:v>1</c:v>
                </c:pt>
                <c:pt idx="6351">
                  <c:v>2</c:v>
                </c:pt>
                <c:pt idx="6352">
                  <c:v>0</c:v>
                </c:pt>
                <c:pt idx="6353">
                  <c:v>1</c:v>
                </c:pt>
                <c:pt idx="6354">
                  <c:v>0</c:v>
                </c:pt>
                <c:pt idx="6355">
                  <c:v>1</c:v>
                </c:pt>
                <c:pt idx="6356">
                  <c:v>1</c:v>
                </c:pt>
                <c:pt idx="6357">
                  <c:v>0</c:v>
                </c:pt>
                <c:pt idx="6358">
                  <c:v>0</c:v>
                </c:pt>
                <c:pt idx="6359">
                  <c:v>2</c:v>
                </c:pt>
                <c:pt idx="6360">
                  <c:v>1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2</c:v>
                </c:pt>
                <c:pt idx="6367">
                  <c:v>1</c:v>
                </c:pt>
                <c:pt idx="6368">
                  <c:v>1</c:v>
                </c:pt>
                <c:pt idx="6369">
                  <c:v>2</c:v>
                </c:pt>
                <c:pt idx="6370">
                  <c:v>4</c:v>
                </c:pt>
                <c:pt idx="6371">
                  <c:v>2</c:v>
                </c:pt>
                <c:pt idx="6372">
                  <c:v>1</c:v>
                </c:pt>
                <c:pt idx="6373">
                  <c:v>2</c:v>
                </c:pt>
                <c:pt idx="6374">
                  <c:v>0</c:v>
                </c:pt>
                <c:pt idx="6375">
                  <c:v>3</c:v>
                </c:pt>
                <c:pt idx="6376">
                  <c:v>2</c:v>
                </c:pt>
                <c:pt idx="6377">
                  <c:v>2</c:v>
                </c:pt>
                <c:pt idx="6378">
                  <c:v>2</c:v>
                </c:pt>
                <c:pt idx="6379">
                  <c:v>1</c:v>
                </c:pt>
                <c:pt idx="6380">
                  <c:v>5</c:v>
                </c:pt>
                <c:pt idx="6381">
                  <c:v>4</c:v>
                </c:pt>
                <c:pt idx="6382">
                  <c:v>5</c:v>
                </c:pt>
                <c:pt idx="6383">
                  <c:v>4</c:v>
                </c:pt>
                <c:pt idx="6384">
                  <c:v>3</c:v>
                </c:pt>
                <c:pt idx="6385">
                  <c:v>4</c:v>
                </c:pt>
                <c:pt idx="6386">
                  <c:v>5</c:v>
                </c:pt>
                <c:pt idx="6387">
                  <c:v>5</c:v>
                </c:pt>
                <c:pt idx="6388">
                  <c:v>6</c:v>
                </c:pt>
                <c:pt idx="6389">
                  <c:v>3</c:v>
                </c:pt>
                <c:pt idx="6390">
                  <c:v>5</c:v>
                </c:pt>
                <c:pt idx="6391">
                  <c:v>3</c:v>
                </c:pt>
                <c:pt idx="6392">
                  <c:v>5</c:v>
                </c:pt>
                <c:pt idx="6393">
                  <c:v>7</c:v>
                </c:pt>
                <c:pt idx="6394">
                  <c:v>6</c:v>
                </c:pt>
                <c:pt idx="6395">
                  <c:v>7</c:v>
                </c:pt>
                <c:pt idx="6396">
                  <c:v>5</c:v>
                </c:pt>
                <c:pt idx="6397">
                  <c:v>7</c:v>
                </c:pt>
                <c:pt idx="6398">
                  <c:v>5</c:v>
                </c:pt>
                <c:pt idx="6399">
                  <c:v>5</c:v>
                </c:pt>
                <c:pt idx="6400">
                  <c:v>5</c:v>
                </c:pt>
                <c:pt idx="6401">
                  <c:v>5</c:v>
                </c:pt>
                <c:pt idx="6402">
                  <c:v>5</c:v>
                </c:pt>
                <c:pt idx="6403">
                  <c:v>7</c:v>
                </c:pt>
                <c:pt idx="6404">
                  <c:v>7</c:v>
                </c:pt>
                <c:pt idx="6405">
                  <c:v>5</c:v>
                </c:pt>
                <c:pt idx="6406">
                  <c:v>6</c:v>
                </c:pt>
                <c:pt idx="6407">
                  <c:v>7</c:v>
                </c:pt>
                <c:pt idx="6408">
                  <c:v>7</c:v>
                </c:pt>
                <c:pt idx="6409">
                  <c:v>6</c:v>
                </c:pt>
                <c:pt idx="6410">
                  <c:v>8</c:v>
                </c:pt>
                <c:pt idx="6411">
                  <c:v>6</c:v>
                </c:pt>
                <c:pt idx="6412">
                  <c:v>7</c:v>
                </c:pt>
                <c:pt idx="6413">
                  <c:v>5</c:v>
                </c:pt>
                <c:pt idx="6414">
                  <c:v>8</c:v>
                </c:pt>
                <c:pt idx="6415">
                  <c:v>9</c:v>
                </c:pt>
                <c:pt idx="6416">
                  <c:v>7</c:v>
                </c:pt>
                <c:pt idx="6417">
                  <c:v>8</c:v>
                </c:pt>
                <c:pt idx="6418">
                  <c:v>7</c:v>
                </c:pt>
                <c:pt idx="6419">
                  <c:v>8</c:v>
                </c:pt>
                <c:pt idx="6420">
                  <c:v>6</c:v>
                </c:pt>
                <c:pt idx="6421">
                  <c:v>8</c:v>
                </c:pt>
                <c:pt idx="6422">
                  <c:v>7</c:v>
                </c:pt>
                <c:pt idx="6423">
                  <c:v>6</c:v>
                </c:pt>
                <c:pt idx="6424">
                  <c:v>6</c:v>
                </c:pt>
                <c:pt idx="6425">
                  <c:v>6</c:v>
                </c:pt>
                <c:pt idx="6426">
                  <c:v>7</c:v>
                </c:pt>
                <c:pt idx="6427">
                  <c:v>8</c:v>
                </c:pt>
                <c:pt idx="6428">
                  <c:v>8</c:v>
                </c:pt>
                <c:pt idx="6429">
                  <c:v>6</c:v>
                </c:pt>
                <c:pt idx="6430">
                  <c:v>6</c:v>
                </c:pt>
                <c:pt idx="6431">
                  <c:v>6</c:v>
                </c:pt>
                <c:pt idx="6432">
                  <c:v>5</c:v>
                </c:pt>
                <c:pt idx="6433">
                  <c:v>6</c:v>
                </c:pt>
                <c:pt idx="6434">
                  <c:v>7</c:v>
                </c:pt>
                <c:pt idx="6435">
                  <c:v>5</c:v>
                </c:pt>
                <c:pt idx="6436">
                  <c:v>7</c:v>
                </c:pt>
                <c:pt idx="6437">
                  <c:v>5</c:v>
                </c:pt>
                <c:pt idx="6438">
                  <c:v>7</c:v>
                </c:pt>
                <c:pt idx="6439">
                  <c:v>7</c:v>
                </c:pt>
                <c:pt idx="6440">
                  <c:v>5</c:v>
                </c:pt>
                <c:pt idx="6441">
                  <c:v>6</c:v>
                </c:pt>
                <c:pt idx="6442">
                  <c:v>5</c:v>
                </c:pt>
                <c:pt idx="6443">
                  <c:v>6</c:v>
                </c:pt>
                <c:pt idx="6444">
                  <c:v>4</c:v>
                </c:pt>
                <c:pt idx="6445">
                  <c:v>6</c:v>
                </c:pt>
                <c:pt idx="6446">
                  <c:v>5</c:v>
                </c:pt>
                <c:pt idx="6447">
                  <c:v>5</c:v>
                </c:pt>
                <c:pt idx="6448">
                  <c:v>4</c:v>
                </c:pt>
                <c:pt idx="6449">
                  <c:v>5</c:v>
                </c:pt>
                <c:pt idx="6450">
                  <c:v>5</c:v>
                </c:pt>
                <c:pt idx="6451">
                  <c:v>4</c:v>
                </c:pt>
                <c:pt idx="6452">
                  <c:v>6</c:v>
                </c:pt>
                <c:pt idx="6453">
                  <c:v>5</c:v>
                </c:pt>
                <c:pt idx="6454">
                  <c:v>5</c:v>
                </c:pt>
                <c:pt idx="6455">
                  <c:v>4</c:v>
                </c:pt>
                <c:pt idx="6456">
                  <c:v>4</c:v>
                </c:pt>
                <c:pt idx="6457">
                  <c:v>5</c:v>
                </c:pt>
                <c:pt idx="6458">
                  <c:v>6</c:v>
                </c:pt>
                <c:pt idx="6459">
                  <c:v>6</c:v>
                </c:pt>
                <c:pt idx="6460">
                  <c:v>7</c:v>
                </c:pt>
                <c:pt idx="6461">
                  <c:v>6</c:v>
                </c:pt>
                <c:pt idx="6462">
                  <c:v>6</c:v>
                </c:pt>
                <c:pt idx="6463">
                  <c:v>4</c:v>
                </c:pt>
                <c:pt idx="6464">
                  <c:v>5</c:v>
                </c:pt>
                <c:pt idx="6465">
                  <c:v>6</c:v>
                </c:pt>
                <c:pt idx="6466">
                  <c:v>5</c:v>
                </c:pt>
                <c:pt idx="6467">
                  <c:v>6</c:v>
                </c:pt>
                <c:pt idx="6468">
                  <c:v>3</c:v>
                </c:pt>
                <c:pt idx="6469">
                  <c:v>5</c:v>
                </c:pt>
                <c:pt idx="6470">
                  <c:v>4</c:v>
                </c:pt>
                <c:pt idx="6471">
                  <c:v>7</c:v>
                </c:pt>
                <c:pt idx="6472">
                  <c:v>5</c:v>
                </c:pt>
                <c:pt idx="6473">
                  <c:v>3</c:v>
                </c:pt>
                <c:pt idx="6474">
                  <c:v>4</c:v>
                </c:pt>
                <c:pt idx="6475">
                  <c:v>3</c:v>
                </c:pt>
                <c:pt idx="6476">
                  <c:v>5</c:v>
                </c:pt>
                <c:pt idx="6477">
                  <c:v>2</c:v>
                </c:pt>
                <c:pt idx="6478">
                  <c:v>2</c:v>
                </c:pt>
                <c:pt idx="6479">
                  <c:v>2</c:v>
                </c:pt>
                <c:pt idx="6480">
                  <c:v>3</c:v>
                </c:pt>
                <c:pt idx="6481">
                  <c:v>2</c:v>
                </c:pt>
                <c:pt idx="6482">
                  <c:v>3</c:v>
                </c:pt>
                <c:pt idx="6483">
                  <c:v>4</c:v>
                </c:pt>
                <c:pt idx="6484">
                  <c:v>2</c:v>
                </c:pt>
                <c:pt idx="6485">
                  <c:v>3</c:v>
                </c:pt>
                <c:pt idx="6486">
                  <c:v>3</c:v>
                </c:pt>
                <c:pt idx="6487">
                  <c:v>4</c:v>
                </c:pt>
                <c:pt idx="6488">
                  <c:v>3</c:v>
                </c:pt>
                <c:pt idx="6489">
                  <c:v>5</c:v>
                </c:pt>
                <c:pt idx="6490">
                  <c:v>4</c:v>
                </c:pt>
                <c:pt idx="6491">
                  <c:v>5</c:v>
                </c:pt>
                <c:pt idx="6492">
                  <c:v>5</c:v>
                </c:pt>
                <c:pt idx="6493">
                  <c:v>6</c:v>
                </c:pt>
                <c:pt idx="6494">
                  <c:v>6</c:v>
                </c:pt>
                <c:pt idx="6495">
                  <c:v>5</c:v>
                </c:pt>
                <c:pt idx="6496">
                  <c:v>5</c:v>
                </c:pt>
                <c:pt idx="6497">
                  <c:v>5</c:v>
                </c:pt>
                <c:pt idx="6498">
                  <c:v>5</c:v>
                </c:pt>
                <c:pt idx="6499">
                  <c:v>5</c:v>
                </c:pt>
                <c:pt idx="6500">
                  <c:v>6</c:v>
                </c:pt>
                <c:pt idx="6501">
                  <c:v>5</c:v>
                </c:pt>
                <c:pt idx="6502">
                  <c:v>4</c:v>
                </c:pt>
                <c:pt idx="6503">
                  <c:v>6</c:v>
                </c:pt>
                <c:pt idx="6504">
                  <c:v>5</c:v>
                </c:pt>
                <c:pt idx="6505">
                  <c:v>7</c:v>
                </c:pt>
                <c:pt idx="6506">
                  <c:v>7</c:v>
                </c:pt>
                <c:pt idx="6507">
                  <c:v>6</c:v>
                </c:pt>
                <c:pt idx="6508">
                  <c:v>7</c:v>
                </c:pt>
                <c:pt idx="6509">
                  <c:v>7</c:v>
                </c:pt>
                <c:pt idx="6510">
                  <c:v>7</c:v>
                </c:pt>
                <c:pt idx="6511">
                  <c:v>7</c:v>
                </c:pt>
                <c:pt idx="6512">
                  <c:v>5</c:v>
                </c:pt>
                <c:pt idx="6513">
                  <c:v>8</c:v>
                </c:pt>
                <c:pt idx="6514">
                  <c:v>5</c:v>
                </c:pt>
                <c:pt idx="6515">
                  <c:v>7</c:v>
                </c:pt>
                <c:pt idx="6516">
                  <c:v>10</c:v>
                </c:pt>
                <c:pt idx="6517">
                  <c:v>8</c:v>
                </c:pt>
                <c:pt idx="6518">
                  <c:v>8</c:v>
                </c:pt>
                <c:pt idx="6519">
                  <c:v>5</c:v>
                </c:pt>
                <c:pt idx="6520">
                  <c:v>7</c:v>
                </c:pt>
                <c:pt idx="6521">
                  <c:v>5</c:v>
                </c:pt>
                <c:pt idx="6522">
                  <c:v>5</c:v>
                </c:pt>
                <c:pt idx="6523">
                  <c:v>5</c:v>
                </c:pt>
                <c:pt idx="6524">
                  <c:v>4</c:v>
                </c:pt>
                <c:pt idx="6525">
                  <c:v>5</c:v>
                </c:pt>
                <c:pt idx="6526">
                  <c:v>5</c:v>
                </c:pt>
                <c:pt idx="6527">
                  <c:v>5</c:v>
                </c:pt>
                <c:pt idx="6528">
                  <c:v>5</c:v>
                </c:pt>
                <c:pt idx="6529">
                  <c:v>3</c:v>
                </c:pt>
                <c:pt idx="6530">
                  <c:v>4</c:v>
                </c:pt>
                <c:pt idx="6531">
                  <c:v>5</c:v>
                </c:pt>
                <c:pt idx="6532">
                  <c:v>4</c:v>
                </c:pt>
                <c:pt idx="6533">
                  <c:v>5</c:v>
                </c:pt>
                <c:pt idx="6534">
                  <c:v>3</c:v>
                </c:pt>
                <c:pt idx="6535">
                  <c:v>5</c:v>
                </c:pt>
                <c:pt idx="6536">
                  <c:v>3</c:v>
                </c:pt>
                <c:pt idx="6537">
                  <c:v>5</c:v>
                </c:pt>
                <c:pt idx="6538">
                  <c:v>4</c:v>
                </c:pt>
                <c:pt idx="6539">
                  <c:v>5</c:v>
                </c:pt>
                <c:pt idx="6540">
                  <c:v>6</c:v>
                </c:pt>
                <c:pt idx="6541">
                  <c:v>5</c:v>
                </c:pt>
                <c:pt idx="6542">
                  <c:v>5</c:v>
                </c:pt>
                <c:pt idx="6543">
                  <c:v>5</c:v>
                </c:pt>
                <c:pt idx="6544">
                  <c:v>5</c:v>
                </c:pt>
                <c:pt idx="6545">
                  <c:v>4</c:v>
                </c:pt>
                <c:pt idx="6546">
                  <c:v>4</c:v>
                </c:pt>
                <c:pt idx="6547">
                  <c:v>5</c:v>
                </c:pt>
                <c:pt idx="6548">
                  <c:v>5</c:v>
                </c:pt>
                <c:pt idx="6549">
                  <c:v>5</c:v>
                </c:pt>
                <c:pt idx="6550">
                  <c:v>6</c:v>
                </c:pt>
                <c:pt idx="6551">
                  <c:v>5</c:v>
                </c:pt>
                <c:pt idx="6552">
                  <c:v>5</c:v>
                </c:pt>
                <c:pt idx="6553">
                  <c:v>5</c:v>
                </c:pt>
                <c:pt idx="6554">
                  <c:v>5</c:v>
                </c:pt>
                <c:pt idx="6555">
                  <c:v>7</c:v>
                </c:pt>
                <c:pt idx="6556">
                  <c:v>6</c:v>
                </c:pt>
                <c:pt idx="6557">
                  <c:v>7</c:v>
                </c:pt>
                <c:pt idx="6558">
                  <c:v>5</c:v>
                </c:pt>
                <c:pt idx="6559">
                  <c:v>7</c:v>
                </c:pt>
                <c:pt idx="6560">
                  <c:v>3</c:v>
                </c:pt>
                <c:pt idx="6561">
                  <c:v>7</c:v>
                </c:pt>
                <c:pt idx="6562">
                  <c:v>8</c:v>
                </c:pt>
                <c:pt idx="6563">
                  <c:v>6</c:v>
                </c:pt>
                <c:pt idx="6564">
                  <c:v>7</c:v>
                </c:pt>
                <c:pt idx="6565">
                  <c:v>5</c:v>
                </c:pt>
                <c:pt idx="6566">
                  <c:v>8</c:v>
                </c:pt>
                <c:pt idx="6567">
                  <c:v>8</c:v>
                </c:pt>
                <c:pt idx="6568">
                  <c:v>9</c:v>
                </c:pt>
                <c:pt idx="6569">
                  <c:v>8</c:v>
                </c:pt>
                <c:pt idx="6570">
                  <c:v>9</c:v>
                </c:pt>
                <c:pt idx="6571">
                  <c:v>8</c:v>
                </c:pt>
                <c:pt idx="6572">
                  <c:v>8</c:v>
                </c:pt>
                <c:pt idx="6573">
                  <c:v>9</c:v>
                </c:pt>
                <c:pt idx="6574">
                  <c:v>10</c:v>
                </c:pt>
                <c:pt idx="6575">
                  <c:v>11</c:v>
                </c:pt>
                <c:pt idx="6576">
                  <c:v>9</c:v>
                </c:pt>
                <c:pt idx="6577">
                  <c:v>9</c:v>
                </c:pt>
                <c:pt idx="6578">
                  <c:v>11</c:v>
                </c:pt>
                <c:pt idx="6579">
                  <c:v>11</c:v>
                </c:pt>
                <c:pt idx="6580">
                  <c:v>11</c:v>
                </c:pt>
                <c:pt idx="6581">
                  <c:v>13</c:v>
                </c:pt>
                <c:pt idx="6582">
                  <c:v>10</c:v>
                </c:pt>
                <c:pt idx="6583">
                  <c:v>14</c:v>
                </c:pt>
                <c:pt idx="6584">
                  <c:v>12</c:v>
                </c:pt>
                <c:pt idx="6585">
                  <c:v>13</c:v>
                </c:pt>
                <c:pt idx="6586">
                  <c:v>12</c:v>
                </c:pt>
                <c:pt idx="6587">
                  <c:v>11</c:v>
                </c:pt>
                <c:pt idx="6588">
                  <c:v>14</c:v>
                </c:pt>
                <c:pt idx="6589">
                  <c:v>9</c:v>
                </c:pt>
                <c:pt idx="6590">
                  <c:v>13</c:v>
                </c:pt>
                <c:pt idx="6591">
                  <c:v>13</c:v>
                </c:pt>
                <c:pt idx="6592">
                  <c:v>14</c:v>
                </c:pt>
                <c:pt idx="6593">
                  <c:v>14</c:v>
                </c:pt>
                <c:pt idx="6594">
                  <c:v>13</c:v>
                </c:pt>
                <c:pt idx="6595">
                  <c:v>14</c:v>
                </c:pt>
                <c:pt idx="6596">
                  <c:v>13</c:v>
                </c:pt>
                <c:pt idx="6597">
                  <c:v>14</c:v>
                </c:pt>
                <c:pt idx="6598">
                  <c:v>14</c:v>
                </c:pt>
                <c:pt idx="6599">
                  <c:v>14</c:v>
                </c:pt>
                <c:pt idx="6600">
                  <c:v>13</c:v>
                </c:pt>
                <c:pt idx="6601">
                  <c:v>15</c:v>
                </c:pt>
                <c:pt idx="6602">
                  <c:v>14</c:v>
                </c:pt>
                <c:pt idx="6603">
                  <c:v>16</c:v>
                </c:pt>
                <c:pt idx="6604">
                  <c:v>13</c:v>
                </c:pt>
                <c:pt idx="6605">
                  <c:v>14</c:v>
                </c:pt>
                <c:pt idx="6606">
                  <c:v>14</c:v>
                </c:pt>
                <c:pt idx="6607">
                  <c:v>13</c:v>
                </c:pt>
                <c:pt idx="6608">
                  <c:v>14</c:v>
                </c:pt>
                <c:pt idx="6609">
                  <c:v>14</c:v>
                </c:pt>
                <c:pt idx="6610">
                  <c:v>14</c:v>
                </c:pt>
                <c:pt idx="6611">
                  <c:v>12</c:v>
                </c:pt>
                <c:pt idx="6612">
                  <c:v>15</c:v>
                </c:pt>
                <c:pt idx="6613">
                  <c:v>14</c:v>
                </c:pt>
                <c:pt idx="6614">
                  <c:v>14</c:v>
                </c:pt>
                <c:pt idx="6615">
                  <c:v>16</c:v>
                </c:pt>
                <c:pt idx="6616">
                  <c:v>14</c:v>
                </c:pt>
                <c:pt idx="6617">
                  <c:v>15</c:v>
                </c:pt>
                <c:pt idx="6618">
                  <c:v>14</c:v>
                </c:pt>
                <c:pt idx="6619">
                  <c:v>16</c:v>
                </c:pt>
                <c:pt idx="6620">
                  <c:v>14</c:v>
                </c:pt>
                <c:pt idx="6621">
                  <c:v>14</c:v>
                </c:pt>
                <c:pt idx="6622">
                  <c:v>14</c:v>
                </c:pt>
                <c:pt idx="6623">
                  <c:v>14</c:v>
                </c:pt>
                <c:pt idx="6624">
                  <c:v>14</c:v>
                </c:pt>
                <c:pt idx="6625">
                  <c:v>16</c:v>
                </c:pt>
                <c:pt idx="6626">
                  <c:v>15</c:v>
                </c:pt>
                <c:pt idx="6627">
                  <c:v>14</c:v>
                </c:pt>
                <c:pt idx="6628">
                  <c:v>17</c:v>
                </c:pt>
                <c:pt idx="6629">
                  <c:v>14</c:v>
                </c:pt>
                <c:pt idx="6630">
                  <c:v>14</c:v>
                </c:pt>
                <c:pt idx="6631">
                  <c:v>15</c:v>
                </c:pt>
                <c:pt idx="6632">
                  <c:v>15</c:v>
                </c:pt>
                <c:pt idx="6633">
                  <c:v>14</c:v>
                </c:pt>
                <c:pt idx="6634">
                  <c:v>14</c:v>
                </c:pt>
                <c:pt idx="6635">
                  <c:v>13</c:v>
                </c:pt>
                <c:pt idx="6636">
                  <c:v>17</c:v>
                </c:pt>
                <c:pt idx="6637">
                  <c:v>15</c:v>
                </c:pt>
                <c:pt idx="6638">
                  <c:v>16</c:v>
                </c:pt>
                <c:pt idx="6639">
                  <c:v>17</c:v>
                </c:pt>
                <c:pt idx="6640">
                  <c:v>15</c:v>
                </c:pt>
                <c:pt idx="6641">
                  <c:v>17</c:v>
                </c:pt>
                <c:pt idx="6642">
                  <c:v>17</c:v>
                </c:pt>
                <c:pt idx="6643">
                  <c:v>18</c:v>
                </c:pt>
                <c:pt idx="6644">
                  <c:v>17</c:v>
                </c:pt>
                <c:pt idx="6645">
                  <c:v>17</c:v>
                </c:pt>
                <c:pt idx="6646">
                  <c:v>19</c:v>
                </c:pt>
                <c:pt idx="6647">
                  <c:v>19</c:v>
                </c:pt>
                <c:pt idx="6648">
                  <c:v>17</c:v>
                </c:pt>
                <c:pt idx="6649">
                  <c:v>19</c:v>
                </c:pt>
                <c:pt idx="6650">
                  <c:v>22</c:v>
                </c:pt>
                <c:pt idx="6651">
                  <c:v>19</c:v>
                </c:pt>
                <c:pt idx="6652">
                  <c:v>17</c:v>
                </c:pt>
                <c:pt idx="6653">
                  <c:v>19</c:v>
                </c:pt>
                <c:pt idx="6654">
                  <c:v>19</c:v>
                </c:pt>
                <c:pt idx="6655">
                  <c:v>18</c:v>
                </c:pt>
                <c:pt idx="6656">
                  <c:v>20</c:v>
                </c:pt>
                <c:pt idx="6657">
                  <c:v>19</c:v>
                </c:pt>
                <c:pt idx="6658">
                  <c:v>20</c:v>
                </c:pt>
                <c:pt idx="6659">
                  <c:v>18</c:v>
                </c:pt>
                <c:pt idx="6660">
                  <c:v>20</c:v>
                </c:pt>
                <c:pt idx="6661">
                  <c:v>22</c:v>
                </c:pt>
                <c:pt idx="6662">
                  <c:v>20</c:v>
                </c:pt>
                <c:pt idx="6663">
                  <c:v>22</c:v>
                </c:pt>
                <c:pt idx="6664">
                  <c:v>19</c:v>
                </c:pt>
                <c:pt idx="6665">
                  <c:v>20</c:v>
                </c:pt>
                <c:pt idx="6666">
                  <c:v>19</c:v>
                </c:pt>
                <c:pt idx="6667">
                  <c:v>19</c:v>
                </c:pt>
                <c:pt idx="6668">
                  <c:v>19</c:v>
                </c:pt>
                <c:pt idx="6669">
                  <c:v>19</c:v>
                </c:pt>
                <c:pt idx="6670">
                  <c:v>20</c:v>
                </c:pt>
                <c:pt idx="6671">
                  <c:v>19</c:v>
                </c:pt>
                <c:pt idx="6672">
                  <c:v>19</c:v>
                </c:pt>
                <c:pt idx="6673">
                  <c:v>21</c:v>
                </c:pt>
                <c:pt idx="6674">
                  <c:v>20</c:v>
                </c:pt>
                <c:pt idx="6675">
                  <c:v>20</c:v>
                </c:pt>
                <c:pt idx="6676">
                  <c:v>18</c:v>
                </c:pt>
                <c:pt idx="6677">
                  <c:v>19</c:v>
                </c:pt>
                <c:pt idx="6678">
                  <c:v>19</c:v>
                </c:pt>
                <c:pt idx="6679">
                  <c:v>19</c:v>
                </c:pt>
                <c:pt idx="6680">
                  <c:v>21</c:v>
                </c:pt>
                <c:pt idx="6681">
                  <c:v>19</c:v>
                </c:pt>
                <c:pt idx="6682">
                  <c:v>21</c:v>
                </c:pt>
                <c:pt idx="6683">
                  <c:v>18</c:v>
                </c:pt>
                <c:pt idx="6684">
                  <c:v>22</c:v>
                </c:pt>
                <c:pt idx="6685">
                  <c:v>19</c:v>
                </c:pt>
                <c:pt idx="6686">
                  <c:v>19</c:v>
                </c:pt>
                <c:pt idx="6687">
                  <c:v>21</c:v>
                </c:pt>
                <c:pt idx="6688">
                  <c:v>18</c:v>
                </c:pt>
                <c:pt idx="6689">
                  <c:v>19</c:v>
                </c:pt>
                <c:pt idx="6690">
                  <c:v>19</c:v>
                </c:pt>
                <c:pt idx="6691">
                  <c:v>21</c:v>
                </c:pt>
                <c:pt idx="6692">
                  <c:v>19</c:v>
                </c:pt>
                <c:pt idx="6693">
                  <c:v>19</c:v>
                </c:pt>
                <c:pt idx="6694">
                  <c:v>20</c:v>
                </c:pt>
                <c:pt idx="6695">
                  <c:v>20</c:v>
                </c:pt>
                <c:pt idx="6696">
                  <c:v>19</c:v>
                </c:pt>
                <c:pt idx="6697">
                  <c:v>21</c:v>
                </c:pt>
                <c:pt idx="6698">
                  <c:v>22</c:v>
                </c:pt>
                <c:pt idx="6699">
                  <c:v>20</c:v>
                </c:pt>
                <c:pt idx="6700">
                  <c:v>19</c:v>
                </c:pt>
                <c:pt idx="6701">
                  <c:v>21</c:v>
                </c:pt>
                <c:pt idx="6702">
                  <c:v>21</c:v>
                </c:pt>
                <c:pt idx="6703">
                  <c:v>20</c:v>
                </c:pt>
                <c:pt idx="6704">
                  <c:v>21</c:v>
                </c:pt>
                <c:pt idx="6705">
                  <c:v>19</c:v>
                </c:pt>
                <c:pt idx="6706">
                  <c:v>25</c:v>
                </c:pt>
                <c:pt idx="6707">
                  <c:v>23</c:v>
                </c:pt>
                <c:pt idx="6708">
                  <c:v>22</c:v>
                </c:pt>
                <c:pt idx="6709">
                  <c:v>21</c:v>
                </c:pt>
                <c:pt idx="6710">
                  <c:v>19</c:v>
                </c:pt>
                <c:pt idx="6711">
                  <c:v>22</c:v>
                </c:pt>
                <c:pt idx="6712">
                  <c:v>18</c:v>
                </c:pt>
                <c:pt idx="6713">
                  <c:v>20</c:v>
                </c:pt>
                <c:pt idx="6714">
                  <c:v>19</c:v>
                </c:pt>
                <c:pt idx="6715">
                  <c:v>19</c:v>
                </c:pt>
                <c:pt idx="6716">
                  <c:v>21</c:v>
                </c:pt>
                <c:pt idx="6717">
                  <c:v>20</c:v>
                </c:pt>
                <c:pt idx="6718">
                  <c:v>22</c:v>
                </c:pt>
                <c:pt idx="6719">
                  <c:v>19</c:v>
                </c:pt>
                <c:pt idx="6720">
                  <c:v>21</c:v>
                </c:pt>
                <c:pt idx="6721">
                  <c:v>21</c:v>
                </c:pt>
                <c:pt idx="6722">
                  <c:v>22</c:v>
                </c:pt>
                <c:pt idx="6723">
                  <c:v>19</c:v>
                </c:pt>
                <c:pt idx="6724">
                  <c:v>18</c:v>
                </c:pt>
                <c:pt idx="6725">
                  <c:v>20</c:v>
                </c:pt>
                <c:pt idx="6726">
                  <c:v>22</c:v>
                </c:pt>
                <c:pt idx="6727">
                  <c:v>20</c:v>
                </c:pt>
                <c:pt idx="6728">
                  <c:v>21</c:v>
                </c:pt>
                <c:pt idx="6729">
                  <c:v>20</c:v>
                </c:pt>
                <c:pt idx="6730">
                  <c:v>21</c:v>
                </c:pt>
                <c:pt idx="6731">
                  <c:v>22</c:v>
                </c:pt>
                <c:pt idx="6732">
                  <c:v>20</c:v>
                </c:pt>
                <c:pt idx="6733">
                  <c:v>20</c:v>
                </c:pt>
                <c:pt idx="6734">
                  <c:v>19</c:v>
                </c:pt>
                <c:pt idx="6735">
                  <c:v>22</c:v>
                </c:pt>
                <c:pt idx="6736">
                  <c:v>20</c:v>
                </c:pt>
                <c:pt idx="6737">
                  <c:v>20</c:v>
                </c:pt>
                <c:pt idx="6738">
                  <c:v>22</c:v>
                </c:pt>
                <c:pt idx="6739">
                  <c:v>22</c:v>
                </c:pt>
                <c:pt idx="6740">
                  <c:v>24</c:v>
                </c:pt>
                <c:pt idx="6741">
                  <c:v>18</c:v>
                </c:pt>
                <c:pt idx="6742">
                  <c:v>21</c:v>
                </c:pt>
                <c:pt idx="6743">
                  <c:v>20</c:v>
                </c:pt>
                <c:pt idx="6744">
                  <c:v>21</c:v>
                </c:pt>
                <c:pt idx="6745">
                  <c:v>20</c:v>
                </c:pt>
                <c:pt idx="6746">
                  <c:v>20</c:v>
                </c:pt>
                <c:pt idx="6747">
                  <c:v>19</c:v>
                </c:pt>
                <c:pt idx="6748">
                  <c:v>22</c:v>
                </c:pt>
                <c:pt idx="6749">
                  <c:v>22</c:v>
                </c:pt>
                <c:pt idx="6750">
                  <c:v>21</c:v>
                </c:pt>
                <c:pt idx="6751">
                  <c:v>23</c:v>
                </c:pt>
                <c:pt idx="6752">
                  <c:v>22</c:v>
                </c:pt>
                <c:pt idx="6753">
                  <c:v>22</c:v>
                </c:pt>
                <c:pt idx="6754">
                  <c:v>22</c:v>
                </c:pt>
                <c:pt idx="6755">
                  <c:v>22</c:v>
                </c:pt>
                <c:pt idx="6756">
                  <c:v>20</c:v>
                </c:pt>
                <c:pt idx="6757">
                  <c:v>22</c:v>
                </c:pt>
                <c:pt idx="6758">
                  <c:v>20</c:v>
                </c:pt>
                <c:pt idx="6759">
                  <c:v>24</c:v>
                </c:pt>
                <c:pt idx="6760">
                  <c:v>21</c:v>
                </c:pt>
                <c:pt idx="6761">
                  <c:v>22</c:v>
                </c:pt>
                <c:pt idx="6762">
                  <c:v>22</c:v>
                </c:pt>
                <c:pt idx="6763">
                  <c:v>22</c:v>
                </c:pt>
                <c:pt idx="6764">
                  <c:v>23</c:v>
                </c:pt>
                <c:pt idx="6765">
                  <c:v>21</c:v>
                </c:pt>
                <c:pt idx="6766">
                  <c:v>22</c:v>
                </c:pt>
                <c:pt idx="6767">
                  <c:v>23</c:v>
                </c:pt>
                <c:pt idx="6768">
                  <c:v>24</c:v>
                </c:pt>
                <c:pt idx="6769">
                  <c:v>25</c:v>
                </c:pt>
                <c:pt idx="6770">
                  <c:v>26</c:v>
                </c:pt>
                <c:pt idx="6771">
                  <c:v>26</c:v>
                </c:pt>
                <c:pt idx="6772">
                  <c:v>29</c:v>
                </c:pt>
                <c:pt idx="6773">
                  <c:v>28</c:v>
                </c:pt>
                <c:pt idx="6774">
                  <c:v>29</c:v>
                </c:pt>
                <c:pt idx="6775">
                  <c:v>26</c:v>
                </c:pt>
                <c:pt idx="6776">
                  <c:v>27</c:v>
                </c:pt>
                <c:pt idx="6777">
                  <c:v>28</c:v>
                </c:pt>
                <c:pt idx="6778">
                  <c:v>27</c:v>
                </c:pt>
                <c:pt idx="6779">
                  <c:v>28</c:v>
                </c:pt>
                <c:pt idx="6780">
                  <c:v>25</c:v>
                </c:pt>
                <c:pt idx="6781">
                  <c:v>27</c:v>
                </c:pt>
                <c:pt idx="6782">
                  <c:v>27</c:v>
                </c:pt>
                <c:pt idx="6783">
                  <c:v>29</c:v>
                </c:pt>
                <c:pt idx="6784">
                  <c:v>27</c:v>
                </c:pt>
                <c:pt idx="6785">
                  <c:v>28</c:v>
                </c:pt>
                <c:pt idx="6786">
                  <c:v>29</c:v>
                </c:pt>
                <c:pt idx="6787">
                  <c:v>26</c:v>
                </c:pt>
                <c:pt idx="6788">
                  <c:v>27</c:v>
                </c:pt>
                <c:pt idx="6789">
                  <c:v>26</c:v>
                </c:pt>
                <c:pt idx="6790">
                  <c:v>27</c:v>
                </c:pt>
                <c:pt idx="6791">
                  <c:v>27</c:v>
                </c:pt>
                <c:pt idx="6792">
                  <c:v>23</c:v>
                </c:pt>
                <c:pt idx="6793">
                  <c:v>26</c:v>
                </c:pt>
                <c:pt idx="6794">
                  <c:v>27</c:v>
                </c:pt>
                <c:pt idx="6795">
                  <c:v>25</c:v>
                </c:pt>
                <c:pt idx="6796">
                  <c:v>31</c:v>
                </c:pt>
                <c:pt idx="6797">
                  <c:v>23</c:v>
                </c:pt>
                <c:pt idx="6798">
                  <c:v>25</c:v>
                </c:pt>
                <c:pt idx="6799">
                  <c:v>26</c:v>
                </c:pt>
                <c:pt idx="6800">
                  <c:v>25</c:v>
                </c:pt>
                <c:pt idx="6801">
                  <c:v>27</c:v>
                </c:pt>
                <c:pt idx="6802">
                  <c:v>23</c:v>
                </c:pt>
                <c:pt idx="6803">
                  <c:v>26</c:v>
                </c:pt>
                <c:pt idx="6804">
                  <c:v>23</c:v>
                </c:pt>
                <c:pt idx="6805">
                  <c:v>27</c:v>
                </c:pt>
                <c:pt idx="6806">
                  <c:v>27</c:v>
                </c:pt>
                <c:pt idx="6807">
                  <c:v>27</c:v>
                </c:pt>
                <c:pt idx="6808">
                  <c:v>27</c:v>
                </c:pt>
                <c:pt idx="6809">
                  <c:v>24</c:v>
                </c:pt>
                <c:pt idx="6810">
                  <c:v>27</c:v>
                </c:pt>
                <c:pt idx="6811">
                  <c:v>27</c:v>
                </c:pt>
                <c:pt idx="6812">
                  <c:v>27</c:v>
                </c:pt>
                <c:pt idx="6813">
                  <c:v>25</c:v>
                </c:pt>
                <c:pt idx="6814">
                  <c:v>26</c:v>
                </c:pt>
                <c:pt idx="6815">
                  <c:v>25</c:v>
                </c:pt>
                <c:pt idx="6816">
                  <c:v>25</c:v>
                </c:pt>
                <c:pt idx="6817">
                  <c:v>26</c:v>
                </c:pt>
                <c:pt idx="6818">
                  <c:v>27</c:v>
                </c:pt>
                <c:pt idx="6819">
                  <c:v>26</c:v>
                </c:pt>
                <c:pt idx="6820">
                  <c:v>25</c:v>
                </c:pt>
                <c:pt idx="6821">
                  <c:v>25</c:v>
                </c:pt>
                <c:pt idx="6822">
                  <c:v>25</c:v>
                </c:pt>
                <c:pt idx="6823">
                  <c:v>26</c:v>
                </c:pt>
                <c:pt idx="6824">
                  <c:v>25</c:v>
                </c:pt>
                <c:pt idx="6825">
                  <c:v>25</c:v>
                </c:pt>
                <c:pt idx="6826">
                  <c:v>22</c:v>
                </c:pt>
                <c:pt idx="6827">
                  <c:v>26</c:v>
                </c:pt>
                <c:pt idx="6828">
                  <c:v>22</c:v>
                </c:pt>
                <c:pt idx="6829">
                  <c:v>24</c:v>
                </c:pt>
                <c:pt idx="6830">
                  <c:v>25</c:v>
                </c:pt>
                <c:pt idx="6831">
                  <c:v>20</c:v>
                </c:pt>
                <c:pt idx="6832">
                  <c:v>21</c:v>
                </c:pt>
                <c:pt idx="6833">
                  <c:v>19</c:v>
                </c:pt>
                <c:pt idx="6834">
                  <c:v>22</c:v>
                </c:pt>
                <c:pt idx="6835">
                  <c:v>19</c:v>
                </c:pt>
                <c:pt idx="6836">
                  <c:v>19</c:v>
                </c:pt>
                <c:pt idx="6837">
                  <c:v>19</c:v>
                </c:pt>
                <c:pt idx="6838">
                  <c:v>19</c:v>
                </c:pt>
                <c:pt idx="6839">
                  <c:v>20</c:v>
                </c:pt>
                <c:pt idx="6840">
                  <c:v>19</c:v>
                </c:pt>
                <c:pt idx="6841">
                  <c:v>23</c:v>
                </c:pt>
                <c:pt idx="6842">
                  <c:v>19</c:v>
                </c:pt>
                <c:pt idx="6843">
                  <c:v>19</c:v>
                </c:pt>
                <c:pt idx="6844">
                  <c:v>19</c:v>
                </c:pt>
                <c:pt idx="6845">
                  <c:v>19</c:v>
                </c:pt>
                <c:pt idx="6846">
                  <c:v>19</c:v>
                </c:pt>
                <c:pt idx="6847">
                  <c:v>20</c:v>
                </c:pt>
                <c:pt idx="6848">
                  <c:v>19</c:v>
                </c:pt>
                <c:pt idx="6849">
                  <c:v>19</c:v>
                </c:pt>
                <c:pt idx="6850">
                  <c:v>16</c:v>
                </c:pt>
                <c:pt idx="6851">
                  <c:v>19</c:v>
                </c:pt>
                <c:pt idx="6852">
                  <c:v>17</c:v>
                </c:pt>
                <c:pt idx="6853">
                  <c:v>19</c:v>
                </c:pt>
                <c:pt idx="6854">
                  <c:v>19</c:v>
                </c:pt>
                <c:pt idx="6855">
                  <c:v>18</c:v>
                </c:pt>
                <c:pt idx="6856">
                  <c:v>18</c:v>
                </c:pt>
                <c:pt idx="6857">
                  <c:v>14</c:v>
                </c:pt>
                <c:pt idx="6858">
                  <c:v>19</c:v>
                </c:pt>
                <c:pt idx="6859">
                  <c:v>19</c:v>
                </c:pt>
                <c:pt idx="6860">
                  <c:v>19</c:v>
                </c:pt>
                <c:pt idx="6861">
                  <c:v>19</c:v>
                </c:pt>
                <c:pt idx="6862">
                  <c:v>19</c:v>
                </c:pt>
                <c:pt idx="6863">
                  <c:v>18</c:v>
                </c:pt>
                <c:pt idx="6864">
                  <c:v>19</c:v>
                </c:pt>
                <c:pt idx="6865">
                  <c:v>20</c:v>
                </c:pt>
                <c:pt idx="6866">
                  <c:v>19</c:v>
                </c:pt>
                <c:pt idx="6867">
                  <c:v>18</c:v>
                </c:pt>
                <c:pt idx="6868">
                  <c:v>19</c:v>
                </c:pt>
                <c:pt idx="6869">
                  <c:v>18</c:v>
                </c:pt>
                <c:pt idx="6870">
                  <c:v>20</c:v>
                </c:pt>
                <c:pt idx="6871">
                  <c:v>21</c:v>
                </c:pt>
                <c:pt idx="6872">
                  <c:v>20</c:v>
                </c:pt>
                <c:pt idx="6873">
                  <c:v>19</c:v>
                </c:pt>
                <c:pt idx="6874">
                  <c:v>17</c:v>
                </c:pt>
                <c:pt idx="6875">
                  <c:v>24</c:v>
                </c:pt>
                <c:pt idx="6876">
                  <c:v>23</c:v>
                </c:pt>
                <c:pt idx="6877">
                  <c:v>21</c:v>
                </c:pt>
                <c:pt idx="6878">
                  <c:v>22</c:v>
                </c:pt>
                <c:pt idx="6879">
                  <c:v>19</c:v>
                </c:pt>
                <c:pt idx="6880">
                  <c:v>22</c:v>
                </c:pt>
                <c:pt idx="6881">
                  <c:v>23</c:v>
                </c:pt>
                <c:pt idx="6882">
                  <c:v>22</c:v>
                </c:pt>
                <c:pt idx="6883">
                  <c:v>20</c:v>
                </c:pt>
                <c:pt idx="6884">
                  <c:v>20</c:v>
                </c:pt>
                <c:pt idx="6885">
                  <c:v>23</c:v>
                </c:pt>
                <c:pt idx="6886">
                  <c:v>26</c:v>
                </c:pt>
                <c:pt idx="6887">
                  <c:v>25</c:v>
                </c:pt>
                <c:pt idx="6888">
                  <c:v>24</c:v>
                </c:pt>
                <c:pt idx="6889">
                  <c:v>25</c:v>
                </c:pt>
                <c:pt idx="6890">
                  <c:v>26</c:v>
                </c:pt>
                <c:pt idx="6891">
                  <c:v>25</c:v>
                </c:pt>
                <c:pt idx="6892">
                  <c:v>25</c:v>
                </c:pt>
                <c:pt idx="6893">
                  <c:v>25</c:v>
                </c:pt>
                <c:pt idx="6894">
                  <c:v>24</c:v>
                </c:pt>
                <c:pt idx="6895">
                  <c:v>27</c:v>
                </c:pt>
                <c:pt idx="6896">
                  <c:v>24</c:v>
                </c:pt>
                <c:pt idx="6897">
                  <c:v>29</c:v>
                </c:pt>
                <c:pt idx="6898">
                  <c:v>27</c:v>
                </c:pt>
                <c:pt idx="6899">
                  <c:v>25</c:v>
                </c:pt>
                <c:pt idx="6900">
                  <c:v>27</c:v>
                </c:pt>
                <c:pt idx="6901">
                  <c:v>24</c:v>
                </c:pt>
                <c:pt idx="6902">
                  <c:v>25</c:v>
                </c:pt>
                <c:pt idx="6903">
                  <c:v>25</c:v>
                </c:pt>
                <c:pt idx="6904">
                  <c:v>27</c:v>
                </c:pt>
                <c:pt idx="6905">
                  <c:v>26</c:v>
                </c:pt>
                <c:pt idx="6906">
                  <c:v>27</c:v>
                </c:pt>
                <c:pt idx="6907">
                  <c:v>26</c:v>
                </c:pt>
                <c:pt idx="6908">
                  <c:v>26</c:v>
                </c:pt>
                <c:pt idx="6909">
                  <c:v>27</c:v>
                </c:pt>
                <c:pt idx="6910">
                  <c:v>25</c:v>
                </c:pt>
                <c:pt idx="6911">
                  <c:v>25</c:v>
                </c:pt>
                <c:pt idx="6912">
                  <c:v>25</c:v>
                </c:pt>
                <c:pt idx="6913">
                  <c:v>25</c:v>
                </c:pt>
                <c:pt idx="6914">
                  <c:v>25</c:v>
                </c:pt>
                <c:pt idx="6915">
                  <c:v>25</c:v>
                </c:pt>
                <c:pt idx="6916">
                  <c:v>24</c:v>
                </c:pt>
                <c:pt idx="6917">
                  <c:v>25</c:v>
                </c:pt>
                <c:pt idx="6918">
                  <c:v>22</c:v>
                </c:pt>
                <c:pt idx="6919">
                  <c:v>25</c:v>
                </c:pt>
                <c:pt idx="6920">
                  <c:v>25</c:v>
                </c:pt>
                <c:pt idx="6921">
                  <c:v>23</c:v>
                </c:pt>
                <c:pt idx="6922">
                  <c:v>25</c:v>
                </c:pt>
                <c:pt idx="6923">
                  <c:v>22</c:v>
                </c:pt>
                <c:pt idx="6924">
                  <c:v>23</c:v>
                </c:pt>
                <c:pt idx="6925">
                  <c:v>19</c:v>
                </c:pt>
                <c:pt idx="6926">
                  <c:v>24</c:v>
                </c:pt>
                <c:pt idx="6927">
                  <c:v>22</c:v>
                </c:pt>
                <c:pt idx="6928">
                  <c:v>23</c:v>
                </c:pt>
                <c:pt idx="6929">
                  <c:v>23</c:v>
                </c:pt>
                <c:pt idx="6930">
                  <c:v>24</c:v>
                </c:pt>
                <c:pt idx="6931">
                  <c:v>25</c:v>
                </c:pt>
                <c:pt idx="6932">
                  <c:v>24</c:v>
                </c:pt>
                <c:pt idx="6933">
                  <c:v>25</c:v>
                </c:pt>
                <c:pt idx="6934">
                  <c:v>23</c:v>
                </c:pt>
                <c:pt idx="6935">
                  <c:v>22</c:v>
                </c:pt>
                <c:pt idx="6936">
                  <c:v>21</c:v>
                </c:pt>
                <c:pt idx="6937">
                  <c:v>20</c:v>
                </c:pt>
                <c:pt idx="6938">
                  <c:v>19</c:v>
                </c:pt>
                <c:pt idx="6939">
                  <c:v>21</c:v>
                </c:pt>
                <c:pt idx="6940">
                  <c:v>19</c:v>
                </c:pt>
                <c:pt idx="6941">
                  <c:v>19</c:v>
                </c:pt>
                <c:pt idx="6942">
                  <c:v>19</c:v>
                </c:pt>
                <c:pt idx="6943">
                  <c:v>19</c:v>
                </c:pt>
                <c:pt idx="6944">
                  <c:v>18</c:v>
                </c:pt>
                <c:pt idx="6945">
                  <c:v>17</c:v>
                </c:pt>
                <c:pt idx="6946">
                  <c:v>19</c:v>
                </c:pt>
                <c:pt idx="6947">
                  <c:v>17</c:v>
                </c:pt>
                <c:pt idx="6948">
                  <c:v>16</c:v>
                </c:pt>
                <c:pt idx="6949">
                  <c:v>13</c:v>
                </c:pt>
                <c:pt idx="6950">
                  <c:v>17</c:v>
                </c:pt>
                <c:pt idx="6951">
                  <c:v>14</c:v>
                </c:pt>
                <c:pt idx="6952">
                  <c:v>15</c:v>
                </c:pt>
                <c:pt idx="6953">
                  <c:v>19</c:v>
                </c:pt>
                <c:pt idx="6954">
                  <c:v>14</c:v>
                </c:pt>
                <c:pt idx="6955">
                  <c:v>16</c:v>
                </c:pt>
                <c:pt idx="6956">
                  <c:v>17</c:v>
                </c:pt>
                <c:pt idx="6957">
                  <c:v>17</c:v>
                </c:pt>
                <c:pt idx="6958">
                  <c:v>16</c:v>
                </c:pt>
                <c:pt idx="6959">
                  <c:v>14</c:v>
                </c:pt>
                <c:pt idx="6960">
                  <c:v>17</c:v>
                </c:pt>
                <c:pt idx="6961">
                  <c:v>15</c:v>
                </c:pt>
                <c:pt idx="6962">
                  <c:v>15</c:v>
                </c:pt>
                <c:pt idx="6963">
                  <c:v>17</c:v>
                </c:pt>
                <c:pt idx="6964">
                  <c:v>15</c:v>
                </c:pt>
                <c:pt idx="6965">
                  <c:v>15</c:v>
                </c:pt>
                <c:pt idx="6966">
                  <c:v>14</c:v>
                </c:pt>
                <c:pt idx="6967">
                  <c:v>15</c:v>
                </c:pt>
                <c:pt idx="6968">
                  <c:v>15</c:v>
                </c:pt>
                <c:pt idx="6969">
                  <c:v>14</c:v>
                </c:pt>
                <c:pt idx="6970">
                  <c:v>17</c:v>
                </c:pt>
                <c:pt idx="6971">
                  <c:v>14</c:v>
                </c:pt>
                <c:pt idx="6972">
                  <c:v>17</c:v>
                </c:pt>
                <c:pt idx="6973">
                  <c:v>17</c:v>
                </c:pt>
                <c:pt idx="6974">
                  <c:v>17</c:v>
                </c:pt>
                <c:pt idx="6975">
                  <c:v>15</c:v>
                </c:pt>
                <c:pt idx="6976">
                  <c:v>16</c:v>
                </c:pt>
                <c:pt idx="6977">
                  <c:v>18</c:v>
                </c:pt>
                <c:pt idx="6978">
                  <c:v>14</c:v>
                </c:pt>
                <c:pt idx="6979">
                  <c:v>17</c:v>
                </c:pt>
                <c:pt idx="6980">
                  <c:v>17</c:v>
                </c:pt>
                <c:pt idx="6981">
                  <c:v>18</c:v>
                </c:pt>
                <c:pt idx="6982">
                  <c:v>17</c:v>
                </c:pt>
                <c:pt idx="6983">
                  <c:v>16</c:v>
                </c:pt>
                <c:pt idx="6984">
                  <c:v>17</c:v>
                </c:pt>
                <c:pt idx="6985">
                  <c:v>15</c:v>
                </c:pt>
                <c:pt idx="6986">
                  <c:v>14</c:v>
                </c:pt>
                <c:pt idx="6987">
                  <c:v>17</c:v>
                </c:pt>
                <c:pt idx="6988">
                  <c:v>15</c:v>
                </c:pt>
                <c:pt idx="6989">
                  <c:v>16</c:v>
                </c:pt>
                <c:pt idx="6990">
                  <c:v>15</c:v>
                </c:pt>
                <c:pt idx="6991">
                  <c:v>14</c:v>
                </c:pt>
                <c:pt idx="6992">
                  <c:v>14</c:v>
                </c:pt>
                <c:pt idx="6993">
                  <c:v>13</c:v>
                </c:pt>
                <c:pt idx="6994">
                  <c:v>13</c:v>
                </c:pt>
                <c:pt idx="6995">
                  <c:v>8</c:v>
                </c:pt>
                <c:pt idx="6996">
                  <c:v>12</c:v>
                </c:pt>
                <c:pt idx="6997">
                  <c:v>11</c:v>
                </c:pt>
                <c:pt idx="6998">
                  <c:v>11</c:v>
                </c:pt>
                <c:pt idx="6999">
                  <c:v>10</c:v>
                </c:pt>
                <c:pt idx="7000">
                  <c:v>6</c:v>
                </c:pt>
                <c:pt idx="7001">
                  <c:v>10</c:v>
                </c:pt>
                <c:pt idx="7002">
                  <c:v>8</c:v>
                </c:pt>
                <c:pt idx="7003">
                  <c:v>7</c:v>
                </c:pt>
                <c:pt idx="7004">
                  <c:v>7</c:v>
                </c:pt>
                <c:pt idx="7005">
                  <c:v>7</c:v>
                </c:pt>
                <c:pt idx="7006">
                  <c:v>6</c:v>
                </c:pt>
                <c:pt idx="7007">
                  <c:v>6</c:v>
                </c:pt>
                <c:pt idx="7008">
                  <c:v>6</c:v>
                </c:pt>
                <c:pt idx="7009">
                  <c:v>6</c:v>
                </c:pt>
                <c:pt idx="7010">
                  <c:v>5</c:v>
                </c:pt>
                <c:pt idx="7011">
                  <c:v>5</c:v>
                </c:pt>
                <c:pt idx="7012">
                  <c:v>4</c:v>
                </c:pt>
                <c:pt idx="7013">
                  <c:v>5</c:v>
                </c:pt>
                <c:pt idx="7014">
                  <c:v>5</c:v>
                </c:pt>
                <c:pt idx="7015">
                  <c:v>5</c:v>
                </c:pt>
                <c:pt idx="7016">
                  <c:v>5</c:v>
                </c:pt>
                <c:pt idx="7017">
                  <c:v>1</c:v>
                </c:pt>
                <c:pt idx="7018">
                  <c:v>5</c:v>
                </c:pt>
                <c:pt idx="7019">
                  <c:v>3</c:v>
                </c:pt>
                <c:pt idx="7020">
                  <c:v>6</c:v>
                </c:pt>
                <c:pt idx="7021">
                  <c:v>5</c:v>
                </c:pt>
                <c:pt idx="7022">
                  <c:v>4</c:v>
                </c:pt>
                <c:pt idx="7023">
                  <c:v>3</c:v>
                </c:pt>
                <c:pt idx="7024">
                  <c:v>1</c:v>
                </c:pt>
                <c:pt idx="7025">
                  <c:v>3</c:v>
                </c:pt>
                <c:pt idx="7026">
                  <c:v>3</c:v>
                </c:pt>
                <c:pt idx="7027">
                  <c:v>5</c:v>
                </c:pt>
                <c:pt idx="7028">
                  <c:v>5</c:v>
                </c:pt>
                <c:pt idx="7029">
                  <c:v>5</c:v>
                </c:pt>
                <c:pt idx="7030">
                  <c:v>5</c:v>
                </c:pt>
                <c:pt idx="7031">
                  <c:v>5</c:v>
                </c:pt>
                <c:pt idx="7032">
                  <c:v>6</c:v>
                </c:pt>
                <c:pt idx="7033">
                  <c:v>6</c:v>
                </c:pt>
                <c:pt idx="7034">
                  <c:v>6</c:v>
                </c:pt>
                <c:pt idx="7035">
                  <c:v>7</c:v>
                </c:pt>
                <c:pt idx="7036">
                  <c:v>4</c:v>
                </c:pt>
                <c:pt idx="7037">
                  <c:v>6</c:v>
                </c:pt>
                <c:pt idx="7038">
                  <c:v>6</c:v>
                </c:pt>
                <c:pt idx="7039">
                  <c:v>6</c:v>
                </c:pt>
                <c:pt idx="7040">
                  <c:v>6</c:v>
                </c:pt>
                <c:pt idx="7041">
                  <c:v>3</c:v>
                </c:pt>
                <c:pt idx="7042">
                  <c:v>8</c:v>
                </c:pt>
                <c:pt idx="7043">
                  <c:v>5</c:v>
                </c:pt>
                <c:pt idx="7044">
                  <c:v>5</c:v>
                </c:pt>
                <c:pt idx="7045">
                  <c:v>6</c:v>
                </c:pt>
                <c:pt idx="7046">
                  <c:v>5</c:v>
                </c:pt>
                <c:pt idx="7047">
                  <c:v>6</c:v>
                </c:pt>
                <c:pt idx="7048">
                  <c:v>2</c:v>
                </c:pt>
                <c:pt idx="7049">
                  <c:v>6</c:v>
                </c:pt>
                <c:pt idx="7050">
                  <c:v>5</c:v>
                </c:pt>
                <c:pt idx="7051">
                  <c:v>6</c:v>
                </c:pt>
                <c:pt idx="7052">
                  <c:v>6</c:v>
                </c:pt>
                <c:pt idx="7053">
                  <c:v>7</c:v>
                </c:pt>
                <c:pt idx="7054">
                  <c:v>7</c:v>
                </c:pt>
                <c:pt idx="7055">
                  <c:v>5</c:v>
                </c:pt>
                <c:pt idx="7056">
                  <c:v>7</c:v>
                </c:pt>
                <c:pt idx="7057">
                  <c:v>6</c:v>
                </c:pt>
                <c:pt idx="7058">
                  <c:v>7</c:v>
                </c:pt>
                <c:pt idx="7059">
                  <c:v>7</c:v>
                </c:pt>
                <c:pt idx="7060">
                  <c:v>7</c:v>
                </c:pt>
                <c:pt idx="7061">
                  <c:v>6</c:v>
                </c:pt>
                <c:pt idx="7062">
                  <c:v>8</c:v>
                </c:pt>
                <c:pt idx="7063">
                  <c:v>7</c:v>
                </c:pt>
                <c:pt idx="7064">
                  <c:v>8</c:v>
                </c:pt>
                <c:pt idx="7065">
                  <c:v>5</c:v>
                </c:pt>
                <c:pt idx="7066">
                  <c:v>7</c:v>
                </c:pt>
                <c:pt idx="7067">
                  <c:v>7</c:v>
                </c:pt>
                <c:pt idx="7068">
                  <c:v>7</c:v>
                </c:pt>
                <c:pt idx="7069">
                  <c:v>8</c:v>
                </c:pt>
                <c:pt idx="7070">
                  <c:v>6</c:v>
                </c:pt>
                <c:pt idx="7071">
                  <c:v>7</c:v>
                </c:pt>
                <c:pt idx="7072">
                  <c:v>7</c:v>
                </c:pt>
                <c:pt idx="7073">
                  <c:v>8</c:v>
                </c:pt>
                <c:pt idx="7074">
                  <c:v>7</c:v>
                </c:pt>
                <c:pt idx="7075">
                  <c:v>9</c:v>
                </c:pt>
                <c:pt idx="7076">
                  <c:v>8</c:v>
                </c:pt>
                <c:pt idx="7077">
                  <c:v>5</c:v>
                </c:pt>
                <c:pt idx="7078">
                  <c:v>8</c:v>
                </c:pt>
                <c:pt idx="7079">
                  <c:v>9</c:v>
                </c:pt>
                <c:pt idx="7080">
                  <c:v>8</c:v>
                </c:pt>
                <c:pt idx="7081">
                  <c:v>8</c:v>
                </c:pt>
                <c:pt idx="7082">
                  <c:v>5</c:v>
                </c:pt>
                <c:pt idx="7083">
                  <c:v>9</c:v>
                </c:pt>
                <c:pt idx="7084">
                  <c:v>9</c:v>
                </c:pt>
                <c:pt idx="7085">
                  <c:v>7</c:v>
                </c:pt>
                <c:pt idx="7086">
                  <c:v>8</c:v>
                </c:pt>
                <c:pt idx="7087">
                  <c:v>9</c:v>
                </c:pt>
                <c:pt idx="7088">
                  <c:v>7</c:v>
                </c:pt>
                <c:pt idx="7089">
                  <c:v>9</c:v>
                </c:pt>
                <c:pt idx="7090">
                  <c:v>8</c:v>
                </c:pt>
                <c:pt idx="7091">
                  <c:v>8</c:v>
                </c:pt>
                <c:pt idx="7092">
                  <c:v>7</c:v>
                </c:pt>
                <c:pt idx="7093">
                  <c:v>9</c:v>
                </c:pt>
                <c:pt idx="7094">
                  <c:v>6</c:v>
                </c:pt>
                <c:pt idx="7095">
                  <c:v>8</c:v>
                </c:pt>
                <c:pt idx="7096">
                  <c:v>8</c:v>
                </c:pt>
                <c:pt idx="7097">
                  <c:v>9</c:v>
                </c:pt>
                <c:pt idx="7098">
                  <c:v>10</c:v>
                </c:pt>
                <c:pt idx="7099">
                  <c:v>7</c:v>
                </c:pt>
                <c:pt idx="7100">
                  <c:v>11</c:v>
                </c:pt>
                <c:pt idx="7101">
                  <c:v>8</c:v>
                </c:pt>
                <c:pt idx="7102">
                  <c:v>9</c:v>
                </c:pt>
                <c:pt idx="7103">
                  <c:v>10</c:v>
                </c:pt>
                <c:pt idx="7104">
                  <c:v>11</c:v>
                </c:pt>
                <c:pt idx="7105">
                  <c:v>8</c:v>
                </c:pt>
                <c:pt idx="7106">
                  <c:v>8</c:v>
                </c:pt>
                <c:pt idx="7107">
                  <c:v>10</c:v>
                </c:pt>
                <c:pt idx="7108">
                  <c:v>10</c:v>
                </c:pt>
                <c:pt idx="7109">
                  <c:v>13</c:v>
                </c:pt>
                <c:pt idx="7110">
                  <c:v>10</c:v>
                </c:pt>
                <c:pt idx="7111">
                  <c:v>10</c:v>
                </c:pt>
                <c:pt idx="7112">
                  <c:v>11</c:v>
                </c:pt>
                <c:pt idx="7113">
                  <c:v>11</c:v>
                </c:pt>
                <c:pt idx="7114">
                  <c:v>12</c:v>
                </c:pt>
                <c:pt idx="7115">
                  <c:v>12</c:v>
                </c:pt>
                <c:pt idx="7116">
                  <c:v>10</c:v>
                </c:pt>
                <c:pt idx="7117">
                  <c:v>13</c:v>
                </c:pt>
                <c:pt idx="7118">
                  <c:v>11</c:v>
                </c:pt>
                <c:pt idx="7119">
                  <c:v>13</c:v>
                </c:pt>
                <c:pt idx="7120">
                  <c:v>13</c:v>
                </c:pt>
                <c:pt idx="7121">
                  <c:v>12</c:v>
                </c:pt>
                <c:pt idx="7122">
                  <c:v>13</c:v>
                </c:pt>
                <c:pt idx="7123">
                  <c:v>10</c:v>
                </c:pt>
                <c:pt idx="7124">
                  <c:v>14</c:v>
                </c:pt>
                <c:pt idx="7125">
                  <c:v>11</c:v>
                </c:pt>
                <c:pt idx="7126">
                  <c:v>11</c:v>
                </c:pt>
                <c:pt idx="7127">
                  <c:v>13</c:v>
                </c:pt>
                <c:pt idx="7128">
                  <c:v>12</c:v>
                </c:pt>
                <c:pt idx="7129">
                  <c:v>11</c:v>
                </c:pt>
                <c:pt idx="7130">
                  <c:v>11</c:v>
                </c:pt>
                <c:pt idx="7131">
                  <c:v>11</c:v>
                </c:pt>
                <c:pt idx="7132">
                  <c:v>12</c:v>
                </c:pt>
                <c:pt idx="7133">
                  <c:v>13</c:v>
                </c:pt>
                <c:pt idx="7134">
                  <c:v>12</c:v>
                </c:pt>
                <c:pt idx="7135">
                  <c:v>11</c:v>
                </c:pt>
                <c:pt idx="7136">
                  <c:v>12</c:v>
                </c:pt>
                <c:pt idx="7137">
                  <c:v>13</c:v>
                </c:pt>
                <c:pt idx="7138">
                  <c:v>12</c:v>
                </c:pt>
                <c:pt idx="7139">
                  <c:v>11</c:v>
                </c:pt>
                <c:pt idx="7140">
                  <c:v>8</c:v>
                </c:pt>
                <c:pt idx="7141">
                  <c:v>13</c:v>
                </c:pt>
                <c:pt idx="7142">
                  <c:v>11</c:v>
                </c:pt>
                <c:pt idx="7143">
                  <c:v>12</c:v>
                </c:pt>
                <c:pt idx="7144">
                  <c:v>13</c:v>
                </c:pt>
                <c:pt idx="7145">
                  <c:v>11</c:v>
                </c:pt>
                <c:pt idx="7146">
                  <c:v>13</c:v>
                </c:pt>
                <c:pt idx="7147">
                  <c:v>9</c:v>
                </c:pt>
                <c:pt idx="7148">
                  <c:v>13</c:v>
                </c:pt>
                <c:pt idx="7149">
                  <c:v>12</c:v>
                </c:pt>
                <c:pt idx="7150">
                  <c:v>13</c:v>
                </c:pt>
                <c:pt idx="7151">
                  <c:v>12</c:v>
                </c:pt>
                <c:pt idx="7152">
                  <c:v>13</c:v>
                </c:pt>
                <c:pt idx="7153">
                  <c:v>12</c:v>
                </c:pt>
                <c:pt idx="7154">
                  <c:v>14</c:v>
                </c:pt>
                <c:pt idx="7155">
                  <c:v>13</c:v>
                </c:pt>
                <c:pt idx="7156">
                  <c:v>11</c:v>
                </c:pt>
                <c:pt idx="7157">
                  <c:v>13</c:v>
                </c:pt>
                <c:pt idx="7158">
                  <c:v>13</c:v>
                </c:pt>
                <c:pt idx="7159">
                  <c:v>11</c:v>
                </c:pt>
                <c:pt idx="7160">
                  <c:v>13</c:v>
                </c:pt>
                <c:pt idx="7161">
                  <c:v>14</c:v>
                </c:pt>
                <c:pt idx="7162">
                  <c:v>13</c:v>
                </c:pt>
                <c:pt idx="7163">
                  <c:v>14</c:v>
                </c:pt>
                <c:pt idx="7164">
                  <c:v>11</c:v>
                </c:pt>
                <c:pt idx="7165">
                  <c:v>14</c:v>
                </c:pt>
                <c:pt idx="7166">
                  <c:v>14</c:v>
                </c:pt>
                <c:pt idx="7167">
                  <c:v>13</c:v>
                </c:pt>
                <c:pt idx="7168">
                  <c:v>13</c:v>
                </c:pt>
                <c:pt idx="7169">
                  <c:v>11</c:v>
                </c:pt>
                <c:pt idx="7170">
                  <c:v>13</c:v>
                </c:pt>
                <c:pt idx="7171">
                  <c:v>10</c:v>
                </c:pt>
                <c:pt idx="7172">
                  <c:v>14</c:v>
                </c:pt>
                <c:pt idx="7173">
                  <c:v>11</c:v>
                </c:pt>
                <c:pt idx="7174">
                  <c:v>13</c:v>
                </c:pt>
                <c:pt idx="7175">
                  <c:v>13</c:v>
                </c:pt>
                <c:pt idx="7176">
                  <c:v>17</c:v>
                </c:pt>
                <c:pt idx="7177">
                  <c:v>13</c:v>
                </c:pt>
                <c:pt idx="7178">
                  <c:v>12</c:v>
                </c:pt>
                <c:pt idx="7179">
                  <c:v>13</c:v>
                </c:pt>
                <c:pt idx="7180">
                  <c:v>12</c:v>
                </c:pt>
                <c:pt idx="7181">
                  <c:v>11</c:v>
                </c:pt>
                <c:pt idx="7182">
                  <c:v>11</c:v>
                </c:pt>
                <c:pt idx="7183">
                  <c:v>12</c:v>
                </c:pt>
                <c:pt idx="7184">
                  <c:v>11</c:v>
                </c:pt>
                <c:pt idx="7185">
                  <c:v>13</c:v>
                </c:pt>
                <c:pt idx="7186">
                  <c:v>11</c:v>
                </c:pt>
                <c:pt idx="7187">
                  <c:v>13</c:v>
                </c:pt>
                <c:pt idx="7188">
                  <c:v>9</c:v>
                </c:pt>
                <c:pt idx="7189">
                  <c:v>11</c:v>
                </c:pt>
                <c:pt idx="7190">
                  <c:v>9</c:v>
                </c:pt>
                <c:pt idx="7191">
                  <c:v>9</c:v>
                </c:pt>
                <c:pt idx="7192">
                  <c:v>11</c:v>
                </c:pt>
                <c:pt idx="7193">
                  <c:v>9</c:v>
                </c:pt>
                <c:pt idx="7194">
                  <c:v>9</c:v>
                </c:pt>
                <c:pt idx="7195">
                  <c:v>7</c:v>
                </c:pt>
                <c:pt idx="7196">
                  <c:v>8</c:v>
                </c:pt>
                <c:pt idx="7197">
                  <c:v>9</c:v>
                </c:pt>
                <c:pt idx="7198">
                  <c:v>8</c:v>
                </c:pt>
                <c:pt idx="7199">
                  <c:v>8</c:v>
                </c:pt>
                <c:pt idx="7200">
                  <c:v>5</c:v>
                </c:pt>
                <c:pt idx="7201">
                  <c:v>6</c:v>
                </c:pt>
                <c:pt idx="7202">
                  <c:v>6</c:v>
                </c:pt>
                <c:pt idx="7203">
                  <c:v>7</c:v>
                </c:pt>
                <c:pt idx="7204">
                  <c:v>6</c:v>
                </c:pt>
                <c:pt idx="7205">
                  <c:v>5</c:v>
                </c:pt>
                <c:pt idx="7206">
                  <c:v>6</c:v>
                </c:pt>
                <c:pt idx="7207">
                  <c:v>5</c:v>
                </c:pt>
                <c:pt idx="7208">
                  <c:v>5</c:v>
                </c:pt>
                <c:pt idx="7209">
                  <c:v>6</c:v>
                </c:pt>
                <c:pt idx="7210">
                  <c:v>6</c:v>
                </c:pt>
                <c:pt idx="7211">
                  <c:v>5</c:v>
                </c:pt>
                <c:pt idx="7212">
                  <c:v>4</c:v>
                </c:pt>
                <c:pt idx="7213">
                  <c:v>5</c:v>
                </c:pt>
                <c:pt idx="7214">
                  <c:v>5</c:v>
                </c:pt>
                <c:pt idx="7215">
                  <c:v>5</c:v>
                </c:pt>
                <c:pt idx="7216">
                  <c:v>7</c:v>
                </c:pt>
                <c:pt idx="7217">
                  <c:v>5</c:v>
                </c:pt>
                <c:pt idx="7218">
                  <c:v>7</c:v>
                </c:pt>
                <c:pt idx="7219">
                  <c:v>6</c:v>
                </c:pt>
                <c:pt idx="7220">
                  <c:v>8</c:v>
                </c:pt>
                <c:pt idx="7221">
                  <c:v>7</c:v>
                </c:pt>
                <c:pt idx="7222">
                  <c:v>5</c:v>
                </c:pt>
                <c:pt idx="7223">
                  <c:v>7</c:v>
                </c:pt>
                <c:pt idx="7224">
                  <c:v>5</c:v>
                </c:pt>
                <c:pt idx="7225">
                  <c:v>7</c:v>
                </c:pt>
                <c:pt idx="7226">
                  <c:v>6</c:v>
                </c:pt>
                <c:pt idx="7227">
                  <c:v>6</c:v>
                </c:pt>
                <c:pt idx="7228">
                  <c:v>5</c:v>
                </c:pt>
                <c:pt idx="7229">
                  <c:v>5</c:v>
                </c:pt>
                <c:pt idx="7230">
                  <c:v>6</c:v>
                </c:pt>
                <c:pt idx="7231">
                  <c:v>3</c:v>
                </c:pt>
                <c:pt idx="7232">
                  <c:v>7</c:v>
                </c:pt>
                <c:pt idx="7233">
                  <c:v>6</c:v>
                </c:pt>
                <c:pt idx="7234">
                  <c:v>6</c:v>
                </c:pt>
                <c:pt idx="7235">
                  <c:v>5</c:v>
                </c:pt>
                <c:pt idx="7236">
                  <c:v>3</c:v>
                </c:pt>
                <c:pt idx="7237">
                  <c:v>6</c:v>
                </c:pt>
                <c:pt idx="7238">
                  <c:v>6</c:v>
                </c:pt>
                <c:pt idx="7239">
                  <c:v>3</c:v>
                </c:pt>
                <c:pt idx="7240">
                  <c:v>5</c:v>
                </c:pt>
                <c:pt idx="7241">
                  <c:v>3</c:v>
                </c:pt>
                <c:pt idx="7242">
                  <c:v>5</c:v>
                </c:pt>
                <c:pt idx="7243">
                  <c:v>5</c:v>
                </c:pt>
                <c:pt idx="7244">
                  <c:v>5</c:v>
                </c:pt>
                <c:pt idx="7245">
                  <c:v>5</c:v>
                </c:pt>
                <c:pt idx="7246">
                  <c:v>4</c:v>
                </c:pt>
                <c:pt idx="7247">
                  <c:v>5</c:v>
                </c:pt>
                <c:pt idx="7248">
                  <c:v>2</c:v>
                </c:pt>
                <c:pt idx="7249">
                  <c:v>5</c:v>
                </c:pt>
                <c:pt idx="7250">
                  <c:v>6</c:v>
                </c:pt>
                <c:pt idx="7251">
                  <c:v>7</c:v>
                </c:pt>
                <c:pt idx="7252">
                  <c:v>5</c:v>
                </c:pt>
                <c:pt idx="7253">
                  <c:v>5</c:v>
                </c:pt>
                <c:pt idx="7254">
                  <c:v>8</c:v>
                </c:pt>
                <c:pt idx="7255">
                  <c:v>6</c:v>
                </c:pt>
                <c:pt idx="7256">
                  <c:v>6</c:v>
                </c:pt>
                <c:pt idx="7257">
                  <c:v>5</c:v>
                </c:pt>
                <c:pt idx="7258">
                  <c:v>6</c:v>
                </c:pt>
                <c:pt idx="7259">
                  <c:v>6</c:v>
                </c:pt>
                <c:pt idx="7260">
                  <c:v>5</c:v>
                </c:pt>
                <c:pt idx="7261">
                  <c:v>5</c:v>
                </c:pt>
                <c:pt idx="7262">
                  <c:v>6</c:v>
                </c:pt>
                <c:pt idx="7263">
                  <c:v>6</c:v>
                </c:pt>
                <c:pt idx="7264">
                  <c:v>8</c:v>
                </c:pt>
                <c:pt idx="7265">
                  <c:v>8</c:v>
                </c:pt>
                <c:pt idx="7266">
                  <c:v>6</c:v>
                </c:pt>
                <c:pt idx="7267">
                  <c:v>5</c:v>
                </c:pt>
                <c:pt idx="7268">
                  <c:v>7</c:v>
                </c:pt>
                <c:pt idx="7269">
                  <c:v>6</c:v>
                </c:pt>
                <c:pt idx="7270">
                  <c:v>6</c:v>
                </c:pt>
                <c:pt idx="7271">
                  <c:v>8</c:v>
                </c:pt>
                <c:pt idx="7272">
                  <c:v>6</c:v>
                </c:pt>
                <c:pt idx="7273">
                  <c:v>8</c:v>
                </c:pt>
                <c:pt idx="7274">
                  <c:v>8</c:v>
                </c:pt>
                <c:pt idx="7275">
                  <c:v>10</c:v>
                </c:pt>
                <c:pt idx="7276">
                  <c:v>8</c:v>
                </c:pt>
                <c:pt idx="7277">
                  <c:v>7</c:v>
                </c:pt>
                <c:pt idx="7278">
                  <c:v>9</c:v>
                </c:pt>
                <c:pt idx="7279">
                  <c:v>6</c:v>
                </c:pt>
                <c:pt idx="7280">
                  <c:v>9</c:v>
                </c:pt>
                <c:pt idx="7281">
                  <c:v>8</c:v>
                </c:pt>
                <c:pt idx="7282">
                  <c:v>9</c:v>
                </c:pt>
                <c:pt idx="7283">
                  <c:v>8</c:v>
                </c:pt>
                <c:pt idx="7284">
                  <c:v>8</c:v>
                </c:pt>
                <c:pt idx="7285">
                  <c:v>9</c:v>
                </c:pt>
                <c:pt idx="7286">
                  <c:v>9</c:v>
                </c:pt>
                <c:pt idx="7287">
                  <c:v>8</c:v>
                </c:pt>
                <c:pt idx="7288">
                  <c:v>10</c:v>
                </c:pt>
                <c:pt idx="7289">
                  <c:v>10</c:v>
                </c:pt>
                <c:pt idx="7290">
                  <c:v>9</c:v>
                </c:pt>
                <c:pt idx="7291">
                  <c:v>8</c:v>
                </c:pt>
                <c:pt idx="7292">
                  <c:v>9</c:v>
                </c:pt>
                <c:pt idx="7293">
                  <c:v>10</c:v>
                </c:pt>
                <c:pt idx="7294">
                  <c:v>9</c:v>
                </c:pt>
                <c:pt idx="7295">
                  <c:v>11</c:v>
                </c:pt>
                <c:pt idx="7296">
                  <c:v>9</c:v>
                </c:pt>
                <c:pt idx="7297">
                  <c:v>9</c:v>
                </c:pt>
                <c:pt idx="7298">
                  <c:v>6</c:v>
                </c:pt>
                <c:pt idx="7299">
                  <c:v>10</c:v>
                </c:pt>
                <c:pt idx="7300">
                  <c:v>9</c:v>
                </c:pt>
                <c:pt idx="7301">
                  <c:v>7</c:v>
                </c:pt>
                <c:pt idx="7302">
                  <c:v>10</c:v>
                </c:pt>
                <c:pt idx="7303">
                  <c:v>7</c:v>
                </c:pt>
                <c:pt idx="7304">
                  <c:v>8</c:v>
                </c:pt>
                <c:pt idx="7305">
                  <c:v>8</c:v>
                </c:pt>
                <c:pt idx="7306">
                  <c:v>9</c:v>
                </c:pt>
                <c:pt idx="7307">
                  <c:v>7</c:v>
                </c:pt>
                <c:pt idx="7308">
                  <c:v>8</c:v>
                </c:pt>
                <c:pt idx="7309">
                  <c:v>8</c:v>
                </c:pt>
                <c:pt idx="7310">
                  <c:v>8</c:v>
                </c:pt>
                <c:pt idx="7311">
                  <c:v>8</c:v>
                </c:pt>
                <c:pt idx="7312">
                  <c:v>9</c:v>
                </c:pt>
                <c:pt idx="7313">
                  <c:v>9</c:v>
                </c:pt>
                <c:pt idx="7314">
                  <c:v>9</c:v>
                </c:pt>
                <c:pt idx="7315">
                  <c:v>9</c:v>
                </c:pt>
                <c:pt idx="7316">
                  <c:v>8</c:v>
                </c:pt>
                <c:pt idx="7317">
                  <c:v>9</c:v>
                </c:pt>
                <c:pt idx="7318">
                  <c:v>9</c:v>
                </c:pt>
                <c:pt idx="7319">
                  <c:v>9</c:v>
                </c:pt>
                <c:pt idx="7320">
                  <c:v>8</c:v>
                </c:pt>
                <c:pt idx="7321">
                  <c:v>10</c:v>
                </c:pt>
                <c:pt idx="7322">
                  <c:v>7</c:v>
                </c:pt>
                <c:pt idx="7323">
                  <c:v>8</c:v>
                </c:pt>
                <c:pt idx="7324">
                  <c:v>9</c:v>
                </c:pt>
                <c:pt idx="7325">
                  <c:v>9</c:v>
                </c:pt>
                <c:pt idx="7326">
                  <c:v>9</c:v>
                </c:pt>
                <c:pt idx="7327">
                  <c:v>8</c:v>
                </c:pt>
                <c:pt idx="7328">
                  <c:v>8</c:v>
                </c:pt>
                <c:pt idx="7329">
                  <c:v>8</c:v>
                </c:pt>
                <c:pt idx="7330">
                  <c:v>8</c:v>
                </c:pt>
                <c:pt idx="7331">
                  <c:v>7</c:v>
                </c:pt>
                <c:pt idx="7332">
                  <c:v>9</c:v>
                </c:pt>
                <c:pt idx="7333">
                  <c:v>9</c:v>
                </c:pt>
                <c:pt idx="7334">
                  <c:v>6</c:v>
                </c:pt>
                <c:pt idx="7335">
                  <c:v>8</c:v>
                </c:pt>
                <c:pt idx="7336">
                  <c:v>8</c:v>
                </c:pt>
                <c:pt idx="7337">
                  <c:v>10</c:v>
                </c:pt>
                <c:pt idx="7338">
                  <c:v>8</c:v>
                </c:pt>
                <c:pt idx="7339">
                  <c:v>9</c:v>
                </c:pt>
                <c:pt idx="7340">
                  <c:v>9</c:v>
                </c:pt>
                <c:pt idx="7341">
                  <c:v>10</c:v>
                </c:pt>
                <c:pt idx="7342">
                  <c:v>8</c:v>
                </c:pt>
                <c:pt idx="7343">
                  <c:v>13</c:v>
                </c:pt>
                <c:pt idx="7344">
                  <c:v>9</c:v>
                </c:pt>
                <c:pt idx="7345">
                  <c:v>8</c:v>
                </c:pt>
                <c:pt idx="7346">
                  <c:v>7</c:v>
                </c:pt>
                <c:pt idx="7347">
                  <c:v>8</c:v>
                </c:pt>
                <c:pt idx="7348">
                  <c:v>9</c:v>
                </c:pt>
                <c:pt idx="7349">
                  <c:v>8</c:v>
                </c:pt>
                <c:pt idx="7350">
                  <c:v>11</c:v>
                </c:pt>
                <c:pt idx="7351">
                  <c:v>8</c:v>
                </c:pt>
                <c:pt idx="7352">
                  <c:v>11</c:v>
                </c:pt>
                <c:pt idx="7353">
                  <c:v>10</c:v>
                </c:pt>
                <c:pt idx="7354">
                  <c:v>12</c:v>
                </c:pt>
                <c:pt idx="7355">
                  <c:v>11</c:v>
                </c:pt>
                <c:pt idx="7356">
                  <c:v>9</c:v>
                </c:pt>
                <c:pt idx="7357">
                  <c:v>13</c:v>
                </c:pt>
                <c:pt idx="7358">
                  <c:v>8</c:v>
                </c:pt>
                <c:pt idx="7359">
                  <c:v>11</c:v>
                </c:pt>
                <c:pt idx="7360">
                  <c:v>9</c:v>
                </c:pt>
                <c:pt idx="7361">
                  <c:v>10</c:v>
                </c:pt>
                <c:pt idx="7362">
                  <c:v>8</c:v>
                </c:pt>
                <c:pt idx="7363">
                  <c:v>8</c:v>
                </c:pt>
                <c:pt idx="7364">
                  <c:v>9</c:v>
                </c:pt>
                <c:pt idx="7365">
                  <c:v>8</c:v>
                </c:pt>
                <c:pt idx="7366">
                  <c:v>9</c:v>
                </c:pt>
                <c:pt idx="7367">
                  <c:v>8</c:v>
                </c:pt>
                <c:pt idx="7368">
                  <c:v>8</c:v>
                </c:pt>
                <c:pt idx="7369">
                  <c:v>8</c:v>
                </c:pt>
                <c:pt idx="7370">
                  <c:v>6</c:v>
                </c:pt>
                <c:pt idx="7371">
                  <c:v>9</c:v>
                </c:pt>
                <c:pt idx="7372">
                  <c:v>8</c:v>
                </c:pt>
                <c:pt idx="7373">
                  <c:v>7</c:v>
                </c:pt>
                <c:pt idx="7374">
                  <c:v>9</c:v>
                </c:pt>
                <c:pt idx="7375">
                  <c:v>7</c:v>
                </c:pt>
                <c:pt idx="7376">
                  <c:v>9</c:v>
                </c:pt>
                <c:pt idx="7377">
                  <c:v>11</c:v>
                </c:pt>
                <c:pt idx="7378">
                  <c:v>8</c:v>
                </c:pt>
                <c:pt idx="7379">
                  <c:v>8</c:v>
                </c:pt>
                <c:pt idx="7380">
                  <c:v>6</c:v>
                </c:pt>
                <c:pt idx="7381">
                  <c:v>9</c:v>
                </c:pt>
                <c:pt idx="7382">
                  <c:v>5</c:v>
                </c:pt>
                <c:pt idx="7383">
                  <c:v>7</c:v>
                </c:pt>
                <c:pt idx="7384">
                  <c:v>7</c:v>
                </c:pt>
                <c:pt idx="7385">
                  <c:v>7</c:v>
                </c:pt>
                <c:pt idx="7386">
                  <c:v>7</c:v>
                </c:pt>
                <c:pt idx="7387">
                  <c:v>7</c:v>
                </c:pt>
                <c:pt idx="7388">
                  <c:v>9</c:v>
                </c:pt>
                <c:pt idx="7389">
                  <c:v>5</c:v>
                </c:pt>
                <c:pt idx="7390">
                  <c:v>8</c:v>
                </c:pt>
                <c:pt idx="7391">
                  <c:v>7</c:v>
                </c:pt>
                <c:pt idx="7392">
                  <c:v>7</c:v>
                </c:pt>
                <c:pt idx="7393">
                  <c:v>6</c:v>
                </c:pt>
                <c:pt idx="7394">
                  <c:v>6</c:v>
                </c:pt>
                <c:pt idx="7395">
                  <c:v>6</c:v>
                </c:pt>
                <c:pt idx="7396">
                  <c:v>6</c:v>
                </c:pt>
                <c:pt idx="7397">
                  <c:v>6</c:v>
                </c:pt>
                <c:pt idx="7398">
                  <c:v>7</c:v>
                </c:pt>
                <c:pt idx="7399">
                  <c:v>9</c:v>
                </c:pt>
                <c:pt idx="7400">
                  <c:v>6</c:v>
                </c:pt>
                <c:pt idx="7401">
                  <c:v>5</c:v>
                </c:pt>
                <c:pt idx="7402">
                  <c:v>7</c:v>
                </c:pt>
                <c:pt idx="7403">
                  <c:v>7</c:v>
                </c:pt>
                <c:pt idx="7404">
                  <c:v>5</c:v>
                </c:pt>
                <c:pt idx="7405">
                  <c:v>6</c:v>
                </c:pt>
                <c:pt idx="7406">
                  <c:v>5</c:v>
                </c:pt>
                <c:pt idx="7407">
                  <c:v>6</c:v>
                </c:pt>
                <c:pt idx="7408">
                  <c:v>7</c:v>
                </c:pt>
                <c:pt idx="7409">
                  <c:v>8</c:v>
                </c:pt>
                <c:pt idx="7410">
                  <c:v>9</c:v>
                </c:pt>
                <c:pt idx="7411">
                  <c:v>6</c:v>
                </c:pt>
                <c:pt idx="7412">
                  <c:v>8</c:v>
                </c:pt>
                <c:pt idx="7413">
                  <c:v>6</c:v>
                </c:pt>
                <c:pt idx="7414">
                  <c:v>7</c:v>
                </c:pt>
                <c:pt idx="7415">
                  <c:v>8</c:v>
                </c:pt>
                <c:pt idx="7416">
                  <c:v>9</c:v>
                </c:pt>
                <c:pt idx="7417">
                  <c:v>7</c:v>
                </c:pt>
                <c:pt idx="7418">
                  <c:v>7</c:v>
                </c:pt>
                <c:pt idx="7419">
                  <c:v>7</c:v>
                </c:pt>
                <c:pt idx="7420">
                  <c:v>8</c:v>
                </c:pt>
                <c:pt idx="7421">
                  <c:v>10</c:v>
                </c:pt>
                <c:pt idx="7422">
                  <c:v>7</c:v>
                </c:pt>
                <c:pt idx="7423">
                  <c:v>8</c:v>
                </c:pt>
                <c:pt idx="7424">
                  <c:v>7</c:v>
                </c:pt>
                <c:pt idx="7425">
                  <c:v>8</c:v>
                </c:pt>
                <c:pt idx="7426">
                  <c:v>6</c:v>
                </c:pt>
                <c:pt idx="7427">
                  <c:v>7</c:v>
                </c:pt>
                <c:pt idx="7428">
                  <c:v>6</c:v>
                </c:pt>
                <c:pt idx="7429">
                  <c:v>7</c:v>
                </c:pt>
                <c:pt idx="7430">
                  <c:v>5</c:v>
                </c:pt>
                <c:pt idx="7431">
                  <c:v>7</c:v>
                </c:pt>
                <c:pt idx="7432">
                  <c:v>7</c:v>
                </c:pt>
                <c:pt idx="7433">
                  <c:v>7</c:v>
                </c:pt>
                <c:pt idx="7434">
                  <c:v>9</c:v>
                </c:pt>
                <c:pt idx="7435">
                  <c:v>7</c:v>
                </c:pt>
                <c:pt idx="7436">
                  <c:v>9</c:v>
                </c:pt>
                <c:pt idx="7437">
                  <c:v>7</c:v>
                </c:pt>
                <c:pt idx="7438">
                  <c:v>10</c:v>
                </c:pt>
                <c:pt idx="7439">
                  <c:v>9</c:v>
                </c:pt>
                <c:pt idx="7440">
                  <c:v>9</c:v>
                </c:pt>
                <c:pt idx="7441">
                  <c:v>9</c:v>
                </c:pt>
                <c:pt idx="7442">
                  <c:v>8</c:v>
                </c:pt>
                <c:pt idx="7443">
                  <c:v>9</c:v>
                </c:pt>
                <c:pt idx="7444">
                  <c:v>7</c:v>
                </c:pt>
                <c:pt idx="7445">
                  <c:v>8</c:v>
                </c:pt>
                <c:pt idx="7446">
                  <c:v>8</c:v>
                </c:pt>
                <c:pt idx="7447">
                  <c:v>9</c:v>
                </c:pt>
                <c:pt idx="7448">
                  <c:v>9</c:v>
                </c:pt>
                <c:pt idx="7449">
                  <c:v>7</c:v>
                </c:pt>
                <c:pt idx="7450">
                  <c:v>9</c:v>
                </c:pt>
                <c:pt idx="7451">
                  <c:v>9</c:v>
                </c:pt>
                <c:pt idx="7452">
                  <c:v>8</c:v>
                </c:pt>
                <c:pt idx="7453">
                  <c:v>9</c:v>
                </c:pt>
                <c:pt idx="7454">
                  <c:v>8</c:v>
                </c:pt>
                <c:pt idx="7455">
                  <c:v>10</c:v>
                </c:pt>
                <c:pt idx="7456">
                  <c:v>8</c:v>
                </c:pt>
                <c:pt idx="7457">
                  <c:v>9</c:v>
                </c:pt>
                <c:pt idx="7458">
                  <c:v>9</c:v>
                </c:pt>
                <c:pt idx="7459">
                  <c:v>8</c:v>
                </c:pt>
                <c:pt idx="7460">
                  <c:v>10</c:v>
                </c:pt>
                <c:pt idx="7461">
                  <c:v>8</c:v>
                </c:pt>
                <c:pt idx="7462">
                  <c:v>10</c:v>
                </c:pt>
                <c:pt idx="7463">
                  <c:v>10</c:v>
                </c:pt>
                <c:pt idx="7464">
                  <c:v>11</c:v>
                </c:pt>
                <c:pt idx="7465">
                  <c:v>9</c:v>
                </c:pt>
                <c:pt idx="7466">
                  <c:v>11</c:v>
                </c:pt>
                <c:pt idx="7467">
                  <c:v>11</c:v>
                </c:pt>
                <c:pt idx="7468">
                  <c:v>9</c:v>
                </c:pt>
                <c:pt idx="7469">
                  <c:v>10</c:v>
                </c:pt>
                <c:pt idx="7470">
                  <c:v>9</c:v>
                </c:pt>
                <c:pt idx="7471">
                  <c:v>9</c:v>
                </c:pt>
                <c:pt idx="7472">
                  <c:v>9</c:v>
                </c:pt>
                <c:pt idx="7473">
                  <c:v>8</c:v>
                </c:pt>
                <c:pt idx="7474">
                  <c:v>9</c:v>
                </c:pt>
                <c:pt idx="7475">
                  <c:v>9</c:v>
                </c:pt>
                <c:pt idx="7476">
                  <c:v>8</c:v>
                </c:pt>
                <c:pt idx="7477">
                  <c:v>13</c:v>
                </c:pt>
                <c:pt idx="7478">
                  <c:v>8</c:v>
                </c:pt>
                <c:pt idx="7479">
                  <c:v>8</c:v>
                </c:pt>
                <c:pt idx="7480">
                  <c:v>9</c:v>
                </c:pt>
                <c:pt idx="7481">
                  <c:v>8</c:v>
                </c:pt>
                <c:pt idx="7482">
                  <c:v>9</c:v>
                </c:pt>
                <c:pt idx="7483">
                  <c:v>7</c:v>
                </c:pt>
                <c:pt idx="7484">
                  <c:v>9</c:v>
                </c:pt>
                <c:pt idx="7485">
                  <c:v>6</c:v>
                </c:pt>
                <c:pt idx="7486">
                  <c:v>8</c:v>
                </c:pt>
                <c:pt idx="7487">
                  <c:v>8</c:v>
                </c:pt>
                <c:pt idx="7488">
                  <c:v>9</c:v>
                </c:pt>
                <c:pt idx="7489">
                  <c:v>9</c:v>
                </c:pt>
                <c:pt idx="7490">
                  <c:v>8</c:v>
                </c:pt>
                <c:pt idx="7491">
                  <c:v>9</c:v>
                </c:pt>
                <c:pt idx="7492">
                  <c:v>8</c:v>
                </c:pt>
                <c:pt idx="7493">
                  <c:v>9</c:v>
                </c:pt>
                <c:pt idx="7494">
                  <c:v>11</c:v>
                </c:pt>
                <c:pt idx="7495">
                  <c:v>10</c:v>
                </c:pt>
                <c:pt idx="7496">
                  <c:v>10</c:v>
                </c:pt>
                <c:pt idx="7497">
                  <c:v>10</c:v>
                </c:pt>
                <c:pt idx="7498">
                  <c:v>9</c:v>
                </c:pt>
                <c:pt idx="7499">
                  <c:v>11</c:v>
                </c:pt>
                <c:pt idx="7500">
                  <c:v>11</c:v>
                </c:pt>
                <c:pt idx="7501">
                  <c:v>11</c:v>
                </c:pt>
                <c:pt idx="7502">
                  <c:v>11</c:v>
                </c:pt>
                <c:pt idx="7503">
                  <c:v>9</c:v>
                </c:pt>
                <c:pt idx="7504">
                  <c:v>9</c:v>
                </c:pt>
                <c:pt idx="7505">
                  <c:v>9</c:v>
                </c:pt>
                <c:pt idx="7506">
                  <c:v>11</c:v>
                </c:pt>
                <c:pt idx="7507">
                  <c:v>9</c:v>
                </c:pt>
                <c:pt idx="7508">
                  <c:v>10</c:v>
                </c:pt>
                <c:pt idx="7509">
                  <c:v>8</c:v>
                </c:pt>
                <c:pt idx="7510">
                  <c:v>11</c:v>
                </c:pt>
                <c:pt idx="7511">
                  <c:v>12</c:v>
                </c:pt>
                <c:pt idx="7512">
                  <c:v>10</c:v>
                </c:pt>
                <c:pt idx="7513">
                  <c:v>10</c:v>
                </c:pt>
                <c:pt idx="7514">
                  <c:v>9</c:v>
                </c:pt>
                <c:pt idx="7515">
                  <c:v>11</c:v>
                </c:pt>
                <c:pt idx="7516">
                  <c:v>7</c:v>
                </c:pt>
                <c:pt idx="7517">
                  <c:v>10</c:v>
                </c:pt>
                <c:pt idx="7518">
                  <c:v>9</c:v>
                </c:pt>
                <c:pt idx="7519">
                  <c:v>10</c:v>
                </c:pt>
                <c:pt idx="7520">
                  <c:v>8</c:v>
                </c:pt>
                <c:pt idx="7521">
                  <c:v>8</c:v>
                </c:pt>
                <c:pt idx="7522">
                  <c:v>11</c:v>
                </c:pt>
                <c:pt idx="7523">
                  <c:v>10</c:v>
                </c:pt>
                <c:pt idx="7524">
                  <c:v>9</c:v>
                </c:pt>
                <c:pt idx="7525">
                  <c:v>10</c:v>
                </c:pt>
                <c:pt idx="7526">
                  <c:v>11</c:v>
                </c:pt>
                <c:pt idx="7527">
                  <c:v>9</c:v>
                </c:pt>
                <c:pt idx="7528">
                  <c:v>8</c:v>
                </c:pt>
                <c:pt idx="7529">
                  <c:v>11</c:v>
                </c:pt>
                <c:pt idx="7530">
                  <c:v>11</c:v>
                </c:pt>
                <c:pt idx="7531">
                  <c:v>11</c:v>
                </c:pt>
                <c:pt idx="7532">
                  <c:v>12</c:v>
                </c:pt>
                <c:pt idx="7533">
                  <c:v>14</c:v>
                </c:pt>
                <c:pt idx="7534">
                  <c:v>11</c:v>
                </c:pt>
                <c:pt idx="7535">
                  <c:v>13</c:v>
                </c:pt>
                <c:pt idx="7536">
                  <c:v>13</c:v>
                </c:pt>
                <c:pt idx="7537">
                  <c:v>12</c:v>
                </c:pt>
                <c:pt idx="7538">
                  <c:v>12</c:v>
                </c:pt>
                <c:pt idx="7539">
                  <c:v>13</c:v>
                </c:pt>
                <c:pt idx="7540">
                  <c:v>11</c:v>
                </c:pt>
                <c:pt idx="7541">
                  <c:v>13</c:v>
                </c:pt>
                <c:pt idx="7542">
                  <c:v>13</c:v>
                </c:pt>
                <c:pt idx="7543">
                  <c:v>14</c:v>
                </c:pt>
                <c:pt idx="7544">
                  <c:v>16</c:v>
                </c:pt>
                <c:pt idx="7545">
                  <c:v>13</c:v>
                </c:pt>
                <c:pt idx="7546">
                  <c:v>15</c:v>
                </c:pt>
                <c:pt idx="7547">
                  <c:v>15</c:v>
                </c:pt>
                <c:pt idx="7548">
                  <c:v>15</c:v>
                </c:pt>
                <c:pt idx="7549">
                  <c:v>14</c:v>
                </c:pt>
                <c:pt idx="7550">
                  <c:v>15</c:v>
                </c:pt>
                <c:pt idx="7551">
                  <c:v>14</c:v>
                </c:pt>
                <c:pt idx="7552">
                  <c:v>14</c:v>
                </c:pt>
                <c:pt idx="7553">
                  <c:v>14</c:v>
                </c:pt>
                <c:pt idx="7554">
                  <c:v>13</c:v>
                </c:pt>
                <c:pt idx="7555">
                  <c:v>14</c:v>
                </c:pt>
                <c:pt idx="7556">
                  <c:v>13</c:v>
                </c:pt>
                <c:pt idx="7557">
                  <c:v>13</c:v>
                </c:pt>
                <c:pt idx="7558">
                  <c:v>11</c:v>
                </c:pt>
                <c:pt idx="7559">
                  <c:v>13</c:v>
                </c:pt>
                <c:pt idx="7560">
                  <c:v>13</c:v>
                </c:pt>
                <c:pt idx="7561">
                  <c:v>13</c:v>
                </c:pt>
                <c:pt idx="7562">
                  <c:v>11</c:v>
                </c:pt>
                <c:pt idx="7563">
                  <c:v>13</c:v>
                </c:pt>
                <c:pt idx="7564">
                  <c:v>9</c:v>
                </c:pt>
                <c:pt idx="7565">
                  <c:v>10</c:v>
                </c:pt>
                <c:pt idx="7566">
                  <c:v>14</c:v>
                </c:pt>
                <c:pt idx="7567">
                  <c:v>9</c:v>
                </c:pt>
                <c:pt idx="7568">
                  <c:v>10</c:v>
                </c:pt>
                <c:pt idx="7569">
                  <c:v>7</c:v>
                </c:pt>
                <c:pt idx="7570">
                  <c:v>9</c:v>
                </c:pt>
                <c:pt idx="7571">
                  <c:v>7</c:v>
                </c:pt>
                <c:pt idx="7572">
                  <c:v>8</c:v>
                </c:pt>
                <c:pt idx="7573">
                  <c:v>8</c:v>
                </c:pt>
                <c:pt idx="7574">
                  <c:v>9</c:v>
                </c:pt>
                <c:pt idx="7575">
                  <c:v>7</c:v>
                </c:pt>
                <c:pt idx="7576">
                  <c:v>7</c:v>
                </c:pt>
                <c:pt idx="7577">
                  <c:v>9</c:v>
                </c:pt>
                <c:pt idx="7578">
                  <c:v>9</c:v>
                </c:pt>
                <c:pt idx="7579">
                  <c:v>8</c:v>
                </c:pt>
                <c:pt idx="7580">
                  <c:v>9</c:v>
                </c:pt>
                <c:pt idx="7581">
                  <c:v>11</c:v>
                </c:pt>
                <c:pt idx="7582">
                  <c:v>9</c:v>
                </c:pt>
                <c:pt idx="7583">
                  <c:v>11</c:v>
                </c:pt>
                <c:pt idx="7584">
                  <c:v>10</c:v>
                </c:pt>
                <c:pt idx="7585">
                  <c:v>11</c:v>
                </c:pt>
                <c:pt idx="7586">
                  <c:v>10</c:v>
                </c:pt>
                <c:pt idx="7587">
                  <c:v>11</c:v>
                </c:pt>
                <c:pt idx="7588">
                  <c:v>9</c:v>
                </c:pt>
                <c:pt idx="7589">
                  <c:v>11</c:v>
                </c:pt>
                <c:pt idx="7590">
                  <c:v>12</c:v>
                </c:pt>
                <c:pt idx="7591">
                  <c:v>10</c:v>
                </c:pt>
                <c:pt idx="7592">
                  <c:v>10</c:v>
                </c:pt>
                <c:pt idx="7593">
                  <c:v>8</c:v>
                </c:pt>
                <c:pt idx="7594">
                  <c:v>11</c:v>
                </c:pt>
                <c:pt idx="7595">
                  <c:v>8</c:v>
                </c:pt>
                <c:pt idx="7596">
                  <c:v>11</c:v>
                </c:pt>
                <c:pt idx="7597">
                  <c:v>10</c:v>
                </c:pt>
                <c:pt idx="7598">
                  <c:v>12</c:v>
                </c:pt>
                <c:pt idx="7599">
                  <c:v>11</c:v>
                </c:pt>
                <c:pt idx="7600">
                  <c:v>11</c:v>
                </c:pt>
                <c:pt idx="7601">
                  <c:v>12</c:v>
                </c:pt>
                <c:pt idx="7602">
                  <c:v>11</c:v>
                </c:pt>
                <c:pt idx="7603">
                  <c:v>12</c:v>
                </c:pt>
                <c:pt idx="7604">
                  <c:v>13</c:v>
                </c:pt>
                <c:pt idx="7605">
                  <c:v>14</c:v>
                </c:pt>
                <c:pt idx="7606">
                  <c:v>12</c:v>
                </c:pt>
                <c:pt idx="7607">
                  <c:v>11</c:v>
                </c:pt>
                <c:pt idx="7608">
                  <c:v>13</c:v>
                </c:pt>
                <c:pt idx="7609">
                  <c:v>14</c:v>
                </c:pt>
                <c:pt idx="7610">
                  <c:v>13</c:v>
                </c:pt>
                <c:pt idx="7611">
                  <c:v>14</c:v>
                </c:pt>
                <c:pt idx="7612">
                  <c:v>13</c:v>
                </c:pt>
                <c:pt idx="7613">
                  <c:v>13</c:v>
                </c:pt>
                <c:pt idx="7614">
                  <c:v>11</c:v>
                </c:pt>
                <c:pt idx="7615">
                  <c:v>13</c:v>
                </c:pt>
                <c:pt idx="7616">
                  <c:v>12</c:v>
                </c:pt>
                <c:pt idx="7617">
                  <c:v>12</c:v>
                </c:pt>
                <c:pt idx="7618">
                  <c:v>13</c:v>
                </c:pt>
                <c:pt idx="7619">
                  <c:v>11</c:v>
                </c:pt>
                <c:pt idx="7620">
                  <c:v>13</c:v>
                </c:pt>
                <c:pt idx="7621">
                  <c:v>12</c:v>
                </c:pt>
                <c:pt idx="7622">
                  <c:v>16</c:v>
                </c:pt>
                <c:pt idx="7623">
                  <c:v>13</c:v>
                </c:pt>
                <c:pt idx="7624">
                  <c:v>9</c:v>
                </c:pt>
                <c:pt idx="7625">
                  <c:v>13</c:v>
                </c:pt>
                <c:pt idx="7626">
                  <c:v>12</c:v>
                </c:pt>
                <c:pt idx="7627">
                  <c:v>13</c:v>
                </c:pt>
                <c:pt idx="7628">
                  <c:v>12</c:v>
                </c:pt>
                <c:pt idx="7629">
                  <c:v>13</c:v>
                </c:pt>
                <c:pt idx="7630">
                  <c:v>12</c:v>
                </c:pt>
                <c:pt idx="7631">
                  <c:v>14</c:v>
                </c:pt>
                <c:pt idx="7632">
                  <c:v>13</c:v>
                </c:pt>
                <c:pt idx="7633">
                  <c:v>18</c:v>
                </c:pt>
                <c:pt idx="7634">
                  <c:v>13</c:v>
                </c:pt>
                <c:pt idx="7635">
                  <c:v>13</c:v>
                </c:pt>
                <c:pt idx="7636">
                  <c:v>11</c:v>
                </c:pt>
                <c:pt idx="7637">
                  <c:v>12</c:v>
                </c:pt>
                <c:pt idx="7638">
                  <c:v>14</c:v>
                </c:pt>
                <c:pt idx="7639">
                  <c:v>12</c:v>
                </c:pt>
                <c:pt idx="7640">
                  <c:v>13</c:v>
                </c:pt>
                <c:pt idx="7641">
                  <c:v>9</c:v>
                </c:pt>
                <c:pt idx="7642">
                  <c:v>11</c:v>
                </c:pt>
                <c:pt idx="7643">
                  <c:v>11</c:v>
                </c:pt>
                <c:pt idx="7644">
                  <c:v>11</c:v>
                </c:pt>
                <c:pt idx="7645">
                  <c:v>14</c:v>
                </c:pt>
                <c:pt idx="7646">
                  <c:v>12</c:v>
                </c:pt>
                <c:pt idx="7647">
                  <c:v>13</c:v>
                </c:pt>
                <c:pt idx="7648">
                  <c:v>11</c:v>
                </c:pt>
                <c:pt idx="7649">
                  <c:v>13</c:v>
                </c:pt>
                <c:pt idx="7650">
                  <c:v>10</c:v>
                </c:pt>
                <c:pt idx="7651">
                  <c:v>11</c:v>
                </c:pt>
                <c:pt idx="7652">
                  <c:v>11</c:v>
                </c:pt>
                <c:pt idx="7653">
                  <c:v>9</c:v>
                </c:pt>
                <c:pt idx="7654">
                  <c:v>11</c:v>
                </c:pt>
                <c:pt idx="7655">
                  <c:v>11</c:v>
                </c:pt>
                <c:pt idx="7656">
                  <c:v>13</c:v>
                </c:pt>
                <c:pt idx="7657">
                  <c:v>11</c:v>
                </c:pt>
                <c:pt idx="7658">
                  <c:v>11</c:v>
                </c:pt>
                <c:pt idx="7659">
                  <c:v>12</c:v>
                </c:pt>
                <c:pt idx="7660">
                  <c:v>11</c:v>
                </c:pt>
                <c:pt idx="7661">
                  <c:v>11</c:v>
                </c:pt>
                <c:pt idx="7662">
                  <c:v>12</c:v>
                </c:pt>
                <c:pt idx="7663">
                  <c:v>10</c:v>
                </c:pt>
                <c:pt idx="7664">
                  <c:v>11</c:v>
                </c:pt>
                <c:pt idx="7665">
                  <c:v>8</c:v>
                </c:pt>
                <c:pt idx="7666">
                  <c:v>12</c:v>
                </c:pt>
                <c:pt idx="7667">
                  <c:v>13</c:v>
                </c:pt>
                <c:pt idx="7668">
                  <c:v>11</c:v>
                </c:pt>
                <c:pt idx="7669">
                  <c:v>14</c:v>
                </c:pt>
                <c:pt idx="7670">
                  <c:v>12</c:v>
                </c:pt>
                <c:pt idx="7671">
                  <c:v>12</c:v>
                </c:pt>
                <c:pt idx="7672">
                  <c:v>9</c:v>
                </c:pt>
                <c:pt idx="7673">
                  <c:v>13</c:v>
                </c:pt>
                <c:pt idx="7674">
                  <c:v>11</c:v>
                </c:pt>
                <c:pt idx="7675">
                  <c:v>13</c:v>
                </c:pt>
                <c:pt idx="7676">
                  <c:v>11</c:v>
                </c:pt>
                <c:pt idx="7677">
                  <c:v>11</c:v>
                </c:pt>
                <c:pt idx="7678">
                  <c:v>12</c:v>
                </c:pt>
                <c:pt idx="7679">
                  <c:v>9</c:v>
                </c:pt>
                <c:pt idx="7680">
                  <c:v>13</c:v>
                </c:pt>
                <c:pt idx="7681">
                  <c:v>12</c:v>
                </c:pt>
                <c:pt idx="7682">
                  <c:v>13</c:v>
                </c:pt>
                <c:pt idx="7683">
                  <c:v>13</c:v>
                </c:pt>
                <c:pt idx="7684">
                  <c:v>12</c:v>
                </c:pt>
                <c:pt idx="7685">
                  <c:v>11</c:v>
                </c:pt>
                <c:pt idx="7686">
                  <c:v>13</c:v>
                </c:pt>
                <c:pt idx="7687">
                  <c:v>11</c:v>
                </c:pt>
                <c:pt idx="7688">
                  <c:v>11</c:v>
                </c:pt>
                <c:pt idx="7689">
                  <c:v>12</c:v>
                </c:pt>
                <c:pt idx="7690">
                  <c:v>11</c:v>
                </c:pt>
                <c:pt idx="7691">
                  <c:v>11</c:v>
                </c:pt>
                <c:pt idx="7692">
                  <c:v>10</c:v>
                </c:pt>
                <c:pt idx="7693">
                  <c:v>12</c:v>
                </c:pt>
                <c:pt idx="7694">
                  <c:v>10</c:v>
                </c:pt>
                <c:pt idx="7695">
                  <c:v>13</c:v>
                </c:pt>
                <c:pt idx="7696">
                  <c:v>8</c:v>
                </c:pt>
                <c:pt idx="7697">
                  <c:v>13</c:v>
                </c:pt>
                <c:pt idx="7698">
                  <c:v>11</c:v>
                </c:pt>
                <c:pt idx="7699">
                  <c:v>12</c:v>
                </c:pt>
                <c:pt idx="7700">
                  <c:v>14</c:v>
                </c:pt>
                <c:pt idx="7701">
                  <c:v>11</c:v>
                </c:pt>
                <c:pt idx="7702">
                  <c:v>11</c:v>
                </c:pt>
                <c:pt idx="7703">
                  <c:v>7</c:v>
                </c:pt>
                <c:pt idx="7704">
                  <c:v>11</c:v>
                </c:pt>
                <c:pt idx="7705">
                  <c:v>8</c:v>
                </c:pt>
                <c:pt idx="7706">
                  <c:v>10</c:v>
                </c:pt>
                <c:pt idx="7707">
                  <c:v>9</c:v>
                </c:pt>
                <c:pt idx="7708">
                  <c:v>8</c:v>
                </c:pt>
                <c:pt idx="7709">
                  <c:v>8</c:v>
                </c:pt>
                <c:pt idx="7710">
                  <c:v>10</c:v>
                </c:pt>
                <c:pt idx="7711">
                  <c:v>9</c:v>
                </c:pt>
                <c:pt idx="7712">
                  <c:v>9</c:v>
                </c:pt>
                <c:pt idx="7713">
                  <c:v>9</c:v>
                </c:pt>
                <c:pt idx="7714">
                  <c:v>9</c:v>
                </c:pt>
                <c:pt idx="7715">
                  <c:v>8</c:v>
                </c:pt>
                <c:pt idx="7716">
                  <c:v>42</c:v>
                </c:pt>
                <c:pt idx="7717">
                  <c:v>11</c:v>
                </c:pt>
                <c:pt idx="7718">
                  <c:v>9</c:v>
                </c:pt>
                <c:pt idx="7719">
                  <c:v>10</c:v>
                </c:pt>
                <c:pt idx="7720">
                  <c:v>8</c:v>
                </c:pt>
                <c:pt idx="7721">
                  <c:v>11</c:v>
                </c:pt>
                <c:pt idx="7722">
                  <c:v>13</c:v>
                </c:pt>
                <c:pt idx="7723">
                  <c:v>9</c:v>
                </c:pt>
                <c:pt idx="7724">
                  <c:v>11</c:v>
                </c:pt>
                <c:pt idx="7725">
                  <c:v>10</c:v>
                </c:pt>
                <c:pt idx="7726">
                  <c:v>12</c:v>
                </c:pt>
                <c:pt idx="7727">
                  <c:v>8</c:v>
                </c:pt>
                <c:pt idx="7728">
                  <c:v>12</c:v>
                </c:pt>
                <c:pt idx="7729">
                  <c:v>11</c:v>
                </c:pt>
                <c:pt idx="7730">
                  <c:v>12</c:v>
                </c:pt>
                <c:pt idx="7731">
                  <c:v>13</c:v>
                </c:pt>
                <c:pt idx="7732">
                  <c:v>13</c:v>
                </c:pt>
                <c:pt idx="7733">
                  <c:v>10</c:v>
                </c:pt>
                <c:pt idx="7734">
                  <c:v>11</c:v>
                </c:pt>
                <c:pt idx="7735">
                  <c:v>11</c:v>
                </c:pt>
                <c:pt idx="7736">
                  <c:v>11</c:v>
                </c:pt>
                <c:pt idx="7737">
                  <c:v>10</c:v>
                </c:pt>
                <c:pt idx="7738">
                  <c:v>11</c:v>
                </c:pt>
                <c:pt idx="7739">
                  <c:v>9</c:v>
                </c:pt>
                <c:pt idx="7740">
                  <c:v>10</c:v>
                </c:pt>
                <c:pt idx="7741">
                  <c:v>13</c:v>
                </c:pt>
                <c:pt idx="7742">
                  <c:v>11</c:v>
                </c:pt>
                <c:pt idx="7743">
                  <c:v>12</c:v>
                </c:pt>
                <c:pt idx="7744">
                  <c:v>11</c:v>
                </c:pt>
                <c:pt idx="7745">
                  <c:v>14</c:v>
                </c:pt>
                <c:pt idx="7746">
                  <c:v>13</c:v>
                </c:pt>
                <c:pt idx="7747">
                  <c:v>11</c:v>
                </c:pt>
                <c:pt idx="7748">
                  <c:v>13</c:v>
                </c:pt>
                <c:pt idx="7749">
                  <c:v>10</c:v>
                </c:pt>
                <c:pt idx="7750">
                  <c:v>11</c:v>
                </c:pt>
                <c:pt idx="7751">
                  <c:v>9</c:v>
                </c:pt>
                <c:pt idx="7752">
                  <c:v>12</c:v>
                </c:pt>
                <c:pt idx="7753">
                  <c:v>10</c:v>
                </c:pt>
                <c:pt idx="7754">
                  <c:v>10</c:v>
                </c:pt>
                <c:pt idx="7755">
                  <c:v>10</c:v>
                </c:pt>
                <c:pt idx="7756">
                  <c:v>12</c:v>
                </c:pt>
                <c:pt idx="7757">
                  <c:v>10</c:v>
                </c:pt>
                <c:pt idx="7758">
                  <c:v>9</c:v>
                </c:pt>
                <c:pt idx="7759">
                  <c:v>9</c:v>
                </c:pt>
                <c:pt idx="7760">
                  <c:v>9</c:v>
                </c:pt>
                <c:pt idx="7761">
                  <c:v>9</c:v>
                </c:pt>
                <c:pt idx="7762">
                  <c:v>9</c:v>
                </c:pt>
                <c:pt idx="7763">
                  <c:v>9</c:v>
                </c:pt>
                <c:pt idx="7764">
                  <c:v>10</c:v>
                </c:pt>
                <c:pt idx="7765">
                  <c:v>10</c:v>
                </c:pt>
                <c:pt idx="7766">
                  <c:v>10</c:v>
                </c:pt>
                <c:pt idx="7767">
                  <c:v>13</c:v>
                </c:pt>
                <c:pt idx="7768">
                  <c:v>9</c:v>
                </c:pt>
                <c:pt idx="7769">
                  <c:v>9</c:v>
                </c:pt>
                <c:pt idx="7770">
                  <c:v>9</c:v>
                </c:pt>
                <c:pt idx="7771">
                  <c:v>8</c:v>
                </c:pt>
                <c:pt idx="7772">
                  <c:v>10</c:v>
                </c:pt>
                <c:pt idx="7773">
                  <c:v>8</c:v>
                </c:pt>
                <c:pt idx="7774">
                  <c:v>9</c:v>
                </c:pt>
                <c:pt idx="7775">
                  <c:v>8</c:v>
                </c:pt>
                <c:pt idx="7776">
                  <c:v>11</c:v>
                </c:pt>
                <c:pt idx="7777">
                  <c:v>10</c:v>
                </c:pt>
                <c:pt idx="7778">
                  <c:v>9</c:v>
                </c:pt>
                <c:pt idx="7779">
                  <c:v>11</c:v>
                </c:pt>
                <c:pt idx="7780">
                  <c:v>10</c:v>
                </c:pt>
                <c:pt idx="7781">
                  <c:v>10</c:v>
                </c:pt>
                <c:pt idx="7782">
                  <c:v>9</c:v>
                </c:pt>
                <c:pt idx="7783">
                  <c:v>11</c:v>
                </c:pt>
                <c:pt idx="7784">
                  <c:v>10</c:v>
                </c:pt>
                <c:pt idx="7785">
                  <c:v>9</c:v>
                </c:pt>
                <c:pt idx="7786">
                  <c:v>9</c:v>
                </c:pt>
                <c:pt idx="7787">
                  <c:v>9</c:v>
                </c:pt>
                <c:pt idx="7788">
                  <c:v>8</c:v>
                </c:pt>
                <c:pt idx="7789">
                  <c:v>10</c:v>
                </c:pt>
                <c:pt idx="7790">
                  <c:v>9</c:v>
                </c:pt>
                <c:pt idx="7791">
                  <c:v>8</c:v>
                </c:pt>
                <c:pt idx="7792">
                  <c:v>7</c:v>
                </c:pt>
                <c:pt idx="7793">
                  <c:v>8</c:v>
                </c:pt>
                <c:pt idx="7794">
                  <c:v>8</c:v>
                </c:pt>
                <c:pt idx="7795">
                  <c:v>7</c:v>
                </c:pt>
                <c:pt idx="7796">
                  <c:v>8</c:v>
                </c:pt>
                <c:pt idx="7797">
                  <c:v>7</c:v>
                </c:pt>
                <c:pt idx="7798">
                  <c:v>8</c:v>
                </c:pt>
                <c:pt idx="7799">
                  <c:v>5</c:v>
                </c:pt>
                <c:pt idx="7800">
                  <c:v>8</c:v>
                </c:pt>
                <c:pt idx="7801">
                  <c:v>9</c:v>
                </c:pt>
                <c:pt idx="7802">
                  <c:v>7</c:v>
                </c:pt>
                <c:pt idx="7803">
                  <c:v>9</c:v>
                </c:pt>
                <c:pt idx="7804">
                  <c:v>7</c:v>
                </c:pt>
                <c:pt idx="7805">
                  <c:v>8</c:v>
                </c:pt>
                <c:pt idx="7806">
                  <c:v>9</c:v>
                </c:pt>
                <c:pt idx="7807">
                  <c:v>9</c:v>
                </c:pt>
                <c:pt idx="7808">
                  <c:v>9</c:v>
                </c:pt>
                <c:pt idx="7809">
                  <c:v>9</c:v>
                </c:pt>
                <c:pt idx="7810">
                  <c:v>10</c:v>
                </c:pt>
                <c:pt idx="7811">
                  <c:v>9</c:v>
                </c:pt>
                <c:pt idx="7812">
                  <c:v>12</c:v>
                </c:pt>
                <c:pt idx="7813">
                  <c:v>11</c:v>
                </c:pt>
                <c:pt idx="7814">
                  <c:v>11</c:v>
                </c:pt>
                <c:pt idx="7815">
                  <c:v>9</c:v>
                </c:pt>
                <c:pt idx="7816">
                  <c:v>9</c:v>
                </c:pt>
                <c:pt idx="7817">
                  <c:v>8</c:v>
                </c:pt>
                <c:pt idx="7818">
                  <c:v>9</c:v>
                </c:pt>
                <c:pt idx="7819">
                  <c:v>8</c:v>
                </c:pt>
                <c:pt idx="7820">
                  <c:v>9</c:v>
                </c:pt>
                <c:pt idx="7821">
                  <c:v>8</c:v>
                </c:pt>
                <c:pt idx="7822">
                  <c:v>8</c:v>
                </c:pt>
                <c:pt idx="7823">
                  <c:v>13</c:v>
                </c:pt>
                <c:pt idx="7824">
                  <c:v>9</c:v>
                </c:pt>
                <c:pt idx="7825">
                  <c:v>9</c:v>
                </c:pt>
                <c:pt idx="7826">
                  <c:v>8</c:v>
                </c:pt>
                <c:pt idx="7827">
                  <c:v>10</c:v>
                </c:pt>
                <c:pt idx="7828">
                  <c:v>8</c:v>
                </c:pt>
                <c:pt idx="7829">
                  <c:v>9</c:v>
                </c:pt>
                <c:pt idx="7830">
                  <c:v>10</c:v>
                </c:pt>
                <c:pt idx="7831">
                  <c:v>11</c:v>
                </c:pt>
                <c:pt idx="7832">
                  <c:v>9</c:v>
                </c:pt>
                <c:pt idx="7833">
                  <c:v>10</c:v>
                </c:pt>
                <c:pt idx="7834">
                  <c:v>12</c:v>
                </c:pt>
                <c:pt idx="7835">
                  <c:v>11</c:v>
                </c:pt>
                <c:pt idx="7836">
                  <c:v>11</c:v>
                </c:pt>
                <c:pt idx="7837">
                  <c:v>11</c:v>
                </c:pt>
                <c:pt idx="7838">
                  <c:v>12</c:v>
                </c:pt>
                <c:pt idx="7839">
                  <c:v>11</c:v>
                </c:pt>
                <c:pt idx="7840">
                  <c:v>10</c:v>
                </c:pt>
                <c:pt idx="7841">
                  <c:v>12</c:v>
                </c:pt>
                <c:pt idx="7842">
                  <c:v>13</c:v>
                </c:pt>
                <c:pt idx="7843">
                  <c:v>11</c:v>
                </c:pt>
                <c:pt idx="7844">
                  <c:v>13</c:v>
                </c:pt>
                <c:pt idx="7845">
                  <c:v>9</c:v>
                </c:pt>
                <c:pt idx="7846">
                  <c:v>12</c:v>
                </c:pt>
                <c:pt idx="7847">
                  <c:v>12</c:v>
                </c:pt>
                <c:pt idx="7848">
                  <c:v>11</c:v>
                </c:pt>
                <c:pt idx="7849">
                  <c:v>13</c:v>
                </c:pt>
                <c:pt idx="7850">
                  <c:v>10</c:v>
                </c:pt>
                <c:pt idx="7851">
                  <c:v>13</c:v>
                </c:pt>
                <c:pt idx="7852">
                  <c:v>11</c:v>
                </c:pt>
                <c:pt idx="7853">
                  <c:v>13</c:v>
                </c:pt>
                <c:pt idx="7854">
                  <c:v>13</c:v>
                </c:pt>
                <c:pt idx="7855">
                  <c:v>13</c:v>
                </c:pt>
                <c:pt idx="7856">
                  <c:v>12</c:v>
                </c:pt>
                <c:pt idx="7857">
                  <c:v>12</c:v>
                </c:pt>
                <c:pt idx="7858">
                  <c:v>13</c:v>
                </c:pt>
                <c:pt idx="7859">
                  <c:v>12</c:v>
                </c:pt>
                <c:pt idx="7860">
                  <c:v>11</c:v>
                </c:pt>
                <c:pt idx="7861">
                  <c:v>13</c:v>
                </c:pt>
                <c:pt idx="7862">
                  <c:v>10</c:v>
                </c:pt>
                <c:pt idx="7863">
                  <c:v>11</c:v>
                </c:pt>
                <c:pt idx="7864">
                  <c:v>13</c:v>
                </c:pt>
                <c:pt idx="7865">
                  <c:v>11</c:v>
                </c:pt>
                <c:pt idx="7866">
                  <c:v>11</c:v>
                </c:pt>
                <c:pt idx="7867">
                  <c:v>11</c:v>
                </c:pt>
                <c:pt idx="7868">
                  <c:v>13</c:v>
                </c:pt>
                <c:pt idx="7869">
                  <c:v>10</c:v>
                </c:pt>
                <c:pt idx="7870">
                  <c:v>11</c:v>
                </c:pt>
                <c:pt idx="7871">
                  <c:v>13</c:v>
                </c:pt>
                <c:pt idx="7872">
                  <c:v>11</c:v>
                </c:pt>
                <c:pt idx="7873">
                  <c:v>13</c:v>
                </c:pt>
                <c:pt idx="7874">
                  <c:v>9</c:v>
                </c:pt>
                <c:pt idx="7875">
                  <c:v>13</c:v>
                </c:pt>
                <c:pt idx="7876">
                  <c:v>11</c:v>
                </c:pt>
                <c:pt idx="7877">
                  <c:v>11</c:v>
                </c:pt>
                <c:pt idx="7878">
                  <c:v>11</c:v>
                </c:pt>
                <c:pt idx="7879">
                  <c:v>13</c:v>
                </c:pt>
                <c:pt idx="7880">
                  <c:v>11</c:v>
                </c:pt>
                <c:pt idx="7881">
                  <c:v>11</c:v>
                </c:pt>
                <c:pt idx="7882">
                  <c:v>11</c:v>
                </c:pt>
                <c:pt idx="7883">
                  <c:v>11</c:v>
                </c:pt>
                <c:pt idx="7884">
                  <c:v>11</c:v>
                </c:pt>
                <c:pt idx="7885">
                  <c:v>11</c:v>
                </c:pt>
                <c:pt idx="7886">
                  <c:v>10</c:v>
                </c:pt>
                <c:pt idx="7887">
                  <c:v>11</c:v>
                </c:pt>
                <c:pt idx="7888">
                  <c:v>11</c:v>
                </c:pt>
                <c:pt idx="7889">
                  <c:v>10</c:v>
                </c:pt>
                <c:pt idx="7890">
                  <c:v>14</c:v>
                </c:pt>
                <c:pt idx="7891">
                  <c:v>9</c:v>
                </c:pt>
                <c:pt idx="7892">
                  <c:v>10</c:v>
                </c:pt>
                <c:pt idx="7893">
                  <c:v>10</c:v>
                </c:pt>
                <c:pt idx="7894">
                  <c:v>9</c:v>
                </c:pt>
                <c:pt idx="7895">
                  <c:v>11</c:v>
                </c:pt>
                <c:pt idx="7896">
                  <c:v>9</c:v>
                </c:pt>
                <c:pt idx="7897">
                  <c:v>9</c:v>
                </c:pt>
                <c:pt idx="7898">
                  <c:v>7</c:v>
                </c:pt>
                <c:pt idx="7899">
                  <c:v>10</c:v>
                </c:pt>
                <c:pt idx="7900">
                  <c:v>11</c:v>
                </c:pt>
                <c:pt idx="7901">
                  <c:v>13</c:v>
                </c:pt>
                <c:pt idx="7902">
                  <c:v>11</c:v>
                </c:pt>
                <c:pt idx="7903">
                  <c:v>11</c:v>
                </c:pt>
                <c:pt idx="7904">
                  <c:v>11</c:v>
                </c:pt>
                <c:pt idx="7905">
                  <c:v>11</c:v>
                </c:pt>
                <c:pt idx="7906">
                  <c:v>11</c:v>
                </c:pt>
                <c:pt idx="7907">
                  <c:v>9</c:v>
                </c:pt>
                <c:pt idx="7908">
                  <c:v>9</c:v>
                </c:pt>
                <c:pt idx="7909">
                  <c:v>9</c:v>
                </c:pt>
                <c:pt idx="7910">
                  <c:v>10</c:v>
                </c:pt>
                <c:pt idx="7911">
                  <c:v>9</c:v>
                </c:pt>
                <c:pt idx="7912">
                  <c:v>11</c:v>
                </c:pt>
                <c:pt idx="7913">
                  <c:v>11</c:v>
                </c:pt>
                <c:pt idx="7914">
                  <c:v>9</c:v>
                </c:pt>
                <c:pt idx="7915">
                  <c:v>8</c:v>
                </c:pt>
                <c:pt idx="7916">
                  <c:v>8</c:v>
                </c:pt>
                <c:pt idx="7917">
                  <c:v>9</c:v>
                </c:pt>
                <c:pt idx="7918">
                  <c:v>9</c:v>
                </c:pt>
                <c:pt idx="7919">
                  <c:v>10</c:v>
                </c:pt>
                <c:pt idx="7920">
                  <c:v>9</c:v>
                </c:pt>
                <c:pt idx="7921">
                  <c:v>10</c:v>
                </c:pt>
                <c:pt idx="7922">
                  <c:v>9</c:v>
                </c:pt>
                <c:pt idx="7923">
                  <c:v>11</c:v>
                </c:pt>
                <c:pt idx="7924">
                  <c:v>11</c:v>
                </c:pt>
                <c:pt idx="7925">
                  <c:v>8</c:v>
                </c:pt>
                <c:pt idx="7926">
                  <c:v>10</c:v>
                </c:pt>
                <c:pt idx="7927">
                  <c:v>7</c:v>
                </c:pt>
                <c:pt idx="7928">
                  <c:v>9</c:v>
                </c:pt>
                <c:pt idx="7929">
                  <c:v>9</c:v>
                </c:pt>
                <c:pt idx="7930">
                  <c:v>9</c:v>
                </c:pt>
                <c:pt idx="7931">
                  <c:v>9</c:v>
                </c:pt>
                <c:pt idx="7932">
                  <c:v>9</c:v>
                </c:pt>
                <c:pt idx="7933">
                  <c:v>9</c:v>
                </c:pt>
                <c:pt idx="7934">
                  <c:v>9</c:v>
                </c:pt>
                <c:pt idx="7935">
                  <c:v>9</c:v>
                </c:pt>
                <c:pt idx="7936">
                  <c:v>8</c:v>
                </c:pt>
                <c:pt idx="7937">
                  <c:v>9</c:v>
                </c:pt>
                <c:pt idx="7938">
                  <c:v>7</c:v>
                </c:pt>
                <c:pt idx="7939">
                  <c:v>7</c:v>
                </c:pt>
                <c:pt idx="7940">
                  <c:v>8</c:v>
                </c:pt>
                <c:pt idx="7941">
                  <c:v>9</c:v>
                </c:pt>
                <c:pt idx="7942">
                  <c:v>8</c:v>
                </c:pt>
                <c:pt idx="7943">
                  <c:v>9</c:v>
                </c:pt>
                <c:pt idx="7944">
                  <c:v>8</c:v>
                </c:pt>
                <c:pt idx="7945">
                  <c:v>8</c:v>
                </c:pt>
                <c:pt idx="7946">
                  <c:v>11</c:v>
                </c:pt>
                <c:pt idx="7947">
                  <c:v>11</c:v>
                </c:pt>
                <c:pt idx="7948">
                  <c:v>9</c:v>
                </c:pt>
                <c:pt idx="7949">
                  <c:v>7</c:v>
                </c:pt>
                <c:pt idx="7950">
                  <c:v>9</c:v>
                </c:pt>
                <c:pt idx="7951">
                  <c:v>7</c:v>
                </c:pt>
                <c:pt idx="7952">
                  <c:v>9</c:v>
                </c:pt>
                <c:pt idx="7953">
                  <c:v>9</c:v>
                </c:pt>
                <c:pt idx="7954">
                  <c:v>11</c:v>
                </c:pt>
                <c:pt idx="7955">
                  <c:v>9</c:v>
                </c:pt>
                <c:pt idx="7956">
                  <c:v>8</c:v>
                </c:pt>
                <c:pt idx="7957">
                  <c:v>12</c:v>
                </c:pt>
                <c:pt idx="7958">
                  <c:v>9</c:v>
                </c:pt>
                <c:pt idx="7959">
                  <c:v>11</c:v>
                </c:pt>
                <c:pt idx="7960">
                  <c:v>9</c:v>
                </c:pt>
                <c:pt idx="7961">
                  <c:v>9</c:v>
                </c:pt>
                <c:pt idx="7962">
                  <c:v>8</c:v>
                </c:pt>
                <c:pt idx="7963">
                  <c:v>11</c:v>
                </c:pt>
                <c:pt idx="7964">
                  <c:v>9</c:v>
                </c:pt>
                <c:pt idx="7965">
                  <c:v>10</c:v>
                </c:pt>
                <c:pt idx="7966">
                  <c:v>8</c:v>
                </c:pt>
                <c:pt idx="7967">
                  <c:v>10</c:v>
                </c:pt>
                <c:pt idx="7968">
                  <c:v>13</c:v>
                </c:pt>
                <c:pt idx="7969">
                  <c:v>9</c:v>
                </c:pt>
                <c:pt idx="7970">
                  <c:v>9</c:v>
                </c:pt>
                <c:pt idx="7971">
                  <c:v>9</c:v>
                </c:pt>
                <c:pt idx="7972">
                  <c:v>11</c:v>
                </c:pt>
                <c:pt idx="7973">
                  <c:v>8</c:v>
                </c:pt>
                <c:pt idx="7974">
                  <c:v>11</c:v>
                </c:pt>
                <c:pt idx="7975">
                  <c:v>7</c:v>
                </c:pt>
                <c:pt idx="7976">
                  <c:v>10</c:v>
                </c:pt>
                <c:pt idx="7977">
                  <c:v>9</c:v>
                </c:pt>
                <c:pt idx="7978">
                  <c:v>11</c:v>
                </c:pt>
                <c:pt idx="7979">
                  <c:v>8</c:v>
                </c:pt>
                <c:pt idx="7980">
                  <c:v>8</c:v>
                </c:pt>
                <c:pt idx="7981">
                  <c:v>11</c:v>
                </c:pt>
                <c:pt idx="7982">
                  <c:v>10</c:v>
                </c:pt>
                <c:pt idx="7983">
                  <c:v>8</c:v>
                </c:pt>
                <c:pt idx="7984">
                  <c:v>9</c:v>
                </c:pt>
                <c:pt idx="7985">
                  <c:v>8</c:v>
                </c:pt>
                <c:pt idx="7986">
                  <c:v>8</c:v>
                </c:pt>
                <c:pt idx="7987">
                  <c:v>9</c:v>
                </c:pt>
                <c:pt idx="7988">
                  <c:v>9</c:v>
                </c:pt>
                <c:pt idx="7989">
                  <c:v>9</c:v>
                </c:pt>
                <c:pt idx="7990">
                  <c:v>8</c:v>
                </c:pt>
                <c:pt idx="7991">
                  <c:v>8</c:v>
                </c:pt>
                <c:pt idx="7992">
                  <c:v>8</c:v>
                </c:pt>
                <c:pt idx="7993">
                  <c:v>7</c:v>
                </c:pt>
                <c:pt idx="7994">
                  <c:v>11</c:v>
                </c:pt>
                <c:pt idx="7995">
                  <c:v>8</c:v>
                </c:pt>
                <c:pt idx="7996">
                  <c:v>9</c:v>
                </c:pt>
                <c:pt idx="7997">
                  <c:v>6</c:v>
                </c:pt>
                <c:pt idx="7998">
                  <c:v>9</c:v>
                </c:pt>
                <c:pt idx="7999">
                  <c:v>8</c:v>
                </c:pt>
                <c:pt idx="8000">
                  <c:v>8</c:v>
                </c:pt>
                <c:pt idx="8001">
                  <c:v>8</c:v>
                </c:pt>
                <c:pt idx="8002">
                  <c:v>8</c:v>
                </c:pt>
                <c:pt idx="8003">
                  <c:v>7</c:v>
                </c:pt>
                <c:pt idx="8004">
                  <c:v>6</c:v>
                </c:pt>
                <c:pt idx="8005">
                  <c:v>8</c:v>
                </c:pt>
                <c:pt idx="8006">
                  <c:v>8</c:v>
                </c:pt>
                <c:pt idx="8007">
                  <c:v>7</c:v>
                </c:pt>
                <c:pt idx="8008">
                  <c:v>8</c:v>
                </c:pt>
                <c:pt idx="8009">
                  <c:v>7</c:v>
                </c:pt>
                <c:pt idx="8010">
                  <c:v>7</c:v>
                </c:pt>
                <c:pt idx="8011">
                  <c:v>8</c:v>
                </c:pt>
                <c:pt idx="8012">
                  <c:v>7</c:v>
                </c:pt>
                <c:pt idx="8013">
                  <c:v>9</c:v>
                </c:pt>
                <c:pt idx="8014">
                  <c:v>6</c:v>
                </c:pt>
                <c:pt idx="8015">
                  <c:v>7</c:v>
                </c:pt>
                <c:pt idx="8016">
                  <c:v>8</c:v>
                </c:pt>
                <c:pt idx="8017">
                  <c:v>6</c:v>
                </c:pt>
                <c:pt idx="8018">
                  <c:v>8</c:v>
                </c:pt>
                <c:pt idx="8019">
                  <c:v>6</c:v>
                </c:pt>
                <c:pt idx="8020">
                  <c:v>7</c:v>
                </c:pt>
                <c:pt idx="8021">
                  <c:v>5</c:v>
                </c:pt>
                <c:pt idx="8022">
                  <c:v>8</c:v>
                </c:pt>
                <c:pt idx="8023">
                  <c:v>7</c:v>
                </c:pt>
                <c:pt idx="8024">
                  <c:v>9</c:v>
                </c:pt>
                <c:pt idx="8025">
                  <c:v>8</c:v>
                </c:pt>
                <c:pt idx="8026">
                  <c:v>7</c:v>
                </c:pt>
                <c:pt idx="8027">
                  <c:v>8</c:v>
                </c:pt>
                <c:pt idx="8028">
                  <c:v>6</c:v>
                </c:pt>
                <c:pt idx="8029">
                  <c:v>8</c:v>
                </c:pt>
                <c:pt idx="8030">
                  <c:v>7</c:v>
                </c:pt>
                <c:pt idx="8031">
                  <c:v>7</c:v>
                </c:pt>
                <c:pt idx="8032">
                  <c:v>6</c:v>
                </c:pt>
                <c:pt idx="8033">
                  <c:v>6</c:v>
                </c:pt>
                <c:pt idx="8034">
                  <c:v>5</c:v>
                </c:pt>
                <c:pt idx="8035">
                  <c:v>12</c:v>
                </c:pt>
                <c:pt idx="8036">
                  <c:v>7</c:v>
                </c:pt>
                <c:pt idx="8037">
                  <c:v>6</c:v>
                </c:pt>
                <c:pt idx="8038">
                  <c:v>5</c:v>
                </c:pt>
                <c:pt idx="8039">
                  <c:v>7</c:v>
                </c:pt>
                <c:pt idx="8040">
                  <c:v>6</c:v>
                </c:pt>
                <c:pt idx="8041">
                  <c:v>6</c:v>
                </c:pt>
                <c:pt idx="8042">
                  <c:v>7</c:v>
                </c:pt>
                <c:pt idx="8043">
                  <c:v>37</c:v>
                </c:pt>
                <c:pt idx="8044">
                  <c:v>6</c:v>
                </c:pt>
                <c:pt idx="8045">
                  <c:v>5</c:v>
                </c:pt>
                <c:pt idx="8046">
                  <c:v>9</c:v>
                </c:pt>
                <c:pt idx="8047">
                  <c:v>7</c:v>
                </c:pt>
                <c:pt idx="8048">
                  <c:v>6</c:v>
                </c:pt>
                <c:pt idx="8049">
                  <c:v>8</c:v>
                </c:pt>
                <c:pt idx="8050">
                  <c:v>7</c:v>
                </c:pt>
                <c:pt idx="8051">
                  <c:v>8</c:v>
                </c:pt>
                <c:pt idx="8052">
                  <c:v>6</c:v>
                </c:pt>
                <c:pt idx="8053">
                  <c:v>8</c:v>
                </c:pt>
                <c:pt idx="8054">
                  <c:v>9</c:v>
                </c:pt>
                <c:pt idx="8055">
                  <c:v>8</c:v>
                </c:pt>
                <c:pt idx="8056">
                  <c:v>9</c:v>
                </c:pt>
                <c:pt idx="8057">
                  <c:v>8</c:v>
                </c:pt>
                <c:pt idx="8058">
                  <c:v>8</c:v>
                </c:pt>
                <c:pt idx="8059">
                  <c:v>8</c:v>
                </c:pt>
                <c:pt idx="8060">
                  <c:v>9</c:v>
                </c:pt>
                <c:pt idx="8061">
                  <c:v>8</c:v>
                </c:pt>
                <c:pt idx="8062">
                  <c:v>8</c:v>
                </c:pt>
                <c:pt idx="8063">
                  <c:v>8</c:v>
                </c:pt>
                <c:pt idx="8064">
                  <c:v>11</c:v>
                </c:pt>
                <c:pt idx="8065">
                  <c:v>10</c:v>
                </c:pt>
                <c:pt idx="8066">
                  <c:v>11</c:v>
                </c:pt>
                <c:pt idx="8067">
                  <c:v>11</c:v>
                </c:pt>
                <c:pt idx="8068">
                  <c:v>10</c:v>
                </c:pt>
                <c:pt idx="8069">
                  <c:v>9</c:v>
                </c:pt>
                <c:pt idx="8070">
                  <c:v>11</c:v>
                </c:pt>
                <c:pt idx="8071">
                  <c:v>11</c:v>
                </c:pt>
                <c:pt idx="8072">
                  <c:v>10</c:v>
                </c:pt>
                <c:pt idx="8073">
                  <c:v>11</c:v>
                </c:pt>
                <c:pt idx="8074">
                  <c:v>9</c:v>
                </c:pt>
                <c:pt idx="8075">
                  <c:v>11</c:v>
                </c:pt>
                <c:pt idx="8076">
                  <c:v>10</c:v>
                </c:pt>
                <c:pt idx="8077">
                  <c:v>12</c:v>
                </c:pt>
                <c:pt idx="8078">
                  <c:v>11</c:v>
                </c:pt>
                <c:pt idx="8079">
                  <c:v>11</c:v>
                </c:pt>
                <c:pt idx="8080">
                  <c:v>13</c:v>
                </c:pt>
                <c:pt idx="8081">
                  <c:v>10</c:v>
                </c:pt>
                <c:pt idx="8082">
                  <c:v>12</c:v>
                </c:pt>
                <c:pt idx="8083">
                  <c:v>11</c:v>
                </c:pt>
                <c:pt idx="8084">
                  <c:v>11</c:v>
                </c:pt>
                <c:pt idx="8085">
                  <c:v>11</c:v>
                </c:pt>
                <c:pt idx="8086">
                  <c:v>11</c:v>
                </c:pt>
                <c:pt idx="8087">
                  <c:v>12</c:v>
                </c:pt>
                <c:pt idx="8088">
                  <c:v>11</c:v>
                </c:pt>
                <c:pt idx="8089">
                  <c:v>10</c:v>
                </c:pt>
                <c:pt idx="8090">
                  <c:v>12</c:v>
                </c:pt>
                <c:pt idx="8091">
                  <c:v>13</c:v>
                </c:pt>
                <c:pt idx="8092">
                  <c:v>10</c:v>
                </c:pt>
                <c:pt idx="8093">
                  <c:v>8</c:v>
                </c:pt>
                <c:pt idx="8094">
                  <c:v>11</c:v>
                </c:pt>
                <c:pt idx="8095">
                  <c:v>11</c:v>
                </c:pt>
                <c:pt idx="8096">
                  <c:v>10</c:v>
                </c:pt>
                <c:pt idx="8097">
                  <c:v>12</c:v>
                </c:pt>
                <c:pt idx="8098">
                  <c:v>11</c:v>
                </c:pt>
                <c:pt idx="8099">
                  <c:v>11</c:v>
                </c:pt>
                <c:pt idx="8100">
                  <c:v>9</c:v>
                </c:pt>
                <c:pt idx="8101">
                  <c:v>12</c:v>
                </c:pt>
                <c:pt idx="8102">
                  <c:v>12</c:v>
                </c:pt>
                <c:pt idx="8103">
                  <c:v>10</c:v>
                </c:pt>
                <c:pt idx="8104">
                  <c:v>11</c:v>
                </c:pt>
                <c:pt idx="8105">
                  <c:v>10</c:v>
                </c:pt>
                <c:pt idx="8106">
                  <c:v>11</c:v>
                </c:pt>
                <c:pt idx="8107">
                  <c:v>9</c:v>
                </c:pt>
                <c:pt idx="8108">
                  <c:v>11</c:v>
                </c:pt>
                <c:pt idx="8109">
                  <c:v>9</c:v>
                </c:pt>
                <c:pt idx="8110">
                  <c:v>9</c:v>
                </c:pt>
                <c:pt idx="8111">
                  <c:v>11</c:v>
                </c:pt>
                <c:pt idx="8112">
                  <c:v>10</c:v>
                </c:pt>
                <c:pt idx="8113">
                  <c:v>13</c:v>
                </c:pt>
                <c:pt idx="8114">
                  <c:v>9</c:v>
                </c:pt>
                <c:pt idx="8115">
                  <c:v>10</c:v>
                </c:pt>
                <c:pt idx="8116">
                  <c:v>9</c:v>
                </c:pt>
                <c:pt idx="8117">
                  <c:v>12</c:v>
                </c:pt>
                <c:pt idx="8118">
                  <c:v>9</c:v>
                </c:pt>
                <c:pt idx="8119">
                  <c:v>11</c:v>
                </c:pt>
                <c:pt idx="8120">
                  <c:v>9</c:v>
                </c:pt>
                <c:pt idx="8121">
                  <c:v>12</c:v>
                </c:pt>
                <c:pt idx="8122">
                  <c:v>9</c:v>
                </c:pt>
                <c:pt idx="8123">
                  <c:v>11</c:v>
                </c:pt>
                <c:pt idx="8124">
                  <c:v>14</c:v>
                </c:pt>
                <c:pt idx="8125">
                  <c:v>12</c:v>
                </c:pt>
                <c:pt idx="8126">
                  <c:v>11</c:v>
                </c:pt>
                <c:pt idx="8127">
                  <c:v>9</c:v>
                </c:pt>
                <c:pt idx="8128">
                  <c:v>13</c:v>
                </c:pt>
                <c:pt idx="8129">
                  <c:v>11</c:v>
                </c:pt>
                <c:pt idx="8130">
                  <c:v>11</c:v>
                </c:pt>
                <c:pt idx="8131">
                  <c:v>11</c:v>
                </c:pt>
                <c:pt idx="8132">
                  <c:v>13</c:v>
                </c:pt>
                <c:pt idx="8133">
                  <c:v>10</c:v>
                </c:pt>
                <c:pt idx="8134">
                  <c:v>9</c:v>
                </c:pt>
                <c:pt idx="8135">
                  <c:v>11</c:v>
                </c:pt>
                <c:pt idx="8136">
                  <c:v>10</c:v>
                </c:pt>
                <c:pt idx="8137">
                  <c:v>10</c:v>
                </c:pt>
                <c:pt idx="8138">
                  <c:v>11</c:v>
                </c:pt>
                <c:pt idx="8139">
                  <c:v>10</c:v>
                </c:pt>
                <c:pt idx="8140">
                  <c:v>11</c:v>
                </c:pt>
                <c:pt idx="8141">
                  <c:v>12</c:v>
                </c:pt>
                <c:pt idx="8142">
                  <c:v>10</c:v>
                </c:pt>
                <c:pt idx="8143">
                  <c:v>12</c:v>
                </c:pt>
                <c:pt idx="8144">
                  <c:v>9</c:v>
                </c:pt>
                <c:pt idx="8145">
                  <c:v>11</c:v>
                </c:pt>
                <c:pt idx="8146">
                  <c:v>8</c:v>
                </c:pt>
                <c:pt idx="8147">
                  <c:v>11</c:v>
                </c:pt>
                <c:pt idx="8148">
                  <c:v>11</c:v>
                </c:pt>
                <c:pt idx="8149">
                  <c:v>11</c:v>
                </c:pt>
                <c:pt idx="8150">
                  <c:v>9</c:v>
                </c:pt>
                <c:pt idx="8151">
                  <c:v>7</c:v>
                </c:pt>
                <c:pt idx="8152">
                  <c:v>9</c:v>
                </c:pt>
                <c:pt idx="8153">
                  <c:v>8</c:v>
                </c:pt>
                <c:pt idx="8154">
                  <c:v>9</c:v>
                </c:pt>
                <c:pt idx="8155">
                  <c:v>9</c:v>
                </c:pt>
                <c:pt idx="8156">
                  <c:v>9</c:v>
                </c:pt>
                <c:pt idx="8157">
                  <c:v>7</c:v>
                </c:pt>
                <c:pt idx="8158">
                  <c:v>6</c:v>
                </c:pt>
                <c:pt idx="8159">
                  <c:v>9</c:v>
                </c:pt>
                <c:pt idx="8160">
                  <c:v>7</c:v>
                </c:pt>
                <c:pt idx="8161">
                  <c:v>7</c:v>
                </c:pt>
                <c:pt idx="8162">
                  <c:v>7</c:v>
                </c:pt>
                <c:pt idx="8163">
                  <c:v>7</c:v>
                </c:pt>
                <c:pt idx="8164">
                  <c:v>7</c:v>
                </c:pt>
                <c:pt idx="8165">
                  <c:v>8</c:v>
                </c:pt>
                <c:pt idx="8166">
                  <c:v>7</c:v>
                </c:pt>
                <c:pt idx="8167">
                  <c:v>7</c:v>
                </c:pt>
                <c:pt idx="8168">
                  <c:v>7</c:v>
                </c:pt>
                <c:pt idx="8169">
                  <c:v>9</c:v>
                </c:pt>
                <c:pt idx="8170">
                  <c:v>6</c:v>
                </c:pt>
                <c:pt idx="8171">
                  <c:v>6</c:v>
                </c:pt>
                <c:pt idx="8172">
                  <c:v>8</c:v>
                </c:pt>
                <c:pt idx="8173">
                  <c:v>7</c:v>
                </c:pt>
                <c:pt idx="8174">
                  <c:v>7</c:v>
                </c:pt>
                <c:pt idx="8175">
                  <c:v>6</c:v>
                </c:pt>
                <c:pt idx="8176">
                  <c:v>7</c:v>
                </c:pt>
                <c:pt idx="8177">
                  <c:v>6</c:v>
                </c:pt>
                <c:pt idx="8178">
                  <c:v>8</c:v>
                </c:pt>
                <c:pt idx="8179">
                  <c:v>7</c:v>
                </c:pt>
                <c:pt idx="8180">
                  <c:v>10</c:v>
                </c:pt>
                <c:pt idx="8181">
                  <c:v>7</c:v>
                </c:pt>
                <c:pt idx="8182">
                  <c:v>4</c:v>
                </c:pt>
                <c:pt idx="8183">
                  <c:v>7</c:v>
                </c:pt>
                <c:pt idx="8184">
                  <c:v>6</c:v>
                </c:pt>
                <c:pt idx="8185">
                  <c:v>6</c:v>
                </c:pt>
                <c:pt idx="8186">
                  <c:v>6</c:v>
                </c:pt>
                <c:pt idx="8187">
                  <c:v>6</c:v>
                </c:pt>
                <c:pt idx="8188">
                  <c:v>7</c:v>
                </c:pt>
                <c:pt idx="8189">
                  <c:v>8</c:v>
                </c:pt>
                <c:pt idx="8190">
                  <c:v>7</c:v>
                </c:pt>
                <c:pt idx="8191">
                  <c:v>10</c:v>
                </c:pt>
                <c:pt idx="8192">
                  <c:v>6</c:v>
                </c:pt>
                <c:pt idx="8193">
                  <c:v>9</c:v>
                </c:pt>
                <c:pt idx="8194">
                  <c:v>8</c:v>
                </c:pt>
                <c:pt idx="8195">
                  <c:v>8</c:v>
                </c:pt>
                <c:pt idx="8196">
                  <c:v>9</c:v>
                </c:pt>
                <c:pt idx="8197">
                  <c:v>7</c:v>
                </c:pt>
                <c:pt idx="8198">
                  <c:v>8</c:v>
                </c:pt>
                <c:pt idx="8199">
                  <c:v>6</c:v>
                </c:pt>
                <c:pt idx="8200">
                  <c:v>9</c:v>
                </c:pt>
                <c:pt idx="8201">
                  <c:v>7</c:v>
                </c:pt>
                <c:pt idx="8202">
                  <c:v>8</c:v>
                </c:pt>
                <c:pt idx="8203">
                  <c:v>9</c:v>
                </c:pt>
                <c:pt idx="8204">
                  <c:v>8</c:v>
                </c:pt>
                <c:pt idx="8205">
                  <c:v>9</c:v>
                </c:pt>
                <c:pt idx="8206">
                  <c:v>8</c:v>
                </c:pt>
                <c:pt idx="8207">
                  <c:v>8</c:v>
                </c:pt>
                <c:pt idx="8208">
                  <c:v>7</c:v>
                </c:pt>
                <c:pt idx="8209">
                  <c:v>8</c:v>
                </c:pt>
                <c:pt idx="8210">
                  <c:v>8</c:v>
                </c:pt>
                <c:pt idx="8211">
                  <c:v>7</c:v>
                </c:pt>
                <c:pt idx="8212">
                  <c:v>7</c:v>
                </c:pt>
                <c:pt idx="8213">
                  <c:v>8</c:v>
                </c:pt>
                <c:pt idx="8214">
                  <c:v>9</c:v>
                </c:pt>
                <c:pt idx="8215">
                  <c:v>7</c:v>
                </c:pt>
                <c:pt idx="8216">
                  <c:v>6</c:v>
                </c:pt>
                <c:pt idx="8217">
                  <c:v>8</c:v>
                </c:pt>
                <c:pt idx="8218">
                  <c:v>9</c:v>
                </c:pt>
                <c:pt idx="8219">
                  <c:v>8</c:v>
                </c:pt>
                <c:pt idx="8220">
                  <c:v>9</c:v>
                </c:pt>
                <c:pt idx="8221">
                  <c:v>7</c:v>
                </c:pt>
                <c:pt idx="8222">
                  <c:v>8</c:v>
                </c:pt>
                <c:pt idx="8223">
                  <c:v>8</c:v>
                </c:pt>
                <c:pt idx="8224">
                  <c:v>8</c:v>
                </c:pt>
                <c:pt idx="8225">
                  <c:v>9</c:v>
                </c:pt>
                <c:pt idx="8226">
                  <c:v>6</c:v>
                </c:pt>
                <c:pt idx="8227">
                  <c:v>8</c:v>
                </c:pt>
                <c:pt idx="8228">
                  <c:v>7</c:v>
                </c:pt>
                <c:pt idx="8229">
                  <c:v>8</c:v>
                </c:pt>
                <c:pt idx="8230">
                  <c:v>7</c:v>
                </c:pt>
                <c:pt idx="8231">
                  <c:v>8</c:v>
                </c:pt>
                <c:pt idx="8232">
                  <c:v>8</c:v>
                </c:pt>
                <c:pt idx="8233">
                  <c:v>6</c:v>
                </c:pt>
                <c:pt idx="8234">
                  <c:v>8</c:v>
                </c:pt>
                <c:pt idx="8235">
                  <c:v>7</c:v>
                </c:pt>
                <c:pt idx="8236">
                  <c:v>10</c:v>
                </c:pt>
                <c:pt idx="8237">
                  <c:v>7</c:v>
                </c:pt>
                <c:pt idx="8238">
                  <c:v>7</c:v>
                </c:pt>
                <c:pt idx="8239">
                  <c:v>6</c:v>
                </c:pt>
                <c:pt idx="8240">
                  <c:v>6</c:v>
                </c:pt>
                <c:pt idx="8241">
                  <c:v>7</c:v>
                </c:pt>
                <c:pt idx="8242">
                  <c:v>8</c:v>
                </c:pt>
                <c:pt idx="8243">
                  <c:v>7</c:v>
                </c:pt>
                <c:pt idx="8244">
                  <c:v>8</c:v>
                </c:pt>
                <c:pt idx="8245">
                  <c:v>7</c:v>
                </c:pt>
                <c:pt idx="8246">
                  <c:v>8</c:v>
                </c:pt>
                <c:pt idx="8247">
                  <c:v>11</c:v>
                </c:pt>
                <c:pt idx="8248">
                  <c:v>37</c:v>
                </c:pt>
                <c:pt idx="8249">
                  <c:v>7</c:v>
                </c:pt>
                <c:pt idx="8250">
                  <c:v>7</c:v>
                </c:pt>
                <c:pt idx="8251">
                  <c:v>8</c:v>
                </c:pt>
                <c:pt idx="8252">
                  <c:v>7</c:v>
                </c:pt>
                <c:pt idx="8253">
                  <c:v>8</c:v>
                </c:pt>
                <c:pt idx="8254">
                  <c:v>8</c:v>
                </c:pt>
                <c:pt idx="8255">
                  <c:v>8</c:v>
                </c:pt>
                <c:pt idx="8256">
                  <c:v>7</c:v>
                </c:pt>
                <c:pt idx="8257">
                  <c:v>7</c:v>
                </c:pt>
                <c:pt idx="8258">
                  <c:v>9</c:v>
                </c:pt>
                <c:pt idx="8259">
                  <c:v>6</c:v>
                </c:pt>
                <c:pt idx="8260">
                  <c:v>8</c:v>
                </c:pt>
                <c:pt idx="8261">
                  <c:v>8</c:v>
                </c:pt>
                <c:pt idx="8262">
                  <c:v>8</c:v>
                </c:pt>
                <c:pt idx="8263">
                  <c:v>8</c:v>
                </c:pt>
                <c:pt idx="8264">
                  <c:v>6</c:v>
                </c:pt>
                <c:pt idx="8265">
                  <c:v>8</c:v>
                </c:pt>
                <c:pt idx="8266">
                  <c:v>10</c:v>
                </c:pt>
                <c:pt idx="8267">
                  <c:v>8</c:v>
                </c:pt>
                <c:pt idx="8268">
                  <c:v>9</c:v>
                </c:pt>
                <c:pt idx="8269">
                  <c:v>11</c:v>
                </c:pt>
                <c:pt idx="8270">
                  <c:v>9</c:v>
                </c:pt>
                <c:pt idx="8271">
                  <c:v>11</c:v>
                </c:pt>
                <c:pt idx="8272">
                  <c:v>10</c:v>
                </c:pt>
                <c:pt idx="8273">
                  <c:v>11</c:v>
                </c:pt>
                <c:pt idx="8274">
                  <c:v>8</c:v>
                </c:pt>
                <c:pt idx="8275">
                  <c:v>10</c:v>
                </c:pt>
                <c:pt idx="8276">
                  <c:v>7</c:v>
                </c:pt>
                <c:pt idx="8277">
                  <c:v>9</c:v>
                </c:pt>
                <c:pt idx="8278">
                  <c:v>9</c:v>
                </c:pt>
                <c:pt idx="8279">
                  <c:v>10</c:v>
                </c:pt>
                <c:pt idx="8280">
                  <c:v>9</c:v>
                </c:pt>
                <c:pt idx="8281">
                  <c:v>8</c:v>
                </c:pt>
                <c:pt idx="8282">
                  <c:v>11</c:v>
                </c:pt>
                <c:pt idx="8283">
                  <c:v>9</c:v>
                </c:pt>
                <c:pt idx="8284">
                  <c:v>10</c:v>
                </c:pt>
                <c:pt idx="8285">
                  <c:v>9</c:v>
                </c:pt>
                <c:pt idx="8286">
                  <c:v>9</c:v>
                </c:pt>
                <c:pt idx="8287">
                  <c:v>9</c:v>
                </c:pt>
                <c:pt idx="8288">
                  <c:v>11</c:v>
                </c:pt>
                <c:pt idx="8289">
                  <c:v>9</c:v>
                </c:pt>
                <c:pt idx="8290">
                  <c:v>9</c:v>
                </c:pt>
                <c:pt idx="8291">
                  <c:v>12</c:v>
                </c:pt>
                <c:pt idx="8292">
                  <c:v>9</c:v>
                </c:pt>
                <c:pt idx="8293">
                  <c:v>8</c:v>
                </c:pt>
                <c:pt idx="8294">
                  <c:v>8</c:v>
                </c:pt>
                <c:pt idx="8295">
                  <c:v>10</c:v>
                </c:pt>
                <c:pt idx="8296">
                  <c:v>9</c:v>
                </c:pt>
                <c:pt idx="8297">
                  <c:v>10</c:v>
                </c:pt>
                <c:pt idx="8298">
                  <c:v>8</c:v>
                </c:pt>
                <c:pt idx="8299">
                  <c:v>9</c:v>
                </c:pt>
                <c:pt idx="8300">
                  <c:v>8</c:v>
                </c:pt>
                <c:pt idx="8301">
                  <c:v>11</c:v>
                </c:pt>
                <c:pt idx="8302">
                  <c:v>11</c:v>
                </c:pt>
                <c:pt idx="8303">
                  <c:v>11</c:v>
                </c:pt>
                <c:pt idx="8304">
                  <c:v>10</c:v>
                </c:pt>
                <c:pt idx="8305">
                  <c:v>8</c:v>
                </c:pt>
                <c:pt idx="8306">
                  <c:v>10</c:v>
                </c:pt>
                <c:pt idx="8307">
                  <c:v>8</c:v>
                </c:pt>
                <c:pt idx="8308">
                  <c:v>10</c:v>
                </c:pt>
                <c:pt idx="8309">
                  <c:v>9</c:v>
                </c:pt>
                <c:pt idx="8310">
                  <c:v>9</c:v>
                </c:pt>
                <c:pt idx="8311">
                  <c:v>9</c:v>
                </c:pt>
                <c:pt idx="8312">
                  <c:v>7</c:v>
                </c:pt>
                <c:pt idx="8313">
                  <c:v>9</c:v>
                </c:pt>
                <c:pt idx="8314">
                  <c:v>10</c:v>
                </c:pt>
                <c:pt idx="8315">
                  <c:v>9</c:v>
                </c:pt>
                <c:pt idx="8316">
                  <c:v>10</c:v>
                </c:pt>
                <c:pt idx="8317">
                  <c:v>8</c:v>
                </c:pt>
                <c:pt idx="8318">
                  <c:v>8</c:v>
                </c:pt>
                <c:pt idx="8319">
                  <c:v>10</c:v>
                </c:pt>
                <c:pt idx="8320">
                  <c:v>8</c:v>
                </c:pt>
                <c:pt idx="8321">
                  <c:v>10</c:v>
                </c:pt>
                <c:pt idx="8322">
                  <c:v>8</c:v>
                </c:pt>
                <c:pt idx="8323">
                  <c:v>11</c:v>
                </c:pt>
                <c:pt idx="8324">
                  <c:v>7</c:v>
                </c:pt>
                <c:pt idx="8325">
                  <c:v>10</c:v>
                </c:pt>
                <c:pt idx="8326">
                  <c:v>11</c:v>
                </c:pt>
                <c:pt idx="8327">
                  <c:v>9</c:v>
                </c:pt>
                <c:pt idx="8328">
                  <c:v>10</c:v>
                </c:pt>
                <c:pt idx="8329">
                  <c:v>7</c:v>
                </c:pt>
                <c:pt idx="8330">
                  <c:v>11</c:v>
                </c:pt>
                <c:pt idx="8331">
                  <c:v>9</c:v>
                </c:pt>
                <c:pt idx="8332">
                  <c:v>10</c:v>
                </c:pt>
                <c:pt idx="8333">
                  <c:v>10</c:v>
                </c:pt>
                <c:pt idx="8334">
                  <c:v>10</c:v>
                </c:pt>
                <c:pt idx="8335">
                  <c:v>9</c:v>
                </c:pt>
                <c:pt idx="8336">
                  <c:v>10</c:v>
                </c:pt>
                <c:pt idx="8337">
                  <c:v>10</c:v>
                </c:pt>
                <c:pt idx="8338">
                  <c:v>9</c:v>
                </c:pt>
                <c:pt idx="8339">
                  <c:v>9</c:v>
                </c:pt>
                <c:pt idx="8340">
                  <c:v>11</c:v>
                </c:pt>
                <c:pt idx="8341">
                  <c:v>8</c:v>
                </c:pt>
                <c:pt idx="8342">
                  <c:v>10</c:v>
                </c:pt>
                <c:pt idx="8343">
                  <c:v>11</c:v>
                </c:pt>
                <c:pt idx="8344">
                  <c:v>9</c:v>
                </c:pt>
                <c:pt idx="8345">
                  <c:v>10</c:v>
                </c:pt>
                <c:pt idx="8346">
                  <c:v>7</c:v>
                </c:pt>
                <c:pt idx="8347">
                  <c:v>13</c:v>
                </c:pt>
                <c:pt idx="8348">
                  <c:v>11</c:v>
                </c:pt>
                <c:pt idx="8349">
                  <c:v>10</c:v>
                </c:pt>
                <c:pt idx="8350">
                  <c:v>11</c:v>
                </c:pt>
                <c:pt idx="8351">
                  <c:v>9</c:v>
                </c:pt>
                <c:pt idx="8352">
                  <c:v>10</c:v>
                </c:pt>
                <c:pt idx="8353">
                  <c:v>8</c:v>
                </c:pt>
                <c:pt idx="8354">
                  <c:v>11</c:v>
                </c:pt>
                <c:pt idx="8355">
                  <c:v>11</c:v>
                </c:pt>
                <c:pt idx="8356">
                  <c:v>11</c:v>
                </c:pt>
                <c:pt idx="8357">
                  <c:v>11</c:v>
                </c:pt>
                <c:pt idx="8358">
                  <c:v>14</c:v>
                </c:pt>
                <c:pt idx="8359">
                  <c:v>11</c:v>
                </c:pt>
                <c:pt idx="8360">
                  <c:v>11</c:v>
                </c:pt>
                <c:pt idx="8361">
                  <c:v>13</c:v>
                </c:pt>
                <c:pt idx="8362">
                  <c:v>9</c:v>
                </c:pt>
                <c:pt idx="8363">
                  <c:v>10</c:v>
                </c:pt>
                <c:pt idx="8364">
                  <c:v>10</c:v>
                </c:pt>
                <c:pt idx="8365">
                  <c:v>8</c:v>
                </c:pt>
                <c:pt idx="8366">
                  <c:v>9</c:v>
                </c:pt>
                <c:pt idx="8367">
                  <c:v>11</c:v>
                </c:pt>
                <c:pt idx="8368">
                  <c:v>8</c:v>
                </c:pt>
                <c:pt idx="8369">
                  <c:v>9</c:v>
                </c:pt>
                <c:pt idx="8370">
                  <c:v>9</c:v>
                </c:pt>
                <c:pt idx="8371">
                  <c:v>9</c:v>
                </c:pt>
                <c:pt idx="8372">
                  <c:v>9</c:v>
                </c:pt>
                <c:pt idx="8373">
                  <c:v>9</c:v>
                </c:pt>
                <c:pt idx="8374">
                  <c:v>11</c:v>
                </c:pt>
                <c:pt idx="8375">
                  <c:v>10</c:v>
                </c:pt>
                <c:pt idx="8376">
                  <c:v>11</c:v>
                </c:pt>
                <c:pt idx="8377">
                  <c:v>7</c:v>
                </c:pt>
                <c:pt idx="8378">
                  <c:v>10</c:v>
                </c:pt>
                <c:pt idx="8379">
                  <c:v>9</c:v>
                </c:pt>
                <c:pt idx="8380">
                  <c:v>9</c:v>
                </c:pt>
                <c:pt idx="8381">
                  <c:v>11</c:v>
                </c:pt>
                <c:pt idx="8382">
                  <c:v>9</c:v>
                </c:pt>
                <c:pt idx="8383">
                  <c:v>10</c:v>
                </c:pt>
                <c:pt idx="8384">
                  <c:v>7</c:v>
                </c:pt>
                <c:pt idx="8385">
                  <c:v>10</c:v>
                </c:pt>
                <c:pt idx="8386">
                  <c:v>9</c:v>
                </c:pt>
                <c:pt idx="8387">
                  <c:v>8</c:v>
                </c:pt>
                <c:pt idx="8388">
                  <c:v>9</c:v>
                </c:pt>
                <c:pt idx="8389">
                  <c:v>10</c:v>
                </c:pt>
                <c:pt idx="8390">
                  <c:v>8</c:v>
                </c:pt>
                <c:pt idx="8391">
                  <c:v>9</c:v>
                </c:pt>
                <c:pt idx="8392">
                  <c:v>11</c:v>
                </c:pt>
                <c:pt idx="8393">
                  <c:v>9</c:v>
                </c:pt>
                <c:pt idx="8394">
                  <c:v>8</c:v>
                </c:pt>
                <c:pt idx="8395">
                  <c:v>9</c:v>
                </c:pt>
                <c:pt idx="8396">
                  <c:v>8</c:v>
                </c:pt>
                <c:pt idx="8397">
                  <c:v>8</c:v>
                </c:pt>
                <c:pt idx="8398">
                  <c:v>10</c:v>
                </c:pt>
                <c:pt idx="8399">
                  <c:v>9</c:v>
                </c:pt>
                <c:pt idx="8400">
                  <c:v>9</c:v>
                </c:pt>
                <c:pt idx="8401">
                  <c:v>7</c:v>
                </c:pt>
                <c:pt idx="8402">
                  <c:v>9</c:v>
                </c:pt>
                <c:pt idx="8403">
                  <c:v>12</c:v>
                </c:pt>
                <c:pt idx="8404">
                  <c:v>8</c:v>
                </c:pt>
                <c:pt idx="8405">
                  <c:v>9</c:v>
                </c:pt>
                <c:pt idx="8406">
                  <c:v>7</c:v>
                </c:pt>
                <c:pt idx="8407">
                  <c:v>8</c:v>
                </c:pt>
                <c:pt idx="8408">
                  <c:v>6</c:v>
                </c:pt>
                <c:pt idx="8409">
                  <c:v>10</c:v>
                </c:pt>
                <c:pt idx="8410">
                  <c:v>8</c:v>
                </c:pt>
                <c:pt idx="8411">
                  <c:v>8</c:v>
                </c:pt>
                <c:pt idx="8412">
                  <c:v>8</c:v>
                </c:pt>
                <c:pt idx="8413">
                  <c:v>6</c:v>
                </c:pt>
                <c:pt idx="8414">
                  <c:v>7</c:v>
                </c:pt>
                <c:pt idx="8415">
                  <c:v>7</c:v>
                </c:pt>
                <c:pt idx="8416">
                  <c:v>7</c:v>
                </c:pt>
                <c:pt idx="8417">
                  <c:v>6</c:v>
                </c:pt>
                <c:pt idx="8418">
                  <c:v>4</c:v>
                </c:pt>
                <c:pt idx="8419">
                  <c:v>7</c:v>
                </c:pt>
                <c:pt idx="8420">
                  <c:v>7</c:v>
                </c:pt>
                <c:pt idx="8421">
                  <c:v>6</c:v>
                </c:pt>
                <c:pt idx="8422">
                  <c:v>7</c:v>
                </c:pt>
                <c:pt idx="8423">
                  <c:v>6</c:v>
                </c:pt>
                <c:pt idx="8424">
                  <c:v>7</c:v>
                </c:pt>
                <c:pt idx="8425">
                  <c:v>5</c:v>
                </c:pt>
                <c:pt idx="8426">
                  <c:v>7</c:v>
                </c:pt>
                <c:pt idx="8427">
                  <c:v>7</c:v>
                </c:pt>
                <c:pt idx="8428">
                  <c:v>5</c:v>
                </c:pt>
                <c:pt idx="8429">
                  <c:v>6</c:v>
                </c:pt>
                <c:pt idx="8430">
                  <c:v>5</c:v>
                </c:pt>
                <c:pt idx="8431">
                  <c:v>7</c:v>
                </c:pt>
                <c:pt idx="8432">
                  <c:v>6</c:v>
                </c:pt>
                <c:pt idx="8433">
                  <c:v>6</c:v>
                </c:pt>
                <c:pt idx="8434">
                  <c:v>6</c:v>
                </c:pt>
                <c:pt idx="8435">
                  <c:v>5</c:v>
                </c:pt>
                <c:pt idx="8436">
                  <c:v>6</c:v>
                </c:pt>
                <c:pt idx="8437">
                  <c:v>6</c:v>
                </c:pt>
                <c:pt idx="8438">
                  <c:v>6</c:v>
                </c:pt>
                <c:pt idx="8439">
                  <c:v>6</c:v>
                </c:pt>
                <c:pt idx="8440">
                  <c:v>7</c:v>
                </c:pt>
                <c:pt idx="8441">
                  <c:v>6</c:v>
                </c:pt>
                <c:pt idx="8442">
                  <c:v>5</c:v>
                </c:pt>
                <c:pt idx="8443">
                  <c:v>6</c:v>
                </c:pt>
                <c:pt idx="8444">
                  <c:v>6</c:v>
                </c:pt>
                <c:pt idx="8445">
                  <c:v>5</c:v>
                </c:pt>
                <c:pt idx="8446">
                  <c:v>6</c:v>
                </c:pt>
                <c:pt idx="8447">
                  <c:v>5</c:v>
                </c:pt>
                <c:pt idx="8448">
                  <c:v>8</c:v>
                </c:pt>
                <c:pt idx="8449">
                  <c:v>5</c:v>
                </c:pt>
                <c:pt idx="8450">
                  <c:v>6</c:v>
                </c:pt>
                <c:pt idx="8451">
                  <c:v>7</c:v>
                </c:pt>
                <c:pt idx="8452">
                  <c:v>5</c:v>
                </c:pt>
                <c:pt idx="8453">
                  <c:v>7</c:v>
                </c:pt>
                <c:pt idx="8454">
                  <c:v>5</c:v>
                </c:pt>
                <c:pt idx="8455">
                  <c:v>6</c:v>
                </c:pt>
                <c:pt idx="8456">
                  <c:v>6</c:v>
                </c:pt>
                <c:pt idx="8457">
                  <c:v>7</c:v>
                </c:pt>
                <c:pt idx="8458">
                  <c:v>7</c:v>
                </c:pt>
                <c:pt idx="8459">
                  <c:v>6</c:v>
                </c:pt>
                <c:pt idx="8460">
                  <c:v>7</c:v>
                </c:pt>
                <c:pt idx="8461">
                  <c:v>5</c:v>
                </c:pt>
                <c:pt idx="8462">
                  <c:v>7</c:v>
                </c:pt>
                <c:pt idx="8463">
                  <c:v>7</c:v>
                </c:pt>
                <c:pt idx="8464">
                  <c:v>7</c:v>
                </c:pt>
                <c:pt idx="8465">
                  <c:v>6</c:v>
                </c:pt>
                <c:pt idx="8466">
                  <c:v>6</c:v>
                </c:pt>
                <c:pt idx="8467">
                  <c:v>7</c:v>
                </c:pt>
                <c:pt idx="8468">
                  <c:v>5</c:v>
                </c:pt>
                <c:pt idx="8469">
                  <c:v>6</c:v>
                </c:pt>
                <c:pt idx="8470">
                  <c:v>8</c:v>
                </c:pt>
                <c:pt idx="8471">
                  <c:v>8</c:v>
                </c:pt>
                <c:pt idx="8472">
                  <c:v>6</c:v>
                </c:pt>
                <c:pt idx="8473">
                  <c:v>5</c:v>
                </c:pt>
                <c:pt idx="8474">
                  <c:v>6</c:v>
                </c:pt>
                <c:pt idx="8475">
                  <c:v>7</c:v>
                </c:pt>
                <c:pt idx="8476">
                  <c:v>6</c:v>
                </c:pt>
                <c:pt idx="8477">
                  <c:v>6</c:v>
                </c:pt>
                <c:pt idx="8478">
                  <c:v>6</c:v>
                </c:pt>
                <c:pt idx="8479">
                  <c:v>5</c:v>
                </c:pt>
                <c:pt idx="8480">
                  <c:v>6</c:v>
                </c:pt>
                <c:pt idx="8481">
                  <c:v>7</c:v>
                </c:pt>
                <c:pt idx="8482">
                  <c:v>6</c:v>
                </c:pt>
                <c:pt idx="8483">
                  <c:v>5</c:v>
                </c:pt>
                <c:pt idx="8484">
                  <c:v>6</c:v>
                </c:pt>
                <c:pt idx="8485">
                  <c:v>3</c:v>
                </c:pt>
                <c:pt idx="8486">
                  <c:v>6</c:v>
                </c:pt>
                <c:pt idx="8487">
                  <c:v>5</c:v>
                </c:pt>
                <c:pt idx="8488">
                  <c:v>6</c:v>
                </c:pt>
                <c:pt idx="8489">
                  <c:v>5</c:v>
                </c:pt>
                <c:pt idx="8490">
                  <c:v>5</c:v>
                </c:pt>
                <c:pt idx="8491">
                  <c:v>5</c:v>
                </c:pt>
                <c:pt idx="8492">
                  <c:v>6</c:v>
                </c:pt>
                <c:pt idx="8493">
                  <c:v>6</c:v>
                </c:pt>
                <c:pt idx="8494">
                  <c:v>6</c:v>
                </c:pt>
                <c:pt idx="8495">
                  <c:v>5</c:v>
                </c:pt>
                <c:pt idx="8496">
                  <c:v>5</c:v>
                </c:pt>
                <c:pt idx="8497">
                  <c:v>6</c:v>
                </c:pt>
                <c:pt idx="8498">
                  <c:v>6</c:v>
                </c:pt>
                <c:pt idx="8499">
                  <c:v>5</c:v>
                </c:pt>
                <c:pt idx="8500">
                  <c:v>5</c:v>
                </c:pt>
                <c:pt idx="8501">
                  <c:v>7</c:v>
                </c:pt>
                <c:pt idx="8502">
                  <c:v>5</c:v>
                </c:pt>
                <c:pt idx="8503">
                  <c:v>5</c:v>
                </c:pt>
                <c:pt idx="8504">
                  <c:v>8</c:v>
                </c:pt>
                <c:pt idx="8505">
                  <c:v>6</c:v>
                </c:pt>
                <c:pt idx="8506">
                  <c:v>6</c:v>
                </c:pt>
                <c:pt idx="8507">
                  <c:v>3</c:v>
                </c:pt>
                <c:pt idx="8508">
                  <c:v>7</c:v>
                </c:pt>
                <c:pt idx="8509">
                  <c:v>5</c:v>
                </c:pt>
                <c:pt idx="8510">
                  <c:v>5</c:v>
                </c:pt>
                <c:pt idx="8511">
                  <c:v>6</c:v>
                </c:pt>
                <c:pt idx="8512">
                  <c:v>5</c:v>
                </c:pt>
                <c:pt idx="8513">
                  <c:v>5</c:v>
                </c:pt>
                <c:pt idx="8514">
                  <c:v>4</c:v>
                </c:pt>
                <c:pt idx="8515">
                  <c:v>8</c:v>
                </c:pt>
                <c:pt idx="8516">
                  <c:v>6</c:v>
                </c:pt>
                <c:pt idx="8517">
                  <c:v>5</c:v>
                </c:pt>
                <c:pt idx="8518">
                  <c:v>5</c:v>
                </c:pt>
                <c:pt idx="8519">
                  <c:v>5</c:v>
                </c:pt>
                <c:pt idx="8520">
                  <c:v>5</c:v>
                </c:pt>
                <c:pt idx="8521">
                  <c:v>7</c:v>
                </c:pt>
                <c:pt idx="8522">
                  <c:v>7</c:v>
                </c:pt>
                <c:pt idx="8523">
                  <c:v>6</c:v>
                </c:pt>
                <c:pt idx="8524">
                  <c:v>5</c:v>
                </c:pt>
                <c:pt idx="8525">
                  <c:v>7</c:v>
                </c:pt>
                <c:pt idx="8526">
                  <c:v>6</c:v>
                </c:pt>
                <c:pt idx="8527">
                  <c:v>6</c:v>
                </c:pt>
                <c:pt idx="8528">
                  <c:v>8</c:v>
                </c:pt>
                <c:pt idx="8529">
                  <c:v>6</c:v>
                </c:pt>
                <c:pt idx="8530">
                  <c:v>7</c:v>
                </c:pt>
                <c:pt idx="8531">
                  <c:v>4</c:v>
                </c:pt>
                <c:pt idx="8532">
                  <c:v>7</c:v>
                </c:pt>
                <c:pt idx="8533">
                  <c:v>6</c:v>
                </c:pt>
                <c:pt idx="8534">
                  <c:v>7</c:v>
                </c:pt>
                <c:pt idx="8535">
                  <c:v>7</c:v>
                </c:pt>
                <c:pt idx="8536">
                  <c:v>7</c:v>
                </c:pt>
                <c:pt idx="8537">
                  <c:v>6</c:v>
                </c:pt>
                <c:pt idx="8538">
                  <c:v>6</c:v>
                </c:pt>
                <c:pt idx="8539">
                  <c:v>8</c:v>
                </c:pt>
                <c:pt idx="8540">
                  <c:v>7</c:v>
                </c:pt>
                <c:pt idx="8541">
                  <c:v>7</c:v>
                </c:pt>
                <c:pt idx="8542">
                  <c:v>7</c:v>
                </c:pt>
                <c:pt idx="8543">
                  <c:v>6</c:v>
                </c:pt>
                <c:pt idx="8544">
                  <c:v>7</c:v>
                </c:pt>
                <c:pt idx="8545">
                  <c:v>7</c:v>
                </c:pt>
                <c:pt idx="8546">
                  <c:v>7</c:v>
                </c:pt>
                <c:pt idx="8547">
                  <c:v>8</c:v>
                </c:pt>
                <c:pt idx="8548">
                  <c:v>5</c:v>
                </c:pt>
                <c:pt idx="8549">
                  <c:v>8</c:v>
                </c:pt>
                <c:pt idx="8550">
                  <c:v>7</c:v>
                </c:pt>
                <c:pt idx="8551">
                  <c:v>7</c:v>
                </c:pt>
                <c:pt idx="8552">
                  <c:v>7</c:v>
                </c:pt>
                <c:pt idx="8553">
                  <c:v>6</c:v>
                </c:pt>
                <c:pt idx="8554">
                  <c:v>7</c:v>
                </c:pt>
                <c:pt idx="8555">
                  <c:v>5</c:v>
                </c:pt>
                <c:pt idx="8556">
                  <c:v>8</c:v>
                </c:pt>
                <c:pt idx="8557">
                  <c:v>7</c:v>
                </c:pt>
                <c:pt idx="8558">
                  <c:v>8</c:v>
                </c:pt>
                <c:pt idx="8559">
                  <c:v>7</c:v>
                </c:pt>
                <c:pt idx="8560">
                  <c:v>8</c:v>
                </c:pt>
                <c:pt idx="8561">
                  <c:v>7</c:v>
                </c:pt>
                <c:pt idx="8562">
                  <c:v>7</c:v>
                </c:pt>
                <c:pt idx="8563">
                  <c:v>9</c:v>
                </c:pt>
                <c:pt idx="8564">
                  <c:v>7</c:v>
                </c:pt>
                <c:pt idx="8565">
                  <c:v>7</c:v>
                </c:pt>
                <c:pt idx="8566">
                  <c:v>7</c:v>
                </c:pt>
                <c:pt idx="8567">
                  <c:v>8</c:v>
                </c:pt>
                <c:pt idx="8568">
                  <c:v>7</c:v>
                </c:pt>
                <c:pt idx="8569">
                  <c:v>9</c:v>
                </c:pt>
                <c:pt idx="8570">
                  <c:v>7</c:v>
                </c:pt>
                <c:pt idx="8571">
                  <c:v>10</c:v>
                </c:pt>
                <c:pt idx="8572">
                  <c:v>7</c:v>
                </c:pt>
                <c:pt idx="8573">
                  <c:v>7</c:v>
                </c:pt>
                <c:pt idx="8574">
                  <c:v>8</c:v>
                </c:pt>
                <c:pt idx="8575">
                  <c:v>7</c:v>
                </c:pt>
                <c:pt idx="8576">
                  <c:v>8</c:v>
                </c:pt>
                <c:pt idx="8577">
                  <c:v>6</c:v>
                </c:pt>
                <c:pt idx="8578">
                  <c:v>8</c:v>
                </c:pt>
                <c:pt idx="8579">
                  <c:v>8</c:v>
                </c:pt>
                <c:pt idx="8580">
                  <c:v>9</c:v>
                </c:pt>
                <c:pt idx="8581">
                  <c:v>7</c:v>
                </c:pt>
                <c:pt idx="8582">
                  <c:v>10</c:v>
                </c:pt>
                <c:pt idx="8583">
                  <c:v>8</c:v>
                </c:pt>
                <c:pt idx="8584">
                  <c:v>5</c:v>
                </c:pt>
                <c:pt idx="8585">
                  <c:v>8</c:v>
                </c:pt>
                <c:pt idx="8586">
                  <c:v>8</c:v>
                </c:pt>
                <c:pt idx="8587">
                  <c:v>8</c:v>
                </c:pt>
                <c:pt idx="8588">
                  <c:v>7</c:v>
                </c:pt>
                <c:pt idx="8589">
                  <c:v>6</c:v>
                </c:pt>
                <c:pt idx="8590">
                  <c:v>7</c:v>
                </c:pt>
                <c:pt idx="8591">
                  <c:v>8</c:v>
                </c:pt>
                <c:pt idx="8592">
                  <c:v>7</c:v>
                </c:pt>
                <c:pt idx="8593">
                  <c:v>7</c:v>
                </c:pt>
                <c:pt idx="8594">
                  <c:v>8</c:v>
                </c:pt>
                <c:pt idx="8595">
                  <c:v>6</c:v>
                </c:pt>
                <c:pt idx="8596">
                  <c:v>5</c:v>
                </c:pt>
                <c:pt idx="8597">
                  <c:v>7</c:v>
                </c:pt>
                <c:pt idx="8598">
                  <c:v>7</c:v>
                </c:pt>
                <c:pt idx="8599">
                  <c:v>7</c:v>
                </c:pt>
                <c:pt idx="8600">
                  <c:v>7</c:v>
                </c:pt>
                <c:pt idx="8601">
                  <c:v>7</c:v>
                </c:pt>
                <c:pt idx="8602">
                  <c:v>7</c:v>
                </c:pt>
                <c:pt idx="8603">
                  <c:v>5</c:v>
                </c:pt>
                <c:pt idx="8604">
                  <c:v>8</c:v>
                </c:pt>
                <c:pt idx="8605">
                  <c:v>7</c:v>
                </c:pt>
                <c:pt idx="8606">
                  <c:v>6</c:v>
                </c:pt>
                <c:pt idx="8607">
                  <c:v>8</c:v>
                </c:pt>
                <c:pt idx="8608">
                  <c:v>5</c:v>
                </c:pt>
                <c:pt idx="8609">
                  <c:v>7</c:v>
                </c:pt>
                <c:pt idx="8610">
                  <c:v>6</c:v>
                </c:pt>
                <c:pt idx="8611">
                  <c:v>7</c:v>
                </c:pt>
                <c:pt idx="8612">
                  <c:v>6</c:v>
                </c:pt>
                <c:pt idx="8613">
                  <c:v>6</c:v>
                </c:pt>
                <c:pt idx="8614">
                  <c:v>7</c:v>
                </c:pt>
                <c:pt idx="8615">
                  <c:v>8</c:v>
                </c:pt>
                <c:pt idx="8616">
                  <c:v>8</c:v>
                </c:pt>
                <c:pt idx="8617">
                  <c:v>8</c:v>
                </c:pt>
                <c:pt idx="8618">
                  <c:v>6</c:v>
                </c:pt>
                <c:pt idx="8619">
                  <c:v>7</c:v>
                </c:pt>
                <c:pt idx="8620">
                  <c:v>9</c:v>
                </c:pt>
                <c:pt idx="8621">
                  <c:v>6</c:v>
                </c:pt>
                <c:pt idx="8622">
                  <c:v>7</c:v>
                </c:pt>
                <c:pt idx="8623">
                  <c:v>5</c:v>
                </c:pt>
                <c:pt idx="8624">
                  <c:v>8</c:v>
                </c:pt>
                <c:pt idx="8625">
                  <c:v>6</c:v>
                </c:pt>
                <c:pt idx="8626">
                  <c:v>8</c:v>
                </c:pt>
                <c:pt idx="8627">
                  <c:v>11</c:v>
                </c:pt>
                <c:pt idx="8628">
                  <c:v>8</c:v>
                </c:pt>
                <c:pt idx="8629">
                  <c:v>8</c:v>
                </c:pt>
                <c:pt idx="8630">
                  <c:v>6</c:v>
                </c:pt>
                <c:pt idx="8631">
                  <c:v>9</c:v>
                </c:pt>
                <c:pt idx="8632">
                  <c:v>8</c:v>
                </c:pt>
                <c:pt idx="8633">
                  <c:v>7</c:v>
                </c:pt>
                <c:pt idx="8634">
                  <c:v>8</c:v>
                </c:pt>
                <c:pt idx="8635">
                  <c:v>7</c:v>
                </c:pt>
                <c:pt idx="8636">
                  <c:v>7</c:v>
                </c:pt>
                <c:pt idx="8637">
                  <c:v>9</c:v>
                </c:pt>
                <c:pt idx="8638">
                  <c:v>8</c:v>
                </c:pt>
                <c:pt idx="8639">
                  <c:v>7</c:v>
                </c:pt>
                <c:pt idx="8640">
                  <c:v>7</c:v>
                </c:pt>
                <c:pt idx="8641">
                  <c:v>7</c:v>
                </c:pt>
                <c:pt idx="8642">
                  <c:v>8</c:v>
                </c:pt>
                <c:pt idx="8643">
                  <c:v>7</c:v>
                </c:pt>
                <c:pt idx="8644">
                  <c:v>8</c:v>
                </c:pt>
                <c:pt idx="8645">
                  <c:v>7</c:v>
                </c:pt>
                <c:pt idx="8646">
                  <c:v>7</c:v>
                </c:pt>
                <c:pt idx="8647">
                  <c:v>5</c:v>
                </c:pt>
                <c:pt idx="8648">
                  <c:v>7</c:v>
                </c:pt>
                <c:pt idx="8649">
                  <c:v>6</c:v>
                </c:pt>
                <c:pt idx="8650">
                  <c:v>7</c:v>
                </c:pt>
                <c:pt idx="8651">
                  <c:v>8</c:v>
                </c:pt>
                <c:pt idx="8652">
                  <c:v>5</c:v>
                </c:pt>
                <c:pt idx="8653">
                  <c:v>7</c:v>
                </c:pt>
                <c:pt idx="8654">
                  <c:v>7</c:v>
                </c:pt>
                <c:pt idx="8655">
                  <c:v>8</c:v>
                </c:pt>
                <c:pt idx="8656">
                  <c:v>7</c:v>
                </c:pt>
                <c:pt idx="8657">
                  <c:v>7</c:v>
                </c:pt>
                <c:pt idx="8658">
                  <c:v>8</c:v>
                </c:pt>
                <c:pt idx="8659">
                  <c:v>7</c:v>
                </c:pt>
                <c:pt idx="8660">
                  <c:v>6</c:v>
                </c:pt>
                <c:pt idx="8661">
                  <c:v>8</c:v>
                </c:pt>
                <c:pt idx="8662">
                  <c:v>8</c:v>
                </c:pt>
                <c:pt idx="8663">
                  <c:v>7</c:v>
                </c:pt>
                <c:pt idx="8664">
                  <c:v>7</c:v>
                </c:pt>
                <c:pt idx="8665">
                  <c:v>7</c:v>
                </c:pt>
                <c:pt idx="8666">
                  <c:v>7</c:v>
                </c:pt>
                <c:pt idx="8667">
                  <c:v>6</c:v>
                </c:pt>
                <c:pt idx="8668">
                  <c:v>8</c:v>
                </c:pt>
                <c:pt idx="8669">
                  <c:v>6</c:v>
                </c:pt>
                <c:pt idx="8670">
                  <c:v>7</c:v>
                </c:pt>
                <c:pt idx="8671">
                  <c:v>7</c:v>
                </c:pt>
                <c:pt idx="8672">
                  <c:v>9</c:v>
                </c:pt>
                <c:pt idx="8673">
                  <c:v>7</c:v>
                </c:pt>
                <c:pt idx="8674">
                  <c:v>7</c:v>
                </c:pt>
                <c:pt idx="8675">
                  <c:v>8</c:v>
                </c:pt>
                <c:pt idx="8676">
                  <c:v>6</c:v>
                </c:pt>
                <c:pt idx="8677">
                  <c:v>8</c:v>
                </c:pt>
                <c:pt idx="8678">
                  <c:v>7</c:v>
                </c:pt>
                <c:pt idx="8679">
                  <c:v>8</c:v>
                </c:pt>
                <c:pt idx="8680">
                  <c:v>6</c:v>
                </c:pt>
                <c:pt idx="8681">
                  <c:v>7</c:v>
                </c:pt>
                <c:pt idx="8682">
                  <c:v>7</c:v>
                </c:pt>
                <c:pt idx="8683">
                  <c:v>9</c:v>
                </c:pt>
                <c:pt idx="8684">
                  <c:v>8</c:v>
                </c:pt>
                <c:pt idx="8685">
                  <c:v>7</c:v>
                </c:pt>
                <c:pt idx="8686">
                  <c:v>8</c:v>
                </c:pt>
                <c:pt idx="8687">
                  <c:v>8</c:v>
                </c:pt>
                <c:pt idx="8688">
                  <c:v>6</c:v>
                </c:pt>
                <c:pt idx="8689">
                  <c:v>8</c:v>
                </c:pt>
                <c:pt idx="8690">
                  <c:v>8</c:v>
                </c:pt>
                <c:pt idx="8691">
                  <c:v>7</c:v>
                </c:pt>
                <c:pt idx="8692">
                  <c:v>9</c:v>
                </c:pt>
                <c:pt idx="8693">
                  <c:v>7</c:v>
                </c:pt>
                <c:pt idx="8694">
                  <c:v>12</c:v>
                </c:pt>
                <c:pt idx="8695">
                  <c:v>9</c:v>
                </c:pt>
                <c:pt idx="8696">
                  <c:v>7</c:v>
                </c:pt>
                <c:pt idx="8697">
                  <c:v>8</c:v>
                </c:pt>
                <c:pt idx="8698">
                  <c:v>6</c:v>
                </c:pt>
                <c:pt idx="8699">
                  <c:v>8</c:v>
                </c:pt>
                <c:pt idx="8700">
                  <c:v>7</c:v>
                </c:pt>
                <c:pt idx="8701">
                  <c:v>8</c:v>
                </c:pt>
                <c:pt idx="8702">
                  <c:v>8</c:v>
                </c:pt>
                <c:pt idx="8703">
                  <c:v>8</c:v>
                </c:pt>
                <c:pt idx="8704">
                  <c:v>8</c:v>
                </c:pt>
                <c:pt idx="8705">
                  <c:v>6</c:v>
                </c:pt>
                <c:pt idx="8706">
                  <c:v>8</c:v>
                </c:pt>
                <c:pt idx="8707">
                  <c:v>7</c:v>
                </c:pt>
                <c:pt idx="8708">
                  <c:v>7</c:v>
                </c:pt>
                <c:pt idx="8709">
                  <c:v>7</c:v>
                </c:pt>
                <c:pt idx="8710">
                  <c:v>6</c:v>
                </c:pt>
                <c:pt idx="8711">
                  <c:v>7</c:v>
                </c:pt>
                <c:pt idx="8712">
                  <c:v>8</c:v>
                </c:pt>
                <c:pt idx="8713">
                  <c:v>7</c:v>
                </c:pt>
                <c:pt idx="8714">
                  <c:v>7</c:v>
                </c:pt>
                <c:pt idx="8715">
                  <c:v>6</c:v>
                </c:pt>
                <c:pt idx="8716">
                  <c:v>7</c:v>
                </c:pt>
                <c:pt idx="8717">
                  <c:v>6</c:v>
                </c:pt>
                <c:pt idx="8718">
                  <c:v>5</c:v>
                </c:pt>
                <c:pt idx="8719">
                  <c:v>7</c:v>
                </c:pt>
                <c:pt idx="8720">
                  <c:v>6</c:v>
                </c:pt>
                <c:pt idx="8721">
                  <c:v>6</c:v>
                </c:pt>
                <c:pt idx="8722">
                  <c:v>5</c:v>
                </c:pt>
                <c:pt idx="8723">
                  <c:v>7</c:v>
                </c:pt>
                <c:pt idx="8724">
                  <c:v>7</c:v>
                </c:pt>
                <c:pt idx="8725">
                  <c:v>7</c:v>
                </c:pt>
                <c:pt idx="8726">
                  <c:v>6</c:v>
                </c:pt>
                <c:pt idx="8727">
                  <c:v>7</c:v>
                </c:pt>
                <c:pt idx="8728">
                  <c:v>7</c:v>
                </c:pt>
                <c:pt idx="8729">
                  <c:v>4</c:v>
                </c:pt>
                <c:pt idx="8730">
                  <c:v>7</c:v>
                </c:pt>
                <c:pt idx="8731">
                  <c:v>5</c:v>
                </c:pt>
                <c:pt idx="8732">
                  <c:v>6</c:v>
                </c:pt>
                <c:pt idx="8733">
                  <c:v>6</c:v>
                </c:pt>
                <c:pt idx="8734">
                  <c:v>6</c:v>
                </c:pt>
                <c:pt idx="8735">
                  <c:v>6</c:v>
                </c:pt>
                <c:pt idx="8736">
                  <c:v>8</c:v>
                </c:pt>
                <c:pt idx="8737">
                  <c:v>6</c:v>
                </c:pt>
                <c:pt idx="8738">
                  <c:v>7</c:v>
                </c:pt>
                <c:pt idx="8739">
                  <c:v>8</c:v>
                </c:pt>
                <c:pt idx="8740">
                  <c:v>7</c:v>
                </c:pt>
                <c:pt idx="8741">
                  <c:v>6</c:v>
                </c:pt>
                <c:pt idx="8742">
                  <c:v>5</c:v>
                </c:pt>
                <c:pt idx="8743">
                  <c:v>7</c:v>
                </c:pt>
                <c:pt idx="8744">
                  <c:v>6</c:v>
                </c:pt>
                <c:pt idx="8745">
                  <c:v>5</c:v>
                </c:pt>
                <c:pt idx="8746">
                  <c:v>3</c:v>
                </c:pt>
                <c:pt idx="8747">
                  <c:v>6</c:v>
                </c:pt>
                <c:pt idx="8748">
                  <c:v>5</c:v>
                </c:pt>
                <c:pt idx="8749">
                  <c:v>6</c:v>
                </c:pt>
                <c:pt idx="8750">
                  <c:v>9</c:v>
                </c:pt>
                <c:pt idx="8751">
                  <c:v>5</c:v>
                </c:pt>
                <c:pt idx="8752">
                  <c:v>5</c:v>
                </c:pt>
                <c:pt idx="8753">
                  <c:v>3</c:v>
                </c:pt>
                <c:pt idx="8754">
                  <c:v>6</c:v>
                </c:pt>
                <c:pt idx="8755">
                  <c:v>5</c:v>
                </c:pt>
                <c:pt idx="8756">
                  <c:v>5</c:v>
                </c:pt>
                <c:pt idx="8757">
                  <c:v>5</c:v>
                </c:pt>
                <c:pt idx="8758">
                  <c:v>4</c:v>
                </c:pt>
                <c:pt idx="8759">
                  <c:v>5</c:v>
                </c:pt>
                <c:pt idx="8760">
                  <c:v>6</c:v>
                </c:pt>
                <c:pt idx="8761">
                  <c:v>5</c:v>
                </c:pt>
                <c:pt idx="8762">
                  <c:v>5</c:v>
                </c:pt>
                <c:pt idx="8763">
                  <c:v>3</c:v>
                </c:pt>
                <c:pt idx="8764">
                  <c:v>5</c:v>
                </c:pt>
                <c:pt idx="8765">
                  <c:v>5</c:v>
                </c:pt>
                <c:pt idx="8766">
                  <c:v>5</c:v>
                </c:pt>
                <c:pt idx="8767">
                  <c:v>6</c:v>
                </c:pt>
                <c:pt idx="8768">
                  <c:v>5</c:v>
                </c:pt>
                <c:pt idx="8769">
                  <c:v>5</c:v>
                </c:pt>
                <c:pt idx="8770">
                  <c:v>4</c:v>
                </c:pt>
                <c:pt idx="8771">
                  <c:v>7</c:v>
                </c:pt>
                <c:pt idx="8772">
                  <c:v>5</c:v>
                </c:pt>
                <c:pt idx="8773">
                  <c:v>5</c:v>
                </c:pt>
                <c:pt idx="8774">
                  <c:v>7</c:v>
                </c:pt>
                <c:pt idx="8775">
                  <c:v>5</c:v>
                </c:pt>
                <c:pt idx="8776">
                  <c:v>6</c:v>
                </c:pt>
                <c:pt idx="8777">
                  <c:v>6</c:v>
                </c:pt>
                <c:pt idx="8778">
                  <c:v>7</c:v>
                </c:pt>
                <c:pt idx="8779">
                  <c:v>6</c:v>
                </c:pt>
                <c:pt idx="8780">
                  <c:v>5</c:v>
                </c:pt>
                <c:pt idx="8781">
                  <c:v>6</c:v>
                </c:pt>
                <c:pt idx="8782">
                  <c:v>6</c:v>
                </c:pt>
                <c:pt idx="8783">
                  <c:v>6</c:v>
                </c:pt>
                <c:pt idx="8784">
                  <c:v>7</c:v>
                </c:pt>
                <c:pt idx="8785">
                  <c:v>7</c:v>
                </c:pt>
                <c:pt idx="8786">
                  <c:v>6</c:v>
                </c:pt>
                <c:pt idx="8787">
                  <c:v>6</c:v>
                </c:pt>
                <c:pt idx="8788">
                  <c:v>6</c:v>
                </c:pt>
                <c:pt idx="8789">
                  <c:v>7</c:v>
                </c:pt>
                <c:pt idx="8790">
                  <c:v>6</c:v>
                </c:pt>
                <c:pt idx="8791">
                  <c:v>7</c:v>
                </c:pt>
                <c:pt idx="8792">
                  <c:v>5</c:v>
                </c:pt>
                <c:pt idx="8793">
                  <c:v>7</c:v>
                </c:pt>
                <c:pt idx="8794">
                  <c:v>7</c:v>
                </c:pt>
                <c:pt idx="8795">
                  <c:v>8</c:v>
                </c:pt>
                <c:pt idx="8796">
                  <c:v>7</c:v>
                </c:pt>
                <c:pt idx="8797">
                  <c:v>6</c:v>
                </c:pt>
                <c:pt idx="8798">
                  <c:v>8</c:v>
                </c:pt>
                <c:pt idx="8799">
                  <c:v>7</c:v>
                </c:pt>
                <c:pt idx="8800">
                  <c:v>8</c:v>
                </c:pt>
                <c:pt idx="8801">
                  <c:v>8</c:v>
                </c:pt>
                <c:pt idx="8802">
                  <c:v>8</c:v>
                </c:pt>
                <c:pt idx="8803">
                  <c:v>7</c:v>
                </c:pt>
                <c:pt idx="8804">
                  <c:v>6</c:v>
                </c:pt>
                <c:pt idx="8805">
                  <c:v>7</c:v>
                </c:pt>
                <c:pt idx="8806">
                  <c:v>9</c:v>
                </c:pt>
                <c:pt idx="8807">
                  <c:v>7</c:v>
                </c:pt>
                <c:pt idx="8808">
                  <c:v>39</c:v>
                </c:pt>
                <c:pt idx="8809">
                  <c:v>7</c:v>
                </c:pt>
                <c:pt idx="8810">
                  <c:v>7</c:v>
                </c:pt>
                <c:pt idx="8811">
                  <c:v>7</c:v>
                </c:pt>
                <c:pt idx="8812">
                  <c:v>7</c:v>
                </c:pt>
                <c:pt idx="8813">
                  <c:v>8</c:v>
                </c:pt>
                <c:pt idx="8814">
                  <c:v>5</c:v>
                </c:pt>
                <c:pt idx="8815">
                  <c:v>7</c:v>
                </c:pt>
                <c:pt idx="8816">
                  <c:v>4</c:v>
                </c:pt>
                <c:pt idx="8817">
                  <c:v>7</c:v>
                </c:pt>
                <c:pt idx="8818">
                  <c:v>7</c:v>
                </c:pt>
                <c:pt idx="8819">
                  <c:v>6</c:v>
                </c:pt>
                <c:pt idx="8820">
                  <c:v>6</c:v>
                </c:pt>
                <c:pt idx="8821">
                  <c:v>5</c:v>
                </c:pt>
                <c:pt idx="8822">
                  <c:v>7</c:v>
                </c:pt>
                <c:pt idx="8823">
                  <c:v>5</c:v>
                </c:pt>
                <c:pt idx="8824">
                  <c:v>6</c:v>
                </c:pt>
                <c:pt idx="8825">
                  <c:v>6</c:v>
                </c:pt>
                <c:pt idx="8826">
                  <c:v>6</c:v>
                </c:pt>
                <c:pt idx="8827">
                  <c:v>5</c:v>
                </c:pt>
                <c:pt idx="8828">
                  <c:v>8</c:v>
                </c:pt>
                <c:pt idx="8829">
                  <c:v>7</c:v>
                </c:pt>
                <c:pt idx="8830">
                  <c:v>5</c:v>
                </c:pt>
                <c:pt idx="8831">
                  <c:v>7</c:v>
                </c:pt>
                <c:pt idx="8832">
                  <c:v>7</c:v>
                </c:pt>
                <c:pt idx="8833">
                  <c:v>5</c:v>
                </c:pt>
                <c:pt idx="8834">
                  <c:v>5</c:v>
                </c:pt>
                <c:pt idx="8835">
                  <c:v>7</c:v>
                </c:pt>
                <c:pt idx="8836">
                  <c:v>6</c:v>
                </c:pt>
                <c:pt idx="8837">
                  <c:v>6</c:v>
                </c:pt>
                <c:pt idx="8838">
                  <c:v>5</c:v>
                </c:pt>
                <c:pt idx="8839">
                  <c:v>10</c:v>
                </c:pt>
                <c:pt idx="8840">
                  <c:v>6</c:v>
                </c:pt>
                <c:pt idx="8841">
                  <c:v>5</c:v>
                </c:pt>
                <c:pt idx="8842">
                  <c:v>7</c:v>
                </c:pt>
                <c:pt idx="8843">
                  <c:v>6</c:v>
                </c:pt>
                <c:pt idx="8844">
                  <c:v>6</c:v>
                </c:pt>
                <c:pt idx="8845">
                  <c:v>5</c:v>
                </c:pt>
                <c:pt idx="8846">
                  <c:v>6</c:v>
                </c:pt>
                <c:pt idx="8847">
                  <c:v>5</c:v>
                </c:pt>
                <c:pt idx="8848">
                  <c:v>6</c:v>
                </c:pt>
                <c:pt idx="8849">
                  <c:v>6</c:v>
                </c:pt>
                <c:pt idx="8850">
                  <c:v>5</c:v>
                </c:pt>
                <c:pt idx="8851">
                  <c:v>6</c:v>
                </c:pt>
                <c:pt idx="8852">
                  <c:v>5</c:v>
                </c:pt>
                <c:pt idx="8853">
                  <c:v>5</c:v>
                </c:pt>
                <c:pt idx="8854">
                  <c:v>5</c:v>
                </c:pt>
                <c:pt idx="8855">
                  <c:v>5</c:v>
                </c:pt>
                <c:pt idx="8856">
                  <c:v>5</c:v>
                </c:pt>
                <c:pt idx="8857">
                  <c:v>5</c:v>
                </c:pt>
                <c:pt idx="8858">
                  <c:v>5</c:v>
                </c:pt>
                <c:pt idx="8859">
                  <c:v>5</c:v>
                </c:pt>
                <c:pt idx="8860">
                  <c:v>5</c:v>
                </c:pt>
                <c:pt idx="8861">
                  <c:v>6</c:v>
                </c:pt>
                <c:pt idx="8862">
                  <c:v>5</c:v>
                </c:pt>
                <c:pt idx="8863">
                  <c:v>5</c:v>
                </c:pt>
                <c:pt idx="8864">
                  <c:v>5</c:v>
                </c:pt>
                <c:pt idx="8865">
                  <c:v>4</c:v>
                </c:pt>
                <c:pt idx="8866">
                  <c:v>5</c:v>
                </c:pt>
                <c:pt idx="8867">
                  <c:v>4</c:v>
                </c:pt>
                <c:pt idx="8868">
                  <c:v>3</c:v>
                </c:pt>
                <c:pt idx="8869">
                  <c:v>2</c:v>
                </c:pt>
                <c:pt idx="8870">
                  <c:v>5</c:v>
                </c:pt>
                <c:pt idx="8871">
                  <c:v>3</c:v>
                </c:pt>
                <c:pt idx="8872">
                  <c:v>5</c:v>
                </c:pt>
                <c:pt idx="8873">
                  <c:v>5</c:v>
                </c:pt>
                <c:pt idx="8874">
                  <c:v>3</c:v>
                </c:pt>
                <c:pt idx="8875">
                  <c:v>4</c:v>
                </c:pt>
                <c:pt idx="8876">
                  <c:v>2</c:v>
                </c:pt>
                <c:pt idx="8877">
                  <c:v>5</c:v>
                </c:pt>
                <c:pt idx="8878">
                  <c:v>3</c:v>
                </c:pt>
                <c:pt idx="8879">
                  <c:v>4</c:v>
                </c:pt>
                <c:pt idx="8880">
                  <c:v>5</c:v>
                </c:pt>
                <c:pt idx="8881">
                  <c:v>3</c:v>
                </c:pt>
                <c:pt idx="8882">
                  <c:v>2</c:v>
                </c:pt>
                <c:pt idx="8883">
                  <c:v>5</c:v>
                </c:pt>
                <c:pt idx="8884">
                  <c:v>5</c:v>
                </c:pt>
                <c:pt idx="8885">
                  <c:v>3</c:v>
                </c:pt>
                <c:pt idx="8886">
                  <c:v>3</c:v>
                </c:pt>
                <c:pt idx="8887">
                  <c:v>5</c:v>
                </c:pt>
                <c:pt idx="8888">
                  <c:v>2</c:v>
                </c:pt>
                <c:pt idx="8889">
                  <c:v>4</c:v>
                </c:pt>
                <c:pt idx="8890">
                  <c:v>4</c:v>
                </c:pt>
                <c:pt idx="8891">
                  <c:v>5</c:v>
                </c:pt>
                <c:pt idx="8892">
                  <c:v>4</c:v>
                </c:pt>
                <c:pt idx="8893">
                  <c:v>2</c:v>
                </c:pt>
                <c:pt idx="8894">
                  <c:v>4</c:v>
                </c:pt>
                <c:pt idx="8895">
                  <c:v>5</c:v>
                </c:pt>
                <c:pt idx="8896">
                  <c:v>3</c:v>
                </c:pt>
                <c:pt idx="8897">
                  <c:v>5</c:v>
                </c:pt>
                <c:pt idx="8898">
                  <c:v>2</c:v>
                </c:pt>
                <c:pt idx="8899">
                  <c:v>3</c:v>
                </c:pt>
                <c:pt idx="8900">
                  <c:v>1</c:v>
                </c:pt>
                <c:pt idx="8901">
                  <c:v>4</c:v>
                </c:pt>
                <c:pt idx="8902">
                  <c:v>2</c:v>
                </c:pt>
                <c:pt idx="8903">
                  <c:v>2</c:v>
                </c:pt>
                <c:pt idx="8904">
                  <c:v>3</c:v>
                </c:pt>
                <c:pt idx="8905">
                  <c:v>3</c:v>
                </c:pt>
                <c:pt idx="8906">
                  <c:v>5</c:v>
                </c:pt>
                <c:pt idx="8907">
                  <c:v>1</c:v>
                </c:pt>
                <c:pt idx="8908">
                  <c:v>4</c:v>
                </c:pt>
                <c:pt idx="8909">
                  <c:v>2</c:v>
                </c:pt>
                <c:pt idx="8910">
                  <c:v>3</c:v>
                </c:pt>
                <c:pt idx="8911">
                  <c:v>2</c:v>
                </c:pt>
                <c:pt idx="8912">
                  <c:v>2</c:v>
                </c:pt>
                <c:pt idx="8913">
                  <c:v>2</c:v>
                </c:pt>
                <c:pt idx="8914">
                  <c:v>3</c:v>
                </c:pt>
                <c:pt idx="8915">
                  <c:v>2</c:v>
                </c:pt>
                <c:pt idx="8916">
                  <c:v>2</c:v>
                </c:pt>
                <c:pt idx="8917">
                  <c:v>0</c:v>
                </c:pt>
                <c:pt idx="8918">
                  <c:v>2</c:v>
                </c:pt>
                <c:pt idx="8919">
                  <c:v>2</c:v>
                </c:pt>
                <c:pt idx="8920">
                  <c:v>2</c:v>
                </c:pt>
                <c:pt idx="8921">
                  <c:v>2</c:v>
                </c:pt>
                <c:pt idx="8922">
                  <c:v>2</c:v>
                </c:pt>
                <c:pt idx="8923">
                  <c:v>2</c:v>
                </c:pt>
                <c:pt idx="8924">
                  <c:v>0</c:v>
                </c:pt>
                <c:pt idx="8925">
                  <c:v>2</c:v>
                </c:pt>
                <c:pt idx="8926">
                  <c:v>1</c:v>
                </c:pt>
                <c:pt idx="8927">
                  <c:v>2</c:v>
                </c:pt>
                <c:pt idx="8928">
                  <c:v>2</c:v>
                </c:pt>
                <c:pt idx="8929">
                  <c:v>1</c:v>
                </c:pt>
                <c:pt idx="8930">
                  <c:v>2</c:v>
                </c:pt>
                <c:pt idx="8931">
                  <c:v>2</c:v>
                </c:pt>
                <c:pt idx="8932">
                  <c:v>3</c:v>
                </c:pt>
                <c:pt idx="8933">
                  <c:v>2</c:v>
                </c:pt>
                <c:pt idx="8934">
                  <c:v>1</c:v>
                </c:pt>
                <c:pt idx="8935">
                  <c:v>2</c:v>
                </c:pt>
                <c:pt idx="8936">
                  <c:v>1</c:v>
                </c:pt>
                <c:pt idx="8937">
                  <c:v>1</c:v>
                </c:pt>
                <c:pt idx="8938">
                  <c:v>3</c:v>
                </c:pt>
                <c:pt idx="8939">
                  <c:v>2</c:v>
                </c:pt>
                <c:pt idx="8940">
                  <c:v>3</c:v>
                </c:pt>
                <c:pt idx="8941">
                  <c:v>2</c:v>
                </c:pt>
                <c:pt idx="8942">
                  <c:v>2</c:v>
                </c:pt>
                <c:pt idx="8943">
                  <c:v>3</c:v>
                </c:pt>
                <c:pt idx="8944">
                  <c:v>3</c:v>
                </c:pt>
                <c:pt idx="8945">
                  <c:v>4</c:v>
                </c:pt>
                <c:pt idx="8946">
                  <c:v>2</c:v>
                </c:pt>
                <c:pt idx="8947">
                  <c:v>3</c:v>
                </c:pt>
                <c:pt idx="8948">
                  <c:v>1</c:v>
                </c:pt>
                <c:pt idx="8949">
                  <c:v>4</c:v>
                </c:pt>
                <c:pt idx="8950">
                  <c:v>3</c:v>
                </c:pt>
                <c:pt idx="8951">
                  <c:v>4</c:v>
                </c:pt>
                <c:pt idx="8952">
                  <c:v>5</c:v>
                </c:pt>
                <c:pt idx="8953">
                  <c:v>3</c:v>
                </c:pt>
                <c:pt idx="8954">
                  <c:v>3</c:v>
                </c:pt>
                <c:pt idx="8955">
                  <c:v>1</c:v>
                </c:pt>
                <c:pt idx="8956">
                  <c:v>4</c:v>
                </c:pt>
                <c:pt idx="8957">
                  <c:v>3</c:v>
                </c:pt>
                <c:pt idx="8958">
                  <c:v>3</c:v>
                </c:pt>
                <c:pt idx="8959">
                  <c:v>3</c:v>
                </c:pt>
                <c:pt idx="8960">
                  <c:v>2</c:v>
                </c:pt>
                <c:pt idx="8961">
                  <c:v>3</c:v>
                </c:pt>
                <c:pt idx="8962">
                  <c:v>4</c:v>
                </c:pt>
                <c:pt idx="8963">
                  <c:v>4</c:v>
                </c:pt>
                <c:pt idx="8964">
                  <c:v>3</c:v>
                </c:pt>
                <c:pt idx="8965">
                  <c:v>2</c:v>
                </c:pt>
                <c:pt idx="8966">
                  <c:v>3</c:v>
                </c:pt>
                <c:pt idx="8967">
                  <c:v>3</c:v>
                </c:pt>
                <c:pt idx="8968">
                  <c:v>3</c:v>
                </c:pt>
                <c:pt idx="8969">
                  <c:v>4</c:v>
                </c:pt>
                <c:pt idx="8970">
                  <c:v>2</c:v>
                </c:pt>
                <c:pt idx="8971">
                  <c:v>3</c:v>
                </c:pt>
                <c:pt idx="8972">
                  <c:v>1</c:v>
                </c:pt>
                <c:pt idx="8973">
                  <c:v>6</c:v>
                </c:pt>
                <c:pt idx="8974">
                  <c:v>4</c:v>
                </c:pt>
                <c:pt idx="8975">
                  <c:v>3</c:v>
                </c:pt>
                <c:pt idx="8976">
                  <c:v>4</c:v>
                </c:pt>
                <c:pt idx="8977">
                  <c:v>1</c:v>
                </c:pt>
                <c:pt idx="8978">
                  <c:v>4</c:v>
                </c:pt>
                <c:pt idx="8979">
                  <c:v>4</c:v>
                </c:pt>
                <c:pt idx="8980">
                  <c:v>4</c:v>
                </c:pt>
                <c:pt idx="8981">
                  <c:v>3</c:v>
                </c:pt>
                <c:pt idx="8982">
                  <c:v>3</c:v>
                </c:pt>
                <c:pt idx="8983">
                  <c:v>3</c:v>
                </c:pt>
                <c:pt idx="8984">
                  <c:v>6</c:v>
                </c:pt>
                <c:pt idx="8985">
                  <c:v>4</c:v>
                </c:pt>
                <c:pt idx="8986">
                  <c:v>4</c:v>
                </c:pt>
                <c:pt idx="8987">
                  <c:v>4</c:v>
                </c:pt>
                <c:pt idx="8988">
                  <c:v>3</c:v>
                </c:pt>
                <c:pt idx="8989">
                  <c:v>3</c:v>
                </c:pt>
                <c:pt idx="8990">
                  <c:v>4</c:v>
                </c:pt>
                <c:pt idx="8991">
                  <c:v>5</c:v>
                </c:pt>
                <c:pt idx="8992">
                  <c:v>4</c:v>
                </c:pt>
                <c:pt idx="8993">
                  <c:v>5</c:v>
                </c:pt>
                <c:pt idx="8994">
                  <c:v>3</c:v>
                </c:pt>
                <c:pt idx="8995">
                  <c:v>9</c:v>
                </c:pt>
                <c:pt idx="8996">
                  <c:v>6</c:v>
                </c:pt>
                <c:pt idx="8997">
                  <c:v>5</c:v>
                </c:pt>
                <c:pt idx="8998">
                  <c:v>5</c:v>
                </c:pt>
                <c:pt idx="8999">
                  <c:v>4</c:v>
                </c:pt>
                <c:pt idx="9000">
                  <c:v>6</c:v>
                </c:pt>
                <c:pt idx="9001">
                  <c:v>3</c:v>
                </c:pt>
                <c:pt idx="9002">
                  <c:v>5</c:v>
                </c:pt>
                <c:pt idx="9003">
                  <c:v>5</c:v>
                </c:pt>
                <c:pt idx="9004">
                  <c:v>6</c:v>
                </c:pt>
                <c:pt idx="9005">
                  <c:v>5</c:v>
                </c:pt>
                <c:pt idx="9006">
                  <c:v>4</c:v>
                </c:pt>
                <c:pt idx="9007">
                  <c:v>6</c:v>
                </c:pt>
                <c:pt idx="9008">
                  <c:v>5</c:v>
                </c:pt>
                <c:pt idx="9009">
                  <c:v>5</c:v>
                </c:pt>
                <c:pt idx="9010">
                  <c:v>6</c:v>
                </c:pt>
                <c:pt idx="9011">
                  <c:v>5</c:v>
                </c:pt>
                <c:pt idx="9012">
                  <c:v>5</c:v>
                </c:pt>
                <c:pt idx="9013">
                  <c:v>5</c:v>
                </c:pt>
                <c:pt idx="9014">
                  <c:v>4</c:v>
                </c:pt>
                <c:pt idx="9015">
                  <c:v>5</c:v>
                </c:pt>
                <c:pt idx="9016">
                  <c:v>4</c:v>
                </c:pt>
                <c:pt idx="9017">
                  <c:v>5</c:v>
                </c:pt>
                <c:pt idx="9018">
                  <c:v>4</c:v>
                </c:pt>
                <c:pt idx="9019">
                  <c:v>4</c:v>
                </c:pt>
                <c:pt idx="9020">
                  <c:v>5</c:v>
                </c:pt>
                <c:pt idx="9021">
                  <c:v>4</c:v>
                </c:pt>
                <c:pt idx="9022">
                  <c:v>4</c:v>
                </c:pt>
                <c:pt idx="9023">
                  <c:v>2</c:v>
                </c:pt>
                <c:pt idx="9024">
                  <c:v>5</c:v>
                </c:pt>
                <c:pt idx="9025">
                  <c:v>4</c:v>
                </c:pt>
                <c:pt idx="9026">
                  <c:v>5</c:v>
                </c:pt>
                <c:pt idx="9027">
                  <c:v>4</c:v>
                </c:pt>
                <c:pt idx="9028">
                  <c:v>5</c:v>
                </c:pt>
                <c:pt idx="9029">
                  <c:v>5</c:v>
                </c:pt>
                <c:pt idx="9030">
                  <c:v>1</c:v>
                </c:pt>
                <c:pt idx="9031">
                  <c:v>5</c:v>
                </c:pt>
                <c:pt idx="9032">
                  <c:v>3</c:v>
                </c:pt>
                <c:pt idx="9033">
                  <c:v>4</c:v>
                </c:pt>
                <c:pt idx="9034">
                  <c:v>3</c:v>
                </c:pt>
                <c:pt idx="9035">
                  <c:v>3</c:v>
                </c:pt>
                <c:pt idx="9036">
                  <c:v>3</c:v>
                </c:pt>
                <c:pt idx="9037">
                  <c:v>5</c:v>
                </c:pt>
                <c:pt idx="9038">
                  <c:v>4</c:v>
                </c:pt>
                <c:pt idx="9039">
                  <c:v>4</c:v>
                </c:pt>
                <c:pt idx="9040">
                  <c:v>6</c:v>
                </c:pt>
                <c:pt idx="9041">
                  <c:v>5</c:v>
                </c:pt>
                <c:pt idx="9042">
                  <c:v>3</c:v>
                </c:pt>
                <c:pt idx="9043">
                  <c:v>4</c:v>
                </c:pt>
                <c:pt idx="9044">
                  <c:v>4</c:v>
                </c:pt>
                <c:pt idx="9045">
                  <c:v>4</c:v>
                </c:pt>
                <c:pt idx="9046">
                  <c:v>4</c:v>
                </c:pt>
                <c:pt idx="9047">
                  <c:v>1</c:v>
                </c:pt>
                <c:pt idx="9048">
                  <c:v>4</c:v>
                </c:pt>
                <c:pt idx="9049">
                  <c:v>3</c:v>
                </c:pt>
                <c:pt idx="9050">
                  <c:v>4</c:v>
                </c:pt>
                <c:pt idx="9051">
                  <c:v>6</c:v>
                </c:pt>
                <c:pt idx="9052">
                  <c:v>4</c:v>
                </c:pt>
                <c:pt idx="9053">
                  <c:v>4</c:v>
                </c:pt>
                <c:pt idx="9054">
                  <c:v>1</c:v>
                </c:pt>
                <c:pt idx="9055">
                  <c:v>4</c:v>
                </c:pt>
                <c:pt idx="9056">
                  <c:v>4</c:v>
                </c:pt>
                <c:pt idx="9057">
                  <c:v>4</c:v>
                </c:pt>
                <c:pt idx="9058">
                  <c:v>4</c:v>
                </c:pt>
                <c:pt idx="9059">
                  <c:v>3</c:v>
                </c:pt>
                <c:pt idx="9060">
                  <c:v>3</c:v>
                </c:pt>
                <c:pt idx="9061">
                  <c:v>5</c:v>
                </c:pt>
                <c:pt idx="9062">
                  <c:v>6</c:v>
                </c:pt>
                <c:pt idx="9063">
                  <c:v>4</c:v>
                </c:pt>
                <c:pt idx="9064">
                  <c:v>4</c:v>
                </c:pt>
                <c:pt idx="9065">
                  <c:v>5</c:v>
                </c:pt>
                <c:pt idx="9066">
                  <c:v>5</c:v>
                </c:pt>
                <c:pt idx="9067">
                  <c:v>4</c:v>
                </c:pt>
                <c:pt idx="9068">
                  <c:v>6</c:v>
                </c:pt>
                <c:pt idx="9069">
                  <c:v>5</c:v>
                </c:pt>
                <c:pt idx="9070">
                  <c:v>5</c:v>
                </c:pt>
                <c:pt idx="9071">
                  <c:v>4</c:v>
                </c:pt>
                <c:pt idx="9072">
                  <c:v>6</c:v>
                </c:pt>
                <c:pt idx="9073">
                  <c:v>9</c:v>
                </c:pt>
                <c:pt idx="9074">
                  <c:v>5</c:v>
                </c:pt>
                <c:pt idx="9075">
                  <c:v>6</c:v>
                </c:pt>
                <c:pt idx="9076">
                  <c:v>5</c:v>
                </c:pt>
                <c:pt idx="9077">
                  <c:v>5</c:v>
                </c:pt>
                <c:pt idx="9078">
                  <c:v>3</c:v>
                </c:pt>
                <c:pt idx="9079">
                  <c:v>6</c:v>
                </c:pt>
                <c:pt idx="9080">
                  <c:v>5</c:v>
                </c:pt>
                <c:pt idx="9081">
                  <c:v>6</c:v>
                </c:pt>
                <c:pt idx="9082">
                  <c:v>5</c:v>
                </c:pt>
                <c:pt idx="9083">
                  <c:v>5</c:v>
                </c:pt>
                <c:pt idx="9084">
                  <c:v>5</c:v>
                </c:pt>
                <c:pt idx="9085">
                  <c:v>2</c:v>
                </c:pt>
                <c:pt idx="9086">
                  <c:v>4</c:v>
                </c:pt>
                <c:pt idx="9087">
                  <c:v>4</c:v>
                </c:pt>
                <c:pt idx="9088">
                  <c:v>5</c:v>
                </c:pt>
                <c:pt idx="9089">
                  <c:v>5</c:v>
                </c:pt>
                <c:pt idx="9090">
                  <c:v>3</c:v>
                </c:pt>
                <c:pt idx="9091">
                  <c:v>4</c:v>
                </c:pt>
                <c:pt idx="9092">
                  <c:v>6</c:v>
                </c:pt>
                <c:pt idx="9093">
                  <c:v>4</c:v>
                </c:pt>
                <c:pt idx="9094">
                  <c:v>5</c:v>
                </c:pt>
                <c:pt idx="9095">
                  <c:v>3</c:v>
                </c:pt>
                <c:pt idx="9096">
                  <c:v>5</c:v>
                </c:pt>
                <c:pt idx="9097">
                  <c:v>5</c:v>
                </c:pt>
                <c:pt idx="9098">
                  <c:v>4</c:v>
                </c:pt>
                <c:pt idx="9099">
                  <c:v>6</c:v>
                </c:pt>
                <c:pt idx="9100">
                  <c:v>5</c:v>
                </c:pt>
                <c:pt idx="9101">
                  <c:v>6</c:v>
                </c:pt>
                <c:pt idx="9102">
                  <c:v>3</c:v>
                </c:pt>
                <c:pt idx="9103">
                  <c:v>6</c:v>
                </c:pt>
                <c:pt idx="9104">
                  <c:v>4</c:v>
                </c:pt>
                <c:pt idx="9105">
                  <c:v>5</c:v>
                </c:pt>
                <c:pt idx="9106">
                  <c:v>4</c:v>
                </c:pt>
                <c:pt idx="9107">
                  <c:v>5</c:v>
                </c:pt>
                <c:pt idx="9108">
                  <c:v>6</c:v>
                </c:pt>
                <c:pt idx="9109">
                  <c:v>5</c:v>
                </c:pt>
                <c:pt idx="9110">
                  <c:v>5</c:v>
                </c:pt>
                <c:pt idx="9111">
                  <c:v>4</c:v>
                </c:pt>
                <c:pt idx="9112">
                  <c:v>4</c:v>
                </c:pt>
                <c:pt idx="9113">
                  <c:v>5</c:v>
                </c:pt>
                <c:pt idx="9114">
                  <c:v>4</c:v>
                </c:pt>
                <c:pt idx="9115">
                  <c:v>5</c:v>
                </c:pt>
                <c:pt idx="9116">
                  <c:v>6</c:v>
                </c:pt>
                <c:pt idx="9117">
                  <c:v>5</c:v>
                </c:pt>
                <c:pt idx="9118">
                  <c:v>6</c:v>
                </c:pt>
                <c:pt idx="9119">
                  <c:v>4</c:v>
                </c:pt>
                <c:pt idx="9120">
                  <c:v>6</c:v>
                </c:pt>
                <c:pt idx="9121">
                  <c:v>5</c:v>
                </c:pt>
                <c:pt idx="9122">
                  <c:v>5</c:v>
                </c:pt>
                <c:pt idx="9123">
                  <c:v>6</c:v>
                </c:pt>
                <c:pt idx="9124">
                  <c:v>5</c:v>
                </c:pt>
                <c:pt idx="9125">
                  <c:v>5</c:v>
                </c:pt>
                <c:pt idx="9126">
                  <c:v>5</c:v>
                </c:pt>
                <c:pt idx="9127">
                  <c:v>5</c:v>
                </c:pt>
                <c:pt idx="9128">
                  <c:v>5</c:v>
                </c:pt>
                <c:pt idx="9129">
                  <c:v>8</c:v>
                </c:pt>
                <c:pt idx="9130">
                  <c:v>5</c:v>
                </c:pt>
                <c:pt idx="9131">
                  <c:v>2</c:v>
                </c:pt>
                <c:pt idx="9132">
                  <c:v>5</c:v>
                </c:pt>
                <c:pt idx="9133">
                  <c:v>5</c:v>
                </c:pt>
                <c:pt idx="9134">
                  <c:v>5</c:v>
                </c:pt>
                <c:pt idx="9135">
                  <c:v>33</c:v>
                </c:pt>
                <c:pt idx="9136">
                  <c:v>4</c:v>
                </c:pt>
                <c:pt idx="9137">
                  <c:v>4</c:v>
                </c:pt>
                <c:pt idx="9138">
                  <c:v>3</c:v>
                </c:pt>
                <c:pt idx="9139">
                  <c:v>3</c:v>
                </c:pt>
                <c:pt idx="9140">
                  <c:v>7</c:v>
                </c:pt>
                <c:pt idx="9141">
                  <c:v>5</c:v>
                </c:pt>
                <c:pt idx="9142">
                  <c:v>4</c:v>
                </c:pt>
                <c:pt idx="9143">
                  <c:v>3</c:v>
                </c:pt>
                <c:pt idx="9144">
                  <c:v>4</c:v>
                </c:pt>
                <c:pt idx="9145">
                  <c:v>5</c:v>
                </c:pt>
                <c:pt idx="9146">
                  <c:v>3</c:v>
                </c:pt>
                <c:pt idx="9147">
                  <c:v>5</c:v>
                </c:pt>
                <c:pt idx="9148">
                  <c:v>3</c:v>
                </c:pt>
                <c:pt idx="9149">
                  <c:v>5</c:v>
                </c:pt>
                <c:pt idx="9150">
                  <c:v>5</c:v>
                </c:pt>
                <c:pt idx="9151">
                  <c:v>9</c:v>
                </c:pt>
                <c:pt idx="9152">
                  <c:v>5</c:v>
                </c:pt>
                <c:pt idx="9153">
                  <c:v>3</c:v>
                </c:pt>
                <c:pt idx="9154">
                  <c:v>5</c:v>
                </c:pt>
                <c:pt idx="9155">
                  <c:v>2</c:v>
                </c:pt>
                <c:pt idx="9156">
                  <c:v>5</c:v>
                </c:pt>
                <c:pt idx="9157">
                  <c:v>5</c:v>
                </c:pt>
                <c:pt idx="9158">
                  <c:v>5</c:v>
                </c:pt>
                <c:pt idx="9159">
                  <c:v>4</c:v>
                </c:pt>
                <c:pt idx="9160">
                  <c:v>4</c:v>
                </c:pt>
                <c:pt idx="9161">
                  <c:v>5</c:v>
                </c:pt>
                <c:pt idx="9162">
                  <c:v>4</c:v>
                </c:pt>
                <c:pt idx="9163">
                  <c:v>5</c:v>
                </c:pt>
                <c:pt idx="9164">
                  <c:v>5</c:v>
                </c:pt>
                <c:pt idx="9165">
                  <c:v>5</c:v>
                </c:pt>
                <c:pt idx="9166">
                  <c:v>5</c:v>
                </c:pt>
                <c:pt idx="9167">
                  <c:v>4</c:v>
                </c:pt>
                <c:pt idx="9168">
                  <c:v>4</c:v>
                </c:pt>
                <c:pt idx="9169">
                  <c:v>5</c:v>
                </c:pt>
                <c:pt idx="9170">
                  <c:v>3</c:v>
                </c:pt>
                <c:pt idx="9171">
                  <c:v>5</c:v>
                </c:pt>
                <c:pt idx="9172">
                  <c:v>2</c:v>
                </c:pt>
                <c:pt idx="9173">
                  <c:v>4</c:v>
                </c:pt>
                <c:pt idx="9174">
                  <c:v>6</c:v>
                </c:pt>
                <c:pt idx="9175">
                  <c:v>4</c:v>
                </c:pt>
                <c:pt idx="9176">
                  <c:v>4</c:v>
                </c:pt>
                <c:pt idx="9177">
                  <c:v>2</c:v>
                </c:pt>
                <c:pt idx="9178">
                  <c:v>4</c:v>
                </c:pt>
                <c:pt idx="9179">
                  <c:v>4</c:v>
                </c:pt>
                <c:pt idx="9180">
                  <c:v>4</c:v>
                </c:pt>
                <c:pt idx="9181">
                  <c:v>5</c:v>
                </c:pt>
                <c:pt idx="9182">
                  <c:v>4</c:v>
                </c:pt>
                <c:pt idx="9183">
                  <c:v>3</c:v>
                </c:pt>
                <c:pt idx="9184">
                  <c:v>3</c:v>
                </c:pt>
                <c:pt idx="9185">
                  <c:v>6</c:v>
                </c:pt>
                <c:pt idx="9186">
                  <c:v>3</c:v>
                </c:pt>
                <c:pt idx="9187">
                  <c:v>4</c:v>
                </c:pt>
                <c:pt idx="9188">
                  <c:v>4</c:v>
                </c:pt>
                <c:pt idx="9189">
                  <c:v>3</c:v>
                </c:pt>
                <c:pt idx="9190">
                  <c:v>3</c:v>
                </c:pt>
                <c:pt idx="9191">
                  <c:v>5</c:v>
                </c:pt>
                <c:pt idx="9192">
                  <c:v>3</c:v>
                </c:pt>
                <c:pt idx="9193">
                  <c:v>4</c:v>
                </c:pt>
                <c:pt idx="9194">
                  <c:v>2</c:v>
                </c:pt>
                <c:pt idx="9195">
                  <c:v>4</c:v>
                </c:pt>
                <c:pt idx="9196">
                  <c:v>5</c:v>
                </c:pt>
                <c:pt idx="9197">
                  <c:v>3</c:v>
                </c:pt>
                <c:pt idx="9198">
                  <c:v>3</c:v>
                </c:pt>
                <c:pt idx="9199">
                  <c:v>2</c:v>
                </c:pt>
                <c:pt idx="9200">
                  <c:v>3</c:v>
                </c:pt>
                <c:pt idx="9201">
                  <c:v>1</c:v>
                </c:pt>
                <c:pt idx="9202">
                  <c:v>4</c:v>
                </c:pt>
                <c:pt idx="9203">
                  <c:v>3</c:v>
                </c:pt>
                <c:pt idx="9204">
                  <c:v>3</c:v>
                </c:pt>
                <c:pt idx="9205">
                  <c:v>3</c:v>
                </c:pt>
                <c:pt idx="9206">
                  <c:v>3</c:v>
                </c:pt>
                <c:pt idx="9207">
                  <c:v>4</c:v>
                </c:pt>
                <c:pt idx="9208">
                  <c:v>2</c:v>
                </c:pt>
                <c:pt idx="9209">
                  <c:v>4</c:v>
                </c:pt>
                <c:pt idx="9210">
                  <c:v>3</c:v>
                </c:pt>
                <c:pt idx="9211">
                  <c:v>4</c:v>
                </c:pt>
                <c:pt idx="9212">
                  <c:v>3</c:v>
                </c:pt>
                <c:pt idx="9213">
                  <c:v>1</c:v>
                </c:pt>
                <c:pt idx="9214">
                  <c:v>3</c:v>
                </c:pt>
                <c:pt idx="9215">
                  <c:v>5</c:v>
                </c:pt>
                <c:pt idx="9216">
                  <c:v>3</c:v>
                </c:pt>
                <c:pt idx="9217">
                  <c:v>3</c:v>
                </c:pt>
                <c:pt idx="9218">
                  <c:v>5</c:v>
                </c:pt>
                <c:pt idx="9219">
                  <c:v>3</c:v>
                </c:pt>
                <c:pt idx="9220">
                  <c:v>4</c:v>
                </c:pt>
                <c:pt idx="9221">
                  <c:v>3</c:v>
                </c:pt>
                <c:pt idx="9222">
                  <c:v>3</c:v>
                </c:pt>
                <c:pt idx="9223">
                  <c:v>2</c:v>
                </c:pt>
                <c:pt idx="9224">
                  <c:v>3</c:v>
                </c:pt>
                <c:pt idx="9225">
                  <c:v>2</c:v>
                </c:pt>
                <c:pt idx="9226">
                  <c:v>4</c:v>
                </c:pt>
                <c:pt idx="9227">
                  <c:v>2</c:v>
                </c:pt>
                <c:pt idx="9228">
                  <c:v>2</c:v>
                </c:pt>
                <c:pt idx="9229">
                  <c:v>6</c:v>
                </c:pt>
                <c:pt idx="9230">
                  <c:v>1</c:v>
                </c:pt>
                <c:pt idx="9231">
                  <c:v>3</c:v>
                </c:pt>
                <c:pt idx="9232">
                  <c:v>3</c:v>
                </c:pt>
                <c:pt idx="9233">
                  <c:v>4</c:v>
                </c:pt>
                <c:pt idx="9234">
                  <c:v>2</c:v>
                </c:pt>
                <c:pt idx="9235">
                  <c:v>0</c:v>
                </c:pt>
                <c:pt idx="9236">
                  <c:v>2</c:v>
                </c:pt>
                <c:pt idx="9237">
                  <c:v>3</c:v>
                </c:pt>
                <c:pt idx="9238">
                  <c:v>2</c:v>
                </c:pt>
                <c:pt idx="9239">
                  <c:v>4</c:v>
                </c:pt>
                <c:pt idx="9240">
                  <c:v>2</c:v>
                </c:pt>
                <c:pt idx="9241">
                  <c:v>3</c:v>
                </c:pt>
                <c:pt idx="9242">
                  <c:v>4</c:v>
                </c:pt>
                <c:pt idx="9243">
                  <c:v>4</c:v>
                </c:pt>
                <c:pt idx="9244">
                  <c:v>4</c:v>
                </c:pt>
                <c:pt idx="9245">
                  <c:v>3</c:v>
                </c:pt>
                <c:pt idx="9246">
                  <c:v>4</c:v>
                </c:pt>
                <c:pt idx="9247">
                  <c:v>2</c:v>
                </c:pt>
                <c:pt idx="9248">
                  <c:v>4</c:v>
                </c:pt>
                <c:pt idx="9249">
                  <c:v>4</c:v>
                </c:pt>
                <c:pt idx="9250">
                  <c:v>3</c:v>
                </c:pt>
                <c:pt idx="9251">
                  <c:v>3</c:v>
                </c:pt>
                <c:pt idx="9252">
                  <c:v>1</c:v>
                </c:pt>
                <c:pt idx="9253">
                  <c:v>5</c:v>
                </c:pt>
                <c:pt idx="9254">
                  <c:v>3</c:v>
                </c:pt>
                <c:pt idx="9255">
                  <c:v>3</c:v>
                </c:pt>
                <c:pt idx="9256">
                  <c:v>5</c:v>
                </c:pt>
                <c:pt idx="9257">
                  <c:v>4</c:v>
                </c:pt>
                <c:pt idx="9258">
                  <c:v>4</c:v>
                </c:pt>
                <c:pt idx="9259">
                  <c:v>3</c:v>
                </c:pt>
                <c:pt idx="9260">
                  <c:v>3</c:v>
                </c:pt>
                <c:pt idx="9261">
                  <c:v>4</c:v>
                </c:pt>
                <c:pt idx="9262">
                  <c:v>4</c:v>
                </c:pt>
                <c:pt idx="9263">
                  <c:v>4</c:v>
                </c:pt>
                <c:pt idx="9264">
                  <c:v>4</c:v>
                </c:pt>
                <c:pt idx="9265">
                  <c:v>3</c:v>
                </c:pt>
                <c:pt idx="9266">
                  <c:v>4</c:v>
                </c:pt>
                <c:pt idx="9267">
                  <c:v>4</c:v>
                </c:pt>
                <c:pt idx="9268">
                  <c:v>4</c:v>
                </c:pt>
                <c:pt idx="9269">
                  <c:v>3</c:v>
                </c:pt>
                <c:pt idx="9270">
                  <c:v>5</c:v>
                </c:pt>
                <c:pt idx="9271">
                  <c:v>4</c:v>
                </c:pt>
                <c:pt idx="9272">
                  <c:v>5</c:v>
                </c:pt>
                <c:pt idx="9273">
                  <c:v>4</c:v>
                </c:pt>
                <c:pt idx="9274">
                  <c:v>6</c:v>
                </c:pt>
                <c:pt idx="9275">
                  <c:v>5</c:v>
                </c:pt>
                <c:pt idx="9276">
                  <c:v>4</c:v>
                </c:pt>
                <c:pt idx="9277">
                  <c:v>6</c:v>
                </c:pt>
                <c:pt idx="9278">
                  <c:v>4</c:v>
                </c:pt>
                <c:pt idx="9279">
                  <c:v>5</c:v>
                </c:pt>
                <c:pt idx="9280">
                  <c:v>5</c:v>
                </c:pt>
                <c:pt idx="9281">
                  <c:v>5</c:v>
                </c:pt>
                <c:pt idx="9282">
                  <c:v>4</c:v>
                </c:pt>
                <c:pt idx="9283">
                  <c:v>4</c:v>
                </c:pt>
                <c:pt idx="9284">
                  <c:v>4</c:v>
                </c:pt>
                <c:pt idx="9285">
                  <c:v>6</c:v>
                </c:pt>
                <c:pt idx="9286">
                  <c:v>4</c:v>
                </c:pt>
                <c:pt idx="9287">
                  <c:v>4</c:v>
                </c:pt>
                <c:pt idx="9288">
                  <c:v>4</c:v>
                </c:pt>
                <c:pt idx="9289">
                  <c:v>3</c:v>
                </c:pt>
                <c:pt idx="9290">
                  <c:v>3</c:v>
                </c:pt>
                <c:pt idx="9291">
                  <c:v>4</c:v>
                </c:pt>
                <c:pt idx="9292">
                  <c:v>4</c:v>
                </c:pt>
                <c:pt idx="9293">
                  <c:v>3</c:v>
                </c:pt>
                <c:pt idx="9294">
                  <c:v>5</c:v>
                </c:pt>
                <c:pt idx="9295">
                  <c:v>3</c:v>
                </c:pt>
                <c:pt idx="9296">
                  <c:v>9</c:v>
                </c:pt>
                <c:pt idx="9297">
                  <c:v>4</c:v>
                </c:pt>
                <c:pt idx="9298">
                  <c:v>4</c:v>
                </c:pt>
                <c:pt idx="9299">
                  <c:v>4</c:v>
                </c:pt>
                <c:pt idx="9300">
                  <c:v>3</c:v>
                </c:pt>
                <c:pt idx="9301">
                  <c:v>4</c:v>
                </c:pt>
                <c:pt idx="9302">
                  <c:v>2</c:v>
                </c:pt>
                <c:pt idx="9303">
                  <c:v>5</c:v>
                </c:pt>
                <c:pt idx="9304">
                  <c:v>4</c:v>
                </c:pt>
                <c:pt idx="9305">
                  <c:v>5</c:v>
                </c:pt>
                <c:pt idx="9306">
                  <c:v>3</c:v>
                </c:pt>
                <c:pt idx="9307">
                  <c:v>4</c:v>
                </c:pt>
                <c:pt idx="9308">
                  <c:v>5</c:v>
                </c:pt>
                <c:pt idx="9309">
                  <c:v>3</c:v>
                </c:pt>
                <c:pt idx="9310">
                  <c:v>4</c:v>
                </c:pt>
                <c:pt idx="9311">
                  <c:v>4</c:v>
                </c:pt>
                <c:pt idx="9312">
                  <c:v>4</c:v>
                </c:pt>
                <c:pt idx="9313">
                  <c:v>3</c:v>
                </c:pt>
                <c:pt idx="9314">
                  <c:v>3</c:v>
                </c:pt>
                <c:pt idx="9315">
                  <c:v>4</c:v>
                </c:pt>
                <c:pt idx="9316">
                  <c:v>4</c:v>
                </c:pt>
                <c:pt idx="9317">
                  <c:v>3</c:v>
                </c:pt>
                <c:pt idx="9318">
                  <c:v>5</c:v>
                </c:pt>
                <c:pt idx="9319">
                  <c:v>3</c:v>
                </c:pt>
                <c:pt idx="9320">
                  <c:v>3</c:v>
                </c:pt>
                <c:pt idx="9321">
                  <c:v>4</c:v>
                </c:pt>
                <c:pt idx="9322">
                  <c:v>4</c:v>
                </c:pt>
                <c:pt idx="9323">
                  <c:v>4</c:v>
                </c:pt>
                <c:pt idx="9324">
                  <c:v>1</c:v>
                </c:pt>
                <c:pt idx="9325">
                  <c:v>4</c:v>
                </c:pt>
                <c:pt idx="9326">
                  <c:v>4</c:v>
                </c:pt>
                <c:pt idx="9327">
                  <c:v>4</c:v>
                </c:pt>
                <c:pt idx="9328">
                  <c:v>4</c:v>
                </c:pt>
                <c:pt idx="9329">
                  <c:v>4</c:v>
                </c:pt>
                <c:pt idx="9330">
                  <c:v>5</c:v>
                </c:pt>
                <c:pt idx="9331">
                  <c:v>2</c:v>
                </c:pt>
                <c:pt idx="9332">
                  <c:v>4</c:v>
                </c:pt>
                <c:pt idx="9333">
                  <c:v>3</c:v>
                </c:pt>
                <c:pt idx="9334">
                  <c:v>3</c:v>
                </c:pt>
                <c:pt idx="9335">
                  <c:v>3</c:v>
                </c:pt>
                <c:pt idx="9336">
                  <c:v>2</c:v>
                </c:pt>
                <c:pt idx="9337">
                  <c:v>4</c:v>
                </c:pt>
                <c:pt idx="9338">
                  <c:v>6</c:v>
                </c:pt>
                <c:pt idx="9339">
                  <c:v>5</c:v>
                </c:pt>
                <c:pt idx="9340">
                  <c:v>4</c:v>
                </c:pt>
                <c:pt idx="9341">
                  <c:v>6</c:v>
                </c:pt>
                <c:pt idx="9342">
                  <c:v>4</c:v>
                </c:pt>
                <c:pt idx="9343">
                  <c:v>5</c:v>
                </c:pt>
                <c:pt idx="9344">
                  <c:v>5</c:v>
                </c:pt>
                <c:pt idx="9345">
                  <c:v>5</c:v>
                </c:pt>
                <c:pt idx="9346">
                  <c:v>5</c:v>
                </c:pt>
                <c:pt idx="9347">
                  <c:v>6</c:v>
                </c:pt>
                <c:pt idx="9348">
                  <c:v>5</c:v>
                </c:pt>
                <c:pt idx="9349">
                  <c:v>6</c:v>
                </c:pt>
                <c:pt idx="9350">
                  <c:v>6</c:v>
                </c:pt>
                <c:pt idx="9351">
                  <c:v>6</c:v>
                </c:pt>
                <c:pt idx="9352">
                  <c:v>9</c:v>
                </c:pt>
                <c:pt idx="9353">
                  <c:v>5</c:v>
                </c:pt>
                <c:pt idx="9354">
                  <c:v>7</c:v>
                </c:pt>
                <c:pt idx="9355">
                  <c:v>6</c:v>
                </c:pt>
                <c:pt idx="9356">
                  <c:v>6</c:v>
                </c:pt>
                <c:pt idx="9357">
                  <c:v>6</c:v>
                </c:pt>
                <c:pt idx="9358">
                  <c:v>5</c:v>
                </c:pt>
                <c:pt idx="9359">
                  <c:v>6</c:v>
                </c:pt>
                <c:pt idx="9360">
                  <c:v>6</c:v>
                </c:pt>
                <c:pt idx="9361">
                  <c:v>5</c:v>
                </c:pt>
                <c:pt idx="9362">
                  <c:v>6</c:v>
                </c:pt>
                <c:pt idx="9363">
                  <c:v>16</c:v>
                </c:pt>
                <c:pt idx="9364">
                  <c:v>5</c:v>
                </c:pt>
                <c:pt idx="9365">
                  <c:v>3</c:v>
                </c:pt>
                <c:pt idx="9366">
                  <c:v>5</c:v>
                </c:pt>
                <c:pt idx="9367">
                  <c:v>5</c:v>
                </c:pt>
                <c:pt idx="9368">
                  <c:v>5</c:v>
                </c:pt>
                <c:pt idx="9369">
                  <c:v>6</c:v>
                </c:pt>
                <c:pt idx="9370">
                  <c:v>5</c:v>
                </c:pt>
                <c:pt idx="9371">
                  <c:v>6</c:v>
                </c:pt>
                <c:pt idx="9372">
                  <c:v>7</c:v>
                </c:pt>
                <c:pt idx="9373">
                  <c:v>7</c:v>
                </c:pt>
                <c:pt idx="9374">
                  <c:v>10</c:v>
                </c:pt>
                <c:pt idx="9375">
                  <c:v>7</c:v>
                </c:pt>
                <c:pt idx="9376">
                  <c:v>9</c:v>
                </c:pt>
                <c:pt idx="9377">
                  <c:v>6</c:v>
                </c:pt>
                <c:pt idx="9378">
                  <c:v>8</c:v>
                </c:pt>
                <c:pt idx="9379">
                  <c:v>9</c:v>
                </c:pt>
                <c:pt idx="9380">
                  <c:v>8</c:v>
                </c:pt>
                <c:pt idx="9381">
                  <c:v>9</c:v>
                </c:pt>
                <c:pt idx="9382">
                  <c:v>8</c:v>
                </c:pt>
                <c:pt idx="9383">
                  <c:v>8</c:v>
                </c:pt>
                <c:pt idx="9384">
                  <c:v>9</c:v>
                </c:pt>
                <c:pt idx="9385">
                  <c:v>8</c:v>
                </c:pt>
                <c:pt idx="9386">
                  <c:v>9</c:v>
                </c:pt>
                <c:pt idx="9387">
                  <c:v>8</c:v>
                </c:pt>
                <c:pt idx="9388">
                  <c:v>7</c:v>
                </c:pt>
                <c:pt idx="9389">
                  <c:v>6</c:v>
                </c:pt>
                <c:pt idx="9390">
                  <c:v>7</c:v>
                </c:pt>
                <c:pt idx="9391">
                  <c:v>9</c:v>
                </c:pt>
                <c:pt idx="9392">
                  <c:v>7</c:v>
                </c:pt>
                <c:pt idx="9393">
                  <c:v>9</c:v>
                </c:pt>
                <c:pt idx="9394">
                  <c:v>7</c:v>
                </c:pt>
                <c:pt idx="9395">
                  <c:v>9</c:v>
                </c:pt>
                <c:pt idx="9396">
                  <c:v>9</c:v>
                </c:pt>
                <c:pt idx="9397">
                  <c:v>9</c:v>
                </c:pt>
                <c:pt idx="9398">
                  <c:v>9</c:v>
                </c:pt>
                <c:pt idx="9399">
                  <c:v>6</c:v>
                </c:pt>
                <c:pt idx="9400">
                  <c:v>9</c:v>
                </c:pt>
                <c:pt idx="9401">
                  <c:v>8</c:v>
                </c:pt>
                <c:pt idx="9402">
                  <c:v>8</c:v>
                </c:pt>
                <c:pt idx="9403">
                  <c:v>8</c:v>
                </c:pt>
                <c:pt idx="9404">
                  <c:v>7</c:v>
                </c:pt>
                <c:pt idx="9405">
                  <c:v>6</c:v>
                </c:pt>
                <c:pt idx="9406">
                  <c:v>8</c:v>
                </c:pt>
                <c:pt idx="9407">
                  <c:v>8</c:v>
                </c:pt>
                <c:pt idx="9408">
                  <c:v>8</c:v>
                </c:pt>
                <c:pt idx="9409">
                  <c:v>6</c:v>
                </c:pt>
                <c:pt idx="9410">
                  <c:v>8</c:v>
                </c:pt>
                <c:pt idx="9411">
                  <c:v>8</c:v>
                </c:pt>
                <c:pt idx="9412">
                  <c:v>6</c:v>
                </c:pt>
                <c:pt idx="9413">
                  <c:v>9</c:v>
                </c:pt>
                <c:pt idx="9414">
                  <c:v>8</c:v>
                </c:pt>
                <c:pt idx="9415">
                  <c:v>8</c:v>
                </c:pt>
                <c:pt idx="9416">
                  <c:v>7</c:v>
                </c:pt>
                <c:pt idx="9417">
                  <c:v>9</c:v>
                </c:pt>
                <c:pt idx="9418">
                  <c:v>8</c:v>
                </c:pt>
                <c:pt idx="9419">
                  <c:v>9</c:v>
                </c:pt>
                <c:pt idx="9420">
                  <c:v>9</c:v>
                </c:pt>
                <c:pt idx="9421">
                  <c:v>9</c:v>
                </c:pt>
                <c:pt idx="9422">
                  <c:v>8</c:v>
                </c:pt>
                <c:pt idx="9423">
                  <c:v>6</c:v>
                </c:pt>
                <c:pt idx="9424">
                  <c:v>8</c:v>
                </c:pt>
                <c:pt idx="9425">
                  <c:v>6</c:v>
                </c:pt>
                <c:pt idx="9426">
                  <c:v>7</c:v>
                </c:pt>
                <c:pt idx="9427">
                  <c:v>7</c:v>
                </c:pt>
                <c:pt idx="9428">
                  <c:v>7</c:v>
                </c:pt>
                <c:pt idx="9429">
                  <c:v>6</c:v>
                </c:pt>
                <c:pt idx="9430">
                  <c:v>9</c:v>
                </c:pt>
                <c:pt idx="9431">
                  <c:v>8</c:v>
                </c:pt>
                <c:pt idx="9432">
                  <c:v>6</c:v>
                </c:pt>
                <c:pt idx="9433">
                  <c:v>8</c:v>
                </c:pt>
                <c:pt idx="9434">
                  <c:v>7</c:v>
                </c:pt>
                <c:pt idx="9435">
                  <c:v>6</c:v>
                </c:pt>
                <c:pt idx="9436">
                  <c:v>6</c:v>
                </c:pt>
                <c:pt idx="9437">
                  <c:v>8</c:v>
                </c:pt>
                <c:pt idx="9438">
                  <c:v>7</c:v>
                </c:pt>
                <c:pt idx="9439">
                  <c:v>8</c:v>
                </c:pt>
                <c:pt idx="9440">
                  <c:v>6</c:v>
                </c:pt>
                <c:pt idx="9441">
                  <c:v>6</c:v>
                </c:pt>
                <c:pt idx="9442">
                  <c:v>6</c:v>
                </c:pt>
                <c:pt idx="9443">
                  <c:v>5</c:v>
                </c:pt>
                <c:pt idx="9444">
                  <c:v>6</c:v>
                </c:pt>
                <c:pt idx="9445">
                  <c:v>5</c:v>
                </c:pt>
                <c:pt idx="9446">
                  <c:v>6</c:v>
                </c:pt>
                <c:pt idx="9447">
                  <c:v>3</c:v>
                </c:pt>
                <c:pt idx="9448">
                  <c:v>7</c:v>
                </c:pt>
                <c:pt idx="9449">
                  <c:v>6</c:v>
                </c:pt>
                <c:pt idx="9450">
                  <c:v>6</c:v>
                </c:pt>
                <c:pt idx="9451">
                  <c:v>7</c:v>
                </c:pt>
                <c:pt idx="9452">
                  <c:v>6</c:v>
                </c:pt>
                <c:pt idx="9453">
                  <c:v>8</c:v>
                </c:pt>
                <c:pt idx="9454">
                  <c:v>5</c:v>
                </c:pt>
                <c:pt idx="9455">
                  <c:v>6</c:v>
                </c:pt>
                <c:pt idx="9456">
                  <c:v>6</c:v>
                </c:pt>
                <c:pt idx="9457">
                  <c:v>6</c:v>
                </c:pt>
                <c:pt idx="9458">
                  <c:v>6</c:v>
                </c:pt>
                <c:pt idx="9459">
                  <c:v>5</c:v>
                </c:pt>
                <c:pt idx="9460">
                  <c:v>5</c:v>
                </c:pt>
                <c:pt idx="9461">
                  <c:v>6</c:v>
                </c:pt>
                <c:pt idx="9462">
                  <c:v>6</c:v>
                </c:pt>
                <c:pt idx="9463">
                  <c:v>6</c:v>
                </c:pt>
                <c:pt idx="9464">
                  <c:v>7</c:v>
                </c:pt>
                <c:pt idx="9465">
                  <c:v>6</c:v>
                </c:pt>
                <c:pt idx="9466">
                  <c:v>6</c:v>
                </c:pt>
                <c:pt idx="9467">
                  <c:v>7</c:v>
                </c:pt>
                <c:pt idx="9468">
                  <c:v>30</c:v>
                </c:pt>
                <c:pt idx="9469">
                  <c:v>6</c:v>
                </c:pt>
                <c:pt idx="9470">
                  <c:v>5</c:v>
                </c:pt>
                <c:pt idx="9471">
                  <c:v>5</c:v>
                </c:pt>
                <c:pt idx="9472">
                  <c:v>5</c:v>
                </c:pt>
                <c:pt idx="9473">
                  <c:v>6</c:v>
                </c:pt>
                <c:pt idx="9474">
                  <c:v>6</c:v>
                </c:pt>
                <c:pt idx="9475">
                  <c:v>5</c:v>
                </c:pt>
                <c:pt idx="9476">
                  <c:v>6</c:v>
                </c:pt>
                <c:pt idx="9477">
                  <c:v>10</c:v>
                </c:pt>
                <c:pt idx="9478">
                  <c:v>10</c:v>
                </c:pt>
                <c:pt idx="9479">
                  <c:v>20</c:v>
                </c:pt>
                <c:pt idx="9480">
                  <c:v>18</c:v>
                </c:pt>
                <c:pt idx="9481">
                  <c:v>15</c:v>
                </c:pt>
                <c:pt idx="9482">
                  <c:v>14</c:v>
                </c:pt>
                <c:pt idx="9483">
                  <c:v>18</c:v>
                </c:pt>
                <c:pt idx="9484">
                  <c:v>18</c:v>
                </c:pt>
                <c:pt idx="9485">
                  <c:v>16</c:v>
                </c:pt>
                <c:pt idx="9486">
                  <c:v>15</c:v>
                </c:pt>
                <c:pt idx="9487">
                  <c:v>15</c:v>
                </c:pt>
                <c:pt idx="9488">
                  <c:v>16</c:v>
                </c:pt>
                <c:pt idx="9489">
                  <c:v>15</c:v>
                </c:pt>
                <c:pt idx="9490">
                  <c:v>15</c:v>
                </c:pt>
                <c:pt idx="9491">
                  <c:v>4</c:v>
                </c:pt>
                <c:pt idx="9492">
                  <c:v>6</c:v>
                </c:pt>
                <c:pt idx="9493">
                  <c:v>5</c:v>
                </c:pt>
                <c:pt idx="9494">
                  <c:v>3</c:v>
                </c:pt>
                <c:pt idx="9495">
                  <c:v>6</c:v>
                </c:pt>
                <c:pt idx="9496">
                  <c:v>5</c:v>
                </c:pt>
                <c:pt idx="9497">
                  <c:v>4</c:v>
                </c:pt>
                <c:pt idx="9498">
                  <c:v>4</c:v>
                </c:pt>
                <c:pt idx="9499">
                  <c:v>5</c:v>
                </c:pt>
                <c:pt idx="9500">
                  <c:v>3</c:v>
                </c:pt>
                <c:pt idx="9501">
                  <c:v>4</c:v>
                </c:pt>
                <c:pt idx="9502">
                  <c:v>4</c:v>
                </c:pt>
                <c:pt idx="9503">
                  <c:v>4</c:v>
                </c:pt>
                <c:pt idx="9504">
                  <c:v>4</c:v>
                </c:pt>
                <c:pt idx="9505">
                  <c:v>3</c:v>
                </c:pt>
                <c:pt idx="9506">
                  <c:v>5</c:v>
                </c:pt>
                <c:pt idx="9507">
                  <c:v>32</c:v>
                </c:pt>
                <c:pt idx="9508">
                  <c:v>3</c:v>
                </c:pt>
                <c:pt idx="9509">
                  <c:v>3</c:v>
                </c:pt>
                <c:pt idx="9510">
                  <c:v>4</c:v>
                </c:pt>
                <c:pt idx="9511">
                  <c:v>6</c:v>
                </c:pt>
                <c:pt idx="9512">
                  <c:v>2</c:v>
                </c:pt>
                <c:pt idx="9513">
                  <c:v>6</c:v>
                </c:pt>
                <c:pt idx="9514">
                  <c:v>4</c:v>
                </c:pt>
                <c:pt idx="9515">
                  <c:v>5</c:v>
                </c:pt>
                <c:pt idx="9516">
                  <c:v>5</c:v>
                </c:pt>
                <c:pt idx="9517">
                  <c:v>6</c:v>
                </c:pt>
                <c:pt idx="9518">
                  <c:v>5</c:v>
                </c:pt>
                <c:pt idx="9519">
                  <c:v>4</c:v>
                </c:pt>
                <c:pt idx="9520">
                  <c:v>6</c:v>
                </c:pt>
                <c:pt idx="9521">
                  <c:v>5</c:v>
                </c:pt>
                <c:pt idx="9522">
                  <c:v>4</c:v>
                </c:pt>
                <c:pt idx="9523">
                  <c:v>4</c:v>
                </c:pt>
                <c:pt idx="9524">
                  <c:v>3</c:v>
                </c:pt>
                <c:pt idx="9525">
                  <c:v>3</c:v>
                </c:pt>
                <c:pt idx="9526">
                  <c:v>5</c:v>
                </c:pt>
                <c:pt idx="9527">
                  <c:v>4</c:v>
                </c:pt>
                <c:pt idx="9528">
                  <c:v>4</c:v>
                </c:pt>
                <c:pt idx="9529">
                  <c:v>3</c:v>
                </c:pt>
                <c:pt idx="9530">
                  <c:v>4</c:v>
                </c:pt>
                <c:pt idx="9531">
                  <c:v>3</c:v>
                </c:pt>
                <c:pt idx="9532">
                  <c:v>6</c:v>
                </c:pt>
                <c:pt idx="9533">
                  <c:v>5</c:v>
                </c:pt>
                <c:pt idx="9534">
                  <c:v>5</c:v>
                </c:pt>
                <c:pt idx="9535">
                  <c:v>4</c:v>
                </c:pt>
                <c:pt idx="9536">
                  <c:v>3</c:v>
                </c:pt>
                <c:pt idx="9537">
                  <c:v>5</c:v>
                </c:pt>
                <c:pt idx="9538">
                  <c:v>4</c:v>
                </c:pt>
                <c:pt idx="9539">
                  <c:v>5</c:v>
                </c:pt>
                <c:pt idx="9540">
                  <c:v>5</c:v>
                </c:pt>
                <c:pt idx="9541">
                  <c:v>5</c:v>
                </c:pt>
                <c:pt idx="9542">
                  <c:v>4</c:v>
                </c:pt>
                <c:pt idx="9543">
                  <c:v>2</c:v>
                </c:pt>
                <c:pt idx="9544">
                  <c:v>6</c:v>
                </c:pt>
                <c:pt idx="9545">
                  <c:v>5</c:v>
                </c:pt>
                <c:pt idx="9546">
                  <c:v>5</c:v>
                </c:pt>
                <c:pt idx="9547">
                  <c:v>5</c:v>
                </c:pt>
                <c:pt idx="9548">
                  <c:v>4</c:v>
                </c:pt>
                <c:pt idx="9549">
                  <c:v>4</c:v>
                </c:pt>
                <c:pt idx="9550">
                  <c:v>5</c:v>
                </c:pt>
                <c:pt idx="9551">
                  <c:v>5</c:v>
                </c:pt>
                <c:pt idx="9552">
                  <c:v>5</c:v>
                </c:pt>
                <c:pt idx="9553">
                  <c:v>3</c:v>
                </c:pt>
                <c:pt idx="9554">
                  <c:v>6</c:v>
                </c:pt>
                <c:pt idx="9555">
                  <c:v>2</c:v>
                </c:pt>
                <c:pt idx="9556">
                  <c:v>5</c:v>
                </c:pt>
                <c:pt idx="9557">
                  <c:v>5</c:v>
                </c:pt>
                <c:pt idx="9558">
                  <c:v>4</c:v>
                </c:pt>
                <c:pt idx="9559">
                  <c:v>5</c:v>
                </c:pt>
                <c:pt idx="9560">
                  <c:v>4</c:v>
                </c:pt>
                <c:pt idx="9561">
                  <c:v>6</c:v>
                </c:pt>
                <c:pt idx="9562">
                  <c:v>4</c:v>
                </c:pt>
                <c:pt idx="9563">
                  <c:v>5</c:v>
                </c:pt>
                <c:pt idx="9564">
                  <c:v>4</c:v>
                </c:pt>
                <c:pt idx="9565">
                  <c:v>5</c:v>
                </c:pt>
                <c:pt idx="9566">
                  <c:v>4</c:v>
                </c:pt>
                <c:pt idx="9567">
                  <c:v>9</c:v>
                </c:pt>
                <c:pt idx="9568">
                  <c:v>5</c:v>
                </c:pt>
                <c:pt idx="9569">
                  <c:v>4</c:v>
                </c:pt>
                <c:pt idx="9570">
                  <c:v>5</c:v>
                </c:pt>
                <c:pt idx="9571">
                  <c:v>5</c:v>
                </c:pt>
                <c:pt idx="9572">
                  <c:v>4</c:v>
                </c:pt>
                <c:pt idx="9573">
                  <c:v>4</c:v>
                </c:pt>
                <c:pt idx="9574">
                  <c:v>6</c:v>
                </c:pt>
                <c:pt idx="9575">
                  <c:v>4</c:v>
                </c:pt>
                <c:pt idx="9576">
                  <c:v>4</c:v>
                </c:pt>
                <c:pt idx="9577">
                  <c:v>3</c:v>
                </c:pt>
                <c:pt idx="9578">
                  <c:v>4</c:v>
                </c:pt>
                <c:pt idx="9579">
                  <c:v>3</c:v>
                </c:pt>
                <c:pt idx="9580">
                  <c:v>4</c:v>
                </c:pt>
                <c:pt idx="9581">
                  <c:v>5</c:v>
                </c:pt>
                <c:pt idx="9582">
                  <c:v>4</c:v>
                </c:pt>
                <c:pt idx="9583">
                  <c:v>5</c:v>
                </c:pt>
                <c:pt idx="9584">
                  <c:v>2</c:v>
                </c:pt>
                <c:pt idx="9585">
                  <c:v>5</c:v>
                </c:pt>
                <c:pt idx="9586">
                  <c:v>4</c:v>
                </c:pt>
                <c:pt idx="9587">
                  <c:v>5</c:v>
                </c:pt>
                <c:pt idx="9588">
                  <c:v>5</c:v>
                </c:pt>
                <c:pt idx="9589">
                  <c:v>5</c:v>
                </c:pt>
                <c:pt idx="9590">
                  <c:v>5</c:v>
                </c:pt>
                <c:pt idx="9591">
                  <c:v>4</c:v>
                </c:pt>
                <c:pt idx="9592">
                  <c:v>4</c:v>
                </c:pt>
                <c:pt idx="9593">
                  <c:v>3</c:v>
                </c:pt>
                <c:pt idx="9594">
                  <c:v>3</c:v>
                </c:pt>
                <c:pt idx="9595">
                  <c:v>3</c:v>
                </c:pt>
                <c:pt idx="9596">
                  <c:v>2</c:v>
                </c:pt>
                <c:pt idx="9597">
                  <c:v>3</c:v>
                </c:pt>
                <c:pt idx="9598">
                  <c:v>3</c:v>
                </c:pt>
                <c:pt idx="9599">
                  <c:v>2</c:v>
                </c:pt>
                <c:pt idx="9600">
                  <c:v>3</c:v>
                </c:pt>
                <c:pt idx="9601">
                  <c:v>3</c:v>
                </c:pt>
                <c:pt idx="9602">
                  <c:v>4</c:v>
                </c:pt>
                <c:pt idx="9603">
                  <c:v>3</c:v>
                </c:pt>
                <c:pt idx="9604">
                  <c:v>2</c:v>
                </c:pt>
                <c:pt idx="9605">
                  <c:v>3</c:v>
                </c:pt>
                <c:pt idx="9606">
                  <c:v>2</c:v>
                </c:pt>
                <c:pt idx="9607">
                  <c:v>3</c:v>
                </c:pt>
                <c:pt idx="9608">
                  <c:v>1</c:v>
                </c:pt>
                <c:pt idx="9609">
                  <c:v>4</c:v>
                </c:pt>
                <c:pt idx="9610">
                  <c:v>2</c:v>
                </c:pt>
                <c:pt idx="9611">
                  <c:v>3</c:v>
                </c:pt>
                <c:pt idx="9612">
                  <c:v>5</c:v>
                </c:pt>
                <c:pt idx="9613">
                  <c:v>4</c:v>
                </c:pt>
                <c:pt idx="9614">
                  <c:v>4</c:v>
                </c:pt>
                <c:pt idx="9615">
                  <c:v>1</c:v>
                </c:pt>
                <c:pt idx="9616">
                  <c:v>4</c:v>
                </c:pt>
                <c:pt idx="9617">
                  <c:v>4</c:v>
                </c:pt>
                <c:pt idx="9618">
                  <c:v>3</c:v>
                </c:pt>
                <c:pt idx="9619">
                  <c:v>4</c:v>
                </c:pt>
                <c:pt idx="9620">
                  <c:v>3</c:v>
                </c:pt>
                <c:pt idx="9621">
                  <c:v>4</c:v>
                </c:pt>
                <c:pt idx="9622">
                  <c:v>4</c:v>
                </c:pt>
                <c:pt idx="9623">
                  <c:v>6</c:v>
                </c:pt>
                <c:pt idx="9624">
                  <c:v>4</c:v>
                </c:pt>
                <c:pt idx="9625">
                  <c:v>2</c:v>
                </c:pt>
                <c:pt idx="9626">
                  <c:v>5</c:v>
                </c:pt>
                <c:pt idx="9627">
                  <c:v>4</c:v>
                </c:pt>
                <c:pt idx="9628">
                  <c:v>3</c:v>
                </c:pt>
                <c:pt idx="9629">
                  <c:v>3</c:v>
                </c:pt>
                <c:pt idx="9630">
                  <c:v>1</c:v>
                </c:pt>
                <c:pt idx="9631">
                  <c:v>3</c:v>
                </c:pt>
                <c:pt idx="9632">
                  <c:v>2</c:v>
                </c:pt>
                <c:pt idx="9633">
                  <c:v>4</c:v>
                </c:pt>
                <c:pt idx="9634">
                  <c:v>4</c:v>
                </c:pt>
                <c:pt idx="9635">
                  <c:v>2</c:v>
                </c:pt>
                <c:pt idx="9636">
                  <c:v>4</c:v>
                </c:pt>
                <c:pt idx="9637">
                  <c:v>1</c:v>
                </c:pt>
                <c:pt idx="9638">
                  <c:v>3</c:v>
                </c:pt>
                <c:pt idx="9639">
                  <c:v>2</c:v>
                </c:pt>
                <c:pt idx="9640">
                  <c:v>4</c:v>
                </c:pt>
                <c:pt idx="9641">
                  <c:v>2</c:v>
                </c:pt>
                <c:pt idx="9642">
                  <c:v>1</c:v>
                </c:pt>
                <c:pt idx="9643">
                  <c:v>2</c:v>
                </c:pt>
                <c:pt idx="9644">
                  <c:v>1</c:v>
                </c:pt>
                <c:pt idx="9645">
                  <c:v>3</c:v>
                </c:pt>
                <c:pt idx="9646">
                  <c:v>3</c:v>
                </c:pt>
                <c:pt idx="9647">
                  <c:v>4</c:v>
                </c:pt>
                <c:pt idx="9648">
                  <c:v>3</c:v>
                </c:pt>
                <c:pt idx="9649">
                  <c:v>3</c:v>
                </c:pt>
                <c:pt idx="9650">
                  <c:v>4</c:v>
                </c:pt>
                <c:pt idx="9651">
                  <c:v>4</c:v>
                </c:pt>
                <c:pt idx="9652">
                  <c:v>3</c:v>
                </c:pt>
                <c:pt idx="9653">
                  <c:v>4</c:v>
                </c:pt>
                <c:pt idx="9654">
                  <c:v>3</c:v>
                </c:pt>
                <c:pt idx="9655">
                  <c:v>5</c:v>
                </c:pt>
                <c:pt idx="9656">
                  <c:v>1</c:v>
                </c:pt>
                <c:pt idx="9657">
                  <c:v>6</c:v>
                </c:pt>
                <c:pt idx="9658">
                  <c:v>4</c:v>
                </c:pt>
                <c:pt idx="9659">
                  <c:v>4</c:v>
                </c:pt>
                <c:pt idx="9660">
                  <c:v>4</c:v>
                </c:pt>
                <c:pt idx="9661">
                  <c:v>3</c:v>
                </c:pt>
                <c:pt idx="9662">
                  <c:v>4</c:v>
                </c:pt>
                <c:pt idx="9663">
                  <c:v>2</c:v>
                </c:pt>
                <c:pt idx="9664">
                  <c:v>4</c:v>
                </c:pt>
                <c:pt idx="9665">
                  <c:v>3</c:v>
                </c:pt>
                <c:pt idx="9666">
                  <c:v>3</c:v>
                </c:pt>
                <c:pt idx="9667">
                  <c:v>4</c:v>
                </c:pt>
                <c:pt idx="9668">
                  <c:v>5</c:v>
                </c:pt>
                <c:pt idx="9669">
                  <c:v>4</c:v>
                </c:pt>
                <c:pt idx="9670">
                  <c:v>4</c:v>
                </c:pt>
                <c:pt idx="9671">
                  <c:v>4</c:v>
                </c:pt>
                <c:pt idx="9672">
                  <c:v>3</c:v>
                </c:pt>
                <c:pt idx="9673">
                  <c:v>3</c:v>
                </c:pt>
                <c:pt idx="9674">
                  <c:v>3</c:v>
                </c:pt>
                <c:pt idx="9675">
                  <c:v>2</c:v>
                </c:pt>
                <c:pt idx="9676">
                  <c:v>1</c:v>
                </c:pt>
                <c:pt idx="9677">
                  <c:v>4</c:v>
                </c:pt>
                <c:pt idx="9678">
                  <c:v>2</c:v>
                </c:pt>
                <c:pt idx="9679">
                  <c:v>4</c:v>
                </c:pt>
                <c:pt idx="9680">
                  <c:v>2</c:v>
                </c:pt>
                <c:pt idx="9681">
                  <c:v>2</c:v>
                </c:pt>
                <c:pt idx="9682">
                  <c:v>1</c:v>
                </c:pt>
                <c:pt idx="9683">
                  <c:v>2</c:v>
                </c:pt>
                <c:pt idx="9684">
                  <c:v>3</c:v>
                </c:pt>
                <c:pt idx="9685">
                  <c:v>3</c:v>
                </c:pt>
                <c:pt idx="9686">
                  <c:v>3</c:v>
                </c:pt>
                <c:pt idx="9687">
                  <c:v>1</c:v>
                </c:pt>
                <c:pt idx="9688">
                  <c:v>3</c:v>
                </c:pt>
                <c:pt idx="9689">
                  <c:v>2</c:v>
                </c:pt>
                <c:pt idx="9690">
                  <c:v>6</c:v>
                </c:pt>
                <c:pt idx="9691">
                  <c:v>4</c:v>
                </c:pt>
                <c:pt idx="9692">
                  <c:v>2</c:v>
                </c:pt>
                <c:pt idx="9693">
                  <c:v>3</c:v>
                </c:pt>
                <c:pt idx="9694">
                  <c:v>1</c:v>
                </c:pt>
                <c:pt idx="9695">
                  <c:v>2</c:v>
                </c:pt>
                <c:pt idx="9696">
                  <c:v>2</c:v>
                </c:pt>
                <c:pt idx="9697">
                  <c:v>3</c:v>
                </c:pt>
                <c:pt idx="9698">
                  <c:v>2</c:v>
                </c:pt>
                <c:pt idx="9699">
                  <c:v>3</c:v>
                </c:pt>
                <c:pt idx="9700">
                  <c:v>2</c:v>
                </c:pt>
                <c:pt idx="9701">
                  <c:v>1</c:v>
                </c:pt>
                <c:pt idx="9702">
                  <c:v>3</c:v>
                </c:pt>
                <c:pt idx="9703">
                  <c:v>2</c:v>
                </c:pt>
                <c:pt idx="9704">
                  <c:v>1</c:v>
                </c:pt>
                <c:pt idx="9705">
                  <c:v>2</c:v>
                </c:pt>
                <c:pt idx="9706">
                  <c:v>1</c:v>
                </c:pt>
                <c:pt idx="9707">
                  <c:v>1</c:v>
                </c:pt>
                <c:pt idx="9708">
                  <c:v>3</c:v>
                </c:pt>
                <c:pt idx="9709">
                  <c:v>2</c:v>
                </c:pt>
                <c:pt idx="9710">
                  <c:v>2</c:v>
                </c:pt>
                <c:pt idx="9711">
                  <c:v>1</c:v>
                </c:pt>
                <c:pt idx="9712">
                  <c:v>4</c:v>
                </c:pt>
                <c:pt idx="9713">
                  <c:v>4</c:v>
                </c:pt>
                <c:pt idx="9714">
                  <c:v>2</c:v>
                </c:pt>
                <c:pt idx="9715">
                  <c:v>3</c:v>
                </c:pt>
                <c:pt idx="9716">
                  <c:v>2</c:v>
                </c:pt>
                <c:pt idx="9717">
                  <c:v>3</c:v>
                </c:pt>
                <c:pt idx="9718">
                  <c:v>1</c:v>
                </c:pt>
                <c:pt idx="9719">
                  <c:v>3</c:v>
                </c:pt>
                <c:pt idx="9720">
                  <c:v>2</c:v>
                </c:pt>
                <c:pt idx="9721">
                  <c:v>2</c:v>
                </c:pt>
                <c:pt idx="9722">
                  <c:v>2</c:v>
                </c:pt>
                <c:pt idx="9723">
                  <c:v>2</c:v>
                </c:pt>
                <c:pt idx="9724">
                  <c:v>3</c:v>
                </c:pt>
                <c:pt idx="9725">
                  <c:v>2</c:v>
                </c:pt>
                <c:pt idx="9726">
                  <c:v>2</c:v>
                </c:pt>
                <c:pt idx="9727">
                  <c:v>1</c:v>
                </c:pt>
                <c:pt idx="9728">
                  <c:v>2</c:v>
                </c:pt>
                <c:pt idx="9729">
                  <c:v>2</c:v>
                </c:pt>
                <c:pt idx="9730">
                  <c:v>0</c:v>
                </c:pt>
                <c:pt idx="9731">
                  <c:v>2</c:v>
                </c:pt>
                <c:pt idx="9732">
                  <c:v>3</c:v>
                </c:pt>
                <c:pt idx="9733">
                  <c:v>2</c:v>
                </c:pt>
                <c:pt idx="9734">
                  <c:v>3</c:v>
                </c:pt>
                <c:pt idx="9735">
                  <c:v>2</c:v>
                </c:pt>
                <c:pt idx="9736">
                  <c:v>2</c:v>
                </c:pt>
                <c:pt idx="9737">
                  <c:v>2</c:v>
                </c:pt>
                <c:pt idx="9738">
                  <c:v>2</c:v>
                </c:pt>
                <c:pt idx="9739">
                  <c:v>2</c:v>
                </c:pt>
                <c:pt idx="9740">
                  <c:v>2</c:v>
                </c:pt>
                <c:pt idx="9741">
                  <c:v>2</c:v>
                </c:pt>
                <c:pt idx="9742">
                  <c:v>3</c:v>
                </c:pt>
                <c:pt idx="9743">
                  <c:v>3</c:v>
                </c:pt>
                <c:pt idx="9744">
                  <c:v>3</c:v>
                </c:pt>
                <c:pt idx="9745">
                  <c:v>2</c:v>
                </c:pt>
                <c:pt idx="9746">
                  <c:v>5</c:v>
                </c:pt>
                <c:pt idx="9747">
                  <c:v>0</c:v>
                </c:pt>
                <c:pt idx="9748">
                  <c:v>1</c:v>
                </c:pt>
                <c:pt idx="9749">
                  <c:v>2</c:v>
                </c:pt>
                <c:pt idx="9750">
                  <c:v>2</c:v>
                </c:pt>
                <c:pt idx="9751">
                  <c:v>1</c:v>
                </c:pt>
                <c:pt idx="9752">
                  <c:v>1</c:v>
                </c:pt>
                <c:pt idx="9753">
                  <c:v>1</c:v>
                </c:pt>
                <c:pt idx="9754">
                  <c:v>1</c:v>
                </c:pt>
                <c:pt idx="9755">
                  <c:v>1</c:v>
                </c:pt>
                <c:pt idx="9756">
                  <c:v>1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1</c:v>
                </c:pt>
                <c:pt idx="9761">
                  <c:v>1</c:v>
                </c:pt>
                <c:pt idx="9762">
                  <c:v>1</c:v>
                </c:pt>
                <c:pt idx="9763">
                  <c:v>3</c:v>
                </c:pt>
                <c:pt idx="9764">
                  <c:v>1</c:v>
                </c:pt>
                <c:pt idx="9765">
                  <c:v>2</c:v>
                </c:pt>
                <c:pt idx="9766">
                  <c:v>2</c:v>
                </c:pt>
                <c:pt idx="9767">
                  <c:v>3</c:v>
                </c:pt>
                <c:pt idx="9768">
                  <c:v>2</c:v>
                </c:pt>
                <c:pt idx="9769">
                  <c:v>3</c:v>
                </c:pt>
                <c:pt idx="9770">
                  <c:v>2</c:v>
                </c:pt>
                <c:pt idx="9771">
                  <c:v>1</c:v>
                </c:pt>
                <c:pt idx="9772">
                  <c:v>3</c:v>
                </c:pt>
                <c:pt idx="9773">
                  <c:v>3</c:v>
                </c:pt>
                <c:pt idx="9774">
                  <c:v>3</c:v>
                </c:pt>
                <c:pt idx="9775">
                  <c:v>1</c:v>
                </c:pt>
                <c:pt idx="9776">
                  <c:v>1</c:v>
                </c:pt>
                <c:pt idx="9777">
                  <c:v>3</c:v>
                </c:pt>
                <c:pt idx="9778">
                  <c:v>2</c:v>
                </c:pt>
                <c:pt idx="9779">
                  <c:v>1</c:v>
                </c:pt>
                <c:pt idx="9780">
                  <c:v>5</c:v>
                </c:pt>
                <c:pt idx="9781">
                  <c:v>3</c:v>
                </c:pt>
                <c:pt idx="9782">
                  <c:v>2</c:v>
                </c:pt>
                <c:pt idx="9783">
                  <c:v>1</c:v>
                </c:pt>
                <c:pt idx="9784">
                  <c:v>3</c:v>
                </c:pt>
                <c:pt idx="9785">
                  <c:v>3</c:v>
                </c:pt>
                <c:pt idx="9786">
                  <c:v>1</c:v>
                </c:pt>
                <c:pt idx="9787">
                  <c:v>2</c:v>
                </c:pt>
                <c:pt idx="9788">
                  <c:v>2</c:v>
                </c:pt>
                <c:pt idx="9789">
                  <c:v>3</c:v>
                </c:pt>
                <c:pt idx="9790">
                  <c:v>3</c:v>
                </c:pt>
                <c:pt idx="9791">
                  <c:v>6</c:v>
                </c:pt>
                <c:pt idx="9792">
                  <c:v>5</c:v>
                </c:pt>
                <c:pt idx="9793">
                  <c:v>3</c:v>
                </c:pt>
                <c:pt idx="9794">
                  <c:v>3</c:v>
                </c:pt>
                <c:pt idx="9795">
                  <c:v>2</c:v>
                </c:pt>
                <c:pt idx="9796">
                  <c:v>3</c:v>
                </c:pt>
                <c:pt idx="9797">
                  <c:v>3</c:v>
                </c:pt>
                <c:pt idx="9798">
                  <c:v>5</c:v>
                </c:pt>
                <c:pt idx="9799">
                  <c:v>3</c:v>
                </c:pt>
                <c:pt idx="9800">
                  <c:v>3</c:v>
                </c:pt>
                <c:pt idx="9801">
                  <c:v>5</c:v>
                </c:pt>
                <c:pt idx="9802">
                  <c:v>6</c:v>
                </c:pt>
                <c:pt idx="9803">
                  <c:v>5</c:v>
                </c:pt>
                <c:pt idx="9804">
                  <c:v>5</c:v>
                </c:pt>
                <c:pt idx="9805">
                  <c:v>5</c:v>
                </c:pt>
                <c:pt idx="9806">
                  <c:v>3</c:v>
                </c:pt>
                <c:pt idx="9807">
                  <c:v>3</c:v>
                </c:pt>
                <c:pt idx="9808">
                  <c:v>5</c:v>
                </c:pt>
                <c:pt idx="9809">
                  <c:v>5</c:v>
                </c:pt>
                <c:pt idx="9810">
                  <c:v>3</c:v>
                </c:pt>
                <c:pt idx="9811">
                  <c:v>5</c:v>
                </c:pt>
                <c:pt idx="9812">
                  <c:v>3</c:v>
                </c:pt>
                <c:pt idx="9813">
                  <c:v>6</c:v>
                </c:pt>
                <c:pt idx="9814">
                  <c:v>6</c:v>
                </c:pt>
                <c:pt idx="9815">
                  <c:v>5</c:v>
                </c:pt>
                <c:pt idx="9816">
                  <c:v>5</c:v>
                </c:pt>
                <c:pt idx="9817">
                  <c:v>3</c:v>
                </c:pt>
                <c:pt idx="9818">
                  <c:v>6</c:v>
                </c:pt>
                <c:pt idx="9819">
                  <c:v>2</c:v>
                </c:pt>
                <c:pt idx="9820">
                  <c:v>5</c:v>
                </c:pt>
                <c:pt idx="9821">
                  <c:v>5</c:v>
                </c:pt>
                <c:pt idx="9822">
                  <c:v>6</c:v>
                </c:pt>
                <c:pt idx="9823">
                  <c:v>5</c:v>
                </c:pt>
                <c:pt idx="9824">
                  <c:v>3</c:v>
                </c:pt>
                <c:pt idx="9825">
                  <c:v>5</c:v>
                </c:pt>
                <c:pt idx="9826">
                  <c:v>5</c:v>
                </c:pt>
                <c:pt idx="9827">
                  <c:v>5</c:v>
                </c:pt>
                <c:pt idx="9828">
                  <c:v>5</c:v>
                </c:pt>
                <c:pt idx="9829">
                  <c:v>5</c:v>
                </c:pt>
                <c:pt idx="9830">
                  <c:v>5</c:v>
                </c:pt>
                <c:pt idx="9831">
                  <c:v>3</c:v>
                </c:pt>
                <c:pt idx="9832">
                  <c:v>5</c:v>
                </c:pt>
                <c:pt idx="9833">
                  <c:v>5</c:v>
                </c:pt>
                <c:pt idx="9834">
                  <c:v>5</c:v>
                </c:pt>
                <c:pt idx="9835">
                  <c:v>5</c:v>
                </c:pt>
                <c:pt idx="9836">
                  <c:v>5</c:v>
                </c:pt>
                <c:pt idx="9837">
                  <c:v>5</c:v>
                </c:pt>
                <c:pt idx="9838">
                  <c:v>6</c:v>
                </c:pt>
                <c:pt idx="9839">
                  <c:v>5</c:v>
                </c:pt>
                <c:pt idx="9840">
                  <c:v>5</c:v>
                </c:pt>
                <c:pt idx="9841">
                  <c:v>3</c:v>
                </c:pt>
                <c:pt idx="9842">
                  <c:v>6</c:v>
                </c:pt>
                <c:pt idx="9843">
                  <c:v>2</c:v>
                </c:pt>
                <c:pt idx="9844">
                  <c:v>5</c:v>
                </c:pt>
                <c:pt idx="9845">
                  <c:v>5</c:v>
                </c:pt>
                <c:pt idx="9846">
                  <c:v>7</c:v>
                </c:pt>
                <c:pt idx="9847">
                  <c:v>6</c:v>
                </c:pt>
                <c:pt idx="9848">
                  <c:v>3</c:v>
                </c:pt>
                <c:pt idx="9849">
                  <c:v>6</c:v>
                </c:pt>
                <c:pt idx="9850">
                  <c:v>5</c:v>
                </c:pt>
                <c:pt idx="9851">
                  <c:v>6</c:v>
                </c:pt>
                <c:pt idx="9852">
                  <c:v>5</c:v>
                </c:pt>
                <c:pt idx="9853">
                  <c:v>5</c:v>
                </c:pt>
                <c:pt idx="9854">
                  <c:v>5</c:v>
                </c:pt>
                <c:pt idx="9855">
                  <c:v>3</c:v>
                </c:pt>
                <c:pt idx="9856">
                  <c:v>6</c:v>
                </c:pt>
                <c:pt idx="9857">
                  <c:v>7</c:v>
                </c:pt>
                <c:pt idx="9858">
                  <c:v>7</c:v>
                </c:pt>
                <c:pt idx="9859">
                  <c:v>5</c:v>
                </c:pt>
                <c:pt idx="9860">
                  <c:v>6</c:v>
                </c:pt>
                <c:pt idx="9861">
                  <c:v>6</c:v>
                </c:pt>
                <c:pt idx="9862">
                  <c:v>6</c:v>
                </c:pt>
                <c:pt idx="9863">
                  <c:v>5</c:v>
                </c:pt>
                <c:pt idx="9864">
                  <c:v>5</c:v>
                </c:pt>
                <c:pt idx="9865">
                  <c:v>5</c:v>
                </c:pt>
                <c:pt idx="9866">
                  <c:v>7</c:v>
                </c:pt>
                <c:pt idx="9867">
                  <c:v>5</c:v>
                </c:pt>
                <c:pt idx="9868">
                  <c:v>6</c:v>
                </c:pt>
                <c:pt idx="9869">
                  <c:v>8</c:v>
                </c:pt>
                <c:pt idx="9870">
                  <c:v>6</c:v>
                </c:pt>
                <c:pt idx="9871">
                  <c:v>5</c:v>
                </c:pt>
                <c:pt idx="9872">
                  <c:v>5</c:v>
                </c:pt>
                <c:pt idx="9873">
                  <c:v>8</c:v>
                </c:pt>
                <c:pt idx="9874">
                  <c:v>6</c:v>
                </c:pt>
                <c:pt idx="9875">
                  <c:v>6</c:v>
                </c:pt>
                <c:pt idx="9876">
                  <c:v>6</c:v>
                </c:pt>
                <c:pt idx="9877">
                  <c:v>7</c:v>
                </c:pt>
                <c:pt idx="9878">
                  <c:v>7</c:v>
                </c:pt>
                <c:pt idx="9879">
                  <c:v>8</c:v>
                </c:pt>
                <c:pt idx="9880">
                  <c:v>11</c:v>
                </c:pt>
                <c:pt idx="9881">
                  <c:v>7</c:v>
                </c:pt>
                <c:pt idx="9882">
                  <c:v>9</c:v>
                </c:pt>
                <c:pt idx="9883">
                  <c:v>7</c:v>
                </c:pt>
                <c:pt idx="9884">
                  <c:v>7</c:v>
                </c:pt>
                <c:pt idx="9885">
                  <c:v>39</c:v>
                </c:pt>
                <c:pt idx="9886">
                  <c:v>10</c:v>
                </c:pt>
                <c:pt idx="9887">
                  <c:v>8</c:v>
                </c:pt>
                <c:pt idx="9888">
                  <c:v>8</c:v>
                </c:pt>
                <c:pt idx="9889">
                  <c:v>8</c:v>
                </c:pt>
                <c:pt idx="9890">
                  <c:v>11</c:v>
                </c:pt>
                <c:pt idx="9891">
                  <c:v>10</c:v>
                </c:pt>
                <c:pt idx="9892">
                  <c:v>8</c:v>
                </c:pt>
                <c:pt idx="9893">
                  <c:v>9</c:v>
                </c:pt>
                <c:pt idx="9894">
                  <c:v>8</c:v>
                </c:pt>
                <c:pt idx="9895">
                  <c:v>9</c:v>
                </c:pt>
                <c:pt idx="9896">
                  <c:v>6</c:v>
                </c:pt>
                <c:pt idx="9897">
                  <c:v>8</c:v>
                </c:pt>
                <c:pt idx="9898">
                  <c:v>7</c:v>
                </c:pt>
                <c:pt idx="9899">
                  <c:v>7</c:v>
                </c:pt>
                <c:pt idx="9900">
                  <c:v>7</c:v>
                </c:pt>
                <c:pt idx="9901">
                  <c:v>6</c:v>
                </c:pt>
                <c:pt idx="9902">
                  <c:v>8</c:v>
                </c:pt>
                <c:pt idx="9903">
                  <c:v>5</c:v>
                </c:pt>
                <c:pt idx="9904">
                  <c:v>7</c:v>
                </c:pt>
                <c:pt idx="9905">
                  <c:v>6</c:v>
                </c:pt>
                <c:pt idx="9906">
                  <c:v>6</c:v>
                </c:pt>
                <c:pt idx="9907">
                  <c:v>6</c:v>
                </c:pt>
                <c:pt idx="9908">
                  <c:v>5</c:v>
                </c:pt>
                <c:pt idx="9909">
                  <c:v>6</c:v>
                </c:pt>
                <c:pt idx="9910">
                  <c:v>6</c:v>
                </c:pt>
                <c:pt idx="9911">
                  <c:v>6</c:v>
                </c:pt>
                <c:pt idx="9912">
                  <c:v>7</c:v>
                </c:pt>
                <c:pt idx="9913">
                  <c:v>6</c:v>
                </c:pt>
                <c:pt idx="9914">
                  <c:v>6</c:v>
                </c:pt>
                <c:pt idx="9915">
                  <c:v>6</c:v>
                </c:pt>
                <c:pt idx="9916">
                  <c:v>6</c:v>
                </c:pt>
                <c:pt idx="9917">
                  <c:v>7</c:v>
                </c:pt>
                <c:pt idx="9918">
                  <c:v>5</c:v>
                </c:pt>
                <c:pt idx="9919">
                  <c:v>5</c:v>
                </c:pt>
                <c:pt idx="9920">
                  <c:v>5</c:v>
                </c:pt>
                <c:pt idx="9921">
                  <c:v>7</c:v>
                </c:pt>
                <c:pt idx="9922">
                  <c:v>5</c:v>
                </c:pt>
                <c:pt idx="9923">
                  <c:v>6</c:v>
                </c:pt>
                <c:pt idx="9924">
                  <c:v>9</c:v>
                </c:pt>
                <c:pt idx="9925">
                  <c:v>6</c:v>
                </c:pt>
                <c:pt idx="9926">
                  <c:v>5</c:v>
                </c:pt>
                <c:pt idx="9927">
                  <c:v>2</c:v>
                </c:pt>
                <c:pt idx="9928">
                  <c:v>8</c:v>
                </c:pt>
                <c:pt idx="9929">
                  <c:v>6</c:v>
                </c:pt>
                <c:pt idx="9930">
                  <c:v>6</c:v>
                </c:pt>
                <c:pt idx="9931">
                  <c:v>7</c:v>
                </c:pt>
                <c:pt idx="9932">
                  <c:v>6</c:v>
                </c:pt>
                <c:pt idx="9933">
                  <c:v>5</c:v>
                </c:pt>
                <c:pt idx="9934">
                  <c:v>6</c:v>
                </c:pt>
                <c:pt idx="9935">
                  <c:v>6</c:v>
                </c:pt>
                <c:pt idx="9936">
                  <c:v>6</c:v>
                </c:pt>
                <c:pt idx="9937">
                  <c:v>6</c:v>
                </c:pt>
                <c:pt idx="9938">
                  <c:v>5</c:v>
                </c:pt>
                <c:pt idx="9939">
                  <c:v>5</c:v>
                </c:pt>
                <c:pt idx="9940">
                  <c:v>6</c:v>
                </c:pt>
                <c:pt idx="9941">
                  <c:v>7</c:v>
                </c:pt>
                <c:pt idx="9942">
                  <c:v>6</c:v>
                </c:pt>
                <c:pt idx="9943">
                  <c:v>7</c:v>
                </c:pt>
                <c:pt idx="9944">
                  <c:v>3</c:v>
                </c:pt>
                <c:pt idx="9945">
                  <c:v>7</c:v>
                </c:pt>
                <c:pt idx="9946">
                  <c:v>7</c:v>
                </c:pt>
                <c:pt idx="9947">
                  <c:v>7</c:v>
                </c:pt>
                <c:pt idx="9948">
                  <c:v>7</c:v>
                </c:pt>
                <c:pt idx="9949">
                  <c:v>7</c:v>
                </c:pt>
                <c:pt idx="9950">
                  <c:v>8</c:v>
                </c:pt>
                <c:pt idx="9951">
                  <c:v>5</c:v>
                </c:pt>
                <c:pt idx="9952">
                  <c:v>7</c:v>
                </c:pt>
                <c:pt idx="9953">
                  <c:v>6</c:v>
                </c:pt>
                <c:pt idx="9954">
                  <c:v>7</c:v>
                </c:pt>
                <c:pt idx="9955">
                  <c:v>7</c:v>
                </c:pt>
                <c:pt idx="9956">
                  <c:v>6</c:v>
                </c:pt>
                <c:pt idx="9957">
                  <c:v>7</c:v>
                </c:pt>
                <c:pt idx="9958">
                  <c:v>9</c:v>
                </c:pt>
                <c:pt idx="9959">
                  <c:v>7</c:v>
                </c:pt>
                <c:pt idx="9960">
                  <c:v>6</c:v>
                </c:pt>
                <c:pt idx="9961">
                  <c:v>7</c:v>
                </c:pt>
                <c:pt idx="9962">
                  <c:v>7</c:v>
                </c:pt>
                <c:pt idx="9963">
                  <c:v>6</c:v>
                </c:pt>
                <c:pt idx="9964">
                  <c:v>6</c:v>
                </c:pt>
                <c:pt idx="9965">
                  <c:v>7</c:v>
                </c:pt>
                <c:pt idx="9966">
                  <c:v>6</c:v>
                </c:pt>
                <c:pt idx="9967">
                  <c:v>6</c:v>
                </c:pt>
                <c:pt idx="9968">
                  <c:v>5</c:v>
                </c:pt>
                <c:pt idx="9969">
                  <c:v>7</c:v>
                </c:pt>
                <c:pt idx="9970">
                  <c:v>5</c:v>
                </c:pt>
                <c:pt idx="9971">
                  <c:v>6</c:v>
                </c:pt>
                <c:pt idx="9972">
                  <c:v>6</c:v>
                </c:pt>
                <c:pt idx="9973">
                  <c:v>5</c:v>
                </c:pt>
                <c:pt idx="9974">
                  <c:v>6</c:v>
                </c:pt>
                <c:pt idx="9975">
                  <c:v>3</c:v>
                </c:pt>
                <c:pt idx="9976">
                  <c:v>5</c:v>
                </c:pt>
                <c:pt idx="9977">
                  <c:v>5</c:v>
                </c:pt>
                <c:pt idx="9978">
                  <c:v>5</c:v>
                </c:pt>
                <c:pt idx="9979">
                  <c:v>5</c:v>
                </c:pt>
                <c:pt idx="9980">
                  <c:v>3</c:v>
                </c:pt>
                <c:pt idx="9981">
                  <c:v>5</c:v>
                </c:pt>
                <c:pt idx="9982">
                  <c:v>2</c:v>
                </c:pt>
                <c:pt idx="9983">
                  <c:v>5</c:v>
                </c:pt>
                <c:pt idx="9984">
                  <c:v>3</c:v>
                </c:pt>
                <c:pt idx="9985">
                  <c:v>3</c:v>
                </c:pt>
                <c:pt idx="9986">
                  <c:v>3</c:v>
                </c:pt>
                <c:pt idx="9987">
                  <c:v>2</c:v>
                </c:pt>
                <c:pt idx="9988">
                  <c:v>3</c:v>
                </c:pt>
                <c:pt idx="9989">
                  <c:v>3</c:v>
                </c:pt>
                <c:pt idx="9990">
                  <c:v>3</c:v>
                </c:pt>
                <c:pt idx="9991">
                  <c:v>3</c:v>
                </c:pt>
                <c:pt idx="9992">
                  <c:v>2</c:v>
                </c:pt>
                <c:pt idx="9993">
                  <c:v>3</c:v>
                </c:pt>
                <c:pt idx="9994">
                  <c:v>1</c:v>
                </c:pt>
                <c:pt idx="9995">
                  <c:v>1</c:v>
                </c:pt>
                <c:pt idx="9996">
                  <c:v>3</c:v>
                </c:pt>
                <c:pt idx="9997">
                  <c:v>2</c:v>
                </c:pt>
                <c:pt idx="9998">
                  <c:v>2</c:v>
                </c:pt>
                <c:pt idx="9999">
                  <c:v>0</c:v>
                </c:pt>
                <c:pt idx="10000">
                  <c:v>3</c:v>
                </c:pt>
                <c:pt idx="10001">
                  <c:v>1</c:v>
                </c:pt>
                <c:pt idx="10002">
                  <c:v>5</c:v>
                </c:pt>
                <c:pt idx="10003">
                  <c:v>3</c:v>
                </c:pt>
                <c:pt idx="10004">
                  <c:v>1</c:v>
                </c:pt>
                <c:pt idx="10005">
                  <c:v>2</c:v>
                </c:pt>
                <c:pt idx="10006">
                  <c:v>0</c:v>
                </c:pt>
                <c:pt idx="10007">
                  <c:v>2</c:v>
                </c:pt>
                <c:pt idx="10008">
                  <c:v>1</c:v>
                </c:pt>
                <c:pt idx="10009">
                  <c:v>3</c:v>
                </c:pt>
                <c:pt idx="10010">
                  <c:v>2</c:v>
                </c:pt>
                <c:pt idx="10011">
                  <c:v>2</c:v>
                </c:pt>
                <c:pt idx="10012">
                  <c:v>1</c:v>
                </c:pt>
                <c:pt idx="10013">
                  <c:v>2</c:v>
                </c:pt>
                <c:pt idx="10014">
                  <c:v>3</c:v>
                </c:pt>
                <c:pt idx="10015">
                  <c:v>1</c:v>
                </c:pt>
                <c:pt idx="10016">
                  <c:v>1</c:v>
                </c:pt>
                <c:pt idx="10017">
                  <c:v>1</c:v>
                </c:pt>
                <c:pt idx="10018">
                  <c:v>1</c:v>
                </c:pt>
                <c:pt idx="10019">
                  <c:v>1</c:v>
                </c:pt>
                <c:pt idx="10020">
                  <c:v>2</c:v>
                </c:pt>
                <c:pt idx="10021">
                  <c:v>1</c:v>
                </c:pt>
                <c:pt idx="10022">
                  <c:v>1</c:v>
                </c:pt>
                <c:pt idx="10023">
                  <c:v>1</c:v>
                </c:pt>
                <c:pt idx="10024">
                  <c:v>2</c:v>
                </c:pt>
                <c:pt idx="10025">
                  <c:v>1</c:v>
                </c:pt>
                <c:pt idx="10026">
                  <c:v>2</c:v>
                </c:pt>
                <c:pt idx="10027">
                  <c:v>2</c:v>
                </c:pt>
                <c:pt idx="10028">
                  <c:v>1</c:v>
                </c:pt>
                <c:pt idx="10029">
                  <c:v>2</c:v>
                </c:pt>
                <c:pt idx="10030">
                  <c:v>0</c:v>
                </c:pt>
                <c:pt idx="10031">
                  <c:v>3</c:v>
                </c:pt>
                <c:pt idx="10032">
                  <c:v>2</c:v>
                </c:pt>
                <c:pt idx="10033">
                  <c:v>2</c:v>
                </c:pt>
                <c:pt idx="10034">
                  <c:v>2</c:v>
                </c:pt>
                <c:pt idx="10035">
                  <c:v>1</c:v>
                </c:pt>
                <c:pt idx="10036">
                  <c:v>1</c:v>
                </c:pt>
                <c:pt idx="10037">
                  <c:v>0</c:v>
                </c:pt>
                <c:pt idx="10038">
                  <c:v>1</c:v>
                </c:pt>
                <c:pt idx="10039">
                  <c:v>0</c:v>
                </c:pt>
                <c:pt idx="10040">
                  <c:v>1</c:v>
                </c:pt>
                <c:pt idx="10041">
                  <c:v>0</c:v>
                </c:pt>
                <c:pt idx="10042">
                  <c:v>0</c:v>
                </c:pt>
                <c:pt idx="10043">
                  <c:v>1</c:v>
                </c:pt>
                <c:pt idx="10044">
                  <c:v>1</c:v>
                </c:pt>
                <c:pt idx="10045">
                  <c:v>1</c:v>
                </c:pt>
                <c:pt idx="10046">
                  <c:v>1</c:v>
                </c:pt>
                <c:pt idx="10047">
                  <c:v>2</c:v>
                </c:pt>
                <c:pt idx="10048">
                  <c:v>1</c:v>
                </c:pt>
                <c:pt idx="10049">
                  <c:v>0</c:v>
                </c:pt>
                <c:pt idx="10050">
                  <c:v>1</c:v>
                </c:pt>
                <c:pt idx="10051">
                  <c:v>2</c:v>
                </c:pt>
                <c:pt idx="10052">
                  <c:v>0</c:v>
                </c:pt>
                <c:pt idx="10053">
                  <c:v>1</c:v>
                </c:pt>
                <c:pt idx="10054">
                  <c:v>0</c:v>
                </c:pt>
                <c:pt idx="10055">
                  <c:v>1</c:v>
                </c:pt>
                <c:pt idx="10056">
                  <c:v>0</c:v>
                </c:pt>
                <c:pt idx="10057">
                  <c:v>1</c:v>
                </c:pt>
                <c:pt idx="10058">
                  <c:v>1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2</c:v>
                </c:pt>
                <c:pt idx="10063">
                  <c:v>1</c:v>
                </c:pt>
                <c:pt idx="10064">
                  <c:v>1</c:v>
                </c:pt>
                <c:pt idx="10065">
                  <c:v>2</c:v>
                </c:pt>
                <c:pt idx="10066">
                  <c:v>1</c:v>
                </c:pt>
                <c:pt idx="10067">
                  <c:v>0</c:v>
                </c:pt>
                <c:pt idx="10068">
                  <c:v>1</c:v>
                </c:pt>
                <c:pt idx="10069">
                  <c:v>3</c:v>
                </c:pt>
                <c:pt idx="10070">
                  <c:v>1</c:v>
                </c:pt>
                <c:pt idx="10071">
                  <c:v>1</c:v>
                </c:pt>
                <c:pt idx="10072">
                  <c:v>1</c:v>
                </c:pt>
                <c:pt idx="10073">
                  <c:v>0</c:v>
                </c:pt>
                <c:pt idx="10074">
                  <c:v>0</c:v>
                </c:pt>
                <c:pt idx="10075">
                  <c:v>2</c:v>
                </c:pt>
                <c:pt idx="10076">
                  <c:v>1</c:v>
                </c:pt>
                <c:pt idx="10077">
                  <c:v>1</c:v>
                </c:pt>
                <c:pt idx="10078">
                  <c:v>0</c:v>
                </c:pt>
                <c:pt idx="10079">
                  <c:v>2</c:v>
                </c:pt>
                <c:pt idx="10080">
                  <c:v>4</c:v>
                </c:pt>
                <c:pt idx="10081">
                  <c:v>2</c:v>
                </c:pt>
                <c:pt idx="10082">
                  <c:v>3</c:v>
                </c:pt>
                <c:pt idx="10083">
                  <c:v>2</c:v>
                </c:pt>
                <c:pt idx="10084">
                  <c:v>3</c:v>
                </c:pt>
                <c:pt idx="10085">
                  <c:v>0</c:v>
                </c:pt>
                <c:pt idx="10086">
                  <c:v>3</c:v>
                </c:pt>
                <c:pt idx="10087">
                  <c:v>1</c:v>
                </c:pt>
                <c:pt idx="10088">
                  <c:v>2</c:v>
                </c:pt>
                <c:pt idx="10089">
                  <c:v>2</c:v>
                </c:pt>
                <c:pt idx="10090">
                  <c:v>1</c:v>
                </c:pt>
                <c:pt idx="10091">
                  <c:v>1</c:v>
                </c:pt>
                <c:pt idx="10092">
                  <c:v>3</c:v>
                </c:pt>
                <c:pt idx="10093">
                  <c:v>3</c:v>
                </c:pt>
                <c:pt idx="10094">
                  <c:v>1</c:v>
                </c:pt>
                <c:pt idx="10095">
                  <c:v>2</c:v>
                </c:pt>
                <c:pt idx="10096">
                  <c:v>2</c:v>
                </c:pt>
                <c:pt idx="10097">
                  <c:v>2</c:v>
                </c:pt>
                <c:pt idx="10098">
                  <c:v>1</c:v>
                </c:pt>
                <c:pt idx="10099">
                  <c:v>3</c:v>
                </c:pt>
                <c:pt idx="10100">
                  <c:v>2</c:v>
                </c:pt>
                <c:pt idx="10101">
                  <c:v>3</c:v>
                </c:pt>
                <c:pt idx="10102">
                  <c:v>1</c:v>
                </c:pt>
                <c:pt idx="10103">
                  <c:v>3</c:v>
                </c:pt>
                <c:pt idx="10104">
                  <c:v>3</c:v>
                </c:pt>
                <c:pt idx="10105">
                  <c:v>3</c:v>
                </c:pt>
                <c:pt idx="10106">
                  <c:v>3</c:v>
                </c:pt>
                <c:pt idx="10107">
                  <c:v>3</c:v>
                </c:pt>
                <c:pt idx="10108">
                  <c:v>3</c:v>
                </c:pt>
                <c:pt idx="10109">
                  <c:v>1</c:v>
                </c:pt>
                <c:pt idx="10110">
                  <c:v>4</c:v>
                </c:pt>
                <c:pt idx="10111">
                  <c:v>3</c:v>
                </c:pt>
                <c:pt idx="10112">
                  <c:v>2</c:v>
                </c:pt>
                <c:pt idx="10113">
                  <c:v>3</c:v>
                </c:pt>
                <c:pt idx="10114">
                  <c:v>3</c:v>
                </c:pt>
                <c:pt idx="10115">
                  <c:v>3</c:v>
                </c:pt>
                <c:pt idx="10116">
                  <c:v>1</c:v>
                </c:pt>
                <c:pt idx="10117">
                  <c:v>3</c:v>
                </c:pt>
                <c:pt idx="10118">
                  <c:v>2</c:v>
                </c:pt>
                <c:pt idx="10119">
                  <c:v>3</c:v>
                </c:pt>
                <c:pt idx="10120">
                  <c:v>3</c:v>
                </c:pt>
                <c:pt idx="10121">
                  <c:v>2</c:v>
                </c:pt>
                <c:pt idx="10122">
                  <c:v>3</c:v>
                </c:pt>
                <c:pt idx="10123">
                  <c:v>3</c:v>
                </c:pt>
                <c:pt idx="10124">
                  <c:v>3</c:v>
                </c:pt>
                <c:pt idx="10125">
                  <c:v>4</c:v>
                </c:pt>
                <c:pt idx="10126">
                  <c:v>2</c:v>
                </c:pt>
                <c:pt idx="10127">
                  <c:v>2</c:v>
                </c:pt>
                <c:pt idx="10128">
                  <c:v>3</c:v>
                </c:pt>
                <c:pt idx="10129">
                  <c:v>1</c:v>
                </c:pt>
                <c:pt idx="10130">
                  <c:v>2</c:v>
                </c:pt>
                <c:pt idx="10131">
                  <c:v>1</c:v>
                </c:pt>
                <c:pt idx="10132">
                  <c:v>1</c:v>
                </c:pt>
                <c:pt idx="10133">
                  <c:v>0</c:v>
                </c:pt>
                <c:pt idx="10134">
                  <c:v>1</c:v>
                </c:pt>
                <c:pt idx="10135">
                  <c:v>1</c:v>
                </c:pt>
                <c:pt idx="10136">
                  <c:v>1</c:v>
                </c:pt>
                <c:pt idx="10137">
                  <c:v>1</c:v>
                </c:pt>
                <c:pt idx="10138">
                  <c:v>0</c:v>
                </c:pt>
                <c:pt idx="10139">
                  <c:v>1</c:v>
                </c:pt>
                <c:pt idx="10140">
                  <c:v>1</c:v>
                </c:pt>
                <c:pt idx="10141">
                  <c:v>2</c:v>
                </c:pt>
                <c:pt idx="10142">
                  <c:v>1</c:v>
                </c:pt>
                <c:pt idx="10143">
                  <c:v>1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2</c:v>
                </c:pt>
                <c:pt idx="10148">
                  <c:v>1</c:v>
                </c:pt>
                <c:pt idx="10149">
                  <c:v>1</c:v>
                </c:pt>
                <c:pt idx="10150">
                  <c:v>0</c:v>
                </c:pt>
                <c:pt idx="10151">
                  <c:v>1</c:v>
                </c:pt>
                <c:pt idx="10152">
                  <c:v>2</c:v>
                </c:pt>
                <c:pt idx="10153">
                  <c:v>2</c:v>
                </c:pt>
                <c:pt idx="10154">
                  <c:v>2</c:v>
                </c:pt>
                <c:pt idx="10155">
                  <c:v>2</c:v>
                </c:pt>
                <c:pt idx="10156">
                  <c:v>3</c:v>
                </c:pt>
                <c:pt idx="10157">
                  <c:v>1</c:v>
                </c:pt>
                <c:pt idx="10158">
                  <c:v>5</c:v>
                </c:pt>
                <c:pt idx="10159">
                  <c:v>2</c:v>
                </c:pt>
                <c:pt idx="10160">
                  <c:v>3</c:v>
                </c:pt>
                <c:pt idx="10161">
                  <c:v>3</c:v>
                </c:pt>
                <c:pt idx="10162">
                  <c:v>2</c:v>
                </c:pt>
                <c:pt idx="10163">
                  <c:v>2</c:v>
                </c:pt>
                <c:pt idx="10164">
                  <c:v>1</c:v>
                </c:pt>
                <c:pt idx="10165">
                  <c:v>3</c:v>
                </c:pt>
                <c:pt idx="10166">
                  <c:v>3</c:v>
                </c:pt>
                <c:pt idx="10167">
                  <c:v>3</c:v>
                </c:pt>
                <c:pt idx="10168">
                  <c:v>3</c:v>
                </c:pt>
                <c:pt idx="10169">
                  <c:v>5</c:v>
                </c:pt>
                <c:pt idx="10170">
                  <c:v>5</c:v>
                </c:pt>
                <c:pt idx="10171">
                  <c:v>3</c:v>
                </c:pt>
                <c:pt idx="10172">
                  <c:v>4</c:v>
                </c:pt>
                <c:pt idx="10173">
                  <c:v>2</c:v>
                </c:pt>
                <c:pt idx="10174">
                  <c:v>3</c:v>
                </c:pt>
                <c:pt idx="10175">
                  <c:v>2</c:v>
                </c:pt>
                <c:pt idx="10176">
                  <c:v>3</c:v>
                </c:pt>
                <c:pt idx="10177">
                  <c:v>2</c:v>
                </c:pt>
                <c:pt idx="10178">
                  <c:v>5</c:v>
                </c:pt>
                <c:pt idx="10179">
                  <c:v>3</c:v>
                </c:pt>
                <c:pt idx="10180">
                  <c:v>5</c:v>
                </c:pt>
                <c:pt idx="10181">
                  <c:v>3</c:v>
                </c:pt>
                <c:pt idx="10182">
                  <c:v>5</c:v>
                </c:pt>
                <c:pt idx="10183">
                  <c:v>5</c:v>
                </c:pt>
                <c:pt idx="10184">
                  <c:v>4</c:v>
                </c:pt>
                <c:pt idx="10185">
                  <c:v>5</c:v>
                </c:pt>
                <c:pt idx="10186">
                  <c:v>4</c:v>
                </c:pt>
                <c:pt idx="10187">
                  <c:v>5</c:v>
                </c:pt>
                <c:pt idx="10188">
                  <c:v>3</c:v>
                </c:pt>
                <c:pt idx="10189">
                  <c:v>5</c:v>
                </c:pt>
                <c:pt idx="10190">
                  <c:v>5</c:v>
                </c:pt>
                <c:pt idx="10191">
                  <c:v>7</c:v>
                </c:pt>
                <c:pt idx="10192">
                  <c:v>5</c:v>
                </c:pt>
                <c:pt idx="10193">
                  <c:v>4</c:v>
                </c:pt>
                <c:pt idx="10194">
                  <c:v>5</c:v>
                </c:pt>
                <c:pt idx="10195">
                  <c:v>5</c:v>
                </c:pt>
                <c:pt idx="10196">
                  <c:v>6</c:v>
                </c:pt>
                <c:pt idx="10197">
                  <c:v>5</c:v>
                </c:pt>
                <c:pt idx="10198">
                  <c:v>5</c:v>
                </c:pt>
                <c:pt idx="10199">
                  <c:v>5</c:v>
                </c:pt>
                <c:pt idx="10200">
                  <c:v>5</c:v>
                </c:pt>
                <c:pt idx="10201">
                  <c:v>6</c:v>
                </c:pt>
                <c:pt idx="10202">
                  <c:v>9</c:v>
                </c:pt>
                <c:pt idx="10203">
                  <c:v>7</c:v>
                </c:pt>
                <c:pt idx="10204">
                  <c:v>5</c:v>
                </c:pt>
                <c:pt idx="10205">
                  <c:v>5</c:v>
                </c:pt>
                <c:pt idx="10206">
                  <c:v>7</c:v>
                </c:pt>
                <c:pt idx="10207">
                  <c:v>7</c:v>
                </c:pt>
                <c:pt idx="10208">
                  <c:v>5</c:v>
                </c:pt>
                <c:pt idx="10209">
                  <c:v>7</c:v>
                </c:pt>
                <c:pt idx="10210">
                  <c:v>5</c:v>
                </c:pt>
                <c:pt idx="10211">
                  <c:v>6</c:v>
                </c:pt>
                <c:pt idx="10212">
                  <c:v>4</c:v>
                </c:pt>
                <c:pt idx="10213">
                  <c:v>6</c:v>
                </c:pt>
                <c:pt idx="10214">
                  <c:v>6</c:v>
                </c:pt>
                <c:pt idx="10215">
                  <c:v>3</c:v>
                </c:pt>
                <c:pt idx="10216">
                  <c:v>7</c:v>
                </c:pt>
                <c:pt idx="10217">
                  <c:v>3</c:v>
                </c:pt>
                <c:pt idx="10218">
                  <c:v>5</c:v>
                </c:pt>
                <c:pt idx="10219">
                  <c:v>6</c:v>
                </c:pt>
                <c:pt idx="10220">
                  <c:v>7</c:v>
                </c:pt>
                <c:pt idx="10221">
                  <c:v>5</c:v>
                </c:pt>
                <c:pt idx="10222">
                  <c:v>5</c:v>
                </c:pt>
                <c:pt idx="10223">
                  <c:v>7</c:v>
                </c:pt>
                <c:pt idx="10224">
                  <c:v>7</c:v>
                </c:pt>
                <c:pt idx="10225">
                  <c:v>7</c:v>
                </c:pt>
                <c:pt idx="10226">
                  <c:v>7</c:v>
                </c:pt>
                <c:pt idx="10227">
                  <c:v>7</c:v>
                </c:pt>
                <c:pt idx="10228">
                  <c:v>5</c:v>
                </c:pt>
                <c:pt idx="10229">
                  <c:v>4</c:v>
                </c:pt>
                <c:pt idx="10230">
                  <c:v>6</c:v>
                </c:pt>
                <c:pt idx="10231">
                  <c:v>7</c:v>
                </c:pt>
                <c:pt idx="10232">
                  <c:v>6</c:v>
                </c:pt>
                <c:pt idx="10233">
                  <c:v>7</c:v>
                </c:pt>
                <c:pt idx="10234">
                  <c:v>5</c:v>
                </c:pt>
                <c:pt idx="10235">
                  <c:v>7</c:v>
                </c:pt>
                <c:pt idx="10236">
                  <c:v>7</c:v>
                </c:pt>
                <c:pt idx="10237">
                  <c:v>7</c:v>
                </c:pt>
                <c:pt idx="10238">
                  <c:v>7</c:v>
                </c:pt>
                <c:pt idx="10239">
                  <c:v>5</c:v>
                </c:pt>
                <c:pt idx="10240">
                  <c:v>7</c:v>
                </c:pt>
                <c:pt idx="10241">
                  <c:v>5</c:v>
                </c:pt>
                <c:pt idx="10242">
                  <c:v>7</c:v>
                </c:pt>
                <c:pt idx="10243">
                  <c:v>7</c:v>
                </c:pt>
                <c:pt idx="10244">
                  <c:v>7</c:v>
                </c:pt>
                <c:pt idx="10245">
                  <c:v>7</c:v>
                </c:pt>
                <c:pt idx="10246">
                  <c:v>5</c:v>
                </c:pt>
                <c:pt idx="10247">
                  <c:v>8</c:v>
                </c:pt>
                <c:pt idx="10248">
                  <c:v>7</c:v>
                </c:pt>
                <c:pt idx="10249">
                  <c:v>7</c:v>
                </c:pt>
                <c:pt idx="10250">
                  <c:v>7</c:v>
                </c:pt>
                <c:pt idx="10251">
                  <c:v>6</c:v>
                </c:pt>
                <c:pt idx="10252">
                  <c:v>5</c:v>
                </c:pt>
                <c:pt idx="10253">
                  <c:v>5</c:v>
                </c:pt>
                <c:pt idx="10254">
                  <c:v>5</c:v>
                </c:pt>
                <c:pt idx="10255">
                  <c:v>5</c:v>
                </c:pt>
                <c:pt idx="10256">
                  <c:v>3</c:v>
                </c:pt>
                <c:pt idx="10257">
                  <c:v>7</c:v>
                </c:pt>
                <c:pt idx="10258">
                  <c:v>5</c:v>
                </c:pt>
                <c:pt idx="10259">
                  <c:v>4</c:v>
                </c:pt>
                <c:pt idx="10260">
                  <c:v>3</c:v>
                </c:pt>
                <c:pt idx="10261">
                  <c:v>3</c:v>
                </c:pt>
                <c:pt idx="10262">
                  <c:v>4</c:v>
                </c:pt>
                <c:pt idx="10263">
                  <c:v>3</c:v>
                </c:pt>
                <c:pt idx="10264">
                  <c:v>4</c:v>
                </c:pt>
                <c:pt idx="10265">
                  <c:v>3</c:v>
                </c:pt>
                <c:pt idx="10266">
                  <c:v>4</c:v>
                </c:pt>
                <c:pt idx="10267">
                  <c:v>3</c:v>
                </c:pt>
                <c:pt idx="10268">
                  <c:v>5</c:v>
                </c:pt>
                <c:pt idx="10269">
                  <c:v>4</c:v>
                </c:pt>
                <c:pt idx="10270">
                  <c:v>2</c:v>
                </c:pt>
                <c:pt idx="10271">
                  <c:v>3</c:v>
                </c:pt>
                <c:pt idx="10272">
                  <c:v>1</c:v>
                </c:pt>
                <c:pt idx="10273">
                  <c:v>2</c:v>
                </c:pt>
                <c:pt idx="10274">
                  <c:v>3</c:v>
                </c:pt>
                <c:pt idx="10275">
                  <c:v>2</c:v>
                </c:pt>
                <c:pt idx="10276">
                  <c:v>2</c:v>
                </c:pt>
                <c:pt idx="10277">
                  <c:v>1</c:v>
                </c:pt>
                <c:pt idx="10278">
                  <c:v>2</c:v>
                </c:pt>
                <c:pt idx="10279">
                  <c:v>2</c:v>
                </c:pt>
                <c:pt idx="10280">
                  <c:v>3</c:v>
                </c:pt>
                <c:pt idx="10281">
                  <c:v>2</c:v>
                </c:pt>
                <c:pt idx="10282">
                  <c:v>2</c:v>
                </c:pt>
                <c:pt idx="10283">
                  <c:v>2</c:v>
                </c:pt>
                <c:pt idx="10284">
                  <c:v>1</c:v>
                </c:pt>
                <c:pt idx="10285">
                  <c:v>2</c:v>
                </c:pt>
                <c:pt idx="10286">
                  <c:v>2</c:v>
                </c:pt>
                <c:pt idx="10287">
                  <c:v>1</c:v>
                </c:pt>
                <c:pt idx="10288">
                  <c:v>4</c:v>
                </c:pt>
                <c:pt idx="10289">
                  <c:v>2</c:v>
                </c:pt>
                <c:pt idx="10290">
                  <c:v>2</c:v>
                </c:pt>
                <c:pt idx="10291">
                  <c:v>5</c:v>
                </c:pt>
                <c:pt idx="10292">
                  <c:v>1</c:v>
                </c:pt>
                <c:pt idx="10293">
                  <c:v>2</c:v>
                </c:pt>
                <c:pt idx="10294">
                  <c:v>1</c:v>
                </c:pt>
                <c:pt idx="10295">
                  <c:v>2</c:v>
                </c:pt>
                <c:pt idx="10296">
                  <c:v>0</c:v>
                </c:pt>
                <c:pt idx="10297">
                  <c:v>3</c:v>
                </c:pt>
                <c:pt idx="10298">
                  <c:v>3</c:v>
                </c:pt>
                <c:pt idx="10299">
                  <c:v>3</c:v>
                </c:pt>
                <c:pt idx="10300">
                  <c:v>3</c:v>
                </c:pt>
                <c:pt idx="10301">
                  <c:v>1</c:v>
                </c:pt>
                <c:pt idx="10302">
                  <c:v>6</c:v>
                </c:pt>
                <c:pt idx="10303">
                  <c:v>2</c:v>
                </c:pt>
                <c:pt idx="10304">
                  <c:v>2</c:v>
                </c:pt>
                <c:pt idx="10305">
                  <c:v>3</c:v>
                </c:pt>
                <c:pt idx="10306">
                  <c:v>3</c:v>
                </c:pt>
                <c:pt idx="10307">
                  <c:v>3</c:v>
                </c:pt>
                <c:pt idx="10308">
                  <c:v>4</c:v>
                </c:pt>
                <c:pt idx="10309">
                  <c:v>3</c:v>
                </c:pt>
                <c:pt idx="10310">
                  <c:v>4</c:v>
                </c:pt>
                <c:pt idx="10311">
                  <c:v>3</c:v>
                </c:pt>
                <c:pt idx="10312">
                  <c:v>5</c:v>
                </c:pt>
                <c:pt idx="10313">
                  <c:v>3</c:v>
                </c:pt>
                <c:pt idx="10314">
                  <c:v>4</c:v>
                </c:pt>
                <c:pt idx="10315">
                  <c:v>4</c:v>
                </c:pt>
                <c:pt idx="10316">
                  <c:v>3</c:v>
                </c:pt>
                <c:pt idx="10317">
                  <c:v>3</c:v>
                </c:pt>
                <c:pt idx="10318">
                  <c:v>2</c:v>
                </c:pt>
                <c:pt idx="10319">
                  <c:v>4</c:v>
                </c:pt>
                <c:pt idx="10320">
                  <c:v>2</c:v>
                </c:pt>
                <c:pt idx="10321">
                  <c:v>3</c:v>
                </c:pt>
                <c:pt idx="10322">
                  <c:v>3</c:v>
                </c:pt>
                <c:pt idx="10323">
                  <c:v>3</c:v>
                </c:pt>
                <c:pt idx="10324">
                  <c:v>3</c:v>
                </c:pt>
                <c:pt idx="10325">
                  <c:v>4</c:v>
                </c:pt>
                <c:pt idx="10326">
                  <c:v>3</c:v>
                </c:pt>
                <c:pt idx="10327">
                  <c:v>3</c:v>
                </c:pt>
                <c:pt idx="10328">
                  <c:v>3</c:v>
                </c:pt>
                <c:pt idx="10329">
                  <c:v>2</c:v>
                </c:pt>
                <c:pt idx="10330">
                  <c:v>2</c:v>
                </c:pt>
                <c:pt idx="10331">
                  <c:v>2</c:v>
                </c:pt>
                <c:pt idx="10332">
                  <c:v>1</c:v>
                </c:pt>
                <c:pt idx="10333">
                  <c:v>2</c:v>
                </c:pt>
                <c:pt idx="10334">
                  <c:v>3</c:v>
                </c:pt>
                <c:pt idx="10335">
                  <c:v>1</c:v>
                </c:pt>
                <c:pt idx="10336">
                  <c:v>4</c:v>
                </c:pt>
                <c:pt idx="10337">
                  <c:v>2</c:v>
                </c:pt>
                <c:pt idx="10338">
                  <c:v>2</c:v>
                </c:pt>
                <c:pt idx="10339">
                  <c:v>5</c:v>
                </c:pt>
                <c:pt idx="10340">
                  <c:v>3</c:v>
                </c:pt>
                <c:pt idx="10341">
                  <c:v>4</c:v>
                </c:pt>
                <c:pt idx="10342">
                  <c:v>2</c:v>
                </c:pt>
                <c:pt idx="10343">
                  <c:v>4</c:v>
                </c:pt>
                <c:pt idx="10344">
                  <c:v>1</c:v>
                </c:pt>
                <c:pt idx="10345">
                  <c:v>4</c:v>
                </c:pt>
                <c:pt idx="10346">
                  <c:v>3</c:v>
                </c:pt>
                <c:pt idx="10347">
                  <c:v>5</c:v>
                </c:pt>
                <c:pt idx="10348">
                  <c:v>4</c:v>
                </c:pt>
                <c:pt idx="10349">
                  <c:v>1</c:v>
                </c:pt>
                <c:pt idx="10350">
                  <c:v>4</c:v>
                </c:pt>
                <c:pt idx="10351">
                  <c:v>3</c:v>
                </c:pt>
                <c:pt idx="10352">
                  <c:v>3</c:v>
                </c:pt>
                <c:pt idx="10353">
                  <c:v>4</c:v>
                </c:pt>
                <c:pt idx="10354">
                  <c:v>4</c:v>
                </c:pt>
                <c:pt idx="10355">
                  <c:v>4</c:v>
                </c:pt>
                <c:pt idx="10356">
                  <c:v>5</c:v>
                </c:pt>
                <c:pt idx="10357">
                  <c:v>4</c:v>
                </c:pt>
                <c:pt idx="10358">
                  <c:v>6</c:v>
                </c:pt>
                <c:pt idx="10359">
                  <c:v>5</c:v>
                </c:pt>
                <c:pt idx="10360">
                  <c:v>5</c:v>
                </c:pt>
                <c:pt idx="10361">
                  <c:v>3</c:v>
                </c:pt>
                <c:pt idx="10362">
                  <c:v>4</c:v>
                </c:pt>
                <c:pt idx="10363">
                  <c:v>6</c:v>
                </c:pt>
                <c:pt idx="10364">
                  <c:v>4</c:v>
                </c:pt>
                <c:pt idx="10365">
                  <c:v>4</c:v>
                </c:pt>
                <c:pt idx="10366">
                  <c:v>4</c:v>
                </c:pt>
                <c:pt idx="10367">
                  <c:v>5</c:v>
                </c:pt>
                <c:pt idx="10368">
                  <c:v>4</c:v>
                </c:pt>
                <c:pt idx="10369">
                  <c:v>7</c:v>
                </c:pt>
                <c:pt idx="10370">
                  <c:v>5</c:v>
                </c:pt>
                <c:pt idx="10371">
                  <c:v>5</c:v>
                </c:pt>
                <c:pt idx="10372">
                  <c:v>5</c:v>
                </c:pt>
                <c:pt idx="10373">
                  <c:v>4</c:v>
                </c:pt>
                <c:pt idx="10374">
                  <c:v>6</c:v>
                </c:pt>
                <c:pt idx="10375">
                  <c:v>4</c:v>
                </c:pt>
                <c:pt idx="10376">
                  <c:v>6</c:v>
                </c:pt>
                <c:pt idx="10377">
                  <c:v>5</c:v>
                </c:pt>
                <c:pt idx="10378">
                  <c:v>5</c:v>
                </c:pt>
                <c:pt idx="10379">
                  <c:v>5</c:v>
                </c:pt>
                <c:pt idx="10380">
                  <c:v>8</c:v>
                </c:pt>
                <c:pt idx="10381">
                  <c:v>6</c:v>
                </c:pt>
                <c:pt idx="10382">
                  <c:v>6</c:v>
                </c:pt>
                <c:pt idx="10383">
                  <c:v>6</c:v>
                </c:pt>
                <c:pt idx="10384">
                  <c:v>6</c:v>
                </c:pt>
                <c:pt idx="10385">
                  <c:v>5</c:v>
                </c:pt>
                <c:pt idx="10386">
                  <c:v>4</c:v>
                </c:pt>
                <c:pt idx="10387">
                  <c:v>3</c:v>
                </c:pt>
                <c:pt idx="10388">
                  <c:v>6</c:v>
                </c:pt>
                <c:pt idx="10389">
                  <c:v>6</c:v>
                </c:pt>
                <c:pt idx="10390">
                  <c:v>4</c:v>
                </c:pt>
                <c:pt idx="10391">
                  <c:v>7</c:v>
                </c:pt>
                <c:pt idx="10392">
                  <c:v>5</c:v>
                </c:pt>
                <c:pt idx="10393">
                  <c:v>5</c:v>
                </c:pt>
                <c:pt idx="10394">
                  <c:v>6</c:v>
                </c:pt>
                <c:pt idx="10395">
                  <c:v>5</c:v>
                </c:pt>
                <c:pt idx="10396">
                  <c:v>5</c:v>
                </c:pt>
                <c:pt idx="10397">
                  <c:v>3</c:v>
                </c:pt>
                <c:pt idx="10398">
                  <c:v>5</c:v>
                </c:pt>
                <c:pt idx="10399">
                  <c:v>3</c:v>
                </c:pt>
                <c:pt idx="10400">
                  <c:v>4</c:v>
                </c:pt>
                <c:pt idx="10401">
                  <c:v>3</c:v>
                </c:pt>
                <c:pt idx="10402">
                  <c:v>4</c:v>
                </c:pt>
                <c:pt idx="10403">
                  <c:v>3</c:v>
                </c:pt>
                <c:pt idx="10404">
                  <c:v>1</c:v>
                </c:pt>
                <c:pt idx="10405">
                  <c:v>3</c:v>
                </c:pt>
                <c:pt idx="10406">
                  <c:v>3</c:v>
                </c:pt>
                <c:pt idx="10407">
                  <c:v>4</c:v>
                </c:pt>
                <c:pt idx="10408">
                  <c:v>4</c:v>
                </c:pt>
                <c:pt idx="10409">
                  <c:v>4</c:v>
                </c:pt>
                <c:pt idx="10410">
                  <c:v>4</c:v>
                </c:pt>
                <c:pt idx="10411">
                  <c:v>1</c:v>
                </c:pt>
                <c:pt idx="10412">
                  <c:v>4</c:v>
                </c:pt>
                <c:pt idx="10413">
                  <c:v>3</c:v>
                </c:pt>
                <c:pt idx="10414">
                  <c:v>3</c:v>
                </c:pt>
                <c:pt idx="10415">
                  <c:v>3</c:v>
                </c:pt>
                <c:pt idx="10416">
                  <c:v>3</c:v>
                </c:pt>
                <c:pt idx="10417">
                  <c:v>2</c:v>
                </c:pt>
                <c:pt idx="10418">
                  <c:v>2</c:v>
                </c:pt>
                <c:pt idx="10419">
                  <c:v>3</c:v>
                </c:pt>
                <c:pt idx="10420">
                  <c:v>4</c:v>
                </c:pt>
                <c:pt idx="10421">
                  <c:v>2</c:v>
                </c:pt>
                <c:pt idx="10422">
                  <c:v>4</c:v>
                </c:pt>
                <c:pt idx="10423">
                  <c:v>2</c:v>
                </c:pt>
                <c:pt idx="10424">
                  <c:v>3</c:v>
                </c:pt>
                <c:pt idx="10425">
                  <c:v>4</c:v>
                </c:pt>
                <c:pt idx="10426">
                  <c:v>3</c:v>
                </c:pt>
                <c:pt idx="10427">
                  <c:v>3</c:v>
                </c:pt>
                <c:pt idx="10428">
                  <c:v>2</c:v>
                </c:pt>
                <c:pt idx="10429">
                  <c:v>3</c:v>
                </c:pt>
                <c:pt idx="10430">
                  <c:v>1</c:v>
                </c:pt>
                <c:pt idx="10431">
                  <c:v>4</c:v>
                </c:pt>
                <c:pt idx="10432">
                  <c:v>4</c:v>
                </c:pt>
                <c:pt idx="10433">
                  <c:v>6</c:v>
                </c:pt>
                <c:pt idx="10434">
                  <c:v>4</c:v>
                </c:pt>
                <c:pt idx="10435">
                  <c:v>4</c:v>
                </c:pt>
                <c:pt idx="10436">
                  <c:v>7</c:v>
                </c:pt>
                <c:pt idx="10437">
                  <c:v>4</c:v>
                </c:pt>
                <c:pt idx="10438">
                  <c:v>3</c:v>
                </c:pt>
                <c:pt idx="10439">
                  <c:v>3</c:v>
                </c:pt>
                <c:pt idx="10440">
                  <c:v>3</c:v>
                </c:pt>
                <c:pt idx="10441">
                  <c:v>3</c:v>
                </c:pt>
                <c:pt idx="10442">
                  <c:v>1</c:v>
                </c:pt>
                <c:pt idx="10443">
                  <c:v>4</c:v>
                </c:pt>
                <c:pt idx="10444">
                  <c:v>4</c:v>
                </c:pt>
                <c:pt idx="10445">
                  <c:v>3</c:v>
                </c:pt>
                <c:pt idx="10446">
                  <c:v>4</c:v>
                </c:pt>
                <c:pt idx="10447">
                  <c:v>5</c:v>
                </c:pt>
                <c:pt idx="10448">
                  <c:v>4</c:v>
                </c:pt>
                <c:pt idx="10449">
                  <c:v>5</c:v>
                </c:pt>
                <c:pt idx="10450">
                  <c:v>4</c:v>
                </c:pt>
                <c:pt idx="10451">
                  <c:v>4</c:v>
                </c:pt>
                <c:pt idx="10452">
                  <c:v>2</c:v>
                </c:pt>
                <c:pt idx="10453">
                  <c:v>3</c:v>
                </c:pt>
                <c:pt idx="10454">
                  <c:v>1</c:v>
                </c:pt>
                <c:pt idx="10455">
                  <c:v>3</c:v>
                </c:pt>
                <c:pt idx="10456">
                  <c:v>3</c:v>
                </c:pt>
                <c:pt idx="10457">
                  <c:v>4</c:v>
                </c:pt>
                <c:pt idx="10458">
                  <c:v>6</c:v>
                </c:pt>
                <c:pt idx="10459">
                  <c:v>1</c:v>
                </c:pt>
                <c:pt idx="10460">
                  <c:v>4</c:v>
                </c:pt>
                <c:pt idx="10461">
                  <c:v>2</c:v>
                </c:pt>
                <c:pt idx="10462">
                  <c:v>4</c:v>
                </c:pt>
                <c:pt idx="10463">
                  <c:v>1</c:v>
                </c:pt>
                <c:pt idx="10464">
                  <c:v>3</c:v>
                </c:pt>
                <c:pt idx="10465">
                  <c:v>2</c:v>
                </c:pt>
                <c:pt idx="10466">
                  <c:v>1</c:v>
                </c:pt>
                <c:pt idx="10467">
                  <c:v>3</c:v>
                </c:pt>
                <c:pt idx="10468">
                  <c:v>2</c:v>
                </c:pt>
                <c:pt idx="10469">
                  <c:v>2</c:v>
                </c:pt>
                <c:pt idx="10470">
                  <c:v>4</c:v>
                </c:pt>
                <c:pt idx="10471">
                  <c:v>4</c:v>
                </c:pt>
                <c:pt idx="10472">
                  <c:v>3</c:v>
                </c:pt>
                <c:pt idx="10473">
                  <c:v>5</c:v>
                </c:pt>
                <c:pt idx="10474">
                  <c:v>4</c:v>
                </c:pt>
                <c:pt idx="10475">
                  <c:v>4</c:v>
                </c:pt>
                <c:pt idx="10476">
                  <c:v>3</c:v>
                </c:pt>
                <c:pt idx="10477">
                  <c:v>6</c:v>
                </c:pt>
                <c:pt idx="10478">
                  <c:v>3</c:v>
                </c:pt>
                <c:pt idx="10479">
                  <c:v>4</c:v>
                </c:pt>
                <c:pt idx="10480">
                  <c:v>5</c:v>
                </c:pt>
                <c:pt idx="10481">
                  <c:v>6</c:v>
                </c:pt>
                <c:pt idx="10482">
                  <c:v>5</c:v>
                </c:pt>
                <c:pt idx="10483">
                  <c:v>4</c:v>
                </c:pt>
                <c:pt idx="10484">
                  <c:v>6</c:v>
                </c:pt>
                <c:pt idx="10485">
                  <c:v>4</c:v>
                </c:pt>
                <c:pt idx="10486">
                  <c:v>5</c:v>
                </c:pt>
                <c:pt idx="10487">
                  <c:v>6</c:v>
                </c:pt>
                <c:pt idx="10488">
                  <c:v>6</c:v>
                </c:pt>
                <c:pt idx="10489">
                  <c:v>6</c:v>
                </c:pt>
                <c:pt idx="10490">
                  <c:v>5</c:v>
                </c:pt>
                <c:pt idx="10491">
                  <c:v>8</c:v>
                </c:pt>
                <c:pt idx="10492">
                  <c:v>8</c:v>
                </c:pt>
                <c:pt idx="10493">
                  <c:v>7</c:v>
                </c:pt>
                <c:pt idx="10494">
                  <c:v>8</c:v>
                </c:pt>
                <c:pt idx="10495">
                  <c:v>7</c:v>
                </c:pt>
                <c:pt idx="10496">
                  <c:v>6</c:v>
                </c:pt>
                <c:pt idx="10497">
                  <c:v>5</c:v>
                </c:pt>
                <c:pt idx="10498">
                  <c:v>6</c:v>
                </c:pt>
                <c:pt idx="10499">
                  <c:v>6</c:v>
                </c:pt>
                <c:pt idx="10500">
                  <c:v>5</c:v>
                </c:pt>
                <c:pt idx="10501">
                  <c:v>7</c:v>
                </c:pt>
                <c:pt idx="10502">
                  <c:v>4</c:v>
                </c:pt>
                <c:pt idx="10503">
                  <c:v>7</c:v>
                </c:pt>
                <c:pt idx="10504">
                  <c:v>4</c:v>
                </c:pt>
                <c:pt idx="10505">
                  <c:v>5</c:v>
                </c:pt>
                <c:pt idx="10506">
                  <c:v>6</c:v>
                </c:pt>
                <c:pt idx="10507">
                  <c:v>5</c:v>
                </c:pt>
                <c:pt idx="10508">
                  <c:v>7</c:v>
                </c:pt>
                <c:pt idx="10509">
                  <c:v>4</c:v>
                </c:pt>
                <c:pt idx="10510">
                  <c:v>6</c:v>
                </c:pt>
                <c:pt idx="10511">
                  <c:v>5</c:v>
                </c:pt>
                <c:pt idx="10512">
                  <c:v>6</c:v>
                </c:pt>
                <c:pt idx="10513">
                  <c:v>4</c:v>
                </c:pt>
                <c:pt idx="10514">
                  <c:v>6</c:v>
                </c:pt>
                <c:pt idx="10515">
                  <c:v>6</c:v>
                </c:pt>
                <c:pt idx="10516">
                  <c:v>4</c:v>
                </c:pt>
                <c:pt idx="10517">
                  <c:v>6</c:v>
                </c:pt>
                <c:pt idx="10518">
                  <c:v>7</c:v>
                </c:pt>
                <c:pt idx="10519">
                  <c:v>7</c:v>
                </c:pt>
                <c:pt idx="10520">
                  <c:v>6</c:v>
                </c:pt>
                <c:pt idx="10521">
                  <c:v>5</c:v>
                </c:pt>
                <c:pt idx="10522">
                  <c:v>7</c:v>
                </c:pt>
                <c:pt idx="10523">
                  <c:v>7</c:v>
                </c:pt>
                <c:pt idx="10524">
                  <c:v>5</c:v>
                </c:pt>
                <c:pt idx="10525">
                  <c:v>8</c:v>
                </c:pt>
                <c:pt idx="10526">
                  <c:v>7</c:v>
                </c:pt>
                <c:pt idx="10527">
                  <c:v>7</c:v>
                </c:pt>
                <c:pt idx="10528">
                  <c:v>6</c:v>
                </c:pt>
                <c:pt idx="10529">
                  <c:v>7</c:v>
                </c:pt>
                <c:pt idx="10530">
                  <c:v>7</c:v>
                </c:pt>
                <c:pt idx="10531">
                  <c:v>7</c:v>
                </c:pt>
                <c:pt idx="10532">
                  <c:v>9</c:v>
                </c:pt>
                <c:pt idx="10533">
                  <c:v>7</c:v>
                </c:pt>
                <c:pt idx="10534">
                  <c:v>9</c:v>
                </c:pt>
                <c:pt idx="10535">
                  <c:v>9</c:v>
                </c:pt>
                <c:pt idx="10536">
                  <c:v>10</c:v>
                </c:pt>
                <c:pt idx="10537">
                  <c:v>7</c:v>
                </c:pt>
                <c:pt idx="10538">
                  <c:v>7</c:v>
                </c:pt>
                <c:pt idx="10539">
                  <c:v>8</c:v>
                </c:pt>
                <c:pt idx="10540">
                  <c:v>6</c:v>
                </c:pt>
                <c:pt idx="10541">
                  <c:v>8</c:v>
                </c:pt>
                <c:pt idx="10542">
                  <c:v>8</c:v>
                </c:pt>
                <c:pt idx="10543">
                  <c:v>9</c:v>
                </c:pt>
                <c:pt idx="10544">
                  <c:v>8</c:v>
                </c:pt>
                <c:pt idx="10545">
                  <c:v>7</c:v>
                </c:pt>
                <c:pt idx="10546">
                  <c:v>9</c:v>
                </c:pt>
                <c:pt idx="10547">
                  <c:v>14</c:v>
                </c:pt>
                <c:pt idx="10548">
                  <c:v>9</c:v>
                </c:pt>
                <c:pt idx="10549">
                  <c:v>9</c:v>
                </c:pt>
                <c:pt idx="10550">
                  <c:v>9</c:v>
                </c:pt>
                <c:pt idx="10551">
                  <c:v>7</c:v>
                </c:pt>
                <c:pt idx="10552">
                  <c:v>6</c:v>
                </c:pt>
                <c:pt idx="10553">
                  <c:v>8</c:v>
                </c:pt>
                <c:pt idx="10554">
                  <c:v>9</c:v>
                </c:pt>
                <c:pt idx="10555">
                  <c:v>8</c:v>
                </c:pt>
                <c:pt idx="10556">
                  <c:v>9</c:v>
                </c:pt>
                <c:pt idx="10557">
                  <c:v>7</c:v>
                </c:pt>
                <c:pt idx="10558">
                  <c:v>9</c:v>
                </c:pt>
                <c:pt idx="10559">
                  <c:v>11</c:v>
                </c:pt>
                <c:pt idx="10560">
                  <c:v>9</c:v>
                </c:pt>
                <c:pt idx="10561">
                  <c:v>9</c:v>
                </c:pt>
                <c:pt idx="10562">
                  <c:v>8</c:v>
                </c:pt>
                <c:pt idx="10563">
                  <c:v>9</c:v>
                </c:pt>
                <c:pt idx="10564">
                  <c:v>7</c:v>
                </c:pt>
                <c:pt idx="10565">
                  <c:v>7</c:v>
                </c:pt>
                <c:pt idx="10566">
                  <c:v>8</c:v>
                </c:pt>
                <c:pt idx="10567">
                  <c:v>8</c:v>
                </c:pt>
                <c:pt idx="10568">
                  <c:v>7</c:v>
                </c:pt>
                <c:pt idx="10569">
                  <c:v>7</c:v>
                </c:pt>
                <c:pt idx="10570">
                  <c:v>8</c:v>
                </c:pt>
                <c:pt idx="10571">
                  <c:v>8</c:v>
                </c:pt>
                <c:pt idx="10572">
                  <c:v>8</c:v>
                </c:pt>
                <c:pt idx="10573">
                  <c:v>8</c:v>
                </c:pt>
                <c:pt idx="10574">
                  <c:v>8</c:v>
                </c:pt>
                <c:pt idx="10575">
                  <c:v>6</c:v>
                </c:pt>
                <c:pt idx="10576">
                  <c:v>5</c:v>
                </c:pt>
                <c:pt idx="10577">
                  <c:v>5</c:v>
                </c:pt>
                <c:pt idx="10578">
                  <c:v>6</c:v>
                </c:pt>
                <c:pt idx="10579">
                  <c:v>5</c:v>
                </c:pt>
                <c:pt idx="10580">
                  <c:v>6</c:v>
                </c:pt>
                <c:pt idx="10581">
                  <c:v>7</c:v>
                </c:pt>
                <c:pt idx="10582">
                  <c:v>5</c:v>
                </c:pt>
                <c:pt idx="10583">
                  <c:v>4</c:v>
                </c:pt>
                <c:pt idx="10584">
                  <c:v>5</c:v>
                </c:pt>
                <c:pt idx="10585">
                  <c:v>7</c:v>
                </c:pt>
                <c:pt idx="10586">
                  <c:v>5</c:v>
                </c:pt>
                <c:pt idx="10587">
                  <c:v>5</c:v>
                </c:pt>
                <c:pt idx="10588">
                  <c:v>4</c:v>
                </c:pt>
                <c:pt idx="10589">
                  <c:v>4</c:v>
                </c:pt>
                <c:pt idx="10590">
                  <c:v>1</c:v>
                </c:pt>
                <c:pt idx="10591">
                  <c:v>5</c:v>
                </c:pt>
                <c:pt idx="10592">
                  <c:v>6</c:v>
                </c:pt>
                <c:pt idx="10593">
                  <c:v>4</c:v>
                </c:pt>
                <c:pt idx="10594">
                  <c:v>6</c:v>
                </c:pt>
                <c:pt idx="10595">
                  <c:v>4</c:v>
                </c:pt>
                <c:pt idx="10596">
                  <c:v>5</c:v>
                </c:pt>
                <c:pt idx="10597">
                  <c:v>3</c:v>
                </c:pt>
                <c:pt idx="10598">
                  <c:v>5</c:v>
                </c:pt>
                <c:pt idx="10599">
                  <c:v>5</c:v>
                </c:pt>
                <c:pt idx="10600">
                  <c:v>6</c:v>
                </c:pt>
                <c:pt idx="10601">
                  <c:v>5</c:v>
                </c:pt>
                <c:pt idx="10602">
                  <c:v>3</c:v>
                </c:pt>
                <c:pt idx="10603">
                  <c:v>5</c:v>
                </c:pt>
                <c:pt idx="10604">
                  <c:v>4</c:v>
                </c:pt>
                <c:pt idx="10605">
                  <c:v>5</c:v>
                </c:pt>
                <c:pt idx="10606">
                  <c:v>5</c:v>
                </c:pt>
                <c:pt idx="10607">
                  <c:v>5</c:v>
                </c:pt>
                <c:pt idx="10608">
                  <c:v>5</c:v>
                </c:pt>
                <c:pt idx="10609">
                  <c:v>4</c:v>
                </c:pt>
                <c:pt idx="10610">
                  <c:v>5</c:v>
                </c:pt>
                <c:pt idx="10611">
                  <c:v>5</c:v>
                </c:pt>
                <c:pt idx="10612">
                  <c:v>5</c:v>
                </c:pt>
                <c:pt idx="10613">
                  <c:v>5</c:v>
                </c:pt>
                <c:pt idx="10614">
                  <c:v>6</c:v>
                </c:pt>
                <c:pt idx="10615">
                  <c:v>6</c:v>
                </c:pt>
                <c:pt idx="10616">
                  <c:v>5</c:v>
                </c:pt>
                <c:pt idx="10617">
                  <c:v>5</c:v>
                </c:pt>
                <c:pt idx="10618">
                  <c:v>6</c:v>
                </c:pt>
                <c:pt idx="10619">
                  <c:v>5</c:v>
                </c:pt>
                <c:pt idx="10620">
                  <c:v>6</c:v>
                </c:pt>
                <c:pt idx="10621">
                  <c:v>5</c:v>
                </c:pt>
                <c:pt idx="10622">
                  <c:v>7</c:v>
                </c:pt>
                <c:pt idx="10623">
                  <c:v>3</c:v>
                </c:pt>
                <c:pt idx="10624">
                  <c:v>4</c:v>
                </c:pt>
                <c:pt idx="10625">
                  <c:v>8</c:v>
                </c:pt>
                <c:pt idx="10626">
                  <c:v>3</c:v>
                </c:pt>
                <c:pt idx="10627">
                  <c:v>6</c:v>
                </c:pt>
                <c:pt idx="10628">
                  <c:v>5</c:v>
                </c:pt>
                <c:pt idx="10629">
                  <c:v>6</c:v>
                </c:pt>
                <c:pt idx="10630">
                  <c:v>5</c:v>
                </c:pt>
                <c:pt idx="10631">
                  <c:v>6</c:v>
                </c:pt>
                <c:pt idx="10632">
                  <c:v>5</c:v>
                </c:pt>
                <c:pt idx="10633">
                  <c:v>3</c:v>
                </c:pt>
                <c:pt idx="10634">
                  <c:v>4</c:v>
                </c:pt>
                <c:pt idx="10635">
                  <c:v>5</c:v>
                </c:pt>
                <c:pt idx="10636">
                  <c:v>4</c:v>
                </c:pt>
                <c:pt idx="10637">
                  <c:v>4</c:v>
                </c:pt>
                <c:pt idx="10638">
                  <c:v>4</c:v>
                </c:pt>
                <c:pt idx="10639">
                  <c:v>4</c:v>
                </c:pt>
                <c:pt idx="10640">
                  <c:v>3</c:v>
                </c:pt>
                <c:pt idx="10641">
                  <c:v>4</c:v>
                </c:pt>
                <c:pt idx="10642">
                  <c:v>5</c:v>
                </c:pt>
                <c:pt idx="10643">
                  <c:v>3</c:v>
                </c:pt>
                <c:pt idx="10644">
                  <c:v>3</c:v>
                </c:pt>
                <c:pt idx="10645">
                  <c:v>3</c:v>
                </c:pt>
                <c:pt idx="10646">
                  <c:v>2</c:v>
                </c:pt>
                <c:pt idx="10647">
                  <c:v>2</c:v>
                </c:pt>
                <c:pt idx="10648">
                  <c:v>2</c:v>
                </c:pt>
                <c:pt idx="10649">
                  <c:v>3</c:v>
                </c:pt>
                <c:pt idx="10650">
                  <c:v>1</c:v>
                </c:pt>
                <c:pt idx="10651">
                  <c:v>3</c:v>
                </c:pt>
                <c:pt idx="10652">
                  <c:v>2</c:v>
                </c:pt>
                <c:pt idx="10653">
                  <c:v>3</c:v>
                </c:pt>
                <c:pt idx="10654">
                  <c:v>3</c:v>
                </c:pt>
                <c:pt idx="10655">
                  <c:v>1</c:v>
                </c:pt>
                <c:pt idx="10656">
                  <c:v>3</c:v>
                </c:pt>
                <c:pt idx="10657">
                  <c:v>3</c:v>
                </c:pt>
                <c:pt idx="10658">
                  <c:v>3</c:v>
                </c:pt>
                <c:pt idx="10659">
                  <c:v>4</c:v>
                </c:pt>
                <c:pt idx="10660">
                  <c:v>3</c:v>
                </c:pt>
                <c:pt idx="10661">
                  <c:v>3</c:v>
                </c:pt>
                <c:pt idx="10662">
                  <c:v>3</c:v>
                </c:pt>
                <c:pt idx="10663">
                  <c:v>3</c:v>
                </c:pt>
                <c:pt idx="10664">
                  <c:v>4</c:v>
                </c:pt>
                <c:pt idx="10665">
                  <c:v>3</c:v>
                </c:pt>
                <c:pt idx="10666">
                  <c:v>4</c:v>
                </c:pt>
                <c:pt idx="10667">
                  <c:v>2</c:v>
                </c:pt>
                <c:pt idx="10668">
                  <c:v>3</c:v>
                </c:pt>
                <c:pt idx="10669">
                  <c:v>1</c:v>
                </c:pt>
                <c:pt idx="10670">
                  <c:v>4</c:v>
                </c:pt>
                <c:pt idx="10671">
                  <c:v>4</c:v>
                </c:pt>
                <c:pt idx="10672">
                  <c:v>2</c:v>
                </c:pt>
                <c:pt idx="10673">
                  <c:v>4</c:v>
                </c:pt>
                <c:pt idx="10674">
                  <c:v>1</c:v>
                </c:pt>
                <c:pt idx="10675">
                  <c:v>3</c:v>
                </c:pt>
                <c:pt idx="10676">
                  <c:v>3</c:v>
                </c:pt>
                <c:pt idx="10677">
                  <c:v>4</c:v>
                </c:pt>
                <c:pt idx="10678">
                  <c:v>1</c:v>
                </c:pt>
                <c:pt idx="10679">
                  <c:v>2</c:v>
                </c:pt>
                <c:pt idx="10680">
                  <c:v>2</c:v>
                </c:pt>
                <c:pt idx="10681">
                  <c:v>3</c:v>
                </c:pt>
                <c:pt idx="10682">
                  <c:v>3</c:v>
                </c:pt>
                <c:pt idx="10683">
                  <c:v>4</c:v>
                </c:pt>
                <c:pt idx="10684">
                  <c:v>4</c:v>
                </c:pt>
                <c:pt idx="10685">
                  <c:v>3</c:v>
                </c:pt>
                <c:pt idx="10686">
                  <c:v>3</c:v>
                </c:pt>
                <c:pt idx="10687">
                  <c:v>4</c:v>
                </c:pt>
                <c:pt idx="10688">
                  <c:v>4</c:v>
                </c:pt>
                <c:pt idx="10689">
                  <c:v>3</c:v>
                </c:pt>
                <c:pt idx="10690">
                  <c:v>4</c:v>
                </c:pt>
                <c:pt idx="10691">
                  <c:v>2</c:v>
                </c:pt>
                <c:pt idx="10692">
                  <c:v>6</c:v>
                </c:pt>
                <c:pt idx="10693">
                  <c:v>6</c:v>
                </c:pt>
                <c:pt idx="10694">
                  <c:v>5</c:v>
                </c:pt>
                <c:pt idx="10695">
                  <c:v>6</c:v>
                </c:pt>
                <c:pt idx="10696">
                  <c:v>3</c:v>
                </c:pt>
                <c:pt idx="10697">
                  <c:v>5</c:v>
                </c:pt>
                <c:pt idx="10698">
                  <c:v>3</c:v>
                </c:pt>
                <c:pt idx="10699">
                  <c:v>5</c:v>
                </c:pt>
                <c:pt idx="10700">
                  <c:v>6</c:v>
                </c:pt>
                <c:pt idx="10701">
                  <c:v>6</c:v>
                </c:pt>
                <c:pt idx="10702">
                  <c:v>5</c:v>
                </c:pt>
                <c:pt idx="10703">
                  <c:v>4</c:v>
                </c:pt>
                <c:pt idx="10704">
                  <c:v>5</c:v>
                </c:pt>
                <c:pt idx="10705">
                  <c:v>3</c:v>
                </c:pt>
                <c:pt idx="10706">
                  <c:v>3</c:v>
                </c:pt>
                <c:pt idx="10707">
                  <c:v>3</c:v>
                </c:pt>
                <c:pt idx="10708">
                  <c:v>2</c:v>
                </c:pt>
                <c:pt idx="10709">
                  <c:v>3</c:v>
                </c:pt>
                <c:pt idx="10710">
                  <c:v>5</c:v>
                </c:pt>
                <c:pt idx="10711">
                  <c:v>3</c:v>
                </c:pt>
                <c:pt idx="10712">
                  <c:v>3</c:v>
                </c:pt>
                <c:pt idx="10713">
                  <c:v>1</c:v>
                </c:pt>
                <c:pt idx="10714">
                  <c:v>4</c:v>
                </c:pt>
                <c:pt idx="10715">
                  <c:v>3</c:v>
                </c:pt>
                <c:pt idx="10716">
                  <c:v>1</c:v>
                </c:pt>
                <c:pt idx="10717">
                  <c:v>4</c:v>
                </c:pt>
                <c:pt idx="10718">
                  <c:v>2</c:v>
                </c:pt>
                <c:pt idx="10719">
                  <c:v>3</c:v>
                </c:pt>
                <c:pt idx="10720">
                  <c:v>2</c:v>
                </c:pt>
                <c:pt idx="10721">
                  <c:v>3</c:v>
                </c:pt>
                <c:pt idx="10722">
                  <c:v>2</c:v>
                </c:pt>
                <c:pt idx="10723">
                  <c:v>2</c:v>
                </c:pt>
                <c:pt idx="10724">
                  <c:v>3</c:v>
                </c:pt>
                <c:pt idx="10725">
                  <c:v>3</c:v>
                </c:pt>
                <c:pt idx="10726">
                  <c:v>2</c:v>
                </c:pt>
                <c:pt idx="10727">
                  <c:v>1</c:v>
                </c:pt>
                <c:pt idx="10728">
                  <c:v>3</c:v>
                </c:pt>
                <c:pt idx="10729">
                  <c:v>3</c:v>
                </c:pt>
                <c:pt idx="10730">
                  <c:v>2</c:v>
                </c:pt>
                <c:pt idx="10731">
                  <c:v>1</c:v>
                </c:pt>
                <c:pt idx="10732">
                  <c:v>1</c:v>
                </c:pt>
                <c:pt idx="10733">
                  <c:v>1</c:v>
                </c:pt>
                <c:pt idx="10734">
                  <c:v>1</c:v>
                </c:pt>
                <c:pt idx="10735">
                  <c:v>1</c:v>
                </c:pt>
                <c:pt idx="10736">
                  <c:v>2</c:v>
                </c:pt>
                <c:pt idx="10737">
                  <c:v>2</c:v>
                </c:pt>
                <c:pt idx="10738">
                  <c:v>2</c:v>
                </c:pt>
                <c:pt idx="10739">
                  <c:v>2</c:v>
                </c:pt>
                <c:pt idx="10740">
                  <c:v>1</c:v>
                </c:pt>
                <c:pt idx="10741">
                  <c:v>2</c:v>
                </c:pt>
                <c:pt idx="10742">
                  <c:v>0</c:v>
                </c:pt>
                <c:pt idx="10743">
                  <c:v>1</c:v>
                </c:pt>
                <c:pt idx="10744">
                  <c:v>0</c:v>
                </c:pt>
                <c:pt idx="10745">
                  <c:v>3</c:v>
                </c:pt>
                <c:pt idx="10746">
                  <c:v>1</c:v>
                </c:pt>
                <c:pt idx="10747">
                  <c:v>3</c:v>
                </c:pt>
                <c:pt idx="10748">
                  <c:v>2</c:v>
                </c:pt>
                <c:pt idx="10749">
                  <c:v>2</c:v>
                </c:pt>
                <c:pt idx="10750">
                  <c:v>3</c:v>
                </c:pt>
                <c:pt idx="10751">
                  <c:v>0</c:v>
                </c:pt>
                <c:pt idx="10752">
                  <c:v>2</c:v>
                </c:pt>
                <c:pt idx="10753">
                  <c:v>1</c:v>
                </c:pt>
                <c:pt idx="10754">
                  <c:v>2</c:v>
                </c:pt>
                <c:pt idx="10755">
                  <c:v>2</c:v>
                </c:pt>
                <c:pt idx="10756">
                  <c:v>2</c:v>
                </c:pt>
                <c:pt idx="10757">
                  <c:v>2</c:v>
                </c:pt>
                <c:pt idx="10758">
                  <c:v>3</c:v>
                </c:pt>
                <c:pt idx="10759">
                  <c:v>3</c:v>
                </c:pt>
                <c:pt idx="10760">
                  <c:v>1</c:v>
                </c:pt>
                <c:pt idx="10761">
                  <c:v>2</c:v>
                </c:pt>
                <c:pt idx="10762">
                  <c:v>2</c:v>
                </c:pt>
                <c:pt idx="10763">
                  <c:v>1</c:v>
                </c:pt>
                <c:pt idx="10764">
                  <c:v>2</c:v>
                </c:pt>
                <c:pt idx="10765">
                  <c:v>3</c:v>
                </c:pt>
                <c:pt idx="10766">
                  <c:v>2</c:v>
                </c:pt>
                <c:pt idx="10767">
                  <c:v>1</c:v>
                </c:pt>
                <c:pt idx="10768">
                  <c:v>0</c:v>
                </c:pt>
                <c:pt idx="10769">
                  <c:v>5</c:v>
                </c:pt>
                <c:pt idx="10770">
                  <c:v>1</c:v>
                </c:pt>
                <c:pt idx="10771">
                  <c:v>2</c:v>
                </c:pt>
                <c:pt idx="10772">
                  <c:v>4</c:v>
                </c:pt>
                <c:pt idx="10773">
                  <c:v>2</c:v>
                </c:pt>
                <c:pt idx="10774">
                  <c:v>2</c:v>
                </c:pt>
                <c:pt idx="10775">
                  <c:v>0</c:v>
                </c:pt>
                <c:pt idx="10776">
                  <c:v>3</c:v>
                </c:pt>
                <c:pt idx="10777">
                  <c:v>3</c:v>
                </c:pt>
                <c:pt idx="10778">
                  <c:v>3</c:v>
                </c:pt>
                <c:pt idx="10779">
                  <c:v>5</c:v>
                </c:pt>
                <c:pt idx="10780">
                  <c:v>5</c:v>
                </c:pt>
                <c:pt idx="10781">
                  <c:v>3</c:v>
                </c:pt>
                <c:pt idx="10782">
                  <c:v>2</c:v>
                </c:pt>
                <c:pt idx="10783">
                  <c:v>3</c:v>
                </c:pt>
                <c:pt idx="10784">
                  <c:v>3</c:v>
                </c:pt>
                <c:pt idx="10785">
                  <c:v>2</c:v>
                </c:pt>
                <c:pt idx="10786">
                  <c:v>3</c:v>
                </c:pt>
                <c:pt idx="10787">
                  <c:v>3</c:v>
                </c:pt>
                <c:pt idx="10788">
                  <c:v>3</c:v>
                </c:pt>
                <c:pt idx="10789">
                  <c:v>5</c:v>
                </c:pt>
                <c:pt idx="10790">
                  <c:v>3</c:v>
                </c:pt>
                <c:pt idx="10791">
                  <c:v>7</c:v>
                </c:pt>
                <c:pt idx="10792">
                  <c:v>3</c:v>
                </c:pt>
                <c:pt idx="10793">
                  <c:v>4</c:v>
                </c:pt>
                <c:pt idx="10794">
                  <c:v>2</c:v>
                </c:pt>
                <c:pt idx="10795">
                  <c:v>4</c:v>
                </c:pt>
                <c:pt idx="10796">
                  <c:v>6</c:v>
                </c:pt>
                <c:pt idx="10797">
                  <c:v>5</c:v>
                </c:pt>
                <c:pt idx="10798">
                  <c:v>5</c:v>
                </c:pt>
                <c:pt idx="10799">
                  <c:v>2</c:v>
                </c:pt>
                <c:pt idx="10800">
                  <c:v>6</c:v>
                </c:pt>
                <c:pt idx="10801">
                  <c:v>3</c:v>
                </c:pt>
                <c:pt idx="10802">
                  <c:v>6</c:v>
                </c:pt>
                <c:pt idx="10803">
                  <c:v>6</c:v>
                </c:pt>
                <c:pt idx="10804">
                  <c:v>5</c:v>
                </c:pt>
                <c:pt idx="10805">
                  <c:v>5</c:v>
                </c:pt>
                <c:pt idx="10806">
                  <c:v>3</c:v>
                </c:pt>
                <c:pt idx="10807">
                  <c:v>5</c:v>
                </c:pt>
                <c:pt idx="10808">
                  <c:v>5</c:v>
                </c:pt>
                <c:pt idx="10809">
                  <c:v>5</c:v>
                </c:pt>
                <c:pt idx="10810">
                  <c:v>6</c:v>
                </c:pt>
                <c:pt idx="10811">
                  <c:v>3</c:v>
                </c:pt>
                <c:pt idx="10812">
                  <c:v>5</c:v>
                </c:pt>
                <c:pt idx="10813">
                  <c:v>6</c:v>
                </c:pt>
                <c:pt idx="10814">
                  <c:v>6</c:v>
                </c:pt>
                <c:pt idx="10815">
                  <c:v>5</c:v>
                </c:pt>
                <c:pt idx="10816">
                  <c:v>3</c:v>
                </c:pt>
                <c:pt idx="10817">
                  <c:v>4</c:v>
                </c:pt>
                <c:pt idx="10818">
                  <c:v>7</c:v>
                </c:pt>
                <c:pt idx="10819">
                  <c:v>5</c:v>
                </c:pt>
                <c:pt idx="10820">
                  <c:v>7</c:v>
                </c:pt>
                <c:pt idx="10821">
                  <c:v>4</c:v>
                </c:pt>
                <c:pt idx="10822">
                  <c:v>6</c:v>
                </c:pt>
                <c:pt idx="10823">
                  <c:v>3</c:v>
                </c:pt>
                <c:pt idx="10824">
                  <c:v>6</c:v>
                </c:pt>
                <c:pt idx="10825">
                  <c:v>7</c:v>
                </c:pt>
                <c:pt idx="10826">
                  <c:v>5</c:v>
                </c:pt>
                <c:pt idx="10827">
                  <c:v>7</c:v>
                </c:pt>
                <c:pt idx="10828">
                  <c:v>4</c:v>
                </c:pt>
                <c:pt idx="10829">
                  <c:v>5</c:v>
                </c:pt>
                <c:pt idx="10830">
                  <c:v>4</c:v>
                </c:pt>
                <c:pt idx="10831">
                  <c:v>5</c:v>
                </c:pt>
                <c:pt idx="10832">
                  <c:v>5</c:v>
                </c:pt>
                <c:pt idx="10833">
                  <c:v>4</c:v>
                </c:pt>
                <c:pt idx="10834">
                  <c:v>5</c:v>
                </c:pt>
                <c:pt idx="10835">
                  <c:v>5</c:v>
                </c:pt>
                <c:pt idx="10836">
                  <c:v>5</c:v>
                </c:pt>
                <c:pt idx="10837">
                  <c:v>3</c:v>
                </c:pt>
                <c:pt idx="10838">
                  <c:v>3</c:v>
                </c:pt>
                <c:pt idx="10839">
                  <c:v>3</c:v>
                </c:pt>
                <c:pt idx="10840">
                  <c:v>5</c:v>
                </c:pt>
                <c:pt idx="10841">
                  <c:v>4</c:v>
                </c:pt>
                <c:pt idx="10842">
                  <c:v>5</c:v>
                </c:pt>
                <c:pt idx="10843">
                  <c:v>2</c:v>
                </c:pt>
                <c:pt idx="10844">
                  <c:v>4</c:v>
                </c:pt>
                <c:pt idx="10845">
                  <c:v>2</c:v>
                </c:pt>
                <c:pt idx="10846">
                  <c:v>5</c:v>
                </c:pt>
                <c:pt idx="10847">
                  <c:v>6</c:v>
                </c:pt>
                <c:pt idx="10848">
                  <c:v>5</c:v>
                </c:pt>
                <c:pt idx="10849">
                  <c:v>5</c:v>
                </c:pt>
                <c:pt idx="10850">
                  <c:v>3</c:v>
                </c:pt>
                <c:pt idx="10851">
                  <c:v>5</c:v>
                </c:pt>
                <c:pt idx="10852">
                  <c:v>3</c:v>
                </c:pt>
                <c:pt idx="10853">
                  <c:v>5</c:v>
                </c:pt>
                <c:pt idx="10854">
                  <c:v>6</c:v>
                </c:pt>
                <c:pt idx="10855">
                  <c:v>6</c:v>
                </c:pt>
                <c:pt idx="10856">
                  <c:v>5</c:v>
                </c:pt>
                <c:pt idx="10857">
                  <c:v>3</c:v>
                </c:pt>
                <c:pt idx="10858">
                  <c:v>6</c:v>
                </c:pt>
                <c:pt idx="10859">
                  <c:v>3</c:v>
                </c:pt>
                <c:pt idx="10860">
                  <c:v>6</c:v>
                </c:pt>
                <c:pt idx="10861">
                  <c:v>6</c:v>
                </c:pt>
                <c:pt idx="10862">
                  <c:v>6</c:v>
                </c:pt>
                <c:pt idx="10863">
                  <c:v>5</c:v>
                </c:pt>
                <c:pt idx="10864">
                  <c:v>4</c:v>
                </c:pt>
                <c:pt idx="10865">
                  <c:v>7</c:v>
                </c:pt>
                <c:pt idx="10866">
                  <c:v>6</c:v>
                </c:pt>
                <c:pt idx="10867">
                  <c:v>6</c:v>
                </c:pt>
                <c:pt idx="10868">
                  <c:v>6</c:v>
                </c:pt>
                <c:pt idx="10869">
                  <c:v>8</c:v>
                </c:pt>
                <c:pt idx="10870">
                  <c:v>5</c:v>
                </c:pt>
                <c:pt idx="10871">
                  <c:v>8</c:v>
                </c:pt>
                <c:pt idx="10872">
                  <c:v>6</c:v>
                </c:pt>
                <c:pt idx="10873">
                  <c:v>7</c:v>
                </c:pt>
                <c:pt idx="10874">
                  <c:v>5</c:v>
                </c:pt>
                <c:pt idx="10875">
                  <c:v>7</c:v>
                </c:pt>
                <c:pt idx="10876">
                  <c:v>5</c:v>
                </c:pt>
                <c:pt idx="10877">
                  <c:v>6</c:v>
                </c:pt>
                <c:pt idx="10878">
                  <c:v>6</c:v>
                </c:pt>
                <c:pt idx="10879">
                  <c:v>7</c:v>
                </c:pt>
                <c:pt idx="10880">
                  <c:v>9</c:v>
                </c:pt>
                <c:pt idx="10881">
                  <c:v>4</c:v>
                </c:pt>
                <c:pt idx="10882">
                  <c:v>8</c:v>
                </c:pt>
                <c:pt idx="10883">
                  <c:v>6</c:v>
                </c:pt>
                <c:pt idx="10884">
                  <c:v>6</c:v>
                </c:pt>
                <c:pt idx="10885">
                  <c:v>5</c:v>
                </c:pt>
                <c:pt idx="10886">
                  <c:v>6</c:v>
                </c:pt>
                <c:pt idx="10887">
                  <c:v>5</c:v>
                </c:pt>
                <c:pt idx="10888">
                  <c:v>5</c:v>
                </c:pt>
                <c:pt idx="10889">
                  <c:v>7</c:v>
                </c:pt>
                <c:pt idx="10890">
                  <c:v>7</c:v>
                </c:pt>
                <c:pt idx="10891">
                  <c:v>5</c:v>
                </c:pt>
                <c:pt idx="10892">
                  <c:v>7</c:v>
                </c:pt>
                <c:pt idx="10893">
                  <c:v>5</c:v>
                </c:pt>
                <c:pt idx="10894">
                  <c:v>5</c:v>
                </c:pt>
                <c:pt idx="10895">
                  <c:v>6</c:v>
                </c:pt>
                <c:pt idx="10896">
                  <c:v>5</c:v>
                </c:pt>
                <c:pt idx="10897">
                  <c:v>7</c:v>
                </c:pt>
                <c:pt idx="10898">
                  <c:v>5</c:v>
                </c:pt>
                <c:pt idx="10899">
                  <c:v>7</c:v>
                </c:pt>
                <c:pt idx="10900">
                  <c:v>6</c:v>
                </c:pt>
                <c:pt idx="10901">
                  <c:v>6</c:v>
                </c:pt>
                <c:pt idx="10902">
                  <c:v>6</c:v>
                </c:pt>
                <c:pt idx="10903">
                  <c:v>6</c:v>
                </c:pt>
                <c:pt idx="10904">
                  <c:v>7</c:v>
                </c:pt>
                <c:pt idx="10905">
                  <c:v>4</c:v>
                </c:pt>
                <c:pt idx="10906">
                  <c:v>7</c:v>
                </c:pt>
                <c:pt idx="10907">
                  <c:v>6</c:v>
                </c:pt>
                <c:pt idx="10908">
                  <c:v>7</c:v>
                </c:pt>
                <c:pt idx="10909">
                  <c:v>6</c:v>
                </c:pt>
                <c:pt idx="10910">
                  <c:v>6</c:v>
                </c:pt>
                <c:pt idx="10911">
                  <c:v>5</c:v>
                </c:pt>
                <c:pt idx="10912">
                  <c:v>3</c:v>
                </c:pt>
                <c:pt idx="10913">
                  <c:v>6</c:v>
                </c:pt>
                <c:pt idx="10914">
                  <c:v>7</c:v>
                </c:pt>
                <c:pt idx="10915">
                  <c:v>6</c:v>
                </c:pt>
                <c:pt idx="10916">
                  <c:v>6</c:v>
                </c:pt>
                <c:pt idx="10917">
                  <c:v>6</c:v>
                </c:pt>
                <c:pt idx="10918">
                  <c:v>5</c:v>
                </c:pt>
                <c:pt idx="10919">
                  <c:v>5</c:v>
                </c:pt>
                <c:pt idx="10920">
                  <c:v>4</c:v>
                </c:pt>
                <c:pt idx="10921">
                  <c:v>5</c:v>
                </c:pt>
                <c:pt idx="10922">
                  <c:v>5</c:v>
                </c:pt>
                <c:pt idx="10923">
                  <c:v>7</c:v>
                </c:pt>
                <c:pt idx="10924">
                  <c:v>3</c:v>
                </c:pt>
                <c:pt idx="10925">
                  <c:v>5</c:v>
                </c:pt>
                <c:pt idx="10926">
                  <c:v>5</c:v>
                </c:pt>
                <c:pt idx="10927">
                  <c:v>3</c:v>
                </c:pt>
                <c:pt idx="10928">
                  <c:v>4</c:v>
                </c:pt>
                <c:pt idx="10929">
                  <c:v>2</c:v>
                </c:pt>
                <c:pt idx="10930">
                  <c:v>5</c:v>
                </c:pt>
                <c:pt idx="10931">
                  <c:v>5</c:v>
                </c:pt>
                <c:pt idx="10932">
                  <c:v>5</c:v>
                </c:pt>
                <c:pt idx="10933">
                  <c:v>5</c:v>
                </c:pt>
                <c:pt idx="10934">
                  <c:v>3</c:v>
                </c:pt>
                <c:pt idx="10935">
                  <c:v>3</c:v>
                </c:pt>
                <c:pt idx="10936">
                  <c:v>4</c:v>
                </c:pt>
                <c:pt idx="10937">
                  <c:v>5</c:v>
                </c:pt>
                <c:pt idx="10938">
                  <c:v>4</c:v>
                </c:pt>
                <c:pt idx="10939">
                  <c:v>5</c:v>
                </c:pt>
                <c:pt idx="10940">
                  <c:v>6</c:v>
                </c:pt>
                <c:pt idx="10941">
                  <c:v>4</c:v>
                </c:pt>
                <c:pt idx="10942">
                  <c:v>3</c:v>
                </c:pt>
                <c:pt idx="10943">
                  <c:v>5</c:v>
                </c:pt>
                <c:pt idx="10944">
                  <c:v>33</c:v>
                </c:pt>
                <c:pt idx="10945">
                  <c:v>6</c:v>
                </c:pt>
                <c:pt idx="10946">
                  <c:v>5</c:v>
                </c:pt>
                <c:pt idx="10947">
                  <c:v>7</c:v>
                </c:pt>
                <c:pt idx="10948">
                  <c:v>6</c:v>
                </c:pt>
                <c:pt idx="10949">
                  <c:v>5</c:v>
                </c:pt>
                <c:pt idx="10950">
                  <c:v>6</c:v>
                </c:pt>
                <c:pt idx="10951">
                  <c:v>4</c:v>
                </c:pt>
                <c:pt idx="10952">
                  <c:v>5</c:v>
                </c:pt>
                <c:pt idx="10953">
                  <c:v>3</c:v>
                </c:pt>
                <c:pt idx="10954">
                  <c:v>7</c:v>
                </c:pt>
                <c:pt idx="10955">
                  <c:v>6</c:v>
                </c:pt>
                <c:pt idx="10956">
                  <c:v>6</c:v>
                </c:pt>
                <c:pt idx="10957">
                  <c:v>6</c:v>
                </c:pt>
                <c:pt idx="10958">
                  <c:v>7</c:v>
                </c:pt>
                <c:pt idx="10959">
                  <c:v>6</c:v>
                </c:pt>
                <c:pt idx="10960">
                  <c:v>3</c:v>
                </c:pt>
                <c:pt idx="10961">
                  <c:v>6</c:v>
                </c:pt>
                <c:pt idx="10962">
                  <c:v>6</c:v>
                </c:pt>
                <c:pt idx="10963">
                  <c:v>6</c:v>
                </c:pt>
                <c:pt idx="10964">
                  <c:v>7</c:v>
                </c:pt>
                <c:pt idx="10965">
                  <c:v>7</c:v>
                </c:pt>
                <c:pt idx="10966">
                  <c:v>5</c:v>
                </c:pt>
                <c:pt idx="10967">
                  <c:v>6</c:v>
                </c:pt>
                <c:pt idx="10968">
                  <c:v>6</c:v>
                </c:pt>
                <c:pt idx="10969">
                  <c:v>8</c:v>
                </c:pt>
                <c:pt idx="10970">
                  <c:v>8</c:v>
                </c:pt>
                <c:pt idx="10971">
                  <c:v>8</c:v>
                </c:pt>
                <c:pt idx="10972">
                  <c:v>5</c:v>
                </c:pt>
                <c:pt idx="10973">
                  <c:v>7</c:v>
                </c:pt>
                <c:pt idx="10974">
                  <c:v>7</c:v>
                </c:pt>
                <c:pt idx="10975">
                  <c:v>7</c:v>
                </c:pt>
                <c:pt idx="10976">
                  <c:v>7</c:v>
                </c:pt>
                <c:pt idx="10977">
                  <c:v>5</c:v>
                </c:pt>
                <c:pt idx="10978">
                  <c:v>7</c:v>
                </c:pt>
                <c:pt idx="10979">
                  <c:v>7</c:v>
                </c:pt>
                <c:pt idx="10980">
                  <c:v>10</c:v>
                </c:pt>
                <c:pt idx="10981">
                  <c:v>8</c:v>
                </c:pt>
                <c:pt idx="10982">
                  <c:v>7</c:v>
                </c:pt>
                <c:pt idx="10983">
                  <c:v>7</c:v>
                </c:pt>
                <c:pt idx="10984">
                  <c:v>5</c:v>
                </c:pt>
                <c:pt idx="10985">
                  <c:v>7</c:v>
                </c:pt>
                <c:pt idx="10986">
                  <c:v>6</c:v>
                </c:pt>
                <c:pt idx="10987">
                  <c:v>6</c:v>
                </c:pt>
                <c:pt idx="10988">
                  <c:v>6</c:v>
                </c:pt>
                <c:pt idx="10989">
                  <c:v>6</c:v>
                </c:pt>
                <c:pt idx="10990">
                  <c:v>8</c:v>
                </c:pt>
                <c:pt idx="10991">
                  <c:v>11</c:v>
                </c:pt>
                <c:pt idx="10992">
                  <c:v>9</c:v>
                </c:pt>
                <c:pt idx="10993">
                  <c:v>7</c:v>
                </c:pt>
                <c:pt idx="10994">
                  <c:v>7</c:v>
                </c:pt>
                <c:pt idx="10995">
                  <c:v>8</c:v>
                </c:pt>
                <c:pt idx="10996">
                  <c:v>9</c:v>
                </c:pt>
                <c:pt idx="10997">
                  <c:v>7</c:v>
                </c:pt>
                <c:pt idx="10998">
                  <c:v>9</c:v>
                </c:pt>
                <c:pt idx="10999">
                  <c:v>7</c:v>
                </c:pt>
                <c:pt idx="11000">
                  <c:v>8</c:v>
                </c:pt>
                <c:pt idx="11001">
                  <c:v>5</c:v>
                </c:pt>
                <c:pt idx="11002">
                  <c:v>11</c:v>
                </c:pt>
                <c:pt idx="11003">
                  <c:v>9</c:v>
                </c:pt>
                <c:pt idx="11004">
                  <c:v>8</c:v>
                </c:pt>
                <c:pt idx="11005">
                  <c:v>9</c:v>
                </c:pt>
                <c:pt idx="11006">
                  <c:v>7</c:v>
                </c:pt>
                <c:pt idx="11007">
                  <c:v>9</c:v>
                </c:pt>
                <c:pt idx="11008">
                  <c:v>9</c:v>
                </c:pt>
                <c:pt idx="11009">
                  <c:v>9</c:v>
                </c:pt>
                <c:pt idx="11010">
                  <c:v>9</c:v>
                </c:pt>
                <c:pt idx="11011">
                  <c:v>9</c:v>
                </c:pt>
                <c:pt idx="11012">
                  <c:v>8</c:v>
                </c:pt>
                <c:pt idx="11013">
                  <c:v>6</c:v>
                </c:pt>
                <c:pt idx="11014">
                  <c:v>8</c:v>
                </c:pt>
                <c:pt idx="11015">
                  <c:v>8</c:v>
                </c:pt>
                <c:pt idx="11016">
                  <c:v>8</c:v>
                </c:pt>
                <c:pt idx="11017">
                  <c:v>8</c:v>
                </c:pt>
                <c:pt idx="11018">
                  <c:v>8</c:v>
                </c:pt>
                <c:pt idx="11019">
                  <c:v>8</c:v>
                </c:pt>
                <c:pt idx="11020">
                  <c:v>9</c:v>
                </c:pt>
                <c:pt idx="11021">
                  <c:v>8</c:v>
                </c:pt>
                <c:pt idx="11022">
                  <c:v>9</c:v>
                </c:pt>
                <c:pt idx="11023">
                  <c:v>9</c:v>
                </c:pt>
                <c:pt idx="11024">
                  <c:v>9</c:v>
                </c:pt>
                <c:pt idx="11025">
                  <c:v>7</c:v>
                </c:pt>
                <c:pt idx="11026">
                  <c:v>9</c:v>
                </c:pt>
                <c:pt idx="11027">
                  <c:v>9</c:v>
                </c:pt>
                <c:pt idx="11028">
                  <c:v>9</c:v>
                </c:pt>
                <c:pt idx="11029">
                  <c:v>9</c:v>
                </c:pt>
                <c:pt idx="11030">
                  <c:v>7</c:v>
                </c:pt>
                <c:pt idx="11031">
                  <c:v>8</c:v>
                </c:pt>
                <c:pt idx="11032">
                  <c:v>7</c:v>
                </c:pt>
                <c:pt idx="11033">
                  <c:v>9</c:v>
                </c:pt>
                <c:pt idx="11034">
                  <c:v>7</c:v>
                </c:pt>
                <c:pt idx="11035">
                  <c:v>8</c:v>
                </c:pt>
                <c:pt idx="11036">
                  <c:v>9</c:v>
                </c:pt>
                <c:pt idx="11037">
                  <c:v>6</c:v>
                </c:pt>
                <c:pt idx="11038">
                  <c:v>9</c:v>
                </c:pt>
                <c:pt idx="11039">
                  <c:v>9</c:v>
                </c:pt>
                <c:pt idx="11040">
                  <c:v>9</c:v>
                </c:pt>
                <c:pt idx="11041">
                  <c:v>8</c:v>
                </c:pt>
                <c:pt idx="11042">
                  <c:v>7</c:v>
                </c:pt>
                <c:pt idx="11043">
                  <c:v>8</c:v>
                </c:pt>
                <c:pt idx="11044">
                  <c:v>8</c:v>
                </c:pt>
                <c:pt idx="11045">
                  <c:v>8</c:v>
                </c:pt>
                <c:pt idx="11046">
                  <c:v>9</c:v>
                </c:pt>
                <c:pt idx="11047">
                  <c:v>9</c:v>
                </c:pt>
                <c:pt idx="11048">
                  <c:v>8</c:v>
                </c:pt>
                <c:pt idx="11049">
                  <c:v>8</c:v>
                </c:pt>
                <c:pt idx="11050">
                  <c:v>8</c:v>
                </c:pt>
                <c:pt idx="11051">
                  <c:v>9</c:v>
                </c:pt>
                <c:pt idx="11052">
                  <c:v>8</c:v>
                </c:pt>
                <c:pt idx="11053">
                  <c:v>9</c:v>
                </c:pt>
                <c:pt idx="11054">
                  <c:v>7</c:v>
                </c:pt>
                <c:pt idx="11055">
                  <c:v>9</c:v>
                </c:pt>
                <c:pt idx="11056">
                  <c:v>9</c:v>
                </c:pt>
                <c:pt idx="11057">
                  <c:v>8</c:v>
                </c:pt>
                <c:pt idx="11058">
                  <c:v>9</c:v>
                </c:pt>
                <c:pt idx="11059">
                  <c:v>6</c:v>
                </c:pt>
                <c:pt idx="11060">
                  <c:v>8</c:v>
                </c:pt>
                <c:pt idx="11061">
                  <c:v>7</c:v>
                </c:pt>
                <c:pt idx="11062">
                  <c:v>9</c:v>
                </c:pt>
                <c:pt idx="11063">
                  <c:v>8</c:v>
                </c:pt>
                <c:pt idx="11064">
                  <c:v>8</c:v>
                </c:pt>
                <c:pt idx="11065">
                  <c:v>8</c:v>
                </c:pt>
                <c:pt idx="11066">
                  <c:v>6</c:v>
                </c:pt>
                <c:pt idx="11067">
                  <c:v>9</c:v>
                </c:pt>
                <c:pt idx="11068">
                  <c:v>8</c:v>
                </c:pt>
                <c:pt idx="11069">
                  <c:v>11</c:v>
                </c:pt>
                <c:pt idx="11070">
                  <c:v>9</c:v>
                </c:pt>
                <c:pt idx="11071">
                  <c:v>9</c:v>
                </c:pt>
                <c:pt idx="11072">
                  <c:v>8</c:v>
                </c:pt>
                <c:pt idx="11073">
                  <c:v>7</c:v>
                </c:pt>
                <c:pt idx="11074">
                  <c:v>8</c:v>
                </c:pt>
                <c:pt idx="11075">
                  <c:v>8</c:v>
                </c:pt>
                <c:pt idx="11076">
                  <c:v>6</c:v>
                </c:pt>
                <c:pt idx="11077">
                  <c:v>9</c:v>
                </c:pt>
                <c:pt idx="11078">
                  <c:v>6</c:v>
                </c:pt>
                <c:pt idx="11079">
                  <c:v>8</c:v>
                </c:pt>
                <c:pt idx="11080">
                  <c:v>11</c:v>
                </c:pt>
                <c:pt idx="11081">
                  <c:v>8</c:v>
                </c:pt>
                <c:pt idx="11082">
                  <c:v>8</c:v>
                </c:pt>
                <c:pt idx="11083">
                  <c:v>6</c:v>
                </c:pt>
                <c:pt idx="11084">
                  <c:v>9</c:v>
                </c:pt>
                <c:pt idx="11085">
                  <c:v>6</c:v>
                </c:pt>
                <c:pt idx="11086">
                  <c:v>8</c:v>
                </c:pt>
                <c:pt idx="11087">
                  <c:v>8</c:v>
                </c:pt>
                <c:pt idx="11088">
                  <c:v>7</c:v>
                </c:pt>
                <c:pt idx="11089">
                  <c:v>6</c:v>
                </c:pt>
                <c:pt idx="11090">
                  <c:v>5</c:v>
                </c:pt>
                <c:pt idx="11091">
                  <c:v>7</c:v>
                </c:pt>
                <c:pt idx="11092">
                  <c:v>7</c:v>
                </c:pt>
                <c:pt idx="11093">
                  <c:v>7</c:v>
                </c:pt>
                <c:pt idx="11094">
                  <c:v>7</c:v>
                </c:pt>
                <c:pt idx="11095">
                  <c:v>7</c:v>
                </c:pt>
                <c:pt idx="11096">
                  <c:v>7</c:v>
                </c:pt>
                <c:pt idx="11097">
                  <c:v>6</c:v>
                </c:pt>
                <c:pt idx="11098">
                  <c:v>8</c:v>
                </c:pt>
                <c:pt idx="11099">
                  <c:v>7</c:v>
                </c:pt>
                <c:pt idx="11100">
                  <c:v>6</c:v>
                </c:pt>
                <c:pt idx="11101">
                  <c:v>7</c:v>
                </c:pt>
                <c:pt idx="11102">
                  <c:v>6</c:v>
                </c:pt>
                <c:pt idx="11103">
                  <c:v>7</c:v>
                </c:pt>
                <c:pt idx="11104">
                  <c:v>5</c:v>
                </c:pt>
                <c:pt idx="11105">
                  <c:v>8</c:v>
                </c:pt>
                <c:pt idx="11106">
                  <c:v>8</c:v>
                </c:pt>
                <c:pt idx="11107">
                  <c:v>7</c:v>
                </c:pt>
                <c:pt idx="11108">
                  <c:v>9</c:v>
                </c:pt>
                <c:pt idx="11109">
                  <c:v>7</c:v>
                </c:pt>
                <c:pt idx="11110">
                  <c:v>9</c:v>
                </c:pt>
                <c:pt idx="11111">
                  <c:v>9</c:v>
                </c:pt>
                <c:pt idx="11112">
                  <c:v>8</c:v>
                </c:pt>
                <c:pt idx="11113">
                  <c:v>8</c:v>
                </c:pt>
                <c:pt idx="11114">
                  <c:v>8</c:v>
                </c:pt>
                <c:pt idx="11115">
                  <c:v>10</c:v>
                </c:pt>
                <c:pt idx="11116">
                  <c:v>7</c:v>
                </c:pt>
                <c:pt idx="11117">
                  <c:v>10</c:v>
                </c:pt>
                <c:pt idx="11118">
                  <c:v>10</c:v>
                </c:pt>
                <c:pt idx="11119">
                  <c:v>12</c:v>
                </c:pt>
                <c:pt idx="11120">
                  <c:v>10</c:v>
                </c:pt>
                <c:pt idx="11121">
                  <c:v>10</c:v>
                </c:pt>
                <c:pt idx="11122">
                  <c:v>11</c:v>
                </c:pt>
                <c:pt idx="11123">
                  <c:v>11</c:v>
                </c:pt>
                <c:pt idx="11124">
                  <c:v>10</c:v>
                </c:pt>
                <c:pt idx="11125">
                  <c:v>12</c:v>
                </c:pt>
                <c:pt idx="11126">
                  <c:v>11</c:v>
                </c:pt>
                <c:pt idx="11127">
                  <c:v>9</c:v>
                </c:pt>
                <c:pt idx="11128">
                  <c:v>12</c:v>
                </c:pt>
                <c:pt idx="11129">
                  <c:v>10</c:v>
                </c:pt>
                <c:pt idx="11130">
                  <c:v>11</c:v>
                </c:pt>
                <c:pt idx="11131">
                  <c:v>9</c:v>
                </c:pt>
                <c:pt idx="11132">
                  <c:v>11</c:v>
                </c:pt>
                <c:pt idx="11133">
                  <c:v>11</c:v>
                </c:pt>
                <c:pt idx="11134">
                  <c:v>11</c:v>
                </c:pt>
                <c:pt idx="11135">
                  <c:v>12</c:v>
                </c:pt>
                <c:pt idx="11136">
                  <c:v>14</c:v>
                </c:pt>
                <c:pt idx="11137">
                  <c:v>12</c:v>
                </c:pt>
                <c:pt idx="11138">
                  <c:v>10</c:v>
                </c:pt>
                <c:pt idx="11139">
                  <c:v>11</c:v>
                </c:pt>
                <c:pt idx="11140">
                  <c:v>8</c:v>
                </c:pt>
                <c:pt idx="11141">
                  <c:v>11</c:v>
                </c:pt>
                <c:pt idx="11142">
                  <c:v>9</c:v>
                </c:pt>
                <c:pt idx="11143">
                  <c:v>11</c:v>
                </c:pt>
                <c:pt idx="11144">
                  <c:v>9</c:v>
                </c:pt>
                <c:pt idx="11145">
                  <c:v>8</c:v>
                </c:pt>
                <c:pt idx="11146">
                  <c:v>11</c:v>
                </c:pt>
                <c:pt idx="11147">
                  <c:v>11</c:v>
                </c:pt>
                <c:pt idx="11148">
                  <c:v>9</c:v>
                </c:pt>
                <c:pt idx="11149">
                  <c:v>11</c:v>
                </c:pt>
                <c:pt idx="11150">
                  <c:v>11</c:v>
                </c:pt>
                <c:pt idx="11151">
                  <c:v>10</c:v>
                </c:pt>
                <c:pt idx="11152">
                  <c:v>9</c:v>
                </c:pt>
                <c:pt idx="11153">
                  <c:v>9</c:v>
                </c:pt>
                <c:pt idx="11154">
                  <c:v>9</c:v>
                </c:pt>
                <c:pt idx="11155">
                  <c:v>8</c:v>
                </c:pt>
                <c:pt idx="11156">
                  <c:v>11</c:v>
                </c:pt>
                <c:pt idx="11157">
                  <c:v>9</c:v>
                </c:pt>
                <c:pt idx="11158">
                  <c:v>10</c:v>
                </c:pt>
                <c:pt idx="11159">
                  <c:v>10</c:v>
                </c:pt>
                <c:pt idx="11160">
                  <c:v>10</c:v>
                </c:pt>
                <c:pt idx="11161">
                  <c:v>11</c:v>
                </c:pt>
                <c:pt idx="11162">
                  <c:v>9</c:v>
                </c:pt>
                <c:pt idx="11163">
                  <c:v>11</c:v>
                </c:pt>
                <c:pt idx="11164">
                  <c:v>9</c:v>
                </c:pt>
                <c:pt idx="11165">
                  <c:v>11</c:v>
                </c:pt>
                <c:pt idx="11166">
                  <c:v>11</c:v>
                </c:pt>
                <c:pt idx="11167">
                  <c:v>11</c:v>
                </c:pt>
                <c:pt idx="11168">
                  <c:v>9</c:v>
                </c:pt>
                <c:pt idx="11169">
                  <c:v>11</c:v>
                </c:pt>
                <c:pt idx="11170">
                  <c:v>11</c:v>
                </c:pt>
                <c:pt idx="11171">
                  <c:v>10</c:v>
                </c:pt>
                <c:pt idx="11172">
                  <c:v>11</c:v>
                </c:pt>
                <c:pt idx="11173">
                  <c:v>11</c:v>
                </c:pt>
                <c:pt idx="11174">
                  <c:v>9</c:v>
                </c:pt>
                <c:pt idx="11175">
                  <c:v>11</c:v>
                </c:pt>
                <c:pt idx="11176">
                  <c:v>12</c:v>
                </c:pt>
                <c:pt idx="11177">
                  <c:v>11</c:v>
                </c:pt>
                <c:pt idx="11178">
                  <c:v>11</c:v>
                </c:pt>
                <c:pt idx="11179">
                  <c:v>10</c:v>
                </c:pt>
                <c:pt idx="11180">
                  <c:v>16</c:v>
                </c:pt>
                <c:pt idx="11181">
                  <c:v>11</c:v>
                </c:pt>
                <c:pt idx="11182">
                  <c:v>11</c:v>
                </c:pt>
                <c:pt idx="11183">
                  <c:v>12</c:v>
                </c:pt>
                <c:pt idx="11184">
                  <c:v>9</c:v>
                </c:pt>
                <c:pt idx="11185">
                  <c:v>12</c:v>
                </c:pt>
                <c:pt idx="11186">
                  <c:v>9</c:v>
                </c:pt>
                <c:pt idx="11187">
                  <c:v>11</c:v>
                </c:pt>
                <c:pt idx="11188">
                  <c:v>11</c:v>
                </c:pt>
                <c:pt idx="11189">
                  <c:v>11</c:v>
                </c:pt>
                <c:pt idx="11190">
                  <c:v>12</c:v>
                </c:pt>
                <c:pt idx="11191">
                  <c:v>10</c:v>
                </c:pt>
                <c:pt idx="11192">
                  <c:v>11</c:v>
                </c:pt>
                <c:pt idx="11193">
                  <c:v>12</c:v>
                </c:pt>
                <c:pt idx="11194">
                  <c:v>12</c:v>
                </c:pt>
                <c:pt idx="11195">
                  <c:v>11</c:v>
                </c:pt>
                <c:pt idx="11196">
                  <c:v>12</c:v>
                </c:pt>
                <c:pt idx="11197">
                  <c:v>11</c:v>
                </c:pt>
                <c:pt idx="11198">
                  <c:v>11</c:v>
                </c:pt>
                <c:pt idx="11199">
                  <c:v>11</c:v>
                </c:pt>
                <c:pt idx="11200">
                  <c:v>12</c:v>
                </c:pt>
                <c:pt idx="11201">
                  <c:v>9</c:v>
                </c:pt>
                <c:pt idx="11202">
                  <c:v>11</c:v>
                </c:pt>
                <c:pt idx="11203">
                  <c:v>9</c:v>
                </c:pt>
                <c:pt idx="11204">
                  <c:v>9</c:v>
                </c:pt>
                <c:pt idx="11205">
                  <c:v>9</c:v>
                </c:pt>
                <c:pt idx="11206">
                  <c:v>9</c:v>
                </c:pt>
                <c:pt idx="11207">
                  <c:v>9</c:v>
                </c:pt>
                <c:pt idx="11208">
                  <c:v>7</c:v>
                </c:pt>
                <c:pt idx="11209">
                  <c:v>9</c:v>
                </c:pt>
                <c:pt idx="11210">
                  <c:v>7</c:v>
                </c:pt>
                <c:pt idx="11211">
                  <c:v>9</c:v>
                </c:pt>
                <c:pt idx="11212">
                  <c:v>8</c:v>
                </c:pt>
                <c:pt idx="11213">
                  <c:v>8</c:v>
                </c:pt>
                <c:pt idx="11214">
                  <c:v>9</c:v>
                </c:pt>
                <c:pt idx="11215">
                  <c:v>7</c:v>
                </c:pt>
                <c:pt idx="11216">
                  <c:v>9</c:v>
                </c:pt>
                <c:pt idx="11217">
                  <c:v>9</c:v>
                </c:pt>
                <c:pt idx="11218">
                  <c:v>9</c:v>
                </c:pt>
                <c:pt idx="11219">
                  <c:v>8</c:v>
                </c:pt>
                <c:pt idx="11220">
                  <c:v>7</c:v>
                </c:pt>
                <c:pt idx="11221">
                  <c:v>9</c:v>
                </c:pt>
                <c:pt idx="11222">
                  <c:v>9</c:v>
                </c:pt>
                <c:pt idx="11223">
                  <c:v>8</c:v>
                </c:pt>
                <c:pt idx="11224">
                  <c:v>9</c:v>
                </c:pt>
                <c:pt idx="11225">
                  <c:v>9</c:v>
                </c:pt>
                <c:pt idx="11226">
                  <c:v>8</c:v>
                </c:pt>
                <c:pt idx="11227">
                  <c:v>9</c:v>
                </c:pt>
                <c:pt idx="11228">
                  <c:v>8</c:v>
                </c:pt>
                <c:pt idx="11229">
                  <c:v>9</c:v>
                </c:pt>
                <c:pt idx="11230">
                  <c:v>7</c:v>
                </c:pt>
                <c:pt idx="11231">
                  <c:v>9</c:v>
                </c:pt>
                <c:pt idx="11232">
                  <c:v>7</c:v>
                </c:pt>
                <c:pt idx="11233">
                  <c:v>9</c:v>
                </c:pt>
                <c:pt idx="11234">
                  <c:v>9</c:v>
                </c:pt>
                <c:pt idx="11235">
                  <c:v>10</c:v>
                </c:pt>
                <c:pt idx="11236">
                  <c:v>11</c:v>
                </c:pt>
                <c:pt idx="11237">
                  <c:v>8</c:v>
                </c:pt>
                <c:pt idx="11238">
                  <c:v>11</c:v>
                </c:pt>
                <c:pt idx="11239">
                  <c:v>9</c:v>
                </c:pt>
                <c:pt idx="11240">
                  <c:v>11</c:v>
                </c:pt>
                <c:pt idx="11241">
                  <c:v>10</c:v>
                </c:pt>
                <c:pt idx="11242">
                  <c:v>11</c:v>
                </c:pt>
                <c:pt idx="11243">
                  <c:v>9</c:v>
                </c:pt>
                <c:pt idx="11244">
                  <c:v>9</c:v>
                </c:pt>
                <c:pt idx="11245">
                  <c:v>11</c:v>
                </c:pt>
                <c:pt idx="11246">
                  <c:v>11</c:v>
                </c:pt>
                <c:pt idx="11247">
                  <c:v>12</c:v>
                </c:pt>
                <c:pt idx="11248">
                  <c:v>10</c:v>
                </c:pt>
                <c:pt idx="11249">
                  <c:v>10</c:v>
                </c:pt>
                <c:pt idx="11250">
                  <c:v>9</c:v>
                </c:pt>
                <c:pt idx="11251">
                  <c:v>10</c:v>
                </c:pt>
                <c:pt idx="11252">
                  <c:v>9</c:v>
                </c:pt>
                <c:pt idx="11253">
                  <c:v>9</c:v>
                </c:pt>
                <c:pt idx="11254">
                  <c:v>7</c:v>
                </c:pt>
                <c:pt idx="11255">
                  <c:v>9</c:v>
                </c:pt>
                <c:pt idx="11256">
                  <c:v>8</c:v>
                </c:pt>
                <c:pt idx="11257">
                  <c:v>8</c:v>
                </c:pt>
                <c:pt idx="11258">
                  <c:v>11</c:v>
                </c:pt>
                <c:pt idx="11259">
                  <c:v>8</c:v>
                </c:pt>
                <c:pt idx="11260">
                  <c:v>8</c:v>
                </c:pt>
                <c:pt idx="11261">
                  <c:v>4</c:v>
                </c:pt>
                <c:pt idx="11262">
                  <c:v>8</c:v>
                </c:pt>
                <c:pt idx="11263">
                  <c:v>7</c:v>
                </c:pt>
                <c:pt idx="11264">
                  <c:v>7</c:v>
                </c:pt>
                <c:pt idx="11265">
                  <c:v>6</c:v>
                </c:pt>
                <c:pt idx="11266">
                  <c:v>6</c:v>
                </c:pt>
                <c:pt idx="11267">
                  <c:v>7</c:v>
                </c:pt>
                <c:pt idx="11268">
                  <c:v>5</c:v>
                </c:pt>
                <c:pt idx="11269">
                  <c:v>9</c:v>
                </c:pt>
                <c:pt idx="11270">
                  <c:v>7</c:v>
                </c:pt>
                <c:pt idx="11271">
                  <c:v>6</c:v>
                </c:pt>
                <c:pt idx="11272">
                  <c:v>6</c:v>
                </c:pt>
                <c:pt idx="11273">
                  <c:v>6</c:v>
                </c:pt>
                <c:pt idx="11274">
                  <c:v>4</c:v>
                </c:pt>
                <c:pt idx="11275">
                  <c:v>6</c:v>
                </c:pt>
                <c:pt idx="11276">
                  <c:v>5</c:v>
                </c:pt>
                <c:pt idx="11277">
                  <c:v>6</c:v>
                </c:pt>
                <c:pt idx="11278">
                  <c:v>4</c:v>
                </c:pt>
                <c:pt idx="11279">
                  <c:v>7</c:v>
                </c:pt>
                <c:pt idx="11280">
                  <c:v>5</c:v>
                </c:pt>
                <c:pt idx="11281">
                  <c:v>6</c:v>
                </c:pt>
                <c:pt idx="11282">
                  <c:v>7</c:v>
                </c:pt>
                <c:pt idx="11283">
                  <c:v>5</c:v>
                </c:pt>
                <c:pt idx="11284">
                  <c:v>7</c:v>
                </c:pt>
                <c:pt idx="11285">
                  <c:v>4</c:v>
                </c:pt>
                <c:pt idx="11286">
                  <c:v>7</c:v>
                </c:pt>
                <c:pt idx="11287">
                  <c:v>5</c:v>
                </c:pt>
                <c:pt idx="11288">
                  <c:v>5</c:v>
                </c:pt>
                <c:pt idx="11289">
                  <c:v>5</c:v>
                </c:pt>
                <c:pt idx="11290">
                  <c:v>4</c:v>
                </c:pt>
                <c:pt idx="11291">
                  <c:v>3</c:v>
                </c:pt>
                <c:pt idx="11292">
                  <c:v>5</c:v>
                </c:pt>
                <c:pt idx="11293">
                  <c:v>7</c:v>
                </c:pt>
                <c:pt idx="11294">
                  <c:v>5</c:v>
                </c:pt>
                <c:pt idx="11295">
                  <c:v>6</c:v>
                </c:pt>
                <c:pt idx="11296">
                  <c:v>5</c:v>
                </c:pt>
                <c:pt idx="11297">
                  <c:v>4</c:v>
                </c:pt>
                <c:pt idx="11298">
                  <c:v>6</c:v>
                </c:pt>
                <c:pt idx="11299">
                  <c:v>8</c:v>
                </c:pt>
                <c:pt idx="11300">
                  <c:v>6</c:v>
                </c:pt>
                <c:pt idx="11301">
                  <c:v>6</c:v>
                </c:pt>
                <c:pt idx="11302">
                  <c:v>3</c:v>
                </c:pt>
                <c:pt idx="11303">
                  <c:v>6</c:v>
                </c:pt>
                <c:pt idx="11304">
                  <c:v>5</c:v>
                </c:pt>
                <c:pt idx="11305">
                  <c:v>5</c:v>
                </c:pt>
                <c:pt idx="11306">
                  <c:v>6</c:v>
                </c:pt>
                <c:pt idx="11307">
                  <c:v>4</c:v>
                </c:pt>
                <c:pt idx="11308">
                  <c:v>6</c:v>
                </c:pt>
                <c:pt idx="11309">
                  <c:v>7</c:v>
                </c:pt>
                <c:pt idx="11310">
                  <c:v>7</c:v>
                </c:pt>
                <c:pt idx="11311">
                  <c:v>7</c:v>
                </c:pt>
                <c:pt idx="11312">
                  <c:v>6</c:v>
                </c:pt>
                <c:pt idx="11313">
                  <c:v>8</c:v>
                </c:pt>
                <c:pt idx="11314">
                  <c:v>6</c:v>
                </c:pt>
                <c:pt idx="11315">
                  <c:v>8</c:v>
                </c:pt>
                <c:pt idx="11316">
                  <c:v>7</c:v>
                </c:pt>
                <c:pt idx="11317">
                  <c:v>7</c:v>
                </c:pt>
                <c:pt idx="11318">
                  <c:v>5</c:v>
                </c:pt>
                <c:pt idx="11319">
                  <c:v>6</c:v>
                </c:pt>
                <c:pt idx="11320">
                  <c:v>5</c:v>
                </c:pt>
                <c:pt idx="11321">
                  <c:v>6</c:v>
                </c:pt>
                <c:pt idx="11322">
                  <c:v>6</c:v>
                </c:pt>
                <c:pt idx="11323">
                  <c:v>7</c:v>
                </c:pt>
                <c:pt idx="11324">
                  <c:v>6</c:v>
                </c:pt>
                <c:pt idx="11325">
                  <c:v>9</c:v>
                </c:pt>
                <c:pt idx="11326">
                  <c:v>5</c:v>
                </c:pt>
                <c:pt idx="11327">
                  <c:v>8</c:v>
                </c:pt>
                <c:pt idx="11328">
                  <c:v>7</c:v>
                </c:pt>
                <c:pt idx="11329">
                  <c:v>6</c:v>
                </c:pt>
                <c:pt idx="11330">
                  <c:v>7</c:v>
                </c:pt>
                <c:pt idx="11331">
                  <c:v>5</c:v>
                </c:pt>
                <c:pt idx="11332">
                  <c:v>6</c:v>
                </c:pt>
                <c:pt idx="11333">
                  <c:v>3</c:v>
                </c:pt>
                <c:pt idx="11334">
                  <c:v>7</c:v>
                </c:pt>
                <c:pt idx="11335">
                  <c:v>7</c:v>
                </c:pt>
                <c:pt idx="11336">
                  <c:v>8</c:v>
                </c:pt>
                <c:pt idx="11337">
                  <c:v>8</c:v>
                </c:pt>
                <c:pt idx="11338">
                  <c:v>7</c:v>
                </c:pt>
                <c:pt idx="11339">
                  <c:v>8</c:v>
                </c:pt>
                <c:pt idx="11340">
                  <c:v>5</c:v>
                </c:pt>
                <c:pt idx="11341">
                  <c:v>8</c:v>
                </c:pt>
                <c:pt idx="11342">
                  <c:v>7</c:v>
                </c:pt>
                <c:pt idx="11343">
                  <c:v>6</c:v>
                </c:pt>
                <c:pt idx="11344">
                  <c:v>7</c:v>
                </c:pt>
                <c:pt idx="11345">
                  <c:v>6</c:v>
                </c:pt>
                <c:pt idx="11346">
                  <c:v>7</c:v>
                </c:pt>
                <c:pt idx="11347">
                  <c:v>8</c:v>
                </c:pt>
                <c:pt idx="11348">
                  <c:v>8</c:v>
                </c:pt>
                <c:pt idx="11349">
                  <c:v>7</c:v>
                </c:pt>
                <c:pt idx="11350">
                  <c:v>7</c:v>
                </c:pt>
                <c:pt idx="11351">
                  <c:v>7</c:v>
                </c:pt>
                <c:pt idx="11352">
                  <c:v>7</c:v>
                </c:pt>
                <c:pt idx="11353">
                  <c:v>8</c:v>
                </c:pt>
                <c:pt idx="11354">
                  <c:v>8</c:v>
                </c:pt>
                <c:pt idx="11355">
                  <c:v>8</c:v>
                </c:pt>
                <c:pt idx="11356">
                  <c:v>8</c:v>
                </c:pt>
                <c:pt idx="11357">
                  <c:v>8</c:v>
                </c:pt>
                <c:pt idx="11358">
                  <c:v>13</c:v>
                </c:pt>
                <c:pt idx="11359">
                  <c:v>8</c:v>
                </c:pt>
                <c:pt idx="11360">
                  <c:v>8</c:v>
                </c:pt>
                <c:pt idx="11361">
                  <c:v>8</c:v>
                </c:pt>
                <c:pt idx="11362">
                  <c:v>7</c:v>
                </c:pt>
                <c:pt idx="11363">
                  <c:v>7</c:v>
                </c:pt>
                <c:pt idx="11364">
                  <c:v>6</c:v>
                </c:pt>
                <c:pt idx="11365">
                  <c:v>9</c:v>
                </c:pt>
                <c:pt idx="11366">
                  <c:v>8</c:v>
                </c:pt>
                <c:pt idx="11367">
                  <c:v>8</c:v>
                </c:pt>
                <c:pt idx="11368">
                  <c:v>9</c:v>
                </c:pt>
                <c:pt idx="11369">
                  <c:v>9</c:v>
                </c:pt>
                <c:pt idx="11370">
                  <c:v>9</c:v>
                </c:pt>
                <c:pt idx="11371">
                  <c:v>9</c:v>
                </c:pt>
                <c:pt idx="11372">
                  <c:v>11</c:v>
                </c:pt>
                <c:pt idx="11373">
                  <c:v>9</c:v>
                </c:pt>
                <c:pt idx="11374">
                  <c:v>9</c:v>
                </c:pt>
                <c:pt idx="11375">
                  <c:v>9</c:v>
                </c:pt>
                <c:pt idx="11376">
                  <c:v>10</c:v>
                </c:pt>
                <c:pt idx="11377">
                  <c:v>9</c:v>
                </c:pt>
                <c:pt idx="11378">
                  <c:v>10</c:v>
                </c:pt>
                <c:pt idx="11379">
                  <c:v>8</c:v>
                </c:pt>
                <c:pt idx="11380">
                  <c:v>8</c:v>
                </c:pt>
                <c:pt idx="11381">
                  <c:v>6</c:v>
                </c:pt>
                <c:pt idx="11382">
                  <c:v>8</c:v>
                </c:pt>
                <c:pt idx="11383">
                  <c:v>7</c:v>
                </c:pt>
                <c:pt idx="11384">
                  <c:v>7</c:v>
                </c:pt>
                <c:pt idx="11385">
                  <c:v>8</c:v>
                </c:pt>
                <c:pt idx="11386">
                  <c:v>7</c:v>
                </c:pt>
                <c:pt idx="11387">
                  <c:v>8</c:v>
                </c:pt>
                <c:pt idx="11388">
                  <c:v>8</c:v>
                </c:pt>
                <c:pt idx="11389">
                  <c:v>8</c:v>
                </c:pt>
                <c:pt idx="11390">
                  <c:v>7</c:v>
                </c:pt>
                <c:pt idx="11391">
                  <c:v>8</c:v>
                </c:pt>
                <c:pt idx="11392">
                  <c:v>8</c:v>
                </c:pt>
                <c:pt idx="11393">
                  <c:v>6</c:v>
                </c:pt>
                <c:pt idx="11394">
                  <c:v>7</c:v>
                </c:pt>
                <c:pt idx="11395">
                  <c:v>7</c:v>
                </c:pt>
                <c:pt idx="11396">
                  <c:v>8</c:v>
                </c:pt>
                <c:pt idx="11397">
                  <c:v>6</c:v>
                </c:pt>
                <c:pt idx="11398">
                  <c:v>7</c:v>
                </c:pt>
                <c:pt idx="11399">
                  <c:v>9</c:v>
                </c:pt>
                <c:pt idx="11400">
                  <c:v>8</c:v>
                </c:pt>
                <c:pt idx="11401">
                  <c:v>9</c:v>
                </c:pt>
                <c:pt idx="11402">
                  <c:v>10</c:v>
                </c:pt>
                <c:pt idx="11403">
                  <c:v>10</c:v>
                </c:pt>
                <c:pt idx="11404">
                  <c:v>8</c:v>
                </c:pt>
                <c:pt idx="11405">
                  <c:v>7</c:v>
                </c:pt>
                <c:pt idx="11406">
                  <c:v>8</c:v>
                </c:pt>
                <c:pt idx="11407">
                  <c:v>9</c:v>
                </c:pt>
                <c:pt idx="11408">
                  <c:v>7</c:v>
                </c:pt>
                <c:pt idx="11409">
                  <c:v>8</c:v>
                </c:pt>
                <c:pt idx="11410">
                  <c:v>8</c:v>
                </c:pt>
                <c:pt idx="11411">
                  <c:v>9</c:v>
                </c:pt>
                <c:pt idx="11412">
                  <c:v>9</c:v>
                </c:pt>
                <c:pt idx="11413">
                  <c:v>9</c:v>
                </c:pt>
                <c:pt idx="11414">
                  <c:v>10</c:v>
                </c:pt>
                <c:pt idx="11415">
                  <c:v>8</c:v>
                </c:pt>
                <c:pt idx="11416">
                  <c:v>11</c:v>
                </c:pt>
                <c:pt idx="11417">
                  <c:v>9</c:v>
                </c:pt>
                <c:pt idx="11418">
                  <c:v>10</c:v>
                </c:pt>
                <c:pt idx="11419">
                  <c:v>9</c:v>
                </c:pt>
                <c:pt idx="11420">
                  <c:v>9</c:v>
                </c:pt>
                <c:pt idx="11421">
                  <c:v>9</c:v>
                </c:pt>
                <c:pt idx="11422">
                  <c:v>10</c:v>
                </c:pt>
                <c:pt idx="11423">
                  <c:v>11</c:v>
                </c:pt>
                <c:pt idx="11424">
                  <c:v>9</c:v>
                </c:pt>
                <c:pt idx="11425">
                  <c:v>11</c:v>
                </c:pt>
                <c:pt idx="11426">
                  <c:v>11</c:v>
                </c:pt>
                <c:pt idx="11427">
                  <c:v>11</c:v>
                </c:pt>
                <c:pt idx="11428">
                  <c:v>11</c:v>
                </c:pt>
                <c:pt idx="11429">
                  <c:v>10</c:v>
                </c:pt>
                <c:pt idx="11430">
                  <c:v>9</c:v>
                </c:pt>
                <c:pt idx="11431">
                  <c:v>9</c:v>
                </c:pt>
                <c:pt idx="11432">
                  <c:v>9</c:v>
                </c:pt>
                <c:pt idx="11433">
                  <c:v>10</c:v>
                </c:pt>
                <c:pt idx="11434">
                  <c:v>11</c:v>
                </c:pt>
                <c:pt idx="11435">
                  <c:v>12</c:v>
                </c:pt>
                <c:pt idx="11436">
                  <c:v>12</c:v>
                </c:pt>
                <c:pt idx="11437">
                  <c:v>11</c:v>
                </c:pt>
                <c:pt idx="11438">
                  <c:v>11</c:v>
                </c:pt>
                <c:pt idx="11439">
                  <c:v>9</c:v>
                </c:pt>
                <c:pt idx="11440">
                  <c:v>10</c:v>
                </c:pt>
                <c:pt idx="11441">
                  <c:v>8</c:v>
                </c:pt>
                <c:pt idx="11442">
                  <c:v>11</c:v>
                </c:pt>
                <c:pt idx="11443">
                  <c:v>11</c:v>
                </c:pt>
                <c:pt idx="11444">
                  <c:v>12</c:v>
                </c:pt>
                <c:pt idx="11445">
                  <c:v>10</c:v>
                </c:pt>
                <c:pt idx="11446">
                  <c:v>11</c:v>
                </c:pt>
                <c:pt idx="11447">
                  <c:v>13</c:v>
                </c:pt>
                <c:pt idx="11448">
                  <c:v>9</c:v>
                </c:pt>
                <c:pt idx="11449">
                  <c:v>11</c:v>
                </c:pt>
                <c:pt idx="11450">
                  <c:v>10</c:v>
                </c:pt>
                <c:pt idx="11451">
                  <c:v>11</c:v>
                </c:pt>
                <c:pt idx="11452">
                  <c:v>9</c:v>
                </c:pt>
                <c:pt idx="11453">
                  <c:v>10</c:v>
                </c:pt>
                <c:pt idx="11454">
                  <c:v>11</c:v>
                </c:pt>
                <c:pt idx="11455">
                  <c:v>12</c:v>
                </c:pt>
                <c:pt idx="11456">
                  <c:v>11</c:v>
                </c:pt>
                <c:pt idx="11457">
                  <c:v>12</c:v>
                </c:pt>
                <c:pt idx="11458">
                  <c:v>12</c:v>
                </c:pt>
                <c:pt idx="11459">
                  <c:v>9</c:v>
                </c:pt>
                <c:pt idx="11460">
                  <c:v>9</c:v>
                </c:pt>
                <c:pt idx="11461">
                  <c:v>10</c:v>
                </c:pt>
                <c:pt idx="11462">
                  <c:v>11</c:v>
                </c:pt>
                <c:pt idx="11463">
                  <c:v>9</c:v>
                </c:pt>
                <c:pt idx="11464">
                  <c:v>12</c:v>
                </c:pt>
                <c:pt idx="11465">
                  <c:v>10</c:v>
                </c:pt>
                <c:pt idx="11466">
                  <c:v>12</c:v>
                </c:pt>
                <c:pt idx="11467">
                  <c:v>12</c:v>
                </c:pt>
                <c:pt idx="11468">
                  <c:v>13</c:v>
                </c:pt>
                <c:pt idx="11469">
                  <c:v>14</c:v>
                </c:pt>
                <c:pt idx="11470">
                  <c:v>9</c:v>
                </c:pt>
                <c:pt idx="11471">
                  <c:v>11</c:v>
                </c:pt>
                <c:pt idx="11472">
                  <c:v>9</c:v>
                </c:pt>
                <c:pt idx="11473">
                  <c:v>11</c:v>
                </c:pt>
                <c:pt idx="11474">
                  <c:v>11</c:v>
                </c:pt>
                <c:pt idx="11475">
                  <c:v>11</c:v>
                </c:pt>
                <c:pt idx="11476">
                  <c:v>10</c:v>
                </c:pt>
                <c:pt idx="11477">
                  <c:v>9</c:v>
                </c:pt>
                <c:pt idx="11478">
                  <c:v>11</c:v>
                </c:pt>
                <c:pt idx="11479">
                  <c:v>11</c:v>
                </c:pt>
                <c:pt idx="11480">
                  <c:v>11</c:v>
                </c:pt>
                <c:pt idx="11481">
                  <c:v>11</c:v>
                </c:pt>
                <c:pt idx="11482">
                  <c:v>11</c:v>
                </c:pt>
                <c:pt idx="11483">
                  <c:v>10</c:v>
                </c:pt>
                <c:pt idx="11484">
                  <c:v>11</c:v>
                </c:pt>
                <c:pt idx="11485">
                  <c:v>9</c:v>
                </c:pt>
                <c:pt idx="11486">
                  <c:v>10</c:v>
                </c:pt>
                <c:pt idx="11487">
                  <c:v>8</c:v>
                </c:pt>
                <c:pt idx="11488">
                  <c:v>11</c:v>
                </c:pt>
                <c:pt idx="11489">
                  <c:v>9</c:v>
                </c:pt>
                <c:pt idx="11490">
                  <c:v>10</c:v>
                </c:pt>
                <c:pt idx="11491">
                  <c:v>10</c:v>
                </c:pt>
                <c:pt idx="11492">
                  <c:v>11</c:v>
                </c:pt>
                <c:pt idx="11493">
                  <c:v>10</c:v>
                </c:pt>
                <c:pt idx="11494">
                  <c:v>9</c:v>
                </c:pt>
                <c:pt idx="11495">
                  <c:v>11</c:v>
                </c:pt>
                <c:pt idx="11496">
                  <c:v>9</c:v>
                </c:pt>
                <c:pt idx="11497">
                  <c:v>9</c:v>
                </c:pt>
                <c:pt idx="11498">
                  <c:v>9</c:v>
                </c:pt>
                <c:pt idx="11499">
                  <c:v>10</c:v>
                </c:pt>
                <c:pt idx="11500">
                  <c:v>9</c:v>
                </c:pt>
                <c:pt idx="11501">
                  <c:v>9</c:v>
                </c:pt>
                <c:pt idx="11502">
                  <c:v>10</c:v>
                </c:pt>
                <c:pt idx="11503">
                  <c:v>9</c:v>
                </c:pt>
                <c:pt idx="11504">
                  <c:v>9</c:v>
                </c:pt>
                <c:pt idx="11505">
                  <c:v>9</c:v>
                </c:pt>
                <c:pt idx="11506">
                  <c:v>9</c:v>
                </c:pt>
                <c:pt idx="11507">
                  <c:v>8</c:v>
                </c:pt>
                <c:pt idx="11508">
                  <c:v>7</c:v>
                </c:pt>
                <c:pt idx="11509">
                  <c:v>8</c:v>
                </c:pt>
                <c:pt idx="11510">
                  <c:v>8</c:v>
                </c:pt>
                <c:pt idx="11511">
                  <c:v>8</c:v>
                </c:pt>
                <c:pt idx="11512">
                  <c:v>9</c:v>
                </c:pt>
                <c:pt idx="11513">
                  <c:v>9</c:v>
                </c:pt>
                <c:pt idx="11514">
                  <c:v>9</c:v>
                </c:pt>
                <c:pt idx="11515">
                  <c:v>9</c:v>
                </c:pt>
                <c:pt idx="11516">
                  <c:v>9</c:v>
                </c:pt>
                <c:pt idx="11517">
                  <c:v>9</c:v>
                </c:pt>
                <c:pt idx="11518">
                  <c:v>7</c:v>
                </c:pt>
                <c:pt idx="11519">
                  <c:v>9</c:v>
                </c:pt>
                <c:pt idx="11520">
                  <c:v>7</c:v>
                </c:pt>
                <c:pt idx="11521">
                  <c:v>8</c:v>
                </c:pt>
                <c:pt idx="11522">
                  <c:v>8</c:v>
                </c:pt>
                <c:pt idx="11523">
                  <c:v>9</c:v>
                </c:pt>
                <c:pt idx="11524">
                  <c:v>9</c:v>
                </c:pt>
                <c:pt idx="11525">
                  <c:v>11</c:v>
                </c:pt>
                <c:pt idx="11526">
                  <c:v>9</c:v>
                </c:pt>
                <c:pt idx="11527">
                  <c:v>8</c:v>
                </c:pt>
                <c:pt idx="11528">
                  <c:v>9</c:v>
                </c:pt>
                <c:pt idx="11529">
                  <c:v>9</c:v>
                </c:pt>
                <c:pt idx="11530">
                  <c:v>10</c:v>
                </c:pt>
                <c:pt idx="11531">
                  <c:v>9</c:v>
                </c:pt>
                <c:pt idx="11532">
                  <c:v>9</c:v>
                </c:pt>
                <c:pt idx="11533">
                  <c:v>9</c:v>
                </c:pt>
                <c:pt idx="11534">
                  <c:v>10</c:v>
                </c:pt>
                <c:pt idx="11535">
                  <c:v>8</c:v>
                </c:pt>
                <c:pt idx="11536">
                  <c:v>12</c:v>
                </c:pt>
                <c:pt idx="11537">
                  <c:v>8</c:v>
                </c:pt>
                <c:pt idx="11538">
                  <c:v>8</c:v>
                </c:pt>
                <c:pt idx="11539">
                  <c:v>10</c:v>
                </c:pt>
                <c:pt idx="11540">
                  <c:v>9</c:v>
                </c:pt>
                <c:pt idx="11541">
                  <c:v>9</c:v>
                </c:pt>
                <c:pt idx="11542">
                  <c:v>7</c:v>
                </c:pt>
                <c:pt idx="11543">
                  <c:v>9</c:v>
                </c:pt>
                <c:pt idx="11544">
                  <c:v>8</c:v>
                </c:pt>
                <c:pt idx="11545">
                  <c:v>8</c:v>
                </c:pt>
                <c:pt idx="11546">
                  <c:v>8</c:v>
                </c:pt>
                <c:pt idx="11547">
                  <c:v>7</c:v>
                </c:pt>
                <c:pt idx="11548">
                  <c:v>8</c:v>
                </c:pt>
                <c:pt idx="11549">
                  <c:v>5</c:v>
                </c:pt>
                <c:pt idx="11550">
                  <c:v>9</c:v>
                </c:pt>
                <c:pt idx="11551">
                  <c:v>8</c:v>
                </c:pt>
                <c:pt idx="11552">
                  <c:v>9</c:v>
                </c:pt>
                <c:pt idx="11553">
                  <c:v>9</c:v>
                </c:pt>
                <c:pt idx="11554">
                  <c:v>8</c:v>
                </c:pt>
                <c:pt idx="11555">
                  <c:v>8</c:v>
                </c:pt>
                <c:pt idx="11556">
                  <c:v>9</c:v>
                </c:pt>
                <c:pt idx="11557">
                  <c:v>9</c:v>
                </c:pt>
                <c:pt idx="11558">
                  <c:v>9</c:v>
                </c:pt>
                <c:pt idx="11559">
                  <c:v>9</c:v>
                </c:pt>
                <c:pt idx="11560">
                  <c:v>11</c:v>
                </c:pt>
                <c:pt idx="11561">
                  <c:v>9</c:v>
                </c:pt>
                <c:pt idx="11562">
                  <c:v>10</c:v>
                </c:pt>
                <c:pt idx="11563">
                  <c:v>11</c:v>
                </c:pt>
                <c:pt idx="11564">
                  <c:v>9</c:v>
                </c:pt>
                <c:pt idx="11565">
                  <c:v>10</c:v>
                </c:pt>
                <c:pt idx="11566">
                  <c:v>7</c:v>
                </c:pt>
                <c:pt idx="11567">
                  <c:v>10</c:v>
                </c:pt>
                <c:pt idx="11568">
                  <c:v>9</c:v>
                </c:pt>
                <c:pt idx="11569">
                  <c:v>10</c:v>
                </c:pt>
                <c:pt idx="11570">
                  <c:v>12</c:v>
                </c:pt>
                <c:pt idx="11571">
                  <c:v>10</c:v>
                </c:pt>
                <c:pt idx="11572">
                  <c:v>11</c:v>
                </c:pt>
                <c:pt idx="11573">
                  <c:v>7</c:v>
                </c:pt>
                <c:pt idx="11574">
                  <c:v>11</c:v>
                </c:pt>
                <c:pt idx="11575">
                  <c:v>11</c:v>
                </c:pt>
                <c:pt idx="11576">
                  <c:v>11</c:v>
                </c:pt>
                <c:pt idx="11577">
                  <c:v>11</c:v>
                </c:pt>
                <c:pt idx="11578">
                  <c:v>11</c:v>
                </c:pt>
                <c:pt idx="11579">
                  <c:v>12</c:v>
                </c:pt>
                <c:pt idx="11580">
                  <c:v>13</c:v>
                </c:pt>
                <c:pt idx="11581">
                  <c:v>13</c:v>
                </c:pt>
                <c:pt idx="11582">
                  <c:v>10</c:v>
                </c:pt>
                <c:pt idx="11583">
                  <c:v>11</c:v>
                </c:pt>
                <c:pt idx="11584">
                  <c:v>11</c:v>
                </c:pt>
                <c:pt idx="11585">
                  <c:v>11</c:v>
                </c:pt>
                <c:pt idx="11586">
                  <c:v>10</c:v>
                </c:pt>
                <c:pt idx="11587">
                  <c:v>11</c:v>
                </c:pt>
                <c:pt idx="11588">
                  <c:v>10</c:v>
                </c:pt>
                <c:pt idx="11589">
                  <c:v>11</c:v>
                </c:pt>
                <c:pt idx="11590">
                  <c:v>9</c:v>
                </c:pt>
                <c:pt idx="11591">
                  <c:v>12</c:v>
                </c:pt>
                <c:pt idx="11592">
                  <c:v>10</c:v>
                </c:pt>
                <c:pt idx="11593">
                  <c:v>9</c:v>
                </c:pt>
                <c:pt idx="11594">
                  <c:v>9</c:v>
                </c:pt>
                <c:pt idx="11595">
                  <c:v>9</c:v>
                </c:pt>
                <c:pt idx="11596">
                  <c:v>11</c:v>
                </c:pt>
                <c:pt idx="11597">
                  <c:v>8</c:v>
                </c:pt>
                <c:pt idx="11598">
                  <c:v>11</c:v>
                </c:pt>
                <c:pt idx="11599">
                  <c:v>11</c:v>
                </c:pt>
                <c:pt idx="11600">
                  <c:v>11</c:v>
                </c:pt>
                <c:pt idx="11601">
                  <c:v>10</c:v>
                </c:pt>
                <c:pt idx="11602">
                  <c:v>9</c:v>
                </c:pt>
                <c:pt idx="11603">
                  <c:v>9</c:v>
                </c:pt>
                <c:pt idx="11604">
                  <c:v>7</c:v>
                </c:pt>
                <c:pt idx="11605">
                  <c:v>9</c:v>
                </c:pt>
                <c:pt idx="11606">
                  <c:v>9</c:v>
                </c:pt>
                <c:pt idx="11607">
                  <c:v>9</c:v>
                </c:pt>
                <c:pt idx="11608">
                  <c:v>9</c:v>
                </c:pt>
                <c:pt idx="11609">
                  <c:v>8</c:v>
                </c:pt>
                <c:pt idx="11610">
                  <c:v>8</c:v>
                </c:pt>
                <c:pt idx="11611">
                  <c:v>9</c:v>
                </c:pt>
                <c:pt idx="11612">
                  <c:v>8</c:v>
                </c:pt>
                <c:pt idx="11613">
                  <c:v>8</c:v>
                </c:pt>
                <c:pt idx="11614">
                  <c:v>8</c:v>
                </c:pt>
                <c:pt idx="11615">
                  <c:v>8</c:v>
                </c:pt>
                <c:pt idx="11616">
                  <c:v>9</c:v>
                </c:pt>
                <c:pt idx="11617">
                  <c:v>7</c:v>
                </c:pt>
                <c:pt idx="11618">
                  <c:v>9</c:v>
                </c:pt>
                <c:pt idx="11619">
                  <c:v>8</c:v>
                </c:pt>
                <c:pt idx="11620">
                  <c:v>8</c:v>
                </c:pt>
                <c:pt idx="11621">
                  <c:v>7</c:v>
                </c:pt>
                <c:pt idx="11622">
                  <c:v>9</c:v>
                </c:pt>
                <c:pt idx="11623">
                  <c:v>7</c:v>
                </c:pt>
                <c:pt idx="11624">
                  <c:v>8</c:v>
                </c:pt>
                <c:pt idx="11625">
                  <c:v>9</c:v>
                </c:pt>
                <c:pt idx="11626">
                  <c:v>9</c:v>
                </c:pt>
                <c:pt idx="11627">
                  <c:v>9</c:v>
                </c:pt>
                <c:pt idx="11628">
                  <c:v>6</c:v>
                </c:pt>
                <c:pt idx="11629">
                  <c:v>8</c:v>
                </c:pt>
                <c:pt idx="11630">
                  <c:v>7</c:v>
                </c:pt>
                <c:pt idx="11631">
                  <c:v>7</c:v>
                </c:pt>
                <c:pt idx="11632">
                  <c:v>8</c:v>
                </c:pt>
                <c:pt idx="11633">
                  <c:v>6</c:v>
                </c:pt>
                <c:pt idx="11634">
                  <c:v>6</c:v>
                </c:pt>
                <c:pt idx="11635">
                  <c:v>8</c:v>
                </c:pt>
                <c:pt idx="11636">
                  <c:v>9</c:v>
                </c:pt>
                <c:pt idx="11637">
                  <c:v>8</c:v>
                </c:pt>
                <c:pt idx="11638">
                  <c:v>7</c:v>
                </c:pt>
                <c:pt idx="11639">
                  <c:v>8</c:v>
                </c:pt>
                <c:pt idx="11640">
                  <c:v>5</c:v>
                </c:pt>
                <c:pt idx="11641">
                  <c:v>6</c:v>
                </c:pt>
                <c:pt idx="11642">
                  <c:v>7</c:v>
                </c:pt>
                <c:pt idx="11643">
                  <c:v>6</c:v>
                </c:pt>
                <c:pt idx="11644">
                  <c:v>8</c:v>
                </c:pt>
                <c:pt idx="11645">
                  <c:v>7</c:v>
                </c:pt>
                <c:pt idx="11646">
                  <c:v>9</c:v>
                </c:pt>
                <c:pt idx="11647">
                  <c:v>9</c:v>
                </c:pt>
                <c:pt idx="11648">
                  <c:v>7</c:v>
                </c:pt>
                <c:pt idx="11649">
                  <c:v>8</c:v>
                </c:pt>
                <c:pt idx="11650">
                  <c:v>6</c:v>
                </c:pt>
                <c:pt idx="11651">
                  <c:v>7</c:v>
                </c:pt>
                <c:pt idx="11652">
                  <c:v>7</c:v>
                </c:pt>
                <c:pt idx="11653">
                  <c:v>9</c:v>
                </c:pt>
                <c:pt idx="11654">
                  <c:v>8</c:v>
                </c:pt>
                <c:pt idx="11655">
                  <c:v>9</c:v>
                </c:pt>
                <c:pt idx="11656">
                  <c:v>9</c:v>
                </c:pt>
                <c:pt idx="11657">
                  <c:v>8</c:v>
                </c:pt>
                <c:pt idx="11658">
                  <c:v>11</c:v>
                </c:pt>
                <c:pt idx="11659">
                  <c:v>8</c:v>
                </c:pt>
                <c:pt idx="11660">
                  <c:v>8</c:v>
                </c:pt>
                <c:pt idx="11661">
                  <c:v>7</c:v>
                </c:pt>
                <c:pt idx="11662">
                  <c:v>8</c:v>
                </c:pt>
                <c:pt idx="11663">
                  <c:v>8</c:v>
                </c:pt>
                <c:pt idx="11664">
                  <c:v>8</c:v>
                </c:pt>
                <c:pt idx="11665">
                  <c:v>7</c:v>
                </c:pt>
                <c:pt idx="11666">
                  <c:v>9</c:v>
                </c:pt>
                <c:pt idx="11667">
                  <c:v>7</c:v>
                </c:pt>
                <c:pt idx="11668">
                  <c:v>8</c:v>
                </c:pt>
                <c:pt idx="11669">
                  <c:v>9</c:v>
                </c:pt>
                <c:pt idx="11670">
                  <c:v>8</c:v>
                </c:pt>
                <c:pt idx="11671">
                  <c:v>7</c:v>
                </c:pt>
                <c:pt idx="11672">
                  <c:v>7</c:v>
                </c:pt>
                <c:pt idx="11673">
                  <c:v>9</c:v>
                </c:pt>
                <c:pt idx="11674">
                  <c:v>7</c:v>
                </c:pt>
                <c:pt idx="11675">
                  <c:v>8</c:v>
                </c:pt>
                <c:pt idx="11676">
                  <c:v>8</c:v>
                </c:pt>
                <c:pt idx="11677">
                  <c:v>7</c:v>
                </c:pt>
                <c:pt idx="11678">
                  <c:v>7</c:v>
                </c:pt>
                <c:pt idx="11679">
                  <c:v>6</c:v>
                </c:pt>
                <c:pt idx="11680">
                  <c:v>9</c:v>
                </c:pt>
                <c:pt idx="11681">
                  <c:v>8</c:v>
                </c:pt>
                <c:pt idx="11682">
                  <c:v>7</c:v>
                </c:pt>
                <c:pt idx="11683">
                  <c:v>8</c:v>
                </c:pt>
                <c:pt idx="11684">
                  <c:v>8</c:v>
                </c:pt>
                <c:pt idx="11685">
                  <c:v>5</c:v>
                </c:pt>
                <c:pt idx="11686">
                  <c:v>5</c:v>
                </c:pt>
                <c:pt idx="11687">
                  <c:v>7</c:v>
                </c:pt>
                <c:pt idx="11688">
                  <c:v>6</c:v>
                </c:pt>
                <c:pt idx="11689">
                  <c:v>6</c:v>
                </c:pt>
                <c:pt idx="11690">
                  <c:v>8</c:v>
                </c:pt>
                <c:pt idx="11691">
                  <c:v>6</c:v>
                </c:pt>
                <c:pt idx="11692">
                  <c:v>6</c:v>
                </c:pt>
                <c:pt idx="11693">
                  <c:v>6</c:v>
                </c:pt>
                <c:pt idx="11694">
                  <c:v>6</c:v>
                </c:pt>
                <c:pt idx="11695">
                  <c:v>8</c:v>
                </c:pt>
                <c:pt idx="11696">
                  <c:v>6</c:v>
                </c:pt>
                <c:pt idx="11697">
                  <c:v>8</c:v>
                </c:pt>
                <c:pt idx="11698">
                  <c:v>7</c:v>
                </c:pt>
                <c:pt idx="11699">
                  <c:v>8</c:v>
                </c:pt>
                <c:pt idx="11700">
                  <c:v>4</c:v>
                </c:pt>
                <c:pt idx="11701">
                  <c:v>7</c:v>
                </c:pt>
                <c:pt idx="11702">
                  <c:v>7</c:v>
                </c:pt>
                <c:pt idx="11703">
                  <c:v>8</c:v>
                </c:pt>
                <c:pt idx="11704">
                  <c:v>8</c:v>
                </c:pt>
                <c:pt idx="11705">
                  <c:v>7</c:v>
                </c:pt>
                <c:pt idx="11706">
                  <c:v>8</c:v>
                </c:pt>
                <c:pt idx="11707">
                  <c:v>8</c:v>
                </c:pt>
                <c:pt idx="11708">
                  <c:v>8</c:v>
                </c:pt>
                <c:pt idx="11709">
                  <c:v>7</c:v>
                </c:pt>
                <c:pt idx="11710">
                  <c:v>8</c:v>
                </c:pt>
                <c:pt idx="11711">
                  <c:v>8</c:v>
                </c:pt>
                <c:pt idx="11712">
                  <c:v>8</c:v>
                </c:pt>
                <c:pt idx="11713">
                  <c:v>8</c:v>
                </c:pt>
                <c:pt idx="11714">
                  <c:v>10</c:v>
                </c:pt>
                <c:pt idx="11715">
                  <c:v>9</c:v>
                </c:pt>
                <c:pt idx="11716">
                  <c:v>8</c:v>
                </c:pt>
                <c:pt idx="11717">
                  <c:v>8</c:v>
                </c:pt>
                <c:pt idx="11718">
                  <c:v>8</c:v>
                </c:pt>
                <c:pt idx="11719">
                  <c:v>8</c:v>
                </c:pt>
                <c:pt idx="11720">
                  <c:v>9</c:v>
                </c:pt>
                <c:pt idx="11721">
                  <c:v>10</c:v>
                </c:pt>
                <c:pt idx="11722">
                  <c:v>10</c:v>
                </c:pt>
                <c:pt idx="11723">
                  <c:v>9</c:v>
                </c:pt>
                <c:pt idx="11724">
                  <c:v>8</c:v>
                </c:pt>
                <c:pt idx="11725">
                  <c:v>9</c:v>
                </c:pt>
                <c:pt idx="11726">
                  <c:v>9</c:v>
                </c:pt>
                <c:pt idx="11727">
                  <c:v>8</c:v>
                </c:pt>
                <c:pt idx="11728">
                  <c:v>9</c:v>
                </c:pt>
                <c:pt idx="11729">
                  <c:v>8</c:v>
                </c:pt>
                <c:pt idx="11730">
                  <c:v>9</c:v>
                </c:pt>
                <c:pt idx="11731">
                  <c:v>7</c:v>
                </c:pt>
                <c:pt idx="11732">
                  <c:v>9</c:v>
                </c:pt>
                <c:pt idx="11733">
                  <c:v>7</c:v>
                </c:pt>
                <c:pt idx="11734">
                  <c:v>7</c:v>
                </c:pt>
                <c:pt idx="11735">
                  <c:v>7</c:v>
                </c:pt>
                <c:pt idx="11736">
                  <c:v>9</c:v>
                </c:pt>
                <c:pt idx="11737">
                  <c:v>8</c:v>
                </c:pt>
                <c:pt idx="11738">
                  <c:v>9</c:v>
                </c:pt>
                <c:pt idx="11739">
                  <c:v>9</c:v>
                </c:pt>
                <c:pt idx="11740">
                  <c:v>8</c:v>
                </c:pt>
                <c:pt idx="11741">
                  <c:v>7</c:v>
                </c:pt>
                <c:pt idx="11742">
                  <c:v>8</c:v>
                </c:pt>
                <c:pt idx="11743">
                  <c:v>7</c:v>
                </c:pt>
                <c:pt idx="11744">
                  <c:v>6</c:v>
                </c:pt>
                <c:pt idx="11745">
                  <c:v>8</c:v>
                </c:pt>
                <c:pt idx="11746">
                  <c:v>7</c:v>
                </c:pt>
                <c:pt idx="11747">
                  <c:v>10</c:v>
                </c:pt>
                <c:pt idx="11748">
                  <c:v>5</c:v>
                </c:pt>
                <c:pt idx="11749">
                  <c:v>7</c:v>
                </c:pt>
                <c:pt idx="11750">
                  <c:v>8</c:v>
                </c:pt>
                <c:pt idx="11751">
                  <c:v>6</c:v>
                </c:pt>
                <c:pt idx="11752">
                  <c:v>7</c:v>
                </c:pt>
                <c:pt idx="11753">
                  <c:v>5</c:v>
                </c:pt>
                <c:pt idx="11754">
                  <c:v>6</c:v>
                </c:pt>
                <c:pt idx="11755">
                  <c:v>5</c:v>
                </c:pt>
                <c:pt idx="11756">
                  <c:v>6</c:v>
                </c:pt>
                <c:pt idx="11757">
                  <c:v>6</c:v>
                </c:pt>
                <c:pt idx="11758">
                  <c:v>9</c:v>
                </c:pt>
                <c:pt idx="11759">
                  <c:v>7</c:v>
                </c:pt>
                <c:pt idx="11760">
                  <c:v>5</c:v>
                </c:pt>
                <c:pt idx="11761">
                  <c:v>5</c:v>
                </c:pt>
                <c:pt idx="11762">
                  <c:v>4</c:v>
                </c:pt>
                <c:pt idx="11763">
                  <c:v>6</c:v>
                </c:pt>
                <c:pt idx="11764">
                  <c:v>6</c:v>
                </c:pt>
                <c:pt idx="11765">
                  <c:v>5</c:v>
                </c:pt>
                <c:pt idx="11766">
                  <c:v>5</c:v>
                </c:pt>
                <c:pt idx="11767">
                  <c:v>6</c:v>
                </c:pt>
                <c:pt idx="11768">
                  <c:v>5</c:v>
                </c:pt>
                <c:pt idx="11769">
                  <c:v>6</c:v>
                </c:pt>
                <c:pt idx="11770">
                  <c:v>6</c:v>
                </c:pt>
                <c:pt idx="11771">
                  <c:v>4</c:v>
                </c:pt>
                <c:pt idx="11772">
                  <c:v>3</c:v>
                </c:pt>
                <c:pt idx="11773">
                  <c:v>3</c:v>
                </c:pt>
                <c:pt idx="11774">
                  <c:v>5</c:v>
                </c:pt>
                <c:pt idx="11775">
                  <c:v>4</c:v>
                </c:pt>
                <c:pt idx="11776">
                  <c:v>5</c:v>
                </c:pt>
                <c:pt idx="11777">
                  <c:v>4</c:v>
                </c:pt>
                <c:pt idx="11778">
                  <c:v>5</c:v>
                </c:pt>
                <c:pt idx="11779">
                  <c:v>4</c:v>
                </c:pt>
                <c:pt idx="11780">
                  <c:v>6</c:v>
                </c:pt>
                <c:pt idx="11781">
                  <c:v>6</c:v>
                </c:pt>
                <c:pt idx="11782">
                  <c:v>4</c:v>
                </c:pt>
                <c:pt idx="11783">
                  <c:v>5</c:v>
                </c:pt>
                <c:pt idx="11784">
                  <c:v>3</c:v>
                </c:pt>
                <c:pt idx="11785">
                  <c:v>5</c:v>
                </c:pt>
                <c:pt idx="11786">
                  <c:v>5</c:v>
                </c:pt>
                <c:pt idx="11787">
                  <c:v>7</c:v>
                </c:pt>
                <c:pt idx="11788">
                  <c:v>5</c:v>
                </c:pt>
                <c:pt idx="11789">
                  <c:v>5</c:v>
                </c:pt>
                <c:pt idx="11790">
                  <c:v>6</c:v>
                </c:pt>
                <c:pt idx="11791">
                  <c:v>4</c:v>
                </c:pt>
                <c:pt idx="11792">
                  <c:v>6</c:v>
                </c:pt>
                <c:pt idx="11793">
                  <c:v>6</c:v>
                </c:pt>
                <c:pt idx="11794">
                  <c:v>6</c:v>
                </c:pt>
                <c:pt idx="11795">
                  <c:v>5</c:v>
                </c:pt>
                <c:pt idx="11796">
                  <c:v>5</c:v>
                </c:pt>
                <c:pt idx="11797">
                  <c:v>6</c:v>
                </c:pt>
                <c:pt idx="11798">
                  <c:v>7</c:v>
                </c:pt>
                <c:pt idx="11799">
                  <c:v>6</c:v>
                </c:pt>
                <c:pt idx="11800">
                  <c:v>7</c:v>
                </c:pt>
                <c:pt idx="11801">
                  <c:v>5</c:v>
                </c:pt>
                <c:pt idx="11802">
                  <c:v>5</c:v>
                </c:pt>
                <c:pt idx="11803">
                  <c:v>3</c:v>
                </c:pt>
                <c:pt idx="11804">
                  <c:v>6</c:v>
                </c:pt>
                <c:pt idx="11805">
                  <c:v>6</c:v>
                </c:pt>
                <c:pt idx="11806">
                  <c:v>5</c:v>
                </c:pt>
                <c:pt idx="11807">
                  <c:v>7</c:v>
                </c:pt>
                <c:pt idx="11808">
                  <c:v>3</c:v>
                </c:pt>
                <c:pt idx="11809">
                  <c:v>6</c:v>
                </c:pt>
                <c:pt idx="11810">
                  <c:v>5</c:v>
                </c:pt>
                <c:pt idx="11811">
                  <c:v>6</c:v>
                </c:pt>
                <c:pt idx="11812">
                  <c:v>5</c:v>
                </c:pt>
                <c:pt idx="11813">
                  <c:v>4</c:v>
                </c:pt>
                <c:pt idx="11814">
                  <c:v>6</c:v>
                </c:pt>
                <c:pt idx="11815">
                  <c:v>3</c:v>
                </c:pt>
                <c:pt idx="11816">
                  <c:v>5</c:v>
                </c:pt>
                <c:pt idx="11817">
                  <c:v>5</c:v>
                </c:pt>
                <c:pt idx="11818">
                  <c:v>5</c:v>
                </c:pt>
                <c:pt idx="11819">
                  <c:v>4</c:v>
                </c:pt>
                <c:pt idx="11820">
                  <c:v>3</c:v>
                </c:pt>
                <c:pt idx="11821">
                  <c:v>5</c:v>
                </c:pt>
                <c:pt idx="11822">
                  <c:v>5</c:v>
                </c:pt>
                <c:pt idx="11823">
                  <c:v>3</c:v>
                </c:pt>
                <c:pt idx="11824">
                  <c:v>4</c:v>
                </c:pt>
                <c:pt idx="11825">
                  <c:v>5</c:v>
                </c:pt>
                <c:pt idx="11826">
                  <c:v>3</c:v>
                </c:pt>
                <c:pt idx="11827">
                  <c:v>2</c:v>
                </c:pt>
                <c:pt idx="11828">
                  <c:v>4</c:v>
                </c:pt>
                <c:pt idx="11829">
                  <c:v>3</c:v>
                </c:pt>
                <c:pt idx="11830">
                  <c:v>3</c:v>
                </c:pt>
                <c:pt idx="11831">
                  <c:v>3</c:v>
                </c:pt>
                <c:pt idx="11832">
                  <c:v>2</c:v>
                </c:pt>
                <c:pt idx="11833">
                  <c:v>3</c:v>
                </c:pt>
                <c:pt idx="11834">
                  <c:v>3</c:v>
                </c:pt>
                <c:pt idx="11835">
                  <c:v>3</c:v>
                </c:pt>
                <c:pt idx="11836">
                  <c:v>4</c:v>
                </c:pt>
                <c:pt idx="11837">
                  <c:v>2</c:v>
                </c:pt>
                <c:pt idx="11838">
                  <c:v>3</c:v>
                </c:pt>
                <c:pt idx="11839">
                  <c:v>2</c:v>
                </c:pt>
                <c:pt idx="11840">
                  <c:v>3</c:v>
                </c:pt>
                <c:pt idx="11841">
                  <c:v>3</c:v>
                </c:pt>
                <c:pt idx="11842">
                  <c:v>4</c:v>
                </c:pt>
                <c:pt idx="11843">
                  <c:v>3</c:v>
                </c:pt>
                <c:pt idx="11844">
                  <c:v>2</c:v>
                </c:pt>
                <c:pt idx="11845">
                  <c:v>3</c:v>
                </c:pt>
                <c:pt idx="11846">
                  <c:v>3</c:v>
                </c:pt>
                <c:pt idx="11847">
                  <c:v>6</c:v>
                </c:pt>
                <c:pt idx="11848">
                  <c:v>4</c:v>
                </c:pt>
                <c:pt idx="11849">
                  <c:v>5</c:v>
                </c:pt>
                <c:pt idx="11850">
                  <c:v>4</c:v>
                </c:pt>
                <c:pt idx="11851">
                  <c:v>5</c:v>
                </c:pt>
                <c:pt idx="11852">
                  <c:v>6</c:v>
                </c:pt>
                <c:pt idx="11853">
                  <c:v>6</c:v>
                </c:pt>
                <c:pt idx="11854">
                  <c:v>3</c:v>
                </c:pt>
                <c:pt idx="11855">
                  <c:v>6</c:v>
                </c:pt>
                <c:pt idx="11856">
                  <c:v>4</c:v>
                </c:pt>
                <c:pt idx="11857">
                  <c:v>6</c:v>
                </c:pt>
                <c:pt idx="11858">
                  <c:v>8</c:v>
                </c:pt>
                <c:pt idx="11859">
                  <c:v>6</c:v>
                </c:pt>
                <c:pt idx="11860">
                  <c:v>6</c:v>
                </c:pt>
                <c:pt idx="11861">
                  <c:v>5</c:v>
                </c:pt>
                <c:pt idx="11862">
                  <c:v>7</c:v>
                </c:pt>
                <c:pt idx="11863">
                  <c:v>6</c:v>
                </c:pt>
                <c:pt idx="11864">
                  <c:v>7</c:v>
                </c:pt>
                <c:pt idx="11865">
                  <c:v>7</c:v>
                </c:pt>
                <c:pt idx="11866">
                  <c:v>7</c:v>
                </c:pt>
                <c:pt idx="11867">
                  <c:v>6</c:v>
                </c:pt>
                <c:pt idx="11868">
                  <c:v>7</c:v>
                </c:pt>
                <c:pt idx="11869">
                  <c:v>10</c:v>
                </c:pt>
                <c:pt idx="11870">
                  <c:v>6</c:v>
                </c:pt>
                <c:pt idx="11871">
                  <c:v>6</c:v>
                </c:pt>
                <c:pt idx="11872">
                  <c:v>5</c:v>
                </c:pt>
                <c:pt idx="11873">
                  <c:v>4</c:v>
                </c:pt>
                <c:pt idx="11874">
                  <c:v>4</c:v>
                </c:pt>
                <c:pt idx="11875">
                  <c:v>6</c:v>
                </c:pt>
                <c:pt idx="11876">
                  <c:v>5</c:v>
                </c:pt>
                <c:pt idx="11877">
                  <c:v>5</c:v>
                </c:pt>
                <c:pt idx="11878">
                  <c:v>5</c:v>
                </c:pt>
                <c:pt idx="11879">
                  <c:v>6</c:v>
                </c:pt>
                <c:pt idx="11880">
                  <c:v>9</c:v>
                </c:pt>
                <c:pt idx="11881">
                  <c:v>6</c:v>
                </c:pt>
                <c:pt idx="11882">
                  <c:v>6</c:v>
                </c:pt>
                <c:pt idx="11883">
                  <c:v>6</c:v>
                </c:pt>
                <c:pt idx="11884">
                  <c:v>6</c:v>
                </c:pt>
                <c:pt idx="11885">
                  <c:v>3</c:v>
                </c:pt>
                <c:pt idx="11886">
                  <c:v>6</c:v>
                </c:pt>
                <c:pt idx="11887">
                  <c:v>3</c:v>
                </c:pt>
                <c:pt idx="11888">
                  <c:v>5</c:v>
                </c:pt>
                <c:pt idx="11889">
                  <c:v>6</c:v>
                </c:pt>
                <c:pt idx="11890">
                  <c:v>6</c:v>
                </c:pt>
                <c:pt idx="11891">
                  <c:v>5</c:v>
                </c:pt>
                <c:pt idx="11892">
                  <c:v>2</c:v>
                </c:pt>
                <c:pt idx="11893">
                  <c:v>6</c:v>
                </c:pt>
                <c:pt idx="11894">
                  <c:v>5</c:v>
                </c:pt>
                <c:pt idx="11895">
                  <c:v>6</c:v>
                </c:pt>
                <c:pt idx="11896">
                  <c:v>5</c:v>
                </c:pt>
                <c:pt idx="11897">
                  <c:v>6</c:v>
                </c:pt>
                <c:pt idx="11898">
                  <c:v>6</c:v>
                </c:pt>
                <c:pt idx="11899">
                  <c:v>3</c:v>
                </c:pt>
                <c:pt idx="11900">
                  <c:v>5</c:v>
                </c:pt>
                <c:pt idx="11901">
                  <c:v>6</c:v>
                </c:pt>
                <c:pt idx="11902">
                  <c:v>5</c:v>
                </c:pt>
                <c:pt idx="11903">
                  <c:v>6</c:v>
                </c:pt>
                <c:pt idx="11904">
                  <c:v>5</c:v>
                </c:pt>
                <c:pt idx="11905">
                  <c:v>5</c:v>
                </c:pt>
                <c:pt idx="11906">
                  <c:v>7</c:v>
                </c:pt>
                <c:pt idx="11907">
                  <c:v>6</c:v>
                </c:pt>
                <c:pt idx="11908">
                  <c:v>6</c:v>
                </c:pt>
                <c:pt idx="11909">
                  <c:v>5</c:v>
                </c:pt>
                <c:pt idx="11910">
                  <c:v>7</c:v>
                </c:pt>
                <c:pt idx="11911">
                  <c:v>2</c:v>
                </c:pt>
                <c:pt idx="11912">
                  <c:v>6</c:v>
                </c:pt>
                <c:pt idx="11913">
                  <c:v>5</c:v>
                </c:pt>
                <c:pt idx="11914">
                  <c:v>7</c:v>
                </c:pt>
                <c:pt idx="11915">
                  <c:v>7</c:v>
                </c:pt>
                <c:pt idx="11916">
                  <c:v>4</c:v>
                </c:pt>
                <c:pt idx="11917">
                  <c:v>7</c:v>
                </c:pt>
                <c:pt idx="11918">
                  <c:v>6</c:v>
                </c:pt>
                <c:pt idx="11919">
                  <c:v>6</c:v>
                </c:pt>
                <c:pt idx="11920">
                  <c:v>6</c:v>
                </c:pt>
                <c:pt idx="11921">
                  <c:v>6</c:v>
                </c:pt>
                <c:pt idx="11922">
                  <c:v>5</c:v>
                </c:pt>
                <c:pt idx="11923">
                  <c:v>3</c:v>
                </c:pt>
                <c:pt idx="11924">
                  <c:v>5</c:v>
                </c:pt>
                <c:pt idx="11925">
                  <c:v>7</c:v>
                </c:pt>
                <c:pt idx="11926">
                  <c:v>6</c:v>
                </c:pt>
                <c:pt idx="11927">
                  <c:v>7</c:v>
                </c:pt>
                <c:pt idx="11928">
                  <c:v>6</c:v>
                </c:pt>
                <c:pt idx="11929">
                  <c:v>6</c:v>
                </c:pt>
                <c:pt idx="11930">
                  <c:v>7</c:v>
                </c:pt>
                <c:pt idx="11931">
                  <c:v>5</c:v>
                </c:pt>
                <c:pt idx="11932">
                  <c:v>5</c:v>
                </c:pt>
                <c:pt idx="11933">
                  <c:v>3</c:v>
                </c:pt>
                <c:pt idx="11934">
                  <c:v>6</c:v>
                </c:pt>
                <c:pt idx="11935">
                  <c:v>3</c:v>
                </c:pt>
                <c:pt idx="11936">
                  <c:v>8</c:v>
                </c:pt>
                <c:pt idx="11937">
                  <c:v>7</c:v>
                </c:pt>
                <c:pt idx="11938">
                  <c:v>6</c:v>
                </c:pt>
                <c:pt idx="11939">
                  <c:v>6</c:v>
                </c:pt>
                <c:pt idx="11940">
                  <c:v>4</c:v>
                </c:pt>
                <c:pt idx="11941">
                  <c:v>8</c:v>
                </c:pt>
                <c:pt idx="11942">
                  <c:v>5</c:v>
                </c:pt>
                <c:pt idx="11943">
                  <c:v>6</c:v>
                </c:pt>
                <c:pt idx="11944">
                  <c:v>6</c:v>
                </c:pt>
                <c:pt idx="11945">
                  <c:v>6</c:v>
                </c:pt>
                <c:pt idx="11946">
                  <c:v>5</c:v>
                </c:pt>
                <c:pt idx="11947">
                  <c:v>8</c:v>
                </c:pt>
                <c:pt idx="11948">
                  <c:v>6</c:v>
                </c:pt>
                <c:pt idx="11949">
                  <c:v>5</c:v>
                </c:pt>
                <c:pt idx="11950">
                  <c:v>5</c:v>
                </c:pt>
                <c:pt idx="11951">
                  <c:v>5</c:v>
                </c:pt>
                <c:pt idx="11952">
                  <c:v>5</c:v>
                </c:pt>
                <c:pt idx="11953">
                  <c:v>3</c:v>
                </c:pt>
                <c:pt idx="11954">
                  <c:v>5</c:v>
                </c:pt>
                <c:pt idx="11955">
                  <c:v>4</c:v>
                </c:pt>
                <c:pt idx="11956">
                  <c:v>5</c:v>
                </c:pt>
                <c:pt idx="11957">
                  <c:v>3</c:v>
                </c:pt>
                <c:pt idx="11958">
                  <c:v>9</c:v>
                </c:pt>
                <c:pt idx="11959">
                  <c:v>4</c:v>
                </c:pt>
                <c:pt idx="11960">
                  <c:v>4</c:v>
                </c:pt>
                <c:pt idx="11961">
                  <c:v>6</c:v>
                </c:pt>
                <c:pt idx="11962">
                  <c:v>4</c:v>
                </c:pt>
                <c:pt idx="11963">
                  <c:v>5</c:v>
                </c:pt>
                <c:pt idx="11964">
                  <c:v>2</c:v>
                </c:pt>
                <c:pt idx="11965">
                  <c:v>5</c:v>
                </c:pt>
                <c:pt idx="11966">
                  <c:v>4</c:v>
                </c:pt>
                <c:pt idx="11967">
                  <c:v>5</c:v>
                </c:pt>
                <c:pt idx="11968">
                  <c:v>6</c:v>
                </c:pt>
                <c:pt idx="11969">
                  <c:v>6</c:v>
                </c:pt>
                <c:pt idx="11970">
                  <c:v>6</c:v>
                </c:pt>
                <c:pt idx="11971">
                  <c:v>5</c:v>
                </c:pt>
                <c:pt idx="11972">
                  <c:v>7</c:v>
                </c:pt>
                <c:pt idx="11973">
                  <c:v>5</c:v>
                </c:pt>
                <c:pt idx="11974">
                  <c:v>5</c:v>
                </c:pt>
                <c:pt idx="11975">
                  <c:v>4</c:v>
                </c:pt>
                <c:pt idx="11976">
                  <c:v>5</c:v>
                </c:pt>
                <c:pt idx="11977">
                  <c:v>4</c:v>
                </c:pt>
                <c:pt idx="11978">
                  <c:v>6</c:v>
                </c:pt>
                <c:pt idx="11979">
                  <c:v>6</c:v>
                </c:pt>
                <c:pt idx="11980">
                  <c:v>5</c:v>
                </c:pt>
                <c:pt idx="11981">
                  <c:v>6</c:v>
                </c:pt>
                <c:pt idx="11982">
                  <c:v>5</c:v>
                </c:pt>
                <c:pt idx="11983">
                  <c:v>3</c:v>
                </c:pt>
                <c:pt idx="11984">
                  <c:v>4</c:v>
                </c:pt>
                <c:pt idx="11985">
                  <c:v>5</c:v>
                </c:pt>
                <c:pt idx="11986">
                  <c:v>5</c:v>
                </c:pt>
                <c:pt idx="11987">
                  <c:v>6</c:v>
                </c:pt>
                <c:pt idx="11988">
                  <c:v>4</c:v>
                </c:pt>
                <c:pt idx="11989">
                  <c:v>6</c:v>
                </c:pt>
                <c:pt idx="11990">
                  <c:v>5</c:v>
                </c:pt>
                <c:pt idx="11991">
                  <c:v>6</c:v>
                </c:pt>
                <c:pt idx="11992">
                  <c:v>6</c:v>
                </c:pt>
                <c:pt idx="11993">
                  <c:v>5</c:v>
                </c:pt>
                <c:pt idx="11994">
                  <c:v>5</c:v>
                </c:pt>
                <c:pt idx="11995">
                  <c:v>3</c:v>
                </c:pt>
                <c:pt idx="11996">
                  <c:v>7</c:v>
                </c:pt>
                <c:pt idx="11997">
                  <c:v>6</c:v>
                </c:pt>
                <c:pt idx="11998">
                  <c:v>6</c:v>
                </c:pt>
                <c:pt idx="11999">
                  <c:v>6</c:v>
                </c:pt>
                <c:pt idx="12000">
                  <c:v>5</c:v>
                </c:pt>
                <c:pt idx="12001">
                  <c:v>5</c:v>
                </c:pt>
                <c:pt idx="12002">
                  <c:v>6</c:v>
                </c:pt>
                <c:pt idx="12003">
                  <c:v>7</c:v>
                </c:pt>
                <c:pt idx="12004">
                  <c:v>5</c:v>
                </c:pt>
                <c:pt idx="12005">
                  <c:v>5</c:v>
                </c:pt>
                <c:pt idx="12006">
                  <c:v>5</c:v>
                </c:pt>
                <c:pt idx="12007">
                  <c:v>4</c:v>
                </c:pt>
                <c:pt idx="12008">
                  <c:v>4</c:v>
                </c:pt>
                <c:pt idx="12009">
                  <c:v>6</c:v>
                </c:pt>
                <c:pt idx="12010">
                  <c:v>5</c:v>
                </c:pt>
                <c:pt idx="12011">
                  <c:v>6</c:v>
                </c:pt>
                <c:pt idx="12012">
                  <c:v>4</c:v>
                </c:pt>
                <c:pt idx="12013">
                  <c:v>6</c:v>
                </c:pt>
                <c:pt idx="12014">
                  <c:v>7</c:v>
                </c:pt>
                <c:pt idx="12015">
                  <c:v>5</c:v>
                </c:pt>
                <c:pt idx="12016">
                  <c:v>6</c:v>
                </c:pt>
                <c:pt idx="12017">
                  <c:v>5</c:v>
                </c:pt>
                <c:pt idx="12018">
                  <c:v>6</c:v>
                </c:pt>
                <c:pt idx="12019">
                  <c:v>3</c:v>
                </c:pt>
                <c:pt idx="12020">
                  <c:v>7</c:v>
                </c:pt>
                <c:pt idx="12021">
                  <c:v>5</c:v>
                </c:pt>
                <c:pt idx="12022">
                  <c:v>6</c:v>
                </c:pt>
                <c:pt idx="12023">
                  <c:v>6</c:v>
                </c:pt>
                <c:pt idx="12024">
                  <c:v>6</c:v>
                </c:pt>
                <c:pt idx="12025">
                  <c:v>7</c:v>
                </c:pt>
                <c:pt idx="12026">
                  <c:v>5</c:v>
                </c:pt>
                <c:pt idx="12027">
                  <c:v>7</c:v>
                </c:pt>
                <c:pt idx="12028">
                  <c:v>6</c:v>
                </c:pt>
                <c:pt idx="12029">
                  <c:v>5</c:v>
                </c:pt>
                <c:pt idx="12030">
                  <c:v>5</c:v>
                </c:pt>
                <c:pt idx="12031">
                  <c:v>4</c:v>
                </c:pt>
                <c:pt idx="12032">
                  <c:v>6</c:v>
                </c:pt>
                <c:pt idx="12033">
                  <c:v>7</c:v>
                </c:pt>
                <c:pt idx="12034">
                  <c:v>6</c:v>
                </c:pt>
                <c:pt idx="12035">
                  <c:v>7</c:v>
                </c:pt>
                <c:pt idx="12036">
                  <c:v>7</c:v>
                </c:pt>
                <c:pt idx="12037">
                  <c:v>6</c:v>
                </c:pt>
                <c:pt idx="12038">
                  <c:v>5</c:v>
                </c:pt>
                <c:pt idx="12039">
                  <c:v>6</c:v>
                </c:pt>
                <c:pt idx="12040">
                  <c:v>7</c:v>
                </c:pt>
                <c:pt idx="12041">
                  <c:v>6</c:v>
                </c:pt>
                <c:pt idx="12042">
                  <c:v>8</c:v>
                </c:pt>
                <c:pt idx="12043">
                  <c:v>3</c:v>
                </c:pt>
                <c:pt idx="12044">
                  <c:v>6</c:v>
                </c:pt>
                <c:pt idx="12045">
                  <c:v>5</c:v>
                </c:pt>
                <c:pt idx="12046">
                  <c:v>7</c:v>
                </c:pt>
                <c:pt idx="12047">
                  <c:v>8</c:v>
                </c:pt>
                <c:pt idx="12048">
                  <c:v>7</c:v>
                </c:pt>
                <c:pt idx="12049">
                  <c:v>6</c:v>
                </c:pt>
                <c:pt idx="12050">
                  <c:v>37</c:v>
                </c:pt>
                <c:pt idx="12051">
                  <c:v>6</c:v>
                </c:pt>
                <c:pt idx="12052">
                  <c:v>5</c:v>
                </c:pt>
                <c:pt idx="12053">
                  <c:v>5</c:v>
                </c:pt>
                <c:pt idx="12054">
                  <c:v>6</c:v>
                </c:pt>
                <c:pt idx="12055">
                  <c:v>6</c:v>
                </c:pt>
                <c:pt idx="12056">
                  <c:v>6</c:v>
                </c:pt>
                <c:pt idx="12057">
                  <c:v>7</c:v>
                </c:pt>
                <c:pt idx="12058">
                  <c:v>7</c:v>
                </c:pt>
                <c:pt idx="12059">
                  <c:v>5</c:v>
                </c:pt>
                <c:pt idx="12060">
                  <c:v>6</c:v>
                </c:pt>
                <c:pt idx="12061">
                  <c:v>6</c:v>
                </c:pt>
                <c:pt idx="12062">
                  <c:v>6</c:v>
                </c:pt>
                <c:pt idx="12063">
                  <c:v>6</c:v>
                </c:pt>
                <c:pt idx="12064">
                  <c:v>7</c:v>
                </c:pt>
                <c:pt idx="12065">
                  <c:v>6</c:v>
                </c:pt>
                <c:pt idx="12066">
                  <c:v>6</c:v>
                </c:pt>
                <c:pt idx="12067">
                  <c:v>6</c:v>
                </c:pt>
                <c:pt idx="12068">
                  <c:v>8</c:v>
                </c:pt>
                <c:pt idx="12069">
                  <c:v>8</c:v>
                </c:pt>
                <c:pt idx="12070">
                  <c:v>7</c:v>
                </c:pt>
                <c:pt idx="12071">
                  <c:v>8</c:v>
                </c:pt>
                <c:pt idx="12072">
                  <c:v>8</c:v>
                </c:pt>
                <c:pt idx="12073">
                  <c:v>8</c:v>
                </c:pt>
                <c:pt idx="12074">
                  <c:v>6</c:v>
                </c:pt>
                <c:pt idx="12075">
                  <c:v>10</c:v>
                </c:pt>
                <c:pt idx="12076">
                  <c:v>8</c:v>
                </c:pt>
                <c:pt idx="12077">
                  <c:v>9</c:v>
                </c:pt>
                <c:pt idx="12078">
                  <c:v>9</c:v>
                </c:pt>
                <c:pt idx="12079">
                  <c:v>9</c:v>
                </c:pt>
                <c:pt idx="12080">
                  <c:v>10</c:v>
                </c:pt>
                <c:pt idx="12081">
                  <c:v>6</c:v>
                </c:pt>
                <c:pt idx="12082">
                  <c:v>9</c:v>
                </c:pt>
                <c:pt idx="12083">
                  <c:v>8</c:v>
                </c:pt>
                <c:pt idx="12084">
                  <c:v>9</c:v>
                </c:pt>
                <c:pt idx="12085">
                  <c:v>9</c:v>
                </c:pt>
                <c:pt idx="12086">
                  <c:v>9</c:v>
                </c:pt>
                <c:pt idx="12087">
                  <c:v>8</c:v>
                </c:pt>
                <c:pt idx="12088">
                  <c:v>9</c:v>
                </c:pt>
                <c:pt idx="12089">
                  <c:v>9</c:v>
                </c:pt>
                <c:pt idx="12090">
                  <c:v>9</c:v>
                </c:pt>
                <c:pt idx="12091">
                  <c:v>12</c:v>
                </c:pt>
                <c:pt idx="12092">
                  <c:v>11</c:v>
                </c:pt>
                <c:pt idx="12093">
                  <c:v>8</c:v>
                </c:pt>
                <c:pt idx="12094">
                  <c:v>9</c:v>
                </c:pt>
                <c:pt idx="12095">
                  <c:v>11</c:v>
                </c:pt>
                <c:pt idx="12096">
                  <c:v>9</c:v>
                </c:pt>
                <c:pt idx="12097">
                  <c:v>9</c:v>
                </c:pt>
                <c:pt idx="12098">
                  <c:v>8</c:v>
                </c:pt>
                <c:pt idx="12099">
                  <c:v>10</c:v>
                </c:pt>
                <c:pt idx="12100">
                  <c:v>9</c:v>
                </c:pt>
                <c:pt idx="12101">
                  <c:v>10</c:v>
                </c:pt>
                <c:pt idx="12102">
                  <c:v>10</c:v>
                </c:pt>
                <c:pt idx="12103">
                  <c:v>9</c:v>
                </c:pt>
                <c:pt idx="12104">
                  <c:v>10</c:v>
                </c:pt>
                <c:pt idx="12105">
                  <c:v>6</c:v>
                </c:pt>
                <c:pt idx="12106">
                  <c:v>10</c:v>
                </c:pt>
                <c:pt idx="12107">
                  <c:v>8</c:v>
                </c:pt>
                <c:pt idx="12108">
                  <c:v>8</c:v>
                </c:pt>
                <c:pt idx="12109">
                  <c:v>8</c:v>
                </c:pt>
                <c:pt idx="12110">
                  <c:v>8</c:v>
                </c:pt>
                <c:pt idx="12111">
                  <c:v>9</c:v>
                </c:pt>
                <c:pt idx="12112">
                  <c:v>9</c:v>
                </c:pt>
                <c:pt idx="12113">
                  <c:v>9</c:v>
                </c:pt>
                <c:pt idx="12114">
                  <c:v>9</c:v>
                </c:pt>
                <c:pt idx="12115">
                  <c:v>9</c:v>
                </c:pt>
                <c:pt idx="12116">
                  <c:v>8</c:v>
                </c:pt>
                <c:pt idx="12117">
                  <c:v>7</c:v>
                </c:pt>
                <c:pt idx="12118">
                  <c:v>7</c:v>
                </c:pt>
                <c:pt idx="12119">
                  <c:v>8</c:v>
                </c:pt>
                <c:pt idx="12120">
                  <c:v>8</c:v>
                </c:pt>
                <c:pt idx="12121">
                  <c:v>9</c:v>
                </c:pt>
                <c:pt idx="12122">
                  <c:v>7</c:v>
                </c:pt>
                <c:pt idx="12123">
                  <c:v>9</c:v>
                </c:pt>
                <c:pt idx="12124">
                  <c:v>8</c:v>
                </c:pt>
                <c:pt idx="12125">
                  <c:v>9</c:v>
                </c:pt>
                <c:pt idx="12126">
                  <c:v>8</c:v>
                </c:pt>
                <c:pt idx="12127">
                  <c:v>7</c:v>
                </c:pt>
                <c:pt idx="12128">
                  <c:v>8</c:v>
                </c:pt>
                <c:pt idx="12129">
                  <c:v>5</c:v>
                </c:pt>
                <c:pt idx="12130">
                  <c:v>9</c:v>
                </c:pt>
                <c:pt idx="12131">
                  <c:v>8</c:v>
                </c:pt>
                <c:pt idx="12132">
                  <c:v>9</c:v>
                </c:pt>
                <c:pt idx="12133">
                  <c:v>9</c:v>
                </c:pt>
                <c:pt idx="12134">
                  <c:v>9</c:v>
                </c:pt>
                <c:pt idx="12135">
                  <c:v>8</c:v>
                </c:pt>
                <c:pt idx="12136">
                  <c:v>8</c:v>
                </c:pt>
                <c:pt idx="12137">
                  <c:v>8</c:v>
                </c:pt>
                <c:pt idx="12138">
                  <c:v>7</c:v>
                </c:pt>
                <c:pt idx="12139">
                  <c:v>7</c:v>
                </c:pt>
                <c:pt idx="12140">
                  <c:v>8</c:v>
                </c:pt>
                <c:pt idx="12141">
                  <c:v>7</c:v>
                </c:pt>
                <c:pt idx="12142">
                  <c:v>8</c:v>
                </c:pt>
                <c:pt idx="12143">
                  <c:v>9</c:v>
                </c:pt>
                <c:pt idx="12144">
                  <c:v>8</c:v>
                </c:pt>
                <c:pt idx="12145">
                  <c:v>8</c:v>
                </c:pt>
                <c:pt idx="12146">
                  <c:v>6</c:v>
                </c:pt>
                <c:pt idx="12147">
                  <c:v>9</c:v>
                </c:pt>
                <c:pt idx="12148">
                  <c:v>8</c:v>
                </c:pt>
                <c:pt idx="12149">
                  <c:v>8</c:v>
                </c:pt>
                <c:pt idx="12150">
                  <c:v>9</c:v>
                </c:pt>
                <c:pt idx="12151">
                  <c:v>8</c:v>
                </c:pt>
                <c:pt idx="12152">
                  <c:v>8</c:v>
                </c:pt>
                <c:pt idx="12153">
                  <c:v>5</c:v>
                </c:pt>
                <c:pt idx="12154">
                  <c:v>9</c:v>
                </c:pt>
                <c:pt idx="12155">
                  <c:v>8</c:v>
                </c:pt>
                <c:pt idx="12156">
                  <c:v>9</c:v>
                </c:pt>
                <c:pt idx="12157">
                  <c:v>9</c:v>
                </c:pt>
                <c:pt idx="12158">
                  <c:v>9</c:v>
                </c:pt>
                <c:pt idx="12159">
                  <c:v>9</c:v>
                </c:pt>
                <c:pt idx="12160">
                  <c:v>8</c:v>
                </c:pt>
                <c:pt idx="12161">
                  <c:v>8</c:v>
                </c:pt>
                <c:pt idx="12162">
                  <c:v>9</c:v>
                </c:pt>
                <c:pt idx="12163">
                  <c:v>8</c:v>
                </c:pt>
                <c:pt idx="12164">
                  <c:v>9</c:v>
                </c:pt>
                <c:pt idx="12165">
                  <c:v>9</c:v>
                </c:pt>
                <c:pt idx="12166">
                  <c:v>10</c:v>
                </c:pt>
                <c:pt idx="12167">
                  <c:v>9</c:v>
                </c:pt>
                <c:pt idx="12168">
                  <c:v>9</c:v>
                </c:pt>
                <c:pt idx="12169">
                  <c:v>10</c:v>
                </c:pt>
                <c:pt idx="12170">
                  <c:v>8</c:v>
                </c:pt>
                <c:pt idx="12171">
                  <c:v>9</c:v>
                </c:pt>
                <c:pt idx="12172">
                  <c:v>7</c:v>
                </c:pt>
                <c:pt idx="12173">
                  <c:v>9</c:v>
                </c:pt>
                <c:pt idx="12174">
                  <c:v>11</c:v>
                </c:pt>
                <c:pt idx="12175">
                  <c:v>11</c:v>
                </c:pt>
                <c:pt idx="12176">
                  <c:v>11</c:v>
                </c:pt>
                <c:pt idx="12177">
                  <c:v>8</c:v>
                </c:pt>
                <c:pt idx="12178">
                  <c:v>10</c:v>
                </c:pt>
                <c:pt idx="12179">
                  <c:v>10</c:v>
                </c:pt>
                <c:pt idx="12180">
                  <c:v>11</c:v>
                </c:pt>
                <c:pt idx="12181">
                  <c:v>11</c:v>
                </c:pt>
                <c:pt idx="12182">
                  <c:v>10</c:v>
                </c:pt>
                <c:pt idx="12183">
                  <c:v>12</c:v>
                </c:pt>
                <c:pt idx="12184">
                  <c:v>9</c:v>
                </c:pt>
                <c:pt idx="12185">
                  <c:v>12</c:v>
                </c:pt>
                <c:pt idx="12186">
                  <c:v>11</c:v>
                </c:pt>
                <c:pt idx="12187">
                  <c:v>10</c:v>
                </c:pt>
                <c:pt idx="12188">
                  <c:v>11</c:v>
                </c:pt>
                <c:pt idx="12189">
                  <c:v>11</c:v>
                </c:pt>
                <c:pt idx="12190">
                  <c:v>11</c:v>
                </c:pt>
                <c:pt idx="12191">
                  <c:v>11</c:v>
                </c:pt>
                <c:pt idx="12192">
                  <c:v>12</c:v>
                </c:pt>
                <c:pt idx="12193">
                  <c:v>11</c:v>
                </c:pt>
                <c:pt idx="12194">
                  <c:v>11</c:v>
                </c:pt>
                <c:pt idx="12195">
                  <c:v>11</c:v>
                </c:pt>
                <c:pt idx="12196">
                  <c:v>9</c:v>
                </c:pt>
                <c:pt idx="12197">
                  <c:v>11</c:v>
                </c:pt>
                <c:pt idx="12198">
                  <c:v>11</c:v>
                </c:pt>
                <c:pt idx="12199">
                  <c:v>12</c:v>
                </c:pt>
                <c:pt idx="12200">
                  <c:v>12</c:v>
                </c:pt>
                <c:pt idx="12201">
                  <c:v>11</c:v>
                </c:pt>
                <c:pt idx="12202">
                  <c:v>15</c:v>
                </c:pt>
                <c:pt idx="12203">
                  <c:v>12</c:v>
                </c:pt>
                <c:pt idx="12204">
                  <c:v>12</c:v>
                </c:pt>
                <c:pt idx="12205">
                  <c:v>12</c:v>
                </c:pt>
                <c:pt idx="12206">
                  <c:v>11</c:v>
                </c:pt>
                <c:pt idx="12207">
                  <c:v>12</c:v>
                </c:pt>
                <c:pt idx="12208">
                  <c:v>9</c:v>
                </c:pt>
                <c:pt idx="12209">
                  <c:v>13</c:v>
                </c:pt>
                <c:pt idx="12210">
                  <c:v>11</c:v>
                </c:pt>
                <c:pt idx="12211">
                  <c:v>13</c:v>
                </c:pt>
                <c:pt idx="12212">
                  <c:v>12</c:v>
                </c:pt>
                <c:pt idx="12213">
                  <c:v>16</c:v>
                </c:pt>
                <c:pt idx="12214">
                  <c:v>12</c:v>
                </c:pt>
                <c:pt idx="12215">
                  <c:v>11</c:v>
                </c:pt>
                <c:pt idx="12216">
                  <c:v>14</c:v>
                </c:pt>
                <c:pt idx="12217">
                  <c:v>12</c:v>
                </c:pt>
                <c:pt idx="12218">
                  <c:v>12</c:v>
                </c:pt>
                <c:pt idx="12219">
                  <c:v>11</c:v>
                </c:pt>
                <c:pt idx="12220">
                  <c:v>13</c:v>
                </c:pt>
                <c:pt idx="12221">
                  <c:v>12</c:v>
                </c:pt>
                <c:pt idx="12222">
                  <c:v>14</c:v>
                </c:pt>
                <c:pt idx="12223">
                  <c:v>14</c:v>
                </c:pt>
                <c:pt idx="12224">
                  <c:v>20</c:v>
                </c:pt>
                <c:pt idx="12225">
                  <c:v>14</c:v>
                </c:pt>
                <c:pt idx="12226">
                  <c:v>12</c:v>
                </c:pt>
                <c:pt idx="12227">
                  <c:v>11</c:v>
                </c:pt>
                <c:pt idx="12228">
                  <c:v>10</c:v>
                </c:pt>
                <c:pt idx="12229">
                  <c:v>13</c:v>
                </c:pt>
                <c:pt idx="12230">
                  <c:v>10</c:v>
                </c:pt>
                <c:pt idx="12231">
                  <c:v>11</c:v>
                </c:pt>
                <c:pt idx="12232">
                  <c:v>9</c:v>
                </c:pt>
                <c:pt idx="12233">
                  <c:v>11</c:v>
                </c:pt>
                <c:pt idx="12234">
                  <c:v>9</c:v>
                </c:pt>
                <c:pt idx="12235">
                  <c:v>11</c:v>
                </c:pt>
                <c:pt idx="12236">
                  <c:v>10</c:v>
                </c:pt>
                <c:pt idx="12237">
                  <c:v>11</c:v>
                </c:pt>
                <c:pt idx="12238">
                  <c:v>12</c:v>
                </c:pt>
                <c:pt idx="12239">
                  <c:v>9</c:v>
                </c:pt>
                <c:pt idx="12240">
                  <c:v>10</c:v>
                </c:pt>
                <c:pt idx="12241">
                  <c:v>8</c:v>
                </c:pt>
                <c:pt idx="12242">
                  <c:v>9</c:v>
                </c:pt>
                <c:pt idx="12243">
                  <c:v>9</c:v>
                </c:pt>
                <c:pt idx="12244">
                  <c:v>11</c:v>
                </c:pt>
                <c:pt idx="12245">
                  <c:v>10</c:v>
                </c:pt>
                <c:pt idx="12246">
                  <c:v>9</c:v>
                </c:pt>
                <c:pt idx="12247">
                  <c:v>11</c:v>
                </c:pt>
                <c:pt idx="12248">
                  <c:v>10</c:v>
                </c:pt>
                <c:pt idx="12249">
                  <c:v>9</c:v>
                </c:pt>
                <c:pt idx="12250">
                  <c:v>9</c:v>
                </c:pt>
                <c:pt idx="12251">
                  <c:v>10</c:v>
                </c:pt>
                <c:pt idx="12252">
                  <c:v>9</c:v>
                </c:pt>
                <c:pt idx="12253">
                  <c:v>8</c:v>
                </c:pt>
                <c:pt idx="12254">
                  <c:v>9</c:v>
                </c:pt>
                <c:pt idx="12255">
                  <c:v>9</c:v>
                </c:pt>
                <c:pt idx="12256">
                  <c:v>11</c:v>
                </c:pt>
                <c:pt idx="12257">
                  <c:v>12</c:v>
                </c:pt>
                <c:pt idx="12258">
                  <c:v>11</c:v>
                </c:pt>
                <c:pt idx="12259">
                  <c:v>10</c:v>
                </c:pt>
                <c:pt idx="12260">
                  <c:v>12</c:v>
                </c:pt>
                <c:pt idx="12261">
                  <c:v>10</c:v>
                </c:pt>
                <c:pt idx="12262">
                  <c:v>10</c:v>
                </c:pt>
                <c:pt idx="12263">
                  <c:v>9</c:v>
                </c:pt>
                <c:pt idx="12264">
                  <c:v>11</c:v>
                </c:pt>
                <c:pt idx="12265">
                  <c:v>8</c:v>
                </c:pt>
                <c:pt idx="12266">
                  <c:v>10</c:v>
                </c:pt>
                <c:pt idx="12267">
                  <c:v>11</c:v>
                </c:pt>
                <c:pt idx="12268">
                  <c:v>12</c:v>
                </c:pt>
                <c:pt idx="12269">
                  <c:v>12</c:v>
                </c:pt>
                <c:pt idx="12270">
                  <c:v>9</c:v>
                </c:pt>
                <c:pt idx="12271">
                  <c:v>11</c:v>
                </c:pt>
                <c:pt idx="12272">
                  <c:v>8</c:v>
                </c:pt>
                <c:pt idx="12273">
                  <c:v>10</c:v>
                </c:pt>
                <c:pt idx="12274">
                  <c:v>10</c:v>
                </c:pt>
                <c:pt idx="12275">
                  <c:v>11</c:v>
                </c:pt>
                <c:pt idx="12276">
                  <c:v>9</c:v>
                </c:pt>
                <c:pt idx="12277">
                  <c:v>9</c:v>
                </c:pt>
                <c:pt idx="12278">
                  <c:v>11</c:v>
                </c:pt>
                <c:pt idx="12279">
                  <c:v>10</c:v>
                </c:pt>
                <c:pt idx="12280">
                  <c:v>11</c:v>
                </c:pt>
                <c:pt idx="12281">
                  <c:v>9</c:v>
                </c:pt>
                <c:pt idx="12282">
                  <c:v>10</c:v>
                </c:pt>
                <c:pt idx="12283">
                  <c:v>9</c:v>
                </c:pt>
                <c:pt idx="12284">
                  <c:v>7</c:v>
                </c:pt>
                <c:pt idx="12285">
                  <c:v>10</c:v>
                </c:pt>
                <c:pt idx="12286">
                  <c:v>9</c:v>
                </c:pt>
                <c:pt idx="12287">
                  <c:v>9</c:v>
                </c:pt>
                <c:pt idx="12288">
                  <c:v>11</c:v>
                </c:pt>
                <c:pt idx="12289">
                  <c:v>9</c:v>
                </c:pt>
                <c:pt idx="12290">
                  <c:v>9</c:v>
                </c:pt>
                <c:pt idx="12291">
                  <c:v>9</c:v>
                </c:pt>
                <c:pt idx="12292">
                  <c:v>9</c:v>
                </c:pt>
                <c:pt idx="12293">
                  <c:v>9</c:v>
                </c:pt>
                <c:pt idx="12294">
                  <c:v>8</c:v>
                </c:pt>
                <c:pt idx="12295">
                  <c:v>9</c:v>
                </c:pt>
                <c:pt idx="12296">
                  <c:v>8</c:v>
                </c:pt>
                <c:pt idx="12297">
                  <c:v>9</c:v>
                </c:pt>
                <c:pt idx="12298">
                  <c:v>8</c:v>
                </c:pt>
                <c:pt idx="12299">
                  <c:v>11</c:v>
                </c:pt>
                <c:pt idx="12300">
                  <c:v>11</c:v>
                </c:pt>
                <c:pt idx="12301">
                  <c:v>9</c:v>
                </c:pt>
                <c:pt idx="12302">
                  <c:v>13</c:v>
                </c:pt>
                <c:pt idx="12303">
                  <c:v>9</c:v>
                </c:pt>
                <c:pt idx="12304">
                  <c:v>10</c:v>
                </c:pt>
                <c:pt idx="12305">
                  <c:v>10</c:v>
                </c:pt>
                <c:pt idx="12306">
                  <c:v>11</c:v>
                </c:pt>
                <c:pt idx="12307">
                  <c:v>9</c:v>
                </c:pt>
                <c:pt idx="12308">
                  <c:v>9</c:v>
                </c:pt>
                <c:pt idx="12309">
                  <c:v>9</c:v>
                </c:pt>
                <c:pt idx="12310">
                  <c:v>9</c:v>
                </c:pt>
                <c:pt idx="12311">
                  <c:v>8</c:v>
                </c:pt>
                <c:pt idx="12312">
                  <c:v>9</c:v>
                </c:pt>
                <c:pt idx="12313">
                  <c:v>9</c:v>
                </c:pt>
                <c:pt idx="12314">
                  <c:v>10</c:v>
                </c:pt>
                <c:pt idx="12315">
                  <c:v>8</c:v>
                </c:pt>
                <c:pt idx="12316">
                  <c:v>10</c:v>
                </c:pt>
                <c:pt idx="12317">
                  <c:v>10</c:v>
                </c:pt>
                <c:pt idx="12318">
                  <c:v>8</c:v>
                </c:pt>
                <c:pt idx="12319">
                  <c:v>9</c:v>
                </c:pt>
                <c:pt idx="12320">
                  <c:v>8</c:v>
                </c:pt>
                <c:pt idx="12321">
                  <c:v>9</c:v>
                </c:pt>
                <c:pt idx="12322">
                  <c:v>8</c:v>
                </c:pt>
                <c:pt idx="12323">
                  <c:v>11</c:v>
                </c:pt>
                <c:pt idx="12324">
                  <c:v>9</c:v>
                </c:pt>
                <c:pt idx="12325">
                  <c:v>9</c:v>
                </c:pt>
                <c:pt idx="12326">
                  <c:v>11</c:v>
                </c:pt>
                <c:pt idx="12327">
                  <c:v>8</c:v>
                </c:pt>
                <c:pt idx="12328">
                  <c:v>9</c:v>
                </c:pt>
                <c:pt idx="12329">
                  <c:v>9</c:v>
                </c:pt>
                <c:pt idx="12330">
                  <c:v>12</c:v>
                </c:pt>
                <c:pt idx="12331">
                  <c:v>9</c:v>
                </c:pt>
                <c:pt idx="12332">
                  <c:v>9</c:v>
                </c:pt>
                <c:pt idx="12333">
                  <c:v>9</c:v>
                </c:pt>
                <c:pt idx="12334">
                  <c:v>9</c:v>
                </c:pt>
                <c:pt idx="12335">
                  <c:v>9</c:v>
                </c:pt>
                <c:pt idx="12336">
                  <c:v>9</c:v>
                </c:pt>
                <c:pt idx="12337">
                  <c:v>9</c:v>
                </c:pt>
                <c:pt idx="12338">
                  <c:v>9</c:v>
                </c:pt>
                <c:pt idx="12339">
                  <c:v>9</c:v>
                </c:pt>
                <c:pt idx="12340">
                  <c:v>9</c:v>
                </c:pt>
                <c:pt idx="12341">
                  <c:v>9</c:v>
                </c:pt>
                <c:pt idx="12342">
                  <c:v>9</c:v>
                </c:pt>
                <c:pt idx="12343">
                  <c:v>9</c:v>
                </c:pt>
                <c:pt idx="12344">
                  <c:v>7</c:v>
                </c:pt>
                <c:pt idx="12345">
                  <c:v>9</c:v>
                </c:pt>
                <c:pt idx="12346">
                  <c:v>9</c:v>
                </c:pt>
                <c:pt idx="12347">
                  <c:v>10</c:v>
                </c:pt>
                <c:pt idx="12348">
                  <c:v>11</c:v>
                </c:pt>
                <c:pt idx="12349">
                  <c:v>9</c:v>
                </c:pt>
                <c:pt idx="12350">
                  <c:v>9</c:v>
                </c:pt>
                <c:pt idx="12351">
                  <c:v>7</c:v>
                </c:pt>
                <c:pt idx="12352">
                  <c:v>9</c:v>
                </c:pt>
                <c:pt idx="12353">
                  <c:v>9</c:v>
                </c:pt>
                <c:pt idx="12354">
                  <c:v>9</c:v>
                </c:pt>
                <c:pt idx="12355">
                  <c:v>9</c:v>
                </c:pt>
                <c:pt idx="12356">
                  <c:v>9</c:v>
                </c:pt>
                <c:pt idx="12357">
                  <c:v>9</c:v>
                </c:pt>
                <c:pt idx="12358">
                  <c:v>8</c:v>
                </c:pt>
                <c:pt idx="12359">
                  <c:v>8</c:v>
                </c:pt>
                <c:pt idx="12360">
                  <c:v>9</c:v>
                </c:pt>
                <c:pt idx="12361">
                  <c:v>10</c:v>
                </c:pt>
                <c:pt idx="12362">
                  <c:v>9</c:v>
                </c:pt>
                <c:pt idx="12363">
                  <c:v>9</c:v>
                </c:pt>
                <c:pt idx="12364">
                  <c:v>9</c:v>
                </c:pt>
                <c:pt idx="12365">
                  <c:v>8</c:v>
                </c:pt>
                <c:pt idx="12366">
                  <c:v>9</c:v>
                </c:pt>
                <c:pt idx="12367">
                  <c:v>11</c:v>
                </c:pt>
                <c:pt idx="12368">
                  <c:v>9</c:v>
                </c:pt>
                <c:pt idx="12369">
                  <c:v>11</c:v>
                </c:pt>
                <c:pt idx="12370">
                  <c:v>9</c:v>
                </c:pt>
                <c:pt idx="12371">
                  <c:v>10</c:v>
                </c:pt>
                <c:pt idx="12372">
                  <c:v>9</c:v>
                </c:pt>
                <c:pt idx="12373">
                  <c:v>8</c:v>
                </c:pt>
                <c:pt idx="12374">
                  <c:v>9</c:v>
                </c:pt>
                <c:pt idx="12375">
                  <c:v>8</c:v>
                </c:pt>
                <c:pt idx="12376">
                  <c:v>10</c:v>
                </c:pt>
                <c:pt idx="12377">
                  <c:v>8</c:v>
                </c:pt>
                <c:pt idx="12378">
                  <c:v>9</c:v>
                </c:pt>
                <c:pt idx="12379">
                  <c:v>9</c:v>
                </c:pt>
                <c:pt idx="12380">
                  <c:v>11</c:v>
                </c:pt>
                <c:pt idx="12381">
                  <c:v>11</c:v>
                </c:pt>
                <c:pt idx="12382">
                  <c:v>10</c:v>
                </c:pt>
                <c:pt idx="12383">
                  <c:v>10</c:v>
                </c:pt>
                <c:pt idx="12384">
                  <c:v>9</c:v>
                </c:pt>
                <c:pt idx="12385">
                  <c:v>10</c:v>
                </c:pt>
                <c:pt idx="12386">
                  <c:v>9</c:v>
                </c:pt>
                <c:pt idx="12387">
                  <c:v>9</c:v>
                </c:pt>
                <c:pt idx="12388">
                  <c:v>9</c:v>
                </c:pt>
                <c:pt idx="12389">
                  <c:v>8</c:v>
                </c:pt>
                <c:pt idx="12390">
                  <c:v>9</c:v>
                </c:pt>
                <c:pt idx="12391">
                  <c:v>12</c:v>
                </c:pt>
                <c:pt idx="12392">
                  <c:v>10</c:v>
                </c:pt>
                <c:pt idx="12393">
                  <c:v>9</c:v>
                </c:pt>
                <c:pt idx="12394">
                  <c:v>8</c:v>
                </c:pt>
                <c:pt idx="12395">
                  <c:v>9</c:v>
                </c:pt>
                <c:pt idx="12396">
                  <c:v>10</c:v>
                </c:pt>
                <c:pt idx="12397">
                  <c:v>10</c:v>
                </c:pt>
                <c:pt idx="12398">
                  <c:v>11</c:v>
                </c:pt>
                <c:pt idx="12399">
                  <c:v>9</c:v>
                </c:pt>
                <c:pt idx="12400">
                  <c:v>9</c:v>
                </c:pt>
                <c:pt idx="12401">
                  <c:v>7</c:v>
                </c:pt>
                <c:pt idx="12402">
                  <c:v>13</c:v>
                </c:pt>
                <c:pt idx="12403">
                  <c:v>10</c:v>
                </c:pt>
                <c:pt idx="12404">
                  <c:v>9</c:v>
                </c:pt>
                <c:pt idx="12405">
                  <c:v>11</c:v>
                </c:pt>
                <c:pt idx="12406">
                  <c:v>8</c:v>
                </c:pt>
                <c:pt idx="12407">
                  <c:v>9</c:v>
                </c:pt>
                <c:pt idx="12408">
                  <c:v>9</c:v>
                </c:pt>
                <c:pt idx="12409">
                  <c:v>10</c:v>
                </c:pt>
                <c:pt idx="12410">
                  <c:v>9</c:v>
                </c:pt>
                <c:pt idx="12411">
                  <c:v>9</c:v>
                </c:pt>
                <c:pt idx="12412">
                  <c:v>11</c:v>
                </c:pt>
                <c:pt idx="12413">
                  <c:v>14</c:v>
                </c:pt>
                <c:pt idx="12414">
                  <c:v>9</c:v>
                </c:pt>
                <c:pt idx="12415">
                  <c:v>9</c:v>
                </c:pt>
                <c:pt idx="12416">
                  <c:v>8</c:v>
                </c:pt>
                <c:pt idx="12417">
                  <c:v>8</c:v>
                </c:pt>
                <c:pt idx="12418">
                  <c:v>6</c:v>
                </c:pt>
                <c:pt idx="12419">
                  <c:v>7</c:v>
                </c:pt>
                <c:pt idx="12420">
                  <c:v>8</c:v>
                </c:pt>
                <c:pt idx="12421">
                  <c:v>7</c:v>
                </c:pt>
                <c:pt idx="12422">
                  <c:v>8</c:v>
                </c:pt>
                <c:pt idx="12423">
                  <c:v>6</c:v>
                </c:pt>
                <c:pt idx="12424">
                  <c:v>10</c:v>
                </c:pt>
                <c:pt idx="12425">
                  <c:v>7</c:v>
                </c:pt>
                <c:pt idx="12426">
                  <c:v>6</c:v>
                </c:pt>
                <c:pt idx="12427">
                  <c:v>7</c:v>
                </c:pt>
                <c:pt idx="12428">
                  <c:v>6</c:v>
                </c:pt>
                <c:pt idx="12429">
                  <c:v>7</c:v>
                </c:pt>
                <c:pt idx="12430">
                  <c:v>3</c:v>
                </c:pt>
                <c:pt idx="12431">
                  <c:v>6</c:v>
                </c:pt>
                <c:pt idx="12432">
                  <c:v>5</c:v>
                </c:pt>
                <c:pt idx="12433">
                  <c:v>7</c:v>
                </c:pt>
                <c:pt idx="12434">
                  <c:v>7</c:v>
                </c:pt>
                <c:pt idx="12435">
                  <c:v>6</c:v>
                </c:pt>
                <c:pt idx="12436">
                  <c:v>8</c:v>
                </c:pt>
                <c:pt idx="12437">
                  <c:v>6</c:v>
                </c:pt>
                <c:pt idx="12438">
                  <c:v>6</c:v>
                </c:pt>
                <c:pt idx="12439">
                  <c:v>6</c:v>
                </c:pt>
                <c:pt idx="12440">
                  <c:v>7</c:v>
                </c:pt>
                <c:pt idx="12441">
                  <c:v>6</c:v>
                </c:pt>
                <c:pt idx="12442">
                  <c:v>5</c:v>
                </c:pt>
                <c:pt idx="12443">
                  <c:v>7</c:v>
                </c:pt>
                <c:pt idx="12444">
                  <c:v>8</c:v>
                </c:pt>
                <c:pt idx="12445">
                  <c:v>6</c:v>
                </c:pt>
                <c:pt idx="12446">
                  <c:v>7</c:v>
                </c:pt>
                <c:pt idx="12447">
                  <c:v>6</c:v>
                </c:pt>
                <c:pt idx="12448">
                  <c:v>6</c:v>
                </c:pt>
                <c:pt idx="12449">
                  <c:v>6</c:v>
                </c:pt>
                <c:pt idx="12450">
                  <c:v>7</c:v>
                </c:pt>
                <c:pt idx="12451">
                  <c:v>7</c:v>
                </c:pt>
                <c:pt idx="12452">
                  <c:v>5</c:v>
                </c:pt>
                <c:pt idx="12453">
                  <c:v>6</c:v>
                </c:pt>
                <c:pt idx="12454">
                  <c:v>5</c:v>
                </c:pt>
                <c:pt idx="12455">
                  <c:v>7</c:v>
                </c:pt>
                <c:pt idx="12456">
                  <c:v>7</c:v>
                </c:pt>
                <c:pt idx="12457">
                  <c:v>8</c:v>
                </c:pt>
                <c:pt idx="12458">
                  <c:v>7</c:v>
                </c:pt>
                <c:pt idx="12459">
                  <c:v>6</c:v>
                </c:pt>
                <c:pt idx="12460">
                  <c:v>6</c:v>
                </c:pt>
                <c:pt idx="12461">
                  <c:v>3</c:v>
                </c:pt>
                <c:pt idx="12462">
                  <c:v>6</c:v>
                </c:pt>
                <c:pt idx="12463">
                  <c:v>6</c:v>
                </c:pt>
                <c:pt idx="12464">
                  <c:v>7</c:v>
                </c:pt>
                <c:pt idx="12465">
                  <c:v>6</c:v>
                </c:pt>
                <c:pt idx="12466">
                  <c:v>5</c:v>
                </c:pt>
                <c:pt idx="12467">
                  <c:v>5</c:v>
                </c:pt>
                <c:pt idx="12468">
                  <c:v>6</c:v>
                </c:pt>
                <c:pt idx="12469">
                  <c:v>7</c:v>
                </c:pt>
                <c:pt idx="12470">
                  <c:v>5</c:v>
                </c:pt>
                <c:pt idx="12471">
                  <c:v>7</c:v>
                </c:pt>
                <c:pt idx="12472">
                  <c:v>6</c:v>
                </c:pt>
                <c:pt idx="12473">
                  <c:v>3</c:v>
                </c:pt>
                <c:pt idx="12474">
                  <c:v>6</c:v>
                </c:pt>
                <c:pt idx="12475">
                  <c:v>6</c:v>
                </c:pt>
                <c:pt idx="12476">
                  <c:v>4</c:v>
                </c:pt>
                <c:pt idx="12477">
                  <c:v>6</c:v>
                </c:pt>
                <c:pt idx="12478">
                  <c:v>6</c:v>
                </c:pt>
                <c:pt idx="12479">
                  <c:v>7</c:v>
                </c:pt>
                <c:pt idx="12480">
                  <c:v>6</c:v>
                </c:pt>
                <c:pt idx="12481">
                  <c:v>7</c:v>
                </c:pt>
                <c:pt idx="12482">
                  <c:v>7</c:v>
                </c:pt>
                <c:pt idx="12483">
                  <c:v>6</c:v>
                </c:pt>
                <c:pt idx="12484">
                  <c:v>8</c:v>
                </c:pt>
                <c:pt idx="12485">
                  <c:v>6</c:v>
                </c:pt>
                <c:pt idx="12486">
                  <c:v>8</c:v>
                </c:pt>
                <c:pt idx="12487">
                  <c:v>8</c:v>
                </c:pt>
                <c:pt idx="12488">
                  <c:v>9</c:v>
                </c:pt>
                <c:pt idx="12489">
                  <c:v>8</c:v>
                </c:pt>
                <c:pt idx="12490">
                  <c:v>7</c:v>
                </c:pt>
                <c:pt idx="12491">
                  <c:v>9</c:v>
                </c:pt>
                <c:pt idx="12492">
                  <c:v>7</c:v>
                </c:pt>
                <c:pt idx="12493">
                  <c:v>8</c:v>
                </c:pt>
                <c:pt idx="12494">
                  <c:v>8</c:v>
                </c:pt>
                <c:pt idx="12495">
                  <c:v>8</c:v>
                </c:pt>
                <c:pt idx="12496">
                  <c:v>7</c:v>
                </c:pt>
                <c:pt idx="12497">
                  <c:v>7</c:v>
                </c:pt>
                <c:pt idx="12498">
                  <c:v>7</c:v>
                </c:pt>
                <c:pt idx="12499">
                  <c:v>8</c:v>
                </c:pt>
                <c:pt idx="12500">
                  <c:v>8</c:v>
                </c:pt>
                <c:pt idx="12501">
                  <c:v>8</c:v>
                </c:pt>
                <c:pt idx="12502">
                  <c:v>9</c:v>
                </c:pt>
                <c:pt idx="12503">
                  <c:v>7</c:v>
                </c:pt>
                <c:pt idx="12504">
                  <c:v>6</c:v>
                </c:pt>
                <c:pt idx="12505">
                  <c:v>8</c:v>
                </c:pt>
                <c:pt idx="12506">
                  <c:v>9</c:v>
                </c:pt>
                <c:pt idx="12507">
                  <c:v>8</c:v>
                </c:pt>
                <c:pt idx="12508">
                  <c:v>9</c:v>
                </c:pt>
                <c:pt idx="12509">
                  <c:v>7</c:v>
                </c:pt>
                <c:pt idx="12510">
                  <c:v>8</c:v>
                </c:pt>
                <c:pt idx="12511">
                  <c:v>6</c:v>
                </c:pt>
                <c:pt idx="12512">
                  <c:v>8</c:v>
                </c:pt>
                <c:pt idx="12513">
                  <c:v>9</c:v>
                </c:pt>
                <c:pt idx="12514">
                  <c:v>7</c:v>
                </c:pt>
                <c:pt idx="12515">
                  <c:v>8</c:v>
                </c:pt>
                <c:pt idx="12516">
                  <c:v>7</c:v>
                </c:pt>
                <c:pt idx="12517">
                  <c:v>9</c:v>
                </c:pt>
                <c:pt idx="12518">
                  <c:v>8</c:v>
                </c:pt>
                <c:pt idx="12519">
                  <c:v>9</c:v>
                </c:pt>
                <c:pt idx="12520">
                  <c:v>7</c:v>
                </c:pt>
                <c:pt idx="12521">
                  <c:v>9</c:v>
                </c:pt>
                <c:pt idx="12522">
                  <c:v>9</c:v>
                </c:pt>
                <c:pt idx="12523">
                  <c:v>8</c:v>
                </c:pt>
                <c:pt idx="12524">
                  <c:v>11</c:v>
                </c:pt>
                <c:pt idx="12525">
                  <c:v>9</c:v>
                </c:pt>
                <c:pt idx="12526">
                  <c:v>9</c:v>
                </c:pt>
                <c:pt idx="12527">
                  <c:v>9</c:v>
                </c:pt>
                <c:pt idx="12528">
                  <c:v>8</c:v>
                </c:pt>
                <c:pt idx="12529">
                  <c:v>9</c:v>
                </c:pt>
                <c:pt idx="12530">
                  <c:v>10</c:v>
                </c:pt>
                <c:pt idx="12531">
                  <c:v>9</c:v>
                </c:pt>
                <c:pt idx="12532">
                  <c:v>11</c:v>
                </c:pt>
                <c:pt idx="12533">
                  <c:v>9</c:v>
                </c:pt>
                <c:pt idx="12534">
                  <c:v>9</c:v>
                </c:pt>
                <c:pt idx="12535">
                  <c:v>9</c:v>
                </c:pt>
                <c:pt idx="12536">
                  <c:v>10</c:v>
                </c:pt>
                <c:pt idx="12537">
                  <c:v>9</c:v>
                </c:pt>
                <c:pt idx="12538">
                  <c:v>9</c:v>
                </c:pt>
                <c:pt idx="12539">
                  <c:v>10</c:v>
                </c:pt>
                <c:pt idx="12540">
                  <c:v>9</c:v>
                </c:pt>
                <c:pt idx="12541">
                  <c:v>9</c:v>
                </c:pt>
                <c:pt idx="12542">
                  <c:v>9</c:v>
                </c:pt>
                <c:pt idx="12543">
                  <c:v>9</c:v>
                </c:pt>
                <c:pt idx="12544">
                  <c:v>9</c:v>
                </c:pt>
                <c:pt idx="12545">
                  <c:v>9</c:v>
                </c:pt>
                <c:pt idx="12546">
                  <c:v>11</c:v>
                </c:pt>
                <c:pt idx="12547">
                  <c:v>8</c:v>
                </c:pt>
                <c:pt idx="12548">
                  <c:v>9</c:v>
                </c:pt>
                <c:pt idx="12549">
                  <c:v>8</c:v>
                </c:pt>
                <c:pt idx="12550">
                  <c:v>8</c:v>
                </c:pt>
                <c:pt idx="12551">
                  <c:v>8</c:v>
                </c:pt>
                <c:pt idx="12552">
                  <c:v>8</c:v>
                </c:pt>
                <c:pt idx="12553">
                  <c:v>8</c:v>
                </c:pt>
                <c:pt idx="12554">
                  <c:v>9</c:v>
                </c:pt>
                <c:pt idx="12555">
                  <c:v>8</c:v>
                </c:pt>
                <c:pt idx="12556">
                  <c:v>9</c:v>
                </c:pt>
                <c:pt idx="12557">
                  <c:v>8</c:v>
                </c:pt>
                <c:pt idx="12558">
                  <c:v>8</c:v>
                </c:pt>
                <c:pt idx="12559">
                  <c:v>7</c:v>
                </c:pt>
                <c:pt idx="12560">
                  <c:v>9</c:v>
                </c:pt>
                <c:pt idx="12561">
                  <c:v>9</c:v>
                </c:pt>
                <c:pt idx="12562">
                  <c:v>8</c:v>
                </c:pt>
                <c:pt idx="12563">
                  <c:v>9</c:v>
                </c:pt>
                <c:pt idx="12564">
                  <c:v>8</c:v>
                </c:pt>
                <c:pt idx="12565">
                  <c:v>8</c:v>
                </c:pt>
                <c:pt idx="12566">
                  <c:v>8</c:v>
                </c:pt>
                <c:pt idx="12567">
                  <c:v>9</c:v>
                </c:pt>
                <c:pt idx="12568">
                  <c:v>8</c:v>
                </c:pt>
                <c:pt idx="12569">
                  <c:v>9</c:v>
                </c:pt>
                <c:pt idx="12570">
                  <c:v>9</c:v>
                </c:pt>
                <c:pt idx="12571">
                  <c:v>7</c:v>
                </c:pt>
                <c:pt idx="12572">
                  <c:v>9</c:v>
                </c:pt>
                <c:pt idx="12573">
                  <c:v>9</c:v>
                </c:pt>
                <c:pt idx="12574">
                  <c:v>9</c:v>
                </c:pt>
                <c:pt idx="12575">
                  <c:v>8</c:v>
                </c:pt>
                <c:pt idx="12576">
                  <c:v>7</c:v>
                </c:pt>
                <c:pt idx="12577">
                  <c:v>9</c:v>
                </c:pt>
                <c:pt idx="12578">
                  <c:v>9</c:v>
                </c:pt>
                <c:pt idx="12579">
                  <c:v>8</c:v>
                </c:pt>
                <c:pt idx="12580">
                  <c:v>9</c:v>
                </c:pt>
                <c:pt idx="12581">
                  <c:v>9</c:v>
                </c:pt>
                <c:pt idx="12582">
                  <c:v>9</c:v>
                </c:pt>
                <c:pt idx="12583">
                  <c:v>8</c:v>
                </c:pt>
                <c:pt idx="12584">
                  <c:v>9</c:v>
                </c:pt>
                <c:pt idx="12585">
                  <c:v>9</c:v>
                </c:pt>
                <c:pt idx="12586">
                  <c:v>8</c:v>
                </c:pt>
                <c:pt idx="12587">
                  <c:v>9</c:v>
                </c:pt>
                <c:pt idx="12588">
                  <c:v>9</c:v>
                </c:pt>
                <c:pt idx="12589">
                  <c:v>10</c:v>
                </c:pt>
                <c:pt idx="12590">
                  <c:v>9</c:v>
                </c:pt>
                <c:pt idx="12591">
                  <c:v>11</c:v>
                </c:pt>
                <c:pt idx="12592">
                  <c:v>11</c:v>
                </c:pt>
                <c:pt idx="12593">
                  <c:v>9</c:v>
                </c:pt>
                <c:pt idx="12594">
                  <c:v>10</c:v>
                </c:pt>
                <c:pt idx="12595">
                  <c:v>8</c:v>
                </c:pt>
                <c:pt idx="12596">
                  <c:v>9</c:v>
                </c:pt>
                <c:pt idx="12597">
                  <c:v>8</c:v>
                </c:pt>
                <c:pt idx="12598">
                  <c:v>11</c:v>
                </c:pt>
                <c:pt idx="12599">
                  <c:v>9</c:v>
                </c:pt>
                <c:pt idx="12600">
                  <c:v>9</c:v>
                </c:pt>
                <c:pt idx="12601">
                  <c:v>9</c:v>
                </c:pt>
                <c:pt idx="12602">
                  <c:v>11</c:v>
                </c:pt>
                <c:pt idx="12603">
                  <c:v>11</c:v>
                </c:pt>
                <c:pt idx="12604">
                  <c:v>8</c:v>
                </c:pt>
                <c:pt idx="12605">
                  <c:v>9</c:v>
                </c:pt>
                <c:pt idx="12606">
                  <c:v>9</c:v>
                </c:pt>
                <c:pt idx="12607">
                  <c:v>10</c:v>
                </c:pt>
                <c:pt idx="12608">
                  <c:v>10</c:v>
                </c:pt>
                <c:pt idx="12609">
                  <c:v>9</c:v>
                </c:pt>
                <c:pt idx="12610">
                  <c:v>9</c:v>
                </c:pt>
                <c:pt idx="12611">
                  <c:v>9</c:v>
                </c:pt>
                <c:pt idx="12612">
                  <c:v>9</c:v>
                </c:pt>
                <c:pt idx="12613">
                  <c:v>11</c:v>
                </c:pt>
                <c:pt idx="12614">
                  <c:v>9</c:v>
                </c:pt>
                <c:pt idx="12615">
                  <c:v>9</c:v>
                </c:pt>
                <c:pt idx="12616">
                  <c:v>9</c:v>
                </c:pt>
                <c:pt idx="12617">
                  <c:v>8</c:v>
                </c:pt>
                <c:pt idx="12618">
                  <c:v>9</c:v>
                </c:pt>
                <c:pt idx="12619">
                  <c:v>9</c:v>
                </c:pt>
                <c:pt idx="12620">
                  <c:v>9</c:v>
                </c:pt>
                <c:pt idx="12621">
                  <c:v>7</c:v>
                </c:pt>
                <c:pt idx="12622">
                  <c:v>9</c:v>
                </c:pt>
                <c:pt idx="12623">
                  <c:v>8</c:v>
                </c:pt>
                <c:pt idx="12624">
                  <c:v>9</c:v>
                </c:pt>
                <c:pt idx="12625">
                  <c:v>9</c:v>
                </c:pt>
                <c:pt idx="12626">
                  <c:v>8</c:v>
                </c:pt>
                <c:pt idx="12627">
                  <c:v>9</c:v>
                </c:pt>
                <c:pt idx="12628">
                  <c:v>8</c:v>
                </c:pt>
                <c:pt idx="12629">
                  <c:v>10</c:v>
                </c:pt>
                <c:pt idx="12630">
                  <c:v>9</c:v>
                </c:pt>
                <c:pt idx="12631">
                  <c:v>9</c:v>
                </c:pt>
                <c:pt idx="12632">
                  <c:v>9</c:v>
                </c:pt>
                <c:pt idx="12633">
                  <c:v>9</c:v>
                </c:pt>
                <c:pt idx="12634">
                  <c:v>8</c:v>
                </c:pt>
                <c:pt idx="12635">
                  <c:v>9</c:v>
                </c:pt>
                <c:pt idx="12636">
                  <c:v>10</c:v>
                </c:pt>
                <c:pt idx="12637">
                  <c:v>9</c:v>
                </c:pt>
                <c:pt idx="12638">
                  <c:v>9</c:v>
                </c:pt>
                <c:pt idx="12639">
                  <c:v>9</c:v>
                </c:pt>
                <c:pt idx="12640">
                  <c:v>9</c:v>
                </c:pt>
                <c:pt idx="12641">
                  <c:v>8</c:v>
                </c:pt>
                <c:pt idx="12642">
                  <c:v>9</c:v>
                </c:pt>
                <c:pt idx="12643">
                  <c:v>9</c:v>
                </c:pt>
                <c:pt idx="12644">
                  <c:v>9</c:v>
                </c:pt>
                <c:pt idx="12645">
                  <c:v>9</c:v>
                </c:pt>
                <c:pt idx="12646">
                  <c:v>12</c:v>
                </c:pt>
                <c:pt idx="12647">
                  <c:v>8</c:v>
                </c:pt>
                <c:pt idx="12648">
                  <c:v>9</c:v>
                </c:pt>
                <c:pt idx="12649">
                  <c:v>10</c:v>
                </c:pt>
                <c:pt idx="12650">
                  <c:v>9</c:v>
                </c:pt>
                <c:pt idx="12651">
                  <c:v>9</c:v>
                </c:pt>
                <c:pt idx="12652">
                  <c:v>9</c:v>
                </c:pt>
                <c:pt idx="12653">
                  <c:v>11</c:v>
                </c:pt>
                <c:pt idx="12654">
                  <c:v>9</c:v>
                </c:pt>
                <c:pt idx="12655">
                  <c:v>12</c:v>
                </c:pt>
                <c:pt idx="12656">
                  <c:v>12</c:v>
                </c:pt>
                <c:pt idx="12657">
                  <c:v>11</c:v>
                </c:pt>
                <c:pt idx="12658">
                  <c:v>11</c:v>
                </c:pt>
                <c:pt idx="12659">
                  <c:v>9</c:v>
                </c:pt>
                <c:pt idx="12660">
                  <c:v>10</c:v>
                </c:pt>
                <c:pt idx="12661">
                  <c:v>10</c:v>
                </c:pt>
                <c:pt idx="12662">
                  <c:v>11</c:v>
                </c:pt>
                <c:pt idx="12663">
                  <c:v>11</c:v>
                </c:pt>
                <c:pt idx="12664">
                  <c:v>11</c:v>
                </c:pt>
                <c:pt idx="12665">
                  <c:v>11</c:v>
                </c:pt>
                <c:pt idx="12666">
                  <c:v>9</c:v>
                </c:pt>
                <c:pt idx="12667">
                  <c:v>11</c:v>
                </c:pt>
                <c:pt idx="12668">
                  <c:v>9</c:v>
                </c:pt>
                <c:pt idx="12669">
                  <c:v>11</c:v>
                </c:pt>
                <c:pt idx="12670">
                  <c:v>11</c:v>
                </c:pt>
                <c:pt idx="12671">
                  <c:v>11</c:v>
                </c:pt>
                <c:pt idx="12672">
                  <c:v>11</c:v>
                </c:pt>
                <c:pt idx="12673">
                  <c:v>12</c:v>
                </c:pt>
                <c:pt idx="12674">
                  <c:v>12</c:v>
                </c:pt>
                <c:pt idx="12675">
                  <c:v>12</c:v>
                </c:pt>
                <c:pt idx="12676">
                  <c:v>10</c:v>
                </c:pt>
                <c:pt idx="12677">
                  <c:v>13</c:v>
                </c:pt>
                <c:pt idx="12678">
                  <c:v>9</c:v>
                </c:pt>
                <c:pt idx="12679">
                  <c:v>11</c:v>
                </c:pt>
                <c:pt idx="12680">
                  <c:v>12</c:v>
                </c:pt>
                <c:pt idx="12681">
                  <c:v>11</c:v>
                </c:pt>
                <c:pt idx="12682">
                  <c:v>12</c:v>
                </c:pt>
                <c:pt idx="12683">
                  <c:v>41</c:v>
                </c:pt>
                <c:pt idx="12684">
                  <c:v>11</c:v>
                </c:pt>
                <c:pt idx="12685">
                  <c:v>10</c:v>
                </c:pt>
                <c:pt idx="12686">
                  <c:v>10</c:v>
                </c:pt>
                <c:pt idx="12687">
                  <c:v>10</c:v>
                </c:pt>
                <c:pt idx="12688">
                  <c:v>10</c:v>
                </c:pt>
                <c:pt idx="12689">
                  <c:v>9</c:v>
                </c:pt>
                <c:pt idx="12690">
                  <c:v>11</c:v>
                </c:pt>
                <c:pt idx="12691">
                  <c:v>11</c:v>
                </c:pt>
                <c:pt idx="12692">
                  <c:v>9</c:v>
                </c:pt>
                <c:pt idx="12693">
                  <c:v>9</c:v>
                </c:pt>
                <c:pt idx="12694">
                  <c:v>11</c:v>
                </c:pt>
                <c:pt idx="12695">
                  <c:v>11</c:v>
                </c:pt>
                <c:pt idx="12696">
                  <c:v>10</c:v>
                </c:pt>
                <c:pt idx="12697">
                  <c:v>11</c:v>
                </c:pt>
                <c:pt idx="12698">
                  <c:v>11</c:v>
                </c:pt>
                <c:pt idx="12699">
                  <c:v>11</c:v>
                </c:pt>
                <c:pt idx="12700">
                  <c:v>9</c:v>
                </c:pt>
                <c:pt idx="12701">
                  <c:v>11</c:v>
                </c:pt>
                <c:pt idx="12702">
                  <c:v>9</c:v>
                </c:pt>
                <c:pt idx="12703">
                  <c:v>9</c:v>
                </c:pt>
                <c:pt idx="12704">
                  <c:v>12</c:v>
                </c:pt>
                <c:pt idx="12705">
                  <c:v>11</c:v>
                </c:pt>
                <c:pt idx="12706">
                  <c:v>12</c:v>
                </c:pt>
                <c:pt idx="12707">
                  <c:v>11</c:v>
                </c:pt>
                <c:pt idx="12708">
                  <c:v>13</c:v>
                </c:pt>
                <c:pt idx="12709">
                  <c:v>11</c:v>
                </c:pt>
                <c:pt idx="12710">
                  <c:v>11</c:v>
                </c:pt>
                <c:pt idx="12711">
                  <c:v>10</c:v>
                </c:pt>
                <c:pt idx="12712">
                  <c:v>11</c:v>
                </c:pt>
                <c:pt idx="12713">
                  <c:v>11</c:v>
                </c:pt>
                <c:pt idx="12714">
                  <c:v>8</c:v>
                </c:pt>
                <c:pt idx="12715">
                  <c:v>12</c:v>
                </c:pt>
                <c:pt idx="12716">
                  <c:v>11</c:v>
                </c:pt>
                <c:pt idx="12717">
                  <c:v>12</c:v>
                </c:pt>
                <c:pt idx="12718">
                  <c:v>11</c:v>
                </c:pt>
                <c:pt idx="12719">
                  <c:v>11</c:v>
                </c:pt>
                <c:pt idx="12720">
                  <c:v>10</c:v>
                </c:pt>
                <c:pt idx="12721">
                  <c:v>12</c:v>
                </c:pt>
                <c:pt idx="12722">
                  <c:v>11</c:v>
                </c:pt>
                <c:pt idx="12723">
                  <c:v>11</c:v>
                </c:pt>
                <c:pt idx="12724">
                  <c:v>11</c:v>
                </c:pt>
                <c:pt idx="12725">
                  <c:v>12</c:v>
                </c:pt>
                <c:pt idx="12726">
                  <c:v>12</c:v>
                </c:pt>
                <c:pt idx="12727">
                  <c:v>11</c:v>
                </c:pt>
                <c:pt idx="12728">
                  <c:v>12</c:v>
                </c:pt>
                <c:pt idx="12729">
                  <c:v>11</c:v>
                </c:pt>
                <c:pt idx="12730">
                  <c:v>11</c:v>
                </c:pt>
                <c:pt idx="12731">
                  <c:v>7</c:v>
                </c:pt>
                <c:pt idx="12732">
                  <c:v>11</c:v>
                </c:pt>
                <c:pt idx="12733">
                  <c:v>9</c:v>
                </c:pt>
                <c:pt idx="12734">
                  <c:v>9</c:v>
                </c:pt>
                <c:pt idx="12735">
                  <c:v>10</c:v>
                </c:pt>
                <c:pt idx="12736">
                  <c:v>9</c:v>
                </c:pt>
                <c:pt idx="12737">
                  <c:v>11</c:v>
                </c:pt>
                <c:pt idx="12738">
                  <c:v>37</c:v>
                </c:pt>
                <c:pt idx="12739">
                  <c:v>9</c:v>
                </c:pt>
                <c:pt idx="12740">
                  <c:v>9</c:v>
                </c:pt>
                <c:pt idx="12741">
                  <c:v>9</c:v>
                </c:pt>
                <c:pt idx="12742">
                  <c:v>9</c:v>
                </c:pt>
                <c:pt idx="12743">
                  <c:v>9</c:v>
                </c:pt>
                <c:pt idx="12744">
                  <c:v>9</c:v>
                </c:pt>
                <c:pt idx="12745">
                  <c:v>8</c:v>
                </c:pt>
                <c:pt idx="12746">
                  <c:v>9</c:v>
                </c:pt>
                <c:pt idx="12747">
                  <c:v>7</c:v>
                </c:pt>
                <c:pt idx="12748">
                  <c:v>8</c:v>
                </c:pt>
                <c:pt idx="12749">
                  <c:v>9</c:v>
                </c:pt>
                <c:pt idx="12750">
                  <c:v>8</c:v>
                </c:pt>
                <c:pt idx="12751">
                  <c:v>8</c:v>
                </c:pt>
                <c:pt idx="12752">
                  <c:v>8</c:v>
                </c:pt>
                <c:pt idx="12753">
                  <c:v>7</c:v>
                </c:pt>
                <c:pt idx="12754">
                  <c:v>8</c:v>
                </c:pt>
                <c:pt idx="12755">
                  <c:v>7</c:v>
                </c:pt>
                <c:pt idx="12756">
                  <c:v>9</c:v>
                </c:pt>
                <c:pt idx="12757">
                  <c:v>9</c:v>
                </c:pt>
                <c:pt idx="12758">
                  <c:v>8</c:v>
                </c:pt>
                <c:pt idx="12759">
                  <c:v>8</c:v>
                </c:pt>
                <c:pt idx="12760">
                  <c:v>6</c:v>
                </c:pt>
                <c:pt idx="12761">
                  <c:v>8</c:v>
                </c:pt>
                <c:pt idx="12762">
                  <c:v>5</c:v>
                </c:pt>
                <c:pt idx="12763">
                  <c:v>9</c:v>
                </c:pt>
                <c:pt idx="12764">
                  <c:v>7</c:v>
                </c:pt>
                <c:pt idx="12765">
                  <c:v>7</c:v>
                </c:pt>
                <c:pt idx="12766">
                  <c:v>7</c:v>
                </c:pt>
                <c:pt idx="12767">
                  <c:v>7</c:v>
                </c:pt>
                <c:pt idx="12768">
                  <c:v>7</c:v>
                </c:pt>
                <c:pt idx="12769">
                  <c:v>3</c:v>
                </c:pt>
                <c:pt idx="12770">
                  <c:v>8</c:v>
                </c:pt>
                <c:pt idx="12771">
                  <c:v>7</c:v>
                </c:pt>
                <c:pt idx="12772">
                  <c:v>7</c:v>
                </c:pt>
                <c:pt idx="12773">
                  <c:v>7</c:v>
                </c:pt>
                <c:pt idx="12774">
                  <c:v>7</c:v>
                </c:pt>
                <c:pt idx="12775">
                  <c:v>6</c:v>
                </c:pt>
                <c:pt idx="12776">
                  <c:v>7</c:v>
                </c:pt>
                <c:pt idx="12777">
                  <c:v>8</c:v>
                </c:pt>
                <c:pt idx="12778">
                  <c:v>9</c:v>
                </c:pt>
                <c:pt idx="12779">
                  <c:v>8</c:v>
                </c:pt>
                <c:pt idx="12780">
                  <c:v>7</c:v>
                </c:pt>
                <c:pt idx="12781">
                  <c:v>6</c:v>
                </c:pt>
                <c:pt idx="12782">
                  <c:v>7</c:v>
                </c:pt>
                <c:pt idx="12783">
                  <c:v>7</c:v>
                </c:pt>
                <c:pt idx="12784">
                  <c:v>7</c:v>
                </c:pt>
                <c:pt idx="12785">
                  <c:v>8</c:v>
                </c:pt>
                <c:pt idx="12786">
                  <c:v>5</c:v>
                </c:pt>
                <c:pt idx="12787">
                  <c:v>8</c:v>
                </c:pt>
                <c:pt idx="12788">
                  <c:v>5</c:v>
                </c:pt>
                <c:pt idx="12789">
                  <c:v>6</c:v>
                </c:pt>
                <c:pt idx="12790">
                  <c:v>8</c:v>
                </c:pt>
                <c:pt idx="12791">
                  <c:v>7</c:v>
                </c:pt>
                <c:pt idx="12792">
                  <c:v>7</c:v>
                </c:pt>
                <c:pt idx="12793">
                  <c:v>5</c:v>
                </c:pt>
                <c:pt idx="12794">
                  <c:v>7</c:v>
                </c:pt>
                <c:pt idx="12795">
                  <c:v>6</c:v>
                </c:pt>
                <c:pt idx="12796">
                  <c:v>7</c:v>
                </c:pt>
                <c:pt idx="12797">
                  <c:v>7</c:v>
                </c:pt>
                <c:pt idx="12798">
                  <c:v>8</c:v>
                </c:pt>
                <c:pt idx="12799">
                  <c:v>6</c:v>
                </c:pt>
                <c:pt idx="12800">
                  <c:v>5</c:v>
                </c:pt>
                <c:pt idx="12801">
                  <c:v>8</c:v>
                </c:pt>
                <c:pt idx="12802">
                  <c:v>7</c:v>
                </c:pt>
                <c:pt idx="12803">
                  <c:v>8</c:v>
                </c:pt>
                <c:pt idx="12804">
                  <c:v>8</c:v>
                </c:pt>
                <c:pt idx="12805">
                  <c:v>8</c:v>
                </c:pt>
                <c:pt idx="12806">
                  <c:v>7</c:v>
                </c:pt>
                <c:pt idx="12807">
                  <c:v>4</c:v>
                </c:pt>
                <c:pt idx="12808">
                  <c:v>8</c:v>
                </c:pt>
                <c:pt idx="12809">
                  <c:v>9</c:v>
                </c:pt>
                <c:pt idx="12810">
                  <c:v>7</c:v>
                </c:pt>
                <c:pt idx="12811">
                  <c:v>7</c:v>
                </c:pt>
                <c:pt idx="12812">
                  <c:v>7</c:v>
                </c:pt>
                <c:pt idx="12813">
                  <c:v>6</c:v>
                </c:pt>
                <c:pt idx="12814">
                  <c:v>8</c:v>
                </c:pt>
                <c:pt idx="12815">
                  <c:v>7</c:v>
                </c:pt>
                <c:pt idx="12816">
                  <c:v>8</c:v>
                </c:pt>
                <c:pt idx="12817">
                  <c:v>7</c:v>
                </c:pt>
                <c:pt idx="12818">
                  <c:v>8</c:v>
                </c:pt>
                <c:pt idx="12819">
                  <c:v>5</c:v>
                </c:pt>
                <c:pt idx="12820">
                  <c:v>8</c:v>
                </c:pt>
                <c:pt idx="12821">
                  <c:v>7</c:v>
                </c:pt>
                <c:pt idx="12822">
                  <c:v>8</c:v>
                </c:pt>
                <c:pt idx="12823">
                  <c:v>9</c:v>
                </c:pt>
                <c:pt idx="12824">
                  <c:v>6</c:v>
                </c:pt>
                <c:pt idx="12825">
                  <c:v>8</c:v>
                </c:pt>
                <c:pt idx="12826">
                  <c:v>7</c:v>
                </c:pt>
                <c:pt idx="12827">
                  <c:v>7</c:v>
                </c:pt>
                <c:pt idx="12828">
                  <c:v>7</c:v>
                </c:pt>
                <c:pt idx="12829">
                  <c:v>7</c:v>
                </c:pt>
                <c:pt idx="12830">
                  <c:v>6</c:v>
                </c:pt>
                <c:pt idx="12831">
                  <c:v>6</c:v>
                </c:pt>
                <c:pt idx="12832">
                  <c:v>6</c:v>
                </c:pt>
                <c:pt idx="12833">
                  <c:v>6</c:v>
                </c:pt>
                <c:pt idx="12834">
                  <c:v>8</c:v>
                </c:pt>
                <c:pt idx="12835">
                  <c:v>5</c:v>
                </c:pt>
                <c:pt idx="12836">
                  <c:v>5</c:v>
                </c:pt>
                <c:pt idx="12837">
                  <c:v>6</c:v>
                </c:pt>
                <c:pt idx="12838">
                  <c:v>8</c:v>
                </c:pt>
                <c:pt idx="12839">
                  <c:v>6</c:v>
                </c:pt>
                <c:pt idx="12840">
                  <c:v>6</c:v>
                </c:pt>
                <c:pt idx="12841">
                  <c:v>3</c:v>
                </c:pt>
                <c:pt idx="12842">
                  <c:v>6</c:v>
                </c:pt>
                <c:pt idx="12843">
                  <c:v>3</c:v>
                </c:pt>
                <c:pt idx="12844">
                  <c:v>6</c:v>
                </c:pt>
                <c:pt idx="12845">
                  <c:v>9</c:v>
                </c:pt>
                <c:pt idx="12846">
                  <c:v>5</c:v>
                </c:pt>
                <c:pt idx="12847">
                  <c:v>5</c:v>
                </c:pt>
                <c:pt idx="12848">
                  <c:v>3</c:v>
                </c:pt>
                <c:pt idx="12849">
                  <c:v>6</c:v>
                </c:pt>
                <c:pt idx="12850">
                  <c:v>5</c:v>
                </c:pt>
                <c:pt idx="12851">
                  <c:v>5</c:v>
                </c:pt>
                <c:pt idx="12852">
                  <c:v>5</c:v>
                </c:pt>
                <c:pt idx="12853">
                  <c:v>6</c:v>
                </c:pt>
                <c:pt idx="12854">
                  <c:v>5</c:v>
                </c:pt>
                <c:pt idx="12855">
                  <c:v>3</c:v>
                </c:pt>
                <c:pt idx="12856">
                  <c:v>6</c:v>
                </c:pt>
                <c:pt idx="12857">
                  <c:v>5</c:v>
                </c:pt>
                <c:pt idx="12858">
                  <c:v>5</c:v>
                </c:pt>
                <c:pt idx="12859">
                  <c:v>5</c:v>
                </c:pt>
                <c:pt idx="12860">
                  <c:v>6</c:v>
                </c:pt>
                <c:pt idx="12861">
                  <c:v>6</c:v>
                </c:pt>
                <c:pt idx="12862">
                  <c:v>7</c:v>
                </c:pt>
                <c:pt idx="12863">
                  <c:v>6</c:v>
                </c:pt>
                <c:pt idx="12864">
                  <c:v>6</c:v>
                </c:pt>
                <c:pt idx="12865">
                  <c:v>5</c:v>
                </c:pt>
                <c:pt idx="12866">
                  <c:v>7</c:v>
                </c:pt>
                <c:pt idx="12867">
                  <c:v>7</c:v>
                </c:pt>
                <c:pt idx="12868">
                  <c:v>8</c:v>
                </c:pt>
                <c:pt idx="12869">
                  <c:v>9</c:v>
                </c:pt>
                <c:pt idx="12870">
                  <c:v>8</c:v>
                </c:pt>
                <c:pt idx="12871">
                  <c:v>8</c:v>
                </c:pt>
                <c:pt idx="12872">
                  <c:v>7</c:v>
                </c:pt>
                <c:pt idx="12873">
                  <c:v>9</c:v>
                </c:pt>
                <c:pt idx="12874">
                  <c:v>9</c:v>
                </c:pt>
                <c:pt idx="12875">
                  <c:v>9</c:v>
                </c:pt>
                <c:pt idx="12876">
                  <c:v>8</c:v>
                </c:pt>
                <c:pt idx="12877">
                  <c:v>8</c:v>
                </c:pt>
                <c:pt idx="12878">
                  <c:v>7</c:v>
                </c:pt>
                <c:pt idx="12879">
                  <c:v>6</c:v>
                </c:pt>
                <c:pt idx="12880">
                  <c:v>9</c:v>
                </c:pt>
                <c:pt idx="12881">
                  <c:v>8</c:v>
                </c:pt>
                <c:pt idx="12882">
                  <c:v>9</c:v>
                </c:pt>
                <c:pt idx="12883">
                  <c:v>8</c:v>
                </c:pt>
                <c:pt idx="12884">
                  <c:v>7</c:v>
                </c:pt>
                <c:pt idx="12885">
                  <c:v>6</c:v>
                </c:pt>
                <c:pt idx="12886">
                  <c:v>9</c:v>
                </c:pt>
                <c:pt idx="12887">
                  <c:v>8</c:v>
                </c:pt>
                <c:pt idx="12888">
                  <c:v>9</c:v>
                </c:pt>
                <c:pt idx="12889">
                  <c:v>8</c:v>
                </c:pt>
                <c:pt idx="12890">
                  <c:v>8</c:v>
                </c:pt>
                <c:pt idx="12891">
                  <c:v>6</c:v>
                </c:pt>
                <c:pt idx="12892">
                  <c:v>7</c:v>
                </c:pt>
                <c:pt idx="12893">
                  <c:v>9</c:v>
                </c:pt>
                <c:pt idx="12894">
                  <c:v>8</c:v>
                </c:pt>
                <c:pt idx="12895">
                  <c:v>8</c:v>
                </c:pt>
                <c:pt idx="12896">
                  <c:v>5</c:v>
                </c:pt>
                <c:pt idx="12897">
                  <c:v>8</c:v>
                </c:pt>
                <c:pt idx="12898">
                  <c:v>5</c:v>
                </c:pt>
                <c:pt idx="12899">
                  <c:v>8</c:v>
                </c:pt>
                <c:pt idx="12900">
                  <c:v>8</c:v>
                </c:pt>
                <c:pt idx="12901">
                  <c:v>8</c:v>
                </c:pt>
                <c:pt idx="12902">
                  <c:v>7</c:v>
                </c:pt>
                <c:pt idx="12903">
                  <c:v>5</c:v>
                </c:pt>
                <c:pt idx="12904">
                  <c:v>7</c:v>
                </c:pt>
                <c:pt idx="12905">
                  <c:v>7</c:v>
                </c:pt>
                <c:pt idx="12906">
                  <c:v>7</c:v>
                </c:pt>
                <c:pt idx="12907">
                  <c:v>7</c:v>
                </c:pt>
                <c:pt idx="12908">
                  <c:v>7</c:v>
                </c:pt>
                <c:pt idx="12909">
                  <c:v>5</c:v>
                </c:pt>
                <c:pt idx="12910">
                  <c:v>6</c:v>
                </c:pt>
                <c:pt idx="12911">
                  <c:v>7</c:v>
                </c:pt>
                <c:pt idx="12912">
                  <c:v>8</c:v>
                </c:pt>
                <c:pt idx="12913">
                  <c:v>7</c:v>
                </c:pt>
                <c:pt idx="12914">
                  <c:v>7</c:v>
                </c:pt>
                <c:pt idx="12915">
                  <c:v>6</c:v>
                </c:pt>
                <c:pt idx="12916">
                  <c:v>6</c:v>
                </c:pt>
                <c:pt idx="12917">
                  <c:v>8</c:v>
                </c:pt>
                <c:pt idx="12918">
                  <c:v>7</c:v>
                </c:pt>
                <c:pt idx="12919">
                  <c:v>8</c:v>
                </c:pt>
                <c:pt idx="12920">
                  <c:v>6</c:v>
                </c:pt>
                <c:pt idx="12921">
                  <c:v>9</c:v>
                </c:pt>
                <c:pt idx="12922">
                  <c:v>4</c:v>
                </c:pt>
                <c:pt idx="12923">
                  <c:v>7</c:v>
                </c:pt>
                <c:pt idx="12924">
                  <c:v>8</c:v>
                </c:pt>
                <c:pt idx="12925">
                  <c:v>6</c:v>
                </c:pt>
                <c:pt idx="12926">
                  <c:v>8</c:v>
                </c:pt>
                <c:pt idx="12927">
                  <c:v>6</c:v>
                </c:pt>
                <c:pt idx="12928">
                  <c:v>7</c:v>
                </c:pt>
                <c:pt idx="12929">
                  <c:v>5</c:v>
                </c:pt>
                <c:pt idx="12930">
                  <c:v>7</c:v>
                </c:pt>
                <c:pt idx="12931">
                  <c:v>7</c:v>
                </c:pt>
                <c:pt idx="12932">
                  <c:v>8</c:v>
                </c:pt>
                <c:pt idx="12933">
                  <c:v>6</c:v>
                </c:pt>
                <c:pt idx="12934">
                  <c:v>7</c:v>
                </c:pt>
                <c:pt idx="12935">
                  <c:v>6</c:v>
                </c:pt>
                <c:pt idx="12936">
                  <c:v>5</c:v>
                </c:pt>
                <c:pt idx="12937">
                  <c:v>7</c:v>
                </c:pt>
                <c:pt idx="12938">
                  <c:v>7</c:v>
                </c:pt>
                <c:pt idx="12939">
                  <c:v>8</c:v>
                </c:pt>
                <c:pt idx="12940">
                  <c:v>6</c:v>
                </c:pt>
                <c:pt idx="12941">
                  <c:v>3</c:v>
                </c:pt>
                <c:pt idx="12942">
                  <c:v>6</c:v>
                </c:pt>
                <c:pt idx="12943">
                  <c:v>7</c:v>
                </c:pt>
                <c:pt idx="12944">
                  <c:v>6</c:v>
                </c:pt>
                <c:pt idx="12945">
                  <c:v>11</c:v>
                </c:pt>
                <c:pt idx="12946">
                  <c:v>6</c:v>
                </c:pt>
                <c:pt idx="12947">
                  <c:v>5</c:v>
                </c:pt>
                <c:pt idx="12948">
                  <c:v>5</c:v>
                </c:pt>
                <c:pt idx="12949">
                  <c:v>5</c:v>
                </c:pt>
                <c:pt idx="12950">
                  <c:v>5</c:v>
                </c:pt>
                <c:pt idx="12951">
                  <c:v>5</c:v>
                </c:pt>
                <c:pt idx="12952">
                  <c:v>6</c:v>
                </c:pt>
                <c:pt idx="12953">
                  <c:v>3</c:v>
                </c:pt>
                <c:pt idx="12954">
                  <c:v>5</c:v>
                </c:pt>
                <c:pt idx="12955">
                  <c:v>5</c:v>
                </c:pt>
                <c:pt idx="12956">
                  <c:v>10</c:v>
                </c:pt>
                <c:pt idx="12957">
                  <c:v>6</c:v>
                </c:pt>
                <c:pt idx="12958">
                  <c:v>2</c:v>
                </c:pt>
                <c:pt idx="12959">
                  <c:v>5</c:v>
                </c:pt>
                <c:pt idx="12960">
                  <c:v>4</c:v>
                </c:pt>
                <c:pt idx="12961">
                  <c:v>6</c:v>
                </c:pt>
                <c:pt idx="12962">
                  <c:v>6</c:v>
                </c:pt>
                <c:pt idx="12963">
                  <c:v>6</c:v>
                </c:pt>
                <c:pt idx="12964">
                  <c:v>3</c:v>
                </c:pt>
                <c:pt idx="12965">
                  <c:v>3</c:v>
                </c:pt>
                <c:pt idx="12966">
                  <c:v>3</c:v>
                </c:pt>
                <c:pt idx="12967">
                  <c:v>8</c:v>
                </c:pt>
                <c:pt idx="12968">
                  <c:v>6</c:v>
                </c:pt>
                <c:pt idx="12969">
                  <c:v>36</c:v>
                </c:pt>
                <c:pt idx="12970">
                  <c:v>4</c:v>
                </c:pt>
                <c:pt idx="12971">
                  <c:v>5</c:v>
                </c:pt>
                <c:pt idx="12972">
                  <c:v>6</c:v>
                </c:pt>
                <c:pt idx="12973">
                  <c:v>5</c:v>
                </c:pt>
                <c:pt idx="12974">
                  <c:v>6</c:v>
                </c:pt>
                <c:pt idx="12975">
                  <c:v>3</c:v>
                </c:pt>
                <c:pt idx="12976">
                  <c:v>5</c:v>
                </c:pt>
                <c:pt idx="12977">
                  <c:v>3</c:v>
                </c:pt>
                <c:pt idx="12978">
                  <c:v>8</c:v>
                </c:pt>
                <c:pt idx="12979">
                  <c:v>7</c:v>
                </c:pt>
                <c:pt idx="12980">
                  <c:v>6</c:v>
                </c:pt>
                <c:pt idx="12981">
                  <c:v>6</c:v>
                </c:pt>
                <c:pt idx="12982">
                  <c:v>5</c:v>
                </c:pt>
                <c:pt idx="12983">
                  <c:v>6</c:v>
                </c:pt>
                <c:pt idx="12984">
                  <c:v>6</c:v>
                </c:pt>
                <c:pt idx="12985">
                  <c:v>7</c:v>
                </c:pt>
                <c:pt idx="12986">
                  <c:v>6</c:v>
                </c:pt>
                <c:pt idx="12987">
                  <c:v>6</c:v>
                </c:pt>
                <c:pt idx="12988">
                  <c:v>7</c:v>
                </c:pt>
                <c:pt idx="12989">
                  <c:v>9</c:v>
                </c:pt>
                <c:pt idx="12990">
                  <c:v>8</c:v>
                </c:pt>
                <c:pt idx="12991">
                  <c:v>6</c:v>
                </c:pt>
                <c:pt idx="12992">
                  <c:v>6</c:v>
                </c:pt>
                <c:pt idx="12993">
                  <c:v>7</c:v>
                </c:pt>
                <c:pt idx="12994">
                  <c:v>6</c:v>
                </c:pt>
                <c:pt idx="12995">
                  <c:v>7</c:v>
                </c:pt>
                <c:pt idx="12996">
                  <c:v>7</c:v>
                </c:pt>
                <c:pt idx="12997">
                  <c:v>7</c:v>
                </c:pt>
                <c:pt idx="12998">
                  <c:v>8</c:v>
                </c:pt>
                <c:pt idx="12999">
                  <c:v>6</c:v>
                </c:pt>
                <c:pt idx="13000">
                  <c:v>9</c:v>
                </c:pt>
                <c:pt idx="13001">
                  <c:v>5</c:v>
                </c:pt>
                <c:pt idx="13002">
                  <c:v>7</c:v>
                </c:pt>
                <c:pt idx="13003">
                  <c:v>9</c:v>
                </c:pt>
                <c:pt idx="13004">
                  <c:v>7</c:v>
                </c:pt>
                <c:pt idx="13005">
                  <c:v>8</c:v>
                </c:pt>
                <c:pt idx="13006">
                  <c:v>5</c:v>
                </c:pt>
                <c:pt idx="13007">
                  <c:v>8</c:v>
                </c:pt>
                <c:pt idx="13008">
                  <c:v>6</c:v>
                </c:pt>
                <c:pt idx="13009">
                  <c:v>8</c:v>
                </c:pt>
                <c:pt idx="13010">
                  <c:v>8</c:v>
                </c:pt>
                <c:pt idx="13011">
                  <c:v>10</c:v>
                </c:pt>
                <c:pt idx="13012">
                  <c:v>8</c:v>
                </c:pt>
                <c:pt idx="13013">
                  <c:v>6</c:v>
                </c:pt>
                <c:pt idx="13014">
                  <c:v>8</c:v>
                </c:pt>
                <c:pt idx="13015">
                  <c:v>8</c:v>
                </c:pt>
                <c:pt idx="13016">
                  <c:v>8</c:v>
                </c:pt>
                <c:pt idx="13017">
                  <c:v>7</c:v>
                </c:pt>
                <c:pt idx="13018">
                  <c:v>7</c:v>
                </c:pt>
                <c:pt idx="13019">
                  <c:v>6</c:v>
                </c:pt>
                <c:pt idx="13020">
                  <c:v>7</c:v>
                </c:pt>
                <c:pt idx="13021">
                  <c:v>8</c:v>
                </c:pt>
                <c:pt idx="13022">
                  <c:v>10</c:v>
                </c:pt>
                <c:pt idx="13023">
                  <c:v>8</c:v>
                </c:pt>
                <c:pt idx="13024">
                  <c:v>7</c:v>
                </c:pt>
                <c:pt idx="13025">
                  <c:v>7</c:v>
                </c:pt>
                <c:pt idx="13026">
                  <c:v>7</c:v>
                </c:pt>
                <c:pt idx="13027">
                  <c:v>8</c:v>
                </c:pt>
                <c:pt idx="13028">
                  <c:v>7</c:v>
                </c:pt>
                <c:pt idx="13029">
                  <c:v>7</c:v>
                </c:pt>
                <c:pt idx="13030">
                  <c:v>5</c:v>
                </c:pt>
                <c:pt idx="13031">
                  <c:v>8</c:v>
                </c:pt>
                <c:pt idx="13032">
                  <c:v>5</c:v>
                </c:pt>
                <c:pt idx="13033">
                  <c:v>12</c:v>
                </c:pt>
                <c:pt idx="13034">
                  <c:v>7</c:v>
                </c:pt>
                <c:pt idx="13035">
                  <c:v>5</c:v>
                </c:pt>
                <c:pt idx="13036">
                  <c:v>7</c:v>
                </c:pt>
                <c:pt idx="13037">
                  <c:v>5</c:v>
                </c:pt>
                <c:pt idx="13038">
                  <c:v>8</c:v>
                </c:pt>
                <c:pt idx="13039">
                  <c:v>6</c:v>
                </c:pt>
                <c:pt idx="13040">
                  <c:v>6</c:v>
                </c:pt>
                <c:pt idx="13041">
                  <c:v>6</c:v>
                </c:pt>
                <c:pt idx="13042">
                  <c:v>6</c:v>
                </c:pt>
                <c:pt idx="13043">
                  <c:v>6</c:v>
                </c:pt>
                <c:pt idx="13044">
                  <c:v>10</c:v>
                </c:pt>
                <c:pt idx="13045">
                  <c:v>8</c:v>
                </c:pt>
                <c:pt idx="13046">
                  <c:v>5</c:v>
                </c:pt>
                <c:pt idx="13047">
                  <c:v>5</c:v>
                </c:pt>
                <c:pt idx="13048">
                  <c:v>5</c:v>
                </c:pt>
                <c:pt idx="13049">
                  <c:v>6</c:v>
                </c:pt>
                <c:pt idx="13050">
                  <c:v>6</c:v>
                </c:pt>
                <c:pt idx="13051">
                  <c:v>7</c:v>
                </c:pt>
                <c:pt idx="13052">
                  <c:v>5</c:v>
                </c:pt>
                <c:pt idx="13053">
                  <c:v>5</c:v>
                </c:pt>
                <c:pt idx="13054">
                  <c:v>5</c:v>
                </c:pt>
                <c:pt idx="13055">
                  <c:v>11</c:v>
                </c:pt>
                <c:pt idx="13056">
                  <c:v>5</c:v>
                </c:pt>
                <c:pt idx="13057">
                  <c:v>3</c:v>
                </c:pt>
                <c:pt idx="13058">
                  <c:v>5</c:v>
                </c:pt>
                <c:pt idx="13059">
                  <c:v>5</c:v>
                </c:pt>
                <c:pt idx="13060">
                  <c:v>7</c:v>
                </c:pt>
                <c:pt idx="13061">
                  <c:v>3</c:v>
                </c:pt>
                <c:pt idx="13062">
                  <c:v>6</c:v>
                </c:pt>
                <c:pt idx="13063">
                  <c:v>3</c:v>
                </c:pt>
                <c:pt idx="13064">
                  <c:v>3</c:v>
                </c:pt>
                <c:pt idx="13065">
                  <c:v>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418752"/>
        <c:axId val="191420288"/>
      </c:lineChart>
      <c:catAx>
        <c:axId val="191418752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420288"/>
        <c:crosses val="autoZero"/>
        <c:auto val="1"/>
        <c:lblAlgn val="ctr"/>
        <c:lblOffset val="100"/>
        <c:noMultiLvlLbl val="0"/>
      </c:catAx>
      <c:valAx>
        <c:axId val="1914202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4187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/>
          <a:lstStyle/>
          <a:p>
            <a:pPr>
              <a:defRPr/>
            </a:pPr>
            <a:r>
              <a:rPr lang="ro-RO"/>
              <a:t>Iași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Gas Level</c:v>
          </c:tx>
          <c:marker>
            <c:symbol val="none"/>
          </c:marker>
          <c:cat>
            <c:numRef>
              <c:f>Sheet1!$C$1:$C$13066</c:f>
              <c:numCache>
                <c:formatCode>h:mm:ss</c:formatCode>
                <c:ptCount val="13066"/>
                <c:pt idx="0">
                  <c:v>2.0833333333333333E-3</c:v>
                </c:pt>
                <c:pt idx="1">
                  <c:v>2.0949074074074073E-3</c:v>
                </c:pt>
                <c:pt idx="2">
                  <c:v>2.1064814814814813E-3</c:v>
                </c:pt>
                <c:pt idx="3">
                  <c:v>2.1180555555555553E-3</c:v>
                </c:pt>
                <c:pt idx="4">
                  <c:v>2.1296296296296298E-3</c:v>
                </c:pt>
                <c:pt idx="5">
                  <c:v>2.1412037037037038E-3</c:v>
                </c:pt>
                <c:pt idx="6">
                  <c:v>2.1527777777777778E-3</c:v>
                </c:pt>
                <c:pt idx="7">
                  <c:v>2.1643518518518518E-3</c:v>
                </c:pt>
                <c:pt idx="8">
                  <c:v>2.1759259259259258E-3</c:v>
                </c:pt>
                <c:pt idx="9">
                  <c:v>2.1874999999999998E-3</c:v>
                </c:pt>
                <c:pt idx="10">
                  <c:v>2.1990740740740742E-3</c:v>
                </c:pt>
                <c:pt idx="11">
                  <c:v>2.2106481481481478E-3</c:v>
                </c:pt>
                <c:pt idx="12">
                  <c:v>2.2222222222222222E-3</c:v>
                </c:pt>
                <c:pt idx="13">
                  <c:v>2.2337962962962967E-3</c:v>
                </c:pt>
                <c:pt idx="14">
                  <c:v>2.2453703703703702E-3</c:v>
                </c:pt>
                <c:pt idx="15">
                  <c:v>2.2569444444444447E-3</c:v>
                </c:pt>
                <c:pt idx="16">
                  <c:v>2.2685185185185182E-3</c:v>
                </c:pt>
                <c:pt idx="17">
                  <c:v>2.2800925925925927E-3</c:v>
                </c:pt>
                <c:pt idx="18">
                  <c:v>2.2916666666666667E-3</c:v>
                </c:pt>
                <c:pt idx="19">
                  <c:v>2.3032407407407407E-3</c:v>
                </c:pt>
                <c:pt idx="20">
                  <c:v>2.3148148148148151E-3</c:v>
                </c:pt>
                <c:pt idx="21">
                  <c:v>2.3263888888888887E-3</c:v>
                </c:pt>
                <c:pt idx="22">
                  <c:v>2.3379629629629631E-3</c:v>
                </c:pt>
                <c:pt idx="23">
                  <c:v>2.3495370370370371E-3</c:v>
                </c:pt>
                <c:pt idx="24">
                  <c:v>2.3611111111111111E-3</c:v>
                </c:pt>
                <c:pt idx="25">
                  <c:v>2.3726851851851851E-3</c:v>
                </c:pt>
                <c:pt idx="26">
                  <c:v>2.3842592592592591E-3</c:v>
                </c:pt>
                <c:pt idx="27">
                  <c:v>2.3958333333333336E-3</c:v>
                </c:pt>
                <c:pt idx="28">
                  <c:v>2.4074074074074076E-3</c:v>
                </c:pt>
                <c:pt idx="29">
                  <c:v>2.4189814814814816E-3</c:v>
                </c:pt>
                <c:pt idx="30">
                  <c:v>2.4305555555555556E-3</c:v>
                </c:pt>
                <c:pt idx="31">
                  <c:v>2.4421296296296296E-3</c:v>
                </c:pt>
                <c:pt idx="32">
                  <c:v>2.4537037037037036E-3</c:v>
                </c:pt>
                <c:pt idx="33">
                  <c:v>2.4652777777777776E-3</c:v>
                </c:pt>
                <c:pt idx="34">
                  <c:v>2.4768518518518516E-3</c:v>
                </c:pt>
                <c:pt idx="35">
                  <c:v>2.488425925925926E-3</c:v>
                </c:pt>
                <c:pt idx="36">
                  <c:v>2.5000000000000001E-3</c:v>
                </c:pt>
                <c:pt idx="37">
                  <c:v>2.5115740740740741E-3</c:v>
                </c:pt>
                <c:pt idx="38">
                  <c:v>2.5231481481481481E-3</c:v>
                </c:pt>
                <c:pt idx="39">
                  <c:v>2.5347222222222221E-3</c:v>
                </c:pt>
                <c:pt idx="40">
                  <c:v>2.5462962962962961E-3</c:v>
                </c:pt>
                <c:pt idx="41">
                  <c:v>2.5578703703703705E-3</c:v>
                </c:pt>
                <c:pt idx="42">
                  <c:v>2.5694444444444445E-3</c:v>
                </c:pt>
                <c:pt idx="43">
                  <c:v>2.5810185185185185E-3</c:v>
                </c:pt>
                <c:pt idx="44">
                  <c:v>2.5925925925925925E-3</c:v>
                </c:pt>
                <c:pt idx="45">
                  <c:v>2.6041666666666665E-3</c:v>
                </c:pt>
                <c:pt idx="46">
                  <c:v>2.615740740740741E-3</c:v>
                </c:pt>
                <c:pt idx="47">
                  <c:v>2.627314814814815E-3</c:v>
                </c:pt>
                <c:pt idx="48">
                  <c:v>2.6388888888888885E-3</c:v>
                </c:pt>
                <c:pt idx="49">
                  <c:v>2.6504629629629625E-3</c:v>
                </c:pt>
                <c:pt idx="50">
                  <c:v>2.6620370370370374E-3</c:v>
                </c:pt>
                <c:pt idx="51">
                  <c:v>2.673611111111111E-3</c:v>
                </c:pt>
                <c:pt idx="52">
                  <c:v>2.685185185185185E-3</c:v>
                </c:pt>
                <c:pt idx="53">
                  <c:v>2.6967592592592594E-3</c:v>
                </c:pt>
                <c:pt idx="54">
                  <c:v>2.7083333333333334E-3</c:v>
                </c:pt>
                <c:pt idx="55">
                  <c:v>2.7199074074074074E-3</c:v>
                </c:pt>
                <c:pt idx="56">
                  <c:v>2.7314814814814819E-3</c:v>
                </c:pt>
                <c:pt idx="57">
                  <c:v>2.7430555555555559E-3</c:v>
                </c:pt>
                <c:pt idx="58">
                  <c:v>2.7546296296296294E-3</c:v>
                </c:pt>
                <c:pt idx="59">
                  <c:v>2.7662037037037034E-3</c:v>
                </c:pt>
                <c:pt idx="60">
                  <c:v>2.7777777777777779E-3</c:v>
                </c:pt>
                <c:pt idx="61">
                  <c:v>2.7893518518518519E-3</c:v>
                </c:pt>
                <c:pt idx="62">
                  <c:v>2.8009259259259259E-3</c:v>
                </c:pt>
                <c:pt idx="63">
                  <c:v>2.8124999999999995E-3</c:v>
                </c:pt>
                <c:pt idx="64">
                  <c:v>2.8240740740740739E-3</c:v>
                </c:pt>
                <c:pt idx="65">
                  <c:v>2.8356481481481479E-3</c:v>
                </c:pt>
                <c:pt idx="66">
                  <c:v>2.8472222222222219E-3</c:v>
                </c:pt>
                <c:pt idx="67">
                  <c:v>2.8587962962962963E-3</c:v>
                </c:pt>
                <c:pt idx="68">
                  <c:v>2.8703703703703708E-3</c:v>
                </c:pt>
                <c:pt idx="69">
                  <c:v>2.8819444444444444E-3</c:v>
                </c:pt>
                <c:pt idx="70">
                  <c:v>2.8935185185185188E-3</c:v>
                </c:pt>
                <c:pt idx="71">
                  <c:v>2.9050925925925928E-3</c:v>
                </c:pt>
                <c:pt idx="72">
                  <c:v>2.9166666666666668E-3</c:v>
                </c:pt>
                <c:pt idx="73">
                  <c:v>2.9282407407407412E-3</c:v>
                </c:pt>
                <c:pt idx="74">
                  <c:v>2.9398148148148148E-3</c:v>
                </c:pt>
                <c:pt idx="75">
                  <c:v>2.9513888888888888E-3</c:v>
                </c:pt>
                <c:pt idx="76">
                  <c:v>2.9629629629629628E-3</c:v>
                </c:pt>
                <c:pt idx="77">
                  <c:v>2.9745370370370373E-3</c:v>
                </c:pt>
                <c:pt idx="78">
                  <c:v>2.9861111111111113E-3</c:v>
                </c:pt>
                <c:pt idx="79">
                  <c:v>2.9976851851851848E-3</c:v>
                </c:pt>
                <c:pt idx="80">
                  <c:v>3.0092592592592588E-3</c:v>
                </c:pt>
                <c:pt idx="81">
                  <c:v>3.0208333333333333E-3</c:v>
                </c:pt>
                <c:pt idx="82">
                  <c:v>3.0324074074074073E-3</c:v>
                </c:pt>
                <c:pt idx="83">
                  <c:v>3.0439814814814821E-3</c:v>
                </c:pt>
                <c:pt idx="84">
                  <c:v>3.0555555555555557E-3</c:v>
                </c:pt>
                <c:pt idx="85">
                  <c:v>3.0671296296296297E-3</c:v>
                </c:pt>
                <c:pt idx="86">
                  <c:v>3.0787037037037037E-3</c:v>
                </c:pt>
                <c:pt idx="87">
                  <c:v>3.0902777777777782E-3</c:v>
                </c:pt>
                <c:pt idx="88">
                  <c:v>3.1018518518518522E-3</c:v>
                </c:pt>
                <c:pt idx="89">
                  <c:v>3.1134259259259257E-3</c:v>
                </c:pt>
                <c:pt idx="90">
                  <c:v>3.1249999999999997E-3</c:v>
                </c:pt>
                <c:pt idx="91">
                  <c:v>3.1365740740740742E-3</c:v>
                </c:pt>
                <c:pt idx="92">
                  <c:v>3.1481481481481482E-3</c:v>
                </c:pt>
                <c:pt idx="93">
                  <c:v>3.1597222222222222E-3</c:v>
                </c:pt>
                <c:pt idx="94">
                  <c:v>3.1712962962962958E-3</c:v>
                </c:pt>
                <c:pt idx="95">
                  <c:v>3.1828703703703702E-3</c:v>
                </c:pt>
                <c:pt idx="96">
                  <c:v>3.1944444444444442E-3</c:v>
                </c:pt>
                <c:pt idx="97">
                  <c:v>3.2060185185185191E-3</c:v>
                </c:pt>
                <c:pt idx="98">
                  <c:v>3.2175925925925926E-3</c:v>
                </c:pt>
                <c:pt idx="99">
                  <c:v>3.2291666666666666E-3</c:v>
                </c:pt>
                <c:pt idx="100">
                  <c:v>3.2407407407407406E-3</c:v>
                </c:pt>
                <c:pt idx="101">
                  <c:v>3.2523148148148151E-3</c:v>
                </c:pt>
                <c:pt idx="102">
                  <c:v>3.2638888888888891E-3</c:v>
                </c:pt>
                <c:pt idx="103">
                  <c:v>3.2754629629629631E-3</c:v>
                </c:pt>
                <c:pt idx="104">
                  <c:v>3.2870370370370367E-3</c:v>
                </c:pt>
                <c:pt idx="105">
                  <c:v>3.2986111111111111E-3</c:v>
                </c:pt>
                <c:pt idx="106">
                  <c:v>3.3101851851851851E-3</c:v>
                </c:pt>
                <c:pt idx="107">
                  <c:v>3.3217592592592591E-3</c:v>
                </c:pt>
                <c:pt idx="108">
                  <c:v>3.3333333333333335E-3</c:v>
                </c:pt>
                <c:pt idx="109">
                  <c:v>3.3449074074074071E-3</c:v>
                </c:pt>
                <c:pt idx="110">
                  <c:v>3.3564814814814811E-3</c:v>
                </c:pt>
                <c:pt idx="111">
                  <c:v>3.3680555555555551E-3</c:v>
                </c:pt>
                <c:pt idx="112">
                  <c:v>3.37962962962963E-3</c:v>
                </c:pt>
                <c:pt idx="113">
                  <c:v>3.3912037037037036E-3</c:v>
                </c:pt>
                <c:pt idx="114">
                  <c:v>3.4027777777777784E-3</c:v>
                </c:pt>
                <c:pt idx="115">
                  <c:v>3.414351851851852E-3</c:v>
                </c:pt>
                <c:pt idx="116">
                  <c:v>3.425925925925926E-3</c:v>
                </c:pt>
                <c:pt idx="117">
                  <c:v>3.4375E-3</c:v>
                </c:pt>
                <c:pt idx="118">
                  <c:v>3.4490740740740745E-3</c:v>
                </c:pt>
                <c:pt idx="119">
                  <c:v>3.4606481481481485E-3</c:v>
                </c:pt>
                <c:pt idx="120">
                  <c:v>3.472222222222222E-3</c:v>
                </c:pt>
                <c:pt idx="121">
                  <c:v>3.483796296296296E-3</c:v>
                </c:pt>
                <c:pt idx="122">
                  <c:v>3.4953703703703705E-3</c:v>
                </c:pt>
                <c:pt idx="123">
                  <c:v>3.5069444444444445E-3</c:v>
                </c:pt>
                <c:pt idx="124">
                  <c:v>3.5185185185185185E-3</c:v>
                </c:pt>
                <c:pt idx="125">
                  <c:v>3.530092592592592E-3</c:v>
                </c:pt>
                <c:pt idx="126">
                  <c:v>3.5416666666666665E-3</c:v>
                </c:pt>
                <c:pt idx="127">
                  <c:v>3.5532407407407405E-3</c:v>
                </c:pt>
                <c:pt idx="128">
                  <c:v>3.5648148148148154E-3</c:v>
                </c:pt>
                <c:pt idx="129">
                  <c:v>3.5763888888888894E-3</c:v>
                </c:pt>
                <c:pt idx="130">
                  <c:v>3.5879629629629629E-3</c:v>
                </c:pt>
                <c:pt idx="131">
                  <c:v>3.5995370370370369E-3</c:v>
                </c:pt>
                <c:pt idx="132">
                  <c:v>3.6111111111111114E-3</c:v>
                </c:pt>
                <c:pt idx="133">
                  <c:v>3.6226851851851854E-3</c:v>
                </c:pt>
                <c:pt idx="134">
                  <c:v>3.6342592592592594E-3</c:v>
                </c:pt>
                <c:pt idx="135">
                  <c:v>3.645833333333333E-3</c:v>
                </c:pt>
                <c:pt idx="136">
                  <c:v>3.6574074074074074E-3</c:v>
                </c:pt>
                <c:pt idx="137">
                  <c:v>3.6689814814814814E-3</c:v>
                </c:pt>
                <c:pt idx="138">
                  <c:v>3.6805555555555554E-3</c:v>
                </c:pt>
                <c:pt idx="139">
                  <c:v>3.6921296296296298E-3</c:v>
                </c:pt>
                <c:pt idx="140">
                  <c:v>3.7037037037037034E-3</c:v>
                </c:pt>
                <c:pt idx="141">
                  <c:v>3.7152777777777774E-3</c:v>
                </c:pt>
                <c:pt idx="142">
                  <c:v>3.7268518518518514E-3</c:v>
                </c:pt>
                <c:pt idx="143">
                  <c:v>3.7384259259259263E-3</c:v>
                </c:pt>
                <c:pt idx="144">
                  <c:v>3.7500000000000003E-3</c:v>
                </c:pt>
                <c:pt idx="145">
                  <c:v>3.7615740740740739E-3</c:v>
                </c:pt>
                <c:pt idx="146">
                  <c:v>3.7731481481481483E-3</c:v>
                </c:pt>
                <c:pt idx="147">
                  <c:v>3.7847222222222223E-3</c:v>
                </c:pt>
                <c:pt idx="148">
                  <c:v>3.7962962962962963E-3</c:v>
                </c:pt>
                <c:pt idx="149">
                  <c:v>3.8078703703703707E-3</c:v>
                </c:pt>
                <c:pt idx="150">
                  <c:v>3.8194444444444443E-3</c:v>
                </c:pt>
                <c:pt idx="151">
                  <c:v>3.8310185185185183E-3</c:v>
                </c:pt>
                <c:pt idx="152">
                  <c:v>3.8425925925925923E-3</c:v>
                </c:pt>
                <c:pt idx="153">
                  <c:v>3.8541666666666668E-3</c:v>
                </c:pt>
                <c:pt idx="154">
                  <c:v>3.8657407407407408E-3</c:v>
                </c:pt>
                <c:pt idx="155">
                  <c:v>3.8773148148148143E-3</c:v>
                </c:pt>
                <c:pt idx="156">
                  <c:v>3.8888888888888883E-3</c:v>
                </c:pt>
                <c:pt idx="157">
                  <c:v>3.9004629629629632E-3</c:v>
                </c:pt>
                <c:pt idx="158">
                  <c:v>3.9120370370370368E-3</c:v>
                </c:pt>
                <c:pt idx="159">
                  <c:v>3.9236111111111112E-3</c:v>
                </c:pt>
                <c:pt idx="160">
                  <c:v>3.9351851851851857E-3</c:v>
                </c:pt>
                <c:pt idx="161">
                  <c:v>3.9467592592592592E-3</c:v>
                </c:pt>
                <c:pt idx="162">
                  <c:v>3.9583333333333337E-3</c:v>
                </c:pt>
                <c:pt idx="163">
                  <c:v>3.9699074074074072E-3</c:v>
                </c:pt>
                <c:pt idx="164">
                  <c:v>3.9814814814814817E-3</c:v>
                </c:pt>
                <c:pt idx="165">
                  <c:v>3.9930555555555561E-3</c:v>
                </c:pt>
                <c:pt idx="166">
                  <c:v>4.0046296296296297E-3</c:v>
                </c:pt>
                <c:pt idx="167">
                  <c:v>4.0162037037037033E-3</c:v>
                </c:pt>
                <c:pt idx="168">
                  <c:v>4.0277777777777777E-3</c:v>
                </c:pt>
                <c:pt idx="169">
                  <c:v>4.0277777777777777E-3</c:v>
                </c:pt>
                <c:pt idx="170">
                  <c:v>4.0393518518518521E-3</c:v>
                </c:pt>
                <c:pt idx="171">
                  <c:v>4.0509259259259257E-3</c:v>
                </c:pt>
                <c:pt idx="172">
                  <c:v>4.0624999999999993E-3</c:v>
                </c:pt>
                <c:pt idx="173">
                  <c:v>4.0740740740740746E-3</c:v>
                </c:pt>
                <c:pt idx="174">
                  <c:v>4.0856481481481481E-3</c:v>
                </c:pt>
                <c:pt idx="175">
                  <c:v>4.0972222222222226E-3</c:v>
                </c:pt>
                <c:pt idx="176">
                  <c:v>4.108796296296297E-3</c:v>
                </c:pt>
                <c:pt idx="177">
                  <c:v>4.1203703703703706E-3</c:v>
                </c:pt>
                <c:pt idx="178">
                  <c:v>4.1319444444444442E-3</c:v>
                </c:pt>
                <c:pt idx="179">
                  <c:v>4.1435185185185186E-3</c:v>
                </c:pt>
                <c:pt idx="180">
                  <c:v>4.155092592592593E-3</c:v>
                </c:pt>
                <c:pt idx="181">
                  <c:v>4.1666666666666666E-3</c:v>
                </c:pt>
                <c:pt idx="182">
                  <c:v>4.1782407407407402E-3</c:v>
                </c:pt>
                <c:pt idx="183">
                  <c:v>4.1898148148148146E-3</c:v>
                </c:pt>
                <c:pt idx="184">
                  <c:v>4.2013888888888891E-3</c:v>
                </c:pt>
                <c:pt idx="185">
                  <c:v>4.2129629629629626E-3</c:v>
                </c:pt>
                <c:pt idx="186">
                  <c:v>4.2245370370370371E-3</c:v>
                </c:pt>
                <c:pt idx="187">
                  <c:v>4.2361111111111106E-3</c:v>
                </c:pt>
                <c:pt idx="188">
                  <c:v>4.2476851851851851E-3</c:v>
                </c:pt>
                <c:pt idx="189">
                  <c:v>4.2592592592592595E-3</c:v>
                </c:pt>
                <c:pt idx="190">
                  <c:v>4.2708333333333339E-3</c:v>
                </c:pt>
                <c:pt idx="191">
                  <c:v>4.2824074074074075E-3</c:v>
                </c:pt>
                <c:pt idx="192">
                  <c:v>4.2939814814814811E-3</c:v>
                </c:pt>
                <c:pt idx="193">
                  <c:v>4.3055555555555555E-3</c:v>
                </c:pt>
                <c:pt idx="194">
                  <c:v>4.31712962962963E-3</c:v>
                </c:pt>
                <c:pt idx="195">
                  <c:v>4.3287037037037035E-3</c:v>
                </c:pt>
                <c:pt idx="196">
                  <c:v>4.340277777777778E-3</c:v>
                </c:pt>
                <c:pt idx="197">
                  <c:v>4.3518518518518515E-3</c:v>
                </c:pt>
                <c:pt idx="198">
                  <c:v>4.363425925925926E-3</c:v>
                </c:pt>
                <c:pt idx="199">
                  <c:v>4.3749999999999995E-3</c:v>
                </c:pt>
                <c:pt idx="200">
                  <c:v>4.386574074074074E-3</c:v>
                </c:pt>
                <c:pt idx="201">
                  <c:v>4.3981481481481484E-3</c:v>
                </c:pt>
                <c:pt idx="202">
                  <c:v>4.409722222222222E-3</c:v>
                </c:pt>
                <c:pt idx="203">
                  <c:v>4.4212962962962956E-3</c:v>
                </c:pt>
                <c:pt idx="204">
                  <c:v>4.4328703703703709E-3</c:v>
                </c:pt>
                <c:pt idx="205">
                  <c:v>4.4444444444444444E-3</c:v>
                </c:pt>
                <c:pt idx="206">
                  <c:v>4.4560185185185189E-3</c:v>
                </c:pt>
                <c:pt idx="207">
                  <c:v>4.4675925925925933E-3</c:v>
                </c:pt>
                <c:pt idx="208">
                  <c:v>4.4791666666666669E-3</c:v>
                </c:pt>
                <c:pt idx="209">
                  <c:v>4.4907407407407405E-3</c:v>
                </c:pt>
                <c:pt idx="210">
                  <c:v>4.5023148148148149E-3</c:v>
                </c:pt>
                <c:pt idx="211">
                  <c:v>4.5138888888888893E-3</c:v>
                </c:pt>
                <c:pt idx="212">
                  <c:v>4.5254629629629629E-3</c:v>
                </c:pt>
                <c:pt idx="213">
                  <c:v>4.5370370370370365E-3</c:v>
                </c:pt>
                <c:pt idx="214">
                  <c:v>4.5486111111111109E-3</c:v>
                </c:pt>
                <c:pt idx="215">
                  <c:v>4.5601851851851853E-3</c:v>
                </c:pt>
                <c:pt idx="216">
                  <c:v>4.5717592592592589E-3</c:v>
                </c:pt>
                <c:pt idx="217">
                  <c:v>4.5833333333333334E-3</c:v>
                </c:pt>
                <c:pt idx="218">
                  <c:v>4.5949074074074078E-3</c:v>
                </c:pt>
                <c:pt idx="219">
                  <c:v>4.6064814814814814E-3</c:v>
                </c:pt>
                <c:pt idx="220">
                  <c:v>4.6180555555555558E-3</c:v>
                </c:pt>
                <c:pt idx="221">
                  <c:v>4.6296296296296302E-3</c:v>
                </c:pt>
                <c:pt idx="222">
                  <c:v>4.6412037037037038E-3</c:v>
                </c:pt>
                <c:pt idx="223">
                  <c:v>4.6527777777777774E-3</c:v>
                </c:pt>
                <c:pt idx="224">
                  <c:v>4.6643518518518518E-3</c:v>
                </c:pt>
                <c:pt idx="225">
                  <c:v>4.6759259259259263E-3</c:v>
                </c:pt>
                <c:pt idx="226">
                  <c:v>4.6874999999999998E-3</c:v>
                </c:pt>
                <c:pt idx="227">
                  <c:v>4.6990740740740743E-3</c:v>
                </c:pt>
                <c:pt idx="228">
                  <c:v>4.7106481481481478E-3</c:v>
                </c:pt>
                <c:pt idx="229">
                  <c:v>4.7222222222222223E-3</c:v>
                </c:pt>
                <c:pt idx="230">
                  <c:v>4.7337962962962958E-3</c:v>
                </c:pt>
                <c:pt idx="231">
                  <c:v>4.7453703703703703E-3</c:v>
                </c:pt>
                <c:pt idx="232">
                  <c:v>4.7569444444444447E-3</c:v>
                </c:pt>
                <c:pt idx="233">
                  <c:v>4.7685185185185183E-3</c:v>
                </c:pt>
                <c:pt idx="234">
                  <c:v>4.7800925925925919E-3</c:v>
                </c:pt>
                <c:pt idx="235">
                  <c:v>4.7916666666666672E-3</c:v>
                </c:pt>
                <c:pt idx="236">
                  <c:v>4.8032407407407407E-3</c:v>
                </c:pt>
                <c:pt idx="237">
                  <c:v>4.8148148148148152E-3</c:v>
                </c:pt>
                <c:pt idx="238">
                  <c:v>4.8263888888888887E-3</c:v>
                </c:pt>
                <c:pt idx="239">
                  <c:v>4.8379629629629632E-3</c:v>
                </c:pt>
                <c:pt idx="240">
                  <c:v>4.8495370370370368E-3</c:v>
                </c:pt>
                <c:pt idx="241">
                  <c:v>4.8611111111111112E-3</c:v>
                </c:pt>
                <c:pt idx="242">
                  <c:v>4.8726851851851856E-3</c:v>
                </c:pt>
                <c:pt idx="243">
                  <c:v>4.8842592592592592E-3</c:v>
                </c:pt>
                <c:pt idx="244">
                  <c:v>4.8958333333333328E-3</c:v>
                </c:pt>
                <c:pt idx="245">
                  <c:v>4.9074074074074072E-3</c:v>
                </c:pt>
                <c:pt idx="246">
                  <c:v>4.9189814814814816E-3</c:v>
                </c:pt>
                <c:pt idx="247">
                  <c:v>4.9305555555555552E-3</c:v>
                </c:pt>
                <c:pt idx="248">
                  <c:v>4.9421296296296288E-3</c:v>
                </c:pt>
                <c:pt idx="249">
                  <c:v>4.9537037037037041E-3</c:v>
                </c:pt>
                <c:pt idx="250">
                  <c:v>4.9652777777777777E-3</c:v>
                </c:pt>
                <c:pt idx="251">
                  <c:v>4.9768518518518521E-3</c:v>
                </c:pt>
                <c:pt idx="252">
                  <c:v>4.9884259259259265E-3</c:v>
                </c:pt>
                <c:pt idx="253">
                  <c:v>5.0000000000000001E-3</c:v>
                </c:pt>
                <c:pt idx="254">
                  <c:v>5.0115740740740737E-3</c:v>
                </c:pt>
                <c:pt idx="255">
                  <c:v>5.0231481481481481E-3</c:v>
                </c:pt>
                <c:pt idx="256">
                  <c:v>5.0347222222222225E-3</c:v>
                </c:pt>
                <c:pt idx="257">
                  <c:v>5.0462962962962961E-3</c:v>
                </c:pt>
                <c:pt idx="258">
                  <c:v>5.0578703703703706E-3</c:v>
                </c:pt>
                <c:pt idx="259">
                  <c:v>5.0694444444444441E-3</c:v>
                </c:pt>
                <c:pt idx="260">
                  <c:v>5.0810185185185186E-3</c:v>
                </c:pt>
                <c:pt idx="261">
                  <c:v>5.0925925925925921E-3</c:v>
                </c:pt>
                <c:pt idx="262">
                  <c:v>5.1041666666666666E-3</c:v>
                </c:pt>
                <c:pt idx="263">
                  <c:v>5.115740740740741E-3</c:v>
                </c:pt>
                <c:pt idx="264">
                  <c:v>5.1273148148148146E-3</c:v>
                </c:pt>
                <c:pt idx="265">
                  <c:v>5.138888888888889E-3</c:v>
                </c:pt>
                <c:pt idx="266">
                  <c:v>5.1504629629629635E-3</c:v>
                </c:pt>
                <c:pt idx="267">
                  <c:v>5.162037037037037E-3</c:v>
                </c:pt>
                <c:pt idx="268">
                  <c:v>5.1736111111111115E-3</c:v>
                </c:pt>
                <c:pt idx="269">
                  <c:v>5.185185185185185E-3</c:v>
                </c:pt>
                <c:pt idx="270">
                  <c:v>5.1967592592592595E-3</c:v>
                </c:pt>
                <c:pt idx="271">
                  <c:v>5.208333333333333E-3</c:v>
                </c:pt>
                <c:pt idx="272">
                  <c:v>5.2199074074074066E-3</c:v>
                </c:pt>
                <c:pt idx="273">
                  <c:v>5.2314814814814819E-3</c:v>
                </c:pt>
                <c:pt idx="274">
                  <c:v>5.2430555555555555E-3</c:v>
                </c:pt>
                <c:pt idx="275">
                  <c:v>5.2546296296296299E-3</c:v>
                </c:pt>
                <c:pt idx="276">
                  <c:v>5.2662037037037035E-3</c:v>
                </c:pt>
                <c:pt idx="277">
                  <c:v>5.2777777777777771E-3</c:v>
                </c:pt>
                <c:pt idx="278">
                  <c:v>5.2893518518518515E-3</c:v>
                </c:pt>
                <c:pt idx="279">
                  <c:v>5.3009259259259251E-3</c:v>
                </c:pt>
                <c:pt idx="280">
                  <c:v>5.3125000000000004E-3</c:v>
                </c:pt>
                <c:pt idx="281">
                  <c:v>5.3240740740740748E-3</c:v>
                </c:pt>
                <c:pt idx="282">
                  <c:v>5.3356481481481484E-3</c:v>
                </c:pt>
                <c:pt idx="283">
                  <c:v>5.347222222222222E-3</c:v>
                </c:pt>
                <c:pt idx="284">
                  <c:v>5.3587962962962964E-3</c:v>
                </c:pt>
                <c:pt idx="285">
                  <c:v>5.37037037037037E-3</c:v>
                </c:pt>
                <c:pt idx="286">
                  <c:v>5.3819444444444453E-3</c:v>
                </c:pt>
                <c:pt idx="287">
                  <c:v>5.3935185185185188E-3</c:v>
                </c:pt>
                <c:pt idx="288">
                  <c:v>5.4050925925925924E-3</c:v>
                </c:pt>
                <c:pt idx="289">
                  <c:v>5.4166666666666669E-3</c:v>
                </c:pt>
                <c:pt idx="290">
                  <c:v>5.4282407407407404E-3</c:v>
                </c:pt>
                <c:pt idx="291">
                  <c:v>5.4398148148148149E-3</c:v>
                </c:pt>
                <c:pt idx="292">
                  <c:v>5.4513888888888884E-3</c:v>
                </c:pt>
                <c:pt idx="293">
                  <c:v>5.4629629629629637E-3</c:v>
                </c:pt>
                <c:pt idx="294">
                  <c:v>5.4745370370370373E-3</c:v>
                </c:pt>
                <c:pt idx="295">
                  <c:v>5.4861111111111117E-3</c:v>
                </c:pt>
                <c:pt idx="296">
                  <c:v>5.4976851851851853E-3</c:v>
                </c:pt>
                <c:pt idx="297">
                  <c:v>5.5092592592592589E-3</c:v>
                </c:pt>
                <c:pt idx="298">
                  <c:v>5.5208333333333333E-3</c:v>
                </c:pt>
                <c:pt idx="299">
                  <c:v>5.5324074074074069E-3</c:v>
                </c:pt>
                <c:pt idx="300">
                  <c:v>5.5439814814814822E-3</c:v>
                </c:pt>
                <c:pt idx="301">
                  <c:v>5.5555555555555558E-3</c:v>
                </c:pt>
                <c:pt idx="302">
                  <c:v>5.5671296296296302E-3</c:v>
                </c:pt>
                <c:pt idx="303">
                  <c:v>5.5787037037037038E-3</c:v>
                </c:pt>
                <c:pt idx="304">
                  <c:v>5.5902777777777782E-3</c:v>
                </c:pt>
                <c:pt idx="305">
                  <c:v>5.6018518518518518E-3</c:v>
                </c:pt>
                <c:pt idx="306">
                  <c:v>5.6134259259259271E-3</c:v>
                </c:pt>
                <c:pt idx="307">
                  <c:v>5.6249999999999989E-3</c:v>
                </c:pt>
                <c:pt idx="308">
                  <c:v>5.6365740740740742E-3</c:v>
                </c:pt>
                <c:pt idx="309">
                  <c:v>5.6481481481481478E-3</c:v>
                </c:pt>
                <c:pt idx="310">
                  <c:v>5.6597222222222222E-3</c:v>
                </c:pt>
                <c:pt idx="311">
                  <c:v>5.6712962962962958E-3</c:v>
                </c:pt>
                <c:pt idx="312">
                  <c:v>5.6828703703703702E-3</c:v>
                </c:pt>
                <c:pt idx="313">
                  <c:v>5.6944444444444438E-3</c:v>
                </c:pt>
                <c:pt idx="314">
                  <c:v>5.7060185185185191E-3</c:v>
                </c:pt>
                <c:pt idx="315">
                  <c:v>5.7175925925925927E-3</c:v>
                </c:pt>
                <c:pt idx="316">
                  <c:v>5.7291666666666671E-3</c:v>
                </c:pt>
                <c:pt idx="317">
                  <c:v>5.7407407407407416E-3</c:v>
                </c:pt>
                <c:pt idx="318">
                  <c:v>5.7523148148148143E-3</c:v>
                </c:pt>
                <c:pt idx="319">
                  <c:v>5.7638888888888887E-3</c:v>
                </c:pt>
                <c:pt idx="320">
                  <c:v>5.7754629629629623E-3</c:v>
                </c:pt>
                <c:pt idx="321">
                  <c:v>5.7870370370370376E-3</c:v>
                </c:pt>
                <c:pt idx="322">
                  <c:v>5.7986111111111112E-3</c:v>
                </c:pt>
                <c:pt idx="323">
                  <c:v>5.8101851851851856E-3</c:v>
                </c:pt>
                <c:pt idx="324">
                  <c:v>5.8217592592592592E-3</c:v>
                </c:pt>
                <c:pt idx="325">
                  <c:v>5.8333333333333336E-3</c:v>
                </c:pt>
                <c:pt idx="326">
                  <c:v>5.8449074074074072E-3</c:v>
                </c:pt>
                <c:pt idx="327">
                  <c:v>5.8564814814814825E-3</c:v>
                </c:pt>
                <c:pt idx="328">
                  <c:v>5.8680555555555543E-3</c:v>
                </c:pt>
                <c:pt idx="329">
                  <c:v>5.8796296296296296E-3</c:v>
                </c:pt>
                <c:pt idx="330">
                  <c:v>5.8912037037037032E-3</c:v>
                </c:pt>
                <c:pt idx="331">
                  <c:v>5.9027777777777776E-3</c:v>
                </c:pt>
                <c:pt idx="332">
                  <c:v>5.9143518518518521E-3</c:v>
                </c:pt>
                <c:pt idx="333">
                  <c:v>5.9259259259259256E-3</c:v>
                </c:pt>
                <c:pt idx="334">
                  <c:v>5.9375000000000009E-3</c:v>
                </c:pt>
                <c:pt idx="335">
                  <c:v>5.9490740740740745E-3</c:v>
                </c:pt>
                <c:pt idx="336">
                  <c:v>5.9606481481481489E-3</c:v>
                </c:pt>
                <c:pt idx="337">
                  <c:v>5.9722222222222225E-3</c:v>
                </c:pt>
                <c:pt idx="338">
                  <c:v>5.9837962962962961E-3</c:v>
                </c:pt>
                <c:pt idx="339">
                  <c:v>5.9953703703703697E-3</c:v>
                </c:pt>
                <c:pt idx="340">
                  <c:v>6.0069444444444441E-3</c:v>
                </c:pt>
                <c:pt idx="341">
                  <c:v>6.0185185185185177E-3</c:v>
                </c:pt>
                <c:pt idx="342">
                  <c:v>6.030092592592593E-3</c:v>
                </c:pt>
                <c:pt idx="343">
                  <c:v>6.0416666666666665E-3</c:v>
                </c:pt>
                <c:pt idx="344">
                  <c:v>6.053240740740741E-3</c:v>
                </c:pt>
                <c:pt idx="345">
                  <c:v>6.0648148148148145E-3</c:v>
                </c:pt>
                <c:pt idx="346">
                  <c:v>6.076388888888889E-3</c:v>
                </c:pt>
                <c:pt idx="347">
                  <c:v>6.0879629629629643E-3</c:v>
                </c:pt>
                <c:pt idx="348">
                  <c:v>6.0995370370370361E-3</c:v>
                </c:pt>
                <c:pt idx="349">
                  <c:v>6.1111111111111114E-3</c:v>
                </c:pt>
                <c:pt idx="350">
                  <c:v>6.122685185185185E-3</c:v>
                </c:pt>
                <c:pt idx="351">
                  <c:v>6.1342592592592594E-3</c:v>
                </c:pt>
                <c:pt idx="352">
                  <c:v>6.145833333333333E-3</c:v>
                </c:pt>
                <c:pt idx="353">
                  <c:v>6.1574074074074074E-3</c:v>
                </c:pt>
                <c:pt idx="354">
                  <c:v>6.168981481481481E-3</c:v>
                </c:pt>
                <c:pt idx="355">
                  <c:v>6.1805555555555563E-3</c:v>
                </c:pt>
                <c:pt idx="356">
                  <c:v>6.1921296296296299E-3</c:v>
                </c:pt>
                <c:pt idx="357">
                  <c:v>6.2037037037037043E-3</c:v>
                </c:pt>
                <c:pt idx="358">
                  <c:v>6.215277777777777E-3</c:v>
                </c:pt>
                <c:pt idx="359">
                  <c:v>6.2268518518518515E-3</c:v>
                </c:pt>
                <c:pt idx="360">
                  <c:v>6.238425925925925E-3</c:v>
                </c:pt>
                <c:pt idx="361">
                  <c:v>6.2499999999999995E-3</c:v>
                </c:pt>
                <c:pt idx="362">
                  <c:v>6.2615740740740748E-3</c:v>
                </c:pt>
                <c:pt idx="363">
                  <c:v>6.2731481481481484E-3</c:v>
                </c:pt>
                <c:pt idx="364">
                  <c:v>6.2847222222222228E-3</c:v>
                </c:pt>
                <c:pt idx="365">
                  <c:v>6.2962962962962964E-3</c:v>
                </c:pt>
                <c:pt idx="366">
                  <c:v>6.3078703703703708E-3</c:v>
                </c:pt>
                <c:pt idx="367">
                  <c:v>6.3194444444444444E-3</c:v>
                </c:pt>
                <c:pt idx="368">
                  <c:v>6.3310185185185197E-3</c:v>
                </c:pt>
                <c:pt idx="369">
                  <c:v>6.3425925925925915E-3</c:v>
                </c:pt>
                <c:pt idx="370">
                  <c:v>6.3541666666666668E-3</c:v>
                </c:pt>
                <c:pt idx="371">
                  <c:v>6.3657407407407404E-3</c:v>
                </c:pt>
                <c:pt idx="372">
                  <c:v>6.3773148148148148E-3</c:v>
                </c:pt>
                <c:pt idx="373">
                  <c:v>6.3888888888888884E-3</c:v>
                </c:pt>
                <c:pt idx="374">
                  <c:v>6.4004629629629628E-3</c:v>
                </c:pt>
                <c:pt idx="375">
                  <c:v>6.4120370370370364E-3</c:v>
                </c:pt>
                <c:pt idx="376">
                  <c:v>6.4236111111111117E-3</c:v>
                </c:pt>
                <c:pt idx="377">
                  <c:v>6.4351851851851861E-3</c:v>
                </c:pt>
                <c:pt idx="378">
                  <c:v>6.4467592592592597E-3</c:v>
                </c:pt>
                <c:pt idx="379">
                  <c:v>6.4583333333333333E-3</c:v>
                </c:pt>
                <c:pt idx="380">
                  <c:v>6.4699074074074069E-3</c:v>
                </c:pt>
                <c:pt idx="381">
                  <c:v>6.4814814814814813E-3</c:v>
                </c:pt>
                <c:pt idx="382">
                  <c:v>6.4930555555555549E-3</c:v>
                </c:pt>
                <c:pt idx="383">
                  <c:v>6.5046296296296302E-3</c:v>
                </c:pt>
                <c:pt idx="384">
                  <c:v>6.5162037037037037E-3</c:v>
                </c:pt>
                <c:pt idx="385">
                  <c:v>6.5277777777777782E-3</c:v>
                </c:pt>
                <c:pt idx="386">
                  <c:v>6.5393518518518517E-3</c:v>
                </c:pt>
                <c:pt idx="387">
                  <c:v>6.5509259259259262E-3</c:v>
                </c:pt>
                <c:pt idx="388">
                  <c:v>6.5624999999999998E-3</c:v>
                </c:pt>
                <c:pt idx="389">
                  <c:v>6.5740740740740733E-3</c:v>
                </c:pt>
                <c:pt idx="390">
                  <c:v>6.5856481481481469E-3</c:v>
                </c:pt>
                <c:pt idx="391">
                  <c:v>6.5972222222222222E-3</c:v>
                </c:pt>
                <c:pt idx="392">
                  <c:v>6.6087962962962966E-3</c:v>
                </c:pt>
                <c:pt idx="393">
                  <c:v>6.6203703703703702E-3</c:v>
                </c:pt>
                <c:pt idx="394">
                  <c:v>6.6319444444444446E-3</c:v>
                </c:pt>
                <c:pt idx="395">
                  <c:v>6.6435185185185182E-3</c:v>
                </c:pt>
                <c:pt idx="396">
                  <c:v>6.6550925925925935E-3</c:v>
                </c:pt>
                <c:pt idx="397">
                  <c:v>6.6666666666666671E-3</c:v>
                </c:pt>
                <c:pt idx="398">
                  <c:v>6.6782407407407415E-3</c:v>
                </c:pt>
                <c:pt idx="399">
                  <c:v>6.6898148148148142E-3</c:v>
                </c:pt>
                <c:pt idx="400">
                  <c:v>6.7013888888888887E-3</c:v>
                </c:pt>
                <c:pt idx="401">
                  <c:v>6.7129629629629622E-3</c:v>
                </c:pt>
                <c:pt idx="402">
                  <c:v>6.7245370370370367E-3</c:v>
                </c:pt>
                <c:pt idx="403">
                  <c:v>6.7361111111111103E-3</c:v>
                </c:pt>
                <c:pt idx="404">
                  <c:v>6.7476851851851856E-3</c:v>
                </c:pt>
                <c:pt idx="405">
                  <c:v>6.7592592592592591E-3</c:v>
                </c:pt>
                <c:pt idx="406">
                  <c:v>6.7708333333333336E-3</c:v>
                </c:pt>
                <c:pt idx="407">
                  <c:v>6.782407407407408E-3</c:v>
                </c:pt>
                <c:pt idx="408">
                  <c:v>6.7939814814814816E-3</c:v>
                </c:pt>
                <c:pt idx="409">
                  <c:v>6.8055555555555569E-3</c:v>
                </c:pt>
                <c:pt idx="410">
                  <c:v>6.8171296296296287E-3</c:v>
                </c:pt>
                <c:pt idx="411">
                  <c:v>6.828703703703704E-3</c:v>
                </c:pt>
                <c:pt idx="412">
                  <c:v>6.8402777777777776E-3</c:v>
                </c:pt>
                <c:pt idx="413">
                  <c:v>6.851851851851852E-3</c:v>
                </c:pt>
                <c:pt idx="414">
                  <c:v>6.8634259259259256E-3</c:v>
                </c:pt>
                <c:pt idx="415">
                  <c:v>6.875E-3</c:v>
                </c:pt>
                <c:pt idx="416">
                  <c:v>6.8865740740740736E-3</c:v>
                </c:pt>
                <c:pt idx="417">
                  <c:v>6.8981481481481489E-3</c:v>
                </c:pt>
                <c:pt idx="418">
                  <c:v>6.9097222222222225E-3</c:v>
                </c:pt>
                <c:pt idx="419">
                  <c:v>6.9212962962962969E-3</c:v>
                </c:pt>
                <c:pt idx="420">
                  <c:v>6.9328703703703696E-3</c:v>
                </c:pt>
                <c:pt idx="421">
                  <c:v>6.9444444444444441E-3</c:v>
                </c:pt>
                <c:pt idx="422">
                  <c:v>6.9560185185185185E-3</c:v>
                </c:pt>
                <c:pt idx="423">
                  <c:v>6.9675925925925921E-3</c:v>
                </c:pt>
                <c:pt idx="424">
                  <c:v>6.9791666666666674E-3</c:v>
                </c:pt>
                <c:pt idx="425">
                  <c:v>6.9907407407407409E-3</c:v>
                </c:pt>
                <c:pt idx="426">
                  <c:v>7.0023148148148154E-3</c:v>
                </c:pt>
                <c:pt idx="427">
                  <c:v>7.013888888888889E-3</c:v>
                </c:pt>
                <c:pt idx="428">
                  <c:v>7.0254629629629634E-3</c:v>
                </c:pt>
                <c:pt idx="429">
                  <c:v>7.037037037037037E-3</c:v>
                </c:pt>
                <c:pt idx="430">
                  <c:v>7.0486111111111105E-3</c:v>
                </c:pt>
                <c:pt idx="431">
                  <c:v>7.0601851851851841E-3</c:v>
                </c:pt>
                <c:pt idx="432">
                  <c:v>7.0717592592592594E-3</c:v>
                </c:pt>
                <c:pt idx="433">
                  <c:v>7.083333333333333E-3</c:v>
                </c:pt>
                <c:pt idx="434">
                  <c:v>7.0949074074074074E-3</c:v>
                </c:pt>
                <c:pt idx="435">
                  <c:v>7.106481481481481E-3</c:v>
                </c:pt>
                <c:pt idx="436">
                  <c:v>7.1180555555555554E-3</c:v>
                </c:pt>
                <c:pt idx="437">
                  <c:v>7.1296296296296307E-3</c:v>
                </c:pt>
                <c:pt idx="438">
                  <c:v>7.1412037037037043E-3</c:v>
                </c:pt>
                <c:pt idx="439">
                  <c:v>7.1527777777777787E-3</c:v>
                </c:pt>
                <c:pt idx="440">
                  <c:v>7.1643518518518514E-3</c:v>
                </c:pt>
                <c:pt idx="441">
                  <c:v>7.1759259259259259E-3</c:v>
                </c:pt>
                <c:pt idx="442">
                  <c:v>7.1874999999999994E-3</c:v>
                </c:pt>
                <c:pt idx="443">
                  <c:v>7.1990740740740739E-3</c:v>
                </c:pt>
                <c:pt idx="444">
                  <c:v>7.2106481481481475E-3</c:v>
                </c:pt>
                <c:pt idx="445">
                  <c:v>7.2222222222222228E-3</c:v>
                </c:pt>
                <c:pt idx="446">
                  <c:v>7.2337962962962963E-3</c:v>
                </c:pt>
                <c:pt idx="447">
                  <c:v>7.2453703703703708E-3</c:v>
                </c:pt>
                <c:pt idx="448">
                  <c:v>7.2569444444444443E-3</c:v>
                </c:pt>
                <c:pt idx="449">
                  <c:v>7.2685185185185188E-3</c:v>
                </c:pt>
                <c:pt idx="450">
                  <c:v>7.2800925925925915E-3</c:v>
                </c:pt>
                <c:pt idx="451">
                  <c:v>7.2916666666666659E-3</c:v>
                </c:pt>
                <c:pt idx="452">
                  <c:v>7.3032407407407412E-3</c:v>
                </c:pt>
                <c:pt idx="453">
                  <c:v>7.3148148148148148E-3</c:v>
                </c:pt>
                <c:pt idx="454">
                  <c:v>7.3263888888888892E-3</c:v>
                </c:pt>
                <c:pt idx="455">
                  <c:v>7.3379629629629628E-3</c:v>
                </c:pt>
                <c:pt idx="456">
                  <c:v>7.3495370370370372E-3</c:v>
                </c:pt>
                <c:pt idx="457">
                  <c:v>7.3611111111111108E-3</c:v>
                </c:pt>
                <c:pt idx="458">
                  <c:v>7.3726851851851861E-3</c:v>
                </c:pt>
                <c:pt idx="459">
                  <c:v>7.3842592592592597E-3</c:v>
                </c:pt>
                <c:pt idx="460">
                  <c:v>7.3958333333333341E-3</c:v>
                </c:pt>
                <c:pt idx="461">
                  <c:v>7.4074074074074068E-3</c:v>
                </c:pt>
                <c:pt idx="462">
                  <c:v>7.4189814814814813E-3</c:v>
                </c:pt>
                <c:pt idx="463">
                  <c:v>7.4305555555555548E-3</c:v>
                </c:pt>
                <c:pt idx="464">
                  <c:v>7.4421296296296293E-3</c:v>
                </c:pt>
                <c:pt idx="465">
                  <c:v>7.4537037037037028E-3</c:v>
                </c:pt>
                <c:pt idx="466">
                  <c:v>7.4652777777777781E-3</c:v>
                </c:pt>
                <c:pt idx="467">
                  <c:v>7.4768518518518526E-3</c:v>
                </c:pt>
                <c:pt idx="468">
                  <c:v>7.4884259259259262E-3</c:v>
                </c:pt>
                <c:pt idx="469">
                  <c:v>7.5000000000000006E-3</c:v>
                </c:pt>
                <c:pt idx="470">
                  <c:v>7.5115740740740742E-3</c:v>
                </c:pt>
                <c:pt idx="471">
                  <c:v>7.5231481481481477E-3</c:v>
                </c:pt>
                <c:pt idx="472">
                  <c:v>7.5347222222222213E-3</c:v>
                </c:pt>
                <c:pt idx="473">
                  <c:v>7.5462962962962966E-3</c:v>
                </c:pt>
                <c:pt idx="474">
                  <c:v>7.5578703703703702E-3</c:v>
                </c:pt>
                <c:pt idx="475">
                  <c:v>7.5694444444444446E-3</c:v>
                </c:pt>
                <c:pt idx="476">
                  <c:v>7.5810185185185182E-3</c:v>
                </c:pt>
                <c:pt idx="477">
                  <c:v>7.5925925925925926E-3</c:v>
                </c:pt>
                <c:pt idx="478">
                  <c:v>7.6041666666666662E-3</c:v>
                </c:pt>
                <c:pt idx="479">
                  <c:v>7.6157407407407415E-3</c:v>
                </c:pt>
                <c:pt idx="480">
                  <c:v>7.6273148148148151E-3</c:v>
                </c:pt>
                <c:pt idx="481">
                  <c:v>7.6388888888888886E-3</c:v>
                </c:pt>
                <c:pt idx="482">
                  <c:v>7.6504629629629631E-3</c:v>
                </c:pt>
                <c:pt idx="483">
                  <c:v>7.6620370370370366E-3</c:v>
                </c:pt>
                <c:pt idx="484">
                  <c:v>7.6736111111111111E-3</c:v>
                </c:pt>
                <c:pt idx="485">
                  <c:v>7.6851851851851847E-3</c:v>
                </c:pt>
                <c:pt idx="486">
                  <c:v>7.69675925925926E-3</c:v>
                </c:pt>
                <c:pt idx="487">
                  <c:v>7.7083333333333335E-3</c:v>
                </c:pt>
                <c:pt idx="488">
                  <c:v>7.719907407407408E-3</c:v>
                </c:pt>
                <c:pt idx="489">
                  <c:v>7.7314814814814815E-3</c:v>
                </c:pt>
                <c:pt idx="490">
                  <c:v>7.743055555555556E-3</c:v>
                </c:pt>
                <c:pt idx="491">
                  <c:v>7.7546296296296287E-3</c:v>
                </c:pt>
                <c:pt idx="492">
                  <c:v>7.7662037037037031E-3</c:v>
                </c:pt>
                <c:pt idx="493">
                  <c:v>7.7662037037037031E-3</c:v>
                </c:pt>
                <c:pt idx="494">
                  <c:v>7.7777777777777767E-3</c:v>
                </c:pt>
                <c:pt idx="495">
                  <c:v>7.789351851851852E-3</c:v>
                </c:pt>
                <c:pt idx="496">
                  <c:v>7.8009259259259256E-3</c:v>
                </c:pt>
                <c:pt idx="497">
                  <c:v>7.8125E-3</c:v>
                </c:pt>
                <c:pt idx="498">
                  <c:v>7.8240740740740753E-3</c:v>
                </c:pt>
                <c:pt idx="499">
                  <c:v>7.8356481481481489E-3</c:v>
                </c:pt>
                <c:pt idx="500">
                  <c:v>7.8472222222222224E-3</c:v>
                </c:pt>
                <c:pt idx="501">
                  <c:v>7.858796296296296E-3</c:v>
                </c:pt>
                <c:pt idx="502">
                  <c:v>7.8703703703703713E-3</c:v>
                </c:pt>
                <c:pt idx="503">
                  <c:v>7.8819444444444432E-3</c:v>
                </c:pt>
                <c:pt idx="504">
                  <c:v>7.8935185185185185E-3</c:v>
                </c:pt>
                <c:pt idx="505">
                  <c:v>7.905092592592592E-3</c:v>
                </c:pt>
                <c:pt idx="506">
                  <c:v>7.9166666666666673E-3</c:v>
                </c:pt>
                <c:pt idx="507">
                  <c:v>7.9282407407407409E-3</c:v>
                </c:pt>
                <c:pt idx="508">
                  <c:v>7.9398148148148145E-3</c:v>
                </c:pt>
                <c:pt idx="509">
                  <c:v>7.951388888888888E-3</c:v>
                </c:pt>
                <c:pt idx="510">
                  <c:v>7.9629629629629634E-3</c:v>
                </c:pt>
                <c:pt idx="511">
                  <c:v>7.9745370370370369E-3</c:v>
                </c:pt>
                <c:pt idx="512">
                  <c:v>7.9861111111111122E-3</c:v>
                </c:pt>
                <c:pt idx="513">
                  <c:v>7.9976851851851858E-3</c:v>
                </c:pt>
                <c:pt idx="514">
                  <c:v>8.0092592592592594E-3</c:v>
                </c:pt>
                <c:pt idx="515">
                  <c:v>8.0208333333333329E-3</c:v>
                </c:pt>
                <c:pt idx="516">
                  <c:v>8.0324074074074065E-3</c:v>
                </c:pt>
                <c:pt idx="517">
                  <c:v>8.0439814814814818E-3</c:v>
                </c:pt>
                <c:pt idx="518">
                  <c:v>8.0555555555555554E-3</c:v>
                </c:pt>
                <c:pt idx="519">
                  <c:v>8.0671296296296307E-3</c:v>
                </c:pt>
                <c:pt idx="520">
                  <c:v>8.0787037037037043E-3</c:v>
                </c:pt>
                <c:pt idx="521">
                  <c:v>8.0902777777777778E-3</c:v>
                </c:pt>
                <c:pt idx="522">
                  <c:v>8.1018518518518514E-3</c:v>
                </c:pt>
                <c:pt idx="523">
                  <c:v>8.113425925925925E-3</c:v>
                </c:pt>
                <c:pt idx="524">
                  <c:v>8.1249999999999985E-3</c:v>
                </c:pt>
                <c:pt idx="525">
                  <c:v>8.1365740740740738E-3</c:v>
                </c:pt>
                <c:pt idx="526">
                  <c:v>8.1481481481481474E-3</c:v>
                </c:pt>
                <c:pt idx="527">
                  <c:v>8.1597222222222227E-3</c:v>
                </c:pt>
                <c:pt idx="528">
                  <c:v>8.1712962962962963E-3</c:v>
                </c:pt>
                <c:pt idx="529">
                  <c:v>8.1828703703703699E-3</c:v>
                </c:pt>
                <c:pt idx="530">
                  <c:v>8.1944444444444452E-3</c:v>
                </c:pt>
                <c:pt idx="531">
                  <c:v>8.2060185185185187E-3</c:v>
                </c:pt>
                <c:pt idx="532">
                  <c:v>8.217592592592594E-3</c:v>
                </c:pt>
                <c:pt idx="533">
                  <c:v>8.2291666666666659E-3</c:v>
                </c:pt>
                <c:pt idx="534">
                  <c:v>8.2407407407407412E-3</c:v>
                </c:pt>
                <c:pt idx="535">
                  <c:v>8.2523148148148148E-3</c:v>
                </c:pt>
                <c:pt idx="536">
                  <c:v>8.2638888888888883E-3</c:v>
                </c:pt>
                <c:pt idx="537">
                  <c:v>8.2754629629629619E-3</c:v>
                </c:pt>
                <c:pt idx="538">
                  <c:v>8.2870370370370372E-3</c:v>
                </c:pt>
                <c:pt idx="539">
                  <c:v>8.2986111111111108E-3</c:v>
                </c:pt>
                <c:pt idx="540">
                  <c:v>8.3101851851851861E-3</c:v>
                </c:pt>
                <c:pt idx="541">
                  <c:v>8.3217592592592596E-3</c:v>
                </c:pt>
                <c:pt idx="542">
                  <c:v>8.3333333333333332E-3</c:v>
                </c:pt>
                <c:pt idx="543">
                  <c:v>8.3449074074074085E-3</c:v>
                </c:pt>
                <c:pt idx="544">
                  <c:v>8.3564814814814804E-3</c:v>
                </c:pt>
                <c:pt idx="545">
                  <c:v>8.3680555555555557E-3</c:v>
                </c:pt>
                <c:pt idx="546">
                  <c:v>8.3796296296296292E-3</c:v>
                </c:pt>
                <c:pt idx="547">
                  <c:v>8.3912037037037045E-3</c:v>
                </c:pt>
                <c:pt idx="548">
                  <c:v>8.4027777777777781E-3</c:v>
                </c:pt>
                <c:pt idx="549">
                  <c:v>8.4143518518518517E-3</c:v>
                </c:pt>
                <c:pt idx="550">
                  <c:v>8.4259259259259253E-3</c:v>
                </c:pt>
                <c:pt idx="551">
                  <c:v>8.4375000000000006E-3</c:v>
                </c:pt>
                <c:pt idx="552">
                  <c:v>8.4490740740740741E-3</c:v>
                </c:pt>
                <c:pt idx="553">
                  <c:v>8.4606481481481494E-3</c:v>
                </c:pt>
                <c:pt idx="554">
                  <c:v>8.4722222222222213E-3</c:v>
                </c:pt>
                <c:pt idx="555">
                  <c:v>8.4837962962962966E-3</c:v>
                </c:pt>
                <c:pt idx="556">
                  <c:v>8.4953703703703701E-3</c:v>
                </c:pt>
                <c:pt idx="557">
                  <c:v>8.5069444444444437E-3</c:v>
                </c:pt>
                <c:pt idx="558">
                  <c:v>8.518518518518519E-3</c:v>
                </c:pt>
                <c:pt idx="559">
                  <c:v>8.5300925925925926E-3</c:v>
                </c:pt>
                <c:pt idx="560">
                  <c:v>8.5416666666666679E-3</c:v>
                </c:pt>
                <c:pt idx="561">
                  <c:v>8.5532407407407415E-3</c:v>
                </c:pt>
                <c:pt idx="562">
                  <c:v>8.564814814814815E-3</c:v>
                </c:pt>
                <c:pt idx="563">
                  <c:v>8.5763888888888886E-3</c:v>
                </c:pt>
                <c:pt idx="564">
                  <c:v>8.5879629629629622E-3</c:v>
                </c:pt>
                <c:pt idx="565">
                  <c:v>8.5995370370370357E-3</c:v>
                </c:pt>
                <c:pt idx="566">
                  <c:v>8.611111111111111E-3</c:v>
                </c:pt>
                <c:pt idx="567">
                  <c:v>8.6226851851851846E-3</c:v>
                </c:pt>
                <c:pt idx="568">
                  <c:v>8.6342592592592599E-3</c:v>
                </c:pt>
                <c:pt idx="569">
                  <c:v>8.6458333333333335E-3</c:v>
                </c:pt>
                <c:pt idx="570">
                  <c:v>8.6574074074074071E-3</c:v>
                </c:pt>
                <c:pt idx="571">
                  <c:v>8.6689814814814806E-3</c:v>
                </c:pt>
                <c:pt idx="572">
                  <c:v>8.6805555555555559E-3</c:v>
                </c:pt>
                <c:pt idx="573">
                  <c:v>8.6921296296296312E-3</c:v>
                </c:pt>
                <c:pt idx="574">
                  <c:v>8.7037037037037031E-3</c:v>
                </c:pt>
                <c:pt idx="575">
                  <c:v>8.7152777777777784E-3</c:v>
                </c:pt>
                <c:pt idx="576">
                  <c:v>8.726851851851852E-3</c:v>
                </c:pt>
                <c:pt idx="577">
                  <c:v>8.7384259259259255E-3</c:v>
                </c:pt>
                <c:pt idx="578">
                  <c:v>8.7499999999999991E-3</c:v>
                </c:pt>
                <c:pt idx="579">
                  <c:v>8.7615740740740744E-3</c:v>
                </c:pt>
                <c:pt idx="580">
                  <c:v>8.773148148148148E-3</c:v>
                </c:pt>
                <c:pt idx="581">
                  <c:v>8.7847222222222233E-3</c:v>
                </c:pt>
                <c:pt idx="582">
                  <c:v>8.7962962962962968E-3</c:v>
                </c:pt>
                <c:pt idx="583">
                  <c:v>8.8078703703703704E-3</c:v>
                </c:pt>
                <c:pt idx="584">
                  <c:v>8.819444444444444E-3</c:v>
                </c:pt>
                <c:pt idx="585">
                  <c:v>8.8310185185185176E-3</c:v>
                </c:pt>
                <c:pt idx="586">
                  <c:v>8.8425925925925911E-3</c:v>
                </c:pt>
                <c:pt idx="587">
                  <c:v>8.8541666666666664E-3</c:v>
                </c:pt>
                <c:pt idx="588">
                  <c:v>8.8657407407407417E-3</c:v>
                </c:pt>
                <c:pt idx="589">
                  <c:v>8.8773148148148153E-3</c:v>
                </c:pt>
                <c:pt idx="590">
                  <c:v>8.8888888888888889E-3</c:v>
                </c:pt>
                <c:pt idx="591">
                  <c:v>8.9004629629629625E-3</c:v>
                </c:pt>
                <c:pt idx="592">
                  <c:v>8.9120370370370378E-3</c:v>
                </c:pt>
                <c:pt idx="593">
                  <c:v>8.9236111111111113E-3</c:v>
                </c:pt>
                <c:pt idx="594">
                  <c:v>8.9351851851851866E-3</c:v>
                </c:pt>
                <c:pt idx="595">
                  <c:v>8.9467592592592585E-3</c:v>
                </c:pt>
                <c:pt idx="596">
                  <c:v>8.9583333333333338E-3</c:v>
                </c:pt>
                <c:pt idx="597">
                  <c:v>8.9699074074074073E-3</c:v>
                </c:pt>
                <c:pt idx="598">
                  <c:v>8.9814814814814809E-3</c:v>
                </c:pt>
                <c:pt idx="599">
                  <c:v>8.9930555555555545E-3</c:v>
                </c:pt>
                <c:pt idx="600">
                  <c:v>9.0046296296296298E-3</c:v>
                </c:pt>
                <c:pt idx="601">
                  <c:v>9.0162037037037034E-3</c:v>
                </c:pt>
                <c:pt idx="602">
                  <c:v>9.0277777777777787E-3</c:v>
                </c:pt>
                <c:pt idx="603">
                  <c:v>9.0393518518518522E-3</c:v>
                </c:pt>
                <c:pt idx="604">
                  <c:v>9.0509259259259258E-3</c:v>
                </c:pt>
                <c:pt idx="605">
                  <c:v>9.0624999999999994E-3</c:v>
                </c:pt>
                <c:pt idx="606">
                  <c:v>9.0740740740740729E-3</c:v>
                </c:pt>
                <c:pt idx="607">
                  <c:v>9.0856481481481483E-3</c:v>
                </c:pt>
                <c:pt idx="608">
                  <c:v>9.0972222222222218E-3</c:v>
                </c:pt>
                <c:pt idx="609">
                  <c:v>9.1087962962962971E-3</c:v>
                </c:pt>
                <c:pt idx="610">
                  <c:v>9.1203703703703707E-3</c:v>
                </c:pt>
                <c:pt idx="611">
                  <c:v>9.1319444444444443E-3</c:v>
                </c:pt>
                <c:pt idx="612">
                  <c:v>9.1435185185185178E-3</c:v>
                </c:pt>
                <c:pt idx="613">
                  <c:v>9.1550925925925931E-3</c:v>
                </c:pt>
                <c:pt idx="614">
                  <c:v>9.1666666666666667E-3</c:v>
                </c:pt>
                <c:pt idx="615">
                  <c:v>9.1782407407407403E-3</c:v>
                </c:pt>
                <c:pt idx="616">
                  <c:v>9.1898148148148139E-3</c:v>
                </c:pt>
                <c:pt idx="617">
                  <c:v>9.2013888888888892E-3</c:v>
                </c:pt>
                <c:pt idx="618">
                  <c:v>9.2129629629629627E-3</c:v>
                </c:pt>
                <c:pt idx="619">
                  <c:v>9.2245370370370363E-3</c:v>
                </c:pt>
                <c:pt idx="620">
                  <c:v>9.2361111111111116E-3</c:v>
                </c:pt>
                <c:pt idx="621">
                  <c:v>9.2476851851851852E-3</c:v>
                </c:pt>
                <c:pt idx="622">
                  <c:v>9.2592592592592605E-3</c:v>
                </c:pt>
                <c:pt idx="623">
                  <c:v>9.2708333333333341E-3</c:v>
                </c:pt>
                <c:pt idx="624">
                  <c:v>9.2824074074074076E-3</c:v>
                </c:pt>
                <c:pt idx="625">
                  <c:v>9.2939814814814812E-3</c:v>
                </c:pt>
                <c:pt idx="626">
                  <c:v>9.3055555555555548E-3</c:v>
                </c:pt>
                <c:pt idx="627">
                  <c:v>9.3171296296296283E-3</c:v>
                </c:pt>
                <c:pt idx="628">
                  <c:v>9.3287037037037036E-3</c:v>
                </c:pt>
                <c:pt idx="629">
                  <c:v>9.3402777777777772E-3</c:v>
                </c:pt>
                <c:pt idx="630">
                  <c:v>9.3518518518518525E-3</c:v>
                </c:pt>
                <c:pt idx="631">
                  <c:v>9.3634259259259261E-3</c:v>
                </c:pt>
                <c:pt idx="632">
                  <c:v>9.3749999999999997E-3</c:v>
                </c:pt>
                <c:pt idx="633">
                  <c:v>9.386574074074075E-3</c:v>
                </c:pt>
                <c:pt idx="634">
                  <c:v>9.3981481481481485E-3</c:v>
                </c:pt>
                <c:pt idx="635">
                  <c:v>9.4097222222222238E-3</c:v>
                </c:pt>
                <c:pt idx="636">
                  <c:v>9.4212962962962957E-3</c:v>
                </c:pt>
                <c:pt idx="637">
                  <c:v>9.432870370370371E-3</c:v>
                </c:pt>
                <c:pt idx="638">
                  <c:v>9.4444444444444445E-3</c:v>
                </c:pt>
                <c:pt idx="639">
                  <c:v>9.4560185185185181E-3</c:v>
                </c:pt>
                <c:pt idx="640">
                  <c:v>9.4675925925925917E-3</c:v>
                </c:pt>
                <c:pt idx="641">
                  <c:v>9.479166666666667E-3</c:v>
                </c:pt>
                <c:pt idx="642">
                  <c:v>9.4907407407407406E-3</c:v>
                </c:pt>
                <c:pt idx="643">
                  <c:v>9.5023148148148159E-3</c:v>
                </c:pt>
                <c:pt idx="644">
                  <c:v>9.5138888888888894E-3</c:v>
                </c:pt>
                <c:pt idx="645">
                  <c:v>9.525462962962963E-3</c:v>
                </c:pt>
                <c:pt idx="646">
                  <c:v>9.5370370370370366E-3</c:v>
                </c:pt>
                <c:pt idx="647">
                  <c:v>9.5486111111111101E-3</c:v>
                </c:pt>
                <c:pt idx="648">
                  <c:v>9.5601851851851855E-3</c:v>
                </c:pt>
                <c:pt idx="649">
                  <c:v>9.571759259259259E-3</c:v>
                </c:pt>
                <c:pt idx="650">
                  <c:v>9.5833333333333343E-3</c:v>
                </c:pt>
                <c:pt idx="651">
                  <c:v>9.5949074074074079E-3</c:v>
                </c:pt>
                <c:pt idx="652">
                  <c:v>9.6064814814814815E-3</c:v>
                </c:pt>
                <c:pt idx="653">
                  <c:v>9.618055555555555E-3</c:v>
                </c:pt>
                <c:pt idx="654">
                  <c:v>9.6296296296296303E-3</c:v>
                </c:pt>
                <c:pt idx="655">
                  <c:v>9.6412037037037039E-3</c:v>
                </c:pt>
                <c:pt idx="656">
                  <c:v>9.6527777777777775E-3</c:v>
                </c:pt>
                <c:pt idx="657">
                  <c:v>9.6643518518518511E-3</c:v>
                </c:pt>
                <c:pt idx="658">
                  <c:v>9.6759259259259264E-3</c:v>
                </c:pt>
                <c:pt idx="659">
                  <c:v>9.6874999999999999E-3</c:v>
                </c:pt>
                <c:pt idx="660">
                  <c:v>9.6990740740740735E-3</c:v>
                </c:pt>
                <c:pt idx="661">
                  <c:v>9.7106481481481471E-3</c:v>
                </c:pt>
                <c:pt idx="662">
                  <c:v>9.7222222222222224E-3</c:v>
                </c:pt>
                <c:pt idx="663">
                  <c:v>9.7337962962962977E-3</c:v>
                </c:pt>
                <c:pt idx="664">
                  <c:v>9.7453703703703713E-3</c:v>
                </c:pt>
                <c:pt idx="665">
                  <c:v>9.7569444444444448E-3</c:v>
                </c:pt>
                <c:pt idx="666">
                  <c:v>9.7685185185185184E-3</c:v>
                </c:pt>
                <c:pt idx="667">
                  <c:v>9.780092592592592E-3</c:v>
                </c:pt>
                <c:pt idx="668">
                  <c:v>9.7916666666666655E-3</c:v>
                </c:pt>
                <c:pt idx="669">
                  <c:v>9.8032407407407408E-3</c:v>
                </c:pt>
                <c:pt idx="670">
                  <c:v>9.8148148148148144E-3</c:v>
                </c:pt>
                <c:pt idx="671">
                  <c:v>9.8263888888888897E-3</c:v>
                </c:pt>
                <c:pt idx="672">
                  <c:v>9.8379629629629633E-3</c:v>
                </c:pt>
                <c:pt idx="673">
                  <c:v>9.8495370370370369E-3</c:v>
                </c:pt>
                <c:pt idx="674">
                  <c:v>9.8611111111111104E-3</c:v>
                </c:pt>
                <c:pt idx="675">
                  <c:v>9.8726851851851857E-3</c:v>
                </c:pt>
                <c:pt idx="676">
                  <c:v>9.8842592592592576E-3</c:v>
                </c:pt>
                <c:pt idx="677">
                  <c:v>9.8958333333333329E-3</c:v>
                </c:pt>
                <c:pt idx="678">
                  <c:v>9.9074074074074082E-3</c:v>
                </c:pt>
                <c:pt idx="679">
                  <c:v>9.9189814814814817E-3</c:v>
                </c:pt>
                <c:pt idx="680">
                  <c:v>9.9305555555555553E-3</c:v>
                </c:pt>
                <c:pt idx="681">
                  <c:v>9.9421296296296289E-3</c:v>
                </c:pt>
                <c:pt idx="682">
                  <c:v>9.9537037037037042E-3</c:v>
                </c:pt>
                <c:pt idx="683">
                  <c:v>9.9652777777777778E-3</c:v>
                </c:pt>
                <c:pt idx="684">
                  <c:v>9.9768518518518531E-3</c:v>
                </c:pt>
                <c:pt idx="685">
                  <c:v>9.9884259259259266E-3</c:v>
                </c:pt>
                <c:pt idx="686">
                  <c:v>0.01</c:v>
                </c:pt>
                <c:pt idx="687">
                  <c:v>1.0011574074074074E-2</c:v>
                </c:pt>
                <c:pt idx="688">
                  <c:v>1.0023148148148147E-2</c:v>
                </c:pt>
                <c:pt idx="689">
                  <c:v>1.0034722222222221E-2</c:v>
                </c:pt>
                <c:pt idx="690">
                  <c:v>1.0046296296296296E-2</c:v>
                </c:pt>
                <c:pt idx="691">
                  <c:v>1.005787037037037E-2</c:v>
                </c:pt>
                <c:pt idx="692">
                  <c:v>1.0069444444444445E-2</c:v>
                </c:pt>
                <c:pt idx="693">
                  <c:v>1.0081018518518519E-2</c:v>
                </c:pt>
                <c:pt idx="694">
                  <c:v>1.0092592592592592E-2</c:v>
                </c:pt>
                <c:pt idx="695">
                  <c:v>1.0104166666666668E-2</c:v>
                </c:pt>
                <c:pt idx="696">
                  <c:v>1.0115740740740741E-2</c:v>
                </c:pt>
                <c:pt idx="697">
                  <c:v>1.0127314814814815E-2</c:v>
                </c:pt>
                <c:pt idx="698">
                  <c:v>1.0138888888888888E-2</c:v>
                </c:pt>
                <c:pt idx="699">
                  <c:v>1.0150462962962964E-2</c:v>
                </c:pt>
                <c:pt idx="700">
                  <c:v>1.0162037037037037E-2</c:v>
                </c:pt>
                <c:pt idx="701">
                  <c:v>1.0173611111111111E-2</c:v>
                </c:pt>
                <c:pt idx="702">
                  <c:v>1.0185185185185184E-2</c:v>
                </c:pt>
                <c:pt idx="703">
                  <c:v>1.019675925925926E-2</c:v>
                </c:pt>
                <c:pt idx="704">
                  <c:v>1.0208333333333333E-2</c:v>
                </c:pt>
                <c:pt idx="705">
                  <c:v>1.0219907407407408E-2</c:v>
                </c:pt>
                <c:pt idx="706">
                  <c:v>1.0231481481481482E-2</c:v>
                </c:pt>
                <c:pt idx="707">
                  <c:v>1.0243055555555556E-2</c:v>
                </c:pt>
                <c:pt idx="708">
                  <c:v>1.0254629629629629E-2</c:v>
                </c:pt>
                <c:pt idx="709">
                  <c:v>1.0266203703703703E-2</c:v>
                </c:pt>
                <c:pt idx="710">
                  <c:v>1.0277777777777778E-2</c:v>
                </c:pt>
                <c:pt idx="711">
                  <c:v>1.0289351851851852E-2</c:v>
                </c:pt>
                <c:pt idx="712">
                  <c:v>1.0300925925925927E-2</c:v>
                </c:pt>
                <c:pt idx="713">
                  <c:v>1.03125E-2</c:v>
                </c:pt>
                <c:pt idx="714">
                  <c:v>1.0324074074074074E-2</c:v>
                </c:pt>
                <c:pt idx="715">
                  <c:v>1.0335648148148148E-2</c:v>
                </c:pt>
                <c:pt idx="716">
                  <c:v>1.0347222222222223E-2</c:v>
                </c:pt>
                <c:pt idx="717">
                  <c:v>1.0358796296296295E-2</c:v>
                </c:pt>
                <c:pt idx="718">
                  <c:v>1.037037037037037E-2</c:v>
                </c:pt>
                <c:pt idx="719">
                  <c:v>1.0381944444444444E-2</c:v>
                </c:pt>
                <c:pt idx="720">
                  <c:v>1.0393518518518519E-2</c:v>
                </c:pt>
                <c:pt idx="721">
                  <c:v>1.0405092592592593E-2</c:v>
                </c:pt>
                <c:pt idx="722">
                  <c:v>1.0416666666666666E-2</c:v>
                </c:pt>
                <c:pt idx="723">
                  <c:v>1.042824074074074E-2</c:v>
                </c:pt>
                <c:pt idx="724">
                  <c:v>1.0439814814814813E-2</c:v>
                </c:pt>
                <c:pt idx="725">
                  <c:v>1.045138888888889E-2</c:v>
                </c:pt>
                <c:pt idx="726">
                  <c:v>1.0462962962962964E-2</c:v>
                </c:pt>
                <c:pt idx="727">
                  <c:v>1.0474537037037037E-2</c:v>
                </c:pt>
                <c:pt idx="728">
                  <c:v>1.0486111111111111E-2</c:v>
                </c:pt>
                <c:pt idx="729">
                  <c:v>1.0497685185185186E-2</c:v>
                </c:pt>
                <c:pt idx="730">
                  <c:v>1.050925925925926E-2</c:v>
                </c:pt>
                <c:pt idx="731">
                  <c:v>1.0520833333333333E-2</c:v>
                </c:pt>
                <c:pt idx="732">
                  <c:v>1.0532407407407407E-2</c:v>
                </c:pt>
                <c:pt idx="733">
                  <c:v>1.0543981481481481E-2</c:v>
                </c:pt>
                <c:pt idx="734">
                  <c:v>1.0555555555555554E-2</c:v>
                </c:pt>
                <c:pt idx="735">
                  <c:v>1.0567129629629629E-2</c:v>
                </c:pt>
                <c:pt idx="736">
                  <c:v>1.0578703703703703E-2</c:v>
                </c:pt>
                <c:pt idx="737">
                  <c:v>1.0590277777777777E-2</c:v>
                </c:pt>
                <c:pt idx="738">
                  <c:v>1.0601851851851854E-2</c:v>
                </c:pt>
                <c:pt idx="739">
                  <c:v>1.0613425925925927E-2</c:v>
                </c:pt>
                <c:pt idx="740">
                  <c:v>1.0625000000000001E-2</c:v>
                </c:pt>
                <c:pt idx="741">
                  <c:v>1.0636574074074074E-2</c:v>
                </c:pt>
                <c:pt idx="742">
                  <c:v>1.064814814814815E-2</c:v>
                </c:pt>
                <c:pt idx="743">
                  <c:v>1.0659722222222221E-2</c:v>
                </c:pt>
                <c:pt idx="744">
                  <c:v>1.0671296296296297E-2</c:v>
                </c:pt>
                <c:pt idx="745">
                  <c:v>1.068287037037037E-2</c:v>
                </c:pt>
                <c:pt idx="746">
                  <c:v>1.0694444444444444E-2</c:v>
                </c:pt>
                <c:pt idx="747">
                  <c:v>1.0706018518518517E-2</c:v>
                </c:pt>
                <c:pt idx="748">
                  <c:v>1.0717592592592593E-2</c:v>
                </c:pt>
                <c:pt idx="749">
                  <c:v>1.0729166666666666E-2</c:v>
                </c:pt>
                <c:pt idx="750">
                  <c:v>1.074074074074074E-2</c:v>
                </c:pt>
                <c:pt idx="751">
                  <c:v>1.0752314814814814E-2</c:v>
                </c:pt>
                <c:pt idx="752">
                  <c:v>1.0763888888888891E-2</c:v>
                </c:pt>
                <c:pt idx="753">
                  <c:v>1.0775462962962964E-2</c:v>
                </c:pt>
                <c:pt idx="754">
                  <c:v>1.0787037037037038E-2</c:v>
                </c:pt>
                <c:pt idx="755">
                  <c:v>1.0798611111111111E-2</c:v>
                </c:pt>
                <c:pt idx="756">
                  <c:v>1.0810185185185185E-2</c:v>
                </c:pt>
                <c:pt idx="757">
                  <c:v>1.082175925925926E-2</c:v>
                </c:pt>
                <c:pt idx="758">
                  <c:v>1.0833333333333334E-2</c:v>
                </c:pt>
                <c:pt idx="759">
                  <c:v>1.0844907407407407E-2</c:v>
                </c:pt>
                <c:pt idx="760">
                  <c:v>1.0856481481481481E-2</c:v>
                </c:pt>
                <c:pt idx="761">
                  <c:v>1.0868055555555556E-2</c:v>
                </c:pt>
                <c:pt idx="762">
                  <c:v>1.087962962962963E-2</c:v>
                </c:pt>
                <c:pt idx="763">
                  <c:v>1.0891203703703703E-2</c:v>
                </c:pt>
                <c:pt idx="764">
                  <c:v>1.0902777777777777E-2</c:v>
                </c:pt>
                <c:pt idx="765">
                  <c:v>1.091435185185185E-2</c:v>
                </c:pt>
                <c:pt idx="766">
                  <c:v>1.0925925925925924E-2</c:v>
                </c:pt>
                <c:pt idx="767">
                  <c:v>1.0937500000000001E-2</c:v>
                </c:pt>
                <c:pt idx="768">
                  <c:v>1.0949074074074075E-2</c:v>
                </c:pt>
                <c:pt idx="769">
                  <c:v>1.0960648148148148E-2</c:v>
                </c:pt>
                <c:pt idx="770">
                  <c:v>1.0972222222222223E-2</c:v>
                </c:pt>
                <c:pt idx="771">
                  <c:v>1.0983796296296297E-2</c:v>
                </c:pt>
                <c:pt idx="772">
                  <c:v>1.0995370370370371E-2</c:v>
                </c:pt>
                <c:pt idx="773">
                  <c:v>1.1006944444444444E-2</c:v>
                </c:pt>
                <c:pt idx="774">
                  <c:v>1.1018518518518518E-2</c:v>
                </c:pt>
                <c:pt idx="775">
                  <c:v>1.1030092592592591E-2</c:v>
                </c:pt>
                <c:pt idx="776">
                  <c:v>1.1041666666666667E-2</c:v>
                </c:pt>
                <c:pt idx="777">
                  <c:v>1.105324074074074E-2</c:v>
                </c:pt>
                <c:pt idx="778">
                  <c:v>1.1064814814814814E-2</c:v>
                </c:pt>
                <c:pt idx="779">
                  <c:v>1.1076388888888887E-2</c:v>
                </c:pt>
                <c:pt idx="780">
                  <c:v>1.1087962962962964E-2</c:v>
                </c:pt>
                <c:pt idx="781">
                  <c:v>1.1099537037037038E-2</c:v>
                </c:pt>
                <c:pt idx="782">
                  <c:v>1.1111111111111112E-2</c:v>
                </c:pt>
                <c:pt idx="783">
                  <c:v>1.1122685185185185E-2</c:v>
                </c:pt>
                <c:pt idx="784">
                  <c:v>1.113425925925926E-2</c:v>
                </c:pt>
                <c:pt idx="785">
                  <c:v>1.1145833333333334E-2</c:v>
                </c:pt>
                <c:pt idx="786">
                  <c:v>1.1157407407407408E-2</c:v>
                </c:pt>
                <c:pt idx="787">
                  <c:v>1.1168981481481481E-2</c:v>
                </c:pt>
                <c:pt idx="788">
                  <c:v>1.1180555555555556E-2</c:v>
                </c:pt>
                <c:pt idx="789">
                  <c:v>1.119212962962963E-2</c:v>
                </c:pt>
                <c:pt idx="790">
                  <c:v>1.1203703703703704E-2</c:v>
                </c:pt>
                <c:pt idx="791">
                  <c:v>1.1215277777777777E-2</c:v>
                </c:pt>
                <c:pt idx="792">
                  <c:v>1.1226851851851854E-2</c:v>
                </c:pt>
                <c:pt idx="793">
                  <c:v>1.1238425925925928E-2</c:v>
                </c:pt>
                <c:pt idx="794">
                  <c:v>1.1249999999999998E-2</c:v>
                </c:pt>
                <c:pt idx="795">
                  <c:v>1.1261574074074071E-2</c:v>
                </c:pt>
                <c:pt idx="796">
                  <c:v>1.1273148148148148E-2</c:v>
                </c:pt>
                <c:pt idx="797">
                  <c:v>1.1284722222222222E-2</c:v>
                </c:pt>
                <c:pt idx="798">
                  <c:v>1.1296296296296296E-2</c:v>
                </c:pt>
                <c:pt idx="799">
                  <c:v>1.1307870370370371E-2</c:v>
                </c:pt>
                <c:pt idx="800">
                  <c:v>1.1319444444444444E-2</c:v>
                </c:pt>
                <c:pt idx="801">
                  <c:v>1.1331018518518518E-2</c:v>
                </c:pt>
                <c:pt idx="802">
                  <c:v>1.1342592592592592E-2</c:v>
                </c:pt>
                <c:pt idx="803">
                  <c:v>1.1354166666666667E-2</c:v>
                </c:pt>
                <c:pt idx="804">
                  <c:v>1.136574074074074E-2</c:v>
                </c:pt>
                <c:pt idx="805">
                  <c:v>1.1377314814814814E-2</c:v>
                </c:pt>
                <c:pt idx="806">
                  <c:v>1.1377314814814814E-2</c:v>
                </c:pt>
                <c:pt idx="807">
                  <c:v>1.1388888888888888E-2</c:v>
                </c:pt>
                <c:pt idx="808">
                  <c:v>1.1400462962962965E-2</c:v>
                </c:pt>
                <c:pt idx="809">
                  <c:v>1.1412037037037038E-2</c:v>
                </c:pt>
                <c:pt idx="810">
                  <c:v>1.1423611111111112E-2</c:v>
                </c:pt>
                <c:pt idx="811">
                  <c:v>1.1435185185185185E-2</c:v>
                </c:pt>
                <c:pt idx="812">
                  <c:v>1.1446759259259261E-2</c:v>
                </c:pt>
                <c:pt idx="813">
                  <c:v>1.1458333333333334E-2</c:v>
                </c:pt>
                <c:pt idx="814">
                  <c:v>1.1469907407407408E-2</c:v>
                </c:pt>
                <c:pt idx="815">
                  <c:v>1.1481481481481483E-2</c:v>
                </c:pt>
                <c:pt idx="816">
                  <c:v>1.1493055555555555E-2</c:v>
                </c:pt>
                <c:pt idx="817">
                  <c:v>1.1504629629629629E-2</c:v>
                </c:pt>
                <c:pt idx="818">
                  <c:v>1.1516203703703702E-2</c:v>
                </c:pt>
                <c:pt idx="819">
                  <c:v>1.1527777777777777E-2</c:v>
                </c:pt>
                <c:pt idx="820">
                  <c:v>1.1539351851851851E-2</c:v>
                </c:pt>
                <c:pt idx="821">
                  <c:v>1.1550925925925925E-2</c:v>
                </c:pt>
                <c:pt idx="822">
                  <c:v>1.1562499999999998E-2</c:v>
                </c:pt>
                <c:pt idx="823">
                  <c:v>1.1574074074074075E-2</c:v>
                </c:pt>
                <c:pt idx="824">
                  <c:v>1.1585648148148149E-2</c:v>
                </c:pt>
                <c:pt idx="825">
                  <c:v>1.1597222222222222E-2</c:v>
                </c:pt>
                <c:pt idx="826">
                  <c:v>1.1608796296296296E-2</c:v>
                </c:pt>
                <c:pt idx="827">
                  <c:v>1.1620370370370371E-2</c:v>
                </c:pt>
                <c:pt idx="828">
                  <c:v>1.1631944444444445E-2</c:v>
                </c:pt>
                <c:pt idx="829">
                  <c:v>1.1643518518518518E-2</c:v>
                </c:pt>
                <c:pt idx="830">
                  <c:v>1.1655092592592594E-2</c:v>
                </c:pt>
                <c:pt idx="831">
                  <c:v>1.1666666666666667E-2</c:v>
                </c:pt>
                <c:pt idx="832">
                  <c:v>1.1678240740740741E-2</c:v>
                </c:pt>
                <c:pt idx="833">
                  <c:v>1.1689814814814814E-2</c:v>
                </c:pt>
                <c:pt idx="834">
                  <c:v>1.1701388888888891E-2</c:v>
                </c:pt>
                <c:pt idx="835">
                  <c:v>1.1712962962962965E-2</c:v>
                </c:pt>
                <c:pt idx="836">
                  <c:v>1.1724537037037035E-2</c:v>
                </c:pt>
                <c:pt idx="837">
                  <c:v>1.1736111111111109E-2</c:v>
                </c:pt>
                <c:pt idx="838">
                  <c:v>1.1747685185185186E-2</c:v>
                </c:pt>
                <c:pt idx="839">
                  <c:v>1.1759259259259259E-2</c:v>
                </c:pt>
                <c:pt idx="840">
                  <c:v>1.1770833333333333E-2</c:v>
                </c:pt>
                <c:pt idx="841">
                  <c:v>1.1782407407407406E-2</c:v>
                </c:pt>
                <c:pt idx="842">
                  <c:v>1.1793981481481482E-2</c:v>
                </c:pt>
                <c:pt idx="843">
                  <c:v>1.1805555555555555E-2</c:v>
                </c:pt>
                <c:pt idx="844">
                  <c:v>1.1817129629629629E-2</c:v>
                </c:pt>
                <c:pt idx="845">
                  <c:v>1.1828703703703704E-2</c:v>
                </c:pt>
                <c:pt idx="846">
                  <c:v>1.1840277777777778E-2</c:v>
                </c:pt>
                <c:pt idx="847">
                  <c:v>1.1851851851851851E-2</c:v>
                </c:pt>
                <c:pt idx="848">
                  <c:v>1.1863425925925925E-2</c:v>
                </c:pt>
                <c:pt idx="849">
                  <c:v>1.1875000000000002E-2</c:v>
                </c:pt>
                <c:pt idx="850">
                  <c:v>1.1886574074074075E-2</c:v>
                </c:pt>
                <c:pt idx="851">
                  <c:v>1.1898148148148149E-2</c:v>
                </c:pt>
                <c:pt idx="852">
                  <c:v>1.1909722222222223E-2</c:v>
                </c:pt>
                <c:pt idx="853">
                  <c:v>1.1921296296296298E-2</c:v>
                </c:pt>
                <c:pt idx="854">
                  <c:v>1.1932870370370371E-2</c:v>
                </c:pt>
                <c:pt idx="855">
                  <c:v>1.1944444444444445E-2</c:v>
                </c:pt>
                <c:pt idx="856">
                  <c:v>1.1956018518518517E-2</c:v>
                </c:pt>
                <c:pt idx="857">
                  <c:v>1.1967592592592592E-2</c:v>
                </c:pt>
                <c:pt idx="858">
                  <c:v>1.1979166666666666E-2</c:v>
                </c:pt>
                <c:pt idx="859">
                  <c:v>1.1990740740740739E-2</c:v>
                </c:pt>
                <c:pt idx="860">
                  <c:v>1.2002314814814815E-2</c:v>
                </c:pt>
                <c:pt idx="861">
                  <c:v>1.2013888888888888E-2</c:v>
                </c:pt>
                <c:pt idx="862">
                  <c:v>1.2025462962962962E-2</c:v>
                </c:pt>
                <c:pt idx="863">
                  <c:v>1.2037037037037035E-2</c:v>
                </c:pt>
                <c:pt idx="864">
                  <c:v>1.2048611111111112E-2</c:v>
                </c:pt>
                <c:pt idx="865">
                  <c:v>1.2060185185185186E-2</c:v>
                </c:pt>
                <c:pt idx="866">
                  <c:v>1.207175925925926E-2</c:v>
                </c:pt>
                <c:pt idx="867">
                  <c:v>1.2083333333333333E-2</c:v>
                </c:pt>
                <c:pt idx="868">
                  <c:v>1.2094907407407408E-2</c:v>
                </c:pt>
                <c:pt idx="869">
                  <c:v>1.2106481481481482E-2</c:v>
                </c:pt>
                <c:pt idx="870">
                  <c:v>1.2118055555555556E-2</c:v>
                </c:pt>
                <c:pt idx="871">
                  <c:v>1.2129629629629629E-2</c:v>
                </c:pt>
                <c:pt idx="872">
                  <c:v>1.2141203703703704E-2</c:v>
                </c:pt>
                <c:pt idx="873">
                  <c:v>1.2152777777777778E-2</c:v>
                </c:pt>
                <c:pt idx="874">
                  <c:v>1.2164351851851852E-2</c:v>
                </c:pt>
                <c:pt idx="875">
                  <c:v>1.2175925925925929E-2</c:v>
                </c:pt>
                <c:pt idx="876">
                  <c:v>1.2187500000000002E-2</c:v>
                </c:pt>
                <c:pt idx="877">
                  <c:v>1.2199074074074072E-2</c:v>
                </c:pt>
                <c:pt idx="878">
                  <c:v>1.2210648148148146E-2</c:v>
                </c:pt>
                <c:pt idx="879">
                  <c:v>1.2222222222222223E-2</c:v>
                </c:pt>
                <c:pt idx="880">
                  <c:v>1.2233796296296296E-2</c:v>
                </c:pt>
                <c:pt idx="881">
                  <c:v>1.224537037037037E-2</c:v>
                </c:pt>
                <c:pt idx="882">
                  <c:v>1.2256944444444444E-2</c:v>
                </c:pt>
                <c:pt idx="883">
                  <c:v>1.2268518518518519E-2</c:v>
                </c:pt>
                <c:pt idx="884">
                  <c:v>1.2280092592592592E-2</c:v>
                </c:pt>
                <c:pt idx="885">
                  <c:v>1.2291666666666666E-2</c:v>
                </c:pt>
                <c:pt idx="886">
                  <c:v>1.230324074074074E-2</c:v>
                </c:pt>
                <c:pt idx="887">
                  <c:v>1.2314814814814815E-2</c:v>
                </c:pt>
                <c:pt idx="888">
                  <c:v>1.2326388888888888E-2</c:v>
                </c:pt>
                <c:pt idx="889">
                  <c:v>1.2337962962962962E-2</c:v>
                </c:pt>
                <c:pt idx="890">
                  <c:v>1.2349537037037039E-2</c:v>
                </c:pt>
                <c:pt idx="891">
                  <c:v>1.2361111111111113E-2</c:v>
                </c:pt>
                <c:pt idx="892">
                  <c:v>1.2372685185185186E-2</c:v>
                </c:pt>
                <c:pt idx="893">
                  <c:v>1.238425925925926E-2</c:v>
                </c:pt>
                <c:pt idx="894">
                  <c:v>1.2395833333333335E-2</c:v>
                </c:pt>
                <c:pt idx="895">
                  <c:v>1.2407407407407409E-2</c:v>
                </c:pt>
                <c:pt idx="896">
                  <c:v>1.2418981481481482E-2</c:v>
                </c:pt>
                <c:pt idx="897">
                  <c:v>1.2430555555555554E-2</c:v>
                </c:pt>
                <c:pt idx="898">
                  <c:v>1.2442129629629629E-2</c:v>
                </c:pt>
                <c:pt idx="899">
                  <c:v>1.2453703703703703E-2</c:v>
                </c:pt>
                <c:pt idx="900">
                  <c:v>1.2465277777777777E-2</c:v>
                </c:pt>
                <c:pt idx="901">
                  <c:v>1.247685185185185E-2</c:v>
                </c:pt>
                <c:pt idx="902">
                  <c:v>1.2488425925925925E-2</c:v>
                </c:pt>
                <c:pt idx="903">
                  <c:v>1.2499999999999999E-2</c:v>
                </c:pt>
                <c:pt idx="904">
                  <c:v>1.2511574074074073E-2</c:v>
                </c:pt>
                <c:pt idx="905">
                  <c:v>1.252314814814815E-2</c:v>
                </c:pt>
                <c:pt idx="906">
                  <c:v>1.2534722222222223E-2</c:v>
                </c:pt>
                <c:pt idx="907">
                  <c:v>1.2546296296296297E-2</c:v>
                </c:pt>
                <c:pt idx="908">
                  <c:v>1.255787037037037E-2</c:v>
                </c:pt>
                <c:pt idx="909">
                  <c:v>1.2569444444444446E-2</c:v>
                </c:pt>
                <c:pt idx="910">
                  <c:v>1.2581018518518519E-2</c:v>
                </c:pt>
                <c:pt idx="911">
                  <c:v>1.2592592592592593E-2</c:v>
                </c:pt>
                <c:pt idx="912">
                  <c:v>1.2604166666666666E-2</c:v>
                </c:pt>
                <c:pt idx="913">
                  <c:v>1.2615740740740742E-2</c:v>
                </c:pt>
                <c:pt idx="914">
                  <c:v>1.2627314814814815E-2</c:v>
                </c:pt>
                <c:pt idx="915">
                  <c:v>1.2638888888888889E-2</c:v>
                </c:pt>
                <c:pt idx="916">
                  <c:v>1.2650462962962962E-2</c:v>
                </c:pt>
                <c:pt idx="917">
                  <c:v>1.2662037037037039E-2</c:v>
                </c:pt>
                <c:pt idx="918">
                  <c:v>1.2673611111111109E-2</c:v>
                </c:pt>
                <c:pt idx="919">
                  <c:v>1.2685185185185183E-2</c:v>
                </c:pt>
                <c:pt idx="920">
                  <c:v>1.269675925925926E-2</c:v>
                </c:pt>
                <c:pt idx="921">
                  <c:v>1.2708333333333334E-2</c:v>
                </c:pt>
                <c:pt idx="922">
                  <c:v>1.2719907407407407E-2</c:v>
                </c:pt>
                <c:pt idx="923">
                  <c:v>1.2731481481481481E-2</c:v>
                </c:pt>
                <c:pt idx="924">
                  <c:v>1.2743055555555556E-2</c:v>
                </c:pt>
                <c:pt idx="925">
                  <c:v>1.275462962962963E-2</c:v>
                </c:pt>
                <c:pt idx="926">
                  <c:v>1.2766203703703703E-2</c:v>
                </c:pt>
                <c:pt idx="927">
                  <c:v>1.2777777777777777E-2</c:v>
                </c:pt>
                <c:pt idx="928">
                  <c:v>1.2789351851851852E-2</c:v>
                </c:pt>
                <c:pt idx="929">
                  <c:v>1.2800925925925926E-2</c:v>
                </c:pt>
                <c:pt idx="930">
                  <c:v>1.2812499999999999E-2</c:v>
                </c:pt>
                <c:pt idx="931">
                  <c:v>1.2824074074074073E-2</c:v>
                </c:pt>
                <c:pt idx="932">
                  <c:v>1.283564814814815E-2</c:v>
                </c:pt>
                <c:pt idx="933">
                  <c:v>1.2847222222222223E-2</c:v>
                </c:pt>
                <c:pt idx="934">
                  <c:v>1.2858796296296297E-2</c:v>
                </c:pt>
                <c:pt idx="935">
                  <c:v>1.2870370370370372E-2</c:v>
                </c:pt>
                <c:pt idx="936">
                  <c:v>1.2881944444444446E-2</c:v>
                </c:pt>
                <c:pt idx="937">
                  <c:v>1.2893518518518519E-2</c:v>
                </c:pt>
                <c:pt idx="938">
                  <c:v>1.2905092592592591E-2</c:v>
                </c:pt>
                <c:pt idx="939">
                  <c:v>1.2916666666666667E-2</c:v>
                </c:pt>
                <c:pt idx="940">
                  <c:v>1.292824074074074E-2</c:v>
                </c:pt>
                <c:pt idx="941">
                  <c:v>1.2939814814814814E-2</c:v>
                </c:pt>
                <c:pt idx="942">
                  <c:v>1.2951388888888887E-2</c:v>
                </c:pt>
                <c:pt idx="943">
                  <c:v>1.2962962962962963E-2</c:v>
                </c:pt>
                <c:pt idx="944">
                  <c:v>1.2974537037037036E-2</c:v>
                </c:pt>
                <c:pt idx="945">
                  <c:v>1.298611111111111E-2</c:v>
                </c:pt>
                <c:pt idx="946">
                  <c:v>1.2997685185185183E-2</c:v>
                </c:pt>
                <c:pt idx="947">
                  <c:v>1.300925925925926E-2</c:v>
                </c:pt>
                <c:pt idx="948">
                  <c:v>1.3020833333333334E-2</c:v>
                </c:pt>
                <c:pt idx="949">
                  <c:v>1.3032407407407407E-2</c:v>
                </c:pt>
                <c:pt idx="950">
                  <c:v>1.3043981481481483E-2</c:v>
                </c:pt>
                <c:pt idx="951">
                  <c:v>1.3055555555555556E-2</c:v>
                </c:pt>
                <c:pt idx="952">
                  <c:v>1.306712962962963E-2</c:v>
                </c:pt>
                <c:pt idx="953">
                  <c:v>1.3078703703703703E-2</c:v>
                </c:pt>
                <c:pt idx="954">
                  <c:v>1.3090277777777779E-2</c:v>
                </c:pt>
                <c:pt idx="955">
                  <c:v>1.3101851851851852E-2</c:v>
                </c:pt>
                <c:pt idx="956">
                  <c:v>1.3113425925925926E-2</c:v>
                </c:pt>
                <c:pt idx="957">
                  <c:v>1.3125E-2</c:v>
                </c:pt>
                <c:pt idx="958">
                  <c:v>1.3136574074074077E-2</c:v>
                </c:pt>
                <c:pt idx="959">
                  <c:v>1.3148148148148147E-2</c:v>
                </c:pt>
                <c:pt idx="960">
                  <c:v>1.315972222222222E-2</c:v>
                </c:pt>
                <c:pt idx="961">
                  <c:v>1.3171296296296294E-2</c:v>
                </c:pt>
                <c:pt idx="962">
                  <c:v>1.3182870370370371E-2</c:v>
                </c:pt>
                <c:pt idx="963">
                  <c:v>1.3194444444444444E-2</c:v>
                </c:pt>
                <c:pt idx="964">
                  <c:v>1.3206018518518518E-2</c:v>
                </c:pt>
                <c:pt idx="965">
                  <c:v>1.3217592592592593E-2</c:v>
                </c:pt>
                <c:pt idx="966">
                  <c:v>1.3229166666666667E-2</c:v>
                </c:pt>
                <c:pt idx="967">
                  <c:v>1.324074074074074E-2</c:v>
                </c:pt>
                <c:pt idx="968">
                  <c:v>1.3252314814814814E-2</c:v>
                </c:pt>
                <c:pt idx="969">
                  <c:v>1.3263888888888889E-2</c:v>
                </c:pt>
                <c:pt idx="970">
                  <c:v>1.3275462962962963E-2</c:v>
                </c:pt>
                <c:pt idx="971">
                  <c:v>1.3287037037037036E-2</c:v>
                </c:pt>
                <c:pt idx="972">
                  <c:v>1.329861111111111E-2</c:v>
                </c:pt>
                <c:pt idx="973">
                  <c:v>1.3310185185185187E-2</c:v>
                </c:pt>
                <c:pt idx="974">
                  <c:v>1.3321759259259261E-2</c:v>
                </c:pt>
                <c:pt idx="975">
                  <c:v>1.3333333333333334E-2</c:v>
                </c:pt>
                <c:pt idx="976">
                  <c:v>1.3344907407407408E-2</c:v>
                </c:pt>
                <c:pt idx="977">
                  <c:v>1.3356481481481483E-2</c:v>
                </c:pt>
                <c:pt idx="978">
                  <c:v>1.3368055555555557E-2</c:v>
                </c:pt>
                <c:pt idx="979">
                  <c:v>1.3379629629629628E-2</c:v>
                </c:pt>
                <c:pt idx="980">
                  <c:v>1.3391203703703704E-2</c:v>
                </c:pt>
                <c:pt idx="981">
                  <c:v>1.3402777777777777E-2</c:v>
                </c:pt>
                <c:pt idx="982">
                  <c:v>1.3414351851851851E-2</c:v>
                </c:pt>
                <c:pt idx="983">
                  <c:v>1.3425925925925924E-2</c:v>
                </c:pt>
                <c:pt idx="984">
                  <c:v>1.34375E-2</c:v>
                </c:pt>
                <c:pt idx="985">
                  <c:v>1.3449074074074073E-2</c:v>
                </c:pt>
                <c:pt idx="986">
                  <c:v>1.3460648148148147E-2</c:v>
                </c:pt>
                <c:pt idx="987">
                  <c:v>1.3472222222222221E-2</c:v>
                </c:pt>
                <c:pt idx="988">
                  <c:v>1.3483796296296298E-2</c:v>
                </c:pt>
                <c:pt idx="989">
                  <c:v>1.3495370370370371E-2</c:v>
                </c:pt>
                <c:pt idx="990">
                  <c:v>1.3506944444444445E-2</c:v>
                </c:pt>
                <c:pt idx="991">
                  <c:v>1.3518518518518518E-2</c:v>
                </c:pt>
                <c:pt idx="992">
                  <c:v>1.3530092592592594E-2</c:v>
                </c:pt>
                <c:pt idx="993">
                  <c:v>1.3541666666666667E-2</c:v>
                </c:pt>
                <c:pt idx="994">
                  <c:v>1.3553240740740741E-2</c:v>
                </c:pt>
                <c:pt idx="995">
                  <c:v>1.3564814814814816E-2</c:v>
                </c:pt>
                <c:pt idx="996">
                  <c:v>1.357638888888889E-2</c:v>
                </c:pt>
                <c:pt idx="997">
                  <c:v>1.3587962962962963E-2</c:v>
                </c:pt>
                <c:pt idx="998">
                  <c:v>1.3599537037037037E-2</c:v>
                </c:pt>
                <c:pt idx="999">
                  <c:v>1.3611111111111114E-2</c:v>
                </c:pt>
                <c:pt idx="1000">
                  <c:v>1.3622685185185184E-2</c:v>
                </c:pt>
                <c:pt idx="1001">
                  <c:v>1.3634259259259257E-2</c:v>
                </c:pt>
                <c:pt idx="1002">
                  <c:v>1.3645833333333331E-2</c:v>
                </c:pt>
                <c:pt idx="1003">
                  <c:v>1.3657407407407408E-2</c:v>
                </c:pt>
                <c:pt idx="1004">
                  <c:v>1.3668981481481482E-2</c:v>
                </c:pt>
                <c:pt idx="1005">
                  <c:v>1.3680555555555555E-2</c:v>
                </c:pt>
                <c:pt idx="1006">
                  <c:v>1.3692129629629629E-2</c:v>
                </c:pt>
                <c:pt idx="1007">
                  <c:v>1.3703703703703704E-2</c:v>
                </c:pt>
                <c:pt idx="1008">
                  <c:v>1.3715277777777778E-2</c:v>
                </c:pt>
                <c:pt idx="1009">
                  <c:v>1.3726851851851851E-2</c:v>
                </c:pt>
                <c:pt idx="1010">
                  <c:v>1.3738425925925926E-2</c:v>
                </c:pt>
                <c:pt idx="1011">
                  <c:v>1.375E-2</c:v>
                </c:pt>
                <c:pt idx="1012">
                  <c:v>1.3761574074074074E-2</c:v>
                </c:pt>
                <c:pt idx="1013">
                  <c:v>1.3773148148148147E-2</c:v>
                </c:pt>
                <c:pt idx="1014">
                  <c:v>1.3784722222222224E-2</c:v>
                </c:pt>
                <c:pt idx="1015">
                  <c:v>1.3796296296296298E-2</c:v>
                </c:pt>
                <c:pt idx="1016">
                  <c:v>1.3807870370370371E-2</c:v>
                </c:pt>
                <c:pt idx="1017">
                  <c:v>1.3819444444444445E-2</c:v>
                </c:pt>
                <c:pt idx="1018">
                  <c:v>1.383101851851852E-2</c:v>
                </c:pt>
                <c:pt idx="1019">
                  <c:v>1.3842592592592594E-2</c:v>
                </c:pt>
                <c:pt idx="1020">
                  <c:v>1.3854166666666666E-2</c:v>
                </c:pt>
                <c:pt idx="1021">
                  <c:v>1.3865740740740739E-2</c:v>
                </c:pt>
                <c:pt idx="1022">
                  <c:v>1.3877314814814815E-2</c:v>
                </c:pt>
                <c:pt idx="1023">
                  <c:v>1.3888888888888888E-2</c:v>
                </c:pt>
                <c:pt idx="1024">
                  <c:v>1.3900462962962962E-2</c:v>
                </c:pt>
                <c:pt idx="1025">
                  <c:v>1.3912037037037037E-2</c:v>
                </c:pt>
                <c:pt idx="1026">
                  <c:v>1.3923611111111111E-2</c:v>
                </c:pt>
                <c:pt idx="1027">
                  <c:v>1.3935185185185184E-2</c:v>
                </c:pt>
                <c:pt idx="1028">
                  <c:v>1.3946759259259258E-2</c:v>
                </c:pt>
                <c:pt idx="1029">
                  <c:v>1.3958333333333335E-2</c:v>
                </c:pt>
                <c:pt idx="1030">
                  <c:v>1.3969907407407408E-2</c:v>
                </c:pt>
                <c:pt idx="1031">
                  <c:v>1.3981481481481482E-2</c:v>
                </c:pt>
                <c:pt idx="1032">
                  <c:v>1.3993055555555555E-2</c:v>
                </c:pt>
                <c:pt idx="1033">
                  <c:v>1.4004629629629631E-2</c:v>
                </c:pt>
                <c:pt idx="1034">
                  <c:v>1.4016203703703704E-2</c:v>
                </c:pt>
                <c:pt idx="1035">
                  <c:v>1.4027777777777778E-2</c:v>
                </c:pt>
                <c:pt idx="1036">
                  <c:v>1.4039351851851851E-2</c:v>
                </c:pt>
                <c:pt idx="1037">
                  <c:v>1.4050925925925927E-2</c:v>
                </c:pt>
                <c:pt idx="1038">
                  <c:v>1.40625E-2</c:v>
                </c:pt>
                <c:pt idx="1039">
                  <c:v>1.4074074074074074E-2</c:v>
                </c:pt>
                <c:pt idx="1040">
                  <c:v>1.4085648148148151E-2</c:v>
                </c:pt>
                <c:pt idx="1041">
                  <c:v>1.4097222222222221E-2</c:v>
                </c:pt>
                <c:pt idx="1042">
                  <c:v>1.4108796296296295E-2</c:v>
                </c:pt>
                <c:pt idx="1043">
                  <c:v>1.4120370370370368E-2</c:v>
                </c:pt>
                <c:pt idx="1044">
                  <c:v>1.4131944444444445E-2</c:v>
                </c:pt>
                <c:pt idx="1045">
                  <c:v>1.4143518518518519E-2</c:v>
                </c:pt>
                <c:pt idx="1046">
                  <c:v>1.4155092592592592E-2</c:v>
                </c:pt>
                <c:pt idx="1047">
                  <c:v>1.4166666666666666E-2</c:v>
                </c:pt>
                <c:pt idx="1048">
                  <c:v>1.4178240740740741E-2</c:v>
                </c:pt>
                <c:pt idx="1049">
                  <c:v>1.4189814814814815E-2</c:v>
                </c:pt>
                <c:pt idx="1050">
                  <c:v>1.4201388888888888E-2</c:v>
                </c:pt>
                <c:pt idx="1051">
                  <c:v>1.4212962962962962E-2</c:v>
                </c:pt>
                <c:pt idx="1052">
                  <c:v>1.4224537037037037E-2</c:v>
                </c:pt>
                <c:pt idx="1053">
                  <c:v>1.4236111111111111E-2</c:v>
                </c:pt>
                <c:pt idx="1054">
                  <c:v>1.4247685185185184E-2</c:v>
                </c:pt>
                <c:pt idx="1055">
                  <c:v>1.4259259259259261E-2</c:v>
                </c:pt>
                <c:pt idx="1056">
                  <c:v>1.4270833333333335E-2</c:v>
                </c:pt>
                <c:pt idx="1057">
                  <c:v>1.4282407407407409E-2</c:v>
                </c:pt>
                <c:pt idx="1058">
                  <c:v>1.4293981481481482E-2</c:v>
                </c:pt>
                <c:pt idx="1059">
                  <c:v>1.4305555555555557E-2</c:v>
                </c:pt>
                <c:pt idx="1060">
                  <c:v>1.4317129629629631E-2</c:v>
                </c:pt>
                <c:pt idx="1061">
                  <c:v>1.4328703703703703E-2</c:v>
                </c:pt>
                <c:pt idx="1062">
                  <c:v>1.4340277777777776E-2</c:v>
                </c:pt>
                <c:pt idx="1063">
                  <c:v>1.4351851851851852E-2</c:v>
                </c:pt>
                <c:pt idx="1064">
                  <c:v>1.4363425925925925E-2</c:v>
                </c:pt>
                <c:pt idx="1065">
                  <c:v>1.4374999999999999E-2</c:v>
                </c:pt>
                <c:pt idx="1066">
                  <c:v>1.4386574074074072E-2</c:v>
                </c:pt>
                <c:pt idx="1067">
                  <c:v>1.4398148148148148E-2</c:v>
                </c:pt>
                <c:pt idx="1068">
                  <c:v>1.4409722222222221E-2</c:v>
                </c:pt>
                <c:pt idx="1069">
                  <c:v>1.4421296296296295E-2</c:v>
                </c:pt>
                <c:pt idx="1070">
                  <c:v>1.4432870370370372E-2</c:v>
                </c:pt>
                <c:pt idx="1071">
                  <c:v>1.4444444444444446E-2</c:v>
                </c:pt>
                <c:pt idx="1072">
                  <c:v>1.4456018518518519E-2</c:v>
                </c:pt>
                <c:pt idx="1073">
                  <c:v>1.4467592592592593E-2</c:v>
                </c:pt>
                <c:pt idx="1074">
                  <c:v>1.4479166666666668E-2</c:v>
                </c:pt>
                <c:pt idx="1075">
                  <c:v>1.4490740740740742E-2</c:v>
                </c:pt>
                <c:pt idx="1076">
                  <c:v>1.4502314814814815E-2</c:v>
                </c:pt>
                <c:pt idx="1077">
                  <c:v>1.4513888888888889E-2</c:v>
                </c:pt>
                <c:pt idx="1078">
                  <c:v>1.4525462962962964E-2</c:v>
                </c:pt>
                <c:pt idx="1079">
                  <c:v>1.4537037037037038E-2</c:v>
                </c:pt>
                <c:pt idx="1080">
                  <c:v>1.4548611111111111E-2</c:v>
                </c:pt>
                <c:pt idx="1081">
                  <c:v>1.4560185185185183E-2</c:v>
                </c:pt>
                <c:pt idx="1082">
                  <c:v>1.4571759259259258E-2</c:v>
                </c:pt>
                <c:pt idx="1083">
                  <c:v>1.4583333333333332E-2</c:v>
                </c:pt>
                <c:pt idx="1084">
                  <c:v>1.4594907407407405E-2</c:v>
                </c:pt>
                <c:pt idx="1085">
                  <c:v>1.4606481481481482E-2</c:v>
                </c:pt>
                <c:pt idx="1086">
                  <c:v>1.4618055555555556E-2</c:v>
                </c:pt>
                <c:pt idx="1087">
                  <c:v>1.462962962962963E-2</c:v>
                </c:pt>
                <c:pt idx="1088">
                  <c:v>1.4641203703703703E-2</c:v>
                </c:pt>
                <c:pt idx="1089">
                  <c:v>1.4652777777777778E-2</c:v>
                </c:pt>
                <c:pt idx="1090">
                  <c:v>1.4664351851851852E-2</c:v>
                </c:pt>
                <c:pt idx="1091">
                  <c:v>1.4675925925925926E-2</c:v>
                </c:pt>
                <c:pt idx="1092">
                  <c:v>1.4687499999999999E-2</c:v>
                </c:pt>
                <c:pt idx="1093">
                  <c:v>1.4699074074074074E-2</c:v>
                </c:pt>
                <c:pt idx="1094">
                  <c:v>1.4710648148148148E-2</c:v>
                </c:pt>
                <c:pt idx="1095">
                  <c:v>1.4722222222222222E-2</c:v>
                </c:pt>
                <c:pt idx="1096">
                  <c:v>1.4733796296296295E-2</c:v>
                </c:pt>
                <c:pt idx="1097">
                  <c:v>1.4745370370370372E-2</c:v>
                </c:pt>
                <c:pt idx="1098">
                  <c:v>1.4756944444444446E-2</c:v>
                </c:pt>
                <c:pt idx="1099">
                  <c:v>1.4768518518518519E-2</c:v>
                </c:pt>
                <c:pt idx="1100">
                  <c:v>1.4780092592592595E-2</c:v>
                </c:pt>
                <c:pt idx="1101">
                  <c:v>1.4791666666666668E-2</c:v>
                </c:pt>
                <c:pt idx="1102">
                  <c:v>1.480324074074074E-2</c:v>
                </c:pt>
                <c:pt idx="1103">
                  <c:v>1.4814814814814814E-2</c:v>
                </c:pt>
                <c:pt idx="1104">
                  <c:v>1.4826388888888889E-2</c:v>
                </c:pt>
                <c:pt idx="1105">
                  <c:v>1.4837962962962963E-2</c:v>
                </c:pt>
                <c:pt idx="1106">
                  <c:v>1.4849537037037036E-2</c:v>
                </c:pt>
                <c:pt idx="1107">
                  <c:v>1.486111111111111E-2</c:v>
                </c:pt>
                <c:pt idx="1108">
                  <c:v>1.4872685185185185E-2</c:v>
                </c:pt>
                <c:pt idx="1109">
                  <c:v>1.4884259259259259E-2</c:v>
                </c:pt>
                <c:pt idx="1110">
                  <c:v>1.4895833333333332E-2</c:v>
                </c:pt>
                <c:pt idx="1111">
                  <c:v>1.4907407407407406E-2</c:v>
                </c:pt>
                <c:pt idx="1112">
                  <c:v>1.4918981481481483E-2</c:v>
                </c:pt>
                <c:pt idx="1113">
                  <c:v>1.4930555555555556E-2</c:v>
                </c:pt>
                <c:pt idx="1114">
                  <c:v>1.494212962962963E-2</c:v>
                </c:pt>
                <c:pt idx="1115">
                  <c:v>1.4953703703703705E-2</c:v>
                </c:pt>
                <c:pt idx="1116">
                  <c:v>1.4965277777777779E-2</c:v>
                </c:pt>
                <c:pt idx="1117">
                  <c:v>1.4976851851851852E-2</c:v>
                </c:pt>
                <c:pt idx="1118">
                  <c:v>1.4988425925925926E-2</c:v>
                </c:pt>
                <c:pt idx="1119">
                  <c:v>1.5000000000000001E-2</c:v>
                </c:pt>
                <c:pt idx="1120">
                  <c:v>1.5011574074074075E-2</c:v>
                </c:pt>
                <c:pt idx="1121">
                  <c:v>1.5023148148148148E-2</c:v>
                </c:pt>
                <c:pt idx="1122">
                  <c:v>1.503472222222222E-2</c:v>
                </c:pt>
                <c:pt idx="1123">
                  <c:v>1.5046296296296295E-2</c:v>
                </c:pt>
                <c:pt idx="1124">
                  <c:v>1.5057870370370369E-2</c:v>
                </c:pt>
                <c:pt idx="1125">
                  <c:v>1.5057870370370369E-2</c:v>
                </c:pt>
                <c:pt idx="1126">
                  <c:v>1.5069444444444443E-2</c:v>
                </c:pt>
                <c:pt idx="1127">
                  <c:v>1.5081018518518516E-2</c:v>
                </c:pt>
                <c:pt idx="1128">
                  <c:v>1.5092592592592593E-2</c:v>
                </c:pt>
                <c:pt idx="1129">
                  <c:v>1.5104166666666667E-2</c:v>
                </c:pt>
                <c:pt idx="1130">
                  <c:v>1.511574074074074E-2</c:v>
                </c:pt>
                <c:pt idx="1131">
                  <c:v>1.5127314814814816E-2</c:v>
                </c:pt>
                <c:pt idx="1132">
                  <c:v>1.5138888888888889E-2</c:v>
                </c:pt>
                <c:pt idx="1133">
                  <c:v>1.5150462962962963E-2</c:v>
                </c:pt>
                <c:pt idx="1134">
                  <c:v>1.5162037037037036E-2</c:v>
                </c:pt>
                <c:pt idx="1135">
                  <c:v>1.5173611111111112E-2</c:v>
                </c:pt>
                <c:pt idx="1136">
                  <c:v>1.5185185185185185E-2</c:v>
                </c:pt>
                <c:pt idx="1137">
                  <c:v>1.5196759259259259E-2</c:v>
                </c:pt>
                <c:pt idx="1138">
                  <c:v>1.5208333333333332E-2</c:v>
                </c:pt>
                <c:pt idx="1139">
                  <c:v>1.5219907407407409E-2</c:v>
                </c:pt>
                <c:pt idx="1140">
                  <c:v>1.5231481481481483E-2</c:v>
                </c:pt>
                <c:pt idx="1141">
                  <c:v>1.5243055555555557E-2</c:v>
                </c:pt>
                <c:pt idx="1142">
                  <c:v>1.525462962962963E-2</c:v>
                </c:pt>
                <c:pt idx="1143">
                  <c:v>1.5266203703703705E-2</c:v>
                </c:pt>
                <c:pt idx="1144">
                  <c:v>1.5277777777777777E-2</c:v>
                </c:pt>
                <c:pt idx="1145">
                  <c:v>1.5289351851851851E-2</c:v>
                </c:pt>
                <c:pt idx="1146">
                  <c:v>1.5300925925925926E-2</c:v>
                </c:pt>
                <c:pt idx="1147">
                  <c:v>1.53125E-2</c:v>
                </c:pt>
                <c:pt idx="1148">
                  <c:v>1.5324074074074073E-2</c:v>
                </c:pt>
                <c:pt idx="1149">
                  <c:v>1.5335648148148147E-2</c:v>
                </c:pt>
                <c:pt idx="1150">
                  <c:v>1.5347222222222222E-2</c:v>
                </c:pt>
                <c:pt idx="1151">
                  <c:v>1.5358796296296296E-2</c:v>
                </c:pt>
                <c:pt idx="1152">
                  <c:v>1.5370370370370369E-2</c:v>
                </c:pt>
                <c:pt idx="1153">
                  <c:v>1.5381944444444443E-2</c:v>
                </c:pt>
                <c:pt idx="1154">
                  <c:v>1.539351851851852E-2</c:v>
                </c:pt>
                <c:pt idx="1155">
                  <c:v>1.5405092592592593E-2</c:v>
                </c:pt>
                <c:pt idx="1156">
                  <c:v>1.5416666666666667E-2</c:v>
                </c:pt>
                <c:pt idx="1157">
                  <c:v>1.5428240740740741E-2</c:v>
                </c:pt>
                <c:pt idx="1158">
                  <c:v>1.5439814814814816E-2</c:v>
                </c:pt>
                <c:pt idx="1159">
                  <c:v>1.545138888888889E-2</c:v>
                </c:pt>
                <c:pt idx="1160">
                  <c:v>1.5462962962962963E-2</c:v>
                </c:pt>
                <c:pt idx="1161">
                  <c:v>1.5474537037037038E-2</c:v>
                </c:pt>
                <c:pt idx="1162">
                  <c:v>1.5486111111111112E-2</c:v>
                </c:pt>
                <c:pt idx="1163">
                  <c:v>1.5497685185185186E-2</c:v>
                </c:pt>
                <c:pt idx="1164">
                  <c:v>1.5509259259259257E-2</c:v>
                </c:pt>
                <c:pt idx="1165">
                  <c:v>1.5520833333333333E-2</c:v>
                </c:pt>
                <c:pt idx="1166">
                  <c:v>1.5532407407407406E-2</c:v>
                </c:pt>
                <c:pt idx="1167">
                  <c:v>1.554398148148148E-2</c:v>
                </c:pt>
                <c:pt idx="1168">
                  <c:v>1.5555555555555553E-2</c:v>
                </c:pt>
                <c:pt idx="1169">
                  <c:v>1.556712962962963E-2</c:v>
                </c:pt>
                <c:pt idx="1170">
                  <c:v>1.5578703703703704E-2</c:v>
                </c:pt>
                <c:pt idx="1171">
                  <c:v>1.5590277777777778E-2</c:v>
                </c:pt>
                <c:pt idx="1172">
                  <c:v>1.5601851851851851E-2</c:v>
                </c:pt>
                <c:pt idx="1173">
                  <c:v>1.5613425925925926E-2</c:v>
                </c:pt>
                <c:pt idx="1174">
                  <c:v>1.5625E-2</c:v>
                </c:pt>
                <c:pt idx="1175">
                  <c:v>1.5636574074074074E-2</c:v>
                </c:pt>
                <c:pt idx="1176">
                  <c:v>1.5648148148148151E-2</c:v>
                </c:pt>
                <c:pt idx="1177">
                  <c:v>1.5659722222222224E-2</c:v>
                </c:pt>
                <c:pt idx="1178">
                  <c:v>1.5671296296296298E-2</c:v>
                </c:pt>
                <c:pt idx="1179">
                  <c:v>1.5682870370370371E-2</c:v>
                </c:pt>
                <c:pt idx="1180">
                  <c:v>1.5694444444444445E-2</c:v>
                </c:pt>
                <c:pt idx="1181">
                  <c:v>1.5706018518518518E-2</c:v>
                </c:pt>
                <c:pt idx="1182">
                  <c:v>1.5717592592592592E-2</c:v>
                </c:pt>
                <c:pt idx="1183">
                  <c:v>1.5729166666666666E-2</c:v>
                </c:pt>
                <c:pt idx="1184">
                  <c:v>1.5740740740740743E-2</c:v>
                </c:pt>
                <c:pt idx="1185">
                  <c:v>1.5752314814814813E-2</c:v>
                </c:pt>
                <c:pt idx="1186">
                  <c:v>1.5763888888888886E-2</c:v>
                </c:pt>
                <c:pt idx="1187">
                  <c:v>1.577546296296296E-2</c:v>
                </c:pt>
                <c:pt idx="1188">
                  <c:v>1.5787037037037037E-2</c:v>
                </c:pt>
                <c:pt idx="1189">
                  <c:v>1.579861111111111E-2</c:v>
                </c:pt>
                <c:pt idx="1190">
                  <c:v>1.5810185185185184E-2</c:v>
                </c:pt>
                <c:pt idx="1191">
                  <c:v>1.5821759259259261E-2</c:v>
                </c:pt>
                <c:pt idx="1192">
                  <c:v>1.5833333333333335E-2</c:v>
                </c:pt>
                <c:pt idx="1193">
                  <c:v>1.5844907407407408E-2</c:v>
                </c:pt>
                <c:pt idx="1194">
                  <c:v>1.5856481481481482E-2</c:v>
                </c:pt>
                <c:pt idx="1195">
                  <c:v>1.5868055555555555E-2</c:v>
                </c:pt>
                <c:pt idx="1196">
                  <c:v>1.5879629629629629E-2</c:v>
                </c:pt>
                <c:pt idx="1197">
                  <c:v>1.5891203703703703E-2</c:v>
                </c:pt>
                <c:pt idx="1198">
                  <c:v>1.5902777777777776E-2</c:v>
                </c:pt>
                <c:pt idx="1199">
                  <c:v>1.5914351851851853E-2</c:v>
                </c:pt>
                <c:pt idx="1200">
                  <c:v>1.5925925925925927E-2</c:v>
                </c:pt>
                <c:pt idx="1201">
                  <c:v>1.59375E-2</c:v>
                </c:pt>
                <c:pt idx="1202">
                  <c:v>1.5949074074074074E-2</c:v>
                </c:pt>
                <c:pt idx="1203">
                  <c:v>1.5960648148148151E-2</c:v>
                </c:pt>
                <c:pt idx="1204">
                  <c:v>1.5972222222222224E-2</c:v>
                </c:pt>
                <c:pt idx="1205">
                  <c:v>1.5983796296296295E-2</c:v>
                </c:pt>
                <c:pt idx="1206">
                  <c:v>1.5995370370370372E-2</c:v>
                </c:pt>
                <c:pt idx="1207">
                  <c:v>1.6006944444444445E-2</c:v>
                </c:pt>
                <c:pt idx="1208">
                  <c:v>1.6018518518518519E-2</c:v>
                </c:pt>
                <c:pt idx="1209">
                  <c:v>1.6030092592592592E-2</c:v>
                </c:pt>
                <c:pt idx="1210">
                  <c:v>1.6041666666666666E-2</c:v>
                </c:pt>
                <c:pt idx="1211">
                  <c:v>1.6053240740740739E-2</c:v>
                </c:pt>
                <c:pt idx="1212">
                  <c:v>1.6064814814814813E-2</c:v>
                </c:pt>
                <c:pt idx="1213">
                  <c:v>1.6076388888888887E-2</c:v>
                </c:pt>
                <c:pt idx="1214">
                  <c:v>1.6087962962962964E-2</c:v>
                </c:pt>
                <c:pt idx="1215">
                  <c:v>1.6099537037037037E-2</c:v>
                </c:pt>
                <c:pt idx="1216">
                  <c:v>1.6111111111111111E-2</c:v>
                </c:pt>
                <c:pt idx="1217">
                  <c:v>1.6122685185185184E-2</c:v>
                </c:pt>
                <c:pt idx="1218">
                  <c:v>1.6134259259259261E-2</c:v>
                </c:pt>
                <c:pt idx="1219">
                  <c:v>1.6145833333333335E-2</c:v>
                </c:pt>
                <c:pt idx="1220">
                  <c:v>1.6157407407407409E-2</c:v>
                </c:pt>
                <c:pt idx="1221">
                  <c:v>1.6168981481481482E-2</c:v>
                </c:pt>
                <c:pt idx="1222">
                  <c:v>1.6180555555555556E-2</c:v>
                </c:pt>
                <c:pt idx="1223">
                  <c:v>1.6192129629629629E-2</c:v>
                </c:pt>
                <c:pt idx="1224">
                  <c:v>1.6203703703703703E-2</c:v>
                </c:pt>
                <c:pt idx="1225">
                  <c:v>1.621527777777778E-2</c:v>
                </c:pt>
                <c:pt idx="1226">
                  <c:v>1.622685185185185E-2</c:v>
                </c:pt>
                <c:pt idx="1227">
                  <c:v>1.6238425925925924E-2</c:v>
                </c:pt>
                <c:pt idx="1228">
                  <c:v>1.6249999999999997E-2</c:v>
                </c:pt>
                <c:pt idx="1229">
                  <c:v>1.6261574074074074E-2</c:v>
                </c:pt>
                <c:pt idx="1230">
                  <c:v>1.6273148148148148E-2</c:v>
                </c:pt>
                <c:pt idx="1231">
                  <c:v>1.6284722222222221E-2</c:v>
                </c:pt>
                <c:pt idx="1232">
                  <c:v>1.6296296296296295E-2</c:v>
                </c:pt>
                <c:pt idx="1233">
                  <c:v>1.6307870370370372E-2</c:v>
                </c:pt>
                <c:pt idx="1234">
                  <c:v>1.6319444444444445E-2</c:v>
                </c:pt>
                <c:pt idx="1235">
                  <c:v>1.6331018518518519E-2</c:v>
                </c:pt>
                <c:pt idx="1236">
                  <c:v>1.6342592592592593E-2</c:v>
                </c:pt>
                <c:pt idx="1237">
                  <c:v>1.6354166666666666E-2</c:v>
                </c:pt>
                <c:pt idx="1238">
                  <c:v>1.636574074074074E-2</c:v>
                </c:pt>
                <c:pt idx="1239">
                  <c:v>1.6377314814814813E-2</c:v>
                </c:pt>
                <c:pt idx="1240">
                  <c:v>1.638888888888889E-2</c:v>
                </c:pt>
                <c:pt idx="1241">
                  <c:v>1.6400462962962964E-2</c:v>
                </c:pt>
                <c:pt idx="1242">
                  <c:v>1.6412037037037037E-2</c:v>
                </c:pt>
                <c:pt idx="1243">
                  <c:v>1.6423611111111111E-2</c:v>
                </c:pt>
                <c:pt idx="1244">
                  <c:v>1.6435185185185188E-2</c:v>
                </c:pt>
                <c:pt idx="1245">
                  <c:v>1.6446759259259262E-2</c:v>
                </c:pt>
                <c:pt idx="1246">
                  <c:v>1.6458333333333332E-2</c:v>
                </c:pt>
                <c:pt idx="1247">
                  <c:v>1.6469907407407405E-2</c:v>
                </c:pt>
                <c:pt idx="1248">
                  <c:v>1.6481481481481482E-2</c:v>
                </c:pt>
                <c:pt idx="1249">
                  <c:v>1.6493055555555556E-2</c:v>
                </c:pt>
                <c:pt idx="1250">
                  <c:v>1.650462962962963E-2</c:v>
                </c:pt>
                <c:pt idx="1251">
                  <c:v>1.6516203703703703E-2</c:v>
                </c:pt>
                <c:pt idx="1252">
                  <c:v>1.6527777777777777E-2</c:v>
                </c:pt>
                <c:pt idx="1253">
                  <c:v>1.653935185185185E-2</c:v>
                </c:pt>
                <c:pt idx="1254">
                  <c:v>1.6550925925925924E-2</c:v>
                </c:pt>
                <c:pt idx="1255">
                  <c:v>1.6562500000000001E-2</c:v>
                </c:pt>
                <c:pt idx="1256">
                  <c:v>1.6574074074074074E-2</c:v>
                </c:pt>
                <c:pt idx="1257">
                  <c:v>1.6585648148148148E-2</c:v>
                </c:pt>
                <c:pt idx="1258">
                  <c:v>1.6597222222222222E-2</c:v>
                </c:pt>
                <c:pt idx="1259">
                  <c:v>1.6608796296296299E-2</c:v>
                </c:pt>
                <c:pt idx="1260">
                  <c:v>1.6620370370370372E-2</c:v>
                </c:pt>
                <c:pt idx="1261">
                  <c:v>1.6631944444444446E-2</c:v>
                </c:pt>
                <c:pt idx="1262">
                  <c:v>1.6643518518518519E-2</c:v>
                </c:pt>
                <c:pt idx="1263">
                  <c:v>1.6655092592592593E-2</c:v>
                </c:pt>
                <c:pt idx="1264">
                  <c:v>1.6666666666666666E-2</c:v>
                </c:pt>
                <c:pt idx="1265">
                  <c:v>1.667824074074074E-2</c:v>
                </c:pt>
                <c:pt idx="1266">
                  <c:v>1.6689814814814817E-2</c:v>
                </c:pt>
                <c:pt idx="1267">
                  <c:v>1.6701388888888887E-2</c:v>
                </c:pt>
                <c:pt idx="1268">
                  <c:v>1.6712962962962961E-2</c:v>
                </c:pt>
                <c:pt idx="1269">
                  <c:v>1.6724537037037034E-2</c:v>
                </c:pt>
                <c:pt idx="1270">
                  <c:v>1.6736111111111111E-2</c:v>
                </c:pt>
                <c:pt idx="1271">
                  <c:v>1.6747685185185185E-2</c:v>
                </c:pt>
                <c:pt idx="1272">
                  <c:v>1.6759259259259258E-2</c:v>
                </c:pt>
                <c:pt idx="1273">
                  <c:v>1.6770833333333332E-2</c:v>
                </c:pt>
                <c:pt idx="1274">
                  <c:v>1.6782407407407409E-2</c:v>
                </c:pt>
                <c:pt idx="1275">
                  <c:v>1.6793981481481483E-2</c:v>
                </c:pt>
                <c:pt idx="1276">
                  <c:v>1.6805555555555556E-2</c:v>
                </c:pt>
                <c:pt idx="1277">
                  <c:v>1.681712962962963E-2</c:v>
                </c:pt>
                <c:pt idx="1278">
                  <c:v>1.6828703703703703E-2</c:v>
                </c:pt>
                <c:pt idx="1279">
                  <c:v>1.6840277777777777E-2</c:v>
                </c:pt>
                <c:pt idx="1280">
                  <c:v>1.6851851851851851E-2</c:v>
                </c:pt>
                <c:pt idx="1281">
                  <c:v>1.6863425925925928E-2</c:v>
                </c:pt>
                <c:pt idx="1282">
                  <c:v>1.6875000000000001E-2</c:v>
                </c:pt>
                <c:pt idx="1283">
                  <c:v>1.6886574074074075E-2</c:v>
                </c:pt>
                <c:pt idx="1284">
                  <c:v>1.6898148148148148E-2</c:v>
                </c:pt>
                <c:pt idx="1285">
                  <c:v>1.6909722222222225E-2</c:v>
                </c:pt>
                <c:pt idx="1286">
                  <c:v>1.6921296296296299E-2</c:v>
                </c:pt>
                <c:pt idx="1287">
                  <c:v>1.6932870370370369E-2</c:v>
                </c:pt>
                <c:pt idx="1288">
                  <c:v>1.6944444444444443E-2</c:v>
                </c:pt>
                <c:pt idx="1289">
                  <c:v>1.695601851851852E-2</c:v>
                </c:pt>
                <c:pt idx="1290">
                  <c:v>1.6967592592592593E-2</c:v>
                </c:pt>
                <c:pt idx="1291">
                  <c:v>1.6979166666666667E-2</c:v>
                </c:pt>
                <c:pt idx="1292">
                  <c:v>1.699074074074074E-2</c:v>
                </c:pt>
                <c:pt idx="1293">
                  <c:v>1.7002314814814814E-2</c:v>
                </c:pt>
                <c:pt idx="1294">
                  <c:v>1.7013888888888887E-2</c:v>
                </c:pt>
                <c:pt idx="1295">
                  <c:v>1.7025462962962961E-2</c:v>
                </c:pt>
                <c:pt idx="1296">
                  <c:v>1.7037037037037038E-2</c:v>
                </c:pt>
                <c:pt idx="1297">
                  <c:v>1.7048611111111112E-2</c:v>
                </c:pt>
                <c:pt idx="1298">
                  <c:v>1.7060185185185185E-2</c:v>
                </c:pt>
                <c:pt idx="1299">
                  <c:v>1.7071759259259259E-2</c:v>
                </c:pt>
                <c:pt idx="1300">
                  <c:v>1.7083333333333336E-2</c:v>
                </c:pt>
                <c:pt idx="1301">
                  <c:v>1.7094907407407409E-2</c:v>
                </c:pt>
                <c:pt idx="1302">
                  <c:v>1.7106481481481483E-2</c:v>
                </c:pt>
                <c:pt idx="1303">
                  <c:v>1.7118055555555556E-2</c:v>
                </c:pt>
                <c:pt idx="1304">
                  <c:v>1.712962962962963E-2</c:v>
                </c:pt>
                <c:pt idx="1305">
                  <c:v>1.7141203703703704E-2</c:v>
                </c:pt>
                <c:pt idx="1306">
                  <c:v>1.7152777777777777E-2</c:v>
                </c:pt>
                <c:pt idx="1307">
                  <c:v>1.7164351851851851E-2</c:v>
                </c:pt>
                <c:pt idx="1308">
                  <c:v>1.7175925925925924E-2</c:v>
                </c:pt>
                <c:pt idx="1309">
                  <c:v>1.7187499999999998E-2</c:v>
                </c:pt>
                <c:pt idx="1310">
                  <c:v>1.7199074074074071E-2</c:v>
                </c:pt>
                <c:pt idx="1311">
                  <c:v>1.7210648148148149E-2</c:v>
                </c:pt>
                <c:pt idx="1312">
                  <c:v>1.7222222222222222E-2</c:v>
                </c:pt>
                <c:pt idx="1313">
                  <c:v>1.7233796296296296E-2</c:v>
                </c:pt>
                <c:pt idx="1314">
                  <c:v>1.7245370370370369E-2</c:v>
                </c:pt>
                <c:pt idx="1315">
                  <c:v>1.7256944444444446E-2</c:v>
                </c:pt>
                <c:pt idx="1316">
                  <c:v>1.726851851851852E-2</c:v>
                </c:pt>
                <c:pt idx="1317">
                  <c:v>1.7280092592592593E-2</c:v>
                </c:pt>
                <c:pt idx="1318">
                  <c:v>1.7291666666666667E-2</c:v>
                </c:pt>
                <c:pt idx="1319">
                  <c:v>1.7303240740740741E-2</c:v>
                </c:pt>
                <c:pt idx="1320">
                  <c:v>1.7314814814814814E-2</c:v>
                </c:pt>
                <c:pt idx="1321">
                  <c:v>1.7326388888888888E-2</c:v>
                </c:pt>
                <c:pt idx="1322">
                  <c:v>1.7337962962962961E-2</c:v>
                </c:pt>
                <c:pt idx="1323">
                  <c:v>1.7349537037037038E-2</c:v>
                </c:pt>
                <c:pt idx="1324">
                  <c:v>1.7361111111111112E-2</c:v>
                </c:pt>
                <c:pt idx="1325">
                  <c:v>1.7372685185185185E-2</c:v>
                </c:pt>
                <c:pt idx="1326">
                  <c:v>1.7384259259259262E-2</c:v>
                </c:pt>
                <c:pt idx="1327">
                  <c:v>1.7395833333333336E-2</c:v>
                </c:pt>
                <c:pt idx="1328">
                  <c:v>1.7407407407407406E-2</c:v>
                </c:pt>
                <c:pt idx="1329">
                  <c:v>1.741898148148148E-2</c:v>
                </c:pt>
                <c:pt idx="1330">
                  <c:v>1.7430555555555557E-2</c:v>
                </c:pt>
                <c:pt idx="1331">
                  <c:v>1.744212962962963E-2</c:v>
                </c:pt>
                <c:pt idx="1332">
                  <c:v>1.7453703703703704E-2</c:v>
                </c:pt>
                <c:pt idx="1333">
                  <c:v>1.7465277777777777E-2</c:v>
                </c:pt>
                <c:pt idx="1334">
                  <c:v>1.7476851851851851E-2</c:v>
                </c:pt>
                <c:pt idx="1335">
                  <c:v>1.7488425925925925E-2</c:v>
                </c:pt>
                <c:pt idx="1336">
                  <c:v>1.7499999999999998E-2</c:v>
                </c:pt>
                <c:pt idx="1337">
                  <c:v>1.7511574074074072E-2</c:v>
                </c:pt>
                <c:pt idx="1338">
                  <c:v>1.7523148148148149E-2</c:v>
                </c:pt>
                <c:pt idx="1339">
                  <c:v>1.7534722222222222E-2</c:v>
                </c:pt>
                <c:pt idx="1340">
                  <c:v>1.7546296296296296E-2</c:v>
                </c:pt>
                <c:pt idx="1341">
                  <c:v>1.7557870370370373E-2</c:v>
                </c:pt>
                <c:pt idx="1342">
                  <c:v>1.7569444444444447E-2</c:v>
                </c:pt>
                <c:pt idx="1343">
                  <c:v>1.758101851851852E-2</c:v>
                </c:pt>
                <c:pt idx="1344">
                  <c:v>1.7592592592592594E-2</c:v>
                </c:pt>
                <c:pt idx="1345">
                  <c:v>1.7604166666666667E-2</c:v>
                </c:pt>
                <c:pt idx="1346">
                  <c:v>1.7615740740740741E-2</c:v>
                </c:pt>
                <c:pt idx="1347">
                  <c:v>1.7627314814814814E-2</c:v>
                </c:pt>
                <c:pt idx="1348">
                  <c:v>1.7638888888888888E-2</c:v>
                </c:pt>
                <c:pt idx="1349">
                  <c:v>1.7650462962962962E-2</c:v>
                </c:pt>
                <c:pt idx="1350">
                  <c:v>1.7662037037037035E-2</c:v>
                </c:pt>
                <c:pt idx="1351">
                  <c:v>1.7673611111111109E-2</c:v>
                </c:pt>
                <c:pt idx="1352">
                  <c:v>1.7685185185185182E-2</c:v>
                </c:pt>
                <c:pt idx="1353">
                  <c:v>1.7696759259259259E-2</c:v>
                </c:pt>
                <c:pt idx="1354">
                  <c:v>1.7708333333333333E-2</c:v>
                </c:pt>
                <c:pt idx="1355">
                  <c:v>1.7719907407407406E-2</c:v>
                </c:pt>
                <c:pt idx="1356">
                  <c:v>1.7731481481481483E-2</c:v>
                </c:pt>
                <c:pt idx="1357">
                  <c:v>1.7743055555555557E-2</c:v>
                </c:pt>
                <c:pt idx="1358">
                  <c:v>1.7754629629629631E-2</c:v>
                </c:pt>
                <c:pt idx="1359">
                  <c:v>1.7766203703703704E-2</c:v>
                </c:pt>
                <c:pt idx="1360">
                  <c:v>1.7777777777777778E-2</c:v>
                </c:pt>
                <c:pt idx="1361">
                  <c:v>1.7789351851851851E-2</c:v>
                </c:pt>
                <c:pt idx="1362">
                  <c:v>1.7800925925925925E-2</c:v>
                </c:pt>
                <c:pt idx="1363">
                  <c:v>1.7812499999999998E-2</c:v>
                </c:pt>
                <c:pt idx="1364">
                  <c:v>1.7824074074074076E-2</c:v>
                </c:pt>
                <c:pt idx="1365">
                  <c:v>1.7835648148148149E-2</c:v>
                </c:pt>
                <c:pt idx="1366">
                  <c:v>1.7847222222222223E-2</c:v>
                </c:pt>
                <c:pt idx="1367">
                  <c:v>1.7858796296296296E-2</c:v>
                </c:pt>
                <c:pt idx="1368">
                  <c:v>1.7870370370370373E-2</c:v>
                </c:pt>
                <c:pt idx="1369">
                  <c:v>1.7881944444444443E-2</c:v>
                </c:pt>
                <c:pt idx="1370">
                  <c:v>1.7893518518518517E-2</c:v>
                </c:pt>
                <c:pt idx="1371">
                  <c:v>1.7905092592592594E-2</c:v>
                </c:pt>
                <c:pt idx="1372">
                  <c:v>1.7916666666666668E-2</c:v>
                </c:pt>
                <c:pt idx="1373">
                  <c:v>1.7928240740740741E-2</c:v>
                </c:pt>
                <c:pt idx="1374">
                  <c:v>1.7939814814814815E-2</c:v>
                </c:pt>
                <c:pt idx="1375">
                  <c:v>1.7951388888888888E-2</c:v>
                </c:pt>
                <c:pt idx="1376">
                  <c:v>1.7962962962962962E-2</c:v>
                </c:pt>
                <c:pt idx="1377">
                  <c:v>1.7974537037037035E-2</c:v>
                </c:pt>
                <c:pt idx="1378">
                  <c:v>1.7986111111111109E-2</c:v>
                </c:pt>
                <c:pt idx="1379">
                  <c:v>1.7997685185185186E-2</c:v>
                </c:pt>
                <c:pt idx="1380">
                  <c:v>1.800925925925926E-2</c:v>
                </c:pt>
                <c:pt idx="1381">
                  <c:v>1.8020833333333333E-2</c:v>
                </c:pt>
                <c:pt idx="1382">
                  <c:v>1.8032407407407407E-2</c:v>
                </c:pt>
                <c:pt idx="1383">
                  <c:v>1.8043981481481484E-2</c:v>
                </c:pt>
                <c:pt idx="1384">
                  <c:v>1.8055555555555557E-2</c:v>
                </c:pt>
                <c:pt idx="1385">
                  <c:v>1.8067129629629631E-2</c:v>
                </c:pt>
                <c:pt idx="1386">
                  <c:v>1.8078703703703704E-2</c:v>
                </c:pt>
                <c:pt idx="1387">
                  <c:v>1.8090277777777778E-2</c:v>
                </c:pt>
                <c:pt idx="1388">
                  <c:v>1.8101851851851852E-2</c:v>
                </c:pt>
                <c:pt idx="1389">
                  <c:v>1.8113425925925925E-2</c:v>
                </c:pt>
                <c:pt idx="1390">
                  <c:v>1.8124999999999999E-2</c:v>
                </c:pt>
                <c:pt idx="1391">
                  <c:v>1.8136574074074072E-2</c:v>
                </c:pt>
                <c:pt idx="1392">
                  <c:v>1.8148148148148146E-2</c:v>
                </c:pt>
                <c:pt idx="1393">
                  <c:v>1.8159722222222219E-2</c:v>
                </c:pt>
                <c:pt idx="1394">
                  <c:v>1.8171296296296297E-2</c:v>
                </c:pt>
                <c:pt idx="1395">
                  <c:v>1.818287037037037E-2</c:v>
                </c:pt>
                <c:pt idx="1396">
                  <c:v>1.8194444444444444E-2</c:v>
                </c:pt>
                <c:pt idx="1397">
                  <c:v>1.8206018518518517E-2</c:v>
                </c:pt>
                <c:pt idx="1398">
                  <c:v>1.8217592592592594E-2</c:v>
                </c:pt>
                <c:pt idx="1399">
                  <c:v>1.8229166666666668E-2</c:v>
                </c:pt>
                <c:pt idx="1400">
                  <c:v>1.8240740740740741E-2</c:v>
                </c:pt>
                <c:pt idx="1401">
                  <c:v>1.8252314814814815E-2</c:v>
                </c:pt>
                <c:pt idx="1402">
                  <c:v>1.8263888888888889E-2</c:v>
                </c:pt>
                <c:pt idx="1403">
                  <c:v>1.8275462962962962E-2</c:v>
                </c:pt>
                <c:pt idx="1404">
                  <c:v>1.8287037037037036E-2</c:v>
                </c:pt>
                <c:pt idx="1405">
                  <c:v>1.8298611111111113E-2</c:v>
                </c:pt>
                <c:pt idx="1406">
                  <c:v>1.8310185185185186E-2</c:v>
                </c:pt>
                <c:pt idx="1407">
                  <c:v>1.832175925925926E-2</c:v>
                </c:pt>
                <c:pt idx="1408">
                  <c:v>1.8333333333333333E-2</c:v>
                </c:pt>
                <c:pt idx="1409">
                  <c:v>1.834490740740741E-2</c:v>
                </c:pt>
                <c:pt idx="1410">
                  <c:v>1.8356481481481481E-2</c:v>
                </c:pt>
                <c:pt idx="1411">
                  <c:v>1.8368055555555554E-2</c:v>
                </c:pt>
                <c:pt idx="1412">
                  <c:v>1.8379629629629628E-2</c:v>
                </c:pt>
                <c:pt idx="1413">
                  <c:v>1.8391203703703705E-2</c:v>
                </c:pt>
                <c:pt idx="1414">
                  <c:v>1.8402777777777778E-2</c:v>
                </c:pt>
                <c:pt idx="1415">
                  <c:v>1.8414351851851852E-2</c:v>
                </c:pt>
                <c:pt idx="1416">
                  <c:v>1.8425925925925925E-2</c:v>
                </c:pt>
                <c:pt idx="1417">
                  <c:v>1.8437499999999999E-2</c:v>
                </c:pt>
                <c:pt idx="1418">
                  <c:v>1.8449074074074073E-2</c:v>
                </c:pt>
                <c:pt idx="1419">
                  <c:v>1.8460648148148146E-2</c:v>
                </c:pt>
                <c:pt idx="1420">
                  <c:v>1.8472222222222223E-2</c:v>
                </c:pt>
                <c:pt idx="1421">
                  <c:v>1.8483796296296297E-2</c:v>
                </c:pt>
                <c:pt idx="1422">
                  <c:v>1.849537037037037E-2</c:v>
                </c:pt>
                <c:pt idx="1423">
                  <c:v>1.8506944444444444E-2</c:v>
                </c:pt>
                <c:pt idx="1424">
                  <c:v>1.8518518518518521E-2</c:v>
                </c:pt>
                <c:pt idx="1425">
                  <c:v>1.8530092592592595E-2</c:v>
                </c:pt>
                <c:pt idx="1426">
                  <c:v>1.8541666666666668E-2</c:v>
                </c:pt>
                <c:pt idx="1427">
                  <c:v>1.8553240740740742E-2</c:v>
                </c:pt>
                <c:pt idx="1428">
                  <c:v>1.8564814814814815E-2</c:v>
                </c:pt>
                <c:pt idx="1429">
                  <c:v>1.8576388888888889E-2</c:v>
                </c:pt>
                <c:pt idx="1430">
                  <c:v>1.8587962962962962E-2</c:v>
                </c:pt>
                <c:pt idx="1431">
                  <c:v>1.8599537037037036E-2</c:v>
                </c:pt>
                <c:pt idx="1432">
                  <c:v>1.861111111111111E-2</c:v>
                </c:pt>
                <c:pt idx="1433">
                  <c:v>1.8622685185185183E-2</c:v>
                </c:pt>
                <c:pt idx="1434">
                  <c:v>1.8634259259259257E-2</c:v>
                </c:pt>
                <c:pt idx="1435">
                  <c:v>1.8645833333333334E-2</c:v>
                </c:pt>
                <c:pt idx="1436">
                  <c:v>1.8657407407407407E-2</c:v>
                </c:pt>
                <c:pt idx="1437">
                  <c:v>1.8668981481481481E-2</c:v>
                </c:pt>
                <c:pt idx="1438">
                  <c:v>1.8680555555555554E-2</c:v>
                </c:pt>
                <c:pt idx="1439">
                  <c:v>1.8692129629629631E-2</c:v>
                </c:pt>
                <c:pt idx="1440">
                  <c:v>1.8703703703703705E-2</c:v>
                </c:pt>
                <c:pt idx="1441">
                  <c:v>1.8715277777777779E-2</c:v>
                </c:pt>
                <c:pt idx="1442">
                  <c:v>1.8726851851851852E-2</c:v>
                </c:pt>
                <c:pt idx="1443">
                  <c:v>1.8738425925925926E-2</c:v>
                </c:pt>
                <c:pt idx="1444">
                  <c:v>1.8749999999999999E-2</c:v>
                </c:pt>
                <c:pt idx="1445">
                  <c:v>1.8761574074074073E-2</c:v>
                </c:pt>
                <c:pt idx="1446">
                  <c:v>1.877314814814815E-2</c:v>
                </c:pt>
                <c:pt idx="1447">
                  <c:v>1.8784722222222223E-2</c:v>
                </c:pt>
                <c:pt idx="1448">
                  <c:v>1.8796296296296297E-2</c:v>
                </c:pt>
                <c:pt idx="1449">
                  <c:v>1.8807870370370371E-2</c:v>
                </c:pt>
                <c:pt idx="1450">
                  <c:v>1.8819444444444448E-2</c:v>
                </c:pt>
                <c:pt idx="1451">
                  <c:v>1.8831018518518518E-2</c:v>
                </c:pt>
                <c:pt idx="1452">
                  <c:v>1.8831018518518518E-2</c:v>
                </c:pt>
                <c:pt idx="1453">
                  <c:v>1.8842592592592591E-2</c:v>
                </c:pt>
                <c:pt idx="1454">
                  <c:v>1.8854166666666665E-2</c:v>
                </c:pt>
                <c:pt idx="1455">
                  <c:v>1.8865740740740742E-2</c:v>
                </c:pt>
                <c:pt idx="1456">
                  <c:v>1.8877314814814816E-2</c:v>
                </c:pt>
                <c:pt idx="1457">
                  <c:v>1.8888888888888889E-2</c:v>
                </c:pt>
                <c:pt idx="1458">
                  <c:v>1.8900462962962963E-2</c:v>
                </c:pt>
                <c:pt idx="1459">
                  <c:v>1.8912037037037036E-2</c:v>
                </c:pt>
                <c:pt idx="1460">
                  <c:v>1.892361111111111E-2</c:v>
                </c:pt>
                <c:pt idx="1461">
                  <c:v>1.8935185185185183E-2</c:v>
                </c:pt>
                <c:pt idx="1462">
                  <c:v>1.894675925925926E-2</c:v>
                </c:pt>
                <c:pt idx="1463">
                  <c:v>1.8958333333333334E-2</c:v>
                </c:pt>
                <c:pt idx="1464">
                  <c:v>1.8969907407407408E-2</c:v>
                </c:pt>
                <c:pt idx="1465">
                  <c:v>1.8981481481481481E-2</c:v>
                </c:pt>
                <c:pt idx="1466">
                  <c:v>1.8993055555555558E-2</c:v>
                </c:pt>
                <c:pt idx="1467">
                  <c:v>1.9004629629629632E-2</c:v>
                </c:pt>
                <c:pt idx="1468">
                  <c:v>1.9016203703703705E-2</c:v>
                </c:pt>
                <c:pt idx="1469">
                  <c:v>1.9027777777777779E-2</c:v>
                </c:pt>
                <c:pt idx="1470">
                  <c:v>1.9039351851851852E-2</c:v>
                </c:pt>
                <c:pt idx="1471">
                  <c:v>1.9050925925925926E-2</c:v>
                </c:pt>
                <c:pt idx="1472">
                  <c:v>1.90625E-2</c:v>
                </c:pt>
                <c:pt idx="1473">
                  <c:v>1.9074074074074073E-2</c:v>
                </c:pt>
                <c:pt idx="1474">
                  <c:v>1.9085648148148147E-2</c:v>
                </c:pt>
                <c:pt idx="1475">
                  <c:v>1.909722222222222E-2</c:v>
                </c:pt>
                <c:pt idx="1476">
                  <c:v>1.9108796296296294E-2</c:v>
                </c:pt>
                <c:pt idx="1477">
                  <c:v>1.9120370370370371E-2</c:v>
                </c:pt>
                <c:pt idx="1478">
                  <c:v>1.9131944444444444E-2</c:v>
                </c:pt>
                <c:pt idx="1479">
                  <c:v>1.9143518518518518E-2</c:v>
                </c:pt>
                <c:pt idx="1480">
                  <c:v>1.9155092592592592E-2</c:v>
                </c:pt>
                <c:pt idx="1481">
                  <c:v>1.9166666666666669E-2</c:v>
                </c:pt>
                <c:pt idx="1482">
                  <c:v>1.9178240740740742E-2</c:v>
                </c:pt>
                <c:pt idx="1483">
                  <c:v>1.9189814814814816E-2</c:v>
                </c:pt>
                <c:pt idx="1484">
                  <c:v>1.9201388888888889E-2</c:v>
                </c:pt>
                <c:pt idx="1485">
                  <c:v>1.9212962962962963E-2</c:v>
                </c:pt>
                <c:pt idx="1486">
                  <c:v>1.9224537037037037E-2</c:v>
                </c:pt>
                <c:pt idx="1487">
                  <c:v>1.923611111111111E-2</c:v>
                </c:pt>
                <c:pt idx="1488">
                  <c:v>1.9247685185185184E-2</c:v>
                </c:pt>
                <c:pt idx="1489">
                  <c:v>1.9259259259259261E-2</c:v>
                </c:pt>
                <c:pt idx="1490">
                  <c:v>1.9270833333333334E-2</c:v>
                </c:pt>
                <c:pt idx="1491">
                  <c:v>1.9282407407407408E-2</c:v>
                </c:pt>
                <c:pt idx="1492">
                  <c:v>1.9293981481481485E-2</c:v>
                </c:pt>
                <c:pt idx="1493">
                  <c:v>1.9305555555555555E-2</c:v>
                </c:pt>
                <c:pt idx="1494">
                  <c:v>1.9317129629629629E-2</c:v>
                </c:pt>
                <c:pt idx="1495">
                  <c:v>1.9328703703703702E-2</c:v>
                </c:pt>
                <c:pt idx="1496">
                  <c:v>1.9340277777777779E-2</c:v>
                </c:pt>
                <c:pt idx="1497">
                  <c:v>1.9351851851851853E-2</c:v>
                </c:pt>
                <c:pt idx="1498">
                  <c:v>1.9363425925925926E-2</c:v>
                </c:pt>
                <c:pt idx="1499">
                  <c:v>1.9375E-2</c:v>
                </c:pt>
                <c:pt idx="1500">
                  <c:v>1.9386574074074073E-2</c:v>
                </c:pt>
                <c:pt idx="1501">
                  <c:v>1.9398148148148147E-2</c:v>
                </c:pt>
                <c:pt idx="1502">
                  <c:v>1.9409722222222221E-2</c:v>
                </c:pt>
                <c:pt idx="1503">
                  <c:v>1.9421296296296294E-2</c:v>
                </c:pt>
                <c:pt idx="1504">
                  <c:v>1.9432870370370371E-2</c:v>
                </c:pt>
                <c:pt idx="1505">
                  <c:v>1.9444444444444445E-2</c:v>
                </c:pt>
                <c:pt idx="1506">
                  <c:v>1.9456018518518518E-2</c:v>
                </c:pt>
                <c:pt idx="1507">
                  <c:v>1.9467592592592595E-2</c:v>
                </c:pt>
                <c:pt idx="1508">
                  <c:v>1.9479166666666669E-2</c:v>
                </c:pt>
                <c:pt idx="1509">
                  <c:v>1.9490740740740743E-2</c:v>
                </c:pt>
                <c:pt idx="1510">
                  <c:v>1.9502314814814816E-2</c:v>
                </c:pt>
                <c:pt idx="1511">
                  <c:v>1.951388888888889E-2</c:v>
                </c:pt>
                <c:pt idx="1512">
                  <c:v>1.9525462962962963E-2</c:v>
                </c:pt>
                <c:pt idx="1513">
                  <c:v>1.9537037037037037E-2</c:v>
                </c:pt>
                <c:pt idx="1514">
                  <c:v>1.954861111111111E-2</c:v>
                </c:pt>
                <c:pt idx="1515">
                  <c:v>1.9560185185185184E-2</c:v>
                </c:pt>
                <c:pt idx="1516">
                  <c:v>1.9571759259259257E-2</c:v>
                </c:pt>
                <c:pt idx="1517">
                  <c:v>1.9583333333333331E-2</c:v>
                </c:pt>
                <c:pt idx="1518">
                  <c:v>1.9594907407407405E-2</c:v>
                </c:pt>
                <c:pt idx="1519">
                  <c:v>1.9606481481481482E-2</c:v>
                </c:pt>
                <c:pt idx="1520">
                  <c:v>1.9618055555555555E-2</c:v>
                </c:pt>
                <c:pt idx="1521">
                  <c:v>1.9629629629629629E-2</c:v>
                </c:pt>
                <c:pt idx="1522">
                  <c:v>1.9641203703703706E-2</c:v>
                </c:pt>
                <c:pt idx="1523">
                  <c:v>1.9652777777777779E-2</c:v>
                </c:pt>
                <c:pt idx="1524">
                  <c:v>1.9664351851851853E-2</c:v>
                </c:pt>
                <c:pt idx="1525">
                  <c:v>1.9675925925925927E-2</c:v>
                </c:pt>
                <c:pt idx="1526">
                  <c:v>1.96875E-2</c:v>
                </c:pt>
                <c:pt idx="1527">
                  <c:v>1.9699074074074074E-2</c:v>
                </c:pt>
                <c:pt idx="1528">
                  <c:v>1.9710648148148147E-2</c:v>
                </c:pt>
                <c:pt idx="1529">
                  <c:v>1.9722222222222221E-2</c:v>
                </c:pt>
                <c:pt idx="1530">
                  <c:v>1.9733796296296298E-2</c:v>
                </c:pt>
                <c:pt idx="1531">
                  <c:v>1.9745370370370371E-2</c:v>
                </c:pt>
                <c:pt idx="1532">
                  <c:v>1.9756944444444445E-2</c:v>
                </c:pt>
                <c:pt idx="1533">
                  <c:v>1.9768518518518515E-2</c:v>
                </c:pt>
                <c:pt idx="1534">
                  <c:v>1.9780092592592592E-2</c:v>
                </c:pt>
                <c:pt idx="1535">
                  <c:v>1.9791666666666666E-2</c:v>
                </c:pt>
                <c:pt idx="1536">
                  <c:v>1.9803240740740739E-2</c:v>
                </c:pt>
                <c:pt idx="1537">
                  <c:v>1.9814814814814816E-2</c:v>
                </c:pt>
                <c:pt idx="1538">
                  <c:v>1.982638888888889E-2</c:v>
                </c:pt>
                <c:pt idx="1539">
                  <c:v>1.9837962962962963E-2</c:v>
                </c:pt>
                <c:pt idx="1540">
                  <c:v>1.9849537037037037E-2</c:v>
                </c:pt>
                <c:pt idx="1541">
                  <c:v>1.9861111111111111E-2</c:v>
                </c:pt>
                <c:pt idx="1542">
                  <c:v>1.9872685185185184E-2</c:v>
                </c:pt>
                <c:pt idx="1543">
                  <c:v>1.9884259259259258E-2</c:v>
                </c:pt>
                <c:pt idx="1544">
                  <c:v>1.9895833333333331E-2</c:v>
                </c:pt>
                <c:pt idx="1545">
                  <c:v>1.9907407407407408E-2</c:v>
                </c:pt>
                <c:pt idx="1546">
                  <c:v>1.9918981481481482E-2</c:v>
                </c:pt>
                <c:pt idx="1547">
                  <c:v>1.9930555555555556E-2</c:v>
                </c:pt>
                <c:pt idx="1548">
                  <c:v>1.9942129629629629E-2</c:v>
                </c:pt>
                <c:pt idx="1549">
                  <c:v>1.9953703703703706E-2</c:v>
                </c:pt>
                <c:pt idx="1550">
                  <c:v>1.996527777777778E-2</c:v>
                </c:pt>
                <c:pt idx="1551">
                  <c:v>1.9976851851851853E-2</c:v>
                </c:pt>
                <c:pt idx="1552">
                  <c:v>1.9988425925925927E-2</c:v>
                </c:pt>
                <c:pt idx="1553">
                  <c:v>0.02</c:v>
                </c:pt>
                <c:pt idx="1554">
                  <c:v>2.0011574074074074E-2</c:v>
                </c:pt>
                <c:pt idx="1555">
                  <c:v>2.0023148148148148E-2</c:v>
                </c:pt>
                <c:pt idx="1556">
                  <c:v>2.0034722222222221E-2</c:v>
                </c:pt>
                <c:pt idx="1557">
                  <c:v>2.0046296296296295E-2</c:v>
                </c:pt>
                <c:pt idx="1558">
                  <c:v>2.0057870370370368E-2</c:v>
                </c:pt>
                <c:pt idx="1559">
                  <c:v>2.0069444444444442E-2</c:v>
                </c:pt>
                <c:pt idx="1560">
                  <c:v>2.0081018518518519E-2</c:v>
                </c:pt>
                <c:pt idx="1561">
                  <c:v>2.0092592592592592E-2</c:v>
                </c:pt>
                <c:pt idx="1562">
                  <c:v>2.0104166666666666E-2</c:v>
                </c:pt>
                <c:pt idx="1563">
                  <c:v>2.011574074074074E-2</c:v>
                </c:pt>
                <c:pt idx="1564">
                  <c:v>2.0127314814814817E-2</c:v>
                </c:pt>
                <c:pt idx="1565">
                  <c:v>2.013888888888889E-2</c:v>
                </c:pt>
                <c:pt idx="1566">
                  <c:v>2.0150462962962964E-2</c:v>
                </c:pt>
                <c:pt idx="1567">
                  <c:v>2.0162037037037037E-2</c:v>
                </c:pt>
                <c:pt idx="1568">
                  <c:v>2.0173611111111111E-2</c:v>
                </c:pt>
                <c:pt idx="1569">
                  <c:v>2.0185185185185184E-2</c:v>
                </c:pt>
                <c:pt idx="1570">
                  <c:v>2.0196759259259258E-2</c:v>
                </c:pt>
                <c:pt idx="1571">
                  <c:v>2.0208333333333335E-2</c:v>
                </c:pt>
                <c:pt idx="1572">
                  <c:v>2.0219907407407409E-2</c:v>
                </c:pt>
                <c:pt idx="1573">
                  <c:v>2.0231481481481482E-2</c:v>
                </c:pt>
                <c:pt idx="1574">
                  <c:v>2.0243055555555552E-2</c:v>
                </c:pt>
                <c:pt idx="1575">
                  <c:v>2.0254629629629629E-2</c:v>
                </c:pt>
                <c:pt idx="1576">
                  <c:v>2.0266203703703703E-2</c:v>
                </c:pt>
                <c:pt idx="1577">
                  <c:v>2.0277777777777777E-2</c:v>
                </c:pt>
                <c:pt idx="1578">
                  <c:v>2.028935185185185E-2</c:v>
                </c:pt>
                <c:pt idx="1579">
                  <c:v>2.0300925925925927E-2</c:v>
                </c:pt>
                <c:pt idx="1580">
                  <c:v>2.0312500000000001E-2</c:v>
                </c:pt>
                <c:pt idx="1581">
                  <c:v>2.0324074074074074E-2</c:v>
                </c:pt>
                <c:pt idx="1582">
                  <c:v>2.0335648148148148E-2</c:v>
                </c:pt>
                <c:pt idx="1583">
                  <c:v>2.0347222222222221E-2</c:v>
                </c:pt>
                <c:pt idx="1584">
                  <c:v>2.0358796296296295E-2</c:v>
                </c:pt>
                <c:pt idx="1585">
                  <c:v>2.0370370370370369E-2</c:v>
                </c:pt>
                <c:pt idx="1586">
                  <c:v>2.0381944444444446E-2</c:v>
                </c:pt>
                <c:pt idx="1587">
                  <c:v>2.0393518518518519E-2</c:v>
                </c:pt>
                <c:pt idx="1588">
                  <c:v>2.0405092592592593E-2</c:v>
                </c:pt>
                <c:pt idx="1589">
                  <c:v>2.0416666666666666E-2</c:v>
                </c:pt>
                <c:pt idx="1590">
                  <c:v>2.0428240740740743E-2</c:v>
                </c:pt>
                <c:pt idx="1591">
                  <c:v>2.0439814814814817E-2</c:v>
                </c:pt>
                <c:pt idx="1592">
                  <c:v>2.045138888888889E-2</c:v>
                </c:pt>
                <c:pt idx="1593">
                  <c:v>2.0462962962962964E-2</c:v>
                </c:pt>
                <c:pt idx="1594">
                  <c:v>2.0474537037037038E-2</c:v>
                </c:pt>
                <c:pt idx="1595">
                  <c:v>2.0486111111111111E-2</c:v>
                </c:pt>
                <c:pt idx="1596">
                  <c:v>2.0497685185185185E-2</c:v>
                </c:pt>
                <c:pt idx="1597">
                  <c:v>2.0509259259259258E-2</c:v>
                </c:pt>
                <c:pt idx="1598">
                  <c:v>2.0520833333333332E-2</c:v>
                </c:pt>
                <c:pt idx="1599">
                  <c:v>2.0532407407407405E-2</c:v>
                </c:pt>
                <c:pt idx="1600">
                  <c:v>2.0543981481481479E-2</c:v>
                </c:pt>
                <c:pt idx="1601">
                  <c:v>2.0555555555555556E-2</c:v>
                </c:pt>
                <c:pt idx="1602">
                  <c:v>2.056712962962963E-2</c:v>
                </c:pt>
                <c:pt idx="1603">
                  <c:v>2.0578703703703703E-2</c:v>
                </c:pt>
                <c:pt idx="1604">
                  <c:v>2.0590277777777777E-2</c:v>
                </c:pt>
                <c:pt idx="1605">
                  <c:v>2.0601851851851854E-2</c:v>
                </c:pt>
                <c:pt idx="1606">
                  <c:v>2.0613425925925927E-2</c:v>
                </c:pt>
                <c:pt idx="1607">
                  <c:v>2.0625000000000001E-2</c:v>
                </c:pt>
                <c:pt idx="1608">
                  <c:v>2.0636574074074075E-2</c:v>
                </c:pt>
                <c:pt idx="1609">
                  <c:v>2.0648148148148148E-2</c:v>
                </c:pt>
                <c:pt idx="1610">
                  <c:v>2.0659722222222222E-2</c:v>
                </c:pt>
                <c:pt idx="1611">
                  <c:v>2.0671296296296295E-2</c:v>
                </c:pt>
                <c:pt idx="1612">
                  <c:v>2.0682870370370372E-2</c:v>
                </c:pt>
                <c:pt idx="1613">
                  <c:v>2.0694444444444446E-2</c:v>
                </c:pt>
                <c:pt idx="1614">
                  <c:v>2.0706018518518519E-2</c:v>
                </c:pt>
                <c:pt idx="1615">
                  <c:v>2.071759259259259E-2</c:v>
                </c:pt>
                <c:pt idx="1616">
                  <c:v>2.0729166666666667E-2</c:v>
                </c:pt>
                <c:pt idx="1617">
                  <c:v>2.074074074074074E-2</c:v>
                </c:pt>
                <c:pt idx="1618">
                  <c:v>2.0752314814814814E-2</c:v>
                </c:pt>
                <c:pt idx="1619">
                  <c:v>2.0763888888888887E-2</c:v>
                </c:pt>
                <c:pt idx="1620">
                  <c:v>2.0775462962962964E-2</c:v>
                </c:pt>
                <c:pt idx="1621">
                  <c:v>2.0787037037037038E-2</c:v>
                </c:pt>
                <c:pt idx="1622">
                  <c:v>2.0798611111111111E-2</c:v>
                </c:pt>
                <c:pt idx="1623">
                  <c:v>2.0810185185185185E-2</c:v>
                </c:pt>
                <c:pt idx="1624">
                  <c:v>2.0821759259259259E-2</c:v>
                </c:pt>
                <c:pt idx="1625">
                  <c:v>2.0833333333333332E-2</c:v>
                </c:pt>
                <c:pt idx="1626">
                  <c:v>2.0844907407407406E-2</c:v>
                </c:pt>
                <c:pt idx="1627">
                  <c:v>2.0856481481481479E-2</c:v>
                </c:pt>
                <c:pt idx="1628">
                  <c:v>2.0868055555555556E-2</c:v>
                </c:pt>
                <c:pt idx="1629">
                  <c:v>2.0879629629629626E-2</c:v>
                </c:pt>
                <c:pt idx="1630">
                  <c:v>2.0891203703703703E-2</c:v>
                </c:pt>
                <c:pt idx="1631">
                  <c:v>2.0902777777777781E-2</c:v>
                </c:pt>
                <c:pt idx="1632">
                  <c:v>2.0914351851851851E-2</c:v>
                </c:pt>
                <c:pt idx="1633">
                  <c:v>2.0925925925925928E-2</c:v>
                </c:pt>
                <c:pt idx="1634">
                  <c:v>2.0937499999999998E-2</c:v>
                </c:pt>
                <c:pt idx="1635">
                  <c:v>2.0949074074074075E-2</c:v>
                </c:pt>
                <c:pt idx="1636">
                  <c:v>2.0960648148148148E-2</c:v>
                </c:pt>
                <c:pt idx="1637">
                  <c:v>2.0972222222222222E-2</c:v>
                </c:pt>
                <c:pt idx="1638">
                  <c:v>2.0983796296296296E-2</c:v>
                </c:pt>
                <c:pt idx="1639">
                  <c:v>2.0995370370370373E-2</c:v>
                </c:pt>
                <c:pt idx="1640">
                  <c:v>2.1006944444444443E-2</c:v>
                </c:pt>
                <c:pt idx="1641">
                  <c:v>2.101851851851852E-2</c:v>
                </c:pt>
                <c:pt idx="1642">
                  <c:v>2.1030092592592597E-2</c:v>
                </c:pt>
                <c:pt idx="1643">
                  <c:v>2.1041666666666667E-2</c:v>
                </c:pt>
                <c:pt idx="1644">
                  <c:v>2.1053240740740744E-2</c:v>
                </c:pt>
                <c:pt idx="1645">
                  <c:v>2.1064814814814814E-2</c:v>
                </c:pt>
                <c:pt idx="1646">
                  <c:v>2.1076388888888891E-2</c:v>
                </c:pt>
                <c:pt idx="1647">
                  <c:v>2.1087962962962961E-2</c:v>
                </c:pt>
                <c:pt idx="1648">
                  <c:v>2.1099537037037038E-2</c:v>
                </c:pt>
                <c:pt idx="1649">
                  <c:v>2.1111111111111108E-2</c:v>
                </c:pt>
                <c:pt idx="1650">
                  <c:v>2.1122685185185185E-2</c:v>
                </c:pt>
                <c:pt idx="1651">
                  <c:v>2.1134259259259259E-2</c:v>
                </c:pt>
                <c:pt idx="1652">
                  <c:v>2.1145833333333332E-2</c:v>
                </c:pt>
                <c:pt idx="1653">
                  <c:v>2.1157407407407406E-2</c:v>
                </c:pt>
                <c:pt idx="1654">
                  <c:v>2.1168981481481483E-2</c:v>
                </c:pt>
                <c:pt idx="1655">
                  <c:v>2.1180555555555553E-2</c:v>
                </c:pt>
                <c:pt idx="1656">
                  <c:v>2.119212962962963E-2</c:v>
                </c:pt>
                <c:pt idx="1657">
                  <c:v>2.1203703703703707E-2</c:v>
                </c:pt>
                <c:pt idx="1658">
                  <c:v>2.1215277777777777E-2</c:v>
                </c:pt>
                <c:pt idx="1659">
                  <c:v>2.1226851851851854E-2</c:v>
                </c:pt>
                <c:pt idx="1660">
                  <c:v>2.1238425925925924E-2</c:v>
                </c:pt>
                <c:pt idx="1661">
                  <c:v>2.1250000000000002E-2</c:v>
                </c:pt>
                <c:pt idx="1662">
                  <c:v>2.1261574074074075E-2</c:v>
                </c:pt>
                <c:pt idx="1663">
                  <c:v>2.1273148148148149E-2</c:v>
                </c:pt>
                <c:pt idx="1664">
                  <c:v>2.1284722222222222E-2</c:v>
                </c:pt>
                <c:pt idx="1665">
                  <c:v>2.1296296296296299E-2</c:v>
                </c:pt>
                <c:pt idx="1666">
                  <c:v>2.1307870370370369E-2</c:v>
                </c:pt>
                <c:pt idx="1667">
                  <c:v>2.1319444444444443E-2</c:v>
                </c:pt>
                <c:pt idx="1668">
                  <c:v>2.1331018518518517E-2</c:v>
                </c:pt>
                <c:pt idx="1669">
                  <c:v>2.1342592592592594E-2</c:v>
                </c:pt>
                <c:pt idx="1670">
                  <c:v>2.1354166666666664E-2</c:v>
                </c:pt>
                <c:pt idx="1671">
                  <c:v>2.1365740740740741E-2</c:v>
                </c:pt>
                <c:pt idx="1672">
                  <c:v>2.1377314814814818E-2</c:v>
                </c:pt>
                <c:pt idx="1673">
                  <c:v>2.1388888888888888E-2</c:v>
                </c:pt>
                <c:pt idx="1674">
                  <c:v>2.1400462962962965E-2</c:v>
                </c:pt>
                <c:pt idx="1675">
                  <c:v>2.1412037037037035E-2</c:v>
                </c:pt>
                <c:pt idx="1676">
                  <c:v>2.1423611111111112E-2</c:v>
                </c:pt>
                <c:pt idx="1677">
                  <c:v>2.1435185185185186E-2</c:v>
                </c:pt>
                <c:pt idx="1678">
                  <c:v>2.1446759259259259E-2</c:v>
                </c:pt>
                <c:pt idx="1679">
                  <c:v>2.1458333333333333E-2</c:v>
                </c:pt>
                <c:pt idx="1680">
                  <c:v>2.146990740740741E-2</c:v>
                </c:pt>
                <c:pt idx="1681">
                  <c:v>2.148148148148148E-2</c:v>
                </c:pt>
                <c:pt idx="1682">
                  <c:v>2.1493055555555557E-2</c:v>
                </c:pt>
                <c:pt idx="1683">
                  <c:v>2.1504629629629627E-2</c:v>
                </c:pt>
                <c:pt idx="1684">
                  <c:v>2.1516203703703704E-2</c:v>
                </c:pt>
                <c:pt idx="1685">
                  <c:v>2.1527777777777781E-2</c:v>
                </c:pt>
                <c:pt idx="1686">
                  <c:v>2.1539351851851851E-2</c:v>
                </c:pt>
                <c:pt idx="1687">
                  <c:v>2.1550925925925928E-2</c:v>
                </c:pt>
                <c:pt idx="1688">
                  <c:v>2.1562499999999998E-2</c:v>
                </c:pt>
                <c:pt idx="1689">
                  <c:v>2.1574074074074075E-2</c:v>
                </c:pt>
                <c:pt idx="1690">
                  <c:v>2.1585648148148145E-2</c:v>
                </c:pt>
                <c:pt idx="1691">
                  <c:v>2.1597222222222223E-2</c:v>
                </c:pt>
                <c:pt idx="1692">
                  <c:v>2.1608796296296296E-2</c:v>
                </c:pt>
                <c:pt idx="1693">
                  <c:v>2.162037037037037E-2</c:v>
                </c:pt>
                <c:pt idx="1694">
                  <c:v>2.1631944444444443E-2</c:v>
                </c:pt>
                <c:pt idx="1695">
                  <c:v>2.164351851851852E-2</c:v>
                </c:pt>
                <c:pt idx="1696">
                  <c:v>2.165509259259259E-2</c:v>
                </c:pt>
                <c:pt idx="1697">
                  <c:v>2.1666666666666667E-2</c:v>
                </c:pt>
                <c:pt idx="1698">
                  <c:v>2.1678240740740738E-2</c:v>
                </c:pt>
                <c:pt idx="1699">
                  <c:v>2.1689814814814815E-2</c:v>
                </c:pt>
                <c:pt idx="1700">
                  <c:v>2.1701388888888892E-2</c:v>
                </c:pt>
                <c:pt idx="1701">
                  <c:v>2.1712962962962962E-2</c:v>
                </c:pt>
                <c:pt idx="1702">
                  <c:v>2.1724537037037039E-2</c:v>
                </c:pt>
                <c:pt idx="1703">
                  <c:v>2.1736111111111112E-2</c:v>
                </c:pt>
                <c:pt idx="1704">
                  <c:v>2.1747685185185186E-2</c:v>
                </c:pt>
                <c:pt idx="1705">
                  <c:v>2.1759259259259259E-2</c:v>
                </c:pt>
                <c:pt idx="1706">
                  <c:v>2.1770833333333336E-2</c:v>
                </c:pt>
                <c:pt idx="1707">
                  <c:v>2.1782407407407407E-2</c:v>
                </c:pt>
                <c:pt idx="1708">
                  <c:v>2.179398148148148E-2</c:v>
                </c:pt>
                <c:pt idx="1709">
                  <c:v>2.1805555555555554E-2</c:v>
                </c:pt>
                <c:pt idx="1710">
                  <c:v>2.1817129629629631E-2</c:v>
                </c:pt>
                <c:pt idx="1711">
                  <c:v>2.1828703703703701E-2</c:v>
                </c:pt>
                <c:pt idx="1712">
                  <c:v>2.1840277777777778E-2</c:v>
                </c:pt>
                <c:pt idx="1713">
                  <c:v>2.1851851851851848E-2</c:v>
                </c:pt>
                <c:pt idx="1714">
                  <c:v>2.1863425925925925E-2</c:v>
                </c:pt>
                <c:pt idx="1715">
                  <c:v>2.1875000000000002E-2</c:v>
                </c:pt>
                <c:pt idx="1716">
                  <c:v>2.1886574074074072E-2</c:v>
                </c:pt>
                <c:pt idx="1717">
                  <c:v>2.1898148148148149E-2</c:v>
                </c:pt>
                <c:pt idx="1718">
                  <c:v>2.1909722222222223E-2</c:v>
                </c:pt>
                <c:pt idx="1719">
                  <c:v>2.1921296296296296E-2</c:v>
                </c:pt>
                <c:pt idx="1720">
                  <c:v>2.193287037037037E-2</c:v>
                </c:pt>
                <c:pt idx="1721">
                  <c:v>2.1944444444444447E-2</c:v>
                </c:pt>
                <c:pt idx="1722">
                  <c:v>2.1956018518518517E-2</c:v>
                </c:pt>
                <c:pt idx="1723">
                  <c:v>2.1967592592592594E-2</c:v>
                </c:pt>
                <c:pt idx="1724">
                  <c:v>2.1979166666666664E-2</c:v>
                </c:pt>
                <c:pt idx="1725">
                  <c:v>2.1990740740740741E-2</c:v>
                </c:pt>
                <c:pt idx="1726">
                  <c:v>2.2002314814814818E-2</c:v>
                </c:pt>
                <c:pt idx="1727">
                  <c:v>2.2013888888888888E-2</c:v>
                </c:pt>
                <c:pt idx="1728">
                  <c:v>2.2025462962962958E-2</c:v>
                </c:pt>
                <c:pt idx="1729">
                  <c:v>2.2037037037037036E-2</c:v>
                </c:pt>
                <c:pt idx="1730">
                  <c:v>2.2048611111111113E-2</c:v>
                </c:pt>
                <c:pt idx="1731">
                  <c:v>2.2060185185185183E-2</c:v>
                </c:pt>
                <c:pt idx="1732">
                  <c:v>2.207175925925926E-2</c:v>
                </c:pt>
                <c:pt idx="1733">
                  <c:v>2.2083333333333333E-2</c:v>
                </c:pt>
                <c:pt idx="1734">
                  <c:v>2.2094907407407407E-2</c:v>
                </c:pt>
                <c:pt idx="1735">
                  <c:v>2.210648148148148E-2</c:v>
                </c:pt>
                <c:pt idx="1736">
                  <c:v>2.2118055555555557E-2</c:v>
                </c:pt>
                <c:pt idx="1737">
                  <c:v>2.2129629629629628E-2</c:v>
                </c:pt>
                <c:pt idx="1738">
                  <c:v>2.2141203703703705E-2</c:v>
                </c:pt>
                <c:pt idx="1739">
                  <c:v>2.2152777777777775E-2</c:v>
                </c:pt>
                <c:pt idx="1740">
                  <c:v>2.2164351851851852E-2</c:v>
                </c:pt>
                <c:pt idx="1741">
                  <c:v>2.2175925925925929E-2</c:v>
                </c:pt>
                <c:pt idx="1742">
                  <c:v>2.2187499999999999E-2</c:v>
                </c:pt>
                <c:pt idx="1743">
                  <c:v>2.2199074074074076E-2</c:v>
                </c:pt>
                <c:pt idx="1744">
                  <c:v>2.2210648148148149E-2</c:v>
                </c:pt>
                <c:pt idx="1745">
                  <c:v>2.2222222222222223E-2</c:v>
                </c:pt>
                <c:pt idx="1746">
                  <c:v>2.2233796296296297E-2</c:v>
                </c:pt>
                <c:pt idx="1747">
                  <c:v>2.224537037037037E-2</c:v>
                </c:pt>
                <c:pt idx="1748">
                  <c:v>2.225694444444444E-2</c:v>
                </c:pt>
                <c:pt idx="1749">
                  <c:v>2.2268518518518521E-2</c:v>
                </c:pt>
                <c:pt idx="1750">
                  <c:v>2.2280092592592591E-2</c:v>
                </c:pt>
                <c:pt idx="1751">
                  <c:v>2.2291666666666668E-2</c:v>
                </c:pt>
                <c:pt idx="1752">
                  <c:v>2.2303240740740738E-2</c:v>
                </c:pt>
                <c:pt idx="1753">
                  <c:v>2.2314814814814815E-2</c:v>
                </c:pt>
                <c:pt idx="1754">
                  <c:v>2.2326388888888885E-2</c:v>
                </c:pt>
                <c:pt idx="1755">
                  <c:v>2.2337962962962962E-2</c:v>
                </c:pt>
                <c:pt idx="1756">
                  <c:v>2.2349537037037032E-2</c:v>
                </c:pt>
                <c:pt idx="1757">
                  <c:v>2.2361111111111113E-2</c:v>
                </c:pt>
                <c:pt idx="1758">
                  <c:v>2.2372685185185186E-2</c:v>
                </c:pt>
                <c:pt idx="1759">
                  <c:v>2.238425925925926E-2</c:v>
                </c:pt>
                <c:pt idx="1760">
                  <c:v>2.2395833333333334E-2</c:v>
                </c:pt>
                <c:pt idx="1761">
                  <c:v>2.2407407407407407E-2</c:v>
                </c:pt>
                <c:pt idx="1762">
                  <c:v>2.2418981481481481E-2</c:v>
                </c:pt>
                <c:pt idx="1763">
                  <c:v>2.2430555555555554E-2</c:v>
                </c:pt>
                <c:pt idx="1764">
                  <c:v>2.2442129629629631E-2</c:v>
                </c:pt>
                <c:pt idx="1765">
                  <c:v>2.2453703703703708E-2</c:v>
                </c:pt>
                <c:pt idx="1766">
                  <c:v>2.2465277777777778E-2</c:v>
                </c:pt>
                <c:pt idx="1767">
                  <c:v>2.2476851851851855E-2</c:v>
                </c:pt>
                <c:pt idx="1768">
                  <c:v>2.2488425925925926E-2</c:v>
                </c:pt>
                <c:pt idx="1769">
                  <c:v>2.2499999999999996E-2</c:v>
                </c:pt>
                <c:pt idx="1770">
                  <c:v>2.2511574074074073E-2</c:v>
                </c:pt>
                <c:pt idx="1771">
                  <c:v>2.2523148148148143E-2</c:v>
                </c:pt>
                <c:pt idx="1772">
                  <c:v>2.2534722222222223E-2</c:v>
                </c:pt>
                <c:pt idx="1773">
                  <c:v>2.2546296296296297E-2</c:v>
                </c:pt>
                <c:pt idx="1774">
                  <c:v>2.255787037037037E-2</c:v>
                </c:pt>
                <c:pt idx="1775">
                  <c:v>2.2569444444444444E-2</c:v>
                </c:pt>
                <c:pt idx="1776">
                  <c:v>2.2581018518518518E-2</c:v>
                </c:pt>
                <c:pt idx="1777">
                  <c:v>2.2592592592592591E-2</c:v>
                </c:pt>
                <c:pt idx="1778">
                  <c:v>2.2604166666666665E-2</c:v>
                </c:pt>
                <c:pt idx="1779">
                  <c:v>2.2615740740740742E-2</c:v>
                </c:pt>
                <c:pt idx="1780">
                  <c:v>2.2627314814814819E-2</c:v>
                </c:pt>
                <c:pt idx="1781">
                  <c:v>2.2638888888888889E-2</c:v>
                </c:pt>
                <c:pt idx="1782">
                  <c:v>2.2650462962962966E-2</c:v>
                </c:pt>
                <c:pt idx="1783">
                  <c:v>2.2662037037037036E-2</c:v>
                </c:pt>
                <c:pt idx="1784">
                  <c:v>2.2673611111111113E-2</c:v>
                </c:pt>
                <c:pt idx="1785">
                  <c:v>2.2685185185185183E-2</c:v>
                </c:pt>
                <c:pt idx="1786">
                  <c:v>2.269675925925926E-2</c:v>
                </c:pt>
                <c:pt idx="1787">
                  <c:v>2.2708333333333334E-2</c:v>
                </c:pt>
                <c:pt idx="1788">
                  <c:v>2.2719907407407411E-2</c:v>
                </c:pt>
                <c:pt idx="1789">
                  <c:v>2.2731481481481481E-2</c:v>
                </c:pt>
                <c:pt idx="1790">
                  <c:v>2.2743055555555555E-2</c:v>
                </c:pt>
                <c:pt idx="1791">
                  <c:v>2.2743055555555555E-2</c:v>
                </c:pt>
                <c:pt idx="1792">
                  <c:v>2.2766203703703702E-2</c:v>
                </c:pt>
                <c:pt idx="1793">
                  <c:v>2.2766203703703702E-2</c:v>
                </c:pt>
                <c:pt idx="1794">
                  <c:v>2.2777777777777775E-2</c:v>
                </c:pt>
                <c:pt idx="1795">
                  <c:v>2.2789351851851852E-2</c:v>
                </c:pt>
                <c:pt idx="1796">
                  <c:v>2.2800925925925929E-2</c:v>
                </c:pt>
                <c:pt idx="1797">
                  <c:v>2.2812499999999999E-2</c:v>
                </c:pt>
                <c:pt idx="1798">
                  <c:v>2.2824074074074076E-2</c:v>
                </c:pt>
                <c:pt idx="1799">
                  <c:v>2.2835648148148147E-2</c:v>
                </c:pt>
                <c:pt idx="1800">
                  <c:v>2.2847222222222224E-2</c:v>
                </c:pt>
                <c:pt idx="1801">
                  <c:v>2.2858796296296294E-2</c:v>
                </c:pt>
                <c:pt idx="1802">
                  <c:v>2.2870370370370371E-2</c:v>
                </c:pt>
                <c:pt idx="1803">
                  <c:v>2.2881944444444444E-2</c:v>
                </c:pt>
                <c:pt idx="1804">
                  <c:v>2.2893518518518521E-2</c:v>
                </c:pt>
                <c:pt idx="1805">
                  <c:v>2.2905092592592591E-2</c:v>
                </c:pt>
                <c:pt idx="1806">
                  <c:v>2.2916666666666669E-2</c:v>
                </c:pt>
                <c:pt idx="1807">
                  <c:v>2.2928240740740739E-2</c:v>
                </c:pt>
                <c:pt idx="1808">
                  <c:v>2.2939814814814816E-2</c:v>
                </c:pt>
                <c:pt idx="1809">
                  <c:v>2.2951388888888886E-2</c:v>
                </c:pt>
                <c:pt idx="1810">
                  <c:v>2.2962962962962966E-2</c:v>
                </c:pt>
                <c:pt idx="1811">
                  <c:v>2.297453703703704E-2</c:v>
                </c:pt>
                <c:pt idx="1812">
                  <c:v>2.298611111111111E-2</c:v>
                </c:pt>
                <c:pt idx="1813">
                  <c:v>2.2997685185185187E-2</c:v>
                </c:pt>
                <c:pt idx="1814">
                  <c:v>2.3009259259259257E-2</c:v>
                </c:pt>
                <c:pt idx="1815">
                  <c:v>2.3020833333333334E-2</c:v>
                </c:pt>
                <c:pt idx="1816">
                  <c:v>2.3032407407407404E-2</c:v>
                </c:pt>
                <c:pt idx="1817">
                  <c:v>2.3043981481481481E-2</c:v>
                </c:pt>
                <c:pt idx="1818">
                  <c:v>2.3055555555555555E-2</c:v>
                </c:pt>
                <c:pt idx="1819">
                  <c:v>2.3067129629629632E-2</c:v>
                </c:pt>
                <c:pt idx="1820">
                  <c:v>2.3078703703703702E-2</c:v>
                </c:pt>
                <c:pt idx="1821">
                  <c:v>2.3090277777777779E-2</c:v>
                </c:pt>
                <c:pt idx="1822">
                  <c:v>2.3101851851851849E-2</c:v>
                </c:pt>
                <c:pt idx="1823">
                  <c:v>2.3113425925925926E-2</c:v>
                </c:pt>
                <c:pt idx="1824">
                  <c:v>2.3124999999999996E-2</c:v>
                </c:pt>
                <c:pt idx="1825">
                  <c:v>2.3136574074074077E-2</c:v>
                </c:pt>
                <c:pt idx="1826">
                  <c:v>2.314814814814815E-2</c:v>
                </c:pt>
                <c:pt idx="1827">
                  <c:v>2.3159722222222224E-2</c:v>
                </c:pt>
                <c:pt idx="1828">
                  <c:v>2.3171296296296297E-2</c:v>
                </c:pt>
                <c:pt idx="1829">
                  <c:v>2.3182870370370371E-2</c:v>
                </c:pt>
                <c:pt idx="1830">
                  <c:v>2.3194444444444445E-2</c:v>
                </c:pt>
                <c:pt idx="1831">
                  <c:v>2.3206018518518515E-2</c:v>
                </c:pt>
                <c:pt idx="1832">
                  <c:v>2.3217592592592592E-2</c:v>
                </c:pt>
                <c:pt idx="1833">
                  <c:v>2.3229166666666665E-2</c:v>
                </c:pt>
                <c:pt idx="1834">
                  <c:v>2.3240740740740742E-2</c:v>
                </c:pt>
                <c:pt idx="1835">
                  <c:v>2.3252314814814812E-2</c:v>
                </c:pt>
                <c:pt idx="1836">
                  <c:v>2.326388888888889E-2</c:v>
                </c:pt>
                <c:pt idx="1837">
                  <c:v>2.327546296296296E-2</c:v>
                </c:pt>
                <c:pt idx="1838">
                  <c:v>2.3287037037037037E-2</c:v>
                </c:pt>
                <c:pt idx="1839">
                  <c:v>2.3298611111111107E-2</c:v>
                </c:pt>
                <c:pt idx="1840">
                  <c:v>2.3310185185185187E-2</c:v>
                </c:pt>
                <c:pt idx="1841">
                  <c:v>2.3321759259259261E-2</c:v>
                </c:pt>
                <c:pt idx="1842">
                  <c:v>2.3333333333333334E-2</c:v>
                </c:pt>
                <c:pt idx="1843">
                  <c:v>2.3344907407407408E-2</c:v>
                </c:pt>
                <c:pt idx="1844">
                  <c:v>2.3356481481481482E-2</c:v>
                </c:pt>
                <c:pt idx="1845">
                  <c:v>2.3368055555555555E-2</c:v>
                </c:pt>
                <c:pt idx="1846">
                  <c:v>2.3379629629629629E-2</c:v>
                </c:pt>
                <c:pt idx="1847">
                  <c:v>2.3391203703703702E-2</c:v>
                </c:pt>
                <c:pt idx="1848">
                  <c:v>2.3402777777777783E-2</c:v>
                </c:pt>
                <c:pt idx="1849">
                  <c:v>2.3414351851851853E-2</c:v>
                </c:pt>
                <c:pt idx="1850">
                  <c:v>2.342592592592593E-2</c:v>
                </c:pt>
                <c:pt idx="1851">
                  <c:v>2.34375E-2</c:v>
                </c:pt>
                <c:pt idx="1852">
                  <c:v>2.344907407407407E-2</c:v>
                </c:pt>
                <c:pt idx="1853">
                  <c:v>2.3460648148148147E-2</c:v>
                </c:pt>
                <c:pt idx="1854">
                  <c:v>2.3472222222222217E-2</c:v>
                </c:pt>
                <c:pt idx="1855">
                  <c:v>2.3483796296296298E-2</c:v>
                </c:pt>
                <c:pt idx="1856">
                  <c:v>2.3495370370370371E-2</c:v>
                </c:pt>
                <c:pt idx="1857">
                  <c:v>2.3506944444444445E-2</c:v>
                </c:pt>
                <c:pt idx="1858">
                  <c:v>2.3518518518518518E-2</c:v>
                </c:pt>
                <c:pt idx="1859">
                  <c:v>2.3530092592592592E-2</c:v>
                </c:pt>
                <c:pt idx="1860">
                  <c:v>2.3541666666666666E-2</c:v>
                </c:pt>
                <c:pt idx="1861">
                  <c:v>2.3553240740740739E-2</c:v>
                </c:pt>
                <c:pt idx="1862">
                  <c:v>2.3564814814814813E-2</c:v>
                </c:pt>
                <c:pt idx="1863">
                  <c:v>2.3576388888888893E-2</c:v>
                </c:pt>
                <c:pt idx="1864">
                  <c:v>2.3587962962962963E-2</c:v>
                </c:pt>
                <c:pt idx="1865">
                  <c:v>2.359953703703704E-2</c:v>
                </c:pt>
                <c:pt idx="1866">
                  <c:v>2.361111111111111E-2</c:v>
                </c:pt>
                <c:pt idx="1867">
                  <c:v>2.3622685185185188E-2</c:v>
                </c:pt>
                <c:pt idx="1868">
                  <c:v>2.3634259259259258E-2</c:v>
                </c:pt>
                <c:pt idx="1869">
                  <c:v>2.3645833333333335E-2</c:v>
                </c:pt>
                <c:pt idx="1870">
                  <c:v>2.3657407407407408E-2</c:v>
                </c:pt>
                <c:pt idx="1871">
                  <c:v>2.3668981481481485E-2</c:v>
                </c:pt>
                <c:pt idx="1872">
                  <c:v>2.3680555555555555E-2</c:v>
                </c:pt>
                <c:pt idx="1873">
                  <c:v>2.3692129629629629E-2</c:v>
                </c:pt>
                <c:pt idx="1874">
                  <c:v>2.3703703703703703E-2</c:v>
                </c:pt>
                <c:pt idx="1875">
                  <c:v>2.3715277777777776E-2</c:v>
                </c:pt>
                <c:pt idx="1876">
                  <c:v>2.372685185185185E-2</c:v>
                </c:pt>
                <c:pt idx="1877">
                  <c:v>2.3738425925925923E-2</c:v>
                </c:pt>
                <c:pt idx="1878">
                  <c:v>2.3750000000000004E-2</c:v>
                </c:pt>
                <c:pt idx="1879">
                  <c:v>2.3761574074074074E-2</c:v>
                </c:pt>
                <c:pt idx="1880">
                  <c:v>2.3773148148148151E-2</c:v>
                </c:pt>
                <c:pt idx="1881">
                  <c:v>2.3784722222222221E-2</c:v>
                </c:pt>
                <c:pt idx="1882">
                  <c:v>2.3796296296296298E-2</c:v>
                </c:pt>
                <c:pt idx="1883">
                  <c:v>2.3807870370370368E-2</c:v>
                </c:pt>
                <c:pt idx="1884">
                  <c:v>2.3819444444444445E-2</c:v>
                </c:pt>
                <c:pt idx="1885">
                  <c:v>2.3831018518518519E-2</c:v>
                </c:pt>
                <c:pt idx="1886">
                  <c:v>2.3842592592592596E-2</c:v>
                </c:pt>
                <c:pt idx="1887">
                  <c:v>2.3854166666666666E-2</c:v>
                </c:pt>
                <c:pt idx="1888">
                  <c:v>2.3865740740740743E-2</c:v>
                </c:pt>
                <c:pt idx="1889">
                  <c:v>2.3877314814814813E-2</c:v>
                </c:pt>
                <c:pt idx="1890">
                  <c:v>2.388888888888889E-2</c:v>
                </c:pt>
                <c:pt idx="1891">
                  <c:v>2.390046296296296E-2</c:v>
                </c:pt>
                <c:pt idx="1892">
                  <c:v>2.3912037037037034E-2</c:v>
                </c:pt>
                <c:pt idx="1893">
                  <c:v>2.3923611111111114E-2</c:v>
                </c:pt>
                <c:pt idx="1894">
                  <c:v>2.3935185185185184E-2</c:v>
                </c:pt>
                <c:pt idx="1895">
                  <c:v>2.3946759259259261E-2</c:v>
                </c:pt>
                <c:pt idx="1896">
                  <c:v>2.3958333333333331E-2</c:v>
                </c:pt>
                <c:pt idx="1897">
                  <c:v>2.3969907407407409E-2</c:v>
                </c:pt>
                <c:pt idx="1898">
                  <c:v>2.3981481481481479E-2</c:v>
                </c:pt>
                <c:pt idx="1899">
                  <c:v>2.3993055555555556E-2</c:v>
                </c:pt>
                <c:pt idx="1900">
                  <c:v>2.4004629629629629E-2</c:v>
                </c:pt>
                <c:pt idx="1901">
                  <c:v>2.4016203703703706E-2</c:v>
                </c:pt>
                <c:pt idx="1902">
                  <c:v>2.4027777777777776E-2</c:v>
                </c:pt>
                <c:pt idx="1903">
                  <c:v>2.4039351851851853E-2</c:v>
                </c:pt>
                <c:pt idx="1904">
                  <c:v>2.4050925925925924E-2</c:v>
                </c:pt>
                <c:pt idx="1905">
                  <c:v>2.4062500000000001E-2</c:v>
                </c:pt>
                <c:pt idx="1906">
                  <c:v>2.4074074074074071E-2</c:v>
                </c:pt>
                <c:pt idx="1907">
                  <c:v>2.4085648148148148E-2</c:v>
                </c:pt>
                <c:pt idx="1908">
                  <c:v>2.4097222222222225E-2</c:v>
                </c:pt>
                <c:pt idx="1909">
                  <c:v>2.4108796296296298E-2</c:v>
                </c:pt>
                <c:pt idx="1910">
                  <c:v>2.4120370370370372E-2</c:v>
                </c:pt>
                <c:pt idx="1911">
                  <c:v>2.4131944444444445E-2</c:v>
                </c:pt>
                <c:pt idx="1912">
                  <c:v>2.4143518518518519E-2</c:v>
                </c:pt>
                <c:pt idx="1913">
                  <c:v>2.4155092592592589E-2</c:v>
                </c:pt>
                <c:pt idx="1914">
                  <c:v>2.4166666666666666E-2</c:v>
                </c:pt>
                <c:pt idx="1915">
                  <c:v>2.417824074074074E-2</c:v>
                </c:pt>
                <c:pt idx="1916">
                  <c:v>2.4189814814814817E-2</c:v>
                </c:pt>
                <c:pt idx="1917">
                  <c:v>2.4201388888888887E-2</c:v>
                </c:pt>
                <c:pt idx="1918">
                  <c:v>2.4212962962962964E-2</c:v>
                </c:pt>
                <c:pt idx="1919">
                  <c:v>2.4224537037037034E-2</c:v>
                </c:pt>
                <c:pt idx="1920">
                  <c:v>2.4236111111111111E-2</c:v>
                </c:pt>
                <c:pt idx="1921">
                  <c:v>2.4247685185185181E-2</c:v>
                </c:pt>
                <c:pt idx="1922">
                  <c:v>2.4259259259259258E-2</c:v>
                </c:pt>
                <c:pt idx="1923">
                  <c:v>2.4270833333333335E-2</c:v>
                </c:pt>
                <c:pt idx="1924">
                  <c:v>2.4282407407407409E-2</c:v>
                </c:pt>
                <c:pt idx="1925">
                  <c:v>2.4293981481481482E-2</c:v>
                </c:pt>
                <c:pt idx="1926">
                  <c:v>2.4305555555555556E-2</c:v>
                </c:pt>
                <c:pt idx="1927">
                  <c:v>2.431712962962963E-2</c:v>
                </c:pt>
                <c:pt idx="1928">
                  <c:v>2.4328703703703703E-2</c:v>
                </c:pt>
                <c:pt idx="1929">
                  <c:v>2.4340277777777777E-2</c:v>
                </c:pt>
                <c:pt idx="1930">
                  <c:v>2.4351851851851857E-2</c:v>
                </c:pt>
                <c:pt idx="1931">
                  <c:v>2.4363425925925927E-2</c:v>
                </c:pt>
                <c:pt idx="1932">
                  <c:v>2.4375000000000004E-2</c:v>
                </c:pt>
                <c:pt idx="1933">
                  <c:v>2.4386574074074074E-2</c:v>
                </c:pt>
                <c:pt idx="1934">
                  <c:v>2.4398148148148145E-2</c:v>
                </c:pt>
                <c:pt idx="1935">
                  <c:v>2.4409722222222222E-2</c:v>
                </c:pt>
                <c:pt idx="1936">
                  <c:v>2.4421296296296292E-2</c:v>
                </c:pt>
                <c:pt idx="1937">
                  <c:v>2.4432870370370369E-2</c:v>
                </c:pt>
                <c:pt idx="1938">
                  <c:v>2.4444444444444446E-2</c:v>
                </c:pt>
                <c:pt idx="1939">
                  <c:v>2.4456018518518519E-2</c:v>
                </c:pt>
                <c:pt idx="1940">
                  <c:v>2.4467592592592593E-2</c:v>
                </c:pt>
                <c:pt idx="1941">
                  <c:v>2.4479166666666666E-2</c:v>
                </c:pt>
                <c:pt idx="1942">
                  <c:v>2.449074074074074E-2</c:v>
                </c:pt>
                <c:pt idx="1943">
                  <c:v>2.4502314814814814E-2</c:v>
                </c:pt>
                <c:pt idx="1944">
                  <c:v>2.4513888888888887E-2</c:v>
                </c:pt>
                <c:pt idx="1945">
                  <c:v>2.4525462962962968E-2</c:v>
                </c:pt>
                <c:pt idx="1946">
                  <c:v>2.4537037037037038E-2</c:v>
                </c:pt>
                <c:pt idx="1947">
                  <c:v>2.4548611111111115E-2</c:v>
                </c:pt>
                <c:pt idx="1948">
                  <c:v>2.4560185185185185E-2</c:v>
                </c:pt>
                <c:pt idx="1949">
                  <c:v>2.4571759259259262E-2</c:v>
                </c:pt>
                <c:pt idx="1950">
                  <c:v>2.4583333333333332E-2</c:v>
                </c:pt>
                <c:pt idx="1951">
                  <c:v>2.4594907407407409E-2</c:v>
                </c:pt>
                <c:pt idx="1952">
                  <c:v>2.4606481481481479E-2</c:v>
                </c:pt>
                <c:pt idx="1953">
                  <c:v>2.461805555555556E-2</c:v>
                </c:pt>
                <c:pt idx="1954">
                  <c:v>2.462962962962963E-2</c:v>
                </c:pt>
                <c:pt idx="1955">
                  <c:v>2.4641203703703703E-2</c:v>
                </c:pt>
                <c:pt idx="1956">
                  <c:v>2.4652777777777777E-2</c:v>
                </c:pt>
                <c:pt idx="1957">
                  <c:v>2.4664351851851851E-2</c:v>
                </c:pt>
                <c:pt idx="1958">
                  <c:v>2.4675925925925924E-2</c:v>
                </c:pt>
                <c:pt idx="1959">
                  <c:v>2.4687499999999998E-2</c:v>
                </c:pt>
                <c:pt idx="1960">
                  <c:v>2.4699074074074078E-2</c:v>
                </c:pt>
                <c:pt idx="1961">
                  <c:v>2.4710648148148148E-2</c:v>
                </c:pt>
                <c:pt idx="1962">
                  <c:v>2.4722222222222225E-2</c:v>
                </c:pt>
                <c:pt idx="1963">
                  <c:v>2.4733796296296295E-2</c:v>
                </c:pt>
                <c:pt idx="1964">
                  <c:v>2.4745370370370372E-2</c:v>
                </c:pt>
                <c:pt idx="1965">
                  <c:v>2.4756944444444443E-2</c:v>
                </c:pt>
                <c:pt idx="1966">
                  <c:v>2.476851851851852E-2</c:v>
                </c:pt>
                <c:pt idx="1967">
                  <c:v>2.478009259259259E-2</c:v>
                </c:pt>
                <c:pt idx="1968">
                  <c:v>2.479166666666667E-2</c:v>
                </c:pt>
                <c:pt idx="1969">
                  <c:v>2.480324074074074E-2</c:v>
                </c:pt>
                <c:pt idx="1970">
                  <c:v>2.4814814814814817E-2</c:v>
                </c:pt>
                <c:pt idx="1971">
                  <c:v>2.4826388888888887E-2</c:v>
                </c:pt>
                <c:pt idx="1972">
                  <c:v>2.4837962962962964E-2</c:v>
                </c:pt>
                <c:pt idx="1973">
                  <c:v>2.4849537037037035E-2</c:v>
                </c:pt>
                <c:pt idx="1974">
                  <c:v>2.4861111111111108E-2</c:v>
                </c:pt>
                <c:pt idx="1975">
                  <c:v>2.4872685185185189E-2</c:v>
                </c:pt>
                <c:pt idx="1976">
                  <c:v>2.4884259259259259E-2</c:v>
                </c:pt>
                <c:pt idx="1977">
                  <c:v>2.4895833333333336E-2</c:v>
                </c:pt>
                <c:pt idx="1978">
                  <c:v>2.4907407407407406E-2</c:v>
                </c:pt>
                <c:pt idx="1979">
                  <c:v>2.4918981481481483E-2</c:v>
                </c:pt>
                <c:pt idx="1980">
                  <c:v>2.4930555555555553E-2</c:v>
                </c:pt>
                <c:pt idx="1981">
                  <c:v>2.494212962962963E-2</c:v>
                </c:pt>
                <c:pt idx="1982">
                  <c:v>2.49537037037037E-2</c:v>
                </c:pt>
                <c:pt idx="1983">
                  <c:v>2.4965277777777781E-2</c:v>
                </c:pt>
                <c:pt idx="1984">
                  <c:v>2.4976851851851851E-2</c:v>
                </c:pt>
                <c:pt idx="1985">
                  <c:v>2.4988425925925928E-2</c:v>
                </c:pt>
                <c:pt idx="1986">
                  <c:v>2.4999999999999998E-2</c:v>
                </c:pt>
                <c:pt idx="1987">
                  <c:v>2.5011574074074075E-2</c:v>
                </c:pt>
                <c:pt idx="1988">
                  <c:v>2.5023148148148145E-2</c:v>
                </c:pt>
                <c:pt idx="1989">
                  <c:v>2.5034722222222222E-2</c:v>
                </c:pt>
                <c:pt idx="1990">
                  <c:v>2.5046296296296299E-2</c:v>
                </c:pt>
                <c:pt idx="1991">
                  <c:v>2.5057870370370373E-2</c:v>
                </c:pt>
                <c:pt idx="1992">
                  <c:v>2.5069444444444446E-2</c:v>
                </c:pt>
                <c:pt idx="1993">
                  <c:v>2.508101851851852E-2</c:v>
                </c:pt>
                <c:pt idx="1994">
                  <c:v>2.5092592592592593E-2</c:v>
                </c:pt>
                <c:pt idx="1995">
                  <c:v>2.5104166666666664E-2</c:v>
                </c:pt>
                <c:pt idx="1996">
                  <c:v>2.5115740740740741E-2</c:v>
                </c:pt>
                <c:pt idx="1997">
                  <c:v>2.5127314814814811E-2</c:v>
                </c:pt>
                <c:pt idx="1998">
                  <c:v>2.5138888888888891E-2</c:v>
                </c:pt>
                <c:pt idx="1999">
                  <c:v>2.5150462962962961E-2</c:v>
                </c:pt>
                <c:pt idx="2000">
                  <c:v>2.5162037037037038E-2</c:v>
                </c:pt>
                <c:pt idx="2001">
                  <c:v>2.5173611111111108E-2</c:v>
                </c:pt>
                <c:pt idx="2002">
                  <c:v>2.5185185185185185E-2</c:v>
                </c:pt>
                <c:pt idx="2003">
                  <c:v>2.5196759259259256E-2</c:v>
                </c:pt>
                <c:pt idx="2004">
                  <c:v>2.5208333333333333E-2</c:v>
                </c:pt>
                <c:pt idx="2005">
                  <c:v>2.521990740740741E-2</c:v>
                </c:pt>
                <c:pt idx="2006">
                  <c:v>2.5231481481481483E-2</c:v>
                </c:pt>
                <c:pt idx="2007">
                  <c:v>2.5243055555555557E-2</c:v>
                </c:pt>
                <c:pt idx="2008">
                  <c:v>2.525462962962963E-2</c:v>
                </c:pt>
                <c:pt idx="2009">
                  <c:v>2.5266203703703704E-2</c:v>
                </c:pt>
                <c:pt idx="2010">
                  <c:v>2.5277777777777777E-2</c:v>
                </c:pt>
                <c:pt idx="2011">
                  <c:v>2.5289351851851851E-2</c:v>
                </c:pt>
                <c:pt idx="2012">
                  <c:v>2.5300925925925925E-2</c:v>
                </c:pt>
                <c:pt idx="2013">
                  <c:v>2.5312500000000002E-2</c:v>
                </c:pt>
                <c:pt idx="2014">
                  <c:v>2.5324074074074079E-2</c:v>
                </c:pt>
                <c:pt idx="2015">
                  <c:v>2.5335648148148149E-2</c:v>
                </c:pt>
                <c:pt idx="2016">
                  <c:v>2.5347222222222219E-2</c:v>
                </c:pt>
                <c:pt idx="2017">
                  <c:v>2.5358796296296296E-2</c:v>
                </c:pt>
                <c:pt idx="2018">
                  <c:v>2.5370370370370366E-2</c:v>
                </c:pt>
                <c:pt idx="2019">
                  <c:v>2.5381944444444443E-2</c:v>
                </c:pt>
                <c:pt idx="2020">
                  <c:v>2.539351851851852E-2</c:v>
                </c:pt>
                <c:pt idx="2021">
                  <c:v>2.5405092592592594E-2</c:v>
                </c:pt>
                <c:pt idx="2022">
                  <c:v>2.5416666666666667E-2</c:v>
                </c:pt>
                <c:pt idx="2023">
                  <c:v>2.5428240740740741E-2</c:v>
                </c:pt>
                <c:pt idx="2024">
                  <c:v>2.5439814814814814E-2</c:v>
                </c:pt>
                <c:pt idx="2025">
                  <c:v>2.5451388888888888E-2</c:v>
                </c:pt>
                <c:pt idx="2026">
                  <c:v>2.5462962962962962E-2</c:v>
                </c:pt>
                <c:pt idx="2027">
                  <c:v>2.5474537037037035E-2</c:v>
                </c:pt>
                <c:pt idx="2028">
                  <c:v>2.5486111111111112E-2</c:v>
                </c:pt>
                <c:pt idx="2029">
                  <c:v>2.5497685185185189E-2</c:v>
                </c:pt>
                <c:pt idx="2030">
                  <c:v>2.5509259259259259E-2</c:v>
                </c:pt>
                <c:pt idx="2031">
                  <c:v>2.5520833333333336E-2</c:v>
                </c:pt>
                <c:pt idx="2032">
                  <c:v>2.5532407407407406E-2</c:v>
                </c:pt>
                <c:pt idx="2033">
                  <c:v>2.5543981481481483E-2</c:v>
                </c:pt>
                <c:pt idx="2034">
                  <c:v>2.5555555555555554E-2</c:v>
                </c:pt>
                <c:pt idx="2035">
                  <c:v>2.5567129629629634E-2</c:v>
                </c:pt>
                <c:pt idx="2036">
                  <c:v>2.5578703703703704E-2</c:v>
                </c:pt>
                <c:pt idx="2037">
                  <c:v>2.5590277777777778E-2</c:v>
                </c:pt>
                <c:pt idx="2038">
                  <c:v>2.5601851851851851E-2</c:v>
                </c:pt>
                <c:pt idx="2039">
                  <c:v>2.5613425925925925E-2</c:v>
                </c:pt>
                <c:pt idx="2040">
                  <c:v>2.5624999999999998E-2</c:v>
                </c:pt>
                <c:pt idx="2041">
                  <c:v>2.5636574074074072E-2</c:v>
                </c:pt>
                <c:pt idx="2042">
                  <c:v>2.5648148148148146E-2</c:v>
                </c:pt>
                <c:pt idx="2043">
                  <c:v>2.5659722222222223E-2</c:v>
                </c:pt>
                <c:pt idx="2044">
                  <c:v>2.56712962962963E-2</c:v>
                </c:pt>
                <c:pt idx="2045">
                  <c:v>2.568287037037037E-2</c:v>
                </c:pt>
                <c:pt idx="2046">
                  <c:v>2.5694444444444447E-2</c:v>
                </c:pt>
                <c:pt idx="2047">
                  <c:v>2.5706018518518517E-2</c:v>
                </c:pt>
                <c:pt idx="2048">
                  <c:v>2.5717592592592594E-2</c:v>
                </c:pt>
                <c:pt idx="2049">
                  <c:v>2.5729166666666664E-2</c:v>
                </c:pt>
                <c:pt idx="2050">
                  <c:v>2.5740740740740745E-2</c:v>
                </c:pt>
                <c:pt idx="2051">
                  <c:v>2.5752314814814815E-2</c:v>
                </c:pt>
                <c:pt idx="2052">
                  <c:v>2.5763888888888892E-2</c:v>
                </c:pt>
                <c:pt idx="2053">
                  <c:v>2.5775462962962962E-2</c:v>
                </c:pt>
                <c:pt idx="2054">
                  <c:v>2.5787037037037039E-2</c:v>
                </c:pt>
                <c:pt idx="2055">
                  <c:v>2.5798611111111109E-2</c:v>
                </c:pt>
                <c:pt idx="2056">
                  <c:v>2.5810185185185183E-2</c:v>
                </c:pt>
                <c:pt idx="2057">
                  <c:v>2.5821759259259256E-2</c:v>
                </c:pt>
                <c:pt idx="2058">
                  <c:v>2.5833333333333333E-2</c:v>
                </c:pt>
                <c:pt idx="2059">
                  <c:v>2.584490740740741E-2</c:v>
                </c:pt>
                <c:pt idx="2060">
                  <c:v>2.585648148148148E-2</c:v>
                </c:pt>
                <c:pt idx="2061">
                  <c:v>2.5868055555555557E-2</c:v>
                </c:pt>
                <c:pt idx="2062">
                  <c:v>2.5879629629629627E-2</c:v>
                </c:pt>
                <c:pt idx="2063">
                  <c:v>2.5891203703703704E-2</c:v>
                </c:pt>
                <c:pt idx="2064">
                  <c:v>2.5902777777777775E-2</c:v>
                </c:pt>
                <c:pt idx="2065">
                  <c:v>2.5914351851851855E-2</c:v>
                </c:pt>
                <c:pt idx="2066">
                  <c:v>2.5925925925925925E-2</c:v>
                </c:pt>
                <c:pt idx="2067">
                  <c:v>2.5937500000000002E-2</c:v>
                </c:pt>
                <c:pt idx="2068">
                  <c:v>2.5949074074074072E-2</c:v>
                </c:pt>
                <c:pt idx="2069">
                  <c:v>2.5960648148148149E-2</c:v>
                </c:pt>
                <c:pt idx="2070">
                  <c:v>2.5972222222222219E-2</c:v>
                </c:pt>
                <c:pt idx="2071">
                  <c:v>2.5983796296296297E-2</c:v>
                </c:pt>
                <c:pt idx="2072">
                  <c:v>2.5995370370370367E-2</c:v>
                </c:pt>
                <c:pt idx="2073">
                  <c:v>2.6006944444444447E-2</c:v>
                </c:pt>
                <c:pt idx="2074">
                  <c:v>2.6018518518518521E-2</c:v>
                </c:pt>
                <c:pt idx="2075">
                  <c:v>2.6030092592592594E-2</c:v>
                </c:pt>
                <c:pt idx="2076">
                  <c:v>2.6041666666666668E-2</c:v>
                </c:pt>
                <c:pt idx="2077">
                  <c:v>2.6053240740740738E-2</c:v>
                </c:pt>
                <c:pt idx="2078">
                  <c:v>2.6064814814814815E-2</c:v>
                </c:pt>
                <c:pt idx="2079">
                  <c:v>2.6076388888888885E-2</c:v>
                </c:pt>
                <c:pt idx="2080">
                  <c:v>2.6087962962962966E-2</c:v>
                </c:pt>
                <c:pt idx="2081">
                  <c:v>2.6099537037037036E-2</c:v>
                </c:pt>
                <c:pt idx="2082">
                  <c:v>2.6111111111111113E-2</c:v>
                </c:pt>
                <c:pt idx="2083">
                  <c:v>2.6122685185185183E-2</c:v>
                </c:pt>
                <c:pt idx="2084">
                  <c:v>2.613425925925926E-2</c:v>
                </c:pt>
                <c:pt idx="2085">
                  <c:v>2.614583333333333E-2</c:v>
                </c:pt>
                <c:pt idx="2086">
                  <c:v>2.6157407407407407E-2</c:v>
                </c:pt>
                <c:pt idx="2087">
                  <c:v>2.6168981481481477E-2</c:v>
                </c:pt>
                <c:pt idx="2088">
                  <c:v>2.6180555555555558E-2</c:v>
                </c:pt>
                <c:pt idx="2089">
                  <c:v>2.6192129629629631E-2</c:v>
                </c:pt>
                <c:pt idx="2090">
                  <c:v>2.6203703703703705E-2</c:v>
                </c:pt>
                <c:pt idx="2091">
                  <c:v>2.6215277777777778E-2</c:v>
                </c:pt>
                <c:pt idx="2092">
                  <c:v>2.6226851851851852E-2</c:v>
                </c:pt>
                <c:pt idx="2093">
                  <c:v>2.6238425925925925E-2</c:v>
                </c:pt>
                <c:pt idx="2094">
                  <c:v>2.6249999999999999E-2</c:v>
                </c:pt>
                <c:pt idx="2095">
                  <c:v>2.6261574074074076E-2</c:v>
                </c:pt>
                <c:pt idx="2096">
                  <c:v>2.6273148148148153E-2</c:v>
                </c:pt>
                <c:pt idx="2097">
                  <c:v>2.6284722222222223E-2</c:v>
                </c:pt>
                <c:pt idx="2098">
                  <c:v>2.6296296296296293E-2</c:v>
                </c:pt>
                <c:pt idx="2099">
                  <c:v>2.630787037037037E-2</c:v>
                </c:pt>
                <c:pt idx="2100">
                  <c:v>2.631944444444444E-2</c:v>
                </c:pt>
                <c:pt idx="2101">
                  <c:v>2.6331018518518517E-2</c:v>
                </c:pt>
                <c:pt idx="2102">
                  <c:v>2.6342592592592588E-2</c:v>
                </c:pt>
                <c:pt idx="2103">
                  <c:v>2.6354166666666668E-2</c:v>
                </c:pt>
                <c:pt idx="2104">
                  <c:v>2.6365740740740742E-2</c:v>
                </c:pt>
                <c:pt idx="2105">
                  <c:v>2.6377314814814815E-2</c:v>
                </c:pt>
                <c:pt idx="2106">
                  <c:v>2.6388888888888889E-2</c:v>
                </c:pt>
                <c:pt idx="2107">
                  <c:v>2.6400462962962962E-2</c:v>
                </c:pt>
                <c:pt idx="2108">
                  <c:v>2.6412037037037036E-2</c:v>
                </c:pt>
                <c:pt idx="2109">
                  <c:v>2.642361111111111E-2</c:v>
                </c:pt>
                <c:pt idx="2110">
                  <c:v>2.6435185185185187E-2</c:v>
                </c:pt>
                <c:pt idx="2111">
                  <c:v>2.6446759259259264E-2</c:v>
                </c:pt>
                <c:pt idx="2112">
                  <c:v>2.6458333333333334E-2</c:v>
                </c:pt>
                <c:pt idx="2113">
                  <c:v>2.6469907407407411E-2</c:v>
                </c:pt>
                <c:pt idx="2114">
                  <c:v>2.6481481481481481E-2</c:v>
                </c:pt>
                <c:pt idx="2115">
                  <c:v>2.6493055555555558E-2</c:v>
                </c:pt>
                <c:pt idx="2116">
                  <c:v>2.6504629629629628E-2</c:v>
                </c:pt>
                <c:pt idx="2117">
                  <c:v>2.6516203703703698E-2</c:v>
                </c:pt>
                <c:pt idx="2118">
                  <c:v>2.6527777777777779E-2</c:v>
                </c:pt>
                <c:pt idx="2119">
                  <c:v>2.6539351851851852E-2</c:v>
                </c:pt>
                <c:pt idx="2120">
                  <c:v>2.6550925925925926E-2</c:v>
                </c:pt>
                <c:pt idx="2121">
                  <c:v>2.6562499999999999E-2</c:v>
                </c:pt>
                <c:pt idx="2122">
                  <c:v>2.6574074074074073E-2</c:v>
                </c:pt>
                <c:pt idx="2123">
                  <c:v>2.6585648148148146E-2</c:v>
                </c:pt>
                <c:pt idx="2124">
                  <c:v>2.659722222222222E-2</c:v>
                </c:pt>
                <c:pt idx="2125">
                  <c:v>2.6608796296296297E-2</c:v>
                </c:pt>
                <c:pt idx="2126">
                  <c:v>2.6620370370370374E-2</c:v>
                </c:pt>
                <c:pt idx="2127">
                  <c:v>2.6631944444444444E-2</c:v>
                </c:pt>
                <c:pt idx="2128">
                  <c:v>2.6643518518518521E-2</c:v>
                </c:pt>
                <c:pt idx="2129">
                  <c:v>2.6655092592592591E-2</c:v>
                </c:pt>
                <c:pt idx="2130">
                  <c:v>2.6666666666666668E-2</c:v>
                </c:pt>
                <c:pt idx="2131">
                  <c:v>2.6678240740740738E-2</c:v>
                </c:pt>
                <c:pt idx="2132">
                  <c:v>2.6689814814814816E-2</c:v>
                </c:pt>
                <c:pt idx="2133">
                  <c:v>2.6701388888888889E-2</c:v>
                </c:pt>
                <c:pt idx="2134">
                  <c:v>2.6712962962962966E-2</c:v>
                </c:pt>
                <c:pt idx="2135">
                  <c:v>2.6724537037037036E-2</c:v>
                </c:pt>
                <c:pt idx="2136">
                  <c:v>2.6736111111111113E-2</c:v>
                </c:pt>
                <c:pt idx="2137">
                  <c:v>2.6747685185185183E-2</c:v>
                </c:pt>
                <c:pt idx="2138">
                  <c:v>2.6759259259259257E-2</c:v>
                </c:pt>
                <c:pt idx="2139">
                  <c:v>2.6759259259259257E-2</c:v>
                </c:pt>
                <c:pt idx="2140">
                  <c:v>2.6770833333333331E-2</c:v>
                </c:pt>
                <c:pt idx="2141">
                  <c:v>2.6782407407407408E-2</c:v>
                </c:pt>
                <c:pt idx="2142">
                  <c:v>2.6793981481481485E-2</c:v>
                </c:pt>
                <c:pt idx="2143">
                  <c:v>2.6805555555555555E-2</c:v>
                </c:pt>
                <c:pt idx="2144">
                  <c:v>2.6817129629629632E-2</c:v>
                </c:pt>
                <c:pt idx="2145">
                  <c:v>2.6828703703703702E-2</c:v>
                </c:pt>
                <c:pt idx="2146">
                  <c:v>2.6840277777777779E-2</c:v>
                </c:pt>
                <c:pt idx="2147">
                  <c:v>2.6851851851851849E-2</c:v>
                </c:pt>
                <c:pt idx="2148">
                  <c:v>2.6863425925925926E-2</c:v>
                </c:pt>
                <c:pt idx="2149">
                  <c:v>2.6875E-2</c:v>
                </c:pt>
                <c:pt idx="2150">
                  <c:v>2.6886574074074077E-2</c:v>
                </c:pt>
                <c:pt idx="2151">
                  <c:v>2.6898148148148147E-2</c:v>
                </c:pt>
                <c:pt idx="2152">
                  <c:v>2.6909722222222224E-2</c:v>
                </c:pt>
                <c:pt idx="2153">
                  <c:v>2.6921296296296294E-2</c:v>
                </c:pt>
                <c:pt idx="2154">
                  <c:v>2.6932870370370371E-2</c:v>
                </c:pt>
                <c:pt idx="2155">
                  <c:v>2.6944444444444441E-2</c:v>
                </c:pt>
                <c:pt idx="2156">
                  <c:v>2.6956018518518522E-2</c:v>
                </c:pt>
                <c:pt idx="2157">
                  <c:v>2.6967592592592595E-2</c:v>
                </c:pt>
                <c:pt idx="2158">
                  <c:v>2.6979166666666669E-2</c:v>
                </c:pt>
                <c:pt idx="2159">
                  <c:v>2.6990740740740742E-2</c:v>
                </c:pt>
                <c:pt idx="2160">
                  <c:v>2.7002314814814812E-2</c:v>
                </c:pt>
                <c:pt idx="2161">
                  <c:v>2.7013888888888889E-2</c:v>
                </c:pt>
                <c:pt idx="2162">
                  <c:v>2.7025462962962959E-2</c:v>
                </c:pt>
                <c:pt idx="2163">
                  <c:v>2.7037037037037037E-2</c:v>
                </c:pt>
                <c:pt idx="2164">
                  <c:v>2.704861111111111E-2</c:v>
                </c:pt>
                <c:pt idx="2165">
                  <c:v>2.7060185185185187E-2</c:v>
                </c:pt>
                <c:pt idx="2166">
                  <c:v>2.7071759259259257E-2</c:v>
                </c:pt>
                <c:pt idx="2167">
                  <c:v>2.7083333333333334E-2</c:v>
                </c:pt>
                <c:pt idx="2168">
                  <c:v>2.7094907407407404E-2</c:v>
                </c:pt>
                <c:pt idx="2169">
                  <c:v>2.7106481481481481E-2</c:v>
                </c:pt>
                <c:pt idx="2170">
                  <c:v>2.7118055555555552E-2</c:v>
                </c:pt>
                <c:pt idx="2171">
                  <c:v>2.7129629629629632E-2</c:v>
                </c:pt>
                <c:pt idx="2172">
                  <c:v>2.7141203703703706E-2</c:v>
                </c:pt>
                <c:pt idx="2173">
                  <c:v>2.7152777777777779E-2</c:v>
                </c:pt>
                <c:pt idx="2174">
                  <c:v>2.7164351851851853E-2</c:v>
                </c:pt>
                <c:pt idx="2175">
                  <c:v>2.7175925925925926E-2</c:v>
                </c:pt>
                <c:pt idx="2176">
                  <c:v>2.71875E-2</c:v>
                </c:pt>
                <c:pt idx="2177">
                  <c:v>2.7199074074074073E-2</c:v>
                </c:pt>
                <c:pt idx="2178">
                  <c:v>2.7210648148148147E-2</c:v>
                </c:pt>
                <c:pt idx="2179">
                  <c:v>2.7222222222222228E-2</c:v>
                </c:pt>
                <c:pt idx="2180">
                  <c:v>2.7233796296296298E-2</c:v>
                </c:pt>
                <c:pt idx="2181">
                  <c:v>2.7245370370370368E-2</c:v>
                </c:pt>
                <c:pt idx="2182">
                  <c:v>2.7256944444444445E-2</c:v>
                </c:pt>
                <c:pt idx="2183">
                  <c:v>2.7268518518518515E-2</c:v>
                </c:pt>
                <c:pt idx="2184">
                  <c:v>2.7280092592592592E-2</c:v>
                </c:pt>
                <c:pt idx="2185">
                  <c:v>2.7291666666666662E-2</c:v>
                </c:pt>
                <c:pt idx="2186">
                  <c:v>2.7303240740740743E-2</c:v>
                </c:pt>
                <c:pt idx="2187">
                  <c:v>2.7314814814814816E-2</c:v>
                </c:pt>
                <c:pt idx="2188">
                  <c:v>2.732638888888889E-2</c:v>
                </c:pt>
                <c:pt idx="2189">
                  <c:v>2.7337962962962963E-2</c:v>
                </c:pt>
                <c:pt idx="2190">
                  <c:v>2.7349537037037037E-2</c:v>
                </c:pt>
                <c:pt idx="2191">
                  <c:v>2.736111111111111E-2</c:v>
                </c:pt>
                <c:pt idx="2192">
                  <c:v>2.7372685185185184E-2</c:v>
                </c:pt>
                <c:pt idx="2193">
                  <c:v>2.7384259259259257E-2</c:v>
                </c:pt>
                <c:pt idx="2194">
                  <c:v>2.7395833333333338E-2</c:v>
                </c:pt>
                <c:pt idx="2195">
                  <c:v>2.7407407407407408E-2</c:v>
                </c:pt>
                <c:pt idx="2196">
                  <c:v>2.7418981481481485E-2</c:v>
                </c:pt>
                <c:pt idx="2197">
                  <c:v>2.7430555555555555E-2</c:v>
                </c:pt>
                <c:pt idx="2198">
                  <c:v>2.7442129629629632E-2</c:v>
                </c:pt>
                <c:pt idx="2199">
                  <c:v>2.7453703703703702E-2</c:v>
                </c:pt>
                <c:pt idx="2200">
                  <c:v>2.7465277777777772E-2</c:v>
                </c:pt>
                <c:pt idx="2201">
                  <c:v>2.7476851851851853E-2</c:v>
                </c:pt>
                <c:pt idx="2202">
                  <c:v>2.7488425925925927E-2</c:v>
                </c:pt>
                <c:pt idx="2203">
                  <c:v>2.75E-2</c:v>
                </c:pt>
                <c:pt idx="2204">
                  <c:v>2.7511574074074074E-2</c:v>
                </c:pt>
                <c:pt idx="2205">
                  <c:v>2.7523148148148147E-2</c:v>
                </c:pt>
                <c:pt idx="2206">
                  <c:v>2.7534722222222221E-2</c:v>
                </c:pt>
                <c:pt idx="2207">
                  <c:v>2.7546296296296294E-2</c:v>
                </c:pt>
                <c:pt idx="2208">
                  <c:v>2.7557870370370368E-2</c:v>
                </c:pt>
                <c:pt idx="2209">
                  <c:v>2.7569444444444448E-2</c:v>
                </c:pt>
                <c:pt idx="2210">
                  <c:v>2.7581018518518519E-2</c:v>
                </c:pt>
                <c:pt idx="2211">
                  <c:v>2.7592592592592596E-2</c:v>
                </c:pt>
                <c:pt idx="2212">
                  <c:v>2.7604166666666666E-2</c:v>
                </c:pt>
                <c:pt idx="2213">
                  <c:v>2.7615740740740743E-2</c:v>
                </c:pt>
                <c:pt idx="2214">
                  <c:v>2.7627314814814813E-2</c:v>
                </c:pt>
                <c:pt idx="2215">
                  <c:v>2.763888888888889E-2</c:v>
                </c:pt>
                <c:pt idx="2216">
                  <c:v>2.7650462962962963E-2</c:v>
                </c:pt>
                <c:pt idx="2217">
                  <c:v>2.7662037037037041E-2</c:v>
                </c:pt>
                <c:pt idx="2218">
                  <c:v>2.7673611111111111E-2</c:v>
                </c:pt>
                <c:pt idx="2219">
                  <c:v>2.7685185185185188E-2</c:v>
                </c:pt>
                <c:pt idx="2220">
                  <c:v>2.7696759259259258E-2</c:v>
                </c:pt>
                <c:pt idx="2221">
                  <c:v>2.7708333333333331E-2</c:v>
                </c:pt>
                <c:pt idx="2222">
                  <c:v>2.7719907407407405E-2</c:v>
                </c:pt>
                <c:pt idx="2223">
                  <c:v>2.7731481481481478E-2</c:v>
                </c:pt>
                <c:pt idx="2224">
                  <c:v>2.7743055555555559E-2</c:v>
                </c:pt>
                <c:pt idx="2225">
                  <c:v>2.7754629629629629E-2</c:v>
                </c:pt>
                <c:pt idx="2226">
                  <c:v>2.7766203703703706E-2</c:v>
                </c:pt>
                <c:pt idx="2227">
                  <c:v>2.7777777777777776E-2</c:v>
                </c:pt>
                <c:pt idx="2228">
                  <c:v>2.7789351851851853E-2</c:v>
                </c:pt>
                <c:pt idx="2229">
                  <c:v>2.7800925925925923E-2</c:v>
                </c:pt>
                <c:pt idx="2230">
                  <c:v>2.78125E-2</c:v>
                </c:pt>
                <c:pt idx="2231">
                  <c:v>2.7824074074074074E-2</c:v>
                </c:pt>
                <c:pt idx="2232">
                  <c:v>2.7835648148148151E-2</c:v>
                </c:pt>
                <c:pt idx="2233">
                  <c:v>2.7847222222222221E-2</c:v>
                </c:pt>
                <c:pt idx="2234">
                  <c:v>2.7858796296296298E-2</c:v>
                </c:pt>
                <c:pt idx="2235">
                  <c:v>2.7870370370370368E-2</c:v>
                </c:pt>
                <c:pt idx="2236">
                  <c:v>2.7881944444444445E-2</c:v>
                </c:pt>
                <c:pt idx="2237">
                  <c:v>2.7893518518518515E-2</c:v>
                </c:pt>
                <c:pt idx="2238">
                  <c:v>2.7905092592592592E-2</c:v>
                </c:pt>
                <c:pt idx="2239">
                  <c:v>2.7916666666666669E-2</c:v>
                </c:pt>
                <c:pt idx="2240">
                  <c:v>2.7928240740740743E-2</c:v>
                </c:pt>
                <c:pt idx="2241">
                  <c:v>2.7939814814814817E-2</c:v>
                </c:pt>
                <c:pt idx="2242">
                  <c:v>2.7951388888888887E-2</c:v>
                </c:pt>
                <c:pt idx="2243">
                  <c:v>2.7962962962962964E-2</c:v>
                </c:pt>
                <c:pt idx="2244">
                  <c:v>2.7974537037037034E-2</c:v>
                </c:pt>
                <c:pt idx="2245">
                  <c:v>2.7986111111111111E-2</c:v>
                </c:pt>
                <c:pt idx="2246">
                  <c:v>2.7997685185185184E-2</c:v>
                </c:pt>
                <c:pt idx="2247">
                  <c:v>2.8009259259259262E-2</c:v>
                </c:pt>
                <c:pt idx="2248">
                  <c:v>2.8020833333333332E-2</c:v>
                </c:pt>
                <c:pt idx="2249">
                  <c:v>2.8032407407407409E-2</c:v>
                </c:pt>
                <c:pt idx="2250">
                  <c:v>2.8043981481481479E-2</c:v>
                </c:pt>
                <c:pt idx="2251">
                  <c:v>2.8055555555555556E-2</c:v>
                </c:pt>
                <c:pt idx="2252">
                  <c:v>2.8067129629629626E-2</c:v>
                </c:pt>
                <c:pt idx="2253">
                  <c:v>2.8078703703703703E-2</c:v>
                </c:pt>
                <c:pt idx="2254">
                  <c:v>2.809027777777778E-2</c:v>
                </c:pt>
                <c:pt idx="2255">
                  <c:v>2.8101851851851854E-2</c:v>
                </c:pt>
                <c:pt idx="2256">
                  <c:v>2.8113425925925927E-2</c:v>
                </c:pt>
                <c:pt idx="2257">
                  <c:v>2.8125000000000001E-2</c:v>
                </c:pt>
                <c:pt idx="2258">
                  <c:v>2.8136574074074074E-2</c:v>
                </c:pt>
                <c:pt idx="2259">
                  <c:v>2.8148148148148148E-2</c:v>
                </c:pt>
                <c:pt idx="2260">
                  <c:v>2.8159722222222221E-2</c:v>
                </c:pt>
                <c:pt idx="2261">
                  <c:v>2.8171296296296302E-2</c:v>
                </c:pt>
                <c:pt idx="2262">
                  <c:v>2.8182870370370372E-2</c:v>
                </c:pt>
                <c:pt idx="2263">
                  <c:v>2.8194444444444442E-2</c:v>
                </c:pt>
                <c:pt idx="2264">
                  <c:v>2.8206018518518519E-2</c:v>
                </c:pt>
                <c:pt idx="2265">
                  <c:v>2.8217592592592589E-2</c:v>
                </c:pt>
                <c:pt idx="2266">
                  <c:v>2.8229166666666666E-2</c:v>
                </c:pt>
                <c:pt idx="2267">
                  <c:v>2.8240740740740736E-2</c:v>
                </c:pt>
                <c:pt idx="2268">
                  <c:v>2.8252314814814813E-2</c:v>
                </c:pt>
                <c:pt idx="2269">
                  <c:v>2.826388888888889E-2</c:v>
                </c:pt>
                <c:pt idx="2270">
                  <c:v>2.8275462962962964E-2</c:v>
                </c:pt>
                <c:pt idx="2271">
                  <c:v>2.8287037037037038E-2</c:v>
                </c:pt>
                <c:pt idx="2272">
                  <c:v>2.8298611111111111E-2</c:v>
                </c:pt>
                <c:pt idx="2273">
                  <c:v>2.8310185185185185E-2</c:v>
                </c:pt>
                <c:pt idx="2274">
                  <c:v>2.8321759259259258E-2</c:v>
                </c:pt>
                <c:pt idx="2275">
                  <c:v>2.8333333333333332E-2</c:v>
                </c:pt>
                <c:pt idx="2276">
                  <c:v>2.8344907407407412E-2</c:v>
                </c:pt>
                <c:pt idx="2277">
                  <c:v>2.8356481481481483E-2</c:v>
                </c:pt>
                <c:pt idx="2278">
                  <c:v>2.836805555555556E-2</c:v>
                </c:pt>
                <c:pt idx="2279">
                  <c:v>2.837962962962963E-2</c:v>
                </c:pt>
                <c:pt idx="2280">
                  <c:v>2.8391203703703707E-2</c:v>
                </c:pt>
                <c:pt idx="2281">
                  <c:v>2.8402777777777777E-2</c:v>
                </c:pt>
                <c:pt idx="2282">
                  <c:v>2.8414351851851847E-2</c:v>
                </c:pt>
                <c:pt idx="2283">
                  <c:v>2.8425925925925924E-2</c:v>
                </c:pt>
                <c:pt idx="2284">
                  <c:v>2.8437500000000001E-2</c:v>
                </c:pt>
                <c:pt idx="2285">
                  <c:v>2.8449074074074075E-2</c:v>
                </c:pt>
                <c:pt idx="2286">
                  <c:v>2.8460648148148148E-2</c:v>
                </c:pt>
                <c:pt idx="2287">
                  <c:v>2.8472222222222222E-2</c:v>
                </c:pt>
                <c:pt idx="2288">
                  <c:v>2.8483796296296295E-2</c:v>
                </c:pt>
                <c:pt idx="2289">
                  <c:v>2.8495370370370369E-2</c:v>
                </c:pt>
                <c:pt idx="2290">
                  <c:v>2.8506944444444442E-2</c:v>
                </c:pt>
                <c:pt idx="2291">
                  <c:v>2.8518518518518523E-2</c:v>
                </c:pt>
                <c:pt idx="2292">
                  <c:v>2.8530092592592593E-2</c:v>
                </c:pt>
                <c:pt idx="2293">
                  <c:v>2.854166666666667E-2</c:v>
                </c:pt>
                <c:pt idx="2294">
                  <c:v>2.855324074074074E-2</c:v>
                </c:pt>
                <c:pt idx="2295">
                  <c:v>2.8564814814814817E-2</c:v>
                </c:pt>
                <c:pt idx="2296">
                  <c:v>2.8576388888888887E-2</c:v>
                </c:pt>
                <c:pt idx="2297">
                  <c:v>2.8587962962962964E-2</c:v>
                </c:pt>
                <c:pt idx="2298">
                  <c:v>2.8599537037037034E-2</c:v>
                </c:pt>
                <c:pt idx="2299">
                  <c:v>2.8611111111111115E-2</c:v>
                </c:pt>
                <c:pt idx="2300">
                  <c:v>2.8622685185185185E-2</c:v>
                </c:pt>
                <c:pt idx="2301">
                  <c:v>2.8634259259259262E-2</c:v>
                </c:pt>
                <c:pt idx="2302">
                  <c:v>2.8645833333333332E-2</c:v>
                </c:pt>
                <c:pt idx="2303">
                  <c:v>2.8657407407407406E-2</c:v>
                </c:pt>
                <c:pt idx="2304">
                  <c:v>2.8668981481481479E-2</c:v>
                </c:pt>
                <c:pt idx="2305">
                  <c:v>2.8680555555555553E-2</c:v>
                </c:pt>
                <c:pt idx="2306">
                  <c:v>2.8692129629629633E-2</c:v>
                </c:pt>
                <c:pt idx="2307">
                  <c:v>2.8703703703703703E-2</c:v>
                </c:pt>
                <c:pt idx="2308">
                  <c:v>2.8715277777777781E-2</c:v>
                </c:pt>
                <c:pt idx="2309">
                  <c:v>2.8726851851851851E-2</c:v>
                </c:pt>
                <c:pt idx="2310">
                  <c:v>2.8738425925925928E-2</c:v>
                </c:pt>
                <c:pt idx="2311">
                  <c:v>2.8749999999999998E-2</c:v>
                </c:pt>
                <c:pt idx="2312">
                  <c:v>2.8761574074074075E-2</c:v>
                </c:pt>
                <c:pt idx="2313">
                  <c:v>2.8773148148148145E-2</c:v>
                </c:pt>
                <c:pt idx="2314">
                  <c:v>2.8784722222222225E-2</c:v>
                </c:pt>
                <c:pt idx="2315">
                  <c:v>2.8796296296296296E-2</c:v>
                </c:pt>
                <c:pt idx="2316">
                  <c:v>2.8807870370370373E-2</c:v>
                </c:pt>
                <c:pt idx="2317">
                  <c:v>2.8819444444444443E-2</c:v>
                </c:pt>
                <c:pt idx="2318">
                  <c:v>2.883101851851852E-2</c:v>
                </c:pt>
                <c:pt idx="2319">
                  <c:v>2.884259259259259E-2</c:v>
                </c:pt>
                <c:pt idx="2320">
                  <c:v>2.8854166666666667E-2</c:v>
                </c:pt>
                <c:pt idx="2321">
                  <c:v>2.8865740740740744E-2</c:v>
                </c:pt>
                <c:pt idx="2322">
                  <c:v>2.8877314814814817E-2</c:v>
                </c:pt>
                <c:pt idx="2323">
                  <c:v>2.8888888888888891E-2</c:v>
                </c:pt>
                <c:pt idx="2324">
                  <c:v>2.8900462962962961E-2</c:v>
                </c:pt>
                <c:pt idx="2325">
                  <c:v>2.8912037037037038E-2</c:v>
                </c:pt>
                <c:pt idx="2326">
                  <c:v>2.8923611111111108E-2</c:v>
                </c:pt>
                <c:pt idx="2327">
                  <c:v>2.8935185185185185E-2</c:v>
                </c:pt>
                <c:pt idx="2328">
                  <c:v>2.8946759259259255E-2</c:v>
                </c:pt>
                <c:pt idx="2329">
                  <c:v>2.8958333333333336E-2</c:v>
                </c:pt>
                <c:pt idx="2330">
                  <c:v>2.8969907407407406E-2</c:v>
                </c:pt>
                <c:pt idx="2331">
                  <c:v>2.8981481481481483E-2</c:v>
                </c:pt>
                <c:pt idx="2332">
                  <c:v>2.8993055555555553E-2</c:v>
                </c:pt>
                <c:pt idx="2333">
                  <c:v>2.900462962962963E-2</c:v>
                </c:pt>
                <c:pt idx="2334">
                  <c:v>2.90162037037037E-2</c:v>
                </c:pt>
                <c:pt idx="2335">
                  <c:v>2.9027777777777777E-2</c:v>
                </c:pt>
                <c:pt idx="2336">
                  <c:v>2.9039351851851854E-2</c:v>
                </c:pt>
                <c:pt idx="2337">
                  <c:v>2.9050925925925928E-2</c:v>
                </c:pt>
                <c:pt idx="2338">
                  <c:v>2.9062500000000002E-2</c:v>
                </c:pt>
                <c:pt idx="2339">
                  <c:v>2.9074074074074075E-2</c:v>
                </c:pt>
                <c:pt idx="2340">
                  <c:v>2.9085648148148149E-2</c:v>
                </c:pt>
                <c:pt idx="2341">
                  <c:v>2.9097222222222222E-2</c:v>
                </c:pt>
                <c:pt idx="2342">
                  <c:v>2.9108796296296296E-2</c:v>
                </c:pt>
                <c:pt idx="2343">
                  <c:v>2.9120370370370366E-2</c:v>
                </c:pt>
                <c:pt idx="2344">
                  <c:v>2.9131944444444446E-2</c:v>
                </c:pt>
                <c:pt idx="2345">
                  <c:v>2.9143518518518517E-2</c:v>
                </c:pt>
                <c:pt idx="2346">
                  <c:v>2.9155092592592594E-2</c:v>
                </c:pt>
                <c:pt idx="2347">
                  <c:v>2.9166666666666664E-2</c:v>
                </c:pt>
                <c:pt idx="2348">
                  <c:v>2.9178240740740741E-2</c:v>
                </c:pt>
                <c:pt idx="2349">
                  <c:v>2.9189814814814811E-2</c:v>
                </c:pt>
                <c:pt idx="2350">
                  <c:v>2.9201388888888888E-2</c:v>
                </c:pt>
                <c:pt idx="2351">
                  <c:v>2.9212962962962965E-2</c:v>
                </c:pt>
                <c:pt idx="2352">
                  <c:v>2.9224537037037038E-2</c:v>
                </c:pt>
                <c:pt idx="2353">
                  <c:v>2.9236111111111112E-2</c:v>
                </c:pt>
                <c:pt idx="2354">
                  <c:v>2.9247685185185186E-2</c:v>
                </c:pt>
                <c:pt idx="2355">
                  <c:v>2.9259259259259259E-2</c:v>
                </c:pt>
                <c:pt idx="2356">
                  <c:v>2.9270833333333333E-2</c:v>
                </c:pt>
                <c:pt idx="2357">
                  <c:v>2.9282407407407406E-2</c:v>
                </c:pt>
                <c:pt idx="2358">
                  <c:v>2.929398148148148E-2</c:v>
                </c:pt>
                <c:pt idx="2359">
                  <c:v>2.9305555555555557E-2</c:v>
                </c:pt>
                <c:pt idx="2360">
                  <c:v>2.9317129629629634E-2</c:v>
                </c:pt>
                <c:pt idx="2361">
                  <c:v>2.9328703703703704E-2</c:v>
                </c:pt>
                <c:pt idx="2362">
                  <c:v>2.9340277777777781E-2</c:v>
                </c:pt>
                <c:pt idx="2363">
                  <c:v>2.9351851851851851E-2</c:v>
                </c:pt>
                <c:pt idx="2364">
                  <c:v>2.9363425925925921E-2</c:v>
                </c:pt>
                <c:pt idx="2365">
                  <c:v>2.9374999999999998E-2</c:v>
                </c:pt>
                <c:pt idx="2366">
                  <c:v>2.9386574074074075E-2</c:v>
                </c:pt>
                <c:pt idx="2367">
                  <c:v>2.9398148148148149E-2</c:v>
                </c:pt>
                <c:pt idx="2368">
                  <c:v>2.9409722222222223E-2</c:v>
                </c:pt>
                <c:pt idx="2369">
                  <c:v>2.9421296296296296E-2</c:v>
                </c:pt>
                <c:pt idx="2370">
                  <c:v>2.943287037037037E-2</c:v>
                </c:pt>
                <c:pt idx="2371">
                  <c:v>2.9444444444444443E-2</c:v>
                </c:pt>
                <c:pt idx="2372">
                  <c:v>2.9456018518518517E-2</c:v>
                </c:pt>
                <c:pt idx="2373">
                  <c:v>2.946759259259259E-2</c:v>
                </c:pt>
                <c:pt idx="2374">
                  <c:v>2.9479166666666667E-2</c:v>
                </c:pt>
                <c:pt idx="2375">
                  <c:v>2.9490740740740744E-2</c:v>
                </c:pt>
                <c:pt idx="2376">
                  <c:v>2.9502314814814815E-2</c:v>
                </c:pt>
                <c:pt idx="2377">
                  <c:v>2.9513888888888892E-2</c:v>
                </c:pt>
                <c:pt idx="2378">
                  <c:v>2.9525462962962962E-2</c:v>
                </c:pt>
                <c:pt idx="2379">
                  <c:v>2.9537037037037039E-2</c:v>
                </c:pt>
                <c:pt idx="2380">
                  <c:v>2.9548611111111109E-2</c:v>
                </c:pt>
                <c:pt idx="2381">
                  <c:v>2.9560185185185189E-2</c:v>
                </c:pt>
                <c:pt idx="2382">
                  <c:v>2.9571759259259259E-2</c:v>
                </c:pt>
                <c:pt idx="2383">
                  <c:v>2.9583333333333336E-2</c:v>
                </c:pt>
                <c:pt idx="2384">
                  <c:v>2.9594907407407407E-2</c:v>
                </c:pt>
                <c:pt idx="2385">
                  <c:v>2.960648148148148E-2</c:v>
                </c:pt>
                <c:pt idx="2386">
                  <c:v>2.9618055555555554E-2</c:v>
                </c:pt>
                <c:pt idx="2387">
                  <c:v>2.9629629629629627E-2</c:v>
                </c:pt>
                <c:pt idx="2388">
                  <c:v>2.9641203703703701E-2</c:v>
                </c:pt>
                <c:pt idx="2389">
                  <c:v>2.9652777777777778E-2</c:v>
                </c:pt>
                <c:pt idx="2390">
                  <c:v>2.9664351851851855E-2</c:v>
                </c:pt>
                <c:pt idx="2391">
                  <c:v>2.9675925925925925E-2</c:v>
                </c:pt>
                <c:pt idx="2392">
                  <c:v>2.9687500000000002E-2</c:v>
                </c:pt>
                <c:pt idx="2393">
                  <c:v>2.9699074074074072E-2</c:v>
                </c:pt>
                <c:pt idx="2394">
                  <c:v>2.9710648148148149E-2</c:v>
                </c:pt>
                <c:pt idx="2395">
                  <c:v>2.9722222222222219E-2</c:v>
                </c:pt>
                <c:pt idx="2396">
                  <c:v>2.97337962962963E-2</c:v>
                </c:pt>
                <c:pt idx="2397">
                  <c:v>2.974537037037037E-2</c:v>
                </c:pt>
                <c:pt idx="2398">
                  <c:v>2.9756944444444447E-2</c:v>
                </c:pt>
                <c:pt idx="2399">
                  <c:v>2.9768518518518517E-2</c:v>
                </c:pt>
                <c:pt idx="2400">
                  <c:v>2.9780092592592594E-2</c:v>
                </c:pt>
                <c:pt idx="2401">
                  <c:v>2.9791666666666664E-2</c:v>
                </c:pt>
                <c:pt idx="2402">
                  <c:v>2.9803240740740741E-2</c:v>
                </c:pt>
                <c:pt idx="2403">
                  <c:v>2.9814814814814811E-2</c:v>
                </c:pt>
                <c:pt idx="2404">
                  <c:v>2.9826388888888892E-2</c:v>
                </c:pt>
                <c:pt idx="2405">
                  <c:v>2.9837962962962965E-2</c:v>
                </c:pt>
                <c:pt idx="2406">
                  <c:v>2.9849537037037036E-2</c:v>
                </c:pt>
                <c:pt idx="2407">
                  <c:v>2.9861111111111113E-2</c:v>
                </c:pt>
                <c:pt idx="2408">
                  <c:v>2.9872685185185183E-2</c:v>
                </c:pt>
                <c:pt idx="2409">
                  <c:v>2.988425925925926E-2</c:v>
                </c:pt>
                <c:pt idx="2410">
                  <c:v>2.989583333333333E-2</c:v>
                </c:pt>
                <c:pt idx="2411">
                  <c:v>2.990740740740741E-2</c:v>
                </c:pt>
                <c:pt idx="2412">
                  <c:v>2.991898148148148E-2</c:v>
                </c:pt>
                <c:pt idx="2413">
                  <c:v>2.9930555555555557E-2</c:v>
                </c:pt>
                <c:pt idx="2414">
                  <c:v>2.9942129629629628E-2</c:v>
                </c:pt>
                <c:pt idx="2415">
                  <c:v>2.9953703703703705E-2</c:v>
                </c:pt>
                <c:pt idx="2416">
                  <c:v>2.9965277777777775E-2</c:v>
                </c:pt>
                <c:pt idx="2417">
                  <c:v>2.9976851851851852E-2</c:v>
                </c:pt>
                <c:pt idx="2418">
                  <c:v>2.9988425925925922E-2</c:v>
                </c:pt>
                <c:pt idx="2419">
                  <c:v>3.0000000000000002E-2</c:v>
                </c:pt>
                <c:pt idx="2420">
                  <c:v>3.0011574074074076E-2</c:v>
                </c:pt>
                <c:pt idx="2421">
                  <c:v>3.0023148148148149E-2</c:v>
                </c:pt>
                <c:pt idx="2422">
                  <c:v>3.0034722222222223E-2</c:v>
                </c:pt>
                <c:pt idx="2423">
                  <c:v>3.0046296296296297E-2</c:v>
                </c:pt>
                <c:pt idx="2424">
                  <c:v>3.005787037037037E-2</c:v>
                </c:pt>
                <c:pt idx="2425">
                  <c:v>3.006944444444444E-2</c:v>
                </c:pt>
                <c:pt idx="2426">
                  <c:v>3.0081018518518521E-2</c:v>
                </c:pt>
                <c:pt idx="2427">
                  <c:v>3.0092592592592591E-2</c:v>
                </c:pt>
                <c:pt idx="2428">
                  <c:v>3.0104166666666668E-2</c:v>
                </c:pt>
                <c:pt idx="2429">
                  <c:v>3.0115740740740738E-2</c:v>
                </c:pt>
                <c:pt idx="2430">
                  <c:v>3.0127314814814815E-2</c:v>
                </c:pt>
                <c:pt idx="2431">
                  <c:v>3.0138888888888885E-2</c:v>
                </c:pt>
                <c:pt idx="2432">
                  <c:v>3.0150462962962962E-2</c:v>
                </c:pt>
                <c:pt idx="2433">
                  <c:v>3.0162037037037032E-2</c:v>
                </c:pt>
                <c:pt idx="2434">
                  <c:v>3.0173611111111113E-2</c:v>
                </c:pt>
                <c:pt idx="2435">
                  <c:v>3.0185185185185186E-2</c:v>
                </c:pt>
                <c:pt idx="2436">
                  <c:v>3.019675925925926E-2</c:v>
                </c:pt>
                <c:pt idx="2437">
                  <c:v>3.0208333333333334E-2</c:v>
                </c:pt>
                <c:pt idx="2438">
                  <c:v>3.0219907407407407E-2</c:v>
                </c:pt>
                <c:pt idx="2439">
                  <c:v>3.0231481481481481E-2</c:v>
                </c:pt>
                <c:pt idx="2440">
                  <c:v>3.0243055555555554E-2</c:v>
                </c:pt>
                <c:pt idx="2441">
                  <c:v>3.0254629629629631E-2</c:v>
                </c:pt>
                <c:pt idx="2442">
                  <c:v>3.0266203703703708E-2</c:v>
                </c:pt>
                <c:pt idx="2443">
                  <c:v>3.0277777777777778E-2</c:v>
                </c:pt>
                <c:pt idx="2444">
                  <c:v>3.0289351851851855E-2</c:v>
                </c:pt>
                <c:pt idx="2445">
                  <c:v>3.0300925925925926E-2</c:v>
                </c:pt>
                <c:pt idx="2446">
                  <c:v>3.0312499999999996E-2</c:v>
                </c:pt>
                <c:pt idx="2447">
                  <c:v>3.0324074074074073E-2</c:v>
                </c:pt>
                <c:pt idx="2448">
                  <c:v>3.0335648148148143E-2</c:v>
                </c:pt>
                <c:pt idx="2449">
                  <c:v>3.0347222222222223E-2</c:v>
                </c:pt>
                <c:pt idx="2450">
                  <c:v>3.0358796296296297E-2</c:v>
                </c:pt>
                <c:pt idx="2451">
                  <c:v>3.037037037037037E-2</c:v>
                </c:pt>
                <c:pt idx="2452">
                  <c:v>3.0381944444444444E-2</c:v>
                </c:pt>
                <c:pt idx="2453">
                  <c:v>3.0393518518518518E-2</c:v>
                </c:pt>
                <c:pt idx="2454">
                  <c:v>3.0405092592592591E-2</c:v>
                </c:pt>
                <c:pt idx="2455">
                  <c:v>3.0416666666666665E-2</c:v>
                </c:pt>
                <c:pt idx="2456">
                  <c:v>3.0428240740740742E-2</c:v>
                </c:pt>
                <c:pt idx="2457">
                  <c:v>3.0439814814814819E-2</c:v>
                </c:pt>
                <c:pt idx="2458">
                  <c:v>3.0451388888888889E-2</c:v>
                </c:pt>
                <c:pt idx="2459">
                  <c:v>3.0462962962962966E-2</c:v>
                </c:pt>
                <c:pt idx="2460">
                  <c:v>3.0474537037037036E-2</c:v>
                </c:pt>
                <c:pt idx="2461">
                  <c:v>3.0486111111111113E-2</c:v>
                </c:pt>
                <c:pt idx="2462">
                  <c:v>3.0497685185185183E-2</c:v>
                </c:pt>
                <c:pt idx="2463">
                  <c:v>3.050925925925926E-2</c:v>
                </c:pt>
                <c:pt idx="2464">
                  <c:v>3.0520833333333334E-2</c:v>
                </c:pt>
                <c:pt idx="2465">
                  <c:v>3.0532407407407411E-2</c:v>
                </c:pt>
                <c:pt idx="2466">
                  <c:v>3.0543981481481481E-2</c:v>
                </c:pt>
                <c:pt idx="2467">
                  <c:v>3.0555555555555555E-2</c:v>
                </c:pt>
                <c:pt idx="2468">
                  <c:v>3.0567129629629628E-2</c:v>
                </c:pt>
                <c:pt idx="2469">
                  <c:v>3.0578703703703702E-2</c:v>
                </c:pt>
                <c:pt idx="2470">
                  <c:v>3.0590277777777775E-2</c:v>
                </c:pt>
                <c:pt idx="2471">
                  <c:v>3.0601851851851852E-2</c:v>
                </c:pt>
                <c:pt idx="2472">
                  <c:v>3.0613425925925929E-2</c:v>
                </c:pt>
                <c:pt idx="2473">
                  <c:v>3.0624999999999999E-2</c:v>
                </c:pt>
                <c:pt idx="2474">
                  <c:v>3.0636574074074076E-2</c:v>
                </c:pt>
                <c:pt idx="2475">
                  <c:v>3.0648148148148147E-2</c:v>
                </c:pt>
                <c:pt idx="2476">
                  <c:v>3.0659722222222224E-2</c:v>
                </c:pt>
                <c:pt idx="2477">
                  <c:v>3.0671296296296294E-2</c:v>
                </c:pt>
                <c:pt idx="2478">
                  <c:v>3.0682870370370371E-2</c:v>
                </c:pt>
                <c:pt idx="2479">
                  <c:v>3.0694444444444444E-2</c:v>
                </c:pt>
                <c:pt idx="2480">
                  <c:v>3.0706018518518521E-2</c:v>
                </c:pt>
                <c:pt idx="2481">
                  <c:v>3.0717592592592591E-2</c:v>
                </c:pt>
                <c:pt idx="2482">
                  <c:v>3.0729166666666669E-2</c:v>
                </c:pt>
                <c:pt idx="2483">
                  <c:v>3.0740740740740739E-2</c:v>
                </c:pt>
                <c:pt idx="2484">
                  <c:v>3.0740740740740739E-2</c:v>
                </c:pt>
                <c:pt idx="2485">
                  <c:v>3.0752314814814816E-2</c:v>
                </c:pt>
                <c:pt idx="2486">
                  <c:v>3.0763888888888886E-2</c:v>
                </c:pt>
                <c:pt idx="2487">
                  <c:v>3.0775462962962966E-2</c:v>
                </c:pt>
                <c:pt idx="2488">
                  <c:v>3.078703703703704E-2</c:v>
                </c:pt>
                <c:pt idx="2489">
                  <c:v>3.079861111111111E-2</c:v>
                </c:pt>
                <c:pt idx="2490">
                  <c:v>3.0810185185185187E-2</c:v>
                </c:pt>
                <c:pt idx="2491">
                  <c:v>3.0821759259259257E-2</c:v>
                </c:pt>
                <c:pt idx="2492">
                  <c:v>3.0833333333333334E-2</c:v>
                </c:pt>
                <c:pt idx="2493">
                  <c:v>3.0844907407407404E-2</c:v>
                </c:pt>
                <c:pt idx="2494">
                  <c:v>3.0856481481481481E-2</c:v>
                </c:pt>
                <c:pt idx="2495">
                  <c:v>3.0868055555555555E-2</c:v>
                </c:pt>
                <c:pt idx="2496">
                  <c:v>3.0879629629629632E-2</c:v>
                </c:pt>
                <c:pt idx="2497">
                  <c:v>3.0891203703703702E-2</c:v>
                </c:pt>
                <c:pt idx="2498">
                  <c:v>3.0902777777777779E-2</c:v>
                </c:pt>
                <c:pt idx="2499">
                  <c:v>3.0914351851851849E-2</c:v>
                </c:pt>
                <c:pt idx="2500">
                  <c:v>3.0925925925925926E-2</c:v>
                </c:pt>
                <c:pt idx="2501">
                  <c:v>3.0937499999999996E-2</c:v>
                </c:pt>
                <c:pt idx="2502">
                  <c:v>3.0949074074074077E-2</c:v>
                </c:pt>
                <c:pt idx="2503">
                  <c:v>3.096064814814815E-2</c:v>
                </c:pt>
                <c:pt idx="2504">
                  <c:v>3.0972222222222224E-2</c:v>
                </c:pt>
                <c:pt idx="2505">
                  <c:v>3.0983796296296297E-2</c:v>
                </c:pt>
                <c:pt idx="2506">
                  <c:v>3.0995370370370371E-2</c:v>
                </c:pt>
                <c:pt idx="2507">
                  <c:v>3.1006944444444445E-2</c:v>
                </c:pt>
                <c:pt idx="2508">
                  <c:v>3.1018518518518515E-2</c:v>
                </c:pt>
                <c:pt idx="2509">
                  <c:v>3.1030092592592592E-2</c:v>
                </c:pt>
                <c:pt idx="2510">
                  <c:v>3.1041666666666665E-2</c:v>
                </c:pt>
                <c:pt idx="2511">
                  <c:v>3.1053240740740742E-2</c:v>
                </c:pt>
                <c:pt idx="2512">
                  <c:v>3.1064814814814812E-2</c:v>
                </c:pt>
                <c:pt idx="2513">
                  <c:v>3.107638888888889E-2</c:v>
                </c:pt>
                <c:pt idx="2514">
                  <c:v>3.108796296296296E-2</c:v>
                </c:pt>
                <c:pt idx="2515">
                  <c:v>3.1099537037037037E-2</c:v>
                </c:pt>
                <c:pt idx="2516">
                  <c:v>3.1111111111111107E-2</c:v>
                </c:pt>
                <c:pt idx="2517">
                  <c:v>3.1122685185185187E-2</c:v>
                </c:pt>
                <c:pt idx="2518">
                  <c:v>3.1134259259259261E-2</c:v>
                </c:pt>
                <c:pt idx="2519">
                  <c:v>3.1145833333333334E-2</c:v>
                </c:pt>
                <c:pt idx="2520">
                  <c:v>3.1157407407407408E-2</c:v>
                </c:pt>
                <c:pt idx="2521">
                  <c:v>3.1168981481481482E-2</c:v>
                </c:pt>
                <c:pt idx="2522">
                  <c:v>3.1180555555555555E-2</c:v>
                </c:pt>
                <c:pt idx="2523">
                  <c:v>3.1192129629629629E-2</c:v>
                </c:pt>
                <c:pt idx="2524">
                  <c:v>3.1203703703703702E-2</c:v>
                </c:pt>
                <c:pt idx="2525">
                  <c:v>3.1215277777777783E-2</c:v>
                </c:pt>
                <c:pt idx="2526">
                  <c:v>3.1226851851851853E-2</c:v>
                </c:pt>
                <c:pt idx="2527">
                  <c:v>3.123842592592593E-2</c:v>
                </c:pt>
                <c:pt idx="2528">
                  <c:v>3.125E-2</c:v>
                </c:pt>
                <c:pt idx="2529">
                  <c:v>3.1261574074074074E-2</c:v>
                </c:pt>
                <c:pt idx="2530">
                  <c:v>3.1273148148148147E-2</c:v>
                </c:pt>
                <c:pt idx="2531">
                  <c:v>3.1284722222222221E-2</c:v>
                </c:pt>
                <c:pt idx="2532">
                  <c:v>3.1296296296296301E-2</c:v>
                </c:pt>
                <c:pt idx="2533">
                  <c:v>3.1307870370370368E-2</c:v>
                </c:pt>
                <c:pt idx="2534">
                  <c:v>3.1319444444444448E-2</c:v>
                </c:pt>
                <c:pt idx="2535">
                  <c:v>3.1331018518518515E-2</c:v>
                </c:pt>
                <c:pt idx="2536">
                  <c:v>3.1342592592592596E-2</c:v>
                </c:pt>
                <c:pt idx="2537">
                  <c:v>3.1354166666666662E-2</c:v>
                </c:pt>
                <c:pt idx="2538">
                  <c:v>3.1365740740740743E-2</c:v>
                </c:pt>
                <c:pt idx="2539">
                  <c:v>3.1377314814814809E-2</c:v>
                </c:pt>
                <c:pt idx="2540">
                  <c:v>3.138888888888889E-2</c:v>
                </c:pt>
                <c:pt idx="2541">
                  <c:v>3.1400462962962963E-2</c:v>
                </c:pt>
                <c:pt idx="2542">
                  <c:v>3.1412037037037037E-2</c:v>
                </c:pt>
                <c:pt idx="2543">
                  <c:v>3.142361111111111E-2</c:v>
                </c:pt>
                <c:pt idx="2544">
                  <c:v>3.1435185185185184E-2</c:v>
                </c:pt>
                <c:pt idx="2545">
                  <c:v>3.1446759259259258E-2</c:v>
                </c:pt>
                <c:pt idx="2546">
                  <c:v>3.1458333333333331E-2</c:v>
                </c:pt>
                <c:pt idx="2547">
                  <c:v>3.1469907407407412E-2</c:v>
                </c:pt>
                <c:pt idx="2548">
                  <c:v>3.1481481481481485E-2</c:v>
                </c:pt>
                <c:pt idx="2549">
                  <c:v>3.1493055555555559E-2</c:v>
                </c:pt>
                <c:pt idx="2550">
                  <c:v>3.1504629629629625E-2</c:v>
                </c:pt>
                <c:pt idx="2551">
                  <c:v>3.1516203703703706E-2</c:v>
                </c:pt>
                <c:pt idx="2552">
                  <c:v>3.1527777777777773E-2</c:v>
                </c:pt>
                <c:pt idx="2553">
                  <c:v>3.1539351851851853E-2</c:v>
                </c:pt>
                <c:pt idx="2554">
                  <c:v>3.155092592592592E-2</c:v>
                </c:pt>
                <c:pt idx="2555">
                  <c:v>3.15625E-2</c:v>
                </c:pt>
                <c:pt idx="2556">
                  <c:v>3.1574074074074074E-2</c:v>
                </c:pt>
                <c:pt idx="2557">
                  <c:v>3.1585648148148147E-2</c:v>
                </c:pt>
                <c:pt idx="2558">
                  <c:v>3.1597222222222221E-2</c:v>
                </c:pt>
                <c:pt idx="2559">
                  <c:v>3.1608796296296295E-2</c:v>
                </c:pt>
                <c:pt idx="2560">
                  <c:v>3.1620370370370368E-2</c:v>
                </c:pt>
                <c:pt idx="2561">
                  <c:v>3.1631944444444442E-2</c:v>
                </c:pt>
                <c:pt idx="2562">
                  <c:v>3.1643518518518522E-2</c:v>
                </c:pt>
                <c:pt idx="2563">
                  <c:v>3.1655092592592596E-2</c:v>
                </c:pt>
                <c:pt idx="2564">
                  <c:v>3.1666666666666669E-2</c:v>
                </c:pt>
                <c:pt idx="2565">
                  <c:v>3.1678240740740743E-2</c:v>
                </c:pt>
                <c:pt idx="2566">
                  <c:v>3.1689814814814816E-2</c:v>
                </c:pt>
                <c:pt idx="2567">
                  <c:v>3.170138888888889E-2</c:v>
                </c:pt>
                <c:pt idx="2568">
                  <c:v>3.1712962962962964E-2</c:v>
                </c:pt>
                <c:pt idx="2569">
                  <c:v>3.172453703703703E-2</c:v>
                </c:pt>
                <c:pt idx="2570">
                  <c:v>3.1736111111111111E-2</c:v>
                </c:pt>
                <c:pt idx="2571">
                  <c:v>3.1747685185185184E-2</c:v>
                </c:pt>
                <c:pt idx="2572">
                  <c:v>3.1759259259259258E-2</c:v>
                </c:pt>
                <c:pt idx="2573">
                  <c:v>3.1770833333333331E-2</c:v>
                </c:pt>
                <c:pt idx="2574">
                  <c:v>3.1782407407407405E-2</c:v>
                </c:pt>
                <c:pt idx="2575">
                  <c:v>3.1793981481481479E-2</c:v>
                </c:pt>
                <c:pt idx="2576">
                  <c:v>3.1805555555555552E-2</c:v>
                </c:pt>
                <c:pt idx="2577">
                  <c:v>3.1817129629629633E-2</c:v>
                </c:pt>
                <c:pt idx="2578">
                  <c:v>3.1828703703703706E-2</c:v>
                </c:pt>
                <c:pt idx="2579">
                  <c:v>3.184027777777778E-2</c:v>
                </c:pt>
                <c:pt idx="2580">
                  <c:v>3.1851851851851853E-2</c:v>
                </c:pt>
                <c:pt idx="2581">
                  <c:v>3.1863425925925927E-2</c:v>
                </c:pt>
                <c:pt idx="2582">
                  <c:v>3.1875000000000001E-2</c:v>
                </c:pt>
                <c:pt idx="2583">
                  <c:v>3.1886574074074074E-2</c:v>
                </c:pt>
                <c:pt idx="2584">
                  <c:v>3.1898148148148148E-2</c:v>
                </c:pt>
                <c:pt idx="2585">
                  <c:v>3.1909722222222221E-2</c:v>
                </c:pt>
                <c:pt idx="2586">
                  <c:v>3.1921296296296302E-2</c:v>
                </c:pt>
                <c:pt idx="2587">
                  <c:v>3.1932870370370368E-2</c:v>
                </c:pt>
                <c:pt idx="2588">
                  <c:v>3.1944444444444449E-2</c:v>
                </c:pt>
                <c:pt idx="2589">
                  <c:v>3.1956018518518516E-2</c:v>
                </c:pt>
                <c:pt idx="2590">
                  <c:v>3.1967592592592589E-2</c:v>
                </c:pt>
                <c:pt idx="2591">
                  <c:v>3.1979166666666663E-2</c:v>
                </c:pt>
                <c:pt idx="2592">
                  <c:v>3.1990740740740743E-2</c:v>
                </c:pt>
                <c:pt idx="2593">
                  <c:v>3.2002314814814817E-2</c:v>
                </c:pt>
                <c:pt idx="2594">
                  <c:v>3.201388888888889E-2</c:v>
                </c:pt>
                <c:pt idx="2595">
                  <c:v>3.2025462962962964E-2</c:v>
                </c:pt>
                <c:pt idx="2596">
                  <c:v>3.2037037037037037E-2</c:v>
                </c:pt>
                <c:pt idx="2597">
                  <c:v>3.2048611111111111E-2</c:v>
                </c:pt>
                <c:pt idx="2598">
                  <c:v>3.2060185185185185E-2</c:v>
                </c:pt>
                <c:pt idx="2599">
                  <c:v>3.2071759259259258E-2</c:v>
                </c:pt>
                <c:pt idx="2600">
                  <c:v>3.2083333333333332E-2</c:v>
                </c:pt>
                <c:pt idx="2601">
                  <c:v>3.2094907407407412E-2</c:v>
                </c:pt>
                <c:pt idx="2602">
                  <c:v>3.2106481481481479E-2</c:v>
                </c:pt>
                <c:pt idx="2603">
                  <c:v>3.2118055555555559E-2</c:v>
                </c:pt>
                <c:pt idx="2604">
                  <c:v>3.2129629629629626E-2</c:v>
                </c:pt>
                <c:pt idx="2605">
                  <c:v>3.2141203703703707E-2</c:v>
                </c:pt>
                <c:pt idx="2606">
                  <c:v>3.2152777777777773E-2</c:v>
                </c:pt>
                <c:pt idx="2607">
                  <c:v>3.2164351851851854E-2</c:v>
                </c:pt>
                <c:pt idx="2608">
                  <c:v>3.2175925925925927E-2</c:v>
                </c:pt>
                <c:pt idx="2609">
                  <c:v>3.2187500000000001E-2</c:v>
                </c:pt>
                <c:pt idx="2610">
                  <c:v>3.2199074074074074E-2</c:v>
                </c:pt>
                <c:pt idx="2611">
                  <c:v>3.2210648148148148E-2</c:v>
                </c:pt>
                <c:pt idx="2612">
                  <c:v>3.2222222222222222E-2</c:v>
                </c:pt>
                <c:pt idx="2613">
                  <c:v>3.2233796296296295E-2</c:v>
                </c:pt>
                <c:pt idx="2614">
                  <c:v>3.2245370370370369E-2</c:v>
                </c:pt>
                <c:pt idx="2615">
                  <c:v>3.2256944444444442E-2</c:v>
                </c:pt>
                <c:pt idx="2616">
                  <c:v>3.2268518518518523E-2</c:v>
                </c:pt>
                <c:pt idx="2617">
                  <c:v>3.2280092592592589E-2</c:v>
                </c:pt>
                <c:pt idx="2618">
                  <c:v>3.229166666666667E-2</c:v>
                </c:pt>
                <c:pt idx="2619">
                  <c:v>3.2303240740740737E-2</c:v>
                </c:pt>
                <c:pt idx="2620">
                  <c:v>3.2314814814814817E-2</c:v>
                </c:pt>
                <c:pt idx="2621">
                  <c:v>3.2326388888888884E-2</c:v>
                </c:pt>
                <c:pt idx="2622">
                  <c:v>3.2337962962962964E-2</c:v>
                </c:pt>
                <c:pt idx="2623">
                  <c:v>3.2349537037037038E-2</c:v>
                </c:pt>
                <c:pt idx="2624">
                  <c:v>3.2361111111111111E-2</c:v>
                </c:pt>
                <c:pt idx="2625">
                  <c:v>3.2372685185185185E-2</c:v>
                </c:pt>
                <c:pt idx="2626">
                  <c:v>3.2384259259259258E-2</c:v>
                </c:pt>
                <c:pt idx="2627">
                  <c:v>3.2395833333333332E-2</c:v>
                </c:pt>
                <c:pt idx="2628">
                  <c:v>3.2407407407407406E-2</c:v>
                </c:pt>
                <c:pt idx="2629">
                  <c:v>3.2418981481481479E-2</c:v>
                </c:pt>
                <c:pt idx="2630">
                  <c:v>3.243055555555556E-2</c:v>
                </c:pt>
                <c:pt idx="2631">
                  <c:v>3.2442129629629633E-2</c:v>
                </c:pt>
                <c:pt idx="2632">
                  <c:v>3.24537037037037E-2</c:v>
                </c:pt>
                <c:pt idx="2633">
                  <c:v>3.246527777777778E-2</c:v>
                </c:pt>
                <c:pt idx="2634">
                  <c:v>3.2476851851851847E-2</c:v>
                </c:pt>
                <c:pt idx="2635">
                  <c:v>3.2488425925925928E-2</c:v>
                </c:pt>
                <c:pt idx="2636">
                  <c:v>3.2499999999999994E-2</c:v>
                </c:pt>
                <c:pt idx="2637">
                  <c:v>3.2511574074074075E-2</c:v>
                </c:pt>
                <c:pt idx="2638">
                  <c:v>3.2523148148148148E-2</c:v>
                </c:pt>
                <c:pt idx="2639">
                  <c:v>3.2534722222222222E-2</c:v>
                </c:pt>
                <c:pt idx="2640">
                  <c:v>3.2546296296296295E-2</c:v>
                </c:pt>
                <c:pt idx="2641">
                  <c:v>3.2557870370370369E-2</c:v>
                </c:pt>
                <c:pt idx="2642">
                  <c:v>3.2569444444444443E-2</c:v>
                </c:pt>
                <c:pt idx="2643">
                  <c:v>3.2581018518518516E-2</c:v>
                </c:pt>
                <c:pt idx="2644">
                  <c:v>3.259259259259259E-2</c:v>
                </c:pt>
                <c:pt idx="2645">
                  <c:v>3.260416666666667E-2</c:v>
                </c:pt>
                <c:pt idx="2646">
                  <c:v>3.2615740740740744E-2</c:v>
                </c:pt>
                <c:pt idx="2647">
                  <c:v>3.2627314814814817E-2</c:v>
                </c:pt>
                <c:pt idx="2648">
                  <c:v>3.2638888888888891E-2</c:v>
                </c:pt>
                <c:pt idx="2649">
                  <c:v>3.2650462962962964E-2</c:v>
                </c:pt>
                <c:pt idx="2650">
                  <c:v>3.2662037037037038E-2</c:v>
                </c:pt>
                <c:pt idx="2651">
                  <c:v>3.2673611111111105E-2</c:v>
                </c:pt>
                <c:pt idx="2652">
                  <c:v>3.2685185185185185E-2</c:v>
                </c:pt>
                <c:pt idx="2653">
                  <c:v>3.2696759259259259E-2</c:v>
                </c:pt>
                <c:pt idx="2654">
                  <c:v>3.2708333333333332E-2</c:v>
                </c:pt>
                <c:pt idx="2655">
                  <c:v>3.2719907407407406E-2</c:v>
                </c:pt>
                <c:pt idx="2656">
                  <c:v>3.2731481481481479E-2</c:v>
                </c:pt>
                <c:pt idx="2657">
                  <c:v>3.2743055555555553E-2</c:v>
                </c:pt>
                <c:pt idx="2658">
                  <c:v>3.2754629629629627E-2</c:v>
                </c:pt>
                <c:pt idx="2659">
                  <c:v>3.27662037037037E-2</c:v>
                </c:pt>
                <c:pt idx="2660">
                  <c:v>3.2777777777777781E-2</c:v>
                </c:pt>
                <c:pt idx="2661">
                  <c:v>3.2789351851851854E-2</c:v>
                </c:pt>
                <c:pt idx="2662">
                  <c:v>3.2800925925925928E-2</c:v>
                </c:pt>
                <c:pt idx="2663">
                  <c:v>3.2812500000000001E-2</c:v>
                </c:pt>
                <c:pt idx="2664">
                  <c:v>3.2824074074074075E-2</c:v>
                </c:pt>
                <c:pt idx="2665">
                  <c:v>3.2835648148148149E-2</c:v>
                </c:pt>
                <c:pt idx="2666">
                  <c:v>3.2847222222222222E-2</c:v>
                </c:pt>
                <c:pt idx="2667">
                  <c:v>3.2858796296296296E-2</c:v>
                </c:pt>
                <c:pt idx="2668">
                  <c:v>3.2870370370370376E-2</c:v>
                </c:pt>
                <c:pt idx="2669">
                  <c:v>3.2881944444444443E-2</c:v>
                </c:pt>
                <c:pt idx="2670">
                  <c:v>3.2893518518518523E-2</c:v>
                </c:pt>
                <c:pt idx="2671">
                  <c:v>3.290509259259259E-2</c:v>
                </c:pt>
                <c:pt idx="2672">
                  <c:v>3.2916666666666664E-2</c:v>
                </c:pt>
                <c:pt idx="2673">
                  <c:v>3.2928240740740737E-2</c:v>
                </c:pt>
                <c:pt idx="2674">
                  <c:v>3.2939814814814811E-2</c:v>
                </c:pt>
                <c:pt idx="2675">
                  <c:v>3.2951388888888891E-2</c:v>
                </c:pt>
                <c:pt idx="2676">
                  <c:v>3.2962962962962965E-2</c:v>
                </c:pt>
                <c:pt idx="2677">
                  <c:v>3.2974537037037038E-2</c:v>
                </c:pt>
                <c:pt idx="2678">
                  <c:v>3.2986111111111112E-2</c:v>
                </c:pt>
                <c:pt idx="2679">
                  <c:v>3.2997685185185185E-2</c:v>
                </c:pt>
                <c:pt idx="2680">
                  <c:v>3.3009259259259259E-2</c:v>
                </c:pt>
                <c:pt idx="2681">
                  <c:v>3.3020833333333333E-2</c:v>
                </c:pt>
                <c:pt idx="2682">
                  <c:v>3.3032407407407406E-2</c:v>
                </c:pt>
                <c:pt idx="2683">
                  <c:v>3.3043981481481487E-2</c:v>
                </c:pt>
                <c:pt idx="2684">
                  <c:v>3.3055555555555553E-2</c:v>
                </c:pt>
                <c:pt idx="2685">
                  <c:v>3.3067129629629634E-2</c:v>
                </c:pt>
                <c:pt idx="2686">
                  <c:v>3.30787037037037E-2</c:v>
                </c:pt>
                <c:pt idx="2687">
                  <c:v>3.3090277777777781E-2</c:v>
                </c:pt>
                <c:pt idx="2688">
                  <c:v>3.3101851851851848E-2</c:v>
                </c:pt>
                <c:pt idx="2689">
                  <c:v>3.3113425925925928E-2</c:v>
                </c:pt>
                <c:pt idx="2690">
                  <c:v>3.3125000000000002E-2</c:v>
                </c:pt>
                <c:pt idx="2691">
                  <c:v>3.3136574074074075E-2</c:v>
                </c:pt>
                <c:pt idx="2692">
                  <c:v>3.3148148148148149E-2</c:v>
                </c:pt>
                <c:pt idx="2693">
                  <c:v>3.3159722222222222E-2</c:v>
                </c:pt>
                <c:pt idx="2694">
                  <c:v>3.3171296296296296E-2</c:v>
                </c:pt>
                <c:pt idx="2695">
                  <c:v>3.318287037037037E-2</c:v>
                </c:pt>
                <c:pt idx="2696">
                  <c:v>3.3194444444444443E-2</c:v>
                </c:pt>
                <c:pt idx="2697">
                  <c:v>3.3206018518518517E-2</c:v>
                </c:pt>
                <c:pt idx="2698">
                  <c:v>3.3217592592592597E-2</c:v>
                </c:pt>
                <c:pt idx="2699">
                  <c:v>3.3229166666666664E-2</c:v>
                </c:pt>
                <c:pt idx="2700">
                  <c:v>3.3240740740740744E-2</c:v>
                </c:pt>
                <c:pt idx="2701">
                  <c:v>3.3252314814814811E-2</c:v>
                </c:pt>
                <c:pt idx="2702">
                  <c:v>3.3263888888888891E-2</c:v>
                </c:pt>
                <c:pt idx="2703">
                  <c:v>3.3275462962962958E-2</c:v>
                </c:pt>
                <c:pt idx="2704">
                  <c:v>3.3287037037037039E-2</c:v>
                </c:pt>
                <c:pt idx="2705">
                  <c:v>3.3298611111111112E-2</c:v>
                </c:pt>
                <c:pt idx="2706">
                  <c:v>3.3310185185185186E-2</c:v>
                </c:pt>
                <c:pt idx="2707">
                  <c:v>3.3321759259259259E-2</c:v>
                </c:pt>
                <c:pt idx="2708">
                  <c:v>3.3333333333333333E-2</c:v>
                </c:pt>
                <c:pt idx="2709">
                  <c:v>3.3344907407407406E-2</c:v>
                </c:pt>
                <c:pt idx="2710">
                  <c:v>3.335648148148148E-2</c:v>
                </c:pt>
                <c:pt idx="2711">
                  <c:v>3.3368055555555554E-2</c:v>
                </c:pt>
                <c:pt idx="2712">
                  <c:v>3.3379629629629634E-2</c:v>
                </c:pt>
                <c:pt idx="2713">
                  <c:v>3.3391203703703708E-2</c:v>
                </c:pt>
                <c:pt idx="2714">
                  <c:v>3.3402777777777774E-2</c:v>
                </c:pt>
                <c:pt idx="2715">
                  <c:v>3.3414351851851855E-2</c:v>
                </c:pt>
                <c:pt idx="2716">
                  <c:v>3.3425925925925921E-2</c:v>
                </c:pt>
                <c:pt idx="2717">
                  <c:v>3.3437500000000002E-2</c:v>
                </c:pt>
                <c:pt idx="2718">
                  <c:v>3.3449074074074069E-2</c:v>
                </c:pt>
                <c:pt idx="2719">
                  <c:v>3.3460648148148149E-2</c:v>
                </c:pt>
                <c:pt idx="2720">
                  <c:v>3.3472222222222223E-2</c:v>
                </c:pt>
                <c:pt idx="2721">
                  <c:v>3.3483796296296296E-2</c:v>
                </c:pt>
                <c:pt idx="2722">
                  <c:v>3.349537037037037E-2</c:v>
                </c:pt>
                <c:pt idx="2723">
                  <c:v>3.3506944444444443E-2</c:v>
                </c:pt>
                <c:pt idx="2724">
                  <c:v>3.3518518518518517E-2</c:v>
                </c:pt>
                <c:pt idx="2725">
                  <c:v>3.3530092592592591E-2</c:v>
                </c:pt>
                <c:pt idx="2726">
                  <c:v>3.3541666666666664E-2</c:v>
                </c:pt>
                <c:pt idx="2727">
                  <c:v>3.3553240740740745E-2</c:v>
                </c:pt>
                <c:pt idx="2728">
                  <c:v>3.3564814814814818E-2</c:v>
                </c:pt>
                <c:pt idx="2729">
                  <c:v>3.3576388888888892E-2</c:v>
                </c:pt>
                <c:pt idx="2730">
                  <c:v>3.3587962962962965E-2</c:v>
                </c:pt>
                <c:pt idx="2731">
                  <c:v>3.3599537037037039E-2</c:v>
                </c:pt>
                <c:pt idx="2732">
                  <c:v>3.3611111111111112E-2</c:v>
                </c:pt>
                <c:pt idx="2733">
                  <c:v>3.3622685185185179E-2</c:v>
                </c:pt>
                <c:pt idx="2734">
                  <c:v>3.363425925925926E-2</c:v>
                </c:pt>
                <c:pt idx="2735">
                  <c:v>3.3645833333333333E-2</c:v>
                </c:pt>
                <c:pt idx="2736">
                  <c:v>3.3657407407407407E-2</c:v>
                </c:pt>
                <c:pt idx="2737">
                  <c:v>3.366898148148148E-2</c:v>
                </c:pt>
                <c:pt idx="2738">
                  <c:v>3.3680555555555554E-2</c:v>
                </c:pt>
                <c:pt idx="2739">
                  <c:v>3.3692129629629627E-2</c:v>
                </c:pt>
                <c:pt idx="2740">
                  <c:v>3.3703703703703701E-2</c:v>
                </c:pt>
                <c:pt idx="2741">
                  <c:v>3.3715277777777775E-2</c:v>
                </c:pt>
                <c:pt idx="2742">
                  <c:v>3.3726851851851855E-2</c:v>
                </c:pt>
                <c:pt idx="2743">
                  <c:v>3.3738425925925929E-2</c:v>
                </c:pt>
                <c:pt idx="2744">
                  <c:v>3.3750000000000002E-2</c:v>
                </c:pt>
                <c:pt idx="2745">
                  <c:v>3.3761574074074076E-2</c:v>
                </c:pt>
                <c:pt idx="2746">
                  <c:v>3.3773148148148149E-2</c:v>
                </c:pt>
                <c:pt idx="2747">
                  <c:v>3.3784722222222223E-2</c:v>
                </c:pt>
                <c:pt idx="2748">
                  <c:v>3.3796296296296297E-2</c:v>
                </c:pt>
                <c:pt idx="2749">
                  <c:v>3.380787037037037E-2</c:v>
                </c:pt>
                <c:pt idx="2750">
                  <c:v>3.3819444444444451E-2</c:v>
                </c:pt>
                <c:pt idx="2751">
                  <c:v>3.3831018518518517E-2</c:v>
                </c:pt>
                <c:pt idx="2752">
                  <c:v>3.3842592592592598E-2</c:v>
                </c:pt>
                <c:pt idx="2753">
                  <c:v>3.3854166666666664E-2</c:v>
                </c:pt>
                <c:pt idx="2754">
                  <c:v>3.3865740740740738E-2</c:v>
                </c:pt>
                <c:pt idx="2755">
                  <c:v>3.3877314814814811E-2</c:v>
                </c:pt>
                <c:pt idx="2756">
                  <c:v>3.3888888888888885E-2</c:v>
                </c:pt>
                <c:pt idx="2757">
                  <c:v>3.3900462962962966E-2</c:v>
                </c:pt>
                <c:pt idx="2758">
                  <c:v>3.3912037037037039E-2</c:v>
                </c:pt>
                <c:pt idx="2759">
                  <c:v>3.3923611111111113E-2</c:v>
                </c:pt>
                <c:pt idx="2760">
                  <c:v>3.3935185185185186E-2</c:v>
                </c:pt>
                <c:pt idx="2761">
                  <c:v>3.394675925925926E-2</c:v>
                </c:pt>
                <c:pt idx="2762">
                  <c:v>3.3958333333333333E-2</c:v>
                </c:pt>
                <c:pt idx="2763">
                  <c:v>3.3969907407407407E-2</c:v>
                </c:pt>
                <c:pt idx="2764">
                  <c:v>3.3981481481481481E-2</c:v>
                </c:pt>
                <c:pt idx="2765">
                  <c:v>3.3993055555555561E-2</c:v>
                </c:pt>
                <c:pt idx="2766">
                  <c:v>3.4004629629629628E-2</c:v>
                </c:pt>
                <c:pt idx="2767">
                  <c:v>3.4016203703703708E-2</c:v>
                </c:pt>
                <c:pt idx="2768">
                  <c:v>3.4027777777777775E-2</c:v>
                </c:pt>
                <c:pt idx="2769">
                  <c:v>3.4039351851851855E-2</c:v>
                </c:pt>
                <c:pt idx="2770">
                  <c:v>3.4050925925925922E-2</c:v>
                </c:pt>
                <c:pt idx="2771">
                  <c:v>3.4062500000000002E-2</c:v>
                </c:pt>
                <c:pt idx="2772">
                  <c:v>3.4074074074074076E-2</c:v>
                </c:pt>
                <c:pt idx="2773">
                  <c:v>3.408564814814815E-2</c:v>
                </c:pt>
                <c:pt idx="2774">
                  <c:v>3.4097222222222223E-2</c:v>
                </c:pt>
                <c:pt idx="2775">
                  <c:v>3.4108796296296297E-2</c:v>
                </c:pt>
                <c:pt idx="2776">
                  <c:v>3.412037037037037E-2</c:v>
                </c:pt>
                <c:pt idx="2777">
                  <c:v>3.4131944444444444E-2</c:v>
                </c:pt>
                <c:pt idx="2778">
                  <c:v>3.4143518518518517E-2</c:v>
                </c:pt>
                <c:pt idx="2779">
                  <c:v>3.4155092592592591E-2</c:v>
                </c:pt>
                <c:pt idx="2780">
                  <c:v>3.4166666666666672E-2</c:v>
                </c:pt>
                <c:pt idx="2781">
                  <c:v>3.4178240740740738E-2</c:v>
                </c:pt>
                <c:pt idx="2782">
                  <c:v>3.4189814814814819E-2</c:v>
                </c:pt>
                <c:pt idx="2783">
                  <c:v>3.4201388888888885E-2</c:v>
                </c:pt>
                <c:pt idx="2784">
                  <c:v>3.4212962962962966E-2</c:v>
                </c:pt>
                <c:pt idx="2785">
                  <c:v>3.4224537037037032E-2</c:v>
                </c:pt>
                <c:pt idx="2786">
                  <c:v>3.4236111111111113E-2</c:v>
                </c:pt>
                <c:pt idx="2787">
                  <c:v>3.4247685185185187E-2</c:v>
                </c:pt>
                <c:pt idx="2788">
                  <c:v>3.425925925925926E-2</c:v>
                </c:pt>
                <c:pt idx="2789">
                  <c:v>3.4270833333333334E-2</c:v>
                </c:pt>
                <c:pt idx="2790">
                  <c:v>3.4282407407407407E-2</c:v>
                </c:pt>
                <c:pt idx="2791">
                  <c:v>3.4293981481481481E-2</c:v>
                </c:pt>
                <c:pt idx="2792">
                  <c:v>3.4305555555555554E-2</c:v>
                </c:pt>
                <c:pt idx="2793">
                  <c:v>3.4317129629629628E-2</c:v>
                </c:pt>
                <c:pt idx="2794">
                  <c:v>3.4328703703703702E-2</c:v>
                </c:pt>
                <c:pt idx="2795">
                  <c:v>3.4340277777777782E-2</c:v>
                </c:pt>
                <c:pt idx="2796">
                  <c:v>3.4351851851851849E-2</c:v>
                </c:pt>
                <c:pt idx="2797">
                  <c:v>3.4363425925925929E-2</c:v>
                </c:pt>
                <c:pt idx="2798">
                  <c:v>3.4374999999999996E-2</c:v>
                </c:pt>
                <c:pt idx="2799">
                  <c:v>3.4386574074074076E-2</c:v>
                </c:pt>
                <c:pt idx="2800">
                  <c:v>3.4398148148148143E-2</c:v>
                </c:pt>
                <c:pt idx="2801">
                  <c:v>3.4409722222222223E-2</c:v>
                </c:pt>
                <c:pt idx="2802">
                  <c:v>3.4421296296296297E-2</c:v>
                </c:pt>
                <c:pt idx="2803">
                  <c:v>3.4432870370370371E-2</c:v>
                </c:pt>
                <c:pt idx="2804">
                  <c:v>3.4444444444444444E-2</c:v>
                </c:pt>
                <c:pt idx="2805">
                  <c:v>3.4456018518518518E-2</c:v>
                </c:pt>
                <c:pt idx="2806">
                  <c:v>3.4467592592592591E-2</c:v>
                </c:pt>
                <c:pt idx="2807">
                  <c:v>3.4479166666666665E-2</c:v>
                </c:pt>
                <c:pt idx="2808">
                  <c:v>3.4490740740740738E-2</c:v>
                </c:pt>
                <c:pt idx="2809">
                  <c:v>3.4502314814814812E-2</c:v>
                </c:pt>
                <c:pt idx="2810">
                  <c:v>3.4513888888888893E-2</c:v>
                </c:pt>
                <c:pt idx="2811">
                  <c:v>3.4525462962962966E-2</c:v>
                </c:pt>
                <c:pt idx="2812">
                  <c:v>3.453703703703704E-2</c:v>
                </c:pt>
                <c:pt idx="2813">
                  <c:v>3.4548611111111113E-2</c:v>
                </c:pt>
                <c:pt idx="2814">
                  <c:v>3.4560185185185187E-2</c:v>
                </c:pt>
                <c:pt idx="2815">
                  <c:v>3.4571759259259253E-2</c:v>
                </c:pt>
                <c:pt idx="2816">
                  <c:v>3.4583333333333334E-2</c:v>
                </c:pt>
                <c:pt idx="2817">
                  <c:v>3.4594907407407408E-2</c:v>
                </c:pt>
                <c:pt idx="2818">
                  <c:v>3.4606481481481481E-2</c:v>
                </c:pt>
                <c:pt idx="2819">
                  <c:v>3.4618055555555555E-2</c:v>
                </c:pt>
                <c:pt idx="2820">
                  <c:v>3.4629629629629628E-2</c:v>
                </c:pt>
                <c:pt idx="2821">
                  <c:v>3.4641203703703702E-2</c:v>
                </c:pt>
                <c:pt idx="2822">
                  <c:v>3.4652777777777775E-2</c:v>
                </c:pt>
                <c:pt idx="2823">
                  <c:v>3.4664351851851849E-2</c:v>
                </c:pt>
                <c:pt idx="2824">
                  <c:v>3.4675925925925923E-2</c:v>
                </c:pt>
                <c:pt idx="2825">
                  <c:v>3.4687500000000003E-2</c:v>
                </c:pt>
                <c:pt idx="2826">
                  <c:v>3.4699074074074077E-2</c:v>
                </c:pt>
                <c:pt idx="2827">
                  <c:v>3.471064814814815E-2</c:v>
                </c:pt>
                <c:pt idx="2828">
                  <c:v>3.4722222222222224E-2</c:v>
                </c:pt>
                <c:pt idx="2829">
                  <c:v>3.4733796296296297E-2</c:v>
                </c:pt>
                <c:pt idx="2830">
                  <c:v>3.4745370370370371E-2</c:v>
                </c:pt>
                <c:pt idx="2831">
                  <c:v>3.4756944444444444E-2</c:v>
                </c:pt>
                <c:pt idx="2832">
                  <c:v>3.4756944444444444E-2</c:v>
                </c:pt>
                <c:pt idx="2833">
                  <c:v>3.4768518518518525E-2</c:v>
                </c:pt>
                <c:pt idx="2834">
                  <c:v>3.4780092592592592E-2</c:v>
                </c:pt>
                <c:pt idx="2835">
                  <c:v>3.4791666666666672E-2</c:v>
                </c:pt>
                <c:pt idx="2836">
                  <c:v>3.4803240740740739E-2</c:v>
                </c:pt>
                <c:pt idx="2837">
                  <c:v>3.4814814814814812E-2</c:v>
                </c:pt>
                <c:pt idx="2838">
                  <c:v>3.4826388888888886E-2</c:v>
                </c:pt>
                <c:pt idx="2839">
                  <c:v>3.4837962962962959E-2</c:v>
                </c:pt>
                <c:pt idx="2840">
                  <c:v>3.4849537037037033E-2</c:v>
                </c:pt>
                <c:pt idx="2841">
                  <c:v>3.4861111111111114E-2</c:v>
                </c:pt>
                <c:pt idx="2842">
                  <c:v>3.4872685185185187E-2</c:v>
                </c:pt>
                <c:pt idx="2843">
                  <c:v>3.4884259259259261E-2</c:v>
                </c:pt>
                <c:pt idx="2844">
                  <c:v>3.4895833333333334E-2</c:v>
                </c:pt>
                <c:pt idx="2845">
                  <c:v>3.4907407407407408E-2</c:v>
                </c:pt>
                <c:pt idx="2846">
                  <c:v>3.4918981481481481E-2</c:v>
                </c:pt>
                <c:pt idx="2847">
                  <c:v>3.4930555555555555E-2</c:v>
                </c:pt>
                <c:pt idx="2848">
                  <c:v>3.4942129629629635E-2</c:v>
                </c:pt>
                <c:pt idx="2849">
                  <c:v>3.4953703703703702E-2</c:v>
                </c:pt>
                <c:pt idx="2850">
                  <c:v>3.4965277777777783E-2</c:v>
                </c:pt>
                <c:pt idx="2851">
                  <c:v>3.4976851851851849E-2</c:v>
                </c:pt>
                <c:pt idx="2852">
                  <c:v>3.498842592592593E-2</c:v>
                </c:pt>
                <c:pt idx="2853">
                  <c:v>3.4999999999999996E-2</c:v>
                </c:pt>
                <c:pt idx="2854">
                  <c:v>3.5011574074074077E-2</c:v>
                </c:pt>
                <c:pt idx="2855">
                  <c:v>3.5023148148148144E-2</c:v>
                </c:pt>
                <c:pt idx="2856">
                  <c:v>3.5034722222222224E-2</c:v>
                </c:pt>
                <c:pt idx="2857">
                  <c:v>3.5046296296296298E-2</c:v>
                </c:pt>
                <c:pt idx="2858">
                  <c:v>3.5057870370370371E-2</c:v>
                </c:pt>
                <c:pt idx="2859">
                  <c:v>3.5069444444444445E-2</c:v>
                </c:pt>
                <c:pt idx="2860">
                  <c:v>3.5081018518518518E-2</c:v>
                </c:pt>
                <c:pt idx="2861">
                  <c:v>3.5092592592592592E-2</c:v>
                </c:pt>
                <c:pt idx="2862">
                  <c:v>3.5104166666666665E-2</c:v>
                </c:pt>
                <c:pt idx="2863">
                  <c:v>3.5115740740740746E-2</c:v>
                </c:pt>
                <c:pt idx="2864">
                  <c:v>3.5127314814814813E-2</c:v>
                </c:pt>
                <c:pt idx="2865">
                  <c:v>3.5138888888888893E-2</c:v>
                </c:pt>
                <c:pt idx="2866">
                  <c:v>3.515046296296296E-2</c:v>
                </c:pt>
                <c:pt idx="2867">
                  <c:v>3.516203703703704E-2</c:v>
                </c:pt>
                <c:pt idx="2868">
                  <c:v>3.5173611111111107E-2</c:v>
                </c:pt>
                <c:pt idx="2869">
                  <c:v>3.5185185185185187E-2</c:v>
                </c:pt>
                <c:pt idx="2870">
                  <c:v>3.5196759259259254E-2</c:v>
                </c:pt>
                <c:pt idx="2871">
                  <c:v>3.5208333333333335E-2</c:v>
                </c:pt>
                <c:pt idx="2872">
                  <c:v>3.5219907407407408E-2</c:v>
                </c:pt>
                <c:pt idx="2873">
                  <c:v>3.5231481481481482E-2</c:v>
                </c:pt>
                <c:pt idx="2874">
                  <c:v>3.5243055555555555E-2</c:v>
                </c:pt>
                <c:pt idx="2875">
                  <c:v>3.5254629629629629E-2</c:v>
                </c:pt>
                <c:pt idx="2876">
                  <c:v>3.5266203703703702E-2</c:v>
                </c:pt>
                <c:pt idx="2877">
                  <c:v>3.5277777777777776E-2</c:v>
                </c:pt>
                <c:pt idx="2878">
                  <c:v>3.5289351851851856E-2</c:v>
                </c:pt>
                <c:pt idx="2879">
                  <c:v>3.5300925925925923E-2</c:v>
                </c:pt>
                <c:pt idx="2880">
                  <c:v>3.5312500000000004E-2</c:v>
                </c:pt>
                <c:pt idx="2881">
                  <c:v>3.532407407407407E-2</c:v>
                </c:pt>
                <c:pt idx="2882">
                  <c:v>3.5335648148148151E-2</c:v>
                </c:pt>
                <c:pt idx="2883">
                  <c:v>3.5347222222222217E-2</c:v>
                </c:pt>
                <c:pt idx="2884">
                  <c:v>3.5358796296296298E-2</c:v>
                </c:pt>
                <c:pt idx="2885">
                  <c:v>3.5370370370370365E-2</c:v>
                </c:pt>
                <c:pt idx="2886">
                  <c:v>3.5381944444444445E-2</c:v>
                </c:pt>
                <c:pt idx="2887">
                  <c:v>3.5393518518518519E-2</c:v>
                </c:pt>
                <c:pt idx="2888">
                  <c:v>3.5405092592592592E-2</c:v>
                </c:pt>
                <c:pt idx="2889">
                  <c:v>3.5416666666666666E-2</c:v>
                </c:pt>
                <c:pt idx="2890">
                  <c:v>3.5428240740740739E-2</c:v>
                </c:pt>
                <c:pt idx="2891">
                  <c:v>3.5439814814814813E-2</c:v>
                </c:pt>
                <c:pt idx="2892">
                  <c:v>3.5451388888888886E-2</c:v>
                </c:pt>
                <c:pt idx="2893">
                  <c:v>3.5462962962962967E-2</c:v>
                </c:pt>
                <c:pt idx="2894">
                  <c:v>3.5474537037037041E-2</c:v>
                </c:pt>
                <c:pt idx="2895">
                  <c:v>3.5486111111111114E-2</c:v>
                </c:pt>
                <c:pt idx="2896">
                  <c:v>3.5497685185185188E-2</c:v>
                </c:pt>
                <c:pt idx="2897">
                  <c:v>3.5509259259259261E-2</c:v>
                </c:pt>
                <c:pt idx="2898">
                  <c:v>3.5520833333333328E-2</c:v>
                </c:pt>
                <c:pt idx="2899">
                  <c:v>3.5532407407407408E-2</c:v>
                </c:pt>
                <c:pt idx="2900">
                  <c:v>3.5543981481481475E-2</c:v>
                </c:pt>
                <c:pt idx="2901">
                  <c:v>3.5555555555555556E-2</c:v>
                </c:pt>
                <c:pt idx="2902">
                  <c:v>3.5567129629629629E-2</c:v>
                </c:pt>
                <c:pt idx="2903">
                  <c:v>3.5578703703703703E-2</c:v>
                </c:pt>
                <c:pt idx="2904">
                  <c:v>3.5590277777777776E-2</c:v>
                </c:pt>
                <c:pt idx="2905">
                  <c:v>3.560185185185185E-2</c:v>
                </c:pt>
                <c:pt idx="2906">
                  <c:v>3.5613425925925923E-2</c:v>
                </c:pt>
                <c:pt idx="2907">
                  <c:v>3.5624999999999997E-2</c:v>
                </c:pt>
                <c:pt idx="2908">
                  <c:v>3.5636574074074077E-2</c:v>
                </c:pt>
                <c:pt idx="2909">
                  <c:v>3.5648148148148151E-2</c:v>
                </c:pt>
                <c:pt idx="2910">
                  <c:v>3.5659722222222225E-2</c:v>
                </c:pt>
                <c:pt idx="2911">
                  <c:v>3.5671296296296298E-2</c:v>
                </c:pt>
                <c:pt idx="2912">
                  <c:v>3.5682870370370372E-2</c:v>
                </c:pt>
                <c:pt idx="2913">
                  <c:v>3.5694444444444445E-2</c:v>
                </c:pt>
                <c:pt idx="2914">
                  <c:v>3.5706018518518519E-2</c:v>
                </c:pt>
                <c:pt idx="2915">
                  <c:v>3.5717592592592592E-2</c:v>
                </c:pt>
                <c:pt idx="2916">
                  <c:v>3.5729166666666666E-2</c:v>
                </c:pt>
                <c:pt idx="2917">
                  <c:v>3.5740740740740747E-2</c:v>
                </c:pt>
                <c:pt idx="2918">
                  <c:v>3.5752314814814813E-2</c:v>
                </c:pt>
                <c:pt idx="2919">
                  <c:v>3.5763888888888887E-2</c:v>
                </c:pt>
                <c:pt idx="2920">
                  <c:v>3.577546296296296E-2</c:v>
                </c:pt>
                <c:pt idx="2921">
                  <c:v>3.5787037037037034E-2</c:v>
                </c:pt>
                <c:pt idx="2922">
                  <c:v>3.5798611111111107E-2</c:v>
                </c:pt>
                <c:pt idx="2923">
                  <c:v>3.5810185185185188E-2</c:v>
                </c:pt>
                <c:pt idx="2924">
                  <c:v>3.5821759259259262E-2</c:v>
                </c:pt>
                <c:pt idx="2925">
                  <c:v>3.5833333333333335E-2</c:v>
                </c:pt>
                <c:pt idx="2926">
                  <c:v>3.5844907407407409E-2</c:v>
                </c:pt>
                <c:pt idx="2927">
                  <c:v>3.5856481481481482E-2</c:v>
                </c:pt>
                <c:pt idx="2928">
                  <c:v>3.5868055555555556E-2</c:v>
                </c:pt>
                <c:pt idx="2929">
                  <c:v>3.5879629629629629E-2</c:v>
                </c:pt>
                <c:pt idx="2930">
                  <c:v>3.5891203703703703E-2</c:v>
                </c:pt>
                <c:pt idx="2931">
                  <c:v>3.5902777777777777E-2</c:v>
                </c:pt>
                <c:pt idx="2932">
                  <c:v>3.5914351851851857E-2</c:v>
                </c:pt>
                <c:pt idx="2933">
                  <c:v>3.5925925925925924E-2</c:v>
                </c:pt>
                <c:pt idx="2934">
                  <c:v>3.5937500000000004E-2</c:v>
                </c:pt>
                <c:pt idx="2935">
                  <c:v>3.5949074074074071E-2</c:v>
                </c:pt>
                <c:pt idx="2936">
                  <c:v>3.5960648148148151E-2</c:v>
                </c:pt>
                <c:pt idx="2937">
                  <c:v>3.5972222222222218E-2</c:v>
                </c:pt>
                <c:pt idx="2938">
                  <c:v>3.5983796296296298E-2</c:v>
                </c:pt>
                <c:pt idx="2939">
                  <c:v>3.5995370370370372E-2</c:v>
                </c:pt>
                <c:pt idx="2940">
                  <c:v>3.6006944444444446E-2</c:v>
                </c:pt>
                <c:pt idx="2941">
                  <c:v>3.6018518518518519E-2</c:v>
                </c:pt>
                <c:pt idx="2942">
                  <c:v>3.6030092592592593E-2</c:v>
                </c:pt>
                <c:pt idx="2943">
                  <c:v>3.6041666666666666E-2</c:v>
                </c:pt>
                <c:pt idx="2944">
                  <c:v>3.605324074074074E-2</c:v>
                </c:pt>
                <c:pt idx="2945">
                  <c:v>3.6064814814814813E-2</c:v>
                </c:pt>
                <c:pt idx="2946">
                  <c:v>3.6076388888888887E-2</c:v>
                </c:pt>
                <c:pt idx="2947">
                  <c:v>3.6087962962962968E-2</c:v>
                </c:pt>
                <c:pt idx="2948">
                  <c:v>3.6099537037037034E-2</c:v>
                </c:pt>
                <c:pt idx="2949">
                  <c:v>3.6111111111111115E-2</c:v>
                </c:pt>
                <c:pt idx="2950">
                  <c:v>3.6122685185185181E-2</c:v>
                </c:pt>
                <c:pt idx="2951">
                  <c:v>3.6134259259259262E-2</c:v>
                </c:pt>
                <c:pt idx="2952">
                  <c:v>3.6145833333333328E-2</c:v>
                </c:pt>
                <c:pt idx="2953">
                  <c:v>3.6157407407407409E-2</c:v>
                </c:pt>
                <c:pt idx="2954">
                  <c:v>3.6168981481481483E-2</c:v>
                </c:pt>
                <c:pt idx="2955">
                  <c:v>3.6180555555555556E-2</c:v>
                </c:pt>
                <c:pt idx="2956">
                  <c:v>3.619212962962963E-2</c:v>
                </c:pt>
                <c:pt idx="2957">
                  <c:v>3.6203703703703703E-2</c:v>
                </c:pt>
                <c:pt idx="2958">
                  <c:v>3.6215277777777777E-2</c:v>
                </c:pt>
                <c:pt idx="2959">
                  <c:v>3.622685185185185E-2</c:v>
                </c:pt>
                <c:pt idx="2960">
                  <c:v>3.6238425925925924E-2</c:v>
                </c:pt>
                <c:pt idx="2961">
                  <c:v>3.6249999999999998E-2</c:v>
                </c:pt>
                <c:pt idx="2962">
                  <c:v>3.6261574074074078E-2</c:v>
                </c:pt>
                <c:pt idx="2963">
                  <c:v>3.6273148148148145E-2</c:v>
                </c:pt>
                <c:pt idx="2964">
                  <c:v>3.6284722222222225E-2</c:v>
                </c:pt>
                <c:pt idx="2965">
                  <c:v>3.6296296296296292E-2</c:v>
                </c:pt>
                <c:pt idx="2966">
                  <c:v>3.6307870370370372E-2</c:v>
                </c:pt>
                <c:pt idx="2967">
                  <c:v>3.6319444444444439E-2</c:v>
                </c:pt>
                <c:pt idx="2968">
                  <c:v>3.6331018518518519E-2</c:v>
                </c:pt>
                <c:pt idx="2969">
                  <c:v>3.6342592592592593E-2</c:v>
                </c:pt>
                <c:pt idx="2970">
                  <c:v>3.6354166666666667E-2</c:v>
                </c:pt>
                <c:pt idx="2971">
                  <c:v>3.636574074074074E-2</c:v>
                </c:pt>
                <c:pt idx="2972">
                  <c:v>3.6377314814814814E-2</c:v>
                </c:pt>
                <c:pt idx="2973">
                  <c:v>3.6388888888888887E-2</c:v>
                </c:pt>
                <c:pt idx="2974">
                  <c:v>3.6400462962962961E-2</c:v>
                </c:pt>
                <c:pt idx="2975">
                  <c:v>3.6412037037037034E-2</c:v>
                </c:pt>
                <c:pt idx="2976">
                  <c:v>3.6423611111111115E-2</c:v>
                </c:pt>
                <c:pt idx="2977">
                  <c:v>3.6435185185185189E-2</c:v>
                </c:pt>
                <c:pt idx="2978">
                  <c:v>3.6446759259259262E-2</c:v>
                </c:pt>
                <c:pt idx="2979">
                  <c:v>3.6458333333333336E-2</c:v>
                </c:pt>
                <c:pt idx="2980">
                  <c:v>3.6469907407407402E-2</c:v>
                </c:pt>
                <c:pt idx="2981">
                  <c:v>3.6481481481481483E-2</c:v>
                </c:pt>
                <c:pt idx="2982">
                  <c:v>3.6493055555555549E-2</c:v>
                </c:pt>
                <c:pt idx="2983">
                  <c:v>3.650462962962963E-2</c:v>
                </c:pt>
                <c:pt idx="2984">
                  <c:v>3.6516203703703703E-2</c:v>
                </c:pt>
                <c:pt idx="2985">
                  <c:v>3.6527777777777777E-2</c:v>
                </c:pt>
                <c:pt idx="2986">
                  <c:v>3.6539351851851851E-2</c:v>
                </c:pt>
                <c:pt idx="2987">
                  <c:v>3.6550925925925924E-2</c:v>
                </c:pt>
                <c:pt idx="2988">
                  <c:v>3.6562499999999998E-2</c:v>
                </c:pt>
                <c:pt idx="2989">
                  <c:v>3.6574074074074071E-2</c:v>
                </c:pt>
                <c:pt idx="2990">
                  <c:v>3.6585648148148145E-2</c:v>
                </c:pt>
                <c:pt idx="2991">
                  <c:v>3.6597222222222225E-2</c:v>
                </c:pt>
                <c:pt idx="2992">
                  <c:v>3.6608796296296299E-2</c:v>
                </c:pt>
                <c:pt idx="2993">
                  <c:v>3.6620370370370373E-2</c:v>
                </c:pt>
                <c:pt idx="2994">
                  <c:v>3.6631944444444446E-2</c:v>
                </c:pt>
                <c:pt idx="2995">
                  <c:v>3.664351851851852E-2</c:v>
                </c:pt>
                <c:pt idx="2996">
                  <c:v>3.6655092592592593E-2</c:v>
                </c:pt>
                <c:pt idx="2997">
                  <c:v>3.6666666666666667E-2</c:v>
                </c:pt>
                <c:pt idx="2998">
                  <c:v>3.667824074074074E-2</c:v>
                </c:pt>
                <c:pt idx="2999">
                  <c:v>3.6689814814814821E-2</c:v>
                </c:pt>
                <c:pt idx="3000">
                  <c:v>3.6701388888888888E-2</c:v>
                </c:pt>
                <c:pt idx="3001">
                  <c:v>3.6712962962962961E-2</c:v>
                </c:pt>
                <c:pt idx="3002">
                  <c:v>3.6724537037037035E-2</c:v>
                </c:pt>
                <c:pt idx="3003">
                  <c:v>3.6736111111111108E-2</c:v>
                </c:pt>
                <c:pt idx="3004">
                  <c:v>3.6747685185185182E-2</c:v>
                </c:pt>
                <c:pt idx="3005">
                  <c:v>3.6759259259259255E-2</c:v>
                </c:pt>
                <c:pt idx="3006">
                  <c:v>3.6770833333333336E-2</c:v>
                </c:pt>
                <c:pt idx="3007">
                  <c:v>3.6782407407407409E-2</c:v>
                </c:pt>
                <c:pt idx="3008">
                  <c:v>3.6793981481481483E-2</c:v>
                </c:pt>
                <c:pt idx="3009">
                  <c:v>3.6805555555555557E-2</c:v>
                </c:pt>
                <c:pt idx="3010">
                  <c:v>3.681712962962963E-2</c:v>
                </c:pt>
                <c:pt idx="3011">
                  <c:v>3.6828703703703704E-2</c:v>
                </c:pt>
                <c:pt idx="3012">
                  <c:v>3.6840277777777777E-2</c:v>
                </c:pt>
                <c:pt idx="3013">
                  <c:v>3.6851851851851851E-2</c:v>
                </c:pt>
                <c:pt idx="3014">
                  <c:v>3.6863425925925931E-2</c:v>
                </c:pt>
                <c:pt idx="3015">
                  <c:v>3.6874999999999998E-2</c:v>
                </c:pt>
                <c:pt idx="3016">
                  <c:v>3.6886574074074079E-2</c:v>
                </c:pt>
                <c:pt idx="3017">
                  <c:v>3.6898148148148145E-2</c:v>
                </c:pt>
                <c:pt idx="3018">
                  <c:v>3.6909722222222226E-2</c:v>
                </c:pt>
                <c:pt idx="3019">
                  <c:v>3.6921296296296292E-2</c:v>
                </c:pt>
                <c:pt idx="3020">
                  <c:v>3.6932870370370366E-2</c:v>
                </c:pt>
                <c:pt idx="3021">
                  <c:v>3.6944444444444446E-2</c:v>
                </c:pt>
                <c:pt idx="3022">
                  <c:v>3.695601851851852E-2</c:v>
                </c:pt>
                <c:pt idx="3023">
                  <c:v>3.6967592592592594E-2</c:v>
                </c:pt>
                <c:pt idx="3024">
                  <c:v>3.6979166666666667E-2</c:v>
                </c:pt>
                <c:pt idx="3025">
                  <c:v>3.6990740740740741E-2</c:v>
                </c:pt>
                <c:pt idx="3026">
                  <c:v>3.7002314814814814E-2</c:v>
                </c:pt>
                <c:pt idx="3027">
                  <c:v>3.7013888888888888E-2</c:v>
                </c:pt>
                <c:pt idx="3028">
                  <c:v>3.7025462962962961E-2</c:v>
                </c:pt>
                <c:pt idx="3029">
                  <c:v>3.7037037037037042E-2</c:v>
                </c:pt>
                <c:pt idx="3030">
                  <c:v>3.7048611111111109E-2</c:v>
                </c:pt>
                <c:pt idx="3031">
                  <c:v>3.7060185185185189E-2</c:v>
                </c:pt>
                <c:pt idx="3032">
                  <c:v>3.7071759259259256E-2</c:v>
                </c:pt>
                <c:pt idx="3033">
                  <c:v>3.7083333333333336E-2</c:v>
                </c:pt>
                <c:pt idx="3034">
                  <c:v>3.7094907407407403E-2</c:v>
                </c:pt>
                <c:pt idx="3035">
                  <c:v>3.7106481481481483E-2</c:v>
                </c:pt>
                <c:pt idx="3036">
                  <c:v>3.7118055555555557E-2</c:v>
                </c:pt>
                <c:pt idx="3037">
                  <c:v>3.712962962962963E-2</c:v>
                </c:pt>
                <c:pt idx="3038">
                  <c:v>3.7141203703703704E-2</c:v>
                </c:pt>
                <c:pt idx="3039">
                  <c:v>3.7152777777777778E-2</c:v>
                </c:pt>
                <c:pt idx="3040">
                  <c:v>3.7164351851851851E-2</c:v>
                </c:pt>
                <c:pt idx="3041">
                  <c:v>3.7175925925925925E-2</c:v>
                </c:pt>
                <c:pt idx="3042">
                  <c:v>3.7187499999999998E-2</c:v>
                </c:pt>
                <c:pt idx="3043">
                  <c:v>3.7199074074074072E-2</c:v>
                </c:pt>
                <c:pt idx="3044">
                  <c:v>3.7210648148148152E-2</c:v>
                </c:pt>
                <c:pt idx="3045">
                  <c:v>3.7222222222222219E-2</c:v>
                </c:pt>
                <c:pt idx="3046">
                  <c:v>3.72337962962963E-2</c:v>
                </c:pt>
                <c:pt idx="3047">
                  <c:v>3.7245370370370366E-2</c:v>
                </c:pt>
                <c:pt idx="3048">
                  <c:v>3.7256944444444447E-2</c:v>
                </c:pt>
                <c:pt idx="3049">
                  <c:v>3.7268518518518513E-2</c:v>
                </c:pt>
                <c:pt idx="3050">
                  <c:v>3.7280092592592594E-2</c:v>
                </c:pt>
                <c:pt idx="3051">
                  <c:v>3.7291666666666667E-2</c:v>
                </c:pt>
                <c:pt idx="3052">
                  <c:v>3.7303240740740741E-2</c:v>
                </c:pt>
                <c:pt idx="3053">
                  <c:v>3.7314814814814815E-2</c:v>
                </c:pt>
                <c:pt idx="3054">
                  <c:v>3.7326388888888888E-2</c:v>
                </c:pt>
                <c:pt idx="3055">
                  <c:v>3.7337962962962962E-2</c:v>
                </c:pt>
                <c:pt idx="3056">
                  <c:v>3.7349537037037035E-2</c:v>
                </c:pt>
                <c:pt idx="3057">
                  <c:v>3.7361111111111109E-2</c:v>
                </c:pt>
                <c:pt idx="3058">
                  <c:v>3.7372685185185189E-2</c:v>
                </c:pt>
                <c:pt idx="3059">
                  <c:v>3.7384259259259263E-2</c:v>
                </c:pt>
                <c:pt idx="3060">
                  <c:v>3.7395833333333336E-2</c:v>
                </c:pt>
                <c:pt idx="3061">
                  <c:v>3.740740740740741E-2</c:v>
                </c:pt>
                <c:pt idx="3062">
                  <c:v>3.7418981481481477E-2</c:v>
                </c:pt>
                <c:pt idx="3063">
                  <c:v>3.7430555555555557E-2</c:v>
                </c:pt>
                <c:pt idx="3064">
                  <c:v>3.7442129629629624E-2</c:v>
                </c:pt>
                <c:pt idx="3065">
                  <c:v>3.7453703703703704E-2</c:v>
                </c:pt>
                <c:pt idx="3066">
                  <c:v>3.7465277777777778E-2</c:v>
                </c:pt>
                <c:pt idx="3067">
                  <c:v>3.7476851851851851E-2</c:v>
                </c:pt>
                <c:pt idx="3068">
                  <c:v>3.7488425925925925E-2</c:v>
                </c:pt>
                <c:pt idx="3069">
                  <c:v>3.7499999999999999E-2</c:v>
                </c:pt>
                <c:pt idx="3070">
                  <c:v>3.7511574074074072E-2</c:v>
                </c:pt>
                <c:pt idx="3071">
                  <c:v>3.7523148148148146E-2</c:v>
                </c:pt>
                <c:pt idx="3072">
                  <c:v>3.7534722222222219E-2</c:v>
                </c:pt>
                <c:pt idx="3073">
                  <c:v>3.75462962962963E-2</c:v>
                </c:pt>
                <c:pt idx="3074">
                  <c:v>3.7557870370370373E-2</c:v>
                </c:pt>
                <c:pt idx="3075">
                  <c:v>3.7569444444444447E-2</c:v>
                </c:pt>
                <c:pt idx="3076">
                  <c:v>3.7581018518518521E-2</c:v>
                </c:pt>
                <c:pt idx="3077">
                  <c:v>3.7592592592592594E-2</c:v>
                </c:pt>
                <c:pt idx="3078">
                  <c:v>3.7604166666666668E-2</c:v>
                </c:pt>
                <c:pt idx="3079">
                  <c:v>3.7615740740740741E-2</c:v>
                </c:pt>
                <c:pt idx="3080">
                  <c:v>3.7627314814814815E-2</c:v>
                </c:pt>
                <c:pt idx="3081">
                  <c:v>3.7638888888888895E-2</c:v>
                </c:pt>
                <c:pt idx="3082">
                  <c:v>3.7650462962962962E-2</c:v>
                </c:pt>
                <c:pt idx="3083">
                  <c:v>3.7662037037037036E-2</c:v>
                </c:pt>
                <c:pt idx="3084">
                  <c:v>3.7673611111111109E-2</c:v>
                </c:pt>
                <c:pt idx="3085">
                  <c:v>3.7685185185185183E-2</c:v>
                </c:pt>
                <c:pt idx="3086">
                  <c:v>3.7696759259259256E-2</c:v>
                </c:pt>
                <c:pt idx="3087">
                  <c:v>3.770833333333333E-2</c:v>
                </c:pt>
                <c:pt idx="3088">
                  <c:v>3.771990740740741E-2</c:v>
                </c:pt>
                <c:pt idx="3089">
                  <c:v>3.7731481481481484E-2</c:v>
                </c:pt>
                <c:pt idx="3090">
                  <c:v>3.7743055555555557E-2</c:v>
                </c:pt>
                <c:pt idx="3091">
                  <c:v>3.7754629629629631E-2</c:v>
                </c:pt>
                <c:pt idx="3092">
                  <c:v>3.7766203703703705E-2</c:v>
                </c:pt>
                <c:pt idx="3093">
                  <c:v>3.7777777777777778E-2</c:v>
                </c:pt>
                <c:pt idx="3094">
                  <c:v>3.7789351851851852E-2</c:v>
                </c:pt>
                <c:pt idx="3095">
                  <c:v>3.7800925925925925E-2</c:v>
                </c:pt>
                <c:pt idx="3096">
                  <c:v>3.7812500000000006E-2</c:v>
                </c:pt>
                <c:pt idx="3097">
                  <c:v>3.7824074074074072E-2</c:v>
                </c:pt>
                <c:pt idx="3098">
                  <c:v>3.7835648148148153E-2</c:v>
                </c:pt>
                <c:pt idx="3099">
                  <c:v>3.784722222222222E-2</c:v>
                </c:pt>
                <c:pt idx="3100">
                  <c:v>3.78587962962963E-2</c:v>
                </c:pt>
                <c:pt idx="3101">
                  <c:v>3.7870370370370367E-2</c:v>
                </c:pt>
                <c:pt idx="3102">
                  <c:v>3.788194444444444E-2</c:v>
                </c:pt>
                <c:pt idx="3103">
                  <c:v>3.7893518518518521E-2</c:v>
                </c:pt>
                <c:pt idx="3104">
                  <c:v>3.7905092592592594E-2</c:v>
                </c:pt>
                <c:pt idx="3105">
                  <c:v>3.7916666666666668E-2</c:v>
                </c:pt>
                <c:pt idx="3106">
                  <c:v>3.7928240740740742E-2</c:v>
                </c:pt>
                <c:pt idx="3107">
                  <c:v>3.7939814814814815E-2</c:v>
                </c:pt>
                <c:pt idx="3108">
                  <c:v>3.7951388888888889E-2</c:v>
                </c:pt>
                <c:pt idx="3109">
                  <c:v>3.7962962962962962E-2</c:v>
                </c:pt>
                <c:pt idx="3110">
                  <c:v>3.7974537037037036E-2</c:v>
                </c:pt>
                <c:pt idx="3111">
                  <c:v>3.7986111111111116E-2</c:v>
                </c:pt>
                <c:pt idx="3112">
                  <c:v>3.7997685185185183E-2</c:v>
                </c:pt>
                <c:pt idx="3113">
                  <c:v>3.8009259259259263E-2</c:v>
                </c:pt>
                <c:pt idx="3114">
                  <c:v>3.802083333333333E-2</c:v>
                </c:pt>
                <c:pt idx="3115">
                  <c:v>3.8032407407407411E-2</c:v>
                </c:pt>
                <c:pt idx="3116">
                  <c:v>3.8043981481481477E-2</c:v>
                </c:pt>
                <c:pt idx="3117">
                  <c:v>3.8055555555555558E-2</c:v>
                </c:pt>
                <c:pt idx="3118">
                  <c:v>3.8067129629629631E-2</c:v>
                </c:pt>
                <c:pt idx="3119">
                  <c:v>3.8078703703703705E-2</c:v>
                </c:pt>
                <c:pt idx="3120">
                  <c:v>3.8090277777777778E-2</c:v>
                </c:pt>
                <c:pt idx="3121">
                  <c:v>3.8101851851851852E-2</c:v>
                </c:pt>
                <c:pt idx="3122">
                  <c:v>3.8113425925925926E-2</c:v>
                </c:pt>
                <c:pt idx="3123">
                  <c:v>3.8124999999999999E-2</c:v>
                </c:pt>
                <c:pt idx="3124">
                  <c:v>3.8136574074074073E-2</c:v>
                </c:pt>
                <c:pt idx="3125">
                  <c:v>3.8148148148148146E-2</c:v>
                </c:pt>
                <c:pt idx="3126">
                  <c:v>3.8159722222222227E-2</c:v>
                </c:pt>
                <c:pt idx="3127">
                  <c:v>3.8171296296296293E-2</c:v>
                </c:pt>
                <c:pt idx="3128">
                  <c:v>3.8182870370370374E-2</c:v>
                </c:pt>
                <c:pt idx="3129">
                  <c:v>3.8194444444444441E-2</c:v>
                </c:pt>
                <c:pt idx="3130">
                  <c:v>3.8206018518518521E-2</c:v>
                </c:pt>
                <c:pt idx="3131">
                  <c:v>3.8217592592592588E-2</c:v>
                </c:pt>
                <c:pt idx="3132">
                  <c:v>3.8229166666666668E-2</c:v>
                </c:pt>
                <c:pt idx="3133">
                  <c:v>3.8240740740740742E-2</c:v>
                </c:pt>
                <c:pt idx="3134">
                  <c:v>3.8252314814814815E-2</c:v>
                </c:pt>
                <c:pt idx="3135">
                  <c:v>3.8263888888888889E-2</c:v>
                </c:pt>
                <c:pt idx="3136">
                  <c:v>3.8275462962962963E-2</c:v>
                </c:pt>
                <c:pt idx="3137">
                  <c:v>3.8287037037037036E-2</c:v>
                </c:pt>
                <c:pt idx="3138">
                  <c:v>3.829861111111111E-2</c:v>
                </c:pt>
                <c:pt idx="3139">
                  <c:v>3.8310185185185183E-2</c:v>
                </c:pt>
                <c:pt idx="3140">
                  <c:v>3.8321759259259257E-2</c:v>
                </c:pt>
                <c:pt idx="3141">
                  <c:v>3.8333333333333337E-2</c:v>
                </c:pt>
                <c:pt idx="3142">
                  <c:v>3.8344907407407411E-2</c:v>
                </c:pt>
                <c:pt idx="3143">
                  <c:v>3.8356481481481484E-2</c:v>
                </c:pt>
                <c:pt idx="3144">
                  <c:v>3.8368055555555551E-2</c:v>
                </c:pt>
                <c:pt idx="3145">
                  <c:v>3.8379629629629632E-2</c:v>
                </c:pt>
                <c:pt idx="3146">
                  <c:v>3.8391203703703698E-2</c:v>
                </c:pt>
                <c:pt idx="3147">
                  <c:v>3.8402777777777779E-2</c:v>
                </c:pt>
                <c:pt idx="3148">
                  <c:v>3.8414351851851852E-2</c:v>
                </c:pt>
                <c:pt idx="3149">
                  <c:v>3.8425925925925926E-2</c:v>
                </c:pt>
                <c:pt idx="3150">
                  <c:v>3.8437499999999999E-2</c:v>
                </c:pt>
                <c:pt idx="3151">
                  <c:v>3.8449074074074073E-2</c:v>
                </c:pt>
                <c:pt idx="3152">
                  <c:v>3.8460648148148147E-2</c:v>
                </c:pt>
                <c:pt idx="3153">
                  <c:v>3.847222222222222E-2</c:v>
                </c:pt>
                <c:pt idx="3154">
                  <c:v>3.8483796296296294E-2</c:v>
                </c:pt>
                <c:pt idx="3155">
                  <c:v>3.8495370370370367E-2</c:v>
                </c:pt>
                <c:pt idx="3156">
                  <c:v>3.8506944444444448E-2</c:v>
                </c:pt>
                <c:pt idx="3157">
                  <c:v>3.8518518518518521E-2</c:v>
                </c:pt>
                <c:pt idx="3158">
                  <c:v>3.8530092592592595E-2</c:v>
                </c:pt>
                <c:pt idx="3159">
                  <c:v>3.8541666666666669E-2</c:v>
                </c:pt>
                <c:pt idx="3160">
                  <c:v>3.8553240740740742E-2</c:v>
                </c:pt>
                <c:pt idx="3161">
                  <c:v>3.8564814814814816E-2</c:v>
                </c:pt>
                <c:pt idx="3162">
                  <c:v>3.8576388888888889E-2</c:v>
                </c:pt>
                <c:pt idx="3163">
                  <c:v>3.858796296296297E-2</c:v>
                </c:pt>
                <c:pt idx="3164">
                  <c:v>3.8599537037037036E-2</c:v>
                </c:pt>
                <c:pt idx="3165">
                  <c:v>3.861111111111111E-2</c:v>
                </c:pt>
                <c:pt idx="3166">
                  <c:v>3.8622685185185184E-2</c:v>
                </c:pt>
                <c:pt idx="3167">
                  <c:v>3.8634259259259257E-2</c:v>
                </c:pt>
                <c:pt idx="3168">
                  <c:v>3.8645833333333331E-2</c:v>
                </c:pt>
                <c:pt idx="3169">
                  <c:v>3.8657407407407404E-2</c:v>
                </c:pt>
                <c:pt idx="3170">
                  <c:v>3.8668981481481478E-2</c:v>
                </c:pt>
                <c:pt idx="3171">
                  <c:v>3.8680555555555558E-2</c:v>
                </c:pt>
                <c:pt idx="3172">
                  <c:v>3.8692129629629632E-2</c:v>
                </c:pt>
                <c:pt idx="3173">
                  <c:v>3.8703703703703705E-2</c:v>
                </c:pt>
                <c:pt idx="3174">
                  <c:v>3.8715277777777779E-2</c:v>
                </c:pt>
                <c:pt idx="3175">
                  <c:v>3.8726851851851853E-2</c:v>
                </c:pt>
                <c:pt idx="3176">
                  <c:v>3.8738425925925926E-2</c:v>
                </c:pt>
                <c:pt idx="3177">
                  <c:v>3.875E-2</c:v>
                </c:pt>
                <c:pt idx="3178">
                  <c:v>3.876157407407408E-2</c:v>
                </c:pt>
                <c:pt idx="3179">
                  <c:v>3.8773148148148147E-2</c:v>
                </c:pt>
                <c:pt idx="3180">
                  <c:v>3.8784722222222227E-2</c:v>
                </c:pt>
                <c:pt idx="3181">
                  <c:v>3.8796296296296294E-2</c:v>
                </c:pt>
                <c:pt idx="3182">
                  <c:v>3.8807870370370375E-2</c:v>
                </c:pt>
                <c:pt idx="3183">
                  <c:v>3.8819444444444441E-2</c:v>
                </c:pt>
                <c:pt idx="3184">
                  <c:v>3.8831018518518515E-2</c:v>
                </c:pt>
                <c:pt idx="3185">
                  <c:v>3.8842592592592588E-2</c:v>
                </c:pt>
                <c:pt idx="3186">
                  <c:v>3.8854166666666669E-2</c:v>
                </c:pt>
                <c:pt idx="3187">
                  <c:v>3.8865740740740742E-2</c:v>
                </c:pt>
                <c:pt idx="3188">
                  <c:v>3.8877314814814816E-2</c:v>
                </c:pt>
                <c:pt idx="3189">
                  <c:v>3.8877314814814816E-2</c:v>
                </c:pt>
                <c:pt idx="3190">
                  <c:v>3.888888888888889E-2</c:v>
                </c:pt>
                <c:pt idx="3191">
                  <c:v>3.8900462962962963E-2</c:v>
                </c:pt>
                <c:pt idx="3192">
                  <c:v>3.8912037037037037E-2</c:v>
                </c:pt>
                <c:pt idx="3193">
                  <c:v>3.892361111111111E-2</c:v>
                </c:pt>
                <c:pt idx="3194">
                  <c:v>3.8935185185185191E-2</c:v>
                </c:pt>
                <c:pt idx="3195">
                  <c:v>3.8946759259259257E-2</c:v>
                </c:pt>
                <c:pt idx="3196">
                  <c:v>3.8958333333333338E-2</c:v>
                </c:pt>
                <c:pt idx="3197">
                  <c:v>3.8969907407407404E-2</c:v>
                </c:pt>
                <c:pt idx="3198">
                  <c:v>3.8981481481481485E-2</c:v>
                </c:pt>
                <c:pt idx="3199">
                  <c:v>3.8993055555555552E-2</c:v>
                </c:pt>
                <c:pt idx="3200">
                  <c:v>3.9004629629629632E-2</c:v>
                </c:pt>
                <c:pt idx="3201">
                  <c:v>3.9016203703703699E-2</c:v>
                </c:pt>
                <c:pt idx="3202">
                  <c:v>3.9027777777777779E-2</c:v>
                </c:pt>
                <c:pt idx="3203">
                  <c:v>3.9039351851851853E-2</c:v>
                </c:pt>
                <c:pt idx="3204">
                  <c:v>3.9050925925925926E-2</c:v>
                </c:pt>
                <c:pt idx="3205">
                  <c:v>3.90625E-2</c:v>
                </c:pt>
                <c:pt idx="3206">
                  <c:v>3.9074074074074074E-2</c:v>
                </c:pt>
                <c:pt idx="3207">
                  <c:v>3.9085648148148147E-2</c:v>
                </c:pt>
                <c:pt idx="3208">
                  <c:v>3.9097222222222221E-2</c:v>
                </c:pt>
                <c:pt idx="3209">
                  <c:v>3.9108796296296301E-2</c:v>
                </c:pt>
                <c:pt idx="3210">
                  <c:v>3.9120370370370368E-2</c:v>
                </c:pt>
                <c:pt idx="3211">
                  <c:v>3.9131944444444448E-2</c:v>
                </c:pt>
                <c:pt idx="3212">
                  <c:v>3.9143518518518515E-2</c:v>
                </c:pt>
                <c:pt idx="3213">
                  <c:v>3.9155092592592596E-2</c:v>
                </c:pt>
                <c:pt idx="3214">
                  <c:v>3.9166666666666662E-2</c:v>
                </c:pt>
                <c:pt idx="3215">
                  <c:v>3.9178240740740743E-2</c:v>
                </c:pt>
                <c:pt idx="3216">
                  <c:v>3.9189814814814809E-2</c:v>
                </c:pt>
                <c:pt idx="3217">
                  <c:v>3.920138888888889E-2</c:v>
                </c:pt>
                <c:pt idx="3218">
                  <c:v>3.9212962962962963E-2</c:v>
                </c:pt>
                <c:pt idx="3219">
                  <c:v>3.9224537037037037E-2</c:v>
                </c:pt>
                <c:pt idx="3220">
                  <c:v>3.923611111111111E-2</c:v>
                </c:pt>
                <c:pt idx="3221">
                  <c:v>3.9247685185185184E-2</c:v>
                </c:pt>
                <c:pt idx="3222">
                  <c:v>3.9259259259259258E-2</c:v>
                </c:pt>
                <c:pt idx="3223">
                  <c:v>3.9270833333333331E-2</c:v>
                </c:pt>
                <c:pt idx="3224">
                  <c:v>3.9282407407407412E-2</c:v>
                </c:pt>
                <c:pt idx="3225">
                  <c:v>3.9293981481481485E-2</c:v>
                </c:pt>
                <c:pt idx="3226">
                  <c:v>3.9305555555555559E-2</c:v>
                </c:pt>
                <c:pt idx="3227">
                  <c:v>3.9317129629629625E-2</c:v>
                </c:pt>
                <c:pt idx="3228">
                  <c:v>3.9328703703703706E-2</c:v>
                </c:pt>
                <c:pt idx="3229">
                  <c:v>3.9340277777777773E-2</c:v>
                </c:pt>
                <c:pt idx="3230">
                  <c:v>3.9351851851851853E-2</c:v>
                </c:pt>
                <c:pt idx="3231">
                  <c:v>3.936342592592592E-2</c:v>
                </c:pt>
                <c:pt idx="3232">
                  <c:v>3.9375E-2</c:v>
                </c:pt>
                <c:pt idx="3233">
                  <c:v>3.9386574074074074E-2</c:v>
                </c:pt>
                <c:pt idx="3234">
                  <c:v>3.9398148148148147E-2</c:v>
                </c:pt>
                <c:pt idx="3235">
                  <c:v>3.9409722222222221E-2</c:v>
                </c:pt>
                <c:pt idx="3236">
                  <c:v>3.9421296296296295E-2</c:v>
                </c:pt>
                <c:pt idx="3237">
                  <c:v>3.9432870370370368E-2</c:v>
                </c:pt>
                <c:pt idx="3238">
                  <c:v>3.9444444444444442E-2</c:v>
                </c:pt>
                <c:pt idx="3239">
                  <c:v>3.9456018518518522E-2</c:v>
                </c:pt>
                <c:pt idx="3240">
                  <c:v>3.9467592592592596E-2</c:v>
                </c:pt>
                <c:pt idx="3241">
                  <c:v>3.9479166666666669E-2</c:v>
                </c:pt>
                <c:pt idx="3242">
                  <c:v>3.9490740740740743E-2</c:v>
                </c:pt>
                <c:pt idx="3243">
                  <c:v>3.9502314814814816E-2</c:v>
                </c:pt>
                <c:pt idx="3244">
                  <c:v>3.951388888888889E-2</c:v>
                </c:pt>
                <c:pt idx="3245">
                  <c:v>3.9525462962962964E-2</c:v>
                </c:pt>
                <c:pt idx="3246">
                  <c:v>3.953703703703703E-2</c:v>
                </c:pt>
                <c:pt idx="3247">
                  <c:v>3.9548611111111111E-2</c:v>
                </c:pt>
                <c:pt idx="3248">
                  <c:v>3.9560185185185184E-2</c:v>
                </c:pt>
                <c:pt idx="3249">
                  <c:v>3.9571759259259258E-2</c:v>
                </c:pt>
                <c:pt idx="3250">
                  <c:v>3.9583333333333331E-2</c:v>
                </c:pt>
                <c:pt idx="3251">
                  <c:v>3.9594907407407405E-2</c:v>
                </c:pt>
                <c:pt idx="3252">
                  <c:v>3.9606481481481479E-2</c:v>
                </c:pt>
                <c:pt idx="3253">
                  <c:v>3.9618055555555552E-2</c:v>
                </c:pt>
                <c:pt idx="3254">
                  <c:v>3.9629629629629633E-2</c:v>
                </c:pt>
                <c:pt idx="3255">
                  <c:v>3.9641203703703706E-2</c:v>
                </c:pt>
                <c:pt idx="3256">
                  <c:v>3.965277777777778E-2</c:v>
                </c:pt>
                <c:pt idx="3257">
                  <c:v>3.9664351851851853E-2</c:v>
                </c:pt>
                <c:pt idx="3258">
                  <c:v>3.9675925925925927E-2</c:v>
                </c:pt>
                <c:pt idx="3259">
                  <c:v>3.9687500000000001E-2</c:v>
                </c:pt>
                <c:pt idx="3260">
                  <c:v>3.9699074074074074E-2</c:v>
                </c:pt>
                <c:pt idx="3261">
                  <c:v>3.9710648148148148E-2</c:v>
                </c:pt>
                <c:pt idx="3262">
                  <c:v>3.9722222222222221E-2</c:v>
                </c:pt>
                <c:pt idx="3263">
                  <c:v>3.9733796296296302E-2</c:v>
                </c:pt>
                <c:pt idx="3264">
                  <c:v>3.9745370370370368E-2</c:v>
                </c:pt>
                <c:pt idx="3265">
                  <c:v>3.9756944444444449E-2</c:v>
                </c:pt>
                <c:pt idx="3266">
                  <c:v>3.9768518518518516E-2</c:v>
                </c:pt>
                <c:pt idx="3267">
                  <c:v>3.9780092592592589E-2</c:v>
                </c:pt>
                <c:pt idx="3268">
                  <c:v>3.9791666666666663E-2</c:v>
                </c:pt>
                <c:pt idx="3269">
                  <c:v>3.9803240740740743E-2</c:v>
                </c:pt>
                <c:pt idx="3270">
                  <c:v>3.9814814814814817E-2</c:v>
                </c:pt>
                <c:pt idx="3271">
                  <c:v>3.982638888888889E-2</c:v>
                </c:pt>
                <c:pt idx="3272">
                  <c:v>3.9837962962962964E-2</c:v>
                </c:pt>
                <c:pt idx="3273">
                  <c:v>3.9849537037037037E-2</c:v>
                </c:pt>
                <c:pt idx="3274">
                  <c:v>3.9861111111111111E-2</c:v>
                </c:pt>
                <c:pt idx="3275">
                  <c:v>3.9872685185185185E-2</c:v>
                </c:pt>
                <c:pt idx="3276">
                  <c:v>3.9884259259259258E-2</c:v>
                </c:pt>
                <c:pt idx="3277">
                  <c:v>3.9895833333333332E-2</c:v>
                </c:pt>
                <c:pt idx="3278">
                  <c:v>3.9907407407407412E-2</c:v>
                </c:pt>
                <c:pt idx="3279">
                  <c:v>3.9918981481481479E-2</c:v>
                </c:pt>
                <c:pt idx="3280">
                  <c:v>3.9930555555555559E-2</c:v>
                </c:pt>
                <c:pt idx="3281">
                  <c:v>3.9942129629629626E-2</c:v>
                </c:pt>
                <c:pt idx="3282">
                  <c:v>3.9953703703703707E-2</c:v>
                </c:pt>
                <c:pt idx="3283">
                  <c:v>3.9965277777777773E-2</c:v>
                </c:pt>
                <c:pt idx="3284">
                  <c:v>3.9976851851851854E-2</c:v>
                </c:pt>
                <c:pt idx="3285">
                  <c:v>3.9988425925925927E-2</c:v>
                </c:pt>
                <c:pt idx="3286">
                  <c:v>0.04</c:v>
                </c:pt>
                <c:pt idx="3287">
                  <c:v>4.0011574074074074E-2</c:v>
                </c:pt>
                <c:pt idx="3288">
                  <c:v>4.0023148148148148E-2</c:v>
                </c:pt>
                <c:pt idx="3289">
                  <c:v>4.0034722222222222E-2</c:v>
                </c:pt>
                <c:pt idx="3290">
                  <c:v>4.0046296296296295E-2</c:v>
                </c:pt>
                <c:pt idx="3291">
                  <c:v>4.0057870370370369E-2</c:v>
                </c:pt>
                <c:pt idx="3292">
                  <c:v>4.0069444444444442E-2</c:v>
                </c:pt>
                <c:pt idx="3293">
                  <c:v>4.0081018518518523E-2</c:v>
                </c:pt>
                <c:pt idx="3294">
                  <c:v>4.0092592592592589E-2</c:v>
                </c:pt>
                <c:pt idx="3295">
                  <c:v>4.010416666666667E-2</c:v>
                </c:pt>
                <c:pt idx="3296">
                  <c:v>4.0115740740740737E-2</c:v>
                </c:pt>
                <c:pt idx="3297">
                  <c:v>4.0127314814814817E-2</c:v>
                </c:pt>
                <c:pt idx="3298">
                  <c:v>4.0138888888888884E-2</c:v>
                </c:pt>
                <c:pt idx="3299">
                  <c:v>4.0150462962962964E-2</c:v>
                </c:pt>
                <c:pt idx="3300">
                  <c:v>4.0162037037037038E-2</c:v>
                </c:pt>
                <c:pt idx="3301">
                  <c:v>4.0173611111111111E-2</c:v>
                </c:pt>
                <c:pt idx="3302">
                  <c:v>4.0185185185185185E-2</c:v>
                </c:pt>
                <c:pt idx="3303">
                  <c:v>4.0196759259259258E-2</c:v>
                </c:pt>
                <c:pt idx="3304">
                  <c:v>4.0208333333333332E-2</c:v>
                </c:pt>
                <c:pt idx="3305">
                  <c:v>4.0219907407407406E-2</c:v>
                </c:pt>
                <c:pt idx="3306">
                  <c:v>4.0231481481481479E-2</c:v>
                </c:pt>
                <c:pt idx="3307">
                  <c:v>4.024305555555556E-2</c:v>
                </c:pt>
                <c:pt idx="3308">
                  <c:v>4.0254629629629633E-2</c:v>
                </c:pt>
                <c:pt idx="3309">
                  <c:v>4.02662037037037E-2</c:v>
                </c:pt>
                <c:pt idx="3310">
                  <c:v>4.027777777777778E-2</c:v>
                </c:pt>
                <c:pt idx="3311">
                  <c:v>4.0289351851851847E-2</c:v>
                </c:pt>
                <c:pt idx="3312">
                  <c:v>4.0300925925925928E-2</c:v>
                </c:pt>
                <c:pt idx="3313">
                  <c:v>4.0312499999999994E-2</c:v>
                </c:pt>
                <c:pt idx="3314">
                  <c:v>4.0324074074074075E-2</c:v>
                </c:pt>
                <c:pt idx="3315">
                  <c:v>4.0335648148148148E-2</c:v>
                </c:pt>
                <c:pt idx="3316">
                  <c:v>4.0347222222222222E-2</c:v>
                </c:pt>
                <c:pt idx="3317">
                  <c:v>4.0358796296296295E-2</c:v>
                </c:pt>
                <c:pt idx="3318">
                  <c:v>4.0370370370370369E-2</c:v>
                </c:pt>
                <c:pt idx="3319">
                  <c:v>4.0381944444444443E-2</c:v>
                </c:pt>
                <c:pt idx="3320">
                  <c:v>4.0393518518518516E-2</c:v>
                </c:pt>
                <c:pt idx="3321">
                  <c:v>4.040509259259259E-2</c:v>
                </c:pt>
                <c:pt idx="3322">
                  <c:v>4.041666666666667E-2</c:v>
                </c:pt>
                <c:pt idx="3323">
                  <c:v>4.0428240740740744E-2</c:v>
                </c:pt>
                <c:pt idx="3324">
                  <c:v>4.0439814814814817E-2</c:v>
                </c:pt>
                <c:pt idx="3325">
                  <c:v>4.0451388888888891E-2</c:v>
                </c:pt>
                <c:pt idx="3326">
                  <c:v>4.0462962962962964E-2</c:v>
                </c:pt>
                <c:pt idx="3327">
                  <c:v>4.0474537037037038E-2</c:v>
                </c:pt>
                <c:pt idx="3328">
                  <c:v>4.0486111111111105E-2</c:v>
                </c:pt>
                <c:pt idx="3329">
                  <c:v>4.0497685185185185E-2</c:v>
                </c:pt>
                <c:pt idx="3330">
                  <c:v>4.0509259259259259E-2</c:v>
                </c:pt>
                <c:pt idx="3331">
                  <c:v>4.0520833333333332E-2</c:v>
                </c:pt>
                <c:pt idx="3332">
                  <c:v>4.0532407407407406E-2</c:v>
                </c:pt>
                <c:pt idx="3333">
                  <c:v>4.0543981481481479E-2</c:v>
                </c:pt>
                <c:pt idx="3334">
                  <c:v>4.0555555555555553E-2</c:v>
                </c:pt>
                <c:pt idx="3335">
                  <c:v>4.0567129629629627E-2</c:v>
                </c:pt>
                <c:pt idx="3336">
                  <c:v>4.05787037037037E-2</c:v>
                </c:pt>
                <c:pt idx="3337">
                  <c:v>4.0590277777777781E-2</c:v>
                </c:pt>
                <c:pt idx="3338">
                  <c:v>4.0601851851851854E-2</c:v>
                </c:pt>
                <c:pt idx="3339">
                  <c:v>4.0613425925925928E-2</c:v>
                </c:pt>
                <c:pt idx="3340">
                  <c:v>4.0625000000000001E-2</c:v>
                </c:pt>
                <c:pt idx="3341">
                  <c:v>4.0636574074074075E-2</c:v>
                </c:pt>
                <c:pt idx="3342">
                  <c:v>4.0648148148148149E-2</c:v>
                </c:pt>
                <c:pt idx="3343">
                  <c:v>4.0659722222222222E-2</c:v>
                </c:pt>
                <c:pt idx="3344">
                  <c:v>4.0671296296296296E-2</c:v>
                </c:pt>
                <c:pt idx="3345">
                  <c:v>4.0682870370370376E-2</c:v>
                </c:pt>
                <c:pt idx="3346">
                  <c:v>4.0694444444444443E-2</c:v>
                </c:pt>
                <c:pt idx="3347">
                  <c:v>4.0706018518518523E-2</c:v>
                </c:pt>
                <c:pt idx="3348">
                  <c:v>4.071759259259259E-2</c:v>
                </c:pt>
                <c:pt idx="3349">
                  <c:v>4.0729166666666664E-2</c:v>
                </c:pt>
                <c:pt idx="3350">
                  <c:v>4.0740740740740737E-2</c:v>
                </c:pt>
                <c:pt idx="3351">
                  <c:v>4.0752314814814811E-2</c:v>
                </c:pt>
                <c:pt idx="3352">
                  <c:v>4.0763888888888891E-2</c:v>
                </c:pt>
                <c:pt idx="3353">
                  <c:v>4.0775462962962965E-2</c:v>
                </c:pt>
                <c:pt idx="3354">
                  <c:v>4.0787037037037038E-2</c:v>
                </c:pt>
                <c:pt idx="3355">
                  <c:v>4.0798611111111112E-2</c:v>
                </c:pt>
                <c:pt idx="3356">
                  <c:v>4.0810185185185185E-2</c:v>
                </c:pt>
                <c:pt idx="3357">
                  <c:v>4.0821759259259259E-2</c:v>
                </c:pt>
                <c:pt idx="3358">
                  <c:v>4.0833333333333333E-2</c:v>
                </c:pt>
                <c:pt idx="3359">
                  <c:v>4.0844907407407406E-2</c:v>
                </c:pt>
                <c:pt idx="3360">
                  <c:v>4.0856481481481487E-2</c:v>
                </c:pt>
                <c:pt idx="3361">
                  <c:v>4.0868055555555553E-2</c:v>
                </c:pt>
                <c:pt idx="3362">
                  <c:v>4.0879629629629634E-2</c:v>
                </c:pt>
                <c:pt idx="3363">
                  <c:v>4.08912037037037E-2</c:v>
                </c:pt>
                <c:pt idx="3364">
                  <c:v>4.0902777777777781E-2</c:v>
                </c:pt>
                <c:pt idx="3365">
                  <c:v>4.0914351851851848E-2</c:v>
                </c:pt>
                <c:pt idx="3366">
                  <c:v>4.0925925925925928E-2</c:v>
                </c:pt>
                <c:pt idx="3367">
                  <c:v>4.0937500000000002E-2</c:v>
                </c:pt>
                <c:pt idx="3368">
                  <c:v>4.0949074074074075E-2</c:v>
                </c:pt>
                <c:pt idx="3369">
                  <c:v>4.0960648148148149E-2</c:v>
                </c:pt>
                <c:pt idx="3370">
                  <c:v>4.0972222222222222E-2</c:v>
                </c:pt>
                <c:pt idx="3371">
                  <c:v>4.0983796296296296E-2</c:v>
                </c:pt>
                <c:pt idx="3372">
                  <c:v>4.099537037037037E-2</c:v>
                </c:pt>
                <c:pt idx="3373">
                  <c:v>4.1006944444444443E-2</c:v>
                </c:pt>
                <c:pt idx="3374">
                  <c:v>4.1018518518518517E-2</c:v>
                </c:pt>
                <c:pt idx="3375">
                  <c:v>4.1030092592592597E-2</c:v>
                </c:pt>
                <c:pt idx="3376">
                  <c:v>4.1041666666666664E-2</c:v>
                </c:pt>
                <c:pt idx="3377">
                  <c:v>4.1053240740740744E-2</c:v>
                </c:pt>
                <c:pt idx="3378">
                  <c:v>4.1064814814814811E-2</c:v>
                </c:pt>
                <c:pt idx="3379">
                  <c:v>4.1076388888888891E-2</c:v>
                </c:pt>
                <c:pt idx="3380">
                  <c:v>4.1087962962962958E-2</c:v>
                </c:pt>
                <c:pt idx="3381">
                  <c:v>4.1099537037037039E-2</c:v>
                </c:pt>
                <c:pt idx="3382">
                  <c:v>4.1111111111111112E-2</c:v>
                </c:pt>
                <c:pt idx="3383">
                  <c:v>4.1122685185185186E-2</c:v>
                </c:pt>
                <c:pt idx="3384">
                  <c:v>4.1134259259259259E-2</c:v>
                </c:pt>
                <c:pt idx="3385">
                  <c:v>4.1145833333333333E-2</c:v>
                </c:pt>
                <c:pt idx="3386">
                  <c:v>4.1157407407407406E-2</c:v>
                </c:pt>
                <c:pt idx="3387">
                  <c:v>4.116898148148148E-2</c:v>
                </c:pt>
                <c:pt idx="3388">
                  <c:v>4.1180555555555554E-2</c:v>
                </c:pt>
                <c:pt idx="3389">
                  <c:v>4.1192129629629634E-2</c:v>
                </c:pt>
                <c:pt idx="3390">
                  <c:v>4.1203703703703708E-2</c:v>
                </c:pt>
                <c:pt idx="3391">
                  <c:v>4.1215277777777774E-2</c:v>
                </c:pt>
                <c:pt idx="3392">
                  <c:v>4.1226851851851855E-2</c:v>
                </c:pt>
                <c:pt idx="3393">
                  <c:v>4.1238425925925921E-2</c:v>
                </c:pt>
                <c:pt idx="3394">
                  <c:v>4.1250000000000002E-2</c:v>
                </c:pt>
                <c:pt idx="3395">
                  <c:v>4.1261574074074069E-2</c:v>
                </c:pt>
                <c:pt idx="3396">
                  <c:v>4.1273148148148149E-2</c:v>
                </c:pt>
                <c:pt idx="3397">
                  <c:v>4.1284722222222223E-2</c:v>
                </c:pt>
                <c:pt idx="3398">
                  <c:v>4.1296296296296296E-2</c:v>
                </c:pt>
                <c:pt idx="3399">
                  <c:v>4.130787037037037E-2</c:v>
                </c:pt>
                <c:pt idx="3400">
                  <c:v>4.1319444444444443E-2</c:v>
                </c:pt>
                <c:pt idx="3401">
                  <c:v>4.1331018518518517E-2</c:v>
                </c:pt>
                <c:pt idx="3402">
                  <c:v>4.1342592592592591E-2</c:v>
                </c:pt>
                <c:pt idx="3403">
                  <c:v>4.1354166666666664E-2</c:v>
                </c:pt>
                <c:pt idx="3404">
                  <c:v>4.1365740740740745E-2</c:v>
                </c:pt>
                <c:pt idx="3405">
                  <c:v>4.1377314814814818E-2</c:v>
                </c:pt>
                <c:pt idx="3406">
                  <c:v>4.1388888888888892E-2</c:v>
                </c:pt>
                <c:pt idx="3407">
                  <c:v>4.1400462962962965E-2</c:v>
                </c:pt>
                <c:pt idx="3408">
                  <c:v>4.1412037037037039E-2</c:v>
                </c:pt>
                <c:pt idx="3409">
                  <c:v>4.1423611111111112E-2</c:v>
                </c:pt>
                <c:pt idx="3410">
                  <c:v>4.1435185185185179E-2</c:v>
                </c:pt>
                <c:pt idx="3411">
                  <c:v>4.144675925925926E-2</c:v>
                </c:pt>
                <c:pt idx="3412">
                  <c:v>4.1458333333333333E-2</c:v>
                </c:pt>
                <c:pt idx="3413">
                  <c:v>4.1469907407407407E-2</c:v>
                </c:pt>
                <c:pt idx="3414">
                  <c:v>4.148148148148148E-2</c:v>
                </c:pt>
                <c:pt idx="3415">
                  <c:v>4.1493055555555554E-2</c:v>
                </c:pt>
                <c:pt idx="3416">
                  <c:v>4.1504629629629627E-2</c:v>
                </c:pt>
                <c:pt idx="3417">
                  <c:v>4.1516203703703701E-2</c:v>
                </c:pt>
                <c:pt idx="3418">
                  <c:v>4.1527777777777775E-2</c:v>
                </c:pt>
                <c:pt idx="3419">
                  <c:v>4.1539351851851855E-2</c:v>
                </c:pt>
                <c:pt idx="3420">
                  <c:v>4.1550925925925929E-2</c:v>
                </c:pt>
                <c:pt idx="3421">
                  <c:v>4.1562500000000002E-2</c:v>
                </c:pt>
                <c:pt idx="3422">
                  <c:v>4.1574074074074076E-2</c:v>
                </c:pt>
                <c:pt idx="3423">
                  <c:v>4.1585648148148149E-2</c:v>
                </c:pt>
                <c:pt idx="3424">
                  <c:v>4.1597222222222223E-2</c:v>
                </c:pt>
                <c:pt idx="3425">
                  <c:v>4.1608796296296297E-2</c:v>
                </c:pt>
                <c:pt idx="3426">
                  <c:v>4.162037037037037E-2</c:v>
                </c:pt>
                <c:pt idx="3427">
                  <c:v>4.1631944444444451E-2</c:v>
                </c:pt>
                <c:pt idx="3428">
                  <c:v>4.1643518518518517E-2</c:v>
                </c:pt>
                <c:pt idx="3429">
                  <c:v>4.1655092592592598E-2</c:v>
                </c:pt>
                <c:pt idx="3430">
                  <c:v>4.1666666666666664E-2</c:v>
                </c:pt>
                <c:pt idx="3431">
                  <c:v>4.1678240740740745E-2</c:v>
                </c:pt>
                <c:pt idx="3432">
                  <c:v>4.1689814814814818E-2</c:v>
                </c:pt>
                <c:pt idx="3433">
                  <c:v>4.1701388888888885E-2</c:v>
                </c:pt>
                <c:pt idx="3434">
                  <c:v>4.1712962962962959E-2</c:v>
                </c:pt>
                <c:pt idx="3435">
                  <c:v>4.1724537037037039E-2</c:v>
                </c:pt>
                <c:pt idx="3436">
                  <c:v>4.1736111111111113E-2</c:v>
                </c:pt>
                <c:pt idx="3437">
                  <c:v>4.1747685185185186E-2</c:v>
                </c:pt>
                <c:pt idx="3438">
                  <c:v>4.1759259259259253E-2</c:v>
                </c:pt>
                <c:pt idx="3439">
                  <c:v>4.1770833333333333E-2</c:v>
                </c:pt>
                <c:pt idx="3440">
                  <c:v>4.1782407407407407E-2</c:v>
                </c:pt>
                <c:pt idx="3441">
                  <c:v>4.1793981481481481E-2</c:v>
                </c:pt>
                <c:pt idx="3442">
                  <c:v>4.1805555555555561E-2</c:v>
                </c:pt>
                <c:pt idx="3443">
                  <c:v>4.1817129629629628E-2</c:v>
                </c:pt>
                <c:pt idx="3444">
                  <c:v>4.1828703703703701E-2</c:v>
                </c:pt>
                <c:pt idx="3445">
                  <c:v>4.1840277777777775E-2</c:v>
                </c:pt>
                <c:pt idx="3446">
                  <c:v>4.1851851851851855E-2</c:v>
                </c:pt>
                <c:pt idx="3447">
                  <c:v>4.1863425925925929E-2</c:v>
                </c:pt>
                <c:pt idx="3448">
                  <c:v>4.1874999999999996E-2</c:v>
                </c:pt>
                <c:pt idx="3449">
                  <c:v>4.1886574074074069E-2</c:v>
                </c:pt>
                <c:pt idx="3450">
                  <c:v>4.189814814814815E-2</c:v>
                </c:pt>
                <c:pt idx="3451">
                  <c:v>4.1909722222222223E-2</c:v>
                </c:pt>
                <c:pt idx="3452">
                  <c:v>4.1921296296296297E-2</c:v>
                </c:pt>
                <c:pt idx="3453">
                  <c:v>4.1932870370370377E-2</c:v>
                </c:pt>
                <c:pt idx="3454">
                  <c:v>4.1944444444444444E-2</c:v>
                </c:pt>
                <c:pt idx="3455">
                  <c:v>4.1956018518518517E-2</c:v>
                </c:pt>
                <c:pt idx="3456">
                  <c:v>4.1967592592592591E-2</c:v>
                </c:pt>
                <c:pt idx="3457">
                  <c:v>4.1979166666666672E-2</c:v>
                </c:pt>
                <c:pt idx="3458">
                  <c:v>4.1990740740740745E-2</c:v>
                </c:pt>
                <c:pt idx="3459">
                  <c:v>4.2002314814814812E-2</c:v>
                </c:pt>
                <c:pt idx="3460">
                  <c:v>4.2013888888888885E-2</c:v>
                </c:pt>
                <c:pt idx="3461">
                  <c:v>4.2025462962962966E-2</c:v>
                </c:pt>
                <c:pt idx="3462">
                  <c:v>4.2037037037037039E-2</c:v>
                </c:pt>
                <c:pt idx="3463">
                  <c:v>4.2048611111111113E-2</c:v>
                </c:pt>
                <c:pt idx="3464">
                  <c:v>4.206018518518518E-2</c:v>
                </c:pt>
                <c:pt idx="3465">
                  <c:v>4.207175925925926E-2</c:v>
                </c:pt>
                <c:pt idx="3466">
                  <c:v>4.2083333333333334E-2</c:v>
                </c:pt>
                <c:pt idx="3467">
                  <c:v>4.2094907407407407E-2</c:v>
                </c:pt>
                <c:pt idx="3468">
                  <c:v>4.2106481481481488E-2</c:v>
                </c:pt>
                <c:pt idx="3469">
                  <c:v>4.2118055555555554E-2</c:v>
                </c:pt>
                <c:pt idx="3470">
                  <c:v>4.2129629629629628E-2</c:v>
                </c:pt>
                <c:pt idx="3471">
                  <c:v>4.2141203703703702E-2</c:v>
                </c:pt>
                <c:pt idx="3472">
                  <c:v>4.2152777777777782E-2</c:v>
                </c:pt>
                <c:pt idx="3473">
                  <c:v>4.2164351851851856E-2</c:v>
                </c:pt>
                <c:pt idx="3474">
                  <c:v>4.2175925925925922E-2</c:v>
                </c:pt>
                <c:pt idx="3475">
                  <c:v>4.2187499999999996E-2</c:v>
                </c:pt>
                <c:pt idx="3476">
                  <c:v>4.2199074074074076E-2</c:v>
                </c:pt>
                <c:pt idx="3477">
                  <c:v>4.221064814814815E-2</c:v>
                </c:pt>
                <c:pt idx="3478">
                  <c:v>4.2222222222222223E-2</c:v>
                </c:pt>
                <c:pt idx="3479">
                  <c:v>4.223379629629629E-2</c:v>
                </c:pt>
                <c:pt idx="3480">
                  <c:v>4.2245370370370371E-2</c:v>
                </c:pt>
                <c:pt idx="3481">
                  <c:v>4.2256944444444444E-2</c:v>
                </c:pt>
                <c:pt idx="3482">
                  <c:v>4.2268518518518518E-2</c:v>
                </c:pt>
                <c:pt idx="3483">
                  <c:v>4.2280092592592598E-2</c:v>
                </c:pt>
                <c:pt idx="3484">
                  <c:v>4.2291666666666665E-2</c:v>
                </c:pt>
                <c:pt idx="3485">
                  <c:v>4.2303240740740738E-2</c:v>
                </c:pt>
                <c:pt idx="3486">
                  <c:v>4.2314814814814812E-2</c:v>
                </c:pt>
                <c:pt idx="3487">
                  <c:v>4.2326388888888893E-2</c:v>
                </c:pt>
                <c:pt idx="3488">
                  <c:v>4.2337962962962966E-2</c:v>
                </c:pt>
                <c:pt idx="3489">
                  <c:v>4.2349537037037033E-2</c:v>
                </c:pt>
                <c:pt idx="3490">
                  <c:v>4.2361111111111106E-2</c:v>
                </c:pt>
                <c:pt idx="3491">
                  <c:v>4.2372685185185187E-2</c:v>
                </c:pt>
                <c:pt idx="3492">
                  <c:v>4.238425925925926E-2</c:v>
                </c:pt>
                <c:pt idx="3493">
                  <c:v>4.2395833333333334E-2</c:v>
                </c:pt>
                <c:pt idx="3494">
                  <c:v>4.2407407407407401E-2</c:v>
                </c:pt>
                <c:pt idx="3495">
                  <c:v>4.2418981481481481E-2</c:v>
                </c:pt>
                <c:pt idx="3496">
                  <c:v>4.2430555555555555E-2</c:v>
                </c:pt>
                <c:pt idx="3497">
                  <c:v>4.2442129629629628E-2</c:v>
                </c:pt>
                <c:pt idx="3498">
                  <c:v>4.2453703703703709E-2</c:v>
                </c:pt>
                <c:pt idx="3499">
                  <c:v>4.2465277777777775E-2</c:v>
                </c:pt>
                <c:pt idx="3500">
                  <c:v>4.2476851851851849E-2</c:v>
                </c:pt>
                <c:pt idx="3501">
                  <c:v>4.2488425925925923E-2</c:v>
                </c:pt>
                <c:pt idx="3502">
                  <c:v>4.2500000000000003E-2</c:v>
                </c:pt>
                <c:pt idx="3503">
                  <c:v>4.2511574074074077E-2</c:v>
                </c:pt>
                <c:pt idx="3504">
                  <c:v>4.252314814814815E-2</c:v>
                </c:pt>
                <c:pt idx="3505">
                  <c:v>4.2534722222222217E-2</c:v>
                </c:pt>
                <c:pt idx="3506">
                  <c:v>4.2546296296296297E-2</c:v>
                </c:pt>
                <c:pt idx="3507">
                  <c:v>4.2557870370370371E-2</c:v>
                </c:pt>
                <c:pt idx="3508">
                  <c:v>4.2569444444444444E-2</c:v>
                </c:pt>
                <c:pt idx="3509">
                  <c:v>4.2581018518518525E-2</c:v>
                </c:pt>
                <c:pt idx="3510">
                  <c:v>4.2592592592592592E-2</c:v>
                </c:pt>
                <c:pt idx="3511">
                  <c:v>4.2604166666666665E-2</c:v>
                </c:pt>
                <c:pt idx="3512">
                  <c:v>4.2615740740740739E-2</c:v>
                </c:pt>
                <c:pt idx="3513">
                  <c:v>4.2627314814814819E-2</c:v>
                </c:pt>
                <c:pt idx="3514">
                  <c:v>4.2638888888888893E-2</c:v>
                </c:pt>
                <c:pt idx="3515">
                  <c:v>4.2650462962962959E-2</c:v>
                </c:pt>
                <c:pt idx="3516">
                  <c:v>4.2662037037037033E-2</c:v>
                </c:pt>
                <c:pt idx="3517">
                  <c:v>4.2673611111111114E-2</c:v>
                </c:pt>
                <c:pt idx="3518">
                  <c:v>4.2685185185185187E-2</c:v>
                </c:pt>
                <c:pt idx="3519">
                  <c:v>4.2696759259259261E-2</c:v>
                </c:pt>
                <c:pt idx="3520">
                  <c:v>4.2708333333333327E-2</c:v>
                </c:pt>
                <c:pt idx="3521">
                  <c:v>4.2719907407407408E-2</c:v>
                </c:pt>
                <c:pt idx="3522">
                  <c:v>4.2731481481481481E-2</c:v>
                </c:pt>
                <c:pt idx="3523">
                  <c:v>4.2743055555555555E-2</c:v>
                </c:pt>
                <c:pt idx="3524">
                  <c:v>4.2754629629629635E-2</c:v>
                </c:pt>
                <c:pt idx="3525">
                  <c:v>4.2766203703703702E-2</c:v>
                </c:pt>
                <c:pt idx="3526">
                  <c:v>4.2777777777777776E-2</c:v>
                </c:pt>
                <c:pt idx="3527">
                  <c:v>4.2789351851851849E-2</c:v>
                </c:pt>
                <c:pt idx="3528">
                  <c:v>4.280092592592593E-2</c:v>
                </c:pt>
                <c:pt idx="3529">
                  <c:v>4.2812500000000003E-2</c:v>
                </c:pt>
                <c:pt idx="3530">
                  <c:v>4.282407407407407E-2</c:v>
                </c:pt>
                <c:pt idx="3531">
                  <c:v>4.2835648148148144E-2</c:v>
                </c:pt>
                <c:pt idx="3532">
                  <c:v>4.2847222222222224E-2</c:v>
                </c:pt>
                <c:pt idx="3533">
                  <c:v>4.2858796296296298E-2</c:v>
                </c:pt>
                <c:pt idx="3534">
                  <c:v>4.2870370370370371E-2</c:v>
                </c:pt>
                <c:pt idx="3535">
                  <c:v>4.2881944444444438E-2</c:v>
                </c:pt>
                <c:pt idx="3536">
                  <c:v>4.2893518518518518E-2</c:v>
                </c:pt>
                <c:pt idx="3537">
                  <c:v>4.2905092592592592E-2</c:v>
                </c:pt>
                <c:pt idx="3538">
                  <c:v>4.2916666666666665E-2</c:v>
                </c:pt>
                <c:pt idx="3539">
                  <c:v>4.2928240740740746E-2</c:v>
                </c:pt>
                <c:pt idx="3540">
                  <c:v>4.2939814814814813E-2</c:v>
                </c:pt>
                <c:pt idx="3541">
                  <c:v>4.2951388888888886E-2</c:v>
                </c:pt>
                <c:pt idx="3542">
                  <c:v>4.296296296296296E-2</c:v>
                </c:pt>
                <c:pt idx="3543">
                  <c:v>4.297453703703704E-2</c:v>
                </c:pt>
                <c:pt idx="3544">
                  <c:v>4.2986111111111114E-2</c:v>
                </c:pt>
                <c:pt idx="3545">
                  <c:v>4.2997685185185187E-2</c:v>
                </c:pt>
                <c:pt idx="3546">
                  <c:v>4.3009259259259254E-2</c:v>
                </c:pt>
                <c:pt idx="3547">
                  <c:v>4.3020833333333335E-2</c:v>
                </c:pt>
                <c:pt idx="3548">
                  <c:v>4.3032407407407408E-2</c:v>
                </c:pt>
                <c:pt idx="3549">
                  <c:v>4.3043981481481482E-2</c:v>
                </c:pt>
                <c:pt idx="3550">
                  <c:v>4.3055555555555562E-2</c:v>
                </c:pt>
                <c:pt idx="3551">
                  <c:v>4.3067129629629629E-2</c:v>
                </c:pt>
                <c:pt idx="3552">
                  <c:v>4.3078703703703702E-2</c:v>
                </c:pt>
                <c:pt idx="3553">
                  <c:v>4.3090277777777776E-2</c:v>
                </c:pt>
                <c:pt idx="3554">
                  <c:v>4.3090277777777776E-2</c:v>
                </c:pt>
                <c:pt idx="3555">
                  <c:v>4.3101851851851856E-2</c:v>
                </c:pt>
                <c:pt idx="3556">
                  <c:v>4.311342592592593E-2</c:v>
                </c:pt>
                <c:pt idx="3557">
                  <c:v>4.3124999999999997E-2</c:v>
                </c:pt>
                <c:pt idx="3558">
                  <c:v>4.313657407407407E-2</c:v>
                </c:pt>
                <c:pt idx="3559">
                  <c:v>4.3148148148148151E-2</c:v>
                </c:pt>
                <c:pt idx="3560">
                  <c:v>4.3159722222222224E-2</c:v>
                </c:pt>
                <c:pt idx="3561">
                  <c:v>4.3171296296296298E-2</c:v>
                </c:pt>
                <c:pt idx="3562">
                  <c:v>4.3182870370370365E-2</c:v>
                </c:pt>
                <c:pt idx="3563">
                  <c:v>4.3194444444444445E-2</c:v>
                </c:pt>
                <c:pt idx="3564">
                  <c:v>4.3206018518518519E-2</c:v>
                </c:pt>
                <c:pt idx="3565">
                  <c:v>4.3217592592592592E-2</c:v>
                </c:pt>
                <c:pt idx="3566">
                  <c:v>4.3229166666666673E-2</c:v>
                </c:pt>
                <c:pt idx="3567">
                  <c:v>4.3240740740740739E-2</c:v>
                </c:pt>
                <c:pt idx="3568">
                  <c:v>4.3252314814814813E-2</c:v>
                </c:pt>
                <c:pt idx="3569">
                  <c:v>4.3263888888888886E-2</c:v>
                </c:pt>
                <c:pt idx="3570">
                  <c:v>4.3275462962962967E-2</c:v>
                </c:pt>
                <c:pt idx="3571">
                  <c:v>4.3287037037037041E-2</c:v>
                </c:pt>
                <c:pt idx="3572">
                  <c:v>4.3298611111111107E-2</c:v>
                </c:pt>
                <c:pt idx="3573">
                  <c:v>4.3310185185185181E-2</c:v>
                </c:pt>
                <c:pt idx="3574">
                  <c:v>4.3321759259259261E-2</c:v>
                </c:pt>
                <c:pt idx="3575">
                  <c:v>4.3333333333333335E-2</c:v>
                </c:pt>
                <c:pt idx="3576">
                  <c:v>4.3344907407407408E-2</c:v>
                </c:pt>
                <c:pt idx="3577">
                  <c:v>4.3356481481481475E-2</c:v>
                </c:pt>
                <c:pt idx="3578">
                  <c:v>4.3368055555555556E-2</c:v>
                </c:pt>
                <c:pt idx="3579">
                  <c:v>4.3379629629629629E-2</c:v>
                </c:pt>
                <c:pt idx="3580">
                  <c:v>4.3391203703703703E-2</c:v>
                </c:pt>
                <c:pt idx="3581">
                  <c:v>4.3402777777777783E-2</c:v>
                </c:pt>
                <c:pt idx="3582">
                  <c:v>4.341435185185185E-2</c:v>
                </c:pt>
                <c:pt idx="3583">
                  <c:v>4.3425925925925923E-2</c:v>
                </c:pt>
                <c:pt idx="3584">
                  <c:v>4.3437499999999997E-2</c:v>
                </c:pt>
                <c:pt idx="3585">
                  <c:v>4.3449074074074077E-2</c:v>
                </c:pt>
                <c:pt idx="3586">
                  <c:v>4.3460648148148151E-2</c:v>
                </c:pt>
                <c:pt idx="3587">
                  <c:v>4.3472222222222225E-2</c:v>
                </c:pt>
                <c:pt idx="3588">
                  <c:v>4.3483796296296291E-2</c:v>
                </c:pt>
                <c:pt idx="3589">
                  <c:v>4.3495370370370372E-2</c:v>
                </c:pt>
                <c:pt idx="3590">
                  <c:v>4.3506944444444445E-2</c:v>
                </c:pt>
                <c:pt idx="3591">
                  <c:v>4.3518518518518519E-2</c:v>
                </c:pt>
                <c:pt idx="3592">
                  <c:v>4.3530092592592599E-2</c:v>
                </c:pt>
                <c:pt idx="3593">
                  <c:v>4.3541666666666666E-2</c:v>
                </c:pt>
                <c:pt idx="3594">
                  <c:v>4.355324074074074E-2</c:v>
                </c:pt>
                <c:pt idx="3595">
                  <c:v>4.3564814814814813E-2</c:v>
                </c:pt>
                <c:pt idx="3596">
                  <c:v>4.3576388888888894E-2</c:v>
                </c:pt>
                <c:pt idx="3597">
                  <c:v>4.3587962962962967E-2</c:v>
                </c:pt>
                <c:pt idx="3598">
                  <c:v>4.3599537037037034E-2</c:v>
                </c:pt>
                <c:pt idx="3599">
                  <c:v>4.3611111111111107E-2</c:v>
                </c:pt>
                <c:pt idx="3600">
                  <c:v>4.3622685185185188E-2</c:v>
                </c:pt>
                <c:pt idx="3601">
                  <c:v>4.3634259259259262E-2</c:v>
                </c:pt>
                <c:pt idx="3602">
                  <c:v>4.3645833333333335E-2</c:v>
                </c:pt>
                <c:pt idx="3603">
                  <c:v>4.3657407407407402E-2</c:v>
                </c:pt>
                <c:pt idx="3604">
                  <c:v>4.3668981481481482E-2</c:v>
                </c:pt>
                <c:pt idx="3605">
                  <c:v>4.3680555555555556E-2</c:v>
                </c:pt>
                <c:pt idx="3606">
                  <c:v>4.3692129629629629E-2</c:v>
                </c:pt>
                <c:pt idx="3607">
                  <c:v>4.370370370370371E-2</c:v>
                </c:pt>
                <c:pt idx="3608">
                  <c:v>4.3715277777777777E-2</c:v>
                </c:pt>
                <c:pt idx="3609">
                  <c:v>4.372685185185185E-2</c:v>
                </c:pt>
                <c:pt idx="3610">
                  <c:v>4.3738425925925924E-2</c:v>
                </c:pt>
                <c:pt idx="3611">
                  <c:v>4.3750000000000004E-2</c:v>
                </c:pt>
                <c:pt idx="3612">
                  <c:v>4.3761574074074078E-2</c:v>
                </c:pt>
                <c:pt idx="3613">
                  <c:v>4.3773148148148144E-2</c:v>
                </c:pt>
                <c:pt idx="3614">
                  <c:v>4.3784722222222218E-2</c:v>
                </c:pt>
                <c:pt idx="3615">
                  <c:v>4.3796296296296298E-2</c:v>
                </c:pt>
                <c:pt idx="3616">
                  <c:v>4.3807870370370372E-2</c:v>
                </c:pt>
                <c:pt idx="3617">
                  <c:v>4.3819444444444446E-2</c:v>
                </c:pt>
                <c:pt idx="3618">
                  <c:v>4.3831018518518512E-2</c:v>
                </c:pt>
                <c:pt idx="3619">
                  <c:v>4.3842592592592593E-2</c:v>
                </c:pt>
                <c:pt idx="3620">
                  <c:v>4.3854166666666666E-2</c:v>
                </c:pt>
                <c:pt idx="3621">
                  <c:v>4.386574074074074E-2</c:v>
                </c:pt>
                <c:pt idx="3622">
                  <c:v>4.387731481481482E-2</c:v>
                </c:pt>
                <c:pt idx="3623">
                  <c:v>4.3888888888888887E-2</c:v>
                </c:pt>
                <c:pt idx="3624">
                  <c:v>4.3900462962962961E-2</c:v>
                </c:pt>
                <c:pt idx="3625">
                  <c:v>4.3912037037037034E-2</c:v>
                </c:pt>
                <c:pt idx="3626">
                  <c:v>4.3923611111111115E-2</c:v>
                </c:pt>
                <c:pt idx="3627">
                  <c:v>4.3935185185185188E-2</c:v>
                </c:pt>
                <c:pt idx="3628">
                  <c:v>4.3946759259259255E-2</c:v>
                </c:pt>
                <c:pt idx="3629">
                  <c:v>4.3958333333333328E-2</c:v>
                </c:pt>
                <c:pt idx="3630">
                  <c:v>4.3969907407407409E-2</c:v>
                </c:pt>
                <c:pt idx="3631">
                  <c:v>4.3981481481481483E-2</c:v>
                </c:pt>
                <c:pt idx="3632">
                  <c:v>4.3993055555555556E-2</c:v>
                </c:pt>
                <c:pt idx="3633">
                  <c:v>4.4004629629629623E-2</c:v>
                </c:pt>
                <c:pt idx="3634">
                  <c:v>4.4016203703703703E-2</c:v>
                </c:pt>
                <c:pt idx="3635">
                  <c:v>4.4027777777777777E-2</c:v>
                </c:pt>
                <c:pt idx="3636">
                  <c:v>4.403935185185185E-2</c:v>
                </c:pt>
                <c:pt idx="3637">
                  <c:v>4.4050925925925931E-2</c:v>
                </c:pt>
                <c:pt idx="3638">
                  <c:v>4.4062500000000004E-2</c:v>
                </c:pt>
                <c:pt idx="3639">
                  <c:v>4.4074074074074071E-2</c:v>
                </c:pt>
                <c:pt idx="3640">
                  <c:v>4.4085648148148145E-2</c:v>
                </c:pt>
                <c:pt idx="3641">
                  <c:v>4.4097222222222225E-2</c:v>
                </c:pt>
                <c:pt idx="3642">
                  <c:v>4.4108796296296299E-2</c:v>
                </c:pt>
                <c:pt idx="3643">
                  <c:v>4.4120370370370372E-2</c:v>
                </c:pt>
                <c:pt idx="3644">
                  <c:v>4.4131944444444439E-2</c:v>
                </c:pt>
                <c:pt idx="3645">
                  <c:v>4.4143518518518519E-2</c:v>
                </c:pt>
                <c:pt idx="3646">
                  <c:v>4.4155092592592593E-2</c:v>
                </c:pt>
                <c:pt idx="3647">
                  <c:v>4.4166666666666667E-2</c:v>
                </c:pt>
                <c:pt idx="3648">
                  <c:v>4.4178240740740747E-2</c:v>
                </c:pt>
                <c:pt idx="3649">
                  <c:v>4.4189814814814814E-2</c:v>
                </c:pt>
                <c:pt idx="3650">
                  <c:v>4.4201388888888887E-2</c:v>
                </c:pt>
                <c:pt idx="3651">
                  <c:v>4.4212962962962961E-2</c:v>
                </c:pt>
                <c:pt idx="3652">
                  <c:v>4.4224537037037041E-2</c:v>
                </c:pt>
                <c:pt idx="3653">
                  <c:v>4.4236111111111115E-2</c:v>
                </c:pt>
                <c:pt idx="3654">
                  <c:v>4.4247685185185182E-2</c:v>
                </c:pt>
                <c:pt idx="3655">
                  <c:v>4.4259259259259255E-2</c:v>
                </c:pt>
                <c:pt idx="3656">
                  <c:v>4.4270833333333336E-2</c:v>
                </c:pt>
                <c:pt idx="3657">
                  <c:v>4.4282407407407409E-2</c:v>
                </c:pt>
                <c:pt idx="3658">
                  <c:v>4.4293981481481483E-2</c:v>
                </c:pt>
                <c:pt idx="3659">
                  <c:v>4.4305555555555549E-2</c:v>
                </c:pt>
                <c:pt idx="3660">
                  <c:v>4.431712962962963E-2</c:v>
                </c:pt>
                <c:pt idx="3661">
                  <c:v>4.4328703703703703E-2</c:v>
                </c:pt>
                <c:pt idx="3662">
                  <c:v>4.4340277777777777E-2</c:v>
                </c:pt>
                <c:pt idx="3663">
                  <c:v>4.4351851851851858E-2</c:v>
                </c:pt>
                <c:pt idx="3664">
                  <c:v>4.4363425925925924E-2</c:v>
                </c:pt>
                <c:pt idx="3665">
                  <c:v>4.4374999999999998E-2</c:v>
                </c:pt>
                <c:pt idx="3666">
                  <c:v>4.4386574074074071E-2</c:v>
                </c:pt>
                <c:pt idx="3667">
                  <c:v>4.4398148148148152E-2</c:v>
                </c:pt>
                <c:pt idx="3668">
                  <c:v>4.4409722222222225E-2</c:v>
                </c:pt>
                <c:pt idx="3669">
                  <c:v>4.4421296296296292E-2</c:v>
                </c:pt>
                <c:pt idx="3670">
                  <c:v>4.4432870370370366E-2</c:v>
                </c:pt>
                <c:pt idx="3671">
                  <c:v>4.4444444444444446E-2</c:v>
                </c:pt>
                <c:pt idx="3672">
                  <c:v>4.445601851851852E-2</c:v>
                </c:pt>
                <c:pt idx="3673">
                  <c:v>4.4467592592592593E-2</c:v>
                </c:pt>
                <c:pt idx="3674">
                  <c:v>4.447916666666666E-2</c:v>
                </c:pt>
                <c:pt idx="3675">
                  <c:v>4.449074074074074E-2</c:v>
                </c:pt>
                <c:pt idx="3676">
                  <c:v>4.4502314814814814E-2</c:v>
                </c:pt>
                <c:pt idx="3677">
                  <c:v>4.4513888888888888E-2</c:v>
                </c:pt>
                <c:pt idx="3678">
                  <c:v>4.4525462962962968E-2</c:v>
                </c:pt>
                <c:pt idx="3679">
                  <c:v>4.4537037037037042E-2</c:v>
                </c:pt>
                <c:pt idx="3680">
                  <c:v>4.4548611111111108E-2</c:v>
                </c:pt>
                <c:pt idx="3681">
                  <c:v>4.4560185185185182E-2</c:v>
                </c:pt>
                <c:pt idx="3682">
                  <c:v>4.4571759259259262E-2</c:v>
                </c:pt>
                <c:pt idx="3683">
                  <c:v>4.4583333333333336E-2</c:v>
                </c:pt>
                <c:pt idx="3684">
                  <c:v>4.4594907407407409E-2</c:v>
                </c:pt>
                <c:pt idx="3685">
                  <c:v>4.4606481481481476E-2</c:v>
                </c:pt>
                <c:pt idx="3686">
                  <c:v>4.4618055555555557E-2</c:v>
                </c:pt>
                <c:pt idx="3687">
                  <c:v>4.462962962962963E-2</c:v>
                </c:pt>
                <c:pt idx="3688">
                  <c:v>4.4641203703703704E-2</c:v>
                </c:pt>
                <c:pt idx="3689">
                  <c:v>4.4652777777777784E-2</c:v>
                </c:pt>
                <c:pt idx="3690">
                  <c:v>4.4664351851851851E-2</c:v>
                </c:pt>
                <c:pt idx="3691">
                  <c:v>4.4675925925925924E-2</c:v>
                </c:pt>
                <c:pt idx="3692">
                  <c:v>4.4687499999999998E-2</c:v>
                </c:pt>
                <c:pt idx="3693">
                  <c:v>4.4699074074074079E-2</c:v>
                </c:pt>
                <c:pt idx="3694">
                  <c:v>4.4710648148148152E-2</c:v>
                </c:pt>
                <c:pt idx="3695">
                  <c:v>4.4722222222222219E-2</c:v>
                </c:pt>
                <c:pt idx="3696">
                  <c:v>4.4733796296296292E-2</c:v>
                </c:pt>
                <c:pt idx="3697">
                  <c:v>4.4745370370370373E-2</c:v>
                </c:pt>
                <c:pt idx="3698">
                  <c:v>4.4756944444444446E-2</c:v>
                </c:pt>
                <c:pt idx="3699">
                  <c:v>4.476851851851852E-2</c:v>
                </c:pt>
                <c:pt idx="3700">
                  <c:v>4.4780092592592587E-2</c:v>
                </c:pt>
                <c:pt idx="3701">
                  <c:v>4.4791666666666667E-2</c:v>
                </c:pt>
                <c:pt idx="3702">
                  <c:v>4.4803240740740741E-2</c:v>
                </c:pt>
                <c:pt idx="3703">
                  <c:v>4.4814814814814814E-2</c:v>
                </c:pt>
                <c:pt idx="3704">
                  <c:v>4.4826388888888895E-2</c:v>
                </c:pt>
                <c:pt idx="3705">
                  <c:v>4.4837962962962961E-2</c:v>
                </c:pt>
                <c:pt idx="3706">
                  <c:v>4.4849537037037035E-2</c:v>
                </c:pt>
                <c:pt idx="3707">
                  <c:v>4.4861111111111109E-2</c:v>
                </c:pt>
                <c:pt idx="3708">
                  <c:v>4.4872685185185189E-2</c:v>
                </c:pt>
                <c:pt idx="3709">
                  <c:v>4.4884259259259263E-2</c:v>
                </c:pt>
                <c:pt idx="3710">
                  <c:v>4.4895833333333329E-2</c:v>
                </c:pt>
                <c:pt idx="3711">
                  <c:v>4.4907407407407403E-2</c:v>
                </c:pt>
                <c:pt idx="3712">
                  <c:v>4.4918981481481483E-2</c:v>
                </c:pt>
                <c:pt idx="3713">
                  <c:v>4.4930555555555557E-2</c:v>
                </c:pt>
                <c:pt idx="3714">
                  <c:v>4.494212962962963E-2</c:v>
                </c:pt>
                <c:pt idx="3715">
                  <c:v>4.4953703703703697E-2</c:v>
                </c:pt>
                <c:pt idx="3716">
                  <c:v>4.4965277777777778E-2</c:v>
                </c:pt>
                <c:pt idx="3717">
                  <c:v>4.4976851851851851E-2</c:v>
                </c:pt>
                <c:pt idx="3718">
                  <c:v>4.4988425925925925E-2</c:v>
                </c:pt>
                <c:pt idx="3719">
                  <c:v>4.5000000000000005E-2</c:v>
                </c:pt>
                <c:pt idx="3720">
                  <c:v>4.5011574074074072E-2</c:v>
                </c:pt>
                <c:pt idx="3721">
                  <c:v>4.5023148148148145E-2</c:v>
                </c:pt>
                <c:pt idx="3722">
                  <c:v>4.5034722222222219E-2</c:v>
                </c:pt>
                <c:pt idx="3723">
                  <c:v>4.50462962962963E-2</c:v>
                </c:pt>
                <c:pt idx="3724">
                  <c:v>4.5057870370370373E-2</c:v>
                </c:pt>
                <c:pt idx="3725">
                  <c:v>4.5069444444444447E-2</c:v>
                </c:pt>
                <c:pt idx="3726">
                  <c:v>4.5081018518518513E-2</c:v>
                </c:pt>
                <c:pt idx="3727">
                  <c:v>4.5092592592592594E-2</c:v>
                </c:pt>
                <c:pt idx="3728">
                  <c:v>4.5104166666666667E-2</c:v>
                </c:pt>
                <c:pt idx="3729">
                  <c:v>4.5115740740740741E-2</c:v>
                </c:pt>
                <c:pt idx="3730">
                  <c:v>4.5127314814814821E-2</c:v>
                </c:pt>
                <c:pt idx="3731">
                  <c:v>4.5138888888888888E-2</c:v>
                </c:pt>
                <c:pt idx="3732">
                  <c:v>4.5150462962962962E-2</c:v>
                </c:pt>
                <c:pt idx="3733">
                  <c:v>4.5162037037037035E-2</c:v>
                </c:pt>
                <c:pt idx="3734">
                  <c:v>4.5173611111111116E-2</c:v>
                </c:pt>
                <c:pt idx="3735">
                  <c:v>4.5185185185185189E-2</c:v>
                </c:pt>
                <c:pt idx="3736">
                  <c:v>4.5196759259259256E-2</c:v>
                </c:pt>
                <c:pt idx="3737">
                  <c:v>4.520833333333333E-2</c:v>
                </c:pt>
                <c:pt idx="3738">
                  <c:v>4.521990740740741E-2</c:v>
                </c:pt>
                <c:pt idx="3739">
                  <c:v>4.5231481481481484E-2</c:v>
                </c:pt>
                <c:pt idx="3740">
                  <c:v>4.5243055555555557E-2</c:v>
                </c:pt>
                <c:pt idx="3741">
                  <c:v>4.5254629629629624E-2</c:v>
                </c:pt>
                <c:pt idx="3742">
                  <c:v>4.5266203703703704E-2</c:v>
                </c:pt>
                <c:pt idx="3743">
                  <c:v>4.5277777777777778E-2</c:v>
                </c:pt>
                <c:pt idx="3744">
                  <c:v>4.5289351851851851E-2</c:v>
                </c:pt>
                <c:pt idx="3745">
                  <c:v>4.5300925925925932E-2</c:v>
                </c:pt>
                <c:pt idx="3746">
                  <c:v>4.5312499999999999E-2</c:v>
                </c:pt>
                <c:pt idx="3747">
                  <c:v>4.5324074074074072E-2</c:v>
                </c:pt>
                <c:pt idx="3748">
                  <c:v>4.5335648148148146E-2</c:v>
                </c:pt>
                <c:pt idx="3749">
                  <c:v>4.5347222222222226E-2</c:v>
                </c:pt>
                <c:pt idx="3750">
                  <c:v>4.53587962962963E-2</c:v>
                </c:pt>
                <c:pt idx="3751">
                  <c:v>4.5370370370370366E-2</c:v>
                </c:pt>
                <c:pt idx="3752">
                  <c:v>4.538194444444444E-2</c:v>
                </c:pt>
                <c:pt idx="3753">
                  <c:v>4.5393518518518521E-2</c:v>
                </c:pt>
                <c:pt idx="3754">
                  <c:v>4.5405092592592594E-2</c:v>
                </c:pt>
                <c:pt idx="3755">
                  <c:v>4.5416666666666668E-2</c:v>
                </c:pt>
                <c:pt idx="3756">
                  <c:v>4.5428240740740734E-2</c:v>
                </c:pt>
                <c:pt idx="3757">
                  <c:v>4.5439814814814815E-2</c:v>
                </c:pt>
                <c:pt idx="3758">
                  <c:v>4.5451388888888888E-2</c:v>
                </c:pt>
                <c:pt idx="3759">
                  <c:v>4.5462962962962962E-2</c:v>
                </c:pt>
                <c:pt idx="3760">
                  <c:v>4.5474537037037042E-2</c:v>
                </c:pt>
                <c:pt idx="3761">
                  <c:v>4.5486111111111109E-2</c:v>
                </c:pt>
                <c:pt idx="3762">
                  <c:v>4.5497685185185183E-2</c:v>
                </c:pt>
                <c:pt idx="3763">
                  <c:v>4.5509259259259256E-2</c:v>
                </c:pt>
                <c:pt idx="3764">
                  <c:v>4.5520833333333337E-2</c:v>
                </c:pt>
                <c:pt idx="3765">
                  <c:v>4.553240740740741E-2</c:v>
                </c:pt>
                <c:pt idx="3766">
                  <c:v>4.5543981481481477E-2</c:v>
                </c:pt>
                <c:pt idx="3767">
                  <c:v>4.5555555555555551E-2</c:v>
                </c:pt>
                <c:pt idx="3768">
                  <c:v>4.5567129629629631E-2</c:v>
                </c:pt>
                <c:pt idx="3769">
                  <c:v>4.5578703703703705E-2</c:v>
                </c:pt>
                <c:pt idx="3770">
                  <c:v>4.5590277777777778E-2</c:v>
                </c:pt>
                <c:pt idx="3771">
                  <c:v>4.5601851851851859E-2</c:v>
                </c:pt>
                <c:pt idx="3772">
                  <c:v>4.5613425925925925E-2</c:v>
                </c:pt>
                <c:pt idx="3773">
                  <c:v>4.5624999999999999E-2</c:v>
                </c:pt>
                <c:pt idx="3774">
                  <c:v>4.5636574074074072E-2</c:v>
                </c:pt>
                <c:pt idx="3775">
                  <c:v>4.5648148148148153E-2</c:v>
                </c:pt>
                <c:pt idx="3776">
                  <c:v>4.5659722222222227E-2</c:v>
                </c:pt>
                <c:pt idx="3777">
                  <c:v>4.5671296296296293E-2</c:v>
                </c:pt>
                <c:pt idx="3778">
                  <c:v>4.5682870370370367E-2</c:v>
                </c:pt>
                <c:pt idx="3779">
                  <c:v>4.5694444444444447E-2</c:v>
                </c:pt>
                <c:pt idx="3780">
                  <c:v>4.5706018518518521E-2</c:v>
                </c:pt>
                <c:pt idx="3781">
                  <c:v>4.5717592592592594E-2</c:v>
                </c:pt>
                <c:pt idx="3782">
                  <c:v>4.5729166666666661E-2</c:v>
                </c:pt>
                <c:pt idx="3783">
                  <c:v>4.5740740740740742E-2</c:v>
                </c:pt>
                <c:pt idx="3784">
                  <c:v>4.5752314814814815E-2</c:v>
                </c:pt>
                <c:pt idx="3785">
                  <c:v>4.5763888888888889E-2</c:v>
                </c:pt>
                <c:pt idx="3786">
                  <c:v>4.5775462962962969E-2</c:v>
                </c:pt>
                <c:pt idx="3787">
                  <c:v>4.5787037037037036E-2</c:v>
                </c:pt>
                <c:pt idx="3788">
                  <c:v>4.5798611111111109E-2</c:v>
                </c:pt>
                <c:pt idx="3789">
                  <c:v>4.5810185185185183E-2</c:v>
                </c:pt>
                <c:pt idx="3790">
                  <c:v>4.5821759259259263E-2</c:v>
                </c:pt>
                <c:pt idx="3791">
                  <c:v>4.5833333333333337E-2</c:v>
                </c:pt>
                <c:pt idx="3792">
                  <c:v>4.5844907407407404E-2</c:v>
                </c:pt>
                <c:pt idx="3793">
                  <c:v>4.5856481481481477E-2</c:v>
                </c:pt>
                <c:pt idx="3794">
                  <c:v>4.5868055555555558E-2</c:v>
                </c:pt>
                <c:pt idx="3795">
                  <c:v>4.5879629629629631E-2</c:v>
                </c:pt>
                <c:pt idx="3796">
                  <c:v>4.5891203703703705E-2</c:v>
                </c:pt>
                <c:pt idx="3797">
                  <c:v>4.5902777777777772E-2</c:v>
                </c:pt>
                <c:pt idx="3798">
                  <c:v>4.5914351851851852E-2</c:v>
                </c:pt>
                <c:pt idx="3799">
                  <c:v>4.5925925925925926E-2</c:v>
                </c:pt>
                <c:pt idx="3800">
                  <c:v>4.5937499999999999E-2</c:v>
                </c:pt>
                <c:pt idx="3801">
                  <c:v>4.594907407407408E-2</c:v>
                </c:pt>
                <c:pt idx="3802">
                  <c:v>4.5960648148148146E-2</c:v>
                </c:pt>
                <c:pt idx="3803">
                  <c:v>4.597222222222222E-2</c:v>
                </c:pt>
                <c:pt idx="3804">
                  <c:v>4.5983796296296293E-2</c:v>
                </c:pt>
                <c:pt idx="3805">
                  <c:v>4.5995370370370374E-2</c:v>
                </c:pt>
                <c:pt idx="3806">
                  <c:v>4.6006944444444448E-2</c:v>
                </c:pt>
                <c:pt idx="3807">
                  <c:v>4.6018518518518514E-2</c:v>
                </c:pt>
                <c:pt idx="3808">
                  <c:v>4.6030092592592588E-2</c:v>
                </c:pt>
                <c:pt idx="3809">
                  <c:v>4.6041666666666668E-2</c:v>
                </c:pt>
                <c:pt idx="3810">
                  <c:v>4.6053240740740742E-2</c:v>
                </c:pt>
                <c:pt idx="3811">
                  <c:v>4.6064814814814815E-2</c:v>
                </c:pt>
                <c:pt idx="3812">
                  <c:v>4.6076388888888882E-2</c:v>
                </c:pt>
                <c:pt idx="3813">
                  <c:v>4.6087962962962963E-2</c:v>
                </c:pt>
                <c:pt idx="3814">
                  <c:v>4.6099537037037036E-2</c:v>
                </c:pt>
                <c:pt idx="3815">
                  <c:v>4.611111111111111E-2</c:v>
                </c:pt>
                <c:pt idx="3816">
                  <c:v>4.612268518518519E-2</c:v>
                </c:pt>
                <c:pt idx="3817">
                  <c:v>4.6134259259259264E-2</c:v>
                </c:pt>
                <c:pt idx="3818">
                  <c:v>4.614583333333333E-2</c:v>
                </c:pt>
                <c:pt idx="3819">
                  <c:v>4.6157407407407404E-2</c:v>
                </c:pt>
                <c:pt idx="3820">
                  <c:v>4.6168981481481484E-2</c:v>
                </c:pt>
                <c:pt idx="3821">
                  <c:v>4.6180555555555558E-2</c:v>
                </c:pt>
                <c:pt idx="3822">
                  <c:v>4.6192129629629632E-2</c:v>
                </c:pt>
                <c:pt idx="3823">
                  <c:v>4.6203703703703698E-2</c:v>
                </c:pt>
                <c:pt idx="3824">
                  <c:v>4.6215277777777779E-2</c:v>
                </c:pt>
                <c:pt idx="3825">
                  <c:v>4.6226851851851852E-2</c:v>
                </c:pt>
                <c:pt idx="3826">
                  <c:v>4.6238425925925926E-2</c:v>
                </c:pt>
                <c:pt idx="3827">
                  <c:v>4.6250000000000006E-2</c:v>
                </c:pt>
                <c:pt idx="3828">
                  <c:v>4.6261574074074073E-2</c:v>
                </c:pt>
                <c:pt idx="3829">
                  <c:v>4.6273148148148147E-2</c:v>
                </c:pt>
                <c:pt idx="3830">
                  <c:v>4.628472222222222E-2</c:v>
                </c:pt>
                <c:pt idx="3831">
                  <c:v>4.6296296296296301E-2</c:v>
                </c:pt>
                <c:pt idx="3832">
                  <c:v>4.6307870370370374E-2</c:v>
                </c:pt>
                <c:pt idx="3833">
                  <c:v>4.6319444444444441E-2</c:v>
                </c:pt>
                <c:pt idx="3834">
                  <c:v>4.6331018518518514E-2</c:v>
                </c:pt>
                <c:pt idx="3835">
                  <c:v>4.6342592592592595E-2</c:v>
                </c:pt>
                <c:pt idx="3836">
                  <c:v>4.6354166666666669E-2</c:v>
                </c:pt>
                <c:pt idx="3837">
                  <c:v>4.6365740740740742E-2</c:v>
                </c:pt>
                <c:pt idx="3838">
                  <c:v>4.6377314814814809E-2</c:v>
                </c:pt>
                <c:pt idx="3839">
                  <c:v>4.6388888888888889E-2</c:v>
                </c:pt>
                <c:pt idx="3840">
                  <c:v>4.6400462962962963E-2</c:v>
                </c:pt>
                <c:pt idx="3841">
                  <c:v>4.6412037037037036E-2</c:v>
                </c:pt>
                <c:pt idx="3842">
                  <c:v>4.6423611111111117E-2</c:v>
                </c:pt>
                <c:pt idx="3843">
                  <c:v>4.6435185185185184E-2</c:v>
                </c:pt>
                <c:pt idx="3844">
                  <c:v>4.6446759259259257E-2</c:v>
                </c:pt>
                <c:pt idx="3845">
                  <c:v>4.6458333333333331E-2</c:v>
                </c:pt>
                <c:pt idx="3846">
                  <c:v>4.6469907407407411E-2</c:v>
                </c:pt>
                <c:pt idx="3847">
                  <c:v>4.6481481481481485E-2</c:v>
                </c:pt>
                <c:pt idx="3848">
                  <c:v>4.6493055555555551E-2</c:v>
                </c:pt>
                <c:pt idx="3849">
                  <c:v>4.6504629629629625E-2</c:v>
                </c:pt>
                <c:pt idx="3850">
                  <c:v>4.6516203703703705E-2</c:v>
                </c:pt>
                <c:pt idx="3851">
                  <c:v>4.6527777777777779E-2</c:v>
                </c:pt>
                <c:pt idx="3852">
                  <c:v>4.6539351851851853E-2</c:v>
                </c:pt>
                <c:pt idx="3853">
                  <c:v>4.6550925925925919E-2</c:v>
                </c:pt>
                <c:pt idx="3854">
                  <c:v>4.65625E-2</c:v>
                </c:pt>
                <c:pt idx="3855">
                  <c:v>4.6574074074074073E-2</c:v>
                </c:pt>
                <c:pt idx="3856">
                  <c:v>4.6585648148148147E-2</c:v>
                </c:pt>
                <c:pt idx="3857">
                  <c:v>4.6597222222222227E-2</c:v>
                </c:pt>
                <c:pt idx="3858">
                  <c:v>4.6608796296296294E-2</c:v>
                </c:pt>
                <c:pt idx="3859">
                  <c:v>4.6620370370370368E-2</c:v>
                </c:pt>
                <c:pt idx="3860">
                  <c:v>4.6631944444444441E-2</c:v>
                </c:pt>
                <c:pt idx="3861">
                  <c:v>4.6643518518518522E-2</c:v>
                </c:pt>
                <c:pt idx="3862">
                  <c:v>4.6655092592592595E-2</c:v>
                </c:pt>
                <c:pt idx="3863">
                  <c:v>4.6666666666666669E-2</c:v>
                </c:pt>
                <c:pt idx="3864">
                  <c:v>4.6678240740740735E-2</c:v>
                </c:pt>
                <c:pt idx="3865">
                  <c:v>4.6689814814814816E-2</c:v>
                </c:pt>
                <c:pt idx="3866">
                  <c:v>4.670138888888889E-2</c:v>
                </c:pt>
                <c:pt idx="3867">
                  <c:v>4.6712962962962963E-2</c:v>
                </c:pt>
                <c:pt idx="3868">
                  <c:v>4.6724537037037044E-2</c:v>
                </c:pt>
                <c:pt idx="3869">
                  <c:v>4.673611111111111E-2</c:v>
                </c:pt>
                <c:pt idx="3870">
                  <c:v>4.6747685185185184E-2</c:v>
                </c:pt>
                <c:pt idx="3871">
                  <c:v>4.6759259259259257E-2</c:v>
                </c:pt>
                <c:pt idx="3872">
                  <c:v>4.6770833333333338E-2</c:v>
                </c:pt>
                <c:pt idx="3873">
                  <c:v>4.6782407407407411E-2</c:v>
                </c:pt>
                <c:pt idx="3874">
                  <c:v>4.6793981481481478E-2</c:v>
                </c:pt>
                <c:pt idx="3875">
                  <c:v>4.6805555555555552E-2</c:v>
                </c:pt>
                <c:pt idx="3876">
                  <c:v>4.6817129629629632E-2</c:v>
                </c:pt>
                <c:pt idx="3877">
                  <c:v>4.6828703703703706E-2</c:v>
                </c:pt>
                <c:pt idx="3878">
                  <c:v>4.6840277777777779E-2</c:v>
                </c:pt>
                <c:pt idx="3879">
                  <c:v>4.6851851851851846E-2</c:v>
                </c:pt>
                <c:pt idx="3880">
                  <c:v>4.6863425925925926E-2</c:v>
                </c:pt>
                <c:pt idx="3881">
                  <c:v>4.6875E-2</c:v>
                </c:pt>
                <c:pt idx="3882">
                  <c:v>4.6886574074074074E-2</c:v>
                </c:pt>
                <c:pt idx="3883">
                  <c:v>4.6898148148148154E-2</c:v>
                </c:pt>
                <c:pt idx="3884">
                  <c:v>4.6909722222222221E-2</c:v>
                </c:pt>
                <c:pt idx="3885">
                  <c:v>4.6921296296296294E-2</c:v>
                </c:pt>
                <c:pt idx="3886">
                  <c:v>4.6932870370370368E-2</c:v>
                </c:pt>
                <c:pt idx="3887">
                  <c:v>4.6944444444444448E-2</c:v>
                </c:pt>
                <c:pt idx="3888">
                  <c:v>4.6956018518518522E-2</c:v>
                </c:pt>
                <c:pt idx="3889">
                  <c:v>4.6967592592592589E-2</c:v>
                </c:pt>
                <c:pt idx="3890">
                  <c:v>4.6979166666666662E-2</c:v>
                </c:pt>
                <c:pt idx="3891">
                  <c:v>4.6990740740740743E-2</c:v>
                </c:pt>
                <c:pt idx="3892">
                  <c:v>4.7002314814814816E-2</c:v>
                </c:pt>
                <c:pt idx="3893">
                  <c:v>4.701388888888889E-2</c:v>
                </c:pt>
                <c:pt idx="3894">
                  <c:v>4.702546296296297E-2</c:v>
                </c:pt>
                <c:pt idx="3895">
                  <c:v>4.7037037037037037E-2</c:v>
                </c:pt>
                <c:pt idx="3896">
                  <c:v>4.704861111111111E-2</c:v>
                </c:pt>
                <c:pt idx="3897">
                  <c:v>4.7060185185185184E-2</c:v>
                </c:pt>
                <c:pt idx="3898">
                  <c:v>4.7071759259259265E-2</c:v>
                </c:pt>
                <c:pt idx="3899">
                  <c:v>4.7083333333333331E-2</c:v>
                </c:pt>
                <c:pt idx="3900">
                  <c:v>4.7094907407407405E-2</c:v>
                </c:pt>
                <c:pt idx="3901">
                  <c:v>4.7106481481481478E-2</c:v>
                </c:pt>
                <c:pt idx="3902">
                  <c:v>4.7118055555555559E-2</c:v>
                </c:pt>
                <c:pt idx="3903">
                  <c:v>4.7129629629629632E-2</c:v>
                </c:pt>
                <c:pt idx="3904">
                  <c:v>4.7141203703703706E-2</c:v>
                </c:pt>
                <c:pt idx="3905">
                  <c:v>4.7152777777777773E-2</c:v>
                </c:pt>
                <c:pt idx="3906">
                  <c:v>4.7164351851851853E-2</c:v>
                </c:pt>
                <c:pt idx="3907">
                  <c:v>4.7175925925925927E-2</c:v>
                </c:pt>
                <c:pt idx="3908">
                  <c:v>4.71875E-2</c:v>
                </c:pt>
                <c:pt idx="3909">
                  <c:v>4.7199074074074067E-2</c:v>
                </c:pt>
                <c:pt idx="3910">
                  <c:v>4.7210648148148147E-2</c:v>
                </c:pt>
                <c:pt idx="3911">
                  <c:v>4.7222222222222221E-2</c:v>
                </c:pt>
                <c:pt idx="3912">
                  <c:v>4.7233796296296295E-2</c:v>
                </c:pt>
                <c:pt idx="3913">
                  <c:v>4.7245370370370375E-2</c:v>
                </c:pt>
                <c:pt idx="3914">
                  <c:v>4.7256944444444449E-2</c:v>
                </c:pt>
                <c:pt idx="3915">
                  <c:v>4.7268518518518515E-2</c:v>
                </c:pt>
                <c:pt idx="3916">
                  <c:v>4.7280092592592589E-2</c:v>
                </c:pt>
                <c:pt idx="3917">
                  <c:v>4.7291666666666669E-2</c:v>
                </c:pt>
                <c:pt idx="3918">
                  <c:v>4.7291666666666669E-2</c:v>
                </c:pt>
                <c:pt idx="3919">
                  <c:v>4.7303240740740743E-2</c:v>
                </c:pt>
                <c:pt idx="3920">
                  <c:v>4.731481481481481E-2</c:v>
                </c:pt>
                <c:pt idx="3921">
                  <c:v>4.7326388888888883E-2</c:v>
                </c:pt>
                <c:pt idx="3922">
                  <c:v>4.7337962962962964E-2</c:v>
                </c:pt>
                <c:pt idx="3923">
                  <c:v>4.7349537037037037E-2</c:v>
                </c:pt>
                <c:pt idx="3924">
                  <c:v>4.7361111111111111E-2</c:v>
                </c:pt>
                <c:pt idx="3925">
                  <c:v>4.7372685185185191E-2</c:v>
                </c:pt>
                <c:pt idx="3926">
                  <c:v>4.7384259259259258E-2</c:v>
                </c:pt>
                <c:pt idx="3927">
                  <c:v>4.7395833333333331E-2</c:v>
                </c:pt>
                <c:pt idx="3928">
                  <c:v>4.7407407407407405E-2</c:v>
                </c:pt>
                <c:pt idx="3929">
                  <c:v>4.7418981481481486E-2</c:v>
                </c:pt>
                <c:pt idx="3930">
                  <c:v>4.7430555555555559E-2</c:v>
                </c:pt>
                <c:pt idx="3931">
                  <c:v>4.7442129629629626E-2</c:v>
                </c:pt>
                <c:pt idx="3932">
                  <c:v>4.7453703703703699E-2</c:v>
                </c:pt>
                <c:pt idx="3933">
                  <c:v>4.746527777777778E-2</c:v>
                </c:pt>
                <c:pt idx="3934">
                  <c:v>4.7476851851851853E-2</c:v>
                </c:pt>
                <c:pt idx="3935">
                  <c:v>4.7488425925925927E-2</c:v>
                </c:pt>
                <c:pt idx="3936">
                  <c:v>4.7500000000000007E-2</c:v>
                </c:pt>
                <c:pt idx="3937">
                  <c:v>4.7511574074074074E-2</c:v>
                </c:pt>
                <c:pt idx="3938">
                  <c:v>4.7523148148148148E-2</c:v>
                </c:pt>
                <c:pt idx="3939">
                  <c:v>4.7534722222222221E-2</c:v>
                </c:pt>
                <c:pt idx="3940">
                  <c:v>4.7546296296296302E-2</c:v>
                </c:pt>
                <c:pt idx="3941">
                  <c:v>4.7557870370370368E-2</c:v>
                </c:pt>
                <c:pt idx="3942">
                  <c:v>4.7569444444444442E-2</c:v>
                </c:pt>
                <c:pt idx="3943">
                  <c:v>4.7581018518518516E-2</c:v>
                </c:pt>
                <c:pt idx="3944">
                  <c:v>4.7592592592592596E-2</c:v>
                </c:pt>
                <c:pt idx="3945">
                  <c:v>4.760416666666667E-2</c:v>
                </c:pt>
                <c:pt idx="3946">
                  <c:v>4.7615740740740743E-2</c:v>
                </c:pt>
                <c:pt idx="3947">
                  <c:v>4.762731481481481E-2</c:v>
                </c:pt>
                <c:pt idx="3948">
                  <c:v>4.763888888888889E-2</c:v>
                </c:pt>
                <c:pt idx="3949">
                  <c:v>4.7650462962962964E-2</c:v>
                </c:pt>
                <c:pt idx="3950">
                  <c:v>4.7662037037037037E-2</c:v>
                </c:pt>
                <c:pt idx="3951">
                  <c:v>4.7673611111111104E-2</c:v>
                </c:pt>
                <c:pt idx="3952">
                  <c:v>4.7685185185185185E-2</c:v>
                </c:pt>
                <c:pt idx="3953">
                  <c:v>4.7696759259259258E-2</c:v>
                </c:pt>
                <c:pt idx="3954">
                  <c:v>4.7708333333333332E-2</c:v>
                </c:pt>
                <c:pt idx="3955">
                  <c:v>4.7719907407407412E-2</c:v>
                </c:pt>
                <c:pt idx="3956">
                  <c:v>4.7731481481481486E-2</c:v>
                </c:pt>
                <c:pt idx="3957">
                  <c:v>4.7743055555555552E-2</c:v>
                </c:pt>
                <c:pt idx="3958">
                  <c:v>4.7754629629629626E-2</c:v>
                </c:pt>
                <c:pt idx="3959">
                  <c:v>4.7766203703703707E-2</c:v>
                </c:pt>
                <c:pt idx="3960">
                  <c:v>4.777777777777778E-2</c:v>
                </c:pt>
                <c:pt idx="3961">
                  <c:v>4.7789351851851847E-2</c:v>
                </c:pt>
                <c:pt idx="3962">
                  <c:v>4.780092592592592E-2</c:v>
                </c:pt>
                <c:pt idx="3963">
                  <c:v>4.7812500000000001E-2</c:v>
                </c:pt>
                <c:pt idx="3964">
                  <c:v>4.7824074074074074E-2</c:v>
                </c:pt>
                <c:pt idx="3965">
                  <c:v>4.7835648148148148E-2</c:v>
                </c:pt>
                <c:pt idx="3966">
                  <c:v>4.7847222222222228E-2</c:v>
                </c:pt>
                <c:pt idx="3967">
                  <c:v>4.7858796296296295E-2</c:v>
                </c:pt>
                <c:pt idx="3968">
                  <c:v>4.7870370370370369E-2</c:v>
                </c:pt>
                <c:pt idx="3969">
                  <c:v>4.7881944444444442E-2</c:v>
                </c:pt>
                <c:pt idx="3970">
                  <c:v>4.7893518518518523E-2</c:v>
                </c:pt>
                <c:pt idx="3971">
                  <c:v>4.7905092592592589E-2</c:v>
                </c:pt>
                <c:pt idx="3972">
                  <c:v>4.7916666666666663E-2</c:v>
                </c:pt>
                <c:pt idx="3973">
                  <c:v>4.7928240740740737E-2</c:v>
                </c:pt>
                <c:pt idx="3974">
                  <c:v>4.7939814814814817E-2</c:v>
                </c:pt>
                <c:pt idx="3975">
                  <c:v>4.7951388888888891E-2</c:v>
                </c:pt>
                <c:pt idx="3976">
                  <c:v>4.7962962962962964E-2</c:v>
                </c:pt>
                <c:pt idx="3977">
                  <c:v>4.7974537037037045E-2</c:v>
                </c:pt>
                <c:pt idx="3978">
                  <c:v>4.7986111111111111E-2</c:v>
                </c:pt>
                <c:pt idx="3979">
                  <c:v>4.7997685185185185E-2</c:v>
                </c:pt>
                <c:pt idx="3980">
                  <c:v>4.8009259259259258E-2</c:v>
                </c:pt>
                <c:pt idx="3981">
                  <c:v>4.8020833333333339E-2</c:v>
                </c:pt>
                <c:pt idx="3982">
                  <c:v>4.8032407407407406E-2</c:v>
                </c:pt>
                <c:pt idx="3983">
                  <c:v>4.8043981481481479E-2</c:v>
                </c:pt>
                <c:pt idx="3984">
                  <c:v>4.8055555555555553E-2</c:v>
                </c:pt>
                <c:pt idx="3985">
                  <c:v>4.8067129629629633E-2</c:v>
                </c:pt>
                <c:pt idx="3986">
                  <c:v>4.8078703703703707E-2</c:v>
                </c:pt>
                <c:pt idx="3987">
                  <c:v>4.809027777777778E-2</c:v>
                </c:pt>
                <c:pt idx="3988">
                  <c:v>4.8101851851851847E-2</c:v>
                </c:pt>
                <c:pt idx="3989">
                  <c:v>4.8113425925925928E-2</c:v>
                </c:pt>
                <c:pt idx="3990">
                  <c:v>4.8125000000000001E-2</c:v>
                </c:pt>
                <c:pt idx="3991">
                  <c:v>4.8136574074074075E-2</c:v>
                </c:pt>
                <c:pt idx="3992">
                  <c:v>4.8148148148148141E-2</c:v>
                </c:pt>
                <c:pt idx="3993">
                  <c:v>4.8159722222222222E-2</c:v>
                </c:pt>
                <c:pt idx="3994">
                  <c:v>4.8171296296296295E-2</c:v>
                </c:pt>
                <c:pt idx="3995">
                  <c:v>4.8182870370370369E-2</c:v>
                </c:pt>
                <c:pt idx="3996">
                  <c:v>4.8194444444444449E-2</c:v>
                </c:pt>
                <c:pt idx="3997">
                  <c:v>4.8206018518518523E-2</c:v>
                </c:pt>
                <c:pt idx="3998">
                  <c:v>4.821759259259259E-2</c:v>
                </c:pt>
                <c:pt idx="3999">
                  <c:v>4.8229166666666663E-2</c:v>
                </c:pt>
                <c:pt idx="4000">
                  <c:v>4.8240740740740744E-2</c:v>
                </c:pt>
                <c:pt idx="4001">
                  <c:v>4.8252314814814817E-2</c:v>
                </c:pt>
                <c:pt idx="4002">
                  <c:v>4.8263888888888884E-2</c:v>
                </c:pt>
                <c:pt idx="4003">
                  <c:v>4.8275462962962958E-2</c:v>
                </c:pt>
                <c:pt idx="4004">
                  <c:v>4.8287037037037038E-2</c:v>
                </c:pt>
                <c:pt idx="4005">
                  <c:v>4.8298611111111112E-2</c:v>
                </c:pt>
                <c:pt idx="4006">
                  <c:v>4.8310185185185185E-2</c:v>
                </c:pt>
                <c:pt idx="4007">
                  <c:v>4.8321759259259266E-2</c:v>
                </c:pt>
                <c:pt idx="4008">
                  <c:v>4.8333333333333332E-2</c:v>
                </c:pt>
                <c:pt idx="4009">
                  <c:v>4.8344907407407406E-2</c:v>
                </c:pt>
                <c:pt idx="4010">
                  <c:v>4.8356481481481479E-2</c:v>
                </c:pt>
                <c:pt idx="4011">
                  <c:v>4.836805555555556E-2</c:v>
                </c:pt>
                <c:pt idx="4012">
                  <c:v>4.8379629629629627E-2</c:v>
                </c:pt>
                <c:pt idx="4013">
                  <c:v>4.83912037037037E-2</c:v>
                </c:pt>
                <c:pt idx="4014">
                  <c:v>4.8402777777777774E-2</c:v>
                </c:pt>
                <c:pt idx="4015">
                  <c:v>4.8414351851851854E-2</c:v>
                </c:pt>
                <c:pt idx="4016">
                  <c:v>4.8425925925925928E-2</c:v>
                </c:pt>
                <c:pt idx="4017">
                  <c:v>4.8437500000000001E-2</c:v>
                </c:pt>
                <c:pt idx="4018">
                  <c:v>4.8449074074074082E-2</c:v>
                </c:pt>
                <c:pt idx="4019">
                  <c:v>4.8460648148148149E-2</c:v>
                </c:pt>
                <c:pt idx="4020">
                  <c:v>4.8472222222222222E-2</c:v>
                </c:pt>
                <c:pt idx="4021">
                  <c:v>4.8483796296296296E-2</c:v>
                </c:pt>
                <c:pt idx="4022">
                  <c:v>4.8495370370370376E-2</c:v>
                </c:pt>
                <c:pt idx="4023">
                  <c:v>4.8506944444444443E-2</c:v>
                </c:pt>
                <c:pt idx="4024">
                  <c:v>4.8518518518518516E-2</c:v>
                </c:pt>
                <c:pt idx="4025">
                  <c:v>4.853009259259259E-2</c:v>
                </c:pt>
                <c:pt idx="4026">
                  <c:v>4.854166666666667E-2</c:v>
                </c:pt>
                <c:pt idx="4027">
                  <c:v>4.8553240740740744E-2</c:v>
                </c:pt>
                <c:pt idx="4028">
                  <c:v>4.8564814814814818E-2</c:v>
                </c:pt>
                <c:pt idx="4029">
                  <c:v>4.8576388888888884E-2</c:v>
                </c:pt>
                <c:pt idx="4030">
                  <c:v>4.8587962962962965E-2</c:v>
                </c:pt>
                <c:pt idx="4031">
                  <c:v>4.8599537037037038E-2</c:v>
                </c:pt>
                <c:pt idx="4032">
                  <c:v>4.8611111111111112E-2</c:v>
                </c:pt>
                <c:pt idx="4033">
                  <c:v>4.8622685185185179E-2</c:v>
                </c:pt>
                <c:pt idx="4034">
                  <c:v>4.8634259259259259E-2</c:v>
                </c:pt>
                <c:pt idx="4035">
                  <c:v>4.8645833333333333E-2</c:v>
                </c:pt>
                <c:pt idx="4036">
                  <c:v>4.8657407407407406E-2</c:v>
                </c:pt>
                <c:pt idx="4037">
                  <c:v>4.8668981481481487E-2</c:v>
                </c:pt>
                <c:pt idx="4038">
                  <c:v>4.868055555555556E-2</c:v>
                </c:pt>
                <c:pt idx="4039">
                  <c:v>4.8692129629629627E-2</c:v>
                </c:pt>
                <c:pt idx="4040">
                  <c:v>4.87037037037037E-2</c:v>
                </c:pt>
                <c:pt idx="4041">
                  <c:v>4.8715277777777781E-2</c:v>
                </c:pt>
                <c:pt idx="4042">
                  <c:v>4.8726851851851855E-2</c:v>
                </c:pt>
                <c:pt idx="4043">
                  <c:v>4.8738425925925921E-2</c:v>
                </c:pt>
                <c:pt idx="4044">
                  <c:v>4.8749999999999995E-2</c:v>
                </c:pt>
                <c:pt idx="4045">
                  <c:v>4.8761574074074075E-2</c:v>
                </c:pt>
                <c:pt idx="4046">
                  <c:v>4.8773148148148149E-2</c:v>
                </c:pt>
                <c:pt idx="4047">
                  <c:v>4.8784722222222222E-2</c:v>
                </c:pt>
                <c:pt idx="4048">
                  <c:v>4.8796296296296303E-2</c:v>
                </c:pt>
                <c:pt idx="4049">
                  <c:v>4.880787037037037E-2</c:v>
                </c:pt>
                <c:pt idx="4050">
                  <c:v>4.8819444444444443E-2</c:v>
                </c:pt>
                <c:pt idx="4051">
                  <c:v>4.8831018518518517E-2</c:v>
                </c:pt>
                <c:pt idx="4052">
                  <c:v>4.8842592592592597E-2</c:v>
                </c:pt>
                <c:pt idx="4053">
                  <c:v>4.8854166666666664E-2</c:v>
                </c:pt>
                <c:pt idx="4054">
                  <c:v>4.8865740740740737E-2</c:v>
                </c:pt>
                <c:pt idx="4055">
                  <c:v>4.8877314814814811E-2</c:v>
                </c:pt>
                <c:pt idx="4056">
                  <c:v>4.8888888888888891E-2</c:v>
                </c:pt>
                <c:pt idx="4057">
                  <c:v>4.8900462962962965E-2</c:v>
                </c:pt>
                <c:pt idx="4058">
                  <c:v>4.8912037037037039E-2</c:v>
                </c:pt>
                <c:pt idx="4059">
                  <c:v>4.8923611111111105E-2</c:v>
                </c:pt>
                <c:pt idx="4060">
                  <c:v>4.8935185185185186E-2</c:v>
                </c:pt>
                <c:pt idx="4061">
                  <c:v>4.8946759259259259E-2</c:v>
                </c:pt>
                <c:pt idx="4062">
                  <c:v>4.8958333333333333E-2</c:v>
                </c:pt>
                <c:pt idx="4063">
                  <c:v>4.8969907407407413E-2</c:v>
                </c:pt>
                <c:pt idx="4064">
                  <c:v>4.898148148148148E-2</c:v>
                </c:pt>
                <c:pt idx="4065">
                  <c:v>4.8993055555555554E-2</c:v>
                </c:pt>
                <c:pt idx="4066">
                  <c:v>4.9004629629629627E-2</c:v>
                </c:pt>
                <c:pt idx="4067">
                  <c:v>4.9016203703703708E-2</c:v>
                </c:pt>
                <c:pt idx="4068">
                  <c:v>4.9027777777777781E-2</c:v>
                </c:pt>
                <c:pt idx="4069">
                  <c:v>4.9039351851851855E-2</c:v>
                </c:pt>
                <c:pt idx="4070">
                  <c:v>4.9050925925925921E-2</c:v>
                </c:pt>
                <c:pt idx="4071">
                  <c:v>4.9062500000000002E-2</c:v>
                </c:pt>
                <c:pt idx="4072">
                  <c:v>4.9074074074074076E-2</c:v>
                </c:pt>
                <c:pt idx="4073">
                  <c:v>4.9085648148148149E-2</c:v>
                </c:pt>
                <c:pt idx="4074">
                  <c:v>4.9097222222222216E-2</c:v>
                </c:pt>
                <c:pt idx="4075">
                  <c:v>4.9108796296296296E-2</c:v>
                </c:pt>
                <c:pt idx="4076">
                  <c:v>4.912037037037037E-2</c:v>
                </c:pt>
                <c:pt idx="4077">
                  <c:v>4.9131944444444443E-2</c:v>
                </c:pt>
                <c:pt idx="4078">
                  <c:v>4.9143518518518524E-2</c:v>
                </c:pt>
                <c:pt idx="4079">
                  <c:v>4.9155092592592597E-2</c:v>
                </c:pt>
                <c:pt idx="4080">
                  <c:v>4.9166666666666664E-2</c:v>
                </c:pt>
                <c:pt idx="4081">
                  <c:v>4.9178240740740738E-2</c:v>
                </c:pt>
                <c:pt idx="4082">
                  <c:v>4.9189814814814818E-2</c:v>
                </c:pt>
                <c:pt idx="4083">
                  <c:v>4.9201388888888892E-2</c:v>
                </c:pt>
                <c:pt idx="4084">
                  <c:v>4.9212962962962958E-2</c:v>
                </c:pt>
                <c:pt idx="4085">
                  <c:v>4.9224537037037032E-2</c:v>
                </c:pt>
                <c:pt idx="4086">
                  <c:v>4.9236111111111112E-2</c:v>
                </c:pt>
                <c:pt idx="4087">
                  <c:v>4.9247685185185186E-2</c:v>
                </c:pt>
                <c:pt idx="4088">
                  <c:v>4.925925925925926E-2</c:v>
                </c:pt>
                <c:pt idx="4089">
                  <c:v>4.927083333333334E-2</c:v>
                </c:pt>
                <c:pt idx="4090">
                  <c:v>4.9282407407407407E-2</c:v>
                </c:pt>
                <c:pt idx="4091">
                  <c:v>4.929398148148148E-2</c:v>
                </c:pt>
                <c:pt idx="4092">
                  <c:v>4.9305555555555554E-2</c:v>
                </c:pt>
                <c:pt idx="4093">
                  <c:v>4.9317129629629634E-2</c:v>
                </c:pt>
                <c:pt idx="4094">
                  <c:v>4.9328703703703701E-2</c:v>
                </c:pt>
                <c:pt idx="4095">
                  <c:v>4.9340277777777775E-2</c:v>
                </c:pt>
                <c:pt idx="4096">
                  <c:v>4.9351851851851848E-2</c:v>
                </c:pt>
                <c:pt idx="4097">
                  <c:v>4.9363425925925929E-2</c:v>
                </c:pt>
                <c:pt idx="4098">
                  <c:v>4.9375000000000002E-2</c:v>
                </c:pt>
                <c:pt idx="4099">
                  <c:v>4.9386574074074076E-2</c:v>
                </c:pt>
                <c:pt idx="4100">
                  <c:v>4.9398148148148142E-2</c:v>
                </c:pt>
                <c:pt idx="4101">
                  <c:v>4.9409722222222223E-2</c:v>
                </c:pt>
                <c:pt idx="4102">
                  <c:v>4.9421296296296297E-2</c:v>
                </c:pt>
                <c:pt idx="4103">
                  <c:v>4.943287037037037E-2</c:v>
                </c:pt>
                <c:pt idx="4104">
                  <c:v>4.9444444444444437E-2</c:v>
                </c:pt>
                <c:pt idx="4105">
                  <c:v>4.9456018518518517E-2</c:v>
                </c:pt>
                <c:pt idx="4106">
                  <c:v>4.9467592592592591E-2</c:v>
                </c:pt>
                <c:pt idx="4107">
                  <c:v>4.9479166666666664E-2</c:v>
                </c:pt>
                <c:pt idx="4108">
                  <c:v>4.9490740740740745E-2</c:v>
                </c:pt>
                <c:pt idx="4109">
                  <c:v>4.9502314814814818E-2</c:v>
                </c:pt>
                <c:pt idx="4110">
                  <c:v>4.9513888888888892E-2</c:v>
                </c:pt>
                <c:pt idx="4111">
                  <c:v>4.9525462962962959E-2</c:v>
                </c:pt>
                <c:pt idx="4112">
                  <c:v>4.9537037037037039E-2</c:v>
                </c:pt>
                <c:pt idx="4113">
                  <c:v>4.9548611111111113E-2</c:v>
                </c:pt>
                <c:pt idx="4114">
                  <c:v>4.9560185185185186E-2</c:v>
                </c:pt>
                <c:pt idx="4115">
                  <c:v>4.9571759259259253E-2</c:v>
                </c:pt>
                <c:pt idx="4116">
                  <c:v>4.9583333333333333E-2</c:v>
                </c:pt>
                <c:pt idx="4117">
                  <c:v>4.9594907407407407E-2</c:v>
                </c:pt>
                <c:pt idx="4118">
                  <c:v>4.9606481481481481E-2</c:v>
                </c:pt>
                <c:pt idx="4119">
                  <c:v>4.9618055555555561E-2</c:v>
                </c:pt>
                <c:pt idx="4120">
                  <c:v>4.9629629629629635E-2</c:v>
                </c:pt>
                <c:pt idx="4121">
                  <c:v>4.9641203703703701E-2</c:v>
                </c:pt>
                <c:pt idx="4122">
                  <c:v>4.9652777777777775E-2</c:v>
                </c:pt>
                <c:pt idx="4123">
                  <c:v>4.9664351851851855E-2</c:v>
                </c:pt>
                <c:pt idx="4124">
                  <c:v>4.9675925925925929E-2</c:v>
                </c:pt>
                <c:pt idx="4125">
                  <c:v>4.9687499999999996E-2</c:v>
                </c:pt>
                <c:pt idx="4126">
                  <c:v>4.9699074074074069E-2</c:v>
                </c:pt>
                <c:pt idx="4127">
                  <c:v>4.971064814814815E-2</c:v>
                </c:pt>
                <c:pt idx="4128">
                  <c:v>4.9722222222222223E-2</c:v>
                </c:pt>
                <c:pt idx="4129">
                  <c:v>4.9733796296296297E-2</c:v>
                </c:pt>
                <c:pt idx="4130">
                  <c:v>4.9745370370370377E-2</c:v>
                </c:pt>
                <c:pt idx="4131">
                  <c:v>4.9756944444444444E-2</c:v>
                </c:pt>
                <c:pt idx="4132">
                  <c:v>4.9768518518518517E-2</c:v>
                </c:pt>
                <c:pt idx="4133">
                  <c:v>4.9780092592592591E-2</c:v>
                </c:pt>
                <c:pt idx="4134">
                  <c:v>4.9791666666666672E-2</c:v>
                </c:pt>
                <c:pt idx="4135">
                  <c:v>4.9803240740740738E-2</c:v>
                </c:pt>
                <c:pt idx="4136">
                  <c:v>4.9814814814814812E-2</c:v>
                </c:pt>
                <c:pt idx="4137">
                  <c:v>4.9826388888888885E-2</c:v>
                </c:pt>
                <c:pt idx="4138">
                  <c:v>4.9837962962962966E-2</c:v>
                </c:pt>
                <c:pt idx="4139">
                  <c:v>4.9849537037037039E-2</c:v>
                </c:pt>
                <c:pt idx="4140">
                  <c:v>4.9861111111111113E-2</c:v>
                </c:pt>
                <c:pt idx="4141">
                  <c:v>4.987268518518518E-2</c:v>
                </c:pt>
                <c:pt idx="4142">
                  <c:v>4.988425925925926E-2</c:v>
                </c:pt>
                <c:pt idx="4143">
                  <c:v>4.9895833333333334E-2</c:v>
                </c:pt>
                <c:pt idx="4144">
                  <c:v>4.9907407407407407E-2</c:v>
                </c:pt>
                <c:pt idx="4145">
                  <c:v>4.9918981481481474E-2</c:v>
                </c:pt>
                <c:pt idx="4146">
                  <c:v>4.9930555555555554E-2</c:v>
                </c:pt>
                <c:pt idx="4147">
                  <c:v>4.9942129629629628E-2</c:v>
                </c:pt>
                <c:pt idx="4148">
                  <c:v>4.9953703703703702E-2</c:v>
                </c:pt>
                <c:pt idx="4149">
                  <c:v>4.9965277777777782E-2</c:v>
                </c:pt>
                <c:pt idx="4150">
                  <c:v>4.9976851851851856E-2</c:v>
                </c:pt>
                <c:pt idx="4151">
                  <c:v>4.9988425925925922E-2</c:v>
                </c:pt>
                <c:pt idx="4152">
                  <c:v>4.9999999999999996E-2</c:v>
                </c:pt>
                <c:pt idx="4153">
                  <c:v>5.0011574074074076E-2</c:v>
                </c:pt>
                <c:pt idx="4154">
                  <c:v>5.002314814814815E-2</c:v>
                </c:pt>
                <c:pt idx="4155">
                  <c:v>5.0034722222222223E-2</c:v>
                </c:pt>
                <c:pt idx="4156">
                  <c:v>5.004629629629629E-2</c:v>
                </c:pt>
                <c:pt idx="4157">
                  <c:v>5.0057870370370371E-2</c:v>
                </c:pt>
                <c:pt idx="4158">
                  <c:v>5.0069444444444444E-2</c:v>
                </c:pt>
                <c:pt idx="4159">
                  <c:v>5.0081018518518518E-2</c:v>
                </c:pt>
                <c:pt idx="4160">
                  <c:v>5.0092592592592598E-2</c:v>
                </c:pt>
                <c:pt idx="4161">
                  <c:v>5.0104166666666672E-2</c:v>
                </c:pt>
                <c:pt idx="4162">
                  <c:v>5.0115740740740738E-2</c:v>
                </c:pt>
                <c:pt idx="4163">
                  <c:v>5.0127314814814812E-2</c:v>
                </c:pt>
                <c:pt idx="4164">
                  <c:v>5.0138888888888893E-2</c:v>
                </c:pt>
                <c:pt idx="4165">
                  <c:v>5.0150462962962966E-2</c:v>
                </c:pt>
                <c:pt idx="4166">
                  <c:v>5.0162037037037033E-2</c:v>
                </c:pt>
                <c:pt idx="4167">
                  <c:v>5.0173611111111106E-2</c:v>
                </c:pt>
                <c:pt idx="4168">
                  <c:v>5.0185185185185187E-2</c:v>
                </c:pt>
                <c:pt idx="4169">
                  <c:v>5.019675925925926E-2</c:v>
                </c:pt>
                <c:pt idx="4170">
                  <c:v>5.0208333333333334E-2</c:v>
                </c:pt>
                <c:pt idx="4171">
                  <c:v>5.0219907407407414E-2</c:v>
                </c:pt>
                <c:pt idx="4172">
                  <c:v>5.0231481481481481E-2</c:v>
                </c:pt>
                <c:pt idx="4173">
                  <c:v>5.0243055555555555E-2</c:v>
                </c:pt>
                <c:pt idx="4174">
                  <c:v>5.0254629629629628E-2</c:v>
                </c:pt>
                <c:pt idx="4175">
                  <c:v>5.0266203703703709E-2</c:v>
                </c:pt>
                <c:pt idx="4176">
                  <c:v>5.0277777777777775E-2</c:v>
                </c:pt>
                <c:pt idx="4177">
                  <c:v>5.0289351851851849E-2</c:v>
                </c:pt>
                <c:pt idx="4178">
                  <c:v>5.0300925925925923E-2</c:v>
                </c:pt>
                <c:pt idx="4179">
                  <c:v>5.0312500000000003E-2</c:v>
                </c:pt>
                <c:pt idx="4180">
                  <c:v>5.0324074074074077E-2</c:v>
                </c:pt>
                <c:pt idx="4181">
                  <c:v>5.033564814814815E-2</c:v>
                </c:pt>
                <c:pt idx="4182">
                  <c:v>5.0347222222222217E-2</c:v>
                </c:pt>
                <c:pt idx="4183">
                  <c:v>5.0358796296296297E-2</c:v>
                </c:pt>
                <c:pt idx="4184">
                  <c:v>5.0370370370370371E-2</c:v>
                </c:pt>
                <c:pt idx="4185">
                  <c:v>5.0381944444444444E-2</c:v>
                </c:pt>
                <c:pt idx="4186">
                  <c:v>5.0393518518518511E-2</c:v>
                </c:pt>
                <c:pt idx="4187">
                  <c:v>5.0405092592592592E-2</c:v>
                </c:pt>
                <c:pt idx="4188">
                  <c:v>5.0416666666666665E-2</c:v>
                </c:pt>
                <c:pt idx="4189">
                  <c:v>5.0428240740740739E-2</c:v>
                </c:pt>
                <c:pt idx="4190">
                  <c:v>5.0439814814814819E-2</c:v>
                </c:pt>
                <c:pt idx="4191">
                  <c:v>5.0451388888888893E-2</c:v>
                </c:pt>
                <c:pt idx="4192">
                  <c:v>5.0462962962962959E-2</c:v>
                </c:pt>
                <c:pt idx="4193">
                  <c:v>5.0474537037037033E-2</c:v>
                </c:pt>
                <c:pt idx="4194">
                  <c:v>5.0486111111111114E-2</c:v>
                </c:pt>
                <c:pt idx="4195">
                  <c:v>5.0497685185185187E-2</c:v>
                </c:pt>
                <c:pt idx="4196">
                  <c:v>5.0509259259259254E-2</c:v>
                </c:pt>
                <c:pt idx="4197">
                  <c:v>5.0520833333333327E-2</c:v>
                </c:pt>
                <c:pt idx="4198">
                  <c:v>5.0532407407407408E-2</c:v>
                </c:pt>
                <c:pt idx="4199">
                  <c:v>5.0543981481481481E-2</c:v>
                </c:pt>
                <c:pt idx="4200">
                  <c:v>5.0555555555555555E-2</c:v>
                </c:pt>
                <c:pt idx="4201">
                  <c:v>5.0567129629629635E-2</c:v>
                </c:pt>
                <c:pt idx="4202">
                  <c:v>5.0578703703703709E-2</c:v>
                </c:pt>
                <c:pt idx="4203">
                  <c:v>5.0590277777777776E-2</c:v>
                </c:pt>
                <c:pt idx="4204">
                  <c:v>5.0601851851851849E-2</c:v>
                </c:pt>
                <c:pt idx="4205">
                  <c:v>5.061342592592593E-2</c:v>
                </c:pt>
                <c:pt idx="4206">
                  <c:v>5.0625000000000003E-2</c:v>
                </c:pt>
                <c:pt idx="4207">
                  <c:v>5.063657407407407E-2</c:v>
                </c:pt>
                <c:pt idx="4208">
                  <c:v>5.0648148148148144E-2</c:v>
                </c:pt>
                <c:pt idx="4209">
                  <c:v>5.0659722222222224E-2</c:v>
                </c:pt>
                <c:pt idx="4210">
                  <c:v>5.0671296296296298E-2</c:v>
                </c:pt>
                <c:pt idx="4211">
                  <c:v>5.0682870370370371E-2</c:v>
                </c:pt>
                <c:pt idx="4212">
                  <c:v>5.0694444444444452E-2</c:v>
                </c:pt>
                <c:pt idx="4213">
                  <c:v>5.0706018518518518E-2</c:v>
                </c:pt>
                <c:pt idx="4214">
                  <c:v>5.0717592592592592E-2</c:v>
                </c:pt>
                <c:pt idx="4215">
                  <c:v>5.0729166666666665E-2</c:v>
                </c:pt>
                <c:pt idx="4216">
                  <c:v>5.0740740740740746E-2</c:v>
                </c:pt>
                <c:pt idx="4217">
                  <c:v>5.0752314814814813E-2</c:v>
                </c:pt>
                <c:pt idx="4218">
                  <c:v>5.0763888888888886E-2</c:v>
                </c:pt>
                <c:pt idx="4219">
                  <c:v>5.077546296296296E-2</c:v>
                </c:pt>
                <c:pt idx="4220">
                  <c:v>5.078703703703704E-2</c:v>
                </c:pt>
                <c:pt idx="4221">
                  <c:v>5.0798611111111114E-2</c:v>
                </c:pt>
                <c:pt idx="4222">
                  <c:v>5.0810185185185187E-2</c:v>
                </c:pt>
                <c:pt idx="4223">
                  <c:v>5.0821759259259254E-2</c:v>
                </c:pt>
                <c:pt idx="4224">
                  <c:v>5.0833333333333335E-2</c:v>
                </c:pt>
                <c:pt idx="4225">
                  <c:v>5.0844907407407408E-2</c:v>
                </c:pt>
                <c:pt idx="4226">
                  <c:v>5.0856481481481482E-2</c:v>
                </c:pt>
                <c:pt idx="4227">
                  <c:v>5.0868055555555548E-2</c:v>
                </c:pt>
                <c:pt idx="4228">
                  <c:v>5.0879629629629629E-2</c:v>
                </c:pt>
                <c:pt idx="4229">
                  <c:v>5.0891203703703702E-2</c:v>
                </c:pt>
                <c:pt idx="4230">
                  <c:v>5.0902777777777776E-2</c:v>
                </c:pt>
                <c:pt idx="4231">
                  <c:v>5.0914351851851856E-2</c:v>
                </c:pt>
                <c:pt idx="4232">
                  <c:v>5.092592592592593E-2</c:v>
                </c:pt>
                <c:pt idx="4233">
                  <c:v>5.0937499999999997E-2</c:v>
                </c:pt>
                <c:pt idx="4234">
                  <c:v>5.094907407407407E-2</c:v>
                </c:pt>
                <c:pt idx="4235">
                  <c:v>5.0960648148148151E-2</c:v>
                </c:pt>
                <c:pt idx="4236">
                  <c:v>5.0972222222222224E-2</c:v>
                </c:pt>
                <c:pt idx="4237">
                  <c:v>5.0983796296296291E-2</c:v>
                </c:pt>
                <c:pt idx="4238">
                  <c:v>5.0995370370370365E-2</c:v>
                </c:pt>
                <c:pt idx="4239">
                  <c:v>5.1006944444444445E-2</c:v>
                </c:pt>
                <c:pt idx="4240">
                  <c:v>5.1018518518518519E-2</c:v>
                </c:pt>
                <c:pt idx="4241">
                  <c:v>5.1030092592592592E-2</c:v>
                </c:pt>
                <c:pt idx="4242">
                  <c:v>5.1041666666666673E-2</c:v>
                </c:pt>
                <c:pt idx="4243">
                  <c:v>5.1053240740740746E-2</c:v>
                </c:pt>
                <c:pt idx="4244">
                  <c:v>5.1064814814814813E-2</c:v>
                </c:pt>
                <c:pt idx="4245">
                  <c:v>5.1076388888888886E-2</c:v>
                </c:pt>
                <c:pt idx="4246">
                  <c:v>5.1087962962962967E-2</c:v>
                </c:pt>
                <c:pt idx="4247">
                  <c:v>5.1099537037037041E-2</c:v>
                </c:pt>
                <c:pt idx="4248">
                  <c:v>5.1111111111111107E-2</c:v>
                </c:pt>
                <c:pt idx="4249">
                  <c:v>5.1122685185185181E-2</c:v>
                </c:pt>
                <c:pt idx="4250">
                  <c:v>5.1134259259259261E-2</c:v>
                </c:pt>
                <c:pt idx="4251">
                  <c:v>5.1145833333333335E-2</c:v>
                </c:pt>
                <c:pt idx="4252">
                  <c:v>5.1157407407407408E-2</c:v>
                </c:pt>
                <c:pt idx="4253">
                  <c:v>5.1168981481481489E-2</c:v>
                </c:pt>
                <c:pt idx="4254">
                  <c:v>5.1180555555555556E-2</c:v>
                </c:pt>
                <c:pt idx="4255">
                  <c:v>5.1192129629629629E-2</c:v>
                </c:pt>
                <c:pt idx="4256">
                  <c:v>5.1203703703703703E-2</c:v>
                </c:pt>
                <c:pt idx="4257">
                  <c:v>5.1215277777777783E-2</c:v>
                </c:pt>
                <c:pt idx="4258">
                  <c:v>5.122685185185185E-2</c:v>
                </c:pt>
                <c:pt idx="4259">
                  <c:v>5.1238425925925923E-2</c:v>
                </c:pt>
                <c:pt idx="4260">
                  <c:v>5.1249999999999997E-2</c:v>
                </c:pt>
                <c:pt idx="4261">
                  <c:v>5.1261574074074077E-2</c:v>
                </c:pt>
                <c:pt idx="4262">
                  <c:v>5.1273148148148151E-2</c:v>
                </c:pt>
                <c:pt idx="4263">
                  <c:v>5.1284722222222225E-2</c:v>
                </c:pt>
                <c:pt idx="4264">
                  <c:v>5.1296296296296291E-2</c:v>
                </c:pt>
                <c:pt idx="4265">
                  <c:v>5.1307870370370372E-2</c:v>
                </c:pt>
                <c:pt idx="4266">
                  <c:v>5.1319444444444445E-2</c:v>
                </c:pt>
                <c:pt idx="4267">
                  <c:v>5.1331018518518519E-2</c:v>
                </c:pt>
                <c:pt idx="4268">
                  <c:v>5.1342592592592586E-2</c:v>
                </c:pt>
                <c:pt idx="4269">
                  <c:v>5.1354166666666666E-2</c:v>
                </c:pt>
                <c:pt idx="4270">
                  <c:v>5.136574074074074E-2</c:v>
                </c:pt>
                <c:pt idx="4271">
                  <c:v>5.1377314814814813E-2</c:v>
                </c:pt>
                <c:pt idx="4272">
                  <c:v>5.1388888888888894E-2</c:v>
                </c:pt>
                <c:pt idx="4273">
                  <c:v>5.1400462962962967E-2</c:v>
                </c:pt>
                <c:pt idx="4274">
                  <c:v>5.1412037037037034E-2</c:v>
                </c:pt>
                <c:pt idx="4275">
                  <c:v>5.1423611111111107E-2</c:v>
                </c:pt>
                <c:pt idx="4276">
                  <c:v>5.1435185185185188E-2</c:v>
                </c:pt>
                <c:pt idx="4277">
                  <c:v>5.1446759259259262E-2</c:v>
                </c:pt>
                <c:pt idx="4278">
                  <c:v>5.1458333333333328E-2</c:v>
                </c:pt>
                <c:pt idx="4279">
                  <c:v>5.1469907407407402E-2</c:v>
                </c:pt>
                <c:pt idx="4280">
                  <c:v>5.1481481481481482E-2</c:v>
                </c:pt>
                <c:pt idx="4281">
                  <c:v>5.1493055555555556E-2</c:v>
                </c:pt>
                <c:pt idx="4282">
                  <c:v>5.1504629629629629E-2</c:v>
                </c:pt>
                <c:pt idx="4283">
                  <c:v>5.151620370370371E-2</c:v>
                </c:pt>
                <c:pt idx="4284">
                  <c:v>5.1527777777777777E-2</c:v>
                </c:pt>
                <c:pt idx="4285">
                  <c:v>5.1527777777777777E-2</c:v>
                </c:pt>
                <c:pt idx="4286">
                  <c:v>5.153935185185185E-2</c:v>
                </c:pt>
                <c:pt idx="4287">
                  <c:v>5.1550925925925924E-2</c:v>
                </c:pt>
                <c:pt idx="4288">
                  <c:v>5.1562500000000004E-2</c:v>
                </c:pt>
                <c:pt idx="4289">
                  <c:v>5.1574074074074078E-2</c:v>
                </c:pt>
                <c:pt idx="4290">
                  <c:v>5.1585648148148144E-2</c:v>
                </c:pt>
                <c:pt idx="4291">
                  <c:v>5.1597222222222218E-2</c:v>
                </c:pt>
                <c:pt idx="4292">
                  <c:v>5.1608796296296298E-2</c:v>
                </c:pt>
                <c:pt idx="4293">
                  <c:v>5.1620370370370372E-2</c:v>
                </c:pt>
                <c:pt idx="4294">
                  <c:v>5.1631944444444446E-2</c:v>
                </c:pt>
                <c:pt idx="4295">
                  <c:v>5.1643518518518526E-2</c:v>
                </c:pt>
                <c:pt idx="4296">
                  <c:v>5.1655092592592593E-2</c:v>
                </c:pt>
                <c:pt idx="4297">
                  <c:v>5.1666666666666666E-2</c:v>
                </c:pt>
                <c:pt idx="4298">
                  <c:v>5.167824074074074E-2</c:v>
                </c:pt>
                <c:pt idx="4299">
                  <c:v>5.168981481481482E-2</c:v>
                </c:pt>
                <c:pt idx="4300">
                  <c:v>5.1701388888888887E-2</c:v>
                </c:pt>
                <c:pt idx="4301">
                  <c:v>5.1712962962962961E-2</c:v>
                </c:pt>
                <c:pt idx="4302">
                  <c:v>5.1724537037037034E-2</c:v>
                </c:pt>
                <c:pt idx="4303">
                  <c:v>5.1736111111111115E-2</c:v>
                </c:pt>
                <c:pt idx="4304">
                  <c:v>5.1747685185185188E-2</c:v>
                </c:pt>
                <c:pt idx="4305">
                  <c:v>5.1759259259259262E-2</c:v>
                </c:pt>
                <c:pt idx="4306">
                  <c:v>5.1770833333333328E-2</c:v>
                </c:pt>
                <c:pt idx="4307">
                  <c:v>5.1782407407407409E-2</c:v>
                </c:pt>
                <c:pt idx="4308">
                  <c:v>5.1793981481481483E-2</c:v>
                </c:pt>
                <c:pt idx="4309">
                  <c:v>5.1805555555555556E-2</c:v>
                </c:pt>
                <c:pt idx="4310">
                  <c:v>5.1817129629629623E-2</c:v>
                </c:pt>
                <c:pt idx="4311">
                  <c:v>5.1828703703703703E-2</c:v>
                </c:pt>
                <c:pt idx="4312">
                  <c:v>5.1840277777777777E-2</c:v>
                </c:pt>
                <c:pt idx="4313">
                  <c:v>5.185185185185185E-2</c:v>
                </c:pt>
                <c:pt idx="4314">
                  <c:v>5.1863425925925931E-2</c:v>
                </c:pt>
                <c:pt idx="4315">
                  <c:v>5.1875000000000004E-2</c:v>
                </c:pt>
                <c:pt idx="4316">
                  <c:v>5.1886574074074071E-2</c:v>
                </c:pt>
                <c:pt idx="4317">
                  <c:v>5.1898148148148145E-2</c:v>
                </c:pt>
                <c:pt idx="4318">
                  <c:v>5.1909722222222225E-2</c:v>
                </c:pt>
                <c:pt idx="4319">
                  <c:v>5.1921296296296299E-2</c:v>
                </c:pt>
                <c:pt idx="4320">
                  <c:v>5.1932870370370365E-2</c:v>
                </c:pt>
                <c:pt idx="4321">
                  <c:v>5.1944444444444439E-2</c:v>
                </c:pt>
                <c:pt idx="4322">
                  <c:v>5.1956018518518519E-2</c:v>
                </c:pt>
                <c:pt idx="4323">
                  <c:v>5.1967592592592593E-2</c:v>
                </c:pt>
                <c:pt idx="4324">
                  <c:v>5.1979166666666667E-2</c:v>
                </c:pt>
                <c:pt idx="4325">
                  <c:v>5.1990740740740747E-2</c:v>
                </c:pt>
                <c:pt idx="4326">
                  <c:v>5.2002314814814814E-2</c:v>
                </c:pt>
                <c:pt idx="4327">
                  <c:v>5.2013888888888887E-2</c:v>
                </c:pt>
                <c:pt idx="4328">
                  <c:v>5.2025462962962961E-2</c:v>
                </c:pt>
                <c:pt idx="4329">
                  <c:v>5.2037037037037041E-2</c:v>
                </c:pt>
                <c:pt idx="4330">
                  <c:v>5.2048611111111108E-2</c:v>
                </c:pt>
                <c:pt idx="4331">
                  <c:v>5.2060185185185182E-2</c:v>
                </c:pt>
                <c:pt idx="4332">
                  <c:v>5.2071759259259255E-2</c:v>
                </c:pt>
                <c:pt idx="4333">
                  <c:v>5.2083333333333336E-2</c:v>
                </c:pt>
                <c:pt idx="4334">
                  <c:v>5.2094907407407409E-2</c:v>
                </c:pt>
                <c:pt idx="4335">
                  <c:v>5.2106481481481483E-2</c:v>
                </c:pt>
                <c:pt idx="4336">
                  <c:v>5.2118055555555563E-2</c:v>
                </c:pt>
                <c:pt idx="4337">
                  <c:v>5.212962962962963E-2</c:v>
                </c:pt>
                <c:pt idx="4338">
                  <c:v>5.2141203703703703E-2</c:v>
                </c:pt>
                <c:pt idx="4339">
                  <c:v>5.2152777777777777E-2</c:v>
                </c:pt>
                <c:pt idx="4340">
                  <c:v>5.2164351851851858E-2</c:v>
                </c:pt>
                <c:pt idx="4341">
                  <c:v>5.2175925925925924E-2</c:v>
                </c:pt>
                <c:pt idx="4342">
                  <c:v>5.2187499999999998E-2</c:v>
                </c:pt>
                <c:pt idx="4343">
                  <c:v>5.2199074074074071E-2</c:v>
                </c:pt>
                <c:pt idx="4344">
                  <c:v>5.2210648148148152E-2</c:v>
                </c:pt>
                <c:pt idx="4345">
                  <c:v>5.2222222222222225E-2</c:v>
                </c:pt>
                <c:pt idx="4346">
                  <c:v>5.2233796296296299E-2</c:v>
                </c:pt>
                <c:pt idx="4347">
                  <c:v>5.2245370370370366E-2</c:v>
                </c:pt>
                <c:pt idx="4348">
                  <c:v>5.2256944444444446E-2</c:v>
                </c:pt>
                <c:pt idx="4349">
                  <c:v>5.226851851851852E-2</c:v>
                </c:pt>
                <c:pt idx="4350">
                  <c:v>5.2280092592592593E-2</c:v>
                </c:pt>
                <c:pt idx="4351">
                  <c:v>5.229166666666666E-2</c:v>
                </c:pt>
                <c:pt idx="4352">
                  <c:v>5.230324074074074E-2</c:v>
                </c:pt>
                <c:pt idx="4353">
                  <c:v>5.2314814814814814E-2</c:v>
                </c:pt>
                <c:pt idx="4354">
                  <c:v>5.2326388888888888E-2</c:v>
                </c:pt>
                <c:pt idx="4355">
                  <c:v>5.2337962962962968E-2</c:v>
                </c:pt>
                <c:pt idx="4356">
                  <c:v>5.2349537037037042E-2</c:v>
                </c:pt>
                <c:pt idx="4357">
                  <c:v>5.2361111111111108E-2</c:v>
                </c:pt>
                <c:pt idx="4358">
                  <c:v>5.2372685185185182E-2</c:v>
                </c:pt>
                <c:pt idx="4359">
                  <c:v>5.2384259259259262E-2</c:v>
                </c:pt>
                <c:pt idx="4360">
                  <c:v>5.2395833333333336E-2</c:v>
                </c:pt>
                <c:pt idx="4361">
                  <c:v>5.2407407407407403E-2</c:v>
                </c:pt>
                <c:pt idx="4362">
                  <c:v>5.2418981481481476E-2</c:v>
                </c:pt>
                <c:pt idx="4363">
                  <c:v>5.2430555555555557E-2</c:v>
                </c:pt>
                <c:pt idx="4364">
                  <c:v>5.244212962962963E-2</c:v>
                </c:pt>
                <c:pt idx="4365">
                  <c:v>5.2453703703703704E-2</c:v>
                </c:pt>
                <c:pt idx="4366">
                  <c:v>5.2465277777777784E-2</c:v>
                </c:pt>
                <c:pt idx="4367">
                  <c:v>5.2476851851851851E-2</c:v>
                </c:pt>
                <c:pt idx="4368">
                  <c:v>5.2488425925925924E-2</c:v>
                </c:pt>
                <c:pt idx="4369">
                  <c:v>5.2499999999999998E-2</c:v>
                </c:pt>
                <c:pt idx="4370">
                  <c:v>5.2511574074074079E-2</c:v>
                </c:pt>
                <c:pt idx="4371">
                  <c:v>5.2523148148148145E-2</c:v>
                </c:pt>
                <c:pt idx="4372">
                  <c:v>5.2534722222222219E-2</c:v>
                </c:pt>
                <c:pt idx="4373">
                  <c:v>5.2546296296296292E-2</c:v>
                </c:pt>
                <c:pt idx="4374">
                  <c:v>5.2557870370370373E-2</c:v>
                </c:pt>
                <c:pt idx="4375">
                  <c:v>5.2569444444444446E-2</c:v>
                </c:pt>
                <c:pt idx="4376">
                  <c:v>5.258101851851852E-2</c:v>
                </c:pt>
                <c:pt idx="4377">
                  <c:v>5.2592592592592587E-2</c:v>
                </c:pt>
                <c:pt idx="4378">
                  <c:v>5.2604166666666667E-2</c:v>
                </c:pt>
                <c:pt idx="4379">
                  <c:v>5.2615740740740741E-2</c:v>
                </c:pt>
                <c:pt idx="4380">
                  <c:v>5.2627314814814814E-2</c:v>
                </c:pt>
                <c:pt idx="4381">
                  <c:v>5.2638888888888895E-2</c:v>
                </c:pt>
                <c:pt idx="4382">
                  <c:v>5.2650462962962961E-2</c:v>
                </c:pt>
                <c:pt idx="4383">
                  <c:v>5.2662037037037035E-2</c:v>
                </c:pt>
                <c:pt idx="4384">
                  <c:v>5.2673611111111109E-2</c:v>
                </c:pt>
                <c:pt idx="4385">
                  <c:v>5.2685185185185189E-2</c:v>
                </c:pt>
                <c:pt idx="4386">
                  <c:v>5.2696759259259263E-2</c:v>
                </c:pt>
                <c:pt idx="4387">
                  <c:v>5.2708333333333336E-2</c:v>
                </c:pt>
                <c:pt idx="4388">
                  <c:v>5.2719907407407403E-2</c:v>
                </c:pt>
                <c:pt idx="4389">
                  <c:v>5.2731481481481483E-2</c:v>
                </c:pt>
                <c:pt idx="4390">
                  <c:v>5.2743055555555557E-2</c:v>
                </c:pt>
                <c:pt idx="4391">
                  <c:v>5.275462962962963E-2</c:v>
                </c:pt>
                <c:pt idx="4392">
                  <c:v>5.2766203703703697E-2</c:v>
                </c:pt>
                <c:pt idx="4393">
                  <c:v>5.2777777777777778E-2</c:v>
                </c:pt>
                <c:pt idx="4394">
                  <c:v>5.2789351851851851E-2</c:v>
                </c:pt>
                <c:pt idx="4395">
                  <c:v>5.2800925925925925E-2</c:v>
                </c:pt>
                <c:pt idx="4396">
                  <c:v>5.2812500000000005E-2</c:v>
                </c:pt>
                <c:pt idx="4397">
                  <c:v>5.2824074074074079E-2</c:v>
                </c:pt>
                <c:pt idx="4398">
                  <c:v>5.2835648148148145E-2</c:v>
                </c:pt>
                <c:pt idx="4399">
                  <c:v>5.2847222222222219E-2</c:v>
                </c:pt>
                <c:pt idx="4400">
                  <c:v>5.28587962962963E-2</c:v>
                </c:pt>
                <c:pt idx="4401">
                  <c:v>5.2870370370370373E-2</c:v>
                </c:pt>
                <c:pt idx="4402">
                  <c:v>5.288194444444444E-2</c:v>
                </c:pt>
                <c:pt idx="4403">
                  <c:v>5.2893518518518513E-2</c:v>
                </c:pt>
                <c:pt idx="4404">
                  <c:v>5.2905092592592594E-2</c:v>
                </c:pt>
                <c:pt idx="4405">
                  <c:v>5.2916666666666667E-2</c:v>
                </c:pt>
                <c:pt idx="4406">
                  <c:v>5.2928240740740741E-2</c:v>
                </c:pt>
                <c:pt idx="4407">
                  <c:v>5.2939814814814821E-2</c:v>
                </c:pt>
                <c:pt idx="4408">
                  <c:v>5.2951388888888888E-2</c:v>
                </c:pt>
                <c:pt idx="4409">
                  <c:v>5.2962962962962962E-2</c:v>
                </c:pt>
                <c:pt idx="4410">
                  <c:v>5.2974537037037035E-2</c:v>
                </c:pt>
                <c:pt idx="4411">
                  <c:v>5.2986111111111116E-2</c:v>
                </c:pt>
                <c:pt idx="4412">
                  <c:v>5.2997685185185182E-2</c:v>
                </c:pt>
                <c:pt idx="4413">
                  <c:v>5.3009259259259256E-2</c:v>
                </c:pt>
                <c:pt idx="4414">
                  <c:v>5.302083333333333E-2</c:v>
                </c:pt>
                <c:pt idx="4415">
                  <c:v>5.303240740740741E-2</c:v>
                </c:pt>
                <c:pt idx="4416">
                  <c:v>5.3043981481481484E-2</c:v>
                </c:pt>
                <c:pt idx="4417">
                  <c:v>5.3055555555555557E-2</c:v>
                </c:pt>
                <c:pt idx="4418">
                  <c:v>5.3067129629629638E-2</c:v>
                </c:pt>
                <c:pt idx="4419">
                  <c:v>5.3078703703703704E-2</c:v>
                </c:pt>
                <c:pt idx="4420">
                  <c:v>5.3090277777777778E-2</c:v>
                </c:pt>
                <c:pt idx="4421">
                  <c:v>5.3101851851851851E-2</c:v>
                </c:pt>
                <c:pt idx="4422">
                  <c:v>5.3113425925925932E-2</c:v>
                </c:pt>
                <c:pt idx="4423">
                  <c:v>5.3124999999999999E-2</c:v>
                </c:pt>
                <c:pt idx="4424">
                  <c:v>5.3136574074074072E-2</c:v>
                </c:pt>
                <c:pt idx="4425">
                  <c:v>5.3148148148148146E-2</c:v>
                </c:pt>
                <c:pt idx="4426">
                  <c:v>5.3159722222222226E-2</c:v>
                </c:pt>
                <c:pt idx="4427">
                  <c:v>5.31712962962963E-2</c:v>
                </c:pt>
                <c:pt idx="4428">
                  <c:v>5.3182870370370366E-2</c:v>
                </c:pt>
                <c:pt idx="4429">
                  <c:v>5.319444444444444E-2</c:v>
                </c:pt>
                <c:pt idx="4430">
                  <c:v>5.3206018518518521E-2</c:v>
                </c:pt>
                <c:pt idx="4431">
                  <c:v>5.3217592592592594E-2</c:v>
                </c:pt>
                <c:pt idx="4432">
                  <c:v>5.3229166666666661E-2</c:v>
                </c:pt>
                <c:pt idx="4433">
                  <c:v>5.3240740740740734E-2</c:v>
                </c:pt>
                <c:pt idx="4434">
                  <c:v>5.3252314814814815E-2</c:v>
                </c:pt>
                <c:pt idx="4435">
                  <c:v>5.3263888888888888E-2</c:v>
                </c:pt>
                <c:pt idx="4436">
                  <c:v>5.3275462962962962E-2</c:v>
                </c:pt>
                <c:pt idx="4437">
                  <c:v>5.3287037037037042E-2</c:v>
                </c:pt>
                <c:pt idx="4438">
                  <c:v>5.3298611111111116E-2</c:v>
                </c:pt>
                <c:pt idx="4439">
                  <c:v>5.3310185185185183E-2</c:v>
                </c:pt>
                <c:pt idx="4440">
                  <c:v>5.3321759259259256E-2</c:v>
                </c:pt>
                <c:pt idx="4441">
                  <c:v>5.3333333333333337E-2</c:v>
                </c:pt>
                <c:pt idx="4442">
                  <c:v>5.334490740740741E-2</c:v>
                </c:pt>
                <c:pt idx="4443">
                  <c:v>5.3356481481481477E-2</c:v>
                </c:pt>
                <c:pt idx="4444">
                  <c:v>5.3368055555555551E-2</c:v>
                </c:pt>
                <c:pt idx="4445">
                  <c:v>5.3379629629629631E-2</c:v>
                </c:pt>
                <c:pt idx="4446">
                  <c:v>5.3391203703703705E-2</c:v>
                </c:pt>
                <c:pt idx="4447">
                  <c:v>5.3402777777777778E-2</c:v>
                </c:pt>
                <c:pt idx="4448">
                  <c:v>5.3414351851851859E-2</c:v>
                </c:pt>
                <c:pt idx="4449">
                  <c:v>5.3425925925925925E-2</c:v>
                </c:pt>
                <c:pt idx="4450">
                  <c:v>5.3437499999999999E-2</c:v>
                </c:pt>
                <c:pt idx="4451">
                  <c:v>5.3449074074074072E-2</c:v>
                </c:pt>
                <c:pt idx="4452">
                  <c:v>5.3460648148148153E-2</c:v>
                </c:pt>
                <c:pt idx="4453">
                  <c:v>5.347222222222222E-2</c:v>
                </c:pt>
                <c:pt idx="4454">
                  <c:v>5.3483796296296293E-2</c:v>
                </c:pt>
                <c:pt idx="4455">
                  <c:v>5.3495370370370367E-2</c:v>
                </c:pt>
                <c:pt idx="4456">
                  <c:v>5.3506944444444447E-2</c:v>
                </c:pt>
                <c:pt idx="4457">
                  <c:v>5.3518518518518521E-2</c:v>
                </c:pt>
                <c:pt idx="4458">
                  <c:v>5.3530092592592594E-2</c:v>
                </c:pt>
                <c:pt idx="4459">
                  <c:v>5.3541666666666675E-2</c:v>
                </c:pt>
                <c:pt idx="4460">
                  <c:v>5.3553240740740742E-2</c:v>
                </c:pt>
                <c:pt idx="4461">
                  <c:v>5.3564814814814815E-2</c:v>
                </c:pt>
                <c:pt idx="4462">
                  <c:v>5.3576388888888889E-2</c:v>
                </c:pt>
                <c:pt idx="4463">
                  <c:v>5.3587962962962969E-2</c:v>
                </c:pt>
                <c:pt idx="4464">
                  <c:v>5.3599537037037036E-2</c:v>
                </c:pt>
                <c:pt idx="4465">
                  <c:v>5.3611111111111109E-2</c:v>
                </c:pt>
                <c:pt idx="4466">
                  <c:v>5.3622685185185183E-2</c:v>
                </c:pt>
                <c:pt idx="4467">
                  <c:v>5.3634259259259263E-2</c:v>
                </c:pt>
                <c:pt idx="4468">
                  <c:v>5.3645833333333337E-2</c:v>
                </c:pt>
                <c:pt idx="4469">
                  <c:v>5.3657407407407404E-2</c:v>
                </c:pt>
                <c:pt idx="4470">
                  <c:v>5.3668981481481477E-2</c:v>
                </c:pt>
                <c:pt idx="4471">
                  <c:v>5.3680555555555558E-2</c:v>
                </c:pt>
                <c:pt idx="4472">
                  <c:v>5.3692129629629631E-2</c:v>
                </c:pt>
                <c:pt idx="4473">
                  <c:v>5.3703703703703698E-2</c:v>
                </c:pt>
                <c:pt idx="4474">
                  <c:v>5.3715277777777772E-2</c:v>
                </c:pt>
                <c:pt idx="4475">
                  <c:v>5.3726851851851852E-2</c:v>
                </c:pt>
                <c:pt idx="4476">
                  <c:v>5.3738425925925926E-2</c:v>
                </c:pt>
                <c:pt idx="4477">
                  <c:v>5.3749999999999999E-2</c:v>
                </c:pt>
                <c:pt idx="4478">
                  <c:v>5.376157407407408E-2</c:v>
                </c:pt>
                <c:pt idx="4479">
                  <c:v>5.3773148148148153E-2</c:v>
                </c:pt>
                <c:pt idx="4480">
                  <c:v>5.378472222222222E-2</c:v>
                </c:pt>
                <c:pt idx="4481">
                  <c:v>5.3796296296296293E-2</c:v>
                </c:pt>
                <c:pt idx="4482">
                  <c:v>5.3807870370370374E-2</c:v>
                </c:pt>
                <c:pt idx="4483">
                  <c:v>5.3819444444444448E-2</c:v>
                </c:pt>
                <c:pt idx="4484">
                  <c:v>5.3831018518518514E-2</c:v>
                </c:pt>
                <c:pt idx="4485">
                  <c:v>5.3842592592592588E-2</c:v>
                </c:pt>
                <c:pt idx="4486">
                  <c:v>5.3854166666666668E-2</c:v>
                </c:pt>
                <c:pt idx="4487">
                  <c:v>5.3865740740740742E-2</c:v>
                </c:pt>
                <c:pt idx="4488">
                  <c:v>5.3877314814814815E-2</c:v>
                </c:pt>
                <c:pt idx="4489">
                  <c:v>5.3888888888888896E-2</c:v>
                </c:pt>
                <c:pt idx="4490">
                  <c:v>5.3900462962962963E-2</c:v>
                </c:pt>
                <c:pt idx="4491">
                  <c:v>5.3912037037037036E-2</c:v>
                </c:pt>
                <c:pt idx="4492">
                  <c:v>5.392361111111111E-2</c:v>
                </c:pt>
                <c:pt idx="4493">
                  <c:v>5.393518518518519E-2</c:v>
                </c:pt>
                <c:pt idx="4494">
                  <c:v>5.3946759259259257E-2</c:v>
                </c:pt>
                <c:pt idx="4495">
                  <c:v>5.395833333333333E-2</c:v>
                </c:pt>
                <c:pt idx="4496">
                  <c:v>5.3969907407407404E-2</c:v>
                </c:pt>
                <c:pt idx="4497">
                  <c:v>5.3981481481481484E-2</c:v>
                </c:pt>
                <c:pt idx="4498">
                  <c:v>5.3993055555555558E-2</c:v>
                </c:pt>
                <c:pt idx="4499">
                  <c:v>5.4004629629629632E-2</c:v>
                </c:pt>
                <c:pt idx="4500">
                  <c:v>5.4016203703703712E-2</c:v>
                </c:pt>
                <c:pt idx="4501">
                  <c:v>5.4027777777777779E-2</c:v>
                </c:pt>
                <c:pt idx="4502">
                  <c:v>5.4039351851851852E-2</c:v>
                </c:pt>
                <c:pt idx="4503">
                  <c:v>5.4050925925925926E-2</c:v>
                </c:pt>
                <c:pt idx="4504">
                  <c:v>5.4062500000000006E-2</c:v>
                </c:pt>
                <c:pt idx="4505">
                  <c:v>5.4074074074074073E-2</c:v>
                </c:pt>
                <c:pt idx="4506">
                  <c:v>5.4085648148148147E-2</c:v>
                </c:pt>
                <c:pt idx="4507">
                  <c:v>5.409722222222222E-2</c:v>
                </c:pt>
                <c:pt idx="4508">
                  <c:v>5.4108796296296301E-2</c:v>
                </c:pt>
                <c:pt idx="4509">
                  <c:v>5.4120370370370374E-2</c:v>
                </c:pt>
                <c:pt idx="4510">
                  <c:v>5.4131944444444441E-2</c:v>
                </c:pt>
                <c:pt idx="4511">
                  <c:v>5.4143518518518514E-2</c:v>
                </c:pt>
                <c:pt idx="4512">
                  <c:v>5.4155092592592595E-2</c:v>
                </c:pt>
                <c:pt idx="4513">
                  <c:v>5.4166666666666669E-2</c:v>
                </c:pt>
                <c:pt idx="4514">
                  <c:v>5.4178240740740735E-2</c:v>
                </c:pt>
                <c:pt idx="4515">
                  <c:v>5.4189814814814809E-2</c:v>
                </c:pt>
                <c:pt idx="4516">
                  <c:v>5.4201388888888889E-2</c:v>
                </c:pt>
                <c:pt idx="4517">
                  <c:v>5.4212962962962963E-2</c:v>
                </c:pt>
                <c:pt idx="4518">
                  <c:v>5.4224537037037036E-2</c:v>
                </c:pt>
                <c:pt idx="4519">
                  <c:v>5.4236111111111117E-2</c:v>
                </c:pt>
                <c:pt idx="4520">
                  <c:v>5.424768518518519E-2</c:v>
                </c:pt>
                <c:pt idx="4521">
                  <c:v>5.4259259259259257E-2</c:v>
                </c:pt>
                <c:pt idx="4522">
                  <c:v>5.4270833333333331E-2</c:v>
                </c:pt>
                <c:pt idx="4523">
                  <c:v>5.4282407407407411E-2</c:v>
                </c:pt>
                <c:pt idx="4524">
                  <c:v>5.4293981481481485E-2</c:v>
                </c:pt>
                <c:pt idx="4525">
                  <c:v>5.4305555555555551E-2</c:v>
                </c:pt>
                <c:pt idx="4526">
                  <c:v>5.4317129629629625E-2</c:v>
                </c:pt>
                <c:pt idx="4527">
                  <c:v>5.4328703703703705E-2</c:v>
                </c:pt>
                <c:pt idx="4528">
                  <c:v>5.4340277777777779E-2</c:v>
                </c:pt>
                <c:pt idx="4529">
                  <c:v>5.4351851851851853E-2</c:v>
                </c:pt>
                <c:pt idx="4530">
                  <c:v>5.4363425925925933E-2</c:v>
                </c:pt>
                <c:pt idx="4531">
                  <c:v>5.4375E-2</c:v>
                </c:pt>
                <c:pt idx="4532">
                  <c:v>5.4386574074074073E-2</c:v>
                </c:pt>
                <c:pt idx="4533">
                  <c:v>5.4398148148148147E-2</c:v>
                </c:pt>
                <c:pt idx="4534">
                  <c:v>5.4409722222222227E-2</c:v>
                </c:pt>
                <c:pt idx="4535">
                  <c:v>5.4421296296296294E-2</c:v>
                </c:pt>
                <c:pt idx="4536">
                  <c:v>5.4432870370370368E-2</c:v>
                </c:pt>
                <c:pt idx="4537">
                  <c:v>5.4444444444444441E-2</c:v>
                </c:pt>
                <c:pt idx="4538">
                  <c:v>5.4456018518518522E-2</c:v>
                </c:pt>
                <c:pt idx="4539">
                  <c:v>5.4467592592592595E-2</c:v>
                </c:pt>
                <c:pt idx="4540">
                  <c:v>5.4479166666666669E-2</c:v>
                </c:pt>
                <c:pt idx="4541">
                  <c:v>5.4490740740740735E-2</c:v>
                </c:pt>
                <c:pt idx="4542">
                  <c:v>5.4502314814814816E-2</c:v>
                </c:pt>
                <c:pt idx="4543">
                  <c:v>5.451388888888889E-2</c:v>
                </c:pt>
                <c:pt idx="4544">
                  <c:v>5.4525462962962963E-2</c:v>
                </c:pt>
                <c:pt idx="4545">
                  <c:v>5.4537037037037044E-2</c:v>
                </c:pt>
                <c:pt idx="4546">
                  <c:v>5.454861111111111E-2</c:v>
                </c:pt>
                <c:pt idx="4547">
                  <c:v>5.4560185185185184E-2</c:v>
                </c:pt>
                <c:pt idx="4548">
                  <c:v>5.4571759259259257E-2</c:v>
                </c:pt>
                <c:pt idx="4549">
                  <c:v>5.4583333333333338E-2</c:v>
                </c:pt>
                <c:pt idx="4550">
                  <c:v>5.4594907407407411E-2</c:v>
                </c:pt>
                <c:pt idx="4551">
                  <c:v>5.4606481481481478E-2</c:v>
                </c:pt>
                <c:pt idx="4552">
                  <c:v>5.4618055555555552E-2</c:v>
                </c:pt>
                <c:pt idx="4553">
                  <c:v>5.4629629629629632E-2</c:v>
                </c:pt>
                <c:pt idx="4554">
                  <c:v>5.4641203703703706E-2</c:v>
                </c:pt>
                <c:pt idx="4555">
                  <c:v>5.4652777777777772E-2</c:v>
                </c:pt>
                <c:pt idx="4556">
                  <c:v>5.4664351851851846E-2</c:v>
                </c:pt>
                <c:pt idx="4557">
                  <c:v>5.4675925925925926E-2</c:v>
                </c:pt>
                <c:pt idx="4558">
                  <c:v>5.46875E-2</c:v>
                </c:pt>
                <c:pt idx="4559">
                  <c:v>5.4699074074074074E-2</c:v>
                </c:pt>
                <c:pt idx="4560">
                  <c:v>5.4710648148148154E-2</c:v>
                </c:pt>
                <c:pt idx="4561">
                  <c:v>5.4722222222222228E-2</c:v>
                </c:pt>
                <c:pt idx="4562">
                  <c:v>5.4733796296296294E-2</c:v>
                </c:pt>
                <c:pt idx="4563">
                  <c:v>5.4745370370370368E-2</c:v>
                </c:pt>
                <c:pt idx="4564">
                  <c:v>5.4756944444444448E-2</c:v>
                </c:pt>
                <c:pt idx="4565">
                  <c:v>5.4768518518518522E-2</c:v>
                </c:pt>
                <c:pt idx="4566">
                  <c:v>5.4780092592592589E-2</c:v>
                </c:pt>
                <c:pt idx="4567">
                  <c:v>5.4791666666666662E-2</c:v>
                </c:pt>
                <c:pt idx="4568">
                  <c:v>5.4803240740740743E-2</c:v>
                </c:pt>
                <c:pt idx="4569">
                  <c:v>5.4814814814814816E-2</c:v>
                </c:pt>
                <c:pt idx="4570">
                  <c:v>5.482638888888889E-2</c:v>
                </c:pt>
                <c:pt idx="4571">
                  <c:v>5.4837962962962956E-2</c:v>
                </c:pt>
                <c:pt idx="4572">
                  <c:v>5.4849537037037037E-2</c:v>
                </c:pt>
                <c:pt idx="4573">
                  <c:v>5.486111111111111E-2</c:v>
                </c:pt>
                <c:pt idx="4574">
                  <c:v>5.4872685185185184E-2</c:v>
                </c:pt>
                <c:pt idx="4575">
                  <c:v>5.4884259259259265E-2</c:v>
                </c:pt>
                <c:pt idx="4576">
                  <c:v>5.4895833333333331E-2</c:v>
                </c:pt>
                <c:pt idx="4577">
                  <c:v>5.4907407407407405E-2</c:v>
                </c:pt>
                <c:pt idx="4578">
                  <c:v>5.4918981481481478E-2</c:v>
                </c:pt>
                <c:pt idx="4579">
                  <c:v>5.4930555555555559E-2</c:v>
                </c:pt>
                <c:pt idx="4580">
                  <c:v>5.4942129629629632E-2</c:v>
                </c:pt>
                <c:pt idx="4581">
                  <c:v>5.4953703703703706E-2</c:v>
                </c:pt>
                <c:pt idx="4582">
                  <c:v>5.4965277777777773E-2</c:v>
                </c:pt>
                <c:pt idx="4583">
                  <c:v>5.4976851851851853E-2</c:v>
                </c:pt>
                <c:pt idx="4584">
                  <c:v>5.4988425925925927E-2</c:v>
                </c:pt>
                <c:pt idx="4585">
                  <c:v>5.5E-2</c:v>
                </c:pt>
                <c:pt idx="4586">
                  <c:v>5.5011574074074067E-2</c:v>
                </c:pt>
                <c:pt idx="4587">
                  <c:v>5.5023148148148147E-2</c:v>
                </c:pt>
                <c:pt idx="4588">
                  <c:v>5.5034722222222221E-2</c:v>
                </c:pt>
                <c:pt idx="4589">
                  <c:v>5.5046296296296295E-2</c:v>
                </c:pt>
                <c:pt idx="4590">
                  <c:v>5.5057870370370375E-2</c:v>
                </c:pt>
                <c:pt idx="4591">
                  <c:v>5.5069444444444449E-2</c:v>
                </c:pt>
                <c:pt idx="4592">
                  <c:v>5.5081018518518515E-2</c:v>
                </c:pt>
                <c:pt idx="4593">
                  <c:v>5.5092592592592589E-2</c:v>
                </c:pt>
                <c:pt idx="4594">
                  <c:v>5.5104166666666669E-2</c:v>
                </c:pt>
                <c:pt idx="4595">
                  <c:v>5.5115740740740743E-2</c:v>
                </c:pt>
                <c:pt idx="4596">
                  <c:v>5.512731481481481E-2</c:v>
                </c:pt>
                <c:pt idx="4597">
                  <c:v>5.5138888888888883E-2</c:v>
                </c:pt>
                <c:pt idx="4598">
                  <c:v>5.5150462962962964E-2</c:v>
                </c:pt>
                <c:pt idx="4599">
                  <c:v>5.5162037037037037E-2</c:v>
                </c:pt>
                <c:pt idx="4600">
                  <c:v>5.5173611111111111E-2</c:v>
                </c:pt>
                <c:pt idx="4601">
                  <c:v>5.5185185185185191E-2</c:v>
                </c:pt>
                <c:pt idx="4602">
                  <c:v>5.5196759259259265E-2</c:v>
                </c:pt>
                <c:pt idx="4603">
                  <c:v>5.5208333333333331E-2</c:v>
                </c:pt>
                <c:pt idx="4604">
                  <c:v>5.5219907407407405E-2</c:v>
                </c:pt>
                <c:pt idx="4605">
                  <c:v>5.5231481481481486E-2</c:v>
                </c:pt>
                <c:pt idx="4606">
                  <c:v>5.5243055555555559E-2</c:v>
                </c:pt>
                <c:pt idx="4607">
                  <c:v>5.5254629629629626E-2</c:v>
                </c:pt>
                <c:pt idx="4608">
                  <c:v>5.5266203703703699E-2</c:v>
                </c:pt>
                <c:pt idx="4609">
                  <c:v>5.527777777777778E-2</c:v>
                </c:pt>
                <c:pt idx="4610">
                  <c:v>5.5289351851851853E-2</c:v>
                </c:pt>
                <c:pt idx="4611">
                  <c:v>5.5300925925925927E-2</c:v>
                </c:pt>
                <c:pt idx="4612">
                  <c:v>5.5312499999999994E-2</c:v>
                </c:pt>
                <c:pt idx="4613">
                  <c:v>5.5324074074074074E-2</c:v>
                </c:pt>
                <c:pt idx="4614">
                  <c:v>5.5335648148148148E-2</c:v>
                </c:pt>
                <c:pt idx="4615">
                  <c:v>5.5347222222222221E-2</c:v>
                </c:pt>
                <c:pt idx="4616">
                  <c:v>5.5358796296296288E-2</c:v>
                </c:pt>
                <c:pt idx="4617">
                  <c:v>5.5370370370370368E-2</c:v>
                </c:pt>
                <c:pt idx="4618">
                  <c:v>5.5381944444444442E-2</c:v>
                </c:pt>
                <c:pt idx="4619">
                  <c:v>5.5393518518518516E-2</c:v>
                </c:pt>
                <c:pt idx="4620">
                  <c:v>5.5405092592592596E-2</c:v>
                </c:pt>
                <c:pt idx="4621">
                  <c:v>5.541666666666667E-2</c:v>
                </c:pt>
                <c:pt idx="4622">
                  <c:v>5.5428240740740743E-2</c:v>
                </c:pt>
                <c:pt idx="4623">
                  <c:v>5.543981481481481E-2</c:v>
                </c:pt>
                <c:pt idx="4624">
                  <c:v>5.545138888888889E-2</c:v>
                </c:pt>
                <c:pt idx="4625">
                  <c:v>5.5462962962962964E-2</c:v>
                </c:pt>
                <c:pt idx="4626">
                  <c:v>5.5474537037037037E-2</c:v>
                </c:pt>
                <c:pt idx="4627">
                  <c:v>5.5486111111111104E-2</c:v>
                </c:pt>
                <c:pt idx="4628">
                  <c:v>5.5497685185185185E-2</c:v>
                </c:pt>
                <c:pt idx="4629">
                  <c:v>5.5509259259259258E-2</c:v>
                </c:pt>
                <c:pt idx="4630">
                  <c:v>5.5520833333333332E-2</c:v>
                </c:pt>
                <c:pt idx="4631">
                  <c:v>5.5532407407407412E-2</c:v>
                </c:pt>
                <c:pt idx="4632">
                  <c:v>5.5543981481481486E-2</c:v>
                </c:pt>
                <c:pt idx="4633">
                  <c:v>5.5555555555555552E-2</c:v>
                </c:pt>
                <c:pt idx="4634">
                  <c:v>5.5567129629629626E-2</c:v>
                </c:pt>
                <c:pt idx="4635">
                  <c:v>5.5578703703703707E-2</c:v>
                </c:pt>
                <c:pt idx="4636">
                  <c:v>5.559027777777778E-2</c:v>
                </c:pt>
                <c:pt idx="4637">
                  <c:v>5.5601851851851847E-2</c:v>
                </c:pt>
                <c:pt idx="4638">
                  <c:v>5.561342592592592E-2</c:v>
                </c:pt>
                <c:pt idx="4639">
                  <c:v>5.5625000000000001E-2</c:v>
                </c:pt>
                <c:pt idx="4640">
                  <c:v>5.5636574074074074E-2</c:v>
                </c:pt>
                <c:pt idx="4641">
                  <c:v>5.5648148148148148E-2</c:v>
                </c:pt>
                <c:pt idx="4642">
                  <c:v>5.5659722222222228E-2</c:v>
                </c:pt>
                <c:pt idx="4643">
                  <c:v>5.5671296296296302E-2</c:v>
                </c:pt>
                <c:pt idx="4644">
                  <c:v>5.5682870370370369E-2</c:v>
                </c:pt>
                <c:pt idx="4645">
                  <c:v>5.5694444444444442E-2</c:v>
                </c:pt>
                <c:pt idx="4646">
                  <c:v>5.5694444444444442E-2</c:v>
                </c:pt>
                <c:pt idx="4647">
                  <c:v>5.5717592592592596E-2</c:v>
                </c:pt>
                <c:pt idx="4648">
                  <c:v>5.5717592592592596E-2</c:v>
                </c:pt>
                <c:pt idx="4649">
                  <c:v>5.5729166666666663E-2</c:v>
                </c:pt>
                <c:pt idx="4650">
                  <c:v>5.5740740740740737E-2</c:v>
                </c:pt>
                <c:pt idx="4651">
                  <c:v>5.5752314814814817E-2</c:v>
                </c:pt>
                <c:pt idx="4652">
                  <c:v>5.5763888888888891E-2</c:v>
                </c:pt>
                <c:pt idx="4653">
                  <c:v>5.5775462962962964E-2</c:v>
                </c:pt>
                <c:pt idx="4654">
                  <c:v>5.5787037037037031E-2</c:v>
                </c:pt>
                <c:pt idx="4655">
                  <c:v>5.5798611111111111E-2</c:v>
                </c:pt>
                <c:pt idx="4656">
                  <c:v>5.5810185185185185E-2</c:v>
                </c:pt>
                <c:pt idx="4657">
                  <c:v>5.5821759259259258E-2</c:v>
                </c:pt>
                <c:pt idx="4658">
                  <c:v>5.5833333333333325E-2</c:v>
                </c:pt>
                <c:pt idx="4659">
                  <c:v>5.5844907407407406E-2</c:v>
                </c:pt>
                <c:pt idx="4660">
                  <c:v>5.5856481481481479E-2</c:v>
                </c:pt>
                <c:pt idx="4661">
                  <c:v>5.5868055555555553E-2</c:v>
                </c:pt>
                <c:pt idx="4662">
                  <c:v>5.5879629629629633E-2</c:v>
                </c:pt>
                <c:pt idx="4663">
                  <c:v>5.5891203703703707E-2</c:v>
                </c:pt>
                <c:pt idx="4664">
                  <c:v>5.590277777777778E-2</c:v>
                </c:pt>
                <c:pt idx="4665">
                  <c:v>5.5914351851851847E-2</c:v>
                </c:pt>
                <c:pt idx="4666">
                  <c:v>5.5925925925925928E-2</c:v>
                </c:pt>
                <c:pt idx="4667">
                  <c:v>5.5937500000000001E-2</c:v>
                </c:pt>
                <c:pt idx="4668">
                  <c:v>5.5949074074074075E-2</c:v>
                </c:pt>
                <c:pt idx="4669">
                  <c:v>5.5960648148148141E-2</c:v>
                </c:pt>
                <c:pt idx="4670">
                  <c:v>5.5972222222222222E-2</c:v>
                </c:pt>
                <c:pt idx="4671">
                  <c:v>5.5983796296296295E-2</c:v>
                </c:pt>
                <c:pt idx="4672">
                  <c:v>5.5995370370370369E-2</c:v>
                </c:pt>
                <c:pt idx="4673">
                  <c:v>5.6006944444444449E-2</c:v>
                </c:pt>
                <c:pt idx="4674">
                  <c:v>5.6018518518518523E-2</c:v>
                </c:pt>
                <c:pt idx="4675">
                  <c:v>5.603009259259259E-2</c:v>
                </c:pt>
                <c:pt idx="4676">
                  <c:v>5.6041666666666663E-2</c:v>
                </c:pt>
                <c:pt idx="4677">
                  <c:v>5.6053240740740744E-2</c:v>
                </c:pt>
                <c:pt idx="4678">
                  <c:v>5.6064814814814817E-2</c:v>
                </c:pt>
                <c:pt idx="4679">
                  <c:v>5.6076388888888884E-2</c:v>
                </c:pt>
                <c:pt idx="4680">
                  <c:v>5.6087962962962958E-2</c:v>
                </c:pt>
                <c:pt idx="4681">
                  <c:v>5.6099537037037038E-2</c:v>
                </c:pt>
                <c:pt idx="4682">
                  <c:v>5.6111111111111112E-2</c:v>
                </c:pt>
                <c:pt idx="4683">
                  <c:v>5.6122685185185185E-2</c:v>
                </c:pt>
                <c:pt idx="4684">
                  <c:v>5.6134259259259266E-2</c:v>
                </c:pt>
                <c:pt idx="4685">
                  <c:v>5.6145833333333339E-2</c:v>
                </c:pt>
                <c:pt idx="4686">
                  <c:v>5.6157407407407406E-2</c:v>
                </c:pt>
                <c:pt idx="4687">
                  <c:v>5.6168981481481479E-2</c:v>
                </c:pt>
                <c:pt idx="4688">
                  <c:v>5.618055555555556E-2</c:v>
                </c:pt>
                <c:pt idx="4689">
                  <c:v>5.6192129629629634E-2</c:v>
                </c:pt>
                <c:pt idx="4690">
                  <c:v>5.62037037037037E-2</c:v>
                </c:pt>
                <c:pt idx="4691">
                  <c:v>5.6215277777777774E-2</c:v>
                </c:pt>
                <c:pt idx="4692">
                  <c:v>5.6226851851851854E-2</c:v>
                </c:pt>
                <c:pt idx="4693">
                  <c:v>5.6238425925925928E-2</c:v>
                </c:pt>
                <c:pt idx="4694">
                  <c:v>5.6250000000000001E-2</c:v>
                </c:pt>
                <c:pt idx="4695">
                  <c:v>5.6261574074074068E-2</c:v>
                </c:pt>
                <c:pt idx="4696">
                  <c:v>5.6273148148148149E-2</c:v>
                </c:pt>
                <c:pt idx="4697">
                  <c:v>5.6284722222222222E-2</c:v>
                </c:pt>
                <c:pt idx="4698">
                  <c:v>5.6296296296296296E-2</c:v>
                </c:pt>
                <c:pt idx="4699">
                  <c:v>5.6307870370370362E-2</c:v>
                </c:pt>
                <c:pt idx="4700">
                  <c:v>5.6319444444444443E-2</c:v>
                </c:pt>
                <c:pt idx="4701">
                  <c:v>5.6331018518518516E-2</c:v>
                </c:pt>
                <c:pt idx="4702">
                  <c:v>5.634259259259259E-2</c:v>
                </c:pt>
                <c:pt idx="4703">
                  <c:v>5.635416666666667E-2</c:v>
                </c:pt>
                <c:pt idx="4704">
                  <c:v>5.6365740740740744E-2</c:v>
                </c:pt>
                <c:pt idx="4705">
                  <c:v>5.6377314814814818E-2</c:v>
                </c:pt>
                <c:pt idx="4706">
                  <c:v>5.6388888888888884E-2</c:v>
                </c:pt>
                <c:pt idx="4707">
                  <c:v>5.6400462962962965E-2</c:v>
                </c:pt>
                <c:pt idx="4708">
                  <c:v>5.6412037037037038E-2</c:v>
                </c:pt>
                <c:pt idx="4709">
                  <c:v>5.6423611111111112E-2</c:v>
                </c:pt>
                <c:pt idx="4710">
                  <c:v>5.6435185185185179E-2</c:v>
                </c:pt>
                <c:pt idx="4711">
                  <c:v>5.6446759259259259E-2</c:v>
                </c:pt>
                <c:pt idx="4712">
                  <c:v>5.6458333333333333E-2</c:v>
                </c:pt>
                <c:pt idx="4713">
                  <c:v>5.6469907407407406E-2</c:v>
                </c:pt>
                <c:pt idx="4714">
                  <c:v>5.6481481481481487E-2</c:v>
                </c:pt>
                <c:pt idx="4715">
                  <c:v>5.649305555555556E-2</c:v>
                </c:pt>
                <c:pt idx="4716">
                  <c:v>5.6504629629629627E-2</c:v>
                </c:pt>
                <c:pt idx="4717">
                  <c:v>5.65162037037037E-2</c:v>
                </c:pt>
                <c:pt idx="4718">
                  <c:v>5.6527777777777781E-2</c:v>
                </c:pt>
                <c:pt idx="4719">
                  <c:v>5.6539351851851855E-2</c:v>
                </c:pt>
                <c:pt idx="4720">
                  <c:v>5.6550925925925921E-2</c:v>
                </c:pt>
                <c:pt idx="4721">
                  <c:v>5.6562499999999995E-2</c:v>
                </c:pt>
                <c:pt idx="4722">
                  <c:v>5.6574074074074075E-2</c:v>
                </c:pt>
                <c:pt idx="4723">
                  <c:v>5.6585648148148149E-2</c:v>
                </c:pt>
                <c:pt idx="4724">
                  <c:v>5.6597222222222222E-2</c:v>
                </c:pt>
                <c:pt idx="4725">
                  <c:v>5.6608796296296303E-2</c:v>
                </c:pt>
                <c:pt idx="4726">
                  <c:v>5.6620370370370376E-2</c:v>
                </c:pt>
                <c:pt idx="4727">
                  <c:v>5.6631944444444443E-2</c:v>
                </c:pt>
                <c:pt idx="4728">
                  <c:v>5.6643518518518517E-2</c:v>
                </c:pt>
                <c:pt idx="4729">
                  <c:v>5.6655092592592597E-2</c:v>
                </c:pt>
                <c:pt idx="4730">
                  <c:v>5.6666666666666671E-2</c:v>
                </c:pt>
                <c:pt idx="4731">
                  <c:v>5.6678240740740737E-2</c:v>
                </c:pt>
                <c:pt idx="4732">
                  <c:v>5.6689814814814811E-2</c:v>
                </c:pt>
                <c:pt idx="4733">
                  <c:v>5.6701388888888891E-2</c:v>
                </c:pt>
                <c:pt idx="4734">
                  <c:v>5.6712962962962965E-2</c:v>
                </c:pt>
                <c:pt idx="4735">
                  <c:v>5.6724537037037039E-2</c:v>
                </c:pt>
                <c:pt idx="4736">
                  <c:v>5.6736111111111105E-2</c:v>
                </c:pt>
                <c:pt idx="4737">
                  <c:v>5.6747685185185186E-2</c:v>
                </c:pt>
                <c:pt idx="4738">
                  <c:v>5.6759259259259259E-2</c:v>
                </c:pt>
                <c:pt idx="4739">
                  <c:v>5.6770833333333333E-2</c:v>
                </c:pt>
                <c:pt idx="4740">
                  <c:v>5.67824074074074E-2</c:v>
                </c:pt>
                <c:pt idx="4741">
                  <c:v>5.679398148148148E-2</c:v>
                </c:pt>
                <c:pt idx="4742">
                  <c:v>5.6805555555555554E-2</c:v>
                </c:pt>
                <c:pt idx="4743">
                  <c:v>5.6817129629629627E-2</c:v>
                </c:pt>
                <c:pt idx="4744">
                  <c:v>5.6828703703703708E-2</c:v>
                </c:pt>
                <c:pt idx="4745">
                  <c:v>5.6840277777777781E-2</c:v>
                </c:pt>
                <c:pt idx="4746">
                  <c:v>5.6851851851851855E-2</c:v>
                </c:pt>
                <c:pt idx="4747">
                  <c:v>5.6863425925925921E-2</c:v>
                </c:pt>
                <c:pt idx="4748">
                  <c:v>5.6875000000000002E-2</c:v>
                </c:pt>
                <c:pt idx="4749">
                  <c:v>5.6886574074074076E-2</c:v>
                </c:pt>
                <c:pt idx="4750">
                  <c:v>5.6898148148148149E-2</c:v>
                </c:pt>
                <c:pt idx="4751">
                  <c:v>5.6909722222222216E-2</c:v>
                </c:pt>
                <c:pt idx="4752">
                  <c:v>5.6921296296296296E-2</c:v>
                </c:pt>
                <c:pt idx="4753">
                  <c:v>5.693287037037037E-2</c:v>
                </c:pt>
                <c:pt idx="4754">
                  <c:v>5.6944444444444443E-2</c:v>
                </c:pt>
                <c:pt idx="4755">
                  <c:v>5.6956018518518524E-2</c:v>
                </c:pt>
                <c:pt idx="4756">
                  <c:v>5.6967592592592597E-2</c:v>
                </c:pt>
                <c:pt idx="4757">
                  <c:v>5.6979166666666664E-2</c:v>
                </c:pt>
                <c:pt idx="4758">
                  <c:v>5.6990740740740738E-2</c:v>
                </c:pt>
                <c:pt idx="4759">
                  <c:v>5.7002314814814818E-2</c:v>
                </c:pt>
                <c:pt idx="4760">
                  <c:v>5.7013888888888892E-2</c:v>
                </c:pt>
                <c:pt idx="4761">
                  <c:v>5.7025462962962958E-2</c:v>
                </c:pt>
                <c:pt idx="4762">
                  <c:v>5.7037037037037032E-2</c:v>
                </c:pt>
                <c:pt idx="4763">
                  <c:v>5.7048611111111112E-2</c:v>
                </c:pt>
                <c:pt idx="4764">
                  <c:v>5.7060185185185186E-2</c:v>
                </c:pt>
                <c:pt idx="4765">
                  <c:v>5.707175925925926E-2</c:v>
                </c:pt>
                <c:pt idx="4766">
                  <c:v>5.708333333333334E-2</c:v>
                </c:pt>
                <c:pt idx="4767">
                  <c:v>5.7094907407407407E-2</c:v>
                </c:pt>
                <c:pt idx="4768">
                  <c:v>5.710648148148148E-2</c:v>
                </c:pt>
                <c:pt idx="4769">
                  <c:v>5.7118055555555554E-2</c:v>
                </c:pt>
                <c:pt idx="4770">
                  <c:v>5.7129629629629634E-2</c:v>
                </c:pt>
                <c:pt idx="4771">
                  <c:v>5.7141203703703708E-2</c:v>
                </c:pt>
                <c:pt idx="4772">
                  <c:v>5.7152777777777775E-2</c:v>
                </c:pt>
                <c:pt idx="4773">
                  <c:v>5.7164351851851848E-2</c:v>
                </c:pt>
                <c:pt idx="4774">
                  <c:v>5.7175925925925929E-2</c:v>
                </c:pt>
                <c:pt idx="4775">
                  <c:v>5.7187500000000002E-2</c:v>
                </c:pt>
                <c:pt idx="4776">
                  <c:v>5.7199074074074076E-2</c:v>
                </c:pt>
                <c:pt idx="4777">
                  <c:v>5.7210648148148142E-2</c:v>
                </c:pt>
                <c:pt idx="4778">
                  <c:v>5.7222222222222223E-2</c:v>
                </c:pt>
                <c:pt idx="4779">
                  <c:v>5.7233796296296297E-2</c:v>
                </c:pt>
                <c:pt idx="4780">
                  <c:v>5.724537037037037E-2</c:v>
                </c:pt>
                <c:pt idx="4781">
                  <c:v>5.7256944444444437E-2</c:v>
                </c:pt>
                <c:pt idx="4782">
                  <c:v>5.7268518518518517E-2</c:v>
                </c:pt>
                <c:pt idx="4783">
                  <c:v>5.7280092592592591E-2</c:v>
                </c:pt>
                <c:pt idx="4784">
                  <c:v>5.7291666666666664E-2</c:v>
                </c:pt>
                <c:pt idx="4785">
                  <c:v>5.7303240740740745E-2</c:v>
                </c:pt>
                <c:pt idx="4786">
                  <c:v>5.7314814814814818E-2</c:v>
                </c:pt>
                <c:pt idx="4787">
                  <c:v>5.7326388888888892E-2</c:v>
                </c:pt>
                <c:pt idx="4788">
                  <c:v>5.7337962962962959E-2</c:v>
                </c:pt>
                <c:pt idx="4789">
                  <c:v>5.7349537037037039E-2</c:v>
                </c:pt>
                <c:pt idx="4790">
                  <c:v>5.7361111111111113E-2</c:v>
                </c:pt>
                <c:pt idx="4791">
                  <c:v>5.7372685185185186E-2</c:v>
                </c:pt>
                <c:pt idx="4792">
                  <c:v>5.7384259259259253E-2</c:v>
                </c:pt>
                <c:pt idx="4793">
                  <c:v>5.7395833333333333E-2</c:v>
                </c:pt>
                <c:pt idx="4794">
                  <c:v>5.7407407407407407E-2</c:v>
                </c:pt>
                <c:pt idx="4795">
                  <c:v>5.7418981481481481E-2</c:v>
                </c:pt>
                <c:pt idx="4796">
                  <c:v>5.7430555555555561E-2</c:v>
                </c:pt>
                <c:pt idx="4797">
                  <c:v>5.7442129629629628E-2</c:v>
                </c:pt>
                <c:pt idx="4798">
                  <c:v>5.7453703703703701E-2</c:v>
                </c:pt>
                <c:pt idx="4799">
                  <c:v>5.7465277777777775E-2</c:v>
                </c:pt>
                <c:pt idx="4800">
                  <c:v>5.7476851851851855E-2</c:v>
                </c:pt>
                <c:pt idx="4801">
                  <c:v>5.7488425925925929E-2</c:v>
                </c:pt>
                <c:pt idx="4802">
                  <c:v>5.7499999999999996E-2</c:v>
                </c:pt>
                <c:pt idx="4803">
                  <c:v>5.7511574074074069E-2</c:v>
                </c:pt>
                <c:pt idx="4804">
                  <c:v>5.752314814814815E-2</c:v>
                </c:pt>
                <c:pt idx="4805">
                  <c:v>5.7534722222222223E-2</c:v>
                </c:pt>
                <c:pt idx="4806">
                  <c:v>5.7546296296296297E-2</c:v>
                </c:pt>
                <c:pt idx="4807">
                  <c:v>5.7557870370370377E-2</c:v>
                </c:pt>
                <c:pt idx="4808">
                  <c:v>5.7569444444444444E-2</c:v>
                </c:pt>
                <c:pt idx="4809">
                  <c:v>5.7581018518518517E-2</c:v>
                </c:pt>
                <c:pt idx="4810">
                  <c:v>5.7592592592592591E-2</c:v>
                </c:pt>
                <c:pt idx="4811">
                  <c:v>5.7604166666666672E-2</c:v>
                </c:pt>
                <c:pt idx="4812">
                  <c:v>5.7615740740740738E-2</c:v>
                </c:pt>
                <c:pt idx="4813">
                  <c:v>5.7627314814814812E-2</c:v>
                </c:pt>
                <c:pt idx="4814">
                  <c:v>5.7638888888888885E-2</c:v>
                </c:pt>
                <c:pt idx="4815">
                  <c:v>5.7650462962962966E-2</c:v>
                </c:pt>
                <c:pt idx="4816">
                  <c:v>5.7662037037037039E-2</c:v>
                </c:pt>
                <c:pt idx="4817">
                  <c:v>5.7673611111111113E-2</c:v>
                </c:pt>
                <c:pt idx="4818">
                  <c:v>5.768518518518518E-2</c:v>
                </c:pt>
                <c:pt idx="4819">
                  <c:v>5.769675925925926E-2</c:v>
                </c:pt>
                <c:pt idx="4820">
                  <c:v>5.7708333333333334E-2</c:v>
                </c:pt>
                <c:pt idx="4821">
                  <c:v>5.7719907407407407E-2</c:v>
                </c:pt>
                <c:pt idx="4822">
                  <c:v>5.7731481481481474E-2</c:v>
                </c:pt>
                <c:pt idx="4823">
                  <c:v>5.7743055555555554E-2</c:v>
                </c:pt>
                <c:pt idx="4824">
                  <c:v>5.7754629629629628E-2</c:v>
                </c:pt>
                <c:pt idx="4825">
                  <c:v>5.7766203703703702E-2</c:v>
                </c:pt>
                <c:pt idx="4826">
                  <c:v>5.7777777777777782E-2</c:v>
                </c:pt>
                <c:pt idx="4827">
                  <c:v>5.7789351851851856E-2</c:v>
                </c:pt>
                <c:pt idx="4828">
                  <c:v>5.7800925925925929E-2</c:v>
                </c:pt>
                <c:pt idx="4829">
                  <c:v>5.7812499999999996E-2</c:v>
                </c:pt>
                <c:pt idx="4830">
                  <c:v>5.7824074074074076E-2</c:v>
                </c:pt>
                <c:pt idx="4831">
                  <c:v>5.783564814814815E-2</c:v>
                </c:pt>
                <c:pt idx="4832">
                  <c:v>5.7847222222222223E-2</c:v>
                </c:pt>
                <c:pt idx="4833">
                  <c:v>5.785879629629629E-2</c:v>
                </c:pt>
                <c:pt idx="4834">
                  <c:v>5.7870370370370371E-2</c:v>
                </c:pt>
                <c:pt idx="4835">
                  <c:v>5.7881944444444444E-2</c:v>
                </c:pt>
                <c:pt idx="4836">
                  <c:v>5.7893518518518518E-2</c:v>
                </c:pt>
                <c:pt idx="4837">
                  <c:v>5.7905092592592598E-2</c:v>
                </c:pt>
                <c:pt idx="4838">
                  <c:v>5.7916666666666665E-2</c:v>
                </c:pt>
                <c:pt idx="4839">
                  <c:v>5.7928240740740738E-2</c:v>
                </c:pt>
                <c:pt idx="4840">
                  <c:v>5.7939814814814812E-2</c:v>
                </c:pt>
                <c:pt idx="4841">
                  <c:v>5.7951388888888893E-2</c:v>
                </c:pt>
                <c:pt idx="4842">
                  <c:v>5.7962962962962959E-2</c:v>
                </c:pt>
                <c:pt idx="4843">
                  <c:v>5.7974537037037033E-2</c:v>
                </c:pt>
                <c:pt idx="4844">
                  <c:v>5.7986111111111106E-2</c:v>
                </c:pt>
                <c:pt idx="4845">
                  <c:v>5.7997685185185187E-2</c:v>
                </c:pt>
                <c:pt idx="4846">
                  <c:v>5.800925925925926E-2</c:v>
                </c:pt>
                <c:pt idx="4847">
                  <c:v>5.8020833333333334E-2</c:v>
                </c:pt>
                <c:pt idx="4848">
                  <c:v>5.8032407407407414E-2</c:v>
                </c:pt>
                <c:pt idx="4849">
                  <c:v>5.8043981481481481E-2</c:v>
                </c:pt>
                <c:pt idx="4850">
                  <c:v>5.8055555555555555E-2</c:v>
                </c:pt>
                <c:pt idx="4851">
                  <c:v>5.8067129629629628E-2</c:v>
                </c:pt>
                <c:pt idx="4852">
                  <c:v>5.8078703703703709E-2</c:v>
                </c:pt>
                <c:pt idx="4853">
                  <c:v>5.8090277777777775E-2</c:v>
                </c:pt>
                <c:pt idx="4854">
                  <c:v>5.8101851851851849E-2</c:v>
                </c:pt>
                <c:pt idx="4855">
                  <c:v>5.8113425925925923E-2</c:v>
                </c:pt>
                <c:pt idx="4856">
                  <c:v>5.8125000000000003E-2</c:v>
                </c:pt>
                <c:pt idx="4857">
                  <c:v>5.8136574074074077E-2</c:v>
                </c:pt>
                <c:pt idx="4858">
                  <c:v>5.814814814814815E-2</c:v>
                </c:pt>
                <c:pt idx="4859">
                  <c:v>5.8159722222222217E-2</c:v>
                </c:pt>
                <c:pt idx="4860">
                  <c:v>5.8171296296296297E-2</c:v>
                </c:pt>
                <c:pt idx="4861">
                  <c:v>5.8182870370370371E-2</c:v>
                </c:pt>
                <c:pt idx="4862">
                  <c:v>5.8194444444444444E-2</c:v>
                </c:pt>
                <c:pt idx="4863">
                  <c:v>5.8206018518518511E-2</c:v>
                </c:pt>
                <c:pt idx="4864">
                  <c:v>5.8217592592592592E-2</c:v>
                </c:pt>
                <c:pt idx="4865">
                  <c:v>5.8229166666666665E-2</c:v>
                </c:pt>
                <c:pt idx="4866">
                  <c:v>5.8240740740740739E-2</c:v>
                </c:pt>
                <c:pt idx="4867">
                  <c:v>5.8252314814814819E-2</c:v>
                </c:pt>
                <c:pt idx="4868">
                  <c:v>5.8263888888888893E-2</c:v>
                </c:pt>
                <c:pt idx="4869">
                  <c:v>5.8275462962962966E-2</c:v>
                </c:pt>
                <c:pt idx="4870">
                  <c:v>5.8287037037037033E-2</c:v>
                </c:pt>
                <c:pt idx="4871">
                  <c:v>5.8298611111111114E-2</c:v>
                </c:pt>
                <c:pt idx="4872">
                  <c:v>5.8310185185185187E-2</c:v>
                </c:pt>
                <c:pt idx="4873">
                  <c:v>5.8321759259259261E-2</c:v>
                </c:pt>
                <c:pt idx="4874">
                  <c:v>5.8333333333333327E-2</c:v>
                </c:pt>
                <c:pt idx="4875">
                  <c:v>5.8344907407407408E-2</c:v>
                </c:pt>
                <c:pt idx="4876">
                  <c:v>5.8356481481481481E-2</c:v>
                </c:pt>
                <c:pt idx="4877">
                  <c:v>5.8368055555555555E-2</c:v>
                </c:pt>
                <c:pt idx="4878">
                  <c:v>5.8379629629629635E-2</c:v>
                </c:pt>
                <c:pt idx="4879">
                  <c:v>5.8391203703703702E-2</c:v>
                </c:pt>
                <c:pt idx="4880">
                  <c:v>5.8402777777777776E-2</c:v>
                </c:pt>
                <c:pt idx="4881">
                  <c:v>5.8414351851851849E-2</c:v>
                </c:pt>
                <c:pt idx="4882">
                  <c:v>5.842592592592593E-2</c:v>
                </c:pt>
                <c:pt idx="4883">
                  <c:v>5.8437499999999996E-2</c:v>
                </c:pt>
                <c:pt idx="4884">
                  <c:v>5.844907407407407E-2</c:v>
                </c:pt>
                <c:pt idx="4885">
                  <c:v>5.8460648148148144E-2</c:v>
                </c:pt>
                <c:pt idx="4886">
                  <c:v>5.8472222222222224E-2</c:v>
                </c:pt>
                <c:pt idx="4887">
                  <c:v>5.8483796296296298E-2</c:v>
                </c:pt>
                <c:pt idx="4888">
                  <c:v>5.8495370370370371E-2</c:v>
                </c:pt>
                <c:pt idx="4889">
                  <c:v>5.8506944444444452E-2</c:v>
                </c:pt>
                <c:pt idx="4890">
                  <c:v>5.8518518518518518E-2</c:v>
                </c:pt>
                <c:pt idx="4891">
                  <c:v>5.8530092592592592E-2</c:v>
                </c:pt>
                <c:pt idx="4892">
                  <c:v>5.8541666666666665E-2</c:v>
                </c:pt>
                <c:pt idx="4893">
                  <c:v>5.8553240740740746E-2</c:v>
                </c:pt>
                <c:pt idx="4894">
                  <c:v>5.8564814814814813E-2</c:v>
                </c:pt>
                <c:pt idx="4895">
                  <c:v>5.8576388888888886E-2</c:v>
                </c:pt>
                <c:pt idx="4896">
                  <c:v>5.858796296296296E-2</c:v>
                </c:pt>
                <c:pt idx="4897">
                  <c:v>5.859953703703704E-2</c:v>
                </c:pt>
                <c:pt idx="4898">
                  <c:v>5.8611111111111114E-2</c:v>
                </c:pt>
                <c:pt idx="4899">
                  <c:v>5.8622685185185187E-2</c:v>
                </c:pt>
                <c:pt idx="4900">
                  <c:v>5.8634259259259254E-2</c:v>
                </c:pt>
                <c:pt idx="4901">
                  <c:v>5.8645833333333335E-2</c:v>
                </c:pt>
                <c:pt idx="4902">
                  <c:v>5.8657407407407408E-2</c:v>
                </c:pt>
                <c:pt idx="4903">
                  <c:v>5.8668981481481482E-2</c:v>
                </c:pt>
                <c:pt idx="4904">
                  <c:v>5.8680555555555548E-2</c:v>
                </c:pt>
                <c:pt idx="4905">
                  <c:v>5.8692129629629629E-2</c:v>
                </c:pt>
                <c:pt idx="4906">
                  <c:v>5.8703703703703702E-2</c:v>
                </c:pt>
                <c:pt idx="4907">
                  <c:v>5.8715277777777776E-2</c:v>
                </c:pt>
                <c:pt idx="4908">
                  <c:v>5.8726851851851856E-2</c:v>
                </c:pt>
                <c:pt idx="4909">
                  <c:v>5.873842592592593E-2</c:v>
                </c:pt>
                <c:pt idx="4910">
                  <c:v>5.8750000000000004E-2</c:v>
                </c:pt>
                <c:pt idx="4911">
                  <c:v>5.876157407407407E-2</c:v>
                </c:pt>
                <c:pt idx="4912">
                  <c:v>5.8773148148148151E-2</c:v>
                </c:pt>
                <c:pt idx="4913">
                  <c:v>5.8784722222222224E-2</c:v>
                </c:pt>
                <c:pt idx="4914">
                  <c:v>5.8796296296296298E-2</c:v>
                </c:pt>
                <c:pt idx="4915">
                  <c:v>5.8807870370370365E-2</c:v>
                </c:pt>
                <c:pt idx="4916">
                  <c:v>5.8819444444444445E-2</c:v>
                </c:pt>
                <c:pt idx="4917">
                  <c:v>5.8831018518518519E-2</c:v>
                </c:pt>
                <c:pt idx="4918">
                  <c:v>5.8842592592592592E-2</c:v>
                </c:pt>
                <c:pt idx="4919">
                  <c:v>5.8854166666666673E-2</c:v>
                </c:pt>
                <c:pt idx="4920">
                  <c:v>5.8865740740740739E-2</c:v>
                </c:pt>
                <c:pt idx="4921">
                  <c:v>5.8877314814814813E-2</c:v>
                </c:pt>
                <c:pt idx="4922">
                  <c:v>5.8888888888888886E-2</c:v>
                </c:pt>
                <c:pt idx="4923">
                  <c:v>5.8900462962962967E-2</c:v>
                </c:pt>
                <c:pt idx="4924">
                  <c:v>5.8912037037037034E-2</c:v>
                </c:pt>
                <c:pt idx="4925">
                  <c:v>5.8923611111111107E-2</c:v>
                </c:pt>
                <c:pt idx="4926">
                  <c:v>5.8935185185185181E-2</c:v>
                </c:pt>
                <c:pt idx="4927">
                  <c:v>5.8946759259259261E-2</c:v>
                </c:pt>
                <c:pt idx="4928">
                  <c:v>5.8958333333333335E-2</c:v>
                </c:pt>
                <c:pt idx="4929">
                  <c:v>5.8969907407407408E-2</c:v>
                </c:pt>
                <c:pt idx="4930">
                  <c:v>5.8981481481481489E-2</c:v>
                </c:pt>
                <c:pt idx="4931">
                  <c:v>5.8993055555555556E-2</c:v>
                </c:pt>
                <c:pt idx="4932">
                  <c:v>5.9004629629629629E-2</c:v>
                </c:pt>
                <c:pt idx="4933">
                  <c:v>5.9016203703703703E-2</c:v>
                </c:pt>
                <c:pt idx="4934">
                  <c:v>5.9027777777777783E-2</c:v>
                </c:pt>
                <c:pt idx="4935">
                  <c:v>5.903935185185185E-2</c:v>
                </c:pt>
                <c:pt idx="4936">
                  <c:v>5.9050925925925923E-2</c:v>
                </c:pt>
                <c:pt idx="4937">
                  <c:v>5.9062499999999997E-2</c:v>
                </c:pt>
                <c:pt idx="4938">
                  <c:v>5.9074074074074077E-2</c:v>
                </c:pt>
                <c:pt idx="4939">
                  <c:v>5.9085648148148151E-2</c:v>
                </c:pt>
                <c:pt idx="4940">
                  <c:v>5.9097222222222225E-2</c:v>
                </c:pt>
                <c:pt idx="4941">
                  <c:v>5.9108796296296291E-2</c:v>
                </c:pt>
                <c:pt idx="4942">
                  <c:v>5.9120370370370372E-2</c:v>
                </c:pt>
                <c:pt idx="4943">
                  <c:v>5.9131944444444445E-2</c:v>
                </c:pt>
                <c:pt idx="4944">
                  <c:v>5.9143518518518519E-2</c:v>
                </c:pt>
                <c:pt idx="4945">
                  <c:v>5.9155092592592586E-2</c:v>
                </c:pt>
                <c:pt idx="4946">
                  <c:v>5.9166666666666666E-2</c:v>
                </c:pt>
                <c:pt idx="4947">
                  <c:v>5.917824074074074E-2</c:v>
                </c:pt>
                <c:pt idx="4948">
                  <c:v>5.9189814814814813E-2</c:v>
                </c:pt>
                <c:pt idx="4949">
                  <c:v>5.9201388888888894E-2</c:v>
                </c:pt>
                <c:pt idx="4950">
                  <c:v>5.9212962962962967E-2</c:v>
                </c:pt>
                <c:pt idx="4951">
                  <c:v>5.9224537037037041E-2</c:v>
                </c:pt>
                <c:pt idx="4952">
                  <c:v>5.9236111111111107E-2</c:v>
                </c:pt>
                <c:pt idx="4953">
                  <c:v>5.9247685185185188E-2</c:v>
                </c:pt>
                <c:pt idx="4954">
                  <c:v>5.9259259259259262E-2</c:v>
                </c:pt>
                <c:pt idx="4955">
                  <c:v>5.9270833333333335E-2</c:v>
                </c:pt>
                <c:pt idx="4956">
                  <c:v>5.9282407407407402E-2</c:v>
                </c:pt>
                <c:pt idx="4957">
                  <c:v>5.9293981481481482E-2</c:v>
                </c:pt>
                <c:pt idx="4958">
                  <c:v>5.9305555555555556E-2</c:v>
                </c:pt>
                <c:pt idx="4959">
                  <c:v>5.9317129629629629E-2</c:v>
                </c:pt>
                <c:pt idx="4960">
                  <c:v>5.932870370370371E-2</c:v>
                </c:pt>
                <c:pt idx="4961">
                  <c:v>5.9340277777777777E-2</c:v>
                </c:pt>
                <c:pt idx="4962">
                  <c:v>5.935185185185185E-2</c:v>
                </c:pt>
                <c:pt idx="4963">
                  <c:v>5.9363425925925924E-2</c:v>
                </c:pt>
                <c:pt idx="4964">
                  <c:v>5.9375000000000004E-2</c:v>
                </c:pt>
                <c:pt idx="4965">
                  <c:v>5.9386574074074071E-2</c:v>
                </c:pt>
                <c:pt idx="4966">
                  <c:v>5.9398148148148144E-2</c:v>
                </c:pt>
                <c:pt idx="4967">
                  <c:v>5.9409722222222218E-2</c:v>
                </c:pt>
                <c:pt idx="4968">
                  <c:v>5.9421296296296298E-2</c:v>
                </c:pt>
                <c:pt idx="4969">
                  <c:v>5.9432870370370372E-2</c:v>
                </c:pt>
                <c:pt idx="4970">
                  <c:v>5.9444444444444446E-2</c:v>
                </c:pt>
                <c:pt idx="4971">
                  <c:v>5.9456018518518526E-2</c:v>
                </c:pt>
                <c:pt idx="4972">
                  <c:v>5.9467592592592593E-2</c:v>
                </c:pt>
                <c:pt idx="4973">
                  <c:v>5.9479166666666666E-2</c:v>
                </c:pt>
                <c:pt idx="4974">
                  <c:v>5.949074074074074E-2</c:v>
                </c:pt>
                <c:pt idx="4975">
                  <c:v>5.950231481481482E-2</c:v>
                </c:pt>
                <c:pt idx="4976">
                  <c:v>5.9513888888888887E-2</c:v>
                </c:pt>
                <c:pt idx="4977">
                  <c:v>5.9525462962962961E-2</c:v>
                </c:pt>
                <c:pt idx="4978">
                  <c:v>5.9537037037037034E-2</c:v>
                </c:pt>
                <c:pt idx="4979">
                  <c:v>5.9548611111111115E-2</c:v>
                </c:pt>
                <c:pt idx="4980">
                  <c:v>5.9560185185185188E-2</c:v>
                </c:pt>
                <c:pt idx="4981">
                  <c:v>5.9571759259259262E-2</c:v>
                </c:pt>
                <c:pt idx="4982">
                  <c:v>5.9583333333333328E-2</c:v>
                </c:pt>
                <c:pt idx="4983">
                  <c:v>5.9594907407407409E-2</c:v>
                </c:pt>
                <c:pt idx="4984">
                  <c:v>5.9606481481481483E-2</c:v>
                </c:pt>
                <c:pt idx="4985">
                  <c:v>5.9618055555555556E-2</c:v>
                </c:pt>
                <c:pt idx="4986">
                  <c:v>5.9629629629629623E-2</c:v>
                </c:pt>
                <c:pt idx="4987">
                  <c:v>5.9641203703703703E-2</c:v>
                </c:pt>
                <c:pt idx="4988">
                  <c:v>5.9652777777777777E-2</c:v>
                </c:pt>
                <c:pt idx="4989">
                  <c:v>5.966435185185185E-2</c:v>
                </c:pt>
                <c:pt idx="4990">
                  <c:v>5.9675925925925931E-2</c:v>
                </c:pt>
                <c:pt idx="4991">
                  <c:v>5.9687500000000004E-2</c:v>
                </c:pt>
                <c:pt idx="4992">
                  <c:v>5.9699074074074071E-2</c:v>
                </c:pt>
                <c:pt idx="4993">
                  <c:v>5.9710648148148145E-2</c:v>
                </c:pt>
                <c:pt idx="4994">
                  <c:v>5.9722222222222225E-2</c:v>
                </c:pt>
                <c:pt idx="4995">
                  <c:v>5.9733796296296299E-2</c:v>
                </c:pt>
                <c:pt idx="4996">
                  <c:v>5.9745370370370372E-2</c:v>
                </c:pt>
                <c:pt idx="4997">
                  <c:v>5.9756944444444439E-2</c:v>
                </c:pt>
                <c:pt idx="4998">
                  <c:v>5.9768518518518519E-2</c:v>
                </c:pt>
                <c:pt idx="4999">
                  <c:v>5.9780092592592593E-2</c:v>
                </c:pt>
                <c:pt idx="5000">
                  <c:v>5.9791666666666667E-2</c:v>
                </c:pt>
                <c:pt idx="5001">
                  <c:v>5.9803240740740747E-2</c:v>
                </c:pt>
                <c:pt idx="5002">
                  <c:v>5.9814814814814814E-2</c:v>
                </c:pt>
                <c:pt idx="5003">
                  <c:v>5.9826388888888887E-2</c:v>
                </c:pt>
                <c:pt idx="5004">
                  <c:v>5.9837962962962961E-2</c:v>
                </c:pt>
                <c:pt idx="5005">
                  <c:v>5.9849537037037041E-2</c:v>
                </c:pt>
                <c:pt idx="5006">
                  <c:v>5.9861111111111108E-2</c:v>
                </c:pt>
                <c:pt idx="5007">
                  <c:v>5.9872685185185182E-2</c:v>
                </c:pt>
                <c:pt idx="5008">
                  <c:v>5.9884259259259255E-2</c:v>
                </c:pt>
                <c:pt idx="5009">
                  <c:v>5.9895833333333336E-2</c:v>
                </c:pt>
                <c:pt idx="5010">
                  <c:v>5.9907407407407409E-2</c:v>
                </c:pt>
                <c:pt idx="5011">
                  <c:v>5.9918981481481483E-2</c:v>
                </c:pt>
                <c:pt idx="5012">
                  <c:v>5.9930555555555563E-2</c:v>
                </c:pt>
                <c:pt idx="5013">
                  <c:v>5.994212962962963E-2</c:v>
                </c:pt>
                <c:pt idx="5014">
                  <c:v>5.994212962962963E-2</c:v>
                </c:pt>
                <c:pt idx="5015">
                  <c:v>5.9953703703703703E-2</c:v>
                </c:pt>
                <c:pt idx="5016">
                  <c:v>5.9965277777777777E-2</c:v>
                </c:pt>
                <c:pt idx="5017">
                  <c:v>5.9976851851851858E-2</c:v>
                </c:pt>
                <c:pt idx="5018">
                  <c:v>5.9988425925925924E-2</c:v>
                </c:pt>
                <c:pt idx="5019">
                  <c:v>0.06</c:v>
                </c:pt>
                <c:pt idx="5020">
                  <c:v>6.0011574074074071E-2</c:v>
                </c:pt>
                <c:pt idx="5021">
                  <c:v>6.0023148148148152E-2</c:v>
                </c:pt>
                <c:pt idx="5022">
                  <c:v>6.0034722222222225E-2</c:v>
                </c:pt>
                <c:pt idx="5023">
                  <c:v>6.0046296296296292E-2</c:v>
                </c:pt>
                <c:pt idx="5024">
                  <c:v>6.0057870370370366E-2</c:v>
                </c:pt>
                <c:pt idx="5025">
                  <c:v>6.0069444444444446E-2</c:v>
                </c:pt>
                <c:pt idx="5026">
                  <c:v>6.008101851851852E-2</c:v>
                </c:pt>
                <c:pt idx="5027">
                  <c:v>6.0092592592592593E-2</c:v>
                </c:pt>
                <c:pt idx="5028">
                  <c:v>6.010416666666666E-2</c:v>
                </c:pt>
                <c:pt idx="5029">
                  <c:v>6.011574074074074E-2</c:v>
                </c:pt>
                <c:pt idx="5030">
                  <c:v>6.0127314814814814E-2</c:v>
                </c:pt>
                <c:pt idx="5031">
                  <c:v>6.0138888888888888E-2</c:v>
                </c:pt>
                <c:pt idx="5032">
                  <c:v>6.0150462962962968E-2</c:v>
                </c:pt>
                <c:pt idx="5033">
                  <c:v>6.0162037037037042E-2</c:v>
                </c:pt>
                <c:pt idx="5034">
                  <c:v>6.0173611111111108E-2</c:v>
                </c:pt>
                <c:pt idx="5035">
                  <c:v>6.0185185185185182E-2</c:v>
                </c:pt>
                <c:pt idx="5036">
                  <c:v>6.0196759259259262E-2</c:v>
                </c:pt>
                <c:pt idx="5037">
                  <c:v>6.0208333333333336E-2</c:v>
                </c:pt>
                <c:pt idx="5038">
                  <c:v>6.0219907407407403E-2</c:v>
                </c:pt>
                <c:pt idx="5039">
                  <c:v>6.0231481481481476E-2</c:v>
                </c:pt>
                <c:pt idx="5040">
                  <c:v>6.0243055555555557E-2</c:v>
                </c:pt>
                <c:pt idx="5041">
                  <c:v>6.025462962962963E-2</c:v>
                </c:pt>
                <c:pt idx="5042">
                  <c:v>6.0266203703703704E-2</c:v>
                </c:pt>
                <c:pt idx="5043">
                  <c:v>6.0277777777777784E-2</c:v>
                </c:pt>
                <c:pt idx="5044">
                  <c:v>6.0289351851851851E-2</c:v>
                </c:pt>
                <c:pt idx="5045">
                  <c:v>6.0300925925925924E-2</c:v>
                </c:pt>
                <c:pt idx="5046">
                  <c:v>6.0312499999999998E-2</c:v>
                </c:pt>
                <c:pt idx="5047">
                  <c:v>6.0324074074074079E-2</c:v>
                </c:pt>
                <c:pt idx="5048">
                  <c:v>6.0335648148148145E-2</c:v>
                </c:pt>
                <c:pt idx="5049">
                  <c:v>6.0347222222222219E-2</c:v>
                </c:pt>
                <c:pt idx="5050">
                  <c:v>6.0358796296296292E-2</c:v>
                </c:pt>
                <c:pt idx="5051">
                  <c:v>6.0370370370370373E-2</c:v>
                </c:pt>
                <c:pt idx="5052">
                  <c:v>6.0381944444444446E-2</c:v>
                </c:pt>
                <c:pt idx="5053">
                  <c:v>6.039351851851852E-2</c:v>
                </c:pt>
                <c:pt idx="5054">
                  <c:v>6.04050925925926E-2</c:v>
                </c:pt>
                <c:pt idx="5055">
                  <c:v>6.0416666666666667E-2</c:v>
                </c:pt>
                <c:pt idx="5056">
                  <c:v>6.0428240740740741E-2</c:v>
                </c:pt>
                <c:pt idx="5057">
                  <c:v>6.0439814814814814E-2</c:v>
                </c:pt>
                <c:pt idx="5058">
                  <c:v>6.0451388888888895E-2</c:v>
                </c:pt>
                <c:pt idx="5059">
                  <c:v>6.0462962962962961E-2</c:v>
                </c:pt>
                <c:pt idx="5060">
                  <c:v>6.0474537037037035E-2</c:v>
                </c:pt>
                <c:pt idx="5061">
                  <c:v>6.0486111111111109E-2</c:v>
                </c:pt>
                <c:pt idx="5062">
                  <c:v>6.0497685185185189E-2</c:v>
                </c:pt>
                <c:pt idx="5063">
                  <c:v>6.0509259259259263E-2</c:v>
                </c:pt>
                <c:pt idx="5064">
                  <c:v>6.0520833333333329E-2</c:v>
                </c:pt>
                <c:pt idx="5065">
                  <c:v>6.0532407407407403E-2</c:v>
                </c:pt>
                <c:pt idx="5066">
                  <c:v>6.0543981481481483E-2</c:v>
                </c:pt>
                <c:pt idx="5067">
                  <c:v>6.0555555555555557E-2</c:v>
                </c:pt>
                <c:pt idx="5068">
                  <c:v>6.0567129629629624E-2</c:v>
                </c:pt>
                <c:pt idx="5069">
                  <c:v>6.0578703703703697E-2</c:v>
                </c:pt>
                <c:pt idx="5070">
                  <c:v>6.0590277777777778E-2</c:v>
                </c:pt>
                <c:pt idx="5071">
                  <c:v>6.0601851851851851E-2</c:v>
                </c:pt>
                <c:pt idx="5072">
                  <c:v>6.0613425925925925E-2</c:v>
                </c:pt>
                <c:pt idx="5073">
                  <c:v>6.0625000000000005E-2</c:v>
                </c:pt>
                <c:pt idx="5074">
                  <c:v>6.0636574074074079E-2</c:v>
                </c:pt>
                <c:pt idx="5075">
                  <c:v>6.0648148148148145E-2</c:v>
                </c:pt>
                <c:pt idx="5076">
                  <c:v>6.0659722222222219E-2</c:v>
                </c:pt>
                <c:pt idx="5077">
                  <c:v>6.06712962962963E-2</c:v>
                </c:pt>
                <c:pt idx="5078">
                  <c:v>6.0682870370370373E-2</c:v>
                </c:pt>
                <c:pt idx="5079">
                  <c:v>6.069444444444444E-2</c:v>
                </c:pt>
                <c:pt idx="5080">
                  <c:v>6.0706018518518513E-2</c:v>
                </c:pt>
                <c:pt idx="5081">
                  <c:v>6.0717592592592594E-2</c:v>
                </c:pt>
                <c:pt idx="5082">
                  <c:v>6.0729166666666667E-2</c:v>
                </c:pt>
                <c:pt idx="5083">
                  <c:v>6.0740740740740741E-2</c:v>
                </c:pt>
                <c:pt idx="5084">
                  <c:v>6.0752314814814821E-2</c:v>
                </c:pt>
                <c:pt idx="5085">
                  <c:v>6.0763888888888888E-2</c:v>
                </c:pt>
                <c:pt idx="5086">
                  <c:v>6.0775462962962962E-2</c:v>
                </c:pt>
                <c:pt idx="5087">
                  <c:v>6.0787037037037035E-2</c:v>
                </c:pt>
                <c:pt idx="5088">
                  <c:v>6.0798611111111116E-2</c:v>
                </c:pt>
                <c:pt idx="5089">
                  <c:v>6.0810185185185182E-2</c:v>
                </c:pt>
                <c:pt idx="5090">
                  <c:v>6.0821759259259256E-2</c:v>
                </c:pt>
                <c:pt idx="5091">
                  <c:v>6.083333333333333E-2</c:v>
                </c:pt>
                <c:pt idx="5092">
                  <c:v>6.084490740740741E-2</c:v>
                </c:pt>
                <c:pt idx="5093">
                  <c:v>6.0856481481481484E-2</c:v>
                </c:pt>
                <c:pt idx="5094">
                  <c:v>6.0868055555555557E-2</c:v>
                </c:pt>
                <c:pt idx="5095">
                  <c:v>6.0879629629629638E-2</c:v>
                </c:pt>
                <c:pt idx="5096">
                  <c:v>6.0891203703703704E-2</c:v>
                </c:pt>
                <c:pt idx="5097">
                  <c:v>6.0902777777777778E-2</c:v>
                </c:pt>
                <c:pt idx="5098">
                  <c:v>6.0914351851851851E-2</c:v>
                </c:pt>
                <c:pt idx="5099">
                  <c:v>6.0925925925925932E-2</c:v>
                </c:pt>
                <c:pt idx="5100">
                  <c:v>6.0937499999999999E-2</c:v>
                </c:pt>
                <c:pt idx="5101">
                  <c:v>6.0949074074074072E-2</c:v>
                </c:pt>
                <c:pt idx="5102">
                  <c:v>6.0960648148148146E-2</c:v>
                </c:pt>
                <c:pt idx="5103">
                  <c:v>6.0972222222222226E-2</c:v>
                </c:pt>
                <c:pt idx="5104">
                  <c:v>6.09837962962963E-2</c:v>
                </c:pt>
                <c:pt idx="5105">
                  <c:v>6.0995370370370366E-2</c:v>
                </c:pt>
                <c:pt idx="5106">
                  <c:v>6.100694444444444E-2</c:v>
                </c:pt>
                <c:pt idx="5107">
                  <c:v>6.1018518518518521E-2</c:v>
                </c:pt>
                <c:pt idx="5108">
                  <c:v>6.1030092592592594E-2</c:v>
                </c:pt>
                <c:pt idx="5109">
                  <c:v>6.1041666666666661E-2</c:v>
                </c:pt>
                <c:pt idx="5110">
                  <c:v>6.1053240740740734E-2</c:v>
                </c:pt>
                <c:pt idx="5111">
                  <c:v>6.1064814814814815E-2</c:v>
                </c:pt>
                <c:pt idx="5112">
                  <c:v>6.1076388888888888E-2</c:v>
                </c:pt>
                <c:pt idx="5113">
                  <c:v>6.1087962962962962E-2</c:v>
                </c:pt>
                <c:pt idx="5114">
                  <c:v>6.1099537037037042E-2</c:v>
                </c:pt>
                <c:pt idx="5115">
                  <c:v>6.1111111111111116E-2</c:v>
                </c:pt>
                <c:pt idx="5116">
                  <c:v>6.1122685185185183E-2</c:v>
                </c:pt>
                <c:pt idx="5117">
                  <c:v>6.1134259259259256E-2</c:v>
                </c:pt>
                <c:pt idx="5118">
                  <c:v>6.1145833333333337E-2</c:v>
                </c:pt>
                <c:pt idx="5119">
                  <c:v>6.115740740740741E-2</c:v>
                </c:pt>
                <c:pt idx="5120">
                  <c:v>6.1168981481481477E-2</c:v>
                </c:pt>
                <c:pt idx="5121">
                  <c:v>6.1180555555555551E-2</c:v>
                </c:pt>
                <c:pt idx="5122">
                  <c:v>6.1192129629629631E-2</c:v>
                </c:pt>
                <c:pt idx="5123">
                  <c:v>6.1203703703703705E-2</c:v>
                </c:pt>
                <c:pt idx="5124">
                  <c:v>6.1215277777777778E-2</c:v>
                </c:pt>
                <c:pt idx="5125">
                  <c:v>6.1226851851851859E-2</c:v>
                </c:pt>
                <c:pt idx="5126">
                  <c:v>6.1238425925925925E-2</c:v>
                </c:pt>
                <c:pt idx="5127">
                  <c:v>6.1249999999999999E-2</c:v>
                </c:pt>
                <c:pt idx="5128">
                  <c:v>6.1261574074074072E-2</c:v>
                </c:pt>
                <c:pt idx="5129">
                  <c:v>6.1273148148148153E-2</c:v>
                </c:pt>
                <c:pt idx="5130">
                  <c:v>6.128472222222222E-2</c:v>
                </c:pt>
                <c:pt idx="5131">
                  <c:v>6.1296296296296293E-2</c:v>
                </c:pt>
                <c:pt idx="5132">
                  <c:v>6.1307870370370367E-2</c:v>
                </c:pt>
                <c:pt idx="5133">
                  <c:v>6.1319444444444447E-2</c:v>
                </c:pt>
                <c:pt idx="5134">
                  <c:v>6.1331018518518521E-2</c:v>
                </c:pt>
                <c:pt idx="5135">
                  <c:v>6.1342592592592594E-2</c:v>
                </c:pt>
                <c:pt idx="5136">
                  <c:v>6.1354166666666675E-2</c:v>
                </c:pt>
                <c:pt idx="5137">
                  <c:v>6.1365740740740742E-2</c:v>
                </c:pt>
                <c:pt idx="5138">
                  <c:v>6.1377314814814815E-2</c:v>
                </c:pt>
                <c:pt idx="5139">
                  <c:v>6.1388888888888889E-2</c:v>
                </c:pt>
                <c:pt idx="5140">
                  <c:v>6.1400462962962969E-2</c:v>
                </c:pt>
                <c:pt idx="5141">
                  <c:v>6.1412037037037036E-2</c:v>
                </c:pt>
                <c:pt idx="5142">
                  <c:v>6.1423611111111109E-2</c:v>
                </c:pt>
                <c:pt idx="5143">
                  <c:v>6.1435185185185183E-2</c:v>
                </c:pt>
                <c:pt idx="5144">
                  <c:v>6.1446759259259263E-2</c:v>
                </c:pt>
                <c:pt idx="5145">
                  <c:v>6.1458333333333337E-2</c:v>
                </c:pt>
                <c:pt idx="5146">
                  <c:v>6.1469907407407404E-2</c:v>
                </c:pt>
                <c:pt idx="5147">
                  <c:v>6.1481481481481477E-2</c:v>
                </c:pt>
                <c:pt idx="5148">
                  <c:v>6.1493055555555558E-2</c:v>
                </c:pt>
                <c:pt idx="5149">
                  <c:v>6.1504629629629631E-2</c:v>
                </c:pt>
                <c:pt idx="5150">
                  <c:v>6.1516203703703698E-2</c:v>
                </c:pt>
                <c:pt idx="5151">
                  <c:v>6.1527777777777772E-2</c:v>
                </c:pt>
                <c:pt idx="5152">
                  <c:v>6.1539351851851852E-2</c:v>
                </c:pt>
                <c:pt idx="5153">
                  <c:v>6.1550925925925926E-2</c:v>
                </c:pt>
                <c:pt idx="5154">
                  <c:v>6.1562499999999999E-2</c:v>
                </c:pt>
                <c:pt idx="5155">
                  <c:v>6.157407407407408E-2</c:v>
                </c:pt>
                <c:pt idx="5156">
                  <c:v>6.1585648148148153E-2</c:v>
                </c:pt>
                <c:pt idx="5157">
                  <c:v>6.159722222222222E-2</c:v>
                </c:pt>
                <c:pt idx="5158">
                  <c:v>6.1608796296296293E-2</c:v>
                </c:pt>
                <c:pt idx="5159">
                  <c:v>6.1620370370370374E-2</c:v>
                </c:pt>
                <c:pt idx="5160">
                  <c:v>6.1631944444444448E-2</c:v>
                </c:pt>
                <c:pt idx="5161">
                  <c:v>6.1643518518518514E-2</c:v>
                </c:pt>
                <c:pt idx="5162">
                  <c:v>6.1655092592592588E-2</c:v>
                </c:pt>
                <c:pt idx="5163">
                  <c:v>6.1666666666666668E-2</c:v>
                </c:pt>
                <c:pt idx="5164">
                  <c:v>6.1678240740740742E-2</c:v>
                </c:pt>
                <c:pt idx="5165">
                  <c:v>6.1689814814814815E-2</c:v>
                </c:pt>
                <c:pt idx="5166">
                  <c:v>6.1701388888888896E-2</c:v>
                </c:pt>
                <c:pt idx="5167">
                  <c:v>6.1712962962962963E-2</c:v>
                </c:pt>
                <c:pt idx="5168">
                  <c:v>6.1724537037037036E-2</c:v>
                </c:pt>
                <c:pt idx="5169">
                  <c:v>6.173611111111111E-2</c:v>
                </c:pt>
                <c:pt idx="5170">
                  <c:v>6.174768518518519E-2</c:v>
                </c:pt>
                <c:pt idx="5171">
                  <c:v>6.1759259259259257E-2</c:v>
                </c:pt>
                <c:pt idx="5172">
                  <c:v>6.177083333333333E-2</c:v>
                </c:pt>
                <c:pt idx="5173">
                  <c:v>6.1782407407407404E-2</c:v>
                </c:pt>
                <c:pt idx="5174">
                  <c:v>6.1793981481481484E-2</c:v>
                </c:pt>
                <c:pt idx="5175">
                  <c:v>6.1805555555555558E-2</c:v>
                </c:pt>
                <c:pt idx="5176">
                  <c:v>6.1817129629629632E-2</c:v>
                </c:pt>
                <c:pt idx="5177">
                  <c:v>6.1828703703703712E-2</c:v>
                </c:pt>
                <c:pt idx="5178">
                  <c:v>6.1840277777777779E-2</c:v>
                </c:pt>
                <c:pt idx="5179">
                  <c:v>6.1851851851851852E-2</c:v>
                </c:pt>
                <c:pt idx="5180">
                  <c:v>6.1863425925925926E-2</c:v>
                </c:pt>
                <c:pt idx="5181">
                  <c:v>6.1875000000000006E-2</c:v>
                </c:pt>
                <c:pt idx="5182">
                  <c:v>6.1886574074074073E-2</c:v>
                </c:pt>
                <c:pt idx="5183">
                  <c:v>6.1898148148148147E-2</c:v>
                </c:pt>
                <c:pt idx="5184">
                  <c:v>6.190972222222222E-2</c:v>
                </c:pt>
                <c:pt idx="5185">
                  <c:v>6.1921296296296301E-2</c:v>
                </c:pt>
                <c:pt idx="5186">
                  <c:v>6.1932870370370374E-2</c:v>
                </c:pt>
                <c:pt idx="5187">
                  <c:v>6.1944444444444441E-2</c:v>
                </c:pt>
                <c:pt idx="5188">
                  <c:v>6.1956018518518514E-2</c:v>
                </c:pt>
                <c:pt idx="5189">
                  <c:v>6.1967592592592595E-2</c:v>
                </c:pt>
                <c:pt idx="5190">
                  <c:v>6.1979166666666669E-2</c:v>
                </c:pt>
                <c:pt idx="5191">
                  <c:v>6.1990740740740735E-2</c:v>
                </c:pt>
                <c:pt idx="5192">
                  <c:v>6.2002314814814809E-2</c:v>
                </c:pt>
                <c:pt idx="5193">
                  <c:v>6.2013888888888889E-2</c:v>
                </c:pt>
                <c:pt idx="5194">
                  <c:v>6.2025462962962963E-2</c:v>
                </c:pt>
                <c:pt idx="5195">
                  <c:v>6.2037037037037036E-2</c:v>
                </c:pt>
                <c:pt idx="5196">
                  <c:v>6.2048611111111117E-2</c:v>
                </c:pt>
                <c:pt idx="5197">
                  <c:v>6.206018518518519E-2</c:v>
                </c:pt>
                <c:pt idx="5198">
                  <c:v>6.2071759259259257E-2</c:v>
                </c:pt>
                <c:pt idx="5199">
                  <c:v>6.2083333333333331E-2</c:v>
                </c:pt>
                <c:pt idx="5200">
                  <c:v>6.2094907407407411E-2</c:v>
                </c:pt>
                <c:pt idx="5201">
                  <c:v>6.2106481481481485E-2</c:v>
                </c:pt>
                <c:pt idx="5202">
                  <c:v>6.2118055555555551E-2</c:v>
                </c:pt>
                <c:pt idx="5203">
                  <c:v>6.2129629629629625E-2</c:v>
                </c:pt>
                <c:pt idx="5204">
                  <c:v>6.2141203703703705E-2</c:v>
                </c:pt>
                <c:pt idx="5205">
                  <c:v>6.2152777777777779E-2</c:v>
                </c:pt>
                <c:pt idx="5206">
                  <c:v>6.2164351851851853E-2</c:v>
                </c:pt>
                <c:pt idx="5207">
                  <c:v>6.2175925925925933E-2</c:v>
                </c:pt>
                <c:pt idx="5208">
                  <c:v>6.21875E-2</c:v>
                </c:pt>
                <c:pt idx="5209">
                  <c:v>6.2199074074074073E-2</c:v>
                </c:pt>
                <c:pt idx="5210">
                  <c:v>6.2210648148148147E-2</c:v>
                </c:pt>
                <c:pt idx="5211">
                  <c:v>6.2222222222222227E-2</c:v>
                </c:pt>
                <c:pt idx="5212">
                  <c:v>6.2233796296296294E-2</c:v>
                </c:pt>
                <c:pt idx="5213">
                  <c:v>6.2245370370370368E-2</c:v>
                </c:pt>
                <c:pt idx="5214">
                  <c:v>6.2256944444444441E-2</c:v>
                </c:pt>
                <c:pt idx="5215">
                  <c:v>6.2268518518518522E-2</c:v>
                </c:pt>
                <c:pt idx="5216">
                  <c:v>6.2280092592592595E-2</c:v>
                </c:pt>
                <c:pt idx="5217">
                  <c:v>6.2291666666666669E-2</c:v>
                </c:pt>
                <c:pt idx="5218">
                  <c:v>6.2303240740740735E-2</c:v>
                </c:pt>
                <c:pt idx="5219">
                  <c:v>6.2314814814814816E-2</c:v>
                </c:pt>
                <c:pt idx="5220">
                  <c:v>6.232638888888889E-2</c:v>
                </c:pt>
                <c:pt idx="5221">
                  <c:v>6.2337962962962963E-2</c:v>
                </c:pt>
                <c:pt idx="5222">
                  <c:v>6.2349537037037044E-2</c:v>
                </c:pt>
                <c:pt idx="5223">
                  <c:v>6.236111111111111E-2</c:v>
                </c:pt>
                <c:pt idx="5224">
                  <c:v>6.2372685185185184E-2</c:v>
                </c:pt>
                <c:pt idx="5225">
                  <c:v>6.2384259259259257E-2</c:v>
                </c:pt>
                <c:pt idx="5226">
                  <c:v>6.2395833333333338E-2</c:v>
                </c:pt>
                <c:pt idx="5227">
                  <c:v>6.2407407407407411E-2</c:v>
                </c:pt>
                <c:pt idx="5228">
                  <c:v>6.2418981481481478E-2</c:v>
                </c:pt>
                <c:pt idx="5229">
                  <c:v>6.2430555555555552E-2</c:v>
                </c:pt>
                <c:pt idx="5230">
                  <c:v>6.2442129629629632E-2</c:v>
                </c:pt>
                <c:pt idx="5231">
                  <c:v>6.2453703703703706E-2</c:v>
                </c:pt>
                <c:pt idx="5232">
                  <c:v>6.2465277777777772E-2</c:v>
                </c:pt>
                <c:pt idx="5233">
                  <c:v>6.2476851851851846E-2</c:v>
                </c:pt>
                <c:pt idx="5234">
                  <c:v>6.2488425925925926E-2</c:v>
                </c:pt>
                <c:pt idx="5235">
                  <c:v>6.25E-2</c:v>
                </c:pt>
                <c:pt idx="5236">
                  <c:v>6.2511574074074081E-2</c:v>
                </c:pt>
                <c:pt idx="5237">
                  <c:v>6.2523148148148147E-2</c:v>
                </c:pt>
                <c:pt idx="5238">
                  <c:v>6.2534722222222228E-2</c:v>
                </c:pt>
                <c:pt idx="5239">
                  <c:v>6.2546296296296294E-2</c:v>
                </c:pt>
                <c:pt idx="5240">
                  <c:v>6.2557870370370375E-2</c:v>
                </c:pt>
                <c:pt idx="5241">
                  <c:v>6.2569444444444441E-2</c:v>
                </c:pt>
                <c:pt idx="5242">
                  <c:v>6.2581018518518508E-2</c:v>
                </c:pt>
                <c:pt idx="5243">
                  <c:v>6.2592592592592589E-2</c:v>
                </c:pt>
                <c:pt idx="5244">
                  <c:v>6.2604166666666669E-2</c:v>
                </c:pt>
                <c:pt idx="5245">
                  <c:v>6.2615740740740736E-2</c:v>
                </c:pt>
                <c:pt idx="5246">
                  <c:v>6.2627314814814816E-2</c:v>
                </c:pt>
                <c:pt idx="5247">
                  <c:v>6.2638888888888897E-2</c:v>
                </c:pt>
                <c:pt idx="5248">
                  <c:v>6.2650462962962963E-2</c:v>
                </c:pt>
                <c:pt idx="5249">
                  <c:v>6.2662037037037044E-2</c:v>
                </c:pt>
                <c:pt idx="5250">
                  <c:v>6.267361111111111E-2</c:v>
                </c:pt>
                <c:pt idx="5251">
                  <c:v>6.2685185185185191E-2</c:v>
                </c:pt>
                <c:pt idx="5252">
                  <c:v>6.2696759259259258E-2</c:v>
                </c:pt>
                <c:pt idx="5253">
                  <c:v>6.2708333333333324E-2</c:v>
                </c:pt>
                <c:pt idx="5254">
                  <c:v>6.2719907407407405E-2</c:v>
                </c:pt>
                <c:pt idx="5255">
                  <c:v>6.2731481481481485E-2</c:v>
                </c:pt>
                <c:pt idx="5256">
                  <c:v>6.2743055555555552E-2</c:v>
                </c:pt>
                <c:pt idx="5257">
                  <c:v>6.2754629629629632E-2</c:v>
                </c:pt>
                <c:pt idx="5258">
                  <c:v>6.2766203703703713E-2</c:v>
                </c:pt>
                <c:pt idx="5259">
                  <c:v>6.277777777777778E-2</c:v>
                </c:pt>
                <c:pt idx="5260">
                  <c:v>6.2789351851851846E-2</c:v>
                </c:pt>
                <c:pt idx="5261">
                  <c:v>6.2800925925925927E-2</c:v>
                </c:pt>
                <c:pt idx="5262">
                  <c:v>6.2812499999999993E-2</c:v>
                </c:pt>
                <c:pt idx="5263">
                  <c:v>6.2824074074074074E-2</c:v>
                </c:pt>
                <c:pt idx="5264">
                  <c:v>6.283564814814814E-2</c:v>
                </c:pt>
                <c:pt idx="5265">
                  <c:v>6.2847222222222221E-2</c:v>
                </c:pt>
                <c:pt idx="5266">
                  <c:v>6.2858796296296301E-2</c:v>
                </c:pt>
                <c:pt idx="5267">
                  <c:v>6.2870370370370368E-2</c:v>
                </c:pt>
                <c:pt idx="5268">
                  <c:v>6.2881944444444449E-2</c:v>
                </c:pt>
                <c:pt idx="5269">
                  <c:v>6.2893518518518529E-2</c:v>
                </c:pt>
                <c:pt idx="5270">
                  <c:v>6.2905092592592596E-2</c:v>
                </c:pt>
                <c:pt idx="5271">
                  <c:v>6.2916666666666662E-2</c:v>
                </c:pt>
                <c:pt idx="5272">
                  <c:v>6.2928240740740743E-2</c:v>
                </c:pt>
                <c:pt idx="5273">
                  <c:v>6.293981481481481E-2</c:v>
                </c:pt>
                <c:pt idx="5274">
                  <c:v>6.295138888888889E-2</c:v>
                </c:pt>
                <c:pt idx="5275">
                  <c:v>6.2962962962962957E-2</c:v>
                </c:pt>
                <c:pt idx="5276">
                  <c:v>6.2974537037037037E-2</c:v>
                </c:pt>
                <c:pt idx="5277">
                  <c:v>6.2986111111111118E-2</c:v>
                </c:pt>
                <c:pt idx="5278">
                  <c:v>6.2997685185185184E-2</c:v>
                </c:pt>
                <c:pt idx="5279">
                  <c:v>6.3009259259259265E-2</c:v>
                </c:pt>
                <c:pt idx="5280">
                  <c:v>6.3020833333333331E-2</c:v>
                </c:pt>
                <c:pt idx="5281">
                  <c:v>6.3032407407407412E-2</c:v>
                </c:pt>
                <c:pt idx="5282">
                  <c:v>6.3043981481481479E-2</c:v>
                </c:pt>
                <c:pt idx="5283">
                  <c:v>6.3055555555555545E-2</c:v>
                </c:pt>
                <c:pt idx="5284">
                  <c:v>6.3067129629629626E-2</c:v>
                </c:pt>
                <c:pt idx="5285">
                  <c:v>6.3078703703703706E-2</c:v>
                </c:pt>
                <c:pt idx="5286">
                  <c:v>6.3090277777777773E-2</c:v>
                </c:pt>
                <c:pt idx="5287">
                  <c:v>6.3101851851851853E-2</c:v>
                </c:pt>
                <c:pt idx="5288">
                  <c:v>6.3113425925925934E-2</c:v>
                </c:pt>
                <c:pt idx="5289">
                  <c:v>6.3125000000000001E-2</c:v>
                </c:pt>
                <c:pt idx="5290">
                  <c:v>6.3136574074074081E-2</c:v>
                </c:pt>
                <c:pt idx="5291">
                  <c:v>6.3148148148148148E-2</c:v>
                </c:pt>
                <c:pt idx="5292">
                  <c:v>6.3159722222222228E-2</c:v>
                </c:pt>
                <c:pt idx="5293">
                  <c:v>6.3171296296296295E-2</c:v>
                </c:pt>
                <c:pt idx="5294">
                  <c:v>6.3182870370370361E-2</c:v>
                </c:pt>
                <c:pt idx="5295">
                  <c:v>6.3194444444444442E-2</c:v>
                </c:pt>
                <c:pt idx="5296">
                  <c:v>6.3206018518518522E-2</c:v>
                </c:pt>
                <c:pt idx="5297">
                  <c:v>6.3217592592592589E-2</c:v>
                </c:pt>
                <c:pt idx="5298">
                  <c:v>6.322916666666667E-2</c:v>
                </c:pt>
                <c:pt idx="5299">
                  <c:v>6.324074074074075E-2</c:v>
                </c:pt>
                <c:pt idx="5300">
                  <c:v>6.3252314814814817E-2</c:v>
                </c:pt>
                <c:pt idx="5301">
                  <c:v>6.3263888888888883E-2</c:v>
                </c:pt>
                <c:pt idx="5302">
                  <c:v>6.3275462962962964E-2</c:v>
                </c:pt>
                <c:pt idx="5303">
                  <c:v>6.3287037037037031E-2</c:v>
                </c:pt>
                <c:pt idx="5304">
                  <c:v>6.3298611111111111E-2</c:v>
                </c:pt>
                <c:pt idx="5305">
                  <c:v>6.3310185185185178E-2</c:v>
                </c:pt>
                <c:pt idx="5306">
                  <c:v>6.3321759259259258E-2</c:v>
                </c:pt>
                <c:pt idx="5307">
                  <c:v>6.3333333333333339E-2</c:v>
                </c:pt>
                <c:pt idx="5308">
                  <c:v>6.3344907407407405E-2</c:v>
                </c:pt>
                <c:pt idx="5309">
                  <c:v>6.3356481481481486E-2</c:v>
                </c:pt>
                <c:pt idx="5310">
                  <c:v>6.3368055555555566E-2</c:v>
                </c:pt>
                <c:pt idx="5311">
                  <c:v>6.3379629629629633E-2</c:v>
                </c:pt>
                <c:pt idx="5312">
                  <c:v>6.33912037037037E-2</c:v>
                </c:pt>
                <c:pt idx="5313">
                  <c:v>6.340277777777778E-2</c:v>
                </c:pt>
                <c:pt idx="5314">
                  <c:v>6.3414351851851847E-2</c:v>
                </c:pt>
                <c:pt idx="5315">
                  <c:v>6.3425925925925927E-2</c:v>
                </c:pt>
                <c:pt idx="5316">
                  <c:v>6.3437499999999994E-2</c:v>
                </c:pt>
                <c:pt idx="5317">
                  <c:v>6.3449074074074074E-2</c:v>
                </c:pt>
                <c:pt idx="5318">
                  <c:v>6.3460648148148155E-2</c:v>
                </c:pt>
                <c:pt idx="5319">
                  <c:v>6.3472222222222222E-2</c:v>
                </c:pt>
                <c:pt idx="5320">
                  <c:v>6.3483796296296302E-2</c:v>
                </c:pt>
                <c:pt idx="5321">
                  <c:v>6.3495370370370369E-2</c:v>
                </c:pt>
                <c:pt idx="5322">
                  <c:v>6.3506944444444449E-2</c:v>
                </c:pt>
                <c:pt idx="5323">
                  <c:v>6.3518518518518516E-2</c:v>
                </c:pt>
                <c:pt idx="5324">
                  <c:v>6.3530092592592582E-2</c:v>
                </c:pt>
                <c:pt idx="5325">
                  <c:v>6.3541666666666663E-2</c:v>
                </c:pt>
                <c:pt idx="5326">
                  <c:v>6.3553240740740743E-2</c:v>
                </c:pt>
                <c:pt idx="5327">
                  <c:v>6.356481481481481E-2</c:v>
                </c:pt>
                <c:pt idx="5328">
                  <c:v>6.3576388888888891E-2</c:v>
                </c:pt>
                <c:pt idx="5329">
                  <c:v>6.3587962962962971E-2</c:v>
                </c:pt>
                <c:pt idx="5330">
                  <c:v>6.3599537037037038E-2</c:v>
                </c:pt>
                <c:pt idx="5331">
                  <c:v>6.3611111111111118E-2</c:v>
                </c:pt>
                <c:pt idx="5332">
                  <c:v>6.3622685185185185E-2</c:v>
                </c:pt>
                <c:pt idx="5333">
                  <c:v>6.3634259259259265E-2</c:v>
                </c:pt>
                <c:pt idx="5334">
                  <c:v>6.3645833333333332E-2</c:v>
                </c:pt>
                <c:pt idx="5335">
                  <c:v>6.3657407407407399E-2</c:v>
                </c:pt>
                <c:pt idx="5336">
                  <c:v>6.3668981481481479E-2</c:v>
                </c:pt>
                <c:pt idx="5337">
                  <c:v>6.368055555555556E-2</c:v>
                </c:pt>
                <c:pt idx="5338">
                  <c:v>6.3692129629629626E-2</c:v>
                </c:pt>
                <c:pt idx="5339">
                  <c:v>6.3703703703703707E-2</c:v>
                </c:pt>
                <c:pt idx="5340">
                  <c:v>6.3715277777777787E-2</c:v>
                </c:pt>
                <c:pt idx="5341">
                  <c:v>6.3726851851851854E-2</c:v>
                </c:pt>
                <c:pt idx="5342">
                  <c:v>6.3738425925925921E-2</c:v>
                </c:pt>
                <c:pt idx="5343">
                  <c:v>6.3750000000000001E-2</c:v>
                </c:pt>
                <c:pt idx="5344">
                  <c:v>6.3761574074074068E-2</c:v>
                </c:pt>
                <c:pt idx="5345">
                  <c:v>6.3773148148148148E-2</c:v>
                </c:pt>
                <c:pt idx="5346">
                  <c:v>6.3784722222222215E-2</c:v>
                </c:pt>
                <c:pt idx="5347">
                  <c:v>6.3796296296296295E-2</c:v>
                </c:pt>
                <c:pt idx="5348">
                  <c:v>6.3807870370370376E-2</c:v>
                </c:pt>
                <c:pt idx="5349">
                  <c:v>6.3819444444444443E-2</c:v>
                </c:pt>
                <c:pt idx="5350">
                  <c:v>6.3831018518518523E-2</c:v>
                </c:pt>
                <c:pt idx="5351">
                  <c:v>6.3842592592592604E-2</c:v>
                </c:pt>
                <c:pt idx="5352">
                  <c:v>6.385416666666667E-2</c:v>
                </c:pt>
                <c:pt idx="5353">
                  <c:v>6.3865740740740737E-2</c:v>
                </c:pt>
                <c:pt idx="5354">
                  <c:v>6.3877314814814817E-2</c:v>
                </c:pt>
                <c:pt idx="5355">
                  <c:v>6.3888888888888884E-2</c:v>
                </c:pt>
                <c:pt idx="5356">
                  <c:v>6.3900462962962964E-2</c:v>
                </c:pt>
                <c:pt idx="5357">
                  <c:v>6.3912037037037031E-2</c:v>
                </c:pt>
                <c:pt idx="5358">
                  <c:v>6.3923611111111112E-2</c:v>
                </c:pt>
                <c:pt idx="5359">
                  <c:v>6.3935185185185192E-2</c:v>
                </c:pt>
                <c:pt idx="5360">
                  <c:v>6.3946759259259259E-2</c:v>
                </c:pt>
                <c:pt idx="5361">
                  <c:v>6.3958333333333339E-2</c:v>
                </c:pt>
                <c:pt idx="5362">
                  <c:v>6.3969907407407406E-2</c:v>
                </c:pt>
                <c:pt idx="5363">
                  <c:v>6.3981481481481486E-2</c:v>
                </c:pt>
                <c:pt idx="5364">
                  <c:v>6.3993055555555553E-2</c:v>
                </c:pt>
                <c:pt idx="5365">
                  <c:v>6.400462962962962E-2</c:v>
                </c:pt>
                <c:pt idx="5366">
                  <c:v>6.40162037037037E-2</c:v>
                </c:pt>
                <c:pt idx="5367">
                  <c:v>6.4027777777777781E-2</c:v>
                </c:pt>
                <c:pt idx="5368">
                  <c:v>6.4039351851851847E-2</c:v>
                </c:pt>
                <c:pt idx="5369">
                  <c:v>6.4050925925925928E-2</c:v>
                </c:pt>
                <c:pt idx="5370">
                  <c:v>6.4062500000000008E-2</c:v>
                </c:pt>
                <c:pt idx="5371">
                  <c:v>6.4074074074074075E-2</c:v>
                </c:pt>
                <c:pt idx="5372">
                  <c:v>6.4085648148148142E-2</c:v>
                </c:pt>
                <c:pt idx="5373">
                  <c:v>6.4097222222222222E-2</c:v>
                </c:pt>
                <c:pt idx="5374">
                  <c:v>6.4108796296296303E-2</c:v>
                </c:pt>
                <c:pt idx="5375">
                  <c:v>6.4120370370370369E-2</c:v>
                </c:pt>
                <c:pt idx="5376">
                  <c:v>6.4131944444444436E-2</c:v>
                </c:pt>
                <c:pt idx="5377">
                  <c:v>6.4143518518518516E-2</c:v>
                </c:pt>
                <c:pt idx="5378">
                  <c:v>6.4155092592592597E-2</c:v>
                </c:pt>
                <c:pt idx="5379">
                  <c:v>6.4166666666666664E-2</c:v>
                </c:pt>
                <c:pt idx="5380">
                  <c:v>6.4178240740740744E-2</c:v>
                </c:pt>
                <c:pt idx="5381">
                  <c:v>6.4178240740740744E-2</c:v>
                </c:pt>
                <c:pt idx="5382">
                  <c:v>6.4189814814814811E-2</c:v>
                </c:pt>
                <c:pt idx="5383">
                  <c:v>6.4201388888888891E-2</c:v>
                </c:pt>
                <c:pt idx="5384">
                  <c:v>6.4212962962962958E-2</c:v>
                </c:pt>
                <c:pt idx="5385">
                  <c:v>6.4224537037037038E-2</c:v>
                </c:pt>
                <c:pt idx="5386">
                  <c:v>6.4236111111111105E-2</c:v>
                </c:pt>
                <c:pt idx="5387">
                  <c:v>6.4247685185185185E-2</c:v>
                </c:pt>
                <c:pt idx="5388">
                  <c:v>6.4259259259259252E-2</c:v>
                </c:pt>
                <c:pt idx="5389">
                  <c:v>6.4270833333333333E-2</c:v>
                </c:pt>
                <c:pt idx="5390">
                  <c:v>6.4282407407407413E-2</c:v>
                </c:pt>
                <c:pt idx="5391">
                  <c:v>6.429398148148148E-2</c:v>
                </c:pt>
                <c:pt idx="5392">
                  <c:v>6.430555555555556E-2</c:v>
                </c:pt>
                <c:pt idx="5393">
                  <c:v>6.4317129629629641E-2</c:v>
                </c:pt>
                <c:pt idx="5394">
                  <c:v>6.4328703703703707E-2</c:v>
                </c:pt>
                <c:pt idx="5395">
                  <c:v>6.4340277777777774E-2</c:v>
                </c:pt>
                <c:pt idx="5396">
                  <c:v>6.4351851851851841E-2</c:v>
                </c:pt>
                <c:pt idx="5397">
                  <c:v>6.4363425925925921E-2</c:v>
                </c:pt>
                <c:pt idx="5398">
                  <c:v>6.4375000000000002E-2</c:v>
                </c:pt>
                <c:pt idx="5399">
                  <c:v>6.4386574074074068E-2</c:v>
                </c:pt>
                <c:pt idx="5400">
                  <c:v>6.4398148148148149E-2</c:v>
                </c:pt>
                <c:pt idx="5401">
                  <c:v>6.4409722222222229E-2</c:v>
                </c:pt>
                <c:pt idx="5402">
                  <c:v>6.4421296296296296E-2</c:v>
                </c:pt>
                <c:pt idx="5403">
                  <c:v>6.4432870370370363E-2</c:v>
                </c:pt>
                <c:pt idx="5404">
                  <c:v>6.4444444444444443E-2</c:v>
                </c:pt>
                <c:pt idx="5405">
                  <c:v>6.4456018518518524E-2</c:v>
                </c:pt>
                <c:pt idx="5406">
                  <c:v>6.446759259259259E-2</c:v>
                </c:pt>
                <c:pt idx="5407">
                  <c:v>6.4479166666666657E-2</c:v>
                </c:pt>
                <c:pt idx="5408">
                  <c:v>6.4490740740740737E-2</c:v>
                </c:pt>
                <c:pt idx="5409">
                  <c:v>6.4502314814814818E-2</c:v>
                </c:pt>
                <c:pt idx="5410">
                  <c:v>6.4513888888888885E-2</c:v>
                </c:pt>
                <c:pt idx="5411">
                  <c:v>6.4525462962962965E-2</c:v>
                </c:pt>
                <c:pt idx="5412">
                  <c:v>6.4537037037037046E-2</c:v>
                </c:pt>
                <c:pt idx="5413">
                  <c:v>6.4548611111111112E-2</c:v>
                </c:pt>
                <c:pt idx="5414">
                  <c:v>6.4560185185185193E-2</c:v>
                </c:pt>
                <c:pt idx="5415">
                  <c:v>6.4571759259259259E-2</c:v>
                </c:pt>
                <c:pt idx="5416">
                  <c:v>6.458333333333334E-2</c:v>
                </c:pt>
                <c:pt idx="5417">
                  <c:v>6.4594907407407406E-2</c:v>
                </c:pt>
                <c:pt idx="5418">
                  <c:v>6.4606481481481473E-2</c:v>
                </c:pt>
                <c:pt idx="5419">
                  <c:v>6.4618055555555554E-2</c:v>
                </c:pt>
                <c:pt idx="5420">
                  <c:v>6.4629629629629634E-2</c:v>
                </c:pt>
                <c:pt idx="5421">
                  <c:v>6.4641203703703701E-2</c:v>
                </c:pt>
                <c:pt idx="5422">
                  <c:v>6.4652777777777781E-2</c:v>
                </c:pt>
                <c:pt idx="5423">
                  <c:v>6.4664351851851862E-2</c:v>
                </c:pt>
                <c:pt idx="5424">
                  <c:v>6.4675925925925928E-2</c:v>
                </c:pt>
                <c:pt idx="5425">
                  <c:v>6.4687499999999995E-2</c:v>
                </c:pt>
                <c:pt idx="5426">
                  <c:v>6.4699074074074062E-2</c:v>
                </c:pt>
                <c:pt idx="5427">
                  <c:v>6.4710648148148142E-2</c:v>
                </c:pt>
                <c:pt idx="5428">
                  <c:v>6.4722222222222223E-2</c:v>
                </c:pt>
                <c:pt idx="5429">
                  <c:v>6.4733796296296289E-2</c:v>
                </c:pt>
                <c:pt idx="5430">
                  <c:v>6.474537037037037E-2</c:v>
                </c:pt>
                <c:pt idx="5431">
                  <c:v>6.475694444444445E-2</c:v>
                </c:pt>
                <c:pt idx="5432">
                  <c:v>6.4768518518518517E-2</c:v>
                </c:pt>
                <c:pt idx="5433">
                  <c:v>6.4780092592592597E-2</c:v>
                </c:pt>
                <c:pt idx="5434">
                  <c:v>6.4791666666666664E-2</c:v>
                </c:pt>
                <c:pt idx="5435">
                  <c:v>6.4803240740740745E-2</c:v>
                </c:pt>
                <c:pt idx="5436">
                  <c:v>6.4814814814814811E-2</c:v>
                </c:pt>
                <c:pt idx="5437">
                  <c:v>6.4826388888888892E-2</c:v>
                </c:pt>
                <c:pt idx="5438">
                  <c:v>6.4837962962962958E-2</c:v>
                </c:pt>
                <c:pt idx="5439">
                  <c:v>6.4849537037037039E-2</c:v>
                </c:pt>
                <c:pt idx="5440">
                  <c:v>6.4861111111111105E-2</c:v>
                </c:pt>
                <c:pt idx="5441">
                  <c:v>6.4872685185185186E-2</c:v>
                </c:pt>
                <c:pt idx="5442">
                  <c:v>6.4884259259259267E-2</c:v>
                </c:pt>
                <c:pt idx="5443">
                  <c:v>6.4895833333333333E-2</c:v>
                </c:pt>
                <c:pt idx="5444">
                  <c:v>6.4907407407407414E-2</c:v>
                </c:pt>
                <c:pt idx="5445">
                  <c:v>6.491898148148148E-2</c:v>
                </c:pt>
                <c:pt idx="5446">
                  <c:v>6.4930555555555561E-2</c:v>
                </c:pt>
                <c:pt idx="5447">
                  <c:v>6.4942129629629627E-2</c:v>
                </c:pt>
                <c:pt idx="5448">
                  <c:v>6.4953703703703694E-2</c:v>
                </c:pt>
                <c:pt idx="5449">
                  <c:v>6.4965277777777775E-2</c:v>
                </c:pt>
                <c:pt idx="5450">
                  <c:v>6.4976851851851855E-2</c:v>
                </c:pt>
                <c:pt idx="5451">
                  <c:v>6.4988425925925922E-2</c:v>
                </c:pt>
                <c:pt idx="5452">
                  <c:v>6.5000000000000002E-2</c:v>
                </c:pt>
                <c:pt idx="5453">
                  <c:v>6.5011574074074083E-2</c:v>
                </c:pt>
                <c:pt idx="5454">
                  <c:v>6.5023148148148149E-2</c:v>
                </c:pt>
                <c:pt idx="5455">
                  <c:v>6.5034722222222216E-2</c:v>
                </c:pt>
                <c:pt idx="5456">
                  <c:v>6.5046296296296297E-2</c:v>
                </c:pt>
                <c:pt idx="5457">
                  <c:v>6.5057870370370363E-2</c:v>
                </c:pt>
                <c:pt idx="5458">
                  <c:v>6.5069444444444444E-2</c:v>
                </c:pt>
                <c:pt idx="5459">
                  <c:v>6.508101851851851E-2</c:v>
                </c:pt>
                <c:pt idx="5460">
                  <c:v>6.5092592592592591E-2</c:v>
                </c:pt>
                <c:pt idx="5461">
                  <c:v>6.5104166666666671E-2</c:v>
                </c:pt>
                <c:pt idx="5462">
                  <c:v>6.5115740740740738E-2</c:v>
                </c:pt>
                <c:pt idx="5463">
                  <c:v>6.5127314814814818E-2</c:v>
                </c:pt>
                <c:pt idx="5464">
                  <c:v>6.5138888888888885E-2</c:v>
                </c:pt>
                <c:pt idx="5465">
                  <c:v>6.5150462962962966E-2</c:v>
                </c:pt>
                <c:pt idx="5466">
                  <c:v>6.5162037037037032E-2</c:v>
                </c:pt>
                <c:pt idx="5467">
                  <c:v>6.5173611111111113E-2</c:v>
                </c:pt>
                <c:pt idx="5468">
                  <c:v>6.5185185185185179E-2</c:v>
                </c:pt>
                <c:pt idx="5469">
                  <c:v>6.519675925925926E-2</c:v>
                </c:pt>
                <c:pt idx="5470">
                  <c:v>6.5208333333333326E-2</c:v>
                </c:pt>
                <c:pt idx="5471">
                  <c:v>6.5219907407407407E-2</c:v>
                </c:pt>
                <c:pt idx="5472">
                  <c:v>6.5231481481481488E-2</c:v>
                </c:pt>
                <c:pt idx="5473">
                  <c:v>6.5243055555555554E-2</c:v>
                </c:pt>
                <c:pt idx="5474">
                  <c:v>6.5254629629629635E-2</c:v>
                </c:pt>
                <c:pt idx="5475">
                  <c:v>6.5266203703703715E-2</c:v>
                </c:pt>
                <c:pt idx="5476">
                  <c:v>6.5277777777777782E-2</c:v>
                </c:pt>
                <c:pt idx="5477">
                  <c:v>6.5289351851851848E-2</c:v>
                </c:pt>
                <c:pt idx="5478">
                  <c:v>6.5300925925925915E-2</c:v>
                </c:pt>
                <c:pt idx="5479">
                  <c:v>6.5312499999999996E-2</c:v>
                </c:pt>
                <c:pt idx="5480">
                  <c:v>6.5324074074074076E-2</c:v>
                </c:pt>
                <c:pt idx="5481">
                  <c:v>6.5335648148148143E-2</c:v>
                </c:pt>
                <c:pt idx="5482">
                  <c:v>6.5347222222222223E-2</c:v>
                </c:pt>
                <c:pt idx="5483">
                  <c:v>6.5358796296296304E-2</c:v>
                </c:pt>
                <c:pt idx="5484">
                  <c:v>6.537037037037037E-2</c:v>
                </c:pt>
                <c:pt idx="5485">
                  <c:v>6.5381944444444437E-2</c:v>
                </c:pt>
                <c:pt idx="5486">
                  <c:v>6.5393518518518517E-2</c:v>
                </c:pt>
                <c:pt idx="5487">
                  <c:v>6.5405092592592584E-2</c:v>
                </c:pt>
                <c:pt idx="5488">
                  <c:v>6.5416666666666665E-2</c:v>
                </c:pt>
                <c:pt idx="5489">
                  <c:v>6.5428240740740731E-2</c:v>
                </c:pt>
                <c:pt idx="5490">
                  <c:v>6.5439814814814812E-2</c:v>
                </c:pt>
                <c:pt idx="5491">
                  <c:v>6.5451388888888892E-2</c:v>
                </c:pt>
                <c:pt idx="5492">
                  <c:v>6.5462962962962959E-2</c:v>
                </c:pt>
                <c:pt idx="5493">
                  <c:v>6.5474537037037039E-2</c:v>
                </c:pt>
                <c:pt idx="5494">
                  <c:v>6.548611111111112E-2</c:v>
                </c:pt>
                <c:pt idx="5495">
                  <c:v>6.5497685185185187E-2</c:v>
                </c:pt>
                <c:pt idx="5496">
                  <c:v>6.5509259259259267E-2</c:v>
                </c:pt>
                <c:pt idx="5497">
                  <c:v>6.5520833333333334E-2</c:v>
                </c:pt>
                <c:pt idx="5498">
                  <c:v>6.5532407407407414E-2</c:v>
                </c:pt>
                <c:pt idx="5499">
                  <c:v>6.5543981481481481E-2</c:v>
                </c:pt>
                <c:pt idx="5500">
                  <c:v>6.5555555555555547E-2</c:v>
                </c:pt>
                <c:pt idx="5501">
                  <c:v>6.5567129629629628E-2</c:v>
                </c:pt>
                <c:pt idx="5502">
                  <c:v>6.5578703703703708E-2</c:v>
                </c:pt>
                <c:pt idx="5503">
                  <c:v>6.5590277777777775E-2</c:v>
                </c:pt>
                <c:pt idx="5504">
                  <c:v>6.5601851851851856E-2</c:v>
                </c:pt>
                <c:pt idx="5505">
                  <c:v>6.5613425925925936E-2</c:v>
                </c:pt>
                <c:pt idx="5506">
                  <c:v>6.5625000000000003E-2</c:v>
                </c:pt>
                <c:pt idx="5507">
                  <c:v>6.5636574074074069E-2</c:v>
                </c:pt>
                <c:pt idx="5508">
                  <c:v>6.5648148148148136E-2</c:v>
                </c:pt>
                <c:pt idx="5509">
                  <c:v>6.5659722222222217E-2</c:v>
                </c:pt>
                <c:pt idx="5510">
                  <c:v>6.5671296296296297E-2</c:v>
                </c:pt>
                <c:pt idx="5511">
                  <c:v>6.5682870370370364E-2</c:v>
                </c:pt>
                <c:pt idx="5512">
                  <c:v>6.5694444444444444E-2</c:v>
                </c:pt>
                <c:pt idx="5513">
                  <c:v>6.5706018518518525E-2</c:v>
                </c:pt>
                <c:pt idx="5514">
                  <c:v>6.5717592592592591E-2</c:v>
                </c:pt>
                <c:pt idx="5515">
                  <c:v>6.5729166666666672E-2</c:v>
                </c:pt>
                <c:pt idx="5516">
                  <c:v>6.5740740740740738E-2</c:v>
                </c:pt>
                <c:pt idx="5517">
                  <c:v>6.5752314814814819E-2</c:v>
                </c:pt>
                <c:pt idx="5518">
                  <c:v>6.5763888888888886E-2</c:v>
                </c:pt>
                <c:pt idx="5519">
                  <c:v>6.5775462962962966E-2</c:v>
                </c:pt>
                <c:pt idx="5520">
                  <c:v>6.5787037037037033E-2</c:v>
                </c:pt>
                <c:pt idx="5521">
                  <c:v>6.5798611111111113E-2</c:v>
                </c:pt>
                <c:pt idx="5522">
                  <c:v>6.581018518518518E-2</c:v>
                </c:pt>
                <c:pt idx="5523">
                  <c:v>6.582175925925926E-2</c:v>
                </c:pt>
                <c:pt idx="5524">
                  <c:v>6.5833333333333341E-2</c:v>
                </c:pt>
                <c:pt idx="5525">
                  <c:v>6.5844907407407408E-2</c:v>
                </c:pt>
                <c:pt idx="5526">
                  <c:v>6.5856481481481488E-2</c:v>
                </c:pt>
                <c:pt idx="5527">
                  <c:v>6.5868055555555555E-2</c:v>
                </c:pt>
                <c:pt idx="5528">
                  <c:v>6.5879629629629635E-2</c:v>
                </c:pt>
                <c:pt idx="5529">
                  <c:v>6.5891203703703702E-2</c:v>
                </c:pt>
                <c:pt idx="5530">
                  <c:v>6.5902777777777768E-2</c:v>
                </c:pt>
                <c:pt idx="5531">
                  <c:v>6.5914351851851849E-2</c:v>
                </c:pt>
                <c:pt idx="5532">
                  <c:v>6.5925925925925929E-2</c:v>
                </c:pt>
                <c:pt idx="5533">
                  <c:v>6.5937499999999996E-2</c:v>
                </c:pt>
                <c:pt idx="5534">
                  <c:v>6.5949074074074077E-2</c:v>
                </c:pt>
                <c:pt idx="5535">
                  <c:v>6.5960648148148157E-2</c:v>
                </c:pt>
                <c:pt idx="5536">
                  <c:v>6.5972222222222224E-2</c:v>
                </c:pt>
                <c:pt idx="5537">
                  <c:v>6.598379629629629E-2</c:v>
                </c:pt>
                <c:pt idx="5538">
                  <c:v>6.5995370370370371E-2</c:v>
                </c:pt>
                <c:pt idx="5539">
                  <c:v>6.6006944444444438E-2</c:v>
                </c:pt>
                <c:pt idx="5540">
                  <c:v>6.6018518518518518E-2</c:v>
                </c:pt>
                <c:pt idx="5541">
                  <c:v>6.6030092592592585E-2</c:v>
                </c:pt>
                <c:pt idx="5542">
                  <c:v>6.6041666666666665E-2</c:v>
                </c:pt>
                <c:pt idx="5543">
                  <c:v>6.6053240740740746E-2</c:v>
                </c:pt>
                <c:pt idx="5544">
                  <c:v>6.6064814814814812E-2</c:v>
                </c:pt>
                <c:pt idx="5545">
                  <c:v>6.6076388888888893E-2</c:v>
                </c:pt>
                <c:pt idx="5546">
                  <c:v>6.6087962962962959E-2</c:v>
                </c:pt>
                <c:pt idx="5547">
                  <c:v>6.609953703703704E-2</c:v>
                </c:pt>
                <c:pt idx="5548">
                  <c:v>6.6111111111111107E-2</c:v>
                </c:pt>
                <c:pt idx="5549">
                  <c:v>6.6122685185185187E-2</c:v>
                </c:pt>
                <c:pt idx="5550">
                  <c:v>6.6134259259259254E-2</c:v>
                </c:pt>
                <c:pt idx="5551">
                  <c:v>6.6145833333333334E-2</c:v>
                </c:pt>
                <c:pt idx="5552">
                  <c:v>6.6157407407407401E-2</c:v>
                </c:pt>
                <c:pt idx="5553">
                  <c:v>6.6168981481481481E-2</c:v>
                </c:pt>
                <c:pt idx="5554">
                  <c:v>6.6180555555555562E-2</c:v>
                </c:pt>
                <c:pt idx="5555">
                  <c:v>6.6192129629629629E-2</c:v>
                </c:pt>
                <c:pt idx="5556">
                  <c:v>6.6203703703703709E-2</c:v>
                </c:pt>
                <c:pt idx="5557">
                  <c:v>6.621527777777779E-2</c:v>
                </c:pt>
                <c:pt idx="5558">
                  <c:v>6.6226851851851856E-2</c:v>
                </c:pt>
                <c:pt idx="5559">
                  <c:v>6.6238425925925923E-2</c:v>
                </c:pt>
                <c:pt idx="5560">
                  <c:v>6.6249999999999989E-2</c:v>
                </c:pt>
                <c:pt idx="5561">
                  <c:v>6.626157407407407E-2</c:v>
                </c:pt>
                <c:pt idx="5562">
                  <c:v>6.627314814814815E-2</c:v>
                </c:pt>
                <c:pt idx="5563">
                  <c:v>6.6284722222222217E-2</c:v>
                </c:pt>
                <c:pt idx="5564">
                  <c:v>6.6296296296296298E-2</c:v>
                </c:pt>
                <c:pt idx="5565">
                  <c:v>6.6307870370370378E-2</c:v>
                </c:pt>
                <c:pt idx="5566">
                  <c:v>6.6319444444444445E-2</c:v>
                </c:pt>
                <c:pt idx="5567">
                  <c:v>6.6331018518518511E-2</c:v>
                </c:pt>
                <c:pt idx="5568">
                  <c:v>6.6342592592592592E-2</c:v>
                </c:pt>
                <c:pt idx="5569">
                  <c:v>6.6354166666666659E-2</c:v>
                </c:pt>
                <c:pt idx="5570">
                  <c:v>6.6365740740740739E-2</c:v>
                </c:pt>
                <c:pt idx="5571">
                  <c:v>6.6377314814814806E-2</c:v>
                </c:pt>
                <c:pt idx="5572">
                  <c:v>6.6388888888888886E-2</c:v>
                </c:pt>
                <c:pt idx="5573">
                  <c:v>6.6400462962962967E-2</c:v>
                </c:pt>
                <c:pt idx="5574">
                  <c:v>6.6412037037037033E-2</c:v>
                </c:pt>
                <c:pt idx="5575">
                  <c:v>6.6423611111111114E-2</c:v>
                </c:pt>
                <c:pt idx="5576">
                  <c:v>6.6435185185185194E-2</c:v>
                </c:pt>
                <c:pt idx="5577">
                  <c:v>6.6446759259259261E-2</c:v>
                </c:pt>
                <c:pt idx="5578">
                  <c:v>6.6458333333333341E-2</c:v>
                </c:pt>
                <c:pt idx="5579">
                  <c:v>6.6469907407407408E-2</c:v>
                </c:pt>
                <c:pt idx="5580">
                  <c:v>6.6481481481481489E-2</c:v>
                </c:pt>
                <c:pt idx="5581">
                  <c:v>6.6493055555555555E-2</c:v>
                </c:pt>
                <c:pt idx="5582">
                  <c:v>6.6504629629629622E-2</c:v>
                </c:pt>
                <c:pt idx="5583">
                  <c:v>6.6516203703703702E-2</c:v>
                </c:pt>
                <c:pt idx="5584">
                  <c:v>6.6527777777777783E-2</c:v>
                </c:pt>
                <c:pt idx="5585">
                  <c:v>6.653935185185185E-2</c:v>
                </c:pt>
                <c:pt idx="5586">
                  <c:v>6.655092592592593E-2</c:v>
                </c:pt>
                <c:pt idx="5587">
                  <c:v>6.6562500000000011E-2</c:v>
                </c:pt>
                <c:pt idx="5588">
                  <c:v>6.6574074074074077E-2</c:v>
                </c:pt>
                <c:pt idx="5589">
                  <c:v>6.6585648148148144E-2</c:v>
                </c:pt>
                <c:pt idx="5590">
                  <c:v>6.659722222222221E-2</c:v>
                </c:pt>
                <c:pt idx="5591">
                  <c:v>6.6608796296296291E-2</c:v>
                </c:pt>
                <c:pt idx="5592">
                  <c:v>6.6620370370370371E-2</c:v>
                </c:pt>
                <c:pt idx="5593">
                  <c:v>6.6631944444444438E-2</c:v>
                </c:pt>
                <c:pt idx="5594">
                  <c:v>6.6643518518518519E-2</c:v>
                </c:pt>
                <c:pt idx="5595">
                  <c:v>6.6655092592592599E-2</c:v>
                </c:pt>
                <c:pt idx="5596">
                  <c:v>6.6666666666666666E-2</c:v>
                </c:pt>
                <c:pt idx="5597">
                  <c:v>6.6678240740740746E-2</c:v>
                </c:pt>
                <c:pt idx="5598">
                  <c:v>6.6689814814814813E-2</c:v>
                </c:pt>
                <c:pt idx="5599">
                  <c:v>6.6701388888888893E-2</c:v>
                </c:pt>
                <c:pt idx="5600">
                  <c:v>6.671296296296296E-2</c:v>
                </c:pt>
                <c:pt idx="5601">
                  <c:v>6.6724537037037041E-2</c:v>
                </c:pt>
                <c:pt idx="5602">
                  <c:v>6.6736111111111107E-2</c:v>
                </c:pt>
                <c:pt idx="5603">
                  <c:v>6.6747685185185188E-2</c:v>
                </c:pt>
                <c:pt idx="5604">
                  <c:v>6.6759259259259254E-2</c:v>
                </c:pt>
                <c:pt idx="5605">
                  <c:v>6.6770833333333335E-2</c:v>
                </c:pt>
                <c:pt idx="5606">
                  <c:v>6.6782407407407415E-2</c:v>
                </c:pt>
                <c:pt idx="5607">
                  <c:v>6.6793981481481482E-2</c:v>
                </c:pt>
                <c:pt idx="5608">
                  <c:v>6.6805555555555562E-2</c:v>
                </c:pt>
                <c:pt idx="5609">
                  <c:v>6.6817129629629629E-2</c:v>
                </c:pt>
                <c:pt idx="5610">
                  <c:v>6.682870370370371E-2</c:v>
                </c:pt>
                <c:pt idx="5611">
                  <c:v>6.6840277777777776E-2</c:v>
                </c:pt>
                <c:pt idx="5612">
                  <c:v>6.6851851851851843E-2</c:v>
                </c:pt>
                <c:pt idx="5613">
                  <c:v>6.6863425925925923E-2</c:v>
                </c:pt>
                <c:pt idx="5614">
                  <c:v>6.6875000000000004E-2</c:v>
                </c:pt>
                <c:pt idx="5615">
                  <c:v>6.6886574074074071E-2</c:v>
                </c:pt>
                <c:pt idx="5616">
                  <c:v>6.6898148148148151E-2</c:v>
                </c:pt>
                <c:pt idx="5617">
                  <c:v>6.6909722222222232E-2</c:v>
                </c:pt>
                <c:pt idx="5618">
                  <c:v>6.6921296296296298E-2</c:v>
                </c:pt>
                <c:pt idx="5619">
                  <c:v>6.6932870370370365E-2</c:v>
                </c:pt>
                <c:pt idx="5620">
                  <c:v>6.6944444444444445E-2</c:v>
                </c:pt>
                <c:pt idx="5621">
                  <c:v>6.6956018518518512E-2</c:v>
                </c:pt>
                <c:pt idx="5622">
                  <c:v>6.6967592592592592E-2</c:v>
                </c:pt>
                <c:pt idx="5623">
                  <c:v>6.6979166666666659E-2</c:v>
                </c:pt>
                <c:pt idx="5624">
                  <c:v>6.699074074074074E-2</c:v>
                </c:pt>
                <c:pt idx="5625">
                  <c:v>6.700231481481482E-2</c:v>
                </c:pt>
                <c:pt idx="5626">
                  <c:v>6.7013888888888887E-2</c:v>
                </c:pt>
                <c:pt idx="5627">
                  <c:v>6.7025462962962967E-2</c:v>
                </c:pt>
                <c:pt idx="5628">
                  <c:v>6.7037037037037034E-2</c:v>
                </c:pt>
                <c:pt idx="5629">
                  <c:v>6.7048611111111114E-2</c:v>
                </c:pt>
                <c:pt idx="5630">
                  <c:v>6.7060185185185181E-2</c:v>
                </c:pt>
                <c:pt idx="5631">
                  <c:v>6.7071759259259262E-2</c:v>
                </c:pt>
                <c:pt idx="5632">
                  <c:v>6.7083333333333328E-2</c:v>
                </c:pt>
                <c:pt idx="5633">
                  <c:v>6.7094907407407409E-2</c:v>
                </c:pt>
                <c:pt idx="5634">
                  <c:v>6.7106481481481475E-2</c:v>
                </c:pt>
                <c:pt idx="5635">
                  <c:v>6.7118055555555556E-2</c:v>
                </c:pt>
                <c:pt idx="5636">
                  <c:v>6.7129629629629636E-2</c:v>
                </c:pt>
                <c:pt idx="5637">
                  <c:v>6.7141203703703703E-2</c:v>
                </c:pt>
                <c:pt idx="5638">
                  <c:v>6.7152777777777783E-2</c:v>
                </c:pt>
                <c:pt idx="5639">
                  <c:v>6.7164351851851864E-2</c:v>
                </c:pt>
                <c:pt idx="5640">
                  <c:v>6.7175925925925931E-2</c:v>
                </c:pt>
                <c:pt idx="5641">
                  <c:v>6.7187499999999997E-2</c:v>
                </c:pt>
                <c:pt idx="5642">
                  <c:v>6.7199074074074064E-2</c:v>
                </c:pt>
                <c:pt idx="5643">
                  <c:v>6.7210648148148144E-2</c:v>
                </c:pt>
                <c:pt idx="5644">
                  <c:v>6.7222222222222225E-2</c:v>
                </c:pt>
                <c:pt idx="5645">
                  <c:v>6.7233796296296292E-2</c:v>
                </c:pt>
                <c:pt idx="5646">
                  <c:v>6.7245370370370372E-2</c:v>
                </c:pt>
                <c:pt idx="5647">
                  <c:v>6.7256944444444453E-2</c:v>
                </c:pt>
                <c:pt idx="5648">
                  <c:v>6.7268518518518519E-2</c:v>
                </c:pt>
                <c:pt idx="5649">
                  <c:v>6.7280092592592586E-2</c:v>
                </c:pt>
                <c:pt idx="5650">
                  <c:v>6.7291666666666666E-2</c:v>
                </c:pt>
                <c:pt idx="5651">
                  <c:v>6.7303240740740733E-2</c:v>
                </c:pt>
                <c:pt idx="5652">
                  <c:v>6.7314814814814813E-2</c:v>
                </c:pt>
                <c:pt idx="5653">
                  <c:v>6.732638888888888E-2</c:v>
                </c:pt>
                <c:pt idx="5654">
                  <c:v>6.7337962962962961E-2</c:v>
                </c:pt>
                <c:pt idx="5655">
                  <c:v>6.7349537037037041E-2</c:v>
                </c:pt>
                <c:pt idx="5656">
                  <c:v>6.7361111111111108E-2</c:v>
                </c:pt>
                <c:pt idx="5657">
                  <c:v>6.7372685185185188E-2</c:v>
                </c:pt>
                <c:pt idx="5658">
                  <c:v>6.7384259259259269E-2</c:v>
                </c:pt>
                <c:pt idx="5659">
                  <c:v>6.7395833333333335E-2</c:v>
                </c:pt>
                <c:pt idx="5660">
                  <c:v>6.7407407407407416E-2</c:v>
                </c:pt>
                <c:pt idx="5661">
                  <c:v>6.7418981481481483E-2</c:v>
                </c:pt>
                <c:pt idx="5662">
                  <c:v>6.7430555555555563E-2</c:v>
                </c:pt>
                <c:pt idx="5663">
                  <c:v>6.744212962962963E-2</c:v>
                </c:pt>
                <c:pt idx="5664">
                  <c:v>6.7453703703703696E-2</c:v>
                </c:pt>
                <c:pt idx="5665">
                  <c:v>6.7465277777777777E-2</c:v>
                </c:pt>
                <c:pt idx="5666">
                  <c:v>6.7476851851851857E-2</c:v>
                </c:pt>
                <c:pt idx="5667">
                  <c:v>6.7488425925925924E-2</c:v>
                </c:pt>
                <c:pt idx="5668">
                  <c:v>6.7500000000000004E-2</c:v>
                </c:pt>
                <c:pt idx="5669">
                  <c:v>6.7511574074074085E-2</c:v>
                </c:pt>
                <c:pt idx="5670">
                  <c:v>6.7523148148148152E-2</c:v>
                </c:pt>
                <c:pt idx="5671">
                  <c:v>6.7534722222222218E-2</c:v>
                </c:pt>
                <c:pt idx="5672">
                  <c:v>6.7546296296296285E-2</c:v>
                </c:pt>
                <c:pt idx="5673">
                  <c:v>6.7557870370370365E-2</c:v>
                </c:pt>
                <c:pt idx="5674">
                  <c:v>6.7569444444444446E-2</c:v>
                </c:pt>
                <c:pt idx="5675">
                  <c:v>6.7581018518518512E-2</c:v>
                </c:pt>
                <c:pt idx="5676">
                  <c:v>6.7592592592592593E-2</c:v>
                </c:pt>
                <c:pt idx="5677">
                  <c:v>6.7604166666666674E-2</c:v>
                </c:pt>
                <c:pt idx="5678">
                  <c:v>6.761574074074074E-2</c:v>
                </c:pt>
                <c:pt idx="5679">
                  <c:v>6.7627314814814821E-2</c:v>
                </c:pt>
                <c:pt idx="5680">
                  <c:v>6.7638888888888887E-2</c:v>
                </c:pt>
                <c:pt idx="5681">
                  <c:v>6.7650462962962968E-2</c:v>
                </c:pt>
                <c:pt idx="5682">
                  <c:v>6.7662037037037034E-2</c:v>
                </c:pt>
                <c:pt idx="5683">
                  <c:v>6.7673611111111115E-2</c:v>
                </c:pt>
                <c:pt idx="5684">
                  <c:v>6.7685185185185182E-2</c:v>
                </c:pt>
                <c:pt idx="5685">
                  <c:v>6.7696759259259262E-2</c:v>
                </c:pt>
                <c:pt idx="5686">
                  <c:v>6.7708333333333329E-2</c:v>
                </c:pt>
                <c:pt idx="5687">
                  <c:v>6.7719907407407409E-2</c:v>
                </c:pt>
                <c:pt idx="5688">
                  <c:v>6.773148148148149E-2</c:v>
                </c:pt>
                <c:pt idx="5689">
                  <c:v>6.7743055555555556E-2</c:v>
                </c:pt>
                <c:pt idx="5690">
                  <c:v>6.7754629629629637E-2</c:v>
                </c:pt>
                <c:pt idx="5691">
                  <c:v>6.7766203703703703E-2</c:v>
                </c:pt>
                <c:pt idx="5692">
                  <c:v>6.7777777777777784E-2</c:v>
                </c:pt>
                <c:pt idx="5693">
                  <c:v>6.7789351851851851E-2</c:v>
                </c:pt>
                <c:pt idx="5694">
                  <c:v>6.7800925925925917E-2</c:v>
                </c:pt>
                <c:pt idx="5695">
                  <c:v>6.7812499999999998E-2</c:v>
                </c:pt>
                <c:pt idx="5696">
                  <c:v>6.7824074074074078E-2</c:v>
                </c:pt>
                <c:pt idx="5697">
                  <c:v>6.7835648148148145E-2</c:v>
                </c:pt>
                <c:pt idx="5698">
                  <c:v>6.7847222222222225E-2</c:v>
                </c:pt>
                <c:pt idx="5699">
                  <c:v>6.7858796296296306E-2</c:v>
                </c:pt>
                <c:pt idx="5700">
                  <c:v>6.7870370370370373E-2</c:v>
                </c:pt>
                <c:pt idx="5701">
                  <c:v>6.7881944444444439E-2</c:v>
                </c:pt>
                <c:pt idx="5702">
                  <c:v>6.789351851851852E-2</c:v>
                </c:pt>
                <c:pt idx="5703">
                  <c:v>6.7905092592592586E-2</c:v>
                </c:pt>
                <c:pt idx="5704">
                  <c:v>6.7916666666666667E-2</c:v>
                </c:pt>
                <c:pt idx="5705">
                  <c:v>6.7928240740740733E-2</c:v>
                </c:pt>
                <c:pt idx="5706">
                  <c:v>6.7939814814814814E-2</c:v>
                </c:pt>
                <c:pt idx="5707">
                  <c:v>6.7951388888888895E-2</c:v>
                </c:pt>
                <c:pt idx="5708">
                  <c:v>6.7962962962962961E-2</c:v>
                </c:pt>
                <c:pt idx="5709">
                  <c:v>6.7974537037037042E-2</c:v>
                </c:pt>
                <c:pt idx="5710">
                  <c:v>6.7986111111111108E-2</c:v>
                </c:pt>
                <c:pt idx="5711">
                  <c:v>6.7997685185185189E-2</c:v>
                </c:pt>
                <c:pt idx="5712">
                  <c:v>6.8009259259259255E-2</c:v>
                </c:pt>
                <c:pt idx="5713">
                  <c:v>6.8020833333333336E-2</c:v>
                </c:pt>
                <c:pt idx="5714">
                  <c:v>6.8032407407407403E-2</c:v>
                </c:pt>
                <c:pt idx="5715">
                  <c:v>6.8043981481481483E-2</c:v>
                </c:pt>
                <c:pt idx="5716">
                  <c:v>6.805555555555555E-2</c:v>
                </c:pt>
                <c:pt idx="5717">
                  <c:v>6.806712962962963E-2</c:v>
                </c:pt>
                <c:pt idx="5718">
                  <c:v>6.8078703703703711E-2</c:v>
                </c:pt>
                <c:pt idx="5719">
                  <c:v>6.8090277777777777E-2</c:v>
                </c:pt>
                <c:pt idx="5720">
                  <c:v>6.8101851851851858E-2</c:v>
                </c:pt>
                <c:pt idx="5721">
                  <c:v>6.8113425925925938E-2</c:v>
                </c:pt>
                <c:pt idx="5722">
                  <c:v>6.8125000000000005E-2</c:v>
                </c:pt>
                <c:pt idx="5723">
                  <c:v>6.8136574074074072E-2</c:v>
                </c:pt>
                <c:pt idx="5724">
                  <c:v>6.8148148148148138E-2</c:v>
                </c:pt>
                <c:pt idx="5725">
                  <c:v>6.8159722222222219E-2</c:v>
                </c:pt>
                <c:pt idx="5726">
                  <c:v>6.8171296296296299E-2</c:v>
                </c:pt>
                <c:pt idx="5727">
                  <c:v>6.8182870370370366E-2</c:v>
                </c:pt>
                <c:pt idx="5728">
                  <c:v>6.8194444444444446E-2</c:v>
                </c:pt>
                <c:pt idx="5729">
                  <c:v>6.8206018518518527E-2</c:v>
                </c:pt>
                <c:pt idx="5730">
                  <c:v>6.8217592592592594E-2</c:v>
                </c:pt>
                <c:pt idx="5731">
                  <c:v>6.822916666666666E-2</c:v>
                </c:pt>
                <c:pt idx="5732">
                  <c:v>6.8240740740740741E-2</c:v>
                </c:pt>
                <c:pt idx="5733">
                  <c:v>6.8252314814814807E-2</c:v>
                </c:pt>
                <c:pt idx="5734">
                  <c:v>6.8263888888888888E-2</c:v>
                </c:pt>
                <c:pt idx="5735">
                  <c:v>6.8275462962962954E-2</c:v>
                </c:pt>
                <c:pt idx="5736">
                  <c:v>6.8287037037037035E-2</c:v>
                </c:pt>
                <c:pt idx="5737">
                  <c:v>6.8298611111111115E-2</c:v>
                </c:pt>
                <c:pt idx="5738">
                  <c:v>6.8310185185185182E-2</c:v>
                </c:pt>
                <c:pt idx="5739">
                  <c:v>6.8321759259259263E-2</c:v>
                </c:pt>
                <c:pt idx="5740">
                  <c:v>6.8333333333333343E-2</c:v>
                </c:pt>
                <c:pt idx="5741">
                  <c:v>6.834490740740741E-2</c:v>
                </c:pt>
                <c:pt idx="5742">
                  <c:v>6.8356481481481476E-2</c:v>
                </c:pt>
                <c:pt idx="5743">
                  <c:v>6.8368055555555557E-2</c:v>
                </c:pt>
                <c:pt idx="5744">
                  <c:v>6.8379629629629637E-2</c:v>
                </c:pt>
                <c:pt idx="5745">
                  <c:v>6.8391203703703704E-2</c:v>
                </c:pt>
                <c:pt idx="5746">
                  <c:v>6.8402777777777771E-2</c:v>
                </c:pt>
                <c:pt idx="5747">
                  <c:v>6.8414351851851851E-2</c:v>
                </c:pt>
                <c:pt idx="5748">
                  <c:v>6.8425925925925932E-2</c:v>
                </c:pt>
                <c:pt idx="5749">
                  <c:v>6.8425925925925932E-2</c:v>
                </c:pt>
                <c:pt idx="5750">
                  <c:v>6.8437499999999998E-2</c:v>
                </c:pt>
                <c:pt idx="5751">
                  <c:v>6.8449074074074079E-2</c:v>
                </c:pt>
                <c:pt idx="5752">
                  <c:v>6.8460648148148159E-2</c:v>
                </c:pt>
                <c:pt idx="5753">
                  <c:v>6.8472222222222226E-2</c:v>
                </c:pt>
                <c:pt idx="5754">
                  <c:v>6.8483796296296293E-2</c:v>
                </c:pt>
                <c:pt idx="5755">
                  <c:v>6.8495370370370359E-2</c:v>
                </c:pt>
                <c:pt idx="5756">
                  <c:v>6.850694444444444E-2</c:v>
                </c:pt>
                <c:pt idx="5757">
                  <c:v>6.851851851851852E-2</c:v>
                </c:pt>
                <c:pt idx="5758">
                  <c:v>6.8530092592592587E-2</c:v>
                </c:pt>
                <c:pt idx="5759">
                  <c:v>6.8541666666666667E-2</c:v>
                </c:pt>
                <c:pt idx="5760">
                  <c:v>6.8553240740740748E-2</c:v>
                </c:pt>
                <c:pt idx="5761">
                  <c:v>6.8564814814814815E-2</c:v>
                </c:pt>
                <c:pt idx="5762">
                  <c:v>6.8576388888888895E-2</c:v>
                </c:pt>
                <c:pt idx="5763">
                  <c:v>6.8587962962962962E-2</c:v>
                </c:pt>
                <c:pt idx="5764">
                  <c:v>6.8599537037037042E-2</c:v>
                </c:pt>
                <c:pt idx="5765">
                  <c:v>6.8611111111111109E-2</c:v>
                </c:pt>
                <c:pt idx="5766">
                  <c:v>6.8622685185185189E-2</c:v>
                </c:pt>
                <c:pt idx="5767">
                  <c:v>6.8634259259259256E-2</c:v>
                </c:pt>
                <c:pt idx="5768">
                  <c:v>6.8645833333333336E-2</c:v>
                </c:pt>
                <c:pt idx="5769">
                  <c:v>6.8657407407407403E-2</c:v>
                </c:pt>
                <c:pt idx="5770">
                  <c:v>6.8668981481481484E-2</c:v>
                </c:pt>
                <c:pt idx="5771">
                  <c:v>6.8680555555555564E-2</c:v>
                </c:pt>
                <c:pt idx="5772">
                  <c:v>6.8692129629629631E-2</c:v>
                </c:pt>
                <c:pt idx="5773">
                  <c:v>6.8703703703703697E-2</c:v>
                </c:pt>
                <c:pt idx="5774">
                  <c:v>6.8715277777777778E-2</c:v>
                </c:pt>
                <c:pt idx="5775">
                  <c:v>6.8726851851851858E-2</c:v>
                </c:pt>
                <c:pt idx="5776">
                  <c:v>6.8738425925925925E-2</c:v>
                </c:pt>
                <c:pt idx="5777">
                  <c:v>6.8749999999999992E-2</c:v>
                </c:pt>
                <c:pt idx="5778">
                  <c:v>6.8761574074074072E-2</c:v>
                </c:pt>
                <c:pt idx="5779">
                  <c:v>6.8773148148148153E-2</c:v>
                </c:pt>
                <c:pt idx="5780">
                  <c:v>6.8784722222222219E-2</c:v>
                </c:pt>
                <c:pt idx="5781">
                  <c:v>6.87962962962963E-2</c:v>
                </c:pt>
                <c:pt idx="5782">
                  <c:v>6.880787037037038E-2</c:v>
                </c:pt>
                <c:pt idx="5783">
                  <c:v>6.8819444444444447E-2</c:v>
                </c:pt>
                <c:pt idx="5784">
                  <c:v>6.8831018518518514E-2</c:v>
                </c:pt>
                <c:pt idx="5785">
                  <c:v>6.8842592592592594E-2</c:v>
                </c:pt>
                <c:pt idx="5786">
                  <c:v>6.8854166666666661E-2</c:v>
                </c:pt>
                <c:pt idx="5787">
                  <c:v>6.8865740740740741E-2</c:v>
                </c:pt>
                <c:pt idx="5788">
                  <c:v>6.8877314814814808E-2</c:v>
                </c:pt>
                <c:pt idx="5789">
                  <c:v>6.8888888888888888E-2</c:v>
                </c:pt>
                <c:pt idx="5790">
                  <c:v>6.8900462962962969E-2</c:v>
                </c:pt>
                <c:pt idx="5791">
                  <c:v>6.8912037037037036E-2</c:v>
                </c:pt>
                <c:pt idx="5792">
                  <c:v>6.8923611111111116E-2</c:v>
                </c:pt>
                <c:pt idx="5793">
                  <c:v>6.8935185185185183E-2</c:v>
                </c:pt>
                <c:pt idx="5794">
                  <c:v>6.8946759259259263E-2</c:v>
                </c:pt>
                <c:pt idx="5795">
                  <c:v>6.895833333333333E-2</c:v>
                </c:pt>
                <c:pt idx="5796">
                  <c:v>6.896990740740741E-2</c:v>
                </c:pt>
                <c:pt idx="5797">
                  <c:v>6.8981481481481477E-2</c:v>
                </c:pt>
                <c:pt idx="5798">
                  <c:v>6.8993055555555557E-2</c:v>
                </c:pt>
                <c:pt idx="5799">
                  <c:v>6.9004629629629624E-2</c:v>
                </c:pt>
                <c:pt idx="5800">
                  <c:v>6.9016203703703705E-2</c:v>
                </c:pt>
                <c:pt idx="5801">
                  <c:v>6.9027777777777785E-2</c:v>
                </c:pt>
                <c:pt idx="5802">
                  <c:v>6.9039351851851852E-2</c:v>
                </c:pt>
                <c:pt idx="5803">
                  <c:v>6.9050925925925918E-2</c:v>
                </c:pt>
                <c:pt idx="5804">
                  <c:v>6.9062500000000013E-2</c:v>
                </c:pt>
                <c:pt idx="5805">
                  <c:v>6.9074074074074079E-2</c:v>
                </c:pt>
                <c:pt idx="5806">
                  <c:v>6.9085648148148146E-2</c:v>
                </c:pt>
                <c:pt idx="5807">
                  <c:v>6.9097222222222213E-2</c:v>
                </c:pt>
                <c:pt idx="5808">
                  <c:v>6.9108796296296293E-2</c:v>
                </c:pt>
                <c:pt idx="5809">
                  <c:v>6.9120370370370374E-2</c:v>
                </c:pt>
                <c:pt idx="5810">
                  <c:v>6.913194444444444E-2</c:v>
                </c:pt>
                <c:pt idx="5811">
                  <c:v>6.9143518518518521E-2</c:v>
                </c:pt>
                <c:pt idx="5812">
                  <c:v>6.9155092592592601E-2</c:v>
                </c:pt>
                <c:pt idx="5813">
                  <c:v>6.9166666666666668E-2</c:v>
                </c:pt>
                <c:pt idx="5814">
                  <c:v>6.9178240740740735E-2</c:v>
                </c:pt>
                <c:pt idx="5815">
                  <c:v>6.9189814814814815E-2</c:v>
                </c:pt>
                <c:pt idx="5816">
                  <c:v>6.9201388888888882E-2</c:v>
                </c:pt>
                <c:pt idx="5817">
                  <c:v>6.9212962962962962E-2</c:v>
                </c:pt>
                <c:pt idx="5818">
                  <c:v>6.9224537037037029E-2</c:v>
                </c:pt>
                <c:pt idx="5819">
                  <c:v>6.9236111111111109E-2</c:v>
                </c:pt>
                <c:pt idx="5820">
                  <c:v>6.924768518518519E-2</c:v>
                </c:pt>
                <c:pt idx="5821">
                  <c:v>6.9259259259259257E-2</c:v>
                </c:pt>
                <c:pt idx="5822">
                  <c:v>6.9270833333333337E-2</c:v>
                </c:pt>
                <c:pt idx="5823">
                  <c:v>6.9282407407407418E-2</c:v>
                </c:pt>
                <c:pt idx="5824">
                  <c:v>6.9293981481481484E-2</c:v>
                </c:pt>
                <c:pt idx="5825">
                  <c:v>6.9305555555555551E-2</c:v>
                </c:pt>
                <c:pt idx="5826">
                  <c:v>6.9317129629629631E-2</c:v>
                </c:pt>
                <c:pt idx="5827">
                  <c:v>6.9328703703703712E-2</c:v>
                </c:pt>
                <c:pt idx="5828">
                  <c:v>6.9340277777777778E-2</c:v>
                </c:pt>
                <c:pt idx="5829">
                  <c:v>6.9351851851851845E-2</c:v>
                </c:pt>
                <c:pt idx="5830">
                  <c:v>6.9363425925925926E-2</c:v>
                </c:pt>
                <c:pt idx="5831">
                  <c:v>6.9375000000000006E-2</c:v>
                </c:pt>
                <c:pt idx="5832">
                  <c:v>6.9386574074074073E-2</c:v>
                </c:pt>
                <c:pt idx="5833">
                  <c:v>6.9398148148148139E-2</c:v>
                </c:pt>
                <c:pt idx="5834">
                  <c:v>6.9409722222222234E-2</c:v>
                </c:pt>
                <c:pt idx="5835">
                  <c:v>6.94212962962963E-2</c:v>
                </c:pt>
                <c:pt idx="5836">
                  <c:v>6.9432870370370367E-2</c:v>
                </c:pt>
                <c:pt idx="5837">
                  <c:v>6.9444444444444434E-2</c:v>
                </c:pt>
                <c:pt idx="5838">
                  <c:v>6.9456018518518514E-2</c:v>
                </c:pt>
                <c:pt idx="5839">
                  <c:v>6.9467592592592595E-2</c:v>
                </c:pt>
                <c:pt idx="5840">
                  <c:v>6.9479166666666661E-2</c:v>
                </c:pt>
                <c:pt idx="5841">
                  <c:v>6.9490740740740742E-2</c:v>
                </c:pt>
                <c:pt idx="5842">
                  <c:v>6.9502314814814822E-2</c:v>
                </c:pt>
                <c:pt idx="5843">
                  <c:v>6.9513888888888889E-2</c:v>
                </c:pt>
                <c:pt idx="5844">
                  <c:v>6.9525462962962969E-2</c:v>
                </c:pt>
                <c:pt idx="5845">
                  <c:v>6.9537037037037036E-2</c:v>
                </c:pt>
                <c:pt idx="5846">
                  <c:v>6.9548611111111117E-2</c:v>
                </c:pt>
                <c:pt idx="5847">
                  <c:v>6.9560185185185183E-2</c:v>
                </c:pt>
                <c:pt idx="5848">
                  <c:v>6.957175925925925E-2</c:v>
                </c:pt>
                <c:pt idx="5849">
                  <c:v>6.958333333333333E-2</c:v>
                </c:pt>
                <c:pt idx="5850">
                  <c:v>6.9594907407407411E-2</c:v>
                </c:pt>
                <c:pt idx="5851">
                  <c:v>6.9606481481481478E-2</c:v>
                </c:pt>
                <c:pt idx="5852">
                  <c:v>6.9618055555555558E-2</c:v>
                </c:pt>
                <c:pt idx="5853">
                  <c:v>6.9629629629629639E-2</c:v>
                </c:pt>
                <c:pt idx="5854">
                  <c:v>6.9641203703703705E-2</c:v>
                </c:pt>
                <c:pt idx="5855">
                  <c:v>6.9652777777777772E-2</c:v>
                </c:pt>
                <c:pt idx="5856">
                  <c:v>6.9664351851851852E-2</c:v>
                </c:pt>
                <c:pt idx="5857">
                  <c:v>6.9675925925925933E-2</c:v>
                </c:pt>
                <c:pt idx="5858">
                  <c:v>6.9687499999999999E-2</c:v>
                </c:pt>
                <c:pt idx="5859">
                  <c:v>6.9699074074074066E-2</c:v>
                </c:pt>
                <c:pt idx="5860">
                  <c:v>6.9710648148148147E-2</c:v>
                </c:pt>
                <c:pt idx="5861">
                  <c:v>6.9722222222222227E-2</c:v>
                </c:pt>
                <c:pt idx="5862">
                  <c:v>6.9733796296296294E-2</c:v>
                </c:pt>
                <c:pt idx="5863">
                  <c:v>6.9745370370370374E-2</c:v>
                </c:pt>
                <c:pt idx="5864">
                  <c:v>6.9756944444444455E-2</c:v>
                </c:pt>
                <c:pt idx="5865">
                  <c:v>6.9768518518518521E-2</c:v>
                </c:pt>
                <c:pt idx="5866">
                  <c:v>6.9780092592592588E-2</c:v>
                </c:pt>
                <c:pt idx="5867">
                  <c:v>6.9791666666666669E-2</c:v>
                </c:pt>
                <c:pt idx="5868">
                  <c:v>6.9803240740740735E-2</c:v>
                </c:pt>
                <c:pt idx="5869">
                  <c:v>6.9814814814814816E-2</c:v>
                </c:pt>
                <c:pt idx="5870">
                  <c:v>6.9826388888888882E-2</c:v>
                </c:pt>
                <c:pt idx="5871">
                  <c:v>6.9837962962962963E-2</c:v>
                </c:pt>
                <c:pt idx="5872">
                  <c:v>6.9849537037037043E-2</c:v>
                </c:pt>
                <c:pt idx="5873">
                  <c:v>6.986111111111111E-2</c:v>
                </c:pt>
                <c:pt idx="5874">
                  <c:v>6.987268518518519E-2</c:v>
                </c:pt>
                <c:pt idx="5875">
                  <c:v>6.9884259259259257E-2</c:v>
                </c:pt>
                <c:pt idx="5876">
                  <c:v>6.9895833333333338E-2</c:v>
                </c:pt>
                <c:pt idx="5877">
                  <c:v>6.9907407407407404E-2</c:v>
                </c:pt>
                <c:pt idx="5878">
                  <c:v>6.9918981481481471E-2</c:v>
                </c:pt>
                <c:pt idx="5879">
                  <c:v>6.9930555555555551E-2</c:v>
                </c:pt>
                <c:pt idx="5880">
                  <c:v>6.9942129629629632E-2</c:v>
                </c:pt>
                <c:pt idx="5881">
                  <c:v>6.9953703703703699E-2</c:v>
                </c:pt>
                <c:pt idx="5882">
                  <c:v>6.9965277777777779E-2</c:v>
                </c:pt>
                <c:pt idx="5883">
                  <c:v>6.997685185185186E-2</c:v>
                </c:pt>
                <c:pt idx="5884">
                  <c:v>6.9988425925925926E-2</c:v>
                </c:pt>
                <c:pt idx="5885">
                  <c:v>6.9999999999999993E-2</c:v>
                </c:pt>
                <c:pt idx="5886">
                  <c:v>7.0011574074074087E-2</c:v>
                </c:pt>
                <c:pt idx="5887">
                  <c:v>7.0023148148148154E-2</c:v>
                </c:pt>
                <c:pt idx="5888">
                  <c:v>7.003472222222222E-2</c:v>
                </c:pt>
                <c:pt idx="5889">
                  <c:v>7.0046296296296287E-2</c:v>
                </c:pt>
                <c:pt idx="5890">
                  <c:v>7.0057870370370368E-2</c:v>
                </c:pt>
                <c:pt idx="5891">
                  <c:v>7.0069444444444448E-2</c:v>
                </c:pt>
                <c:pt idx="5892">
                  <c:v>7.0081018518518515E-2</c:v>
                </c:pt>
                <c:pt idx="5893">
                  <c:v>7.0092592592592595E-2</c:v>
                </c:pt>
                <c:pt idx="5894">
                  <c:v>7.0104166666666676E-2</c:v>
                </c:pt>
                <c:pt idx="5895">
                  <c:v>7.0115740740740742E-2</c:v>
                </c:pt>
                <c:pt idx="5896">
                  <c:v>7.0127314814814809E-2</c:v>
                </c:pt>
                <c:pt idx="5897">
                  <c:v>7.013888888888889E-2</c:v>
                </c:pt>
                <c:pt idx="5898">
                  <c:v>7.0150462962962956E-2</c:v>
                </c:pt>
                <c:pt idx="5899">
                  <c:v>7.0162037037037037E-2</c:v>
                </c:pt>
                <c:pt idx="5900">
                  <c:v>7.0173611111111103E-2</c:v>
                </c:pt>
                <c:pt idx="5901">
                  <c:v>7.0185185185185184E-2</c:v>
                </c:pt>
                <c:pt idx="5902">
                  <c:v>7.0196759259259264E-2</c:v>
                </c:pt>
                <c:pt idx="5903">
                  <c:v>7.0208333333333331E-2</c:v>
                </c:pt>
                <c:pt idx="5904">
                  <c:v>7.0219907407407411E-2</c:v>
                </c:pt>
                <c:pt idx="5905">
                  <c:v>7.0231481481481492E-2</c:v>
                </c:pt>
                <c:pt idx="5906">
                  <c:v>7.0243055555555559E-2</c:v>
                </c:pt>
                <c:pt idx="5907">
                  <c:v>7.0254629629629625E-2</c:v>
                </c:pt>
                <c:pt idx="5908">
                  <c:v>7.0266203703703692E-2</c:v>
                </c:pt>
                <c:pt idx="5909">
                  <c:v>7.0277777777777786E-2</c:v>
                </c:pt>
                <c:pt idx="5910">
                  <c:v>7.0289351851851853E-2</c:v>
                </c:pt>
                <c:pt idx="5911">
                  <c:v>7.0300925925925919E-2</c:v>
                </c:pt>
                <c:pt idx="5912">
                  <c:v>7.03125E-2</c:v>
                </c:pt>
                <c:pt idx="5913">
                  <c:v>7.0324074074074081E-2</c:v>
                </c:pt>
                <c:pt idx="5914">
                  <c:v>7.0335648148148147E-2</c:v>
                </c:pt>
                <c:pt idx="5915">
                  <c:v>7.0347222222222214E-2</c:v>
                </c:pt>
                <c:pt idx="5916">
                  <c:v>7.0358796296296308E-2</c:v>
                </c:pt>
                <c:pt idx="5917">
                  <c:v>7.0370370370370375E-2</c:v>
                </c:pt>
                <c:pt idx="5918">
                  <c:v>7.0381944444444441E-2</c:v>
                </c:pt>
                <c:pt idx="5919">
                  <c:v>7.0393518518518508E-2</c:v>
                </c:pt>
                <c:pt idx="5920">
                  <c:v>7.0405092592592589E-2</c:v>
                </c:pt>
                <c:pt idx="5921">
                  <c:v>7.0416666666666669E-2</c:v>
                </c:pt>
                <c:pt idx="5922">
                  <c:v>7.0428240740740736E-2</c:v>
                </c:pt>
                <c:pt idx="5923">
                  <c:v>7.0439814814814816E-2</c:v>
                </c:pt>
                <c:pt idx="5924">
                  <c:v>7.0451388888888897E-2</c:v>
                </c:pt>
                <c:pt idx="5925">
                  <c:v>7.0462962962962963E-2</c:v>
                </c:pt>
                <c:pt idx="5926">
                  <c:v>7.0474537037037044E-2</c:v>
                </c:pt>
                <c:pt idx="5927">
                  <c:v>7.048611111111111E-2</c:v>
                </c:pt>
                <c:pt idx="5928">
                  <c:v>7.0497685185185191E-2</c:v>
                </c:pt>
                <c:pt idx="5929">
                  <c:v>7.0509259259259258E-2</c:v>
                </c:pt>
                <c:pt idx="5930">
                  <c:v>7.0520833333333324E-2</c:v>
                </c:pt>
                <c:pt idx="5931">
                  <c:v>7.0532407407407405E-2</c:v>
                </c:pt>
                <c:pt idx="5932">
                  <c:v>7.0543981481481485E-2</c:v>
                </c:pt>
                <c:pt idx="5933">
                  <c:v>7.0555555555555552E-2</c:v>
                </c:pt>
                <c:pt idx="5934">
                  <c:v>7.0567129629629632E-2</c:v>
                </c:pt>
                <c:pt idx="5935">
                  <c:v>7.0578703703703713E-2</c:v>
                </c:pt>
                <c:pt idx="5936">
                  <c:v>7.059027777777778E-2</c:v>
                </c:pt>
                <c:pt idx="5937">
                  <c:v>7.0601851851851846E-2</c:v>
                </c:pt>
                <c:pt idx="5938">
                  <c:v>7.0613425925925913E-2</c:v>
                </c:pt>
                <c:pt idx="5939">
                  <c:v>7.0625000000000007E-2</c:v>
                </c:pt>
                <c:pt idx="5940">
                  <c:v>7.0636574074074074E-2</c:v>
                </c:pt>
                <c:pt idx="5941">
                  <c:v>7.064814814814814E-2</c:v>
                </c:pt>
                <c:pt idx="5942">
                  <c:v>7.0659722222222221E-2</c:v>
                </c:pt>
                <c:pt idx="5943">
                  <c:v>7.0671296296296301E-2</c:v>
                </c:pt>
                <c:pt idx="5944">
                  <c:v>7.0682870370370368E-2</c:v>
                </c:pt>
                <c:pt idx="5945">
                  <c:v>7.0694444444444449E-2</c:v>
                </c:pt>
                <c:pt idx="5946">
                  <c:v>7.0706018518518529E-2</c:v>
                </c:pt>
                <c:pt idx="5947">
                  <c:v>7.0717592592592596E-2</c:v>
                </c:pt>
                <c:pt idx="5948">
                  <c:v>7.0729166666666662E-2</c:v>
                </c:pt>
                <c:pt idx="5949">
                  <c:v>7.0740740740740743E-2</c:v>
                </c:pt>
                <c:pt idx="5950">
                  <c:v>7.075231481481481E-2</c:v>
                </c:pt>
                <c:pt idx="5951">
                  <c:v>7.076388888888889E-2</c:v>
                </c:pt>
                <c:pt idx="5952">
                  <c:v>7.0775462962962957E-2</c:v>
                </c:pt>
                <c:pt idx="5953">
                  <c:v>7.0787037037037037E-2</c:v>
                </c:pt>
                <c:pt idx="5954">
                  <c:v>7.0798611111111118E-2</c:v>
                </c:pt>
                <c:pt idx="5955">
                  <c:v>7.0810185185185184E-2</c:v>
                </c:pt>
                <c:pt idx="5956">
                  <c:v>7.0821759259259265E-2</c:v>
                </c:pt>
                <c:pt idx="5957">
                  <c:v>7.0833333333333331E-2</c:v>
                </c:pt>
                <c:pt idx="5958">
                  <c:v>7.0844907407407412E-2</c:v>
                </c:pt>
                <c:pt idx="5959">
                  <c:v>7.0856481481481479E-2</c:v>
                </c:pt>
                <c:pt idx="5960">
                  <c:v>7.0868055555555545E-2</c:v>
                </c:pt>
                <c:pt idx="5961">
                  <c:v>7.0879629629629626E-2</c:v>
                </c:pt>
                <c:pt idx="5962">
                  <c:v>7.0891203703703706E-2</c:v>
                </c:pt>
                <c:pt idx="5963">
                  <c:v>7.0902777777777773E-2</c:v>
                </c:pt>
                <c:pt idx="5964">
                  <c:v>7.0914351851851853E-2</c:v>
                </c:pt>
                <c:pt idx="5965">
                  <c:v>7.0925925925925934E-2</c:v>
                </c:pt>
                <c:pt idx="5966">
                  <c:v>7.0937500000000001E-2</c:v>
                </c:pt>
                <c:pt idx="5967">
                  <c:v>7.0949074074074067E-2</c:v>
                </c:pt>
                <c:pt idx="5968">
                  <c:v>7.0960648148148148E-2</c:v>
                </c:pt>
                <c:pt idx="5969">
                  <c:v>7.0972222222222228E-2</c:v>
                </c:pt>
                <c:pt idx="5970">
                  <c:v>7.0983796296296295E-2</c:v>
                </c:pt>
                <c:pt idx="5971">
                  <c:v>7.0995370370370361E-2</c:v>
                </c:pt>
                <c:pt idx="5972">
                  <c:v>7.1006944444444442E-2</c:v>
                </c:pt>
                <c:pt idx="5973">
                  <c:v>7.1018518518518522E-2</c:v>
                </c:pt>
                <c:pt idx="5974">
                  <c:v>7.1030092592592589E-2</c:v>
                </c:pt>
                <c:pt idx="5975">
                  <c:v>7.104166666666667E-2</c:v>
                </c:pt>
                <c:pt idx="5976">
                  <c:v>7.105324074074075E-2</c:v>
                </c:pt>
                <c:pt idx="5977">
                  <c:v>7.1064814814814817E-2</c:v>
                </c:pt>
                <c:pt idx="5978">
                  <c:v>7.1076388888888883E-2</c:v>
                </c:pt>
                <c:pt idx="5979">
                  <c:v>7.1087962962962964E-2</c:v>
                </c:pt>
                <c:pt idx="5980">
                  <c:v>7.1099537037037031E-2</c:v>
                </c:pt>
                <c:pt idx="5981">
                  <c:v>7.1111111111111111E-2</c:v>
                </c:pt>
                <c:pt idx="5982">
                  <c:v>7.1122685185185178E-2</c:v>
                </c:pt>
                <c:pt idx="5983">
                  <c:v>7.1134259259259258E-2</c:v>
                </c:pt>
                <c:pt idx="5984">
                  <c:v>7.1145833333333339E-2</c:v>
                </c:pt>
                <c:pt idx="5985">
                  <c:v>7.1157407407407405E-2</c:v>
                </c:pt>
                <c:pt idx="5986">
                  <c:v>7.1168981481481486E-2</c:v>
                </c:pt>
                <c:pt idx="5987">
                  <c:v>7.1180555555555566E-2</c:v>
                </c:pt>
                <c:pt idx="5988">
                  <c:v>7.1192129629629633E-2</c:v>
                </c:pt>
                <c:pt idx="5989">
                  <c:v>7.12037037037037E-2</c:v>
                </c:pt>
                <c:pt idx="5990">
                  <c:v>7.1215277777777766E-2</c:v>
                </c:pt>
                <c:pt idx="5991">
                  <c:v>7.1226851851851861E-2</c:v>
                </c:pt>
                <c:pt idx="5992">
                  <c:v>7.1238425925925927E-2</c:v>
                </c:pt>
                <c:pt idx="5993">
                  <c:v>7.1249999999999994E-2</c:v>
                </c:pt>
                <c:pt idx="5994">
                  <c:v>7.1261574074074074E-2</c:v>
                </c:pt>
                <c:pt idx="5995">
                  <c:v>7.1273148148148155E-2</c:v>
                </c:pt>
                <c:pt idx="5996">
                  <c:v>7.1284722222222222E-2</c:v>
                </c:pt>
                <c:pt idx="5997">
                  <c:v>7.1296296296296288E-2</c:v>
                </c:pt>
                <c:pt idx="5998">
                  <c:v>7.1307870370370369E-2</c:v>
                </c:pt>
                <c:pt idx="5999">
                  <c:v>7.1319444444444449E-2</c:v>
                </c:pt>
                <c:pt idx="6000">
                  <c:v>7.1331018518518516E-2</c:v>
                </c:pt>
                <c:pt idx="6001">
                  <c:v>7.1342592592592582E-2</c:v>
                </c:pt>
                <c:pt idx="6002">
                  <c:v>7.1354166666666663E-2</c:v>
                </c:pt>
                <c:pt idx="6003">
                  <c:v>7.1365740740740743E-2</c:v>
                </c:pt>
                <c:pt idx="6004">
                  <c:v>7.137731481481481E-2</c:v>
                </c:pt>
                <c:pt idx="6005">
                  <c:v>7.1388888888888891E-2</c:v>
                </c:pt>
                <c:pt idx="6006">
                  <c:v>7.1400462962962971E-2</c:v>
                </c:pt>
                <c:pt idx="6007">
                  <c:v>7.1412037037037038E-2</c:v>
                </c:pt>
                <c:pt idx="6008">
                  <c:v>7.1423611111111118E-2</c:v>
                </c:pt>
                <c:pt idx="6009">
                  <c:v>7.1435185185185185E-2</c:v>
                </c:pt>
                <c:pt idx="6010">
                  <c:v>7.1446759259259265E-2</c:v>
                </c:pt>
                <c:pt idx="6011">
                  <c:v>7.1458333333333332E-2</c:v>
                </c:pt>
                <c:pt idx="6012">
                  <c:v>7.1469907407407399E-2</c:v>
                </c:pt>
                <c:pt idx="6013">
                  <c:v>7.1481481481481479E-2</c:v>
                </c:pt>
                <c:pt idx="6014">
                  <c:v>7.149305555555556E-2</c:v>
                </c:pt>
                <c:pt idx="6015">
                  <c:v>7.1504629629629626E-2</c:v>
                </c:pt>
                <c:pt idx="6016">
                  <c:v>7.1516203703703707E-2</c:v>
                </c:pt>
                <c:pt idx="6017">
                  <c:v>7.1527777777777787E-2</c:v>
                </c:pt>
                <c:pt idx="6018">
                  <c:v>7.1539351851851854E-2</c:v>
                </c:pt>
                <c:pt idx="6019">
                  <c:v>7.1550925925925921E-2</c:v>
                </c:pt>
                <c:pt idx="6020">
                  <c:v>7.1562499999999987E-2</c:v>
                </c:pt>
                <c:pt idx="6021">
                  <c:v>7.1574074074074082E-2</c:v>
                </c:pt>
                <c:pt idx="6022">
                  <c:v>7.1585648148148148E-2</c:v>
                </c:pt>
                <c:pt idx="6023">
                  <c:v>7.1597222222222215E-2</c:v>
                </c:pt>
                <c:pt idx="6024">
                  <c:v>7.1608796296296295E-2</c:v>
                </c:pt>
                <c:pt idx="6025">
                  <c:v>7.1620370370370376E-2</c:v>
                </c:pt>
                <c:pt idx="6026">
                  <c:v>7.1631944444444443E-2</c:v>
                </c:pt>
                <c:pt idx="6027">
                  <c:v>7.1643518518518523E-2</c:v>
                </c:pt>
                <c:pt idx="6028">
                  <c:v>7.165509259259259E-2</c:v>
                </c:pt>
                <c:pt idx="6029">
                  <c:v>7.166666666666667E-2</c:v>
                </c:pt>
                <c:pt idx="6030">
                  <c:v>7.1678240740740737E-2</c:v>
                </c:pt>
                <c:pt idx="6031">
                  <c:v>7.1689814814814817E-2</c:v>
                </c:pt>
                <c:pt idx="6032">
                  <c:v>7.1701388888888884E-2</c:v>
                </c:pt>
                <c:pt idx="6033">
                  <c:v>7.1712962962962964E-2</c:v>
                </c:pt>
                <c:pt idx="6034">
                  <c:v>7.1724537037037031E-2</c:v>
                </c:pt>
                <c:pt idx="6035">
                  <c:v>7.1736111111111112E-2</c:v>
                </c:pt>
                <c:pt idx="6036">
                  <c:v>7.1747685185185192E-2</c:v>
                </c:pt>
                <c:pt idx="6037">
                  <c:v>7.1759259259259259E-2</c:v>
                </c:pt>
                <c:pt idx="6038">
                  <c:v>7.1770833333333339E-2</c:v>
                </c:pt>
                <c:pt idx="6039">
                  <c:v>7.1782407407407406E-2</c:v>
                </c:pt>
                <c:pt idx="6040">
                  <c:v>7.1793981481481486E-2</c:v>
                </c:pt>
                <c:pt idx="6041">
                  <c:v>7.1805555555555553E-2</c:v>
                </c:pt>
                <c:pt idx="6042">
                  <c:v>7.181712962962962E-2</c:v>
                </c:pt>
                <c:pt idx="6043">
                  <c:v>7.18287037037037E-2</c:v>
                </c:pt>
                <c:pt idx="6044">
                  <c:v>7.1840277777777781E-2</c:v>
                </c:pt>
                <c:pt idx="6045">
                  <c:v>7.1851851851851847E-2</c:v>
                </c:pt>
                <c:pt idx="6046">
                  <c:v>7.1863425925925928E-2</c:v>
                </c:pt>
                <c:pt idx="6047">
                  <c:v>7.1875000000000008E-2</c:v>
                </c:pt>
                <c:pt idx="6048">
                  <c:v>7.1886574074074075E-2</c:v>
                </c:pt>
                <c:pt idx="6049">
                  <c:v>7.1898148148148142E-2</c:v>
                </c:pt>
                <c:pt idx="6050">
                  <c:v>7.1909722222222222E-2</c:v>
                </c:pt>
                <c:pt idx="6051">
                  <c:v>7.1921296296296303E-2</c:v>
                </c:pt>
                <c:pt idx="6052">
                  <c:v>7.1932870370370369E-2</c:v>
                </c:pt>
                <c:pt idx="6053">
                  <c:v>7.1944444444444436E-2</c:v>
                </c:pt>
                <c:pt idx="6054">
                  <c:v>7.1956018518518516E-2</c:v>
                </c:pt>
                <c:pt idx="6055">
                  <c:v>7.1967592592592597E-2</c:v>
                </c:pt>
                <c:pt idx="6056">
                  <c:v>7.1979166666666664E-2</c:v>
                </c:pt>
                <c:pt idx="6057">
                  <c:v>7.1990740740740744E-2</c:v>
                </c:pt>
                <c:pt idx="6058">
                  <c:v>7.2002314814814811E-2</c:v>
                </c:pt>
                <c:pt idx="6059">
                  <c:v>7.2013888888888891E-2</c:v>
                </c:pt>
                <c:pt idx="6060">
                  <c:v>7.2025462962962958E-2</c:v>
                </c:pt>
                <c:pt idx="6061">
                  <c:v>7.2037037037037038E-2</c:v>
                </c:pt>
                <c:pt idx="6062">
                  <c:v>7.2048611111111105E-2</c:v>
                </c:pt>
                <c:pt idx="6063">
                  <c:v>7.2060185185185185E-2</c:v>
                </c:pt>
                <c:pt idx="6064">
                  <c:v>7.2071759259259252E-2</c:v>
                </c:pt>
                <c:pt idx="6065">
                  <c:v>7.2083333333333333E-2</c:v>
                </c:pt>
                <c:pt idx="6066">
                  <c:v>7.2094907407407413E-2</c:v>
                </c:pt>
                <c:pt idx="6067">
                  <c:v>7.210648148148148E-2</c:v>
                </c:pt>
                <c:pt idx="6068">
                  <c:v>7.211805555555556E-2</c:v>
                </c:pt>
                <c:pt idx="6069">
                  <c:v>7.2129629629629641E-2</c:v>
                </c:pt>
                <c:pt idx="6070">
                  <c:v>7.2141203703703707E-2</c:v>
                </c:pt>
                <c:pt idx="6071">
                  <c:v>7.2152777777777774E-2</c:v>
                </c:pt>
                <c:pt idx="6072">
                  <c:v>7.2164351851851841E-2</c:v>
                </c:pt>
                <c:pt idx="6073">
                  <c:v>7.2175925925925921E-2</c:v>
                </c:pt>
                <c:pt idx="6074">
                  <c:v>7.2187500000000002E-2</c:v>
                </c:pt>
                <c:pt idx="6075">
                  <c:v>7.2199074074074068E-2</c:v>
                </c:pt>
                <c:pt idx="6076">
                  <c:v>7.2210648148148149E-2</c:v>
                </c:pt>
                <c:pt idx="6077">
                  <c:v>7.2222222222222229E-2</c:v>
                </c:pt>
                <c:pt idx="6078">
                  <c:v>7.2233796296296296E-2</c:v>
                </c:pt>
                <c:pt idx="6079">
                  <c:v>7.2245370370370363E-2</c:v>
                </c:pt>
                <c:pt idx="6080">
                  <c:v>7.2256944444444443E-2</c:v>
                </c:pt>
                <c:pt idx="6081">
                  <c:v>7.2268518518518524E-2</c:v>
                </c:pt>
                <c:pt idx="6082">
                  <c:v>7.228009259259259E-2</c:v>
                </c:pt>
                <c:pt idx="6083">
                  <c:v>7.2291666666666657E-2</c:v>
                </c:pt>
                <c:pt idx="6084">
                  <c:v>7.2303240740740737E-2</c:v>
                </c:pt>
                <c:pt idx="6085">
                  <c:v>7.2314814814814818E-2</c:v>
                </c:pt>
                <c:pt idx="6086">
                  <c:v>7.2326388888888885E-2</c:v>
                </c:pt>
                <c:pt idx="6087">
                  <c:v>7.2337962962962965E-2</c:v>
                </c:pt>
                <c:pt idx="6088">
                  <c:v>7.2349537037037046E-2</c:v>
                </c:pt>
                <c:pt idx="6089">
                  <c:v>7.2361111111111112E-2</c:v>
                </c:pt>
                <c:pt idx="6090">
                  <c:v>7.2372685185185193E-2</c:v>
                </c:pt>
                <c:pt idx="6091">
                  <c:v>7.2384259259259259E-2</c:v>
                </c:pt>
                <c:pt idx="6092">
                  <c:v>7.239583333333334E-2</c:v>
                </c:pt>
                <c:pt idx="6093">
                  <c:v>7.2407407407407406E-2</c:v>
                </c:pt>
                <c:pt idx="6094">
                  <c:v>7.2418981481481473E-2</c:v>
                </c:pt>
                <c:pt idx="6095">
                  <c:v>7.2430555555555554E-2</c:v>
                </c:pt>
                <c:pt idx="6096">
                  <c:v>7.2442129629629634E-2</c:v>
                </c:pt>
                <c:pt idx="6097">
                  <c:v>7.2453703703703701E-2</c:v>
                </c:pt>
                <c:pt idx="6098">
                  <c:v>7.2465277777777781E-2</c:v>
                </c:pt>
                <c:pt idx="6099">
                  <c:v>7.2476851851851862E-2</c:v>
                </c:pt>
                <c:pt idx="6100">
                  <c:v>7.2488425925925928E-2</c:v>
                </c:pt>
                <c:pt idx="6101">
                  <c:v>7.2499999999999995E-2</c:v>
                </c:pt>
                <c:pt idx="6102">
                  <c:v>7.2511574074074062E-2</c:v>
                </c:pt>
                <c:pt idx="6103">
                  <c:v>7.2523148148148142E-2</c:v>
                </c:pt>
                <c:pt idx="6104">
                  <c:v>7.2534722222222223E-2</c:v>
                </c:pt>
                <c:pt idx="6105">
                  <c:v>7.2546296296296289E-2</c:v>
                </c:pt>
                <c:pt idx="6106">
                  <c:v>7.255787037037037E-2</c:v>
                </c:pt>
                <c:pt idx="6107">
                  <c:v>7.256944444444445E-2</c:v>
                </c:pt>
                <c:pt idx="6108">
                  <c:v>7.2581018518518517E-2</c:v>
                </c:pt>
                <c:pt idx="6109">
                  <c:v>7.2592592592592597E-2</c:v>
                </c:pt>
                <c:pt idx="6110">
                  <c:v>7.2604166666666664E-2</c:v>
                </c:pt>
                <c:pt idx="6111">
                  <c:v>7.2615740740740745E-2</c:v>
                </c:pt>
                <c:pt idx="6112">
                  <c:v>7.2627314814814811E-2</c:v>
                </c:pt>
                <c:pt idx="6113">
                  <c:v>7.2638888888888892E-2</c:v>
                </c:pt>
                <c:pt idx="6114">
                  <c:v>7.2638888888888892E-2</c:v>
                </c:pt>
                <c:pt idx="6115">
                  <c:v>7.2650462962962958E-2</c:v>
                </c:pt>
                <c:pt idx="6116">
                  <c:v>7.2673611111111105E-2</c:v>
                </c:pt>
                <c:pt idx="6117">
                  <c:v>7.2673611111111105E-2</c:v>
                </c:pt>
                <c:pt idx="6118">
                  <c:v>7.2685185185185186E-2</c:v>
                </c:pt>
                <c:pt idx="6119">
                  <c:v>7.2696759259259267E-2</c:v>
                </c:pt>
                <c:pt idx="6120">
                  <c:v>7.2708333333333333E-2</c:v>
                </c:pt>
                <c:pt idx="6121">
                  <c:v>7.2719907407407414E-2</c:v>
                </c:pt>
                <c:pt idx="6122">
                  <c:v>7.273148148148148E-2</c:v>
                </c:pt>
                <c:pt idx="6123">
                  <c:v>7.2743055555555561E-2</c:v>
                </c:pt>
                <c:pt idx="6124">
                  <c:v>7.2754629629629627E-2</c:v>
                </c:pt>
                <c:pt idx="6125">
                  <c:v>7.2766203703703694E-2</c:v>
                </c:pt>
                <c:pt idx="6126">
                  <c:v>7.2777777777777775E-2</c:v>
                </c:pt>
                <c:pt idx="6127">
                  <c:v>7.2789351851851855E-2</c:v>
                </c:pt>
                <c:pt idx="6128">
                  <c:v>7.2800925925925922E-2</c:v>
                </c:pt>
                <c:pt idx="6129">
                  <c:v>7.2812500000000002E-2</c:v>
                </c:pt>
                <c:pt idx="6130">
                  <c:v>7.2824074074074083E-2</c:v>
                </c:pt>
                <c:pt idx="6131">
                  <c:v>7.2835648148148149E-2</c:v>
                </c:pt>
                <c:pt idx="6132">
                  <c:v>7.2847222222222216E-2</c:v>
                </c:pt>
                <c:pt idx="6133">
                  <c:v>7.2858796296296297E-2</c:v>
                </c:pt>
                <c:pt idx="6134">
                  <c:v>7.2870370370370363E-2</c:v>
                </c:pt>
                <c:pt idx="6135">
                  <c:v>7.2881944444444444E-2</c:v>
                </c:pt>
                <c:pt idx="6136">
                  <c:v>7.289351851851851E-2</c:v>
                </c:pt>
                <c:pt idx="6137">
                  <c:v>7.2905092592592591E-2</c:v>
                </c:pt>
                <c:pt idx="6138">
                  <c:v>7.2916666666666671E-2</c:v>
                </c:pt>
                <c:pt idx="6139">
                  <c:v>7.2928240740740738E-2</c:v>
                </c:pt>
                <c:pt idx="6140">
                  <c:v>7.2939814814814818E-2</c:v>
                </c:pt>
                <c:pt idx="6141">
                  <c:v>7.2951388888888885E-2</c:v>
                </c:pt>
                <c:pt idx="6142">
                  <c:v>7.2962962962962966E-2</c:v>
                </c:pt>
                <c:pt idx="6143">
                  <c:v>7.2974537037037032E-2</c:v>
                </c:pt>
                <c:pt idx="6144">
                  <c:v>7.2986111111111113E-2</c:v>
                </c:pt>
                <c:pt idx="6145">
                  <c:v>7.2997685185185179E-2</c:v>
                </c:pt>
                <c:pt idx="6146">
                  <c:v>7.300925925925926E-2</c:v>
                </c:pt>
                <c:pt idx="6147">
                  <c:v>7.3020833333333326E-2</c:v>
                </c:pt>
                <c:pt idx="6148">
                  <c:v>7.3032407407407407E-2</c:v>
                </c:pt>
                <c:pt idx="6149">
                  <c:v>7.3043981481481488E-2</c:v>
                </c:pt>
                <c:pt idx="6150">
                  <c:v>7.3055555555555554E-2</c:v>
                </c:pt>
                <c:pt idx="6151">
                  <c:v>7.3067129629629635E-2</c:v>
                </c:pt>
                <c:pt idx="6152">
                  <c:v>7.3078703703703715E-2</c:v>
                </c:pt>
                <c:pt idx="6153">
                  <c:v>7.3090277777777782E-2</c:v>
                </c:pt>
                <c:pt idx="6154">
                  <c:v>7.3101851851851848E-2</c:v>
                </c:pt>
                <c:pt idx="6155">
                  <c:v>7.3113425925925915E-2</c:v>
                </c:pt>
                <c:pt idx="6156">
                  <c:v>7.3124999999999996E-2</c:v>
                </c:pt>
                <c:pt idx="6157">
                  <c:v>7.3136574074074076E-2</c:v>
                </c:pt>
                <c:pt idx="6158">
                  <c:v>7.3148148148148143E-2</c:v>
                </c:pt>
                <c:pt idx="6159">
                  <c:v>7.3159722222222223E-2</c:v>
                </c:pt>
                <c:pt idx="6160">
                  <c:v>7.3171296296296304E-2</c:v>
                </c:pt>
                <c:pt idx="6161">
                  <c:v>7.318287037037037E-2</c:v>
                </c:pt>
                <c:pt idx="6162">
                  <c:v>7.3194444444444437E-2</c:v>
                </c:pt>
                <c:pt idx="6163">
                  <c:v>7.3206018518518517E-2</c:v>
                </c:pt>
                <c:pt idx="6164">
                  <c:v>7.3217592592592584E-2</c:v>
                </c:pt>
                <c:pt idx="6165">
                  <c:v>7.3229166666666665E-2</c:v>
                </c:pt>
                <c:pt idx="6166">
                  <c:v>7.3240740740740731E-2</c:v>
                </c:pt>
                <c:pt idx="6167">
                  <c:v>7.3252314814814812E-2</c:v>
                </c:pt>
                <c:pt idx="6168">
                  <c:v>7.3263888888888892E-2</c:v>
                </c:pt>
                <c:pt idx="6169">
                  <c:v>7.3275462962962959E-2</c:v>
                </c:pt>
                <c:pt idx="6170">
                  <c:v>7.3287037037037039E-2</c:v>
                </c:pt>
                <c:pt idx="6171">
                  <c:v>7.329861111111112E-2</c:v>
                </c:pt>
                <c:pt idx="6172">
                  <c:v>7.3310185185185187E-2</c:v>
                </c:pt>
                <c:pt idx="6173">
                  <c:v>7.3321759259259267E-2</c:v>
                </c:pt>
                <c:pt idx="6174">
                  <c:v>7.3333333333333334E-2</c:v>
                </c:pt>
                <c:pt idx="6175">
                  <c:v>7.3344907407407414E-2</c:v>
                </c:pt>
                <c:pt idx="6176">
                  <c:v>7.3356481481481481E-2</c:v>
                </c:pt>
                <c:pt idx="6177">
                  <c:v>7.3368055555555547E-2</c:v>
                </c:pt>
                <c:pt idx="6178">
                  <c:v>7.3379629629629628E-2</c:v>
                </c:pt>
                <c:pt idx="6179">
                  <c:v>7.3391203703703708E-2</c:v>
                </c:pt>
                <c:pt idx="6180">
                  <c:v>7.3402777777777775E-2</c:v>
                </c:pt>
                <c:pt idx="6181">
                  <c:v>7.3414351851851856E-2</c:v>
                </c:pt>
                <c:pt idx="6182">
                  <c:v>7.3425925925925936E-2</c:v>
                </c:pt>
                <c:pt idx="6183">
                  <c:v>7.3437500000000003E-2</c:v>
                </c:pt>
                <c:pt idx="6184">
                  <c:v>7.3449074074074069E-2</c:v>
                </c:pt>
                <c:pt idx="6185">
                  <c:v>7.3460648148148136E-2</c:v>
                </c:pt>
                <c:pt idx="6186">
                  <c:v>7.3472222222222217E-2</c:v>
                </c:pt>
                <c:pt idx="6187">
                  <c:v>7.3483796296296297E-2</c:v>
                </c:pt>
                <c:pt idx="6188">
                  <c:v>7.3495370370370364E-2</c:v>
                </c:pt>
                <c:pt idx="6189">
                  <c:v>7.3506944444444444E-2</c:v>
                </c:pt>
                <c:pt idx="6190">
                  <c:v>7.3518518518518525E-2</c:v>
                </c:pt>
                <c:pt idx="6191">
                  <c:v>7.3530092592592591E-2</c:v>
                </c:pt>
                <c:pt idx="6192">
                  <c:v>7.3541666666666672E-2</c:v>
                </c:pt>
                <c:pt idx="6193">
                  <c:v>7.3553240740740738E-2</c:v>
                </c:pt>
                <c:pt idx="6194">
                  <c:v>7.3564814814814819E-2</c:v>
                </c:pt>
                <c:pt idx="6195">
                  <c:v>7.3576388888888886E-2</c:v>
                </c:pt>
                <c:pt idx="6196">
                  <c:v>7.3587962962962966E-2</c:v>
                </c:pt>
                <c:pt idx="6197">
                  <c:v>7.3599537037037033E-2</c:v>
                </c:pt>
                <c:pt idx="6198">
                  <c:v>7.3611111111111113E-2</c:v>
                </c:pt>
                <c:pt idx="6199">
                  <c:v>7.362268518518518E-2</c:v>
                </c:pt>
                <c:pt idx="6200">
                  <c:v>7.363425925925926E-2</c:v>
                </c:pt>
                <c:pt idx="6201">
                  <c:v>7.3645833333333341E-2</c:v>
                </c:pt>
                <c:pt idx="6202">
                  <c:v>7.3657407407407408E-2</c:v>
                </c:pt>
                <c:pt idx="6203">
                  <c:v>7.3668981481481488E-2</c:v>
                </c:pt>
                <c:pt idx="6204">
                  <c:v>7.3680555555555555E-2</c:v>
                </c:pt>
                <c:pt idx="6205">
                  <c:v>7.3692129629629635E-2</c:v>
                </c:pt>
                <c:pt idx="6206">
                  <c:v>7.3703703703703702E-2</c:v>
                </c:pt>
                <c:pt idx="6207">
                  <c:v>7.3715277777777768E-2</c:v>
                </c:pt>
                <c:pt idx="6208">
                  <c:v>7.3726851851851849E-2</c:v>
                </c:pt>
                <c:pt idx="6209">
                  <c:v>7.3738425925925929E-2</c:v>
                </c:pt>
                <c:pt idx="6210">
                  <c:v>7.3749999999999996E-2</c:v>
                </c:pt>
                <c:pt idx="6211">
                  <c:v>7.3761574074074077E-2</c:v>
                </c:pt>
                <c:pt idx="6212">
                  <c:v>7.3773148148148157E-2</c:v>
                </c:pt>
                <c:pt idx="6213">
                  <c:v>7.3784722222222224E-2</c:v>
                </c:pt>
                <c:pt idx="6214">
                  <c:v>7.379629629629629E-2</c:v>
                </c:pt>
                <c:pt idx="6215">
                  <c:v>7.3807870370370371E-2</c:v>
                </c:pt>
                <c:pt idx="6216">
                  <c:v>7.3819444444444438E-2</c:v>
                </c:pt>
                <c:pt idx="6217">
                  <c:v>7.3831018518518518E-2</c:v>
                </c:pt>
                <c:pt idx="6218">
                  <c:v>7.3842592592592585E-2</c:v>
                </c:pt>
                <c:pt idx="6219">
                  <c:v>7.3854166666666665E-2</c:v>
                </c:pt>
                <c:pt idx="6220">
                  <c:v>7.3865740740740746E-2</c:v>
                </c:pt>
                <c:pt idx="6221">
                  <c:v>7.3877314814814812E-2</c:v>
                </c:pt>
                <c:pt idx="6222">
                  <c:v>7.3888888888888893E-2</c:v>
                </c:pt>
                <c:pt idx="6223">
                  <c:v>7.3900462962962959E-2</c:v>
                </c:pt>
                <c:pt idx="6224">
                  <c:v>7.391203703703704E-2</c:v>
                </c:pt>
                <c:pt idx="6225">
                  <c:v>7.3923611111111107E-2</c:v>
                </c:pt>
                <c:pt idx="6226">
                  <c:v>7.3935185185185187E-2</c:v>
                </c:pt>
                <c:pt idx="6227">
                  <c:v>7.3946759259259254E-2</c:v>
                </c:pt>
                <c:pt idx="6228">
                  <c:v>7.3958333333333334E-2</c:v>
                </c:pt>
                <c:pt idx="6229">
                  <c:v>7.3969907407407401E-2</c:v>
                </c:pt>
                <c:pt idx="6230">
                  <c:v>7.3981481481481481E-2</c:v>
                </c:pt>
                <c:pt idx="6231">
                  <c:v>7.3993055555555562E-2</c:v>
                </c:pt>
                <c:pt idx="6232">
                  <c:v>7.4004629629629629E-2</c:v>
                </c:pt>
                <c:pt idx="6233">
                  <c:v>7.4016203703703709E-2</c:v>
                </c:pt>
                <c:pt idx="6234">
                  <c:v>7.402777777777779E-2</c:v>
                </c:pt>
                <c:pt idx="6235">
                  <c:v>7.4039351851851856E-2</c:v>
                </c:pt>
                <c:pt idx="6236">
                  <c:v>7.4050925925925923E-2</c:v>
                </c:pt>
                <c:pt idx="6237">
                  <c:v>7.4062499999999989E-2</c:v>
                </c:pt>
                <c:pt idx="6238">
                  <c:v>7.407407407407407E-2</c:v>
                </c:pt>
                <c:pt idx="6239">
                  <c:v>7.408564814814815E-2</c:v>
                </c:pt>
                <c:pt idx="6240">
                  <c:v>7.4097222222222217E-2</c:v>
                </c:pt>
                <c:pt idx="6241">
                  <c:v>7.4108796296296298E-2</c:v>
                </c:pt>
                <c:pt idx="6242">
                  <c:v>7.4120370370370378E-2</c:v>
                </c:pt>
                <c:pt idx="6243">
                  <c:v>7.4131944444444445E-2</c:v>
                </c:pt>
                <c:pt idx="6244">
                  <c:v>7.4143518518518511E-2</c:v>
                </c:pt>
                <c:pt idx="6245">
                  <c:v>7.4155092592592592E-2</c:v>
                </c:pt>
                <c:pt idx="6246">
                  <c:v>7.4166666666666659E-2</c:v>
                </c:pt>
                <c:pt idx="6247">
                  <c:v>7.4178240740740739E-2</c:v>
                </c:pt>
                <c:pt idx="6248">
                  <c:v>7.4189814814814806E-2</c:v>
                </c:pt>
                <c:pt idx="6249">
                  <c:v>7.4201388888888886E-2</c:v>
                </c:pt>
                <c:pt idx="6250">
                  <c:v>7.4212962962962967E-2</c:v>
                </c:pt>
                <c:pt idx="6251">
                  <c:v>7.4224537037037033E-2</c:v>
                </c:pt>
                <c:pt idx="6252">
                  <c:v>7.4236111111111114E-2</c:v>
                </c:pt>
                <c:pt idx="6253">
                  <c:v>7.4247685185185194E-2</c:v>
                </c:pt>
                <c:pt idx="6254">
                  <c:v>7.4259259259259261E-2</c:v>
                </c:pt>
                <c:pt idx="6255">
                  <c:v>7.4270833333333341E-2</c:v>
                </c:pt>
                <c:pt idx="6256">
                  <c:v>7.4282407407407408E-2</c:v>
                </c:pt>
                <c:pt idx="6257">
                  <c:v>7.4293981481481489E-2</c:v>
                </c:pt>
                <c:pt idx="6258">
                  <c:v>7.4305555555555555E-2</c:v>
                </c:pt>
                <c:pt idx="6259">
                  <c:v>7.4317129629629622E-2</c:v>
                </c:pt>
                <c:pt idx="6260">
                  <c:v>7.4328703703703702E-2</c:v>
                </c:pt>
                <c:pt idx="6261">
                  <c:v>7.4340277777777783E-2</c:v>
                </c:pt>
                <c:pt idx="6262">
                  <c:v>7.435185185185185E-2</c:v>
                </c:pt>
                <c:pt idx="6263">
                  <c:v>7.436342592592593E-2</c:v>
                </c:pt>
                <c:pt idx="6264">
                  <c:v>7.4375000000000011E-2</c:v>
                </c:pt>
                <c:pt idx="6265">
                  <c:v>7.4386574074074077E-2</c:v>
                </c:pt>
                <c:pt idx="6266">
                  <c:v>7.4398148148148144E-2</c:v>
                </c:pt>
                <c:pt idx="6267">
                  <c:v>7.440972222222221E-2</c:v>
                </c:pt>
                <c:pt idx="6268">
                  <c:v>7.4421296296296291E-2</c:v>
                </c:pt>
                <c:pt idx="6269">
                  <c:v>7.4432870370370371E-2</c:v>
                </c:pt>
                <c:pt idx="6270">
                  <c:v>7.4444444444444438E-2</c:v>
                </c:pt>
                <c:pt idx="6271">
                  <c:v>7.4456018518518519E-2</c:v>
                </c:pt>
                <c:pt idx="6272">
                  <c:v>7.4467592592592599E-2</c:v>
                </c:pt>
                <c:pt idx="6273">
                  <c:v>7.4479166666666666E-2</c:v>
                </c:pt>
                <c:pt idx="6274">
                  <c:v>7.4490740740740746E-2</c:v>
                </c:pt>
                <c:pt idx="6275">
                  <c:v>7.4502314814814813E-2</c:v>
                </c:pt>
                <c:pt idx="6276">
                  <c:v>7.4513888888888893E-2</c:v>
                </c:pt>
                <c:pt idx="6277">
                  <c:v>7.452546296296296E-2</c:v>
                </c:pt>
                <c:pt idx="6278">
                  <c:v>7.4537037037037041E-2</c:v>
                </c:pt>
                <c:pt idx="6279">
                  <c:v>7.4548611111111107E-2</c:v>
                </c:pt>
                <c:pt idx="6280">
                  <c:v>7.4560185185185188E-2</c:v>
                </c:pt>
                <c:pt idx="6281">
                  <c:v>7.4571759259259254E-2</c:v>
                </c:pt>
                <c:pt idx="6282">
                  <c:v>7.4583333333333335E-2</c:v>
                </c:pt>
                <c:pt idx="6283">
                  <c:v>7.4594907407407415E-2</c:v>
                </c:pt>
                <c:pt idx="6284">
                  <c:v>7.4606481481481482E-2</c:v>
                </c:pt>
                <c:pt idx="6285">
                  <c:v>7.4618055555555562E-2</c:v>
                </c:pt>
                <c:pt idx="6286">
                  <c:v>7.4629629629629629E-2</c:v>
                </c:pt>
                <c:pt idx="6287">
                  <c:v>7.464120370370371E-2</c:v>
                </c:pt>
                <c:pt idx="6288">
                  <c:v>7.4652777777777776E-2</c:v>
                </c:pt>
                <c:pt idx="6289">
                  <c:v>7.4664351851851843E-2</c:v>
                </c:pt>
                <c:pt idx="6290">
                  <c:v>7.4675925925925923E-2</c:v>
                </c:pt>
                <c:pt idx="6291">
                  <c:v>7.4687500000000004E-2</c:v>
                </c:pt>
                <c:pt idx="6292">
                  <c:v>7.4699074074074071E-2</c:v>
                </c:pt>
                <c:pt idx="6293">
                  <c:v>7.4710648148148151E-2</c:v>
                </c:pt>
                <c:pt idx="6294">
                  <c:v>7.4722222222222232E-2</c:v>
                </c:pt>
                <c:pt idx="6295">
                  <c:v>7.4733796296296298E-2</c:v>
                </c:pt>
                <c:pt idx="6296">
                  <c:v>7.4745370370370365E-2</c:v>
                </c:pt>
                <c:pt idx="6297">
                  <c:v>7.4756944444444445E-2</c:v>
                </c:pt>
                <c:pt idx="6298">
                  <c:v>7.4768518518518512E-2</c:v>
                </c:pt>
                <c:pt idx="6299">
                  <c:v>7.4780092592592592E-2</c:v>
                </c:pt>
                <c:pt idx="6300">
                  <c:v>7.4791666666666659E-2</c:v>
                </c:pt>
                <c:pt idx="6301">
                  <c:v>7.480324074074074E-2</c:v>
                </c:pt>
                <c:pt idx="6302">
                  <c:v>7.481481481481482E-2</c:v>
                </c:pt>
                <c:pt idx="6303">
                  <c:v>7.4826388888888887E-2</c:v>
                </c:pt>
                <c:pt idx="6304">
                  <c:v>7.4837962962962967E-2</c:v>
                </c:pt>
                <c:pt idx="6305">
                  <c:v>7.4849537037037034E-2</c:v>
                </c:pt>
                <c:pt idx="6306">
                  <c:v>7.4861111111111114E-2</c:v>
                </c:pt>
                <c:pt idx="6307">
                  <c:v>7.4872685185185181E-2</c:v>
                </c:pt>
                <c:pt idx="6308">
                  <c:v>7.4884259259259262E-2</c:v>
                </c:pt>
                <c:pt idx="6309">
                  <c:v>7.4895833333333328E-2</c:v>
                </c:pt>
                <c:pt idx="6310">
                  <c:v>7.4907407407407409E-2</c:v>
                </c:pt>
                <c:pt idx="6311">
                  <c:v>7.4918981481481475E-2</c:v>
                </c:pt>
                <c:pt idx="6312">
                  <c:v>7.4930555555555556E-2</c:v>
                </c:pt>
                <c:pt idx="6313">
                  <c:v>7.4942129629629636E-2</c:v>
                </c:pt>
                <c:pt idx="6314">
                  <c:v>7.4953703703703703E-2</c:v>
                </c:pt>
                <c:pt idx="6315">
                  <c:v>7.4965277777777783E-2</c:v>
                </c:pt>
                <c:pt idx="6316">
                  <c:v>7.4976851851851864E-2</c:v>
                </c:pt>
                <c:pt idx="6317">
                  <c:v>7.4988425925925931E-2</c:v>
                </c:pt>
                <c:pt idx="6318">
                  <c:v>7.4999999999999997E-2</c:v>
                </c:pt>
                <c:pt idx="6319">
                  <c:v>7.5011574074074064E-2</c:v>
                </c:pt>
                <c:pt idx="6320">
                  <c:v>7.5023148148148144E-2</c:v>
                </c:pt>
                <c:pt idx="6321">
                  <c:v>7.5034722222222225E-2</c:v>
                </c:pt>
                <c:pt idx="6322">
                  <c:v>7.5046296296296292E-2</c:v>
                </c:pt>
                <c:pt idx="6323">
                  <c:v>7.5057870370370372E-2</c:v>
                </c:pt>
                <c:pt idx="6324">
                  <c:v>7.5069444444444453E-2</c:v>
                </c:pt>
                <c:pt idx="6325">
                  <c:v>7.5081018518518519E-2</c:v>
                </c:pt>
                <c:pt idx="6326">
                  <c:v>7.5092592592592586E-2</c:v>
                </c:pt>
                <c:pt idx="6327">
                  <c:v>7.5104166666666666E-2</c:v>
                </c:pt>
                <c:pt idx="6328">
                  <c:v>7.5115740740740733E-2</c:v>
                </c:pt>
                <c:pt idx="6329">
                  <c:v>7.5127314814814813E-2</c:v>
                </c:pt>
                <c:pt idx="6330">
                  <c:v>7.513888888888888E-2</c:v>
                </c:pt>
                <c:pt idx="6331">
                  <c:v>7.5150462962962961E-2</c:v>
                </c:pt>
                <c:pt idx="6332">
                  <c:v>7.5162037037037041E-2</c:v>
                </c:pt>
                <c:pt idx="6333">
                  <c:v>7.5173611111111108E-2</c:v>
                </c:pt>
                <c:pt idx="6334">
                  <c:v>7.5185185185185188E-2</c:v>
                </c:pt>
                <c:pt idx="6335">
                  <c:v>7.5196759259259269E-2</c:v>
                </c:pt>
                <c:pt idx="6336">
                  <c:v>7.5208333333333335E-2</c:v>
                </c:pt>
                <c:pt idx="6337">
                  <c:v>7.5219907407407416E-2</c:v>
                </c:pt>
                <c:pt idx="6338">
                  <c:v>7.5231481481481483E-2</c:v>
                </c:pt>
                <c:pt idx="6339">
                  <c:v>7.5243055555555563E-2</c:v>
                </c:pt>
                <c:pt idx="6340">
                  <c:v>7.525462962962963E-2</c:v>
                </c:pt>
                <c:pt idx="6341">
                  <c:v>7.5266203703703696E-2</c:v>
                </c:pt>
                <c:pt idx="6342">
                  <c:v>7.5277777777777777E-2</c:v>
                </c:pt>
                <c:pt idx="6343">
                  <c:v>7.5289351851851857E-2</c:v>
                </c:pt>
                <c:pt idx="6344">
                  <c:v>7.5300925925925924E-2</c:v>
                </c:pt>
                <c:pt idx="6345">
                  <c:v>7.5312500000000004E-2</c:v>
                </c:pt>
                <c:pt idx="6346">
                  <c:v>7.5324074074074085E-2</c:v>
                </c:pt>
                <c:pt idx="6347">
                  <c:v>7.5335648148148152E-2</c:v>
                </c:pt>
                <c:pt idx="6348">
                  <c:v>7.5347222222222218E-2</c:v>
                </c:pt>
                <c:pt idx="6349">
                  <c:v>7.5358796296296285E-2</c:v>
                </c:pt>
                <c:pt idx="6350">
                  <c:v>7.5370370370370365E-2</c:v>
                </c:pt>
                <c:pt idx="6351">
                  <c:v>7.5381944444444446E-2</c:v>
                </c:pt>
                <c:pt idx="6352">
                  <c:v>7.5393518518518512E-2</c:v>
                </c:pt>
                <c:pt idx="6353">
                  <c:v>7.5405092592592593E-2</c:v>
                </c:pt>
                <c:pt idx="6354">
                  <c:v>7.5416666666666674E-2</c:v>
                </c:pt>
                <c:pt idx="6355">
                  <c:v>7.542824074074074E-2</c:v>
                </c:pt>
                <c:pt idx="6356">
                  <c:v>7.5439814814814821E-2</c:v>
                </c:pt>
                <c:pt idx="6357">
                  <c:v>7.5451388888888887E-2</c:v>
                </c:pt>
                <c:pt idx="6358">
                  <c:v>7.5462962962962968E-2</c:v>
                </c:pt>
                <c:pt idx="6359">
                  <c:v>7.5474537037037034E-2</c:v>
                </c:pt>
                <c:pt idx="6360">
                  <c:v>7.5486111111111115E-2</c:v>
                </c:pt>
                <c:pt idx="6361">
                  <c:v>7.5497685185185182E-2</c:v>
                </c:pt>
                <c:pt idx="6362">
                  <c:v>7.5509259259259262E-2</c:v>
                </c:pt>
                <c:pt idx="6363">
                  <c:v>7.5520833333333329E-2</c:v>
                </c:pt>
                <c:pt idx="6364">
                  <c:v>7.5532407407407409E-2</c:v>
                </c:pt>
                <c:pt idx="6365">
                  <c:v>7.554398148148149E-2</c:v>
                </c:pt>
                <c:pt idx="6366">
                  <c:v>7.5555555555555556E-2</c:v>
                </c:pt>
                <c:pt idx="6367">
                  <c:v>7.5567129629629637E-2</c:v>
                </c:pt>
                <c:pt idx="6368">
                  <c:v>7.5578703703703703E-2</c:v>
                </c:pt>
                <c:pt idx="6369">
                  <c:v>7.5590277777777784E-2</c:v>
                </c:pt>
                <c:pt idx="6370">
                  <c:v>7.5601851851851851E-2</c:v>
                </c:pt>
                <c:pt idx="6371">
                  <c:v>7.5613425925925917E-2</c:v>
                </c:pt>
                <c:pt idx="6372">
                  <c:v>7.5624999999999998E-2</c:v>
                </c:pt>
                <c:pt idx="6373">
                  <c:v>7.5636574074074078E-2</c:v>
                </c:pt>
                <c:pt idx="6374">
                  <c:v>7.5648148148148145E-2</c:v>
                </c:pt>
                <c:pt idx="6375">
                  <c:v>7.5659722222222225E-2</c:v>
                </c:pt>
                <c:pt idx="6376">
                  <c:v>7.5671296296296306E-2</c:v>
                </c:pt>
                <c:pt idx="6377">
                  <c:v>7.5682870370370373E-2</c:v>
                </c:pt>
                <c:pt idx="6378">
                  <c:v>7.5694444444444439E-2</c:v>
                </c:pt>
                <c:pt idx="6379">
                  <c:v>7.570601851851852E-2</c:v>
                </c:pt>
                <c:pt idx="6380">
                  <c:v>7.5717592592592586E-2</c:v>
                </c:pt>
                <c:pt idx="6381">
                  <c:v>7.5729166666666667E-2</c:v>
                </c:pt>
                <c:pt idx="6382">
                  <c:v>7.5740740740740733E-2</c:v>
                </c:pt>
                <c:pt idx="6383">
                  <c:v>7.5752314814814814E-2</c:v>
                </c:pt>
                <c:pt idx="6384">
                  <c:v>7.5763888888888895E-2</c:v>
                </c:pt>
                <c:pt idx="6385">
                  <c:v>7.5775462962962961E-2</c:v>
                </c:pt>
                <c:pt idx="6386">
                  <c:v>7.5787037037037042E-2</c:v>
                </c:pt>
                <c:pt idx="6387">
                  <c:v>7.5798611111111108E-2</c:v>
                </c:pt>
                <c:pt idx="6388">
                  <c:v>7.5810185185185189E-2</c:v>
                </c:pt>
                <c:pt idx="6389">
                  <c:v>7.5821759259259255E-2</c:v>
                </c:pt>
                <c:pt idx="6390">
                  <c:v>7.5833333333333336E-2</c:v>
                </c:pt>
                <c:pt idx="6391">
                  <c:v>7.5844907407407403E-2</c:v>
                </c:pt>
                <c:pt idx="6392">
                  <c:v>7.5856481481481483E-2</c:v>
                </c:pt>
                <c:pt idx="6393">
                  <c:v>7.586805555555555E-2</c:v>
                </c:pt>
                <c:pt idx="6394">
                  <c:v>7.587962962962963E-2</c:v>
                </c:pt>
                <c:pt idx="6395">
                  <c:v>7.5891203703703711E-2</c:v>
                </c:pt>
                <c:pt idx="6396">
                  <c:v>7.5902777777777777E-2</c:v>
                </c:pt>
                <c:pt idx="6397">
                  <c:v>7.5914351851851858E-2</c:v>
                </c:pt>
                <c:pt idx="6398">
                  <c:v>7.5925925925925938E-2</c:v>
                </c:pt>
                <c:pt idx="6399">
                  <c:v>7.5937500000000005E-2</c:v>
                </c:pt>
                <c:pt idx="6400">
                  <c:v>7.5949074074074072E-2</c:v>
                </c:pt>
                <c:pt idx="6401">
                  <c:v>7.5960648148148138E-2</c:v>
                </c:pt>
                <c:pt idx="6402">
                  <c:v>7.5972222222222219E-2</c:v>
                </c:pt>
                <c:pt idx="6403">
                  <c:v>7.5983796296296299E-2</c:v>
                </c:pt>
                <c:pt idx="6404">
                  <c:v>7.5995370370370366E-2</c:v>
                </c:pt>
                <c:pt idx="6405">
                  <c:v>7.6006944444444446E-2</c:v>
                </c:pt>
                <c:pt idx="6406">
                  <c:v>7.6018518518518527E-2</c:v>
                </c:pt>
                <c:pt idx="6407">
                  <c:v>7.6030092592592594E-2</c:v>
                </c:pt>
                <c:pt idx="6408">
                  <c:v>7.604166666666666E-2</c:v>
                </c:pt>
                <c:pt idx="6409">
                  <c:v>7.6053240740740741E-2</c:v>
                </c:pt>
                <c:pt idx="6410">
                  <c:v>7.6064814814814807E-2</c:v>
                </c:pt>
                <c:pt idx="6411">
                  <c:v>7.6076388888888888E-2</c:v>
                </c:pt>
                <c:pt idx="6412">
                  <c:v>7.6087962962962954E-2</c:v>
                </c:pt>
                <c:pt idx="6413">
                  <c:v>7.6099537037037035E-2</c:v>
                </c:pt>
                <c:pt idx="6414">
                  <c:v>7.6111111111111115E-2</c:v>
                </c:pt>
                <c:pt idx="6415">
                  <c:v>7.6122685185185182E-2</c:v>
                </c:pt>
                <c:pt idx="6416">
                  <c:v>7.6134259259259263E-2</c:v>
                </c:pt>
                <c:pt idx="6417">
                  <c:v>7.6145833333333343E-2</c:v>
                </c:pt>
                <c:pt idx="6418">
                  <c:v>7.615740740740741E-2</c:v>
                </c:pt>
                <c:pt idx="6419">
                  <c:v>7.6168981481481476E-2</c:v>
                </c:pt>
                <c:pt idx="6420">
                  <c:v>7.6180555555555557E-2</c:v>
                </c:pt>
                <c:pt idx="6421">
                  <c:v>7.6192129629629637E-2</c:v>
                </c:pt>
                <c:pt idx="6422">
                  <c:v>7.6203703703703704E-2</c:v>
                </c:pt>
                <c:pt idx="6423">
                  <c:v>7.6215277777777771E-2</c:v>
                </c:pt>
                <c:pt idx="6424">
                  <c:v>7.6226851851851851E-2</c:v>
                </c:pt>
                <c:pt idx="6425">
                  <c:v>7.6238425925925932E-2</c:v>
                </c:pt>
                <c:pt idx="6426">
                  <c:v>7.6249999999999998E-2</c:v>
                </c:pt>
                <c:pt idx="6427">
                  <c:v>7.6261574074074079E-2</c:v>
                </c:pt>
                <c:pt idx="6428">
                  <c:v>7.6273148148148159E-2</c:v>
                </c:pt>
                <c:pt idx="6429">
                  <c:v>7.6284722222222226E-2</c:v>
                </c:pt>
                <c:pt idx="6430">
                  <c:v>7.6296296296296293E-2</c:v>
                </c:pt>
                <c:pt idx="6431">
                  <c:v>7.6307870370370359E-2</c:v>
                </c:pt>
                <c:pt idx="6432">
                  <c:v>7.631944444444444E-2</c:v>
                </c:pt>
                <c:pt idx="6433">
                  <c:v>7.633101851851852E-2</c:v>
                </c:pt>
                <c:pt idx="6434">
                  <c:v>7.6342592592592587E-2</c:v>
                </c:pt>
                <c:pt idx="6435">
                  <c:v>7.6354166666666667E-2</c:v>
                </c:pt>
                <c:pt idx="6436">
                  <c:v>7.6365740740740748E-2</c:v>
                </c:pt>
                <c:pt idx="6437">
                  <c:v>7.6377314814814815E-2</c:v>
                </c:pt>
                <c:pt idx="6438">
                  <c:v>7.6388888888888895E-2</c:v>
                </c:pt>
                <c:pt idx="6439">
                  <c:v>7.6400462962962962E-2</c:v>
                </c:pt>
                <c:pt idx="6440">
                  <c:v>7.6412037037037042E-2</c:v>
                </c:pt>
                <c:pt idx="6441">
                  <c:v>7.6423611111111109E-2</c:v>
                </c:pt>
                <c:pt idx="6442">
                  <c:v>7.6435185185185189E-2</c:v>
                </c:pt>
                <c:pt idx="6443">
                  <c:v>7.6446759259259256E-2</c:v>
                </c:pt>
                <c:pt idx="6444">
                  <c:v>7.6458333333333336E-2</c:v>
                </c:pt>
                <c:pt idx="6445">
                  <c:v>7.6469907407407403E-2</c:v>
                </c:pt>
                <c:pt idx="6446">
                  <c:v>7.6481481481481484E-2</c:v>
                </c:pt>
                <c:pt idx="6447">
                  <c:v>7.6493055555555564E-2</c:v>
                </c:pt>
                <c:pt idx="6448">
                  <c:v>7.6504629629629631E-2</c:v>
                </c:pt>
                <c:pt idx="6449">
                  <c:v>7.6516203703703697E-2</c:v>
                </c:pt>
                <c:pt idx="6450">
                  <c:v>7.6527777777777778E-2</c:v>
                </c:pt>
                <c:pt idx="6451">
                  <c:v>7.6539351851851858E-2</c:v>
                </c:pt>
                <c:pt idx="6452">
                  <c:v>7.6550925925925925E-2</c:v>
                </c:pt>
                <c:pt idx="6453">
                  <c:v>7.6562499999999992E-2</c:v>
                </c:pt>
                <c:pt idx="6454">
                  <c:v>7.6574074074074072E-2</c:v>
                </c:pt>
                <c:pt idx="6455">
                  <c:v>7.6585648148148153E-2</c:v>
                </c:pt>
                <c:pt idx="6456">
                  <c:v>7.6597222222222219E-2</c:v>
                </c:pt>
                <c:pt idx="6457">
                  <c:v>7.66087962962963E-2</c:v>
                </c:pt>
                <c:pt idx="6458">
                  <c:v>7.662037037037038E-2</c:v>
                </c:pt>
                <c:pt idx="6459">
                  <c:v>7.6631944444444447E-2</c:v>
                </c:pt>
                <c:pt idx="6460">
                  <c:v>7.6643518518518514E-2</c:v>
                </c:pt>
                <c:pt idx="6461">
                  <c:v>7.6655092592592594E-2</c:v>
                </c:pt>
                <c:pt idx="6462">
                  <c:v>7.6666666666666661E-2</c:v>
                </c:pt>
                <c:pt idx="6463">
                  <c:v>7.6678240740740741E-2</c:v>
                </c:pt>
                <c:pt idx="6464">
                  <c:v>7.6689814814814808E-2</c:v>
                </c:pt>
                <c:pt idx="6465">
                  <c:v>7.6701388888888888E-2</c:v>
                </c:pt>
                <c:pt idx="6466">
                  <c:v>7.6712962962962969E-2</c:v>
                </c:pt>
                <c:pt idx="6467">
                  <c:v>7.6724537037037036E-2</c:v>
                </c:pt>
                <c:pt idx="6468">
                  <c:v>7.6736111111111116E-2</c:v>
                </c:pt>
                <c:pt idx="6469">
                  <c:v>7.6747685185185183E-2</c:v>
                </c:pt>
                <c:pt idx="6470">
                  <c:v>7.6759259259259263E-2</c:v>
                </c:pt>
                <c:pt idx="6471">
                  <c:v>7.677083333333333E-2</c:v>
                </c:pt>
                <c:pt idx="6472">
                  <c:v>7.678240740740741E-2</c:v>
                </c:pt>
                <c:pt idx="6473">
                  <c:v>7.6793981481481477E-2</c:v>
                </c:pt>
                <c:pt idx="6474">
                  <c:v>7.6805555555555557E-2</c:v>
                </c:pt>
                <c:pt idx="6475">
                  <c:v>7.6817129629629624E-2</c:v>
                </c:pt>
                <c:pt idx="6476">
                  <c:v>7.6828703703703705E-2</c:v>
                </c:pt>
                <c:pt idx="6477">
                  <c:v>7.6840277777777785E-2</c:v>
                </c:pt>
                <c:pt idx="6478">
                  <c:v>7.6851851851851852E-2</c:v>
                </c:pt>
                <c:pt idx="6479">
                  <c:v>7.6863425925925918E-2</c:v>
                </c:pt>
                <c:pt idx="6480">
                  <c:v>7.6875000000000013E-2</c:v>
                </c:pt>
                <c:pt idx="6481">
                  <c:v>7.6886574074074079E-2</c:v>
                </c:pt>
                <c:pt idx="6482">
                  <c:v>7.6898148148148146E-2</c:v>
                </c:pt>
                <c:pt idx="6483">
                  <c:v>7.6909722222222213E-2</c:v>
                </c:pt>
                <c:pt idx="6484">
                  <c:v>7.6921296296296293E-2</c:v>
                </c:pt>
                <c:pt idx="6485">
                  <c:v>7.6932870370370374E-2</c:v>
                </c:pt>
                <c:pt idx="6486">
                  <c:v>7.694444444444444E-2</c:v>
                </c:pt>
                <c:pt idx="6487">
                  <c:v>7.6956018518518521E-2</c:v>
                </c:pt>
                <c:pt idx="6488">
                  <c:v>7.6967592592592601E-2</c:v>
                </c:pt>
                <c:pt idx="6489">
                  <c:v>7.6979166666666668E-2</c:v>
                </c:pt>
                <c:pt idx="6490">
                  <c:v>7.6990740740740735E-2</c:v>
                </c:pt>
                <c:pt idx="6491">
                  <c:v>7.7002314814814815E-2</c:v>
                </c:pt>
                <c:pt idx="6492">
                  <c:v>7.7013888888888882E-2</c:v>
                </c:pt>
                <c:pt idx="6493">
                  <c:v>7.7025462962962962E-2</c:v>
                </c:pt>
                <c:pt idx="6494">
                  <c:v>7.7037037037037029E-2</c:v>
                </c:pt>
                <c:pt idx="6495">
                  <c:v>7.7048611111111109E-2</c:v>
                </c:pt>
                <c:pt idx="6496">
                  <c:v>7.706018518518519E-2</c:v>
                </c:pt>
                <c:pt idx="6497">
                  <c:v>7.7071759259259257E-2</c:v>
                </c:pt>
                <c:pt idx="6498">
                  <c:v>7.7083333333333337E-2</c:v>
                </c:pt>
                <c:pt idx="6499">
                  <c:v>7.7094907407407418E-2</c:v>
                </c:pt>
                <c:pt idx="6500">
                  <c:v>7.7094907407407418E-2</c:v>
                </c:pt>
                <c:pt idx="6501">
                  <c:v>7.7106481481481484E-2</c:v>
                </c:pt>
                <c:pt idx="6502">
                  <c:v>7.7118055555555551E-2</c:v>
                </c:pt>
                <c:pt idx="6503">
                  <c:v>7.7129629629629631E-2</c:v>
                </c:pt>
                <c:pt idx="6504">
                  <c:v>7.7141203703703712E-2</c:v>
                </c:pt>
                <c:pt idx="6505">
                  <c:v>7.7152777777777778E-2</c:v>
                </c:pt>
                <c:pt idx="6506">
                  <c:v>7.7164351851851845E-2</c:v>
                </c:pt>
                <c:pt idx="6507">
                  <c:v>7.7175925925925926E-2</c:v>
                </c:pt>
                <c:pt idx="6508">
                  <c:v>7.7187500000000006E-2</c:v>
                </c:pt>
                <c:pt idx="6509">
                  <c:v>7.7199074074074073E-2</c:v>
                </c:pt>
                <c:pt idx="6510">
                  <c:v>7.7210648148148139E-2</c:v>
                </c:pt>
                <c:pt idx="6511">
                  <c:v>7.7222222222222234E-2</c:v>
                </c:pt>
                <c:pt idx="6512">
                  <c:v>7.72337962962963E-2</c:v>
                </c:pt>
                <c:pt idx="6513">
                  <c:v>7.7245370370370367E-2</c:v>
                </c:pt>
                <c:pt idx="6514">
                  <c:v>7.7256944444444434E-2</c:v>
                </c:pt>
                <c:pt idx="6515">
                  <c:v>7.7268518518518514E-2</c:v>
                </c:pt>
                <c:pt idx="6516">
                  <c:v>7.7280092592592595E-2</c:v>
                </c:pt>
                <c:pt idx="6517">
                  <c:v>7.7291666666666661E-2</c:v>
                </c:pt>
                <c:pt idx="6518">
                  <c:v>7.7303240740740742E-2</c:v>
                </c:pt>
                <c:pt idx="6519">
                  <c:v>7.7314814814814822E-2</c:v>
                </c:pt>
                <c:pt idx="6520">
                  <c:v>7.7326388888888889E-2</c:v>
                </c:pt>
                <c:pt idx="6521">
                  <c:v>7.7337962962962969E-2</c:v>
                </c:pt>
                <c:pt idx="6522">
                  <c:v>7.7349537037037036E-2</c:v>
                </c:pt>
                <c:pt idx="6523">
                  <c:v>7.7361111111111117E-2</c:v>
                </c:pt>
                <c:pt idx="6524">
                  <c:v>7.7372685185185183E-2</c:v>
                </c:pt>
                <c:pt idx="6525">
                  <c:v>7.738425925925925E-2</c:v>
                </c:pt>
                <c:pt idx="6526">
                  <c:v>7.739583333333333E-2</c:v>
                </c:pt>
                <c:pt idx="6527">
                  <c:v>7.7407407407407411E-2</c:v>
                </c:pt>
                <c:pt idx="6528">
                  <c:v>7.7418981481481478E-2</c:v>
                </c:pt>
                <c:pt idx="6529">
                  <c:v>7.7430555555555558E-2</c:v>
                </c:pt>
                <c:pt idx="6530">
                  <c:v>7.7442129629629639E-2</c:v>
                </c:pt>
                <c:pt idx="6531">
                  <c:v>7.7453703703703705E-2</c:v>
                </c:pt>
                <c:pt idx="6532">
                  <c:v>7.7465277777777772E-2</c:v>
                </c:pt>
                <c:pt idx="6533">
                  <c:v>7.7476851851851852E-2</c:v>
                </c:pt>
                <c:pt idx="6534">
                  <c:v>7.7488425925925933E-2</c:v>
                </c:pt>
                <c:pt idx="6535">
                  <c:v>7.7499999999999999E-2</c:v>
                </c:pt>
                <c:pt idx="6536">
                  <c:v>7.7511574074074066E-2</c:v>
                </c:pt>
                <c:pt idx="6537">
                  <c:v>7.7523148148148147E-2</c:v>
                </c:pt>
                <c:pt idx="6538">
                  <c:v>7.7534722222222227E-2</c:v>
                </c:pt>
                <c:pt idx="6539">
                  <c:v>7.7546296296296294E-2</c:v>
                </c:pt>
                <c:pt idx="6540">
                  <c:v>7.7557870370370374E-2</c:v>
                </c:pt>
                <c:pt idx="6541">
                  <c:v>7.7569444444444455E-2</c:v>
                </c:pt>
                <c:pt idx="6542">
                  <c:v>7.7581018518518521E-2</c:v>
                </c:pt>
                <c:pt idx="6543">
                  <c:v>7.7592592592592588E-2</c:v>
                </c:pt>
                <c:pt idx="6544">
                  <c:v>7.7604166666666669E-2</c:v>
                </c:pt>
                <c:pt idx="6545">
                  <c:v>7.7615740740740735E-2</c:v>
                </c:pt>
                <c:pt idx="6546">
                  <c:v>7.7627314814814816E-2</c:v>
                </c:pt>
                <c:pt idx="6547">
                  <c:v>7.7638888888888882E-2</c:v>
                </c:pt>
                <c:pt idx="6548">
                  <c:v>7.7650462962962963E-2</c:v>
                </c:pt>
                <c:pt idx="6549">
                  <c:v>7.7662037037037043E-2</c:v>
                </c:pt>
                <c:pt idx="6550">
                  <c:v>7.767361111111111E-2</c:v>
                </c:pt>
                <c:pt idx="6551">
                  <c:v>7.768518518518519E-2</c:v>
                </c:pt>
                <c:pt idx="6552">
                  <c:v>7.7696759259259257E-2</c:v>
                </c:pt>
                <c:pt idx="6553">
                  <c:v>7.7708333333333338E-2</c:v>
                </c:pt>
                <c:pt idx="6554">
                  <c:v>7.7719907407407404E-2</c:v>
                </c:pt>
                <c:pt idx="6555">
                  <c:v>7.7731481481481471E-2</c:v>
                </c:pt>
                <c:pt idx="6556">
                  <c:v>7.7743055555555551E-2</c:v>
                </c:pt>
                <c:pt idx="6557">
                  <c:v>7.7754629629629632E-2</c:v>
                </c:pt>
                <c:pt idx="6558">
                  <c:v>7.7766203703703699E-2</c:v>
                </c:pt>
                <c:pt idx="6559">
                  <c:v>7.7777777777777779E-2</c:v>
                </c:pt>
                <c:pt idx="6560">
                  <c:v>7.778935185185186E-2</c:v>
                </c:pt>
                <c:pt idx="6561">
                  <c:v>7.7800925925925926E-2</c:v>
                </c:pt>
                <c:pt idx="6562">
                  <c:v>7.7812499999999993E-2</c:v>
                </c:pt>
                <c:pt idx="6563">
                  <c:v>7.7824074074074087E-2</c:v>
                </c:pt>
                <c:pt idx="6564">
                  <c:v>7.7835648148148154E-2</c:v>
                </c:pt>
                <c:pt idx="6565">
                  <c:v>7.784722222222222E-2</c:v>
                </c:pt>
                <c:pt idx="6566">
                  <c:v>7.7858796296296287E-2</c:v>
                </c:pt>
                <c:pt idx="6567">
                  <c:v>7.7870370370370368E-2</c:v>
                </c:pt>
                <c:pt idx="6568">
                  <c:v>7.7881944444444448E-2</c:v>
                </c:pt>
                <c:pt idx="6569">
                  <c:v>7.7893518518518515E-2</c:v>
                </c:pt>
                <c:pt idx="6570">
                  <c:v>7.7905092592592595E-2</c:v>
                </c:pt>
                <c:pt idx="6571">
                  <c:v>7.7916666666666676E-2</c:v>
                </c:pt>
                <c:pt idx="6572">
                  <c:v>7.7928240740740742E-2</c:v>
                </c:pt>
                <c:pt idx="6573">
                  <c:v>7.7939814814814809E-2</c:v>
                </c:pt>
                <c:pt idx="6574">
                  <c:v>7.795138888888889E-2</c:v>
                </c:pt>
                <c:pt idx="6575">
                  <c:v>7.7962962962962956E-2</c:v>
                </c:pt>
                <c:pt idx="6576">
                  <c:v>7.7974537037037037E-2</c:v>
                </c:pt>
                <c:pt idx="6577">
                  <c:v>7.7986111111111103E-2</c:v>
                </c:pt>
                <c:pt idx="6578">
                  <c:v>7.7997685185185184E-2</c:v>
                </c:pt>
                <c:pt idx="6579">
                  <c:v>7.8009259259259264E-2</c:v>
                </c:pt>
                <c:pt idx="6580">
                  <c:v>7.8020833333333331E-2</c:v>
                </c:pt>
                <c:pt idx="6581">
                  <c:v>7.8032407407407411E-2</c:v>
                </c:pt>
                <c:pt idx="6582">
                  <c:v>7.8043981481481492E-2</c:v>
                </c:pt>
                <c:pt idx="6583">
                  <c:v>7.8055555555555559E-2</c:v>
                </c:pt>
                <c:pt idx="6584">
                  <c:v>7.8067129629629625E-2</c:v>
                </c:pt>
                <c:pt idx="6585">
                  <c:v>7.8078703703703692E-2</c:v>
                </c:pt>
                <c:pt idx="6586">
                  <c:v>7.8090277777777786E-2</c:v>
                </c:pt>
                <c:pt idx="6587">
                  <c:v>7.8101851851851853E-2</c:v>
                </c:pt>
                <c:pt idx="6588">
                  <c:v>7.8113425925925919E-2</c:v>
                </c:pt>
                <c:pt idx="6589">
                  <c:v>7.8125E-2</c:v>
                </c:pt>
                <c:pt idx="6590">
                  <c:v>7.8136574074074081E-2</c:v>
                </c:pt>
                <c:pt idx="6591">
                  <c:v>7.8148148148148147E-2</c:v>
                </c:pt>
                <c:pt idx="6592">
                  <c:v>7.8159722222222214E-2</c:v>
                </c:pt>
                <c:pt idx="6593">
                  <c:v>7.8171296296296308E-2</c:v>
                </c:pt>
                <c:pt idx="6594">
                  <c:v>7.8182870370370375E-2</c:v>
                </c:pt>
                <c:pt idx="6595">
                  <c:v>7.8194444444444441E-2</c:v>
                </c:pt>
                <c:pt idx="6596">
                  <c:v>7.8206018518518508E-2</c:v>
                </c:pt>
                <c:pt idx="6597">
                  <c:v>7.8217592592592589E-2</c:v>
                </c:pt>
                <c:pt idx="6598">
                  <c:v>7.8229166666666669E-2</c:v>
                </c:pt>
                <c:pt idx="6599">
                  <c:v>7.8240740740740736E-2</c:v>
                </c:pt>
                <c:pt idx="6600">
                  <c:v>7.8252314814814816E-2</c:v>
                </c:pt>
                <c:pt idx="6601">
                  <c:v>7.8263888888888897E-2</c:v>
                </c:pt>
                <c:pt idx="6602">
                  <c:v>7.8275462962962963E-2</c:v>
                </c:pt>
                <c:pt idx="6603">
                  <c:v>7.8287037037037044E-2</c:v>
                </c:pt>
                <c:pt idx="6604">
                  <c:v>7.829861111111111E-2</c:v>
                </c:pt>
                <c:pt idx="6605">
                  <c:v>7.8310185185185191E-2</c:v>
                </c:pt>
                <c:pt idx="6606">
                  <c:v>7.8321759259259258E-2</c:v>
                </c:pt>
                <c:pt idx="6607">
                  <c:v>7.8333333333333324E-2</c:v>
                </c:pt>
                <c:pt idx="6608">
                  <c:v>7.8344907407407405E-2</c:v>
                </c:pt>
                <c:pt idx="6609">
                  <c:v>7.8356481481481485E-2</c:v>
                </c:pt>
                <c:pt idx="6610">
                  <c:v>7.8368055555555552E-2</c:v>
                </c:pt>
                <c:pt idx="6611">
                  <c:v>7.8379629629629632E-2</c:v>
                </c:pt>
                <c:pt idx="6612">
                  <c:v>7.8391203703703713E-2</c:v>
                </c:pt>
                <c:pt idx="6613">
                  <c:v>7.840277777777778E-2</c:v>
                </c:pt>
                <c:pt idx="6614">
                  <c:v>7.8414351851851846E-2</c:v>
                </c:pt>
                <c:pt idx="6615">
                  <c:v>7.8425925925925913E-2</c:v>
                </c:pt>
                <c:pt idx="6616">
                  <c:v>7.8437500000000007E-2</c:v>
                </c:pt>
                <c:pt idx="6617">
                  <c:v>7.8449074074074074E-2</c:v>
                </c:pt>
                <c:pt idx="6618">
                  <c:v>7.846064814814814E-2</c:v>
                </c:pt>
                <c:pt idx="6619">
                  <c:v>7.8472222222222221E-2</c:v>
                </c:pt>
                <c:pt idx="6620">
                  <c:v>7.8483796296296301E-2</c:v>
                </c:pt>
                <c:pt idx="6621">
                  <c:v>7.8495370370370368E-2</c:v>
                </c:pt>
                <c:pt idx="6622">
                  <c:v>7.8506944444444449E-2</c:v>
                </c:pt>
                <c:pt idx="6623">
                  <c:v>7.8518518518518529E-2</c:v>
                </c:pt>
                <c:pt idx="6624">
                  <c:v>7.8530092592592596E-2</c:v>
                </c:pt>
                <c:pt idx="6625">
                  <c:v>7.8541666666666662E-2</c:v>
                </c:pt>
                <c:pt idx="6626">
                  <c:v>7.8553240740740743E-2</c:v>
                </c:pt>
                <c:pt idx="6627">
                  <c:v>7.856481481481481E-2</c:v>
                </c:pt>
                <c:pt idx="6628">
                  <c:v>7.857638888888889E-2</c:v>
                </c:pt>
                <c:pt idx="6629">
                  <c:v>7.8587962962962957E-2</c:v>
                </c:pt>
                <c:pt idx="6630">
                  <c:v>7.8599537037037037E-2</c:v>
                </c:pt>
                <c:pt idx="6631">
                  <c:v>7.8611111111111118E-2</c:v>
                </c:pt>
                <c:pt idx="6632">
                  <c:v>7.8622685185185184E-2</c:v>
                </c:pt>
                <c:pt idx="6633">
                  <c:v>7.8634259259259265E-2</c:v>
                </c:pt>
                <c:pt idx="6634">
                  <c:v>7.8645833333333331E-2</c:v>
                </c:pt>
                <c:pt idx="6635">
                  <c:v>7.8657407407407412E-2</c:v>
                </c:pt>
                <c:pt idx="6636">
                  <c:v>7.8668981481481479E-2</c:v>
                </c:pt>
                <c:pt idx="6637">
                  <c:v>7.8680555555555545E-2</c:v>
                </c:pt>
                <c:pt idx="6638">
                  <c:v>7.8692129629629626E-2</c:v>
                </c:pt>
                <c:pt idx="6639">
                  <c:v>7.8703703703703706E-2</c:v>
                </c:pt>
                <c:pt idx="6640">
                  <c:v>7.8715277777777773E-2</c:v>
                </c:pt>
                <c:pt idx="6641">
                  <c:v>7.8726851851851853E-2</c:v>
                </c:pt>
                <c:pt idx="6642">
                  <c:v>7.8738425925925934E-2</c:v>
                </c:pt>
                <c:pt idx="6643">
                  <c:v>7.8750000000000001E-2</c:v>
                </c:pt>
                <c:pt idx="6644">
                  <c:v>7.8761574074074067E-2</c:v>
                </c:pt>
                <c:pt idx="6645">
                  <c:v>7.8773148148148148E-2</c:v>
                </c:pt>
                <c:pt idx="6646">
                  <c:v>7.8784722222222228E-2</c:v>
                </c:pt>
                <c:pt idx="6647">
                  <c:v>7.8796296296296295E-2</c:v>
                </c:pt>
                <c:pt idx="6648">
                  <c:v>7.8807870370370361E-2</c:v>
                </c:pt>
                <c:pt idx="6649">
                  <c:v>7.8819444444444442E-2</c:v>
                </c:pt>
                <c:pt idx="6650">
                  <c:v>7.8831018518518522E-2</c:v>
                </c:pt>
                <c:pt idx="6651">
                  <c:v>7.8842592592592589E-2</c:v>
                </c:pt>
                <c:pt idx="6652">
                  <c:v>7.885416666666667E-2</c:v>
                </c:pt>
                <c:pt idx="6653">
                  <c:v>7.886574074074075E-2</c:v>
                </c:pt>
                <c:pt idx="6654">
                  <c:v>7.8877314814814817E-2</c:v>
                </c:pt>
                <c:pt idx="6655">
                  <c:v>7.8888888888888883E-2</c:v>
                </c:pt>
                <c:pt idx="6656">
                  <c:v>7.8900462962962964E-2</c:v>
                </c:pt>
                <c:pt idx="6657">
                  <c:v>7.8912037037037031E-2</c:v>
                </c:pt>
                <c:pt idx="6658">
                  <c:v>7.8923611111111111E-2</c:v>
                </c:pt>
                <c:pt idx="6659">
                  <c:v>7.8935185185185178E-2</c:v>
                </c:pt>
                <c:pt idx="6660">
                  <c:v>7.8946759259259258E-2</c:v>
                </c:pt>
                <c:pt idx="6661">
                  <c:v>7.8958333333333339E-2</c:v>
                </c:pt>
                <c:pt idx="6662">
                  <c:v>7.8969907407407405E-2</c:v>
                </c:pt>
                <c:pt idx="6663">
                  <c:v>7.8981481481481486E-2</c:v>
                </c:pt>
                <c:pt idx="6664">
                  <c:v>7.8993055555555566E-2</c:v>
                </c:pt>
                <c:pt idx="6665">
                  <c:v>7.9004629629629633E-2</c:v>
                </c:pt>
                <c:pt idx="6666">
                  <c:v>7.90162037037037E-2</c:v>
                </c:pt>
                <c:pt idx="6667">
                  <c:v>7.9027777777777766E-2</c:v>
                </c:pt>
                <c:pt idx="6668">
                  <c:v>7.9039351851851861E-2</c:v>
                </c:pt>
                <c:pt idx="6669">
                  <c:v>7.9050925925925927E-2</c:v>
                </c:pt>
                <c:pt idx="6670">
                  <c:v>7.9062499999999994E-2</c:v>
                </c:pt>
                <c:pt idx="6671">
                  <c:v>7.9074074074074074E-2</c:v>
                </c:pt>
                <c:pt idx="6672">
                  <c:v>7.9085648148148155E-2</c:v>
                </c:pt>
                <c:pt idx="6673">
                  <c:v>7.9097222222222222E-2</c:v>
                </c:pt>
                <c:pt idx="6674">
                  <c:v>7.9108796296296288E-2</c:v>
                </c:pt>
                <c:pt idx="6675">
                  <c:v>7.9120370370370369E-2</c:v>
                </c:pt>
                <c:pt idx="6676">
                  <c:v>7.9131944444444449E-2</c:v>
                </c:pt>
                <c:pt idx="6677">
                  <c:v>7.9143518518518516E-2</c:v>
                </c:pt>
                <c:pt idx="6678">
                  <c:v>7.9155092592592582E-2</c:v>
                </c:pt>
                <c:pt idx="6679">
                  <c:v>7.9166666666666663E-2</c:v>
                </c:pt>
                <c:pt idx="6680">
                  <c:v>7.9178240740740743E-2</c:v>
                </c:pt>
                <c:pt idx="6681">
                  <c:v>7.918981481481481E-2</c:v>
                </c:pt>
                <c:pt idx="6682">
                  <c:v>7.9201388888888891E-2</c:v>
                </c:pt>
                <c:pt idx="6683">
                  <c:v>7.9212962962962971E-2</c:v>
                </c:pt>
                <c:pt idx="6684">
                  <c:v>7.9224537037037038E-2</c:v>
                </c:pt>
                <c:pt idx="6685">
                  <c:v>7.9236111111111118E-2</c:v>
                </c:pt>
                <c:pt idx="6686">
                  <c:v>7.9247685185185185E-2</c:v>
                </c:pt>
                <c:pt idx="6687">
                  <c:v>7.9259259259259265E-2</c:v>
                </c:pt>
                <c:pt idx="6688">
                  <c:v>7.9270833333333332E-2</c:v>
                </c:pt>
                <c:pt idx="6689">
                  <c:v>7.9282407407407399E-2</c:v>
                </c:pt>
                <c:pt idx="6690">
                  <c:v>7.9293981481481479E-2</c:v>
                </c:pt>
                <c:pt idx="6691">
                  <c:v>7.930555555555556E-2</c:v>
                </c:pt>
                <c:pt idx="6692">
                  <c:v>7.9317129629629626E-2</c:v>
                </c:pt>
                <c:pt idx="6693">
                  <c:v>7.9328703703703707E-2</c:v>
                </c:pt>
                <c:pt idx="6694">
                  <c:v>7.9340277777777787E-2</c:v>
                </c:pt>
                <c:pt idx="6695">
                  <c:v>7.9351851851851854E-2</c:v>
                </c:pt>
                <c:pt idx="6696">
                  <c:v>7.9363425925925921E-2</c:v>
                </c:pt>
                <c:pt idx="6697">
                  <c:v>7.9374999999999987E-2</c:v>
                </c:pt>
                <c:pt idx="6698">
                  <c:v>7.9386574074074082E-2</c:v>
                </c:pt>
                <c:pt idx="6699">
                  <c:v>7.9398148148148148E-2</c:v>
                </c:pt>
                <c:pt idx="6700">
                  <c:v>7.9409722222222215E-2</c:v>
                </c:pt>
                <c:pt idx="6701">
                  <c:v>7.9421296296296295E-2</c:v>
                </c:pt>
                <c:pt idx="6702">
                  <c:v>7.9432870370370376E-2</c:v>
                </c:pt>
                <c:pt idx="6703">
                  <c:v>7.9444444444444443E-2</c:v>
                </c:pt>
                <c:pt idx="6704">
                  <c:v>7.9456018518518523E-2</c:v>
                </c:pt>
                <c:pt idx="6705">
                  <c:v>7.946759259259259E-2</c:v>
                </c:pt>
                <c:pt idx="6706">
                  <c:v>7.947916666666667E-2</c:v>
                </c:pt>
                <c:pt idx="6707">
                  <c:v>7.9490740740740737E-2</c:v>
                </c:pt>
                <c:pt idx="6708">
                  <c:v>7.9502314814814817E-2</c:v>
                </c:pt>
                <c:pt idx="6709">
                  <c:v>7.9513888888888884E-2</c:v>
                </c:pt>
                <c:pt idx="6710">
                  <c:v>7.9525462962962964E-2</c:v>
                </c:pt>
                <c:pt idx="6711">
                  <c:v>7.9537037037037031E-2</c:v>
                </c:pt>
                <c:pt idx="6712">
                  <c:v>7.9548611111111112E-2</c:v>
                </c:pt>
                <c:pt idx="6713">
                  <c:v>7.9560185185185192E-2</c:v>
                </c:pt>
                <c:pt idx="6714">
                  <c:v>7.9571759259259259E-2</c:v>
                </c:pt>
                <c:pt idx="6715">
                  <c:v>7.9583333333333339E-2</c:v>
                </c:pt>
                <c:pt idx="6716">
                  <c:v>7.9594907407407406E-2</c:v>
                </c:pt>
                <c:pt idx="6717">
                  <c:v>7.9606481481481486E-2</c:v>
                </c:pt>
                <c:pt idx="6718">
                  <c:v>7.9618055555555553E-2</c:v>
                </c:pt>
                <c:pt idx="6719">
                  <c:v>7.962962962962962E-2</c:v>
                </c:pt>
                <c:pt idx="6720">
                  <c:v>7.96412037037037E-2</c:v>
                </c:pt>
                <c:pt idx="6721">
                  <c:v>7.9652777777777781E-2</c:v>
                </c:pt>
                <c:pt idx="6722">
                  <c:v>7.9664351851851847E-2</c:v>
                </c:pt>
                <c:pt idx="6723">
                  <c:v>7.9675925925925928E-2</c:v>
                </c:pt>
                <c:pt idx="6724">
                  <c:v>7.9687500000000008E-2</c:v>
                </c:pt>
                <c:pt idx="6725">
                  <c:v>7.9699074074074075E-2</c:v>
                </c:pt>
                <c:pt idx="6726">
                  <c:v>7.9710648148148142E-2</c:v>
                </c:pt>
                <c:pt idx="6727">
                  <c:v>7.9722222222222222E-2</c:v>
                </c:pt>
                <c:pt idx="6728">
                  <c:v>7.9733796296296303E-2</c:v>
                </c:pt>
                <c:pt idx="6729">
                  <c:v>7.9745370370370369E-2</c:v>
                </c:pt>
                <c:pt idx="6730">
                  <c:v>7.9756944444444436E-2</c:v>
                </c:pt>
                <c:pt idx="6731">
                  <c:v>7.9768518518518516E-2</c:v>
                </c:pt>
                <c:pt idx="6732">
                  <c:v>7.9780092592592597E-2</c:v>
                </c:pt>
                <c:pt idx="6733">
                  <c:v>7.9791666666666664E-2</c:v>
                </c:pt>
                <c:pt idx="6734">
                  <c:v>7.9803240740740744E-2</c:v>
                </c:pt>
                <c:pt idx="6735">
                  <c:v>7.9814814814814811E-2</c:v>
                </c:pt>
                <c:pt idx="6736">
                  <c:v>7.9826388888888891E-2</c:v>
                </c:pt>
                <c:pt idx="6737">
                  <c:v>7.9837962962962958E-2</c:v>
                </c:pt>
                <c:pt idx="6738">
                  <c:v>7.9849537037037038E-2</c:v>
                </c:pt>
                <c:pt idx="6739">
                  <c:v>7.9861111111111105E-2</c:v>
                </c:pt>
                <c:pt idx="6740">
                  <c:v>7.9872685185185185E-2</c:v>
                </c:pt>
                <c:pt idx="6741">
                  <c:v>7.9884259259259252E-2</c:v>
                </c:pt>
                <c:pt idx="6742">
                  <c:v>7.9895833333333333E-2</c:v>
                </c:pt>
                <c:pt idx="6743">
                  <c:v>7.9907407407407413E-2</c:v>
                </c:pt>
                <c:pt idx="6744">
                  <c:v>7.991898148148148E-2</c:v>
                </c:pt>
                <c:pt idx="6745">
                  <c:v>7.993055555555556E-2</c:v>
                </c:pt>
                <c:pt idx="6746">
                  <c:v>7.9942129629629641E-2</c:v>
                </c:pt>
                <c:pt idx="6747">
                  <c:v>7.9953703703703707E-2</c:v>
                </c:pt>
                <c:pt idx="6748">
                  <c:v>7.9965277777777774E-2</c:v>
                </c:pt>
                <c:pt idx="6749">
                  <c:v>7.9976851851851841E-2</c:v>
                </c:pt>
                <c:pt idx="6750">
                  <c:v>7.9988425925925921E-2</c:v>
                </c:pt>
                <c:pt idx="6751">
                  <c:v>0.08</c:v>
                </c:pt>
                <c:pt idx="6752">
                  <c:v>8.0011574074074068E-2</c:v>
                </c:pt>
                <c:pt idx="6753">
                  <c:v>8.0023148148148149E-2</c:v>
                </c:pt>
                <c:pt idx="6754">
                  <c:v>8.0034722222222229E-2</c:v>
                </c:pt>
                <c:pt idx="6755">
                  <c:v>8.0046296296296296E-2</c:v>
                </c:pt>
                <c:pt idx="6756">
                  <c:v>8.0057870370370363E-2</c:v>
                </c:pt>
                <c:pt idx="6757">
                  <c:v>8.0069444444444443E-2</c:v>
                </c:pt>
                <c:pt idx="6758">
                  <c:v>8.0081018518518524E-2</c:v>
                </c:pt>
                <c:pt idx="6759">
                  <c:v>8.009259259259259E-2</c:v>
                </c:pt>
                <c:pt idx="6760">
                  <c:v>8.0104166666666657E-2</c:v>
                </c:pt>
                <c:pt idx="6761">
                  <c:v>8.0115740740740737E-2</c:v>
                </c:pt>
                <c:pt idx="6762">
                  <c:v>8.0127314814814818E-2</c:v>
                </c:pt>
                <c:pt idx="6763">
                  <c:v>8.0138888888888885E-2</c:v>
                </c:pt>
                <c:pt idx="6764">
                  <c:v>8.0150462962962965E-2</c:v>
                </c:pt>
                <c:pt idx="6765">
                  <c:v>8.0162037037037046E-2</c:v>
                </c:pt>
                <c:pt idx="6766">
                  <c:v>8.0173611111111112E-2</c:v>
                </c:pt>
                <c:pt idx="6767">
                  <c:v>8.0185185185185193E-2</c:v>
                </c:pt>
                <c:pt idx="6768">
                  <c:v>8.0196759259259259E-2</c:v>
                </c:pt>
                <c:pt idx="6769">
                  <c:v>8.020833333333334E-2</c:v>
                </c:pt>
                <c:pt idx="6770">
                  <c:v>8.0219907407407406E-2</c:v>
                </c:pt>
                <c:pt idx="6771">
                  <c:v>8.0231481481481473E-2</c:v>
                </c:pt>
                <c:pt idx="6772">
                  <c:v>8.0243055555555554E-2</c:v>
                </c:pt>
                <c:pt idx="6773">
                  <c:v>8.0254629629629634E-2</c:v>
                </c:pt>
                <c:pt idx="6774">
                  <c:v>8.0266203703703701E-2</c:v>
                </c:pt>
                <c:pt idx="6775">
                  <c:v>8.0277777777777781E-2</c:v>
                </c:pt>
                <c:pt idx="6776">
                  <c:v>8.0289351851851862E-2</c:v>
                </c:pt>
                <c:pt idx="6777">
                  <c:v>8.0300925925925928E-2</c:v>
                </c:pt>
                <c:pt idx="6778">
                  <c:v>8.0312499999999995E-2</c:v>
                </c:pt>
                <c:pt idx="6779">
                  <c:v>8.0324074074074062E-2</c:v>
                </c:pt>
                <c:pt idx="6780">
                  <c:v>8.0335648148148142E-2</c:v>
                </c:pt>
                <c:pt idx="6781">
                  <c:v>8.0347222222222223E-2</c:v>
                </c:pt>
                <c:pt idx="6782">
                  <c:v>8.0358796296296289E-2</c:v>
                </c:pt>
                <c:pt idx="6783">
                  <c:v>8.037037037037037E-2</c:v>
                </c:pt>
                <c:pt idx="6784">
                  <c:v>8.038194444444445E-2</c:v>
                </c:pt>
                <c:pt idx="6785">
                  <c:v>8.0393518518518517E-2</c:v>
                </c:pt>
                <c:pt idx="6786">
                  <c:v>8.0405092592592597E-2</c:v>
                </c:pt>
                <c:pt idx="6787">
                  <c:v>8.0416666666666664E-2</c:v>
                </c:pt>
                <c:pt idx="6788">
                  <c:v>8.0428240740740745E-2</c:v>
                </c:pt>
                <c:pt idx="6789">
                  <c:v>8.0439814814814811E-2</c:v>
                </c:pt>
                <c:pt idx="6790">
                  <c:v>8.0451388888888892E-2</c:v>
                </c:pt>
                <c:pt idx="6791">
                  <c:v>8.0462962962962958E-2</c:v>
                </c:pt>
                <c:pt idx="6792">
                  <c:v>8.0474537037037039E-2</c:v>
                </c:pt>
                <c:pt idx="6793">
                  <c:v>8.0486111111111105E-2</c:v>
                </c:pt>
                <c:pt idx="6794">
                  <c:v>8.0497685185185186E-2</c:v>
                </c:pt>
                <c:pt idx="6795">
                  <c:v>8.0509259259259267E-2</c:v>
                </c:pt>
                <c:pt idx="6796">
                  <c:v>8.0520833333333333E-2</c:v>
                </c:pt>
                <c:pt idx="6797">
                  <c:v>8.0532407407407414E-2</c:v>
                </c:pt>
                <c:pt idx="6798">
                  <c:v>8.054398148148148E-2</c:v>
                </c:pt>
                <c:pt idx="6799">
                  <c:v>8.0555555555555561E-2</c:v>
                </c:pt>
                <c:pt idx="6800">
                  <c:v>8.0567129629629627E-2</c:v>
                </c:pt>
                <c:pt idx="6801">
                  <c:v>8.0578703703703694E-2</c:v>
                </c:pt>
                <c:pt idx="6802">
                  <c:v>8.0590277777777775E-2</c:v>
                </c:pt>
                <c:pt idx="6803">
                  <c:v>8.0601851851851855E-2</c:v>
                </c:pt>
                <c:pt idx="6804">
                  <c:v>8.0613425925925922E-2</c:v>
                </c:pt>
                <c:pt idx="6805">
                  <c:v>8.0625000000000002E-2</c:v>
                </c:pt>
                <c:pt idx="6806">
                  <c:v>8.0636574074074083E-2</c:v>
                </c:pt>
                <c:pt idx="6807">
                  <c:v>8.0648148148148149E-2</c:v>
                </c:pt>
                <c:pt idx="6808">
                  <c:v>8.0659722222222216E-2</c:v>
                </c:pt>
                <c:pt idx="6809">
                  <c:v>8.0671296296296297E-2</c:v>
                </c:pt>
                <c:pt idx="6810">
                  <c:v>8.0682870370370363E-2</c:v>
                </c:pt>
                <c:pt idx="6811">
                  <c:v>8.0694444444444444E-2</c:v>
                </c:pt>
                <c:pt idx="6812">
                  <c:v>8.070601851851851E-2</c:v>
                </c:pt>
                <c:pt idx="6813">
                  <c:v>8.0717592592592591E-2</c:v>
                </c:pt>
                <c:pt idx="6814">
                  <c:v>8.0729166666666671E-2</c:v>
                </c:pt>
                <c:pt idx="6815">
                  <c:v>8.0740740740740738E-2</c:v>
                </c:pt>
                <c:pt idx="6816">
                  <c:v>8.0752314814814818E-2</c:v>
                </c:pt>
                <c:pt idx="6817">
                  <c:v>8.0763888888888885E-2</c:v>
                </c:pt>
                <c:pt idx="6818">
                  <c:v>8.0775462962962966E-2</c:v>
                </c:pt>
                <c:pt idx="6819">
                  <c:v>8.0787037037037032E-2</c:v>
                </c:pt>
                <c:pt idx="6820">
                  <c:v>8.0798611111111113E-2</c:v>
                </c:pt>
                <c:pt idx="6821">
                  <c:v>8.0810185185185179E-2</c:v>
                </c:pt>
                <c:pt idx="6822">
                  <c:v>8.082175925925926E-2</c:v>
                </c:pt>
                <c:pt idx="6823">
                  <c:v>8.0833333333333326E-2</c:v>
                </c:pt>
                <c:pt idx="6824">
                  <c:v>8.0844907407407407E-2</c:v>
                </c:pt>
                <c:pt idx="6825">
                  <c:v>8.0856481481481488E-2</c:v>
                </c:pt>
                <c:pt idx="6826">
                  <c:v>8.0868055555555554E-2</c:v>
                </c:pt>
                <c:pt idx="6827">
                  <c:v>8.0879629629629635E-2</c:v>
                </c:pt>
                <c:pt idx="6828">
                  <c:v>8.0891203703703715E-2</c:v>
                </c:pt>
                <c:pt idx="6829">
                  <c:v>8.0902777777777782E-2</c:v>
                </c:pt>
                <c:pt idx="6830">
                  <c:v>8.0914351851851848E-2</c:v>
                </c:pt>
                <c:pt idx="6831">
                  <c:v>8.0925925925925915E-2</c:v>
                </c:pt>
                <c:pt idx="6832">
                  <c:v>8.0937499999999996E-2</c:v>
                </c:pt>
                <c:pt idx="6833">
                  <c:v>8.0949074074074076E-2</c:v>
                </c:pt>
                <c:pt idx="6834">
                  <c:v>8.0960648148148143E-2</c:v>
                </c:pt>
                <c:pt idx="6835">
                  <c:v>8.0972222222222223E-2</c:v>
                </c:pt>
                <c:pt idx="6836">
                  <c:v>8.0983796296296304E-2</c:v>
                </c:pt>
                <c:pt idx="6837">
                  <c:v>8.099537037037037E-2</c:v>
                </c:pt>
                <c:pt idx="6838">
                  <c:v>8.1006944444444437E-2</c:v>
                </c:pt>
                <c:pt idx="6839">
                  <c:v>8.1018518518518517E-2</c:v>
                </c:pt>
                <c:pt idx="6840">
                  <c:v>8.1030092592592584E-2</c:v>
                </c:pt>
                <c:pt idx="6841">
                  <c:v>8.1041666666666665E-2</c:v>
                </c:pt>
                <c:pt idx="6842">
                  <c:v>8.1053240740740731E-2</c:v>
                </c:pt>
                <c:pt idx="6843">
                  <c:v>8.1064814814814812E-2</c:v>
                </c:pt>
                <c:pt idx="6844">
                  <c:v>8.1076388888888892E-2</c:v>
                </c:pt>
                <c:pt idx="6845">
                  <c:v>8.1087962962962959E-2</c:v>
                </c:pt>
                <c:pt idx="6846">
                  <c:v>8.1099537037037039E-2</c:v>
                </c:pt>
                <c:pt idx="6847">
                  <c:v>8.111111111111112E-2</c:v>
                </c:pt>
                <c:pt idx="6848">
                  <c:v>8.1122685185185187E-2</c:v>
                </c:pt>
                <c:pt idx="6849">
                  <c:v>8.1134259259259267E-2</c:v>
                </c:pt>
                <c:pt idx="6850">
                  <c:v>8.1145833333333334E-2</c:v>
                </c:pt>
                <c:pt idx="6851">
                  <c:v>8.1157407407407414E-2</c:v>
                </c:pt>
                <c:pt idx="6852">
                  <c:v>8.1168981481481481E-2</c:v>
                </c:pt>
                <c:pt idx="6853">
                  <c:v>8.1180555555555547E-2</c:v>
                </c:pt>
                <c:pt idx="6854">
                  <c:v>8.1192129629629628E-2</c:v>
                </c:pt>
                <c:pt idx="6855">
                  <c:v>8.1203703703703708E-2</c:v>
                </c:pt>
                <c:pt idx="6856">
                  <c:v>8.1215277777777775E-2</c:v>
                </c:pt>
                <c:pt idx="6857">
                  <c:v>8.1226851851851856E-2</c:v>
                </c:pt>
                <c:pt idx="6858">
                  <c:v>8.1238425925925936E-2</c:v>
                </c:pt>
                <c:pt idx="6859">
                  <c:v>8.1250000000000003E-2</c:v>
                </c:pt>
                <c:pt idx="6860">
                  <c:v>8.1261574074074069E-2</c:v>
                </c:pt>
                <c:pt idx="6861">
                  <c:v>8.1273148148148136E-2</c:v>
                </c:pt>
                <c:pt idx="6862">
                  <c:v>8.1284722222222217E-2</c:v>
                </c:pt>
                <c:pt idx="6863">
                  <c:v>8.1296296296296297E-2</c:v>
                </c:pt>
                <c:pt idx="6864">
                  <c:v>8.1307870370370364E-2</c:v>
                </c:pt>
                <c:pt idx="6865">
                  <c:v>8.1319444444444444E-2</c:v>
                </c:pt>
                <c:pt idx="6866">
                  <c:v>8.1331018518518525E-2</c:v>
                </c:pt>
                <c:pt idx="6867">
                  <c:v>8.1342592592592591E-2</c:v>
                </c:pt>
                <c:pt idx="6868">
                  <c:v>8.1354166666666672E-2</c:v>
                </c:pt>
                <c:pt idx="6869">
                  <c:v>8.1365740740740738E-2</c:v>
                </c:pt>
                <c:pt idx="6870">
                  <c:v>8.1377314814814819E-2</c:v>
                </c:pt>
                <c:pt idx="6871">
                  <c:v>8.1388888888888886E-2</c:v>
                </c:pt>
                <c:pt idx="6872">
                  <c:v>8.1400462962962966E-2</c:v>
                </c:pt>
                <c:pt idx="6873">
                  <c:v>8.1412037037037033E-2</c:v>
                </c:pt>
                <c:pt idx="6874">
                  <c:v>8.1423611111111113E-2</c:v>
                </c:pt>
                <c:pt idx="6875">
                  <c:v>8.143518518518518E-2</c:v>
                </c:pt>
                <c:pt idx="6876">
                  <c:v>8.144675925925926E-2</c:v>
                </c:pt>
                <c:pt idx="6877">
                  <c:v>8.1458333333333341E-2</c:v>
                </c:pt>
                <c:pt idx="6878">
                  <c:v>8.1469907407407408E-2</c:v>
                </c:pt>
                <c:pt idx="6879">
                  <c:v>8.1481481481481488E-2</c:v>
                </c:pt>
                <c:pt idx="6880">
                  <c:v>8.1493055555555555E-2</c:v>
                </c:pt>
                <c:pt idx="6881">
                  <c:v>8.1504629629629635E-2</c:v>
                </c:pt>
                <c:pt idx="6882">
                  <c:v>8.1516203703703702E-2</c:v>
                </c:pt>
                <c:pt idx="6883">
                  <c:v>8.1527777777777768E-2</c:v>
                </c:pt>
                <c:pt idx="6884">
                  <c:v>8.1539351851851849E-2</c:v>
                </c:pt>
                <c:pt idx="6885">
                  <c:v>8.1550925925925929E-2</c:v>
                </c:pt>
                <c:pt idx="6886">
                  <c:v>8.1562499999999996E-2</c:v>
                </c:pt>
                <c:pt idx="6887">
                  <c:v>8.1574074074074077E-2</c:v>
                </c:pt>
                <c:pt idx="6888">
                  <c:v>8.1585648148148157E-2</c:v>
                </c:pt>
                <c:pt idx="6889">
                  <c:v>8.1597222222222224E-2</c:v>
                </c:pt>
                <c:pt idx="6890">
                  <c:v>8.1597222222222224E-2</c:v>
                </c:pt>
                <c:pt idx="6891">
                  <c:v>8.160879629629629E-2</c:v>
                </c:pt>
                <c:pt idx="6892">
                  <c:v>8.1620370370370371E-2</c:v>
                </c:pt>
                <c:pt idx="6893">
                  <c:v>8.1631944444444438E-2</c:v>
                </c:pt>
                <c:pt idx="6894">
                  <c:v>8.1643518518518518E-2</c:v>
                </c:pt>
                <c:pt idx="6895">
                  <c:v>8.1655092592592585E-2</c:v>
                </c:pt>
                <c:pt idx="6896">
                  <c:v>8.1666666666666665E-2</c:v>
                </c:pt>
                <c:pt idx="6897">
                  <c:v>8.1678240740740746E-2</c:v>
                </c:pt>
                <c:pt idx="6898">
                  <c:v>8.1689814814814812E-2</c:v>
                </c:pt>
                <c:pt idx="6899">
                  <c:v>8.1701388888888893E-2</c:v>
                </c:pt>
                <c:pt idx="6900">
                  <c:v>8.1712962962962959E-2</c:v>
                </c:pt>
                <c:pt idx="6901">
                  <c:v>8.172453703703704E-2</c:v>
                </c:pt>
                <c:pt idx="6902">
                  <c:v>8.1736111111111107E-2</c:v>
                </c:pt>
                <c:pt idx="6903">
                  <c:v>8.1747685185185187E-2</c:v>
                </c:pt>
                <c:pt idx="6904">
                  <c:v>8.1759259259259254E-2</c:v>
                </c:pt>
                <c:pt idx="6905">
                  <c:v>8.1770833333333334E-2</c:v>
                </c:pt>
                <c:pt idx="6906">
                  <c:v>8.1782407407407401E-2</c:v>
                </c:pt>
                <c:pt idx="6907">
                  <c:v>8.1793981481481481E-2</c:v>
                </c:pt>
                <c:pt idx="6908">
                  <c:v>8.1805555555555562E-2</c:v>
                </c:pt>
                <c:pt idx="6909">
                  <c:v>8.1817129629629629E-2</c:v>
                </c:pt>
                <c:pt idx="6910">
                  <c:v>8.1828703703703709E-2</c:v>
                </c:pt>
                <c:pt idx="6911">
                  <c:v>8.184027777777779E-2</c:v>
                </c:pt>
                <c:pt idx="6912">
                  <c:v>8.1851851851851856E-2</c:v>
                </c:pt>
                <c:pt idx="6913">
                  <c:v>8.1863425925925923E-2</c:v>
                </c:pt>
                <c:pt idx="6914">
                  <c:v>8.1874999999999989E-2</c:v>
                </c:pt>
                <c:pt idx="6915">
                  <c:v>8.188657407407407E-2</c:v>
                </c:pt>
                <c:pt idx="6916">
                  <c:v>8.189814814814815E-2</c:v>
                </c:pt>
                <c:pt idx="6917">
                  <c:v>8.1909722222222217E-2</c:v>
                </c:pt>
                <c:pt idx="6918">
                  <c:v>8.1921296296296298E-2</c:v>
                </c:pt>
                <c:pt idx="6919">
                  <c:v>8.1932870370370378E-2</c:v>
                </c:pt>
                <c:pt idx="6920">
                  <c:v>8.1944444444444445E-2</c:v>
                </c:pt>
                <c:pt idx="6921">
                  <c:v>8.1956018518518511E-2</c:v>
                </c:pt>
                <c:pt idx="6922">
                  <c:v>8.1967592592592592E-2</c:v>
                </c:pt>
                <c:pt idx="6923">
                  <c:v>8.1979166666666659E-2</c:v>
                </c:pt>
                <c:pt idx="6924">
                  <c:v>8.1990740740740739E-2</c:v>
                </c:pt>
                <c:pt idx="6925">
                  <c:v>8.2002314814814806E-2</c:v>
                </c:pt>
                <c:pt idx="6926">
                  <c:v>8.2013888888888886E-2</c:v>
                </c:pt>
                <c:pt idx="6927">
                  <c:v>8.2025462962962967E-2</c:v>
                </c:pt>
                <c:pt idx="6928">
                  <c:v>8.2037037037037033E-2</c:v>
                </c:pt>
                <c:pt idx="6929">
                  <c:v>8.2048611111111114E-2</c:v>
                </c:pt>
                <c:pt idx="6930">
                  <c:v>8.2060185185185194E-2</c:v>
                </c:pt>
                <c:pt idx="6931">
                  <c:v>8.2071759259259261E-2</c:v>
                </c:pt>
                <c:pt idx="6932">
                  <c:v>8.2083333333333341E-2</c:v>
                </c:pt>
                <c:pt idx="6933">
                  <c:v>8.2094907407407408E-2</c:v>
                </c:pt>
                <c:pt idx="6934">
                  <c:v>8.2106481481481489E-2</c:v>
                </c:pt>
                <c:pt idx="6935">
                  <c:v>8.2118055555555555E-2</c:v>
                </c:pt>
                <c:pt idx="6936">
                  <c:v>8.2129629629629622E-2</c:v>
                </c:pt>
                <c:pt idx="6937">
                  <c:v>8.2141203703703702E-2</c:v>
                </c:pt>
                <c:pt idx="6938">
                  <c:v>8.2152777777777783E-2</c:v>
                </c:pt>
                <c:pt idx="6939">
                  <c:v>8.216435185185185E-2</c:v>
                </c:pt>
                <c:pt idx="6940">
                  <c:v>8.217592592592593E-2</c:v>
                </c:pt>
                <c:pt idx="6941">
                  <c:v>8.2187500000000011E-2</c:v>
                </c:pt>
                <c:pt idx="6942">
                  <c:v>8.2199074074074077E-2</c:v>
                </c:pt>
                <c:pt idx="6943">
                  <c:v>8.2210648148148144E-2</c:v>
                </c:pt>
                <c:pt idx="6944">
                  <c:v>8.222222222222221E-2</c:v>
                </c:pt>
                <c:pt idx="6945">
                  <c:v>8.2233796296296291E-2</c:v>
                </c:pt>
                <c:pt idx="6946">
                  <c:v>8.2245370370370371E-2</c:v>
                </c:pt>
                <c:pt idx="6947">
                  <c:v>8.2256944444444438E-2</c:v>
                </c:pt>
                <c:pt idx="6948">
                  <c:v>8.2268518518518519E-2</c:v>
                </c:pt>
                <c:pt idx="6949">
                  <c:v>8.2280092592592599E-2</c:v>
                </c:pt>
                <c:pt idx="6950">
                  <c:v>8.2291666666666666E-2</c:v>
                </c:pt>
                <c:pt idx="6951">
                  <c:v>8.2303240740740746E-2</c:v>
                </c:pt>
                <c:pt idx="6952">
                  <c:v>8.2314814814814813E-2</c:v>
                </c:pt>
                <c:pt idx="6953">
                  <c:v>8.2326388888888893E-2</c:v>
                </c:pt>
                <c:pt idx="6954">
                  <c:v>8.233796296296296E-2</c:v>
                </c:pt>
                <c:pt idx="6955">
                  <c:v>8.2349537037037041E-2</c:v>
                </c:pt>
                <c:pt idx="6956">
                  <c:v>8.2361111111111107E-2</c:v>
                </c:pt>
                <c:pt idx="6957">
                  <c:v>8.2372685185185188E-2</c:v>
                </c:pt>
                <c:pt idx="6958">
                  <c:v>8.2384259259259254E-2</c:v>
                </c:pt>
                <c:pt idx="6959">
                  <c:v>8.2395833333333335E-2</c:v>
                </c:pt>
                <c:pt idx="6960">
                  <c:v>8.2407407407407415E-2</c:v>
                </c:pt>
                <c:pt idx="6961">
                  <c:v>8.2418981481481482E-2</c:v>
                </c:pt>
                <c:pt idx="6962">
                  <c:v>8.2430555555555562E-2</c:v>
                </c:pt>
                <c:pt idx="6963">
                  <c:v>8.2442129629629629E-2</c:v>
                </c:pt>
                <c:pt idx="6964">
                  <c:v>8.245370370370371E-2</c:v>
                </c:pt>
                <c:pt idx="6965">
                  <c:v>8.2465277777777776E-2</c:v>
                </c:pt>
                <c:pt idx="6966">
                  <c:v>8.2476851851851843E-2</c:v>
                </c:pt>
                <c:pt idx="6967">
                  <c:v>8.2488425925925923E-2</c:v>
                </c:pt>
                <c:pt idx="6968">
                  <c:v>8.2500000000000004E-2</c:v>
                </c:pt>
                <c:pt idx="6969">
                  <c:v>8.2511574074074071E-2</c:v>
                </c:pt>
                <c:pt idx="6970">
                  <c:v>8.2523148148148151E-2</c:v>
                </c:pt>
                <c:pt idx="6971">
                  <c:v>8.2534722222222232E-2</c:v>
                </c:pt>
                <c:pt idx="6972">
                  <c:v>8.2546296296296298E-2</c:v>
                </c:pt>
                <c:pt idx="6973">
                  <c:v>8.2557870370370365E-2</c:v>
                </c:pt>
                <c:pt idx="6974">
                  <c:v>8.2569444444444445E-2</c:v>
                </c:pt>
                <c:pt idx="6975">
                  <c:v>8.2581018518518512E-2</c:v>
                </c:pt>
                <c:pt idx="6976">
                  <c:v>8.2592592592592592E-2</c:v>
                </c:pt>
                <c:pt idx="6977">
                  <c:v>8.2604166666666659E-2</c:v>
                </c:pt>
                <c:pt idx="6978">
                  <c:v>8.261574074074074E-2</c:v>
                </c:pt>
                <c:pt idx="6979">
                  <c:v>8.262731481481482E-2</c:v>
                </c:pt>
                <c:pt idx="6980">
                  <c:v>8.2638888888888887E-2</c:v>
                </c:pt>
                <c:pt idx="6981">
                  <c:v>8.2650462962962967E-2</c:v>
                </c:pt>
                <c:pt idx="6982">
                  <c:v>8.2662037037037034E-2</c:v>
                </c:pt>
                <c:pt idx="6983">
                  <c:v>8.2673611111111114E-2</c:v>
                </c:pt>
                <c:pt idx="6984">
                  <c:v>8.2685185185185181E-2</c:v>
                </c:pt>
                <c:pt idx="6985">
                  <c:v>8.2696759259259262E-2</c:v>
                </c:pt>
                <c:pt idx="6986">
                  <c:v>8.2708333333333328E-2</c:v>
                </c:pt>
                <c:pt idx="6987">
                  <c:v>8.2719907407407409E-2</c:v>
                </c:pt>
                <c:pt idx="6988">
                  <c:v>8.2731481481481475E-2</c:v>
                </c:pt>
                <c:pt idx="6989">
                  <c:v>8.2743055555555556E-2</c:v>
                </c:pt>
                <c:pt idx="6990">
                  <c:v>8.2754629629629636E-2</c:v>
                </c:pt>
                <c:pt idx="6991">
                  <c:v>8.2766203703703703E-2</c:v>
                </c:pt>
                <c:pt idx="6992">
                  <c:v>8.2777777777777783E-2</c:v>
                </c:pt>
                <c:pt idx="6993">
                  <c:v>8.2789351851851864E-2</c:v>
                </c:pt>
                <c:pt idx="6994">
                  <c:v>8.2800925925925931E-2</c:v>
                </c:pt>
                <c:pt idx="6995">
                  <c:v>8.2812499999999997E-2</c:v>
                </c:pt>
                <c:pt idx="6996">
                  <c:v>8.2824074074074064E-2</c:v>
                </c:pt>
                <c:pt idx="6997">
                  <c:v>8.2835648148148144E-2</c:v>
                </c:pt>
                <c:pt idx="6998">
                  <c:v>8.2847222222222225E-2</c:v>
                </c:pt>
                <c:pt idx="6999">
                  <c:v>8.2858796296296292E-2</c:v>
                </c:pt>
                <c:pt idx="7000">
                  <c:v>8.2870370370370372E-2</c:v>
                </c:pt>
                <c:pt idx="7001">
                  <c:v>8.2881944444444453E-2</c:v>
                </c:pt>
                <c:pt idx="7002">
                  <c:v>8.2893518518518519E-2</c:v>
                </c:pt>
                <c:pt idx="7003">
                  <c:v>8.2905092592592586E-2</c:v>
                </c:pt>
                <c:pt idx="7004">
                  <c:v>8.2916666666666666E-2</c:v>
                </c:pt>
                <c:pt idx="7005">
                  <c:v>8.2928240740740733E-2</c:v>
                </c:pt>
                <c:pt idx="7006">
                  <c:v>8.2939814814814813E-2</c:v>
                </c:pt>
                <c:pt idx="7007">
                  <c:v>8.295138888888888E-2</c:v>
                </c:pt>
                <c:pt idx="7008">
                  <c:v>8.2962962962962961E-2</c:v>
                </c:pt>
                <c:pt idx="7009">
                  <c:v>8.2974537037037041E-2</c:v>
                </c:pt>
                <c:pt idx="7010">
                  <c:v>8.2986111111111108E-2</c:v>
                </c:pt>
                <c:pt idx="7011">
                  <c:v>8.2997685185185188E-2</c:v>
                </c:pt>
                <c:pt idx="7012">
                  <c:v>8.3009259259259269E-2</c:v>
                </c:pt>
                <c:pt idx="7013">
                  <c:v>8.3020833333333335E-2</c:v>
                </c:pt>
                <c:pt idx="7014">
                  <c:v>8.3032407407407416E-2</c:v>
                </c:pt>
                <c:pt idx="7015">
                  <c:v>8.3043981481481483E-2</c:v>
                </c:pt>
                <c:pt idx="7016">
                  <c:v>8.3055555555555563E-2</c:v>
                </c:pt>
                <c:pt idx="7017">
                  <c:v>8.306712962962963E-2</c:v>
                </c:pt>
                <c:pt idx="7018">
                  <c:v>8.3078703703703696E-2</c:v>
                </c:pt>
                <c:pt idx="7019">
                  <c:v>8.3090277777777777E-2</c:v>
                </c:pt>
                <c:pt idx="7020">
                  <c:v>8.3101851851851857E-2</c:v>
                </c:pt>
                <c:pt idx="7021">
                  <c:v>8.3113425925925924E-2</c:v>
                </c:pt>
                <c:pt idx="7022">
                  <c:v>8.3125000000000004E-2</c:v>
                </c:pt>
                <c:pt idx="7023">
                  <c:v>8.3136574074074085E-2</c:v>
                </c:pt>
                <c:pt idx="7024">
                  <c:v>8.3148148148148152E-2</c:v>
                </c:pt>
                <c:pt idx="7025">
                  <c:v>8.3159722222222218E-2</c:v>
                </c:pt>
                <c:pt idx="7026">
                  <c:v>8.3171296296296285E-2</c:v>
                </c:pt>
                <c:pt idx="7027">
                  <c:v>8.3182870370370365E-2</c:v>
                </c:pt>
                <c:pt idx="7028">
                  <c:v>8.3194444444444446E-2</c:v>
                </c:pt>
                <c:pt idx="7029">
                  <c:v>8.3206018518518512E-2</c:v>
                </c:pt>
                <c:pt idx="7030">
                  <c:v>8.3217592592592593E-2</c:v>
                </c:pt>
                <c:pt idx="7031">
                  <c:v>8.3229166666666674E-2</c:v>
                </c:pt>
                <c:pt idx="7032">
                  <c:v>8.324074074074074E-2</c:v>
                </c:pt>
                <c:pt idx="7033">
                  <c:v>8.3252314814814821E-2</c:v>
                </c:pt>
                <c:pt idx="7034">
                  <c:v>8.3263888888888887E-2</c:v>
                </c:pt>
                <c:pt idx="7035">
                  <c:v>8.3275462962962968E-2</c:v>
                </c:pt>
                <c:pt idx="7036">
                  <c:v>8.3287037037037034E-2</c:v>
                </c:pt>
                <c:pt idx="7037">
                  <c:v>8.3298611111111115E-2</c:v>
                </c:pt>
                <c:pt idx="7038">
                  <c:v>8.3310185185185182E-2</c:v>
                </c:pt>
                <c:pt idx="7039">
                  <c:v>8.3321759259259262E-2</c:v>
                </c:pt>
                <c:pt idx="7040">
                  <c:v>8.3333333333333329E-2</c:v>
                </c:pt>
                <c:pt idx="7041">
                  <c:v>8.3344907407407409E-2</c:v>
                </c:pt>
                <c:pt idx="7042">
                  <c:v>8.335648148148149E-2</c:v>
                </c:pt>
                <c:pt idx="7043">
                  <c:v>8.3368055555555556E-2</c:v>
                </c:pt>
                <c:pt idx="7044">
                  <c:v>8.3379629629629637E-2</c:v>
                </c:pt>
                <c:pt idx="7045">
                  <c:v>8.3391203703703717E-2</c:v>
                </c:pt>
                <c:pt idx="7046">
                  <c:v>8.340277777777777E-2</c:v>
                </c:pt>
                <c:pt idx="7047">
                  <c:v>8.3414351851851851E-2</c:v>
                </c:pt>
                <c:pt idx="7048">
                  <c:v>8.3425925925925917E-2</c:v>
                </c:pt>
                <c:pt idx="7049">
                  <c:v>8.3437499999999998E-2</c:v>
                </c:pt>
                <c:pt idx="7050">
                  <c:v>8.3449074074074078E-2</c:v>
                </c:pt>
                <c:pt idx="7051">
                  <c:v>8.3460648148148145E-2</c:v>
                </c:pt>
                <c:pt idx="7052">
                  <c:v>8.3472222222222225E-2</c:v>
                </c:pt>
                <c:pt idx="7053">
                  <c:v>8.3483796296296306E-2</c:v>
                </c:pt>
                <c:pt idx="7054">
                  <c:v>8.3495370370370373E-2</c:v>
                </c:pt>
                <c:pt idx="7055">
                  <c:v>8.3506944444444453E-2</c:v>
                </c:pt>
                <c:pt idx="7056">
                  <c:v>8.3518518518518506E-2</c:v>
                </c:pt>
                <c:pt idx="7057">
                  <c:v>8.3530092592592586E-2</c:v>
                </c:pt>
                <c:pt idx="7058">
                  <c:v>8.3541666666666667E-2</c:v>
                </c:pt>
                <c:pt idx="7059">
                  <c:v>8.3553240740740733E-2</c:v>
                </c:pt>
                <c:pt idx="7060">
                  <c:v>8.3564814814814814E-2</c:v>
                </c:pt>
                <c:pt idx="7061">
                  <c:v>8.3576388888888895E-2</c:v>
                </c:pt>
                <c:pt idx="7062">
                  <c:v>8.3587962962962961E-2</c:v>
                </c:pt>
                <c:pt idx="7063">
                  <c:v>8.3599537037037042E-2</c:v>
                </c:pt>
                <c:pt idx="7064">
                  <c:v>8.3611111111111122E-2</c:v>
                </c:pt>
                <c:pt idx="7065">
                  <c:v>8.3622685185185189E-2</c:v>
                </c:pt>
                <c:pt idx="7066">
                  <c:v>8.3634259259259255E-2</c:v>
                </c:pt>
                <c:pt idx="7067">
                  <c:v>8.3645833333333322E-2</c:v>
                </c:pt>
                <c:pt idx="7068">
                  <c:v>8.3657407407407403E-2</c:v>
                </c:pt>
                <c:pt idx="7069">
                  <c:v>8.3668981481481483E-2</c:v>
                </c:pt>
                <c:pt idx="7070">
                  <c:v>8.368055555555555E-2</c:v>
                </c:pt>
                <c:pt idx="7071">
                  <c:v>8.369212962962963E-2</c:v>
                </c:pt>
                <c:pt idx="7072">
                  <c:v>8.3703703703703711E-2</c:v>
                </c:pt>
                <c:pt idx="7073">
                  <c:v>8.3715277777777777E-2</c:v>
                </c:pt>
                <c:pt idx="7074">
                  <c:v>8.3726851851851858E-2</c:v>
                </c:pt>
                <c:pt idx="7075">
                  <c:v>8.3738425925925938E-2</c:v>
                </c:pt>
                <c:pt idx="7076">
                  <c:v>8.3749999999999991E-2</c:v>
                </c:pt>
                <c:pt idx="7077">
                  <c:v>8.3761574074074072E-2</c:v>
                </c:pt>
                <c:pt idx="7078">
                  <c:v>8.3773148148148138E-2</c:v>
                </c:pt>
                <c:pt idx="7079">
                  <c:v>8.3784722222222219E-2</c:v>
                </c:pt>
                <c:pt idx="7080">
                  <c:v>8.3796296296296299E-2</c:v>
                </c:pt>
                <c:pt idx="7081">
                  <c:v>8.3807870370370366E-2</c:v>
                </c:pt>
                <c:pt idx="7082">
                  <c:v>8.3819444444444446E-2</c:v>
                </c:pt>
                <c:pt idx="7083">
                  <c:v>8.3831018518518527E-2</c:v>
                </c:pt>
                <c:pt idx="7084">
                  <c:v>8.3842592592592594E-2</c:v>
                </c:pt>
                <c:pt idx="7085">
                  <c:v>8.3854166666666674E-2</c:v>
                </c:pt>
                <c:pt idx="7086">
                  <c:v>8.3865740740740755E-2</c:v>
                </c:pt>
                <c:pt idx="7087">
                  <c:v>8.3877314814814807E-2</c:v>
                </c:pt>
                <c:pt idx="7088">
                  <c:v>8.3888888888888888E-2</c:v>
                </c:pt>
                <c:pt idx="7089">
                  <c:v>8.3900462962962954E-2</c:v>
                </c:pt>
                <c:pt idx="7090">
                  <c:v>8.3912037037037035E-2</c:v>
                </c:pt>
                <c:pt idx="7091">
                  <c:v>8.3923611111111115E-2</c:v>
                </c:pt>
                <c:pt idx="7092">
                  <c:v>8.3935185185185182E-2</c:v>
                </c:pt>
                <c:pt idx="7093">
                  <c:v>8.3946759259259263E-2</c:v>
                </c:pt>
                <c:pt idx="7094">
                  <c:v>8.3958333333333343E-2</c:v>
                </c:pt>
                <c:pt idx="7095">
                  <c:v>8.396990740740741E-2</c:v>
                </c:pt>
                <c:pt idx="7096">
                  <c:v>8.398148148148149E-2</c:v>
                </c:pt>
                <c:pt idx="7097">
                  <c:v>8.3993055555555543E-2</c:v>
                </c:pt>
                <c:pt idx="7098">
                  <c:v>8.4004629629629624E-2</c:v>
                </c:pt>
                <c:pt idx="7099">
                  <c:v>8.4016203703703704E-2</c:v>
                </c:pt>
                <c:pt idx="7100">
                  <c:v>8.4027777777777771E-2</c:v>
                </c:pt>
                <c:pt idx="7101">
                  <c:v>8.4039351851851851E-2</c:v>
                </c:pt>
                <c:pt idx="7102">
                  <c:v>8.4050925925925932E-2</c:v>
                </c:pt>
                <c:pt idx="7103">
                  <c:v>8.4062499999999998E-2</c:v>
                </c:pt>
                <c:pt idx="7104">
                  <c:v>8.4074074074074079E-2</c:v>
                </c:pt>
                <c:pt idx="7105">
                  <c:v>8.4085648148148159E-2</c:v>
                </c:pt>
                <c:pt idx="7106">
                  <c:v>8.4097222222222226E-2</c:v>
                </c:pt>
                <c:pt idx="7107">
                  <c:v>8.4108796296296293E-2</c:v>
                </c:pt>
                <c:pt idx="7108">
                  <c:v>8.4120370370370359E-2</c:v>
                </c:pt>
                <c:pt idx="7109">
                  <c:v>8.413194444444444E-2</c:v>
                </c:pt>
                <c:pt idx="7110">
                  <c:v>8.414351851851852E-2</c:v>
                </c:pt>
                <c:pt idx="7111">
                  <c:v>8.4155092592592587E-2</c:v>
                </c:pt>
                <c:pt idx="7112">
                  <c:v>8.4166666666666667E-2</c:v>
                </c:pt>
                <c:pt idx="7113">
                  <c:v>8.4178240740740748E-2</c:v>
                </c:pt>
                <c:pt idx="7114">
                  <c:v>8.4189814814814815E-2</c:v>
                </c:pt>
                <c:pt idx="7115">
                  <c:v>8.4201388888888895E-2</c:v>
                </c:pt>
                <c:pt idx="7116">
                  <c:v>8.4212962962962976E-2</c:v>
                </c:pt>
                <c:pt idx="7117">
                  <c:v>8.4224537037037028E-2</c:v>
                </c:pt>
                <c:pt idx="7118">
                  <c:v>8.4236111111111109E-2</c:v>
                </c:pt>
                <c:pt idx="7119">
                  <c:v>8.4247685185185175E-2</c:v>
                </c:pt>
                <c:pt idx="7120">
                  <c:v>8.4259259259259256E-2</c:v>
                </c:pt>
                <c:pt idx="7121">
                  <c:v>8.4270833333333336E-2</c:v>
                </c:pt>
                <c:pt idx="7122">
                  <c:v>8.4282407407407403E-2</c:v>
                </c:pt>
                <c:pt idx="7123">
                  <c:v>8.4293981481481484E-2</c:v>
                </c:pt>
                <c:pt idx="7124">
                  <c:v>8.4305555555555564E-2</c:v>
                </c:pt>
                <c:pt idx="7125">
                  <c:v>8.4317129629629631E-2</c:v>
                </c:pt>
                <c:pt idx="7126">
                  <c:v>8.4328703703703711E-2</c:v>
                </c:pt>
                <c:pt idx="7127">
                  <c:v>8.4340277777777764E-2</c:v>
                </c:pt>
                <c:pt idx="7128">
                  <c:v>8.4351851851851845E-2</c:v>
                </c:pt>
                <c:pt idx="7129">
                  <c:v>8.4363425925925925E-2</c:v>
                </c:pt>
                <c:pt idx="7130">
                  <c:v>8.4374999999999992E-2</c:v>
                </c:pt>
                <c:pt idx="7131">
                  <c:v>8.4386574074074072E-2</c:v>
                </c:pt>
                <c:pt idx="7132">
                  <c:v>8.4398148148148153E-2</c:v>
                </c:pt>
                <c:pt idx="7133">
                  <c:v>8.4409722222222219E-2</c:v>
                </c:pt>
                <c:pt idx="7134">
                  <c:v>8.44212962962963E-2</c:v>
                </c:pt>
                <c:pt idx="7135">
                  <c:v>8.443287037037038E-2</c:v>
                </c:pt>
                <c:pt idx="7136">
                  <c:v>8.4444444444444447E-2</c:v>
                </c:pt>
                <c:pt idx="7137">
                  <c:v>8.4456018518518527E-2</c:v>
                </c:pt>
                <c:pt idx="7138">
                  <c:v>8.446759259259258E-2</c:v>
                </c:pt>
                <c:pt idx="7139">
                  <c:v>8.4479166666666661E-2</c:v>
                </c:pt>
                <c:pt idx="7140">
                  <c:v>8.4490740740740741E-2</c:v>
                </c:pt>
                <c:pt idx="7141">
                  <c:v>8.4502314814814808E-2</c:v>
                </c:pt>
                <c:pt idx="7142">
                  <c:v>8.4513888888888888E-2</c:v>
                </c:pt>
                <c:pt idx="7143">
                  <c:v>8.4525462962962969E-2</c:v>
                </c:pt>
                <c:pt idx="7144">
                  <c:v>8.4537037037037036E-2</c:v>
                </c:pt>
                <c:pt idx="7145">
                  <c:v>8.4548611111111116E-2</c:v>
                </c:pt>
                <c:pt idx="7146">
                  <c:v>8.4560185185185197E-2</c:v>
                </c:pt>
                <c:pt idx="7147">
                  <c:v>8.4571759259259263E-2</c:v>
                </c:pt>
                <c:pt idx="7148">
                  <c:v>8.458333333333333E-2</c:v>
                </c:pt>
                <c:pt idx="7149">
                  <c:v>8.4594907407407396E-2</c:v>
                </c:pt>
                <c:pt idx="7150">
                  <c:v>8.4606481481481477E-2</c:v>
                </c:pt>
                <c:pt idx="7151">
                  <c:v>8.4618055555555557E-2</c:v>
                </c:pt>
                <c:pt idx="7152">
                  <c:v>8.4629629629629624E-2</c:v>
                </c:pt>
                <c:pt idx="7153">
                  <c:v>8.4641203703703705E-2</c:v>
                </c:pt>
                <c:pt idx="7154">
                  <c:v>8.4652777777777785E-2</c:v>
                </c:pt>
                <c:pt idx="7155">
                  <c:v>8.4664351851851852E-2</c:v>
                </c:pt>
                <c:pt idx="7156">
                  <c:v>8.4675925925925932E-2</c:v>
                </c:pt>
                <c:pt idx="7157">
                  <c:v>8.4687500000000013E-2</c:v>
                </c:pt>
                <c:pt idx="7158">
                  <c:v>8.4699074074074066E-2</c:v>
                </c:pt>
                <c:pt idx="7159">
                  <c:v>8.4710648148148146E-2</c:v>
                </c:pt>
                <c:pt idx="7160">
                  <c:v>8.4722222222222213E-2</c:v>
                </c:pt>
                <c:pt idx="7161">
                  <c:v>8.4733796296296293E-2</c:v>
                </c:pt>
                <c:pt idx="7162">
                  <c:v>8.4745370370370374E-2</c:v>
                </c:pt>
                <c:pt idx="7163">
                  <c:v>8.475694444444444E-2</c:v>
                </c:pt>
                <c:pt idx="7164">
                  <c:v>8.4768518518518521E-2</c:v>
                </c:pt>
                <c:pt idx="7165">
                  <c:v>8.4780092592592601E-2</c:v>
                </c:pt>
                <c:pt idx="7166">
                  <c:v>8.4791666666666668E-2</c:v>
                </c:pt>
                <c:pt idx="7167">
                  <c:v>8.4803240740740748E-2</c:v>
                </c:pt>
                <c:pt idx="7168">
                  <c:v>8.4814814814814801E-2</c:v>
                </c:pt>
                <c:pt idx="7169">
                  <c:v>8.4826388888888882E-2</c:v>
                </c:pt>
                <c:pt idx="7170">
                  <c:v>8.4837962962962962E-2</c:v>
                </c:pt>
                <c:pt idx="7171">
                  <c:v>8.4849537037037029E-2</c:v>
                </c:pt>
                <c:pt idx="7172">
                  <c:v>8.4861111111111109E-2</c:v>
                </c:pt>
                <c:pt idx="7173">
                  <c:v>8.487268518518519E-2</c:v>
                </c:pt>
                <c:pt idx="7174">
                  <c:v>8.4884259259259257E-2</c:v>
                </c:pt>
                <c:pt idx="7175">
                  <c:v>8.4895833333333337E-2</c:v>
                </c:pt>
                <c:pt idx="7176">
                  <c:v>8.4907407407407418E-2</c:v>
                </c:pt>
                <c:pt idx="7177">
                  <c:v>8.4918981481481484E-2</c:v>
                </c:pt>
                <c:pt idx="7178">
                  <c:v>8.4930555555555551E-2</c:v>
                </c:pt>
                <c:pt idx="7179">
                  <c:v>8.4942129629629617E-2</c:v>
                </c:pt>
                <c:pt idx="7180">
                  <c:v>8.4953703703703698E-2</c:v>
                </c:pt>
                <c:pt idx="7181">
                  <c:v>8.4965277777777778E-2</c:v>
                </c:pt>
                <c:pt idx="7182">
                  <c:v>8.4976851851851845E-2</c:v>
                </c:pt>
                <c:pt idx="7183">
                  <c:v>8.4988425925925926E-2</c:v>
                </c:pt>
                <c:pt idx="7184">
                  <c:v>8.5000000000000006E-2</c:v>
                </c:pt>
                <c:pt idx="7185">
                  <c:v>8.5011574074074073E-2</c:v>
                </c:pt>
                <c:pt idx="7186">
                  <c:v>8.5023148148148153E-2</c:v>
                </c:pt>
                <c:pt idx="7187">
                  <c:v>8.5034722222222234E-2</c:v>
                </c:pt>
                <c:pt idx="7188">
                  <c:v>8.50462962962963E-2</c:v>
                </c:pt>
                <c:pt idx="7189">
                  <c:v>8.5057870370370367E-2</c:v>
                </c:pt>
                <c:pt idx="7190">
                  <c:v>8.5069444444444434E-2</c:v>
                </c:pt>
                <c:pt idx="7191">
                  <c:v>8.5081018518518514E-2</c:v>
                </c:pt>
                <c:pt idx="7192">
                  <c:v>8.5092592592592595E-2</c:v>
                </c:pt>
                <c:pt idx="7193">
                  <c:v>8.5104166666666661E-2</c:v>
                </c:pt>
                <c:pt idx="7194">
                  <c:v>8.5115740740740742E-2</c:v>
                </c:pt>
                <c:pt idx="7195">
                  <c:v>8.5127314814814822E-2</c:v>
                </c:pt>
                <c:pt idx="7196">
                  <c:v>8.5138888888888889E-2</c:v>
                </c:pt>
                <c:pt idx="7197">
                  <c:v>8.5150462962962969E-2</c:v>
                </c:pt>
                <c:pt idx="7198">
                  <c:v>8.516203703703705E-2</c:v>
                </c:pt>
                <c:pt idx="7199">
                  <c:v>8.5173611111111103E-2</c:v>
                </c:pt>
                <c:pt idx="7200">
                  <c:v>8.5185185185185183E-2</c:v>
                </c:pt>
                <c:pt idx="7201">
                  <c:v>8.519675925925925E-2</c:v>
                </c:pt>
                <c:pt idx="7202">
                  <c:v>8.520833333333333E-2</c:v>
                </c:pt>
                <c:pt idx="7203">
                  <c:v>8.5219907407407411E-2</c:v>
                </c:pt>
                <c:pt idx="7204">
                  <c:v>8.5231481481481478E-2</c:v>
                </c:pt>
                <c:pt idx="7205">
                  <c:v>8.5243055555555558E-2</c:v>
                </c:pt>
                <c:pt idx="7206">
                  <c:v>8.5254629629629639E-2</c:v>
                </c:pt>
                <c:pt idx="7207">
                  <c:v>8.5266203703703705E-2</c:v>
                </c:pt>
                <c:pt idx="7208">
                  <c:v>8.5277777777777786E-2</c:v>
                </c:pt>
                <c:pt idx="7209">
                  <c:v>8.5289351851851838E-2</c:v>
                </c:pt>
                <c:pt idx="7210">
                  <c:v>8.5300925925925919E-2</c:v>
                </c:pt>
                <c:pt idx="7211">
                  <c:v>8.5312499999999999E-2</c:v>
                </c:pt>
                <c:pt idx="7212">
                  <c:v>8.5324074074074066E-2</c:v>
                </c:pt>
                <c:pt idx="7213">
                  <c:v>8.5335648148148147E-2</c:v>
                </c:pt>
                <c:pt idx="7214">
                  <c:v>8.5347222222222227E-2</c:v>
                </c:pt>
                <c:pt idx="7215">
                  <c:v>8.5358796296296294E-2</c:v>
                </c:pt>
                <c:pt idx="7216">
                  <c:v>8.5370370370370374E-2</c:v>
                </c:pt>
                <c:pt idx="7217">
                  <c:v>8.5381944444444455E-2</c:v>
                </c:pt>
                <c:pt idx="7218">
                  <c:v>8.5393518518518521E-2</c:v>
                </c:pt>
                <c:pt idx="7219">
                  <c:v>8.5405092592592588E-2</c:v>
                </c:pt>
                <c:pt idx="7220">
                  <c:v>8.5416666666666655E-2</c:v>
                </c:pt>
                <c:pt idx="7221">
                  <c:v>8.5428240740740735E-2</c:v>
                </c:pt>
                <c:pt idx="7222">
                  <c:v>8.5439814814814816E-2</c:v>
                </c:pt>
                <c:pt idx="7223">
                  <c:v>8.5451388888888882E-2</c:v>
                </c:pt>
                <c:pt idx="7224">
                  <c:v>8.5462962962962963E-2</c:v>
                </c:pt>
                <c:pt idx="7225">
                  <c:v>8.5474537037037043E-2</c:v>
                </c:pt>
                <c:pt idx="7226">
                  <c:v>8.548611111111111E-2</c:v>
                </c:pt>
                <c:pt idx="7227">
                  <c:v>8.549768518518519E-2</c:v>
                </c:pt>
                <c:pt idx="7228">
                  <c:v>8.5509259259259271E-2</c:v>
                </c:pt>
                <c:pt idx="7229">
                  <c:v>8.5520833333333338E-2</c:v>
                </c:pt>
                <c:pt idx="7230">
                  <c:v>8.5532407407407404E-2</c:v>
                </c:pt>
                <c:pt idx="7231">
                  <c:v>8.5543981481481471E-2</c:v>
                </c:pt>
                <c:pt idx="7232">
                  <c:v>8.5555555555555551E-2</c:v>
                </c:pt>
                <c:pt idx="7233">
                  <c:v>8.5567129629629632E-2</c:v>
                </c:pt>
                <c:pt idx="7234">
                  <c:v>8.5578703703703699E-2</c:v>
                </c:pt>
                <c:pt idx="7235">
                  <c:v>8.5590277777777779E-2</c:v>
                </c:pt>
                <c:pt idx="7236">
                  <c:v>8.560185185185186E-2</c:v>
                </c:pt>
                <c:pt idx="7237">
                  <c:v>8.5613425925925926E-2</c:v>
                </c:pt>
                <c:pt idx="7238">
                  <c:v>8.5625000000000007E-2</c:v>
                </c:pt>
                <c:pt idx="7239">
                  <c:v>8.5636574074074087E-2</c:v>
                </c:pt>
                <c:pt idx="7240">
                  <c:v>8.564814814814814E-2</c:v>
                </c:pt>
                <c:pt idx="7241">
                  <c:v>8.565972222222222E-2</c:v>
                </c:pt>
                <c:pt idx="7242">
                  <c:v>8.5671296296296287E-2</c:v>
                </c:pt>
                <c:pt idx="7243">
                  <c:v>8.5682870370370368E-2</c:v>
                </c:pt>
                <c:pt idx="7244">
                  <c:v>8.5694444444444448E-2</c:v>
                </c:pt>
                <c:pt idx="7245">
                  <c:v>8.5706018518518515E-2</c:v>
                </c:pt>
                <c:pt idx="7246">
                  <c:v>8.5717592592592595E-2</c:v>
                </c:pt>
                <c:pt idx="7247">
                  <c:v>8.5729166666666676E-2</c:v>
                </c:pt>
                <c:pt idx="7248">
                  <c:v>8.5740740740740742E-2</c:v>
                </c:pt>
                <c:pt idx="7249">
                  <c:v>8.5752314814814823E-2</c:v>
                </c:pt>
                <c:pt idx="7250">
                  <c:v>8.5763888888888876E-2</c:v>
                </c:pt>
                <c:pt idx="7251">
                  <c:v>8.5775462962962956E-2</c:v>
                </c:pt>
                <c:pt idx="7252">
                  <c:v>8.5787037037037037E-2</c:v>
                </c:pt>
                <c:pt idx="7253">
                  <c:v>8.5798611111111103E-2</c:v>
                </c:pt>
                <c:pt idx="7254">
                  <c:v>8.5810185185185184E-2</c:v>
                </c:pt>
                <c:pt idx="7255">
                  <c:v>8.5821759259259264E-2</c:v>
                </c:pt>
                <c:pt idx="7256">
                  <c:v>8.5833333333333331E-2</c:v>
                </c:pt>
                <c:pt idx="7257">
                  <c:v>8.5844907407407411E-2</c:v>
                </c:pt>
                <c:pt idx="7258">
                  <c:v>8.5856481481481492E-2</c:v>
                </c:pt>
                <c:pt idx="7259">
                  <c:v>8.5868055555555559E-2</c:v>
                </c:pt>
                <c:pt idx="7260">
                  <c:v>8.5879629629629625E-2</c:v>
                </c:pt>
                <c:pt idx="7261">
                  <c:v>8.5891203703703692E-2</c:v>
                </c:pt>
                <c:pt idx="7262">
                  <c:v>8.5902777777777772E-2</c:v>
                </c:pt>
                <c:pt idx="7263">
                  <c:v>8.5914351851851853E-2</c:v>
                </c:pt>
                <c:pt idx="7264">
                  <c:v>8.5925925925925919E-2</c:v>
                </c:pt>
                <c:pt idx="7265">
                  <c:v>8.59375E-2</c:v>
                </c:pt>
                <c:pt idx="7266">
                  <c:v>8.5949074074074081E-2</c:v>
                </c:pt>
                <c:pt idx="7267">
                  <c:v>8.5960648148148147E-2</c:v>
                </c:pt>
                <c:pt idx="7268">
                  <c:v>8.5972222222222228E-2</c:v>
                </c:pt>
                <c:pt idx="7269">
                  <c:v>8.5983796296296308E-2</c:v>
                </c:pt>
                <c:pt idx="7270">
                  <c:v>8.5995370370370375E-2</c:v>
                </c:pt>
                <c:pt idx="7271">
                  <c:v>8.6006944444444441E-2</c:v>
                </c:pt>
                <c:pt idx="7272">
                  <c:v>8.6018518518518508E-2</c:v>
                </c:pt>
                <c:pt idx="7273">
                  <c:v>8.6030092592592589E-2</c:v>
                </c:pt>
                <c:pt idx="7274">
                  <c:v>8.6041666666666669E-2</c:v>
                </c:pt>
                <c:pt idx="7275">
                  <c:v>8.6053240740740736E-2</c:v>
                </c:pt>
                <c:pt idx="7276">
                  <c:v>8.6064814814814816E-2</c:v>
                </c:pt>
                <c:pt idx="7277">
                  <c:v>8.6076388888888897E-2</c:v>
                </c:pt>
                <c:pt idx="7278">
                  <c:v>8.6087962962962963E-2</c:v>
                </c:pt>
                <c:pt idx="7279">
                  <c:v>8.6099537037037044E-2</c:v>
                </c:pt>
                <c:pt idx="7280">
                  <c:v>8.6111111111111124E-2</c:v>
                </c:pt>
                <c:pt idx="7281">
                  <c:v>8.6122685185185177E-2</c:v>
                </c:pt>
                <c:pt idx="7282">
                  <c:v>8.6134259259259258E-2</c:v>
                </c:pt>
                <c:pt idx="7283">
                  <c:v>8.6145833333333324E-2</c:v>
                </c:pt>
                <c:pt idx="7284">
                  <c:v>8.6157407407407405E-2</c:v>
                </c:pt>
                <c:pt idx="7285">
                  <c:v>8.6168981481481485E-2</c:v>
                </c:pt>
                <c:pt idx="7286">
                  <c:v>8.6180555555555552E-2</c:v>
                </c:pt>
                <c:pt idx="7287">
                  <c:v>8.6192129629629632E-2</c:v>
                </c:pt>
                <c:pt idx="7288">
                  <c:v>8.6203703703703713E-2</c:v>
                </c:pt>
                <c:pt idx="7289">
                  <c:v>8.621527777777778E-2</c:v>
                </c:pt>
                <c:pt idx="7290">
                  <c:v>8.622685185185186E-2</c:v>
                </c:pt>
                <c:pt idx="7291">
                  <c:v>8.6238425925925913E-2</c:v>
                </c:pt>
                <c:pt idx="7292">
                  <c:v>8.6249999999999993E-2</c:v>
                </c:pt>
                <c:pt idx="7293">
                  <c:v>8.6261574074074074E-2</c:v>
                </c:pt>
                <c:pt idx="7294">
                  <c:v>8.627314814814814E-2</c:v>
                </c:pt>
                <c:pt idx="7295">
                  <c:v>8.6284722222222221E-2</c:v>
                </c:pt>
                <c:pt idx="7296">
                  <c:v>8.6296296296296301E-2</c:v>
                </c:pt>
                <c:pt idx="7297">
                  <c:v>8.6307870370370368E-2</c:v>
                </c:pt>
                <c:pt idx="7298">
                  <c:v>8.6319444444444449E-2</c:v>
                </c:pt>
                <c:pt idx="7299">
                  <c:v>8.6331018518518529E-2</c:v>
                </c:pt>
                <c:pt idx="7300">
                  <c:v>8.6342592592592596E-2</c:v>
                </c:pt>
                <c:pt idx="7301">
                  <c:v>8.6354166666666662E-2</c:v>
                </c:pt>
                <c:pt idx="7302">
                  <c:v>8.6354166666666662E-2</c:v>
                </c:pt>
                <c:pt idx="7303">
                  <c:v>8.6365740740740729E-2</c:v>
                </c:pt>
                <c:pt idx="7304">
                  <c:v>8.637731481481481E-2</c:v>
                </c:pt>
                <c:pt idx="7305">
                  <c:v>8.638888888888889E-2</c:v>
                </c:pt>
                <c:pt idx="7306">
                  <c:v>8.6400462962962957E-2</c:v>
                </c:pt>
                <c:pt idx="7307">
                  <c:v>8.6412037037037037E-2</c:v>
                </c:pt>
                <c:pt idx="7308">
                  <c:v>8.6423611111111118E-2</c:v>
                </c:pt>
                <c:pt idx="7309">
                  <c:v>8.6435185185185184E-2</c:v>
                </c:pt>
                <c:pt idx="7310">
                  <c:v>8.6446759259259265E-2</c:v>
                </c:pt>
                <c:pt idx="7311">
                  <c:v>8.6458333333333345E-2</c:v>
                </c:pt>
                <c:pt idx="7312">
                  <c:v>8.6469907407407412E-2</c:v>
                </c:pt>
                <c:pt idx="7313">
                  <c:v>8.6481481481481479E-2</c:v>
                </c:pt>
                <c:pt idx="7314">
                  <c:v>8.6493055555555545E-2</c:v>
                </c:pt>
                <c:pt idx="7315">
                  <c:v>8.6504629629629626E-2</c:v>
                </c:pt>
                <c:pt idx="7316">
                  <c:v>8.6516203703703706E-2</c:v>
                </c:pt>
                <c:pt idx="7317">
                  <c:v>8.6527777777777773E-2</c:v>
                </c:pt>
                <c:pt idx="7318">
                  <c:v>8.6539351851851853E-2</c:v>
                </c:pt>
                <c:pt idx="7319">
                  <c:v>8.6550925925925934E-2</c:v>
                </c:pt>
                <c:pt idx="7320">
                  <c:v>8.6562500000000001E-2</c:v>
                </c:pt>
                <c:pt idx="7321">
                  <c:v>8.6574074074074081E-2</c:v>
                </c:pt>
                <c:pt idx="7322">
                  <c:v>8.6585648148148162E-2</c:v>
                </c:pt>
                <c:pt idx="7323">
                  <c:v>8.6597222222222214E-2</c:v>
                </c:pt>
                <c:pt idx="7324">
                  <c:v>8.6608796296296295E-2</c:v>
                </c:pt>
                <c:pt idx="7325">
                  <c:v>8.6620370370370361E-2</c:v>
                </c:pt>
                <c:pt idx="7326">
                  <c:v>8.6631944444444442E-2</c:v>
                </c:pt>
                <c:pt idx="7327">
                  <c:v>8.6643518518518522E-2</c:v>
                </c:pt>
                <c:pt idx="7328">
                  <c:v>8.6655092592592589E-2</c:v>
                </c:pt>
                <c:pt idx="7329">
                  <c:v>8.666666666666667E-2</c:v>
                </c:pt>
                <c:pt idx="7330">
                  <c:v>8.667824074074075E-2</c:v>
                </c:pt>
                <c:pt idx="7331">
                  <c:v>8.6689814814814817E-2</c:v>
                </c:pt>
                <c:pt idx="7332">
                  <c:v>8.6701388888888897E-2</c:v>
                </c:pt>
                <c:pt idx="7333">
                  <c:v>8.671296296296295E-2</c:v>
                </c:pt>
                <c:pt idx="7334">
                  <c:v>8.6724537037037031E-2</c:v>
                </c:pt>
                <c:pt idx="7335">
                  <c:v>8.6736111111111111E-2</c:v>
                </c:pt>
                <c:pt idx="7336">
                  <c:v>8.6747685185185178E-2</c:v>
                </c:pt>
                <c:pt idx="7337">
                  <c:v>8.6759259259259258E-2</c:v>
                </c:pt>
                <c:pt idx="7338">
                  <c:v>8.6770833333333339E-2</c:v>
                </c:pt>
                <c:pt idx="7339">
                  <c:v>8.6782407407407405E-2</c:v>
                </c:pt>
                <c:pt idx="7340">
                  <c:v>8.6793981481481486E-2</c:v>
                </c:pt>
                <c:pt idx="7341">
                  <c:v>8.6805555555555566E-2</c:v>
                </c:pt>
                <c:pt idx="7342">
                  <c:v>8.6817129629629633E-2</c:v>
                </c:pt>
                <c:pt idx="7343">
                  <c:v>8.68287037037037E-2</c:v>
                </c:pt>
                <c:pt idx="7344">
                  <c:v>8.6840277777777766E-2</c:v>
                </c:pt>
                <c:pt idx="7345">
                  <c:v>8.6851851851851847E-2</c:v>
                </c:pt>
                <c:pt idx="7346">
                  <c:v>8.6863425925925927E-2</c:v>
                </c:pt>
                <c:pt idx="7347">
                  <c:v>8.6874999999999994E-2</c:v>
                </c:pt>
                <c:pt idx="7348">
                  <c:v>8.6886574074074074E-2</c:v>
                </c:pt>
                <c:pt idx="7349">
                  <c:v>8.6898148148148155E-2</c:v>
                </c:pt>
                <c:pt idx="7350">
                  <c:v>8.6909722222222222E-2</c:v>
                </c:pt>
                <c:pt idx="7351">
                  <c:v>8.6921296296296302E-2</c:v>
                </c:pt>
                <c:pt idx="7352">
                  <c:v>8.6932870370370383E-2</c:v>
                </c:pt>
                <c:pt idx="7353">
                  <c:v>8.6944444444444449E-2</c:v>
                </c:pt>
                <c:pt idx="7354">
                  <c:v>8.6956018518518516E-2</c:v>
                </c:pt>
                <c:pt idx="7355">
                  <c:v>8.6967592592592582E-2</c:v>
                </c:pt>
                <c:pt idx="7356">
                  <c:v>8.6979166666666663E-2</c:v>
                </c:pt>
                <c:pt idx="7357">
                  <c:v>8.6990740740740743E-2</c:v>
                </c:pt>
                <c:pt idx="7358">
                  <c:v>8.700231481481481E-2</c:v>
                </c:pt>
                <c:pt idx="7359">
                  <c:v>8.7013888888888891E-2</c:v>
                </c:pt>
                <c:pt idx="7360">
                  <c:v>8.7025462962962971E-2</c:v>
                </c:pt>
                <c:pt idx="7361">
                  <c:v>8.7037037037037038E-2</c:v>
                </c:pt>
                <c:pt idx="7362">
                  <c:v>8.7048611111111118E-2</c:v>
                </c:pt>
                <c:pt idx="7363">
                  <c:v>8.7060185185185171E-2</c:v>
                </c:pt>
                <c:pt idx="7364">
                  <c:v>8.7071759259259252E-2</c:v>
                </c:pt>
                <c:pt idx="7365">
                  <c:v>8.7083333333333332E-2</c:v>
                </c:pt>
                <c:pt idx="7366">
                  <c:v>8.7094907407407399E-2</c:v>
                </c:pt>
                <c:pt idx="7367">
                  <c:v>8.7106481481481479E-2</c:v>
                </c:pt>
                <c:pt idx="7368">
                  <c:v>8.711805555555556E-2</c:v>
                </c:pt>
                <c:pt idx="7369">
                  <c:v>8.7129629629629626E-2</c:v>
                </c:pt>
                <c:pt idx="7370">
                  <c:v>8.7141203703703707E-2</c:v>
                </c:pt>
                <c:pt idx="7371">
                  <c:v>8.7152777777777787E-2</c:v>
                </c:pt>
                <c:pt idx="7372">
                  <c:v>8.7164351851851854E-2</c:v>
                </c:pt>
                <c:pt idx="7373">
                  <c:v>8.7175925925925934E-2</c:v>
                </c:pt>
                <c:pt idx="7374">
                  <c:v>8.7187499999999987E-2</c:v>
                </c:pt>
                <c:pt idx="7375">
                  <c:v>8.7199074074074068E-2</c:v>
                </c:pt>
                <c:pt idx="7376">
                  <c:v>8.7210648148148148E-2</c:v>
                </c:pt>
                <c:pt idx="7377">
                  <c:v>8.7222222222222215E-2</c:v>
                </c:pt>
                <c:pt idx="7378">
                  <c:v>8.7233796296296295E-2</c:v>
                </c:pt>
                <c:pt idx="7379">
                  <c:v>8.7245370370370376E-2</c:v>
                </c:pt>
                <c:pt idx="7380">
                  <c:v>8.7256944444444443E-2</c:v>
                </c:pt>
                <c:pt idx="7381">
                  <c:v>8.7268518518518523E-2</c:v>
                </c:pt>
                <c:pt idx="7382">
                  <c:v>8.7280092592592604E-2</c:v>
                </c:pt>
                <c:pt idx="7383">
                  <c:v>8.729166666666667E-2</c:v>
                </c:pt>
                <c:pt idx="7384">
                  <c:v>8.7303240740740737E-2</c:v>
                </c:pt>
                <c:pt idx="7385">
                  <c:v>8.7314814814814803E-2</c:v>
                </c:pt>
                <c:pt idx="7386">
                  <c:v>8.7326388888888884E-2</c:v>
                </c:pt>
                <c:pt idx="7387">
                  <c:v>8.7337962962962964E-2</c:v>
                </c:pt>
                <c:pt idx="7388">
                  <c:v>8.7349537037037031E-2</c:v>
                </c:pt>
                <c:pt idx="7389">
                  <c:v>8.7361111111111112E-2</c:v>
                </c:pt>
                <c:pt idx="7390">
                  <c:v>8.7372685185185192E-2</c:v>
                </c:pt>
                <c:pt idx="7391">
                  <c:v>8.7384259259259259E-2</c:v>
                </c:pt>
                <c:pt idx="7392">
                  <c:v>8.7395833333333339E-2</c:v>
                </c:pt>
                <c:pt idx="7393">
                  <c:v>8.740740740740742E-2</c:v>
                </c:pt>
                <c:pt idx="7394">
                  <c:v>8.7418981481481473E-2</c:v>
                </c:pt>
                <c:pt idx="7395">
                  <c:v>8.7430555555555553E-2</c:v>
                </c:pt>
                <c:pt idx="7396">
                  <c:v>8.744212962962962E-2</c:v>
                </c:pt>
                <c:pt idx="7397">
                  <c:v>8.74537037037037E-2</c:v>
                </c:pt>
                <c:pt idx="7398">
                  <c:v>8.7465277777777781E-2</c:v>
                </c:pt>
                <c:pt idx="7399">
                  <c:v>8.7476851851851847E-2</c:v>
                </c:pt>
                <c:pt idx="7400">
                  <c:v>8.7488425925925928E-2</c:v>
                </c:pt>
                <c:pt idx="7401">
                  <c:v>8.7500000000000008E-2</c:v>
                </c:pt>
                <c:pt idx="7402">
                  <c:v>8.7511574074074075E-2</c:v>
                </c:pt>
                <c:pt idx="7403">
                  <c:v>8.7523148148148155E-2</c:v>
                </c:pt>
                <c:pt idx="7404">
                  <c:v>8.7534722222222208E-2</c:v>
                </c:pt>
                <c:pt idx="7405">
                  <c:v>8.7546296296296289E-2</c:v>
                </c:pt>
                <c:pt idx="7406">
                  <c:v>8.7557870370370369E-2</c:v>
                </c:pt>
                <c:pt idx="7407">
                  <c:v>8.7569444444444436E-2</c:v>
                </c:pt>
                <c:pt idx="7408">
                  <c:v>8.7581018518518516E-2</c:v>
                </c:pt>
                <c:pt idx="7409">
                  <c:v>8.7592592592592597E-2</c:v>
                </c:pt>
                <c:pt idx="7410">
                  <c:v>8.7604166666666664E-2</c:v>
                </c:pt>
                <c:pt idx="7411">
                  <c:v>8.7615740740740744E-2</c:v>
                </c:pt>
                <c:pt idx="7412">
                  <c:v>8.7627314814814825E-2</c:v>
                </c:pt>
                <c:pt idx="7413">
                  <c:v>8.7638888888888891E-2</c:v>
                </c:pt>
                <c:pt idx="7414">
                  <c:v>8.7650462962962972E-2</c:v>
                </c:pt>
                <c:pt idx="7415">
                  <c:v>8.7662037037037024E-2</c:v>
                </c:pt>
                <c:pt idx="7416">
                  <c:v>8.7673611111111105E-2</c:v>
                </c:pt>
                <c:pt idx="7417">
                  <c:v>8.7685185185185185E-2</c:v>
                </c:pt>
                <c:pt idx="7418">
                  <c:v>8.7696759259259252E-2</c:v>
                </c:pt>
                <c:pt idx="7419">
                  <c:v>8.7708333333333333E-2</c:v>
                </c:pt>
                <c:pt idx="7420">
                  <c:v>8.7719907407407413E-2</c:v>
                </c:pt>
                <c:pt idx="7421">
                  <c:v>8.773148148148148E-2</c:v>
                </c:pt>
                <c:pt idx="7422">
                  <c:v>8.774305555555556E-2</c:v>
                </c:pt>
                <c:pt idx="7423">
                  <c:v>8.7754629629629641E-2</c:v>
                </c:pt>
                <c:pt idx="7424">
                  <c:v>8.7766203703703707E-2</c:v>
                </c:pt>
                <c:pt idx="7425">
                  <c:v>8.7777777777777774E-2</c:v>
                </c:pt>
                <c:pt idx="7426">
                  <c:v>8.7789351851851841E-2</c:v>
                </c:pt>
                <c:pt idx="7427">
                  <c:v>8.7800925925925921E-2</c:v>
                </c:pt>
                <c:pt idx="7428">
                  <c:v>8.7812500000000002E-2</c:v>
                </c:pt>
                <c:pt idx="7429">
                  <c:v>8.7824074074074068E-2</c:v>
                </c:pt>
                <c:pt idx="7430">
                  <c:v>8.7835648148148149E-2</c:v>
                </c:pt>
                <c:pt idx="7431">
                  <c:v>8.7847222222222229E-2</c:v>
                </c:pt>
                <c:pt idx="7432">
                  <c:v>8.7858796296296296E-2</c:v>
                </c:pt>
                <c:pt idx="7433">
                  <c:v>8.7870370370370376E-2</c:v>
                </c:pt>
                <c:pt idx="7434">
                  <c:v>8.7881944444444457E-2</c:v>
                </c:pt>
                <c:pt idx="7435">
                  <c:v>8.789351851851851E-2</c:v>
                </c:pt>
                <c:pt idx="7436">
                  <c:v>8.790509259259259E-2</c:v>
                </c:pt>
                <c:pt idx="7437">
                  <c:v>8.7916666666666657E-2</c:v>
                </c:pt>
                <c:pt idx="7438">
                  <c:v>8.7928240740740737E-2</c:v>
                </c:pt>
                <c:pt idx="7439">
                  <c:v>8.7939814814814818E-2</c:v>
                </c:pt>
                <c:pt idx="7440">
                  <c:v>8.7951388888888885E-2</c:v>
                </c:pt>
                <c:pt idx="7441">
                  <c:v>8.7962962962962965E-2</c:v>
                </c:pt>
                <c:pt idx="7442">
                  <c:v>8.7974537037037046E-2</c:v>
                </c:pt>
                <c:pt idx="7443">
                  <c:v>8.7986111111111112E-2</c:v>
                </c:pt>
                <c:pt idx="7444">
                  <c:v>8.7997685185185193E-2</c:v>
                </c:pt>
                <c:pt idx="7445">
                  <c:v>8.8009259259259245E-2</c:v>
                </c:pt>
                <c:pt idx="7446">
                  <c:v>8.8020833333333326E-2</c:v>
                </c:pt>
                <c:pt idx="7447">
                  <c:v>8.8032407407407406E-2</c:v>
                </c:pt>
                <c:pt idx="7448">
                  <c:v>8.8043981481481473E-2</c:v>
                </c:pt>
                <c:pt idx="7449">
                  <c:v>8.8055555555555554E-2</c:v>
                </c:pt>
                <c:pt idx="7450">
                  <c:v>8.8067129629629634E-2</c:v>
                </c:pt>
                <c:pt idx="7451">
                  <c:v>8.8078703703703701E-2</c:v>
                </c:pt>
                <c:pt idx="7452">
                  <c:v>8.8090277777777781E-2</c:v>
                </c:pt>
                <c:pt idx="7453">
                  <c:v>8.8101851851851862E-2</c:v>
                </c:pt>
                <c:pt idx="7454">
                  <c:v>8.8113425925925928E-2</c:v>
                </c:pt>
                <c:pt idx="7455">
                  <c:v>8.8125000000000009E-2</c:v>
                </c:pt>
                <c:pt idx="7456">
                  <c:v>8.8136574074074062E-2</c:v>
                </c:pt>
                <c:pt idx="7457">
                  <c:v>8.8148148148148142E-2</c:v>
                </c:pt>
                <c:pt idx="7458">
                  <c:v>8.8159722222222223E-2</c:v>
                </c:pt>
                <c:pt idx="7459">
                  <c:v>8.8171296296296289E-2</c:v>
                </c:pt>
                <c:pt idx="7460">
                  <c:v>8.818287037037037E-2</c:v>
                </c:pt>
                <c:pt idx="7461">
                  <c:v>8.819444444444445E-2</c:v>
                </c:pt>
                <c:pt idx="7462">
                  <c:v>8.8206018518518517E-2</c:v>
                </c:pt>
                <c:pt idx="7463">
                  <c:v>8.8217592592592597E-2</c:v>
                </c:pt>
                <c:pt idx="7464">
                  <c:v>8.8229166666666678E-2</c:v>
                </c:pt>
                <c:pt idx="7465">
                  <c:v>8.8240740740740745E-2</c:v>
                </c:pt>
                <c:pt idx="7466">
                  <c:v>8.8252314814814811E-2</c:v>
                </c:pt>
                <c:pt idx="7467">
                  <c:v>8.8263888888888878E-2</c:v>
                </c:pt>
                <c:pt idx="7468">
                  <c:v>8.8275462962962958E-2</c:v>
                </c:pt>
                <c:pt idx="7469">
                  <c:v>8.8287037037037039E-2</c:v>
                </c:pt>
                <c:pt idx="7470">
                  <c:v>8.8298611111111105E-2</c:v>
                </c:pt>
                <c:pt idx="7471">
                  <c:v>8.8310185185185186E-2</c:v>
                </c:pt>
                <c:pt idx="7472">
                  <c:v>8.8321759259259267E-2</c:v>
                </c:pt>
                <c:pt idx="7473">
                  <c:v>8.8333333333333333E-2</c:v>
                </c:pt>
                <c:pt idx="7474">
                  <c:v>8.8344907407407414E-2</c:v>
                </c:pt>
                <c:pt idx="7475">
                  <c:v>8.8356481481481494E-2</c:v>
                </c:pt>
                <c:pt idx="7476">
                  <c:v>8.8368055555555547E-2</c:v>
                </c:pt>
                <c:pt idx="7477">
                  <c:v>8.8379629629629627E-2</c:v>
                </c:pt>
                <c:pt idx="7478">
                  <c:v>8.8391203703703694E-2</c:v>
                </c:pt>
                <c:pt idx="7479">
                  <c:v>8.8402777777777775E-2</c:v>
                </c:pt>
                <c:pt idx="7480">
                  <c:v>8.8414351851851855E-2</c:v>
                </c:pt>
                <c:pt idx="7481">
                  <c:v>8.8425925925925922E-2</c:v>
                </c:pt>
                <c:pt idx="7482">
                  <c:v>8.8437500000000002E-2</c:v>
                </c:pt>
                <c:pt idx="7483">
                  <c:v>8.8449074074074083E-2</c:v>
                </c:pt>
                <c:pt idx="7484">
                  <c:v>8.8460648148148149E-2</c:v>
                </c:pt>
                <c:pt idx="7485">
                  <c:v>8.847222222222223E-2</c:v>
                </c:pt>
                <c:pt idx="7486">
                  <c:v>8.8483796296296283E-2</c:v>
                </c:pt>
                <c:pt idx="7487">
                  <c:v>8.8495370370370363E-2</c:v>
                </c:pt>
                <c:pt idx="7488">
                  <c:v>8.8506944444444444E-2</c:v>
                </c:pt>
                <c:pt idx="7489">
                  <c:v>8.851851851851851E-2</c:v>
                </c:pt>
                <c:pt idx="7490">
                  <c:v>8.8530092592592591E-2</c:v>
                </c:pt>
                <c:pt idx="7491">
                  <c:v>8.8541666666666671E-2</c:v>
                </c:pt>
                <c:pt idx="7492">
                  <c:v>8.8553240740740738E-2</c:v>
                </c:pt>
                <c:pt idx="7493">
                  <c:v>8.8564814814814818E-2</c:v>
                </c:pt>
                <c:pt idx="7494">
                  <c:v>8.8576388888888899E-2</c:v>
                </c:pt>
                <c:pt idx="7495">
                  <c:v>8.8587962962962966E-2</c:v>
                </c:pt>
                <c:pt idx="7496">
                  <c:v>8.8599537037037046E-2</c:v>
                </c:pt>
                <c:pt idx="7497">
                  <c:v>8.8611111111111099E-2</c:v>
                </c:pt>
                <c:pt idx="7498">
                  <c:v>8.8622685185185179E-2</c:v>
                </c:pt>
                <c:pt idx="7499">
                  <c:v>8.863425925925926E-2</c:v>
                </c:pt>
                <c:pt idx="7500">
                  <c:v>8.8645833333333326E-2</c:v>
                </c:pt>
                <c:pt idx="7501">
                  <c:v>8.8657407407407407E-2</c:v>
                </c:pt>
                <c:pt idx="7502">
                  <c:v>8.8668981481481488E-2</c:v>
                </c:pt>
                <c:pt idx="7503">
                  <c:v>8.8680555555555554E-2</c:v>
                </c:pt>
                <c:pt idx="7504">
                  <c:v>8.8692129629629635E-2</c:v>
                </c:pt>
                <c:pt idx="7505">
                  <c:v>8.8703703703703715E-2</c:v>
                </c:pt>
                <c:pt idx="7506">
                  <c:v>8.8715277777777782E-2</c:v>
                </c:pt>
                <c:pt idx="7507">
                  <c:v>8.8726851851851848E-2</c:v>
                </c:pt>
                <c:pt idx="7508">
                  <c:v>8.8738425925925915E-2</c:v>
                </c:pt>
                <c:pt idx="7509">
                  <c:v>8.8749999999999996E-2</c:v>
                </c:pt>
                <c:pt idx="7510">
                  <c:v>8.8761574074074076E-2</c:v>
                </c:pt>
                <c:pt idx="7511">
                  <c:v>8.8773148148148143E-2</c:v>
                </c:pt>
                <c:pt idx="7512">
                  <c:v>8.8784722222222223E-2</c:v>
                </c:pt>
                <c:pt idx="7513">
                  <c:v>8.8796296296296304E-2</c:v>
                </c:pt>
                <c:pt idx="7514">
                  <c:v>8.880787037037037E-2</c:v>
                </c:pt>
                <c:pt idx="7515">
                  <c:v>8.8819444444444451E-2</c:v>
                </c:pt>
                <c:pt idx="7516">
                  <c:v>8.8831018518518531E-2</c:v>
                </c:pt>
                <c:pt idx="7517">
                  <c:v>8.8842592592592584E-2</c:v>
                </c:pt>
                <c:pt idx="7518">
                  <c:v>8.8854166666666665E-2</c:v>
                </c:pt>
                <c:pt idx="7519">
                  <c:v>8.8865740740740731E-2</c:v>
                </c:pt>
                <c:pt idx="7520">
                  <c:v>8.8877314814814812E-2</c:v>
                </c:pt>
                <c:pt idx="7521">
                  <c:v>8.8888888888888892E-2</c:v>
                </c:pt>
                <c:pt idx="7522">
                  <c:v>8.8900462962962959E-2</c:v>
                </c:pt>
                <c:pt idx="7523">
                  <c:v>8.8912037037037039E-2</c:v>
                </c:pt>
                <c:pt idx="7524">
                  <c:v>8.892361111111112E-2</c:v>
                </c:pt>
                <c:pt idx="7525">
                  <c:v>8.8935185185185187E-2</c:v>
                </c:pt>
                <c:pt idx="7526">
                  <c:v>8.8946759259259267E-2</c:v>
                </c:pt>
                <c:pt idx="7527">
                  <c:v>8.895833333333332E-2</c:v>
                </c:pt>
                <c:pt idx="7528">
                  <c:v>8.89699074074074E-2</c:v>
                </c:pt>
                <c:pt idx="7529">
                  <c:v>8.8981481481481481E-2</c:v>
                </c:pt>
                <c:pt idx="7530">
                  <c:v>8.8993055555555547E-2</c:v>
                </c:pt>
                <c:pt idx="7531">
                  <c:v>8.9004629629629628E-2</c:v>
                </c:pt>
                <c:pt idx="7532">
                  <c:v>8.9016203703703708E-2</c:v>
                </c:pt>
                <c:pt idx="7533">
                  <c:v>8.9027777777777775E-2</c:v>
                </c:pt>
                <c:pt idx="7534">
                  <c:v>8.9039351851851856E-2</c:v>
                </c:pt>
                <c:pt idx="7535">
                  <c:v>8.9050925925925936E-2</c:v>
                </c:pt>
                <c:pt idx="7536">
                  <c:v>8.9062500000000003E-2</c:v>
                </c:pt>
                <c:pt idx="7537">
                  <c:v>8.9074074074074083E-2</c:v>
                </c:pt>
                <c:pt idx="7538">
                  <c:v>8.9085648148148136E-2</c:v>
                </c:pt>
                <c:pt idx="7539">
                  <c:v>8.9097222222222217E-2</c:v>
                </c:pt>
                <c:pt idx="7540">
                  <c:v>8.9108796296296297E-2</c:v>
                </c:pt>
                <c:pt idx="7541">
                  <c:v>8.9120370370370364E-2</c:v>
                </c:pt>
                <c:pt idx="7542">
                  <c:v>8.9131944444444444E-2</c:v>
                </c:pt>
                <c:pt idx="7543">
                  <c:v>8.9143518518518525E-2</c:v>
                </c:pt>
                <c:pt idx="7544">
                  <c:v>8.9155092592592591E-2</c:v>
                </c:pt>
                <c:pt idx="7545">
                  <c:v>8.9166666666666672E-2</c:v>
                </c:pt>
                <c:pt idx="7546">
                  <c:v>8.9178240740740752E-2</c:v>
                </c:pt>
                <c:pt idx="7547">
                  <c:v>8.9189814814814819E-2</c:v>
                </c:pt>
                <c:pt idx="7548">
                  <c:v>8.9201388888888886E-2</c:v>
                </c:pt>
                <c:pt idx="7549">
                  <c:v>8.9212962962962952E-2</c:v>
                </c:pt>
                <c:pt idx="7550">
                  <c:v>8.9224537037037033E-2</c:v>
                </c:pt>
                <c:pt idx="7551">
                  <c:v>8.9236111111111113E-2</c:v>
                </c:pt>
                <c:pt idx="7552">
                  <c:v>8.924768518518518E-2</c:v>
                </c:pt>
                <c:pt idx="7553">
                  <c:v>8.925925925925926E-2</c:v>
                </c:pt>
                <c:pt idx="7554">
                  <c:v>8.9270833333333341E-2</c:v>
                </c:pt>
                <c:pt idx="7555">
                  <c:v>8.9282407407407408E-2</c:v>
                </c:pt>
                <c:pt idx="7556">
                  <c:v>8.9293981481481488E-2</c:v>
                </c:pt>
                <c:pt idx="7557">
                  <c:v>8.9305555555555569E-2</c:v>
                </c:pt>
                <c:pt idx="7558">
                  <c:v>8.9317129629629621E-2</c:v>
                </c:pt>
                <c:pt idx="7559">
                  <c:v>8.9328703703703702E-2</c:v>
                </c:pt>
                <c:pt idx="7560">
                  <c:v>8.9340277777777768E-2</c:v>
                </c:pt>
                <c:pt idx="7561">
                  <c:v>8.9351851851851849E-2</c:v>
                </c:pt>
                <c:pt idx="7562">
                  <c:v>8.9363425925925929E-2</c:v>
                </c:pt>
                <c:pt idx="7563">
                  <c:v>8.9374999999999996E-2</c:v>
                </c:pt>
                <c:pt idx="7564">
                  <c:v>8.9386574074074077E-2</c:v>
                </c:pt>
                <c:pt idx="7565">
                  <c:v>8.9398148148148157E-2</c:v>
                </c:pt>
                <c:pt idx="7566">
                  <c:v>8.9409722222222224E-2</c:v>
                </c:pt>
                <c:pt idx="7567">
                  <c:v>8.9421296296296304E-2</c:v>
                </c:pt>
                <c:pt idx="7568">
                  <c:v>8.9432870370370357E-2</c:v>
                </c:pt>
                <c:pt idx="7569">
                  <c:v>8.9444444444444438E-2</c:v>
                </c:pt>
                <c:pt idx="7570">
                  <c:v>8.9456018518518518E-2</c:v>
                </c:pt>
                <c:pt idx="7571">
                  <c:v>8.9467592592592585E-2</c:v>
                </c:pt>
                <c:pt idx="7572">
                  <c:v>8.9479166666666665E-2</c:v>
                </c:pt>
                <c:pt idx="7573">
                  <c:v>8.9490740740740746E-2</c:v>
                </c:pt>
                <c:pt idx="7574">
                  <c:v>8.9502314814814812E-2</c:v>
                </c:pt>
                <c:pt idx="7575">
                  <c:v>8.9513888888888893E-2</c:v>
                </c:pt>
                <c:pt idx="7576">
                  <c:v>8.9525462962962973E-2</c:v>
                </c:pt>
                <c:pt idx="7577">
                  <c:v>8.953703703703704E-2</c:v>
                </c:pt>
                <c:pt idx="7578">
                  <c:v>8.9548611111111107E-2</c:v>
                </c:pt>
                <c:pt idx="7579">
                  <c:v>8.9560185185185173E-2</c:v>
                </c:pt>
                <c:pt idx="7580">
                  <c:v>8.9571759259259254E-2</c:v>
                </c:pt>
                <c:pt idx="7581">
                  <c:v>8.9583333333333334E-2</c:v>
                </c:pt>
                <c:pt idx="7582">
                  <c:v>8.9594907407407401E-2</c:v>
                </c:pt>
                <c:pt idx="7583">
                  <c:v>8.9606481481481481E-2</c:v>
                </c:pt>
                <c:pt idx="7584">
                  <c:v>8.9618055555555562E-2</c:v>
                </c:pt>
                <c:pt idx="7585">
                  <c:v>8.9629629629629629E-2</c:v>
                </c:pt>
                <c:pt idx="7586">
                  <c:v>8.9641203703703709E-2</c:v>
                </c:pt>
                <c:pt idx="7587">
                  <c:v>8.965277777777779E-2</c:v>
                </c:pt>
                <c:pt idx="7588">
                  <c:v>8.9664351851851856E-2</c:v>
                </c:pt>
                <c:pt idx="7589">
                  <c:v>8.9675925925925923E-2</c:v>
                </c:pt>
                <c:pt idx="7590">
                  <c:v>8.9687499999999989E-2</c:v>
                </c:pt>
                <c:pt idx="7591">
                  <c:v>8.969907407407407E-2</c:v>
                </c:pt>
                <c:pt idx="7592">
                  <c:v>8.971064814814815E-2</c:v>
                </c:pt>
                <c:pt idx="7593">
                  <c:v>8.9722222222222217E-2</c:v>
                </c:pt>
                <c:pt idx="7594">
                  <c:v>8.9733796296296298E-2</c:v>
                </c:pt>
                <c:pt idx="7595">
                  <c:v>8.9745370370370378E-2</c:v>
                </c:pt>
                <c:pt idx="7596">
                  <c:v>8.9756944444444445E-2</c:v>
                </c:pt>
                <c:pt idx="7597">
                  <c:v>8.9768518518518525E-2</c:v>
                </c:pt>
                <c:pt idx="7598">
                  <c:v>8.9780092592592606E-2</c:v>
                </c:pt>
                <c:pt idx="7599">
                  <c:v>8.9791666666666659E-2</c:v>
                </c:pt>
                <c:pt idx="7600">
                  <c:v>8.9803240740740739E-2</c:v>
                </c:pt>
                <c:pt idx="7601">
                  <c:v>8.9814814814814806E-2</c:v>
                </c:pt>
                <c:pt idx="7602">
                  <c:v>8.9826388888888886E-2</c:v>
                </c:pt>
                <c:pt idx="7603">
                  <c:v>8.9837962962962967E-2</c:v>
                </c:pt>
                <c:pt idx="7604">
                  <c:v>8.9849537037037033E-2</c:v>
                </c:pt>
                <c:pt idx="7605">
                  <c:v>8.9861111111111114E-2</c:v>
                </c:pt>
                <c:pt idx="7606">
                  <c:v>8.9872685185185194E-2</c:v>
                </c:pt>
                <c:pt idx="7607">
                  <c:v>8.9884259259259261E-2</c:v>
                </c:pt>
                <c:pt idx="7608">
                  <c:v>8.9895833333333341E-2</c:v>
                </c:pt>
                <c:pt idx="7609">
                  <c:v>8.9907407407407394E-2</c:v>
                </c:pt>
                <c:pt idx="7610">
                  <c:v>8.9918981481481475E-2</c:v>
                </c:pt>
                <c:pt idx="7611">
                  <c:v>8.9930555555555555E-2</c:v>
                </c:pt>
                <c:pt idx="7612">
                  <c:v>8.9942129629629622E-2</c:v>
                </c:pt>
                <c:pt idx="7613">
                  <c:v>8.9953703703703702E-2</c:v>
                </c:pt>
                <c:pt idx="7614">
                  <c:v>8.9965277777777783E-2</c:v>
                </c:pt>
                <c:pt idx="7615">
                  <c:v>8.997685185185185E-2</c:v>
                </c:pt>
                <c:pt idx="7616">
                  <c:v>8.998842592592593E-2</c:v>
                </c:pt>
                <c:pt idx="7617">
                  <c:v>9.0000000000000011E-2</c:v>
                </c:pt>
                <c:pt idx="7618">
                  <c:v>9.0011574074074077E-2</c:v>
                </c:pt>
                <c:pt idx="7619">
                  <c:v>9.0023148148148144E-2</c:v>
                </c:pt>
                <c:pt idx="7620">
                  <c:v>9.003472222222221E-2</c:v>
                </c:pt>
                <c:pt idx="7621">
                  <c:v>9.0046296296296291E-2</c:v>
                </c:pt>
                <c:pt idx="7622">
                  <c:v>9.0057870370370371E-2</c:v>
                </c:pt>
                <c:pt idx="7623">
                  <c:v>9.0069444444444438E-2</c:v>
                </c:pt>
                <c:pt idx="7624">
                  <c:v>9.0081018518518519E-2</c:v>
                </c:pt>
                <c:pt idx="7625">
                  <c:v>9.0092592592592599E-2</c:v>
                </c:pt>
                <c:pt idx="7626">
                  <c:v>9.0104166666666666E-2</c:v>
                </c:pt>
                <c:pt idx="7627">
                  <c:v>9.0115740740740746E-2</c:v>
                </c:pt>
                <c:pt idx="7628">
                  <c:v>9.0127314814814827E-2</c:v>
                </c:pt>
                <c:pt idx="7629">
                  <c:v>9.0138888888888893E-2</c:v>
                </c:pt>
                <c:pt idx="7630">
                  <c:v>9.015046296296296E-2</c:v>
                </c:pt>
                <c:pt idx="7631">
                  <c:v>9.0162037037037027E-2</c:v>
                </c:pt>
                <c:pt idx="7632">
                  <c:v>9.0173611111111107E-2</c:v>
                </c:pt>
                <c:pt idx="7633">
                  <c:v>9.0185185185185188E-2</c:v>
                </c:pt>
                <c:pt idx="7634">
                  <c:v>9.0196759259259254E-2</c:v>
                </c:pt>
                <c:pt idx="7635">
                  <c:v>9.0208333333333335E-2</c:v>
                </c:pt>
                <c:pt idx="7636">
                  <c:v>9.0219907407407415E-2</c:v>
                </c:pt>
                <c:pt idx="7637">
                  <c:v>9.0231481481481482E-2</c:v>
                </c:pt>
                <c:pt idx="7638">
                  <c:v>9.0243055555555562E-2</c:v>
                </c:pt>
                <c:pt idx="7639">
                  <c:v>9.0254629629629643E-2</c:v>
                </c:pt>
                <c:pt idx="7640">
                  <c:v>9.0266203703703696E-2</c:v>
                </c:pt>
                <c:pt idx="7641">
                  <c:v>9.0277777777777776E-2</c:v>
                </c:pt>
                <c:pt idx="7642">
                  <c:v>9.0289351851851843E-2</c:v>
                </c:pt>
                <c:pt idx="7643">
                  <c:v>9.0300925925925923E-2</c:v>
                </c:pt>
                <c:pt idx="7644">
                  <c:v>9.0312500000000004E-2</c:v>
                </c:pt>
                <c:pt idx="7645">
                  <c:v>9.0324074074074071E-2</c:v>
                </c:pt>
                <c:pt idx="7646">
                  <c:v>9.0335648148148151E-2</c:v>
                </c:pt>
                <c:pt idx="7647">
                  <c:v>9.0347222222222232E-2</c:v>
                </c:pt>
                <c:pt idx="7648">
                  <c:v>9.0358796296296298E-2</c:v>
                </c:pt>
                <c:pt idx="7649">
                  <c:v>9.0370370370370379E-2</c:v>
                </c:pt>
                <c:pt idx="7650">
                  <c:v>9.0381944444444431E-2</c:v>
                </c:pt>
                <c:pt idx="7651">
                  <c:v>9.0393518518518512E-2</c:v>
                </c:pt>
                <c:pt idx="7652">
                  <c:v>9.0405092592592592E-2</c:v>
                </c:pt>
                <c:pt idx="7653">
                  <c:v>9.0416666666666659E-2</c:v>
                </c:pt>
                <c:pt idx="7654">
                  <c:v>9.042824074074074E-2</c:v>
                </c:pt>
                <c:pt idx="7655">
                  <c:v>9.043981481481482E-2</c:v>
                </c:pt>
                <c:pt idx="7656">
                  <c:v>9.0451388888888887E-2</c:v>
                </c:pt>
                <c:pt idx="7657">
                  <c:v>9.0462962962962967E-2</c:v>
                </c:pt>
                <c:pt idx="7658">
                  <c:v>9.0474537037037048E-2</c:v>
                </c:pt>
                <c:pt idx="7659">
                  <c:v>9.0486111111111114E-2</c:v>
                </c:pt>
                <c:pt idx="7660">
                  <c:v>9.0497685185185181E-2</c:v>
                </c:pt>
                <c:pt idx="7661">
                  <c:v>9.0509259259259248E-2</c:v>
                </c:pt>
                <c:pt idx="7662">
                  <c:v>9.0520833333333328E-2</c:v>
                </c:pt>
                <c:pt idx="7663">
                  <c:v>9.0532407407407409E-2</c:v>
                </c:pt>
                <c:pt idx="7664">
                  <c:v>9.0543981481481475E-2</c:v>
                </c:pt>
                <c:pt idx="7665">
                  <c:v>9.0555555555555556E-2</c:v>
                </c:pt>
                <c:pt idx="7666">
                  <c:v>9.0567129629629636E-2</c:v>
                </c:pt>
                <c:pt idx="7667">
                  <c:v>9.0578703703703703E-2</c:v>
                </c:pt>
                <c:pt idx="7668">
                  <c:v>9.0590277777777783E-2</c:v>
                </c:pt>
                <c:pt idx="7669">
                  <c:v>9.0601851851851864E-2</c:v>
                </c:pt>
                <c:pt idx="7670">
                  <c:v>9.0613425925925917E-2</c:v>
                </c:pt>
                <c:pt idx="7671">
                  <c:v>9.0624999999999997E-2</c:v>
                </c:pt>
                <c:pt idx="7672">
                  <c:v>9.0636574074074064E-2</c:v>
                </c:pt>
                <c:pt idx="7673">
                  <c:v>9.0648148148148144E-2</c:v>
                </c:pt>
                <c:pt idx="7674">
                  <c:v>9.0659722222222225E-2</c:v>
                </c:pt>
                <c:pt idx="7675">
                  <c:v>9.0671296296296292E-2</c:v>
                </c:pt>
                <c:pt idx="7676">
                  <c:v>9.0682870370370372E-2</c:v>
                </c:pt>
                <c:pt idx="7677">
                  <c:v>9.0694444444444453E-2</c:v>
                </c:pt>
                <c:pt idx="7678">
                  <c:v>9.0706018518518519E-2</c:v>
                </c:pt>
                <c:pt idx="7679">
                  <c:v>9.07175925925926E-2</c:v>
                </c:pt>
                <c:pt idx="7680">
                  <c:v>9.072916666666668E-2</c:v>
                </c:pt>
                <c:pt idx="7681">
                  <c:v>9.0740740740740733E-2</c:v>
                </c:pt>
                <c:pt idx="7682">
                  <c:v>9.0752314814814813E-2</c:v>
                </c:pt>
                <c:pt idx="7683">
                  <c:v>9.076388888888888E-2</c:v>
                </c:pt>
                <c:pt idx="7684">
                  <c:v>9.0775462962962961E-2</c:v>
                </c:pt>
                <c:pt idx="7685">
                  <c:v>9.0787037037037041E-2</c:v>
                </c:pt>
                <c:pt idx="7686">
                  <c:v>9.0798611111111108E-2</c:v>
                </c:pt>
                <c:pt idx="7687">
                  <c:v>9.0810185185185188E-2</c:v>
                </c:pt>
                <c:pt idx="7688">
                  <c:v>9.0821759259259269E-2</c:v>
                </c:pt>
                <c:pt idx="7689">
                  <c:v>9.0833333333333335E-2</c:v>
                </c:pt>
                <c:pt idx="7690">
                  <c:v>9.0844907407407416E-2</c:v>
                </c:pt>
                <c:pt idx="7691">
                  <c:v>9.0856481481481469E-2</c:v>
                </c:pt>
                <c:pt idx="7692">
                  <c:v>9.0868055555555549E-2</c:v>
                </c:pt>
                <c:pt idx="7693">
                  <c:v>9.087962962962963E-2</c:v>
                </c:pt>
                <c:pt idx="7694">
                  <c:v>9.0891203703703696E-2</c:v>
                </c:pt>
                <c:pt idx="7695">
                  <c:v>9.0902777777777777E-2</c:v>
                </c:pt>
                <c:pt idx="7696">
                  <c:v>9.0914351851851857E-2</c:v>
                </c:pt>
                <c:pt idx="7697">
                  <c:v>9.0925925925925924E-2</c:v>
                </c:pt>
                <c:pt idx="7698">
                  <c:v>9.0937500000000004E-2</c:v>
                </c:pt>
                <c:pt idx="7699">
                  <c:v>9.0949074074074085E-2</c:v>
                </c:pt>
                <c:pt idx="7700">
                  <c:v>9.0960648148148152E-2</c:v>
                </c:pt>
                <c:pt idx="7701">
                  <c:v>9.0972222222222218E-2</c:v>
                </c:pt>
                <c:pt idx="7702">
                  <c:v>9.0983796296296285E-2</c:v>
                </c:pt>
                <c:pt idx="7703">
                  <c:v>9.0995370370370365E-2</c:v>
                </c:pt>
                <c:pt idx="7704">
                  <c:v>9.1006944444444446E-2</c:v>
                </c:pt>
                <c:pt idx="7705">
                  <c:v>9.1018518518518512E-2</c:v>
                </c:pt>
                <c:pt idx="7706">
                  <c:v>9.1030092592592593E-2</c:v>
                </c:pt>
                <c:pt idx="7707">
                  <c:v>9.1041666666666674E-2</c:v>
                </c:pt>
                <c:pt idx="7708">
                  <c:v>9.105324074074074E-2</c:v>
                </c:pt>
                <c:pt idx="7709">
                  <c:v>9.1064814814814821E-2</c:v>
                </c:pt>
                <c:pt idx="7710">
                  <c:v>9.1076388888888901E-2</c:v>
                </c:pt>
                <c:pt idx="7711">
                  <c:v>9.1087962962962954E-2</c:v>
                </c:pt>
                <c:pt idx="7712">
                  <c:v>9.1099537037037034E-2</c:v>
                </c:pt>
                <c:pt idx="7713">
                  <c:v>9.1111111111111101E-2</c:v>
                </c:pt>
                <c:pt idx="7714">
                  <c:v>9.1122685185185182E-2</c:v>
                </c:pt>
                <c:pt idx="7715">
                  <c:v>9.1122685185185182E-2</c:v>
                </c:pt>
                <c:pt idx="7716">
                  <c:v>9.1134259259259262E-2</c:v>
                </c:pt>
                <c:pt idx="7717">
                  <c:v>9.1145833333333329E-2</c:v>
                </c:pt>
                <c:pt idx="7718">
                  <c:v>9.1157407407407409E-2</c:v>
                </c:pt>
                <c:pt idx="7719">
                  <c:v>9.116898148148149E-2</c:v>
                </c:pt>
                <c:pt idx="7720">
                  <c:v>9.1180555555555556E-2</c:v>
                </c:pt>
                <c:pt idx="7721">
                  <c:v>9.1192129629629637E-2</c:v>
                </c:pt>
                <c:pt idx="7722">
                  <c:v>9.1203703703703717E-2</c:v>
                </c:pt>
                <c:pt idx="7723">
                  <c:v>9.121527777777777E-2</c:v>
                </c:pt>
                <c:pt idx="7724">
                  <c:v>9.1226851851851851E-2</c:v>
                </c:pt>
                <c:pt idx="7725">
                  <c:v>9.1238425925925917E-2</c:v>
                </c:pt>
                <c:pt idx="7726">
                  <c:v>9.1249999999999998E-2</c:v>
                </c:pt>
                <c:pt idx="7727">
                  <c:v>9.1261574074074078E-2</c:v>
                </c:pt>
                <c:pt idx="7728">
                  <c:v>9.1273148148148145E-2</c:v>
                </c:pt>
                <c:pt idx="7729">
                  <c:v>9.1284722222222225E-2</c:v>
                </c:pt>
                <c:pt idx="7730">
                  <c:v>9.1296296296296306E-2</c:v>
                </c:pt>
                <c:pt idx="7731">
                  <c:v>9.1307870370370373E-2</c:v>
                </c:pt>
                <c:pt idx="7732">
                  <c:v>9.1319444444444453E-2</c:v>
                </c:pt>
                <c:pt idx="7733">
                  <c:v>9.1331018518518506E-2</c:v>
                </c:pt>
                <c:pt idx="7734">
                  <c:v>9.1342592592592586E-2</c:v>
                </c:pt>
                <c:pt idx="7735">
                  <c:v>9.1354166666666667E-2</c:v>
                </c:pt>
                <c:pt idx="7736">
                  <c:v>9.1365740740740733E-2</c:v>
                </c:pt>
                <c:pt idx="7737">
                  <c:v>9.1377314814814814E-2</c:v>
                </c:pt>
                <c:pt idx="7738">
                  <c:v>9.1388888888888895E-2</c:v>
                </c:pt>
                <c:pt idx="7739">
                  <c:v>9.1400462962962961E-2</c:v>
                </c:pt>
                <c:pt idx="7740">
                  <c:v>9.1412037037037042E-2</c:v>
                </c:pt>
                <c:pt idx="7741">
                  <c:v>9.1423611111111122E-2</c:v>
                </c:pt>
                <c:pt idx="7742">
                  <c:v>9.1435185185185189E-2</c:v>
                </c:pt>
                <c:pt idx="7743">
                  <c:v>9.1446759259259255E-2</c:v>
                </c:pt>
                <c:pt idx="7744">
                  <c:v>9.1458333333333322E-2</c:v>
                </c:pt>
                <c:pt idx="7745">
                  <c:v>9.1469907407407403E-2</c:v>
                </c:pt>
                <c:pt idx="7746">
                  <c:v>9.1481481481481483E-2</c:v>
                </c:pt>
                <c:pt idx="7747">
                  <c:v>9.149305555555555E-2</c:v>
                </c:pt>
                <c:pt idx="7748">
                  <c:v>9.150462962962963E-2</c:v>
                </c:pt>
                <c:pt idx="7749">
                  <c:v>9.1516203703703711E-2</c:v>
                </c:pt>
                <c:pt idx="7750">
                  <c:v>9.1527777777777777E-2</c:v>
                </c:pt>
                <c:pt idx="7751">
                  <c:v>9.1539351851851858E-2</c:v>
                </c:pt>
                <c:pt idx="7752">
                  <c:v>9.1550925925925938E-2</c:v>
                </c:pt>
                <c:pt idx="7753">
                  <c:v>9.1562499999999991E-2</c:v>
                </c:pt>
                <c:pt idx="7754">
                  <c:v>9.1574074074074072E-2</c:v>
                </c:pt>
                <c:pt idx="7755">
                  <c:v>9.1585648148148138E-2</c:v>
                </c:pt>
                <c:pt idx="7756">
                  <c:v>9.1597222222222219E-2</c:v>
                </c:pt>
                <c:pt idx="7757">
                  <c:v>9.1608796296296299E-2</c:v>
                </c:pt>
                <c:pt idx="7758">
                  <c:v>9.1620370370370366E-2</c:v>
                </c:pt>
                <c:pt idx="7759">
                  <c:v>9.1631944444444446E-2</c:v>
                </c:pt>
                <c:pt idx="7760">
                  <c:v>9.1643518518518527E-2</c:v>
                </c:pt>
                <c:pt idx="7761">
                  <c:v>9.1655092592592594E-2</c:v>
                </c:pt>
                <c:pt idx="7762">
                  <c:v>9.1666666666666674E-2</c:v>
                </c:pt>
                <c:pt idx="7763">
                  <c:v>9.1678240740740755E-2</c:v>
                </c:pt>
                <c:pt idx="7764">
                  <c:v>9.1689814814814807E-2</c:v>
                </c:pt>
                <c:pt idx="7765">
                  <c:v>9.1701388888888888E-2</c:v>
                </c:pt>
                <c:pt idx="7766">
                  <c:v>9.1712962962962954E-2</c:v>
                </c:pt>
                <c:pt idx="7767">
                  <c:v>9.1724537037037035E-2</c:v>
                </c:pt>
                <c:pt idx="7768">
                  <c:v>9.1736111111111115E-2</c:v>
                </c:pt>
                <c:pt idx="7769">
                  <c:v>9.1747685185185182E-2</c:v>
                </c:pt>
                <c:pt idx="7770">
                  <c:v>9.1759259259259263E-2</c:v>
                </c:pt>
                <c:pt idx="7771">
                  <c:v>9.1770833333333343E-2</c:v>
                </c:pt>
                <c:pt idx="7772">
                  <c:v>9.178240740740741E-2</c:v>
                </c:pt>
                <c:pt idx="7773">
                  <c:v>9.179398148148149E-2</c:v>
                </c:pt>
                <c:pt idx="7774">
                  <c:v>9.1805555555555543E-2</c:v>
                </c:pt>
                <c:pt idx="7775">
                  <c:v>9.1817129629629624E-2</c:v>
                </c:pt>
                <c:pt idx="7776">
                  <c:v>9.1828703703703704E-2</c:v>
                </c:pt>
                <c:pt idx="7777">
                  <c:v>9.1840277777777771E-2</c:v>
                </c:pt>
                <c:pt idx="7778">
                  <c:v>9.1851851851851851E-2</c:v>
                </c:pt>
                <c:pt idx="7779">
                  <c:v>9.1863425925925932E-2</c:v>
                </c:pt>
                <c:pt idx="7780">
                  <c:v>9.1874999999999998E-2</c:v>
                </c:pt>
                <c:pt idx="7781">
                  <c:v>9.1886574074074079E-2</c:v>
                </c:pt>
                <c:pt idx="7782">
                  <c:v>9.1898148148148159E-2</c:v>
                </c:pt>
                <c:pt idx="7783">
                  <c:v>9.1909722222222226E-2</c:v>
                </c:pt>
                <c:pt idx="7784">
                  <c:v>9.1921296296296293E-2</c:v>
                </c:pt>
                <c:pt idx="7785">
                  <c:v>9.1932870370370359E-2</c:v>
                </c:pt>
                <c:pt idx="7786">
                  <c:v>9.194444444444444E-2</c:v>
                </c:pt>
                <c:pt idx="7787">
                  <c:v>9.195601851851852E-2</c:v>
                </c:pt>
                <c:pt idx="7788">
                  <c:v>9.1967592592592587E-2</c:v>
                </c:pt>
                <c:pt idx="7789">
                  <c:v>9.1979166666666667E-2</c:v>
                </c:pt>
                <c:pt idx="7790">
                  <c:v>9.1990740740740748E-2</c:v>
                </c:pt>
                <c:pt idx="7791">
                  <c:v>9.2002314814814815E-2</c:v>
                </c:pt>
                <c:pt idx="7792">
                  <c:v>9.2013888888888895E-2</c:v>
                </c:pt>
                <c:pt idx="7793">
                  <c:v>9.2025462962962976E-2</c:v>
                </c:pt>
                <c:pt idx="7794">
                  <c:v>9.2037037037037028E-2</c:v>
                </c:pt>
                <c:pt idx="7795">
                  <c:v>9.2048611111111109E-2</c:v>
                </c:pt>
                <c:pt idx="7796">
                  <c:v>9.2060185185185175E-2</c:v>
                </c:pt>
                <c:pt idx="7797">
                  <c:v>9.2071759259259256E-2</c:v>
                </c:pt>
                <c:pt idx="7798">
                  <c:v>9.2083333333333336E-2</c:v>
                </c:pt>
                <c:pt idx="7799">
                  <c:v>9.2094907407407403E-2</c:v>
                </c:pt>
                <c:pt idx="7800">
                  <c:v>9.2106481481481484E-2</c:v>
                </c:pt>
                <c:pt idx="7801">
                  <c:v>9.2118055555555564E-2</c:v>
                </c:pt>
                <c:pt idx="7802">
                  <c:v>9.2129629629629631E-2</c:v>
                </c:pt>
                <c:pt idx="7803">
                  <c:v>9.2141203703703711E-2</c:v>
                </c:pt>
                <c:pt idx="7804">
                  <c:v>9.2152777777777764E-2</c:v>
                </c:pt>
                <c:pt idx="7805">
                  <c:v>9.2164351851851845E-2</c:v>
                </c:pt>
                <c:pt idx="7806">
                  <c:v>9.2175925925925925E-2</c:v>
                </c:pt>
                <c:pt idx="7807">
                  <c:v>9.2187499999999992E-2</c:v>
                </c:pt>
                <c:pt idx="7808">
                  <c:v>9.2199074074074072E-2</c:v>
                </c:pt>
                <c:pt idx="7809">
                  <c:v>9.2210648148148153E-2</c:v>
                </c:pt>
                <c:pt idx="7810">
                  <c:v>9.2222222222222219E-2</c:v>
                </c:pt>
                <c:pt idx="7811">
                  <c:v>9.22337962962963E-2</c:v>
                </c:pt>
                <c:pt idx="7812">
                  <c:v>9.224537037037038E-2</c:v>
                </c:pt>
                <c:pt idx="7813">
                  <c:v>9.2256944444444447E-2</c:v>
                </c:pt>
                <c:pt idx="7814">
                  <c:v>9.2268518518518527E-2</c:v>
                </c:pt>
                <c:pt idx="7815">
                  <c:v>9.228009259259258E-2</c:v>
                </c:pt>
                <c:pt idx="7816">
                  <c:v>9.2291666666666661E-2</c:v>
                </c:pt>
                <c:pt idx="7817">
                  <c:v>9.2303240740740741E-2</c:v>
                </c:pt>
                <c:pt idx="7818">
                  <c:v>9.2314814814814808E-2</c:v>
                </c:pt>
                <c:pt idx="7819">
                  <c:v>9.2326388888888888E-2</c:v>
                </c:pt>
                <c:pt idx="7820">
                  <c:v>9.2337962962962969E-2</c:v>
                </c:pt>
                <c:pt idx="7821">
                  <c:v>9.2349537037037036E-2</c:v>
                </c:pt>
                <c:pt idx="7822">
                  <c:v>9.2361111111111116E-2</c:v>
                </c:pt>
                <c:pt idx="7823">
                  <c:v>9.2372685185185197E-2</c:v>
                </c:pt>
                <c:pt idx="7824">
                  <c:v>9.2384259259259263E-2</c:v>
                </c:pt>
                <c:pt idx="7825">
                  <c:v>9.239583333333333E-2</c:v>
                </c:pt>
                <c:pt idx="7826">
                  <c:v>9.2407407407407396E-2</c:v>
                </c:pt>
                <c:pt idx="7827">
                  <c:v>9.2418981481481477E-2</c:v>
                </c:pt>
                <c:pt idx="7828">
                  <c:v>9.2430555555555557E-2</c:v>
                </c:pt>
                <c:pt idx="7829">
                  <c:v>9.2442129629629624E-2</c:v>
                </c:pt>
                <c:pt idx="7830">
                  <c:v>9.2453703703703705E-2</c:v>
                </c:pt>
                <c:pt idx="7831">
                  <c:v>9.2465277777777785E-2</c:v>
                </c:pt>
                <c:pt idx="7832">
                  <c:v>9.2476851851851852E-2</c:v>
                </c:pt>
                <c:pt idx="7833">
                  <c:v>9.2488425925925932E-2</c:v>
                </c:pt>
                <c:pt idx="7834">
                  <c:v>9.2500000000000013E-2</c:v>
                </c:pt>
                <c:pt idx="7835">
                  <c:v>9.2511574074074066E-2</c:v>
                </c:pt>
                <c:pt idx="7836">
                  <c:v>9.2523148148148146E-2</c:v>
                </c:pt>
                <c:pt idx="7837">
                  <c:v>9.2534722222222213E-2</c:v>
                </c:pt>
                <c:pt idx="7838">
                  <c:v>9.2546296296296293E-2</c:v>
                </c:pt>
                <c:pt idx="7839">
                  <c:v>9.2557870370370374E-2</c:v>
                </c:pt>
                <c:pt idx="7840">
                  <c:v>9.256944444444444E-2</c:v>
                </c:pt>
                <c:pt idx="7841">
                  <c:v>9.2581018518518521E-2</c:v>
                </c:pt>
                <c:pt idx="7842">
                  <c:v>9.2592592592592601E-2</c:v>
                </c:pt>
                <c:pt idx="7843">
                  <c:v>9.2604166666666668E-2</c:v>
                </c:pt>
                <c:pt idx="7844">
                  <c:v>9.2615740740740748E-2</c:v>
                </c:pt>
                <c:pt idx="7845">
                  <c:v>9.2627314814814801E-2</c:v>
                </c:pt>
                <c:pt idx="7846">
                  <c:v>9.2638888888888882E-2</c:v>
                </c:pt>
                <c:pt idx="7847">
                  <c:v>9.2650462962962962E-2</c:v>
                </c:pt>
                <c:pt idx="7848">
                  <c:v>9.2662037037037029E-2</c:v>
                </c:pt>
                <c:pt idx="7849">
                  <c:v>9.2673611111111109E-2</c:v>
                </c:pt>
                <c:pt idx="7850">
                  <c:v>9.268518518518519E-2</c:v>
                </c:pt>
                <c:pt idx="7851">
                  <c:v>9.2696759259259257E-2</c:v>
                </c:pt>
                <c:pt idx="7852">
                  <c:v>9.2708333333333337E-2</c:v>
                </c:pt>
                <c:pt idx="7853">
                  <c:v>9.2719907407407418E-2</c:v>
                </c:pt>
                <c:pt idx="7854">
                  <c:v>9.2731481481481484E-2</c:v>
                </c:pt>
                <c:pt idx="7855">
                  <c:v>9.2743055555555565E-2</c:v>
                </c:pt>
                <c:pt idx="7856">
                  <c:v>9.2754629629629617E-2</c:v>
                </c:pt>
                <c:pt idx="7857">
                  <c:v>9.2766203703703698E-2</c:v>
                </c:pt>
                <c:pt idx="7858">
                  <c:v>9.2777777777777778E-2</c:v>
                </c:pt>
                <c:pt idx="7859">
                  <c:v>9.2789351851851845E-2</c:v>
                </c:pt>
                <c:pt idx="7860">
                  <c:v>9.2800925925925926E-2</c:v>
                </c:pt>
                <c:pt idx="7861">
                  <c:v>9.2812500000000006E-2</c:v>
                </c:pt>
                <c:pt idx="7862">
                  <c:v>9.2824074074074073E-2</c:v>
                </c:pt>
                <c:pt idx="7863">
                  <c:v>9.2835648148148153E-2</c:v>
                </c:pt>
                <c:pt idx="7864">
                  <c:v>9.2847222222222234E-2</c:v>
                </c:pt>
                <c:pt idx="7865">
                  <c:v>9.28587962962963E-2</c:v>
                </c:pt>
                <c:pt idx="7866">
                  <c:v>9.2870370370370367E-2</c:v>
                </c:pt>
                <c:pt idx="7867">
                  <c:v>9.2881944444444434E-2</c:v>
                </c:pt>
                <c:pt idx="7868">
                  <c:v>9.2893518518518514E-2</c:v>
                </c:pt>
                <c:pt idx="7869">
                  <c:v>9.2905092592592595E-2</c:v>
                </c:pt>
                <c:pt idx="7870">
                  <c:v>9.2916666666666661E-2</c:v>
                </c:pt>
                <c:pt idx="7871">
                  <c:v>9.2928240740740742E-2</c:v>
                </c:pt>
                <c:pt idx="7872">
                  <c:v>9.2939814814814822E-2</c:v>
                </c:pt>
                <c:pt idx="7873">
                  <c:v>9.2951388888888889E-2</c:v>
                </c:pt>
                <c:pt idx="7874">
                  <c:v>9.2962962962962969E-2</c:v>
                </c:pt>
                <c:pt idx="7875">
                  <c:v>9.297453703703705E-2</c:v>
                </c:pt>
                <c:pt idx="7876">
                  <c:v>9.2986111111111103E-2</c:v>
                </c:pt>
                <c:pt idx="7877">
                  <c:v>9.2997685185185183E-2</c:v>
                </c:pt>
                <c:pt idx="7878">
                  <c:v>9.300925925925925E-2</c:v>
                </c:pt>
                <c:pt idx="7879">
                  <c:v>9.302083333333333E-2</c:v>
                </c:pt>
                <c:pt idx="7880">
                  <c:v>9.3032407407407411E-2</c:v>
                </c:pt>
                <c:pt idx="7881">
                  <c:v>9.3043981481481478E-2</c:v>
                </c:pt>
                <c:pt idx="7882">
                  <c:v>9.3055555555555558E-2</c:v>
                </c:pt>
                <c:pt idx="7883">
                  <c:v>9.3067129629629639E-2</c:v>
                </c:pt>
                <c:pt idx="7884">
                  <c:v>9.3078703703703705E-2</c:v>
                </c:pt>
                <c:pt idx="7885">
                  <c:v>9.3090277777777786E-2</c:v>
                </c:pt>
                <c:pt idx="7886">
                  <c:v>9.3101851851851838E-2</c:v>
                </c:pt>
                <c:pt idx="7887">
                  <c:v>9.3113425925925919E-2</c:v>
                </c:pt>
                <c:pt idx="7888">
                  <c:v>9.3124999999999999E-2</c:v>
                </c:pt>
                <c:pt idx="7889">
                  <c:v>9.3136574074074066E-2</c:v>
                </c:pt>
                <c:pt idx="7890">
                  <c:v>9.3148148148148147E-2</c:v>
                </c:pt>
                <c:pt idx="7891">
                  <c:v>9.3159722222222227E-2</c:v>
                </c:pt>
                <c:pt idx="7892">
                  <c:v>9.3171296296296294E-2</c:v>
                </c:pt>
                <c:pt idx="7893">
                  <c:v>9.3182870370370374E-2</c:v>
                </c:pt>
                <c:pt idx="7894">
                  <c:v>9.3194444444444455E-2</c:v>
                </c:pt>
                <c:pt idx="7895">
                  <c:v>9.3206018518518521E-2</c:v>
                </c:pt>
                <c:pt idx="7896">
                  <c:v>9.3217592592592588E-2</c:v>
                </c:pt>
                <c:pt idx="7897">
                  <c:v>9.3229166666666655E-2</c:v>
                </c:pt>
                <c:pt idx="7898">
                  <c:v>9.3240740740740735E-2</c:v>
                </c:pt>
                <c:pt idx="7899">
                  <c:v>9.3252314814814816E-2</c:v>
                </c:pt>
                <c:pt idx="7900">
                  <c:v>9.3263888888888882E-2</c:v>
                </c:pt>
                <c:pt idx="7901">
                  <c:v>9.3275462962962963E-2</c:v>
                </c:pt>
                <c:pt idx="7902">
                  <c:v>9.3287037037037043E-2</c:v>
                </c:pt>
                <c:pt idx="7903">
                  <c:v>9.329861111111111E-2</c:v>
                </c:pt>
                <c:pt idx="7904">
                  <c:v>9.331018518518519E-2</c:v>
                </c:pt>
                <c:pt idx="7905">
                  <c:v>9.3321759259259271E-2</c:v>
                </c:pt>
                <c:pt idx="7906">
                  <c:v>9.3333333333333338E-2</c:v>
                </c:pt>
                <c:pt idx="7907">
                  <c:v>9.3344907407407404E-2</c:v>
                </c:pt>
                <c:pt idx="7908">
                  <c:v>9.3356481481481471E-2</c:v>
                </c:pt>
                <c:pt idx="7909">
                  <c:v>9.3368055555555551E-2</c:v>
                </c:pt>
                <c:pt idx="7910">
                  <c:v>9.3379629629629632E-2</c:v>
                </c:pt>
                <c:pt idx="7911">
                  <c:v>9.3391203703703699E-2</c:v>
                </c:pt>
                <c:pt idx="7912">
                  <c:v>9.3402777777777779E-2</c:v>
                </c:pt>
                <c:pt idx="7913">
                  <c:v>9.341435185185186E-2</c:v>
                </c:pt>
                <c:pt idx="7914">
                  <c:v>9.3425925925925926E-2</c:v>
                </c:pt>
                <c:pt idx="7915">
                  <c:v>9.3437500000000007E-2</c:v>
                </c:pt>
                <c:pt idx="7916">
                  <c:v>9.3449074074074087E-2</c:v>
                </c:pt>
                <c:pt idx="7917">
                  <c:v>9.346064814814814E-2</c:v>
                </c:pt>
                <c:pt idx="7918">
                  <c:v>9.347222222222222E-2</c:v>
                </c:pt>
                <c:pt idx="7919">
                  <c:v>9.3483796296296287E-2</c:v>
                </c:pt>
                <c:pt idx="7920">
                  <c:v>9.3495370370370368E-2</c:v>
                </c:pt>
                <c:pt idx="7921">
                  <c:v>9.3506944444444448E-2</c:v>
                </c:pt>
                <c:pt idx="7922">
                  <c:v>9.3518518518518515E-2</c:v>
                </c:pt>
                <c:pt idx="7923">
                  <c:v>9.3530092592592595E-2</c:v>
                </c:pt>
                <c:pt idx="7924">
                  <c:v>9.3541666666666676E-2</c:v>
                </c:pt>
                <c:pt idx="7925">
                  <c:v>9.3553240740740742E-2</c:v>
                </c:pt>
                <c:pt idx="7926">
                  <c:v>9.3564814814814823E-2</c:v>
                </c:pt>
                <c:pt idx="7927">
                  <c:v>9.3576388888888876E-2</c:v>
                </c:pt>
                <c:pt idx="7928">
                  <c:v>9.3587962962962956E-2</c:v>
                </c:pt>
                <c:pt idx="7929">
                  <c:v>9.3599537037037037E-2</c:v>
                </c:pt>
                <c:pt idx="7930">
                  <c:v>9.3611111111111103E-2</c:v>
                </c:pt>
                <c:pt idx="7931">
                  <c:v>9.3622685185185184E-2</c:v>
                </c:pt>
                <c:pt idx="7932">
                  <c:v>9.3634259259259264E-2</c:v>
                </c:pt>
                <c:pt idx="7933">
                  <c:v>9.3645833333333331E-2</c:v>
                </c:pt>
                <c:pt idx="7934">
                  <c:v>9.3657407407407411E-2</c:v>
                </c:pt>
                <c:pt idx="7935">
                  <c:v>9.3668981481481492E-2</c:v>
                </c:pt>
                <c:pt idx="7936">
                  <c:v>9.3680555555555559E-2</c:v>
                </c:pt>
                <c:pt idx="7937">
                  <c:v>9.3692129629629625E-2</c:v>
                </c:pt>
                <c:pt idx="7938">
                  <c:v>9.3703703703703692E-2</c:v>
                </c:pt>
                <c:pt idx="7939">
                  <c:v>9.3715277777777772E-2</c:v>
                </c:pt>
                <c:pt idx="7940">
                  <c:v>9.3726851851851853E-2</c:v>
                </c:pt>
                <c:pt idx="7941">
                  <c:v>9.3738425925925919E-2</c:v>
                </c:pt>
                <c:pt idx="7942">
                  <c:v>9.375E-2</c:v>
                </c:pt>
                <c:pt idx="7943">
                  <c:v>9.3761574074074081E-2</c:v>
                </c:pt>
                <c:pt idx="7944">
                  <c:v>9.3773148148148147E-2</c:v>
                </c:pt>
                <c:pt idx="7945">
                  <c:v>9.3784722222222228E-2</c:v>
                </c:pt>
                <c:pt idx="7946">
                  <c:v>9.3796296296296308E-2</c:v>
                </c:pt>
                <c:pt idx="7947">
                  <c:v>9.3807870370370375E-2</c:v>
                </c:pt>
                <c:pt idx="7948">
                  <c:v>9.3819444444444441E-2</c:v>
                </c:pt>
                <c:pt idx="7949">
                  <c:v>9.3831018518518508E-2</c:v>
                </c:pt>
                <c:pt idx="7950">
                  <c:v>9.3842592592592589E-2</c:v>
                </c:pt>
                <c:pt idx="7951">
                  <c:v>9.3854166666666669E-2</c:v>
                </c:pt>
                <c:pt idx="7952">
                  <c:v>9.3865740740740736E-2</c:v>
                </c:pt>
                <c:pt idx="7953">
                  <c:v>9.3877314814814816E-2</c:v>
                </c:pt>
                <c:pt idx="7954">
                  <c:v>9.3888888888888897E-2</c:v>
                </c:pt>
                <c:pt idx="7955">
                  <c:v>9.3900462962962963E-2</c:v>
                </c:pt>
                <c:pt idx="7956">
                  <c:v>9.3912037037037044E-2</c:v>
                </c:pt>
                <c:pt idx="7957">
                  <c:v>9.3923611111111097E-2</c:v>
                </c:pt>
                <c:pt idx="7958">
                  <c:v>9.3935185185185177E-2</c:v>
                </c:pt>
                <c:pt idx="7959">
                  <c:v>9.3946759259259258E-2</c:v>
                </c:pt>
                <c:pt idx="7960">
                  <c:v>9.3958333333333324E-2</c:v>
                </c:pt>
                <c:pt idx="7961">
                  <c:v>9.3969907407407405E-2</c:v>
                </c:pt>
                <c:pt idx="7962">
                  <c:v>9.3981481481481485E-2</c:v>
                </c:pt>
                <c:pt idx="7963">
                  <c:v>9.3993055555555552E-2</c:v>
                </c:pt>
                <c:pt idx="7964">
                  <c:v>9.4004629629629632E-2</c:v>
                </c:pt>
                <c:pt idx="7965">
                  <c:v>9.4016203703703713E-2</c:v>
                </c:pt>
                <c:pt idx="7966">
                  <c:v>9.402777777777778E-2</c:v>
                </c:pt>
                <c:pt idx="7967">
                  <c:v>9.403935185185186E-2</c:v>
                </c:pt>
                <c:pt idx="7968">
                  <c:v>9.4050925925925941E-2</c:v>
                </c:pt>
                <c:pt idx="7969">
                  <c:v>9.4062499999999993E-2</c:v>
                </c:pt>
                <c:pt idx="7970">
                  <c:v>9.4074074074074074E-2</c:v>
                </c:pt>
                <c:pt idx="7971">
                  <c:v>9.408564814814814E-2</c:v>
                </c:pt>
                <c:pt idx="7972">
                  <c:v>9.4097222222222221E-2</c:v>
                </c:pt>
                <c:pt idx="7973">
                  <c:v>9.4108796296296301E-2</c:v>
                </c:pt>
                <c:pt idx="7974">
                  <c:v>9.4120370370370368E-2</c:v>
                </c:pt>
                <c:pt idx="7975">
                  <c:v>9.4131944444444449E-2</c:v>
                </c:pt>
                <c:pt idx="7976">
                  <c:v>9.4143518518518529E-2</c:v>
                </c:pt>
                <c:pt idx="7977">
                  <c:v>9.4155092592592596E-2</c:v>
                </c:pt>
                <c:pt idx="7978">
                  <c:v>9.4166666666666662E-2</c:v>
                </c:pt>
                <c:pt idx="7979">
                  <c:v>9.4178240740740729E-2</c:v>
                </c:pt>
                <c:pt idx="7980">
                  <c:v>9.418981481481481E-2</c:v>
                </c:pt>
                <c:pt idx="7981">
                  <c:v>9.420138888888889E-2</c:v>
                </c:pt>
                <c:pt idx="7982">
                  <c:v>9.4212962962962957E-2</c:v>
                </c:pt>
                <c:pt idx="7983">
                  <c:v>9.4224537037037037E-2</c:v>
                </c:pt>
                <c:pt idx="7984">
                  <c:v>9.4236111111111118E-2</c:v>
                </c:pt>
                <c:pt idx="7985">
                  <c:v>9.4247685185185184E-2</c:v>
                </c:pt>
                <c:pt idx="7986">
                  <c:v>9.4259259259259265E-2</c:v>
                </c:pt>
                <c:pt idx="7987">
                  <c:v>9.4270833333333345E-2</c:v>
                </c:pt>
                <c:pt idx="7988">
                  <c:v>9.4282407407407412E-2</c:v>
                </c:pt>
                <c:pt idx="7989">
                  <c:v>9.4293981481481479E-2</c:v>
                </c:pt>
                <c:pt idx="7990">
                  <c:v>9.4305555555555545E-2</c:v>
                </c:pt>
                <c:pt idx="7991">
                  <c:v>9.4317129629629626E-2</c:v>
                </c:pt>
                <c:pt idx="7992">
                  <c:v>9.4328703703703706E-2</c:v>
                </c:pt>
                <c:pt idx="7993">
                  <c:v>9.4340277777777773E-2</c:v>
                </c:pt>
                <c:pt idx="7994">
                  <c:v>9.4351851851851853E-2</c:v>
                </c:pt>
                <c:pt idx="7995">
                  <c:v>9.4363425925925934E-2</c:v>
                </c:pt>
                <c:pt idx="7996">
                  <c:v>9.4375000000000001E-2</c:v>
                </c:pt>
                <c:pt idx="7997">
                  <c:v>9.4386574074074081E-2</c:v>
                </c:pt>
                <c:pt idx="7998">
                  <c:v>9.4398148148148134E-2</c:v>
                </c:pt>
                <c:pt idx="7999">
                  <c:v>9.4409722222222214E-2</c:v>
                </c:pt>
                <c:pt idx="8000">
                  <c:v>9.4421296296296295E-2</c:v>
                </c:pt>
                <c:pt idx="8001">
                  <c:v>9.4432870370370361E-2</c:v>
                </c:pt>
                <c:pt idx="8002">
                  <c:v>9.4444444444444442E-2</c:v>
                </c:pt>
                <c:pt idx="8003">
                  <c:v>9.4456018518518522E-2</c:v>
                </c:pt>
                <c:pt idx="8004">
                  <c:v>9.4467592592592589E-2</c:v>
                </c:pt>
                <c:pt idx="8005">
                  <c:v>9.447916666666667E-2</c:v>
                </c:pt>
                <c:pt idx="8006">
                  <c:v>9.449074074074075E-2</c:v>
                </c:pt>
                <c:pt idx="8007">
                  <c:v>9.4502314814814817E-2</c:v>
                </c:pt>
                <c:pt idx="8008">
                  <c:v>9.4513888888888897E-2</c:v>
                </c:pt>
                <c:pt idx="8009">
                  <c:v>9.4525462962962978E-2</c:v>
                </c:pt>
                <c:pt idx="8010">
                  <c:v>9.4537037037037031E-2</c:v>
                </c:pt>
                <c:pt idx="8011">
                  <c:v>9.4548611111111111E-2</c:v>
                </c:pt>
                <c:pt idx="8012">
                  <c:v>9.4560185185185178E-2</c:v>
                </c:pt>
                <c:pt idx="8013">
                  <c:v>9.4571759259259258E-2</c:v>
                </c:pt>
                <c:pt idx="8014">
                  <c:v>9.4583333333333339E-2</c:v>
                </c:pt>
                <c:pt idx="8015">
                  <c:v>9.4594907407407405E-2</c:v>
                </c:pt>
                <c:pt idx="8016">
                  <c:v>9.4606481481481486E-2</c:v>
                </c:pt>
                <c:pt idx="8017">
                  <c:v>9.4618055555555566E-2</c:v>
                </c:pt>
                <c:pt idx="8018">
                  <c:v>9.4629629629629619E-2</c:v>
                </c:pt>
                <c:pt idx="8019">
                  <c:v>9.46412037037037E-2</c:v>
                </c:pt>
                <c:pt idx="8020">
                  <c:v>9.4652777777777766E-2</c:v>
                </c:pt>
                <c:pt idx="8021">
                  <c:v>9.4664351851851847E-2</c:v>
                </c:pt>
                <c:pt idx="8022">
                  <c:v>9.4675925925925927E-2</c:v>
                </c:pt>
                <c:pt idx="8023">
                  <c:v>9.4687499999999994E-2</c:v>
                </c:pt>
                <c:pt idx="8024">
                  <c:v>9.4699074074074074E-2</c:v>
                </c:pt>
                <c:pt idx="8025">
                  <c:v>9.4710648148148155E-2</c:v>
                </c:pt>
                <c:pt idx="8026">
                  <c:v>9.4722222222222222E-2</c:v>
                </c:pt>
                <c:pt idx="8027">
                  <c:v>9.4733796296296302E-2</c:v>
                </c:pt>
                <c:pt idx="8028">
                  <c:v>9.4745370370370383E-2</c:v>
                </c:pt>
                <c:pt idx="8029">
                  <c:v>9.4756944444444449E-2</c:v>
                </c:pt>
                <c:pt idx="8030">
                  <c:v>9.4768518518518516E-2</c:v>
                </c:pt>
                <c:pt idx="8031">
                  <c:v>9.4780092592592582E-2</c:v>
                </c:pt>
                <c:pt idx="8032">
                  <c:v>9.4791666666666663E-2</c:v>
                </c:pt>
                <c:pt idx="8033">
                  <c:v>9.4803240740740743E-2</c:v>
                </c:pt>
                <c:pt idx="8034">
                  <c:v>9.481481481481481E-2</c:v>
                </c:pt>
                <c:pt idx="8035">
                  <c:v>9.4826388888888891E-2</c:v>
                </c:pt>
                <c:pt idx="8036">
                  <c:v>9.4837962962962971E-2</c:v>
                </c:pt>
                <c:pt idx="8037">
                  <c:v>9.4849537037037038E-2</c:v>
                </c:pt>
                <c:pt idx="8038">
                  <c:v>9.4861111111111118E-2</c:v>
                </c:pt>
                <c:pt idx="8039">
                  <c:v>9.4872685185185171E-2</c:v>
                </c:pt>
                <c:pt idx="8040">
                  <c:v>9.4884259259259252E-2</c:v>
                </c:pt>
                <c:pt idx="8041">
                  <c:v>9.4895833333333332E-2</c:v>
                </c:pt>
                <c:pt idx="8042">
                  <c:v>9.4907407407407399E-2</c:v>
                </c:pt>
                <c:pt idx="8043">
                  <c:v>9.4918981481481479E-2</c:v>
                </c:pt>
                <c:pt idx="8044">
                  <c:v>9.493055555555556E-2</c:v>
                </c:pt>
                <c:pt idx="8045">
                  <c:v>9.4942129629629626E-2</c:v>
                </c:pt>
                <c:pt idx="8046">
                  <c:v>9.4953703703703707E-2</c:v>
                </c:pt>
                <c:pt idx="8047">
                  <c:v>9.4965277777777787E-2</c:v>
                </c:pt>
                <c:pt idx="8048">
                  <c:v>9.4976851851851854E-2</c:v>
                </c:pt>
                <c:pt idx="8049">
                  <c:v>9.4988425925925934E-2</c:v>
                </c:pt>
                <c:pt idx="8050">
                  <c:v>9.5000000000000015E-2</c:v>
                </c:pt>
                <c:pt idx="8051">
                  <c:v>9.5011574074074068E-2</c:v>
                </c:pt>
                <c:pt idx="8052">
                  <c:v>9.5023148148148148E-2</c:v>
                </c:pt>
                <c:pt idx="8053">
                  <c:v>9.5034722222222215E-2</c:v>
                </c:pt>
                <c:pt idx="8054">
                  <c:v>9.5046296296296295E-2</c:v>
                </c:pt>
                <c:pt idx="8055">
                  <c:v>9.5057870370370376E-2</c:v>
                </c:pt>
                <c:pt idx="8056">
                  <c:v>9.5069444444444443E-2</c:v>
                </c:pt>
                <c:pt idx="8057">
                  <c:v>9.5081018518518523E-2</c:v>
                </c:pt>
                <c:pt idx="8058">
                  <c:v>9.5092592592592604E-2</c:v>
                </c:pt>
                <c:pt idx="8059">
                  <c:v>9.5104166666666656E-2</c:v>
                </c:pt>
                <c:pt idx="8060">
                  <c:v>9.5115740740740737E-2</c:v>
                </c:pt>
                <c:pt idx="8061">
                  <c:v>9.5127314814814803E-2</c:v>
                </c:pt>
                <c:pt idx="8062">
                  <c:v>9.5138888888888884E-2</c:v>
                </c:pt>
                <c:pt idx="8063">
                  <c:v>9.5150462962962964E-2</c:v>
                </c:pt>
                <c:pt idx="8064">
                  <c:v>9.5162037037037031E-2</c:v>
                </c:pt>
                <c:pt idx="8065">
                  <c:v>9.5173611111111112E-2</c:v>
                </c:pt>
                <c:pt idx="8066">
                  <c:v>9.5185185185185192E-2</c:v>
                </c:pt>
                <c:pt idx="8067">
                  <c:v>9.5196759259259259E-2</c:v>
                </c:pt>
                <c:pt idx="8068">
                  <c:v>9.5208333333333339E-2</c:v>
                </c:pt>
                <c:pt idx="8069">
                  <c:v>9.521990740740742E-2</c:v>
                </c:pt>
                <c:pt idx="8070">
                  <c:v>9.5231481481481486E-2</c:v>
                </c:pt>
                <c:pt idx="8071">
                  <c:v>9.5243055555555553E-2</c:v>
                </c:pt>
                <c:pt idx="8072">
                  <c:v>9.525462962962962E-2</c:v>
                </c:pt>
                <c:pt idx="8073">
                  <c:v>9.52662037037037E-2</c:v>
                </c:pt>
                <c:pt idx="8074">
                  <c:v>9.5277777777777781E-2</c:v>
                </c:pt>
                <c:pt idx="8075">
                  <c:v>9.5289351851851847E-2</c:v>
                </c:pt>
                <c:pt idx="8076">
                  <c:v>9.5300925925925928E-2</c:v>
                </c:pt>
                <c:pt idx="8077">
                  <c:v>9.5312500000000008E-2</c:v>
                </c:pt>
                <c:pt idx="8078">
                  <c:v>9.5324074074074075E-2</c:v>
                </c:pt>
                <c:pt idx="8079">
                  <c:v>9.5335648148148155E-2</c:v>
                </c:pt>
                <c:pt idx="8080">
                  <c:v>9.5347222222222208E-2</c:v>
                </c:pt>
                <c:pt idx="8081">
                  <c:v>9.5358796296296289E-2</c:v>
                </c:pt>
                <c:pt idx="8082">
                  <c:v>9.5370370370370369E-2</c:v>
                </c:pt>
                <c:pt idx="8083">
                  <c:v>9.5381944444444436E-2</c:v>
                </c:pt>
                <c:pt idx="8084">
                  <c:v>9.5393518518518516E-2</c:v>
                </c:pt>
                <c:pt idx="8085">
                  <c:v>9.5405092592592597E-2</c:v>
                </c:pt>
                <c:pt idx="8086">
                  <c:v>9.5416666666666664E-2</c:v>
                </c:pt>
                <c:pt idx="8087">
                  <c:v>9.5428240740740744E-2</c:v>
                </c:pt>
                <c:pt idx="8088">
                  <c:v>9.5439814814814825E-2</c:v>
                </c:pt>
                <c:pt idx="8089">
                  <c:v>9.5451388888888891E-2</c:v>
                </c:pt>
                <c:pt idx="8090">
                  <c:v>9.5462962962962972E-2</c:v>
                </c:pt>
                <c:pt idx="8091">
                  <c:v>9.5474537037037052E-2</c:v>
                </c:pt>
                <c:pt idx="8092">
                  <c:v>9.5486111111111105E-2</c:v>
                </c:pt>
                <c:pt idx="8093">
                  <c:v>9.5497685185185185E-2</c:v>
                </c:pt>
                <c:pt idx="8094">
                  <c:v>9.5509259259259252E-2</c:v>
                </c:pt>
                <c:pt idx="8095">
                  <c:v>9.5520833333333333E-2</c:v>
                </c:pt>
                <c:pt idx="8096">
                  <c:v>9.5532407407407413E-2</c:v>
                </c:pt>
                <c:pt idx="8097">
                  <c:v>9.554398148148148E-2</c:v>
                </c:pt>
                <c:pt idx="8098">
                  <c:v>9.555555555555556E-2</c:v>
                </c:pt>
                <c:pt idx="8099">
                  <c:v>9.5567129629629641E-2</c:v>
                </c:pt>
                <c:pt idx="8100">
                  <c:v>9.5578703703703694E-2</c:v>
                </c:pt>
                <c:pt idx="8101">
                  <c:v>9.5590277777777774E-2</c:v>
                </c:pt>
                <c:pt idx="8102">
                  <c:v>9.5601851851851841E-2</c:v>
                </c:pt>
                <c:pt idx="8103">
                  <c:v>9.5613425925925921E-2</c:v>
                </c:pt>
                <c:pt idx="8104">
                  <c:v>9.5625000000000002E-2</c:v>
                </c:pt>
                <c:pt idx="8105">
                  <c:v>9.5636574074074068E-2</c:v>
                </c:pt>
                <c:pt idx="8106">
                  <c:v>9.5648148148148149E-2</c:v>
                </c:pt>
                <c:pt idx="8107">
                  <c:v>9.5659722222222229E-2</c:v>
                </c:pt>
                <c:pt idx="8108">
                  <c:v>9.5671296296296296E-2</c:v>
                </c:pt>
                <c:pt idx="8109">
                  <c:v>9.5682870370370376E-2</c:v>
                </c:pt>
                <c:pt idx="8110">
                  <c:v>9.5694444444444457E-2</c:v>
                </c:pt>
                <c:pt idx="8111">
                  <c:v>9.5706018518518524E-2</c:v>
                </c:pt>
                <c:pt idx="8112">
                  <c:v>9.571759259259259E-2</c:v>
                </c:pt>
                <c:pt idx="8113">
                  <c:v>9.5729166666666657E-2</c:v>
                </c:pt>
                <c:pt idx="8114">
                  <c:v>9.5740740740740737E-2</c:v>
                </c:pt>
                <c:pt idx="8115">
                  <c:v>9.5752314814814818E-2</c:v>
                </c:pt>
                <c:pt idx="8116">
                  <c:v>9.5763888888888885E-2</c:v>
                </c:pt>
                <c:pt idx="8117">
                  <c:v>9.5775462962962965E-2</c:v>
                </c:pt>
                <c:pt idx="8118">
                  <c:v>9.5787037037037046E-2</c:v>
                </c:pt>
                <c:pt idx="8119">
                  <c:v>9.5798611111111112E-2</c:v>
                </c:pt>
                <c:pt idx="8120">
                  <c:v>9.5810185185185179E-2</c:v>
                </c:pt>
                <c:pt idx="8121">
                  <c:v>9.5821759259259245E-2</c:v>
                </c:pt>
                <c:pt idx="8122">
                  <c:v>9.5833333333333326E-2</c:v>
                </c:pt>
                <c:pt idx="8123">
                  <c:v>9.5844907407407406E-2</c:v>
                </c:pt>
                <c:pt idx="8124">
                  <c:v>9.5856481481481473E-2</c:v>
                </c:pt>
                <c:pt idx="8125">
                  <c:v>9.5868055555555554E-2</c:v>
                </c:pt>
                <c:pt idx="8126">
                  <c:v>9.5879629629629634E-2</c:v>
                </c:pt>
                <c:pt idx="8127">
                  <c:v>9.5891203703703701E-2</c:v>
                </c:pt>
                <c:pt idx="8128">
                  <c:v>9.5902777777777781E-2</c:v>
                </c:pt>
                <c:pt idx="8129">
                  <c:v>9.5914351851851862E-2</c:v>
                </c:pt>
                <c:pt idx="8130">
                  <c:v>9.5914351851851862E-2</c:v>
                </c:pt>
                <c:pt idx="8131">
                  <c:v>9.5925925925925928E-2</c:v>
                </c:pt>
                <c:pt idx="8132">
                  <c:v>9.5937500000000009E-2</c:v>
                </c:pt>
                <c:pt idx="8133">
                  <c:v>9.5949074074074089E-2</c:v>
                </c:pt>
                <c:pt idx="8134">
                  <c:v>9.5960648148148142E-2</c:v>
                </c:pt>
                <c:pt idx="8135">
                  <c:v>9.5972222222222223E-2</c:v>
                </c:pt>
                <c:pt idx="8136">
                  <c:v>9.5983796296296289E-2</c:v>
                </c:pt>
                <c:pt idx="8137">
                  <c:v>9.599537037037037E-2</c:v>
                </c:pt>
                <c:pt idx="8138">
                  <c:v>9.600694444444445E-2</c:v>
                </c:pt>
                <c:pt idx="8139">
                  <c:v>9.6018518518518517E-2</c:v>
                </c:pt>
                <c:pt idx="8140">
                  <c:v>9.6030092592592597E-2</c:v>
                </c:pt>
                <c:pt idx="8141">
                  <c:v>9.6041666666666678E-2</c:v>
                </c:pt>
                <c:pt idx="8142">
                  <c:v>9.6053240740740731E-2</c:v>
                </c:pt>
                <c:pt idx="8143">
                  <c:v>9.6064814814814811E-2</c:v>
                </c:pt>
                <c:pt idx="8144">
                  <c:v>9.6076388888888878E-2</c:v>
                </c:pt>
                <c:pt idx="8145">
                  <c:v>9.6087962962962958E-2</c:v>
                </c:pt>
                <c:pt idx="8146">
                  <c:v>9.6099537037037039E-2</c:v>
                </c:pt>
                <c:pt idx="8147">
                  <c:v>9.6111111111111105E-2</c:v>
                </c:pt>
                <c:pt idx="8148">
                  <c:v>9.6122685185185186E-2</c:v>
                </c:pt>
                <c:pt idx="8149">
                  <c:v>9.6134259259259267E-2</c:v>
                </c:pt>
                <c:pt idx="8150">
                  <c:v>9.6145833333333333E-2</c:v>
                </c:pt>
                <c:pt idx="8151">
                  <c:v>9.6157407407407414E-2</c:v>
                </c:pt>
                <c:pt idx="8152">
                  <c:v>9.6168981481481494E-2</c:v>
                </c:pt>
                <c:pt idx="8153">
                  <c:v>9.6180555555555561E-2</c:v>
                </c:pt>
                <c:pt idx="8154">
                  <c:v>9.6192129629629627E-2</c:v>
                </c:pt>
                <c:pt idx="8155">
                  <c:v>9.6203703703703694E-2</c:v>
                </c:pt>
                <c:pt idx="8156">
                  <c:v>9.6215277777777775E-2</c:v>
                </c:pt>
                <c:pt idx="8157">
                  <c:v>9.6226851851851855E-2</c:v>
                </c:pt>
                <c:pt idx="8158">
                  <c:v>9.6238425925925922E-2</c:v>
                </c:pt>
                <c:pt idx="8159">
                  <c:v>9.6250000000000002E-2</c:v>
                </c:pt>
                <c:pt idx="8160">
                  <c:v>9.6261574074074083E-2</c:v>
                </c:pt>
                <c:pt idx="8161">
                  <c:v>9.6273148148148149E-2</c:v>
                </c:pt>
                <c:pt idx="8162">
                  <c:v>9.6284722222222216E-2</c:v>
                </c:pt>
                <c:pt idx="8163">
                  <c:v>9.6296296296296283E-2</c:v>
                </c:pt>
                <c:pt idx="8164">
                  <c:v>9.6307870370370363E-2</c:v>
                </c:pt>
                <c:pt idx="8165">
                  <c:v>9.6319444444444444E-2</c:v>
                </c:pt>
                <c:pt idx="8166">
                  <c:v>9.633101851851851E-2</c:v>
                </c:pt>
                <c:pt idx="8167">
                  <c:v>9.6342592592592591E-2</c:v>
                </c:pt>
                <c:pt idx="8168">
                  <c:v>9.6354166666666671E-2</c:v>
                </c:pt>
                <c:pt idx="8169">
                  <c:v>9.6365740740740738E-2</c:v>
                </c:pt>
                <c:pt idx="8170">
                  <c:v>9.6377314814814818E-2</c:v>
                </c:pt>
                <c:pt idx="8171">
                  <c:v>9.6388888888888899E-2</c:v>
                </c:pt>
                <c:pt idx="8172">
                  <c:v>9.6400462962962966E-2</c:v>
                </c:pt>
                <c:pt idx="8173">
                  <c:v>9.6412037037037046E-2</c:v>
                </c:pt>
                <c:pt idx="8174">
                  <c:v>9.6423611111111127E-2</c:v>
                </c:pt>
                <c:pt idx="8175">
                  <c:v>9.6435185185185179E-2</c:v>
                </c:pt>
                <c:pt idx="8176">
                  <c:v>9.644675925925926E-2</c:v>
                </c:pt>
                <c:pt idx="8177">
                  <c:v>9.6458333333333326E-2</c:v>
                </c:pt>
                <c:pt idx="8178">
                  <c:v>9.6469907407407407E-2</c:v>
                </c:pt>
                <c:pt idx="8179">
                  <c:v>9.6481481481481488E-2</c:v>
                </c:pt>
                <c:pt idx="8180">
                  <c:v>9.6493055555555554E-2</c:v>
                </c:pt>
                <c:pt idx="8181">
                  <c:v>9.6504629629629635E-2</c:v>
                </c:pt>
                <c:pt idx="8182">
                  <c:v>9.6516203703703715E-2</c:v>
                </c:pt>
                <c:pt idx="8183">
                  <c:v>9.6527777777777768E-2</c:v>
                </c:pt>
                <c:pt idx="8184">
                  <c:v>9.6539351851851848E-2</c:v>
                </c:pt>
                <c:pt idx="8185">
                  <c:v>9.6550925925925915E-2</c:v>
                </c:pt>
                <c:pt idx="8186">
                  <c:v>9.6562499999999996E-2</c:v>
                </c:pt>
                <c:pt idx="8187">
                  <c:v>9.6574074074074076E-2</c:v>
                </c:pt>
                <c:pt idx="8188">
                  <c:v>9.6585648148148143E-2</c:v>
                </c:pt>
                <c:pt idx="8189">
                  <c:v>9.6597222222222223E-2</c:v>
                </c:pt>
                <c:pt idx="8190">
                  <c:v>9.6608796296296304E-2</c:v>
                </c:pt>
                <c:pt idx="8191">
                  <c:v>9.662037037037037E-2</c:v>
                </c:pt>
                <c:pt idx="8192">
                  <c:v>9.6631944444444451E-2</c:v>
                </c:pt>
                <c:pt idx="8193">
                  <c:v>9.6643518518518531E-2</c:v>
                </c:pt>
                <c:pt idx="8194">
                  <c:v>9.6655092592592598E-2</c:v>
                </c:pt>
                <c:pt idx="8195">
                  <c:v>9.6666666666666665E-2</c:v>
                </c:pt>
                <c:pt idx="8196">
                  <c:v>9.6678240740740731E-2</c:v>
                </c:pt>
                <c:pt idx="8197">
                  <c:v>9.6689814814814812E-2</c:v>
                </c:pt>
                <c:pt idx="8198">
                  <c:v>9.6701388888888892E-2</c:v>
                </c:pt>
                <c:pt idx="8199">
                  <c:v>9.6712962962962959E-2</c:v>
                </c:pt>
                <c:pt idx="8200">
                  <c:v>9.6724537037037039E-2</c:v>
                </c:pt>
                <c:pt idx="8201">
                  <c:v>9.673611111111112E-2</c:v>
                </c:pt>
                <c:pt idx="8202">
                  <c:v>9.6747685185185187E-2</c:v>
                </c:pt>
                <c:pt idx="8203">
                  <c:v>9.6759259259259253E-2</c:v>
                </c:pt>
                <c:pt idx="8204">
                  <c:v>9.677083333333332E-2</c:v>
                </c:pt>
                <c:pt idx="8205">
                  <c:v>9.67824074074074E-2</c:v>
                </c:pt>
                <c:pt idx="8206">
                  <c:v>9.6793981481481481E-2</c:v>
                </c:pt>
                <c:pt idx="8207">
                  <c:v>9.6805555555555547E-2</c:v>
                </c:pt>
                <c:pt idx="8208">
                  <c:v>9.6817129629629628E-2</c:v>
                </c:pt>
                <c:pt idx="8209">
                  <c:v>9.6828703703703708E-2</c:v>
                </c:pt>
                <c:pt idx="8210">
                  <c:v>9.6840277777777775E-2</c:v>
                </c:pt>
                <c:pt idx="8211">
                  <c:v>9.6851851851851856E-2</c:v>
                </c:pt>
                <c:pt idx="8212">
                  <c:v>9.6863425925925936E-2</c:v>
                </c:pt>
                <c:pt idx="8213">
                  <c:v>9.6875000000000003E-2</c:v>
                </c:pt>
                <c:pt idx="8214">
                  <c:v>9.6886574074074083E-2</c:v>
                </c:pt>
                <c:pt idx="8215">
                  <c:v>9.6898148148148164E-2</c:v>
                </c:pt>
                <c:pt idx="8216">
                  <c:v>9.6909722222222217E-2</c:v>
                </c:pt>
                <c:pt idx="8217">
                  <c:v>9.6921296296296297E-2</c:v>
                </c:pt>
                <c:pt idx="8218">
                  <c:v>9.6932870370370364E-2</c:v>
                </c:pt>
                <c:pt idx="8219">
                  <c:v>9.6944444444444444E-2</c:v>
                </c:pt>
                <c:pt idx="8220">
                  <c:v>9.6956018518518525E-2</c:v>
                </c:pt>
                <c:pt idx="8221">
                  <c:v>9.6967592592592591E-2</c:v>
                </c:pt>
                <c:pt idx="8222">
                  <c:v>9.6979166666666672E-2</c:v>
                </c:pt>
                <c:pt idx="8223">
                  <c:v>9.6990740740740752E-2</c:v>
                </c:pt>
                <c:pt idx="8224">
                  <c:v>9.7002314814814805E-2</c:v>
                </c:pt>
                <c:pt idx="8225">
                  <c:v>9.7013888888888886E-2</c:v>
                </c:pt>
                <c:pt idx="8226">
                  <c:v>9.7025462962962952E-2</c:v>
                </c:pt>
                <c:pt idx="8227">
                  <c:v>9.7037037037037033E-2</c:v>
                </c:pt>
                <c:pt idx="8228">
                  <c:v>9.7048611111111113E-2</c:v>
                </c:pt>
                <c:pt idx="8229">
                  <c:v>9.706018518518518E-2</c:v>
                </c:pt>
                <c:pt idx="8230">
                  <c:v>9.707175925925926E-2</c:v>
                </c:pt>
                <c:pt idx="8231">
                  <c:v>9.7083333333333341E-2</c:v>
                </c:pt>
                <c:pt idx="8232">
                  <c:v>9.7094907407407408E-2</c:v>
                </c:pt>
                <c:pt idx="8233">
                  <c:v>9.7106481481481488E-2</c:v>
                </c:pt>
                <c:pt idx="8234">
                  <c:v>9.7118055555555569E-2</c:v>
                </c:pt>
                <c:pt idx="8235">
                  <c:v>9.7129629629629635E-2</c:v>
                </c:pt>
                <c:pt idx="8236">
                  <c:v>9.7141203703703702E-2</c:v>
                </c:pt>
                <c:pt idx="8237">
                  <c:v>9.7152777777777768E-2</c:v>
                </c:pt>
                <c:pt idx="8238">
                  <c:v>9.7164351851851849E-2</c:v>
                </c:pt>
                <c:pt idx="8239">
                  <c:v>9.7175925925925929E-2</c:v>
                </c:pt>
                <c:pt idx="8240">
                  <c:v>9.7187499999999996E-2</c:v>
                </c:pt>
                <c:pt idx="8241">
                  <c:v>9.7199074074074077E-2</c:v>
                </c:pt>
                <c:pt idx="8242">
                  <c:v>9.7210648148148157E-2</c:v>
                </c:pt>
                <c:pt idx="8243">
                  <c:v>9.7222222222222224E-2</c:v>
                </c:pt>
                <c:pt idx="8244">
                  <c:v>9.723379629629629E-2</c:v>
                </c:pt>
                <c:pt idx="8245">
                  <c:v>9.7245370370370357E-2</c:v>
                </c:pt>
                <c:pt idx="8246">
                  <c:v>9.7256944444444438E-2</c:v>
                </c:pt>
                <c:pt idx="8247">
                  <c:v>9.7268518518518518E-2</c:v>
                </c:pt>
                <c:pt idx="8248">
                  <c:v>9.7280092592592585E-2</c:v>
                </c:pt>
                <c:pt idx="8249">
                  <c:v>9.7291666666666665E-2</c:v>
                </c:pt>
                <c:pt idx="8250">
                  <c:v>9.7303240740740746E-2</c:v>
                </c:pt>
                <c:pt idx="8251">
                  <c:v>9.7314814814814812E-2</c:v>
                </c:pt>
                <c:pt idx="8252">
                  <c:v>9.7326388888888893E-2</c:v>
                </c:pt>
                <c:pt idx="8253">
                  <c:v>9.7337962962962973E-2</c:v>
                </c:pt>
                <c:pt idx="8254">
                  <c:v>9.734953703703704E-2</c:v>
                </c:pt>
                <c:pt idx="8255">
                  <c:v>9.736111111111112E-2</c:v>
                </c:pt>
                <c:pt idx="8256">
                  <c:v>9.7372685185185173E-2</c:v>
                </c:pt>
                <c:pt idx="8257">
                  <c:v>9.7384259259259254E-2</c:v>
                </c:pt>
                <c:pt idx="8258">
                  <c:v>9.7395833333333334E-2</c:v>
                </c:pt>
                <c:pt idx="8259">
                  <c:v>9.7407407407407401E-2</c:v>
                </c:pt>
                <c:pt idx="8260">
                  <c:v>9.7418981481481481E-2</c:v>
                </c:pt>
                <c:pt idx="8261">
                  <c:v>9.7430555555555562E-2</c:v>
                </c:pt>
                <c:pt idx="8262">
                  <c:v>9.7442129629629629E-2</c:v>
                </c:pt>
                <c:pt idx="8263">
                  <c:v>9.7453703703703709E-2</c:v>
                </c:pt>
                <c:pt idx="8264">
                  <c:v>9.746527777777779E-2</c:v>
                </c:pt>
                <c:pt idx="8265">
                  <c:v>9.7476851851851842E-2</c:v>
                </c:pt>
                <c:pt idx="8266">
                  <c:v>9.7488425925925923E-2</c:v>
                </c:pt>
                <c:pt idx="8267">
                  <c:v>9.7499999999999989E-2</c:v>
                </c:pt>
                <c:pt idx="8268">
                  <c:v>9.751157407407407E-2</c:v>
                </c:pt>
                <c:pt idx="8269">
                  <c:v>9.752314814814815E-2</c:v>
                </c:pt>
                <c:pt idx="8270">
                  <c:v>9.7534722222222217E-2</c:v>
                </c:pt>
                <c:pt idx="8271">
                  <c:v>9.7546296296296298E-2</c:v>
                </c:pt>
                <c:pt idx="8272">
                  <c:v>9.7557870370370378E-2</c:v>
                </c:pt>
                <c:pt idx="8273">
                  <c:v>9.7569444444444445E-2</c:v>
                </c:pt>
                <c:pt idx="8274">
                  <c:v>9.7581018518518525E-2</c:v>
                </c:pt>
                <c:pt idx="8275">
                  <c:v>9.7592592592592606E-2</c:v>
                </c:pt>
                <c:pt idx="8276">
                  <c:v>9.7604166666666672E-2</c:v>
                </c:pt>
                <c:pt idx="8277">
                  <c:v>9.7615740740740739E-2</c:v>
                </c:pt>
                <c:pt idx="8278">
                  <c:v>9.7627314814814806E-2</c:v>
                </c:pt>
                <c:pt idx="8279">
                  <c:v>9.7638888888888886E-2</c:v>
                </c:pt>
                <c:pt idx="8280">
                  <c:v>9.7650462962962967E-2</c:v>
                </c:pt>
                <c:pt idx="8281">
                  <c:v>9.7662037037037033E-2</c:v>
                </c:pt>
                <c:pt idx="8282">
                  <c:v>9.7673611111111114E-2</c:v>
                </c:pt>
                <c:pt idx="8283">
                  <c:v>9.7685185185185194E-2</c:v>
                </c:pt>
                <c:pt idx="8284">
                  <c:v>9.7696759259259261E-2</c:v>
                </c:pt>
                <c:pt idx="8285">
                  <c:v>9.7708333333333328E-2</c:v>
                </c:pt>
                <c:pt idx="8286">
                  <c:v>9.7719907407407394E-2</c:v>
                </c:pt>
                <c:pt idx="8287">
                  <c:v>9.7731481481481475E-2</c:v>
                </c:pt>
                <c:pt idx="8288">
                  <c:v>9.7743055555555555E-2</c:v>
                </c:pt>
                <c:pt idx="8289">
                  <c:v>9.7754629629629622E-2</c:v>
                </c:pt>
                <c:pt idx="8290">
                  <c:v>9.7766203703703702E-2</c:v>
                </c:pt>
                <c:pt idx="8291">
                  <c:v>9.7777777777777783E-2</c:v>
                </c:pt>
                <c:pt idx="8292">
                  <c:v>9.778935185185185E-2</c:v>
                </c:pt>
                <c:pt idx="8293">
                  <c:v>9.780092592592593E-2</c:v>
                </c:pt>
                <c:pt idx="8294">
                  <c:v>9.7812500000000011E-2</c:v>
                </c:pt>
                <c:pt idx="8295">
                  <c:v>9.7824074074074077E-2</c:v>
                </c:pt>
                <c:pt idx="8296">
                  <c:v>9.7835648148148158E-2</c:v>
                </c:pt>
                <c:pt idx="8297">
                  <c:v>9.784722222222221E-2</c:v>
                </c:pt>
                <c:pt idx="8298">
                  <c:v>9.7858796296296291E-2</c:v>
                </c:pt>
                <c:pt idx="8299">
                  <c:v>9.7870370370370371E-2</c:v>
                </c:pt>
                <c:pt idx="8300">
                  <c:v>9.7881944444444438E-2</c:v>
                </c:pt>
                <c:pt idx="8301">
                  <c:v>9.7893518518518519E-2</c:v>
                </c:pt>
                <c:pt idx="8302">
                  <c:v>9.7905092592592599E-2</c:v>
                </c:pt>
                <c:pt idx="8303">
                  <c:v>9.7916666666666666E-2</c:v>
                </c:pt>
                <c:pt idx="8304">
                  <c:v>9.7928240740740746E-2</c:v>
                </c:pt>
                <c:pt idx="8305">
                  <c:v>9.7939814814814827E-2</c:v>
                </c:pt>
                <c:pt idx="8306">
                  <c:v>9.795138888888888E-2</c:v>
                </c:pt>
                <c:pt idx="8307">
                  <c:v>9.796296296296296E-2</c:v>
                </c:pt>
                <c:pt idx="8308">
                  <c:v>9.7974537037037027E-2</c:v>
                </c:pt>
                <c:pt idx="8309">
                  <c:v>9.7986111111111107E-2</c:v>
                </c:pt>
                <c:pt idx="8310">
                  <c:v>9.7997685185185188E-2</c:v>
                </c:pt>
                <c:pt idx="8311">
                  <c:v>9.8009259259259254E-2</c:v>
                </c:pt>
                <c:pt idx="8312">
                  <c:v>9.8020833333333335E-2</c:v>
                </c:pt>
                <c:pt idx="8313">
                  <c:v>9.8032407407407415E-2</c:v>
                </c:pt>
                <c:pt idx="8314">
                  <c:v>9.8043981481481482E-2</c:v>
                </c:pt>
                <c:pt idx="8315">
                  <c:v>9.8055555555555562E-2</c:v>
                </c:pt>
                <c:pt idx="8316">
                  <c:v>9.8067129629629643E-2</c:v>
                </c:pt>
                <c:pt idx="8317">
                  <c:v>9.807870370370371E-2</c:v>
                </c:pt>
                <c:pt idx="8318">
                  <c:v>9.8090277777777776E-2</c:v>
                </c:pt>
                <c:pt idx="8319">
                  <c:v>9.8101851851851843E-2</c:v>
                </c:pt>
                <c:pt idx="8320">
                  <c:v>9.8113425925925923E-2</c:v>
                </c:pt>
                <c:pt idx="8321">
                  <c:v>9.8125000000000004E-2</c:v>
                </c:pt>
                <c:pt idx="8322">
                  <c:v>9.8136574074074071E-2</c:v>
                </c:pt>
                <c:pt idx="8323">
                  <c:v>9.8148148148148151E-2</c:v>
                </c:pt>
                <c:pt idx="8324">
                  <c:v>9.8159722222222232E-2</c:v>
                </c:pt>
                <c:pt idx="8325">
                  <c:v>9.8171296296296298E-2</c:v>
                </c:pt>
                <c:pt idx="8326">
                  <c:v>9.8182870370370365E-2</c:v>
                </c:pt>
                <c:pt idx="8327">
                  <c:v>9.8194444444444431E-2</c:v>
                </c:pt>
                <c:pt idx="8328">
                  <c:v>9.8206018518518512E-2</c:v>
                </c:pt>
                <c:pt idx="8329">
                  <c:v>9.8217592592592592E-2</c:v>
                </c:pt>
                <c:pt idx="8330">
                  <c:v>9.8229166666666659E-2</c:v>
                </c:pt>
                <c:pt idx="8331">
                  <c:v>9.824074074074074E-2</c:v>
                </c:pt>
                <c:pt idx="8332">
                  <c:v>9.825231481481482E-2</c:v>
                </c:pt>
                <c:pt idx="8333">
                  <c:v>9.8263888888888887E-2</c:v>
                </c:pt>
                <c:pt idx="8334">
                  <c:v>9.8275462962962967E-2</c:v>
                </c:pt>
                <c:pt idx="8335">
                  <c:v>9.8287037037037048E-2</c:v>
                </c:pt>
                <c:pt idx="8336">
                  <c:v>9.8298611111111114E-2</c:v>
                </c:pt>
                <c:pt idx="8337">
                  <c:v>9.8310185185185195E-2</c:v>
                </c:pt>
                <c:pt idx="8338">
                  <c:v>9.8321759259259248E-2</c:v>
                </c:pt>
                <c:pt idx="8339">
                  <c:v>9.8333333333333328E-2</c:v>
                </c:pt>
                <c:pt idx="8340">
                  <c:v>9.8344907407407409E-2</c:v>
                </c:pt>
                <c:pt idx="8341">
                  <c:v>9.8356481481481475E-2</c:v>
                </c:pt>
                <c:pt idx="8342">
                  <c:v>9.8368055555555556E-2</c:v>
                </c:pt>
                <c:pt idx="8343">
                  <c:v>9.8379629629629636E-2</c:v>
                </c:pt>
                <c:pt idx="8344">
                  <c:v>9.8391203703703703E-2</c:v>
                </c:pt>
                <c:pt idx="8345">
                  <c:v>9.8402777777777783E-2</c:v>
                </c:pt>
                <c:pt idx="8346">
                  <c:v>9.8414351851851836E-2</c:v>
                </c:pt>
                <c:pt idx="8347">
                  <c:v>9.8425925925925917E-2</c:v>
                </c:pt>
                <c:pt idx="8348">
                  <c:v>9.8437499999999997E-2</c:v>
                </c:pt>
                <c:pt idx="8349">
                  <c:v>9.8449074074074064E-2</c:v>
                </c:pt>
                <c:pt idx="8350">
                  <c:v>9.8460648148148144E-2</c:v>
                </c:pt>
                <c:pt idx="8351">
                  <c:v>9.8472222222222225E-2</c:v>
                </c:pt>
                <c:pt idx="8352">
                  <c:v>9.8483796296296292E-2</c:v>
                </c:pt>
                <c:pt idx="8353">
                  <c:v>9.8495370370370372E-2</c:v>
                </c:pt>
                <c:pt idx="8354">
                  <c:v>9.8506944444444453E-2</c:v>
                </c:pt>
                <c:pt idx="8355">
                  <c:v>9.8518518518518519E-2</c:v>
                </c:pt>
                <c:pt idx="8356">
                  <c:v>9.85300925925926E-2</c:v>
                </c:pt>
                <c:pt idx="8357">
                  <c:v>9.854166666666668E-2</c:v>
                </c:pt>
                <c:pt idx="8358">
                  <c:v>9.8553240740740747E-2</c:v>
                </c:pt>
                <c:pt idx="8359">
                  <c:v>9.8564814814814813E-2</c:v>
                </c:pt>
                <c:pt idx="8360">
                  <c:v>9.857638888888888E-2</c:v>
                </c:pt>
                <c:pt idx="8361">
                  <c:v>9.8587962962962961E-2</c:v>
                </c:pt>
                <c:pt idx="8362">
                  <c:v>9.8599537037037041E-2</c:v>
                </c:pt>
                <c:pt idx="8363">
                  <c:v>9.8611111111111108E-2</c:v>
                </c:pt>
                <c:pt idx="8364">
                  <c:v>9.8622685185185188E-2</c:v>
                </c:pt>
                <c:pt idx="8365">
                  <c:v>9.8634259259259269E-2</c:v>
                </c:pt>
                <c:pt idx="8366">
                  <c:v>9.8645833333333335E-2</c:v>
                </c:pt>
                <c:pt idx="8367">
                  <c:v>9.8657407407407402E-2</c:v>
                </c:pt>
                <c:pt idx="8368">
                  <c:v>9.8668981481481469E-2</c:v>
                </c:pt>
                <c:pt idx="8369">
                  <c:v>9.8680555555555549E-2</c:v>
                </c:pt>
                <c:pt idx="8370">
                  <c:v>9.869212962962963E-2</c:v>
                </c:pt>
                <c:pt idx="8371">
                  <c:v>9.8703703703703696E-2</c:v>
                </c:pt>
                <c:pt idx="8372">
                  <c:v>9.8715277777777777E-2</c:v>
                </c:pt>
                <c:pt idx="8373">
                  <c:v>9.8726851851851857E-2</c:v>
                </c:pt>
                <c:pt idx="8374">
                  <c:v>9.8738425925925924E-2</c:v>
                </c:pt>
                <c:pt idx="8375">
                  <c:v>9.8750000000000004E-2</c:v>
                </c:pt>
                <c:pt idx="8376">
                  <c:v>9.8761574074074085E-2</c:v>
                </c:pt>
                <c:pt idx="8377">
                  <c:v>9.8773148148148152E-2</c:v>
                </c:pt>
                <c:pt idx="8378">
                  <c:v>9.8784722222222232E-2</c:v>
                </c:pt>
                <c:pt idx="8379">
                  <c:v>9.8796296296296285E-2</c:v>
                </c:pt>
                <c:pt idx="8380">
                  <c:v>9.8807870370370365E-2</c:v>
                </c:pt>
                <c:pt idx="8381">
                  <c:v>9.8819444444444446E-2</c:v>
                </c:pt>
                <c:pt idx="8382">
                  <c:v>9.8831018518518512E-2</c:v>
                </c:pt>
                <c:pt idx="8383">
                  <c:v>9.8842592592592593E-2</c:v>
                </c:pt>
                <c:pt idx="8384">
                  <c:v>9.8854166666666674E-2</c:v>
                </c:pt>
                <c:pt idx="8385">
                  <c:v>9.886574074074074E-2</c:v>
                </c:pt>
                <c:pt idx="8386">
                  <c:v>9.8877314814814821E-2</c:v>
                </c:pt>
                <c:pt idx="8387">
                  <c:v>9.8888888888888873E-2</c:v>
                </c:pt>
                <c:pt idx="8388">
                  <c:v>9.8900462962962954E-2</c:v>
                </c:pt>
                <c:pt idx="8389">
                  <c:v>9.8912037037037034E-2</c:v>
                </c:pt>
                <c:pt idx="8390">
                  <c:v>9.8923611111111101E-2</c:v>
                </c:pt>
                <c:pt idx="8391">
                  <c:v>9.8935185185185182E-2</c:v>
                </c:pt>
                <c:pt idx="8392">
                  <c:v>9.8946759259259262E-2</c:v>
                </c:pt>
                <c:pt idx="8393">
                  <c:v>9.8958333333333329E-2</c:v>
                </c:pt>
                <c:pt idx="8394">
                  <c:v>9.8969907407407409E-2</c:v>
                </c:pt>
                <c:pt idx="8395">
                  <c:v>9.898148148148149E-2</c:v>
                </c:pt>
                <c:pt idx="8396">
                  <c:v>9.8993055555555556E-2</c:v>
                </c:pt>
                <c:pt idx="8397">
                  <c:v>9.9004629629629637E-2</c:v>
                </c:pt>
                <c:pt idx="8398">
                  <c:v>9.9016203703703717E-2</c:v>
                </c:pt>
                <c:pt idx="8399">
                  <c:v>9.9027777777777784E-2</c:v>
                </c:pt>
                <c:pt idx="8400">
                  <c:v>9.9039351851851851E-2</c:v>
                </c:pt>
                <c:pt idx="8401">
                  <c:v>9.9050925925925917E-2</c:v>
                </c:pt>
                <c:pt idx="8402">
                  <c:v>9.9062499999999998E-2</c:v>
                </c:pt>
                <c:pt idx="8403">
                  <c:v>9.9074074074074078E-2</c:v>
                </c:pt>
                <c:pt idx="8404">
                  <c:v>9.9085648148148145E-2</c:v>
                </c:pt>
                <c:pt idx="8405">
                  <c:v>9.9097222222222225E-2</c:v>
                </c:pt>
                <c:pt idx="8406">
                  <c:v>9.9108796296296306E-2</c:v>
                </c:pt>
                <c:pt idx="8407">
                  <c:v>9.9120370370370373E-2</c:v>
                </c:pt>
                <c:pt idx="8408">
                  <c:v>9.9131944444444439E-2</c:v>
                </c:pt>
                <c:pt idx="8409">
                  <c:v>9.9143518518518506E-2</c:v>
                </c:pt>
                <c:pt idx="8410">
                  <c:v>9.9155092592592586E-2</c:v>
                </c:pt>
                <c:pt idx="8411">
                  <c:v>9.9166666666666667E-2</c:v>
                </c:pt>
                <c:pt idx="8412">
                  <c:v>9.9178240740740733E-2</c:v>
                </c:pt>
                <c:pt idx="8413">
                  <c:v>9.9189814814814814E-2</c:v>
                </c:pt>
                <c:pt idx="8414">
                  <c:v>9.9201388888888895E-2</c:v>
                </c:pt>
                <c:pt idx="8415">
                  <c:v>9.9212962962962961E-2</c:v>
                </c:pt>
                <c:pt idx="8416">
                  <c:v>9.9224537037037042E-2</c:v>
                </c:pt>
                <c:pt idx="8417">
                  <c:v>9.9236111111111122E-2</c:v>
                </c:pt>
                <c:pt idx="8418">
                  <c:v>9.9247685185185189E-2</c:v>
                </c:pt>
                <c:pt idx="8419">
                  <c:v>9.9259259259259269E-2</c:v>
                </c:pt>
                <c:pt idx="8420">
                  <c:v>9.9270833333333322E-2</c:v>
                </c:pt>
                <c:pt idx="8421">
                  <c:v>9.9282407407407403E-2</c:v>
                </c:pt>
                <c:pt idx="8422">
                  <c:v>9.9293981481481483E-2</c:v>
                </c:pt>
                <c:pt idx="8423">
                  <c:v>9.930555555555555E-2</c:v>
                </c:pt>
                <c:pt idx="8424">
                  <c:v>9.931712962962963E-2</c:v>
                </c:pt>
                <c:pt idx="8425">
                  <c:v>9.9328703703703711E-2</c:v>
                </c:pt>
                <c:pt idx="8426">
                  <c:v>9.9340277777777777E-2</c:v>
                </c:pt>
                <c:pt idx="8427">
                  <c:v>9.9351851851851858E-2</c:v>
                </c:pt>
                <c:pt idx="8428">
                  <c:v>9.9363425925925911E-2</c:v>
                </c:pt>
                <c:pt idx="8429">
                  <c:v>9.9374999999999991E-2</c:v>
                </c:pt>
                <c:pt idx="8430">
                  <c:v>9.9386574074074072E-2</c:v>
                </c:pt>
                <c:pt idx="8431">
                  <c:v>9.9398148148148138E-2</c:v>
                </c:pt>
                <c:pt idx="8432">
                  <c:v>9.9409722222222219E-2</c:v>
                </c:pt>
                <c:pt idx="8433">
                  <c:v>9.9421296296296299E-2</c:v>
                </c:pt>
                <c:pt idx="8434">
                  <c:v>9.9432870370370366E-2</c:v>
                </c:pt>
                <c:pt idx="8435">
                  <c:v>9.9444444444444446E-2</c:v>
                </c:pt>
                <c:pt idx="8436">
                  <c:v>9.9456018518518527E-2</c:v>
                </c:pt>
                <c:pt idx="8437">
                  <c:v>9.9467592592592594E-2</c:v>
                </c:pt>
                <c:pt idx="8438">
                  <c:v>9.9479166666666674E-2</c:v>
                </c:pt>
                <c:pt idx="8439">
                  <c:v>9.9490740740740755E-2</c:v>
                </c:pt>
                <c:pt idx="8440">
                  <c:v>9.9502314814814821E-2</c:v>
                </c:pt>
                <c:pt idx="8441">
                  <c:v>9.9513888888888888E-2</c:v>
                </c:pt>
                <c:pt idx="8442">
                  <c:v>9.9525462962962954E-2</c:v>
                </c:pt>
                <c:pt idx="8443">
                  <c:v>9.9537037037037035E-2</c:v>
                </c:pt>
                <c:pt idx="8444">
                  <c:v>9.9548611111111115E-2</c:v>
                </c:pt>
                <c:pt idx="8445">
                  <c:v>9.9560185185185182E-2</c:v>
                </c:pt>
                <c:pt idx="8446">
                  <c:v>9.9571759259259263E-2</c:v>
                </c:pt>
                <c:pt idx="8447">
                  <c:v>9.9583333333333343E-2</c:v>
                </c:pt>
                <c:pt idx="8448">
                  <c:v>9.959490740740741E-2</c:v>
                </c:pt>
                <c:pt idx="8449">
                  <c:v>9.9606481481481476E-2</c:v>
                </c:pt>
                <c:pt idx="8450">
                  <c:v>9.9618055555555543E-2</c:v>
                </c:pt>
                <c:pt idx="8451">
                  <c:v>9.9629629629629624E-2</c:v>
                </c:pt>
                <c:pt idx="8452">
                  <c:v>9.9641203703703704E-2</c:v>
                </c:pt>
                <c:pt idx="8453">
                  <c:v>9.9652777777777771E-2</c:v>
                </c:pt>
                <c:pt idx="8454">
                  <c:v>9.9664351851851851E-2</c:v>
                </c:pt>
                <c:pt idx="8455">
                  <c:v>9.9675925925925932E-2</c:v>
                </c:pt>
                <c:pt idx="8456">
                  <c:v>9.9687499999999998E-2</c:v>
                </c:pt>
                <c:pt idx="8457">
                  <c:v>9.9699074074074079E-2</c:v>
                </c:pt>
                <c:pt idx="8458">
                  <c:v>9.9710648148148159E-2</c:v>
                </c:pt>
                <c:pt idx="8459">
                  <c:v>9.9722222222222226E-2</c:v>
                </c:pt>
                <c:pt idx="8460">
                  <c:v>9.9733796296296306E-2</c:v>
                </c:pt>
                <c:pt idx="8461">
                  <c:v>9.9745370370370359E-2</c:v>
                </c:pt>
                <c:pt idx="8462">
                  <c:v>9.975694444444444E-2</c:v>
                </c:pt>
                <c:pt idx="8463">
                  <c:v>9.976851851851852E-2</c:v>
                </c:pt>
                <c:pt idx="8464">
                  <c:v>9.9780092592592587E-2</c:v>
                </c:pt>
                <c:pt idx="8465">
                  <c:v>9.9791666666666667E-2</c:v>
                </c:pt>
                <c:pt idx="8466">
                  <c:v>9.9803240740740748E-2</c:v>
                </c:pt>
                <c:pt idx="8467">
                  <c:v>9.9814814814814815E-2</c:v>
                </c:pt>
                <c:pt idx="8468">
                  <c:v>9.9826388888888895E-2</c:v>
                </c:pt>
                <c:pt idx="8469">
                  <c:v>9.9837962962962948E-2</c:v>
                </c:pt>
                <c:pt idx="8470">
                  <c:v>9.9849537037037028E-2</c:v>
                </c:pt>
                <c:pt idx="8471">
                  <c:v>9.9861111111111109E-2</c:v>
                </c:pt>
                <c:pt idx="8472">
                  <c:v>9.9872685185185175E-2</c:v>
                </c:pt>
                <c:pt idx="8473">
                  <c:v>9.9884259259259256E-2</c:v>
                </c:pt>
                <c:pt idx="8474">
                  <c:v>9.9895833333333336E-2</c:v>
                </c:pt>
                <c:pt idx="8475">
                  <c:v>9.9907407407407403E-2</c:v>
                </c:pt>
                <c:pt idx="8476">
                  <c:v>9.9918981481481484E-2</c:v>
                </c:pt>
                <c:pt idx="8477">
                  <c:v>9.9930555555555564E-2</c:v>
                </c:pt>
                <c:pt idx="8478">
                  <c:v>9.9942129629629631E-2</c:v>
                </c:pt>
                <c:pt idx="8479">
                  <c:v>9.9953703703703711E-2</c:v>
                </c:pt>
                <c:pt idx="8480">
                  <c:v>9.9965277777777792E-2</c:v>
                </c:pt>
                <c:pt idx="8481">
                  <c:v>9.9976851851851845E-2</c:v>
                </c:pt>
                <c:pt idx="8482">
                  <c:v>9.9988425925925925E-2</c:v>
                </c:pt>
                <c:pt idx="8483">
                  <c:v>9.9999999999999992E-2</c:v>
                </c:pt>
                <c:pt idx="8484">
                  <c:v>0.10001157407407407</c:v>
                </c:pt>
                <c:pt idx="8485">
                  <c:v>0.10002314814814815</c:v>
                </c:pt>
                <c:pt idx="8486">
                  <c:v>0.10003472222222222</c:v>
                </c:pt>
                <c:pt idx="8487">
                  <c:v>0.1000462962962963</c:v>
                </c:pt>
                <c:pt idx="8488">
                  <c:v>0.10005787037037038</c:v>
                </c:pt>
                <c:pt idx="8489">
                  <c:v>0.10006944444444445</c:v>
                </c:pt>
                <c:pt idx="8490">
                  <c:v>0.10008101851851851</c:v>
                </c:pt>
                <c:pt idx="8491">
                  <c:v>0.10009259259259258</c:v>
                </c:pt>
                <c:pt idx="8492">
                  <c:v>0.10010416666666666</c:v>
                </c:pt>
                <c:pt idx="8493">
                  <c:v>0.10011574074074074</c:v>
                </c:pt>
                <c:pt idx="8494">
                  <c:v>0.10012731481481481</c:v>
                </c:pt>
                <c:pt idx="8495">
                  <c:v>0.10013888888888889</c:v>
                </c:pt>
                <c:pt idx="8496">
                  <c:v>0.10015046296296297</c:v>
                </c:pt>
                <c:pt idx="8497">
                  <c:v>0.10016203703703704</c:v>
                </c:pt>
                <c:pt idx="8498">
                  <c:v>0.10017361111111112</c:v>
                </c:pt>
                <c:pt idx="8499">
                  <c:v>0.1001851851851852</c:v>
                </c:pt>
                <c:pt idx="8500">
                  <c:v>0.10019675925925926</c:v>
                </c:pt>
                <c:pt idx="8501">
                  <c:v>0.10020833333333334</c:v>
                </c:pt>
                <c:pt idx="8502">
                  <c:v>0.1002199074074074</c:v>
                </c:pt>
                <c:pt idx="8503">
                  <c:v>0.10023148148148148</c:v>
                </c:pt>
                <c:pt idx="8504">
                  <c:v>0.10024305555555556</c:v>
                </c:pt>
                <c:pt idx="8505">
                  <c:v>0.10025462962962962</c:v>
                </c:pt>
                <c:pt idx="8506">
                  <c:v>0.1002662037037037</c:v>
                </c:pt>
                <c:pt idx="8507">
                  <c:v>0.10027777777777779</c:v>
                </c:pt>
                <c:pt idx="8508">
                  <c:v>0.10028935185185185</c:v>
                </c:pt>
                <c:pt idx="8509">
                  <c:v>0.10030092592592593</c:v>
                </c:pt>
                <c:pt idx="8510">
                  <c:v>0.10031249999999999</c:v>
                </c:pt>
                <c:pt idx="8511">
                  <c:v>0.10032407407407407</c:v>
                </c:pt>
                <c:pt idx="8512">
                  <c:v>0.10033564814814815</c:v>
                </c:pt>
                <c:pt idx="8513">
                  <c:v>0.10034722222222221</c:v>
                </c:pt>
                <c:pt idx="8514">
                  <c:v>0.10035879629629629</c:v>
                </c:pt>
                <c:pt idx="8515">
                  <c:v>0.10037037037037037</c:v>
                </c:pt>
                <c:pt idx="8516">
                  <c:v>0.10038194444444444</c:v>
                </c:pt>
                <c:pt idx="8517">
                  <c:v>0.10039351851851852</c:v>
                </c:pt>
                <c:pt idx="8518">
                  <c:v>0.1004050925925926</c:v>
                </c:pt>
                <c:pt idx="8519">
                  <c:v>0.10041666666666667</c:v>
                </c:pt>
                <c:pt idx="8520">
                  <c:v>0.10042824074074075</c:v>
                </c:pt>
                <c:pt idx="8521">
                  <c:v>0.10043981481481483</c:v>
                </c:pt>
                <c:pt idx="8522">
                  <c:v>0.10045138888888888</c:v>
                </c:pt>
                <c:pt idx="8523">
                  <c:v>0.10046296296296296</c:v>
                </c:pt>
                <c:pt idx="8524">
                  <c:v>0.10047453703703703</c:v>
                </c:pt>
                <c:pt idx="8525">
                  <c:v>0.10048611111111111</c:v>
                </c:pt>
                <c:pt idx="8526">
                  <c:v>0.10049768518518519</c:v>
                </c:pt>
                <c:pt idx="8527">
                  <c:v>0.10050925925925926</c:v>
                </c:pt>
                <c:pt idx="8528">
                  <c:v>0.10052083333333334</c:v>
                </c:pt>
                <c:pt idx="8529">
                  <c:v>0.10053240740740742</c:v>
                </c:pt>
                <c:pt idx="8530">
                  <c:v>0.10054398148148148</c:v>
                </c:pt>
                <c:pt idx="8531">
                  <c:v>0.10055555555555555</c:v>
                </c:pt>
                <c:pt idx="8532">
                  <c:v>0.10056712962962962</c:v>
                </c:pt>
                <c:pt idx="8533">
                  <c:v>0.1005787037037037</c:v>
                </c:pt>
                <c:pt idx="8534">
                  <c:v>0.10059027777777778</c:v>
                </c:pt>
                <c:pt idx="8535">
                  <c:v>0.10060185185185185</c:v>
                </c:pt>
                <c:pt idx="8536">
                  <c:v>0.10061342592592593</c:v>
                </c:pt>
                <c:pt idx="8537">
                  <c:v>0.10062500000000001</c:v>
                </c:pt>
                <c:pt idx="8538">
                  <c:v>0.10063657407407407</c:v>
                </c:pt>
                <c:pt idx="8539">
                  <c:v>0.10064814814814815</c:v>
                </c:pt>
                <c:pt idx="8540">
                  <c:v>0.10065972222222223</c:v>
                </c:pt>
                <c:pt idx="8541">
                  <c:v>0.1006712962962963</c:v>
                </c:pt>
                <c:pt idx="8542">
                  <c:v>0.10068287037037038</c:v>
                </c:pt>
                <c:pt idx="8543">
                  <c:v>0.10069444444444443</c:v>
                </c:pt>
                <c:pt idx="8544">
                  <c:v>0.10070601851851851</c:v>
                </c:pt>
                <c:pt idx="8545">
                  <c:v>0.10071759259259259</c:v>
                </c:pt>
                <c:pt idx="8546">
                  <c:v>0.10072916666666666</c:v>
                </c:pt>
                <c:pt idx="8547">
                  <c:v>0.10072916666666666</c:v>
                </c:pt>
                <c:pt idx="8548">
                  <c:v>0.10075231481481482</c:v>
                </c:pt>
                <c:pt idx="8549">
                  <c:v>0.10075231481481482</c:v>
                </c:pt>
                <c:pt idx="8550">
                  <c:v>0.10076388888888889</c:v>
                </c:pt>
                <c:pt idx="8551">
                  <c:v>0.10077546296296297</c:v>
                </c:pt>
                <c:pt idx="8552">
                  <c:v>0.10078703703703702</c:v>
                </c:pt>
                <c:pt idx="8553">
                  <c:v>0.1007986111111111</c:v>
                </c:pt>
                <c:pt idx="8554">
                  <c:v>0.10081018518518518</c:v>
                </c:pt>
                <c:pt idx="8555">
                  <c:v>0.10082175925925925</c:v>
                </c:pt>
                <c:pt idx="8556">
                  <c:v>0.10083333333333333</c:v>
                </c:pt>
                <c:pt idx="8557">
                  <c:v>0.10084490740740741</c:v>
                </c:pt>
                <c:pt idx="8558">
                  <c:v>0.10085648148148148</c:v>
                </c:pt>
                <c:pt idx="8559">
                  <c:v>0.10086805555555556</c:v>
                </c:pt>
                <c:pt idx="8560">
                  <c:v>0.10087962962962964</c:v>
                </c:pt>
                <c:pt idx="8561">
                  <c:v>0.10089120370370371</c:v>
                </c:pt>
                <c:pt idx="8562">
                  <c:v>0.10090277777777779</c:v>
                </c:pt>
                <c:pt idx="8563">
                  <c:v>0.10091435185185187</c:v>
                </c:pt>
                <c:pt idx="8564">
                  <c:v>0.10092592592592592</c:v>
                </c:pt>
                <c:pt idx="8565">
                  <c:v>0.1009375</c:v>
                </c:pt>
                <c:pt idx="8566">
                  <c:v>0.10094907407407407</c:v>
                </c:pt>
                <c:pt idx="8567">
                  <c:v>0.10096064814814815</c:v>
                </c:pt>
                <c:pt idx="8568">
                  <c:v>0.10097222222222223</c:v>
                </c:pt>
                <c:pt idx="8569">
                  <c:v>0.10098379629629629</c:v>
                </c:pt>
                <c:pt idx="8570">
                  <c:v>0.10099537037037037</c:v>
                </c:pt>
                <c:pt idx="8571">
                  <c:v>0.10100694444444445</c:v>
                </c:pt>
                <c:pt idx="8572">
                  <c:v>0.10101851851851851</c:v>
                </c:pt>
                <c:pt idx="8573">
                  <c:v>0.10103009259259259</c:v>
                </c:pt>
                <c:pt idx="8574">
                  <c:v>0.10104166666666665</c:v>
                </c:pt>
                <c:pt idx="8575">
                  <c:v>0.10105324074074074</c:v>
                </c:pt>
                <c:pt idx="8576">
                  <c:v>0.10106481481481482</c:v>
                </c:pt>
                <c:pt idx="8577">
                  <c:v>0.10107638888888888</c:v>
                </c:pt>
                <c:pt idx="8578">
                  <c:v>0.10108796296296296</c:v>
                </c:pt>
                <c:pt idx="8579">
                  <c:v>0.10109953703703704</c:v>
                </c:pt>
                <c:pt idx="8580">
                  <c:v>0.10111111111111111</c:v>
                </c:pt>
                <c:pt idx="8581">
                  <c:v>0.10112268518518519</c:v>
                </c:pt>
                <c:pt idx="8582">
                  <c:v>0.10113425925925927</c:v>
                </c:pt>
                <c:pt idx="8583">
                  <c:v>0.10114583333333334</c:v>
                </c:pt>
                <c:pt idx="8584">
                  <c:v>0.10115740740740742</c:v>
                </c:pt>
                <c:pt idx="8585">
                  <c:v>0.10116898148148147</c:v>
                </c:pt>
                <c:pt idx="8586">
                  <c:v>0.10118055555555555</c:v>
                </c:pt>
                <c:pt idx="8587">
                  <c:v>0.10119212962962963</c:v>
                </c:pt>
                <c:pt idx="8588">
                  <c:v>0.1012037037037037</c:v>
                </c:pt>
                <c:pt idx="8589">
                  <c:v>0.10121527777777778</c:v>
                </c:pt>
                <c:pt idx="8590">
                  <c:v>0.10122685185185186</c:v>
                </c:pt>
                <c:pt idx="8591">
                  <c:v>0.10123842592592593</c:v>
                </c:pt>
                <c:pt idx="8592">
                  <c:v>0.10125000000000001</c:v>
                </c:pt>
                <c:pt idx="8593">
                  <c:v>0.10126157407407406</c:v>
                </c:pt>
                <c:pt idx="8594">
                  <c:v>0.10127314814814814</c:v>
                </c:pt>
                <c:pt idx="8595">
                  <c:v>0.10128472222222222</c:v>
                </c:pt>
                <c:pt idx="8596">
                  <c:v>0.10129629629629629</c:v>
                </c:pt>
                <c:pt idx="8597">
                  <c:v>0.10130787037037037</c:v>
                </c:pt>
                <c:pt idx="8598">
                  <c:v>0.10131944444444445</c:v>
                </c:pt>
                <c:pt idx="8599">
                  <c:v>0.10133101851851851</c:v>
                </c:pt>
                <c:pt idx="8600">
                  <c:v>0.1013425925925926</c:v>
                </c:pt>
                <c:pt idx="8601">
                  <c:v>0.10135416666666668</c:v>
                </c:pt>
                <c:pt idx="8602">
                  <c:v>0.10136574074074074</c:v>
                </c:pt>
                <c:pt idx="8603">
                  <c:v>0.10137731481481482</c:v>
                </c:pt>
                <c:pt idx="8604">
                  <c:v>0.1013888888888889</c:v>
                </c:pt>
                <c:pt idx="8605">
                  <c:v>0.10140046296296296</c:v>
                </c:pt>
                <c:pt idx="8606">
                  <c:v>0.10141203703703704</c:v>
                </c:pt>
                <c:pt idx="8607">
                  <c:v>0.1014236111111111</c:v>
                </c:pt>
                <c:pt idx="8608">
                  <c:v>0.10143518518518518</c:v>
                </c:pt>
                <c:pt idx="8609">
                  <c:v>0.10144675925925926</c:v>
                </c:pt>
                <c:pt idx="8610">
                  <c:v>0.10145833333333333</c:v>
                </c:pt>
                <c:pt idx="8611">
                  <c:v>0.10146990740740741</c:v>
                </c:pt>
                <c:pt idx="8612">
                  <c:v>0.10148148148148149</c:v>
                </c:pt>
                <c:pt idx="8613">
                  <c:v>0.10149305555555554</c:v>
                </c:pt>
                <c:pt idx="8614">
                  <c:v>0.10150462962962963</c:v>
                </c:pt>
                <c:pt idx="8615">
                  <c:v>0.10151620370370369</c:v>
                </c:pt>
                <c:pt idx="8616">
                  <c:v>0.10152777777777777</c:v>
                </c:pt>
                <c:pt idx="8617">
                  <c:v>0.10153935185185185</c:v>
                </c:pt>
                <c:pt idx="8618">
                  <c:v>0.10155092592592592</c:v>
                </c:pt>
                <c:pt idx="8619">
                  <c:v>0.1015625</c:v>
                </c:pt>
                <c:pt idx="8620">
                  <c:v>0.10157407407407408</c:v>
                </c:pt>
                <c:pt idx="8621">
                  <c:v>0.10158564814814815</c:v>
                </c:pt>
                <c:pt idx="8622">
                  <c:v>0.10159722222222223</c:v>
                </c:pt>
                <c:pt idx="8623">
                  <c:v>0.10160879629629631</c:v>
                </c:pt>
                <c:pt idx="8624">
                  <c:v>0.10162037037037037</c:v>
                </c:pt>
                <c:pt idx="8625">
                  <c:v>0.10163194444444446</c:v>
                </c:pt>
                <c:pt idx="8626">
                  <c:v>0.10164351851851851</c:v>
                </c:pt>
                <c:pt idx="8627">
                  <c:v>0.10165509259259259</c:v>
                </c:pt>
                <c:pt idx="8628">
                  <c:v>0.10166666666666667</c:v>
                </c:pt>
                <c:pt idx="8629">
                  <c:v>0.10167824074074074</c:v>
                </c:pt>
                <c:pt idx="8630">
                  <c:v>0.10168981481481482</c:v>
                </c:pt>
                <c:pt idx="8631">
                  <c:v>0.1017013888888889</c:v>
                </c:pt>
                <c:pt idx="8632">
                  <c:v>0.10171296296296296</c:v>
                </c:pt>
                <c:pt idx="8633">
                  <c:v>0.10172453703703704</c:v>
                </c:pt>
                <c:pt idx="8634">
                  <c:v>0.1017361111111111</c:v>
                </c:pt>
                <c:pt idx="8635">
                  <c:v>0.10174768518518518</c:v>
                </c:pt>
                <c:pt idx="8636">
                  <c:v>0.10175925925925926</c:v>
                </c:pt>
                <c:pt idx="8637">
                  <c:v>0.10177083333333332</c:v>
                </c:pt>
                <c:pt idx="8638">
                  <c:v>0.1017824074074074</c:v>
                </c:pt>
                <c:pt idx="8639">
                  <c:v>0.10179398148148149</c:v>
                </c:pt>
                <c:pt idx="8640">
                  <c:v>0.10180555555555555</c:v>
                </c:pt>
                <c:pt idx="8641">
                  <c:v>0.10181712962962963</c:v>
                </c:pt>
                <c:pt idx="8642">
                  <c:v>0.10182870370370371</c:v>
                </c:pt>
                <c:pt idx="8643">
                  <c:v>0.10184027777777778</c:v>
                </c:pt>
                <c:pt idx="8644">
                  <c:v>0.10185185185185186</c:v>
                </c:pt>
                <c:pt idx="8645">
                  <c:v>0.10186342592592594</c:v>
                </c:pt>
                <c:pt idx="8646">
                  <c:v>0.10187499999999999</c:v>
                </c:pt>
                <c:pt idx="8647">
                  <c:v>0.10188657407407407</c:v>
                </c:pt>
                <c:pt idx="8648">
                  <c:v>0.10189814814814814</c:v>
                </c:pt>
                <c:pt idx="8649">
                  <c:v>0.10190972222222222</c:v>
                </c:pt>
                <c:pt idx="8650">
                  <c:v>0.1019212962962963</c:v>
                </c:pt>
                <c:pt idx="8651">
                  <c:v>0.10193287037037037</c:v>
                </c:pt>
                <c:pt idx="8652">
                  <c:v>0.10194444444444445</c:v>
                </c:pt>
                <c:pt idx="8653">
                  <c:v>0.10195601851851853</c:v>
                </c:pt>
                <c:pt idx="8654">
                  <c:v>0.10196759259259258</c:v>
                </c:pt>
                <c:pt idx="8655">
                  <c:v>0.10197916666666666</c:v>
                </c:pt>
                <c:pt idx="8656">
                  <c:v>0.10199074074074073</c:v>
                </c:pt>
                <c:pt idx="8657">
                  <c:v>0.10200231481481481</c:v>
                </c:pt>
                <c:pt idx="8658">
                  <c:v>0.10201388888888889</c:v>
                </c:pt>
                <c:pt idx="8659">
                  <c:v>0.10202546296296296</c:v>
                </c:pt>
                <c:pt idx="8660">
                  <c:v>0.10203703703703704</c:v>
                </c:pt>
                <c:pt idx="8661">
                  <c:v>0.10204861111111112</c:v>
                </c:pt>
                <c:pt idx="8662">
                  <c:v>0.10206018518518518</c:v>
                </c:pt>
                <c:pt idx="8663">
                  <c:v>0.10207175925925926</c:v>
                </c:pt>
                <c:pt idx="8664">
                  <c:v>0.10208333333333335</c:v>
                </c:pt>
                <c:pt idx="8665">
                  <c:v>0.10209490740740741</c:v>
                </c:pt>
                <c:pt idx="8666">
                  <c:v>0.10210648148148149</c:v>
                </c:pt>
                <c:pt idx="8667">
                  <c:v>0.10211805555555555</c:v>
                </c:pt>
                <c:pt idx="8668">
                  <c:v>0.10212962962962963</c:v>
                </c:pt>
                <c:pt idx="8669">
                  <c:v>0.10214120370370371</c:v>
                </c:pt>
                <c:pt idx="8670">
                  <c:v>0.10215277777777777</c:v>
                </c:pt>
                <c:pt idx="8671">
                  <c:v>0.10216435185185185</c:v>
                </c:pt>
                <c:pt idx="8672">
                  <c:v>0.10217592592592593</c:v>
                </c:pt>
                <c:pt idx="8673">
                  <c:v>0.1021875</c:v>
                </c:pt>
                <c:pt idx="8674">
                  <c:v>0.10219907407407408</c:v>
                </c:pt>
                <c:pt idx="8675">
                  <c:v>0.10221064814814813</c:v>
                </c:pt>
                <c:pt idx="8676">
                  <c:v>0.10222222222222221</c:v>
                </c:pt>
                <c:pt idx="8677">
                  <c:v>0.10223379629629629</c:v>
                </c:pt>
                <c:pt idx="8678">
                  <c:v>0.10224537037037036</c:v>
                </c:pt>
                <c:pt idx="8679">
                  <c:v>0.10225694444444444</c:v>
                </c:pt>
                <c:pt idx="8680">
                  <c:v>0.10226851851851852</c:v>
                </c:pt>
                <c:pt idx="8681">
                  <c:v>0.10228009259259259</c:v>
                </c:pt>
                <c:pt idx="8682">
                  <c:v>0.10229166666666667</c:v>
                </c:pt>
                <c:pt idx="8683">
                  <c:v>0.10230324074074075</c:v>
                </c:pt>
                <c:pt idx="8684">
                  <c:v>0.10231481481481482</c:v>
                </c:pt>
                <c:pt idx="8685">
                  <c:v>0.1023263888888889</c:v>
                </c:pt>
                <c:pt idx="8686">
                  <c:v>0.10233796296296298</c:v>
                </c:pt>
                <c:pt idx="8687">
                  <c:v>0.10234953703703703</c:v>
                </c:pt>
                <c:pt idx="8688">
                  <c:v>0.10236111111111111</c:v>
                </c:pt>
                <c:pt idx="8689">
                  <c:v>0.10237268518518518</c:v>
                </c:pt>
                <c:pt idx="8690">
                  <c:v>0.10238425925925926</c:v>
                </c:pt>
                <c:pt idx="8691">
                  <c:v>0.10239583333333334</c:v>
                </c:pt>
                <c:pt idx="8692">
                  <c:v>0.10240740740740741</c:v>
                </c:pt>
                <c:pt idx="8693">
                  <c:v>0.10241898148148149</c:v>
                </c:pt>
                <c:pt idx="8694">
                  <c:v>0.10243055555555557</c:v>
                </c:pt>
                <c:pt idx="8695">
                  <c:v>0.10244212962962962</c:v>
                </c:pt>
                <c:pt idx="8696">
                  <c:v>0.1024537037037037</c:v>
                </c:pt>
                <c:pt idx="8697">
                  <c:v>0.10246527777777777</c:v>
                </c:pt>
                <c:pt idx="8698">
                  <c:v>0.10247685185185185</c:v>
                </c:pt>
                <c:pt idx="8699">
                  <c:v>0.10248842592592593</c:v>
                </c:pt>
                <c:pt idx="8700">
                  <c:v>0.10249999999999999</c:v>
                </c:pt>
                <c:pt idx="8701">
                  <c:v>0.10251157407407407</c:v>
                </c:pt>
                <c:pt idx="8702">
                  <c:v>0.10252314814814815</c:v>
                </c:pt>
                <c:pt idx="8703">
                  <c:v>0.10253472222222222</c:v>
                </c:pt>
                <c:pt idx="8704">
                  <c:v>0.1025462962962963</c:v>
                </c:pt>
                <c:pt idx="8705">
                  <c:v>0.10255787037037038</c:v>
                </c:pt>
                <c:pt idx="8706">
                  <c:v>0.10256944444444445</c:v>
                </c:pt>
                <c:pt idx="8707">
                  <c:v>0.10258101851851852</c:v>
                </c:pt>
                <c:pt idx="8708">
                  <c:v>0.10259259259259258</c:v>
                </c:pt>
                <c:pt idx="8709">
                  <c:v>0.10260416666666666</c:v>
                </c:pt>
                <c:pt idx="8710">
                  <c:v>0.10261574074074074</c:v>
                </c:pt>
                <c:pt idx="8711">
                  <c:v>0.10262731481481481</c:v>
                </c:pt>
                <c:pt idx="8712">
                  <c:v>0.10263888888888889</c:v>
                </c:pt>
                <c:pt idx="8713">
                  <c:v>0.10265046296296297</c:v>
                </c:pt>
                <c:pt idx="8714">
                  <c:v>0.10266203703703704</c:v>
                </c:pt>
                <c:pt idx="8715">
                  <c:v>0.10267361111111112</c:v>
                </c:pt>
                <c:pt idx="8716">
                  <c:v>0.10268518518518517</c:v>
                </c:pt>
                <c:pt idx="8717">
                  <c:v>0.10269675925925925</c:v>
                </c:pt>
                <c:pt idx="8718">
                  <c:v>0.10270833333333333</c:v>
                </c:pt>
                <c:pt idx="8719">
                  <c:v>0.1027199074074074</c:v>
                </c:pt>
                <c:pt idx="8720">
                  <c:v>0.10273148148148148</c:v>
                </c:pt>
                <c:pt idx="8721">
                  <c:v>0.10274305555555556</c:v>
                </c:pt>
                <c:pt idx="8722">
                  <c:v>0.10275462962962963</c:v>
                </c:pt>
                <c:pt idx="8723">
                  <c:v>0.10276620370370371</c:v>
                </c:pt>
                <c:pt idx="8724">
                  <c:v>0.10277777777777779</c:v>
                </c:pt>
                <c:pt idx="8725">
                  <c:v>0.10278935185185185</c:v>
                </c:pt>
                <c:pt idx="8726">
                  <c:v>0.10280092592592593</c:v>
                </c:pt>
                <c:pt idx="8727">
                  <c:v>0.10281250000000001</c:v>
                </c:pt>
                <c:pt idx="8728">
                  <c:v>0.10282407407407407</c:v>
                </c:pt>
                <c:pt idx="8729">
                  <c:v>0.10283564814814815</c:v>
                </c:pt>
                <c:pt idx="8730">
                  <c:v>0.10284722222222221</c:v>
                </c:pt>
                <c:pt idx="8731">
                  <c:v>0.1028587962962963</c:v>
                </c:pt>
                <c:pt idx="8732">
                  <c:v>0.10287037037037038</c:v>
                </c:pt>
                <c:pt idx="8733">
                  <c:v>0.10288194444444444</c:v>
                </c:pt>
                <c:pt idx="8734">
                  <c:v>0.10289351851851852</c:v>
                </c:pt>
                <c:pt idx="8735">
                  <c:v>0.1029050925925926</c:v>
                </c:pt>
                <c:pt idx="8736">
                  <c:v>0.10291666666666666</c:v>
                </c:pt>
                <c:pt idx="8737">
                  <c:v>0.10292824074074074</c:v>
                </c:pt>
                <c:pt idx="8738">
                  <c:v>0.1029398148148148</c:v>
                </c:pt>
                <c:pt idx="8739">
                  <c:v>0.10295138888888888</c:v>
                </c:pt>
                <c:pt idx="8740">
                  <c:v>0.10296296296296296</c:v>
                </c:pt>
                <c:pt idx="8741">
                  <c:v>0.10297453703703703</c:v>
                </c:pt>
                <c:pt idx="8742">
                  <c:v>0.10298611111111111</c:v>
                </c:pt>
                <c:pt idx="8743">
                  <c:v>0.10299768518518519</c:v>
                </c:pt>
                <c:pt idx="8744">
                  <c:v>0.10300925925925926</c:v>
                </c:pt>
                <c:pt idx="8745">
                  <c:v>0.10302083333333334</c:v>
                </c:pt>
                <c:pt idx="8746">
                  <c:v>0.10303240740740742</c:v>
                </c:pt>
                <c:pt idx="8747">
                  <c:v>0.10304398148148149</c:v>
                </c:pt>
                <c:pt idx="8748">
                  <c:v>0.10305555555555555</c:v>
                </c:pt>
                <c:pt idx="8749">
                  <c:v>0.10306712962962962</c:v>
                </c:pt>
                <c:pt idx="8750">
                  <c:v>0.1030787037037037</c:v>
                </c:pt>
                <c:pt idx="8751">
                  <c:v>0.10309027777777778</c:v>
                </c:pt>
                <c:pt idx="8752">
                  <c:v>0.10310185185185185</c:v>
                </c:pt>
                <c:pt idx="8753">
                  <c:v>0.10311342592592593</c:v>
                </c:pt>
                <c:pt idx="8754">
                  <c:v>0.10312500000000001</c:v>
                </c:pt>
                <c:pt idx="8755">
                  <c:v>0.10313657407407407</c:v>
                </c:pt>
                <c:pt idx="8756">
                  <c:v>0.10314814814814816</c:v>
                </c:pt>
                <c:pt idx="8757">
                  <c:v>0.10315972222222221</c:v>
                </c:pt>
                <c:pt idx="8758">
                  <c:v>0.10317129629629629</c:v>
                </c:pt>
                <c:pt idx="8759">
                  <c:v>0.10318287037037037</c:v>
                </c:pt>
                <c:pt idx="8760">
                  <c:v>0.10319444444444444</c:v>
                </c:pt>
                <c:pt idx="8761">
                  <c:v>0.10320601851851852</c:v>
                </c:pt>
                <c:pt idx="8762">
                  <c:v>0.1032175925925926</c:v>
                </c:pt>
                <c:pt idx="8763">
                  <c:v>0.10322916666666666</c:v>
                </c:pt>
                <c:pt idx="8764">
                  <c:v>0.10324074074074074</c:v>
                </c:pt>
                <c:pt idx="8765">
                  <c:v>0.10325231481481482</c:v>
                </c:pt>
                <c:pt idx="8766">
                  <c:v>0.10326388888888889</c:v>
                </c:pt>
                <c:pt idx="8767">
                  <c:v>0.10327546296296297</c:v>
                </c:pt>
                <c:pt idx="8768">
                  <c:v>0.10328703703703705</c:v>
                </c:pt>
                <c:pt idx="8769">
                  <c:v>0.1032986111111111</c:v>
                </c:pt>
                <c:pt idx="8770">
                  <c:v>0.10331018518518519</c:v>
                </c:pt>
                <c:pt idx="8771">
                  <c:v>0.10332175925925925</c:v>
                </c:pt>
                <c:pt idx="8772">
                  <c:v>0.10333333333333333</c:v>
                </c:pt>
                <c:pt idx="8773">
                  <c:v>0.10334490740740741</c:v>
                </c:pt>
                <c:pt idx="8774">
                  <c:v>0.10335648148148148</c:v>
                </c:pt>
                <c:pt idx="8775">
                  <c:v>0.10336805555555556</c:v>
                </c:pt>
                <c:pt idx="8776">
                  <c:v>0.10337962962962964</c:v>
                </c:pt>
                <c:pt idx="8777">
                  <c:v>0.10339120370370369</c:v>
                </c:pt>
                <c:pt idx="8778">
                  <c:v>0.10340277777777777</c:v>
                </c:pt>
                <c:pt idx="8779">
                  <c:v>0.10341435185185184</c:v>
                </c:pt>
                <c:pt idx="8780">
                  <c:v>0.10342592592592592</c:v>
                </c:pt>
                <c:pt idx="8781">
                  <c:v>0.1034375</c:v>
                </c:pt>
                <c:pt idx="8782">
                  <c:v>0.10344907407407407</c:v>
                </c:pt>
                <c:pt idx="8783">
                  <c:v>0.10346064814814815</c:v>
                </c:pt>
                <c:pt idx="8784">
                  <c:v>0.10347222222222223</c:v>
                </c:pt>
                <c:pt idx="8785">
                  <c:v>0.1034837962962963</c:v>
                </c:pt>
                <c:pt idx="8786">
                  <c:v>0.10349537037037038</c:v>
                </c:pt>
                <c:pt idx="8787">
                  <c:v>0.10350694444444446</c:v>
                </c:pt>
                <c:pt idx="8788">
                  <c:v>0.10351851851851852</c:v>
                </c:pt>
                <c:pt idx="8789">
                  <c:v>0.10353009259259259</c:v>
                </c:pt>
                <c:pt idx="8790">
                  <c:v>0.10354166666666666</c:v>
                </c:pt>
                <c:pt idx="8791">
                  <c:v>0.10355324074074074</c:v>
                </c:pt>
                <c:pt idx="8792">
                  <c:v>0.10356481481481482</c:v>
                </c:pt>
                <c:pt idx="8793">
                  <c:v>0.10357638888888888</c:v>
                </c:pt>
                <c:pt idx="8794">
                  <c:v>0.10358796296296297</c:v>
                </c:pt>
                <c:pt idx="8795">
                  <c:v>0.10359953703703705</c:v>
                </c:pt>
                <c:pt idx="8796">
                  <c:v>0.10361111111111111</c:v>
                </c:pt>
                <c:pt idx="8797">
                  <c:v>0.10362268518518518</c:v>
                </c:pt>
                <c:pt idx="8798">
                  <c:v>0.10363425925925925</c:v>
                </c:pt>
                <c:pt idx="8799">
                  <c:v>0.10364583333333333</c:v>
                </c:pt>
                <c:pt idx="8800">
                  <c:v>0.10365740740740741</c:v>
                </c:pt>
                <c:pt idx="8801">
                  <c:v>0.10366898148148147</c:v>
                </c:pt>
                <c:pt idx="8802">
                  <c:v>0.10368055555555555</c:v>
                </c:pt>
                <c:pt idx="8803">
                  <c:v>0.10369212962962963</c:v>
                </c:pt>
                <c:pt idx="8804">
                  <c:v>0.1037037037037037</c:v>
                </c:pt>
                <c:pt idx="8805">
                  <c:v>0.10371527777777778</c:v>
                </c:pt>
                <c:pt idx="8806">
                  <c:v>0.10372685185185186</c:v>
                </c:pt>
                <c:pt idx="8807">
                  <c:v>0.10373842592592593</c:v>
                </c:pt>
                <c:pt idx="8808">
                  <c:v>0.10375000000000001</c:v>
                </c:pt>
                <c:pt idx="8809">
                  <c:v>0.10376157407407409</c:v>
                </c:pt>
                <c:pt idx="8810">
                  <c:v>0.10377314814814814</c:v>
                </c:pt>
                <c:pt idx="8811">
                  <c:v>0.10378472222222222</c:v>
                </c:pt>
                <c:pt idx="8812">
                  <c:v>0.10379629629629629</c:v>
                </c:pt>
                <c:pt idx="8813">
                  <c:v>0.10380787037037037</c:v>
                </c:pt>
                <c:pt idx="8814">
                  <c:v>0.10381944444444445</c:v>
                </c:pt>
                <c:pt idx="8815">
                  <c:v>0.10383101851851852</c:v>
                </c:pt>
                <c:pt idx="8816">
                  <c:v>0.1038425925925926</c:v>
                </c:pt>
                <c:pt idx="8817">
                  <c:v>0.10385416666666668</c:v>
                </c:pt>
                <c:pt idx="8818">
                  <c:v>0.10386574074074073</c:v>
                </c:pt>
                <c:pt idx="8819">
                  <c:v>0.10387731481481481</c:v>
                </c:pt>
                <c:pt idx="8820">
                  <c:v>0.10388888888888888</c:v>
                </c:pt>
                <c:pt idx="8821">
                  <c:v>0.10390046296296296</c:v>
                </c:pt>
                <c:pt idx="8822">
                  <c:v>0.10391203703703704</c:v>
                </c:pt>
                <c:pt idx="8823">
                  <c:v>0.10392361111111111</c:v>
                </c:pt>
                <c:pt idx="8824">
                  <c:v>0.10393518518518519</c:v>
                </c:pt>
                <c:pt idx="8825">
                  <c:v>0.10394675925925927</c:v>
                </c:pt>
                <c:pt idx="8826">
                  <c:v>0.10395833333333333</c:v>
                </c:pt>
                <c:pt idx="8827">
                  <c:v>0.10396990740740741</c:v>
                </c:pt>
                <c:pt idx="8828">
                  <c:v>0.10398148148148149</c:v>
                </c:pt>
                <c:pt idx="8829">
                  <c:v>0.10399305555555556</c:v>
                </c:pt>
                <c:pt idx="8830">
                  <c:v>0.10400462962962963</c:v>
                </c:pt>
                <c:pt idx="8831">
                  <c:v>0.10401620370370369</c:v>
                </c:pt>
                <c:pt idx="8832">
                  <c:v>0.10402777777777777</c:v>
                </c:pt>
                <c:pt idx="8833">
                  <c:v>0.10403935185185186</c:v>
                </c:pt>
                <c:pt idx="8834">
                  <c:v>0.10405092592592592</c:v>
                </c:pt>
                <c:pt idx="8835">
                  <c:v>0.1040625</c:v>
                </c:pt>
                <c:pt idx="8836">
                  <c:v>0.10407407407407408</c:v>
                </c:pt>
                <c:pt idx="8837">
                  <c:v>0.10408564814814815</c:v>
                </c:pt>
                <c:pt idx="8838">
                  <c:v>0.10409722222222222</c:v>
                </c:pt>
                <c:pt idx="8839">
                  <c:v>0.10410879629629628</c:v>
                </c:pt>
                <c:pt idx="8840">
                  <c:v>0.10412037037037036</c:v>
                </c:pt>
                <c:pt idx="8841">
                  <c:v>0.10413194444444444</c:v>
                </c:pt>
                <c:pt idx="8842">
                  <c:v>0.10414351851851851</c:v>
                </c:pt>
                <c:pt idx="8843">
                  <c:v>0.10415509259259259</c:v>
                </c:pt>
                <c:pt idx="8844">
                  <c:v>0.10416666666666667</c:v>
                </c:pt>
                <c:pt idx="8845">
                  <c:v>0.10417824074074074</c:v>
                </c:pt>
                <c:pt idx="8846">
                  <c:v>0.10418981481481482</c:v>
                </c:pt>
                <c:pt idx="8847">
                  <c:v>0.1042013888888889</c:v>
                </c:pt>
                <c:pt idx="8848">
                  <c:v>0.10421296296296297</c:v>
                </c:pt>
                <c:pt idx="8849">
                  <c:v>0.10422453703703705</c:v>
                </c:pt>
                <c:pt idx="8850">
                  <c:v>0.10423611111111113</c:v>
                </c:pt>
                <c:pt idx="8851">
                  <c:v>0.10424768518518518</c:v>
                </c:pt>
                <c:pt idx="8852">
                  <c:v>0.10425925925925926</c:v>
                </c:pt>
                <c:pt idx="8853">
                  <c:v>0.10427083333333333</c:v>
                </c:pt>
                <c:pt idx="8854">
                  <c:v>0.10428240740740741</c:v>
                </c:pt>
                <c:pt idx="8855">
                  <c:v>0.10429398148148149</c:v>
                </c:pt>
                <c:pt idx="8856">
                  <c:v>0.10430555555555555</c:v>
                </c:pt>
                <c:pt idx="8857">
                  <c:v>0.10431712962962963</c:v>
                </c:pt>
                <c:pt idx="8858">
                  <c:v>0.10432870370370372</c:v>
                </c:pt>
                <c:pt idx="8859">
                  <c:v>0.10434027777777777</c:v>
                </c:pt>
                <c:pt idx="8860">
                  <c:v>0.10435185185185185</c:v>
                </c:pt>
                <c:pt idx="8861">
                  <c:v>0.10436342592592592</c:v>
                </c:pt>
                <c:pt idx="8862">
                  <c:v>0.104375</c:v>
                </c:pt>
                <c:pt idx="8863">
                  <c:v>0.10438657407407408</c:v>
                </c:pt>
                <c:pt idx="8864">
                  <c:v>0.10439814814814814</c:v>
                </c:pt>
                <c:pt idx="8865">
                  <c:v>0.10440972222222222</c:v>
                </c:pt>
                <c:pt idx="8866">
                  <c:v>0.1044212962962963</c:v>
                </c:pt>
                <c:pt idx="8867">
                  <c:v>0.10443287037037037</c:v>
                </c:pt>
                <c:pt idx="8868">
                  <c:v>0.10444444444444445</c:v>
                </c:pt>
                <c:pt idx="8869">
                  <c:v>0.10445601851851853</c:v>
                </c:pt>
                <c:pt idx="8870">
                  <c:v>0.1044675925925926</c:v>
                </c:pt>
                <c:pt idx="8871">
                  <c:v>0.10447916666666666</c:v>
                </c:pt>
                <c:pt idx="8872">
                  <c:v>0.10449074074074073</c:v>
                </c:pt>
                <c:pt idx="8873">
                  <c:v>0.10450231481481481</c:v>
                </c:pt>
                <c:pt idx="8874">
                  <c:v>0.10451388888888889</c:v>
                </c:pt>
                <c:pt idx="8875">
                  <c:v>0.10452546296296296</c:v>
                </c:pt>
                <c:pt idx="8876">
                  <c:v>0.10453703703703704</c:v>
                </c:pt>
                <c:pt idx="8877">
                  <c:v>0.10454861111111112</c:v>
                </c:pt>
                <c:pt idx="8878">
                  <c:v>0.10456018518518519</c:v>
                </c:pt>
                <c:pt idx="8879">
                  <c:v>0.10457175925925925</c:v>
                </c:pt>
                <c:pt idx="8880">
                  <c:v>0.10458333333333332</c:v>
                </c:pt>
                <c:pt idx="8881">
                  <c:v>0.1045949074074074</c:v>
                </c:pt>
                <c:pt idx="8882">
                  <c:v>0.10460648148148148</c:v>
                </c:pt>
                <c:pt idx="8883">
                  <c:v>0.10461805555555555</c:v>
                </c:pt>
                <c:pt idx="8884">
                  <c:v>0.10462962962962963</c:v>
                </c:pt>
                <c:pt idx="8885">
                  <c:v>0.10464120370370371</c:v>
                </c:pt>
                <c:pt idx="8886">
                  <c:v>0.10465277777777778</c:v>
                </c:pt>
                <c:pt idx="8887">
                  <c:v>0.10466435185185186</c:v>
                </c:pt>
                <c:pt idx="8888">
                  <c:v>0.10467592592592594</c:v>
                </c:pt>
                <c:pt idx="8889">
                  <c:v>0.1046875</c:v>
                </c:pt>
                <c:pt idx="8890">
                  <c:v>0.10469907407407408</c:v>
                </c:pt>
                <c:pt idx="8891">
                  <c:v>0.10471064814814816</c:v>
                </c:pt>
                <c:pt idx="8892">
                  <c:v>0.10472222222222222</c:v>
                </c:pt>
                <c:pt idx="8893">
                  <c:v>0.1047337962962963</c:v>
                </c:pt>
                <c:pt idx="8894">
                  <c:v>0.10474537037037036</c:v>
                </c:pt>
                <c:pt idx="8895">
                  <c:v>0.10475694444444444</c:v>
                </c:pt>
                <c:pt idx="8896">
                  <c:v>0.10476851851851852</c:v>
                </c:pt>
                <c:pt idx="8897">
                  <c:v>0.10478009259259259</c:v>
                </c:pt>
                <c:pt idx="8898">
                  <c:v>0.10479166666666667</c:v>
                </c:pt>
                <c:pt idx="8899">
                  <c:v>0.10480324074074075</c:v>
                </c:pt>
                <c:pt idx="8900">
                  <c:v>0.10481481481481481</c:v>
                </c:pt>
                <c:pt idx="8901">
                  <c:v>0.10482638888888889</c:v>
                </c:pt>
                <c:pt idx="8902">
                  <c:v>0.10483796296296295</c:v>
                </c:pt>
                <c:pt idx="8903">
                  <c:v>0.10484953703703703</c:v>
                </c:pt>
                <c:pt idx="8904">
                  <c:v>0.10486111111111111</c:v>
                </c:pt>
                <c:pt idx="8905">
                  <c:v>0.10487268518518518</c:v>
                </c:pt>
                <c:pt idx="8906">
                  <c:v>0.10488425925925926</c:v>
                </c:pt>
                <c:pt idx="8907">
                  <c:v>0.10489583333333334</c:v>
                </c:pt>
                <c:pt idx="8908">
                  <c:v>0.10490740740740741</c:v>
                </c:pt>
                <c:pt idx="8909">
                  <c:v>0.10491898148148149</c:v>
                </c:pt>
                <c:pt idx="8910">
                  <c:v>0.10493055555555557</c:v>
                </c:pt>
                <c:pt idx="8911">
                  <c:v>0.10494212962962964</c:v>
                </c:pt>
                <c:pt idx="8912">
                  <c:v>0.1049537037037037</c:v>
                </c:pt>
                <c:pt idx="8913">
                  <c:v>0.10496527777777777</c:v>
                </c:pt>
                <c:pt idx="8914">
                  <c:v>0.10497685185185185</c:v>
                </c:pt>
                <c:pt idx="8915">
                  <c:v>0.10498842592592593</c:v>
                </c:pt>
                <c:pt idx="8916">
                  <c:v>0.105</c:v>
                </c:pt>
                <c:pt idx="8917">
                  <c:v>0.10501157407407408</c:v>
                </c:pt>
                <c:pt idx="8918">
                  <c:v>0.10502314814814816</c:v>
                </c:pt>
                <c:pt idx="8919">
                  <c:v>0.10503472222222222</c:v>
                </c:pt>
                <c:pt idx="8920">
                  <c:v>0.10504629629629629</c:v>
                </c:pt>
                <c:pt idx="8921">
                  <c:v>0.10505787037037036</c:v>
                </c:pt>
                <c:pt idx="8922">
                  <c:v>0.10506944444444444</c:v>
                </c:pt>
                <c:pt idx="8923">
                  <c:v>0.10508101851851852</c:v>
                </c:pt>
                <c:pt idx="8924">
                  <c:v>0.10509259259259258</c:v>
                </c:pt>
                <c:pt idx="8925">
                  <c:v>0.10510416666666667</c:v>
                </c:pt>
                <c:pt idx="8926">
                  <c:v>0.10511574074074075</c:v>
                </c:pt>
                <c:pt idx="8927">
                  <c:v>0.10512731481481481</c:v>
                </c:pt>
                <c:pt idx="8928">
                  <c:v>0.10513888888888889</c:v>
                </c:pt>
                <c:pt idx="8929">
                  <c:v>0.10515046296296297</c:v>
                </c:pt>
                <c:pt idx="8930">
                  <c:v>0.10516203703703704</c:v>
                </c:pt>
                <c:pt idx="8931">
                  <c:v>0.10517361111111112</c:v>
                </c:pt>
                <c:pt idx="8932">
                  <c:v>0.10518518518518517</c:v>
                </c:pt>
                <c:pt idx="8933">
                  <c:v>0.10519675925925925</c:v>
                </c:pt>
                <c:pt idx="8934">
                  <c:v>0.10520833333333333</c:v>
                </c:pt>
                <c:pt idx="8935">
                  <c:v>0.1052199074074074</c:v>
                </c:pt>
                <c:pt idx="8936">
                  <c:v>0.10523148148148148</c:v>
                </c:pt>
                <c:pt idx="8937">
                  <c:v>0.10524305555555556</c:v>
                </c:pt>
                <c:pt idx="8938">
                  <c:v>0.10525462962962963</c:v>
                </c:pt>
                <c:pt idx="8939">
                  <c:v>0.10526620370370371</c:v>
                </c:pt>
                <c:pt idx="8940">
                  <c:v>0.10527777777777779</c:v>
                </c:pt>
                <c:pt idx="8941">
                  <c:v>0.10528935185185184</c:v>
                </c:pt>
                <c:pt idx="8942">
                  <c:v>0.10530092592592592</c:v>
                </c:pt>
                <c:pt idx="8943">
                  <c:v>0.10531249999999999</c:v>
                </c:pt>
                <c:pt idx="8944">
                  <c:v>0.10532407407407407</c:v>
                </c:pt>
                <c:pt idx="8945">
                  <c:v>0.10533564814814815</c:v>
                </c:pt>
                <c:pt idx="8946">
                  <c:v>0.10534722222222222</c:v>
                </c:pt>
                <c:pt idx="8947">
                  <c:v>0.1053587962962963</c:v>
                </c:pt>
                <c:pt idx="8948">
                  <c:v>0.10537037037037038</c:v>
                </c:pt>
                <c:pt idx="8949">
                  <c:v>0.10538194444444444</c:v>
                </c:pt>
                <c:pt idx="8950">
                  <c:v>0.10539351851851853</c:v>
                </c:pt>
                <c:pt idx="8951">
                  <c:v>0.10540509259259261</c:v>
                </c:pt>
                <c:pt idx="8952">
                  <c:v>0.10541666666666667</c:v>
                </c:pt>
                <c:pt idx="8953">
                  <c:v>0.10542824074074074</c:v>
                </c:pt>
                <c:pt idx="8954">
                  <c:v>0.10543981481481481</c:v>
                </c:pt>
                <c:pt idx="8955">
                  <c:v>0.10545138888888889</c:v>
                </c:pt>
                <c:pt idx="8956">
                  <c:v>0.10546296296296297</c:v>
                </c:pt>
                <c:pt idx="8957">
                  <c:v>0.10547453703703703</c:v>
                </c:pt>
                <c:pt idx="8958">
                  <c:v>0.10548611111111111</c:v>
                </c:pt>
                <c:pt idx="8959">
                  <c:v>0.10549768518518519</c:v>
                </c:pt>
                <c:pt idx="8960">
                  <c:v>0.10550925925925926</c:v>
                </c:pt>
                <c:pt idx="8961">
                  <c:v>0.10552083333333333</c:v>
                </c:pt>
                <c:pt idx="8962">
                  <c:v>0.10553240740740739</c:v>
                </c:pt>
                <c:pt idx="8963">
                  <c:v>0.10554398148148147</c:v>
                </c:pt>
                <c:pt idx="8964">
                  <c:v>0.10555555555555556</c:v>
                </c:pt>
                <c:pt idx="8965">
                  <c:v>0.10556712962962962</c:v>
                </c:pt>
                <c:pt idx="8966">
                  <c:v>0.10556712962962962</c:v>
                </c:pt>
                <c:pt idx="8967">
                  <c:v>0.1055787037037037</c:v>
                </c:pt>
                <c:pt idx="8968">
                  <c:v>0.10559027777777778</c:v>
                </c:pt>
                <c:pt idx="8969">
                  <c:v>0.10560185185185185</c:v>
                </c:pt>
                <c:pt idx="8970">
                  <c:v>0.10561342592592593</c:v>
                </c:pt>
                <c:pt idx="8971">
                  <c:v>0.10562500000000001</c:v>
                </c:pt>
                <c:pt idx="8972">
                  <c:v>0.10563657407407408</c:v>
                </c:pt>
                <c:pt idx="8973">
                  <c:v>0.10564814814814816</c:v>
                </c:pt>
                <c:pt idx="8974">
                  <c:v>0.10565972222222221</c:v>
                </c:pt>
                <c:pt idx="8975">
                  <c:v>0.10567129629629629</c:v>
                </c:pt>
                <c:pt idx="8976">
                  <c:v>0.10568287037037037</c:v>
                </c:pt>
                <c:pt idx="8977">
                  <c:v>0.10569444444444444</c:v>
                </c:pt>
                <c:pt idx="8978">
                  <c:v>0.10570601851851852</c:v>
                </c:pt>
                <c:pt idx="8979">
                  <c:v>0.1057175925925926</c:v>
                </c:pt>
                <c:pt idx="8980">
                  <c:v>0.10572916666666667</c:v>
                </c:pt>
                <c:pt idx="8981">
                  <c:v>0.10574074074074075</c:v>
                </c:pt>
                <c:pt idx="8982">
                  <c:v>0.1057523148148148</c:v>
                </c:pt>
                <c:pt idx="8983">
                  <c:v>0.10576388888888888</c:v>
                </c:pt>
                <c:pt idx="8984">
                  <c:v>0.10577546296296296</c:v>
                </c:pt>
                <c:pt idx="8985">
                  <c:v>0.10578703703703703</c:v>
                </c:pt>
                <c:pt idx="8986">
                  <c:v>0.10579861111111111</c:v>
                </c:pt>
                <c:pt idx="8987">
                  <c:v>0.10581018518518519</c:v>
                </c:pt>
                <c:pt idx="8988">
                  <c:v>0.10582175925925925</c:v>
                </c:pt>
                <c:pt idx="8989">
                  <c:v>0.10583333333333333</c:v>
                </c:pt>
                <c:pt idx="8990">
                  <c:v>0.10584490740740742</c:v>
                </c:pt>
                <c:pt idx="8991">
                  <c:v>0.10585648148148148</c:v>
                </c:pt>
                <c:pt idx="8992">
                  <c:v>0.10586805555555556</c:v>
                </c:pt>
                <c:pt idx="8993">
                  <c:v>0.10587962962962964</c:v>
                </c:pt>
                <c:pt idx="8994">
                  <c:v>0.10589120370370371</c:v>
                </c:pt>
                <c:pt idx="8995">
                  <c:v>0.10590277777777778</c:v>
                </c:pt>
                <c:pt idx="8996">
                  <c:v>0.10591435185185184</c:v>
                </c:pt>
                <c:pt idx="8997">
                  <c:v>0.10592592592592592</c:v>
                </c:pt>
                <c:pt idx="8998">
                  <c:v>0.1059375</c:v>
                </c:pt>
                <c:pt idx="8999">
                  <c:v>0.10594907407407407</c:v>
                </c:pt>
                <c:pt idx="9000">
                  <c:v>0.10596064814814815</c:v>
                </c:pt>
                <c:pt idx="9001">
                  <c:v>0.10597222222222223</c:v>
                </c:pt>
                <c:pt idx="9002">
                  <c:v>0.1059837962962963</c:v>
                </c:pt>
                <c:pt idx="9003">
                  <c:v>0.10599537037037036</c:v>
                </c:pt>
                <c:pt idx="9004">
                  <c:v>0.10600694444444443</c:v>
                </c:pt>
                <c:pt idx="9005">
                  <c:v>0.10601851851851851</c:v>
                </c:pt>
                <c:pt idx="9006">
                  <c:v>0.10603009259259259</c:v>
                </c:pt>
                <c:pt idx="9007">
                  <c:v>0.10604166666666666</c:v>
                </c:pt>
                <c:pt idx="9008">
                  <c:v>0.10605324074074074</c:v>
                </c:pt>
                <c:pt idx="9009">
                  <c:v>0.10606481481481482</c:v>
                </c:pt>
                <c:pt idx="9010">
                  <c:v>0.10607638888888889</c:v>
                </c:pt>
                <c:pt idx="9011">
                  <c:v>0.10608796296296297</c:v>
                </c:pt>
                <c:pt idx="9012">
                  <c:v>0.10609953703703705</c:v>
                </c:pt>
                <c:pt idx="9013">
                  <c:v>0.10611111111111111</c:v>
                </c:pt>
                <c:pt idx="9014">
                  <c:v>0.10612268518518519</c:v>
                </c:pt>
                <c:pt idx="9015">
                  <c:v>0.10613425925925928</c:v>
                </c:pt>
                <c:pt idx="9016">
                  <c:v>0.10614583333333333</c:v>
                </c:pt>
                <c:pt idx="9017">
                  <c:v>0.10615740740740741</c:v>
                </c:pt>
                <c:pt idx="9018">
                  <c:v>0.10616898148148148</c:v>
                </c:pt>
                <c:pt idx="9019">
                  <c:v>0.10618055555555556</c:v>
                </c:pt>
                <c:pt idx="9020">
                  <c:v>0.10619212962962964</c:v>
                </c:pt>
                <c:pt idx="9021">
                  <c:v>0.1062037037037037</c:v>
                </c:pt>
                <c:pt idx="9022">
                  <c:v>0.10621527777777778</c:v>
                </c:pt>
                <c:pt idx="9023">
                  <c:v>0.10622685185185186</c:v>
                </c:pt>
                <c:pt idx="9024">
                  <c:v>0.10623842592592592</c:v>
                </c:pt>
                <c:pt idx="9025">
                  <c:v>0.10625</c:v>
                </c:pt>
                <c:pt idx="9026">
                  <c:v>0.10626157407407406</c:v>
                </c:pt>
                <c:pt idx="9027">
                  <c:v>0.10627314814814814</c:v>
                </c:pt>
                <c:pt idx="9028">
                  <c:v>0.10628472222222222</c:v>
                </c:pt>
                <c:pt idx="9029">
                  <c:v>0.10629629629629629</c:v>
                </c:pt>
                <c:pt idx="9030">
                  <c:v>0.10630787037037037</c:v>
                </c:pt>
                <c:pt idx="9031">
                  <c:v>0.10631944444444445</c:v>
                </c:pt>
                <c:pt idx="9032">
                  <c:v>0.10633101851851852</c:v>
                </c:pt>
                <c:pt idx="9033">
                  <c:v>0.1063425925925926</c:v>
                </c:pt>
                <c:pt idx="9034">
                  <c:v>0.10635416666666668</c:v>
                </c:pt>
                <c:pt idx="9035">
                  <c:v>0.10636574074074073</c:v>
                </c:pt>
                <c:pt idx="9036">
                  <c:v>0.10637731481481481</c:v>
                </c:pt>
                <c:pt idx="9037">
                  <c:v>0.10638888888888888</c:v>
                </c:pt>
                <c:pt idx="9038">
                  <c:v>0.10640046296296296</c:v>
                </c:pt>
                <c:pt idx="9039">
                  <c:v>0.10641203703703704</c:v>
                </c:pt>
                <c:pt idx="9040">
                  <c:v>0.10642361111111111</c:v>
                </c:pt>
                <c:pt idx="9041">
                  <c:v>0.10643518518518519</c:v>
                </c:pt>
                <c:pt idx="9042">
                  <c:v>0.10644675925925927</c:v>
                </c:pt>
                <c:pt idx="9043">
                  <c:v>0.10645833333333332</c:v>
                </c:pt>
                <c:pt idx="9044">
                  <c:v>0.10646990740740742</c:v>
                </c:pt>
                <c:pt idx="9045">
                  <c:v>0.10648148148148147</c:v>
                </c:pt>
                <c:pt idx="9046">
                  <c:v>0.10649305555555555</c:v>
                </c:pt>
                <c:pt idx="9047">
                  <c:v>0.10650462962962963</c:v>
                </c:pt>
                <c:pt idx="9048">
                  <c:v>0.1065162037037037</c:v>
                </c:pt>
                <c:pt idx="9049">
                  <c:v>0.10652777777777778</c:v>
                </c:pt>
                <c:pt idx="9050">
                  <c:v>0.10653935185185186</c:v>
                </c:pt>
                <c:pt idx="9051">
                  <c:v>0.10655092592592592</c:v>
                </c:pt>
                <c:pt idx="9052">
                  <c:v>0.1065625</c:v>
                </c:pt>
                <c:pt idx="9053">
                  <c:v>0.10657407407407408</c:v>
                </c:pt>
                <c:pt idx="9054">
                  <c:v>0.10658564814814815</c:v>
                </c:pt>
                <c:pt idx="9055">
                  <c:v>0.10659722222222223</c:v>
                </c:pt>
                <c:pt idx="9056">
                  <c:v>0.10660879629629628</c:v>
                </c:pt>
                <c:pt idx="9057">
                  <c:v>0.10662037037037037</c:v>
                </c:pt>
                <c:pt idx="9058">
                  <c:v>0.10663194444444445</c:v>
                </c:pt>
                <c:pt idx="9059">
                  <c:v>0.10664351851851851</c:v>
                </c:pt>
                <c:pt idx="9060">
                  <c:v>0.10665509259259259</c:v>
                </c:pt>
                <c:pt idx="9061">
                  <c:v>0.10666666666666667</c:v>
                </c:pt>
                <c:pt idx="9062">
                  <c:v>0.10667824074074074</c:v>
                </c:pt>
                <c:pt idx="9063">
                  <c:v>0.10668981481481482</c:v>
                </c:pt>
                <c:pt idx="9064">
                  <c:v>0.10670138888888887</c:v>
                </c:pt>
                <c:pt idx="9065">
                  <c:v>0.10671296296296295</c:v>
                </c:pt>
                <c:pt idx="9066">
                  <c:v>0.10672453703703703</c:v>
                </c:pt>
                <c:pt idx="9067">
                  <c:v>0.1067361111111111</c:v>
                </c:pt>
                <c:pt idx="9068">
                  <c:v>0.10674768518518518</c:v>
                </c:pt>
                <c:pt idx="9069">
                  <c:v>0.10675925925925926</c:v>
                </c:pt>
                <c:pt idx="9070">
                  <c:v>0.10677083333333333</c:v>
                </c:pt>
                <c:pt idx="9071">
                  <c:v>0.10678240740740741</c:v>
                </c:pt>
                <c:pt idx="9072">
                  <c:v>0.10679398148148149</c:v>
                </c:pt>
                <c:pt idx="9073">
                  <c:v>0.10680555555555556</c:v>
                </c:pt>
                <c:pt idx="9074">
                  <c:v>0.10681712962962964</c:v>
                </c:pt>
                <c:pt idx="9075">
                  <c:v>0.10682870370370372</c:v>
                </c:pt>
                <c:pt idx="9076">
                  <c:v>0.10684027777777778</c:v>
                </c:pt>
                <c:pt idx="9077">
                  <c:v>0.10685185185185185</c:v>
                </c:pt>
                <c:pt idx="9078">
                  <c:v>0.10686342592592592</c:v>
                </c:pt>
                <c:pt idx="9079">
                  <c:v>0.106875</c:v>
                </c:pt>
                <c:pt idx="9080">
                  <c:v>0.10688657407407408</c:v>
                </c:pt>
                <c:pt idx="9081">
                  <c:v>0.10689814814814814</c:v>
                </c:pt>
                <c:pt idx="9082">
                  <c:v>0.10690972222222223</c:v>
                </c:pt>
                <c:pt idx="9083">
                  <c:v>0.10692129629629631</c:v>
                </c:pt>
                <c:pt idx="9084">
                  <c:v>0.10693287037037037</c:v>
                </c:pt>
                <c:pt idx="9085">
                  <c:v>0.10694444444444444</c:v>
                </c:pt>
                <c:pt idx="9086">
                  <c:v>0.10695601851851851</c:v>
                </c:pt>
                <c:pt idx="9087">
                  <c:v>0.10696759259259259</c:v>
                </c:pt>
                <c:pt idx="9088">
                  <c:v>0.10697916666666667</c:v>
                </c:pt>
                <c:pt idx="9089">
                  <c:v>0.10699074074074073</c:v>
                </c:pt>
                <c:pt idx="9090">
                  <c:v>0.10700231481481481</c:v>
                </c:pt>
                <c:pt idx="9091">
                  <c:v>0.10701388888888889</c:v>
                </c:pt>
                <c:pt idx="9092">
                  <c:v>0.10702546296296296</c:v>
                </c:pt>
                <c:pt idx="9093">
                  <c:v>0.10703703703703704</c:v>
                </c:pt>
                <c:pt idx="9094">
                  <c:v>0.10704861111111112</c:v>
                </c:pt>
                <c:pt idx="9095">
                  <c:v>0.10706018518518519</c:v>
                </c:pt>
                <c:pt idx="9096">
                  <c:v>0.10707175925925926</c:v>
                </c:pt>
                <c:pt idx="9097">
                  <c:v>0.10708333333333335</c:v>
                </c:pt>
                <c:pt idx="9098">
                  <c:v>0.1070949074074074</c:v>
                </c:pt>
                <c:pt idx="9099">
                  <c:v>0.10710648148148148</c:v>
                </c:pt>
                <c:pt idx="9100">
                  <c:v>0.10711805555555555</c:v>
                </c:pt>
                <c:pt idx="9101">
                  <c:v>0.10712962962962963</c:v>
                </c:pt>
                <c:pt idx="9102">
                  <c:v>0.10714120370370371</c:v>
                </c:pt>
                <c:pt idx="9103">
                  <c:v>0.10715277777777778</c:v>
                </c:pt>
                <c:pt idx="9104">
                  <c:v>0.10716435185185186</c:v>
                </c:pt>
                <c:pt idx="9105">
                  <c:v>0.10717592592592594</c:v>
                </c:pt>
                <c:pt idx="9106">
                  <c:v>0.10718749999999999</c:v>
                </c:pt>
                <c:pt idx="9107">
                  <c:v>0.10719907407407407</c:v>
                </c:pt>
                <c:pt idx="9108">
                  <c:v>0.10721064814814814</c:v>
                </c:pt>
                <c:pt idx="9109">
                  <c:v>0.10722222222222222</c:v>
                </c:pt>
                <c:pt idx="9110">
                  <c:v>0.1072337962962963</c:v>
                </c:pt>
                <c:pt idx="9111">
                  <c:v>0.10724537037037037</c:v>
                </c:pt>
                <c:pt idx="9112">
                  <c:v>0.10725694444444445</c:v>
                </c:pt>
                <c:pt idx="9113">
                  <c:v>0.10726851851851853</c:v>
                </c:pt>
                <c:pt idx="9114">
                  <c:v>0.10728009259259259</c:v>
                </c:pt>
                <c:pt idx="9115">
                  <c:v>0.10729166666666667</c:v>
                </c:pt>
                <c:pt idx="9116">
                  <c:v>0.10730324074074075</c:v>
                </c:pt>
                <c:pt idx="9117">
                  <c:v>0.10731481481481481</c:v>
                </c:pt>
                <c:pt idx="9118">
                  <c:v>0.10732638888888889</c:v>
                </c:pt>
                <c:pt idx="9119">
                  <c:v>0.10733796296296295</c:v>
                </c:pt>
                <c:pt idx="9120">
                  <c:v>0.10734953703703703</c:v>
                </c:pt>
                <c:pt idx="9121">
                  <c:v>0.10736111111111112</c:v>
                </c:pt>
                <c:pt idx="9122">
                  <c:v>0.10737268518518518</c:v>
                </c:pt>
                <c:pt idx="9123">
                  <c:v>0.10738425925925926</c:v>
                </c:pt>
                <c:pt idx="9124">
                  <c:v>0.10739583333333334</c:v>
                </c:pt>
                <c:pt idx="9125">
                  <c:v>0.1074074074074074</c:v>
                </c:pt>
                <c:pt idx="9126">
                  <c:v>0.10741898148148148</c:v>
                </c:pt>
                <c:pt idx="9127">
                  <c:v>0.10743055555555554</c:v>
                </c:pt>
                <c:pt idx="9128">
                  <c:v>0.10744212962962962</c:v>
                </c:pt>
                <c:pt idx="9129">
                  <c:v>0.1074537037037037</c:v>
                </c:pt>
                <c:pt idx="9130">
                  <c:v>0.10746527777777777</c:v>
                </c:pt>
                <c:pt idx="9131">
                  <c:v>0.10747685185185185</c:v>
                </c:pt>
                <c:pt idx="9132">
                  <c:v>0.10748842592592593</c:v>
                </c:pt>
                <c:pt idx="9133">
                  <c:v>0.1075</c:v>
                </c:pt>
                <c:pt idx="9134">
                  <c:v>0.10751157407407408</c:v>
                </c:pt>
                <c:pt idx="9135">
                  <c:v>0.10752314814814816</c:v>
                </c:pt>
                <c:pt idx="9136">
                  <c:v>0.10753472222222223</c:v>
                </c:pt>
                <c:pt idx="9137">
                  <c:v>0.10754629629629631</c:v>
                </c:pt>
                <c:pt idx="9138">
                  <c:v>0.10755787037037036</c:v>
                </c:pt>
                <c:pt idx="9139">
                  <c:v>0.10756944444444444</c:v>
                </c:pt>
                <c:pt idx="9140">
                  <c:v>0.10758101851851852</c:v>
                </c:pt>
                <c:pt idx="9141">
                  <c:v>0.10759259259259259</c:v>
                </c:pt>
                <c:pt idx="9142">
                  <c:v>0.10760416666666667</c:v>
                </c:pt>
                <c:pt idx="9143">
                  <c:v>0.10761574074074075</c:v>
                </c:pt>
                <c:pt idx="9144">
                  <c:v>0.10762731481481481</c:v>
                </c:pt>
                <c:pt idx="9145">
                  <c:v>0.1076388888888889</c:v>
                </c:pt>
                <c:pt idx="9146">
                  <c:v>0.10765046296296295</c:v>
                </c:pt>
                <c:pt idx="9147">
                  <c:v>0.10766203703703703</c:v>
                </c:pt>
                <c:pt idx="9148">
                  <c:v>0.10767361111111111</c:v>
                </c:pt>
                <c:pt idx="9149">
                  <c:v>0.10768518518518518</c:v>
                </c:pt>
                <c:pt idx="9150">
                  <c:v>0.10769675925925926</c:v>
                </c:pt>
                <c:pt idx="9151">
                  <c:v>0.10770833333333334</c:v>
                </c:pt>
                <c:pt idx="9152">
                  <c:v>0.1077199074074074</c:v>
                </c:pt>
                <c:pt idx="9153">
                  <c:v>0.10773148148148148</c:v>
                </c:pt>
                <c:pt idx="9154">
                  <c:v>0.10774305555555556</c:v>
                </c:pt>
                <c:pt idx="9155">
                  <c:v>0.10775462962962963</c:v>
                </c:pt>
                <c:pt idx="9156">
                  <c:v>0.10776620370370371</c:v>
                </c:pt>
                <c:pt idx="9157">
                  <c:v>0.10777777777777779</c:v>
                </c:pt>
                <c:pt idx="9158">
                  <c:v>0.10778935185185186</c:v>
                </c:pt>
                <c:pt idx="9159">
                  <c:v>0.10780092592592593</c:v>
                </c:pt>
                <c:pt idx="9160">
                  <c:v>0.10781249999999999</c:v>
                </c:pt>
                <c:pt idx="9161">
                  <c:v>0.10782407407407407</c:v>
                </c:pt>
                <c:pt idx="9162">
                  <c:v>0.10783564814814815</c:v>
                </c:pt>
                <c:pt idx="9163">
                  <c:v>0.10784722222222222</c:v>
                </c:pt>
                <c:pt idx="9164">
                  <c:v>0.1078587962962963</c:v>
                </c:pt>
                <c:pt idx="9165">
                  <c:v>0.10787037037037038</c:v>
                </c:pt>
                <c:pt idx="9166">
                  <c:v>0.10788194444444445</c:v>
                </c:pt>
                <c:pt idx="9167">
                  <c:v>0.10789351851851851</c:v>
                </c:pt>
                <c:pt idx="9168">
                  <c:v>0.10790509259259258</c:v>
                </c:pt>
                <c:pt idx="9169">
                  <c:v>0.10791666666666666</c:v>
                </c:pt>
                <c:pt idx="9170">
                  <c:v>0.10792824074074074</c:v>
                </c:pt>
                <c:pt idx="9171">
                  <c:v>0.10793981481481481</c:v>
                </c:pt>
                <c:pt idx="9172">
                  <c:v>0.10795138888888889</c:v>
                </c:pt>
                <c:pt idx="9173">
                  <c:v>0.10796296296296297</c:v>
                </c:pt>
                <c:pt idx="9174">
                  <c:v>0.10797453703703704</c:v>
                </c:pt>
                <c:pt idx="9175">
                  <c:v>0.10798611111111112</c:v>
                </c:pt>
                <c:pt idx="9176">
                  <c:v>0.1079976851851852</c:v>
                </c:pt>
                <c:pt idx="9177">
                  <c:v>0.10800925925925926</c:v>
                </c:pt>
                <c:pt idx="9178">
                  <c:v>0.10802083333333333</c:v>
                </c:pt>
                <c:pt idx="9179">
                  <c:v>0.10803240740740742</c:v>
                </c:pt>
                <c:pt idx="9180">
                  <c:v>0.10804398148148148</c:v>
                </c:pt>
                <c:pt idx="9181">
                  <c:v>0.10805555555555556</c:v>
                </c:pt>
                <c:pt idx="9182">
                  <c:v>0.10806712962962962</c:v>
                </c:pt>
                <c:pt idx="9183">
                  <c:v>0.1080787037037037</c:v>
                </c:pt>
                <c:pt idx="9184">
                  <c:v>0.10809027777777779</c:v>
                </c:pt>
                <c:pt idx="9185">
                  <c:v>0.10810185185185185</c:v>
                </c:pt>
                <c:pt idx="9186">
                  <c:v>0.10811342592592592</c:v>
                </c:pt>
                <c:pt idx="9187">
                  <c:v>0.10812500000000001</c:v>
                </c:pt>
                <c:pt idx="9188">
                  <c:v>0.10813657407407407</c:v>
                </c:pt>
                <c:pt idx="9189">
                  <c:v>0.10814814814814815</c:v>
                </c:pt>
                <c:pt idx="9190">
                  <c:v>0.10815972222222221</c:v>
                </c:pt>
                <c:pt idx="9191">
                  <c:v>0.10817129629629629</c:v>
                </c:pt>
                <c:pt idx="9192">
                  <c:v>0.10818287037037037</c:v>
                </c:pt>
                <c:pt idx="9193">
                  <c:v>0.10819444444444444</c:v>
                </c:pt>
                <c:pt idx="9194">
                  <c:v>0.10820601851851852</c:v>
                </c:pt>
                <c:pt idx="9195">
                  <c:v>0.1082175925925926</c:v>
                </c:pt>
                <c:pt idx="9196">
                  <c:v>0.10822916666666667</c:v>
                </c:pt>
                <c:pt idx="9197">
                  <c:v>0.10824074074074075</c:v>
                </c:pt>
                <c:pt idx="9198">
                  <c:v>0.10825231481481483</c:v>
                </c:pt>
                <c:pt idx="9199">
                  <c:v>0.10826388888888888</c:v>
                </c:pt>
                <c:pt idx="9200">
                  <c:v>0.10827546296296296</c:v>
                </c:pt>
                <c:pt idx="9201">
                  <c:v>0.10828703703703703</c:v>
                </c:pt>
                <c:pt idx="9202">
                  <c:v>0.10829861111111111</c:v>
                </c:pt>
                <c:pt idx="9203">
                  <c:v>0.10831018518518519</c:v>
                </c:pt>
                <c:pt idx="9204">
                  <c:v>0.10832175925925926</c:v>
                </c:pt>
                <c:pt idx="9205">
                  <c:v>0.10833333333333334</c:v>
                </c:pt>
                <c:pt idx="9206">
                  <c:v>0.10834490740740742</c:v>
                </c:pt>
                <c:pt idx="9207">
                  <c:v>0.10835648148148147</c:v>
                </c:pt>
                <c:pt idx="9208">
                  <c:v>0.10836805555555555</c:v>
                </c:pt>
                <c:pt idx="9209">
                  <c:v>0.10837962962962962</c:v>
                </c:pt>
                <c:pt idx="9210">
                  <c:v>0.1083912037037037</c:v>
                </c:pt>
                <c:pt idx="9211">
                  <c:v>0.10840277777777778</c:v>
                </c:pt>
                <c:pt idx="9212">
                  <c:v>0.10841435185185185</c:v>
                </c:pt>
                <c:pt idx="9213">
                  <c:v>0.10842592592592593</c:v>
                </c:pt>
                <c:pt idx="9214">
                  <c:v>0.10843750000000001</c:v>
                </c:pt>
                <c:pt idx="9215">
                  <c:v>0.10844907407407407</c:v>
                </c:pt>
                <c:pt idx="9216">
                  <c:v>0.10846064814814815</c:v>
                </c:pt>
                <c:pt idx="9217">
                  <c:v>0.10847222222222223</c:v>
                </c:pt>
                <c:pt idx="9218">
                  <c:v>0.1084837962962963</c:v>
                </c:pt>
                <c:pt idx="9219">
                  <c:v>0.10849537037037038</c:v>
                </c:pt>
                <c:pt idx="9220">
                  <c:v>0.10850694444444443</c:v>
                </c:pt>
                <c:pt idx="9221">
                  <c:v>0.10851851851851851</c:v>
                </c:pt>
                <c:pt idx="9222">
                  <c:v>0.10853009259259259</c:v>
                </c:pt>
                <c:pt idx="9223">
                  <c:v>0.10854166666666666</c:v>
                </c:pt>
                <c:pt idx="9224">
                  <c:v>0.10855324074074074</c:v>
                </c:pt>
                <c:pt idx="9225">
                  <c:v>0.10856481481481482</c:v>
                </c:pt>
                <c:pt idx="9226">
                  <c:v>0.10857638888888889</c:v>
                </c:pt>
                <c:pt idx="9227">
                  <c:v>0.10858796296296297</c:v>
                </c:pt>
                <c:pt idx="9228">
                  <c:v>0.10859953703703702</c:v>
                </c:pt>
                <c:pt idx="9229">
                  <c:v>0.1086111111111111</c:v>
                </c:pt>
                <c:pt idx="9230">
                  <c:v>0.10862268518518518</c:v>
                </c:pt>
                <c:pt idx="9231">
                  <c:v>0.10863425925925925</c:v>
                </c:pt>
                <c:pt idx="9232">
                  <c:v>0.10864583333333333</c:v>
                </c:pt>
                <c:pt idx="9233">
                  <c:v>0.10865740740740741</c:v>
                </c:pt>
                <c:pt idx="9234">
                  <c:v>0.10866898148148148</c:v>
                </c:pt>
                <c:pt idx="9235">
                  <c:v>0.10868055555555556</c:v>
                </c:pt>
                <c:pt idx="9236">
                  <c:v>0.10869212962962964</c:v>
                </c:pt>
                <c:pt idx="9237">
                  <c:v>0.10870370370370371</c:v>
                </c:pt>
                <c:pt idx="9238">
                  <c:v>0.10871527777777779</c:v>
                </c:pt>
                <c:pt idx="9239">
                  <c:v>0.10872685185185187</c:v>
                </c:pt>
                <c:pt idx="9240">
                  <c:v>0.10873842592592593</c:v>
                </c:pt>
                <c:pt idx="9241">
                  <c:v>0.10875</c:v>
                </c:pt>
                <c:pt idx="9242">
                  <c:v>0.10876157407407407</c:v>
                </c:pt>
                <c:pt idx="9243">
                  <c:v>0.10877314814814815</c:v>
                </c:pt>
                <c:pt idx="9244">
                  <c:v>0.10878472222222223</c:v>
                </c:pt>
                <c:pt idx="9245">
                  <c:v>0.10879629629629629</c:v>
                </c:pt>
                <c:pt idx="9246">
                  <c:v>0.10880787037037037</c:v>
                </c:pt>
                <c:pt idx="9247">
                  <c:v>0.10881944444444445</c:v>
                </c:pt>
                <c:pt idx="9248">
                  <c:v>0.10883101851851852</c:v>
                </c:pt>
                <c:pt idx="9249">
                  <c:v>0.10884259259259259</c:v>
                </c:pt>
                <c:pt idx="9250">
                  <c:v>0.10885416666666665</c:v>
                </c:pt>
                <c:pt idx="9251">
                  <c:v>0.10886574074074074</c:v>
                </c:pt>
                <c:pt idx="9252">
                  <c:v>0.10887731481481482</c:v>
                </c:pt>
                <c:pt idx="9253">
                  <c:v>0.10888888888888888</c:v>
                </c:pt>
                <c:pt idx="9254">
                  <c:v>0.10890046296296296</c:v>
                </c:pt>
                <c:pt idx="9255">
                  <c:v>0.10891203703703704</c:v>
                </c:pt>
                <c:pt idx="9256">
                  <c:v>0.10892361111111111</c:v>
                </c:pt>
                <c:pt idx="9257">
                  <c:v>0.10893518518518519</c:v>
                </c:pt>
                <c:pt idx="9258">
                  <c:v>0.10894675925925927</c:v>
                </c:pt>
                <c:pt idx="9259">
                  <c:v>0.10895833333333334</c:v>
                </c:pt>
                <c:pt idx="9260">
                  <c:v>0.1089699074074074</c:v>
                </c:pt>
                <c:pt idx="9261">
                  <c:v>0.10898148148148147</c:v>
                </c:pt>
                <c:pt idx="9262">
                  <c:v>0.10899305555555555</c:v>
                </c:pt>
                <c:pt idx="9263">
                  <c:v>0.10900462962962963</c:v>
                </c:pt>
                <c:pt idx="9264">
                  <c:v>0.1090162037037037</c:v>
                </c:pt>
                <c:pt idx="9265">
                  <c:v>0.10902777777777778</c:v>
                </c:pt>
                <c:pt idx="9266">
                  <c:v>0.10903935185185186</c:v>
                </c:pt>
                <c:pt idx="9267">
                  <c:v>0.10905092592592593</c:v>
                </c:pt>
                <c:pt idx="9268">
                  <c:v>0.10906249999999999</c:v>
                </c:pt>
                <c:pt idx="9269">
                  <c:v>0.10907407407407409</c:v>
                </c:pt>
                <c:pt idx="9270">
                  <c:v>0.10908564814814814</c:v>
                </c:pt>
                <c:pt idx="9271">
                  <c:v>0.10909722222222222</c:v>
                </c:pt>
                <c:pt idx="9272">
                  <c:v>0.10910879629629629</c:v>
                </c:pt>
                <c:pt idx="9273">
                  <c:v>0.10912037037037037</c:v>
                </c:pt>
                <c:pt idx="9274">
                  <c:v>0.10913194444444445</c:v>
                </c:pt>
                <c:pt idx="9275">
                  <c:v>0.10914351851851851</c:v>
                </c:pt>
                <c:pt idx="9276">
                  <c:v>0.1091550925925926</c:v>
                </c:pt>
                <c:pt idx="9277">
                  <c:v>0.10916666666666668</c:v>
                </c:pt>
                <c:pt idx="9278">
                  <c:v>0.10917824074074074</c:v>
                </c:pt>
                <c:pt idx="9279">
                  <c:v>0.10918981481481482</c:v>
                </c:pt>
                <c:pt idx="9280">
                  <c:v>0.1092013888888889</c:v>
                </c:pt>
                <c:pt idx="9281">
                  <c:v>0.10921296296296296</c:v>
                </c:pt>
                <c:pt idx="9282">
                  <c:v>0.10922453703703704</c:v>
                </c:pt>
                <c:pt idx="9283">
                  <c:v>0.1092361111111111</c:v>
                </c:pt>
                <c:pt idx="9284">
                  <c:v>0.10924768518518518</c:v>
                </c:pt>
                <c:pt idx="9285">
                  <c:v>0.10925925925925926</c:v>
                </c:pt>
                <c:pt idx="9286">
                  <c:v>0.10927083333333333</c:v>
                </c:pt>
                <c:pt idx="9287">
                  <c:v>0.10928240740740741</c:v>
                </c:pt>
                <c:pt idx="9288">
                  <c:v>0.10929398148148149</c:v>
                </c:pt>
                <c:pt idx="9289">
                  <c:v>0.10930555555555554</c:v>
                </c:pt>
                <c:pt idx="9290">
                  <c:v>0.10931712962962963</c:v>
                </c:pt>
                <c:pt idx="9291">
                  <c:v>0.10932870370370369</c:v>
                </c:pt>
                <c:pt idx="9292">
                  <c:v>0.10934027777777777</c:v>
                </c:pt>
                <c:pt idx="9293">
                  <c:v>0.10935185185185185</c:v>
                </c:pt>
                <c:pt idx="9294">
                  <c:v>0.10936342592592592</c:v>
                </c:pt>
                <c:pt idx="9295">
                  <c:v>0.109375</c:v>
                </c:pt>
                <c:pt idx="9296">
                  <c:v>0.10938657407407408</c:v>
                </c:pt>
                <c:pt idx="9297">
                  <c:v>0.10939814814814815</c:v>
                </c:pt>
                <c:pt idx="9298">
                  <c:v>0.10940972222222223</c:v>
                </c:pt>
                <c:pt idx="9299">
                  <c:v>0.10942129629629631</c:v>
                </c:pt>
                <c:pt idx="9300">
                  <c:v>0.10943287037037037</c:v>
                </c:pt>
                <c:pt idx="9301">
                  <c:v>0.10944444444444446</c:v>
                </c:pt>
                <c:pt idx="9302">
                  <c:v>0.10945601851851851</c:v>
                </c:pt>
                <c:pt idx="9303">
                  <c:v>0.10946759259259259</c:v>
                </c:pt>
                <c:pt idx="9304">
                  <c:v>0.10947916666666667</c:v>
                </c:pt>
                <c:pt idx="9305">
                  <c:v>0.10949074074074074</c:v>
                </c:pt>
                <c:pt idx="9306">
                  <c:v>0.10950231481481482</c:v>
                </c:pt>
                <c:pt idx="9307">
                  <c:v>0.1095138888888889</c:v>
                </c:pt>
                <c:pt idx="9308">
                  <c:v>0.10952546296296296</c:v>
                </c:pt>
                <c:pt idx="9309">
                  <c:v>0.10953703703703704</c:v>
                </c:pt>
                <c:pt idx="9310">
                  <c:v>0.1095486111111111</c:v>
                </c:pt>
                <c:pt idx="9311">
                  <c:v>0.10956018518518518</c:v>
                </c:pt>
                <c:pt idx="9312">
                  <c:v>0.10957175925925926</c:v>
                </c:pt>
                <c:pt idx="9313">
                  <c:v>0.10958333333333332</c:v>
                </c:pt>
                <c:pt idx="9314">
                  <c:v>0.1095949074074074</c:v>
                </c:pt>
                <c:pt idx="9315">
                  <c:v>0.10960648148148149</c:v>
                </c:pt>
                <c:pt idx="9316">
                  <c:v>0.10961805555555555</c:v>
                </c:pt>
                <c:pt idx="9317">
                  <c:v>0.10962962962962963</c:v>
                </c:pt>
                <c:pt idx="9318">
                  <c:v>0.10964120370370371</c:v>
                </c:pt>
                <c:pt idx="9319">
                  <c:v>0.10965277777777778</c:v>
                </c:pt>
                <c:pt idx="9320">
                  <c:v>0.10966435185185186</c:v>
                </c:pt>
                <c:pt idx="9321">
                  <c:v>0.10967592592592591</c:v>
                </c:pt>
                <c:pt idx="9322">
                  <c:v>0.10968750000000001</c:v>
                </c:pt>
                <c:pt idx="9323">
                  <c:v>0.10969907407407407</c:v>
                </c:pt>
                <c:pt idx="9324">
                  <c:v>0.10971064814814814</c:v>
                </c:pt>
                <c:pt idx="9325">
                  <c:v>0.10972222222222222</c:v>
                </c:pt>
                <c:pt idx="9326">
                  <c:v>0.1097337962962963</c:v>
                </c:pt>
                <c:pt idx="9327">
                  <c:v>0.10974537037037037</c:v>
                </c:pt>
                <c:pt idx="9328">
                  <c:v>0.10975694444444445</c:v>
                </c:pt>
                <c:pt idx="9329">
                  <c:v>0.10976851851851853</c:v>
                </c:pt>
                <c:pt idx="9330">
                  <c:v>0.1097800925925926</c:v>
                </c:pt>
                <c:pt idx="9331">
                  <c:v>0.10979166666666666</c:v>
                </c:pt>
                <c:pt idx="9332">
                  <c:v>0.10980324074074073</c:v>
                </c:pt>
                <c:pt idx="9333">
                  <c:v>0.10981481481481481</c:v>
                </c:pt>
                <c:pt idx="9334">
                  <c:v>0.10982638888888889</c:v>
                </c:pt>
                <c:pt idx="9335">
                  <c:v>0.10983796296296296</c:v>
                </c:pt>
                <c:pt idx="9336">
                  <c:v>0.10984953703703704</c:v>
                </c:pt>
                <c:pt idx="9337">
                  <c:v>0.10986111111111112</c:v>
                </c:pt>
                <c:pt idx="9338">
                  <c:v>0.10987268518518518</c:v>
                </c:pt>
                <c:pt idx="9339">
                  <c:v>0.10988425925925926</c:v>
                </c:pt>
                <c:pt idx="9340">
                  <c:v>0.10989583333333335</c:v>
                </c:pt>
                <c:pt idx="9341">
                  <c:v>0.10990740740740741</c:v>
                </c:pt>
                <c:pt idx="9342">
                  <c:v>0.10991898148148148</c:v>
                </c:pt>
                <c:pt idx="9343">
                  <c:v>0.10993055555555555</c:v>
                </c:pt>
                <c:pt idx="9344">
                  <c:v>0.10994212962962963</c:v>
                </c:pt>
                <c:pt idx="9345">
                  <c:v>0.10995370370370371</c:v>
                </c:pt>
                <c:pt idx="9346">
                  <c:v>0.10996527777777777</c:v>
                </c:pt>
                <c:pt idx="9347">
                  <c:v>0.10997685185185185</c:v>
                </c:pt>
                <c:pt idx="9348">
                  <c:v>0.10998842592592593</c:v>
                </c:pt>
                <c:pt idx="9349">
                  <c:v>0.11</c:v>
                </c:pt>
                <c:pt idx="9350">
                  <c:v>0.11001157407407407</c:v>
                </c:pt>
                <c:pt idx="9351">
                  <c:v>0.11002314814814813</c:v>
                </c:pt>
                <c:pt idx="9352">
                  <c:v>0.11003472222222221</c:v>
                </c:pt>
                <c:pt idx="9353">
                  <c:v>0.11004629629629629</c:v>
                </c:pt>
                <c:pt idx="9354">
                  <c:v>0.11005787037037036</c:v>
                </c:pt>
                <c:pt idx="9355">
                  <c:v>0.11006944444444444</c:v>
                </c:pt>
                <c:pt idx="9356">
                  <c:v>0.11008101851851852</c:v>
                </c:pt>
                <c:pt idx="9357">
                  <c:v>0.11009259259259259</c:v>
                </c:pt>
                <c:pt idx="9358">
                  <c:v>0.11010416666666667</c:v>
                </c:pt>
                <c:pt idx="9359">
                  <c:v>0.11011574074074075</c:v>
                </c:pt>
                <c:pt idx="9360">
                  <c:v>0.11012731481481482</c:v>
                </c:pt>
                <c:pt idx="9361">
                  <c:v>0.1101388888888889</c:v>
                </c:pt>
                <c:pt idx="9362">
                  <c:v>0.11015046296296298</c:v>
                </c:pt>
                <c:pt idx="9363">
                  <c:v>0.11016203703703703</c:v>
                </c:pt>
                <c:pt idx="9364">
                  <c:v>0.11017361111111111</c:v>
                </c:pt>
                <c:pt idx="9365">
                  <c:v>0.11018518518518518</c:v>
                </c:pt>
                <c:pt idx="9366">
                  <c:v>0.11019675925925926</c:v>
                </c:pt>
                <c:pt idx="9367">
                  <c:v>0.11020833333333334</c:v>
                </c:pt>
                <c:pt idx="9368">
                  <c:v>0.11021990740740741</c:v>
                </c:pt>
                <c:pt idx="9369">
                  <c:v>0.11023148148148149</c:v>
                </c:pt>
                <c:pt idx="9370">
                  <c:v>0.11024305555555557</c:v>
                </c:pt>
                <c:pt idx="9371">
                  <c:v>0.11025462962962962</c:v>
                </c:pt>
                <c:pt idx="9372">
                  <c:v>0.1102662037037037</c:v>
                </c:pt>
                <c:pt idx="9373">
                  <c:v>0.11027777777777777</c:v>
                </c:pt>
                <c:pt idx="9374">
                  <c:v>0.11028935185185185</c:v>
                </c:pt>
                <c:pt idx="9375">
                  <c:v>0.11030092592592593</c:v>
                </c:pt>
                <c:pt idx="9376">
                  <c:v>0.11031249999999999</c:v>
                </c:pt>
                <c:pt idx="9377">
                  <c:v>0.11032407407407407</c:v>
                </c:pt>
                <c:pt idx="9378">
                  <c:v>0.11033564814814815</c:v>
                </c:pt>
                <c:pt idx="9379">
                  <c:v>0.11034722222222222</c:v>
                </c:pt>
                <c:pt idx="9380">
                  <c:v>0.1103587962962963</c:v>
                </c:pt>
                <c:pt idx="9381">
                  <c:v>0.11037037037037038</c:v>
                </c:pt>
                <c:pt idx="9382">
                  <c:v>0.11038194444444445</c:v>
                </c:pt>
                <c:pt idx="9383">
                  <c:v>0.11039351851851853</c:v>
                </c:pt>
                <c:pt idx="9384">
                  <c:v>0.11039351851851853</c:v>
                </c:pt>
                <c:pt idx="9385">
                  <c:v>0.11040509259259258</c:v>
                </c:pt>
                <c:pt idx="9386">
                  <c:v>0.11041666666666666</c:v>
                </c:pt>
                <c:pt idx="9387">
                  <c:v>0.11042824074074074</c:v>
                </c:pt>
                <c:pt idx="9388">
                  <c:v>0.11043981481481481</c:v>
                </c:pt>
                <c:pt idx="9389">
                  <c:v>0.11045138888888889</c:v>
                </c:pt>
                <c:pt idx="9390">
                  <c:v>0.11046296296296297</c:v>
                </c:pt>
                <c:pt idx="9391">
                  <c:v>0.11047453703703704</c:v>
                </c:pt>
                <c:pt idx="9392">
                  <c:v>0.11048611111111112</c:v>
                </c:pt>
                <c:pt idx="9393">
                  <c:v>0.11049768518518517</c:v>
                </c:pt>
                <c:pt idx="9394">
                  <c:v>0.11050925925925925</c:v>
                </c:pt>
                <c:pt idx="9395">
                  <c:v>0.11052083333333333</c:v>
                </c:pt>
                <c:pt idx="9396">
                  <c:v>0.1105324074074074</c:v>
                </c:pt>
                <c:pt idx="9397">
                  <c:v>0.11054398148148148</c:v>
                </c:pt>
                <c:pt idx="9398">
                  <c:v>0.11055555555555556</c:v>
                </c:pt>
                <c:pt idx="9399">
                  <c:v>0.11056712962962963</c:v>
                </c:pt>
                <c:pt idx="9400">
                  <c:v>0.11057870370370371</c:v>
                </c:pt>
                <c:pt idx="9401">
                  <c:v>0.11059027777777779</c:v>
                </c:pt>
                <c:pt idx="9402">
                  <c:v>0.11060185185185185</c:v>
                </c:pt>
                <c:pt idx="9403">
                  <c:v>0.11061342592592593</c:v>
                </c:pt>
                <c:pt idx="9404">
                  <c:v>0.11062499999999999</c:v>
                </c:pt>
                <c:pt idx="9405">
                  <c:v>0.11063657407407408</c:v>
                </c:pt>
                <c:pt idx="9406">
                  <c:v>0.11064814814814815</c:v>
                </c:pt>
                <c:pt idx="9407">
                  <c:v>0.11065972222222221</c:v>
                </c:pt>
                <c:pt idx="9408">
                  <c:v>0.1106712962962963</c:v>
                </c:pt>
                <c:pt idx="9409">
                  <c:v>0.11068287037037038</c:v>
                </c:pt>
                <c:pt idx="9410">
                  <c:v>0.11069444444444444</c:v>
                </c:pt>
                <c:pt idx="9411">
                  <c:v>0.11070601851851852</c:v>
                </c:pt>
                <c:pt idx="9412">
                  <c:v>0.11071759259259258</c:v>
                </c:pt>
                <c:pt idx="9413">
                  <c:v>0.11072916666666667</c:v>
                </c:pt>
                <c:pt idx="9414">
                  <c:v>0.11074074074074074</c:v>
                </c:pt>
                <c:pt idx="9415">
                  <c:v>0.1107523148148148</c:v>
                </c:pt>
                <c:pt idx="9416">
                  <c:v>0.11076388888888888</c:v>
                </c:pt>
                <c:pt idx="9417">
                  <c:v>0.11077546296296296</c:v>
                </c:pt>
                <c:pt idx="9418">
                  <c:v>0.11078703703703703</c:v>
                </c:pt>
                <c:pt idx="9419">
                  <c:v>0.11079861111111111</c:v>
                </c:pt>
                <c:pt idx="9420">
                  <c:v>0.11081018518518519</c:v>
                </c:pt>
                <c:pt idx="9421">
                  <c:v>0.11082175925925926</c:v>
                </c:pt>
                <c:pt idx="9422">
                  <c:v>0.11083333333333334</c:v>
                </c:pt>
                <c:pt idx="9423">
                  <c:v>0.11084490740740742</c:v>
                </c:pt>
                <c:pt idx="9424">
                  <c:v>0.11085648148148149</c:v>
                </c:pt>
                <c:pt idx="9425">
                  <c:v>0.11086805555555555</c:v>
                </c:pt>
                <c:pt idx="9426">
                  <c:v>0.11087962962962962</c:v>
                </c:pt>
                <c:pt idx="9427">
                  <c:v>0.1108912037037037</c:v>
                </c:pt>
                <c:pt idx="9428">
                  <c:v>0.11090277777777778</c:v>
                </c:pt>
                <c:pt idx="9429">
                  <c:v>0.11091435185185185</c:v>
                </c:pt>
                <c:pt idx="9430">
                  <c:v>0.11092592592592593</c:v>
                </c:pt>
                <c:pt idx="9431">
                  <c:v>0.11093750000000001</c:v>
                </c:pt>
                <c:pt idx="9432">
                  <c:v>0.11094907407407407</c:v>
                </c:pt>
                <c:pt idx="9433">
                  <c:v>0.11096064814814814</c:v>
                </c:pt>
                <c:pt idx="9434">
                  <c:v>0.11097222222222221</c:v>
                </c:pt>
                <c:pt idx="9435">
                  <c:v>0.11098379629629629</c:v>
                </c:pt>
                <c:pt idx="9436">
                  <c:v>0.11099537037037037</c:v>
                </c:pt>
                <c:pt idx="9437">
                  <c:v>0.11100694444444444</c:v>
                </c:pt>
                <c:pt idx="9438">
                  <c:v>0.11101851851851852</c:v>
                </c:pt>
                <c:pt idx="9439">
                  <c:v>0.1110300925925926</c:v>
                </c:pt>
                <c:pt idx="9440">
                  <c:v>0.11104166666666666</c:v>
                </c:pt>
                <c:pt idx="9441">
                  <c:v>0.11105324074074074</c:v>
                </c:pt>
                <c:pt idx="9442">
                  <c:v>0.11106481481481482</c:v>
                </c:pt>
                <c:pt idx="9443">
                  <c:v>0.11107638888888889</c:v>
                </c:pt>
                <c:pt idx="9444">
                  <c:v>0.11108796296296297</c:v>
                </c:pt>
                <c:pt idx="9445">
                  <c:v>0.11109953703703705</c:v>
                </c:pt>
                <c:pt idx="9446">
                  <c:v>0.1111111111111111</c:v>
                </c:pt>
                <c:pt idx="9447">
                  <c:v>0.11112268518518519</c:v>
                </c:pt>
                <c:pt idx="9448">
                  <c:v>0.11113425925925925</c:v>
                </c:pt>
                <c:pt idx="9449">
                  <c:v>0.11114583333333333</c:v>
                </c:pt>
                <c:pt idx="9450">
                  <c:v>0.11115740740740741</c:v>
                </c:pt>
                <c:pt idx="9451">
                  <c:v>0.11116898148148148</c:v>
                </c:pt>
                <c:pt idx="9452">
                  <c:v>0.11118055555555556</c:v>
                </c:pt>
                <c:pt idx="9453">
                  <c:v>0.11119212962962964</c:v>
                </c:pt>
                <c:pt idx="9454">
                  <c:v>0.11120370370370369</c:v>
                </c:pt>
                <c:pt idx="9455">
                  <c:v>0.11121527777777777</c:v>
                </c:pt>
                <c:pt idx="9456">
                  <c:v>0.11122685185185184</c:v>
                </c:pt>
                <c:pt idx="9457">
                  <c:v>0.11123842592592592</c:v>
                </c:pt>
                <c:pt idx="9458">
                  <c:v>0.11125</c:v>
                </c:pt>
                <c:pt idx="9459">
                  <c:v>0.11126157407407407</c:v>
                </c:pt>
                <c:pt idx="9460">
                  <c:v>0.11127314814814815</c:v>
                </c:pt>
                <c:pt idx="9461">
                  <c:v>0.11128472222222223</c:v>
                </c:pt>
                <c:pt idx="9462">
                  <c:v>0.1112962962962963</c:v>
                </c:pt>
                <c:pt idx="9463">
                  <c:v>0.11130787037037038</c:v>
                </c:pt>
                <c:pt idx="9464">
                  <c:v>0.11131944444444446</c:v>
                </c:pt>
                <c:pt idx="9465">
                  <c:v>0.11133101851851852</c:v>
                </c:pt>
                <c:pt idx="9466">
                  <c:v>0.1113425925925926</c:v>
                </c:pt>
                <c:pt idx="9467">
                  <c:v>0.11135416666666666</c:v>
                </c:pt>
                <c:pt idx="9468">
                  <c:v>0.11136574074074074</c:v>
                </c:pt>
                <c:pt idx="9469">
                  <c:v>0.11137731481481482</c:v>
                </c:pt>
                <c:pt idx="9470">
                  <c:v>0.11138888888888888</c:v>
                </c:pt>
                <c:pt idx="9471">
                  <c:v>0.11140046296296297</c:v>
                </c:pt>
                <c:pt idx="9472">
                  <c:v>0.11141203703703705</c:v>
                </c:pt>
                <c:pt idx="9473">
                  <c:v>0.11142361111111111</c:v>
                </c:pt>
                <c:pt idx="9474">
                  <c:v>0.11143518518518519</c:v>
                </c:pt>
                <c:pt idx="9475">
                  <c:v>0.11144675925925925</c:v>
                </c:pt>
                <c:pt idx="9476">
                  <c:v>0.11145833333333333</c:v>
                </c:pt>
                <c:pt idx="9477">
                  <c:v>0.11146990740740741</c:v>
                </c:pt>
                <c:pt idx="9478">
                  <c:v>0.11148148148148147</c:v>
                </c:pt>
                <c:pt idx="9479">
                  <c:v>0.11149305555555555</c:v>
                </c:pt>
                <c:pt idx="9480">
                  <c:v>0.11150462962962963</c:v>
                </c:pt>
                <c:pt idx="9481">
                  <c:v>0.1115162037037037</c:v>
                </c:pt>
                <c:pt idx="9482">
                  <c:v>0.11152777777777778</c:v>
                </c:pt>
                <c:pt idx="9483">
                  <c:v>0.11153935185185186</c:v>
                </c:pt>
                <c:pt idx="9484">
                  <c:v>0.11155092592592593</c:v>
                </c:pt>
                <c:pt idx="9485">
                  <c:v>0.11156250000000001</c:v>
                </c:pt>
                <c:pt idx="9486">
                  <c:v>0.11157407407407406</c:v>
                </c:pt>
                <c:pt idx="9487">
                  <c:v>0.11158564814814814</c:v>
                </c:pt>
                <c:pt idx="9488">
                  <c:v>0.11159722222222222</c:v>
                </c:pt>
                <c:pt idx="9489">
                  <c:v>0.11160879629629629</c:v>
                </c:pt>
                <c:pt idx="9490">
                  <c:v>0.11162037037037037</c:v>
                </c:pt>
                <c:pt idx="9491">
                  <c:v>0.11163194444444445</c:v>
                </c:pt>
                <c:pt idx="9492">
                  <c:v>0.11164351851851852</c:v>
                </c:pt>
                <c:pt idx="9493">
                  <c:v>0.1116550925925926</c:v>
                </c:pt>
                <c:pt idx="9494">
                  <c:v>0.11166666666666665</c:v>
                </c:pt>
                <c:pt idx="9495">
                  <c:v>0.11167824074074074</c:v>
                </c:pt>
                <c:pt idx="9496">
                  <c:v>0.11168981481481481</c:v>
                </c:pt>
                <c:pt idx="9497">
                  <c:v>0.11170138888888888</c:v>
                </c:pt>
                <c:pt idx="9498">
                  <c:v>0.11171296296296296</c:v>
                </c:pt>
                <c:pt idx="9499">
                  <c:v>0.11172453703703704</c:v>
                </c:pt>
                <c:pt idx="9500">
                  <c:v>0.11173611111111111</c:v>
                </c:pt>
                <c:pt idx="9501">
                  <c:v>0.11174768518518519</c:v>
                </c:pt>
                <c:pt idx="9502">
                  <c:v>0.11175925925925927</c:v>
                </c:pt>
                <c:pt idx="9503">
                  <c:v>0.11177083333333333</c:v>
                </c:pt>
                <c:pt idx="9504">
                  <c:v>0.11178240740740741</c:v>
                </c:pt>
                <c:pt idx="9505">
                  <c:v>0.11179398148148149</c:v>
                </c:pt>
                <c:pt idx="9506">
                  <c:v>0.11180555555555556</c:v>
                </c:pt>
                <c:pt idx="9507">
                  <c:v>0.11181712962962963</c:v>
                </c:pt>
                <c:pt idx="9508">
                  <c:v>0.11182870370370369</c:v>
                </c:pt>
                <c:pt idx="9509">
                  <c:v>0.11184027777777777</c:v>
                </c:pt>
                <c:pt idx="9510">
                  <c:v>0.11185185185185186</c:v>
                </c:pt>
                <c:pt idx="9511">
                  <c:v>0.11186342592592592</c:v>
                </c:pt>
                <c:pt idx="9512">
                  <c:v>0.111875</c:v>
                </c:pt>
                <c:pt idx="9513">
                  <c:v>0.11188657407407408</c:v>
                </c:pt>
                <c:pt idx="9514">
                  <c:v>0.11189814814814815</c:v>
                </c:pt>
                <c:pt idx="9515">
                  <c:v>0.11190972222222222</c:v>
                </c:pt>
                <c:pt idx="9516">
                  <c:v>0.11192129629629628</c:v>
                </c:pt>
                <c:pt idx="9517">
                  <c:v>0.11193287037037036</c:v>
                </c:pt>
                <c:pt idx="9518">
                  <c:v>0.11194444444444444</c:v>
                </c:pt>
                <c:pt idx="9519">
                  <c:v>0.11195601851851851</c:v>
                </c:pt>
                <c:pt idx="9520">
                  <c:v>0.11196759259259259</c:v>
                </c:pt>
                <c:pt idx="9521">
                  <c:v>0.11197916666666667</c:v>
                </c:pt>
                <c:pt idx="9522">
                  <c:v>0.11199074074074074</c:v>
                </c:pt>
                <c:pt idx="9523">
                  <c:v>0.11200231481481482</c:v>
                </c:pt>
                <c:pt idx="9524">
                  <c:v>0.1120138888888889</c:v>
                </c:pt>
                <c:pt idx="9525">
                  <c:v>0.11202546296296297</c:v>
                </c:pt>
                <c:pt idx="9526">
                  <c:v>0.11203703703703705</c:v>
                </c:pt>
                <c:pt idx="9527">
                  <c:v>0.11204861111111113</c:v>
                </c:pt>
                <c:pt idx="9528">
                  <c:v>0.11206018518518518</c:v>
                </c:pt>
                <c:pt idx="9529">
                  <c:v>0.11207175925925926</c:v>
                </c:pt>
                <c:pt idx="9530">
                  <c:v>0.11208333333333333</c:v>
                </c:pt>
                <c:pt idx="9531">
                  <c:v>0.11209490740740741</c:v>
                </c:pt>
                <c:pt idx="9532">
                  <c:v>0.11210648148148149</c:v>
                </c:pt>
                <c:pt idx="9533">
                  <c:v>0.11211805555555555</c:v>
                </c:pt>
                <c:pt idx="9534">
                  <c:v>0.11212962962962963</c:v>
                </c:pt>
                <c:pt idx="9535">
                  <c:v>0.11214120370370372</c:v>
                </c:pt>
                <c:pt idx="9536">
                  <c:v>0.11215277777777777</c:v>
                </c:pt>
                <c:pt idx="9537">
                  <c:v>0.11216435185185185</c:v>
                </c:pt>
                <c:pt idx="9538">
                  <c:v>0.11217592592592592</c:v>
                </c:pt>
                <c:pt idx="9539">
                  <c:v>0.1121875</c:v>
                </c:pt>
                <c:pt idx="9540">
                  <c:v>0.11219907407407408</c:v>
                </c:pt>
                <c:pt idx="9541">
                  <c:v>0.11221064814814814</c:v>
                </c:pt>
                <c:pt idx="9542">
                  <c:v>0.11222222222222222</c:v>
                </c:pt>
                <c:pt idx="9543">
                  <c:v>0.1122337962962963</c:v>
                </c:pt>
                <c:pt idx="9544">
                  <c:v>0.11224537037037037</c:v>
                </c:pt>
                <c:pt idx="9545">
                  <c:v>0.11225694444444445</c:v>
                </c:pt>
                <c:pt idx="9546">
                  <c:v>0.11226851851851853</c:v>
                </c:pt>
                <c:pt idx="9547">
                  <c:v>0.11228009259259258</c:v>
                </c:pt>
                <c:pt idx="9548">
                  <c:v>0.11229166666666668</c:v>
                </c:pt>
                <c:pt idx="9549">
                  <c:v>0.11230324074074073</c:v>
                </c:pt>
                <c:pt idx="9550">
                  <c:v>0.11231481481481481</c:v>
                </c:pt>
                <c:pt idx="9551">
                  <c:v>0.11232638888888889</c:v>
                </c:pt>
                <c:pt idx="9552">
                  <c:v>0.11233796296296296</c:v>
                </c:pt>
                <c:pt idx="9553">
                  <c:v>0.11234953703703704</c:v>
                </c:pt>
                <c:pt idx="9554">
                  <c:v>0.11236111111111112</c:v>
                </c:pt>
                <c:pt idx="9555">
                  <c:v>0.11237268518518519</c:v>
                </c:pt>
                <c:pt idx="9556">
                  <c:v>0.11238425925925927</c:v>
                </c:pt>
                <c:pt idx="9557">
                  <c:v>0.11239583333333332</c:v>
                </c:pt>
                <c:pt idx="9558">
                  <c:v>0.1124074074074074</c:v>
                </c:pt>
                <c:pt idx="9559">
                  <c:v>0.11241898148148148</c:v>
                </c:pt>
                <c:pt idx="9560">
                  <c:v>0.11243055555555555</c:v>
                </c:pt>
                <c:pt idx="9561">
                  <c:v>0.11244212962962963</c:v>
                </c:pt>
                <c:pt idx="9562">
                  <c:v>0.11245370370370371</c:v>
                </c:pt>
                <c:pt idx="9563">
                  <c:v>0.11246527777777778</c:v>
                </c:pt>
                <c:pt idx="9564">
                  <c:v>0.11247685185185186</c:v>
                </c:pt>
                <c:pt idx="9565">
                  <c:v>0.11248842592592594</c:v>
                </c:pt>
                <c:pt idx="9566">
                  <c:v>0.1125</c:v>
                </c:pt>
                <c:pt idx="9567">
                  <c:v>0.11251157407407408</c:v>
                </c:pt>
                <c:pt idx="9568">
                  <c:v>0.11252314814814814</c:v>
                </c:pt>
                <c:pt idx="9569">
                  <c:v>0.11253472222222222</c:v>
                </c:pt>
                <c:pt idx="9570">
                  <c:v>0.1125462962962963</c:v>
                </c:pt>
                <c:pt idx="9571">
                  <c:v>0.11255787037037036</c:v>
                </c:pt>
                <c:pt idx="9572">
                  <c:v>0.11256944444444444</c:v>
                </c:pt>
                <c:pt idx="9573">
                  <c:v>0.11258101851851852</c:v>
                </c:pt>
                <c:pt idx="9574">
                  <c:v>0.11259259259259259</c:v>
                </c:pt>
                <c:pt idx="9575">
                  <c:v>0.11260416666666667</c:v>
                </c:pt>
                <c:pt idx="9576">
                  <c:v>0.11261574074074072</c:v>
                </c:pt>
                <c:pt idx="9577">
                  <c:v>0.11262731481481481</c:v>
                </c:pt>
                <c:pt idx="9578">
                  <c:v>0.11263888888888889</c:v>
                </c:pt>
                <c:pt idx="9579">
                  <c:v>0.11265046296296295</c:v>
                </c:pt>
                <c:pt idx="9580">
                  <c:v>0.11266203703703703</c:v>
                </c:pt>
                <c:pt idx="9581">
                  <c:v>0.11267361111111111</c:v>
                </c:pt>
                <c:pt idx="9582">
                  <c:v>0.11268518518518518</c:v>
                </c:pt>
                <c:pt idx="9583">
                  <c:v>0.11269675925925926</c:v>
                </c:pt>
                <c:pt idx="9584">
                  <c:v>0.11270833333333334</c:v>
                </c:pt>
                <c:pt idx="9585">
                  <c:v>0.11271990740740741</c:v>
                </c:pt>
                <c:pt idx="9586">
                  <c:v>0.11273148148148149</c:v>
                </c:pt>
                <c:pt idx="9587">
                  <c:v>0.11274305555555557</c:v>
                </c:pt>
                <c:pt idx="9588">
                  <c:v>0.11275462962962964</c:v>
                </c:pt>
                <c:pt idx="9589">
                  <c:v>0.1127662037037037</c:v>
                </c:pt>
                <c:pt idx="9590">
                  <c:v>0.11277777777777777</c:v>
                </c:pt>
                <c:pt idx="9591">
                  <c:v>0.11278935185185185</c:v>
                </c:pt>
                <c:pt idx="9592">
                  <c:v>0.11280092592592593</c:v>
                </c:pt>
                <c:pt idx="9593">
                  <c:v>0.1128125</c:v>
                </c:pt>
                <c:pt idx="9594">
                  <c:v>0.11282407407407408</c:v>
                </c:pt>
                <c:pt idx="9595">
                  <c:v>0.11283564814814816</c:v>
                </c:pt>
                <c:pt idx="9596">
                  <c:v>0.11284722222222222</c:v>
                </c:pt>
                <c:pt idx="9597">
                  <c:v>0.11285879629629629</c:v>
                </c:pt>
                <c:pt idx="9598">
                  <c:v>0.11287037037037036</c:v>
                </c:pt>
                <c:pt idx="9599">
                  <c:v>0.11288194444444444</c:v>
                </c:pt>
                <c:pt idx="9600">
                  <c:v>0.11289351851851852</c:v>
                </c:pt>
                <c:pt idx="9601">
                  <c:v>0.11290509259259258</c:v>
                </c:pt>
                <c:pt idx="9602">
                  <c:v>0.11291666666666667</c:v>
                </c:pt>
                <c:pt idx="9603">
                  <c:v>0.11292824074074075</c:v>
                </c:pt>
                <c:pt idx="9604">
                  <c:v>0.11293981481481481</c:v>
                </c:pt>
                <c:pt idx="9605">
                  <c:v>0.11295138888888889</c:v>
                </c:pt>
                <c:pt idx="9606">
                  <c:v>0.11296296296296297</c:v>
                </c:pt>
                <c:pt idx="9607">
                  <c:v>0.11297453703703704</c:v>
                </c:pt>
                <c:pt idx="9608">
                  <c:v>0.11298611111111112</c:v>
                </c:pt>
                <c:pt idx="9609">
                  <c:v>0.1129976851851852</c:v>
                </c:pt>
                <c:pt idx="9610">
                  <c:v>0.11300925925925925</c:v>
                </c:pt>
                <c:pt idx="9611">
                  <c:v>0.11302083333333333</c:v>
                </c:pt>
                <c:pt idx="9612">
                  <c:v>0.1130324074074074</c:v>
                </c:pt>
                <c:pt idx="9613">
                  <c:v>0.11304398148148148</c:v>
                </c:pt>
                <c:pt idx="9614">
                  <c:v>0.11305555555555556</c:v>
                </c:pt>
                <c:pt idx="9615">
                  <c:v>0.11306712962962963</c:v>
                </c:pt>
                <c:pt idx="9616">
                  <c:v>0.11307870370370371</c:v>
                </c:pt>
                <c:pt idx="9617">
                  <c:v>0.11309027777777779</c:v>
                </c:pt>
                <c:pt idx="9618">
                  <c:v>0.11310185185185184</c:v>
                </c:pt>
                <c:pt idx="9619">
                  <c:v>0.11311342592592592</c:v>
                </c:pt>
                <c:pt idx="9620">
                  <c:v>0.11312499999999999</c:v>
                </c:pt>
                <c:pt idx="9621">
                  <c:v>0.11313657407407407</c:v>
                </c:pt>
                <c:pt idx="9622">
                  <c:v>0.11314814814814815</c:v>
                </c:pt>
                <c:pt idx="9623">
                  <c:v>0.11315972222222222</c:v>
                </c:pt>
                <c:pt idx="9624">
                  <c:v>0.1131712962962963</c:v>
                </c:pt>
                <c:pt idx="9625">
                  <c:v>0.11318287037037038</c:v>
                </c:pt>
                <c:pt idx="9626">
                  <c:v>0.11319444444444444</c:v>
                </c:pt>
                <c:pt idx="9627">
                  <c:v>0.11320601851851853</c:v>
                </c:pt>
                <c:pt idx="9628">
                  <c:v>0.11321759259259261</c:v>
                </c:pt>
                <c:pt idx="9629">
                  <c:v>0.11322916666666666</c:v>
                </c:pt>
                <c:pt idx="9630">
                  <c:v>0.11324074074074075</c:v>
                </c:pt>
                <c:pt idx="9631">
                  <c:v>0.11325231481481481</c:v>
                </c:pt>
                <c:pt idx="9632">
                  <c:v>0.11326388888888889</c:v>
                </c:pt>
                <c:pt idx="9633">
                  <c:v>0.11327546296296297</c:v>
                </c:pt>
                <c:pt idx="9634">
                  <c:v>0.11328703703703703</c:v>
                </c:pt>
                <c:pt idx="9635">
                  <c:v>0.11329861111111111</c:v>
                </c:pt>
                <c:pt idx="9636">
                  <c:v>0.11331018518518519</c:v>
                </c:pt>
                <c:pt idx="9637">
                  <c:v>0.11332175925925925</c:v>
                </c:pt>
                <c:pt idx="9638">
                  <c:v>0.11333333333333334</c:v>
                </c:pt>
                <c:pt idx="9639">
                  <c:v>0.11334490740740739</c:v>
                </c:pt>
                <c:pt idx="9640">
                  <c:v>0.11335648148148147</c:v>
                </c:pt>
                <c:pt idx="9641">
                  <c:v>0.11336805555555556</c:v>
                </c:pt>
                <c:pt idx="9642">
                  <c:v>0.11337962962962962</c:v>
                </c:pt>
                <c:pt idx="9643">
                  <c:v>0.1133912037037037</c:v>
                </c:pt>
                <c:pt idx="9644">
                  <c:v>0.11340277777777778</c:v>
                </c:pt>
                <c:pt idx="9645">
                  <c:v>0.11341435185185185</c:v>
                </c:pt>
                <c:pt idx="9646">
                  <c:v>0.11342592592592593</c:v>
                </c:pt>
                <c:pt idx="9647">
                  <c:v>0.11343750000000001</c:v>
                </c:pt>
                <c:pt idx="9648">
                  <c:v>0.11344907407407408</c:v>
                </c:pt>
                <c:pt idx="9649">
                  <c:v>0.11346064814814816</c:v>
                </c:pt>
                <c:pt idx="9650">
                  <c:v>0.11347222222222221</c:v>
                </c:pt>
                <c:pt idx="9651">
                  <c:v>0.11348379629629629</c:v>
                </c:pt>
                <c:pt idx="9652">
                  <c:v>0.11349537037037037</c:v>
                </c:pt>
                <c:pt idx="9653">
                  <c:v>0.11350694444444444</c:v>
                </c:pt>
                <c:pt idx="9654">
                  <c:v>0.11351851851851852</c:v>
                </c:pt>
                <c:pt idx="9655">
                  <c:v>0.1135300925925926</c:v>
                </c:pt>
                <c:pt idx="9656">
                  <c:v>0.11354166666666667</c:v>
                </c:pt>
                <c:pt idx="9657">
                  <c:v>0.11355324074074075</c:v>
                </c:pt>
                <c:pt idx="9658">
                  <c:v>0.1135648148148148</c:v>
                </c:pt>
                <c:pt idx="9659">
                  <c:v>0.11357638888888888</c:v>
                </c:pt>
                <c:pt idx="9660">
                  <c:v>0.11358796296296296</c:v>
                </c:pt>
                <c:pt idx="9661">
                  <c:v>0.11359953703703703</c:v>
                </c:pt>
                <c:pt idx="9662">
                  <c:v>0.11361111111111111</c:v>
                </c:pt>
                <c:pt idx="9663">
                  <c:v>0.11362268518518519</c:v>
                </c:pt>
                <c:pt idx="9664">
                  <c:v>0.11363425925925925</c:v>
                </c:pt>
                <c:pt idx="9665">
                  <c:v>0.11364583333333333</c:v>
                </c:pt>
                <c:pt idx="9666">
                  <c:v>0.11365740740740742</c:v>
                </c:pt>
                <c:pt idx="9667">
                  <c:v>0.11366898148148148</c:v>
                </c:pt>
                <c:pt idx="9668">
                  <c:v>0.11368055555555556</c:v>
                </c:pt>
                <c:pt idx="9669">
                  <c:v>0.11369212962962964</c:v>
                </c:pt>
                <c:pt idx="9670">
                  <c:v>0.11370370370370371</c:v>
                </c:pt>
                <c:pt idx="9671">
                  <c:v>0.11371527777777778</c:v>
                </c:pt>
                <c:pt idx="9672">
                  <c:v>0.11372685185185184</c:v>
                </c:pt>
                <c:pt idx="9673">
                  <c:v>0.11373842592592592</c:v>
                </c:pt>
                <c:pt idx="9674">
                  <c:v>0.11375</c:v>
                </c:pt>
                <c:pt idx="9675">
                  <c:v>0.11376157407407407</c:v>
                </c:pt>
                <c:pt idx="9676">
                  <c:v>0.11377314814814815</c:v>
                </c:pt>
                <c:pt idx="9677">
                  <c:v>0.11378472222222223</c:v>
                </c:pt>
                <c:pt idx="9678">
                  <c:v>0.1137962962962963</c:v>
                </c:pt>
                <c:pt idx="9679">
                  <c:v>0.11380787037037036</c:v>
                </c:pt>
                <c:pt idx="9680">
                  <c:v>0.11381944444444443</c:v>
                </c:pt>
                <c:pt idx="9681">
                  <c:v>0.11383101851851851</c:v>
                </c:pt>
                <c:pt idx="9682">
                  <c:v>0.11384259259259259</c:v>
                </c:pt>
                <c:pt idx="9683">
                  <c:v>0.11385416666666666</c:v>
                </c:pt>
                <c:pt idx="9684">
                  <c:v>0.11386574074074074</c:v>
                </c:pt>
                <c:pt idx="9685">
                  <c:v>0.11387731481481482</c:v>
                </c:pt>
                <c:pt idx="9686">
                  <c:v>0.11388888888888889</c:v>
                </c:pt>
                <c:pt idx="9687">
                  <c:v>0.11390046296296297</c:v>
                </c:pt>
                <c:pt idx="9688">
                  <c:v>0.11391203703703705</c:v>
                </c:pt>
                <c:pt idx="9689">
                  <c:v>0.11392361111111111</c:v>
                </c:pt>
                <c:pt idx="9690">
                  <c:v>0.11393518518518519</c:v>
                </c:pt>
                <c:pt idx="9691">
                  <c:v>0.11394675925925928</c:v>
                </c:pt>
                <c:pt idx="9692">
                  <c:v>0.11395833333333333</c:v>
                </c:pt>
                <c:pt idx="9693">
                  <c:v>0.11396990740740741</c:v>
                </c:pt>
                <c:pt idx="9694">
                  <c:v>0.11398148148148148</c:v>
                </c:pt>
                <c:pt idx="9695">
                  <c:v>0.11399305555555556</c:v>
                </c:pt>
                <c:pt idx="9696">
                  <c:v>0.11400462962962964</c:v>
                </c:pt>
                <c:pt idx="9697">
                  <c:v>0.1140162037037037</c:v>
                </c:pt>
                <c:pt idx="9698">
                  <c:v>0.11402777777777778</c:v>
                </c:pt>
                <c:pt idx="9699">
                  <c:v>0.11403935185185186</c:v>
                </c:pt>
                <c:pt idx="9700">
                  <c:v>0.11405092592592592</c:v>
                </c:pt>
                <c:pt idx="9701">
                  <c:v>0.1140625</c:v>
                </c:pt>
                <c:pt idx="9702">
                  <c:v>0.11407407407407406</c:v>
                </c:pt>
                <c:pt idx="9703">
                  <c:v>0.11408564814814814</c:v>
                </c:pt>
                <c:pt idx="9704">
                  <c:v>0.11409722222222222</c:v>
                </c:pt>
                <c:pt idx="9705">
                  <c:v>0.11410879629629629</c:v>
                </c:pt>
                <c:pt idx="9706">
                  <c:v>0.11412037037037037</c:v>
                </c:pt>
                <c:pt idx="9707">
                  <c:v>0.11413194444444445</c:v>
                </c:pt>
                <c:pt idx="9708">
                  <c:v>0.11414351851851852</c:v>
                </c:pt>
                <c:pt idx="9709">
                  <c:v>0.1141550925925926</c:v>
                </c:pt>
                <c:pt idx="9710">
                  <c:v>0.11416666666666668</c:v>
                </c:pt>
                <c:pt idx="9711">
                  <c:v>0.11417824074074073</c:v>
                </c:pt>
                <c:pt idx="9712">
                  <c:v>0.11418981481481481</c:v>
                </c:pt>
                <c:pt idx="9713">
                  <c:v>0.11420138888888888</c:v>
                </c:pt>
                <c:pt idx="9714">
                  <c:v>0.11421296296296296</c:v>
                </c:pt>
                <c:pt idx="9715">
                  <c:v>0.11422453703703704</c:v>
                </c:pt>
                <c:pt idx="9716">
                  <c:v>0.11423611111111111</c:v>
                </c:pt>
                <c:pt idx="9717">
                  <c:v>0.11424768518518519</c:v>
                </c:pt>
                <c:pt idx="9718">
                  <c:v>0.11425925925925927</c:v>
                </c:pt>
                <c:pt idx="9719">
                  <c:v>0.11427083333333332</c:v>
                </c:pt>
                <c:pt idx="9720">
                  <c:v>0.11428240740740742</c:v>
                </c:pt>
                <c:pt idx="9721">
                  <c:v>0.11429398148148147</c:v>
                </c:pt>
                <c:pt idx="9722">
                  <c:v>0.11430555555555555</c:v>
                </c:pt>
                <c:pt idx="9723">
                  <c:v>0.11431712962962963</c:v>
                </c:pt>
                <c:pt idx="9724">
                  <c:v>0.1143287037037037</c:v>
                </c:pt>
                <c:pt idx="9725">
                  <c:v>0.11434027777777778</c:v>
                </c:pt>
                <c:pt idx="9726">
                  <c:v>0.11435185185185186</c:v>
                </c:pt>
                <c:pt idx="9727">
                  <c:v>0.11436342592592592</c:v>
                </c:pt>
                <c:pt idx="9728">
                  <c:v>0.114375</c:v>
                </c:pt>
                <c:pt idx="9729">
                  <c:v>0.11438657407407408</c:v>
                </c:pt>
                <c:pt idx="9730">
                  <c:v>0.11439814814814815</c:v>
                </c:pt>
                <c:pt idx="9731">
                  <c:v>0.11440972222222223</c:v>
                </c:pt>
                <c:pt idx="9732">
                  <c:v>0.11442129629629628</c:v>
                </c:pt>
                <c:pt idx="9733">
                  <c:v>0.11443287037037037</c:v>
                </c:pt>
                <c:pt idx="9734">
                  <c:v>0.11444444444444445</c:v>
                </c:pt>
                <c:pt idx="9735">
                  <c:v>0.11445601851851851</c:v>
                </c:pt>
                <c:pt idx="9736">
                  <c:v>0.11446759259259259</c:v>
                </c:pt>
                <c:pt idx="9737">
                  <c:v>0.11447916666666667</c:v>
                </c:pt>
                <c:pt idx="9738">
                  <c:v>0.11449074074074074</c:v>
                </c:pt>
                <c:pt idx="9739">
                  <c:v>0.11450231481481482</c:v>
                </c:pt>
                <c:pt idx="9740">
                  <c:v>0.11451388888888887</c:v>
                </c:pt>
                <c:pt idx="9741">
                  <c:v>0.11452546296296295</c:v>
                </c:pt>
                <c:pt idx="9742">
                  <c:v>0.11453703703703703</c:v>
                </c:pt>
                <c:pt idx="9743">
                  <c:v>0.1145486111111111</c:v>
                </c:pt>
                <c:pt idx="9744">
                  <c:v>0.11456018518518518</c:v>
                </c:pt>
                <c:pt idx="9745">
                  <c:v>0.11457175925925926</c:v>
                </c:pt>
                <c:pt idx="9746">
                  <c:v>0.11458333333333333</c:v>
                </c:pt>
                <c:pt idx="9747">
                  <c:v>0.11459490740740741</c:v>
                </c:pt>
                <c:pt idx="9748">
                  <c:v>0.11460648148148149</c:v>
                </c:pt>
                <c:pt idx="9749">
                  <c:v>0.11461805555555556</c:v>
                </c:pt>
                <c:pt idx="9750">
                  <c:v>0.11462962962962964</c:v>
                </c:pt>
                <c:pt idx="9751">
                  <c:v>0.11464120370370372</c:v>
                </c:pt>
                <c:pt idx="9752">
                  <c:v>0.11465277777777778</c:v>
                </c:pt>
                <c:pt idx="9753">
                  <c:v>0.11466435185185185</c:v>
                </c:pt>
                <c:pt idx="9754">
                  <c:v>0.11467592592592592</c:v>
                </c:pt>
                <c:pt idx="9755">
                  <c:v>0.1146875</c:v>
                </c:pt>
                <c:pt idx="9756">
                  <c:v>0.11469907407407408</c:v>
                </c:pt>
                <c:pt idx="9757">
                  <c:v>0.11471064814814814</c:v>
                </c:pt>
                <c:pt idx="9758">
                  <c:v>0.11472222222222223</c:v>
                </c:pt>
                <c:pt idx="9759">
                  <c:v>0.11473379629629631</c:v>
                </c:pt>
                <c:pt idx="9760">
                  <c:v>0.11474537037037037</c:v>
                </c:pt>
                <c:pt idx="9761">
                  <c:v>0.11475694444444444</c:v>
                </c:pt>
                <c:pt idx="9762">
                  <c:v>0.11476851851851851</c:v>
                </c:pt>
                <c:pt idx="9763">
                  <c:v>0.11478009259259259</c:v>
                </c:pt>
                <c:pt idx="9764">
                  <c:v>0.11479166666666667</c:v>
                </c:pt>
                <c:pt idx="9765">
                  <c:v>0.11480324074074073</c:v>
                </c:pt>
                <c:pt idx="9766">
                  <c:v>0.11481481481481481</c:v>
                </c:pt>
                <c:pt idx="9767">
                  <c:v>0.11482638888888889</c:v>
                </c:pt>
                <c:pt idx="9768">
                  <c:v>0.11483796296296296</c:v>
                </c:pt>
                <c:pt idx="9769">
                  <c:v>0.11484953703703704</c:v>
                </c:pt>
                <c:pt idx="9770">
                  <c:v>0.11486111111111112</c:v>
                </c:pt>
                <c:pt idx="9771">
                  <c:v>0.11487268518518519</c:v>
                </c:pt>
                <c:pt idx="9772">
                  <c:v>0.11488425925925926</c:v>
                </c:pt>
                <c:pt idx="9773">
                  <c:v>0.11489583333333335</c:v>
                </c:pt>
                <c:pt idx="9774">
                  <c:v>0.1149074074074074</c:v>
                </c:pt>
                <c:pt idx="9775">
                  <c:v>0.11491898148148148</c:v>
                </c:pt>
                <c:pt idx="9776">
                  <c:v>0.11493055555555555</c:v>
                </c:pt>
                <c:pt idx="9777">
                  <c:v>0.11494212962962963</c:v>
                </c:pt>
                <c:pt idx="9778">
                  <c:v>0.11495370370370371</c:v>
                </c:pt>
                <c:pt idx="9779">
                  <c:v>0.11496527777777778</c:v>
                </c:pt>
                <c:pt idx="9780">
                  <c:v>0.11497685185185186</c:v>
                </c:pt>
                <c:pt idx="9781">
                  <c:v>0.11498842592592594</c:v>
                </c:pt>
                <c:pt idx="9782">
                  <c:v>0.11499999999999999</c:v>
                </c:pt>
                <c:pt idx="9783">
                  <c:v>0.11501157407407407</c:v>
                </c:pt>
                <c:pt idx="9784">
                  <c:v>0.11502314814814814</c:v>
                </c:pt>
                <c:pt idx="9785">
                  <c:v>0.11503472222222222</c:v>
                </c:pt>
                <c:pt idx="9786">
                  <c:v>0.1150462962962963</c:v>
                </c:pt>
                <c:pt idx="9787">
                  <c:v>0.11505787037037037</c:v>
                </c:pt>
                <c:pt idx="9788">
                  <c:v>0.11506944444444445</c:v>
                </c:pt>
                <c:pt idx="9789">
                  <c:v>0.11508101851851853</c:v>
                </c:pt>
                <c:pt idx="9790">
                  <c:v>0.11509259259259259</c:v>
                </c:pt>
                <c:pt idx="9791">
                  <c:v>0.11510416666666667</c:v>
                </c:pt>
                <c:pt idx="9792">
                  <c:v>0.11511574074074075</c:v>
                </c:pt>
                <c:pt idx="9793">
                  <c:v>0.11512731481481481</c:v>
                </c:pt>
                <c:pt idx="9794">
                  <c:v>0.11513888888888889</c:v>
                </c:pt>
                <c:pt idx="9795">
                  <c:v>0.11515046296296295</c:v>
                </c:pt>
                <c:pt idx="9796">
                  <c:v>0.11516203703703703</c:v>
                </c:pt>
                <c:pt idx="9797">
                  <c:v>0.11516203703703703</c:v>
                </c:pt>
                <c:pt idx="9798">
                  <c:v>0.11518518518518518</c:v>
                </c:pt>
                <c:pt idx="9799">
                  <c:v>0.11518518518518518</c:v>
                </c:pt>
                <c:pt idx="9800">
                  <c:v>0.11519675925925926</c:v>
                </c:pt>
                <c:pt idx="9801">
                  <c:v>0.11520833333333334</c:v>
                </c:pt>
                <c:pt idx="9802">
                  <c:v>0.1152199074074074</c:v>
                </c:pt>
                <c:pt idx="9803">
                  <c:v>0.11523148148148148</c:v>
                </c:pt>
                <c:pt idx="9804">
                  <c:v>0.11524305555555554</c:v>
                </c:pt>
                <c:pt idx="9805">
                  <c:v>0.11525462962962962</c:v>
                </c:pt>
                <c:pt idx="9806">
                  <c:v>0.1152662037037037</c:v>
                </c:pt>
                <c:pt idx="9807">
                  <c:v>0.11527777777777777</c:v>
                </c:pt>
                <c:pt idx="9808">
                  <c:v>0.11528935185185185</c:v>
                </c:pt>
                <c:pt idx="9809">
                  <c:v>0.11530092592592593</c:v>
                </c:pt>
                <c:pt idx="9810">
                  <c:v>0.1153125</c:v>
                </c:pt>
                <c:pt idx="9811">
                  <c:v>0.11532407407407408</c:v>
                </c:pt>
                <c:pt idx="9812">
                  <c:v>0.11533564814814816</c:v>
                </c:pt>
                <c:pt idx="9813">
                  <c:v>0.11534722222222223</c:v>
                </c:pt>
                <c:pt idx="9814">
                  <c:v>0.11535879629629631</c:v>
                </c:pt>
                <c:pt idx="9815">
                  <c:v>0.11537037037037036</c:v>
                </c:pt>
                <c:pt idx="9816">
                  <c:v>0.11538194444444444</c:v>
                </c:pt>
                <c:pt idx="9817">
                  <c:v>0.11539351851851852</c:v>
                </c:pt>
                <c:pt idx="9818">
                  <c:v>0.11540509259259259</c:v>
                </c:pt>
                <c:pt idx="9819">
                  <c:v>0.11541666666666667</c:v>
                </c:pt>
                <c:pt idx="9820">
                  <c:v>0.11542824074074075</c:v>
                </c:pt>
                <c:pt idx="9821">
                  <c:v>0.11543981481481481</c:v>
                </c:pt>
                <c:pt idx="9822">
                  <c:v>0.1154513888888889</c:v>
                </c:pt>
                <c:pt idx="9823">
                  <c:v>0.11546296296296295</c:v>
                </c:pt>
                <c:pt idx="9824">
                  <c:v>0.11547453703703703</c:v>
                </c:pt>
                <c:pt idx="9825">
                  <c:v>0.11548611111111111</c:v>
                </c:pt>
                <c:pt idx="9826">
                  <c:v>0.11549768518518518</c:v>
                </c:pt>
                <c:pt idx="9827">
                  <c:v>0.11550925925925926</c:v>
                </c:pt>
                <c:pt idx="9828">
                  <c:v>0.11552083333333334</c:v>
                </c:pt>
                <c:pt idx="9829">
                  <c:v>0.1155324074074074</c:v>
                </c:pt>
                <c:pt idx="9830">
                  <c:v>0.11554398148148148</c:v>
                </c:pt>
                <c:pt idx="9831">
                  <c:v>0.11555555555555556</c:v>
                </c:pt>
                <c:pt idx="9832">
                  <c:v>0.11556712962962963</c:v>
                </c:pt>
                <c:pt idx="9833">
                  <c:v>0.11557870370370371</c:v>
                </c:pt>
                <c:pt idx="9834">
                  <c:v>0.11559027777777779</c:v>
                </c:pt>
                <c:pt idx="9835">
                  <c:v>0.11560185185185186</c:v>
                </c:pt>
                <c:pt idx="9836">
                  <c:v>0.11561342592592593</c:v>
                </c:pt>
                <c:pt idx="9837">
                  <c:v>0.11562499999999999</c:v>
                </c:pt>
                <c:pt idx="9838">
                  <c:v>0.11563657407407407</c:v>
                </c:pt>
                <c:pt idx="9839">
                  <c:v>0.11564814814814815</c:v>
                </c:pt>
                <c:pt idx="9840">
                  <c:v>0.11565972222222222</c:v>
                </c:pt>
                <c:pt idx="9841">
                  <c:v>0.1156712962962963</c:v>
                </c:pt>
                <c:pt idx="9842">
                  <c:v>0.11568287037037038</c:v>
                </c:pt>
                <c:pt idx="9843">
                  <c:v>0.11569444444444445</c:v>
                </c:pt>
                <c:pt idx="9844">
                  <c:v>0.11570601851851851</c:v>
                </c:pt>
                <c:pt idx="9845">
                  <c:v>0.11571759259259258</c:v>
                </c:pt>
                <c:pt idx="9846">
                  <c:v>0.11572916666666666</c:v>
                </c:pt>
                <c:pt idx="9847">
                  <c:v>0.11574074074074074</c:v>
                </c:pt>
                <c:pt idx="9848">
                  <c:v>0.11575231481481481</c:v>
                </c:pt>
                <c:pt idx="9849">
                  <c:v>0.11576388888888889</c:v>
                </c:pt>
                <c:pt idx="9850">
                  <c:v>0.11577546296296297</c:v>
                </c:pt>
                <c:pt idx="9851">
                  <c:v>0.11578703703703704</c:v>
                </c:pt>
                <c:pt idx="9852">
                  <c:v>0.11579861111111112</c:v>
                </c:pt>
                <c:pt idx="9853">
                  <c:v>0.1158101851851852</c:v>
                </c:pt>
                <c:pt idx="9854">
                  <c:v>0.11582175925925926</c:v>
                </c:pt>
                <c:pt idx="9855">
                  <c:v>0.11583333333333333</c:v>
                </c:pt>
                <c:pt idx="9856">
                  <c:v>0.11584490740740742</c:v>
                </c:pt>
                <c:pt idx="9857">
                  <c:v>0.11585648148148148</c:v>
                </c:pt>
                <c:pt idx="9858">
                  <c:v>0.11586805555555556</c:v>
                </c:pt>
                <c:pt idx="9859">
                  <c:v>0.11587962962962962</c:v>
                </c:pt>
                <c:pt idx="9860">
                  <c:v>0.1158912037037037</c:v>
                </c:pt>
                <c:pt idx="9861">
                  <c:v>0.11590277777777779</c:v>
                </c:pt>
                <c:pt idx="9862">
                  <c:v>0.11591435185185185</c:v>
                </c:pt>
                <c:pt idx="9863">
                  <c:v>0.11592592592592592</c:v>
                </c:pt>
                <c:pt idx="9864">
                  <c:v>0.11593750000000001</c:v>
                </c:pt>
                <c:pt idx="9865">
                  <c:v>0.11594907407407407</c:v>
                </c:pt>
                <c:pt idx="9866">
                  <c:v>0.11596064814814815</c:v>
                </c:pt>
                <c:pt idx="9867">
                  <c:v>0.11597222222222221</c:v>
                </c:pt>
                <c:pt idx="9868">
                  <c:v>0.11598379629629629</c:v>
                </c:pt>
                <c:pt idx="9869">
                  <c:v>0.11599537037037037</c:v>
                </c:pt>
                <c:pt idx="9870">
                  <c:v>0.11600694444444444</c:v>
                </c:pt>
                <c:pt idx="9871">
                  <c:v>0.11601851851851852</c:v>
                </c:pt>
                <c:pt idx="9872">
                  <c:v>0.1160300925925926</c:v>
                </c:pt>
                <c:pt idx="9873">
                  <c:v>0.11604166666666667</c:v>
                </c:pt>
                <c:pt idx="9874">
                  <c:v>0.11605324074074075</c:v>
                </c:pt>
                <c:pt idx="9875">
                  <c:v>0.11606481481481483</c:v>
                </c:pt>
                <c:pt idx="9876">
                  <c:v>0.11607638888888888</c:v>
                </c:pt>
                <c:pt idx="9877">
                  <c:v>0.11608796296296296</c:v>
                </c:pt>
                <c:pt idx="9878">
                  <c:v>0.11609953703703703</c:v>
                </c:pt>
                <c:pt idx="9879">
                  <c:v>0.11611111111111111</c:v>
                </c:pt>
                <c:pt idx="9880">
                  <c:v>0.11612268518518519</c:v>
                </c:pt>
                <c:pt idx="9881">
                  <c:v>0.11613425925925926</c:v>
                </c:pt>
                <c:pt idx="9882">
                  <c:v>0.11614583333333334</c:v>
                </c:pt>
                <c:pt idx="9883">
                  <c:v>0.11615740740740742</c:v>
                </c:pt>
                <c:pt idx="9884">
                  <c:v>0.11616898148148147</c:v>
                </c:pt>
                <c:pt idx="9885">
                  <c:v>0.11618055555555555</c:v>
                </c:pt>
                <c:pt idx="9886">
                  <c:v>0.11619212962962962</c:v>
                </c:pt>
                <c:pt idx="9887">
                  <c:v>0.1162037037037037</c:v>
                </c:pt>
                <c:pt idx="9888">
                  <c:v>0.11621527777777778</c:v>
                </c:pt>
                <c:pt idx="9889">
                  <c:v>0.11622685185185185</c:v>
                </c:pt>
                <c:pt idx="9890">
                  <c:v>0.11623842592592593</c:v>
                </c:pt>
                <c:pt idx="9891">
                  <c:v>0.11625000000000001</c:v>
                </c:pt>
                <c:pt idx="9892">
                  <c:v>0.11626157407407407</c:v>
                </c:pt>
                <c:pt idx="9893">
                  <c:v>0.11627314814814815</c:v>
                </c:pt>
                <c:pt idx="9894">
                  <c:v>0.11628472222222223</c:v>
                </c:pt>
                <c:pt idx="9895">
                  <c:v>0.1162962962962963</c:v>
                </c:pt>
                <c:pt idx="9896">
                  <c:v>0.11630787037037038</c:v>
                </c:pt>
                <c:pt idx="9897">
                  <c:v>0.11631944444444443</c:v>
                </c:pt>
                <c:pt idx="9898">
                  <c:v>0.11633101851851851</c:v>
                </c:pt>
                <c:pt idx="9899">
                  <c:v>0.11634259259259259</c:v>
                </c:pt>
                <c:pt idx="9900">
                  <c:v>0.11635416666666666</c:v>
                </c:pt>
                <c:pt idx="9901">
                  <c:v>0.11636574074074074</c:v>
                </c:pt>
                <c:pt idx="9902">
                  <c:v>0.11637731481481482</c:v>
                </c:pt>
                <c:pt idx="9903">
                  <c:v>0.11638888888888889</c:v>
                </c:pt>
                <c:pt idx="9904">
                  <c:v>0.11640046296296297</c:v>
                </c:pt>
                <c:pt idx="9905">
                  <c:v>0.11641203703703702</c:v>
                </c:pt>
                <c:pt idx="9906">
                  <c:v>0.1164236111111111</c:v>
                </c:pt>
                <c:pt idx="9907">
                  <c:v>0.11643518518518518</c:v>
                </c:pt>
                <c:pt idx="9908">
                  <c:v>0.11644675925925925</c:v>
                </c:pt>
                <c:pt idx="9909">
                  <c:v>0.11645833333333333</c:v>
                </c:pt>
                <c:pt idx="9910">
                  <c:v>0.11646990740740741</c:v>
                </c:pt>
                <c:pt idx="9911">
                  <c:v>0.11648148148148148</c:v>
                </c:pt>
                <c:pt idx="9912">
                  <c:v>0.11649305555555556</c:v>
                </c:pt>
                <c:pt idx="9913">
                  <c:v>0.11650462962962964</c:v>
                </c:pt>
                <c:pt idx="9914">
                  <c:v>0.11651620370370371</c:v>
                </c:pt>
                <c:pt idx="9915">
                  <c:v>0.11652777777777779</c:v>
                </c:pt>
                <c:pt idx="9916">
                  <c:v>0.11653935185185187</c:v>
                </c:pt>
                <c:pt idx="9917">
                  <c:v>0.11655092592592593</c:v>
                </c:pt>
                <c:pt idx="9918">
                  <c:v>0.1165625</c:v>
                </c:pt>
                <c:pt idx="9919">
                  <c:v>0.11657407407407407</c:v>
                </c:pt>
                <c:pt idx="9920">
                  <c:v>0.11658564814814815</c:v>
                </c:pt>
                <c:pt idx="9921">
                  <c:v>0.11659722222222223</c:v>
                </c:pt>
                <c:pt idx="9922">
                  <c:v>0.11660879629629629</c:v>
                </c:pt>
                <c:pt idx="9923">
                  <c:v>0.11662037037037037</c:v>
                </c:pt>
                <c:pt idx="9924">
                  <c:v>0.11663194444444445</c:v>
                </c:pt>
                <c:pt idx="9925">
                  <c:v>0.11664351851851852</c:v>
                </c:pt>
                <c:pt idx="9926">
                  <c:v>0.11665509259259259</c:v>
                </c:pt>
                <c:pt idx="9927">
                  <c:v>0.11666666666666665</c:v>
                </c:pt>
                <c:pt idx="9928">
                  <c:v>0.11667824074074074</c:v>
                </c:pt>
                <c:pt idx="9929">
                  <c:v>0.11668981481481482</c:v>
                </c:pt>
                <c:pt idx="9930">
                  <c:v>0.11670138888888888</c:v>
                </c:pt>
                <c:pt idx="9931">
                  <c:v>0.11671296296296296</c:v>
                </c:pt>
                <c:pt idx="9932">
                  <c:v>0.11672453703703704</c:v>
                </c:pt>
                <c:pt idx="9933">
                  <c:v>0.11673611111111111</c:v>
                </c:pt>
                <c:pt idx="9934">
                  <c:v>0.11674768518518519</c:v>
                </c:pt>
                <c:pt idx="9935">
                  <c:v>0.11675925925925927</c:v>
                </c:pt>
                <c:pt idx="9936">
                  <c:v>0.11677083333333334</c:v>
                </c:pt>
                <c:pt idx="9937">
                  <c:v>0.1167824074074074</c:v>
                </c:pt>
                <c:pt idx="9938">
                  <c:v>0.11679398148148147</c:v>
                </c:pt>
                <c:pt idx="9939">
                  <c:v>0.11680555555555555</c:v>
                </c:pt>
                <c:pt idx="9940">
                  <c:v>0.11681712962962963</c:v>
                </c:pt>
                <c:pt idx="9941">
                  <c:v>0.1168287037037037</c:v>
                </c:pt>
                <c:pt idx="9942">
                  <c:v>0.11684027777777778</c:v>
                </c:pt>
                <c:pt idx="9943">
                  <c:v>0.11685185185185186</c:v>
                </c:pt>
                <c:pt idx="9944">
                  <c:v>0.11686342592592593</c:v>
                </c:pt>
                <c:pt idx="9945">
                  <c:v>0.11687499999999999</c:v>
                </c:pt>
                <c:pt idx="9946">
                  <c:v>0.11688657407407409</c:v>
                </c:pt>
                <c:pt idx="9947">
                  <c:v>0.11689814814814814</c:v>
                </c:pt>
                <c:pt idx="9948">
                  <c:v>0.11690972222222222</c:v>
                </c:pt>
                <c:pt idx="9949">
                  <c:v>0.11692129629629629</c:v>
                </c:pt>
                <c:pt idx="9950">
                  <c:v>0.11693287037037037</c:v>
                </c:pt>
                <c:pt idx="9951">
                  <c:v>0.11694444444444445</c:v>
                </c:pt>
                <c:pt idx="9952">
                  <c:v>0.11695601851851851</c:v>
                </c:pt>
                <c:pt idx="9953">
                  <c:v>0.1169675925925926</c:v>
                </c:pt>
                <c:pt idx="9954">
                  <c:v>0.11697916666666668</c:v>
                </c:pt>
                <c:pt idx="9955">
                  <c:v>0.11699074074074074</c:v>
                </c:pt>
                <c:pt idx="9956">
                  <c:v>0.11700231481481482</c:v>
                </c:pt>
                <c:pt idx="9957">
                  <c:v>0.1170138888888889</c:v>
                </c:pt>
                <c:pt idx="9958">
                  <c:v>0.11702546296296296</c:v>
                </c:pt>
                <c:pt idx="9959">
                  <c:v>0.11703703703703704</c:v>
                </c:pt>
                <c:pt idx="9960">
                  <c:v>0.1170486111111111</c:v>
                </c:pt>
                <c:pt idx="9961">
                  <c:v>0.11706018518518518</c:v>
                </c:pt>
                <c:pt idx="9962">
                  <c:v>0.11707175925925926</c:v>
                </c:pt>
                <c:pt idx="9963">
                  <c:v>0.11708333333333333</c:v>
                </c:pt>
                <c:pt idx="9964">
                  <c:v>0.11709490740740741</c:v>
                </c:pt>
                <c:pt idx="9965">
                  <c:v>0.11710648148148149</c:v>
                </c:pt>
                <c:pt idx="9966">
                  <c:v>0.11711805555555554</c:v>
                </c:pt>
                <c:pt idx="9967">
                  <c:v>0.11712962962962963</c:v>
                </c:pt>
                <c:pt idx="9968">
                  <c:v>0.11714120370370369</c:v>
                </c:pt>
                <c:pt idx="9969">
                  <c:v>0.11715277777777777</c:v>
                </c:pt>
                <c:pt idx="9970">
                  <c:v>0.11716435185185185</c:v>
                </c:pt>
                <c:pt idx="9971">
                  <c:v>0.11717592592592592</c:v>
                </c:pt>
                <c:pt idx="9972">
                  <c:v>0.1171875</c:v>
                </c:pt>
                <c:pt idx="9973">
                  <c:v>0.11719907407407408</c:v>
                </c:pt>
                <c:pt idx="9974">
                  <c:v>0.11721064814814815</c:v>
                </c:pt>
                <c:pt idx="9975">
                  <c:v>0.11722222222222223</c:v>
                </c:pt>
                <c:pt idx="9976">
                  <c:v>0.11723379629629631</c:v>
                </c:pt>
                <c:pt idx="9977">
                  <c:v>0.11724537037037037</c:v>
                </c:pt>
                <c:pt idx="9978">
                  <c:v>0.11725694444444446</c:v>
                </c:pt>
                <c:pt idx="9979">
                  <c:v>0.11726851851851851</c:v>
                </c:pt>
                <c:pt idx="9980">
                  <c:v>0.11728009259259259</c:v>
                </c:pt>
                <c:pt idx="9981">
                  <c:v>0.11729166666666667</c:v>
                </c:pt>
                <c:pt idx="9982">
                  <c:v>0.11730324074074074</c:v>
                </c:pt>
                <c:pt idx="9983">
                  <c:v>0.11731481481481482</c:v>
                </c:pt>
                <c:pt idx="9984">
                  <c:v>0.1173263888888889</c:v>
                </c:pt>
                <c:pt idx="9985">
                  <c:v>0.11733796296296296</c:v>
                </c:pt>
                <c:pt idx="9986">
                  <c:v>0.11734953703703704</c:v>
                </c:pt>
                <c:pt idx="9987">
                  <c:v>0.1173611111111111</c:v>
                </c:pt>
                <c:pt idx="9988">
                  <c:v>0.11737268518518518</c:v>
                </c:pt>
                <c:pt idx="9989">
                  <c:v>0.11738425925925926</c:v>
                </c:pt>
                <c:pt idx="9990">
                  <c:v>0.11739583333333332</c:v>
                </c:pt>
                <c:pt idx="9991">
                  <c:v>0.1174074074074074</c:v>
                </c:pt>
                <c:pt idx="9992">
                  <c:v>0.11741898148148149</c:v>
                </c:pt>
                <c:pt idx="9993">
                  <c:v>0.11743055555555555</c:v>
                </c:pt>
                <c:pt idx="9994">
                  <c:v>0.11744212962962963</c:v>
                </c:pt>
                <c:pt idx="9995">
                  <c:v>0.11745370370370371</c:v>
                </c:pt>
                <c:pt idx="9996">
                  <c:v>0.11746527777777778</c:v>
                </c:pt>
                <c:pt idx="9997">
                  <c:v>0.11747685185185186</c:v>
                </c:pt>
                <c:pt idx="9998">
                  <c:v>0.11748842592592591</c:v>
                </c:pt>
                <c:pt idx="9999">
                  <c:v>0.11750000000000001</c:v>
                </c:pt>
                <c:pt idx="10000">
                  <c:v>0.11751157407407407</c:v>
                </c:pt>
                <c:pt idx="10001">
                  <c:v>0.11752314814814814</c:v>
                </c:pt>
                <c:pt idx="10002">
                  <c:v>0.11753472222222222</c:v>
                </c:pt>
                <c:pt idx="10003">
                  <c:v>0.1175462962962963</c:v>
                </c:pt>
                <c:pt idx="10004">
                  <c:v>0.11755787037037037</c:v>
                </c:pt>
                <c:pt idx="10005">
                  <c:v>0.11756944444444445</c:v>
                </c:pt>
                <c:pt idx="10006">
                  <c:v>0.11758101851851853</c:v>
                </c:pt>
                <c:pt idx="10007">
                  <c:v>0.1175925925925926</c:v>
                </c:pt>
                <c:pt idx="10008">
                  <c:v>0.11760416666666666</c:v>
                </c:pt>
                <c:pt idx="10009">
                  <c:v>0.11761574074074073</c:v>
                </c:pt>
                <c:pt idx="10010">
                  <c:v>0.11762731481481481</c:v>
                </c:pt>
                <c:pt idx="10011">
                  <c:v>0.11763888888888889</c:v>
                </c:pt>
                <c:pt idx="10012">
                  <c:v>0.11765046296296296</c:v>
                </c:pt>
                <c:pt idx="10013">
                  <c:v>0.11766203703703704</c:v>
                </c:pt>
                <c:pt idx="10014">
                  <c:v>0.11767361111111112</c:v>
                </c:pt>
                <c:pt idx="10015">
                  <c:v>0.11768518518518518</c:v>
                </c:pt>
                <c:pt idx="10016">
                  <c:v>0.11769675925925926</c:v>
                </c:pt>
                <c:pt idx="10017">
                  <c:v>0.11770833333333335</c:v>
                </c:pt>
                <c:pt idx="10018">
                  <c:v>0.11771990740740741</c:v>
                </c:pt>
                <c:pt idx="10019">
                  <c:v>0.11773148148148148</c:v>
                </c:pt>
                <c:pt idx="10020">
                  <c:v>0.11774305555555555</c:v>
                </c:pt>
                <c:pt idx="10021">
                  <c:v>0.11775462962962963</c:v>
                </c:pt>
                <c:pt idx="10022">
                  <c:v>0.11776620370370371</c:v>
                </c:pt>
                <c:pt idx="10023">
                  <c:v>0.11777777777777777</c:v>
                </c:pt>
                <c:pt idx="10024">
                  <c:v>0.11778935185185185</c:v>
                </c:pt>
                <c:pt idx="10025">
                  <c:v>0.11780092592592593</c:v>
                </c:pt>
                <c:pt idx="10026">
                  <c:v>0.1178125</c:v>
                </c:pt>
                <c:pt idx="10027">
                  <c:v>0.11782407407407407</c:v>
                </c:pt>
                <c:pt idx="10028">
                  <c:v>0.11783564814814813</c:v>
                </c:pt>
                <c:pt idx="10029">
                  <c:v>0.11784722222222221</c:v>
                </c:pt>
                <c:pt idx="10030">
                  <c:v>0.11785879629629629</c:v>
                </c:pt>
                <c:pt idx="10031">
                  <c:v>0.11787037037037036</c:v>
                </c:pt>
                <c:pt idx="10032">
                  <c:v>0.11788194444444444</c:v>
                </c:pt>
                <c:pt idx="10033">
                  <c:v>0.11789351851851852</c:v>
                </c:pt>
                <c:pt idx="10034">
                  <c:v>0.11790509259259259</c:v>
                </c:pt>
                <c:pt idx="10035">
                  <c:v>0.11791666666666667</c:v>
                </c:pt>
                <c:pt idx="10036">
                  <c:v>0.11792824074074075</c:v>
                </c:pt>
                <c:pt idx="10037">
                  <c:v>0.11793981481481482</c:v>
                </c:pt>
                <c:pt idx="10038">
                  <c:v>0.1179513888888889</c:v>
                </c:pt>
                <c:pt idx="10039">
                  <c:v>0.11796296296296298</c:v>
                </c:pt>
                <c:pt idx="10040">
                  <c:v>0.11797453703703703</c:v>
                </c:pt>
                <c:pt idx="10041">
                  <c:v>0.11798611111111111</c:v>
                </c:pt>
                <c:pt idx="10042">
                  <c:v>0.11799768518518518</c:v>
                </c:pt>
                <c:pt idx="10043">
                  <c:v>0.11800925925925926</c:v>
                </c:pt>
                <c:pt idx="10044">
                  <c:v>0.11802083333333334</c:v>
                </c:pt>
                <c:pt idx="10045">
                  <c:v>0.11803240740740741</c:v>
                </c:pt>
                <c:pt idx="10046">
                  <c:v>0.11804398148148149</c:v>
                </c:pt>
                <c:pt idx="10047">
                  <c:v>0.11805555555555557</c:v>
                </c:pt>
                <c:pt idx="10048">
                  <c:v>0.11806712962962962</c:v>
                </c:pt>
                <c:pt idx="10049">
                  <c:v>0.1180787037037037</c:v>
                </c:pt>
                <c:pt idx="10050">
                  <c:v>0.11809027777777777</c:v>
                </c:pt>
                <c:pt idx="10051">
                  <c:v>0.11810185185185185</c:v>
                </c:pt>
                <c:pt idx="10052">
                  <c:v>0.11811342592592593</c:v>
                </c:pt>
                <c:pt idx="10053">
                  <c:v>0.11812499999999999</c:v>
                </c:pt>
                <c:pt idx="10054">
                  <c:v>0.11813657407407407</c:v>
                </c:pt>
                <c:pt idx="10055">
                  <c:v>0.11814814814814815</c:v>
                </c:pt>
                <c:pt idx="10056">
                  <c:v>0.11815972222222222</c:v>
                </c:pt>
                <c:pt idx="10057">
                  <c:v>0.1181712962962963</c:v>
                </c:pt>
                <c:pt idx="10058">
                  <c:v>0.11818287037037038</c:v>
                </c:pt>
                <c:pt idx="10059">
                  <c:v>0.11819444444444445</c:v>
                </c:pt>
                <c:pt idx="10060">
                  <c:v>0.11820601851851853</c:v>
                </c:pt>
                <c:pt idx="10061">
                  <c:v>0.11821759259259258</c:v>
                </c:pt>
                <c:pt idx="10062">
                  <c:v>0.11822916666666666</c:v>
                </c:pt>
                <c:pt idx="10063">
                  <c:v>0.11824074074074074</c:v>
                </c:pt>
                <c:pt idx="10064">
                  <c:v>0.11825231481481481</c:v>
                </c:pt>
                <c:pt idx="10065">
                  <c:v>0.11826388888888889</c:v>
                </c:pt>
                <c:pt idx="10066">
                  <c:v>0.11827546296296297</c:v>
                </c:pt>
                <c:pt idx="10067">
                  <c:v>0.11828703703703704</c:v>
                </c:pt>
                <c:pt idx="10068">
                  <c:v>0.11829861111111112</c:v>
                </c:pt>
                <c:pt idx="10069">
                  <c:v>0.11831018518518517</c:v>
                </c:pt>
                <c:pt idx="10070">
                  <c:v>0.11832175925925925</c:v>
                </c:pt>
                <c:pt idx="10071">
                  <c:v>0.11833333333333333</c:v>
                </c:pt>
                <c:pt idx="10072">
                  <c:v>0.1183449074074074</c:v>
                </c:pt>
                <c:pt idx="10073">
                  <c:v>0.11835648148148148</c:v>
                </c:pt>
                <c:pt idx="10074">
                  <c:v>0.11836805555555556</c:v>
                </c:pt>
                <c:pt idx="10075">
                  <c:v>0.11837962962962963</c:v>
                </c:pt>
                <c:pt idx="10076">
                  <c:v>0.11839120370370371</c:v>
                </c:pt>
                <c:pt idx="10077">
                  <c:v>0.11840277777777779</c:v>
                </c:pt>
                <c:pt idx="10078">
                  <c:v>0.11841435185185185</c:v>
                </c:pt>
                <c:pt idx="10079">
                  <c:v>0.11842592592592593</c:v>
                </c:pt>
                <c:pt idx="10080">
                  <c:v>0.11843749999999999</c:v>
                </c:pt>
                <c:pt idx="10081">
                  <c:v>0.11844907407407408</c:v>
                </c:pt>
                <c:pt idx="10082">
                  <c:v>0.11846064814814815</c:v>
                </c:pt>
                <c:pt idx="10083">
                  <c:v>0.11847222222222221</c:v>
                </c:pt>
                <c:pt idx="10084">
                  <c:v>0.1184837962962963</c:v>
                </c:pt>
                <c:pt idx="10085">
                  <c:v>0.11849537037037038</c:v>
                </c:pt>
                <c:pt idx="10086">
                  <c:v>0.11850694444444444</c:v>
                </c:pt>
                <c:pt idx="10087">
                  <c:v>0.11851851851851852</c:v>
                </c:pt>
                <c:pt idx="10088">
                  <c:v>0.11853009259259258</c:v>
                </c:pt>
                <c:pt idx="10089">
                  <c:v>0.11854166666666667</c:v>
                </c:pt>
                <c:pt idx="10090">
                  <c:v>0.11855324074074074</c:v>
                </c:pt>
                <c:pt idx="10091">
                  <c:v>0.1185648148148148</c:v>
                </c:pt>
                <c:pt idx="10092">
                  <c:v>0.11857638888888888</c:v>
                </c:pt>
                <c:pt idx="10093">
                  <c:v>0.11858796296296296</c:v>
                </c:pt>
                <c:pt idx="10094">
                  <c:v>0.11859953703703703</c:v>
                </c:pt>
                <c:pt idx="10095">
                  <c:v>0.11861111111111111</c:v>
                </c:pt>
                <c:pt idx="10096">
                  <c:v>0.11862268518518519</c:v>
                </c:pt>
                <c:pt idx="10097">
                  <c:v>0.11863425925925926</c:v>
                </c:pt>
                <c:pt idx="10098">
                  <c:v>0.11864583333333334</c:v>
                </c:pt>
                <c:pt idx="10099">
                  <c:v>0.11865740740740742</c:v>
                </c:pt>
                <c:pt idx="10100">
                  <c:v>0.11866898148148149</c:v>
                </c:pt>
                <c:pt idx="10101">
                  <c:v>0.11868055555555555</c:v>
                </c:pt>
                <c:pt idx="10102">
                  <c:v>0.11869212962962962</c:v>
                </c:pt>
                <c:pt idx="10103">
                  <c:v>0.1187037037037037</c:v>
                </c:pt>
                <c:pt idx="10104">
                  <c:v>0.11871527777777778</c:v>
                </c:pt>
                <c:pt idx="10105">
                  <c:v>0.11872685185185185</c:v>
                </c:pt>
                <c:pt idx="10106">
                  <c:v>0.11873842592592593</c:v>
                </c:pt>
                <c:pt idx="10107">
                  <c:v>0.11875000000000001</c:v>
                </c:pt>
                <c:pt idx="10108">
                  <c:v>0.11876157407407407</c:v>
                </c:pt>
                <c:pt idx="10109">
                  <c:v>0.11877314814814814</c:v>
                </c:pt>
                <c:pt idx="10110">
                  <c:v>0.11878472222222221</c:v>
                </c:pt>
                <c:pt idx="10111">
                  <c:v>0.11879629629629629</c:v>
                </c:pt>
                <c:pt idx="10112">
                  <c:v>0.11880787037037037</c:v>
                </c:pt>
                <c:pt idx="10113">
                  <c:v>0.11881944444444444</c:v>
                </c:pt>
                <c:pt idx="10114">
                  <c:v>0.11883101851851852</c:v>
                </c:pt>
                <c:pt idx="10115">
                  <c:v>0.1188425925925926</c:v>
                </c:pt>
                <c:pt idx="10116">
                  <c:v>0.11885416666666666</c:v>
                </c:pt>
                <c:pt idx="10117">
                  <c:v>0.11886574074074074</c:v>
                </c:pt>
                <c:pt idx="10118">
                  <c:v>0.11887731481481482</c:v>
                </c:pt>
                <c:pt idx="10119">
                  <c:v>0.11888888888888889</c:v>
                </c:pt>
                <c:pt idx="10120">
                  <c:v>0.11890046296296297</c:v>
                </c:pt>
                <c:pt idx="10121">
                  <c:v>0.11891203703703705</c:v>
                </c:pt>
                <c:pt idx="10122">
                  <c:v>0.1189236111111111</c:v>
                </c:pt>
                <c:pt idx="10123">
                  <c:v>0.11893518518518519</c:v>
                </c:pt>
                <c:pt idx="10124">
                  <c:v>0.11894675925925925</c:v>
                </c:pt>
                <c:pt idx="10125">
                  <c:v>0.11895833333333333</c:v>
                </c:pt>
                <c:pt idx="10126">
                  <c:v>0.11896990740740741</c:v>
                </c:pt>
                <c:pt idx="10127">
                  <c:v>0.11898148148148148</c:v>
                </c:pt>
                <c:pt idx="10128">
                  <c:v>0.11899305555555556</c:v>
                </c:pt>
                <c:pt idx="10129">
                  <c:v>0.11900462962962964</c:v>
                </c:pt>
                <c:pt idx="10130">
                  <c:v>0.11901620370370369</c:v>
                </c:pt>
                <c:pt idx="10131">
                  <c:v>0.11902777777777777</c:v>
                </c:pt>
                <c:pt idx="10132">
                  <c:v>0.11903935185185184</c:v>
                </c:pt>
                <c:pt idx="10133">
                  <c:v>0.11905092592592592</c:v>
                </c:pt>
                <c:pt idx="10134">
                  <c:v>0.1190625</c:v>
                </c:pt>
                <c:pt idx="10135">
                  <c:v>0.11907407407407407</c:v>
                </c:pt>
                <c:pt idx="10136">
                  <c:v>0.11908564814814815</c:v>
                </c:pt>
                <c:pt idx="10137">
                  <c:v>0.11909722222222223</c:v>
                </c:pt>
                <c:pt idx="10138">
                  <c:v>0.1191087962962963</c:v>
                </c:pt>
                <c:pt idx="10139">
                  <c:v>0.11912037037037038</c:v>
                </c:pt>
                <c:pt idx="10140">
                  <c:v>0.11913194444444446</c:v>
                </c:pt>
                <c:pt idx="10141">
                  <c:v>0.11914351851851852</c:v>
                </c:pt>
                <c:pt idx="10142">
                  <c:v>0.1191550925925926</c:v>
                </c:pt>
                <c:pt idx="10143">
                  <c:v>0.11916666666666666</c:v>
                </c:pt>
                <c:pt idx="10144">
                  <c:v>0.11917824074074074</c:v>
                </c:pt>
                <c:pt idx="10145">
                  <c:v>0.11918981481481482</c:v>
                </c:pt>
                <c:pt idx="10146">
                  <c:v>0.11920138888888888</c:v>
                </c:pt>
                <c:pt idx="10147">
                  <c:v>0.11921296296296297</c:v>
                </c:pt>
                <c:pt idx="10148">
                  <c:v>0.11922453703703705</c:v>
                </c:pt>
                <c:pt idx="10149">
                  <c:v>0.11923611111111111</c:v>
                </c:pt>
                <c:pt idx="10150">
                  <c:v>0.11924768518518519</c:v>
                </c:pt>
                <c:pt idx="10151">
                  <c:v>0.11925925925925925</c:v>
                </c:pt>
                <c:pt idx="10152">
                  <c:v>0.11927083333333333</c:v>
                </c:pt>
                <c:pt idx="10153">
                  <c:v>0.11928240740740741</c:v>
                </c:pt>
                <c:pt idx="10154">
                  <c:v>0.11929398148148147</c:v>
                </c:pt>
                <c:pt idx="10155">
                  <c:v>0.11930555555555555</c:v>
                </c:pt>
                <c:pt idx="10156">
                  <c:v>0.11931712962962963</c:v>
                </c:pt>
                <c:pt idx="10157">
                  <c:v>0.1193287037037037</c:v>
                </c:pt>
                <c:pt idx="10158">
                  <c:v>0.11934027777777778</c:v>
                </c:pt>
                <c:pt idx="10159">
                  <c:v>0.11935185185185186</c:v>
                </c:pt>
                <c:pt idx="10160">
                  <c:v>0.11936342592592593</c:v>
                </c:pt>
                <c:pt idx="10161">
                  <c:v>0.11937500000000001</c:v>
                </c:pt>
                <c:pt idx="10162">
                  <c:v>0.11938657407407406</c:v>
                </c:pt>
                <c:pt idx="10163">
                  <c:v>0.11939814814814814</c:v>
                </c:pt>
                <c:pt idx="10164">
                  <c:v>0.11940972222222222</c:v>
                </c:pt>
                <c:pt idx="10165">
                  <c:v>0.11942129629629629</c:v>
                </c:pt>
                <c:pt idx="10166">
                  <c:v>0.11943287037037037</c:v>
                </c:pt>
                <c:pt idx="10167">
                  <c:v>0.11944444444444445</c:v>
                </c:pt>
                <c:pt idx="10168">
                  <c:v>0.11945601851851852</c:v>
                </c:pt>
                <c:pt idx="10169">
                  <c:v>0.1194675925925926</c:v>
                </c:pt>
                <c:pt idx="10170">
                  <c:v>0.11947916666666665</c:v>
                </c:pt>
                <c:pt idx="10171">
                  <c:v>0.11949074074074074</c:v>
                </c:pt>
                <c:pt idx="10172">
                  <c:v>0.11950231481481481</c:v>
                </c:pt>
                <c:pt idx="10173">
                  <c:v>0.11951388888888888</c:v>
                </c:pt>
                <c:pt idx="10174">
                  <c:v>0.11952546296296296</c:v>
                </c:pt>
                <c:pt idx="10175">
                  <c:v>0.11953703703703704</c:v>
                </c:pt>
                <c:pt idx="10176">
                  <c:v>0.11954861111111111</c:v>
                </c:pt>
                <c:pt idx="10177">
                  <c:v>0.11956018518518519</c:v>
                </c:pt>
                <c:pt idx="10178">
                  <c:v>0.11957175925925927</c:v>
                </c:pt>
                <c:pt idx="10179">
                  <c:v>0.11958333333333333</c:v>
                </c:pt>
                <c:pt idx="10180">
                  <c:v>0.11959490740740741</c:v>
                </c:pt>
                <c:pt idx="10181">
                  <c:v>0.11960648148148149</c:v>
                </c:pt>
                <c:pt idx="10182">
                  <c:v>0.11961805555555556</c:v>
                </c:pt>
                <c:pt idx="10183">
                  <c:v>0.11962962962962963</c:v>
                </c:pt>
                <c:pt idx="10184">
                  <c:v>0.11964120370370369</c:v>
                </c:pt>
                <c:pt idx="10185">
                  <c:v>0.11965277777777777</c:v>
                </c:pt>
                <c:pt idx="10186">
                  <c:v>0.11966435185185186</c:v>
                </c:pt>
                <c:pt idx="10187">
                  <c:v>0.11967592592592592</c:v>
                </c:pt>
                <c:pt idx="10188">
                  <c:v>0.1196875</c:v>
                </c:pt>
                <c:pt idx="10189">
                  <c:v>0.11969907407407408</c:v>
                </c:pt>
                <c:pt idx="10190">
                  <c:v>0.11971064814814815</c:v>
                </c:pt>
                <c:pt idx="10191">
                  <c:v>0.11972222222222222</c:v>
                </c:pt>
                <c:pt idx="10192">
                  <c:v>0.11973379629629628</c:v>
                </c:pt>
                <c:pt idx="10193">
                  <c:v>0.11974537037037036</c:v>
                </c:pt>
                <c:pt idx="10194">
                  <c:v>0.11975694444444444</c:v>
                </c:pt>
                <c:pt idx="10195">
                  <c:v>0.11976851851851851</c:v>
                </c:pt>
                <c:pt idx="10196">
                  <c:v>0.11978009259259259</c:v>
                </c:pt>
                <c:pt idx="10197">
                  <c:v>0.11979166666666667</c:v>
                </c:pt>
                <c:pt idx="10198">
                  <c:v>0.11980324074074074</c:v>
                </c:pt>
                <c:pt idx="10199">
                  <c:v>0.11981481481481482</c:v>
                </c:pt>
                <c:pt idx="10200">
                  <c:v>0.1198263888888889</c:v>
                </c:pt>
                <c:pt idx="10201">
                  <c:v>0.11983796296296297</c:v>
                </c:pt>
                <c:pt idx="10202">
                  <c:v>0.11984953703703705</c:v>
                </c:pt>
                <c:pt idx="10203">
                  <c:v>0.11986111111111113</c:v>
                </c:pt>
                <c:pt idx="10204">
                  <c:v>0.11987268518518518</c:v>
                </c:pt>
                <c:pt idx="10205">
                  <c:v>0.11988425925925926</c:v>
                </c:pt>
                <c:pt idx="10206">
                  <c:v>0.11989583333333333</c:v>
                </c:pt>
                <c:pt idx="10207">
                  <c:v>0.11990740740740741</c:v>
                </c:pt>
                <c:pt idx="10208">
                  <c:v>0.11991898148148149</c:v>
                </c:pt>
                <c:pt idx="10209">
                  <c:v>0.11993055555555555</c:v>
                </c:pt>
                <c:pt idx="10210">
                  <c:v>0.11994212962962963</c:v>
                </c:pt>
                <c:pt idx="10211">
                  <c:v>0.11995370370370372</c:v>
                </c:pt>
                <c:pt idx="10212">
                  <c:v>0.11996527777777777</c:v>
                </c:pt>
                <c:pt idx="10213">
                  <c:v>0.11997685185185185</c:v>
                </c:pt>
                <c:pt idx="10214">
                  <c:v>0.11998842592592592</c:v>
                </c:pt>
                <c:pt idx="10215">
                  <c:v>0.12</c:v>
                </c:pt>
                <c:pt idx="10216">
                  <c:v>0.12001157407407408</c:v>
                </c:pt>
                <c:pt idx="10217">
                  <c:v>0.12002314814814814</c:v>
                </c:pt>
                <c:pt idx="10218">
                  <c:v>0.12003472222222222</c:v>
                </c:pt>
                <c:pt idx="10219">
                  <c:v>0.1200462962962963</c:v>
                </c:pt>
                <c:pt idx="10220">
                  <c:v>0.12005787037037037</c:v>
                </c:pt>
                <c:pt idx="10221">
                  <c:v>0.12006944444444445</c:v>
                </c:pt>
                <c:pt idx="10222">
                  <c:v>0.12008101851851853</c:v>
                </c:pt>
                <c:pt idx="10223">
                  <c:v>0.12009259259259258</c:v>
                </c:pt>
                <c:pt idx="10224">
                  <c:v>0.12010416666666668</c:v>
                </c:pt>
                <c:pt idx="10225">
                  <c:v>0.12011574074074073</c:v>
                </c:pt>
                <c:pt idx="10226">
                  <c:v>0.12012731481481481</c:v>
                </c:pt>
                <c:pt idx="10227">
                  <c:v>0.12013888888888889</c:v>
                </c:pt>
                <c:pt idx="10228">
                  <c:v>0.12013888888888889</c:v>
                </c:pt>
                <c:pt idx="10229">
                  <c:v>0.12016203703703704</c:v>
                </c:pt>
                <c:pt idx="10230">
                  <c:v>0.12016203703703704</c:v>
                </c:pt>
                <c:pt idx="10231">
                  <c:v>0.12017361111111112</c:v>
                </c:pt>
                <c:pt idx="10232">
                  <c:v>0.12018518518518519</c:v>
                </c:pt>
                <c:pt idx="10233">
                  <c:v>0.12019675925925927</c:v>
                </c:pt>
                <c:pt idx="10234">
                  <c:v>0.12020833333333332</c:v>
                </c:pt>
                <c:pt idx="10235">
                  <c:v>0.1202199074074074</c:v>
                </c:pt>
                <c:pt idx="10236">
                  <c:v>0.12023148148148148</c:v>
                </c:pt>
                <c:pt idx="10237">
                  <c:v>0.12024305555555555</c:v>
                </c:pt>
                <c:pt idx="10238">
                  <c:v>0.12025462962962963</c:v>
                </c:pt>
                <c:pt idx="10239">
                  <c:v>0.12026620370370371</c:v>
                </c:pt>
                <c:pt idx="10240">
                  <c:v>0.12027777777777778</c:v>
                </c:pt>
                <c:pt idx="10241">
                  <c:v>0.12028935185185186</c:v>
                </c:pt>
                <c:pt idx="10242">
                  <c:v>0.12030092592592594</c:v>
                </c:pt>
                <c:pt idx="10243">
                  <c:v>0.1203125</c:v>
                </c:pt>
                <c:pt idx="10244">
                  <c:v>0.12032407407407408</c:v>
                </c:pt>
                <c:pt idx="10245">
                  <c:v>0.12033564814814814</c:v>
                </c:pt>
                <c:pt idx="10246">
                  <c:v>0.12034722222222222</c:v>
                </c:pt>
                <c:pt idx="10247">
                  <c:v>0.1203587962962963</c:v>
                </c:pt>
                <c:pt idx="10248">
                  <c:v>0.12037037037037036</c:v>
                </c:pt>
                <c:pt idx="10249">
                  <c:v>0.12038194444444444</c:v>
                </c:pt>
                <c:pt idx="10250">
                  <c:v>0.12039351851851852</c:v>
                </c:pt>
                <c:pt idx="10251">
                  <c:v>0.12040509259259259</c:v>
                </c:pt>
                <c:pt idx="10252">
                  <c:v>0.12041666666666667</c:v>
                </c:pt>
                <c:pt idx="10253">
                  <c:v>0.12042824074074072</c:v>
                </c:pt>
                <c:pt idx="10254">
                  <c:v>0.12043981481481481</c:v>
                </c:pt>
                <c:pt idx="10255">
                  <c:v>0.12045138888888889</c:v>
                </c:pt>
                <c:pt idx="10256">
                  <c:v>0.12046296296296295</c:v>
                </c:pt>
                <c:pt idx="10257">
                  <c:v>0.12047453703703703</c:v>
                </c:pt>
                <c:pt idx="10258">
                  <c:v>0.12048611111111111</c:v>
                </c:pt>
                <c:pt idx="10259">
                  <c:v>0.12049768518518518</c:v>
                </c:pt>
                <c:pt idx="10260">
                  <c:v>0.12050925925925926</c:v>
                </c:pt>
                <c:pt idx="10261">
                  <c:v>0.12052083333333334</c:v>
                </c:pt>
                <c:pt idx="10262">
                  <c:v>0.12053240740740741</c:v>
                </c:pt>
                <c:pt idx="10263">
                  <c:v>0.12054398148148149</c:v>
                </c:pt>
                <c:pt idx="10264">
                  <c:v>0.12055555555555557</c:v>
                </c:pt>
                <c:pt idx="10265">
                  <c:v>0.12056712962962964</c:v>
                </c:pt>
                <c:pt idx="10266">
                  <c:v>0.1205787037037037</c:v>
                </c:pt>
                <c:pt idx="10267">
                  <c:v>0.12059027777777777</c:v>
                </c:pt>
                <c:pt idx="10268">
                  <c:v>0.12060185185185185</c:v>
                </c:pt>
                <c:pt idx="10269">
                  <c:v>0.12061342592592593</c:v>
                </c:pt>
                <c:pt idx="10270">
                  <c:v>0.120625</c:v>
                </c:pt>
                <c:pt idx="10271">
                  <c:v>0.12063657407407408</c:v>
                </c:pt>
                <c:pt idx="10272">
                  <c:v>0.12064814814814816</c:v>
                </c:pt>
                <c:pt idx="10273">
                  <c:v>0.12065972222222222</c:v>
                </c:pt>
                <c:pt idx="10274">
                  <c:v>0.12067129629629629</c:v>
                </c:pt>
                <c:pt idx="10275">
                  <c:v>0.12068287037037036</c:v>
                </c:pt>
                <c:pt idx="10276">
                  <c:v>0.12069444444444444</c:v>
                </c:pt>
                <c:pt idx="10277">
                  <c:v>0.12070601851851852</c:v>
                </c:pt>
                <c:pt idx="10278">
                  <c:v>0.12071759259259258</c:v>
                </c:pt>
                <c:pt idx="10279">
                  <c:v>0.12072916666666667</c:v>
                </c:pt>
                <c:pt idx="10280">
                  <c:v>0.12074074074074075</c:v>
                </c:pt>
                <c:pt idx="10281">
                  <c:v>0.12075231481481481</c:v>
                </c:pt>
                <c:pt idx="10282">
                  <c:v>0.12076388888888889</c:v>
                </c:pt>
                <c:pt idx="10283">
                  <c:v>0.12077546296296297</c:v>
                </c:pt>
                <c:pt idx="10284">
                  <c:v>0.12078703703703704</c:v>
                </c:pt>
                <c:pt idx="10285">
                  <c:v>0.12079861111111112</c:v>
                </c:pt>
                <c:pt idx="10286">
                  <c:v>0.1208101851851852</c:v>
                </c:pt>
                <c:pt idx="10287">
                  <c:v>0.12082175925925925</c:v>
                </c:pt>
                <c:pt idx="10288">
                  <c:v>0.12083333333333333</c:v>
                </c:pt>
                <c:pt idx="10289">
                  <c:v>0.1208449074074074</c:v>
                </c:pt>
                <c:pt idx="10290">
                  <c:v>0.12085648148148148</c:v>
                </c:pt>
                <c:pt idx="10291">
                  <c:v>0.12086805555555556</c:v>
                </c:pt>
                <c:pt idx="10292">
                  <c:v>0.12087962962962963</c:v>
                </c:pt>
                <c:pt idx="10293">
                  <c:v>0.12089120370370371</c:v>
                </c:pt>
                <c:pt idx="10294">
                  <c:v>0.12090277777777779</c:v>
                </c:pt>
                <c:pt idx="10295">
                  <c:v>0.12091435185185184</c:v>
                </c:pt>
                <c:pt idx="10296">
                  <c:v>0.12092592592592592</c:v>
                </c:pt>
                <c:pt idx="10297">
                  <c:v>0.12093749999999999</c:v>
                </c:pt>
                <c:pt idx="10298">
                  <c:v>0.12094907407407407</c:v>
                </c:pt>
                <c:pt idx="10299">
                  <c:v>0.12096064814814815</c:v>
                </c:pt>
                <c:pt idx="10300">
                  <c:v>0.12097222222222222</c:v>
                </c:pt>
                <c:pt idx="10301">
                  <c:v>0.1209837962962963</c:v>
                </c:pt>
                <c:pt idx="10302">
                  <c:v>0.12099537037037038</c:v>
                </c:pt>
                <c:pt idx="10303">
                  <c:v>0.12100694444444444</c:v>
                </c:pt>
                <c:pt idx="10304">
                  <c:v>0.12101851851851853</c:v>
                </c:pt>
                <c:pt idx="10305">
                  <c:v>0.12103009259259261</c:v>
                </c:pt>
                <c:pt idx="10306">
                  <c:v>0.12104166666666666</c:v>
                </c:pt>
                <c:pt idx="10307">
                  <c:v>0.12105324074074075</c:v>
                </c:pt>
                <c:pt idx="10308">
                  <c:v>0.12106481481481481</c:v>
                </c:pt>
                <c:pt idx="10309">
                  <c:v>0.12107638888888889</c:v>
                </c:pt>
                <c:pt idx="10310">
                  <c:v>0.12108796296296297</c:v>
                </c:pt>
                <c:pt idx="10311">
                  <c:v>0.12109953703703703</c:v>
                </c:pt>
                <c:pt idx="10312">
                  <c:v>0.12111111111111111</c:v>
                </c:pt>
                <c:pt idx="10313">
                  <c:v>0.12112268518518519</c:v>
                </c:pt>
                <c:pt idx="10314">
                  <c:v>0.12113425925925925</c:v>
                </c:pt>
                <c:pt idx="10315">
                  <c:v>0.12114583333333334</c:v>
                </c:pt>
                <c:pt idx="10316">
                  <c:v>0.12115740740740739</c:v>
                </c:pt>
                <c:pt idx="10317">
                  <c:v>0.12116898148148147</c:v>
                </c:pt>
                <c:pt idx="10318">
                  <c:v>0.12118055555555556</c:v>
                </c:pt>
                <c:pt idx="10319">
                  <c:v>0.12119212962962962</c:v>
                </c:pt>
                <c:pt idx="10320">
                  <c:v>0.1212037037037037</c:v>
                </c:pt>
                <c:pt idx="10321">
                  <c:v>0.12121527777777778</c:v>
                </c:pt>
                <c:pt idx="10322">
                  <c:v>0.12122685185185185</c:v>
                </c:pt>
                <c:pt idx="10323">
                  <c:v>0.12123842592592593</c:v>
                </c:pt>
                <c:pt idx="10324">
                  <c:v>0.12125000000000001</c:v>
                </c:pt>
                <c:pt idx="10325">
                  <c:v>0.12126157407407408</c:v>
                </c:pt>
                <c:pt idx="10326">
                  <c:v>0.12127314814814816</c:v>
                </c:pt>
                <c:pt idx="10327">
                  <c:v>0.12128472222222221</c:v>
                </c:pt>
                <c:pt idx="10328">
                  <c:v>0.12129629629629629</c:v>
                </c:pt>
                <c:pt idx="10329">
                  <c:v>0.12130787037037037</c:v>
                </c:pt>
                <c:pt idx="10330">
                  <c:v>0.12131944444444444</c:v>
                </c:pt>
                <c:pt idx="10331">
                  <c:v>0.12133101851851852</c:v>
                </c:pt>
                <c:pt idx="10332">
                  <c:v>0.1213425925925926</c:v>
                </c:pt>
                <c:pt idx="10333">
                  <c:v>0.12135416666666667</c:v>
                </c:pt>
                <c:pt idx="10334">
                  <c:v>0.12136574074074075</c:v>
                </c:pt>
                <c:pt idx="10335">
                  <c:v>0.1213773148148148</c:v>
                </c:pt>
                <c:pt idx="10336">
                  <c:v>0.12138888888888888</c:v>
                </c:pt>
                <c:pt idx="10337">
                  <c:v>0.12140046296296296</c:v>
                </c:pt>
                <c:pt idx="10338">
                  <c:v>0.12141203703703703</c:v>
                </c:pt>
                <c:pt idx="10339">
                  <c:v>0.12142361111111111</c:v>
                </c:pt>
                <c:pt idx="10340">
                  <c:v>0.12143518518518519</c:v>
                </c:pt>
                <c:pt idx="10341">
                  <c:v>0.12144675925925925</c:v>
                </c:pt>
                <c:pt idx="10342">
                  <c:v>0.12145833333333333</c:v>
                </c:pt>
                <c:pt idx="10343">
                  <c:v>0.12146990740740742</c:v>
                </c:pt>
                <c:pt idx="10344">
                  <c:v>0.12148148148148148</c:v>
                </c:pt>
                <c:pt idx="10345">
                  <c:v>0.12149305555555556</c:v>
                </c:pt>
                <c:pt idx="10346">
                  <c:v>0.12150462962962964</c:v>
                </c:pt>
                <c:pt idx="10347">
                  <c:v>0.12151620370370371</c:v>
                </c:pt>
                <c:pt idx="10348">
                  <c:v>0.12152777777777778</c:v>
                </c:pt>
                <c:pt idx="10349">
                  <c:v>0.12153935185185184</c:v>
                </c:pt>
                <c:pt idx="10350">
                  <c:v>0.12155092592592592</c:v>
                </c:pt>
                <c:pt idx="10351">
                  <c:v>0.1215625</c:v>
                </c:pt>
                <c:pt idx="10352">
                  <c:v>0.12157407407407407</c:v>
                </c:pt>
                <c:pt idx="10353">
                  <c:v>0.12158564814814815</c:v>
                </c:pt>
                <c:pt idx="10354">
                  <c:v>0.12159722222222223</c:v>
                </c:pt>
                <c:pt idx="10355">
                  <c:v>0.1216087962962963</c:v>
                </c:pt>
                <c:pt idx="10356">
                  <c:v>0.12162037037037036</c:v>
                </c:pt>
                <c:pt idx="10357">
                  <c:v>0.12163194444444443</c:v>
                </c:pt>
                <c:pt idx="10358">
                  <c:v>0.12164351851851851</c:v>
                </c:pt>
                <c:pt idx="10359">
                  <c:v>0.12165509259259259</c:v>
                </c:pt>
                <c:pt idx="10360">
                  <c:v>0.12166666666666666</c:v>
                </c:pt>
                <c:pt idx="10361">
                  <c:v>0.12167824074074074</c:v>
                </c:pt>
                <c:pt idx="10362">
                  <c:v>0.12168981481481482</c:v>
                </c:pt>
                <c:pt idx="10363">
                  <c:v>0.12170138888888889</c:v>
                </c:pt>
                <c:pt idx="10364">
                  <c:v>0.12171296296296297</c:v>
                </c:pt>
                <c:pt idx="10365">
                  <c:v>0.12172453703703705</c:v>
                </c:pt>
                <c:pt idx="10366">
                  <c:v>0.12173611111111111</c:v>
                </c:pt>
                <c:pt idx="10367">
                  <c:v>0.12174768518518519</c:v>
                </c:pt>
                <c:pt idx="10368">
                  <c:v>0.12175925925925928</c:v>
                </c:pt>
                <c:pt idx="10369">
                  <c:v>0.12177083333333333</c:v>
                </c:pt>
                <c:pt idx="10370">
                  <c:v>0.12178240740740741</c:v>
                </c:pt>
                <c:pt idx="10371">
                  <c:v>0.12179398148148148</c:v>
                </c:pt>
                <c:pt idx="10372">
                  <c:v>0.12180555555555556</c:v>
                </c:pt>
                <c:pt idx="10373">
                  <c:v>0.12181712962962964</c:v>
                </c:pt>
                <c:pt idx="10374">
                  <c:v>0.1218287037037037</c:v>
                </c:pt>
                <c:pt idx="10375">
                  <c:v>0.12184027777777778</c:v>
                </c:pt>
                <c:pt idx="10376">
                  <c:v>0.12185185185185186</c:v>
                </c:pt>
                <c:pt idx="10377">
                  <c:v>0.12186342592592592</c:v>
                </c:pt>
                <c:pt idx="10378">
                  <c:v>0.121875</c:v>
                </c:pt>
                <c:pt idx="10379">
                  <c:v>0.12188657407407406</c:v>
                </c:pt>
                <c:pt idx="10380">
                  <c:v>0.12189814814814814</c:v>
                </c:pt>
                <c:pt idx="10381">
                  <c:v>0.12190972222222222</c:v>
                </c:pt>
                <c:pt idx="10382">
                  <c:v>0.12192129629629629</c:v>
                </c:pt>
                <c:pt idx="10383">
                  <c:v>0.12193287037037037</c:v>
                </c:pt>
                <c:pt idx="10384">
                  <c:v>0.12194444444444445</c:v>
                </c:pt>
                <c:pt idx="10385">
                  <c:v>0.12195601851851852</c:v>
                </c:pt>
                <c:pt idx="10386">
                  <c:v>0.1219675925925926</c:v>
                </c:pt>
                <c:pt idx="10387">
                  <c:v>0.12197916666666668</c:v>
                </c:pt>
                <c:pt idx="10388">
                  <c:v>0.12199074074074073</c:v>
                </c:pt>
                <c:pt idx="10389">
                  <c:v>0.12200231481481481</c:v>
                </c:pt>
                <c:pt idx="10390">
                  <c:v>0.12201388888888888</c:v>
                </c:pt>
                <c:pt idx="10391">
                  <c:v>0.12202546296296296</c:v>
                </c:pt>
                <c:pt idx="10392">
                  <c:v>0.12203703703703704</c:v>
                </c:pt>
                <c:pt idx="10393">
                  <c:v>0.12204861111111111</c:v>
                </c:pt>
                <c:pt idx="10394">
                  <c:v>0.12206018518518519</c:v>
                </c:pt>
                <c:pt idx="10395">
                  <c:v>0.12207175925925927</c:v>
                </c:pt>
                <c:pt idx="10396">
                  <c:v>0.12208333333333332</c:v>
                </c:pt>
                <c:pt idx="10397">
                  <c:v>0.12209490740740742</c:v>
                </c:pt>
                <c:pt idx="10398">
                  <c:v>0.12210648148148147</c:v>
                </c:pt>
                <c:pt idx="10399">
                  <c:v>0.12211805555555555</c:v>
                </c:pt>
                <c:pt idx="10400">
                  <c:v>0.12212962962962963</c:v>
                </c:pt>
                <c:pt idx="10401">
                  <c:v>0.1221412037037037</c:v>
                </c:pt>
                <c:pt idx="10402">
                  <c:v>0.12215277777777778</c:v>
                </c:pt>
                <c:pt idx="10403">
                  <c:v>0.12216435185185186</c:v>
                </c:pt>
                <c:pt idx="10404">
                  <c:v>0.12217592592592592</c:v>
                </c:pt>
                <c:pt idx="10405">
                  <c:v>0.1221875</c:v>
                </c:pt>
                <c:pt idx="10406">
                  <c:v>0.12219907407407408</c:v>
                </c:pt>
                <c:pt idx="10407">
                  <c:v>0.12221064814814815</c:v>
                </c:pt>
                <c:pt idx="10408">
                  <c:v>0.12222222222222223</c:v>
                </c:pt>
                <c:pt idx="10409">
                  <c:v>0.12223379629629628</c:v>
                </c:pt>
                <c:pt idx="10410">
                  <c:v>0.12224537037037037</c:v>
                </c:pt>
                <c:pt idx="10411">
                  <c:v>0.12225694444444445</c:v>
                </c:pt>
                <c:pt idx="10412">
                  <c:v>0.12226851851851851</c:v>
                </c:pt>
                <c:pt idx="10413">
                  <c:v>0.12228009259259259</c:v>
                </c:pt>
                <c:pt idx="10414">
                  <c:v>0.12229166666666667</c:v>
                </c:pt>
                <c:pt idx="10415">
                  <c:v>0.12230324074074074</c:v>
                </c:pt>
                <c:pt idx="10416">
                  <c:v>0.12231481481481482</c:v>
                </c:pt>
                <c:pt idx="10417">
                  <c:v>0.12232638888888887</c:v>
                </c:pt>
                <c:pt idx="10418">
                  <c:v>0.12233796296296295</c:v>
                </c:pt>
                <c:pt idx="10419">
                  <c:v>0.12234953703703703</c:v>
                </c:pt>
                <c:pt idx="10420">
                  <c:v>0.1223611111111111</c:v>
                </c:pt>
                <c:pt idx="10421">
                  <c:v>0.12237268518518518</c:v>
                </c:pt>
                <c:pt idx="10422">
                  <c:v>0.12238425925925926</c:v>
                </c:pt>
                <c:pt idx="10423">
                  <c:v>0.12239583333333333</c:v>
                </c:pt>
                <c:pt idx="10424">
                  <c:v>0.12240740740740741</c:v>
                </c:pt>
                <c:pt idx="10425">
                  <c:v>0.12241898148148149</c:v>
                </c:pt>
                <c:pt idx="10426">
                  <c:v>0.12243055555555556</c:v>
                </c:pt>
                <c:pt idx="10427">
                  <c:v>0.12244212962962964</c:v>
                </c:pt>
                <c:pt idx="10428">
                  <c:v>0.12245370370370372</c:v>
                </c:pt>
                <c:pt idx="10429">
                  <c:v>0.12246527777777778</c:v>
                </c:pt>
                <c:pt idx="10430">
                  <c:v>0.12247685185185185</c:v>
                </c:pt>
                <c:pt idx="10431">
                  <c:v>0.12248842592592592</c:v>
                </c:pt>
                <c:pt idx="10432">
                  <c:v>0.1225</c:v>
                </c:pt>
                <c:pt idx="10433">
                  <c:v>0.12251157407407408</c:v>
                </c:pt>
                <c:pt idx="10434">
                  <c:v>0.12252314814814814</c:v>
                </c:pt>
                <c:pt idx="10435">
                  <c:v>0.12253472222222223</c:v>
                </c:pt>
                <c:pt idx="10436">
                  <c:v>0.12254629629629631</c:v>
                </c:pt>
                <c:pt idx="10437">
                  <c:v>0.12255787037037037</c:v>
                </c:pt>
                <c:pt idx="10438">
                  <c:v>0.12256944444444444</c:v>
                </c:pt>
                <c:pt idx="10439">
                  <c:v>0.12258101851851851</c:v>
                </c:pt>
                <c:pt idx="10440">
                  <c:v>0.12259259259259259</c:v>
                </c:pt>
                <c:pt idx="10441">
                  <c:v>0.12260416666666667</c:v>
                </c:pt>
                <c:pt idx="10442">
                  <c:v>0.12261574074074073</c:v>
                </c:pt>
                <c:pt idx="10443">
                  <c:v>0.12262731481481481</c:v>
                </c:pt>
                <c:pt idx="10444">
                  <c:v>0.12263888888888889</c:v>
                </c:pt>
                <c:pt idx="10445">
                  <c:v>0.12265046296296296</c:v>
                </c:pt>
                <c:pt idx="10446">
                  <c:v>0.12266203703703704</c:v>
                </c:pt>
                <c:pt idx="10447">
                  <c:v>0.12267361111111112</c:v>
                </c:pt>
                <c:pt idx="10448">
                  <c:v>0.12268518518518519</c:v>
                </c:pt>
                <c:pt idx="10449">
                  <c:v>0.12269675925925926</c:v>
                </c:pt>
                <c:pt idx="10450">
                  <c:v>0.12270833333333335</c:v>
                </c:pt>
                <c:pt idx="10451">
                  <c:v>0.1227199074074074</c:v>
                </c:pt>
                <c:pt idx="10452">
                  <c:v>0.12273148148148148</c:v>
                </c:pt>
                <c:pt idx="10453">
                  <c:v>0.12274305555555555</c:v>
                </c:pt>
                <c:pt idx="10454">
                  <c:v>0.12275462962962963</c:v>
                </c:pt>
                <c:pt idx="10455">
                  <c:v>0.12276620370370371</c:v>
                </c:pt>
                <c:pt idx="10456">
                  <c:v>0.12277777777777778</c:v>
                </c:pt>
                <c:pt idx="10457">
                  <c:v>0.12278935185185186</c:v>
                </c:pt>
                <c:pt idx="10458">
                  <c:v>0.12280092592592594</c:v>
                </c:pt>
                <c:pt idx="10459">
                  <c:v>0.12281249999999999</c:v>
                </c:pt>
                <c:pt idx="10460">
                  <c:v>0.12282407407407407</c:v>
                </c:pt>
                <c:pt idx="10461">
                  <c:v>0.12283564814814814</c:v>
                </c:pt>
                <c:pt idx="10462">
                  <c:v>0.12284722222222222</c:v>
                </c:pt>
                <c:pt idx="10463">
                  <c:v>0.1228587962962963</c:v>
                </c:pt>
                <c:pt idx="10464">
                  <c:v>0.12287037037037037</c:v>
                </c:pt>
                <c:pt idx="10465">
                  <c:v>0.12288194444444445</c:v>
                </c:pt>
                <c:pt idx="10466">
                  <c:v>0.12289351851851853</c:v>
                </c:pt>
                <c:pt idx="10467">
                  <c:v>0.12290509259259259</c:v>
                </c:pt>
                <c:pt idx="10468">
                  <c:v>0.12291666666666667</c:v>
                </c:pt>
                <c:pt idx="10469">
                  <c:v>0.12292824074074075</c:v>
                </c:pt>
                <c:pt idx="10470">
                  <c:v>0.12293981481481481</c:v>
                </c:pt>
                <c:pt idx="10471">
                  <c:v>0.12295138888888889</c:v>
                </c:pt>
                <c:pt idx="10472">
                  <c:v>0.12296296296296295</c:v>
                </c:pt>
                <c:pt idx="10473">
                  <c:v>0.12297453703703703</c:v>
                </c:pt>
                <c:pt idx="10474">
                  <c:v>0.12298611111111112</c:v>
                </c:pt>
                <c:pt idx="10475">
                  <c:v>0.12299768518518518</c:v>
                </c:pt>
                <c:pt idx="10476">
                  <c:v>0.12300925925925926</c:v>
                </c:pt>
                <c:pt idx="10477">
                  <c:v>0.12302083333333334</c:v>
                </c:pt>
                <c:pt idx="10478">
                  <c:v>0.1230324074074074</c:v>
                </c:pt>
                <c:pt idx="10479">
                  <c:v>0.12304398148148148</c:v>
                </c:pt>
                <c:pt idx="10480">
                  <c:v>0.12305555555555554</c:v>
                </c:pt>
                <c:pt idx="10481">
                  <c:v>0.12306712962962962</c:v>
                </c:pt>
                <c:pt idx="10482">
                  <c:v>0.1230787037037037</c:v>
                </c:pt>
                <c:pt idx="10483">
                  <c:v>0.12309027777777777</c:v>
                </c:pt>
                <c:pt idx="10484">
                  <c:v>0.12310185185185185</c:v>
                </c:pt>
                <c:pt idx="10485">
                  <c:v>0.12311342592592593</c:v>
                </c:pt>
                <c:pt idx="10486">
                  <c:v>0.123125</c:v>
                </c:pt>
                <c:pt idx="10487">
                  <c:v>0.12313657407407408</c:v>
                </c:pt>
                <c:pt idx="10488">
                  <c:v>0.12314814814814816</c:v>
                </c:pt>
                <c:pt idx="10489">
                  <c:v>0.12315972222222223</c:v>
                </c:pt>
                <c:pt idx="10490">
                  <c:v>0.12317129629629631</c:v>
                </c:pt>
                <c:pt idx="10491">
                  <c:v>0.12318287037037036</c:v>
                </c:pt>
                <c:pt idx="10492">
                  <c:v>0.12319444444444444</c:v>
                </c:pt>
                <c:pt idx="10493">
                  <c:v>0.12320601851851852</c:v>
                </c:pt>
                <c:pt idx="10494">
                  <c:v>0.12321759259259259</c:v>
                </c:pt>
                <c:pt idx="10495">
                  <c:v>0.12322916666666667</c:v>
                </c:pt>
                <c:pt idx="10496">
                  <c:v>0.12324074074074075</c:v>
                </c:pt>
                <c:pt idx="10497">
                  <c:v>0.12325231481481481</c:v>
                </c:pt>
                <c:pt idx="10498">
                  <c:v>0.1232638888888889</c:v>
                </c:pt>
                <c:pt idx="10499">
                  <c:v>0.12327546296296295</c:v>
                </c:pt>
                <c:pt idx="10500">
                  <c:v>0.12328703703703703</c:v>
                </c:pt>
                <c:pt idx="10501">
                  <c:v>0.12329861111111111</c:v>
                </c:pt>
                <c:pt idx="10502">
                  <c:v>0.12331018518518518</c:v>
                </c:pt>
                <c:pt idx="10503">
                  <c:v>0.12332175925925926</c:v>
                </c:pt>
                <c:pt idx="10504">
                  <c:v>0.12333333333333334</c:v>
                </c:pt>
                <c:pt idx="10505">
                  <c:v>0.1233449074074074</c:v>
                </c:pt>
                <c:pt idx="10506">
                  <c:v>0.12335648148148148</c:v>
                </c:pt>
                <c:pt idx="10507">
                  <c:v>0.12336805555555556</c:v>
                </c:pt>
                <c:pt idx="10508">
                  <c:v>0.12337962962962963</c:v>
                </c:pt>
                <c:pt idx="10509">
                  <c:v>0.12339120370370371</c:v>
                </c:pt>
                <c:pt idx="10510">
                  <c:v>0.12340277777777779</c:v>
                </c:pt>
                <c:pt idx="10511">
                  <c:v>0.12341435185185186</c:v>
                </c:pt>
                <c:pt idx="10512">
                  <c:v>0.12342592592592593</c:v>
                </c:pt>
                <c:pt idx="10513">
                  <c:v>0.12343749999999999</c:v>
                </c:pt>
                <c:pt idx="10514">
                  <c:v>0.12344907407407407</c:v>
                </c:pt>
                <c:pt idx="10515">
                  <c:v>0.12346064814814815</c:v>
                </c:pt>
                <c:pt idx="10516">
                  <c:v>0.12347222222222222</c:v>
                </c:pt>
                <c:pt idx="10517">
                  <c:v>0.1234837962962963</c:v>
                </c:pt>
                <c:pt idx="10518">
                  <c:v>0.12349537037037038</c:v>
                </c:pt>
                <c:pt idx="10519">
                  <c:v>0.12350694444444445</c:v>
                </c:pt>
                <c:pt idx="10520">
                  <c:v>0.12351851851851851</c:v>
                </c:pt>
                <c:pt idx="10521">
                  <c:v>0.12353009259259258</c:v>
                </c:pt>
                <c:pt idx="10522">
                  <c:v>0.12354166666666666</c:v>
                </c:pt>
                <c:pt idx="10523">
                  <c:v>0.12355324074074074</c:v>
                </c:pt>
                <c:pt idx="10524">
                  <c:v>0.12356481481481481</c:v>
                </c:pt>
                <c:pt idx="10525">
                  <c:v>0.12357638888888889</c:v>
                </c:pt>
                <c:pt idx="10526">
                  <c:v>0.12358796296296297</c:v>
                </c:pt>
                <c:pt idx="10527">
                  <c:v>0.12359953703703704</c:v>
                </c:pt>
                <c:pt idx="10528">
                  <c:v>0.12361111111111112</c:v>
                </c:pt>
                <c:pt idx="10529">
                  <c:v>0.1236226851851852</c:v>
                </c:pt>
                <c:pt idx="10530">
                  <c:v>0.12363425925925926</c:v>
                </c:pt>
                <c:pt idx="10531">
                  <c:v>0.12364583333333333</c:v>
                </c:pt>
                <c:pt idx="10532">
                  <c:v>0.12365740740740742</c:v>
                </c:pt>
                <c:pt idx="10533">
                  <c:v>0.12366898148148148</c:v>
                </c:pt>
                <c:pt idx="10534">
                  <c:v>0.12368055555555556</c:v>
                </c:pt>
                <c:pt idx="10535">
                  <c:v>0.12369212962962962</c:v>
                </c:pt>
                <c:pt idx="10536">
                  <c:v>0.1237037037037037</c:v>
                </c:pt>
                <c:pt idx="10537">
                  <c:v>0.12371527777777779</c:v>
                </c:pt>
                <c:pt idx="10538">
                  <c:v>0.12372685185185185</c:v>
                </c:pt>
                <c:pt idx="10539">
                  <c:v>0.12373842592592592</c:v>
                </c:pt>
                <c:pt idx="10540">
                  <c:v>0.12375000000000001</c:v>
                </c:pt>
                <c:pt idx="10541">
                  <c:v>0.12376157407407407</c:v>
                </c:pt>
                <c:pt idx="10542">
                  <c:v>0.12377314814814815</c:v>
                </c:pt>
                <c:pt idx="10543">
                  <c:v>0.12378472222222221</c:v>
                </c:pt>
                <c:pt idx="10544">
                  <c:v>0.12379629629629629</c:v>
                </c:pt>
                <c:pt idx="10545">
                  <c:v>0.12380787037037037</c:v>
                </c:pt>
                <c:pt idx="10546">
                  <c:v>0.12381944444444444</c:v>
                </c:pt>
                <c:pt idx="10547">
                  <c:v>0.12383101851851852</c:v>
                </c:pt>
                <c:pt idx="10548">
                  <c:v>0.1238425925925926</c:v>
                </c:pt>
                <c:pt idx="10549">
                  <c:v>0.12385416666666667</c:v>
                </c:pt>
                <c:pt idx="10550">
                  <c:v>0.12386574074074075</c:v>
                </c:pt>
                <c:pt idx="10551">
                  <c:v>0.12387731481481483</c:v>
                </c:pt>
                <c:pt idx="10552">
                  <c:v>0.12388888888888888</c:v>
                </c:pt>
                <c:pt idx="10553">
                  <c:v>0.12390046296296296</c:v>
                </c:pt>
                <c:pt idx="10554">
                  <c:v>0.12391203703703703</c:v>
                </c:pt>
                <c:pt idx="10555">
                  <c:v>0.12392361111111111</c:v>
                </c:pt>
                <c:pt idx="10556">
                  <c:v>0.12393518518518519</c:v>
                </c:pt>
                <c:pt idx="10557">
                  <c:v>0.12394675925925926</c:v>
                </c:pt>
                <c:pt idx="10558">
                  <c:v>0.12395833333333334</c:v>
                </c:pt>
                <c:pt idx="10559">
                  <c:v>0.12396990740740742</c:v>
                </c:pt>
                <c:pt idx="10560">
                  <c:v>0.12398148148148147</c:v>
                </c:pt>
                <c:pt idx="10561">
                  <c:v>0.12399305555555555</c:v>
                </c:pt>
                <c:pt idx="10562">
                  <c:v>0.12400462962962962</c:v>
                </c:pt>
                <c:pt idx="10563">
                  <c:v>0.1240162037037037</c:v>
                </c:pt>
                <c:pt idx="10564">
                  <c:v>0.12402777777777778</c:v>
                </c:pt>
                <c:pt idx="10565">
                  <c:v>0.12403935185185185</c:v>
                </c:pt>
                <c:pt idx="10566">
                  <c:v>0.12405092592592593</c:v>
                </c:pt>
                <c:pt idx="10567">
                  <c:v>0.12406250000000001</c:v>
                </c:pt>
                <c:pt idx="10568">
                  <c:v>0.12407407407407407</c:v>
                </c:pt>
                <c:pt idx="10569">
                  <c:v>0.12408564814814815</c:v>
                </c:pt>
                <c:pt idx="10570">
                  <c:v>0.12409722222222223</c:v>
                </c:pt>
                <c:pt idx="10571">
                  <c:v>0.1241087962962963</c:v>
                </c:pt>
                <c:pt idx="10572">
                  <c:v>0.12412037037037038</c:v>
                </c:pt>
                <c:pt idx="10573">
                  <c:v>0.12413194444444443</c:v>
                </c:pt>
                <c:pt idx="10574">
                  <c:v>0.12414351851851851</c:v>
                </c:pt>
                <c:pt idx="10575">
                  <c:v>0.12415509259259259</c:v>
                </c:pt>
                <c:pt idx="10576">
                  <c:v>0.12416666666666666</c:v>
                </c:pt>
                <c:pt idx="10577">
                  <c:v>0.12417824074074074</c:v>
                </c:pt>
                <c:pt idx="10578">
                  <c:v>0.12418981481481482</c:v>
                </c:pt>
                <c:pt idx="10579">
                  <c:v>0.12420138888888889</c:v>
                </c:pt>
                <c:pt idx="10580">
                  <c:v>0.12421296296296297</c:v>
                </c:pt>
                <c:pt idx="10581">
                  <c:v>0.12422453703703702</c:v>
                </c:pt>
                <c:pt idx="10582">
                  <c:v>0.1242361111111111</c:v>
                </c:pt>
                <c:pt idx="10583">
                  <c:v>0.12424768518518518</c:v>
                </c:pt>
                <c:pt idx="10584">
                  <c:v>0.12425925925925925</c:v>
                </c:pt>
                <c:pt idx="10585">
                  <c:v>0.12427083333333333</c:v>
                </c:pt>
                <c:pt idx="10586">
                  <c:v>0.12428240740740741</c:v>
                </c:pt>
                <c:pt idx="10587">
                  <c:v>0.12429398148148148</c:v>
                </c:pt>
                <c:pt idx="10588">
                  <c:v>0.12430555555555556</c:v>
                </c:pt>
                <c:pt idx="10589">
                  <c:v>0.12431712962962964</c:v>
                </c:pt>
                <c:pt idx="10590">
                  <c:v>0.12432870370370371</c:v>
                </c:pt>
                <c:pt idx="10591">
                  <c:v>0.12434027777777779</c:v>
                </c:pt>
                <c:pt idx="10592">
                  <c:v>0.12435185185185187</c:v>
                </c:pt>
                <c:pt idx="10593">
                  <c:v>0.12436342592592593</c:v>
                </c:pt>
                <c:pt idx="10594">
                  <c:v>0.124375</c:v>
                </c:pt>
                <c:pt idx="10595">
                  <c:v>0.12438657407407407</c:v>
                </c:pt>
                <c:pt idx="10596">
                  <c:v>0.12439814814814815</c:v>
                </c:pt>
                <c:pt idx="10597">
                  <c:v>0.12440972222222223</c:v>
                </c:pt>
                <c:pt idx="10598">
                  <c:v>0.12442129629629629</c:v>
                </c:pt>
                <c:pt idx="10599">
                  <c:v>0.12443287037037037</c:v>
                </c:pt>
                <c:pt idx="10600">
                  <c:v>0.12444444444444445</c:v>
                </c:pt>
                <c:pt idx="10601">
                  <c:v>0.12445601851851852</c:v>
                </c:pt>
                <c:pt idx="10602">
                  <c:v>0.12446759259259259</c:v>
                </c:pt>
                <c:pt idx="10603">
                  <c:v>0.12447916666666665</c:v>
                </c:pt>
                <c:pt idx="10604">
                  <c:v>0.12449074074074074</c:v>
                </c:pt>
                <c:pt idx="10605">
                  <c:v>0.12450231481481482</c:v>
                </c:pt>
                <c:pt idx="10606">
                  <c:v>0.12451388888888888</c:v>
                </c:pt>
                <c:pt idx="10607">
                  <c:v>0.12452546296296296</c:v>
                </c:pt>
                <c:pt idx="10608">
                  <c:v>0.12453703703703704</c:v>
                </c:pt>
                <c:pt idx="10609">
                  <c:v>0.12454861111111111</c:v>
                </c:pt>
                <c:pt idx="10610">
                  <c:v>0.12456018518518519</c:v>
                </c:pt>
                <c:pt idx="10611">
                  <c:v>0.12457175925925927</c:v>
                </c:pt>
                <c:pt idx="10612">
                  <c:v>0.12458333333333334</c:v>
                </c:pt>
                <c:pt idx="10613">
                  <c:v>0.1245949074074074</c:v>
                </c:pt>
                <c:pt idx="10614">
                  <c:v>0.12460648148148147</c:v>
                </c:pt>
                <c:pt idx="10615">
                  <c:v>0.12461805555555555</c:v>
                </c:pt>
                <c:pt idx="10616">
                  <c:v>0.12462962962962963</c:v>
                </c:pt>
                <c:pt idx="10617">
                  <c:v>0.1246412037037037</c:v>
                </c:pt>
                <c:pt idx="10618">
                  <c:v>0.12465277777777778</c:v>
                </c:pt>
                <c:pt idx="10619">
                  <c:v>0.12466435185185186</c:v>
                </c:pt>
                <c:pt idx="10620">
                  <c:v>0.12467592592592593</c:v>
                </c:pt>
                <c:pt idx="10621">
                  <c:v>0.12468749999999999</c:v>
                </c:pt>
                <c:pt idx="10622">
                  <c:v>0.12469907407407409</c:v>
                </c:pt>
                <c:pt idx="10623">
                  <c:v>0.12471064814814814</c:v>
                </c:pt>
                <c:pt idx="10624">
                  <c:v>0.12472222222222222</c:v>
                </c:pt>
                <c:pt idx="10625">
                  <c:v>0.12473379629629629</c:v>
                </c:pt>
                <c:pt idx="10626">
                  <c:v>0.12474537037037037</c:v>
                </c:pt>
                <c:pt idx="10627">
                  <c:v>0.12475694444444445</c:v>
                </c:pt>
                <c:pt idx="10628">
                  <c:v>0.12476851851851851</c:v>
                </c:pt>
                <c:pt idx="10629">
                  <c:v>0.1247800925925926</c:v>
                </c:pt>
                <c:pt idx="10630">
                  <c:v>0.12479166666666668</c:v>
                </c:pt>
                <c:pt idx="10631">
                  <c:v>0.12480324074074074</c:v>
                </c:pt>
                <c:pt idx="10632">
                  <c:v>0.12481481481481482</c:v>
                </c:pt>
                <c:pt idx="10633">
                  <c:v>0.1248263888888889</c:v>
                </c:pt>
                <c:pt idx="10634">
                  <c:v>0.12483796296296296</c:v>
                </c:pt>
                <c:pt idx="10635">
                  <c:v>0.12484953703703704</c:v>
                </c:pt>
                <c:pt idx="10636">
                  <c:v>0.1248611111111111</c:v>
                </c:pt>
                <c:pt idx="10637">
                  <c:v>0.12487268518518518</c:v>
                </c:pt>
                <c:pt idx="10638">
                  <c:v>0.12488425925925926</c:v>
                </c:pt>
                <c:pt idx="10639">
                  <c:v>0.12489583333333333</c:v>
                </c:pt>
                <c:pt idx="10640">
                  <c:v>0.12490740740740741</c:v>
                </c:pt>
                <c:pt idx="10641">
                  <c:v>0.12491898148148149</c:v>
                </c:pt>
                <c:pt idx="10642">
                  <c:v>0.12493055555555554</c:v>
                </c:pt>
                <c:pt idx="10643">
                  <c:v>0.12494212962962963</c:v>
                </c:pt>
                <c:pt idx="10644">
                  <c:v>0.12495370370370369</c:v>
                </c:pt>
                <c:pt idx="10645">
                  <c:v>0.12496527777777777</c:v>
                </c:pt>
                <c:pt idx="10646">
                  <c:v>0.12497685185185185</c:v>
                </c:pt>
                <c:pt idx="10647">
                  <c:v>0.12498842592592592</c:v>
                </c:pt>
                <c:pt idx="10648">
                  <c:v>0.125</c:v>
                </c:pt>
                <c:pt idx="10649">
                  <c:v>0.12501157407407407</c:v>
                </c:pt>
                <c:pt idx="10650">
                  <c:v>0.12502314814814816</c:v>
                </c:pt>
                <c:pt idx="10651">
                  <c:v>0.12503472222222223</c:v>
                </c:pt>
                <c:pt idx="10652">
                  <c:v>0.12504629629629629</c:v>
                </c:pt>
                <c:pt idx="10653">
                  <c:v>0.12505787037037039</c:v>
                </c:pt>
                <c:pt idx="10654">
                  <c:v>0.12506944444444443</c:v>
                </c:pt>
                <c:pt idx="10655">
                  <c:v>0.12508101851851852</c:v>
                </c:pt>
                <c:pt idx="10656">
                  <c:v>0.12509259259259259</c:v>
                </c:pt>
                <c:pt idx="10657">
                  <c:v>0.12510416666666666</c:v>
                </c:pt>
                <c:pt idx="10658">
                  <c:v>0.12511574074074075</c:v>
                </c:pt>
                <c:pt idx="10659">
                  <c:v>0.12512731481481482</c:v>
                </c:pt>
                <c:pt idx="10660">
                  <c:v>0.12513888888888888</c:v>
                </c:pt>
                <c:pt idx="10661">
                  <c:v>0.12515046296296298</c:v>
                </c:pt>
                <c:pt idx="10662">
                  <c:v>0.12516203703703704</c:v>
                </c:pt>
                <c:pt idx="10663">
                  <c:v>0.12517361111111111</c:v>
                </c:pt>
                <c:pt idx="10664">
                  <c:v>0.12518518518518518</c:v>
                </c:pt>
                <c:pt idx="10665">
                  <c:v>0.12519675925925924</c:v>
                </c:pt>
                <c:pt idx="10666">
                  <c:v>0.12520833333333334</c:v>
                </c:pt>
                <c:pt idx="10667">
                  <c:v>0.1252199074074074</c:v>
                </c:pt>
                <c:pt idx="10668">
                  <c:v>0.12523148148148147</c:v>
                </c:pt>
                <c:pt idx="10669">
                  <c:v>0.12524305555555557</c:v>
                </c:pt>
                <c:pt idx="10670">
                  <c:v>0.12524305555555557</c:v>
                </c:pt>
                <c:pt idx="10671">
                  <c:v>0.1252662037037037</c:v>
                </c:pt>
                <c:pt idx="10672">
                  <c:v>0.1252662037037037</c:v>
                </c:pt>
                <c:pt idx="10673">
                  <c:v>0.12527777777777779</c:v>
                </c:pt>
                <c:pt idx="10674">
                  <c:v>0.12528935185185186</c:v>
                </c:pt>
                <c:pt idx="10675">
                  <c:v>0.12530092592592593</c:v>
                </c:pt>
                <c:pt idx="10676">
                  <c:v>0.12531249999999999</c:v>
                </c:pt>
                <c:pt idx="10677">
                  <c:v>0.12532407407407406</c:v>
                </c:pt>
                <c:pt idx="10678">
                  <c:v>0.12533564814814815</c:v>
                </c:pt>
                <c:pt idx="10679">
                  <c:v>0.12534722222222222</c:v>
                </c:pt>
                <c:pt idx="10680">
                  <c:v>0.12535879629629629</c:v>
                </c:pt>
                <c:pt idx="10681">
                  <c:v>0.12537037037037038</c:v>
                </c:pt>
                <c:pt idx="10682">
                  <c:v>0.12538194444444445</c:v>
                </c:pt>
                <c:pt idx="10683">
                  <c:v>0.12539351851851852</c:v>
                </c:pt>
                <c:pt idx="10684">
                  <c:v>0.12540509259259261</c:v>
                </c:pt>
                <c:pt idx="10685">
                  <c:v>0.12541666666666665</c:v>
                </c:pt>
                <c:pt idx="10686">
                  <c:v>0.12542824074074074</c:v>
                </c:pt>
                <c:pt idx="10687">
                  <c:v>0.12543981481481481</c:v>
                </c:pt>
                <c:pt idx="10688">
                  <c:v>0.12545138888888888</c:v>
                </c:pt>
                <c:pt idx="10689">
                  <c:v>0.12546296296296297</c:v>
                </c:pt>
                <c:pt idx="10690">
                  <c:v>0.12547453703703704</c:v>
                </c:pt>
                <c:pt idx="10691">
                  <c:v>0.1254861111111111</c:v>
                </c:pt>
                <c:pt idx="10692">
                  <c:v>0.1254976851851852</c:v>
                </c:pt>
                <c:pt idx="10693">
                  <c:v>0.12550925925925926</c:v>
                </c:pt>
                <c:pt idx="10694">
                  <c:v>0.12552083333333333</c:v>
                </c:pt>
                <c:pt idx="10695">
                  <c:v>0.12553240740740743</c:v>
                </c:pt>
                <c:pt idx="10696">
                  <c:v>0.12554398148148146</c:v>
                </c:pt>
                <c:pt idx="10697">
                  <c:v>0.12555555555555556</c:v>
                </c:pt>
                <c:pt idx="10698">
                  <c:v>0.12556712962962963</c:v>
                </c:pt>
                <c:pt idx="10699">
                  <c:v>0.12557870370370369</c:v>
                </c:pt>
                <c:pt idx="10700">
                  <c:v>0.12559027777777779</c:v>
                </c:pt>
                <c:pt idx="10701">
                  <c:v>0.12560185185185185</c:v>
                </c:pt>
                <c:pt idx="10702">
                  <c:v>0.12561342592592592</c:v>
                </c:pt>
                <c:pt idx="10703">
                  <c:v>0.12562500000000001</c:v>
                </c:pt>
                <c:pt idx="10704">
                  <c:v>0.12563657407407408</c:v>
                </c:pt>
                <c:pt idx="10705">
                  <c:v>0.12564814814814815</c:v>
                </c:pt>
                <c:pt idx="10706">
                  <c:v>0.12565972222222221</c:v>
                </c:pt>
                <c:pt idx="10707">
                  <c:v>0.12567129629629628</c:v>
                </c:pt>
                <c:pt idx="10708">
                  <c:v>0.12568287037037038</c:v>
                </c:pt>
                <c:pt idx="10709">
                  <c:v>0.12569444444444444</c:v>
                </c:pt>
                <c:pt idx="10710">
                  <c:v>0.12570601851851851</c:v>
                </c:pt>
                <c:pt idx="10711">
                  <c:v>0.1257175925925926</c:v>
                </c:pt>
                <c:pt idx="10712">
                  <c:v>0.12572916666666667</c:v>
                </c:pt>
                <c:pt idx="10713">
                  <c:v>0.12574074074074074</c:v>
                </c:pt>
                <c:pt idx="10714">
                  <c:v>0.12575231481481483</c:v>
                </c:pt>
                <c:pt idx="10715">
                  <c:v>0.1257638888888889</c:v>
                </c:pt>
                <c:pt idx="10716">
                  <c:v>0.12577546296296296</c:v>
                </c:pt>
                <c:pt idx="10717">
                  <c:v>0.12578703703703703</c:v>
                </c:pt>
                <c:pt idx="10718">
                  <c:v>0.1257986111111111</c:v>
                </c:pt>
                <c:pt idx="10719">
                  <c:v>0.12581018518518519</c:v>
                </c:pt>
                <c:pt idx="10720">
                  <c:v>0.12582175925925926</c:v>
                </c:pt>
                <c:pt idx="10721">
                  <c:v>0.12583333333333332</c:v>
                </c:pt>
                <c:pt idx="10722">
                  <c:v>0.12584490740740742</c:v>
                </c:pt>
                <c:pt idx="10723">
                  <c:v>0.12585648148148149</c:v>
                </c:pt>
                <c:pt idx="10724">
                  <c:v>0.12586805555555555</c:v>
                </c:pt>
                <c:pt idx="10725">
                  <c:v>0.12587962962962965</c:v>
                </c:pt>
                <c:pt idx="10726">
                  <c:v>0.12589120370370369</c:v>
                </c:pt>
                <c:pt idx="10727">
                  <c:v>0.12590277777777778</c:v>
                </c:pt>
                <c:pt idx="10728">
                  <c:v>0.12591435185185185</c:v>
                </c:pt>
                <c:pt idx="10729">
                  <c:v>0.12592592592592591</c:v>
                </c:pt>
                <c:pt idx="10730">
                  <c:v>0.12593750000000001</c:v>
                </c:pt>
                <c:pt idx="10731">
                  <c:v>0.12594907407407407</c:v>
                </c:pt>
                <c:pt idx="10732">
                  <c:v>0.12596064814814814</c:v>
                </c:pt>
                <c:pt idx="10733">
                  <c:v>0.12597222222222224</c:v>
                </c:pt>
                <c:pt idx="10734">
                  <c:v>0.1259837962962963</c:v>
                </c:pt>
                <c:pt idx="10735">
                  <c:v>0.12599537037037037</c:v>
                </c:pt>
                <c:pt idx="10736">
                  <c:v>0.12600694444444444</c:v>
                </c:pt>
                <c:pt idx="10737">
                  <c:v>0.1260185185185185</c:v>
                </c:pt>
                <c:pt idx="10738">
                  <c:v>0.1260300925925926</c:v>
                </c:pt>
                <c:pt idx="10739">
                  <c:v>0.12604166666666666</c:v>
                </c:pt>
                <c:pt idx="10740">
                  <c:v>0.12605324074074073</c:v>
                </c:pt>
                <c:pt idx="10741">
                  <c:v>0.12606481481481482</c:v>
                </c:pt>
                <c:pt idx="10742">
                  <c:v>0.12607638888888889</c:v>
                </c:pt>
                <c:pt idx="10743">
                  <c:v>0.12608796296296296</c:v>
                </c:pt>
                <c:pt idx="10744">
                  <c:v>0.12609953703703705</c:v>
                </c:pt>
                <c:pt idx="10745">
                  <c:v>0.12611111111111112</c:v>
                </c:pt>
                <c:pt idx="10746">
                  <c:v>0.12612268518518518</c:v>
                </c:pt>
                <c:pt idx="10747">
                  <c:v>0.12613425925925925</c:v>
                </c:pt>
                <c:pt idx="10748">
                  <c:v>0.12614583333333332</c:v>
                </c:pt>
                <c:pt idx="10749">
                  <c:v>0.12615740740740741</c:v>
                </c:pt>
                <c:pt idx="10750">
                  <c:v>0.12616898148148148</c:v>
                </c:pt>
                <c:pt idx="10751">
                  <c:v>0.12618055555555555</c:v>
                </c:pt>
                <c:pt idx="10752">
                  <c:v>0.12619212962962964</c:v>
                </c:pt>
                <c:pt idx="10753">
                  <c:v>0.12620370370370371</c:v>
                </c:pt>
                <c:pt idx="10754">
                  <c:v>0.12621527777777777</c:v>
                </c:pt>
                <c:pt idx="10755">
                  <c:v>0.12622685185185187</c:v>
                </c:pt>
                <c:pt idx="10756">
                  <c:v>0.12623842592592593</c:v>
                </c:pt>
                <c:pt idx="10757">
                  <c:v>0.12625</c:v>
                </c:pt>
                <c:pt idx="10758">
                  <c:v>0.12626157407407407</c:v>
                </c:pt>
                <c:pt idx="10759">
                  <c:v>0.12627314814814813</c:v>
                </c:pt>
                <c:pt idx="10760">
                  <c:v>0.12628472222222223</c:v>
                </c:pt>
                <c:pt idx="10761">
                  <c:v>0.1262962962962963</c:v>
                </c:pt>
                <c:pt idx="10762">
                  <c:v>0.12630787037037036</c:v>
                </c:pt>
                <c:pt idx="10763">
                  <c:v>0.12631944444444446</c:v>
                </c:pt>
                <c:pt idx="10764">
                  <c:v>0.12633101851851852</c:v>
                </c:pt>
                <c:pt idx="10765">
                  <c:v>0.12634259259259259</c:v>
                </c:pt>
                <c:pt idx="10766">
                  <c:v>0.12635416666666668</c:v>
                </c:pt>
                <c:pt idx="10767">
                  <c:v>0.12636574074074072</c:v>
                </c:pt>
                <c:pt idx="10768">
                  <c:v>0.12637731481481482</c:v>
                </c:pt>
                <c:pt idx="10769">
                  <c:v>0.12638888888888888</c:v>
                </c:pt>
                <c:pt idx="10770">
                  <c:v>0.12640046296296295</c:v>
                </c:pt>
                <c:pt idx="10771">
                  <c:v>0.12641203703703704</c:v>
                </c:pt>
                <c:pt idx="10772">
                  <c:v>0.12642361111111111</c:v>
                </c:pt>
                <c:pt idx="10773">
                  <c:v>0.12643518518518518</c:v>
                </c:pt>
                <c:pt idx="10774">
                  <c:v>0.12644675925925927</c:v>
                </c:pt>
                <c:pt idx="10775">
                  <c:v>0.12645833333333334</c:v>
                </c:pt>
                <c:pt idx="10776">
                  <c:v>0.12646990740740741</c:v>
                </c:pt>
                <c:pt idx="10777">
                  <c:v>0.12648148148148147</c:v>
                </c:pt>
                <c:pt idx="10778">
                  <c:v>0.12649305555555554</c:v>
                </c:pt>
                <c:pt idx="10779">
                  <c:v>0.12650462962962963</c:v>
                </c:pt>
                <c:pt idx="10780">
                  <c:v>0.1265162037037037</c:v>
                </c:pt>
                <c:pt idx="10781">
                  <c:v>0.12652777777777777</c:v>
                </c:pt>
                <c:pt idx="10782">
                  <c:v>0.12653935185185186</c:v>
                </c:pt>
                <c:pt idx="10783">
                  <c:v>0.12655092592592593</c:v>
                </c:pt>
                <c:pt idx="10784">
                  <c:v>0.12656249999999999</c:v>
                </c:pt>
                <c:pt idx="10785">
                  <c:v>0.12657407407407409</c:v>
                </c:pt>
                <c:pt idx="10786">
                  <c:v>0.12658564814814816</c:v>
                </c:pt>
                <c:pt idx="10787">
                  <c:v>0.12659722222222222</c:v>
                </c:pt>
                <c:pt idx="10788">
                  <c:v>0.12660879629629629</c:v>
                </c:pt>
                <c:pt idx="10789">
                  <c:v>0.12662037037037036</c:v>
                </c:pt>
                <c:pt idx="10790">
                  <c:v>0.12663194444444445</c:v>
                </c:pt>
                <c:pt idx="10791">
                  <c:v>0.12664351851851852</c:v>
                </c:pt>
                <c:pt idx="10792">
                  <c:v>0.12665509259259258</c:v>
                </c:pt>
                <c:pt idx="10793">
                  <c:v>0.12666666666666668</c:v>
                </c:pt>
                <c:pt idx="10794">
                  <c:v>0.12667824074074074</c:v>
                </c:pt>
                <c:pt idx="10795">
                  <c:v>0.12668981481481481</c:v>
                </c:pt>
                <c:pt idx="10796">
                  <c:v>0.12670138888888891</c:v>
                </c:pt>
                <c:pt idx="10797">
                  <c:v>0.12671296296296297</c:v>
                </c:pt>
                <c:pt idx="10798">
                  <c:v>0.12672453703703704</c:v>
                </c:pt>
                <c:pt idx="10799">
                  <c:v>0.1267361111111111</c:v>
                </c:pt>
                <c:pt idx="10800">
                  <c:v>0.12674768518518517</c:v>
                </c:pt>
                <c:pt idx="10801">
                  <c:v>0.12675925925925927</c:v>
                </c:pt>
                <c:pt idx="10802">
                  <c:v>0.12677083333333333</c:v>
                </c:pt>
                <c:pt idx="10803">
                  <c:v>0.1267824074074074</c:v>
                </c:pt>
                <c:pt idx="10804">
                  <c:v>0.12679398148148149</c:v>
                </c:pt>
                <c:pt idx="10805">
                  <c:v>0.12680555555555556</c:v>
                </c:pt>
                <c:pt idx="10806">
                  <c:v>0.12681712962962963</c:v>
                </c:pt>
                <c:pt idx="10807">
                  <c:v>0.12682870370370372</c:v>
                </c:pt>
                <c:pt idx="10808">
                  <c:v>0.12684027777777776</c:v>
                </c:pt>
                <c:pt idx="10809">
                  <c:v>0.12685185185185185</c:v>
                </c:pt>
                <c:pt idx="10810">
                  <c:v>0.12686342592592592</c:v>
                </c:pt>
                <c:pt idx="10811">
                  <c:v>0.12687499999999999</c:v>
                </c:pt>
                <c:pt idx="10812">
                  <c:v>0.12688657407407408</c:v>
                </c:pt>
                <c:pt idx="10813">
                  <c:v>0.12689814814814815</c:v>
                </c:pt>
                <c:pt idx="10814">
                  <c:v>0.12690972222222222</c:v>
                </c:pt>
                <c:pt idx="10815">
                  <c:v>0.12692129629629631</c:v>
                </c:pt>
                <c:pt idx="10816">
                  <c:v>0.12693287037037038</c:v>
                </c:pt>
                <c:pt idx="10817">
                  <c:v>0.12694444444444444</c:v>
                </c:pt>
                <c:pt idx="10818">
                  <c:v>0.12695601851851851</c:v>
                </c:pt>
                <c:pt idx="10819">
                  <c:v>0.12696759259259258</c:v>
                </c:pt>
                <c:pt idx="10820">
                  <c:v>0.12697916666666667</c:v>
                </c:pt>
                <c:pt idx="10821">
                  <c:v>0.12699074074074074</c:v>
                </c:pt>
                <c:pt idx="10822">
                  <c:v>0.1270023148148148</c:v>
                </c:pt>
                <c:pt idx="10823">
                  <c:v>0.1270138888888889</c:v>
                </c:pt>
                <c:pt idx="10824">
                  <c:v>0.12702546296296297</c:v>
                </c:pt>
                <c:pt idx="10825">
                  <c:v>0.12703703703703703</c:v>
                </c:pt>
                <c:pt idx="10826">
                  <c:v>0.12704861111111113</c:v>
                </c:pt>
                <c:pt idx="10827">
                  <c:v>0.12706018518518519</c:v>
                </c:pt>
                <c:pt idx="10828">
                  <c:v>0.12707175925925926</c:v>
                </c:pt>
                <c:pt idx="10829">
                  <c:v>0.12708333333333333</c:v>
                </c:pt>
                <c:pt idx="10830">
                  <c:v>0.12709490740740739</c:v>
                </c:pt>
                <c:pt idx="10831">
                  <c:v>0.12710648148148149</c:v>
                </c:pt>
                <c:pt idx="10832">
                  <c:v>0.12711805555555555</c:v>
                </c:pt>
                <c:pt idx="10833">
                  <c:v>0.12712962962962962</c:v>
                </c:pt>
                <c:pt idx="10834">
                  <c:v>0.12714120370370371</c:v>
                </c:pt>
                <c:pt idx="10835">
                  <c:v>0.12715277777777778</c:v>
                </c:pt>
                <c:pt idx="10836">
                  <c:v>0.12716435185185185</c:v>
                </c:pt>
                <c:pt idx="10837">
                  <c:v>0.12717592592592594</c:v>
                </c:pt>
                <c:pt idx="10838">
                  <c:v>0.12718750000000001</c:v>
                </c:pt>
                <c:pt idx="10839">
                  <c:v>0.12719907407407408</c:v>
                </c:pt>
                <c:pt idx="10840">
                  <c:v>0.12721064814814814</c:v>
                </c:pt>
                <c:pt idx="10841">
                  <c:v>0.12722222222222221</c:v>
                </c:pt>
                <c:pt idx="10842">
                  <c:v>0.1272337962962963</c:v>
                </c:pt>
                <c:pt idx="10843">
                  <c:v>0.12724537037037037</c:v>
                </c:pt>
                <c:pt idx="10844">
                  <c:v>0.12725694444444444</c:v>
                </c:pt>
                <c:pt idx="10845">
                  <c:v>0.12726851851851853</c:v>
                </c:pt>
                <c:pt idx="10846">
                  <c:v>0.1272800925925926</c:v>
                </c:pt>
                <c:pt idx="10847">
                  <c:v>0.12729166666666666</c:v>
                </c:pt>
                <c:pt idx="10848">
                  <c:v>0.12730324074074076</c:v>
                </c:pt>
                <c:pt idx="10849">
                  <c:v>0.1273148148148148</c:v>
                </c:pt>
                <c:pt idx="10850">
                  <c:v>0.12732638888888889</c:v>
                </c:pt>
                <c:pt idx="10851">
                  <c:v>0.12733796296296296</c:v>
                </c:pt>
                <c:pt idx="10852">
                  <c:v>0.12734953703703702</c:v>
                </c:pt>
                <c:pt idx="10853">
                  <c:v>0.12736111111111112</c:v>
                </c:pt>
                <c:pt idx="10854">
                  <c:v>0.12737268518518519</c:v>
                </c:pt>
                <c:pt idx="10855">
                  <c:v>0.12738425925925925</c:v>
                </c:pt>
                <c:pt idx="10856">
                  <c:v>0.12739583333333335</c:v>
                </c:pt>
                <c:pt idx="10857">
                  <c:v>0.12740740740740741</c:v>
                </c:pt>
                <c:pt idx="10858">
                  <c:v>0.12741898148148148</c:v>
                </c:pt>
                <c:pt idx="10859">
                  <c:v>0.12743055555555555</c:v>
                </c:pt>
                <c:pt idx="10860">
                  <c:v>0.12744212962962961</c:v>
                </c:pt>
                <c:pt idx="10861">
                  <c:v>0.12745370370370371</c:v>
                </c:pt>
                <c:pt idx="10862">
                  <c:v>0.12746527777777777</c:v>
                </c:pt>
                <c:pt idx="10863">
                  <c:v>0.12747685185185184</c:v>
                </c:pt>
                <c:pt idx="10864">
                  <c:v>0.12748842592592594</c:v>
                </c:pt>
                <c:pt idx="10865">
                  <c:v>0.1275</c:v>
                </c:pt>
                <c:pt idx="10866">
                  <c:v>0.12751157407407407</c:v>
                </c:pt>
                <c:pt idx="10867">
                  <c:v>0.12752314814814816</c:v>
                </c:pt>
                <c:pt idx="10868">
                  <c:v>0.12753472222222223</c:v>
                </c:pt>
                <c:pt idx="10869">
                  <c:v>0.1275462962962963</c:v>
                </c:pt>
                <c:pt idx="10870">
                  <c:v>0.12755787037037036</c:v>
                </c:pt>
                <c:pt idx="10871">
                  <c:v>0.12756944444444443</c:v>
                </c:pt>
                <c:pt idx="10872">
                  <c:v>0.12758101851851852</c:v>
                </c:pt>
                <c:pt idx="10873">
                  <c:v>0.12759259259259259</c:v>
                </c:pt>
                <c:pt idx="10874">
                  <c:v>0.12760416666666666</c:v>
                </c:pt>
                <c:pt idx="10875">
                  <c:v>0.12761574074074075</c:v>
                </c:pt>
                <c:pt idx="10876">
                  <c:v>0.12762731481481482</c:v>
                </c:pt>
                <c:pt idx="10877">
                  <c:v>0.12763888888888889</c:v>
                </c:pt>
                <c:pt idx="10878">
                  <c:v>0.12765046296296298</c:v>
                </c:pt>
                <c:pt idx="10879">
                  <c:v>0.12766203703703705</c:v>
                </c:pt>
                <c:pt idx="10880">
                  <c:v>0.12767361111111111</c:v>
                </c:pt>
                <c:pt idx="10881">
                  <c:v>0.12768518518518518</c:v>
                </c:pt>
                <c:pt idx="10882">
                  <c:v>0.12769675925925925</c:v>
                </c:pt>
                <c:pt idx="10883">
                  <c:v>0.12770833333333334</c:v>
                </c:pt>
                <c:pt idx="10884">
                  <c:v>0.12771990740740741</c:v>
                </c:pt>
                <c:pt idx="10885">
                  <c:v>0.12773148148148147</c:v>
                </c:pt>
                <c:pt idx="10886">
                  <c:v>0.12774305555555557</c:v>
                </c:pt>
                <c:pt idx="10887">
                  <c:v>0.12775462962962963</c:v>
                </c:pt>
                <c:pt idx="10888">
                  <c:v>0.1277662037037037</c:v>
                </c:pt>
                <c:pt idx="10889">
                  <c:v>0.1277777777777778</c:v>
                </c:pt>
                <c:pt idx="10890">
                  <c:v>0.12778935185185183</c:v>
                </c:pt>
                <c:pt idx="10891">
                  <c:v>0.12780092592592593</c:v>
                </c:pt>
                <c:pt idx="10892">
                  <c:v>0.1278125</c:v>
                </c:pt>
                <c:pt idx="10893">
                  <c:v>0.12782407407407406</c:v>
                </c:pt>
                <c:pt idx="10894">
                  <c:v>0.12783564814814816</c:v>
                </c:pt>
                <c:pt idx="10895">
                  <c:v>0.12784722222222222</c:v>
                </c:pt>
                <c:pt idx="10896">
                  <c:v>0.12785879629629629</c:v>
                </c:pt>
                <c:pt idx="10897">
                  <c:v>0.12787037037037038</c:v>
                </c:pt>
                <c:pt idx="10898">
                  <c:v>0.12788194444444445</c:v>
                </c:pt>
                <c:pt idx="10899">
                  <c:v>0.12789351851851852</c:v>
                </c:pt>
                <c:pt idx="10900">
                  <c:v>0.12790509259259258</c:v>
                </c:pt>
                <c:pt idx="10901">
                  <c:v>0.12791666666666665</c:v>
                </c:pt>
                <c:pt idx="10902">
                  <c:v>0.12792824074074075</c:v>
                </c:pt>
                <c:pt idx="10903">
                  <c:v>0.12793981481481481</c:v>
                </c:pt>
                <c:pt idx="10904">
                  <c:v>0.12795138888888888</c:v>
                </c:pt>
                <c:pt idx="10905">
                  <c:v>0.12796296296296297</c:v>
                </c:pt>
                <c:pt idx="10906">
                  <c:v>0.12797453703703704</c:v>
                </c:pt>
                <c:pt idx="10907">
                  <c:v>0.12798611111111111</c:v>
                </c:pt>
                <c:pt idx="10908">
                  <c:v>0.1279976851851852</c:v>
                </c:pt>
                <c:pt idx="10909">
                  <c:v>0.12800925925925927</c:v>
                </c:pt>
                <c:pt idx="10910">
                  <c:v>0.12802083333333333</c:v>
                </c:pt>
                <c:pt idx="10911">
                  <c:v>0.1280324074074074</c:v>
                </c:pt>
                <c:pt idx="10912">
                  <c:v>0.12804398148148147</c:v>
                </c:pt>
                <c:pt idx="10913">
                  <c:v>0.12805555555555556</c:v>
                </c:pt>
                <c:pt idx="10914">
                  <c:v>0.12806712962962963</c:v>
                </c:pt>
                <c:pt idx="10915">
                  <c:v>0.12807870370370369</c:v>
                </c:pt>
                <c:pt idx="10916">
                  <c:v>0.12809027777777779</c:v>
                </c:pt>
                <c:pt idx="10917">
                  <c:v>0.12810185185185186</c:v>
                </c:pt>
                <c:pt idx="10918">
                  <c:v>0.12811342592592592</c:v>
                </c:pt>
                <c:pt idx="10919">
                  <c:v>0.12812500000000002</c:v>
                </c:pt>
                <c:pt idx="10920">
                  <c:v>0.12813657407407408</c:v>
                </c:pt>
                <c:pt idx="10921">
                  <c:v>0.12814814814814815</c:v>
                </c:pt>
                <c:pt idx="10922">
                  <c:v>0.12815972222222222</c:v>
                </c:pt>
                <c:pt idx="10923">
                  <c:v>0.12817129629629628</c:v>
                </c:pt>
                <c:pt idx="10924">
                  <c:v>0.12818287037037038</c:v>
                </c:pt>
                <c:pt idx="10925">
                  <c:v>0.12819444444444444</c:v>
                </c:pt>
                <c:pt idx="10926">
                  <c:v>0.12820601851851851</c:v>
                </c:pt>
                <c:pt idx="10927">
                  <c:v>0.12821759259259261</c:v>
                </c:pt>
                <c:pt idx="10928">
                  <c:v>0.12822916666666667</c:v>
                </c:pt>
                <c:pt idx="10929">
                  <c:v>0.12824074074074074</c:v>
                </c:pt>
                <c:pt idx="10930">
                  <c:v>0.12825231481481483</c:v>
                </c:pt>
                <c:pt idx="10931">
                  <c:v>0.12826388888888887</c:v>
                </c:pt>
                <c:pt idx="10932">
                  <c:v>0.12827546296296297</c:v>
                </c:pt>
                <c:pt idx="10933">
                  <c:v>0.12828703703703703</c:v>
                </c:pt>
                <c:pt idx="10934">
                  <c:v>0.1282986111111111</c:v>
                </c:pt>
                <c:pt idx="10935">
                  <c:v>0.12831018518518519</c:v>
                </c:pt>
                <c:pt idx="10936">
                  <c:v>0.12832175925925926</c:v>
                </c:pt>
                <c:pt idx="10937">
                  <c:v>0.12833333333333333</c:v>
                </c:pt>
                <c:pt idx="10938">
                  <c:v>0.12834490740740742</c:v>
                </c:pt>
                <c:pt idx="10939">
                  <c:v>0.12835648148148149</c:v>
                </c:pt>
                <c:pt idx="10940">
                  <c:v>0.12836805555555555</c:v>
                </c:pt>
                <c:pt idx="10941">
                  <c:v>0.12837962962962962</c:v>
                </c:pt>
                <c:pt idx="10942">
                  <c:v>0.12839120370370369</c:v>
                </c:pt>
                <c:pt idx="10943">
                  <c:v>0.12840277777777778</c:v>
                </c:pt>
                <c:pt idx="10944">
                  <c:v>0.12841435185185185</c:v>
                </c:pt>
                <c:pt idx="10945">
                  <c:v>0.12842592592592592</c:v>
                </c:pt>
                <c:pt idx="10946">
                  <c:v>0.12843750000000001</c:v>
                </c:pt>
                <c:pt idx="10947">
                  <c:v>0.12844907407407408</c:v>
                </c:pt>
                <c:pt idx="10948">
                  <c:v>0.12846064814814814</c:v>
                </c:pt>
                <c:pt idx="10949">
                  <c:v>0.12847222222222224</c:v>
                </c:pt>
                <c:pt idx="10950">
                  <c:v>0.1284837962962963</c:v>
                </c:pt>
                <c:pt idx="10951">
                  <c:v>0.12849537037037037</c:v>
                </c:pt>
                <c:pt idx="10952">
                  <c:v>0.12850694444444444</c:v>
                </c:pt>
                <c:pt idx="10953">
                  <c:v>0.1285185185185185</c:v>
                </c:pt>
                <c:pt idx="10954">
                  <c:v>0.1285300925925926</c:v>
                </c:pt>
                <c:pt idx="10955">
                  <c:v>0.12854166666666667</c:v>
                </c:pt>
                <c:pt idx="10956">
                  <c:v>0.12855324074074073</c:v>
                </c:pt>
                <c:pt idx="10957">
                  <c:v>0.12856481481481483</c:v>
                </c:pt>
                <c:pt idx="10958">
                  <c:v>0.12857638888888889</c:v>
                </c:pt>
                <c:pt idx="10959">
                  <c:v>0.12858796296296296</c:v>
                </c:pt>
                <c:pt idx="10960">
                  <c:v>0.12859953703703705</c:v>
                </c:pt>
                <c:pt idx="10961">
                  <c:v>0.12861111111111112</c:v>
                </c:pt>
                <c:pt idx="10962">
                  <c:v>0.12862268518518519</c:v>
                </c:pt>
                <c:pt idx="10963">
                  <c:v>0.12863425925925925</c:v>
                </c:pt>
                <c:pt idx="10964">
                  <c:v>0.12864583333333332</c:v>
                </c:pt>
                <c:pt idx="10965">
                  <c:v>0.12865740740740741</c:v>
                </c:pt>
                <c:pt idx="10966">
                  <c:v>0.12866898148148148</c:v>
                </c:pt>
                <c:pt idx="10967">
                  <c:v>0.12868055555555555</c:v>
                </c:pt>
                <c:pt idx="10968">
                  <c:v>0.12869212962962964</c:v>
                </c:pt>
                <c:pt idx="10969">
                  <c:v>0.12870370370370371</c:v>
                </c:pt>
                <c:pt idx="10970">
                  <c:v>0.12871527777777778</c:v>
                </c:pt>
                <c:pt idx="10971">
                  <c:v>0.12872685185185184</c:v>
                </c:pt>
                <c:pt idx="10972">
                  <c:v>0.12873842592592591</c:v>
                </c:pt>
                <c:pt idx="10973">
                  <c:v>0.12875</c:v>
                </c:pt>
                <c:pt idx="10974">
                  <c:v>0.12876157407407407</c:v>
                </c:pt>
                <c:pt idx="10975">
                  <c:v>0.12877314814814814</c:v>
                </c:pt>
                <c:pt idx="10976">
                  <c:v>0.12878472222222223</c:v>
                </c:pt>
                <c:pt idx="10977">
                  <c:v>0.1287962962962963</c:v>
                </c:pt>
                <c:pt idx="10978">
                  <c:v>0.12880787037037036</c:v>
                </c:pt>
                <c:pt idx="10979">
                  <c:v>0.12881944444444446</c:v>
                </c:pt>
                <c:pt idx="10980">
                  <c:v>0.12883101851851853</c:v>
                </c:pt>
                <c:pt idx="10981">
                  <c:v>0.12884259259259259</c:v>
                </c:pt>
                <c:pt idx="10982">
                  <c:v>0.12885416666666666</c:v>
                </c:pt>
                <c:pt idx="10983">
                  <c:v>0.12886574074074073</c:v>
                </c:pt>
                <c:pt idx="10984">
                  <c:v>0.12887731481481482</c:v>
                </c:pt>
                <c:pt idx="10985">
                  <c:v>0.12888888888888889</c:v>
                </c:pt>
                <c:pt idx="10986">
                  <c:v>0.12890046296296295</c:v>
                </c:pt>
                <c:pt idx="10987">
                  <c:v>0.12891203703703705</c:v>
                </c:pt>
                <c:pt idx="10988">
                  <c:v>0.12892361111111111</c:v>
                </c:pt>
                <c:pt idx="10989">
                  <c:v>0.12893518518518518</c:v>
                </c:pt>
                <c:pt idx="10990">
                  <c:v>0.12894675925925927</c:v>
                </c:pt>
                <c:pt idx="10991">
                  <c:v>0.12895833333333334</c:v>
                </c:pt>
                <c:pt idx="10992">
                  <c:v>0.12896990740740741</c:v>
                </c:pt>
                <c:pt idx="10993">
                  <c:v>0.12898148148148147</c:v>
                </c:pt>
                <c:pt idx="10994">
                  <c:v>0.12899305555555554</c:v>
                </c:pt>
                <c:pt idx="10995">
                  <c:v>0.12900462962962964</c:v>
                </c:pt>
                <c:pt idx="10996">
                  <c:v>0.1290162037037037</c:v>
                </c:pt>
                <c:pt idx="10997">
                  <c:v>0.12902777777777777</c:v>
                </c:pt>
                <c:pt idx="10998">
                  <c:v>0.12903935185185186</c:v>
                </c:pt>
                <c:pt idx="10999">
                  <c:v>0.12905092592592593</c:v>
                </c:pt>
                <c:pt idx="11000">
                  <c:v>0.1290625</c:v>
                </c:pt>
                <c:pt idx="11001">
                  <c:v>0.12907407407407409</c:v>
                </c:pt>
                <c:pt idx="11002">
                  <c:v>0.12908564814814813</c:v>
                </c:pt>
                <c:pt idx="11003">
                  <c:v>0.12909722222222222</c:v>
                </c:pt>
                <c:pt idx="11004">
                  <c:v>0.12910879629629629</c:v>
                </c:pt>
                <c:pt idx="11005">
                  <c:v>0.12912037037037036</c:v>
                </c:pt>
                <c:pt idx="11006">
                  <c:v>0.12913194444444445</c:v>
                </c:pt>
                <c:pt idx="11007">
                  <c:v>0.12914351851851852</c:v>
                </c:pt>
                <c:pt idx="11008">
                  <c:v>0.12915509259259259</c:v>
                </c:pt>
                <c:pt idx="11009">
                  <c:v>0.12916666666666668</c:v>
                </c:pt>
                <c:pt idx="11010">
                  <c:v>0.12917824074074075</c:v>
                </c:pt>
                <c:pt idx="11011">
                  <c:v>0.12918981481481481</c:v>
                </c:pt>
                <c:pt idx="11012">
                  <c:v>0.12920138888888888</c:v>
                </c:pt>
                <c:pt idx="11013">
                  <c:v>0.12921296296296295</c:v>
                </c:pt>
                <c:pt idx="11014">
                  <c:v>0.12922453703703704</c:v>
                </c:pt>
                <c:pt idx="11015">
                  <c:v>0.12923611111111111</c:v>
                </c:pt>
                <c:pt idx="11016">
                  <c:v>0.12924768518518517</c:v>
                </c:pt>
                <c:pt idx="11017">
                  <c:v>0.12925925925925927</c:v>
                </c:pt>
                <c:pt idx="11018">
                  <c:v>0.12927083333333333</c:v>
                </c:pt>
                <c:pt idx="11019">
                  <c:v>0.1292824074074074</c:v>
                </c:pt>
                <c:pt idx="11020">
                  <c:v>0.1292939814814815</c:v>
                </c:pt>
                <c:pt idx="11021">
                  <c:v>0.12930555555555556</c:v>
                </c:pt>
                <c:pt idx="11022">
                  <c:v>0.12931712962962963</c:v>
                </c:pt>
                <c:pt idx="11023">
                  <c:v>0.1293287037037037</c:v>
                </c:pt>
                <c:pt idx="11024">
                  <c:v>0.12934027777777776</c:v>
                </c:pt>
                <c:pt idx="11025">
                  <c:v>0.12935185185185186</c:v>
                </c:pt>
                <c:pt idx="11026">
                  <c:v>0.12936342592592592</c:v>
                </c:pt>
                <c:pt idx="11027">
                  <c:v>0.12937499999999999</c:v>
                </c:pt>
                <c:pt idx="11028">
                  <c:v>0.12938657407407408</c:v>
                </c:pt>
                <c:pt idx="11029">
                  <c:v>0.12939814814814815</c:v>
                </c:pt>
                <c:pt idx="11030">
                  <c:v>0.12940972222222222</c:v>
                </c:pt>
                <c:pt idx="11031">
                  <c:v>0.12942129629629631</c:v>
                </c:pt>
                <c:pt idx="11032">
                  <c:v>0.12943287037037038</c:v>
                </c:pt>
                <c:pt idx="11033">
                  <c:v>0.12944444444444445</c:v>
                </c:pt>
                <c:pt idx="11034">
                  <c:v>0.12945601851851851</c:v>
                </c:pt>
                <c:pt idx="11035">
                  <c:v>0.12946759259259258</c:v>
                </c:pt>
                <c:pt idx="11036">
                  <c:v>0.12947916666666667</c:v>
                </c:pt>
                <c:pt idx="11037">
                  <c:v>0.12949074074074074</c:v>
                </c:pt>
                <c:pt idx="11038">
                  <c:v>0.12950231481481481</c:v>
                </c:pt>
                <c:pt idx="11039">
                  <c:v>0.1295138888888889</c:v>
                </c:pt>
                <c:pt idx="11040">
                  <c:v>0.12952546296296297</c:v>
                </c:pt>
                <c:pt idx="11041">
                  <c:v>0.12953703703703703</c:v>
                </c:pt>
                <c:pt idx="11042">
                  <c:v>0.12954861111111113</c:v>
                </c:pt>
                <c:pt idx="11043">
                  <c:v>0.12956018518518517</c:v>
                </c:pt>
                <c:pt idx="11044">
                  <c:v>0.12957175925925926</c:v>
                </c:pt>
                <c:pt idx="11045">
                  <c:v>0.12958333333333333</c:v>
                </c:pt>
                <c:pt idx="11046">
                  <c:v>0.12959490740740739</c:v>
                </c:pt>
                <c:pt idx="11047">
                  <c:v>0.12960648148148149</c:v>
                </c:pt>
                <c:pt idx="11048">
                  <c:v>0.12961805555555556</c:v>
                </c:pt>
                <c:pt idx="11049">
                  <c:v>0.12962962962962962</c:v>
                </c:pt>
                <c:pt idx="11050">
                  <c:v>0.12964120370370372</c:v>
                </c:pt>
                <c:pt idx="11051">
                  <c:v>0.12965277777777778</c:v>
                </c:pt>
                <c:pt idx="11052">
                  <c:v>0.12966435185185185</c:v>
                </c:pt>
                <c:pt idx="11053">
                  <c:v>0.12967592592592592</c:v>
                </c:pt>
                <c:pt idx="11054">
                  <c:v>0.12968749999999998</c:v>
                </c:pt>
                <c:pt idx="11055">
                  <c:v>0.12969907407407408</c:v>
                </c:pt>
                <c:pt idx="11056">
                  <c:v>0.12971064814814814</c:v>
                </c:pt>
                <c:pt idx="11057">
                  <c:v>0.12972222222222221</c:v>
                </c:pt>
                <c:pt idx="11058">
                  <c:v>0.12973379629629631</c:v>
                </c:pt>
                <c:pt idx="11059">
                  <c:v>0.12974537037037037</c:v>
                </c:pt>
                <c:pt idx="11060">
                  <c:v>0.12975694444444444</c:v>
                </c:pt>
                <c:pt idx="11061">
                  <c:v>0.12976851851851853</c:v>
                </c:pt>
                <c:pt idx="11062">
                  <c:v>0.1297800925925926</c:v>
                </c:pt>
                <c:pt idx="11063">
                  <c:v>0.12979166666666667</c:v>
                </c:pt>
                <c:pt idx="11064">
                  <c:v>0.12980324074074073</c:v>
                </c:pt>
                <c:pt idx="11065">
                  <c:v>0.1298148148148148</c:v>
                </c:pt>
                <c:pt idx="11066">
                  <c:v>0.12982638888888889</c:v>
                </c:pt>
                <c:pt idx="11067">
                  <c:v>0.12983796296296296</c:v>
                </c:pt>
                <c:pt idx="11068">
                  <c:v>0.12984953703703703</c:v>
                </c:pt>
                <c:pt idx="11069">
                  <c:v>0.12986111111111112</c:v>
                </c:pt>
                <c:pt idx="11070">
                  <c:v>0.12987268518518519</c:v>
                </c:pt>
                <c:pt idx="11071">
                  <c:v>0.12988425925925925</c:v>
                </c:pt>
                <c:pt idx="11072">
                  <c:v>0.12989583333333335</c:v>
                </c:pt>
                <c:pt idx="11073">
                  <c:v>0.12990740740740742</c:v>
                </c:pt>
                <c:pt idx="11074">
                  <c:v>0.12991898148148148</c:v>
                </c:pt>
                <c:pt idx="11075">
                  <c:v>0.12993055555555555</c:v>
                </c:pt>
                <c:pt idx="11076">
                  <c:v>0.12994212962962962</c:v>
                </c:pt>
                <c:pt idx="11077">
                  <c:v>0.12995370370370371</c:v>
                </c:pt>
                <c:pt idx="11078">
                  <c:v>0.12996527777777778</c:v>
                </c:pt>
                <c:pt idx="11079">
                  <c:v>0.12997685185185184</c:v>
                </c:pt>
                <c:pt idx="11080">
                  <c:v>0.12998842592592594</c:v>
                </c:pt>
                <c:pt idx="11081">
                  <c:v>0.13</c:v>
                </c:pt>
                <c:pt idx="11082">
                  <c:v>0.13001157407407407</c:v>
                </c:pt>
                <c:pt idx="11083">
                  <c:v>0.13002314814814817</c:v>
                </c:pt>
                <c:pt idx="11084">
                  <c:v>0.1300347222222222</c:v>
                </c:pt>
                <c:pt idx="11085">
                  <c:v>0.1300462962962963</c:v>
                </c:pt>
                <c:pt idx="11086">
                  <c:v>0.13005787037037037</c:v>
                </c:pt>
                <c:pt idx="11087">
                  <c:v>0.13006944444444443</c:v>
                </c:pt>
                <c:pt idx="11088">
                  <c:v>0.13008101851851853</c:v>
                </c:pt>
                <c:pt idx="11089">
                  <c:v>0.13009259259259259</c:v>
                </c:pt>
                <c:pt idx="11090">
                  <c:v>0.13010416666666666</c:v>
                </c:pt>
                <c:pt idx="11091">
                  <c:v>0.13011574074074075</c:v>
                </c:pt>
                <c:pt idx="11092">
                  <c:v>0.13012731481481482</c:v>
                </c:pt>
                <c:pt idx="11093">
                  <c:v>0.13013888888888889</c:v>
                </c:pt>
                <c:pt idx="11094">
                  <c:v>0.13015046296296295</c:v>
                </c:pt>
                <c:pt idx="11095">
                  <c:v>0.13016203703703702</c:v>
                </c:pt>
                <c:pt idx="11096">
                  <c:v>0.13017361111111111</c:v>
                </c:pt>
                <c:pt idx="11097">
                  <c:v>0.13018518518518518</c:v>
                </c:pt>
                <c:pt idx="11098">
                  <c:v>0.13019675925925925</c:v>
                </c:pt>
                <c:pt idx="11099">
                  <c:v>0.13020833333333334</c:v>
                </c:pt>
                <c:pt idx="11100">
                  <c:v>0.13021990740740741</c:v>
                </c:pt>
                <c:pt idx="11101">
                  <c:v>0.13023148148148148</c:v>
                </c:pt>
                <c:pt idx="11102">
                  <c:v>0.13024305555555557</c:v>
                </c:pt>
                <c:pt idx="11103">
                  <c:v>0.13025462962962964</c:v>
                </c:pt>
                <c:pt idx="11104">
                  <c:v>0.1302662037037037</c:v>
                </c:pt>
                <c:pt idx="11105">
                  <c:v>0.13027777777777777</c:v>
                </c:pt>
                <c:pt idx="11106">
                  <c:v>0.13028935185185184</c:v>
                </c:pt>
                <c:pt idx="11107">
                  <c:v>0.13030092592592593</c:v>
                </c:pt>
                <c:pt idx="11108">
                  <c:v>0.13030092592592593</c:v>
                </c:pt>
                <c:pt idx="11109">
                  <c:v>0.1303125</c:v>
                </c:pt>
                <c:pt idx="11110">
                  <c:v>0.13033564814814816</c:v>
                </c:pt>
                <c:pt idx="11111">
                  <c:v>0.13033564814814816</c:v>
                </c:pt>
                <c:pt idx="11112">
                  <c:v>0.13034722222222223</c:v>
                </c:pt>
                <c:pt idx="11113">
                  <c:v>0.13035879629629629</c:v>
                </c:pt>
                <c:pt idx="11114">
                  <c:v>0.13037037037037039</c:v>
                </c:pt>
                <c:pt idx="11115">
                  <c:v>0.13038194444444445</c:v>
                </c:pt>
                <c:pt idx="11116">
                  <c:v>0.13039351851851852</c:v>
                </c:pt>
                <c:pt idx="11117">
                  <c:v>0.13040509259259259</c:v>
                </c:pt>
                <c:pt idx="11118">
                  <c:v>0.13041666666666665</c:v>
                </c:pt>
                <c:pt idx="11119">
                  <c:v>0.13042824074074075</c:v>
                </c:pt>
                <c:pt idx="11120">
                  <c:v>0.13043981481481481</c:v>
                </c:pt>
                <c:pt idx="11121">
                  <c:v>0.13045138888888888</c:v>
                </c:pt>
                <c:pt idx="11122">
                  <c:v>0.13046296296296298</c:v>
                </c:pt>
                <c:pt idx="11123">
                  <c:v>0.13047453703703704</c:v>
                </c:pt>
                <c:pt idx="11124">
                  <c:v>0.13048611111111111</c:v>
                </c:pt>
                <c:pt idx="11125">
                  <c:v>0.1304976851851852</c:v>
                </c:pt>
                <c:pt idx="11126">
                  <c:v>0.13050925925925924</c:v>
                </c:pt>
                <c:pt idx="11127">
                  <c:v>0.13052083333333334</c:v>
                </c:pt>
                <c:pt idx="11128">
                  <c:v>0.1305324074074074</c:v>
                </c:pt>
                <c:pt idx="11129">
                  <c:v>0.13054398148148147</c:v>
                </c:pt>
                <c:pt idx="11130">
                  <c:v>0.13055555555555556</c:v>
                </c:pt>
                <c:pt idx="11131">
                  <c:v>0.13056712962962963</c:v>
                </c:pt>
                <c:pt idx="11132">
                  <c:v>0.1305787037037037</c:v>
                </c:pt>
                <c:pt idx="11133">
                  <c:v>0.13059027777777779</c:v>
                </c:pt>
                <c:pt idx="11134">
                  <c:v>0.13060185185185186</c:v>
                </c:pt>
                <c:pt idx="11135">
                  <c:v>0.13061342592592592</c:v>
                </c:pt>
                <c:pt idx="11136">
                  <c:v>0.13062499999999999</c:v>
                </c:pt>
                <c:pt idx="11137">
                  <c:v>0.13063657407407406</c:v>
                </c:pt>
                <c:pt idx="11138">
                  <c:v>0.13064814814814815</c:v>
                </c:pt>
                <c:pt idx="11139">
                  <c:v>0.13065972222222222</c:v>
                </c:pt>
                <c:pt idx="11140">
                  <c:v>0.13067129629629629</c:v>
                </c:pt>
                <c:pt idx="11141">
                  <c:v>0.13068287037037038</c:v>
                </c:pt>
                <c:pt idx="11142">
                  <c:v>0.13069444444444445</c:v>
                </c:pt>
                <c:pt idx="11143">
                  <c:v>0.13070601851851851</c:v>
                </c:pt>
                <c:pt idx="11144">
                  <c:v>0.13071759259259261</c:v>
                </c:pt>
                <c:pt idx="11145">
                  <c:v>0.13072916666666667</c:v>
                </c:pt>
                <c:pt idx="11146">
                  <c:v>0.13074074074074074</c:v>
                </c:pt>
                <c:pt idx="11147">
                  <c:v>0.13075231481481481</c:v>
                </c:pt>
                <c:pt idx="11148">
                  <c:v>0.13076388888888887</c:v>
                </c:pt>
                <c:pt idx="11149">
                  <c:v>0.13077546296296297</c:v>
                </c:pt>
                <c:pt idx="11150">
                  <c:v>0.13078703703703703</c:v>
                </c:pt>
                <c:pt idx="11151">
                  <c:v>0.1307986111111111</c:v>
                </c:pt>
                <c:pt idx="11152">
                  <c:v>0.1308101851851852</c:v>
                </c:pt>
                <c:pt idx="11153">
                  <c:v>0.13082175925925926</c:v>
                </c:pt>
                <c:pt idx="11154">
                  <c:v>0.13083333333333333</c:v>
                </c:pt>
                <c:pt idx="11155">
                  <c:v>0.13084490740740742</c:v>
                </c:pt>
                <c:pt idx="11156">
                  <c:v>0.13085648148148149</c:v>
                </c:pt>
                <c:pt idx="11157">
                  <c:v>0.13086805555555556</c:v>
                </c:pt>
                <c:pt idx="11158">
                  <c:v>0.13087962962962962</c:v>
                </c:pt>
                <c:pt idx="11159">
                  <c:v>0.13089120370370369</c:v>
                </c:pt>
                <c:pt idx="11160">
                  <c:v>0.13090277777777778</c:v>
                </c:pt>
                <c:pt idx="11161">
                  <c:v>0.13091435185185185</c:v>
                </c:pt>
                <c:pt idx="11162">
                  <c:v>0.13092592592592592</c:v>
                </c:pt>
                <c:pt idx="11163">
                  <c:v>0.13093750000000001</c:v>
                </c:pt>
                <c:pt idx="11164">
                  <c:v>0.13094907407407408</c:v>
                </c:pt>
                <c:pt idx="11165">
                  <c:v>0.13096064814814815</c:v>
                </c:pt>
                <c:pt idx="11166">
                  <c:v>0.13097222222222224</c:v>
                </c:pt>
                <c:pt idx="11167">
                  <c:v>0.13098379629629628</c:v>
                </c:pt>
                <c:pt idx="11168">
                  <c:v>0.13099537037037037</c:v>
                </c:pt>
                <c:pt idx="11169">
                  <c:v>0.13100694444444444</c:v>
                </c:pt>
                <c:pt idx="11170">
                  <c:v>0.13101851851851851</c:v>
                </c:pt>
                <c:pt idx="11171">
                  <c:v>0.1310300925925926</c:v>
                </c:pt>
                <c:pt idx="11172">
                  <c:v>0.13104166666666667</c:v>
                </c:pt>
                <c:pt idx="11173">
                  <c:v>0.13105324074074073</c:v>
                </c:pt>
                <c:pt idx="11174">
                  <c:v>0.13106481481481483</c:v>
                </c:pt>
                <c:pt idx="11175">
                  <c:v>0.1310763888888889</c:v>
                </c:pt>
                <c:pt idx="11176">
                  <c:v>0.13108796296296296</c:v>
                </c:pt>
                <c:pt idx="11177">
                  <c:v>0.13109953703703703</c:v>
                </c:pt>
                <c:pt idx="11178">
                  <c:v>0.13111111111111109</c:v>
                </c:pt>
                <c:pt idx="11179">
                  <c:v>0.13112268518518519</c:v>
                </c:pt>
                <c:pt idx="11180">
                  <c:v>0.13113425925925926</c:v>
                </c:pt>
                <c:pt idx="11181">
                  <c:v>0.13114583333333332</c:v>
                </c:pt>
                <c:pt idx="11182">
                  <c:v>0.13115740740740742</c:v>
                </c:pt>
                <c:pt idx="11183">
                  <c:v>0.13116898148148148</c:v>
                </c:pt>
                <c:pt idx="11184">
                  <c:v>0.13118055555555555</c:v>
                </c:pt>
                <c:pt idx="11185">
                  <c:v>0.13119212962962964</c:v>
                </c:pt>
                <c:pt idx="11186">
                  <c:v>0.13120370370370371</c:v>
                </c:pt>
                <c:pt idx="11187">
                  <c:v>0.13121527777777778</c:v>
                </c:pt>
                <c:pt idx="11188">
                  <c:v>0.13122685185185184</c:v>
                </c:pt>
                <c:pt idx="11189">
                  <c:v>0.13123842592592591</c:v>
                </c:pt>
                <c:pt idx="11190">
                  <c:v>0.13125000000000001</c:v>
                </c:pt>
                <c:pt idx="11191">
                  <c:v>0.13126157407407407</c:v>
                </c:pt>
                <c:pt idx="11192">
                  <c:v>0.13127314814814814</c:v>
                </c:pt>
                <c:pt idx="11193">
                  <c:v>0.13128472222222223</c:v>
                </c:pt>
                <c:pt idx="11194">
                  <c:v>0.1312962962962963</c:v>
                </c:pt>
                <c:pt idx="11195">
                  <c:v>0.13130787037037037</c:v>
                </c:pt>
                <c:pt idx="11196">
                  <c:v>0.13131944444444446</c:v>
                </c:pt>
                <c:pt idx="11197">
                  <c:v>0.13133101851851853</c:v>
                </c:pt>
                <c:pt idx="11198">
                  <c:v>0.13134259259259259</c:v>
                </c:pt>
                <c:pt idx="11199">
                  <c:v>0.13135416666666666</c:v>
                </c:pt>
                <c:pt idx="11200">
                  <c:v>0.13136574074074073</c:v>
                </c:pt>
                <c:pt idx="11201">
                  <c:v>0.13137731481481482</c:v>
                </c:pt>
                <c:pt idx="11202">
                  <c:v>0.13138888888888889</c:v>
                </c:pt>
                <c:pt idx="11203">
                  <c:v>0.13140046296296296</c:v>
                </c:pt>
                <c:pt idx="11204">
                  <c:v>0.13141203703703705</c:v>
                </c:pt>
                <c:pt idx="11205">
                  <c:v>0.13142361111111112</c:v>
                </c:pt>
                <c:pt idx="11206">
                  <c:v>0.13143518518518518</c:v>
                </c:pt>
                <c:pt idx="11207">
                  <c:v>0.13144675925925928</c:v>
                </c:pt>
                <c:pt idx="11208">
                  <c:v>0.13145833333333332</c:v>
                </c:pt>
                <c:pt idx="11209">
                  <c:v>0.13146990740740741</c:v>
                </c:pt>
                <c:pt idx="11210">
                  <c:v>0.13148148148148148</c:v>
                </c:pt>
                <c:pt idx="11211">
                  <c:v>0.13149305555555554</c:v>
                </c:pt>
                <c:pt idx="11212">
                  <c:v>0.13150462962962964</c:v>
                </c:pt>
                <c:pt idx="11213">
                  <c:v>0.1315162037037037</c:v>
                </c:pt>
                <c:pt idx="11214">
                  <c:v>0.13152777777777777</c:v>
                </c:pt>
                <c:pt idx="11215">
                  <c:v>0.13153935185185187</c:v>
                </c:pt>
                <c:pt idx="11216">
                  <c:v>0.13155092592592593</c:v>
                </c:pt>
                <c:pt idx="11217">
                  <c:v>0.1315625</c:v>
                </c:pt>
                <c:pt idx="11218">
                  <c:v>0.13157407407407407</c:v>
                </c:pt>
                <c:pt idx="11219">
                  <c:v>0.13158564814814813</c:v>
                </c:pt>
                <c:pt idx="11220">
                  <c:v>0.13159722222222223</c:v>
                </c:pt>
                <c:pt idx="11221">
                  <c:v>0.13160879629629629</c:v>
                </c:pt>
                <c:pt idx="11222">
                  <c:v>0.13162037037037036</c:v>
                </c:pt>
                <c:pt idx="11223">
                  <c:v>0.13163194444444445</c:v>
                </c:pt>
                <c:pt idx="11224">
                  <c:v>0.13164351851851852</c:v>
                </c:pt>
                <c:pt idx="11225">
                  <c:v>0.13165509259259259</c:v>
                </c:pt>
                <c:pt idx="11226">
                  <c:v>0.13166666666666668</c:v>
                </c:pt>
                <c:pt idx="11227">
                  <c:v>0.13167824074074075</c:v>
                </c:pt>
                <c:pt idx="11228">
                  <c:v>0.13168981481481482</c:v>
                </c:pt>
                <c:pt idx="11229">
                  <c:v>0.13170138888888888</c:v>
                </c:pt>
                <c:pt idx="11230">
                  <c:v>0.13171296296296295</c:v>
                </c:pt>
                <c:pt idx="11231">
                  <c:v>0.13172453703703704</c:v>
                </c:pt>
                <c:pt idx="11232">
                  <c:v>0.13173611111111111</c:v>
                </c:pt>
                <c:pt idx="11233">
                  <c:v>0.13174768518518518</c:v>
                </c:pt>
                <c:pt idx="11234">
                  <c:v>0.13175925925925927</c:v>
                </c:pt>
                <c:pt idx="11235">
                  <c:v>0.13177083333333334</c:v>
                </c:pt>
                <c:pt idx="11236">
                  <c:v>0.1317824074074074</c:v>
                </c:pt>
                <c:pt idx="11237">
                  <c:v>0.1317939814814815</c:v>
                </c:pt>
                <c:pt idx="11238">
                  <c:v>0.13180555555555556</c:v>
                </c:pt>
                <c:pt idx="11239">
                  <c:v>0.13181712962962963</c:v>
                </c:pt>
                <c:pt idx="11240">
                  <c:v>0.1318287037037037</c:v>
                </c:pt>
                <c:pt idx="11241">
                  <c:v>0.13184027777777776</c:v>
                </c:pt>
                <c:pt idx="11242">
                  <c:v>0.13185185185185186</c:v>
                </c:pt>
                <c:pt idx="11243">
                  <c:v>0.13186342592592593</c:v>
                </c:pt>
                <c:pt idx="11244">
                  <c:v>0.13187499999999999</c:v>
                </c:pt>
                <c:pt idx="11245">
                  <c:v>0.13188657407407409</c:v>
                </c:pt>
                <c:pt idx="11246">
                  <c:v>0.13189814814814815</c:v>
                </c:pt>
                <c:pt idx="11247">
                  <c:v>0.13190972222222222</c:v>
                </c:pt>
                <c:pt idx="11248">
                  <c:v>0.13192129629629631</c:v>
                </c:pt>
                <c:pt idx="11249">
                  <c:v>0.13193287037037035</c:v>
                </c:pt>
                <c:pt idx="11250">
                  <c:v>0.13194444444444445</c:v>
                </c:pt>
                <c:pt idx="11251">
                  <c:v>0.13195601851851851</c:v>
                </c:pt>
                <c:pt idx="11252">
                  <c:v>0.13196759259259258</c:v>
                </c:pt>
                <c:pt idx="11253">
                  <c:v>0.13197916666666668</c:v>
                </c:pt>
                <c:pt idx="11254">
                  <c:v>0.13199074074074074</c:v>
                </c:pt>
                <c:pt idx="11255">
                  <c:v>0.13200231481481481</c:v>
                </c:pt>
                <c:pt idx="11256">
                  <c:v>0.1320138888888889</c:v>
                </c:pt>
                <c:pt idx="11257">
                  <c:v>0.13202546296296297</c:v>
                </c:pt>
                <c:pt idx="11258">
                  <c:v>0.13203703703703704</c:v>
                </c:pt>
                <c:pt idx="11259">
                  <c:v>0.1320486111111111</c:v>
                </c:pt>
                <c:pt idx="11260">
                  <c:v>0.13206018518518517</c:v>
                </c:pt>
                <c:pt idx="11261">
                  <c:v>0.13207175925925926</c:v>
                </c:pt>
                <c:pt idx="11262">
                  <c:v>0.13208333333333333</c:v>
                </c:pt>
                <c:pt idx="11263">
                  <c:v>0.1320949074074074</c:v>
                </c:pt>
                <c:pt idx="11264">
                  <c:v>0.13210648148148149</c:v>
                </c:pt>
                <c:pt idx="11265">
                  <c:v>0.13211805555555556</c:v>
                </c:pt>
                <c:pt idx="11266">
                  <c:v>0.13212962962962962</c:v>
                </c:pt>
                <c:pt idx="11267">
                  <c:v>0.13214120370370372</c:v>
                </c:pt>
                <c:pt idx="11268">
                  <c:v>0.13215277777777779</c:v>
                </c:pt>
                <c:pt idx="11269">
                  <c:v>0.13216435185185185</c:v>
                </c:pt>
                <c:pt idx="11270">
                  <c:v>0.13217592592592592</c:v>
                </c:pt>
                <c:pt idx="11271">
                  <c:v>0.13218749999999999</c:v>
                </c:pt>
                <c:pt idx="11272">
                  <c:v>0.13219907407407408</c:v>
                </c:pt>
                <c:pt idx="11273">
                  <c:v>0.13221064814814815</c:v>
                </c:pt>
                <c:pt idx="11274">
                  <c:v>0.13222222222222221</c:v>
                </c:pt>
                <c:pt idx="11275">
                  <c:v>0.13223379629629631</c:v>
                </c:pt>
                <c:pt idx="11276">
                  <c:v>0.13224537037037037</c:v>
                </c:pt>
                <c:pt idx="11277">
                  <c:v>0.13225694444444444</c:v>
                </c:pt>
                <c:pt idx="11278">
                  <c:v>0.13226851851851854</c:v>
                </c:pt>
                <c:pt idx="11279">
                  <c:v>0.13228009259259257</c:v>
                </c:pt>
                <c:pt idx="11280">
                  <c:v>0.13229166666666667</c:v>
                </c:pt>
                <c:pt idx="11281">
                  <c:v>0.13230324074074074</c:v>
                </c:pt>
                <c:pt idx="11282">
                  <c:v>0.1323148148148148</c:v>
                </c:pt>
                <c:pt idx="11283">
                  <c:v>0.1323263888888889</c:v>
                </c:pt>
                <c:pt idx="11284">
                  <c:v>0.13233796296296296</c:v>
                </c:pt>
                <c:pt idx="11285">
                  <c:v>0.13234953703703703</c:v>
                </c:pt>
                <c:pt idx="11286">
                  <c:v>0.13236111111111112</c:v>
                </c:pt>
                <c:pt idx="11287">
                  <c:v>0.13237268518518519</c:v>
                </c:pt>
                <c:pt idx="11288">
                  <c:v>0.13238425925925926</c:v>
                </c:pt>
                <c:pt idx="11289">
                  <c:v>0.13239583333333335</c:v>
                </c:pt>
                <c:pt idx="11290">
                  <c:v>0.13240740740740739</c:v>
                </c:pt>
                <c:pt idx="11291">
                  <c:v>0.13241898148148148</c:v>
                </c:pt>
                <c:pt idx="11292">
                  <c:v>0.13243055555555555</c:v>
                </c:pt>
                <c:pt idx="11293">
                  <c:v>0.13244212962962962</c:v>
                </c:pt>
                <c:pt idx="11294">
                  <c:v>0.13245370370370371</c:v>
                </c:pt>
                <c:pt idx="11295">
                  <c:v>0.13246527777777778</c:v>
                </c:pt>
                <c:pt idx="11296">
                  <c:v>0.13247685185185185</c:v>
                </c:pt>
                <c:pt idx="11297">
                  <c:v>0.13248842592592594</c:v>
                </c:pt>
                <c:pt idx="11298">
                  <c:v>0.13250000000000001</c:v>
                </c:pt>
                <c:pt idx="11299">
                  <c:v>0.13251157407407407</c:v>
                </c:pt>
                <c:pt idx="11300">
                  <c:v>0.13252314814814814</c:v>
                </c:pt>
                <c:pt idx="11301">
                  <c:v>0.13253472222222221</c:v>
                </c:pt>
                <c:pt idx="11302">
                  <c:v>0.1325462962962963</c:v>
                </c:pt>
                <c:pt idx="11303">
                  <c:v>0.13255787037037037</c:v>
                </c:pt>
                <c:pt idx="11304">
                  <c:v>0.13256944444444443</c:v>
                </c:pt>
                <c:pt idx="11305">
                  <c:v>0.13258101851851853</c:v>
                </c:pt>
                <c:pt idx="11306">
                  <c:v>0.1325925925925926</c:v>
                </c:pt>
                <c:pt idx="11307">
                  <c:v>0.13260416666666666</c:v>
                </c:pt>
                <c:pt idx="11308">
                  <c:v>0.13261574074074076</c:v>
                </c:pt>
                <c:pt idx="11309">
                  <c:v>0.13262731481481482</c:v>
                </c:pt>
                <c:pt idx="11310">
                  <c:v>0.13263888888888889</c:v>
                </c:pt>
                <c:pt idx="11311">
                  <c:v>0.13265046296296296</c:v>
                </c:pt>
                <c:pt idx="11312">
                  <c:v>0.13266203703703702</c:v>
                </c:pt>
                <c:pt idx="11313">
                  <c:v>0.13267361111111112</c:v>
                </c:pt>
                <c:pt idx="11314">
                  <c:v>0.13268518518518518</c:v>
                </c:pt>
                <c:pt idx="11315">
                  <c:v>0.13269675925925925</c:v>
                </c:pt>
                <c:pt idx="11316">
                  <c:v>0.13270833333333334</c:v>
                </c:pt>
                <c:pt idx="11317">
                  <c:v>0.13271990740740741</c:v>
                </c:pt>
                <c:pt idx="11318">
                  <c:v>0.13273148148148148</c:v>
                </c:pt>
                <c:pt idx="11319">
                  <c:v>0.13274305555555557</c:v>
                </c:pt>
                <c:pt idx="11320">
                  <c:v>0.13275462962962961</c:v>
                </c:pt>
                <c:pt idx="11321">
                  <c:v>0.13276620370370371</c:v>
                </c:pt>
                <c:pt idx="11322">
                  <c:v>0.13277777777777777</c:v>
                </c:pt>
                <c:pt idx="11323">
                  <c:v>0.13278935185185184</c:v>
                </c:pt>
                <c:pt idx="11324">
                  <c:v>0.13280092592592593</c:v>
                </c:pt>
                <c:pt idx="11325">
                  <c:v>0.1328125</c:v>
                </c:pt>
                <c:pt idx="11326">
                  <c:v>0.13282407407407407</c:v>
                </c:pt>
                <c:pt idx="11327">
                  <c:v>0.13283564814814816</c:v>
                </c:pt>
                <c:pt idx="11328">
                  <c:v>0.13284722222222223</c:v>
                </c:pt>
                <c:pt idx="11329">
                  <c:v>0.13285879629629629</c:v>
                </c:pt>
                <c:pt idx="11330">
                  <c:v>0.13287037037037039</c:v>
                </c:pt>
                <c:pt idx="11331">
                  <c:v>0.13288194444444443</c:v>
                </c:pt>
                <c:pt idx="11332">
                  <c:v>0.13289351851851852</c:v>
                </c:pt>
                <c:pt idx="11333">
                  <c:v>0.13290509259259259</c:v>
                </c:pt>
                <c:pt idx="11334">
                  <c:v>0.13291666666666666</c:v>
                </c:pt>
                <c:pt idx="11335">
                  <c:v>0.13292824074074075</c:v>
                </c:pt>
                <c:pt idx="11336">
                  <c:v>0.13293981481481482</c:v>
                </c:pt>
                <c:pt idx="11337">
                  <c:v>0.13295138888888888</c:v>
                </c:pt>
                <c:pt idx="11338">
                  <c:v>0.13296296296296298</c:v>
                </c:pt>
                <c:pt idx="11339">
                  <c:v>0.13297453703703704</c:v>
                </c:pt>
                <c:pt idx="11340">
                  <c:v>0.13298611111111111</c:v>
                </c:pt>
                <c:pt idx="11341">
                  <c:v>0.13299768518518518</c:v>
                </c:pt>
                <c:pt idx="11342">
                  <c:v>0.13300925925925924</c:v>
                </c:pt>
                <c:pt idx="11343">
                  <c:v>0.13302083333333334</c:v>
                </c:pt>
                <c:pt idx="11344">
                  <c:v>0.1330324074074074</c:v>
                </c:pt>
                <c:pt idx="11345">
                  <c:v>0.13304398148148147</c:v>
                </c:pt>
                <c:pt idx="11346">
                  <c:v>0.13305555555555557</c:v>
                </c:pt>
                <c:pt idx="11347">
                  <c:v>0.13306712962962963</c:v>
                </c:pt>
                <c:pt idx="11348">
                  <c:v>0.1330787037037037</c:v>
                </c:pt>
                <c:pt idx="11349">
                  <c:v>0.13309027777777779</c:v>
                </c:pt>
                <c:pt idx="11350">
                  <c:v>0.13310185185185186</c:v>
                </c:pt>
                <c:pt idx="11351">
                  <c:v>0.13311342592592593</c:v>
                </c:pt>
                <c:pt idx="11352">
                  <c:v>0.13312499999999999</c:v>
                </c:pt>
                <c:pt idx="11353">
                  <c:v>0.13313657407407406</c:v>
                </c:pt>
                <c:pt idx="11354">
                  <c:v>0.13314814814814815</c:v>
                </c:pt>
                <c:pt idx="11355">
                  <c:v>0.13315972222222222</c:v>
                </c:pt>
                <c:pt idx="11356">
                  <c:v>0.13317129629629629</c:v>
                </c:pt>
                <c:pt idx="11357">
                  <c:v>0.13318287037037038</c:v>
                </c:pt>
                <c:pt idx="11358">
                  <c:v>0.13319444444444445</c:v>
                </c:pt>
                <c:pt idx="11359">
                  <c:v>0.13320601851851852</c:v>
                </c:pt>
                <c:pt idx="11360">
                  <c:v>0.13321759259259261</c:v>
                </c:pt>
                <c:pt idx="11361">
                  <c:v>0.13322916666666665</c:v>
                </c:pt>
                <c:pt idx="11362">
                  <c:v>0.13324074074074074</c:v>
                </c:pt>
                <c:pt idx="11363">
                  <c:v>0.13325231481481481</c:v>
                </c:pt>
                <c:pt idx="11364">
                  <c:v>0.13326388888888888</c:v>
                </c:pt>
                <c:pt idx="11365">
                  <c:v>0.13327546296296297</c:v>
                </c:pt>
                <c:pt idx="11366">
                  <c:v>0.13328703703703704</c:v>
                </c:pt>
                <c:pt idx="11367">
                  <c:v>0.1332986111111111</c:v>
                </c:pt>
                <c:pt idx="11368">
                  <c:v>0.1333101851851852</c:v>
                </c:pt>
                <c:pt idx="11369">
                  <c:v>0.13332175925925926</c:v>
                </c:pt>
                <c:pt idx="11370">
                  <c:v>0.13333333333333333</c:v>
                </c:pt>
                <c:pt idx="11371">
                  <c:v>0.13334490740740743</c:v>
                </c:pt>
                <c:pt idx="11372">
                  <c:v>0.13335648148148146</c:v>
                </c:pt>
                <c:pt idx="11373">
                  <c:v>0.13336805555555556</c:v>
                </c:pt>
                <c:pt idx="11374">
                  <c:v>0.13337962962962963</c:v>
                </c:pt>
                <c:pt idx="11375">
                  <c:v>0.13339120370370369</c:v>
                </c:pt>
                <c:pt idx="11376">
                  <c:v>0.13340277777777779</c:v>
                </c:pt>
                <c:pt idx="11377">
                  <c:v>0.13341435185185185</c:v>
                </c:pt>
                <c:pt idx="11378">
                  <c:v>0.13342592592592592</c:v>
                </c:pt>
                <c:pt idx="11379">
                  <c:v>0.13343750000000001</c:v>
                </c:pt>
                <c:pt idx="11380">
                  <c:v>0.13344907407407408</c:v>
                </c:pt>
                <c:pt idx="11381">
                  <c:v>0.13346064814814815</c:v>
                </c:pt>
                <c:pt idx="11382">
                  <c:v>0.13347222222222221</c:v>
                </c:pt>
                <c:pt idx="11383">
                  <c:v>0.13348379629629628</c:v>
                </c:pt>
                <c:pt idx="11384">
                  <c:v>0.13349537037037038</c:v>
                </c:pt>
                <c:pt idx="11385">
                  <c:v>0.13350694444444444</c:v>
                </c:pt>
                <c:pt idx="11386">
                  <c:v>0.13351851851851851</c:v>
                </c:pt>
                <c:pt idx="11387">
                  <c:v>0.1335300925925926</c:v>
                </c:pt>
                <c:pt idx="11388">
                  <c:v>0.13354166666666667</c:v>
                </c:pt>
                <c:pt idx="11389">
                  <c:v>0.13355324074074074</c:v>
                </c:pt>
                <c:pt idx="11390">
                  <c:v>0.13356481481481483</c:v>
                </c:pt>
                <c:pt idx="11391">
                  <c:v>0.1335763888888889</c:v>
                </c:pt>
                <c:pt idx="11392">
                  <c:v>0.13358796296296296</c:v>
                </c:pt>
                <c:pt idx="11393">
                  <c:v>0.13359953703703703</c:v>
                </c:pt>
                <c:pt idx="11394">
                  <c:v>0.1336111111111111</c:v>
                </c:pt>
                <c:pt idx="11395">
                  <c:v>0.13362268518518519</c:v>
                </c:pt>
                <c:pt idx="11396">
                  <c:v>0.13363425925925926</c:v>
                </c:pt>
                <c:pt idx="11397">
                  <c:v>0.13364583333333332</c:v>
                </c:pt>
                <c:pt idx="11398">
                  <c:v>0.13365740740740742</c:v>
                </c:pt>
                <c:pt idx="11399">
                  <c:v>0.13366898148148149</c:v>
                </c:pt>
                <c:pt idx="11400">
                  <c:v>0.13368055555555555</c:v>
                </c:pt>
                <c:pt idx="11401">
                  <c:v>0.13369212962962965</c:v>
                </c:pt>
                <c:pt idx="11402">
                  <c:v>0.13370370370370369</c:v>
                </c:pt>
                <c:pt idx="11403">
                  <c:v>0.13371527777777778</c:v>
                </c:pt>
                <c:pt idx="11404">
                  <c:v>0.13372685185185185</c:v>
                </c:pt>
                <c:pt idx="11405">
                  <c:v>0.13373842592592591</c:v>
                </c:pt>
                <c:pt idx="11406">
                  <c:v>0.13375000000000001</c:v>
                </c:pt>
                <c:pt idx="11407">
                  <c:v>0.13376157407407407</c:v>
                </c:pt>
                <c:pt idx="11408">
                  <c:v>0.13377314814814814</c:v>
                </c:pt>
                <c:pt idx="11409">
                  <c:v>0.13378472222222224</c:v>
                </c:pt>
                <c:pt idx="11410">
                  <c:v>0.1337962962962963</c:v>
                </c:pt>
                <c:pt idx="11411">
                  <c:v>0.13380787037037037</c:v>
                </c:pt>
                <c:pt idx="11412">
                  <c:v>0.13381944444444444</c:v>
                </c:pt>
                <c:pt idx="11413">
                  <c:v>0.1338310185185185</c:v>
                </c:pt>
                <c:pt idx="11414">
                  <c:v>0.1338425925925926</c:v>
                </c:pt>
                <c:pt idx="11415">
                  <c:v>0.13385416666666666</c:v>
                </c:pt>
                <c:pt idx="11416">
                  <c:v>0.13386574074074073</c:v>
                </c:pt>
                <c:pt idx="11417">
                  <c:v>0.13387731481481482</c:v>
                </c:pt>
                <c:pt idx="11418">
                  <c:v>0.13388888888888889</c:v>
                </c:pt>
                <c:pt idx="11419">
                  <c:v>0.13390046296296296</c:v>
                </c:pt>
                <c:pt idx="11420">
                  <c:v>0.13391203703703705</c:v>
                </c:pt>
                <c:pt idx="11421">
                  <c:v>0.13392361111111112</c:v>
                </c:pt>
                <c:pt idx="11422">
                  <c:v>0.13393518518518518</c:v>
                </c:pt>
                <c:pt idx="11423">
                  <c:v>0.13394675925925925</c:v>
                </c:pt>
                <c:pt idx="11424">
                  <c:v>0.13395833333333332</c:v>
                </c:pt>
                <c:pt idx="11425">
                  <c:v>0.13396990740740741</c:v>
                </c:pt>
                <c:pt idx="11426">
                  <c:v>0.13398148148148148</c:v>
                </c:pt>
                <c:pt idx="11427">
                  <c:v>0.13399305555555555</c:v>
                </c:pt>
                <c:pt idx="11428">
                  <c:v>0.13400462962962964</c:v>
                </c:pt>
                <c:pt idx="11429">
                  <c:v>0.13401620370370371</c:v>
                </c:pt>
                <c:pt idx="11430">
                  <c:v>0.13402777777777777</c:v>
                </c:pt>
                <c:pt idx="11431">
                  <c:v>0.13403935185185187</c:v>
                </c:pt>
                <c:pt idx="11432">
                  <c:v>0.13405092592592593</c:v>
                </c:pt>
                <c:pt idx="11433">
                  <c:v>0.1340625</c:v>
                </c:pt>
                <c:pt idx="11434">
                  <c:v>0.13407407407407407</c:v>
                </c:pt>
                <c:pt idx="11435">
                  <c:v>0.13408564814814813</c:v>
                </c:pt>
                <c:pt idx="11436">
                  <c:v>0.13409722222222223</c:v>
                </c:pt>
                <c:pt idx="11437">
                  <c:v>0.1341087962962963</c:v>
                </c:pt>
                <c:pt idx="11438">
                  <c:v>0.13412037037037036</c:v>
                </c:pt>
                <c:pt idx="11439">
                  <c:v>0.13413194444444446</c:v>
                </c:pt>
                <c:pt idx="11440">
                  <c:v>0.13414351851851852</c:v>
                </c:pt>
                <c:pt idx="11441">
                  <c:v>0.13415509259259259</c:v>
                </c:pt>
                <c:pt idx="11442">
                  <c:v>0.13416666666666668</c:v>
                </c:pt>
                <c:pt idx="11443">
                  <c:v>0.13417824074074072</c:v>
                </c:pt>
                <c:pt idx="11444">
                  <c:v>0.13418981481481482</c:v>
                </c:pt>
                <c:pt idx="11445">
                  <c:v>0.13420138888888888</c:v>
                </c:pt>
                <c:pt idx="11446">
                  <c:v>0.13421296296296295</c:v>
                </c:pt>
                <c:pt idx="11447">
                  <c:v>0.13422453703703704</c:v>
                </c:pt>
                <c:pt idx="11448">
                  <c:v>0.13423611111111111</c:v>
                </c:pt>
                <c:pt idx="11449">
                  <c:v>0.13424768518518518</c:v>
                </c:pt>
                <c:pt idx="11450">
                  <c:v>0.13425925925925927</c:v>
                </c:pt>
                <c:pt idx="11451">
                  <c:v>0.13427083333333334</c:v>
                </c:pt>
                <c:pt idx="11452">
                  <c:v>0.13428240740740741</c:v>
                </c:pt>
                <c:pt idx="11453">
                  <c:v>0.13429398148148147</c:v>
                </c:pt>
                <c:pt idx="11454">
                  <c:v>0.13430555555555554</c:v>
                </c:pt>
                <c:pt idx="11455">
                  <c:v>0.13431712962962963</c:v>
                </c:pt>
                <c:pt idx="11456">
                  <c:v>0.1343287037037037</c:v>
                </c:pt>
                <c:pt idx="11457">
                  <c:v>0.13434027777777777</c:v>
                </c:pt>
                <c:pt idx="11458">
                  <c:v>0.13435185185185186</c:v>
                </c:pt>
                <c:pt idx="11459">
                  <c:v>0.13436342592592593</c:v>
                </c:pt>
                <c:pt idx="11460">
                  <c:v>0.13437499999999999</c:v>
                </c:pt>
                <c:pt idx="11461">
                  <c:v>0.13438657407407409</c:v>
                </c:pt>
                <c:pt idx="11462">
                  <c:v>0.13439814814814816</c:v>
                </c:pt>
                <c:pt idx="11463">
                  <c:v>0.13440972222222222</c:v>
                </c:pt>
                <c:pt idx="11464">
                  <c:v>0.13442129629629629</c:v>
                </c:pt>
                <c:pt idx="11465">
                  <c:v>0.13443287037037036</c:v>
                </c:pt>
                <c:pt idx="11466">
                  <c:v>0.13444444444444445</c:v>
                </c:pt>
                <c:pt idx="11467">
                  <c:v>0.13445601851851852</c:v>
                </c:pt>
                <c:pt idx="11468">
                  <c:v>0.13446759259259258</c:v>
                </c:pt>
                <c:pt idx="11469">
                  <c:v>0.13447916666666668</c:v>
                </c:pt>
                <c:pt idx="11470">
                  <c:v>0.13449074074074074</c:v>
                </c:pt>
                <c:pt idx="11471">
                  <c:v>0.13450231481481481</c:v>
                </c:pt>
                <c:pt idx="11472">
                  <c:v>0.13451388888888891</c:v>
                </c:pt>
                <c:pt idx="11473">
                  <c:v>0.13452546296296297</c:v>
                </c:pt>
                <c:pt idx="11474">
                  <c:v>0.13453703703703704</c:v>
                </c:pt>
                <c:pt idx="11475">
                  <c:v>0.1345486111111111</c:v>
                </c:pt>
                <c:pt idx="11476">
                  <c:v>0.13456018518518517</c:v>
                </c:pt>
                <c:pt idx="11477">
                  <c:v>0.13457175925925927</c:v>
                </c:pt>
                <c:pt idx="11478">
                  <c:v>0.13458333333333333</c:v>
                </c:pt>
                <c:pt idx="11479">
                  <c:v>0.1345949074074074</c:v>
                </c:pt>
                <c:pt idx="11480">
                  <c:v>0.13460648148148149</c:v>
                </c:pt>
                <c:pt idx="11481">
                  <c:v>0.13461805555555556</c:v>
                </c:pt>
                <c:pt idx="11482">
                  <c:v>0.13462962962962963</c:v>
                </c:pt>
                <c:pt idx="11483">
                  <c:v>0.13464120370370372</c:v>
                </c:pt>
                <c:pt idx="11484">
                  <c:v>0.13465277777777776</c:v>
                </c:pt>
                <c:pt idx="11485">
                  <c:v>0.13466435185185185</c:v>
                </c:pt>
                <c:pt idx="11486">
                  <c:v>0.13467592592592592</c:v>
                </c:pt>
                <c:pt idx="11487">
                  <c:v>0.13468749999999999</c:v>
                </c:pt>
                <c:pt idx="11488">
                  <c:v>0.13469907407407408</c:v>
                </c:pt>
                <c:pt idx="11489">
                  <c:v>0.13471064814814815</c:v>
                </c:pt>
                <c:pt idx="11490">
                  <c:v>0.13472222222222222</c:v>
                </c:pt>
                <c:pt idx="11491">
                  <c:v>0.13473379629629631</c:v>
                </c:pt>
                <c:pt idx="11492">
                  <c:v>0.13474537037037038</c:v>
                </c:pt>
                <c:pt idx="11493">
                  <c:v>0.13475694444444444</c:v>
                </c:pt>
                <c:pt idx="11494">
                  <c:v>0.13476851851851851</c:v>
                </c:pt>
                <c:pt idx="11495">
                  <c:v>0.13478009259259258</c:v>
                </c:pt>
                <c:pt idx="11496">
                  <c:v>0.13479166666666667</c:v>
                </c:pt>
                <c:pt idx="11497">
                  <c:v>0.13480324074074074</c:v>
                </c:pt>
                <c:pt idx="11498">
                  <c:v>0.1348148148148148</c:v>
                </c:pt>
                <c:pt idx="11499">
                  <c:v>0.1348263888888889</c:v>
                </c:pt>
                <c:pt idx="11500">
                  <c:v>0.13483796296296297</c:v>
                </c:pt>
                <c:pt idx="11501">
                  <c:v>0.13484953703703703</c:v>
                </c:pt>
                <c:pt idx="11502">
                  <c:v>0.13486111111111113</c:v>
                </c:pt>
                <c:pt idx="11503">
                  <c:v>0.13487268518518519</c:v>
                </c:pt>
                <c:pt idx="11504">
                  <c:v>0.13488425925925926</c:v>
                </c:pt>
                <c:pt idx="11505">
                  <c:v>0.13489583333333333</c:v>
                </c:pt>
                <c:pt idx="11506">
                  <c:v>0.13490740740740739</c:v>
                </c:pt>
                <c:pt idx="11507">
                  <c:v>0.13491898148148149</c:v>
                </c:pt>
                <c:pt idx="11508">
                  <c:v>0.13493055555555555</c:v>
                </c:pt>
                <c:pt idx="11509">
                  <c:v>0.13494212962962962</c:v>
                </c:pt>
                <c:pt idx="11510">
                  <c:v>0.13495370370370371</c:v>
                </c:pt>
                <c:pt idx="11511">
                  <c:v>0.13496527777777778</c:v>
                </c:pt>
                <c:pt idx="11512">
                  <c:v>0.13497685185185185</c:v>
                </c:pt>
                <c:pt idx="11513">
                  <c:v>0.13498842592592594</c:v>
                </c:pt>
                <c:pt idx="11514">
                  <c:v>0.13500000000000001</c:v>
                </c:pt>
                <c:pt idx="11515">
                  <c:v>0.13501157407407408</c:v>
                </c:pt>
                <c:pt idx="11516">
                  <c:v>0.13502314814814814</c:v>
                </c:pt>
                <c:pt idx="11517">
                  <c:v>0.13503472222222221</c:v>
                </c:pt>
                <c:pt idx="11518">
                  <c:v>0.1350462962962963</c:v>
                </c:pt>
                <c:pt idx="11519">
                  <c:v>0.13505787037037037</c:v>
                </c:pt>
                <c:pt idx="11520">
                  <c:v>0.13506944444444444</c:v>
                </c:pt>
                <c:pt idx="11521">
                  <c:v>0.13508101851851853</c:v>
                </c:pt>
                <c:pt idx="11522">
                  <c:v>0.1350925925925926</c:v>
                </c:pt>
                <c:pt idx="11523">
                  <c:v>0.13510416666666666</c:v>
                </c:pt>
                <c:pt idx="11524">
                  <c:v>0.13511574074074076</c:v>
                </c:pt>
                <c:pt idx="11525">
                  <c:v>0.1351273148148148</c:v>
                </c:pt>
                <c:pt idx="11526">
                  <c:v>0.13513888888888889</c:v>
                </c:pt>
                <c:pt idx="11527">
                  <c:v>0.13515046296296296</c:v>
                </c:pt>
                <c:pt idx="11528">
                  <c:v>0.13516203703703702</c:v>
                </c:pt>
                <c:pt idx="11529">
                  <c:v>0.13517361111111112</c:v>
                </c:pt>
                <c:pt idx="11530">
                  <c:v>0.13518518518518519</c:v>
                </c:pt>
                <c:pt idx="11531">
                  <c:v>0.13519675925925925</c:v>
                </c:pt>
                <c:pt idx="11532">
                  <c:v>0.13520833333333335</c:v>
                </c:pt>
                <c:pt idx="11533">
                  <c:v>0.13521990740740741</c:v>
                </c:pt>
                <c:pt idx="11534">
                  <c:v>0.13523148148148148</c:v>
                </c:pt>
                <c:pt idx="11535">
                  <c:v>0.13524305555555555</c:v>
                </c:pt>
                <c:pt idx="11536">
                  <c:v>0.13525462962962961</c:v>
                </c:pt>
                <c:pt idx="11537">
                  <c:v>0.13526620370370371</c:v>
                </c:pt>
                <c:pt idx="11538">
                  <c:v>0.13527777777777777</c:v>
                </c:pt>
                <c:pt idx="11539">
                  <c:v>0.13528935185185184</c:v>
                </c:pt>
                <c:pt idx="11540">
                  <c:v>0.13530092592592594</c:v>
                </c:pt>
                <c:pt idx="11541">
                  <c:v>0.1353125</c:v>
                </c:pt>
                <c:pt idx="11542">
                  <c:v>0.13532407407407407</c:v>
                </c:pt>
                <c:pt idx="11543">
                  <c:v>0.13532407407407407</c:v>
                </c:pt>
                <c:pt idx="11544">
                  <c:v>0.13533564814814816</c:v>
                </c:pt>
                <c:pt idx="11545">
                  <c:v>0.13534722222222223</c:v>
                </c:pt>
                <c:pt idx="11546">
                  <c:v>0.1353587962962963</c:v>
                </c:pt>
                <c:pt idx="11547">
                  <c:v>0.13537037037037036</c:v>
                </c:pt>
                <c:pt idx="11548">
                  <c:v>0.13538194444444443</c:v>
                </c:pt>
                <c:pt idx="11549">
                  <c:v>0.13539351851851852</c:v>
                </c:pt>
                <c:pt idx="11550">
                  <c:v>0.13540509259259259</c:v>
                </c:pt>
                <c:pt idx="11551">
                  <c:v>0.13541666666666666</c:v>
                </c:pt>
                <c:pt idx="11552">
                  <c:v>0.13542824074074075</c:v>
                </c:pt>
                <c:pt idx="11553">
                  <c:v>0.13543981481481482</c:v>
                </c:pt>
                <c:pt idx="11554">
                  <c:v>0.13545138888888889</c:v>
                </c:pt>
                <c:pt idx="11555">
                  <c:v>0.13546296296296298</c:v>
                </c:pt>
                <c:pt idx="11556">
                  <c:v>0.13547453703703705</c:v>
                </c:pt>
                <c:pt idx="11557">
                  <c:v>0.13548611111111111</c:v>
                </c:pt>
                <c:pt idx="11558">
                  <c:v>0.13549768518518518</c:v>
                </c:pt>
                <c:pt idx="11559">
                  <c:v>0.13550925925925925</c:v>
                </c:pt>
                <c:pt idx="11560">
                  <c:v>0.13552083333333334</c:v>
                </c:pt>
                <c:pt idx="11561">
                  <c:v>0.13553240740740741</c:v>
                </c:pt>
                <c:pt idx="11562">
                  <c:v>0.13554398148148147</c:v>
                </c:pt>
                <c:pt idx="11563">
                  <c:v>0.13555555555555557</c:v>
                </c:pt>
                <c:pt idx="11564">
                  <c:v>0.13556712962962963</c:v>
                </c:pt>
                <c:pt idx="11565">
                  <c:v>0.1355787037037037</c:v>
                </c:pt>
                <c:pt idx="11566">
                  <c:v>0.13559027777777777</c:v>
                </c:pt>
                <c:pt idx="11567">
                  <c:v>0.13560185185185183</c:v>
                </c:pt>
                <c:pt idx="11568">
                  <c:v>0.13561342592592593</c:v>
                </c:pt>
                <c:pt idx="11569">
                  <c:v>0.135625</c:v>
                </c:pt>
                <c:pt idx="11570">
                  <c:v>0.13563657407407406</c:v>
                </c:pt>
                <c:pt idx="11571">
                  <c:v>0.13564814814814816</c:v>
                </c:pt>
                <c:pt idx="11572">
                  <c:v>0.13565972222222222</c:v>
                </c:pt>
                <c:pt idx="11573">
                  <c:v>0.13567129629629629</c:v>
                </c:pt>
                <c:pt idx="11574">
                  <c:v>0.13568287037037038</c:v>
                </c:pt>
                <c:pt idx="11575">
                  <c:v>0.13569444444444445</c:v>
                </c:pt>
                <c:pt idx="11576">
                  <c:v>0.13570601851851852</c:v>
                </c:pt>
                <c:pt idx="11577">
                  <c:v>0.13571759259259261</c:v>
                </c:pt>
                <c:pt idx="11578">
                  <c:v>0.13572916666666665</c:v>
                </c:pt>
                <c:pt idx="11579">
                  <c:v>0.13574074074074075</c:v>
                </c:pt>
                <c:pt idx="11580">
                  <c:v>0.13575231481481481</c:v>
                </c:pt>
                <c:pt idx="11581">
                  <c:v>0.13576388888888888</c:v>
                </c:pt>
                <c:pt idx="11582">
                  <c:v>0.13577546296296297</c:v>
                </c:pt>
                <c:pt idx="11583">
                  <c:v>0.13578703703703704</c:v>
                </c:pt>
                <c:pt idx="11584">
                  <c:v>0.13579861111111111</c:v>
                </c:pt>
                <c:pt idx="11585">
                  <c:v>0.1358101851851852</c:v>
                </c:pt>
                <c:pt idx="11586">
                  <c:v>0.13582175925925927</c:v>
                </c:pt>
                <c:pt idx="11587">
                  <c:v>0.13583333333333333</c:v>
                </c:pt>
                <c:pt idx="11588">
                  <c:v>0.1358449074074074</c:v>
                </c:pt>
                <c:pt idx="11589">
                  <c:v>0.13585648148148147</c:v>
                </c:pt>
                <c:pt idx="11590">
                  <c:v>0.13586805555555556</c:v>
                </c:pt>
                <c:pt idx="11591">
                  <c:v>0.13587962962962963</c:v>
                </c:pt>
                <c:pt idx="11592">
                  <c:v>0.13589120370370369</c:v>
                </c:pt>
                <c:pt idx="11593">
                  <c:v>0.13590277777777779</c:v>
                </c:pt>
                <c:pt idx="11594">
                  <c:v>0.13591435185185186</c:v>
                </c:pt>
                <c:pt idx="11595">
                  <c:v>0.13592592592592592</c:v>
                </c:pt>
                <c:pt idx="11596">
                  <c:v>0.13593750000000002</c:v>
                </c:pt>
                <c:pt idx="11597">
                  <c:v>0.13594907407407408</c:v>
                </c:pt>
                <c:pt idx="11598">
                  <c:v>0.13596064814814815</c:v>
                </c:pt>
                <c:pt idx="11599">
                  <c:v>0.13597222222222222</c:v>
                </c:pt>
                <c:pt idx="11600">
                  <c:v>0.13598379629629628</c:v>
                </c:pt>
                <c:pt idx="11601">
                  <c:v>0.13599537037037038</c:v>
                </c:pt>
                <c:pt idx="11602">
                  <c:v>0.13600694444444444</c:v>
                </c:pt>
                <c:pt idx="11603">
                  <c:v>0.13601851851851851</c:v>
                </c:pt>
                <c:pt idx="11604">
                  <c:v>0.13603009259259261</c:v>
                </c:pt>
                <c:pt idx="11605">
                  <c:v>0.13604166666666667</c:v>
                </c:pt>
                <c:pt idx="11606">
                  <c:v>0.13605324074074074</c:v>
                </c:pt>
                <c:pt idx="11607">
                  <c:v>0.13606481481481481</c:v>
                </c:pt>
                <c:pt idx="11608">
                  <c:v>0.13607638888888887</c:v>
                </c:pt>
                <c:pt idx="11609">
                  <c:v>0.13608796296296297</c:v>
                </c:pt>
                <c:pt idx="11610">
                  <c:v>0.13609953703703703</c:v>
                </c:pt>
                <c:pt idx="11611">
                  <c:v>0.1361111111111111</c:v>
                </c:pt>
                <c:pt idx="11612">
                  <c:v>0.13612268518518519</c:v>
                </c:pt>
                <c:pt idx="11613">
                  <c:v>0.13613425925925926</c:v>
                </c:pt>
                <c:pt idx="11614">
                  <c:v>0.13614583333333333</c:v>
                </c:pt>
                <c:pt idx="11615">
                  <c:v>0.13615740740740742</c:v>
                </c:pt>
                <c:pt idx="11616">
                  <c:v>0.13616898148148149</c:v>
                </c:pt>
                <c:pt idx="11617">
                  <c:v>0.13618055555555555</c:v>
                </c:pt>
                <c:pt idx="11618">
                  <c:v>0.13619212962962965</c:v>
                </c:pt>
                <c:pt idx="11619">
                  <c:v>0.13620370370370369</c:v>
                </c:pt>
                <c:pt idx="11620">
                  <c:v>0.13621527777777778</c:v>
                </c:pt>
                <c:pt idx="11621">
                  <c:v>0.13622685185185185</c:v>
                </c:pt>
                <c:pt idx="11622">
                  <c:v>0.13623842592592592</c:v>
                </c:pt>
                <c:pt idx="11623">
                  <c:v>0.13625000000000001</c:v>
                </c:pt>
                <c:pt idx="11624">
                  <c:v>0.13626157407407408</c:v>
                </c:pt>
                <c:pt idx="11625">
                  <c:v>0.13627314814814814</c:v>
                </c:pt>
                <c:pt idx="11626">
                  <c:v>0.13628472222222224</c:v>
                </c:pt>
                <c:pt idx="11627">
                  <c:v>0.13629629629629628</c:v>
                </c:pt>
                <c:pt idx="11628">
                  <c:v>0.13630787037037037</c:v>
                </c:pt>
                <c:pt idx="11629">
                  <c:v>0.13631944444444444</c:v>
                </c:pt>
                <c:pt idx="11630">
                  <c:v>0.1363310185185185</c:v>
                </c:pt>
                <c:pt idx="11631">
                  <c:v>0.1363425925925926</c:v>
                </c:pt>
                <c:pt idx="11632">
                  <c:v>0.13635416666666667</c:v>
                </c:pt>
                <c:pt idx="11633">
                  <c:v>0.13636574074074073</c:v>
                </c:pt>
                <c:pt idx="11634">
                  <c:v>0.13637731481481483</c:v>
                </c:pt>
                <c:pt idx="11635">
                  <c:v>0.13638888888888889</c:v>
                </c:pt>
                <c:pt idx="11636">
                  <c:v>0.13640046296296296</c:v>
                </c:pt>
                <c:pt idx="11637">
                  <c:v>0.13641203703703705</c:v>
                </c:pt>
                <c:pt idx="11638">
                  <c:v>0.13642361111111112</c:v>
                </c:pt>
                <c:pt idx="11639">
                  <c:v>0.13643518518518519</c:v>
                </c:pt>
                <c:pt idx="11640">
                  <c:v>0.13644675925925925</c:v>
                </c:pt>
                <c:pt idx="11641">
                  <c:v>0.13645833333333332</c:v>
                </c:pt>
                <c:pt idx="11642">
                  <c:v>0.13646990740740741</c:v>
                </c:pt>
                <c:pt idx="11643">
                  <c:v>0.13648148148148148</c:v>
                </c:pt>
                <c:pt idx="11644">
                  <c:v>0.13649305555555555</c:v>
                </c:pt>
                <c:pt idx="11645">
                  <c:v>0.13650462962962964</c:v>
                </c:pt>
                <c:pt idx="11646">
                  <c:v>0.13651620370370371</c:v>
                </c:pt>
                <c:pt idx="11647">
                  <c:v>0.13652777777777778</c:v>
                </c:pt>
                <c:pt idx="11648">
                  <c:v>0.13653935185185184</c:v>
                </c:pt>
                <c:pt idx="11649">
                  <c:v>0.13655092592592591</c:v>
                </c:pt>
                <c:pt idx="11650">
                  <c:v>0.1365625</c:v>
                </c:pt>
                <c:pt idx="11651">
                  <c:v>0.13657407407407407</c:v>
                </c:pt>
                <c:pt idx="11652">
                  <c:v>0.13658564814814814</c:v>
                </c:pt>
                <c:pt idx="11653">
                  <c:v>0.13659722222222223</c:v>
                </c:pt>
                <c:pt idx="11654">
                  <c:v>0.1366087962962963</c:v>
                </c:pt>
                <c:pt idx="11655">
                  <c:v>0.13662037037037036</c:v>
                </c:pt>
                <c:pt idx="11656">
                  <c:v>0.13663194444444446</c:v>
                </c:pt>
                <c:pt idx="11657">
                  <c:v>0.13664351851851853</c:v>
                </c:pt>
                <c:pt idx="11658">
                  <c:v>0.13665509259259259</c:v>
                </c:pt>
                <c:pt idx="11659">
                  <c:v>0.13666666666666669</c:v>
                </c:pt>
                <c:pt idx="11660">
                  <c:v>0.13667824074074073</c:v>
                </c:pt>
                <c:pt idx="11661">
                  <c:v>0.13668981481481482</c:v>
                </c:pt>
                <c:pt idx="11662">
                  <c:v>0.13670138888888889</c:v>
                </c:pt>
                <c:pt idx="11663">
                  <c:v>0.13671296296296295</c:v>
                </c:pt>
                <c:pt idx="11664">
                  <c:v>0.13672453703703705</c:v>
                </c:pt>
                <c:pt idx="11665">
                  <c:v>0.13673611111111111</c:v>
                </c:pt>
                <c:pt idx="11666">
                  <c:v>0.13674768518518518</c:v>
                </c:pt>
                <c:pt idx="11667">
                  <c:v>0.13675925925925927</c:v>
                </c:pt>
                <c:pt idx="11668">
                  <c:v>0.13677083333333331</c:v>
                </c:pt>
                <c:pt idx="11669">
                  <c:v>0.13678240740740741</c:v>
                </c:pt>
                <c:pt idx="11670">
                  <c:v>0.13679398148148147</c:v>
                </c:pt>
                <c:pt idx="11671">
                  <c:v>0.13680555555555554</c:v>
                </c:pt>
                <c:pt idx="11672">
                  <c:v>0.13681712962962964</c:v>
                </c:pt>
                <c:pt idx="11673">
                  <c:v>0.1368287037037037</c:v>
                </c:pt>
                <c:pt idx="11674">
                  <c:v>0.13684027777777777</c:v>
                </c:pt>
                <c:pt idx="11675">
                  <c:v>0.13685185185185186</c:v>
                </c:pt>
                <c:pt idx="11676">
                  <c:v>0.13686342592592593</c:v>
                </c:pt>
                <c:pt idx="11677">
                  <c:v>0.136875</c:v>
                </c:pt>
                <c:pt idx="11678">
                  <c:v>0.13688657407407409</c:v>
                </c:pt>
                <c:pt idx="11679">
                  <c:v>0.13689814814814816</c:v>
                </c:pt>
                <c:pt idx="11680">
                  <c:v>0.13690972222222222</c:v>
                </c:pt>
                <c:pt idx="11681">
                  <c:v>0.13692129629629629</c:v>
                </c:pt>
                <c:pt idx="11682">
                  <c:v>0.13693287037037036</c:v>
                </c:pt>
                <c:pt idx="11683">
                  <c:v>0.13694444444444445</c:v>
                </c:pt>
                <c:pt idx="11684">
                  <c:v>0.13695601851851852</c:v>
                </c:pt>
                <c:pt idx="11685">
                  <c:v>0.13696759259259259</c:v>
                </c:pt>
                <c:pt idx="11686">
                  <c:v>0.13697916666666668</c:v>
                </c:pt>
                <c:pt idx="11687">
                  <c:v>0.13699074074074075</c:v>
                </c:pt>
                <c:pt idx="11688">
                  <c:v>0.13700231481481481</c:v>
                </c:pt>
                <c:pt idx="11689">
                  <c:v>0.13701388888888888</c:v>
                </c:pt>
                <c:pt idx="11690">
                  <c:v>0.13702546296296295</c:v>
                </c:pt>
                <c:pt idx="11691">
                  <c:v>0.13703703703703704</c:v>
                </c:pt>
                <c:pt idx="11692">
                  <c:v>0.13704861111111111</c:v>
                </c:pt>
                <c:pt idx="11693">
                  <c:v>0.13706018518518517</c:v>
                </c:pt>
                <c:pt idx="11694">
                  <c:v>0.13707175925925927</c:v>
                </c:pt>
                <c:pt idx="11695">
                  <c:v>0.13708333333333333</c:v>
                </c:pt>
                <c:pt idx="11696">
                  <c:v>0.1370949074074074</c:v>
                </c:pt>
                <c:pt idx="11697">
                  <c:v>0.1371064814814815</c:v>
                </c:pt>
                <c:pt idx="11698">
                  <c:v>0.13711805555555556</c:v>
                </c:pt>
                <c:pt idx="11699">
                  <c:v>0.13712962962962963</c:v>
                </c:pt>
                <c:pt idx="11700">
                  <c:v>0.13714120370370372</c:v>
                </c:pt>
                <c:pt idx="11701">
                  <c:v>0.13715277777777776</c:v>
                </c:pt>
                <c:pt idx="11702">
                  <c:v>0.13716435185185186</c:v>
                </c:pt>
                <c:pt idx="11703">
                  <c:v>0.13717592592592592</c:v>
                </c:pt>
                <c:pt idx="11704">
                  <c:v>0.13718749999999999</c:v>
                </c:pt>
                <c:pt idx="11705">
                  <c:v>0.13719907407407408</c:v>
                </c:pt>
                <c:pt idx="11706">
                  <c:v>0.13721064814814815</c:v>
                </c:pt>
                <c:pt idx="11707">
                  <c:v>0.13722222222222222</c:v>
                </c:pt>
                <c:pt idx="11708">
                  <c:v>0.13723379629629631</c:v>
                </c:pt>
                <c:pt idx="11709">
                  <c:v>0.13724537037037035</c:v>
                </c:pt>
                <c:pt idx="11710">
                  <c:v>0.13725694444444445</c:v>
                </c:pt>
                <c:pt idx="11711">
                  <c:v>0.13726851851851851</c:v>
                </c:pt>
                <c:pt idx="11712">
                  <c:v>0.13728009259259258</c:v>
                </c:pt>
                <c:pt idx="11713">
                  <c:v>0.13729166666666667</c:v>
                </c:pt>
                <c:pt idx="11714">
                  <c:v>0.13730324074074074</c:v>
                </c:pt>
                <c:pt idx="11715">
                  <c:v>0.13731481481481481</c:v>
                </c:pt>
                <c:pt idx="11716">
                  <c:v>0.1373263888888889</c:v>
                </c:pt>
                <c:pt idx="11717">
                  <c:v>0.13733796296296297</c:v>
                </c:pt>
                <c:pt idx="11718">
                  <c:v>0.13734953703703703</c:v>
                </c:pt>
                <c:pt idx="11719">
                  <c:v>0.13736111111111113</c:v>
                </c:pt>
                <c:pt idx="11720">
                  <c:v>0.13737268518518519</c:v>
                </c:pt>
                <c:pt idx="11721">
                  <c:v>0.13738425925925926</c:v>
                </c:pt>
                <c:pt idx="11722">
                  <c:v>0.13739583333333333</c:v>
                </c:pt>
                <c:pt idx="11723">
                  <c:v>0.13740740740740739</c:v>
                </c:pt>
                <c:pt idx="11724">
                  <c:v>0.13741898148148149</c:v>
                </c:pt>
                <c:pt idx="11725">
                  <c:v>0.13743055555555556</c:v>
                </c:pt>
                <c:pt idx="11726">
                  <c:v>0.13744212962962962</c:v>
                </c:pt>
                <c:pt idx="11727">
                  <c:v>0.13745370370370372</c:v>
                </c:pt>
                <c:pt idx="11728">
                  <c:v>0.13746527777777778</c:v>
                </c:pt>
                <c:pt idx="11729">
                  <c:v>0.13747685185185185</c:v>
                </c:pt>
                <c:pt idx="11730">
                  <c:v>0.13748842592592592</c:v>
                </c:pt>
                <c:pt idx="11731">
                  <c:v>0.13749999999999998</c:v>
                </c:pt>
                <c:pt idx="11732">
                  <c:v>0.13751157407407408</c:v>
                </c:pt>
                <c:pt idx="11733">
                  <c:v>0.13752314814814814</c:v>
                </c:pt>
                <c:pt idx="11734">
                  <c:v>0.13753472222222221</c:v>
                </c:pt>
                <c:pt idx="11735">
                  <c:v>0.13754629629629631</c:v>
                </c:pt>
                <c:pt idx="11736">
                  <c:v>0.13755787037037037</c:v>
                </c:pt>
                <c:pt idx="11737">
                  <c:v>0.13756944444444444</c:v>
                </c:pt>
                <c:pt idx="11738">
                  <c:v>0.13758101851851853</c:v>
                </c:pt>
                <c:pt idx="11739">
                  <c:v>0.1375925925925926</c:v>
                </c:pt>
                <c:pt idx="11740">
                  <c:v>0.13760416666666667</c:v>
                </c:pt>
                <c:pt idx="11741">
                  <c:v>0.13761574074074076</c:v>
                </c:pt>
                <c:pt idx="11742">
                  <c:v>0.1376273148148148</c:v>
                </c:pt>
                <c:pt idx="11743">
                  <c:v>0.13763888888888889</c:v>
                </c:pt>
                <c:pt idx="11744">
                  <c:v>0.13765046296296296</c:v>
                </c:pt>
                <c:pt idx="11745">
                  <c:v>0.13766203703703703</c:v>
                </c:pt>
                <c:pt idx="11746">
                  <c:v>0.13767361111111112</c:v>
                </c:pt>
                <c:pt idx="11747">
                  <c:v>0.13768518518518519</c:v>
                </c:pt>
                <c:pt idx="11748">
                  <c:v>0.13769675925925925</c:v>
                </c:pt>
                <c:pt idx="11749">
                  <c:v>0.13770833333333335</c:v>
                </c:pt>
                <c:pt idx="11750">
                  <c:v>0.13771990740740739</c:v>
                </c:pt>
                <c:pt idx="11751">
                  <c:v>0.13773148148148148</c:v>
                </c:pt>
                <c:pt idx="11752">
                  <c:v>0.13774305555555555</c:v>
                </c:pt>
                <c:pt idx="11753">
                  <c:v>0.13775462962962962</c:v>
                </c:pt>
                <c:pt idx="11754">
                  <c:v>0.13776620370370371</c:v>
                </c:pt>
                <c:pt idx="11755">
                  <c:v>0.13777777777777778</c:v>
                </c:pt>
                <c:pt idx="11756">
                  <c:v>0.13778935185185184</c:v>
                </c:pt>
                <c:pt idx="11757">
                  <c:v>0.13780092592592594</c:v>
                </c:pt>
                <c:pt idx="11758">
                  <c:v>0.1378125</c:v>
                </c:pt>
                <c:pt idx="11759">
                  <c:v>0.13782407407407407</c:v>
                </c:pt>
                <c:pt idx="11760">
                  <c:v>0.13783564814814817</c:v>
                </c:pt>
                <c:pt idx="11761">
                  <c:v>0.13784722222222223</c:v>
                </c:pt>
                <c:pt idx="11762">
                  <c:v>0.1378587962962963</c:v>
                </c:pt>
                <c:pt idx="11763">
                  <c:v>0.13787037037037037</c:v>
                </c:pt>
                <c:pt idx="11764">
                  <c:v>0.13788194444444443</c:v>
                </c:pt>
                <c:pt idx="11765">
                  <c:v>0.13789351851851853</c:v>
                </c:pt>
                <c:pt idx="11766">
                  <c:v>0.13790509259259259</c:v>
                </c:pt>
                <c:pt idx="11767">
                  <c:v>0.13791666666666666</c:v>
                </c:pt>
                <c:pt idx="11768">
                  <c:v>0.13792824074074075</c:v>
                </c:pt>
                <c:pt idx="11769">
                  <c:v>0.13793981481481482</c:v>
                </c:pt>
                <c:pt idx="11770">
                  <c:v>0.13795138888888889</c:v>
                </c:pt>
                <c:pt idx="11771">
                  <c:v>0.13796296296296295</c:v>
                </c:pt>
                <c:pt idx="11772">
                  <c:v>0.13797453703703702</c:v>
                </c:pt>
                <c:pt idx="11773">
                  <c:v>0.13798611111111111</c:v>
                </c:pt>
                <c:pt idx="11774">
                  <c:v>0.13799768518518518</c:v>
                </c:pt>
                <c:pt idx="11775">
                  <c:v>0.13800925925925925</c:v>
                </c:pt>
                <c:pt idx="11776">
                  <c:v>0.13802083333333334</c:v>
                </c:pt>
                <c:pt idx="11777">
                  <c:v>0.13803240740740741</c:v>
                </c:pt>
                <c:pt idx="11778">
                  <c:v>0.13804398148148148</c:v>
                </c:pt>
                <c:pt idx="11779">
                  <c:v>0.13805555555555557</c:v>
                </c:pt>
                <c:pt idx="11780">
                  <c:v>0.13806712962962964</c:v>
                </c:pt>
                <c:pt idx="11781">
                  <c:v>0.1380787037037037</c:v>
                </c:pt>
                <c:pt idx="11782">
                  <c:v>0.1380902777777778</c:v>
                </c:pt>
                <c:pt idx="11783">
                  <c:v>0.13810185185185184</c:v>
                </c:pt>
                <c:pt idx="11784">
                  <c:v>0.13811342592592593</c:v>
                </c:pt>
                <c:pt idx="11785">
                  <c:v>0.138125</c:v>
                </c:pt>
                <c:pt idx="11786">
                  <c:v>0.13813657407407406</c:v>
                </c:pt>
                <c:pt idx="11787">
                  <c:v>0.13814814814814816</c:v>
                </c:pt>
                <c:pt idx="11788">
                  <c:v>0.13815972222222223</c:v>
                </c:pt>
                <c:pt idx="11789">
                  <c:v>0.13817129629629629</c:v>
                </c:pt>
                <c:pt idx="11790">
                  <c:v>0.13818287037037039</c:v>
                </c:pt>
                <c:pt idx="11791">
                  <c:v>0.13819444444444443</c:v>
                </c:pt>
                <c:pt idx="11792">
                  <c:v>0.13820601851851852</c:v>
                </c:pt>
                <c:pt idx="11793">
                  <c:v>0.13821759259259259</c:v>
                </c:pt>
                <c:pt idx="11794">
                  <c:v>0.13822916666666665</c:v>
                </c:pt>
                <c:pt idx="11795">
                  <c:v>0.13824074074074075</c:v>
                </c:pt>
                <c:pt idx="11796">
                  <c:v>0.13825231481481481</c:v>
                </c:pt>
                <c:pt idx="11797">
                  <c:v>0.13826388888888888</c:v>
                </c:pt>
                <c:pt idx="11798">
                  <c:v>0.13827546296296298</c:v>
                </c:pt>
                <c:pt idx="11799">
                  <c:v>0.13828703703703704</c:v>
                </c:pt>
                <c:pt idx="11800">
                  <c:v>0.13829861111111111</c:v>
                </c:pt>
                <c:pt idx="11801">
                  <c:v>0.1383101851851852</c:v>
                </c:pt>
                <c:pt idx="11802">
                  <c:v>0.13832175925925927</c:v>
                </c:pt>
                <c:pt idx="11803">
                  <c:v>0.13833333333333334</c:v>
                </c:pt>
                <c:pt idx="11804">
                  <c:v>0.1383449074074074</c:v>
                </c:pt>
                <c:pt idx="11805">
                  <c:v>0.13835648148148147</c:v>
                </c:pt>
                <c:pt idx="11806">
                  <c:v>0.13836805555555556</c:v>
                </c:pt>
                <c:pt idx="11807">
                  <c:v>0.13837962962962963</c:v>
                </c:pt>
                <c:pt idx="11808">
                  <c:v>0.1383912037037037</c:v>
                </c:pt>
                <c:pt idx="11809">
                  <c:v>0.13840277777777779</c:v>
                </c:pt>
                <c:pt idx="11810">
                  <c:v>0.13841435185185186</c:v>
                </c:pt>
                <c:pt idx="11811">
                  <c:v>0.13842592592592592</c:v>
                </c:pt>
                <c:pt idx="11812">
                  <c:v>0.13843749999999999</c:v>
                </c:pt>
                <c:pt idx="11813">
                  <c:v>0.13844907407407406</c:v>
                </c:pt>
                <c:pt idx="11814">
                  <c:v>0.13846064814814815</c:v>
                </c:pt>
                <c:pt idx="11815">
                  <c:v>0.13847222222222222</c:v>
                </c:pt>
                <c:pt idx="11816">
                  <c:v>0.13848379629629629</c:v>
                </c:pt>
                <c:pt idx="11817">
                  <c:v>0.13849537037037038</c:v>
                </c:pt>
                <c:pt idx="11818">
                  <c:v>0.13850694444444445</c:v>
                </c:pt>
                <c:pt idx="11819">
                  <c:v>0.13851851851851851</c:v>
                </c:pt>
                <c:pt idx="11820">
                  <c:v>0.13853009259259261</c:v>
                </c:pt>
                <c:pt idx="11821">
                  <c:v>0.13854166666666667</c:v>
                </c:pt>
                <c:pt idx="11822">
                  <c:v>0.13855324074074074</c:v>
                </c:pt>
                <c:pt idx="11823">
                  <c:v>0.13856481481481484</c:v>
                </c:pt>
                <c:pt idx="11824">
                  <c:v>0.13857638888888887</c:v>
                </c:pt>
                <c:pt idx="11825">
                  <c:v>0.13858796296296297</c:v>
                </c:pt>
                <c:pt idx="11826">
                  <c:v>0.13859953703703703</c:v>
                </c:pt>
                <c:pt idx="11827">
                  <c:v>0.1386111111111111</c:v>
                </c:pt>
                <c:pt idx="11828">
                  <c:v>0.1386226851851852</c:v>
                </c:pt>
                <c:pt idx="11829">
                  <c:v>0.13863425925925926</c:v>
                </c:pt>
                <c:pt idx="11830">
                  <c:v>0.13864583333333333</c:v>
                </c:pt>
                <c:pt idx="11831">
                  <c:v>0.13865740740740742</c:v>
                </c:pt>
                <c:pt idx="11832">
                  <c:v>0.13866898148148146</c:v>
                </c:pt>
                <c:pt idx="11833">
                  <c:v>0.13868055555555556</c:v>
                </c:pt>
                <c:pt idx="11834">
                  <c:v>0.13869212962962962</c:v>
                </c:pt>
                <c:pt idx="11835">
                  <c:v>0.13870370370370369</c:v>
                </c:pt>
                <c:pt idx="11836">
                  <c:v>0.13871527777777778</c:v>
                </c:pt>
                <c:pt idx="11837">
                  <c:v>0.13872685185185185</c:v>
                </c:pt>
                <c:pt idx="11838">
                  <c:v>0.13873842592592592</c:v>
                </c:pt>
                <c:pt idx="11839">
                  <c:v>0.13875000000000001</c:v>
                </c:pt>
                <c:pt idx="11840">
                  <c:v>0.13876157407407408</c:v>
                </c:pt>
                <c:pt idx="11841">
                  <c:v>0.13877314814814815</c:v>
                </c:pt>
                <c:pt idx="11842">
                  <c:v>0.13878472222222224</c:v>
                </c:pt>
                <c:pt idx="11843">
                  <c:v>0.13879629629629631</c:v>
                </c:pt>
                <c:pt idx="11844">
                  <c:v>0.13880787037037037</c:v>
                </c:pt>
                <c:pt idx="11845">
                  <c:v>0.13881944444444444</c:v>
                </c:pt>
                <c:pt idx="11846">
                  <c:v>0.13883101851851851</c:v>
                </c:pt>
                <c:pt idx="11847">
                  <c:v>0.1388425925925926</c:v>
                </c:pt>
                <c:pt idx="11848">
                  <c:v>0.13885416666666667</c:v>
                </c:pt>
                <c:pt idx="11849">
                  <c:v>0.13886574074074073</c:v>
                </c:pt>
                <c:pt idx="11850">
                  <c:v>0.13887731481481483</c:v>
                </c:pt>
                <c:pt idx="11851">
                  <c:v>0.1388888888888889</c:v>
                </c:pt>
                <c:pt idx="11852">
                  <c:v>0.13890046296296296</c:v>
                </c:pt>
                <c:pt idx="11853">
                  <c:v>0.13891203703703703</c:v>
                </c:pt>
                <c:pt idx="11854">
                  <c:v>0.13892361111111109</c:v>
                </c:pt>
                <c:pt idx="11855">
                  <c:v>0.13893518518518519</c:v>
                </c:pt>
                <c:pt idx="11856">
                  <c:v>0.13894675925925926</c:v>
                </c:pt>
                <c:pt idx="11857">
                  <c:v>0.13895833333333332</c:v>
                </c:pt>
                <c:pt idx="11858">
                  <c:v>0.13896990740740742</c:v>
                </c:pt>
                <c:pt idx="11859">
                  <c:v>0.13898148148148148</c:v>
                </c:pt>
                <c:pt idx="11860">
                  <c:v>0.13899305555555555</c:v>
                </c:pt>
                <c:pt idx="11861">
                  <c:v>0.13900462962962964</c:v>
                </c:pt>
                <c:pt idx="11862">
                  <c:v>0.13901620370370371</c:v>
                </c:pt>
                <c:pt idx="11863">
                  <c:v>0.13902777777777778</c:v>
                </c:pt>
                <c:pt idx="11864">
                  <c:v>0.13903935185185184</c:v>
                </c:pt>
                <c:pt idx="11865">
                  <c:v>0.13905092592592591</c:v>
                </c:pt>
                <c:pt idx="11866">
                  <c:v>0.13906250000000001</c:v>
                </c:pt>
                <c:pt idx="11867">
                  <c:v>0.13907407407407407</c:v>
                </c:pt>
                <c:pt idx="11868">
                  <c:v>0.13908564814814814</c:v>
                </c:pt>
                <c:pt idx="11869">
                  <c:v>0.13909722222222223</c:v>
                </c:pt>
                <c:pt idx="11870">
                  <c:v>0.1391087962962963</c:v>
                </c:pt>
                <c:pt idx="11871">
                  <c:v>0.13912037037037037</c:v>
                </c:pt>
                <c:pt idx="11872">
                  <c:v>0.13913194444444446</c:v>
                </c:pt>
                <c:pt idx="11873">
                  <c:v>0.1391435185185185</c:v>
                </c:pt>
                <c:pt idx="11874">
                  <c:v>0.13915509259259259</c:v>
                </c:pt>
                <c:pt idx="11875">
                  <c:v>0.13916666666666666</c:v>
                </c:pt>
                <c:pt idx="11876">
                  <c:v>0.13917824074074073</c:v>
                </c:pt>
                <c:pt idx="11877">
                  <c:v>0.13918981481481482</c:v>
                </c:pt>
                <c:pt idx="11878">
                  <c:v>0.13920138888888889</c:v>
                </c:pt>
                <c:pt idx="11879">
                  <c:v>0.13921296296296296</c:v>
                </c:pt>
                <c:pt idx="11880">
                  <c:v>0.13922453703703705</c:v>
                </c:pt>
                <c:pt idx="11881">
                  <c:v>0.13923611111111112</c:v>
                </c:pt>
                <c:pt idx="11882">
                  <c:v>0.13924768518518518</c:v>
                </c:pt>
                <c:pt idx="11883">
                  <c:v>0.13925925925925928</c:v>
                </c:pt>
                <c:pt idx="11884">
                  <c:v>0.13927083333333334</c:v>
                </c:pt>
                <c:pt idx="11885">
                  <c:v>0.13928240740740741</c:v>
                </c:pt>
                <c:pt idx="11886">
                  <c:v>0.13929398148148148</c:v>
                </c:pt>
                <c:pt idx="11887">
                  <c:v>0.13930555555555554</c:v>
                </c:pt>
                <c:pt idx="11888">
                  <c:v>0.13931712962962964</c:v>
                </c:pt>
                <c:pt idx="11889">
                  <c:v>0.1393287037037037</c:v>
                </c:pt>
                <c:pt idx="11890">
                  <c:v>0.13934027777777777</c:v>
                </c:pt>
                <c:pt idx="11891">
                  <c:v>0.13935185185185187</c:v>
                </c:pt>
                <c:pt idx="11892">
                  <c:v>0.13936342592592593</c:v>
                </c:pt>
                <c:pt idx="11893">
                  <c:v>0.139375</c:v>
                </c:pt>
                <c:pt idx="11894">
                  <c:v>0.13938657407407407</c:v>
                </c:pt>
                <c:pt idx="11895">
                  <c:v>0.13939814814814813</c:v>
                </c:pt>
                <c:pt idx="11896">
                  <c:v>0.13940972222222223</c:v>
                </c:pt>
                <c:pt idx="11897">
                  <c:v>0.13942129629629629</c:v>
                </c:pt>
                <c:pt idx="11898">
                  <c:v>0.13943287037037036</c:v>
                </c:pt>
                <c:pt idx="11899">
                  <c:v>0.13944444444444445</c:v>
                </c:pt>
                <c:pt idx="11900">
                  <c:v>0.13945601851851852</c:v>
                </c:pt>
                <c:pt idx="11901">
                  <c:v>0.13946759259259259</c:v>
                </c:pt>
                <c:pt idx="11902">
                  <c:v>0.13947916666666668</c:v>
                </c:pt>
                <c:pt idx="11903">
                  <c:v>0.13949074074074075</c:v>
                </c:pt>
                <c:pt idx="11904">
                  <c:v>0.13950231481481482</c:v>
                </c:pt>
                <c:pt idx="11905">
                  <c:v>0.13951388888888888</c:v>
                </c:pt>
                <c:pt idx="11906">
                  <c:v>0.13952546296296295</c:v>
                </c:pt>
                <c:pt idx="11907">
                  <c:v>0.13953703703703704</c:v>
                </c:pt>
                <c:pt idx="11908">
                  <c:v>0.13954861111111111</c:v>
                </c:pt>
                <c:pt idx="11909">
                  <c:v>0.13956018518518518</c:v>
                </c:pt>
                <c:pt idx="11910">
                  <c:v>0.13957175925925927</c:v>
                </c:pt>
                <c:pt idx="11911">
                  <c:v>0.13958333333333334</c:v>
                </c:pt>
                <c:pt idx="11912">
                  <c:v>0.1395949074074074</c:v>
                </c:pt>
                <c:pt idx="11913">
                  <c:v>0.1396064814814815</c:v>
                </c:pt>
                <c:pt idx="11914">
                  <c:v>0.13961805555555554</c:v>
                </c:pt>
                <c:pt idx="11915">
                  <c:v>0.13962962962962963</c:v>
                </c:pt>
                <c:pt idx="11916">
                  <c:v>0.1396412037037037</c:v>
                </c:pt>
                <c:pt idx="11917">
                  <c:v>0.13965277777777776</c:v>
                </c:pt>
                <c:pt idx="11918">
                  <c:v>0.13966435185185186</c:v>
                </c:pt>
                <c:pt idx="11919">
                  <c:v>0.13967592592592593</c:v>
                </c:pt>
                <c:pt idx="11920">
                  <c:v>0.13968749999999999</c:v>
                </c:pt>
                <c:pt idx="11921">
                  <c:v>0.13969907407407409</c:v>
                </c:pt>
                <c:pt idx="11922">
                  <c:v>0.13971064814814815</c:v>
                </c:pt>
                <c:pt idx="11923">
                  <c:v>0.13972222222222222</c:v>
                </c:pt>
                <c:pt idx="11924">
                  <c:v>0.13973379629629631</c:v>
                </c:pt>
                <c:pt idx="11925">
                  <c:v>0.13974537037037038</c:v>
                </c:pt>
                <c:pt idx="11926">
                  <c:v>0.13975694444444445</c:v>
                </c:pt>
                <c:pt idx="11927">
                  <c:v>0.13976851851851851</c:v>
                </c:pt>
                <c:pt idx="11928">
                  <c:v>0.13978009259259258</c:v>
                </c:pt>
                <c:pt idx="11929">
                  <c:v>0.13979166666666668</c:v>
                </c:pt>
                <c:pt idx="11930">
                  <c:v>0.13980324074074074</c:v>
                </c:pt>
                <c:pt idx="11931">
                  <c:v>0.13981481481481481</c:v>
                </c:pt>
                <c:pt idx="11932">
                  <c:v>0.1398263888888889</c:v>
                </c:pt>
                <c:pt idx="11933">
                  <c:v>0.13983796296296297</c:v>
                </c:pt>
                <c:pt idx="11934">
                  <c:v>0.13984953703703704</c:v>
                </c:pt>
                <c:pt idx="11935">
                  <c:v>0.1398611111111111</c:v>
                </c:pt>
                <c:pt idx="11936">
                  <c:v>0.13987268518518517</c:v>
                </c:pt>
                <c:pt idx="11937">
                  <c:v>0.13988425925925926</c:v>
                </c:pt>
                <c:pt idx="11938">
                  <c:v>0.13989583333333333</c:v>
                </c:pt>
                <c:pt idx="11939">
                  <c:v>0.1399074074074074</c:v>
                </c:pt>
                <c:pt idx="11940">
                  <c:v>0.13991898148148149</c:v>
                </c:pt>
                <c:pt idx="11941">
                  <c:v>0.13993055555555556</c:v>
                </c:pt>
                <c:pt idx="11942">
                  <c:v>0.13994212962962962</c:v>
                </c:pt>
                <c:pt idx="11943">
                  <c:v>0.13995370370370372</c:v>
                </c:pt>
                <c:pt idx="11944">
                  <c:v>0.13996527777777779</c:v>
                </c:pt>
                <c:pt idx="11945">
                  <c:v>0.13997685185185185</c:v>
                </c:pt>
                <c:pt idx="11946">
                  <c:v>0.13998842592592592</c:v>
                </c:pt>
                <c:pt idx="11947">
                  <c:v>0.13999999999999999</c:v>
                </c:pt>
                <c:pt idx="11948">
                  <c:v>0.14001157407407408</c:v>
                </c:pt>
                <c:pt idx="11949">
                  <c:v>0.14002314814814815</c:v>
                </c:pt>
                <c:pt idx="11950">
                  <c:v>0.14003472222222221</c:v>
                </c:pt>
                <c:pt idx="11951">
                  <c:v>0.14004629629629631</c:v>
                </c:pt>
                <c:pt idx="11952">
                  <c:v>0.14005787037037037</c:v>
                </c:pt>
                <c:pt idx="11953">
                  <c:v>0.14006944444444444</c:v>
                </c:pt>
                <c:pt idx="11954">
                  <c:v>0.14008101851851851</c:v>
                </c:pt>
                <c:pt idx="11955">
                  <c:v>0.14009259259259257</c:v>
                </c:pt>
                <c:pt idx="11956">
                  <c:v>0.14010416666666667</c:v>
                </c:pt>
                <c:pt idx="11957">
                  <c:v>0.14011574074074074</c:v>
                </c:pt>
                <c:pt idx="11958">
                  <c:v>0.1401273148148148</c:v>
                </c:pt>
                <c:pt idx="11959">
                  <c:v>0.1401388888888889</c:v>
                </c:pt>
                <c:pt idx="11960">
                  <c:v>0.14015046296296296</c:v>
                </c:pt>
                <c:pt idx="11961">
                  <c:v>0.14016203703703703</c:v>
                </c:pt>
                <c:pt idx="11962">
                  <c:v>0.14017361111111112</c:v>
                </c:pt>
                <c:pt idx="11963">
                  <c:v>0.14018518518518519</c:v>
                </c:pt>
                <c:pt idx="11964">
                  <c:v>0.14019675925925926</c:v>
                </c:pt>
                <c:pt idx="11965">
                  <c:v>0.14020833333333335</c:v>
                </c:pt>
                <c:pt idx="11966">
                  <c:v>0.14021990740740742</c:v>
                </c:pt>
                <c:pt idx="11967">
                  <c:v>0.14023148148148148</c:v>
                </c:pt>
                <c:pt idx="11968">
                  <c:v>0.14024305555555555</c:v>
                </c:pt>
                <c:pt idx="11969">
                  <c:v>0.14025462962962962</c:v>
                </c:pt>
                <c:pt idx="11970">
                  <c:v>0.14026620370370371</c:v>
                </c:pt>
                <c:pt idx="11971">
                  <c:v>0.14027777777777778</c:v>
                </c:pt>
                <c:pt idx="11972">
                  <c:v>0.14028935185185185</c:v>
                </c:pt>
                <c:pt idx="11973">
                  <c:v>0.14030092592592594</c:v>
                </c:pt>
                <c:pt idx="11974">
                  <c:v>0.14031250000000001</c:v>
                </c:pt>
                <c:pt idx="11975">
                  <c:v>0.14032407407407407</c:v>
                </c:pt>
                <c:pt idx="11976">
                  <c:v>0.14033564814814814</c:v>
                </c:pt>
                <c:pt idx="11977">
                  <c:v>0.14034722222222221</c:v>
                </c:pt>
                <c:pt idx="11978">
                  <c:v>0.1403587962962963</c:v>
                </c:pt>
                <c:pt idx="11979">
                  <c:v>0.14037037037037037</c:v>
                </c:pt>
                <c:pt idx="11980">
                  <c:v>0.14038194444444443</c:v>
                </c:pt>
                <c:pt idx="11981">
                  <c:v>0.14039351851851853</c:v>
                </c:pt>
                <c:pt idx="11982">
                  <c:v>0.1404050925925926</c:v>
                </c:pt>
                <c:pt idx="11983">
                  <c:v>0.14041666666666666</c:v>
                </c:pt>
                <c:pt idx="11984">
                  <c:v>0.14042824074074076</c:v>
                </c:pt>
                <c:pt idx="11985">
                  <c:v>0.14043981481481482</c:v>
                </c:pt>
                <c:pt idx="11986">
                  <c:v>0.14043981481481482</c:v>
                </c:pt>
                <c:pt idx="11987">
                  <c:v>0.14045138888888889</c:v>
                </c:pt>
                <c:pt idx="11988">
                  <c:v>0.14046296296296296</c:v>
                </c:pt>
                <c:pt idx="11989">
                  <c:v>0.14047453703703702</c:v>
                </c:pt>
                <c:pt idx="11990">
                  <c:v>0.14048611111111112</c:v>
                </c:pt>
                <c:pt idx="11991">
                  <c:v>0.14049768518518518</c:v>
                </c:pt>
                <c:pt idx="11992">
                  <c:v>0.14050925925925925</c:v>
                </c:pt>
                <c:pt idx="11993">
                  <c:v>0.14052083333333334</c:v>
                </c:pt>
                <c:pt idx="11994">
                  <c:v>0.14053240740740741</c:v>
                </c:pt>
                <c:pt idx="11995">
                  <c:v>0.14054398148148148</c:v>
                </c:pt>
                <c:pt idx="11996">
                  <c:v>0.14055555555555554</c:v>
                </c:pt>
                <c:pt idx="11997">
                  <c:v>0.14056712962962961</c:v>
                </c:pt>
                <c:pt idx="11998">
                  <c:v>0.14057870370370371</c:v>
                </c:pt>
                <c:pt idx="11999">
                  <c:v>0.14059027777777777</c:v>
                </c:pt>
                <c:pt idx="12000">
                  <c:v>0.14060185185185184</c:v>
                </c:pt>
                <c:pt idx="12001">
                  <c:v>0.14061342592592593</c:v>
                </c:pt>
                <c:pt idx="12002">
                  <c:v>0.140625</c:v>
                </c:pt>
                <c:pt idx="12003">
                  <c:v>0.14063657407407407</c:v>
                </c:pt>
                <c:pt idx="12004">
                  <c:v>0.14064814814814816</c:v>
                </c:pt>
                <c:pt idx="12005">
                  <c:v>0.14065972222222223</c:v>
                </c:pt>
                <c:pt idx="12006">
                  <c:v>0.14067129629629629</c:v>
                </c:pt>
                <c:pt idx="12007">
                  <c:v>0.14068287037037039</c:v>
                </c:pt>
                <c:pt idx="12008">
                  <c:v>0.14069444444444446</c:v>
                </c:pt>
                <c:pt idx="12009">
                  <c:v>0.14070601851851852</c:v>
                </c:pt>
                <c:pt idx="12010">
                  <c:v>0.14071759259259259</c:v>
                </c:pt>
                <c:pt idx="12011">
                  <c:v>0.14072916666666666</c:v>
                </c:pt>
                <c:pt idx="12012">
                  <c:v>0.14074074074074075</c:v>
                </c:pt>
                <c:pt idx="12013">
                  <c:v>0.14075231481481482</c:v>
                </c:pt>
                <c:pt idx="12014">
                  <c:v>0.14076388888888888</c:v>
                </c:pt>
                <c:pt idx="12015">
                  <c:v>0.14077546296296298</c:v>
                </c:pt>
                <c:pt idx="12016">
                  <c:v>0.14078703703703704</c:v>
                </c:pt>
                <c:pt idx="12017">
                  <c:v>0.14079861111111111</c:v>
                </c:pt>
                <c:pt idx="12018">
                  <c:v>0.14081018518518518</c:v>
                </c:pt>
                <c:pt idx="12019">
                  <c:v>0.14082175925925924</c:v>
                </c:pt>
                <c:pt idx="12020">
                  <c:v>0.14083333333333334</c:v>
                </c:pt>
                <c:pt idx="12021">
                  <c:v>0.1408449074074074</c:v>
                </c:pt>
                <c:pt idx="12022">
                  <c:v>0.14085648148148147</c:v>
                </c:pt>
                <c:pt idx="12023">
                  <c:v>0.14086805555555557</c:v>
                </c:pt>
                <c:pt idx="12024">
                  <c:v>0.14087962962962963</c:v>
                </c:pt>
                <c:pt idx="12025">
                  <c:v>0.1408912037037037</c:v>
                </c:pt>
                <c:pt idx="12026">
                  <c:v>0.14090277777777779</c:v>
                </c:pt>
                <c:pt idx="12027">
                  <c:v>0.14091435185185186</c:v>
                </c:pt>
                <c:pt idx="12028">
                  <c:v>0.14092592592592593</c:v>
                </c:pt>
                <c:pt idx="12029">
                  <c:v>0.14093749999999999</c:v>
                </c:pt>
                <c:pt idx="12030">
                  <c:v>0.14094907407407406</c:v>
                </c:pt>
                <c:pt idx="12031">
                  <c:v>0.14096064814814815</c:v>
                </c:pt>
                <c:pt idx="12032">
                  <c:v>0.14097222222222222</c:v>
                </c:pt>
                <c:pt idx="12033">
                  <c:v>0.14098379629629629</c:v>
                </c:pt>
                <c:pt idx="12034">
                  <c:v>0.14099537037037038</c:v>
                </c:pt>
                <c:pt idx="12035">
                  <c:v>0.14100694444444445</c:v>
                </c:pt>
                <c:pt idx="12036">
                  <c:v>0.14101851851851852</c:v>
                </c:pt>
                <c:pt idx="12037">
                  <c:v>0.14103009259259258</c:v>
                </c:pt>
                <c:pt idx="12038">
                  <c:v>0.14104166666666665</c:v>
                </c:pt>
                <c:pt idx="12039">
                  <c:v>0.14105324074074074</c:v>
                </c:pt>
                <c:pt idx="12040">
                  <c:v>0.14106481481481481</c:v>
                </c:pt>
                <c:pt idx="12041">
                  <c:v>0.14107638888888888</c:v>
                </c:pt>
                <c:pt idx="12042">
                  <c:v>0.14108796296296297</c:v>
                </c:pt>
                <c:pt idx="12043">
                  <c:v>0.14109953703703704</c:v>
                </c:pt>
                <c:pt idx="12044">
                  <c:v>0.1411111111111111</c:v>
                </c:pt>
                <c:pt idx="12045">
                  <c:v>0.1411226851851852</c:v>
                </c:pt>
                <c:pt idx="12046">
                  <c:v>0.14113425925925926</c:v>
                </c:pt>
                <c:pt idx="12047">
                  <c:v>0.14114583333333333</c:v>
                </c:pt>
                <c:pt idx="12048">
                  <c:v>0.14115740740740743</c:v>
                </c:pt>
                <c:pt idx="12049">
                  <c:v>0.14116898148148149</c:v>
                </c:pt>
                <c:pt idx="12050">
                  <c:v>0.14118055555555556</c:v>
                </c:pt>
                <c:pt idx="12051">
                  <c:v>0.14119212962962963</c:v>
                </c:pt>
                <c:pt idx="12052">
                  <c:v>0.14120370370370369</c:v>
                </c:pt>
                <c:pt idx="12053">
                  <c:v>0.14121527777777779</c:v>
                </c:pt>
                <c:pt idx="12054">
                  <c:v>0.14122685185185185</c:v>
                </c:pt>
                <c:pt idx="12055">
                  <c:v>0.14123842592592592</c:v>
                </c:pt>
                <c:pt idx="12056">
                  <c:v>0.14125000000000001</c:v>
                </c:pt>
                <c:pt idx="12057">
                  <c:v>0.14126157407407408</c:v>
                </c:pt>
                <c:pt idx="12058">
                  <c:v>0.14127314814814815</c:v>
                </c:pt>
                <c:pt idx="12059">
                  <c:v>0.14128472222222221</c:v>
                </c:pt>
                <c:pt idx="12060">
                  <c:v>0.14129629629629628</c:v>
                </c:pt>
                <c:pt idx="12061">
                  <c:v>0.14130787037037038</c:v>
                </c:pt>
                <c:pt idx="12062">
                  <c:v>0.14131944444444444</c:v>
                </c:pt>
                <c:pt idx="12063">
                  <c:v>0.14133101851851851</c:v>
                </c:pt>
                <c:pt idx="12064">
                  <c:v>0.1413425925925926</c:v>
                </c:pt>
                <c:pt idx="12065">
                  <c:v>0.14135416666666667</c:v>
                </c:pt>
                <c:pt idx="12066">
                  <c:v>0.14136574074074074</c:v>
                </c:pt>
                <c:pt idx="12067">
                  <c:v>0.14137731481481483</c:v>
                </c:pt>
                <c:pt idx="12068">
                  <c:v>0.1413888888888889</c:v>
                </c:pt>
                <c:pt idx="12069">
                  <c:v>0.14140046296296296</c:v>
                </c:pt>
                <c:pt idx="12070">
                  <c:v>0.14141203703703703</c:v>
                </c:pt>
                <c:pt idx="12071">
                  <c:v>0.1414236111111111</c:v>
                </c:pt>
                <c:pt idx="12072">
                  <c:v>0.14143518518518519</c:v>
                </c:pt>
                <c:pt idx="12073">
                  <c:v>0.14144675925925926</c:v>
                </c:pt>
                <c:pt idx="12074">
                  <c:v>0.14145833333333332</c:v>
                </c:pt>
                <c:pt idx="12075">
                  <c:v>0.14146990740740742</c:v>
                </c:pt>
                <c:pt idx="12076">
                  <c:v>0.14148148148148149</c:v>
                </c:pt>
                <c:pt idx="12077">
                  <c:v>0.14149305555555555</c:v>
                </c:pt>
                <c:pt idx="12078">
                  <c:v>0.14150462962962962</c:v>
                </c:pt>
                <c:pt idx="12079">
                  <c:v>0.14151620370370369</c:v>
                </c:pt>
                <c:pt idx="12080">
                  <c:v>0.14152777777777778</c:v>
                </c:pt>
                <c:pt idx="12081">
                  <c:v>0.14153935185185185</c:v>
                </c:pt>
                <c:pt idx="12082">
                  <c:v>0.14155092592592591</c:v>
                </c:pt>
                <c:pt idx="12083">
                  <c:v>0.14156250000000001</c:v>
                </c:pt>
                <c:pt idx="12084">
                  <c:v>0.14157407407407407</c:v>
                </c:pt>
                <c:pt idx="12085">
                  <c:v>0.14158564814814814</c:v>
                </c:pt>
                <c:pt idx="12086">
                  <c:v>0.14159722222222224</c:v>
                </c:pt>
                <c:pt idx="12087">
                  <c:v>0.1416087962962963</c:v>
                </c:pt>
                <c:pt idx="12088">
                  <c:v>0.14162037037037037</c:v>
                </c:pt>
                <c:pt idx="12089">
                  <c:v>0.14163194444444446</c:v>
                </c:pt>
                <c:pt idx="12090">
                  <c:v>0.1416435185185185</c:v>
                </c:pt>
                <c:pt idx="12091">
                  <c:v>0.1416550925925926</c:v>
                </c:pt>
                <c:pt idx="12092">
                  <c:v>0.14166666666666666</c:v>
                </c:pt>
                <c:pt idx="12093">
                  <c:v>0.14167824074074073</c:v>
                </c:pt>
                <c:pt idx="12094">
                  <c:v>0.14168981481481482</c:v>
                </c:pt>
                <c:pt idx="12095">
                  <c:v>0.14170138888888889</c:v>
                </c:pt>
                <c:pt idx="12096">
                  <c:v>0.14171296296296296</c:v>
                </c:pt>
                <c:pt idx="12097">
                  <c:v>0.14172453703703705</c:v>
                </c:pt>
                <c:pt idx="12098">
                  <c:v>0.14173611111111112</c:v>
                </c:pt>
                <c:pt idx="12099">
                  <c:v>0.14174768518518518</c:v>
                </c:pt>
                <c:pt idx="12100">
                  <c:v>0.14175925925925925</c:v>
                </c:pt>
                <c:pt idx="12101">
                  <c:v>0.14177083333333332</c:v>
                </c:pt>
                <c:pt idx="12102">
                  <c:v>0.14178240740740741</c:v>
                </c:pt>
                <c:pt idx="12103">
                  <c:v>0.14179398148148148</c:v>
                </c:pt>
                <c:pt idx="12104">
                  <c:v>0.14180555555555555</c:v>
                </c:pt>
                <c:pt idx="12105">
                  <c:v>0.14181712962962964</c:v>
                </c:pt>
                <c:pt idx="12106">
                  <c:v>0.14182870370370371</c:v>
                </c:pt>
                <c:pt idx="12107">
                  <c:v>0.14184027777777777</c:v>
                </c:pt>
                <c:pt idx="12108">
                  <c:v>0.14185185185185187</c:v>
                </c:pt>
                <c:pt idx="12109">
                  <c:v>0.14186342592592593</c:v>
                </c:pt>
                <c:pt idx="12110">
                  <c:v>0.141875</c:v>
                </c:pt>
                <c:pt idx="12111">
                  <c:v>0.14188657407407407</c:v>
                </c:pt>
                <c:pt idx="12112">
                  <c:v>0.14189814814814813</c:v>
                </c:pt>
                <c:pt idx="12113">
                  <c:v>0.14190972222222223</c:v>
                </c:pt>
                <c:pt idx="12114">
                  <c:v>0.1419212962962963</c:v>
                </c:pt>
                <c:pt idx="12115">
                  <c:v>0.14193287037037036</c:v>
                </c:pt>
                <c:pt idx="12116">
                  <c:v>0.14194444444444446</c:v>
                </c:pt>
                <c:pt idx="12117">
                  <c:v>0.14195601851851852</c:v>
                </c:pt>
                <c:pt idx="12118">
                  <c:v>0.14196759259259259</c:v>
                </c:pt>
                <c:pt idx="12119">
                  <c:v>0.14197916666666666</c:v>
                </c:pt>
                <c:pt idx="12120">
                  <c:v>0.14199074074074072</c:v>
                </c:pt>
                <c:pt idx="12121">
                  <c:v>0.14200231481481482</c:v>
                </c:pt>
                <c:pt idx="12122">
                  <c:v>0.14201388888888888</c:v>
                </c:pt>
                <c:pt idx="12123">
                  <c:v>0.14202546296296295</c:v>
                </c:pt>
                <c:pt idx="12124">
                  <c:v>0.14203703703703704</c:v>
                </c:pt>
                <c:pt idx="12125">
                  <c:v>0.14204861111111111</c:v>
                </c:pt>
                <c:pt idx="12126">
                  <c:v>0.14206018518518518</c:v>
                </c:pt>
                <c:pt idx="12127">
                  <c:v>0.14207175925925927</c:v>
                </c:pt>
                <c:pt idx="12128">
                  <c:v>0.14208333333333334</c:v>
                </c:pt>
                <c:pt idx="12129">
                  <c:v>0.14209490740740741</c:v>
                </c:pt>
                <c:pt idx="12130">
                  <c:v>0.1421064814814815</c:v>
                </c:pt>
                <c:pt idx="12131">
                  <c:v>0.14211805555555554</c:v>
                </c:pt>
                <c:pt idx="12132">
                  <c:v>0.14212962962962963</c:v>
                </c:pt>
                <c:pt idx="12133">
                  <c:v>0.1421412037037037</c:v>
                </c:pt>
                <c:pt idx="12134">
                  <c:v>0.14215277777777777</c:v>
                </c:pt>
                <c:pt idx="12135">
                  <c:v>0.14216435185185186</c:v>
                </c:pt>
                <c:pt idx="12136">
                  <c:v>0.14217592592592593</c:v>
                </c:pt>
                <c:pt idx="12137">
                  <c:v>0.14218749999999999</c:v>
                </c:pt>
                <c:pt idx="12138">
                  <c:v>0.14219907407407409</c:v>
                </c:pt>
                <c:pt idx="12139">
                  <c:v>0.14221064814814816</c:v>
                </c:pt>
                <c:pt idx="12140">
                  <c:v>0.14222222222222222</c:v>
                </c:pt>
                <c:pt idx="12141">
                  <c:v>0.14223379629629629</c:v>
                </c:pt>
                <c:pt idx="12142">
                  <c:v>0.14224537037037036</c:v>
                </c:pt>
                <c:pt idx="12143">
                  <c:v>0.14225694444444445</c:v>
                </c:pt>
                <c:pt idx="12144">
                  <c:v>0.14226851851851852</c:v>
                </c:pt>
                <c:pt idx="12145">
                  <c:v>0.14228009259259258</c:v>
                </c:pt>
                <c:pt idx="12146">
                  <c:v>0.14229166666666668</c:v>
                </c:pt>
                <c:pt idx="12147">
                  <c:v>0.14230324074074074</c:v>
                </c:pt>
                <c:pt idx="12148">
                  <c:v>0.14231481481481481</c:v>
                </c:pt>
                <c:pt idx="12149">
                  <c:v>0.14232638888888891</c:v>
                </c:pt>
                <c:pt idx="12150">
                  <c:v>0.14233796296296297</c:v>
                </c:pt>
                <c:pt idx="12151">
                  <c:v>0.14234953703703704</c:v>
                </c:pt>
                <c:pt idx="12152">
                  <c:v>0.1423611111111111</c:v>
                </c:pt>
                <c:pt idx="12153">
                  <c:v>0.14237268518518517</c:v>
                </c:pt>
                <c:pt idx="12154">
                  <c:v>0.14238425925925927</c:v>
                </c:pt>
                <c:pt idx="12155">
                  <c:v>0.14239583333333333</c:v>
                </c:pt>
                <c:pt idx="12156">
                  <c:v>0.1424074074074074</c:v>
                </c:pt>
                <c:pt idx="12157">
                  <c:v>0.14241898148148149</c:v>
                </c:pt>
                <c:pt idx="12158">
                  <c:v>0.14243055555555556</c:v>
                </c:pt>
                <c:pt idx="12159">
                  <c:v>0.14244212962962963</c:v>
                </c:pt>
                <c:pt idx="12160">
                  <c:v>0.14245370370370369</c:v>
                </c:pt>
                <c:pt idx="12161">
                  <c:v>0.14246527777777776</c:v>
                </c:pt>
                <c:pt idx="12162">
                  <c:v>0.14247685185185185</c:v>
                </c:pt>
                <c:pt idx="12163">
                  <c:v>0.14248842592592592</c:v>
                </c:pt>
                <c:pt idx="12164">
                  <c:v>0.14249999999999999</c:v>
                </c:pt>
                <c:pt idx="12165">
                  <c:v>0.14251157407407408</c:v>
                </c:pt>
                <c:pt idx="12166">
                  <c:v>0.14252314814814815</c:v>
                </c:pt>
                <c:pt idx="12167">
                  <c:v>0.14253472222222222</c:v>
                </c:pt>
                <c:pt idx="12168">
                  <c:v>0.14254629629629631</c:v>
                </c:pt>
                <c:pt idx="12169">
                  <c:v>0.14255787037037038</c:v>
                </c:pt>
                <c:pt idx="12170">
                  <c:v>0.14256944444444444</c:v>
                </c:pt>
                <c:pt idx="12171">
                  <c:v>0.14258101851851854</c:v>
                </c:pt>
                <c:pt idx="12172">
                  <c:v>0.14259259259259258</c:v>
                </c:pt>
                <c:pt idx="12173">
                  <c:v>0.14260416666666667</c:v>
                </c:pt>
                <c:pt idx="12174">
                  <c:v>0.14261574074074074</c:v>
                </c:pt>
                <c:pt idx="12175">
                  <c:v>0.1426273148148148</c:v>
                </c:pt>
                <c:pt idx="12176">
                  <c:v>0.1426388888888889</c:v>
                </c:pt>
                <c:pt idx="12177">
                  <c:v>0.14265046296296297</c:v>
                </c:pt>
                <c:pt idx="12178">
                  <c:v>0.14266203703703703</c:v>
                </c:pt>
                <c:pt idx="12179">
                  <c:v>0.14267361111111113</c:v>
                </c:pt>
                <c:pt idx="12180">
                  <c:v>0.14268518518518516</c:v>
                </c:pt>
                <c:pt idx="12181">
                  <c:v>0.14269675925925926</c:v>
                </c:pt>
                <c:pt idx="12182">
                  <c:v>0.14270833333333333</c:v>
                </c:pt>
                <c:pt idx="12183">
                  <c:v>0.14271990740740739</c:v>
                </c:pt>
                <c:pt idx="12184">
                  <c:v>0.14273148148148149</c:v>
                </c:pt>
                <c:pt idx="12185">
                  <c:v>0.14274305555555555</c:v>
                </c:pt>
                <c:pt idx="12186">
                  <c:v>0.14275462962962962</c:v>
                </c:pt>
                <c:pt idx="12187">
                  <c:v>0.14276620370370371</c:v>
                </c:pt>
                <c:pt idx="12188">
                  <c:v>0.14277777777777778</c:v>
                </c:pt>
                <c:pt idx="12189">
                  <c:v>0.14278935185185185</c:v>
                </c:pt>
                <c:pt idx="12190">
                  <c:v>0.14280092592592594</c:v>
                </c:pt>
                <c:pt idx="12191">
                  <c:v>0.14281250000000001</c:v>
                </c:pt>
                <c:pt idx="12192">
                  <c:v>0.14282407407407408</c:v>
                </c:pt>
                <c:pt idx="12193">
                  <c:v>0.14283564814814814</c:v>
                </c:pt>
                <c:pt idx="12194">
                  <c:v>0.14284722222222221</c:v>
                </c:pt>
                <c:pt idx="12195">
                  <c:v>0.1428587962962963</c:v>
                </c:pt>
                <c:pt idx="12196">
                  <c:v>0.14287037037037037</c:v>
                </c:pt>
                <c:pt idx="12197">
                  <c:v>0.14288194444444444</c:v>
                </c:pt>
                <c:pt idx="12198">
                  <c:v>0.14289351851851853</c:v>
                </c:pt>
                <c:pt idx="12199">
                  <c:v>0.1429050925925926</c:v>
                </c:pt>
                <c:pt idx="12200">
                  <c:v>0.14291666666666666</c:v>
                </c:pt>
                <c:pt idx="12201">
                  <c:v>0.14292824074074073</c:v>
                </c:pt>
                <c:pt idx="12202">
                  <c:v>0.1429398148148148</c:v>
                </c:pt>
                <c:pt idx="12203">
                  <c:v>0.14295138888888889</c:v>
                </c:pt>
                <c:pt idx="12204">
                  <c:v>0.14296296296296296</c:v>
                </c:pt>
                <c:pt idx="12205">
                  <c:v>0.14297453703703702</c:v>
                </c:pt>
                <c:pt idx="12206">
                  <c:v>0.14298611111111112</c:v>
                </c:pt>
                <c:pt idx="12207">
                  <c:v>0.14299768518518519</c:v>
                </c:pt>
                <c:pt idx="12208">
                  <c:v>0.14300925925925925</c:v>
                </c:pt>
                <c:pt idx="12209">
                  <c:v>0.14302083333333335</c:v>
                </c:pt>
                <c:pt idx="12210">
                  <c:v>0.14303240740740741</c:v>
                </c:pt>
                <c:pt idx="12211">
                  <c:v>0.14304398148148148</c:v>
                </c:pt>
                <c:pt idx="12212">
                  <c:v>0.14305555555555557</c:v>
                </c:pt>
                <c:pt idx="12213">
                  <c:v>0.14306712962962961</c:v>
                </c:pt>
                <c:pt idx="12214">
                  <c:v>0.14307870370370371</c:v>
                </c:pt>
                <c:pt idx="12215">
                  <c:v>0.14309027777777777</c:v>
                </c:pt>
                <c:pt idx="12216">
                  <c:v>0.14310185185185184</c:v>
                </c:pt>
                <c:pt idx="12217">
                  <c:v>0.14311342592592594</c:v>
                </c:pt>
                <c:pt idx="12218">
                  <c:v>0.143125</c:v>
                </c:pt>
                <c:pt idx="12219">
                  <c:v>0.14313657407407407</c:v>
                </c:pt>
                <c:pt idx="12220">
                  <c:v>0.14314814814814816</c:v>
                </c:pt>
                <c:pt idx="12221">
                  <c:v>0.1431597222222222</c:v>
                </c:pt>
                <c:pt idx="12222">
                  <c:v>0.1431712962962963</c:v>
                </c:pt>
                <c:pt idx="12223">
                  <c:v>0.14318287037037036</c:v>
                </c:pt>
                <c:pt idx="12224">
                  <c:v>0.14319444444444443</c:v>
                </c:pt>
                <c:pt idx="12225">
                  <c:v>0.14320601851851852</c:v>
                </c:pt>
                <c:pt idx="12226">
                  <c:v>0.14321759259259259</c:v>
                </c:pt>
                <c:pt idx="12227">
                  <c:v>0.14322916666666666</c:v>
                </c:pt>
                <c:pt idx="12228">
                  <c:v>0.14324074074074075</c:v>
                </c:pt>
                <c:pt idx="12229">
                  <c:v>0.14325231481481482</c:v>
                </c:pt>
                <c:pt idx="12230">
                  <c:v>0.14326388888888889</c:v>
                </c:pt>
                <c:pt idx="12231">
                  <c:v>0.14327546296296298</c:v>
                </c:pt>
                <c:pt idx="12232">
                  <c:v>0.14328703703703705</c:v>
                </c:pt>
                <c:pt idx="12233">
                  <c:v>0.14329861111111111</c:v>
                </c:pt>
                <c:pt idx="12234">
                  <c:v>0.14331018518518518</c:v>
                </c:pt>
                <c:pt idx="12235">
                  <c:v>0.14332175925925925</c:v>
                </c:pt>
                <c:pt idx="12236">
                  <c:v>0.14333333333333334</c:v>
                </c:pt>
                <c:pt idx="12237">
                  <c:v>0.14334490740740741</c:v>
                </c:pt>
                <c:pt idx="12238">
                  <c:v>0.14335648148148147</c:v>
                </c:pt>
                <c:pt idx="12239">
                  <c:v>0.14336805555555557</c:v>
                </c:pt>
                <c:pt idx="12240">
                  <c:v>0.14337962962962963</c:v>
                </c:pt>
                <c:pt idx="12241">
                  <c:v>0.1433912037037037</c:v>
                </c:pt>
                <c:pt idx="12242">
                  <c:v>0.14340277777777777</c:v>
                </c:pt>
                <c:pt idx="12243">
                  <c:v>0.14341435185185183</c:v>
                </c:pt>
                <c:pt idx="12244">
                  <c:v>0.14342592592592593</c:v>
                </c:pt>
                <c:pt idx="12245">
                  <c:v>0.1434375</c:v>
                </c:pt>
                <c:pt idx="12246">
                  <c:v>0.14344907407407406</c:v>
                </c:pt>
                <c:pt idx="12247">
                  <c:v>0.14346064814814816</c:v>
                </c:pt>
                <c:pt idx="12248">
                  <c:v>0.14347222222222222</c:v>
                </c:pt>
                <c:pt idx="12249">
                  <c:v>0.14348379629629629</c:v>
                </c:pt>
                <c:pt idx="12250">
                  <c:v>0.14349537037037038</c:v>
                </c:pt>
                <c:pt idx="12251">
                  <c:v>0.14350694444444445</c:v>
                </c:pt>
                <c:pt idx="12252">
                  <c:v>0.14351851851851852</c:v>
                </c:pt>
                <c:pt idx="12253">
                  <c:v>0.14353009259259261</c:v>
                </c:pt>
                <c:pt idx="12254">
                  <c:v>0.14354166666666665</c:v>
                </c:pt>
                <c:pt idx="12255">
                  <c:v>0.14355324074074075</c:v>
                </c:pt>
                <c:pt idx="12256">
                  <c:v>0.14356481481481481</c:v>
                </c:pt>
                <c:pt idx="12257">
                  <c:v>0.14357638888888888</c:v>
                </c:pt>
                <c:pt idx="12258">
                  <c:v>0.14358796296296297</c:v>
                </c:pt>
                <c:pt idx="12259">
                  <c:v>0.14359953703703704</c:v>
                </c:pt>
                <c:pt idx="12260">
                  <c:v>0.14361111111111111</c:v>
                </c:pt>
                <c:pt idx="12261">
                  <c:v>0.1436226851851852</c:v>
                </c:pt>
                <c:pt idx="12262">
                  <c:v>0.14363425925925924</c:v>
                </c:pt>
                <c:pt idx="12263">
                  <c:v>0.14364583333333333</c:v>
                </c:pt>
                <c:pt idx="12264">
                  <c:v>0.1436574074074074</c:v>
                </c:pt>
                <c:pt idx="12265">
                  <c:v>0.14366898148148147</c:v>
                </c:pt>
                <c:pt idx="12266">
                  <c:v>0.14368055555555556</c:v>
                </c:pt>
                <c:pt idx="12267">
                  <c:v>0.14369212962962963</c:v>
                </c:pt>
                <c:pt idx="12268">
                  <c:v>0.14370370370370369</c:v>
                </c:pt>
                <c:pt idx="12269">
                  <c:v>0.14371527777777779</c:v>
                </c:pt>
                <c:pt idx="12270">
                  <c:v>0.14372685185185186</c:v>
                </c:pt>
                <c:pt idx="12271">
                  <c:v>0.14373842592592592</c:v>
                </c:pt>
                <c:pt idx="12272">
                  <c:v>0.14375000000000002</c:v>
                </c:pt>
                <c:pt idx="12273">
                  <c:v>0.14376157407407408</c:v>
                </c:pt>
                <c:pt idx="12274">
                  <c:v>0.14377314814814815</c:v>
                </c:pt>
                <c:pt idx="12275">
                  <c:v>0.14378472222222222</c:v>
                </c:pt>
                <c:pt idx="12276">
                  <c:v>0.14379629629629628</c:v>
                </c:pt>
                <c:pt idx="12277">
                  <c:v>0.14380787037037038</c:v>
                </c:pt>
                <c:pt idx="12278">
                  <c:v>0.14381944444444444</c:v>
                </c:pt>
                <c:pt idx="12279">
                  <c:v>0.14383101851851851</c:v>
                </c:pt>
                <c:pt idx="12280">
                  <c:v>0.14384259259259261</c:v>
                </c:pt>
                <c:pt idx="12281">
                  <c:v>0.14385416666666667</c:v>
                </c:pt>
                <c:pt idx="12282">
                  <c:v>0.14386574074074074</c:v>
                </c:pt>
                <c:pt idx="12283">
                  <c:v>0.14387731481481481</c:v>
                </c:pt>
                <c:pt idx="12284">
                  <c:v>0.14388888888888887</c:v>
                </c:pt>
                <c:pt idx="12285">
                  <c:v>0.14390046296296297</c:v>
                </c:pt>
                <c:pt idx="12286">
                  <c:v>0.14391203703703703</c:v>
                </c:pt>
                <c:pt idx="12287">
                  <c:v>0.1439236111111111</c:v>
                </c:pt>
                <c:pt idx="12288">
                  <c:v>0.14393518518518519</c:v>
                </c:pt>
                <c:pt idx="12289">
                  <c:v>0.14394675925925926</c:v>
                </c:pt>
                <c:pt idx="12290">
                  <c:v>0.14395833333333333</c:v>
                </c:pt>
                <c:pt idx="12291">
                  <c:v>0.14396990740740742</c:v>
                </c:pt>
                <c:pt idx="12292">
                  <c:v>0.14398148148148149</c:v>
                </c:pt>
                <c:pt idx="12293">
                  <c:v>0.14399305555555555</c:v>
                </c:pt>
                <c:pt idx="12294">
                  <c:v>0.14400462962962965</c:v>
                </c:pt>
                <c:pt idx="12295">
                  <c:v>0.14401620370370369</c:v>
                </c:pt>
                <c:pt idx="12296">
                  <c:v>0.14402777777777778</c:v>
                </c:pt>
                <c:pt idx="12297">
                  <c:v>0.14403935185185185</c:v>
                </c:pt>
                <c:pt idx="12298">
                  <c:v>0.14405092592592592</c:v>
                </c:pt>
                <c:pt idx="12299">
                  <c:v>0.14406250000000001</c:v>
                </c:pt>
                <c:pt idx="12300">
                  <c:v>0.14407407407407408</c:v>
                </c:pt>
                <c:pt idx="12301">
                  <c:v>0.14408564814814814</c:v>
                </c:pt>
                <c:pt idx="12302">
                  <c:v>0.14409722222222224</c:v>
                </c:pt>
                <c:pt idx="12303">
                  <c:v>0.14410879629629628</c:v>
                </c:pt>
                <c:pt idx="12304">
                  <c:v>0.14412037037037037</c:v>
                </c:pt>
                <c:pt idx="12305">
                  <c:v>0.14413194444444444</c:v>
                </c:pt>
                <c:pt idx="12306">
                  <c:v>0.1441435185185185</c:v>
                </c:pt>
                <c:pt idx="12307">
                  <c:v>0.1441550925925926</c:v>
                </c:pt>
                <c:pt idx="12308">
                  <c:v>0.14416666666666667</c:v>
                </c:pt>
                <c:pt idx="12309">
                  <c:v>0.14417824074074073</c:v>
                </c:pt>
                <c:pt idx="12310">
                  <c:v>0.14418981481481483</c:v>
                </c:pt>
                <c:pt idx="12311">
                  <c:v>0.14420138888888889</c:v>
                </c:pt>
                <c:pt idx="12312">
                  <c:v>0.14421296296296296</c:v>
                </c:pt>
                <c:pt idx="12313">
                  <c:v>0.14422453703703705</c:v>
                </c:pt>
                <c:pt idx="12314">
                  <c:v>0.14423611111111112</c:v>
                </c:pt>
                <c:pt idx="12315">
                  <c:v>0.14424768518518519</c:v>
                </c:pt>
                <c:pt idx="12316">
                  <c:v>0.14425925925925925</c:v>
                </c:pt>
                <c:pt idx="12317">
                  <c:v>0.14427083333333332</c:v>
                </c:pt>
                <c:pt idx="12318">
                  <c:v>0.14428240740740741</c:v>
                </c:pt>
                <c:pt idx="12319">
                  <c:v>0.14429398148148148</c:v>
                </c:pt>
                <c:pt idx="12320">
                  <c:v>0.14430555555555555</c:v>
                </c:pt>
                <c:pt idx="12321">
                  <c:v>0.14431712962962964</c:v>
                </c:pt>
                <c:pt idx="12322">
                  <c:v>0.14432870370370371</c:v>
                </c:pt>
                <c:pt idx="12323">
                  <c:v>0.14434027777777778</c:v>
                </c:pt>
                <c:pt idx="12324">
                  <c:v>0.14435185185185184</c:v>
                </c:pt>
                <c:pt idx="12325">
                  <c:v>0.14436342592592591</c:v>
                </c:pt>
                <c:pt idx="12326">
                  <c:v>0.144375</c:v>
                </c:pt>
                <c:pt idx="12327">
                  <c:v>0.14438657407407407</c:v>
                </c:pt>
                <c:pt idx="12328">
                  <c:v>0.14439814814814814</c:v>
                </c:pt>
                <c:pt idx="12329">
                  <c:v>0.14440972222222223</c:v>
                </c:pt>
                <c:pt idx="12330">
                  <c:v>0.1444212962962963</c:v>
                </c:pt>
                <c:pt idx="12331">
                  <c:v>0.14443287037037036</c:v>
                </c:pt>
                <c:pt idx="12332">
                  <c:v>0.14444444444444446</c:v>
                </c:pt>
                <c:pt idx="12333">
                  <c:v>0.14445601851851853</c:v>
                </c:pt>
                <c:pt idx="12334">
                  <c:v>0.14446759259259259</c:v>
                </c:pt>
                <c:pt idx="12335">
                  <c:v>0.14447916666666669</c:v>
                </c:pt>
                <c:pt idx="12336">
                  <c:v>0.14449074074074073</c:v>
                </c:pt>
                <c:pt idx="12337">
                  <c:v>0.14450231481481482</c:v>
                </c:pt>
                <c:pt idx="12338">
                  <c:v>0.14451388888888889</c:v>
                </c:pt>
                <c:pt idx="12339">
                  <c:v>0.14452546296296295</c:v>
                </c:pt>
                <c:pt idx="12340">
                  <c:v>0.14453703703703705</c:v>
                </c:pt>
                <c:pt idx="12341">
                  <c:v>0.14454861111111111</c:v>
                </c:pt>
                <c:pt idx="12342">
                  <c:v>0.14456018518518518</c:v>
                </c:pt>
                <c:pt idx="12343">
                  <c:v>0.14457175925925927</c:v>
                </c:pt>
                <c:pt idx="12344">
                  <c:v>0.14458333333333331</c:v>
                </c:pt>
                <c:pt idx="12345">
                  <c:v>0.14459490740740741</c:v>
                </c:pt>
                <c:pt idx="12346">
                  <c:v>0.14460648148148147</c:v>
                </c:pt>
                <c:pt idx="12347">
                  <c:v>0.14461805555555554</c:v>
                </c:pt>
                <c:pt idx="12348">
                  <c:v>0.14462962962962964</c:v>
                </c:pt>
                <c:pt idx="12349">
                  <c:v>0.1446412037037037</c:v>
                </c:pt>
                <c:pt idx="12350">
                  <c:v>0.14465277777777777</c:v>
                </c:pt>
                <c:pt idx="12351">
                  <c:v>0.14466435185185186</c:v>
                </c:pt>
                <c:pt idx="12352">
                  <c:v>0.14467592592592593</c:v>
                </c:pt>
                <c:pt idx="12353">
                  <c:v>0.1446875</c:v>
                </c:pt>
                <c:pt idx="12354">
                  <c:v>0.14469907407407409</c:v>
                </c:pt>
                <c:pt idx="12355">
                  <c:v>0.14471064814814816</c:v>
                </c:pt>
                <c:pt idx="12356">
                  <c:v>0.14472222222222222</c:v>
                </c:pt>
                <c:pt idx="12357">
                  <c:v>0.14473379629629629</c:v>
                </c:pt>
                <c:pt idx="12358">
                  <c:v>0.14474537037037036</c:v>
                </c:pt>
                <c:pt idx="12359">
                  <c:v>0.14475694444444445</c:v>
                </c:pt>
                <c:pt idx="12360">
                  <c:v>0.14476851851851852</c:v>
                </c:pt>
                <c:pt idx="12361">
                  <c:v>0.14478009259259259</c:v>
                </c:pt>
                <c:pt idx="12362">
                  <c:v>0.14479166666666668</c:v>
                </c:pt>
                <c:pt idx="12363">
                  <c:v>0.14480324074074075</c:v>
                </c:pt>
                <c:pt idx="12364">
                  <c:v>0.14481481481481481</c:v>
                </c:pt>
                <c:pt idx="12365">
                  <c:v>0.14482638888888888</c:v>
                </c:pt>
                <c:pt idx="12366">
                  <c:v>0.14483796296296295</c:v>
                </c:pt>
                <c:pt idx="12367">
                  <c:v>0.14484953703703704</c:v>
                </c:pt>
                <c:pt idx="12368">
                  <c:v>0.14486111111111111</c:v>
                </c:pt>
                <c:pt idx="12369">
                  <c:v>0.14487268518518517</c:v>
                </c:pt>
                <c:pt idx="12370">
                  <c:v>0.14488425925925927</c:v>
                </c:pt>
                <c:pt idx="12371">
                  <c:v>0.14489583333333333</c:v>
                </c:pt>
                <c:pt idx="12372">
                  <c:v>0.1449074074074074</c:v>
                </c:pt>
                <c:pt idx="12373">
                  <c:v>0.1449189814814815</c:v>
                </c:pt>
                <c:pt idx="12374">
                  <c:v>0.14493055555555556</c:v>
                </c:pt>
                <c:pt idx="12375">
                  <c:v>0.14494212962962963</c:v>
                </c:pt>
                <c:pt idx="12376">
                  <c:v>0.14495370370370372</c:v>
                </c:pt>
                <c:pt idx="12377">
                  <c:v>0.14496527777777776</c:v>
                </c:pt>
                <c:pt idx="12378">
                  <c:v>0.14497685185185186</c:v>
                </c:pt>
                <c:pt idx="12379">
                  <c:v>0.14498842592592592</c:v>
                </c:pt>
                <c:pt idx="12380">
                  <c:v>0.14499999999999999</c:v>
                </c:pt>
                <c:pt idx="12381">
                  <c:v>0.14501157407407408</c:v>
                </c:pt>
                <c:pt idx="12382">
                  <c:v>0.14502314814814815</c:v>
                </c:pt>
                <c:pt idx="12383">
                  <c:v>0.14503472222222222</c:v>
                </c:pt>
                <c:pt idx="12384">
                  <c:v>0.14504629629629631</c:v>
                </c:pt>
                <c:pt idx="12385">
                  <c:v>0.14505787037037035</c:v>
                </c:pt>
                <c:pt idx="12386">
                  <c:v>0.14506944444444445</c:v>
                </c:pt>
                <c:pt idx="12387">
                  <c:v>0.14508101851851851</c:v>
                </c:pt>
                <c:pt idx="12388">
                  <c:v>0.14509259259259258</c:v>
                </c:pt>
                <c:pt idx="12389">
                  <c:v>0.14510416666666667</c:v>
                </c:pt>
                <c:pt idx="12390">
                  <c:v>0.14511574074074074</c:v>
                </c:pt>
                <c:pt idx="12391">
                  <c:v>0.14512731481481481</c:v>
                </c:pt>
                <c:pt idx="12392">
                  <c:v>0.1451388888888889</c:v>
                </c:pt>
                <c:pt idx="12393">
                  <c:v>0.14515046296296297</c:v>
                </c:pt>
                <c:pt idx="12394">
                  <c:v>0.14516203703703703</c:v>
                </c:pt>
                <c:pt idx="12395">
                  <c:v>0.14517361111111113</c:v>
                </c:pt>
                <c:pt idx="12396">
                  <c:v>0.14518518518518519</c:v>
                </c:pt>
                <c:pt idx="12397">
                  <c:v>0.14519675925925926</c:v>
                </c:pt>
                <c:pt idx="12398">
                  <c:v>0.14520833333333333</c:v>
                </c:pt>
                <c:pt idx="12399">
                  <c:v>0.14521990740740739</c:v>
                </c:pt>
                <c:pt idx="12400">
                  <c:v>0.14523148148148149</c:v>
                </c:pt>
                <c:pt idx="12401">
                  <c:v>0.14524305555555556</c:v>
                </c:pt>
                <c:pt idx="12402">
                  <c:v>0.14525462962962962</c:v>
                </c:pt>
                <c:pt idx="12403">
                  <c:v>0.14526620370370372</c:v>
                </c:pt>
                <c:pt idx="12404">
                  <c:v>0.14527777777777778</c:v>
                </c:pt>
                <c:pt idx="12405">
                  <c:v>0.14528935185185185</c:v>
                </c:pt>
                <c:pt idx="12406">
                  <c:v>0.14530092592592592</c:v>
                </c:pt>
                <c:pt idx="12407">
                  <c:v>0.14531249999999998</c:v>
                </c:pt>
                <c:pt idx="12408">
                  <c:v>0.14532407407407408</c:v>
                </c:pt>
                <c:pt idx="12409">
                  <c:v>0.14533564814814814</c:v>
                </c:pt>
                <c:pt idx="12410">
                  <c:v>0.14534722222222221</c:v>
                </c:pt>
                <c:pt idx="12411">
                  <c:v>0.14535879629629631</c:v>
                </c:pt>
                <c:pt idx="12412">
                  <c:v>0.14537037037037037</c:v>
                </c:pt>
                <c:pt idx="12413">
                  <c:v>0.14538194444444444</c:v>
                </c:pt>
                <c:pt idx="12414">
                  <c:v>0.14539351851851853</c:v>
                </c:pt>
                <c:pt idx="12415">
                  <c:v>0.1454050925925926</c:v>
                </c:pt>
                <c:pt idx="12416">
                  <c:v>0.14541666666666667</c:v>
                </c:pt>
                <c:pt idx="12417">
                  <c:v>0.14542824074074076</c:v>
                </c:pt>
                <c:pt idx="12418">
                  <c:v>0.1454398148148148</c:v>
                </c:pt>
                <c:pt idx="12419">
                  <c:v>0.14545138888888889</c:v>
                </c:pt>
                <c:pt idx="12420">
                  <c:v>0.14546296296296296</c:v>
                </c:pt>
                <c:pt idx="12421">
                  <c:v>0.14547453703703703</c:v>
                </c:pt>
                <c:pt idx="12422">
                  <c:v>0.14548611111111112</c:v>
                </c:pt>
                <c:pt idx="12423">
                  <c:v>0.14549768518518519</c:v>
                </c:pt>
                <c:pt idx="12424">
                  <c:v>0.14550925925925925</c:v>
                </c:pt>
                <c:pt idx="12425">
                  <c:v>0.14552083333333335</c:v>
                </c:pt>
                <c:pt idx="12426">
                  <c:v>0.14553240740740739</c:v>
                </c:pt>
                <c:pt idx="12427">
                  <c:v>0.14554398148148148</c:v>
                </c:pt>
                <c:pt idx="12428">
                  <c:v>0.14555555555555555</c:v>
                </c:pt>
                <c:pt idx="12429">
                  <c:v>0.14556712962962962</c:v>
                </c:pt>
                <c:pt idx="12430">
                  <c:v>0.14557870370370371</c:v>
                </c:pt>
                <c:pt idx="12431">
                  <c:v>0.14559027777777778</c:v>
                </c:pt>
                <c:pt idx="12432">
                  <c:v>0.14560185185185184</c:v>
                </c:pt>
                <c:pt idx="12433">
                  <c:v>0.14561342592592594</c:v>
                </c:pt>
                <c:pt idx="12434">
                  <c:v>0.145625</c:v>
                </c:pt>
                <c:pt idx="12435">
                  <c:v>0.14563657407407407</c:v>
                </c:pt>
                <c:pt idx="12436">
                  <c:v>0.14564814814814817</c:v>
                </c:pt>
                <c:pt idx="12437">
                  <c:v>0.14564814814814817</c:v>
                </c:pt>
                <c:pt idx="12438">
                  <c:v>0.14565972222222223</c:v>
                </c:pt>
                <c:pt idx="12439">
                  <c:v>0.1456712962962963</c:v>
                </c:pt>
                <c:pt idx="12440">
                  <c:v>0.14568287037037037</c:v>
                </c:pt>
                <c:pt idx="12441">
                  <c:v>0.14569444444444443</c:v>
                </c:pt>
                <c:pt idx="12442">
                  <c:v>0.14570601851851853</c:v>
                </c:pt>
                <c:pt idx="12443">
                  <c:v>0.14571759259259259</c:v>
                </c:pt>
                <c:pt idx="12444">
                  <c:v>0.14572916666666666</c:v>
                </c:pt>
                <c:pt idx="12445">
                  <c:v>0.14574074074074075</c:v>
                </c:pt>
                <c:pt idx="12446">
                  <c:v>0.14575231481481482</c:v>
                </c:pt>
                <c:pt idx="12447">
                  <c:v>0.14576388888888889</c:v>
                </c:pt>
                <c:pt idx="12448">
                  <c:v>0.14577546296296295</c:v>
                </c:pt>
                <c:pt idx="12449">
                  <c:v>0.14578703703703702</c:v>
                </c:pt>
                <c:pt idx="12450">
                  <c:v>0.14579861111111111</c:v>
                </c:pt>
                <c:pt idx="12451">
                  <c:v>0.14581018518518518</c:v>
                </c:pt>
                <c:pt idx="12452">
                  <c:v>0.14582175925925925</c:v>
                </c:pt>
                <c:pt idx="12453">
                  <c:v>0.14583333333333334</c:v>
                </c:pt>
                <c:pt idx="12454">
                  <c:v>0.14584490740740741</c:v>
                </c:pt>
                <c:pt idx="12455">
                  <c:v>0.14585648148148148</c:v>
                </c:pt>
                <c:pt idx="12456">
                  <c:v>0.14586805555555557</c:v>
                </c:pt>
                <c:pt idx="12457">
                  <c:v>0.14587962962962964</c:v>
                </c:pt>
                <c:pt idx="12458">
                  <c:v>0.1458912037037037</c:v>
                </c:pt>
                <c:pt idx="12459">
                  <c:v>0.1459027777777778</c:v>
                </c:pt>
                <c:pt idx="12460">
                  <c:v>0.14591435185185184</c:v>
                </c:pt>
                <c:pt idx="12461">
                  <c:v>0.14592592592592593</c:v>
                </c:pt>
                <c:pt idx="12462">
                  <c:v>0.1459375</c:v>
                </c:pt>
                <c:pt idx="12463">
                  <c:v>0.14594907407407406</c:v>
                </c:pt>
                <c:pt idx="12464">
                  <c:v>0.14596064814814816</c:v>
                </c:pt>
                <c:pt idx="12465">
                  <c:v>0.14597222222222223</c:v>
                </c:pt>
                <c:pt idx="12466">
                  <c:v>0.14598379629629629</c:v>
                </c:pt>
                <c:pt idx="12467">
                  <c:v>0.14599537037037039</c:v>
                </c:pt>
                <c:pt idx="12468">
                  <c:v>0.14600694444444443</c:v>
                </c:pt>
                <c:pt idx="12469">
                  <c:v>0.14601851851851852</c:v>
                </c:pt>
                <c:pt idx="12470">
                  <c:v>0.14603009259259259</c:v>
                </c:pt>
                <c:pt idx="12471">
                  <c:v>0.14604166666666665</c:v>
                </c:pt>
                <c:pt idx="12472">
                  <c:v>0.14605324074074075</c:v>
                </c:pt>
                <c:pt idx="12473">
                  <c:v>0.14606481481481481</c:v>
                </c:pt>
                <c:pt idx="12474">
                  <c:v>0.14607638888888888</c:v>
                </c:pt>
                <c:pt idx="12475">
                  <c:v>0.14608796296296298</c:v>
                </c:pt>
                <c:pt idx="12476">
                  <c:v>0.14609953703703704</c:v>
                </c:pt>
                <c:pt idx="12477">
                  <c:v>0.14611111111111111</c:v>
                </c:pt>
                <c:pt idx="12478">
                  <c:v>0.1461226851851852</c:v>
                </c:pt>
                <c:pt idx="12479">
                  <c:v>0.14613425925925927</c:v>
                </c:pt>
                <c:pt idx="12480">
                  <c:v>0.14614583333333334</c:v>
                </c:pt>
                <c:pt idx="12481">
                  <c:v>0.1461574074074074</c:v>
                </c:pt>
                <c:pt idx="12482">
                  <c:v>0.14616898148148147</c:v>
                </c:pt>
                <c:pt idx="12483">
                  <c:v>0.14618055555555556</c:v>
                </c:pt>
                <c:pt idx="12484">
                  <c:v>0.14619212962962963</c:v>
                </c:pt>
                <c:pt idx="12485">
                  <c:v>0.1462037037037037</c:v>
                </c:pt>
                <c:pt idx="12486">
                  <c:v>0.14621527777777779</c:v>
                </c:pt>
                <c:pt idx="12487">
                  <c:v>0.14622685185185186</c:v>
                </c:pt>
                <c:pt idx="12488">
                  <c:v>0.14623842592592592</c:v>
                </c:pt>
                <c:pt idx="12489">
                  <c:v>0.14624999999999999</c:v>
                </c:pt>
                <c:pt idx="12490">
                  <c:v>0.14626157407407406</c:v>
                </c:pt>
                <c:pt idx="12491">
                  <c:v>0.14627314814814815</c:v>
                </c:pt>
                <c:pt idx="12492">
                  <c:v>0.14628472222222222</c:v>
                </c:pt>
                <c:pt idx="12493">
                  <c:v>0.14629629629629629</c:v>
                </c:pt>
                <c:pt idx="12494">
                  <c:v>0.14630787037037038</c:v>
                </c:pt>
                <c:pt idx="12495">
                  <c:v>0.14631944444444445</c:v>
                </c:pt>
                <c:pt idx="12496">
                  <c:v>0.14633101851851851</c:v>
                </c:pt>
                <c:pt idx="12497">
                  <c:v>0.14634259259259261</c:v>
                </c:pt>
                <c:pt idx="12498">
                  <c:v>0.14635416666666667</c:v>
                </c:pt>
                <c:pt idx="12499">
                  <c:v>0.14636574074074074</c:v>
                </c:pt>
                <c:pt idx="12500">
                  <c:v>0.14637731481481484</c:v>
                </c:pt>
                <c:pt idx="12501">
                  <c:v>0.14638888888888887</c:v>
                </c:pt>
                <c:pt idx="12502">
                  <c:v>0.14640046296296297</c:v>
                </c:pt>
                <c:pt idx="12503">
                  <c:v>0.14641203703703703</c:v>
                </c:pt>
                <c:pt idx="12504">
                  <c:v>0.1464236111111111</c:v>
                </c:pt>
                <c:pt idx="12505">
                  <c:v>0.1464351851851852</c:v>
                </c:pt>
                <c:pt idx="12506">
                  <c:v>0.14644675925925926</c:v>
                </c:pt>
                <c:pt idx="12507">
                  <c:v>0.14645833333333333</c:v>
                </c:pt>
                <c:pt idx="12508">
                  <c:v>0.14646990740740742</c:v>
                </c:pt>
                <c:pt idx="12509">
                  <c:v>0.14648148148148146</c:v>
                </c:pt>
                <c:pt idx="12510">
                  <c:v>0.14649305555555556</c:v>
                </c:pt>
                <c:pt idx="12511">
                  <c:v>0.14650462962962962</c:v>
                </c:pt>
                <c:pt idx="12512">
                  <c:v>0.14651620370370369</c:v>
                </c:pt>
                <c:pt idx="12513">
                  <c:v>0.14652777777777778</c:v>
                </c:pt>
                <c:pt idx="12514">
                  <c:v>0.14653935185185185</c:v>
                </c:pt>
                <c:pt idx="12515">
                  <c:v>0.14655092592592592</c:v>
                </c:pt>
                <c:pt idx="12516">
                  <c:v>0.14656250000000001</c:v>
                </c:pt>
                <c:pt idx="12517">
                  <c:v>0.14657407407407408</c:v>
                </c:pt>
                <c:pt idx="12518">
                  <c:v>0.14658564814814815</c:v>
                </c:pt>
                <c:pt idx="12519">
                  <c:v>0.14659722222222224</c:v>
                </c:pt>
                <c:pt idx="12520">
                  <c:v>0.14660879629629631</c:v>
                </c:pt>
                <c:pt idx="12521">
                  <c:v>0.14662037037037037</c:v>
                </c:pt>
                <c:pt idx="12522">
                  <c:v>0.14663194444444444</c:v>
                </c:pt>
                <c:pt idx="12523">
                  <c:v>0.14664351851851851</c:v>
                </c:pt>
                <c:pt idx="12524">
                  <c:v>0.1466550925925926</c:v>
                </c:pt>
                <c:pt idx="12525">
                  <c:v>0.14666666666666667</c:v>
                </c:pt>
                <c:pt idx="12526">
                  <c:v>0.14667824074074073</c:v>
                </c:pt>
                <c:pt idx="12527">
                  <c:v>0.14668981481481483</c:v>
                </c:pt>
                <c:pt idx="12528">
                  <c:v>0.1467013888888889</c:v>
                </c:pt>
                <c:pt idx="12529">
                  <c:v>0.14671296296296296</c:v>
                </c:pt>
                <c:pt idx="12530">
                  <c:v>0.14672453703703703</c:v>
                </c:pt>
                <c:pt idx="12531">
                  <c:v>0.14673611111111109</c:v>
                </c:pt>
                <c:pt idx="12532">
                  <c:v>0.14674768518518519</c:v>
                </c:pt>
                <c:pt idx="12533">
                  <c:v>0.14675925925925926</c:v>
                </c:pt>
                <c:pt idx="12534">
                  <c:v>0.14677083333333332</c:v>
                </c:pt>
                <c:pt idx="12535">
                  <c:v>0.14678240740740742</c:v>
                </c:pt>
                <c:pt idx="12536">
                  <c:v>0.14679398148148148</c:v>
                </c:pt>
                <c:pt idx="12537">
                  <c:v>0.14680555555555555</c:v>
                </c:pt>
                <c:pt idx="12538">
                  <c:v>0.14681712962962964</c:v>
                </c:pt>
                <c:pt idx="12539">
                  <c:v>0.14682870370370371</c:v>
                </c:pt>
                <c:pt idx="12540">
                  <c:v>0.14684027777777778</c:v>
                </c:pt>
                <c:pt idx="12541">
                  <c:v>0.14685185185185184</c:v>
                </c:pt>
                <c:pt idx="12542">
                  <c:v>0.14686342592592591</c:v>
                </c:pt>
                <c:pt idx="12543">
                  <c:v>0.14687500000000001</c:v>
                </c:pt>
                <c:pt idx="12544">
                  <c:v>0.14688657407407407</c:v>
                </c:pt>
                <c:pt idx="12545">
                  <c:v>0.14689814814814814</c:v>
                </c:pt>
                <c:pt idx="12546">
                  <c:v>0.14690972222222223</c:v>
                </c:pt>
                <c:pt idx="12547">
                  <c:v>0.1469212962962963</c:v>
                </c:pt>
                <c:pt idx="12548">
                  <c:v>0.14693287037037037</c:v>
                </c:pt>
                <c:pt idx="12549">
                  <c:v>0.14694444444444446</c:v>
                </c:pt>
                <c:pt idx="12550">
                  <c:v>0.1469560185185185</c:v>
                </c:pt>
                <c:pt idx="12551">
                  <c:v>0.14696759259259259</c:v>
                </c:pt>
                <c:pt idx="12552">
                  <c:v>0.14697916666666666</c:v>
                </c:pt>
                <c:pt idx="12553">
                  <c:v>0.14699074074074073</c:v>
                </c:pt>
                <c:pt idx="12554">
                  <c:v>0.14700231481481482</c:v>
                </c:pt>
                <c:pt idx="12555">
                  <c:v>0.14701388888888889</c:v>
                </c:pt>
                <c:pt idx="12556">
                  <c:v>0.14702546296296296</c:v>
                </c:pt>
                <c:pt idx="12557">
                  <c:v>0.14703703703703705</c:v>
                </c:pt>
                <c:pt idx="12558">
                  <c:v>0.14704861111111112</c:v>
                </c:pt>
                <c:pt idx="12559">
                  <c:v>0.14706018518518518</c:v>
                </c:pt>
                <c:pt idx="12560">
                  <c:v>0.14707175925925928</c:v>
                </c:pt>
                <c:pt idx="12561">
                  <c:v>0.14708333333333334</c:v>
                </c:pt>
                <c:pt idx="12562">
                  <c:v>0.14709490740740741</c:v>
                </c:pt>
                <c:pt idx="12563">
                  <c:v>0.14710648148148148</c:v>
                </c:pt>
                <c:pt idx="12564">
                  <c:v>0.14711805555555554</c:v>
                </c:pt>
                <c:pt idx="12565">
                  <c:v>0.14712962962962964</c:v>
                </c:pt>
                <c:pt idx="12566">
                  <c:v>0.1471412037037037</c:v>
                </c:pt>
                <c:pt idx="12567">
                  <c:v>0.14715277777777777</c:v>
                </c:pt>
                <c:pt idx="12568">
                  <c:v>0.14716435185185187</c:v>
                </c:pt>
                <c:pt idx="12569">
                  <c:v>0.14717592592592593</c:v>
                </c:pt>
                <c:pt idx="12570">
                  <c:v>0.1471875</c:v>
                </c:pt>
                <c:pt idx="12571">
                  <c:v>0.14719907407407407</c:v>
                </c:pt>
                <c:pt idx="12572">
                  <c:v>0.14721064814814813</c:v>
                </c:pt>
                <c:pt idx="12573">
                  <c:v>0.14722222222222223</c:v>
                </c:pt>
                <c:pt idx="12574">
                  <c:v>0.14723379629629629</c:v>
                </c:pt>
                <c:pt idx="12575">
                  <c:v>0.14724537037037036</c:v>
                </c:pt>
                <c:pt idx="12576">
                  <c:v>0.14725694444444445</c:v>
                </c:pt>
                <c:pt idx="12577">
                  <c:v>0.14726851851851852</c:v>
                </c:pt>
                <c:pt idx="12578">
                  <c:v>0.14728009259259259</c:v>
                </c:pt>
                <c:pt idx="12579">
                  <c:v>0.14729166666666668</c:v>
                </c:pt>
                <c:pt idx="12580">
                  <c:v>0.14730324074074075</c:v>
                </c:pt>
                <c:pt idx="12581">
                  <c:v>0.14731481481481482</c:v>
                </c:pt>
                <c:pt idx="12582">
                  <c:v>0.14732638888888888</c:v>
                </c:pt>
                <c:pt idx="12583">
                  <c:v>0.14733796296296295</c:v>
                </c:pt>
                <c:pt idx="12584">
                  <c:v>0.14734953703703704</c:v>
                </c:pt>
                <c:pt idx="12585">
                  <c:v>0.14736111111111111</c:v>
                </c:pt>
                <c:pt idx="12586">
                  <c:v>0.14737268518518518</c:v>
                </c:pt>
                <c:pt idx="12587">
                  <c:v>0.14738425925925927</c:v>
                </c:pt>
                <c:pt idx="12588">
                  <c:v>0.14739583333333334</c:v>
                </c:pt>
                <c:pt idx="12589">
                  <c:v>0.1474074074074074</c:v>
                </c:pt>
                <c:pt idx="12590">
                  <c:v>0.14741898148148147</c:v>
                </c:pt>
                <c:pt idx="12591">
                  <c:v>0.14743055555555554</c:v>
                </c:pt>
                <c:pt idx="12592">
                  <c:v>0.14744212962962963</c:v>
                </c:pt>
                <c:pt idx="12593">
                  <c:v>0.1474537037037037</c:v>
                </c:pt>
                <c:pt idx="12594">
                  <c:v>0.14746527777777776</c:v>
                </c:pt>
                <c:pt idx="12595">
                  <c:v>0.14747685185185186</c:v>
                </c:pt>
                <c:pt idx="12596">
                  <c:v>0.14748842592592593</c:v>
                </c:pt>
                <c:pt idx="12597">
                  <c:v>0.14749999999999999</c:v>
                </c:pt>
                <c:pt idx="12598">
                  <c:v>0.14751157407407409</c:v>
                </c:pt>
                <c:pt idx="12599">
                  <c:v>0.14752314814814815</c:v>
                </c:pt>
                <c:pt idx="12600">
                  <c:v>0.14753472222222222</c:v>
                </c:pt>
                <c:pt idx="12601">
                  <c:v>0.14754629629629631</c:v>
                </c:pt>
                <c:pt idx="12602">
                  <c:v>0.14755787037037038</c:v>
                </c:pt>
                <c:pt idx="12603">
                  <c:v>0.14756944444444445</c:v>
                </c:pt>
                <c:pt idx="12604">
                  <c:v>0.14758101851851851</c:v>
                </c:pt>
                <c:pt idx="12605">
                  <c:v>0.14759259259259258</c:v>
                </c:pt>
                <c:pt idx="12606">
                  <c:v>0.14760416666666668</c:v>
                </c:pt>
                <c:pt idx="12607">
                  <c:v>0.14761574074074074</c:v>
                </c:pt>
                <c:pt idx="12608">
                  <c:v>0.14762731481481481</c:v>
                </c:pt>
                <c:pt idx="12609">
                  <c:v>0.1476388888888889</c:v>
                </c:pt>
                <c:pt idx="12610">
                  <c:v>0.14765046296296297</c:v>
                </c:pt>
                <c:pt idx="12611">
                  <c:v>0.14766203703703704</c:v>
                </c:pt>
                <c:pt idx="12612">
                  <c:v>0.1476736111111111</c:v>
                </c:pt>
                <c:pt idx="12613">
                  <c:v>0.14768518518518517</c:v>
                </c:pt>
                <c:pt idx="12614">
                  <c:v>0.14769675925925926</c:v>
                </c:pt>
                <c:pt idx="12615">
                  <c:v>0.14770833333333333</c:v>
                </c:pt>
                <c:pt idx="12616">
                  <c:v>0.1477199074074074</c:v>
                </c:pt>
                <c:pt idx="12617">
                  <c:v>0.14773148148148149</c:v>
                </c:pt>
                <c:pt idx="12618">
                  <c:v>0.14774305555555556</c:v>
                </c:pt>
                <c:pt idx="12619">
                  <c:v>0.14775462962962962</c:v>
                </c:pt>
                <c:pt idx="12620">
                  <c:v>0.14776620370370372</c:v>
                </c:pt>
                <c:pt idx="12621">
                  <c:v>0.14777777777777779</c:v>
                </c:pt>
                <c:pt idx="12622">
                  <c:v>0.14778935185185185</c:v>
                </c:pt>
                <c:pt idx="12623">
                  <c:v>0.14780092592592595</c:v>
                </c:pt>
                <c:pt idx="12624">
                  <c:v>0.14781249999999999</c:v>
                </c:pt>
                <c:pt idx="12625">
                  <c:v>0.14782407407407408</c:v>
                </c:pt>
                <c:pt idx="12626">
                  <c:v>0.14783564814814815</c:v>
                </c:pt>
                <c:pt idx="12627">
                  <c:v>0.14784722222222221</c:v>
                </c:pt>
                <c:pt idx="12628">
                  <c:v>0.14785879629629631</c:v>
                </c:pt>
                <c:pt idx="12629">
                  <c:v>0.14787037037037037</c:v>
                </c:pt>
                <c:pt idx="12630">
                  <c:v>0.14788194444444444</c:v>
                </c:pt>
                <c:pt idx="12631">
                  <c:v>0.14789351851851854</c:v>
                </c:pt>
                <c:pt idx="12632">
                  <c:v>0.14790509259259257</c:v>
                </c:pt>
                <c:pt idx="12633">
                  <c:v>0.14791666666666667</c:v>
                </c:pt>
                <c:pt idx="12634">
                  <c:v>0.14792824074074074</c:v>
                </c:pt>
                <c:pt idx="12635">
                  <c:v>0.1479398148148148</c:v>
                </c:pt>
                <c:pt idx="12636">
                  <c:v>0.1479513888888889</c:v>
                </c:pt>
                <c:pt idx="12637">
                  <c:v>0.14796296296296296</c:v>
                </c:pt>
                <c:pt idx="12638">
                  <c:v>0.14797453703703703</c:v>
                </c:pt>
                <c:pt idx="12639">
                  <c:v>0.14798611111111112</c:v>
                </c:pt>
                <c:pt idx="12640">
                  <c:v>0.14799768518518519</c:v>
                </c:pt>
                <c:pt idx="12641">
                  <c:v>0.14800925925925926</c:v>
                </c:pt>
                <c:pt idx="12642">
                  <c:v>0.14802083333333335</c:v>
                </c:pt>
                <c:pt idx="12643">
                  <c:v>0.14803240740740739</c:v>
                </c:pt>
                <c:pt idx="12644">
                  <c:v>0.14804398148148148</c:v>
                </c:pt>
                <c:pt idx="12645">
                  <c:v>0.14805555555555555</c:v>
                </c:pt>
                <c:pt idx="12646">
                  <c:v>0.14806712962962962</c:v>
                </c:pt>
                <c:pt idx="12647">
                  <c:v>0.14807870370370371</c:v>
                </c:pt>
                <c:pt idx="12648">
                  <c:v>0.14809027777777778</c:v>
                </c:pt>
                <c:pt idx="12649">
                  <c:v>0.14810185185185185</c:v>
                </c:pt>
                <c:pt idx="12650">
                  <c:v>0.14811342592592594</c:v>
                </c:pt>
                <c:pt idx="12651">
                  <c:v>0.14812499999999998</c:v>
                </c:pt>
                <c:pt idx="12652">
                  <c:v>0.14813657407407407</c:v>
                </c:pt>
                <c:pt idx="12653">
                  <c:v>0.14814814814814814</c:v>
                </c:pt>
                <c:pt idx="12654">
                  <c:v>0.14815972222222221</c:v>
                </c:pt>
                <c:pt idx="12655">
                  <c:v>0.1481712962962963</c:v>
                </c:pt>
                <c:pt idx="12656">
                  <c:v>0.14818287037037037</c:v>
                </c:pt>
                <c:pt idx="12657">
                  <c:v>0.14819444444444443</c:v>
                </c:pt>
                <c:pt idx="12658">
                  <c:v>0.14820601851851853</c:v>
                </c:pt>
                <c:pt idx="12659">
                  <c:v>0.1482175925925926</c:v>
                </c:pt>
                <c:pt idx="12660">
                  <c:v>0.14822916666666666</c:v>
                </c:pt>
                <c:pt idx="12661">
                  <c:v>0.14824074074074076</c:v>
                </c:pt>
                <c:pt idx="12662">
                  <c:v>0.14825231481481482</c:v>
                </c:pt>
                <c:pt idx="12663">
                  <c:v>0.14826388888888889</c:v>
                </c:pt>
                <c:pt idx="12664">
                  <c:v>0.14827546296296296</c:v>
                </c:pt>
                <c:pt idx="12665">
                  <c:v>0.14828703703703702</c:v>
                </c:pt>
                <c:pt idx="12666">
                  <c:v>0.14829861111111112</c:v>
                </c:pt>
                <c:pt idx="12667">
                  <c:v>0.14831018518518518</c:v>
                </c:pt>
                <c:pt idx="12668">
                  <c:v>0.14832175925925925</c:v>
                </c:pt>
                <c:pt idx="12669">
                  <c:v>0.14833333333333334</c:v>
                </c:pt>
                <c:pt idx="12670">
                  <c:v>0.14834490740740741</c:v>
                </c:pt>
                <c:pt idx="12671">
                  <c:v>0.14835648148148148</c:v>
                </c:pt>
                <c:pt idx="12672">
                  <c:v>0.14836805555555554</c:v>
                </c:pt>
                <c:pt idx="12673">
                  <c:v>0.14837962962962961</c:v>
                </c:pt>
                <c:pt idx="12674">
                  <c:v>0.14839120370370371</c:v>
                </c:pt>
                <c:pt idx="12675">
                  <c:v>0.14840277777777777</c:v>
                </c:pt>
                <c:pt idx="12676">
                  <c:v>0.14841435185185184</c:v>
                </c:pt>
                <c:pt idx="12677">
                  <c:v>0.14842592592592593</c:v>
                </c:pt>
                <c:pt idx="12678">
                  <c:v>0.1484375</c:v>
                </c:pt>
                <c:pt idx="12679">
                  <c:v>0.14844907407407407</c:v>
                </c:pt>
                <c:pt idx="12680">
                  <c:v>0.14846064814814816</c:v>
                </c:pt>
                <c:pt idx="12681">
                  <c:v>0.14847222222222223</c:v>
                </c:pt>
                <c:pt idx="12682">
                  <c:v>0.14848379629629629</c:v>
                </c:pt>
                <c:pt idx="12683">
                  <c:v>0.14849537037037039</c:v>
                </c:pt>
                <c:pt idx="12684">
                  <c:v>0.14850694444444446</c:v>
                </c:pt>
                <c:pt idx="12685">
                  <c:v>0.14851851851851852</c:v>
                </c:pt>
                <c:pt idx="12686">
                  <c:v>0.14853009259259259</c:v>
                </c:pt>
                <c:pt idx="12687">
                  <c:v>0.14854166666666666</c:v>
                </c:pt>
                <c:pt idx="12688">
                  <c:v>0.14855324074074075</c:v>
                </c:pt>
                <c:pt idx="12689">
                  <c:v>0.14856481481481482</c:v>
                </c:pt>
                <c:pt idx="12690">
                  <c:v>0.14857638888888888</c:v>
                </c:pt>
                <c:pt idx="12691">
                  <c:v>0.14858796296296298</c:v>
                </c:pt>
                <c:pt idx="12692">
                  <c:v>0.14859953703703704</c:v>
                </c:pt>
                <c:pt idx="12693">
                  <c:v>0.14861111111111111</c:v>
                </c:pt>
                <c:pt idx="12694">
                  <c:v>0.14862268518518518</c:v>
                </c:pt>
                <c:pt idx="12695">
                  <c:v>0.14863425925925924</c:v>
                </c:pt>
                <c:pt idx="12696">
                  <c:v>0.14864583333333334</c:v>
                </c:pt>
                <c:pt idx="12697">
                  <c:v>0.1486574074074074</c:v>
                </c:pt>
                <c:pt idx="12698">
                  <c:v>0.14866898148148147</c:v>
                </c:pt>
                <c:pt idx="12699">
                  <c:v>0.14868055555555557</c:v>
                </c:pt>
                <c:pt idx="12700">
                  <c:v>0.14869212962962963</c:v>
                </c:pt>
                <c:pt idx="12701">
                  <c:v>0.1487037037037037</c:v>
                </c:pt>
                <c:pt idx="12702">
                  <c:v>0.14871527777777779</c:v>
                </c:pt>
                <c:pt idx="12703">
                  <c:v>0.14872685185185186</c:v>
                </c:pt>
                <c:pt idx="12704">
                  <c:v>0.14873842592592593</c:v>
                </c:pt>
                <c:pt idx="12705">
                  <c:v>0.14875000000000002</c:v>
                </c:pt>
                <c:pt idx="12706">
                  <c:v>0.14876157407407406</c:v>
                </c:pt>
                <c:pt idx="12707">
                  <c:v>0.14877314814814815</c:v>
                </c:pt>
                <c:pt idx="12708">
                  <c:v>0.14878472222222222</c:v>
                </c:pt>
                <c:pt idx="12709">
                  <c:v>0.14879629629629629</c:v>
                </c:pt>
                <c:pt idx="12710">
                  <c:v>0.14880787037037038</c:v>
                </c:pt>
                <c:pt idx="12711">
                  <c:v>0.14881944444444445</c:v>
                </c:pt>
                <c:pt idx="12712">
                  <c:v>0.14883101851851852</c:v>
                </c:pt>
                <c:pt idx="12713">
                  <c:v>0.14884259259259261</c:v>
                </c:pt>
                <c:pt idx="12714">
                  <c:v>0.14885416666666665</c:v>
                </c:pt>
                <c:pt idx="12715">
                  <c:v>0.14886574074074074</c:v>
                </c:pt>
                <c:pt idx="12716">
                  <c:v>0.14887731481481481</c:v>
                </c:pt>
                <c:pt idx="12717">
                  <c:v>0.14888888888888888</c:v>
                </c:pt>
                <c:pt idx="12718">
                  <c:v>0.14890046296296297</c:v>
                </c:pt>
                <c:pt idx="12719">
                  <c:v>0.14891203703703704</c:v>
                </c:pt>
                <c:pt idx="12720">
                  <c:v>0.1489236111111111</c:v>
                </c:pt>
                <c:pt idx="12721">
                  <c:v>0.1489351851851852</c:v>
                </c:pt>
                <c:pt idx="12722">
                  <c:v>0.14894675925925926</c:v>
                </c:pt>
                <c:pt idx="12723">
                  <c:v>0.14895833333333333</c:v>
                </c:pt>
                <c:pt idx="12724">
                  <c:v>0.14896990740740743</c:v>
                </c:pt>
                <c:pt idx="12725">
                  <c:v>0.14898148148148146</c:v>
                </c:pt>
                <c:pt idx="12726">
                  <c:v>0.14899305555555556</c:v>
                </c:pt>
                <c:pt idx="12727">
                  <c:v>0.14900462962962963</c:v>
                </c:pt>
                <c:pt idx="12728">
                  <c:v>0.14901620370370369</c:v>
                </c:pt>
                <c:pt idx="12729">
                  <c:v>0.14902777777777779</c:v>
                </c:pt>
                <c:pt idx="12730">
                  <c:v>0.14903935185185185</c:v>
                </c:pt>
                <c:pt idx="12731">
                  <c:v>0.14905092592592592</c:v>
                </c:pt>
                <c:pt idx="12732">
                  <c:v>0.14906250000000001</c:v>
                </c:pt>
                <c:pt idx="12733">
                  <c:v>0.14907407407407405</c:v>
                </c:pt>
                <c:pt idx="12734">
                  <c:v>0.14908564814814815</c:v>
                </c:pt>
                <c:pt idx="12735">
                  <c:v>0.14909722222222221</c:v>
                </c:pt>
                <c:pt idx="12736">
                  <c:v>0.14910879629629628</c:v>
                </c:pt>
                <c:pt idx="12737">
                  <c:v>0.14912037037037038</c:v>
                </c:pt>
                <c:pt idx="12738">
                  <c:v>0.14913194444444444</c:v>
                </c:pt>
                <c:pt idx="12739">
                  <c:v>0.14914351851851851</c:v>
                </c:pt>
                <c:pt idx="12740">
                  <c:v>0.1491550925925926</c:v>
                </c:pt>
                <c:pt idx="12741">
                  <c:v>0.14916666666666667</c:v>
                </c:pt>
                <c:pt idx="12742">
                  <c:v>0.14917824074074074</c:v>
                </c:pt>
                <c:pt idx="12743">
                  <c:v>0.14918981481481483</c:v>
                </c:pt>
                <c:pt idx="12744">
                  <c:v>0.1492013888888889</c:v>
                </c:pt>
                <c:pt idx="12745">
                  <c:v>0.14921296296296296</c:v>
                </c:pt>
                <c:pt idx="12746">
                  <c:v>0.14922453703703703</c:v>
                </c:pt>
                <c:pt idx="12747">
                  <c:v>0.1492361111111111</c:v>
                </c:pt>
                <c:pt idx="12748">
                  <c:v>0.14924768518518519</c:v>
                </c:pt>
                <c:pt idx="12749">
                  <c:v>0.14925925925925926</c:v>
                </c:pt>
                <c:pt idx="12750">
                  <c:v>0.14927083333333332</c:v>
                </c:pt>
                <c:pt idx="12751">
                  <c:v>0.14928240740740742</c:v>
                </c:pt>
                <c:pt idx="12752">
                  <c:v>0.14929398148148149</c:v>
                </c:pt>
                <c:pt idx="12753">
                  <c:v>0.14930555555555555</c:v>
                </c:pt>
                <c:pt idx="12754">
                  <c:v>0.14931712962962962</c:v>
                </c:pt>
                <c:pt idx="12755">
                  <c:v>0.14932870370370369</c:v>
                </c:pt>
                <c:pt idx="12756">
                  <c:v>0.14934027777777778</c:v>
                </c:pt>
                <c:pt idx="12757">
                  <c:v>0.14935185185185185</c:v>
                </c:pt>
                <c:pt idx="12758">
                  <c:v>0.14936342592592591</c:v>
                </c:pt>
                <c:pt idx="12759">
                  <c:v>0.14937500000000001</c:v>
                </c:pt>
                <c:pt idx="12760">
                  <c:v>0.14938657407407407</c:v>
                </c:pt>
                <c:pt idx="12761">
                  <c:v>0.14939814814814814</c:v>
                </c:pt>
                <c:pt idx="12762">
                  <c:v>0.14940972222222224</c:v>
                </c:pt>
                <c:pt idx="12763">
                  <c:v>0.1494212962962963</c:v>
                </c:pt>
                <c:pt idx="12764">
                  <c:v>0.14943287037037037</c:v>
                </c:pt>
                <c:pt idx="12765">
                  <c:v>0.14944444444444446</c:v>
                </c:pt>
                <c:pt idx="12766">
                  <c:v>0.14945601851851853</c:v>
                </c:pt>
                <c:pt idx="12767">
                  <c:v>0.1494675925925926</c:v>
                </c:pt>
                <c:pt idx="12768">
                  <c:v>0.14947916666666666</c:v>
                </c:pt>
                <c:pt idx="12769">
                  <c:v>0.14949074074074073</c:v>
                </c:pt>
                <c:pt idx="12770">
                  <c:v>0.14950231481481482</c:v>
                </c:pt>
                <c:pt idx="12771">
                  <c:v>0.14951388888888889</c:v>
                </c:pt>
                <c:pt idx="12772">
                  <c:v>0.14952546296296296</c:v>
                </c:pt>
                <c:pt idx="12773">
                  <c:v>0.14953703703703705</c:v>
                </c:pt>
                <c:pt idx="12774">
                  <c:v>0.14954861111111112</c:v>
                </c:pt>
                <c:pt idx="12775">
                  <c:v>0.14956018518518518</c:v>
                </c:pt>
                <c:pt idx="12776">
                  <c:v>0.14957175925925925</c:v>
                </c:pt>
                <c:pt idx="12777">
                  <c:v>0.14958333333333332</c:v>
                </c:pt>
                <c:pt idx="12778">
                  <c:v>0.14959490740740741</c:v>
                </c:pt>
                <c:pt idx="12779">
                  <c:v>0.14960648148148148</c:v>
                </c:pt>
                <c:pt idx="12780">
                  <c:v>0.14961805555555555</c:v>
                </c:pt>
                <c:pt idx="12781">
                  <c:v>0.14962962962962964</c:v>
                </c:pt>
                <c:pt idx="12782">
                  <c:v>0.14964120370370371</c:v>
                </c:pt>
                <c:pt idx="12783">
                  <c:v>0.14965277777777777</c:v>
                </c:pt>
                <c:pt idx="12784">
                  <c:v>0.14966435185185187</c:v>
                </c:pt>
                <c:pt idx="12785">
                  <c:v>0.14967592592592593</c:v>
                </c:pt>
                <c:pt idx="12786">
                  <c:v>0.1496875</c:v>
                </c:pt>
                <c:pt idx="12787">
                  <c:v>0.1496990740740741</c:v>
                </c:pt>
                <c:pt idx="12788">
                  <c:v>0.14971064814814813</c:v>
                </c:pt>
                <c:pt idx="12789">
                  <c:v>0.14972222222222223</c:v>
                </c:pt>
                <c:pt idx="12790">
                  <c:v>0.1497337962962963</c:v>
                </c:pt>
                <c:pt idx="12791">
                  <c:v>0.14974537037037036</c:v>
                </c:pt>
                <c:pt idx="12792">
                  <c:v>0.14975694444444446</c:v>
                </c:pt>
                <c:pt idx="12793">
                  <c:v>0.14976851851851852</c:v>
                </c:pt>
                <c:pt idx="12794">
                  <c:v>0.14978009259259259</c:v>
                </c:pt>
                <c:pt idx="12795">
                  <c:v>0.14979166666666668</c:v>
                </c:pt>
                <c:pt idx="12796">
                  <c:v>0.14980324074074072</c:v>
                </c:pt>
                <c:pt idx="12797">
                  <c:v>0.14981481481481482</c:v>
                </c:pt>
                <c:pt idx="12798">
                  <c:v>0.14982638888888888</c:v>
                </c:pt>
                <c:pt idx="12799">
                  <c:v>0.14983796296296295</c:v>
                </c:pt>
                <c:pt idx="12800">
                  <c:v>0.14984953703703704</c:v>
                </c:pt>
                <c:pt idx="12801">
                  <c:v>0.14986111111111111</c:v>
                </c:pt>
                <c:pt idx="12802">
                  <c:v>0.14987268518518518</c:v>
                </c:pt>
                <c:pt idx="12803">
                  <c:v>0.14988425925925927</c:v>
                </c:pt>
                <c:pt idx="12804">
                  <c:v>0.14989583333333334</c:v>
                </c:pt>
                <c:pt idx="12805">
                  <c:v>0.14990740740740741</c:v>
                </c:pt>
                <c:pt idx="12806">
                  <c:v>0.1499189814814815</c:v>
                </c:pt>
                <c:pt idx="12807">
                  <c:v>0.14993055555555554</c:v>
                </c:pt>
                <c:pt idx="12808">
                  <c:v>0.14994212962962963</c:v>
                </c:pt>
                <c:pt idx="12809">
                  <c:v>0.1499537037037037</c:v>
                </c:pt>
                <c:pt idx="12810">
                  <c:v>0.14996527777777777</c:v>
                </c:pt>
                <c:pt idx="12811">
                  <c:v>0.14997685185185186</c:v>
                </c:pt>
                <c:pt idx="12812">
                  <c:v>0.14998842592592593</c:v>
                </c:pt>
                <c:pt idx="12813">
                  <c:v>0.15</c:v>
                </c:pt>
                <c:pt idx="12814">
                  <c:v>0.15001157407407409</c:v>
                </c:pt>
                <c:pt idx="12815">
                  <c:v>0.15002314814814813</c:v>
                </c:pt>
                <c:pt idx="12816">
                  <c:v>0.15003472222222222</c:v>
                </c:pt>
                <c:pt idx="12817">
                  <c:v>0.15004629629629629</c:v>
                </c:pt>
                <c:pt idx="12818">
                  <c:v>0.15005787037037036</c:v>
                </c:pt>
                <c:pt idx="12819">
                  <c:v>0.15006944444444445</c:v>
                </c:pt>
                <c:pt idx="12820">
                  <c:v>0.15008101851851852</c:v>
                </c:pt>
                <c:pt idx="12821">
                  <c:v>0.15009259259259258</c:v>
                </c:pt>
                <c:pt idx="12822">
                  <c:v>0.15010416666666668</c:v>
                </c:pt>
                <c:pt idx="12823">
                  <c:v>0.15011574074074074</c:v>
                </c:pt>
                <c:pt idx="12824">
                  <c:v>0.15012731481481481</c:v>
                </c:pt>
                <c:pt idx="12825">
                  <c:v>0.15013888888888891</c:v>
                </c:pt>
                <c:pt idx="12826">
                  <c:v>0.15015046296296297</c:v>
                </c:pt>
                <c:pt idx="12827">
                  <c:v>0.15016203703703704</c:v>
                </c:pt>
                <c:pt idx="12828">
                  <c:v>0.1501736111111111</c:v>
                </c:pt>
                <c:pt idx="12829">
                  <c:v>0.15018518518518517</c:v>
                </c:pt>
                <c:pt idx="12830">
                  <c:v>0.15019675925925927</c:v>
                </c:pt>
                <c:pt idx="12831">
                  <c:v>0.15020833333333333</c:v>
                </c:pt>
                <c:pt idx="12832">
                  <c:v>0.1502199074074074</c:v>
                </c:pt>
                <c:pt idx="12833">
                  <c:v>0.15023148148148149</c:v>
                </c:pt>
                <c:pt idx="12834">
                  <c:v>0.15024305555555556</c:v>
                </c:pt>
                <c:pt idx="12835">
                  <c:v>0.15025462962962963</c:v>
                </c:pt>
                <c:pt idx="12836">
                  <c:v>0.15026620370370369</c:v>
                </c:pt>
                <c:pt idx="12837">
                  <c:v>0.15027777777777776</c:v>
                </c:pt>
                <c:pt idx="12838">
                  <c:v>0.15028935185185185</c:v>
                </c:pt>
                <c:pt idx="12839">
                  <c:v>0.15030092592592592</c:v>
                </c:pt>
                <c:pt idx="12840">
                  <c:v>0.15031249999999999</c:v>
                </c:pt>
                <c:pt idx="12841">
                  <c:v>0.15032407407407408</c:v>
                </c:pt>
                <c:pt idx="12842">
                  <c:v>0.15033564814814815</c:v>
                </c:pt>
                <c:pt idx="12843">
                  <c:v>0.15034722222222222</c:v>
                </c:pt>
                <c:pt idx="12844">
                  <c:v>0.15035879629629631</c:v>
                </c:pt>
                <c:pt idx="12845">
                  <c:v>0.15037037037037038</c:v>
                </c:pt>
                <c:pt idx="12846">
                  <c:v>0.15038194444444444</c:v>
                </c:pt>
                <c:pt idx="12847">
                  <c:v>0.15039351851851854</c:v>
                </c:pt>
                <c:pt idx="12848">
                  <c:v>0.1504050925925926</c:v>
                </c:pt>
                <c:pt idx="12849">
                  <c:v>0.15041666666666667</c:v>
                </c:pt>
                <c:pt idx="12850">
                  <c:v>0.15042824074074074</c:v>
                </c:pt>
                <c:pt idx="12851">
                  <c:v>0.1504398148148148</c:v>
                </c:pt>
                <c:pt idx="12852">
                  <c:v>0.1504513888888889</c:v>
                </c:pt>
                <c:pt idx="12853">
                  <c:v>0.15046296296296297</c:v>
                </c:pt>
                <c:pt idx="12854">
                  <c:v>0.15047453703703703</c:v>
                </c:pt>
                <c:pt idx="12855">
                  <c:v>0.15048611111111113</c:v>
                </c:pt>
                <c:pt idx="12856">
                  <c:v>0.15049768518518519</c:v>
                </c:pt>
                <c:pt idx="12857">
                  <c:v>0.15050925925925926</c:v>
                </c:pt>
                <c:pt idx="12858">
                  <c:v>0.15052083333333333</c:v>
                </c:pt>
                <c:pt idx="12859">
                  <c:v>0.15053240740740739</c:v>
                </c:pt>
                <c:pt idx="12860">
                  <c:v>0.15054398148148149</c:v>
                </c:pt>
                <c:pt idx="12861">
                  <c:v>0.15055555555555555</c:v>
                </c:pt>
                <c:pt idx="12862">
                  <c:v>0.15056712962962962</c:v>
                </c:pt>
                <c:pt idx="12863">
                  <c:v>0.15057870370370371</c:v>
                </c:pt>
                <c:pt idx="12864">
                  <c:v>0.15059027777777778</c:v>
                </c:pt>
                <c:pt idx="12865">
                  <c:v>0.15060185185185185</c:v>
                </c:pt>
                <c:pt idx="12866">
                  <c:v>0.15061342592592594</c:v>
                </c:pt>
                <c:pt idx="12867">
                  <c:v>0.15062500000000001</c:v>
                </c:pt>
                <c:pt idx="12868">
                  <c:v>0.15063657407407408</c:v>
                </c:pt>
                <c:pt idx="12869">
                  <c:v>0.15064814814814814</c:v>
                </c:pt>
                <c:pt idx="12870">
                  <c:v>0.15065972222222221</c:v>
                </c:pt>
                <c:pt idx="12871">
                  <c:v>0.1506712962962963</c:v>
                </c:pt>
                <c:pt idx="12872">
                  <c:v>0.15068287037037037</c:v>
                </c:pt>
                <c:pt idx="12873">
                  <c:v>0.15069444444444444</c:v>
                </c:pt>
                <c:pt idx="12874">
                  <c:v>0.15070601851851853</c:v>
                </c:pt>
                <c:pt idx="12875">
                  <c:v>0.1507175925925926</c:v>
                </c:pt>
                <c:pt idx="12876">
                  <c:v>0.15072916666666666</c:v>
                </c:pt>
                <c:pt idx="12877">
                  <c:v>0.15074074074074076</c:v>
                </c:pt>
                <c:pt idx="12878">
                  <c:v>0.1507523148148148</c:v>
                </c:pt>
                <c:pt idx="12879">
                  <c:v>0.15076388888888889</c:v>
                </c:pt>
                <c:pt idx="12880">
                  <c:v>0.15077546296296296</c:v>
                </c:pt>
                <c:pt idx="12881">
                  <c:v>0.15078703703703702</c:v>
                </c:pt>
                <c:pt idx="12882">
                  <c:v>0.15079861111111112</c:v>
                </c:pt>
                <c:pt idx="12883">
                  <c:v>0.15081018518518519</c:v>
                </c:pt>
                <c:pt idx="12884">
                  <c:v>0.15082175925925925</c:v>
                </c:pt>
                <c:pt idx="12885">
                  <c:v>0.15083333333333335</c:v>
                </c:pt>
                <c:pt idx="12886">
                  <c:v>0.15084490740740741</c:v>
                </c:pt>
                <c:pt idx="12887">
                  <c:v>0.15085648148148148</c:v>
                </c:pt>
                <c:pt idx="12888">
                  <c:v>0.15086805555555557</c:v>
                </c:pt>
                <c:pt idx="12889">
                  <c:v>0.15087962962962961</c:v>
                </c:pt>
                <c:pt idx="12890">
                  <c:v>0.15089120370370371</c:v>
                </c:pt>
                <c:pt idx="12891">
                  <c:v>0.15090277777777777</c:v>
                </c:pt>
                <c:pt idx="12892">
                  <c:v>0.15090277777777777</c:v>
                </c:pt>
                <c:pt idx="12893">
                  <c:v>0.15091435185185184</c:v>
                </c:pt>
                <c:pt idx="12894">
                  <c:v>0.15092592592592594</c:v>
                </c:pt>
                <c:pt idx="12895">
                  <c:v>0.1509375</c:v>
                </c:pt>
                <c:pt idx="12896">
                  <c:v>0.15094907407407407</c:v>
                </c:pt>
                <c:pt idx="12897">
                  <c:v>0.15096064814814816</c:v>
                </c:pt>
                <c:pt idx="12898">
                  <c:v>0.1509722222222222</c:v>
                </c:pt>
                <c:pt idx="12899">
                  <c:v>0.1509837962962963</c:v>
                </c:pt>
                <c:pt idx="12900">
                  <c:v>0.15099537037037036</c:v>
                </c:pt>
                <c:pt idx="12901">
                  <c:v>0.15100694444444443</c:v>
                </c:pt>
                <c:pt idx="12902">
                  <c:v>0.15101851851851852</c:v>
                </c:pt>
                <c:pt idx="12903">
                  <c:v>0.15103009259259259</c:v>
                </c:pt>
                <c:pt idx="12904">
                  <c:v>0.15104166666666666</c:v>
                </c:pt>
                <c:pt idx="12905">
                  <c:v>0.15105324074074075</c:v>
                </c:pt>
                <c:pt idx="12906">
                  <c:v>0.15106481481481482</c:v>
                </c:pt>
                <c:pt idx="12907">
                  <c:v>0.15107638888888889</c:v>
                </c:pt>
                <c:pt idx="12908">
                  <c:v>0.15108796296296298</c:v>
                </c:pt>
                <c:pt idx="12909">
                  <c:v>0.15109953703703705</c:v>
                </c:pt>
                <c:pt idx="12910">
                  <c:v>0.15111111111111111</c:v>
                </c:pt>
                <c:pt idx="12911">
                  <c:v>0.15112268518518518</c:v>
                </c:pt>
                <c:pt idx="12912">
                  <c:v>0.15113425925925925</c:v>
                </c:pt>
                <c:pt idx="12913">
                  <c:v>0.15114583333333334</c:v>
                </c:pt>
                <c:pt idx="12914">
                  <c:v>0.15115740740740741</c:v>
                </c:pt>
                <c:pt idx="12915">
                  <c:v>0.15116898148148147</c:v>
                </c:pt>
                <c:pt idx="12916">
                  <c:v>0.15118055555555557</c:v>
                </c:pt>
                <c:pt idx="12917">
                  <c:v>0.15119212962962963</c:v>
                </c:pt>
                <c:pt idx="12918">
                  <c:v>0.1512037037037037</c:v>
                </c:pt>
                <c:pt idx="12919">
                  <c:v>0.15121527777777777</c:v>
                </c:pt>
                <c:pt idx="12920">
                  <c:v>0.15122685185185183</c:v>
                </c:pt>
                <c:pt idx="12921">
                  <c:v>0.15123842592592593</c:v>
                </c:pt>
                <c:pt idx="12922">
                  <c:v>0.15125</c:v>
                </c:pt>
                <c:pt idx="12923">
                  <c:v>0.15126157407407406</c:v>
                </c:pt>
                <c:pt idx="12924">
                  <c:v>0.15127314814814816</c:v>
                </c:pt>
                <c:pt idx="12925">
                  <c:v>0.15128472222222222</c:v>
                </c:pt>
                <c:pt idx="12926">
                  <c:v>0.15129629629629629</c:v>
                </c:pt>
                <c:pt idx="12927">
                  <c:v>0.15130787037037038</c:v>
                </c:pt>
                <c:pt idx="12928">
                  <c:v>0.15131944444444445</c:v>
                </c:pt>
                <c:pt idx="12929">
                  <c:v>0.15133101851851852</c:v>
                </c:pt>
                <c:pt idx="12930">
                  <c:v>0.15134259259259258</c:v>
                </c:pt>
                <c:pt idx="12931">
                  <c:v>0.15135416666666668</c:v>
                </c:pt>
                <c:pt idx="12932">
                  <c:v>0.15136574074074075</c:v>
                </c:pt>
                <c:pt idx="12933">
                  <c:v>0.15137731481481481</c:v>
                </c:pt>
                <c:pt idx="12934">
                  <c:v>0.15138888888888888</c:v>
                </c:pt>
                <c:pt idx="12935">
                  <c:v>0.15140046296296297</c:v>
                </c:pt>
                <c:pt idx="12936">
                  <c:v>0.15141203703703704</c:v>
                </c:pt>
                <c:pt idx="12937">
                  <c:v>0.15142361111111111</c:v>
                </c:pt>
                <c:pt idx="12938">
                  <c:v>0.1514351851851852</c:v>
                </c:pt>
                <c:pt idx="12939">
                  <c:v>0.15144675925925927</c:v>
                </c:pt>
                <c:pt idx="12940">
                  <c:v>0.15145833333333333</c:v>
                </c:pt>
                <c:pt idx="12941">
                  <c:v>0.1514699074074074</c:v>
                </c:pt>
                <c:pt idx="12942">
                  <c:v>0.15148148148148147</c:v>
                </c:pt>
                <c:pt idx="12943">
                  <c:v>0.15149305555555556</c:v>
                </c:pt>
                <c:pt idx="12944">
                  <c:v>0.15150462962962963</c:v>
                </c:pt>
                <c:pt idx="12945">
                  <c:v>0.15151620370370369</c:v>
                </c:pt>
                <c:pt idx="12946">
                  <c:v>0.15152777777777779</c:v>
                </c:pt>
                <c:pt idx="12947">
                  <c:v>0.15153935185185186</c:v>
                </c:pt>
                <c:pt idx="12948">
                  <c:v>0.15155092592592592</c:v>
                </c:pt>
                <c:pt idx="12949">
                  <c:v>0.15156250000000002</c:v>
                </c:pt>
                <c:pt idx="12950">
                  <c:v>0.15157407407407408</c:v>
                </c:pt>
                <c:pt idx="12951">
                  <c:v>0.15158564814814815</c:v>
                </c:pt>
                <c:pt idx="12952">
                  <c:v>0.15159722222222222</c:v>
                </c:pt>
                <c:pt idx="12953">
                  <c:v>0.15160879629629628</c:v>
                </c:pt>
                <c:pt idx="12954">
                  <c:v>0.15162037037037038</c:v>
                </c:pt>
                <c:pt idx="12955">
                  <c:v>0.15163194444444444</c:v>
                </c:pt>
                <c:pt idx="12956">
                  <c:v>0.15164351851851851</c:v>
                </c:pt>
                <c:pt idx="12957">
                  <c:v>0.15165509259259261</c:v>
                </c:pt>
                <c:pt idx="12958">
                  <c:v>0.15166666666666667</c:v>
                </c:pt>
                <c:pt idx="12959">
                  <c:v>0.15167824074074074</c:v>
                </c:pt>
                <c:pt idx="12960">
                  <c:v>0.15168981481481481</c:v>
                </c:pt>
                <c:pt idx="12961">
                  <c:v>0.15170138888888887</c:v>
                </c:pt>
                <c:pt idx="12962">
                  <c:v>0.15171296296296297</c:v>
                </c:pt>
                <c:pt idx="12963">
                  <c:v>0.15172453703703703</c:v>
                </c:pt>
                <c:pt idx="12964">
                  <c:v>0.1517361111111111</c:v>
                </c:pt>
                <c:pt idx="12965">
                  <c:v>0.15174768518518519</c:v>
                </c:pt>
                <c:pt idx="12966">
                  <c:v>0.15175925925925926</c:v>
                </c:pt>
                <c:pt idx="12967">
                  <c:v>0.15177083333333333</c:v>
                </c:pt>
                <c:pt idx="12968">
                  <c:v>0.15178240740740742</c:v>
                </c:pt>
                <c:pt idx="12969">
                  <c:v>0.15179398148148149</c:v>
                </c:pt>
                <c:pt idx="12970">
                  <c:v>0.15180555555555555</c:v>
                </c:pt>
                <c:pt idx="12971">
                  <c:v>0.15181712962962965</c:v>
                </c:pt>
                <c:pt idx="12972">
                  <c:v>0.15182870370370369</c:v>
                </c:pt>
                <c:pt idx="12973">
                  <c:v>0.15184027777777778</c:v>
                </c:pt>
                <c:pt idx="12974">
                  <c:v>0.15185185185185185</c:v>
                </c:pt>
                <c:pt idx="12975">
                  <c:v>0.15186342592592592</c:v>
                </c:pt>
                <c:pt idx="12976">
                  <c:v>0.15187500000000001</c:v>
                </c:pt>
                <c:pt idx="12977">
                  <c:v>0.15188657407407408</c:v>
                </c:pt>
                <c:pt idx="12978">
                  <c:v>0.15189814814814814</c:v>
                </c:pt>
                <c:pt idx="12979">
                  <c:v>0.15190972222222224</c:v>
                </c:pt>
                <c:pt idx="12980">
                  <c:v>0.15192129629629628</c:v>
                </c:pt>
                <c:pt idx="12981">
                  <c:v>0.15193287037037037</c:v>
                </c:pt>
                <c:pt idx="12982">
                  <c:v>0.15194444444444444</c:v>
                </c:pt>
                <c:pt idx="12983">
                  <c:v>0.1519560185185185</c:v>
                </c:pt>
                <c:pt idx="12984">
                  <c:v>0.1519675925925926</c:v>
                </c:pt>
                <c:pt idx="12985">
                  <c:v>0.15197916666666667</c:v>
                </c:pt>
                <c:pt idx="12986">
                  <c:v>0.15199074074074073</c:v>
                </c:pt>
                <c:pt idx="12987">
                  <c:v>0.15200231481481483</c:v>
                </c:pt>
                <c:pt idx="12988">
                  <c:v>0.15201388888888889</c:v>
                </c:pt>
                <c:pt idx="12989">
                  <c:v>0.15202546296296296</c:v>
                </c:pt>
                <c:pt idx="12990">
                  <c:v>0.15203703703703705</c:v>
                </c:pt>
                <c:pt idx="12991">
                  <c:v>0.15204861111111112</c:v>
                </c:pt>
                <c:pt idx="12992">
                  <c:v>0.15206018518518519</c:v>
                </c:pt>
                <c:pt idx="12993">
                  <c:v>0.15207175925925925</c:v>
                </c:pt>
                <c:pt idx="12994">
                  <c:v>0.15208333333333332</c:v>
                </c:pt>
                <c:pt idx="12995">
                  <c:v>0.15209490740740741</c:v>
                </c:pt>
                <c:pt idx="12996">
                  <c:v>0.15210648148148148</c:v>
                </c:pt>
                <c:pt idx="12997">
                  <c:v>0.15211805555555555</c:v>
                </c:pt>
                <c:pt idx="12998">
                  <c:v>0.15212962962962964</c:v>
                </c:pt>
                <c:pt idx="12999">
                  <c:v>0.15214120370370371</c:v>
                </c:pt>
                <c:pt idx="13000">
                  <c:v>0.15215277777777778</c:v>
                </c:pt>
                <c:pt idx="13001">
                  <c:v>0.15216435185185184</c:v>
                </c:pt>
                <c:pt idx="13002">
                  <c:v>0.15217592592592591</c:v>
                </c:pt>
                <c:pt idx="13003">
                  <c:v>0.1521875</c:v>
                </c:pt>
                <c:pt idx="13004">
                  <c:v>0.15219907407407407</c:v>
                </c:pt>
                <c:pt idx="13005">
                  <c:v>0.15221064814814814</c:v>
                </c:pt>
                <c:pt idx="13006">
                  <c:v>0.15222222222222223</c:v>
                </c:pt>
                <c:pt idx="13007">
                  <c:v>0.1522337962962963</c:v>
                </c:pt>
                <c:pt idx="13008">
                  <c:v>0.15224537037037036</c:v>
                </c:pt>
                <c:pt idx="13009">
                  <c:v>0.15225694444444446</c:v>
                </c:pt>
                <c:pt idx="13010">
                  <c:v>0.15226851851851853</c:v>
                </c:pt>
                <c:pt idx="13011">
                  <c:v>0.15228009259259259</c:v>
                </c:pt>
                <c:pt idx="13012">
                  <c:v>0.15229166666666666</c:v>
                </c:pt>
                <c:pt idx="13013">
                  <c:v>0.15230324074074075</c:v>
                </c:pt>
                <c:pt idx="13014">
                  <c:v>0.15231481481481482</c:v>
                </c:pt>
                <c:pt idx="13015">
                  <c:v>0.15232638888888889</c:v>
                </c:pt>
                <c:pt idx="13016">
                  <c:v>0.15233796296296295</c:v>
                </c:pt>
                <c:pt idx="13017">
                  <c:v>0.15234953703703705</c:v>
                </c:pt>
                <c:pt idx="13018">
                  <c:v>0.15236111111111111</c:v>
                </c:pt>
                <c:pt idx="13019">
                  <c:v>0.15237268518518518</c:v>
                </c:pt>
                <c:pt idx="13020">
                  <c:v>0.15238425925925925</c:v>
                </c:pt>
                <c:pt idx="13021">
                  <c:v>0.15239583333333334</c:v>
                </c:pt>
                <c:pt idx="13022">
                  <c:v>0.15240740740740741</c:v>
                </c:pt>
                <c:pt idx="13023">
                  <c:v>0.15241898148148147</c:v>
                </c:pt>
                <c:pt idx="13024">
                  <c:v>0.15243055555555554</c:v>
                </c:pt>
                <c:pt idx="13025">
                  <c:v>0.15244212962962964</c:v>
                </c:pt>
                <c:pt idx="13026">
                  <c:v>0.1524537037037037</c:v>
                </c:pt>
                <c:pt idx="13027">
                  <c:v>0.15246527777777777</c:v>
                </c:pt>
                <c:pt idx="13028">
                  <c:v>0.15247685185185186</c:v>
                </c:pt>
                <c:pt idx="13029">
                  <c:v>0.15248842592592593</c:v>
                </c:pt>
                <c:pt idx="13030">
                  <c:v>0.1525</c:v>
                </c:pt>
                <c:pt idx="13031">
                  <c:v>0.15251157407407409</c:v>
                </c:pt>
                <c:pt idx="13032">
                  <c:v>0.15252314814814816</c:v>
                </c:pt>
                <c:pt idx="13033">
                  <c:v>0.15253472222222222</c:v>
                </c:pt>
                <c:pt idx="13034">
                  <c:v>0.15254629629629629</c:v>
                </c:pt>
                <c:pt idx="13035">
                  <c:v>0.15255787037037036</c:v>
                </c:pt>
                <c:pt idx="13036">
                  <c:v>0.15256944444444445</c:v>
                </c:pt>
                <c:pt idx="13037">
                  <c:v>0.15258101851851852</c:v>
                </c:pt>
                <c:pt idx="13038">
                  <c:v>0.15259259259259259</c:v>
                </c:pt>
                <c:pt idx="13039">
                  <c:v>0.15260416666666668</c:v>
                </c:pt>
                <c:pt idx="13040">
                  <c:v>0.15261574074074075</c:v>
                </c:pt>
                <c:pt idx="13041">
                  <c:v>0.15262731481481481</c:v>
                </c:pt>
                <c:pt idx="13042">
                  <c:v>0.15263888888888888</c:v>
                </c:pt>
                <c:pt idx="13043">
                  <c:v>0.15265046296296295</c:v>
                </c:pt>
                <c:pt idx="13044">
                  <c:v>0.15266203703703704</c:v>
                </c:pt>
                <c:pt idx="13045">
                  <c:v>0.15267361111111111</c:v>
                </c:pt>
                <c:pt idx="13046">
                  <c:v>0.15268518518518517</c:v>
                </c:pt>
                <c:pt idx="13047">
                  <c:v>0.15269675925925927</c:v>
                </c:pt>
                <c:pt idx="13048">
                  <c:v>0.15270833333333333</c:v>
                </c:pt>
                <c:pt idx="13049">
                  <c:v>0.1527199074074074</c:v>
                </c:pt>
                <c:pt idx="13050">
                  <c:v>0.1527314814814815</c:v>
                </c:pt>
                <c:pt idx="13051">
                  <c:v>0.15274305555555556</c:v>
                </c:pt>
                <c:pt idx="13052">
                  <c:v>0.15275462962962963</c:v>
                </c:pt>
                <c:pt idx="13053">
                  <c:v>0.15276620370370372</c:v>
                </c:pt>
                <c:pt idx="13054">
                  <c:v>0.15277777777777776</c:v>
                </c:pt>
                <c:pt idx="13055">
                  <c:v>0.15278935185185186</c:v>
                </c:pt>
                <c:pt idx="13056">
                  <c:v>0.15280092592592592</c:v>
                </c:pt>
                <c:pt idx="13057">
                  <c:v>0.15281249999999999</c:v>
                </c:pt>
                <c:pt idx="13058">
                  <c:v>0.15282407407407408</c:v>
                </c:pt>
                <c:pt idx="13059">
                  <c:v>0.15283564814814815</c:v>
                </c:pt>
                <c:pt idx="13060">
                  <c:v>0.15284722222222222</c:v>
                </c:pt>
                <c:pt idx="13061">
                  <c:v>0.15285879629629631</c:v>
                </c:pt>
                <c:pt idx="13062">
                  <c:v>0.15287037037037035</c:v>
                </c:pt>
                <c:pt idx="13063">
                  <c:v>0.15288194444444445</c:v>
                </c:pt>
                <c:pt idx="13064">
                  <c:v>0.15289351851851851</c:v>
                </c:pt>
                <c:pt idx="13065">
                  <c:v>0.15290509259259258</c:v>
                </c:pt>
              </c:numCache>
            </c:numRef>
          </c:cat>
          <c:val>
            <c:numRef>
              <c:f>Sheet1!$F$1:$F$13066</c:f>
              <c:numCache>
                <c:formatCode>General</c:formatCode>
                <c:ptCount val="13066"/>
                <c:pt idx="0">
                  <c:v>24</c:v>
                </c:pt>
                <c:pt idx="1">
                  <c:v>28</c:v>
                </c:pt>
                <c:pt idx="2">
                  <c:v>26</c:v>
                </c:pt>
                <c:pt idx="3">
                  <c:v>26</c:v>
                </c:pt>
                <c:pt idx="4">
                  <c:v>28</c:v>
                </c:pt>
                <c:pt idx="5">
                  <c:v>30</c:v>
                </c:pt>
                <c:pt idx="6">
                  <c:v>28</c:v>
                </c:pt>
                <c:pt idx="7">
                  <c:v>26</c:v>
                </c:pt>
                <c:pt idx="8">
                  <c:v>25</c:v>
                </c:pt>
                <c:pt idx="9">
                  <c:v>27</c:v>
                </c:pt>
                <c:pt idx="10">
                  <c:v>25</c:v>
                </c:pt>
                <c:pt idx="11">
                  <c:v>28</c:v>
                </c:pt>
                <c:pt idx="12">
                  <c:v>30</c:v>
                </c:pt>
                <c:pt idx="13">
                  <c:v>26</c:v>
                </c:pt>
                <c:pt idx="14">
                  <c:v>28</c:v>
                </c:pt>
                <c:pt idx="15">
                  <c:v>26</c:v>
                </c:pt>
                <c:pt idx="16">
                  <c:v>26</c:v>
                </c:pt>
                <c:pt idx="17">
                  <c:v>30</c:v>
                </c:pt>
                <c:pt idx="18">
                  <c:v>28</c:v>
                </c:pt>
                <c:pt idx="19">
                  <c:v>23</c:v>
                </c:pt>
                <c:pt idx="20">
                  <c:v>25</c:v>
                </c:pt>
                <c:pt idx="21">
                  <c:v>29</c:v>
                </c:pt>
                <c:pt idx="22">
                  <c:v>26</c:v>
                </c:pt>
                <c:pt idx="23">
                  <c:v>27</c:v>
                </c:pt>
                <c:pt idx="24">
                  <c:v>25</c:v>
                </c:pt>
                <c:pt idx="25">
                  <c:v>28</c:v>
                </c:pt>
                <c:pt idx="26">
                  <c:v>27</c:v>
                </c:pt>
                <c:pt idx="27">
                  <c:v>25</c:v>
                </c:pt>
                <c:pt idx="28">
                  <c:v>30</c:v>
                </c:pt>
                <c:pt idx="29">
                  <c:v>28</c:v>
                </c:pt>
                <c:pt idx="30">
                  <c:v>25</c:v>
                </c:pt>
                <c:pt idx="31">
                  <c:v>27</c:v>
                </c:pt>
                <c:pt idx="32">
                  <c:v>23</c:v>
                </c:pt>
                <c:pt idx="33">
                  <c:v>24</c:v>
                </c:pt>
                <c:pt idx="34">
                  <c:v>25</c:v>
                </c:pt>
                <c:pt idx="35">
                  <c:v>28</c:v>
                </c:pt>
                <c:pt idx="36">
                  <c:v>25</c:v>
                </c:pt>
                <c:pt idx="37">
                  <c:v>29</c:v>
                </c:pt>
                <c:pt idx="38">
                  <c:v>23</c:v>
                </c:pt>
                <c:pt idx="39">
                  <c:v>28</c:v>
                </c:pt>
                <c:pt idx="40">
                  <c:v>28</c:v>
                </c:pt>
                <c:pt idx="41">
                  <c:v>25</c:v>
                </c:pt>
                <c:pt idx="42">
                  <c:v>25</c:v>
                </c:pt>
                <c:pt idx="43">
                  <c:v>25</c:v>
                </c:pt>
                <c:pt idx="44">
                  <c:v>25</c:v>
                </c:pt>
                <c:pt idx="45">
                  <c:v>29</c:v>
                </c:pt>
                <c:pt idx="46">
                  <c:v>30</c:v>
                </c:pt>
                <c:pt idx="47">
                  <c:v>24</c:v>
                </c:pt>
                <c:pt idx="48">
                  <c:v>25</c:v>
                </c:pt>
                <c:pt idx="49">
                  <c:v>25</c:v>
                </c:pt>
                <c:pt idx="50">
                  <c:v>25</c:v>
                </c:pt>
                <c:pt idx="51">
                  <c:v>25</c:v>
                </c:pt>
                <c:pt idx="52">
                  <c:v>23</c:v>
                </c:pt>
                <c:pt idx="53">
                  <c:v>25</c:v>
                </c:pt>
                <c:pt idx="54">
                  <c:v>27</c:v>
                </c:pt>
                <c:pt idx="55">
                  <c:v>24</c:v>
                </c:pt>
                <c:pt idx="56">
                  <c:v>26</c:v>
                </c:pt>
                <c:pt idx="57">
                  <c:v>29</c:v>
                </c:pt>
                <c:pt idx="58">
                  <c:v>25</c:v>
                </c:pt>
                <c:pt idx="59">
                  <c:v>27</c:v>
                </c:pt>
                <c:pt idx="60">
                  <c:v>23</c:v>
                </c:pt>
                <c:pt idx="61">
                  <c:v>26</c:v>
                </c:pt>
                <c:pt idx="62">
                  <c:v>24</c:v>
                </c:pt>
                <c:pt idx="63">
                  <c:v>23</c:v>
                </c:pt>
                <c:pt idx="64">
                  <c:v>25</c:v>
                </c:pt>
                <c:pt idx="65">
                  <c:v>25</c:v>
                </c:pt>
                <c:pt idx="66">
                  <c:v>25</c:v>
                </c:pt>
                <c:pt idx="67">
                  <c:v>24</c:v>
                </c:pt>
                <c:pt idx="68">
                  <c:v>30</c:v>
                </c:pt>
                <c:pt idx="69">
                  <c:v>23</c:v>
                </c:pt>
                <c:pt idx="70">
                  <c:v>25</c:v>
                </c:pt>
                <c:pt idx="71">
                  <c:v>23</c:v>
                </c:pt>
                <c:pt idx="72">
                  <c:v>28</c:v>
                </c:pt>
                <c:pt idx="73">
                  <c:v>26</c:v>
                </c:pt>
                <c:pt idx="74">
                  <c:v>28</c:v>
                </c:pt>
                <c:pt idx="75">
                  <c:v>25</c:v>
                </c:pt>
                <c:pt idx="76">
                  <c:v>25</c:v>
                </c:pt>
                <c:pt idx="77">
                  <c:v>28</c:v>
                </c:pt>
                <c:pt idx="78">
                  <c:v>27</c:v>
                </c:pt>
                <c:pt idx="79">
                  <c:v>30</c:v>
                </c:pt>
                <c:pt idx="80">
                  <c:v>25</c:v>
                </c:pt>
                <c:pt idx="81">
                  <c:v>23</c:v>
                </c:pt>
                <c:pt idx="82">
                  <c:v>24</c:v>
                </c:pt>
                <c:pt idx="83">
                  <c:v>29</c:v>
                </c:pt>
                <c:pt idx="84">
                  <c:v>27</c:v>
                </c:pt>
                <c:pt idx="85">
                  <c:v>25</c:v>
                </c:pt>
                <c:pt idx="86">
                  <c:v>23</c:v>
                </c:pt>
                <c:pt idx="87">
                  <c:v>29</c:v>
                </c:pt>
                <c:pt idx="88">
                  <c:v>25</c:v>
                </c:pt>
                <c:pt idx="89">
                  <c:v>21</c:v>
                </c:pt>
                <c:pt idx="90">
                  <c:v>28</c:v>
                </c:pt>
                <c:pt idx="91">
                  <c:v>23</c:v>
                </c:pt>
                <c:pt idx="92">
                  <c:v>24</c:v>
                </c:pt>
                <c:pt idx="93">
                  <c:v>25</c:v>
                </c:pt>
                <c:pt idx="94">
                  <c:v>27</c:v>
                </c:pt>
                <c:pt idx="95">
                  <c:v>24</c:v>
                </c:pt>
                <c:pt idx="96">
                  <c:v>25</c:v>
                </c:pt>
                <c:pt idx="97">
                  <c:v>23</c:v>
                </c:pt>
                <c:pt idx="98">
                  <c:v>23</c:v>
                </c:pt>
                <c:pt idx="99">
                  <c:v>23</c:v>
                </c:pt>
                <c:pt idx="100">
                  <c:v>28</c:v>
                </c:pt>
                <c:pt idx="101">
                  <c:v>23</c:v>
                </c:pt>
                <c:pt idx="102">
                  <c:v>24</c:v>
                </c:pt>
                <c:pt idx="103">
                  <c:v>23</c:v>
                </c:pt>
                <c:pt idx="104">
                  <c:v>23</c:v>
                </c:pt>
                <c:pt idx="105">
                  <c:v>26</c:v>
                </c:pt>
                <c:pt idx="106">
                  <c:v>25</c:v>
                </c:pt>
                <c:pt idx="107">
                  <c:v>23</c:v>
                </c:pt>
                <c:pt idx="108">
                  <c:v>23</c:v>
                </c:pt>
                <c:pt idx="109">
                  <c:v>28</c:v>
                </c:pt>
                <c:pt idx="110">
                  <c:v>23</c:v>
                </c:pt>
                <c:pt idx="111">
                  <c:v>23</c:v>
                </c:pt>
                <c:pt idx="112">
                  <c:v>22</c:v>
                </c:pt>
                <c:pt idx="113">
                  <c:v>26</c:v>
                </c:pt>
                <c:pt idx="114">
                  <c:v>25</c:v>
                </c:pt>
                <c:pt idx="115">
                  <c:v>23</c:v>
                </c:pt>
                <c:pt idx="116">
                  <c:v>23</c:v>
                </c:pt>
                <c:pt idx="117">
                  <c:v>24</c:v>
                </c:pt>
                <c:pt idx="118">
                  <c:v>26</c:v>
                </c:pt>
                <c:pt idx="119">
                  <c:v>27</c:v>
                </c:pt>
                <c:pt idx="120">
                  <c:v>23</c:v>
                </c:pt>
                <c:pt idx="121">
                  <c:v>25</c:v>
                </c:pt>
                <c:pt idx="122">
                  <c:v>24</c:v>
                </c:pt>
                <c:pt idx="123">
                  <c:v>28</c:v>
                </c:pt>
                <c:pt idx="124">
                  <c:v>24</c:v>
                </c:pt>
                <c:pt idx="125">
                  <c:v>23</c:v>
                </c:pt>
                <c:pt idx="126">
                  <c:v>28</c:v>
                </c:pt>
                <c:pt idx="127">
                  <c:v>24</c:v>
                </c:pt>
                <c:pt idx="128">
                  <c:v>23</c:v>
                </c:pt>
                <c:pt idx="129">
                  <c:v>23</c:v>
                </c:pt>
                <c:pt idx="130">
                  <c:v>21</c:v>
                </c:pt>
                <c:pt idx="131">
                  <c:v>23</c:v>
                </c:pt>
                <c:pt idx="132">
                  <c:v>30</c:v>
                </c:pt>
                <c:pt idx="133">
                  <c:v>28</c:v>
                </c:pt>
                <c:pt idx="134">
                  <c:v>23</c:v>
                </c:pt>
                <c:pt idx="135">
                  <c:v>28</c:v>
                </c:pt>
                <c:pt idx="136">
                  <c:v>27</c:v>
                </c:pt>
                <c:pt idx="137">
                  <c:v>28</c:v>
                </c:pt>
                <c:pt idx="138">
                  <c:v>28</c:v>
                </c:pt>
                <c:pt idx="139">
                  <c:v>25</c:v>
                </c:pt>
                <c:pt idx="140">
                  <c:v>26</c:v>
                </c:pt>
                <c:pt idx="141">
                  <c:v>23</c:v>
                </c:pt>
                <c:pt idx="142">
                  <c:v>23</c:v>
                </c:pt>
                <c:pt idx="143">
                  <c:v>25</c:v>
                </c:pt>
                <c:pt idx="144">
                  <c:v>28</c:v>
                </c:pt>
                <c:pt idx="145">
                  <c:v>25</c:v>
                </c:pt>
                <c:pt idx="146">
                  <c:v>22</c:v>
                </c:pt>
                <c:pt idx="147">
                  <c:v>23</c:v>
                </c:pt>
                <c:pt idx="148">
                  <c:v>22</c:v>
                </c:pt>
                <c:pt idx="149">
                  <c:v>27</c:v>
                </c:pt>
                <c:pt idx="150">
                  <c:v>27</c:v>
                </c:pt>
                <c:pt idx="151">
                  <c:v>20</c:v>
                </c:pt>
                <c:pt idx="152">
                  <c:v>28</c:v>
                </c:pt>
                <c:pt idx="153">
                  <c:v>27</c:v>
                </c:pt>
                <c:pt idx="154">
                  <c:v>23</c:v>
                </c:pt>
                <c:pt idx="155">
                  <c:v>23</c:v>
                </c:pt>
                <c:pt idx="156">
                  <c:v>23</c:v>
                </c:pt>
                <c:pt idx="157">
                  <c:v>24</c:v>
                </c:pt>
                <c:pt idx="158">
                  <c:v>23</c:v>
                </c:pt>
                <c:pt idx="159">
                  <c:v>23</c:v>
                </c:pt>
                <c:pt idx="160">
                  <c:v>21</c:v>
                </c:pt>
                <c:pt idx="161">
                  <c:v>23</c:v>
                </c:pt>
                <c:pt idx="162">
                  <c:v>23</c:v>
                </c:pt>
                <c:pt idx="163">
                  <c:v>26</c:v>
                </c:pt>
                <c:pt idx="164">
                  <c:v>24</c:v>
                </c:pt>
                <c:pt idx="165">
                  <c:v>27</c:v>
                </c:pt>
                <c:pt idx="166">
                  <c:v>23</c:v>
                </c:pt>
                <c:pt idx="167">
                  <c:v>23</c:v>
                </c:pt>
                <c:pt idx="168">
                  <c:v>28</c:v>
                </c:pt>
                <c:pt idx="169">
                  <c:v>23</c:v>
                </c:pt>
                <c:pt idx="170">
                  <c:v>26</c:v>
                </c:pt>
                <c:pt idx="171">
                  <c:v>26</c:v>
                </c:pt>
                <c:pt idx="172">
                  <c:v>23</c:v>
                </c:pt>
                <c:pt idx="173">
                  <c:v>26</c:v>
                </c:pt>
                <c:pt idx="174">
                  <c:v>23</c:v>
                </c:pt>
                <c:pt idx="175">
                  <c:v>23</c:v>
                </c:pt>
                <c:pt idx="176">
                  <c:v>24</c:v>
                </c:pt>
                <c:pt idx="177">
                  <c:v>23</c:v>
                </c:pt>
                <c:pt idx="178">
                  <c:v>24</c:v>
                </c:pt>
                <c:pt idx="179">
                  <c:v>23</c:v>
                </c:pt>
                <c:pt idx="180">
                  <c:v>23</c:v>
                </c:pt>
                <c:pt idx="181">
                  <c:v>23</c:v>
                </c:pt>
                <c:pt idx="182">
                  <c:v>23</c:v>
                </c:pt>
                <c:pt idx="183">
                  <c:v>21</c:v>
                </c:pt>
                <c:pt idx="184">
                  <c:v>25</c:v>
                </c:pt>
                <c:pt idx="185">
                  <c:v>25</c:v>
                </c:pt>
                <c:pt idx="186">
                  <c:v>24</c:v>
                </c:pt>
                <c:pt idx="187">
                  <c:v>28</c:v>
                </c:pt>
                <c:pt idx="188">
                  <c:v>22</c:v>
                </c:pt>
                <c:pt idx="189">
                  <c:v>24</c:v>
                </c:pt>
                <c:pt idx="190">
                  <c:v>27</c:v>
                </c:pt>
                <c:pt idx="191">
                  <c:v>23</c:v>
                </c:pt>
                <c:pt idx="192">
                  <c:v>28</c:v>
                </c:pt>
                <c:pt idx="193">
                  <c:v>23</c:v>
                </c:pt>
                <c:pt idx="194">
                  <c:v>23</c:v>
                </c:pt>
                <c:pt idx="195">
                  <c:v>21</c:v>
                </c:pt>
                <c:pt idx="196">
                  <c:v>21</c:v>
                </c:pt>
                <c:pt idx="197">
                  <c:v>24</c:v>
                </c:pt>
                <c:pt idx="198">
                  <c:v>23</c:v>
                </c:pt>
                <c:pt idx="199">
                  <c:v>26</c:v>
                </c:pt>
                <c:pt idx="200">
                  <c:v>27</c:v>
                </c:pt>
                <c:pt idx="201">
                  <c:v>23</c:v>
                </c:pt>
                <c:pt idx="202">
                  <c:v>23</c:v>
                </c:pt>
                <c:pt idx="203">
                  <c:v>26</c:v>
                </c:pt>
                <c:pt idx="204">
                  <c:v>21</c:v>
                </c:pt>
                <c:pt idx="205">
                  <c:v>26</c:v>
                </c:pt>
                <c:pt idx="206">
                  <c:v>27</c:v>
                </c:pt>
                <c:pt idx="207">
                  <c:v>25</c:v>
                </c:pt>
                <c:pt idx="208">
                  <c:v>25</c:v>
                </c:pt>
                <c:pt idx="209">
                  <c:v>24</c:v>
                </c:pt>
                <c:pt idx="210">
                  <c:v>23</c:v>
                </c:pt>
                <c:pt idx="211">
                  <c:v>26</c:v>
                </c:pt>
                <c:pt idx="212">
                  <c:v>24</c:v>
                </c:pt>
                <c:pt idx="213">
                  <c:v>24</c:v>
                </c:pt>
                <c:pt idx="214">
                  <c:v>23</c:v>
                </c:pt>
                <c:pt idx="215">
                  <c:v>22</c:v>
                </c:pt>
                <c:pt idx="216">
                  <c:v>23</c:v>
                </c:pt>
                <c:pt idx="217">
                  <c:v>23</c:v>
                </c:pt>
                <c:pt idx="218">
                  <c:v>26</c:v>
                </c:pt>
                <c:pt idx="219">
                  <c:v>26</c:v>
                </c:pt>
                <c:pt idx="220">
                  <c:v>26</c:v>
                </c:pt>
                <c:pt idx="221">
                  <c:v>23</c:v>
                </c:pt>
                <c:pt idx="222">
                  <c:v>25</c:v>
                </c:pt>
                <c:pt idx="223">
                  <c:v>25</c:v>
                </c:pt>
                <c:pt idx="224">
                  <c:v>27</c:v>
                </c:pt>
                <c:pt idx="225">
                  <c:v>23</c:v>
                </c:pt>
                <c:pt idx="226">
                  <c:v>23</c:v>
                </c:pt>
                <c:pt idx="227">
                  <c:v>23</c:v>
                </c:pt>
                <c:pt idx="228">
                  <c:v>27</c:v>
                </c:pt>
                <c:pt idx="229">
                  <c:v>23</c:v>
                </c:pt>
                <c:pt idx="230">
                  <c:v>23</c:v>
                </c:pt>
                <c:pt idx="231">
                  <c:v>25</c:v>
                </c:pt>
                <c:pt idx="232">
                  <c:v>23</c:v>
                </c:pt>
                <c:pt idx="233">
                  <c:v>22</c:v>
                </c:pt>
                <c:pt idx="234">
                  <c:v>23</c:v>
                </c:pt>
                <c:pt idx="235">
                  <c:v>21</c:v>
                </c:pt>
                <c:pt idx="236">
                  <c:v>24</c:v>
                </c:pt>
                <c:pt idx="237">
                  <c:v>26</c:v>
                </c:pt>
                <c:pt idx="238">
                  <c:v>23</c:v>
                </c:pt>
                <c:pt idx="239">
                  <c:v>23</c:v>
                </c:pt>
                <c:pt idx="240">
                  <c:v>26</c:v>
                </c:pt>
                <c:pt idx="241">
                  <c:v>23</c:v>
                </c:pt>
                <c:pt idx="242">
                  <c:v>24</c:v>
                </c:pt>
                <c:pt idx="243">
                  <c:v>26</c:v>
                </c:pt>
                <c:pt idx="244">
                  <c:v>23</c:v>
                </c:pt>
                <c:pt idx="245">
                  <c:v>22</c:v>
                </c:pt>
                <c:pt idx="246">
                  <c:v>21</c:v>
                </c:pt>
                <c:pt idx="247">
                  <c:v>20</c:v>
                </c:pt>
                <c:pt idx="248">
                  <c:v>23</c:v>
                </c:pt>
                <c:pt idx="249">
                  <c:v>26</c:v>
                </c:pt>
                <c:pt idx="250">
                  <c:v>22</c:v>
                </c:pt>
                <c:pt idx="251">
                  <c:v>23</c:v>
                </c:pt>
                <c:pt idx="252">
                  <c:v>24</c:v>
                </c:pt>
                <c:pt idx="253">
                  <c:v>22</c:v>
                </c:pt>
                <c:pt idx="254">
                  <c:v>24</c:v>
                </c:pt>
                <c:pt idx="255">
                  <c:v>26</c:v>
                </c:pt>
                <c:pt idx="256">
                  <c:v>21</c:v>
                </c:pt>
                <c:pt idx="257">
                  <c:v>26</c:v>
                </c:pt>
                <c:pt idx="258">
                  <c:v>23</c:v>
                </c:pt>
                <c:pt idx="259">
                  <c:v>23</c:v>
                </c:pt>
                <c:pt idx="260">
                  <c:v>26</c:v>
                </c:pt>
                <c:pt idx="261">
                  <c:v>22</c:v>
                </c:pt>
                <c:pt idx="262">
                  <c:v>26</c:v>
                </c:pt>
                <c:pt idx="263">
                  <c:v>21</c:v>
                </c:pt>
                <c:pt idx="264">
                  <c:v>22</c:v>
                </c:pt>
                <c:pt idx="265">
                  <c:v>26</c:v>
                </c:pt>
                <c:pt idx="266">
                  <c:v>22</c:v>
                </c:pt>
                <c:pt idx="267">
                  <c:v>23</c:v>
                </c:pt>
                <c:pt idx="268">
                  <c:v>27</c:v>
                </c:pt>
                <c:pt idx="269">
                  <c:v>22</c:v>
                </c:pt>
                <c:pt idx="270">
                  <c:v>23</c:v>
                </c:pt>
                <c:pt idx="271">
                  <c:v>22</c:v>
                </c:pt>
                <c:pt idx="272">
                  <c:v>24</c:v>
                </c:pt>
                <c:pt idx="273">
                  <c:v>26</c:v>
                </c:pt>
                <c:pt idx="274">
                  <c:v>26</c:v>
                </c:pt>
                <c:pt idx="275">
                  <c:v>24</c:v>
                </c:pt>
                <c:pt idx="276">
                  <c:v>23</c:v>
                </c:pt>
                <c:pt idx="277">
                  <c:v>26</c:v>
                </c:pt>
                <c:pt idx="278">
                  <c:v>27</c:v>
                </c:pt>
                <c:pt idx="279">
                  <c:v>22</c:v>
                </c:pt>
                <c:pt idx="280">
                  <c:v>23</c:v>
                </c:pt>
                <c:pt idx="281">
                  <c:v>24</c:v>
                </c:pt>
                <c:pt idx="282">
                  <c:v>22</c:v>
                </c:pt>
                <c:pt idx="283">
                  <c:v>22</c:v>
                </c:pt>
                <c:pt idx="284">
                  <c:v>21</c:v>
                </c:pt>
                <c:pt idx="285">
                  <c:v>26</c:v>
                </c:pt>
                <c:pt idx="286">
                  <c:v>22</c:v>
                </c:pt>
                <c:pt idx="287">
                  <c:v>21</c:v>
                </c:pt>
                <c:pt idx="288">
                  <c:v>23</c:v>
                </c:pt>
                <c:pt idx="289">
                  <c:v>22</c:v>
                </c:pt>
                <c:pt idx="290">
                  <c:v>22</c:v>
                </c:pt>
                <c:pt idx="291">
                  <c:v>20</c:v>
                </c:pt>
                <c:pt idx="292">
                  <c:v>26</c:v>
                </c:pt>
                <c:pt idx="293">
                  <c:v>22</c:v>
                </c:pt>
                <c:pt idx="294">
                  <c:v>21</c:v>
                </c:pt>
                <c:pt idx="295">
                  <c:v>26</c:v>
                </c:pt>
                <c:pt idx="296">
                  <c:v>24</c:v>
                </c:pt>
                <c:pt idx="297">
                  <c:v>24</c:v>
                </c:pt>
                <c:pt idx="298">
                  <c:v>26</c:v>
                </c:pt>
                <c:pt idx="299">
                  <c:v>26</c:v>
                </c:pt>
                <c:pt idx="300">
                  <c:v>21</c:v>
                </c:pt>
                <c:pt idx="301">
                  <c:v>22</c:v>
                </c:pt>
                <c:pt idx="302">
                  <c:v>23</c:v>
                </c:pt>
                <c:pt idx="303">
                  <c:v>23</c:v>
                </c:pt>
                <c:pt idx="304">
                  <c:v>24</c:v>
                </c:pt>
                <c:pt idx="305">
                  <c:v>26</c:v>
                </c:pt>
                <c:pt idx="306">
                  <c:v>22</c:v>
                </c:pt>
                <c:pt idx="307">
                  <c:v>25</c:v>
                </c:pt>
                <c:pt idx="308">
                  <c:v>26</c:v>
                </c:pt>
                <c:pt idx="309">
                  <c:v>21</c:v>
                </c:pt>
                <c:pt idx="310">
                  <c:v>26</c:v>
                </c:pt>
                <c:pt idx="311">
                  <c:v>24</c:v>
                </c:pt>
                <c:pt idx="312">
                  <c:v>21</c:v>
                </c:pt>
                <c:pt idx="313">
                  <c:v>21</c:v>
                </c:pt>
                <c:pt idx="314">
                  <c:v>22</c:v>
                </c:pt>
                <c:pt idx="315">
                  <c:v>21</c:v>
                </c:pt>
                <c:pt idx="316">
                  <c:v>26</c:v>
                </c:pt>
                <c:pt idx="317">
                  <c:v>22</c:v>
                </c:pt>
                <c:pt idx="318">
                  <c:v>21</c:v>
                </c:pt>
                <c:pt idx="319">
                  <c:v>21</c:v>
                </c:pt>
                <c:pt idx="320">
                  <c:v>24</c:v>
                </c:pt>
                <c:pt idx="321">
                  <c:v>21</c:v>
                </c:pt>
                <c:pt idx="322">
                  <c:v>26</c:v>
                </c:pt>
                <c:pt idx="323">
                  <c:v>21</c:v>
                </c:pt>
                <c:pt idx="324">
                  <c:v>25</c:v>
                </c:pt>
                <c:pt idx="325">
                  <c:v>25</c:v>
                </c:pt>
                <c:pt idx="326">
                  <c:v>26</c:v>
                </c:pt>
                <c:pt idx="327">
                  <c:v>21</c:v>
                </c:pt>
                <c:pt idx="328">
                  <c:v>24</c:v>
                </c:pt>
                <c:pt idx="329">
                  <c:v>21</c:v>
                </c:pt>
                <c:pt idx="330">
                  <c:v>21</c:v>
                </c:pt>
                <c:pt idx="331">
                  <c:v>25</c:v>
                </c:pt>
                <c:pt idx="332">
                  <c:v>26</c:v>
                </c:pt>
                <c:pt idx="333">
                  <c:v>23</c:v>
                </c:pt>
                <c:pt idx="334">
                  <c:v>24</c:v>
                </c:pt>
                <c:pt idx="335">
                  <c:v>25</c:v>
                </c:pt>
                <c:pt idx="336">
                  <c:v>21</c:v>
                </c:pt>
                <c:pt idx="337">
                  <c:v>26</c:v>
                </c:pt>
                <c:pt idx="338">
                  <c:v>20</c:v>
                </c:pt>
                <c:pt idx="339">
                  <c:v>26</c:v>
                </c:pt>
                <c:pt idx="340">
                  <c:v>26</c:v>
                </c:pt>
                <c:pt idx="341">
                  <c:v>21</c:v>
                </c:pt>
                <c:pt idx="342">
                  <c:v>21</c:v>
                </c:pt>
                <c:pt idx="343">
                  <c:v>22</c:v>
                </c:pt>
                <c:pt idx="344">
                  <c:v>24</c:v>
                </c:pt>
                <c:pt idx="345">
                  <c:v>26</c:v>
                </c:pt>
                <c:pt idx="346">
                  <c:v>22</c:v>
                </c:pt>
                <c:pt idx="347">
                  <c:v>26</c:v>
                </c:pt>
                <c:pt idx="348">
                  <c:v>24</c:v>
                </c:pt>
                <c:pt idx="349">
                  <c:v>21</c:v>
                </c:pt>
                <c:pt idx="350">
                  <c:v>21</c:v>
                </c:pt>
                <c:pt idx="351">
                  <c:v>20</c:v>
                </c:pt>
                <c:pt idx="352">
                  <c:v>24</c:v>
                </c:pt>
                <c:pt idx="353">
                  <c:v>24</c:v>
                </c:pt>
                <c:pt idx="354">
                  <c:v>22</c:v>
                </c:pt>
                <c:pt idx="355">
                  <c:v>24</c:v>
                </c:pt>
                <c:pt idx="356">
                  <c:v>26</c:v>
                </c:pt>
                <c:pt idx="357">
                  <c:v>25</c:v>
                </c:pt>
                <c:pt idx="358">
                  <c:v>23</c:v>
                </c:pt>
                <c:pt idx="359">
                  <c:v>21</c:v>
                </c:pt>
                <c:pt idx="360">
                  <c:v>24</c:v>
                </c:pt>
                <c:pt idx="361">
                  <c:v>22</c:v>
                </c:pt>
                <c:pt idx="362">
                  <c:v>20</c:v>
                </c:pt>
                <c:pt idx="363">
                  <c:v>26</c:v>
                </c:pt>
                <c:pt idx="364">
                  <c:v>25</c:v>
                </c:pt>
                <c:pt idx="365">
                  <c:v>26</c:v>
                </c:pt>
                <c:pt idx="366">
                  <c:v>25</c:v>
                </c:pt>
                <c:pt idx="367">
                  <c:v>21</c:v>
                </c:pt>
                <c:pt idx="368">
                  <c:v>21</c:v>
                </c:pt>
                <c:pt idx="369">
                  <c:v>21</c:v>
                </c:pt>
                <c:pt idx="370">
                  <c:v>22</c:v>
                </c:pt>
                <c:pt idx="371">
                  <c:v>21</c:v>
                </c:pt>
                <c:pt idx="372">
                  <c:v>22</c:v>
                </c:pt>
                <c:pt idx="373">
                  <c:v>23</c:v>
                </c:pt>
                <c:pt idx="374">
                  <c:v>19</c:v>
                </c:pt>
                <c:pt idx="375">
                  <c:v>25</c:v>
                </c:pt>
                <c:pt idx="376">
                  <c:v>19</c:v>
                </c:pt>
                <c:pt idx="377">
                  <c:v>23</c:v>
                </c:pt>
                <c:pt idx="378">
                  <c:v>26</c:v>
                </c:pt>
                <c:pt idx="379">
                  <c:v>26</c:v>
                </c:pt>
                <c:pt idx="380">
                  <c:v>19</c:v>
                </c:pt>
                <c:pt idx="381">
                  <c:v>22</c:v>
                </c:pt>
                <c:pt idx="382">
                  <c:v>26</c:v>
                </c:pt>
                <c:pt idx="383">
                  <c:v>21</c:v>
                </c:pt>
                <c:pt idx="384">
                  <c:v>22</c:v>
                </c:pt>
                <c:pt idx="385">
                  <c:v>20</c:v>
                </c:pt>
                <c:pt idx="386">
                  <c:v>21</c:v>
                </c:pt>
                <c:pt idx="387">
                  <c:v>20</c:v>
                </c:pt>
                <c:pt idx="388">
                  <c:v>19</c:v>
                </c:pt>
                <c:pt idx="389">
                  <c:v>20</c:v>
                </c:pt>
                <c:pt idx="390">
                  <c:v>21</c:v>
                </c:pt>
                <c:pt idx="391">
                  <c:v>19</c:v>
                </c:pt>
                <c:pt idx="392">
                  <c:v>20</c:v>
                </c:pt>
                <c:pt idx="393">
                  <c:v>24</c:v>
                </c:pt>
                <c:pt idx="394">
                  <c:v>22</c:v>
                </c:pt>
                <c:pt idx="395">
                  <c:v>22</c:v>
                </c:pt>
                <c:pt idx="396">
                  <c:v>26</c:v>
                </c:pt>
                <c:pt idx="397">
                  <c:v>24</c:v>
                </c:pt>
                <c:pt idx="398">
                  <c:v>24</c:v>
                </c:pt>
                <c:pt idx="399">
                  <c:v>19</c:v>
                </c:pt>
                <c:pt idx="400">
                  <c:v>24</c:v>
                </c:pt>
                <c:pt idx="401">
                  <c:v>21</c:v>
                </c:pt>
                <c:pt idx="402">
                  <c:v>21</c:v>
                </c:pt>
                <c:pt idx="403">
                  <c:v>22</c:v>
                </c:pt>
                <c:pt idx="404">
                  <c:v>26</c:v>
                </c:pt>
                <c:pt idx="405">
                  <c:v>24</c:v>
                </c:pt>
                <c:pt idx="406">
                  <c:v>22</c:v>
                </c:pt>
                <c:pt idx="407">
                  <c:v>24</c:v>
                </c:pt>
                <c:pt idx="408">
                  <c:v>25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22</c:v>
                </c:pt>
                <c:pt idx="413">
                  <c:v>26</c:v>
                </c:pt>
                <c:pt idx="414">
                  <c:v>21</c:v>
                </c:pt>
                <c:pt idx="415">
                  <c:v>21</c:v>
                </c:pt>
                <c:pt idx="416">
                  <c:v>23</c:v>
                </c:pt>
                <c:pt idx="417">
                  <c:v>21</c:v>
                </c:pt>
                <c:pt idx="418">
                  <c:v>22</c:v>
                </c:pt>
                <c:pt idx="419">
                  <c:v>26</c:v>
                </c:pt>
                <c:pt idx="420">
                  <c:v>25</c:v>
                </c:pt>
                <c:pt idx="421">
                  <c:v>20</c:v>
                </c:pt>
                <c:pt idx="422">
                  <c:v>26</c:v>
                </c:pt>
                <c:pt idx="423">
                  <c:v>26</c:v>
                </c:pt>
                <c:pt idx="424">
                  <c:v>22</c:v>
                </c:pt>
                <c:pt idx="425">
                  <c:v>24</c:v>
                </c:pt>
                <c:pt idx="426">
                  <c:v>19</c:v>
                </c:pt>
                <c:pt idx="427">
                  <c:v>21</c:v>
                </c:pt>
                <c:pt idx="428">
                  <c:v>21</c:v>
                </c:pt>
                <c:pt idx="429">
                  <c:v>21</c:v>
                </c:pt>
                <c:pt idx="430">
                  <c:v>24</c:v>
                </c:pt>
                <c:pt idx="431">
                  <c:v>26</c:v>
                </c:pt>
                <c:pt idx="432">
                  <c:v>21</c:v>
                </c:pt>
                <c:pt idx="433">
                  <c:v>22</c:v>
                </c:pt>
                <c:pt idx="434">
                  <c:v>24</c:v>
                </c:pt>
                <c:pt idx="435">
                  <c:v>22</c:v>
                </c:pt>
                <c:pt idx="436">
                  <c:v>21</c:v>
                </c:pt>
                <c:pt idx="437">
                  <c:v>21</c:v>
                </c:pt>
                <c:pt idx="438">
                  <c:v>24</c:v>
                </c:pt>
                <c:pt idx="439">
                  <c:v>20</c:v>
                </c:pt>
                <c:pt idx="440">
                  <c:v>26</c:v>
                </c:pt>
                <c:pt idx="441">
                  <c:v>23</c:v>
                </c:pt>
                <c:pt idx="442">
                  <c:v>19</c:v>
                </c:pt>
                <c:pt idx="443">
                  <c:v>21</c:v>
                </c:pt>
                <c:pt idx="444">
                  <c:v>24</c:v>
                </c:pt>
                <c:pt idx="445">
                  <c:v>24</c:v>
                </c:pt>
                <c:pt idx="446">
                  <c:v>22</c:v>
                </c:pt>
                <c:pt idx="447">
                  <c:v>26</c:v>
                </c:pt>
                <c:pt idx="448">
                  <c:v>20</c:v>
                </c:pt>
                <c:pt idx="449">
                  <c:v>21</c:v>
                </c:pt>
                <c:pt idx="450">
                  <c:v>21</c:v>
                </c:pt>
                <c:pt idx="451">
                  <c:v>24</c:v>
                </c:pt>
                <c:pt idx="452">
                  <c:v>26</c:v>
                </c:pt>
                <c:pt idx="453">
                  <c:v>21</c:v>
                </c:pt>
                <c:pt idx="454">
                  <c:v>21</c:v>
                </c:pt>
                <c:pt idx="455">
                  <c:v>24</c:v>
                </c:pt>
                <c:pt idx="456">
                  <c:v>24</c:v>
                </c:pt>
                <c:pt idx="457">
                  <c:v>23</c:v>
                </c:pt>
                <c:pt idx="458">
                  <c:v>21</c:v>
                </c:pt>
                <c:pt idx="459">
                  <c:v>20</c:v>
                </c:pt>
                <c:pt idx="460">
                  <c:v>19</c:v>
                </c:pt>
                <c:pt idx="461">
                  <c:v>23</c:v>
                </c:pt>
                <c:pt idx="462">
                  <c:v>26</c:v>
                </c:pt>
                <c:pt idx="463">
                  <c:v>20</c:v>
                </c:pt>
                <c:pt idx="464">
                  <c:v>19</c:v>
                </c:pt>
                <c:pt idx="465">
                  <c:v>21</c:v>
                </c:pt>
                <c:pt idx="466">
                  <c:v>25</c:v>
                </c:pt>
                <c:pt idx="467">
                  <c:v>19</c:v>
                </c:pt>
                <c:pt idx="468">
                  <c:v>26</c:v>
                </c:pt>
                <c:pt idx="469">
                  <c:v>21</c:v>
                </c:pt>
                <c:pt idx="470">
                  <c:v>20</c:v>
                </c:pt>
                <c:pt idx="471">
                  <c:v>23</c:v>
                </c:pt>
                <c:pt idx="472">
                  <c:v>21</c:v>
                </c:pt>
                <c:pt idx="473">
                  <c:v>25</c:v>
                </c:pt>
                <c:pt idx="474">
                  <c:v>21</c:v>
                </c:pt>
                <c:pt idx="475">
                  <c:v>21</c:v>
                </c:pt>
                <c:pt idx="476">
                  <c:v>21</c:v>
                </c:pt>
                <c:pt idx="477">
                  <c:v>24</c:v>
                </c:pt>
                <c:pt idx="478">
                  <c:v>24</c:v>
                </c:pt>
                <c:pt idx="479">
                  <c:v>26</c:v>
                </c:pt>
                <c:pt idx="480">
                  <c:v>25</c:v>
                </c:pt>
                <c:pt idx="481">
                  <c:v>19</c:v>
                </c:pt>
                <c:pt idx="482">
                  <c:v>25</c:v>
                </c:pt>
                <c:pt idx="483">
                  <c:v>20</c:v>
                </c:pt>
                <c:pt idx="484">
                  <c:v>21</c:v>
                </c:pt>
                <c:pt idx="485">
                  <c:v>24</c:v>
                </c:pt>
                <c:pt idx="486">
                  <c:v>26</c:v>
                </c:pt>
                <c:pt idx="487">
                  <c:v>26</c:v>
                </c:pt>
                <c:pt idx="488">
                  <c:v>19</c:v>
                </c:pt>
                <c:pt idx="489">
                  <c:v>23</c:v>
                </c:pt>
                <c:pt idx="490">
                  <c:v>21</c:v>
                </c:pt>
                <c:pt idx="491">
                  <c:v>26</c:v>
                </c:pt>
                <c:pt idx="492">
                  <c:v>24</c:v>
                </c:pt>
                <c:pt idx="493">
                  <c:v>24</c:v>
                </c:pt>
                <c:pt idx="494">
                  <c:v>22</c:v>
                </c:pt>
                <c:pt idx="495">
                  <c:v>23</c:v>
                </c:pt>
                <c:pt idx="496">
                  <c:v>22</c:v>
                </c:pt>
                <c:pt idx="497">
                  <c:v>21</c:v>
                </c:pt>
                <c:pt idx="498">
                  <c:v>21</c:v>
                </c:pt>
                <c:pt idx="499">
                  <c:v>20</c:v>
                </c:pt>
                <c:pt idx="500">
                  <c:v>19</c:v>
                </c:pt>
                <c:pt idx="501">
                  <c:v>22</c:v>
                </c:pt>
                <c:pt idx="502">
                  <c:v>19</c:v>
                </c:pt>
                <c:pt idx="503">
                  <c:v>20</c:v>
                </c:pt>
                <c:pt idx="504">
                  <c:v>24</c:v>
                </c:pt>
                <c:pt idx="505">
                  <c:v>24</c:v>
                </c:pt>
                <c:pt idx="506">
                  <c:v>19</c:v>
                </c:pt>
                <c:pt idx="507">
                  <c:v>21</c:v>
                </c:pt>
                <c:pt idx="508">
                  <c:v>26</c:v>
                </c:pt>
                <c:pt idx="509">
                  <c:v>21</c:v>
                </c:pt>
                <c:pt idx="510">
                  <c:v>19</c:v>
                </c:pt>
                <c:pt idx="511">
                  <c:v>25</c:v>
                </c:pt>
                <c:pt idx="512">
                  <c:v>26</c:v>
                </c:pt>
                <c:pt idx="513">
                  <c:v>22</c:v>
                </c:pt>
                <c:pt idx="514">
                  <c:v>25</c:v>
                </c:pt>
                <c:pt idx="515">
                  <c:v>20</c:v>
                </c:pt>
                <c:pt idx="516">
                  <c:v>17</c:v>
                </c:pt>
                <c:pt idx="517">
                  <c:v>20</c:v>
                </c:pt>
                <c:pt idx="518">
                  <c:v>19</c:v>
                </c:pt>
                <c:pt idx="519">
                  <c:v>26</c:v>
                </c:pt>
                <c:pt idx="520">
                  <c:v>19</c:v>
                </c:pt>
                <c:pt idx="521">
                  <c:v>22</c:v>
                </c:pt>
                <c:pt idx="522">
                  <c:v>21</c:v>
                </c:pt>
                <c:pt idx="523">
                  <c:v>21</c:v>
                </c:pt>
                <c:pt idx="524">
                  <c:v>19</c:v>
                </c:pt>
                <c:pt idx="525">
                  <c:v>20</c:v>
                </c:pt>
                <c:pt idx="526">
                  <c:v>23</c:v>
                </c:pt>
                <c:pt idx="527">
                  <c:v>25</c:v>
                </c:pt>
                <c:pt idx="528">
                  <c:v>19</c:v>
                </c:pt>
                <c:pt idx="529">
                  <c:v>18</c:v>
                </c:pt>
                <c:pt idx="530">
                  <c:v>24</c:v>
                </c:pt>
                <c:pt idx="531">
                  <c:v>20</c:v>
                </c:pt>
                <c:pt idx="532">
                  <c:v>19</c:v>
                </c:pt>
                <c:pt idx="533">
                  <c:v>22</c:v>
                </c:pt>
                <c:pt idx="534">
                  <c:v>21</c:v>
                </c:pt>
                <c:pt idx="535">
                  <c:v>20</c:v>
                </c:pt>
                <c:pt idx="536">
                  <c:v>20</c:v>
                </c:pt>
                <c:pt idx="537">
                  <c:v>24</c:v>
                </c:pt>
                <c:pt idx="538">
                  <c:v>21</c:v>
                </c:pt>
                <c:pt idx="539">
                  <c:v>24</c:v>
                </c:pt>
                <c:pt idx="540">
                  <c:v>20</c:v>
                </c:pt>
                <c:pt idx="541">
                  <c:v>19</c:v>
                </c:pt>
                <c:pt idx="542">
                  <c:v>21</c:v>
                </c:pt>
                <c:pt idx="543">
                  <c:v>19</c:v>
                </c:pt>
                <c:pt idx="544">
                  <c:v>21</c:v>
                </c:pt>
                <c:pt idx="545">
                  <c:v>21</c:v>
                </c:pt>
                <c:pt idx="546">
                  <c:v>22</c:v>
                </c:pt>
                <c:pt idx="547">
                  <c:v>21</c:v>
                </c:pt>
                <c:pt idx="548">
                  <c:v>22</c:v>
                </c:pt>
                <c:pt idx="549">
                  <c:v>24</c:v>
                </c:pt>
                <c:pt idx="550">
                  <c:v>24</c:v>
                </c:pt>
                <c:pt idx="551">
                  <c:v>20</c:v>
                </c:pt>
                <c:pt idx="552">
                  <c:v>21</c:v>
                </c:pt>
                <c:pt idx="553">
                  <c:v>21</c:v>
                </c:pt>
                <c:pt idx="554">
                  <c:v>19</c:v>
                </c:pt>
                <c:pt idx="555">
                  <c:v>24</c:v>
                </c:pt>
                <c:pt idx="556">
                  <c:v>24</c:v>
                </c:pt>
                <c:pt idx="557">
                  <c:v>21</c:v>
                </c:pt>
                <c:pt idx="558">
                  <c:v>24</c:v>
                </c:pt>
                <c:pt idx="559">
                  <c:v>19</c:v>
                </c:pt>
                <c:pt idx="560">
                  <c:v>20</c:v>
                </c:pt>
                <c:pt idx="561">
                  <c:v>21</c:v>
                </c:pt>
                <c:pt idx="562">
                  <c:v>22</c:v>
                </c:pt>
                <c:pt idx="563">
                  <c:v>20</c:v>
                </c:pt>
                <c:pt idx="564">
                  <c:v>20</c:v>
                </c:pt>
                <c:pt idx="565">
                  <c:v>23</c:v>
                </c:pt>
                <c:pt idx="566">
                  <c:v>21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22</c:v>
                </c:pt>
                <c:pt idx="571">
                  <c:v>24</c:v>
                </c:pt>
                <c:pt idx="572">
                  <c:v>22</c:v>
                </c:pt>
                <c:pt idx="573">
                  <c:v>21</c:v>
                </c:pt>
                <c:pt idx="574">
                  <c:v>20</c:v>
                </c:pt>
                <c:pt idx="575">
                  <c:v>21</c:v>
                </c:pt>
                <c:pt idx="576">
                  <c:v>19</c:v>
                </c:pt>
                <c:pt idx="577">
                  <c:v>25</c:v>
                </c:pt>
                <c:pt idx="578">
                  <c:v>24</c:v>
                </c:pt>
                <c:pt idx="579">
                  <c:v>22</c:v>
                </c:pt>
                <c:pt idx="580">
                  <c:v>21</c:v>
                </c:pt>
                <c:pt idx="581">
                  <c:v>21</c:v>
                </c:pt>
                <c:pt idx="582">
                  <c:v>21</c:v>
                </c:pt>
                <c:pt idx="583">
                  <c:v>19</c:v>
                </c:pt>
                <c:pt idx="584">
                  <c:v>21</c:v>
                </c:pt>
                <c:pt idx="585">
                  <c:v>15</c:v>
                </c:pt>
                <c:pt idx="586">
                  <c:v>20</c:v>
                </c:pt>
                <c:pt idx="587">
                  <c:v>24</c:v>
                </c:pt>
                <c:pt idx="588">
                  <c:v>20</c:v>
                </c:pt>
                <c:pt idx="589">
                  <c:v>20</c:v>
                </c:pt>
                <c:pt idx="590">
                  <c:v>22</c:v>
                </c:pt>
                <c:pt idx="591">
                  <c:v>22</c:v>
                </c:pt>
                <c:pt idx="592">
                  <c:v>24</c:v>
                </c:pt>
                <c:pt idx="593">
                  <c:v>24</c:v>
                </c:pt>
                <c:pt idx="594">
                  <c:v>20</c:v>
                </c:pt>
                <c:pt idx="595">
                  <c:v>19</c:v>
                </c:pt>
                <c:pt idx="596">
                  <c:v>23</c:v>
                </c:pt>
                <c:pt idx="597">
                  <c:v>23</c:v>
                </c:pt>
                <c:pt idx="598">
                  <c:v>20</c:v>
                </c:pt>
                <c:pt idx="599">
                  <c:v>24</c:v>
                </c:pt>
                <c:pt idx="600">
                  <c:v>23</c:v>
                </c:pt>
                <c:pt idx="601">
                  <c:v>22</c:v>
                </c:pt>
                <c:pt idx="602">
                  <c:v>24</c:v>
                </c:pt>
                <c:pt idx="603">
                  <c:v>19</c:v>
                </c:pt>
                <c:pt idx="604">
                  <c:v>19</c:v>
                </c:pt>
                <c:pt idx="605">
                  <c:v>21</c:v>
                </c:pt>
                <c:pt idx="606">
                  <c:v>19</c:v>
                </c:pt>
                <c:pt idx="607">
                  <c:v>20</c:v>
                </c:pt>
                <c:pt idx="608">
                  <c:v>19</c:v>
                </c:pt>
                <c:pt idx="609">
                  <c:v>25</c:v>
                </c:pt>
                <c:pt idx="610">
                  <c:v>26</c:v>
                </c:pt>
                <c:pt idx="611">
                  <c:v>23</c:v>
                </c:pt>
                <c:pt idx="612">
                  <c:v>21</c:v>
                </c:pt>
                <c:pt idx="613">
                  <c:v>24</c:v>
                </c:pt>
                <c:pt idx="614">
                  <c:v>19</c:v>
                </c:pt>
                <c:pt idx="615">
                  <c:v>21</c:v>
                </c:pt>
                <c:pt idx="616">
                  <c:v>20</c:v>
                </c:pt>
                <c:pt idx="617">
                  <c:v>21</c:v>
                </c:pt>
                <c:pt idx="618">
                  <c:v>19</c:v>
                </c:pt>
                <c:pt idx="619">
                  <c:v>25</c:v>
                </c:pt>
                <c:pt idx="620">
                  <c:v>19</c:v>
                </c:pt>
                <c:pt idx="621">
                  <c:v>21</c:v>
                </c:pt>
                <c:pt idx="622">
                  <c:v>23</c:v>
                </c:pt>
                <c:pt idx="623">
                  <c:v>21</c:v>
                </c:pt>
                <c:pt idx="624">
                  <c:v>21</c:v>
                </c:pt>
                <c:pt idx="625">
                  <c:v>20</c:v>
                </c:pt>
                <c:pt idx="626">
                  <c:v>24</c:v>
                </c:pt>
                <c:pt idx="627">
                  <c:v>20</c:v>
                </c:pt>
                <c:pt idx="628">
                  <c:v>24</c:v>
                </c:pt>
                <c:pt idx="629">
                  <c:v>19</c:v>
                </c:pt>
                <c:pt idx="630">
                  <c:v>23</c:v>
                </c:pt>
                <c:pt idx="631">
                  <c:v>17</c:v>
                </c:pt>
                <c:pt idx="632">
                  <c:v>19</c:v>
                </c:pt>
                <c:pt idx="633">
                  <c:v>20</c:v>
                </c:pt>
                <c:pt idx="634">
                  <c:v>18</c:v>
                </c:pt>
                <c:pt idx="635">
                  <c:v>21</c:v>
                </c:pt>
                <c:pt idx="636">
                  <c:v>22</c:v>
                </c:pt>
                <c:pt idx="637">
                  <c:v>20</c:v>
                </c:pt>
                <c:pt idx="638">
                  <c:v>20</c:v>
                </c:pt>
                <c:pt idx="639">
                  <c:v>19</c:v>
                </c:pt>
                <c:pt idx="640">
                  <c:v>19</c:v>
                </c:pt>
                <c:pt idx="641">
                  <c:v>21</c:v>
                </c:pt>
                <c:pt idx="642">
                  <c:v>22</c:v>
                </c:pt>
                <c:pt idx="643">
                  <c:v>19</c:v>
                </c:pt>
                <c:pt idx="644">
                  <c:v>20</c:v>
                </c:pt>
                <c:pt idx="645">
                  <c:v>23</c:v>
                </c:pt>
                <c:pt idx="646">
                  <c:v>18</c:v>
                </c:pt>
                <c:pt idx="647">
                  <c:v>23</c:v>
                </c:pt>
                <c:pt idx="648">
                  <c:v>20</c:v>
                </c:pt>
                <c:pt idx="649">
                  <c:v>19</c:v>
                </c:pt>
                <c:pt idx="650">
                  <c:v>22</c:v>
                </c:pt>
                <c:pt idx="651">
                  <c:v>19</c:v>
                </c:pt>
                <c:pt idx="652">
                  <c:v>20</c:v>
                </c:pt>
                <c:pt idx="653">
                  <c:v>24</c:v>
                </c:pt>
                <c:pt idx="654">
                  <c:v>19</c:v>
                </c:pt>
                <c:pt idx="655">
                  <c:v>19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22</c:v>
                </c:pt>
                <c:pt idx="661">
                  <c:v>19</c:v>
                </c:pt>
                <c:pt idx="662">
                  <c:v>19</c:v>
                </c:pt>
                <c:pt idx="663">
                  <c:v>26</c:v>
                </c:pt>
                <c:pt idx="664">
                  <c:v>20</c:v>
                </c:pt>
                <c:pt idx="665">
                  <c:v>20</c:v>
                </c:pt>
                <c:pt idx="666">
                  <c:v>21</c:v>
                </c:pt>
                <c:pt idx="667">
                  <c:v>24</c:v>
                </c:pt>
                <c:pt idx="668">
                  <c:v>23</c:v>
                </c:pt>
                <c:pt idx="669">
                  <c:v>21</c:v>
                </c:pt>
                <c:pt idx="670">
                  <c:v>17</c:v>
                </c:pt>
                <c:pt idx="671">
                  <c:v>21</c:v>
                </c:pt>
                <c:pt idx="672">
                  <c:v>20</c:v>
                </c:pt>
                <c:pt idx="673">
                  <c:v>24</c:v>
                </c:pt>
                <c:pt idx="674">
                  <c:v>21</c:v>
                </c:pt>
                <c:pt idx="675">
                  <c:v>23</c:v>
                </c:pt>
                <c:pt idx="676">
                  <c:v>19</c:v>
                </c:pt>
                <c:pt idx="677">
                  <c:v>20</c:v>
                </c:pt>
                <c:pt idx="678">
                  <c:v>19</c:v>
                </c:pt>
                <c:pt idx="679">
                  <c:v>24</c:v>
                </c:pt>
                <c:pt idx="680">
                  <c:v>23</c:v>
                </c:pt>
                <c:pt idx="681">
                  <c:v>20</c:v>
                </c:pt>
                <c:pt idx="682">
                  <c:v>26</c:v>
                </c:pt>
                <c:pt idx="683">
                  <c:v>18</c:v>
                </c:pt>
                <c:pt idx="684">
                  <c:v>19</c:v>
                </c:pt>
                <c:pt idx="685">
                  <c:v>20</c:v>
                </c:pt>
                <c:pt idx="686">
                  <c:v>24</c:v>
                </c:pt>
                <c:pt idx="687">
                  <c:v>21</c:v>
                </c:pt>
                <c:pt idx="688">
                  <c:v>21</c:v>
                </c:pt>
                <c:pt idx="689">
                  <c:v>20</c:v>
                </c:pt>
                <c:pt idx="690">
                  <c:v>25</c:v>
                </c:pt>
                <c:pt idx="691">
                  <c:v>19</c:v>
                </c:pt>
                <c:pt idx="692">
                  <c:v>25</c:v>
                </c:pt>
                <c:pt idx="693">
                  <c:v>19</c:v>
                </c:pt>
                <c:pt idx="694">
                  <c:v>21</c:v>
                </c:pt>
                <c:pt idx="695">
                  <c:v>24</c:v>
                </c:pt>
                <c:pt idx="696">
                  <c:v>21</c:v>
                </c:pt>
                <c:pt idx="697">
                  <c:v>20</c:v>
                </c:pt>
                <c:pt idx="698">
                  <c:v>18</c:v>
                </c:pt>
                <c:pt idx="699">
                  <c:v>24</c:v>
                </c:pt>
                <c:pt idx="700">
                  <c:v>21</c:v>
                </c:pt>
                <c:pt idx="701">
                  <c:v>21</c:v>
                </c:pt>
                <c:pt idx="702">
                  <c:v>20</c:v>
                </c:pt>
                <c:pt idx="703">
                  <c:v>19</c:v>
                </c:pt>
                <c:pt idx="704">
                  <c:v>20</c:v>
                </c:pt>
                <c:pt idx="705">
                  <c:v>21</c:v>
                </c:pt>
                <c:pt idx="706">
                  <c:v>24</c:v>
                </c:pt>
                <c:pt idx="707">
                  <c:v>20</c:v>
                </c:pt>
                <c:pt idx="708">
                  <c:v>20</c:v>
                </c:pt>
                <c:pt idx="709">
                  <c:v>21</c:v>
                </c:pt>
                <c:pt idx="710">
                  <c:v>21</c:v>
                </c:pt>
                <c:pt idx="711">
                  <c:v>20</c:v>
                </c:pt>
                <c:pt idx="712">
                  <c:v>19</c:v>
                </c:pt>
                <c:pt idx="713">
                  <c:v>19</c:v>
                </c:pt>
                <c:pt idx="714">
                  <c:v>19</c:v>
                </c:pt>
                <c:pt idx="715">
                  <c:v>25</c:v>
                </c:pt>
                <c:pt idx="716">
                  <c:v>23</c:v>
                </c:pt>
                <c:pt idx="717">
                  <c:v>22</c:v>
                </c:pt>
                <c:pt idx="718">
                  <c:v>19</c:v>
                </c:pt>
                <c:pt idx="719">
                  <c:v>20</c:v>
                </c:pt>
                <c:pt idx="720">
                  <c:v>19</c:v>
                </c:pt>
                <c:pt idx="721">
                  <c:v>21</c:v>
                </c:pt>
                <c:pt idx="722">
                  <c:v>25</c:v>
                </c:pt>
                <c:pt idx="723">
                  <c:v>24</c:v>
                </c:pt>
                <c:pt idx="724">
                  <c:v>23</c:v>
                </c:pt>
                <c:pt idx="725">
                  <c:v>20</c:v>
                </c:pt>
                <c:pt idx="726">
                  <c:v>19</c:v>
                </c:pt>
                <c:pt idx="727">
                  <c:v>20</c:v>
                </c:pt>
                <c:pt idx="728">
                  <c:v>19</c:v>
                </c:pt>
                <c:pt idx="729">
                  <c:v>20</c:v>
                </c:pt>
                <c:pt idx="730">
                  <c:v>23</c:v>
                </c:pt>
                <c:pt idx="731">
                  <c:v>23</c:v>
                </c:pt>
                <c:pt idx="732">
                  <c:v>19</c:v>
                </c:pt>
                <c:pt idx="733">
                  <c:v>23</c:v>
                </c:pt>
                <c:pt idx="734">
                  <c:v>22</c:v>
                </c:pt>
                <c:pt idx="735">
                  <c:v>19</c:v>
                </c:pt>
                <c:pt idx="736">
                  <c:v>20</c:v>
                </c:pt>
                <c:pt idx="737">
                  <c:v>21</c:v>
                </c:pt>
                <c:pt idx="738">
                  <c:v>19</c:v>
                </c:pt>
                <c:pt idx="739">
                  <c:v>24</c:v>
                </c:pt>
                <c:pt idx="740">
                  <c:v>24</c:v>
                </c:pt>
                <c:pt idx="741">
                  <c:v>21</c:v>
                </c:pt>
                <c:pt idx="742">
                  <c:v>19</c:v>
                </c:pt>
                <c:pt idx="743">
                  <c:v>18</c:v>
                </c:pt>
                <c:pt idx="744">
                  <c:v>21</c:v>
                </c:pt>
                <c:pt idx="745">
                  <c:v>20</c:v>
                </c:pt>
                <c:pt idx="746">
                  <c:v>23</c:v>
                </c:pt>
                <c:pt idx="747">
                  <c:v>19</c:v>
                </c:pt>
                <c:pt idx="748">
                  <c:v>19</c:v>
                </c:pt>
                <c:pt idx="749">
                  <c:v>19</c:v>
                </c:pt>
                <c:pt idx="750">
                  <c:v>24</c:v>
                </c:pt>
                <c:pt idx="751">
                  <c:v>19</c:v>
                </c:pt>
                <c:pt idx="752">
                  <c:v>18</c:v>
                </c:pt>
                <c:pt idx="753">
                  <c:v>24</c:v>
                </c:pt>
                <c:pt idx="754">
                  <c:v>24</c:v>
                </c:pt>
                <c:pt idx="755">
                  <c:v>20</c:v>
                </c:pt>
                <c:pt idx="756">
                  <c:v>19</c:v>
                </c:pt>
                <c:pt idx="757">
                  <c:v>21</c:v>
                </c:pt>
                <c:pt idx="758">
                  <c:v>24</c:v>
                </c:pt>
                <c:pt idx="759">
                  <c:v>19</c:v>
                </c:pt>
                <c:pt idx="760">
                  <c:v>24</c:v>
                </c:pt>
                <c:pt idx="761">
                  <c:v>19</c:v>
                </c:pt>
                <c:pt idx="762">
                  <c:v>19</c:v>
                </c:pt>
                <c:pt idx="763">
                  <c:v>24</c:v>
                </c:pt>
                <c:pt idx="764">
                  <c:v>24</c:v>
                </c:pt>
                <c:pt idx="765">
                  <c:v>20</c:v>
                </c:pt>
                <c:pt idx="766">
                  <c:v>18</c:v>
                </c:pt>
                <c:pt idx="767">
                  <c:v>23</c:v>
                </c:pt>
                <c:pt idx="768">
                  <c:v>23</c:v>
                </c:pt>
                <c:pt idx="769">
                  <c:v>21</c:v>
                </c:pt>
                <c:pt idx="770">
                  <c:v>22</c:v>
                </c:pt>
                <c:pt idx="771">
                  <c:v>19</c:v>
                </c:pt>
                <c:pt idx="772">
                  <c:v>19</c:v>
                </c:pt>
                <c:pt idx="773">
                  <c:v>18</c:v>
                </c:pt>
                <c:pt idx="774">
                  <c:v>23</c:v>
                </c:pt>
                <c:pt idx="775">
                  <c:v>19</c:v>
                </c:pt>
                <c:pt idx="776">
                  <c:v>21</c:v>
                </c:pt>
                <c:pt idx="777">
                  <c:v>19</c:v>
                </c:pt>
                <c:pt idx="778">
                  <c:v>24</c:v>
                </c:pt>
                <c:pt idx="779">
                  <c:v>23</c:v>
                </c:pt>
                <c:pt idx="780">
                  <c:v>21</c:v>
                </c:pt>
                <c:pt idx="781">
                  <c:v>23</c:v>
                </c:pt>
                <c:pt idx="782">
                  <c:v>19</c:v>
                </c:pt>
                <c:pt idx="783">
                  <c:v>24</c:v>
                </c:pt>
                <c:pt idx="784">
                  <c:v>24</c:v>
                </c:pt>
                <c:pt idx="785">
                  <c:v>24</c:v>
                </c:pt>
                <c:pt idx="786">
                  <c:v>24</c:v>
                </c:pt>
                <c:pt idx="787">
                  <c:v>20</c:v>
                </c:pt>
                <c:pt idx="788">
                  <c:v>20</c:v>
                </c:pt>
                <c:pt idx="789">
                  <c:v>21</c:v>
                </c:pt>
                <c:pt idx="790">
                  <c:v>20</c:v>
                </c:pt>
                <c:pt idx="791">
                  <c:v>21</c:v>
                </c:pt>
                <c:pt idx="792">
                  <c:v>20</c:v>
                </c:pt>
                <c:pt idx="793">
                  <c:v>19</c:v>
                </c:pt>
                <c:pt idx="794">
                  <c:v>20</c:v>
                </c:pt>
                <c:pt idx="795">
                  <c:v>21</c:v>
                </c:pt>
                <c:pt idx="796">
                  <c:v>19</c:v>
                </c:pt>
                <c:pt idx="797">
                  <c:v>20</c:v>
                </c:pt>
                <c:pt idx="798">
                  <c:v>23</c:v>
                </c:pt>
                <c:pt idx="799">
                  <c:v>22</c:v>
                </c:pt>
                <c:pt idx="800">
                  <c:v>19</c:v>
                </c:pt>
                <c:pt idx="801">
                  <c:v>24</c:v>
                </c:pt>
                <c:pt idx="802">
                  <c:v>19</c:v>
                </c:pt>
                <c:pt idx="803">
                  <c:v>19</c:v>
                </c:pt>
                <c:pt idx="804">
                  <c:v>21</c:v>
                </c:pt>
                <c:pt idx="805">
                  <c:v>24</c:v>
                </c:pt>
                <c:pt idx="806">
                  <c:v>20</c:v>
                </c:pt>
                <c:pt idx="807">
                  <c:v>20</c:v>
                </c:pt>
                <c:pt idx="808">
                  <c:v>19</c:v>
                </c:pt>
                <c:pt idx="809">
                  <c:v>24</c:v>
                </c:pt>
                <c:pt idx="810">
                  <c:v>24</c:v>
                </c:pt>
                <c:pt idx="811">
                  <c:v>20</c:v>
                </c:pt>
                <c:pt idx="812">
                  <c:v>20</c:v>
                </c:pt>
                <c:pt idx="813">
                  <c:v>22</c:v>
                </c:pt>
                <c:pt idx="814">
                  <c:v>19</c:v>
                </c:pt>
                <c:pt idx="815">
                  <c:v>21</c:v>
                </c:pt>
                <c:pt idx="816">
                  <c:v>20</c:v>
                </c:pt>
                <c:pt idx="817">
                  <c:v>24</c:v>
                </c:pt>
                <c:pt idx="818">
                  <c:v>25</c:v>
                </c:pt>
                <c:pt idx="819">
                  <c:v>19</c:v>
                </c:pt>
                <c:pt idx="820">
                  <c:v>18</c:v>
                </c:pt>
                <c:pt idx="821">
                  <c:v>17</c:v>
                </c:pt>
                <c:pt idx="822">
                  <c:v>23</c:v>
                </c:pt>
                <c:pt idx="823">
                  <c:v>23</c:v>
                </c:pt>
                <c:pt idx="824">
                  <c:v>20</c:v>
                </c:pt>
                <c:pt idx="825">
                  <c:v>24</c:v>
                </c:pt>
                <c:pt idx="826">
                  <c:v>18</c:v>
                </c:pt>
                <c:pt idx="827">
                  <c:v>19</c:v>
                </c:pt>
                <c:pt idx="828">
                  <c:v>24</c:v>
                </c:pt>
                <c:pt idx="829">
                  <c:v>22</c:v>
                </c:pt>
                <c:pt idx="830">
                  <c:v>19</c:v>
                </c:pt>
                <c:pt idx="831">
                  <c:v>19</c:v>
                </c:pt>
                <c:pt idx="832">
                  <c:v>19</c:v>
                </c:pt>
                <c:pt idx="833">
                  <c:v>19</c:v>
                </c:pt>
                <c:pt idx="834">
                  <c:v>20</c:v>
                </c:pt>
                <c:pt idx="835">
                  <c:v>21</c:v>
                </c:pt>
                <c:pt idx="836">
                  <c:v>20</c:v>
                </c:pt>
                <c:pt idx="837">
                  <c:v>21</c:v>
                </c:pt>
                <c:pt idx="838">
                  <c:v>22</c:v>
                </c:pt>
                <c:pt idx="839">
                  <c:v>19</c:v>
                </c:pt>
                <c:pt idx="840">
                  <c:v>19</c:v>
                </c:pt>
                <c:pt idx="841">
                  <c:v>24</c:v>
                </c:pt>
                <c:pt idx="842">
                  <c:v>21</c:v>
                </c:pt>
                <c:pt idx="843">
                  <c:v>20</c:v>
                </c:pt>
                <c:pt idx="844">
                  <c:v>21</c:v>
                </c:pt>
                <c:pt idx="845">
                  <c:v>20</c:v>
                </c:pt>
                <c:pt idx="846">
                  <c:v>24</c:v>
                </c:pt>
                <c:pt idx="847">
                  <c:v>23</c:v>
                </c:pt>
                <c:pt idx="848">
                  <c:v>20</c:v>
                </c:pt>
                <c:pt idx="849">
                  <c:v>23</c:v>
                </c:pt>
                <c:pt idx="850">
                  <c:v>24</c:v>
                </c:pt>
                <c:pt idx="851">
                  <c:v>24</c:v>
                </c:pt>
                <c:pt idx="852">
                  <c:v>19</c:v>
                </c:pt>
                <c:pt idx="853">
                  <c:v>24</c:v>
                </c:pt>
                <c:pt idx="854">
                  <c:v>20</c:v>
                </c:pt>
                <c:pt idx="855">
                  <c:v>24</c:v>
                </c:pt>
                <c:pt idx="856">
                  <c:v>18</c:v>
                </c:pt>
                <c:pt idx="857">
                  <c:v>19</c:v>
                </c:pt>
                <c:pt idx="858">
                  <c:v>19</c:v>
                </c:pt>
                <c:pt idx="859">
                  <c:v>19</c:v>
                </c:pt>
                <c:pt idx="860">
                  <c:v>19</c:v>
                </c:pt>
                <c:pt idx="861">
                  <c:v>24</c:v>
                </c:pt>
                <c:pt idx="862">
                  <c:v>26</c:v>
                </c:pt>
                <c:pt idx="863">
                  <c:v>21</c:v>
                </c:pt>
                <c:pt idx="864">
                  <c:v>20</c:v>
                </c:pt>
                <c:pt idx="865">
                  <c:v>19</c:v>
                </c:pt>
                <c:pt idx="866">
                  <c:v>18</c:v>
                </c:pt>
                <c:pt idx="867">
                  <c:v>21</c:v>
                </c:pt>
                <c:pt idx="868">
                  <c:v>22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22</c:v>
                </c:pt>
                <c:pt idx="874">
                  <c:v>23</c:v>
                </c:pt>
                <c:pt idx="875">
                  <c:v>18</c:v>
                </c:pt>
                <c:pt idx="876">
                  <c:v>18</c:v>
                </c:pt>
                <c:pt idx="877">
                  <c:v>19</c:v>
                </c:pt>
                <c:pt idx="878">
                  <c:v>24</c:v>
                </c:pt>
                <c:pt idx="879">
                  <c:v>24</c:v>
                </c:pt>
                <c:pt idx="880">
                  <c:v>24</c:v>
                </c:pt>
                <c:pt idx="881">
                  <c:v>20</c:v>
                </c:pt>
                <c:pt idx="882">
                  <c:v>19</c:v>
                </c:pt>
                <c:pt idx="883">
                  <c:v>19</c:v>
                </c:pt>
                <c:pt idx="884">
                  <c:v>19</c:v>
                </c:pt>
                <c:pt idx="885">
                  <c:v>20</c:v>
                </c:pt>
                <c:pt idx="886">
                  <c:v>24</c:v>
                </c:pt>
                <c:pt idx="887">
                  <c:v>21</c:v>
                </c:pt>
                <c:pt idx="888">
                  <c:v>23</c:v>
                </c:pt>
                <c:pt idx="889">
                  <c:v>24</c:v>
                </c:pt>
                <c:pt idx="890">
                  <c:v>19</c:v>
                </c:pt>
                <c:pt idx="891">
                  <c:v>20</c:v>
                </c:pt>
                <c:pt idx="892">
                  <c:v>19</c:v>
                </c:pt>
                <c:pt idx="893">
                  <c:v>19</c:v>
                </c:pt>
                <c:pt idx="894">
                  <c:v>20</c:v>
                </c:pt>
                <c:pt idx="895">
                  <c:v>21</c:v>
                </c:pt>
                <c:pt idx="896">
                  <c:v>23</c:v>
                </c:pt>
                <c:pt idx="897">
                  <c:v>23</c:v>
                </c:pt>
                <c:pt idx="898">
                  <c:v>23</c:v>
                </c:pt>
                <c:pt idx="899">
                  <c:v>18</c:v>
                </c:pt>
                <c:pt idx="900">
                  <c:v>19</c:v>
                </c:pt>
                <c:pt idx="901">
                  <c:v>20</c:v>
                </c:pt>
                <c:pt idx="902">
                  <c:v>21</c:v>
                </c:pt>
                <c:pt idx="903">
                  <c:v>24</c:v>
                </c:pt>
                <c:pt idx="904">
                  <c:v>19</c:v>
                </c:pt>
                <c:pt idx="905">
                  <c:v>23</c:v>
                </c:pt>
                <c:pt idx="906">
                  <c:v>24</c:v>
                </c:pt>
                <c:pt idx="907">
                  <c:v>19</c:v>
                </c:pt>
                <c:pt idx="908">
                  <c:v>20</c:v>
                </c:pt>
                <c:pt idx="909">
                  <c:v>20</c:v>
                </c:pt>
                <c:pt idx="910">
                  <c:v>24</c:v>
                </c:pt>
                <c:pt idx="911">
                  <c:v>23</c:v>
                </c:pt>
                <c:pt idx="912">
                  <c:v>21</c:v>
                </c:pt>
                <c:pt idx="913">
                  <c:v>20</c:v>
                </c:pt>
                <c:pt idx="914">
                  <c:v>19</c:v>
                </c:pt>
                <c:pt idx="915">
                  <c:v>22</c:v>
                </c:pt>
                <c:pt idx="916">
                  <c:v>20</c:v>
                </c:pt>
                <c:pt idx="917">
                  <c:v>19</c:v>
                </c:pt>
                <c:pt idx="918">
                  <c:v>19</c:v>
                </c:pt>
                <c:pt idx="919">
                  <c:v>19</c:v>
                </c:pt>
                <c:pt idx="920">
                  <c:v>19</c:v>
                </c:pt>
                <c:pt idx="921">
                  <c:v>19</c:v>
                </c:pt>
                <c:pt idx="922">
                  <c:v>19</c:v>
                </c:pt>
                <c:pt idx="923">
                  <c:v>24</c:v>
                </c:pt>
                <c:pt idx="924">
                  <c:v>19</c:v>
                </c:pt>
                <c:pt idx="925">
                  <c:v>20</c:v>
                </c:pt>
                <c:pt idx="926">
                  <c:v>22</c:v>
                </c:pt>
                <c:pt idx="927">
                  <c:v>20</c:v>
                </c:pt>
                <c:pt idx="928">
                  <c:v>18</c:v>
                </c:pt>
                <c:pt idx="929">
                  <c:v>20</c:v>
                </c:pt>
                <c:pt idx="930">
                  <c:v>20</c:v>
                </c:pt>
                <c:pt idx="931">
                  <c:v>19</c:v>
                </c:pt>
                <c:pt idx="932">
                  <c:v>21</c:v>
                </c:pt>
                <c:pt idx="933">
                  <c:v>19</c:v>
                </c:pt>
                <c:pt idx="934">
                  <c:v>24</c:v>
                </c:pt>
                <c:pt idx="935">
                  <c:v>20</c:v>
                </c:pt>
                <c:pt idx="936">
                  <c:v>20</c:v>
                </c:pt>
                <c:pt idx="937">
                  <c:v>17</c:v>
                </c:pt>
                <c:pt idx="938">
                  <c:v>22</c:v>
                </c:pt>
                <c:pt idx="939">
                  <c:v>19</c:v>
                </c:pt>
                <c:pt idx="940">
                  <c:v>19</c:v>
                </c:pt>
                <c:pt idx="941">
                  <c:v>19</c:v>
                </c:pt>
                <c:pt idx="942">
                  <c:v>22</c:v>
                </c:pt>
                <c:pt idx="943">
                  <c:v>21</c:v>
                </c:pt>
                <c:pt idx="944">
                  <c:v>22</c:v>
                </c:pt>
                <c:pt idx="945">
                  <c:v>23</c:v>
                </c:pt>
                <c:pt idx="946">
                  <c:v>19</c:v>
                </c:pt>
                <c:pt idx="947">
                  <c:v>21</c:v>
                </c:pt>
                <c:pt idx="948">
                  <c:v>23</c:v>
                </c:pt>
                <c:pt idx="949">
                  <c:v>22</c:v>
                </c:pt>
                <c:pt idx="950">
                  <c:v>20</c:v>
                </c:pt>
                <c:pt idx="951">
                  <c:v>21</c:v>
                </c:pt>
                <c:pt idx="952">
                  <c:v>21</c:v>
                </c:pt>
                <c:pt idx="953">
                  <c:v>20</c:v>
                </c:pt>
                <c:pt idx="954">
                  <c:v>19</c:v>
                </c:pt>
                <c:pt idx="955">
                  <c:v>19</c:v>
                </c:pt>
                <c:pt idx="956">
                  <c:v>19</c:v>
                </c:pt>
                <c:pt idx="957">
                  <c:v>19</c:v>
                </c:pt>
                <c:pt idx="958">
                  <c:v>23</c:v>
                </c:pt>
                <c:pt idx="959">
                  <c:v>19</c:v>
                </c:pt>
                <c:pt idx="960">
                  <c:v>23</c:v>
                </c:pt>
                <c:pt idx="961">
                  <c:v>18</c:v>
                </c:pt>
                <c:pt idx="962">
                  <c:v>20</c:v>
                </c:pt>
                <c:pt idx="963">
                  <c:v>20</c:v>
                </c:pt>
                <c:pt idx="964">
                  <c:v>19</c:v>
                </c:pt>
                <c:pt idx="965">
                  <c:v>19</c:v>
                </c:pt>
                <c:pt idx="966">
                  <c:v>20</c:v>
                </c:pt>
                <c:pt idx="967">
                  <c:v>19</c:v>
                </c:pt>
                <c:pt idx="968">
                  <c:v>20</c:v>
                </c:pt>
                <c:pt idx="969">
                  <c:v>25</c:v>
                </c:pt>
                <c:pt idx="970">
                  <c:v>23</c:v>
                </c:pt>
                <c:pt idx="971">
                  <c:v>19</c:v>
                </c:pt>
                <c:pt idx="972">
                  <c:v>20</c:v>
                </c:pt>
                <c:pt idx="973">
                  <c:v>20</c:v>
                </c:pt>
                <c:pt idx="974">
                  <c:v>21</c:v>
                </c:pt>
                <c:pt idx="975">
                  <c:v>19</c:v>
                </c:pt>
                <c:pt idx="976">
                  <c:v>22</c:v>
                </c:pt>
                <c:pt idx="977">
                  <c:v>18</c:v>
                </c:pt>
                <c:pt idx="978">
                  <c:v>19</c:v>
                </c:pt>
                <c:pt idx="979">
                  <c:v>20</c:v>
                </c:pt>
                <c:pt idx="980">
                  <c:v>19</c:v>
                </c:pt>
                <c:pt idx="981">
                  <c:v>19</c:v>
                </c:pt>
                <c:pt idx="982">
                  <c:v>19</c:v>
                </c:pt>
                <c:pt idx="983">
                  <c:v>19</c:v>
                </c:pt>
                <c:pt idx="984">
                  <c:v>19</c:v>
                </c:pt>
                <c:pt idx="985">
                  <c:v>20</c:v>
                </c:pt>
                <c:pt idx="986">
                  <c:v>19</c:v>
                </c:pt>
                <c:pt idx="987">
                  <c:v>23</c:v>
                </c:pt>
                <c:pt idx="988">
                  <c:v>22</c:v>
                </c:pt>
                <c:pt idx="989">
                  <c:v>24</c:v>
                </c:pt>
                <c:pt idx="990">
                  <c:v>17</c:v>
                </c:pt>
                <c:pt idx="991">
                  <c:v>23</c:v>
                </c:pt>
                <c:pt idx="992">
                  <c:v>24</c:v>
                </c:pt>
                <c:pt idx="993">
                  <c:v>20</c:v>
                </c:pt>
                <c:pt idx="994">
                  <c:v>20</c:v>
                </c:pt>
                <c:pt idx="995">
                  <c:v>22</c:v>
                </c:pt>
                <c:pt idx="996">
                  <c:v>19</c:v>
                </c:pt>
                <c:pt idx="997">
                  <c:v>18</c:v>
                </c:pt>
                <c:pt idx="998">
                  <c:v>19</c:v>
                </c:pt>
                <c:pt idx="999">
                  <c:v>17</c:v>
                </c:pt>
                <c:pt idx="1000">
                  <c:v>24</c:v>
                </c:pt>
                <c:pt idx="1001">
                  <c:v>20</c:v>
                </c:pt>
                <c:pt idx="1002">
                  <c:v>20</c:v>
                </c:pt>
                <c:pt idx="1003">
                  <c:v>19</c:v>
                </c:pt>
                <c:pt idx="1004">
                  <c:v>20</c:v>
                </c:pt>
                <c:pt idx="1005">
                  <c:v>20</c:v>
                </c:pt>
                <c:pt idx="1006">
                  <c:v>19</c:v>
                </c:pt>
                <c:pt idx="1007">
                  <c:v>19</c:v>
                </c:pt>
                <c:pt idx="1008">
                  <c:v>19</c:v>
                </c:pt>
                <c:pt idx="1009">
                  <c:v>19</c:v>
                </c:pt>
                <c:pt idx="1010">
                  <c:v>20</c:v>
                </c:pt>
                <c:pt idx="1011">
                  <c:v>17</c:v>
                </c:pt>
                <c:pt idx="1012">
                  <c:v>20</c:v>
                </c:pt>
                <c:pt idx="1013">
                  <c:v>19</c:v>
                </c:pt>
                <c:pt idx="1014">
                  <c:v>22</c:v>
                </c:pt>
                <c:pt idx="1015">
                  <c:v>19</c:v>
                </c:pt>
                <c:pt idx="1016">
                  <c:v>23</c:v>
                </c:pt>
                <c:pt idx="1017">
                  <c:v>24</c:v>
                </c:pt>
                <c:pt idx="1018">
                  <c:v>19</c:v>
                </c:pt>
                <c:pt idx="1019">
                  <c:v>23</c:v>
                </c:pt>
                <c:pt idx="1020">
                  <c:v>19</c:v>
                </c:pt>
                <c:pt idx="1021">
                  <c:v>20</c:v>
                </c:pt>
                <c:pt idx="1022">
                  <c:v>18</c:v>
                </c:pt>
                <c:pt idx="1023">
                  <c:v>19</c:v>
                </c:pt>
                <c:pt idx="1024">
                  <c:v>23</c:v>
                </c:pt>
                <c:pt idx="1025">
                  <c:v>18</c:v>
                </c:pt>
                <c:pt idx="1026">
                  <c:v>17</c:v>
                </c:pt>
                <c:pt idx="1027">
                  <c:v>18</c:v>
                </c:pt>
                <c:pt idx="1028">
                  <c:v>19</c:v>
                </c:pt>
                <c:pt idx="1029">
                  <c:v>18</c:v>
                </c:pt>
                <c:pt idx="1030">
                  <c:v>23</c:v>
                </c:pt>
                <c:pt idx="1031">
                  <c:v>22</c:v>
                </c:pt>
                <c:pt idx="1032">
                  <c:v>20</c:v>
                </c:pt>
                <c:pt idx="1033">
                  <c:v>22</c:v>
                </c:pt>
                <c:pt idx="1034">
                  <c:v>24</c:v>
                </c:pt>
                <c:pt idx="1035">
                  <c:v>18</c:v>
                </c:pt>
                <c:pt idx="1036">
                  <c:v>21</c:v>
                </c:pt>
                <c:pt idx="1037">
                  <c:v>22</c:v>
                </c:pt>
                <c:pt idx="1038">
                  <c:v>17</c:v>
                </c:pt>
                <c:pt idx="1039">
                  <c:v>19</c:v>
                </c:pt>
                <c:pt idx="1040">
                  <c:v>22</c:v>
                </c:pt>
                <c:pt idx="1041">
                  <c:v>19</c:v>
                </c:pt>
                <c:pt idx="1042">
                  <c:v>23</c:v>
                </c:pt>
                <c:pt idx="1043">
                  <c:v>20</c:v>
                </c:pt>
                <c:pt idx="1044">
                  <c:v>23</c:v>
                </c:pt>
                <c:pt idx="1045">
                  <c:v>19</c:v>
                </c:pt>
                <c:pt idx="1046">
                  <c:v>18</c:v>
                </c:pt>
                <c:pt idx="1047">
                  <c:v>21</c:v>
                </c:pt>
                <c:pt idx="1048">
                  <c:v>19</c:v>
                </c:pt>
                <c:pt idx="1049">
                  <c:v>21</c:v>
                </c:pt>
                <c:pt idx="1050">
                  <c:v>19</c:v>
                </c:pt>
                <c:pt idx="1051">
                  <c:v>20</c:v>
                </c:pt>
                <c:pt idx="1052">
                  <c:v>22</c:v>
                </c:pt>
                <c:pt idx="1053">
                  <c:v>21</c:v>
                </c:pt>
                <c:pt idx="1054">
                  <c:v>20</c:v>
                </c:pt>
                <c:pt idx="1055">
                  <c:v>20</c:v>
                </c:pt>
                <c:pt idx="1056">
                  <c:v>17</c:v>
                </c:pt>
                <c:pt idx="1057">
                  <c:v>20</c:v>
                </c:pt>
                <c:pt idx="1058">
                  <c:v>18</c:v>
                </c:pt>
                <c:pt idx="1059">
                  <c:v>23</c:v>
                </c:pt>
                <c:pt idx="1060">
                  <c:v>19</c:v>
                </c:pt>
                <c:pt idx="1061">
                  <c:v>22</c:v>
                </c:pt>
                <c:pt idx="1062">
                  <c:v>19</c:v>
                </c:pt>
                <c:pt idx="1063">
                  <c:v>20</c:v>
                </c:pt>
                <c:pt idx="1064">
                  <c:v>19</c:v>
                </c:pt>
                <c:pt idx="1065">
                  <c:v>23</c:v>
                </c:pt>
                <c:pt idx="1066">
                  <c:v>17</c:v>
                </c:pt>
                <c:pt idx="1067">
                  <c:v>19</c:v>
                </c:pt>
                <c:pt idx="1068">
                  <c:v>17</c:v>
                </c:pt>
                <c:pt idx="1069">
                  <c:v>24</c:v>
                </c:pt>
                <c:pt idx="1070">
                  <c:v>19</c:v>
                </c:pt>
                <c:pt idx="1071">
                  <c:v>19</c:v>
                </c:pt>
                <c:pt idx="1072">
                  <c:v>19</c:v>
                </c:pt>
                <c:pt idx="1073">
                  <c:v>24</c:v>
                </c:pt>
                <c:pt idx="1074">
                  <c:v>18</c:v>
                </c:pt>
                <c:pt idx="1075">
                  <c:v>17</c:v>
                </c:pt>
                <c:pt idx="1076">
                  <c:v>22</c:v>
                </c:pt>
                <c:pt idx="1077">
                  <c:v>19</c:v>
                </c:pt>
                <c:pt idx="1078">
                  <c:v>23</c:v>
                </c:pt>
                <c:pt idx="1079">
                  <c:v>15</c:v>
                </c:pt>
                <c:pt idx="1080">
                  <c:v>20</c:v>
                </c:pt>
                <c:pt idx="1081">
                  <c:v>23</c:v>
                </c:pt>
                <c:pt idx="1082">
                  <c:v>22</c:v>
                </c:pt>
                <c:pt idx="1083">
                  <c:v>20</c:v>
                </c:pt>
                <c:pt idx="1084">
                  <c:v>22</c:v>
                </c:pt>
                <c:pt idx="1085">
                  <c:v>19</c:v>
                </c:pt>
                <c:pt idx="1086">
                  <c:v>17</c:v>
                </c:pt>
                <c:pt idx="1087">
                  <c:v>20</c:v>
                </c:pt>
                <c:pt idx="1088">
                  <c:v>22</c:v>
                </c:pt>
                <c:pt idx="1089">
                  <c:v>16</c:v>
                </c:pt>
                <c:pt idx="1090">
                  <c:v>21</c:v>
                </c:pt>
                <c:pt idx="1091">
                  <c:v>22</c:v>
                </c:pt>
                <c:pt idx="1092">
                  <c:v>19</c:v>
                </c:pt>
                <c:pt idx="1093">
                  <c:v>19</c:v>
                </c:pt>
                <c:pt idx="1094">
                  <c:v>20</c:v>
                </c:pt>
                <c:pt idx="1095">
                  <c:v>19</c:v>
                </c:pt>
                <c:pt idx="1096">
                  <c:v>22</c:v>
                </c:pt>
                <c:pt idx="1097">
                  <c:v>22</c:v>
                </c:pt>
                <c:pt idx="1098">
                  <c:v>19</c:v>
                </c:pt>
                <c:pt idx="1099">
                  <c:v>20</c:v>
                </c:pt>
                <c:pt idx="1100">
                  <c:v>22</c:v>
                </c:pt>
                <c:pt idx="1101">
                  <c:v>20</c:v>
                </c:pt>
                <c:pt idx="1102">
                  <c:v>19</c:v>
                </c:pt>
                <c:pt idx="1103">
                  <c:v>15</c:v>
                </c:pt>
                <c:pt idx="1104">
                  <c:v>23</c:v>
                </c:pt>
                <c:pt idx="1105">
                  <c:v>22</c:v>
                </c:pt>
                <c:pt idx="1106">
                  <c:v>20</c:v>
                </c:pt>
                <c:pt idx="1107">
                  <c:v>18</c:v>
                </c:pt>
                <c:pt idx="1108">
                  <c:v>19</c:v>
                </c:pt>
                <c:pt idx="1109">
                  <c:v>19</c:v>
                </c:pt>
                <c:pt idx="1110">
                  <c:v>19</c:v>
                </c:pt>
                <c:pt idx="1111">
                  <c:v>22</c:v>
                </c:pt>
                <c:pt idx="1112">
                  <c:v>19</c:v>
                </c:pt>
                <c:pt idx="1113">
                  <c:v>18</c:v>
                </c:pt>
                <c:pt idx="1114">
                  <c:v>20</c:v>
                </c:pt>
                <c:pt idx="1115">
                  <c:v>19</c:v>
                </c:pt>
                <c:pt idx="1116">
                  <c:v>20</c:v>
                </c:pt>
                <c:pt idx="1117">
                  <c:v>23</c:v>
                </c:pt>
                <c:pt idx="1118">
                  <c:v>18</c:v>
                </c:pt>
                <c:pt idx="1119">
                  <c:v>20</c:v>
                </c:pt>
                <c:pt idx="1120">
                  <c:v>19</c:v>
                </c:pt>
                <c:pt idx="1121">
                  <c:v>21</c:v>
                </c:pt>
                <c:pt idx="1122">
                  <c:v>17</c:v>
                </c:pt>
                <c:pt idx="1123">
                  <c:v>20</c:v>
                </c:pt>
                <c:pt idx="1124">
                  <c:v>17</c:v>
                </c:pt>
                <c:pt idx="1125">
                  <c:v>19</c:v>
                </c:pt>
                <c:pt idx="1126">
                  <c:v>24</c:v>
                </c:pt>
                <c:pt idx="1127">
                  <c:v>18</c:v>
                </c:pt>
                <c:pt idx="1128">
                  <c:v>24</c:v>
                </c:pt>
                <c:pt idx="1129">
                  <c:v>19</c:v>
                </c:pt>
                <c:pt idx="1130">
                  <c:v>20</c:v>
                </c:pt>
                <c:pt idx="1131">
                  <c:v>20</c:v>
                </c:pt>
                <c:pt idx="1132">
                  <c:v>19</c:v>
                </c:pt>
                <c:pt idx="1133">
                  <c:v>18</c:v>
                </c:pt>
                <c:pt idx="1134">
                  <c:v>19</c:v>
                </c:pt>
                <c:pt idx="1135">
                  <c:v>19</c:v>
                </c:pt>
                <c:pt idx="1136">
                  <c:v>19</c:v>
                </c:pt>
                <c:pt idx="1137">
                  <c:v>23</c:v>
                </c:pt>
                <c:pt idx="1138">
                  <c:v>20</c:v>
                </c:pt>
                <c:pt idx="1139">
                  <c:v>20</c:v>
                </c:pt>
                <c:pt idx="1140">
                  <c:v>24</c:v>
                </c:pt>
                <c:pt idx="1141">
                  <c:v>18</c:v>
                </c:pt>
                <c:pt idx="1142">
                  <c:v>20</c:v>
                </c:pt>
                <c:pt idx="1143">
                  <c:v>19</c:v>
                </c:pt>
                <c:pt idx="1144">
                  <c:v>16</c:v>
                </c:pt>
                <c:pt idx="1145">
                  <c:v>21</c:v>
                </c:pt>
                <c:pt idx="1146">
                  <c:v>24</c:v>
                </c:pt>
                <c:pt idx="1147">
                  <c:v>20</c:v>
                </c:pt>
                <c:pt idx="1148">
                  <c:v>23</c:v>
                </c:pt>
                <c:pt idx="1149">
                  <c:v>19</c:v>
                </c:pt>
                <c:pt idx="1150">
                  <c:v>19</c:v>
                </c:pt>
                <c:pt idx="1151">
                  <c:v>22</c:v>
                </c:pt>
                <c:pt idx="1152">
                  <c:v>22</c:v>
                </c:pt>
                <c:pt idx="1153">
                  <c:v>23</c:v>
                </c:pt>
                <c:pt idx="1154">
                  <c:v>17</c:v>
                </c:pt>
                <c:pt idx="1155">
                  <c:v>19</c:v>
                </c:pt>
                <c:pt idx="1156">
                  <c:v>18</c:v>
                </c:pt>
                <c:pt idx="1157">
                  <c:v>19</c:v>
                </c:pt>
                <c:pt idx="1158">
                  <c:v>19</c:v>
                </c:pt>
                <c:pt idx="1159">
                  <c:v>19</c:v>
                </c:pt>
                <c:pt idx="1160">
                  <c:v>20</c:v>
                </c:pt>
                <c:pt idx="1161">
                  <c:v>20</c:v>
                </c:pt>
                <c:pt idx="1162">
                  <c:v>19</c:v>
                </c:pt>
                <c:pt idx="1163">
                  <c:v>20</c:v>
                </c:pt>
                <c:pt idx="1164">
                  <c:v>18</c:v>
                </c:pt>
                <c:pt idx="1165">
                  <c:v>18</c:v>
                </c:pt>
                <c:pt idx="1166">
                  <c:v>19</c:v>
                </c:pt>
                <c:pt idx="1167">
                  <c:v>19</c:v>
                </c:pt>
                <c:pt idx="1168">
                  <c:v>22</c:v>
                </c:pt>
                <c:pt idx="1169">
                  <c:v>19</c:v>
                </c:pt>
                <c:pt idx="1170">
                  <c:v>20</c:v>
                </c:pt>
                <c:pt idx="1171">
                  <c:v>19</c:v>
                </c:pt>
                <c:pt idx="1172">
                  <c:v>18</c:v>
                </c:pt>
                <c:pt idx="1173">
                  <c:v>19</c:v>
                </c:pt>
                <c:pt idx="1174">
                  <c:v>18</c:v>
                </c:pt>
                <c:pt idx="1175">
                  <c:v>20</c:v>
                </c:pt>
                <c:pt idx="1176">
                  <c:v>19</c:v>
                </c:pt>
                <c:pt idx="1177">
                  <c:v>21</c:v>
                </c:pt>
                <c:pt idx="1178">
                  <c:v>17</c:v>
                </c:pt>
                <c:pt idx="1179">
                  <c:v>19</c:v>
                </c:pt>
                <c:pt idx="1180">
                  <c:v>20</c:v>
                </c:pt>
                <c:pt idx="1181">
                  <c:v>19</c:v>
                </c:pt>
                <c:pt idx="1182">
                  <c:v>23</c:v>
                </c:pt>
                <c:pt idx="1183">
                  <c:v>20</c:v>
                </c:pt>
                <c:pt idx="1184">
                  <c:v>22</c:v>
                </c:pt>
                <c:pt idx="1185">
                  <c:v>18</c:v>
                </c:pt>
                <c:pt idx="1186">
                  <c:v>20</c:v>
                </c:pt>
                <c:pt idx="1187">
                  <c:v>19</c:v>
                </c:pt>
                <c:pt idx="1188">
                  <c:v>17</c:v>
                </c:pt>
                <c:pt idx="1189">
                  <c:v>23</c:v>
                </c:pt>
                <c:pt idx="1190">
                  <c:v>17</c:v>
                </c:pt>
                <c:pt idx="1191">
                  <c:v>20</c:v>
                </c:pt>
                <c:pt idx="1192">
                  <c:v>19</c:v>
                </c:pt>
                <c:pt idx="1193">
                  <c:v>19</c:v>
                </c:pt>
                <c:pt idx="1194">
                  <c:v>18</c:v>
                </c:pt>
                <c:pt idx="1195">
                  <c:v>19</c:v>
                </c:pt>
                <c:pt idx="1196">
                  <c:v>19</c:v>
                </c:pt>
                <c:pt idx="1197">
                  <c:v>19</c:v>
                </c:pt>
                <c:pt idx="1198">
                  <c:v>18</c:v>
                </c:pt>
                <c:pt idx="1199">
                  <c:v>18</c:v>
                </c:pt>
                <c:pt idx="1200">
                  <c:v>20</c:v>
                </c:pt>
                <c:pt idx="1201">
                  <c:v>23</c:v>
                </c:pt>
                <c:pt idx="1202">
                  <c:v>19</c:v>
                </c:pt>
                <c:pt idx="1203">
                  <c:v>19</c:v>
                </c:pt>
                <c:pt idx="1204">
                  <c:v>19</c:v>
                </c:pt>
                <c:pt idx="1205">
                  <c:v>19</c:v>
                </c:pt>
                <c:pt idx="1206">
                  <c:v>23</c:v>
                </c:pt>
                <c:pt idx="1207">
                  <c:v>19</c:v>
                </c:pt>
                <c:pt idx="1208">
                  <c:v>20</c:v>
                </c:pt>
                <c:pt idx="1209">
                  <c:v>23</c:v>
                </c:pt>
                <c:pt idx="1210">
                  <c:v>19</c:v>
                </c:pt>
                <c:pt idx="1211">
                  <c:v>22</c:v>
                </c:pt>
                <c:pt idx="1212">
                  <c:v>19</c:v>
                </c:pt>
                <c:pt idx="1213">
                  <c:v>18</c:v>
                </c:pt>
                <c:pt idx="1214">
                  <c:v>19</c:v>
                </c:pt>
                <c:pt idx="1215">
                  <c:v>22</c:v>
                </c:pt>
                <c:pt idx="1216">
                  <c:v>18</c:v>
                </c:pt>
                <c:pt idx="1217">
                  <c:v>19</c:v>
                </c:pt>
                <c:pt idx="1218">
                  <c:v>17</c:v>
                </c:pt>
                <c:pt idx="1219">
                  <c:v>18</c:v>
                </c:pt>
                <c:pt idx="1220">
                  <c:v>20</c:v>
                </c:pt>
                <c:pt idx="1221">
                  <c:v>19</c:v>
                </c:pt>
                <c:pt idx="1222">
                  <c:v>19</c:v>
                </c:pt>
                <c:pt idx="1223">
                  <c:v>17</c:v>
                </c:pt>
                <c:pt idx="1224">
                  <c:v>21</c:v>
                </c:pt>
                <c:pt idx="1225">
                  <c:v>18</c:v>
                </c:pt>
                <c:pt idx="1226">
                  <c:v>19</c:v>
                </c:pt>
                <c:pt idx="1227">
                  <c:v>18</c:v>
                </c:pt>
                <c:pt idx="1228">
                  <c:v>19</c:v>
                </c:pt>
                <c:pt idx="1229">
                  <c:v>21</c:v>
                </c:pt>
                <c:pt idx="1230">
                  <c:v>19</c:v>
                </c:pt>
                <c:pt idx="1231">
                  <c:v>19</c:v>
                </c:pt>
                <c:pt idx="1232">
                  <c:v>20</c:v>
                </c:pt>
                <c:pt idx="1233">
                  <c:v>20</c:v>
                </c:pt>
                <c:pt idx="1234">
                  <c:v>23</c:v>
                </c:pt>
                <c:pt idx="1235">
                  <c:v>19</c:v>
                </c:pt>
                <c:pt idx="1236">
                  <c:v>20</c:v>
                </c:pt>
                <c:pt idx="1237">
                  <c:v>23</c:v>
                </c:pt>
                <c:pt idx="1238">
                  <c:v>22</c:v>
                </c:pt>
                <c:pt idx="1239">
                  <c:v>22</c:v>
                </c:pt>
                <c:pt idx="1240">
                  <c:v>20</c:v>
                </c:pt>
                <c:pt idx="1241">
                  <c:v>20</c:v>
                </c:pt>
                <c:pt idx="1242">
                  <c:v>19</c:v>
                </c:pt>
                <c:pt idx="1243">
                  <c:v>20</c:v>
                </c:pt>
                <c:pt idx="1244">
                  <c:v>24</c:v>
                </c:pt>
                <c:pt idx="1245">
                  <c:v>24</c:v>
                </c:pt>
                <c:pt idx="1246">
                  <c:v>18</c:v>
                </c:pt>
                <c:pt idx="1247">
                  <c:v>17</c:v>
                </c:pt>
                <c:pt idx="1248">
                  <c:v>17</c:v>
                </c:pt>
                <c:pt idx="1249">
                  <c:v>17</c:v>
                </c:pt>
                <c:pt idx="1250">
                  <c:v>20</c:v>
                </c:pt>
                <c:pt idx="1251">
                  <c:v>19</c:v>
                </c:pt>
                <c:pt idx="1252">
                  <c:v>17</c:v>
                </c:pt>
                <c:pt idx="1253">
                  <c:v>17</c:v>
                </c:pt>
                <c:pt idx="1254">
                  <c:v>17</c:v>
                </c:pt>
                <c:pt idx="1255">
                  <c:v>19</c:v>
                </c:pt>
                <c:pt idx="1256">
                  <c:v>22</c:v>
                </c:pt>
                <c:pt idx="1257">
                  <c:v>20</c:v>
                </c:pt>
                <c:pt idx="1258">
                  <c:v>18</c:v>
                </c:pt>
                <c:pt idx="1259">
                  <c:v>22</c:v>
                </c:pt>
                <c:pt idx="1260">
                  <c:v>19</c:v>
                </c:pt>
                <c:pt idx="1261">
                  <c:v>19</c:v>
                </c:pt>
                <c:pt idx="1262">
                  <c:v>20</c:v>
                </c:pt>
                <c:pt idx="1263">
                  <c:v>20</c:v>
                </c:pt>
                <c:pt idx="1264">
                  <c:v>19</c:v>
                </c:pt>
                <c:pt idx="1265">
                  <c:v>20</c:v>
                </c:pt>
                <c:pt idx="1266">
                  <c:v>20</c:v>
                </c:pt>
                <c:pt idx="1267">
                  <c:v>21</c:v>
                </c:pt>
                <c:pt idx="1268">
                  <c:v>20</c:v>
                </c:pt>
                <c:pt idx="1269">
                  <c:v>21</c:v>
                </c:pt>
                <c:pt idx="1270">
                  <c:v>17</c:v>
                </c:pt>
                <c:pt idx="1271">
                  <c:v>23</c:v>
                </c:pt>
                <c:pt idx="1272">
                  <c:v>23</c:v>
                </c:pt>
                <c:pt idx="1273">
                  <c:v>19</c:v>
                </c:pt>
                <c:pt idx="1274">
                  <c:v>18</c:v>
                </c:pt>
                <c:pt idx="1275">
                  <c:v>20</c:v>
                </c:pt>
                <c:pt idx="1276">
                  <c:v>18</c:v>
                </c:pt>
                <c:pt idx="1277">
                  <c:v>22</c:v>
                </c:pt>
                <c:pt idx="1278">
                  <c:v>24</c:v>
                </c:pt>
                <c:pt idx="1279">
                  <c:v>22</c:v>
                </c:pt>
                <c:pt idx="1280">
                  <c:v>22</c:v>
                </c:pt>
                <c:pt idx="1281">
                  <c:v>22</c:v>
                </c:pt>
                <c:pt idx="1282">
                  <c:v>20</c:v>
                </c:pt>
                <c:pt idx="1283">
                  <c:v>21</c:v>
                </c:pt>
                <c:pt idx="1284">
                  <c:v>18</c:v>
                </c:pt>
                <c:pt idx="1285">
                  <c:v>19</c:v>
                </c:pt>
                <c:pt idx="1286">
                  <c:v>21</c:v>
                </c:pt>
                <c:pt idx="1287">
                  <c:v>18</c:v>
                </c:pt>
                <c:pt idx="1288">
                  <c:v>19</c:v>
                </c:pt>
                <c:pt idx="1289">
                  <c:v>19</c:v>
                </c:pt>
                <c:pt idx="1290">
                  <c:v>19</c:v>
                </c:pt>
                <c:pt idx="1291">
                  <c:v>15</c:v>
                </c:pt>
                <c:pt idx="1292">
                  <c:v>22</c:v>
                </c:pt>
                <c:pt idx="1293">
                  <c:v>15</c:v>
                </c:pt>
                <c:pt idx="1294">
                  <c:v>17</c:v>
                </c:pt>
                <c:pt idx="1295">
                  <c:v>20</c:v>
                </c:pt>
                <c:pt idx="1296">
                  <c:v>21</c:v>
                </c:pt>
                <c:pt idx="1297">
                  <c:v>18</c:v>
                </c:pt>
                <c:pt idx="1298">
                  <c:v>17</c:v>
                </c:pt>
                <c:pt idx="1299">
                  <c:v>23</c:v>
                </c:pt>
                <c:pt idx="1300">
                  <c:v>20</c:v>
                </c:pt>
                <c:pt idx="1301">
                  <c:v>24</c:v>
                </c:pt>
                <c:pt idx="1302">
                  <c:v>20</c:v>
                </c:pt>
                <c:pt idx="1303">
                  <c:v>20</c:v>
                </c:pt>
                <c:pt idx="1304">
                  <c:v>19</c:v>
                </c:pt>
                <c:pt idx="1305">
                  <c:v>20</c:v>
                </c:pt>
                <c:pt idx="1306">
                  <c:v>17</c:v>
                </c:pt>
                <c:pt idx="1307">
                  <c:v>19</c:v>
                </c:pt>
                <c:pt idx="1308">
                  <c:v>22</c:v>
                </c:pt>
                <c:pt idx="1309">
                  <c:v>22</c:v>
                </c:pt>
                <c:pt idx="1310">
                  <c:v>22</c:v>
                </c:pt>
                <c:pt idx="1311">
                  <c:v>23</c:v>
                </c:pt>
                <c:pt idx="1312">
                  <c:v>24</c:v>
                </c:pt>
                <c:pt idx="1313">
                  <c:v>20</c:v>
                </c:pt>
                <c:pt idx="1314">
                  <c:v>17</c:v>
                </c:pt>
                <c:pt idx="1315">
                  <c:v>22</c:v>
                </c:pt>
                <c:pt idx="1316">
                  <c:v>18</c:v>
                </c:pt>
                <c:pt idx="1317">
                  <c:v>16</c:v>
                </c:pt>
                <c:pt idx="1318">
                  <c:v>20</c:v>
                </c:pt>
                <c:pt idx="1319">
                  <c:v>22</c:v>
                </c:pt>
                <c:pt idx="1320">
                  <c:v>20</c:v>
                </c:pt>
                <c:pt idx="1321">
                  <c:v>23</c:v>
                </c:pt>
                <c:pt idx="1322">
                  <c:v>19</c:v>
                </c:pt>
                <c:pt idx="1323">
                  <c:v>16</c:v>
                </c:pt>
                <c:pt idx="1324">
                  <c:v>18</c:v>
                </c:pt>
                <c:pt idx="1325">
                  <c:v>20</c:v>
                </c:pt>
                <c:pt idx="1326">
                  <c:v>24</c:v>
                </c:pt>
                <c:pt idx="1327">
                  <c:v>20</c:v>
                </c:pt>
                <c:pt idx="1328">
                  <c:v>21</c:v>
                </c:pt>
                <c:pt idx="1329">
                  <c:v>20</c:v>
                </c:pt>
                <c:pt idx="1330">
                  <c:v>19</c:v>
                </c:pt>
                <c:pt idx="1331">
                  <c:v>19</c:v>
                </c:pt>
                <c:pt idx="1332">
                  <c:v>18</c:v>
                </c:pt>
                <c:pt idx="1333">
                  <c:v>19</c:v>
                </c:pt>
                <c:pt idx="1334">
                  <c:v>21</c:v>
                </c:pt>
                <c:pt idx="1335">
                  <c:v>19</c:v>
                </c:pt>
                <c:pt idx="1336">
                  <c:v>18</c:v>
                </c:pt>
                <c:pt idx="1337">
                  <c:v>24</c:v>
                </c:pt>
                <c:pt idx="1338">
                  <c:v>18</c:v>
                </c:pt>
                <c:pt idx="1339">
                  <c:v>18</c:v>
                </c:pt>
                <c:pt idx="1340">
                  <c:v>19</c:v>
                </c:pt>
                <c:pt idx="1341">
                  <c:v>19</c:v>
                </c:pt>
                <c:pt idx="1342">
                  <c:v>19</c:v>
                </c:pt>
                <c:pt idx="1343">
                  <c:v>22</c:v>
                </c:pt>
                <c:pt idx="1344">
                  <c:v>19</c:v>
                </c:pt>
                <c:pt idx="1345">
                  <c:v>20</c:v>
                </c:pt>
                <c:pt idx="1346">
                  <c:v>24</c:v>
                </c:pt>
                <c:pt idx="1347">
                  <c:v>19</c:v>
                </c:pt>
                <c:pt idx="1348">
                  <c:v>23</c:v>
                </c:pt>
                <c:pt idx="1349">
                  <c:v>19</c:v>
                </c:pt>
                <c:pt idx="1350">
                  <c:v>17</c:v>
                </c:pt>
                <c:pt idx="1351">
                  <c:v>19</c:v>
                </c:pt>
                <c:pt idx="1352">
                  <c:v>19</c:v>
                </c:pt>
                <c:pt idx="1353">
                  <c:v>23</c:v>
                </c:pt>
                <c:pt idx="1354">
                  <c:v>19</c:v>
                </c:pt>
                <c:pt idx="1355">
                  <c:v>21</c:v>
                </c:pt>
                <c:pt idx="1356">
                  <c:v>18</c:v>
                </c:pt>
                <c:pt idx="1357">
                  <c:v>19</c:v>
                </c:pt>
                <c:pt idx="1358">
                  <c:v>19</c:v>
                </c:pt>
                <c:pt idx="1359">
                  <c:v>20</c:v>
                </c:pt>
                <c:pt idx="1360">
                  <c:v>19</c:v>
                </c:pt>
                <c:pt idx="1361">
                  <c:v>20</c:v>
                </c:pt>
                <c:pt idx="1362">
                  <c:v>21</c:v>
                </c:pt>
                <c:pt idx="1363">
                  <c:v>20</c:v>
                </c:pt>
                <c:pt idx="1364">
                  <c:v>17</c:v>
                </c:pt>
                <c:pt idx="1365">
                  <c:v>21</c:v>
                </c:pt>
                <c:pt idx="1366">
                  <c:v>19</c:v>
                </c:pt>
                <c:pt idx="1367">
                  <c:v>19</c:v>
                </c:pt>
                <c:pt idx="1368">
                  <c:v>19</c:v>
                </c:pt>
                <c:pt idx="1369">
                  <c:v>23</c:v>
                </c:pt>
                <c:pt idx="1370">
                  <c:v>20</c:v>
                </c:pt>
                <c:pt idx="1371">
                  <c:v>20</c:v>
                </c:pt>
                <c:pt idx="1372">
                  <c:v>19</c:v>
                </c:pt>
                <c:pt idx="1373">
                  <c:v>23</c:v>
                </c:pt>
                <c:pt idx="1374">
                  <c:v>19</c:v>
                </c:pt>
                <c:pt idx="1375">
                  <c:v>20</c:v>
                </c:pt>
                <c:pt idx="1376">
                  <c:v>20</c:v>
                </c:pt>
                <c:pt idx="1377">
                  <c:v>22</c:v>
                </c:pt>
                <c:pt idx="1378">
                  <c:v>17</c:v>
                </c:pt>
                <c:pt idx="1379">
                  <c:v>19</c:v>
                </c:pt>
                <c:pt idx="1380">
                  <c:v>20</c:v>
                </c:pt>
                <c:pt idx="1381">
                  <c:v>17</c:v>
                </c:pt>
                <c:pt idx="1382">
                  <c:v>19</c:v>
                </c:pt>
                <c:pt idx="1383">
                  <c:v>19</c:v>
                </c:pt>
                <c:pt idx="1384">
                  <c:v>23</c:v>
                </c:pt>
                <c:pt idx="1385">
                  <c:v>20</c:v>
                </c:pt>
                <c:pt idx="1386">
                  <c:v>18</c:v>
                </c:pt>
                <c:pt idx="1387">
                  <c:v>18</c:v>
                </c:pt>
                <c:pt idx="1388">
                  <c:v>19</c:v>
                </c:pt>
                <c:pt idx="1389">
                  <c:v>19</c:v>
                </c:pt>
                <c:pt idx="1390">
                  <c:v>20</c:v>
                </c:pt>
                <c:pt idx="1391">
                  <c:v>19</c:v>
                </c:pt>
                <c:pt idx="1392">
                  <c:v>24</c:v>
                </c:pt>
                <c:pt idx="1393">
                  <c:v>24</c:v>
                </c:pt>
                <c:pt idx="1394">
                  <c:v>22</c:v>
                </c:pt>
                <c:pt idx="1395">
                  <c:v>18</c:v>
                </c:pt>
                <c:pt idx="1396">
                  <c:v>19</c:v>
                </c:pt>
                <c:pt idx="1397">
                  <c:v>20</c:v>
                </c:pt>
                <c:pt idx="1398">
                  <c:v>21</c:v>
                </c:pt>
                <c:pt idx="1399">
                  <c:v>17</c:v>
                </c:pt>
                <c:pt idx="1400">
                  <c:v>23</c:v>
                </c:pt>
                <c:pt idx="1401">
                  <c:v>17</c:v>
                </c:pt>
                <c:pt idx="1402">
                  <c:v>19</c:v>
                </c:pt>
                <c:pt idx="1403">
                  <c:v>21</c:v>
                </c:pt>
                <c:pt idx="1404">
                  <c:v>24</c:v>
                </c:pt>
                <c:pt idx="1405">
                  <c:v>15</c:v>
                </c:pt>
                <c:pt idx="1406">
                  <c:v>22</c:v>
                </c:pt>
                <c:pt idx="1407">
                  <c:v>23</c:v>
                </c:pt>
                <c:pt idx="1408">
                  <c:v>22</c:v>
                </c:pt>
                <c:pt idx="1409">
                  <c:v>20</c:v>
                </c:pt>
                <c:pt idx="1410">
                  <c:v>18</c:v>
                </c:pt>
                <c:pt idx="1411">
                  <c:v>15</c:v>
                </c:pt>
                <c:pt idx="1412">
                  <c:v>19</c:v>
                </c:pt>
                <c:pt idx="1413">
                  <c:v>19</c:v>
                </c:pt>
                <c:pt idx="1414">
                  <c:v>19</c:v>
                </c:pt>
                <c:pt idx="1415">
                  <c:v>19</c:v>
                </c:pt>
                <c:pt idx="1416">
                  <c:v>15</c:v>
                </c:pt>
                <c:pt idx="1417">
                  <c:v>17</c:v>
                </c:pt>
                <c:pt idx="1418">
                  <c:v>19</c:v>
                </c:pt>
                <c:pt idx="1419">
                  <c:v>17</c:v>
                </c:pt>
                <c:pt idx="1420">
                  <c:v>19</c:v>
                </c:pt>
                <c:pt idx="1421">
                  <c:v>24</c:v>
                </c:pt>
                <c:pt idx="1422">
                  <c:v>15</c:v>
                </c:pt>
                <c:pt idx="1423">
                  <c:v>19</c:v>
                </c:pt>
                <c:pt idx="1424">
                  <c:v>18</c:v>
                </c:pt>
                <c:pt idx="1425">
                  <c:v>17</c:v>
                </c:pt>
                <c:pt idx="1426">
                  <c:v>24</c:v>
                </c:pt>
                <c:pt idx="1427">
                  <c:v>20</c:v>
                </c:pt>
                <c:pt idx="1428">
                  <c:v>20</c:v>
                </c:pt>
                <c:pt idx="1429">
                  <c:v>22</c:v>
                </c:pt>
                <c:pt idx="1430">
                  <c:v>17</c:v>
                </c:pt>
                <c:pt idx="1431">
                  <c:v>18</c:v>
                </c:pt>
                <c:pt idx="1432">
                  <c:v>19</c:v>
                </c:pt>
                <c:pt idx="1433">
                  <c:v>21</c:v>
                </c:pt>
                <c:pt idx="1434">
                  <c:v>20</c:v>
                </c:pt>
                <c:pt idx="1435">
                  <c:v>24</c:v>
                </c:pt>
                <c:pt idx="1436">
                  <c:v>15</c:v>
                </c:pt>
                <c:pt idx="1437">
                  <c:v>19</c:v>
                </c:pt>
                <c:pt idx="1438">
                  <c:v>19</c:v>
                </c:pt>
                <c:pt idx="1439">
                  <c:v>20</c:v>
                </c:pt>
                <c:pt idx="1440">
                  <c:v>19</c:v>
                </c:pt>
                <c:pt idx="1441">
                  <c:v>19</c:v>
                </c:pt>
                <c:pt idx="1442">
                  <c:v>19</c:v>
                </c:pt>
                <c:pt idx="1443">
                  <c:v>21</c:v>
                </c:pt>
                <c:pt idx="1444">
                  <c:v>22</c:v>
                </c:pt>
                <c:pt idx="1445">
                  <c:v>17</c:v>
                </c:pt>
                <c:pt idx="1446">
                  <c:v>16</c:v>
                </c:pt>
                <c:pt idx="1447">
                  <c:v>17</c:v>
                </c:pt>
                <c:pt idx="1448">
                  <c:v>19</c:v>
                </c:pt>
                <c:pt idx="1449">
                  <c:v>19</c:v>
                </c:pt>
                <c:pt idx="1450">
                  <c:v>23</c:v>
                </c:pt>
                <c:pt idx="1451">
                  <c:v>17</c:v>
                </c:pt>
                <c:pt idx="1452">
                  <c:v>18</c:v>
                </c:pt>
                <c:pt idx="1453">
                  <c:v>19</c:v>
                </c:pt>
                <c:pt idx="1454">
                  <c:v>20</c:v>
                </c:pt>
                <c:pt idx="1455">
                  <c:v>19</c:v>
                </c:pt>
                <c:pt idx="1456">
                  <c:v>17</c:v>
                </c:pt>
                <c:pt idx="1457">
                  <c:v>19</c:v>
                </c:pt>
                <c:pt idx="1458">
                  <c:v>18</c:v>
                </c:pt>
                <c:pt idx="1459">
                  <c:v>20</c:v>
                </c:pt>
                <c:pt idx="1460">
                  <c:v>22</c:v>
                </c:pt>
                <c:pt idx="1461">
                  <c:v>19</c:v>
                </c:pt>
                <c:pt idx="1462">
                  <c:v>16</c:v>
                </c:pt>
                <c:pt idx="1463">
                  <c:v>24</c:v>
                </c:pt>
                <c:pt idx="1464">
                  <c:v>21</c:v>
                </c:pt>
                <c:pt idx="1465">
                  <c:v>16</c:v>
                </c:pt>
                <c:pt idx="1466">
                  <c:v>19</c:v>
                </c:pt>
                <c:pt idx="1467">
                  <c:v>20</c:v>
                </c:pt>
                <c:pt idx="1468">
                  <c:v>18</c:v>
                </c:pt>
                <c:pt idx="1469">
                  <c:v>22</c:v>
                </c:pt>
                <c:pt idx="1470">
                  <c:v>19</c:v>
                </c:pt>
                <c:pt idx="1471">
                  <c:v>22</c:v>
                </c:pt>
                <c:pt idx="1472">
                  <c:v>17</c:v>
                </c:pt>
                <c:pt idx="1473">
                  <c:v>22</c:v>
                </c:pt>
                <c:pt idx="1474">
                  <c:v>19</c:v>
                </c:pt>
                <c:pt idx="1475">
                  <c:v>17</c:v>
                </c:pt>
                <c:pt idx="1476">
                  <c:v>17</c:v>
                </c:pt>
                <c:pt idx="1477">
                  <c:v>18</c:v>
                </c:pt>
                <c:pt idx="1478">
                  <c:v>22</c:v>
                </c:pt>
                <c:pt idx="1479">
                  <c:v>18</c:v>
                </c:pt>
                <c:pt idx="1480">
                  <c:v>20</c:v>
                </c:pt>
                <c:pt idx="1481">
                  <c:v>18</c:v>
                </c:pt>
                <c:pt idx="1482">
                  <c:v>22</c:v>
                </c:pt>
                <c:pt idx="1483">
                  <c:v>22</c:v>
                </c:pt>
                <c:pt idx="1484">
                  <c:v>21</c:v>
                </c:pt>
                <c:pt idx="1485">
                  <c:v>19</c:v>
                </c:pt>
                <c:pt idx="1486">
                  <c:v>18</c:v>
                </c:pt>
                <c:pt idx="1487">
                  <c:v>20</c:v>
                </c:pt>
                <c:pt idx="1488">
                  <c:v>18</c:v>
                </c:pt>
                <c:pt idx="1489">
                  <c:v>19</c:v>
                </c:pt>
                <c:pt idx="1490">
                  <c:v>18</c:v>
                </c:pt>
                <c:pt idx="1491">
                  <c:v>20</c:v>
                </c:pt>
                <c:pt idx="1492">
                  <c:v>18</c:v>
                </c:pt>
                <c:pt idx="1493">
                  <c:v>22</c:v>
                </c:pt>
                <c:pt idx="1494">
                  <c:v>17</c:v>
                </c:pt>
                <c:pt idx="1495">
                  <c:v>17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24</c:v>
                </c:pt>
                <c:pt idx="1500">
                  <c:v>22</c:v>
                </c:pt>
                <c:pt idx="1501">
                  <c:v>20</c:v>
                </c:pt>
                <c:pt idx="1502">
                  <c:v>16</c:v>
                </c:pt>
                <c:pt idx="1503">
                  <c:v>17</c:v>
                </c:pt>
                <c:pt idx="1504">
                  <c:v>19</c:v>
                </c:pt>
                <c:pt idx="1505">
                  <c:v>18</c:v>
                </c:pt>
                <c:pt idx="1506">
                  <c:v>20</c:v>
                </c:pt>
                <c:pt idx="1507">
                  <c:v>22</c:v>
                </c:pt>
                <c:pt idx="1508">
                  <c:v>20</c:v>
                </c:pt>
                <c:pt idx="1509">
                  <c:v>19</c:v>
                </c:pt>
                <c:pt idx="1510">
                  <c:v>16</c:v>
                </c:pt>
                <c:pt idx="1511">
                  <c:v>20</c:v>
                </c:pt>
                <c:pt idx="1512">
                  <c:v>17</c:v>
                </c:pt>
                <c:pt idx="1513">
                  <c:v>18</c:v>
                </c:pt>
                <c:pt idx="1514">
                  <c:v>20</c:v>
                </c:pt>
                <c:pt idx="1515">
                  <c:v>18</c:v>
                </c:pt>
                <c:pt idx="1516">
                  <c:v>18</c:v>
                </c:pt>
                <c:pt idx="1517">
                  <c:v>20</c:v>
                </c:pt>
                <c:pt idx="1518">
                  <c:v>24</c:v>
                </c:pt>
                <c:pt idx="1519">
                  <c:v>23</c:v>
                </c:pt>
                <c:pt idx="1520">
                  <c:v>19</c:v>
                </c:pt>
                <c:pt idx="1521">
                  <c:v>22</c:v>
                </c:pt>
                <c:pt idx="1522">
                  <c:v>20</c:v>
                </c:pt>
                <c:pt idx="1523">
                  <c:v>20</c:v>
                </c:pt>
                <c:pt idx="1524">
                  <c:v>18</c:v>
                </c:pt>
                <c:pt idx="1525">
                  <c:v>22</c:v>
                </c:pt>
                <c:pt idx="1526">
                  <c:v>19</c:v>
                </c:pt>
                <c:pt idx="1527">
                  <c:v>18</c:v>
                </c:pt>
                <c:pt idx="1528">
                  <c:v>17</c:v>
                </c:pt>
                <c:pt idx="1529">
                  <c:v>17</c:v>
                </c:pt>
                <c:pt idx="1530">
                  <c:v>19</c:v>
                </c:pt>
                <c:pt idx="1531">
                  <c:v>20</c:v>
                </c:pt>
                <c:pt idx="1532">
                  <c:v>19</c:v>
                </c:pt>
                <c:pt idx="1533">
                  <c:v>19</c:v>
                </c:pt>
                <c:pt idx="1534">
                  <c:v>24</c:v>
                </c:pt>
                <c:pt idx="1535">
                  <c:v>17</c:v>
                </c:pt>
                <c:pt idx="1536">
                  <c:v>20</c:v>
                </c:pt>
                <c:pt idx="1537">
                  <c:v>18</c:v>
                </c:pt>
                <c:pt idx="1538">
                  <c:v>17</c:v>
                </c:pt>
                <c:pt idx="1539">
                  <c:v>18</c:v>
                </c:pt>
                <c:pt idx="1540">
                  <c:v>19</c:v>
                </c:pt>
                <c:pt idx="1541">
                  <c:v>18</c:v>
                </c:pt>
                <c:pt idx="1542">
                  <c:v>18</c:v>
                </c:pt>
                <c:pt idx="1543">
                  <c:v>22</c:v>
                </c:pt>
                <c:pt idx="1544">
                  <c:v>18</c:v>
                </c:pt>
                <c:pt idx="1545">
                  <c:v>16</c:v>
                </c:pt>
                <c:pt idx="1546">
                  <c:v>17</c:v>
                </c:pt>
                <c:pt idx="1547">
                  <c:v>17</c:v>
                </c:pt>
                <c:pt idx="1548">
                  <c:v>15</c:v>
                </c:pt>
                <c:pt idx="1549">
                  <c:v>19</c:v>
                </c:pt>
                <c:pt idx="1550">
                  <c:v>17</c:v>
                </c:pt>
                <c:pt idx="1551">
                  <c:v>15</c:v>
                </c:pt>
                <c:pt idx="1552">
                  <c:v>19</c:v>
                </c:pt>
                <c:pt idx="1553">
                  <c:v>23</c:v>
                </c:pt>
                <c:pt idx="1554">
                  <c:v>19</c:v>
                </c:pt>
                <c:pt idx="1555">
                  <c:v>19</c:v>
                </c:pt>
                <c:pt idx="1556">
                  <c:v>19</c:v>
                </c:pt>
                <c:pt idx="1557">
                  <c:v>17</c:v>
                </c:pt>
                <c:pt idx="1558">
                  <c:v>19</c:v>
                </c:pt>
                <c:pt idx="1559">
                  <c:v>22</c:v>
                </c:pt>
                <c:pt idx="1560">
                  <c:v>18</c:v>
                </c:pt>
                <c:pt idx="1561">
                  <c:v>22</c:v>
                </c:pt>
                <c:pt idx="1562">
                  <c:v>21</c:v>
                </c:pt>
                <c:pt idx="1563">
                  <c:v>22</c:v>
                </c:pt>
                <c:pt idx="1564">
                  <c:v>19</c:v>
                </c:pt>
                <c:pt idx="1565">
                  <c:v>20</c:v>
                </c:pt>
                <c:pt idx="1566">
                  <c:v>18</c:v>
                </c:pt>
                <c:pt idx="1567">
                  <c:v>19</c:v>
                </c:pt>
                <c:pt idx="1568">
                  <c:v>22</c:v>
                </c:pt>
                <c:pt idx="1569">
                  <c:v>19</c:v>
                </c:pt>
                <c:pt idx="1570">
                  <c:v>19</c:v>
                </c:pt>
                <c:pt idx="1571">
                  <c:v>20</c:v>
                </c:pt>
                <c:pt idx="1572">
                  <c:v>18</c:v>
                </c:pt>
                <c:pt idx="1573">
                  <c:v>20</c:v>
                </c:pt>
                <c:pt idx="1574">
                  <c:v>20</c:v>
                </c:pt>
                <c:pt idx="1575">
                  <c:v>17</c:v>
                </c:pt>
                <c:pt idx="1576">
                  <c:v>19</c:v>
                </c:pt>
                <c:pt idx="1577">
                  <c:v>16</c:v>
                </c:pt>
                <c:pt idx="1578">
                  <c:v>15</c:v>
                </c:pt>
                <c:pt idx="1579">
                  <c:v>18</c:v>
                </c:pt>
                <c:pt idx="1580">
                  <c:v>22</c:v>
                </c:pt>
                <c:pt idx="1581">
                  <c:v>20</c:v>
                </c:pt>
                <c:pt idx="1582">
                  <c:v>19</c:v>
                </c:pt>
                <c:pt idx="1583">
                  <c:v>22</c:v>
                </c:pt>
                <c:pt idx="1584">
                  <c:v>18</c:v>
                </c:pt>
                <c:pt idx="1585">
                  <c:v>18</c:v>
                </c:pt>
                <c:pt idx="1586">
                  <c:v>21</c:v>
                </c:pt>
                <c:pt idx="1587">
                  <c:v>17</c:v>
                </c:pt>
                <c:pt idx="1588">
                  <c:v>15</c:v>
                </c:pt>
                <c:pt idx="1589">
                  <c:v>20</c:v>
                </c:pt>
                <c:pt idx="1590">
                  <c:v>16</c:v>
                </c:pt>
                <c:pt idx="1591">
                  <c:v>19</c:v>
                </c:pt>
                <c:pt idx="1592">
                  <c:v>20</c:v>
                </c:pt>
                <c:pt idx="1593">
                  <c:v>15</c:v>
                </c:pt>
                <c:pt idx="1594">
                  <c:v>19</c:v>
                </c:pt>
                <c:pt idx="1595">
                  <c:v>22</c:v>
                </c:pt>
                <c:pt idx="1596">
                  <c:v>24</c:v>
                </c:pt>
                <c:pt idx="1597">
                  <c:v>23</c:v>
                </c:pt>
                <c:pt idx="1598">
                  <c:v>19</c:v>
                </c:pt>
                <c:pt idx="1599">
                  <c:v>20</c:v>
                </c:pt>
                <c:pt idx="1600">
                  <c:v>19</c:v>
                </c:pt>
                <c:pt idx="1601">
                  <c:v>18</c:v>
                </c:pt>
                <c:pt idx="1602">
                  <c:v>20</c:v>
                </c:pt>
                <c:pt idx="1603">
                  <c:v>21</c:v>
                </c:pt>
                <c:pt idx="1604">
                  <c:v>22</c:v>
                </c:pt>
                <c:pt idx="1605">
                  <c:v>19</c:v>
                </c:pt>
                <c:pt idx="1606">
                  <c:v>22</c:v>
                </c:pt>
                <c:pt idx="1607">
                  <c:v>16</c:v>
                </c:pt>
                <c:pt idx="1608">
                  <c:v>17</c:v>
                </c:pt>
                <c:pt idx="1609">
                  <c:v>18</c:v>
                </c:pt>
                <c:pt idx="1610">
                  <c:v>17</c:v>
                </c:pt>
                <c:pt idx="1611">
                  <c:v>21</c:v>
                </c:pt>
                <c:pt idx="1612">
                  <c:v>18</c:v>
                </c:pt>
                <c:pt idx="1613">
                  <c:v>17</c:v>
                </c:pt>
                <c:pt idx="1614">
                  <c:v>22</c:v>
                </c:pt>
                <c:pt idx="1615">
                  <c:v>19</c:v>
                </c:pt>
                <c:pt idx="1616">
                  <c:v>17</c:v>
                </c:pt>
                <c:pt idx="1617">
                  <c:v>20</c:v>
                </c:pt>
                <c:pt idx="1618">
                  <c:v>22</c:v>
                </c:pt>
                <c:pt idx="1619">
                  <c:v>19</c:v>
                </c:pt>
                <c:pt idx="1620">
                  <c:v>22</c:v>
                </c:pt>
                <c:pt idx="1621">
                  <c:v>17</c:v>
                </c:pt>
                <c:pt idx="1622">
                  <c:v>18</c:v>
                </c:pt>
                <c:pt idx="1623">
                  <c:v>23</c:v>
                </c:pt>
                <c:pt idx="1624">
                  <c:v>18</c:v>
                </c:pt>
                <c:pt idx="1625">
                  <c:v>21</c:v>
                </c:pt>
                <c:pt idx="1626">
                  <c:v>17</c:v>
                </c:pt>
                <c:pt idx="1627">
                  <c:v>16</c:v>
                </c:pt>
                <c:pt idx="1628">
                  <c:v>20</c:v>
                </c:pt>
                <c:pt idx="1629">
                  <c:v>20</c:v>
                </c:pt>
                <c:pt idx="1630">
                  <c:v>21</c:v>
                </c:pt>
                <c:pt idx="1631">
                  <c:v>19</c:v>
                </c:pt>
                <c:pt idx="1632">
                  <c:v>19</c:v>
                </c:pt>
                <c:pt idx="1633">
                  <c:v>18</c:v>
                </c:pt>
                <c:pt idx="1634">
                  <c:v>18</c:v>
                </c:pt>
                <c:pt idx="1635">
                  <c:v>15</c:v>
                </c:pt>
                <c:pt idx="1636">
                  <c:v>19</c:v>
                </c:pt>
                <c:pt idx="1637">
                  <c:v>19</c:v>
                </c:pt>
                <c:pt idx="1638">
                  <c:v>19</c:v>
                </c:pt>
                <c:pt idx="1639">
                  <c:v>18</c:v>
                </c:pt>
                <c:pt idx="1640">
                  <c:v>16</c:v>
                </c:pt>
                <c:pt idx="1641">
                  <c:v>20</c:v>
                </c:pt>
                <c:pt idx="1642">
                  <c:v>21</c:v>
                </c:pt>
                <c:pt idx="1643">
                  <c:v>20</c:v>
                </c:pt>
                <c:pt idx="1644">
                  <c:v>18</c:v>
                </c:pt>
                <c:pt idx="1645">
                  <c:v>23</c:v>
                </c:pt>
                <c:pt idx="1646">
                  <c:v>19</c:v>
                </c:pt>
                <c:pt idx="1647">
                  <c:v>18</c:v>
                </c:pt>
                <c:pt idx="1648">
                  <c:v>17</c:v>
                </c:pt>
                <c:pt idx="1649">
                  <c:v>17</c:v>
                </c:pt>
                <c:pt idx="1650">
                  <c:v>19</c:v>
                </c:pt>
                <c:pt idx="1651">
                  <c:v>18</c:v>
                </c:pt>
                <c:pt idx="1652">
                  <c:v>15</c:v>
                </c:pt>
                <c:pt idx="1653">
                  <c:v>17</c:v>
                </c:pt>
                <c:pt idx="1654">
                  <c:v>23</c:v>
                </c:pt>
                <c:pt idx="1655">
                  <c:v>23</c:v>
                </c:pt>
                <c:pt idx="1656">
                  <c:v>17</c:v>
                </c:pt>
                <c:pt idx="1657">
                  <c:v>19</c:v>
                </c:pt>
                <c:pt idx="1658">
                  <c:v>15</c:v>
                </c:pt>
                <c:pt idx="1659">
                  <c:v>17</c:v>
                </c:pt>
                <c:pt idx="1660">
                  <c:v>18</c:v>
                </c:pt>
                <c:pt idx="1661">
                  <c:v>23</c:v>
                </c:pt>
                <c:pt idx="1662">
                  <c:v>15</c:v>
                </c:pt>
                <c:pt idx="1663">
                  <c:v>22</c:v>
                </c:pt>
                <c:pt idx="1664">
                  <c:v>18</c:v>
                </c:pt>
                <c:pt idx="1665">
                  <c:v>18</c:v>
                </c:pt>
                <c:pt idx="1666">
                  <c:v>20</c:v>
                </c:pt>
                <c:pt idx="1667">
                  <c:v>17</c:v>
                </c:pt>
                <c:pt idx="1668">
                  <c:v>16</c:v>
                </c:pt>
                <c:pt idx="1669">
                  <c:v>18</c:v>
                </c:pt>
                <c:pt idx="1670">
                  <c:v>17</c:v>
                </c:pt>
                <c:pt idx="1671">
                  <c:v>19</c:v>
                </c:pt>
                <c:pt idx="1672">
                  <c:v>18</c:v>
                </c:pt>
                <c:pt idx="1673">
                  <c:v>18</c:v>
                </c:pt>
                <c:pt idx="1674">
                  <c:v>18</c:v>
                </c:pt>
                <c:pt idx="1675">
                  <c:v>20</c:v>
                </c:pt>
                <c:pt idx="1676">
                  <c:v>21</c:v>
                </c:pt>
                <c:pt idx="1677">
                  <c:v>18</c:v>
                </c:pt>
                <c:pt idx="1678">
                  <c:v>20</c:v>
                </c:pt>
                <c:pt idx="1679">
                  <c:v>21</c:v>
                </c:pt>
                <c:pt idx="1680">
                  <c:v>19</c:v>
                </c:pt>
                <c:pt idx="1681">
                  <c:v>17</c:v>
                </c:pt>
                <c:pt idx="1682">
                  <c:v>20</c:v>
                </c:pt>
                <c:pt idx="1683">
                  <c:v>16</c:v>
                </c:pt>
                <c:pt idx="1684">
                  <c:v>20</c:v>
                </c:pt>
                <c:pt idx="1685">
                  <c:v>16</c:v>
                </c:pt>
                <c:pt idx="1686">
                  <c:v>19</c:v>
                </c:pt>
                <c:pt idx="1687">
                  <c:v>17</c:v>
                </c:pt>
                <c:pt idx="1688">
                  <c:v>21</c:v>
                </c:pt>
                <c:pt idx="1689">
                  <c:v>19</c:v>
                </c:pt>
                <c:pt idx="1690">
                  <c:v>17</c:v>
                </c:pt>
                <c:pt idx="1691">
                  <c:v>20</c:v>
                </c:pt>
                <c:pt idx="1692">
                  <c:v>17</c:v>
                </c:pt>
                <c:pt idx="1693">
                  <c:v>19</c:v>
                </c:pt>
                <c:pt idx="1694">
                  <c:v>17</c:v>
                </c:pt>
                <c:pt idx="1695">
                  <c:v>15</c:v>
                </c:pt>
                <c:pt idx="1696">
                  <c:v>24</c:v>
                </c:pt>
                <c:pt idx="1697">
                  <c:v>18</c:v>
                </c:pt>
                <c:pt idx="1698">
                  <c:v>17</c:v>
                </c:pt>
                <c:pt idx="1699">
                  <c:v>17</c:v>
                </c:pt>
                <c:pt idx="1700">
                  <c:v>17</c:v>
                </c:pt>
                <c:pt idx="1701">
                  <c:v>17</c:v>
                </c:pt>
                <c:pt idx="1702">
                  <c:v>22</c:v>
                </c:pt>
                <c:pt idx="1703">
                  <c:v>19</c:v>
                </c:pt>
                <c:pt idx="1704">
                  <c:v>22</c:v>
                </c:pt>
                <c:pt idx="1705">
                  <c:v>21</c:v>
                </c:pt>
                <c:pt idx="1706">
                  <c:v>22</c:v>
                </c:pt>
                <c:pt idx="1707">
                  <c:v>18</c:v>
                </c:pt>
                <c:pt idx="1708">
                  <c:v>17</c:v>
                </c:pt>
                <c:pt idx="1709">
                  <c:v>23</c:v>
                </c:pt>
                <c:pt idx="1710">
                  <c:v>18</c:v>
                </c:pt>
                <c:pt idx="1711">
                  <c:v>16</c:v>
                </c:pt>
                <c:pt idx="1712">
                  <c:v>18</c:v>
                </c:pt>
                <c:pt idx="1713">
                  <c:v>17</c:v>
                </c:pt>
                <c:pt idx="1714">
                  <c:v>19</c:v>
                </c:pt>
                <c:pt idx="1715">
                  <c:v>19</c:v>
                </c:pt>
                <c:pt idx="1716">
                  <c:v>18</c:v>
                </c:pt>
                <c:pt idx="1717">
                  <c:v>20</c:v>
                </c:pt>
                <c:pt idx="1718">
                  <c:v>17</c:v>
                </c:pt>
                <c:pt idx="1719">
                  <c:v>19</c:v>
                </c:pt>
                <c:pt idx="1720">
                  <c:v>19</c:v>
                </c:pt>
                <c:pt idx="1721">
                  <c:v>16</c:v>
                </c:pt>
                <c:pt idx="1722">
                  <c:v>17</c:v>
                </c:pt>
                <c:pt idx="1723">
                  <c:v>18</c:v>
                </c:pt>
                <c:pt idx="1724">
                  <c:v>17</c:v>
                </c:pt>
                <c:pt idx="1725">
                  <c:v>23</c:v>
                </c:pt>
                <c:pt idx="1726">
                  <c:v>20</c:v>
                </c:pt>
                <c:pt idx="1727">
                  <c:v>18</c:v>
                </c:pt>
                <c:pt idx="1728">
                  <c:v>22</c:v>
                </c:pt>
                <c:pt idx="1729">
                  <c:v>18</c:v>
                </c:pt>
                <c:pt idx="1730">
                  <c:v>19</c:v>
                </c:pt>
                <c:pt idx="1731">
                  <c:v>18</c:v>
                </c:pt>
                <c:pt idx="1732">
                  <c:v>22</c:v>
                </c:pt>
                <c:pt idx="1733">
                  <c:v>22</c:v>
                </c:pt>
                <c:pt idx="1734">
                  <c:v>17</c:v>
                </c:pt>
                <c:pt idx="1735">
                  <c:v>17</c:v>
                </c:pt>
                <c:pt idx="1736">
                  <c:v>18</c:v>
                </c:pt>
                <c:pt idx="1737">
                  <c:v>19</c:v>
                </c:pt>
                <c:pt idx="1738">
                  <c:v>19</c:v>
                </c:pt>
                <c:pt idx="1739">
                  <c:v>22</c:v>
                </c:pt>
                <c:pt idx="1740">
                  <c:v>22</c:v>
                </c:pt>
                <c:pt idx="1741">
                  <c:v>17</c:v>
                </c:pt>
                <c:pt idx="1742">
                  <c:v>22</c:v>
                </c:pt>
                <c:pt idx="1743">
                  <c:v>16</c:v>
                </c:pt>
                <c:pt idx="1744">
                  <c:v>23</c:v>
                </c:pt>
                <c:pt idx="1745">
                  <c:v>21</c:v>
                </c:pt>
                <c:pt idx="1746">
                  <c:v>16</c:v>
                </c:pt>
                <c:pt idx="1747">
                  <c:v>22</c:v>
                </c:pt>
                <c:pt idx="1748">
                  <c:v>18</c:v>
                </c:pt>
                <c:pt idx="1749">
                  <c:v>18</c:v>
                </c:pt>
                <c:pt idx="1750">
                  <c:v>18</c:v>
                </c:pt>
                <c:pt idx="1751">
                  <c:v>18</c:v>
                </c:pt>
                <c:pt idx="1752">
                  <c:v>19</c:v>
                </c:pt>
                <c:pt idx="1753">
                  <c:v>17</c:v>
                </c:pt>
                <c:pt idx="1754">
                  <c:v>20</c:v>
                </c:pt>
                <c:pt idx="1755">
                  <c:v>17</c:v>
                </c:pt>
                <c:pt idx="1756">
                  <c:v>19</c:v>
                </c:pt>
                <c:pt idx="1757">
                  <c:v>18</c:v>
                </c:pt>
                <c:pt idx="1758">
                  <c:v>17</c:v>
                </c:pt>
                <c:pt idx="1759">
                  <c:v>18</c:v>
                </c:pt>
                <c:pt idx="1760">
                  <c:v>18</c:v>
                </c:pt>
                <c:pt idx="1761">
                  <c:v>22</c:v>
                </c:pt>
                <c:pt idx="1762">
                  <c:v>21</c:v>
                </c:pt>
                <c:pt idx="1763">
                  <c:v>20</c:v>
                </c:pt>
                <c:pt idx="1764">
                  <c:v>22</c:v>
                </c:pt>
                <c:pt idx="1765">
                  <c:v>17</c:v>
                </c:pt>
                <c:pt idx="1766">
                  <c:v>23</c:v>
                </c:pt>
                <c:pt idx="1767">
                  <c:v>22</c:v>
                </c:pt>
                <c:pt idx="1768">
                  <c:v>17</c:v>
                </c:pt>
                <c:pt idx="1769">
                  <c:v>18</c:v>
                </c:pt>
                <c:pt idx="1770">
                  <c:v>17</c:v>
                </c:pt>
                <c:pt idx="1771">
                  <c:v>15</c:v>
                </c:pt>
                <c:pt idx="1772">
                  <c:v>19</c:v>
                </c:pt>
                <c:pt idx="1773">
                  <c:v>19</c:v>
                </c:pt>
                <c:pt idx="1774">
                  <c:v>17</c:v>
                </c:pt>
                <c:pt idx="1775">
                  <c:v>17</c:v>
                </c:pt>
                <c:pt idx="1776">
                  <c:v>17</c:v>
                </c:pt>
                <c:pt idx="1777">
                  <c:v>19</c:v>
                </c:pt>
                <c:pt idx="1778">
                  <c:v>17</c:v>
                </c:pt>
                <c:pt idx="1779">
                  <c:v>19</c:v>
                </c:pt>
                <c:pt idx="1780">
                  <c:v>17</c:v>
                </c:pt>
                <c:pt idx="1781">
                  <c:v>16</c:v>
                </c:pt>
                <c:pt idx="1782">
                  <c:v>15</c:v>
                </c:pt>
                <c:pt idx="1783">
                  <c:v>17</c:v>
                </c:pt>
                <c:pt idx="1784">
                  <c:v>21</c:v>
                </c:pt>
                <c:pt idx="1785">
                  <c:v>18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17</c:v>
                </c:pt>
                <c:pt idx="1790">
                  <c:v>18</c:v>
                </c:pt>
                <c:pt idx="1791">
                  <c:v>22</c:v>
                </c:pt>
                <c:pt idx="1792">
                  <c:v>22</c:v>
                </c:pt>
                <c:pt idx="1793">
                  <c:v>19</c:v>
                </c:pt>
                <c:pt idx="1794">
                  <c:v>22</c:v>
                </c:pt>
                <c:pt idx="1795">
                  <c:v>22</c:v>
                </c:pt>
                <c:pt idx="1796">
                  <c:v>21</c:v>
                </c:pt>
                <c:pt idx="1797">
                  <c:v>17</c:v>
                </c:pt>
                <c:pt idx="1798">
                  <c:v>16</c:v>
                </c:pt>
                <c:pt idx="1799">
                  <c:v>21</c:v>
                </c:pt>
                <c:pt idx="1800">
                  <c:v>22</c:v>
                </c:pt>
                <c:pt idx="1801">
                  <c:v>21</c:v>
                </c:pt>
                <c:pt idx="1802">
                  <c:v>17</c:v>
                </c:pt>
                <c:pt idx="1803">
                  <c:v>17</c:v>
                </c:pt>
                <c:pt idx="1804">
                  <c:v>20</c:v>
                </c:pt>
                <c:pt idx="1805">
                  <c:v>23</c:v>
                </c:pt>
                <c:pt idx="1806">
                  <c:v>17</c:v>
                </c:pt>
                <c:pt idx="1807">
                  <c:v>20</c:v>
                </c:pt>
                <c:pt idx="1808">
                  <c:v>15</c:v>
                </c:pt>
                <c:pt idx="1809">
                  <c:v>19</c:v>
                </c:pt>
                <c:pt idx="1810">
                  <c:v>16</c:v>
                </c:pt>
                <c:pt idx="1811">
                  <c:v>20</c:v>
                </c:pt>
                <c:pt idx="1812">
                  <c:v>22</c:v>
                </c:pt>
                <c:pt idx="1813">
                  <c:v>15</c:v>
                </c:pt>
                <c:pt idx="1814">
                  <c:v>19</c:v>
                </c:pt>
                <c:pt idx="1815">
                  <c:v>16</c:v>
                </c:pt>
                <c:pt idx="1816">
                  <c:v>17</c:v>
                </c:pt>
                <c:pt idx="1817">
                  <c:v>17</c:v>
                </c:pt>
                <c:pt idx="1818">
                  <c:v>19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15</c:v>
                </c:pt>
                <c:pt idx="1823">
                  <c:v>22</c:v>
                </c:pt>
                <c:pt idx="1824">
                  <c:v>22</c:v>
                </c:pt>
                <c:pt idx="1825">
                  <c:v>20</c:v>
                </c:pt>
                <c:pt idx="1826">
                  <c:v>19</c:v>
                </c:pt>
                <c:pt idx="1827">
                  <c:v>22</c:v>
                </c:pt>
                <c:pt idx="1828">
                  <c:v>19</c:v>
                </c:pt>
                <c:pt idx="1829">
                  <c:v>19</c:v>
                </c:pt>
                <c:pt idx="1830">
                  <c:v>18</c:v>
                </c:pt>
                <c:pt idx="1831">
                  <c:v>17</c:v>
                </c:pt>
                <c:pt idx="1832">
                  <c:v>20</c:v>
                </c:pt>
                <c:pt idx="1833">
                  <c:v>19</c:v>
                </c:pt>
                <c:pt idx="1834">
                  <c:v>19</c:v>
                </c:pt>
                <c:pt idx="1835">
                  <c:v>17</c:v>
                </c:pt>
                <c:pt idx="1836">
                  <c:v>20</c:v>
                </c:pt>
                <c:pt idx="1837">
                  <c:v>17</c:v>
                </c:pt>
                <c:pt idx="1838">
                  <c:v>15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21</c:v>
                </c:pt>
                <c:pt idx="1843">
                  <c:v>18</c:v>
                </c:pt>
                <c:pt idx="1844">
                  <c:v>22</c:v>
                </c:pt>
                <c:pt idx="1845">
                  <c:v>18</c:v>
                </c:pt>
                <c:pt idx="1846">
                  <c:v>17</c:v>
                </c:pt>
                <c:pt idx="1847">
                  <c:v>21</c:v>
                </c:pt>
                <c:pt idx="1848">
                  <c:v>19</c:v>
                </c:pt>
                <c:pt idx="1849">
                  <c:v>18</c:v>
                </c:pt>
                <c:pt idx="1850">
                  <c:v>21</c:v>
                </c:pt>
                <c:pt idx="1851">
                  <c:v>15</c:v>
                </c:pt>
                <c:pt idx="1852">
                  <c:v>18</c:v>
                </c:pt>
                <c:pt idx="1853">
                  <c:v>17</c:v>
                </c:pt>
                <c:pt idx="1854">
                  <c:v>17</c:v>
                </c:pt>
                <c:pt idx="1855">
                  <c:v>17</c:v>
                </c:pt>
                <c:pt idx="1856">
                  <c:v>20</c:v>
                </c:pt>
                <c:pt idx="1857">
                  <c:v>18</c:v>
                </c:pt>
                <c:pt idx="1858">
                  <c:v>22</c:v>
                </c:pt>
                <c:pt idx="1859">
                  <c:v>21</c:v>
                </c:pt>
                <c:pt idx="1860">
                  <c:v>16</c:v>
                </c:pt>
                <c:pt idx="1861">
                  <c:v>18</c:v>
                </c:pt>
                <c:pt idx="1862">
                  <c:v>17</c:v>
                </c:pt>
                <c:pt idx="1863">
                  <c:v>16</c:v>
                </c:pt>
                <c:pt idx="1864">
                  <c:v>20</c:v>
                </c:pt>
                <c:pt idx="1865">
                  <c:v>16</c:v>
                </c:pt>
                <c:pt idx="1866">
                  <c:v>22</c:v>
                </c:pt>
                <c:pt idx="1867">
                  <c:v>17</c:v>
                </c:pt>
                <c:pt idx="1868">
                  <c:v>19</c:v>
                </c:pt>
                <c:pt idx="1869">
                  <c:v>17</c:v>
                </c:pt>
                <c:pt idx="1870">
                  <c:v>18</c:v>
                </c:pt>
                <c:pt idx="1871">
                  <c:v>18</c:v>
                </c:pt>
                <c:pt idx="1872">
                  <c:v>19</c:v>
                </c:pt>
                <c:pt idx="1873">
                  <c:v>15</c:v>
                </c:pt>
                <c:pt idx="1874">
                  <c:v>22</c:v>
                </c:pt>
                <c:pt idx="1875">
                  <c:v>22</c:v>
                </c:pt>
                <c:pt idx="1876">
                  <c:v>18</c:v>
                </c:pt>
                <c:pt idx="1877">
                  <c:v>17</c:v>
                </c:pt>
                <c:pt idx="1878">
                  <c:v>24</c:v>
                </c:pt>
                <c:pt idx="1879">
                  <c:v>17</c:v>
                </c:pt>
                <c:pt idx="1880">
                  <c:v>21</c:v>
                </c:pt>
                <c:pt idx="1881">
                  <c:v>17</c:v>
                </c:pt>
                <c:pt idx="1882">
                  <c:v>21</c:v>
                </c:pt>
                <c:pt idx="1883">
                  <c:v>22</c:v>
                </c:pt>
                <c:pt idx="1884">
                  <c:v>18</c:v>
                </c:pt>
                <c:pt idx="1885">
                  <c:v>17</c:v>
                </c:pt>
                <c:pt idx="1886">
                  <c:v>20</c:v>
                </c:pt>
                <c:pt idx="1887">
                  <c:v>16</c:v>
                </c:pt>
                <c:pt idx="1888">
                  <c:v>22</c:v>
                </c:pt>
                <c:pt idx="1889">
                  <c:v>17</c:v>
                </c:pt>
                <c:pt idx="1890">
                  <c:v>20</c:v>
                </c:pt>
                <c:pt idx="1891">
                  <c:v>17</c:v>
                </c:pt>
                <c:pt idx="1892">
                  <c:v>20</c:v>
                </c:pt>
                <c:pt idx="1893">
                  <c:v>20</c:v>
                </c:pt>
                <c:pt idx="1894">
                  <c:v>19</c:v>
                </c:pt>
                <c:pt idx="1895">
                  <c:v>17</c:v>
                </c:pt>
                <c:pt idx="1896">
                  <c:v>21</c:v>
                </c:pt>
                <c:pt idx="1897">
                  <c:v>22</c:v>
                </c:pt>
                <c:pt idx="1898">
                  <c:v>18</c:v>
                </c:pt>
                <c:pt idx="1899">
                  <c:v>22</c:v>
                </c:pt>
                <c:pt idx="1900">
                  <c:v>19</c:v>
                </c:pt>
                <c:pt idx="1901">
                  <c:v>21</c:v>
                </c:pt>
                <c:pt idx="1902">
                  <c:v>17</c:v>
                </c:pt>
                <c:pt idx="1903">
                  <c:v>22</c:v>
                </c:pt>
                <c:pt idx="1904">
                  <c:v>16</c:v>
                </c:pt>
                <c:pt idx="1905">
                  <c:v>17</c:v>
                </c:pt>
                <c:pt idx="1906">
                  <c:v>20</c:v>
                </c:pt>
                <c:pt idx="1907">
                  <c:v>18</c:v>
                </c:pt>
                <c:pt idx="1908">
                  <c:v>22</c:v>
                </c:pt>
                <c:pt idx="1909">
                  <c:v>15</c:v>
                </c:pt>
                <c:pt idx="1910">
                  <c:v>20</c:v>
                </c:pt>
                <c:pt idx="1911">
                  <c:v>15</c:v>
                </c:pt>
                <c:pt idx="1912">
                  <c:v>22</c:v>
                </c:pt>
                <c:pt idx="1913">
                  <c:v>22</c:v>
                </c:pt>
                <c:pt idx="1914">
                  <c:v>20</c:v>
                </c:pt>
                <c:pt idx="1915">
                  <c:v>19</c:v>
                </c:pt>
                <c:pt idx="1916">
                  <c:v>17</c:v>
                </c:pt>
                <c:pt idx="1917">
                  <c:v>15</c:v>
                </c:pt>
                <c:pt idx="1918">
                  <c:v>17</c:v>
                </c:pt>
                <c:pt idx="1919">
                  <c:v>22</c:v>
                </c:pt>
                <c:pt idx="1920">
                  <c:v>18</c:v>
                </c:pt>
                <c:pt idx="1921">
                  <c:v>20</c:v>
                </c:pt>
                <c:pt idx="1922">
                  <c:v>21</c:v>
                </c:pt>
                <c:pt idx="1923">
                  <c:v>18</c:v>
                </c:pt>
                <c:pt idx="1924">
                  <c:v>17</c:v>
                </c:pt>
                <c:pt idx="1925">
                  <c:v>19</c:v>
                </c:pt>
                <c:pt idx="1926">
                  <c:v>17</c:v>
                </c:pt>
                <c:pt idx="1927">
                  <c:v>18</c:v>
                </c:pt>
                <c:pt idx="1928">
                  <c:v>18</c:v>
                </c:pt>
                <c:pt idx="1929">
                  <c:v>23</c:v>
                </c:pt>
                <c:pt idx="1930">
                  <c:v>15</c:v>
                </c:pt>
                <c:pt idx="1931">
                  <c:v>21</c:v>
                </c:pt>
                <c:pt idx="1932">
                  <c:v>17</c:v>
                </c:pt>
                <c:pt idx="1933">
                  <c:v>22</c:v>
                </c:pt>
                <c:pt idx="1934">
                  <c:v>22</c:v>
                </c:pt>
                <c:pt idx="1935">
                  <c:v>17</c:v>
                </c:pt>
                <c:pt idx="1936">
                  <c:v>19</c:v>
                </c:pt>
                <c:pt idx="1937">
                  <c:v>21</c:v>
                </c:pt>
                <c:pt idx="1938">
                  <c:v>22</c:v>
                </c:pt>
                <c:pt idx="1939">
                  <c:v>18</c:v>
                </c:pt>
                <c:pt idx="1940">
                  <c:v>18</c:v>
                </c:pt>
                <c:pt idx="1941">
                  <c:v>16</c:v>
                </c:pt>
                <c:pt idx="1942">
                  <c:v>15</c:v>
                </c:pt>
                <c:pt idx="1943">
                  <c:v>20</c:v>
                </c:pt>
                <c:pt idx="1944">
                  <c:v>19</c:v>
                </c:pt>
                <c:pt idx="1945">
                  <c:v>18</c:v>
                </c:pt>
                <c:pt idx="1946">
                  <c:v>17</c:v>
                </c:pt>
                <c:pt idx="1947">
                  <c:v>18</c:v>
                </c:pt>
                <c:pt idx="1948">
                  <c:v>20</c:v>
                </c:pt>
                <c:pt idx="1949">
                  <c:v>22</c:v>
                </c:pt>
                <c:pt idx="1950">
                  <c:v>17</c:v>
                </c:pt>
                <c:pt idx="1951">
                  <c:v>17</c:v>
                </c:pt>
                <c:pt idx="1952">
                  <c:v>14</c:v>
                </c:pt>
                <c:pt idx="1953">
                  <c:v>23</c:v>
                </c:pt>
                <c:pt idx="1954">
                  <c:v>17</c:v>
                </c:pt>
                <c:pt idx="1955">
                  <c:v>19</c:v>
                </c:pt>
                <c:pt idx="1956">
                  <c:v>20</c:v>
                </c:pt>
                <c:pt idx="1957">
                  <c:v>17</c:v>
                </c:pt>
                <c:pt idx="1958">
                  <c:v>19</c:v>
                </c:pt>
                <c:pt idx="1959">
                  <c:v>17</c:v>
                </c:pt>
                <c:pt idx="1960">
                  <c:v>18</c:v>
                </c:pt>
                <c:pt idx="1961">
                  <c:v>16</c:v>
                </c:pt>
                <c:pt idx="1962">
                  <c:v>18</c:v>
                </c:pt>
                <c:pt idx="1963">
                  <c:v>21</c:v>
                </c:pt>
                <c:pt idx="1964">
                  <c:v>18</c:v>
                </c:pt>
                <c:pt idx="1965">
                  <c:v>16</c:v>
                </c:pt>
                <c:pt idx="1966">
                  <c:v>18</c:v>
                </c:pt>
                <c:pt idx="1967">
                  <c:v>20</c:v>
                </c:pt>
                <c:pt idx="1968">
                  <c:v>17</c:v>
                </c:pt>
                <c:pt idx="1969">
                  <c:v>17</c:v>
                </c:pt>
                <c:pt idx="1970">
                  <c:v>20</c:v>
                </c:pt>
                <c:pt idx="1971">
                  <c:v>21</c:v>
                </c:pt>
                <c:pt idx="1972">
                  <c:v>16</c:v>
                </c:pt>
                <c:pt idx="1973">
                  <c:v>24</c:v>
                </c:pt>
                <c:pt idx="1974">
                  <c:v>24</c:v>
                </c:pt>
                <c:pt idx="1975">
                  <c:v>20</c:v>
                </c:pt>
                <c:pt idx="1976">
                  <c:v>19</c:v>
                </c:pt>
                <c:pt idx="1977">
                  <c:v>17</c:v>
                </c:pt>
                <c:pt idx="1978">
                  <c:v>22</c:v>
                </c:pt>
                <c:pt idx="1979">
                  <c:v>22</c:v>
                </c:pt>
                <c:pt idx="1980">
                  <c:v>18</c:v>
                </c:pt>
                <c:pt idx="1981">
                  <c:v>19</c:v>
                </c:pt>
                <c:pt idx="1982">
                  <c:v>19</c:v>
                </c:pt>
                <c:pt idx="1983">
                  <c:v>23</c:v>
                </c:pt>
                <c:pt idx="1984">
                  <c:v>18</c:v>
                </c:pt>
                <c:pt idx="1985">
                  <c:v>18</c:v>
                </c:pt>
                <c:pt idx="1986">
                  <c:v>19</c:v>
                </c:pt>
                <c:pt idx="1987">
                  <c:v>22</c:v>
                </c:pt>
                <c:pt idx="1988">
                  <c:v>17</c:v>
                </c:pt>
                <c:pt idx="1989">
                  <c:v>23</c:v>
                </c:pt>
                <c:pt idx="1990">
                  <c:v>20</c:v>
                </c:pt>
                <c:pt idx="1991">
                  <c:v>21</c:v>
                </c:pt>
                <c:pt idx="1992">
                  <c:v>19</c:v>
                </c:pt>
                <c:pt idx="1993">
                  <c:v>21</c:v>
                </c:pt>
                <c:pt idx="1994">
                  <c:v>23</c:v>
                </c:pt>
                <c:pt idx="1995">
                  <c:v>18</c:v>
                </c:pt>
                <c:pt idx="1996">
                  <c:v>19</c:v>
                </c:pt>
                <c:pt idx="1997">
                  <c:v>19</c:v>
                </c:pt>
                <c:pt idx="1998">
                  <c:v>22</c:v>
                </c:pt>
                <c:pt idx="1999">
                  <c:v>20</c:v>
                </c:pt>
                <c:pt idx="2000">
                  <c:v>18</c:v>
                </c:pt>
                <c:pt idx="2001">
                  <c:v>18</c:v>
                </c:pt>
                <c:pt idx="2002">
                  <c:v>19</c:v>
                </c:pt>
                <c:pt idx="2003">
                  <c:v>19</c:v>
                </c:pt>
                <c:pt idx="2004">
                  <c:v>20</c:v>
                </c:pt>
                <c:pt idx="2005">
                  <c:v>19</c:v>
                </c:pt>
                <c:pt idx="2006">
                  <c:v>17</c:v>
                </c:pt>
                <c:pt idx="2007">
                  <c:v>23</c:v>
                </c:pt>
                <c:pt idx="2008">
                  <c:v>20</c:v>
                </c:pt>
                <c:pt idx="2009">
                  <c:v>19</c:v>
                </c:pt>
                <c:pt idx="2010">
                  <c:v>22</c:v>
                </c:pt>
                <c:pt idx="2011">
                  <c:v>20</c:v>
                </c:pt>
                <c:pt idx="2012">
                  <c:v>19</c:v>
                </c:pt>
                <c:pt idx="2013">
                  <c:v>19</c:v>
                </c:pt>
                <c:pt idx="2014">
                  <c:v>20</c:v>
                </c:pt>
                <c:pt idx="2015">
                  <c:v>20</c:v>
                </c:pt>
                <c:pt idx="2016">
                  <c:v>20</c:v>
                </c:pt>
                <c:pt idx="2017">
                  <c:v>21</c:v>
                </c:pt>
                <c:pt idx="2018">
                  <c:v>21</c:v>
                </c:pt>
                <c:pt idx="2019">
                  <c:v>20</c:v>
                </c:pt>
                <c:pt idx="2020">
                  <c:v>21</c:v>
                </c:pt>
                <c:pt idx="2021">
                  <c:v>21</c:v>
                </c:pt>
                <c:pt idx="2022">
                  <c:v>24</c:v>
                </c:pt>
                <c:pt idx="2023">
                  <c:v>24</c:v>
                </c:pt>
                <c:pt idx="2024">
                  <c:v>20</c:v>
                </c:pt>
                <c:pt idx="2025">
                  <c:v>26</c:v>
                </c:pt>
                <c:pt idx="2026">
                  <c:v>22</c:v>
                </c:pt>
                <c:pt idx="2027">
                  <c:v>20</c:v>
                </c:pt>
                <c:pt idx="2028">
                  <c:v>21</c:v>
                </c:pt>
                <c:pt idx="2029">
                  <c:v>22</c:v>
                </c:pt>
                <c:pt idx="2030">
                  <c:v>20</c:v>
                </c:pt>
                <c:pt idx="2031">
                  <c:v>19</c:v>
                </c:pt>
                <c:pt idx="2032">
                  <c:v>24</c:v>
                </c:pt>
                <c:pt idx="2033">
                  <c:v>24</c:v>
                </c:pt>
                <c:pt idx="2034">
                  <c:v>25</c:v>
                </c:pt>
                <c:pt idx="2035">
                  <c:v>24</c:v>
                </c:pt>
                <c:pt idx="2036">
                  <c:v>24</c:v>
                </c:pt>
                <c:pt idx="2037">
                  <c:v>23</c:v>
                </c:pt>
                <c:pt idx="2038">
                  <c:v>21</c:v>
                </c:pt>
                <c:pt idx="2039">
                  <c:v>21</c:v>
                </c:pt>
                <c:pt idx="2040">
                  <c:v>25</c:v>
                </c:pt>
                <c:pt idx="2041">
                  <c:v>26</c:v>
                </c:pt>
                <c:pt idx="2042">
                  <c:v>26</c:v>
                </c:pt>
                <c:pt idx="2043">
                  <c:v>26</c:v>
                </c:pt>
                <c:pt idx="2044">
                  <c:v>26</c:v>
                </c:pt>
                <c:pt idx="2045">
                  <c:v>24</c:v>
                </c:pt>
                <c:pt idx="2046">
                  <c:v>27</c:v>
                </c:pt>
                <c:pt idx="2047">
                  <c:v>26</c:v>
                </c:pt>
                <c:pt idx="2048">
                  <c:v>22</c:v>
                </c:pt>
                <c:pt idx="2049">
                  <c:v>19</c:v>
                </c:pt>
                <c:pt idx="2050">
                  <c:v>22</c:v>
                </c:pt>
                <c:pt idx="2051">
                  <c:v>21</c:v>
                </c:pt>
                <c:pt idx="2052">
                  <c:v>18</c:v>
                </c:pt>
                <c:pt idx="2053">
                  <c:v>23</c:v>
                </c:pt>
                <c:pt idx="2054">
                  <c:v>20</c:v>
                </c:pt>
                <c:pt idx="2055">
                  <c:v>21</c:v>
                </c:pt>
                <c:pt idx="2056">
                  <c:v>20</c:v>
                </c:pt>
                <c:pt idx="2057">
                  <c:v>25</c:v>
                </c:pt>
                <c:pt idx="2058">
                  <c:v>25</c:v>
                </c:pt>
                <c:pt idx="2059">
                  <c:v>19</c:v>
                </c:pt>
                <c:pt idx="2060">
                  <c:v>21</c:v>
                </c:pt>
                <c:pt idx="2061">
                  <c:v>19</c:v>
                </c:pt>
                <c:pt idx="2062">
                  <c:v>25</c:v>
                </c:pt>
                <c:pt idx="2063">
                  <c:v>24</c:v>
                </c:pt>
                <c:pt idx="2064">
                  <c:v>24</c:v>
                </c:pt>
                <c:pt idx="2065">
                  <c:v>24</c:v>
                </c:pt>
                <c:pt idx="2066">
                  <c:v>24</c:v>
                </c:pt>
                <c:pt idx="2067">
                  <c:v>23</c:v>
                </c:pt>
                <c:pt idx="2068">
                  <c:v>26</c:v>
                </c:pt>
                <c:pt idx="2069">
                  <c:v>25</c:v>
                </c:pt>
                <c:pt idx="2070">
                  <c:v>19</c:v>
                </c:pt>
                <c:pt idx="2071">
                  <c:v>25</c:v>
                </c:pt>
                <c:pt idx="2072">
                  <c:v>22</c:v>
                </c:pt>
                <c:pt idx="2073">
                  <c:v>25</c:v>
                </c:pt>
                <c:pt idx="2074">
                  <c:v>26</c:v>
                </c:pt>
                <c:pt idx="2075">
                  <c:v>20</c:v>
                </c:pt>
                <c:pt idx="2076">
                  <c:v>20</c:v>
                </c:pt>
                <c:pt idx="2077">
                  <c:v>24</c:v>
                </c:pt>
                <c:pt idx="2078">
                  <c:v>26</c:v>
                </c:pt>
                <c:pt idx="2079">
                  <c:v>20</c:v>
                </c:pt>
                <c:pt idx="2080">
                  <c:v>19</c:v>
                </c:pt>
                <c:pt idx="2081">
                  <c:v>20</c:v>
                </c:pt>
                <c:pt idx="2082">
                  <c:v>19</c:v>
                </c:pt>
                <c:pt idx="2083">
                  <c:v>22</c:v>
                </c:pt>
                <c:pt idx="2084">
                  <c:v>21</c:v>
                </c:pt>
                <c:pt idx="2085">
                  <c:v>26</c:v>
                </c:pt>
                <c:pt idx="2086">
                  <c:v>19</c:v>
                </c:pt>
                <c:pt idx="2087">
                  <c:v>20</c:v>
                </c:pt>
                <c:pt idx="2088">
                  <c:v>21</c:v>
                </c:pt>
                <c:pt idx="2089">
                  <c:v>26</c:v>
                </c:pt>
                <c:pt idx="2090">
                  <c:v>21</c:v>
                </c:pt>
                <c:pt idx="2091">
                  <c:v>21</c:v>
                </c:pt>
                <c:pt idx="2092">
                  <c:v>19</c:v>
                </c:pt>
                <c:pt idx="2093">
                  <c:v>25</c:v>
                </c:pt>
                <c:pt idx="2094">
                  <c:v>20</c:v>
                </c:pt>
                <c:pt idx="2095">
                  <c:v>24</c:v>
                </c:pt>
                <c:pt idx="2096">
                  <c:v>26</c:v>
                </c:pt>
                <c:pt idx="2097">
                  <c:v>19</c:v>
                </c:pt>
                <c:pt idx="2098">
                  <c:v>19</c:v>
                </c:pt>
                <c:pt idx="2099">
                  <c:v>23</c:v>
                </c:pt>
                <c:pt idx="2100">
                  <c:v>23</c:v>
                </c:pt>
                <c:pt idx="2101">
                  <c:v>22</c:v>
                </c:pt>
                <c:pt idx="2102">
                  <c:v>19</c:v>
                </c:pt>
                <c:pt idx="2103">
                  <c:v>24</c:v>
                </c:pt>
                <c:pt idx="2104">
                  <c:v>25</c:v>
                </c:pt>
                <c:pt idx="2105">
                  <c:v>23</c:v>
                </c:pt>
                <c:pt idx="2106">
                  <c:v>22</c:v>
                </c:pt>
                <c:pt idx="2107">
                  <c:v>20</c:v>
                </c:pt>
                <c:pt idx="2108">
                  <c:v>22</c:v>
                </c:pt>
                <c:pt idx="2109">
                  <c:v>19</c:v>
                </c:pt>
                <c:pt idx="2110">
                  <c:v>20</c:v>
                </c:pt>
                <c:pt idx="2111">
                  <c:v>23</c:v>
                </c:pt>
                <c:pt idx="2112">
                  <c:v>23</c:v>
                </c:pt>
                <c:pt idx="2113">
                  <c:v>21</c:v>
                </c:pt>
                <c:pt idx="2114">
                  <c:v>20</c:v>
                </c:pt>
                <c:pt idx="2115">
                  <c:v>22</c:v>
                </c:pt>
                <c:pt idx="2116">
                  <c:v>23</c:v>
                </c:pt>
                <c:pt idx="2117">
                  <c:v>19</c:v>
                </c:pt>
                <c:pt idx="2118">
                  <c:v>19</c:v>
                </c:pt>
                <c:pt idx="2119">
                  <c:v>20</c:v>
                </c:pt>
                <c:pt idx="2120">
                  <c:v>19</c:v>
                </c:pt>
                <c:pt idx="2121">
                  <c:v>20</c:v>
                </c:pt>
                <c:pt idx="2122">
                  <c:v>21</c:v>
                </c:pt>
                <c:pt idx="2123">
                  <c:v>19</c:v>
                </c:pt>
                <c:pt idx="2124">
                  <c:v>20</c:v>
                </c:pt>
                <c:pt idx="2125">
                  <c:v>21</c:v>
                </c:pt>
                <c:pt idx="2126">
                  <c:v>25</c:v>
                </c:pt>
                <c:pt idx="2127">
                  <c:v>19</c:v>
                </c:pt>
                <c:pt idx="2128">
                  <c:v>23</c:v>
                </c:pt>
                <c:pt idx="2129">
                  <c:v>24</c:v>
                </c:pt>
                <c:pt idx="2130">
                  <c:v>25</c:v>
                </c:pt>
                <c:pt idx="2131">
                  <c:v>20</c:v>
                </c:pt>
                <c:pt idx="2132">
                  <c:v>19</c:v>
                </c:pt>
                <c:pt idx="2133">
                  <c:v>19</c:v>
                </c:pt>
                <c:pt idx="2134">
                  <c:v>17</c:v>
                </c:pt>
                <c:pt idx="2135">
                  <c:v>21</c:v>
                </c:pt>
                <c:pt idx="2136">
                  <c:v>20</c:v>
                </c:pt>
                <c:pt idx="2137">
                  <c:v>19</c:v>
                </c:pt>
                <c:pt idx="2138">
                  <c:v>17</c:v>
                </c:pt>
                <c:pt idx="2139">
                  <c:v>19</c:v>
                </c:pt>
                <c:pt idx="2140">
                  <c:v>19</c:v>
                </c:pt>
                <c:pt idx="2141">
                  <c:v>19</c:v>
                </c:pt>
                <c:pt idx="2142">
                  <c:v>19</c:v>
                </c:pt>
                <c:pt idx="2143">
                  <c:v>19</c:v>
                </c:pt>
                <c:pt idx="2144">
                  <c:v>17</c:v>
                </c:pt>
                <c:pt idx="2145">
                  <c:v>19</c:v>
                </c:pt>
                <c:pt idx="2146">
                  <c:v>20</c:v>
                </c:pt>
                <c:pt idx="2147">
                  <c:v>24</c:v>
                </c:pt>
                <c:pt idx="2148">
                  <c:v>20</c:v>
                </c:pt>
                <c:pt idx="2149">
                  <c:v>23</c:v>
                </c:pt>
                <c:pt idx="2150">
                  <c:v>20</c:v>
                </c:pt>
                <c:pt idx="2151">
                  <c:v>19</c:v>
                </c:pt>
                <c:pt idx="2152">
                  <c:v>24</c:v>
                </c:pt>
                <c:pt idx="2153">
                  <c:v>22</c:v>
                </c:pt>
                <c:pt idx="2154">
                  <c:v>15</c:v>
                </c:pt>
                <c:pt idx="2155">
                  <c:v>20</c:v>
                </c:pt>
                <c:pt idx="2156">
                  <c:v>19</c:v>
                </c:pt>
                <c:pt idx="2157">
                  <c:v>21</c:v>
                </c:pt>
                <c:pt idx="2158">
                  <c:v>24</c:v>
                </c:pt>
                <c:pt idx="2159">
                  <c:v>22</c:v>
                </c:pt>
                <c:pt idx="2160">
                  <c:v>23</c:v>
                </c:pt>
                <c:pt idx="2161">
                  <c:v>19</c:v>
                </c:pt>
                <c:pt idx="2162">
                  <c:v>17</c:v>
                </c:pt>
                <c:pt idx="2163">
                  <c:v>24</c:v>
                </c:pt>
                <c:pt idx="2164">
                  <c:v>23</c:v>
                </c:pt>
                <c:pt idx="2165">
                  <c:v>22</c:v>
                </c:pt>
                <c:pt idx="2166">
                  <c:v>23</c:v>
                </c:pt>
                <c:pt idx="2167">
                  <c:v>21</c:v>
                </c:pt>
                <c:pt idx="2168">
                  <c:v>21</c:v>
                </c:pt>
                <c:pt idx="2169">
                  <c:v>19</c:v>
                </c:pt>
                <c:pt idx="2170">
                  <c:v>19</c:v>
                </c:pt>
                <c:pt idx="2171">
                  <c:v>23</c:v>
                </c:pt>
                <c:pt idx="2172">
                  <c:v>20</c:v>
                </c:pt>
                <c:pt idx="2173">
                  <c:v>19</c:v>
                </c:pt>
                <c:pt idx="2174">
                  <c:v>18</c:v>
                </c:pt>
                <c:pt idx="2175">
                  <c:v>24</c:v>
                </c:pt>
                <c:pt idx="2176">
                  <c:v>17</c:v>
                </c:pt>
                <c:pt idx="2177">
                  <c:v>23</c:v>
                </c:pt>
                <c:pt idx="2178">
                  <c:v>17</c:v>
                </c:pt>
                <c:pt idx="2179">
                  <c:v>17</c:v>
                </c:pt>
                <c:pt idx="2180">
                  <c:v>25</c:v>
                </c:pt>
                <c:pt idx="2181">
                  <c:v>20</c:v>
                </c:pt>
                <c:pt idx="2182">
                  <c:v>19</c:v>
                </c:pt>
                <c:pt idx="2183">
                  <c:v>24</c:v>
                </c:pt>
                <c:pt idx="2184">
                  <c:v>24</c:v>
                </c:pt>
                <c:pt idx="2185">
                  <c:v>18</c:v>
                </c:pt>
                <c:pt idx="2186">
                  <c:v>19</c:v>
                </c:pt>
                <c:pt idx="2187">
                  <c:v>19</c:v>
                </c:pt>
                <c:pt idx="2188">
                  <c:v>19</c:v>
                </c:pt>
                <c:pt idx="2189">
                  <c:v>19</c:v>
                </c:pt>
                <c:pt idx="2190">
                  <c:v>19</c:v>
                </c:pt>
                <c:pt idx="2191">
                  <c:v>23</c:v>
                </c:pt>
                <c:pt idx="2192">
                  <c:v>20</c:v>
                </c:pt>
                <c:pt idx="2193">
                  <c:v>17</c:v>
                </c:pt>
                <c:pt idx="2194">
                  <c:v>22</c:v>
                </c:pt>
                <c:pt idx="2195">
                  <c:v>24</c:v>
                </c:pt>
                <c:pt idx="2196">
                  <c:v>17</c:v>
                </c:pt>
                <c:pt idx="2197">
                  <c:v>20</c:v>
                </c:pt>
                <c:pt idx="2198">
                  <c:v>19</c:v>
                </c:pt>
                <c:pt idx="2199">
                  <c:v>23</c:v>
                </c:pt>
                <c:pt idx="2200">
                  <c:v>19</c:v>
                </c:pt>
                <c:pt idx="2201">
                  <c:v>17</c:v>
                </c:pt>
                <c:pt idx="2202">
                  <c:v>19</c:v>
                </c:pt>
                <c:pt idx="2203">
                  <c:v>23</c:v>
                </c:pt>
                <c:pt idx="2204">
                  <c:v>23</c:v>
                </c:pt>
                <c:pt idx="2205">
                  <c:v>23</c:v>
                </c:pt>
                <c:pt idx="2206">
                  <c:v>23</c:v>
                </c:pt>
                <c:pt idx="2207">
                  <c:v>23</c:v>
                </c:pt>
                <c:pt idx="2208">
                  <c:v>24</c:v>
                </c:pt>
                <c:pt idx="2209">
                  <c:v>19</c:v>
                </c:pt>
                <c:pt idx="2210">
                  <c:v>17</c:v>
                </c:pt>
                <c:pt idx="2211">
                  <c:v>20</c:v>
                </c:pt>
                <c:pt idx="2212">
                  <c:v>19</c:v>
                </c:pt>
                <c:pt idx="2213">
                  <c:v>19</c:v>
                </c:pt>
                <c:pt idx="2214">
                  <c:v>22</c:v>
                </c:pt>
                <c:pt idx="2215">
                  <c:v>24</c:v>
                </c:pt>
                <c:pt idx="2216">
                  <c:v>23</c:v>
                </c:pt>
                <c:pt idx="2217">
                  <c:v>19</c:v>
                </c:pt>
                <c:pt idx="2218">
                  <c:v>19</c:v>
                </c:pt>
                <c:pt idx="2219">
                  <c:v>19</c:v>
                </c:pt>
                <c:pt idx="2220">
                  <c:v>17</c:v>
                </c:pt>
                <c:pt idx="2221">
                  <c:v>20</c:v>
                </c:pt>
                <c:pt idx="2222">
                  <c:v>21</c:v>
                </c:pt>
                <c:pt idx="2223">
                  <c:v>22</c:v>
                </c:pt>
                <c:pt idx="2224">
                  <c:v>22</c:v>
                </c:pt>
                <c:pt idx="2225">
                  <c:v>23</c:v>
                </c:pt>
                <c:pt idx="2226">
                  <c:v>19</c:v>
                </c:pt>
                <c:pt idx="2227">
                  <c:v>17</c:v>
                </c:pt>
                <c:pt idx="2228">
                  <c:v>23</c:v>
                </c:pt>
                <c:pt idx="2229">
                  <c:v>19</c:v>
                </c:pt>
                <c:pt idx="2230">
                  <c:v>17</c:v>
                </c:pt>
                <c:pt idx="2231">
                  <c:v>23</c:v>
                </c:pt>
                <c:pt idx="2232">
                  <c:v>22</c:v>
                </c:pt>
                <c:pt idx="2233">
                  <c:v>19</c:v>
                </c:pt>
                <c:pt idx="2234">
                  <c:v>19</c:v>
                </c:pt>
                <c:pt idx="2235">
                  <c:v>23</c:v>
                </c:pt>
                <c:pt idx="2236">
                  <c:v>20</c:v>
                </c:pt>
                <c:pt idx="2237">
                  <c:v>20</c:v>
                </c:pt>
                <c:pt idx="2238">
                  <c:v>19</c:v>
                </c:pt>
                <c:pt idx="2239">
                  <c:v>24</c:v>
                </c:pt>
                <c:pt idx="2240">
                  <c:v>19</c:v>
                </c:pt>
                <c:pt idx="2241">
                  <c:v>19</c:v>
                </c:pt>
                <c:pt idx="2242">
                  <c:v>20</c:v>
                </c:pt>
                <c:pt idx="2243">
                  <c:v>19</c:v>
                </c:pt>
                <c:pt idx="2244">
                  <c:v>23</c:v>
                </c:pt>
                <c:pt idx="2245">
                  <c:v>20</c:v>
                </c:pt>
                <c:pt idx="2246">
                  <c:v>19</c:v>
                </c:pt>
                <c:pt idx="2247">
                  <c:v>17</c:v>
                </c:pt>
                <c:pt idx="2248">
                  <c:v>23</c:v>
                </c:pt>
                <c:pt idx="2249">
                  <c:v>19</c:v>
                </c:pt>
                <c:pt idx="2250">
                  <c:v>19</c:v>
                </c:pt>
                <c:pt idx="2251">
                  <c:v>23</c:v>
                </c:pt>
                <c:pt idx="2252">
                  <c:v>19</c:v>
                </c:pt>
                <c:pt idx="2253">
                  <c:v>22</c:v>
                </c:pt>
                <c:pt idx="2254">
                  <c:v>19</c:v>
                </c:pt>
                <c:pt idx="2255">
                  <c:v>20</c:v>
                </c:pt>
                <c:pt idx="2256">
                  <c:v>22</c:v>
                </c:pt>
                <c:pt idx="2257">
                  <c:v>17</c:v>
                </c:pt>
                <c:pt idx="2258">
                  <c:v>19</c:v>
                </c:pt>
                <c:pt idx="2259">
                  <c:v>15</c:v>
                </c:pt>
                <c:pt idx="2260">
                  <c:v>22</c:v>
                </c:pt>
                <c:pt idx="2261">
                  <c:v>22</c:v>
                </c:pt>
                <c:pt idx="2262">
                  <c:v>18</c:v>
                </c:pt>
                <c:pt idx="2263">
                  <c:v>24</c:v>
                </c:pt>
                <c:pt idx="2264">
                  <c:v>21</c:v>
                </c:pt>
                <c:pt idx="2265">
                  <c:v>23</c:v>
                </c:pt>
                <c:pt idx="2266">
                  <c:v>19</c:v>
                </c:pt>
                <c:pt idx="2267">
                  <c:v>19</c:v>
                </c:pt>
                <c:pt idx="2268">
                  <c:v>19</c:v>
                </c:pt>
                <c:pt idx="2269">
                  <c:v>17</c:v>
                </c:pt>
                <c:pt idx="2270">
                  <c:v>19</c:v>
                </c:pt>
                <c:pt idx="2271">
                  <c:v>17</c:v>
                </c:pt>
                <c:pt idx="2272">
                  <c:v>19</c:v>
                </c:pt>
                <c:pt idx="2273">
                  <c:v>19</c:v>
                </c:pt>
                <c:pt idx="2274">
                  <c:v>19</c:v>
                </c:pt>
                <c:pt idx="2275">
                  <c:v>20</c:v>
                </c:pt>
                <c:pt idx="2276">
                  <c:v>25</c:v>
                </c:pt>
                <c:pt idx="2277">
                  <c:v>18</c:v>
                </c:pt>
                <c:pt idx="2278">
                  <c:v>20</c:v>
                </c:pt>
                <c:pt idx="2279">
                  <c:v>19</c:v>
                </c:pt>
                <c:pt idx="2280">
                  <c:v>19</c:v>
                </c:pt>
                <c:pt idx="2281">
                  <c:v>24</c:v>
                </c:pt>
                <c:pt idx="2282">
                  <c:v>23</c:v>
                </c:pt>
                <c:pt idx="2283">
                  <c:v>19</c:v>
                </c:pt>
                <c:pt idx="2284">
                  <c:v>17</c:v>
                </c:pt>
                <c:pt idx="2285">
                  <c:v>19</c:v>
                </c:pt>
                <c:pt idx="2286">
                  <c:v>23</c:v>
                </c:pt>
                <c:pt idx="2287">
                  <c:v>20</c:v>
                </c:pt>
                <c:pt idx="2288">
                  <c:v>22</c:v>
                </c:pt>
                <c:pt idx="2289">
                  <c:v>21</c:v>
                </c:pt>
                <c:pt idx="2290">
                  <c:v>24</c:v>
                </c:pt>
                <c:pt idx="2291">
                  <c:v>22</c:v>
                </c:pt>
                <c:pt idx="2292">
                  <c:v>20</c:v>
                </c:pt>
                <c:pt idx="2293">
                  <c:v>22</c:v>
                </c:pt>
                <c:pt idx="2294">
                  <c:v>20</c:v>
                </c:pt>
                <c:pt idx="2295">
                  <c:v>19</c:v>
                </c:pt>
                <c:pt idx="2296">
                  <c:v>20</c:v>
                </c:pt>
                <c:pt idx="2297">
                  <c:v>23</c:v>
                </c:pt>
                <c:pt idx="2298">
                  <c:v>21</c:v>
                </c:pt>
                <c:pt idx="2299">
                  <c:v>20</c:v>
                </c:pt>
                <c:pt idx="2300">
                  <c:v>19</c:v>
                </c:pt>
                <c:pt idx="2301">
                  <c:v>19</c:v>
                </c:pt>
                <c:pt idx="2302">
                  <c:v>23</c:v>
                </c:pt>
                <c:pt idx="2303">
                  <c:v>20</c:v>
                </c:pt>
                <c:pt idx="2304">
                  <c:v>20</c:v>
                </c:pt>
                <c:pt idx="2305">
                  <c:v>24</c:v>
                </c:pt>
                <c:pt idx="2306">
                  <c:v>18</c:v>
                </c:pt>
                <c:pt idx="2307">
                  <c:v>23</c:v>
                </c:pt>
                <c:pt idx="2308">
                  <c:v>20</c:v>
                </c:pt>
                <c:pt idx="2309">
                  <c:v>17</c:v>
                </c:pt>
                <c:pt idx="2310">
                  <c:v>24</c:v>
                </c:pt>
                <c:pt idx="2311">
                  <c:v>23</c:v>
                </c:pt>
                <c:pt idx="2312">
                  <c:v>20</c:v>
                </c:pt>
                <c:pt idx="2313">
                  <c:v>19</c:v>
                </c:pt>
                <c:pt idx="2314">
                  <c:v>24</c:v>
                </c:pt>
                <c:pt idx="2315">
                  <c:v>24</c:v>
                </c:pt>
                <c:pt idx="2316">
                  <c:v>24</c:v>
                </c:pt>
                <c:pt idx="2317">
                  <c:v>24</c:v>
                </c:pt>
                <c:pt idx="2318">
                  <c:v>19</c:v>
                </c:pt>
                <c:pt idx="2319">
                  <c:v>24</c:v>
                </c:pt>
                <c:pt idx="2320">
                  <c:v>17</c:v>
                </c:pt>
                <c:pt idx="2321">
                  <c:v>23</c:v>
                </c:pt>
                <c:pt idx="2322">
                  <c:v>20</c:v>
                </c:pt>
                <c:pt idx="2323">
                  <c:v>19</c:v>
                </c:pt>
                <c:pt idx="2324">
                  <c:v>24</c:v>
                </c:pt>
                <c:pt idx="2325">
                  <c:v>17</c:v>
                </c:pt>
                <c:pt idx="2326">
                  <c:v>20</c:v>
                </c:pt>
                <c:pt idx="2327">
                  <c:v>19</c:v>
                </c:pt>
                <c:pt idx="2328">
                  <c:v>23</c:v>
                </c:pt>
                <c:pt idx="2329">
                  <c:v>17</c:v>
                </c:pt>
                <c:pt idx="2330">
                  <c:v>19</c:v>
                </c:pt>
                <c:pt idx="2331">
                  <c:v>19</c:v>
                </c:pt>
                <c:pt idx="2332">
                  <c:v>19</c:v>
                </c:pt>
                <c:pt idx="2333">
                  <c:v>22</c:v>
                </c:pt>
                <c:pt idx="2334">
                  <c:v>21</c:v>
                </c:pt>
                <c:pt idx="2335">
                  <c:v>19</c:v>
                </c:pt>
                <c:pt idx="2336">
                  <c:v>18</c:v>
                </c:pt>
                <c:pt idx="2337">
                  <c:v>19</c:v>
                </c:pt>
                <c:pt idx="2338">
                  <c:v>24</c:v>
                </c:pt>
                <c:pt idx="2339">
                  <c:v>20</c:v>
                </c:pt>
                <c:pt idx="2340">
                  <c:v>25</c:v>
                </c:pt>
                <c:pt idx="2341">
                  <c:v>20</c:v>
                </c:pt>
                <c:pt idx="2342">
                  <c:v>20</c:v>
                </c:pt>
                <c:pt idx="2343">
                  <c:v>24</c:v>
                </c:pt>
                <c:pt idx="2344">
                  <c:v>20</c:v>
                </c:pt>
                <c:pt idx="2345">
                  <c:v>20</c:v>
                </c:pt>
                <c:pt idx="2346">
                  <c:v>19</c:v>
                </c:pt>
                <c:pt idx="2347">
                  <c:v>21</c:v>
                </c:pt>
                <c:pt idx="2348">
                  <c:v>20</c:v>
                </c:pt>
                <c:pt idx="2349">
                  <c:v>19</c:v>
                </c:pt>
                <c:pt idx="2350">
                  <c:v>19</c:v>
                </c:pt>
                <c:pt idx="2351">
                  <c:v>21</c:v>
                </c:pt>
                <c:pt idx="2352">
                  <c:v>24</c:v>
                </c:pt>
                <c:pt idx="2353">
                  <c:v>19</c:v>
                </c:pt>
                <c:pt idx="2354">
                  <c:v>19</c:v>
                </c:pt>
                <c:pt idx="2355">
                  <c:v>24</c:v>
                </c:pt>
                <c:pt idx="2356">
                  <c:v>19</c:v>
                </c:pt>
                <c:pt idx="2357">
                  <c:v>19</c:v>
                </c:pt>
                <c:pt idx="2358">
                  <c:v>24</c:v>
                </c:pt>
                <c:pt idx="2359">
                  <c:v>19</c:v>
                </c:pt>
                <c:pt idx="2360">
                  <c:v>24</c:v>
                </c:pt>
                <c:pt idx="2361">
                  <c:v>19</c:v>
                </c:pt>
                <c:pt idx="2362">
                  <c:v>21</c:v>
                </c:pt>
                <c:pt idx="2363">
                  <c:v>21</c:v>
                </c:pt>
                <c:pt idx="2364">
                  <c:v>21</c:v>
                </c:pt>
                <c:pt idx="2365">
                  <c:v>22</c:v>
                </c:pt>
                <c:pt idx="2366">
                  <c:v>19</c:v>
                </c:pt>
                <c:pt idx="2367">
                  <c:v>20</c:v>
                </c:pt>
                <c:pt idx="2368">
                  <c:v>17</c:v>
                </c:pt>
                <c:pt idx="2369">
                  <c:v>21</c:v>
                </c:pt>
                <c:pt idx="2370">
                  <c:v>20</c:v>
                </c:pt>
                <c:pt idx="2371">
                  <c:v>23</c:v>
                </c:pt>
                <c:pt idx="2372">
                  <c:v>21</c:v>
                </c:pt>
                <c:pt idx="2373">
                  <c:v>19</c:v>
                </c:pt>
                <c:pt idx="2374">
                  <c:v>19</c:v>
                </c:pt>
                <c:pt idx="2375">
                  <c:v>21</c:v>
                </c:pt>
                <c:pt idx="2376">
                  <c:v>19</c:v>
                </c:pt>
                <c:pt idx="2377">
                  <c:v>25</c:v>
                </c:pt>
                <c:pt idx="2378">
                  <c:v>24</c:v>
                </c:pt>
                <c:pt idx="2379">
                  <c:v>20</c:v>
                </c:pt>
                <c:pt idx="2380">
                  <c:v>19</c:v>
                </c:pt>
                <c:pt idx="2381">
                  <c:v>20</c:v>
                </c:pt>
                <c:pt idx="2382">
                  <c:v>19</c:v>
                </c:pt>
                <c:pt idx="2383">
                  <c:v>19</c:v>
                </c:pt>
                <c:pt idx="2384">
                  <c:v>17</c:v>
                </c:pt>
                <c:pt idx="2385">
                  <c:v>23</c:v>
                </c:pt>
                <c:pt idx="2386">
                  <c:v>24</c:v>
                </c:pt>
                <c:pt idx="2387">
                  <c:v>19</c:v>
                </c:pt>
                <c:pt idx="2388">
                  <c:v>26</c:v>
                </c:pt>
                <c:pt idx="2389">
                  <c:v>23</c:v>
                </c:pt>
                <c:pt idx="2390">
                  <c:v>19</c:v>
                </c:pt>
                <c:pt idx="2391">
                  <c:v>20</c:v>
                </c:pt>
                <c:pt idx="2392">
                  <c:v>19</c:v>
                </c:pt>
                <c:pt idx="2393">
                  <c:v>19</c:v>
                </c:pt>
                <c:pt idx="2394">
                  <c:v>17</c:v>
                </c:pt>
                <c:pt idx="2395">
                  <c:v>24</c:v>
                </c:pt>
                <c:pt idx="2396">
                  <c:v>23</c:v>
                </c:pt>
                <c:pt idx="2397">
                  <c:v>19</c:v>
                </c:pt>
                <c:pt idx="2398">
                  <c:v>24</c:v>
                </c:pt>
                <c:pt idx="2399">
                  <c:v>18</c:v>
                </c:pt>
                <c:pt idx="2400">
                  <c:v>17</c:v>
                </c:pt>
                <c:pt idx="2401">
                  <c:v>20</c:v>
                </c:pt>
                <c:pt idx="2402">
                  <c:v>19</c:v>
                </c:pt>
                <c:pt idx="2403">
                  <c:v>24</c:v>
                </c:pt>
                <c:pt idx="2404">
                  <c:v>24</c:v>
                </c:pt>
                <c:pt idx="2405">
                  <c:v>23</c:v>
                </c:pt>
                <c:pt idx="2406">
                  <c:v>19</c:v>
                </c:pt>
                <c:pt idx="2407">
                  <c:v>19</c:v>
                </c:pt>
                <c:pt idx="2408">
                  <c:v>22</c:v>
                </c:pt>
                <c:pt idx="2409">
                  <c:v>24</c:v>
                </c:pt>
                <c:pt idx="2410">
                  <c:v>24</c:v>
                </c:pt>
                <c:pt idx="2411">
                  <c:v>23</c:v>
                </c:pt>
                <c:pt idx="2412">
                  <c:v>21</c:v>
                </c:pt>
                <c:pt idx="2413">
                  <c:v>23</c:v>
                </c:pt>
                <c:pt idx="2414">
                  <c:v>22</c:v>
                </c:pt>
                <c:pt idx="2415">
                  <c:v>19</c:v>
                </c:pt>
                <c:pt idx="2416">
                  <c:v>21</c:v>
                </c:pt>
                <c:pt idx="2417">
                  <c:v>19</c:v>
                </c:pt>
                <c:pt idx="2418">
                  <c:v>24</c:v>
                </c:pt>
                <c:pt idx="2419">
                  <c:v>19</c:v>
                </c:pt>
                <c:pt idx="2420">
                  <c:v>18</c:v>
                </c:pt>
                <c:pt idx="2421">
                  <c:v>19</c:v>
                </c:pt>
                <c:pt idx="2422">
                  <c:v>24</c:v>
                </c:pt>
                <c:pt idx="2423">
                  <c:v>19</c:v>
                </c:pt>
                <c:pt idx="2424">
                  <c:v>23</c:v>
                </c:pt>
                <c:pt idx="2425">
                  <c:v>19</c:v>
                </c:pt>
                <c:pt idx="2426">
                  <c:v>23</c:v>
                </c:pt>
                <c:pt idx="2427">
                  <c:v>19</c:v>
                </c:pt>
                <c:pt idx="2428">
                  <c:v>23</c:v>
                </c:pt>
                <c:pt idx="2429">
                  <c:v>20</c:v>
                </c:pt>
                <c:pt idx="2430">
                  <c:v>17</c:v>
                </c:pt>
                <c:pt idx="2431">
                  <c:v>21</c:v>
                </c:pt>
                <c:pt idx="2432">
                  <c:v>18</c:v>
                </c:pt>
                <c:pt idx="2433">
                  <c:v>24</c:v>
                </c:pt>
                <c:pt idx="2434">
                  <c:v>20</c:v>
                </c:pt>
                <c:pt idx="2435">
                  <c:v>19</c:v>
                </c:pt>
                <c:pt idx="2436">
                  <c:v>19</c:v>
                </c:pt>
                <c:pt idx="2437">
                  <c:v>20</c:v>
                </c:pt>
                <c:pt idx="2438">
                  <c:v>22</c:v>
                </c:pt>
                <c:pt idx="2439">
                  <c:v>19</c:v>
                </c:pt>
                <c:pt idx="2440">
                  <c:v>18</c:v>
                </c:pt>
                <c:pt idx="2441">
                  <c:v>23</c:v>
                </c:pt>
                <c:pt idx="2442">
                  <c:v>24</c:v>
                </c:pt>
                <c:pt idx="2443">
                  <c:v>17</c:v>
                </c:pt>
                <c:pt idx="2444">
                  <c:v>23</c:v>
                </c:pt>
                <c:pt idx="2445">
                  <c:v>19</c:v>
                </c:pt>
                <c:pt idx="2446">
                  <c:v>17</c:v>
                </c:pt>
                <c:pt idx="2447">
                  <c:v>22</c:v>
                </c:pt>
                <c:pt idx="2448">
                  <c:v>23</c:v>
                </c:pt>
                <c:pt idx="2449">
                  <c:v>19</c:v>
                </c:pt>
                <c:pt idx="2450">
                  <c:v>17</c:v>
                </c:pt>
                <c:pt idx="2451">
                  <c:v>23</c:v>
                </c:pt>
                <c:pt idx="2452">
                  <c:v>19</c:v>
                </c:pt>
                <c:pt idx="2453">
                  <c:v>17</c:v>
                </c:pt>
                <c:pt idx="2454">
                  <c:v>18</c:v>
                </c:pt>
                <c:pt idx="2455">
                  <c:v>22</c:v>
                </c:pt>
                <c:pt idx="2456">
                  <c:v>20</c:v>
                </c:pt>
                <c:pt idx="2457">
                  <c:v>19</c:v>
                </c:pt>
                <c:pt idx="2458">
                  <c:v>23</c:v>
                </c:pt>
                <c:pt idx="2459">
                  <c:v>17</c:v>
                </c:pt>
                <c:pt idx="2460">
                  <c:v>21</c:v>
                </c:pt>
                <c:pt idx="2461">
                  <c:v>24</c:v>
                </c:pt>
                <c:pt idx="2462">
                  <c:v>23</c:v>
                </c:pt>
                <c:pt idx="2463">
                  <c:v>16</c:v>
                </c:pt>
                <c:pt idx="2464">
                  <c:v>19</c:v>
                </c:pt>
                <c:pt idx="2465">
                  <c:v>22</c:v>
                </c:pt>
                <c:pt idx="2466">
                  <c:v>24</c:v>
                </c:pt>
                <c:pt idx="2467">
                  <c:v>23</c:v>
                </c:pt>
                <c:pt idx="2468">
                  <c:v>24</c:v>
                </c:pt>
                <c:pt idx="2469">
                  <c:v>18</c:v>
                </c:pt>
                <c:pt idx="2470">
                  <c:v>19</c:v>
                </c:pt>
                <c:pt idx="2471">
                  <c:v>20</c:v>
                </c:pt>
                <c:pt idx="2472">
                  <c:v>19</c:v>
                </c:pt>
                <c:pt idx="2473">
                  <c:v>23</c:v>
                </c:pt>
                <c:pt idx="2474">
                  <c:v>22</c:v>
                </c:pt>
                <c:pt idx="2475">
                  <c:v>20</c:v>
                </c:pt>
                <c:pt idx="2476">
                  <c:v>23</c:v>
                </c:pt>
                <c:pt idx="2477">
                  <c:v>19</c:v>
                </c:pt>
                <c:pt idx="2478">
                  <c:v>19</c:v>
                </c:pt>
                <c:pt idx="2479">
                  <c:v>17</c:v>
                </c:pt>
                <c:pt idx="2480">
                  <c:v>17</c:v>
                </c:pt>
                <c:pt idx="2481">
                  <c:v>24</c:v>
                </c:pt>
                <c:pt idx="2482">
                  <c:v>18</c:v>
                </c:pt>
                <c:pt idx="2483">
                  <c:v>19</c:v>
                </c:pt>
                <c:pt idx="2484">
                  <c:v>23</c:v>
                </c:pt>
                <c:pt idx="2485">
                  <c:v>19</c:v>
                </c:pt>
                <c:pt idx="2486">
                  <c:v>17</c:v>
                </c:pt>
                <c:pt idx="2487">
                  <c:v>23</c:v>
                </c:pt>
                <c:pt idx="2488">
                  <c:v>19</c:v>
                </c:pt>
                <c:pt idx="2489">
                  <c:v>24</c:v>
                </c:pt>
                <c:pt idx="2490">
                  <c:v>19</c:v>
                </c:pt>
                <c:pt idx="2491">
                  <c:v>19</c:v>
                </c:pt>
                <c:pt idx="2492">
                  <c:v>15</c:v>
                </c:pt>
                <c:pt idx="2493">
                  <c:v>18</c:v>
                </c:pt>
                <c:pt idx="2494">
                  <c:v>19</c:v>
                </c:pt>
                <c:pt idx="2495">
                  <c:v>23</c:v>
                </c:pt>
                <c:pt idx="2496">
                  <c:v>17</c:v>
                </c:pt>
                <c:pt idx="2497">
                  <c:v>22</c:v>
                </c:pt>
                <c:pt idx="2498">
                  <c:v>24</c:v>
                </c:pt>
                <c:pt idx="2499">
                  <c:v>19</c:v>
                </c:pt>
                <c:pt idx="2500">
                  <c:v>18</c:v>
                </c:pt>
                <c:pt idx="2501">
                  <c:v>22</c:v>
                </c:pt>
                <c:pt idx="2502">
                  <c:v>22</c:v>
                </c:pt>
                <c:pt idx="2503">
                  <c:v>23</c:v>
                </c:pt>
                <c:pt idx="2504">
                  <c:v>17</c:v>
                </c:pt>
                <c:pt idx="2505">
                  <c:v>22</c:v>
                </c:pt>
                <c:pt idx="2506">
                  <c:v>17</c:v>
                </c:pt>
                <c:pt idx="2507">
                  <c:v>18</c:v>
                </c:pt>
                <c:pt idx="2508">
                  <c:v>19</c:v>
                </c:pt>
                <c:pt idx="2509">
                  <c:v>18</c:v>
                </c:pt>
                <c:pt idx="2510">
                  <c:v>20</c:v>
                </c:pt>
                <c:pt idx="2511">
                  <c:v>22</c:v>
                </c:pt>
                <c:pt idx="2512">
                  <c:v>19</c:v>
                </c:pt>
                <c:pt idx="2513">
                  <c:v>20</c:v>
                </c:pt>
                <c:pt idx="2514">
                  <c:v>19</c:v>
                </c:pt>
                <c:pt idx="2515">
                  <c:v>19</c:v>
                </c:pt>
                <c:pt idx="2516">
                  <c:v>21</c:v>
                </c:pt>
                <c:pt idx="2517">
                  <c:v>19</c:v>
                </c:pt>
                <c:pt idx="2518">
                  <c:v>20</c:v>
                </c:pt>
                <c:pt idx="2519">
                  <c:v>19</c:v>
                </c:pt>
                <c:pt idx="2520">
                  <c:v>19</c:v>
                </c:pt>
                <c:pt idx="2521">
                  <c:v>19</c:v>
                </c:pt>
                <c:pt idx="2522">
                  <c:v>15</c:v>
                </c:pt>
                <c:pt idx="2523">
                  <c:v>17</c:v>
                </c:pt>
                <c:pt idx="2524">
                  <c:v>19</c:v>
                </c:pt>
                <c:pt idx="2525">
                  <c:v>19</c:v>
                </c:pt>
                <c:pt idx="2526">
                  <c:v>17</c:v>
                </c:pt>
                <c:pt idx="2527">
                  <c:v>21</c:v>
                </c:pt>
                <c:pt idx="2528">
                  <c:v>19</c:v>
                </c:pt>
                <c:pt idx="2529">
                  <c:v>22</c:v>
                </c:pt>
                <c:pt idx="2530">
                  <c:v>15</c:v>
                </c:pt>
                <c:pt idx="2531">
                  <c:v>19</c:v>
                </c:pt>
                <c:pt idx="2532">
                  <c:v>20</c:v>
                </c:pt>
                <c:pt idx="2533">
                  <c:v>20</c:v>
                </c:pt>
                <c:pt idx="2534">
                  <c:v>20</c:v>
                </c:pt>
                <c:pt idx="2535">
                  <c:v>22</c:v>
                </c:pt>
                <c:pt idx="2536">
                  <c:v>17</c:v>
                </c:pt>
                <c:pt idx="2537">
                  <c:v>19</c:v>
                </c:pt>
                <c:pt idx="2538">
                  <c:v>23</c:v>
                </c:pt>
                <c:pt idx="2539">
                  <c:v>23</c:v>
                </c:pt>
                <c:pt idx="2540">
                  <c:v>20</c:v>
                </c:pt>
                <c:pt idx="2541">
                  <c:v>19</c:v>
                </c:pt>
                <c:pt idx="2542">
                  <c:v>24</c:v>
                </c:pt>
                <c:pt idx="2543">
                  <c:v>23</c:v>
                </c:pt>
                <c:pt idx="2544">
                  <c:v>19</c:v>
                </c:pt>
                <c:pt idx="2545">
                  <c:v>17</c:v>
                </c:pt>
                <c:pt idx="2546">
                  <c:v>19</c:v>
                </c:pt>
                <c:pt idx="2547">
                  <c:v>17</c:v>
                </c:pt>
                <c:pt idx="2548">
                  <c:v>20</c:v>
                </c:pt>
                <c:pt idx="2549">
                  <c:v>20</c:v>
                </c:pt>
                <c:pt idx="2550">
                  <c:v>21</c:v>
                </c:pt>
                <c:pt idx="2551">
                  <c:v>15</c:v>
                </c:pt>
                <c:pt idx="2552">
                  <c:v>17</c:v>
                </c:pt>
                <c:pt idx="2553">
                  <c:v>23</c:v>
                </c:pt>
                <c:pt idx="2554">
                  <c:v>19</c:v>
                </c:pt>
                <c:pt idx="2555">
                  <c:v>22</c:v>
                </c:pt>
                <c:pt idx="2556">
                  <c:v>17</c:v>
                </c:pt>
                <c:pt idx="2557">
                  <c:v>22</c:v>
                </c:pt>
                <c:pt idx="2558">
                  <c:v>23</c:v>
                </c:pt>
                <c:pt idx="2559">
                  <c:v>22</c:v>
                </c:pt>
                <c:pt idx="2560">
                  <c:v>18</c:v>
                </c:pt>
                <c:pt idx="2561">
                  <c:v>21</c:v>
                </c:pt>
                <c:pt idx="2562">
                  <c:v>15</c:v>
                </c:pt>
                <c:pt idx="2563">
                  <c:v>20</c:v>
                </c:pt>
                <c:pt idx="2564">
                  <c:v>18</c:v>
                </c:pt>
                <c:pt idx="2565">
                  <c:v>19</c:v>
                </c:pt>
                <c:pt idx="2566">
                  <c:v>20</c:v>
                </c:pt>
                <c:pt idx="2567">
                  <c:v>18</c:v>
                </c:pt>
                <c:pt idx="2568">
                  <c:v>18</c:v>
                </c:pt>
                <c:pt idx="2569">
                  <c:v>22</c:v>
                </c:pt>
                <c:pt idx="2570">
                  <c:v>18</c:v>
                </c:pt>
                <c:pt idx="2571">
                  <c:v>22</c:v>
                </c:pt>
                <c:pt idx="2572">
                  <c:v>22</c:v>
                </c:pt>
                <c:pt idx="2573">
                  <c:v>19</c:v>
                </c:pt>
                <c:pt idx="2574">
                  <c:v>19</c:v>
                </c:pt>
                <c:pt idx="2575">
                  <c:v>18</c:v>
                </c:pt>
                <c:pt idx="2576">
                  <c:v>20</c:v>
                </c:pt>
                <c:pt idx="2577">
                  <c:v>17</c:v>
                </c:pt>
                <c:pt idx="2578">
                  <c:v>19</c:v>
                </c:pt>
                <c:pt idx="2579">
                  <c:v>24</c:v>
                </c:pt>
                <c:pt idx="2580">
                  <c:v>19</c:v>
                </c:pt>
                <c:pt idx="2581">
                  <c:v>17</c:v>
                </c:pt>
                <c:pt idx="2582">
                  <c:v>19</c:v>
                </c:pt>
                <c:pt idx="2583">
                  <c:v>22</c:v>
                </c:pt>
                <c:pt idx="2584">
                  <c:v>19</c:v>
                </c:pt>
                <c:pt idx="2585">
                  <c:v>21</c:v>
                </c:pt>
                <c:pt idx="2586">
                  <c:v>22</c:v>
                </c:pt>
                <c:pt idx="2587">
                  <c:v>18</c:v>
                </c:pt>
                <c:pt idx="2588">
                  <c:v>15</c:v>
                </c:pt>
                <c:pt idx="2589">
                  <c:v>18</c:v>
                </c:pt>
                <c:pt idx="2590">
                  <c:v>23</c:v>
                </c:pt>
                <c:pt idx="2591">
                  <c:v>19</c:v>
                </c:pt>
                <c:pt idx="2592">
                  <c:v>19</c:v>
                </c:pt>
                <c:pt idx="2593">
                  <c:v>17</c:v>
                </c:pt>
                <c:pt idx="2594">
                  <c:v>17</c:v>
                </c:pt>
                <c:pt idx="2595">
                  <c:v>18</c:v>
                </c:pt>
                <c:pt idx="2596">
                  <c:v>19</c:v>
                </c:pt>
                <c:pt idx="2597">
                  <c:v>22</c:v>
                </c:pt>
                <c:pt idx="2598">
                  <c:v>20</c:v>
                </c:pt>
                <c:pt idx="2599">
                  <c:v>17</c:v>
                </c:pt>
                <c:pt idx="2600">
                  <c:v>20</c:v>
                </c:pt>
                <c:pt idx="2601">
                  <c:v>21</c:v>
                </c:pt>
                <c:pt idx="2602">
                  <c:v>19</c:v>
                </c:pt>
                <c:pt idx="2603">
                  <c:v>19</c:v>
                </c:pt>
                <c:pt idx="2604">
                  <c:v>19</c:v>
                </c:pt>
                <c:pt idx="2605">
                  <c:v>22</c:v>
                </c:pt>
                <c:pt idx="2606">
                  <c:v>23</c:v>
                </c:pt>
                <c:pt idx="2607">
                  <c:v>18</c:v>
                </c:pt>
                <c:pt idx="2608">
                  <c:v>20</c:v>
                </c:pt>
                <c:pt idx="2609">
                  <c:v>18</c:v>
                </c:pt>
                <c:pt idx="2610">
                  <c:v>15</c:v>
                </c:pt>
                <c:pt idx="2611">
                  <c:v>18</c:v>
                </c:pt>
                <c:pt idx="2612">
                  <c:v>17</c:v>
                </c:pt>
                <c:pt idx="2613">
                  <c:v>17</c:v>
                </c:pt>
                <c:pt idx="2614">
                  <c:v>20</c:v>
                </c:pt>
                <c:pt idx="2615">
                  <c:v>23</c:v>
                </c:pt>
                <c:pt idx="2616">
                  <c:v>19</c:v>
                </c:pt>
                <c:pt idx="2617">
                  <c:v>23</c:v>
                </c:pt>
                <c:pt idx="2618">
                  <c:v>17</c:v>
                </c:pt>
                <c:pt idx="2619">
                  <c:v>17</c:v>
                </c:pt>
                <c:pt idx="2620">
                  <c:v>23</c:v>
                </c:pt>
                <c:pt idx="2621">
                  <c:v>17</c:v>
                </c:pt>
                <c:pt idx="2622">
                  <c:v>18</c:v>
                </c:pt>
                <c:pt idx="2623">
                  <c:v>20</c:v>
                </c:pt>
                <c:pt idx="2624">
                  <c:v>20</c:v>
                </c:pt>
                <c:pt idx="2625">
                  <c:v>23</c:v>
                </c:pt>
                <c:pt idx="2626">
                  <c:v>21</c:v>
                </c:pt>
                <c:pt idx="2627">
                  <c:v>20</c:v>
                </c:pt>
                <c:pt idx="2628">
                  <c:v>19</c:v>
                </c:pt>
                <c:pt idx="2629">
                  <c:v>21</c:v>
                </c:pt>
                <c:pt idx="2630">
                  <c:v>20</c:v>
                </c:pt>
                <c:pt idx="2631">
                  <c:v>20</c:v>
                </c:pt>
                <c:pt idx="2632">
                  <c:v>19</c:v>
                </c:pt>
                <c:pt idx="2633">
                  <c:v>19</c:v>
                </c:pt>
                <c:pt idx="2634">
                  <c:v>15</c:v>
                </c:pt>
                <c:pt idx="2635">
                  <c:v>17</c:v>
                </c:pt>
                <c:pt idx="2636">
                  <c:v>17</c:v>
                </c:pt>
                <c:pt idx="2637">
                  <c:v>20</c:v>
                </c:pt>
                <c:pt idx="2638">
                  <c:v>17</c:v>
                </c:pt>
                <c:pt idx="2639">
                  <c:v>21</c:v>
                </c:pt>
                <c:pt idx="2640">
                  <c:v>20</c:v>
                </c:pt>
                <c:pt idx="2641">
                  <c:v>22</c:v>
                </c:pt>
                <c:pt idx="2642">
                  <c:v>17</c:v>
                </c:pt>
                <c:pt idx="2643">
                  <c:v>18</c:v>
                </c:pt>
                <c:pt idx="2644">
                  <c:v>15</c:v>
                </c:pt>
                <c:pt idx="2645">
                  <c:v>16</c:v>
                </c:pt>
                <c:pt idx="2646">
                  <c:v>19</c:v>
                </c:pt>
                <c:pt idx="2647">
                  <c:v>21</c:v>
                </c:pt>
                <c:pt idx="2648">
                  <c:v>18</c:v>
                </c:pt>
                <c:pt idx="2649">
                  <c:v>22</c:v>
                </c:pt>
                <c:pt idx="2650">
                  <c:v>17</c:v>
                </c:pt>
                <c:pt idx="2651">
                  <c:v>19</c:v>
                </c:pt>
                <c:pt idx="2652">
                  <c:v>19</c:v>
                </c:pt>
                <c:pt idx="2653">
                  <c:v>18</c:v>
                </c:pt>
                <c:pt idx="2654">
                  <c:v>19</c:v>
                </c:pt>
                <c:pt idx="2655">
                  <c:v>22</c:v>
                </c:pt>
                <c:pt idx="2656">
                  <c:v>11</c:v>
                </c:pt>
                <c:pt idx="2657">
                  <c:v>19</c:v>
                </c:pt>
                <c:pt idx="2658">
                  <c:v>21</c:v>
                </c:pt>
                <c:pt idx="2659">
                  <c:v>16</c:v>
                </c:pt>
                <c:pt idx="2660">
                  <c:v>15</c:v>
                </c:pt>
                <c:pt idx="2661">
                  <c:v>21</c:v>
                </c:pt>
                <c:pt idx="2662">
                  <c:v>20</c:v>
                </c:pt>
                <c:pt idx="2663">
                  <c:v>16</c:v>
                </c:pt>
                <c:pt idx="2664">
                  <c:v>17</c:v>
                </c:pt>
                <c:pt idx="2665">
                  <c:v>18</c:v>
                </c:pt>
                <c:pt idx="2666">
                  <c:v>17</c:v>
                </c:pt>
                <c:pt idx="2667">
                  <c:v>20</c:v>
                </c:pt>
                <c:pt idx="2668">
                  <c:v>17</c:v>
                </c:pt>
                <c:pt idx="2669">
                  <c:v>18</c:v>
                </c:pt>
                <c:pt idx="2670">
                  <c:v>16</c:v>
                </c:pt>
                <c:pt idx="2671">
                  <c:v>19</c:v>
                </c:pt>
                <c:pt idx="2672">
                  <c:v>19</c:v>
                </c:pt>
                <c:pt idx="2673">
                  <c:v>22</c:v>
                </c:pt>
                <c:pt idx="2674">
                  <c:v>20</c:v>
                </c:pt>
                <c:pt idx="2675">
                  <c:v>17</c:v>
                </c:pt>
                <c:pt idx="2676">
                  <c:v>20</c:v>
                </c:pt>
                <c:pt idx="2677">
                  <c:v>19</c:v>
                </c:pt>
                <c:pt idx="2678">
                  <c:v>16</c:v>
                </c:pt>
                <c:pt idx="2679">
                  <c:v>20</c:v>
                </c:pt>
                <c:pt idx="2680">
                  <c:v>20</c:v>
                </c:pt>
                <c:pt idx="2681">
                  <c:v>19</c:v>
                </c:pt>
                <c:pt idx="2682">
                  <c:v>20</c:v>
                </c:pt>
                <c:pt idx="2683">
                  <c:v>17</c:v>
                </c:pt>
                <c:pt idx="2684">
                  <c:v>19</c:v>
                </c:pt>
                <c:pt idx="2685">
                  <c:v>19</c:v>
                </c:pt>
                <c:pt idx="2686">
                  <c:v>17</c:v>
                </c:pt>
                <c:pt idx="2687">
                  <c:v>18</c:v>
                </c:pt>
                <c:pt idx="2688">
                  <c:v>21</c:v>
                </c:pt>
                <c:pt idx="2689">
                  <c:v>15</c:v>
                </c:pt>
                <c:pt idx="2690">
                  <c:v>20</c:v>
                </c:pt>
                <c:pt idx="2691">
                  <c:v>16</c:v>
                </c:pt>
                <c:pt idx="2692">
                  <c:v>22</c:v>
                </c:pt>
                <c:pt idx="2693">
                  <c:v>22</c:v>
                </c:pt>
                <c:pt idx="2694">
                  <c:v>22</c:v>
                </c:pt>
                <c:pt idx="2695">
                  <c:v>16</c:v>
                </c:pt>
                <c:pt idx="2696">
                  <c:v>19</c:v>
                </c:pt>
                <c:pt idx="2697">
                  <c:v>20</c:v>
                </c:pt>
                <c:pt idx="2698">
                  <c:v>18</c:v>
                </c:pt>
                <c:pt idx="2699">
                  <c:v>17</c:v>
                </c:pt>
                <c:pt idx="2700">
                  <c:v>20</c:v>
                </c:pt>
                <c:pt idx="2701">
                  <c:v>18</c:v>
                </c:pt>
                <c:pt idx="2702">
                  <c:v>21</c:v>
                </c:pt>
                <c:pt idx="2703">
                  <c:v>19</c:v>
                </c:pt>
                <c:pt idx="2704">
                  <c:v>21</c:v>
                </c:pt>
                <c:pt idx="2705">
                  <c:v>22</c:v>
                </c:pt>
                <c:pt idx="2706">
                  <c:v>21</c:v>
                </c:pt>
                <c:pt idx="2707">
                  <c:v>17</c:v>
                </c:pt>
                <c:pt idx="2708">
                  <c:v>17</c:v>
                </c:pt>
                <c:pt idx="2709">
                  <c:v>22</c:v>
                </c:pt>
                <c:pt idx="2710">
                  <c:v>24</c:v>
                </c:pt>
                <c:pt idx="2711">
                  <c:v>17</c:v>
                </c:pt>
                <c:pt idx="2712">
                  <c:v>15</c:v>
                </c:pt>
                <c:pt idx="2713">
                  <c:v>20</c:v>
                </c:pt>
                <c:pt idx="2714">
                  <c:v>19</c:v>
                </c:pt>
                <c:pt idx="2715">
                  <c:v>15</c:v>
                </c:pt>
                <c:pt idx="2716">
                  <c:v>17</c:v>
                </c:pt>
                <c:pt idx="2717">
                  <c:v>15</c:v>
                </c:pt>
                <c:pt idx="2718">
                  <c:v>15</c:v>
                </c:pt>
                <c:pt idx="2719">
                  <c:v>15</c:v>
                </c:pt>
                <c:pt idx="2720">
                  <c:v>16</c:v>
                </c:pt>
                <c:pt idx="2721">
                  <c:v>17</c:v>
                </c:pt>
                <c:pt idx="2722">
                  <c:v>20</c:v>
                </c:pt>
                <c:pt idx="2723">
                  <c:v>18</c:v>
                </c:pt>
                <c:pt idx="2724">
                  <c:v>22</c:v>
                </c:pt>
                <c:pt idx="2725">
                  <c:v>18</c:v>
                </c:pt>
                <c:pt idx="2726">
                  <c:v>18</c:v>
                </c:pt>
                <c:pt idx="2727">
                  <c:v>19</c:v>
                </c:pt>
                <c:pt idx="2728">
                  <c:v>15</c:v>
                </c:pt>
                <c:pt idx="2729">
                  <c:v>18</c:v>
                </c:pt>
                <c:pt idx="2730">
                  <c:v>15</c:v>
                </c:pt>
                <c:pt idx="2731">
                  <c:v>15</c:v>
                </c:pt>
                <c:pt idx="2732">
                  <c:v>15</c:v>
                </c:pt>
                <c:pt idx="2733">
                  <c:v>19</c:v>
                </c:pt>
                <c:pt idx="2734">
                  <c:v>18</c:v>
                </c:pt>
                <c:pt idx="2735">
                  <c:v>16</c:v>
                </c:pt>
                <c:pt idx="2736">
                  <c:v>20</c:v>
                </c:pt>
                <c:pt idx="2737">
                  <c:v>21</c:v>
                </c:pt>
                <c:pt idx="2738">
                  <c:v>20</c:v>
                </c:pt>
                <c:pt idx="2739">
                  <c:v>20</c:v>
                </c:pt>
                <c:pt idx="2740">
                  <c:v>17</c:v>
                </c:pt>
                <c:pt idx="2741">
                  <c:v>18</c:v>
                </c:pt>
                <c:pt idx="2742">
                  <c:v>20</c:v>
                </c:pt>
                <c:pt idx="2743">
                  <c:v>21</c:v>
                </c:pt>
                <c:pt idx="2744">
                  <c:v>18</c:v>
                </c:pt>
                <c:pt idx="2745">
                  <c:v>19</c:v>
                </c:pt>
                <c:pt idx="2746">
                  <c:v>19</c:v>
                </c:pt>
                <c:pt idx="2747">
                  <c:v>19</c:v>
                </c:pt>
                <c:pt idx="2748">
                  <c:v>21</c:v>
                </c:pt>
                <c:pt idx="2749">
                  <c:v>17</c:v>
                </c:pt>
                <c:pt idx="2750">
                  <c:v>22</c:v>
                </c:pt>
                <c:pt idx="2751">
                  <c:v>16</c:v>
                </c:pt>
                <c:pt idx="2752">
                  <c:v>18</c:v>
                </c:pt>
                <c:pt idx="2753">
                  <c:v>22</c:v>
                </c:pt>
                <c:pt idx="2754">
                  <c:v>19</c:v>
                </c:pt>
                <c:pt idx="2755">
                  <c:v>22</c:v>
                </c:pt>
                <c:pt idx="2756">
                  <c:v>17</c:v>
                </c:pt>
                <c:pt idx="2757">
                  <c:v>17</c:v>
                </c:pt>
                <c:pt idx="2758">
                  <c:v>20</c:v>
                </c:pt>
                <c:pt idx="2759">
                  <c:v>22</c:v>
                </c:pt>
                <c:pt idx="2760">
                  <c:v>20</c:v>
                </c:pt>
                <c:pt idx="2761">
                  <c:v>17</c:v>
                </c:pt>
                <c:pt idx="2762">
                  <c:v>18</c:v>
                </c:pt>
                <c:pt idx="2763">
                  <c:v>16</c:v>
                </c:pt>
                <c:pt idx="2764">
                  <c:v>22</c:v>
                </c:pt>
                <c:pt idx="2765">
                  <c:v>18</c:v>
                </c:pt>
                <c:pt idx="2766">
                  <c:v>22</c:v>
                </c:pt>
                <c:pt idx="2767">
                  <c:v>17</c:v>
                </c:pt>
                <c:pt idx="2768">
                  <c:v>16</c:v>
                </c:pt>
                <c:pt idx="2769">
                  <c:v>20</c:v>
                </c:pt>
                <c:pt idx="2770">
                  <c:v>17</c:v>
                </c:pt>
                <c:pt idx="2771">
                  <c:v>19</c:v>
                </c:pt>
                <c:pt idx="2772">
                  <c:v>16</c:v>
                </c:pt>
                <c:pt idx="2773">
                  <c:v>18</c:v>
                </c:pt>
                <c:pt idx="2774">
                  <c:v>22</c:v>
                </c:pt>
                <c:pt idx="2775">
                  <c:v>19</c:v>
                </c:pt>
                <c:pt idx="2776">
                  <c:v>19</c:v>
                </c:pt>
                <c:pt idx="2777">
                  <c:v>18</c:v>
                </c:pt>
                <c:pt idx="2778">
                  <c:v>21</c:v>
                </c:pt>
                <c:pt idx="2779">
                  <c:v>21</c:v>
                </c:pt>
                <c:pt idx="2780">
                  <c:v>16</c:v>
                </c:pt>
                <c:pt idx="2781">
                  <c:v>17</c:v>
                </c:pt>
                <c:pt idx="2782">
                  <c:v>23</c:v>
                </c:pt>
                <c:pt idx="2783">
                  <c:v>22</c:v>
                </c:pt>
                <c:pt idx="2784">
                  <c:v>20</c:v>
                </c:pt>
                <c:pt idx="2785">
                  <c:v>17</c:v>
                </c:pt>
                <c:pt idx="2786">
                  <c:v>15</c:v>
                </c:pt>
                <c:pt idx="2787">
                  <c:v>15</c:v>
                </c:pt>
                <c:pt idx="2788">
                  <c:v>20</c:v>
                </c:pt>
                <c:pt idx="2789">
                  <c:v>20</c:v>
                </c:pt>
                <c:pt idx="2790">
                  <c:v>22</c:v>
                </c:pt>
                <c:pt idx="2791">
                  <c:v>20</c:v>
                </c:pt>
                <c:pt idx="2792">
                  <c:v>16</c:v>
                </c:pt>
                <c:pt idx="2793">
                  <c:v>19</c:v>
                </c:pt>
                <c:pt idx="2794">
                  <c:v>19</c:v>
                </c:pt>
                <c:pt idx="2795">
                  <c:v>20</c:v>
                </c:pt>
                <c:pt idx="2796">
                  <c:v>20</c:v>
                </c:pt>
                <c:pt idx="2797">
                  <c:v>15</c:v>
                </c:pt>
                <c:pt idx="2798">
                  <c:v>17</c:v>
                </c:pt>
                <c:pt idx="2799">
                  <c:v>16</c:v>
                </c:pt>
                <c:pt idx="2800">
                  <c:v>15</c:v>
                </c:pt>
                <c:pt idx="2801">
                  <c:v>22</c:v>
                </c:pt>
                <c:pt idx="2802">
                  <c:v>16</c:v>
                </c:pt>
                <c:pt idx="2803">
                  <c:v>15</c:v>
                </c:pt>
                <c:pt idx="2804">
                  <c:v>17</c:v>
                </c:pt>
                <c:pt idx="2805">
                  <c:v>16</c:v>
                </c:pt>
                <c:pt idx="2806">
                  <c:v>15</c:v>
                </c:pt>
                <c:pt idx="2807">
                  <c:v>20</c:v>
                </c:pt>
                <c:pt idx="2808">
                  <c:v>15</c:v>
                </c:pt>
                <c:pt idx="2809">
                  <c:v>15</c:v>
                </c:pt>
                <c:pt idx="2810">
                  <c:v>18</c:v>
                </c:pt>
                <c:pt idx="2811">
                  <c:v>22</c:v>
                </c:pt>
                <c:pt idx="2812">
                  <c:v>19</c:v>
                </c:pt>
                <c:pt idx="2813">
                  <c:v>17</c:v>
                </c:pt>
                <c:pt idx="2814">
                  <c:v>15</c:v>
                </c:pt>
                <c:pt idx="2815">
                  <c:v>15</c:v>
                </c:pt>
                <c:pt idx="2816">
                  <c:v>18</c:v>
                </c:pt>
                <c:pt idx="2817">
                  <c:v>24</c:v>
                </c:pt>
                <c:pt idx="2818">
                  <c:v>17</c:v>
                </c:pt>
                <c:pt idx="2819">
                  <c:v>17</c:v>
                </c:pt>
                <c:pt idx="2820">
                  <c:v>16</c:v>
                </c:pt>
                <c:pt idx="2821">
                  <c:v>21</c:v>
                </c:pt>
                <c:pt idx="2822">
                  <c:v>19</c:v>
                </c:pt>
                <c:pt idx="2823">
                  <c:v>21</c:v>
                </c:pt>
                <c:pt idx="2824">
                  <c:v>22</c:v>
                </c:pt>
                <c:pt idx="2825">
                  <c:v>17</c:v>
                </c:pt>
                <c:pt idx="2826">
                  <c:v>20</c:v>
                </c:pt>
                <c:pt idx="2827">
                  <c:v>17</c:v>
                </c:pt>
                <c:pt idx="2828">
                  <c:v>22</c:v>
                </c:pt>
                <c:pt idx="2829">
                  <c:v>16</c:v>
                </c:pt>
                <c:pt idx="2830">
                  <c:v>15</c:v>
                </c:pt>
                <c:pt idx="2831">
                  <c:v>18</c:v>
                </c:pt>
                <c:pt idx="2832">
                  <c:v>19</c:v>
                </c:pt>
                <c:pt idx="2833">
                  <c:v>22</c:v>
                </c:pt>
                <c:pt idx="2834">
                  <c:v>15</c:v>
                </c:pt>
                <c:pt idx="2835">
                  <c:v>21</c:v>
                </c:pt>
                <c:pt idx="2836">
                  <c:v>20</c:v>
                </c:pt>
                <c:pt idx="2837">
                  <c:v>15</c:v>
                </c:pt>
                <c:pt idx="2838">
                  <c:v>19</c:v>
                </c:pt>
                <c:pt idx="2839">
                  <c:v>22</c:v>
                </c:pt>
                <c:pt idx="2840">
                  <c:v>15</c:v>
                </c:pt>
                <c:pt idx="2841">
                  <c:v>20</c:v>
                </c:pt>
                <c:pt idx="2842">
                  <c:v>17</c:v>
                </c:pt>
                <c:pt idx="2843">
                  <c:v>17</c:v>
                </c:pt>
                <c:pt idx="2844">
                  <c:v>17</c:v>
                </c:pt>
                <c:pt idx="2845">
                  <c:v>16</c:v>
                </c:pt>
                <c:pt idx="2846">
                  <c:v>15</c:v>
                </c:pt>
                <c:pt idx="2847">
                  <c:v>20</c:v>
                </c:pt>
                <c:pt idx="2848">
                  <c:v>15</c:v>
                </c:pt>
                <c:pt idx="2849">
                  <c:v>21</c:v>
                </c:pt>
                <c:pt idx="2850">
                  <c:v>15</c:v>
                </c:pt>
                <c:pt idx="2851">
                  <c:v>22</c:v>
                </c:pt>
                <c:pt idx="2852">
                  <c:v>16</c:v>
                </c:pt>
                <c:pt idx="2853">
                  <c:v>22</c:v>
                </c:pt>
                <c:pt idx="2854">
                  <c:v>22</c:v>
                </c:pt>
                <c:pt idx="2855">
                  <c:v>20</c:v>
                </c:pt>
                <c:pt idx="2856">
                  <c:v>19</c:v>
                </c:pt>
                <c:pt idx="2857">
                  <c:v>19</c:v>
                </c:pt>
                <c:pt idx="2858">
                  <c:v>19</c:v>
                </c:pt>
                <c:pt idx="2859">
                  <c:v>20</c:v>
                </c:pt>
                <c:pt idx="2860">
                  <c:v>17</c:v>
                </c:pt>
                <c:pt idx="2861">
                  <c:v>17</c:v>
                </c:pt>
                <c:pt idx="2862">
                  <c:v>22</c:v>
                </c:pt>
                <c:pt idx="2863">
                  <c:v>17</c:v>
                </c:pt>
                <c:pt idx="2864">
                  <c:v>22</c:v>
                </c:pt>
                <c:pt idx="2865">
                  <c:v>21</c:v>
                </c:pt>
                <c:pt idx="2866">
                  <c:v>20</c:v>
                </c:pt>
                <c:pt idx="2867">
                  <c:v>17</c:v>
                </c:pt>
                <c:pt idx="2868">
                  <c:v>20</c:v>
                </c:pt>
                <c:pt idx="2869">
                  <c:v>18</c:v>
                </c:pt>
                <c:pt idx="2870">
                  <c:v>20</c:v>
                </c:pt>
                <c:pt idx="2871">
                  <c:v>19</c:v>
                </c:pt>
                <c:pt idx="2872">
                  <c:v>22</c:v>
                </c:pt>
                <c:pt idx="2873">
                  <c:v>18</c:v>
                </c:pt>
                <c:pt idx="2874">
                  <c:v>18</c:v>
                </c:pt>
                <c:pt idx="2875">
                  <c:v>18</c:v>
                </c:pt>
                <c:pt idx="2876">
                  <c:v>17</c:v>
                </c:pt>
                <c:pt idx="2877">
                  <c:v>19</c:v>
                </c:pt>
                <c:pt idx="2878">
                  <c:v>16</c:v>
                </c:pt>
                <c:pt idx="2879">
                  <c:v>15</c:v>
                </c:pt>
                <c:pt idx="2880">
                  <c:v>21</c:v>
                </c:pt>
                <c:pt idx="2881">
                  <c:v>16</c:v>
                </c:pt>
                <c:pt idx="2882">
                  <c:v>17</c:v>
                </c:pt>
                <c:pt idx="2883">
                  <c:v>17</c:v>
                </c:pt>
                <c:pt idx="2884">
                  <c:v>23</c:v>
                </c:pt>
                <c:pt idx="2885">
                  <c:v>17</c:v>
                </c:pt>
                <c:pt idx="2886">
                  <c:v>17</c:v>
                </c:pt>
                <c:pt idx="2887">
                  <c:v>15</c:v>
                </c:pt>
                <c:pt idx="2888">
                  <c:v>15</c:v>
                </c:pt>
                <c:pt idx="2889">
                  <c:v>19</c:v>
                </c:pt>
                <c:pt idx="2890">
                  <c:v>22</c:v>
                </c:pt>
                <c:pt idx="2891">
                  <c:v>17</c:v>
                </c:pt>
                <c:pt idx="2892">
                  <c:v>21</c:v>
                </c:pt>
                <c:pt idx="2893">
                  <c:v>20</c:v>
                </c:pt>
                <c:pt idx="2894">
                  <c:v>18</c:v>
                </c:pt>
                <c:pt idx="2895">
                  <c:v>22</c:v>
                </c:pt>
                <c:pt idx="2896">
                  <c:v>15</c:v>
                </c:pt>
                <c:pt idx="2897">
                  <c:v>17</c:v>
                </c:pt>
                <c:pt idx="2898">
                  <c:v>22</c:v>
                </c:pt>
                <c:pt idx="2899">
                  <c:v>21</c:v>
                </c:pt>
                <c:pt idx="2900">
                  <c:v>15</c:v>
                </c:pt>
                <c:pt idx="2901">
                  <c:v>17</c:v>
                </c:pt>
                <c:pt idx="2902">
                  <c:v>15</c:v>
                </c:pt>
                <c:pt idx="2903">
                  <c:v>20</c:v>
                </c:pt>
                <c:pt idx="2904">
                  <c:v>17</c:v>
                </c:pt>
                <c:pt idx="2905">
                  <c:v>16</c:v>
                </c:pt>
                <c:pt idx="2906">
                  <c:v>15</c:v>
                </c:pt>
                <c:pt idx="2907">
                  <c:v>16</c:v>
                </c:pt>
                <c:pt idx="2908">
                  <c:v>17</c:v>
                </c:pt>
                <c:pt idx="2909">
                  <c:v>22</c:v>
                </c:pt>
                <c:pt idx="2910">
                  <c:v>18</c:v>
                </c:pt>
                <c:pt idx="2911">
                  <c:v>18</c:v>
                </c:pt>
                <c:pt idx="2912">
                  <c:v>15</c:v>
                </c:pt>
                <c:pt idx="2913">
                  <c:v>15</c:v>
                </c:pt>
                <c:pt idx="2914">
                  <c:v>22</c:v>
                </c:pt>
                <c:pt idx="2915">
                  <c:v>16</c:v>
                </c:pt>
                <c:pt idx="2916">
                  <c:v>17</c:v>
                </c:pt>
                <c:pt idx="2917">
                  <c:v>15</c:v>
                </c:pt>
                <c:pt idx="2918">
                  <c:v>16</c:v>
                </c:pt>
                <c:pt idx="2919">
                  <c:v>20</c:v>
                </c:pt>
                <c:pt idx="2920">
                  <c:v>16</c:v>
                </c:pt>
                <c:pt idx="2921">
                  <c:v>15</c:v>
                </c:pt>
                <c:pt idx="2922">
                  <c:v>16</c:v>
                </c:pt>
                <c:pt idx="2923">
                  <c:v>18</c:v>
                </c:pt>
                <c:pt idx="2924">
                  <c:v>18</c:v>
                </c:pt>
                <c:pt idx="2925">
                  <c:v>15</c:v>
                </c:pt>
                <c:pt idx="2926">
                  <c:v>17</c:v>
                </c:pt>
                <c:pt idx="2927">
                  <c:v>15</c:v>
                </c:pt>
                <c:pt idx="2928">
                  <c:v>15</c:v>
                </c:pt>
                <c:pt idx="2929">
                  <c:v>20</c:v>
                </c:pt>
                <c:pt idx="2930">
                  <c:v>22</c:v>
                </c:pt>
                <c:pt idx="2931">
                  <c:v>18</c:v>
                </c:pt>
                <c:pt idx="2932">
                  <c:v>22</c:v>
                </c:pt>
                <c:pt idx="2933">
                  <c:v>22</c:v>
                </c:pt>
                <c:pt idx="2934">
                  <c:v>21</c:v>
                </c:pt>
                <c:pt idx="2935">
                  <c:v>21</c:v>
                </c:pt>
                <c:pt idx="2936">
                  <c:v>18</c:v>
                </c:pt>
                <c:pt idx="2937">
                  <c:v>15</c:v>
                </c:pt>
                <c:pt idx="2938">
                  <c:v>21</c:v>
                </c:pt>
                <c:pt idx="2939">
                  <c:v>20</c:v>
                </c:pt>
                <c:pt idx="2940">
                  <c:v>18</c:v>
                </c:pt>
                <c:pt idx="2941">
                  <c:v>17</c:v>
                </c:pt>
                <c:pt idx="2942">
                  <c:v>21</c:v>
                </c:pt>
                <c:pt idx="2943">
                  <c:v>20</c:v>
                </c:pt>
                <c:pt idx="2944">
                  <c:v>19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16</c:v>
                </c:pt>
                <c:pt idx="2950">
                  <c:v>22</c:v>
                </c:pt>
                <c:pt idx="2951">
                  <c:v>20</c:v>
                </c:pt>
                <c:pt idx="2952">
                  <c:v>19</c:v>
                </c:pt>
                <c:pt idx="2953">
                  <c:v>20</c:v>
                </c:pt>
                <c:pt idx="2954">
                  <c:v>17</c:v>
                </c:pt>
                <c:pt idx="2955">
                  <c:v>22</c:v>
                </c:pt>
                <c:pt idx="2956">
                  <c:v>18</c:v>
                </c:pt>
                <c:pt idx="2957">
                  <c:v>20</c:v>
                </c:pt>
                <c:pt idx="2958">
                  <c:v>17</c:v>
                </c:pt>
                <c:pt idx="2959">
                  <c:v>17</c:v>
                </c:pt>
                <c:pt idx="2960">
                  <c:v>15</c:v>
                </c:pt>
                <c:pt idx="2961">
                  <c:v>15</c:v>
                </c:pt>
                <c:pt idx="2962">
                  <c:v>22</c:v>
                </c:pt>
                <c:pt idx="2963">
                  <c:v>18</c:v>
                </c:pt>
                <c:pt idx="2964">
                  <c:v>19</c:v>
                </c:pt>
                <c:pt idx="2965">
                  <c:v>18</c:v>
                </c:pt>
                <c:pt idx="2966">
                  <c:v>16</c:v>
                </c:pt>
                <c:pt idx="2967">
                  <c:v>22</c:v>
                </c:pt>
                <c:pt idx="2968">
                  <c:v>18</c:v>
                </c:pt>
                <c:pt idx="2969">
                  <c:v>15</c:v>
                </c:pt>
                <c:pt idx="2970">
                  <c:v>17</c:v>
                </c:pt>
                <c:pt idx="2971">
                  <c:v>20</c:v>
                </c:pt>
                <c:pt idx="2972">
                  <c:v>17</c:v>
                </c:pt>
                <c:pt idx="2973">
                  <c:v>15</c:v>
                </c:pt>
                <c:pt idx="2974">
                  <c:v>18</c:v>
                </c:pt>
                <c:pt idx="2975">
                  <c:v>18</c:v>
                </c:pt>
                <c:pt idx="2976">
                  <c:v>18</c:v>
                </c:pt>
                <c:pt idx="2977">
                  <c:v>20</c:v>
                </c:pt>
                <c:pt idx="2978">
                  <c:v>17</c:v>
                </c:pt>
                <c:pt idx="2979">
                  <c:v>16</c:v>
                </c:pt>
                <c:pt idx="2980">
                  <c:v>21</c:v>
                </c:pt>
                <c:pt idx="2981">
                  <c:v>20</c:v>
                </c:pt>
                <c:pt idx="2982">
                  <c:v>19</c:v>
                </c:pt>
                <c:pt idx="2983">
                  <c:v>17</c:v>
                </c:pt>
                <c:pt idx="2984">
                  <c:v>20</c:v>
                </c:pt>
                <c:pt idx="2985">
                  <c:v>15</c:v>
                </c:pt>
                <c:pt idx="2986">
                  <c:v>18</c:v>
                </c:pt>
                <c:pt idx="2987">
                  <c:v>17</c:v>
                </c:pt>
                <c:pt idx="2988">
                  <c:v>18</c:v>
                </c:pt>
                <c:pt idx="2989">
                  <c:v>20</c:v>
                </c:pt>
                <c:pt idx="2990">
                  <c:v>17</c:v>
                </c:pt>
                <c:pt idx="2991">
                  <c:v>17</c:v>
                </c:pt>
                <c:pt idx="2992">
                  <c:v>17</c:v>
                </c:pt>
                <c:pt idx="2993">
                  <c:v>18</c:v>
                </c:pt>
                <c:pt idx="2994">
                  <c:v>16</c:v>
                </c:pt>
                <c:pt idx="2995">
                  <c:v>15</c:v>
                </c:pt>
                <c:pt idx="2996">
                  <c:v>18</c:v>
                </c:pt>
                <c:pt idx="2997">
                  <c:v>18</c:v>
                </c:pt>
                <c:pt idx="2998">
                  <c:v>21</c:v>
                </c:pt>
                <c:pt idx="2999">
                  <c:v>19</c:v>
                </c:pt>
                <c:pt idx="3000">
                  <c:v>19</c:v>
                </c:pt>
                <c:pt idx="3001">
                  <c:v>22</c:v>
                </c:pt>
                <c:pt idx="3002">
                  <c:v>21</c:v>
                </c:pt>
                <c:pt idx="3003">
                  <c:v>16</c:v>
                </c:pt>
                <c:pt idx="3004">
                  <c:v>20</c:v>
                </c:pt>
                <c:pt idx="3005">
                  <c:v>22</c:v>
                </c:pt>
                <c:pt idx="3006">
                  <c:v>20</c:v>
                </c:pt>
                <c:pt idx="3007">
                  <c:v>15</c:v>
                </c:pt>
                <c:pt idx="3008">
                  <c:v>15</c:v>
                </c:pt>
                <c:pt idx="3009">
                  <c:v>19</c:v>
                </c:pt>
                <c:pt idx="3010">
                  <c:v>21</c:v>
                </c:pt>
                <c:pt idx="3011">
                  <c:v>22</c:v>
                </c:pt>
                <c:pt idx="3012">
                  <c:v>20</c:v>
                </c:pt>
                <c:pt idx="3013">
                  <c:v>18</c:v>
                </c:pt>
                <c:pt idx="3014">
                  <c:v>19</c:v>
                </c:pt>
                <c:pt idx="3015">
                  <c:v>18</c:v>
                </c:pt>
                <c:pt idx="3016">
                  <c:v>22</c:v>
                </c:pt>
                <c:pt idx="3017">
                  <c:v>21</c:v>
                </c:pt>
                <c:pt idx="3018">
                  <c:v>21</c:v>
                </c:pt>
                <c:pt idx="3019">
                  <c:v>22</c:v>
                </c:pt>
                <c:pt idx="3020">
                  <c:v>17</c:v>
                </c:pt>
                <c:pt idx="3021">
                  <c:v>15</c:v>
                </c:pt>
                <c:pt idx="3022">
                  <c:v>15</c:v>
                </c:pt>
                <c:pt idx="3023">
                  <c:v>20</c:v>
                </c:pt>
                <c:pt idx="3024">
                  <c:v>19</c:v>
                </c:pt>
                <c:pt idx="3025">
                  <c:v>17</c:v>
                </c:pt>
                <c:pt idx="3026">
                  <c:v>17</c:v>
                </c:pt>
                <c:pt idx="3027">
                  <c:v>18</c:v>
                </c:pt>
                <c:pt idx="3028">
                  <c:v>19</c:v>
                </c:pt>
                <c:pt idx="3029">
                  <c:v>20</c:v>
                </c:pt>
                <c:pt idx="3030">
                  <c:v>16</c:v>
                </c:pt>
                <c:pt idx="3031">
                  <c:v>18</c:v>
                </c:pt>
                <c:pt idx="3032">
                  <c:v>16</c:v>
                </c:pt>
                <c:pt idx="3033">
                  <c:v>17</c:v>
                </c:pt>
                <c:pt idx="3034">
                  <c:v>20</c:v>
                </c:pt>
                <c:pt idx="3035">
                  <c:v>17</c:v>
                </c:pt>
                <c:pt idx="3036">
                  <c:v>20</c:v>
                </c:pt>
                <c:pt idx="3037">
                  <c:v>20</c:v>
                </c:pt>
                <c:pt idx="3038">
                  <c:v>15</c:v>
                </c:pt>
                <c:pt idx="3039">
                  <c:v>18</c:v>
                </c:pt>
                <c:pt idx="3040">
                  <c:v>21</c:v>
                </c:pt>
                <c:pt idx="3041">
                  <c:v>17</c:v>
                </c:pt>
                <c:pt idx="3042">
                  <c:v>20</c:v>
                </c:pt>
                <c:pt idx="3043">
                  <c:v>22</c:v>
                </c:pt>
                <c:pt idx="3044">
                  <c:v>20</c:v>
                </c:pt>
                <c:pt idx="3045">
                  <c:v>22</c:v>
                </c:pt>
                <c:pt idx="3046">
                  <c:v>22</c:v>
                </c:pt>
                <c:pt idx="3047">
                  <c:v>17</c:v>
                </c:pt>
                <c:pt idx="3048">
                  <c:v>20</c:v>
                </c:pt>
                <c:pt idx="3049">
                  <c:v>15</c:v>
                </c:pt>
                <c:pt idx="3050">
                  <c:v>15</c:v>
                </c:pt>
                <c:pt idx="3051">
                  <c:v>20</c:v>
                </c:pt>
                <c:pt idx="3052">
                  <c:v>15</c:v>
                </c:pt>
                <c:pt idx="3053">
                  <c:v>16</c:v>
                </c:pt>
                <c:pt idx="3054">
                  <c:v>17</c:v>
                </c:pt>
                <c:pt idx="3055">
                  <c:v>16</c:v>
                </c:pt>
                <c:pt idx="3056">
                  <c:v>18</c:v>
                </c:pt>
                <c:pt idx="3057">
                  <c:v>15</c:v>
                </c:pt>
                <c:pt idx="3058">
                  <c:v>17</c:v>
                </c:pt>
                <c:pt idx="3059">
                  <c:v>15</c:v>
                </c:pt>
                <c:pt idx="3060">
                  <c:v>16</c:v>
                </c:pt>
                <c:pt idx="3061">
                  <c:v>20</c:v>
                </c:pt>
                <c:pt idx="3062">
                  <c:v>19</c:v>
                </c:pt>
                <c:pt idx="3063">
                  <c:v>20</c:v>
                </c:pt>
                <c:pt idx="3064">
                  <c:v>23</c:v>
                </c:pt>
                <c:pt idx="3065">
                  <c:v>20</c:v>
                </c:pt>
                <c:pt idx="3066">
                  <c:v>20</c:v>
                </c:pt>
                <c:pt idx="3067">
                  <c:v>15</c:v>
                </c:pt>
                <c:pt idx="3068">
                  <c:v>16</c:v>
                </c:pt>
                <c:pt idx="3069">
                  <c:v>17</c:v>
                </c:pt>
                <c:pt idx="3070">
                  <c:v>18</c:v>
                </c:pt>
                <c:pt idx="3071">
                  <c:v>17</c:v>
                </c:pt>
                <c:pt idx="3072">
                  <c:v>17</c:v>
                </c:pt>
                <c:pt idx="3073">
                  <c:v>17</c:v>
                </c:pt>
                <c:pt idx="3074">
                  <c:v>18</c:v>
                </c:pt>
                <c:pt idx="3075">
                  <c:v>20</c:v>
                </c:pt>
                <c:pt idx="3076">
                  <c:v>15</c:v>
                </c:pt>
                <c:pt idx="3077">
                  <c:v>17</c:v>
                </c:pt>
                <c:pt idx="3078">
                  <c:v>17</c:v>
                </c:pt>
                <c:pt idx="3079">
                  <c:v>21</c:v>
                </c:pt>
                <c:pt idx="3080">
                  <c:v>17</c:v>
                </c:pt>
                <c:pt idx="3081">
                  <c:v>19</c:v>
                </c:pt>
                <c:pt idx="3082">
                  <c:v>18</c:v>
                </c:pt>
                <c:pt idx="3083">
                  <c:v>16</c:v>
                </c:pt>
                <c:pt idx="3084">
                  <c:v>19</c:v>
                </c:pt>
                <c:pt idx="3085">
                  <c:v>16</c:v>
                </c:pt>
                <c:pt idx="3086">
                  <c:v>20</c:v>
                </c:pt>
                <c:pt idx="3087">
                  <c:v>20</c:v>
                </c:pt>
                <c:pt idx="3088">
                  <c:v>17</c:v>
                </c:pt>
                <c:pt idx="3089">
                  <c:v>19</c:v>
                </c:pt>
                <c:pt idx="3090">
                  <c:v>22</c:v>
                </c:pt>
                <c:pt idx="3091">
                  <c:v>16</c:v>
                </c:pt>
                <c:pt idx="3092">
                  <c:v>22</c:v>
                </c:pt>
                <c:pt idx="3093">
                  <c:v>16</c:v>
                </c:pt>
                <c:pt idx="3094">
                  <c:v>16</c:v>
                </c:pt>
                <c:pt idx="3095">
                  <c:v>16</c:v>
                </c:pt>
                <c:pt idx="3096">
                  <c:v>17</c:v>
                </c:pt>
                <c:pt idx="3097">
                  <c:v>16</c:v>
                </c:pt>
                <c:pt idx="3098">
                  <c:v>22</c:v>
                </c:pt>
                <c:pt idx="3099">
                  <c:v>16</c:v>
                </c:pt>
                <c:pt idx="3100">
                  <c:v>17</c:v>
                </c:pt>
                <c:pt idx="3101">
                  <c:v>18</c:v>
                </c:pt>
                <c:pt idx="3102">
                  <c:v>16</c:v>
                </c:pt>
                <c:pt idx="3103">
                  <c:v>22</c:v>
                </c:pt>
                <c:pt idx="3104">
                  <c:v>16</c:v>
                </c:pt>
                <c:pt idx="3105">
                  <c:v>16</c:v>
                </c:pt>
                <c:pt idx="3106">
                  <c:v>17</c:v>
                </c:pt>
                <c:pt idx="3107">
                  <c:v>21</c:v>
                </c:pt>
                <c:pt idx="3108">
                  <c:v>18</c:v>
                </c:pt>
                <c:pt idx="3109">
                  <c:v>16</c:v>
                </c:pt>
                <c:pt idx="3110">
                  <c:v>15</c:v>
                </c:pt>
                <c:pt idx="3111">
                  <c:v>16</c:v>
                </c:pt>
                <c:pt idx="3112">
                  <c:v>20</c:v>
                </c:pt>
                <c:pt idx="3113">
                  <c:v>16</c:v>
                </c:pt>
                <c:pt idx="3114">
                  <c:v>15</c:v>
                </c:pt>
                <c:pt idx="3115">
                  <c:v>15</c:v>
                </c:pt>
                <c:pt idx="3116">
                  <c:v>20</c:v>
                </c:pt>
                <c:pt idx="3117">
                  <c:v>18</c:v>
                </c:pt>
                <c:pt idx="3118">
                  <c:v>19</c:v>
                </c:pt>
                <c:pt idx="3119">
                  <c:v>21</c:v>
                </c:pt>
                <c:pt idx="3120">
                  <c:v>18</c:v>
                </c:pt>
                <c:pt idx="3121">
                  <c:v>15</c:v>
                </c:pt>
                <c:pt idx="3122">
                  <c:v>16</c:v>
                </c:pt>
                <c:pt idx="3123">
                  <c:v>16</c:v>
                </c:pt>
                <c:pt idx="3124">
                  <c:v>19</c:v>
                </c:pt>
                <c:pt idx="3125">
                  <c:v>22</c:v>
                </c:pt>
                <c:pt idx="3126">
                  <c:v>17</c:v>
                </c:pt>
                <c:pt idx="3127">
                  <c:v>15</c:v>
                </c:pt>
                <c:pt idx="3128">
                  <c:v>20</c:v>
                </c:pt>
                <c:pt idx="3129">
                  <c:v>16</c:v>
                </c:pt>
                <c:pt idx="3130">
                  <c:v>20</c:v>
                </c:pt>
                <c:pt idx="3131">
                  <c:v>16</c:v>
                </c:pt>
                <c:pt idx="3132">
                  <c:v>17</c:v>
                </c:pt>
                <c:pt idx="3133">
                  <c:v>17</c:v>
                </c:pt>
                <c:pt idx="3134">
                  <c:v>18</c:v>
                </c:pt>
                <c:pt idx="3135">
                  <c:v>20</c:v>
                </c:pt>
                <c:pt idx="3136">
                  <c:v>16</c:v>
                </c:pt>
                <c:pt idx="3137">
                  <c:v>22</c:v>
                </c:pt>
                <c:pt idx="3138">
                  <c:v>16</c:v>
                </c:pt>
                <c:pt idx="3139">
                  <c:v>18</c:v>
                </c:pt>
                <c:pt idx="3140">
                  <c:v>15</c:v>
                </c:pt>
                <c:pt idx="3141">
                  <c:v>21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22</c:v>
                </c:pt>
                <c:pt idx="3147">
                  <c:v>22</c:v>
                </c:pt>
                <c:pt idx="3148">
                  <c:v>15</c:v>
                </c:pt>
                <c:pt idx="3149">
                  <c:v>22</c:v>
                </c:pt>
                <c:pt idx="3150">
                  <c:v>22</c:v>
                </c:pt>
                <c:pt idx="3151">
                  <c:v>19</c:v>
                </c:pt>
                <c:pt idx="3152">
                  <c:v>15</c:v>
                </c:pt>
                <c:pt idx="3153">
                  <c:v>20</c:v>
                </c:pt>
                <c:pt idx="3154">
                  <c:v>22</c:v>
                </c:pt>
                <c:pt idx="3155">
                  <c:v>21</c:v>
                </c:pt>
                <c:pt idx="3156">
                  <c:v>15</c:v>
                </c:pt>
                <c:pt idx="3157">
                  <c:v>20</c:v>
                </c:pt>
                <c:pt idx="3158">
                  <c:v>16</c:v>
                </c:pt>
                <c:pt idx="3159">
                  <c:v>20</c:v>
                </c:pt>
                <c:pt idx="3160">
                  <c:v>17</c:v>
                </c:pt>
                <c:pt idx="3161">
                  <c:v>22</c:v>
                </c:pt>
                <c:pt idx="3162">
                  <c:v>22</c:v>
                </c:pt>
                <c:pt idx="3163">
                  <c:v>21</c:v>
                </c:pt>
                <c:pt idx="3164">
                  <c:v>17</c:v>
                </c:pt>
                <c:pt idx="3165">
                  <c:v>18</c:v>
                </c:pt>
                <c:pt idx="3166">
                  <c:v>19</c:v>
                </c:pt>
                <c:pt idx="3167">
                  <c:v>15</c:v>
                </c:pt>
                <c:pt idx="3168">
                  <c:v>18</c:v>
                </c:pt>
                <c:pt idx="3169">
                  <c:v>17</c:v>
                </c:pt>
                <c:pt idx="3170">
                  <c:v>17</c:v>
                </c:pt>
                <c:pt idx="3171">
                  <c:v>22</c:v>
                </c:pt>
                <c:pt idx="3172">
                  <c:v>21</c:v>
                </c:pt>
                <c:pt idx="3173">
                  <c:v>15</c:v>
                </c:pt>
                <c:pt idx="3174">
                  <c:v>20</c:v>
                </c:pt>
                <c:pt idx="3175">
                  <c:v>20</c:v>
                </c:pt>
                <c:pt idx="3176">
                  <c:v>19</c:v>
                </c:pt>
                <c:pt idx="3177">
                  <c:v>15</c:v>
                </c:pt>
                <c:pt idx="3178">
                  <c:v>22</c:v>
                </c:pt>
                <c:pt idx="3179">
                  <c:v>18</c:v>
                </c:pt>
                <c:pt idx="3180">
                  <c:v>22</c:v>
                </c:pt>
                <c:pt idx="3181">
                  <c:v>15</c:v>
                </c:pt>
                <c:pt idx="3182">
                  <c:v>17</c:v>
                </c:pt>
                <c:pt idx="3183">
                  <c:v>20</c:v>
                </c:pt>
                <c:pt idx="3184">
                  <c:v>19</c:v>
                </c:pt>
                <c:pt idx="3185">
                  <c:v>18</c:v>
                </c:pt>
                <c:pt idx="3186">
                  <c:v>16</c:v>
                </c:pt>
                <c:pt idx="3187">
                  <c:v>20</c:v>
                </c:pt>
                <c:pt idx="3188">
                  <c:v>19</c:v>
                </c:pt>
                <c:pt idx="3189">
                  <c:v>17</c:v>
                </c:pt>
                <c:pt idx="3190">
                  <c:v>18</c:v>
                </c:pt>
                <c:pt idx="3191">
                  <c:v>18</c:v>
                </c:pt>
                <c:pt idx="3192">
                  <c:v>16</c:v>
                </c:pt>
                <c:pt idx="3193">
                  <c:v>15</c:v>
                </c:pt>
                <c:pt idx="3194">
                  <c:v>22</c:v>
                </c:pt>
                <c:pt idx="3195">
                  <c:v>22</c:v>
                </c:pt>
                <c:pt idx="3196">
                  <c:v>17</c:v>
                </c:pt>
                <c:pt idx="3197">
                  <c:v>15</c:v>
                </c:pt>
                <c:pt idx="3198">
                  <c:v>16</c:v>
                </c:pt>
                <c:pt idx="3199">
                  <c:v>17</c:v>
                </c:pt>
                <c:pt idx="3200">
                  <c:v>17</c:v>
                </c:pt>
                <c:pt idx="3201">
                  <c:v>22</c:v>
                </c:pt>
                <c:pt idx="3202">
                  <c:v>15</c:v>
                </c:pt>
                <c:pt idx="3203">
                  <c:v>18</c:v>
                </c:pt>
                <c:pt idx="3204">
                  <c:v>18</c:v>
                </c:pt>
                <c:pt idx="3205">
                  <c:v>22</c:v>
                </c:pt>
                <c:pt idx="3206">
                  <c:v>21</c:v>
                </c:pt>
                <c:pt idx="3207">
                  <c:v>18</c:v>
                </c:pt>
                <c:pt idx="3208">
                  <c:v>23</c:v>
                </c:pt>
                <c:pt idx="3209">
                  <c:v>15</c:v>
                </c:pt>
                <c:pt idx="3210">
                  <c:v>17</c:v>
                </c:pt>
                <c:pt idx="3211">
                  <c:v>22</c:v>
                </c:pt>
                <c:pt idx="3212">
                  <c:v>15</c:v>
                </c:pt>
                <c:pt idx="3213">
                  <c:v>18</c:v>
                </c:pt>
                <c:pt idx="3214">
                  <c:v>22</c:v>
                </c:pt>
                <c:pt idx="3215">
                  <c:v>20</c:v>
                </c:pt>
                <c:pt idx="3216">
                  <c:v>22</c:v>
                </c:pt>
                <c:pt idx="3217">
                  <c:v>15</c:v>
                </c:pt>
                <c:pt idx="3218">
                  <c:v>15</c:v>
                </c:pt>
                <c:pt idx="3219">
                  <c:v>16</c:v>
                </c:pt>
                <c:pt idx="3220">
                  <c:v>23</c:v>
                </c:pt>
                <c:pt idx="3221">
                  <c:v>17</c:v>
                </c:pt>
                <c:pt idx="3222">
                  <c:v>22</c:v>
                </c:pt>
                <c:pt idx="3223">
                  <c:v>16</c:v>
                </c:pt>
                <c:pt idx="3224">
                  <c:v>18</c:v>
                </c:pt>
                <c:pt idx="3225">
                  <c:v>17</c:v>
                </c:pt>
                <c:pt idx="3226">
                  <c:v>15</c:v>
                </c:pt>
                <c:pt idx="3227">
                  <c:v>18</c:v>
                </c:pt>
                <c:pt idx="3228">
                  <c:v>21</c:v>
                </c:pt>
                <c:pt idx="3229">
                  <c:v>19</c:v>
                </c:pt>
                <c:pt idx="3230">
                  <c:v>17</c:v>
                </c:pt>
                <c:pt idx="3231">
                  <c:v>20</c:v>
                </c:pt>
                <c:pt idx="3232">
                  <c:v>18</c:v>
                </c:pt>
                <c:pt idx="3233">
                  <c:v>17</c:v>
                </c:pt>
                <c:pt idx="3234">
                  <c:v>15</c:v>
                </c:pt>
                <c:pt idx="3235">
                  <c:v>17</c:v>
                </c:pt>
                <c:pt idx="3236">
                  <c:v>15</c:v>
                </c:pt>
                <c:pt idx="3237">
                  <c:v>19</c:v>
                </c:pt>
                <c:pt idx="3238">
                  <c:v>20</c:v>
                </c:pt>
                <c:pt idx="3239">
                  <c:v>21</c:v>
                </c:pt>
                <c:pt idx="3240">
                  <c:v>16</c:v>
                </c:pt>
                <c:pt idx="3241">
                  <c:v>16</c:v>
                </c:pt>
                <c:pt idx="3242">
                  <c:v>16</c:v>
                </c:pt>
                <c:pt idx="3243">
                  <c:v>22</c:v>
                </c:pt>
                <c:pt idx="3244">
                  <c:v>17</c:v>
                </c:pt>
                <c:pt idx="3245">
                  <c:v>16</c:v>
                </c:pt>
                <c:pt idx="3246">
                  <c:v>15</c:v>
                </c:pt>
                <c:pt idx="3247">
                  <c:v>16</c:v>
                </c:pt>
                <c:pt idx="3248">
                  <c:v>20</c:v>
                </c:pt>
                <c:pt idx="3249">
                  <c:v>23</c:v>
                </c:pt>
                <c:pt idx="3250">
                  <c:v>16</c:v>
                </c:pt>
                <c:pt idx="3251">
                  <c:v>18</c:v>
                </c:pt>
                <c:pt idx="3252">
                  <c:v>16</c:v>
                </c:pt>
                <c:pt idx="3253">
                  <c:v>22</c:v>
                </c:pt>
                <c:pt idx="3254">
                  <c:v>17</c:v>
                </c:pt>
                <c:pt idx="3255">
                  <c:v>18</c:v>
                </c:pt>
                <c:pt idx="3256">
                  <c:v>16</c:v>
                </c:pt>
                <c:pt idx="3257">
                  <c:v>15</c:v>
                </c:pt>
                <c:pt idx="3258">
                  <c:v>20</c:v>
                </c:pt>
                <c:pt idx="3259">
                  <c:v>16</c:v>
                </c:pt>
                <c:pt idx="3260">
                  <c:v>20</c:v>
                </c:pt>
                <c:pt idx="3261">
                  <c:v>15</c:v>
                </c:pt>
                <c:pt idx="3262">
                  <c:v>22</c:v>
                </c:pt>
                <c:pt idx="3263">
                  <c:v>15</c:v>
                </c:pt>
                <c:pt idx="3264">
                  <c:v>17</c:v>
                </c:pt>
                <c:pt idx="3265">
                  <c:v>20</c:v>
                </c:pt>
                <c:pt idx="3266">
                  <c:v>16</c:v>
                </c:pt>
                <c:pt idx="3267">
                  <c:v>18</c:v>
                </c:pt>
                <c:pt idx="3268">
                  <c:v>18</c:v>
                </c:pt>
                <c:pt idx="3269">
                  <c:v>16</c:v>
                </c:pt>
                <c:pt idx="3270">
                  <c:v>22</c:v>
                </c:pt>
                <c:pt idx="3271">
                  <c:v>15</c:v>
                </c:pt>
                <c:pt idx="3272">
                  <c:v>18</c:v>
                </c:pt>
                <c:pt idx="3273">
                  <c:v>15</c:v>
                </c:pt>
                <c:pt idx="3274">
                  <c:v>18</c:v>
                </c:pt>
                <c:pt idx="3275">
                  <c:v>16</c:v>
                </c:pt>
                <c:pt idx="3276">
                  <c:v>16</c:v>
                </c:pt>
                <c:pt idx="3277">
                  <c:v>19</c:v>
                </c:pt>
                <c:pt idx="3278">
                  <c:v>15</c:v>
                </c:pt>
                <c:pt idx="3279">
                  <c:v>17</c:v>
                </c:pt>
                <c:pt idx="3280">
                  <c:v>20</c:v>
                </c:pt>
                <c:pt idx="3281">
                  <c:v>22</c:v>
                </c:pt>
                <c:pt idx="3282">
                  <c:v>15</c:v>
                </c:pt>
                <c:pt idx="3283">
                  <c:v>16</c:v>
                </c:pt>
                <c:pt idx="3284">
                  <c:v>19</c:v>
                </c:pt>
                <c:pt idx="3285">
                  <c:v>20</c:v>
                </c:pt>
                <c:pt idx="3286">
                  <c:v>16</c:v>
                </c:pt>
                <c:pt idx="3287">
                  <c:v>20</c:v>
                </c:pt>
                <c:pt idx="3288">
                  <c:v>16</c:v>
                </c:pt>
                <c:pt idx="3289">
                  <c:v>20</c:v>
                </c:pt>
                <c:pt idx="3290">
                  <c:v>17</c:v>
                </c:pt>
                <c:pt idx="3291">
                  <c:v>20</c:v>
                </c:pt>
                <c:pt idx="3292">
                  <c:v>22</c:v>
                </c:pt>
                <c:pt idx="3293">
                  <c:v>17</c:v>
                </c:pt>
                <c:pt idx="3294">
                  <c:v>20</c:v>
                </c:pt>
                <c:pt idx="3295">
                  <c:v>18</c:v>
                </c:pt>
                <c:pt idx="3296">
                  <c:v>15</c:v>
                </c:pt>
                <c:pt idx="3297">
                  <c:v>17</c:v>
                </c:pt>
                <c:pt idx="3298">
                  <c:v>22</c:v>
                </c:pt>
                <c:pt idx="3299">
                  <c:v>22</c:v>
                </c:pt>
                <c:pt idx="3300">
                  <c:v>20</c:v>
                </c:pt>
                <c:pt idx="3301">
                  <c:v>21</c:v>
                </c:pt>
                <c:pt idx="3302">
                  <c:v>18</c:v>
                </c:pt>
                <c:pt idx="3303">
                  <c:v>21</c:v>
                </c:pt>
                <c:pt idx="3304">
                  <c:v>16</c:v>
                </c:pt>
                <c:pt idx="3305">
                  <c:v>17</c:v>
                </c:pt>
                <c:pt idx="3306">
                  <c:v>15</c:v>
                </c:pt>
                <c:pt idx="3307">
                  <c:v>18</c:v>
                </c:pt>
                <c:pt idx="3308">
                  <c:v>20</c:v>
                </c:pt>
                <c:pt idx="3309">
                  <c:v>17</c:v>
                </c:pt>
                <c:pt idx="3310">
                  <c:v>18</c:v>
                </c:pt>
                <c:pt idx="3311">
                  <c:v>21</c:v>
                </c:pt>
                <c:pt idx="3312">
                  <c:v>22</c:v>
                </c:pt>
                <c:pt idx="3313">
                  <c:v>19</c:v>
                </c:pt>
                <c:pt idx="3314">
                  <c:v>21</c:v>
                </c:pt>
                <c:pt idx="3315">
                  <c:v>20</c:v>
                </c:pt>
                <c:pt idx="3316">
                  <c:v>15</c:v>
                </c:pt>
                <c:pt idx="3317">
                  <c:v>20</c:v>
                </c:pt>
                <c:pt idx="3318">
                  <c:v>21</c:v>
                </c:pt>
                <c:pt idx="3319">
                  <c:v>14</c:v>
                </c:pt>
                <c:pt idx="3320">
                  <c:v>19</c:v>
                </c:pt>
                <c:pt idx="3321">
                  <c:v>15</c:v>
                </c:pt>
                <c:pt idx="3322">
                  <c:v>22</c:v>
                </c:pt>
                <c:pt idx="3323">
                  <c:v>15</c:v>
                </c:pt>
                <c:pt idx="3324">
                  <c:v>22</c:v>
                </c:pt>
                <c:pt idx="3325">
                  <c:v>16</c:v>
                </c:pt>
                <c:pt idx="3326">
                  <c:v>17</c:v>
                </c:pt>
                <c:pt idx="3327">
                  <c:v>20</c:v>
                </c:pt>
                <c:pt idx="3328">
                  <c:v>18</c:v>
                </c:pt>
                <c:pt idx="3329">
                  <c:v>15</c:v>
                </c:pt>
                <c:pt idx="3330">
                  <c:v>17</c:v>
                </c:pt>
                <c:pt idx="3331">
                  <c:v>17</c:v>
                </c:pt>
                <c:pt idx="3332">
                  <c:v>15</c:v>
                </c:pt>
                <c:pt idx="3333">
                  <c:v>20</c:v>
                </c:pt>
                <c:pt idx="3334">
                  <c:v>16</c:v>
                </c:pt>
                <c:pt idx="3335">
                  <c:v>16</c:v>
                </c:pt>
                <c:pt idx="3336">
                  <c:v>16</c:v>
                </c:pt>
                <c:pt idx="3337">
                  <c:v>19</c:v>
                </c:pt>
                <c:pt idx="3338">
                  <c:v>21</c:v>
                </c:pt>
                <c:pt idx="3339">
                  <c:v>16</c:v>
                </c:pt>
                <c:pt idx="3340">
                  <c:v>22</c:v>
                </c:pt>
                <c:pt idx="3341">
                  <c:v>17</c:v>
                </c:pt>
                <c:pt idx="3342">
                  <c:v>19</c:v>
                </c:pt>
                <c:pt idx="3343">
                  <c:v>15</c:v>
                </c:pt>
                <c:pt idx="3344">
                  <c:v>17</c:v>
                </c:pt>
                <c:pt idx="3345">
                  <c:v>19</c:v>
                </c:pt>
                <c:pt idx="3346">
                  <c:v>15</c:v>
                </c:pt>
                <c:pt idx="3347">
                  <c:v>15</c:v>
                </c:pt>
                <c:pt idx="3348">
                  <c:v>22</c:v>
                </c:pt>
                <c:pt idx="3349">
                  <c:v>16</c:v>
                </c:pt>
                <c:pt idx="3350">
                  <c:v>18</c:v>
                </c:pt>
                <c:pt idx="3351">
                  <c:v>15</c:v>
                </c:pt>
                <c:pt idx="3352">
                  <c:v>19</c:v>
                </c:pt>
                <c:pt idx="3353">
                  <c:v>16</c:v>
                </c:pt>
                <c:pt idx="3354">
                  <c:v>15</c:v>
                </c:pt>
                <c:pt idx="3355">
                  <c:v>22</c:v>
                </c:pt>
                <c:pt idx="3356">
                  <c:v>15</c:v>
                </c:pt>
                <c:pt idx="3357">
                  <c:v>19</c:v>
                </c:pt>
                <c:pt idx="3358">
                  <c:v>16</c:v>
                </c:pt>
                <c:pt idx="3359">
                  <c:v>20</c:v>
                </c:pt>
                <c:pt idx="3360">
                  <c:v>18</c:v>
                </c:pt>
                <c:pt idx="3361">
                  <c:v>22</c:v>
                </c:pt>
                <c:pt idx="3362">
                  <c:v>15</c:v>
                </c:pt>
                <c:pt idx="3363">
                  <c:v>22</c:v>
                </c:pt>
                <c:pt idx="3364">
                  <c:v>17</c:v>
                </c:pt>
                <c:pt idx="3365">
                  <c:v>22</c:v>
                </c:pt>
                <c:pt idx="3366">
                  <c:v>16</c:v>
                </c:pt>
                <c:pt idx="3367">
                  <c:v>16</c:v>
                </c:pt>
                <c:pt idx="3368">
                  <c:v>17</c:v>
                </c:pt>
                <c:pt idx="3369">
                  <c:v>15</c:v>
                </c:pt>
                <c:pt idx="3370">
                  <c:v>17</c:v>
                </c:pt>
                <c:pt idx="3371">
                  <c:v>22</c:v>
                </c:pt>
                <c:pt idx="3372">
                  <c:v>15</c:v>
                </c:pt>
                <c:pt idx="3373">
                  <c:v>22</c:v>
                </c:pt>
                <c:pt idx="3374">
                  <c:v>17</c:v>
                </c:pt>
                <c:pt idx="3375">
                  <c:v>15</c:v>
                </c:pt>
                <c:pt idx="3376">
                  <c:v>22</c:v>
                </c:pt>
                <c:pt idx="3377">
                  <c:v>22</c:v>
                </c:pt>
                <c:pt idx="3378">
                  <c:v>16</c:v>
                </c:pt>
                <c:pt idx="3379">
                  <c:v>20</c:v>
                </c:pt>
                <c:pt idx="3380">
                  <c:v>19</c:v>
                </c:pt>
                <c:pt idx="3381">
                  <c:v>20</c:v>
                </c:pt>
                <c:pt idx="3382">
                  <c:v>20</c:v>
                </c:pt>
                <c:pt idx="3383">
                  <c:v>16</c:v>
                </c:pt>
                <c:pt idx="3384">
                  <c:v>21</c:v>
                </c:pt>
                <c:pt idx="3385">
                  <c:v>16</c:v>
                </c:pt>
                <c:pt idx="3386">
                  <c:v>15</c:v>
                </c:pt>
                <c:pt idx="3387">
                  <c:v>17</c:v>
                </c:pt>
                <c:pt idx="3388">
                  <c:v>22</c:v>
                </c:pt>
                <c:pt idx="3389">
                  <c:v>15</c:v>
                </c:pt>
                <c:pt idx="3390">
                  <c:v>17</c:v>
                </c:pt>
                <c:pt idx="3391">
                  <c:v>22</c:v>
                </c:pt>
                <c:pt idx="3392">
                  <c:v>22</c:v>
                </c:pt>
                <c:pt idx="3393">
                  <c:v>18</c:v>
                </c:pt>
                <c:pt idx="3394">
                  <c:v>16</c:v>
                </c:pt>
                <c:pt idx="3395">
                  <c:v>18</c:v>
                </c:pt>
                <c:pt idx="3396">
                  <c:v>22</c:v>
                </c:pt>
                <c:pt idx="3397">
                  <c:v>21</c:v>
                </c:pt>
                <c:pt idx="3398">
                  <c:v>17</c:v>
                </c:pt>
                <c:pt idx="3399">
                  <c:v>19</c:v>
                </c:pt>
                <c:pt idx="3400">
                  <c:v>18</c:v>
                </c:pt>
                <c:pt idx="3401">
                  <c:v>16</c:v>
                </c:pt>
                <c:pt idx="3402">
                  <c:v>20</c:v>
                </c:pt>
                <c:pt idx="3403">
                  <c:v>22</c:v>
                </c:pt>
                <c:pt idx="3404">
                  <c:v>22</c:v>
                </c:pt>
                <c:pt idx="3405">
                  <c:v>15</c:v>
                </c:pt>
                <c:pt idx="3406">
                  <c:v>22</c:v>
                </c:pt>
                <c:pt idx="3407">
                  <c:v>20</c:v>
                </c:pt>
                <c:pt idx="3408">
                  <c:v>15</c:v>
                </c:pt>
                <c:pt idx="3409">
                  <c:v>15</c:v>
                </c:pt>
                <c:pt idx="3410">
                  <c:v>24</c:v>
                </c:pt>
                <c:pt idx="3411">
                  <c:v>17</c:v>
                </c:pt>
                <c:pt idx="3412">
                  <c:v>15</c:v>
                </c:pt>
                <c:pt idx="3413">
                  <c:v>15</c:v>
                </c:pt>
                <c:pt idx="3414">
                  <c:v>15</c:v>
                </c:pt>
                <c:pt idx="3415">
                  <c:v>16</c:v>
                </c:pt>
                <c:pt idx="3416">
                  <c:v>22</c:v>
                </c:pt>
                <c:pt idx="3417">
                  <c:v>19</c:v>
                </c:pt>
                <c:pt idx="3418">
                  <c:v>16</c:v>
                </c:pt>
                <c:pt idx="3419">
                  <c:v>20</c:v>
                </c:pt>
                <c:pt idx="3420">
                  <c:v>18</c:v>
                </c:pt>
                <c:pt idx="3421">
                  <c:v>16</c:v>
                </c:pt>
                <c:pt idx="3422">
                  <c:v>22</c:v>
                </c:pt>
                <c:pt idx="3423">
                  <c:v>15</c:v>
                </c:pt>
                <c:pt idx="3424">
                  <c:v>19</c:v>
                </c:pt>
                <c:pt idx="3425">
                  <c:v>15</c:v>
                </c:pt>
                <c:pt idx="3426">
                  <c:v>17</c:v>
                </c:pt>
                <c:pt idx="3427">
                  <c:v>23</c:v>
                </c:pt>
                <c:pt idx="3428">
                  <c:v>20</c:v>
                </c:pt>
                <c:pt idx="3429">
                  <c:v>16</c:v>
                </c:pt>
                <c:pt idx="3430">
                  <c:v>20</c:v>
                </c:pt>
                <c:pt idx="3431">
                  <c:v>21</c:v>
                </c:pt>
                <c:pt idx="3432">
                  <c:v>17</c:v>
                </c:pt>
                <c:pt idx="3433">
                  <c:v>17</c:v>
                </c:pt>
                <c:pt idx="3434">
                  <c:v>16</c:v>
                </c:pt>
                <c:pt idx="3435">
                  <c:v>22</c:v>
                </c:pt>
                <c:pt idx="3436">
                  <c:v>17</c:v>
                </c:pt>
                <c:pt idx="3437">
                  <c:v>17</c:v>
                </c:pt>
                <c:pt idx="3438">
                  <c:v>17</c:v>
                </c:pt>
                <c:pt idx="3439">
                  <c:v>17</c:v>
                </c:pt>
                <c:pt idx="3440">
                  <c:v>17</c:v>
                </c:pt>
                <c:pt idx="3441">
                  <c:v>19</c:v>
                </c:pt>
                <c:pt idx="3442">
                  <c:v>16</c:v>
                </c:pt>
                <c:pt idx="3443">
                  <c:v>17</c:v>
                </c:pt>
                <c:pt idx="3444">
                  <c:v>18</c:v>
                </c:pt>
                <c:pt idx="3445">
                  <c:v>17</c:v>
                </c:pt>
                <c:pt idx="3446">
                  <c:v>19</c:v>
                </c:pt>
                <c:pt idx="3447">
                  <c:v>17</c:v>
                </c:pt>
                <c:pt idx="3448">
                  <c:v>17</c:v>
                </c:pt>
                <c:pt idx="3449">
                  <c:v>21</c:v>
                </c:pt>
                <c:pt idx="3450">
                  <c:v>20</c:v>
                </c:pt>
                <c:pt idx="3451">
                  <c:v>17</c:v>
                </c:pt>
                <c:pt idx="3452">
                  <c:v>15</c:v>
                </c:pt>
                <c:pt idx="3453">
                  <c:v>21</c:v>
                </c:pt>
                <c:pt idx="3454">
                  <c:v>19</c:v>
                </c:pt>
                <c:pt idx="3455">
                  <c:v>18</c:v>
                </c:pt>
                <c:pt idx="3456">
                  <c:v>19</c:v>
                </c:pt>
                <c:pt idx="3457">
                  <c:v>18</c:v>
                </c:pt>
                <c:pt idx="3458">
                  <c:v>15</c:v>
                </c:pt>
                <c:pt idx="3459">
                  <c:v>17</c:v>
                </c:pt>
                <c:pt idx="3460">
                  <c:v>17</c:v>
                </c:pt>
                <c:pt idx="3461">
                  <c:v>18</c:v>
                </c:pt>
                <c:pt idx="3462">
                  <c:v>24</c:v>
                </c:pt>
                <c:pt idx="3463">
                  <c:v>15</c:v>
                </c:pt>
                <c:pt idx="3464">
                  <c:v>19</c:v>
                </c:pt>
                <c:pt idx="3465">
                  <c:v>18</c:v>
                </c:pt>
                <c:pt idx="3466">
                  <c:v>17</c:v>
                </c:pt>
                <c:pt idx="3467">
                  <c:v>22</c:v>
                </c:pt>
                <c:pt idx="3468">
                  <c:v>17</c:v>
                </c:pt>
                <c:pt idx="3469">
                  <c:v>15</c:v>
                </c:pt>
                <c:pt idx="3470">
                  <c:v>19</c:v>
                </c:pt>
                <c:pt idx="3471">
                  <c:v>19</c:v>
                </c:pt>
                <c:pt idx="3472">
                  <c:v>18</c:v>
                </c:pt>
                <c:pt idx="3473">
                  <c:v>18</c:v>
                </c:pt>
                <c:pt idx="3474">
                  <c:v>20</c:v>
                </c:pt>
                <c:pt idx="3475">
                  <c:v>15</c:v>
                </c:pt>
                <c:pt idx="3476">
                  <c:v>22</c:v>
                </c:pt>
                <c:pt idx="3477">
                  <c:v>22</c:v>
                </c:pt>
                <c:pt idx="3478">
                  <c:v>22</c:v>
                </c:pt>
                <c:pt idx="3479">
                  <c:v>15</c:v>
                </c:pt>
                <c:pt idx="3480">
                  <c:v>20</c:v>
                </c:pt>
                <c:pt idx="3481">
                  <c:v>16</c:v>
                </c:pt>
                <c:pt idx="3482">
                  <c:v>17</c:v>
                </c:pt>
                <c:pt idx="3483">
                  <c:v>18</c:v>
                </c:pt>
                <c:pt idx="3484">
                  <c:v>18</c:v>
                </c:pt>
                <c:pt idx="3485">
                  <c:v>17</c:v>
                </c:pt>
                <c:pt idx="3486">
                  <c:v>19</c:v>
                </c:pt>
                <c:pt idx="3487">
                  <c:v>22</c:v>
                </c:pt>
                <c:pt idx="3488">
                  <c:v>20</c:v>
                </c:pt>
                <c:pt idx="3489">
                  <c:v>22</c:v>
                </c:pt>
                <c:pt idx="3490">
                  <c:v>15</c:v>
                </c:pt>
                <c:pt idx="3491">
                  <c:v>17</c:v>
                </c:pt>
                <c:pt idx="3492">
                  <c:v>22</c:v>
                </c:pt>
                <c:pt idx="3493">
                  <c:v>17</c:v>
                </c:pt>
                <c:pt idx="3494">
                  <c:v>20</c:v>
                </c:pt>
                <c:pt idx="3495">
                  <c:v>19</c:v>
                </c:pt>
                <c:pt idx="3496">
                  <c:v>22</c:v>
                </c:pt>
                <c:pt idx="3497">
                  <c:v>17</c:v>
                </c:pt>
                <c:pt idx="3498">
                  <c:v>15</c:v>
                </c:pt>
                <c:pt idx="3499">
                  <c:v>15</c:v>
                </c:pt>
                <c:pt idx="3500">
                  <c:v>15</c:v>
                </c:pt>
                <c:pt idx="3501">
                  <c:v>16</c:v>
                </c:pt>
                <c:pt idx="3502">
                  <c:v>18</c:v>
                </c:pt>
                <c:pt idx="3503">
                  <c:v>22</c:v>
                </c:pt>
                <c:pt idx="3504">
                  <c:v>15</c:v>
                </c:pt>
                <c:pt idx="3505">
                  <c:v>15</c:v>
                </c:pt>
                <c:pt idx="3506">
                  <c:v>21</c:v>
                </c:pt>
                <c:pt idx="3507">
                  <c:v>15</c:v>
                </c:pt>
                <c:pt idx="3508">
                  <c:v>22</c:v>
                </c:pt>
                <c:pt idx="3509">
                  <c:v>15</c:v>
                </c:pt>
                <c:pt idx="3510">
                  <c:v>16</c:v>
                </c:pt>
                <c:pt idx="3511">
                  <c:v>21</c:v>
                </c:pt>
                <c:pt idx="3512">
                  <c:v>19</c:v>
                </c:pt>
                <c:pt idx="3513">
                  <c:v>15</c:v>
                </c:pt>
                <c:pt idx="3514">
                  <c:v>22</c:v>
                </c:pt>
                <c:pt idx="3515">
                  <c:v>15</c:v>
                </c:pt>
                <c:pt idx="3516">
                  <c:v>17</c:v>
                </c:pt>
                <c:pt idx="3517">
                  <c:v>22</c:v>
                </c:pt>
                <c:pt idx="3518">
                  <c:v>17</c:v>
                </c:pt>
                <c:pt idx="3519">
                  <c:v>19</c:v>
                </c:pt>
                <c:pt idx="3520">
                  <c:v>16</c:v>
                </c:pt>
                <c:pt idx="3521">
                  <c:v>16</c:v>
                </c:pt>
                <c:pt idx="3522">
                  <c:v>19</c:v>
                </c:pt>
                <c:pt idx="3523">
                  <c:v>17</c:v>
                </c:pt>
                <c:pt idx="3524">
                  <c:v>16</c:v>
                </c:pt>
                <c:pt idx="3525">
                  <c:v>16</c:v>
                </c:pt>
                <c:pt idx="3526">
                  <c:v>16</c:v>
                </c:pt>
                <c:pt idx="3527">
                  <c:v>20</c:v>
                </c:pt>
                <c:pt idx="3528">
                  <c:v>20</c:v>
                </c:pt>
                <c:pt idx="3529">
                  <c:v>16</c:v>
                </c:pt>
                <c:pt idx="3530">
                  <c:v>19</c:v>
                </c:pt>
                <c:pt idx="3531">
                  <c:v>20</c:v>
                </c:pt>
                <c:pt idx="3532">
                  <c:v>16</c:v>
                </c:pt>
                <c:pt idx="3533">
                  <c:v>16</c:v>
                </c:pt>
                <c:pt idx="3534">
                  <c:v>20</c:v>
                </c:pt>
                <c:pt idx="3535">
                  <c:v>15</c:v>
                </c:pt>
                <c:pt idx="3536">
                  <c:v>22</c:v>
                </c:pt>
                <c:pt idx="3537">
                  <c:v>14</c:v>
                </c:pt>
                <c:pt idx="3538">
                  <c:v>17</c:v>
                </c:pt>
                <c:pt idx="3539">
                  <c:v>20</c:v>
                </c:pt>
                <c:pt idx="3540">
                  <c:v>16</c:v>
                </c:pt>
                <c:pt idx="3541">
                  <c:v>22</c:v>
                </c:pt>
                <c:pt idx="3542">
                  <c:v>21</c:v>
                </c:pt>
                <c:pt idx="3543">
                  <c:v>23</c:v>
                </c:pt>
                <c:pt idx="3544">
                  <c:v>15</c:v>
                </c:pt>
                <c:pt idx="3545">
                  <c:v>20</c:v>
                </c:pt>
                <c:pt idx="3546">
                  <c:v>15</c:v>
                </c:pt>
                <c:pt idx="3547">
                  <c:v>19</c:v>
                </c:pt>
                <c:pt idx="3548">
                  <c:v>15</c:v>
                </c:pt>
                <c:pt idx="3549">
                  <c:v>15</c:v>
                </c:pt>
                <c:pt idx="3550">
                  <c:v>17</c:v>
                </c:pt>
                <c:pt idx="3551">
                  <c:v>15</c:v>
                </c:pt>
                <c:pt idx="3552">
                  <c:v>19</c:v>
                </c:pt>
                <c:pt idx="3553">
                  <c:v>20</c:v>
                </c:pt>
                <c:pt idx="3554">
                  <c:v>16</c:v>
                </c:pt>
                <c:pt idx="3555">
                  <c:v>17</c:v>
                </c:pt>
                <c:pt idx="3556">
                  <c:v>22</c:v>
                </c:pt>
                <c:pt idx="3557">
                  <c:v>19</c:v>
                </c:pt>
                <c:pt idx="3558">
                  <c:v>15</c:v>
                </c:pt>
                <c:pt idx="3559">
                  <c:v>17</c:v>
                </c:pt>
                <c:pt idx="3560">
                  <c:v>15</c:v>
                </c:pt>
                <c:pt idx="3561">
                  <c:v>15</c:v>
                </c:pt>
                <c:pt idx="3562">
                  <c:v>17</c:v>
                </c:pt>
                <c:pt idx="3563">
                  <c:v>17</c:v>
                </c:pt>
                <c:pt idx="3564">
                  <c:v>17</c:v>
                </c:pt>
                <c:pt idx="3565">
                  <c:v>18</c:v>
                </c:pt>
                <c:pt idx="3566">
                  <c:v>22</c:v>
                </c:pt>
                <c:pt idx="3567">
                  <c:v>15</c:v>
                </c:pt>
                <c:pt idx="3568">
                  <c:v>15</c:v>
                </c:pt>
                <c:pt idx="3569">
                  <c:v>17</c:v>
                </c:pt>
                <c:pt idx="3570">
                  <c:v>15</c:v>
                </c:pt>
                <c:pt idx="3571">
                  <c:v>18</c:v>
                </c:pt>
                <c:pt idx="3572">
                  <c:v>22</c:v>
                </c:pt>
                <c:pt idx="3573">
                  <c:v>15</c:v>
                </c:pt>
                <c:pt idx="3574">
                  <c:v>15</c:v>
                </c:pt>
                <c:pt idx="3575">
                  <c:v>17</c:v>
                </c:pt>
                <c:pt idx="3576">
                  <c:v>21</c:v>
                </c:pt>
                <c:pt idx="3577">
                  <c:v>21</c:v>
                </c:pt>
                <c:pt idx="3578">
                  <c:v>16</c:v>
                </c:pt>
                <c:pt idx="3579">
                  <c:v>20</c:v>
                </c:pt>
                <c:pt idx="3580">
                  <c:v>16</c:v>
                </c:pt>
                <c:pt idx="3581">
                  <c:v>18</c:v>
                </c:pt>
                <c:pt idx="3582">
                  <c:v>20</c:v>
                </c:pt>
                <c:pt idx="3583">
                  <c:v>17</c:v>
                </c:pt>
                <c:pt idx="3584">
                  <c:v>17</c:v>
                </c:pt>
                <c:pt idx="3585">
                  <c:v>15</c:v>
                </c:pt>
                <c:pt idx="3586">
                  <c:v>19</c:v>
                </c:pt>
                <c:pt idx="3587">
                  <c:v>20</c:v>
                </c:pt>
                <c:pt idx="3588">
                  <c:v>22</c:v>
                </c:pt>
                <c:pt idx="3589">
                  <c:v>17</c:v>
                </c:pt>
                <c:pt idx="3590">
                  <c:v>16</c:v>
                </c:pt>
                <c:pt idx="3591">
                  <c:v>15</c:v>
                </c:pt>
                <c:pt idx="3592">
                  <c:v>16</c:v>
                </c:pt>
                <c:pt idx="3593">
                  <c:v>15</c:v>
                </c:pt>
                <c:pt idx="3594">
                  <c:v>15</c:v>
                </c:pt>
                <c:pt idx="3595">
                  <c:v>16</c:v>
                </c:pt>
                <c:pt idx="3596">
                  <c:v>17</c:v>
                </c:pt>
                <c:pt idx="3597">
                  <c:v>15</c:v>
                </c:pt>
                <c:pt idx="3598">
                  <c:v>15</c:v>
                </c:pt>
                <c:pt idx="3599">
                  <c:v>22</c:v>
                </c:pt>
                <c:pt idx="3600">
                  <c:v>17</c:v>
                </c:pt>
                <c:pt idx="3601">
                  <c:v>17</c:v>
                </c:pt>
                <c:pt idx="3602">
                  <c:v>15</c:v>
                </c:pt>
                <c:pt idx="3603">
                  <c:v>16</c:v>
                </c:pt>
                <c:pt idx="3604">
                  <c:v>17</c:v>
                </c:pt>
                <c:pt idx="3605">
                  <c:v>20</c:v>
                </c:pt>
                <c:pt idx="3606">
                  <c:v>15</c:v>
                </c:pt>
                <c:pt idx="3607">
                  <c:v>22</c:v>
                </c:pt>
                <c:pt idx="3608">
                  <c:v>19</c:v>
                </c:pt>
                <c:pt idx="3609">
                  <c:v>19</c:v>
                </c:pt>
                <c:pt idx="3610">
                  <c:v>16</c:v>
                </c:pt>
                <c:pt idx="3611">
                  <c:v>17</c:v>
                </c:pt>
                <c:pt idx="3612">
                  <c:v>15</c:v>
                </c:pt>
                <c:pt idx="3613">
                  <c:v>20</c:v>
                </c:pt>
                <c:pt idx="3614">
                  <c:v>22</c:v>
                </c:pt>
                <c:pt idx="3615">
                  <c:v>16</c:v>
                </c:pt>
                <c:pt idx="3616">
                  <c:v>22</c:v>
                </c:pt>
                <c:pt idx="3617">
                  <c:v>16</c:v>
                </c:pt>
                <c:pt idx="3618">
                  <c:v>17</c:v>
                </c:pt>
                <c:pt idx="3619">
                  <c:v>22</c:v>
                </c:pt>
                <c:pt idx="3620">
                  <c:v>22</c:v>
                </c:pt>
                <c:pt idx="3621">
                  <c:v>20</c:v>
                </c:pt>
                <c:pt idx="3622">
                  <c:v>22</c:v>
                </c:pt>
                <c:pt idx="3623">
                  <c:v>15</c:v>
                </c:pt>
                <c:pt idx="3624">
                  <c:v>17</c:v>
                </c:pt>
                <c:pt idx="3625">
                  <c:v>22</c:v>
                </c:pt>
                <c:pt idx="3626">
                  <c:v>16</c:v>
                </c:pt>
                <c:pt idx="3627">
                  <c:v>16</c:v>
                </c:pt>
                <c:pt idx="3628">
                  <c:v>15</c:v>
                </c:pt>
                <c:pt idx="3629">
                  <c:v>16</c:v>
                </c:pt>
                <c:pt idx="3630">
                  <c:v>16</c:v>
                </c:pt>
                <c:pt idx="3631">
                  <c:v>16</c:v>
                </c:pt>
                <c:pt idx="3632">
                  <c:v>22</c:v>
                </c:pt>
                <c:pt idx="3633">
                  <c:v>16</c:v>
                </c:pt>
                <c:pt idx="3634">
                  <c:v>17</c:v>
                </c:pt>
                <c:pt idx="3635">
                  <c:v>21</c:v>
                </c:pt>
                <c:pt idx="3636">
                  <c:v>19</c:v>
                </c:pt>
                <c:pt idx="3637">
                  <c:v>18</c:v>
                </c:pt>
                <c:pt idx="3638">
                  <c:v>20</c:v>
                </c:pt>
                <c:pt idx="3639">
                  <c:v>20</c:v>
                </c:pt>
                <c:pt idx="3640">
                  <c:v>22</c:v>
                </c:pt>
                <c:pt idx="3641">
                  <c:v>22</c:v>
                </c:pt>
                <c:pt idx="3642">
                  <c:v>16</c:v>
                </c:pt>
                <c:pt idx="3643">
                  <c:v>21</c:v>
                </c:pt>
                <c:pt idx="3644">
                  <c:v>15</c:v>
                </c:pt>
                <c:pt idx="3645">
                  <c:v>20</c:v>
                </c:pt>
                <c:pt idx="3646">
                  <c:v>17</c:v>
                </c:pt>
                <c:pt idx="3647">
                  <c:v>20</c:v>
                </c:pt>
                <c:pt idx="3648">
                  <c:v>22</c:v>
                </c:pt>
                <c:pt idx="3649">
                  <c:v>20</c:v>
                </c:pt>
                <c:pt idx="3650">
                  <c:v>16</c:v>
                </c:pt>
                <c:pt idx="3651">
                  <c:v>16</c:v>
                </c:pt>
                <c:pt idx="3652">
                  <c:v>15</c:v>
                </c:pt>
                <c:pt idx="3653">
                  <c:v>17</c:v>
                </c:pt>
                <c:pt idx="3654">
                  <c:v>15</c:v>
                </c:pt>
                <c:pt idx="3655">
                  <c:v>15</c:v>
                </c:pt>
                <c:pt idx="3656">
                  <c:v>18</c:v>
                </c:pt>
                <c:pt idx="3657">
                  <c:v>15</c:v>
                </c:pt>
                <c:pt idx="3658">
                  <c:v>22</c:v>
                </c:pt>
                <c:pt idx="3659">
                  <c:v>15</c:v>
                </c:pt>
                <c:pt idx="3660">
                  <c:v>15</c:v>
                </c:pt>
                <c:pt idx="3661">
                  <c:v>15</c:v>
                </c:pt>
                <c:pt idx="3662">
                  <c:v>17</c:v>
                </c:pt>
                <c:pt idx="3663">
                  <c:v>15</c:v>
                </c:pt>
                <c:pt idx="3664">
                  <c:v>15</c:v>
                </c:pt>
                <c:pt idx="3665">
                  <c:v>18</c:v>
                </c:pt>
                <c:pt idx="3666">
                  <c:v>17</c:v>
                </c:pt>
                <c:pt idx="3667">
                  <c:v>22</c:v>
                </c:pt>
                <c:pt idx="3668">
                  <c:v>15</c:v>
                </c:pt>
                <c:pt idx="3669">
                  <c:v>21</c:v>
                </c:pt>
                <c:pt idx="3670">
                  <c:v>15</c:v>
                </c:pt>
                <c:pt idx="3671">
                  <c:v>17</c:v>
                </c:pt>
                <c:pt idx="3672">
                  <c:v>18</c:v>
                </c:pt>
                <c:pt idx="3673">
                  <c:v>18</c:v>
                </c:pt>
                <c:pt idx="3674">
                  <c:v>15</c:v>
                </c:pt>
                <c:pt idx="3675">
                  <c:v>17</c:v>
                </c:pt>
                <c:pt idx="3676">
                  <c:v>15</c:v>
                </c:pt>
                <c:pt idx="3677">
                  <c:v>17</c:v>
                </c:pt>
                <c:pt idx="3678">
                  <c:v>19</c:v>
                </c:pt>
                <c:pt idx="3679">
                  <c:v>15</c:v>
                </c:pt>
                <c:pt idx="3680">
                  <c:v>21</c:v>
                </c:pt>
                <c:pt idx="3681">
                  <c:v>21</c:v>
                </c:pt>
                <c:pt idx="3682">
                  <c:v>17</c:v>
                </c:pt>
                <c:pt idx="3683">
                  <c:v>16</c:v>
                </c:pt>
                <c:pt idx="3684">
                  <c:v>21</c:v>
                </c:pt>
                <c:pt idx="3685">
                  <c:v>22</c:v>
                </c:pt>
                <c:pt idx="3686">
                  <c:v>21</c:v>
                </c:pt>
                <c:pt idx="3687">
                  <c:v>15</c:v>
                </c:pt>
                <c:pt idx="3688">
                  <c:v>16</c:v>
                </c:pt>
                <c:pt idx="3689">
                  <c:v>17</c:v>
                </c:pt>
                <c:pt idx="3690">
                  <c:v>15</c:v>
                </c:pt>
                <c:pt idx="3691">
                  <c:v>20</c:v>
                </c:pt>
                <c:pt idx="3692">
                  <c:v>15</c:v>
                </c:pt>
                <c:pt idx="3693">
                  <c:v>19</c:v>
                </c:pt>
                <c:pt idx="3694">
                  <c:v>15</c:v>
                </c:pt>
                <c:pt idx="3695">
                  <c:v>15</c:v>
                </c:pt>
                <c:pt idx="3696">
                  <c:v>16</c:v>
                </c:pt>
                <c:pt idx="3697">
                  <c:v>22</c:v>
                </c:pt>
                <c:pt idx="3698">
                  <c:v>15</c:v>
                </c:pt>
                <c:pt idx="3699">
                  <c:v>22</c:v>
                </c:pt>
                <c:pt idx="3700">
                  <c:v>15</c:v>
                </c:pt>
                <c:pt idx="3701">
                  <c:v>22</c:v>
                </c:pt>
                <c:pt idx="3702">
                  <c:v>17</c:v>
                </c:pt>
                <c:pt idx="3703">
                  <c:v>17</c:v>
                </c:pt>
                <c:pt idx="3704">
                  <c:v>16</c:v>
                </c:pt>
                <c:pt idx="3705">
                  <c:v>18</c:v>
                </c:pt>
                <c:pt idx="3706">
                  <c:v>20</c:v>
                </c:pt>
                <c:pt idx="3707">
                  <c:v>15</c:v>
                </c:pt>
                <c:pt idx="3708">
                  <c:v>18</c:v>
                </c:pt>
                <c:pt idx="3709">
                  <c:v>15</c:v>
                </c:pt>
                <c:pt idx="3710">
                  <c:v>15</c:v>
                </c:pt>
                <c:pt idx="3711">
                  <c:v>20</c:v>
                </c:pt>
                <c:pt idx="3712">
                  <c:v>22</c:v>
                </c:pt>
                <c:pt idx="3713">
                  <c:v>16</c:v>
                </c:pt>
                <c:pt idx="3714">
                  <c:v>20</c:v>
                </c:pt>
                <c:pt idx="3715">
                  <c:v>22</c:v>
                </c:pt>
                <c:pt idx="3716">
                  <c:v>17</c:v>
                </c:pt>
                <c:pt idx="3717">
                  <c:v>15</c:v>
                </c:pt>
                <c:pt idx="3718">
                  <c:v>17</c:v>
                </c:pt>
                <c:pt idx="3719">
                  <c:v>17</c:v>
                </c:pt>
                <c:pt idx="3720">
                  <c:v>22</c:v>
                </c:pt>
                <c:pt idx="3721">
                  <c:v>15</c:v>
                </c:pt>
                <c:pt idx="3722">
                  <c:v>16</c:v>
                </c:pt>
                <c:pt idx="3723">
                  <c:v>20</c:v>
                </c:pt>
                <c:pt idx="3724">
                  <c:v>17</c:v>
                </c:pt>
                <c:pt idx="3725">
                  <c:v>20</c:v>
                </c:pt>
                <c:pt idx="3726">
                  <c:v>17</c:v>
                </c:pt>
                <c:pt idx="3727">
                  <c:v>17</c:v>
                </c:pt>
                <c:pt idx="3728">
                  <c:v>17</c:v>
                </c:pt>
                <c:pt idx="3729">
                  <c:v>15</c:v>
                </c:pt>
                <c:pt idx="3730">
                  <c:v>20</c:v>
                </c:pt>
                <c:pt idx="3731">
                  <c:v>15</c:v>
                </c:pt>
                <c:pt idx="3732">
                  <c:v>21</c:v>
                </c:pt>
                <c:pt idx="3733">
                  <c:v>22</c:v>
                </c:pt>
                <c:pt idx="3734">
                  <c:v>22</c:v>
                </c:pt>
                <c:pt idx="3735">
                  <c:v>17</c:v>
                </c:pt>
                <c:pt idx="3736">
                  <c:v>17</c:v>
                </c:pt>
                <c:pt idx="3737">
                  <c:v>17</c:v>
                </c:pt>
                <c:pt idx="3738">
                  <c:v>20</c:v>
                </c:pt>
                <c:pt idx="3739">
                  <c:v>17</c:v>
                </c:pt>
                <c:pt idx="3740">
                  <c:v>21</c:v>
                </c:pt>
                <c:pt idx="3741">
                  <c:v>18</c:v>
                </c:pt>
                <c:pt idx="3742">
                  <c:v>17</c:v>
                </c:pt>
                <c:pt idx="3743">
                  <c:v>15</c:v>
                </c:pt>
                <c:pt idx="3744">
                  <c:v>15</c:v>
                </c:pt>
                <c:pt idx="3745">
                  <c:v>20</c:v>
                </c:pt>
                <c:pt idx="3746">
                  <c:v>19</c:v>
                </c:pt>
                <c:pt idx="3747">
                  <c:v>15</c:v>
                </c:pt>
                <c:pt idx="3748">
                  <c:v>18</c:v>
                </c:pt>
                <c:pt idx="3749">
                  <c:v>17</c:v>
                </c:pt>
                <c:pt idx="3750">
                  <c:v>16</c:v>
                </c:pt>
                <c:pt idx="3751">
                  <c:v>22</c:v>
                </c:pt>
                <c:pt idx="3752">
                  <c:v>17</c:v>
                </c:pt>
                <c:pt idx="3753">
                  <c:v>18</c:v>
                </c:pt>
                <c:pt idx="3754">
                  <c:v>17</c:v>
                </c:pt>
                <c:pt idx="3755">
                  <c:v>17</c:v>
                </c:pt>
                <c:pt idx="3756">
                  <c:v>15</c:v>
                </c:pt>
                <c:pt idx="3757">
                  <c:v>15</c:v>
                </c:pt>
                <c:pt idx="3758">
                  <c:v>20</c:v>
                </c:pt>
                <c:pt idx="3759">
                  <c:v>16</c:v>
                </c:pt>
                <c:pt idx="3760">
                  <c:v>20</c:v>
                </c:pt>
                <c:pt idx="3761">
                  <c:v>16</c:v>
                </c:pt>
                <c:pt idx="3762">
                  <c:v>22</c:v>
                </c:pt>
                <c:pt idx="3763">
                  <c:v>18</c:v>
                </c:pt>
                <c:pt idx="3764">
                  <c:v>21</c:v>
                </c:pt>
                <c:pt idx="3765">
                  <c:v>15</c:v>
                </c:pt>
                <c:pt idx="3766">
                  <c:v>16</c:v>
                </c:pt>
                <c:pt idx="3767">
                  <c:v>17</c:v>
                </c:pt>
                <c:pt idx="3768">
                  <c:v>22</c:v>
                </c:pt>
                <c:pt idx="3769">
                  <c:v>15</c:v>
                </c:pt>
                <c:pt idx="3770">
                  <c:v>22</c:v>
                </c:pt>
                <c:pt idx="3771">
                  <c:v>20</c:v>
                </c:pt>
                <c:pt idx="3772">
                  <c:v>20</c:v>
                </c:pt>
                <c:pt idx="3773">
                  <c:v>15</c:v>
                </c:pt>
                <c:pt idx="3774">
                  <c:v>22</c:v>
                </c:pt>
                <c:pt idx="3775">
                  <c:v>19</c:v>
                </c:pt>
                <c:pt idx="3776">
                  <c:v>16</c:v>
                </c:pt>
                <c:pt idx="3777">
                  <c:v>17</c:v>
                </c:pt>
                <c:pt idx="3778">
                  <c:v>20</c:v>
                </c:pt>
                <c:pt idx="3779">
                  <c:v>16</c:v>
                </c:pt>
                <c:pt idx="3780">
                  <c:v>19</c:v>
                </c:pt>
                <c:pt idx="3781">
                  <c:v>19</c:v>
                </c:pt>
                <c:pt idx="3782">
                  <c:v>17</c:v>
                </c:pt>
                <c:pt idx="3783">
                  <c:v>20</c:v>
                </c:pt>
                <c:pt idx="3784">
                  <c:v>18</c:v>
                </c:pt>
                <c:pt idx="3785">
                  <c:v>21</c:v>
                </c:pt>
                <c:pt idx="3786">
                  <c:v>17</c:v>
                </c:pt>
                <c:pt idx="3787">
                  <c:v>19</c:v>
                </c:pt>
                <c:pt idx="3788">
                  <c:v>16</c:v>
                </c:pt>
                <c:pt idx="3789">
                  <c:v>17</c:v>
                </c:pt>
                <c:pt idx="3790">
                  <c:v>16</c:v>
                </c:pt>
                <c:pt idx="3791">
                  <c:v>20</c:v>
                </c:pt>
                <c:pt idx="3792">
                  <c:v>20</c:v>
                </c:pt>
                <c:pt idx="3793">
                  <c:v>16</c:v>
                </c:pt>
                <c:pt idx="3794">
                  <c:v>15</c:v>
                </c:pt>
                <c:pt idx="3795">
                  <c:v>21</c:v>
                </c:pt>
                <c:pt idx="3796">
                  <c:v>17</c:v>
                </c:pt>
                <c:pt idx="3797">
                  <c:v>17</c:v>
                </c:pt>
                <c:pt idx="3798">
                  <c:v>17</c:v>
                </c:pt>
                <c:pt idx="3799">
                  <c:v>15</c:v>
                </c:pt>
                <c:pt idx="3800">
                  <c:v>15</c:v>
                </c:pt>
                <c:pt idx="3801">
                  <c:v>21</c:v>
                </c:pt>
                <c:pt idx="3802">
                  <c:v>17</c:v>
                </c:pt>
                <c:pt idx="3803">
                  <c:v>20</c:v>
                </c:pt>
                <c:pt idx="3804">
                  <c:v>20</c:v>
                </c:pt>
                <c:pt idx="3805">
                  <c:v>22</c:v>
                </c:pt>
                <c:pt idx="3806">
                  <c:v>15</c:v>
                </c:pt>
                <c:pt idx="3807">
                  <c:v>19</c:v>
                </c:pt>
                <c:pt idx="3808">
                  <c:v>19</c:v>
                </c:pt>
                <c:pt idx="3809">
                  <c:v>20</c:v>
                </c:pt>
                <c:pt idx="3810">
                  <c:v>20</c:v>
                </c:pt>
                <c:pt idx="3811">
                  <c:v>18</c:v>
                </c:pt>
                <c:pt idx="3812">
                  <c:v>19</c:v>
                </c:pt>
                <c:pt idx="3813">
                  <c:v>16</c:v>
                </c:pt>
                <c:pt idx="3814">
                  <c:v>17</c:v>
                </c:pt>
                <c:pt idx="3815">
                  <c:v>18</c:v>
                </c:pt>
                <c:pt idx="3816">
                  <c:v>19</c:v>
                </c:pt>
                <c:pt idx="3817">
                  <c:v>17</c:v>
                </c:pt>
                <c:pt idx="3818">
                  <c:v>16</c:v>
                </c:pt>
                <c:pt idx="3819">
                  <c:v>15</c:v>
                </c:pt>
                <c:pt idx="3820">
                  <c:v>20</c:v>
                </c:pt>
                <c:pt idx="3821">
                  <c:v>17</c:v>
                </c:pt>
                <c:pt idx="3822">
                  <c:v>17</c:v>
                </c:pt>
                <c:pt idx="3823">
                  <c:v>17</c:v>
                </c:pt>
                <c:pt idx="3824">
                  <c:v>20</c:v>
                </c:pt>
                <c:pt idx="3825">
                  <c:v>16</c:v>
                </c:pt>
                <c:pt idx="3826">
                  <c:v>16</c:v>
                </c:pt>
                <c:pt idx="3827">
                  <c:v>21</c:v>
                </c:pt>
                <c:pt idx="3828">
                  <c:v>20</c:v>
                </c:pt>
                <c:pt idx="3829">
                  <c:v>19</c:v>
                </c:pt>
                <c:pt idx="3830">
                  <c:v>17</c:v>
                </c:pt>
                <c:pt idx="3831">
                  <c:v>18</c:v>
                </c:pt>
                <c:pt idx="3832">
                  <c:v>17</c:v>
                </c:pt>
                <c:pt idx="3833">
                  <c:v>15</c:v>
                </c:pt>
                <c:pt idx="3834">
                  <c:v>20</c:v>
                </c:pt>
                <c:pt idx="3835">
                  <c:v>22</c:v>
                </c:pt>
                <c:pt idx="3836">
                  <c:v>15</c:v>
                </c:pt>
                <c:pt idx="3837">
                  <c:v>17</c:v>
                </c:pt>
                <c:pt idx="3838">
                  <c:v>17</c:v>
                </c:pt>
                <c:pt idx="3839">
                  <c:v>20</c:v>
                </c:pt>
                <c:pt idx="3840">
                  <c:v>22</c:v>
                </c:pt>
                <c:pt idx="3841">
                  <c:v>20</c:v>
                </c:pt>
                <c:pt idx="3842">
                  <c:v>21</c:v>
                </c:pt>
                <c:pt idx="3843">
                  <c:v>20</c:v>
                </c:pt>
                <c:pt idx="3844">
                  <c:v>16</c:v>
                </c:pt>
                <c:pt idx="3845">
                  <c:v>17</c:v>
                </c:pt>
                <c:pt idx="3846">
                  <c:v>15</c:v>
                </c:pt>
                <c:pt idx="3847">
                  <c:v>22</c:v>
                </c:pt>
                <c:pt idx="3848">
                  <c:v>21</c:v>
                </c:pt>
                <c:pt idx="3849">
                  <c:v>22</c:v>
                </c:pt>
                <c:pt idx="3850">
                  <c:v>15</c:v>
                </c:pt>
                <c:pt idx="3851">
                  <c:v>18</c:v>
                </c:pt>
                <c:pt idx="3852">
                  <c:v>15</c:v>
                </c:pt>
                <c:pt idx="3853">
                  <c:v>21</c:v>
                </c:pt>
                <c:pt idx="3854">
                  <c:v>16</c:v>
                </c:pt>
                <c:pt idx="3855">
                  <c:v>22</c:v>
                </c:pt>
                <c:pt idx="3856">
                  <c:v>19</c:v>
                </c:pt>
                <c:pt idx="3857">
                  <c:v>22</c:v>
                </c:pt>
                <c:pt idx="3858">
                  <c:v>21</c:v>
                </c:pt>
                <c:pt idx="3859">
                  <c:v>20</c:v>
                </c:pt>
                <c:pt idx="3860">
                  <c:v>21</c:v>
                </c:pt>
                <c:pt idx="3861">
                  <c:v>17</c:v>
                </c:pt>
                <c:pt idx="3862">
                  <c:v>19</c:v>
                </c:pt>
                <c:pt idx="3863">
                  <c:v>19</c:v>
                </c:pt>
                <c:pt idx="3864">
                  <c:v>17</c:v>
                </c:pt>
                <c:pt idx="3865">
                  <c:v>22</c:v>
                </c:pt>
                <c:pt idx="3866">
                  <c:v>16</c:v>
                </c:pt>
                <c:pt idx="3867">
                  <c:v>15</c:v>
                </c:pt>
                <c:pt idx="3868">
                  <c:v>22</c:v>
                </c:pt>
                <c:pt idx="3869">
                  <c:v>17</c:v>
                </c:pt>
                <c:pt idx="3870">
                  <c:v>20</c:v>
                </c:pt>
                <c:pt idx="3871">
                  <c:v>17</c:v>
                </c:pt>
                <c:pt idx="3872">
                  <c:v>22</c:v>
                </c:pt>
                <c:pt idx="3873">
                  <c:v>20</c:v>
                </c:pt>
                <c:pt idx="3874">
                  <c:v>16</c:v>
                </c:pt>
                <c:pt idx="3875">
                  <c:v>15</c:v>
                </c:pt>
                <c:pt idx="3876">
                  <c:v>18</c:v>
                </c:pt>
                <c:pt idx="3877">
                  <c:v>21</c:v>
                </c:pt>
                <c:pt idx="3878">
                  <c:v>17</c:v>
                </c:pt>
                <c:pt idx="3879">
                  <c:v>17</c:v>
                </c:pt>
                <c:pt idx="3880">
                  <c:v>22</c:v>
                </c:pt>
                <c:pt idx="3881">
                  <c:v>17</c:v>
                </c:pt>
                <c:pt idx="3882">
                  <c:v>18</c:v>
                </c:pt>
                <c:pt idx="3883">
                  <c:v>22</c:v>
                </c:pt>
                <c:pt idx="3884">
                  <c:v>18</c:v>
                </c:pt>
                <c:pt idx="3885">
                  <c:v>16</c:v>
                </c:pt>
                <c:pt idx="3886">
                  <c:v>17</c:v>
                </c:pt>
                <c:pt idx="3887">
                  <c:v>15</c:v>
                </c:pt>
                <c:pt idx="3888">
                  <c:v>22</c:v>
                </c:pt>
                <c:pt idx="3889">
                  <c:v>15</c:v>
                </c:pt>
                <c:pt idx="3890">
                  <c:v>16</c:v>
                </c:pt>
                <c:pt idx="3891">
                  <c:v>16</c:v>
                </c:pt>
                <c:pt idx="3892">
                  <c:v>20</c:v>
                </c:pt>
                <c:pt idx="3893">
                  <c:v>15</c:v>
                </c:pt>
                <c:pt idx="3894">
                  <c:v>16</c:v>
                </c:pt>
                <c:pt idx="3895">
                  <c:v>22</c:v>
                </c:pt>
                <c:pt idx="3896">
                  <c:v>21</c:v>
                </c:pt>
                <c:pt idx="3897">
                  <c:v>22</c:v>
                </c:pt>
                <c:pt idx="3898">
                  <c:v>15</c:v>
                </c:pt>
                <c:pt idx="3899">
                  <c:v>19</c:v>
                </c:pt>
                <c:pt idx="3900">
                  <c:v>17</c:v>
                </c:pt>
                <c:pt idx="3901">
                  <c:v>17</c:v>
                </c:pt>
                <c:pt idx="3902">
                  <c:v>20</c:v>
                </c:pt>
                <c:pt idx="3903">
                  <c:v>17</c:v>
                </c:pt>
                <c:pt idx="3904">
                  <c:v>19</c:v>
                </c:pt>
                <c:pt idx="3905">
                  <c:v>15</c:v>
                </c:pt>
                <c:pt idx="3906">
                  <c:v>17</c:v>
                </c:pt>
                <c:pt idx="3907">
                  <c:v>15</c:v>
                </c:pt>
                <c:pt idx="3908">
                  <c:v>19</c:v>
                </c:pt>
                <c:pt idx="3909">
                  <c:v>15</c:v>
                </c:pt>
                <c:pt idx="3910">
                  <c:v>20</c:v>
                </c:pt>
                <c:pt idx="3911">
                  <c:v>15</c:v>
                </c:pt>
                <c:pt idx="3912">
                  <c:v>17</c:v>
                </c:pt>
                <c:pt idx="3913">
                  <c:v>17</c:v>
                </c:pt>
                <c:pt idx="3914">
                  <c:v>17</c:v>
                </c:pt>
                <c:pt idx="3915">
                  <c:v>17</c:v>
                </c:pt>
                <c:pt idx="3916">
                  <c:v>17</c:v>
                </c:pt>
                <c:pt idx="3917">
                  <c:v>16</c:v>
                </c:pt>
                <c:pt idx="3918">
                  <c:v>19</c:v>
                </c:pt>
                <c:pt idx="3919">
                  <c:v>21</c:v>
                </c:pt>
                <c:pt idx="3920">
                  <c:v>15</c:v>
                </c:pt>
                <c:pt idx="3921">
                  <c:v>22</c:v>
                </c:pt>
                <c:pt idx="3922">
                  <c:v>22</c:v>
                </c:pt>
                <c:pt idx="3923">
                  <c:v>20</c:v>
                </c:pt>
                <c:pt idx="3924">
                  <c:v>20</c:v>
                </c:pt>
                <c:pt idx="3925">
                  <c:v>15</c:v>
                </c:pt>
                <c:pt idx="3926">
                  <c:v>18</c:v>
                </c:pt>
                <c:pt idx="3927">
                  <c:v>22</c:v>
                </c:pt>
                <c:pt idx="3928">
                  <c:v>17</c:v>
                </c:pt>
                <c:pt idx="3929">
                  <c:v>22</c:v>
                </c:pt>
                <c:pt idx="3930">
                  <c:v>16</c:v>
                </c:pt>
                <c:pt idx="3931">
                  <c:v>18</c:v>
                </c:pt>
                <c:pt idx="3932">
                  <c:v>22</c:v>
                </c:pt>
                <c:pt idx="3933">
                  <c:v>15</c:v>
                </c:pt>
                <c:pt idx="3934">
                  <c:v>18</c:v>
                </c:pt>
                <c:pt idx="3935">
                  <c:v>22</c:v>
                </c:pt>
                <c:pt idx="3936">
                  <c:v>21</c:v>
                </c:pt>
                <c:pt idx="3937">
                  <c:v>21</c:v>
                </c:pt>
                <c:pt idx="3938">
                  <c:v>16</c:v>
                </c:pt>
                <c:pt idx="3939">
                  <c:v>17</c:v>
                </c:pt>
                <c:pt idx="3940">
                  <c:v>22</c:v>
                </c:pt>
                <c:pt idx="3941">
                  <c:v>22</c:v>
                </c:pt>
                <c:pt idx="3942">
                  <c:v>16</c:v>
                </c:pt>
                <c:pt idx="3943">
                  <c:v>16</c:v>
                </c:pt>
                <c:pt idx="3944">
                  <c:v>22</c:v>
                </c:pt>
                <c:pt idx="3945">
                  <c:v>17</c:v>
                </c:pt>
                <c:pt idx="3946">
                  <c:v>17</c:v>
                </c:pt>
                <c:pt idx="3947">
                  <c:v>16</c:v>
                </c:pt>
                <c:pt idx="3948">
                  <c:v>17</c:v>
                </c:pt>
                <c:pt idx="3949">
                  <c:v>19</c:v>
                </c:pt>
                <c:pt idx="3950">
                  <c:v>22</c:v>
                </c:pt>
                <c:pt idx="3951">
                  <c:v>18</c:v>
                </c:pt>
                <c:pt idx="3952">
                  <c:v>16</c:v>
                </c:pt>
                <c:pt idx="3953">
                  <c:v>16</c:v>
                </c:pt>
                <c:pt idx="3954">
                  <c:v>16</c:v>
                </c:pt>
                <c:pt idx="3955">
                  <c:v>20</c:v>
                </c:pt>
                <c:pt idx="3956">
                  <c:v>15</c:v>
                </c:pt>
                <c:pt idx="3957">
                  <c:v>22</c:v>
                </c:pt>
                <c:pt idx="3958">
                  <c:v>17</c:v>
                </c:pt>
                <c:pt idx="3959">
                  <c:v>22</c:v>
                </c:pt>
                <c:pt idx="3960">
                  <c:v>18</c:v>
                </c:pt>
                <c:pt idx="3961">
                  <c:v>20</c:v>
                </c:pt>
                <c:pt idx="3962">
                  <c:v>15</c:v>
                </c:pt>
                <c:pt idx="3963">
                  <c:v>17</c:v>
                </c:pt>
                <c:pt idx="3964">
                  <c:v>20</c:v>
                </c:pt>
                <c:pt idx="3965">
                  <c:v>21</c:v>
                </c:pt>
                <c:pt idx="3966">
                  <c:v>15</c:v>
                </c:pt>
                <c:pt idx="3967">
                  <c:v>15</c:v>
                </c:pt>
                <c:pt idx="3968">
                  <c:v>17</c:v>
                </c:pt>
                <c:pt idx="3969">
                  <c:v>16</c:v>
                </c:pt>
                <c:pt idx="3970">
                  <c:v>20</c:v>
                </c:pt>
                <c:pt idx="3971">
                  <c:v>16</c:v>
                </c:pt>
                <c:pt idx="3972">
                  <c:v>22</c:v>
                </c:pt>
                <c:pt idx="3973">
                  <c:v>17</c:v>
                </c:pt>
                <c:pt idx="3974">
                  <c:v>20</c:v>
                </c:pt>
                <c:pt idx="3975">
                  <c:v>21</c:v>
                </c:pt>
                <c:pt idx="3976">
                  <c:v>16</c:v>
                </c:pt>
                <c:pt idx="3977">
                  <c:v>18</c:v>
                </c:pt>
                <c:pt idx="3978">
                  <c:v>19</c:v>
                </c:pt>
                <c:pt idx="3979">
                  <c:v>17</c:v>
                </c:pt>
                <c:pt idx="3980">
                  <c:v>20</c:v>
                </c:pt>
                <c:pt idx="3981">
                  <c:v>15</c:v>
                </c:pt>
                <c:pt idx="3982">
                  <c:v>15</c:v>
                </c:pt>
                <c:pt idx="3983">
                  <c:v>22</c:v>
                </c:pt>
                <c:pt idx="3984">
                  <c:v>21</c:v>
                </c:pt>
                <c:pt idx="3985">
                  <c:v>17</c:v>
                </c:pt>
                <c:pt idx="3986">
                  <c:v>15</c:v>
                </c:pt>
                <c:pt idx="3987">
                  <c:v>21</c:v>
                </c:pt>
                <c:pt idx="3988">
                  <c:v>17</c:v>
                </c:pt>
                <c:pt idx="3989">
                  <c:v>22</c:v>
                </c:pt>
                <c:pt idx="3990">
                  <c:v>15</c:v>
                </c:pt>
                <c:pt idx="3991">
                  <c:v>19</c:v>
                </c:pt>
                <c:pt idx="3992">
                  <c:v>17</c:v>
                </c:pt>
                <c:pt idx="3993">
                  <c:v>20</c:v>
                </c:pt>
                <c:pt idx="3994">
                  <c:v>16</c:v>
                </c:pt>
                <c:pt idx="3995">
                  <c:v>21</c:v>
                </c:pt>
                <c:pt idx="3996">
                  <c:v>16</c:v>
                </c:pt>
                <c:pt idx="3997">
                  <c:v>15</c:v>
                </c:pt>
                <c:pt idx="3998">
                  <c:v>16</c:v>
                </c:pt>
                <c:pt idx="3999">
                  <c:v>21</c:v>
                </c:pt>
                <c:pt idx="4000">
                  <c:v>13</c:v>
                </c:pt>
                <c:pt idx="4001">
                  <c:v>16</c:v>
                </c:pt>
                <c:pt idx="4002">
                  <c:v>18</c:v>
                </c:pt>
                <c:pt idx="4003">
                  <c:v>15</c:v>
                </c:pt>
                <c:pt idx="4004">
                  <c:v>15</c:v>
                </c:pt>
                <c:pt idx="4005">
                  <c:v>15</c:v>
                </c:pt>
                <c:pt idx="4006">
                  <c:v>15</c:v>
                </c:pt>
                <c:pt idx="4007">
                  <c:v>15</c:v>
                </c:pt>
                <c:pt idx="4008">
                  <c:v>17</c:v>
                </c:pt>
                <c:pt idx="4009">
                  <c:v>16</c:v>
                </c:pt>
                <c:pt idx="4010">
                  <c:v>15</c:v>
                </c:pt>
                <c:pt idx="4011">
                  <c:v>17</c:v>
                </c:pt>
                <c:pt idx="4012">
                  <c:v>19</c:v>
                </c:pt>
                <c:pt idx="4013">
                  <c:v>17</c:v>
                </c:pt>
                <c:pt idx="4014">
                  <c:v>22</c:v>
                </c:pt>
                <c:pt idx="4015">
                  <c:v>15</c:v>
                </c:pt>
                <c:pt idx="4016">
                  <c:v>15</c:v>
                </c:pt>
                <c:pt idx="4017">
                  <c:v>20</c:v>
                </c:pt>
                <c:pt idx="4018">
                  <c:v>22</c:v>
                </c:pt>
                <c:pt idx="4019">
                  <c:v>22</c:v>
                </c:pt>
                <c:pt idx="4020">
                  <c:v>15</c:v>
                </c:pt>
                <c:pt idx="4021">
                  <c:v>16</c:v>
                </c:pt>
                <c:pt idx="4022">
                  <c:v>21</c:v>
                </c:pt>
                <c:pt idx="4023">
                  <c:v>15</c:v>
                </c:pt>
                <c:pt idx="4024">
                  <c:v>16</c:v>
                </c:pt>
                <c:pt idx="4025">
                  <c:v>15</c:v>
                </c:pt>
                <c:pt idx="4026">
                  <c:v>15</c:v>
                </c:pt>
                <c:pt idx="4027">
                  <c:v>19</c:v>
                </c:pt>
                <c:pt idx="4028">
                  <c:v>16</c:v>
                </c:pt>
                <c:pt idx="4029">
                  <c:v>19</c:v>
                </c:pt>
                <c:pt idx="4030">
                  <c:v>15</c:v>
                </c:pt>
                <c:pt idx="4031">
                  <c:v>16</c:v>
                </c:pt>
                <c:pt idx="4032">
                  <c:v>16</c:v>
                </c:pt>
                <c:pt idx="4033">
                  <c:v>17</c:v>
                </c:pt>
                <c:pt idx="4034">
                  <c:v>15</c:v>
                </c:pt>
                <c:pt idx="4035">
                  <c:v>22</c:v>
                </c:pt>
                <c:pt idx="4036">
                  <c:v>20</c:v>
                </c:pt>
                <c:pt idx="4037">
                  <c:v>15</c:v>
                </c:pt>
                <c:pt idx="4038">
                  <c:v>17</c:v>
                </c:pt>
                <c:pt idx="4039">
                  <c:v>15</c:v>
                </c:pt>
                <c:pt idx="4040">
                  <c:v>22</c:v>
                </c:pt>
                <c:pt idx="4041">
                  <c:v>17</c:v>
                </c:pt>
                <c:pt idx="4042">
                  <c:v>19</c:v>
                </c:pt>
                <c:pt idx="4043">
                  <c:v>20</c:v>
                </c:pt>
                <c:pt idx="4044">
                  <c:v>19</c:v>
                </c:pt>
                <c:pt idx="4045">
                  <c:v>16</c:v>
                </c:pt>
                <c:pt idx="4046">
                  <c:v>16</c:v>
                </c:pt>
                <c:pt idx="4047">
                  <c:v>15</c:v>
                </c:pt>
                <c:pt idx="4048">
                  <c:v>17</c:v>
                </c:pt>
                <c:pt idx="4049">
                  <c:v>18</c:v>
                </c:pt>
                <c:pt idx="4050">
                  <c:v>19</c:v>
                </c:pt>
                <c:pt idx="4051">
                  <c:v>21</c:v>
                </c:pt>
                <c:pt idx="4052">
                  <c:v>15</c:v>
                </c:pt>
                <c:pt idx="4053">
                  <c:v>21</c:v>
                </c:pt>
                <c:pt idx="4054">
                  <c:v>15</c:v>
                </c:pt>
                <c:pt idx="4055">
                  <c:v>18</c:v>
                </c:pt>
                <c:pt idx="4056">
                  <c:v>19</c:v>
                </c:pt>
                <c:pt idx="4057">
                  <c:v>19</c:v>
                </c:pt>
                <c:pt idx="4058">
                  <c:v>18</c:v>
                </c:pt>
                <c:pt idx="4059">
                  <c:v>21</c:v>
                </c:pt>
                <c:pt idx="4060">
                  <c:v>18</c:v>
                </c:pt>
                <c:pt idx="4061">
                  <c:v>16</c:v>
                </c:pt>
                <c:pt idx="4062">
                  <c:v>16</c:v>
                </c:pt>
                <c:pt idx="4063">
                  <c:v>15</c:v>
                </c:pt>
                <c:pt idx="4064">
                  <c:v>19</c:v>
                </c:pt>
                <c:pt idx="4065">
                  <c:v>16</c:v>
                </c:pt>
                <c:pt idx="4066">
                  <c:v>15</c:v>
                </c:pt>
                <c:pt idx="4067">
                  <c:v>19</c:v>
                </c:pt>
                <c:pt idx="4068">
                  <c:v>17</c:v>
                </c:pt>
                <c:pt idx="4069">
                  <c:v>19</c:v>
                </c:pt>
                <c:pt idx="4070">
                  <c:v>20</c:v>
                </c:pt>
                <c:pt idx="4071">
                  <c:v>15</c:v>
                </c:pt>
                <c:pt idx="4072">
                  <c:v>16</c:v>
                </c:pt>
                <c:pt idx="4073">
                  <c:v>17</c:v>
                </c:pt>
                <c:pt idx="4074">
                  <c:v>20</c:v>
                </c:pt>
                <c:pt idx="4075">
                  <c:v>15</c:v>
                </c:pt>
                <c:pt idx="4076">
                  <c:v>21</c:v>
                </c:pt>
                <c:pt idx="4077">
                  <c:v>15</c:v>
                </c:pt>
                <c:pt idx="4078">
                  <c:v>15</c:v>
                </c:pt>
                <c:pt idx="4079">
                  <c:v>17</c:v>
                </c:pt>
                <c:pt idx="4080">
                  <c:v>15</c:v>
                </c:pt>
                <c:pt idx="4081">
                  <c:v>17</c:v>
                </c:pt>
                <c:pt idx="4082">
                  <c:v>20</c:v>
                </c:pt>
                <c:pt idx="4083">
                  <c:v>20</c:v>
                </c:pt>
                <c:pt idx="4084">
                  <c:v>20</c:v>
                </c:pt>
                <c:pt idx="4085">
                  <c:v>16</c:v>
                </c:pt>
                <c:pt idx="4086">
                  <c:v>22</c:v>
                </c:pt>
                <c:pt idx="4087">
                  <c:v>20</c:v>
                </c:pt>
                <c:pt idx="4088">
                  <c:v>15</c:v>
                </c:pt>
                <c:pt idx="4089">
                  <c:v>19</c:v>
                </c:pt>
                <c:pt idx="4090">
                  <c:v>16</c:v>
                </c:pt>
                <c:pt idx="4091">
                  <c:v>18</c:v>
                </c:pt>
                <c:pt idx="4092">
                  <c:v>22</c:v>
                </c:pt>
                <c:pt idx="4093">
                  <c:v>15</c:v>
                </c:pt>
                <c:pt idx="4094">
                  <c:v>16</c:v>
                </c:pt>
                <c:pt idx="4095">
                  <c:v>17</c:v>
                </c:pt>
                <c:pt idx="4096">
                  <c:v>22</c:v>
                </c:pt>
                <c:pt idx="4097">
                  <c:v>20</c:v>
                </c:pt>
                <c:pt idx="4098">
                  <c:v>16</c:v>
                </c:pt>
                <c:pt idx="4099">
                  <c:v>20</c:v>
                </c:pt>
                <c:pt idx="4100">
                  <c:v>17</c:v>
                </c:pt>
                <c:pt idx="4101">
                  <c:v>15</c:v>
                </c:pt>
                <c:pt idx="4102">
                  <c:v>15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15</c:v>
                </c:pt>
                <c:pt idx="4107">
                  <c:v>17</c:v>
                </c:pt>
                <c:pt idx="4108">
                  <c:v>20</c:v>
                </c:pt>
                <c:pt idx="4109">
                  <c:v>16</c:v>
                </c:pt>
                <c:pt idx="4110">
                  <c:v>15</c:v>
                </c:pt>
                <c:pt idx="4111">
                  <c:v>19</c:v>
                </c:pt>
                <c:pt idx="4112">
                  <c:v>16</c:v>
                </c:pt>
                <c:pt idx="4113">
                  <c:v>22</c:v>
                </c:pt>
                <c:pt idx="4114">
                  <c:v>17</c:v>
                </c:pt>
                <c:pt idx="4115">
                  <c:v>16</c:v>
                </c:pt>
                <c:pt idx="4116">
                  <c:v>16</c:v>
                </c:pt>
                <c:pt idx="4117">
                  <c:v>17</c:v>
                </c:pt>
                <c:pt idx="4118">
                  <c:v>16</c:v>
                </c:pt>
                <c:pt idx="4119">
                  <c:v>16</c:v>
                </c:pt>
                <c:pt idx="4120">
                  <c:v>21</c:v>
                </c:pt>
                <c:pt idx="4121">
                  <c:v>16</c:v>
                </c:pt>
                <c:pt idx="4122">
                  <c:v>21</c:v>
                </c:pt>
                <c:pt idx="4123">
                  <c:v>17</c:v>
                </c:pt>
                <c:pt idx="4124">
                  <c:v>21</c:v>
                </c:pt>
                <c:pt idx="4125">
                  <c:v>21</c:v>
                </c:pt>
                <c:pt idx="4126">
                  <c:v>19</c:v>
                </c:pt>
                <c:pt idx="4127">
                  <c:v>18</c:v>
                </c:pt>
                <c:pt idx="4128">
                  <c:v>22</c:v>
                </c:pt>
                <c:pt idx="4129">
                  <c:v>17</c:v>
                </c:pt>
                <c:pt idx="4130">
                  <c:v>16</c:v>
                </c:pt>
                <c:pt idx="4131">
                  <c:v>17</c:v>
                </c:pt>
                <c:pt idx="4132">
                  <c:v>22</c:v>
                </c:pt>
                <c:pt idx="4133">
                  <c:v>16</c:v>
                </c:pt>
                <c:pt idx="4134">
                  <c:v>17</c:v>
                </c:pt>
                <c:pt idx="4135">
                  <c:v>16</c:v>
                </c:pt>
                <c:pt idx="4136">
                  <c:v>20</c:v>
                </c:pt>
                <c:pt idx="4137">
                  <c:v>20</c:v>
                </c:pt>
                <c:pt idx="4138">
                  <c:v>18</c:v>
                </c:pt>
                <c:pt idx="4139">
                  <c:v>21</c:v>
                </c:pt>
                <c:pt idx="4140">
                  <c:v>22</c:v>
                </c:pt>
                <c:pt idx="4141">
                  <c:v>17</c:v>
                </c:pt>
                <c:pt idx="4142">
                  <c:v>15</c:v>
                </c:pt>
                <c:pt idx="4143">
                  <c:v>15</c:v>
                </c:pt>
                <c:pt idx="4144">
                  <c:v>15</c:v>
                </c:pt>
                <c:pt idx="4145">
                  <c:v>15</c:v>
                </c:pt>
                <c:pt idx="4146">
                  <c:v>17</c:v>
                </c:pt>
                <c:pt idx="4147">
                  <c:v>16</c:v>
                </c:pt>
                <c:pt idx="4148">
                  <c:v>20</c:v>
                </c:pt>
                <c:pt idx="4149">
                  <c:v>18</c:v>
                </c:pt>
                <c:pt idx="4150">
                  <c:v>20</c:v>
                </c:pt>
                <c:pt idx="4151">
                  <c:v>20</c:v>
                </c:pt>
                <c:pt idx="4152">
                  <c:v>17</c:v>
                </c:pt>
                <c:pt idx="4153">
                  <c:v>18</c:v>
                </c:pt>
                <c:pt idx="4154">
                  <c:v>20</c:v>
                </c:pt>
                <c:pt idx="4155">
                  <c:v>17</c:v>
                </c:pt>
                <c:pt idx="4156">
                  <c:v>20</c:v>
                </c:pt>
                <c:pt idx="4157">
                  <c:v>21</c:v>
                </c:pt>
                <c:pt idx="4158">
                  <c:v>17</c:v>
                </c:pt>
                <c:pt idx="4159">
                  <c:v>15</c:v>
                </c:pt>
                <c:pt idx="4160">
                  <c:v>21</c:v>
                </c:pt>
                <c:pt idx="4161">
                  <c:v>15</c:v>
                </c:pt>
                <c:pt idx="4162">
                  <c:v>17</c:v>
                </c:pt>
                <c:pt idx="4163">
                  <c:v>16</c:v>
                </c:pt>
                <c:pt idx="4164">
                  <c:v>22</c:v>
                </c:pt>
                <c:pt idx="4165">
                  <c:v>15</c:v>
                </c:pt>
                <c:pt idx="4166">
                  <c:v>18</c:v>
                </c:pt>
                <c:pt idx="4167">
                  <c:v>18</c:v>
                </c:pt>
                <c:pt idx="4168">
                  <c:v>15</c:v>
                </c:pt>
                <c:pt idx="4169">
                  <c:v>16</c:v>
                </c:pt>
                <c:pt idx="4170">
                  <c:v>18</c:v>
                </c:pt>
                <c:pt idx="4171">
                  <c:v>19</c:v>
                </c:pt>
                <c:pt idx="4172">
                  <c:v>15</c:v>
                </c:pt>
                <c:pt idx="4173">
                  <c:v>17</c:v>
                </c:pt>
                <c:pt idx="4174">
                  <c:v>15</c:v>
                </c:pt>
                <c:pt idx="4175">
                  <c:v>16</c:v>
                </c:pt>
                <c:pt idx="4176">
                  <c:v>15</c:v>
                </c:pt>
                <c:pt idx="4177">
                  <c:v>16</c:v>
                </c:pt>
                <c:pt idx="4178">
                  <c:v>20</c:v>
                </c:pt>
                <c:pt idx="4179">
                  <c:v>19</c:v>
                </c:pt>
                <c:pt idx="4180">
                  <c:v>15</c:v>
                </c:pt>
                <c:pt idx="4181">
                  <c:v>21</c:v>
                </c:pt>
                <c:pt idx="4182">
                  <c:v>15</c:v>
                </c:pt>
                <c:pt idx="4183">
                  <c:v>16</c:v>
                </c:pt>
                <c:pt idx="4184">
                  <c:v>16</c:v>
                </c:pt>
                <c:pt idx="4185">
                  <c:v>20</c:v>
                </c:pt>
                <c:pt idx="4186">
                  <c:v>21</c:v>
                </c:pt>
                <c:pt idx="4187">
                  <c:v>16</c:v>
                </c:pt>
                <c:pt idx="4188">
                  <c:v>16</c:v>
                </c:pt>
                <c:pt idx="4189">
                  <c:v>17</c:v>
                </c:pt>
                <c:pt idx="4190">
                  <c:v>15</c:v>
                </c:pt>
                <c:pt idx="4191">
                  <c:v>16</c:v>
                </c:pt>
                <c:pt idx="4192">
                  <c:v>16</c:v>
                </c:pt>
                <c:pt idx="4193">
                  <c:v>17</c:v>
                </c:pt>
                <c:pt idx="4194">
                  <c:v>17</c:v>
                </c:pt>
                <c:pt idx="4195">
                  <c:v>15</c:v>
                </c:pt>
                <c:pt idx="4196">
                  <c:v>16</c:v>
                </c:pt>
                <c:pt idx="4197">
                  <c:v>20</c:v>
                </c:pt>
                <c:pt idx="4198">
                  <c:v>22</c:v>
                </c:pt>
                <c:pt idx="4199">
                  <c:v>21</c:v>
                </c:pt>
                <c:pt idx="4200">
                  <c:v>16</c:v>
                </c:pt>
                <c:pt idx="4201">
                  <c:v>21</c:v>
                </c:pt>
                <c:pt idx="4202">
                  <c:v>17</c:v>
                </c:pt>
                <c:pt idx="4203">
                  <c:v>18</c:v>
                </c:pt>
                <c:pt idx="4204">
                  <c:v>16</c:v>
                </c:pt>
                <c:pt idx="4205">
                  <c:v>22</c:v>
                </c:pt>
                <c:pt idx="4206">
                  <c:v>22</c:v>
                </c:pt>
                <c:pt idx="4207">
                  <c:v>16</c:v>
                </c:pt>
                <c:pt idx="4208">
                  <c:v>16</c:v>
                </c:pt>
                <c:pt idx="4209">
                  <c:v>20</c:v>
                </c:pt>
                <c:pt idx="4210">
                  <c:v>15</c:v>
                </c:pt>
                <c:pt idx="4211">
                  <c:v>15</c:v>
                </c:pt>
                <c:pt idx="4212">
                  <c:v>18</c:v>
                </c:pt>
                <c:pt idx="4213">
                  <c:v>15</c:v>
                </c:pt>
                <c:pt idx="4214">
                  <c:v>19</c:v>
                </c:pt>
                <c:pt idx="4215">
                  <c:v>15</c:v>
                </c:pt>
                <c:pt idx="4216">
                  <c:v>16</c:v>
                </c:pt>
                <c:pt idx="4217">
                  <c:v>16</c:v>
                </c:pt>
                <c:pt idx="4218">
                  <c:v>20</c:v>
                </c:pt>
                <c:pt idx="4219">
                  <c:v>19</c:v>
                </c:pt>
                <c:pt idx="4220">
                  <c:v>22</c:v>
                </c:pt>
                <c:pt idx="4221">
                  <c:v>18</c:v>
                </c:pt>
                <c:pt idx="4222">
                  <c:v>20</c:v>
                </c:pt>
                <c:pt idx="4223">
                  <c:v>15</c:v>
                </c:pt>
                <c:pt idx="4224">
                  <c:v>16</c:v>
                </c:pt>
                <c:pt idx="4225">
                  <c:v>15</c:v>
                </c:pt>
                <c:pt idx="4226">
                  <c:v>22</c:v>
                </c:pt>
                <c:pt idx="4227">
                  <c:v>22</c:v>
                </c:pt>
                <c:pt idx="4228">
                  <c:v>15</c:v>
                </c:pt>
                <c:pt idx="4229">
                  <c:v>15</c:v>
                </c:pt>
                <c:pt idx="4230">
                  <c:v>17</c:v>
                </c:pt>
                <c:pt idx="4231">
                  <c:v>21</c:v>
                </c:pt>
                <c:pt idx="4232">
                  <c:v>17</c:v>
                </c:pt>
                <c:pt idx="4233">
                  <c:v>15</c:v>
                </c:pt>
                <c:pt idx="4234">
                  <c:v>15</c:v>
                </c:pt>
                <c:pt idx="4235">
                  <c:v>15</c:v>
                </c:pt>
                <c:pt idx="4236">
                  <c:v>20</c:v>
                </c:pt>
                <c:pt idx="4237">
                  <c:v>21</c:v>
                </c:pt>
                <c:pt idx="4238">
                  <c:v>17</c:v>
                </c:pt>
                <c:pt idx="4239">
                  <c:v>20</c:v>
                </c:pt>
                <c:pt idx="4240">
                  <c:v>16</c:v>
                </c:pt>
                <c:pt idx="4241">
                  <c:v>15</c:v>
                </c:pt>
                <c:pt idx="4242">
                  <c:v>16</c:v>
                </c:pt>
                <c:pt idx="4243">
                  <c:v>16</c:v>
                </c:pt>
                <c:pt idx="4244">
                  <c:v>15</c:v>
                </c:pt>
                <c:pt idx="4245">
                  <c:v>16</c:v>
                </c:pt>
                <c:pt idx="4246">
                  <c:v>16</c:v>
                </c:pt>
                <c:pt idx="4247">
                  <c:v>15</c:v>
                </c:pt>
                <c:pt idx="4248">
                  <c:v>16</c:v>
                </c:pt>
                <c:pt idx="4249">
                  <c:v>22</c:v>
                </c:pt>
                <c:pt idx="4250">
                  <c:v>18</c:v>
                </c:pt>
                <c:pt idx="4251">
                  <c:v>20</c:v>
                </c:pt>
                <c:pt idx="4252">
                  <c:v>17</c:v>
                </c:pt>
                <c:pt idx="4253">
                  <c:v>20</c:v>
                </c:pt>
                <c:pt idx="4254">
                  <c:v>21</c:v>
                </c:pt>
                <c:pt idx="4255">
                  <c:v>16</c:v>
                </c:pt>
                <c:pt idx="4256">
                  <c:v>17</c:v>
                </c:pt>
                <c:pt idx="4257">
                  <c:v>18</c:v>
                </c:pt>
                <c:pt idx="4258">
                  <c:v>17</c:v>
                </c:pt>
                <c:pt idx="4259">
                  <c:v>21</c:v>
                </c:pt>
                <c:pt idx="4260">
                  <c:v>15</c:v>
                </c:pt>
                <c:pt idx="4261">
                  <c:v>22</c:v>
                </c:pt>
                <c:pt idx="4262">
                  <c:v>15</c:v>
                </c:pt>
                <c:pt idx="4263">
                  <c:v>16</c:v>
                </c:pt>
                <c:pt idx="4264">
                  <c:v>17</c:v>
                </c:pt>
                <c:pt idx="4265">
                  <c:v>20</c:v>
                </c:pt>
                <c:pt idx="4266">
                  <c:v>22</c:v>
                </c:pt>
                <c:pt idx="4267">
                  <c:v>17</c:v>
                </c:pt>
                <c:pt idx="4268">
                  <c:v>18</c:v>
                </c:pt>
                <c:pt idx="4269">
                  <c:v>17</c:v>
                </c:pt>
                <c:pt idx="4270">
                  <c:v>18</c:v>
                </c:pt>
                <c:pt idx="4271">
                  <c:v>15</c:v>
                </c:pt>
                <c:pt idx="4272">
                  <c:v>20</c:v>
                </c:pt>
                <c:pt idx="4273">
                  <c:v>15</c:v>
                </c:pt>
                <c:pt idx="4274">
                  <c:v>20</c:v>
                </c:pt>
                <c:pt idx="4275">
                  <c:v>18</c:v>
                </c:pt>
                <c:pt idx="4276">
                  <c:v>17</c:v>
                </c:pt>
                <c:pt idx="4277">
                  <c:v>20</c:v>
                </c:pt>
                <c:pt idx="4278">
                  <c:v>24</c:v>
                </c:pt>
                <c:pt idx="4279">
                  <c:v>16</c:v>
                </c:pt>
                <c:pt idx="4280">
                  <c:v>20</c:v>
                </c:pt>
                <c:pt idx="4281">
                  <c:v>21</c:v>
                </c:pt>
                <c:pt idx="4282">
                  <c:v>20</c:v>
                </c:pt>
                <c:pt idx="4283">
                  <c:v>16</c:v>
                </c:pt>
                <c:pt idx="4284">
                  <c:v>15</c:v>
                </c:pt>
                <c:pt idx="4285">
                  <c:v>16</c:v>
                </c:pt>
                <c:pt idx="4286">
                  <c:v>22</c:v>
                </c:pt>
                <c:pt idx="4287">
                  <c:v>16</c:v>
                </c:pt>
                <c:pt idx="4288">
                  <c:v>15</c:v>
                </c:pt>
                <c:pt idx="4289">
                  <c:v>16</c:v>
                </c:pt>
                <c:pt idx="4290">
                  <c:v>15</c:v>
                </c:pt>
                <c:pt idx="4291">
                  <c:v>21</c:v>
                </c:pt>
                <c:pt idx="4292">
                  <c:v>16</c:v>
                </c:pt>
                <c:pt idx="4293">
                  <c:v>15</c:v>
                </c:pt>
                <c:pt idx="4294">
                  <c:v>15</c:v>
                </c:pt>
                <c:pt idx="4295">
                  <c:v>17</c:v>
                </c:pt>
                <c:pt idx="4296">
                  <c:v>21</c:v>
                </c:pt>
                <c:pt idx="4297">
                  <c:v>15</c:v>
                </c:pt>
                <c:pt idx="4298">
                  <c:v>16</c:v>
                </c:pt>
                <c:pt idx="4299">
                  <c:v>19</c:v>
                </c:pt>
                <c:pt idx="4300">
                  <c:v>22</c:v>
                </c:pt>
                <c:pt idx="4301">
                  <c:v>15</c:v>
                </c:pt>
                <c:pt idx="4302">
                  <c:v>16</c:v>
                </c:pt>
                <c:pt idx="4303">
                  <c:v>20</c:v>
                </c:pt>
                <c:pt idx="4304">
                  <c:v>15</c:v>
                </c:pt>
                <c:pt idx="4305">
                  <c:v>15</c:v>
                </c:pt>
                <c:pt idx="4306">
                  <c:v>17</c:v>
                </c:pt>
                <c:pt idx="4307">
                  <c:v>21</c:v>
                </c:pt>
                <c:pt idx="4308">
                  <c:v>15</c:v>
                </c:pt>
                <c:pt idx="4309">
                  <c:v>17</c:v>
                </c:pt>
                <c:pt idx="4310">
                  <c:v>15</c:v>
                </c:pt>
                <c:pt idx="4311">
                  <c:v>17</c:v>
                </c:pt>
                <c:pt idx="4312">
                  <c:v>16</c:v>
                </c:pt>
                <c:pt idx="4313">
                  <c:v>17</c:v>
                </c:pt>
                <c:pt idx="4314">
                  <c:v>22</c:v>
                </c:pt>
                <c:pt idx="4315">
                  <c:v>22</c:v>
                </c:pt>
                <c:pt idx="4316">
                  <c:v>22</c:v>
                </c:pt>
                <c:pt idx="4317">
                  <c:v>15</c:v>
                </c:pt>
                <c:pt idx="4318">
                  <c:v>21</c:v>
                </c:pt>
                <c:pt idx="4319">
                  <c:v>15</c:v>
                </c:pt>
                <c:pt idx="4320">
                  <c:v>18</c:v>
                </c:pt>
                <c:pt idx="4321">
                  <c:v>16</c:v>
                </c:pt>
                <c:pt idx="4322">
                  <c:v>17</c:v>
                </c:pt>
                <c:pt idx="4323">
                  <c:v>20</c:v>
                </c:pt>
                <c:pt idx="4324">
                  <c:v>17</c:v>
                </c:pt>
                <c:pt idx="4325">
                  <c:v>15</c:v>
                </c:pt>
                <c:pt idx="4326">
                  <c:v>22</c:v>
                </c:pt>
                <c:pt idx="4327">
                  <c:v>20</c:v>
                </c:pt>
                <c:pt idx="4328">
                  <c:v>16</c:v>
                </c:pt>
                <c:pt idx="4329">
                  <c:v>19</c:v>
                </c:pt>
                <c:pt idx="4330">
                  <c:v>17</c:v>
                </c:pt>
                <c:pt idx="4331">
                  <c:v>21</c:v>
                </c:pt>
                <c:pt idx="4332">
                  <c:v>14</c:v>
                </c:pt>
                <c:pt idx="4333">
                  <c:v>17</c:v>
                </c:pt>
                <c:pt idx="4334">
                  <c:v>16</c:v>
                </c:pt>
                <c:pt idx="4335">
                  <c:v>15</c:v>
                </c:pt>
                <c:pt idx="4336">
                  <c:v>19</c:v>
                </c:pt>
                <c:pt idx="4337">
                  <c:v>17</c:v>
                </c:pt>
                <c:pt idx="4338">
                  <c:v>22</c:v>
                </c:pt>
                <c:pt idx="4339">
                  <c:v>17</c:v>
                </c:pt>
                <c:pt idx="4340">
                  <c:v>18</c:v>
                </c:pt>
                <c:pt idx="4341">
                  <c:v>19</c:v>
                </c:pt>
                <c:pt idx="4342">
                  <c:v>17</c:v>
                </c:pt>
                <c:pt idx="4343">
                  <c:v>16</c:v>
                </c:pt>
                <c:pt idx="4344">
                  <c:v>15</c:v>
                </c:pt>
                <c:pt idx="4345">
                  <c:v>16</c:v>
                </c:pt>
                <c:pt idx="4346">
                  <c:v>11</c:v>
                </c:pt>
                <c:pt idx="4347">
                  <c:v>16</c:v>
                </c:pt>
                <c:pt idx="4348">
                  <c:v>16</c:v>
                </c:pt>
                <c:pt idx="4349">
                  <c:v>20</c:v>
                </c:pt>
                <c:pt idx="4350">
                  <c:v>16</c:v>
                </c:pt>
                <c:pt idx="4351">
                  <c:v>17</c:v>
                </c:pt>
                <c:pt idx="4352">
                  <c:v>19</c:v>
                </c:pt>
                <c:pt idx="4353">
                  <c:v>21</c:v>
                </c:pt>
                <c:pt idx="4354">
                  <c:v>17</c:v>
                </c:pt>
                <c:pt idx="4355">
                  <c:v>21</c:v>
                </c:pt>
                <c:pt idx="4356">
                  <c:v>15</c:v>
                </c:pt>
                <c:pt idx="4357">
                  <c:v>17</c:v>
                </c:pt>
                <c:pt idx="4358">
                  <c:v>21</c:v>
                </c:pt>
                <c:pt idx="4359">
                  <c:v>16</c:v>
                </c:pt>
                <c:pt idx="4360">
                  <c:v>22</c:v>
                </c:pt>
                <c:pt idx="4361">
                  <c:v>18</c:v>
                </c:pt>
                <c:pt idx="4362">
                  <c:v>20</c:v>
                </c:pt>
                <c:pt idx="4363">
                  <c:v>20</c:v>
                </c:pt>
                <c:pt idx="4364">
                  <c:v>22</c:v>
                </c:pt>
                <c:pt idx="4365">
                  <c:v>20</c:v>
                </c:pt>
                <c:pt idx="4366">
                  <c:v>16</c:v>
                </c:pt>
                <c:pt idx="4367">
                  <c:v>20</c:v>
                </c:pt>
                <c:pt idx="4368">
                  <c:v>20</c:v>
                </c:pt>
                <c:pt idx="4369">
                  <c:v>15</c:v>
                </c:pt>
                <c:pt idx="4370">
                  <c:v>16</c:v>
                </c:pt>
                <c:pt idx="4371">
                  <c:v>21</c:v>
                </c:pt>
                <c:pt idx="4372">
                  <c:v>16</c:v>
                </c:pt>
                <c:pt idx="4373">
                  <c:v>17</c:v>
                </c:pt>
                <c:pt idx="4374">
                  <c:v>15</c:v>
                </c:pt>
                <c:pt idx="4375">
                  <c:v>20</c:v>
                </c:pt>
                <c:pt idx="4376">
                  <c:v>21</c:v>
                </c:pt>
                <c:pt idx="4377">
                  <c:v>21</c:v>
                </c:pt>
                <c:pt idx="4378">
                  <c:v>15</c:v>
                </c:pt>
                <c:pt idx="4379">
                  <c:v>22</c:v>
                </c:pt>
                <c:pt idx="4380">
                  <c:v>16</c:v>
                </c:pt>
                <c:pt idx="4381">
                  <c:v>15</c:v>
                </c:pt>
                <c:pt idx="4382">
                  <c:v>17</c:v>
                </c:pt>
                <c:pt idx="4383">
                  <c:v>16</c:v>
                </c:pt>
                <c:pt idx="4384">
                  <c:v>16</c:v>
                </c:pt>
                <c:pt idx="4385">
                  <c:v>17</c:v>
                </c:pt>
                <c:pt idx="4386">
                  <c:v>20</c:v>
                </c:pt>
                <c:pt idx="4387">
                  <c:v>16</c:v>
                </c:pt>
                <c:pt idx="4388">
                  <c:v>21</c:v>
                </c:pt>
                <c:pt idx="4389">
                  <c:v>17</c:v>
                </c:pt>
                <c:pt idx="4390">
                  <c:v>21</c:v>
                </c:pt>
                <c:pt idx="4391">
                  <c:v>19</c:v>
                </c:pt>
                <c:pt idx="4392">
                  <c:v>18</c:v>
                </c:pt>
                <c:pt idx="4393">
                  <c:v>15</c:v>
                </c:pt>
                <c:pt idx="4394">
                  <c:v>15</c:v>
                </c:pt>
                <c:pt idx="4395">
                  <c:v>15</c:v>
                </c:pt>
                <c:pt idx="4396">
                  <c:v>16</c:v>
                </c:pt>
                <c:pt idx="4397">
                  <c:v>17</c:v>
                </c:pt>
                <c:pt idx="4398">
                  <c:v>15</c:v>
                </c:pt>
                <c:pt idx="4399">
                  <c:v>15</c:v>
                </c:pt>
                <c:pt idx="4400">
                  <c:v>22</c:v>
                </c:pt>
                <c:pt idx="4401">
                  <c:v>17</c:v>
                </c:pt>
                <c:pt idx="4402">
                  <c:v>22</c:v>
                </c:pt>
                <c:pt idx="4403">
                  <c:v>20</c:v>
                </c:pt>
                <c:pt idx="4404">
                  <c:v>15</c:v>
                </c:pt>
                <c:pt idx="4405">
                  <c:v>21</c:v>
                </c:pt>
                <c:pt idx="4406">
                  <c:v>15</c:v>
                </c:pt>
                <c:pt idx="4407">
                  <c:v>22</c:v>
                </c:pt>
                <c:pt idx="4408">
                  <c:v>16</c:v>
                </c:pt>
                <c:pt idx="4409">
                  <c:v>15</c:v>
                </c:pt>
                <c:pt idx="4410">
                  <c:v>17</c:v>
                </c:pt>
                <c:pt idx="4411">
                  <c:v>16</c:v>
                </c:pt>
                <c:pt idx="4412">
                  <c:v>15</c:v>
                </c:pt>
                <c:pt idx="4413">
                  <c:v>19</c:v>
                </c:pt>
                <c:pt idx="4414">
                  <c:v>19</c:v>
                </c:pt>
                <c:pt idx="4415">
                  <c:v>20</c:v>
                </c:pt>
                <c:pt idx="4416">
                  <c:v>20</c:v>
                </c:pt>
                <c:pt idx="4417">
                  <c:v>16</c:v>
                </c:pt>
                <c:pt idx="4418">
                  <c:v>15</c:v>
                </c:pt>
                <c:pt idx="4419">
                  <c:v>20</c:v>
                </c:pt>
                <c:pt idx="4420">
                  <c:v>16</c:v>
                </c:pt>
                <c:pt idx="4421">
                  <c:v>15</c:v>
                </c:pt>
                <c:pt idx="4422">
                  <c:v>22</c:v>
                </c:pt>
                <c:pt idx="4423">
                  <c:v>15</c:v>
                </c:pt>
                <c:pt idx="4424">
                  <c:v>16</c:v>
                </c:pt>
                <c:pt idx="4425">
                  <c:v>16</c:v>
                </c:pt>
                <c:pt idx="4426">
                  <c:v>16</c:v>
                </c:pt>
                <c:pt idx="4427">
                  <c:v>20</c:v>
                </c:pt>
                <c:pt idx="4428">
                  <c:v>17</c:v>
                </c:pt>
                <c:pt idx="4429">
                  <c:v>16</c:v>
                </c:pt>
                <c:pt idx="4430">
                  <c:v>15</c:v>
                </c:pt>
                <c:pt idx="4431">
                  <c:v>20</c:v>
                </c:pt>
                <c:pt idx="4432">
                  <c:v>20</c:v>
                </c:pt>
                <c:pt idx="4433">
                  <c:v>16</c:v>
                </c:pt>
                <c:pt idx="4434">
                  <c:v>15</c:v>
                </c:pt>
                <c:pt idx="4435">
                  <c:v>15</c:v>
                </c:pt>
                <c:pt idx="4436">
                  <c:v>21</c:v>
                </c:pt>
                <c:pt idx="4437">
                  <c:v>16</c:v>
                </c:pt>
                <c:pt idx="4438">
                  <c:v>16</c:v>
                </c:pt>
                <c:pt idx="4439">
                  <c:v>15</c:v>
                </c:pt>
                <c:pt idx="4440">
                  <c:v>20</c:v>
                </c:pt>
                <c:pt idx="4441">
                  <c:v>20</c:v>
                </c:pt>
                <c:pt idx="4442">
                  <c:v>17</c:v>
                </c:pt>
                <c:pt idx="4443">
                  <c:v>20</c:v>
                </c:pt>
                <c:pt idx="4444">
                  <c:v>21</c:v>
                </c:pt>
                <c:pt idx="4445">
                  <c:v>20</c:v>
                </c:pt>
                <c:pt idx="4446">
                  <c:v>15</c:v>
                </c:pt>
                <c:pt idx="4447">
                  <c:v>18</c:v>
                </c:pt>
                <c:pt idx="4448">
                  <c:v>16</c:v>
                </c:pt>
                <c:pt idx="4449">
                  <c:v>16</c:v>
                </c:pt>
                <c:pt idx="4450">
                  <c:v>15</c:v>
                </c:pt>
                <c:pt idx="4451">
                  <c:v>22</c:v>
                </c:pt>
                <c:pt idx="4452">
                  <c:v>15</c:v>
                </c:pt>
                <c:pt idx="4453">
                  <c:v>18</c:v>
                </c:pt>
                <c:pt idx="4454">
                  <c:v>16</c:v>
                </c:pt>
                <c:pt idx="4455">
                  <c:v>15</c:v>
                </c:pt>
                <c:pt idx="4456">
                  <c:v>15</c:v>
                </c:pt>
                <c:pt idx="4457">
                  <c:v>19</c:v>
                </c:pt>
                <c:pt idx="4458">
                  <c:v>17</c:v>
                </c:pt>
                <c:pt idx="4459">
                  <c:v>21</c:v>
                </c:pt>
                <c:pt idx="4460">
                  <c:v>20</c:v>
                </c:pt>
                <c:pt idx="4461">
                  <c:v>15</c:v>
                </c:pt>
                <c:pt idx="4462">
                  <c:v>19</c:v>
                </c:pt>
                <c:pt idx="4463">
                  <c:v>17</c:v>
                </c:pt>
                <c:pt idx="4464">
                  <c:v>20</c:v>
                </c:pt>
                <c:pt idx="4465">
                  <c:v>17</c:v>
                </c:pt>
                <c:pt idx="4466">
                  <c:v>21</c:v>
                </c:pt>
                <c:pt idx="4467">
                  <c:v>20</c:v>
                </c:pt>
                <c:pt idx="4468">
                  <c:v>15</c:v>
                </c:pt>
                <c:pt idx="4469">
                  <c:v>19</c:v>
                </c:pt>
                <c:pt idx="4470">
                  <c:v>15</c:v>
                </c:pt>
                <c:pt idx="4471">
                  <c:v>16</c:v>
                </c:pt>
                <c:pt idx="4472">
                  <c:v>19</c:v>
                </c:pt>
                <c:pt idx="4473">
                  <c:v>15</c:v>
                </c:pt>
                <c:pt idx="4474">
                  <c:v>15</c:v>
                </c:pt>
                <c:pt idx="4475">
                  <c:v>20</c:v>
                </c:pt>
                <c:pt idx="4476">
                  <c:v>17</c:v>
                </c:pt>
                <c:pt idx="4477">
                  <c:v>16</c:v>
                </c:pt>
                <c:pt idx="4478">
                  <c:v>16</c:v>
                </c:pt>
                <c:pt idx="4479">
                  <c:v>16</c:v>
                </c:pt>
                <c:pt idx="4480">
                  <c:v>15</c:v>
                </c:pt>
                <c:pt idx="4481">
                  <c:v>17</c:v>
                </c:pt>
                <c:pt idx="4482">
                  <c:v>15</c:v>
                </c:pt>
                <c:pt idx="4483">
                  <c:v>20</c:v>
                </c:pt>
                <c:pt idx="4484">
                  <c:v>16</c:v>
                </c:pt>
                <c:pt idx="4485">
                  <c:v>15</c:v>
                </c:pt>
                <c:pt idx="4486">
                  <c:v>15</c:v>
                </c:pt>
                <c:pt idx="4487">
                  <c:v>16</c:v>
                </c:pt>
                <c:pt idx="4488">
                  <c:v>21</c:v>
                </c:pt>
                <c:pt idx="4489">
                  <c:v>22</c:v>
                </c:pt>
                <c:pt idx="4490">
                  <c:v>15</c:v>
                </c:pt>
                <c:pt idx="4491">
                  <c:v>16</c:v>
                </c:pt>
                <c:pt idx="4492">
                  <c:v>20</c:v>
                </c:pt>
                <c:pt idx="4493">
                  <c:v>15</c:v>
                </c:pt>
                <c:pt idx="4494">
                  <c:v>22</c:v>
                </c:pt>
                <c:pt idx="4495">
                  <c:v>16</c:v>
                </c:pt>
                <c:pt idx="4496">
                  <c:v>17</c:v>
                </c:pt>
                <c:pt idx="4497">
                  <c:v>16</c:v>
                </c:pt>
                <c:pt idx="4498">
                  <c:v>19</c:v>
                </c:pt>
                <c:pt idx="4499">
                  <c:v>22</c:v>
                </c:pt>
                <c:pt idx="4500">
                  <c:v>19</c:v>
                </c:pt>
                <c:pt idx="4501">
                  <c:v>21</c:v>
                </c:pt>
                <c:pt idx="4502">
                  <c:v>22</c:v>
                </c:pt>
                <c:pt idx="4503">
                  <c:v>20</c:v>
                </c:pt>
                <c:pt idx="4504">
                  <c:v>15</c:v>
                </c:pt>
                <c:pt idx="4505">
                  <c:v>17</c:v>
                </c:pt>
                <c:pt idx="4506">
                  <c:v>16</c:v>
                </c:pt>
                <c:pt idx="4507">
                  <c:v>16</c:v>
                </c:pt>
                <c:pt idx="4508">
                  <c:v>16</c:v>
                </c:pt>
                <c:pt idx="4509">
                  <c:v>20</c:v>
                </c:pt>
                <c:pt idx="4510">
                  <c:v>15</c:v>
                </c:pt>
                <c:pt idx="4511">
                  <c:v>17</c:v>
                </c:pt>
                <c:pt idx="4512">
                  <c:v>17</c:v>
                </c:pt>
                <c:pt idx="4513">
                  <c:v>17</c:v>
                </c:pt>
                <c:pt idx="4514">
                  <c:v>15</c:v>
                </c:pt>
                <c:pt idx="4515">
                  <c:v>15</c:v>
                </c:pt>
                <c:pt idx="4516">
                  <c:v>22</c:v>
                </c:pt>
                <c:pt idx="4517">
                  <c:v>21</c:v>
                </c:pt>
                <c:pt idx="4518">
                  <c:v>16</c:v>
                </c:pt>
                <c:pt idx="4519">
                  <c:v>15</c:v>
                </c:pt>
                <c:pt idx="4520">
                  <c:v>16</c:v>
                </c:pt>
                <c:pt idx="4521">
                  <c:v>17</c:v>
                </c:pt>
                <c:pt idx="4522">
                  <c:v>22</c:v>
                </c:pt>
                <c:pt idx="4523">
                  <c:v>15</c:v>
                </c:pt>
                <c:pt idx="4524">
                  <c:v>15</c:v>
                </c:pt>
                <c:pt idx="4525">
                  <c:v>15</c:v>
                </c:pt>
                <c:pt idx="4526">
                  <c:v>16</c:v>
                </c:pt>
                <c:pt idx="4527">
                  <c:v>16</c:v>
                </c:pt>
                <c:pt idx="4528">
                  <c:v>21</c:v>
                </c:pt>
                <c:pt idx="4529">
                  <c:v>20</c:v>
                </c:pt>
                <c:pt idx="4530">
                  <c:v>16</c:v>
                </c:pt>
                <c:pt idx="4531">
                  <c:v>15</c:v>
                </c:pt>
                <c:pt idx="4532">
                  <c:v>19</c:v>
                </c:pt>
                <c:pt idx="4533">
                  <c:v>15</c:v>
                </c:pt>
                <c:pt idx="4534">
                  <c:v>22</c:v>
                </c:pt>
                <c:pt idx="4535">
                  <c:v>18</c:v>
                </c:pt>
                <c:pt idx="4536">
                  <c:v>15</c:v>
                </c:pt>
                <c:pt idx="4537">
                  <c:v>17</c:v>
                </c:pt>
                <c:pt idx="4538">
                  <c:v>15</c:v>
                </c:pt>
                <c:pt idx="4539">
                  <c:v>16</c:v>
                </c:pt>
                <c:pt idx="4540">
                  <c:v>18</c:v>
                </c:pt>
                <c:pt idx="4541">
                  <c:v>15</c:v>
                </c:pt>
                <c:pt idx="4542">
                  <c:v>20</c:v>
                </c:pt>
                <c:pt idx="4543">
                  <c:v>20</c:v>
                </c:pt>
                <c:pt idx="4544">
                  <c:v>16</c:v>
                </c:pt>
                <c:pt idx="4545">
                  <c:v>21</c:v>
                </c:pt>
                <c:pt idx="4546">
                  <c:v>19</c:v>
                </c:pt>
                <c:pt idx="4547">
                  <c:v>16</c:v>
                </c:pt>
                <c:pt idx="4548">
                  <c:v>19</c:v>
                </c:pt>
                <c:pt idx="4549">
                  <c:v>15</c:v>
                </c:pt>
                <c:pt idx="4550">
                  <c:v>16</c:v>
                </c:pt>
                <c:pt idx="4551">
                  <c:v>16</c:v>
                </c:pt>
                <c:pt idx="4552">
                  <c:v>15</c:v>
                </c:pt>
                <c:pt idx="4553">
                  <c:v>16</c:v>
                </c:pt>
                <c:pt idx="4554">
                  <c:v>17</c:v>
                </c:pt>
                <c:pt idx="4555">
                  <c:v>15</c:v>
                </c:pt>
                <c:pt idx="4556">
                  <c:v>17</c:v>
                </c:pt>
                <c:pt idx="4557">
                  <c:v>19</c:v>
                </c:pt>
                <c:pt idx="4558">
                  <c:v>20</c:v>
                </c:pt>
                <c:pt idx="4559">
                  <c:v>19</c:v>
                </c:pt>
                <c:pt idx="4560">
                  <c:v>18</c:v>
                </c:pt>
                <c:pt idx="4561">
                  <c:v>16</c:v>
                </c:pt>
                <c:pt idx="4562">
                  <c:v>21</c:v>
                </c:pt>
                <c:pt idx="4563">
                  <c:v>15</c:v>
                </c:pt>
                <c:pt idx="4564">
                  <c:v>20</c:v>
                </c:pt>
                <c:pt idx="4565">
                  <c:v>15</c:v>
                </c:pt>
                <c:pt idx="4566">
                  <c:v>15</c:v>
                </c:pt>
                <c:pt idx="4567">
                  <c:v>17</c:v>
                </c:pt>
                <c:pt idx="4568">
                  <c:v>15</c:v>
                </c:pt>
                <c:pt idx="4569">
                  <c:v>16</c:v>
                </c:pt>
                <c:pt idx="4570">
                  <c:v>20</c:v>
                </c:pt>
                <c:pt idx="4571">
                  <c:v>20</c:v>
                </c:pt>
                <c:pt idx="4572">
                  <c:v>20</c:v>
                </c:pt>
                <c:pt idx="4573">
                  <c:v>17</c:v>
                </c:pt>
                <c:pt idx="4574">
                  <c:v>16</c:v>
                </c:pt>
                <c:pt idx="4575">
                  <c:v>20</c:v>
                </c:pt>
                <c:pt idx="4576">
                  <c:v>15</c:v>
                </c:pt>
                <c:pt idx="4577">
                  <c:v>21</c:v>
                </c:pt>
                <c:pt idx="4578">
                  <c:v>16</c:v>
                </c:pt>
                <c:pt idx="4579">
                  <c:v>15</c:v>
                </c:pt>
                <c:pt idx="4580">
                  <c:v>17</c:v>
                </c:pt>
                <c:pt idx="4581">
                  <c:v>16</c:v>
                </c:pt>
                <c:pt idx="4582">
                  <c:v>22</c:v>
                </c:pt>
                <c:pt idx="4583">
                  <c:v>15</c:v>
                </c:pt>
                <c:pt idx="4584">
                  <c:v>20</c:v>
                </c:pt>
                <c:pt idx="4585">
                  <c:v>19</c:v>
                </c:pt>
                <c:pt idx="4586">
                  <c:v>21</c:v>
                </c:pt>
                <c:pt idx="4587">
                  <c:v>15</c:v>
                </c:pt>
                <c:pt idx="4588">
                  <c:v>22</c:v>
                </c:pt>
                <c:pt idx="4589">
                  <c:v>17</c:v>
                </c:pt>
                <c:pt idx="4590">
                  <c:v>15</c:v>
                </c:pt>
                <c:pt idx="4591">
                  <c:v>15</c:v>
                </c:pt>
                <c:pt idx="4592">
                  <c:v>16</c:v>
                </c:pt>
                <c:pt idx="4593">
                  <c:v>20</c:v>
                </c:pt>
                <c:pt idx="4594">
                  <c:v>22</c:v>
                </c:pt>
                <c:pt idx="4595">
                  <c:v>20</c:v>
                </c:pt>
                <c:pt idx="4596">
                  <c:v>22</c:v>
                </c:pt>
                <c:pt idx="4597">
                  <c:v>18</c:v>
                </c:pt>
                <c:pt idx="4598">
                  <c:v>15</c:v>
                </c:pt>
                <c:pt idx="4599">
                  <c:v>18</c:v>
                </c:pt>
                <c:pt idx="4600">
                  <c:v>16</c:v>
                </c:pt>
                <c:pt idx="4601">
                  <c:v>20</c:v>
                </c:pt>
                <c:pt idx="4602">
                  <c:v>19</c:v>
                </c:pt>
                <c:pt idx="4603">
                  <c:v>15</c:v>
                </c:pt>
                <c:pt idx="4604">
                  <c:v>21</c:v>
                </c:pt>
                <c:pt idx="4605">
                  <c:v>20</c:v>
                </c:pt>
                <c:pt idx="4606">
                  <c:v>22</c:v>
                </c:pt>
                <c:pt idx="4607">
                  <c:v>17</c:v>
                </c:pt>
                <c:pt idx="4608">
                  <c:v>20</c:v>
                </c:pt>
                <c:pt idx="4609">
                  <c:v>16</c:v>
                </c:pt>
                <c:pt idx="4610">
                  <c:v>16</c:v>
                </c:pt>
                <c:pt idx="4611">
                  <c:v>16</c:v>
                </c:pt>
                <c:pt idx="4612">
                  <c:v>15</c:v>
                </c:pt>
                <c:pt idx="4613">
                  <c:v>21</c:v>
                </c:pt>
                <c:pt idx="4614">
                  <c:v>15</c:v>
                </c:pt>
                <c:pt idx="4615">
                  <c:v>18</c:v>
                </c:pt>
                <c:pt idx="4616">
                  <c:v>20</c:v>
                </c:pt>
                <c:pt idx="4617">
                  <c:v>15</c:v>
                </c:pt>
                <c:pt idx="4618">
                  <c:v>16</c:v>
                </c:pt>
                <c:pt idx="4619">
                  <c:v>15</c:v>
                </c:pt>
                <c:pt idx="4620">
                  <c:v>17</c:v>
                </c:pt>
                <c:pt idx="4621">
                  <c:v>17</c:v>
                </c:pt>
                <c:pt idx="4622">
                  <c:v>18</c:v>
                </c:pt>
                <c:pt idx="4623">
                  <c:v>16</c:v>
                </c:pt>
                <c:pt idx="4624">
                  <c:v>18</c:v>
                </c:pt>
                <c:pt idx="4625">
                  <c:v>15</c:v>
                </c:pt>
                <c:pt idx="4626">
                  <c:v>16</c:v>
                </c:pt>
                <c:pt idx="4627">
                  <c:v>16</c:v>
                </c:pt>
                <c:pt idx="4628">
                  <c:v>17</c:v>
                </c:pt>
                <c:pt idx="4629">
                  <c:v>15</c:v>
                </c:pt>
                <c:pt idx="4630">
                  <c:v>15</c:v>
                </c:pt>
                <c:pt idx="4631">
                  <c:v>15</c:v>
                </c:pt>
                <c:pt idx="4632">
                  <c:v>20</c:v>
                </c:pt>
                <c:pt idx="4633">
                  <c:v>15</c:v>
                </c:pt>
                <c:pt idx="4634">
                  <c:v>16</c:v>
                </c:pt>
                <c:pt idx="4635">
                  <c:v>16</c:v>
                </c:pt>
                <c:pt idx="4636">
                  <c:v>16</c:v>
                </c:pt>
                <c:pt idx="4637">
                  <c:v>19</c:v>
                </c:pt>
                <c:pt idx="4638">
                  <c:v>20</c:v>
                </c:pt>
                <c:pt idx="4639">
                  <c:v>22</c:v>
                </c:pt>
                <c:pt idx="4640">
                  <c:v>16</c:v>
                </c:pt>
                <c:pt idx="4641">
                  <c:v>15</c:v>
                </c:pt>
                <c:pt idx="4642">
                  <c:v>15</c:v>
                </c:pt>
                <c:pt idx="4643">
                  <c:v>20</c:v>
                </c:pt>
                <c:pt idx="4644">
                  <c:v>22</c:v>
                </c:pt>
                <c:pt idx="4645">
                  <c:v>20</c:v>
                </c:pt>
                <c:pt idx="4646">
                  <c:v>15</c:v>
                </c:pt>
                <c:pt idx="4647">
                  <c:v>17</c:v>
                </c:pt>
                <c:pt idx="4648">
                  <c:v>16</c:v>
                </c:pt>
                <c:pt idx="4649">
                  <c:v>17</c:v>
                </c:pt>
                <c:pt idx="4650">
                  <c:v>15</c:v>
                </c:pt>
                <c:pt idx="4651">
                  <c:v>16</c:v>
                </c:pt>
                <c:pt idx="4652">
                  <c:v>20</c:v>
                </c:pt>
                <c:pt idx="4653">
                  <c:v>18</c:v>
                </c:pt>
                <c:pt idx="4654">
                  <c:v>19</c:v>
                </c:pt>
                <c:pt idx="4655">
                  <c:v>22</c:v>
                </c:pt>
                <c:pt idx="4656">
                  <c:v>17</c:v>
                </c:pt>
                <c:pt idx="4657">
                  <c:v>15</c:v>
                </c:pt>
                <c:pt idx="4658">
                  <c:v>19</c:v>
                </c:pt>
                <c:pt idx="4659">
                  <c:v>16</c:v>
                </c:pt>
                <c:pt idx="4660">
                  <c:v>15</c:v>
                </c:pt>
                <c:pt idx="4661">
                  <c:v>19</c:v>
                </c:pt>
                <c:pt idx="4662">
                  <c:v>16</c:v>
                </c:pt>
                <c:pt idx="4663">
                  <c:v>16</c:v>
                </c:pt>
                <c:pt idx="4664">
                  <c:v>20</c:v>
                </c:pt>
                <c:pt idx="4665">
                  <c:v>15</c:v>
                </c:pt>
                <c:pt idx="4666">
                  <c:v>16</c:v>
                </c:pt>
                <c:pt idx="4667">
                  <c:v>15</c:v>
                </c:pt>
                <c:pt idx="4668">
                  <c:v>15</c:v>
                </c:pt>
                <c:pt idx="4669">
                  <c:v>16</c:v>
                </c:pt>
                <c:pt idx="4670">
                  <c:v>20</c:v>
                </c:pt>
                <c:pt idx="4671">
                  <c:v>22</c:v>
                </c:pt>
                <c:pt idx="4672">
                  <c:v>16</c:v>
                </c:pt>
                <c:pt idx="4673">
                  <c:v>16</c:v>
                </c:pt>
                <c:pt idx="4674">
                  <c:v>16</c:v>
                </c:pt>
                <c:pt idx="4675">
                  <c:v>17</c:v>
                </c:pt>
                <c:pt idx="4676">
                  <c:v>18</c:v>
                </c:pt>
                <c:pt idx="4677">
                  <c:v>15</c:v>
                </c:pt>
                <c:pt idx="4678">
                  <c:v>20</c:v>
                </c:pt>
                <c:pt idx="4679">
                  <c:v>19</c:v>
                </c:pt>
                <c:pt idx="4680">
                  <c:v>22</c:v>
                </c:pt>
                <c:pt idx="4681">
                  <c:v>17</c:v>
                </c:pt>
                <c:pt idx="4682">
                  <c:v>16</c:v>
                </c:pt>
                <c:pt idx="4683">
                  <c:v>19</c:v>
                </c:pt>
                <c:pt idx="4684">
                  <c:v>15</c:v>
                </c:pt>
                <c:pt idx="4685">
                  <c:v>20</c:v>
                </c:pt>
                <c:pt idx="4686">
                  <c:v>16</c:v>
                </c:pt>
                <c:pt idx="4687">
                  <c:v>16</c:v>
                </c:pt>
                <c:pt idx="4688">
                  <c:v>15</c:v>
                </c:pt>
                <c:pt idx="4689">
                  <c:v>20</c:v>
                </c:pt>
                <c:pt idx="4690">
                  <c:v>19</c:v>
                </c:pt>
                <c:pt idx="4691">
                  <c:v>20</c:v>
                </c:pt>
                <c:pt idx="4692">
                  <c:v>16</c:v>
                </c:pt>
                <c:pt idx="4693">
                  <c:v>20</c:v>
                </c:pt>
                <c:pt idx="4694">
                  <c:v>17</c:v>
                </c:pt>
                <c:pt idx="4695">
                  <c:v>21</c:v>
                </c:pt>
                <c:pt idx="4696">
                  <c:v>19</c:v>
                </c:pt>
                <c:pt idx="4697">
                  <c:v>15</c:v>
                </c:pt>
                <c:pt idx="4698">
                  <c:v>15</c:v>
                </c:pt>
                <c:pt idx="4699">
                  <c:v>15</c:v>
                </c:pt>
                <c:pt idx="4700">
                  <c:v>16</c:v>
                </c:pt>
                <c:pt idx="4701">
                  <c:v>15</c:v>
                </c:pt>
                <c:pt idx="4702">
                  <c:v>20</c:v>
                </c:pt>
                <c:pt idx="4703">
                  <c:v>22</c:v>
                </c:pt>
                <c:pt idx="4704">
                  <c:v>19</c:v>
                </c:pt>
                <c:pt idx="4705">
                  <c:v>20</c:v>
                </c:pt>
                <c:pt idx="4706">
                  <c:v>19</c:v>
                </c:pt>
                <c:pt idx="4707">
                  <c:v>15</c:v>
                </c:pt>
                <c:pt idx="4708">
                  <c:v>17</c:v>
                </c:pt>
                <c:pt idx="4709">
                  <c:v>21</c:v>
                </c:pt>
                <c:pt idx="4710">
                  <c:v>15</c:v>
                </c:pt>
                <c:pt idx="4711">
                  <c:v>15</c:v>
                </c:pt>
                <c:pt idx="4712">
                  <c:v>15</c:v>
                </c:pt>
                <c:pt idx="4713">
                  <c:v>15</c:v>
                </c:pt>
                <c:pt idx="4714">
                  <c:v>16</c:v>
                </c:pt>
                <c:pt idx="4715">
                  <c:v>22</c:v>
                </c:pt>
                <c:pt idx="4716">
                  <c:v>18</c:v>
                </c:pt>
                <c:pt idx="4717">
                  <c:v>20</c:v>
                </c:pt>
                <c:pt idx="4718">
                  <c:v>20</c:v>
                </c:pt>
                <c:pt idx="4719">
                  <c:v>15</c:v>
                </c:pt>
                <c:pt idx="4720">
                  <c:v>21</c:v>
                </c:pt>
                <c:pt idx="4721">
                  <c:v>19</c:v>
                </c:pt>
                <c:pt idx="4722">
                  <c:v>16</c:v>
                </c:pt>
                <c:pt idx="4723">
                  <c:v>17</c:v>
                </c:pt>
                <c:pt idx="4724">
                  <c:v>20</c:v>
                </c:pt>
                <c:pt idx="4725">
                  <c:v>15</c:v>
                </c:pt>
                <c:pt idx="4726">
                  <c:v>19</c:v>
                </c:pt>
                <c:pt idx="4727">
                  <c:v>19</c:v>
                </c:pt>
                <c:pt idx="4728">
                  <c:v>22</c:v>
                </c:pt>
                <c:pt idx="4729">
                  <c:v>21</c:v>
                </c:pt>
                <c:pt idx="4730">
                  <c:v>19</c:v>
                </c:pt>
                <c:pt idx="4731">
                  <c:v>16</c:v>
                </c:pt>
                <c:pt idx="4732">
                  <c:v>22</c:v>
                </c:pt>
                <c:pt idx="4733">
                  <c:v>19</c:v>
                </c:pt>
                <c:pt idx="4734">
                  <c:v>20</c:v>
                </c:pt>
                <c:pt idx="4735">
                  <c:v>18</c:v>
                </c:pt>
                <c:pt idx="4736">
                  <c:v>15</c:v>
                </c:pt>
                <c:pt idx="4737">
                  <c:v>22</c:v>
                </c:pt>
                <c:pt idx="4738">
                  <c:v>17</c:v>
                </c:pt>
                <c:pt idx="4739">
                  <c:v>17</c:v>
                </c:pt>
                <c:pt idx="4740">
                  <c:v>15</c:v>
                </c:pt>
                <c:pt idx="4741">
                  <c:v>16</c:v>
                </c:pt>
                <c:pt idx="4742">
                  <c:v>18</c:v>
                </c:pt>
                <c:pt idx="4743">
                  <c:v>17</c:v>
                </c:pt>
                <c:pt idx="4744">
                  <c:v>15</c:v>
                </c:pt>
                <c:pt idx="4745">
                  <c:v>20</c:v>
                </c:pt>
                <c:pt idx="4746">
                  <c:v>21</c:v>
                </c:pt>
                <c:pt idx="4747">
                  <c:v>15</c:v>
                </c:pt>
                <c:pt idx="4748">
                  <c:v>20</c:v>
                </c:pt>
                <c:pt idx="4749">
                  <c:v>19</c:v>
                </c:pt>
                <c:pt idx="4750">
                  <c:v>17</c:v>
                </c:pt>
                <c:pt idx="4751">
                  <c:v>17</c:v>
                </c:pt>
                <c:pt idx="4752">
                  <c:v>20</c:v>
                </c:pt>
                <c:pt idx="4753">
                  <c:v>22</c:v>
                </c:pt>
                <c:pt idx="4754">
                  <c:v>15</c:v>
                </c:pt>
                <c:pt idx="4755">
                  <c:v>21</c:v>
                </c:pt>
                <c:pt idx="4756">
                  <c:v>15</c:v>
                </c:pt>
                <c:pt idx="4757">
                  <c:v>15</c:v>
                </c:pt>
                <c:pt idx="4758">
                  <c:v>16</c:v>
                </c:pt>
                <c:pt idx="4759">
                  <c:v>15</c:v>
                </c:pt>
                <c:pt idx="4760">
                  <c:v>16</c:v>
                </c:pt>
                <c:pt idx="4761">
                  <c:v>20</c:v>
                </c:pt>
                <c:pt idx="4762">
                  <c:v>20</c:v>
                </c:pt>
                <c:pt idx="4763">
                  <c:v>22</c:v>
                </c:pt>
                <c:pt idx="4764">
                  <c:v>16</c:v>
                </c:pt>
                <c:pt idx="4765">
                  <c:v>17</c:v>
                </c:pt>
                <c:pt idx="4766">
                  <c:v>15</c:v>
                </c:pt>
                <c:pt idx="4767">
                  <c:v>17</c:v>
                </c:pt>
                <c:pt idx="4768">
                  <c:v>19</c:v>
                </c:pt>
                <c:pt idx="4769">
                  <c:v>16</c:v>
                </c:pt>
                <c:pt idx="4770">
                  <c:v>15</c:v>
                </c:pt>
                <c:pt idx="4771">
                  <c:v>21</c:v>
                </c:pt>
                <c:pt idx="4772">
                  <c:v>15</c:v>
                </c:pt>
                <c:pt idx="4773">
                  <c:v>16</c:v>
                </c:pt>
                <c:pt idx="4774">
                  <c:v>18</c:v>
                </c:pt>
                <c:pt idx="4775">
                  <c:v>11</c:v>
                </c:pt>
                <c:pt idx="4776">
                  <c:v>16</c:v>
                </c:pt>
                <c:pt idx="4777">
                  <c:v>16</c:v>
                </c:pt>
                <c:pt idx="4778">
                  <c:v>15</c:v>
                </c:pt>
                <c:pt idx="4779">
                  <c:v>16</c:v>
                </c:pt>
                <c:pt idx="4780">
                  <c:v>16</c:v>
                </c:pt>
                <c:pt idx="4781">
                  <c:v>21</c:v>
                </c:pt>
                <c:pt idx="4782">
                  <c:v>15</c:v>
                </c:pt>
                <c:pt idx="4783">
                  <c:v>16</c:v>
                </c:pt>
                <c:pt idx="4784">
                  <c:v>16</c:v>
                </c:pt>
                <c:pt idx="4785">
                  <c:v>16</c:v>
                </c:pt>
                <c:pt idx="4786">
                  <c:v>15</c:v>
                </c:pt>
                <c:pt idx="4787">
                  <c:v>20</c:v>
                </c:pt>
                <c:pt idx="4788">
                  <c:v>19</c:v>
                </c:pt>
                <c:pt idx="4789">
                  <c:v>18</c:v>
                </c:pt>
                <c:pt idx="4790">
                  <c:v>21</c:v>
                </c:pt>
                <c:pt idx="4791">
                  <c:v>17</c:v>
                </c:pt>
                <c:pt idx="4792">
                  <c:v>15</c:v>
                </c:pt>
                <c:pt idx="4793">
                  <c:v>22</c:v>
                </c:pt>
                <c:pt idx="4794">
                  <c:v>15</c:v>
                </c:pt>
                <c:pt idx="4795">
                  <c:v>18</c:v>
                </c:pt>
                <c:pt idx="4796">
                  <c:v>20</c:v>
                </c:pt>
                <c:pt idx="4797">
                  <c:v>16</c:v>
                </c:pt>
                <c:pt idx="4798">
                  <c:v>19</c:v>
                </c:pt>
                <c:pt idx="4799">
                  <c:v>15</c:v>
                </c:pt>
                <c:pt idx="4800">
                  <c:v>16</c:v>
                </c:pt>
                <c:pt idx="4801">
                  <c:v>17</c:v>
                </c:pt>
                <c:pt idx="4802">
                  <c:v>22</c:v>
                </c:pt>
                <c:pt idx="4803">
                  <c:v>18</c:v>
                </c:pt>
                <c:pt idx="4804">
                  <c:v>16</c:v>
                </c:pt>
                <c:pt idx="4805">
                  <c:v>22</c:v>
                </c:pt>
                <c:pt idx="4806">
                  <c:v>16</c:v>
                </c:pt>
                <c:pt idx="4807">
                  <c:v>22</c:v>
                </c:pt>
                <c:pt idx="4808">
                  <c:v>20</c:v>
                </c:pt>
                <c:pt idx="4809">
                  <c:v>15</c:v>
                </c:pt>
                <c:pt idx="4810">
                  <c:v>20</c:v>
                </c:pt>
                <c:pt idx="4811">
                  <c:v>21</c:v>
                </c:pt>
                <c:pt idx="4812">
                  <c:v>15</c:v>
                </c:pt>
                <c:pt idx="4813">
                  <c:v>15</c:v>
                </c:pt>
                <c:pt idx="4814">
                  <c:v>15</c:v>
                </c:pt>
                <c:pt idx="4815">
                  <c:v>16</c:v>
                </c:pt>
                <c:pt idx="4816">
                  <c:v>16</c:v>
                </c:pt>
                <c:pt idx="4817">
                  <c:v>21</c:v>
                </c:pt>
                <c:pt idx="4818">
                  <c:v>20</c:v>
                </c:pt>
                <c:pt idx="4819">
                  <c:v>22</c:v>
                </c:pt>
                <c:pt idx="4820">
                  <c:v>15</c:v>
                </c:pt>
                <c:pt idx="4821">
                  <c:v>15</c:v>
                </c:pt>
                <c:pt idx="4822">
                  <c:v>19</c:v>
                </c:pt>
                <c:pt idx="4823">
                  <c:v>20</c:v>
                </c:pt>
                <c:pt idx="4824">
                  <c:v>15</c:v>
                </c:pt>
                <c:pt idx="4825">
                  <c:v>20</c:v>
                </c:pt>
                <c:pt idx="4826">
                  <c:v>16</c:v>
                </c:pt>
                <c:pt idx="4827">
                  <c:v>15</c:v>
                </c:pt>
                <c:pt idx="4828">
                  <c:v>16</c:v>
                </c:pt>
                <c:pt idx="4829">
                  <c:v>21</c:v>
                </c:pt>
                <c:pt idx="4830">
                  <c:v>15</c:v>
                </c:pt>
                <c:pt idx="4831">
                  <c:v>16</c:v>
                </c:pt>
                <c:pt idx="4832">
                  <c:v>15</c:v>
                </c:pt>
                <c:pt idx="4833">
                  <c:v>16</c:v>
                </c:pt>
                <c:pt idx="4834">
                  <c:v>20</c:v>
                </c:pt>
                <c:pt idx="4835">
                  <c:v>20</c:v>
                </c:pt>
                <c:pt idx="4836">
                  <c:v>15</c:v>
                </c:pt>
                <c:pt idx="4837">
                  <c:v>19</c:v>
                </c:pt>
                <c:pt idx="4838">
                  <c:v>19</c:v>
                </c:pt>
                <c:pt idx="4839">
                  <c:v>15</c:v>
                </c:pt>
                <c:pt idx="4840">
                  <c:v>16</c:v>
                </c:pt>
                <c:pt idx="4841">
                  <c:v>21</c:v>
                </c:pt>
                <c:pt idx="4842">
                  <c:v>17</c:v>
                </c:pt>
                <c:pt idx="4843">
                  <c:v>16</c:v>
                </c:pt>
                <c:pt idx="4844">
                  <c:v>22</c:v>
                </c:pt>
                <c:pt idx="4845">
                  <c:v>20</c:v>
                </c:pt>
                <c:pt idx="4846">
                  <c:v>16</c:v>
                </c:pt>
                <c:pt idx="4847">
                  <c:v>17</c:v>
                </c:pt>
                <c:pt idx="4848">
                  <c:v>20</c:v>
                </c:pt>
                <c:pt idx="4849">
                  <c:v>21</c:v>
                </c:pt>
                <c:pt idx="4850">
                  <c:v>15</c:v>
                </c:pt>
                <c:pt idx="4851">
                  <c:v>22</c:v>
                </c:pt>
                <c:pt idx="4852">
                  <c:v>16</c:v>
                </c:pt>
                <c:pt idx="4853">
                  <c:v>23</c:v>
                </c:pt>
                <c:pt idx="4854">
                  <c:v>15</c:v>
                </c:pt>
                <c:pt idx="4855">
                  <c:v>19</c:v>
                </c:pt>
                <c:pt idx="4856">
                  <c:v>15</c:v>
                </c:pt>
                <c:pt idx="4857">
                  <c:v>21</c:v>
                </c:pt>
                <c:pt idx="4858">
                  <c:v>20</c:v>
                </c:pt>
                <c:pt idx="4859">
                  <c:v>16</c:v>
                </c:pt>
                <c:pt idx="4860">
                  <c:v>20</c:v>
                </c:pt>
                <c:pt idx="4861">
                  <c:v>17</c:v>
                </c:pt>
                <c:pt idx="4862">
                  <c:v>16</c:v>
                </c:pt>
                <c:pt idx="4863">
                  <c:v>22</c:v>
                </c:pt>
                <c:pt idx="4864">
                  <c:v>21</c:v>
                </c:pt>
                <c:pt idx="4865">
                  <c:v>17</c:v>
                </c:pt>
                <c:pt idx="4866">
                  <c:v>15</c:v>
                </c:pt>
                <c:pt idx="4867">
                  <c:v>19</c:v>
                </c:pt>
                <c:pt idx="4868">
                  <c:v>18</c:v>
                </c:pt>
                <c:pt idx="4869">
                  <c:v>15</c:v>
                </c:pt>
                <c:pt idx="4870">
                  <c:v>20</c:v>
                </c:pt>
                <c:pt idx="4871">
                  <c:v>16</c:v>
                </c:pt>
                <c:pt idx="4872">
                  <c:v>15</c:v>
                </c:pt>
                <c:pt idx="4873">
                  <c:v>18</c:v>
                </c:pt>
                <c:pt idx="4874">
                  <c:v>20</c:v>
                </c:pt>
                <c:pt idx="4875">
                  <c:v>19</c:v>
                </c:pt>
                <c:pt idx="4876">
                  <c:v>19</c:v>
                </c:pt>
                <c:pt idx="4877">
                  <c:v>19</c:v>
                </c:pt>
                <c:pt idx="4878">
                  <c:v>21</c:v>
                </c:pt>
                <c:pt idx="4879">
                  <c:v>20</c:v>
                </c:pt>
                <c:pt idx="4880">
                  <c:v>22</c:v>
                </c:pt>
                <c:pt idx="4881">
                  <c:v>18</c:v>
                </c:pt>
                <c:pt idx="4882">
                  <c:v>16</c:v>
                </c:pt>
                <c:pt idx="4883">
                  <c:v>20</c:v>
                </c:pt>
                <c:pt idx="4884">
                  <c:v>22</c:v>
                </c:pt>
                <c:pt idx="4885">
                  <c:v>16</c:v>
                </c:pt>
                <c:pt idx="4886">
                  <c:v>17</c:v>
                </c:pt>
                <c:pt idx="4887">
                  <c:v>18</c:v>
                </c:pt>
                <c:pt idx="4888">
                  <c:v>19</c:v>
                </c:pt>
                <c:pt idx="4889">
                  <c:v>18</c:v>
                </c:pt>
                <c:pt idx="4890">
                  <c:v>16</c:v>
                </c:pt>
                <c:pt idx="4891">
                  <c:v>18</c:v>
                </c:pt>
                <c:pt idx="4892">
                  <c:v>15</c:v>
                </c:pt>
                <c:pt idx="4893">
                  <c:v>15</c:v>
                </c:pt>
                <c:pt idx="4894">
                  <c:v>16</c:v>
                </c:pt>
                <c:pt idx="4895">
                  <c:v>17</c:v>
                </c:pt>
                <c:pt idx="4896">
                  <c:v>15</c:v>
                </c:pt>
                <c:pt idx="4897">
                  <c:v>17</c:v>
                </c:pt>
                <c:pt idx="4898">
                  <c:v>22</c:v>
                </c:pt>
                <c:pt idx="4899">
                  <c:v>22</c:v>
                </c:pt>
                <c:pt idx="4900">
                  <c:v>15</c:v>
                </c:pt>
                <c:pt idx="4901">
                  <c:v>17</c:v>
                </c:pt>
                <c:pt idx="4902">
                  <c:v>19</c:v>
                </c:pt>
                <c:pt idx="4903">
                  <c:v>20</c:v>
                </c:pt>
                <c:pt idx="4904">
                  <c:v>21</c:v>
                </c:pt>
                <c:pt idx="4905">
                  <c:v>16</c:v>
                </c:pt>
                <c:pt idx="4906">
                  <c:v>20</c:v>
                </c:pt>
                <c:pt idx="4907">
                  <c:v>17</c:v>
                </c:pt>
                <c:pt idx="4908">
                  <c:v>22</c:v>
                </c:pt>
                <c:pt idx="4909">
                  <c:v>20</c:v>
                </c:pt>
                <c:pt idx="4910">
                  <c:v>15</c:v>
                </c:pt>
                <c:pt idx="4911">
                  <c:v>15</c:v>
                </c:pt>
                <c:pt idx="4912">
                  <c:v>18</c:v>
                </c:pt>
                <c:pt idx="4913">
                  <c:v>20</c:v>
                </c:pt>
                <c:pt idx="4914">
                  <c:v>16</c:v>
                </c:pt>
                <c:pt idx="4915">
                  <c:v>19</c:v>
                </c:pt>
                <c:pt idx="4916">
                  <c:v>22</c:v>
                </c:pt>
                <c:pt idx="4917">
                  <c:v>20</c:v>
                </c:pt>
                <c:pt idx="4918">
                  <c:v>19</c:v>
                </c:pt>
                <c:pt idx="4919">
                  <c:v>16</c:v>
                </c:pt>
                <c:pt idx="4920">
                  <c:v>19</c:v>
                </c:pt>
                <c:pt idx="4921">
                  <c:v>16</c:v>
                </c:pt>
                <c:pt idx="4922">
                  <c:v>19</c:v>
                </c:pt>
                <c:pt idx="4923">
                  <c:v>15</c:v>
                </c:pt>
                <c:pt idx="4924">
                  <c:v>19</c:v>
                </c:pt>
                <c:pt idx="4925">
                  <c:v>19</c:v>
                </c:pt>
                <c:pt idx="4926">
                  <c:v>17</c:v>
                </c:pt>
                <c:pt idx="4927">
                  <c:v>21</c:v>
                </c:pt>
                <c:pt idx="4928">
                  <c:v>16</c:v>
                </c:pt>
                <c:pt idx="4929">
                  <c:v>19</c:v>
                </c:pt>
                <c:pt idx="4930">
                  <c:v>19</c:v>
                </c:pt>
                <c:pt idx="4931">
                  <c:v>17</c:v>
                </c:pt>
                <c:pt idx="4932">
                  <c:v>17</c:v>
                </c:pt>
                <c:pt idx="4933">
                  <c:v>16</c:v>
                </c:pt>
                <c:pt idx="4934">
                  <c:v>22</c:v>
                </c:pt>
                <c:pt idx="4935">
                  <c:v>22</c:v>
                </c:pt>
                <c:pt idx="4936">
                  <c:v>19</c:v>
                </c:pt>
                <c:pt idx="4937">
                  <c:v>19</c:v>
                </c:pt>
                <c:pt idx="4938">
                  <c:v>20</c:v>
                </c:pt>
                <c:pt idx="4939">
                  <c:v>16</c:v>
                </c:pt>
                <c:pt idx="4940">
                  <c:v>21</c:v>
                </c:pt>
                <c:pt idx="4941">
                  <c:v>15</c:v>
                </c:pt>
                <c:pt idx="4942">
                  <c:v>15</c:v>
                </c:pt>
                <c:pt idx="4943">
                  <c:v>22</c:v>
                </c:pt>
                <c:pt idx="4944">
                  <c:v>15</c:v>
                </c:pt>
                <c:pt idx="4945">
                  <c:v>20</c:v>
                </c:pt>
                <c:pt idx="4946">
                  <c:v>15</c:v>
                </c:pt>
                <c:pt idx="4947">
                  <c:v>20</c:v>
                </c:pt>
                <c:pt idx="4948">
                  <c:v>16</c:v>
                </c:pt>
                <c:pt idx="4949">
                  <c:v>16</c:v>
                </c:pt>
                <c:pt idx="4950">
                  <c:v>15</c:v>
                </c:pt>
                <c:pt idx="4951">
                  <c:v>16</c:v>
                </c:pt>
                <c:pt idx="4952">
                  <c:v>20</c:v>
                </c:pt>
                <c:pt idx="4953">
                  <c:v>15</c:v>
                </c:pt>
                <c:pt idx="4954">
                  <c:v>16</c:v>
                </c:pt>
                <c:pt idx="4955">
                  <c:v>20</c:v>
                </c:pt>
                <c:pt idx="4956">
                  <c:v>15</c:v>
                </c:pt>
                <c:pt idx="4957">
                  <c:v>20</c:v>
                </c:pt>
                <c:pt idx="4958">
                  <c:v>23</c:v>
                </c:pt>
                <c:pt idx="4959">
                  <c:v>16</c:v>
                </c:pt>
                <c:pt idx="4960">
                  <c:v>15</c:v>
                </c:pt>
                <c:pt idx="4961">
                  <c:v>20</c:v>
                </c:pt>
                <c:pt idx="4962">
                  <c:v>15</c:v>
                </c:pt>
                <c:pt idx="4963">
                  <c:v>16</c:v>
                </c:pt>
                <c:pt idx="4964">
                  <c:v>20</c:v>
                </c:pt>
                <c:pt idx="4965">
                  <c:v>16</c:v>
                </c:pt>
                <c:pt idx="4966">
                  <c:v>19</c:v>
                </c:pt>
                <c:pt idx="4967">
                  <c:v>16</c:v>
                </c:pt>
                <c:pt idx="4968">
                  <c:v>20</c:v>
                </c:pt>
                <c:pt idx="4969">
                  <c:v>15</c:v>
                </c:pt>
                <c:pt idx="4970">
                  <c:v>20</c:v>
                </c:pt>
                <c:pt idx="4971">
                  <c:v>19</c:v>
                </c:pt>
                <c:pt idx="4972">
                  <c:v>16</c:v>
                </c:pt>
                <c:pt idx="4973">
                  <c:v>21</c:v>
                </c:pt>
                <c:pt idx="4974">
                  <c:v>15</c:v>
                </c:pt>
                <c:pt idx="4975">
                  <c:v>15</c:v>
                </c:pt>
                <c:pt idx="4976">
                  <c:v>15</c:v>
                </c:pt>
                <c:pt idx="4977">
                  <c:v>19</c:v>
                </c:pt>
                <c:pt idx="4978">
                  <c:v>16</c:v>
                </c:pt>
                <c:pt idx="4979">
                  <c:v>16</c:v>
                </c:pt>
                <c:pt idx="4980">
                  <c:v>15</c:v>
                </c:pt>
                <c:pt idx="4981">
                  <c:v>16</c:v>
                </c:pt>
                <c:pt idx="4982">
                  <c:v>21</c:v>
                </c:pt>
                <c:pt idx="4983">
                  <c:v>22</c:v>
                </c:pt>
                <c:pt idx="4984">
                  <c:v>15</c:v>
                </c:pt>
                <c:pt idx="4985">
                  <c:v>17</c:v>
                </c:pt>
                <c:pt idx="4986">
                  <c:v>18</c:v>
                </c:pt>
                <c:pt idx="4987">
                  <c:v>22</c:v>
                </c:pt>
                <c:pt idx="4988">
                  <c:v>16</c:v>
                </c:pt>
                <c:pt idx="4989">
                  <c:v>22</c:v>
                </c:pt>
                <c:pt idx="4990">
                  <c:v>15</c:v>
                </c:pt>
                <c:pt idx="4991">
                  <c:v>15</c:v>
                </c:pt>
                <c:pt idx="4992">
                  <c:v>17</c:v>
                </c:pt>
                <c:pt idx="4993">
                  <c:v>16</c:v>
                </c:pt>
                <c:pt idx="4994">
                  <c:v>15</c:v>
                </c:pt>
                <c:pt idx="4995">
                  <c:v>15</c:v>
                </c:pt>
                <c:pt idx="4996">
                  <c:v>22</c:v>
                </c:pt>
                <c:pt idx="4997">
                  <c:v>17</c:v>
                </c:pt>
                <c:pt idx="4998">
                  <c:v>15</c:v>
                </c:pt>
                <c:pt idx="4999">
                  <c:v>16</c:v>
                </c:pt>
                <c:pt idx="5000">
                  <c:v>16</c:v>
                </c:pt>
                <c:pt idx="5001">
                  <c:v>21</c:v>
                </c:pt>
                <c:pt idx="5002">
                  <c:v>17</c:v>
                </c:pt>
                <c:pt idx="5003">
                  <c:v>21</c:v>
                </c:pt>
                <c:pt idx="5004">
                  <c:v>20</c:v>
                </c:pt>
                <c:pt idx="5005">
                  <c:v>21</c:v>
                </c:pt>
                <c:pt idx="5006">
                  <c:v>20</c:v>
                </c:pt>
                <c:pt idx="5007">
                  <c:v>19</c:v>
                </c:pt>
                <c:pt idx="5008">
                  <c:v>15</c:v>
                </c:pt>
                <c:pt idx="5009">
                  <c:v>18</c:v>
                </c:pt>
                <c:pt idx="5010">
                  <c:v>18</c:v>
                </c:pt>
                <c:pt idx="5011">
                  <c:v>15</c:v>
                </c:pt>
                <c:pt idx="5012">
                  <c:v>15</c:v>
                </c:pt>
                <c:pt idx="5013">
                  <c:v>20</c:v>
                </c:pt>
                <c:pt idx="5014">
                  <c:v>16</c:v>
                </c:pt>
                <c:pt idx="5015">
                  <c:v>15</c:v>
                </c:pt>
                <c:pt idx="5016">
                  <c:v>16</c:v>
                </c:pt>
                <c:pt idx="5017">
                  <c:v>17</c:v>
                </c:pt>
                <c:pt idx="5018">
                  <c:v>20</c:v>
                </c:pt>
                <c:pt idx="5019">
                  <c:v>20</c:v>
                </c:pt>
                <c:pt idx="5020">
                  <c:v>18</c:v>
                </c:pt>
                <c:pt idx="5021">
                  <c:v>16</c:v>
                </c:pt>
                <c:pt idx="5022">
                  <c:v>16</c:v>
                </c:pt>
                <c:pt idx="5023">
                  <c:v>16</c:v>
                </c:pt>
                <c:pt idx="5024">
                  <c:v>21</c:v>
                </c:pt>
                <c:pt idx="5025">
                  <c:v>20</c:v>
                </c:pt>
                <c:pt idx="5026">
                  <c:v>16</c:v>
                </c:pt>
                <c:pt idx="5027">
                  <c:v>15</c:v>
                </c:pt>
                <c:pt idx="5028">
                  <c:v>16</c:v>
                </c:pt>
                <c:pt idx="5029">
                  <c:v>15</c:v>
                </c:pt>
                <c:pt idx="5030">
                  <c:v>15</c:v>
                </c:pt>
                <c:pt idx="5031">
                  <c:v>15</c:v>
                </c:pt>
                <c:pt idx="5032">
                  <c:v>16</c:v>
                </c:pt>
                <c:pt idx="5033">
                  <c:v>21</c:v>
                </c:pt>
                <c:pt idx="5034">
                  <c:v>16</c:v>
                </c:pt>
                <c:pt idx="5035">
                  <c:v>18</c:v>
                </c:pt>
                <c:pt idx="5036">
                  <c:v>15</c:v>
                </c:pt>
                <c:pt idx="5037">
                  <c:v>20</c:v>
                </c:pt>
                <c:pt idx="5038">
                  <c:v>15</c:v>
                </c:pt>
                <c:pt idx="5039">
                  <c:v>16</c:v>
                </c:pt>
                <c:pt idx="5040">
                  <c:v>20</c:v>
                </c:pt>
                <c:pt idx="5041">
                  <c:v>15</c:v>
                </c:pt>
                <c:pt idx="5042">
                  <c:v>15</c:v>
                </c:pt>
                <c:pt idx="5043">
                  <c:v>15</c:v>
                </c:pt>
                <c:pt idx="5044">
                  <c:v>20</c:v>
                </c:pt>
                <c:pt idx="5045">
                  <c:v>15</c:v>
                </c:pt>
                <c:pt idx="5046">
                  <c:v>19</c:v>
                </c:pt>
                <c:pt idx="5047">
                  <c:v>20</c:v>
                </c:pt>
                <c:pt idx="5048">
                  <c:v>18</c:v>
                </c:pt>
                <c:pt idx="5049">
                  <c:v>15</c:v>
                </c:pt>
                <c:pt idx="5050">
                  <c:v>16</c:v>
                </c:pt>
                <c:pt idx="5051">
                  <c:v>22</c:v>
                </c:pt>
                <c:pt idx="5052">
                  <c:v>19</c:v>
                </c:pt>
                <c:pt idx="5053">
                  <c:v>16</c:v>
                </c:pt>
                <c:pt idx="5054">
                  <c:v>15</c:v>
                </c:pt>
                <c:pt idx="5055">
                  <c:v>20</c:v>
                </c:pt>
                <c:pt idx="5056">
                  <c:v>15</c:v>
                </c:pt>
                <c:pt idx="5057">
                  <c:v>16</c:v>
                </c:pt>
                <c:pt idx="5058">
                  <c:v>15</c:v>
                </c:pt>
                <c:pt idx="5059">
                  <c:v>15</c:v>
                </c:pt>
                <c:pt idx="5060">
                  <c:v>15</c:v>
                </c:pt>
                <c:pt idx="5061">
                  <c:v>19</c:v>
                </c:pt>
                <c:pt idx="5062">
                  <c:v>22</c:v>
                </c:pt>
                <c:pt idx="5063">
                  <c:v>16</c:v>
                </c:pt>
                <c:pt idx="5064">
                  <c:v>20</c:v>
                </c:pt>
                <c:pt idx="5065">
                  <c:v>15</c:v>
                </c:pt>
                <c:pt idx="5066">
                  <c:v>17</c:v>
                </c:pt>
                <c:pt idx="5067">
                  <c:v>15</c:v>
                </c:pt>
                <c:pt idx="5068">
                  <c:v>18</c:v>
                </c:pt>
                <c:pt idx="5069">
                  <c:v>18</c:v>
                </c:pt>
                <c:pt idx="5070">
                  <c:v>13</c:v>
                </c:pt>
                <c:pt idx="5071">
                  <c:v>20</c:v>
                </c:pt>
                <c:pt idx="5072">
                  <c:v>16</c:v>
                </c:pt>
                <c:pt idx="5073">
                  <c:v>18</c:v>
                </c:pt>
                <c:pt idx="5074">
                  <c:v>15</c:v>
                </c:pt>
                <c:pt idx="5075">
                  <c:v>15</c:v>
                </c:pt>
                <c:pt idx="5076">
                  <c:v>22</c:v>
                </c:pt>
                <c:pt idx="5077">
                  <c:v>15</c:v>
                </c:pt>
                <c:pt idx="5078">
                  <c:v>20</c:v>
                </c:pt>
                <c:pt idx="5079">
                  <c:v>21</c:v>
                </c:pt>
                <c:pt idx="5080">
                  <c:v>16</c:v>
                </c:pt>
                <c:pt idx="5081">
                  <c:v>15</c:v>
                </c:pt>
                <c:pt idx="5082">
                  <c:v>19</c:v>
                </c:pt>
                <c:pt idx="5083">
                  <c:v>15</c:v>
                </c:pt>
                <c:pt idx="5084">
                  <c:v>22</c:v>
                </c:pt>
                <c:pt idx="5085">
                  <c:v>16</c:v>
                </c:pt>
                <c:pt idx="5086">
                  <c:v>15</c:v>
                </c:pt>
                <c:pt idx="5087">
                  <c:v>16</c:v>
                </c:pt>
                <c:pt idx="5088">
                  <c:v>20</c:v>
                </c:pt>
                <c:pt idx="5089">
                  <c:v>15</c:v>
                </c:pt>
                <c:pt idx="5090">
                  <c:v>17</c:v>
                </c:pt>
                <c:pt idx="5091">
                  <c:v>20</c:v>
                </c:pt>
                <c:pt idx="5092">
                  <c:v>20</c:v>
                </c:pt>
                <c:pt idx="5093">
                  <c:v>21</c:v>
                </c:pt>
                <c:pt idx="5094">
                  <c:v>17</c:v>
                </c:pt>
                <c:pt idx="5095">
                  <c:v>15</c:v>
                </c:pt>
                <c:pt idx="5096">
                  <c:v>15</c:v>
                </c:pt>
                <c:pt idx="5097">
                  <c:v>15</c:v>
                </c:pt>
                <c:pt idx="5098">
                  <c:v>15</c:v>
                </c:pt>
                <c:pt idx="5099">
                  <c:v>20</c:v>
                </c:pt>
                <c:pt idx="5100">
                  <c:v>20</c:v>
                </c:pt>
                <c:pt idx="5101">
                  <c:v>22</c:v>
                </c:pt>
                <c:pt idx="5102">
                  <c:v>19</c:v>
                </c:pt>
                <c:pt idx="5103">
                  <c:v>20</c:v>
                </c:pt>
                <c:pt idx="5104">
                  <c:v>17</c:v>
                </c:pt>
                <c:pt idx="5105">
                  <c:v>22</c:v>
                </c:pt>
                <c:pt idx="5106">
                  <c:v>20</c:v>
                </c:pt>
                <c:pt idx="5107">
                  <c:v>15</c:v>
                </c:pt>
                <c:pt idx="5108">
                  <c:v>15</c:v>
                </c:pt>
                <c:pt idx="5109">
                  <c:v>16</c:v>
                </c:pt>
                <c:pt idx="5110">
                  <c:v>22</c:v>
                </c:pt>
                <c:pt idx="5111">
                  <c:v>21</c:v>
                </c:pt>
                <c:pt idx="5112">
                  <c:v>19</c:v>
                </c:pt>
                <c:pt idx="5113">
                  <c:v>19</c:v>
                </c:pt>
                <c:pt idx="5114">
                  <c:v>16</c:v>
                </c:pt>
                <c:pt idx="5115">
                  <c:v>22</c:v>
                </c:pt>
                <c:pt idx="5116">
                  <c:v>20</c:v>
                </c:pt>
                <c:pt idx="5117">
                  <c:v>15</c:v>
                </c:pt>
                <c:pt idx="5118">
                  <c:v>22</c:v>
                </c:pt>
                <c:pt idx="5119">
                  <c:v>15</c:v>
                </c:pt>
                <c:pt idx="5120">
                  <c:v>15</c:v>
                </c:pt>
                <c:pt idx="5121">
                  <c:v>18</c:v>
                </c:pt>
                <c:pt idx="5122">
                  <c:v>15</c:v>
                </c:pt>
                <c:pt idx="5123">
                  <c:v>22</c:v>
                </c:pt>
                <c:pt idx="5124">
                  <c:v>21</c:v>
                </c:pt>
                <c:pt idx="5125">
                  <c:v>17</c:v>
                </c:pt>
                <c:pt idx="5126">
                  <c:v>16</c:v>
                </c:pt>
                <c:pt idx="5127">
                  <c:v>19</c:v>
                </c:pt>
                <c:pt idx="5128">
                  <c:v>16</c:v>
                </c:pt>
                <c:pt idx="5129">
                  <c:v>17</c:v>
                </c:pt>
                <c:pt idx="5130">
                  <c:v>15</c:v>
                </c:pt>
                <c:pt idx="5131">
                  <c:v>17</c:v>
                </c:pt>
                <c:pt idx="5132">
                  <c:v>15</c:v>
                </c:pt>
                <c:pt idx="5133">
                  <c:v>18</c:v>
                </c:pt>
                <c:pt idx="5134">
                  <c:v>20</c:v>
                </c:pt>
                <c:pt idx="5135">
                  <c:v>21</c:v>
                </c:pt>
                <c:pt idx="5136">
                  <c:v>16</c:v>
                </c:pt>
                <c:pt idx="5137">
                  <c:v>16</c:v>
                </c:pt>
                <c:pt idx="5138">
                  <c:v>22</c:v>
                </c:pt>
                <c:pt idx="5139">
                  <c:v>20</c:v>
                </c:pt>
                <c:pt idx="5140">
                  <c:v>21</c:v>
                </c:pt>
                <c:pt idx="5141">
                  <c:v>15</c:v>
                </c:pt>
                <c:pt idx="5142">
                  <c:v>18</c:v>
                </c:pt>
                <c:pt idx="5143">
                  <c:v>15</c:v>
                </c:pt>
                <c:pt idx="5144">
                  <c:v>16</c:v>
                </c:pt>
                <c:pt idx="5145">
                  <c:v>15</c:v>
                </c:pt>
                <c:pt idx="5146">
                  <c:v>16</c:v>
                </c:pt>
                <c:pt idx="5147">
                  <c:v>20</c:v>
                </c:pt>
                <c:pt idx="5148">
                  <c:v>15</c:v>
                </c:pt>
                <c:pt idx="5149">
                  <c:v>15</c:v>
                </c:pt>
                <c:pt idx="5150">
                  <c:v>18</c:v>
                </c:pt>
                <c:pt idx="5151">
                  <c:v>20</c:v>
                </c:pt>
                <c:pt idx="5152">
                  <c:v>16</c:v>
                </c:pt>
                <c:pt idx="5153">
                  <c:v>16</c:v>
                </c:pt>
                <c:pt idx="5154">
                  <c:v>18</c:v>
                </c:pt>
                <c:pt idx="5155">
                  <c:v>16</c:v>
                </c:pt>
                <c:pt idx="5156">
                  <c:v>17</c:v>
                </c:pt>
                <c:pt idx="5157">
                  <c:v>19</c:v>
                </c:pt>
                <c:pt idx="5158">
                  <c:v>16</c:v>
                </c:pt>
                <c:pt idx="5159">
                  <c:v>15</c:v>
                </c:pt>
                <c:pt idx="5160">
                  <c:v>17</c:v>
                </c:pt>
                <c:pt idx="5161">
                  <c:v>15</c:v>
                </c:pt>
                <c:pt idx="5162">
                  <c:v>21</c:v>
                </c:pt>
                <c:pt idx="5163">
                  <c:v>16</c:v>
                </c:pt>
                <c:pt idx="5164">
                  <c:v>16</c:v>
                </c:pt>
                <c:pt idx="5165">
                  <c:v>20</c:v>
                </c:pt>
                <c:pt idx="5166">
                  <c:v>20</c:v>
                </c:pt>
                <c:pt idx="5167">
                  <c:v>15</c:v>
                </c:pt>
                <c:pt idx="5168">
                  <c:v>16</c:v>
                </c:pt>
                <c:pt idx="5169">
                  <c:v>15</c:v>
                </c:pt>
                <c:pt idx="5170">
                  <c:v>17</c:v>
                </c:pt>
                <c:pt idx="5171">
                  <c:v>16</c:v>
                </c:pt>
                <c:pt idx="5172">
                  <c:v>17</c:v>
                </c:pt>
                <c:pt idx="5173">
                  <c:v>22</c:v>
                </c:pt>
                <c:pt idx="5174">
                  <c:v>16</c:v>
                </c:pt>
                <c:pt idx="5175">
                  <c:v>15</c:v>
                </c:pt>
                <c:pt idx="5176">
                  <c:v>17</c:v>
                </c:pt>
                <c:pt idx="5177">
                  <c:v>15</c:v>
                </c:pt>
                <c:pt idx="5178">
                  <c:v>20</c:v>
                </c:pt>
                <c:pt idx="5179">
                  <c:v>15</c:v>
                </c:pt>
                <c:pt idx="5180">
                  <c:v>15</c:v>
                </c:pt>
                <c:pt idx="5181">
                  <c:v>16</c:v>
                </c:pt>
                <c:pt idx="5182">
                  <c:v>19</c:v>
                </c:pt>
                <c:pt idx="5183">
                  <c:v>21</c:v>
                </c:pt>
                <c:pt idx="5184">
                  <c:v>20</c:v>
                </c:pt>
                <c:pt idx="5185">
                  <c:v>16</c:v>
                </c:pt>
                <c:pt idx="5186">
                  <c:v>21</c:v>
                </c:pt>
                <c:pt idx="5187">
                  <c:v>16</c:v>
                </c:pt>
                <c:pt idx="5188">
                  <c:v>17</c:v>
                </c:pt>
                <c:pt idx="5189">
                  <c:v>21</c:v>
                </c:pt>
                <c:pt idx="5190">
                  <c:v>15</c:v>
                </c:pt>
                <c:pt idx="5191">
                  <c:v>20</c:v>
                </c:pt>
                <c:pt idx="5192">
                  <c:v>16</c:v>
                </c:pt>
                <c:pt idx="5193">
                  <c:v>15</c:v>
                </c:pt>
                <c:pt idx="5194">
                  <c:v>20</c:v>
                </c:pt>
                <c:pt idx="5195">
                  <c:v>19</c:v>
                </c:pt>
                <c:pt idx="5196">
                  <c:v>15</c:v>
                </c:pt>
                <c:pt idx="5197">
                  <c:v>16</c:v>
                </c:pt>
                <c:pt idx="5198">
                  <c:v>22</c:v>
                </c:pt>
                <c:pt idx="5199">
                  <c:v>16</c:v>
                </c:pt>
                <c:pt idx="5200">
                  <c:v>19</c:v>
                </c:pt>
                <c:pt idx="5201">
                  <c:v>20</c:v>
                </c:pt>
                <c:pt idx="5202">
                  <c:v>22</c:v>
                </c:pt>
                <c:pt idx="5203">
                  <c:v>15</c:v>
                </c:pt>
                <c:pt idx="5204">
                  <c:v>19</c:v>
                </c:pt>
                <c:pt idx="5205">
                  <c:v>21</c:v>
                </c:pt>
                <c:pt idx="5206">
                  <c:v>20</c:v>
                </c:pt>
                <c:pt idx="5207">
                  <c:v>20</c:v>
                </c:pt>
                <c:pt idx="5208">
                  <c:v>16</c:v>
                </c:pt>
                <c:pt idx="5209">
                  <c:v>16</c:v>
                </c:pt>
                <c:pt idx="5210">
                  <c:v>20</c:v>
                </c:pt>
                <c:pt idx="5211">
                  <c:v>22</c:v>
                </c:pt>
                <c:pt idx="5212">
                  <c:v>20</c:v>
                </c:pt>
                <c:pt idx="5213">
                  <c:v>15</c:v>
                </c:pt>
                <c:pt idx="5214">
                  <c:v>20</c:v>
                </c:pt>
                <c:pt idx="5215">
                  <c:v>16</c:v>
                </c:pt>
                <c:pt idx="5216">
                  <c:v>22</c:v>
                </c:pt>
                <c:pt idx="5217">
                  <c:v>20</c:v>
                </c:pt>
                <c:pt idx="5218">
                  <c:v>15</c:v>
                </c:pt>
                <c:pt idx="5219">
                  <c:v>20</c:v>
                </c:pt>
                <c:pt idx="5220">
                  <c:v>20</c:v>
                </c:pt>
                <c:pt idx="5221">
                  <c:v>20</c:v>
                </c:pt>
                <c:pt idx="5222">
                  <c:v>18</c:v>
                </c:pt>
                <c:pt idx="5223">
                  <c:v>15</c:v>
                </c:pt>
                <c:pt idx="5224">
                  <c:v>20</c:v>
                </c:pt>
                <c:pt idx="5225">
                  <c:v>19</c:v>
                </c:pt>
                <c:pt idx="5226">
                  <c:v>16</c:v>
                </c:pt>
                <c:pt idx="5227">
                  <c:v>15</c:v>
                </c:pt>
                <c:pt idx="5228">
                  <c:v>19</c:v>
                </c:pt>
                <c:pt idx="5229">
                  <c:v>16</c:v>
                </c:pt>
                <c:pt idx="5230">
                  <c:v>21</c:v>
                </c:pt>
                <c:pt idx="5231">
                  <c:v>15</c:v>
                </c:pt>
                <c:pt idx="5232">
                  <c:v>19</c:v>
                </c:pt>
                <c:pt idx="5233">
                  <c:v>20</c:v>
                </c:pt>
                <c:pt idx="5234">
                  <c:v>15</c:v>
                </c:pt>
                <c:pt idx="5235">
                  <c:v>17</c:v>
                </c:pt>
                <c:pt idx="5236">
                  <c:v>17</c:v>
                </c:pt>
                <c:pt idx="5237">
                  <c:v>20</c:v>
                </c:pt>
                <c:pt idx="5238">
                  <c:v>15</c:v>
                </c:pt>
                <c:pt idx="5239">
                  <c:v>15</c:v>
                </c:pt>
                <c:pt idx="5240">
                  <c:v>16</c:v>
                </c:pt>
                <c:pt idx="5241">
                  <c:v>19</c:v>
                </c:pt>
                <c:pt idx="5242">
                  <c:v>19</c:v>
                </c:pt>
                <c:pt idx="5243">
                  <c:v>15</c:v>
                </c:pt>
                <c:pt idx="5244">
                  <c:v>15</c:v>
                </c:pt>
                <c:pt idx="5245">
                  <c:v>22</c:v>
                </c:pt>
                <c:pt idx="5246">
                  <c:v>15</c:v>
                </c:pt>
                <c:pt idx="5247">
                  <c:v>17</c:v>
                </c:pt>
                <c:pt idx="5248">
                  <c:v>17</c:v>
                </c:pt>
                <c:pt idx="5249">
                  <c:v>16</c:v>
                </c:pt>
                <c:pt idx="5250">
                  <c:v>15</c:v>
                </c:pt>
                <c:pt idx="5251">
                  <c:v>22</c:v>
                </c:pt>
                <c:pt idx="5252">
                  <c:v>20</c:v>
                </c:pt>
                <c:pt idx="5253">
                  <c:v>17</c:v>
                </c:pt>
                <c:pt idx="5254">
                  <c:v>21</c:v>
                </c:pt>
                <c:pt idx="5255">
                  <c:v>19</c:v>
                </c:pt>
                <c:pt idx="5256">
                  <c:v>15</c:v>
                </c:pt>
                <c:pt idx="5257">
                  <c:v>16</c:v>
                </c:pt>
                <c:pt idx="5258">
                  <c:v>15</c:v>
                </c:pt>
                <c:pt idx="5259">
                  <c:v>20</c:v>
                </c:pt>
                <c:pt idx="5260">
                  <c:v>16</c:v>
                </c:pt>
                <c:pt idx="5261">
                  <c:v>15</c:v>
                </c:pt>
                <c:pt idx="5262">
                  <c:v>16</c:v>
                </c:pt>
                <c:pt idx="5263">
                  <c:v>16</c:v>
                </c:pt>
                <c:pt idx="5264">
                  <c:v>15</c:v>
                </c:pt>
                <c:pt idx="5265">
                  <c:v>18</c:v>
                </c:pt>
                <c:pt idx="5266">
                  <c:v>19</c:v>
                </c:pt>
                <c:pt idx="5267">
                  <c:v>22</c:v>
                </c:pt>
                <c:pt idx="5268">
                  <c:v>19</c:v>
                </c:pt>
                <c:pt idx="5269">
                  <c:v>16</c:v>
                </c:pt>
                <c:pt idx="5270">
                  <c:v>16</c:v>
                </c:pt>
                <c:pt idx="5271">
                  <c:v>18</c:v>
                </c:pt>
                <c:pt idx="5272">
                  <c:v>15</c:v>
                </c:pt>
                <c:pt idx="5273">
                  <c:v>16</c:v>
                </c:pt>
                <c:pt idx="5274">
                  <c:v>22</c:v>
                </c:pt>
                <c:pt idx="5275">
                  <c:v>21</c:v>
                </c:pt>
                <c:pt idx="5276">
                  <c:v>15</c:v>
                </c:pt>
                <c:pt idx="5277">
                  <c:v>15</c:v>
                </c:pt>
                <c:pt idx="5278">
                  <c:v>16</c:v>
                </c:pt>
                <c:pt idx="5279">
                  <c:v>16</c:v>
                </c:pt>
                <c:pt idx="5280">
                  <c:v>16</c:v>
                </c:pt>
                <c:pt idx="5281">
                  <c:v>15</c:v>
                </c:pt>
                <c:pt idx="5282">
                  <c:v>15</c:v>
                </c:pt>
                <c:pt idx="5283">
                  <c:v>20</c:v>
                </c:pt>
                <c:pt idx="5284">
                  <c:v>16</c:v>
                </c:pt>
                <c:pt idx="5285">
                  <c:v>20</c:v>
                </c:pt>
                <c:pt idx="5286">
                  <c:v>16</c:v>
                </c:pt>
                <c:pt idx="5287">
                  <c:v>15</c:v>
                </c:pt>
                <c:pt idx="5288">
                  <c:v>16</c:v>
                </c:pt>
                <c:pt idx="5289">
                  <c:v>16</c:v>
                </c:pt>
                <c:pt idx="5290">
                  <c:v>15</c:v>
                </c:pt>
                <c:pt idx="5291">
                  <c:v>20</c:v>
                </c:pt>
                <c:pt idx="5292">
                  <c:v>20</c:v>
                </c:pt>
                <c:pt idx="5293">
                  <c:v>20</c:v>
                </c:pt>
                <c:pt idx="5294">
                  <c:v>19</c:v>
                </c:pt>
                <c:pt idx="5295">
                  <c:v>19</c:v>
                </c:pt>
                <c:pt idx="5296">
                  <c:v>16</c:v>
                </c:pt>
                <c:pt idx="5297">
                  <c:v>16</c:v>
                </c:pt>
                <c:pt idx="5298">
                  <c:v>15</c:v>
                </c:pt>
                <c:pt idx="5299">
                  <c:v>17</c:v>
                </c:pt>
                <c:pt idx="5300">
                  <c:v>15</c:v>
                </c:pt>
                <c:pt idx="5301">
                  <c:v>15</c:v>
                </c:pt>
                <c:pt idx="5302">
                  <c:v>15</c:v>
                </c:pt>
                <c:pt idx="5303">
                  <c:v>15</c:v>
                </c:pt>
                <c:pt idx="5304">
                  <c:v>15</c:v>
                </c:pt>
                <c:pt idx="5305">
                  <c:v>15</c:v>
                </c:pt>
                <c:pt idx="5306">
                  <c:v>15</c:v>
                </c:pt>
                <c:pt idx="5307">
                  <c:v>19</c:v>
                </c:pt>
                <c:pt idx="5308">
                  <c:v>21</c:v>
                </c:pt>
                <c:pt idx="5309">
                  <c:v>20</c:v>
                </c:pt>
                <c:pt idx="5310">
                  <c:v>15</c:v>
                </c:pt>
                <c:pt idx="5311">
                  <c:v>19</c:v>
                </c:pt>
                <c:pt idx="5312">
                  <c:v>16</c:v>
                </c:pt>
                <c:pt idx="5313">
                  <c:v>22</c:v>
                </c:pt>
                <c:pt idx="5314">
                  <c:v>20</c:v>
                </c:pt>
                <c:pt idx="5315">
                  <c:v>21</c:v>
                </c:pt>
                <c:pt idx="5316">
                  <c:v>17</c:v>
                </c:pt>
                <c:pt idx="5317">
                  <c:v>16</c:v>
                </c:pt>
                <c:pt idx="5318">
                  <c:v>20</c:v>
                </c:pt>
                <c:pt idx="5319">
                  <c:v>16</c:v>
                </c:pt>
                <c:pt idx="5320">
                  <c:v>21</c:v>
                </c:pt>
                <c:pt idx="5321">
                  <c:v>18</c:v>
                </c:pt>
                <c:pt idx="5322">
                  <c:v>18</c:v>
                </c:pt>
                <c:pt idx="5323">
                  <c:v>22</c:v>
                </c:pt>
                <c:pt idx="5324">
                  <c:v>19</c:v>
                </c:pt>
                <c:pt idx="5325">
                  <c:v>15</c:v>
                </c:pt>
                <c:pt idx="5326">
                  <c:v>17</c:v>
                </c:pt>
                <c:pt idx="5327">
                  <c:v>15</c:v>
                </c:pt>
                <c:pt idx="5328">
                  <c:v>16</c:v>
                </c:pt>
                <c:pt idx="5329">
                  <c:v>16</c:v>
                </c:pt>
                <c:pt idx="5330">
                  <c:v>21</c:v>
                </c:pt>
                <c:pt idx="5331">
                  <c:v>16</c:v>
                </c:pt>
                <c:pt idx="5332">
                  <c:v>21</c:v>
                </c:pt>
                <c:pt idx="5333">
                  <c:v>22</c:v>
                </c:pt>
                <c:pt idx="5334">
                  <c:v>17</c:v>
                </c:pt>
                <c:pt idx="5335">
                  <c:v>15</c:v>
                </c:pt>
                <c:pt idx="5336">
                  <c:v>17</c:v>
                </c:pt>
                <c:pt idx="5337">
                  <c:v>15</c:v>
                </c:pt>
                <c:pt idx="5338">
                  <c:v>15</c:v>
                </c:pt>
                <c:pt idx="5339">
                  <c:v>20</c:v>
                </c:pt>
                <c:pt idx="5340">
                  <c:v>16</c:v>
                </c:pt>
                <c:pt idx="5341">
                  <c:v>16</c:v>
                </c:pt>
                <c:pt idx="5342">
                  <c:v>20</c:v>
                </c:pt>
                <c:pt idx="5343">
                  <c:v>19</c:v>
                </c:pt>
                <c:pt idx="5344">
                  <c:v>15</c:v>
                </c:pt>
                <c:pt idx="5345">
                  <c:v>20</c:v>
                </c:pt>
                <c:pt idx="5346">
                  <c:v>20</c:v>
                </c:pt>
                <c:pt idx="5347">
                  <c:v>22</c:v>
                </c:pt>
                <c:pt idx="5348">
                  <c:v>15</c:v>
                </c:pt>
                <c:pt idx="5349">
                  <c:v>17</c:v>
                </c:pt>
                <c:pt idx="5350">
                  <c:v>17</c:v>
                </c:pt>
                <c:pt idx="5351">
                  <c:v>15</c:v>
                </c:pt>
                <c:pt idx="5352">
                  <c:v>16</c:v>
                </c:pt>
                <c:pt idx="5353">
                  <c:v>20</c:v>
                </c:pt>
                <c:pt idx="5354">
                  <c:v>20</c:v>
                </c:pt>
                <c:pt idx="5355">
                  <c:v>15</c:v>
                </c:pt>
                <c:pt idx="5356">
                  <c:v>20</c:v>
                </c:pt>
                <c:pt idx="5357">
                  <c:v>15</c:v>
                </c:pt>
                <c:pt idx="5358">
                  <c:v>16</c:v>
                </c:pt>
                <c:pt idx="5359">
                  <c:v>16</c:v>
                </c:pt>
                <c:pt idx="5360">
                  <c:v>16</c:v>
                </c:pt>
                <c:pt idx="5361">
                  <c:v>20</c:v>
                </c:pt>
                <c:pt idx="5362">
                  <c:v>16</c:v>
                </c:pt>
                <c:pt idx="5363">
                  <c:v>16</c:v>
                </c:pt>
                <c:pt idx="5364">
                  <c:v>15</c:v>
                </c:pt>
                <c:pt idx="5365">
                  <c:v>16</c:v>
                </c:pt>
                <c:pt idx="5366">
                  <c:v>20</c:v>
                </c:pt>
                <c:pt idx="5367">
                  <c:v>15</c:v>
                </c:pt>
                <c:pt idx="5368">
                  <c:v>15</c:v>
                </c:pt>
                <c:pt idx="5369">
                  <c:v>19</c:v>
                </c:pt>
                <c:pt idx="5370">
                  <c:v>16</c:v>
                </c:pt>
                <c:pt idx="5371">
                  <c:v>15</c:v>
                </c:pt>
                <c:pt idx="5372">
                  <c:v>20</c:v>
                </c:pt>
                <c:pt idx="5373">
                  <c:v>22</c:v>
                </c:pt>
                <c:pt idx="5374">
                  <c:v>15</c:v>
                </c:pt>
                <c:pt idx="5375">
                  <c:v>19</c:v>
                </c:pt>
                <c:pt idx="5376">
                  <c:v>20</c:v>
                </c:pt>
                <c:pt idx="5377">
                  <c:v>22</c:v>
                </c:pt>
                <c:pt idx="5378">
                  <c:v>18</c:v>
                </c:pt>
                <c:pt idx="5379">
                  <c:v>15</c:v>
                </c:pt>
                <c:pt idx="5380">
                  <c:v>20</c:v>
                </c:pt>
                <c:pt idx="5381">
                  <c:v>16</c:v>
                </c:pt>
                <c:pt idx="5382">
                  <c:v>16</c:v>
                </c:pt>
                <c:pt idx="5383">
                  <c:v>15</c:v>
                </c:pt>
                <c:pt idx="5384">
                  <c:v>20</c:v>
                </c:pt>
                <c:pt idx="5385">
                  <c:v>15</c:v>
                </c:pt>
                <c:pt idx="5386">
                  <c:v>19</c:v>
                </c:pt>
                <c:pt idx="5387">
                  <c:v>16</c:v>
                </c:pt>
                <c:pt idx="5388">
                  <c:v>19</c:v>
                </c:pt>
                <c:pt idx="5389">
                  <c:v>19</c:v>
                </c:pt>
                <c:pt idx="5390">
                  <c:v>16</c:v>
                </c:pt>
                <c:pt idx="5391">
                  <c:v>16</c:v>
                </c:pt>
                <c:pt idx="5392">
                  <c:v>16</c:v>
                </c:pt>
                <c:pt idx="5393">
                  <c:v>20</c:v>
                </c:pt>
                <c:pt idx="5394">
                  <c:v>19</c:v>
                </c:pt>
                <c:pt idx="5395">
                  <c:v>19</c:v>
                </c:pt>
                <c:pt idx="5396">
                  <c:v>20</c:v>
                </c:pt>
                <c:pt idx="5397">
                  <c:v>20</c:v>
                </c:pt>
                <c:pt idx="5398">
                  <c:v>20</c:v>
                </c:pt>
                <c:pt idx="5399">
                  <c:v>17</c:v>
                </c:pt>
                <c:pt idx="5400">
                  <c:v>20</c:v>
                </c:pt>
                <c:pt idx="5401">
                  <c:v>17</c:v>
                </c:pt>
                <c:pt idx="5402">
                  <c:v>21</c:v>
                </c:pt>
                <c:pt idx="5403">
                  <c:v>20</c:v>
                </c:pt>
                <c:pt idx="5404">
                  <c:v>16</c:v>
                </c:pt>
                <c:pt idx="5405">
                  <c:v>18</c:v>
                </c:pt>
                <c:pt idx="5406">
                  <c:v>16</c:v>
                </c:pt>
                <c:pt idx="5407">
                  <c:v>16</c:v>
                </c:pt>
                <c:pt idx="5408">
                  <c:v>15</c:v>
                </c:pt>
                <c:pt idx="5409">
                  <c:v>19</c:v>
                </c:pt>
                <c:pt idx="5410">
                  <c:v>15</c:v>
                </c:pt>
                <c:pt idx="5411">
                  <c:v>20</c:v>
                </c:pt>
                <c:pt idx="5412">
                  <c:v>17</c:v>
                </c:pt>
                <c:pt idx="5413">
                  <c:v>19</c:v>
                </c:pt>
                <c:pt idx="5414">
                  <c:v>20</c:v>
                </c:pt>
                <c:pt idx="5415">
                  <c:v>16</c:v>
                </c:pt>
                <c:pt idx="5416">
                  <c:v>15</c:v>
                </c:pt>
                <c:pt idx="5417">
                  <c:v>15</c:v>
                </c:pt>
                <c:pt idx="5418">
                  <c:v>15</c:v>
                </c:pt>
                <c:pt idx="5419">
                  <c:v>15</c:v>
                </c:pt>
                <c:pt idx="5420">
                  <c:v>20</c:v>
                </c:pt>
                <c:pt idx="5421">
                  <c:v>17</c:v>
                </c:pt>
                <c:pt idx="5422">
                  <c:v>15</c:v>
                </c:pt>
                <c:pt idx="5423">
                  <c:v>15</c:v>
                </c:pt>
                <c:pt idx="5424">
                  <c:v>17</c:v>
                </c:pt>
                <c:pt idx="5425">
                  <c:v>15</c:v>
                </c:pt>
                <c:pt idx="5426">
                  <c:v>19</c:v>
                </c:pt>
                <c:pt idx="5427">
                  <c:v>15</c:v>
                </c:pt>
                <c:pt idx="5428">
                  <c:v>15</c:v>
                </c:pt>
                <c:pt idx="5429">
                  <c:v>16</c:v>
                </c:pt>
                <c:pt idx="5430">
                  <c:v>20</c:v>
                </c:pt>
                <c:pt idx="5431">
                  <c:v>17</c:v>
                </c:pt>
                <c:pt idx="5432">
                  <c:v>20</c:v>
                </c:pt>
                <c:pt idx="5433">
                  <c:v>20</c:v>
                </c:pt>
                <c:pt idx="5434">
                  <c:v>15</c:v>
                </c:pt>
                <c:pt idx="5435">
                  <c:v>20</c:v>
                </c:pt>
                <c:pt idx="5436">
                  <c:v>17</c:v>
                </c:pt>
                <c:pt idx="5437">
                  <c:v>19</c:v>
                </c:pt>
                <c:pt idx="5438">
                  <c:v>19</c:v>
                </c:pt>
                <c:pt idx="5439">
                  <c:v>17</c:v>
                </c:pt>
                <c:pt idx="5440">
                  <c:v>16</c:v>
                </c:pt>
                <c:pt idx="5441">
                  <c:v>17</c:v>
                </c:pt>
                <c:pt idx="5442">
                  <c:v>15</c:v>
                </c:pt>
                <c:pt idx="5443">
                  <c:v>16</c:v>
                </c:pt>
                <c:pt idx="5444">
                  <c:v>15</c:v>
                </c:pt>
                <c:pt idx="5445">
                  <c:v>19</c:v>
                </c:pt>
                <c:pt idx="5446">
                  <c:v>15</c:v>
                </c:pt>
                <c:pt idx="5447">
                  <c:v>15</c:v>
                </c:pt>
                <c:pt idx="5448">
                  <c:v>19</c:v>
                </c:pt>
                <c:pt idx="5449">
                  <c:v>19</c:v>
                </c:pt>
                <c:pt idx="5450">
                  <c:v>15</c:v>
                </c:pt>
                <c:pt idx="5451">
                  <c:v>16</c:v>
                </c:pt>
                <c:pt idx="5452">
                  <c:v>22</c:v>
                </c:pt>
                <c:pt idx="5453">
                  <c:v>17</c:v>
                </c:pt>
                <c:pt idx="5454">
                  <c:v>16</c:v>
                </c:pt>
                <c:pt idx="5455">
                  <c:v>21</c:v>
                </c:pt>
                <c:pt idx="5456">
                  <c:v>15</c:v>
                </c:pt>
                <c:pt idx="5457">
                  <c:v>20</c:v>
                </c:pt>
                <c:pt idx="5458">
                  <c:v>15</c:v>
                </c:pt>
                <c:pt idx="5459">
                  <c:v>20</c:v>
                </c:pt>
                <c:pt idx="5460">
                  <c:v>21</c:v>
                </c:pt>
                <c:pt idx="5461">
                  <c:v>18</c:v>
                </c:pt>
                <c:pt idx="5462">
                  <c:v>15</c:v>
                </c:pt>
                <c:pt idx="5463">
                  <c:v>18</c:v>
                </c:pt>
                <c:pt idx="5464">
                  <c:v>15</c:v>
                </c:pt>
                <c:pt idx="5465">
                  <c:v>16</c:v>
                </c:pt>
                <c:pt idx="5466">
                  <c:v>16</c:v>
                </c:pt>
                <c:pt idx="5467">
                  <c:v>15</c:v>
                </c:pt>
                <c:pt idx="5468">
                  <c:v>16</c:v>
                </c:pt>
                <c:pt idx="5469">
                  <c:v>17</c:v>
                </c:pt>
                <c:pt idx="5470">
                  <c:v>15</c:v>
                </c:pt>
                <c:pt idx="5471">
                  <c:v>15</c:v>
                </c:pt>
                <c:pt idx="5472">
                  <c:v>17</c:v>
                </c:pt>
                <c:pt idx="5473">
                  <c:v>16</c:v>
                </c:pt>
                <c:pt idx="5474">
                  <c:v>15</c:v>
                </c:pt>
                <c:pt idx="5475">
                  <c:v>22</c:v>
                </c:pt>
                <c:pt idx="5476">
                  <c:v>16</c:v>
                </c:pt>
                <c:pt idx="5477">
                  <c:v>17</c:v>
                </c:pt>
                <c:pt idx="5478">
                  <c:v>15</c:v>
                </c:pt>
                <c:pt idx="5479">
                  <c:v>15</c:v>
                </c:pt>
                <c:pt idx="5480">
                  <c:v>21</c:v>
                </c:pt>
                <c:pt idx="5481">
                  <c:v>17</c:v>
                </c:pt>
                <c:pt idx="5482">
                  <c:v>18</c:v>
                </c:pt>
                <c:pt idx="5483">
                  <c:v>21</c:v>
                </c:pt>
                <c:pt idx="5484">
                  <c:v>15</c:v>
                </c:pt>
                <c:pt idx="5485">
                  <c:v>23</c:v>
                </c:pt>
                <c:pt idx="5486">
                  <c:v>20</c:v>
                </c:pt>
                <c:pt idx="5487">
                  <c:v>23</c:v>
                </c:pt>
                <c:pt idx="5488">
                  <c:v>22</c:v>
                </c:pt>
                <c:pt idx="5489">
                  <c:v>15</c:v>
                </c:pt>
                <c:pt idx="5490">
                  <c:v>16</c:v>
                </c:pt>
                <c:pt idx="5491">
                  <c:v>16</c:v>
                </c:pt>
                <c:pt idx="5492">
                  <c:v>23</c:v>
                </c:pt>
                <c:pt idx="5493">
                  <c:v>21</c:v>
                </c:pt>
                <c:pt idx="5494">
                  <c:v>17</c:v>
                </c:pt>
                <c:pt idx="5495">
                  <c:v>16</c:v>
                </c:pt>
                <c:pt idx="5496">
                  <c:v>19</c:v>
                </c:pt>
                <c:pt idx="5497">
                  <c:v>16</c:v>
                </c:pt>
                <c:pt idx="5498">
                  <c:v>22</c:v>
                </c:pt>
                <c:pt idx="5499">
                  <c:v>21</c:v>
                </c:pt>
                <c:pt idx="5500">
                  <c:v>19</c:v>
                </c:pt>
                <c:pt idx="5501">
                  <c:v>22</c:v>
                </c:pt>
                <c:pt idx="5502">
                  <c:v>15</c:v>
                </c:pt>
                <c:pt idx="5503">
                  <c:v>20</c:v>
                </c:pt>
                <c:pt idx="5504">
                  <c:v>20</c:v>
                </c:pt>
                <c:pt idx="5505">
                  <c:v>18</c:v>
                </c:pt>
                <c:pt idx="5506">
                  <c:v>17</c:v>
                </c:pt>
                <c:pt idx="5507">
                  <c:v>20</c:v>
                </c:pt>
                <c:pt idx="5508">
                  <c:v>20</c:v>
                </c:pt>
                <c:pt idx="5509">
                  <c:v>15</c:v>
                </c:pt>
                <c:pt idx="5510">
                  <c:v>17</c:v>
                </c:pt>
                <c:pt idx="5511">
                  <c:v>17</c:v>
                </c:pt>
                <c:pt idx="5512">
                  <c:v>15</c:v>
                </c:pt>
                <c:pt idx="5513">
                  <c:v>15</c:v>
                </c:pt>
                <c:pt idx="5514">
                  <c:v>22</c:v>
                </c:pt>
                <c:pt idx="5515">
                  <c:v>22</c:v>
                </c:pt>
                <c:pt idx="5516">
                  <c:v>15</c:v>
                </c:pt>
                <c:pt idx="5517">
                  <c:v>17</c:v>
                </c:pt>
                <c:pt idx="5518">
                  <c:v>15</c:v>
                </c:pt>
                <c:pt idx="5519">
                  <c:v>15</c:v>
                </c:pt>
                <c:pt idx="5520">
                  <c:v>16</c:v>
                </c:pt>
                <c:pt idx="5521">
                  <c:v>18</c:v>
                </c:pt>
                <c:pt idx="5522">
                  <c:v>18</c:v>
                </c:pt>
                <c:pt idx="5523">
                  <c:v>21</c:v>
                </c:pt>
                <c:pt idx="5524">
                  <c:v>20</c:v>
                </c:pt>
                <c:pt idx="5525">
                  <c:v>16</c:v>
                </c:pt>
                <c:pt idx="5526">
                  <c:v>21</c:v>
                </c:pt>
                <c:pt idx="5527">
                  <c:v>16</c:v>
                </c:pt>
                <c:pt idx="5528">
                  <c:v>16</c:v>
                </c:pt>
                <c:pt idx="5529">
                  <c:v>22</c:v>
                </c:pt>
                <c:pt idx="5530">
                  <c:v>22</c:v>
                </c:pt>
                <c:pt idx="5531">
                  <c:v>22</c:v>
                </c:pt>
                <c:pt idx="5532">
                  <c:v>15</c:v>
                </c:pt>
                <c:pt idx="5533">
                  <c:v>20</c:v>
                </c:pt>
                <c:pt idx="5534">
                  <c:v>18</c:v>
                </c:pt>
                <c:pt idx="5535">
                  <c:v>15</c:v>
                </c:pt>
                <c:pt idx="5536">
                  <c:v>20</c:v>
                </c:pt>
                <c:pt idx="5537">
                  <c:v>15</c:v>
                </c:pt>
                <c:pt idx="5538">
                  <c:v>15</c:v>
                </c:pt>
                <c:pt idx="5539">
                  <c:v>20</c:v>
                </c:pt>
                <c:pt idx="5540">
                  <c:v>22</c:v>
                </c:pt>
                <c:pt idx="5541">
                  <c:v>15</c:v>
                </c:pt>
                <c:pt idx="5542">
                  <c:v>20</c:v>
                </c:pt>
                <c:pt idx="5543">
                  <c:v>22</c:v>
                </c:pt>
                <c:pt idx="5544">
                  <c:v>16</c:v>
                </c:pt>
                <c:pt idx="5545">
                  <c:v>19</c:v>
                </c:pt>
                <c:pt idx="5546">
                  <c:v>19</c:v>
                </c:pt>
                <c:pt idx="5547">
                  <c:v>20</c:v>
                </c:pt>
                <c:pt idx="5548">
                  <c:v>21</c:v>
                </c:pt>
                <c:pt idx="5549">
                  <c:v>16</c:v>
                </c:pt>
                <c:pt idx="5550">
                  <c:v>15</c:v>
                </c:pt>
                <c:pt idx="5551">
                  <c:v>16</c:v>
                </c:pt>
                <c:pt idx="5552">
                  <c:v>16</c:v>
                </c:pt>
                <c:pt idx="5553">
                  <c:v>15</c:v>
                </c:pt>
                <c:pt idx="5554">
                  <c:v>16</c:v>
                </c:pt>
                <c:pt idx="5555">
                  <c:v>15</c:v>
                </c:pt>
                <c:pt idx="5556">
                  <c:v>15</c:v>
                </c:pt>
                <c:pt idx="5557">
                  <c:v>21</c:v>
                </c:pt>
                <c:pt idx="5558">
                  <c:v>20</c:v>
                </c:pt>
                <c:pt idx="5559">
                  <c:v>22</c:v>
                </c:pt>
                <c:pt idx="5560">
                  <c:v>15</c:v>
                </c:pt>
                <c:pt idx="5561">
                  <c:v>21</c:v>
                </c:pt>
                <c:pt idx="5562">
                  <c:v>21</c:v>
                </c:pt>
                <c:pt idx="5563">
                  <c:v>16</c:v>
                </c:pt>
                <c:pt idx="5564">
                  <c:v>17</c:v>
                </c:pt>
                <c:pt idx="5565">
                  <c:v>15</c:v>
                </c:pt>
                <c:pt idx="5566">
                  <c:v>19</c:v>
                </c:pt>
                <c:pt idx="5567">
                  <c:v>15</c:v>
                </c:pt>
                <c:pt idx="5568">
                  <c:v>20</c:v>
                </c:pt>
                <c:pt idx="5569">
                  <c:v>19</c:v>
                </c:pt>
                <c:pt idx="5570">
                  <c:v>16</c:v>
                </c:pt>
                <c:pt idx="5571">
                  <c:v>15</c:v>
                </c:pt>
                <c:pt idx="5572">
                  <c:v>15</c:v>
                </c:pt>
                <c:pt idx="5573">
                  <c:v>16</c:v>
                </c:pt>
                <c:pt idx="5574">
                  <c:v>20</c:v>
                </c:pt>
                <c:pt idx="5575">
                  <c:v>16</c:v>
                </c:pt>
                <c:pt idx="5576">
                  <c:v>18</c:v>
                </c:pt>
                <c:pt idx="5577">
                  <c:v>15</c:v>
                </c:pt>
                <c:pt idx="5578">
                  <c:v>15</c:v>
                </c:pt>
                <c:pt idx="5579">
                  <c:v>22</c:v>
                </c:pt>
                <c:pt idx="5580">
                  <c:v>20</c:v>
                </c:pt>
                <c:pt idx="5581">
                  <c:v>19</c:v>
                </c:pt>
                <c:pt idx="5582">
                  <c:v>20</c:v>
                </c:pt>
                <c:pt idx="5583">
                  <c:v>22</c:v>
                </c:pt>
                <c:pt idx="5584">
                  <c:v>16</c:v>
                </c:pt>
                <c:pt idx="5585">
                  <c:v>17</c:v>
                </c:pt>
                <c:pt idx="5586">
                  <c:v>16</c:v>
                </c:pt>
                <c:pt idx="5587">
                  <c:v>18</c:v>
                </c:pt>
                <c:pt idx="5588">
                  <c:v>16</c:v>
                </c:pt>
                <c:pt idx="5589">
                  <c:v>19</c:v>
                </c:pt>
                <c:pt idx="5590">
                  <c:v>22</c:v>
                </c:pt>
                <c:pt idx="5591">
                  <c:v>19</c:v>
                </c:pt>
                <c:pt idx="5592">
                  <c:v>22</c:v>
                </c:pt>
                <c:pt idx="5593">
                  <c:v>15</c:v>
                </c:pt>
                <c:pt idx="5594">
                  <c:v>16</c:v>
                </c:pt>
                <c:pt idx="5595">
                  <c:v>15</c:v>
                </c:pt>
                <c:pt idx="5596">
                  <c:v>16</c:v>
                </c:pt>
                <c:pt idx="5597">
                  <c:v>16</c:v>
                </c:pt>
                <c:pt idx="5598">
                  <c:v>20</c:v>
                </c:pt>
                <c:pt idx="5599">
                  <c:v>21</c:v>
                </c:pt>
                <c:pt idx="5600">
                  <c:v>21</c:v>
                </c:pt>
                <c:pt idx="5601">
                  <c:v>17</c:v>
                </c:pt>
                <c:pt idx="5602">
                  <c:v>15</c:v>
                </c:pt>
                <c:pt idx="5603">
                  <c:v>15</c:v>
                </c:pt>
                <c:pt idx="5604">
                  <c:v>21</c:v>
                </c:pt>
                <c:pt idx="5605">
                  <c:v>16</c:v>
                </c:pt>
                <c:pt idx="5606">
                  <c:v>21</c:v>
                </c:pt>
                <c:pt idx="5607">
                  <c:v>16</c:v>
                </c:pt>
                <c:pt idx="5608">
                  <c:v>21</c:v>
                </c:pt>
                <c:pt idx="5609">
                  <c:v>16</c:v>
                </c:pt>
                <c:pt idx="5610">
                  <c:v>15</c:v>
                </c:pt>
                <c:pt idx="5611">
                  <c:v>16</c:v>
                </c:pt>
                <c:pt idx="5612">
                  <c:v>15</c:v>
                </c:pt>
                <c:pt idx="5613">
                  <c:v>15</c:v>
                </c:pt>
                <c:pt idx="5614">
                  <c:v>15</c:v>
                </c:pt>
                <c:pt idx="5615">
                  <c:v>20</c:v>
                </c:pt>
                <c:pt idx="5616">
                  <c:v>18</c:v>
                </c:pt>
                <c:pt idx="5617">
                  <c:v>15</c:v>
                </c:pt>
                <c:pt idx="5618">
                  <c:v>22</c:v>
                </c:pt>
                <c:pt idx="5619">
                  <c:v>17</c:v>
                </c:pt>
                <c:pt idx="5620">
                  <c:v>15</c:v>
                </c:pt>
                <c:pt idx="5621">
                  <c:v>16</c:v>
                </c:pt>
                <c:pt idx="5622">
                  <c:v>16</c:v>
                </c:pt>
                <c:pt idx="5623">
                  <c:v>16</c:v>
                </c:pt>
                <c:pt idx="5624">
                  <c:v>19</c:v>
                </c:pt>
                <c:pt idx="5625">
                  <c:v>20</c:v>
                </c:pt>
                <c:pt idx="5626">
                  <c:v>22</c:v>
                </c:pt>
                <c:pt idx="5627">
                  <c:v>21</c:v>
                </c:pt>
                <c:pt idx="5628">
                  <c:v>17</c:v>
                </c:pt>
                <c:pt idx="5629">
                  <c:v>22</c:v>
                </c:pt>
                <c:pt idx="5630">
                  <c:v>21</c:v>
                </c:pt>
                <c:pt idx="5631">
                  <c:v>22</c:v>
                </c:pt>
                <c:pt idx="5632">
                  <c:v>20</c:v>
                </c:pt>
                <c:pt idx="5633">
                  <c:v>16</c:v>
                </c:pt>
                <c:pt idx="5634">
                  <c:v>20</c:v>
                </c:pt>
                <c:pt idx="5635">
                  <c:v>16</c:v>
                </c:pt>
                <c:pt idx="5636">
                  <c:v>17</c:v>
                </c:pt>
                <c:pt idx="5637">
                  <c:v>15</c:v>
                </c:pt>
                <c:pt idx="5638">
                  <c:v>21</c:v>
                </c:pt>
                <c:pt idx="5639">
                  <c:v>21</c:v>
                </c:pt>
                <c:pt idx="5640">
                  <c:v>15</c:v>
                </c:pt>
                <c:pt idx="5641">
                  <c:v>16</c:v>
                </c:pt>
                <c:pt idx="5642">
                  <c:v>17</c:v>
                </c:pt>
                <c:pt idx="5643">
                  <c:v>16</c:v>
                </c:pt>
                <c:pt idx="5644">
                  <c:v>15</c:v>
                </c:pt>
                <c:pt idx="5645">
                  <c:v>21</c:v>
                </c:pt>
                <c:pt idx="5646">
                  <c:v>16</c:v>
                </c:pt>
                <c:pt idx="5647">
                  <c:v>15</c:v>
                </c:pt>
                <c:pt idx="5648">
                  <c:v>15</c:v>
                </c:pt>
                <c:pt idx="5649">
                  <c:v>17</c:v>
                </c:pt>
                <c:pt idx="5650">
                  <c:v>19</c:v>
                </c:pt>
                <c:pt idx="5651">
                  <c:v>17</c:v>
                </c:pt>
                <c:pt idx="5652">
                  <c:v>20</c:v>
                </c:pt>
                <c:pt idx="5653">
                  <c:v>21</c:v>
                </c:pt>
                <c:pt idx="5654">
                  <c:v>17</c:v>
                </c:pt>
                <c:pt idx="5655">
                  <c:v>20</c:v>
                </c:pt>
                <c:pt idx="5656">
                  <c:v>15</c:v>
                </c:pt>
                <c:pt idx="5657">
                  <c:v>15</c:v>
                </c:pt>
                <c:pt idx="5658">
                  <c:v>15</c:v>
                </c:pt>
                <c:pt idx="5659">
                  <c:v>20</c:v>
                </c:pt>
                <c:pt idx="5660">
                  <c:v>15</c:v>
                </c:pt>
                <c:pt idx="5661">
                  <c:v>20</c:v>
                </c:pt>
                <c:pt idx="5662">
                  <c:v>21</c:v>
                </c:pt>
                <c:pt idx="5663">
                  <c:v>20</c:v>
                </c:pt>
                <c:pt idx="5664">
                  <c:v>20</c:v>
                </c:pt>
                <c:pt idx="5665">
                  <c:v>15</c:v>
                </c:pt>
                <c:pt idx="5666">
                  <c:v>18</c:v>
                </c:pt>
                <c:pt idx="5667">
                  <c:v>21</c:v>
                </c:pt>
                <c:pt idx="5668">
                  <c:v>19</c:v>
                </c:pt>
                <c:pt idx="5669">
                  <c:v>15</c:v>
                </c:pt>
                <c:pt idx="5670">
                  <c:v>22</c:v>
                </c:pt>
                <c:pt idx="5671">
                  <c:v>13</c:v>
                </c:pt>
                <c:pt idx="5672">
                  <c:v>15</c:v>
                </c:pt>
                <c:pt idx="5673">
                  <c:v>16</c:v>
                </c:pt>
                <c:pt idx="5674">
                  <c:v>15</c:v>
                </c:pt>
                <c:pt idx="5675">
                  <c:v>16</c:v>
                </c:pt>
                <c:pt idx="5676">
                  <c:v>20</c:v>
                </c:pt>
                <c:pt idx="5677">
                  <c:v>22</c:v>
                </c:pt>
                <c:pt idx="5678">
                  <c:v>15</c:v>
                </c:pt>
                <c:pt idx="5679">
                  <c:v>15</c:v>
                </c:pt>
                <c:pt idx="5680">
                  <c:v>16</c:v>
                </c:pt>
                <c:pt idx="5681">
                  <c:v>16</c:v>
                </c:pt>
                <c:pt idx="5682">
                  <c:v>15</c:v>
                </c:pt>
                <c:pt idx="5683">
                  <c:v>18</c:v>
                </c:pt>
                <c:pt idx="5684">
                  <c:v>15</c:v>
                </c:pt>
                <c:pt idx="5685">
                  <c:v>21</c:v>
                </c:pt>
                <c:pt idx="5686">
                  <c:v>19</c:v>
                </c:pt>
                <c:pt idx="5687">
                  <c:v>16</c:v>
                </c:pt>
                <c:pt idx="5688">
                  <c:v>20</c:v>
                </c:pt>
                <c:pt idx="5689">
                  <c:v>15</c:v>
                </c:pt>
                <c:pt idx="5690">
                  <c:v>15</c:v>
                </c:pt>
                <c:pt idx="5691">
                  <c:v>16</c:v>
                </c:pt>
                <c:pt idx="5692">
                  <c:v>22</c:v>
                </c:pt>
                <c:pt idx="5693">
                  <c:v>15</c:v>
                </c:pt>
                <c:pt idx="5694">
                  <c:v>15</c:v>
                </c:pt>
                <c:pt idx="5695">
                  <c:v>21</c:v>
                </c:pt>
                <c:pt idx="5696">
                  <c:v>16</c:v>
                </c:pt>
                <c:pt idx="5697">
                  <c:v>15</c:v>
                </c:pt>
                <c:pt idx="5698">
                  <c:v>20</c:v>
                </c:pt>
                <c:pt idx="5699">
                  <c:v>15</c:v>
                </c:pt>
                <c:pt idx="5700">
                  <c:v>16</c:v>
                </c:pt>
                <c:pt idx="5701">
                  <c:v>15</c:v>
                </c:pt>
                <c:pt idx="5702">
                  <c:v>15</c:v>
                </c:pt>
                <c:pt idx="5703">
                  <c:v>19</c:v>
                </c:pt>
                <c:pt idx="5704">
                  <c:v>17</c:v>
                </c:pt>
                <c:pt idx="5705">
                  <c:v>16</c:v>
                </c:pt>
                <c:pt idx="5706">
                  <c:v>21</c:v>
                </c:pt>
                <c:pt idx="5707">
                  <c:v>20</c:v>
                </c:pt>
                <c:pt idx="5708">
                  <c:v>12</c:v>
                </c:pt>
                <c:pt idx="5709">
                  <c:v>15</c:v>
                </c:pt>
                <c:pt idx="5710">
                  <c:v>16</c:v>
                </c:pt>
                <c:pt idx="5711">
                  <c:v>20</c:v>
                </c:pt>
                <c:pt idx="5712">
                  <c:v>22</c:v>
                </c:pt>
                <c:pt idx="5713">
                  <c:v>15</c:v>
                </c:pt>
                <c:pt idx="5714">
                  <c:v>16</c:v>
                </c:pt>
                <c:pt idx="5715">
                  <c:v>16</c:v>
                </c:pt>
                <c:pt idx="5716">
                  <c:v>15</c:v>
                </c:pt>
                <c:pt idx="5717">
                  <c:v>17</c:v>
                </c:pt>
                <c:pt idx="5718">
                  <c:v>19</c:v>
                </c:pt>
                <c:pt idx="5719">
                  <c:v>21</c:v>
                </c:pt>
                <c:pt idx="5720">
                  <c:v>22</c:v>
                </c:pt>
                <c:pt idx="5721">
                  <c:v>16</c:v>
                </c:pt>
                <c:pt idx="5722">
                  <c:v>15</c:v>
                </c:pt>
                <c:pt idx="5723">
                  <c:v>22</c:v>
                </c:pt>
                <c:pt idx="5724">
                  <c:v>19</c:v>
                </c:pt>
                <c:pt idx="5725">
                  <c:v>15</c:v>
                </c:pt>
                <c:pt idx="5726">
                  <c:v>15</c:v>
                </c:pt>
                <c:pt idx="5727">
                  <c:v>21</c:v>
                </c:pt>
                <c:pt idx="5728">
                  <c:v>16</c:v>
                </c:pt>
                <c:pt idx="5729">
                  <c:v>15</c:v>
                </c:pt>
                <c:pt idx="5730">
                  <c:v>20</c:v>
                </c:pt>
                <c:pt idx="5731">
                  <c:v>15</c:v>
                </c:pt>
                <c:pt idx="5732">
                  <c:v>15</c:v>
                </c:pt>
                <c:pt idx="5733">
                  <c:v>16</c:v>
                </c:pt>
                <c:pt idx="5734">
                  <c:v>15</c:v>
                </c:pt>
                <c:pt idx="5735">
                  <c:v>16</c:v>
                </c:pt>
                <c:pt idx="5736">
                  <c:v>16</c:v>
                </c:pt>
                <c:pt idx="5737">
                  <c:v>15</c:v>
                </c:pt>
                <c:pt idx="5738">
                  <c:v>22</c:v>
                </c:pt>
                <c:pt idx="5739">
                  <c:v>18</c:v>
                </c:pt>
                <c:pt idx="5740">
                  <c:v>21</c:v>
                </c:pt>
                <c:pt idx="5741">
                  <c:v>19</c:v>
                </c:pt>
                <c:pt idx="5742">
                  <c:v>19</c:v>
                </c:pt>
                <c:pt idx="5743">
                  <c:v>16</c:v>
                </c:pt>
                <c:pt idx="5744">
                  <c:v>19</c:v>
                </c:pt>
                <c:pt idx="5745">
                  <c:v>16</c:v>
                </c:pt>
                <c:pt idx="5746">
                  <c:v>15</c:v>
                </c:pt>
                <c:pt idx="5747">
                  <c:v>20</c:v>
                </c:pt>
                <c:pt idx="5748">
                  <c:v>21</c:v>
                </c:pt>
                <c:pt idx="5749">
                  <c:v>16</c:v>
                </c:pt>
                <c:pt idx="5750">
                  <c:v>16</c:v>
                </c:pt>
                <c:pt idx="5751">
                  <c:v>15</c:v>
                </c:pt>
                <c:pt idx="5752">
                  <c:v>15</c:v>
                </c:pt>
                <c:pt idx="5753">
                  <c:v>15</c:v>
                </c:pt>
                <c:pt idx="5754">
                  <c:v>20</c:v>
                </c:pt>
                <c:pt idx="5755">
                  <c:v>17</c:v>
                </c:pt>
                <c:pt idx="5756">
                  <c:v>19</c:v>
                </c:pt>
                <c:pt idx="5757">
                  <c:v>15</c:v>
                </c:pt>
                <c:pt idx="5758">
                  <c:v>20</c:v>
                </c:pt>
                <c:pt idx="5759">
                  <c:v>16</c:v>
                </c:pt>
                <c:pt idx="5760">
                  <c:v>17</c:v>
                </c:pt>
                <c:pt idx="5761">
                  <c:v>20</c:v>
                </c:pt>
                <c:pt idx="5762">
                  <c:v>15</c:v>
                </c:pt>
                <c:pt idx="5763">
                  <c:v>15</c:v>
                </c:pt>
                <c:pt idx="5764">
                  <c:v>16</c:v>
                </c:pt>
                <c:pt idx="5765">
                  <c:v>14</c:v>
                </c:pt>
                <c:pt idx="5766">
                  <c:v>21</c:v>
                </c:pt>
                <c:pt idx="5767">
                  <c:v>16</c:v>
                </c:pt>
                <c:pt idx="5768">
                  <c:v>15</c:v>
                </c:pt>
                <c:pt idx="5769">
                  <c:v>15</c:v>
                </c:pt>
                <c:pt idx="5770">
                  <c:v>16</c:v>
                </c:pt>
                <c:pt idx="5771">
                  <c:v>15</c:v>
                </c:pt>
                <c:pt idx="5772">
                  <c:v>21</c:v>
                </c:pt>
                <c:pt idx="5773">
                  <c:v>15</c:v>
                </c:pt>
                <c:pt idx="5774">
                  <c:v>16</c:v>
                </c:pt>
                <c:pt idx="5775">
                  <c:v>22</c:v>
                </c:pt>
                <c:pt idx="5776">
                  <c:v>20</c:v>
                </c:pt>
                <c:pt idx="5777">
                  <c:v>15</c:v>
                </c:pt>
                <c:pt idx="5778">
                  <c:v>16</c:v>
                </c:pt>
                <c:pt idx="5779">
                  <c:v>17</c:v>
                </c:pt>
                <c:pt idx="5780">
                  <c:v>15</c:v>
                </c:pt>
                <c:pt idx="5781">
                  <c:v>16</c:v>
                </c:pt>
                <c:pt idx="5782">
                  <c:v>15</c:v>
                </c:pt>
                <c:pt idx="5783">
                  <c:v>16</c:v>
                </c:pt>
                <c:pt idx="5784">
                  <c:v>15</c:v>
                </c:pt>
                <c:pt idx="5785">
                  <c:v>22</c:v>
                </c:pt>
                <c:pt idx="5786">
                  <c:v>16</c:v>
                </c:pt>
                <c:pt idx="5787">
                  <c:v>15</c:v>
                </c:pt>
                <c:pt idx="5788">
                  <c:v>15</c:v>
                </c:pt>
                <c:pt idx="5789">
                  <c:v>15</c:v>
                </c:pt>
                <c:pt idx="5790">
                  <c:v>15</c:v>
                </c:pt>
                <c:pt idx="5791">
                  <c:v>15</c:v>
                </c:pt>
                <c:pt idx="5792">
                  <c:v>16</c:v>
                </c:pt>
                <c:pt idx="5793">
                  <c:v>20</c:v>
                </c:pt>
                <c:pt idx="5794">
                  <c:v>16</c:v>
                </c:pt>
                <c:pt idx="5795">
                  <c:v>22</c:v>
                </c:pt>
                <c:pt idx="5796">
                  <c:v>21</c:v>
                </c:pt>
                <c:pt idx="5797">
                  <c:v>15</c:v>
                </c:pt>
                <c:pt idx="5798">
                  <c:v>23</c:v>
                </c:pt>
                <c:pt idx="5799">
                  <c:v>20</c:v>
                </c:pt>
                <c:pt idx="5800">
                  <c:v>15</c:v>
                </c:pt>
                <c:pt idx="5801">
                  <c:v>20</c:v>
                </c:pt>
                <c:pt idx="5802">
                  <c:v>15</c:v>
                </c:pt>
                <c:pt idx="5803">
                  <c:v>21</c:v>
                </c:pt>
                <c:pt idx="5804">
                  <c:v>19</c:v>
                </c:pt>
                <c:pt idx="5805">
                  <c:v>15</c:v>
                </c:pt>
                <c:pt idx="5806">
                  <c:v>17</c:v>
                </c:pt>
                <c:pt idx="5807">
                  <c:v>15</c:v>
                </c:pt>
                <c:pt idx="5808">
                  <c:v>16</c:v>
                </c:pt>
                <c:pt idx="5809">
                  <c:v>22</c:v>
                </c:pt>
                <c:pt idx="5810">
                  <c:v>16</c:v>
                </c:pt>
                <c:pt idx="5811">
                  <c:v>15</c:v>
                </c:pt>
                <c:pt idx="5812">
                  <c:v>16</c:v>
                </c:pt>
                <c:pt idx="5813">
                  <c:v>19</c:v>
                </c:pt>
                <c:pt idx="5814">
                  <c:v>19</c:v>
                </c:pt>
                <c:pt idx="5815">
                  <c:v>16</c:v>
                </c:pt>
                <c:pt idx="5816">
                  <c:v>19</c:v>
                </c:pt>
                <c:pt idx="5817">
                  <c:v>15</c:v>
                </c:pt>
                <c:pt idx="5818">
                  <c:v>15</c:v>
                </c:pt>
                <c:pt idx="5819">
                  <c:v>16</c:v>
                </c:pt>
                <c:pt idx="5820">
                  <c:v>18</c:v>
                </c:pt>
                <c:pt idx="5821">
                  <c:v>21</c:v>
                </c:pt>
                <c:pt idx="5822">
                  <c:v>16</c:v>
                </c:pt>
                <c:pt idx="5823">
                  <c:v>22</c:v>
                </c:pt>
                <c:pt idx="5824">
                  <c:v>20</c:v>
                </c:pt>
                <c:pt idx="5825">
                  <c:v>16</c:v>
                </c:pt>
                <c:pt idx="5826">
                  <c:v>15</c:v>
                </c:pt>
                <c:pt idx="5827">
                  <c:v>20</c:v>
                </c:pt>
                <c:pt idx="5828">
                  <c:v>18</c:v>
                </c:pt>
                <c:pt idx="5829">
                  <c:v>22</c:v>
                </c:pt>
                <c:pt idx="5830">
                  <c:v>16</c:v>
                </c:pt>
                <c:pt idx="5831">
                  <c:v>19</c:v>
                </c:pt>
                <c:pt idx="5832">
                  <c:v>20</c:v>
                </c:pt>
                <c:pt idx="5833">
                  <c:v>16</c:v>
                </c:pt>
                <c:pt idx="5834">
                  <c:v>18</c:v>
                </c:pt>
                <c:pt idx="5835">
                  <c:v>16</c:v>
                </c:pt>
                <c:pt idx="5836">
                  <c:v>17</c:v>
                </c:pt>
                <c:pt idx="5837">
                  <c:v>20</c:v>
                </c:pt>
                <c:pt idx="5838">
                  <c:v>19</c:v>
                </c:pt>
                <c:pt idx="5839">
                  <c:v>20</c:v>
                </c:pt>
                <c:pt idx="5840">
                  <c:v>16</c:v>
                </c:pt>
                <c:pt idx="5841">
                  <c:v>16</c:v>
                </c:pt>
                <c:pt idx="5842">
                  <c:v>18</c:v>
                </c:pt>
                <c:pt idx="5843">
                  <c:v>16</c:v>
                </c:pt>
                <c:pt idx="5844">
                  <c:v>15</c:v>
                </c:pt>
                <c:pt idx="5845">
                  <c:v>17</c:v>
                </c:pt>
                <c:pt idx="5846">
                  <c:v>21</c:v>
                </c:pt>
                <c:pt idx="5847">
                  <c:v>20</c:v>
                </c:pt>
                <c:pt idx="5848">
                  <c:v>20</c:v>
                </c:pt>
                <c:pt idx="5849">
                  <c:v>19</c:v>
                </c:pt>
                <c:pt idx="5850">
                  <c:v>16</c:v>
                </c:pt>
                <c:pt idx="5851">
                  <c:v>20</c:v>
                </c:pt>
                <c:pt idx="5852">
                  <c:v>20</c:v>
                </c:pt>
                <c:pt idx="5853">
                  <c:v>16</c:v>
                </c:pt>
                <c:pt idx="5854">
                  <c:v>23</c:v>
                </c:pt>
                <c:pt idx="5855">
                  <c:v>22</c:v>
                </c:pt>
                <c:pt idx="5856">
                  <c:v>16</c:v>
                </c:pt>
                <c:pt idx="5857">
                  <c:v>15</c:v>
                </c:pt>
                <c:pt idx="5858">
                  <c:v>15</c:v>
                </c:pt>
                <c:pt idx="5859">
                  <c:v>15</c:v>
                </c:pt>
                <c:pt idx="5860">
                  <c:v>15</c:v>
                </c:pt>
                <c:pt idx="5861">
                  <c:v>20</c:v>
                </c:pt>
                <c:pt idx="5862">
                  <c:v>17</c:v>
                </c:pt>
                <c:pt idx="5863">
                  <c:v>15</c:v>
                </c:pt>
                <c:pt idx="5864">
                  <c:v>21</c:v>
                </c:pt>
                <c:pt idx="5865">
                  <c:v>16</c:v>
                </c:pt>
                <c:pt idx="5866">
                  <c:v>17</c:v>
                </c:pt>
                <c:pt idx="5867">
                  <c:v>16</c:v>
                </c:pt>
                <c:pt idx="5868">
                  <c:v>22</c:v>
                </c:pt>
                <c:pt idx="5869">
                  <c:v>15</c:v>
                </c:pt>
                <c:pt idx="5870">
                  <c:v>22</c:v>
                </c:pt>
                <c:pt idx="5871">
                  <c:v>20</c:v>
                </c:pt>
                <c:pt idx="5872">
                  <c:v>22</c:v>
                </c:pt>
                <c:pt idx="5873">
                  <c:v>18</c:v>
                </c:pt>
                <c:pt idx="5874">
                  <c:v>17</c:v>
                </c:pt>
                <c:pt idx="5875">
                  <c:v>19</c:v>
                </c:pt>
                <c:pt idx="5876">
                  <c:v>15</c:v>
                </c:pt>
                <c:pt idx="5877">
                  <c:v>16</c:v>
                </c:pt>
                <c:pt idx="5878">
                  <c:v>21</c:v>
                </c:pt>
                <c:pt idx="5879">
                  <c:v>20</c:v>
                </c:pt>
                <c:pt idx="5880">
                  <c:v>15</c:v>
                </c:pt>
                <c:pt idx="5881">
                  <c:v>15</c:v>
                </c:pt>
                <c:pt idx="5882">
                  <c:v>22</c:v>
                </c:pt>
                <c:pt idx="5883">
                  <c:v>22</c:v>
                </c:pt>
                <c:pt idx="5884">
                  <c:v>15</c:v>
                </c:pt>
                <c:pt idx="5885">
                  <c:v>21</c:v>
                </c:pt>
                <c:pt idx="5886">
                  <c:v>16</c:v>
                </c:pt>
                <c:pt idx="5887">
                  <c:v>21</c:v>
                </c:pt>
                <c:pt idx="5888">
                  <c:v>20</c:v>
                </c:pt>
                <c:pt idx="5889">
                  <c:v>15</c:v>
                </c:pt>
                <c:pt idx="5890">
                  <c:v>15</c:v>
                </c:pt>
                <c:pt idx="5891">
                  <c:v>17</c:v>
                </c:pt>
                <c:pt idx="5892">
                  <c:v>19</c:v>
                </c:pt>
                <c:pt idx="5893">
                  <c:v>21</c:v>
                </c:pt>
                <c:pt idx="5894">
                  <c:v>22</c:v>
                </c:pt>
                <c:pt idx="5895">
                  <c:v>16</c:v>
                </c:pt>
                <c:pt idx="5896">
                  <c:v>15</c:v>
                </c:pt>
                <c:pt idx="5897">
                  <c:v>15</c:v>
                </c:pt>
                <c:pt idx="5898">
                  <c:v>19</c:v>
                </c:pt>
                <c:pt idx="5899">
                  <c:v>17</c:v>
                </c:pt>
                <c:pt idx="5900">
                  <c:v>20</c:v>
                </c:pt>
                <c:pt idx="5901">
                  <c:v>16</c:v>
                </c:pt>
                <c:pt idx="5902">
                  <c:v>16</c:v>
                </c:pt>
                <c:pt idx="5903">
                  <c:v>15</c:v>
                </c:pt>
                <c:pt idx="5904">
                  <c:v>16</c:v>
                </c:pt>
                <c:pt idx="5905">
                  <c:v>22</c:v>
                </c:pt>
                <c:pt idx="5906">
                  <c:v>16</c:v>
                </c:pt>
                <c:pt idx="5907">
                  <c:v>17</c:v>
                </c:pt>
                <c:pt idx="5908">
                  <c:v>20</c:v>
                </c:pt>
                <c:pt idx="5909">
                  <c:v>23</c:v>
                </c:pt>
                <c:pt idx="5910">
                  <c:v>17</c:v>
                </c:pt>
                <c:pt idx="5911">
                  <c:v>19</c:v>
                </c:pt>
                <c:pt idx="5912">
                  <c:v>22</c:v>
                </c:pt>
                <c:pt idx="5913">
                  <c:v>20</c:v>
                </c:pt>
                <c:pt idx="5914">
                  <c:v>16</c:v>
                </c:pt>
                <c:pt idx="5915">
                  <c:v>17</c:v>
                </c:pt>
                <c:pt idx="5916">
                  <c:v>22</c:v>
                </c:pt>
                <c:pt idx="5917">
                  <c:v>17</c:v>
                </c:pt>
                <c:pt idx="5918">
                  <c:v>17</c:v>
                </c:pt>
                <c:pt idx="5919">
                  <c:v>15</c:v>
                </c:pt>
                <c:pt idx="5920">
                  <c:v>15</c:v>
                </c:pt>
                <c:pt idx="5921">
                  <c:v>15</c:v>
                </c:pt>
                <c:pt idx="5922">
                  <c:v>22</c:v>
                </c:pt>
                <c:pt idx="5923">
                  <c:v>16</c:v>
                </c:pt>
                <c:pt idx="5924">
                  <c:v>16</c:v>
                </c:pt>
                <c:pt idx="5925">
                  <c:v>21</c:v>
                </c:pt>
                <c:pt idx="5926">
                  <c:v>15</c:v>
                </c:pt>
                <c:pt idx="5927">
                  <c:v>22</c:v>
                </c:pt>
                <c:pt idx="5928">
                  <c:v>21</c:v>
                </c:pt>
                <c:pt idx="5929">
                  <c:v>15</c:v>
                </c:pt>
                <c:pt idx="5930">
                  <c:v>18</c:v>
                </c:pt>
                <c:pt idx="5931">
                  <c:v>18</c:v>
                </c:pt>
                <c:pt idx="5932">
                  <c:v>21</c:v>
                </c:pt>
                <c:pt idx="5933">
                  <c:v>16</c:v>
                </c:pt>
                <c:pt idx="5934">
                  <c:v>15</c:v>
                </c:pt>
                <c:pt idx="5935">
                  <c:v>16</c:v>
                </c:pt>
                <c:pt idx="5936">
                  <c:v>18</c:v>
                </c:pt>
                <c:pt idx="5937">
                  <c:v>16</c:v>
                </c:pt>
                <c:pt idx="5938">
                  <c:v>16</c:v>
                </c:pt>
                <c:pt idx="5939">
                  <c:v>15</c:v>
                </c:pt>
                <c:pt idx="5940">
                  <c:v>20</c:v>
                </c:pt>
                <c:pt idx="5941">
                  <c:v>22</c:v>
                </c:pt>
                <c:pt idx="5942">
                  <c:v>16</c:v>
                </c:pt>
                <c:pt idx="5943">
                  <c:v>16</c:v>
                </c:pt>
                <c:pt idx="5944">
                  <c:v>21</c:v>
                </c:pt>
                <c:pt idx="5945">
                  <c:v>19</c:v>
                </c:pt>
                <c:pt idx="5946">
                  <c:v>18</c:v>
                </c:pt>
                <c:pt idx="5947">
                  <c:v>22</c:v>
                </c:pt>
                <c:pt idx="5948">
                  <c:v>16</c:v>
                </c:pt>
                <c:pt idx="5949">
                  <c:v>15</c:v>
                </c:pt>
                <c:pt idx="5950">
                  <c:v>19</c:v>
                </c:pt>
                <c:pt idx="5951">
                  <c:v>21</c:v>
                </c:pt>
                <c:pt idx="5952">
                  <c:v>15</c:v>
                </c:pt>
                <c:pt idx="5953">
                  <c:v>16</c:v>
                </c:pt>
                <c:pt idx="5954">
                  <c:v>22</c:v>
                </c:pt>
                <c:pt idx="5955">
                  <c:v>15</c:v>
                </c:pt>
                <c:pt idx="5956">
                  <c:v>16</c:v>
                </c:pt>
                <c:pt idx="5957">
                  <c:v>17</c:v>
                </c:pt>
                <c:pt idx="5958">
                  <c:v>15</c:v>
                </c:pt>
                <c:pt idx="5959">
                  <c:v>16</c:v>
                </c:pt>
                <c:pt idx="5960">
                  <c:v>15</c:v>
                </c:pt>
                <c:pt idx="5961">
                  <c:v>17</c:v>
                </c:pt>
                <c:pt idx="5962">
                  <c:v>22</c:v>
                </c:pt>
                <c:pt idx="5963">
                  <c:v>22</c:v>
                </c:pt>
                <c:pt idx="5964">
                  <c:v>16</c:v>
                </c:pt>
                <c:pt idx="5965">
                  <c:v>16</c:v>
                </c:pt>
                <c:pt idx="5966">
                  <c:v>16</c:v>
                </c:pt>
                <c:pt idx="5967">
                  <c:v>23</c:v>
                </c:pt>
                <c:pt idx="5968">
                  <c:v>15</c:v>
                </c:pt>
                <c:pt idx="5969">
                  <c:v>19</c:v>
                </c:pt>
                <c:pt idx="5970">
                  <c:v>16</c:v>
                </c:pt>
                <c:pt idx="5971">
                  <c:v>17</c:v>
                </c:pt>
                <c:pt idx="5972">
                  <c:v>15</c:v>
                </c:pt>
                <c:pt idx="5973">
                  <c:v>20</c:v>
                </c:pt>
                <c:pt idx="5974">
                  <c:v>15</c:v>
                </c:pt>
                <c:pt idx="5975">
                  <c:v>19</c:v>
                </c:pt>
                <c:pt idx="5976">
                  <c:v>17</c:v>
                </c:pt>
                <c:pt idx="5977">
                  <c:v>17</c:v>
                </c:pt>
                <c:pt idx="5978">
                  <c:v>21</c:v>
                </c:pt>
                <c:pt idx="5979">
                  <c:v>15</c:v>
                </c:pt>
                <c:pt idx="5980">
                  <c:v>17</c:v>
                </c:pt>
                <c:pt idx="5981">
                  <c:v>17</c:v>
                </c:pt>
                <c:pt idx="5982">
                  <c:v>16</c:v>
                </c:pt>
                <c:pt idx="5983">
                  <c:v>21</c:v>
                </c:pt>
                <c:pt idx="5984">
                  <c:v>15</c:v>
                </c:pt>
                <c:pt idx="5985">
                  <c:v>20</c:v>
                </c:pt>
                <c:pt idx="5986">
                  <c:v>15</c:v>
                </c:pt>
                <c:pt idx="5987">
                  <c:v>20</c:v>
                </c:pt>
                <c:pt idx="5988">
                  <c:v>17</c:v>
                </c:pt>
                <c:pt idx="5989">
                  <c:v>16</c:v>
                </c:pt>
                <c:pt idx="5990">
                  <c:v>20</c:v>
                </c:pt>
                <c:pt idx="5991">
                  <c:v>21</c:v>
                </c:pt>
                <c:pt idx="5992">
                  <c:v>15</c:v>
                </c:pt>
                <c:pt idx="5993">
                  <c:v>15</c:v>
                </c:pt>
                <c:pt idx="5994">
                  <c:v>22</c:v>
                </c:pt>
                <c:pt idx="5995">
                  <c:v>16</c:v>
                </c:pt>
                <c:pt idx="5996">
                  <c:v>16</c:v>
                </c:pt>
                <c:pt idx="5997">
                  <c:v>15</c:v>
                </c:pt>
                <c:pt idx="5998">
                  <c:v>19</c:v>
                </c:pt>
                <c:pt idx="5999">
                  <c:v>18</c:v>
                </c:pt>
                <c:pt idx="6000">
                  <c:v>15</c:v>
                </c:pt>
                <c:pt idx="6001">
                  <c:v>21</c:v>
                </c:pt>
                <c:pt idx="6002">
                  <c:v>15</c:v>
                </c:pt>
                <c:pt idx="6003">
                  <c:v>19</c:v>
                </c:pt>
                <c:pt idx="6004">
                  <c:v>19</c:v>
                </c:pt>
                <c:pt idx="6005">
                  <c:v>17</c:v>
                </c:pt>
                <c:pt idx="6006">
                  <c:v>20</c:v>
                </c:pt>
                <c:pt idx="6007">
                  <c:v>15</c:v>
                </c:pt>
                <c:pt idx="6008">
                  <c:v>16</c:v>
                </c:pt>
                <c:pt idx="6009">
                  <c:v>15</c:v>
                </c:pt>
                <c:pt idx="6010">
                  <c:v>23</c:v>
                </c:pt>
                <c:pt idx="6011">
                  <c:v>15</c:v>
                </c:pt>
                <c:pt idx="6012">
                  <c:v>22</c:v>
                </c:pt>
                <c:pt idx="6013">
                  <c:v>22</c:v>
                </c:pt>
                <c:pt idx="6014">
                  <c:v>22</c:v>
                </c:pt>
                <c:pt idx="6015">
                  <c:v>15</c:v>
                </c:pt>
                <c:pt idx="6016">
                  <c:v>19</c:v>
                </c:pt>
                <c:pt idx="6017">
                  <c:v>15</c:v>
                </c:pt>
                <c:pt idx="6018">
                  <c:v>16</c:v>
                </c:pt>
                <c:pt idx="6019">
                  <c:v>22</c:v>
                </c:pt>
                <c:pt idx="6020">
                  <c:v>17</c:v>
                </c:pt>
                <c:pt idx="6021">
                  <c:v>15</c:v>
                </c:pt>
                <c:pt idx="6022">
                  <c:v>15</c:v>
                </c:pt>
                <c:pt idx="6023">
                  <c:v>20</c:v>
                </c:pt>
                <c:pt idx="6024">
                  <c:v>15</c:v>
                </c:pt>
                <c:pt idx="6025">
                  <c:v>15</c:v>
                </c:pt>
                <c:pt idx="6026">
                  <c:v>21</c:v>
                </c:pt>
                <c:pt idx="6027">
                  <c:v>17</c:v>
                </c:pt>
                <c:pt idx="6028">
                  <c:v>17</c:v>
                </c:pt>
                <c:pt idx="6029">
                  <c:v>20</c:v>
                </c:pt>
                <c:pt idx="6030">
                  <c:v>22</c:v>
                </c:pt>
                <c:pt idx="6031">
                  <c:v>21</c:v>
                </c:pt>
                <c:pt idx="6032">
                  <c:v>17</c:v>
                </c:pt>
                <c:pt idx="6033">
                  <c:v>18</c:v>
                </c:pt>
                <c:pt idx="6034">
                  <c:v>20</c:v>
                </c:pt>
                <c:pt idx="6035">
                  <c:v>17</c:v>
                </c:pt>
                <c:pt idx="6036">
                  <c:v>21</c:v>
                </c:pt>
                <c:pt idx="6037">
                  <c:v>20</c:v>
                </c:pt>
                <c:pt idx="6038">
                  <c:v>21</c:v>
                </c:pt>
                <c:pt idx="6039">
                  <c:v>20</c:v>
                </c:pt>
                <c:pt idx="6040">
                  <c:v>16</c:v>
                </c:pt>
                <c:pt idx="6041">
                  <c:v>21</c:v>
                </c:pt>
                <c:pt idx="6042">
                  <c:v>20</c:v>
                </c:pt>
                <c:pt idx="6043">
                  <c:v>21</c:v>
                </c:pt>
                <c:pt idx="6044">
                  <c:v>16</c:v>
                </c:pt>
                <c:pt idx="6045">
                  <c:v>20</c:v>
                </c:pt>
                <c:pt idx="6046">
                  <c:v>17</c:v>
                </c:pt>
                <c:pt idx="6047">
                  <c:v>20</c:v>
                </c:pt>
                <c:pt idx="6048">
                  <c:v>17</c:v>
                </c:pt>
                <c:pt idx="6049">
                  <c:v>16</c:v>
                </c:pt>
                <c:pt idx="6050">
                  <c:v>16</c:v>
                </c:pt>
                <c:pt idx="6051">
                  <c:v>15</c:v>
                </c:pt>
                <c:pt idx="6052">
                  <c:v>22</c:v>
                </c:pt>
                <c:pt idx="6053">
                  <c:v>20</c:v>
                </c:pt>
                <c:pt idx="6054">
                  <c:v>16</c:v>
                </c:pt>
                <c:pt idx="6055">
                  <c:v>20</c:v>
                </c:pt>
                <c:pt idx="6056">
                  <c:v>15</c:v>
                </c:pt>
                <c:pt idx="6057">
                  <c:v>15</c:v>
                </c:pt>
                <c:pt idx="6058">
                  <c:v>16</c:v>
                </c:pt>
                <c:pt idx="6059">
                  <c:v>16</c:v>
                </c:pt>
                <c:pt idx="6060">
                  <c:v>15</c:v>
                </c:pt>
                <c:pt idx="6061">
                  <c:v>20</c:v>
                </c:pt>
                <c:pt idx="6062">
                  <c:v>17</c:v>
                </c:pt>
                <c:pt idx="6063">
                  <c:v>20</c:v>
                </c:pt>
                <c:pt idx="6064">
                  <c:v>20</c:v>
                </c:pt>
                <c:pt idx="6065">
                  <c:v>16</c:v>
                </c:pt>
                <c:pt idx="6066">
                  <c:v>22</c:v>
                </c:pt>
                <c:pt idx="6067">
                  <c:v>16</c:v>
                </c:pt>
                <c:pt idx="6068">
                  <c:v>21</c:v>
                </c:pt>
                <c:pt idx="6069">
                  <c:v>17</c:v>
                </c:pt>
                <c:pt idx="6070">
                  <c:v>16</c:v>
                </c:pt>
                <c:pt idx="6071">
                  <c:v>23</c:v>
                </c:pt>
                <c:pt idx="6072">
                  <c:v>15</c:v>
                </c:pt>
                <c:pt idx="6073">
                  <c:v>15</c:v>
                </c:pt>
                <c:pt idx="6074">
                  <c:v>22</c:v>
                </c:pt>
                <c:pt idx="6075">
                  <c:v>22</c:v>
                </c:pt>
                <c:pt idx="6076">
                  <c:v>15</c:v>
                </c:pt>
                <c:pt idx="6077">
                  <c:v>15</c:v>
                </c:pt>
                <c:pt idx="6078">
                  <c:v>16</c:v>
                </c:pt>
                <c:pt idx="6079">
                  <c:v>16</c:v>
                </c:pt>
                <c:pt idx="6080">
                  <c:v>15</c:v>
                </c:pt>
                <c:pt idx="6081">
                  <c:v>19</c:v>
                </c:pt>
                <c:pt idx="6082">
                  <c:v>21</c:v>
                </c:pt>
                <c:pt idx="6083">
                  <c:v>16</c:v>
                </c:pt>
                <c:pt idx="6084">
                  <c:v>20</c:v>
                </c:pt>
                <c:pt idx="6085">
                  <c:v>15</c:v>
                </c:pt>
                <c:pt idx="6086">
                  <c:v>16</c:v>
                </c:pt>
                <c:pt idx="6087">
                  <c:v>16</c:v>
                </c:pt>
                <c:pt idx="6088">
                  <c:v>16</c:v>
                </c:pt>
                <c:pt idx="6089">
                  <c:v>22</c:v>
                </c:pt>
                <c:pt idx="6090">
                  <c:v>17</c:v>
                </c:pt>
                <c:pt idx="6091">
                  <c:v>16</c:v>
                </c:pt>
                <c:pt idx="6092">
                  <c:v>19</c:v>
                </c:pt>
                <c:pt idx="6093">
                  <c:v>17</c:v>
                </c:pt>
                <c:pt idx="6094">
                  <c:v>20</c:v>
                </c:pt>
                <c:pt idx="6095">
                  <c:v>15</c:v>
                </c:pt>
                <c:pt idx="6096">
                  <c:v>20</c:v>
                </c:pt>
                <c:pt idx="6097">
                  <c:v>15</c:v>
                </c:pt>
                <c:pt idx="6098">
                  <c:v>16</c:v>
                </c:pt>
                <c:pt idx="6099">
                  <c:v>15</c:v>
                </c:pt>
                <c:pt idx="6100">
                  <c:v>22</c:v>
                </c:pt>
                <c:pt idx="6101">
                  <c:v>16</c:v>
                </c:pt>
                <c:pt idx="6102">
                  <c:v>15</c:v>
                </c:pt>
                <c:pt idx="6103">
                  <c:v>17</c:v>
                </c:pt>
                <c:pt idx="6104">
                  <c:v>20</c:v>
                </c:pt>
                <c:pt idx="6105">
                  <c:v>16</c:v>
                </c:pt>
                <c:pt idx="6106">
                  <c:v>19</c:v>
                </c:pt>
                <c:pt idx="6107">
                  <c:v>20</c:v>
                </c:pt>
                <c:pt idx="6108">
                  <c:v>17</c:v>
                </c:pt>
                <c:pt idx="6109">
                  <c:v>15</c:v>
                </c:pt>
                <c:pt idx="6110">
                  <c:v>16</c:v>
                </c:pt>
                <c:pt idx="6111">
                  <c:v>15</c:v>
                </c:pt>
                <c:pt idx="6112">
                  <c:v>20</c:v>
                </c:pt>
                <c:pt idx="6113">
                  <c:v>15</c:v>
                </c:pt>
                <c:pt idx="6114">
                  <c:v>15</c:v>
                </c:pt>
                <c:pt idx="6115">
                  <c:v>15</c:v>
                </c:pt>
                <c:pt idx="6116">
                  <c:v>21</c:v>
                </c:pt>
                <c:pt idx="6117">
                  <c:v>19</c:v>
                </c:pt>
                <c:pt idx="6118">
                  <c:v>20</c:v>
                </c:pt>
                <c:pt idx="6119">
                  <c:v>15</c:v>
                </c:pt>
                <c:pt idx="6120">
                  <c:v>20</c:v>
                </c:pt>
                <c:pt idx="6121">
                  <c:v>21</c:v>
                </c:pt>
                <c:pt idx="6122">
                  <c:v>16</c:v>
                </c:pt>
                <c:pt idx="6123">
                  <c:v>17</c:v>
                </c:pt>
                <c:pt idx="6124">
                  <c:v>20</c:v>
                </c:pt>
                <c:pt idx="6125">
                  <c:v>19</c:v>
                </c:pt>
                <c:pt idx="6126">
                  <c:v>16</c:v>
                </c:pt>
                <c:pt idx="6127">
                  <c:v>15</c:v>
                </c:pt>
                <c:pt idx="6128">
                  <c:v>20</c:v>
                </c:pt>
                <c:pt idx="6129">
                  <c:v>20</c:v>
                </c:pt>
                <c:pt idx="6130">
                  <c:v>21</c:v>
                </c:pt>
                <c:pt idx="6131">
                  <c:v>19</c:v>
                </c:pt>
                <c:pt idx="6132">
                  <c:v>20</c:v>
                </c:pt>
                <c:pt idx="6133">
                  <c:v>20</c:v>
                </c:pt>
                <c:pt idx="6134">
                  <c:v>19</c:v>
                </c:pt>
                <c:pt idx="6135">
                  <c:v>15</c:v>
                </c:pt>
                <c:pt idx="6136">
                  <c:v>16</c:v>
                </c:pt>
                <c:pt idx="6137">
                  <c:v>23</c:v>
                </c:pt>
                <c:pt idx="6138">
                  <c:v>20</c:v>
                </c:pt>
                <c:pt idx="6139">
                  <c:v>15</c:v>
                </c:pt>
                <c:pt idx="6140">
                  <c:v>17</c:v>
                </c:pt>
                <c:pt idx="6141">
                  <c:v>16</c:v>
                </c:pt>
                <c:pt idx="6142">
                  <c:v>20</c:v>
                </c:pt>
                <c:pt idx="6143">
                  <c:v>11</c:v>
                </c:pt>
                <c:pt idx="6144">
                  <c:v>21</c:v>
                </c:pt>
                <c:pt idx="6145">
                  <c:v>15</c:v>
                </c:pt>
                <c:pt idx="6146">
                  <c:v>17</c:v>
                </c:pt>
                <c:pt idx="6147">
                  <c:v>20</c:v>
                </c:pt>
                <c:pt idx="6148">
                  <c:v>19</c:v>
                </c:pt>
                <c:pt idx="6149">
                  <c:v>16</c:v>
                </c:pt>
                <c:pt idx="6150">
                  <c:v>15</c:v>
                </c:pt>
                <c:pt idx="6151">
                  <c:v>19</c:v>
                </c:pt>
                <c:pt idx="6152">
                  <c:v>15</c:v>
                </c:pt>
                <c:pt idx="6153">
                  <c:v>20</c:v>
                </c:pt>
                <c:pt idx="6154">
                  <c:v>15</c:v>
                </c:pt>
                <c:pt idx="6155">
                  <c:v>22</c:v>
                </c:pt>
                <c:pt idx="6156">
                  <c:v>16</c:v>
                </c:pt>
                <c:pt idx="6157">
                  <c:v>20</c:v>
                </c:pt>
                <c:pt idx="6158">
                  <c:v>16</c:v>
                </c:pt>
                <c:pt idx="6159">
                  <c:v>16</c:v>
                </c:pt>
                <c:pt idx="6160">
                  <c:v>15</c:v>
                </c:pt>
                <c:pt idx="6161">
                  <c:v>16</c:v>
                </c:pt>
                <c:pt idx="6162">
                  <c:v>15</c:v>
                </c:pt>
                <c:pt idx="6163">
                  <c:v>21</c:v>
                </c:pt>
                <c:pt idx="6164">
                  <c:v>17</c:v>
                </c:pt>
                <c:pt idx="6165">
                  <c:v>20</c:v>
                </c:pt>
                <c:pt idx="6166">
                  <c:v>15</c:v>
                </c:pt>
                <c:pt idx="6167">
                  <c:v>21</c:v>
                </c:pt>
                <c:pt idx="6168">
                  <c:v>19</c:v>
                </c:pt>
                <c:pt idx="6169">
                  <c:v>15</c:v>
                </c:pt>
                <c:pt idx="6170">
                  <c:v>15</c:v>
                </c:pt>
                <c:pt idx="6171">
                  <c:v>23</c:v>
                </c:pt>
                <c:pt idx="6172">
                  <c:v>19</c:v>
                </c:pt>
                <c:pt idx="6173">
                  <c:v>20</c:v>
                </c:pt>
                <c:pt idx="6174">
                  <c:v>15</c:v>
                </c:pt>
                <c:pt idx="6175">
                  <c:v>20</c:v>
                </c:pt>
                <c:pt idx="6176">
                  <c:v>21</c:v>
                </c:pt>
                <c:pt idx="6177">
                  <c:v>15</c:v>
                </c:pt>
                <c:pt idx="6178">
                  <c:v>16</c:v>
                </c:pt>
                <c:pt idx="6179">
                  <c:v>16</c:v>
                </c:pt>
                <c:pt idx="6180">
                  <c:v>19</c:v>
                </c:pt>
                <c:pt idx="6181">
                  <c:v>17</c:v>
                </c:pt>
                <c:pt idx="6182">
                  <c:v>20</c:v>
                </c:pt>
                <c:pt idx="6183">
                  <c:v>20</c:v>
                </c:pt>
                <c:pt idx="6184">
                  <c:v>20</c:v>
                </c:pt>
                <c:pt idx="6185">
                  <c:v>15</c:v>
                </c:pt>
                <c:pt idx="6186">
                  <c:v>20</c:v>
                </c:pt>
                <c:pt idx="6187">
                  <c:v>22</c:v>
                </c:pt>
                <c:pt idx="6188">
                  <c:v>20</c:v>
                </c:pt>
                <c:pt idx="6189">
                  <c:v>20</c:v>
                </c:pt>
                <c:pt idx="6190">
                  <c:v>18</c:v>
                </c:pt>
                <c:pt idx="6191">
                  <c:v>21</c:v>
                </c:pt>
                <c:pt idx="6192">
                  <c:v>16</c:v>
                </c:pt>
                <c:pt idx="6193">
                  <c:v>17</c:v>
                </c:pt>
                <c:pt idx="6194">
                  <c:v>18</c:v>
                </c:pt>
                <c:pt idx="6195">
                  <c:v>19</c:v>
                </c:pt>
                <c:pt idx="6196">
                  <c:v>19</c:v>
                </c:pt>
                <c:pt idx="6197">
                  <c:v>22</c:v>
                </c:pt>
                <c:pt idx="6198">
                  <c:v>15</c:v>
                </c:pt>
                <c:pt idx="6199">
                  <c:v>17</c:v>
                </c:pt>
                <c:pt idx="6200">
                  <c:v>15</c:v>
                </c:pt>
                <c:pt idx="6201">
                  <c:v>19</c:v>
                </c:pt>
                <c:pt idx="6202">
                  <c:v>20</c:v>
                </c:pt>
                <c:pt idx="6203">
                  <c:v>20</c:v>
                </c:pt>
                <c:pt idx="6204">
                  <c:v>22</c:v>
                </c:pt>
                <c:pt idx="6205">
                  <c:v>21</c:v>
                </c:pt>
                <c:pt idx="6206">
                  <c:v>16</c:v>
                </c:pt>
                <c:pt idx="6207">
                  <c:v>15</c:v>
                </c:pt>
                <c:pt idx="6208">
                  <c:v>15</c:v>
                </c:pt>
                <c:pt idx="6209">
                  <c:v>16</c:v>
                </c:pt>
                <c:pt idx="6210">
                  <c:v>21</c:v>
                </c:pt>
                <c:pt idx="6211">
                  <c:v>15</c:v>
                </c:pt>
                <c:pt idx="6212">
                  <c:v>20</c:v>
                </c:pt>
                <c:pt idx="6213">
                  <c:v>20</c:v>
                </c:pt>
                <c:pt idx="6214">
                  <c:v>15</c:v>
                </c:pt>
                <c:pt idx="6215">
                  <c:v>22</c:v>
                </c:pt>
                <c:pt idx="6216">
                  <c:v>16</c:v>
                </c:pt>
                <c:pt idx="6217">
                  <c:v>16</c:v>
                </c:pt>
                <c:pt idx="6218">
                  <c:v>16</c:v>
                </c:pt>
                <c:pt idx="6219">
                  <c:v>22</c:v>
                </c:pt>
                <c:pt idx="6220">
                  <c:v>21</c:v>
                </c:pt>
                <c:pt idx="6221">
                  <c:v>20</c:v>
                </c:pt>
                <c:pt idx="6222">
                  <c:v>15</c:v>
                </c:pt>
                <c:pt idx="6223">
                  <c:v>16</c:v>
                </c:pt>
                <c:pt idx="6224">
                  <c:v>22</c:v>
                </c:pt>
                <c:pt idx="6225">
                  <c:v>17</c:v>
                </c:pt>
                <c:pt idx="6226">
                  <c:v>18</c:v>
                </c:pt>
                <c:pt idx="6227">
                  <c:v>16</c:v>
                </c:pt>
                <c:pt idx="6228">
                  <c:v>21</c:v>
                </c:pt>
                <c:pt idx="6229">
                  <c:v>15</c:v>
                </c:pt>
                <c:pt idx="6230">
                  <c:v>15</c:v>
                </c:pt>
                <c:pt idx="6231">
                  <c:v>18</c:v>
                </c:pt>
                <c:pt idx="6232">
                  <c:v>15</c:v>
                </c:pt>
                <c:pt idx="6233">
                  <c:v>15</c:v>
                </c:pt>
                <c:pt idx="6234">
                  <c:v>18</c:v>
                </c:pt>
                <c:pt idx="6235">
                  <c:v>15</c:v>
                </c:pt>
                <c:pt idx="6236">
                  <c:v>21</c:v>
                </c:pt>
                <c:pt idx="6237">
                  <c:v>20</c:v>
                </c:pt>
                <c:pt idx="6238">
                  <c:v>15</c:v>
                </c:pt>
                <c:pt idx="6239">
                  <c:v>15</c:v>
                </c:pt>
                <c:pt idx="6240">
                  <c:v>15</c:v>
                </c:pt>
                <c:pt idx="6241">
                  <c:v>21</c:v>
                </c:pt>
                <c:pt idx="6242">
                  <c:v>15</c:v>
                </c:pt>
                <c:pt idx="6243">
                  <c:v>19</c:v>
                </c:pt>
                <c:pt idx="6244">
                  <c:v>15</c:v>
                </c:pt>
                <c:pt idx="6245">
                  <c:v>22</c:v>
                </c:pt>
                <c:pt idx="6246">
                  <c:v>16</c:v>
                </c:pt>
                <c:pt idx="6247">
                  <c:v>16</c:v>
                </c:pt>
                <c:pt idx="6248">
                  <c:v>16</c:v>
                </c:pt>
                <c:pt idx="6249">
                  <c:v>22</c:v>
                </c:pt>
                <c:pt idx="6250">
                  <c:v>19</c:v>
                </c:pt>
                <c:pt idx="6251">
                  <c:v>20</c:v>
                </c:pt>
                <c:pt idx="6252">
                  <c:v>15</c:v>
                </c:pt>
                <c:pt idx="6253">
                  <c:v>15</c:v>
                </c:pt>
                <c:pt idx="6254">
                  <c:v>16</c:v>
                </c:pt>
                <c:pt idx="6255">
                  <c:v>16</c:v>
                </c:pt>
                <c:pt idx="6256">
                  <c:v>16</c:v>
                </c:pt>
                <c:pt idx="6257">
                  <c:v>16</c:v>
                </c:pt>
                <c:pt idx="6258">
                  <c:v>16</c:v>
                </c:pt>
                <c:pt idx="6259">
                  <c:v>15</c:v>
                </c:pt>
                <c:pt idx="6260">
                  <c:v>20</c:v>
                </c:pt>
                <c:pt idx="6261">
                  <c:v>17</c:v>
                </c:pt>
                <c:pt idx="6262">
                  <c:v>20</c:v>
                </c:pt>
                <c:pt idx="6263">
                  <c:v>17</c:v>
                </c:pt>
                <c:pt idx="6264">
                  <c:v>16</c:v>
                </c:pt>
                <c:pt idx="6265">
                  <c:v>20</c:v>
                </c:pt>
                <c:pt idx="6266">
                  <c:v>16</c:v>
                </c:pt>
                <c:pt idx="6267">
                  <c:v>16</c:v>
                </c:pt>
                <c:pt idx="6268">
                  <c:v>16</c:v>
                </c:pt>
                <c:pt idx="6269">
                  <c:v>15</c:v>
                </c:pt>
                <c:pt idx="6270">
                  <c:v>19</c:v>
                </c:pt>
                <c:pt idx="6271">
                  <c:v>20</c:v>
                </c:pt>
                <c:pt idx="6272">
                  <c:v>16</c:v>
                </c:pt>
                <c:pt idx="6273">
                  <c:v>16</c:v>
                </c:pt>
                <c:pt idx="6274">
                  <c:v>16</c:v>
                </c:pt>
                <c:pt idx="6275">
                  <c:v>19</c:v>
                </c:pt>
                <c:pt idx="6276">
                  <c:v>21</c:v>
                </c:pt>
                <c:pt idx="6277">
                  <c:v>15</c:v>
                </c:pt>
                <c:pt idx="6278">
                  <c:v>17</c:v>
                </c:pt>
                <c:pt idx="6279">
                  <c:v>15</c:v>
                </c:pt>
                <c:pt idx="6280">
                  <c:v>16</c:v>
                </c:pt>
                <c:pt idx="6281">
                  <c:v>20</c:v>
                </c:pt>
                <c:pt idx="6282">
                  <c:v>17</c:v>
                </c:pt>
                <c:pt idx="6283">
                  <c:v>18</c:v>
                </c:pt>
                <c:pt idx="6284">
                  <c:v>15</c:v>
                </c:pt>
                <c:pt idx="6285">
                  <c:v>16</c:v>
                </c:pt>
                <c:pt idx="6286">
                  <c:v>20</c:v>
                </c:pt>
                <c:pt idx="6287">
                  <c:v>15</c:v>
                </c:pt>
                <c:pt idx="6288">
                  <c:v>16</c:v>
                </c:pt>
                <c:pt idx="6289">
                  <c:v>18</c:v>
                </c:pt>
                <c:pt idx="6290">
                  <c:v>15</c:v>
                </c:pt>
                <c:pt idx="6291">
                  <c:v>15</c:v>
                </c:pt>
                <c:pt idx="6292">
                  <c:v>22</c:v>
                </c:pt>
                <c:pt idx="6293">
                  <c:v>19</c:v>
                </c:pt>
                <c:pt idx="6294">
                  <c:v>23</c:v>
                </c:pt>
                <c:pt idx="6295">
                  <c:v>21</c:v>
                </c:pt>
                <c:pt idx="6296">
                  <c:v>21</c:v>
                </c:pt>
                <c:pt idx="6297">
                  <c:v>15</c:v>
                </c:pt>
                <c:pt idx="6298">
                  <c:v>16</c:v>
                </c:pt>
                <c:pt idx="6299">
                  <c:v>16</c:v>
                </c:pt>
                <c:pt idx="6300">
                  <c:v>21</c:v>
                </c:pt>
                <c:pt idx="6301">
                  <c:v>22</c:v>
                </c:pt>
                <c:pt idx="6302">
                  <c:v>15</c:v>
                </c:pt>
                <c:pt idx="6303">
                  <c:v>15</c:v>
                </c:pt>
                <c:pt idx="6304">
                  <c:v>21</c:v>
                </c:pt>
                <c:pt idx="6305">
                  <c:v>15</c:v>
                </c:pt>
                <c:pt idx="6306">
                  <c:v>20</c:v>
                </c:pt>
                <c:pt idx="6307">
                  <c:v>15</c:v>
                </c:pt>
                <c:pt idx="6308">
                  <c:v>15</c:v>
                </c:pt>
                <c:pt idx="6309">
                  <c:v>19</c:v>
                </c:pt>
                <c:pt idx="6310">
                  <c:v>17</c:v>
                </c:pt>
                <c:pt idx="6311">
                  <c:v>20</c:v>
                </c:pt>
                <c:pt idx="6312">
                  <c:v>21</c:v>
                </c:pt>
                <c:pt idx="6313">
                  <c:v>19</c:v>
                </c:pt>
                <c:pt idx="6314">
                  <c:v>20</c:v>
                </c:pt>
                <c:pt idx="6315">
                  <c:v>15</c:v>
                </c:pt>
                <c:pt idx="6316">
                  <c:v>15</c:v>
                </c:pt>
                <c:pt idx="6317">
                  <c:v>20</c:v>
                </c:pt>
                <c:pt idx="6318">
                  <c:v>22</c:v>
                </c:pt>
                <c:pt idx="6319">
                  <c:v>20</c:v>
                </c:pt>
                <c:pt idx="6320">
                  <c:v>15</c:v>
                </c:pt>
                <c:pt idx="6321">
                  <c:v>20</c:v>
                </c:pt>
                <c:pt idx="6322">
                  <c:v>15</c:v>
                </c:pt>
                <c:pt idx="6323">
                  <c:v>15</c:v>
                </c:pt>
                <c:pt idx="6324">
                  <c:v>21</c:v>
                </c:pt>
                <c:pt idx="6325">
                  <c:v>17</c:v>
                </c:pt>
                <c:pt idx="6326">
                  <c:v>17</c:v>
                </c:pt>
                <c:pt idx="6327">
                  <c:v>15</c:v>
                </c:pt>
                <c:pt idx="6328">
                  <c:v>15</c:v>
                </c:pt>
                <c:pt idx="6329">
                  <c:v>15</c:v>
                </c:pt>
                <c:pt idx="6330">
                  <c:v>16</c:v>
                </c:pt>
                <c:pt idx="6331">
                  <c:v>17</c:v>
                </c:pt>
                <c:pt idx="6332">
                  <c:v>19</c:v>
                </c:pt>
                <c:pt idx="6333">
                  <c:v>17</c:v>
                </c:pt>
                <c:pt idx="6334">
                  <c:v>18</c:v>
                </c:pt>
                <c:pt idx="6335">
                  <c:v>18</c:v>
                </c:pt>
                <c:pt idx="6336">
                  <c:v>15</c:v>
                </c:pt>
                <c:pt idx="6337">
                  <c:v>20</c:v>
                </c:pt>
                <c:pt idx="6338">
                  <c:v>15</c:v>
                </c:pt>
                <c:pt idx="6339">
                  <c:v>16</c:v>
                </c:pt>
                <c:pt idx="6340">
                  <c:v>20</c:v>
                </c:pt>
                <c:pt idx="6341">
                  <c:v>20</c:v>
                </c:pt>
                <c:pt idx="6342">
                  <c:v>15</c:v>
                </c:pt>
                <c:pt idx="6343">
                  <c:v>19</c:v>
                </c:pt>
                <c:pt idx="6344">
                  <c:v>16</c:v>
                </c:pt>
                <c:pt idx="6345">
                  <c:v>15</c:v>
                </c:pt>
                <c:pt idx="6346">
                  <c:v>15</c:v>
                </c:pt>
                <c:pt idx="6347">
                  <c:v>17</c:v>
                </c:pt>
                <c:pt idx="6348">
                  <c:v>16</c:v>
                </c:pt>
                <c:pt idx="6349">
                  <c:v>15</c:v>
                </c:pt>
                <c:pt idx="6350">
                  <c:v>22</c:v>
                </c:pt>
                <c:pt idx="6351">
                  <c:v>17</c:v>
                </c:pt>
                <c:pt idx="6352">
                  <c:v>17</c:v>
                </c:pt>
                <c:pt idx="6353">
                  <c:v>16</c:v>
                </c:pt>
                <c:pt idx="6354">
                  <c:v>23</c:v>
                </c:pt>
                <c:pt idx="6355">
                  <c:v>16</c:v>
                </c:pt>
                <c:pt idx="6356">
                  <c:v>15</c:v>
                </c:pt>
                <c:pt idx="6357">
                  <c:v>17</c:v>
                </c:pt>
                <c:pt idx="6358">
                  <c:v>17</c:v>
                </c:pt>
                <c:pt idx="6359">
                  <c:v>20</c:v>
                </c:pt>
                <c:pt idx="6360">
                  <c:v>21</c:v>
                </c:pt>
                <c:pt idx="6361">
                  <c:v>22</c:v>
                </c:pt>
                <c:pt idx="6362">
                  <c:v>16</c:v>
                </c:pt>
                <c:pt idx="6363">
                  <c:v>15</c:v>
                </c:pt>
                <c:pt idx="6364">
                  <c:v>16</c:v>
                </c:pt>
                <c:pt idx="6365">
                  <c:v>19</c:v>
                </c:pt>
                <c:pt idx="6366">
                  <c:v>18</c:v>
                </c:pt>
                <c:pt idx="6367">
                  <c:v>15</c:v>
                </c:pt>
                <c:pt idx="6368">
                  <c:v>19</c:v>
                </c:pt>
                <c:pt idx="6369">
                  <c:v>16</c:v>
                </c:pt>
                <c:pt idx="6370">
                  <c:v>20</c:v>
                </c:pt>
                <c:pt idx="6371">
                  <c:v>17</c:v>
                </c:pt>
                <c:pt idx="6372">
                  <c:v>22</c:v>
                </c:pt>
                <c:pt idx="6373">
                  <c:v>15</c:v>
                </c:pt>
                <c:pt idx="6374">
                  <c:v>15</c:v>
                </c:pt>
                <c:pt idx="6375">
                  <c:v>16</c:v>
                </c:pt>
                <c:pt idx="6376">
                  <c:v>17</c:v>
                </c:pt>
                <c:pt idx="6377">
                  <c:v>15</c:v>
                </c:pt>
                <c:pt idx="6378">
                  <c:v>21</c:v>
                </c:pt>
                <c:pt idx="6379">
                  <c:v>21</c:v>
                </c:pt>
                <c:pt idx="6380">
                  <c:v>15</c:v>
                </c:pt>
                <c:pt idx="6381">
                  <c:v>20</c:v>
                </c:pt>
                <c:pt idx="6382">
                  <c:v>22</c:v>
                </c:pt>
                <c:pt idx="6383">
                  <c:v>17</c:v>
                </c:pt>
                <c:pt idx="6384">
                  <c:v>19</c:v>
                </c:pt>
                <c:pt idx="6385">
                  <c:v>16</c:v>
                </c:pt>
                <c:pt idx="6386">
                  <c:v>21</c:v>
                </c:pt>
                <c:pt idx="6387">
                  <c:v>19</c:v>
                </c:pt>
                <c:pt idx="6388">
                  <c:v>20</c:v>
                </c:pt>
                <c:pt idx="6389">
                  <c:v>15</c:v>
                </c:pt>
                <c:pt idx="6390">
                  <c:v>16</c:v>
                </c:pt>
                <c:pt idx="6391">
                  <c:v>19</c:v>
                </c:pt>
                <c:pt idx="6392">
                  <c:v>16</c:v>
                </c:pt>
                <c:pt idx="6393">
                  <c:v>19</c:v>
                </c:pt>
                <c:pt idx="6394">
                  <c:v>19</c:v>
                </c:pt>
                <c:pt idx="6395">
                  <c:v>18</c:v>
                </c:pt>
                <c:pt idx="6396">
                  <c:v>17</c:v>
                </c:pt>
                <c:pt idx="6397">
                  <c:v>15</c:v>
                </c:pt>
                <c:pt idx="6398">
                  <c:v>17</c:v>
                </c:pt>
                <c:pt idx="6399">
                  <c:v>15</c:v>
                </c:pt>
                <c:pt idx="6400">
                  <c:v>15</c:v>
                </c:pt>
                <c:pt idx="6401">
                  <c:v>16</c:v>
                </c:pt>
                <c:pt idx="6402">
                  <c:v>18</c:v>
                </c:pt>
                <c:pt idx="6403">
                  <c:v>15</c:v>
                </c:pt>
                <c:pt idx="6404">
                  <c:v>15</c:v>
                </c:pt>
                <c:pt idx="6405">
                  <c:v>15</c:v>
                </c:pt>
                <c:pt idx="6406">
                  <c:v>15</c:v>
                </c:pt>
                <c:pt idx="6407">
                  <c:v>16</c:v>
                </c:pt>
                <c:pt idx="6408">
                  <c:v>16</c:v>
                </c:pt>
                <c:pt idx="6409">
                  <c:v>15</c:v>
                </c:pt>
                <c:pt idx="6410">
                  <c:v>15</c:v>
                </c:pt>
                <c:pt idx="6411">
                  <c:v>20</c:v>
                </c:pt>
                <c:pt idx="6412">
                  <c:v>16</c:v>
                </c:pt>
                <c:pt idx="6413">
                  <c:v>17</c:v>
                </c:pt>
                <c:pt idx="6414">
                  <c:v>17</c:v>
                </c:pt>
                <c:pt idx="6415">
                  <c:v>22</c:v>
                </c:pt>
                <c:pt idx="6416">
                  <c:v>19</c:v>
                </c:pt>
                <c:pt idx="6417">
                  <c:v>15</c:v>
                </c:pt>
                <c:pt idx="6418">
                  <c:v>17</c:v>
                </c:pt>
                <c:pt idx="6419">
                  <c:v>21</c:v>
                </c:pt>
                <c:pt idx="6420">
                  <c:v>22</c:v>
                </c:pt>
                <c:pt idx="6421">
                  <c:v>17</c:v>
                </c:pt>
                <c:pt idx="6422">
                  <c:v>17</c:v>
                </c:pt>
                <c:pt idx="6423">
                  <c:v>16</c:v>
                </c:pt>
                <c:pt idx="6424">
                  <c:v>17</c:v>
                </c:pt>
                <c:pt idx="6425">
                  <c:v>21</c:v>
                </c:pt>
                <c:pt idx="6426">
                  <c:v>20</c:v>
                </c:pt>
                <c:pt idx="6427">
                  <c:v>20</c:v>
                </c:pt>
                <c:pt idx="6428">
                  <c:v>19</c:v>
                </c:pt>
                <c:pt idx="6429">
                  <c:v>20</c:v>
                </c:pt>
                <c:pt idx="6430">
                  <c:v>23</c:v>
                </c:pt>
                <c:pt idx="6431">
                  <c:v>22</c:v>
                </c:pt>
                <c:pt idx="6432">
                  <c:v>20</c:v>
                </c:pt>
                <c:pt idx="6433">
                  <c:v>20</c:v>
                </c:pt>
                <c:pt idx="6434">
                  <c:v>16</c:v>
                </c:pt>
                <c:pt idx="6435">
                  <c:v>15</c:v>
                </c:pt>
                <c:pt idx="6436">
                  <c:v>19</c:v>
                </c:pt>
                <c:pt idx="6437">
                  <c:v>20</c:v>
                </c:pt>
                <c:pt idx="6438">
                  <c:v>15</c:v>
                </c:pt>
                <c:pt idx="6439">
                  <c:v>15</c:v>
                </c:pt>
                <c:pt idx="6440">
                  <c:v>20</c:v>
                </c:pt>
                <c:pt idx="6441">
                  <c:v>15</c:v>
                </c:pt>
                <c:pt idx="6442">
                  <c:v>19</c:v>
                </c:pt>
                <c:pt idx="6443">
                  <c:v>15</c:v>
                </c:pt>
                <c:pt idx="6444">
                  <c:v>21</c:v>
                </c:pt>
                <c:pt idx="6445">
                  <c:v>16</c:v>
                </c:pt>
                <c:pt idx="6446">
                  <c:v>17</c:v>
                </c:pt>
                <c:pt idx="6447">
                  <c:v>15</c:v>
                </c:pt>
                <c:pt idx="6448">
                  <c:v>16</c:v>
                </c:pt>
                <c:pt idx="6449">
                  <c:v>20</c:v>
                </c:pt>
                <c:pt idx="6450">
                  <c:v>19</c:v>
                </c:pt>
                <c:pt idx="6451">
                  <c:v>18</c:v>
                </c:pt>
                <c:pt idx="6452">
                  <c:v>19</c:v>
                </c:pt>
                <c:pt idx="6453">
                  <c:v>19</c:v>
                </c:pt>
                <c:pt idx="6454">
                  <c:v>18</c:v>
                </c:pt>
                <c:pt idx="6455">
                  <c:v>15</c:v>
                </c:pt>
                <c:pt idx="6456">
                  <c:v>15</c:v>
                </c:pt>
                <c:pt idx="6457">
                  <c:v>15</c:v>
                </c:pt>
                <c:pt idx="6458">
                  <c:v>18</c:v>
                </c:pt>
                <c:pt idx="6459">
                  <c:v>20</c:v>
                </c:pt>
                <c:pt idx="6460">
                  <c:v>18</c:v>
                </c:pt>
                <c:pt idx="6461">
                  <c:v>19</c:v>
                </c:pt>
                <c:pt idx="6462">
                  <c:v>22</c:v>
                </c:pt>
                <c:pt idx="6463">
                  <c:v>16</c:v>
                </c:pt>
                <c:pt idx="6464">
                  <c:v>19</c:v>
                </c:pt>
                <c:pt idx="6465">
                  <c:v>15</c:v>
                </c:pt>
                <c:pt idx="6466">
                  <c:v>15</c:v>
                </c:pt>
                <c:pt idx="6467">
                  <c:v>21</c:v>
                </c:pt>
                <c:pt idx="6468">
                  <c:v>16</c:v>
                </c:pt>
                <c:pt idx="6469">
                  <c:v>16</c:v>
                </c:pt>
                <c:pt idx="6470">
                  <c:v>22</c:v>
                </c:pt>
                <c:pt idx="6471">
                  <c:v>16</c:v>
                </c:pt>
                <c:pt idx="6472">
                  <c:v>15</c:v>
                </c:pt>
                <c:pt idx="6473">
                  <c:v>15</c:v>
                </c:pt>
                <c:pt idx="6474">
                  <c:v>15</c:v>
                </c:pt>
                <c:pt idx="6475">
                  <c:v>17</c:v>
                </c:pt>
                <c:pt idx="6476">
                  <c:v>15</c:v>
                </c:pt>
                <c:pt idx="6477">
                  <c:v>17</c:v>
                </c:pt>
                <c:pt idx="6478">
                  <c:v>15</c:v>
                </c:pt>
                <c:pt idx="6479">
                  <c:v>17</c:v>
                </c:pt>
                <c:pt idx="6480">
                  <c:v>15</c:v>
                </c:pt>
                <c:pt idx="6481">
                  <c:v>22</c:v>
                </c:pt>
                <c:pt idx="6482">
                  <c:v>22</c:v>
                </c:pt>
                <c:pt idx="6483">
                  <c:v>20</c:v>
                </c:pt>
                <c:pt idx="6484">
                  <c:v>20</c:v>
                </c:pt>
                <c:pt idx="6485">
                  <c:v>15</c:v>
                </c:pt>
                <c:pt idx="6486">
                  <c:v>20</c:v>
                </c:pt>
                <c:pt idx="6487">
                  <c:v>20</c:v>
                </c:pt>
                <c:pt idx="6488">
                  <c:v>20</c:v>
                </c:pt>
                <c:pt idx="6489">
                  <c:v>19</c:v>
                </c:pt>
                <c:pt idx="6490">
                  <c:v>18</c:v>
                </c:pt>
                <c:pt idx="6491">
                  <c:v>17</c:v>
                </c:pt>
                <c:pt idx="6492">
                  <c:v>17</c:v>
                </c:pt>
                <c:pt idx="6493">
                  <c:v>19</c:v>
                </c:pt>
                <c:pt idx="6494">
                  <c:v>15</c:v>
                </c:pt>
                <c:pt idx="6495">
                  <c:v>19</c:v>
                </c:pt>
                <c:pt idx="6496">
                  <c:v>16</c:v>
                </c:pt>
                <c:pt idx="6497">
                  <c:v>20</c:v>
                </c:pt>
                <c:pt idx="6498">
                  <c:v>20</c:v>
                </c:pt>
                <c:pt idx="6499">
                  <c:v>20</c:v>
                </c:pt>
                <c:pt idx="6500">
                  <c:v>19</c:v>
                </c:pt>
                <c:pt idx="6501">
                  <c:v>17</c:v>
                </c:pt>
                <c:pt idx="6502">
                  <c:v>15</c:v>
                </c:pt>
                <c:pt idx="6503">
                  <c:v>15</c:v>
                </c:pt>
                <c:pt idx="6504">
                  <c:v>15</c:v>
                </c:pt>
                <c:pt idx="6505">
                  <c:v>17</c:v>
                </c:pt>
                <c:pt idx="6506">
                  <c:v>17</c:v>
                </c:pt>
                <c:pt idx="6507">
                  <c:v>15</c:v>
                </c:pt>
                <c:pt idx="6508">
                  <c:v>22</c:v>
                </c:pt>
                <c:pt idx="6509">
                  <c:v>21</c:v>
                </c:pt>
                <c:pt idx="6510">
                  <c:v>20</c:v>
                </c:pt>
                <c:pt idx="6511">
                  <c:v>15</c:v>
                </c:pt>
                <c:pt idx="6512">
                  <c:v>22</c:v>
                </c:pt>
                <c:pt idx="6513">
                  <c:v>20</c:v>
                </c:pt>
                <c:pt idx="6514">
                  <c:v>22</c:v>
                </c:pt>
                <c:pt idx="6515">
                  <c:v>18</c:v>
                </c:pt>
                <c:pt idx="6516">
                  <c:v>21</c:v>
                </c:pt>
                <c:pt idx="6517">
                  <c:v>17</c:v>
                </c:pt>
                <c:pt idx="6518">
                  <c:v>20</c:v>
                </c:pt>
                <c:pt idx="6519">
                  <c:v>15</c:v>
                </c:pt>
                <c:pt idx="6520">
                  <c:v>23</c:v>
                </c:pt>
                <c:pt idx="6521">
                  <c:v>16</c:v>
                </c:pt>
                <c:pt idx="6522">
                  <c:v>16</c:v>
                </c:pt>
                <c:pt idx="6523">
                  <c:v>17</c:v>
                </c:pt>
                <c:pt idx="6524">
                  <c:v>19</c:v>
                </c:pt>
                <c:pt idx="6525">
                  <c:v>16</c:v>
                </c:pt>
                <c:pt idx="6526">
                  <c:v>15</c:v>
                </c:pt>
                <c:pt idx="6527">
                  <c:v>15</c:v>
                </c:pt>
                <c:pt idx="6528">
                  <c:v>16</c:v>
                </c:pt>
                <c:pt idx="6529">
                  <c:v>15</c:v>
                </c:pt>
                <c:pt idx="6530">
                  <c:v>16</c:v>
                </c:pt>
                <c:pt idx="6531">
                  <c:v>19</c:v>
                </c:pt>
                <c:pt idx="6532">
                  <c:v>20</c:v>
                </c:pt>
                <c:pt idx="6533">
                  <c:v>15</c:v>
                </c:pt>
                <c:pt idx="6534">
                  <c:v>20</c:v>
                </c:pt>
                <c:pt idx="6535">
                  <c:v>20</c:v>
                </c:pt>
                <c:pt idx="6536">
                  <c:v>15</c:v>
                </c:pt>
                <c:pt idx="6537">
                  <c:v>22</c:v>
                </c:pt>
                <c:pt idx="6538">
                  <c:v>18</c:v>
                </c:pt>
                <c:pt idx="6539">
                  <c:v>15</c:v>
                </c:pt>
                <c:pt idx="6540">
                  <c:v>17</c:v>
                </c:pt>
                <c:pt idx="6541">
                  <c:v>16</c:v>
                </c:pt>
                <c:pt idx="6542">
                  <c:v>16</c:v>
                </c:pt>
                <c:pt idx="6543">
                  <c:v>22</c:v>
                </c:pt>
                <c:pt idx="6544">
                  <c:v>15</c:v>
                </c:pt>
                <c:pt idx="6545">
                  <c:v>16</c:v>
                </c:pt>
                <c:pt idx="6546">
                  <c:v>21</c:v>
                </c:pt>
                <c:pt idx="6547">
                  <c:v>15</c:v>
                </c:pt>
                <c:pt idx="6548">
                  <c:v>15</c:v>
                </c:pt>
                <c:pt idx="6549">
                  <c:v>16</c:v>
                </c:pt>
                <c:pt idx="6550">
                  <c:v>20</c:v>
                </c:pt>
                <c:pt idx="6551">
                  <c:v>21</c:v>
                </c:pt>
                <c:pt idx="6552">
                  <c:v>21</c:v>
                </c:pt>
                <c:pt idx="6553">
                  <c:v>19</c:v>
                </c:pt>
                <c:pt idx="6554">
                  <c:v>16</c:v>
                </c:pt>
                <c:pt idx="6555">
                  <c:v>20</c:v>
                </c:pt>
                <c:pt idx="6556">
                  <c:v>20</c:v>
                </c:pt>
                <c:pt idx="6557">
                  <c:v>19</c:v>
                </c:pt>
                <c:pt idx="6558">
                  <c:v>15</c:v>
                </c:pt>
                <c:pt idx="6559">
                  <c:v>17</c:v>
                </c:pt>
                <c:pt idx="6560">
                  <c:v>19</c:v>
                </c:pt>
                <c:pt idx="6561">
                  <c:v>19</c:v>
                </c:pt>
                <c:pt idx="6562">
                  <c:v>16</c:v>
                </c:pt>
                <c:pt idx="6563">
                  <c:v>15</c:v>
                </c:pt>
                <c:pt idx="6564">
                  <c:v>16</c:v>
                </c:pt>
                <c:pt idx="6565">
                  <c:v>20</c:v>
                </c:pt>
                <c:pt idx="6566">
                  <c:v>15</c:v>
                </c:pt>
                <c:pt idx="6567">
                  <c:v>15</c:v>
                </c:pt>
                <c:pt idx="6568">
                  <c:v>16</c:v>
                </c:pt>
                <c:pt idx="6569">
                  <c:v>17</c:v>
                </c:pt>
                <c:pt idx="6570">
                  <c:v>15</c:v>
                </c:pt>
                <c:pt idx="6571">
                  <c:v>17</c:v>
                </c:pt>
                <c:pt idx="6572">
                  <c:v>17</c:v>
                </c:pt>
                <c:pt idx="6573">
                  <c:v>19</c:v>
                </c:pt>
                <c:pt idx="6574">
                  <c:v>15</c:v>
                </c:pt>
                <c:pt idx="6575">
                  <c:v>20</c:v>
                </c:pt>
                <c:pt idx="6576">
                  <c:v>20</c:v>
                </c:pt>
                <c:pt idx="6577">
                  <c:v>17</c:v>
                </c:pt>
                <c:pt idx="6578">
                  <c:v>22</c:v>
                </c:pt>
                <c:pt idx="6579">
                  <c:v>21</c:v>
                </c:pt>
                <c:pt idx="6580">
                  <c:v>20</c:v>
                </c:pt>
                <c:pt idx="6581">
                  <c:v>20</c:v>
                </c:pt>
                <c:pt idx="6582">
                  <c:v>20</c:v>
                </c:pt>
                <c:pt idx="6583">
                  <c:v>16</c:v>
                </c:pt>
                <c:pt idx="6584">
                  <c:v>17</c:v>
                </c:pt>
                <c:pt idx="6585">
                  <c:v>18</c:v>
                </c:pt>
                <c:pt idx="6586">
                  <c:v>15</c:v>
                </c:pt>
                <c:pt idx="6587">
                  <c:v>17</c:v>
                </c:pt>
                <c:pt idx="6588">
                  <c:v>15</c:v>
                </c:pt>
                <c:pt idx="6589">
                  <c:v>15</c:v>
                </c:pt>
                <c:pt idx="6590">
                  <c:v>15</c:v>
                </c:pt>
                <c:pt idx="6591">
                  <c:v>16</c:v>
                </c:pt>
                <c:pt idx="6592">
                  <c:v>16</c:v>
                </c:pt>
                <c:pt idx="6593">
                  <c:v>16</c:v>
                </c:pt>
                <c:pt idx="6594">
                  <c:v>16</c:v>
                </c:pt>
                <c:pt idx="6595">
                  <c:v>15</c:v>
                </c:pt>
                <c:pt idx="6596">
                  <c:v>19</c:v>
                </c:pt>
                <c:pt idx="6597">
                  <c:v>15</c:v>
                </c:pt>
                <c:pt idx="6598">
                  <c:v>16</c:v>
                </c:pt>
                <c:pt idx="6599">
                  <c:v>20</c:v>
                </c:pt>
                <c:pt idx="6600">
                  <c:v>15</c:v>
                </c:pt>
                <c:pt idx="6601">
                  <c:v>15</c:v>
                </c:pt>
                <c:pt idx="6602">
                  <c:v>16</c:v>
                </c:pt>
                <c:pt idx="6603">
                  <c:v>21</c:v>
                </c:pt>
                <c:pt idx="6604">
                  <c:v>15</c:v>
                </c:pt>
                <c:pt idx="6605">
                  <c:v>17</c:v>
                </c:pt>
                <c:pt idx="6606">
                  <c:v>15</c:v>
                </c:pt>
                <c:pt idx="6607">
                  <c:v>15</c:v>
                </c:pt>
                <c:pt idx="6608">
                  <c:v>16</c:v>
                </c:pt>
                <c:pt idx="6609">
                  <c:v>21</c:v>
                </c:pt>
                <c:pt idx="6610">
                  <c:v>22</c:v>
                </c:pt>
                <c:pt idx="6611">
                  <c:v>22</c:v>
                </c:pt>
                <c:pt idx="6612">
                  <c:v>17</c:v>
                </c:pt>
                <c:pt idx="6613">
                  <c:v>16</c:v>
                </c:pt>
                <c:pt idx="6614">
                  <c:v>15</c:v>
                </c:pt>
                <c:pt idx="6615">
                  <c:v>15</c:v>
                </c:pt>
                <c:pt idx="6616">
                  <c:v>15</c:v>
                </c:pt>
                <c:pt idx="6617">
                  <c:v>17</c:v>
                </c:pt>
                <c:pt idx="6618">
                  <c:v>20</c:v>
                </c:pt>
                <c:pt idx="6619">
                  <c:v>17</c:v>
                </c:pt>
                <c:pt idx="6620">
                  <c:v>15</c:v>
                </c:pt>
                <c:pt idx="6621">
                  <c:v>21</c:v>
                </c:pt>
                <c:pt idx="6622">
                  <c:v>18</c:v>
                </c:pt>
                <c:pt idx="6623">
                  <c:v>16</c:v>
                </c:pt>
                <c:pt idx="6624">
                  <c:v>19</c:v>
                </c:pt>
                <c:pt idx="6625">
                  <c:v>15</c:v>
                </c:pt>
                <c:pt idx="6626">
                  <c:v>15</c:v>
                </c:pt>
                <c:pt idx="6627">
                  <c:v>21</c:v>
                </c:pt>
                <c:pt idx="6628">
                  <c:v>16</c:v>
                </c:pt>
                <c:pt idx="6629">
                  <c:v>21</c:v>
                </c:pt>
                <c:pt idx="6630">
                  <c:v>22</c:v>
                </c:pt>
                <c:pt idx="6631">
                  <c:v>15</c:v>
                </c:pt>
                <c:pt idx="6632">
                  <c:v>15</c:v>
                </c:pt>
                <c:pt idx="6633">
                  <c:v>16</c:v>
                </c:pt>
                <c:pt idx="6634">
                  <c:v>20</c:v>
                </c:pt>
                <c:pt idx="6635">
                  <c:v>21</c:v>
                </c:pt>
                <c:pt idx="6636">
                  <c:v>15</c:v>
                </c:pt>
                <c:pt idx="6637">
                  <c:v>20</c:v>
                </c:pt>
                <c:pt idx="6638">
                  <c:v>22</c:v>
                </c:pt>
                <c:pt idx="6639">
                  <c:v>19</c:v>
                </c:pt>
                <c:pt idx="6640">
                  <c:v>22</c:v>
                </c:pt>
                <c:pt idx="6641">
                  <c:v>15</c:v>
                </c:pt>
                <c:pt idx="6642">
                  <c:v>22</c:v>
                </c:pt>
                <c:pt idx="6643">
                  <c:v>20</c:v>
                </c:pt>
                <c:pt idx="6644">
                  <c:v>20</c:v>
                </c:pt>
                <c:pt idx="6645">
                  <c:v>22</c:v>
                </c:pt>
                <c:pt idx="6646">
                  <c:v>17</c:v>
                </c:pt>
                <c:pt idx="6647">
                  <c:v>22</c:v>
                </c:pt>
                <c:pt idx="6648">
                  <c:v>18</c:v>
                </c:pt>
                <c:pt idx="6649">
                  <c:v>15</c:v>
                </c:pt>
                <c:pt idx="6650">
                  <c:v>20</c:v>
                </c:pt>
                <c:pt idx="6651">
                  <c:v>16</c:v>
                </c:pt>
                <c:pt idx="6652">
                  <c:v>22</c:v>
                </c:pt>
                <c:pt idx="6653">
                  <c:v>19</c:v>
                </c:pt>
                <c:pt idx="6654">
                  <c:v>17</c:v>
                </c:pt>
                <c:pt idx="6655">
                  <c:v>17</c:v>
                </c:pt>
                <c:pt idx="6656">
                  <c:v>22</c:v>
                </c:pt>
                <c:pt idx="6657">
                  <c:v>18</c:v>
                </c:pt>
                <c:pt idx="6658">
                  <c:v>19</c:v>
                </c:pt>
                <c:pt idx="6659">
                  <c:v>20</c:v>
                </c:pt>
                <c:pt idx="6660">
                  <c:v>17</c:v>
                </c:pt>
                <c:pt idx="6661">
                  <c:v>18</c:v>
                </c:pt>
                <c:pt idx="6662">
                  <c:v>16</c:v>
                </c:pt>
                <c:pt idx="6663">
                  <c:v>22</c:v>
                </c:pt>
                <c:pt idx="6664">
                  <c:v>17</c:v>
                </c:pt>
                <c:pt idx="6665">
                  <c:v>21</c:v>
                </c:pt>
                <c:pt idx="6666">
                  <c:v>15</c:v>
                </c:pt>
                <c:pt idx="6667">
                  <c:v>17</c:v>
                </c:pt>
                <c:pt idx="6668">
                  <c:v>21</c:v>
                </c:pt>
                <c:pt idx="6669">
                  <c:v>17</c:v>
                </c:pt>
                <c:pt idx="6670">
                  <c:v>21</c:v>
                </c:pt>
                <c:pt idx="6671">
                  <c:v>22</c:v>
                </c:pt>
                <c:pt idx="6672">
                  <c:v>17</c:v>
                </c:pt>
                <c:pt idx="6673">
                  <c:v>19</c:v>
                </c:pt>
                <c:pt idx="6674">
                  <c:v>17</c:v>
                </c:pt>
                <c:pt idx="6675">
                  <c:v>17</c:v>
                </c:pt>
                <c:pt idx="6676">
                  <c:v>21</c:v>
                </c:pt>
                <c:pt idx="6677">
                  <c:v>15</c:v>
                </c:pt>
                <c:pt idx="6678">
                  <c:v>17</c:v>
                </c:pt>
                <c:pt idx="6679">
                  <c:v>17</c:v>
                </c:pt>
                <c:pt idx="6680">
                  <c:v>16</c:v>
                </c:pt>
                <c:pt idx="6681">
                  <c:v>18</c:v>
                </c:pt>
                <c:pt idx="6682">
                  <c:v>16</c:v>
                </c:pt>
                <c:pt idx="6683">
                  <c:v>15</c:v>
                </c:pt>
                <c:pt idx="6684">
                  <c:v>22</c:v>
                </c:pt>
                <c:pt idx="6685">
                  <c:v>20</c:v>
                </c:pt>
                <c:pt idx="6686">
                  <c:v>22</c:v>
                </c:pt>
                <c:pt idx="6687">
                  <c:v>19</c:v>
                </c:pt>
                <c:pt idx="6688">
                  <c:v>22</c:v>
                </c:pt>
                <c:pt idx="6689">
                  <c:v>20</c:v>
                </c:pt>
                <c:pt idx="6690">
                  <c:v>18</c:v>
                </c:pt>
                <c:pt idx="6691">
                  <c:v>22</c:v>
                </c:pt>
                <c:pt idx="6692">
                  <c:v>18</c:v>
                </c:pt>
                <c:pt idx="6693">
                  <c:v>20</c:v>
                </c:pt>
                <c:pt idx="6694">
                  <c:v>20</c:v>
                </c:pt>
                <c:pt idx="6695">
                  <c:v>20</c:v>
                </c:pt>
                <c:pt idx="6696">
                  <c:v>21</c:v>
                </c:pt>
                <c:pt idx="6697">
                  <c:v>21</c:v>
                </c:pt>
                <c:pt idx="6698">
                  <c:v>20</c:v>
                </c:pt>
                <c:pt idx="6699">
                  <c:v>21</c:v>
                </c:pt>
                <c:pt idx="6700">
                  <c:v>20</c:v>
                </c:pt>
                <c:pt idx="6701">
                  <c:v>17</c:v>
                </c:pt>
                <c:pt idx="6702">
                  <c:v>20</c:v>
                </c:pt>
                <c:pt idx="6703">
                  <c:v>18</c:v>
                </c:pt>
                <c:pt idx="6704">
                  <c:v>15</c:v>
                </c:pt>
                <c:pt idx="6705">
                  <c:v>22</c:v>
                </c:pt>
                <c:pt idx="6706">
                  <c:v>19</c:v>
                </c:pt>
                <c:pt idx="6707">
                  <c:v>22</c:v>
                </c:pt>
                <c:pt idx="6708">
                  <c:v>17</c:v>
                </c:pt>
                <c:pt idx="6709">
                  <c:v>15</c:v>
                </c:pt>
                <c:pt idx="6710">
                  <c:v>18</c:v>
                </c:pt>
                <c:pt idx="6711">
                  <c:v>22</c:v>
                </c:pt>
                <c:pt idx="6712">
                  <c:v>19</c:v>
                </c:pt>
                <c:pt idx="6713">
                  <c:v>17</c:v>
                </c:pt>
                <c:pt idx="6714">
                  <c:v>22</c:v>
                </c:pt>
                <c:pt idx="6715">
                  <c:v>22</c:v>
                </c:pt>
                <c:pt idx="6716">
                  <c:v>20</c:v>
                </c:pt>
                <c:pt idx="6717">
                  <c:v>22</c:v>
                </c:pt>
                <c:pt idx="6718">
                  <c:v>21</c:v>
                </c:pt>
                <c:pt idx="6719">
                  <c:v>18</c:v>
                </c:pt>
                <c:pt idx="6720">
                  <c:v>18</c:v>
                </c:pt>
                <c:pt idx="6721">
                  <c:v>15</c:v>
                </c:pt>
                <c:pt idx="6722">
                  <c:v>20</c:v>
                </c:pt>
                <c:pt idx="6723">
                  <c:v>20</c:v>
                </c:pt>
                <c:pt idx="6724">
                  <c:v>23</c:v>
                </c:pt>
                <c:pt idx="6725">
                  <c:v>15</c:v>
                </c:pt>
                <c:pt idx="6726">
                  <c:v>17</c:v>
                </c:pt>
                <c:pt idx="6727">
                  <c:v>22</c:v>
                </c:pt>
                <c:pt idx="6728">
                  <c:v>20</c:v>
                </c:pt>
                <c:pt idx="6729">
                  <c:v>15</c:v>
                </c:pt>
                <c:pt idx="6730">
                  <c:v>16</c:v>
                </c:pt>
                <c:pt idx="6731">
                  <c:v>15</c:v>
                </c:pt>
                <c:pt idx="6732">
                  <c:v>22</c:v>
                </c:pt>
                <c:pt idx="6733">
                  <c:v>16</c:v>
                </c:pt>
                <c:pt idx="6734">
                  <c:v>16</c:v>
                </c:pt>
                <c:pt idx="6735">
                  <c:v>22</c:v>
                </c:pt>
                <c:pt idx="6736">
                  <c:v>21</c:v>
                </c:pt>
                <c:pt idx="6737">
                  <c:v>21</c:v>
                </c:pt>
                <c:pt idx="6738">
                  <c:v>21</c:v>
                </c:pt>
                <c:pt idx="6739">
                  <c:v>17</c:v>
                </c:pt>
                <c:pt idx="6740">
                  <c:v>21</c:v>
                </c:pt>
                <c:pt idx="6741">
                  <c:v>15</c:v>
                </c:pt>
                <c:pt idx="6742">
                  <c:v>20</c:v>
                </c:pt>
                <c:pt idx="6743">
                  <c:v>18</c:v>
                </c:pt>
                <c:pt idx="6744">
                  <c:v>17</c:v>
                </c:pt>
                <c:pt idx="6745">
                  <c:v>22</c:v>
                </c:pt>
                <c:pt idx="6746">
                  <c:v>20</c:v>
                </c:pt>
                <c:pt idx="6747">
                  <c:v>22</c:v>
                </c:pt>
                <c:pt idx="6748">
                  <c:v>21</c:v>
                </c:pt>
                <c:pt idx="6749">
                  <c:v>18</c:v>
                </c:pt>
                <c:pt idx="6750">
                  <c:v>21</c:v>
                </c:pt>
                <c:pt idx="6751">
                  <c:v>19</c:v>
                </c:pt>
                <c:pt idx="6752">
                  <c:v>15</c:v>
                </c:pt>
                <c:pt idx="6753">
                  <c:v>22</c:v>
                </c:pt>
                <c:pt idx="6754">
                  <c:v>17</c:v>
                </c:pt>
                <c:pt idx="6755">
                  <c:v>15</c:v>
                </c:pt>
                <c:pt idx="6756">
                  <c:v>18</c:v>
                </c:pt>
                <c:pt idx="6757">
                  <c:v>16</c:v>
                </c:pt>
                <c:pt idx="6758">
                  <c:v>17</c:v>
                </c:pt>
                <c:pt idx="6759">
                  <c:v>15</c:v>
                </c:pt>
                <c:pt idx="6760">
                  <c:v>15</c:v>
                </c:pt>
                <c:pt idx="6761">
                  <c:v>16</c:v>
                </c:pt>
                <c:pt idx="6762">
                  <c:v>17</c:v>
                </c:pt>
                <c:pt idx="6763">
                  <c:v>18</c:v>
                </c:pt>
                <c:pt idx="6764">
                  <c:v>22</c:v>
                </c:pt>
                <c:pt idx="6765">
                  <c:v>18</c:v>
                </c:pt>
                <c:pt idx="6766">
                  <c:v>22</c:v>
                </c:pt>
                <c:pt idx="6767">
                  <c:v>17</c:v>
                </c:pt>
                <c:pt idx="6768">
                  <c:v>16</c:v>
                </c:pt>
                <c:pt idx="6769">
                  <c:v>17</c:v>
                </c:pt>
                <c:pt idx="6770">
                  <c:v>17</c:v>
                </c:pt>
                <c:pt idx="6771">
                  <c:v>16</c:v>
                </c:pt>
                <c:pt idx="6772">
                  <c:v>20</c:v>
                </c:pt>
                <c:pt idx="6773">
                  <c:v>22</c:v>
                </c:pt>
                <c:pt idx="6774">
                  <c:v>22</c:v>
                </c:pt>
                <c:pt idx="6775">
                  <c:v>19</c:v>
                </c:pt>
                <c:pt idx="6776">
                  <c:v>20</c:v>
                </c:pt>
                <c:pt idx="6777">
                  <c:v>20</c:v>
                </c:pt>
                <c:pt idx="6778">
                  <c:v>17</c:v>
                </c:pt>
                <c:pt idx="6779">
                  <c:v>20</c:v>
                </c:pt>
                <c:pt idx="6780">
                  <c:v>22</c:v>
                </c:pt>
                <c:pt idx="6781">
                  <c:v>20</c:v>
                </c:pt>
                <c:pt idx="6782">
                  <c:v>18</c:v>
                </c:pt>
                <c:pt idx="6783">
                  <c:v>15</c:v>
                </c:pt>
                <c:pt idx="6784">
                  <c:v>17</c:v>
                </c:pt>
                <c:pt idx="6785">
                  <c:v>20</c:v>
                </c:pt>
                <c:pt idx="6786">
                  <c:v>19</c:v>
                </c:pt>
                <c:pt idx="6787">
                  <c:v>15</c:v>
                </c:pt>
                <c:pt idx="6788">
                  <c:v>15</c:v>
                </c:pt>
                <c:pt idx="6789">
                  <c:v>21</c:v>
                </c:pt>
                <c:pt idx="6790">
                  <c:v>22</c:v>
                </c:pt>
                <c:pt idx="6791">
                  <c:v>15</c:v>
                </c:pt>
                <c:pt idx="6792">
                  <c:v>20</c:v>
                </c:pt>
                <c:pt idx="6793">
                  <c:v>21</c:v>
                </c:pt>
                <c:pt idx="6794">
                  <c:v>17</c:v>
                </c:pt>
                <c:pt idx="6795">
                  <c:v>15</c:v>
                </c:pt>
                <c:pt idx="6796">
                  <c:v>17</c:v>
                </c:pt>
                <c:pt idx="6797">
                  <c:v>20</c:v>
                </c:pt>
                <c:pt idx="6798">
                  <c:v>15</c:v>
                </c:pt>
                <c:pt idx="6799">
                  <c:v>16</c:v>
                </c:pt>
                <c:pt idx="6800">
                  <c:v>23</c:v>
                </c:pt>
                <c:pt idx="6801">
                  <c:v>20</c:v>
                </c:pt>
                <c:pt idx="6802">
                  <c:v>20</c:v>
                </c:pt>
                <c:pt idx="6803">
                  <c:v>20</c:v>
                </c:pt>
                <c:pt idx="6804">
                  <c:v>21</c:v>
                </c:pt>
                <c:pt idx="6805">
                  <c:v>21</c:v>
                </c:pt>
                <c:pt idx="6806">
                  <c:v>22</c:v>
                </c:pt>
                <c:pt idx="6807">
                  <c:v>18</c:v>
                </c:pt>
                <c:pt idx="6808">
                  <c:v>20</c:v>
                </c:pt>
                <c:pt idx="6809">
                  <c:v>22</c:v>
                </c:pt>
                <c:pt idx="6810">
                  <c:v>17</c:v>
                </c:pt>
                <c:pt idx="6811">
                  <c:v>22</c:v>
                </c:pt>
                <c:pt idx="6812">
                  <c:v>17</c:v>
                </c:pt>
                <c:pt idx="6813">
                  <c:v>21</c:v>
                </c:pt>
                <c:pt idx="6814">
                  <c:v>21</c:v>
                </c:pt>
                <c:pt idx="6815">
                  <c:v>22</c:v>
                </c:pt>
                <c:pt idx="6816">
                  <c:v>22</c:v>
                </c:pt>
                <c:pt idx="6817">
                  <c:v>17</c:v>
                </c:pt>
                <c:pt idx="6818">
                  <c:v>22</c:v>
                </c:pt>
                <c:pt idx="6819">
                  <c:v>20</c:v>
                </c:pt>
                <c:pt idx="6820">
                  <c:v>23</c:v>
                </c:pt>
                <c:pt idx="6821">
                  <c:v>22</c:v>
                </c:pt>
                <c:pt idx="6822">
                  <c:v>17</c:v>
                </c:pt>
                <c:pt idx="6823">
                  <c:v>21</c:v>
                </c:pt>
                <c:pt idx="6824">
                  <c:v>22</c:v>
                </c:pt>
                <c:pt idx="6825">
                  <c:v>22</c:v>
                </c:pt>
                <c:pt idx="6826">
                  <c:v>17</c:v>
                </c:pt>
                <c:pt idx="6827">
                  <c:v>22</c:v>
                </c:pt>
                <c:pt idx="6828">
                  <c:v>21</c:v>
                </c:pt>
                <c:pt idx="6829">
                  <c:v>18</c:v>
                </c:pt>
                <c:pt idx="6830">
                  <c:v>21</c:v>
                </c:pt>
                <c:pt idx="6831">
                  <c:v>15</c:v>
                </c:pt>
                <c:pt idx="6832">
                  <c:v>16</c:v>
                </c:pt>
                <c:pt idx="6833">
                  <c:v>22</c:v>
                </c:pt>
                <c:pt idx="6834">
                  <c:v>18</c:v>
                </c:pt>
                <c:pt idx="6835">
                  <c:v>17</c:v>
                </c:pt>
                <c:pt idx="6836">
                  <c:v>20</c:v>
                </c:pt>
                <c:pt idx="6837">
                  <c:v>22</c:v>
                </c:pt>
                <c:pt idx="6838">
                  <c:v>18</c:v>
                </c:pt>
                <c:pt idx="6839">
                  <c:v>20</c:v>
                </c:pt>
                <c:pt idx="6840">
                  <c:v>16</c:v>
                </c:pt>
                <c:pt idx="6841">
                  <c:v>21</c:v>
                </c:pt>
                <c:pt idx="6842">
                  <c:v>21</c:v>
                </c:pt>
                <c:pt idx="6843">
                  <c:v>20</c:v>
                </c:pt>
                <c:pt idx="6844">
                  <c:v>17</c:v>
                </c:pt>
                <c:pt idx="6845">
                  <c:v>18</c:v>
                </c:pt>
                <c:pt idx="6846">
                  <c:v>17</c:v>
                </c:pt>
                <c:pt idx="6847">
                  <c:v>16</c:v>
                </c:pt>
                <c:pt idx="6848">
                  <c:v>23</c:v>
                </c:pt>
                <c:pt idx="6849">
                  <c:v>22</c:v>
                </c:pt>
                <c:pt idx="6850">
                  <c:v>17</c:v>
                </c:pt>
                <c:pt idx="6851">
                  <c:v>22</c:v>
                </c:pt>
                <c:pt idx="6852">
                  <c:v>17</c:v>
                </c:pt>
                <c:pt idx="6853">
                  <c:v>18</c:v>
                </c:pt>
                <c:pt idx="6854">
                  <c:v>17</c:v>
                </c:pt>
                <c:pt idx="6855">
                  <c:v>17</c:v>
                </c:pt>
                <c:pt idx="6856">
                  <c:v>18</c:v>
                </c:pt>
                <c:pt idx="6857">
                  <c:v>19</c:v>
                </c:pt>
                <c:pt idx="6858">
                  <c:v>17</c:v>
                </c:pt>
                <c:pt idx="6859">
                  <c:v>15</c:v>
                </c:pt>
                <c:pt idx="6860">
                  <c:v>21</c:v>
                </c:pt>
                <c:pt idx="6861">
                  <c:v>22</c:v>
                </c:pt>
                <c:pt idx="6862">
                  <c:v>23</c:v>
                </c:pt>
                <c:pt idx="6863">
                  <c:v>17</c:v>
                </c:pt>
                <c:pt idx="6864">
                  <c:v>22</c:v>
                </c:pt>
                <c:pt idx="6865">
                  <c:v>20</c:v>
                </c:pt>
                <c:pt idx="6866">
                  <c:v>15</c:v>
                </c:pt>
                <c:pt idx="6867">
                  <c:v>15</c:v>
                </c:pt>
                <c:pt idx="6868">
                  <c:v>15</c:v>
                </c:pt>
                <c:pt idx="6869">
                  <c:v>20</c:v>
                </c:pt>
                <c:pt idx="6870">
                  <c:v>17</c:v>
                </c:pt>
                <c:pt idx="6871">
                  <c:v>18</c:v>
                </c:pt>
                <c:pt idx="6872">
                  <c:v>15</c:v>
                </c:pt>
                <c:pt idx="6873">
                  <c:v>21</c:v>
                </c:pt>
                <c:pt idx="6874">
                  <c:v>22</c:v>
                </c:pt>
                <c:pt idx="6875">
                  <c:v>21</c:v>
                </c:pt>
                <c:pt idx="6876">
                  <c:v>17</c:v>
                </c:pt>
                <c:pt idx="6877">
                  <c:v>16</c:v>
                </c:pt>
                <c:pt idx="6878">
                  <c:v>19</c:v>
                </c:pt>
                <c:pt idx="6879">
                  <c:v>19</c:v>
                </c:pt>
                <c:pt idx="6880">
                  <c:v>17</c:v>
                </c:pt>
                <c:pt idx="6881">
                  <c:v>22</c:v>
                </c:pt>
                <c:pt idx="6882">
                  <c:v>17</c:v>
                </c:pt>
                <c:pt idx="6883">
                  <c:v>15</c:v>
                </c:pt>
                <c:pt idx="6884">
                  <c:v>17</c:v>
                </c:pt>
                <c:pt idx="6885">
                  <c:v>15</c:v>
                </c:pt>
                <c:pt idx="6886">
                  <c:v>15</c:v>
                </c:pt>
                <c:pt idx="6887">
                  <c:v>16</c:v>
                </c:pt>
                <c:pt idx="6888">
                  <c:v>16</c:v>
                </c:pt>
                <c:pt idx="6889">
                  <c:v>21</c:v>
                </c:pt>
                <c:pt idx="6890">
                  <c:v>21</c:v>
                </c:pt>
                <c:pt idx="6891">
                  <c:v>20</c:v>
                </c:pt>
                <c:pt idx="6892">
                  <c:v>17</c:v>
                </c:pt>
                <c:pt idx="6893">
                  <c:v>21</c:v>
                </c:pt>
                <c:pt idx="6894">
                  <c:v>16</c:v>
                </c:pt>
                <c:pt idx="6895">
                  <c:v>15</c:v>
                </c:pt>
                <c:pt idx="6896">
                  <c:v>16</c:v>
                </c:pt>
                <c:pt idx="6897">
                  <c:v>16</c:v>
                </c:pt>
                <c:pt idx="6898">
                  <c:v>17</c:v>
                </c:pt>
                <c:pt idx="6899">
                  <c:v>19</c:v>
                </c:pt>
                <c:pt idx="6900">
                  <c:v>19</c:v>
                </c:pt>
                <c:pt idx="6901">
                  <c:v>22</c:v>
                </c:pt>
                <c:pt idx="6902">
                  <c:v>17</c:v>
                </c:pt>
                <c:pt idx="6903">
                  <c:v>15</c:v>
                </c:pt>
                <c:pt idx="6904">
                  <c:v>20</c:v>
                </c:pt>
                <c:pt idx="6905">
                  <c:v>18</c:v>
                </c:pt>
                <c:pt idx="6906">
                  <c:v>16</c:v>
                </c:pt>
                <c:pt idx="6907">
                  <c:v>17</c:v>
                </c:pt>
                <c:pt idx="6908">
                  <c:v>22</c:v>
                </c:pt>
                <c:pt idx="6909">
                  <c:v>20</c:v>
                </c:pt>
                <c:pt idx="6910">
                  <c:v>22</c:v>
                </c:pt>
                <c:pt idx="6911">
                  <c:v>16</c:v>
                </c:pt>
                <c:pt idx="6912">
                  <c:v>20</c:v>
                </c:pt>
                <c:pt idx="6913">
                  <c:v>18</c:v>
                </c:pt>
                <c:pt idx="6914">
                  <c:v>15</c:v>
                </c:pt>
                <c:pt idx="6915">
                  <c:v>19</c:v>
                </c:pt>
                <c:pt idx="6916">
                  <c:v>22</c:v>
                </c:pt>
                <c:pt idx="6917">
                  <c:v>20</c:v>
                </c:pt>
                <c:pt idx="6918">
                  <c:v>17</c:v>
                </c:pt>
                <c:pt idx="6919">
                  <c:v>16</c:v>
                </c:pt>
                <c:pt idx="6920">
                  <c:v>21</c:v>
                </c:pt>
                <c:pt idx="6921">
                  <c:v>19</c:v>
                </c:pt>
                <c:pt idx="6922">
                  <c:v>21</c:v>
                </c:pt>
                <c:pt idx="6923">
                  <c:v>15</c:v>
                </c:pt>
                <c:pt idx="6924">
                  <c:v>20</c:v>
                </c:pt>
                <c:pt idx="6925">
                  <c:v>17</c:v>
                </c:pt>
                <c:pt idx="6926">
                  <c:v>20</c:v>
                </c:pt>
                <c:pt idx="6927">
                  <c:v>21</c:v>
                </c:pt>
                <c:pt idx="6928">
                  <c:v>19</c:v>
                </c:pt>
                <c:pt idx="6929">
                  <c:v>21</c:v>
                </c:pt>
                <c:pt idx="6930">
                  <c:v>16</c:v>
                </c:pt>
                <c:pt idx="6931">
                  <c:v>17</c:v>
                </c:pt>
                <c:pt idx="6932">
                  <c:v>22</c:v>
                </c:pt>
                <c:pt idx="6933">
                  <c:v>15</c:v>
                </c:pt>
                <c:pt idx="6934">
                  <c:v>17</c:v>
                </c:pt>
                <c:pt idx="6935">
                  <c:v>21</c:v>
                </c:pt>
                <c:pt idx="6936">
                  <c:v>17</c:v>
                </c:pt>
                <c:pt idx="6937">
                  <c:v>17</c:v>
                </c:pt>
                <c:pt idx="6938">
                  <c:v>17</c:v>
                </c:pt>
                <c:pt idx="6939">
                  <c:v>17</c:v>
                </c:pt>
                <c:pt idx="6940">
                  <c:v>22</c:v>
                </c:pt>
                <c:pt idx="6941">
                  <c:v>17</c:v>
                </c:pt>
                <c:pt idx="6942">
                  <c:v>17</c:v>
                </c:pt>
                <c:pt idx="6943">
                  <c:v>15</c:v>
                </c:pt>
                <c:pt idx="6944">
                  <c:v>22</c:v>
                </c:pt>
                <c:pt idx="6945">
                  <c:v>15</c:v>
                </c:pt>
                <c:pt idx="6946">
                  <c:v>22</c:v>
                </c:pt>
                <c:pt idx="6947">
                  <c:v>20</c:v>
                </c:pt>
                <c:pt idx="6948">
                  <c:v>20</c:v>
                </c:pt>
                <c:pt idx="6949">
                  <c:v>21</c:v>
                </c:pt>
                <c:pt idx="6950">
                  <c:v>17</c:v>
                </c:pt>
                <c:pt idx="6951">
                  <c:v>17</c:v>
                </c:pt>
                <c:pt idx="6952">
                  <c:v>18</c:v>
                </c:pt>
                <c:pt idx="6953">
                  <c:v>20</c:v>
                </c:pt>
                <c:pt idx="6954">
                  <c:v>22</c:v>
                </c:pt>
                <c:pt idx="6955">
                  <c:v>17</c:v>
                </c:pt>
                <c:pt idx="6956">
                  <c:v>20</c:v>
                </c:pt>
                <c:pt idx="6957">
                  <c:v>16</c:v>
                </c:pt>
                <c:pt idx="6958">
                  <c:v>21</c:v>
                </c:pt>
                <c:pt idx="6959">
                  <c:v>22</c:v>
                </c:pt>
                <c:pt idx="6960">
                  <c:v>20</c:v>
                </c:pt>
                <c:pt idx="6961">
                  <c:v>19</c:v>
                </c:pt>
                <c:pt idx="6962">
                  <c:v>17</c:v>
                </c:pt>
                <c:pt idx="6963">
                  <c:v>17</c:v>
                </c:pt>
                <c:pt idx="6964">
                  <c:v>21</c:v>
                </c:pt>
                <c:pt idx="6965">
                  <c:v>18</c:v>
                </c:pt>
                <c:pt idx="6966">
                  <c:v>18</c:v>
                </c:pt>
                <c:pt idx="6967">
                  <c:v>16</c:v>
                </c:pt>
                <c:pt idx="6968">
                  <c:v>15</c:v>
                </c:pt>
                <c:pt idx="6969">
                  <c:v>21</c:v>
                </c:pt>
                <c:pt idx="6970">
                  <c:v>15</c:v>
                </c:pt>
                <c:pt idx="6971">
                  <c:v>16</c:v>
                </c:pt>
                <c:pt idx="6972">
                  <c:v>20</c:v>
                </c:pt>
                <c:pt idx="6973">
                  <c:v>22</c:v>
                </c:pt>
                <c:pt idx="6974">
                  <c:v>18</c:v>
                </c:pt>
                <c:pt idx="6975">
                  <c:v>18</c:v>
                </c:pt>
                <c:pt idx="6976">
                  <c:v>20</c:v>
                </c:pt>
                <c:pt idx="6977">
                  <c:v>16</c:v>
                </c:pt>
                <c:pt idx="6978">
                  <c:v>20</c:v>
                </c:pt>
                <c:pt idx="6979">
                  <c:v>20</c:v>
                </c:pt>
                <c:pt idx="6980">
                  <c:v>22</c:v>
                </c:pt>
                <c:pt idx="6981">
                  <c:v>19</c:v>
                </c:pt>
                <c:pt idx="6982">
                  <c:v>17</c:v>
                </c:pt>
                <c:pt idx="6983">
                  <c:v>15</c:v>
                </c:pt>
                <c:pt idx="6984">
                  <c:v>22</c:v>
                </c:pt>
                <c:pt idx="6985">
                  <c:v>18</c:v>
                </c:pt>
                <c:pt idx="6986">
                  <c:v>19</c:v>
                </c:pt>
                <c:pt idx="6987">
                  <c:v>16</c:v>
                </c:pt>
                <c:pt idx="6988">
                  <c:v>13</c:v>
                </c:pt>
                <c:pt idx="6989">
                  <c:v>15</c:v>
                </c:pt>
                <c:pt idx="6990">
                  <c:v>17</c:v>
                </c:pt>
                <c:pt idx="6991">
                  <c:v>17</c:v>
                </c:pt>
                <c:pt idx="6992">
                  <c:v>20</c:v>
                </c:pt>
                <c:pt idx="6993">
                  <c:v>16</c:v>
                </c:pt>
                <c:pt idx="6994">
                  <c:v>17</c:v>
                </c:pt>
                <c:pt idx="6995">
                  <c:v>17</c:v>
                </c:pt>
                <c:pt idx="6996">
                  <c:v>15</c:v>
                </c:pt>
                <c:pt idx="6997">
                  <c:v>21</c:v>
                </c:pt>
                <c:pt idx="6998">
                  <c:v>20</c:v>
                </c:pt>
                <c:pt idx="6999">
                  <c:v>18</c:v>
                </c:pt>
                <c:pt idx="7000">
                  <c:v>20</c:v>
                </c:pt>
                <c:pt idx="7001">
                  <c:v>18</c:v>
                </c:pt>
                <c:pt idx="7002">
                  <c:v>17</c:v>
                </c:pt>
                <c:pt idx="7003">
                  <c:v>15</c:v>
                </c:pt>
                <c:pt idx="7004">
                  <c:v>18</c:v>
                </c:pt>
                <c:pt idx="7005">
                  <c:v>16</c:v>
                </c:pt>
                <c:pt idx="7006">
                  <c:v>17</c:v>
                </c:pt>
                <c:pt idx="7007">
                  <c:v>18</c:v>
                </c:pt>
                <c:pt idx="7008">
                  <c:v>15</c:v>
                </c:pt>
                <c:pt idx="7009">
                  <c:v>16</c:v>
                </c:pt>
                <c:pt idx="7010">
                  <c:v>20</c:v>
                </c:pt>
                <c:pt idx="7011">
                  <c:v>16</c:v>
                </c:pt>
                <c:pt idx="7012">
                  <c:v>20</c:v>
                </c:pt>
                <c:pt idx="7013">
                  <c:v>16</c:v>
                </c:pt>
                <c:pt idx="7014">
                  <c:v>19</c:v>
                </c:pt>
                <c:pt idx="7015">
                  <c:v>17</c:v>
                </c:pt>
                <c:pt idx="7016">
                  <c:v>20</c:v>
                </c:pt>
                <c:pt idx="7017">
                  <c:v>20</c:v>
                </c:pt>
                <c:pt idx="7018">
                  <c:v>16</c:v>
                </c:pt>
                <c:pt idx="7019">
                  <c:v>20</c:v>
                </c:pt>
                <c:pt idx="7020">
                  <c:v>22</c:v>
                </c:pt>
                <c:pt idx="7021">
                  <c:v>16</c:v>
                </c:pt>
                <c:pt idx="7022">
                  <c:v>17</c:v>
                </c:pt>
                <c:pt idx="7023">
                  <c:v>15</c:v>
                </c:pt>
                <c:pt idx="7024">
                  <c:v>20</c:v>
                </c:pt>
                <c:pt idx="7025">
                  <c:v>16</c:v>
                </c:pt>
                <c:pt idx="7026">
                  <c:v>22</c:v>
                </c:pt>
                <c:pt idx="7027">
                  <c:v>16</c:v>
                </c:pt>
                <c:pt idx="7028">
                  <c:v>17</c:v>
                </c:pt>
                <c:pt idx="7029">
                  <c:v>20</c:v>
                </c:pt>
                <c:pt idx="7030">
                  <c:v>16</c:v>
                </c:pt>
                <c:pt idx="7031">
                  <c:v>16</c:v>
                </c:pt>
                <c:pt idx="7032">
                  <c:v>15</c:v>
                </c:pt>
                <c:pt idx="7033">
                  <c:v>19</c:v>
                </c:pt>
                <c:pt idx="7034">
                  <c:v>15</c:v>
                </c:pt>
                <c:pt idx="7035">
                  <c:v>21</c:v>
                </c:pt>
                <c:pt idx="7036">
                  <c:v>17</c:v>
                </c:pt>
                <c:pt idx="7037">
                  <c:v>20</c:v>
                </c:pt>
                <c:pt idx="7038">
                  <c:v>21</c:v>
                </c:pt>
                <c:pt idx="7039">
                  <c:v>17</c:v>
                </c:pt>
                <c:pt idx="7040">
                  <c:v>15</c:v>
                </c:pt>
                <c:pt idx="7041">
                  <c:v>15</c:v>
                </c:pt>
                <c:pt idx="7042">
                  <c:v>16</c:v>
                </c:pt>
                <c:pt idx="7043">
                  <c:v>17</c:v>
                </c:pt>
                <c:pt idx="7044">
                  <c:v>21</c:v>
                </c:pt>
                <c:pt idx="7045">
                  <c:v>15</c:v>
                </c:pt>
                <c:pt idx="7046">
                  <c:v>15</c:v>
                </c:pt>
                <c:pt idx="7047">
                  <c:v>18</c:v>
                </c:pt>
                <c:pt idx="7048">
                  <c:v>15</c:v>
                </c:pt>
                <c:pt idx="7049">
                  <c:v>21</c:v>
                </c:pt>
                <c:pt idx="7050">
                  <c:v>20</c:v>
                </c:pt>
                <c:pt idx="7051">
                  <c:v>17</c:v>
                </c:pt>
                <c:pt idx="7052">
                  <c:v>17</c:v>
                </c:pt>
                <c:pt idx="7053">
                  <c:v>16</c:v>
                </c:pt>
                <c:pt idx="7054">
                  <c:v>16</c:v>
                </c:pt>
                <c:pt idx="7055">
                  <c:v>17</c:v>
                </c:pt>
                <c:pt idx="7056">
                  <c:v>17</c:v>
                </c:pt>
                <c:pt idx="7057">
                  <c:v>15</c:v>
                </c:pt>
                <c:pt idx="7058">
                  <c:v>15</c:v>
                </c:pt>
                <c:pt idx="7059">
                  <c:v>18</c:v>
                </c:pt>
                <c:pt idx="7060">
                  <c:v>16</c:v>
                </c:pt>
                <c:pt idx="7061">
                  <c:v>20</c:v>
                </c:pt>
                <c:pt idx="7062">
                  <c:v>17</c:v>
                </c:pt>
                <c:pt idx="7063">
                  <c:v>15</c:v>
                </c:pt>
                <c:pt idx="7064">
                  <c:v>21</c:v>
                </c:pt>
                <c:pt idx="7065">
                  <c:v>17</c:v>
                </c:pt>
                <c:pt idx="7066">
                  <c:v>17</c:v>
                </c:pt>
                <c:pt idx="7067">
                  <c:v>16</c:v>
                </c:pt>
                <c:pt idx="7068">
                  <c:v>21</c:v>
                </c:pt>
                <c:pt idx="7069">
                  <c:v>21</c:v>
                </c:pt>
                <c:pt idx="7070">
                  <c:v>16</c:v>
                </c:pt>
                <c:pt idx="7071">
                  <c:v>22</c:v>
                </c:pt>
                <c:pt idx="7072">
                  <c:v>22</c:v>
                </c:pt>
                <c:pt idx="7073">
                  <c:v>17</c:v>
                </c:pt>
                <c:pt idx="7074">
                  <c:v>17</c:v>
                </c:pt>
                <c:pt idx="7075">
                  <c:v>18</c:v>
                </c:pt>
                <c:pt idx="7076">
                  <c:v>17</c:v>
                </c:pt>
                <c:pt idx="7077">
                  <c:v>15</c:v>
                </c:pt>
                <c:pt idx="7078">
                  <c:v>17</c:v>
                </c:pt>
                <c:pt idx="7079">
                  <c:v>19</c:v>
                </c:pt>
                <c:pt idx="7080">
                  <c:v>15</c:v>
                </c:pt>
                <c:pt idx="7081">
                  <c:v>17</c:v>
                </c:pt>
                <c:pt idx="7082">
                  <c:v>15</c:v>
                </c:pt>
                <c:pt idx="7083">
                  <c:v>22</c:v>
                </c:pt>
                <c:pt idx="7084">
                  <c:v>22</c:v>
                </c:pt>
                <c:pt idx="7085">
                  <c:v>15</c:v>
                </c:pt>
                <c:pt idx="7086">
                  <c:v>22</c:v>
                </c:pt>
                <c:pt idx="7087">
                  <c:v>15</c:v>
                </c:pt>
                <c:pt idx="7088">
                  <c:v>15</c:v>
                </c:pt>
                <c:pt idx="7089">
                  <c:v>23</c:v>
                </c:pt>
                <c:pt idx="7090">
                  <c:v>22</c:v>
                </c:pt>
                <c:pt idx="7091">
                  <c:v>17</c:v>
                </c:pt>
                <c:pt idx="7092">
                  <c:v>21</c:v>
                </c:pt>
                <c:pt idx="7093">
                  <c:v>15</c:v>
                </c:pt>
                <c:pt idx="7094">
                  <c:v>22</c:v>
                </c:pt>
                <c:pt idx="7095">
                  <c:v>22</c:v>
                </c:pt>
                <c:pt idx="7096">
                  <c:v>17</c:v>
                </c:pt>
                <c:pt idx="7097">
                  <c:v>16</c:v>
                </c:pt>
                <c:pt idx="7098">
                  <c:v>20</c:v>
                </c:pt>
                <c:pt idx="7099">
                  <c:v>22</c:v>
                </c:pt>
                <c:pt idx="7100">
                  <c:v>22</c:v>
                </c:pt>
                <c:pt idx="7101">
                  <c:v>15</c:v>
                </c:pt>
                <c:pt idx="7102">
                  <c:v>21</c:v>
                </c:pt>
                <c:pt idx="7103">
                  <c:v>16</c:v>
                </c:pt>
                <c:pt idx="7104">
                  <c:v>21</c:v>
                </c:pt>
                <c:pt idx="7105">
                  <c:v>17</c:v>
                </c:pt>
                <c:pt idx="7106">
                  <c:v>20</c:v>
                </c:pt>
                <c:pt idx="7107">
                  <c:v>22</c:v>
                </c:pt>
                <c:pt idx="7108">
                  <c:v>19</c:v>
                </c:pt>
                <c:pt idx="7109">
                  <c:v>18</c:v>
                </c:pt>
                <c:pt idx="7110">
                  <c:v>17</c:v>
                </c:pt>
                <c:pt idx="7111">
                  <c:v>17</c:v>
                </c:pt>
                <c:pt idx="7112">
                  <c:v>15</c:v>
                </c:pt>
                <c:pt idx="7113">
                  <c:v>21</c:v>
                </c:pt>
                <c:pt idx="7114">
                  <c:v>17</c:v>
                </c:pt>
                <c:pt idx="7115">
                  <c:v>20</c:v>
                </c:pt>
                <c:pt idx="7116">
                  <c:v>22</c:v>
                </c:pt>
                <c:pt idx="7117">
                  <c:v>17</c:v>
                </c:pt>
                <c:pt idx="7118">
                  <c:v>19</c:v>
                </c:pt>
                <c:pt idx="7119">
                  <c:v>22</c:v>
                </c:pt>
                <c:pt idx="7120">
                  <c:v>22</c:v>
                </c:pt>
                <c:pt idx="7121">
                  <c:v>17</c:v>
                </c:pt>
                <c:pt idx="7122">
                  <c:v>16</c:v>
                </c:pt>
                <c:pt idx="7123">
                  <c:v>20</c:v>
                </c:pt>
                <c:pt idx="7124">
                  <c:v>22</c:v>
                </c:pt>
                <c:pt idx="7125">
                  <c:v>16</c:v>
                </c:pt>
                <c:pt idx="7126">
                  <c:v>22</c:v>
                </c:pt>
                <c:pt idx="7127">
                  <c:v>20</c:v>
                </c:pt>
                <c:pt idx="7128">
                  <c:v>21</c:v>
                </c:pt>
                <c:pt idx="7129">
                  <c:v>17</c:v>
                </c:pt>
                <c:pt idx="7130">
                  <c:v>15</c:v>
                </c:pt>
                <c:pt idx="7131">
                  <c:v>15</c:v>
                </c:pt>
                <c:pt idx="7132">
                  <c:v>17</c:v>
                </c:pt>
                <c:pt idx="7133">
                  <c:v>22</c:v>
                </c:pt>
                <c:pt idx="7134">
                  <c:v>16</c:v>
                </c:pt>
                <c:pt idx="7135">
                  <c:v>21</c:v>
                </c:pt>
                <c:pt idx="7136">
                  <c:v>19</c:v>
                </c:pt>
                <c:pt idx="7137">
                  <c:v>19</c:v>
                </c:pt>
                <c:pt idx="7138">
                  <c:v>17</c:v>
                </c:pt>
                <c:pt idx="7139">
                  <c:v>17</c:v>
                </c:pt>
                <c:pt idx="7140">
                  <c:v>17</c:v>
                </c:pt>
                <c:pt idx="7141">
                  <c:v>17</c:v>
                </c:pt>
                <c:pt idx="7142">
                  <c:v>17</c:v>
                </c:pt>
                <c:pt idx="7143">
                  <c:v>16</c:v>
                </c:pt>
                <c:pt idx="7144">
                  <c:v>18</c:v>
                </c:pt>
                <c:pt idx="7145">
                  <c:v>22</c:v>
                </c:pt>
                <c:pt idx="7146">
                  <c:v>22</c:v>
                </c:pt>
                <c:pt idx="7147">
                  <c:v>22</c:v>
                </c:pt>
                <c:pt idx="7148">
                  <c:v>19</c:v>
                </c:pt>
                <c:pt idx="7149">
                  <c:v>17</c:v>
                </c:pt>
                <c:pt idx="7150">
                  <c:v>20</c:v>
                </c:pt>
                <c:pt idx="7151">
                  <c:v>18</c:v>
                </c:pt>
                <c:pt idx="7152">
                  <c:v>19</c:v>
                </c:pt>
                <c:pt idx="7153">
                  <c:v>15</c:v>
                </c:pt>
                <c:pt idx="7154">
                  <c:v>15</c:v>
                </c:pt>
                <c:pt idx="7155">
                  <c:v>20</c:v>
                </c:pt>
                <c:pt idx="7156">
                  <c:v>20</c:v>
                </c:pt>
                <c:pt idx="7157">
                  <c:v>17</c:v>
                </c:pt>
                <c:pt idx="7158">
                  <c:v>20</c:v>
                </c:pt>
                <c:pt idx="7159">
                  <c:v>17</c:v>
                </c:pt>
                <c:pt idx="7160">
                  <c:v>15</c:v>
                </c:pt>
                <c:pt idx="7161">
                  <c:v>16</c:v>
                </c:pt>
                <c:pt idx="7162">
                  <c:v>16</c:v>
                </c:pt>
                <c:pt idx="7163">
                  <c:v>23</c:v>
                </c:pt>
                <c:pt idx="7164">
                  <c:v>18</c:v>
                </c:pt>
                <c:pt idx="7165">
                  <c:v>18</c:v>
                </c:pt>
                <c:pt idx="7166">
                  <c:v>15</c:v>
                </c:pt>
                <c:pt idx="7167">
                  <c:v>18</c:v>
                </c:pt>
                <c:pt idx="7168">
                  <c:v>18</c:v>
                </c:pt>
                <c:pt idx="7169">
                  <c:v>17</c:v>
                </c:pt>
                <c:pt idx="7170">
                  <c:v>17</c:v>
                </c:pt>
                <c:pt idx="7171">
                  <c:v>16</c:v>
                </c:pt>
                <c:pt idx="7172">
                  <c:v>15</c:v>
                </c:pt>
                <c:pt idx="7173">
                  <c:v>15</c:v>
                </c:pt>
                <c:pt idx="7174">
                  <c:v>17</c:v>
                </c:pt>
                <c:pt idx="7175">
                  <c:v>15</c:v>
                </c:pt>
                <c:pt idx="7176">
                  <c:v>17</c:v>
                </c:pt>
                <c:pt idx="7177">
                  <c:v>22</c:v>
                </c:pt>
                <c:pt idx="7178">
                  <c:v>22</c:v>
                </c:pt>
                <c:pt idx="7179">
                  <c:v>19</c:v>
                </c:pt>
                <c:pt idx="7180">
                  <c:v>22</c:v>
                </c:pt>
                <c:pt idx="7181">
                  <c:v>15</c:v>
                </c:pt>
                <c:pt idx="7182">
                  <c:v>18</c:v>
                </c:pt>
                <c:pt idx="7183">
                  <c:v>20</c:v>
                </c:pt>
                <c:pt idx="7184">
                  <c:v>20</c:v>
                </c:pt>
                <c:pt idx="7185">
                  <c:v>22</c:v>
                </c:pt>
                <c:pt idx="7186">
                  <c:v>22</c:v>
                </c:pt>
                <c:pt idx="7187">
                  <c:v>23</c:v>
                </c:pt>
                <c:pt idx="7188">
                  <c:v>19</c:v>
                </c:pt>
                <c:pt idx="7189">
                  <c:v>22</c:v>
                </c:pt>
                <c:pt idx="7190">
                  <c:v>15</c:v>
                </c:pt>
                <c:pt idx="7191">
                  <c:v>16</c:v>
                </c:pt>
                <c:pt idx="7192">
                  <c:v>18</c:v>
                </c:pt>
                <c:pt idx="7193">
                  <c:v>22</c:v>
                </c:pt>
                <c:pt idx="7194">
                  <c:v>24</c:v>
                </c:pt>
                <c:pt idx="7195">
                  <c:v>16</c:v>
                </c:pt>
                <c:pt idx="7196">
                  <c:v>18</c:v>
                </c:pt>
                <c:pt idx="7197">
                  <c:v>15</c:v>
                </c:pt>
                <c:pt idx="7198">
                  <c:v>21</c:v>
                </c:pt>
                <c:pt idx="7199">
                  <c:v>17</c:v>
                </c:pt>
                <c:pt idx="7200">
                  <c:v>17</c:v>
                </c:pt>
                <c:pt idx="7201">
                  <c:v>21</c:v>
                </c:pt>
                <c:pt idx="7202">
                  <c:v>15</c:v>
                </c:pt>
                <c:pt idx="7203">
                  <c:v>22</c:v>
                </c:pt>
                <c:pt idx="7204">
                  <c:v>22</c:v>
                </c:pt>
                <c:pt idx="7205">
                  <c:v>17</c:v>
                </c:pt>
                <c:pt idx="7206">
                  <c:v>16</c:v>
                </c:pt>
                <c:pt idx="7207">
                  <c:v>22</c:v>
                </c:pt>
                <c:pt idx="7208">
                  <c:v>18</c:v>
                </c:pt>
                <c:pt idx="7209">
                  <c:v>17</c:v>
                </c:pt>
                <c:pt idx="7210">
                  <c:v>19</c:v>
                </c:pt>
                <c:pt idx="7211">
                  <c:v>17</c:v>
                </c:pt>
                <c:pt idx="7212">
                  <c:v>17</c:v>
                </c:pt>
                <c:pt idx="7213">
                  <c:v>17</c:v>
                </c:pt>
                <c:pt idx="7214">
                  <c:v>22</c:v>
                </c:pt>
                <c:pt idx="7215">
                  <c:v>22</c:v>
                </c:pt>
                <c:pt idx="7216">
                  <c:v>15</c:v>
                </c:pt>
                <c:pt idx="7217">
                  <c:v>20</c:v>
                </c:pt>
                <c:pt idx="7218">
                  <c:v>17</c:v>
                </c:pt>
                <c:pt idx="7219">
                  <c:v>18</c:v>
                </c:pt>
                <c:pt idx="7220">
                  <c:v>21</c:v>
                </c:pt>
                <c:pt idx="7221">
                  <c:v>17</c:v>
                </c:pt>
                <c:pt idx="7222">
                  <c:v>16</c:v>
                </c:pt>
                <c:pt idx="7223">
                  <c:v>17</c:v>
                </c:pt>
                <c:pt idx="7224">
                  <c:v>15</c:v>
                </c:pt>
                <c:pt idx="7225">
                  <c:v>20</c:v>
                </c:pt>
                <c:pt idx="7226">
                  <c:v>15</c:v>
                </c:pt>
                <c:pt idx="7227">
                  <c:v>17</c:v>
                </c:pt>
                <c:pt idx="7228">
                  <c:v>17</c:v>
                </c:pt>
                <c:pt idx="7229">
                  <c:v>22</c:v>
                </c:pt>
                <c:pt idx="7230">
                  <c:v>20</c:v>
                </c:pt>
                <c:pt idx="7231">
                  <c:v>22</c:v>
                </c:pt>
                <c:pt idx="7232">
                  <c:v>15</c:v>
                </c:pt>
                <c:pt idx="7233">
                  <c:v>20</c:v>
                </c:pt>
                <c:pt idx="7234">
                  <c:v>22</c:v>
                </c:pt>
                <c:pt idx="7235">
                  <c:v>15</c:v>
                </c:pt>
                <c:pt idx="7236">
                  <c:v>17</c:v>
                </c:pt>
                <c:pt idx="7237">
                  <c:v>18</c:v>
                </c:pt>
                <c:pt idx="7238">
                  <c:v>22</c:v>
                </c:pt>
                <c:pt idx="7239">
                  <c:v>22</c:v>
                </c:pt>
                <c:pt idx="7240">
                  <c:v>15</c:v>
                </c:pt>
                <c:pt idx="7241">
                  <c:v>15</c:v>
                </c:pt>
                <c:pt idx="7242">
                  <c:v>17</c:v>
                </c:pt>
                <c:pt idx="7243">
                  <c:v>17</c:v>
                </c:pt>
                <c:pt idx="7244">
                  <c:v>22</c:v>
                </c:pt>
                <c:pt idx="7245">
                  <c:v>24</c:v>
                </c:pt>
                <c:pt idx="7246">
                  <c:v>16</c:v>
                </c:pt>
                <c:pt idx="7247">
                  <c:v>15</c:v>
                </c:pt>
                <c:pt idx="7248">
                  <c:v>17</c:v>
                </c:pt>
                <c:pt idx="7249">
                  <c:v>23</c:v>
                </c:pt>
                <c:pt idx="7250">
                  <c:v>18</c:v>
                </c:pt>
                <c:pt idx="7251">
                  <c:v>16</c:v>
                </c:pt>
                <c:pt idx="7252">
                  <c:v>18</c:v>
                </c:pt>
                <c:pt idx="7253">
                  <c:v>21</c:v>
                </c:pt>
                <c:pt idx="7254">
                  <c:v>22</c:v>
                </c:pt>
                <c:pt idx="7255">
                  <c:v>16</c:v>
                </c:pt>
                <c:pt idx="7256">
                  <c:v>19</c:v>
                </c:pt>
                <c:pt idx="7257">
                  <c:v>21</c:v>
                </c:pt>
                <c:pt idx="7258">
                  <c:v>16</c:v>
                </c:pt>
                <c:pt idx="7259">
                  <c:v>15</c:v>
                </c:pt>
                <c:pt idx="7260">
                  <c:v>15</c:v>
                </c:pt>
                <c:pt idx="7261">
                  <c:v>15</c:v>
                </c:pt>
                <c:pt idx="7262">
                  <c:v>17</c:v>
                </c:pt>
                <c:pt idx="7263">
                  <c:v>22</c:v>
                </c:pt>
                <c:pt idx="7264">
                  <c:v>17</c:v>
                </c:pt>
                <c:pt idx="7265">
                  <c:v>17</c:v>
                </c:pt>
                <c:pt idx="7266">
                  <c:v>19</c:v>
                </c:pt>
                <c:pt idx="7267">
                  <c:v>22</c:v>
                </c:pt>
                <c:pt idx="7268">
                  <c:v>17</c:v>
                </c:pt>
                <c:pt idx="7269">
                  <c:v>23</c:v>
                </c:pt>
                <c:pt idx="7270">
                  <c:v>15</c:v>
                </c:pt>
                <c:pt idx="7271">
                  <c:v>17</c:v>
                </c:pt>
                <c:pt idx="7272">
                  <c:v>17</c:v>
                </c:pt>
                <c:pt idx="7273">
                  <c:v>20</c:v>
                </c:pt>
                <c:pt idx="7274">
                  <c:v>17</c:v>
                </c:pt>
                <c:pt idx="7275">
                  <c:v>19</c:v>
                </c:pt>
                <c:pt idx="7276">
                  <c:v>20</c:v>
                </c:pt>
                <c:pt idx="7277">
                  <c:v>16</c:v>
                </c:pt>
                <c:pt idx="7278">
                  <c:v>20</c:v>
                </c:pt>
                <c:pt idx="7279">
                  <c:v>17</c:v>
                </c:pt>
                <c:pt idx="7280">
                  <c:v>21</c:v>
                </c:pt>
                <c:pt idx="7281">
                  <c:v>17</c:v>
                </c:pt>
                <c:pt idx="7282">
                  <c:v>18</c:v>
                </c:pt>
                <c:pt idx="7283">
                  <c:v>18</c:v>
                </c:pt>
                <c:pt idx="7284">
                  <c:v>15</c:v>
                </c:pt>
                <c:pt idx="7285">
                  <c:v>17</c:v>
                </c:pt>
                <c:pt idx="7286">
                  <c:v>22</c:v>
                </c:pt>
                <c:pt idx="7287">
                  <c:v>18</c:v>
                </c:pt>
                <c:pt idx="7288">
                  <c:v>21</c:v>
                </c:pt>
                <c:pt idx="7289">
                  <c:v>15</c:v>
                </c:pt>
                <c:pt idx="7290">
                  <c:v>22</c:v>
                </c:pt>
                <c:pt idx="7291">
                  <c:v>16</c:v>
                </c:pt>
                <c:pt idx="7292">
                  <c:v>17</c:v>
                </c:pt>
                <c:pt idx="7293">
                  <c:v>15</c:v>
                </c:pt>
                <c:pt idx="7294">
                  <c:v>16</c:v>
                </c:pt>
                <c:pt idx="7295">
                  <c:v>16</c:v>
                </c:pt>
                <c:pt idx="7296">
                  <c:v>23</c:v>
                </c:pt>
                <c:pt idx="7297">
                  <c:v>16</c:v>
                </c:pt>
                <c:pt idx="7298">
                  <c:v>18</c:v>
                </c:pt>
                <c:pt idx="7299">
                  <c:v>20</c:v>
                </c:pt>
                <c:pt idx="7300">
                  <c:v>22</c:v>
                </c:pt>
                <c:pt idx="7301">
                  <c:v>17</c:v>
                </c:pt>
                <c:pt idx="7302">
                  <c:v>22</c:v>
                </c:pt>
                <c:pt idx="7303">
                  <c:v>20</c:v>
                </c:pt>
                <c:pt idx="7304">
                  <c:v>15</c:v>
                </c:pt>
                <c:pt idx="7305">
                  <c:v>21</c:v>
                </c:pt>
                <c:pt idx="7306">
                  <c:v>17</c:v>
                </c:pt>
                <c:pt idx="7307">
                  <c:v>15</c:v>
                </c:pt>
                <c:pt idx="7308">
                  <c:v>20</c:v>
                </c:pt>
                <c:pt idx="7309">
                  <c:v>23</c:v>
                </c:pt>
                <c:pt idx="7310">
                  <c:v>21</c:v>
                </c:pt>
                <c:pt idx="7311">
                  <c:v>22</c:v>
                </c:pt>
                <c:pt idx="7312">
                  <c:v>20</c:v>
                </c:pt>
                <c:pt idx="7313">
                  <c:v>15</c:v>
                </c:pt>
                <c:pt idx="7314">
                  <c:v>18</c:v>
                </c:pt>
                <c:pt idx="7315">
                  <c:v>17</c:v>
                </c:pt>
                <c:pt idx="7316">
                  <c:v>16</c:v>
                </c:pt>
                <c:pt idx="7317">
                  <c:v>17</c:v>
                </c:pt>
                <c:pt idx="7318">
                  <c:v>16</c:v>
                </c:pt>
                <c:pt idx="7319">
                  <c:v>17</c:v>
                </c:pt>
                <c:pt idx="7320">
                  <c:v>22</c:v>
                </c:pt>
                <c:pt idx="7321">
                  <c:v>22</c:v>
                </c:pt>
                <c:pt idx="7322">
                  <c:v>20</c:v>
                </c:pt>
                <c:pt idx="7323">
                  <c:v>18</c:v>
                </c:pt>
                <c:pt idx="7324">
                  <c:v>17</c:v>
                </c:pt>
                <c:pt idx="7325">
                  <c:v>20</c:v>
                </c:pt>
                <c:pt idx="7326">
                  <c:v>17</c:v>
                </c:pt>
                <c:pt idx="7327">
                  <c:v>21</c:v>
                </c:pt>
                <c:pt idx="7328">
                  <c:v>16</c:v>
                </c:pt>
                <c:pt idx="7329">
                  <c:v>18</c:v>
                </c:pt>
                <c:pt idx="7330">
                  <c:v>15</c:v>
                </c:pt>
                <c:pt idx="7331">
                  <c:v>15</c:v>
                </c:pt>
                <c:pt idx="7332">
                  <c:v>17</c:v>
                </c:pt>
                <c:pt idx="7333">
                  <c:v>15</c:v>
                </c:pt>
                <c:pt idx="7334">
                  <c:v>20</c:v>
                </c:pt>
                <c:pt idx="7335">
                  <c:v>18</c:v>
                </c:pt>
                <c:pt idx="7336">
                  <c:v>20</c:v>
                </c:pt>
                <c:pt idx="7337">
                  <c:v>15</c:v>
                </c:pt>
                <c:pt idx="7338">
                  <c:v>16</c:v>
                </c:pt>
                <c:pt idx="7339">
                  <c:v>15</c:v>
                </c:pt>
                <c:pt idx="7340">
                  <c:v>17</c:v>
                </c:pt>
                <c:pt idx="7341">
                  <c:v>16</c:v>
                </c:pt>
                <c:pt idx="7342">
                  <c:v>16</c:v>
                </c:pt>
                <c:pt idx="7343">
                  <c:v>19</c:v>
                </c:pt>
                <c:pt idx="7344">
                  <c:v>15</c:v>
                </c:pt>
                <c:pt idx="7345">
                  <c:v>20</c:v>
                </c:pt>
                <c:pt idx="7346">
                  <c:v>15</c:v>
                </c:pt>
                <c:pt idx="7347">
                  <c:v>17</c:v>
                </c:pt>
                <c:pt idx="7348">
                  <c:v>17</c:v>
                </c:pt>
                <c:pt idx="7349">
                  <c:v>22</c:v>
                </c:pt>
                <c:pt idx="7350">
                  <c:v>21</c:v>
                </c:pt>
                <c:pt idx="7351">
                  <c:v>17</c:v>
                </c:pt>
                <c:pt idx="7352">
                  <c:v>17</c:v>
                </c:pt>
                <c:pt idx="7353">
                  <c:v>18</c:v>
                </c:pt>
                <c:pt idx="7354">
                  <c:v>19</c:v>
                </c:pt>
                <c:pt idx="7355">
                  <c:v>18</c:v>
                </c:pt>
                <c:pt idx="7356">
                  <c:v>21</c:v>
                </c:pt>
                <c:pt idx="7357">
                  <c:v>20</c:v>
                </c:pt>
                <c:pt idx="7358">
                  <c:v>21</c:v>
                </c:pt>
                <c:pt idx="7359">
                  <c:v>16</c:v>
                </c:pt>
                <c:pt idx="7360">
                  <c:v>16</c:v>
                </c:pt>
                <c:pt idx="7361">
                  <c:v>15</c:v>
                </c:pt>
                <c:pt idx="7362">
                  <c:v>20</c:v>
                </c:pt>
                <c:pt idx="7363">
                  <c:v>20</c:v>
                </c:pt>
                <c:pt idx="7364">
                  <c:v>19</c:v>
                </c:pt>
                <c:pt idx="7365">
                  <c:v>20</c:v>
                </c:pt>
                <c:pt idx="7366">
                  <c:v>18</c:v>
                </c:pt>
                <c:pt idx="7367">
                  <c:v>19</c:v>
                </c:pt>
                <c:pt idx="7368">
                  <c:v>18</c:v>
                </c:pt>
                <c:pt idx="7369">
                  <c:v>17</c:v>
                </c:pt>
                <c:pt idx="7370">
                  <c:v>16</c:v>
                </c:pt>
                <c:pt idx="7371">
                  <c:v>15</c:v>
                </c:pt>
                <c:pt idx="7372">
                  <c:v>20</c:v>
                </c:pt>
                <c:pt idx="7373">
                  <c:v>17</c:v>
                </c:pt>
                <c:pt idx="7374">
                  <c:v>24</c:v>
                </c:pt>
                <c:pt idx="7375">
                  <c:v>17</c:v>
                </c:pt>
                <c:pt idx="7376">
                  <c:v>19</c:v>
                </c:pt>
                <c:pt idx="7377">
                  <c:v>16</c:v>
                </c:pt>
                <c:pt idx="7378">
                  <c:v>20</c:v>
                </c:pt>
                <c:pt idx="7379">
                  <c:v>23</c:v>
                </c:pt>
                <c:pt idx="7380">
                  <c:v>17</c:v>
                </c:pt>
                <c:pt idx="7381">
                  <c:v>17</c:v>
                </c:pt>
                <c:pt idx="7382">
                  <c:v>16</c:v>
                </c:pt>
                <c:pt idx="7383">
                  <c:v>20</c:v>
                </c:pt>
                <c:pt idx="7384">
                  <c:v>17</c:v>
                </c:pt>
                <c:pt idx="7385">
                  <c:v>17</c:v>
                </c:pt>
                <c:pt idx="7386">
                  <c:v>22</c:v>
                </c:pt>
                <c:pt idx="7387">
                  <c:v>21</c:v>
                </c:pt>
                <c:pt idx="7388">
                  <c:v>22</c:v>
                </c:pt>
                <c:pt idx="7389">
                  <c:v>18</c:v>
                </c:pt>
                <c:pt idx="7390">
                  <c:v>18</c:v>
                </c:pt>
                <c:pt idx="7391">
                  <c:v>20</c:v>
                </c:pt>
                <c:pt idx="7392">
                  <c:v>17</c:v>
                </c:pt>
                <c:pt idx="7393">
                  <c:v>20</c:v>
                </c:pt>
                <c:pt idx="7394">
                  <c:v>17</c:v>
                </c:pt>
                <c:pt idx="7395">
                  <c:v>17</c:v>
                </c:pt>
                <c:pt idx="7396">
                  <c:v>17</c:v>
                </c:pt>
                <c:pt idx="7397">
                  <c:v>17</c:v>
                </c:pt>
                <c:pt idx="7398">
                  <c:v>18</c:v>
                </c:pt>
                <c:pt idx="7399">
                  <c:v>18</c:v>
                </c:pt>
                <c:pt idx="7400">
                  <c:v>19</c:v>
                </c:pt>
                <c:pt idx="7401">
                  <c:v>17</c:v>
                </c:pt>
                <c:pt idx="7402">
                  <c:v>23</c:v>
                </c:pt>
                <c:pt idx="7403">
                  <c:v>20</c:v>
                </c:pt>
                <c:pt idx="7404">
                  <c:v>21</c:v>
                </c:pt>
                <c:pt idx="7405">
                  <c:v>22</c:v>
                </c:pt>
                <c:pt idx="7406">
                  <c:v>17</c:v>
                </c:pt>
                <c:pt idx="7407">
                  <c:v>17</c:v>
                </c:pt>
                <c:pt idx="7408">
                  <c:v>22</c:v>
                </c:pt>
                <c:pt idx="7409">
                  <c:v>22</c:v>
                </c:pt>
                <c:pt idx="7410">
                  <c:v>15</c:v>
                </c:pt>
                <c:pt idx="7411">
                  <c:v>22</c:v>
                </c:pt>
                <c:pt idx="7412">
                  <c:v>22</c:v>
                </c:pt>
                <c:pt idx="7413">
                  <c:v>23</c:v>
                </c:pt>
                <c:pt idx="7414">
                  <c:v>22</c:v>
                </c:pt>
                <c:pt idx="7415">
                  <c:v>15</c:v>
                </c:pt>
                <c:pt idx="7416">
                  <c:v>15</c:v>
                </c:pt>
                <c:pt idx="7417">
                  <c:v>17</c:v>
                </c:pt>
                <c:pt idx="7418">
                  <c:v>15</c:v>
                </c:pt>
                <c:pt idx="7419">
                  <c:v>22</c:v>
                </c:pt>
                <c:pt idx="7420">
                  <c:v>17</c:v>
                </c:pt>
                <c:pt idx="7421">
                  <c:v>16</c:v>
                </c:pt>
                <c:pt idx="7422">
                  <c:v>19</c:v>
                </c:pt>
                <c:pt idx="7423">
                  <c:v>15</c:v>
                </c:pt>
                <c:pt idx="7424">
                  <c:v>22</c:v>
                </c:pt>
                <c:pt idx="7425">
                  <c:v>20</c:v>
                </c:pt>
                <c:pt idx="7426">
                  <c:v>21</c:v>
                </c:pt>
                <c:pt idx="7427">
                  <c:v>18</c:v>
                </c:pt>
                <c:pt idx="7428">
                  <c:v>17</c:v>
                </c:pt>
                <c:pt idx="7429">
                  <c:v>15</c:v>
                </c:pt>
                <c:pt idx="7430">
                  <c:v>22</c:v>
                </c:pt>
                <c:pt idx="7431">
                  <c:v>16</c:v>
                </c:pt>
                <c:pt idx="7432">
                  <c:v>15</c:v>
                </c:pt>
                <c:pt idx="7433">
                  <c:v>22</c:v>
                </c:pt>
                <c:pt idx="7434">
                  <c:v>22</c:v>
                </c:pt>
                <c:pt idx="7435">
                  <c:v>15</c:v>
                </c:pt>
                <c:pt idx="7436">
                  <c:v>17</c:v>
                </c:pt>
                <c:pt idx="7437">
                  <c:v>15</c:v>
                </c:pt>
                <c:pt idx="7438">
                  <c:v>22</c:v>
                </c:pt>
                <c:pt idx="7439">
                  <c:v>21</c:v>
                </c:pt>
                <c:pt idx="7440">
                  <c:v>16</c:v>
                </c:pt>
                <c:pt idx="7441">
                  <c:v>20</c:v>
                </c:pt>
                <c:pt idx="7442">
                  <c:v>17</c:v>
                </c:pt>
                <c:pt idx="7443">
                  <c:v>17</c:v>
                </c:pt>
                <c:pt idx="7444">
                  <c:v>18</c:v>
                </c:pt>
                <c:pt idx="7445">
                  <c:v>22</c:v>
                </c:pt>
                <c:pt idx="7446">
                  <c:v>20</c:v>
                </c:pt>
                <c:pt idx="7447">
                  <c:v>17</c:v>
                </c:pt>
                <c:pt idx="7448">
                  <c:v>16</c:v>
                </c:pt>
                <c:pt idx="7449">
                  <c:v>15</c:v>
                </c:pt>
                <c:pt idx="7450">
                  <c:v>18</c:v>
                </c:pt>
                <c:pt idx="7451">
                  <c:v>21</c:v>
                </c:pt>
                <c:pt idx="7452">
                  <c:v>22</c:v>
                </c:pt>
                <c:pt idx="7453">
                  <c:v>20</c:v>
                </c:pt>
                <c:pt idx="7454">
                  <c:v>17</c:v>
                </c:pt>
                <c:pt idx="7455">
                  <c:v>16</c:v>
                </c:pt>
                <c:pt idx="7456">
                  <c:v>19</c:v>
                </c:pt>
                <c:pt idx="7457">
                  <c:v>15</c:v>
                </c:pt>
                <c:pt idx="7458">
                  <c:v>22</c:v>
                </c:pt>
                <c:pt idx="7459">
                  <c:v>15</c:v>
                </c:pt>
                <c:pt idx="7460">
                  <c:v>21</c:v>
                </c:pt>
                <c:pt idx="7461">
                  <c:v>21</c:v>
                </c:pt>
                <c:pt idx="7462">
                  <c:v>17</c:v>
                </c:pt>
                <c:pt idx="7463">
                  <c:v>20</c:v>
                </c:pt>
                <c:pt idx="7464">
                  <c:v>17</c:v>
                </c:pt>
                <c:pt idx="7465">
                  <c:v>15</c:v>
                </c:pt>
                <c:pt idx="7466">
                  <c:v>22</c:v>
                </c:pt>
                <c:pt idx="7467">
                  <c:v>18</c:v>
                </c:pt>
                <c:pt idx="7468">
                  <c:v>16</c:v>
                </c:pt>
                <c:pt idx="7469">
                  <c:v>22</c:v>
                </c:pt>
                <c:pt idx="7470">
                  <c:v>15</c:v>
                </c:pt>
                <c:pt idx="7471">
                  <c:v>22</c:v>
                </c:pt>
                <c:pt idx="7472">
                  <c:v>20</c:v>
                </c:pt>
                <c:pt idx="7473">
                  <c:v>20</c:v>
                </c:pt>
                <c:pt idx="7474">
                  <c:v>16</c:v>
                </c:pt>
                <c:pt idx="7475">
                  <c:v>22</c:v>
                </c:pt>
                <c:pt idx="7476">
                  <c:v>15</c:v>
                </c:pt>
                <c:pt idx="7477">
                  <c:v>19</c:v>
                </c:pt>
                <c:pt idx="7478">
                  <c:v>17</c:v>
                </c:pt>
                <c:pt idx="7479">
                  <c:v>18</c:v>
                </c:pt>
                <c:pt idx="7480">
                  <c:v>16</c:v>
                </c:pt>
                <c:pt idx="7481">
                  <c:v>15</c:v>
                </c:pt>
                <c:pt idx="7482">
                  <c:v>17</c:v>
                </c:pt>
                <c:pt idx="7483">
                  <c:v>22</c:v>
                </c:pt>
                <c:pt idx="7484">
                  <c:v>18</c:v>
                </c:pt>
                <c:pt idx="7485">
                  <c:v>17</c:v>
                </c:pt>
                <c:pt idx="7486">
                  <c:v>16</c:v>
                </c:pt>
                <c:pt idx="7487">
                  <c:v>22</c:v>
                </c:pt>
                <c:pt idx="7488">
                  <c:v>16</c:v>
                </c:pt>
                <c:pt idx="7489">
                  <c:v>21</c:v>
                </c:pt>
                <c:pt idx="7490">
                  <c:v>22</c:v>
                </c:pt>
                <c:pt idx="7491">
                  <c:v>19</c:v>
                </c:pt>
                <c:pt idx="7492">
                  <c:v>23</c:v>
                </c:pt>
                <c:pt idx="7493">
                  <c:v>16</c:v>
                </c:pt>
                <c:pt idx="7494">
                  <c:v>20</c:v>
                </c:pt>
                <c:pt idx="7495">
                  <c:v>18</c:v>
                </c:pt>
                <c:pt idx="7496">
                  <c:v>18</c:v>
                </c:pt>
                <c:pt idx="7497">
                  <c:v>20</c:v>
                </c:pt>
                <c:pt idx="7498">
                  <c:v>17</c:v>
                </c:pt>
                <c:pt idx="7499">
                  <c:v>22</c:v>
                </c:pt>
                <c:pt idx="7500">
                  <c:v>15</c:v>
                </c:pt>
                <c:pt idx="7501">
                  <c:v>16</c:v>
                </c:pt>
                <c:pt idx="7502">
                  <c:v>21</c:v>
                </c:pt>
                <c:pt idx="7503">
                  <c:v>18</c:v>
                </c:pt>
                <c:pt idx="7504">
                  <c:v>17</c:v>
                </c:pt>
                <c:pt idx="7505">
                  <c:v>15</c:v>
                </c:pt>
                <c:pt idx="7506">
                  <c:v>22</c:v>
                </c:pt>
                <c:pt idx="7507">
                  <c:v>17</c:v>
                </c:pt>
                <c:pt idx="7508">
                  <c:v>16</c:v>
                </c:pt>
                <c:pt idx="7509">
                  <c:v>22</c:v>
                </c:pt>
                <c:pt idx="7510">
                  <c:v>16</c:v>
                </c:pt>
                <c:pt idx="7511">
                  <c:v>21</c:v>
                </c:pt>
                <c:pt idx="7512">
                  <c:v>16</c:v>
                </c:pt>
                <c:pt idx="7513">
                  <c:v>18</c:v>
                </c:pt>
                <c:pt idx="7514">
                  <c:v>16</c:v>
                </c:pt>
                <c:pt idx="7515">
                  <c:v>17</c:v>
                </c:pt>
                <c:pt idx="7516">
                  <c:v>17</c:v>
                </c:pt>
                <c:pt idx="7517">
                  <c:v>17</c:v>
                </c:pt>
                <c:pt idx="7518">
                  <c:v>16</c:v>
                </c:pt>
                <c:pt idx="7519">
                  <c:v>22</c:v>
                </c:pt>
                <c:pt idx="7520">
                  <c:v>17</c:v>
                </c:pt>
                <c:pt idx="7521">
                  <c:v>21</c:v>
                </c:pt>
                <c:pt idx="7522">
                  <c:v>21</c:v>
                </c:pt>
                <c:pt idx="7523">
                  <c:v>17</c:v>
                </c:pt>
                <c:pt idx="7524">
                  <c:v>15</c:v>
                </c:pt>
                <c:pt idx="7525">
                  <c:v>15</c:v>
                </c:pt>
                <c:pt idx="7526">
                  <c:v>20</c:v>
                </c:pt>
                <c:pt idx="7527">
                  <c:v>18</c:v>
                </c:pt>
                <c:pt idx="7528">
                  <c:v>15</c:v>
                </c:pt>
                <c:pt idx="7529">
                  <c:v>15</c:v>
                </c:pt>
                <c:pt idx="7530">
                  <c:v>22</c:v>
                </c:pt>
                <c:pt idx="7531">
                  <c:v>17</c:v>
                </c:pt>
                <c:pt idx="7532">
                  <c:v>15</c:v>
                </c:pt>
                <c:pt idx="7533">
                  <c:v>16</c:v>
                </c:pt>
                <c:pt idx="7534">
                  <c:v>16</c:v>
                </c:pt>
                <c:pt idx="7535">
                  <c:v>23</c:v>
                </c:pt>
                <c:pt idx="7536">
                  <c:v>17</c:v>
                </c:pt>
                <c:pt idx="7537">
                  <c:v>22</c:v>
                </c:pt>
                <c:pt idx="7538">
                  <c:v>19</c:v>
                </c:pt>
                <c:pt idx="7539">
                  <c:v>22</c:v>
                </c:pt>
                <c:pt idx="7540">
                  <c:v>17</c:v>
                </c:pt>
                <c:pt idx="7541">
                  <c:v>20</c:v>
                </c:pt>
                <c:pt idx="7542">
                  <c:v>22</c:v>
                </c:pt>
                <c:pt idx="7543">
                  <c:v>18</c:v>
                </c:pt>
                <c:pt idx="7544">
                  <c:v>16</c:v>
                </c:pt>
                <c:pt idx="7545">
                  <c:v>17</c:v>
                </c:pt>
                <c:pt idx="7546">
                  <c:v>17</c:v>
                </c:pt>
                <c:pt idx="7547">
                  <c:v>16</c:v>
                </c:pt>
                <c:pt idx="7548">
                  <c:v>20</c:v>
                </c:pt>
                <c:pt idx="7549">
                  <c:v>20</c:v>
                </c:pt>
                <c:pt idx="7550">
                  <c:v>15</c:v>
                </c:pt>
                <c:pt idx="7551">
                  <c:v>17</c:v>
                </c:pt>
                <c:pt idx="7552">
                  <c:v>22</c:v>
                </c:pt>
                <c:pt idx="7553">
                  <c:v>20</c:v>
                </c:pt>
                <c:pt idx="7554">
                  <c:v>22</c:v>
                </c:pt>
                <c:pt idx="7555">
                  <c:v>19</c:v>
                </c:pt>
                <c:pt idx="7556">
                  <c:v>19</c:v>
                </c:pt>
                <c:pt idx="7557">
                  <c:v>22</c:v>
                </c:pt>
                <c:pt idx="7558">
                  <c:v>17</c:v>
                </c:pt>
                <c:pt idx="7559">
                  <c:v>21</c:v>
                </c:pt>
                <c:pt idx="7560">
                  <c:v>15</c:v>
                </c:pt>
                <c:pt idx="7561">
                  <c:v>16</c:v>
                </c:pt>
                <c:pt idx="7562">
                  <c:v>15</c:v>
                </c:pt>
                <c:pt idx="7563">
                  <c:v>17</c:v>
                </c:pt>
                <c:pt idx="7564">
                  <c:v>17</c:v>
                </c:pt>
                <c:pt idx="7565">
                  <c:v>18</c:v>
                </c:pt>
                <c:pt idx="7566">
                  <c:v>23</c:v>
                </c:pt>
                <c:pt idx="7567">
                  <c:v>19</c:v>
                </c:pt>
                <c:pt idx="7568">
                  <c:v>22</c:v>
                </c:pt>
                <c:pt idx="7569">
                  <c:v>20</c:v>
                </c:pt>
                <c:pt idx="7570">
                  <c:v>19</c:v>
                </c:pt>
                <c:pt idx="7571">
                  <c:v>17</c:v>
                </c:pt>
                <c:pt idx="7572">
                  <c:v>20</c:v>
                </c:pt>
                <c:pt idx="7573">
                  <c:v>18</c:v>
                </c:pt>
                <c:pt idx="7574">
                  <c:v>16</c:v>
                </c:pt>
                <c:pt idx="7575">
                  <c:v>18</c:v>
                </c:pt>
                <c:pt idx="7576">
                  <c:v>17</c:v>
                </c:pt>
                <c:pt idx="7577">
                  <c:v>16</c:v>
                </c:pt>
                <c:pt idx="7578">
                  <c:v>15</c:v>
                </c:pt>
                <c:pt idx="7579">
                  <c:v>19</c:v>
                </c:pt>
                <c:pt idx="7580">
                  <c:v>17</c:v>
                </c:pt>
                <c:pt idx="7581">
                  <c:v>16</c:v>
                </c:pt>
                <c:pt idx="7582">
                  <c:v>20</c:v>
                </c:pt>
                <c:pt idx="7583">
                  <c:v>22</c:v>
                </c:pt>
                <c:pt idx="7584">
                  <c:v>16</c:v>
                </c:pt>
                <c:pt idx="7585">
                  <c:v>20</c:v>
                </c:pt>
                <c:pt idx="7586">
                  <c:v>15</c:v>
                </c:pt>
                <c:pt idx="7587">
                  <c:v>17</c:v>
                </c:pt>
                <c:pt idx="7588">
                  <c:v>23</c:v>
                </c:pt>
                <c:pt idx="7589">
                  <c:v>15</c:v>
                </c:pt>
                <c:pt idx="7590">
                  <c:v>17</c:v>
                </c:pt>
                <c:pt idx="7591">
                  <c:v>20</c:v>
                </c:pt>
                <c:pt idx="7592">
                  <c:v>22</c:v>
                </c:pt>
                <c:pt idx="7593">
                  <c:v>15</c:v>
                </c:pt>
                <c:pt idx="7594">
                  <c:v>20</c:v>
                </c:pt>
                <c:pt idx="7595">
                  <c:v>20</c:v>
                </c:pt>
                <c:pt idx="7596">
                  <c:v>19</c:v>
                </c:pt>
                <c:pt idx="7597">
                  <c:v>16</c:v>
                </c:pt>
                <c:pt idx="7598">
                  <c:v>16</c:v>
                </c:pt>
                <c:pt idx="7599">
                  <c:v>20</c:v>
                </c:pt>
                <c:pt idx="7600">
                  <c:v>17</c:v>
                </c:pt>
                <c:pt idx="7601">
                  <c:v>22</c:v>
                </c:pt>
                <c:pt idx="7602">
                  <c:v>16</c:v>
                </c:pt>
                <c:pt idx="7603">
                  <c:v>22</c:v>
                </c:pt>
                <c:pt idx="7604">
                  <c:v>21</c:v>
                </c:pt>
                <c:pt idx="7605">
                  <c:v>17</c:v>
                </c:pt>
                <c:pt idx="7606">
                  <c:v>20</c:v>
                </c:pt>
                <c:pt idx="7607">
                  <c:v>20</c:v>
                </c:pt>
                <c:pt idx="7608">
                  <c:v>22</c:v>
                </c:pt>
                <c:pt idx="7609">
                  <c:v>17</c:v>
                </c:pt>
                <c:pt idx="7610">
                  <c:v>17</c:v>
                </c:pt>
                <c:pt idx="7611">
                  <c:v>15</c:v>
                </c:pt>
                <c:pt idx="7612">
                  <c:v>15</c:v>
                </c:pt>
                <c:pt idx="7613">
                  <c:v>19</c:v>
                </c:pt>
                <c:pt idx="7614">
                  <c:v>22</c:v>
                </c:pt>
                <c:pt idx="7615">
                  <c:v>15</c:v>
                </c:pt>
                <c:pt idx="7616">
                  <c:v>17</c:v>
                </c:pt>
                <c:pt idx="7617">
                  <c:v>22</c:v>
                </c:pt>
                <c:pt idx="7618">
                  <c:v>18</c:v>
                </c:pt>
                <c:pt idx="7619">
                  <c:v>15</c:v>
                </c:pt>
                <c:pt idx="7620">
                  <c:v>15</c:v>
                </c:pt>
                <c:pt idx="7621">
                  <c:v>15</c:v>
                </c:pt>
                <c:pt idx="7622">
                  <c:v>22</c:v>
                </c:pt>
                <c:pt idx="7623">
                  <c:v>23</c:v>
                </c:pt>
                <c:pt idx="7624">
                  <c:v>16</c:v>
                </c:pt>
                <c:pt idx="7625">
                  <c:v>18</c:v>
                </c:pt>
                <c:pt idx="7626">
                  <c:v>15</c:v>
                </c:pt>
                <c:pt idx="7627">
                  <c:v>15</c:v>
                </c:pt>
                <c:pt idx="7628">
                  <c:v>22</c:v>
                </c:pt>
                <c:pt idx="7629">
                  <c:v>16</c:v>
                </c:pt>
                <c:pt idx="7630">
                  <c:v>22</c:v>
                </c:pt>
                <c:pt idx="7631">
                  <c:v>18</c:v>
                </c:pt>
                <c:pt idx="7632">
                  <c:v>17</c:v>
                </c:pt>
                <c:pt idx="7633">
                  <c:v>15</c:v>
                </c:pt>
                <c:pt idx="7634">
                  <c:v>17</c:v>
                </c:pt>
                <c:pt idx="7635">
                  <c:v>21</c:v>
                </c:pt>
                <c:pt idx="7636">
                  <c:v>16</c:v>
                </c:pt>
                <c:pt idx="7637">
                  <c:v>17</c:v>
                </c:pt>
                <c:pt idx="7638">
                  <c:v>15</c:v>
                </c:pt>
                <c:pt idx="7639">
                  <c:v>15</c:v>
                </c:pt>
                <c:pt idx="7640">
                  <c:v>19</c:v>
                </c:pt>
                <c:pt idx="7641">
                  <c:v>20</c:v>
                </c:pt>
                <c:pt idx="7642">
                  <c:v>22</c:v>
                </c:pt>
                <c:pt idx="7643">
                  <c:v>15</c:v>
                </c:pt>
                <c:pt idx="7644">
                  <c:v>19</c:v>
                </c:pt>
                <c:pt idx="7645">
                  <c:v>22</c:v>
                </c:pt>
                <c:pt idx="7646">
                  <c:v>15</c:v>
                </c:pt>
                <c:pt idx="7647">
                  <c:v>17</c:v>
                </c:pt>
                <c:pt idx="7648">
                  <c:v>15</c:v>
                </c:pt>
                <c:pt idx="7649">
                  <c:v>19</c:v>
                </c:pt>
                <c:pt idx="7650">
                  <c:v>19</c:v>
                </c:pt>
                <c:pt idx="7651">
                  <c:v>15</c:v>
                </c:pt>
                <c:pt idx="7652">
                  <c:v>20</c:v>
                </c:pt>
                <c:pt idx="7653">
                  <c:v>16</c:v>
                </c:pt>
                <c:pt idx="7654">
                  <c:v>16</c:v>
                </c:pt>
                <c:pt idx="7655">
                  <c:v>21</c:v>
                </c:pt>
                <c:pt idx="7656">
                  <c:v>20</c:v>
                </c:pt>
                <c:pt idx="7657">
                  <c:v>17</c:v>
                </c:pt>
                <c:pt idx="7658">
                  <c:v>15</c:v>
                </c:pt>
                <c:pt idx="7659">
                  <c:v>21</c:v>
                </c:pt>
                <c:pt idx="7660">
                  <c:v>20</c:v>
                </c:pt>
                <c:pt idx="7661">
                  <c:v>20</c:v>
                </c:pt>
                <c:pt idx="7662">
                  <c:v>16</c:v>
                </c:pt>
                <c:pt idx="7663">
                  <c:v>18</c:v>
                </c:pt>
                <c:pt idx="7664">
                  <c:v>17</c:v>
                </c:pt>
                <c:pt idx="7665">
                  <c:v>17</c:v>
                </c:pt>
                <c:pt idx="7666">
                  <c:v>22</c:v>
                </c:pt>
                <c:pt idx="7667">
                  <c:v>22</c:v>
                </c:pt>
                <c:pt idx="7668">
                  <c:v>16</c:v>
                </c:pt>
                <c:pt idx="7669">
                  <c:v>17</c:v>
                </c:pt>
                <c:pt idx="7670">
                  <c:v>16</c:v>
                </c:pt>
                <c:pt idx="7671">
                  <c:v>15</c:v>
                </c:pt>
                <c:pt idx="7672">
                  <c:v>17</c:v>
                </c:pt>
                <c:pt idx="7673">
                  <c:v>18</c:v>
                </c:pt>
                <c:pt idx="7674">
                  <c:v>17</c:v>
                </c:pt>
                <c:pt idx="7675">
                  <c:v>23</c:v>
                </c:pt>
                <c:pt idx="7676">
                  <c:v>23</c:v>
                </c:pt>
                <c:pt idx="7677">
                  <c:v>20</c:v>
                </c:pt>
                <c:pt idx="7678">
                  <c:v>17</c:v>
                </c:pt>
                <c:pt idx="7679">
                  <c:v>18</c:v>
                </c:pt>
                <c:pt idx="7680">
                  <c:v>15</c:v>
                </c:pt>
                <c:pt idx="7681">
                  <c:v>21</c:v>
                </c:pt>
                <c:pt idx="7682">
                  <c:v>18</c:v>
                </c:pt>
                <c:pt idx="7683">
                  <c:v>22</c:v>
                </c:pt>
                <c:pt idx="7684">
                  <c:v>22</c:v>
                </c:pt>
                <c:pt idx="7685">
                  <c:v>22</c:v>
                </c:pt>
                <c:pt idx="7686">
                  <c:v>19</c:v>
                </c:pt>
                <c:pt idx="7687">
                  <c:v>15</c:v>
                </c:pt>
                <c:pt idx="7688">
                  <c:v>20</c:v>
                </c:pt>
                <c:pt idx="7689">
                  <c:v>16</c:v>
                </c:pt>
                <c:pt idx="7690">
                  <c:v>22</c:v>
                </c:pt>
                <c:pt idx="7691">
                  <c:v>22</c:v>
                </c:pt>
                <c:pt idx="7692">
                  <c:v>16</c:v>
                </c:pt>
                <c:pt idx="7693">
                  <c:v>17</c:v>
                </c:pt>
                <c:pt idx="7694">
                  <c:v>16</c:v>
                </c:pt>
                <c:pt idx="7695">
                  <c:v>21</c:v>
                </c:pt>
                <c:pt idx="7696">
                  <c:v>21</c:v>
                </c:pt>
                <c:pt idx="7697">
                  <c:v>16</c:v>
                </c:pt>
                <c:pt idx="7698">
                  <c:v>22</c:v>
                </c:pt>
                <c:pt idx="7699">
                  <c:v>15</c:v>
                </c:pt>
                <c:pt idx="7700">
                  <c:v>19</c:v>
                </c:pt>
                <c:pt idx="7701">
                  <c:v>21</c:v>
                </c:pt>
                <c:pt idx="7702">
                  <c:v>18</c:v>
                </c:pt>
                <c:pt idx="7703">
                  <c:v>17</c:v>
                </c:pt>
                <c:pt idx="7704">
                  <c:v>22</c:v>
                </c:pt>
                <c:pt idx="7705">
                  <c:v>18</c:v>
                </c:pt>
                <c:pt idx="7706">
                  <c:v>19</c:v>
                </c:pt>
                <c:pt idx="7707">
                  <c:v>22</c:v>
                </c:pt>
                <c:pt idx="7708">
                  <c:v>22</c:v>
                </c:pt>
                <c:pt idx="7709">
                  <c:v>15</c:v>
                </c:pt>
                <c:pt idx="7710">
                  <c:v>15</c:v>
                </c:pt>
                <c:pt idx="7711">
                  <c:v>19</c:v>
                </c:pt>
                <c:pt idx="7712">
                  <c:v>15</c:v>
                </c:pt>
                <c:pt idx="7713">
                  <c:v>16</c:v>
                </c:pt>
                <c:pt idx="7714">
                  <c:v>22</c:v>
                </c:pt>
                <c:pt idx="7715">
                  <c:v>16</c:v>
                </c:pt>
                <c:pt idx="7716">
                  <c:v>15</c:v>
                </c:pt>
                <c:pt idx="7717">
                  <c:v>20</c:v>
                </c:pt>
                <c:pt idx="7718">
                  <c:v>15</c:v>
                </c:pt>
                <c:pt idx="7719">
                  <c:v>21</c:v>
                </c:pt>
                <c:pt idx="7720">
                  <c:v>18</c:v>
                </c:pt>
                <c:pt idx="7721">
                  <c:v>16</c:v>
                </c:pt>
                <c:pt idx="7722">
                  <c:v>20</c:v>
                </c:pt>
                <c:pt idx="7723">
                  <c:v>15</c:v>
                </c:pt>
                <c:pt idx="7724">
                  <c:v>17</c:v>
                </c:pt>
                <c:pt idx="7725">
                  <c:v>17</c:v>
                </c:pt>
                <c:pt idx="7726">
                  <c:v>20</c:v>
                </c:pt>
                <c:pt idx="7727">
                  <c:v>16</c:v>
                </c:pt>
                <c:pt idx="7728">
                  <c:v>20</c:v>
                </c:pt>
                <c:pt idx="7729">
                  <c:v>15</c:v>
                </c:pt>
                <c:pt idx="7730">
                  <c:v>20</c:v>
                </c:pt>
                <c:pt idx="7731">
                  <c:v>17</c:v>
                </c:pt>
                <c:pt idx="7732">
                  <c:v>18</c:v>
                </c:pt>
                <c:pt idx="7733">
                  <c:v>20</c:v>
                </c:pt>
                <c:pt idx="7734">
                  <c:v>17</c:v>
                </c:pt>
                <c:pt idx="7735">
                  <c:v>21</c:v>
                </c:pt>
                <c:pt idx="7736">
                  <c:v>18</c:v>
                </c:pt>
                <c:pt idx="7737">
                  <c:v>17</c:v>
                </c:pt>
                <c:pt idx="7738">
                  <c:v>22</c:v>
                </c:pt>
                <c:pt idx="7739">
                  <c:v>19</c:v>
                </c:pt>
                <c:pt idx="7740">
                  <c:v>16</c:v>
                </c:pt>
                <c:pt idx="7741">
                  <c:v>19</c:v>
                </c:pt>
                <c:pt idx="7742">
                  <c:v>16</c:v>
                </c:pt>
                <c:pt idx="7743">
                  <c:v>20</c:v>
                </c:pt>
                <c:pt idx="7744">
                  <c:v>15</c:v>
                </c:pt>
                <c:pt idx="7745">
                  <c:v>21</c:v>
                </c:pt>
                <c:pt idx="7746">
                  <c:v>21</c:v>
                </c:pt>
                <c:pt idx="7747">
                  <c:v>20</c:v>
                </c:pt>
                <c:pt idx="7748">
                  <c:v>16</c:v>
                </c:pt>
                <c:pt idx="7749">
                  <c:v>17</c:v>
                </c:pt>
                <c:pt idx="7750">
                  <c:v>16</c:v>
                </c:pt>
                <c:pt idx="7751">
                  <c:v>17</c:v>
                </c:pt>
                <c:pt idx="7752">
                  <c:v>17</c:v>
                </c:pt>
                <c:pt idx="7753">
                  <c:v>16</c:v>
                </c:pt>
                <c:pt idx="7754">
                  <c:v>17</c:v>
                </c:pt>
                <c:pt idx="7755">
                  <c:v>18</c:v>
                </c:pt>
                <c:pt idx="7756">
                  <c:v>17</c:v>
                </c:pt>
                <c:pt idx="7757">
                  <c:v>18</c:v>
                </c:pt>
                <c:pt idx="7758">
                  <c:v>16</c:v>
                </c:pt>
                <c:pt idx="7759">
                  <c:v>15</c:v>
                </c:pt>
                <c:pt idx="7760">
                  <c:v>23</c:v>
                </c:pt>
                <c:pt idx="7761">
                  <c:v>16</c:v>
                </c:pt>
                <c:pt idx="7762">
                  <c:v>17</c:v>
                </c:pt>
                <c:pt idx="7763">
                  <c:v>17</c:v>
                </c:pt>
                <c:pt idx="7764">
                  <c:v>17</c:v>
                </c:pt>
                <c:pt idx="7765">
                  <c:v>17</c:v>
                </c:pt>
                <c:pt idx="7766">
                  <c:v>17</c:v>
                </c:pt>
                <c:pt idx="7767">
                  <c:v>17</c:v>
                </c:pt>
                <c:pt idx="7768">
                  <c:v>20</c:v>
                </c:pt>
                <c:pt idx="7769">
                  <c:v>17</c:v>
                </c:pt>
                <c:pt idx="7770">
                  <c:v>20</c:v>
                </c:pt>
                <c:pt idx="7771">
                  <c:v>22</c:v>
                </c:pt>
                <c:pt idx="7772">
                  <c:v>20</c:v>
                </c:pt>
                <c:pt idx="7773">
                  <c:v>17</c:v>
                </c:pt>
                <c:pt idx="7774">
                  <c:v>22</c:v>
                </c:pt>
                <c:pt idx="7775">
                  <c:v>20</c:v>
                </c:pt>
                <c:pt idx="7776">
                  <c:v>21</c:v>
                </c:pt>
                <c:pt idx="7777">
                  <c:v>18</c:v>
                </c:pt>
                <c:pt idx="7778">
                  <c:v>18</c:v>
                </c:pt>
                <c:pt idx="7779">
                  <c:v>22</c:v>
                </c:pt>
                <c:pt idx="7780">
                  <c:v>17</c:v>
                </c:pt>
                <c:pt idx="7781">
                  <c:v>21</c:v>
                </c:pt>
                <c:pt idx="7782">
                  <c:v>16</c:v>
                </c:pt>
                <c:pt idx="7783">
                  <c:v>22</c:v>
                </c:pt>
                <c:pt idx="7784">
                  <c:v>20</c:v>
                </c:pt>
                <c:pt idx="7785">
                  <c:v>15</c:v>
                </c:pt>
                <c:pt idx="7786">
                  <c:v>17</c:v>
                </c:pt>
                <c:pt idx="7787">
                  <c:v>21</c:v>
                </c:pt>
                <c:pt idx="7788">
                  <c:v>20</c:v>
                </c:pt>
                <c:pt idx="7789">
                  <c:v>15</c:v>
                </c:pt>
                <c:pt idx="7790">
                  <c:v>16</c:v>
                </c:pt>
                <c:pt idx="7791">
                  <c:v>15</c:v>
                </c:pt>
                <c:pt idx="7792">
                  <c:v>18</c:v>
                </c:pt>
                <c:pt idx="7793">
                  <c:v>20</c:v>
                </c:pt>
                <c:pt idx="7794">
                  <c:v>17</c:v>
                </c:pt>
                <c:pt idx="7795">
                  <c:v>18</c:v>
                </c:pt>
                <c:pt idx="7796">
                  <c:v>18</c:v>
                </c:pt>
                <c:pt idx="7797">
                  <c:v>20</c:v>
                </c:pt>
                <c:pt idx="7798">
                  <c:v>15</c:v>
                </c:pt>
                <c:pt idx="7799">
                  <c:v>22</c:v>
                </c:pt>
                <c:pt idx="7800">
                  <c:v>17</c:v>
                </c:pt>
                <c:pt idx="7801">
                  <c:v>16</c:v>
                </c:pt>
                <c:pt idx="7802">
                  <c:v>16</c:v>
                </c:pt>
                <c:pt idx="7803">
                  <c:v>16</c:v>
                </c:pt>
                <c:pt idx="7804">
                  <c:v>17</c:v>
                </c:pt>
                <c:pt idx="7805">
                  <c:v>15</c:v>
                </c:pt>
                <c:pt idx="7806">
                  <c:v>21</c:v>
                </c:pt>
                <c:pt idx="7807">
                  <c:v>23</c:v>
                </c:pt>
                <c:pt idx="7808">
                  <c:v>22</c:v>
                </c:pt>
                <c:pt idx="7809">
                  <c:v>17</c:v>
                </c:pt>
                <c:pt idx="7810">
                  <c:v>18</c:v>
                </c:pt>
                <c:pt idx="7811">
                  <c:v>17</c:v>
                </c:pt>
                <c:pt idx="7812">
                  <c:v>18</c:v>
                </c:pt>
                <c:pt idx="7813">
                  <c:v>20</c:v>
                </c:pt>
                <c:pt idx="7814">
                  <c:v>21</c:v>
                </c:pt>
                <c:pt idx="7815">
                  <c:v>17</c:v>
                </c:pt>
                <c:pt idx="7816">
                  <c:v>15</c:v>
                </c:pt>
                <c:pt idx="7817">
                  <c:v>19</c:v>
                </c:pt>
                <c:pt idx="7818">
                  <c:v>16</c:v>
                </c:pt>
                <c:pt idx="7819">
                  <c:v>20</c:v>
                </c:pt>
                <c:pt idx="7820">
                  <c:v>17</c:v>
                </c:pt>
                <c:pt idx="7821">
                  <c:v>17</c:v>
                </c:pt>
                <c:pt idx="7822">
                  <c:v>17</c:v>
                </c:pt>
                <c:pt idx="7823">
                  <c:v>22</c:v>
                </c:pt>
                <c:pt idx="7824">
                  <c:v>21</c:v>
                </c:pt>
                <c:pt idx="7825">
                  <c:v>22</c:v>
                </c:pt>
                <c:pt idx="7826">
                  <c:v>23</c:v>
                </c:pt>
                <c:pt idx="7827">
                  <c:v>17</c:v>
                </c:pt>
                <c:pt idx="7828">
                  <c:v>15</c:v>
                </c:pt>
                <c:pt idx="7829">
                  <c:v>15</c:v>
                </c:pt>
                <c:pt idx="7830">
                  <c:v>15</c:v>
                </c:pt>
                <c:pt idx="7831">
                  <c:v>23</c:v>
                </c:pt>
                <c:pt idx="7832">
                  <c:v>20</c:v>
                </c:pt>
                <c:pt idx="7833">
                  <c:v>17</c:v>
                </c:pt>
                <c:pt idx="7834">
                  <c:v>18</c:v>
                </c:pt>
                <c:pt idx="7835">
                  <c:v>20</c:v>
                </c:pt>
                <c:pt idx="7836">
                  <c:v>22</c:v>
                </c:pt>
                <c:pt idx="7837">
                  <c:v>18</c:v>
                </c:pt>
                <c:pt idx="7838">
                  <c:v>16</c:v>
                </c:pt>
                <c:pt idx="7839">
                  <c:v>15</c:v>
                </c:pt>
                <c:pt idx="7840">
                  <c:v>22</c:v>
                </c:pt>
                <c:pt idx="7841">
                  <c:v>20</c:v>
                </c:pt>
                <c:pt idx="7842">
                  <c:v>19</c:v>
                </c:pt>
                <c:pt idx="7843">
                  <c:v>18</c:v>
                </c:pt>
                <c:pt idx="7844">
                  <c:v>20</c:v>
                </c:pt>
                <c:pt idx="7845">
                  <c:v>23</c:v>
                </c:pt>
                <c:pt idx="7846">
                  <c:v>21</c:v>
                </c:pt>
                <c:pt idx="7847">
                  <c:v>18</c:v>
                </c:pt>
                <c:pt idx="7848">
                  <c:v>17</c:v>
                </c:pt>
                <c:pt idx="7849">
                  <c:v>20</c:v>
                </c:pt>
                <c:pt idx="7850">
                  <c:v>17</c:v>
                </c:pt>
                <c:pt idx="7851">
                  <c:v>18</c:v>
                </c:pt>
                <c:pt idx="7852">
                  <c:v>20</c:v>
                </c:pt>
                <c:pt idx="7853">
                  <c:v>20</c:v>
                </c:pt>
                <c:pt idx="7854">
                  <c:v>17</c:v>
                </c:pt>
                <c:pt idx="7855">
                  <c:v>22</c:v>
                </c:pt>
                <c:pt idx="7856">
                  <c:v>19</c:v>
                </c:pt>
                <c:pt idx="7857">
                  <c:v>17</c:v>
                </c:pt>
                <c:pt idx="7858">
                  <c:v>18</c:v>
                </c:pt>
                <c:pt idx="7859">
                  <c:v>22</c:v>
                </c:pt>
                <c:pt idx="7860">
                  <c:v>20</c:v>
                </c:pt>
                <c:pt idx="7861">
                  <c:v>20</c:v>
                </c:pt>
                <c:pt idx="7862">
                  <c:v>19</c:v>
                </c:pt>
                <c:pt idx="7863">
                  <c:v>16</c:v>
                </c:pt>
                <c:pt idx="7864">
                  <c:v>15</c:v>
                </c:pt>
                <c:pt idx="7865">
                  <c:v>18</c:v>
                </c:pt>
                <c:pt idx="7866">
                  <c:v>15</c:v>
                </c:pt>
                <c:pt idx="7867">
                  <c:v>17</c:v>
                </c:pt>
                <c:pt idx="7868">
                  <c:v>20</c:v>
                </c:pt>
                <c:pt idx="7869">
                  <c:v>15</c:v>
                </c:pt>
                <c:pt idx="7870">
                  <c:v>16</c:v>
                </c:pt>
                <c:pt idx="7871">
                  <c:v>24</c:v>
                </c:pt>
                <c:pt idx="7872">
                  <c:v>22</c:v>
                </c:pt>
                <c:pt idx="7873">
                  <c:v>16</c:v>
                </c:pt>
                <c:pt idx="7874">
                  <c:v>16</c:v>
                </c:pt>
                <c:pt idx="7875">
                  <c:v>16</c:v>
                </c:pt>
                <c:pt idx="7876">
                  <c:v>22</c:v>
                </c:pt>
                <c:pt idx="7877">
                  <c:v>15</c:v>
                </c:pt>
                <c:pt idx="7878">
                  <c:v>17</c:v>
                </c:pt>
                <c:pt idx="7879">
                  <c:v>15</c:v>
                </c:pt>
                <c:pt idx="7880">
                  <c:v>18</c:v>
                </c:pt>
                <c:pt idx="7881">
                  <c:v>22</c:v>
                </c:pt>
                <c:pt idx="7882">
                  <c:v>18</c:v>
                </c:pt>
                <c:pt idx="7883">
                  <c:v>22</c:v>
                </c:pt>
                <c:pt idx="7884">
                  <c:v>21</c:v>
                </c:pt>
                <c:pt idx="7885">
                  <c:v>16</c:v>
                </c:pt>
                <c:pt idx="7886">
                  <c:v>21</c:v>
                </c:pt>
                <c:pt idx="7887">
                  <c:v>16</c:v>
                </c:pt>
                <c:pt idx="7888">
                  <c:v>22</c:v>
                </c:pt>
                <c:pt idx="7889">
                  <c:v>16</c:v>
                </c:pt>
                <c:pt idx="7890">
                  <c:v>17</c:v>
                </c:pt>
                <c:pt idx="7891">
                  <c:v>17</c:v>
                </c:pt>
                <c:pt idx="7892">
                  <c:v>17</c:v>
                </c:pt>
                <c:pt idx="7893">
                  <c:v>20</c:v>
                </c:pt>
                <c:pt idx="7894">
                  <c:v>15</c:v>
                </c:pt>
                <c:pt idx="7895">
                  <c:v>17</c:v>
                </c:pt>
                <c:pt idx="7896">
                  <c:v>18</c:v>
                </c:pt>
                <c:pt idx="7897">
                  <c:v>17</c:v>
                </c:pt>
                <c:pt idx="7898">
                  <c:v>21</c:v>
                </c:pt>
                <c:pt idx="7899">
                  <c:v>23</c:v>
                </c:pt>
                <c:pt idx="7900">
                  <c:v>21</c:v>
                </c:pt>
                <c:pt idx="7901">
                  <c:v>18</c:v>
                </c:pt>
                <c:pt idx="7902">
                  <c:v>17</c:v>
                </c:pt>
                <c:pt idx="7903">
                  <c:v>21</c:v>
                </c:pt>
                <c:pt idx="7904">
                  <c:v>22</c:v>
                </c:pt>
                <c:pt idx="7905">
                  <c:v>21</c:v>
                </c:pt>
                <c:pt idx="7906">
                  <c:v>17</c:v>
                </c:pt>
                <c:pt idx="7907">
                  <c:v>15</c:v>
                </c:pt>
                <c:pt idx="7908">
                  <c:v>15</c:v>
                </c:pt>
                <c:pt idx="7909">
                  <c:v>20</c:v>
                </c:pt>
                <c:pt idx="7910">
                  <c:v>20</c:v>
                </c:pt>
                <c:pt idx="7911">
                  <c:v>20</c:v>
                </c:pt>
                <c:pt idx="7912">
                  <c:v>15</c:v>
                </c:pt>
                <c:pt idx="7913">
                  <c:v>21</c:v>
                </c:pt>
                <c:pt idx="7914">
                  <c:v>20</c:v>
                </c:pt>
                <c:pt idx="7915">
                  <c:v>17</c:v>
                </c:pt>
                <c:pt idx="7916">
                  <c:v>17</c:v>
                </c:pt>
                <c:pt idx="7917">
                  <c:v>20</c:v>
                </c:pt>
                <c:pt idx="7918">
                  <c:v>20</c:v>
                </c:pt>
                <c:pt idx="7919">
                  <c:v>19</c:v>
                </c:pt>
                <c:pt idx="7920">
                  <c:v>15</c:v>
                </c:pt>
                <c:pt idx="7921">
                  <c:v>22</c:v>
                </c:pt>
                <c:pt idx="7922">
                  <c:v>19</c:v>
                </c:pt>
                <c:pt idx="7923">
                  <c:v>16</c:v>
                </c:pt>
                <c:pt idx="7924">
                  <c:v>20</c:v>
                </c:pt>
                <c:pt idx="7925">
                  <c:v>18</c:v>
                </c:pt>
                <c:pt idx="7926">
                  <c:v>20</c:v>
                </c:pt>
                <c:pt idx="7927">
                  <c:v>19</c:v>
                </c:pt>
                <c:pt idx="7928">
                  <c:v>18</c:v>
                </c:pt>
                <c:pt idx="7929">
                  <c:v>19</c:v>
                </c:pt>
                <c:pt idx="7930">
                  <c:v>19</c:v>
                </c:pt>
                <c:pt idx="7931">
                  <c:v>18</c:v>
                </c:pt>
                <c:pt idx="7932">
                  <c:v>15</c:v>
                </c:pt>
                <c:pt idx="7933">
                  <c:v>22</c:v>
                </c:pt>
                <c:pt idx="7934">
                  <c:v>16</c:v>
                </c:pt>
                <c:pt idx="7935">
                  <c:v>17</c:v>
                </c:pt>
                <c:pt idx="7936">
                  <c:v>20</c:v>
                </c:pt>
                <c:pt idx="7937">
                  <c:v>22</c:v>
                </c:pt>
                <c:pt idx="7938">
                  <c:v>15</c:v>
                </c:pt>
                <c:pt idx="7939">
                  <c:v>17</c:v>
                </c:pt>
                <c:pt idx="7940">
                  <c:v>18</c:v>
                </c:pt>
                <c:pt idx="7941">
                  <c:v>20</c:v>
                </c:pt>
                <c:pt idx="7942">
                  <c:v>17</c:v>
                </c:pt>
                <c:pt idx="7943">
                  <c:v>22</c:v>
                </c:pt>
                <c:pt idx="7944">
                  <c:v>17</c:v>
                </c:pt>
                <c:pt idx="7945">
                  <c:v>17</c:v>
                </c:pt>
                <c:pt idx="7946">
                  <c:v>18</c:v>
                </c:pt>
                <c:pt idx="7947">
                  <c:v>22</c:v>
                </c:pt>
                <c:pt idx="7948">
                  <c:v>21</c:v>
                </c:pt>
                <c:pt idx="7949">
                  <c:v>22</c:v>
                </c:pt>
                <c:pt idx="7950">
                  <c:v>18</c:v>
                </c:pt>
                <c:pt idx="7951">
                  <c:v>17</c:v>
                </c:pt>
                <c:pt idx="7952">
                  <c:v>17</c:v>
                </c:pt>
                <c:pt idx="7953">
                  <c:v>20</c:v>
                </c:pt>
                <c:pt idx="7954">
                  <c:v>22</c:v>
                </c:pt>
                <c:pt idx="7955">
                  <c:v>16</c:v>
                </c:pt>
                <c:pt idx="7956">
                  <c:v>23</c:v>
                </c:pt>
                <c:pt idx="7957">
                  <c:v>17</c:v>
                </c:pt>
                <c:pt idx="7958">
                  <c:v>21</c:v>
                </c:pt>
                <c:pt idx="7959">
                  <c:v>18</c:v>
                </c:pt>
                <c:pt idx="7960">
                  <c:v>22</c:v>
                </c:pt>
                <c:pt idx="7961">
                  <c:v>23</c:v>
                </c:pt>
                <c:pt idx="7962">
                  <c:v>18</c:v>
                </c:pt>
                <c:pt idx="7963">
                  <c:v>21</c:v>
                </c:pt>
                <c:pt idx="7964">
                  <c:v>18</c:v>
                </c:pt>
                <c:pt idx="7965">
                  <c:v>16</c:v>
                </c:pt>
                <c:pt idx="7966">
                  <c:v>17</c:v>
                </c:pt>
                <c:pt idx="7967">
                  <c:v>20</c:v>
                </c:pt>
                <c:pt idx="7968">
                  <c:v>18</c:v>
                </c:pt>
                <c:pt idx="7969">
                  <c:v>22</c:v>
                </c:pt>
                <c:pt idx="7970">
                  <c:v>17</c:v>
                </c:pt>
                <c:pt idx="7971">
                  <c:v>21</c:v>
                </c:pt>
                <c:pt idx="7972">
                  <c:v>22</c:v>
                </c:pt>
                <c:pt idx="7973">
                  <c:v>18</c:v>
                </c:pt>
                <c:pt idx="7974">
                  <c:v>22</c:v>
                </c:pt>
                <c:pt idx="7975">
                  <c:v>22</c:v>
                </c:pt>
                <c:pt idx="7976">
                  <c:v>20</c:v>
                </c:pt>
                <c:pt idx="7977">
                  <c:v>19</c:v>
                </c:pt>
                <c:pt idx="7978">
                  <c:v>17</c:v>
                </c:pt>
                <c:pt idx="7979">
                  <c:v>19</c:v>
                </c:pt>
                <c:pt idx="7980">
                  <c:v>19</c:v>
                </c:pt>
                <c:pt idx="7981">
                  <c:v>21</c:v>
                </c:pt>
                <c:pt idx="7982">
                  <c:v>17</c:v>
                </c:pt>
                <c:pt idx="7983">
                  <c:v>17</c:v>
                </c:pt>
                <c:pt idx="7984">
                  <c:v>15</c:v>
                </c:pt>
                <c:pt idx="7985">
                  <c:v>16</c:v>
                </c:pt>
                <c:pt idx="7986">
                  <c:v>20</c:v>
                </c:pt>
                <c:pt idx="7987">
                  <c:v>15</c:v>
                </c:pt>
                <c:pt idx="7988">
                  <c:v>22</c:v>
                </c:pt>
                <c:pt idx="7989">
                  <c:v>23</c:v>
                </c:pt>
                <c:pt idx="7990">
                  <c:v>20</c:v>
                </c:pt>
                <c:pt idx="7991">
                  <c:v>18</c:v>
                </c:pt>
                <c:pt idx="7992">
                  <c:v>17</c:v>
                </c:pt>
                <c:pt idx="7993">
                  <c:v>17</c:v>
                </c:pt>
                <c:pt idx="7994">
                  <c:v>18</c:v>
                </c:pt>
                <c:pt idx="7995">
                  <c:v>22</c:v>
                </c:pt>
                <c:pt idx="7996">
                  <c:v>15</c:v>
                </c:pt>
                <c:pt idx="7997">
                  <c:v>15</c:v>
                </c:pt>
                <c:pt idx="7998">
                  <c:v>17</c:v>
                </c:pt>
                <c:pt idx="7999">
                  <c:v>18</c:v>
                </c:pt>
                <c:pt idx="8000">
                  <c:v>22</c:v>
                </c:pt>
                <c:pt idx="8001">
                  <c:v>18</c:v>
                </c:pt>
                <c:pt idx="8002">
                  <c:v>16</c:v>
                </c:pt>
                <c:pt idx="8003">
                  <c:v>20</c:v>
                </c:pt>
                <c:pt idx="8004">
                  <c:v>17</c:v>
                </c:pt>
                <c:pt idx="8005">
                  <c:v>18</c:v>
                </c:pt>
                <c:pt idx="8006">
                  <c:v>23</c:v>
                </c:pt>
                <c:pt idx="8007">
                  <c:v>18</c:v>
                </c:pt>
                <c:pt idx="8008">
                  <c:v>15</c:v>
                </c:pt>
                <c:pt idx="8009">
                  <c:v>19</c:v>
                </c:pt>
                <c:pt idx="8010">
                  <c:v>21</c:v>
                </c:pt>
                <c:pt idx="8011">
                  <c:v>20</c:v>
                </c:pt>
                <c:pt idx="8012">
                  <c:v>22</c:v>
                </c:pt>
                <c:pt idx="8013">
                  <c:v>16</c:v>
                </c:pt>
                <c:pt idx="8014">
                  <c:v>17</c:v>
                </c:pt>
                <c:pt idx="8015">
                  <c:v>20</c:v>
                </c:pt>
                <c:pt idx="8016">
                  <c:v>17</c:v>
                </c:pt>
                <c:pt idx="8017">
                  <c:v>17</c:v>
                </c:pt>
                <c:pt idx="8018">
                  <c:v>20</c:v>
                </c:pt>
                <c:pt idx="8019">
                  <c:v>18</c:v>
                </c:pt>
                <c:pt idx="8020">
                  <c:v>20</c:v>
                </c:pt>
                <c:pt idx="8021">
                  <c:v>18</c:v>
                </c:pt>
                <c:pt idx="8022">
                  <c:v>16</c:v>
                </c:pt>
                <c:pt idx="8023">
                  <c:v>18</c:v>
                </c:pt>
                <c:pt idx="8024">
                  <c:v>21</c:v>
                </c:pt>
                <c:pt idx="8025">
                  <c:v>22</c:v>
                </c:pt>
                <c:pt idx="8026">
                  <c:v>15</c:v>
                </c:pt>
                <c:pt idx="8027">
                  <c:v>16</c:v>
                </c:pt>
                <c:pt idx="8028">
                  <c:v>16</c:v>
                </c:pt>
                <c:pt idx="8029">
                  <c:v>22</c:v>
                </c:pt>
                <c:pt idx="8030">
                  <c:v>17</c:v>
                </c:pt>
                <c:pt idx="8031">
                  <c:v>22</c:v>
                </c:pt>
                <c:pt idx="8032">
                  <c:v>22</c:v>
                </c:pt>
                <c:pt idx="8033">
                  <c:v>17</c:v>
                </c:pt>
                <c:pt idx="8034">
                  <c:v>16</c:v>
                </c:pt>
                <c:pt idx="8035">
                  <c:v>15</c:v>
                </c:pt>
                <c:pt idx="8036">
                  <c:v>17</c:v>
                </c:pt>
                <c:pt idx="8037">
                  <c:v>22</c:v>
                </c:pt>
                <c:pt idx="8038">
                  <c:v>15</c:v>
                </c:pt>
                <c:pt idx="8039">
                  <c:v>19</c:v>
                </c:pt>
                <c:pt idx="8040">
                  <c:v>22</c:v>
                </c:pt>
                <c:pt idx="8041">
                  <c:v>15</c:v>
                </c:pt>
                <c:pt idx="8042">
                  <c:v>22</c:v>
                </c:pt>
                <c:pt idx="8043">
                  <c:v>20</c:v>
                </c:pt>
                <c:pt idx="8044">
                  <c:v>16</c:v>
                </c:pt>
                <c:pt idx="8045">
                  <c:v>22</c:v>
                </c:pt>
                <c:pt idx="8046">
                  <c:v>18</c:v>
                </c:pt>
                <c:pt idx="8047">
                  <c:v>20</c:v>
                </c:pt>
                <c:pt idx="8048">
                  <c:v>17</c:v>
                </c:pt>
                <c:pt idx="8049">
                  <c:v>15</c:v>
                </c:pt>
                <c:pt idx="8050">
                  <c:v>16</c:v>
                </c:pt>
                <c:pt idx="8051">
                  <c:v>18</c:v>
                </c:pt>
                <c:pt idx="8052">
                  <c:v>22</c:v>
                </c:pt>
                <c:pt idx="8053">
                  <c:v>20</c:v>
                </c:pt>
                <c:pt idx="8054">
                  <c:v>23</c:v>
                </c:pt>
                <c:pt idx="8055">
                  <c:v>16</c:v>
                </c:pt>
                <c:pt idx="8056">
                  <c:v>17</c:v>
                </c:pt>
                <c:pt idx="8057">
                  <c:v>15</c:v>
                </c:pt>
                <c:pt idx="8058">
                  <c:v>16</c:v>
                </c:pt>
                <c:pt idx="8059">
                  <c:v>17</c:v>
                </c:pt>
                <c:pt idx="8060">
                  <c:v>20</c:v>
                </c:pt>
                <c:pt idx="8061">
                  <c:v>15</c:v>
                </c:pt>
                <c:pt idx="8062">
                  <c:v>15</c:v>
                </c:pt>
                <c:pt idx="8063">
                  <c:v>18</c:v>
                </c:pt>
                <c:pt idx="8064">
                  <c:v>20</c:v>
                </c:pt>
                <c:pt idx="8065">
                  <c:v>20</c:v>
                </c:pt>
                <c:pt idx="8066">
                  <c:v>20</c:v>
                </c:pt>
                <c:pt idx="8067">
                  <c:v>21</c:v>
                </c:pt>
                <c:pt idx="8068">
                  <c:v>16</c:v>
                </c:pt>
                <c:pt idx="8069">
                  <c:v>20</c:v>
                </c:pt>
                <c:pt idx="8070">
                  <c:v>20</c:v>
                </c:pt>
                <c:pt idx="8071">
                  <c:v>22</c:v>
                </c:pt>
                <c:pt idx="8072">
                  <c:v>17</c:v>
                </c:pt>
                <c:pt idx="8073">
                  <c:v>20</c:v>
                </c:pt>
                <c:pt idx="8074">
                  <c:v>22</c:v>
                </c:pt>
                <c:pt idx="8075">
                  <c:v>19</c:v>
                </c:pt>
                <c:pt idx="8076">
                  <c:v>15</c:v>
                </c:pt>
                <c:pt idx="8077">
                  <c:v>18</c:v>
                </c:pt>
                <c:pt idx="8078">
                  <c:v>17</c:v>
                </c:pt>
                <c:pt idx="8079">
                  <c:v>21</c:v>
                </c:pt>
                <c:pt idx="8080">
                  <c:v>15</c:v>
                </c:pt>
                <c:pt idx="8081">
                  <c:v>16</c:v>
                </c:pt>
                <c:pt idx="8082">
                  <c:v>20</c:v>
                </c:pt>
                <c:pt idx="8083">
                  <c:v>16</c:v>
                </c:pt>
                <c:pt idx="8084">
                  <c:v>18</c:v>
                </c:pt>
                <c:pt idx="8085">
                  <c:v>21</c:v>
                </c:pt>
                <c:pt idx="8086">
                  <c:v>15</c:v>
                </c:pt>
                <c:pt idx="8087">
                  <c:v>16</c:v>
                </c:pt>
                <c:pt idx="8088">
                  <c:v>20</c:v>
                </c:pt>
                <c:pt idx="8089">
                  <c:v>18</c:v>
                </c:pt>
                <c:pt idx="8090">
                  <c:v>16</c:v>
                </c:pt>
                <c:pt idx="8091">
                  <c:v>18</c:v>
                </c:pt>
                <c:pt idx="8092">
                  <c:v>20</c:v>
                </c:pt>
                <c:pt idx="8093">
                  <c:v>15</c:v>
                </c:pt>
                <c:pt idx="8094">
                  <c:v>22</c:v>
                </c:pt>
                <c:pt idx="8095">
                  <c:v>15</c:v>
                </c:pt>
                <c:pt idx="8096">
                  <c:v>17</c:v>
                </c:pt>
                <c:pt idx="8097">
                  <c:v>17</c:v>
                </c:pt>
                <c:pt idx="8098">
                  <c:v>20</c:v>
                </c:pt>
                <c:pt idx="8099">
                  <c:v>16</c:v>
                </c:pt>
                <c:pt idx="8100">
                  <c:v>15</c:v>
                </c:pt>
                <c:pt idx="8101">
                  <c:v>16</c:v>
                </c:pt>
                <c:pt idx="8102">
                  <c:v>19</c:v>
                </c:pt>
                <c:pt idx="8103">
                  <c:v>18</c:v>
                </c:pt>
                <c:pt idx="8104">
                  <c:v>15</c:v>
                </c:pt>
                <c:pt idx="8105">
                  <c:v>20</c:v>
                </c:pt>
                <c:pt idx="8106">
                  <c:v>19</c:v>
                </c:pt>
                <c:pt idx="8107">
                  <c:v>16</c:v>
                </c:pt>
                <c:pt idx="8108">
                  <c:v>15</c:v>
                </c:pt>
                <c:pt idx="8109">
                  <c:v>20</c:v>
                </c:pt>
                <c:pt idx="8110">
                  <c:v>22</c:v>
                </c:pt>
                <c:pt idx="8111">
                  <c:v>20</c:v>
                </c:pt>
                <c:pt idx="8112">
                  <c:v>20</c:v>
                </c:pt>
                <c:pt idx="8113">
                  <c:v>22</c:v>
                </c:pt>
                <c:pt idx="8114">
                  <c:v>22</c:v>
                </c:pt>
                <c:pt idx="8115">
                  <c:v>16</c:v>
                </c:pt>
                <c:pt idx="8116">
                  <c:v>22</c:v>
                </c:pt>
                <c:pt idx="8117">
                  <c:v>18</c:v>
                </c:pt>
                <c:pt idx="8118">
                  <c:v>21</c:v>
                </c:pt>
                <c:pt idx="8119">
                  <c:v>17</c:v>
                </c:pt>
                <c:pt idx="8120">
                  <c:v>20</c:v>
                </c:pt>
                <c:pt idx="8121">
                  <c:v>17</c:v>
                </c:pt>
                <c:pt idx="8122">
                  <c:v>20</c:v>
                </c:pt>
                <c:pt idx="8123">
                  <c:v>22</c:v>
                </c:pt>
                <c:pt idx="8124">
                  <c:v>20</c:v>
                </c:pt>
                <c:pt idx="8125">
                  <c:v>17</c:v>
                </c:pt>
                <c:pt idx="8126">
                  <c:v>18</c:v>
                </c:pt>
                <c:pt idx="8127">
                  <c:v>18</c:v>
                </c:pt>
                <c:pt idx="8128">
                  <c:v>18</c:v>
                </c:pt>
                <c:pt idx="8129">
                  <c:v>19</c:v>
                </c:pt>
                <c:pt idx="8130">
                  <c:v>17</c:v>
                </c:pt>
                <c:pt idx="8131">
                  <c:v>16</c:v>
                </c:pt>
                <c:pt idx="8132">
                  <c:v>15</c:v>
                </c:pt>
                <c:pt idx="8133">
                  <c:v>15</c:v>
                </c:pt>
                <c:pt idx="8134">
                  <c:v>15</c:v>
                </c:pt>
                <c:pt idx="8135">
                  <c:v>16</c:v>
                </c:pt>
                <c:pt idx="8136">
                  <c:v>19</c:v>
                </c:pt>
                <c:pt idx="8137">
                  <c:v>15</c:v>
                </c:pt>
                <c:pt idx="8138">
                  <c:v>17</c:v>
                </c:pt>
                <c:pt idx="8139">
                  <c:v>16</c:v>
                </c:pt>
                <c:pt idx="8140">
                  <c:v>20</c:v>
                </c:pt>
                <c:pt idx="8141">
                  <c:v>19</c:v>
                </c:pt>
                <c:pt idx="8142">
                  <c:v>19</c:v>
                </c:pt>
                <c:pt idx="8143">
                  <c:v>15</c:v>
                </c:pt>
                <c:pt idx="8144">
                  <c:v>22</c:v>
                </c:pt>
                <c:pt idx="8145">
                  <c:v>16</c:v>
                </c:pt>
                <c:pt idx="8146">
                  <c:v>22</c:v>
                </c:pt>
                <c:pt idx="8147">
                  <c:v>16</c:v>
                </c:pt>
                <c:pt idx="8148">
                  <c:v>15</c:v>
                </c:pt>
                <c:pt idx="8149">
                  <c:v>18</c:v>
                </c:pt>
                <c:pt idx="8150">
                  <c:v>15</c:v>
                </c:pt>
                <c:pt idx="8151">
                  <c:v>17</c:v>
                </c:pt>
                <c:pt idx="8152">
                  <c:v>22</c:v>
                </c:pt>
                <c:pt idx="8153">
                  <c:v>21</c:v>
                </c:pt>
                <c:pt idx="8154">
                  <c:v>20</c:v>
                </c:pt>
                <c:pt idx="8155">
                  <c:v>20</c:v>
                </c:pt>
                <c:pt idx="8156">
                  <c:v>22</c:v>
                </c:pt>
                <c:pt idx="8157">
                  <c:v>20</c:v>
                </c:pt>
                <c:pt idx="8158">
                  <c:v>17</c:v>
                </c:pt>
                <c:pt idx="8159">
                  <c:v>15</c:v>
                </c:pt>
                <c:pt idx="8160">
                  <c:v>22</c:v>
                </c:pt>
                <c:pt idx="8161">
                  <c:v>17</c:v>
                </c:pt>
                <c:pt idx="8162">
                  <c:v>18</c:v>
                </c:pt>
                <c:pt idx="8163">
                  <c:v>22</c:v>
                </c:pt>
                <c:pt idx="8164">
                  <c:v>15</c:v>
                </c:pt>
                <c:pt idx="8165">
                  <c:v>15</c:v>
                </c:pt>
                <c:pt idx="8166">
                  <c:v>15</c:v>
                </c:pt>
                <c:pt idx="8167">
                  <c:v>22</c:v>
                </c:pt>
                <c:pt idx="8168">
                  <c:v>18</c:v>
                </c:pt>
                <c:pt idx="8169">
                  <c:v>17</c:v>
                </c:pt>
                <c:pt idx="8170">
                  <c:v>20</c:v>
                </c:pt>
                <c:pt idx="8171">
                  <c:v>22</c:v>
                </c:pt>
                <c:pt idx="8172">
                  <c:v>21</c:v>
                </c:pt>
                <c:pt idx="8173">
                  <c:v>17</c:v>
                </c:pt>
                <c:pt idx="8174">
                  <c:v>18</c:v>
                </c:pt>
                <c:pt idx="8175">
                  <c:v>21</c:v>
                </c:pt>
                <c:pt idx="8176">
                  <c:v>18</c:v>
                </c:pt>
                <c:pt idx="8177">
                  <c:v>21</c:v>
                </c:pt>
                <c:pt idx="8178">
                  <c:v>16</c:v>
                </c:pt>
                <c:pt idx="8179">
                  <c:v>20</c:v>
                </c:pt>
                <c:pt idx="8180">
                  <c:v>22</c:v>
                </c:pt>
                <c:pt idx="8181">
                  <c:v>22</c:v>
                </c:pt>
                <c:pt idx="8182">
                  <c:v>15</c:v>
                </c:pt>
                <c:pt idx="8183">
                  <c:v>15</c:v>
                </c:pt>
                <c:pt idx="8184">
                  <c:v>22</c:v>
                </c:pt>
                <c:pt idx="8185">
                  <c:v>18</c:v>
                </c:pt>
                <c:pt idx="8186">
                  <c:v>17</c:v>
                </c:pt>
                <c:pt idx="8187">
                  <c:v>22</c:v>
                </c:pt>
                <c:pt idx="8188">
                  <c:v>15</c:v>
                </c:pt>
                <c:pt idx="8189">
                  <c:v>18</c:v>
                </c:pt>
                <c:pt idx="8190">
                  <c:v>16</c:v>
                </c:pt>
                <c:pt idx="8191">
                  <c:v>20</c:v>
                </c:pt>
                <c:pt idx="8192">
                  <c:v>17</c:v>
                </c:pt>
                <c:pt idx="8193">
                  <c:v>19</c:v>
                </c:pt>
                <c:pt idx="8194">
                  <c:v>15</c:v>
                </c:pt>
                <c:pt idx="8195">
                  <c:v>17</c:v>
                </c:pt>
                <c:pt idx="8196">
                  <c:v>17</c:v>
                </c:pt>
                <c:pt idx="8197">
                  <c:v>18</c:v>
                </c:pt>
                <c:pt idx="8198">
                  <c:v>22</c:v>
                </c:pt>
                <c:pt idx="8199">
                  <c:v>20</c:v>
                </c:pt>
                <c:pt idx="8200">
                  <c:v>16</c:v>
                </c:pt>
                <c:pt idx="8201">
                  <c:v>22</c:v>
                </c:pt>
                <c:pt idx="8202">
                  <c:v>20</c:v>
                </c:pt>
                <c:pt idx="8203">
                  <c:v>22</c:v>
                </c:pt>
                <c:pt idx="8204">
                  <c:v>15</c:v>
                </c:pt>
                <c:pt idx="8205">
                  <c:v>19</c:v>
                </c:pt>
                <c:pt idx="8206">
                  <c:v>18</c:v>
                </c:pt>
                <c:pt idx="8207">
                  <c:v>20</c:v>
                </c:pt>
                <c:pt idx="8208">
                  <c:v>21</c:v>
                </c:pt>
                <c:pt idx="8209">
                  <c:v>18</c:v>
                </c:pt>
                <c:pt idx="8210">
                  <c:v>16</c:v>
                </c:pt>
                <c:pt idx="8211">
                  <c:v>15</c:v>
                </c:pt>
                <c:pt idx="8212">
                  <c:v>20</c:v>
                </c:pt>
                <c:pt idx="8213">
                  <c:v>17</c:v>
                </c:pt>
                <c:pt idx="8214">
                  <c:v>18</c:v>
                </c:pt>
                <c:pt idx="8215">
                  <c:v>22</c:v>
                </c:pt>
                <c:pt idx="8216">
                  <c:v>19</c:v>
                </c:pt>
                <c:pt idx="8217">
                  <c:v>20</c:v>
                </c:pt>
                <c:pt idx="8218">
                  <c:v>22</c:v>
                </c:pt>
                <c:pt idx="8219">
                  <c:v>16</c:v>
                </c:pt>
                <c:pt idx="8220">
                  <c:v>16</c:v>
                </c:pt>
                <c:pt idx="8221">
                  <c:v>20</c:v>
                </c:pt>
                <c:pt idx="8222">
                  <c:v>18</c:v>
                </c:pt>
                <c:pt idx="8223">
                  <c:v>17</c:v>
                </c:pt>
                <c:pt idx="8224">
                  <c:v>19</c:v>
                </c:pt>
                <c:pt idx="8225">
                  <c:v>17</c:v>
                </c:pt>
                <c:pt idx="8226">
                  <c:v>16</c:v>
                </c:pt>
                <c:pt idx="8227">
                  <c:v>15</c:v>
                </c:pt>
                <c:pt idx="8228">
                  <c:v>17</c:v>
                </c:pt>
                <c:pt idx="8229">
                  <c:v>21</c:v>
                </c:pt>
                <c:pt idx="8230">
                  <c:v>17</c:v>
                </c:pt>
                <c:pt idx="8231">
                  <c:v>20</c:v>
                </c:pt>
                <c:pt idx="8232">
                  <c:v>17</c:v>
                </c:pt>
                <c:pt idx="8233">
                  <c:v>15</c:v>
                </c:pt>
                <c:pt idx="8234">
                  <c:v>18</c:v>
                </c:pt>
                <c:pt idx="8235">
                  <c:v>20</c:v>
                </c:pt>
                <c:pt idx="8236">
                  <c:v>18</c:v>
                </c:pt>
                <c:pt idx="8237">
                  <c:v>15</c:v>
                </c:pt>
                <c:pt idx="8238">
                  <c:v>15</c:v>
                </c:pt>
                <c:pt idx="8239">
                  <c:v>15</c:v>
                </c:pt>
                <c:pt idx="8240">
                  <c:v>21</c:v>
                </c:pt>
                <c:pt idx="8241">
                  <c:v>15</c:v>
                </c:pt>
                <c:pt idx="8242">
                  <c:v>18</c:v>
                </c:pt>
                <c:pt idx="8243">
                  <c:v>20</c:v>
                </c:pt>
                <c:pt idx="8244">
                  <c:v>17</c:v>
                </c:pt>
                <c:pt idx="8245">
                  <c:v>15</c:v>
                </c:pt>
                <c:pt idx="8246">
                  <c:v>22</c:v>
                </c:pt>
                <c:pt idx="8247">
                  <c:v>19</c:v>
                </c:pt>
                <c:pt idx="8248">
                  <c:v>22</c:v>
                </c:pt>
                <c:pt idx="8249">
                  <c:v>20</c:v>
                </c:pt>
                <c:pt idx="8250">
                  <c:v>17</c:v>
                </c:pt>
                <c:pt idx="8251">
                  <c:v>19</c:v>
                </c:pt>
                <c:pt idx="8252">
                  <c:v>18</c:v>
                </c:pt>
                <c:pt idx="8253">
                  <c:v>17</c:v>
                </c:pt>
                <c:pt idx="8254">
                  <c:v>15</c:v>
                </c:pt>
                <c:pt idx="8255">
                  <c:v>16</c:v>
                </c:pt>
                <c:pt idx="8256">
                  <c:v>19</c:v>
                </c:pt>
                <c:pt idx="8257">
                  <c:v>15</c:v>
                </c:pt>
                <c:pt idx="8258">
                  <c:v>22</c:v>
                </c:pt>
                <c:pt idx="8259">
                  <c:v>18</c:v>
                </c:pt>
                <c:pt idx="8260">
                  <c:v>20</c:v>
                </c:pt>
                <c:pt idx="8261">
                  <c:v>17</c:v>
                </c:pt>
                <c:pt idx="8262">
                  <c:v>15</c:v>
                </c:pt>
                <c:pt idx="8263">
                  <c:v>17</c:v>
                </c:pt>
                <c:pt idx="8264">
                  <c:v>22</c:v>
                </c:pt>
                <c:pt idx="8265">
                  <c:v>19</c:v>
                </c:pt>
                <c:pt idx="8266">
                  <c:v>22</c:v>
                </c:pt>
                <c:pt idx="8267">
                  <c:v>18</c:v>
                </c:pt>
                <c:pt idx="8268">
                  <c:v>15</c:v>
                </c:pt>
                <c:pt idx="8269">
                  <c:v>21</c:v>
                </c:pt>
                <c:pt idx="8270">
                  <c:v>21</c:v>
                </c:pt>
                <c:pt idx="8271">
                  <c:v>16</c:v>
                </c:pt>
                <c:pt idx="8272">
                  <c:v>21</c:v>
                </c:pt>
                <c:pt idx="8273">
                  <c:v>24</c:v>
                </c:pt>
                <c:pt idx="8274">
                  <c:v>20</c:v>
                </c:pt>
                <c:pt idx="8275">
                  <c:v>22</c:v>
                </c:pt>
                <c:pt idx="8276">
                  <c:v>15</c:v>
                </c:pt>
                <c:pt idx="8277">
                  <c:v>19</c:v>
                </c:pt>
                <c:pt idx="8278">
                  <c:v>20</c:v>
                </c:pt>
                <c:pt idx="8279">
                  <c:v>20</c:v>
                </c:pt>
                <c:pt idx="8280">
                  <c:v>19</c:v>
                </c:pt>
                <c:pt idx="8281">
                  <c:v>18</c:v>
                </c:pt>
                <c:pt idx="8282">
                  <c:v>15</c:v>
                </c:pt>
                <c:pt idx="8283">
                  <c:v>19</c:v>
                </c:pt>
                <c:pt idx="8284">
                  <c:v>18</c:v>
                </c:pt>
                <c:pt idx="8285">
                  <c:v>21</c:v>
                </c:pt>
                <c:pt idx="8286">
                  <c:v>18</c:v>
                </c:pt>
                <c:pt idx="8287">
                  <c:v>15</c:v>
                </c:pt>
                <c:pt idx="8288">
                  <c:v>22</c:v>
                </c:pt>
                <c:pt idx="8289">
                  <c:v>21</c:v>
                </c:pt>
                <c:pt idx="8290">
                  <c:v>19</c:v>
                </c:pt>
                <c:pt idx="8291">
                  <c:v>19</c:v>
                </c:pt>
                <c:pt idx="8292">
                  <c:v>20</c:v>
                </c:pt>
                <c:pt idx="8293">
                  <c:v>22</c:v>
                </c:pt>
                <c:pt idx="8294">
                  <c:v>20</c:v>
                </c:pt>
                <c:pt idx="8295">
                  <c:v>17</c:v>
                </c:pt>
                <c:pt idx="8296">
                  <c:v>20</c:v>
                </c:pt>
                <c:pt idx="8297">
                  <c:v>17</c:v>
                </c:pt>
                <c:pt idx="8298">
                  <c:v>18</c:v>
                </c:pt>
                <c:pt idx="8299">
                  <c:v>19</c:v>
                </c:pt>
                <c:pt idx="8300">
                  <c:v>17</c:v>
                </c:pt>
                <c:pt idx="8301">
                  <c:v>20</c:v>
                </c:pt>
                <c:pt idx="8302">
                  <c:v>15</c:v>
                </c:pt>
                <c:pt idx="8303">
                  <c:v>18</c:v>
                </c:pt>
                <c:pt idx="8304">
                  <c:v>16</c:v>
                </c:pt>
                <c:pt idx="8305">
                  <c:v>22</c:v>
                </c:pt>
                <c:pt idx="8306">
                  <c:v>17</c:v>
                </c:pt>
                <c:pt idx="8307">
                  <c:v>22</c:v>
                </c:pt>
                <c:pt idx="8308">
                  <c:v>22</c:v>
                </c:pt>
                <c:pt idx="8309">
                  <c:v>17</c:v>
                </c:pt>
                <c:pt idx="8310">
                  <c:v>23</c:v>
                </c:pt>
                <c:pt idx="8311">
                  <c:v>17</c:v>
                </c:pt>
                <c:pt idx="8312">
                  <c:v>15</c:v>
                </c:pt>
                <c:pt idx="8313">
                  <c:v>15</c:v>
                </c:pt>
                <c:pt idx="8314">
                  <c:v>17</c:v>
                </c:pt>
                <c:pt idx="8315">
                  <c:v>20</c:v>
                </c:pt>
                <c:pt idx="8316">
                  <c:v>16</c:v>
                </c:pt>
                <c:pt idx="8317">
                  <c:v>22</c:v>
                </c:pt>
                <c:pt idx="8318">
                  <c:v>15</c:v>
                </c:pt>
                <c:pt idx="8319">
                  <c:v>15</c:v>
                </c:pt>
                <c:pt idx="8320">
                  <c:v>20</c:v>
                </c:pt>
                <c:pt idx="8321">
                  <c:v>22</c:v>
                </c:pt>
                <c:pt idx="8322">
                  <c:v>18</c:v>
                </c:pt>
                <c:pt idx="8323">
                  <c:v>20</c:v>
                </c:pt>
                <c:pt idx="8324">
                  <c:v>22</c:v>
                </c:pt>
                <c:pt idx="8325">
                  <c:v>21</c:v>
                </c:pt>
                <c:pt idx="8326">
                  <c:v>18</c:v>
                </c:pt>
                <c:pt idx="8327">
                  <c:v>15</c:v>
                </c:pt>
                <c:pt idx="8328">
                  <c:v>20</c:v>
                </c:pt>
                <c:pt idx="8329">
                  <c:v>20</c:v>
                </c:pt>
                <c:pt idx="8330">
                  <c:v>23</c:v>
                </c:pt>
                <c:pt idx="8331">
                  <c:v>16</c:v>
                </c:pt>
                <c:pt idx="8332">
                  <c:v>20</c:v>
                </c:pt>
                <c:pt idx="8333">
                  <c:v>20</c:v>
                </c:pt>
                <c:pt idx="8334">
                  <c:v>16</c:v>
                </c:pt>
                <c:pt idx="8335">
                  <c:v>22</c:v>
                </c:pt>
                <c:pt idx="8336">
                  <c:v>16</c:v>
                </c:pt>
                <c:pt idx="8337">
                  <c:v>17</c:v>
                </c:pt>
                <c:pt idx="8338">
                  <c:v>17</c:v>
                </c:pt>
                <c:pt idx="8339">
                  <c:v>19</c:v>
                </c:pt>
                <c:pt idx="8340">
                  <c:v>22</c:v>
                </c:pt>
                <c:pt idx="8341">
                  <c:v>17</c:v>
                </c:pt>
                <c:pt idx="8342">
                  <c:v>22</c:v>
                </c:pt>
                <c:pt idx="8343">
                  <c:v>20</c:v>
                </c:pt>
                <c:pt idx="8344">
                  <c:v>18</c:v>
                </c:pt>
                <c:pt idx="8345">
                  <c:v>17</c:v>
                </c:pt>
                <c:pt idx="8346">
                  <c:v>22</c:v>
                </c:pt>
                <c:pt idx="8347">
                  <c:v>20</c:v>
                </c:pt>
                <c:pt idx="8348">
                  <c:v>20</c:v>
                </c:pt>
                <c:pt idx="8349">
                  <c:v>17</c:v>
                </c:pt>
                <c:pt idx="8350">
                  <c:v>17</c:v>
                </c:pt>
                <c:pt idx="8351">
                  <c:v>17</c:v>
                </c:pt>
                <c:pt idx="8352">
                  <c:v>22</c:v>
                </c:pt>
                <c:pt idx="8353">
                  <c:v>15</c:v>
                </c:pt>
                <c:pt idx="8354">
                  <c:v>15</c:v>
                </c:pt>
                <c:pt idx="8355">
                  <c:v>22</c:v>
                </c:pt>
                <c:pt idx="8356">
                  <c:v>20</c:v>
                </c:pt>
                <c:pt idx="8357">
                  <c:v>21</c:v>
                </c:pt>
                <c:pt idx="8358">
                  <c:v>21</c:v>
                </c:pt>
                <c:pt idx="8359">
                  <c:v>16</c:v>
                </c:pt>
                <c:pt idx="8360">
                  <c:v>17</c:v>
                </c:pt>
                <c:pt idx="8361">
                  <c:v>18</c:v>
                </c:pt>
                <c:pt idx="8362">
                  <c:v>17</c:v>
                </c:pt>
                <c:pt idx="8363">
                  <c:v>21</c:v>
                </c:pt>
                <c:pt idx="8364">
                  <c:v>20</c:v>
                </c:pt>
                <c:pt idx="8365">
                  <c:v>21</c:v>
                </c:pt>
                <c:pt idx="8366">
                  <c:v>17</c:v>
                </c:pt>
                <c:pt idx="8367">
                  <c:v>16</c:v>
                </c:pt>
                <c:pt idx="8368">
                  <c:v>22</c:v>
                </c:pt>
                <c:pt idx="8369">
                  <c:v>20</c:v>
                </c:pt>
                <c:pt idx="8370">
                  <c:v>15</c:v>
                </c:pt>
                <c:pt idx="8371">
                  <c:v>15</c:v>
                </c:pt>
                <c:pt idx="8372">
                  <c:v>21</c:v>
                </c:pt>
                <c:pt idx="8373">
                  <c:v>16</c:v>
                </c:pt>
                <c:pt idx="8374">
                  <c:v>15</c:v>
                </c:pt>
                <c:pt idx="8375">
                  <c:v>22</c:v>
                </c:pt>
                <c:pt idx="8376">
                  <c:v>15</c:v>
                </c:pt>
                <c:pt idx="8377">
                  <c:v>22</c:v>
                </c:pt>
                <c:pt idx="8378">
                  <c:v>15</c:v>
                </c:pt>
                <c:pt idx="8379">
                  <c:v>20</c:v>
                </c:pt>
                <c:pt idx="8380">
                  <c:v>18</c:v>
                </c:pt>
                <c:pt idx="8381">
                  <c:v>17</c:v>
                </c:pt>
                <c:pt idx="8382">
                  <c:v>15</c:v>
                </c:pt>
                <c:pt idx="8383">
                  <c:v>18</c:v>
                </c:pt>
                <c:pt idx="8384">
                  <c:v>21</c:v>
                </c:pt>
                <c:pt idx="8385">
                  <c:v>17</c:v>
                </c:pt>
                <c:pt idx="8386">
                  <c:v>18</c:v>
                </c:pt>
                <c:pt idx="8387">
                  <c:v>17</c:v>
                </c:pt>
                <c:pt idx="8388">
                  <c:v>17</c:v>
                </c:pt>
                <c:pt idx="8389">
                  <c:v>16</c:v>
                </c:pt>
                <c:pt idx="8390">
                  <c:v>16</c:v>
                </c:pt>
                <c:pt idx="8391">
                  <c:v>15</c:v>
                </c:pt>
                <c:pt idx="8392">
                  <c:v>21</c:v>
                </c:pt>
                <c:pt idx="8393">
                  <c:v>16</c:v>
                </c:pt>
                <c:pt idx="8394">
                  <c:v>21</c:v>
                </c:pt>
                <c:pt idx="8395">
                  <c:v>22</c:v>
                </c:pt>
                <c:pt idx="8396">
                  <c:v>22</c:v>
                </c:pt>
                <c:pt idx="8397">
                  <c:v>17</c:v>
                </c:pt>
                <c:pt idx="8398">
                  <c:v>15</c:v>
                </c:pt>
                <c:pt idx="8399">
                  <c:v>17</c:v>
                </c:pt>
                <c:pt idx="8400">
                  <c:v>16</c:v>
                </c:pt>
                <c:pt idx="8401">
                  <c:v>16</c:v>
                </c:pt>
                <c:pt idx="8402">
                  <c:v>16</c:v>
                </c:pt>
                <c:pt idx="8403">
                  <c:v>15</c:v>
                </c:pt>
                <c:pt idx="8404">
                  <c:v>16</c:v>
                </c:pt>
                <c:pt idx="8405">
                  <c:v>15</c:v>
                </c:pt>
                <c:pt idx="8406">
                  <c:v>17</c:v>
                </c:pt>
                <c:pt idx="8407">
                  <c:v>19</c:v>
                </c:pt>
                <c:pt idx="8408">
                  <c:v>18</c:v>
                </c:pt>
                <c:pt idx="8409">
                  <c:v>17</c:v>
                </c:pt>
                <c:pt idx="8410">
                  <c:v>19</c:v>
                </c:pt>
                <c:pt idx="8411">
                  <c:v>15</c:v>
                </c:pt>
                <c:pt idx="8412">
                  <c:v>15</c:v>
                </c:pt>
                <c:pt idx="8413">
                  <c:v>17</c:v>
                </c:pt>
                <c:pt idx="8414">
                  <c:v>16</c:v>
                </c:pt>
                <c:pt idx="8415">
                  <c:v>21</c:v>
                </c:pt>
                <c:pt idx="8416">
                  <c:v>16</c:v>
                </c:pt>
                <c:pt idx="8417">
                  <c:v>15</c:v>
                </c:pt>
                <c:pt idx="8418">
                  <c:v>21</c:v>
                </c:pt>
                <c:pt idx="8419">
                  <c:v>18</c:v>
                </c:pt>
                <c:pt idx="8420">
                  <c:v>18</c:v>
                </c:pt>
                <c:pt idx="8421">
                  <c:v>20</c:v>
                </c:pt>
                <c:pt idx="8422">
                  <c:v>15</c:v>
                </c:pt>
                <c:pt idx="8423">
                  <c:v>17</c:v>
                </c:pt>
                <c:pt idx="8424">
                  <c:v>17</c:v>
                </c:pt>
                <c:pt idx="8425">
                  <c:v>16</c:v>
                </c:pt>
                <c:pt idx="8426">
                  <c:v>19</c:v>
                </c:pt>
                <c:pt idx="8427">
                  <c:v>20</c:v>
                </c:pt>
                <c:pt idx="8428">
                  <c:v>15</c:v>
                </c:pt>
                <c:pt idx="8429">
                  <c:v>18</c:v>
                </c:pt>
                <c:pt idx="8430">
                  <c:v>22</c:v>
                </c:pt>
                <c:pt idx="8431">
                  <c:v>22</c:v>
                </c:pt>
                <c:pt idx="8432">
                  <c:v>17</c:v>
                </c:pt>
                <c:pt idx="8433">
                  <c:v>17</c:v>
                </c:pt>
                <c:pt idx="8434">
                  <c:v>20</c:v>
                </c:pt>
                <c:pt idx="8435">
                  <c:v>20</c:v>
                </c:pt>
                <c:pt idx="8436">
                  <c:v>15</c:v>
                </c:pt>
                <c:pt idx="8437">
                  <c:v>16</c:v>
                </c:pt>
                <c:pt idx="8438">
                  <c:v>20</c:v>
                </c:pt>
                <c:pt idx="8439">
                  <c:v>20</c:v>
                </c:pt>
                <c:pt idx="8440">
                  <c:v>17</c:v>
                </c:pt>
                <c:pt idx="8441">
                  <c:v>19</c:v>
                </c:pt>
                <c:pt idx="8442">
                  <c:v>17</c:v>
                </c:pt>
                <c:pt idx="8443">
                  <c:v>19</c:v>
                </c:pt>
                <c:pt idx="8444">
                  <c:v>22</c:v>
                </c:pt>
                <c:pt idx="8445">
                  <c:v>20</c:v>
                </c:pt>
                <c:pt idx="8446">
                  <c:v>20</c:v>
                </c:pt>
                <c:pt idx="8447">
                  <c:v>20</c:v>
                </c:pt>
                <c:pt idx="8448">
                  <c:v>17</c:v>
                </c:pt>
                <c:pt idx="8449">
                  <c:v>17</c:v>
                </c:pt>
                <c:pt idx="8450">
                  <c:v>15</c:v>
                </c:pt>
                <c:pt idx="8451">
                  <c:v>19</c:v>
                </c:pt>
                <c:pt idx="8452">
                  <c:v>17</c:v>
                </c:pt>
                <c:pt idx="8453">
                  <c:v>15</c:v>
                </c:pt>
                <c:pt idx="8454">
                  <c:v>16</c:v>
                </c:pt>
                <c:pt idx="8455">
                  <c:v>15</c:v>
                </c:pt>
                <c:pt idx="8456">
                  <c:v>15</c:v>
                </c:pt>
                <c:pt idx="8457">
                  <c:v>22</c:v>
                </c:pt>
                <c:pt idx="8458">
                  <c:v>16</c:v>
                </c:pt>
                <c:pt idx="8459">
                  <c:v>15</c:v>
                </c:pt>
                <c:pt idx="8460">
                  <c:v>22</c:v>
                </c:pt>
                <c:pt idx="8461">
                  <c:v>20</c:v>
                </c:pt>
                <c:pt idx="8462">
                  <c:v>18</c:v>
                </c:pt>
                <c:pt idx="8463">
                  <c:v>18</c:v>
                </c:pt>
                <c:pt idx="8464">
                  <c:v>17</c:v>
                </c:pt>
                <c:pt idx="8465">
                  <c:v>24</c:v>
                </c:pt>
                <c:pt idx="8466">
                  <c:v>21</c:v>
                </c:pt>
                <c:pt idx="8467">
                  <c:v>20</c:v>
                </c:pt>
                <c:pt idx="8468">
                  <c:v>15</c:v>
                </c:pt>
                <c:pt idx="8469">
                  <c:v>15</c:v>
                </c:pt>
                <c:pt idx="8470">
                  <c:v>16</c:v>
                </c:pt>
                <c:pt idx="8471">
                  <c:v>22</c:v>
                </c:pt>
                <c:pt idx="8472">
                  <c:v>22</c:v>
                </c:pt>
                <c:pt idx="8473">
                  <c:v>15</c:v>
                </c:pt>
                <c:pt idx="8474">
                  <c:v>17</c:v>
                </c:pt>
                <c:pt idx="8475">
                  <c:v>22</c:v>
                </c:pt>
                <c:pt idx="8476">
                  <c:v>15</c:v>
                </c:pt>
                <c:pt idx="8477">
                  <c:v>22</c:v>
                </c:pt>
                <c:pt idx="8478">
                  <c:v>17</c:v>
                </c:pt>
                <c:pt idx="8479">
                  <c:v>15</c:v>
                </c:pt>
                <c:pt idx="8480">
                  <c:v>22</c:v>
                </c:pt>
                <c:pt idx="8481">
                  <c:v>24</c:v>
                </c:pt>
                <c:pt idx="8482">
                  <c:v>17</c:v>
                </c:pt>
                <c:pt idx="8483">
                  <c:v>15</c:v>
                </c:pt>
                <c:pt idx="8484">
                  <c:v>21</c:v>
                </c:pt>
                <c:pt idx="8485">
                  <c:v>18</c:v>
                </c:pt>
                <c:pt idx="8486">
                  <c:v>15</c:v>
                </c:pt>
                <c:pt idx="8487">
                  <c:v>22</c:v>
                </c:pt>
                <c:pt idx="8488">
                  <c:v>23</c:v>
                </c:pt>
                <c:pt idx="8489">
                  <c:v>20</c:v>
                </c:pt>
                <c:pt idx="8490">
                  <c:v>22</c:v>
                </c:pt>
                <c:pt idx="8491">
                  <c:v>21</c:v>
                </c:pt>
                <c:pt idx="8492">
                  <c:v>17</c:v>
                </c:pt>
                <c:pt idx="8493">
                  <c:v>22</c:v>
                </c:pt>
                <c:pt idx="8494">
                  <c:v>16</c:v>
                </c:pt>
                <c:pt idx="8495">
                  <c:v>16</c:v>
                </c:pt>
                <c:pt idx="8496">
                  <c:v>19</c:v>
                </c:pt>
                <c:pt idx="8497">
                  <c:v>17</c:v>
                </c:pt>
                <c:pt idx="8498">
                  <c:v>22</c:v>
                </c:pt>
                <c:pt idx="8499">
                  <c:v>16</c:v>
                </c:pt>
                <c:pt idx="8500">
                  <c:v>16</c:v>
                </c:pt>
                <c:pt idx="8501">
                  <c:v>16</c:v>
                </c:pt>
                <c:pt idx="8502">
                  <c:v>22</c:v>
                </c:pt>
                <c:pt idx="8503">
                  <c:v>24</c:v>
                </c:pt>
                <c:pt idx="8504">
                  <c:v>20</c:v>
                </c:pt>
                <c:pt idx="8505">
                  <c:v>16</c:v>
                </c:pt>
                <c:pt idx="8506">
                  <c:v>16</c:v>
                </c:pt>
                <c:pt idx="8507">
                  <c:v>15</c:v>
                </c:pt>
                <c:pt idx="8508">
                  <c:v>21</c:v>
                </c:pt>
                <c:pt idx="8509">
                  <c:v>22</c:v>
                </c:pt>
                <c:pt idx="8510">
                  <c:v>16</c:v>
                </c:pt>
                <c:pt idx="8511">
                  <c:v>21</c:v>
                </c:pt>
                <c:pt idx="8512">
                  <c:v>18</c:v>
                </c:pt>
                <c:pt idx="8513">
                  <c:v>20</c:v>
                </c:pt>
                <c:pt idx="8514">
                  <c:v>19</c:v>
                </c:pt>
                <c:pt idx="8515">
                  <c:v>18</c:v>
                </c:pt>
                <c:pt idx="8516">
                  <c:v>21</c:v>
                </c:pt>
                <c:pt idx="8517">
                  <c:v>15</c:v>
                </c:pt>
                <c:pt idx="8518">
                  <c:v>16</c:v>
                </c:pt>
                <c:pt idx="8519">
                  <c:v>23</c:v>
                </c:pt>
                <c:pt idx="8520">
                  <c:v>15</c:v>
                </c:pt>
                <c:pt idx="8521">
                  <c:v>15</c:v>
                </c:pt>
                <c:pt idx="8522">
                  <c:v>17</c:v>
                </c:pt>
                <c:pt idx="8523">
                  <c:v>16</c:v>
                </c:pt>
                <c:pt idx="8524">
                  <c:v>15</c:v>
                </c:pt>
                <c:pt idx="8525">
                  <c:v>20</c:v>
                </c:pt>
                <c:pt idx="8526">
                  <c:v>15</c:v>
                </c:pt>
                <c:pt idx="8527">
                  <c:v>19</c:v>
                </c:pt>
                <c:pt idx="8528">
                  <c:v>19</c:v>
                </c:pt>
                <c:pt idx="8529">
                  <c:v>17</c:v>
                </c:pt>
                <c:pt idx="8530">
                  <c:v>22</c:v>
                </c:pt>
                <c:pt idx="8531">
                  <c:v>15</c:v>
                </c:pt>
                <c:pt idx="8532">
                  <c:v>18</c:v>
                </c:pt>
                <c:pt idx="8533">
                  <c:v>18</c:v>
                </c:pt>
                <c:pt idx="8534">
                  <c:v>16</c:v>
                </c:pt>
                <c:pt idx="8535">
                  <c:v>15</c:v>
                </c:pt>
                <c:pt idx="8536">
                  <c:v>22</c:v>
                </c:pt>
                <c:pt idx="8537">
                  <c:v>22</c:v>
                </c:pt>
                <c:pt idx="8538">
                  <c:v>19</c:v>
                </c:pt>
                <c:pt idx="8539">
                  <c:v>17</c:v>
                </c:pt>
                <c:pt idx="8540">
                  <c:v>20</c:v>
                </c:pt>
                <c:pt idx="8541">
                  <c:v>20</c:v>
                </c:pt>
                <c:pt idx="8542">
                  <c:v>15</c:v>
                </c:pt>
                <c:pt idx="8543">
                  <c:v>15</c:v>
                </c:pt>
                <c:pt idx="8544">
                  <c:v>15</c:v>
                </c:pt>
                <c:pt idx="8545">
                  <c:v>16</c:v>
                </c:pt>
                <c:pt idx="8546">
                  <c:v>17</c:v>
                </c:pt>
                <c:pt idx="8547">
                  <c:v>15</c:v>
                </c:pt>
                <c:pt idx="8548">
                  <c:v>22</c:v>
                </c:pt>
                <c:pt idx="8549">
                  <c:v>18</c:v>
                </c:pt>
                <c:pt idx="8550">
                  <c:v>22</c:v>
                </c:pt>
                <c:pt idx="8551">
                  <c:v>21</c:v>
                </c:pt>
                <c:pt idx="8552">
                  <c:v>22</c:v>
                </c:pt>
                <c:pt idx="8553">
                  <c:v>22</c:v>
                </c:pt>
                <c:pt idx="8554">
                  <c:v>16</c:v>
                </c:pt>
                <c:pt idx="8555">
                  <c:v>18</c:v>
                </c:pt>
                <c:pt idx="8556">
                  <c:v>20</c:v>
                </c:pt>
                <c:pt idx="8557">
                  <c:v>17</c:v>
                </c:pt>
                <c:pt idx="8558">
                  <c:v>15</c:v>
                </c:pt>
                <c:pt idx="8559">
                  <c:v>15</c:v>
                </c:pt>
                <c:pt idx="8560">
                  <c:v>16</c:v>
                </c:pt>
                <c:pt idx="8561">
                  <c:v>16</c:v>
                </c:pt>
                <c:pt idx="8562">
                  <c:v>17</c:v>
                </c:pt>
                <c:pt idx="8563">
                  <c:v>17</c:v>
                </c:pt>
                <c:pt idx="8564">
                  <c:v>15</c:v>
                </c:pt>
                <c:pt idx="8565">
                  <c:v>17</c:v>
                </c:pt>
                <c:pt idx="8566">
                  <c:v>22</c:v>
                </c:pt>
                <c:pt idx="8567">
                  <c:v>22</c:v>
                </c:pt>
                <c:pt idx="8568">
                  <c:v>21</c:v>
                </c:pt>
                <c:pt idx="8569">
                  <c:v>18</c:v>
                </c:pt>
                <c:pt idx="8570">
                  <c:v>19</c:v>
                </c:pt>
                <c:pt idx="8571">
                  <c:v>18</c:v>
                </c:pt>
                <c:pt idx="8572">
                  <c:v>16</c:v>
                </c:pt>
                <c:pt idx="8573">
                  <c:v>16</c:v>
                </c:pt>
                <c:pt idx="8574">
                  <c:v>15</c:v>
                </c:pt>
                <c:pt idx="8575">
                  <c:v>15</c:v>
                </c:pt>
                <c:pt idx="8576">
                  <c:v>15</c:v>
                </c:pt>
                <c:pt idx="8577">
                  <c:v>18</c:v>
                </c:pt>
                <c:pt idx="8578">
                  <c:v>18</c:v>
                </c:pt>
                <c:pt idx="8579">
                  <c:v>17</c:v>
                </c:pt>
                <c:pt idx="8580">
                  <c:v>16</c:v>
                </c:pt>
                <c:pt idx="8581">
                  <c:v>22</c:v>
                </c:pt>
                <c:pt idx="8582">
                  <c:v>22</c:v>
                </c:pt>
                <c:pt idx="8583">
                  <c:v>20</c:v>
                </c:pt>
                <c:pt idx="8584">
                  <c:v>17</c:v>
                </c:pt>
                <c:pt idx="8585">
                  <c:v>16</c:v>
                </c:pt>
                <c:pt idx="8586">
                  <c:v>22</c:v>
                </c:pt>
                <c:pt idx="8587">
                  <c:v>22</c:v>
                </c:pt>
                <c:pt idx="8588">
                  <c:v>22</c:v>
                </c:pt>
                <c:pt idx="8589">
                  <c:v>15</c:v>
                </c:pt>
                <c:pt idx="8590">
                  <c:v>19</c:v>
                </c:pt>
                <c:pt idx="8591">
                  <c:v>21</c:v>
                </c:pt>
                <c:pt idx="8592">
                  <c:v>16</c:v>
                </c:pt>
                <c:pt idx="8593">
                  <c:v>20</c:v>
                </c:pt>
                <c:pt idx="8594">
                  <c:v>21</c:v>
                </c:pt>
                <c:pt idx="8595">
                  <c:v>21</c:v>
                </c:pt>
                <c:pt idx="8596">
                  <c:v>17</c:v>
                </c:pt>
                <c:pt idx="8597">
                  <c:v>19</c:v>
                </c:pt>
                <c:pt idx="8598">
                  <c:v>15</c:v>
                </c:pt>
                <c:pt idx="8599">
                  <c:v>19</c:v>
                </c:pt>
                <c:pt idx="8600">
                  <c:v>17</c:v>
                </c:pt>
                <c:pt idx="8601">
                  <c:v>22</c:v>
                </c:pt>
                <c:pt idx="8602">
                  <c:v>17</c:v>
                </c:pt>
                <c:pt idx="8603">
                  <c:v>21</c:v>
                </c:pt>
                <c:pt idx="8604">
                  <c:v>17</c:v>
                </c:pt>
                <c:pt idx="8605">
                  <c:v>18</c:v>
                </c:pt>
                <c:pt idx="8606">
                  <c:v>16</c:v>
                </c:pt>
                <c:pt idx="8607">
                  <c:v>17</c:v>
                </c:pt>
                <c:pt idx="8608">
                  <c:v>22</c:v>
                </c:pt>
                <c:pt idx="8609">
                  <c:v>21</c:v>
                </c:pt>
                <c:pt idx="8610">
                  <c:v>17</c:v>
                </c:pt>
                <c:pt idx="8611">
                  <c:v>20</c:v>
                </c:pt>
                <c:pt idx="8612">
                  <c:v>19</c:v>
                </c:pt>
                <c:pt idx="8613">
                  <c:v>20</c:v>
                </c:pt>
                <c:pt idx="8614">
                  <c:v>18</c:v>
                </c:pt>
                <c:pt idx="8615">
                  <c:v>15</c:v>
                </c:pt>
                <c:pt idx="8616">
                  <c:v>19</c:v>
                </c:pt>
                <c:pt idx="8617">
                  <c:v>22</c:v>
                </c:pt>
                <c:pt idx="8618">
                  <c:v>20</c:v>
                </c:pt>
                <c:pt idx="8619">
                  <c:v>16</c:v>
                </c:pt>
                <c:pt idx="8620">
                  <c:v>16</c:v>
                </c:pt>
                <c:pt idx="8621">
                  <c:v>18</c:v>
                </c:pt>
                <c:pt idx="8622">
                  <c:v>20</c:v>
                </c:pt>
                <c:pt idx="8623">
                  <c:v>22</c:v>
                </c:pt>
                <c:pt idx="8624">
                  <c:v>17</c:v>
                </c:pt>
                <c:pt idx="8625">
                  <c:v>20</c:v>
                </c:pt>
                <c:pt idx="8626">
                  <c:v>15</c:v>
                </c:pt>
                <c:pt idx="8627">
                  <c:v>18</c:v>
                </c:pt>
                <c:pt idx="8628">
                  <c:v>20</c:v>
                </c:pt>
                <c:pt idx="8629">
                  <c:v>17</c:v>
                </c:pt>
                <c:pt idx="8630">
                  <c:v>23</c:v>
                </c:pt>
                <c:pt idx="8631">
                  <c:v>18</c:v>
                </c:pt>
                <c:pt idx="8632">
                  <c:v>18</c:v>
                </c:pt>
                <c:pt idx="8633">
                  <c:v>18</c:v>
                </c:pt>
                <c:pt idx="8634">
                  <c:v>22</c:v>
                </c:pt>
                <c:pt idx="8635">
                  <c:v>22</c:v>
                </c:pt>
                <c:pt idx="8636">
                  <c:v>18</c:v>
                </c:pt>
                <c:pt idx="8637">
                  <c:v>17</c:v>
                </c:pt>
                <c:pt idx="8638">
                  <c:v>20</c:v>
                </c:pt>
                <c:pt idx="8639">
                  <c:v>21</c:v>
                </c:pt>
                <c:pt idx="8640">
                  <c:v>20</c:v>
                </c:pt>
                <c:pt idx="8641">
                  <c:v>15</c:v>
                </c:pt>
                <c:pt idx="8642">
                  <c:v>22</c:v>
                </c:pt>
                <c:pt idx="8643">
                  <c:v>19</c:v>
                </c:pt>
                <c:pt idx="8644">
                  <c:v>16</c:v>
                </c:pt>
                <c:pt idx="8645">
                  <c:v>15</c:v>
                </c:pt>
                <c:pt idx="8646">
                  <c:v>16</c:v>
                </c:pt>
                <c:pt idx="8647">
                  <c:v>22</c:v>
                </c:pt>
                <c:pt idx="8648">
                  <c:v>17</c:v>
                </c:pt>
                <c:pt idx="8649">
                  <c:v>22</c:v>
                </c:pt>
                <c:pt idx="8650">
                  <c:v>22</c:v>
                </c:pt>
                <c:pt idx="8651">
                  <c:v>15</c:v>
                </c:pt>
                <c:pt idx="8652">
                  <c:v>17</c:v>
                </c:pt>
                <c:pt idx="8653">
                  <c:v>18</c:v>
                </c:pt>
                <c:pt idx="8654">
                  <c:v>17</c:v>
                </c:pt>
                <c:pt idx="8655">
                  <c:v>16</c:v>
                </c:pt>
                <c:pt idx="8656">
                  <c:v>15</c:v>
                </c:pt>
                <c:pt idx="8657">
                  <c:v>17</c:v>
                </c:pt>
                <c:pt idx="8658">
                  <c:v>17</c:v>
                </c:pt>
                <c:pt idx="8659">
                  <c:v>19</c:v>
                </c:pt>
                <c:pt idx="8660">
                  <c:v>22</c:v>
                </c:pt>
                <c:pt idx="8661">
                  <c:v>16</c:v>
                </c:pt>
                <c:pt idx="8662">
                  <c:v>20</c:v>
                </c:pt>
                <c:pt idx="8663">
                  <c:v>22</c:v>
                </c:pt>
                <c:pt idx="8664">
                  <c:v>18</c:v>
                </c:pt>
                <c:pt idx="8665">
                  <c:v>17</c:v>
                </c:pt>
                <c:pt idx="8666">
                  <c:v>15</c:v>
                </c:pt>
                <c:pt idx="8667">
                  <c:v>22</c:v>
                </c:pt>
                <c:pt idx="8668">
                  <c:v>17</c:v>
                </c:pt>
                <c:pt idx="8669">
                  <c:v>15</c:v>
                </c:pt>
                <c:pt idx="8670">
                  <c:v>17</c:v>
                </c:pt>
                <c:pt idx="8671">
                  <c:v>17</c:v>
                </c:pt>
                <c:pt idx="8672">
                  <c:v>16</c:v>
                </c:pt>
                <c:pt idx="8673">
                  <c:v>15</c:v>
                </c:pt>
                <c:pt idx="8674">
                  <c:v>15</c:v>
                </c:pt>
                <c:pt idx="8675">
                  <c:v>15</c:v>
                </c:pt>
                <c:pt idx="8676">
                  <c:v>20</c:v>
                </c:pt>
                <c:pt idx="8677">
                  <c:v>20</c:v>
                </c:pt>
                <c:pt idx="8678">
                  <c:v>17</c:v>
                </c:pt>
                <c:pt idx="8679">
                  <c:v>17</c:v>
                </c:pt>
                <c:pt idx="8680">
                  <c:v>17</c:v>
                </c:pt>
                <c:pt idx="8681">
                  <c:v>19</c:v>
                </c:pt>
                <c:pt idx="8682">
                  <c:v>18</c:v>
                </c:pt>
                <c:pt idx="8683">
                  <c:v>22</c:v>
                </c:pt>
                <c:pt idx="8684">
                  <c:v>15</c:v>
                </c:pt>
                <c:pt idx="8685">
                  <c:v>16</c:v>
                </c:pt>
                <c:pt idx="8686">
                  <c:v>15</c:v>
                </c:pt>
                <c:pt idx="8687">
                  <c:v>16</c:v>
                </c:pt>
                <c:pt idx="8688">
                  <c:v>15</c:v>
                </c:pt>
                <c:pt idx="8689">
                  <c:v>18</c:v>
                </c:pt>
                <c:pt idx="8690">
                  <c:v>20</c:v>
                </c:pt>
                <c:pt idx="8691">
                  <c:v>18</c:v>
                </c:pt>
                <c:pt idx="8692">
                  <c:v>22</c:v>
                </c:pt>
                <c:pt idx="8693">
                  <c:v>21</c:v>
                </c:pt>
                <c:pt idx="8694">
                  <c:v>16</c:v>
                </c:pt>
                <c:pt idx="8695">
                  <c:v>17</c:v>
                </c:pt>
                <c:pt idx="8696">
                  <c:v>16</c:v>
                </c:pt>
                <c:pt idx="8697">
                  <c:v>17</c:v>
                </c:pt>
                <c:pt idx="8698">
                  <c:v>20</c:v>
                </c:pt>
                <c:pt idx="8699">
                  <c:v>18</c:v>
                </c:pt>
                <c:pt idx="8700">
                  <c:v>17</c:v>
                </c:pt>
                <c:pt idx="8701">
                  <c:v>19</c:v>
                </c:pt>
                <c:pt idx="8702">
                  <c:v>16</c:v>
                </c:pt>
                <c:pt idx="8703">
                  <c:v>15</c:v>
                </c:pt>
                <c:pt idx="8704">
                  <c:v>16</c:v>
                </c:pt>
                <c:pt idx="8705">
                  <c:v>22</c:v>
                </c:pt>
                <c:pt idx="8706">
                  <c:v>22</c:v>
                </c:pt>
                <c:pt idx="8707">
                  <c:v>20</c:v>
                </c:pt>
                <c:pt idx="8708">
                  <c:v>15</c:v>
                </c:pt>
                <c:pt idx="8709">
                  <c:v>15</c:v>
                </c:pt>
                <c:pt idx="8710">
                  <c:v>20</c:v>
                </c:pt>
                <c:pt idx="8711">
                  <c:v>20</c:v>
                </c:pt>
                <c:pt idx="8712">
                  <c:v>15</c:v>
                </c:pt>
                <c:pt idx="8713">
                  <c:v>18</c:v>
                </c:pt>
                <c:pt idx="8714">
                  <c:v>18</c:v>
                </c:pt>
                <c:pt idx="8715">
                  <c:v>20</c:v>
                </c:pt>
                <c:pt idx="8716">
                  <c:v>19</c:v>
                </c:pt>
                <c:pt idx="8717">
                  <c:v>16</c:v>
                </c:pt>
                <c:pt idx="8718">
                  <c:v>19</c:v>
                </c:pt>
                <c:pt idx="8719">
                  <c:v>17</c:v>
                </c:pt>
                <c:pt idx="8720">
                  <c:v>21</c:v>
                </c:pt>
                <c:pt idx="8721">
                  <c:v>20</c:v>
                </c:pt>
                <c:pt idx="8722">
                  <c:v>22</c:v>
                </c:pt>
                <c:pt idx="8723">
                  <c:v>17</c:v>
                </c:pt>
                <c:pt idx="8724">
                  <c:v>17</c:v>
                </c:pt>
                <c:pt idx="8725">
                  <c:v>22</c:v>
                </c:pt>
                <c:pt idx="8726">
                  <c:v>17</c:v>
                </c:pt>
                <c:pt idx="8727">
                  <c:v>16</c:v>
                </c:pt>
                <c:pt idx="8728">
                  <c:v>17</c:v>
                </c:pt>
                <c:pt idx="8729">
                  <c:v>15</c:v>
                </c:pt>
                <c:pt idx="8730">
                  <c:v>20</c:v>
                </c:pt>
                <c:pt idx="8731">
                  <c:v>22</c:v>
                </c:pt>
                <c:pt idx="8732">
                  <c:v>21</c:v>
                </c:pt>
                <c:pt idx="8733">
                  <c:v>22</c:v>
                </c:pt>
                <c:pt idx="8734">
                  <c:v>22</c:v>
                </c:pt>
                <c:pt idx="8735">
                  <c:v>20</c:v>
                </c:pt>
                <c:pt idx="8736">
                  <c:v>15</c:v>
                </c:pt>
                <c:pt idx="8737">
                  <c:v>22</c:v>
                </c:pt>
                <c:pt idx="8738">
                  <c:v>19</c:v>
                </c:pt>
                <c:pt idx="8739">
                  <c:v>15</c:v>
                </c:pt>
                <c:pt idx="8740">
                  <c:v>19</c:v>
                </c:pt>
                <c:pt idx="8741">
                  <c:v>19</c:v>
                </c:pt>
                <c:pt idx="8742">
                  <c:v>16</c:v>
                </c:pt>
                <c:pt idx="8743">
                  <c:v>19</c:v>
                </c:pt>
                <c:pt idx="8744">
                  <c:v>18</c:v>
                </c:pt>
                <c:pt idx="8745">
                  <c:v>17</c:v>
                </c:pt>
                <c:pt idx="8746">
                  <c:v>20</c:v>
                </c:pt>
                <c:pt idx="8747">
                  <c:v>15</c:v>
                </c:pt>
                <c:pt idx="8748">
                  <c:v>16</c:v>
                </c:pt>
                <c:pt idx="8749">
                  <c:v>17</c:v>
                </c:pt>
                <c:pt idx="8750">
                  <c:v>15</c:v>
                </c:pt>
                <c:pt idx="8751">
                  <c:v>15</c:v>
                </c:pt>
                <c:pt idx="8752">
                  <c:v>22</c:v>
                </c:pt>
                <c:pt idx="8753">
                  <c:v>15</c:v>
                </c:pt>
                <c:pt idx="8754">
                  <c:v>15</c:v>
                </c:pt>
                <c:pt idx="8755">
                  <c:v>18</c:v>
                </c:pt>
                <c:pt idx="8756">
                  <c:v>20</c:v>
                </c:pt>
                <c:pt idx="8757">
                  <c:v>18</c:v>
                </c:pt>
                <c:pt idx="8758">
                  <c:v>20</c:v>
                </c:pt>
                <c:pt idx="8759">
                  <c:v>22</c:v>
                </c:pt>
                <c:pt idx="8760">
                  <c:v>20</c:v>
                </c:pt>
                <c:pt idx="8761">
                  <c:v>22</c:v>
                </c:pt>
                <c:pt idx="8762">
                  <c:v>16</c:v>
                </c:pt>
                <c:pt idx="8763">
                  <c:v>22</c:v>
                </c:pt>
                <c:pt idx="8764">
                  <c:v>22</c:v>
                </c:pt>
                <c:pt idx="8765">
                  <c:v>17</c:v>
                </c:pt>
                <c:pt idx="8766">
                  <c:v>19</c:v>
                </c:pt>
                <c:pt idx="8767">
                  <c:v>21</c:v>
                </c:pt>
                <c:pt idx="8768">
                  <c:v>22</c:v>
                </c:pt>
                <c:pt idx="8769">
                  <c:v>15</c:v>
                </c:pt>
                <c:pt idx="8770">
                  <c:v>15</c:v>
                </c:pt>
                <c:pt idx="8771">
                  <c:v>22</c:v>
                </c:pt>
                <c:pt idx="8772">
                  <c:v>17</c:v>
                </c:pt>
                <c:pt idx="8773">
                  <c:v>17</c:v>
                </c:pt>
                <c:pt idx="8774">
                  <c:v>17</c:v>
                </c:pt>
                <c:pt idx="8775">
                  <c:v>22</c:v>
                </c:pt>
                <c:pt idx="8776">
                  <c:v>15</c:v>
                </c:pt>
                <c:pt idx="8777">
                  <c:v>17</c:v>
                </c:pt>
                <c:pt idx="8778">
                  <c:v>18</c:v>
                </c:pt>
                <c:pt idx="8779">
                  <c:v>22</c:v>
                </c:pt>
                <c:pt idx="8780">
                  <c:v>17</c:v>
                </c:pt>
                <c:pt idx="8781">
                  <c:v>21</c:v>
                </c:pt>
                <c:pt idx="8782">
                  <c:v>16</c:v>
                </c:pt>
                <c:pt idx="8783">
                  <c:v>22</c:v>
                </c:pt>
                <c:pt idx="8784">
                  <c:v>20</c:v>
                </c:pt>
                <c:pt idx="8785">
                  <c:v>18</c:v>
                </c:pt>
                <c:pt idx="8786">
                  <c:v>16</c:v>
                </c:pt>
                <c:pt idx="8787">
                  <c:v>15</c:v>
                </c:pt>
                <c:pt idx="8788">
                  <c:v>15</c:v>
                </c:pt>
                <c:pt idx="8789">
                  <c:v>15</c:v>
                </c:pt>
                <c:pt idx="8790">
                  <c:v>20</c:v>
                </c:pt>
                <c:pt idx="8791">
                  <c:v>18</c:v>
                </c:pt>
                <c:pt idx="8792">
                  <c:v>16</c:v>
                </c:pt>
                <c:pt idx="8793">
                  <c:v>18</c:v>
                </c:pt>
                <c:pt idx="8794">
                  <c:v>17</c:v>
                </c:pt>
                <c:pt idx="8795">
                  <c:v>21</c:v>
                </c:pt>
                <c:pt idx="8796">
                  <c:v>17</c:v>
                </c:pt>
                <c:pt idx="8797">
                  <c:v>17</c:v>
                </c:pt>
                <c:pt idx="8798">
                  <c:v>17</c:v>
                </c:pt>
                <c:pt idx="8799">
                  <c:v>17</c:v>
                </c:pt>
                <c:pt idx="8800">
                  <c:v>15</c:v>
                </c:pt>
                <c:pt idx="8801">
                  <c:v>20</c:v>
                </c:pt>
                <c:pt idx="8802">
                  <c:v>16</c:v>
                </c:pt>
                <c:pt idx="8803">
                  <c:v>22</c:v>
                </c:pt>
                <c:pt idx="8804">
                  <c:v>22</c:v>
                </c:pt>
                <c:pt idx="8805">
                  <c:v>20</c:v>
                </c:pt>
                <c:pt idx="8806">
                  <c:v>18</c:v>
                </c:pt>
                <c:pt idx="8807">
                  <c:v>20</c:v>
                </c:pt>
                <c:pt idx="8808">
                  <c:v>16</c:v>
                </c:pt>
                <c:pt idx="8809">
                  <c:v>18</c:v>
                </c:pt>
                <c:pt idx="8810">
                  <c:v>18</c:v>
                </c:pt>
                <c:pt idx="8811">
                  <c:v>15</c:v>
                </c:pt>
                <c:pt idx="8812">
                  <c:v>19</c:v>
                </c:pt>
                <c:pt idx="8813">
                  <c:v>18</c:v>
                </c:pt>
                <c:pt idx="8814">
                  <c:v>17</c:v>
                </c:pt>
                <c:pt idx="8815">
                  <c:v>17</c:v>
                </c:pt>
                <c:pt idx="8816">
                  <c:v>17</c:v>
                </c:pt>
                <c:pt idx="8817">
                  <c:v>20</c:v>
                </c:pt>
                <c:pt idx="8818">
                  <c:v>16</c:v>
                </c:pt>
                <c:pt idx="8819">
                  <c:v>18</c:v>
                </c:pt>
                <c:pt idx="8820">
                  <c:v>17</c:v>
                </c:pt>
                <c:pt idx="8821">
                  <c:v>21</c:v>
                </c:pt>
                <c:pt idx="8822">
                  <c:v>22</c:v>
                </c:pt>
                <c:pt idx="8823">
                  <c:v>18</c:v>
                </c:pt>
                <c:pt idx="8824">
                  <c:v>17</c:v>
                </c:pt>
                <c:pt idx="8825">
                  <c:v>22</c:v>
                </c:pt>
                <c:pt idx="8826">
                  <c:v>13</c:v>
                </c:pt>
                <c:pt idx="8827">
                  <c:v>15</c:v>
                </c:pt>
                <c:pt idx="8828">
                  <c:v>15</c:v>
                </c:pt>
                <c:pt idx="8829">
                  <c:v>18</c:v>
                </c:pt>
                <c:pt idx="8830">
                  <c:v>19</c:v>
                </c:pt>
                <c:pt idx="8831">
                  <c:v>19</c:v>
                </c:pt>
                <c:pt idx="8832">
                  <c:v>20</c:v>
                </c:pt>
                <c:pt idx="8833">
                  <c:v>20</c:v>
                </c:pt>
                <c:pt idx="8834">
                  <c:v>19</c:v>
                </c:pt>
                <c:pt idx="8835">
                  <c:v>20</c:v>
                </c:pt>
                <c:pt idx="8836">
                  <c:v>18</c:v>
                </c:pt>
                <c:pt idx="8837">
                  <c:v>15</c:v>
                </c:pt>
                <c:pt idx="8838">
                  <c:v>20</c:v>
                </c:pt>
                <c:pt idx="8839">
                  <c:v>17</c:v>
                </c:pt>
                <c:pt idx="8840">
                  <c:v>15</c:v>
                </c:pt>
                <c:pt idx="8841">
                  <c:v>15</c:v>
                </c:pt>
                <c:pt idx="8842">
                  <c:v>21</c:v>
                </c:pt>
                <c:pt idx="8843">
                  <c:v>20</c:v>
                </c:pt>
                <c:pt idx="8844">
                  <c:v>16</c:v>
                </c:pt>
                <c:pt idx="8845">
                  <c:v>20</c:v>
                </c:pt>
                <c:pt idx="8846">
                  <c:v>20</c:v>
                </c:pt>
                <c:pt idx="8847">
                  <c:v>20</c:v>
                </c:pt>
                <c:pt idx="8848">
                  <c:v>15</c:v>
                </c:pt>
                <c:pt idx="8849">
                  <c:v>20</c:v>
                </c:pt>
                <c:pt idx="8850">
                  <c:v>22</c:v>
                </c:pt>
                <c:pt idx="8851">
                  <c:v>22</c:v>
                </c:pt>
                <c:pt idx="8852">
                  <c:v>18</c:v>
                </c:pt>
                <c:pt idx="8853">
                  <c:v>17</c:v>
                </c:pt>
                <c:pt idx="8854">
                  <c:v>20</c:v>
                </c:pt>
                <c:pt idx="8855">
                  <c:v>20</c:v>
                </c:pt>
                <c:pt idx="8856">
                  <c:v>20</c:v>
                </c:pt>
                <c:pt idx="8857">
                  <c:v>22</c:v>
                </c:pt>
                <c:pt idx="8858">
                  <c:v>21</c:v>
                </c:pt>
                <c:pt idx="8859">
                  <c:v>15</c:v>
                </c:pt>
                <c:pt idx="8860">
                  <c:v>17</c:v>
                </c:pt>
                <c:pt idx="8861">
                  <c:v>17</c:v>
                </c:pt>
                <c:pt idx="8862">
                  <c:v>22</c:v>
                </c:pt>
                <c:pt idx="8863">
                  <c:v>18</c:v>
                </c:pt>
                <c:pt idx="8864">
                  <c:v>19</c:v>
                </c:pt>
                <c:pt idx="8865">
                  <c:v>17</c:v>
                </c:pt>
                <c:pt idx="8866">
                  <c:v>21</c:v>
                </c:pt>
                <c:pt idx="8867">
                  <c:v>20</c:v>
                </c:pt>
                <c:pt idx="8868">
                  <c:v>15</c:v>
                </c:pt>
                <c:pt idx="8869">
                  <c:v>16</c:v>
                </c:pt>
                <c:pt idx="8870">
                  <c:v>20</c:v>
                </c:pt>
                <c:pt idx="8871">
                  <c:v>18</c:v>
                </c:pt>
                <c:pt idx="8872">
                  <c:v>20</c:v>
                </c:pt>
                <c:pt idx="8873">
                  <c:v>15</c:v>
                </c:pt>
                <c:pt idx="8874">
                  <c:v>16</c:v>
                </c:pt>
                <c:pt idx="8875">
                  <c:v>17</c:v>
                </c:pt>
                <c:pt idx="8876">
                  <c:v>16</c:v>
                </c:pt>
                <c:pt idx="8877">
                  <c:v>17</c:v>
                </c:pt>
                <c:pt idx="8878">
                  <c:v>17</c:v>
                </c:pt>
                <c:pt idx="8879">
                  <c:v>19</c:v>
                </c:pt>
                <c:pt idx="8880">
                  <c:v>18</c:v>
                </c:pt>
                <c:pt idx="8881">
                  <c:v>17</c:v>
                </c:pt>
                <c:pt idx="8882">
                  <c:v>21</c:v>
                </c:pt>
                <c:pt idx="8883">
                  <c:v>22</c:v>
                </c:pt>
                <c:pt idx="8884">
                  <c:v>16</c:v>
                </c:pt>
                <c:pt idx="8885">
                  <c:v>22</c:v>
                </c:pt>
                <c:pt idx="8886">
                  <c:v>15</c:v>
                </c:pt>
                <c:pt idx="8887">
                  <c:v>20</c:v>
                </c:pt>
                <c:pt idx="8888">
                  <c:v>15</c:v>
                </c:pt>
                <c:pt idx="8889">
                  <c:v>20</c:v>
                </c:pt>
                <c:pt idx="8890">
                  <c:v>15</c:v>
                </c:pt>
                <c:pt idx="8891">
                  <c:v>22</c:v>
                </c:pt>
                <c:pt idx="8892">
                  <c:v>22</c:v>
                </c:pt>
                <c:pt idx="8893">
                  <c:v>15</c:v>
                </c:pt>
                <c:pt idx="8894">
                  <c:v>15</c:v>
                </c:pt>
                <c:pt idx="8895">
                  <c:v>18</c:v>
                </c:pt>
                <c:pt idx="8896">
                  <c:v>20</c:v>
                </c:pt>
                <c:pt idx="8897">
                  <c:v>15</c:v>
                </c:pt>
                <c:pt idx="8898">
                  <c:v>17</c:v>
                </c:pt>
                <c:pt idx="8899">
                  <c:v>15</c:v>
                </c:pt>
                <c:pt idx="8900">
                  <c:v>16</c:v>
                </c:pt>
                <c:pt idx="8901">
                  <c:v>20</c:v>
                </c:pt>
                <c:pt idx="8902">
                  <c:v>23</c:v>
                </c:pt>
                <c:pt idx="8903">
                  <c:v>15</c:v>
                </c:pt>
                <c:pt idx="8904">
                  <c:v>22</c:v>
                </c:pt>
                <c:pt idx="8905">
                  <c:v>22</c:v>
                </c:pt>
                <c:pt idx="8906">
                  <c:v>22</c:v>
                </c:pt>
                <c:pt idx="8907">
                  <c:v>22</c:v>
                </c:pt>
                <c:pt idx="8908">
                  <c:v>17</c:v>
                </c:pt>
                <c:pt idx="8909">
                  <c:v>22</c:v>
                </c:pt>
                <c:pt idx="8910">
                  <c:v>22</c:v>
                </c:pt>
                <c:pt idx="8911">
                  <c:v>16</c:v>
                </c:pt>
                <c:pt idx="8912">
                  <c:v>16</c:v>
                </c:pt>
                <c:pt idx="8913">
                  <c:v>19</c:v>
                </c:pt>
                <c:pt idx="8914">
                  <c:v>18</c:v>
                </c:pt>
                <c:pt idx="8915">
                  <c:v>17</c:v>
                </c:pt>
                <c:pt idx="8916">
                  <c:v>16</c:v>
                </c:pt>
                <c:pt idx="8917">
                  <c:v>20</c:v>
                </c:pt>
                <c:pt idx="8918">
                  <c:v>19</c:v>
                </c:pt>
                <c:pt idx="8919">
                  <c:v>19</c:v>
                </c:pt>
                <c:pt idx="8920">
                  <c:v>22</c:v>
                </c:pt>
                <c:pt idx="8921">
                  <c:v>15</c:v>
                </c:pt>
                <c:pt idx="8922">
                  <c:v>16</c:v>
                </c:pt>
                <c:pt idx="8923">
                  <c:v>15</c:v>
                </c:pt>
                <c:pt idx="8924">
                  <c:v>22</c:v>
                </c:pt>
                <c:pt idx="8925">
                  <c:v>16</c:v>
                </c:pt>
                <c:pt idx="8926">
                  <c:v>22</c:v>
                </c:pt>
                <c:pt idx="8927">
                  <c:v>16</c:v>
                </c:pt>
                <c:pt idx="8928">
                  <c:v>15</c:v>
                </c:pt>
                <c:pt idx="8929">
                  <c:v>15</c:v>
                </c:pt>
                <c:pt idx="8930">
                  <c:v>15</c:v>
                </c:pt>
                <c:pt idx="8931">
                  <c:v>23</c:v>
                </c:pt>
                <c:pt idx="8932">
                  <c:v>15</c:v>
                </c:pt>
                <c:pt idx="8933">
                  <c:v>17</c:v>
                </c:pt>
                <c:pt idx="8934">
                  <c:v>15</c:v>
                </c:pt>
                <c:pt idx="8935">
                  <c:v>22</c:v>
                </c:pt>
                <c:pt idx="8936">
                  <c:v>16</c:v>
                </c:pt>
                <c:pt idx="8937">
                  <c:v>22</c:v>
                </c:pt>
                <c:pt idx="8938">
                  <c:v>22</c:v>
                </c:pt>
                <c:pt idx="8939">
                  <c:v>19</c:v>
                </c:pt>
                <c:pt idx="8940">
                  <c:v>18</c:v>
                </c:pt>
                <c:pt idx="8941">
                  <c:v>17</c:v>
                </c:pt>
                <c:pt idx="8942">
                  <c:v>15</c:v>
                </c:pt>
                <c:pt idx="8943">
                  <c:v>22</c:v>
                </c:pt>
                <c:pt idx="8944">
                  <c:v>16</c:v>
                </c:pt>
                <c:pt idx="8945">
                  <c:v>19</c:v>
                </c:pt>
                <c:pt idx="8946">
                  <c:v>16</c:v>
                </c:pt>
                <c:pt idx="8947">
                  <c:v>20</c:v>
                </c:pt>
                <c:pt idx="8948">
                  <c:v>22</c:v>
                </c:pt>
                <c:pt idx="8949">
                  <c:v>22</c:v>
                </c:pt>
                <c:pt idx="8950">
                  <c:v>15</c:v>
                </c:pt>
                <c:pt idx="8951">
                  <c:v>20</c:v>
                </c:pt>
                <c:pt idx="8952">
                  <c:v>17</c:v>
                </c:pt>
                <c:pt idx="8953">
                  <c:v>22</c:v>
                </c:pt>
                <c:pt idx="8954">
                  <c:v>20</c:v>
                </c:pt>
                <c:pt idx="8955">
                  <c:v>15</c:v>
                </c:pt>
                <c:pt idx="8956">
                  <c:v>17</c:v>
                </c:pt>
                <c:pt idx="8957">
                  <c:v>15</c:v>
                </c:pt>
                <c:pt idx="8958">
                  <c:v>22</c:v>
                </c:pt>
                <c:pt idx="8959">
                  <c:v>15</c:v>
                </c:pt>
                <c:pt idx="8960">
                  <c:v>19</c:v>
                </c:pt>
                <c:pt idx="8961">
                  <c:v>17</c:v>
                </c:pt>
                <c:pt idx="8962">
                  <c:v>19</c:v>
                </c:pt>
                <c:pt idx="8963">
                  <c:v>19</c:v>
                </c:pt>
                <c:pt idx="8964">
                  <c:v>17</c:v>
                </c:pt>
                <c:pt idx="8965">
                  <c:v>16</c:v>
                </c:pt>
                <c:pt idx="8966">
                  <c:v>17</c:v>
                </c:pt>
                <c:pt idx="8967">
                  <c:v>17</c:v>
                </c:pt>
                <c:pt idx="8968">
                  <c:v>15</c:v>
                </c:pt>
                <c:pt idx="8969">
                  <c:v>17</c:v>
                </c:pt>
                <c:pt idx="8970">
                  <c:v>16</c:v>
                </c:pt>
                <c:pt idx="8971">
                  <c:v>20</c:v>
                </c:pt>
                <c:pt idx="8972">
                  <c:v>15</c:v>
                </c:pt>
                <c:pt idx="8973">
                  <c:v>18</c:v>
                </c:pt>
                <c:pt idx="8974">
                  <c:v>16</c:v>
                </c:pt>
                <c:pt idx="8975">
                  <c:v>22</c:v>
                </c:pt>
                <c:pt idx="8976">
                  <c:v>22</c:v>
                </c:pt>
                <c:pt idx="8977">
                  <c:v>15</c:v>
                </c:pt>
                <c:pt idx="8978">
                  <c:v>21</c:v>
                </c:pt>
                <c:pt idx="8979">
                  <c:v>15</c:v>
                </c:pt>
                <c:pt idx="8980">
                  <c:v>15</c:v>
                </c:pt>
                <c:pt idx="8981">
                  <c:v>20</c:v>
                </c:pt>
                <c:pt idx="8982">
                  <c:v>22</c:v>
                </c:pt>
                <c:pt idx="8983">
                  <c:v>20</c:v>
                </c:pt>
                <c:pt idx="8984">
                  <c:v>21</c:v>
                </c:pt>
                <c:pt idx="8985">
                  <c:v>15</c:v>
                </c:pt>
                <c:pt idx="8986">
                  <c:v>22</c:v>
                </c:pt>
                <c:pt idx="8987">
                  <c:v>20</c:v>
                </c:pt>
                <c:pt idx="8988">
                  <c:v>16</c:v>
                </c:pt>
                <c:pt idx="8989">
                  <c:v>19</c:v>
                </c:pt>
                <c:pt idx="8990">
                  <c:v>19</c:v>
                </c:pt>
                <c:pt idx="8991">
                  <c:v>16</c:v>
                </c:pt>
                <c:pt idx="8992">
                  <c:v>20</c:v>
                </c:pt>
                <c:pt idx="8993">
                  <c:v>16</c:v>
                </c:pt>
                <c:pt idx="8994">
                  <c:v>16</c:v>
                </c:pt>
                <c:pt idx="8995">
                  <c:v>17</c:v>
                </c:pt>
                <c:pt idx="8996">
                  <c:v>18</c:v>
                </c:pt>
                <c:pt idx="8997">
                  <c:v>15</c:v>
                </c:pt>
                <c:pt idx="8998">
                  <c:v>18</c:v>
                </c:pt>
                <c:pt idx="8999">
                  <c:v>16</c:v>
                </c:pt>
                <c:pt idx="9000">
                  <c:v>17</c:v>
                </c:pt>
                <c:pt idx="9001">
                  <c:v>20</c:v>
                </c:pt>
                <c:pt idx="9002">
                  <c:v>17</c:v>
                </c:pt>
                <c:pt idx="9003">
                  <c:v>18</c:v>
                </c:pt>
                <c:pt idx="9004">
                  <c:v>20</c:v>
                </c:pt>
                <c:pt idx="9005">
                  <c:v>21</c:v>
                </c:pt>
                <c:pt idx="9006">
                  <c:v>22</c:v>
                </c:pt>
                <c:pt idx="9007">
                  <c:v>15</c:v>
                </c:pt>
                <c:pt idx="9008">
                  <c:v>20</c:v>
                </c:pt>
                <c:pt idx="9009">
                  <c:v>17</c:v>
                </c:pt>
                <c:pt idx="9010">
                  <c:v>16</c:v>
                </c:pt>
                <c:pt idx="9011">
                  <c:v>20</c:v>
                </c:pt>
                <c:pt idx="9012">
                  <c:v>16</c:v>
                </c:pt>
                <c:pt idx="9013">
                  <c:v>20</c:v>
                </c:pt>
                <c:pt idx="9014">
                  <c:v>16</c:v>
                </c:pt>
                <c:pt idx="9015">
                  <c:v>22</c:v>
                </c:pt>
                <c:pt idx="9016">
                  <c:v>23</c:v>
                </c:pt>
                <c:pt idx="9017">
                  <c:v>16</c:v>
                </c:pt>
                <c:pt idx="9018">
                  <c:v>15</c:v>
                </c:pt>
                <c:pt idx="9019">
                  <c:v>19</c:v>
                </c:pt>
                <c:pt idx="9020">
                  <c:v>17</c:v>
                </c:pt>
                <c:pt idx="9021">
                  <c:v>15</c:v>
                </c:pt>
                <c:pt idx="9022">
                  <c:v>22</c:v>
                </c:pt>
                <c:pt idx="9023">
                  <c:v>22</c:v>
                </c:pt>
                <c:pt idx="9024">
                  <c:v>19</c:v>
                </c:pt>
                <c:pt idx="9025">
                  <c:v>16</c:v>
                </c:pt>
                <c:pt idx="9026">
                  <c:v>17</c:v>
                </c:pt>
                <c:pt idx="9027">
                  <c:v>20</c:v>
                </c:pt>
                <c:pt idx="9028">
                  <c:v>15</c:v>
                </c:pt>
                <c:pt idx="9029">
                  <c:v>15</c:v>
                </c:pt>
                <c:pt idx="9030">
                  <c:v>17</c:v>
                </c:pt>
                <c:pt idx="9031">
                  <c:v>18</c:v>
                </c:pt>
                <c:pt idx="9032">
                  <c:v>22</c:v>
                </c:pt>
                <c:pt idx="9033">
                  <c:v>15</c:v>
                </c:pt>
                <c:pt idx="9034">
                  <c:v>20</c:v>
                </c:pt>
                <c:pt idx="9035">
                  <c:v>20</c:v>
                </c:pt>
                <c:pt idx="9036">
                  <c:v>19</c:v>
                </c:pt>
                <c:pt idx="9037">
                  <c:v>16</c:v>
                </c:pt>
                <c:pt idx="9038">
                  <c:v>15</c:v>
                </c:pt>
                <c:pt idx="9039">
                  <c:v>17</c:v>
                </c:pt>
                <c:pt idx="9040">
                  <c:v>16</c:v>
                </c:pt>
                <c:pt idx="9041">
                  <c:v>22</c:v>
                </c:pt>
                <c:pt idx="9042">
                  <c:v>21</c:v>
                </c:pt>
                <c:pt idx="9043">
                  <c:v>15</c:v>
                </c:pt>
                <c:pt idx="9044">
                  <c:v>15</c:v>
                </c:pt>
                <c:pt idx="9045">
                  <c:v>17</c:v>
                </c:pt>
                <c:pt idx="9046">
                  <c:v>22</c:v>
                </c:pt>
                <c:pt idx="9047">
                  <c:v>19</c:v>
                </c:pt>
                <c:pt idx="9048">
                  <c:v>22</c:v>
                </c:pt>
                <c:pt idx="9049">
                  <c:v>20</c:v>
                </c:pt>
                <c:pt idx="9050">
                  <c:v>22</c:v>
                </c:pt>
                <c:pt idx="9051">
                  <c:v>22</c:v>
                </c:pt>
                <c:pt idx="9052">
                  <c:v>16</c:v>
                </c:pt>
                <c:pt idx="9053">
                  <c:v>20</c:v>
                </c:pt>
                <c:pt idx="9054">
                  <c:v>15</c:v>
                </c:pt>
                <c:pt idx="9055">
                  <c:v>18</c:v>
                </c:pt>
                <c:pt idx="9056">
                  <c:v>21</c:v>
                </c:pt>
                <c:pt idx="9057">
                  <c:v>16</c:v>
                </c:pt>
                <c:pt idx="9058">
                  <c:v>15</c:v>
                </c:pt>
                <c:pt idx="9059">
                  <c:v>16</c:v>
                </c:pt>
                <c:pt idx="9060">
                  <c:v>17</c:v>
                </c:pt>
                <c:pt idx="9061">
                  <c:v>18</c:v>
                </c:pt>
                <c:pt idx="9062">
                  <c:v>19</c:v>
                </c:pt>
                <c:pt idx="9063">
                  <c:v>22</c:v>
                </c:pt>
                <c:pt idx="9064">
                  <c:v>15</c:v>
                </c:pt>
                <c:pt idx="9065">
                  <c:v>16</c:v>
                </c:pt>
                <c:pt idx="9066">
                  <c:v>21</c:v>
                </c:pt>
                <c:pt idx="9067">
                  <c:v>21</c:v>
                </c:pt>
                <c:pt idx="9068">
                  <c:v>18</c:v>
                </c:pt>
                <c:pt idx="9069">
                  <c:v>21</c:v>
                </c:pt>
                <c:pt idx="9070">
                  <c:v>19</c:v>
                </c:pt>
                <c:pt idx="9071">
                  <c:v>20</c:v>
                </c:pt>
                <c:pt idx="9072">
                  <c:v>15</c:v>
                </c:pt>
                <c:pt idx="9073">
                  <c:v>18</c:v>
                </c:pt>
                <c:pt idx="9074">
                  <c:v>23</c:v>
                </c:pt>
                <c:pt idx="9075">
                  <c:v>21</c:v>
                </c:pt>
                <c:pt idx="9076">
                  <c:v>19</c:v>
                </c:pt>
                <c:pt idx="9077">
                  <c:v>17</c:v>
                </c:pt>
                <c:pt idx="9078">
                  <c:v>22</c:v>
                </c:pt>
                <c:pt idx="9079">
                  <c:v>22</c:v>
                </c:pt>
                <c:pt idx="9080">
                  <c:v>16</c:v>
                </c:pt>
                <c:pt idx="9081">
                  <c:v>16</c:v>
                </c:pt>
                <c:pt idx="9082">
                  <c:v>22</c:v>
                </c:pt>
                <c:pt idx="9083">
                  <c:v>22</c:v>
                </c:pt>
                <c:pt idx="9084">
                  <c:v>16</c:v>
                </c:pt>
                <c:pt idx="9085">
                  <c:v>22</c:v>
                </c:pt>
                <c:pt idx="9086">
                  <c:v>16</c:v>
                </c:pt>
                <c:pt idx="9087">
                  <c:v>15</c:v>
                </c:pt>
                <c:pt idx="9088">
                  <c:v>17</c:v>
                </c:pt>
                <c:pt idx="9089">
                  <c:v>22</c:v>
                </c:pt>
                <c:pt idx="9090">
                  <c:v>17</c:v>
                </c:pt>
                <c:pt idx="9091">
                  <c:v>19</c:v>
                </c:pt>
                <c:pt idx="9092">
                  <c:v>19</c:v>
                </c:pt>
                <c:pt idx="9093">
                  <c:v>16</c:v>
                </c:pt>
                <c:pt idx="9094">
                  <c:v>17</c:v>
                </c:pt>
                <c:pt idx="9095">
                  <c:v>20</c:v>
                </c:pt>
                <c:pt idx="9096">
                  <c:v>16</c:v>
                </c:pt>
                <c:pt idx="9097">
                  <c:v>15</c:v>
                </c:pt>
                <c:pt idx="9098">
                  <c:v>20</c:v>
                </c:pt>
                <c:pt idx="9099">
                  <c:v>22</c:v>
                </c:pt>
                <c:pt idx="9100">
                  <c:v>17</c:v>
                </c:pt>
                <c:pt idx="9101">
                  <c:v>17</c:v>
                </c:pt>
                <c:pt idx="9102">
                  <c:v>20</c:v>
                </c:pt>
                <c:pt idx="9103">
                  <c:v>16</c:v>
                </c:pt>
                <c:pt idx="9104">
                  <c:v>15</c:v>
                </c:pt>
                <c:pt idx="9105">
                  <c:v>19</c:v>
                </c:pt>
                <c:pt idx="9106">
                  <c:v>20</c:v>
                </c:pt>
                <c:pt idx="9107">
                  <c:v>22</c:v>
                </c:pt>
                <c:pt idx="9108">
                  <c:v>15</c:v>
                </c:pt>
                <c:pt idx="9109">
                  <c:v>21</c:v>
                </c:pt>
                <c:pt idx="9110">
                  <c:v>17</c:v>
                </c:pt>
                <c:pt idx="9111">
                  <c:v>16</c:v>
                </c:pt>
                <c:pt idx="9112">
                  <c:v>22</c:v>
                </c:pt>
                <c:pt idx="9113">
                  <c:v>20</c:v>
                </c:pt>
                <c:pt idx="9114">
                  <c:v>18</c:v>
                </c:pt>
                <c:pt idx="9115">
                  <c:v>16</c:v>
                </c:pt>
                <c:pt idx="9116">
                  <c:v>22</c:v>
                </c:pt>
                <c:pt idx="9117">
                  <c:v>22</c:v>
                </c:pt>
                <c:pt idx="9118">
                  <c:v>15</c:v>
                </c:pt>
                <c:pt idx="9119">
                  <c:v>22</c:v>
                </c:pt>
                <c:pt idx="9120">
                  <c:v>15</c:v>
                </c:pt>
                <c:pt idx="9121">
                  <c:v>20</c:v>
                </c:pt>
                <c:pt idx="9122">
                  <c:v>21</c:v>
                </c:pt>
                <c:pt idx="9123">
                  <c:v>17</c:v>
                </c:pt>
                <c:pt idx="9124">
                  <c:v>22</c:v>
                </c:pt>
                <c:pt idx="9125">
                  <c:v>16</c:v>
                </c:pt>
                <c:pt idx="9126">
                  <c:v>18</c:v>
                </c:pt>
                <c:pt idx="9127">
                  <c:v>18</c:v>
                </c:pt>
                <c:pt idx="9128">
                  <c:v>20</c:v>
                </c:pt>
                <c:pt idx="9129">
                  <c:v>20</c:v>
                </c:pt>
                <c:pt idx="9130">
                  <c:v>17</c:v>
                </c:pt>
                <c:pt idx="9131">
                  <c:v>20</c:v>
                </c:pt>
                <c:pt idx="9132">
                  <c:v>20</c:v>
                </c:pt>
                <c:pt idx="9133">
                  <c:v>15</c:v>
                </c:pt>
                <c:pt idx="9134">
                  <c:v>22</c:v>
                </c:pt>
                <c:pt idx="9135">
                  <c:v>17</c:v>
                </c:pt>
                <c:pt idx="9136">
                  <c:v>15</c:v>
                </c:pt>
                <c:pt idx="9137">
                  <c:v>19</c:v>
                </c:pt>
                <c:pt idx="9138">
                  <c:v>17</c:v>
                </c:pt>
                <c:pt idx="9139">
                  <c:v>20</c:v>
                </c:pt>
                <c:pt idx="9140">
                  <c:v>20</c:v>
                </c:pt>
                <c:pt idx="9141">
                  <c:v>20</c:v>
                </c:pt>
                <c:pt idx="9142">
                  <c:v>15</c:v>
                </c:pt>
                <c:pt idx="9143">
                  <c:v>20</c:v>
                </c:pt>
                <c:pt idx="9144">
                  <c:v>19</c:v>
                </c:pt>
                <c:pt idx="9145">
                  <c:v>22</c:v>
                </c:pt>
                <c:pt idx="9146">
                  <c:v>15</c:v>
                </c:pt>
                <c:pt idx="9147">
                  <c:v>15</c:v>
                </c:pt>
                <c:pt idx="9148">
                  <c:v>15</c:v>
                </c:pt>
                <c:pt idx="9149">
                  <c:v>18</c:v>
                </c:pt>
                <c:pt idx="9150">
                  <c:v>17</c:v>
                </c:pt>
                <c:pt idx="9151">
                  <c:v>22</c:v>
                </c:pt>
                <c:pt idx="9152">
                  <c:v>16</c:v>
                </c:pt>
                <c:pt idx="9153">
                  <c:v>22</c:v>
                </c:pt>
                <c:pt idx="9154">
                  <c:v>20</c:v>
                </c:pt>
                <c:pt idx="9155">
                  <c:v>15</c:v>
                </c:pt>
                <c:pt idx="9156">
                  <c:v>21</c:v>
                </c:pt>
                <c:pt idx="9157">
                  <c:v>21</c:v>
                </c:pt>
                <c:pt idx="9158">
                  <c:v>15</c:v>
                </c:pt>
                <c:pt idx="9159">
                  <c:v>16</c:v>
                </c:pt>
                <c:pt idx="9160">
                  <c:v>17</c:v>
                </c:pt>
                <c:pt idx="9161">
                  <c:v>16</c:v>
                </c:pt>
                <c:pt idx="9162">
                  <c:v>19</c:v>
                </c:pt>
                <c:pt idx="9163">
                  <c:v>15</c:v>
                </c:pt>
                <c:pt idx="9164">
                  <c:v>15</c:v>
                </c:pt>
                <c:pt idx="9165">
                  <c:v>24</c:v>
                </c:pt>
                <c:pt idx="9166">
                  <c:v>16</c:v>
                </c:pt>
                <c:pt idx="9167">
                  <c:v>16</c:v>
                </c:pt>
                <c:pt idx="9168">
                  <c:v>15</c:v>
                </c:pt>
                <c:pt idx="9169">
                  <c:v>21</c:v>
                </c:pt>
                <c:pt idx="9170">
                  <c:v>16</c:v>
                </c:pt>
                <c:pt idx="9171">
                  <c:v>15</c:v>
                </c:pt>
                <c:pt idx="9172">
                  <c:v>17</c:v>
                </c:pt>
                <c:pt idx="9173">
                  <c:v>17</c:v>
                </c:pt>
                <c:pt idx="9174">
                  <c:v>17</c:v>
                </c:pt>
                <c:pt idx="9175">
                  <c:v>22</c:v>
                </c:pt>
                <c:pt idx="9176">
                  <c:v>16</c:v>
                </c:pt>
                <c:pt idx="9177">
                  <c:v>20</c:v>
                </c:pt>
                <c:pt idx="9178">
                  <c:v>17</c:v>
                </c:pt>
                <c:pt idx="9179">
                  <c:v>20</c:v>
                </c:pt>
                <c:pt idx="9180">
                  <c:v>20</c:v>
                </c:pt>
                <c:pt idx="9181">
                  <c:v>22</c:v>
                </c:pt>
                <c:pt idx="9182">
                  <c:v>15</c:v>
                </c:pt>
                <c:pt idx="9183">
                  <c:v>16</c:v>
                </c:pt>
                <c:pt idx="9184">
                  <c:v>15</c:v>
                </c:pt>
                <c:pt idx="9185">
                  <c:v>17</c:v>
                </c:pt>
                <c:pt idx="9186">
                  <c:v>20</c:v>
                </c:pt>
                <c:pt idx="9187">
                  <c:v>15</c:v>
                </c:pt>
                <c:pt idx="9188">
                  <c:v>22</c:v>
                </c:pt>
                <c:pt idx="9189">
                  <c:v>22</c:v>
                </c:pt>
                <c:pt idx="9190">
                  <c:v>16</c:v>
                </c:pt>
                <c:pt idx="9191">
                  <c:v>20</c:v>
                </c:pt>
                <c:pt idx="9192">
                  <c:v>19</c:v>
                </c:pt>
                <c:pt idx="9193">
                  <c:v>16</c:v>
                </c:pt>
                <c:pt idx="9194">
                  <c:v>16</c:v>
                </c:pt>
                <c:pt idx="9195">
                  <c:v>15</c:v>
                </c:pt>
                <c:pt idx="9196">
                  <c:v>20</c:v>
                </c:pt>
                <c:pt idx="9197">
                  <c:v>21</c:v>
                </c:pt>
                <c:pt idx="9198">
                  <c:v>17</c:v>
                </c:pt>
                <c:pt idx="9199">
                  <c:v>18</c:v>
                </c:pt>
                <c:pt idx="9200">
                  <c:v>17</c:v>
                </c:pt>
                <c:pt idx="9201">
                  <c:v>15</c:v>
                </c:pt>
                <c:pt idx="9202">
                  <c:v>17</c:v>
                </c:pt>
                <c:pt idx="9203">
                  <c:v>16</c:v>
                </c:pt>
                <c:pt idx="9204">
                  <c:v>20</c:v>
                </c:pt>
                <c:pt idx="9205">
                  <c:v>17</c:v>
                </c:pt>
                <c:pt idx="9206">
                  <c:v>22</c:v>
                </c:pt>
                <c:pt idx="9207">
                  <c:v>15</c:v>
                </c:pt>
                <c:pt idx="9208">
                  <c:v>16</c:v>
                </c:pt>
                <c:pt idx="9209">
                  <c:v>20</c:v>
                </c:pt>
                <c:pt idx="9210">
                  <c:v>20</c:v>
                </c:pt>
                <c:pt idx="9211">
                  <c:v>20</c:v>
                </c:pt>
                <c:pt idx="9212">
                  <c:v>22</c:v>
                </c:pt>
                <c:pt idx="9213">
                  <c:v>20</c:v>
                </c:pt>
                <c:pt idx="9214">
                  <c:v>17</c:v>
                </c:pt>
                <c:pt idx="9215">
                  <c:v>22</c:v>
                </c:pt>
                <c:pt idx="9216">
                  <c:v>19</c:v>
                </c:pt>
                <c:pt idx="9217">
                  <c:v>20</c:v>
                </c:pt>
                <c:pt idx="9218">
                  <c:v>16</c:v>
                </c:pt>
                <c:pt idx="9219">
                  <c:v>21</c:v>
                </c:pt>
                <c:pt idx="9220">
                  <c:v>20</c:v>
                </c:pt>
                <c:pt idx="9221">
                  <c:v>15</c:v>
                </c:pt>
                <c:pt idx="9222">
                  <c:v>20</c:v>
                </c:pt>
                <c:pt idx="9223">
                  <c:v>16</c:v>
                </c:pt>
                <c:pt idx="9224">
                  <c:v>15</c:v>
                </c:pt>
                <c:pt idx="9225">
                  <c:v>15</c:v>
                </c:pt>
                <c:pt idx="9226">
                  <c:v>16</c:v>
                </c:pt>
                <c:pt idx="9227">
                  <c:v>16</c:v>
                </c:pt>
                <c:pt idx="9228">
                  <c:v>15</c:v>
                </c:pt>
                <c:pt idx="9229">
                  <c:v>20</c:v>
                </c:pt>
                <c:pt idx="9230">
                  <c:v>17</c:v>
                </c:pt>
                <c:pt idx="9231">
                  <c:v>16</c:v>
                </c:pt>
                <c:pt idx="9232">
                  <c:v>19</c:v>
                </c:pt>
                <c:pt idx="9233">
                  <c:v>17</c:v>
                </c:pt>
                <c:pt idx="9234">
                  <c:v>16</c:v>
                </c:pt>
                <c:pt idx="9235">
                  <c:v>15</c:v>
                </c:pt>
                <c:pt idx="9236">
                  <c:v>17</c:v>
                </c:pt>
                <c:pt idx="9237">
                  <c:v>16</c:v>
                </c:pt>
                <c:pt idx="9238">
                  <c:v>17</c:v>
                </c:pt>
                <c:pt idx="9239">
                  <c:v>16</c:v>
                </c:pt>
                <c:pt idx="9240">
                  <c:v>17</c:v>
                </c:pt>
                <c:pt idx="9241">
                  <c:v>16</c:v>
                </c:pt>
                <c:pt idx="9242">
                  <c:v>15</c:v>
                </c:pt>
                <c:pt idx="9243">
                  <c:v>16</c:v>
                </c:pt>
                <c:pt idx="9244">
                  <c:v>18</c:v>
                </c:pt>
                <c:pt idx="9245">
                  <c:v>21</c:v>
                </c:pt>
                <c:pt idx="9246">
                  <c:v>19</c:v>
                </c:pt>
                <c:pt idx="9247">
                  <c:v>17</c:v>
                </c:pt>
                <c:pt idx="9248">
                  <c:v>20</c:v>
                </c:pt>
                <c:pt idx="9249">
                  <c:v>18</c:v>
                </c:pt>
                <c:pt idx="9250">
                  <c:v>20</c:v>
                </c:pt>
                <c:pt idx="9251">
                  <c:v>17</c:v>
                </c:pt>
                <c:pt idx="9252">
                  <c:v>15</c:v>
                </c:pt>
                <c:pt idx="9253">
                  <c:v>22</c:v>
                </c:pt>
                <c:pt idx="9254">
                  <c:v>17</c:v>
                </c:pt>
                <c:pt idx="9255">
                  <c:v>16</c:v>
                </c:pt>
                <c:pt idx="9256">
                  <c:v>17</c:v>
                </c:pt>
                <c:pt idx="9257">
                  <c:v>20</c:v>
                </c:pt>
                <c:pt idx="9258">
                  <c:v>19</c:v>
                </c:pt>
                <c:pt idx="9259">
                  <c:v>22</c:v>
                </c:pt>
                <c:pt idx="9260">
                  <c:v>19</c:v>
                </c:pt>
                <c:pt idx="9261">
                  <c:v>17</c:v>
                </c:pt>
                <c:pt idx="9262">
                  <c:v>15</c:v>
                </c:pt>
                <c:pt idx="9263">
                  <c:v>18</c:v>
                </c:pt>
                <c:pt idx="9264">
                  <c:v>16</c:v>
                </c:pt>
                <c:pt idx="9265">
                  <c:v>22</c:v>
                </c:pt>
                <c:pt idx="9266">
                  <c:v>22</c:v>
                </c:pt>
                <c:pt idx="9267">
                  <c:v>20</c:v>
                </c:pt>
                <c:pt idx="9268">
                  <c:v>15</c:v>
                </c:pt>
                <c:pt idx="9269">
                  <c:v>22</c:v>
                </c:pt>
                <c:pt idx="9270">
                  <c:v>21</c:v>
                </c:pt>
                <c:pt idx="9271">
                  <c:v>16</c:v>
                </c:pt>
                <c:pt idx="9272">
                  <c:v>15</c:v>
                </c:pt>
                <c:pt idx="9273">
                  <c:v>17</c:v>
                </c:pt>
                <c:pt idx="9274">
                  <c:v>22</c:v>
                </c:pt>
                <c:pt idx="9275">
                  <c:v>20</c:v>
                </c:pt>
                <c:pt idx="9276">
                  <c:v>19</c:v>
                </c:pt>
                <c:pt idx="9277">
                  <c:v>22</c:v>
                </c:pt>
                <c:pt idx="9278">
                  <c:v>15</c:v>
                </c:pt>
                <c:pt idx="9279">
                  <c:v>15</c:v>
                </c:pt>
                <c:pt idx="9280">
                  <c:v>20</c:v>
                </c:pt>
                <c:pt idx="9281">
                  <c:v>20</c:v>
                </c:pt>
                <c:pt idx="9282">
                  <c:v>23</c:v>
                </c:pt>
                <c:pt idx="9283">
                  <c:v>16</c:v>
                </c:pt>
                <c:pt idx="9284">
                  <c:v>16</c:v>
                </c:pt>
                <c:pt idx="9285">
                  <c:v>21</c:v>
                </c:pt>
                <c:pt idx="9286">
                  <c:v>16</c:v>
                </c:pt>
                <c:pt idx="9287">
                  <c:v>22</c:v>
                </c:pt>
                <c:pt idx="9288">
                  <c:v>20</c:v>
                </c:pt>
                <c:pt idx="9289">
                  <c:v>15</c:v>
                </c:pt>
                <c:pt idx="9290">
                  <c:v>16</c:v>
                </c:pt>
                <c:pt idx="9291">
                  <c:v>20</c:v>
                </c:pt>
                <c:pt idx="9292">
                  <c:v>16</c:v>
                </c:pt>
                <c:pt idx="9293">
                  <c:v>18</c:v>
                </c:pt>
                <c:pt idx="9294">
                  <c:v>20</c:v>
                </c:pt>
                <c:pt idx="9295">
                  <c:v>15</c:v>
                </c:pt>
                <c:pt idx="9296">
                  <c:v>15</c:v>
                </c:pt>
                <c:pt idx="9297">
                  <c:v>20</c:v>
                </c:pt>
                <c:pt idx="9298">
                  <c:v>22</c:v>
                </c:pt>
                <c:pt idx="9299">
                  <c:v>17</c:v>
                </c:pt>
                <c:pt idx="9300">
                  <c:v>22</c:v>
                </c:pt>
                <c:pt idx="9301">
                  <c:v>19</c:v>
                </c:pt>
                <c:pt idx="9302">
                  <c:v>17</c:v>
                </c:pt>
                <c:pt idx="9303">
                  <c:v>22</c:v>
                </c:pt>
                <c:pt idx="9304">
                  <c:v>20</c:v>
                </c:pt>
                <c:pt idx="9305">
                  <c:v>20</c:v>
                </c:pt>
                <c:pt idx="9306">
                  <c:v>16</c:v>
                </c:pt>
                <c:pt idx="9307">
                  <c:v>16</c:v>
                </c:pt>
                <c:pt idx="9308">
                  <c:v>19</c:v>
                </c:pt>
                <c:pt idx="9309">
                  <c:v>22</c:v>
                </c:pt>
                <c:pt idx="9310">
                  <c:v>15</c:v>
                </c:pt>
                <c:pt idx="9311">
                  <c:v>17</c:v>
                </c:pt>
                <c:pt idx="9312">
                  <c:v>15</c:v>
                </c:pt>
                <c:pt idx="9313">
                  <c:v>16</c:v>
                </c:pt>
                <c:pt idx="9314">
                  <c:v>15</c:v>
                </c:pt>
                <c:pt idx="9315">
                  <c:v>19</c:v>
                </c:pt>
                <c:pt idx="9316">
                  <c:v>16</c:v>
                </c:pt>
                <c:pt idx="9317">
                  <c:v>20</c:v>
                </c:pt>
                <c:pt idx="9318">
                  <c:v>15</c:v>
                </c:pt>
                <c:pt idx="9319">
                  <c:v>17</c:v>
                </c:pt>
                <c:pt idx="9320">
                  <c:v>16</c:v>
                </c:pt>
                <c:pt idx="9321">
                  <c:v>17</c:v>
                </c:pt>
                <c:pt idx="9322">
                  <c:v>17</c:v>
                </c:pt>
                <c:pt idx="9323">
                  <c:v>20</c:v>
                </c:pt>
                <c:pt idx="9324">
                  <c:v>20</c:v>
                </c:pt>
                <c:pt idx="9325">
                  <c:v>20</c:v>
                </c:pt>
                <c:pt idx="9326">
                  <c:v>17</c:v>
                </c:pt>
                <c:pt idx="9327">
                  <c:v>16</c:v>
                </c:pt>
                <c:pt idx="9328">
                  <c:v>15</c:v>
                </c:pt>
                <c:pt idx="9329">
                  <c:v>15</c:v>
                </c:pt>
                <c:pt idx="9330">
                  <c:v>21</c:v>
                </c:pt>
                <c:pt idx="9331">
                  <c:v>22</c:v>
                </c:pt>
                <c:pt idx="9332">
                  <c:v>15</c:v>
                </c:pt>
                <c:pt idx="9333">
                  <c:v>20</c:v>
                </c:pt>
                <c:pt idx="9334">
                  <c:v>15</c:v>
                </c:pt>
                <c:pt idx="9335">
                  <c:v>21</c:v>
                </c:pt>
                <c:pt idx="9336">
                  <c:v>22</c:v>
                </c:pt>
                <c:pt idx="9337">
                  <c:v>22</c:v>
                </c:pt>
                <c:pt idx="9338">
                  <c:v>16</c:v>
                </c:pt>
                <c:pt idx="9339">
                  <c:v>15</c:v>
                </c:pt>
                <c:pt idx="9340">
                  <c:v>15</c:v>
                </c:pt>
                <c:pt idx="9341">
                  <c:v>17</c:v>
                </c:pt>
                <c:pt idx="9342">
                  <c:v>15</c:v>
                </c:pt>
                <c:pt idx="9343">
                  <c:v>15</c:v>
                </c:pt>
                <c:pt idx="9344">
                  <c:v>20</c:v>
                </c:pt>
                <c:pt idx="9345">
                  <c:v>21</c:v>
                </c:pt>
                <c:pt idx="9346">
                  <c:v>22</c:v>
                </c:pt>
                <c:pt idx="9347">
                  <c:v>17</c:v>
                </c:pt>
                <c:pt idx="9348">
                  <c:v>17</c:v>
                </c:pt>
                <c:pt idx="9349">
                  <c:v>17</c:v>
                </c:pt>
                <c:pt idx="9350">
                  <c:v>22</c:v>
                </c:pt>
                <c:pt idx="9351">
                  <c:v>20</c:v>
                </c:pt>
                <c:pt idx="9352">
                  <c:v>20</c:v>
                </c:pt>
                <c:pt idx="9353">
                  <c:v>22</c:v>
                </c:pt>
                <c:pt idx="9354">
                  <c:v>21</c:v>
                </c:pt>
                <c:pt idx="9355">
                  <c:v>21</c:v>
                </c:pt>
                <c:pt idx="9356">
                  <c:v>20</c:v>
                </c:pt>
                <c:pt idx="9357">
                  <c:v>17</c:v>
                </c:pt>
                <c:pt idx="9358">
                  <c:v>17</c:v>
                </c:pt>
                <c:pt idx="9359">
                  <c:v>18</c:v>
                </c:pt>
                <c:pt idx="9360">
                  <c:v>16</c:v>
                </c:pt>
                <c:pt idx="9361">
                  <c:v>15</c:v>
                </c:pt>
                <c:pt idx="9362">
                  <c:v>17</c:v>
                </c:pt>
                <c:pt idx="9363">
                  <c:v>21</c:v>
                </c:pt>
                <c:pt idx="9364">
                  <c:v>21</c:v>
                </c:pt>
                <c:pt idx="9365">
                  <c:v>21</c:v>
                </c:pt>
                <c:pt idx="9366">
                  <c:v>15</c:v>
                </c:pt>
                <c:pt idx="9367">
                  <c:v>16</c:v>
                </c:pt>
                <c:pt idx="9368">
                  <c:v>20</c:v>
                </c:pt>
                <c:pt idx="9369">
                  <c:v>22</c:v>
                </c:pt>
                <c:pt idx="9370">
                  <c:v>22</c:v>
                </c:pt>
                <c:pt idx="9371">
                  <c:v>15</c:v>
                </c:pt>
                <c:pt idx="9372">
                  <c:v>15</c:v>
                </c:pt>
                <c:pt idx="9373">
                  <c:v>22</c:v>
                </c:pt>
                <c:pt idx="9374">
                  <c:v>19</c:v>
                </c:pt>
                <c:pt idx="9375">
                  <c:v>21</c:v>
                </c:pt>
                <c:pt idx="9376">
                  <c:v>17</c:v>
                </c:pt>
                <c:pt idx="9377">
                  <c:v>22</c:v>
                </c:pt>
                <c:pt idx="9378">
                  <c:v>21</c:v>
                </c:pt>
                <c:pt idx="9379">
                  <c:v>16</c:v>
                </c:pt>
                <c:pt idx="9380">
                  <c:v>16</c:v>
                </c:pt>
                <c:pt idx="9381">
                  <c:v>16</c:v>
                </c:pt>
                <c:pt idx="9382">
                  <c:v>18</c:v>
                </c:pt>
                <c:pt idx="9383">
                  <c:v>23</c:v>
                </c:pt>
                <c:pt idx="9384">
                  <c:v>17</c:v>
                </c:pt>
                <c:pt idx="9385">
                  <c:v>21</c:v>
                </c:pt>
                <c:pt idx="9386">
                  <c:v>22</c:v>
                </c:pt>
                <c:pt idx="9387">
                  <c:v>15</c:v>
                </c:pt>
                <c:pt idx="9388">
                  <c:v>21</c:v>
                </c:pt>
                <c:pt idx="9389">
                  <c:v>16</c:v>
                </c:pt>
                <c:pt idx="9390">
                  <c:v>17</c:v>
                </c:pt>
                <c:pt idx="9391">
                  <c:v>17</c:v>
                </c:pt>
                <c:pt idx="9392">
                  <c:v>15</c:v>
                </c:pt>
                <c:pt idx="9393">
                  <c:v>15</c:v>
                </c:pt>
                <c:pt idx="9394">
                  <c:v>15</c:v>
                </c:pt>
                <c:pt idx="9395">
                  <c:v>22</c:v>
                </c:pt>
                <c:pt idx="9396">
                  <c:v>17</c:v>
                </c:pt>
                <c:pt idx="9397">
                  <c:v>21</c:v>
                </c:pt>
                <c:pt idx="9398">
                  <c:v>16</c:v>
                </c:pt>
                <c:pt idx="9399">
                  <c:v>20</c:v>
                </c:pt>
                <c:pt idx="9400">
                  <c:v>16</c:v>
                </c:pt>
                <c:pt idx="9401">
                  <c:v>21</c:v>
                </c:pt>
                <c:pt idx="9402">
                  <c:v>15</c:v>
                </c:pt>
                <c:pt idx="9403">
                  <c:v>16</c:v>
                </c:pt>
                <c:pt idx="9404">
                  <c:v>21</c:v>
                </c:pt>
                <c:pt idx="9405">
                  <c:v>21</c:v>
                </c:pt>
                <c:pt idx="9406">
                  <c:v>16</c:v>
                </c:pt>
                <c:pt idx="9407">
                  <c:v>20</c:v>
                </c:pt>
                <c:pt idx="9408">
                  <c:v>15</c:v>
                </c:pt>
                <c:pt idx="9409">
                  <c:v>15</c:v>
                </c:pt>
                <c:pt idx="9410">
                  <c:v>21</c:v>
                </c:pt>
                <c:pt idx="9411">
                  <c:v>16</c:v>
                </c:pt>
                <c:pt idx="9412">
                  <c:v>17</c:v>
                </c:pt>
                <c:pt idx="9413">
                  <c:v>17</c:v>
                </c:pt>
                <c:pt idx="9414">
                  <c:v>15</c:v>
                </c:pt>
                <c:pt idx="9415">
                  <c:v>17</c:v>
                </c:pt>
                <c:pt idx="9416">
                  <c:v>16</c:v>
                </c:pt>
                <c:pt idx="9417">
                  <c:v>15</c:v>
                </c:pt>
                <c:pt idx="9418">
                  <c:v>17</c:v>
                </c:pt>
                <c:pt idx="9419">
                  <c:v>22</c:v>
                </c:pt>
                <c:pt idx="9420">
                  <c:v>19</c:v>
                </c:pt>
                <c:pt idx="9421">
                  <c:v>22</c:v>
                </c:pt>
                <c:pt idx="9422">
                  <c:v>22</c:v>
                </c:pt>
                <c:pt idx="9423">
                  <c:v>15</c:v>
                </c:pt>
                <c:pt idx="9424">
                  <c:v>15</c:v>
                </c:pt>
                <c:pt idx="9425">
                  <c:v>22</c:v>
                </c:pt>
                <c:pt idx="9426">
                  <c:v>15</c:v>
                </c:pt>
                <c:pt idx="9427">
                  <c:v>22</c:v>
                </c:pt>
                <c:pt idx="9428">
                  <c:v>16</c:v>
                </c:pt>
                <c:pt idx="9429">
                  <c:v>15</c:v>
                </c:pt>
                <c:pt idx="9430">
                  <c:v>19</c:v>
                </c:pt>
                <c:pt idx="9431">
                  <c:v>15</c:v>
                </c:pt>
                <c:pt idx="9432">
                  <c:v>20</c:v>
                </c:pt>
                <c:pt idx="9433">
                  <c:v>16</c:v>
                </c:pt>
                <c:pt idx="9434">
                  <c:v>18</c:v>
                </c:pt>
                <c:pt idx="9435">
                  <c:v>16</c:v>
                </c:pt>
                <c:pt idx="9436">
                  <c:v>20</c:v>
                </c:pt>
                <c:pt idx="9437">
                  <c:v>20</c:v>
                </c:pt>
                <c:pt idx="9438">
                  <c:v>17</c:v>
                </c:pt>
                <c:pt idx="9439">
                  <c:v>18</c:v>
                </c:pt>
                <c:pt idx="9440">
                  <c:v>20</c:v>
                </c:pt>
                <c:pt idx="9441">
                  <c:v>15</c:v>
                </c:pt>
                <c:pt idx="9442">
                  <c:v>15</c:v>
                </c:pt>
                <c:pt idx="9443">
                  <c:v>21</c:v>
                </c:pt>
                <c:pt idx="9444">
                  <c:v>20</c:v>
                </c:pt>
                <c:pt idx="9445">
                  <c:v>20</c:v>
                </c:pt>
                <c:pt idx="9446">
                  <c:v>20</c:v>
                </c:pt>
                <c:pt idx="9447">
                  <c:v>15</c:v>
                </c:pt>
                <c:pt idx="9448">
                  <c:v>19</c:v>
                </c:pt>
                <c:pt idx="9449">
                  <c:v>17</c:v>
                </c:pt>
                <c:pt idx="9450">
                  <c:v>15</c:v>
                </c:pt>
                <c:pt idx="9451">
                  <c:v>22</c:v>
                </c:pt>
                <c:pt idx="9452">
                  <c:v>20</c:v>
                </c:pt>
                <c:pt idx="9453">
                  <c:v>21</c:v>
                </c:pt>
                <c:pt idx="9454">
                  <c:v>17</c:v>
                </c:pt>
                <c:pt idx="9455">
                  <c:v>16</c:v>
                </c:pt>
                <c:pt idx="9456">
                  <c:v>16</c:v>
                </c:pt>
                <c:pt idx="9457">
                  <c:v>20</c:v>
                </c:pt>
                <c:pt idx="9458">
                  <c:v>17</c:v>
                </c:pt>
                <c:pt idx="9459">
                  <c:v>15</c:v>
                </c:pt>
                <c:pt idx="9460">
                  <c:v>21</c:v>
                </c:pt>
                <c:pt idx="9461">
                  <c:v>21</c:v>
                </c:pt>
                <c:pt idx="9462">
                  <c:v>22</c:v>
                </c:pt>
                <c:pt idx="9463">
                  <c:v>16</c:v>
                </c:pt>
                <c:pt idx="9464">
                  <c:v>20</c:v>
                </c:pt>
                <c:pt idx="9465">
                  <c:v>19</c:v>
                </c:pt>
                <c:pt idx="9466">
                  <c:v>17</c:v>
                </c:pt>
                <c:pt idx="9467">
                  <c:v>21</c:v>
                </c:pt>
                <c:pt idx="9468">
                  <c:v>21</c:v>
                </c:pt>
                <c:pt idx="9469">
                  <c:v>15</c:v>
                </c:pt>
                <c:pt idx="9470">
                  <c:v>18</c:v>
                </c:pt>
                <c:pt idx="9471">
                  <c:v>20</c:v>
                </c:pt>
                <c:pt idx="9472">
                  <c:v>16</c:v>
                </c:pt>
                <c:pt idx="9473">
                  <c:v>16</c:v>
                </c:pt>
                <c:pt idx="9474">
                  <c:v>16</c:v>
                </c:pt>
                <c:pt idx="9475">
                  <c:v>22</c:v>
                </c:pt>
                <c:pt idx="9476">
                  <c:v>19</c:v>
                </c:pt>
                <c:pt idx="9477">
                  <c:v>17</c:v>
                </c:pt>
                <c:pt idx="9478">
                  <c:v>15</c:v>
                </c:pt>
                <c:pt idx="9479">
                  <c:v>15</c:v>
                </c:pt>
                <c:pt idx="9480">
                  <c:v>15</c:v>
                </c:pt>
                <c:pt idx="9481">
                  <c:v>15</c:v>
                </c:pt>
                <c:pt idx="9482">
                  <c:v>15</c:v>
                </c:pt>
                <c:pt idx="9483">
                  <c:v>15</c:v>
                </c:pt>
                <c:pt idx="9484">
                  <c:v>16</c:v>
                </c:pt>
                <c:pt idx="9485">
                  <c:v>16</c:v>
                </c:pt>
                <c:pt idx="9486">
                  <c:v>17</c:v>
                </c:pt>
                <c:pt idx="9487">
                  <c:v>22</c:v>
                </c:pt>
                <c:pt idx="9488">
                  <c:v>23</c:v>
                </c:pt>
                <c:pt idx="9489">
                  <c:v>16</c:v>
                </c:pt>
                <c:pt idx="9490">
                  <c:v>22</c:v>
                </c:pt>
                <c:pt idx="9491">
                  <c:v>17</c:v>
                </c:pt>
                <c:pt idx="9492">
                  <c:v>22</c:v>
                </c:pt>
                <c:pt idx="9493">
                  <c:v>20</c:v>
                </c:pt>
                <c:pt idx="9494">
                  <c:v>17</c:v>
                </c:pt>
                <c:pt idx="9495">
                  <c:v>19</c:v>
                </c:pt>
                <c:pt idx="9496">
                  <c:v>22</c:v>
                </c:pt>
                <c:pt idx="9497">
                  <c:v>20</c:v>
                </c:pt>
                <c:pt idx="9498">
                  <c:v>16</c:v>
                </c:pt>
                <c:pt idx="9499">
                  <c:v>21</c:v>
                </c:pt>
                <c:pt idx="9500">
                  <c:v>16</c:v>
                </c:pt>
                <c:pt idx="9501">
                  <c:v>15</c:v>
                </c:pt>
                <c:pt idx="9502">
                  <c:v>16</c:v>
                </c:pt>
                <c:pt idx="9503">
                  <c:v>15</c:v>
                </c:pt>
                <c:pt idx="9504">
                  <c:v>22</c:v>
                </c:pt>
                <c:pt idx="9505">
                  <c:v>15</c:v>
                </c:pt>
                <c:pt idx="9506">
                  <c:v>17</c:v>
                </c:pt>
                <c:pt idx="9507">
                  <c:v>20</c:v>
                </c:pt>
                <c:pt idx="9508">
                  <c:v>15</c:v>
                </c:pt>
                <c:pt idx="9509">
                  <c:v>16</c:v>
                </c:pt>
                <c:pt idx="9510">
                  <c:v>17</c:v>
                </c:pt>
                <c:pt idx="9511">
                  <c:v>16</c:v>
                </c:pt>
                <c:pt idx="9512">
                  <c:v>19</c:v>
                </c:pt>
                <c:pt idx="9513">
                  <c:v>16</c:v>
                </c:pt>
                <c:pt idx="9514">
                  <c:v>16</c:v>
                </c:pt>
                <c:pt idx="9515">
                  <c:v>15</c:v>
                </c:pt>
                <c:pt idx="9516">
                  <c:v>15</c:v>
                </c:pt>
                <c:pt idx="9517">
                  <c:v>19</c:v>
                </c:pt>
                <c:pt idx="9518">
                  <c:v>20</c:v>
                </c:pt>
                <c:pt idx="9519">
                  <c:v>22</c:v>
                </c:pt>
                <c:pt idx="9520">
                  <c:v>22</c:v>
                </c:pt>
                <c:pt idx="9521">
                  <c:v>20</c:v>
                </c:pt>
                <c:pt idx="9522">
                  <c:v>20</c:v>
                </c:pt>
                <c:pt idx="9523">
                  <c:v>20</c:v>
                </c:pt>
                <c:pt idx="9524">
                  <c:v>15</c:v>
                </c:pt>
                <c:pt idx="9525">
                  <c:v>15</c:v>
                </c:pt>
                <c:pt idx="9526">
                  <c:v>19</c:v>
                </c:pt>
                <c:pt idx="9527">
                  <c:v>16</c:v>
                </c:pt>
                <c:pt idx="9528">
                  <c:v>18</c:v>
                </c:pt>
                <c:pt idx="9529">
                  <c:v>20</c:v>
                </c:pt>
                <c:pt idx="9530">
                  <c:v>16</c:v>
                </c:pt>
                <c:pt idx="9531">
                  <c:v>17</c:v>
                </c:pt>
                <c:pt idx="9532">
                  <c:v>17</c:v>
                </c:pt>
                <c:pt idx="9533">
                  <c:v>21</c:v>
                </c:pt>
                <c:pt idx="9534">
                  <c:v>15</c:v>
                </c:pt>
                <c:pt idx="9535">
                  <c:v>19</c:v>
                </c:pt>
                <c:pt idx="9536">
                  <c:v>20</c:v>
                </c:pt>
                <c:pt idx="9537">
                  <c:v>20</c:v>
                </c:pt>
                <c:pt idx="9538">
                  <c:v>18</c:v>
                </c:pt>
                <c:pt idx="9539">
                  <c:v>19</c:v>
                </c:pt>
                <c:pt idx="9540">
                  <c:v>20</c:v>
                </c:pt>
                <c:pt idx="9541">
                  <c:v>17</c:v>
                </c:pt>
                <c:pt idx="9542">
                  <c:v>21</c:v>
                </c:pt>
                <c:pt idx="9543">
                  <c:v>18</c:v>
                </c:pt>
                <c:pt idx="9544">
                  <c:v>20</c:v>
                </c:pt>
                <c:pt idx="9545">
                  <c:v>22</c:v>
                </c:pt>
                <c:pt idx="9546">
                  <c:v>20</c:v>
                </c:pt>
                <c:pt idx="9547">
                  <c:v>20</c:v>
                </c:pt>
                <c:pt idx="9548">
                  <c:v>15</c:v>
                </c:pt>
                <c:pt idx="9549">
                  <c:v>21</c:v>
                </c:pt>
                <c:pt idx="9550">
                  <c:v>19</c:v>
                </c:pt>
                <c:pt idx="9551">
                  <c:v>22</c:v>
                </c:pt>
                <c:pt idx="9552">
                  <c:v>16</c:v>
                </c:pt>
                <c:pt idx="9553">
                  <c:v>15</c:v>
                </c:pt>
                <c:pt idx="9554">
                  <c:v>20</c:v>
                </c:pt>
                <c:pt idx="9555">
                  <c:v>19</c:v>
                </c:pt>
                <c:pt idx="9556">
                  <c:v>15</c:v>
                </c:pt>
                <c:pt idx="9557">
                  <c:v>15</c:v>
                </c:pt>
                <c:pt idx="9558">
                  <c:v>21</c:v>
                </c:pt>
                <c:pt idx="9559">
                  <c:v>22</c:v>
                </c:pt>
                <c:pt idx="9560">
                  <c:v>15</c:v>
                </c:pt>
                <c:pt idx="9561">
                  <c:v>20</c:v>
                </c:pt>
                <c:pt idx="9562">
                  <c:v>16</c:v>
                </c:pt>
                <c:pt idx="9563">
                  <c:v>20</c:v>
                </c:pt>
                <c:pt idx="9564">
                  <c:v>17</c:v>
                </c:pt>
                <c:pt idx="9565">
                  <c:v>17</c:v>
                </c:pt>
                <c:pt idx="9566">
                  <c:v>16</c:v>
                </c:pt>
                <c:pt idx="9567">
                  <c:v>17</c:v>
                </c:pt>
                <c:pt idx="9568">
                  <c:v>16</c:v>
                </c:pt>
                <c:pt idx="9569">
                  <c:v>15</c:v>
                </c:pt>
                <c:pt idx="9570">
                  <c:v>19</c:v>
                </c:pt>
                <c:pt idx="9571">
                  <c:v>22</c:v>
                </c:pt>
                <c:pt idx="9572">
                  <c:v>15</c:v>
                </c:pt>
                <c:pt idx="9573">
                  <c:v>15</c:v>
                </c:pt>
                <c:pt idx="9574">
                  <c:v>19</c:v>
                </c:pt>
                <c:pt idx="9575">
                  <c:v>15</c:v>
                </c:pt>
                <c:pt idx="9576">
                  <c:v>15</c:v>
                </c:pt>
                <c:pt idx="9577">
                  <c:v>15</c:v>
                </c:pt>
                <c:pt idx="9578">
                  <c:v>16</c:v>
                </c:pt>
                <c:pt idx="9579">
                  <c:v>15</c:v>
                </c:pt>
                <c:pt idx="9580">
                  <c:v>20</c:v>
                </c:pt>
                <c:pt idx="9581">
                  <c:v>22</c:v>
                </c:pt>
                <c:pt idx="9582">
                  <c:v>16</c:v>
                </c:pt>
                <c:pt idx="9583">
                  <c:v>15</c:v>
                </c:pt>
                <c:pt idx="9584">
                  <c:v>15</c:v>
                </c:pt>
                <c:pt idx="9585">
                  <c:v>22</c:v>
                </c:pt>
                <c:pt idx="9586">
                  <c:v>19</c:v>
                </c:pt>
                <c:pt idx="9587">
                  <c:v>20</c:v>
                </c:pt>
                <c:pt idx="9588">
                  <c:v>15</c:v>
                </c:pt>
                <c:pt idx="9589">
                  <c:v>22</c:v>
                </c:pt>
                <c:pt idx="9590">
                  <c:v>20</c:v>
                </c:pt>
                <c:pt idx="9591">
                  <c:v>19</c:v>
                </c:pt>
                <c:pt idx="9592">
                  <c:v>15</c:v>
                </c:pt>
                <c:pt idx="9593">
                  <c:v>15</c:v>
                </c:pt>
                <c:pt idx="9594">
                  <c:v>16</c:v>
                </c:pt>
                <c:pt idx="9595">
                  <c:v>15</c:v>
                </c:pt>
                <c:pt idx="9596">
                  <c:v>15</c:v>
                </c:pt>
                <c:pt idx="9597">
                  <c:v>22</c:v>
                </c:pt>
                <c:pt idx="9598">
                  <c:v>19</c:v>
                </c:pt>
                <c:pt idx="9599">
                  <c:v>16</c:v>
                </c:pt>
                <c:pt idx="9600">
                  <c:v>15</c:v>
                </c:pt>
                <c:pt idx="9601">
                  <c:v>18</c:v>
                </c:pt>
                <c:pt idx="9602">
                  <c:v>20</c:v>
                </c:pt>
                <c:pt idx="9603">
                  <c:v>20</c:v>
                </c:pt>
                <c:pt idx="9604">
                  <c:v>15</c:v>
                </c:pt>
                <c:pt idx="9605">
                  <c:v>20</c:v>
                </c:pt>
                <c:pt idx="9606">
                  <c:v>20</c:v>
                </c:pt>
                <c:pt idx="9607">
                  <c:v>20</c:v>
                </c:pt>
                <c:pt idx="9608">
                  <c:v>17</c:v>
                </c:pt>
                <c:pt idx="9609">
                  <c:v>17</c:v>
                </c:pt>
                <c:pt idx="9610">
                  <c:v>17</c:v>
                </c:pt>
                <c:pt idx="9611">
                  <c:v>20</c:v>
                </c:pt>
                <c:pt idx="9612">
                  <c:v>20</c:v>
                </c:pt>
                <c:pt idx="9613">
                  <c:v>16</c:v>
                </c:pt>
                <c:pt idx="9614">
                  <c:v>19</c:v>
                </c:pt>
                <c:pt idx="9615">
                  <c:v>22</c:v>
                </c:pt>
                <c:pt idx="9616">
                  <c:v>16</c:v>
                </c:pt>
                <c:pt idx="9617">
                  <c:v>15</c:v>
                </c:pt>
                <c:pt idx="9618">
                  <c:v>15</c:v>
                </c:pt>
                <c:pt idx="9619">
                  <c:v>15</c:v>
                </c:pt>
                <c:pt idx="9620">
                  <c:v>22</c:v>
                </c:pt>
                <c:pt idx="9621">
                  <c:v>15</c:v>
                </c:pt>
                <c:pt idx="9622">
                  <c:v>15</c:v>
                </c:pt>
                <c:pt idx="9623">
                  <c:v>15</c:v>
                </c:pt>
                <c:pt idx="9624">
                  <c:v>15</c:v>
                </c:pt>
                <c:pt idx="9625">
                  <c:v>15</c:v>
                </c:pt>
                <c:pt idx="9626">
                  <c:v>19</c:v>
                </c:pt>
                <c:pt idx="9627">
                  <c:v>15</c:v>
                </c:pt>
                <c:pt idx="9628">
                  <c:v>20</c:v>
                </c:pt>
                <c:pt idx="9629">
                  <c:v>16</c:v>
                </c:pt>
                <c:pt idx="9630">
                  <c:v>16</c:v>
                </c:pt>
                <c:pt idx="9631">
                  <c:v>15</c:v>
                </c:pt>
                <c:pt idx="9632">
                  <c:v>15</c:v>
                </c:pt>
                <c:pt idx="9633">
                  <c:v>15</c:v>
                </c:pt>
                <c:pt idx="9634">
                  <c:v>18</c:v>
                </c:pt>
                <c:pt idx="9635">
                  <c:v>16</c:v>
                </c:pt>
                <c:pt idx="9636">
                  <c:v>15</c:v>
                </c:pt>
                <c:pt idx="9637">
                  <c:v>20</c:v>
                </c:pt>
                <c:pt idx="9638">
                  <c:v>20</c:v>
                </c:pt>
                <c:pt idx="9639">
                  <c:v>17</c:v>
                </c:pt>
                <c:pt idx="9640">
                  <c:v>17</c:v>
                </c:pt>
                <c:pt idx="9641">
                  <c:v>15</c:v>
                </c:pt>
                <c:pt idx="9642">
                  <c:v>19</c:v>
                </c:pt>
                <c:pt idx="9643">
                  <c:v>15</c:v>
                </c:pt>
                <c:pt idx="9644">
                  <c:v>15</c:v>
                </c:pt>
                <c:pt idx="9645">
                  <c:v>16</c:v>
                </c:pt>
                <c:pt idx="9646">
                  <c:v>20</c:v>
                </c:pt>
                <c:pt idx="9647">
                  <c:v>17</c:v>
                </c:pt>
                <c:pt idx="9648">
                  <c:v>16</c:v>
                </c:pt>
                <c:pt idx="9649">
                  <c:v>19</c:v>
                </c:pt>
                <c:pt idx="9650">
                  <c:v>21</c:v>
                </c:pt>
                <c:pt idx="9651">
                  <c:v>16</c:v>
                </c:pt>
                <c:pt idx="9652">
                  <c:v>20</c:v>
                </c:pt>
                <c:pt idx="9653">
                  <c:v>15</c:v>
                </c:pt>
                <c:pt idx="9654">
                  <c:v>20</c:v>
                </c:pt>
                <c:pt idx="9655">
                  <c:v>20</c:v>
                </c:pt>
                <c:pt idx="9656">
                  <c:v>15</c:v>
                </c:pt>
                <c:pt idx="9657">
                  <c:v>22</c:v>
                </c:pt>
                <c:pt idx="9658">
                  <c:v>15</c:v>
                </c:pt>
                <c:pt idx="9659">
                  <c:v>22</c:v>
                </c:pt>
                <c:pt idx="9660">
                  <c:v>15</c:v>
                </c:pt>
                <c:pt idx="9661">
                  <c:v>15</c:v>
                </c:pt>
                <c:pt idx="9662">
                  <c:v>22</c:v>
                </c:pt>
                <c:pt idx="9663">
                  <c:v>15</c:v>
                </c:pt>
                <c:pt idx="9664">
                  <c:v>22</c:v>
                </c:pt>
                <c:pt idx="9665">
                  <c:v>15</c:v>
                </c:pt>
                <c:pt idx="9666">
                  <c:v>15</c:v>
                </c:pt>
                <c:pt idx="9667">
                  <c:v>15</c:v>
                </c:pt>
                <c:pt idx="9668">
                  <c:v>22</c:v>
                </c:pt>
                <c:pt idx="9669">
                  <c:v>15</c:v>
                </c:pt>
                <c:pt idx="9670">
                  <c:v>18</c:v>
                </c:pt>
                <c:pt idx="9671">
                  <c:v>22</c:v>
                </c:pt>
                <c:pt idx="9672">
                  <c:v>15</c:v>
                </c:pt>
                <c:pt idx="9673">
                  <c:v>21</c:v>
                </c:pt>
                <c:pt idx="9674">
                  <c:v>16</c:v>
                </c:pt>
                <c:pt idx="9675">
                  <c:v>20</c:v>
                </c:pt>
                <c:pt idx="9676">
                  <c:v>18</c:v>
                </c:pt>
                <c:pt idx="9677">
                  <c:v>15</c:v>
                </c:pt>
                <c:pt idx="9678">
                  <c:v>16</c:v>
                </c:pt>
                <c:pt idx="9679">
                  <c:v>20</c:v>
                </c:pt>
                <c:pt idx="9680">
                  <c:v>15</c:v>
                </c:pt>
                <c:pt idx="9681">
                  <c:v>19</c:v>
                </c:pt>
                <c:pt idx="9682">
                  <c:v>16</c:v>
                </c:pt>
                <c:pt idx="9683">
                  <c:v>16</c:v>
                </c:pt>
                <c:pt idx="9684">
                  <c:v>19</c:v>
                </c:pt>
                <c:pt idx="9685">
                  <c:v>16</c:v>
                </c:pt>
                <c:pt idx="9686">
                  <c:v>17</c:v>
                </c:pt>
                <c:pt idx="9687">
                  <c:v>15</c:v>
                </c:pt>
                <c:pt idx="9688">
                  <c:v>17</c:v>
                </c:pt>
                <c:pt idx="9689">
                  <c:v>22</c:v>
                </c:pt>
                <c:pt idx="9690">
                  <c:v>23</c:v>
                </c:pt>
                <c:pt idx="9691">
                  <c:v>18</c:v>
                </c:pt>
                <c:pt idx="9692">
                  <c:v>15</c:v>
                </c:pt>
                <c:pt idx="9693">
                  <c:v>19</c:v>
                </c:pt>
                <c:pt idx="9694">
                  <c:v>21</c:v>
                </c:pt>
                <c:pt idx="9695">
                  <c:v>17</c:v>
                </c:pt>
                <c:pt idx="9696">
                  <c:v>17</c:v>
                </c:pt>
                <c:pt idx="9697">
                  <c:v>17</c:v>
                </c:pt>
                <c:pt idx="9698">
                  <c:v>20</c:v>
                </c:pt>
                <c:pt idx="9699">
                  <c:v>20</c:v>
                </c:pt>
                <c:pt idx="9700">
                  <c:v>20</c:v>
                </c:pt>
                <c:pt idx="9701">
                  <c:v>16</c:v>
                </c:pt>
                <c:pt idx="9702">
                  <c:v>22</c:v>
                </c:pt>
                <c:pt idx="9703">
                  <c:v>16</c:v>
                </c:pt>
                <c:pt idx="9704">
                  <c:v>22</c:v>
                </c:pt>
                <c:pt idx="9705">
                  <c:v>20</c:v>
                </c:pt>
                <c:pt idx="9706">
                  <c:v>20</c:v>
                </c:pt>
                <c:pt idx="9707">
                  <c:v>15</c:v>
                </c:pt>
                <c:pt idx="9708">
                  <c:v>15</c:v>
                </c:pt>
                <c:pt idx="9709">
                  <c:v>15</c:v>
                </c:pt>
                <c:pt idx="9710">
                  <c:v>22</c:v>
                </c:pt>
                <c:pt idx="9711">
                  <c:v>15</c:v>
                </c:pt>
                <c:pt idx="9712">
                  <c:v>20</c:v>
                </c:pt>
                <c:pt idx="9713">
                  <c:v>16</c:v>
                </c:pt>
                <c:pt idx="9714">
                  <c:v>15</c:v>
                </c:pt>
                <c:pt idx="9715">
                  <c:v>19</c:v>
                </c:pt>
                <c:pt idx="9716">
                  <c:v>16</c:v>
                </c:pt>
                <c:pt idx="9717">
                  <c:v>16</c:v>
                </c:pt>
                <c:pt idx="9718">
                  <c:v>22</c:v>
                </c:pt>
                <c:pt idx="9719">
                  <c:v>16</c:v>
                </c:pt>
                <c:pt idx="9720">
                  <c:v>19</c:v>
                </c:pt>
                <c:pt idx="9721">
                  <c:v>15</c:v>
                </c:pt>
                <c:pt idx="9722">
                  <c:v>16</c:v>
                </c:pt>
                <c:pt idx="9723">
                  <c:v>18</c:v>
                </c:pt>
                <c:pt idx="9724">
                  <c:v>18</c:v>
                </c:pt>
                <c:pt idx="9725">
                  <c:v>15</c:v>
                </c:pt>
                <c:pt idx="9726">
                  <c:v>15</c:v>
                </c:pt>
                <c:pt idx="9727">
                  <c:v>20</c:v>
                </c:pt>
                <c:pt idx="9728">
                  <c:v>17</c:v>
                </c:pt>
                <c:pt idx="9729">
                  <c:v>20</c:v>
                </c:pt>
                <c:pt idx="9730">
                  <c:v>19</c:v>
                </c:pt>
                <c:pt idx="9731">
                  <c:v>15</c:v>
                </c:pt>
                <c:pt idx="9732">
                  <c:v>22</c:v>
                </c:pt>
                <c:pt idx="9733">
                  <c:v>20</c:v>
                </c:pt>
                <c:pt idx="9734">
                  <c:v>17</c:v>
                </c:pt>
                <c:pt idx="9735">
                  <c:v>17</c:v>
                </c:pt>
                <c:pt idx="9736">
                  <c:v>20</c:v>
                </c:pt>
                <c:pt idx="9737">
                  <c:v>20</c:v>
                </c:pt>
                <c:pt idx="9738">
                  <c:v>17</c:v>
                </c:pt>
                <c:pt idx="9739">
                  <c:v>15</c:v>
                </c:pt>
                <c:pt idx="9740">
                  <c:v>22</c:v>
                </c:pt>
                <c:pt idx="9741">
                  <c:v>16</c:v>
                </c:pt>
                <c:pt idx="9742">
                  <c:v>18</c:v>
                </c:pt>
                <c:pt idx="9743">
                  <c:v>16</c:v>
                </c:pt>
                <c:pt idx="9744">
                  <c:v>15</c:v>
                </c:pt>
                <c:pt idx="9745">
                  <c:v>18</c:v>
                </c:pt>
                <c:pt idx="9746">
                  <c:v>19</c:v>
                </c:pt>
                <c:pt idx="9747">
                  <c:v>15</c:v>
                </c:pt>
                <c:pt idx="9748">
                  <c:v>15</c:v>
                </c:pt>
                <c:pt idx="9749">
                  <c:v>19</c:v>
                </c:pt>
                <c:pt idx="9750">
                  <c:v>22</c:v>
                </c:pt>
                <c:pt idx="9751">
                  <c:v>17</c:v>
                </c:pt>
                <c:pt idx="9752">
                  <c:v>22</c:v>
                </c:pt>
                <c:pt idx="9753">
                  <c:v>21</c:v>
                </c:pt>
                <c:pt idx="9754">
                  <c:v>20</c:v>
                </c:pt>
                <c:pt idx="9755">
                  <c:v>20</c:v>
                </c:pt>
                <c:pt idx="9756">
                  <c:v>16</c:v>
                </c:pt>
                <c:pt idx="9757">
                  <c:v>16</c:v>
                </c:pt>
                <c:pt idx="9758">
                  <c:v>16</c:v>
                </c:pt>
                <c:pt idx="9759">
                  <c:v>22</c:v>
                </c:pt>
                <c:pt idx="9760">
                  <c:v>17</c:v>
                </c:pt>
                <c:pt idx="9761">
                  <c:v>17</c:v>
                </c:pt>
                <c:pt idx="9762">
                  <c:v>15</c:v>
                </c:pt>
                <c:pt idx="9763">
                  <c:v>16</c:v>
                </c:pt>
                <c:pt idx="9764">
                  <c:v>15</c:v>
                </c:pt>
                <c:pt idx="9765">
                  <c:v>19</c:v>
                </c:pt>
                <c:pt idx="9766">
                  <c:v>16</c:v>
                </c:pt>
                <c:pt idx="9767">
                  <c:v>15</c:v>
                </c:pt>
                <c:pt idx="9768">
                  <c:v>22</c:v>
                </c:pt>
                <c:pt idx="9769">
                  <c:v>20</c:v>
                </c:pt>
                <c:pt idx="9770">
                  <c:v>15</c:v>
                </c:pt>
                <c:pt idx="9771">
                  <c:v>20</c:v>
                </c:pt>
                <c:pt idx="9772">
                  <c:v>15</c:v>
                </c:pt>
                <c:pt idx="9773">
                  <c:v>15</c:v>
                </c:pt>
                <c:pt idx="9774">
                  <c:v>20</c:v>
                </c:pt>
                <c:pt idx="9775">
                  <c:v>22</c:v>
                </c:pt>
                <c:pt idx="9776">
                  <c:v>20</c:v>
                </c:pt>
                <c:pt idx="9777">
                  <c:v>15</c:v>
                </c:pt>
                <c:pt idx="9778">
                  <c:v>20</c:v>
                </c:pt>
                <c:pt idx="9779">
                  <c:v>17</c:v>
                </c:pt>
                <c:pt idx="9780">
                  <c:v>20</c:v>
                </c:pt>
                <c:pt idx="9781">
                  <c:v>16</c:v>
                </c:pt>
                <c:pt idx="9782">
                  <c:v>17</c:v>
                </c:pt>
                <c:pt idx="9783">
                  <c:v>21</c:v>
                </c:pt>
                <c:pt idx="9784">
                  <c:v>16</c:v>
                </c:pt>
                <c:pt idx="9785">
                  <c:v>17</c:v>
                </c:pt>
                <c:pt idx="9786">
                  <c:v>17</c:v>
                </c:pt>
                <c:pt idx="9787">
                  <c:v>16</c:v>
                </c:pt>
                <c:pt idx="9788">
                  <c:v>20</c:v>
                </c:pt>
                <c:pt idx="9789">
                  <c:v>16</c:v>
                </c:pt>
                <c:pt idx="9790">
                  <c:v>20</c:v>
                </c:pt>
                <c:pt idx="9791">
                  <c:v>15</c:v>
                </c:pt>
                <c:pt idx="9792">
                  <c:v>19</c:v>
                </c:pt>
                <c:pt idx="9793">
                  <c:v>15</c:v>
                </c:pt>
                <c:pt idx="9794">
                  <c:v>17</c:v>
                </c:pt>
                <c:pt idx="9795">
                  <c:v>16</c:v>
                </c:pt>
                <c:pt idx="9796">
                  <c:v>14</c:v>
                </c:pt>
                <c:pt idx="9797">
                  <c:v>15</c:v>
                </c:pt>
                <c:pt idx="9798">
                  <c:v>21</c:v>
                </c:pt>
                <c:pt idx="9799">
                  <c:v>19</c:v>
                </c:pt>
                <c:pt idx="9800">
                  <c:v>16</c:v>
                </c:pt>
                <c:pt idx="9801">
                  <c:v>20</c:v>
                </c:pt>
                <c:pt idx="9802">
                  <c:v>17</c:v>
                </c:pt>
                <c:pt idx="9803">
                  <c:v>19</c:v>
                </c:pt>
                <c:pt idx="9804">
                  <c:v>17</c:v>
                </c:pt>
                <c:pt idx="9805">
                  <c:v>15</c:v>
                </c:pt>
                <c:pt idx="9806">
                  <c:v>16</c:v>
                </c:pt>
                <c:pt idx="9807">
                  <c:v>16</c:v>
                </c:pt>
                <c:pt idx="9808">
                  <c:v>17</c:v>
                </c:pt>
                <c:pt idx="9809">
                  <c:v>15</c:v>
                </c:pt>
                <c:pt idx="9810">
                  <c:v>21</c:v>
                </c:pt>
                <c:pt idx="9811">
                  <c:v>15</c:v>
                </c:pt>
                <c:pt idx="9812">
                  <c:v>19</c:v>
                </c:pt>
                <c:pt idx="9813">
                  <c:v>16</c:v>
                </c:pt>
                <c:pt idx="9814">
                  <c:v>22</c:v>
                </c:pt>
                <c:pt idx="9815">
                  <c:v>16</c:v>
                </c:pt>
                <c:pt idx="9816">
                  <c:v>22</c:v>
                </c:pt>
                <c:pt idx="9817">
                  <c:v>19</c:v>
                </c:pt>
                <c:pt idx="9818">
                  <c:v>22</c:v>
                </c:pt>
                <c:pt idx="9819">
                  <c:v>17</c:v>
                </c:pt>
                <c:pt idx="9820">
                  <c:v>16</c:v>
                </c:pt>
                <c:pt idx="9821">
                  <c:v>19</c:v>
                </c:pt>
                <c:pt idx="9822">
                  <c:v>16</c:v>
                </c:pt>
                <c:pt idx="9823">
                  <c:v>16</c:v>
                </c:pt>
                <c:pt idx="9824">
                  <c:v>15</c:v>
                </c:pt>
                <c:pt idx="9825">
                  <c:v>17</c:v>
                </c:pt>
                <c:pt idx="9826">
                  <c:v>22</c:v>
                </c:pt>
                <c:pt idx="9827">
                  <c:v>17</c:v>
                </c:pt>
                <c:pt idx="9828">
                  <c:v>17</c:v>
                </c:pt>
                <c:pt idx="9829">
                  <c:v>21</c:v>
                </c:pt>
                <c:pt idx="9830">
                  <c:v>15</c:v>
                </c:pt>
                <c:pt idx="9831">
                  <c:v>15</c:v>
                </c:pt>
                <c:pt idx="9832">
                  <c:v>15</c:v>
                </c:pt>
                <c:pt idx="9833">
                  <c:v>16</c:v>
                </c:pt>
                <c:pt idx="9834">
                  <c:v>20</c:v>
                </c:pt>
                <c:pt idx="9835">
                  <c:v>20</c:v>
                </c:pt>
                <c:pt idx="9836">
                  <c:v>19</c:v>
                </c:pt>
                <c:pt idx="9837">
                  <c:v>18</c:v>
                </c:pt>
                <c:pt idx="9838">
                  <c:v>16</c:v>
                </c:pt>
                <c:pt idx="9839">
                  <c:v>16</c:v>
                </c:pt>
                <c:pt idx="9840">
                  <c:v>15</c:v>
                </c:pt>
                <c:pt idx="9841">
                  <c:v>19</c:v>
                </c:pt>
                <c:pt idx="9842">
                  <c:v>15</c:v>
                </c:pt>
                <c:pt idx="9843">
                  <c:v>21</c:v>
                </c:pt>
                <c:pt idx="9844">
                  <c:v>16</c:v>
                </c:pt>
                <c:pt idx="9845">
                  <c:v>16</c:v>
                </c:pt>
                <c:pt idx="9846">
                  <c:v>20</c:v>
                </c:pt>
                <c:pt idx="9847">
                  <c:v>16</c:v>
                </c:pt>
                <c:pt idx="9848">
                  <c:v>15</c:v>
                </c:pt>
                <c:pt idx="9849">
                  <c:v>16</c:v>
                </c:pt>
                <c:pt idx="9850">
                  <c:v>15</c:v>
                </c:pt>
                <c:pt idx="9851">
                  <c:v>15</c:v>
                </c:pt>
                <c:pt idx="9852">
                  <c:v>18</c:v>
                </c:pt>
                <c:pt idx="9853">
                  <c:v>17</c:v>
                </c:pt>
                <c:pt idx="9854">
                  <c:v>15</c:v>
                </c:pt>
                <c:pt idx="9855">
                  <c:v>19</c:v>
                </c:pt>
                <c:pt idx="9856">
                  <c:v>20</c:v>
                </c:pt>
                <c:pt idx="9857">
                  <c:v>15</c:v>
                </c:pt>
                <c:pt idx="9858">
                  <c:v>22</c:v>
                </c:pt>
                <c:pt idx="9859">
                  <c:v>20</c:v>
                </c:pt>
                <c:pt idx="9860">
                  <c:v>20</c:v>
                </c:pt>
                <c:pt idx="9861">
                  <c:v>21</c:v>
                </c:pt>
                <c:pt idx="9862">
                  <c:v>16</c:v>
                </c:pt>
                <c:pt idx="9863">
                  <c:v>15</c:v>
                </c:pt>
                <c:pt idx="9864">
                  <c:v>16</c:v>
                </c:pt>
                <c:pt idx="9865">
                  <c:v>17</c:v>
                </c:pt>
                <c:pt idx="9866">
                  <c:v>19</c:v>
                </c:pt>
                <c:pt idx="9867">
                  <c:v>18</c:v>
                </c:pt>
                <c:pt idx="9868">
                  <c:v>21</c:v>
                </c:pt>
                <c:pt idx="9869">
                  <c:v>19</c:v>
                </c:pt>
                <c:pt idx="9870">
                  <c:v>16</c:v>
                </c:pt>
                <c:pt idx="9871">
                  <c:v>16</c:v>
                </c:pt>
                <c:pt idx="9872">
                  <c:v>18</c:v>
                </c:pt>
                <c:pt idx="9873">
                  <c:v>20</c:v>
                </c:pt>
                <c:pt idx="9874">
                  <c:v>15</c:v>
                </c:pt>
                <c:pt idx="9875">
                  <c:v>15</c:v>
                </c:pt>
                <c:pt idx="9876">
                  <c:v>15</c:v>
                </c:pt>
                <c:pt idx="9877">
                  <c:v>16</c:v>
                </c:pt>
                <c:pt idx="9878">
                  <c:v>20</c:v>
                </c:pt>
                <c:pt idx="9879">
                  <c:v>15</c:v>
                </c:pt>
                <c:pt idx="9880">
                  <c:v>16</c:v>
                </c:pt>
                <c:pt idx="9881">
                  <c:v>15</c:v>
                </c:pt>
                <c:pt idx="9882">
                  <c:v>16</c:v>
                </c:pt>
                <c:pt idx="9883">
                  <c:v>22</c:v>
                </c:pt>
                <c:pt idx="9884">
                  <c:v>16</c:v>
                </c:pt>
                <c:pt idx="9885">
                  <c:v>22</c:v>
                </c:pt>
                <c:pt idx="9886">
                  <c:v>18</c:v>
                </c:pt>
                <c:pt idx="9887">
                  <c:v>17</c:v>
                </c:pt>
                <c:pt idx="9888">
                  <c:v>15</c:v>
                </c:pt>
                <c:pt idx="9889">
                  <c:v>22</c:v>
                </c:pt>
                <c:pt idx="9890">
                  <c:v>17</c:v>
                </c:pt>
                <c:pt idx="9891">
                  <c:v>20</c:v>
                </c:pt>
                <c:pt idx="9892">
                  <c:v>15</c:v>
                </c:pt>
                <c:pt idx="9893">
                  <c:v>17</c:v>
                </c:pt>
                <c:pt idx="9894">
                  <c:v>15</c:v>
                </c:pt>
                <c:pt idx="9895">
                  <c:v>16</c:v>
                </c:pt>
                <c:pt idx="9896">
                  <c:v>19</c:v>
                </c:pt>
                <c:pt idx="9897">
                  <c:v>16</c:v>
                </c:pt>
                <c:pt idx="9898">
                  <c:v>20</c:v>
                </c:pt>
                <c:pt idx="9899">
                  <c:v>17</c:v>
                </c:pt>
                <c:pt idx="9900">
                  <c:v>16</c:v>
                </c:pt>
                <c:pt idx="9901">
                  <c:v>19</c:v>
                </c:pt>
                <c:pt idx="9902">
                  <c:v>15</c:v>
                </c:pt>
                <c:pt idx="9903">
                  <c:v>21</c:v>
                </c:pt>
                <c:pt idx="9904">
                  <c:v>16</c:v>
                </c:pt>
                <c:pt idx="9905">
                  <c:v>15</c:v>
                </c:pt>
                <c:pt idx="9906">
                  <c:v>19</c:v>
                </c:pt>
                <c:pt idx="9907">
                  <c:v>15</c:v>
                </c:pt>
                <c:pt idx="9908">
                  <c:v>20</c:v>
                </c:pt>
                <c:pt idx="9909">
                  <c:v>16</c:v>
                </c:pt>
                <c:pt idx="9910">
                  <c:v>16</c:v>
                </c:pt>
                <c:pt idx="9911">
                  <c:v>19</c:v>
                </c:pt>
                <c:pt idx="9912">
                  <c:v>17</c:v>
                </c:pt>
                <c:pt idx="9913">
                  <c:v>17</c:v>
                </c:pt>
                <c:pt idx="9914">
                  <c:v>21</c:v>
                </c:pt>
                <c:pt idx="9915">
                  <c:v>16</c:v>
                </c:pt>
                <c:pt idx="9916">
                  <c:v>16</c:v>
                </c:pt>
                <c:pt idx="9917">
                  <c:v>20</c:v>
                </c:pt>
                <c:pt idx="9918">
                  <c:v>16</c:v>
                </c:pt>
                <c:pt idx="9919">
                  <c:v>18</c:v>
                </c:pt>
                <c:pt idx="9920">
                  <c:v>19</c:v>
                </c:pt>
                <c:pt idx="9921">
                  <c:v>17</c:v>
                </c:pt>
                <c:pt idx="9922">
                  <c:v>16</c:v>
                </c:pt>
                <c:pt idx="9923">
                  <c:v>21</c:v>
                </c:pt>
                <c:pt idx="9924">
                  <c:v>19</c:v>
                </c:pt>
                <c:pt idx="9925">
                  <c:v>20</c:v>
                </c:pt>
                <c:pt idx="9926">
                  <c:v>16</c:v>
                </c:pt>
                <c:pt idx="9927">
                  <c:v>17</c:v>
                </c:pt>
                <c:pt idx="9928">
                  <c:v>20</c:v>
                </c:pt>
                <c:pt idx="9929">
                  <c:v>16</c:v>
                </c:pt>
                <c:pt idx="9930">
                  <c:v>22</c:v>
                </c:pt>
                <c:pt idx="9931">
                  <c:v>21</c:v>
                </c:pt>
                <c:pt idx="9932">
                  <c:v>15</c:v>
                </c:pt>
                <c:pt idx="9933">
                  <c:v>22</c:v>
                </c:pt>
                <c:pt idx="9934">
                  <c:v>20</c:v>
                </c:pt>
                <c:pt idx="9935">
                  <c:v>15</c:v>
                </c:pt>
                <c:pt idx="9936">
                  <c:v>15</c:v>
                </c:pt>
                <c:pt idx="9937">
                  <c:v>17</c:v>
                </c:pt>
                <c:pt idx="9938">
                  <c:v>15</c:v>
                </c:pt>
                <c:pt idx="9939">
                  <c:v>15</c:v>
                </c:pt>
                <c:pt idx="9940">
                  <c:v>22</c:v>
                </c:pt>
                <c:pt idx="9941">
                  <c:v>16</c:v>
                </c:pt>
                <c:pt idx="9942">
                  <c:v>19</c:v>
                </c:pt>
                <c:pt idx="9943">
                  <c:v>16</c:v>
                </c:pt>
                <c:pt idx="9944">
                  <c:v>16</c:v>
                </c:pt>
                <c:pt idx="9945">
                  <c:v>15</c:v>
                </c:pt>
                <c:pt idx="9946">
                  <c:v>15</c:v>
                </c:pt>
                <c:pt idx="9947">
                  <c:v>20</c:v>
                </c:pt>
                <c:pt idx="9948">
                  <c:v>20</c:v>
                </c:pt>
                <c:pt idx="9949">
                  <c:v>20</c:v>
                </c:pt>
                <c:pt idx="9950">
                  <c:v>16</c:v>
                </c:pt>
                <c:pt idx="9951">
                  <c:v>15</c:v>
                </c:pt>
                <c:pt idx="9952">
                  <c:v>20</c:v>
                </c:pt>
                <c:pt idx="9953">
                  <c:v>15</c:v>
                </c:pt>
                <c:pt idx="9954">
                  <c:v>21</c:v>
                </c:pt>
                <c:pt idx="9955">
                  <c:v>15</c:v>
                </c:pt>
                <c:pt idx="9956">
                  <c:v>16</c:v>
                </c:pt>
                <c:pt idx="9957">
                  <c:v>22</c:v>
                </c:pt>
                <c:pt idx="9958">
                  <c:v>16</c:v>
                </c:pt>
                <c:pt idx="9959">
                  <c:v>16</c:v>
                </c:pt>
                <c:pt idx="9960">
                  <c:v>15</c:v>
                </c:pt>
                <c:pt idx="9961">
                  <c:v>20</c:v>
                </c:pt>
                <c:pt idx="9962">
                  <c:v>17</c:v>
                </c:pt>
                <c:pt idx="9963">
                  <c:v>19</c:v>
                </c:pt>
                <c:pt idx="9964">
                  <c:v>16</c:v>
                </c:pt>
                <c:pt idx="9965">
                  <c:v>19</c:v>
                </c:pt>
                <c:pt idx="9966">
                  <c:v>15</c:v>
                </c:pt>
                <c:pt idx="9967">
                  <c:v>16</c:v>
                </c:pt>
                <c:pt idx="9968">
                  <c:v>20</c:v>
                </c:pt>
                <c:pt idx="9969">
                  <c:v>15</c:v>
                </c:pt>
                <c:pt idx="9970">
                  <c:v>16</c:v>
                </c:pt>
                <c:pt idx="9971">
                  <c:v>16</c:v>
                </c:pt>
                <c:pt idx="9972">
                  <c:v>17</c:v>
                </c:pt>
                <c:pt idx="9973">
                  <c:v>15</c:v>
                </c:pt>
                <c:pt idx="9974">
                  <c:v>22</c:v>
                </c:pt>
                <c:pt idx="9975">
                  <c:v>20</c:v>
                </c:pt>
                <c:pt idx="9976">
                  <c:v>21</c:v>
                </c:pt>
                <c:pt idx="9977">
                  <c:v>16</c:v>
                </c:pt>
                <c:pt idx="9978">
                  <c:v>16</c:v>
                </c:pt>
                <c:pt idx="9979">
                  <c:v>16</c:v>
                </c:pt>
                <c:pt idx="9980">
                  <c:v>15</c:v>
                </c:pt>
                <c:pt idx="9981">
                  <c:v>16</c:v>
                </c:pt>
                <c:pt idx="9982">
                  <c:v>15</c:v>
                </c:pt>
                <c:pt idx="9983">
                  <c:v>22</c:v>
                </c:pt>
                <c:pt idx="9984">
                  <c:v>17</c:v>
                </c:pt>
                <c:pt idx="9985">
                  <c:v>22</c:v>
                </c:pt>
                <c:pt idx="9986">
                  <c:v>15</c:v>
                </c:pt>
                <c:pt idx="9987">
                  <c:v>22</c:v>
                </c:pt>
                <c:pt idx="9988">
                  <c:v>16</c:v>
                </c:pt>
                <c:pt idx="9989">
                  <c:v>15</c:v>
                </c:pt>
                <c:pt idx="9990">
                  <c:v>15</c:v>
                </c:pt>
                <c:pt idx="9991">
                  <c:v>16</c:v>
                </c:pt>
                <c:pt idx="9992">
                  <c:v>17</c:v>
                </c:pt>
                <c:pt idx="9993">
                  <c:v>15</c:v>
                </c:pt>
                <c:pt idx="9994">
                  <c:v>20</c:v>
                </c:pt>
                <c:pt idx="9995">
                  <c:v>22</c:v>
                </c:pt>
                <c:pt idx="9996">
                  <c:v>20</c:v>
                </c:pt>
                <c:pt idx="9997">
                  <c:v>18</c:v>
                </c:pt>
                <c:pt idx="9998">
                  <c:v>15</c:v>
                </c:pt>
                <c:pt idx="9999">
                  <c:v>15</c:v>
                </c:pt>
                <c:pt idx="10000">
                  <c:v>19</c:v>
                </c:pt>
                <c:pt idx="10001">
                  <c:v>17</c:v>
                </c:pt>
                <c:pt idx="10002">
                  <c:v>16</c:v>
                </c:pt>
                <c:pt idx="10003">
                  <c:v>20</c:v>
                </c:pt>
                <c:pt idx="10004">
                  <c:v>21</c:v>
                </c:pt>
                <c:pt idx="10005">
                  <c:v>15</c:v>
                </c:pt>
                <c:pt idx="10006">
                  <c:v>20</c:v>
                </c:pt>
                <c:pt idx="10007">
                  <c:v>15</c:v>
                </c:pt>
                <c:pt idx="10008">
                  <c:v>22</c:v>
                </c:pt>
                <c:pt idx="10009">
                  <c:v>21</c:v>
                </c:pt>
                <c:pt idx="10010">
                  <c:v>16</c:v>
                </c:pt>
                <c:pt idx="10011">
                  <c:v>16</c:v>
                </c:pt>
                <c:pt idx="10012">
                  <c:v>16</c:v>
                </c:pt>
                <c:pt idx="10013">
                  <c:v>16</c:v>
                </c:pt>
                <c:pt idx="10014">
                  <c:v>22</c:v>
                </c:pt>
                <c:pt idx="10015">
                  <c:v>19</c:v>
                </c:pt>
                <c:pt idx="10016">
                  <c:v>20</c:v>
                </c:pt>
                <c:pt idx="10017">
                  <c:v>22</c:v>
                </c:pt>
                <c:pt idx="10018">
                  <c:v>17</c:v>
                </c:pt>
                <c:pt idx="10019">
                  <c:v>16</c:v>
                </c:pt>
                <c:pt idx="10020">
                  <c:v>20</c:v>
                </c:pt>
                <c:pt idx="10021">
                  <c:v>15</c:v>
                </c:pt>
                <c:pt idx="10022">
                  <c:v>20</c:v>
                </c:pt>
                <c:pt idx="10023">
                  <c:v>15</c:v>
                </c:pt>
                <c:pt idx="10024">
                  <c:v>14</c:v>
                </c:pt>
                <c:pt idx="10025">
                  <c:v>21</c:v>
                </c:pt>
                <c:pt idx="10026">
                  <c:v>17</c:v>
                </c:pt>
                <c:pt idx="10027">
                  <c:v>19</c:v>
                </c:pt>
                <c:pt idx="10028">
                  <c:v>16</c:v>
                </c:pt>
                <c:pt idx="10029">
                  <c:v>16</c:v>
                </c:pt>
                <c:pt idx="10030">
                  <c:v>16</c:v>
                </c:pt>
                <c:pt idx="10031">
                  <c:v>15</c:v>
                </c:pt>
                <c:pt idx="10032">
                  <c:v>16</c:v>
                </c:pt>
                <c:pt idx="10033">
                  <c:v>16</c:v>
                </c:pt>
                <c:pt idx="10034">
                  <c:v>17</c:v>
                </c:pt>
                <c:pt idx="10035">
                  <c:v>20</c:v>
                </c:pt>
                <c:pt idx="10036">
                  <c:v>15</c:v>
                </c:pt>
                <c:pt idx="10037">
                  <c:v>16</c:v>
                </c:pt>
                <c:pt idx="10038">
                  <c:v>15</c:v>
                </c:pt>
                <c:pt idx="10039">
                  <c:v>16</c:v>
                </c:pt>
                <c:pt idx="10040">
                  <c:v>16</c:v>
                </c:pt>
                <c:pt idx="10041">
                  <c:v>17</c:v>
                </c:pt>
                <c:pt idx="10042">
                  <c:v>20</c:v>
                </c:pt>
                <c:pt idx="10043">
                  <c:v>15</c:v>
                </c:pt>
                <c:pt idx="10044">
                  <c:v>20</c:v>
                </c:pt>
                <c:pt idx="10045">
                  <c:v>20</c:v>
                </c:pt>
                <c:pt idx="10046">
                  <c:v>19</c:v>
                </c:pt>
                <c:pt idx="10047">
                  <c:v>18</c:v>
                </c:pt>
                <c:pt idx="10048">
                  <c:v>17</c:v>
                </c:pt>
                <c:pt idx="10049">
                  <c:v>18</c:v>
                </c:pt>
                <c:pt idx="10050">
                  <c:v>16</c:v>
                </c:pt>
                <c:pt idx="10051">
                  <c:v>22</c:v>
                </c:pt>
                <c:pt idx="10052">
                  <c:v>16</c:v>
                </c:pt>
                <c:pt idx="10053">
                  <c:v>15</c:v>
                </c:pt>
                <c:pt idx="10054">
                  <c:v>21</c:v>
                </c:pt>
                <c:pt idx="10055">
                  <c:v>16</c:v>
                </c:pt>
                <c:pt idx="10056">
                  <c:v>15</c:v>
                </c:pt>
                <c:pt idx="10057">
                  <c:v>22</c:v>
                </c:pt>
                <c:pt idx="10058">
                  <c:v>11</c:v>
                </c:pt>
                <c:pt idx="10059">
                  <c:v>15</c:v>
                </c:pt>
                <c:pt idx="10060">
                  <c:v>17</c:v>
                </c:pt>
                <c:pt idx="10061">
                  <c:v>15</c:v>
                </c:pt>
                <c:pt idx="10062">
                  <c:v>15</c:v>
                </c:pt>
                <c:pt idx="10063">
                  <c:v>21</c:v>
                </c:pt>
                <c:pt idx="10064">
                  <c:v>20</c:v>
                </c:pt>
                <c:pt idx="10065">
                  <c:v>21</c:v>
                </c:pt>
                <c:pt idx="10066">
                  <c:v>19</c:v>
                </c:pt>
                <c:pt idx="10067">
                  <c:v>20</c:v>
                </c:pt>
                <c:pt idx="10068">
                  <c:v>20</c:v>
                </c:pt>
                <c:pt idx="10069">
                  <c:v>16</c:v>
                </c:pt>
                <c:pt idx="10070">
                  <c:v>16</c:v>
                </c:pt>
                <c:pt idx="10071">
                  <c:v>22</c:v>
                </c:pt>
                <c:pt idx="10072">
                  <c:v>16</c:v>
                </c:pt>
                <c:pt idx="10073">
                  <c:v>17</c:v>
                </c:pt>
                <c:pt idx="10074">
                  <c:v>22</c:v>
                </c:pt>
                <c:pt idx="10075">
                  <c:v>19</c:v>
                </c:pt>
                <c:pt idx="10076">
                  <c:v>15</c:v>
                </c:pt>
                <c:pt idx="10077">
                  <c:v>15</c:v>
                </c:pt>
                <c:pt idx="10078">
                  <c:v>21</c:v>
                </c:pt>
                <c:pt idx="10079">
                  <c:v>22</c:v>
                </c:pt>
                <c:pt idx="10080">
                  <c:v>19</c:v>
                </c:pt>
                <c:pt idx="10081">
                  <c:v>15</c:v>
                </c:pt>
                <c:pt idx="10082">
                  <c:v>16</c:v>
                </c:pt>
                <c:pt idx="10083">
                  <c:v>23</c:v>
                </c:pt>
                <c:pt idx="10084">
                  <c:v>16</c:v>
                </c:pt>
                <c:pt idx="10085">
                  <c:v>18</c:v>
                </c:pt>
                <c:pt idx="10086">
                  <c:v>16</c:v>
                </c:pt>
                <c:pt idx="10087">
                  <c:v>21</c:v>
                </c:pt>
                <c:pt idx="10088">
                  <c:v>22</c:v>
                </c:pt>
                <c:pt idx="10089">
                  <c:v>16</c:v>
                </c:pt>
                <c:pt idx="10090">
                  <c:v>15</c:v>
                </c:pt>
                <c:pt idx="10091">
                  <c:v>15</c:v>
                </c:pt>
                <c:pt idx="10092">
                  <c:v>18</c:v>
                </c:pt>
                <c:pt idx="10093">
                  <c:v>20</c:v>
                </c:pt>
                <c:pt idx="10094">
                  <c:v>21</c:v>
                </c:pt>
                <c:pt idx="10095">
                  <c:v>15</c:v>
                </c:pt>
                <c:pt idx="10096">
                  <c:v>22</c:v>
                </c:pt>
                <c:pt idx="10097">
                  <c:v>20</c:v>
                </c:pt>
                <c:pt idx="10098">
                  <c:v>17</c:v>
                </c:pt>
                <c:pt idx="10099">
                  <c:v>16</c:v>
                </c:pt>
                <c:pt idx="10100">
                  <c:v>21</c:v>
                </c:pt>
                <c:pt idx="10101">
                  <c:v>15</c:v>
                </c:pt>
                <c:pt idx="10102">
                  <c:v>21</c:v>
                </c:pt>
                <c:pt idx="10103">
                  <c:v>16</c:v>
                </c:pt>
                <c:pt idx="10104">
                  <c:v>18</c:v>
                </c:pt>
                <c:pt idx="10105">
                  <c:v>16</c:v>
                </c:pt>
                <c:pt idx="10106">
                  <c:v>18</c:v>
                </c:pt>
                <c:pt idx="10107">
                  <c:v>20</c:v>
                </c:pt>
                <c:pt idx="10108">
                  <c:v>19</c:v>
                </c:pt>
                <c:pt idx="10109">
                  <c:v>19</c:v>
                </c:pt>
                <c:pt idx="10110">
                  <c:v>15</c:v>
                </c:pt>
                <c:pt idx="10111">
                  <c:v>22</c:v>
                </c:pt>
                <c:pt idx="10112">
                  <c:v>15</c:v>
                </c:pt>
                <c:pt idx="10113">
                  <c:v>20</c:v>
                </c:pt>
                <c:pt idx="10114">
                  <c:v>20</c:v>
                </c:pt>
                <c:pt idx="10115">
                  <c:v>15</c:v>
                </c:pt>
                <c:pt idx="10116">
                  <c:v>17</c:v>
                </c:pt>
                <c:pt idx="10117">
                  <c:v>22</c:v>
                </c:pt>
                <c:pt idx="10118">
                  <c:v>15</c:v>
                </c:pt>
                <c:pt idx="10119">
                  <c:v>16</c:v>
                </c:pt>
                <c:pt idx="10120">
                  <c:v>22</c:v>
                </c:pt>
                <c:pt idx="10121">
                  <c:v>15</c:v>
                </c:pt>
                <c:pt idx="10122">
                  <c:v>16</c:v>
                </c:pt>
                <c:pt idx="10123">
                  <c:v>19</c:v>
                </c:pt>
                <c:pt idx="10124">
                  <c:v>16</c:v>
                </c:pt>
                <c:pt idx="10125">
                  <c:v>20</c:v>
                </c:pt>
                <c:pt idx="10126">
                  <c:v>16</c:v>
                </c:pt>
                <c:pt idx="10127">
                  <c:v>16</c:v>
                </c:pt>
                <c:pt idx="10128">
                  <c:v>16</c:v>
                </c:pt>
                <c:pt idx="10129">
                  <c:v>21</c:v>
                </c:pt>
                <c:pt idx="10130">
                  <c:v>16</c:v>
                </c:pt>
                <c:pt idx="10131">
                  <c:v>19</c:v>
                </c:pt>
                <c:pt idx="10132">
                  <c:v>15</c:v>
                </c:pt>
                <c:pt idx="10133">
                  <c:v>19</c:v>
                </c:pt>
                <c:pt idx="10134">
                  <c:v>19</c:v>
                </c:pt>
                <c:pt idx="10135">
                  <c:v>16</c:v>
                </c:pt>
                <c:pt idx="10136">
                  <c:v>15</c:v>
                </c:pt>
                <c:pt idx="10137">
                  <c:v>15</c:v>
                </c:pt>
                <c:pt idx="10138">
                  <c:v>21</c:v>
                </c:pt>
                <c:pt idx="10139">
                  <c:v>15</c:v>
                </c:pt>
                <c:pt idx="10140">
                  <c:v>19</c:v>
                </c:pt>
                <c:pt idx="10141">
                  <c:v>15</c:v>
                </c:pt>
                <c:pt idx="10142">
                  <c:v>15</c:v>
                </c:pt>
                <c:pt idx="10143">
                  <c:v>20</c:v>
                </c:pt>
                <c:pt idx="10144">
                  <c:v>19</c:v>
                </c:pt>
                <c:pt idx="10145">
                  <c:v>16</c:v>
                </c:pt>
                <c:pt idx="10146">
                  <c:v>17</c:v>
                </c:pt>
                <c:pt idx="10147">
                  <c:v>16</c:v>
                </c:pt>
                <c:pt idx="10148">
                  <c:v>20</c:v>
                </c:pt>
                <c:pt idx="10149">
                  <c:v>22</c:v>
                </c:pt>
                <c:pt idx="10150">
                  <c:v>20</c:v>
                </c:pt>
                <c:pt idx="10151">
                  <c:v>23</c:v>
                </c:pt>
                <c:pt idx="10152">
                  <c:v>21</c:v>
                </c:pt>
                <c:pt idx="10153">
                  <c:v>17</c:v>
                </c:pt>
                <c:pt idx="10154">
                  <c:v>15</c:v>
                </c:pt>
                <c:pt idx="10155">
                  <c:v>20</c:v>
                </c:pt>
                <c:pt idx="10156">
                  <c:v>15</c:v>
                </c:pt>
                <c:pt idx="10157">
                  <c:v>15</c:v>
                </c:pt>
                <c:pt idx="10158">
                  <c:v>22</c:v>
                </c:pt>
                <c:pt idx="10159">
                  <c:v>16</c:v>
                </c:pt>
                <c:pt idx="10160">
                  <c:v>20</c:v>
                </c:pt>
                <c:pt idx="10161">
                  <c:v>16</c:v>
                </c:pt>
                <c:pt idx="10162">
                  <c:v>16</c:v>
                </c:pt>
                <c:pt idx="10163">
                  <c:v>15</c:v>
                </c:pt>
                <c:pt idx="10164">
                  <c:v>20</c:v>
                </c:pt>
                <c:pt idx="10165">
                  <c:v>19</c:v>
                </c:pt>
                <c:pt idx="10166">
                  <c:v>21</c:v>
                </c:pt>
                <c:pt idx="10167">
                  <c:v>15</c:v>
                </c:pt>
                <c:pt idx="10168">
                  <c:v>16</c:v>
                </c:pt>
                <c:pt idx="10169">
                  <c:v>18</c:v>
                </c:pt>
                <c:pt idx="10170">
                  <c:v>20</c:v>
                </c:pt>
                <c:pt idx="10171">
                  <c:v>15</c:v>
                </c:pt>
                <c:pt idx="10172">
                  <c:v>15</c:v>
                </c:pt>
                <c:pt idx="10173">
                  <c:v>16</c:v>
                </c:pt>
                <c:pt idx="10174">
                  <c:v>22</c:v>
                </c:pt>
                <c:pt idx="10175">
                  <c:v>15</c:v>
                </c:pt>
                <c:pt idx="10176">
                  <c:v>22</c:v>
                </c:pt>
                <c:pt idx="10177">
                  <c:v>16</c:v>
                </c:pt>
                <c:pt idx="10178">
                  <c:v>16</c:v>
                </c:pt>
                <c:pt idx="10179">
                  <c:v>16</c:v>
                </c:pt>
                <c:pt idx="10180">
                  <c:v>16</c:v>
                </c:pt>
                <c:pt idx="10181">
                  <c:v>23</c:v>
                </c:pt>
                <c:pt idx="10182">
                  <c:v>16</c:v>
                </c:pt>
                <c:pt idx="10183">
                  <c:v>17</c:v>
                </c:pt>
                <c:pt idx="10184">
                  <c:v>20</c:v>
                </c:pt>
                <c:pt idx="10185">
                  <c:v>19</c:v>
                </c:pt>
                <c:pt idx="10186">
                  <c:v>21</c:v>
                </c:pt>
                <c:pt idx="10187">
                  <c:v>20</c:v>
                </c:pt>
                <c:pt idx="10188">
                  <c:v>20</c:v>
                </c:pt>
                <c:pt idx="10189">
                  <c:v>21</c:v>
                </c:pt>
                <c:pt idx="10190">
                  <c:v>15</c:v>
                </c:pt>
                <c:pt idx="10191">
                  <c:v>17</c:v>
                </c:pt>
                <c:pt idx="10192">
                  <c:v>16</c:v>
                </c:pt>
                <c:pt idx="10193">
                  <c:v>15</c:v>
                </c:pt>
                <c:pt idx="10194">
                  <c:v>22</c:v>
                </c:pt>
                <c:pt idx="10195">
                  <c:v>17</c:v>
                </c:pt>
                <c:pt idx="10196">
                  <c:v>15</c:v>
                </c:pt>
                <c:pt idx="10197">
                  <c:v>21</c:v>
                </c:pt>
                <c:pt idx="10198">
                  <c:v>21</c:v>
                </c:pt>
                <c:pt idx="10199">
                  <c:v>18</c:v>
                </c:pt>
                <c:pt idx="10200">
                  <c:v>20</c:v>
                </c:pt>
                <c:pt idx="10201">
                  <c:v>16</c:v>
                </c:pt>
                <c:pt idx="10202">
                  <c:v>15</c:v>
                </c:pt>
                <c:pt idx="10203">
                  <c:v>16</c:v>
                </c:pt>
                <c:pt idx="10204">
                  <c:v>15</c:v>
                </c:pt>
                <c:pt idx="10205">
                  <c:v>16</c:v>
                </c:pt>
                <c:pt idx="10206">
                  <c:v>22</c:v>
                </c:pt>
                <c:pt idx="10207">
                  <c:v>20</c:v>
                </c:pt>
                <c:pt idx="10208">
                  <c:v>18</c:v>
                </c:pt>
                <c:pt idx="10209">
                  <c:v>15</c:v>
                </c:pt>
                <c:pt idx="10210">
                  <c:v>15</c:v>
                </c:pt>
                <c:pt idx="10211">
                  <c:v>21</c:v>
                </c:pt>
                <c:pt idx="10212">
                  <c:v>16</c:v>
                </c:pt>
                <c:pt idx="10213">
                  <c:v>15</c:v>
                </c:pt>
                <c:pt idx="10214">
                  <c:v>20</c:v>
                </c:pt>
                <c:pt idx="10215">
                  <c:v>15</c:v>
                </c:pt>
                <c:pt idx="10216">
                  <c:v>16</c:v>
                </c:pt>
                <c:pt idx="10217">
                  <c:v>16</c:v>
                </c:pt>
                <c:pt idx="10218">
                  <c:v>21</c:v>
                </c:pt>
                <c:pt idx="10219">
                  <c:v>16</c:v>
                </c:pt>
                <c:pt idx="10220">
                  <c:v>15</c:v>
                </c:pt>
                <c:pt idx="10221">
                  <c:v>22</c:v>
                </c:pt>
                <c:pt idx="10222">
                  <c:v>16</c:v>
                </c:pt>
                <c:pt idx="10223">
                  <c:v>18</c:v>
                </c:pt>
                <c:pt idx="10224">
                  <c:v>17</c:v>
                </c:pt>
                <c:pt idx="10225">
                  <c:v>16</c:v>
                </c:pt>
                <c:pt idx="10226">
                  <c:v>16</c:v>
                </c:pt>
                <c:pt idx="10227">
                  <c:v>17</c:v>
                </c:pt>
                <c:pt idx="10228">
                  <c:v>15</c:v>
                </c:pt>
                <c:pt idx="10229">
                  <c:v>20</c:v>
                </c:pt>
                <c:pt idx="10230">
                  <c:v>20</c:v>
                </c:pt>
                <c:pt idx="10231">
                  <c:v>19</c:v>
                </c:pt>
                <c:pt idx="10232">
                  <c:v>20</c:v>
                </c:pt>
                <c:pt idx="10233">
                  <c:v>15</c:v>
                </c:pt>
                <c:pt idx="10234">
                  <c:v>17</c:v>
                </c:pt>
                <c:pt idx="10235">
                  <c:v>20</c:v>
                </c:pt>
                <c:pt idx="10236">
                  <c:v>20</c:v>
                </c:pt>
                <c:pt idx="10237">
                  <c:v>20</c:v>
                </c:pt>
                <c:pt idx="10238">
                  <c:v>18</c:v>
                </c:pt>
                <c:pt idx="10239">
                  <c:v>20</c:v>
                </c:pt>
                <c:pt idx="10240">
                  <c:v>22</c:v>
                </c:pt>
                <c:pt idx="10241">
                  <c:v>16</c:v>
                </c:pt>
                <c:pt idx="10242">
                  <c:v>11</c:v>
                </c:pt>
                <c:pt idx="10243">
                  <c:v>15</c:v>
                </c:pt>
                <c:pt idx="10244">
                  <c:v>15</c:v>
                </c:pt>
                <c:pt idx="10245">
                  <c:v>20</c:v>
                </c:pt>
                <c:pt idx="10246">
                  <c:v>17</c:v>
                </c:pt>
                <c:pt idx="10247">
                  <c:v>20</c:v>
                </c:pt>
                <c:pt idx="10248">
                  <c:v>15</c:v>
                </c:pt>
                <c:pt idx="10249">
                  <c:v>16</c:v>
                </c:pt>
                <c:pt idx="10250">
                  <c:v>15</c:v>
                </c:pt>
                <c:pt idx="10251">
                  <c:v>15</c:v>
                </c:pt>
                <c:pt idx="10252">
                  <c:v>15</c:v>
                </c:pt>
                <c:pt idx="10253">
                  <c:v>23</c:v>
                </c:pt>
                <c:pt idx="10254">
                  <c:v>15</c:v>
                </c:pt>
                <c:pt idx="10255">
                  <c:v>16</c:v>
                </c:pt>
                <c:pt idx="10256">
                  <c:v>16</c:v>
                </c:pt>
                <c:pt idx="10257">
                  <c:v>19</c:v>
                </c:pt>
                <c:pt idx="10258">
                  <c:v>19</c:v>
                </c:pt>
                <c:pt idx="10259">
                  <c:v>21</c:v>
                </c:pt>
                <c:pt idx="10260">
                  <c:v>15</c:v>
                </c:pt>
                <c:pt idx="10261">
                  <c:v>15</c:v>
                </c:pt>
                <c:pt idx="10262">
                  <c:v>16</c:v>
                </c:pt>
                <c:pt idx="10263">
                  <c:v>16</c:v>
                </c:pt>
                <c:pt idx="10264">
                  <c:v>15</c:v>
                </c:pt>
                <c:pt idx="10265">
                  <c:v>15</c:v>
                </c:pt>
                <c:pt idx="10266">
                  <c:v>17</c:v>
                </c:pt>
                <c:pt idx="10267">
                  <c:v>15</c:v>
                </c:pt>
                <c:pt idx="10268">
                  <c:v>15</c:v>
                </c:pt>
                <c:pt idx="10269">
                  <c:v>21</c:v>
                </c:pt>
                <c:pt idx="10270">
                  <c:v>15</c:v>
                </c:pt>
                <c:pt idx="10271">
                  <c:v>20</c:v>
                </c:pt>
                <c:pt idx="10272">
                  <c:v>15</c:v>
                </c:pt>
                <c:pt idx="10273">
                  <c:v>15</c:v>
                </c:pt>
                <c:pt idx="10274">
                  <c:v>16</c:v>
                </c:pt>
                <c:pt idx="10275">
                  <c:v>20</c:v>
                </c:pt>
                <c:pt idx="10276">
                  <c:v>15</c:v>
                </c:pt>
                <c:pt idx="10277">
                  <c:v>20</c:v>
                </c:pt>
                <c:pt idx="10278">
                  <c:v>21</c:v>
                </c:pt>
                <c:pt idx="10279">
                  <c:v>15</c:v>
                </c:pt>
                <c:pt idx="10280">
                  <c:v>19</c:v>
                </c:pt>
                <c:pt idx="10281">
                  <c:v>15</c:v>
                </c:pt>
                <c:pt idx="10282">
                  <c:v>19</c:v>
                </c:pt>
                <c:pt idx="10283">
                  <c:v>17</c:v>
                </c:pt>
                <c:pt idx="10284">
                  <c:v>15</c:v>
                </c:pt>
                <c:pt idx="10285">
                  <c:v>15</c:v>
                </c:pt>
                <c:pt idx="10286">
                  <c:v>21</c:v>
                </c:pt>
                <c:pt idx="10287">
                  <c:v>21</c:v>
                </c:pt>
                <c:pt idx="10288">
                  <c:v>16</c:v>
                </c:pt>
                <c:pt idx="10289">
                  <c:v>15</c:v>
                </c:pt>
                <c:pt idx="10290">
                  <c:v>19</c:v>
                </c:pt>
                <c:pt idx="10291">
                  <c:v>16</c:v>
                </c:pt>
                <c:pt idx="10292">
                  <c:v>15</c:v>
                </c:pt>
                <c:pt idx="10293">
                  <c:v>15</c:v>
                </c:pt>
                <c:pt idx="10294">
                  <c:v>16</c:v>
                </c:pt>
                <c:pt idx="10295">
                  <c:v>15</c:v>
                </c:pt>
                <c:pt idx="10296">
                  <c:v>15</c:v>
                </c:pt>
                <c:pt idx="10297">
                  <c:v>15</c:v>
                </c:pt>
                <c:pt idx="10298">
                  <c:v>20</c:v>
                </c:pt>
                <c:pt idx="10299">
                  <c:v>15</c:v>
                </c:pt>
                <c:pt idx="10300">
                  <c:v>15</c:v>
                </c:pt>
                <c:pt idx="10301">
                  <c:v>15</c:v>
                </c:pt>
                <c:pt idx="10302">
                  <c:v>15</c:v>
                </c:pt>
                <c:pt idx="10303">
                  <c:v>20</c:v>
                </c:pt>
                <c:pt idx="10304">
                  <c:v>16</c:v>
                </c:pt>
                <c:pt idx="10305">
                  <c:v>15</c:v>
                </c:pt>
                <c:pt idx="10306">
                  <c:v>20</c:v>
                </c:pt>
                <c:pt idx="10307">
                  <c:v>15</c:v>
                </c:pt>
                <c:pt idx="10308">
                  <c:v>15</c:v>
                </c:pt>
                <c:pt idx="10309">
                  <c:v>15</c:v>
                </c:pt>
                <c:pt idx="10310">
                  <c:v>22</c:v>
                </c:pt>
                <c:pt idx="10311">
                  <c:v>17</c:v>
                </c:pt>
                <c:pt idx="10312">
                  <c:v>17</c:v>
                </c:pt>
                <c:pt idx="10313">
                  <c:v>15</c:v>
                </c:pt>
                <c:pt idx="10314">
                  <c:v>15</c:v>
                </c:pt>
                <c:pt idx="10315">
                  <c:v>21</c:v>
                </c:pt>
                <c:pt idx="10316">
                  <c:v>15</c:v>
                </c:pt>
                <c:pt idx="10317">
                  <c:v>23</c:v>
                </c:pt>
                <c:pt idx="10318">
                  <c:v>16</c:v>
                </c:pt>
                <c:pt idx="10319">
                  <c:v>21</c:v>
                </c:pt>
                <c:pt idx="10320">
                  <c:v>15</c:v>
                </c:pt>
                <c:pt idx="10321">
                  <c:v>16</c:v>
                </c:pt>
                <c:pt idx="10322">
                  <c:v>16</c:v>
                </c:pt>
                <c:pt idx="10323">
                  <c:v>18</c:v>
                </c:pt>
                <c:pt idx="10324">
                  <c:v>18</c:v>
                </c:pt>
                <c:pt idx="10325">
                  <c:v>16</c:v>
                </c:pt>
                <c:pt idx="10326">
                  <c:v>16</c:v>
                </c:pt>
                <c:pt idx="10327">
                  <c:v>16</c:v>
                </c:pt>
                <c:pt idx="10328">
                  <c:v>19</c:v>
                </c:pt>
                <c:pt idx="10329">
                  <c:v>16</c:v>
                </c:pt>
                <c:pt idx="10330">
                  <c:v>15</c:v>
                </c:pt>
                <c:pt idx="10331">
                  <c:v>16</c:v>
                </c:pt>
                <c:pt idx="10332">
                  <c:v>15</c:v>
                </c:pt>
                <c:pt idx="10333">
                  <c:v>22</c:v>
                </c:pt>
                <c:pt idx="10334">
                  <c:v>16</c:v>
                </c:pt>
                <c:pt idx="10335">
                  <c:v>21</c:v>
                </c:pt>
                <c:pt idx="10336">
                  <c:v>20</c:v>
                </c:pt>
                <c:pt idx="10337">
                  <c:v>19</c:v>
                </c:pt>
                <c:pt idx="10338">
                  <c:v>15</c:v>
                </c:pt>
                <c:pt idx="10339">
                  <c:v>16</c:v>
                </c:pt>
                <c:pt idx="10340">
                  <c:v>16</c:v>
                </c:pt>
                <c:pt idx="10341">
                  <c:v>20</c:v>
                </c:pt>
                <c:pt idx="10342">
                  <c:v>15</c:v>
                </c:pt>
                <c:pt idx="10343">
                  <c:v>20</c:v>
                </c:pt>
                <c:pt idx="10344">
                  <c:v>22</c:v>
                </c:pt>
                <c:pt idx="10345">
                  <c:v>19</c:v>
                </c:pt>
                <c:pt idx="10346">
                  <c:v>18</c:v>
                </c:pt>
                <c:pt idx="10347">
                  <c:v>15</c:v>
                </c:pt>
                <c:pt idx="10348">
                  <c:v>16</c:v>
                </c:pt>
                <c:pt idx="10349">
                  <c:v>22</c:v>
                </c:pt>
                <c:pt idx="10350">
                  <c:v>22</c:v>
                </c:pt>
                <c:pt idx="10351">
                  <c:v>16</c:v>
                </c:pt>
                <c:pt idx="10352">
                  <c:v>16</c:v>
                </c:pt>
                <c:pt idx="10353">
                  <c:v>17</c:v>
                </c:pt>
                <c:pt idx="10354">
                  <c:v>16</c:v>
                </c:pt>
                <c:pt idx="10355">
                  <c:v>18</c:v>
                </c:pt>
                <c:pt idx="10356">
                  <c:v>22</c:v>
                </c:pt>
                <c:pt idx="10357">
                  <c:v>22</c:v>
                </c:pt>
                <c:pt idx="10358">
                  <c:v>15</c:v>
                </c:pt>
                <c:pt idx="10359">
                  <c:v>16</c:v>
                </c:pt>
                <c:pt idx="10360">
                  <c:v>21</c:v>
                </c:pt>
                <c:pt idx="10361">
                  <c:v>15</c:v>
                </c:pt>
                <c:pt idx="10362">
                  <c:v>21</c:v>
                </c:pt>
                <c:pt idx="10363">
                  <c:v>16</c:v>
                </c:pt>
                <c:pt idx="10364">
                  <c:v>15</c:v>
                </c:pt>
                <c:pt idx="10365">
                  <c:v>17</c:v>
                </c:pt>
                <c:pt idx="10366">
                  <c:v>20</c:v>
                </c:pt>
                <c:pt idx="10367">
                  <c:v>20</c:v>
                </c:pt>
                <c:pt idx="10368">
                  <c:v>20</c:v>
                </c:pt>
                <c:pt idx="10369">
                  <c:v>16</c:v>
                </c:pt>
                <c:pt idx="10370">
                  <c:v>16</c:v>
                </c:pt>
                <c:pt idx="10371">
                  <c:v>15</c:v>
                </c:pt>
                <c:pt idx="10372">
                  <c:v>21</c:v>
                </c:pt>
                <c:pt idx="10373">
                  <c:v>16</c:v>
                </c:pt>
                <c:pt idx="10374">
                  <c:v>21</c:v>
                </c:pt>
                <c:pt idx="10375">
                  <c:v>21</c:v>
                </c:pt>
                <c:pt idx="10376">
                  <c:v>21</c:v>
                </c:pt>
                <c:pt idx="10377">
                  <c:v>16</c:v>
                </c:pt>
                <c:pt idx="10378">
                  <c:v>19</c:v>
                </c:pt>
                <c:pt idx="10379">
                  <c:v>16</c:v>
                </c:pt>
                <c:pt idx="10380">
                  <c:v>16</c:v>
                </c:pt>
                <c:pt idx="10381">
                  <c:v>19</c:v>
                </c:pt>
                <c:pt idx="10382">
                  <c:v>17</c:v>
                </c:pt>
                <c:pt idx="10383">
                  <c:v>16</c:v>
                </c:pt>
                <c:pt idx="10384">
                  <c:v>16</c:v>
                </c:pt>
                <c:pt idx="10385">
                  <c:v>15</c:v>
                </c:pt>
                <c:pt idx="10386">
                  <c:v>16</c:v>
                </c:pt>
                <c:pt idx="10387">
                  <c:v>16</c:v>
                </c:pt>
                <c:pt idx="10388">
                  <c:v>20</c:v>
                </c:pt>
                <c:pt idx="10389">
                  <c:v>15</c:v>
                </c:pt>
                <c:pt idx="10390">
                  <c:v>16</c:v>
                </c:pt>
                <c:pt idx="10391">
                  <c:v>15</c:v>
                </c:pt>
                <c:pt idx="10392">
                  <c:v>19</c:v>
                </c:pt>
                <c:pt idx="10393">
                  <c:v>15</c:v>
                </c:pt>
                <c:pt idx="10394">
                  <c:v>16</c:v>
                </c:pt>
                <c:pt idx="10395">
                  <c:v>22</c:v>
                </c:pt>
                <c:pt idx="10396">
                  <c:v>15</c:v>
                </c:pt>
                <c:pt idx="10397">
                  <c:v>20</c:v>
                </c:pt>
                <c:pt idx="10398">
                  <c:v>21</c:v>
                </c:pt>
                <c:pt idx="10399">
                  <c:v>20</c:v>
                </c:pt>
                <c:pt idx="10400">
                  <c:v>15</c:v>
                </c:pt>
                <c:pt idx="10401">
                  <c:v>20</c:v>
                </c:pt>
                <c:pt idx="10402">
                  <c:v>15</c:v>
                </c:pt>
                <c:pt idx="10403">
                  <c:v>15</c:v>
                </c:pt>
                <c:pt idx="10404">
                  <c:v>15</c:v>
                </c:pt>
                <c:pt idx="10405">
                  <c:v>15</c:v>
                </c:pt>
                <c:pt idx="10406">
                  <c:v>18</c:v>
                </c:pt>
                <c:pt idx="10407">
                  <c:v>21</c:v>
                </c:pt>
                <c:pt idx="10408">
                  <c:v>15</c:v>
                </c:pt>
                <c:pt idx="10409">
                  <c:v>16</c:v>
                </c:pt>
                <c:pt idx="10410">
                  <c:v>17</c:v>
                </c:pt>
                <c:pt idx="10411">
                  <c:v>20</c:v>
                </c:pt>
                <c:pt idx="10412">
                  <c:v>20</c:v>
                </c:pt>
                <c:pt idx="10413">
                  <c:v>16</c:v>
                </c:pt>
                <c:pt idx="10414">
                  <c:v>15</c:v>
                </c:pt>
                <c:pt idx="10415">
                  <c:v>17</c:v>
                </c:pt>
                <c:pt idx="10416">
                  <c:v>20</c:v>
                </c:pt>
                <c:pt idx="10417">
                  <c:v>16</c:v>
                </c:pt>
                <c:pt idx="10418">
                  <c:v>15</c:v>
                </c:pt>
                <c:pt idx="10419">
                  <c:v>15</c:v>
                </c:pt>
                <c:pt idx="10420">
                  <c:v>17</c:v>
                </c:pt>
                <c:pt idx="10421">
                  <c:v>16</c:v>
                </c:pt>
                <c:pt idx="10422">
                  <c:v>15</c:v>
                </c:pt>
                <c:pt idx="10423">
                  <c:v>17</c:v>
                </c:pt>
                <c:pt idx="10424">
                  <c:v>16</c:v>
                </c:pt>
                <c:pt idx="10425">
                  <c:v>19</c:v>
                </c:pt>
                <c:pt idx="10426">
                  <c:v>16</c:v>
                </c:pt>
                <c:pt idx="10427">
                  <c:v>20</c:v>
                </c:pt>
                <c:pt idx="10428">
                  <c:v>20</c:v>
                </c:pt>
                <c:pt idx="10429">
                  <c:v>15</c:v>
                </c:pt>
                <c:pt idx="10430">
                  <c:v>19</c:v>
                </c:pt>
                <c:pt idx="10431">
                  <c:v>15</c:v>
                </c:pt>
                <c:pt idx="10432">
                  <c:v>18</c:v>
                </c:pt>
                <c:pt idx="10433">
                  <c:v>16</c:v>
                </c:pt>
                <c:pt idx="10434">
                  <c:v>15</c:v>
                </c:pt>
                <c:pt idx="10435">
                  <c:v>19</c:v>
                </c:pt>
                <c:pt idx="10436">
                  <c:v>16</c:v>
                </c:pt>
                <c:pt idx="10437">
                  <c:v>22</c:v>
                </c:pt>
                <c:pt idx="10438">
                  <c:v>16</c:v>
                </c:pt>
                <c:pt idx="10439">
                  <c:v>21</c:v>
                </c:pt>
                <c:pt idx="10440">
                  <c:v>22</c:v>
                </c:pt>
                <c:pt idx="10441">
                  <c:v>19</c:v>
                </c:pt>
                <c:pt idx="10442">
                  <c:v>15</c:v>
                </c:pt>
                <c:pt idx="10443">
                  <c:v>15</c:v>
                </c:pt>
                <c:pt idx="10444">
                  <c:v>21</c:v>
                </c:pt>
                <c:pt idx="10445">
                  <c:v>20</c:v>
                </c:pt>
                <c:pt idx="10446">
                  <c:v>17</c:v>
                </c:pt>
                <c:pt idx="10447">
                  <c:v>15</c:v>
                </c:pt>
                <c:pt idx="10448">
                  <c:v>22</c:v>
                </c:pt>
                <c:pt idx="10449">
                  <c:v>20</c:v>
                </c:pt>
                <c:pt idx="10450">
                  <c:v>21</c:v>
                </c:pt>
                <c:pt idx="10451">
                  <c:v>15</c:v>
                </c:pt>
                <c:pt idx="10452">
                  <c:v>15</c:v>
                </c:pt>
                <c:pt idx="10453">
                  <c:v>22</c:v>
                </c:pt>
                <c:pt idx="10454">
                  <c:v>15</c:v>
                </c:pt>
                <c:pt idx="10455">
                  <c:v>15</c:v>
                </c:pt>
                <c:pt idx="10456">
                  <c:v>15</c:v>
                </c:pt>
                <c:pt idx="10457">
                  <c:v>20</c:v>
                </c:pt>
                <c:pt idx="10458">
                  <c:v>19</c:v>
                </c:pt>
                <c:pt idx="10459">
                  <c:v>15</c:v>
                </c:pt>
                <c:pt idx="10460">
                  <c:v>15</c:v>
                </c:pt>
                <c:pt idx="10461">
                  <c:v>19</c:v>
                </c:pt>
                <c:pt idx="10462">
                  <c:v>21</c:v>
                </c:pt>
                <c:pt idx="10463">
                  <c:v>16</c:v>
                </c:pt>
                <c:pt idx="10464">
                  <c:v>22</c:v>
                </c:pt>
                <c:pt idx="10465">
                  <c:v>15</c:v>
                </c:pt>
                <c:pt idx="10466">
                  <c:v>20</c:v>
                </c:pt>
                <c:pt idx="10467">
                  <c:v>19</c:v>
                </c:pt>
                <c:pt idx="10468">
                  <c:v>22</c:v>
                </c:pt>
                <c:pt idx="10469">
                  <c:v>17</c:v>
                </c:pt>
                <c:pt idx="10470">
                  <c:v>18</c:v>
                </c:pt>
                <c:pt idx="10471">
                  <c:v>19</c:v>
                </c:pt>
                <c:pt idx="10472">
                  <c:v>16</c:v>
                </c:pt>
                <c:pt idx="10473">
                  <c:v>15</c:v>
                </c:pt>
                <c:pt idx="10474">
                  <c:v>20</c:v>
                </c:pt>
                <c:pt idx="10475">
                  <c:v>21</c:v>
                </c:pt>
                <c:pt idx="10476">
                  <c:v>20</c:v>
                </c:pt>
                <c:pt idx="10477">
                  <c:v>15</c:v>
                </c:pt>
                <c:pt idx="10478">
                  <c:v>19</c:v>
                </c:pt>
                <c:pt idx="10479">
                  <c:v>15</c:v>
                </c:pt>
                <c:pt idx="10480">
                  <c:v>20</c:v>
                </c:pt>
                <c:pt idx="10481">
                  <c:v>21</c:v>
                </c:pt>
                <c:pt idx="10482">
                  <c:v>16</c:v>
                </c:pt>
                <c:pt idx="10483">
                  <c:v>16</c:v>
                </c:pt>
                <c:pt idx="10484">
                  <c:v>15</c:v>
                </c:pt>
                <c:pt idx="10485">
                  <c:v>15</c:v>
                </c:pt>
                <c:pt idx="10486">
                  <c:v>19</c:v>
                </c:pt>
                <c:pt idx="10487">
                  <c:v>16</c:v>
                </c:pt>
                <c:pt idx="10488">
                  <c:v>19</c:v>
                </c:pt>
                <c:pt idx="10489">
                  <c:v>22</c:v>
                </c:pt>
                <c:pt idx="10490">
                  <c:v>17</c:v>
                </c:pt>
                <c:pt idx="10491">
                  <c:v>16</c:v>
                </c:pt>
                <c:pt idx="10492">
                  <c:v>22</c:v>
                </c:pt>
                <c:pt idx="10493">
                  <c:v>18</c:v>
                </c:pt>
                <c:pt idx="10494">
                  <c:v>15</c:v>
                </c:pt>
                <c:pt idx="10495">
                  <c:v>16</c:v>
                </c:pt>
                <c:pt idx="10496">
                  <c:v>15</c:v>
                </c:pt>
                <c:pt idx="10497">
                  <c:v>20</c:v>
                </c:pt>
                <c:pt idx="10498">
                  <c:v>20</c:v>
                </c:pt>
                <c:pt idx="10499">
                  <c:v>15</c:v>
                </c:pt>
                <c:pt idx="10500">
                  <c:v>21</c:v>
                </c:pt>
                <c:pt idx="10501">
                  <c:v>20</c:v>
                </c:pt>
                <c:pt idx="10502">
                  <c:v>16</c:v>
                </c:pt>
                <c:pt idx="10503">
                  <c:v>15</c:v>
                </c:pt>
                <c:pt idx="10504">
                  <c:v>15</c:v>
                </c:pt>
                <c:pt idx="10505">
                  <c:v>15</c:v>
                </c:pt>
                <c:pt idx="10506">
                  <c:v>20</c:v>
                </c:pt>
                <c:pt idx="10507">
                  <c:v>16</c:v>
                </c:pt>
                <c:pt idx="10508">
                  <c:v>16</c:v>
                </c:pt>
                <c:pt idx="10509">
                  <c:v>15</c:v>
                </c:pt>
                <c:pt idx="10510">
                  <c:v>22</c:v>
                </c:pt>
                <c:pt idx="10511">
                  <c:v>22</c:v>
                </c:pt>
                <c:pt idx="10512">
                  <c:v>16</c:v>
                </c:pt>
                <c:pt idx="10513">
                  <c:v>21</c:v>
                </c:pt>
                <c:pt idx="10514">
                  <c:v>16</c:v>
                </c:pt>
                <c:pt idx="10515">
                  <c:v>19</c:v>
                </c:pt>
                <c:pt idx="10516">
                  <c:v>15</c:v>
                </c:pt>
                <c:pt idx="10517">
                  <c:v>19</c:v>
                </c:pt>
                <c:pt idx="10518">
                  <c:v>16</c:v>
                </c:pt>
                <c:pt idx="10519">
                  <c:v>15</c:v>
                </c:pt>
                <c:pt idx="10520">
                  <c:v>15</c:v>
                </c:pt>
                <c:pt idx="10521">
                  <c:v>20</c:v>
                </c:pt>
                <c:pt idx="10522">
                  <c:v>20</c:v>
                </c:pt>
                <c:pt idx="10523">
                  <c:v>16</c:v>
                </c:pt>
                <c:pt idx="10524">
                  <c:v>15</c:v>
                </c:pt>
                <c:pt idx="10525">
                  <c:v>15</c:v>
                </c:pt>
                <c:pt idx="10526">
                  <c:v>16</c:v>
                </c:pt>
                <c:pt idx="10527">
                  <c:v>15</c:v>
                </c:pt>
                <c:pt idx="10528">
                  <c:v>16</c:v>
                </c:pt>
                <c:pt idx="10529">
                  <c:v>22</c:v>
                </c:pt>
                <c:pt idx="10530">
                  <c:v>15</c:v>
                </c:pt>
                <c:pt idx="10531">
                  <c:v>15</c:v>
                </c:pt>
                <c:pt idx="10532">
                  <c:v>16</c:v>
                </c:pt>
                <c:pt idx="10533">
                  <c:v>15</c:v>
                </c:pt>
                <c:pt idx="10534">
                  <c:v>16</c:v>
                </c:pt>
                <c:pt idx="10535">
                  <c:v>21</c:v>
                </c:pt>
                <c:pt idx="10536">
                  <c:v>20</c:v>
                </c:pt>
                <c:pt idx="10537">
                  <c:v>15</c:v>
                </c:pt>
                <c:pt idx="10538">
                  <c:v>15</c:v>
                </c:pt>
                <c:pt idx="10539">
                  <c:v>16</c:v>
                </c:pt>
                <c:pt idx="10540">
                  <c:v>19</c:v>
                </c:pt>
                <c:pt idx="10541">
                  <c:v>22</c:v>
                </c:pt>
                <c:pt idx="10542">
                  <c:v>15</c:v>
                </c:pt>
                <c:pt idx="10543">
                  <c:v>16</c:v>
                </c:pt>
                <c:pt idx="10544">
                  <c:v>16</c:v>
                </c:pt>
                <c:pt idx="10545">
                  <c:v>22</c:v>
                </c:pt>
                <c:pt idx="10546">
                  <c:v>21</c:v>
                </c:pt>
                <c:pt idx="10547">
                  <c:v>16</c:v>
                </c:pt>
                <c:pt idx="10548">
                  <c:v>16</c:v>
                </c:pt>
                <c:pt idx="10549">
                  <c:v>16</c:v>
                </c:pt>
                <c:pt idx="10550">
                  <c:v>15</c:v>
                </c:pt>
                <c:pt idx="10551">
                  <c:v>16</c:v>
                </c:pt>
                <c:pt idx="10552">
                  <c:v>15</c:v>
                </c:pt>
                <c:pt idx="10553">
                  <c:v>15</c:v>
                </c:pt>
                <c:pt idx="10554">
                  <c:v>18</c:v>
                </c:pt>
                <c:pt idx="10555">
                  <c:v>15</c:v>
                </c:pt>
                <c:pt idx="10556">
                  <c:v>15</c:v>
                </c:pt>
                <c:pt idx="10557">
                  <c:v>16</c:v>
                </c:pt>
                <c:pt idx="10558">
                  <c:v>20</c:v>
                </c:pt>
                <c:pt idx="10559">
                  <c:v>21</c:v>
                </c:pt>
                <c:pt idx="10560">
                  <c:v>21</c:v>
                </c:pt>
                <c:pt idx="10561">
                  <c:v>20</c:v>
                </c:pt>
                <c:pt idx="10562">
                  <c:v>19</c:v>
                </c:pt>
                <c:pt idx="10563">
                  <c:v>16</c:v>
                </c:pt>
                <c:pt idx="10564">
                  <c:v>20</c:v>
                </c:pt>
                <c:pt idx="10565">
                  <c:v>15</c:v>
                </c:pt>
                <c:pt idx="10566">
                  <c:v>15</c:v>
                </c:pt>
                <c:pt idx="10567">
                  <c:v>16</c:v>
                </c:pt>
                <c:pt idx="10568">
                  <c:v>15</c:v>
                </c:pt>
                <c:pt idx="10569">
                  <c:v>20</c:v>
                </c:pt>
                <c:pt idx="10570">
                  <c:v>15</c:v>
                </c:pt>
                <c:pt idx="10571">
                  <c:v>21</c:v>
                </c:pt>
                <c:pt idx="10572">
                  <c:v>19</c:v>
                </c:pt>
                <c:pt idx="10573">
                  <c:v>15</c:v>
                </c:pt>
                <c:pt idx="10574">
                  <c:v>19</c:v>
                </c:pt>
                <c:pt idx="10575">
                  <c:v>16</c:v>
                </c:pt>
                <c:pt idx="10576">
                  <c:v>18</c:v>
                </c:pt>
                <c:pt idx="10577">
                  <c:v>19</c:v>
                </c:pt>
                <c:pt idx="10578">
                  <c:v>21</c:v>
                </c:pt>
                <c:pt idx="10579">
                  <c:v>15</c:v>
                </c:pt>
                <c:pt idx="10580">
                  <c:v>16</c:v>
                </c:pt>
                <c:pt idx="10581">
                  <c:v>18</c:v>
                </c:pt>
                <c:pt idx="10582">
                  <c:v>21</c:v>
                </c:pt>
                <c:pt idx="10583">
                  <c:v>15</c:v>
                </c:pt>
                <c:pt idx="10584">
                  <c:v>15</c:v>
                </c:pt>
                <c:pt idx="10585">
                  <c:v>15</c:v>
                </c:pt>
                <c:pt idx="10586">
                  <c:v>16</c:v>
                </c:pt>
                <c:pt idx="10587">
                  <c:v>20</c:v>
                </c:pt>
                <c:pt idx="10588">
                  <c:v>20</c:v>
                </c:pt>
                <c:pt idx="10589">
                  <c:v>15</c:v>
                </c:pt>
                <c:pt idx="10590">
                  <c:v>15</c:v>
                </c:pt>
                <c:pt idx="10591">
                  <c:v>15</c:v>
                </c:pt>
                <c:pt idx="10592">
                  <c:v>20</c:v>
                </c:pt>
                <c:pt idx="10593">
                  <c:v>17</c:v>
                </c:pt>
                <c:pt idx="10594">
                  <c:v>15</c:v>
                </c:pt>
                <c:pt idx="10595">
                  <c:v>15</c:v>
                </c:pt>
                <c:pt idx="10596">
                  <c:v>16</c:v>
                </c:pt>
                <c:pt idx="10597">
                  <c:v>21</c:v>
                </c:pt>
                <c:pt idx="10598">
                  <c:v>13</c:v>
                </c:pt>
                <c:pt idx="10599">
                  <c:v>15</c:v>
                </c:pt>
                <c:pt idx="10600">
                  <c:v>16</c:v>
                </c:pt>
                <c:pt idx="10601">
                  <c:v>16</c:v>
                </c:pt>
                <c:pt idx="10602">
                  <c:v>20</c:v>
                </c:pt>
                <c:pt idx="10603">
                  <c:v>16</c:v>
                </c:pt>
                <c:pt idx="10604">
                  <c:v>17</c:v>
                </c:pt>
                <c:pt idx="10605">
                  <c:v>21</c:v>
                </c:pt>
                <c:pt idx="10606">
                  <c:v>19</c:v>
                </c:pt>
                <c:pt idx="10607">
                  <c:v>21</c:v>
                </c:pt>
                <c:pt idx="10608">
                  <c:v>16</c:v>
                </c:pt>
                <c:pt idx="10609">
                  <c:v>20</c:v>
                </c:pt>
                <c:pt idx="10610">
                  <c:v>20</c:v>
                </c:pt>
                <c:pt idx="10611">
                  <c:v>21</c:v>
                </c:pt>
                <c:pt idx="10612">
                  <c:v>21</c:v>
                </c:pt>
                <c:pt idx="10613">
                  <c:v>16</c:v>
                </c:pt>
                <c:pt idx="10614">
                  <c:v>19</c:v>
                </c:pt>
                <c:pt idx="10615">
                  <c:v>18</c:v>
                </c:pt>
                <c:pt idx="10616">
                  <c:v>15</c:v>
                </c:pt>
                <c:pt idx="10617">
                  <c:v>16</c:v>
                </c:pt>
                <c:pt idx="10618">
                  <c:v>17</c:v>
                </c:pt>
                <c:pt idx="10619">
                  <c:v>15</c:v>
                </c:pt>
                <c:pt idx="10620">
                  <c:v>17</c:v>
                </c:pt>
                <c:pt idx="10621">
                  <c:v>15</c:v>
                </c:pt>
                <c:pt idx="10622">
                  <c:v>15</c:v>
                </c:pt>
                <c:pt idx="10623">
                  <c:v>15</c:v>
                </c:pt>
                <c:pt idx="10624">
                  <c:v>20</c:v>
                </c:pt>
                <c:pt idx="10625">
                  <c:v>20</c:v>
                </c:pt>
                <c:pt idx="10626">
                  <c:v>22</c:v>
                </c:pt>
                <c:pt idx="10627">
                  <c:v>16</c:v>
                </c:pt>
                <c:pt idx="10628">
                  <c:v>22</c:v>
                </c:pt>
                <c:pt idx="10629">
                  <c:v>18</c:v>
                </c:pt>
                <c:pt idx="10630">
                  <c:v>16</c:v>
                </c:pt>
                <c:pt idx="10631">
                  <c:v>16</c:v>
                </c:pt>
                <c:pt idx="10632">
                  <c:v>16</c:v>
                </c:pt>
                <c:pt idx="10633">
                  <c:v>15</c:v>
                </c:pt>
                <c:pt idx="10634">
                  <c:v>19</c:v>
                </c:pt>
                <c:pt idx="10635">
                  <c:v>16</c:v>
                </c:pt>
                <c:pt idx="10636">
                  <c:v>15</c:v>
                </c:pt>
                <c:pt idx="10637">
                  <c:v>20</c:v>
                </c:pt>
                <c:pt idx="10638">
                  <c:v>16</c:v>
                </c:pt>
                <c:pt idx="10639">
                  <c:v>16</c:v>
                </c:pt>
                <c:pt idx="10640">
                  <c:v>15</c:v>
                </c:pt>
                <c:pt idx="10641">
                  <c:v>21</c:v>
                </c:pt>
                <c:pt idx="10642">
                  <c:v>16</c:v>
                </c:pt>
                <c:pt idx="10643">
                  <c:v>19</c:v>
                </c:pt>
                <c:pt idx="10644">
                  <c:v>20</c:v>
                </c:pt>
                <c:pt idx="10645">
                  <c:v>17</c:v>
                </c:pt>
                <c:pt idx="10646">
                  <c:v>20</c:v>
                </c:pt>
                <c:pt idx="10647">
                  <c:v>18</c:v>
                </c:pt>
                <c:pt idx="10648">
                  <c:v>16</c:v>
                </c:pt>
                <c:pt idx="10649">
                  <c:v>15</c:v>
                </c:pt>
                <c:pt idx="10650">
                  <c:v>19</c:v>
                </c:pt>
                <c:pt idx="10651">
                  <c:v>16</c:v>
                </c:pt>
                <c:pt idx="10652">
                  <c:v>19</c:v>
                </c:pt>
                <c:pt idx="10653">
                  <c:v>15</c:v>
                </c:pt>
                <c:pt idx="10654">
                  <c:v>15</c:v>
                </c:pt>
                <c:pt idx="10655">
                  <c:v>19</c:v>
                </c:pt>
                <c:pt idx="10656">
                  <c:v>21</c:v>
                </c:pt>
                <c:pt idx="10657">
                  <c:v>15</c:v>
                </c:pt>
                <c:pt idx="10658">
                  <c:v>15</c:v>
                </c:pt>
                <c:pt idx="10659">
                  <c:v>18</c:v>
                </c:pt>
                <c:pt idx="10660">
                  <c:v>20</c:v>
                </c:pt>
                <c:pt idx="10661">
                  <c:v>15</c:v>
                </c:pt>
                <c:pt idx="10662">
                  <c:v>16</c:v>
                </c:pt>
                <c:pt idx="10663">
                  <c:v>22</c:v>
                </c:pt>
                <c:pt idx="10664">
                  <c:v>15</c:v>
                </c:pt>
                <c:pt idx="10665">
                  <c:v>15</c:v>
                </c:pt>
                <c:pt idx="10666">
                  <c:v>21</c:v>
                </c:pt>
                <c:pt idx="10667">
                  <c:v>15</c:v>
                </c:pt>
                <c:pt idx="10668">
                  <c:v>19</c:v>
                </c:pt>
                <c:pt idx="10669">
                  <c:v>15</c:v>
                </c:pt>
                <c:pt idx="10670">
                  <c:v>22</c:v>
                </c:pt>
                <c:pt idx="10671">
                  <c:v>16</c:v>
                </c:pt>
                <c:pt idx="10672">
                  <c:v>15</c:v>
                </c:pt>
                <c:pt idx="10673">
                  <c:v>15</c:v>
                </c:pt>
                <c:pt idx="10674">
                  <c:v>15</c:v>
                </c:pt>
                <c:pt idx="10675">
                  <c:v>15</c:v>
                </c:pt>
                <c:pt idx="10676">
                  <c:v>22</c:v>
                </c:pt>
                <c:pt idx="10677">
                  <c:v>17</c:v>
                </c:pt>
                <c:pt idx="10678">
                  <c:v>15</c:v>
                </c:pt>
                <c:pt idx="10679">
                  <c:v>16</c:v>
                </c:pt>
                <c:pt idx="10680">
                  <c:v>15</c:v>
                </c:pt>
                <c:pt idx="10681">
                  <c:v>21</c:v>
                </c:pt>
                <c:pt idx="10682">
                  <c:v>19</c:v>
                </c:pt>
                <c:pt idx="10683">
                  <c:v>19</c:v>
                </c:pt>
                <c:pt idx="10684">
                  <c:v>21</c:v>
                </c:pt>
                <c:pt idx="10685">
                  <c:v>22</c:v>
                </c:pt>
                <c:pt idx="10686">
                  <c:v>16</c:v>
                </c:pt>
                <c:pt idx="10687">
                  <c:v>21</c:v>
                </c:pt>
                <c:pt idx="10688">
                  <c:v>16</c:v>
                </c:pt>
                <c:pt idx="10689">
                  <c:v>16</c:v>
                </c:pt>
                <c:pt idx="10690">
                  <c:v>20</c:v>
                </c:pt>
                <c:pt idx="10691">
                  <c:v>15</c:v>
                </c:pt>
                <c:pt idx="10692">
                  <c:v>15</c:v>
                </c:pt>
                <c:pt idx="10693">
                  <c:v>15</c:v>
                </c:pt>
                <c:pt idx="10694">
                  <c:v>16</c:v>
                </c:pt>
                <c:pt idx="10695">
                  <c:v>15</c:v>
                </c:pt>
                <c:pt idx="10696">
                  <c:v>15</c:v>
                </c:pt>
                <c:pt idx="10697">
                  <c:v>22</c:v>
                </c:pt>
                <c:pt idx="10698">
                  <c:v>20</c:v>
                </c:pt>
                <c:pt idx="10699">
                  <c:v>17</c:v>
                </c:pt>
                <c:pt idx="10700">
                  <c:v>15</c:v>
                </c:pt>
                <c:pt idx="10701">
                  <c:v>15</c:v>
                </c:pt>
                <c:pt idx="10702">
                  <c:v>16</c:v>
                </c:pt>
                <c:pt idx="10703">
                  <c:v>16</c:v>
                </c:pt>
                <c:pt idx="10704">
                  <c:v>16</c:v>
                </c:pt>
                <c:pt idx="10705">
                  <c:v>16</c:v>
                </c:pt>
                <c:pt idx="10706">
                  <c:v>16</c:v>
                </c:pt>
                <c:pt idx="10707">
                  <c:v>15</c:v>
                </c:pt>
                <c:pt idx="10708">
                  <c:v>15</c:v>
                </c:pt>
                <c:pt idx="10709">
                  <c:v>21</c:v>
                </c:pt>
                <c:pt idx="10710">
                  <c:v>16</c:v>
                </c:pt>
                <c:pt idx="10711">
                  <c:v>15</c:v>
                </c:pt>
                <c:pt idx="10712">
                  <c:v>21</c:v>
                </c:pt>
                <c:pt idx="10713">
                  <c:v>15</c:v>
                </c:pt>
                <c:pt idx="10714">
                  <c:v>16</c:v>
                </c:pt>
                <c:pt idx="10715">
                  <c:v>20</c:v>
                </c:pt>
                <c:pt idx="10716">
                  <c:v>15</c:v>
                </c:pt>
                <c:pt idx="10717">
                  <c:v>16</c:v>
                </c:pt>
                <c:pt idx="10718">
                  <c:v>20</c:v>
                </c:pt>
                <c:pt idx="10719">
                  <c:v>15</c:v>
                </c:pt>
                <c:pt idx="10720">
                  <c:v>15</c:v>
                </c:pt>
                <c:pt idx="10721">
                  <c:v>17</c:v>
                </c:pt>
                <c:pt idx="10722">
                  <c:v>16</c:v>
                </c:pt>
                <c:pt idx="10723">
                  <c:v>16</c:v>
                </c:pt>
                <c:pt idx="10724">
                  <c:v>16</c:v>
                </c:pt>
                <c:pt idx="10725">
                  <c:v>21</c:v>
                </c:pt>
                <c:pt idx="10726">
                  <c:v>16</c:v>
                </c:pt>
                <c:pt idx="10727">
                  <c:v>15</c:v>
                </c:pt>
                <c:pt idx="10728">
                  <c:v>15</c:v>
                </c:pt>
                <c:pt idx="10729">
                  <c:v>15</c:v>
                </c:pt>
                <c:pt idx="10730">
                  <c:v>22</c:v>
                </c:pt>
                <c:pt idx="10731">
                  <c:v>17</c:v>
                </c:pt>
                <c:pt idx="10732">
                  <c:v>20</c:v>
                </c:pt>
                <c:pt idx="10733">
                  <c:v>20</c:v>
                </c:pt>
                <c:pt idx="10734">
                  <c:v>16</c:v>
                </c:pt>
                <c:pt idx="10735">
                  <c:v>19</c:v>
                </c:pt>
                <c:pt idx="10736">
                  <c:v>15</c:v>
                </c:pt>
                <c:pt idx="10737">
                  <c:v>17</c:v>
                </c:pt>
                <c:pt idx="10738">
                  <c:v>15</c:v>
                </c:pt>
                <c:pt idx="10739">
                  <c:v>16</c:v>
                </c:pt>
                <c:pt idx="10740">
                  <c:v>15</c:v>
                </c:pt>
                <c:pt idx="10741">
                  <c:v>20</c:v>
                </c:pt>
                <c:pt idx="10742">
                  <c:v>15</c:v>
                </c:pt>
                <c:pt idx="10743">
                  <c:v>21</c:v>
                </c:pt>
                <c:pt idx="10744">
                  <c:v>16</c:v>
                </c:pt>
                <c:pt idx="10745">
                  <c:v>20</c:v>
                </c:pt>
                <c:pt idx="10746">
                  <c:v>21</c:v>
                </c:pt>
                <c:pt idx="10747">
                  <c:v>18</c:v>
                </c:pt>
                <c:pt idx="10748">
                  <c:v>15</c:v>
                </c:pt>
                <c:pt idx="10749">
                  <c:v>20</c:v>
                </c:pt>
                <c:pt idx="10750">
                  <c:v>15</c:v>
                </c:pt>
                <c:pt idx="10751">
                  <c:v>16</c:v>
                </c:pt>
                <c:pt idx="10752">
                  <c:v>15</c:v>
                </c:pt>
                <c:pt idx="10753">
                  <c:v>20</c:v>
                </c:pt>
                <c:pt idx="10754">
                  <c:v>17</c:v>
                </c:pt>
                <c:pt idx="10755">
                  <c:v>15</c:v>
                </c:pt>
                <c:pt idx="10756">
                  <c:v>15</c:v>
                </c:pt>
                <c:pt idx="10757">
                  <c:v>22</c:v>
                </c:pt>
                <c:pt idx="10758">
                  <c:v>20</c:v>
                </c:pt>
                <c:pt idx="10759">
                  <c:v>19</c:v>
                </c:pt>
                <c:pt idx="10760">
                  <c:v>15</c:v>
                </c:pt>
                <c:pt idx="10761">
                  <c:v>15</c:v>
                </c:pt>
                <c:pt idx="10762">
                  <c:v>17</c:v>
                </c:pt>
                <c:pt idx="10763">
                  <c:v>20</c:v>
                </c:pt>
                <c:pt idx="10764">
                  <c:v>20</c:v>
                </c:pt>
                <c:pt idx="10765">
                  <c:v>19</c:v>
                </c:pt>
                <c:pt idx="10766">
                  <c:v>15</c:v>
                </c:pt>
                <c:pt idx="10767">
                  <c:v>15</c:v>
                </c:pt>
                <c:pt idx="10768">
                  <c:v>15</c:v>
                </c:pt>
                <c:pt idx="10769">
                  <c:v>16</c:v>
                </c:pt>
                <c:pt idx="10770">
                  <c:v>19</c:v>
                </c:pt>
                <c:pt idx="10771">
                  <c:v>15</c:v>
                </c:pt>
                <c:pt idx="10772">
                  <c:v>17</c:v>
                </c:pt>
                <c:pt idx="10773">
                  <c:v>16</c:v>
                </c:pt>
                <c:pt idx="10774">
                  <c:v>15</c:v>
                </c:pt>
                <c:pt idx="10775">
                  <c:v>16</c:v>
                </c:pt>
                <c:pt idx="10776">
                  <c:v>21</c:v>
                </c:pt>
                <c:pt idx="10777">
                  <c:v>20</c:v>
                </c:pt>
                <c:pt idx="10778">
                  <c:v>20</c:v>
                </c:pt>
                <c:pt idx="10779">
                  <c:v>18</c:v>
                </c:pt>
                <c:pt idx="10780">
                  <c:v>16</c:v>
                </c:pt>
                <c:pt idx="10781">
                  <c:v>17</c:v>
                </c:pt>
                <c:pt idx="10782">
                  <c:v>17</c:v>
                </c:pt>
                <c:pt idx="10783">
                  <c:v>17</c:v>
                </c:pt>
                <c:pt idx="10784">
                  <c:v>15</c:v>
                </c:pt>
                <c:pt idx="10785">
                  <c:v>15</c:v>
                </c:pt>
                <c:pt idx="10786">
                  <c:v>22</c:v>
                </c:pt>
                <c:pt idx="10787">
                  <c:v>15</c:v>
                </c:pt>
                <c:pt idx="10788">
                  <c:v>18</c:v>
                </c:pt>
                <c:pt idx="10789">
                  <c:v>17</c:v>
                </c:pt>
                <c:pt idx="10790">
                  <c:v>15</c:v>
                </c:pt>
                <c:pt idx="10791">
                  <c:v>19</c:v>
                </c:pt>
                <c:pt idx="10792">
                  <c:v>22</c:v>
                </c:pt>
                <c:pt idx="10793">
                  <c:v>16</c:v>
                </c:pt>
                <c:pt idx="10794">
                  <c:v>17</c:v>
                </c:pt>
                <c:pt idx="10795">
                  <c:v>16</c:v>
                </c:pt>
                <c:pt idx="10796">
                  <c:v>20</c:v>
                </c:pt>
                <c:pt idx="10797">
                  <c:v>16</c:v>
                </c:pt>
                <c:pt idx="10798">
                  <c:v>20</c:v>
                </c:pt>
                <c:pt idx="10799">
                  <c:v>22</c:v>
                </c:pt>
                <c:pt idx="10800">
                  <c:v>15</c:v>
                </c:pt>
                <c:pt idx="10801">
                  <c:v>15</c:v>
                </c:pt>
                <c:pt idx="10802">
                  <c:v>15</c:v>
                </c:pt>
                <c:pt idx="10803">
                  <c:v>16</c:v>
                </c:pt>
                <c:pt idx="10804">
                  <c:v>15</c:v>
                </c:pt>
                <c:pt idx="10805">
                  <c:v>18</c:v>
                </c:pt>
                <c:pt idx="10806">
                  <c:v>16</c:v>
                </c:pt>
                <c:pt idx="10807">
                  <c:v>17</c:v>
                </c:pt>
                <c:pt idx="10808">
                  <c:v>16</c:v>
                </c:pt>
                <c:pt idx="10809">
                  <c:v>16</c:v>
                </c:pt>
                <c:pt idx="10810">
                  <c:v>16</c:v>
                </c:pt>
                <c:pt idx="10811">
                  <c:v>15</c:v>
                </c:pt>
                <c:pt idx="10812">
                  <c:v>15</c:v>
                </c:pt>
                <c:pt idx="10813">
                  <c:v>17</c:v>
                </c:pt>
                <c:pt idx="10814">
                  <c:v>22</c:v>
                </c:pt>
                <c:pt idx="10815">
                  <c:v>15</c:v>
                </c:pt>
                <c:pt idx="10816">
                  <c:v>15</c:v>
                </c:pt>
                <c:pt idx="10817">
                  <c:v>15</c:v>
                </c:pt>
                <c:pt idx="10818">
                  <c:v>20</c:v>
                </c:pt>
                <c:pt idx="10819">
                  <c:v>15</c:v>
                </c:pt>
                <c:pt idx="10820">
                  <c:v>16</c:v>
                </c:pt>
                <c:pt idx="10821">
                  <c:v>21</c:v>
                </c:pt>
                <c:pt idx="10822">
                  <c:v>16</c:v>
                </c:pt>
                <c:pt idx="10823">
                  <c:v>20</c:v>
                </c:pt>
                <c:pt idx="10824">
                  <c:v>15</c:v>
                </c:pt>
                <c:pt idx="10825">
                  <c:v>20</c:v>
                </c:pt>
                <c:pt idx="10826">
                  <c:v>16</c:v>
                </c:pt>
                <c:pt idx="10827">
                  <c:v>15</c:v>
                </c:pt>
                <c:pt idx="10828">
                  <c:v>15</c:v>
                </c:pt>
                <c:pt idx="10829">
                  <c:v>15</c:v>
                </c:pt>
                <c:pt idx="10830">
                  <c:v>15</c:v>
                </c:pt>
                <c:pt idx="10831">
                  <c:v>15</c:v>
                </c:pt>
                <c:pt idx="10832">
                  <c:v>17</c:v>
                </c:pt>
                <c:pt idx="10833">
                  <c:v>16</c:v>
                </c:pt>
                <c:pt idx="10834">
                  <c:v>15</c:v>
                </c:pt>
                <c:pt idx="10835">
                  <c:v>15</c:v>
                </c:pt>
                <c:pt idx="10836">
                  <c:v>16</c:v>
                </c:pt>
                <c:pt idx="10837">
                  <c:v>20</c:v>
                </c:pt>
                <c:pt idx="10838">
                  <c:v>20</c:v>
                </c:pt>
                <c:pt idx="10839">
                  <c:v>20</c:v>
                </c:pt>
                <c:pt idx="10840">
                  <c:v>15</c:v>
                </c:pt>
                <c:pt idx="10841">
                  <c:v>19</c:v>
                </c:pt>
                <c:pt idx="10842">
                  <c:v>16</c:v>
                </c:pt>
                <c:pt idx="10843">
                  <c:v>19</c:v>
                </c:pt>
                <c:pt idx="10844">
                  <c:v>15</c:v>
                </c:pt>
                <c:pt idx="10845">
                  <c:v>20</c:v>
                </c:pt>
                <c:pt idx="10846">
                  <c:v>15</c:v>
                </c:pt>
                <c:pt idx="10847">
                  <c:v>16</c:v>
                </c:pt>
                <c:pt idx="10848">
                  <c:v>16</c:v>
                </c:pt>
                <c:pt idx="10849">
                  <c:v>21</c:v>
                </c:pt>
                <c:pt idx="10850">
                  <c:v>15</c:v>
                </c:pt>
                <c:pt idx="10851">
                  <c:v>15</c:v>
                </c:pt>
                <c:pt idx="10852">
                  <c:v>16</c:v>
                </c:pt>
                <c:pt idx="10853">
                  <c:v>19</c:v>
                </c:pt>
                <c:pt idx="10854">
                  <c:v>18</c:v>
                </c:pt>
                <c:pt idx="10855">
                  <c:v>22</c:v>
                </c:pt>
                <c:pt idx="10856">
                  <c:v>15</c:v>
                </c:pt>
                <c:pt idx="10857">
                  <c:v>15</c:v>
                </c:pt>
                <c:pt idx="10858">
                  <c:v>22</c:v>
                </c:pt>
                <c:pt idx="10859">
                  <c:v>17</c:v>
                </c:pt>
                <c:pt idx="10860">
                  <c:v>22</c:v>
                </c:pt>
                <c:pt idx="10861">
                  <c:v>15</c:v>
                </c:pt>
                <c:pt idx="10862">
                  <c:v>20</c:v>
                </c:pt>
                <c:pt idx="10863">
                  <c:v>21</c:v>
                </c:pt>
                <c:pt idx="10864">
                  <c:v>17</c:v>
                </c:pt>
                <c:pt idx="10865">
                  <c:v>20</c:v>
                </c:pt>
                <c:pt idx="10866">
                  <c:v>19</c:v>
                </c:pt>
                <c:pt idx="10867">
                  <c:v>20</c:v>
                </c:pt>
                <c:pt idx="10868">
                  <c:v>15</c:v>
                </c:pt>
                <c:pt idx="10869">
                  <c:v>22</c:v>
                </c:pt>
                <c:pt idx="10870">
                  <c:v>16</c:v>
                </c:pt>
                <c:pt idx="10871">
                  <c:v>20</c:v>
                </c:pt>
                <c:pt idx="10872">
                  <c:v>15</c:v>
                </c:pt>
                <c:pt idx="10873">
                  <c:v>15</c:v>
                </c:pt>
                <c:pt idx="10874">
                  <c:v>19</c:v>
                </c:pt>
                <c:pt idx="10875">
                  <c:v>19</c:v>
                </c:pt>
                <c:pt idx="10876">
                  <c:v>16</c:v>
                </c:pt>
                <c:pt idx="10877">
                  <c:v>15</c:v>
                </c:pt>
                <c:pt idx="10878">
                  <c:v>15</c:v>
                </c:pt>
                <c:pt idx="10879">
                  <c:v>20</c:v>
                </c:pt>
                <c:pt idx="10880">
                  <c:v>15</c:v>
                </c:pt>
                <c:pt idx="10881">
                  <c:v>16</c:v>
                </c:pt>
                <c:pt idx="10882">
                  <c:v>22</c:v>
                </c:pt>
                <c:pt idx="10883">
                  <c:v>15</c:v>
                </c:pt>
                <c:pt idx="10884">
                  <c:v>16</c:v>
                </c:pt>
                <c:pt idx="10885">
                  <c:v>20</c:v>
                </c:pt>
                <c:pt idx="10886">
                  <c:v>18</c:v>
                </c:pt>
                <c:pt idx="10887">
                  <c:v>15</c:v>
                </c:pt>
                <c:pt idx="10888">
                  <c:v>16</c:v>
                </c:pt>
                <c:pt idx="10889">
                  <c:v>16</c:v>
                </c:pt>
                <c:pt idx="10890">
                  <c:v>15</c:v>
                </c:pt>
                <c:pt idx="10891">
                  <c:v>16</c:v>
                </c:pt>
                <c:pt idx="10892">
                  <c:v>20</c:v>
                </c:pt>
                <c:pt idx="10893">
                  <c:v>22</c:v>
                </c:pt>
                <c:pt idx="10894">
                  <c:v>15</c:v>
                </c:pt>
                <c:pt idx="10895">
                  <c:v>15</c:v>
                </c:pt>
                <c:pt idx="10896">
                  <c:v>16</c:v>
                </c:pt>
                <c:pt idx="10897">
                  <c:v>15</c:v>
                </c:pt>
                <c:pt idx="10898">
                  <c:v>17</c:v>
                </c:pt>
                <c:pt idx="10899">
                  <c:v>19</c:v>
                </c:pt>
                <c:pt idx="10900">
                  <c:v>20</c:v>
                </c:pt>
                <c:pt idx="10901">
                  <c:v>15</c:v>
                </c:pt>
                <c:pt idx="10902">
                  <c:v>16</c:v>
                </c:pt>
                <c:pt idx="10903">
                  <c:v>19</c:v>
                </c:pt>
                <c:pt idx="10904">
                  <c:v>16</c:v>
                </c:pt>
                <c:pt idx="10905">
                  <c:v>16</c:v>
                </c:pt>
                <c:pt idx="10906">
                  <c:v>17</c:v>
                </c:pt>
                <c:pt idx="10907">
                  <c:v>15</c:v>
                </c:pt>
                <c:pt idx="10908">
                  <c:v>20</c:v>
                </c:pt>
                <c:pt idx="10909">
                  <c:v>20</c:v>
                </c:pt>
                <c:pt idx="10910">
                  <c:v>13</c:v>
                </c:pt>
                <c:pt idx="10911">
                  <c:v>15</c:v>
                </c:pt>
                <c:pt idx="10912">
                  <c:v>15</c:v>
                </c:pt>
                <c:pt idx="10913">
                  <c:v>15</c:v>
                </c:pt>
                <c:pt idx="10914">
                  <c:v>15</c:v>
                </c:pt>
                <c:pt idx="10915">
                  <c:v>21</c:v>
                </c:pt>
                <c:pt idx="10916">
                  <c:v>15</c:v>
                </c:pt>
                <c:pt idx="10917">
                  <c:v>15</c:v>
                </c:pt>
                <c:pt idx="10918">
                  <c:v>21</c:v>
                </c:pt>
                <c:pt idx="10919">
                  <c:v>16</c:v>
                </c:pt>
                <c:pt idx="10920">
                  <c:v>16</c:v>
                </c:pt>
                <c:pt idx="10921">
                  <c:v>22</c:v>
                </c:pt>
                <c:pt idx="10922">
                  <c:v>20</c:v>
                </c:pt>
                <c:pt idx="10923">
                  <c:v>16</c:v>
                </c:pt>
                <c:pt idx="10924">
                  <c:v>17</c:v>
                </c:pt>
                <c:pt idx="10925">
                  <c:v>15</c:v>
                </c:pt>
                <c:pt idx="10926">
                  <c:v>15</c:v>
                </c:pt>
                <c:pt idx="10927">
                  <c:v>21</c:v>
                </c:pt>
                <c:pt idx="10928">
                  <c:v>15</c:v>
                </c:pt>
                <c:pt idx="10929">
                  <c:v>15</c:v>
                </c:pt>
                <c:pt idx="10930">
                  <c:v>21</c:v>
                </c:pt>
                <c:pt idx="10931">
                  <c:v>16</c:v>
                </c:pt>
                <c:pt idx="10932">
                  <c:v>15</c:v>
                </c:pt>
                <c:pt idx="10933">
                  <c:v>21</c:v>
                </c:pt>
                <c:pt idx="10934">
                  <c:v>15</c:v>
                </c:pt>
                <c:pt idx="10935">
                  <c:v>15</c:v>
                </c:pt>
                <c:pt idx="10936">
                  <c:v>19</c:v>
                </c:pt>
                <c:pt idx="10937">
                  <c:v>16</c:v>
                </c:pt>
                <c:pt idx="10938">
                  <c:v>15</c:v>
                </c:pt>
                <c:pt idx="10939">
                  <c:v>17</c:v>
                </c:pt>
                <c:pt idx="10940">
                  <c:v>22</c:v>
                </c:pt>
                <c:pt idx="10941">
                  <c:v>15</c:v>
                </c:pt>
                <c:pt idx="10942">
                  <c:v>12</c:v>
                </c:pt>
                <c:pt idx="10943">
                  <c:v>16</c:v>
                </c:pt>
                <c:pt idx="10944">
                  <c:v>15</c:v>
                </c:pt>
                <c:pt idx="10945">
                  <c:v>20</c:v>
                </c:pt>
                <c:pt idx="10946">
                  <c:v>20</c:v>
                </c:pt>
                <c:pt idx="10947">
                  <c:v>22</c:v>
                </c:pt>
                <c:pt idx="10948">
                  <c:v>15</c:v>
                </c:pt>
                <c:pt idx="10949">
                  <c:v>15</c:v>
                </c:pt>
                <c:pt idx="10950">
                  <c:v>15</c:v>
                </c:pt>
                <c:pt idx="10951">
                  <c:v>22</c:v>
                </c:pt>
                <c:pt idx="10952">
                  <c:v>22</c:v>
                </c:pt>
                <c:pt idx="10953">
                  <c:v>20</c:v>
                </c:pt>
                <c:pt idx="10954">
                  <c:v>16</c:v>
                </c:pt>
                <c:pt idx="10955">
                  <c:v>15</c:v>
                </c:pt>
                <c:pt idx="10956">
                  <c:v>21</c:v>
                </c:pt>
                <c:pt idx="10957">
                  <c:v>20</c:v>
                </c:pt>
                <c:pt idx="10958">
                  <c:v>16</c:v>
                </c:pt>
                <c:pt idx="10959">
                  <c:v>16</c:v>
                </c:pt>
                <c:pt idx="10960">
                  <c:v>15</c:v>
                </c:pt>
                <c:pt idx="10961">
                  <c:v>22</c:v>
                </c:pt>
                <c:pt idx="10962">
                  <c:v>15</c:v>
                </c:pt>
                <c:pt idx="10963">
                  <c:v>15</c:v>
                </c:pt>
                <c:pt idx="10964">
                  <c:v>18</c:v>
                </c:pt>
                <c:pt idx="10965">
                  <c:v>20</c:v>
                </c:pt>
                <c:pt idx="10966">
                  <c:v>16</c:v>
                </c:pt>
                <c:pt idx="10967">
                  <c:v>15</c:v>
                </c:pt>
                <c:pt idx="10968">
                  <c:v>19</c:v>
                </c:pt>
                <c:pt idx="10969">
                  <c:v>16</c:v>
                </c:pt>
                <c:pt idx="10970">
                  <c:v>15</c:v>
                </c:pt>
                <c:pt idx="10971">
                  <c:v>21</c:v>
                </c:pt>
                <c:pt idx="10972">
                  <c:v>16</c:v>
                </c:pt>
                <c:pt idx="10973">
                  <c:v>20</c:v>
                </c:pt>
                <c:pt idx="10974">
                  <c:v>21</c:v>
                </c:pt>
                <c:pt idx="10975">
                  <c:v>16</c:v>
                </c:pt>
                <c:pt idx="10976">
                  <c:v>15</c:v>
                </c:pt>
                <c:pt idx="10977">
                  <c:v>20</c:v>
                </c:pt>
                <c:pt idx="10978">
                  <c:v>15</c:v>
                </c:pt>
                <c:pt idx="10979">
                  <c:v>15</c:v>
                </c:pt>
                <c:pt idx="10980">
                  <c:v>15</c:v>
                </c:pt>
                <c:pt idx="10981">
                  <c:v>22</c:v>
                </c:pt>
                <c:pt idx="10982">
                  <c:v>20</c:v>
                </c:pt>
                <c:pt idx="10983">
                  <c:v>16</c:v>
                </c:pt>
                <c:pt idx="10984">
                  <c:v>20</c:v>
                </c:pt>
                <c:pt idx="10985">
                  <c:v>19</c:v>
                </c:pt>
                <c:pt idx="10986">
                  <c:v>17</c:v>
                </c:pt>
                <c:pt idx="10987">
                  <c:v>15</c:v>
                </c:pt>
                <c:pt idx="10988">
                  <c:v>16</c:v>
                </c:pt>
                <c:pt idx="10989">
                  <c:v>22</c:v>
                </c:pt>
                <c:pt idx="10990">
                  <c:v>16</c:v>
                </c:pt>
                <c:pt idx="10991">
                  <c:v>16</c:v>
                </c:pt>
                <c:pt idx="10992">
                  <c:v>15</c:v>
                </c:pt>
                <c:pt idx="10993">
                  <c:v>19</c:v>
                </c:pt>
                <c:pt idx="10994">
                  <c:v>15</c:v>
                </c:pt>
                <c:pt idx="10995">
                  <c:v>15</c:v>
                </c:pt>
                <c:pt idx="10996">
                  <c:v>16</c:v>
                </c:pt>
                <c:pt idx="10997">
                  <c:v>16</c:v>
                </c:pt>
                <c:pt idx="10998">
                  <c:v>16</c:v>
                </c:pt>
                <c:pt idx="10999">
                  <c:v>15</c:v>
                </c:pt>
                <c:pt idx="11000">
                  <c:v>15</c:v>
                </c:pt>
                <c:pt idx="11001">
                  <c:v>15</c:v>
                </c:pt>
                <c:pt idx="11002">
                  <c:v>20</c:v>
                </c:pt>
                <c:pt idx="11003">
                  <c:v>20</c:v>
                </c:pt>
                <c:pt idx="11004">
                  <c:v>16</c:v>
                </c:pt>
                <c:pt idx="11005">
                  <c:v>15</c:v>
                </c:pt>
                <c:pt idx="11006">
                  <c:v>20</c:v>
                </c:pt>
                <c:pt idx="11007">
                  <c:v>16</c:v>
                </c:pt>
                <c:pt idx="11008">
                  <c:v>16</c:v>
                </c:pt>
                <c:pt idx="11009">
                  <c:v>15</c:v>
                </c:pt>
                <c:pt idx="11010">
                  <c:v>15</c:v>
                </c:pt>
                <c:pt idx="11011">
                  <c:v>21</c:v>
                </c:pt>
                <c:pt idx="11012">
                  <c:v>15</c:v>
                </c:pt>
                <c:pt idx="11013">
                  <c:v>15</c:v>
                </c:pt>
                <c:pt idx="11014">
                  <c:v>15</c:v>
                </c:pt>
                <c:pt idx="11015">
                  <c:v>15</c:v>
                </c:pt>
                <c:pt idx="11016">
                  <c:v>15</c:v>
                </c:pt>
                <c:pt idx="11017">
                  <c:v>19</c:v>
                </c:pt>
                <c:pt idx="11018">
                  <c:v>15</c:v>
                </c:pt>
                <c:pt idx="11019">
                  <c:v>15</c:v>
                </c:pt>
                <c:pt idx="11020">
                  <c:v>15</c:v>
                </c:pt>
                <c:pt idx="11021">
                  <c:v>17</c:v>
                </c:pt>
                <c:pt idx="11022">
                  <c:v>19</c:v>
                </c:pt>
                <c:pt idx="11023">
                  <c:v>15</c:v>
                </c:pt>
                <c:pt idx="11024">
                  <c:v>15</c:v>
                </c:pt>
                <c:pt idx="11025">
                  <c:v>15</c:v>
                </c:pt>
                <c:pt idx="11026">
                  <c:v>20</c:v>
                </c:pt>
                <c:pt idx="11027">
                  <c:v>15</c:v>
                </c:pt>
                <c:pt idx="11028">
                  <c:v>20</c:v>
                </c:pt>
                <c:pt idx="11029">
                  <c:v>16</c:v>
                </c:pt>
                <c:pt idx="11030">
                  <c:v>20</c:v>
                </c:pt>
                <c:pt idx="11031">
                  <c:v>20</c:v>
                </c:pt>
                <c:pt idx="11032">
                  <c:v>18</c:v>
                </c:pt>
                <c:pt idx="11033">
                  <c:v>15</c:v>
                </c:pt>
                <c:pt idx="11034">
                  <c:v>15</c:v>
                </c:pt>
                <c:pt idx="11035">
                  <c:v>21</c:v>
                </c:pt>
                <c:pt idx="11036">
                  <c:v>15</c:v>
                </c:pt>
                <c:pt idx="11037">
                  <c:v>15</c:v>
                </c:pt>
                <c:pt idx="11038">
                  <c:v>15</c:v>
                </c:pt>
                <c:pt idx="11039">
                  <c:v>16</c:v>
                </c:pt>
                <c:pt idx="11040">
                  <c:v>20</c:v>
                </c:pt>
                <c:pt idx="11041">
                  <c:v>20</c:v>
                </c:pt>
                <c:pt idx="11042">
                  <c:v>21</c:v>
                </c:pt>
                <c:pt idx="11043">
                  <c:v>20</c:v>
                </c:pt>
                <c:pt idx="11044">
                  <c:v>21</c:v>
                </c:pt>
                <c:pt idx="11045">
                  <c:v>16</c:v>
                </c:pt>
                <c:pt idx="11046">
                  <c:v>16</c:v>
                </c:pt>
                <c:pt idx="11047">
                  <c:v>17</c:v>
                </c:pt>
                <c:pt idx="11048">
                  <c:v>20</c:v>
                </c:pt>
                <c:pt idx="11049">
                  <c:v>15</c:v>
                </c:pt>
                <c:pt idx="11050">
                  <c:v>20</c:v>
                </c:pt>
                <c:pt idx="11051">
                  <c:v>15</c:v>
                </c:pt>
                <c:pt idx="11052">
                  <c:v>15</c:v>
                </c:pt>
                <c:pt idx="11053">
                  <c:v>15</c:v>
                </c:pt>
                <c:pt idx="11054">
                  <c:v>21</c:v>
                </c:pt>
                <c:pt idx="11055">
                  <c:v>16</c:v>
                </c:pt>
                <c:pt idx="11056">
                  <c:v>15</c:v>
                </c:pt>
                <c:pt idx="11057">
                  <c:v>12</c:v>
                </c:pt>
                <c:pt idx="11058">
                  <c:v>16</c:v>
                </c:pt>
                <c:pt idx="11059">
                  <c:v>17</c:v>
                </c:pt>
                <c:pt idx="11060">
                  <c:v>15</c:v>
                </c:pt>
                <c:pt idx="11061">
                  <c:v>16</c:v>
                </c:pt>
                <c:pt idx="11062">
                  <c:v>16</c:v>
                </c:pt>
                <c:pt idx="11063">
                  <c:v>21</c:v>
                </c:pt>
                <c:pt idx="11064">
                  <c:v>19</c:v>
                </c:pt>
                <c:pt idx="11065">
                  <c:v>19</c:v>
                </c:pt>
                <c:pt idx="11066">
                  <c:v>16</c:v>
                </c:pt>
                <c:pt idx="11067">
                  <c:v>21</c:v>
                </c:pt>
                <c:pt idx="11068">
                  <c:v>16</c:v>
                </c:pt>
                <c:pt idx="11069">
                  <c:v>21</c:v>
                </c:pt>
                <c:pt idx="11070">
                  <c:v>19</c:v>
                </c:pt>
                <c:pt idx="11071">
                  <c:v>21</c:v>
                </c:pt>
                <c:pt idx="11072">
                  <c:v>15</c:v>
                </c:pt>
                <c:pt idx="11073">
                  <c:v>16</c:v>
                </c:pt>
                <c:pt idx="11074">
                  <c:v>19</c:v>
                </c:pt>
                <c:pt idx="11075">
                  <c:v>15</c:v>
                </c:pt>
                <c:pt idx="11076">
                  <c:v>16</c:v>
                </c:pt>
                <c:pt idx="11077">
                  <c:v>19</c:v>
                </c:pt>
                <c:pt idx="11078">
                  <c:v>15</c:v>
                </c:pt>
                <c:pt idx="11079">
                  <c:v>15</c:v>
                </c:pt>
                <c:pt idx="11080">
                  <c:v>20</c:v>
                </c:pt>
                <c:pt idx="11081">
                  <c:v>15</c:v>
                </c:pt>
                <c:pt idx="11082">
                  <c:v>21</c:v>
                </c:pt>
                <c:pt idx="11083">
                  <c:v>18</c:v>
                </c:pt>
                <c:pt idx="11084">
                  <c:v>16</c:v>
                </c:pt>
                <c:pt idx="11085">
                  <c:v>14</c:v>
                </c:pt>
                <c:pt idx="11086">
                  <c:v>18</c:v>
                </c:pt>
                <c:pt idx="11087">
                  <c:v>16</c:v>
                </c:pt>
                <c:pt idx="11088">
                  <c:v>17</c:v>
                </c:pt>
                <c:pt idx="11089">
                  <c:v>19</c:v>
                </c:pt>
                <c:pt idx="11090">
                  <c:v>15</c:v>
                </c:pt>
                <c:pt idx="11091">
                  <c:v>17</c:v>
                </c:pt>
                <c:pt idx="11092">
                  <c:v>21</c:v>
                </c:pt>
                <c:pt idx="11093">
                  <c:v>16</c:v>
                </c:pt>
                <c:pt idx="11094">
                  <c:v>22</c:v>
                </c:pt>
                <c:pt idx="11095">
                  <c:v>19</c:v>
                </c:pt>
                <c:pt idx="11096">
                  <c:v>16</c:v>
                </c:pt>
                <c:pt idx="11097">
                  <c:v>18</c:v>
                </c:pt>
                <c:pt idx="11098">
                  <c:v>15</c:v>
                </c:pt>
                <c:pt idx="11099">
                  <c:v>15</c:v>
                </c:pt>
                <c:pt idx="11100">
                  <c:v>20</c:v>
                </c:pt>
                <c:pt idx="11101">
                  <c:v>15</c:v>
                </c:pt>
                <c:pt idx="11102">
                  <c:v>19</c:v>
                </c:pt>
                <c:pt idx="11103">
                  <c:v>19</c:v>
                </c:pt>
                <c:pt idx="11104">
                  <c:v>15</c:v>
                </c:pt>
                <c:pt idx="11105">
                  <c:v>20</c:v>
                </c:pt>
                <c:pt idx="11106">
                  <c:v>15</c:v>
                </c:pt>
                <c:pt idx="11107">
                  <c:v>22</c:v>
                </c:pt>
                <c:pt idx="11108">
                  <c:v>16</c:v>
                </c:pt>
                <c:pt idx="11109">
                  <c:v>15</c:v>
                </c:pt>
                <c:pt idx="11110">
                  <c:v>16</c:v>
                </c:pt>
                <c:pt idx="11111">
                  <c:v>21</c:v>
                </c:pt>
                <c:pt idx="11112">
                  <c:v>20</c:v>
                </c:pt>
                <c:pt idx="11113">
                  <c:v>20</c:v>
                </c:pt>
                <c:pt idx="11114">
                  <c:v>20</c:v>
                </c:pt>
                <c:pt idx="11115">
                  <c:v>20</c:v>
                </c:pt>
                <c:pt idx="11116">
                  <c:v>15</c:v>
                </c:pt>
                <c:pt idx="11117">
                  <c:v>18</c:v>
                </c:pt>
                <c:pt idx="11118">
                  <c:v>15</c:v>
                </c:pt>
                <c:pt idx="11119">
                  <c:v>16</c:v>
                </c:pt>
                <c:pt idx="11120">
                  <c:v>21</c:v>
                </c:pt>
                <c:pt idx="11121">
                  <c:v>16</c:v>
                </c:pt>
                <c:pt idx="11122">
                  <c:v>22</c:v>
                </c:pt>
                <c:pt idx="11123">
                  <c:v>15</c:v>
                </c:pt>
                <c:pt idx="11124">
                  <c:v>16</c:v>
                </c:pt>
                <c:pt idx="11125">
                  <c:v>15</c:v>
                </c:pt>
                <c:pt idx="11126">
                  <c:v>16</c:v>
                </c:pt>
                <c:pt idx="11127">
                  <c:v>16</c:v>
                </c:pt>
                <c:pt idx="11128">
                  <c:v>15</c:v>
                </c:pt>
                <c:pt idx="11129">
                  <c:v>21</c:v>
                </c:pt>
                <c:pt idx="11130">
                  <c:v>15</c:v>
                </c:pt>
                <c:pt idx="11131">
                  <c:v>22</c:v>
                </c:pt>
                <c:pt idx="11132">
                  <c:v>19</c:v>
                </c:pt>
                <c:pt idx="11133">
                  <c:v>16</c:v>
                </c:pt>
                <c:pt idx="11134">
                  <c:v>15</c:v>
                </c:pt>
                <c:pt idx="11135">
                  <c:v>15</c:v>
                </c:pt>
                <c:pt idx="11136">
                  <c:v>16</c:v>
                </c:pt>
                <c:pt idx="11137">
                  <c:v>17</c:v>
                </c:pt>
                <c:pt idx="11138">
                  <c:v>19</c:v>
                </c:pt>
                <c:pt idx="11139">
                  <c:v>15</c:v>
                </c:pt>
                <c:pt idx="11140">
                  <c:v>15</c:v>
                </c:pt>
                <c:pt idx="11141">
                  <c:v>22</c:v>
                </c:pt>
                <c:pt idx="11142">
                  <c:v>18</c:v>
                </c:pt>
                <c:pt idx="11143">
                  <c:v>20</c:v>
                </c:pt>
                <c:pt idx="11144">
                  <c:v>15</c:v>
                </c:pt>
                <c:pt idx="11145">
                  <c:v>16</c:v>
                </c:pt>
                <c:pt idx="11146">
                  <c:v>15</c:v>
                </c:pt>
                <c:pt idx="11147">
                  <c:v>15</c:v>
                </c:pt>
                <c:pt idx="11148">
                  <c:v>20</c:v>
                </c:pt>
                <c:pt idx="11149">
                  <c:v>16</c:v>
                </c:pt>
                <c:pt idx="11150">
                  <c:v>16</c:v>
                </c:pt>
                <c:pt idx="11151">
                  <c:v>18</c:v>
                </c:pt>
                <c:pt idx="11152">
                  <c:v>15</c:v>
                </c:pt>
                <c:pt idx="11153">
                  <c:v>16</c:v>
                </c:pt>
                <c:pt idx="11154">
                  <c:v>17</c:v>
                </c:pt>
                <c:pt idx="11155">
                  <c:v>15</c:v>
                </c:pt>
                <c:pt idx="11156">
                  <c:v>16</c:v>
                </c:pt>
                <c:pt idx="11157">
                  <c:v>16</c:v>
                </c:pt>
                <c:pt idx="11158">
                  <c:v>21</c:v>
                </c:pt>
                <c:pt idx="11159">
                  <c:v>20</c:v>
                </c:pt>
                <c:pt idx="11160">
                  <c:v>22</c:v>
                </c:pt>
                <c:pt idx="11161">
                  <c:v>15</c:v>
                </c:pt>
                <c:pt idx="11162">
                  <c:v>17</c:v>
                </c:pt>
                <c:pt idx="11163">
                  <c:v>15</c:v>
                </c:pt>
                <c:pt idx="11164">
                  <c:v>15</c:v>
                </c:pt>
                <c:pt idx="11165">
                  <c:v>16</c:v>
                </c:pt>
                <c:pt idx="11166">
                  <c:v>20</c:v>
                </c:pt>
                <c:pt idx="11167">
                  <c:v>20</c:v>
                </c:pt>
                <c:pt idx="11168">
                  <c:v>16</c:v>
                </c:pt>
                <c:pt idx="11169">
                  <c:v>22</c:v>
                </c:pt>
                <c:pt idx="11170">
                  <c:v>15</c:v>
                </c:pt>
                <c:pt idx="11171">
                  <c:v>19</c:v>
                </c:pt>
                <c:pt idx="11172">
                  <c:v>16</c:v>
                </c:pt>
                <c:pt idx="11173">
                  <c:v>15</c:v>
                </c:pt>
                <c:pt idx="11174">
                  <c:v>15</c:v>
                </c:pt>
                <c:pt idx="11175">
                  <c:v>16</c:v>
                </c:pt>
                <c:pt idx="11176">
                  <c:v>16</c:v>
                </c:pt>
                <c:pt idx="11177">
                  <c:v>16</c:v>
                </c:pt>
                <c:pt idx="11178">
                  <c:v>15</c:v>
                </c:pt>
                <c:pt idx="11179">
                  <c:v>16</c:v>
                </c:pt>
                <c:pt idx="11180">
                  <c:v>18</c:v>
                </c:pt>
                <c:pt idx="11181">
                  <c:v>15</c:v>
                </c:pt>
                <c:pt idx="11182">
                  <c:v>22</c:v>
                </c:pt>
                <c:pt idx="11183">
                  <c:v>16</c:v>
                </c:pt>
                <c:pt idx="11184">
                  <c:v>15</c:v>
                </c:pt>
                <c:pt idx="11185">
                  <c:v>16</c:v>
                </c:pt>
                <c:pt idx="11186">
                  <c:v>18</c:v>
                </c:pt>
                <c:pt idx="11187">
                  <c:v>17</c:v>
                </c:pt>
                <c:pt idx="11188">
                  <c:v>15</c:v>
                </c:pt>
                <c:pt idx="11189">
                  <c:v>16</c:v>
                </c:pt>
                <c:pt idx="11190">
                  <c:v>21</c:v>
                </c:pt>
                <c:pt idx="11191">
                  <c:v>15</c:v>
                </c:pt>
                <c:pt idx="11192">
                  <c:v>20</c:v>
                </c:pt>
                <c:pt idx="11193">
                  <c:v>15</c:v>
                </c:pt>
                <c:pt idx="11194">
                  <c:v>18</c:v>
                </c:pt>
                <c:pt idx="11195">
                  <c:v>22</c:v>
                </c:pt>
                <c:pt idx="11196">
                  <c:v>16</c:v>
                </c:pt>
                <c:pt idx="11197">
                  <c:v>15</c:v>
                </c:pt>
                <c:pt idx="11198">
                  <c:v>21</c:v>
                </c:pt>
                <c:pt idx="11199">
                  <c:v>18</c:v>
                </c:pt>
                <c:pt idx="11200">
                  <c:v>18</c:v>
                </c:pt>
                <c:pt idx="11201">
                  <c:v>16</c:v>
                </c:pt>
                <c:pt idx="11202">
                  <c:v>15</c:v>
                </c:pt>
                <c:pt idx="11203">
                  <c:v>15</c:v>
                </c:pt>
                <c:pt idx="11204">
                  <c:v>15</c:v>
                </c:pt>
                <c:pt idx="11205">
                  <c:v>15</c:v>
                </c:pt>
                <c:pt idx="11206">
                  <c:v>17</c:v>
                </c:pt>
                <c:pt idx="11207">
                  <c:v>20</c:v>
                </c:pt>
                <c:pt idx="11208">
                  <c:v>19</c:v>
                </c:pt>
                <c:pt idx="11209">
                  <c:v>22</c:v>
                </c:pt>
                <c:pt idx="11210">
                  <c:v>17</c:v>
                </c:pt>
                <c:pt idx="11211">
                  <c:v>16</c:v>
                </c:pt>
                <c:pt idx="11212">
                  <c:v>20</c:v>
                </c:pt>
                <c:pt idx="11213">
                  <c:v>15</c:v>
                </c:pt>
                <c:pt idx="11214">
                  <c:v>16</c:v>
                </c:pt>
                <c:pt idx="11215">
                  <c:v>16</c:v>
                </c:pt>
                <c:pt idx="11216">
                  <c:v>15</c:v>
                </c:pt>
                <c:pt idx="11217">
                  <c:v>15</c:v>
                </c:pt>
                <c:pt idx="11218">
                  <c:v>15</c:v>
                </c:pt>
                <c:pt idx="11219">
                  <c:v>19</c:v>
                </c:pt>
                <c:pt idx="11220">
                  <c:v>15</c:v>
                </c:pt>
                <c:pt idx="11221">
                  <c:v>15</c:v>
                </c:pt>
                <c:pt idx="11222">
                  <c:v>20</c:v>
                </c:pt>
                <c:pt idx="11223">
                  <c:v>20</c:v>
                </c:pt>
                <c:pt idx="11224">
                  <c:v>16</c:v>
                </c:pt>
                <c:pt idx="11225">
                  <c:v>19</c:v>
                </c:pt>
                <c:pt idx="11226">
                  <c:v>19</c:v>
                </c:pt>
                <c:pt idx="11227">
                  <c:v>16</c:v>
                </c:pt>
                <c:pt idx="11228">
                  <c:v>15</c:v>
                </c:pt>
                <c:pt idx="11229">
                  <c:v>18</c:v>
                </c:pt>
                <c:pt idx="11230">
                  <c:v>20</c:v>
                </c:pt>
                <c:pt idx="11231">
                  <c:v>16</c:v>
                </c:pt>
                <c:pt idx="11232">
                  <c:v>15</c:v>
                </c:pt>
                <c:pt idx="11233">
                  <c:v>15</c:v>
                </c:pt>
                <c:pt idx="11234">
                  <c:v>15</c:v>
                </c:pt>
                <c:pt idx="11235">
                  <c:v>15</c:v>
                </c:pt>
                <c:pt idx="11236">
                  <c:v>16</c:v>
                </c:pt>
                <c:pt idx="11237">
                  <c:v>16</c:v>
                </c:pt>
                <c:pt idx="11238">
                  <c:v>22</c:v>
                </c:pt>
                <c:pt idx="11239">
                  <c:v>16</c:v>
                </c:pt>
                <c:pt idx="11240">
                  <c:v>20</c:v>
                </c:pt>
                <c:pt idx="11241">
                  <c:v>20</c:v>
                </c:pt>
                <c:pt idx="11242">
                  <c:v>16</c:v>
                </c:pt>
                <c:pt idx="11243">
                  <c:v>15</c:v>
                </c:pt>
                <c:pt idx="11244">
                  <c:v>15</c:v>
                </c:pt>
                <c:pt idx="11245">
                  <c:v>21</c:v>
                </c:pt>
                <c:pt idx="11246">
                  <c:v>16</c:v>
                </c:pt>
                <c:pt idx="11247">
                  <c:v>15</c:v>
                </c:pt>
                <c:pt idx="11248">
                  <c:v>15</c:v>
                </c:pt>
                <c:pt idx="11249">
                  <c:v>16</c:v>
                </c:pt>
                <c:pt idx="11250">
                  <c:v>18</c:v>
                </c:pt>
                <c:pt idx="11251">
                  <c:v>16</c:v>
                </c:pt>
                <c:pt idx="11252">
                  <c:v>16</c:v>
                </c:pt>
                <c:pt idx="11253">
                  <c:v>15</c:v>
                </c:pt>
                <c:pt idx="11254">
                  <c:v>17</c:v>
                </c:pt>
                <c:pt idx="11255">
                  <c:v>16</c:v>
                </c:pt>
                <c:pt idx="11256">
                  <c:v>22</c:v>
                </c:pt>
                <c:pt idx="11257">
                  <c:v>16</c:v>
                </c:pt>
                <c:pt idx="11258">
                  <c:v>16</c:v>
                </c:pt>
                <c:pt idx="11259">
                  <c:v>18</c:v>
                </c:pt>
                <c:pt idx="11260">
                  <c:v>16</c:v>
                </c:pt>
                <c:pt idx="11261">
                  <c:v>15</c:v>
                </c:pt>
                <c:pt idx="11262">
                  <c:v>16</c:v>
                </c:pt>
                <c:pt idx="11263">
                  <c:v>16</c:v>
                </c:pt>
                <c:pt idx="11264">
                  <c:v>15</c:v>
                </c:pt>
                <c:pt idx="11265">
                  <c:v>20</c:v>
                </c:pt>
                <c:pt idx="11266">
                  <c:v>15</c:v>
                </c:pt>
                <c:pt idx="11267">
                  <c:v>21</c:v>
                </c:pt>
                <c:pt idx="11268">
                  <c:v>15</c:v>
                </c:pt>
                <c:pt idx="11269">
                  <c:v>19</c:v>
                </c:pt>
                <c:pt idx="11270">
                  <c:v>14</c:v>
                </c:pt>
                <c:pt idx="11271">
                  <c:v>15</c:v>
                </c:pt>
                <c:pt idx="11272">
                  <c:v>20</c:v>
                </c:pt>
                <c:pt idx="11273">
                  <c:v>20</c:v>
                </c:pt>
                <c:pt idx="11274">
                  <c:v>19</c:v>
                </c:pt>
                <c:pt idx="11275">
                  <c:v>19</c:v>
                </c:pt>
                <c:pt idx="11276">
                  <c:v>20</c:v>
                </c:pt>
                <c:pt idx="11277">
                  <c:v>15</c:v>
                </c:pt>
                <c:pt idx="11278">
                  <c:v>20</c:v>
                </c:pt>
                <c:pt idx="11279">
                  <c:v>15</c:v>
                </c:pt>
                <c:pt idx="11280">
                  <c:v>15</c:v>
                </c:pt>
                <c:pt idx="11281">
                  <c:v>16</c:v>
                </c:pt>
                <c:pt idx="11282">
                  <c:v>20</c:v>
                </c:pt>
                <c:pt idx="11283">
                  <c:v>15</c:v>
                </c:pt>
                <c:pt idx="11284">
                  <c:v>20</c:v>
                </c:pt>
                <c:pt idx="11285">
                  <c:v>16</c:v>
                </c:pt>
                <c:pt idx="11286">
                  <c:v>16</c:v>
                </c:pt>
                <c:pt idx="11287">
                  <c:v>20</c:v>
                </c:pt>
                <c:pt idx="11288">
                  <c:v>16</c:v>
                </c:pt>
                <c:pt idx="11289">
                  <c:v>18</c:v>
                </c:pt>
                <c:pt idx="11290">
                  <c:v>16</c:v>
                </c:pt>
                <c:pt idx="11291">
                  <c:v>15</c:v>
                </c:pt>
                <c:pt idx="11292">
                  <c:v>15</c:v>
                </c:pt>
                <c:pt idx="11293">
                  <c:v>22</c:v>
                </c:pt>
                <c:pt idx="11294">
                  <c:v>15</c:v>
                </c:pt>
                <c:pt idx="11295">
                  <c:v>15</c:v>
                </c:pt>
                <c:pt idx="11296">
                  <c:v>20</c:v>
                </c:pt>
                <c:pt idx="11297">
                  <c:v>19</c:v>
                </c:pt>
                <c:pt idx="11298">
                  <c:v>20</c:v>
                </c:pt>
                <c:pt idx="11299">
                  <c:v>20</c:v>
                </c:pt>
                <c:pt idx="11300">
                  <c:v>16</c:v>
                </c:pt>
                <c:pt idx="11301">
                  <c:v>20</c:v>
                </c:pt>
                <c:pt idx="11302">
                  <c:v>15</c:v>
                </c:pt>
                <c:pt idx="11303">
                  <c:v>15</c:v>
                </c:pt>
                <c:pt idx="11304">
                  <c:v>21</c:v>
                </c:pt>
                <c:pt idx="11305">
                  <c:v>15</c:v>
                </c:pt>
                <c:pt idx="11306">
                  <c:v>15</c:v>
                </c:pt>
                <c:pt idx="11307">
                  <c:v>16</c:v>
                </c:pt>
                <c:pt idx="11308">
                  <c:v>16</c:v>
                </c:pt>
                <c:pt idx="11309">
                  <c:v>16</c:v>
                </c:pt>
                <c:pt idx="11310">
                  <c:v>15</c:v>
                </c:pt>
                <c:pt idx="11311">
                  <c:v>12</c:v>
                </c:pt>
                <c:pt idx="11312">
                  <c:v>16</c:v>
                </c:pt>
                <c:pt idx="11313">
                  <c:v>15</c:v>
                </c:pt>
                <c:pt idx="11314">
                  <c:v>15</c:v>
                </c:pt>
                <c:pt idx="11315">
                  <c:v>18</c:v>
                </c:pt>
                <c:pt idx="11316">
                  <c:v>15</c:v>
                </c:pt>
                <c:pt idx="11317">
                  <c:v>15</c:v>
                </c:pt>
                <c:pt idx="11318">
                  <c:v>20</c:v>
                </c:pt>
                <c:pt idx="11319">
                  <c:v>15</c:v>
                </c:pt>
                <c:pt idx="11320">
                  <c:v>15</c:v>
                </c:pt>
                <c:pt idx="11321">
                  <c:v>15</c:v>
                </c:pt>
                <c:pt idx="11322">
                  <c:v>19</c:v>
                </c:pt>
                <c:pt idx="11323">
                  <c:v>18</c:v>
                </c:pt>
                <c:pt idx="11324">
                  <c:v>20</c:v>
                </c:pt>
                <c:pt idx="11325">
                  <c:v>19</c:v>
                </c:pt>
                <c:pt idx="11326">
                  <c:v>15</c:v>
                </c:pt>
                <c:pt idx="11327">
                  <c:v>15</c:v>
                </c:pt>
                <c:pt idx="11328">
                  <c:v>20</c:v>
                </c:pt>
                <c:pt idx="11329">
                  <c:v>20</c:v>
                </c:pt>
                <c:pt idx="11330">
                  <c:v>15</c:v>
                </c:pt>
                <c:pt idx="11331">
                  <c:v>16</c:v>
                </c:pt>
                <c:pt idx="11332">
                  <c:v>15</c:v>
                </c:pt>
                <c:pt idx="11333">
                  <c:v>15</c:v>
                </c:pt>
                <c:pt idx="11334">
                  <c:v>15</c:v>
                </c:pt>
                <c:pt idx="11335">
                  <c:v>21</c:v>
                </c:pt>
                <c:pt idx="11336">
                  <c:v>16</c:v>
                </c:pt>
                <c:pt idx="11337">
                  <c:v>15</c:v>
                </c:pt>
                <c:pt idx="11338">
                  <c:v>21</c:v>
                </c:pt>
                <c:pt idx="11339">
                  <c:v>16</c:v>
                </c:pt>
                <c:pt idx="11340">
                  <c:v>15</c:v>
                </c:pt>
                <c:pt idx="11341">
                  <c:v>18</c:v>
                </c:pt>
                <c:pt idx="11342">
                  <c:v>20</c:v>
                </c:pt>
                <c:pt idx="11343">
                  <c:v>15</c:v>
                </c:pt>
                <c:pt idx="11344">
                  <c:v>15</c:v>
                </c:pt>
                <c:pt idx="11345">
                  <c:v>16</c:v>
                </c:pt>
                <c:pt idx="11346">
                  <c:v>15</c:v>
                </c:pt>
                <c:pt idx="11347">
                  <c:v>19</c:v>
                </c:pt>
                <c:pt idx="11348">
                  <c:v>19</c:v>
                </c:pt>
                <c:pt idx="11349">
                  <c:v>15</c:v>
                </c:pt>
                <c:pt idx="11350">
                  <c:v>15</c:v>
                </c:pt>
                <c:pt idx="11351">
                  <c:v>14</c:v>
                </c:pt>
                <c:pt idx="11352">
                  <c:v>15</c:v>
                </c:pt>
                <c:pt idx="11353">
                  <c:v>20</c:v>
                </c:pt>
                <c:pt idx="11354">
                  <c:v>20</c:v>
                </c:pt>
                <c:pt idx="11355">
                  <c:v>16</c:v>
                </c:pt>
                <c:pt idx="11356">
                  <c:v>21</c:v>
                </c:pt>
                <c:pt idx="11357">
                  <c:v>18</c:v>
                </c:pt>
                <c:pt idx="11358">
                  <c:v>22</c:v>
                </c:pt>
                <c:pt idx="11359">
                  <c:v>17</c:v>
                </c:pt>
                <c:pt idx="11360">
                  <c:v>15</c:v>
                </c:pt>
                <c:pt idx="11361">
                  <c:v>15</c:v>
                </c:pt>
                <c:pt idx="11362">
                  <c:v>16</c:v>
                </c:pt>
                <c:pt idx="11363">
                  <c:v>15</c:v>
                </c:pt>
                <c:pt idx="11364">
                  <c:v>16</c:v>
                </c:pt>
                <c:pt idx="11365">
                  <c:v>18</c:v>
                </c:pt>
                <c:pt idx="11366">
                  <c:v>15</c:v>
                </c:pt>
                <c:pt idx="11367">
                  <c:v>19</c:v>
                </c:pt>
                <c:pt idx="11368">
                  <c:v>21</c:v>
                </c:pt>
                <c:pt idx="11369">
                  <c:v>21</c:v>
                </c:pt>
                <c:pt idx="11370">
                  <c:v>16</c:v>
                </c:pt>
                <c:pt idx="11371">
                  <c:v>16</c:v>
                </c:pt>
                <c:pt idx="11372">
                  <c:v>16</c:v>
                </c:pt>
                <c:pt idx="11373">
                  <c:v>15</c:v>
                </c:pt>
                <c:pt idx="11374">
                  <c:v>16</c:v>
                </c:pt>
                <c:pt idx="11375">
                  <c:v>17</c:v>
                </c:pt>
                <c:pt idx="11376">
                  <c:v>15</c:v>
                </c:pt>
                <c:pt idx="11377">
                  <c:v>15</c:v>
                </c:pt>
                <c:pt idx="11378">
                  <c:v>15</c:v>
                </c:pt>
                <c:pt idx="11379">
                  <c:v>18</c:v>
                </c:pt>
                <c:pt idx="11380">
                  <c:v>15</c:v>
                </c:pt>
                <c:pt idx="11381">
                  <c:v>16</c:v>
                </c:pt>
                <c:pt idx="11382">
                  <c:v>15</c:v>
                </c:pt>
                <c:pt idx="11383">
                  <c:v>15</c:v>
                </c:pt>
                <c:pt idx="11384">
                  <c:v>17</c:v>
                </c:pt>
                <c:pt idx="11385">
                  <c:v>15</c:v>
                </c:pt>
                <c:pt idx="11386">
                  <c:v>19</c:v>
                </c:pt>
                <c:pt idx="11387">
                  <c:v>17</c:v>
                </c:pt>
                <c:pt idx="11388">
                  <c:v>15</c:v>
                </c:pt>
                <c:pt idx="11389">
                  <c:v>17</c:v>
                </c:pt>
                <c:pt idx="11390">
                  <c:v>16</c:v>
                </c:pt>
                <c:pt idx="11391">
                  <c:v>15</c:v>
                </c:pt>
                <c:pt idx="11392">
                  <c:v>16</c:v>
                </c:pt>
                <c:pt idx="11393">
                  <c:v>22</c:v>
                </c:pt>
                <c:pt idx="11394">
                  <c:v>16</c:v>
                </c:pt>
                <c:pt idx="11395">
                  <c:v>21</c:v>
                </c:pt>
                <c:pt idx="11396">
                  <c:v>20</c:v>
                </c:pt>
                <c:pt idx="11397">
                  <c:v>16</c:v>
                </c:pt>
                <c:pt idx="11398">
                  <c:v>16</c:v>
                </c:pt>
                <c:pt idx="11399">
                  <c:v>15</c:v>
                </c:pt>
                <c:pt idx="11400">
                  <c:v>20</c:v>
                </c:pt>
                <c:pt idx="11401">
                  <c:v>16</c:v>
                </c:pt>
                <c:pt idx="11402">
                  <c:v>15</c:v>
                </c:pt>
                <c:pt idx="11403">
                  <c:v>15</c:v>
                </c:pt>
                <c:pt idx="11404">
                  <c:v>16</c:v>
                </c:pt>
                <c:pt idx="11405">
                  <c:v>16</c:v>
                </c:pt>
                <c:pt idx="11406">
                  <c:v>15</c:v>
                </c:pt>
                <c:pt idx="11407">
                  <c:v>18</c:v>
                </c:pt>
                <c:pt idx="11408">
                  <c:v>16</c:v>
                </c:pt>
                <c:pt idx="11409">
                  <c:v>21</c:v>
                </c:pt>
                <c:pt idx="11410">
                  <c:v>15</c:v>
                </c:pt>
                <c:pt idx="11411">
                  <c:v>16</c:v>
                </c:pt>
                <c:pt idx="11412">
                  <c:v>16</c:v>
                </c:pt>
                <c:pt idx="11413">
                  <c:v>16</c:v>
                </c:pt>
                <c:pt idx="11414">
                  <c:v>19</c:v>
                </c:pt>
                <c:pt idx="11415">
                  <c:v>15</c:v>
                </c:pt>
                <c:pt idx="11416">
                  <c:v>22</c:v>
                </c:pt>
                <c:pt idx="11417">
                  <c:v>15</c:v>
                </c:pt>
                <c:pt idx="11418">
                  <c:v>15</c:v>
                </c:pt>
                <c:pt idx="11419">
                  <c:v>16</c:v>
                </c:pt>
                <c:pt idx="11420">
                  <c:v>20</c:v>
                </c:pt>
                <c:pt idx="11421">
                  <c:v>15</c:v>
                </c:pt>
                <c:pt idx="11422">
                  <c:v>20</c:v>
                </c:pt>
                <c:pt idx="11423">
                  <c:v>16</c:v>
                </c:pt>
                <c:pt idx="11424">
                  <c:v>15</c:v>
                </c:pt>
                <c:pt idx="11425">
                  <c:v>16</c:v>
                </c:pt>
                <c:pt idx="11426">
                  <c:v>15</c:v>
                </c:pt>
                <c:pt idx="11427">
                  <c:v>15</c:v>
                </c:pt>
                <c:pt idx="11428">
                  <c:v>15</c:v>
                </c:pt>
                <c:pt idx="11429">
                  <c:v>17</c:v>
                </c:pt>
                <c:pt idx="11430">
                  <c:v>20</c:v>
                </c:pt>
                <c:pt idx="11431">
                  <c:v>21</c:v>
                </c:pt>
                <c:pt idx="11432">
                  <c:v>15</c:v>
                </c:pt>
                <c:pt idx="11433">
                  <c:v>16</c:v>
                </c:pt>
                <c:pt idx="11434">
                  <c:v>15</c:v>
                </c:pt>
                <c:pt idx="11435">
                  <c:v>21</c:v>
                </c:pt>
                <c:pt idx="11436">
                  <c:v>16</c:v>
                </c:pt>
                <c:pt idx="11437">
                  <c:v>20</c:v>
                </c:pt>
                <c:pt idx="11438">
                  <c:v>16</c:v>
                </c:pt>
                <c:pt idx="11439">
                  <c:v>15</c:v>
                </c:pt>
                <c:pt idx="11440">
                  <c:v>22</c:v>
                </c:pt>
                <c:pt idx="11441">
                  <c:v>15</c:v>
                </c:pt>
                <c:pt idx="11442">
                  <c:v>21</c:v>
                </c:pt>
                <c:pt idx="11443">
                  <c:v>16</c:v>
                </c:pt>
                <c:pt idx="11444">
                  <c:v>16</c:v>
                </c:pt>
                <c:pt idx="11445">
                  <c:v>16</c:v>
                </c:pt>
                <c:pt idx="11446">
                  <c:v>22</c:v>
                </c:pt>
                <c:pt idx="11447">
                  <c:v>20</c:v>
                </c:pt>
                <c:pt idx="11448">
                  <c:v>17</c:v>
                </c:pt>
                <c:pt idx="11449">
                  <c:v>16</c:v>
                </c:pt>
                <c:pt idx="11450">
                  <c:v>20</c:v>
                </c:pt>
                <c:pt idx="11451">
                  <c:v>16</c:v>
                </c:pt>
                <c:pt idx="11452">
                  <c:v>20</c:v>
                </c:pt>
                <c:pt idx="11453">
                  <c:v>16</c:v>
                </c:pt>
                <c:pt idx="11454">
                  <c:v>20</c:v>
                </c:pt>
                <c:pt idx="11455">
                  <c:v>15</c:v>
                </c:pt>
                <c:pt idx="11456">
                  <c:v>15</c:v>
                </c:pt>
                <c:pt idx="11457">
                  <c:v>16</c:v>
                </c:pt>
                <c:pt idx="11458">
                  <c:v>16</c:v>
                </c:pt>
                <c:pt idx="11459">
                  <c:v>19</c:v>
                </c:pt>
                <c:pt idx="11460">
                  <c:v>15</c:v>
                </c:pt>
                <c:pt idx="11461">
                  <c:v>15</c:v>
                </c:pt>
                <c:pt idx="11462">
                  <c:v>16</c:v>
                </c:pt>
                <c:pt idx="11463">
                  <c:v>15</c:v>
                </c:pt>
                <c:pt idx="11464">
                  <c:v>15</c:v>
                </c:pt>
                <c:pt idx="11465">
                  <c:v>21</c:v>
                </c:pt>
                <c:pt idx="11466">
                  <c:v>22</c:v>
                </c:pt>
                <c:pt idx="11467">
                  <c:v>15</c:v>
                </c:pt>
                <c:pt idx="11468">
                  <c:v>15</c:v>
                </c:pt>
                <c:pt idx="11469">
                  <c:v>20</c:v>
                </c:pt>
                <c:pt idx="11470">
                  <c:v>15</c:v>
                </c:pt>
                <c:pt idx="11471">
                  <c:v>15</c:v>
                </c:pt>
                <c:pt idx="11472">
                  <c:v>20</c:v>
                </c:pt>
                <c:pt idx="11473">
                  <c:v>20</c:v>
                </c:pt>
                <c:pt idx="11474">
                  <c:v>20</c:v>
                </c:pt>
                <c:pt idx="11475">
                  <c:v>16</c:v>
                </c:pt>
                <c:pt idx="11476">
                  <c:v>22</c:v>
                </c:pt>
                <c:pt idx="11477">
                  <c:v>20</c:v>
                </c:pt>
                <c:pt idx="11478">
                  <c:v>21</c:v>
                </c:pt>
                <c:pt idx="11479">
                  <c:v>15</c:v>
                </c:pt>
                <c:pt idx="11480">
                  <c:v>22</c:v>
                </c:pt>
                <c:pt idx="11481">
                  <c:v>15</c:v>
                </c:pt>
                <c:pt idx="11482">
                  <c:v>15</c:v>
                </c:pt>
                <c:pt idx="11483">
                  <c:v>20</c:v>
                </c:pt>
                <c:pt idx="11484">
                  <c:v>21</c:v>
                </c:pt>
                <c:pt idx="11485">
                  <c:v>15</c:v>
                </c:pt>
                <c:pt idx="11486">
                  <c:v>20</c:v>
                </c:pt>
                <c:pt idx="11487">
                  <c:v>15</c:v>
                </c:pt>
                <c:pt idx="11488">
                  <c:v>21</c:v>
                </c:pt>
                <c:pt idx="11489">
                  <c:v>20</c:v>
                </c:pt>
                <c:pt idx="11490">
                  <c:v>15</c:v>
                </c:pt>
                <c:pt idx="11491">
                  <c:v>15</c:v>
                </c:pt>
                <c:pt idx="11492">
                  <c:v>20</c:v>
                </c:pt>
                <c:pt idx="11493">
                  <c:v>15</c:v>
                </c:pt>
                <c:pt idx="11494">
                  <c:v>19</c:v>
                </c:pt>
                <c:pt idx="11495">
                  <c:v>16</c:v>
                </c:pt>
                <c:pt idx="11496">
                  <c:v>15</c:v>
                </c:pt>
                <c:pt idx="11497">
                  <c:v>15</c:v>
                </c:pt>
                <c:pt idx="11498">
                  <c:v>15</c:v>
                </c:pt>
                <c:pt idx="11499">
                  <c:v>19</c:v>
                </c:pt>
                <c:pt idx="11500">
                  <c:v>20</c:v>
                </c:pt>
                <c:pt idx="11501">
                  <c:v>20</c:v>
                </c:pt>
                <c:pt idx="11502">
                  <c:v>20</c:v>
                </c:pt>
                <c:pt idx="11503">
                  <c:v>15</c:v>
                </c:pt>
                <c:pt idx="11504">
                  <c:v>15</c:v>
                </c:pt>
                <c:pt idx="11505">
                  <c:v>18</c:v>
                </c:pt>
                <c:pt idx="11506">
                  <c:v>16</c:v>
                </c:pt>
                <c:pt idx="11507">
                  <c:v>15</c:v>
                </c:pt>
                <c:pt idx="11508">
                  <c:v>15</c:v>
                </c:pt>
                <c:pt idx="11509">
                  <c:v>15</c:v>
                </c:pt>
                <c:pt idx="11510">
                  <c:v>15</c:v>
                </c:pt>
                <c:pt idx="11511">
                  <c:v>16</c:v>
                </c:pt>
                <c:pt idx="11512">
                  <c:v>17</c:v>
                </c:pt>
                <c:pt idx="11513">
                  <c:v>16</c:v>
                </c:pt>
                <c:pt idx="11514">
                  <c:v>16</c:v>
                </c:pt>
                <c:pt idx="11515">
                  <c:v>16</c:v>
                </c:pt>
                <c:pt idx="11516">
                  <c:v>15</c:v>
                </c:pt>
                <c:pt idx="11517">
                  <c:v>20</c:v>
                </c:pt>
                <c:pt idx="11518">
                  <c:v>20</c:v>
                </c:pt>
                <c:pt idx="11519">
                  <c:v>16</c:v>
                </c:pt>
                <c:pt idx="11520">
                  <c:v>20</c:v>
                </c:pt>
                <c:pt idx="11521">
                  <c:v>21</c:v>
                </c:pt>
                <c:pt idx="11522">
                  <c:v>18</c:v>
                </c:pt>
                <c:pt idx="11523">
                  <c:v>16</c:v>
                </c:pt>
                <c:pt idx="11524">
                  <c:v>16</c:v>
                </c:pt>
                <c:pt idx="11525">
                  <c:v>20</c:v>
                </c:pt>
                <c:pt idx="11526">
                  <c:v>16</c:v>
                </c:pt>
                <c:pt idx="11527">
                  <c:v>15</c:v>
                </c:pt>
                <c:pt idx="11528">
                  <c:v>15</c:v>
                </c:pt>
                <c:pt idx="11529">
                  <c:v>15</c:v>
                </c:pt>
                <c:pt idx="11530">
                  <c:v>16</c:v>
                </c:pt>
                <c:pt idx="11531">
                  <c:v>16</c:v>
                </c:pt>
                <c:pt idx="11532">
                  <c:v>20</c:v>
                </c:pt>
                <c:pt idx="11533">
                  <c:v>15</c:v>
                </c:pt>
                <c:pt idx="11534">
                  <c:v>21</c:v>
                </c:pt>
                <c:pt idx="11535">
                  <c:v>15</c:v>
                </c:pt>
                <c:pt idx="11536">
                  <c:v>15</c:v>
                </c:pt>
                <c:pt idx="11537">
                  <c:v>18</c:v>
                </c:pt>
                <c:pt idx="11538">
                  <c:v>16</c:v>
                </c:pt>
                <c:pt idx="11539">
                  <c:v>16</c:v>
                </c:pt>
                <c:pt idx="11540">
                  <c:v>16</c:v>
                </c:pt>
                <c:pt idx="11541">
                  <c:v>18</c:v>
                </c:pt>
                <c:pt idx="11542">
                  <c:v>15</c:v>
                </c:pt>
                <c:pt idx="11543">
                  <c:v>15</c:v>
                </c:pt>
                <c:pt idx="11544">
                  <c:v>20</c:v>
                </c:pt>
                <c:pt idx="11545">
                  <c:v>16</c:v>
                </c:pt>
                <c:pt idx="11546">
                  <c:v>19</c:v>
                </c:pt>
                <c:pt idx="11547">
                  <c:v>20</c:v>
                </c:pt>
                <c:pt idx="11548">
                  <c:v>15</c:v>
                </c:pt>
                <c:pt idx="11549">
                  <c:v>15</c:v>
                </c:pt>
                <c:pt idx="11550">
                  <c:v>15</c:v>
                </c:pt>
                <c:pt idx="11551">
                  <c:v>20</c:v>
                </c:pt>
                <c:pt idx="11552">
                  <c:v>19</c:v>
                </c:pt>
                <c:pt idx="11553">
                  <c:v>20</c:v>
                </c:pt>
                <c:pt idx="11554">
                  <c:v>16</c:v>
                </c:pt>
                <c:pt idx="11555">
                  <c:v>21</c:v>
                </c:pt>
                <c:pt idx="11556">
                  <c:v>20</c:v>
                </c:pt>
                <c:pt idx="11557">
                  <c:v>16</c:v>
                </c:pt>
                <c:pt idx="11558">
                  <c:v>20</c:v>
                </c:pt>
                <c:pt idx="11559">
                  <c:v>19</c:v>
                </c:pt>
                <c:pt idx="11560">
                  <c:v>16</c:v>
                </c:pt>
                <c:pt idx="11561">
                  <c:v>15</c:v>
                </c:pt>
                <c:pt idx="11562">
                  <c:v>15</c:v>
                </c:pt>
                <c:pt idx="11563">
                  <c:v>19</c:v>
                </c:pt>
                <c:pt idx="11564">
                  <c:v>15</c:v>
                </c:pt>
                <c:pt idx="11565">
                  <c:v>15</c:v>
                </c:pt>
                <c:pt idx="11566">
                  <c:v>15</c:v>
                </c:pt>
                <c:pt idx="11567">
                  <c:v>16</c:v>
                </c:pt>
                <c:pt idx="11568">
                  <c:v>16</c:v>
                </c:pt>
                <c:pt idx="11569">
                  <c:v>15</c:v>
                </c:pt>
                <c:pt idx="11570">
                  <c:v>15</c:v>
                </c:pt>
                <c:pt idx="11571">
                  <c:v>15</c:v>
                </c:pt>
                <c:pt idx="11572">
                  <c:v>16</c:v>
                </c:pt>
                <c:pt idx="11573">
                  <c:v>16</c:v>
                </c:pt>
                <c:pt idx="11574">
                  <c:v>16</c:v>
                </c:pt>
                <c:pt idx="11575">
                  <c:v>15</c:v>
                </c:pt>
                <c:pt idx="11576">
                  <c:v>20</c:v>
                </c:pt>
                <c:pt idx="11577">
                  <c:v>16</c:v>
                </c:pt>
                <c:pt idx="11578">
                  <c:v>18</c:v>
                </c:pt>
                <c:pt idx="11579">
                  <c:v>21</c:v>
                </c:pt>
                <c:pt idx="11580">
                  <c:v>20</c:v>
                </c:pt>
                <c:pt idx="11581">
                  <c:v>15</c:v>
                </c:pt>
                <c:pt idx="11582">
                  <c:v>22</c:v>
                </c:pt>
                <c:pt idx="11583">
                  <c:v>21</c:v>
                </c:pt>
                <c:pt idx="11584">
                  <c:v>16</c:v>
                </c:pt>
                <c:pt idx="11585">
                  <c:v>15</c:v>
                </c:pt>
                <c:pt idx="11586">
                  <c:v>15</c:v>
                </c:pt>
                <c:pt idx="11587">
                  <c:v>15</c:v>
                </c:pt>
                <c:pt idx="11588">
                  <c:v>17</c:v>
                </c:pt>
                <c:pt idx="11589">
                  <c:v>20</c:v>
                </c:pt>
                <c:pt idx="11590">
                  <c:v>16</c:v>
                </c:pt>
                <c:pt idx="11591">
                  <c:v>15</c:v>
                </c:pt>
                <c:pt idx="11592">
                  <c:v>15</c:v>
                </c:pt>
                <c:pt idx="11593">
                  <c:v>15</c:v>
                </c:pt>
                <c:pt idx="11594">
                  <c:v>15</c:v>
                </c:pt>
                <c:pt idx="11595">
                  <c:v>16</c:v>
                </c:pt>
                <c:pt idx="11596">
                  <c:v>16</c:v>
                </c:pt>
                <c:pt idx="11597">
                  <c:v>15</c:v>
                </c:pt>
                <c:pt idx="11598">
                  <c:v>16</c:v>
                </c:pt>
                <c:pt idx="11599">
                  <c:v>21</c:v>
                </c:pt>
                <c:pt idx="11600">
                  <c:v>19</c:v>
                </c:pt>
                <c:pt idx="11601">
                  <c:v>19</c:v>
                </c:pt>
                <c:pt idx="11602">
                  <c:v>15</c:v>
                </c:pt>
                <c:pt idx="11603">
                  <c:v>20</c:v>
                </c:pt>
                <c:pt idx="11604">
                  <c:v>15</c:v>
                </c:pt>
                <c:pt idx="11605">
                  <c:v>21</c:v>
                </c:pt>
                <c:pt idx="11606">
                  <c:v>15</c:v>
                </c:pt>
                <c:pt idx="11607">
                  <c:v>15</c:v>
                </c:pt>
                <c:pt idx="11608">
                  <c:v>17</c:v>
                </c:pt>
                <c:pt idx="11609">
                  <c:v>15</c:v>
                </c:pt>
                <c:pt idx="11610">
                  <c:v>20</c:v>
                </c:pt>
                <c:pt idx="11611">
                  <c:v>16</c:v>
                </c:pt>
                <c:pt idx="11612">
                  <c:v>20</c:v>
                </c:pt>
                <c:pt idx="11613">
                  <c:v>15</c:v>
                </c:pt>
                <c:pt idx="11614">
                  <c:v>15</c:v>
                </c:pt>
                <c:pt idx="11615">
                  <c:v>15</c:v>
                </c:pt>
                <c:pt idx="11616">
                  <c:v>16</c:v>
                </c:pt>
                <c:pt idx="11617">
                  <c:v>19</c:v>
                </c:pt>
                <c:pt idx="11618">
                  <c:v>21</c:v>
                </c:pt>
                <c:pt idx="11619">
                  <c:v>20</c:v>
                </c:pt>
                <c:pt idx="11620">
                  <c:v>15</c:v>
                </c:pt>
                <c:pt idx="11621">
                  <c:v>17</c:v>
                </c:pt>
                <c:pt idx="11622">
                  <c:v>19</c:v>
                </c:pt>
                <c:pt idx="11623">
                  <c:v>15</c:v>
                </c:pt>
                <c:pt idx="11624">
                  <c:v>21</c:v>
                </c:pt>
                <c:pt idx="11625">
                  <c:v>15</c:v>
                </c:pt>
                <c:pt idx="11626">
                  <c:v>20</c:v>
                </c:pt>
                <c:pt idx="11627">
                  <c:v>15</c:v>
                </c:pt>
                <c:pt idx="11628">
                  <c:v>21</c:v>
                </c:pt>
                <c:pt idx="11629">
                  <c:v>15</c:v>
                </c:pt>
                <c:pt idx="11630">
                  <c:v>20</c:v>
                </c:pt>
                <c:pt idx="11631">
                  <c:v>15</c:v>
                </c:pt>
                <c:pt idx="11632">
                  <c:v>16</c:v>
                </c:pt>
                <c:pt idx="11633">
                  <c:v>21</c:v>
                </c:pt>
                <c:pt idx="11634">
                  <c:v>19</c:v>
                </c:pt>
                <c:pt idx="11635">
                  <c:v>16</c:v>
                </c:pt>
                <c:pt idx="11636">
                  <c:v>15</c:v>
                </c:pt>
                <c:pt idx="11637">
                  <c:v>20</c:v>
                </c:pt>
                <c:pt idx="11638">
                  <c:v>15</c:v>
                </c:pt>
                <c:pt idx="11639">
                  <c:v>15</c:v>
                </c:pt>
                <c:pt idx="11640">
                  <c:v>16</c:v>
                </c:pt>
                <c:pt idx="11641">
                  <c:v>18</c:v>
                </c:pt>
                <c:pt idx="11642">
                  <c:v>15</c:v>
                </c:pt>
                <c:pt idx="11643">
                  <c:v>20</c:v>
                </c:pt>
                <c:pt idx="11644">
                  <c:v>21</c:v>
                </c:pt>
                <c:pt idx="11645">
                  <c:v>15</c:v>
                </c:pt>
                <c:pt idx="11646">
                  <c:v>16</c:v>
                </c:pt>
                <c:pt idx="11647">
                  <c:v>16</c:v>
                </c:pt>
                <c:pt idx="11648">
                  <c:v>15</c:v>
                </c:pt>
                <c:pt idx="11649">
                  <c:v>15</c:v>
                </c:pt>
                <c:pt idx="11650">
                  <c:v>15</c:v>
                </c:pt>
                <c:pt idx="11651">
                  <c:v>15</c:v>
                </c:pt>
                <c:pt idx="11652">
                  <c:v>16</c:v>
                </c:pt>
                <c:pt idx="11653">
                  <c:v>15</c:v>
                </c:pt>
                <c:pt idx="11654">
                  <c:v>16</c:v>
                </c:pt>
                <c:pt idx="11655">
                  <c:v>15</c:v>
                </c:pt>
                <c:pt idx="11656">
                  <c:v>15</c:v>
                </c:pt>
                <c:pt idx="11657">
                  <c:v>16</c:v>
                </c:pt>
                <c:pt idx="11658">
                  <c:v>16</c:v>
                </c:pt>
                <c:pt idx="11659">
                  <c:v>18</c:v>
                </c:pt>
                <c:pt idx="11660">
                  <c:v>20</c:v>
                </c:pt>
                <c:pt idx="11661">
                  <c:v>21</c:v>
                </c:pt>
                <c:pt idx="11662">
                  <c:v>16</c:v>
                </c:pt>
                <c:pt idx="11663">
                  <c:v>16</c:v>
                </c:pt>
                <c:pt idx="11664">
                  <c:v>21</c:v>
                </c:pt>
                <c:pt idx="11665">
                  <c:v>16</c:v>
                </c:pt>
                <c:pt idx="11666">
                  <c:v>20</c:v>
                </c:pt>
                <c:pt idx="11667">
                  <c:v>15</c:v>
                </c:pt>
                <c:pt idx="11668">
                  <c:v>15</c:v>
                </c:pt>
                <c:pt idx="11669">
                  <c:v>15</c:v>
                </c:pt>
                <c:pt idx="11670">
                  <c:v>17</c:v>
                </c:pt>
                <c:pt idx="11671">
                  <c:v>12</c:v>
                </c:pt>
                <c:pt idx="11672">
                  <c:v>19</c:v>
                </c:pt>
                <c:pt idx="11673">
                  <c:v>15</c:v>
                </c:pt>
                <c:pt idx="11674">
                  <c:v>19</c:v>
                </c:pt>
                <c:pt idx="11675">
                  <c:v>17</c:v>
                </c:pt>
                <c:pt idx="11676">
                  <c:v>20</c:v>
                </c:pt>
                <c:pt idx="11677">
                  <c:v>17</c:v>
                </c:pt>
                <c:pt idx="11678">
                  <c:v>20</c:v>
                </c:pt>
                <c:pt idx="11679">
                  <c:v>20</c:v>
                </c:pt>
                <c:pt idx="11680">
                  <c:v>15</c:v>
                </c:pt>
                <c:pt idx="11681">
                  <c:v>20</c:v>
                </c:pt>
                <c:pt idx="11682">
                  <c:v>21</c:v>
                </c:pt>
                <c:pt idx="11683">
                  <c:v>19</c:v>
                </c:pt>
                <c:pt idx="11684">
                  <c:v>21</c:v>
                </c:pt>
                <c:pt idx="11685">
                  <c:v>14</c:v>
                </c:pt>
                <c:pt idx="11686">
                  <c:v>15</c:v>
                </c:pt>
                <c:pt idx="11687">
                  <c:v>15</c:v>
                </c:pt>
                <c:pt idx="11688">
                  <c:v>20</c:v>
                </c:pt>
                <c:pt idx="11689">
                  <c:v>15</c:v>
                </c:pt>
                <c:pt idx="11690">
                  <c:v>16</c:v>
                </c:pt>
                <c:pt idx="11691">
                  <c:v>16</c:v>
                </c:pt>
                <c:pt idx="11692">
                  <c:v>19</c:v>
                </c:pt>
                <c:pt idx="11693">
                  <c:v>20</c:v>
                </c:pt>
                <c:pt idx="11694">
                  <c:v>20</c:v>
                </c:pt>
                <c:pt idx="11695">
                  <c:v>18</c:v>
                </c:pt>
                <c:pt idx="11696">
                  <c:v>19</c:v>
                </c:pt>
                <c:pt idx="11697">
                  <c:v>15</c:v>
                </c:pt>
                <c:pt idx="11698">
                  <c:v>15</c:v>
                </c:pt>
                <c:pt idx="11699">
                  <c:v>15</c:v>
                </c:pt>
                <c:pt idx="11700">
                  <c:v>17</c:v>
                </c:pt>
                <c:pt idx="11701">
                  <c:v>15</c:v>
                </c:pt>
                <c:pt idx="11702">
                  <c:v>20</c:v>
                </c:pt>
                <c:pt idx="11703">
                  <c:v>16</c:v>
                </c:pt>
                <c:pt idx="11704">
                  <c:v>16</c:v>
                </c:pt>
                <c:pt idx="11705">
                  <c:v>20</c:v>
                </c:pt>
                <c:pt idx="11706">
                  <c:v>15</c:v>
                </c:pt>
                <c:pt idx="11707">
                  <c:v>19</c:v>
                </c:pt>
                <c:pt idx="11708">
                  <c:v>19</c:v>
                </c:pt>
                <c:pt idx="11709">
                  <c:v>16</c:v>
                </c:pt>
                <c:pt idx="11710">
                  <c:v>15</c:v>
                </c:pt>
                <c:pt idx="11711">
                  <c:v>22</c:v>
                </c:pt>
                <c:pt idx="11712">
                  <c:v>18</c:v>
                </c:pt>
                <c:pt idx="11713">
                  <c:v>15</c:v>
                </c:pt>
                <c:pt idx="11714">
                  <c:v>19</c:v>
                </c:pt>
                <c:pt idx="11715">
                  <c:v>15</c:v>
                </c:pt>
                <c:pt idx="11716">
                  <c:v>16</c:v>
                </c:pt>
                <c:pt idx="11717">
                  <c:v>15</c:v>
                </c:pt>
                <c:pt idx="11718">
                  <c:v>19</c:v>
                </c:pt>
                <c:pt idx="11719">
                  <c:v>16</c:v>
                </c:pt>
                <c:pt idx="11720">
                  <c:v>15</c:v>
                </c:pt>
                <c:pt idx="11721">
                  <c:v>16</c:v>
                </c:pt>
                <c:pt idx="11722">
                  <c:v>15</c:v>
                </c:pt>
                <c:pt idx="11723">
                  <c:v>16</c:v>
                </c:pt>
                <c:pt idx="11724">
                  <c:v>15</c:v>
                </c:pt>
                <c:pt idx="11725">
                  <c:v>20</c:v>
                </c:pt>
                <c:pt idx="11726">
                  <c:v>17</c:v>
                </c:pt>
                <c:pt idx="11727">
                  <c:v>19</c:v>
                </c:pt>
                <c:pt idx="11728">
                  <c:v>16</c:v>
                </c:pt>
                <c:pt idx="11729">
                  <c:v>15</c:v>
                </c:pt>
                <c:pt idx="11730">
                  <c:v>16</c:v>
                </c:pt>
                <c:pt idx="11731">
                  <c:v>15</c:v>
                </c:pt>
                <c:pt idx="11732">
                  <c:v>16</c:v>
                </c:pt>
                <c:pt idx="11733">
                  <c:v>20</c:v>
                </c:pt>
                <c:pt idx="11734">
                  <c:v>15</c:v>
                </c:pt>
                <c:pt idx="11735">
                  <c:v>15</c:v>
                </c:pt>
                <c:pt idx="11736">
                  <c:v>15</c:v>
                </c:pt>
                <c:pt idx="11737">
                  <c:v>18</c:v>
                </c:pt>
                <c:pt idx="11738">
                  <c:v>19</c:v>
                </c:pt>
                <c:pt idx="11739">
                  <c:v>16</c:v>
                </c:pt>
                <c:pt idx="11740">
                  <c:v>20</c:v>
                </c:pt>
                <c:pt idx="11741">
                  <c:v>15</c:v>
                </c:pt>
                <c:pt idx="11742">
                  <c:v>16</c:v>
                </c:pt>
                <c:pt idx="11743">
                  <c:v>16</c:v>
                </c:pt>
                <c:pt idx="11744">
                  <c:v>16</c:v>
                </c:pt>
                <c:pt idx="11745">
                  <c:v>15</c:v>
                </c:pt>
                <c:pt idx="11746">
                  <c:v>20</c:v>
                </c:pt>
                <c:pt idx="11747">
                  <c:v>18</c:v>
                </c:pt>
                <c:pt idx="11748">
                  <c:v>15</c:v>
                </c:pt>
                <c:pt idx="11749">
                  <c:v>19</c:v>
                </c:pt>
                <c:pt idx="11750">
                  <c:v>21</c:v>
                </c:pt>
                <c:pt idx="11751">
                  <c:v>18</c:v>
                </c:pt>
                <c:pt idx="11752">
                  <c:v>15</c:v>
                </c:pt>
                <c:pt idx="11753">
                  <c:v>15</c:v>
                </c:pt>
                <c:pt idx="11754">
                  <c:v>15</c:v>
                </c:pt>
                <c:pt idx="11755">
                  <c:v>19</c:v>
                </c:pt>
                <c:pt idx="11756">
                  <c:v>19</c:v>
                </c:pt>
                <c:pt idx="11757">
                  <c:v>18</c:v>
                </c:pt>
                <c:pt idx="11758">
                  <c:v>15</c:v>
                </c:pt>
                <c:pt idx="11759">
                  <c:v>21</c:v>
                </c:pt>
                <c:pt idx="11760">
                  <c:v>16</c:v>
                </c:pt>
                <c:pt idx="11761">
                  <c:v>16</c:v>
                </c:pt>
                <c:pt idx="11762">
                  <c:v>15</c:v>
                </c:pt>
                <c:pt idx="11763">
                  <c:v>15</c:v>
                </c:pt>
                <c:pt idx="11764">
                  <c:v>16</c:v>
                </c:pt>
                <c:pt idx="11765">
                  <c:v>15</c:v>
                </c:pt>
                <c:pt idx="11766">
                  <c:v>15</c:v>
                </c:pt>
                <c:pt idx="11767">
                  <c:v>21</c:v>
                </c:pt>
                <c:pt idx="11768">
                  <c:v>15</c:v>
                </c:pt>
                <c:pt idx="11769">
                  <c:v>21</c:v>
                </c:pt>
                <c:pt idx="11770">
                  <c:v>15</c:v>
                </c:pt>
                <c:pt idx="11771">
                  <c:v>20</c:v>
                </c:pt>
                <c:pt idx="11772">
                  <c:v>15</c:v>
                </c:pt>
                <c:pt idx="11773">
                  <c:v>20</c:v>
                </c:pt>
                <c:pt idx="11774">
                  <c:v>19</c:v>
                </c:pt>
                <c:pt idx="11775">
                  <c:v>16</c:v>
                </c:pt>
                <c:pt idx="11776">
                  <c:v>16</c:v>
                </c:pt>
                <c:pt idx="11777">
                  <c:v>16</c:v>
                </c:pt>
                <c:pt idx="11778">
                  <c:v>18</c:v>
                </c:pt>
                <c:pt idx="11779">
                  <c:v>18</c:v>
                </c:pt>
                <c:pt idx="11780">
                  <c:v>15</c:v>
                </c:pt>
                <c:pt idx="11781">
                  <c:v>15</c:v>
                </c:pt>
                <c:pt idx="11782">
                  <c:v>18</c:v>
                </c:pt>
                <c:pt idx="11783">
                  <c:v>22</c:v>
                </c:pt>
                <c:pt idx="11784">
                  <c:v>15</c:v>
                </c:pt>
                <c:pt idx="11785">
                  <c:v>19</c:v>
                </c:pt>
                <c:pt idx="11786">
                  <c:v>16</c:v>
                </c:pt>
                <c:pt idx="11787">
                  <c:v>19</c:v>
                </c:pt>
                <c:pt idx="11788">
                  <c:v>18</c:v>
                </c:pt>
                <c:pt idx="11789">
                  <c:v>22</c:v>
                </c:pt>
                <c:pt idx="11790">
                  <c:v>15</c:v>
                </c:pt>
                <c:pt idx="11791">
                  <c:v>15</c:v>
                </c:pt>
                <c:pt idx="11792">
                  <c:v>15</c:v>
                </c:pt>
                <c:pt idx="11793">
                  <c:v>15</c:v>
                </c:pt>
                <c:pt idx="11794">
                  <c:v>12</c:v>
                </c:pt>
                <c:pt idx="11795">
                  <c:v>16</c:v>
                </c:pt>
                <c:pt idx="11796">
                  <c:v>20</c:v>
                </c:pt>
                <c:pt idx="11797">
                  <c:v>20</c:v>
                </c:pt>
                <c:pt idx="11798">
                  <c:v>20</c:v>
                </c:pt>
                <c:pt idx="11799">
                  <c:v>21</c:v>
                </c:pt>
                <c:pt idx="11800">
                  <c:v>22</c:v>
                </c:pt>
                <c:pt idx="11801">
                  <c:v>15</c:v>
                </c:pt>
                <c:pt idx="11802">
                  <c:v>15</c:v>
                </c:pt>
                <c:pt idx="11803">
                  <c:v>16</c:v>
                </c:pt>
                <c:pt idx="11804">
                  <c:v>15</c:v>
                </c:pt>
                <c:pt idx="11805">
                  <c:v>15</c:v>
                </c:pt>
                <c:pt idx="11806">
                  <c:v>15</c:v>
                </c:pt>
                <c:pt idx="11807">
                  <c:v>21</c:v>
                </c:pt>
                <c:pt idx="11808">
                  <c:v>22</c:v>
                </c:pt>
                <c:pt idx="11809">
                  <c:v>16</c:v>
                </c:pt>
                <c:pt idx="11810">
                  <c:v>15</c:v>
                </c:pt>
                <c:pt idx="11811">
                  <c:v>16</c:v>
                </c:pt>
                <c:pt idx="11812">
                  <c:v>16</c:v>
                </c:pt>
                <c:pt idx="11813">
                  <c:v>15</c:v>
                </c:pt>
                <c:pt idx="11814">
                  <c:v>20</c:v>
                </c:pt>
                <c:pt idx="11815">
                  <c:v>20</c:v>
                </c:pt>
                <c:pt idx="11816">
                  <c:v>19</c:v>
                </c:pt>
                <c:pt idx="11817">
                  <c:v>22</c:v>
                </c:pt>
                <c:pt idx="11818">
                  <c:v>15</c:v>
                </c:pt>
                <c:pt idx="11819">
                  <c:v>15</c:v>
                </c:pt>
                <c:pt idx="11820">
                  <c:v>11</c:v>
                </c:pt>
                <c:pt idx="11821">
                  <c:v>21</c:v>
                </c:pt>
                <c:pt idx="11822">
                  <c:v>15</c:v>
                </c:pt>
                <c:pt idx="11823">
                  <c:v>15</c:v>
                </c:pt>
                <c:pt idx="11824">
                  <c:v>15</c:v>
                </c:pt>
                <c:pt idx="11825">
                  <c:v>16</c:v>
                </c:pt>
                <c:pt idx="11826">
                  <c:v>16</c:v>
                </c:pt>
                <c:pt idx="11827">
                  <c:v>16</c:v>
                </c:pt>
                <c:pt idx="11828">
                  <c:v>20</c:v>
                </c:pt>
                <c:pt idx="11829">
                  <c:v>17</c:v>
                </c:pt>
                <c:pt idx="11830">
                  <c:v>16</c:v>
                </c:pt>
                <c:pt idx="11831">
                  <c:v>16</c:v>
                </c:pt>
                <c:pt idx="11832">
                  <c:v>22</c:v>
                </c:pt>
                <c:pt idx="11833">
                  <c:v>16</c:v>
                </c:pt>
                <c:pt idx="11834">
                  <c:v>15</c:v>
                </c:pt>
                <c:pt idx="11835">
                  <c:v>19</c:v>
                </c:pt>
                <c:pt idx="11836">
                  <c:v>16</c:v>
                </c:pt>
                <c:pt idx="11837">
                  <c:v>16</c:v>
                </c:pt>
                <c:pt idx="11838">
                  <c:v>15</c:v>
                </c:pt>
                <c:pt idx="11839">
                  <c:v>20</c:v>
                </c:pt>
                <c:pt idx="11840">
                  <c:v>15</c:v>
                </c:pt>
                <c:pt idx="11841">
                  <c:v>15</c:v>
                </c:pt>
                <c:pt idx="11842">
                  <c:v>16</c:v>
                </c:pt>
                <c:pt idx="11843">
                  <c:v>19</c:v>
                </c:pt>
                <c:pt idx="11844">
                  <c:v>16</c:v>
                </c:pt>
                <c:pt idx="11845">
                  <c:v>20</c:v>
                </c:pt>
                <c:pt idx="11846">
                  <c:v>16</c:v>
                </c:pt>
                <c:pt idx="11847">
                  <c:v>20</c:v>
                </c:pt>
                <c:pt idx="11848">
                  <c:v>16</c:v>
                </c:pt>
                <c:pt idx="11849">
                  <c:v>16</c:v>
                </c:pt>
                <c:pt idx="11850">
                  <c:v>16</c:v>
                </c:pt>
                <c:pt idx="11851">
                  <c:v>19</c:v>
                </c:pt>
                <c:pt idx="11852">
                  <c:v>20</c:v>
                </c:pt>
                <c:pt idx="11853">
                  <c:v>16</c:v>
                </c:pt>
                <c:pt idx="11854">
                  <c:v>21</c:v>
                </c:pt>
                <c:pt idx="11855">
                  <c:v>15</c:v>
                </c:pt>
                <c:pt idx="11856">
                  <c:v>15</c:v>
                </c:pt>
                <c:pt idx="11857">
                  <c:v>15</c:v>
                </c:pt>
                <c:pt idx="11858">
                  <c:v>21</c:v>
                </c:pt>
                <c:pt idx="11859">
                  <c:v>15</c:v>
                </c:pt>
                <c:pt idx="11860">
                  <c:v>12</c:v>
                </c:pt>
                <c:pt idx="11861">
                  <c:v>15</c:v>
                </c:pt>
                <c:pt idx="11862">
                  <c:v>20</c:v>
                </c:pt>
                <c:pt idx="11863">
                  <c:v>16</c:v>
                </c:pt>
                <c:pt idx="11864">
                  <c:v>18</c:v>
                </c:pt>
                <c:pt idx="11865">
                  <c:v>15</c:v>
                </c:pt>
                <c:pt idx="11866">
                  <c:v>20</c:v>
                </c:pt>
                <c:pt idx="11867">
                  <c:v>16</c:v>
                </c:pt>
                <c:pt idx="11868">
                  <c:v>22</c:v>
                </c:pt>
                <c:pt idx="11869">
                  <c:v>15</c:v>
                </c:pt>
                <c:pt idx="11870">
                  <c:v>19</c:v>
                </c:pt>
                <c:pt idx="11871">
                  <c:v>16</c:v>
                </c:pt>
                <c:pt idx="11872">
                  <c:v>15</c:v>
                </c:pt>
                <c:pt idx="11873">
                  <c:v>16</c:v>
                </c:pt>
                <c:pt idx="11874">
                  <c:v>15</c:v>
                </c:pt>
                <c:pt idx="11875">
                  <c:v>15</c:v>
                </c:pt>
                <c:pt idx="11876">
                  <c:v>15</c:v>
                </c:pt>
                <c:pt idx="11877">
                  <c:v>15</c:v>
                </c:pt>
                <c:pt idx="11878">
                  <c:v>16</c:v>
                </c:pt>
                <c:pt idx="11879">
                  <c:v>15</c:v>
                </c:pt>
                <c:pt idx="11880">
                  <c:v>15</c:v>
                </c:pt>
                <c:pt idx="11881">
                  <c:v>15</c:v>
                </c:pt>
                <c:pt idx="11882">
                  <c:v>21</c:v>
                </c:pt>
                <c:pt idx="11883">
                  <c:v>15</c:v>
                </c:pt>
                <c:pt idx="11884">
                  <c:v>20</c:v>
                </c:pt>
                <c:pt idx="11885">
                  <c:v>15</c:v>
                </c:pt>
                <c:pt idx="11886">
                  <c:v>15</c:v>
                </c:pt>
                <c:pt idx="11887">
                  <c:v>20</c:v>
                </c:pt>
                <c:pt idx="11888">
                  <c:v>15</c:v>
                </c:pt>
                <c:pt idx="11889">
                  <c:v>21</c:v>
                </c:pt>
                <c:pt idx="11890">
                  <c:v>16</c:v>
                </c:pt>
                <c:pt idx="11891">
                  <c:v>16</c:v>
                </c:pt>
                <c:pt idx="11892">
                  <c:v>15</c:v>
                </c:pt>
                <c:pt idx="11893">
                  <c:v>16</c:v>
                </c:pt>
                <c:pt idx="11894">
                  <c:v>15</c:v>
                </c:pt>
                <c:pt idx="11895">
                  <c:v>20</c:v>
                </c:pt>
                <c:pt idx="11896">
                  <c:v>20</c:v>
                </c:pt>
                <c:pt idx="11897">
                  <c:v>16</c:v>
                </c:pt>
                <c:pt idx="11898">
                  <c:v>21</c:v>
                </c:pt>
                <c:pt idx="11899">
                  <c:v>20</c:v>
                </c:pt>
                <c:pt idx="11900">
                  <c:v>15</c:v>
                </c:pt>
                <c:pt idx="11901">
                  <c:v>16</c:v>
                </c:pt>
                <c:pt idx="11902">
                  <c:v>15</c:v>
                </c:pt>
                <c:pt idx="11903">
                  <c:v>20</c:v>
                </c:pt>
                <c:pt idx="11904">
                  <c:v>20</c:v>
                </c:pt>
                <c:pt idx="11905">
                  <c:v>16</c:v>
                </c:pt>
                <c:pt idx="11906">
                  <c:v>15</c:v>
                </c:pt>
                <c:pt idx="11907">
                  <c:v>15</c:v>
                </c:pt>
                <c:pt idx="11908">
                  <c:v>15</c:v>
                </c:pt>
                <c:pt idx="11909">
                  <c:v>16</c:v>
                </c:pt>
                <c:pt idx="11910">
                  <c:v>15</c:v>
                </c:pt>
                <c:pt idx="11911">
                  <c:v>15</c:v>
                </c:pt>
                <c:pt idx="11912">
                  <c:v>21</c:v>
                </c:pt>
                <c:pt idx="11913">
                  <c:v>15</c:v>
                </c:pt>
                <c:pt idx="11914">
                  <c:v>15</c:v>
                </c:pt>
                <c:pt idx="11915">
                  <c:v>16</c:v>
                </c:pt>
                <c:pt idx="11916">
                  <c:v>15</c:v>
                </c:pt>
                <c:pt idx="11917">
                  <c:v>19</c:v>
                </c:pt>
                <c:pt idx="11918">
                  <c:v>21</c:v>
                </c:pt>
                <c:pt idx="11919">
                  <c:v>16</c:v>
                </c:pt>
                <c:pt idx="11920">
                  <c:v>16</c:v>
                </c:pt>
                <c:pt idx="11921">
                  <c:v>20</c:v>
                </c:pt>
                <c:pt idx="11922">
                  <c:v>16</c:v>
                </c:pt>
                <c:pt idx="11923">
                  <c:v>20</c:v>
                </c:pt>
                <c:pt idx="11924">
                  <c:v>15</c:v>
                </c:pt>
                <c:pt idx="11925">
                  <c:v>16</c:v>
                </c:pt>
                <c:pt idx="11926">
                  <c:v>20</c:v>
                </c:pt>
                <c:pt idx="11927">
                  <c:v>16</c:v>
                </c:pt>
                <c:pt idx="11928">
                  <c:v>20</c:v>
                </c:pt>
                <c:pt idx="11929">
                  <c:v>16</c:v>
                </c:pt>
                <c:pt idx="11930">
                  <c:v>15</c:v>
                </c:pt>
                <c:pt idx="11931">
                  <c:v>16</c:v>
                </c:pt>
                <c:pt idx="11932">
                  <c:v>21</c:v>
                </c:pt>
                <c:pt idx="11933">
                  <c:v>15</c:v>
                </c:pt>
                <c:pt idx="11934">
                  <c:v>21</c:v>
                </c:pt>
                <c:pt idx="11935">
                  <c:v>16</c:v>
                </c:pt>
                <c:pt idx="11936">
                  <c:v>20</c:v>
                </c:pt>
                <c:pt idx="11937">
                  <c:v>15</c:v>
                </c:pt>
                <c:pt idx="11938">
                  <c:v>15</c:v>
                </c:pt>
                <c:pt idx="11939">
                  <c:v>16</c:v>
                </c:pt>
                <c:pt idx="11940">
                  <c:v>15</c:v>
                </c:pt>
                <c:pt idx="11941">
                  <c:v>15</c:v>
                </c:pt>
                <c:pt idx="11942">
                  <c:v>16</c:v>
                </c:pt>
                <c:pt idx="11943">
                  <c:v>21</c:v>
                </c:pt>
                <c:pt idx="11944">
                  <c:v>20</c:v>
                </c:pt>
                <c:pt idx="11945">
                  <c:v>15</c:v>
                </c:pt>
                <c:pt idx="11946">
                  <c:v>19</c:v>
                </c:pt>
                <c:pt idx="11947">
                  <c:v>20</c:v>
                </c:pt>
                <c:pt idx="11948">
                  <c:v>21</c:v>
                </c:pt>
                <c:pt idx="11949">
                  <c:v>16</c:v>
                </c:pt>
                <c:pt idx="11950">
                  <c:v>16</c:v>
                </c:pt>
                <c:pt idx="11951">
                  <c:v>16</c:v>
                </c:pt>
                <c:pt idx="11952">
                  <c:v>15</c:v>
                </c:pt>
                <c:pt idx="11953">
                  <c:v>21</c:v>
                </c:pt>
                <c:pt idx="11954">
                  <c:v>15</c:v>
                </c:pt>
                <c:pt idx="11955">
                  <c:v>16</c:v>
                </c:pt>
                <c:pt idx="11956">
                  <c:v>15</c:v>
                </c:pt>
                <c:pt idx="11957">
                  <c:v>20</c:v>
                </c:pt>
                <c:pt idx="11958">
                  <c:v>20</c:v>
                </c:pt>
                <c:pt idx="11959">
                  <c:v>19</c:v>
                </c:pt>
                <c:pt idx="11960">
                  <c:v>15</c:v>
                </c:pt>
                <c:pt idx="11961">
                  <c:v>15</c:v>
                </c:pt>
                <c:pt idx="11962">
                  <c:v>15</c:v>
                </c:pt>
                <c:pt idx="11963">
                  <c:v>15</c:v>
                </c:pt>
                <c:pt idx="11964">
                  <c:v>19</c:v>
                </c:pt>
                <c:pt idx="11965">
                  <c:v>16</c:v>
                </c:pt>
                <c:pt idx="11966">
                  <c:v>15</c:v>
                </c:pt>
                <c:pt idx="11967">
                  <c:v>16</c:v>
                </c:pt>
                <c:pt idx="11968">
                  <c:v>15</c:v>
                </c:pt>
                <c:pt idx="11969">
                  <c:v>15</c:v>
                </c:pt>
                <c:pt idx="11970">
                  <c:v>18</c:v>
                </c:pt>
                <c:pt idx="11971">
                  <c:v>15</c:v>
                </c:pt>
                <c:pt idx="11972">
                  <c:v>19</c:v>
                </c:pt>
                <c:pt idx="11973">
                  <c:v>20</c:v>
                </c:pt>
                <c:pt idx="11974">
                  <c:v>16</c:v>
                </c:pt>
                <c:pt idx="11975">
                  <c:v>15</c:v>
                </c:pt>
                <c:pt idx="11976">
                  <c:v>20</c:v>
                </c:pt>
                <c:pt idx="11977">
                  <c:v>19</c:v>
                </c:pt>
                <c:pt idx="11978">
                  <c:v>22</c:v>
                </c:pt>
                <c:pt idx="11979">
                  <c:v>16</c:v>
                </c:pt>
                <c:pt idx="11980">
                  <c:v>20</c:v>
                </c:pt>
                <c:pt idx="11981">
                  <c:v>19</c:v>
                </c:pt>
                <c:pt idx="11982">
                  <c:v>15</c:v>
                </c:pt>
                <c:pt idx="11983">
                  <c:v>15</c:v>
                </c:pt>
                <c:pt idx="11984">
                  <c:v>18</c:v>
                </c:pt>
                <c:pt idx="11985">
                  <c:v>15</c:v>
                </c:pt>
                <c:pt idx="11986">
                  <c:v>15</c:v>
                </c:pt>
                <c:pt idx="11987">
                  <c:v>15</c:v>
                </c:pt>
                <c:pt idx="11988">
                  <c:v>15</c:v>
                </c:pt>
                <c:pt idx="11989">
                  <c:v>15</c:v>
                </c:pt>
                <c:pt idx="11990">
                  <c:v>16</c:v>
                </c:pt>
                <c:pt idx="11991">
                  <c:v>20</c:v>
                </c:pt>
                <c:pt idx="11992">
                  <c:v>15</c:v>
                </c:pt>
                <c:pt idx="11993">
                  <c:v>18</c:v>
                </c:pt>
                <c:pt idx="11994">
                  <c:v>20</c:v>
                </c:pt>
                <c:pt idx="11995">
                  <c:v>19</c:v>
                </c:pt>
                <c:pt idx="11996">
                  <c:v>16</c:v>
                </c:pt>
                <c:pt idx="11997">
                  <c:v>16</c:v>
                </c:pt>
                <c:pt idx="11998">
                  <c:v>15</c:v>
                </c:pt>
                <c:pt idx="11999">
                  <c:v>21</c:v>
                </c:pt>
                <c:pt idx="12000">
                  <c:v>15</c:v>
                </c:pt>
                <c:pt idx="12001">
                  <c:v>19</c:v>
                </c:pt>
                <c:pt idx="12002">
                  <c:v>21</c:v>
                </c:pt>
                <c:pt idx="12003">
                  <c:v>15</c:v>
                </c:pt>
                <c:pt idx="12004">
                  <c:v>16</c:v>
                </c:pt>
                <c:pt idx="12005">
                  <c:v>15</c:v>
                </c:pt>
                <c:pt idx="12006">
                  <c:v>16</c:v>
                </c:pt>
                <c:pt idx="12007">
                  <c:v>15</c:v>
                </c:pt>
                <c:pt idx="12008">
                  <c:v>16</c:v>
                </c:pt>
                <c:pt idx="12009">
                  <c:v>20</c:v>
                </c:pt>
                <c:pt idx="12010">
                  <c:v>20</c:v>
                </c:pt>
                <c:pt idx="12011">
                  <c:v>15</c:v>
                </c:pt>
                <c:pt idx="12012">
                  <c:v>18</c:v>
                </c:pt>
                <c:pt idx="12013">
                  <c:v>21</c:v>
                </c:pt>
                <c:pt idx="12014">
                  <c:v>15</c:v>
                </c:pt>
                <c:pt idx="12015">
                  <c:v>20</c:v>
                </c:pt>
                <c:pt idx="12016">
                  <c:v>15</c:v>
                </c:pt>
                <c:pt idx="12017">
                  <c:v>22</c:v>
                </c:pt>
                <c:pt idx="12018">
                  <c:v>15</c:v>
                </c:pt>
                <c:pt idx="12019">
                  <c:v>15</c:v>
                </c:pt>
                <c:pt idx="12020">
                  <c:v>16</c:v>
                </c:pt>
                <c:pt idx="12021">
                  <c:v>16</c:v>
                </c:pt>
                <c:pt idx="12022">
                  <c:v>19</c:v>
                </c:pt>
                <c:pt idx="12023">
                  <c:v>20</c:v>
                </c:pt>
                <c:pt idx="12024">
                  <c:v>15</c:v>
                </c:pt>
                <c:pt idx="12025">
                  <c:v>15</c:v>
                </c:pt>
                <c:pt idx="12026">
                  <c:v>15</c:v>
                </c:pt>
                <c:pt idx="12027">
                  <c:v>20</c:v>
                </c:pt>
                <c:pt idx="12028">
                  <c:v>15</c:v>
                </c:pt>
                <c:pt idx="12029">
                  <c:v>16</c:v>
                </c:pt>
                <c:pt idx="12030">
                  <c:v>20</c:v>
                </c:pt>
                <c:pt idx="12031">
                  <c:v>15</c:v>
                </c:pt>
                <c:pt idx="12032">
                  <c:v>16</c:v>
                </c:pt>
                <c:pt idx="12033">
                  <c:v>20</c:v>
                </c:pt>
                <c:pt idx="12034">
                  <c:v>15</c:v>
                </c:pt>
                <c:pt idx="12035">
                  <c:v>15</c:v>
                </c:pt>
                <c:pt idx="12036">
                  <c:v>16</c:v>
                </c:pt>
                <c:pt idx="12037">
                  <c:v>20</c:v>
                </c:pt>
                <c:pt idx="12038">
                  <c:v>21</c:v>
                </c:pt>
                <c:pt idx="12039">
                  <c:v>18</c:v>
                </c:pt>
                <c:pt idx="12040">
                  <c:v>18</c:v>
                </c:pt>
                <c:pt idx="12041">
                  <c:v>16</c:v>
                </c:pt>
                <c:pt idx="12042">
                  <c:v>20</c:v>
                </c:pt>
                <c:pt idx="12043">
                  <c:v>16</c:v>
                </c:pt>
                <c:pt idx="12044">
                  <c:v>16</c:v>
                </c:pt>
                <c:pt idx="12045">
                  <c:v>16</c:v>
                </c:pt>
                <c:pt idx="12046">
                  <c:v>15</c:v>
                </c:pt>
                <c:pt idx="12047">
                  <c:v>15</c:v>
                </c:pt>
                <c:pt idx="12048">
                  <c:v>20</c:v>
                </c:pt>
                <c:pt idx="12049">
                  <c:v>15</c:v>
                </c:pt>
                <c:pt idx="12050">
                  <c:v>18</c:v>
                </c:pt>
                <c:pt idx="12051">
                  <c:v>15</c:v>
                </c:pt>
                <c:pt idx="12052">
                  <c:v>18</c:v>
                </c:pt>
                <c:pt idx="12053">
                  <c:v>16</c:v>
                </c:pt>
                <c:pt idx="12054">
                  <c:v>20</c:v>
                </c:pt>
                <c:pt idx="12055">
                  <c:v>14</c:v>
                </c:pt>
                <c:pt idx="12056">
                  <c:v>19</c:v>
                </c:pt>
                <c:pt idx="12057">
                  <c:v>15</c:v>
                </c:pt>
                <c:pt idx="12058">
                  <c:v>15</c:v>
                </c:pt>
                <c:pt idx="12059">
                  <c:v>17</c:v>
                </c:pt>
                <c:pt idx="12060">
                  <c:v>19</c:v>
                </c:pt>
                <c:pt idx="12061">
                  <c:v>22</c:v>
                </c:pt>
                <c:pt idx="12062">
                  <c:v>20</c:v>
                </c:pt>
                <c:pt idx="12063">
                  <c:v>15</c:v>
                </c:pt>
                <c:pt idx="12064">
                  <c:v>15</c:v>
                </c:pt>
                <c:pt idx="12065">
                  <c:v>15</c:v>
                </c:pt>
                <c:pt idx="12066">
                  <c:v>15</c:v>
                </c:pt>
                <c:pt idx="12067">
                  <c:v>15</c:v>
                </c:pt>
                <c:pt idx="12068">
                  <c:v>16</c:v>
                </c:pt>
                <c:pt idx="12069">
                  <c:v>20</c:v>
                </c:pt>
                <c:pt idx="12070">
                  <c:v>20</c:v>
                </c:pt>
                <c:pt idx="12071">
                  <c:v>15</c:v>
                </c:pt>
                <c:pt idx="12072">
                  <c:v>21</c:v>
                </c:pt>
                <c:pt idx="12073">
                  <c:v>15</c:v>
                </c:pt>
                <c:pt idx="12074">
                  <c:v>16</c:v>
                </c:pt>
                <c:pt idx="12075">
                  <c:v>15</c:v>
                </c:pt>
                <c:pt idx="12076">
                  <c:v>17</c:v>
                </c:pt>
                <c:pt idx="12077">
                  <c:v>19</c:v>
                </c:pt>
                <c:pt idx="12078">
                  <c:v>15</c:v>
                </c:pt>
                <c:pt idx="12079">
                  <c:v>15</c:v>
                </c:pt>
                <c:pt idx="12080">
                  <c:v>16</c:v>
                </c:pt>
                <c:pt idx="12081">
                  <c:v>15</c:v>
                </c:pt>
                <c:pt idx="12082">
                  <c:v>12</c:v>
                </c:pt>
                <c:pt idx="12083">
                  <c:v>15</c:v>
                </c:pt>
                <c:pt idx="12084">
                  <c:v>20</c:v>
                </c:pt>
                <c:pt idx="12085">
                  <c:v>21</c:v>
                </c:pt>
                <c:pt idx="12086">
                  <c:v>16</c:v>
                </c:pt>
                <c:pt idx="12087">
                  <c:v>15</c:v>
                </c:pt>
                <c:pt idx="12088">
                  <c:v>16</c:v>
                </c:pt>
                <c:pt idx="12089">
                  <c:v>20</c:v>
                </c:pt>
                <c:pt idx="12090">
                  <c:v>21</c:v>
                </c:pt>
                <c:pt idx="12091">
                  <c:v>15</c:v>
                </c:pt>
                <c:pt idx="12092">
                  <c:v>20</c:v>
                </c:pt>
                <c:pt idx="12093">
                  <c:v>16</c:v>
                </c:pt>
                <c:pt idx="12094">
                  <c:v>15</c:v>
                </c:pt>
                <c:pt idx="12095">
                  <c:v>16</c:v>
                </c:pt>
                <c:pt idx="12096">
                  <c:v>21</c:v>
                </c:pt>
                <c:pt idx="12097">
                  <c:v>16</c:v>
                </c:pt>
                <c:pt idx="12098">
                  <c:v>17</c:v>
                </c:pt>
                <c:pt idx="12099">
                  <c:v>20</c:v>
                </c:pt>
                <c:pt idx="12100">
                  <c:v>16</c:v>
                </c:pt>
                <c:pt idx="12101">
                  <c:v>16</c:v>
                </c:pt>
                <c:pt idx="12102">
                  <c:v>15</c:v>
                </c:pt>
                <c:pt idx="12103">
                  <c:v>19</c:v>
                </c:pt>
                <c:pt idx="12104">
                  <c:v>16</c:v>
                </c:pt>
                <c:pt idx="12105">
                  <c:v>16</c:v>
                </c:pt>
                <c:pt idx="12106">
                  <c:v>16</c:v>
                </c:pt>
                <c:pt idx="12107">
                  <c:v>16</c:v>
                </c:pt>
                <c:pt idx="12108">
                  <c:v>18</c:v>
                </c:pt>
                <c:pt idx="12109">
                  <c:v>16</c:v>
                </c:pt>
                <c:pt idx="12110">
                  <c:v>16</c:v>
                </c:pt>
                <c:pt idx="12111">
                  <c:v>20</c:v>
                </c:pt>
                <c:pt idx="12112">
                  <c:v>15</c:v>
                </c:pt>
                <c:pt idx="12113">
                  <c:v>14</c:v>
                </c:pt>
                <c:pt idx="12114">
                  <c:v>19</c:v>
                </c:pt>
                <c:pt idx="12115">
                  <c:v>16</c:v>
                </c:pt>
                <c:pt idx="12116">
                  <c:v>15</c:v>
                </c:pt>
                <c:pt idx="12117">
                  <c:v>21</c:v>
                </c:pt>
                <c:pt idx="12118">
                  <c:v>15</c:v>
                </c:pt>
                <c:pt idx="12119">
                  <c:v>16</c:v>
                </c:pt>
                <c:pt idx="12120">
                  <c:v>15</c:v>
                </c:pt>
                <c:pt idx="12121">
                  <c:v>15</c:v>
                </c:pt>
                <c:pt idx="12122">
                  <c:v>19</c:v>
                </c:pt>
                <c:pt idx="12123">
                  <c:v>16</c:v>
                </c:pt>
                <c:pt idx="12124">
                  <c:v>16</c:v>
                </c:pt>
                <c:pt idx="12125">
                  <c:v>17</c:v>
                </c:pt>
                <c:pt idx="12126">
                  <c:v>20</c:v>
                </c:pt>
                <c:pt idx="12127">
                  <c:v>15</c:v>
                </c:pt>
                <c:pt idx="12128">
                  <c:v>21</c:v>
                </c:pt>
                <c:pt idx="12129">
                  <c:v>18</c:v>
                </c:pt>
                <c:pt idx="12130">
                  <c:v>14</c:v>
                </c:pt>
                <c:pt idx="12131">
                  <c:v>20</c:v>
                </c:pt>
                <c:pt idx="12132">
                  <c:v>21</c:v>
                </c:pt>
                <c:pt idx="12133">
                  <c:v>15</c:v>
                </c:pt>
                <c:pt idx="12134">
                  <c:v>13</c:v>
                </c:pt>
                <c:pt idx="12135">
                  <c:v>16</c:v>
                </c:pt>
                <c:pt idx="12136">
                  <c:v>16</c:v>
                </c:pt>
                <c:pt idx="12137">
                  <c:v>16</c:v>
                </c:pt>
                <c:pt idx="12138">
                  <c:v>17</c:v>
                </c:pt>
                <c:pt idx="12139">
                  <c:v>20</c:v>
                </c:pt>
                <c:pt idx="12140">
                  <c:v>17</c:v>
                </c:pt>
                <c:pt idx="12141">
                  <c:v>15</c:v>
                </c:pt>
                <c:pt idx="12142">
                  <c:v>15</c:v>
                </c:pt>
                <c:pt idx="12143">
                  <c:v>15</c:v>
                </c:pt>
                <c:pt idx="12144">
                  <c:v>15</c:v>
                </c:pt>
                <c:pt idx="12145">
                  <c:v>15</c:v>
                </c:pt>
                <c:pt idx="12146">
                  <c:v>16</c:v>
                </c:pt>
                <c:pt idx="12147">
                  <c:v>20</c:v>
                </c:pt>
                <c:pt idx="12148">
                  <c:v>16</c:v>
                </c:pt>
                <c:pt idx="12149">
                  <c:v>15</c:v>
                </c:pt>
                <c:pt idx="12150">
                  <c:v>19</c:v>
                </c:pt>
                <c:pt idx="12151">
                  <c:v>16</c:v>
                </c:pt>
                <c:pt idx="12152">
                  <c:v>15</c:v>
                </c:pt>
                <c:pt idx="12153">
                  <c:v>15</c:v>
                </c:pt>
                <c:pt idx="12154">
                  <c:v>16</c:v>
                </c:pt>
                <c:pt idx="12155">
                  <c:v>16</c:v>
                </c:pt>
                <c:pt idx="12156">
                  <c:v>15</c:v>
                </c:pt>
                <c:pt idx="12157">
                  <c:v>16</c:v>
                </c:pt>
                <c:pt idx="12158">
                  <c:v>15</c:v>
                </c:pt>
                <c:pt idx="12159">
                  <c:v>20</c:v>
                </c:pt>
                <c:pt idx="12160">
                  <c:v>16</c:v>
                </c:pt>
                <c:pt idx="12161">
                  <c:v>20</c:v>
                </c:pt>
                <c:pt idx="12162">
                  <c:v>16</c:v>
                </c:pt>
                <c:pt idx="12163">
                  <c:v>20</c:v>
                </c:pt>
                <c:pt idx="12164">
                  <c:v>16</c:v>
                </c:pt>
                <c:pt idx="12165">
                  <c:v>21</c:v>
                </c:pt>
                <c:pt idx="12166">
                  <c:v>16</c:v>
                </c:pt>
                <c:pt idx="12167">
                  <c:v>16</c:v>
                </c:pt>
                <c:pt idx="12168">
                  <c:v>16</c:v>
                </c:pt>
                <c:pt idx="12169">
                  <c:v>16</c:v>
                </c:pt>
                <c:pt idx="12170">
                  <c:v>15</c:v>
                </c:pt>
                <c:pt idx="12171">
                  <c:v>16</c:v>
                </c:pt>
                <c:pt idx="12172">
                  <c:v>19</c:v>
                </c:pt>
                <c:pt idx="12173">
                  <c:v>15</c:v>
                </c:pt>
                <c:pt idx="12174">
                  <c:v>15</c:v>
                </c:pt>
                <c:pt idx="12175">
                  <c:v>15</c:v>
                </c:pt>
                <c:pt idx="12176">
                  <c:v>16</c:v>
                </c:pt>
                <c:pt idx="12177">
                  <c:v>16</c:v>
                </c:pt>
                <c:pt idx="12178">
                  <c:v>20</c:v>
                </c:pt>
                <c:pt idx="12179">
                  <c:v>16</c:v>
                </c:pt>
                <c:pt idx="12180">
                  <c:v>18</c:v>
                </c:pt>
                <c:pt idx="12181">
                  <c:v>15</c:v>
                </c:pt>
                <c:pt idx="12182">
                  <c:v>22</c:v>
                </c:pt>
                <c:pt idx="12183">
                  <c:v>15</c:v>
                </c:pt>
                <c:pt idx="12184">
                  <c:v>16</c:v>
                </c:pt>
                <c:pt idx="12185">
                  <c:v>16</c:v>
                </c:pt>
                <c:pt idx="12186">
                  <c:v>16</c:v>
                </c:pt>
                <c:pt idx="12187">
                  <c:v>22</c:v>
                </c:pt>
                <c:pt idx="12188">
                  <c:v>20</c:v>
                </c:pt>
                <c:pt idx="12189">
                  <c:v>16</c:v>
                </c:pt>
                <c:pt idx="12190">
                  <c:v>15</c:v>
                </c:pt>
                <c:pt idx="12191">
                  <c:v>18</c:v>
                </c:pt>
                <c:pt idx="12192">
                  <c:v>20</c:v>
                </c:pt>
                <c:pt idx="12193">
                  <c:v>15</c:v>
                </c:pt>
                <c:pt idx="12194">
                  <c:v>16</c:v>
                </c:pt>
                <c:pt idx="12195">
                  <c:v>17</c:v>
                </c:pt>
                <c:pt idx="12196">
                  <c:v>15</c:v>
                </c:pt>
                <c:pt idx="12197">
                  <c:v>16</c:v>
                </c:pt>
                <c:pt idx="12198">
                  <c:v>21</c:v>
                </c:pt>
                <c:pt idx="12199">
                  <c:v>15</c:v>
                </c:pt>
                <c:pt idx="12200">
                  <c:v>19</c:v>
                </c:pt>
                <c:pt idx="12201">
                  <c:v>19</c:v>
                </c:pt>
                <c:pt idx="12202">
                  <c:v>20</c:v>
                </c:pt>
                <c:pt idx="12203">
                  <c:v>20</c:v>
                </c:pt>
                <c:pt idx="12204">
                  <c:v>19</c:v>
                </c:pt>
                <c:pt idx="12205">
                  <c:v>19</c:v>
                </c:pt>
                <c:pt idx="12206">
                  <c:v>15</c:v>
                </c:pt>
                <c:pt idx="12207">
                  <c:v>16</c:v>
                </c:pt>
                <c:pt idx="12208">
                  <c:v>20</c:v>
                </c:pt>
                <c:pt idx="12209">
                  <c:v>19</c:v>
                </c:pt>
                <c:pt idx="12210">
                  <c:v>18</c:v>
                </c:pt>
                <c:pt idx="12211">
                  <c:v>16</c:v>
                </c:pt>
                <c:pt idx="12212">
                  <c:v>15</c:v>
                </c:pt>
                <c:pt idx="12213">
                  <c:v>15</c:v>
                </c:pt>
                <c:pt idx="12214">
                  <c:v>20</c:v>
                </c:pt>
                <c:pt idx="12215">
                  <c:v>19</c:v>
                </c:pt>
                <c:pt idx="12216">
                  <c:v>16</c:v>
                </c:pt>
                <c:pt idx="12217">
                  <c:v>16</c:v>
                </c:pt>
                <c:pt idx="12218">
                  <c:v>19</c:v>
                </c:pt>
                <c:pt idx="12219">
                  <c:v>15</c:v>
                </c:pt>
                <c:pt idx="12220">
                  <c:v>20</c:v>
                </c:pt>
                <c:pt idx="12221">
                  <c:v>15</c:v>
                </c:pt>
                <c:pt idx="12222">
                  <c:v>15</c:v>
                </c:pt>
                <c:pt idx="12223">
                  <c:v>20</c:v>
                </c:pt>
                <c:pt idx="12224">
                  <c:v>20</c:v>
                </c:pt>
                <c:pt idx="12225">
                  <c:v>15</c:v>
                </c:pt>
                <c:pt idx="12226">
                  <c:v>16</c:v>
                </c:pt>
                <c:pt idx="12227">
                  <c:v>15</c:v>
                </c:pt>
                <c:pt idx="12228">
                  <c:v>15</c:v>
                </c:pt>
                <c:pt idx="12229">
                  <c:v>22</c:v>
                </c:pt>
                <c:pt idx="12230">
                  <c:v>20</c:v>
                </c:pt>
                <c:pt idx="12231">
                  <c:v>18</c:v>
                </c:pt>
                <c:pt idx="12232">
                  <c:v>20</c:v>
                </c:pt>
                <c:pt idx="12233">
                  <c:v>19</c:v>
                </c:pt>
                <c:pt idx="12234">
                  <c:v>15</c:v>
                </c:pt>
                <c:pt idx="12235">
                  <c:v>15</c:v>
                </c:pt>
                <c:pt idx="12236">
                  <c:v>16</c:v>
                </c:pt>
                <c:pt idx="12237">
                  <c:v>15</c:v>
                </c:pt>
                <c:pt idx="12238">
                  <c:v>21</c:v>
                </c:pt>
                <c:pt idx="12239">
                  <c:v>20</c:v>
                </c:pt>
                <c:pt idx="12240">
                  <c:v>15</c:v>
                </c:pt>
                <c:pt idx="12241">
                  <c:v>21</c:v>
                </c:pt>
                <c:pt idx="12242">
                  <c:v>15</c:v>
                </c:pt>
                <c:pt idx="12243">
                  <c:v>16</c:v>
                </c:pt>
                <c:pt idx="12244">
                  <c:v>14</c:v>
                </c:pt>
                <c:pt idx="12245">
                  <c:v>20</c:v>
                </c:pt>
                <c:pt idx="12246">
                  <c:v>15</c:v>
                </c:pt>
                <c:pt idx="12247">
                  <c:v>18</c:v>
                </c:pt>
                <c:pt idx="12248">
                  <c:v>16</c:v>
                </c:pt>
                <c:pt idx="12249">
                  <c:v>20</c:v>
                </c:pt>
                <c:pt idx="12250">
                  <c:v>16</c:v>
                </c:pt>
                <c:pt idx="12251">
                  <c:v>15</c:v>
                </c:pt>
                <c:pt idx="12252">
                  <c:v>19</c:v>
                </c:pt>
                <c:pt idx="12253">
                  <c:v>16</c:v>
                </c:pt>
                <c:pt idx="12254">
                  <c:v>15</c:v>
                </c:pt>
                <c:pt idx="12255">
                  <c:v>15</c:v>
                </c:pt>
                <c:pt idx="12256">
                  <c:v>20</c:v>
                </c:pt>
                <c:pt idx="12257">
                  <c:v>15</c:v>
                </c:pt>
                <c:pt idx="12258">
                  <c:v>15</c:v>
                </c:pt>
                <c:pt idx="12259">
                  <c:v>15</c:v>
                </c:pt>
                <c:pt idx="12260">
                  <c:v>15</c:v>
                </c:pt>
                <c:pt idx="12261">
                  <c:v>17</c:v>
                </c:pt>
                <c:pt idx="12262">
                  <c:v>16</c:v>
                </c:pt>
                <c:pt idx="12263">
                  <c:v>20</c:v>
                </c:pt>
                <c:pt idx="12264">
                  <c:v>16</c:v>
                </c:pt>
                <c:pt idx="12265">
                  <c:v>15</c:v>
                </c:pt>
                <c:pt idx="12266">
                  <c:v>15</c:v>
                </c:pt>
                <c:pt idx="12267">
                  <c:v>16</c:v>
                </c:pt>
                <c:pt idx="12268">
                  <c:v>19</c:v>
                </c:pt>
                <c:pt idx="12269">
                  <c:v>21</c:v>
                </c:pt>
                <c:pt idx="12270">
                  <c:v>15</c:v>
                </c:pt>
                <c:pt idx="12271">
                  <c:v>15</c:v>
                </c:pt>
                <c:pt idx="12272">
                  <c:v>19</c:v>
                </c:pt>
                <c:pt idx="12273">
                  <c:v>20</c:v>
                </c:pt>
                <c:pt idx="12274">
                  <c:v>16</c:v>
                </c:pt>
                <c:pt idx="12275">
                  <c:v>20</c:v>
                </c:pt>
                <c:pt idx="12276">
                  <c:v>16</c:v>
                </c:pt>
                <c:pt idx="12277">
                  <c:v>16</c:v>
                </c:pt>
                <c:pt idx="12278">
                  <c:v>15</c:v>
                </c:pt>
                <c:pt idx="12279">
                  <c:v>20</c:v>
                </c:pt>
                <c:pt idx="12280">
                  <c:v>19</c:v>
                </c:pt>
                <c:pt idx="12281">
                  <c:v>16</c:v>
                </c:pt>
                <c:pt idx="12282">
                  <c:v>16</c:v>
                </c:pt>
                <c:pt idx="12283">
                  <c:v>14</c:v>
                </c:pt>
                <c:pt idx="12284">
                  <c:v>20</c:v>
                </c:pt>
                <c:pt idx="12285">
                  <c:v>16</c:v>
                </c:pt>
                <c:pt idx="12286">
                  <c:v>20</c:v>
                </c:pt>
                <c:pt idx="12287">
                  <c:v>15</c:v>
                </c:pt>
                <c:pt idx="12288">
                  <c:v>20</c:v>
                </c:pt>
                <c:pt idx="12289">
                  <c:v>15</c:v>
                </c:pt>
                <c:pt idx="12290">
                  <c:v>15</c:v>
                </c:pt>
                <c:pt idx="12291">
                  <c:v>16</c:v>
                </c:pt>
                <c:pt idx="12292">
                  <c:v>18</c:v>
                </c:pt>
                <c:pt idx="12293">
                  <c:v>16</c:v>
                </c:pt>
                <c:pt idx="12294">
                  <c:v>19</c:v>
                </c:pt>
                <c:pt idx="12295">
                  <c:v>18</c:v>
                </c:pt>
                <c:pt idx="12296">
                  <c:v>15</c:v>
                </c:pt>
                <c:pt idx="12297">
                  <c:v>18</c:v>
                </c:pt>
                <c:pt idx="12298">
                  <c:v>20</c:v>
                </c:pt>
                <c:pt idx="12299">
                  <c:v>20</c:v>
                </c:pt>
                <c:pt idx="12300">
                  <c:v>15</c:v>
                </c:pt>
                <c:pt idx="12301">
                  <c:v>15</c:v>
                </c:pt>
                <c:pt idx="12302">
                  <c:v>17</c:v>
                </c:pt>
                <c:pt idx="12303">
                  <c:v>15</c:v>
                </c:pt>
                <c:pt idx="12304">
                  <c:v>21</c:v>
                </c:pt>
                <c:pt idx="12305">
                  <c:v>16</c:v>
                </c:pt>
                <c:pt idx="12306">
                  <c:v>15</c:v>
                </c:pt>
                <c:pt idx="12307">
                  <c:v>20</c:v>
                </c:pt>
                <c:pt idx="12308">
                  <c:v>17</c:v>
                </c:pt>
                <c:pt idx="12309">
                  <c:v>16</c:v>
                </c:pt>
                <c:pt idx="12310">
                  <c:v>15</c:v>
                </c:pt>
                <c:pt idx="12311">
                  <c:v>20</c:v>
                </c:pt>
                <c:pt idx="12312">
                  <c:v>15</c:v>
                </c:pt>
                <c:pt idx="12313">
                  <c:v>15</c:v>
                </c:pt>
                <c:pt idx="12314">
                  <c:v>20</c:v>
                </c:pt>
                <c:pt idx="12315">
                  <c:v>19</c:v>
                </c:pt>
                <c:pt idx="12316">
                  <c:v>21</c:v>
                </c:pt>
                <c:pt idx="12317">
                  <c:v>15</c:v>
                </c:pt>
                <c:pt idx="12318">
                  <c:v>16</c:v>
                </c:pt>
                <c:pt idx="12319">
                  <c:v>16</c:v>
                </c:pt>
                <c:pt idx="12320">
                  <c:v>15</c:v>
                </c:pt>
                <c:pt idx="12321">
                  <c:v>20</c:v>
                </c:pt>
                <c:pt idx="12322">
                  <c:v>15</c:v>
                </c:pt>
                <c:pt idx="12323">
                  <c:v>15</c:v>
                </c:pt>
                <c:pt idx="12324">
                  <c:v>19</c:v>
                </c:pt>
                <c:pt idx="12325">
                  <c:v>16</c:v>
                </c:pt>
                <c:pt idx="12326">
                  <c:v>15</c:v>
                </c:pt>
                <c:pt idx="12327">
                  <c:v>20</c:v>
                </c:pt>
                <c:pt idx="12328">
                  <c:v>20</c:v>
                </c:pt>
                <c:pt idx="12329">
                  <c:v>20</c:v>
                </c:pt>
                <c:pt idx="12330">
                  <c:v>18</c:v>
                </c:pt>
                <c:pt idx="12331">
                  <c:v>15</c:v>
                </c:pt>
                <c:pt idx="12332">
                  <c:v>18</c:v>
                </c:pt>
                <c:pt idx="12333">
                  <c:v>16</c:v>
                </c:pt>
                <c:pt idx="12334">
                  <c:v>20</c:v>
                </c:pt>
                <c:pt idx="12335">
                  <c:v>19</c:v>
                </c:pt>
                <c:pt idx="12336">
                  <c:v>15</c:v>
                </c:pt>
                <c:pt idx="12337">
                  <c:v>19</c:v>
                </c:pt>
                <c:pt idx="12338">
                  <c:v>16</c:v>
                </c:pt>
                <c:pt idx="12339">
                  <c:v>19</c:v>
                </c:pt>
                <c:pt idx="12340">
                  <c:v>20</c:v>
                </c:pt>
                <c:pt idx="12341">
                  <c:v>18</c:v>
                </c:pt>
                <c:pt idx="12342">
                  <c:v>16</c:v>
                </c:pt>
                <c:pt idx="12343">
                  <c:v>15</c:v>
                </c:pt>
                <c:pt idx="12344">
                  <c:v>19</c:v>
                </c:pt>
                <c:pt idx="12345">
                  <c:v>20</c:v>
                </c:pt>
                <c:pt idx="12346">
                  <c:v>15</c:v>
                </c:pt>
                <c:pt idx="12347">
                  <c:v>16</c:v>
                </c:pt>
                <c:pt idx="12348">
                  <c:v>15</c:v>
                </c:pt>
                <c:pt idx="12349">
                  <c:v>16</c:v>
                </c:pt>
                <c:pt idx="12350">
                  <c:v>20</c:v>
                </c:pt>
                <c:pt idx="12351">
                  <c:v>16</c:v>
                </c:pt>
                <c:pt idx="12352">
                  <c:v>20</c:v>
                </c:pt>
                <c:pt idx="12353">
                  <c:v>15</c:v>
                </c:pt>
                <c:pt idx="12354">
                  <c:v>20</c:v>
                </c:pt>
                <c:pt idx="12355">
                  <c:v>15</c:v>
                </c:pt>
                <c:pt idx="12356">
                  <c:v>16</c:v>
                </c:pt>
                <c:pt idx="12357">
                  <c:v>17</c:v>
                </c:pt>
                <c:pt idx="12358">
                  <c:v>20</c:v>
                </c:pt>
                <c:pt idx="12359">
                  <c:v>20</c:v>
                </c:pt>
                <c:pt idx="12360">
                  <c:v>16</c:v>
                </c:pt>
                <c:pt idx="12361">
                  <c:v>20</c:v>
                </c:pt>
                <c:pt idx="12362">
                  <c:v>15</c:v>
                </c:pt>
                <c:pt idx="12363">
                  <c:v>20</c:v>
                </c:pt>
                <c:pt idx="12364">
                  <c:v>16</c:v>
                </c:pt>
                <c:pt idx="12365">
                  <c:v>16</c:v>
                </c:pt>
                <c:pt idx="12366">
                  <c:v>15</c:v>
                </c:pt>
                <c:pt idx="12367">
                  <c:v>18</c:v>
                </c:pt>
                <c:pt idx="12368">
                  <c:v>19</c:v>
                </c:pt>
                <c:pt idx="12369">
                  <c:v>15</c:v>
                </c:pt>
                <c:pt idx="12370">
                  <c:v>15</c:v>
                </c:pt>
                <c:pt idx="12371">
                  <c:v>20</c:v>
                </c:pt>
                <c:pt idx="12372">
                  <c:v>15</c:v>
                </c:pt>
                <c:pt idx="12373">
                  <c:v>15</c:v>
                </c:pt>
                <c:pt idx="12374">
                  <c:v>19</c:v>
                </c:pt>
                <c:pt idx="12375">
                  <c:v>15</c:v>
                </c:pt>
                <c:pt idx="12376">
                  <c:v>15</c:v>
                </c:pt>
                <c:pt idx="12377">
                  <c:v>16</c:v>
                </c:pt>
                <c:pt idx="12378">
                  <c:v>20</c:v>
                </c:pt>
                <c:pt idx="12379">
                  <c:v>20</c:v>
                </c:pt>
                <c:pt idx="12380">
                  <c:v>16</c:v>
                </c:pt>
                <c:pt idx="12381">
                  <c:v>15</c:v>
                </c:pt>
                <c:pt idx="12382">
                  <c:v>15</c:v>
                </c:pt>
                <c:pt idx="12383">
                  <c:v>17</c:v>
                </c:pt>
                <c:pt idx="12384">
                  <c:v>16</c:v>
                </c:pt>
                <c:pt idx="12385">
                  <c:v>15</c:v>
                </c:pt>
                <c:pt idx="12386">
                  <c:v>15</c:v>
                </c:pt>
                <c:pt idx="12387">
                  <c:v>16</c:v>
                </c:pt>
                <c:pt idx="12388">
                  <c:v>15</c:v>
                </c:pt>
                <c:pt idx="12389">
                  <c:v>16</c:v>
                </c:pt>
                <c:pt idx="12390">
                  <c:v>15</c:v>
                </c:pt>
                <c:pt idx="12391">
                  <c:v>16</c:v>
                </c:pt>
                <c:pt idx="12392">
                  <c:v>16</c:v>
                </c:pt>
                <c:pt idx="12393">
                  <c:v>16</c:v>
                </c:pt>
                <c:pt idx="12394">
                  <c:v>15</c:v>
                </c:pt>
                <c:pt idx="12395">
                  <c:v>15</c:v>
                </c:pt>
                <c:pt idx="12396">
                  <c:v>20</c:v>
                </c:pt>
                <c:pt idx="12397">
                  <c:v>15</c:v>
                </c:pt>
                <c:pt idx="12398">
                  <c:v>15</c:v>
                </c:pt>
                <c:pt idx="12399">
                  <c:v>15</c:v>
                </c:pt>
                <c:pt idx="12400">
                  <c:v>15</c:v>
                </c:pt>
                <c:pt idx="12401">
                  <c:v>16</c:v>
                </c:pt>
                <c:pt idx="12402">
                  <c:v>19</c:v>
                </c:pt>
                <c:pt idx="12403">
                  <c:v>15</c:v>
                </c:pt>
                <c:pt idx="12404">
                  <c:v>20</c:v>
                </c:pt>
                <c:pt idx="12405">
                  <c:v>20</c:v>
                </c:pt>
                <c:pt idx="12406">
                  <c:v>15</c:v>
                </c:pt>
                <c:pt idx="12407">
                  <c:v>16</c:v>
                </c:pt>
                <c:pt idx="12408">
                  <c:v>15</c:v>
                </c:pt>
                <c:pt idx="12409">
                  <c:v>15</c:v>
                </c:pt>
                <c:pt idx="12410">
                  <c:v>16</c:v>
                </c:pt>
                <c:pt idx="12411">
                  <c:v>17</c:v>
                </c:pt>
                <c:pt idx="12412">
                  <c:v>16</c:v>
                </c:pt>
                <c:pt idx="12413">
                  <c:v>20</c:v>
                </c:pt>
                <c:pt idx="12414">
                  <c:v>18</c:v>
                </c:pt>
                <c:pt idx="12415">
                  <c:v>17</c:v>
                </c:pt>
                <c:pt idx="12416">
                  <c:v>16</c:v>
                </c:pt>
                <c:pt idx="12417">
                  <c:v>20</c:v>
                </c:pt>
                <c:pt idx="12418">
                  <c:v>15</c:v>
                </c:pt>
                <c:pt idx="12419">
                  <c:v>20</c:v>
                </c:pt>
                <c:pt idx="12420">
                  <c:v>16</c:v>
                </c:pt>
                <c:pt idx="12421">
                  <c:v>19</c:v>
                </c:pt>
                <c:pt idx="12422">
                  <c:v>15</c:v>
                </c:pt>
                <c:pt idx="12423">
                  <c:v>16</c:v>
                </c:pt>
                <c:pt idx="12424">
                  <c:v>20</c:v>
                </c:pt>
                <c:pt idx="12425">
                  <c:v>15</c:v>
                </c:pt>
                <c:pt idx="12426">
                  <c:v>20</c:v>
                </c:pt>
                <c:pt idx="12427">
                  <c:v>20</c:v>
                </c:pt>
                <c:pt idx="12428">
                  <c:v>16</c:v>
                </c:pt>
                <c:pt idx="12429">
                  <c:v>15</c:v>
                </c:pt>
                <c:pt idx="12430">
                  <c:v>15</c:v>
                </c:pt>
                <c:pt idx="12431">
                  <c:v>20</c:v>
                </c:pt>
                <c:pt idx="12432">
                  <c:v>20</c:v>
                </c:pt>
                <c:pt idx="12433">
                  <c:v>16</c:v>
                </c:pt>
                <c:pt idx="12434">
                  <c:v>16</c:v>
                </c:pt>
                <c:pt idx="12435">
                  <c:v>16</c:v>
                </c:pt>
                <c:pt idx="12436">
                  <c:v>15</c:v>
                </c:pt>
                <c:pt idx="12437">
                  <c:v>18</c:v>
                </c:pt>
                <c:pt idx="12438">
                  <c:v>15</c:v>
                </c:pt>
                <c:pt idx="12439">
                  <c:v>15</c:v>
                </c:pt>
                <c:pt idx="12440">
                  <c:v>15</c:v>
                </c:pt>
                <c:pt idx="12441">
                  <c:v>18</c:v>
                </c:pt>
                <c:pt idx="12442">
                  <c:v>15</c:v>
                </c:pt>
                <c:pt idx="12443">
                  <c:v>15</c:v>
                </c:pt>
                <c:pt idx="12444">
                  <c:v>15</c:v>
                </c:pt>
                <c:pt idx="12445">
                  <c:v>16</c:v>
                </c:pt>
                <c:pt idx="12446">
                  <c:v>16</c:v>
                </c:pt>
                <c:pt idx="12447">
                  <c:v>16</c:v>
                </c:pt>
                <c:pt idx="12448">
                  <c:v>16</c:v>
                </c:pt>
                <c:pt idx="12449">
                  <c:v>20</c:v>
                </c:pt>
                <c:pt idx="12450">
                  <c:v>16</c:v>
                </c:pt>
                <c:pt idx="12451">
                  <c:v>16</c:v>
                </c:pt>
                <c:pt idx="12452">
                  <c:v>15</c:v>
                </c:pt>
                <c:pt idx="12453">
                  <c:v>16</c:v>
                </c:pt>
                <c:pt idx="12454">
                  <c:v>21</c:v>
                </c:pt>
                <c:pt idx="12455">
                  <c:v>15</c:v>
                </c:pt>
                <c:pt idx="12456">
                  <c:v>17</c:v>
                </c:pt>
                <c:pt idx="12457">
                  <c:v>15</c:v>
                </c:pt>
                <c:pt idx="12458">
                  <c:v>15</c:v>
                </c:pt>
                <c:pt idx="12459">
                  <c:v>22</c:v>
                </c:pt>
                <c:pt idx="12460">
                  <c:v>15</c:v>
                </c:pt>
                <c:pt idx="12461">
                  <c:v>16</c:v>
                </c:pt>
                <c:pt idx="12462">
                  <c:v>19</c:v>
                </c:pt>
                <c:pt idx="12463">
                  <c:v>16</c:v>
                </c:pt>
                <c:pt idx="12464">
                  <c:v>20</c:v>
                </c:pt>
                <c:pt idx="12465">
                  <c:v>16</c:v>
                </c:pt>
                <c:pt idx="12466">
                  <c:v>20</c:v>
                </c:pt>
                <c:pt idx="12467">
                  <c:v>15</c:v>
                </c:pt>
                <c:pt idx="12468">
                  <c:v>16</c:v>
                </c:pt>
                <c:pt idx="12469">
                  <c:v>15</c:v>
                </c:pt>
                <c:pt idx="12470">
                  <c:v>16</c:v>
                </c:pt>
                <c:pt idx="12471">
                  <c:v>18</c:v>
                </c:pt>
                <c:pt idx="12472">
                  <c:v>16</c:v>
                </c:pt>
                <c:pt idx="12473">
                  <c:v>16</c:v>
                </c:pt>
                <c:pt idx="12474">
                  <c:v>17</c:v>
                </c:pt>
                <c:pt idx="12475">
                  <c:v>19</c:v>
                </c:pt>
                <c:pt idx="12476">
                  <c:v>15</c:v>
                </c:pt>
                <c:pt idx="12477">
                  <c:v>16</c:v>
                </c:pt>
                <c:pt idx="12478">
                  <c:v>16</c:v>
                </c:pt>
                <c:pt idx="12479">
                  <c:v>16</c:v>
                </c:pt>
                <c:pt idx="12480">
                  <c:v>15</c:v>
                </c:pt>
                <c:pt idx="12481">
                  <c:v>16</c:v>
                </c:pt>
                <c:pt idx="12482">
                  <c:v>15</c:v>
                </c:pt>
                <c:pt idx="12483">
                  <c:v>16</c:v>
                </c:pt>
                <c:pt idx="12484">
                  <c:v>16</c:v>
                </c:pt>
                <c:pt idx="12485">
                  <c:v>16</c:v>
                </c:pt>
                <c:pt idx="12486">
                  <c:v>20</c:v>
                </c:pt>
                <c:pt idx="12487">
                  <c:v>15</c:v>
                </c:pt>
                <c:pt idx="12488">
                  <c:v>16</c:v>
                </c:pt>
                <c:pt idx="12489">
                  <c:v>15</c:v>
                </c:pt>
                <c:pt idx="12490">
                  <c:v>16</c:v>
                </c:pt>
                <c:pt idx="12491">
                  <c:v>15</c:v>
                </c:pt>
                <c:pt idx="12492">
                  <c:v>15</c:v>
                </c:pt>
                <c:pt idx="12493">
                  <c:v>15</c:v>
                </c:pt>
                <c:pt idx="12494">
                  <c:v>16</c:v>
                </c:pt>
                <c:pt idx="12495">
                  <c:v>20</c:v>
                </c:pt>
                <c:pt idx="12496">
                  <c:v>15</c:v>
                </c:pt>
                <c:pt idx="12497">
                  <c:v>16</c:v>
                </c:pt>
                <c:pt idx="12498">
                  <c:v>15</c:v>
                </c:pt>
                <c:pt idx="12499">
                  <c:v>19</c:v>
                </c:pt>
                <c:pt idx="12500">
                  <c:v>16</c:v>
                </c:pt>
                <c:pt idx="12501">
                  <c:v>20</c:v>
                </c:pt>
                <c:pt idx="12502">
                  <c:v>16</c:v>
                </c:pt>
                <c:pt idx="12503">
                  <c:v>15</c:v>
                </c:pt>
                <c:pt idx="12504">
                  <c:v>16</c:v>
                </c:pt>
                <c:pt idx="12505">
                  <c:v>16</c:v>
                </c:pt>
                <c:pt idx="12506">
                  <c:v>15</c:v>
                </c:pt>
                <c:pt idx="12507">
                  <c:v>15</c:v>
                </c:pt>
                <c:pt idx="12508">
                  <c:v>15</c:v>
                </c:pt>
                <c:pt idx="12509">
                  <c:v>15</c:v>
                </c:pt>
                <c:pt idx="12510">
                  <c:v>17</c:v>
                </c:pt>
                <c:pt idx="12511">
                  <c:v>19</c:v>
                </c:pt>
                <c:pt idx="12512">
                  <c:v>15</c:v>
                </c:pt>
                <c:pt idx="12513">
                  <c:v>15</c:v>
                </c:pt>
                <c:pt idx="12514">
                  <c:v>15</c:v>
                </c:pt>
                <c:pt idx="12515">
                  <c:v>16</c:v>
                </c:pt>
                <c:pt idx="12516">
                  <c:v>15</c:v>
                </c:pt>
                <c:pt idx="12517">
                  <c:v>15</c:v>
                </c:pt>
                <c:pt idx="12518">
                  <c:v>18</c:v>
                </c:pt>
                <c:pt idx="12519">
                  <c:v>20</c:v>
                </c:pt>
                <c:pt idx="12520">
                  <c:v>20</c:v>
                </c:pt>
                <c:pt idx="12521">
                  <c:v>16</c:v>
                </c:pt>
                <c:pt idx="12522">
                  <c:v>15</c:v>
                </c:pt>
                <c:pt idx="12523">
                  <c:v>16</c:v>
                </c:pt>
                <c:pt idx="12524">
                  <c:v>16</c:v>
                </c:pt>
                <c:pt idx="12525">
                  <c:v>15</c:v>
                </c:pt>
                <c:pt idx="12526">
                  <c:v>15</c:v>
                </c:pt>
                <c:pt idx="12527">
                  <c:v>15</c:v>
                </c:pt>
                <c:pt idx="12528">
                  <c:v>16</c:v>
                </c:pt>
                <c:pt idx="12529">
                  <c:v>16</c:v>
                </c:pt>
                <c:pt idx="12530">
                  <c:v>20</c:v>
                </c:pt>
                <c:pt idx="12531">
                  <c:v>19</c:v>
                </c:pt>
                <c:pt idx="12532">
                  <c:v>15</c:v>
                </c:pt>
                <c:pt idx="12533">
                  <c:v>16</c:v>
                </c:pt>
                <c:pt idx="12534">
                  <c:v>20</c:v>
                </c:pt>
                <c:pt idx="12535">
                  <c:v>18</c:v>
                </c:pt>
                <c:pt idx="12536">
                  <c:v>15</c:v>
                </c:pt>
                <c:pt idx="12537">
                  <c:v>15</c:v>
                </c:pt>
                <c:pt idx="12538">
                  <c:v>19</c:v>
                </c:pt>
                <c:pt idx="12539">
                  <c:v>15</c:v>
                </c:pt>
                <c:pt idx="12540">
                  <c:v>18</c:v>
                </c:pt>
                <c:pt idx="12541">
                  <c:v>20</c:v>
                </c:pt>
                <c:pt idx="12542">
                  <c:v>20</c:v>
                </c:pt>
                <c:pt idx="12543">
                  <c:v>16</c:v>
                </c:pt>
                <c:pt idx="12544">
                  <c:v>15</c:v>
                </c:pt>
                <c:pt idx="12545">
                  <c:v>16</c:v>
                </c:pt>
                <c:pt idx="12546">
                  <c:v>16</c:v>
                </c:pt>
                <c:pt idx="12547">
                  <c:v>19</c:v>
                </c:pt>
                <c:pt idx="12548">
                  <c:v>18</c:v>
                </c:pt>
                <c:pt idx="12549">
                  <c:v>19</c:v>
                </c:pt>
                <c:pt idx="12550">
                  <c:v>16</c:v>
                </c:pt>
                <c:pt idx="12551">
                  <c:v>20</c:v>
                </c:pt>
                <c:pt idx="12552">
                  <c:v>16</c:v>
                </c:pt>
                <c:pt idx="12553">
                  <c:v>15</c:v>
                </c:pt>
                <c:pt idx="12554">
                  <c:v>19</c:v>
                </c:pt>
                <c:pt idx="12555">
                  <c:v>15</c:v>
                </c:pt>
                <c:pt idx="12556">
                  <c:v>16</c:v>
                </c:pt>
                <c:pt idx="12557">
                  <c:v>20</c:v>
                </c:pt>
                <c:pt idx="12558">
                  <c:v>16</c:v>
                </c:pt>
                <c:pt idx="12559">
                  <c:v>15</c:v>
                </c:pt>
                <c:pt idx="12560">
                  <c:v>16</c:v>
                </c:pt>
                <c:pt idx="12561">
                  <c:v>20</c:v>
                </c:pt>
                <c:pt idx="12562">
                  <c:v>15</c:v>
                </c:pt>
                <c:pt idx="12563">
                  <c:v>19</c:v>
                </c:pt>
                <c:pt idx="12564">
                  <c:v>15</c:v>
                </c:pt>
                <c:pt idx="12565">
                  <c:v>16</c:v>
                </c:pt>
                <c:pt idx="12566">
                  <c:v>15</c:v>
                </c:pt>
                <c:pt idx="12567">
                  <c:v>15</c:v>
                </c:pt>
                <c:pt idx="12568">
                  <c:v>20</c:v>
                </c:pt>
                <c:pt idx="12569">
                  <c:v>15</c:v>
                </c:pt>
                <c:pt idx="12570">
                  <c:v>16</c:v>
                </c:pt>
                <c:pt idx="12571">
                  <c:v>19</c:v>
                </c:pt>
                <c:pt idx="12572">
                  <c:v>15</c:v>
                </c:pt>
                <c:pt idx="12573">
                  <c:v>16</c:v>
                </c:pt>
                <c:pt idx="12574">
                  <c:v>19</c:v>
                </c:pt>
                <c:pt idx="12575">
                  <c:v>18</c:v>
                </c:pt>
                <c:pt idx="12576">
                  <c:v>15</c:v>
                </c:pt>
                <c:pt idx="12577">
                  <c:v>15</c:v>
                </c:pt>
                <c:pt idx="12578">
                  <c:v>15</c:v>
                </c:pt>
                <c:pt idx="12579">
                  <c:v>19</c:v>
                </c:pt>
                <c:pt idx="12580">
                  <c:v>15</c:v>
                </c:pt>
                <c:pt idx="12581">
                  <c:v>20</c:v>
                </c:pt>
                <c:pt idx="12582">
                  <c:v>15</c:v>
                </c:pt>
                <c:pt idx="12583">
                  <c:v>15</c:v>
                </c:pt>
                <c:pt idx="12584">
                  <c:v>15</c:v>
                </c:pt>
                <c:pt idx="12585">
                  <c:v>16</c:v>
                </c:pt>
                <c:pt idx="12586">
                  <c:v>22</c:v>
                </c:pt>
                <c:pt idx="12587">
                  <c:v>16</c:v>
                </c:pt>
                <c:pt idx="12588">
                  <c:v>16</c:v>
                </c:pt>
                <c:pt idx="12589">
                  <c:v>15</c:v>
                </c:pt>
                <c:pt idx="12590">
                  <c:v>16</c:v>
                </c:pt>
                <c:pt idx="12591">
                  <c:v>19</c:v>
                </c:pt>
                <c:pt idx="12592">
                  <c:v>15</c:v>
                </c:pt>
                <c:pt idx="12593">
                  <c:v>18</c:v>
                </c:pt>
                <c:pt idx="12594">
                  <c:v>17</c:v>
                </c:pt>
                <c:pt idx="12595">
                  <c:v>15</c:v>
                </c:pt>
                <c:pt idx="12596">
                  <c:v>15</c:v>
                </c:pt>
                <c:pt idx="12597">
                  <c:v>16</c:v>
                </c:pt>
                <c:pt idx="12598">
                  <c:v>16</c:v>
                </c:pt>
                <c:pt idx="12599">
                  <c:v>19</c:v>
                </c:pt>
                <c:pt idx="12600">
                  <c:v>15</c:v>
                </c:pt>
                <c:pt idx="12601">
                  <c:v>15</c:v>
                </c:pt>
                <c:pt idx="12602">
                  <c:v>15</c:v>
                </c:pt>
                <c:pt idx="12603">
                  <c:v>16</c:v>
                </c:pt>
                <c:pt idx="12604">
                  <c:v>16</c:v>
                </c:pt>
                <c:pt idx="12605">
                  <c:v>15</c:v>
                </c:pt>
                <c:pt idx="12606">
                  <c:v>21</c:v>
                </c:pt>
                <c:pt idx="12607">
                  <c:v>21</c:v>
                </c:pt>
                <c:pt idx="12608">
                  <c:v>15</c:v>
                </c:pt>
                <c:pt idx="12609">
                  <c:v>15</c:v>
                </c:pt>
                <c:pt idx="12610">
                  <c:v>16</c:v>
                </c:pt>
                <c:pt idx="12611">
                  <c:v>19</c:v>
                </c:pt>
                <c:pt idx="12612">
                  <c:v>16</c:v>
                </c:pt>
                <c:pt idx="12613">
                  <c:v>15</c:v>
                </c:pt>
                <c:pt idx="12614">
                  <c:v>22</c:v>
                </c:pt>
                <c:pt idx="12615">
                  <c:v>15</c:v>
                </c:pt>
                <c:pt idx="12616">
                  <c:v>16</c:v>
                </c:pt>
                <c:pt idx="12617">
                  <c:v>15</c:v>
                </c:pt>
                <c:pt idx="12618">
                  <c:v>20</c:v>
                </c:pt>
                <c:pt idx="12619">
                  <c:v>16</c:v>
                </c:pt>
                <c:pt idx="12620">
                  <c:v>20</c:v>
                </c:pt>
                <c:pt idx="12621">
                  <c:v>15</c:v>
                </c:pt>
                <c:pt idx="12622">
                  <c:v>16</c:v>
                </c:pt>
                <c:pt idx="12623">
                  <c:v>18</c:v>
                </c:pt>
                <c:pt idx="12624">
                  <c:v>18</c:v>
                </c:pt>
                <c:pt idx="12625">
                  <c:v>16</c:v>
                </c:pt>
                <c:pt idx="12626">
                  <c:v>20</c:v>
                </c:pt>
                <c:pt idx="12627">
                  <c:v>16</c:v>
                </c:pt>
                <c:pt idx="12628">
                  <c:v>20</c:v>
                </c:pt>
                <c:pt idx="12629">
                  <c:v>16</c:v>
                </c:pt>
                <c:pt idx="12630">
                  <c:v>15</c:v>
                </c:pt>
                <c:pt idx="12631">
                  <c:v>15</c:v>
                </c:pt>
                <c:pt idx="12632">
                  <c:v>15</c:v>
                </c:pt>
                <c:pt idx="12633">
                  <c:v>19</c:v>
                </c:pt>
                <c:pt idx="12634">
                  <c:v>16</c:v>
                </c:pt>
                <c:pt idx="12635">
                  <c:v>20</c:v>
                </c:pt>
                <c:pt idx="12636">
                  <c:v>15</c:v>
                </c:pt>
                <c:pt idx="12637">
                  <c:v>16</c:v>
                </c:pt>
                <c:pt idx="12638">
                  <c:v>15</c:v>
                </c:pt>
                <c:pt idx="12639">
                  <c:v>15</c:v>
                </c:pt>
                <c:pt idx="12640">
                  <c:v>22</c:v>
                </c:pt>
                <c:pt idx="12641">
                  <c:v>21</c:v>
                </c:pt>
                <c:pt idx="12642">
                  <c:v>15</c:v>
                </c:pt>
                <c:pt idx="12643">
                  <c:v>15</c:v>
                </c:pt>
                <c:pt idx="12644">
                  <c:v>16</c:v>
                </c:pt>
                <c:pt idx="12645">
                  <c:v>15</c:v>
                </c:pt>
                <c:pt idx="12646">
                  <c:v>21</c:v>
                </c:pt>
                <c:pt idx="12647">
                  <c:v>14</c:v>
                </c:pt>
                <c:pt idx="12648">
                  <c:v>22</c:v>
                </c:pt>
                <c:pt idx="12649">
                  <c:v>16</c:v>
                </c:pt>
                <c:pt idx="12650">
                  <c:v>15</c:v>
                </c:pt>
                <c:pt idx="12651">
                  <c:v>15</c:v>
                </c:pt>
                <c:pt idx="12652">
                  <c:v>21</c:v>
                </c:pt>
                <c:pt idx="12653">
                  <c:v>16</c:v>
                </c:pt>
                <c:pt idx="12654">
                  <c:v>16</c:v>
                </c:pt>
                <c:pt idx="12655">
                  <c:v>16</c:v>
                </c:pt>
                <c:pt idx="12656">
                  <c:v>15</c:v>
                </c:pt>
                <c:pt idx="12657">
                  <c:v>15</c:v>
                </c:pt>
                <c:pt idx="12658">
                  <c:v>20</c:v>
                </c:pt>
                <c:pt idx="12659">
                  <c:v>15</c:v>
                </c:pt>
                <c:pt idx="12660">
                  <c:v>16</c:v>
                </c:pt>
                <c:pt idx="12661">
                  <c:v>15</c:v>
                </c:pt>
                <c:pt idx="12662">
                  <c:v>16</c:v>
                </c:pt>
                <c:pt idx="12663">
                  <c:v>16</c:v>
                </c:pt>
                <c:pt idx="12664">
                  <c:v>15</c:v>
                </c:pt>
                <c:pt idx="12665">
                  <c:v>17</c:v>
                </c:pt>
                <c:pt idx="12666">
                  <c:v>15</c:v>
                </c:pt>
                <c:pt idx="12667">
                  <c:v>20</c:v>
                </c:pt>
                <c:pt idx="12668">
                  <c:v>19</c:v>
                </c:pt>
                <c:pt idx="12669">
                  <c:v>21</c:v>
                </c:pt>
                <c:pt idx="12670">
                  <c:v>20</c:v>
                </c:pt>
                <c:pt idx="12671">
                  <c:v>20</c:v>
                </c:pt>
                <c:pt idx="12672">
                  <c:v>16</c:v>
                </c:pt>
                <c:pt idx="12673">
                  <c:v>16</c:v>
                </c:pt>
                <c:pt idx="12674">
                  <c:v>21</c:v>
                </c:pt>
                <c:pt idx="12675">
                  <c:v>15</c:v>
                </c:pt>
                <c:pt idx="12676">
                  <c:v>15</c:v>
                </c:pt>
                <c:pt idx="12677">
                  <c:v>20</c:v>
                </c:pt>
                <c:pt idx="12678">
                  <c:v>15</c:v>
                </c:pt>
                <c:pt idx="12679">
                  <c:v>20</c:v>
                </c:pt>
                <c:pt idx="12680">
                  <c:v>15</c:v>
                </c:pt>
                <c:pt idx="12681">
                  <c:v>15</c:v>
                </c:pt>
                <c:pt idx="12682">
                  <c:v>15</c:v>
                </c:pt>
                <c:pt idx="12683">
                  <c:v>16</c:v>
                </c:pt>
                <c:pt idx="12684">
                  <c:v>20</c:v>
                </c:pt>
                <c:pt idx="12685">
                  <c:v>16</c:v>
                </c:pt>
                <c:pt idx="12686">
                  <c:v>15</c:v>
                </c:pt>
                <c:pt idx="12687">
                  <c:v>20</c:v>
                </c:pt>
                <c:pt idx="12688">
                  <c:v>16</c:v>
                </c:pt>
                <c:pt idx="12689">
                  <c:v>19</c:v>
                </c:pt>
                <c:pt idx="12690">
                  <c:v>15</c:v>
                </c:pt>
                <c:pt idx="12691">
                  <c:v>15</c:v>
                </c:pt>
                <c:pt idx="12692">
                  <c:v>16</c:v>
                </c:pt>
                <c:pt idx="12693">
                  <c:v>18</c:v>
                </c:pt>
                <c:pt idx="12694">
                  <c:v>16</c:v>
                </c:pt>
                <c:pt idx="12695">
                  <c:v>15</c:v>
                </c:pt>
                <c:pt idx="12696">
                  <c:v>21</c:v>
                </c:pt>
                <c:pt idx="12697">
                  <c:v>17</c:v>
                </c:pt>
                <c:pt idx="12698">
                  <c:v>15</c:v>
                </c:pt>
                <c:pt idx="12699">
                  <c:v>15</c:v>
                </c:pt>
                <c:pt idx="12700">
                  <c:v>15</c:v>
                </c:pt>
                <c:pt idx="12701">
                  <c:v>16</c:v>
                </c:pt>
                <c:pt idx="12702">
                  <c:v>15</c:v>
                </c:pt>
                <c:pt idx="12703">
                  <c:v>15</c:v>
                </c:pt>
                <c:pt idx="12704">
                  <c:v>15</c:v>
                </c:pt>
                <c:pt idx="12705">
                  <c:v>15</c:v>
                </c:pt>
                <c:pt idx="12706">
                  <c:v>16</c:v>
                </c:pt>
                <c:pt idx="12707">
                  <c:v>20</c:v>
                </c:pt>
                <c:pt idx="12708">
                  <c:v>15</c:v>
                </c:pt>
                <c:pt idx="12709">
                  <c:v>16</c:v>
                </c:pt>
                <c:pt idx="12710">
                  <c:v>20</c:v>
                </c:pt>
                <c:pt idx="12711">
                  <c:v>16</c:v>
                </c:pt>
                <c:pt idx="12712">
                  <c:v>20</c:v>
                </c:pt>
                <c:pt idx="12713">
                  <c:v>19</c:v>
                </c:pt>
                <c:pt idx="12714">
                  <c:v>15</c:v>
                </c:pt>
                <c:pt idx="12715">
                  <c:v>18</c:v>
                </c:pt>
                <c:pt idx="12716">
                  <c:v>16</c:v>
                </c:pt>
                <c:pt idx="12717">
                  <c:v>21</c:v>
                </c:pt>
                <c:pt idx="12718">
                  <c:v>16</c:v>
                </c:pt>
                <c:pt idx="12719">
                  <c:v>16</c:v>
                </c:pt>
                <c:pt idx="12720">
                  <c:v>16</c:v>
                </c:pt>
                <c:pt idx="12721">
                  <c:v>20</c:v>
                </c:pt>
                <c:pt idx="12722">
                  <c:v>15</c:v>
                </c:pt>
                <c:pt idx="12723">
                  <c:v>15</c:v>
                </c:pt>
                <c:pt idx="12724">
                  <c:v>16</c:v>
                </c:pt>
                <c:pt idx="12725">
                  <c:v>16</c:v>
                </c:pt>
                <c:pt idx="12726">
                  <c:v>17</c:v>
                </c:pt>
                <c:pt idx="12727">
                  <c:v>20</c:v>
                </c:pt>
                <c:pt idx="12728">
                  <c:v>18</c:v>
                </c:pt>
                <c:pt idx="12729">
                  <c:v>16</c:v>
                </c:pt>
                <c:pt idx="12730">
                  <c:v>15</c:v>
                </c:pt>
                <c:pt idx="12731">
                  <c:v>16</c:v>
                </c:pt>
                <c:pt idx="12732">
                  <c:v>20</c:v>
                </c:pt>
                <c:pt idx="12733">
                  <c:v>16</c:v>
                </c:pt>
                <c:pt idx="12734">
                  <c:v>19</c:v>
                </c:pt>
                <c:pt idx="12735">
                  <c:v>16</c:v>
                </c:pt>
                <c:pt idx="12736">
                  <c:v>16</c:v>
                </c:pt>
                <c:pt idx="12737">
                  <c:v>20</c:v>
                </c:pt>
                <c:pt idx="12738">
                  <c:v>15</c:v>
                </c:pt>
                <c:pt idx="12739">
                  <c:v>16</c:v>
                </c:pt>
                <c:pt idx="12740">
                  <c:v>15</c:v>
                </c:pt>
                <c:pt idx="12741">
                  <c:v>15</c:v>
                </c:pt>
                <c:pt idx="12742">
                  <c:v>15</c:v>
                </c:pt>
                <c:pt idx="12743">
                  <c:v>15</c:v>
                </c:pt>
                <c:pt idx="12744">
                  <c:v>16</c:v>
                </c:pt>
                <c:pt idx="12745">
                  <c:v>20</c:v>
                </c:pt>
                <c:pt idx="12746">
                  <c:v>15</c:v>
                </c:pt>
                <c:pt idx="12747">
                  <c:v>16</c:v>
                </c:pt>
                <c:pt idx="12748">
                  <c:v>16</c:v>
                </c:pt>
                <c:pt idx="12749">
                  <c:v>20</c:v>
                </c:pt>
                <c:pt idx="12750">
                  <c:v>18</c:v>
                </c:pt>
                <c:pt idx="12751">
                  <c:v>15</c:v>
                </c:pt>
                <c:pt idx="12752">
                  <c:v>20</c:v>
                </c:pt>
                <c:pt idx="12753">
                  <c:v>19</c:v>
                </c:pt>
                <c:pt idx="12754">
                  <c:v>16</c:v>
                </c:pt>
                <c:pt idx="12755">
                  <c:v>15</c:v>
                </c:pt>
                <c:pt idx="12756">
                  <c:v>15</c:v>
                </c:pt>
                <c:pt idx="12757">
                  <c:v>20</c:v>
                </c:pt>
                <c:pt idx="12758">
                  <c:v>16</c:v>
                </c:pt>
                <c:pt idx="12759">
                  <c:v>22</c:v>
                </c:pt>
                <c:pt idx="12760">
                  <c:v>16</c:v>
                </c:pt>
                <c:pt idx="12761">
                  <c:v>15</c:v>
                </c:pt>
                <c:pt idx="12762">
                  <c:v>15</c:v>
                </c:pt>
                <c:pt idx="12763">
                  <c:v>15</c:v>
                </c:pt>
                <c:pt idx="12764">
                  <c:v>22</c:v>
                </c:pt>
                <c:pt idx="12765">
                  <c:v>20</c:v>
                </c:pt>
                <c:pt idx="12766">
                  <c:v>21</c:v>
                </c:pt>
                <c:pt idx="12767">
                  <c:v>18</c:v>
                </c:pt>
                <c:pt idx="12768">
                  <c:v>16</c:v>
                </c:pt>
                <c:pt idx="12769">
                  <c:v>19</c:v>
                </c:pt>
                <c:pt idx="12770">
                  <c:v>18</c:v>
                </c:pt>
                <c:pt idx="12771">
                  <c:v>15</c:v>
                </c:pt>
                <c:pt idx="12772">
                  <c:v>17</c:v>
                </c:pt>
                <c:pt idx="12773">
                  <c:v>15</c:v>
                </c:pt>
                <c:pt idx="12774">
                  <c:v>16</c:v>
                </c:pt>
                <c:pt idx="12775">
                  <c:v>16</c:v>
                </c:pt>
                <c:pt idx="12776">
                  <c:v>16</c:v>
                </c:pt>
                <c:pt idx="12777">
                  <c:v>16</c:v>
                </c:pt>
                <c:pt idx="12778">
                  <c:v>20</c:v>
                </c:pt>
                <c:pt idx="12779">
                  <c:v>15</c:v>
                </c:pt>
                <c:pt idx="12780">
                  <c:v>15</c:v>
                </c:pt>
                <c:pt idx="12781">
                  <c:v>16</c:v>
                </c:pt>
                <c:pt idx="12782">
                  <c:v>15</c:v>
                </c:pt>
                <c:pt idx="12783">
                  <c:v>15</c:v>
                </c:pt>
                <c:pt idx="12784">
                  <c:v>15</c:v>
                </c:pt>
                <c:pt idx="12785">
                  <c:v>15</c:v>
                </c:pt>
                <c:pt idx="12786">
                  <c:v>16</c:v>
                </c:pt>
                <c:pt idx="12787">
                  <c:v>22</c:v>
                </c:pt>
                <c:pt idx="12788">
                  <c:v>15</c:v>
                </c:pt>
                <c:pt idx="12789">
                  <c:v>19</c:v>
                </c:pt>
                <c:pt idx="12790">
                  <c:v>15</c:v>
                </c:pt>
                <c:pt idx="12791">
                  <c:v>13</c:v>
                </c:pt>
                <c:pt idx="12792">
                  <c:v>15</c:v>
                </c:pt>
                <c:pt idx="12793">
                  <c:v>15</c:v>
                </c:pt>
                <c:pt idx="12794">
                  <c:v>20</c:v>
                </c:pt>
                <c:pt idx="12795">
                  <c:v>19</c:v>
                </c:pt>
                <c:pt idx="12796">
                  <c:v>16</c:v>
                </c:pt>
                <c:pt idx="12797">
                  <c:v>15</c:v>
                </c:pt>
                <c:pt idx="12798">
                  <c:v>15</c:v>
                </c:pt>
                <c:pt idx="12799">
                  <c:v>19</c:v>
                </c:pt>
                <c:pt idx="12800">
                  <c:v>16</c:v>
                </c:pt>
                <c:pt idx="12801">
                  <c:v>20</c:v>
                </c:pt>
                <c:pt idx="12802">
                  <c:v>15</c:v>
                </c:pt>
                <c:pt idx="12803">
                  <c:v>16</c:v>
                </c:pt>
                <c:pt idx="12804">
                  <c:v>15</c:v>
                </c:pt>
                <c:pt idx="12805">
                  <c:v>20</c:v>
                </c:pt>
                <c:pt idx="12806">
                  <c:v>19</c:v>
                </c:pt>
                <c:pt idx="12807">
                  <c:v>16</c:v>
                </c:pt>
                <c:pt idx="12808">
                  <c:v>16</c:v>
                </c:pt>
                <c:pt idx="12809">
                  <c:v>18</c:v>
                </c:pt>
                <c:pt idx="12810">
                  <c:v>16</c:v>
                </c:pt>
                <c:pt idx="12811">
                  <c:v>20</c:v>
                </c:pt>
                <c:pt idx="12812">
                  <c:v>15</c:v>
                </c:pt>
                <c:pt idx="12813">
                  <c:v>15</c:v>
                </c:pt>
                <c:pt idx="12814">
                  <c:v>19</c:v>
                </c:pt>
                <c:pt idx="12815">
                  <c:v>16</c:v>
                </c:pt>
                <c:pt idx="12816">
                  <c:v>20</c:v>
                </c:pt>
                <c:pt idx="12817">
                  <c:v>14</c:v>
                </c:pt>
                <c:pt idx="12818">
                  <c:v>16</c:v>
                </c:pt>
                <c:pt idx="12819">
                  <c:v>21</c:v>
                </c:pt>
                <c:pt idx="12820">
                  <c:v>19</c:v>
                </c:pt>
                <c:pt idx="12821">
                  <c:v>16</c:v>
                </c:pt>
                <c:pt idx="12822">
                  <c:v>15</c:v>
                </c:pt>
                <c:pt idx="12823">
                  <c:v>15</c:v>
                </c:pt>
                <c:pt idx="12824">
                  <c:v>17</c:v>
                </c:pt>
                <c:pt idx="12825">
                  <c:v>16</c:v>
                </c:pt>
                <c:pt idx="12826">
                  <c:v>20</c:v>
                </c:pt>
                <c:pt idx="12827">
                  <c:v>16</c:v>
                </c:pt>
                <c:pt idx="12828">
                  <c:v>17</c:v>
                </c:pt>
                <c:pt idx="12829">
                  <c:v>18</c:v>
                </c:pt>
                <c:pt idx="12830">
                  <c:v>16</c:v>
                </c:pt>
                <c:pt idx="12831">
                  <c:v>16</c:v>
                </c:pt>
                <c:pt idx="12832">
                  <c:v>15</c:v>
                </c:pt>
                <c:pt idx="12833">
                  <c:v>17</c:v>
                </c:pt>
                <c:pt idx="12834">
                  <c:v>17</c:v>
                </c:pt>
                <c:pt idx="12835">
                  <c:v>20</c:v>
                </c:pt>
                <c:pt idx="12836">
                  <c:v>15</c:v>
                </c:pt>
                <c:pt idx="12837">
                  <c:v>15</c:v>
                </c:pt>
                <c:pt idx="12838">
                  <c:v>16</c:v>
                </c:pt>
                <c:pt idx="12839">
                  <c:v>18</c:v>
                </c:pt>
                <c:pt idx="12840">
                  <c:v>15</c:v>
                </c:pt>
                <c:pt idx="12841">
                  <c:v>19</c:v>
                </c:pt>
                <c:pt idx="12842">
                  <c:v>15</c:v>
                </c:pt>
                <c:pt idx="12843">
                  <c:v>16</c:v>
                </c:pt>
                <c:pt idx="12844">
                  <c:v>16</c:v>
                </c:pt>
                <c:pt idx="12845">
                  <c:v>16</c:v>
                </c:pt>
                <c:pt idx="12846">
                  <c:v>20</c:v>
                </c:pt>
                <c:pt idx="12847">
                  <c:v>21</c:v>
                </c:pt>
                <c:pt idx="12848">
                  <c:v>16</c:v>
                </c:pt>
                <c:pt idx="12849">
                  <c:v>15</c:v>
                </c:pt>
                <c:pt idx="12850">
                  <c:v>16</c:v>
                </c:pt>
                <c:pt idx="12851">
                  <c:v>16</c:v>
                </c:pt>
                <c:pt idx="12852">
                  <c:v>20</c:v>
                </c:pt>
                <c:pt idx="12853">
                  <c:v>16</c:v>
                </c:pt>
                <c:pt idx="12854">
                  <c:v>21</c:v>
                </c:pt>
                <c:pt idx="12855">
                  <c:v>15</c:v>
                </c:pt>
                <c:pt idx="12856">
                  <c:v>18</c:v>
                </c:pt>
                <c:pt idx="12857">
                  <c:v>16</c:v>
                </c:pt>
                <c:pt idx="12858">
                  <c:v>15</c:v>
                </c:pt>
                <c:pt idx="12859">
                  <c:v>18</c:v>
                </c:pt>
                <c:pt idx="12860">
                  <c:v>16</c:v>
                </c:pt>
                <c:pt idx="12861">
                  <c:v>15</c:v>
                </c:pt>
                <c:pt idx="12862">
                  <c:v>16</c:v>
                </c:pt>
                <c:pt idx="12863">
                  <c:v>15</c:v>
                </c:pt>
                <c:pt idx="12864">
                  <c:v>20</c:v>
                </c:pt>
                <c:pt idx="12865">
                  <c:v>21</c:v>
                </c:pt>
                <c:pt idx="12866">
                  <c:v>15</c:v>
                </c:pt>
                <c:pt idx="12867">
                  <c:v>20</c:v>
                </c:pt>
                <c:pt idx="12868">
                  <c:v>20</c:v>
                </c:pt>
                <c:pt idx="12869">
                  <c:v>20</c:v>
                </c:pt>
                <c:pt idx="12870">
                  <c:v>16</c:v>
                </c:pt>
                <c:pt idx="12871">
                  <c:v>20</c:v>
                </c:pt>
                <c:pt idx="12872">
                  <c:v>15</c:v>
                </c:pt>
                <c:pt idx="12873">
                  <c:v>20</c:v>
                </c:pt>
                <c:pt idx="12874">
                  <c:v>16</c:v>
                </c:pt>
                <c:pt idx="12875">
                  <c:v>15</c:v>
                </c:pt>
                <c:pt idx="12876">
                  <c:v>16</c:v>
                </c:pt>
                <c:pt idx="12877">
                  <c:v>16</c:v>
                </c:pt>
                <c:pt idx="12878">
                  <c:v>15</c:v>
                </c:pt>
                <c:pt idx="12879">
                  <c:v>22</c:v>
                </c:pt>
                <c:pt idx="12880">
                  <c:v>16</c:v>
                </c:pt>
                <c:pt idx="12881">
                  <c:v>15</c:v>
                </c:pt>
                <c:pt idx="12882">
                  <c:v>16</c:v>
                </c:pt>
                <c:pt idx="12883">
                  <c:v>16</c:v>
                </c:pt>
                <c:pt idx="12884">
                  <c:v>15</c:v>
                </c:pt>
                <c:pt idx="12885">
                  <c:v>20</c:v>
                </c:pt>
                <c:pt idx="12886">
                  <c:v>15</c:v>
                </c:pt>
                <c:pt idx="12887">
                  <c:v>18</c:v>
                </c:pt>
                <c:pt idx="12888">
                  <c:v>16</c:v>
                </c:pt>
                <c:pt idx="12889">
                  <c:v>19</c:v>
                </c:pt>
                <c:pt idx="12890">
                  <c:v>15</c:v>
                </c:pt>
                <c:pt idx="12891">
                  <c:v>16</c:v>
                </c:pt>
                <c:pt idx="12892">
                  <c:v>19</c:v>
                </c:pt>
                <c:pt idx="12893">
                  <c:v>16</c:v>
                </c:pt>
                <c:pt idx="12894">
                  <c:v>15</c:v>
                </c:pt>
                <c:pt idx="12895">
                  <c:v>19</c:v>
                </c:pt>
                <c:pt idx="12896">
                  <c:v>19</c:v>
                </c:pt>
                <c:pt idx="12897">
                  <c:v>21</c:v>
                </c:pt>
                <c:pt idx="12898">
                  <c:v>16</c:v>
                </c:pt>
                <c:pt idx="12899">
                  <c:v>22</c:v>
                </c:pt>
                <c:pt idx="12900">
                  <c:v>17</c:v>
                </c:pt>
                <c:pt idx="12901">
                  <c:v>18</c:v>
                </c:pt>
                <c:pt idx="12902">
                  <c:v>15</c:v>
                </c:pt>
                <c:pt idx="12903">
                  <c:v>18</c:v>
                </c:pt>
                <c:pt idx="12904">
                  <c:v>15</c:v>
                </c:pt>
                <c:pt idx="12905">
                  <c:v>16</c:v>
                </c:pt>
                <c:pt idx="12906">
                  <c:v>21</c:v>
                </c:pt>
                <c:pt idx="12907">
                  <c:v>16</c:v>
                </c:pt>
                <c:pt idx="12908">
                  <c:v>15</c:v>
                </c:pt>
                <c:pt idx="12909">
                  <c:v>16</c:v>
                </c:pt>
                <c:pt idx="12910">
                  <c:v>15</c:v>
                </c:pt>
                <c:pt idx="12911">
                  <c:v>20</c:v>
                </c:pt>
                <c:pt idx="12912">
                  <c:v>18</c:v>
                </c:pt>
                <c:pt idx="12913">
                  <c:v>16</c:v>
                </c:pt>
                <c:pt idx="12914">
                  <c:v>15</c:v>
                </c:pt>
                <c:pt idx="12915">
                  <c:v>18</c:v>
                </c:pt>
                <c:pt idx="12916">
                  <c:v>15</c:v>
                </c:pt>
                <c:pt idx="12917">
                  <c:v>16</c:v>
                </c:pt>
                <c:pt idx="12918">
                  <c:v>20</c:v>
                </c:pt>
                <c:pt idx="12919">
                  <c:v>18</c:v>
                </c:pt>
                <c:pt idx="12920">
                  <c:v>15</c:v>
                </c:pt>
                <c:pt idx="12921">
                  <c:v>21</c:v>
                </c:pt>
                <c:pt idx="12922">
                  <c:v>20</c:v>
                </c:pt>
                <c:pt idx="12923">
                  <c:v>15</c:v>
                </c:pt>
                <c:pt idx="12924">
                  <c:v>15</c:v>
                </c:pt>
                <c:pt idx="12925">
                  <c:v>15</c:v>
                </c:pt>
                <c:pt idx="12926">
                  <c:v>15</c:v>
                </c:pt>
                <c:pt idx="12927">
                  <c:v>16</c:v>
                </c:pt>
                <c:pt idx="12928">
                  <c:v>15</c:v>
                </c:pt>
                <c:pt idx="12929">
                  <c:v>19</c:v>
                </c:pt>
                <c:pt idx="12930">
                  <c:v>15</c:v>
                </c:pt>
                <c:pt idx="12931">
                  <c:v>15</c:v>
                </c:pt>
                <c:pt idx="12932">
                  <c:v>16</c:v>
                </c:pt>
                <c:pt idx="12933">
                  <c:v>16</c:v>
                </c:pt>
                <c:pt idx="12934">
                  <c:v>20</c:v>
                </c:pt>
                <c:pt idx="12935">
                  <c:v>15</c:v>
                </c:pt>
                <c:pt idx="12936">
                  <c:v>15</c:v>
                </c:pt>
                <c:pt idx="12937">
                  <c:v>18</c:v>
                </c:pt>
                <c:pt idx="12938">
                  <c:v>16</c:v>
                </c:pt>
                <c:pt idx="12939">
                  <c:v>15</c:v>
                </c:pt>
                <c:pt idx="12940">
                  <c:v>21</c:v>
                </c:pt>
                <c:pt idx="12941">
                  <c:v>16</c:v>
                </c:pt>
                <c:pt idx="12942">
                  <c:v>16</c:v>
                </c:pt>
                <c:pt idx="12943">
                  <c:v>22</c:v>
                </c:pt>
                <c:pt idx="12944">
                  <c:v>16</c:v>
                </c:pt>
                <c:pt idx="12945">
                  <c:v>16</c:v>
                </c:pt>
                <c:pt idx="12946">
                  <c:v>16</c:v>
                </c:pt>
                <c:pt idx="12947">
                  <c:v>20</c:v>
                </c:pt>
                <c:pt idx="12948">
                  <c:v>15</c:v>
                </c:pt>
                <c:pt idx="12949">
                  <c:v>15</c:v>
                </c:pt>
                <c:pt idx="12950">
                  <c:v>18</c:v>
                </c:pt>
                <c:pt idx="12951">
                  <c:v>15</c:v>
                </c:pt>
                <c:pt idx="12952">
                  <c:v>15</c:v>
                </c:pt>
                <c:pt idx="12953">
                  <c:v>20</c:v>
                </c:pt>
                <c:pt idx="12954">
                  <c:v>16</c:v>
                </c:pt>
                <c:pt idx="12955">
                  <c:v>16</c:v>
                </c:pt>
                <c:pt idx="12956">
                  <c:v>20</c:v>
                </c:pt>
                <c:pt idx="12957">
                  <c:v>20</c:v>
                </c:pt>
                <c:pt idx="12958">
                  <c:v>15</c:v>
                </c:pt>
                <c:pt idx="12959">
                  <c:v>15</c:v>
                </c:pt>
                <c:pt idx="12960">
                  <c:v>21</c:v>
                </c:pt>
                <c:pt idx="12961">
                  <c:v>21</c:v>
                </c:pt>
                <c:pt idx="12962">
                  <c:v>15</c:v>
                </c:pt>
                <c:pt idx="12963">
                  <c:v>17</c:v>
                </c:pt>
                <c:pt idx="12964">
                  <c:v>16</c:v>
                </c:pt>
                <c:pt idx="12965">
                  <c:v>15</c:v>
                </c:pt>
                <c:pt idx="12966">
                  <c:v>15</c:v>
                </c:pt>
                <c:pt idx="12967">
                  <c:v>16</c:v>
                </c:pt>
                <c:pt idx="12968">
                  <c:v>16</c:v>
                </c:pt>
                <c:pt idx="12969">
                  <c:v>20</c:v>
                </c:pt>
                <c:pt idx="12970">
                  <c:v>16</c:v>
                </c:pt>
                <c:pt idx="12971">
                  <c:v>20</c:v>
                </c:pt>
                <c:pt idx="12972">
                  <c:v>18</c:v>
                </c:pt>
                <c:pt idx="12973">
                  <c:v>16</c:v>
                </c:pt>
                <c:pt idx="12974">
                  <c:v>20</c:v>
                </c:pt>
                <c:pt idx="12975">
                  <c:v>15</c:v>
                </c:pt>
                <c:pt idx="12976">
                  <c:v>15</c:v>
                </c:pt>
                <c:pt idx="12977">
                  <c:v>20</c:v>
                </c:pt>
                <c:pt idx="12978">
                  <c:v>20</c:v>
                </c:pt>
                <c:pt idx="12979">
                  <c:v>15</c:v>
                </c:pt>
                <c:pt idx="12980">
                  <c:v>15</c:v>
                </c:pt>
                <c:pt idx="12981">
                  <c:v>19</c:v>
                </c:pt>
                <c:pt idx="12982">
                  <c:v>15</c:v>
                </c:pt>
                <c:pt idx="12983">
                  <c:v>15</c:v>
                </c:pt>
                <c:pt idx="12984">
                  <c:v>19</c:v>
                </c:pt>
                <c:pt idx="12985">
                  <c:v>16</c:v>
                </c:pt>
                <c:pt idx="12986">
                  <c:v>15</c:v>
                </c:pt>
                <c:pt idx="12987">
                  <c:v>20</c:v>
                </c:pt>
                <c:pt idx="12988">
                  <c:v>16</c:v>
                </c:pt>
                <c:pt idx="12989">
                  <c:v>19</c:v>
                </c:pt>
                <c:pt idx="12990">
                  <c:v>15</c:v>
                </c:pt>
                <c:pt idx="12991">
                  <c:v>21</c:v>
                </c:pt>
                <c:pt idx="12992">
                  <c:v>16</c:v>
                </c:pt>
                <c:pt idx="12993">
                  <c:v>16</c:v>
                </c:pt>
                <c:pt idx="12994">
                  <c:v>20</c:v>
                </c:pt>
                <c:pt idx="12995">
                  <c:v>15</c:v>
                </c:pt>
                <c:pt idx="12996">
                  <c:v>18</c:v>
                </c:pt>
                <c:pt idx="12997">
                  <c:v>16</c:v>
                </c:pt>
                <c:pt idx="12998">
                  <c:v>16</c:v>
                </c:pt>
                <c:pt idx="12999">
                  <c:v>20</c:v>
                </c:pt>
                <c:pt idx="13000">
                  <c:v>20</c:v>
                </c:pt>
                <c:pt idx="13001">
                  <c:v>21</c:v>
                </c:pt>
                <c:pt idx="13002">
                  <c:v>16</c:v>
                </c:pt>
                <c:pt idx="13003">
                  <c:v>21</c:v>
                </c:pt>
                <c:pt idx="13004">
                  <c:v>20</c:v>
                </c:pt>
                <c:pt idx="13005">
                  <c:v>15</c:v>
                </c:pt>
                <c:pt idx="13006">
                  <c:v>16</c:v>
                </c:pt>
                <c:pt idx="13007">
                  <c:v>15</c:v>
                </c:pt>
                <c:pt idx="13008">
                  <c:v>19</c:v>
                </c:pt>
                <c:pt idx="13009">
                  <c:v>19</c:v>
                </c:pt>
                <c:pt idx="13010">
                  <c:v>16</c:v>
                </c:pt>
                <c:pt idx="13011">
                  <c:v>15</c:v>
                </c:pt>
                <c:pt idx="13012">
                  <c:v>20</c:v>
                </c:pt>
                <c:pt idx="13013">
                  <c:v>15</c:v>
                </c:pt>
                <c:pt idx="13014">
                  <c:v>15</c:v>
                </c:pt>
                <c:pt idx="13015">
                  <c:v>19</c:v>
                </c:pt>
                <c:pt idx="13016">
                  <c:v>16</c:v>
                </c:pt>
                <c:pt idx="13017">
                  <c:v>15</c:v>
                </c:pt>
                <c:pt idx="13018">
                  <c:v>15</c:v>
                </c:pt>
                <c:pt idx="13019">
                  <c:v>20</c:v>
                </c:pt>
                <c:pt idx="13020">
                  <c:v>16</c:v>
                </c:pt>
                <c:pt idx="13021">
                  <c:v>15</c:v>
                </c:pt>
                <c:pt idx="13022">
                  <c:v>15</c:v>
                </c:pt>
                <c:pt idx="13023">
                  <c:v>16</c:v>
                </c:pt>
                <c:pt idx="13024">
                  <c:v>16</c:v>
                </c:pt>
                <c:pt idx="13025">
                  <c:v>15</c:v>
                </c:pt>
                <c:pt idx="13026">
                  <c:v>15</c:v>
                </c:pt>
                <c:pt idx="13027">
                  <c:v>16</c:v>
                </c:pt>
                <c:pt idx="13028">
                  <c:v>20</c:v>
                </c:pt>
                <c:pt idx="13029">
                  <c:v>15</c:v>
                </c:pt>
                <c:pt idx="13030">
                  <c:v>20</c:v>
                </c:pt>
                <c:pt idx="13031">
                  <c:v>16</c:v>
                </c:pt>
                <c:pt idx="13032">
                  <c:v>19</c:v>
                </c:pt>
                <c:pt idx="13033">
                  <c:v>16</c:v>
                </c:pt>
                <c:pt idx="13034">
                  <c:v>22</c:v>
                </c:pt>
                <c:pt idx="13035">
                  <c:v>19</c:v>
                </c:pt>
                <c:pt idx="13036">
                  <c:v>16</c:v>
                </c:pt>
                <c:pt idx="13037">
                  <c:v>15</c:v>
                </c:pt>
                <c:pt idx="13038">
                  <c:v>16</c:v>
                </c:pt>
                <c:pt idx="13039">
                  <c:v>15</c:v>
                </c:pt>
                <c:pt idx="13040">
                  <c:v>15</c:v>
                </c:pt>
                <c:pt idx="13041">
                  <c:v>21</c:v>
                </c:pt>
                <c:pt idx="13042">
                  <c:v>16</c:v>
                </c:pt>
                <c:pt idx="13043">
                  <c:v>15</c:v>
                </c:pt>
                <c:pt idx="13044">
                  <c:v>20</c:v>
                </c:pt>
                <c:pt idx="13045">
                  <c:v>20</c:v>
                </c:pt>
                <c:pt idx="13046">
                  <c:v>16</c:v>
                </c:pt>
                <c:pt idx="13047">
                  <c:v>16</c:v>
                </c:pt>
                <c:pt idx="13048">
                  <c:v>18</c:v>
                </c:pt>
                <c:pt idx="13049">
                  <c:v>16</c:v>
                </c:pt>
                <c:pt idx="13050">
                  <c:v>15</c:v>
                </c:pt>
                <c:pt idx="13051">
                  <c:v>15</c:v>
                </c:pt>
                <c:pt idx="13052">
                  <c:v>16</c:v>
                </c:pt>
                <c:pt idx="13053">
                  <c:v>16</c:v>
                </c:pt>
                <c:pt idx="13054">
                  <c:v>20</c:v>
                </c:pt>
                <c:pt idx="13055">
                  <c:v>19</c:v>
                </c:pt>
                <c:pt idx="13056">
                  <c:v>19</c:v>
                </c:pt>
                <c:pt idx="13057">
                  <c:v>16</c:v>
                </c:pt>
                <c:pt idx="13058">
                  <c:v>15</c:v>
                </c:pt>
                <c:pt idx="13059">
                  <c:v>15</c:v>
                </c:pt>
                <c:pt idx="13060">
                  <c:v>16</c:v>
                </c:pt>
                <c:pt idx="13061">
                  <c:v>15</c:v>
                </c:pt>
                <c:pt idx="13062">
                  <c:v>18</c:v>
                </c:pt>
                <c:pt idx="13063">
                  <c:v>15</c:v>
                </c:pt>
                <c:pt idx="13064">
                  <c:v>15</c:v>
                </c:pt>
                <c:pt idx="13065">
                  <c:v>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649664"/>
        <c:axId val="191651200"/>
      </c:lineChart>
      <c:catAx>
        <c:axId val="19164966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651200"/>
        <c:crosses val="autoZero"/>
        <c:auto val="1"/>
        <c:lblAlgn val="ctr"/>
        <c:lblOffset val="100"/>
        <c:noMultiLvlLbl val="0"/>
      </c:catAx>
      <c:valAx>
        <c:axId val="1916512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6496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CO2</a:t>
            </a:r>
            <a:r>
              <a:rPr lang="en-GB" baseline="0"/>
              <a:t> Level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Euro 3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Sheet1!$D$1:$D$114</c:f>
              <c:numCache>
                <c:formatCode>General</c:formatCode>
                <c:ptCount val="11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423</c:v>
                </c:pt>
                <c:pt idx="6">
                  <c:v>586</c:v>
                </c:pt>
                <c:pt idx="7">
                  <c:v>2659</c:v>
                </c:pt>
                <c:pt idx="8">
                  <c:v>2725</c:v>
                </c:pt>
                <c:pt idx="9">
                  <c:v>3692</c:v>
                </c:pt>
                <c:pt idx="10">
                  <c:v>3824</c:v>
                </c:pt>
                <c:pt idx="11">
                  <c:v>4083</c:v>
                </c:pt>
                <c:pt idx="12">
                  <c:v>3104</c:v>
                </c:pt>
                <c:pt idx="13">
                  <c:v>3476</c:v>
                </c:pt>
                <c:pt idx="14">
                  <c:v>5674</c:v>
                </c:pt>
                <c:pt idx="15">
                  <c:v>7383</c:v>
                </c:pt>
                <c:pt idx="16">
                  <c:v>7992</c:v>
                </c:pt>
                <c:pt idx="17">
                  <c:v>5849</c:v>
                </c:pt>
                <c:pt idx="18">
                  <c:v>5849</c:v>
                </c:pt>
                <c:pt idx="19">
                  <c:v>5536</c:v>
                </c:pt>
                <c:pt idx="20">
                  <c:v>5849</c:v>
                </c:pt>
                <c:pt idx="21">
                  <c:v>5414</c:v>
                </c:pt>
                <c:pt idx="22">
                  <c:v>6609</c:v>
                </c:pt>
                <c:pt idx="23">
                  <c:v>5338</c:v>
                </c:pt>
                <c:pt idx="24">
                  <c:v>5614</c:v>
                </c:pt>
                <c:pt idx="25">
                  <c:v>4639</c:v>
                </c:pt>
                <c:pt idx="26">
                  <c:v>4331</c:v>
                </c:pt>
                <c:pt idx="27">
                  <c:v>5136</c:v>
                </c:pt>
                <c:pt idx="28">
                  <c:v>4270</c:v>
                </c:pt>
                <c:pt idx="29">
                  <c:v>3792</c:v>
                </c:pt>
                <c:pt idx="30">
                  <c:v>4134</c:v>
                </c:pt>
                <c:pt idx="31">
                  <c:v>3299</c:v>
                </c:pt>
                <c:pt idx="32">
                  <c:v>3095</c:v>
                </c:pt>
                <c:pt idx="33">
                  <c:v>3356</c:v>
                </c:pt>
                <c:pt idx="34">
                  <c:v>3688</c:v>
                </c:pt>
                <c:pt idx="35">
                  <c:v>3566</c:v>
                </c:pt>
                <c:pt idx="36">
                  <c:v>3391</c:v>
                </c:pt>
                <c:pt idx="37">
                  <c:v>2999</c:v>
                </c:pt>
                <c:pt idx="38">
                  <c:v>3035</c:v>
                </c:pt>
                <c:pt idx="39">
                  <c:v>3688</c:v>
                </c:pt>
                <c:pt idx="40">
                  <c:v>4721</c:v>
                </c:pt>
                <c:pt idx="41">
                  <c:v>4968</c:v>
                </c:pt>
                <c:pt idx="42">
                  <c:v>6455</c:v>
                </c:pt>
                <c:pt idx="43">
                  <c:v>7663</c:v>
                </c:pt>
                <c:pt idx="44">
                  <c:v>6609</c:v>
                </c:pt>
                <c:pt idx="45">
                  <c:v>6009</c:v>
                </c:pt>
                <c:pt idx="46">
                  <c:v>7510</c:v>
                </c:pt>
                <c:pt idx="47">
                  <c:v>7992</c:v>
                </c:pt>
                <c:pt idx="48">
                  <c:v>7992</c:v>
                </c:pt>
                <c:pt idx="49">
                  <c:v>7820</c:v>
                </c:pt>
                <c:pt idx="50">
                  <c:v>7250</c:v>
                </c:pt>
                <c:pt idx="51">
                  <c:v>6647</c:v>
                </c:pt>
                <c:pt idx="52">
                  <c:v>5092</c:v>
                </c:pt>
                <c:pt idx="53">
                  <c:v>5368</c:v>
                </c:pt>
                <c:pt idx="54">
                  <c:v>6261</c:v>
                </c:pt>
                <c:pt idx="55">
                  <c:v>6081</c:v>
                </c:pt>
                <c:pt idx="56">
                  <c:v>5718</c:v>
                </c:pt>
                <c:pt idx="57">
                  <c:v>6510</c:v>
                </c:pt>
                <c:pt idx="58">
                  <c:v>6997</c:v>
                </c:pt>
                <c:pt idx="59">
                  <c:v>6869</c:v>
                </c:pt>
                <c:pt idx="60">
                  <c:v>7398</c:v>
                </c:pt>
                <c:pt idx="61">
                  <c:v>6732</c:v>
                </c:pt>
                <c:pt idx="62">
                  <c:v>6510</c:v>
                </c:pt>
                <c:pt idx="63">
                  <c:v>6261</c:v>
                </c:pt>
                <c:pt idx="64">
                  <c:v>5718</c:v>
                </c:pt>
                <c:pt idx="65">
                  <c:v>4916</c:v>
                </c:pt>
                <c:pt idx="66">
                  <c:v>4716</c:v>
                </c:pt>
                <c:pt idx="67">
                  <c:v>4483</c:v>
                </c:pt>
                <c:pt idx="68">
                  <c:v>3431</c:v>
                </c:pt>
                <c:pt idx="69">
                  <c:v>3485</c:v>
                </c:pt>
                <c:pt idx="70">
                  <c:v>3649</c:v>
                </c:pt>
                <c:pt idx="71">
                  <c:v>3529</c:v>
                </c:pt>
                <c:pt idx="72">
                  <c:v>4335</c:v>
                </c:pt>
                <c:pt idx="73">
                  <c:v>4716</c:v>
                </c:pt>
                <c:pt idx="74">
                  <c:v>3713</c:v>
                </c:pt>
                <c:pt idx="75">
                  <c:v>4068</c:v>
                </c:pt>
                <c:pt idx="76">
                  <c:v>5541</c:v>
                </c:pt>
                <c:pt idx="77">
                  <c:v>6997</c:v>
                </c:pt>
                <c:pt idx="78">
                  <c:v>7106</c:v>
                </c:pt>
                <c:pt idx="79">
                  <c:v>5652</c:v>
                </c:pt>
                <c:pt idx="80">
                  <c:v>4282</c:v>
                </c:pt>
                <c:pt idx="81">
                  <c:v>4644</c:v>
                </c:pt>
                <c:pt idx="82">
                  <c:v>4762</c:v>
                </c:pt>
                <c:pt idx="83">
                  <c:v>4644</c:v>
                </c:pt>
                <c:pt idx="84">
                  <c:v>4423</c:v>
                </c:pt>
                <c:pt idx="85">
                  <c:v>4483</c:v>
                </c:pt>
                <c:pt idx="86">
                  <c:v>4836</c:v>
                </c:pt>
                <c:pt idx="87">
                  <c:v>5541</c:v>
                </c:pt>
                <c:pt idx="88">
                  <c:v>6510</c:v>
                </c:pt>
                <c:pt idx="89">
                  <c:v>4716</c:v>
                </c:pt>
                <c:pt idx="90">
                  <c:v>4282</c:v>
                </c:pt>
                <c:pt idx="91">
                  <c:v>3378</c:v>
                </c:pt>
                <c:pt idx="92">
                  <c:v>2710</c:v>
                </c:pt>
                <c:pt idx="93">
                  <c:v>4068</c:v>
                </c:pt>
                <c:pt idx="94">
                  <c:v>3898</c:v>
                </c:pt>
                <c:pt idx="95">
                  <c:v>3762</c:v>
                </c:pt>
                <c:pt idx="96">
                  <c:v>3713</c:v>
                </c:pt>
                <c:pt idx="97">
                  <c:v>3529</c:v>
                </c:pt>
                <c:pt idx="98">
                  <c:v>2960</c:v>
                </c:pt>
                <c:pt idx="99">
                  <c:v>2551</c:v>
                </c:pt>
                <c:pt idx="100">
                  <c:v>2752</c:v>
                </c:pt>
                <c:pt idx="101">
                  <c:v>2919</c:v>
                </c:pt>
                <c:pt idx="102">
                  <c:v>3330</c:v>
                </c:pt>
                <c:pt idx="103">
                  <c:v>3898</c:v>
                </c:pt>
                <c:pt idx="104">
                  <c:v>4483</c:v>
                </c:pt>
                <c:pt idx="105">
                  <c:v>5718</c:v>
                </c:pt>
                <c:pt idx="106">
                  <c:v>6183</c:v>
                </c:pt>
                <c:pt idx="107">
                  <c:v>5855</c:v>
                </c:pt>
                <c:pt idx="108">
                  <c:v>5652</c:v>
                </c:pt>
                <c:pt idx="109">
                  <c:v>4836</c:v>
                </c:pt>
                <c:pt idx="110">
                  <c:v>4282</c:v>
                </c:pt>
                <c:pt idx="111">
                  <c:v>3529</c:v>
                </c:pt>
                <c:pt idx="112">
                  <c:v>3089</c:v>
                </c:pt>
                <c:pt idx="113">
                  <c:v>2392</c:v>
                </c:pt>
              </c:numCache>
            </c:numRef>
          </c:val>
          <c:smooth val="0"/>
        </c:ser>
        <c:ser>
          <c:idx val="1"/>
          <c:order val="1"/>
          <c:tx>
            <c:v>Euro 6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Sheet1!$P$1:$P$114</c:f>
              <c:numCache>
                <c:formatCode>General</c:formatCode>
                <c:ptCount val="11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432</c:v>
                </c:pt>
                <c:pt idx="7">
                  <c:v>409</c:v>
                </c:pt>
                <c:pt idx="8">
                  <c:v>422</c:v>
                </c:pt>
                <c:pt idx="9">
                  <c:v>425</c:v>
                </c:pt>
                <c:pt idx="10">
                  <c:v>432</c:v>
                </c:pt>
                <c:pt idx="11">
                  <c:v>432</c:v>
                </c:pt>
                <c:pt idx="12">
                  <c:v>432</c:v>
                </c:pt>
                <c:pt idx="13">
                  <c:v>438</c:v>
                </c:pt>
                <c:pt idx="14">
                  <c:v>438</c:v>
                </c:pt>
                <c:pt idx="15">
                  <c:v>432</c:v>
                </c:pt>
                <c:pt idx="16">
                  <c:v>451</c:v>
                </c:pt>
                <c:pt idx="17">
                  <c:v>475</c:v>
                </c:pt>
                <c:pt idx="18">
                  <c:v>666</c:v>
                </c:pt>
                <c:pt idx="19">
                  <c:v>7992</c:v>
                </c:pt>
                <c:pt idx="20">
                  <c:v>7992</c:v>
                </c:pt>
                <c:pt idx="21">
                  <c:v>7992</c:v>
                </c:pt>
                <c:pt idx="22">
                  <c:v>7992</c:v>
                </c:pt>
                <c:pt idx="23">
                  <c:v>7992</c:v>
                </c:pt>
                <c:pt idx="24">
                  <c:v>7992</c:v>
                </c:pt>
                <c:pt idx="25">
                  <c:v>7992</c:v>
                </c:pt>
                <c:pt idx="26">
                  <c:v>7992</c:v>
                </c:pt>
                <c:pt idx="27">
                  <c:v>7992</c:v>
                </c:pt>
                <c:pt idx="28">
                  <c:v>7992</c:v>
                </c:pt>
                <c:pt idx="29">
                  <c:v>7992</c:v>
                </c:pt>
                <c:pt idx="30">
                  <c:v>7992</c:v>
                </c:pt>
                <c:pt idx="31">
                  <c:v>7992</c:v>
                </c:pt>
                <c:pt idx="32">
                  <c:v>7992</c:v>
                </c:pt>
                <c:pt idx="33">
                  <c:v>7992</c:v>
                </c:pt>
                <c:pt idx="34">
                  <c:v>7992</c:v>
                </c:pt>
                <c:pt idx="35">
                  <c:v>7992</c:v>
                </c:pt>
                <c:pt idx="36">
                  <c:v>7992</c:v>
                </c:pt>
                <c:pt idx="37">
                  <c:v>7992</c:v>
                </c:pt>
                <c:pt idx="38">
                  <c:v>7992</c:v>
                </c:pt>
                <c:pt idx="39">
                  <c:v>7992</c:v>
                </c:pt>
                <c:pt idx="40">
                  <c:v>7992</c:v>
                </c:pt>
                <c:pt idx="41">
                  <c:v>7992</c:v>
                </c:pt>
                <c:pt idx="42">
                  <c:v>7992</c:v>
                </c:pt>
                <c:pt idx="43">
                  <c:v>7992</c:v>
                </c:pt>
                <c:pt idx="44">
                  <c:v>7992</c:v>
                </c:pt>
                <c:pt idx="45">
                  <c:v>7992</c:v>
                </c:pt>
                <c:pt idx="46">
                  <c:v>7992</c:v>
                </c:pt>
                <c:pt idx="47">
                  <c:v>7992</c:v>
                </c:pt>
                <c:pt idx="48">
                  <c:v>7992</c:v>
                </c:pt>
                <c:pt idx="49">
                  <c:v>7992</c:v>
                </c:pt>
                <c:pt idx="50">
                  <c:v>7992</c:v>
                </c:pt>
                <c:pt idx="51">
                  <c:v>7992</c:v>
                </c:pt>
                <c:pt idx="52">
                  <c:v>7992</c:v>
                </c:pt>
                <c:pt idx="53">
                  <c:v>7992</c:v>
                </c:pt>
                <c:pt idx="54">
                  <c:v>7992</c:v>
                </c:pt>
                <c:pt idx="55">
                  <c:v>7992</c:v>
                </c:pt>
                <c:pt idx="56">
                  <c:v>7992</c:v>
                </c:pt>
                <c:pt idx="57">
                  <c:v>7992</c:v>
                </c:pt>
                <c:pt idx="58">
                  <c:v>7992</c:v>
                </c:pt>
                <c:pt idx="59">
                  <c:v>7071</c:v>
                </c:pt>
                <c:pt idx="60">
                  <c:v>6213</c:v>
                </c:pt>
                <c:pt idx="61">
                  <c:v>6032</c:v>
                </c:pt>
                <c:pt idx="62">
                  <c:v>5614</c:v>
                </c:pt>
                <c:pt idx="63">
                  <c:v>4373</c:v>
                </c:pt>
                <c:pt idx="64">
                  <c:v>3842</c:v>
                </c:pt>
                <c:pt idx="65">
                  <c:v>3077</c:v>
                </c:pt>
                <c:pt idx="66">
                  <c:v>2613</c:v>
                </c:pt>
                <c:pt idx="67">
                  <c:v>2197</c:v>
                </c:pt>
                <c:pt idx="68">
                  <c:v>2020</c:v>
                </c:pt>
                <c:pt idx="69">
                  <c:v>2068</c:v>
                </c:pt>
                <c:pt idx="70">
                  <c:v>2068</c:v>
                </c:pt>
                <c:pt idx="71">
                  <c:v>2020</c:v>
                </c:pt>
                <c:pt idx="72">
                  <c:v>1999</c:v>
                </c:pt>
                <c:pt idx="73">
                  <c:v>1980</c:v>
                </c:pt>
                <c:pt idx="74">
                  <c:v>1920</c:v>
                </c:pt>
                <c:pt idx="75">
                  <c:v>1733</c:v>
                </c:pt>
                <c:pt idx="76">
                  <c:v>1520</c:v>
                </c:pt>
                <c:pt idx="77">
                  <c:v>1416</c:v>
                </c:pt>
                <c:pt idx="78">
                  <c:v>1350</c:v>
                </c:pt>
                <c:pt idx="79">
                  <c:v>1285</c:v>
                </c:pt>
                <c:pt idx="80">
                  <c:v>1188</c:v>
                </c:pt>
                <c:pt idx="81">
                  <c:v>1136</c:v>
                </c:pt>
                <c:pt idx="82">
                  <c:v>1179</c:v>
                </c:pt>
                <c:pt idx="83">
                  <c:v>1188</c:v>
                </c:pt>
                <c:pt idx="84">
                  <c:v>1198</c:v>
                </c:pt>
                <c:pt idx="85">
                  <c:v>1217</c:v>
                </c:pt>
                <c:pt idx="86">
                  <c:v>1170</c:v>
                </c:pt>
                <c:pt idx="87">
                  <c:v>1119</c:v>
                </c:pt>
                <c:pt idx="88">
                  <c:v>1040</c:v>
                </c:pt>
                <c:pt idx="89">
                  <c:v>1001</c:v>
                </c:pt>
                <c:pt idx="90">
                  <c:v>960</c:v>
                </c:pt>
                <c:pt idx="91">
                  <c:v>933</c:v>
                </c:pt>
                <c:pt idx="92">
                  <c:v>955</c:v>
                </c:pt>
                <c:pt idx="93">
                  <c:v>1007</c:v>
                </c:pt>
                <c:pt idx="94">
                  <c:v>1057</c:v>
                </c:pt>
                <c:pt idx="95">
                  <c:v>1012</c:v>
                </c:pt>
                <c:pt idx="96">
                  <c:v>1066</c:v>
                </c:pt>
                <c:pt idx="97">
                  <c:v>1072</c:v>
                </c:pt>
                <c:pt idx="98">
                  <c:v>1072</c:v>
                </c:pt>
                <c:pt idx="99">
                  <c:v>1072</c:v>
                </c:pt>
                <c:pt idx="100">
                  <c:v>1072</c:v>
                </c:pt>
                <c:pt idx="101">
                  <c:v>1080</c:v>
                </c:pt>
                <c:pt idx="102">
                  <c:v>1080</c:v>
                </c:pt>
                <c:pt idx="103">
                  <c:v>1049</c:v>
                </c:pt>
                <c:pt idx="104">
                  <c:v>1040</c:v>
                </c:pt>
                <c:pt idx="105">
                  <c:v>995</c:v>
                </c:pt>
                <c:pt idx="106">
                  <c:v>986</c:v>
                </c:pt>
                <c:pt idx="107">
                  <c:v>914</c:v>
                </c:pt>
                <c:pt idx="108">
                  <c:v>1179</c:v>
                </c:pt>
                <c:pt idx="109">
                  <c:v>1492</c:v>
                </c:pt>
                <c:pt idx="110">
                  <c:v>1520</c:v>
                </c:pt>
                <c:pt idx="111">
                  <c:v>1369</c:v>
                </c:pt>
                <c:pt idx="112">
                  <c:v>1102</c:v>
                </c:pt>
                <c:pt idx="113">
                  <c:v>1035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668608"/>
        <c:axId val="191670144"/>
      </c:lineChart>
      <c:catAx>
        <c:axId val="19166860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670144"/>
        <c:crosses val="autoZero"/>
        <c:auto val="1"/>
        <c:lblAlgn val="ctr"/>
        <c:lblOffset val="100"/>
        <c:noMultiLvlLbl val="0"/>
      </c:catAx>
      <c:valAx>
        <c:axId val="1916701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6686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TVOC Level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Euro 3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Sheet1!$E$1:$E$114</c:f>
              <c:numCache>
                <c:formatCode>General</c:formatCode>
                <c:ptCount val="11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</c:v>
                </c:pt>
                <c:pt idx="6">
                  <c:v>28</c:v>
                </c:pt>
                <c:pt idx="7">
                  <c:v>344</c:v>
                </c:pt>
                <c:pt idx="8">
                  <c:v>354</c:v>
                </c:pt>
                <c:pt idx="9">
                  <c:v>501</c:v>
                </c:pt>
                <c:pt idx="10">
                  <c:v>521</c:v>
                </c:pt>
                <c:pt idx="11">
                  <c:v>561</c:v>
                </c:pt>
                <c:pt idx="12">
                  <c:v>411</c:v>
                </c:pt>
                <c:pt idx="13">
                  <c:v>468</c:v>
                </c:pt>
                <c:pt idx="14">
                  <c:v>803</c:v>
                </c:pt>
                <c:pt idx="15">
                  <c:v>1063</c:v>
                </c:pt>
                <c:pt idx="16">
                  <c:v>1156</c:v>
                </c:pt>
                <c:pt idx="17">
                  <c:v>830</c:v>
                </c:pt>
                <c:pt idx="18">
                  <c:v>830</c:v>
                </c:pt>
                <c:pt idx="19">
                  <c:v>782</c:v>
                </c:pt>
                <c:pt idx="20">
                  <c:v>830</c:v>
                </c:pt>
                <c:pt idx="21">
                  <c:v>763</c:v>
                </c:pt>
                <c:pt idx="22">
                  <c:v>945</c:v>
                </c:pt>
                <c:pt idx="23">
                  <c:v>752</c:v>
                </c:pt>
                <c:pt idx="24">
                  <c:v>794</c:v>
                </c:pt>
                <c:pt idx="25">
                  <c:v>645</c:v>
                </c:pt>
                <c:pt idx="26">
                  <c:v>598</c:v>
                </c:pt>
                <c:pt idx="27">
                  <c:v>721</c:v>
                </c:pt>
                <c:pt idx="28">
                  <c:v>589</c:v>
                </c:pt>
                <c:pt idx="29">
                  <c:v>516</c:v>
                </c:pt>
                <c:pt idx="30">
                  <c:v>568</c:v>
                </c:pt>
                <c:pt idx="31">
                  <c:v>441</c:v>
                </c:pt>
                <c:pt idx="32">
                  <c:v>410</c:v>
                </c:pt>
                <c:pt idx="33">
                  <c:v>450</c:v>
                </c:pt>
                <c:pt idx="34">
                  <c:v>500</c:v>
                </c:pt>
                <c:pt idx="35">
                  <c:v>482</c:v>
                </c:pt>
                <c:pt idx="36">
                  <c:v>455</c:v>
                </c:pt>
                <c:pt idx="37">
                  <c:v>395</c:v>
                </c:pt>
                <c:pt idx="38">
                  <c:v>401</c:v>
                </c:pt>
                <c:pt idx="39">
                  <c:v>500</c:v>
                </c:pt>
                <c:pt idx="40">
                  <c:v>658</c:v>
                </c:pt>
                <c:pt idx="41">
                  <c:v>695</c:v>
                </c:pt>
                <c:pt idx="42">
                  <c:v>922</c:v>
                </c:pt>
                <c:pt idx="43">
                  <c:v>1106</c:v>
                </c:pt>
                <c:pt idx="44">
                  <c:v>945</c:v>
                </c:pt>
                <c:pt idx="45">
                  <c:v>854</c:v>
                </c:pt>
                <c:pt idx="46">
                  <c:v>1083</c:v>
                </c:pt>
                <c:pt idx="47">
                  <c:v>1156</c:v>
                </c:pt>
                <c:pt idx="48">
                  <c:v>1156</c:v>
                </c:pt>
                <c:pt idx="49">
                  <c:v>1130</c:v>
                </c:pt>
                <c:pt idx="50">
                  <c:v>1043</c:v>
                </c:pt>
                <c:pt idx="51">
                  <c:v>951</c:v>
                </c:pt>
                <c:pt idx="52">
                  <c:v>714</c:v>
                </c:pt>
                <c:pt idx="53">
                  <c:v>756</c:v>
                </c:pt>
                <c:pt idx="54">
                  <c:v>892</c:v>
                </c:pt>
                <c:pt idx="55">
                  <c:v>865</c:v>
                </c:pt>
                <c:pt idx="56">
                  <c:v>810</c:v>
                </c:pt>
                <c:pt idx="57">
                  <c:v>930</c:v>
                </c:pt>
                <c:pt idx="58">
                  <c:v>1005</c:v>
                </c:pt>
                <c:pt idx="59">
                  <c:v>985</c:v>
                </c:pt>
                <c:pt idx="60">
                  <c:v>1066</c:v>
                </c:pt>
                <c:pt idx="61">
                  <c:v>964</c:v>
                </c:pt>
                <c:pt idx="62">
                  <c:v>930</c:v>
                </c:pt>
                <c:pt idx="63">
                  <c:v>892</c:v>
                </c:pt>
                <c:pt idx="64">
                  <c:v>810</c:v>
                </c:pt>
                <c:pt idx="65">
                  <c:v>687</c:v>
                </c:pt>
                <c:pt idx="66">
                  <c:v>657</c:v>
                </c:pt>
                <c:pt idx="67">
                  <c:v>622</c:v>
                </c:pt>
                <c:pt idx="68">
                  <c:v>461</c:v>
                </c:pt>
                <c:pt idx="69">
                  <c:v>469</c:v>
                </c:pt>
                <c:pt idx="70">
                  <c:v>494</c:v>
                </c:pt>
                <c:pt idx="71">
                  <c:v>476</c:v>
                </c:pt>
                <c:pt idx="72">
                  <c:v>599</c:v>
                </c:pt>
                <c:pt idx="73">
                  <c:v>657</c:v>
                </c:pt>
                <c:pt idx="74">
                  <c:v>504</c:v>
                </c:pt>
                <c:pt idx="75">
                  <c:v>558</c:v>
                </c:pt>
                <c:pt idx="76">
                  <c:v>783</c:v>
                </c:pt>
                <c:pt idx="77">
                  <c:v>1005</c:v>
                </c:pt>
                <c:pt idx="78">
                  <c:v>1021</c:v>
                </c:pt>
                <c:pt idx="79">
                  <c:v>800</c:v>
                </c:pt>
                <c:pt idx="80">
                  <c:v>591</c:v>
                </c:pt>
                <c:pt idx="81">
                  <c:v>646</c:v>
                </c:pt>
                <c:pt idx="82">
                  <c:v>664</c:v>
                </c:pt>
                <c:pt idx="83">
                  <c:v>646</c:v>
                </c:pt>
                <c:pt idx="84">
                  <c:v>612</c:v>
                </c:pt>
                <c:pt idx="85">
                  <c:v>622</c:v>
                </c:pt>
                <c:pt idx="86">
                  <c:v>675</c:v>
                </c:pt>
                <c:pt idx="87">
                  <c:v>783</c:v>
                </c:pt>
                <c:pt idx="88">
                  <c:v>930</c:v>
                </c:pt>
                <c:pt idx="89">
                  <c:v>657</c:v>
                </c:pt>
                <c:pt idx="90">
                  <c:v>591</c:v>
                </c:pt>
                <c:pt idx="91">
                  <c:v>453</c:v>
                </c:pt>
                <c:pt idx="92">
                  <c:v>351</c:v>
                </c:pt>
                <c:pt idx="93">
                  <c:v>558</c:v>
                </c:pt>
                <c:pt idx="94">
                  <c:v>532</c:v>
                </c:pt>
                <c:pt idx="95">
                  <c:v>512</c:v>
                </c:pt>
                <c:pt idx="96">
                  <c:v>504</c:v>
                </c:pt>
                <c:pt idx="97">
                  <c:v>476</c:v>
                </c:pt>
                <c:pt idx="98">
                  <c:v>390</c:v>
                </c:pt>
                <c:pt idx="99">
                  <c:v>327</c:v>
                </c:pt>
                <c:pt idx="100">
                  <c:v>358</c:v>
                </c:pt>
                <c:pt idx="101">
                  <c:v>383</c:v>
                </c:pt>
                <c:pt idx="102">
                  <c:v>446</c:v>
                </c:pt>
                <c:pt idx="103">
                  <c:v>532</c:v>
                </c:pt>
                <c:pt idx="104">
                  <c:v>622</c:v>
                </c:pt>
                <c:pt idx="105">
                  <c:v>810</c:v>
                </c:pt>
                <c:pt idx="106">
                  <c:v>881</c:v>
                </c:pt>
                <c:pt idx="107">
                  <c:v>831</c:v>
                </c:pt>
                <c:pt idx="108">
                  <c:v>800</c:v>
                </c:pt>
                <c:pt idx="109">
                  <c:v>675</c:v>
                </c:pt>
                <c:pt idx="110">
                  <c:v>591</c:v>
                </c:pt>
                <c:pt idx="111">
                  <c:v>476</c:v>
                </c:pt>
                <c:pt idx="112">
                  <c:v>409</c:v>
                </c:pt>
                <c:pt idx="113">
                  <c:v>303</c:v>
                </c:pt>
              </c:numCache>
            </c:numRef>
          </c:val>
          <c:smooth val="0"/>
        </c:ser>
        <c:ser>
          <c:idx val="1"/>
          <c:order val="1"/>
          <c:tx>
            <c:v>Euro 6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Sheet1!$Q$1:$Q$114</c:f>
              <c:numCache>
                <c:formatCode>General</c:formatCode>
                <c:ptCount val="11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</c:v>
                </c:pt>
                <c:pt idx="7">
                  <c:v>1</c:v>
                </c:pt>
                <c:pt idx="8">
                  <c:v>3</c:v>
                </c:pt>
                <c:pt idx="9">
                  <c:v>3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7</c:v>
                </c:pt>
                <c:pt idx="17">
                  <c:v>11</c:v>
                </c:pt>
                <c:pt idx="18">
                  <c:v>40</c:v>
                </c:pt>
                <c:pt idx="19">
                  <c:v>1156</c:v>
                </c:pt>
                <c:pt idx="20">
                  <c:v>1156</c:v>
                </c:pt>
                <c:pt idx="21">
                  <c:v>1156</c:v>
                </c:pt>
                <c:pt idx="22">
                  <c:v>1156</c:v>
                </c:pt>
                <c:pt idx="23">
                  <c:v>1156</c:v>
                </c:pt>
                <c:pt idx="24">
                  <c:v>1156</c:v>
                </c:pt>
                <c:pt idx="25">
                  <c:v>1156</c:v>
                </c:pt>
                <c:pt idx="26">
                  <c:v>1156</c:v>
                </c:pt>
                <c:pt idx="27">
                  <c:v>1156</c:v>
                </c:pt>
                <c:pt idx="28">
                  <c:v>1156</c:v>
                </c:pt>
                <c:pt idx="29">
                  <c:v>1156</c:v>
                </c:pt>
                <c:pt idx="30">
                  <c:v>1156</c:v>
                </c:pt>
                <c:pt idx="31">
                  <c:v>1156</c:v>
                </c:pt>
                <c:pt idx="32">
                  <c:v>1156</c:v>
                </c:pt>
                <c:pt idx="33">
                  <c:v>1156</c:v>
                </c:pt>
                <c:pt idx="34">
                  <c:v>1156</c:v>
                </c:pt>
                <c:pt idx="35">
                  <c:v>1156</c:v>
                </c:pt>
                <c:pt idx="36">
                  <c:v>1156</c:v>
                </c:pt>
                <c:pt idx="37">
                  <c:v>1156</c:v>
                </c:pt>
                <c:pt idx="38">
                  <c:v>1156</c:v>
                </c:pt>
                <c:pt idx="39">
                  <c:v>1156</c:v>
                </c:pt>
                <c:pt idx="40">
                  <c:v>1156</c:v>
                </c:pt>
                <c:pt idx="41">
                  <c:v>1156</c:v>
                </c:pt>
                <c:pt idx="42">
                  <c:v>1156</c:v>
                </c:pt>
                <c:pt idx="43">
                  <c:v>1156</c:v>
                </c:pt>
                <c:pt idx="44">
                  <c:v>1156</c:v>
                </c:pt>
                <c:pt idx="45">
                  <c:v>1156</c:v>
                </c:pt>
                <c:pt idx="46">
                  <c:v>1156</c:v>
                </c:pt>
                <c:pt idx="47">
                  <c:v>1156</c:v>
                </c:pt>
                <c:pt idx="48">
                  <c:v>1156</c:v>
                </c:pt>
                <c:pt idx="49">
                  <c:v>1156</c:v>
                </c:pt>
                <c:pt idx="50">
                  <c:v>1156</c:v>
                </c:pt>
                <c:pt idx="51">
                  <c:v>1156</c:v>
                </c:pt>
                <c:pt idx="52">
                  <c:v>1156</c:v>
                </c:pt>
                <c:pt idx="53">
                  <c:v>1156</c:v>
                </c:pt>
                <c:pt idx="54">
                  <c:v>1156</c:v>
                </c:pt>
                <c:pt idx="55">
                  <c:v>1156</c:v>
                </c:pt>
                <c:pt idx="56">
                  <c:v>1156</c:v>
                </c:pt>
                <c:pt idx="57">
                  <c:v>1156</c:v>
                </c:pt>
                <c:pt idx="58">
                  <c:v>1156</c:v>
                </c:pt>
                <c:pt idx="59">
                  <c:v>1016</c:v>
                </c:pt>
                <c:pt idx="60">
                  <c:v>885</c:v>
                </c:pt>
                <c:pt idx="61">
                  <c:v>858</c:v>
                </c:pt>
                <c:pt idx="62">
                  <c:v>794</c:v>
                </c:pt>
                <c:pt idx="63">
                  <c:v>605</c:v>
                </c:pt>
                <c:pt idx="64">
                  <c:v>524</c:v>
                </c:pt>
                <c:pt idx="65">
                  <c:v>407</c:v>
                </c:pt>
                <c:pt idx="66">
                  <c:v>337</c:v>
                </c:pt>
                <c:pt idx="67">
                  <c:v>273</c:v>
                </c:pt>
                <c:pt idx="68">
                  <c:v>246</c:v>
                </c:pt>
                <c:pt idx="69">
                  <c:v>254</c:v>
                </c:pt>
                <c:pt idx="70">
                  <c:v>254</c:v>
                </c:pt>
                <c:pt idx="71">
                  <c:v>246</c:v>
                </c:pt>
                <c:pt idx="72">
                  <c:v>243</c:v>
                </c:pt>
                <c:pt idx="73">
                  <c:v>240</c:v>
                </c:pt>
                <c:pt idx="74">
                  <c:v>231</c:v>
                </c:pt>
                <c:pt idx="75">
                  <c:v>203</c:v>
                </c:pt>
                <c:pt idx="76">
                  <c:v>170</c:v>
                </c:pt>
                <c:pt idx="77">
                  <c:v>154</c:v>
                </c:pt>
                <c:pt idx="78">
                  <c:v>144</c:v>
                </c:pt>
                <c:pt idx="79">
                  <c:v>134</c:v>
                </c:pt>
                <c:pt idx="80">
                  <c:v>120</c:v>
                </c:pt>
                <c:pt idx="81">
                  <c:v>112</c:v>
                </c:pt>
                <c:pt idx="82">
                  <c:v>118</c:v>
                </c:pt>
                <c:pt idx="83">
                  <c:v>120</c:v>
                </c:pt>
                <c:pt idx="84">
                  <c:v>121</c:v>
                </c:pt>
                <c:pt idx="85">
                  <c:v>124</c:v>
                </c:pt>
                <c:pt idx="86">
                  <c:v>117</c:v>
                </c:pt>
                <c:pt idx="87">
                  <c:v>109</c:v>
                </c:pt>
                <c:pt idx="88">
                  <c:v>97</c:v>
                </c:pt>
                <c:pt idx="89">
                  <c:v>91</c:v>
                </c:pt>
                <c:pt idx="90">
                  <c:v>85</c:v>
                </c:pt>
                <c:pt idx="91">
                  <c:v>81</c:v>
                </c:pt>
                <c:pt idx="92">
                  <c:v>84</c:v>
                </c:pt>
                <c:pt idx="93">
                  <c:v>92</c:v>
                </c:pt>
                <c:pt idx="94">
                  <c:v>100</c:v>
                </c:pt>
                <c:pt idx="95">
                  <c:v>93</c:v>
                </c:pt>
                <c:pt idx="96">
                  <c:v>101</c:v>
                </c:pt>
                <c:pt idx="97">
                  <c:v>102</c:v>
                </c:pt>
                <c:pt idx="98">
                  <c:v>102</c:v>
                </c:pt>
                <c:pt idx="99">
                  <c:v>102</c:v>
                </c:pt>
                <c:pt idx="100">
                  <c:v>102</c:v>
                </c:pt>
                <c:pt idx="101">
                  <c:v>103</c:v>
                </c:pt>
                <c:pt idx="102">
                  <c:v>103</c:v>
                </c:pt>
                <c:pt idx="103">
                  <c:v>98</c:v>
                </c:pt>
                <c:pt idx="104">
                  <c:v>97</c:v>
                </c:pt>
                <c:pt idx="105">
                  <c:v>90</c:v>
                </c:pt>
                <c:pt idx="106">
                  <c:v>89</c:v>
                </c:pt>
                <c:pt idx="107">
                  <c:v>78</c:v>
                </c:pt>
                <c:pt idx="108">
                  <c:v>118</c:v>
                </c:pt>
                <c:pt idx="109">
                  <c:v>166</c:v>
                </c:pt>
                <c:pt idx="110">
                  <c:v>170</c:v>
                </c:pt>
                <c:pt idx="111">
                  <c:v>147</c:v>
                </c:pt>
                <c:pt idx="112">
                  <c:v>106</c:v>
                </c:pt>
                <c:pt idx="113">
                  <c:v>96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7119744"/>
        <c:axId val="237137920"/>
      </c:lineChart>
      <c:catAx>
        <c:axId val="23711974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37137920"/>
        <c:crosses val="autoZero"/>
        <c:auto val="1"/>
        <c:lblAlgn val="ctr"/>
        <c:lblOffset val="100"/>
        <c:noMultiLvlLbl val="0"/>
      </c:catAx>
      <c:valAx>
        <c:axId val="2371379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71197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o-RO"/>
              <a:t>Durău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'[Date Durau 9 00 AM.xlsx]Sheet1'!$C$1:$C$14437</c:f>
              <c:numCache>
                <c:formatCode>h:mm:ss</c:formatCode>
                <c:ptCount val="14437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5.3819444444444453E-3</c:v>
                </c:pt>
                <c:pt idx="465">
                  <c:v>5.3935185185185188E-3</c:v>
                </c:pt>
                <c:pt idx="466">
                  <c:v>5.4050925925925924E-3</c:v>
                </c:pt>
                <c:pt idx="467">
                  <c:v>5.4166666666666669E-3</c:v>
                </c:pt>
                <c:pt idx="468">
                  <c:v>5.4282407407407404E-3</c:v>
                </c:pt>
                <c:pt idx="469">
                  <c:v>5.4398148148148149E-3</c:v>
                </c:pt>
                <c:pt idx="470">
                  <c:v>5.4513888888888884E-3</c:v>
                </c:pt>
                <c:pt idx="471">
                  <c:v>5.4629629629629637E-3</c:v>
                </c:pt>
                <c:pt idx="472">
                  <c:v>5.4745370370370373E-3</c:v>
                </c:pt>
                <c:pt idx="473">
                  <c:v>5.4861111111111117E-3</c:v>
                </c:pt>
                <c:pt idx="474">
                  <c:v>5.4976851851851853E-3</c:v>
                </c:pt>
                <c:pt idx="475">
                  <c:v>5.5092592592592589E-3</c:v>
                </c:pt>
                <c:pt idx="476">
                  <c:v>5.5208333333333333E-3</c:v>
                </c:pt>
                <c:pt idx="477">
                  <c:v>5.5324074074074069E-3</c:v>
                </c:pt>
                <c:pt idx="478">
                  <c:v>5.5439814814814822E-3</c:v>
                </c:pt>
                <c:pt idx="479">
                  <c:v>5.5555555555555558E-3</c:v>
                </c:pt>
                <c:pt idx="480">
                  <c:v>5.5671296296296302E-3</c:v>
                </c:pt>
                <c:pt idx="481">
                  <c:v>5.5787037037037038E-3</c:v>
                </c:pt>
                <c:pt idx="482">
                  <c:v>5.5902777777777782E-3</c:v>
                </c:pt>
                <c:pt idx="483">
                  <c:v>5.6018518518518518E-3</c:v>
                </c:pt>
                <c:pt idx="484">
                  <c:v>5.6134259259259271E-3</c:v>
                </c:pt>
                <c:pt idx="485">
                  <c:v>5.6249999999999989E-3</c:v>
                </c:pt>
                <c:pt idx="486">
                  <c:v>5.6365740740740742E-3</c:v>
                </c:pt>
                <c:pt idx="487">
                  <c:v>5.6481481481481478E-3</c:v>
                </c:pt>
                <c:pt idx="488">
                  <c:v>5.6597222222222222E-3</c:v>
                </c:pt>
                <c:pt idx="489">
                  <c:v>5.6712962962962958E-3</c:v>
                </c:pt>
                <c:pt idx="490">
                  <c:v>5.6828703703703702E-3</c:v>
                </c:pt>
                <c:pt idx="491">
                  <c:v>5.6944444444444438E-3</c:v>
                </c:pt>
                <c:pt idx="492">
                  <c:v>5.6944444444444438E-3</c:v>
                </c:pt>
                <c:pt idx="493">
                  <c:v>5.7175925925925927E-3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6.6435185185185182E-3</c:v>
                </c:pt>
                <c:pt idx="575">
                  <c:v>6.6550925925925935E-3</c:v>
                </c:pt>
                <c:pt idx="576">
                  <c:v>6.6666666666666671E-3</c:v>
                </c:pt>
                <c:pt idx="577">
                  <c:v>6.6782407407407415E-3</c:v>
                </c:pt>
                <c:pt idx="578">
                  <c:v>6.6898148148148142E-3</c:v>
                </c:pt>
                <c:pt idx="579">
                  <c:v>6.7013888888888887E-3</c:v>
                </c:pt>
                <c:pt idx="580">
                  <c:v>6.7129629629629622E-3</c:v>
                </c:pt>
                <c:pt idx="581">
                  <c:v>6.7245370370370367E-3</c:v>
                </c:pt>
                <c:pt idx="582">
                  <c:v>6.7361111111111103E-3</c:v>
                </c:pt>
                <c:pt idx="583">
                  <c:v>6.7476851851851856E-3</c:v>
                </c:pt>
                <c:pt idx="584">
                  <c:v>6.7592592592592591E-3</c:v>
                </c:pt>
                <c:pt idx="585">
                  <c:v>6.7708333333333336E-3</c:v>
                </c:pt>
                <c:pt idx="586">
                  <c:v>6.782407407407408E-3</c:v>
                </c:pt>
                <c:pt idx="587">
                  <c:v>6.7939814814814816E-3</c:v>
                </c:pt>
                <c:pt idx="588">
                  <c:v>6.8055555555555569E-3</c:v>
                </c:pt>
                <c:pt idx="589">
                  <c:v>6.8171296296296287E-3</c:v>
                </c:pt>
                <c:pt idx="590">
                  <c:v>6.828703703703704E-3</c:v>
                </c:pt>
                <c:pt idx="591">
                  <c:v>6.8402777777777776E-3</c:v>
                </c:pt>
                <c:pt idx="592">
                  <c:v>6.851851851851852E-3</c:v>
                </c:pt>
                <c:pt idx="593">
                  <c:v>6.8634259259259256E-3</c:v>
                </c:pt>
                <c:pt idx="594">
                  <c:v>6.875E-3</c:v>
                </c:pt>
                <c:pt idx="595">
                  <c:v>6.8865740740740736E-3</c:v>
                </c:pt>
                <c:pt idx="596">
                  <c:v>6.8981481481481489E-3</c:v>
                </c:pt>
                <c:pt idx="597">
                  <c:v>6.9097222222222225E-3</c:v>
                </c:pt>
                <c:pt idx="598">
                  <c:v>6.9212962962962969E-3</c:v>
                </c:pt>
                <c:pt idx="599">
                  <c:v>6.9328703703703696E-3</c:v>
                </c:pt>
                <c:pt idx="600">
                  <c:v>6.9444444444444441E-3</c:v>
                </c:pt>
                <c:pt idx="601">
                  <c:v>6.9560185185185185E-3</c:v>
                </c:pt>
                <c:pt idx="602">
                  <c:v>6.9675925925925921E-3</c:v>
                </c:pt>
                <c:pt idx="603">
                  <c:v>6.9791666666666674E-3</c:v>
                </c:pt>
                <c:pt idx="604">
                  <c:v>6.9907407407407409E-3</c:v>
                </c:pt>
                <c:pt idx="605">
                  <c:v>7.0023148148148154E-3</c:v>
                </c:pt>
                <c:pt idx="606">
                  <c:v>7.013888888888889E-3</c:v>
                </c:pt>
                <c:pt idx="607">
                  <c:v>7.0254629629629634E-3</c:v>
                </c:pt>
                <c:pt idx="608">
                  <c:v>7.037037037037037E-3</c:v>
                </c:pt>
                <c:pt idx="609">
                  <c:v>7.0486111111111105E-3</c:v>
                </c:pt>
                <c:pt idx="610">
                  <c:v>7.0601851851851841E-3</c:v>
                </c:pt>
                <c:pt idx="611">
                  <c:v>7.0717592592592594E-3</c:v>
                </c:pt>
                <c:pt idx="612">
                  <c:v>7.083333333333333E-3</c:v>
                </c:pt>
                <c:pt idx="613">
                  <c:v>7.0949074074074074E-3</c:v>
                </c:pt>
                <c:pt idx="614">
                  <c:v>7.106481481481481E-3</c:v>
                </c:pt>
                <c:pt idx="615">
                  <c:v>7.1180555555555554E-3</c:v>
                </c:pt>
                <c:pt idx="616">
                  <c:v>7.1296296296296307E-3</c:v>
                </c:pt>
                <c:pt idx="617">
                  <c:v>7.1412037037037043E-3</c:v>
                </c:pt>
                <c:pt idx="618">
                  <c:v>7.1527777777777787E-3</c:v>
                </c:pt>
                <c:pt idx="619">
                  <c:v>7.1643518518518514E-3</c:v>
                </c:pt>
                <c:pt idx="620">
                  <c:v>7.1759259259259259E-3</c:v>
                </c:pt>
                <c:pt idx="621">
                  <c:v>7.1874999999999994E-3</c:v>
                </c:pt>
                <c:pt idx="622">
                  <c:v>7.1990740740740739E-3</c:v>
                </c:pt>
                <c:pt idx="623">
                  <c:v>7.2106481481481475E-3</c:v>
                </c:pt>
                <c:pt idx="624">
                  <c:v>7.2222222222222228E-3</c:v>
                </c:pt>
                <c:pt idx="625">
                  <c:v>7.2337962962962963E-3</c:v>
                </c:pt>
                <c:pt idx="626">
                  <c:v>7.2453703703703708E-3</c:v>
                </c:pt>
                <c:pt idx="627">
                  <c:v>7.2569444444444443E-3</c:v>
                </c:pt>
                <c:pt idx="628">
                  <c:v>7.2685185185185188E-3</c:v>
                </c:pt>
                <c:pt idx="629">
                  <c:v>7.2800925925925915E-3</c:v>
                </c:pt>
                <c:pt idx="630">
                  <c:v>7.2916666666666659E-3</c:v>
                </c:pt>
                <c:pt idx="631">
                  <c:v>7.3032407407407412E-3</c:v>
                </c:pt>
                <c:pt idx="632">
                  <c:v>7.3148148148148148E-3</c:v>
                </c:pt>
                <c:pt idx="633">
                  <c:v>7.3263888888888892E-3</c:v>
                </c:pt>
                <c:pt idx="634">
                  <c:v>7.3379629629629628E-3</c:v>
                </c:pt>
                <c:pt idx="635">
                  <c:v>7.3495370370370372E-3</c:v>
                </c:pt>
                <c:pt idx="636">
                  <c:v>7.3611111111111108E-3</c:v>
                </c:pt>
                <c:pt idx="637">
                  <c:v>7.3726851851851861E-3</c:v>
                </c:pt>
                <c:pt idx="638">
                  <c:v>7.3842592592592597E-3</c:v>
                </c:pt>
                <c:pt idx="639">
                  <c:v>7.3958333333333341E-3</c:v>
                </c:pt>
                <c:pt idx="640">
                  <c:v>7.4074074074074068E-3</c:v>
                </c:pt>
                <c:pt idx="641">
                  <c:v>7.4189814814814813E-3</c:v>
                </c:pt>
                <c:pt idx="642">
                  <c:v>7.4305555555555548E-3</c:v>
                </c:pt>
                <c:pt idx="643">
                  <c:v>7.4421296296296293E-3</c:v>
                </c:pt>
                <c:pt idx="644">
                  <c:v>7.4537037037037028E-3</c:v>
                </c:pt>
                <c:pt idx="645">
                  <c:v>7.4652777777777781E-3</c:v>
                </c:pt>
                <c:pt idx="646">
                  <c:v>7.4768518518518526E-3</c:v>
                </c:pt>
                <c:pt idx="647">
                  <c:v>7.4884259259259262E-3</c:v>
                </c:pt>
                <c:pt idx="648">
                  <c:v>7.5000000000000006E-3</c:v>
                </c:pt>
                <c:pt idx="649">
                  <c:v>7.5115740740740742E-3</c:v>
                </c:pt>
                <c:pt idx="650">
                  <c:v>7.5231481481481477E-3</c:v>
                </c:pt>
                <c:pt idx="651">
                  <c:v>7.5347222222222213E-3</c:v>
                </c:pt>
                <c:pt idx="652">
                  <c:v>7.5462962962962966E-3</c:v>
                </c:pt>
                <c:pt idx="653">
                  <c:v>7.5578703703703702E-3</c:v>
                </c:pt>
                <c:pt idx="654">
                  <c:v>7.5694444444444446E-3</c:v>
                </c:pt>
                <c:pt idx="655">
                  <c:v>7.5810185185185182E-3</c:v>
                </c:pt>
                <c:pt idx="656">
                  <c:v>7.5925925925925926E-3</c:v>
                </c:pt>
                <c:pt idx="657">
                  <c:v>7.6041666666666662E-3</c:v>
                </c:pt>
                <c:pt idx="658">
                  <c:v>7.6157407407407415E-3</c:v>
                </c:pt>
                <c:pt idx="659">
                  <c:v>7.6273148148148151E-3</c:v>
                </c:pt>
                <c:pt idx="660">
                  <c:v>7.6388888888888886E-3</c:v>
                </c:pt>
                <c:pt idx="661">
                  <c:v>7.6504629629629631E-3</c:v>
                </c:pt>
                <c:pt idx="662">
                  <c:v>7.6620370370370366E-3</c:v>
                </c:pt>
                <c:pt idx="663">
                  <c:v>7.6736111111111111E-3</c:v>
                </c:pt>
                <c:pt idx="664">
                  <c:v>7.6851851851851847E-3</c:v>
                </c:pt>
                <c:pt idx="665">
                  <c:v>7.69675925925926E-3</c:v>
                </c:pt>
                <c:pt idx="666">
                  <c:v>7.7083333333333335E-3</c:v>
                </c:pt>
                <c:pt idx="667">
                  <c:v>7.719907407407408E-3</c:v>
                </c:pt>
                <c:pt idx="668">
                  <c:v>7.7314814814814815E-3</c:v>
                </c:pt>
                <c:pt idx="669">
                  <c:v>7.743055555555556E-3</c:v>
                </c:pt>
                <c:pt idx="670">
                  <c:v>7.7546296296296287E-3</c:v>
                </c:pt>
                <c:pt idx="671">
                  <c:v>7.7662037037037031E-3</c:v>
                </c:pt>
                <c:pt idx="672">
                  <c:v>7.7777777777777767E-3</c:v>
                </c:pt>
                <c:pt idx="673">
                  <c:v>7.789351851851852E-3</c:v>
                </c:pt>
                <c:pt idx="674">
                  <c:v>7.8009259259259256E-3</c:v>
                </c:pt>
                <c:pt idx="675">
                  <c:v>7.8125E-3</c:v>
                </c:pt>
                <c:pt idx="676">
                  <c:v>7.8240740740740753E-3</c:v>
                </c:pt>
                <c:pt idx="677">
                  <c:v>7.8356481481481489E-3</c:v>
                </c:pt>
                <c:pt idx="678">
                  <c:v>7.8472222222222224E-3</c:v>
                </c:pt>
                <c:pt idx="679">
                  <c:v>7.858796296296296E-3</c:v>
                </c:pt>
                <c:pt idx="680">
                  <c:v>7.8703703703703713E-3</c:v>
                </c:pt>
                <c:pt idx="681">
                  <c:v>7.8819444444444432E-3</c:v>
                </c:pt>
                <c:pt idx="682">
                  <c:v>7.8935185185185185E-3</c:v>
                </c:pt>
                <c:pt idx="683">
                  <c:v>7.905092592592592E-3</c:v>
                </c:pt>
                <c:pt idx="684">
                  <c:v>7.9166666666666673E-3</c:v>
                </c:pt>
                <c:pt idx="685">
                  <c:v>7.9282407407407409E-3</c:v>
                </c:pt>
                <c:pt idx="686">
                  <c:v>7.9398148148148145E-3</c:v>
                </c:pt>
                <c:pt idx="687">
                  <c:v>7.951388888888888E-3</c:v>
                </c:pt>
                <c:pt idx="688">
                  <c:v>7.9629629629629634E-3</c:v>
                </c:pt>
                <c:pt idx="689">
                  <c:v>7.9745370370370369E-3</c:v>
                </c:pt>
                <c:pt idx="690">
                  <c:v>7.9861111111111122E-3</c:v>
                </c:pt>
                <c:pt idx="691">
                  <c:v>7.9976851851851858E-3</c:v>
                </c:pt>
                <c:pt idx="692">
                  <c:v>8.0092592592592594E-3</c:v>
                </c:pt>
                <c:pt idx="693">
                  <c:v>8.0208333333333329E-3</c:v>
                </c:pt>
                <c:pt idx="694">
                  <c:v>8.0324074074074065E-3</c:v>
                </c:pt>
                <c:pt idx="695">
                  <c:v>8.0439814814814818E-3</c:v>
                </c:pt>
                <c:pt idx="696">
                  <c:v>8.0555555555555554E-3</c:v>
                </c:pt>
                <c:pt idx="697">
                  <c:v>8.0671296296296307E-3</c:v>
                </c:pt>
                <c:pt idx="698">
                  <c:v>8.0787037037037043E-3</c:v>
                </c:pt>
                <c:pt idx="699">
                  <c:v>8.0902777777777778E-3</c:v>
                </c:pt>
                <c:pt idx="700">
                  <c:v>8.1018518518518514E-3</c:v>
                </c:pt>
                <c:pt idx="701">
                  <c:v>8.113425925925925E-3</c:v>
                </c:pt>
                <c:pt idx="702">
                  <c:v>8.1249999999999985E-3</c:v>
                </c:pt>
                <c:pt idx="703">
                  <c:v>8.1365740740740738E-3</c:v>
                </c:pt>
                <c:pt idx="704">
                  <c:v>8.1481481481481474E-3</c:v>
                </c:pt>
                <c:pt idx="705">
                  <c:v>8.1597222222222227E-3</c:v>
                </c:pt>
                <c:pt idx="706">
                  <c:v>8.1712962962962963E-3</c:v>
                </c:pt>
                <c:pt idx="707">
                  <c:v>8.1828703703703699E-3</c:v>
                </c:pt>
                <c:pt idx="708">
                  <c:v>8.1944444444444452E-3</c:v>
                </c:pt>
                <c:pt idx="709">
                  <c:v>8.2060185185185187E-3</c:v>
                </c:pt>
                <c:pt idx="710">
                  <c:v>8.217592592592594E-3</c:v>
                </c:pt>
                <c:pt idx="711">
                  <c:v>8.2291666666666659E-3</c:v>
                </c:pt>
                <c:pt idx="712">
                  <c:v>8.2407407407407412E-3</c:v>
                </c:pt>
                <c:pt idx="713">
                  <c:v>8.2523148148148148E-3</c:v>
                </c:pt>
                <c:pt idx="714">
                  <c:v>8.2638888888888883E-3</c:v>
                </c:pt>
                <c:pt idx="715">
                  <c:v>8.2754629629629619E-3</c:v>
                </c:pt>
                <c:pt idx="716">
                  <c:v>8.2870370370370372E-3</c:v>
                </c:pt>
                <c:pt idx="717">
                  <c:v>8.2986111111111108E-3</c:v>
                </c:pt>
                <c:pt idx="718">
                  <c:v>8.3101851851851861E-3</c:v>
                </c:pt>
                <c:pt idx="719">
                  <c:v>8.3217592592592596E-3</c:v>
                </c:pt>
                <c:pt idx="720">
                  <c:v>8.3333333333333332E-3</c:v>
                </c:pt>
                <c:pt idx="721">
                  <c:v>8.3449074074074085E-3</c:v>
                </c:pt>
                <c:pt idx="722">
                  <c:v>8.3564814814814804E-3</c:v>
                </c:pt>
                <c:pt idx="723">
                  <c:v>8.3680555555555557E-3</c:v>
                </c:pt>
                <c:pt idx="724">
                  <c:v>8.3796296296296292E-3</c:v>
                </c:pt>
                <c:pt idx="725">
                  <c:v>8.3912037037037045E-3</c:v>
                </c:pt>
                <c:pt idx="726">
                  <c:v>8.4027777777777781E-3</c:v>
                </c:pt>
                <c:pt idx="727">
                  <c:v>8.4143518518518517E-3</c:v>
                </c:pt>
                <c:pt idx="728">
                  <c:v>8.4259259259259253E-3</c:v>
                </c:pt>
                <c:pt idx="729">
                  <c:v>8.4375000000000006E-3</c:v>
                </c:pt>
                <c:pt idx="730">
                  <c:v>8.4490740740740741E-3</c:v>
                </c:pt>
                <c:pt idx="731">
                  <c:v>8.4606481481481494E-3</c:v>
                </c:pt>
                <c:pt idx="732">
                  <c:v>8.4722222222222213E-3</c:v>
                </c:pt>
                <c:pt idx="733">
                  <c:v>8.4837962962962966E-3</c:v>
                </c:pt>
                <c:pt idx="734">
                  <c:v>8.4953703703703701E-3</c:v>
                </c:pt>
                <c:pt idx="735">
                  <c:v>8.5069444444444437E-3</c:v>
                </c:pt>
                <c:pt idx="736">
                  <c:v>8.518518518518519E-3</c:v>
                </c:pt>
                <c:pt idx="737">
                  <c:v>8.5300925925925926E-3</c:v>
                </c:pt>
                <c:pt idx="738">
                  <c:v>8.5416666666666679E-3</c:v>
                </c:pt>
                <c:pt idx="739">
                  <c:v>8.5532407407407415E-3</c:v>
                </c:pt>
                <c:pt idx="740">
                  <c:v>8.564814814814815E-3</c:v>
                </c:pt>
                <c:pt idx="741">
                  <c:v>8.5763888888888886E-3</c:v>
                </c:pt>
                <c:pt idx="742">
                  <c:v>8.5879629629629622E-3</c:v>
                </c:pt>
                <c:pt idx="743">
                  <c:v>8.5995370370370357E-3</c:v>
                </c:pt>
                <c:pt idx="744">
                  <c:v>8.611111111111111E-3</c:v>
                </c:pt>
                <c:pt idx="745">
                  <c:v>8.6226851851851846E-3</c:v>
                </c:pt>
                <c:pt idx="746">
                  <c:v>8.6342592592592599E-3</c:v>
                </c:pt>
                <c:pt idx="747">
                  <c:v>8.6458333333333335E-3</c:v>
                </c:pt>
                <c:pt idx="748">
                  <c:v>8.6574074074074071E-3</c:v>
                </c:pt>
                <c:pt idx="749">
                  <c:v>8.6689814814814806E-3</c:v>
                </c:pt>
                <c:pt idx="750">
                  <c:v>8.6805555555555559E-3</c:v>
                </c:pt>
                <c:pt idx="751">
                  <c:v>8.6921296296296312E-3</c:v>
                </c:pt>
                <c:pt idx="752">
                  <c:v>8.7037037037037031E-3</c:v>
                </c:pt>
                <c:pt idx="753">
                  <c:v>8.7152777777777784E-3</c:v>
                </c:pt>
                <c:pt idx="754">
                  <c:v>8.726851851851852E-3</c:v>
                </c:pt>
                <c:pt idx="755">
                  <c:v>8.7384259259259255E-3</c:v>
                </c:pt>
                <c:pt idx="756">
                  <c:v>8.7499999999999991E-3</c:v>
                </c:pt>
                <c:pt idx="757">
                  <c:v>8.7615740740740744E-3</c:v>
                </c:pt>
                <c:pt idx="758">
                  <c:v>8.773148148148148E-3</c:v>
                </c:pt>
                <c:pt idx="759">
                  <c:v>8.7847222222222233E-3</c:v>
                </c:pt>
                <c:pt idx="760">
                  <c:v>8.7962962962962968E-3</c:v>
                </c:pt>
                <c:pt idx="761">
                  <c:v>8.8078703703703704E-3</c:v>
                </c:pt>
                <c:pt idx="762">
                  <c:v>8.819444444444444E-3</c:v>
                </c:pt>
                <c:pt idx="763">
                  <c:v>8.8310185185185176E-3</c:v>
                </c:pt>
                <c:pt idx="764">
                  <c:v>8.8425925925925911E-3</c:v>
                </c:pt>
                <c:pt idx="765">
                  <c:v>8.8541666666666664E-3</c:v>
                </c:pt>
                <c:pt idx="766">
                  <c:v>8.8657407407407417E-3</c:v>
                </c:pt>
                <c:pt idx="767">
                  <c:v>8.8773148148148153E-3</c:v>
                </c:pt>
                <c:pt idx="768">
                  <c:v>8.8888888888888889E-3</c:v>
                </c:pt>
                <c:pt idx="769">
                  <c:v>8.9004629629629625E-3</c:v>
                </c:pt>
                <c:pt idx="770">
                  <c:v>8.9120370370370378E-3</c:v>
                </c:pt>
                <c:pt idx="771">
                  <c:v>8.9236111111111113E-3</c:v>
                </c:pt>
                <c:pt idx="772">
                  <c:v>8.9351851851851866E-3</c:v>
                </c:pt>
                <c:pt idx="773">
                  <c:v>8.9467592592592585E-3</c:v>
                </c:pt>
                <c:pt idx="774">
                  <c:v>8.9583333333333338E-3</c:v>
                </c:pt>
                <c:pt idx="775">
                  <c:v>8.9699074074074073E-3</c:v>
                </c:pt>
                <c:pt idx="776">
                  <c:v>8.9814814814814809E-3</c:v>
                </c:pt>
                <c:pt idx="777">
                  <c:v>8.9930555555555545E-3</c:v>
                </c:pt>
                <c:pt idx="778">
                  <c:v>9.0046296296296298E-3</c:v>
                </c:pt>
                <c:pt idx="779">
                  <c:v>9.0162037037037034E-3</c:v>
                </c:pt>
                <c:pt idx="780">
                  <c:v>9.0277777777777787E-3</c:v>
                </c:pt>
                <c:pt idx="781">
                  <c:v>9.0393518518518522E-3</c:v>
                </c:pt>
                <c:pt idx="782">
                  <c:v>9.0509259259259258E-3</c:v>
                </c:pt>
                <c:pt idx="783">
                  <c:v>9.0624999999999994E-3</c:v>
                </c:pt>
                <c:pt idx="784">
                  <c:v>9.0740740740740729E-3</c:v>
                </c:pt>
                <c:pt idx="785">
                  <c:v>9.0856481481481483E-3</c:v>
                </c:pt>
                <c:pt idx="786">
                  <c:v>9.0972222222222218E-3</c:v>
                </c:pt>
                <c:pt idx="787">
                  <c:v>9.1087962962962971E-3</c:v>
                </c:pt>
                <c:pt idx="788">
                  <c:v>9.1203703703703707E-3</c:v>
                </c:pt>
                <c:pt idx="789">
                  <c:v>9.1319444444444443E-3</c:v>
                </c:pt>
                <c:pt idx="790">
                  <c:v>9.1435185185185178E-3</c:v>
                </c:pt>
                <c:pt idx="791">
                  <c:v>9.1550925925925931E-3</c:v>
                </c:pt>
                <c:pt idx="792">
                  <c:v>9.1666666666666667E-3</c:v>
                </c:pt>
                <c:pt idx="793">
                  <c:v>9.1782407407407403E-3</c:v>
                </c:pt>
                <c:pt idx="794">
                  <c:v>9.1898148148148139E-3</c:v>
                </c:pt>
                <c:pt idx="795">
                  <c:v>9.2013888888888892E-3</c:v>
                </c:pt>
                <c:pt idx="796">
                  <c:v>9.2129629629629627E-3</c:v>
                </c:pt>
                <c:pt idx="797">
                  <c:v>9.2245370370370363E-3</c:v>
                </c:pt>
                <c:pt idx="798">
                  <c:v>9.2361111111111116E-3</c:v>
                </c:pt>
                <c:pt idx="799">
                  <c:v>9.2476851851851852E-3</c:v>
                </c:pt>
                <c:pt idx="800">
                  <c:v>9.2592592592592605E-3</c:v>
                </c:pt>
                <c:pt idx="801">
                  <c:v>9.2708333333333341E-3</c:v>
                </c:pt>
                <c:pt idx="802">
                  <c:v>9.2824074074074076E-3</c:v>
                </c:pt>
                <c:pt idx="803">
                  <c:v>9.2939814814814812E-3</c:v>
                </c:pt>
                <c:pt idx="804">
                  <c:v>9.3055555555555548E-3</c:v>
                </c:pt>
                <c:pt idx="805">
                  <c:v>9.3171296296296283E-3</c:v>
                </c:pt>
                <c:pt idx="806">
                  <c:v>9.3287037037037036E-3</c:v>
                </c:pt>
                <c:pt idx="807">
                  <c:v>9.3402777777777772E-3</c:v>
                </c:pt>
                <c:pt idx="808">
                  <c:v>9.3518518518518525E-3</c:v>
                </c:pt>
                <c:pt idx="809">
                  <c:v>9.3634259259259261E-3</c:v>
                </c:pt>
                <c:pt idx="810">
                  <c:v>9.3749999999999997E-3</c:v>
                </c:pt>
                <c:pt idx="811">
                  <c:v>9.386574074074075E-3</c:v>
                </c:pt>
                <c:pt idx="812">
                  <c:v>9.3981481481481485E-3</c:v>
                </c:pt>
                <c:pt idx="813">
                  <c:v>9.4097222222222238E-3</c:v>
                </c:pt>
                <c:pt idx="814">
                  <c:v>9.4212962962962957E-3</c:v>
                </c:pt>
                <c:pt idx="815">
                  <c:v>9.432870370370371E-3</c:v>
                </c:pt>
                <c:pt idx="816">
                  <c:v>9.4444444444444445E-3</c:v>
                </c:pt>
                <c:pt idx="817">
                  <c:v>9.4560185185185181E-3</c:v>
                </c:pt>
                <c:pt idx="818">
                  <c:v>9.4675925925925917E-3</c:v>
                </c:pt>
                <c:pt idx="819">
                  <c:v>9.479166666666667E-3</c:v>
                </c:pt>
                <c:pt idx="820">
                  <c:v>9.4907407407407406E-3</c:v>
                </c:pt>
                <c:pt idx="821">
                  <c:v>9.5023148148148159E-3</c:v>
                </c:pt>
                <c:pt idx="822">
                  <c:v>9.5138888888888894E-3</c:v>
                </c:pt>
                <c:pt idx="823">
                  <c:v>9.525462962962963E-3</c:v>
                </c:pt>
                <c:pt idx="824">
                  <c:v>9.5370370370370366E-3</c:v>
                </c:pt>
                <c:pt idx="825">
                  <c:v>9.5486111111111101E-3</c:v>
                </c:pt>
                <c:pt idx="826">
                  <c:v>9.5601851851851855E-3</c:v>
                </c:pt>
                <c:pt idx="827">
                  <c:v>9.571759259259259E-3</c:v>
                </c:pt>
                <c:pt idx="828">
                  <c:v>9.5833333333333343E-3</c:v>
                </c:pt>
                <c:pt idx="829">
                  <c:v>9.5949074074074079E-3</c:v>
                </c:pt>
                <c:pt idx="830">
                  <c:v>9.6064814814814815E-3</c:v>
                </c:pt>
                <c:pt idx="831">
                  <c:v>9.618055555555555E-3</c:v>
                </c:pt>
                <c:pt idx="832">
                  <c:v>9.6296296296296303E-3</c:v>
                </c:pt>
                <c:pt idx="833">
                  <c:v>9.6412037037037039E-3</c:v>
                </c:pt>
                <c:pt idx="834">
                  <c:v>9.6527777777777775E-3</c:v>
                </c:pt>
                <c:pt idx="835">
                  <c:v>9.6643518518518511E-3</c:v>
                </c:pt>
                <c:pt idx="836">
                  <c:v>9.6759259259259264E-3</c:v>
                </c:pt>
                <c:pt idx="837">
                  <c:v>9.6874999999999999E-3</c:v>
                </c:pt>
                <c:pt idx="838">
                  <c:v>9.6990740740740735E-3</c:v>
                </c:pt>
                <c:pt idx="839">
                  <c:v>9.7106481481481471E-3</c:v>
                </c:pt>
                <c:pt idx="840">
                  <c:v>9.7222222222222224E-3</c:v>
                </c:pt>
                <c:pt idx="841">
                  <c:v>9.7337962962962977E-3</c:v>
                </c:pt>
                <c:pt idx="842">
                  <c:v>9.7453703703703713E-3</c:v>
                </c:pt>
                <c:pt idx="843">
                  <c:v>9.7569444444444448E-3</c:v>
                </c:pt>
                <c:pt idx="844">
                  <c:v>9.7685185185185184E-3</c:v>
                </c:pt>
                <c:pt idx="845">
                  <c:v>9.780092592592592E-3</c:v>
                </c:pt>
                <c:pt idx="846">
                  <c:v>9.7916666666666655E-3</c:v>
                </c:pt>
                <c:pt idx="847">
                  <c:v>9.8032407407407408E-3</c:v>
                </c:pt>
                <c:pt idx="848">
                  <c:v>9.8148148148148144E-3</c:v>
                </c:pt>
                <c:pt idx="849">
                  <c:v>9.8263888888888897E-3</c:v>
                </c:pt>
                <c:pt idx="850">
                  <c:v>9.8379629629629633E-3</c:v>
                </c:pt>
                <c:pt idx="851">
                  <c:v>9.8495370370370369E-3</c:v>
                </c:pt>
                <c:pt idx="852">
                  <c:v>9.8611111111111104E-3</c:v>
                </c:pt>
                <c:pt idx="853">
                  <c:v>9.8726851851851857E-3</c:v>
                </c:pt>
                <c:pt idx="854">
                  <c:v>9.8842592592592576E-3</c:v>
                </c:pt>
                <c:pt idx="855">
                  <c:v>9.8958333333333329E-3</c:v>
                </c:pt>
                <c:pt idx="856">
                  <c:v>9.9074074074074082E-3</c:v>
                </c:pt>
                <c:pt idx="857">
                  <c:v>9.9189814814814817E-3</c:v>
                </c:pt>
                <c:pt idx="858">
                  <c:v>9.9305555555555553E-3</c:v>
                </c:pt>
                <c:pt idx="859">
                  <c:v>9.9421296296296289E-3</c:v>
                </c:pt>
                <c:pt idx="860">
                  <c:v>9.9537037037037042E-3</c:v>
                </c:pt>
                <c:pt idx="861">
                  <c:v>9.9652777777777778E-3</c:v>
                </c:pt>
                <c:pt idx="862">
                  <c:v>9.9768518518518531E-3</c:v>
                </c:pt>
                <c:pt idx="863">
                  <c:v>9.9884259259259266E-3</c:v>
                </c:pt>
                <c:pt idx="864">
                  <c:v>0.01</c:v>
                </c:pt>
                <c:pt idx="865">
                  <c:v>1.0011574074074074E-2</c:v>
                </c:pt>
                <c:pt idx="866">
                  <c:v>1.0023148148148147E-2</c:v>
                </c:pt>
                <c:pt idx="867">
                  <c:v>1.0034722222222221E-2</c:v>
                </c:pt>
                <c:pt idx="868">
                  <c:v>1.0046296296296296E-2</c:v>
                </c:pt>
                <c:pt idx="869">
                  <c:v>1.005787037037037E-2</c:v>
                </c:pt>
                <c:pt idx="870">
                  <c:v>1.0069444444444445E-2</c:v>
                </c:pt>
                <c:pt idx="871">
                  <c:v>1.0081018518518519E-2</c:v>
                </c:pt>
                <c:pt idx="872">
                  <c:v>1.0092592592592592E-2</c:v>
                </c:pt>
                <c:pt idx="873">
                  <c:v>1.0104166666666668E-2</c:v>
                </c:pt>
                <c:pt idx="874">
                  <c:v>1.0115740740740741E-2</c:v>
                </c:pt>
                <c:pt idx="875">
                  <c:v>1.0127314814814815E-2</c:v>
                </c:pt>
                <c:pt idx="876">
                  <c:v>1.0138888888888888E-2</c:v>
                </c:pt>
                <c:pt idx="877">
                  <c:v>1.0150462962962964E-2</c:v>
                </c:pt>
                <c:pt idx="878">
                  <c:v>1.0162037037037037E-2</c:v>
                </c:pt>
                <c:pt idx="879">
                  <c:v>1.0173611111111111E-2</c:v>
                </c:pt>
                <c:pt idx="880">
                  <c:v>1.0185185185185184E-2</c:v>
                </c:pt>
                <c:pt idx="881">
                  <c:v>1.019675925925926E-2</c:v>
                </c:pt>
                <c:pt idx="882">
                  <c:v>1.0208333333333333E-2</c:v>
                </c:pt>
                <c:pt idx="883">
                  <c:v>1.0219907407407408E-2</c:v>
                </c:pt>
                <c:pt idx="884">
                  <c:v>1.0231481481481482E-2</c:v>
                </c:pt>
                <c:pt idx="885">
                  <c:v>1.0243055555555556E-2</c:v>
                </c:pt>
                <c:pt idx="886">
                  <c:v>1.0254629629629629E-2</c:v>
                </c:pt>
                <c:pt idx="887">
                  <c:v>1.0266203703703703E-2</c:v>
                </c:pt>
                <c:pt idx="888">
                  <c:v>1.0277777777777778E-2</c:v>
                </c:pt>
                <c:pt idx="889">
                  <c:v>1.0289351851851852E-2</c:v>
                </c:pt>
                <c:pt idx="890">
                  <c:v>1.0300925925925927E-2</c:v>
                </c:pt>
                <c:pt idx="891">
                  <c:v>1.03125E-2</c:v>
                </c:pt>
                <c:pt idx="892">
                  <c:v>1.0324074074074074E-2</c:v>
                </c:pt>
                <c:pt idx="893">
                  <c:v>1.0335648148148148E-2</c:v>
                </c:pt>
                <c:pt idx="894">
                  <c:v>1.0347222222222223E-2</c:v>
                </c:pt>
                <c:pt idx="895">
                  <c:v>1.0358796296296295E-2</c:v>
                </c:pt>
                <c:pt idx="896">
                  <c:v>1.037037037037037E-2</c:v>
                </c:pt>
                <c:pt idx="897">
                  <c:v>1.0381944444444444E-2</c:v>
                </c:pt>
                <c:pt idx="898">
                  <c:v>1.0393518518518519E-2</c:v>
                </c:pt>
                <c:pt idx="899">
                  <c:v>1.0405092592592593E-2</c:v>
                </c:pt>
                <c:pt idx="900">
                  <c:v>1.0416666666666666E-2</c:v>
                </c:pt>
                <c:pt idx="901">
                  <c:v>1.042824074074074E-2</c:v>
                </c:pt>
                <c:pt idx="902">
                  <c:v>1.0439814814814813E-2</c:v>
                </c:pt>
                <c:pt idx="903">
                  <c:v>1.045138888888889E-2</c:v>
                </c:pt>
                <c:pt idx="904">
                  <c:v>1.0462962962962964E-2</c:v>
                </c:pt>
                <c:pt idx="905">
                  <c:v>1.0474537037037037E-2</c:v>
                </c:pt>
                <c:pt idx="906">
                  <c:v>1.0486111111111111E-2</c:v>
                </c:pt>
                <c:pt idx="907">
                  <c:v>1.0497685185185186E-2</c:v>
                </c:pt>
                <c:pt idx="908">
                  <c:v>1.050925925925926E-2</c:v>
                </c:pt>
                <c:pt idx="909">
                  <c:v>1.0520833333333333E-2</c:v>
                </c:pt>
                <c:pt idx="910">
                  <c:v>1.0532407407407407E-2</c:v>
                </c:pt>
                <c:pt idx="911">
                  <c:v>1.0543981481481481E-2</c:v>
                </c:pt>
                <c:pt idx="912">
                  <c:v>1.0555555555555554E-2</c:v>
                </c:pt>
                <c:pt idx="913">
                  <c:v>1.0567129629629629E-2</c:v>
                </c:pt>
                <c:pt idx="914">
                  <c:v>1.0578703703703703E-2</c:v>
                </c:pt>
                <c:pt idx="915">
                  <c:v>1.0590277777777777E-2</c:v>
                </c:pt>
                <c:pt idx="916">
                  <c:v>1.0601851851851854E-2</c:v>
                </c:pt>
                <c:pt idx="917">
                  <c:v>1.0613425925925927E-2</c:v>
                </c:pt>
                <c:pt idx="918">
                  <c:v>1.0625000000000001E-2</c:v>
                </c:pt>
                <c:pt idx="919">
                  <c:v>1.0636574074074074E-2</c:v>
                </c:pt>
                <c:pt idx="920">
                  <c:v>1.064814814814815E-2</c:v>
                </c:pt>
                <c:pt idx="921">
                  <c:v>1.0659722222222221E-2</c:v>
                </c:pt>
                <c:pt idx="922">
                  <c:v>1.0671296296296297E-2</c:v>
                </c:pt>
                <c:pt idx="923">
                  <c:v>1.068287037037037E-2</c:v>
                </c:pt>
                <c:pt idx="924">
                  <c:v>1.0694444444444444E-2</c:v>
                </c:pt>
                <c:pt idx="925">
                  <c:v>1.0706018518518517E-2</c:v>
                </c:pt>
                <c:pt idx="926">
                  <c:v>1.0717592592592593E-2</c:v>
                </c:pt>
                <c:pt idx="927">
                  <c:v>1.0729166666666666E-2</c:v>
                </c:pt>
                <c:pt idx="928">
                  <c:v>1.074074074074074E-2</c:v>
                </c:pt>
                <c:pt idx="929">
                  <c:v>1.0752314814814814E-2</c:v>
                </c:pt>
                <c:pt idx="930">
                  <c:v>1.0763888888888891E-2</c:v>
                </c:pt>
                <c:pt idx="931">
                  <c:v>1.0775462962962964E-2</c:v>
                </c:pt>
                <c:pt idx="932">
                  <c:v>1.0787037037037038E-2</c:v>
                </c:pt>
                <c:pt idx="933">
                  <c:v>1.0798611111111111E-2</c:v>
                </c:pt>
                <c:pt idx="934">
                  <c:v>1.0810185185185185E-2</c:v>
                </c:pt>
                <c:pt idx="935">
                  <c:v>1.082175925925926E-2</c:v>
                </c:pt>
                <c:pt idx="936">
                  <c:v>1.0833333333333334E-2</c:v>
                </c:pt>
                <c:pt idx="937">
                  <c:v>1.0844907407407407E-2</c:v>
                </c:pt>
                <c:pt idx="938">
                  <c:v>1.0856481481481481E-2</c:v>
                </c:pt>
                <c:pt idx="939">
                  <c:v>1.0868055555555556E-2</c:v>
                </c:pt>
                <c:pt idx="940">
                  <c:v>1.087962962962963E-2</c:v>
                </c:pt>
                <c:pt idx="941">
                  <c:v>1.0891203703703703E-2</c:v>
                </c:pt>
                <c:pt idx="942">
                  <c:v>1.0902777777777777E-2</c:v>
                </c:pt>
                <c:pt idx="943">
                  <c:v>1.091435185185185E-2</c:v>
                </c:pt>
                <c:pt idx="944">
                  <c:v>1.0925925925925924E-2</c:v>
                </c:pt>
                <c:pt idx="945">
                  <c:v>1.0937500000000001E-2</c:v>
                </c:pt>
                <c:pt idx="946">
                  <c:v>1.0949074074074075E-2</c:v>
                </c:pt>
                <c:pt idx="947">
                  <c:v>1.0960648148148148E-2</c:v>
                </c:pt>
                <c:pt idx="948">
                  <c:v>1.0972222222222223E-2</c:v>
                </c:pt>
                <c:pt idx="949">
                  <c:v>1.0983796296296297E-2</c:v>
                </c:pt>
                <c:pt idx="950">
                  <c:v>1.0995370370370371E-2</c:v>
                </c:pt>
                <c:pt idx="951">
                  <c:v>1.1006944444444444E-2</c:v>
                </c:pt>
                <c:pt idx="952">
                  <c:v>1.1018518518518518E-2</c:v>
                </c:pt>
                <c:pt idx="953">
                  <c:v>1.1030092592592591E-2</c:v>
                </c:pt>
                <c:pt idx="954">
                  <c:v>1.1041666666666667E-2</c:v>
                </c:pt>
                <c:pt idx="955">
                  <c:v>1.105324074074074E-2</c:v>
                </c:pt>
                <c:pt idx="956">
                  <c:v>1.1064814814814814E-2</c:v>
                </c:pt>
                <c:pt idx="957">
                  <c:v>1.1076388888888887E-2</c:v>
                </c:pt>
                <c:pt idx="958">
                  <c:v>1.1087962962962964E-2</c:v>
                </c:pt>
                <c:pt idx="959">
                  <c:v>1.1099537037037038E-2</c:v>
                </c:pt>
                <c:pt idx="960">
                  <c:v>1.1111111111111112E-2</c:v>
                </c:pt>
                <c:pt idx="961">
                  <c:v>1.1122685185185185E-2</c:v>
                </c:pt>
                <c:pt idx="962">
                  <c:v>1.113425925925926E-2</c:v>
                </c:pt>
                <c:pt idx="963">
                  <c:v>1.1145833333333334E-2</c:v>
                </c:pt>
                <c:pt idx="964">
                  <c:v>1.1157407407407408E-2</c:v>
                </c:pt>
                <c:pt idx="965">
                  <c:v>1.1168981481481481E-2</c:v>
                </c:pt>
                <c:pt idx="966">
                  <c:v>1.1180555555555556E-2</c:v>
                </c:pt>
                <c:pt idx="967">
                  <c:v>1.1180555555555556E-2</c:v>
                </c:pt>
                <c:pt idx="968">
                  <c:v>1.1203703703703704E-2</c:v>
                </c:pt>
                <c:pt idx="969">
                  <c:v>1.1215277777777777E-2</c:v>
                </c:pt>
                <c:pt idx="970">
                  <c:v>1.1215277777777777E-2</c:v>
                </c:pt>
                <c:pt idx="971">
                  <c:v>1.1226851851851854E-2</c:v>
                </c:pt>
                <c:pt idx="972">
                  <c:v>1.1238425925925928E-2</c:v>
                </c:pt>
                <c:pt idx="973">
                  <c:v>1.1249999999999998E-2</c:v>
                </c:pt>
                <c:pt idx="974">
                  <c:v>1.1261574074074071E-2</c:v>
                </c:pt>
                <c:pt idx="975">
                  <c:v>1.1273148148148148E-2</c:v>
                </c:pt>
                <c:pt idx="976">
                  <c:v>1.1284722222222222E-2</c:v>
                </c:pt>
                <c:pt idx="977">
                  <c:v>1.1296296296296296E-2</c:v>
                </c:pt>
                <c:pt idx="978">
                  <c:v>1.1307870370370371E-2</c:v>
                </c:pt>
                <c:pt idx="979">
                  <c:v>1.1319444444444444E-2</c:v>
                </c:pt>
                <c:pt idx="980">
                  <c:v>1.1331018518518518E-2</c:v>
                </c:pt>
                <c:pt idx="981">
                  <c:v>1.1342592592592592E-2</c:v>
                </c:pt>
                <c:pt idx="982">
                  <c:v>1.1354166666666667E-2</c:v>
                </c:pt>
                <c:pt idx="983">
                  <c:v>1.136574074074074E-2</c:v>
                </c:pt>
                <c:pt idx="984">
                  <c:v>1.1377314814814814E-2</c:v>
                </c:pt>
                <c:pt idx="985">
                  <c:v>1.1388888888888888E-2</c:v>
                </c:pt>
                <c:pt idx="986">
                  <c:v>1.1400462962962965E-2</c:v>
                </c:pt>
                <c:pt idx="987">
                  <c:v>1.1412037037037038E-2</c:v>
                </c:pt>
                <c:pt idx="988">
                  <c:v>1.1423611111111112E-2</c:v>
                </c:pt>
                <c:pt idx="989">
                  <c:v>1.1435185185185185E-2</c:v>
                </c:pt>
                <c:pt idx="990">
                  <c:v>1.1446759259259261E-2</c:v>
                </c:pt>
                <c:pt idx="991">
                  <c:v>1.1458333333333334E-2</c:v>
                </c:pt>
                <c:pt idx="992">
                  <c:v>1.1469907407407408E-2</c:v>
                </c:pt>
                <c:pt idx="993">
                  <c:v>1.1481481481481483E-2</c:v>
                </c:pt>
                <c:pt idx="994">
                  <c:v>1.1493055555555555E-2</c:v>
                </c:pt>
                <c:pt idx="995">
                  <c:v>1.1504629629629629E-2</c:v>
                </c:pt>
                <c:pt idx="996">
                  <c:v>1.1516203703703702E-2</c:v>
                </c:pt>
                <c:pt idx="997">
                  <c:v>1.1527777777777777E-2</c:v>
                </c:pt>
                <c:pt idx="998">
                  <c:v>1.1539351851851851E-2</c:v>
                </c:pt>
                <c:pt idx="999">
                  <c:v>1.1550925925925925E-2</c:v>
                </c:pt>
                <c:pt idx="1000">
                  <c:v>1.1562499999999998E-2</c:v>
                </c:pt>
                <c:pt idx="1001">
                  <c:v>1.1574074074074075E-2</c:v>
                </c:pt>
                <c:pt idx="1002">
                  <c:v>1.1585648148148149E-2</c:v>
                </c:pt>
                <c:pt idx="1003">
                  <c:v>1.1597222222222222E-2</c:v>
                </c:pt>
                <c:pt idx="1004">
                  <c:v>1.1608796296296296E-2</c:v>
                </c:pt>
                <c:pt idx="1005">
                  <c:v>1.1620370370370371E-2</c:v>
                </c:pt>
                <c:pt idx="1006">
                  <c:v>1.1631944444444445E-2</c:v>
                </c:pt>
                <c:pt idx="1007">
                  <c:v>1.1643518518518518E-2</c:v>
                </c:pt>
                <c:pt idx="1008">
                  <c:v>1.1655092592592594E-2</c:v>
                </c:pt>
                <c:pt idx="1009">
                  <c:v>1.1666666666666667E-2</c:v>
                </c:pt>
                <c:pt idx="1010">
                  <c:v>1.1678240740740741E-2</c:v>
                </c:pt>
                <c:pt idx="1011">
                  <c:v>1.1689814814814814E-2</c:v>
                </c:pt>
                <c:pt idx="1012">
                  <c:v>1.1701388888888891E-2</c:v>
                </c:pt>
                <c:pt idx="1013">
                  <c:v>1.1712962962962965E-2</c:v>
                </c:pt>
                <c:pt idx="1014">
                  <c:v>1.1724537037037035E-2</c:v>
                </c:pt>
                <c:pt idx="1015">
                  <c:v>1.1736111111111109E-2</c:v>
                </c:pt>
                <c:pt idx="1016">
                  <c:v>1.1747685185185186E-2</c:v>
                </c:pt>
                <c:pt idx="1017">
                  <c:v>1.1759259259259259E-2</c:v>
                </c:pt>
                <c:pt idx="1018">
                  <c:v>1.1770833333333333E-2</c:v>
                </c:pt>
                <c:pt idx="1019">
                  <c:v>1.1782407407407406E-2</c:v>
                </c:pt>
                <c:pt idx="1020">
                  <c:v>1.1793981481481482E-2</c:v>
                </c:pt>
                <c:pt idx="1021">
                  <c:v>1.1805555555555555E-2</c:v>
                </c:pt>
                <c:pt idx="1022">
                  <c:v>1.1817129629629629E-2</c:v>
                </c:pt>
                <c:pt idx="1023">
                  <c:v>1.1828703703703704E-2</c:v>
                </c:pt>
                <c:pt idx="1024">
                  <c:v>1.1840277777777778E-2</c:v>
                </c:pt>
                <c:pt idx="1025">
                  <c:v>1.1851851851851851E-2</c:v>
                </c:pt>
                <c:pt idx="1026">
                  <c:v>1.1863425925925925E-2</c:v>
                </c:pt>
                <c:pt idx="1027">
                  <c:v>1.1875000000000002E-2</c:v>
                </c:pt>
                <c:pt idx="1028">
                  <c:v>1.1886574074074075E-2</c:v>
                </c:pt>
                <c:pt idx="1029">
                  <c:v>1.1898148148148149E-2</c:v>
                </c:pt>
                <c:pt idx="1030">
                  <c:v>1.1909722222222223E-2</c:v>
                </c:pt>
                <c:pt idx="1031">
                  <c:v>1.1921296296296298E-2</c:v>
                </c:pt>
                <c:pt idx="1032">
                  <c:v>1.1932870370370371E-2</c:v>
                </c:pt>
                <c:pt idx="1033">
                  <c:v>1.1944444444444445E-2</c:v>
                </c:pt>
                <c:pt idx="1034">
                  <c:v>1.1956018518518517E-2</c:v>
                </c:pt>
                <c:pt idx="1035">
                  <c:v>1.1967592592592592E-2</c:v>
                </c:pt>
                <c:pt idx="1036">
                  <c:v>1.1979166666666666E-2</c:v>
                </c:pt>
                <c:pt idx="1037">
                  <c:v>1.1990740740740739E-2</c:v>
                </c:pt>
                <c:pt idx="1038">
                  <c:v>1.2002314814814815E-2</c:v>
                </c:pt>
                <c:pt idx="1039">
                  <c:v>1.2013888888888888E-2</c:v>
                </c:pt>
                <c:pt idx="1040">
                  <c:v>1.2025462962962962E-2</c:v>
                </c:pt>
                <c:pt idx="1041">
                  <c:v>1.2037037037037035E-2</c:v>
                </c:pt>
                <c:pt idx="1042">
                  <c:v>1.2048611111111112E-2</c:v>
                </c:pt>
                <c:pt idx="1043">
                  <c:v>1.2060185185185186E-2</c:v>
                </c:pt>
                <c:pt idx="1044">
                  <c:v>1.207175925925926E-2</c:v>
                </c:pt>
                <c:pt idx="1045">
                  <c:v>1.2083333333333333E-2</c:v>
                </c:pt>
                <c:pt idx="1046">
                  <c:v>1.2094907407407408E-2</c:v>
                </c:pt>
                <c:pt idx="1047">
                  <c:v>1.2106481481481482E-2</c:v>
                </c:pt>
                <c:pt idx="1048">
                  <c:v>1.2118055555555556E-2</c:v>
                </c:pt>
                <c:pt idx="1049">
                  <c:v>1.2129629629629629E-2</c:v>
                </c:pt>
                <c:pt idx="1050">
                  <c:v>1.2141203703703704E-2</c:v>
                </c:pt>
                <c:pt idx="1051">
                  <c:v>1.2152777777777778E-2</c:v>
                </c:pt>
                <c:pt idx="1052">
                  <c:v>1.2164351851851852E-2</c:v>
                </c:pt>
                <c:pt idx="1053">
                  <c:v>1.2175925925925929E-2</c:v>
                </c:pt>
                <c:pt idx="1054">
                  <c:v>1.2187500000000002E-2</c:v>
                </c:pt>
                <c:pt idx="1055">
                  <c:v>1.2199074074074072E-2</c:v>
                </c:pt>
                <c:pt idx="1056">
                  <c:v>1.2210648148148146E-2</c:v>
                </c:pt>
                <c:pt idx="1057">
                  <c:v>1.2222222222222223E-2</c:v>
                </c:pt>
                <c:pt idx="1058">
                  <c:v>1.2233796296296296E-2</c:v>
                </c:pt>
                <c:pt idx="1059">
                  <c:v>1.224537037037037E-2</c:v>
                </c:pt>
                <c:pt idx="1060">
                  <c:v>1.2256944444444444E-2</c:v>
                </c:pt>
                <c:pt idx="1061">
                  <c:v>1.2268518518518519E-2</c:v>
                </c:pt>
                <c:pt idx="1062">
                  <c:v>1.2280092592592592E-2</c:v>
                </c:pt>
                <c:pt idx="1063">
                  <c:v>1.2291666666666666E-2</c:v>
                </c:pt>
                <c:pt idx="1064">
                  <c:v>1.230324074074074E-2</c:v>
                </c:pt>
                <c:pt idx="1065">
                  <c:v>1.2314814814814815E-2</c:v>
                </c:pt>
                <c:pt idx="1066">
                  <c:v>1.2326388888888888E-2</c:v>
                </c:pt>
                <c:pt idx="1067">
                  <c:v>1.2337962962962962E-2</c:v>
                </c:pt>
                <c:pt idx="1068">
                  <c:v>1.2349537037037039E-2</c:v>
                </c:pt>
                <c:pt idx="1069">
                  <c:v>1.2361111111111113E-2</c:v>
                </c:pt>
                <c:pt idx="1070">
                  <c:v>1.2372685185185186E-2</c:v>
                </c:pt>
                <c:pt idx="1071">
                  <c:v>1.238425925925926E-2</c:v>
                </c:pt>
                <c:pt idx="1072">
                  <c:v>1.2395833333333335E-2</c:v>
                </c:pt>
                <c:pt idx="1073">
                  <c:v>1.2407407407407409E-2</c:v>
                </c:pt>
                <c:pt idx="1074">
                  <c:v>1.2418981481481482E-2</c:v>
                </c:pt>
                <c:pt idx="1075">
                  <c:v>1.2430555555555554E-2</c:v>
                </c:pt>
                <c:pt idx="1076">
                  <c:v>1.2442129629629629E-2</c:v>
                </c:pt>
                <c:pt idx="1077">
                  <c:v>1.2453703703703703E-2</c:v>
                </c:pt>
                <c:pt idx="1078">
                  <c:v>1.2465277777777777E-2</c:v>
                </c:pt>
                <c:pt idx="1079">
                  <c:v>1.247685185185185E-2</c:v>
                </c:pt>
                <c:pt idx="1080">
                  <c:v>1.2488425925925925E-2</c:v>
                </c:pt>
                <c:pt idx="1081">
                  <c:v>1.2499999999999999E-2</c:v>
                </c:pt>
                <c:pt idx="1082">
                  <c:v>1.2511574074074073E-2</c:v>
                </c:pt>
                <c:pt idx="1083">
                  <c:v>1.252314814814815E-2</c:v>
                </c:pt>
                <c:pt idx="1084">
                  <c:v>1.2534722222222223E-2</c:v>
                </c:pt>
                <c:pt idx="1085">
                  <c:v>1.2546296296296297E-2</c:v>
                </c:pt>
                <c:pt idx="1086">
                  <c:v>1.255787037037037E-2</c:v>
                </c:pt>
                <c:pt idx="1087">
                  <c:v>1.2569444444444446E-2</c:v>
                </c:pt>
                <c:pt idx="1088">
                  <c:v>1.2581018518518519E-2</c:v>
                </c:pt>
                <c:pt idx="1089">
                  <c:v>1.2592592592592593E-2</c:v>
                </c:pt>
                <c:pt idx="1090">
                  <c:v>1.2604166666666666E-2</c:v>
                </c:pt>
                <c:pt idx="1091">
                  <c:v>1.2615740740740742E-2</c:v>
                </c:pt>
                <c:pt idx="1092">
                  <c:v>1.2627314814814815E-2</c:v>
                </c:pt>
                <c:pt idx="1093">
                  <c:v>1.2638888888888889E-2</c:v>
                </c:pt>
                <c:pt idx="1094">
                  <c:v>1.2650462962962962E-2</c:v>
                </c:pt>
                <c:pt idx="1095">
                  <c:v>1.2662037037037039E-2</c:v>
                </c:pt>
                <c:pt idx="1096">
                  <c:v>1.2673611111111109E-2</c:v>
                </c:pt>
                <c:pt idx="1097">
                  <c:v>1.2685185185185183E-2</c:v>
                </c:pt>
                <c:pt idx="1098">
                  <c:v>1.269675925925926E-2</c:v>
                </c:pt>
                <c:pt idx="1099">
                  <c:v>1.2708333333333334E-2</c:v>
                </c:pt>
                <c:pt idx="1100">
                  <c:v>1.2719907407407407E-2</c:v>
                </c:pt>
                <c:pt idx="1101">
                  <c:v>1.2731481481481481E-2</c:v>
                </c:pt>
                <c:pt idx="1102">
                  <c:v>1.2743055555555556E-2</c:v>
                </c:pt>
                <c:pt idx="1103">
                  <c:v>1.275462962962963E-2</c:v>
                </c:pt>
                <c:pt idx="1104">
                  <c:v>1.2766203703703703E-2</c:v>
                </c:pt>
                <c:pt idx="1105">
                  <c:v>1.2777777777777777E-2</c:v>
                </c:pt>
                <c:pt idx="1106">
                  <c:v>1.2789351851851852E-2</c:v>
                </c:pt>
                <c:pt idx="1107">
                  <c:v>1.2800925925925926E-2</c:v>
                </c:pt>
                <c:pt idx="1108">
                  <c:v>1.2812499999999999E-2</c:v>
                </c:pt>
                <c:pt idx="1109">
                  <c:v>1.2824074074074073E-2</c:v>
                </c:pt>
                <c:pt idx="1110">
                  <c:v>1.283564814814815E-2</c:v>
                </c:pt>
                <c:pt idx="1111">
                  <c:v>1.2847222222222223E-2</c:v>
                </c:pt>
                <c:pt idx="1112">
                  <c:v>1.2858796296296297E-2</c:v>
                </c:pt>
                <c:pt idx="1113">
                  <c:v>1.2870370370370372E-2</c:v>
                </c:pt>
                <c:pt idx="1114">
                  <c:v>1.2881944444444446E-2</c:v>
                </c:pt>
                <c:pt idx="1115">
                  <c:v>1.2893518518518519E-2</c:v>
                </c:pt>
                <c:pt idx="1116">
                  <c:v>1.2905092592592591E-2</c:v>
                </c:pt>
                <c:pt idx="1117">
                  <c:v>1.2916666666666667E-2</c:v>
                </c:pt>
                <c:pt idx="1118">
                  <c:v>1.292824074074074E-2</c:v>
                </c:pt>
                <c:pt idx="1119">
                  <c:v>1.2939814814814814E-2</c:v>
                </c:pt>
                <c:pt idx="1120">
                  <c:v>1.2951388888888887E-2</c:v>
                </c:pt>
                <c:pt idx="1121">
                  <c:v>1.2962962962962963E-2</c:v>
                </c:pt>
                <c:pt idx="1122">
                  <c:v>1.2974537037037036E-2</c:v>
                </c:pt>
                <c:pt idx="1123">
                  <c:v>1.298611111111111E-2</c:v>
                </c:pt>
                <c:pt idx="1124">
                  <c:v>1.2997685185185183E-2</c:v>
                </c:pt>
                <c:pt idx="1125">
                  <c:v>1.300925925925926E-2</c:v>
                </c:pt>
                <c:pt idx="1126">
                  <c:v>1.3020833333333334E-2</c:v>
                </c:pt>
                <c:pt idx="1127">
                  <c:v>1.3032407407407407E-2</c:v>
                </c:pt>
                <c:pt idx="1128">
                  <c:v>1.3043981481481483E-2</c:v>
                </c:pt>
                <c:pt idx="1129">
                  <c:v>1.3055555555555556E-2</c:v>
                </c:pt>
                <c:pt idx="1130">
                  <c:v>1.306712962962963E-2</c:v>
                </c:pt>
                <c:pt idx="1131">
                  <c:v>1.3078703703703703E-2</c:v>
                </c:pt>
                <c:pt idx="1132">
                  <c:v>1.3090277777777779E-2</c:v>
                </c:pt>
                <c:pt idx="1133">
                  <c:v>1.3101851851851852E-2</c:v>
                </c:pt>
                <c:pt idx="1134">
                  <c:v>1.3113425925925926E-2</c:v>
                </c:pt>
                <c:pt idx="1135">
                  <c:v>1.3125E-2</c:v>
                </c:pt>
                <c:pt idx="1136">
                  <c:v>1.3136574074074077E-2</c:v>
                </c:pt>
                <c:pt idx="1137">
                  <c:v>1.3148148148148147E-2</c:v>
                </c:pt>
                <c:pt idx="1138">
                  <c:v>1.315972222222222E-2</c:v>
                </c:pt>
                <c:pt idx="1139">
                  <c:v>1.3171296296296294E-2</c:v>
                </c:pt>
                <c:pt idx="1140">
                  <c:v>1.3182870370370371E-2</c:v>
                </c:pt>
                <c:pt idx="1141">
                  <c:v>1.3194444444444444E-2</c:v>
                </c:pt>
                <c:pt idx="1142">
                  <c:v>1.3206018518518518E-2</c:v>
                </c:pt>
                <c:pt idx="1143">
                  <c:v>1.3217592592592593E-2</c:v>
                </c:pt>
                <c:pt idx="1144">
                  <c:v>1.3229166666666667E-2</c:v>
                </c:pt>
                <c:pt idx="1145">
                  <c:v>1.324074074074074E-2</c:v>
                </c:pt>
                <c:pt idx="1146">
                  <c:v>1.3252314814814814E-2</c:v>
                </c:pt>
                <c:pt idx="1147">
                  <c:v>1.3263888888888889E-2</c:v>
                </c:pt>
                <c:pt idx="1148">
                  <c:v>1.3275462962962963E-2</c:v>
                </c:pt>
                <c:pt idx="1149">
                  <c:v>1.3287037037037036E-2</c:v>
                </c:pt>
                <c:pt idx="1150">
                  <c:v>1.329861111111111E-2</c:v>
                </c:pt>
                <c:pt idx="1151">
                  <c:v>1.3310185185185187E-2</c:v>
                </c:pt>
                <c:pt idx="1152">
                  <c:v>1.3321759259259261E-2</c:v>
                </c:pt>
                <c:pt idx="1153">
                  <c:v>1.3333333333333334E-2</c:v>
                </c:pt>
                <c:pt idx="1154">
                  <c:v>1.3344907407407408E-2</c:v>
                </c:pt>
                <c:pt idx="1155">
                  <c:v>1.3356481481481483E-2</c:v>
                </c:pt>
                <c:pt idx="1156">
                  <c:v>1.3368055555555557E-2</c:v>
                </c:pt>
                <c:pt idx="1157">
                  <c:v>1.3379629629629628E-2</c:v>
                </c:pt>
                <c:pt idx="1158">
                  <c:v>1.3391203703703704E-2</c:v>
                </c:pt>
                <c:pt idx="1159">
                  <c:v>1.3402777777777777E-2</c:v>
                </c:pt>
                <c:pt idx="1160">
                  <c:v>1.3414351851851851E-2</c:v>
                </c:pt>
                <c:pt idx="1161">
                  <c:v>1.3425925925925924E-2</c:v>
                </c:pt>
                <c:pt idx="1162">
                  <c:v>1.34375E-2</c:v>
                </c:pt>
                <c:pt idx="1163">
                  <c:v>1.3449074074074073E-2</c:v>
                </c:pt>
                <c:pt idx="1164">
                  <c:v>1.3460648148148147E-2</c:v>
                </c:pt>
                <c:pt idx="1165">
                  <c:v>1.3472222222222221E-2</c:v>
                </c:pt>
                <c:pt idx="1166">
                  <c:v>1.3483796296296298E-2</c:v>
                </c:pt>
                <c:pt idx="1167">
                  <c:v>1.3495370370370371E-2</c:v>
                </c:pt>
                <c:pt idx="1168">
                  <c:v>1.3506944444444445E-2</c:v>
                </c:pt>
                <c:pt idx="1169">
                  <c:v>1.3518518518518518E-2</c:v>
                </c:pt>
                <c:pt idx="1170">
                  <c:v>1.3530092592592594E-2</c:v>
                </c:pt>
                <c:pt idx="1171">
                  <c:v>1.3541666666666667E-2</c:v>
                </c:pt>
                <c:pt idx="1172">
                  <c:v>1.3553240740740741E-2</c:v>
                </c:pt>
                <c:pt idx="1173">
                  <c:v>1.3564814814814816E-2</c:v>
                </c:pt>
                <c:pt idx="1174">
                  <c:v>1.357638888888889E-2</c:v>
                </c:pt>
                <c:pt idx="1175">
                  <c:v>1.3587962962962963E-2</c:v>
                </c:pt>
                <c:pt idx="1176">
                  <c:v>1.3599537037037037E-2</c:v>
                </c:pt>
                <c:pt idx="1177">
                  <c:v>1.3611111111111114E-2</c:v>
                </c:pt>
                <c:pt idx="1178">
                  <c:v>1.3622685185185184E-2</c:v>
                </c:pt>
                <c:pt idx="1179">
                  <c:v>1.3634259259259257E-2</c:v>
                </c:pt>
                <c:pt idx="1180">
                  <c:v>1.3645833333333331E-2</c:v>
                </c:pt>
                <c:pt idx="1181">
                  <c:v>1.3657407407407408E-2</c:v>
                </c:pt>
                <c:pt idx="1182">
                  <c:v>1.3668981481481482E-2</c:v>
                </c:pt>
                <c:pt idx="1183">
                  <c:v>1.3680555555555555E-2</c:v>
                </c:pt>
                <c:pt idx="1184">
                  <c:v>1.3692129629629629E-2</c:v>
                </c:pt>
                <c:pt idx="1185">
                  <c:v>1.3703703703703704E-2</c:v>
                </c:pt>
                <c:pt idx="1186">
                  <c:v>1.3715277777777778E-2</c:v>
                </c:pt>
                <c:pt idx="1187">
                  <c:v>1.3726851851851851E-2</c:v>
                </c:pt>
                <c:pt idx="1188">
                  <c:v>1.3738425925925926E-2</c:v>
                </c:pt>
                <c:pt idx="1189">
                  <c:v>1.375E-2</c:v>
                </c:pt>
                <c:pt idx="1190">
                  <c:v>1.3761574074074074E-2</c:v>
                </c:pt>
                <c:pt idx="1191">
                  <c:v>1.3773148148148147E-2</c:v>
                </c:pt>
                <c:pt idx="1192">
                  <c:v>1.3784722222222224E-2</c:v>
                </c:pt>
                <c:pt idx="1193">
                  <c:v>1.3796296296296298E-2</c:v>
                </c:pt>
                <c:pt idx="1194">
                  <c:v>1.3807870370370371E-2</c:v>
                </c:pt>
                <c:pt idx="1195">
                  <c:v>1.3819444444444445E-2</c:v>
                </c:pt>
                <c:pt idx="1196">
                  <c:v>1.383101851851852E-2</c:v>
                </c:pt>
                <c:pt idx="1197">
                  <c:v>1.3842592592592594E-2</c:v>
                </c:pt>
                <c:pt idx="1198">
                  <c:v>1.3854166666666666E-2</c:v>
                </c:pt>
                <c:pt idx="1199">
                  <c:v>1.3865740740740739E-2</c:v>
                </c:pt>
                <c:pt idx="1200">
                  <c:v>1.3877314814814815E-2</c:v>
                </c:pt>
                <c:pt idx="1201">
                  <c:v>1.3888888888888888E-2</c:v>
                </c:pt>
                <c:pt idx="1202">
                  <c:v>1.3900462962962962E-2</c:v>
                </c:pt>
                <c:pt idx="1203">
                  <c:v>1.3912037037037037E-2</c:v>
                </c:pt>
                <c:pt idx="1204">
                  <c:v>1.3923611111111111E-2</c:v>
                </c:pt>
                <c:pt idx="1205">
                  <c:v>1.3935185185185184E-2</c:v>
                </c:pt>
                <c:pt idx="1206">
                  <c:v>1.3946759259259258E-2</c:v>
                </c:pt>
                <c:pt idx="1207">
                  <c:v>1.3958333333333335E-2</c:v>
                </c:pt>
                <c:pt idx="1208">
                  <c:v>1.3969907407407408E-2</c:v>
                </c:pt>
                <c:pt idx="1209">
                  <c:v>1.3981481481481482E-2</c:v>
                </c:pt>
                <c:pt idx="1210">
                  <c:v>1.3993055555555555E-2</c:v>
                </c:pt>
                <c:pt idx="1211">
                  <c:v>1.4004629629629631E-2</c:v>
                </c:pt>
                <c:pt idx="1212">
                  <c:v>1.4016203703703704E-2</c:v>
                </c:pt>
                <c:pt idx="1213">
                  <c:v>1.4027777777777778E-2</c:v>
                </c:pt>
                <c:pt idx="1214">
                  <c:v>1.4039351851851851E-2</c:v>
                </c:pt>
                <c:pt idx="1215">
                  <c:v>1.4050925925925927E-2</c:v>
                </c:pt>
                <c:pt idx="1216">
                  <c:v>1.40625E-2</c:v>
                </c:pt>
                <c:pt idx="1217">
                  <c:v>1.4074074074074074E-2</c:v>
                </c:pt>
                <c:pt idx="1218">
                  <c:v>1.4085648148148151E-2</c:v>
                </c:pt>
                <c:pt idx="1219">
                  <c:v>1.4097222222222221E-2</c:v>
                </c:pt>
                <c:pt idx="1220">
                  <c:v>1.4108796296296295E-2</c:v>
                </c:pt>
                <c:pt idx="1221">
                  <c:v>1.4120370370370368E-2</c:v>
                </c:pt>
                <c:pt idx="1222">
                  <c:v>1.4131944444444445E-2</c:v>
                </c:pt>
                <c:pt idx="1223">
                  <c:v>1.4143518518518519E-2</c:v>
                </c:pt>
                <c:pt idx="1224">
                  <c:v>1.4155092592592592E-2</c:v>
                </c:pt>
                <c:pt idx="1225">
                  <c:v>1.4166666666666666E-2</c:v>
                </c:pt>
                <c:pt idx="1226">
                  <c:v>1.4178240740740741E-2</c:v>
                </c:pt>
                <c:pt idx="1227">
                  <c:v>1.4189814814814815E-2</c:v>
                </c:pt>
                <c:pt idx="1228">
                  <c:v>1.4201388888888888E-2</c:v>
                </c:pt>
                <c:pt idx="1229">
                  <c:v>1.4212962962962962E-2</c:v>
                </c:pt>
                <c:pt idx="1230">
                  <c:v>1.4224537037037037E-2</c:v>
                </c:pt>
                <c:pt idx="1231">
                  <c:v>1.4236111111111111E-2</c:v>
                </c:pt>
                <c:pt idx="1232">
                  <c:v>1.4247685185185184E-2</c:v>
                </c:pt>
                <c:pt idx="1233">
                  <c:v>1.4259259259259261E-2</c:v>
                </c:pt>
                <c:pt idx="1234">
                  <c:v>1.4270833333333335E-2</c:v>
                </c:pt>
                <c:pt idx="1235">
                  <c:v>1.4282407407407409E-2</c:v>
                </c:pt>
                <c:pt idx="1236">
                  <c:v>1.4293981481481482E-2</c:v>
                </c:pt>
                <c:pt idx="1237">
                  <c:v>1.4305555555555557E-2</c:v>
                </c:pt>
                <c:pt idx="1238">
                  <c:v>1.4317129629629631E-2</c:v>
                </c:pt>
                <c:pt idx="1239">
                  <c:v>1.4328703703703703E-2</c:v>
                </c:pt>
                <c:pt idx="1240">
                  <c:v>1.4340277777777776E-2</c:v>
                </c:pt>
                <c:pt idx="1241">
                  <c:v>1.4351851851851852E-2</c:v>
                </c:pt>
                <c:pt idx="1242">
                  <c:v>1.4363425925925925E-2</c:v>
                </c:pt>
                <c:pt idx="1243">
                  <c:v>1.4374999999999999E-2</c:v>
                </c:pt>
                <c:pt idx="1244">
                  <c:v>1.4386574074074072E-2</c:v>
                </c:pt>
                <c:pt idx="1245">
                  <c:v>1.4398148148148148E-2</c:v>
                </c:pt>
                <c:pt idx="1246">
                  <c:v>1.4409722222222221E-2</c:v>
                </c:pt>
                <c:pt idx="1247">
                  <c:v>1.4421296296296295E-2</c:v>
                </c:pt>
                <c:pt idx="1248">
                  <c:v>1.4432870370370372E-2</c:v>
                </c:pt>
                <c:pt idx="1249">
                  <c:v>1.4444444444444446E-2</c:v>
                </c:pt>
                <c:pt idx="1250">
                  <c:v>1.4456018518518519E-2</c:v>
                </c:pt>
                <c:pt idx="1251">
                  <c:v>1.4467592592592593E-2</c:v>
                </c:pt>
                <c:pt idx="1252">
                  <c:v>1.4479166666666668E-2</c:v>
                </c:pt>
                <c:pt idx="1253">
                  <c:v>1.4490740740740742E-2</c:v>
                </c:pt>
                <c:pt idx="1254">
                  <c:v>1.4502314814814815E-2</c:v>
                </c:pt>
                <c:pt idx="1255">
                  <c:v>1.4513888888888889E-2</c:v>
                </c:pt>
                <c:pt idx="1256">
                  <c:v>1.4525462962962964E-2</c:v>
                </c:pt>
                <c:pt idx="1257">
                  <c:v>1.4537037037037038E-2</c:v>
                </c:pt>
                <c:pt idx="1258">
                  <c:v>1.4548611111111111E-2</c:v>
                </c:pt>
                <c:pt idx="1259">
                  <c:v>1.4560185185185183E-2</c:v>
                </c:pt>
                <c:pt idx="1260">
                  <c:v>1.4571759259259258E-2</c:v>
                </c:pt>
                <c:pt idx="1261">
                  <c:v>1.4583333333333332E-2</c:v>
                </c:pt>
                <c:pt idx="1262">
                  <c:v>1.4594907407407405E-2</c:v>
                </c:pt>
                <c:pt idx="1263">
                  <c:v>1.4606481481481482E-2</c:v>
                </c:pt>
                <c:pt idx="1264">
                  <c:v>1.4618055555555556E-2</c:v>
                </c:pt>
                <c:pt idx="1265">
                  <c:v>1.462962962962963E-2</c:v>
                </c:pt>
                <c:pt idx="1266">
                  <c:v>1.4641203703703703E-2</c:v>
                </c:pt>
                <c:pt idx="1267">
                  <c:v>1.4652777777777778E-2</c:v>
                </c:pt>
                <c:pt idx="1268">
                  <c:v>1.4664351851851852E-2</c:v>
                </c:pt>
                <c:pt idx="1269">
                  <c:v>1.4675925925925926E-2</c:v>
                </c:pt>
                <c:pt idx="1270">
                  <c:v>1.4687499999999999E-2</c:v>
                </c:pt>
                <c:pt idx="1271">
                  <c:v>1.4699074074074074E-2</c:v>
                </c:pt>
                <c:pt idx="1272">
                  <c:v>1.4710648148148148E-2</c:v>
                </c:pt>
                <c:pt idx="1273">
                  <c:v>1.4722222222222222E-2</c:v>
                </c:pt>
                <c:pt idx="1274">
                  <c:v>1.4733796296296295E-2</c:v>
                </c:pt>
                <c:pt idx="1275">
                  <c:v>1.4745370370370372E-2</c:v>
                </c:pt>
                <c:pt idx="1276">
                  <c:v>1.4756944444444446E-2</c:v>
                </c:pt>
                <c:pt idx="1277">
                  <c:v>1.4768518518518519E-2</c:v>
                </c:pt>
                <c:pt idx="1278">
                  <c:v>1.4780092592592595E-2</c:v>
                </c:pt>
                <c:pt idx="1279">
                  <c:v>1.4791666666666668E-2</c:v>
                </c:pt>
                <c:pt idx="1280">
                  <c:v>1.480324074074074E-2</c:v>
                </c:pt>
                <c:pt idx="1281">
                  <c:v>1.4814814814814814E-2</c:v>
                </c:pt>
                <c:pt idx="1282">
                  <c:v>1.4826388888888889E-2</c:v>
                </c:pt>
                <c:pt idx="1283">
                  <c:v>1.4837962962962963E-2</c:v>
                </c:pt>
                <c:pt idx="1284">
                  <c:v>1.4849537037037036E-2</c:v>
                </c:pt>
                <c:pt idx="1285">
                  <c:v>1.486111111111111E-2</c:v>
                </c:pt>
                <c:pt idx="1286">
                  <c:v>1.4872685185185185E-2</c:v>
                </c:pt>
                <c:pt idx="1287">
                  <c:v>1.4884259259259259E-2</c:v>
                </c:pt>
                <c:pt idx="1288">
                  <c:v>1.4895833333333332E-2</c:v>
                </c:pt>
                <c:pt idx="1289">
                  <c:v>1.4907407407407406E-2</c:v>
                </c:pt>
                <c:pt idx="1290">
                  <c:v>1.4918981481481483E-2</c:v>
                </c:pt>
                <c:pt idx="1291">
                  <c:v>1.4930555555555556E-2</c:v>
                </c:pt>
                <c:pt idx="1292">
                  <c:v>1.494212962962963E-2</c:v>
                </c:pt>
                <c:pt idx="1293">
                  <c:v>1.4953703703703705E-2</c:v>
                </c:pt>
                <c:pt idx="1294">
                  <c:v>1.4965277777777779E-2</c:v>
                </c:pt>
                <c:pt idx="1295">
                  <c:v>1.4976851851851852E-2</c:v>
                </c:pt>
                <c:pt idx="1296">
                  <c:v>1.4988425925925926E-2</c:v>
                </c:pt>
                <c:pt idx="1297">
                  <c:v>1.5000000000000001E-2</c:v>
                </c:pt>
                <c:pt idx="1298">
                  <c:v>1.5011574074074075E-2</c:v>
                </c:pt>
                <c:pt idx="1299">
                  <c:v>1.5023148148148148E-2</c:v>
                </c:pt>
                <c:pt idx="1300">
                  <c:v>1.503472222222222E-2</c:v>
                </c:pt>
                <c:pt idx="1301">
                  <c:v>1.5046296296296295E-2</c:v>
                </c:pt>
                <c:pt idx="1302">
                  <c:v>1.5057870370370369E-2</c:v>
                </c:pt>
                <c:pt idx="1303">
                  <c:v>1.5069444444444443E-2</c:v>
                </c:pt>
                <c:pt idx="1304">
                  <c:v>1.5081018518518516E-2</c:v>
                </c:pt>
                <c:pt idx="1305">
                  <c:v>1.5092592592592593E-2</c:v>
                </c:pt>
                <c:pt idx="1306">
                  <c:v>1.5104166666666667E-2</c:v>
                </c:pt>
                <c:pt idx="1307">
                  <c:v>1.511574074074074E-2</c:v>
                </c:pt>
                <c:pt idx="1308">
                  <c:v>1.5127314814814816E-2</c:v>
                </c:pt>
                <c:pt idx="1309">
                  <c:v>1.5138888888888889E-2</c:v>
                </c:pt>
                <c:pt idx="1310">
                  <c:v>1.5150462962962963E-2</c:v>
                </c:pt>
                <c:pt idx="1311">
                  <c:v>1.5162037037037036E-2</c:v>
                </c:pt>
                <c:pt idx="1312">
                  <c:v>1.5173611111111112E-2</c:v>
                </c:pt>
                <c:pt idx="1313">
                  <c:v>1.5185185185185185E-2</c:v>
                </c:pt>
                <c:pt idx="1314">
                  <c:v>1.5196759259259259E-2</c:v>
                </c:pt>
                <c:pt idx="1315">
                  <c:v>1.5208333333333332E-2</c:v>
                </c:pt>
                <c:pt idx="1316">
                  <c:v>1.5219907407407409E-2</c:v>
                </c:pt>
                <c:pt idx="1317">
                  <c:v>1.5231481481481483E-2</c:v>
                </c:pt>
                <c:pt idx="1318">
                  <c:v>1.5243055555555557E-2</c:v>
                </c:pt>
                <c:pt idx="1319">
                  <c:v>1.525462962962963E-2</c:v>
                </c:pt>
                <c:pt idx="1320">
                  <c:v>1.5266203703703705E-2</c:v>
                </c:pt>
                <c:pt idx="1321">
                  <c:v>1.5277777777777777E-2</c:v>
                </c:pt>
                <c:pt idx="1322">
                  <c:v>1.5289351851851851E-2</c:v>
                </c:pt>
                <c:pt idx="1323">
                  <c:v>1.5300925925925926E-2</c:v>
                </c:pt>
                <c:pt idx="1324">
                  <c:v>1.53125E-2</c:v>
                </c:pt>
                <c:pt idx="1325">
                  <c:v>1.5324074074074073E-2</c:v>
                </c:pt>
                <c:pt idx="1326">
                  <c:v>1.5335648148148147E-2</c:v>
                </c:pt>
                <c:pt idx="1327">
                  <c:v>1.5347222222222222E-2</c:v>
                </c:pt>
                <c:pt idx="1328">
                  <c:v>1.5358796296296296E-2</c:v>
                </c:pt>
                <c:pt idx="1329">
                  <c:v>1.5370370370370369E-2</c:v>
                </c:pt>
                <c:pt idx="1330">
                  <c:v>1.5381944444444443E-2</c:v>
                </c:pt>
                <c:pt idx="1331">
                  <c:v>1.539351851851852E-2</c:v>
                </c:pt>
                <c:pt idx="1332">
                  <c:v>1.5405092592592593E-2</c:v>
                </c:pt>
                <c:pt idx="1333">
                  <c:v>1.5416666666666667E-2</c:v>
                </c:pt>
                <c:pt idx="1334">
                  <c:v>1.5428240740740741E-2</c:v>
                </c:pt>
                <c:pt idx="1335">
                  <c:v>1.5439814814814816E-2</c:v>
                </c:pt>
                <c:pt idx="1336">
                  <c:v>1.545138888888889E-2</c:v>
                </c:pt>
                <c:pt idx="1337">
                  <c:v>1.5462962962962963E-2</c:v>
                </c:pt>
                <c:pt idx="1338">
                  <c:v>1.5474537037037038E-2</c:v>
                </c:pt>
                <c:pt idx="1339">
                  <c:v>1.5486111111111112E-2</c:v>
                </c:pt>
                <c:pt idx="1340">
                  <c:v>1.5497685185185186E-2</c:v>
                </c:pt>
                <c:pt idx="1341">
                  <c:v>1.5509259259259257E-2</c:v>
                </c:pt>
                <c:pt idx="1342">
                  <c:v>1.5520833333333333E-2</c:v>
                </c:pt>
                <c:pt idx="1343">
                  <c:v>1.5532407407407406E-2</c:v>
                </c:pt>
                <c:pt idx="1344">
                  <c:v>1.554398148148148E-2</c:v>
                </c:pt>
                <c:pt idx="1345">
                  <c:v>1.5555555555555553E-2</c:v>
                </c:pt>
                <c:pt idx="1346">
                  <c:v>1.556712962962963E-2</c:v>
                </c:pt>
                <c:pt idx="1347">
                  <c:v>1.5578703703703704E-2</c:v>
                </c:pt>
                <c:pt idx="1348">
                  <c:v>1.5590277777777778E-2</c:v>
                </c:pt>
                <c:pt idx="1349">
                  <c:v>1.5601851851851851E-2</c:v>
                </c:pt>
                <c:pt idx="1350">
                  <c:v>1.5613425925925926E-2</c:v>
                </c:pt>
                <c:pt idx="1351">
                  <c:v>1.5625E-2</c:v>
                </c:pt>
                <c:pt idx="1352">
                  <c:v>1.5636574074074074E-2</c:v>
                </c:pt>
                <c:pt idx="1353">
                  <c:v>1.5648148148148151E-2</c:v>
                </c:pt>
                <c:pt idx="1354">
                  <c:v>1.5659722222222224E-2</c:v>
                </c:pt>
                <c:pt idx="1355">
                  <c:v>1.5671296296296298E-2</c:v>
                </c:pt>
                <c:pt idx="1356">
                  <c:v>1.5682870370370371E-2</c:v>
                </c:pt>
                <c:pt idx="1357">
                  <c:v>1.5694444444444445E-2</c:v>
                </c:pt>
                <c:pt idx="1358">
                  <c:v>1.5706018518518518E-2</c:v>
                </c:pt>
                <c:pt idx="1359">
                  <c:v>1.5717592592592592E-2</c:v>
                </c:pt>
                <c:pt idx="1360">
                  <c:v>1.5729166666666666E-2</c:v>
                </c:pt>
                <c:pt idx="1361">
                  <c:v>1.5740740740740743E-2</c:v>
                </c:pt>
                <c:pt idx="1362">
                  <c:v>1.5752314814814813E-2</c:v>
                </c:pt>
                <c:pt idx="1363">
                  <c:v>1.5763888888888886E-2</c:v>
                </c:pt>
                <c:pt idx="1364">
                  <c:v>1.577546296296296E-2</c:v>
                </c:pt>
                <c:pt idx="1365">
                  <c:v>1.5787037037037037E-2</c:v>
                </c:pt>
                <c:pt idx="1366">
                  <c:v>1.579861111111111E-2</c:v>
                </c:pt>
                <c:pt idx="1367">
                  <c:v>1.5810185185185184E-2</c:v>
                </c:pt>
                <c:pt idx="1368">
                  <c:v>1.5821759259259261E-2</c:v>
                </c:pt>
                <c:pt idx="1369">
                  <c:v>1.5833333333333335E-2</c:v>
                </c:pt>
                <c:pt idx="1370">
                  <c:v>1.5844907407407408E-2</c:v>
                </c:pt>
                <c:pt idx="1371">
                  <c:v>1.5856481481481482E-2</c:v>
                </c:pt>
                <c:pt idx="1372">
                  <c:v>1.5868055555555555E-2</c:v>
                </c:pt>
                <c:pt idx="1373">
                  <c:v>1.5879629629629629E-2</c:v>
                </c:pt>
                <c:pt idx="1374">
                  <c:v>1.5891203703703703E-2</c:v>
                </c:pt>
                <c:pt idx="1375">
                  <c:v>1.5902777777777776E-2</c:v>
                </c:pt>
                <c:pt idx="1376">
                  <c:v>1.5914351851851853E-2</c:v>
                </c:pt>
                <c:pt idx="1377">
                  <c:v>1.5925925925925927E-2</c:v>
                </c:pt>
                <c:pt idx="1378">
                  <c:v>1.59375E-2</c:v>
                </c:pt>
                <c:pt idx="1379">
                  <c:v>1.5949074074074074E-2</c:v>
                </c:pt>
                <c:pt idx="1380">
                  <c:v>1.5960648148148151E-2</c:v>
                </c:pt>
                <c:pt idx="1381">
                  <c:v>1.5972222222222224E-2</c:v>
                </c:pt>
                <c:pt idx="1382">
                  <c:v>1.5983796296296295E-2</c:v>
                </c:pt>
                <c:pt idx="1383">
                  <c:v>1.5995370370370372E-2</c:v>
                </c:pt>
                <c:pt idx="1384">
                  <c:v>1.6006944444444445E-2</c:v>
                </c:pt>
                <c:pt idx="1385">
                  <c:v>1.6018518518518519E-2</c:v>
                </c:pt>
                <c:pt idx="1386">
                  <c:v>1.6030092592592592E-2</c:v>
                </c:pt>
                <c:pt idx="1387">
                  <c:v>1.6041666666666666E-2</c:v>
                </c:pt>
                <c:pt idx="1388">
                  <c:v>1.6053240740740739E-2</c:v>
                </c:pt>
                <c:pt idx="1389">
                  <c:v>1.6064814814814813E-2</c:v>
                </c:pt>
                <c:pt idx="1390">
                  <c:v>1.6076388888888887E-2</c:v>
                </c:pt>
                <c:pt idx="1391">
                  <c:v>1.6087962962962964E-2</c:v>
                </c:pt>
                <c:pt idx="1392">
                  <c:v>1.6099537037037037E-2</c:v>
                </c:pt>
                <c:pt idx="1393">
                  <c:v>1.6111111111111111E-2</c:v>
                </c:pt>
                <c:pt idx="1394">
                  <c:v>1.6122685185185184E-2</c:v>
                </c:pt>
                <c:pt idx="1395">
                  <c:v>1.6134259259259261E-2</c:v>
                </c:pt>
                <c:pt idx="1396">
                  <c:v>1.6145833333333335E-2</c:v>
                </c:pt>
                <c:pt idx="1397">
                  <c:v>1.6157407407407409E-2</c:v>
                </c:pt>
                <c:pt idx="1398">
                  <c:v>1.6168981481481482E-2</c:v>
                </c:pt>
                <c:pt idx="1399">
                  <c:v>1.6180555555555556E-2</c:v>
                </c:pt>
                <c:pt idx="1400">
                  <c:v>1.6192129629629629E-2</c:v>
                </c:pt>
                <c:pt idx="1401">
                  <c:v>1.6203703703703703E-2</c:v>
                </c:pt>
                <c:pt idx="1402">
                  <c:v>1.621527777777778E-2</c:v>
                </c:pt>
                <c:pt idx="1403">
                  <c:v>1.622685185185185E-2</c:v>
                </c:pt>
                <c:pt idx="1404">
                  <c:v>1.6238425925925924E-2</c:v>
                </c:pt>
                <c:pt idx="1405">
                  <c:v>1.6249999999999997E-2</c:v>
                </c:pt>
                <c:pt idx="1406">
                  <c:v>1.6261574074074074E-2</c:v>
                </c:pt>
                <c:pt idx="1407">
                  <c:v>1.6273148148148148E-2</c:v>
                </c:pt>
                <c:pt idx="1408">
                  <c:v>1.6284722222222221E-2</c:v>
                </c:pt>
                <c:pt idx="1409">
                  <c:v>1.6296296296296295E-2</c:v>
                </c:pt>
                <c:pt idx="1410">
                  <c:v>1.6307870370370372E-2</c:v>
                </c:pt>
                <c:pt idx="1411">
                  <c:v>1.6319444444444445E-2</c:v>
                </c:pt>
                <c:pt idx="1412">
                  <c:v>1.6331018518518519E-2</c:v>
                </c:pt>
                <c:pt idx="1413">
                  <c:v>1.6342592592592593E-2</c:v>
                </c:pt>
                <c:pt idx="1414">
                  <c:v>1.6354166666666666E-2</c:v>
                </c:pt>
                <c:pt idx="1415">
                  <c:v>1.636574074074074E-2</c:v>
                </c:pt>
                <c:pt idx="1416">
                  <c:v>1.6377314814814813E-2</c:v>
                </c:pt>
                <c:pt idx="1417">
                  <c:v>1.638888888888889E-2</c:v>
                </c:pt>
                <c:pt idx="1418">
                  <c:v>1.6400462962962964E-2</c:v>
                </c:pt>
                <c:pt idx="1419">
                  <c:v>1.6412037037037037E-2</c:v>
                </c:pt>
                <c:pt idx="1420">
                  <c:v>1.6423611111111111E-2</c:v>
                </c:pt>
                <c:pt idx="1421">
                  <c:v>1.6435185185185188E-2</c:v>
                </c:pt>
                <c:pt idx="1422">
                  <c:v>1.6446759259259262E-2</c:v>
                </c:pt>
                <c:pt idx="1423">
                  <c:v>1.6458333333333332E-2</c:v>
                </c:pt>
                <c:pt idx="1424">
                  <c:v>1.6469907407407405E-2</c:v>
                </c:pt>
                <c:pt idx="1425">
                  <c:v>1.6481481481481482E-2</c:v>
                </c:pt>
                <c:pt idx="1426">
                  <c:v>1.6493055555555556E-2</c:v>
                </c:pt>
                <c:pt idx="1427">
                  <c:v>1.650462962962963E-2</c:v>
                </c:pt>
                <c:pt idx="1428">
                  <c:v>1.6516203703703703E-2</c:v>
                </c:pt>
                <c:pt idx="1429">
                  <c:v>1.6527777777777777E-2</c:v>
                </c:pt>
                <c:pt idx="1430">
                  <c:v>1.653935185185185E-2</c:v>
                </c:pt>
                <c:pt idx="1431">
                  <c:v>1.6550925925925924E-2</c:v>
                </c:pt>
                <c:pt idx="1432">
                  <c:v>1.6562500000000001E-2</c:v>
                </c:pt>
                <c:pt idx="1433">
                  <c:v>1.6574074074074074E-2</c:v>
                </c:pt>
                <c:pt idx="1434">
                  <c:v>1.6585648148148148E-2</c:v>
                </c:pt>
                <c:pt idx="1435">
                  <c:v>1.6597222222222222E-2</c:v>
                </c:pt>
                <c:pt idx="1436">
                  <c:v>1.6608796296296299E-2</c:v>
                </c:pt>
                <c:pt idx="1437">
                  <c:v>1.6620370370370372E-2</c:v>
                </c:pt>
                <c:pt idx="1438">
                  <c:v>1.6631944444444446E-2</c:v>
                </c:pt>
                <c:pt idx="1439">
                  <c:v>1.6643518518518519E-2</c:v>
                </c:pt>
                <c:pt idx="1440">
                  <c:v>1.6655092592592593E-2</c:v>
                </c:pt>
                <c:pt idx="1441">
                  <c:v>1.6666666666666666E-2</c:v>
                </c:pt>
                <c:pt idx="1442">
                  <c:v>1.667824074074074E-2</c:v>
                </c:pt>
                <c:pt idx="1443">
                  <c:v>1.6689814814814817E-2</c:v>
                </c:pt>
                <c:pt idx="1444">
                  <c:v>1.6701388888888887E-2</c:v>
                </c:pt>
                <c:pt idx="1445">
                  <c:v>1.6712962962962961E-2</c:v>
                </c:pt>
                <c:pt idx="1446">
                  <c:v>1.6724537037037034E-2</c:v>
                </c:pt>
                <c:pt idx="1447">
                  <c:v>1.6736111111111111E-2</c:v>
                </c:pt>
                <c:pt idx="1448">
                  <c:v>1.6747685185185185E-2</c:v>
                </c:pt>
                <c:pt idx="1449">
                  <c:v>1.6759259259259258E-2</c:v>
                </c:pt>
                <c:pt idx="1450">
                  <c:v>1.6770833333333332E-2</c:v>
                </c:pt>
                <c:pt idx="1451">
                  <c:v>1.6782407407407409E-2</c:v>
                </c:pt>
                <c:pt idx="1452">
                  <c:v>1.6793981481481483E-2</c:v>
                </c:pt>
                <c:pt idx="1453">
                  <c:v>1.6805555555555556E-2</c:v>
                </c:pt>
                <c:pt idx="1454">
                  <c:v>1.681712962962963E-2</c:v>
                </c:pt>
                <c:pt idx="1455">
                  <c:v>1.6828703703703703E-2</c:v>
                </c:pt>
                <c:pt idx="1456">
                  <c:v>1.6840277777777777E-2</c:v>
                </c:pt>
                <c:pt idx="1457">
                  <c:v>1.6851851851851851E-2</c:v>
                </c:pt>
                <c:pt idx="1458">
                  <c:v>1.6851851851851851E-2</c:v>
                </c:pt>
                <c:pt idx="1459">
                  <c:v>1.6875000000000001E-2</c:v>
                </c:pt>
                <c:pt idx="1460">
                  <c:v>1.6875000000000001E-2</c:v>
                </c:pt>
                <c:pt idx="1461">
                  <c:v>1.6886574074074075E-2</c:v>
                </c:pt>
                <c:pt idx="1462">
                  <c:v>1.6909722222222225E-2</c:v>
                </c:pt>
                <c:pt idx="1463">
                  <c:v>1.6909722222222225E-2</c:v>
                </c:pt>
                <c:pt idx="1464">
                  <c:v>1.6921296296296299E-2</c:v>
                </c:pt>
                <c:pt idx="1465">
                  <c:v>1.6932870370370369E-2</c:v>
                </c:pt>
                <c:pt idx="1466">
                  <c:v>1.6944444444444443E-2</c:v>
                </c:pt>
                <c:pt idx="1467">
                  <c:v>1.695601851851852E-2</c:v>
                </c:pt>
                <c:pt idx="1468">
                  <c:v>1.6967592592592593E-2</c:v>
                </c:pt>
                <c:pt idx="1469">
                  <c:v>1.6979166666666667E-2</c:v>
                </c:pt>
                <c:pt idx="1470">
                  <c:v>1.699074074074074E-2</c:v>
                </c:pt>
                <c:pt idx="1471">
                  <c:v>1.7002314814814814E-2</c:v>
                </c:pt>
                <c:pt idx="1472">
                  <c:v>1.7013888888888887E-2</c:v>
                </c:pt>
                <c:pt idx="1473">
                  <c:v>1.7025462962962961E-2</c:v>
                </c:pt>
                <c:pt idx="1474">
                  <c:v>1.7037037037037038E-2</c:v>
                </c:pt>
                <c:pt idx="1475">
                  <c:v>1.7048611111111112E-2</c:v>
                </c:pt>
                <c:pt idx="1476">
                  <c:v>1.7060185185185185E-2</c:v>
                </c:pt>
                <c:pt idx="1477">
                  <c:v>1.7071759259259259E-2</c:v>
                </c:pt>
                <c:pt idx="1478">
                  <c:v>1.7083333333333336E-2</c:v>
                </c:pt>
                <c:pt idx="1479">
                  <c:v>1.7094907407407409E-2</c:v>
                </c:pt>
                <c:pt idx="1480">
                  <c:v>1.7106481481481483E-2</c:v>
                </c:pt>
                <c:pt idx="1481">
                  <c:v>1.7118055555555556E-2</c:v>
                </c:pt>
                <c:pt idx="1482">
                  <c:v>1.712962962962963E-2</c:v>
                </c:pt>
                <c:pt idx="1483">
                  <c:v>1.7141203703703704E-2</c:v>
                </c:pt>
                <c:pt idx="1484">
                  <c:v>1.7152777777777777E-2</c:v>
                </c:pt>
                <c:pt idx="1485">
                  <c:v>1.7164351851851851E-2</c:v>
                </c:pt>
                <c:pt idx="1486">
                  <c:v>1.7175925925925924E-2</c:v>
                </c:pt>
                <c:pt idx="1487">
                  <c:v>1.7187499999999998E-2</c:v>
                </c:pt>
                <c:pt idx="1488">
                  <c:v>1.7199074074074071E-2</c:v>
                </c:pt>
                <c:pt idx="1489">
                  <c:v>1.7210648148148149E-2</c:v>
                </c:pt>
                <c:pt idx="1490">
                  <c:v>1.7222222222222222E-2</c:v>
                </c:pt>
                <c:pt idx="1491">
                  <c:v>1.7233796296296296E-2</c:v>
                </c:pt>
                <c:pt idx="1492">
                  <c:v>1.7245370370370369E-2</c:v>
                </c:pt>
                <c:pt idx="1493">
                  <c:v>1.7256944444444446E-2</c:v>
                </c:pt>
                <c:pt idx="1494">
                  <c:v>1.726851851851852E-2</c:v>
                </c:pt>
                <c:pt idx="1495">
                  <c:v>1.7280092592592593E-2</c:v>
                </c:pt>
                <c:pt idx="1496">
                  <c:v>1.7291666666666667E-2</c:v>
                </c:pt>
                <c:pt idx="1497">
                  <c:v>1.7303240740740741E-2</c:v>
                </c:pt>
                <c:pt idx="1498">
                  <c:v>1.7314814814814814E-2</c:v>
                </c:pt>
                <c:pt idx="1499">
                  <c:v>1.7326388888888888E-2</c:v>
                </c:pt>
                <c:pt idx="1500">
                  <c:v>1.7337962962962961E-2</c:v>
                </c:pt>
                <c:pt idx="1501">
                  <c:v>1.7349537037037038E-2</c:v>
                </c:pt>
                <c:pt idx="1502">
                  <c:v>1.7361111111111112E-2</c:v>
                </c:pt>
                <c:pt idx="1503">
                  <c:v>1.7372685185185185E-2</c:v>
                </c:pt>
                <c:pt idx="1504">
                  <c:v>1.7384259259259262E-2</c:v>
                </c:pt>
                <c:pt idx="1505">
                  <c:v>1.7395833333333336E-2</c:v>
                </c:pt>
                <c:pt idx="1506">
                  <c:v>1.7407407407407406E-2</c:v>
                </c:pt>
                <c:pt idx="1507">
                  <c:v>1.741898148148148E-2</c:v>
                </c:pt>
                <c:pt idx="1508">
                  <c:v>1.7430555555555557E-2</c:v>
                </c:pt>
                <c:pt idx="1509">
                  <c:v>1.744212962962963E-2</c:v>
                </c:pt>
                <c:pt idx="1510">
                  <c:v>1.7453703703703704E-2</c:v>
                </c:pt>
                <c:pt idx="1511">
                  <c:v>1.7465277777777777E-2</c:v>
                </c:pt>
                <c:pt idx="1512">
                  <c:v>1.7476851851851851E-2</c:v>
                </c:pt>
                <c:pt idx="1513">
                  <c:v>1.7488425925925925E-2</c:v>
                </c:pt>
                <c:pt idx="1514">
                  <c:v>1.7499999999999998E-2</c:v>
                </c:pt>
                <c:pt idx="1515">
                  <c:v>1.7511574074074072E-2</c:v>
                </c:pt>
                <c:pt idx="1516">
                  <c:v>1.7523148148148149E-2</c:v>
                </c:pt>
                <c:pt idx="1517">
                  <c:v>1.7534722222222222E-2</c:v>
                </c:pt>
                <c:pt idx="1518">
                  <c:v>1.7546296296296296E-2</c:v>
                </c:pt>
                <c:pt idx="1519">
                  <c:v>1.7557870370370373E-2</c:v>
                </c:pt>
                <c:pt idx="1520">
                  <c:v>1.7569444444444447E-2</c:v>
                </c:pt>
                <c:pt idx="1521">
                  <c:v>1.758101851851852E-2</c:v>
                </c:pt>
                <c:pt idx="1522">
                  <c:v>1.7592592592592594E-2</c:v>
                </c:pt>
                <c:pt idx="1523">
                  <c:v>1.7604166666666667E-2</c:v>
                </c:pt>
                <c:pt idx="1524">
                  <c:v>1.7615740740740741E-2</c:v>
                </c:pt>
                <c:pt idx="1525">
                  <c:v>1.7627314814814814E-2</c:v>
                </c:pt>
                <c:pt idx="1526">
                  <c:v>1.7638888888888888E-2</c:v>
                </c:pt>
                <c:pt idx="1527">
                  <c:v>1.7650462962962962E-2</c:v>
                </c:pt>
                <c:pt idx="1528">
                  <c:v>1.7662037037037035E-2</c:v>
                </c:pt>
                <c:pt idx="1529">
                  <c:v>1.7673611111111109E-2</c:v>
                </c:pt>
                <c:pt idx="1530">
                  <c:v>1.7685185185185182E-2</c:v>
                </c:pt>
                <c:pt idx="1531">
                  <c:v>1.7696759259259259E-2</c:v>
                </c:pt>
                <c:pt idx="1532">
                  <c:v>1.7708333333333333E-2</c:v>
                </c:pt>
                <c:pt idx="1533">
                  <c:v>1.7719907407407406E-2</c:v>
                </c:pt>
                <c:pt idx="1534">
                  <c:v>1.7731481481481483E-2</c:v>
                </c:pt>
                <c:pt idx="1535">
                  <c:v>1.7743055555555557E-2</c:v>
                </c:pt>
                <c:pt idx="1536">
                  <c:v>1.7754629629629631E-2</c:v>
                </c:pt>
                <c:pt idx="1537">
                  <c:v>1.7766203703703704E-2</c:v>
                </c:pt>
                <c:pt idx="1538">
                  <c:v>1.7777777777777778E-2</c:v>
                </c:pt>
                <c:pt idx="1539">
                  <c:v>1.7789351851851851E-2</c:v>
                </c:pt>
                <c:pt idx="1540">
                  <c:v>1.7800925925925925E-2</c:v>
                </c:pt>
                <c:pt idx="1541">
                  <c:v>1.7812499999999998E-2</c:v>
                </c:pt>
                <c:pt idx="1542">
                  <c:v>1.7824074074074076E-2</c:v>
                </c:pt>
                <c:pt idx="1543">
                  <c:v>1.7835648148148149E-2</c:v>
                </c:pt>
                <c:pt idx="1544">
                  <c:v>1.7847222222222223E-2</c:v>
                </c:pt>
                <c:pt idx="1545">
                  <c:v>1.7858796296296296E-2</c:v>
                </c:pt>
                <c:pt idx="1546">
                  <c:v>1.7870370370370373E-2</c:v>
                </c:pt>
                <c:pt idx="1547">
                  <c:v>1.7881944444444443E-2</c:v>
                </c:pt>
                <c:pt idx="1548">
                  <c:v>1.7893518518518517E-2</c:v>
                </c:pt>
                <c:pt idx="1549">
                  <c:v>1.7905092592592594E-2</c:v>
                </c:pt>
                <c:pt idx="1550">
                  <c:v>1.7916666666666668E-2</c:v>
                </c:pt>
                <c:pt idx="1551">
                  <c:v>1.7928240740740741E-2</c:v>
                </c:pt>
                <c:pt idx="1552">
                  <c:v>1.7939814814814815E-2</c:v>
                </c:pt>
                <c:pt idx="1553">
                  <c:v>1.7951388888888888E-2</c:v>
                </c:pt>
                <c:pt idx="1554">
                  <c:v>1.7962962962962962E-2</c:v>
                </c:pt>
                <c:pt idx="1555">
                  <c:v>1.7974537037037035E-2</c:v>
                </c:pt>
                <c:pt idx="1556">
                  <c:v>1.7986111111111109E-2</c:v>
                </c:pt>
                <c:pt idx="1557">
                  <c:v>1.7997685185185186E-2</c:v>
                </c:pt>
                <c:pt idx="1558">
                  <c:v>1.800925925925926E-2</c:v>
                </c:pt>
                <c:pt idx="1559">
                  <c:v>1.8020833333333333E-2</c:v>
                </c:pt>
                <c:pt idx="1560">
                  <c:v>1.8032407407407407E-2</c:v>
                </c:pt>
                <c:pt idx="1561">
                  <c:v>1.8043981481481484E-2</c:v>
                </c:pt>
                <c:pt idx="1562">
                  <c:v>1.8055555555555557E-2</c:v>
                </c:pt>
                <c:pt idx="1563">
                  <c:v>1.8067129629629631E-2</c:v>
                </c:pt>
                <c:pt idx="1564">
                  <c:v>1.8078703703703704E-2</c:v>
                </c:pt>
                <c:pt idx="1565">
                  <c:v>1.8090277777777778E-2</c:v>
                </c:pt>
                <c:pt idx="1566">
                  <c:v>1.8101851851851852E-2</c:v>
                </c:pt>
                <c:pt idx="1567">
                  <c:v>1.8113425925925925E-2</c:v>
                </c:pt>
                <c:pt idx="1568">
                  <c:v>1.8124999999999999E-2</c:v>
                </c:pt>
                <c:pt idx="1569">
                  <c:v>1.8136574074074072E-2</c:v>
                </c:pt>
                <c:pt idx="1570">
                  <c:v>1.8148148148148146E-2</c:v>
                </c:pt>
                <c:pt idx="1571">
                  <c:v>1.8159722222222219E-2</c:v>
                </c:pt>
                <c:pt idx="1572">
                  <c:v>1.8171296296296297E-2</c:v>
                </c:pt>
                <c:pt idx="1573">
                  <c:v>1.818287037037037E-2</c:v>
                </c:pt>
                <c:pt idx="1574">
                  <c:v>1.8194444444444444E-2</c:v>
                </c:pt>
                <c:pt idx="1575">
                  <c:v>1.8206018518518517E-2</c:v>
                </c:pt>
                <c:pt idx="1576">
                  <c:v>1.8217592592592594E-2</c:v>
                </c:pt>
                <c:pt idx="1577">
                  <c:v>1.8229166666666668E-2</c:v>
                </c:pt>
                <c:pt idx="1578">
                  <c:v>1.8240740740740741E-2</c:v>
                </c:pt>
                <c:pt idx="1579">
                  <c:v>1.8252314814814815E-2</c:v>
                </c:pt>
                <c:pt idx="1580">
                  <c:v>1.8263888888888889E-2</c:v>
                </c:pt>
                <c:pt idx="1581">
                  <c:v>1.8275462962962962E-2</c:v>
                </c:pt>
                <c:pt idx="1582">
                  <c:v>1.8287037037037036E-2</c:v>
                </c:pt>
                <c:pt idx="1583">
                  <c:v>1.8298611111111113E-2</c:v>
                </c:pt>
                <c:pt idx="1584">
                  <c:v>1.8310185185185186E-2</c:v>
                </c:pt>
                <c:pt idx="1585">
                  <c:v>1.832175925925926E-2</c:v>
                </c:pt>
                <c:pt idx="1586">
                  <c:v>1.8333333333333333E-2</c:v>
                </c:pt>
                <c:pt idx="1587">
                  <c:v>1.834490740740741E-2</c:v>
                </c:pt>
                <c:pt idx="1588">
                  <c:v>1.8356481481481481E-2</c:v>
                </c:pt>
                <c:pt idx="1589">
                  <c:v>1.8368055555555554E-2</c:v>
                </c:pt>
                <c:pt idx="1590">
                  <c:v>1.8379629629629628E-2</c:v>
                </c:pt>
                <c:pt idx="1591">
                  <c:v>1.8391203703703705E-2</c:v>
                </c:pt>
                <c:pt idx="1592">
                  <c:v>1.8402777777777778E-2</c:v>
                </c:pt>
                <c:pt idx="1593">
                  <c:v>1.8414351851851852E-2</c:v>
                </c:pt>
                <c:pt idx="1594">
                  <c:v>1.8425925925925925E-2</c:v>
                </c:pt>
                <c:pt idx="1595">
                  <c:v>1.8437499999999999E-2</c:v>
                </c:pt>
                <c:pt idx="1596">
                  <c:v>1.8449074074074073E-2</c:v>
                </c:pt>
                <c:pt idx="1597">
                  <c:v>1.8460648148148146E-2</c:v>
                </c:pt>
                <c:pt idx="1598">
                  <c:v>1.8472222222222223E-2</c:v>
                </c:pt>
                <c:pt idx="1599">
                  <c:v>1.8483796296296297E-2</c:v>
                </c:pt>
                <c:pt idx="1600">
                  <c:v>1.849537037037037E-2</c:v>
                </c:pt>
                <c:pt idx="1601">
                  <c:v>1.8506944444444444E-2</c:v>
                </c:pt>
                <c:pt idx="1602">
                  <c:v>1.8518518518518521E-2</c:v>
                </c:pt>
                <c:pt idx="1603">
                  <c:v>1.8530092592592595E-2</c:v>
                </c:pt>
                <c:pt idx="1604">
                  <c:v>1.8541666666666668E-2</c:v>
                </c:pt>
                <c:pt idx="1605">
                  <c:v>1.8553240740740742E-2</c:v>
                </c:pt>
                <c:pt idx="1606">
                  <c:v>1.8564814814814815E-2</c:v>
                </c:pt>
                <c:pt idx="1607">
                  <c:v>1.8576388888888889E-2</c:v>
                </c:pt>
                <c:pt idx="1608">
                  <c:v>1.8587962962962962E-2</c:v>
                </c:pt>
                <c:pt idx="1609">
                  <c:v>1.8599537037037036E-2</c:v>
                </c:pt>
                <c:pt idx="1610">
                  <c:v>1.861111111111111E-2</c:v>
                </c:pt>
                <c:pt idx="1611">
                  <c:v>1.8622685185185183E-2</c:v>
                </c:pt>
                <c:pt idx="1612">
                  <c:v>1.8634259259259257E-2</c:v>
                </c:pt>
                <c:pt idx="1613">
                  <c:v>1.8645833333333334E-2</c:v>
                </c:pt>
                <c:pt idx="1614">
                  <c:v>1.8657407407407407E-2</c:v>
                </c:pt>
                <c:pt idx="1615">
                  <c:v>1.8668981481481481E-2</c:v>
                </c:pt>
                <c:pt idx="1616">
                  <c:v>1.8680555555555554E-2</c:v>
                </c:pt>
                <c:pt idx="1617">
                  <c:v>1.8692129629629631E-2</c:v>
                </c:pt>
                <c:pt idx="1618">
                  <c:v>1.8703703703703705E-2</c:v>
                </c:pt>
                <c:pt idx="1619">
                  <c:v>1.8715277777777779E-2</c:v>
                </c:pt>
                <c:pt idx="1620">
                  <c:v>1.8726851851851852E-2</c:v>
                </c:pt>
                <c:pt idx="1621">
                  <c:v>1.8738425925925926E-2</c:v>
                </c:pt>
                <c:pt idx="1622">
                  <c:v>1.8749999999999999E-2</c:v>
                </c:pt>
                <c:pt idx="1623">
                  <c:v>1.8761574074074073E-2</c:v>
                </c:pt>
                <c:pt idx="1624">
                  <c:v>1.877314814814815E-2</c:v>
                </c:pt>
                <c:pt idx="1625">
                  <c:v>1.8784722222222223E-2</c:v>
                </c:pt>
                <c:pt idx="1626">
                  <c:v>1.8796296296296297E-2</c:v>
                </c:pt>
                <c:pt idx="1627">
                  <c:v>1.8807870370370371E-2</c:v>
                </c:pt>
                <c:pt idx="1628">
                  <c:v>1.8819444444444448E-2</c:v>
                </c:pt>
                <c:pt idx="1629">
                  <c:v>1.8831018518518518E-2</c:v>
                </c:pt>
                <c:pt idx="1630">
                  <c:v>1.8842592592592591E-2</c:v>
                </c:pt>
                <c:pt idx="1631">
                  <c:v>1.8854166666666665E-2</c:v>
                </c:pt>
                <c:pt idx="1632">
                  <c:v>1.8865740740740742E-2</c:v>
                </c:pt>
                <c:pt idx="1633">
                  <c:v>1.8877314814814816E-2</c:v>
                </c:pt>
                <c:pt idx="1634">
                  <c:v>1.8888888888888889E-2</c:v>
                </c:pt>
                <c:pt idx="1635">
                  <c:v>1.8900462962962963E-2</c:v>
                </c:pt>
                <c:pt idx="1636">
                  <c:v>1.8912037037037036E-2</c:v>
                </c:pt>
                <c:pt idx="1637">
                  <c:v>1.892361111111111E-2</c:v>
                </c:pt>
                <c:pt idx="1638">
                  <c:v>1.8935185185185183E-2</c:v>
                </c:pt>
                <c:pt idx="1639">
                  <c:v>1.894675925925926E-2</c:v>
                </c:pt>
                <c:pt idx="1640">
                  <c:v>1.8958333333333334E-2</c:v>
                </c:pt>
                <c:pt idx="1641">
                  <c:v>1.8969907407407408E-2</c:v>
                </c:pt>
                <c:pt idx="1642">
                  <c:v>1.8981481481481481E-2</c:v>
                </c:pt>
                <c:pt idx="1643">
                  <c:v>1.8993055555555558E-2</c:v>
                </c:pt>
                <c:pt idx="1644">
                  <c:v>1.9004629629629632E-2</c:v>
                </c:pt>
                <c:pt idx="1645">
                  <c:v>1.9016203703703705E-2</c:v>
                </c:pt>
                <c:pt idx="1646">
                  <c:v>1.9027777777777779E-2</c:v>
                </c:pt>
                <c:pt idx="1647">
                  <c:v>1.9039351851851852E-2</c:v>
                </c:pt>
                <c:pt idx="1648">
                  <c:v>1.9050925925925926E-2</c:v>
                </c:pt>
                <c:pt idx="1649">
                  <c:v>1.90625E-2</c:v>
                </c:pt>
                <c:pt idx="1650">
                  <c:v>1.9074074074074073E-2</c:v>
                </c:pt>
                <c:pt idx="1651">
                  <c:v>1.9085648148148147E-2</c:v>
                </c:pt>
                <c:pt idx="1652">
                  <c:v>1.909722222222222E-2</c:v>
                </c:pt>
                <c:pt idx="1653">
                  <c:v>1.9108796296296294E-2</c:v>
                </c:pt>
                <c:pt idx="1654">
                  <c:v>1.9120370370370371E-2</c:v>
                </c:pt>
                <c:pt idx="1655">
                  <c:v>1.9131944444444444E-2</c:v>
                </c:pt>
                <c:pt idx="1656">
                  <c:v>1.9143518518518518E-2</c:v>
                </c:pt>
                <c:pt idx="1657">
                  <c:v>1.9155092592592592E-2</c:v>
                </c:pt>
                <c:pt idx="1658">
                  <c:v>1.9166666666666669E-2</c:v>
                </c:pt>
                <c:pt idx="1659">
                  <c:v>1.9178240740740742E-2</c:v>
                </c:pt>
                <c:pt idx="1660">
                  <c:v>1.9189814814814816E-2</c:v>
                </c:pt>
                <c:pt idx="1661">
                  <c:v>1.9201388888888889E-2</c:v>
                </c:pt>
                <c:pt idx="1662">
                  <c:v>1.9212962962962963E-2</c:v>
                </c:pt>
                <c:pt idx="1663">
                  <c:v>1.9224537037037037E-2</c:v>
                </c:pt>
                <c:pt idx="1664">
                  <c:v>1.923611111111111E-2</c:v>
                </c:pt>
                <c:pt idx="1665">
                  <c:v>1.9247685185185184E-2</c:v>
                </c:pt>
                <c:pt idx="1666">
                  <c:v>1.9259259259259261E-2</c:v>
                </c:pt>
                <c:pt idx="1667">
                  <c:v>1.9270833333333334E-2</c:v>
                </c:pt>
                <c:pt idx="1668">
                  <c:v>1.9282407407407408E-2</c:v>
                </c:pt>
                <c:pt idx="1669">
                  <c:v>1.9293981481481485E-2</c:v>
                </c:pt>
                <c:pt idx="1670">
                  <c:v>1.9305555555555555E-2</c:v>
                </c:pt>
                <c:pt idx="1671">
                  <c:v>1.9317129629629629E-2</c:v>
                </c:pt>
                <c:pt idx="1672">
                  <c:v>1.9328703703703702E-2</c:v>
                </c:pt>
                <c:pt idx="1673">
                  <c:v>1.9340277777777779E-2</c:v>
                </c:pt>
                <c:pt idx="1674">
                  <c:v>1.9351851851851853E-2</c:v>
                </c:pt>
                <c:pt idx="1675">
                  <c:v>1.9363425925925926E-2</c:v>
                </c:pt>
                <c:pt idx="1676">
                  <c:v>1.9375E-2</c:v>
                </c:pt>
                <c:pt idx="1677">
                  <c:v>1.9386574074074073E-2</c:v>
                </c:pt>
                <c:pt idx="1678">
                  <c:v>1.9398148148148147E-2</c:v>
                </c:pt>
                <c:pt idx="1679">
                  <c:v>1.9409722222222221E-2</c:v>
                </c:pt>
                <c:pt idx="1680">
                  <c:v>1.9421296296296294E-2</c:v>
                </c:pt>
                <c:pt idx="1681">
                  <c:v>1.9432870370370371E-2</c:v>
                </c:pt>
                <c:pt idx="1682">
                  <c:v>1.9444444444444445E-2</c:v>
                </c:pt>
                <c:pt idx="1683">
                  <c:v>1.9456018518518518E-2</c:v>
                </c:pt>
                <c:pt idx="1684">
                  <c:v>1.9467592592592595E-2</c:v>
                </c:pt>
                <c:pt idx="1685">
                  <c:v>1.9479166666666669E-2</c:v>
                </c:pt>
                <c:pt idx="1686">
                  <c:v>1.9490740740740743E-2</c:v>
                </c:pt>
                <c:pt idx="1687">
                  <c:v>1.9502314814814816E-2</c:v>
                </c:pt>
                <c:pt idx="1688">
                  <c:v>1.951388888888889E-2</c:v>
                </c:pt>
                <c:pt idx="1689">
                  <c:v>1.9525462962962963E-2</c:v>
                </c:pt>
                <c:pt idx="1690">
                  <c:v>1.9537037037037037E-2</c:v>
                </c:pt>
                <c:pt idx="1691">
                  <c:v>1.954861111111111E-2</c:v>
                </c:pt>
                <c:pt idx="1692">
                  <c:v>1.9560185185185184E-2</c:v>
                </c:pt>
                <c:pt idx="1693">
                  <c:v>1.9571759259259257E-2</c:v>
                </c:pt>
                <c:pt idx="1694">
                  <c:v>1.9583333333333331E-2</c:v>
                </c:pt>
                <c:pt idx="1695">
                  <c:v>1.9594907407407405E-2</c:v>
                </c:pt>
                <c:pt idx="1696">
                  <c:v>1.9606481481481482E-2</c:v>
                </c:pt>
                <c:pt idx="1697">
                  <c:v>1.9618055555555555E-2</c:v>
                </c:pt>
                <c:pt idx="1698">
                  <c:v>1.9629629629629629E-2</c:v>
                </c:pt>
                <c:pt idx="1699">
                  <c:v>1.9641203703703706E-2</c:v>
                </c:pt>
                <c:pt idx="1700">
                  <c:v>1.9652777777777779E-2</c:v>
                </c:pt>
                <c:pt idx="1701">
                  <c:v>1.9664351851851853E-2</c:v>
                </c:pt>
                <c:pt idx="1702">
                  <c:v>1.9675925925925927E-2</c:v>
                </c:pt>
                <c:pt idx="1703">
                  <c:v>1.96875E-2</c:v>
                </c:pt>
                <c:pt idx="1704">
                  <c:v>1.9699074074074074E-2</c:v>
                </c:pt>
                <c:pt idx="1705">
                  <c:v>1.9710648148148147E-2</c:v>
                </c:pt>
                <c:pt idx="1706">
                  <c:v>1.9722222222222221E-2</c:v>
                </c:pt>
                <c:pt idx="1707">
                  <c:v>1.9733796296296298E-2</c:v>
                </c:pt>
                <c:pt idx="1708">
                  <c:v>1.9745370370370371E-2</c:v>
                </c:pt>
                <c:pt idx="1709">
                  <c:v>1.9756944444444445E-2</c:v>
                </c:pt>
                <c:pt idx="1710">
                  <c:v>1.9768518518518515E-2</c:v>
                </c:pt>
                <c:pt idx="1711">
                  <c:v>1.9780092592592592E-2</c:v>
                </c:pt>
                <c:pt idx="1712">
                  <c:v>1.9791666666666666E-2</c:v>
                </c:pt>
                <c:pt idx="1713">
                  <c:v>1.9803240740740739E-2</c:v>
                </c:pt>
                <c:pt idx="1714">
                  <c:v>1.9814814814814816E-2</c:v>
                </c:pt>
                <c:pt idx="1715">
                  <c:v>1.982638888888889E-2</c:v>
                </c:pt>
                <c:pt idx="1716">
                  <c:v>1.9837962962962963E-2</c:v>
                </c:pt>
                <c:pt idx="1717">
                  <c:v>1.9849537037037037E-2</c:v>
                </c:pt>
                <c:pt idx="1718">
                  <c:v>1.9861111111111111E-2</c:v>
                </c:pt>
                <c:pt idx="1719">
                  <c:v>1.9872685185185184E-2</c:v>
                </c:pt>
                <c:pt idx="1720">
                  <c:v>1.9884259259259258E-2</c:v>
                </c:pt>
                <c:pt idx="1721">
                  <c:v>1.9895833333333331E-2</c:v>
                </c:pt>
                <c:pt idx="1722">
                  <c:v>1.9907407407407408E-2</c:v>
                </c:pt>
                <c:pt idx="1723">
                  <c:v>1.9918981481481482E-2</c:v>
                </c:pt>
                <c:pt idx="1724">
                  <c:v>1.9930555555555556E-2</c:v>
                </c:pt>
                <c:pt idx="1725">
                  <c:v>1.9942129629629629E-2</c:v>
                </c:pt>
                <c:pt idx="1726">
                  <c:v>1.9953703703703706E-2</c:v>
                </c:pt>
                <c:pt idx="1727">
                  <c:v>1.996527777777778E-2</c:v>
                </c:pt>
                <c:pt idx="1728">
                  <c:v>1.9976851851851853E-2</c:v>
                </c:pt>
                <c:pt idx="1729">
                  <c:v>1.9988425925925927E-2</c:v>
                </c:pt>
                <c:pt idx="1730">
                  <c:v>0.02</c:v>
                </c:pt>
                <c:pt idx="1731">
                  <c:v>2.0011574074074074E-2</c:v>
                </c:pt>
                <c:pt idx="1732">
                  <c:v>2.0023148148148148E-2</c:v>
                </c:pt>
                <c:pt idx="1733">
                  <c:v>2.0034722222222221E-2</c:v>
                </c:pt>
                <c:pt idx="1734">
                  <c:v>2.0046296296296295E-2</c:v>
                </c:pt>
                <c:pt idx="1735">
                  <c:v>2.0057870370370368E-2</c:v>
                </c:pt>
                <c:pt idx="1736">
                  <c:v>2.0069444444444442E-2</c:v>
                </c:pt>
                <c:pt idx="1737">
                  <c:v>2.0081018518518519E-2</c:v>
                </c:pt>
                <c:pt idx="1738">
                  <c:v>2.0092592592592592E-2</c:v>
                </c:pt>
                <c:pt idx="1739">
                  <c:v>2.0104166666666666E-2</c:v>
                </c:pt>
                <c:pt idx="1740">
                  <c:v>2.011574074074074E-2</c:v>
                </c:pt>
                <c:pt idx="1741">
                  <c:v>2.0127314814814817E-2</c:v>
                </c:pt>
                <c:pt idx="1742">
                  <c:v>2.013888888888889E-2</c:v>
                </c:pt>
                <c:pt idx="1743">
                  <c:v>2.0150462962962964E-2</c:v>
                </c:pt>
                <c:pt idx="1744">
                  <c:v>2.0162037037037037E-2</c:v>
                </c:pt>
                <c:pt idx="1745">
                  <c:v>2.0173611111111111E-2</c:v>
                </c:pt>
                <c:pt idx="1746">
                  <c:v>2.0185185185185184E-2</c:v>
                </c:pt>
                <c:pt idx="1747">
                  <c:v>2.0196759259259258E-2</c:v>
                </c:pt>
                <c:pt idx="1748">
                  <c:v>2.0208333333333335E-2</c:v>
                </c:pt>
                <c:pt idx="1749">
                  <c:v>2.0219907407407409E-2</c:v>
                </c:pt>
                <c:pt idx="1750">
                  <c:v>2.0231481481481482E-2</c:v>
                </c:pt>
                <c:pt idx="1751">
                  <c:v>2.0243055555555552E-2</c:v>
                </c:pt>
                <c:pt idx="1752">
                  <c:v>2.0254629629629629E-2</c:v>
                </c:pt>
                <c:pt idx="1753">
                  <c:v>2.0266203703703703E-2</c:v>
                </c:pt>
                <c:pt idx="1754">
                  <c:v>2.0277777777777777E-2</c:v>
                </c:pt>
                <c:pt idx="1755">
                  <c:v>2.028935185185185E-2</c:v>
                </c:pt>
                <c:pt idx="1756">
                  <c:v>2.0300925925925927E-2</c:v>
                </c:pt>
                <c:pt idx="1757">
                  <c:v>2.0312500000000001E-2</c:v>
                </c:pt>
                <c:pt idx="1758">
                  <c:v>2.0324074074074074E-2</c:v>
                </c:pt>
                <c:pt idx="1759">
                  <c:v>2.0335648148148148E-2</c:v>
                </c:pt>
                <c:pt idx="1760">
                  <c:v>2.0347222222222221E-2</c:v>
                </c:pt>
                <c:pt idx="1761">
                  <c:v>2.0358796296296295E-2</c:v>
                </c:pt>
                <c:pt idx="1762">
                  <c:v>2.0370370370370369E-2</c:v>
                </c:pt>
                <c:pt idx="1763">
                  <c:v>2.0381944444444446E-2</c:v>
                </c:pt>
                <c:pt idx="1764">
                  <c:v>2.0393518518518519E-2</c:v>
                </c:pt>
                <c:pt idx="1765">
                  <c:v>2.0405092592592593E-2</c:v>
                </c:pt>
                <c:pt idx="1766">
                  <c:v>2.0416666666666666E-2</c:v>
                </c:pt>
                <c:pt idx="1767">
                  <c:v>2.0428240740740743E-2</c:v>
                </c:pt>
                <c:pt idx="1768">
                  <c:v>2.0439814814814817E-2</c:v>
                </c:pt>
                <c:pt idx="1769">
                  <c:v>2.045138888888889E-2</c:v>
                </c:pt>
                <c:pt idx="1770">
                  <c:v>2.0462962962962964E-2</c:v>
                </c:pt>
                <c:pt idx="1771">
                  <c:v>2.0474537037037038E-2</c:v>
                </c:pt>
                <c:pt idx="1772">
                  <c:v>2.0486111111111111E-2</c:v>
                </c:pt>
                <c:pt idx="1773">
                  <c:v>2.0497685185185185E-2</c:v>
                </c:pt>
                <c:pt idx="1774">
                  <c:v>2.0509259259259258E-2</c:v>
                </c:pt>
                <c:pt idx="1775">
                  <c:v>2.0520833333333332E-2</c:v>
                </c:pt>
                <c:pt idx="1776">
                  <c:v>2.0532407407407405E-2</c:v>
                </c:pt>
                <c:pt idx="1777">
                  <c:v>2.0543981481481479E-2</c:v>
                </c:pt>
                <c:pt idx="1778">
                  <c:v>2.0555555555555556E-2</c:v>
                </c:pt>
                <c:pt idx="1779">
                  <c:v>2.056712962962963E-2</c:v>
                </c:pt>
                <c:pt idx="1780">
                  <c:v>2.0578703703703703E-2</c:v>
                </c:pt>
                <c:pt idx="1781">
                  <c:v>2.0590277777777777E-2</c:v>
                </c:pt>
                <c:pt idx="1782">
                  <c:v>2.0601851851851854E-2</c:v>
                </c:pt>
                <c:pt idx="1783">
                  <c:v>2.0613425925925927E-2</c:v>
                </c:pt>
                <c:pt idx="1784">
                  <c:v>2.0625000000000001E-2</c:v>
                </c:pt>
                <c:pt idx="1785">
                  <c:v>2.0636574074074075E-2</c:v>
                </c:pt>
                <c:pt idx="1786">
                  <c:v>2.0648148148148148E-2</c:v>
                </c:pt>
                <c:pt idx="1787">
                  <c:v>2.0659722222222222E-2</c:v>
                </c:pt>
                <c:pt idx="1788">
                  <c:v>2.0671296296296295E-2</c:v>
                </c:pt>
                <c:pt idx="1789">
                  <c:v>2.0682870370370372E-2</c:v>
                </c:pt>
                <c:pt idx="1790">
                  <c:v>2.0694444444444446E-2</c:v>
                </c:pt>
                <c:pt idx="1791">
                  <c:v>2.0706018518518519E-2</c:v>
                </c:pt>
                <c:pt idx="1792">
                  <c:v>2.071759259259259E-2</c:v>
                </c:pt>
                <c:pt idx="1793">
                  <c:v>2.0729166666666667E-2</c:v>
                </c:pt>
                <c:pt idx="1794">
                  <c:v>2.074074074074074E-2</c:v>
                </c:pt>
                <c:pt idx="1795">
                  <c:v>2.0752314814814814E-2</c:v>
                </c:pt>
                <c:pt idx="1796">
                  <c:v>2.0763888888888887E-2</c:v>
                </c:pt>
                <c:pt idx="1797">
                  <c:v>2.0775462962962964E-2</c:v>
                </c:pt>
                <c:pt idx="1798">
                  <c:v>2.0787037037037038E-2</c:v>
                </c:pt>
                <c:pt idx="1799">
                  <c:v>2.0798611111111111E-2</c:v>
                </c:pt>
                <c:pt idx="1800">
                  <c:v>2.0810185185185185E-2</c:v>
                </c:pt>
                <c:pt idx="1801">
                  <c:v>2.0821759259259259E-2</c:v>
                </c:pt>
                <c:pt idx="1802">
                  <c:v>2.0833333333333332E-2</c:v>
                </c:pt>
                <c:pt idx="1803">
                  <c:v>2.0844907407407406E-2</c:v>
                </c:pt>
                <c:pt idx="1804">
                  <c:v>2.0856481481481479E-2</c:v>
                </c:pt>
                <c:pt idx="1805">
                  <c:v>2.0868055555555556E-2</c:v>
                </c:pt>
                <c:pt idx="1806">
                  <c:v>2.0879629629629626E-2</c:v>
                </c:pt>
                <c:pt idx="1807">
                  <c:v>2.0891203703703703E-2</c:v>
                </c:pt>
                <c:pt idx="1808">
                  <c:v>2.0902777777777781E-2</c:v>
                </c:pt>
                <c:pt idx="1809">
                  <c:v>2.0914351851851851E-2</c:v>
                </c:pt>
                <c:pt idx="1810">
                  <c:v>2.0925925925925928E-2</c:v>
                </c:pt>
                <c:pt idx="1811">
                  <c:v>2.0937499999999998E-2</c:v>
                </c:pt>
                <c:pt idx="1812">
                  <c:v>2.0949074074074075E-2</c:v>
                </c:pt>
                <c:pt idx="1813">
                  <c:v>2.0960648148148148E-2</c:v>
                </c:pt>
                <c:pt idx="1814">
                  <c:v>2.0972222222222222E-2</c:v>
                </c:pt>
                <c:pt idx="1815">
                  <c:v>2.0983796296296296E-2</c:v>
                </c:pt>
                <c:pt idx="1816">
                  <c:v>2.0995370370370373E-2</c:v>
                </c:pt>
                <c:pt idx="1817">
                  <c:v>2.1006944444444443E-2</c:v>
                </c:pt>
                <c:pt idx="1818">
                  <c:v>2.101851851851852E-2</c:v>
                </c:pt>
                <c:pt idx="1819">
                  <c:v>2.1030092592592597E-2</c:v>
                </c:pt>
                <c:pt idx="1820">
                  <c:v>2.1041666666666667E-2</c:v>
                </c:pt>
                <c:pt idx="1821">
                  <c:v>2.1053240740740744E-2</c:v>
                </c:pt>
                <c:pt idx="1822">
                  <c:v>2.1064814814814814E-2</c:v>
                </c:pt>
                <c:pt idx="1823">
                  <c:v>2.1076388888888891E-2</c:v>
                </c:pt>
                <c:pt idx="1824">
                  <c:v>2.1087962962962961E-2</c:v>
                </c:pt>
                <c:pt idx="1825">
                  <c:v>2.1099537037037038E-2</c:v>
                </c:pt>
                <c:pt idx="1826">
                  <c:v>2.1111111111111108E-2</c:v>
                </c:pt>
                <c:pt idx="1827">
                  <c:v>2.1122685185185185E-2</c:v>
                </c:pt>
                <c:pt idx="1828">
                  <c:v>2.1134259259259259E-2</c:v>
                </c:pt>
                <c:pt idx="1829">
                  <c:v>2.1145833333333332E-2</c:v>
                </c:pt>
                <c:pt idx="1830">
                  <c:v>2.1157407407407406E-2</c:v>
                </c:pt>
                <c:pt idx="1831">
                  <c:v>2.1168981481481483E-2</c:v>
                </c:pt>
                <c:pt idx="1832">
                  <c:v>2.1180555555555553E-2</c:v>
                </c:pt>
                <c:pt idx="1833">
                  <c:v>2.119212962962963E-2</c:v>
                </c:pt>
                <c:pt idx="1834">
                  <c:v>2.1203703703703707E-2</c:v>
                </c:pt>
                <c:pt idx="1835">
                  <c:v>2.1215277777777777E-2</c:v>
                </c:pt>
                <c:pt idx="1836">
                  <c:v>2.1226851851851854E-2</c:v>
                </c:pt>
                <c:pt idx="1837">
                  <c:v>2.1238425925925924E-2</c:v>
                </c:pt>
                <c:pt idx="1838">
                  <c:v>2.1250000000000002E-2</c:v>
                </c:pt>
                <c:pt idx="1839">
                  <c:v>2.1261574074074075E-2</c:v>
                </c:pt>
                <c:pt idx="1840">
                  <c:v>2.1273148148148149E-2</c:v>
                </c:pt>
                <c:pt idx="1841">
                  <c:v>2.1284722222222222E-2</c:v>
                </c:pt>
                <c:pt idx="1842">
                  <c:v>2.1296296296296299E-2</c:v>
                </c:pt>
                <c:pt idx="1843">
                  <c:v>2.1307870370370369E-2</c:v>
                </c:pt>
                <c:pt idx="1844">
                  <c:v>2.1319444444444443E-2</c:v>
                </c:pt>
                <c:pt idx="1845">
                  <c:v>2.1331018518518517E-2</c:v>
                </c:pt>
                <c:pt idx="1846">
                  <c:v>2.1342592592592594E-2</c:v>
                </c:pt>
                <c:pt idx="1847">
                  <c:v>2.1354166666666664E-2</c:v>
                </c:pt>
                <c:pt idx="1848">
                  <c:v>2.1365740740740741E-2</c:v>
                </c:pt>
                <c:pt idx="1849">
                  <c:v>2.1377314814814818E-2</c:v>
                </c:pt>
                <c:pt idx="1850">
                  <c:v>2.1388888888888888E-2</c:v>
                </c:pt>
                <c:pt idx="1851">
                  <c:v>2.1400462962962965E-2</c:v>
                </c:pt>
                <c:pt idx="1852">
                  <c:v>2.1412037037037035E-2</c:v>
                </c:pt>
                <c:pt idx="1853">
                  <c:v>2.1423611111111112E-2</c:v>
                </c:pt>
                <c:pt idx="1854">
                  <c:v>2.1435185185185186E-2</c:v>
                </c:pt>
                <c:pt idx="1855">
                  <c:v>2.1446759259259259E-2</c:v>
                </c:pt>
                <c:pt idx="1856">
                  <c:v>2.1458333333333333E-2</c:v>
                </c:pt>
                <c:pt idx="1857">
                  <c:v>2.146990740740741E-2</c:v>
                </c:pt>
                <c:pt idx="1858">
                  <c:v>2.148148148148148E-2</c:v>
                </c:pt>
                <c:pt idx="1859">
                  <c:v>2.1493055555555557E-2</c:v>
                </c:pt>
                <c:pt idx="1860">
                  <c:v>2.1504629629629627E-2</c:v>
                </c:pt>
                <c:pt idx="1861">
                  <c:v>2.1516203703703704E-2</c:v>
                </c:pt>
                <c:pt idx="1862">
                  <c:v>2.1527777777777781E-2</c:v>
                </c:pt>
                <c:pt idx="1863">
                  <c:v>2.1539351851851851E-2</c:v>
                </c:pt>
                <c:pt idx="1864">
                  <c:v>2.1550925925925928E-2</c:v>
                </c:pt>
                <c:pt idx="1865">
                  <c:v>2.1562499999999998E-2</c:v>
                </c:pt>
                <c:pt idx="1866">
                  <c:v>2.1574074074074075E-2</c:v>
                </c:pt>
                <c:pt idx="1867">
                  <c:v>2.1585648148148145E-2</c:v>
                </c:pt>
                <c:pt idx="1868">
                  <c:v>2.1597222222222223E-2</c:v>
                </c:pt>
                <c:pt idx="1869">
                  <c:v>2.1608796296296296E-2</c:v>
                </c:pt>
                <c:pt idx="1870">
                  <c:v>2.162037037037037E-2</c:v>
                </c:pt>
                <c:pt idx="1871">
                  <c:v>2.1631944444444443E-2</c:v>
                </c:pt>
                <c:pt idx="1872">
                  <c:v>2.164351851851852E-2</c:v>
                </c:pt>
                <c:pt idx="1873">
                  <c:v>2.165509259259259E-2</c:v>
                </c:pt>
                <c:pt idx="1874">
                  <c:v>2.1666666666666667E-2</c:v>
                </c:pt>
                <c:pt idx="1875">
                  <c:v>2.1678240740740738E-2</c:v>
                </c:pt>
                <c:pt idx="1876">
                  <c:v>2.1689814814814815E-2</c:v>
                </c:pt>
                <c:pt idx="1877">
                  <c:v>2.1701388888888892E-2</c:v>
                </c:pt>
                <c:pt idx="1878">
                  <c:v>2.1712962962962962E-2</c:v>
                </c:pt>
                <c:pt idx="1879">
                  <c:v>2.1724537037037039E-2</c:v>
                </c:pt>
                <c:pt idx="1880">
                  <c:v>2.1736111111111112E-2</c:v>
                </c:pt>
                <c:pt idx="1881">
                  <c:v>2.1747685185185186E-2</c:v>
                </c:pt>
                <c:pt idx="1882">
                  <c:v>2.1759259259259259E-2</c:v>
                </c:pt>
                <c:pt idx="1883">
                  <c:v>2.1770833333333336E-2</c:v>
                </c:pt>
                <c:pt idx="1884">
                  <c:v>2.1782407407407407E-2</c:v>
                </c:pt>
                <c:pt idx="1885">
                  <c:v>2.179398148148148E-2</c:v>
                </c:pt>
                <c:pt idx="1886">
                  <c:v>2.1805555555555554E-2</c:v>
                </c:pt>
                <c:pt idx="1887">
                  <c:v>2.1817129629629631E-2</c:v>
                </c:pt>
                <c:pt idx="1888">
                  <c:v>2.1828703703703701E-2</c:v>
                </c:pt>
                <c:pt idx="1889">
                  <c:v>2.1840277777777778E-2</c:v>
                </c:pt>
                <c:pt idx="1890">
                  <c:v>2.1851851851851848E-2</c:v>
                </c:pt>
                <c:pt idx="1891">
                  <c:v>2.1863425925925925E-2</c:v>
                </c:pt>
                <c:pt idx="1892">
                  <c:v>2.1875000000000002E-2</c:v>
                </c:pt>
                <c:pt idx="1893">
                  <c:v>2.1886574074074072E-2</c:v>
                </c:pt>
                <c:pt idx="1894">
                  <c:v>2.1898148148148149E-2</c:v>
                </c:pt>
                <c:pt idx="1895">
                  <c:v>2.1909722222222223E-2</c:v>
                </c:pt>
                <c:pt idx="1896">
                  <c:v>2.1921296296296296E-2</c:v>
                </c:pt>
                <c:pt idx="1897">
                  <c:v>2.193287037037037E-2</c:v>
                </c:pt>
                <c:pt idx="1898">
                  <c:v>2.1944444444444447E-2</c:v>
                </c:pt>
                <c:pt idx="1899">
                  <c:v>2.1956018518518517E-2</c:v>
                </c:pt>
                <c:pt idx="1900">
                  <c:v>2.1967592592592594E-2</c:v>
                </c:pt>
                <c:pt idx="1901">
                  <c:v>2.1979166666666664E-2</c:v>
                </c:pt>
                <c:pt idx="1902">
                  <c:v>2.1990740740740741E-2</c:v>
                </c:pt>
                <c:pt idx="1903">
                  <c:v>2.2002314814814818E-2</c:v>
                </c:pt>
                <c:pt idx="1904">
                  <c:v>2.2013888888888888E-2</c:v>
                </c:pt>
                <c:pt idx="1905">
                  <c:v>2.2025462962962958E-2</c:v>
                </c:pt>
                <c:pt idx="1906">
                  <c:v>2.2037037037037036E-2</c:v>
                </c:pt>
                <c:pt idx="1907">
                  <c:v>2.2048611111111113E-2</c:v>
                </c:pt>
                <c:pt idx="1908">
                  <c:v>2.2060185185185183E-2</c:v>
                </c:pt>
                <c:pt idx="1909">
                  <c:v>2.207175925925926E-2</c:v>
                </c:pt>
                <c:pt idx="1910">
                  <c:v>2.2083333333333333E-2</c:v>
                </c:pt>
                <c:pt idx="1911">
                  <c:v>2.2094907407407407E-2</c:v>
                </c:pt>
                <c:pt idx="1912">
                  <c:v>2.210648148148148E-2</c:v>
                </c:pt>
                <c:pt idx="1913">
                  <c:v>2.2118055555555557E-2</c:v>
                </c:pt>
                <c:pt idx="1914">
                  <c:v>2.2129629629629628E-2</c:v>
                </c:pt>
                <c:pt idx="1915">
                  <c:v>2.2141203703703705E-2</c:v>
                </c:pt>
                <c:pt idx="1916">
                  <c:v>2.2141203703703705E-2</c:v>
                </c:pt>
                <c:pt idx="1917">
                  <c:v>2.2152777777777775E-2</c:v>
                </c:pt>
                <c:pt idx="1918">
                  <c:v>2.2164351851851852E-2</c:v>
                </c:pt>
                <c:pt idx="1919">
                  <c:v>2.2175925925925929E-2</c:v>
                </c:pt>
                <c:pt idx="1920">
                  <c:v>2.2187499999999999E-2</c:v>
                </c:pt>
                <c:pt idx="1921">
                  <c:v>2.2199074074074076E-2</c:v>
                </c:pt>
                <c:pt idx="1922">
                  <c:v>2.2210648148148149E-2</c:v>
                </c:pt>
                <c:pt idx="1923">
                  <c:v>2.2222222222222223E-2</c:v>
                </c:pt>
                <c:pt idx="1924">
                  <c:v>2.2233796296296297E-2</c:v>
                </c:pt>
                <c:pt idx="1925">
                  <c:v>2.224537037037037E-2</c:v>
                </c:pt>
                <c:pt idx="1926">
                  <c:v>2.225694444444444E-2</c:v>
                </c:pt>
                <c:pt idx="1927">
                  <c:v>2.2268518518518521E-2</c:v>
                </c:pt>
                <c:pt idx="1928">
                  <c:v>2.2280092592592591E-2</c:v>
                </c:pt>
                <c:pt idx="1929">
                  <c:v>2.2291666666666668E-2</c:v>
                </c:pt>
                <c:pt idx="1930">
                  <c:v>2.2303240740740738E-2</c:v>
                </c:pt>
                <c:pt idx="1931">
                  <c:v>2.2314814814814815E-2</c:v>
                </c:pt>
                <c:pt idx="1932">
                  <c:v>2.2326388888888885E-2</c:v>
                </c:pt>
                <c:pt idx="1933">
                  <c:v>2.2337962962962962E-2</c:v>
                </c:pt>
                <c:pt idx="1934">
                  <c:v>2.2349537037037032E-2</c:v>
                </c:pt>
                <c:pt idx="1935">
                  <c:v>2.2361111111111113E-2</c:v>
                </c:pt>
                <c:pt idx="1936">
                  <c:v>2.2372685185185186E-2</c:v>
                </c:pt>
                <c:pt idx="1937">
                  <c:v>2.238425925925926E-2</c:v>
                </c:pt>
                <c:pt idx="1938">
                  <c:v>2.2395833333333334E-2</c:v>
                </c:pt>
                <c:pt idx="1939">
                  <c:v>2.2407407407407407E-2</c:v>
                </c:pt>
                <c:pt idx="1940">
                  <c:v>2.2418981481481481E-2</c:v>
                </c:pt>
                <c:pt idx="1941">
                  <c:v>2.2430555555555554E-2</c:v>
                </c:pt>
                <c:pt idx="1942">
                  <c:v>2.2442129629629631E-2</c:v>
                </c:pt>
                <c:pt idx="1943">
                  <c:v>2.2453703703703708E-2</c:v>
                </c:pt>
                <c:pt idx="1944">
                  <c:v>2.2465277777777778E-2</c:v>
                </c:pt>
                <c:pt idx="1945">
                  <c:v>2.2476851851851855E-2</c:v>
                </c:pt>
                <c:pt idx="1946">
                  <c:v>2.2488425925925926E-2</c:v>
                </c:pt>
                <c:pt idx="1947">
                  <c:v>2.2499999999999996E-2</c:v>
                </c:pt>
                <c:pt idx="1948">
                  <c:v>2.2511574074074073E-2</c:v>
                </c:pt>
                <c:pt idx="1949">
                  <c:v>2.2523148148148143E-2</c:v>
                </c:pt>
                <c:pt idx="1950">
                  <c:v>2.2534722222222223E-2</c:v>
                </c:pt>
                <c:pt idx="1951">
                  <c:v>2.2546296296296297E-2</c:v>
                </c:pt>
                <c:pt idx="1952">
                  <c:v>2.255787037037037E-2</c:v>
                </c:pt>
                <c:pt idx="1953">
                  <c:v>2.2569444444444444E-2</c:v>
                </c:pt>
                <c:pt idx="1954">
                  <c:v>2.2581018518518518E-2</c:v>
                </c:pt>
                <c:pt idx="1955">
                  <c:v>2.2592592592592591E-2</c:v>
                </c:pt>
                <c:pt idx="1956">
                  <c:v>2.2604166666666665E-2</c:v>
                </c:pt>
                <c:pt idx="1957">
                  <c:v>2.2615740740740742E-2</c:v>
                </c:pt>
                <c:pt idx="1958">
                  <c:v>2.2627314814814819E-2</c:v>
                </c:pt>
                <c:pt idx="1959">
                  <c:v>2.2638888888888889E-2</c:v>
                </c:pt>
                <c:pt idx="1960">
                  <c:v>2.2650462962962966E-2</c:v>
                </c:pt>
                <c:pt idx="1961">
                  <c:v>2.2662037037037036E-2</c:v>
                </c:pt>
                <c:pt idx="1962">
                  <c:v>2.2673611111111113E-2</c:v>
                </c:pt>
                <c:pt idx="1963">
                  <c:v>2.2685185185185183E-2</c:v>
                </c:pt>
                <c:pt idx="1964">
                  <c:v>2.269675925925926E-2</c:v>
                </c:pt>
                <c:pt idx="1965">
                  <c:v>2.2708333333333334E-2</c:v>
                </c:pt>
                <c:pt idx="1966">
                  <c:v>2.2719907407407411E-2</c:v>
                </c:pt>
                <c:pt idx="1967">
                  <c:v>2.2731481481481481E-2</c:v>
                </c:pt>
                <c:pt idx="1968">
                  <c:v>2.2743055555555555E-2</c:v>
                </c:pt>
                <c:pt idx="1969">
                  <c:v>2.2754629629629628E-2</c:v>
                </c:pt>
                <c:pt idx="1970">
                  <c:v>2.2766203703703702E-2</c:v>
                </c:pt>
                <c:pt idx="1971">
                  <c:v>2.2777777777777775E-2</c:v>
                </c:pt>
                <c:pt idx="1972">
                  <c:v>2.2789351851851852E-2</c:v>
                </c:pt>
                <c:pt idx="1973">
                  <c:v>2.2800925925925929E-2</c:v>
                </c:pt>
                <c:pt idx="1974">
                  <c:v>2.2812499999999999E-2</c:v>
                </c:pt>
                <c:pt idx="1975">
                  <c:v>2.2824074074074076E-2</c:v>
                </c:pt>
                <c:pt idx="1976">
                  <c:v>2.2835648148148147E-2</c:v>
                </c:pt>
                <c:pt idx="1977">
                  <c:v>2.2847222222222224E-2</c:v>
                </c:pt>
                <c:pt idx="1978">
                  <c:v>2.2858796296296294E-2</c:v>
                </c:pt>
                <c:pt idx="1979">
                  <c:v>2.2870370370370371E-2</c:v>
                </c:pt>
                <c:pt idx="1980">
                  <c:v>2.2881944444444444E-2</c:v>
                </c:pt>
                <c:pt idx="1981">
                  <c:v>2.2893518518518521E-2</c:v>
                </c:pt>
                <c:pt idx="1982">
                  <c:v>2.2905092592592591E-2</c:v>
                </c:pt>
                <c:pt idx="1983">
                  <c:v>2.2916666666666669E-2</c:v>
                </c:pt>
                <c:pt idx="1984">
                  <c:v>2.2928240740740739E-2</c:v>
                </c:pt>
                <c:pt idx="1985">
                  <c:v>2.2939814814814816E-2</c:v>
                </c:pt>
                <c:pt idx="1986">
                  <c:v>2.2951388888888886E-2</c:v>
                </c:pt>
                <c:pt idx="1987">
                  <c:v>2.2962962962962966E-2</c:v>
                </c:pt>
                <c:pt idx="1988">
                  <c:v>2.297453703703704E-2</c:v>
                </c:pt>
                <c:pt idx="1989">
                  <c:v>2.298611111111111E-2</c:v>
                </c:pt>
                <c:pt idx="1990">
                  <c:v>2.2997685185185187E-2</c:v>
                </c:pt>
                <c:pt idx="1991">
                  <c:v>2.3009259259259257E-2</c:v>
                </c:pt>
                <c:pt idx="1992">
                  <c:v>2.3020833333333334E-2</c:v>
                </c:pt>
                <c:pt idx="1993">
                  <c:v>2.3032407407407404E-2</c:v>
                </c:pt>
                <c:pt idx="1994">
                  <c:v>2.3043981481481481E-2</c:v>
                </c:pt>
                <c:pt idx="1995">
                  <c:v>2.3055555555555555E-2</c:v>
                </c:pt>
                <c:pt idx="1996">
                  <c:v>2.3067129629629632E-2</c:v>
                </c:pt>
                <c:pt idx="1997">
                  <c:v>2.3078703703703702E-2</c:v>
                </c:pt>
                <c:pt idx="1998">
                  <c:v>2.3090277777777779E-2</c:v>
                </c:pt>
                <c:pt idx="1999">
                  <c:v>2.3101851851851849E-2</c:v>
                </c:pt>
                <c:pt idx="2000">
                  <c:v>2.3113425925925926E-2</c:v>
                </c:pt>
                <c:pt idx="2001">
                  <c:v>2.3124999999999996E-2</c:v>
                </c:pt>
                <c:pt idx="2002">
                  <c:v>2.3136574074074077E-2</c:v>
                </c:pt>
                <c:pt idx="2003">
                  <c:v>2.314814814814815E-2</c:v>
                </c:pt>
                <c:pt idx="2004">
                  <c:v>2.3159722222222224E-2</c:v>
                </c:pt>
                <c:pt idx="2005">
                  <c:v>2.3171296296296297E-2</c:v>
                </c:pt>
                <c:pt idx="2006">
                  <c:v>2.3182870370370371E-2</c:v>
                </c:pt>
                <c:pt idx="2007">
                  <c:v>2.3194444444444445E-2</c:v>
                </c:pt>
                <c:pt idx="2008">
                  <c:v>2.3206018518518515E-2</c:v>
                </c:pt>
                <c:pt idx="2009">
                  <c:v>2.3217592592592592E-2</c:v>
                </c:pt>
                <c:pt idx="2010">
                  <c:v>2.3229166666666665E-2</c:v>
                </c:pt>
                <c:pt idx="2011">
                  <c:v>2.3240740740740742E-2</c:v>
                </c:pt>
                <c:pt idx="2012">
                  <c:v>2.3252314814814812E-2</c:v>
                </c:pt>
                <c:pt idx="2013">
                  <c:v>2.326388888888889E-2</c:v>
                </c:pt>
                <c:pt idx="2014">
                  <c:v>2.327546296296296E-2</c:v>
                </c:pt>
                <c:pt idx="2015">
                  <c:v>2.3287037037037037E-2</c:v>
                </c:pt>
                <c:pt idx="2016">
                  <c:v>2.3298611111111107E-2</c:v>
                </c:pt>
                <c:pt idx="2017">
                  <c:v>2.3310185185185187E-2</c:v>
                </c:pt>
                <c:pt idx="2018">
                  <c:v>2.3321759259259261E-2</c:v>
                </c:pt>
                <c:pt idx="2019">
                  <c:v>2.3333333333333334E-2</c:v>
                </c:pt>
                <c:pt idx="2020">
                  <c:v>2.3344907407407408E-2</c:v>
                </c:pt>
                <c:pt idx="2021">
                  <c:v>2.3356481481481482E-2</c:v>
                </c:pt>
                <c:pt idx="2022">
                  <c:v>2.3368055555555555E-2</c:v>
                </c:pt>
                <c:pt idx="2023">
                  <c:v>2.3379629629629629E-2</c:v>
                </c:pt>
                <c:pt idx="2024">
                  <c:v>2.3391203703703702E-2</c:v>
                </c:pt>
                <c:pt idx="2025">
                  <c:v>2.3402777777777783E-2</c:v>
                </c:pt>
                <c:pt idx="2026">
                  <c:v>2.3414351851851853E-2</c:v>
                </c:pt>
                <c:pt idx="2027">
                  <c:v>2.342592592592593E-2</c:v>
                </c:pt>
                <c:pt idx="2028">
                  <c:v>2.34375E-2</c:v>
                </c:pt>
                <c:pt idx="2029">
                  <c:v>2.344907407407407E-2</c:v>
                </c:pt>
                <c:pt idx="2030">
                  <c:v>2.3460648148148147E-2</c:v>
                </c:pt>
                <c:pt idx="2031">
                  <c:v>2.3472222222222217E-2</c:v>
                </c:pt>
                <c:pt idx="2032">
                  <c:v>2.3483796296296298E-2</c:v>
                </c:pt>
                <c:pt idx="2033">
                  <c:v>2.3495370370370371E-2</c:v>
                </c:pt>
                <c:pt idx="2034">
                  <c:v>2.3506944444444445E-2</c:v>
                </c:pt>
                <c:pt idx="2035">
                  <c:v>2.3518518518518518E-2</c:v>
                </c:pt>
                <c:pt idx="2036">
                  <c:v>2.3530092592592592E-2</c:v>
                </c:pt>
                <c:pt idx="2037">
                  <c:v>2.3541666666666666E-2</c:v>
                </c:pt>
                <c:pt idx="2038">
                  <c:v>2.3553240740740739E-2</c:v>
                </c:pt>
                <c:pt idx="2039">
                  <c:v>2.3564814814814813E-2</c:v>
                </c:pt>
                <c:pt idx="2040">
                  <c:v>2.3576388888888893E-2</c:v>
                </c:pt>
                <c:pt idx="2041">
                  <c:v>2.3587962962962963E-2</c:v>
                </c:pt>
                <c:pt idx="2042">
                  <c:v>2.359953703703704E-2</c:v>
                </c:pt>
                <c:pt idx="2043">
                  <c:v>2.361111111111111E-2</c:v>
                </c:pt>
                <c:pt idx="2044">
                  <c:v>2.3622685185185188E-2</c:v>
                </c:pt>
                <c:pt idx="2045">
                  <c:v>2.3634259259259258E-2</c:v>
                </c:pt>
                <c:pt idx="2046">
                  <c:v>2.3645833333333335E-2</c:v>
                </c:pt>
                <c:pt idx="2047">
                  <c:v>2.3657407407407408E-2</c:v>
                </c:pt>
                <c:pt idx="2048">
                  <c:v>2.3668981481481485E-2</c:v>
                </c:pt>
                <c:pt idx="2049">
                  <c:v>2.3680555555555555E-2</c:v>
                </c:pt>
                <c:pt idx="2050">
                  <c:v>2.3692129629629629E-2</c:v>
                </c:pt>
                <c:pt idx="2051">
                  <c:v>2.3703703703703703E-2</c:v>
                </c:pt>
                <c:pt idx="2052">
                  <c:v>2.3715277777777776E-2</c:v>
                </c:pt>
                <c:pt idx="2053">
                  <c:v>2.372685185185185E-2</c:v>
                </c:pt>
                <c:pt idx="2054">
                  <c:v>2.3738425925925923E-2</c:v>
                </c:pt>
                <c:pt idx="2055">
                  <c:v>2.3750000000000004E-2</c:v>
                </c:pt>
                <c:pt idx="2056">
                  <c:v>2.3761574074074074E-2</c:v>
                </c:pt>
                <c:pt idx="2057">
                  <c:v>2.3773148148148151E-2</c:v>
                </c:pt>
                <c:pt idx="2058">
                  <c:v>2.3784722222222221E-2</c:v>
                </c:pt>
                <c:pt idx="2059">
                  <c:v>2.3796296296296298E-2</c:v>
                </c:pt>
                <c:pt idx="2060">
                  <c:v>2.3807870370370368E-2</c:v>
                </c:pt>
                <c:pt idx="2061">
                  <c:v>2.3819444444444445E-2</c:v>
                </c:pt>
                <c:pt idx="2062">
                  <c:v>2.3831018518518519E-2</c:v>
                </c:pt>
                <c:pt idx="2063">
                  <c:v>2.3842592592592596E-2</c:v>
                </c:pt>
                <c:pt idx="2064">
                  <c:v>2.3854166666666666E-2</c:v>
                </c:pt>
                <c:pt idx="2065">
                  <c:v>2.3865740740740743E-2</c:v>
                </c:pt>
                <c:pt idx="2066">
                  <c:v>2.3877314814814813E-2</c:v>
                </c:pt>
                <c:pt idx="2067">
                  <c:v>2.388888888888889E-2</c:v>
                </c:pt>
                <c:pt idx="2068">
                  <c:v>2.390046296296296E-2</c:v>
                </c:pt>
                <c:pt idx="2069">
                  <c:v>2.3912037037037034E-2</c:v>
                </c:pt>
                <c:pt idx="2070">
                  <c:v>2.3923611111111114E-2</c:v>
                </c:pt>
                <c:pt idx="2071">
                  <c:v>2.3935185185185184E-2</c:v>
                </c:pt>
                <c:pt idx="2072">
                  <c:v>2.3946759259259261E-2</c:v>
                </c:pt>
                <c:pt idx="2073">
                  <c:v>2.3958333333333331E-2</c:v>
                </c:pt>
                <c:pt idx="2074">
                  <c:v>2.3969907407407409E-2</c:v>
                </c:pt>
                <c:pt idx="2075">
                  <c:v>2.3981481481481479E-2</c:v>
                </c:pt>
                <c:pt idx="2076">
                  <c:v>2.3993055555555556E-2</c:v>
                </c:pt>
                <c:pt idx="2077">
                  <c:v>2.4004629629629629E-2</c:v>
                </c:pt>
                <c:pt idx="2078">
                  <c:v>2.4016203703703706E-2</c:v>
                </c:pt>
                <c:pt idx="2079">
                  <c:v>2.4027777777777776E-2</c:v>
                </c:pt>
                <c:pt idx="2080">
                  <c:v>2.4039351851851853E-2</c:v>
                </c:pt>
                <c:pt idx="2081">
                  <c:v>2.4050925925925924E-2</c:v>
                </c:pt>
                <c:pt idx="2082">
                  <c:v>2.4062500000000001E-2</c:v>
                </c:pt>
                <c:pt idx="2083">
                  <c:v>2.4074074074074071E-2</c:v>
                </c:pt>
                <c:pt idx="2084">
                  <c:v>2.4085648148148148E-2</c:v>
                </c:pt>
                <c:pt idx="2085">
                  <c:v>2.4097222222222225E-2</c:v>
                </c:pt>
                <c:pt idx="2086">
                  <c:v>2.4108796296296298E-2</c:v>
                </c:pt>
                <c:pt idx="2087">
                  <c:v>2.4120370370370372E-2</c:v>
                </c:pt>
                <c:pt idx="2088">
                  <c:v>2.4131944444444445E-2</c:v>
                </c:pt>
                <c:pt idx="2089">
                  <c:v>2.4143518518518519E-2</c:v>
                </c:pt>
                <c:pt idx="2090">
                  <c:v>2.4155092592592589E-2</c:v>
                </c:pt>
                <c:pt idx="2091">
                  <c:v>2.4166666666666666E-2</c:v>
                </c:pt>
                <c:pt idx="2092">
                  <c:v>2.417824074074074E-2</c:v>
                </c:pt>
                <c:pt idx="2093">
                  <c:v>2.4189814814814817E-2</c:v>
                </c:pt>
                <c:pt idx="2094">
                  <c:v>2.4201388888888887E-2</c:v>
                </c:pt>
                <c:pt idx="2095">
                  <c:v>2.4212962962962964E-2</c:v>
                </c:pt>
                <c:pt idx="2096">
                  <c:v>2.4224537037037034E-2</c:v>
                </c:pt>
                <c:pt idx="2097">
                  <c:v>2.4236111111111111E-2</c:v>
                </c:pt>
                <c:pt idx="2098">
                  <c:v>2.4247685185185181E-2</c:v>
                </c:pt>
                <c:pt idx="2099">
                  <c:v>2.4259259259259258E-2</c:v>
                </c:pt>
                <c:pt idx="2100">
                  <c:v>2.4270833333333335E-2</c:v>
                </c:pt>
                <c:pt idx="2101">
                  <c:v>2.4282407407407409E-2</c:v>
                </c:pt>
                <c:pt idx="2102">
                  <c:v>2.4293981481481482E-2</c:v>
                </c:pt>
                <c:pt idx="2103">
                  <c:v>2.4305555555555556E-2</c:v>
                </c:pt>
                <c:pt idx="2104">
                  <c:v>2.431712962962963E-2</c:v>
                </c:pt>
                <c:pt idx="2105">
                  <c:v>2.4328703703703703E-2</c:v>
                </c:pt>
                <c:pt idx="2106">
                  <c:v>2.4340277777777777E-2</c:v>
                </c:pt>
                <c:pt idx="2107">
                  <c:v>2.4351851851851857E-2</c:v>
                </c:pt>
                <c:pt idx="2108">
                  <c:v>2.4363425925925927E-2</c:v>
                </c:pt>
                <c:pt idx="2109">
                  <c:v>2.4375000000000004E-2</c:v>
                </c:pt>
                <c:pt idx="2110">
                  <c:v>2.4386574074074074E-2</c:v>
                </c:pt>
                <c:pt idx="2111">
                  <c:v>2.4398148148148145E-2</c:v>
                </c:pt>
                <c:pt idx="2112">
                  <c:v>2.4409722222222222E-2</c:v>
                </c:pt>
                <c:pt idx="2113">
                  <c:v>2.4421296296296292E-2</c:v>
                </c:pt>
                <c:pt idx="2114">
                  <c:v>2.4432870370370369E-2</c:v>
                </c:pt>
                <c:pt idx="2115">
                  <c:v>2.4444444444444446E-2</c:v>
                </c:pt>
                <c:pt idx="2116">
                  <c:v>2.4456018518518519E-2</c:v>
                </c:pt>
                <c:pt idx="2117">
                  <c:v>2.4467592592592593E-2</c:v>
                </c:pt>
                <c:pt idx="2118">
                  <c:v>2.4479166666666666E-2</c:v>
                </c:pt>
                <c:pt idx="2119">
                  <c:v>2.449074074074074E-2</c:v>
                </c:pt>
                <c:pt idx="2120">
                  <c:v>2.4502314814814814E-2</c:v>
                </c:pt>
                <c:pt idx="2121">
                  <c:v>2.4513888888888887E-2</c:v>
                </c:pt>
                <c:pt idx="2122">
                  <c:v>2.4525462962962968E-2</c:v>
                </c:pt>
                <c:pt idx="2123">
                  <c:v>2.4537037037037038E-2</c:v>
                </c:pt>
                <c:pt idx="2124">
                  <c:v>2.4548611111111115E-2</c:v>
                </c:pt>
                <c:pt idx="2125">
                  <c:v>2.4560185185185185E-2</c:v>
                </c:pt>
                <c:pt idx="2126">
                  <c:v>2.4571759259259262E-2</c:v>
                </c:pt>
                <c:pt idx="2127">
                  <c:v>2.4583333333333332E-2</c:v>
                </c:pt>
                <c:pt idx="2128">
                  <c:v>2.4594907407407409E-2</c:v>
                </c:pt>
                <c:pt idx="2129">
                  <c:v>2.4606481481481479E-2</c:v>
                </c:pt>
                <c:pt idx="2130">
                  <c:v>2.461805555555556E-2</c:v>
                </c:pt>
                <c:pt idx="2131">
                  <c:v>2.462962962962963E-2</c:v>
                </c:pt>
                <c:pt idx="2132">
                  <c:v>2.4641203703703703E-2</c:v>
                </c:pt>
                <c:pt idx="2133">
                  <c:v>2.4652777777777777E-2</c:v>
                </c:pt>
                <c:pt idx="2134">
                  <c:v>2.4664351851851851E-2</c:v>
                </c:pt>
                <c:pt idx="2135">
                  <c:v>2.4675925925925924E-2</c:v>
                </c:pt>
                <c:pt idx="2136">
                  <c:v>2.4687499999999998E-2</c:v>
                </c:pt>
                <c:pt idx="2137">
                  <c:v>2.4699074074074078E-2</c:v>
                </c:pt>
                <c:pt idx="2138">
                  <c:v>2.4710648148148148E-2</c:v>
                </c:pt>
                <c:pt idx="2139">
                  <c:v>2.4722222222222225E-2</c:v>
                </c:pt>
                <c:pt idx="2140">
                  <c:v>2.4733796296296295E-2</c:v>
                </c:pt>
                <c:pt idx="2141">
                  <c:v>2.4745370370370372E-2</c:v>
                </c:pt>
                <c:pt idx="2142">
                  <c:v>2.4756944444444443E-2</c:v>
                </c:pt>
                <c:pt idx="2143">
                  <c:v>2.476851851851852E-2</c:v>
                </c:pt>
                <c:pt idx="2144">
                  <c:v>2.478009259259259E-2</c:v>
                </c:pt>
                <c:pt idx="2145">
                  <c:v>2.479166666666667E-2</c:v>
                </c:pt>
                <c:pt idx="2146">
                  <c:v>2.480324074074074E-2</c:v>
                </c:pt>
                <c:pt idx="2147">
                  <c:v>2.4814814814814817E-2</c:v>
                </c:pt>
                <c:pt idx="2148">
                  <c:v>2.4826388888888887E-2</c:v>
                </c:pt>
                <c:pt idx="2149">
                  <c:v>2.4837962962962964E-2</c:v>
                </c:pt>
                <c:pt idx="2150">
                  <c:v>2.4849537037037035E-2</c:v>
                </c:pt>
                <c:pt idx="2151">
                  <c:v>2.4861111111111108E-2</c:v>
                </c:pt>
                <c:pt idx="2152">
                  <c:v>2.4872685185185189E-2</c:v>
                </c:pt>
                <c:pt idx="2153">
                  <c:v>2.4884259259259259E-2</c:v>
                </c:pt>
                <c:pt idx="2154">
                  <c:v>2.4895833333333336E-2</c:v>
                </c:pt>
                <c:pt idx="2155">
                  <c:v>2.4907407407407406E-2</c:v>
                </c:pt>
                <c:pt idx="2156">
                  <c:v>2.4918981481481483E-2</c:v>
                </c:pt>
                <c:pt idx="2157">
                  <c:v>2.4930555555555553E-2</c:v>
                </c:pt>
                <c:pt idx="2158">
                  <c:v>2.494212962962963E-2</c:v>
                </c:pt>
                <c:pt idx="2159">
                  <c:v>2.49537037037037E-2</c:v>
                </c:pt>
                <c:pt idx="2160">
                  <c:v>2.4965277777777781E-2</c:v>
                </c:pt>
                <c:pt idx="2161">
                  <c:v>2.4976851851851851E-2</c:v>
                </c:pt>
                <c:pt idx="2162">
                  <c:v>2.4988425925925928E-2</c:v>
                </c:pt>
                <c:pt idx="2163">
                  <c:v>2.4999999999999998E-2</c:v>
                </c:pt>
                <c:pt idx="2164">
                  <c:v>2.5011574074074075E-2</c:v>
                </c:pt>
                <c:pt idx="2165">
                  <c:v>2.5023148148148145E-2</c:v>
                </c:pt>
                <c:pt idx="2166">
                  <c:v>2.5034722222222222E-2</c:v>
                </c:pt>
                <c:pt idx="2167">
                  <c:v>2.5046296296296299E-2</c:v>
                </c:pt>
                <c:pt idx="2168">
                  <c:v>2.5057870370370373E-2</c:v>
                </c:pt>
                <c:pt idx="2169">
                  <c:v>2.5069444444444446E-2</c:v>
                </c:pt>
                <c:pt idx="2170">
                  <c:v>2.508101851851852E-2</c:v>
                </c:pt>
                <c:pt idx="2171">
                  <c:v>2.5092592592592593E-2</c:v>
                </c:pt>
                <c:pt idx="2172">
                  <c:v>2.5104166666666664E-2</c:v>
                </c:pt>
                <c:pt idx="2173">
                  <c:v>2.5115740740740741E-2</c:v>
                </c:pt>
                <c:pt idx="2174">
                  <c:v>2.5127314814814811E-2</c:v>
                </c:pt>
                <c:pt idx="2175">
                  <c:v>2.5138888888888891E-2</c:v>
                </c:pt>
                <c:pt idx="2176">
                  <c:v>2.5150462962962961E-2</c:v>
                </c:pt>
                <c:pt idx="2177">
                  <c:v>2.5162037037037038E-2</c:v>
                </c:pt>
                <c:pt idx="2178">
                  <c:v>2.5173611111111108E-2</c:v>
                </c:pt>
                <c:pt idx="2179">
                  <c:v>2.5185185185185185E-2</c:v>
                </c:pt>
                <c:pt idx="2180">
                  <c:v>2.5196759259259256E-2</c:v>
                </c:pt>
                <c:pt idx="2181">
                  <c:v>2.5208333333333333E-2</c:v>
                </c:pt>
                <c:pt idx="2182">
                  <c:v>2.521990740740741E-2</c:v>
                </c:pt>
                <c:pt idx="2183">
                  <c:v>2.5231481481481483E-2</c:v>
                </c:pt>
                <c:pt idx="2184">
                  <c:v>2.5243055555555557E-2</c:v>
                </c:pt>
                <c:pt idx="2185">
                  <c:v>2.525462962962963E-2</c:v>
                </c:pt>
                <c:pt idx="2186">
                  <c:v>2.5266203703703704E-2</c:v>
                </c:pt>
                <c:pt idx="2187">
                  <c:v>2.5277777777777777E-2</c:v>
                </c:pt>
                <c:pt idx="2188">
                  <c:v>2.5289351851851851E-2</c:v>
                </c:pt>
                <c:pt idx="2189">
                  <c:v>2.5300925925925925E-2</c:v>
                </c:pt>
                <c:pt idx="2190">
                  <c:v>2.5312500000000002E-2</c:v>
                </c:pt>
                <c:pt idx="2191">
                  <c:v>2.5324074074074079E-2</c:v>
                </c:pt>
                <c:pt idx="2192">
                  <c:v>2.5335648148148149E-2</c:v>
                </c:pt>
                <c:pt idx="2193">
                  <c:v>2.5347222222222219E-2</c:v>
                </c:pt>
                <c:pt idx="2194">
                  <c:v>2.5358796296296296E-2</c:v>
                </c:pt>
                <c:pt idx="2195">
                  <c:v>2.5370370370370366E-2</c:v>
                </c:pt>
                <c:pt idx="2196">
                  <c:v>2.5381944444444443E-2</c:v>
                </c:pt>
                <c:pt idx="2197">
                  <c:v>2.539351851851852E-2</c:v>
                </c:pt>
                <c:pt idx="2198">
                  <c:v>2.5405092592592594E-2</c:v>
                </c:pt>
                <c:pt idx="2199">
                  <c:v>2.5416666666666667E-2</c:v>
                </c:pt>
                <c:pt idx="2200">
                  <c:v>2.5428240740740741E-2</c:v>
                </c:pt>
                <c:pt idx="2201">
                  <c:v>2.5439814814814814E-2</c:v>
                </c:pt>
                <c:pt idx="2202">
                  <c:v>2.5451388888888888E-2</c:v>
                </c:pt>
                <c:pt idx="2203">
                  <c:v>2.5462962962962962E-2</c:v>
                </c:pt>
                <c:pt idx="2204">
                  <c:v>2.5474537037037035E-2</c:v>
                </c:pt>
                <c:pt idx="2205">
                  <c:v>2.5486111111111112E-2</c:v>
                </c:pt>
                <c:pt idx="2206">
                  <c:v>2.5497685185185189E-2</c:v>
                </c:pt>
                <c:pt idx="2207">
                  <c:v>2.5509259259259259E-2</c:v>
                </c:pt>
                <c:pt idx="2208">
                  <c:v>2.5520833333333336E-2</c:v>
                </c:pt>
                <c:pt idx="2209">
                  <c:v>2.5532407407407406E-2</c:v>
                </c:pt>
                <c:pt idx="2210">
                  <c:v>2.5543981481481483E-2</c:v>
                </c:pt>
                <c:pt idx="2211">
                  <c:v>2.5555555555555554E-2</c:v>
                </c:pt>
                <c:pt idx="2212">
                  <c:v>2.5567129629629634E-2</c:v>
                </c:pt>
                <c:pt idx="2213">
                  <c:v>2.5578703703703704E-2</c:v>
                </c:pt>
                <c:pt idx="2214">
                  <c:v>2.5590277777777778E-2</c:v>
                </c:pt>
                <c:pt idx="2215">
                  <c:v>2.5601851851851851E-2</c:v>
                </c:pt>
                <c:pt idx="2216">
                  <c:v>2.5613425925925925E-2</c:v>
                </c:pt>
                <c:pt idx="2217">
                  <c:v>2.5624999999999998E-2</c:v>
                </c:pt>
                <c:pt idx="2218">
                  <c:v>2.5636574074074072E-2</c:v>
                </c:pt>
                <c:pt idx="2219">
                  <c:v>2.5648148148148146E-2</c:v>
                </c:pt>
                <c:pt idx="2220">
                  <c:v>2.5659722222222223E-2</c:v>
                </c:pt>
                <c:pt idx="2221">
                  <c:v>2.56712962962963E-2</c:v>
                </c:pt>
                <c:pt idx="2222">
                  <c:v>2.568287037037037E-2</c:v>
                </c:pt>
                <c:pt idx="2223">
                  <c:v>2.5694444444444447E-2</c:v>
                </c:pt>
                <c:pt idx="2224">
                  <c:v>2.5706018518518517E-2</c:v>
                </c:pt>
                <c:pt idx="2225">
                  <c:v>2.5717592592592594E-2</c:v>
                </c:pt>
                <c:pt idx="2226">
                  <c:v>2.5729166666666664E-2</c:v>
                </c:pt>
                <c:pt idx="2227">
                  <c:v>2.5740740740740745E-2</c:v>
                </c:pt>
                <c:pt idx="2228">
                  <c:v>2.5752314814814815E-2</c:v>
                </c:pt>
                <c:pt idx="2229">
                  <c:v>2.5763888888888892E-2</c:v>
                </c:pt>
                <c:pt idx="2230">
                  <c:v>2.5775462962962962E-2</c:v>
                </c:pt>
                <c:pt idx="2231">
                  <c:v>2.5787037037037039E-2</c:v>
                </c:pt>
                <c:pt idx="2232">
                  <c:v>2.5798611111111109E-2</c:v>
                </c:pt>
                <c:pt idx="2233">
                  <c:v>2.5810185185185183E-2</c:v>
                </c:pt>
                <c:pt idx="2234">
                  <c:v>2.5821759259259256E-2</c:v>
                </c:pt>
                <c:pt idx="2235">
                  <c:v>2.5833333333333333E-2</c:v>
                </c:pt>
                <c:pt idx="2236">
                  <c:v>2.584490740740741E-2</c:v>
                </c:pt>
                <c:pt idx="2237">
                  <c:v>2.585648148148148E-2</c:v>
                </c:pt>
                <c:pt idx="2238">
                  <c:v>2.5868055555555557E-2</c:v>
                </c:pt>
                <c:pt idx="2239">
                  <c:v>2.5879629629629627E-2</c:v>
                </c:pt>
                <c:pt idx="2240">
                  <c:v>2.5891203703703704E-2</c:v>
                </c:pt>
                <c:pt idx="2241">
                  <c:v>2.5902777777777775E-2</c:v>
                </c:pt>
                <c:pt idx="2242">
                  <c:v>2.5914351851851855E-2</c:v>
                </c:pt>
                <c:pt idx="2243">
                  <c:v>2.5925925925925925E-2</c:v>
                </c:pt>
                <c:pt idx="2244">
                  <c:v>2.5937500000000002E-2</c:v>
                </c:pt>
                <c:pt idx="2245">
                  <c:v>2.5949074074074072E-2</c:v>
                </c:pt>
                <c:pt idx="2246">
                  <c:v>2.5960648148148149E-2</c:v>
                </c:pt>
                <c:pt idx="2247">
                  <c:v>2.5972222222222219E-2</c:v>
                </c:pt>
                <c:pt idx="2248">
                  <c:v>2.5983796296296297E-2</c:v>
                </c:pt>
                <c:pt idx="2249">
                  <c:v>2.5995370370370367E-2</c:v>
                </c:pt>
                <c:pt idx="2250">
                  <c:v>2.6006944444444447E-2</c:v>
                </c:pt>
                <c:pt idx="2251">
                  <c:v>2.6018518518518521E-2</c:v>
                </c:pt>
                <c:pt idx="2252">
                  <c:v>2.6030092592592594E-2</c:v>
                </c:pt>
                <c:pt idx="2253">
                  <c:v>2.6041666666666668E-2</c:v>
                </c:pt>
                <c:pt idx="2254">
                  <c:v>2.6053240740740738E-2</c:v>
                </c:pt>
                <c:pt idx="2255">
                  <c:v>2.6064814814814815E-2</c:v>
                </c:pt>
                <c:pt idx="2256">
                  <c:v>2.6076388888888885E-2</c:v>
                </c:pt>
                <c:pt idx="2257">
                  <c:v>2.6087962962962966E-2</c:v>
                </c:pt>
                <c:pt idx="2258">
                  <c:v>2.6099537037037036E-2</c:v>
                </c:pt>
                <c:pt idx="2259">
                  <c:v>2.6111111111111113E-2</c:v>
                </c:pt>
                <c:pt idx="2260">
                  <c:v>2.6122685185185183E-2</c:v>
                </c:pt>
                <c:pt idx="2261">
                  <c:v>2.613425925925926E-2</c:v>
                </c:pt>
                <c:pt idx="2262">
                  <c:v>2.614583333333333E-2</c:v>
                </c:pt>
                <c:pt idx="2263">
                  <c:v>2.6157407407407407E-2</c:v>
                </c:pt>
                <c:pt idx="2264">
                  <c:v>2.6168981481481477E-2</c:v>
                </c:pt>
                <c:pt idx="2265">
                  <c:v>2.6180555555555558E-2</c:v>
                </c:pt>
                <c:pt idx="2266">
                  <c:v>2.6192129629629631E-2</c:v>
                </c:pt>
                <c:pt idx="2267">
                  <c:v>2.6203703703703705E-2</c:v>
                </c:pt>
                <c:pt idx="2268">
                  <c:v>2.6215277777777778E-2</c:v>
                </c:pt>
                <c:pt idx="2269">
                  <c:v>2.6226851851851852E-2</c:v>
                </c:pt>
                <c:pt idx="2270">
                  <c:v>2.6238425925925925E-2</c:v>
                </c:pt>
                <c:pt idx="2271">
                  <c:v>2.6249999999999999E-2</c:v>
                </c:pt>
                <c:pt idx="2272">
                  <c:v>2.6261574074074076E-2</c:v>
                </c:pt>
                <c:pt idx="2273">
                  <c:v>2.6273148148148153E-2</c:v>
                </c:pt>
                <c:pt idx="2274">
                  <c:v>2.6284722222222223E-2</c:v>
                </c:pt>
                <c:pt idx="2275">
                  <c:v>2.6296296296296293E-2</c:v>
                </c:pt>
                <c:pt idx="2276">
                  <c:v>2.630787037037037E-2</c:v>
                </c:pt>
                <c:pt idx="2277">
                  <c:v>2.631944444444444E-2</c:v>
                </c:pt>
                <c:pt idx="2278">
                  <c:v>2.6331018518518517E-2</c:v>
                </c:pt>
                <c:pt idx="2279">
                  <c:v>2.6342592592592588E-2</c:v>
                </c:pt>
                <c:pt idx="2280">
                  <c:v>2.6354166666666668E-2</c:v>
                </c:pt>
                <c:pt idx="2281">
                  <c:v>2.6365740740740742E-2</c:v>
                </c:pt>
                <c:pt idx="2282">
                  <c:v>2.6377314814814815E-2</c:v>
                </c:pt>
                <c:pt idx="2283">
                  <c:v>2.6388888888888889E-2</c:v>
                </c:pt>
                <c:pt idx="2284">
                  <c:v>2.6400462962962962E-2</c:v>
                </c:pt>
                <c:pt idx="2285">
                  <c:v>2.6412037037037036E-2</c:v>
                </c:pt>
                <c:pt idx="2286">
                  <c:v>2.642361111111111E-2</c:v>
                </c:pt>
                <c:pt idx="2287">
                  <c:v>2.6435185185185187E-2</c:v>
                </c:pt>
                <c:pt idx="2288">
                  <c:v>2.6446759259259264E-2</c:v>
                </c:pt>
                <c:pt idx="2289">
                  <c:v>2.6458333333333334E-2</c:v>
                </c:pt>
                <c:pt idx="2290">
                  <c:v>2.6469907407407411E-2</c:v>
                </c:pt>
                <c:pt idx="2291">
                  <c:v>2.6481481481481481E-2</c:v>
                </c:pt>
                <c:pt idx="2292">
                  <c:v>2.6493055555555558E-2</c:v>
                </c:pt>
                <c:pt idx="2293">
                  <c:v>2.6504629629629628E-2</c:v>
                </c:pt>
                <c:pt idx="2294">
                  <c:v>2.6516203703703698E-2</c:v>
                </c:pt>
                <c:pt idx="2295">
                  <c:v>2.6527777777777779E-2</c:v>
                </c:pt>
                <c:pt idx="2296">
                  <c:v>2.6539351851851852E-2</c:v>
                </c:pt>
                <c:pt idx="2297">
                  <c:v>2.6550925925925926E-2</c:v>
                </c:pt>
                <c:pt idx="2298">
                  <c:v>2.6562499999999999E-2</c:v>
                </c:pt>
                <c:pt idx="2299">
                  <c:v>2.6574074074074073E-2</c:v>
                </c:pt>
                <c:pt idx="2300">
                  <c:v>2.6585648148148146E-2</c:v>
                </c:pt>
                <c:pt idx="2301">
                  <c:v>2.659722222222222E-2</c:v>
                </c:pt>
                <c:pt idx="2302">
                  <c:v>2.6608796296296297E-2</c:v>
                </c:pt>
                <c:pt idx="2303">
                  <c:v>2.6620370370370374E-2</c:v>
                </c:pt>
                <c:pt idx="2304">
                  <c:v>2.6631944444444444E-2</c:v>
                </c:pt>
                <c:pt idx="2305">
                  <c:v>2.6643518518518521E-2</c:v>
                </c:pt>
                <c:pt idx="2306">
                  <c:v>2.6655092592592591E-2</c:v>
                </c:pt>
                <c:pt idx="2307">
                  <c:v>2.6666666666666668E-2</c:v>
                </c:pt>
                <c:pt idx="2308">
                  <c:v>2.6678240740740738E-2</c:v>
                </c:pt>
                <c:pt idx="2309">
                  <c:v>2.6689814814814816E-2</c:v>
                </c:pt>
                <c:pt idx="2310">
                  <c:v>2.6701388888888889E-2</c:v>
                </c:pt>
                <c:pt idx="2311">
                  <c:v>2.6712962962962966E-2</c:v>
                </c:pt>
                <c:pt idx="2312">
                  <c:v>2.6724537037037036E-2</c:v>
                </c:pt>
                <c:pt idx="2313">
                  <c:v>2.6736111111111113E-2</c:v>
                </c:pt>
                <c:pt idx="2314">
                  <c:v>2.6747685185185183E-2</c:v>
                </c:pt>
                <c:pt idx="2315">
                  <c:v>2.6759259259259257E-2</c:v>
                </c:pt>
                <c:pt idx="2316">
                  <c:v>2.6770833333333331E-2</c:v>
                </c:pt>
                <c:pt idx="2317">
                  <c:v>2.6782407407407408E-2</c:v>
                </c:pt>
                <c:pt idx="2318">
                  <c:v>2.6793981481481485E-2</c:v>
                </c:pt>
                <c:pt idx="2319">
                  <c:v>2.6805555555555555E-2</c:v>
                </c:pt>
                <c:pt idx="2320">
                  <c:v>2.6817129629629632E-2</c:v>
                </c:pt>
                <c:pt idx="2321">
                  <c:v>2.6828703703703702E-2</c:v>
                </c:pt>
                <c:pt idx="2322">
                  <c:v>2.6840277777777779E-2</c:v>
                </c:pt>
                <c:pt idx="2323">
                  <c:v>2.6851851851851849E-2</c:v>
                </c:pt>
                <c:pt idx="2324">
                  <c:v>2.6863425925925926E-2</c:v>
                </c:pt>
                <c:pt idx="2325">
                  <c:v>2.6875E-2</c:v>
                </c:pt>
                <c:pt idx="2326">
                  <c:v>2.6886574074074077E-2</c:v>
                </c:pt>
                <c:pt idx="2327">
                  <c:v>2.6898148148148147E-2</c:v>
                </c:pt>
                <c:pt idx="2328">
                  <c:v>2.6909722222222224E-2</c:v>
                </c:pt>
                <c:pt idx="2329">
                  <c:v>2.6921296296296294E-2</c:v>
                </c:pt>
                <c:pt idx="2330">
                  <c:v>2.6932870370370371E-2</c:v>
                </c:pt>
                <c:pt idx="2331">
                  <c:v>2.6944444444444441E-2</c:v>
                </c:pt>
                <c:pt idx="2332">
                  <c:v>2.6956018518518522E-2</c:v>
                </c:pt>
                <c:pt idx="2333">
                  <c:v>2.6967592592592595E-2</c:v>
                </c:pt>
                <c:pt idx="2334">
                  <c:v>2.6979166666666669E-2</c:v>
                </c:pt>
                <c:pt idx="2335">
                  <c:v>2.6979166666666669E-2</c:v>
                </c:pt>
                <c:pt idx="2336">
                  <c:v>2.6990740740740742E-2</c:v>
                </c:pt>
                <c:pt idx="2337">
                  <c:v>2.7002314814814812E-2</c:v>
                </c:pt>
                <c:pt idx="2338">
                  <c:v>2.7013888888888889E-2</c:v>
                </c:pt>
                <c:pt idx="2339">
                  <c:v>2.7025462962962959E-2</c:v>
                </c:pt>
                <c:pt idx="2340">
                  <c:v>2.7037037037037037E-2</c:v>
                </c:pt>
                <c:pt idx="2341">
                  <c:v>2.704861111111111E-2</c:v>
                </c:pt>
                <c:pt idx="2342">
                  <c:v>2.7060185185185187E-2</c:v>
                </c:pt>
                <c:pt idx="2343">
                  <c:v>2.7071759259259257E-2</c:v>
                </c:pt>
                <c:pt idx="2344">
                  <c:v>2.7083333333333334E-2</c:v>
                </c:pt>
                <c:pt idx="2345">
                  <c:v>2.7094907407407404E-2</c:v>
                </c:pt>
                <c:pt idx="2346">
                  <c:v>2.7106481481481481E-2</c:v>
                </c:pt>
                <c:pt idx="2347">
                  <c:v>2.7118055555555552E-2</c:v>
                </c:pt>
                <c:pt idx="2348">
                  <c:v>2.7129629629629632E-2</c:v>
                </c:pt>
                <c:pt idx="2349">
                  <c:v>2.7141203703703706E-2</c:v>
                </c:pt>
                <c:pt idx="2350">
                  <c:v>2.7152777777777779E-2</c:v>
                </c:pt>
                <c:pt idx="2351">
                  <c:v>2.7164351851851853E-2</c:v>
                </c:pt>
                <c:pt idx="2352">
                  <c:v>2.7175925925925926E-2</c:v>
                </c:pt>
                <c:pt idx="2353">
                  <c:v>2.71875E-2</c:v>
                </c:pt>
                <c:pt idx="2354">
                  <c:v>2.7199074074074073E-2</c:v>
                </c:pt>
                <c:pt idx="2355">
                  <c:v>2.7210648148148147E-2</c:v>
                </c:pt>
                <c:pt idx="2356">
                  <c:v>2.7222222222222228E-2</c:v>
                </c:pt>
                <c:pt idx="2357">
                  <c:v>2.7233796296296298E-2</c:v>
                </c:pt>
                <c:pt idx="2358">
                  <c:v>2.7245370370370368E-2</c:v>
                </c:pt>
                <c:pt idx="2359">
                  <c:v>2.7256944444444445E-2</c:v>
                </c:pt>
                <c:pt idx="2360">
                  <c:v>2.7268518518518515E-2</c:v>
                </c:pt>
                <c:pt idx="2361">
                  <c:v>2.7280092592592592E-2</c:v>
                </c:pt>
                <c:pt idx="2362">
                  <c:v>2.7291666666666662E-2</c:v>
                </c:pt>
                <c:pt idx="2363">
                  <c:v>2.7303240740740743E-2</c:v>
                </c:pt>
                <c:pt idx="2364">
                  <c:v>2.7314814814814816E-2</c:v>
                </c:pt>
                <c:pt idx="2365">
                  <c:v>2.732638888888889E-2</c:v>
                </c:pt>
                <c:pt idx="2366">
                  <c:v>2.7337962962962963E-2</c:v>
                </c:pt>
                <c:pt idx="2367">
                  <c:v>2.7349537037037037E-2</c:v>
                </c:pt>
                <c:pt idx="2368">
                  <c:v>2.736111111111111E-2</c:v>
                </c:pt>
                <c:pt idx="2369">
                  <c:v>2.7372685185185184E-2</c:v>
                </c:pt>
                <c:pt idx="2370">
                  <c:v>2.7384259259259257E-2</c:v>
                </c:pt>
                <c:pt idx="2371">
                  <c:v>2.7395833333333338E-2</c:v>
                </c:pt>
                <c:pt idx="2372">
                  <c:v>2.7407407407407408E-2</c:v>
                </c:pt>
                <c:pt idx="2373">
                  <c:v>2.7418981481481485E-2</c:v>
                </c:pt>
                <c:pt idx="2374">
                  <c:v>2.7430555555555555E-2</c:v>
                </c:pt>
                <c:pt idx="2375">
                  <c:v>2.7442129629629632E-2</c:v>
                </c:pt>
                <c:pt idx="2376">
                  <c:v>2.7453703703703702E-2</c:v>
                </c:pt>
                <c:pt idx="2377">
                  <c:v>2.7465277777777772E-2</c:v>
                </c:pt>
                <c:pt idx="2378">
                  <c:v>2.7476851851851853E-2</c:v>
                </c:pt>
                <c:pt idx="2379">
                  <c:v>2.7488425925925927E-2</c:v>
                </c:pt>
                <c:pt idx="2380">
                  <c:v>2.75E-2</c:v>
                </c:pt>
                <c:pt idx="2381">
                  <c:v>2.7511574074074074E-2</c:v>
                </c:pt>
                <c:pt idx="2382">
                  <c:v>2.7523148148148147E-2</c:v>
                </c:pt>
                <c:pt idx="2383">
                  <c:v>2.7534722222222221E-2</c:v>
                </c:pt>
                <c:pt idx="2384">
                  <c:v>2.7546296296296294E-2</c:v>
                </c:pt>
                <c:pt idx="2385">
                  <c:v>2.7557870370370368E-2</c:v>
                </c:pt>
                <c:pt idx="2386">
                  <c:v>2.7569444444444448E-2</c:v>
                </c:pt>
                <c:pt idx="2387">
                  <c:v>2.7581018518518519E-2</c:v>
                </c:pt>
                <c:pt idx="2388">
                  <c:v>2.7592592592592596E-2</c:v>
                </c:pt>
                <c:pt idx="2389">
                  <c:v>2.7604166666666666E-2</c:v>
                </c:pt>
                <c:pt idx="2390">
                  <c:v>2.7615740740740743E-2</c:v>
                </c:pt>
                <c:pt idx="2391">
                  <c:v>2.7627314814814813E-2</c:v>
                </c:pt>
                <c:pt idx="2392">
                  <c:v>2.763888888888889E-2</c:v>
                </c:pt>
                <c:pt idx="2393">
                  <c:v>2.7650462962962963E-2</c:v>
                </c:pt>
                <c:pt idx="2394">
                  <c:v>2.7662037037037041E-2</c:v>
                </c:pt>
                <c:pt idx="2395">
                  <c:v>2.7673611111111111E-2</c:v>
                </c:pt>
                <c:pt idx="2396">
                  <c:v>2.7685185185185188E-2</c:v>
                </c:pt>
                <c:pt idx="2397">
                  <c:v>2.7696759259259258E-2</c:v>
                </c:pt>
                <c:pt idx="2398">
                  <c:v>2.7708333333333331E-2</c:v>
                </c:pt>
                <c:pt idx="2399">
                  <c:v>2.7719907407407405E-2</c:v>
                </c:pt>
                <c:pt idx="2400">
                  <c:v>2.7731481481481478E-2</c:v>
                </c:pt>
                <c:pt idx="2401">
                  <c:v>2.7743055555555559E-2</c:v>
                </c:pt>
                <c:pt idx="2402">
                  <c:v>2.7754629629629629E-2</c:v>
                </c:pt>
                <c:pt idx="2403">
                  <c:v>2.7766203703703706E-2</c:v>
                </c:pt>
                <c:pt idx="2404">
                  <c:v>2.7777777777777776E-2</c:v>
                </c:pt>
                <c:pt idx="2405">
                  <c:v>2.7789351851851853E-2</c:v>
                </c:pt>
                <c:pt idx="2406">
                  <c:v>2.7800925925925923E-2</c:v>
                </c:pt>
                <c:pt idx="2407">
                  <c:v>2.78125E-2</c:v>
                </c:pt>
                <c:pt idx="2408">
                  <c:v>2.7824074074074074E-2</c:v>
                </c:pt>
                <c:pt idx="2409">
                  <c:v>2.7835648148148151E-2</c:v>
                </c:pt>
                <c:pt idx="2410">
                  <c:v>2.7847222222222221E-2</c:v>
                </c:pt>
                <c:pt idx="2411">
                  <c:v>2.7858796296296298E-2</c:v>
                </c:pt>
                <c:pt idx="2412">
                  <c:v>2.7870370370370368E-2</c:v>
                </c:pt>
                <c:pt idx="2413">
                  <c:v>2.7881944444444445E-2</c:v>
                </c:pt>
                <c:pt idx="2414">
                  <c:v>2.7893518518518515E-2</c:v>
                </c:pt>
                <c:pt idx="2415">
                  <c:v>2.7905092592592592E-2</c:v>
                </c:pt>
                <c:pt idx="2416">
                  <c:v>2.7916666666666669E-2</c:v>
                </c:pt>
                <c:pt idx="2417">
                  <c:v>2.7928240740740743E-2</c:v>
                </c:pt>
                <c:pt idx="2418">
                  <c:v>2.7939814814814817E-2</c:v>
                </c:pt>
                <c:pt idx="2419">
                  <c:v>2.7951388888888887E-2</c:v>
                </c:pt>
                <c:pt idx="2420">
                  <c:v>2.7962962962962964E-2</c:v>
                </c:pt>
                <c:pt idx="2421">
                  <c:v>2.7974537037037034E-2</c:v>
                </c:pt>
                <c:pt idx="2422">
                  <c:v>2.7986111111111111E-2</c:v>
                </c:pt>
                <c:pt idx="2423">
                  <c:v>2.7997685185185184E-2</c:v>
                </c:pt>
                <c:pt idx="2424">
                  <c:v>2.8009259259259262E-2</c:v>
                </c:pt>
                <c:pt idx="2425">
                  <c:v>2.8020833333333332E-2</c:v>
                </c:pt>
                <c:pt idx="2426">
                  <c:v>2.8032407407407409E-2</c:v>
                </c:pt>
                <c:pt idx="2427">
                  <c:v>2.8043981481481479E-2</c:v>
                </c:pt>
                <c:pt idx="2428">
                  <c:v>2.8055555555555556E-2</c:v>
                </c:pt>
                <c:pt idx="2429">
                  <c:v>2.8067129629629626E-2</c:v>
                </c:pt>
                <c:pt idx="2430">
                  <c:v>2.8078703703703703E-2</c:v>
                </c:pt>
                <c:pt idx="2431">
                  <c:v>2.809027777777778E-2</c:v>
                </c:pt>
                <c:pt idx="2432">
                  <c:v>2.8101851851851854E-2</c:v>
                </c:pt>
                <c:pt idx="2433">
                  <c:v>2.8113425925925927E-2</c:v>
                </c:pt>
                <c:pt idx="2434">
                  <c:v>2.8125000000000001E-2</c:v>
                </c:pt>
                <c:pt idx="2435">
                  <c:v>2.8136574074074074E-2</c:v>
                </c:pt>
                <c:pt idx="2436">
                  <c:v>2.8148148148148148E-2</c:v>
                </c:pt>
                <c:pt idx="2437">
                  <c:v>2.8159722222222221E-2</c:v>
                </c:pt>
                <c:pt idx="2438">
                  <c:v>2.8171296296296302E-2</c:v>
                </c:pt>
                <c:pt idx="2439">
                  <c:v>2.8182870370370372E-2</c:v>
                </c:pt>
                <c:pt idx="2440">
                  <c:v>2.8194444444444442E-2</c:v>
                </c:pt>
                <c:pt idx="2441">
                  <c:v>2.8206018518518519E-2</c:v>
                </c:pt>
                <c:pt idx="2442">
                  <c:v>2.8217592592592589E-2</c:v>
                </c:pt>
                <c:pt idx="2443">
                  <c:v>2.8229166666666666E-2</c:v>
                </c:pt>
                <c:pt idx="2444">
                  <c:v>2.8240740740740736E-2</c:v>
                </c:pt>
                <c:pt idx="2445">
                  <c:v>2.8252314814814813E-2</c:v>
                </c:pt>
                <c:pt idx="2446">
                  <c:v>2.826388888888889E-2</c:v>
                </c:pt>
                <c:pt idx="2447">
                  <c:v>2.8275462962962964E-2</c:v>
                </c:pt>
                <c:pt idx="2448">
                  <c:v>2.8287037037037038E-2</c:v>
                </c:pt>
                <c:pt idx="2449">
                  <c:v>2.8298611111111111E-2</c:v>
                </c:pt>
                <c:pt idx="2450">
                  <c:v>2.8310185185185185E-2</c:v>
                </c:pt>
                <c:pt idx="2451">
                  <c:v>2.8321759259259258E-2</c:v>
                </c:pt>
                <c:pt idx="2452">
                  <c:v>2.8333333333333332E-2</c:v>
                </c:pt>
                <c:pt idx="2453">
                  <c:v>2.8344907407407412E-2</c:v>
                </c:pt>
                <c:pt idx="2454">
                  <c:v>2.8356481481481483E-2</c:v>
                </c:pt>
                <c:pt idx="2455">
                  <c:v>2.836805555555556E-2</c:v>
                </c:pt>
                <c:pt idx="2456">
                  <c:v>2.837962962962963E-2</c:v>
                </c:pt>
                <c:pt idx="2457">
                  <c:v>2.8391203703703707E-2</c:v>
                </c:pt>
                <c:pt idx="2458">
                  <c:v>2.8402777777777777E-2</c:v>
                </c:pt>
                <c:pt idx="2459">
                  <c:v>2.8414351851851847E-2</c:v>
                </c:pt>
                <c:pt idx="2460">
                  <c:v>2.8425925925925924E-2</c:v>
                </c:pt>
                <c:pt idx="2461">
                  <c:v>2.8437500000000001E-2</c:v>
                </c:pt>
                <c:pt idx="2462">
                  <c:v>2.8449074074074075E-2</c:v>
                </c:pt>
                <c:pt idx="2463">
                  <c:v>2.8460648148148148E-2</c:v>
                </c:pt>
                <c:pt idx="2464">
                  <c:v>2.8472222222222222E-2</c:v>
                </c:pt>
                <c:pt idx="2465">
                  <c:v>2.8483796296296295E-2</c:v>
                </c:pt>
                <c:pt idx="2466">
                  <c:v>2.8495370370370369E-2</c:v>
                </c:pt>
                <c:pt idx="2467">
                  <c:v>2.8506944444444442E-2</c:v>
                </c:pt>
                <c:pt idx="2468">
                  <c:v>2.8518518518518523E-2</c:v>
                </c:pt>
                <c:pt idx="2469">
                  <c:v>2.8530092592592593E-2</c:v>
                </c:pt>
                <c:pt idx="2470">
                  <c:v>2.854166666666667E-2</c:v>
                </c:pt>
                <c:pt idx="2471">
                  <c:v>2.855324074074074E-2</c:v>
                </c:pt>
                <c:pt idx="2472">
                  <c:v>2.8564814814814817E-2</c:v>
                </c:pt>
                <c:pt idx="2473">
                  <c:v>2.8576388888888887E-2</c:v>
                </c:pt>
                <c:pt idx="2474">
                  <c:v>2.8587962962962964E-2</c:v>
                </c:pt>
                <c:pt idx="2475">
                  <c:v>2.8599537037037034E-2</c:v>
                </c:pt>
                <c:pt idx="2476">
                  <c:v>2.8611111111111115E-2</c:v>
                </c:pt>
                <c:pt idx="2477">
                  <c:v>2.8622685185185185E-2</c:v>
                </c:pt>
                <c:pt idx="2478">
                  <c:v>2.8634259259259262E-2</c:v>
                </c:pt>
                <c:pt idx="2479">
                  <c:v>2.8645833333333332E-2</c:v>
                </c:pt>
                <c:pt idx="2480">
                  <c:v>2.8657407407407406E-2</c:v>
                </c:pt>
                <c:pt idx="2481">
                  <c:v>2.8668981481481479E-2</c:v>
                </c:pt>
                <c:pt idx="2482">
                  <c:v>2.8680555555555553E-2</c:v>
                </c:pt>
                <c:pt idx="2483">
                  <c:v>2.8692129629629633E-2</c:v>
                </c:pt>
                <c:pt idx="2484">
                  <c:v>2.8703703703703703E-2</c:v>
                </c:pt>
                <c:pt idx="2485">
                  <c:v>2.8715277777777781E-2</c:v>
                </c:pt>
                <c:pt idx="2486">
                  <c:v>2.8726851851851851E-2</c:v>
                </c:pt>
                <c:pt idx="2487">
                  <c:v>2.8738425925925928E-2</c:v>
                </c:pt>
                <c:pt idx="2488">
                  <c:v>2.8749999999999998E-2</c:v>
                </c:pt>
                <c:pt idx="2489">
                  <c:v>2.8761574074074075E-2</c:v>
                </c:pt>
                <c:pt idx="2490">
                  <c:v>2.8773148148148145E-2</c:v>
                </c:pt>
                <c:pt idx="2491">
                  <c:v>2.8784722222222225E-2</c:v>
                </c:pt>
                <c:pt idx="2492">
                  <c:v>2.8796296296296296E-2</c:v>
                </c:pt>
                <c:pt idx="2493">
                  <c:v>2.8807870370370373E-2</c:v>
                </c:pt>
                <c:pt idx="2494">
                  <c:v>2.8819444444444443E-2</c:v>
                </c:pt>
                <c:pt idx="2495">
                  <c:v>2.883101851851852E-2</c:v>
                </c:pt>
                <c:pt idx="2496">
                  <c:v>2.884259259259259E-2</c:v>
                </c:pt>
                <c:pt idx="2497">
                  <c:v>2.8854166666666667E-2</c:v>
                </c:pt>
                <c:pt idx="2498">
                  <c:v>2.8865740740740744E-2</c:v>
                </c:pt>
                <c:pt idx="2499">
                  <c:v>2.8877314814814817E-2</c:v>
                </c:pt>
                <c:pt idx="2500">
                  <c:v>2.8888888888888891E-2</c:v>
                </c:pt>
                <c:pt idx="2501">
                  <c:v>2.8900462962962961E-2</c:v>
                </c:pt>
                <c:pt idx="2502">
                  <c:v>2.8912037037037038E-2</c:v>
                </c:pt>
                <c:pt idx="2503">
                  <c:v>2.8923611111111108E-2</c:v>
                </c:pt>
                <c:pt idx="2504">
                  <c:v>2.8935185185185185E-2</c:v>
                </c:pt>
                <c:pt idx="2505">
                  <c:v>2.8946759259259255E-2</c:v>
                </c:pt>
                <c:pt idx="2506">
                  <c:v>2.8958333333333336E-2</c:v>
                </c:pt>
                <c:pt idx="2507">
                  <c:v>2.8969907407407406E-2</c:v>
                </c:pt>
                <c:pt idx="2508">
                  <c:v>2.8981481481481483E-2</c:v>
                </c:pt>
                <c:pt idx="2509">
                  <c:v>2.8993055555555553E-2</c:v>
                </c:pt>
                <c:pt idx="2510">
                  <c:v>2.900462962962963E-2</c:v>
                </c:pt>
                <c:pt idx="2511">
                  <c:v>2.90162037037037E-2</c:v>
                </c:pt>
                <c:pt idx="2512">
                  <c:v>2.9027777777777777E-2</c:v>
                </c:pt>
                <c:pt idx="2513">
                  <c:v>2.9039351851851854E-2</c:v>
                </c:pt>
                <c:pt idx="2514">
                  <c:v>2.9050925925925928E-2</c:v>
                </c:pt>
                <c:pt idx="2515">
                  <c:v>2.9062500000000002E-2</c:v>
                </c:pt>
                <c:pt idx="2516">
                  <c:v>2.9074074074074075E-2</c:v>
                </c:pt>
                <c:pt idx="2517">
                  <c:v>2.9085648148148149E-2</c:v>
                </c:pt>
                <c:pt idx="2518">
                  <c:v>2.9097222222222222E-2</c:v>
                </c:pt>
                <c:pt idx="2519">
                  <c:v>2.9108796296296296E-2</c:v>
                </c:pt>
                <c:pt idx="2520">
                  <c:v>2.9120370370370366E-2</c:v>
                </c:pt>
                <c:pt idx="2521">
                  <c:v>2.9131944444444446E-2</c:v>
                </c:pt>
                <c:pt idx="2522">
                  <c:v>2.9143518518518517E-2</c:v>
                </c:pt>
                <c:pt idx="2523">
                  <c:v>2.9155092592592594E-2</c:v>
                </c:pt>
                <c:pt idx="2524">
                  <c:v>2.9166666666666664E-2</c:v>
                </c:pt>
                <c:pt idx="2525">
                  <c:v>2.9178240740740741E-2</c:v>
                </c:pt>
                <c:pt idx="2526">
                  <c:v>2.9189814814814811E-2</c:v>
                </c:pt>
                <c:pt idx="2527">
                  <c:v>2.9201388888888888E-2</c:v>
                </c:pt>
                <c:pt idx="2528">
                  <c:v>2.9212962962962965E-2</c:v>
                </c:pt>
                <c:pt idx="2529">
                  <c:v>2.9224537037037038E-2</c:v>
                </c:pt>
                <c:pt idx="2530">
                  <c:v>2.9236111111111112E-2</c:v>
                </c:pt>
                <c:pt idx="2531">
                  <c:v>2.9247685185185186E-2</c:v>
                </c:pt>
                <c:pt idx="2532">
                  <c:v>2.9259259259259259E-2</c:v>
                </c:pt>
                <c:pt idx="2533">
                  <c:v>2.9270833333333333E-2</c:v>
                </c:pt>
                <c:pt idx="2534">
                  <c:v>2.9282407407407406E-2</c:v>
                </c:pt>
                <c:pt idx="2535">
                  <c:v>2.929398148148148E-2</c:v>
                </c:pt>
                <c:pt idx="2536">
                  <c:v>2.9305555555555557E-2</c:v>
                </c:pt>
                <c:pt idx="2537">
                  <c:v>2.9317129629629634E-2</c:v>
                </c:pt>
                <c:pt idx="2538">
                  <c:v>2.9328703703703704E-2</c:v>
                </c:pt>
                <c:pt idx="2539">
                  <c:v>2.9340277777777781E-2</c:v>
                </c:pt>
                <c:pt idx="2540">
                  <c:v>2.9351851851851851E-2</c:v>
                </c:pt>
                <c:pt idx="2541">
                  <c:v>2.9363425925925921E-2</c:v>
                </c:pt>
                <c:pt idx="2542">
                  <c:v>2.9374999999999998E-2</c:v>
                </c:pt>
                <c:pt idx="2543">
                  <c:v>2.9386574074074075E-2</c:v>
                </c:pt>
                <c:pt idx="2544">
                  <c:v>2.9398148148148149E-2</c:v>
                </c:pt>
                <c:pt idx="2545">
                  <c:v>2.9409722222222223E-2</c:v>
                </c:pt>
                <c:pt idx="2546">
                  <c:v>2.9421296296296296E-2</c:v>
                </c:pt>
                <c:pt idx="2547">
                  <c:v>2.943287037037037E-2</c:v>
                </c:pt>
                <c:pt idx="2548">
                  <c:v>2.9444444444444443E-2</c:v>
                </c:pt>
                <c:pt idx="2549">
                  <c:v>2.9456018518518517E-2</c:v>
                </c:pt>
                <c:pt idx="2550">
                  <c:v>2.946759259259259E-2</c:v>
                </c:pt>
                <c:pt idx="2551">
                  <c:v>2.9479166666666667E-2</c:v>
                </c:pt>
                <c:pt idx="2552">
                  <c:v>2.9490740740740744E-2</c:v>
                </c:pt>
                <c:pt idx="2553">
                  <c:v>2.9502314814814815E-2</c:v>
                </c:pt>
                <c:pt idx="2554">
                  <c:v>2.9513888888888892E-2</c:v>
                </c:pt>
                <c:pt idx="2555">
                  <c:v>2.9525462962962962E-2</c:v>
                </c:pt>
                <c:pt idx="2556">
                  <c:v>2.9537037037037039E-2</c:v>
                </c:pt>
                <c:pt idx="2557">
                  <c:v>2.9548611111111109E-2</c:v>
                </c:pt>
                <c:pt idx="2558">
                  <c:v>2.9560185185185189E-2</c:v>
                </c:pt>
                <c:pt idx="2559">
                  <c:v>2.9571759259259259E-2</c:v>
                </c:pt>
                <c:pt idx="2560">
                  <c:v>2.9583333333333336E-2</c:v>
                </c:pt>
                <c:pt idx="2561">
                  <c:v>2.9594907407407407E-2</c:v>
                </c:pt>
                <c:pt idx="2562">
                  <c:v>2.960648148148148E-2</c:v>
                </c:pt>
                <c:pt idx="2563">
                  <c:v>2.9618055555555554E-2</c:v>
                </c:pt>
                <c:pt idx="2564">
                  <c:v>2.9629629629629627E-2</c:v>
                </c:pt>
                <c:pt idx="2565">
                  <c:v>2.9641203703703701E-2</c:v>
                </c:pt>
                <c:pt idx="2566">
                  <c:v>2.9652777777777778E-2</c:v>
                </c:pt>
                <c:pt idx="2567">
                  <c:v>2.9664351851851855E-2</c:v>
                </c:pt>
                <c:pt idx="2568">
                  <c:v>2.9675925925925925E-2</c:v>
                </c:pt>
                <c:pt idx="2569">
                  <c:v>2.9687500000000002E-2</c:v>
                </c:pt>
                <c:pt idx="2570">
                  <c:v>2.9699074074074072E-2</c:v>
                </c:pt>
                <c:pt idx="2571">
                  <c:v>2.9710648148148149E-2</c:v>
                </c:pt>
                <c:pt idx="2572">
                  <c:v>2.9722222222222219E-2</c:v>
                </c:pt>
                <c:pt idx="2573">
                  <c:v>2.97337962962963E-2</c:v>
                </c:pt>
                <c:pt idx="2574">
                  <c:v>2.974537037037037E-2</c:v>
                </c:pt>
                <c:pt idx="2575">
                  <c:v>2.9756944444444447E-2</c:v>
                </c:pt>
                <c:pt idx="2576">
                  <c:v>2.9768518518518517E-2</c:v>
                </c:pt>
                <c:pt idx="2577">
                  <c:v>2.9780092592592594E-2</c:v>
                </c:pt>
                <c:pt idx="2578">
                  <c:v>2.9791666666666664E-2</c:v>
                </c:pt>
                <c:pt idx="2579">
                  <c:v>2.9803240740740741E-2</c:v>
                </c:pt>
                <c:pt idx="2580">
                  <c:v>2.9814814814814811E-2</c:v>
                </c:pt>
                <c:pt idx="2581">
                  <c:v>2.9826388888888892E-2</c:v>
                </c:pt>
                <c:pt idx="2582">
                  <c:v>2.9837962962962965E-2</c:v>
                </c:pt>
                <c:pt idx="2583">
                  <c:v>2.9849537037037036E-2</c:v>
                </c:pt>
                <c:pt idx="2584">
                  <c:v>2.9861111111111113E-2</c:v>
                </c:pt>
                <c:pt idx="2585">
                  <c:v>2.9872685185185183E-2</c:v>
                </c:pt>
                <c:pt idx="2586">
                  <c:v>2.988425925925926E-2</c:v>
                </c:pt>
                <c:pt idx="2587">
                  <c:v>2.989583333333333E-2</c:v>
                </c:pt>
                <c:pt idx="2588">
                  <c:v>2.990740740740741E-2</c:v>
                </c:pt>
                <c:pt idx="2589">
                  <c:v>2.991898148148148E-2</c:v>
                </c:pt>
                <c:pt idx="2590">
                  <c:v>2.9930555555555557E-2</c:v>
                </c:pt>
                <c:pt idx="2591">
                  <c:v>2.9942129629629628E-2</c:v>
                </c:pt>
                <c:pt idx="2592">
                  <c:v>2.9953703703703705E-2</c:v>
                </c:pt>
                <c:pt idx="2593">
                  <c:v>2.9965277777777775E-2</c:v>
                </c:pt>
                <c:pt idx="2594">
                  <c:v>2.9976851851851852E-2</c:v>
                </c:pt>
                <c:pt idx="2595">
                  <c:v>2.9988425925925922E-2</c:v>
                </c:pt>
                <c:pt idx="2596">
                  <c:v>3.0000000000000002E-2</c:v>
                </c:pt>
                <c:pt idx="2597">
                  <c:v>3.0011574074074076E-2</c:v>
                </c:pt>
                <c:pt idx="2598">
                  <c:v>3.0023148148148149E-2</c:v>
                </c:pt>
                <c:pt idx="2599">
                  <c:v>3.0034722222222223E-2</c:v>
                </c:pt>
                <c:pt idx="2600">
                  <c:v>3.0046296296296297E-2</c:v>
                </c:pt>
                <c:pt idx="2601">
                  <c:v>3.005787037037037E-2</c:v>
                </c:pt>
                <c:pt idx="2602">
                  <c:v>3.006944444444444E-2</c:v>
                </c:pt>
                <c:pt idx="2603">
                  <c:v>3.0081018518518521E-2</c:v>
                </c:pt>
                <c:pt idx="2604">
                  <c:v>3.0092592592592591E-2</c:v>
                </c:pt>
                <c:pt idx="2605">
                  <c:v>3.0104166666666668E-2</c:v>
                </c:pt>
                <c:pt idx="2606">
                  <c:v>3.0115740740740738E-2</c:v>
                </c:pt>
                <c:pt idx="2607">
                  <c:v>3.0127314814814815E-2</c:v>
                </c:pt>
                <c:pt idx="2608">
                  <c:v>3.0138888888888885E-2</c:v>
                </c:pt>
                <c:pt idx="2609">
                  <c:v>3.0150462962962962E-2</c:v>
                </c:pt>
                <c:pt idx="2610">
                  <c:v>3.0162037037037032E-2</c:v>
                </c:pt>
                <c:pt idx="2611">
                  <c:v>3.0173611111111113E-2</c:v>
                </c:pt>
                <c:pt idx="2612">
                  <c:v>3.0185185185185186E-2</c:v>
                </c:pt>
                <c:pt idx="2613">
                  <c:v>3.019675925925926E-2</c:v>
                </c:pt>
                <c:pt idx="2614">
                  <c:v>3.0208333333333334E-2</c:v>
                </c:pt>
                <c:pt idx="2615">
                  <c:v>3.0219907407407407E-2</c:v>
                </c:pt>
                <c:pt idx="2616">
                  <c:v>3.0231481481481481E-2</c:v>
                </c:pt>
                <c:pt idx="2617">
                  <c:v>3.0243055555555554E-2</c:v>
                </c:pt>
                <c:pt idx="2618">
                  <c:v>3.0254629629629631E-2</c:v>
                </c:pt>
                <c:pt idx="2619">
                  <c:v>3.0266203703703708E-2</c:v>
                </c:pt>
                <c:pt idx="2620">
                  <c:v>3.0277777777777778E-2</c:v>
                </c:pt>
                <c:pt idx="2621">
                  <c:v>3.0289351851851855E-2</c:v>
                </c:pt>
                <c:pt idx="2622">
                  <c:v>3.0300925925925926E-2</c:v>
                </c:pt>
                <c:pt idx="2623">
                  <c:v>3.0312499999999996E-2</c:v>
                </c:pt>
                <c:pt idx="2624">
                  <c:v>3.0324074074074073E-2</c:v>
                </c:pt>
                <c:pt idx="2625">
                  <c:v>3.0335648148148143E-2</c:v>
                </c:pt>
                <c:pt idx="2626">
                  <c:v>3.0347222222222223E-2</c:v>
                </c:pt>
                <c:pt idx="2627">
                  <c:v>3.0358796296296297E-2</c:v>
                </c:pt>
                <c:pt idx="2628">
                  <c:v>3.037037037037037E-2</c:v>
                </c:pt>
                <c:pt idx="2629">
                  <c:v>3.0381944444444444E-2</c:v>
                </c:pt>
                <c:pt idx="2630">
                  <c:v>3.0393518518518518E-2</c:v>
                </c:pt>
                <c:pt idx="2631">
                  <c:v>3.0405092592592591E-2</c:v>
                </c:pt>
                <c:pt idx="2632">
                  <c:v>3.0416666666666665E-2</c:v>
                </c:pt>
                <c:pt idx="2633">
                  <c:v>3.0428240740740742E-2</c:v>
                </c:pt>
                <c:pt idx="2634">
                  <c:v>3.0439814814814819E-2</c:v>
                </c:pt>
                <c:pt idx="2635">
                  <c:v>3.0451388888888889E-2</c:v>
                </c:pt>
                <c:pt idx="2636">
                  <c:v>3.0462962962962966E-2</c:v>
                </c:pt>
                <c:pt idx="2637">
                  <c:v>3.0474537037037036E-2</c:v>
                </c:pt>
                <c:pt idx="2638">
                  <c:v>3.0486111111111113E-2</c:v>
                </c:pt>
                <c:pt idx="2639">
                  <c:v>3.0497685185185183E-2</c:v>
                </c:pt>
                <c:pt idx="2640">
                  <c:v>3.050925925925926E-2</c:v>
                </c:pt>
                <c:pt idx="2641">
                  <c:v>3.0520833333333334E-2</c:v>
                </c:pt>
                <c:pt idx="2642">
                  <c:v>3.0532407407407411E-2</c:v>
                </c:pt>
                <c:pt idx="2643">
                  <c:v>3.0543981481481481E-2</c:v>
                </c:pt>
                <c:pt idx="2644">
                  <c:v>3.0555555555555555E-2</c:v>
                </c:pt>
                <c:pt idx="2645">
                  <c:v>3.0567129629629628E-2</c:v>
                </c:pt>
                <c:pt idx="2646">
                  <c:v>3.0578703703703702E-2</c:v>
                </c:pt>
                <c:pt idx="2647">
                  <c:v>3.0590277777777775E-2</c:v>
                </c:pt>
                <c:pt idx="2648">
                  <c:v>3.0601851851851852E-2</c:v>
                </c:pt>
                <c:pt idx="2649">
                  <c:v>3.0613425925925929E-2</c:v>
                </c:pt>
                <c:pt idx="2650">
                  <c:v>3.0624999999999999E-2</c:v>
                </c:pt>
                <c:pt idx="2651">
                  <c:v>3.0636574074074076E-2</c:v>
                </c:pt>
                <c:pt idx="2652">
                  <c:v>3.0648148148148147E-2</c:v>
                </c:pt>
                <c:pt idx="2653">
                  <c:v>3.0659722222222224E-2</c:v>
                </c:pt>
                <c:pt idx="2654">
                  <c:v>3.0671296296296294E-2</c:v>
                </c:pt>
                <c:pt idx="2655">
                  <c:v>3.0682870370370371E-2</c:v>
                </c:pt>
                <c:pt idx="2656">
                  <c:v>3.0694444444444444E-2</c:v>
                </c:pt>
                <c:pt idx="2657">
                  <c:v>3.0706018518518521E-2</c:v>
                </c:pt>
                <c:pt idx="2658">
                  <c:v>3.0717592592592591E-2</c:v>
                </c:pt>
                <c:pt idx="2659">
                  <c:v>3.0729166666666669E-2</c:v>
                </c:pt>
                <c:pt idx="2660">
                  <c:v>3.0740740740740739E-2</c:v>
                </c:pt>
                <c:pt idx="2661">
                  <c:v>3.0752314814814816E-2</c:v>
                </c:pt>
                <c:pt idx="2662">
                  <c:v>3.0763888888888886E-2</c:v>
                </c:pt>
                <c:pt idx="2663">
                  <c:v>3.0775462962962966E-2</c:v>
                </c:pt>
                <c:pt idx="2664">
                  <c:v>3.078703703703704E-2</c:v>
                </c:pt>
                <c:pt idx="2665">
                  <c:v>3.079861111111111E-2</c:v>
                </c:pt>
                <c:pt idx="2666">
                  <c:v>3.0810185185185187E-2</c:v>
                </c:pt>
                <c:pt idx="2667">
                  <c:v>3.0821759259259257E-2</c:v>
                </c:pt>
                <c:pt idx="2668">
                  <c:v>3.0833333333333334E-2</c:v>
                </c:pt>
                <c:pt idx="2669">
                  <c:v>3.0844907407407404E-2</c:v>
                </c:pt>
                <c:pt idx="2670">
                  <c:v>3.0856481481481481E-2</c:v>
                </c:pt>
                <c:pt idx="2671">
                  <c:v>3.0868055555555555E-2</c:v>
                </c:pt>
                <c:pt idx="2672">
                  <c:v>3.0879629629629632E-2</c:v>
                </c:pt>
                <c:pt idx="2673">
                  <c:v>3.0891203703703702E-2</c:v>
                </c:pt>
                <c:pt idx="2674">
                  <c:v>3.0902777777777779E-2</c:v>
                </c:pt>
                <c:pt idx="2675">
                  <c:v>3.0914351851851849E-2</c:v>
                </c:pt>
                <c:pt idx="2676">
                  <c:v>3.0925925925925926E-2</c:v>
                </c:pt>
                <c:pt idx="2677">
                  <c:v>3.0937499999999996E-2</c:v>
                </c:pt>
                <c:pt idx="2678">
                  <c:v>3.0949074074074077E-2</c:v>
                </c:pt>
                <c:pt idx="2679">
                  <c:v>3.096064814814815E-2</c:v>
                </c:pt>
                <c:pt idx="2680">
                  <c:v>3.0972222222222224E-2</c:v>
                </c:pt>
                <c:pt idx="2681">
                  <c:v>3.0983796296296297E-2</c:v>
                </c:pt>
                <c:pt idx="2682">
                  <c:v>3.0995370370370371E-2</c:v>
                </c:pt>
                <c:pt idx="2683">
                  <c:v>3.1006944444444445E-2</c:v>
                </c:pt>
                <c:pt idx="2684">
                  <c:v>3.1018518518518515E-2</c:v>
                </c:pt>
                <c:pt idx="2685">
                  <c:v>3.1030092592592592E-2</c:v>
                </c:pt>
                <c:pt idx="2686">
                  <c:v>3.1041666666666665E-2</c:v>
                </c:pt>
                <c:pt idx="2687">
                  <c:v>3.1053240740740742E-2</c:v>
                </c:pt>
                <c:pt idx="2688">
                  <c:v>3.1064814814814812E-2</c:v>
                </c:pt>
                <c:pt idx="2689">
                  <c:v>3.107638888888889E-2</c:v>
                </c:pt>
                <c:pt idx="2690">
                  <c:v>3.108796296296296E-2</c:v>
                </c:pt>
                <c:pt idx="2691">
                  <c:v>3.1099537037037037E-2</c:v>
                </c:pt>
                <c:pt idx="2692">
                  <c:v>3.1111111111111107E-2</c:v>
                </c:pt>
                <c:pt idx="2693">
                  <c:v>3.1122685185185187E-2</c:v>
                </c:pt>
                <c:pt idx="2694">
                  <c:v>3.1134259259259261E-2</c:v>
                </c:pt>
                <c:pt idx="2695">
                  <c:v>3.1145833333333334E-2</c:v>
                </c:pt>
                <c:pt idx="2696">
                  <c:v>3.1157407407407408E-2</c:v>
                </c:pt>
                <c:pt idx="2697">
                  <c:v>3.1168981481481482E-2</c:v>
                </c:pt>
                <c:pt idx="2698">
                  <c:v>3.1180555555555555E-2</c:v>
                </c:pt>
                <c:pt idx="2699">
                  <c:v>3.1192129629629629E-2</c:v>
                </c:pt>
                <c:pt idx="2700">
                  <c:v>3.1203703703703702E-2</c:v>
                </c:pt>
                <c:pt idx="2701">
                  <c:v>3.1215277777777783E-2</c:v>
                </c:pt>
                <c:pt idx="2702">
                  <c:v>3.1226851851851853E-2</c:v>
                </c:pt>
                <c:pt idx="2703">
                  <c:v>3.123842592592593E-2</c:v>
                </c:pt>
                <c:pt idx="2704">
                  <c:v>3.125E-2</c:v>
                </c:pt>
                <c:pt idx="2705">
                  <c:v>3.1261574074074074E-2</c:v>
                </c:pt>
                <c:pt idx="2706">
                  <c:v>3.1273148148148147E-2</c:v>
                </c:pt>
                <c:pt idx="2707">
                  <c:v>3.1284722222222221E-2</c:v>
                </c:pt>
                <c:pt idx="2708">
                  <c:v>3.1296296296296301E-2</c:v>
                </c:pt>
                <c:pt idx="2709">
                  <c:v>3.1307870370370368E-2</c:v>
                </c:pt>
                <c:pt idx="2710">
                  <c:v>3.1319444444444448E-2</c:v>
                </c:pt>
                <c:pt idx="2711">
                  <c:v>3.1331018518518515E-2</c:v>
                </c:pt>
                <c:pt idx="2712">
                  <c:v>3.1342592592592596E-2</c:v>
                </c:pt>
                <c:pt idx="2713">
                  <c:v>3.1354166666666662E-2</c:v>
                </c:pt>
                <c:pt idx="2714">
                  <c:v>3.1365740740740743E-2</c:v>
                </c:pt>
                <c:pt idx="2715">
                  <c:v>3.1377314814814809E-2</c:v>
                </c:pt>
                <c:pt idx="2716">
                  <c:v>3.138888888888889E-2</c:v>
                </c:pt>
                <c:pt idx="2717">
                  <c:v>3.1400462962962963E-2</c:v>
                </c:pt>
                <c:pt idx="2718">
                  <c:v>3.1412037037037037E-2</c:v>
                </c:pt>
                <c:pt idx="2719">
                  <c:v>3.142361111111111E-2</c:v>
                </c:pt>
                <c:pt idx="2720">
                  <c:v>3.1435185185185184E-2</c:v>
                </c:pt>
                <c:pt idx="2721">
                  <c:v>3.1446759259259258E-2</c:v>
                </c:pt>
                <c:pt idx="2722">
                  <c:v>3.1458333333333331E-2</c:v>
                </c:pt>
                <c:pt idx="2723">
                  <c:v>3.1469907407407412E-2</c:v>
                </c:pt>
                <c:pt idx="2724">
                  <c:v>3.1481481481481485E-2</c:v>
                </c:pt>
                <c:pt idx="2725">
                  <c:v>3.1493055555555559E-2</c:v>
                </c:pt>
                <c:pt idx="2726">
                  <c:v>3.1504629629629625E-2</c:v>
                </c:pt>
                <c:pt idx="2727">
                  <c:v>3.1516203703703706E-2</c:v>
                </c:pt>
                <c:pt idx="2728">
                  <c:v>3.1527777777777773E-2</c:v>
                </c:pt>
                <c:pt idx="2729">
                  <c:v>3.1539351851851853E-2</c:v>
                </c:pt>
                <c:pt idx="2730">
                  <c:v>3.155092592592592E-2</c:v>
                </c:pt>
                <c:pt idx="2731">
                  <c:v>3.15625E-2</c:v>
                </c:pt>
                <c:pt idx="2732">
                  <c:v>3.1574074074074074E-2</c:v>
                </c:pt>
                <c:pt idx="2733">
                  <c:v>3.1585648148148147E-2</c:v>
                </c:pt>
                <c:pt idx="2734">
                  <c:v>3.1597222222222221E-2</c:v>
                </c:pt>
                <c:pt idx="2735">
                  <c:v>3.1608796296296295E-2</c:v>
                </c:pt>
                <c:pt idx="2736">
                  <c:v>3.1620370370370368E-2</c:v>
                </c:pt>
                <c:pt idx="2737">
                  <c:v>3.1631944444444442E-2</c:v>
                </c:pt>
                <c:pt idx="2738">
                  <c:v>3.1643518518518522E-2</c:v>
                </c:pt>
                <c:pt idx="2739">
                  <c:v>3.1655092592592596E-2</c:v>
                </c:pt>
                <c:pt idx="2740">
                  <c:v>3.1666666666666669E-2</c:v>
                </c:pt>
                <c:pt idx="2741">
                  <c:v>3.1678240740740743E-2</c:v>
                </c:pt>
                <c:pt idx="2742">
                  <c:v>3.1678240740740743E-2</c:v>
                </c:pt>
                <c:pt idx="2743">
                  <c:v>3.1689814814814816E-2</c:v>
                </c:pt>
                <c:pt idx="2744">
                  <c:v>3.170138888888889E-2</c:v>
                </c:pt>
                <c:pt idx="2745">
                  <c:v>3.1712962962962964E-2</c:v>
                </c:pt>
                <c:pt idx="2746">
                  <c:v>3.172453703703703E-2</c:v>
                </c:pt>
                <c:pt idx="2747">
                  <c:v>3.1736111111111111E-2</c:v>
                </c:pt>
                <c:pt idx="2748">
                  <c:v>3.1747685185185184E-2</c:v>
                </c:pt>
                <c:pt idx="2749">
                  <c:v>3.1759259259259258E-2</c:v>
                </c:pt>
                <c:pt idx="2750">
                  <c:v>3.1770833333333331E-2</c:v>
                </c:pt>
                <c:pt idx="2751">
                  <c:v>3.1782407407407405E-2</c:v>
                </c:pt>
                <c:pt idx="2752">
                  <c:v>3.1793981481481479E-2</c:v>
                </c:pt>
                <c:pt idx="2753">
                  <c:v>3.1805555555555552E-2</c:v>
                </c:pt>
                <c:pt idx="2754">
                  <c:v>3.1817129629629633E-2</c:v>
                </c:pt>
                <c:pt idx="2755">
                  <c:v>3.1828703703703706E-2</c:v>
                </c:pt>
                <c:pt idx="2756">
                  <c:v>3.184027777777778E-2</c:v>
                </c:pt>
                <c:pt idx="2757">
                  <c:v>3.1851851851851853E-2</c:v>
                </c:pt>
                <c:pt idx="2758">
                  <c:v>3.1863425925925927E-2</c:v>
                </c:pt>
                <c:pt idx="2759">
                  <c:v>3.1875000000000001E-2</c:v>
                </c:pt>
                <c:pt idx="2760">
                  <c:v>3.1886574074074074E-2</c:v>
                </c:pt>
                <c:pt idx="2761">
                  <c:v>3.1898148148148148E-2</c:v>
                </c:pt>
                <c:pt idx="2762">
                  <c:v>3.1909722222222221E-2</c:v>
                </c:pt>
                <c:pt idx="2763">
                  <c:v>3.1921296296296302E-2</c:v>
                </c:pt>
                <c:pt idx="2764">
                  <c:v>3.1932870370370368E-2</c:v>
                </c:pt>
                <c:pt idx="2765">
                  <c:v>3.1944444444444449E-2</c:v>
                </c:pt>
                <c:pt idx="2766">
                  <c:v>3.1956018518518516E-2</c:v>
                </c:pt>
                <c:pt idx="2767">
                  <c:v>3.1967592592592589E-2</c:v>
                </c:pt>
                <c:pt idx="2768">
                  <c:v>3.1979166666666663E-2</c:v>
                </c:pt>
                <c:pt idx="2769">
                  <c:v>3.1990740740740743E-2</c:v>
                </c:pt>
                <c:pt idx="2770">
                  <c:v>3.2002314814814817E-2</c:v>
                </c:pt>
                <c:pt idx="2771">
                  <c:v>3.201388888888889E-2</c:v>
                </c:pt>
                <c:pt idx="2772">
                  <c:v>3.2025462962962964E-2</c:v>
                </c:pt>
                <c:pt idx="2773">
                  <c:v>3.2037037037037037E-2</c:v>
                </c:pt>
                <c:pt idx="2774">
                  <c:v>3.2048611111111111E-2</c:v>
                </c:pt>
                <c:pt idx="2775">
                  <c:v>3.2060185185185185E-2</c:v>
                </c:pt>
                <c:pt idx="2776">
                  <c:v>3.2071759259259258E-2</c:v>
                </c:pt>
                <c:pt idx="2777">
                  <c:v>3.2083333333333332E-2</c:v>
                </c:pt>
                <c:pt idx="2778">
                  <c:v>3.2094907407407412E-2</c:v>
                </c:pt>
                <c:pt idx="2779">
                  <c:v>3.2106481481481479E-2</c:v>
                </c:pt>
                <c:pt idx="2780">
                  <c:v>3.2118055555555559E-2</c:v>
                </c:pt>
                <c:pt idx="2781">
                  <c:v>3.2129629629629626E-2</c:v>
                </c:pt>
                <c:pt idx="2782">
                  <c:v>3.2141203703703707E-2</c:v>
                </c:pt>
                <c:pt idx="2783">
                  <c:v>3.2152777777777773E-2</c:v>
                </c:pt>
                <c:pt idx="2784">
                  <c:v>3.2164351851851854E-2</c:v>
                </c:pt>
                <c:pt idx="2785">
                  <c:v>3.2175925925925927E-2</c:v>
                </c:pt>
                <c:pt idx="2786">
                  <c:v>3.2187500000000001E-2</c:v>
                </c:pt>
                <c:pt idx="2787">
                  <c:v>3.2199074074074074E-2</c:v>
                </c:pt>
                <c:pt idx="2788">
                  <c:v>3.2210648148148148E-2</c:v>
                </c:pt>
                <c:pt idx="2789">
                  <c:v>3.2222222222222222E-2</c:v>
                </c:pt>
                <c:pt idx="2790">
                  <c:v>3.2233796296296295E-2</c:v>
                </c:pt>
                <c:pt idx="2791">
                  <c:v>3.2245370370370369E-2</c:v>
                </c:pt>
                <c:pt idx="2792">
                  <c:v>3.2256944444444442E-2</c:v>
                </c:pt>
                <c:pt idx="2793">
                  <c:v>3.2268518518518523E-2</c:v>
                </c:pt>
                <c:pt idx="2794">
                  <c:v>3.2280092592592589E-2</c:v>
                </c:pt>
                <c:pt idx="2795">
                  <c:v>3.229166666666667E-2</c:v>
                </c:pt>
                <c:pt idx="2796">
                  <c:v>3.2303240740740737E-2</c:v>
                </c:pt>
                <c:pt idx="2797">
                  <c:v>3.2314814814814817E-2</c:v>
                </c:pt>
                <c:pt idx="2798">
                  <c:v>3.2326388888888884E-2</c:v>
                </c:pt>
                <c:pt idx="2799">
                  <c:v>3.2337962962962964E-2</c:v>
                </c:pt>
                <c:pt idx="2800">
                  <c:v>3.2349537037037038E-2</c:v>
                </c:pt>
                <c:pt idx="2801">
                  <c:v>3.2361111111111111E-2</c:v>
                </c:pt>
                <c:pt idx="2802">
                  <c:v>3.2372685185185185E-2</c:v>
                </c:pt>
                <c:pt idx="2803">
                  <c:v>3.2384259259259258E-2</c:v>
                </c:pt>
                <c:pt idx="2804">
                  <c:v>3.2395833333333332E-2</c:v>
                </c:pt>
                <c:pt idx="2805">
                  <c:v>3.2407407407407406E-2</c:v>
                </c:pt>
                <c:pt idx="2806">
                  <c:v>3.2418981481481479E-2</c:v>
                </c:pt>
                <c:pt idx="2807">
                  <c:v>3.243055555555556E-2</c:v>
                </c:pt>
                <c:pt idx="2808">
                  <c:v>3.2442129629629633E-2</c:v>
                </c:pt>
                <c:pt idx="2809">
                  <c:v>3.24537037037037E-2</c:v>
                </c:pt>
                <c:pt idx="2810">
                  <c:v>3.246527777777778E-2</c:v>
                </c:pt>
                <c:pt idx="2811">
                  <c:v>3.2476851851851847E-2</c:v>
                </c:pt>
                <c:pt idx="2812">
                  <c:v>3.2488425925925928E-2</c:v>
                </c:pt>
                <c:pt idx="2813">
                  <c:v>3.2499999999999994E-2</c:v>
                </c:pt>
                <c:pt idx="2814">
                  <c:v>3.2511574074074075E-2</c:v>
                </c:pt>
                <c:pt idx="2815">
                  <c:v>3.2523148148148148E-2</c:v>
                </c:pt>
                <c:pt idx="2816">
                  <c:v>3.2534722222222222E-2</c:v>
                </c:pt>
                <c:pt idx="2817">
                  <c:v>3.2546296296296295E-2</c:v>
                </c:pt>
                <c:pt idx="2818">
                  <c:v>3.2557870370370369E-2</c:v>
                </c:pt>
                <c:pt idx="2819">
                  <c:v>3.2569444444444443E-2</c:v>
                </c:pt>
                <c:pt idx="2820">
                  <c:v>3.2581018518518516E-2</c:v>
                </c:pt>
                <c:pt idx="2821">
                  <c:v>3.259259259259259E-2</c:v>
                </c:pt>
                <c:pt idx="2822">
                  <c:v>3.260416666666667E-2</c:v>
                </c:pt>
                <c:pt idx="2823">
                  <c:v>3.2615740740740744E-2</c:v>
                </c:pt>
                <c:pt idx="2824">
                  <c:v>3.2627314814814817E-2</c:v>
                </c:pt>
                <c:pt idx="2825">
                  <c:v>3.2638888888888891E-2</c:v>
                </c:pt>
                <c:pt idx="2826">
                  <c:v>3.2650462962962964E-2</c:v>
                </c:pt>
                <c:pt idx="2827">
                  <c:v>3.2662037037037038E-2</c:v>
                </c:pt>
                <c:pt idx="2828">
                  <c:v>3.2673611111111105E-2</c:v>
                </c:pt>
                <c:pt idx="2829">
                  <c:v>3.2685185185185185E-2</c:v>
                </c:pt>
                <c:pt idx="2830">
                  <c:v>3.2696759259259259E-2</c:v>
                </c:pt>
                <c:pt idx="2831">
                  <c:v>3.2708333333333332E-2</c:v>
                </c:pt>
                <c:pt idx="2832">
                  <c:v>3.2719907407407406E-2</c:v>
                </c:pt>
                <c:pt idx="2833">
                  <c:v>3.2731481481481479E-2</c:v>
                </c:pt>
                <c:pt idx="2834">
                  <c:v>3.2743055555555553E-2</c:v>
                </c:pt>
                <c:pt idx="2835">
                  <c:v>3.2754629629629627E-2</c:v>
                </c:pt>
                <c:pt idx="2836">
                  <c:v>3.27662037037037E-2</c:v>
                </c:pt>
                <c:pt idx="2837">
                  <c:v>3.2777777777777781E-2</c:v>
                </c:pt>
                <c:pt idx="2838">
                  <c:v>3.2789351851851854E-2</c:v>
                </c:pt>
                <c:pt idx="2839">
                  <c:v>3.2800925925925928E-2</c:v>
                </c:pt>
                <c:pt idx="2840">
                  <c:v>3.2812500000000001E-2</c:v>
                </c:pt>
                <c:pt idx="2841">
                  <c:v>3.2824074074074075E-2</c:v>
                </c:pt>
                <c:pt idx="2842">
                  <c:v>3.2835648148148149E-2</c:v>
                </c:pt>
                <c:pt idx="2843">
                  <c:v>3.2847222222222222E-2</c:v>
                </c:pt>
                <c:pt idx="2844">
                  <c:v>3.2858796296296296E-2</c:v>
                </c:pt>
                <c:pt idx="2845">
                  <c:v>3.2870370370370376E-2</c:v>
                </c:pt>
                <c:pt idx="2846">
                  <c:v>3.2881944444444443E-2</c:v>
                </c:pt>
                <c:pt idx="2847">
                  <c:v>3.2893518518518523E-2</c:v>
                </c:pt>
                <c:pt idx="2848">
                  <c:v>3.290509259259259E-2</c:v>
                </c:pt>
                <c:pt idx="2849">
                  <c:v>3.2916666666666664E-2</c:v>
                </c:pt>
                <c:pt idx="2850">
                  <c:v>3.2928240740740737E-2</c:v>
                </c:pt>
                <c:pt idx="2851">
                  <c:v>3.2939814814814811E-2</c:v>
                </c:pt>
                <c:pt idx="2852">
                  <c:v>3.2951388888888891E-2</c:v>
                </c:pt>
                <c:pt idx="2853">
                  <c:v>3.2962962962962965E-2</c:v>
                </c:pt>
                <c:pt idx="2854">
                  <c:v>3.2974537037037038E-2</c:v>
                </c:pt>
                <c:pt idx="2855">
                  <c:v>3.2986111111111112E-2</c:v>
                </c:pt>
                <c:pt idx="2856">
                  <c:v>3.2997685185185185E-2</c:v>
                </c:pt>
                <c:pt idx="2857">
                  <c:v>3.3009259259259259E-2</c:v>
                </c:pt>
                <c:pt idx="2858">
                  <c:v>3.3020833333333333E-2</c:v>
                </c:pt>
                <c:pt idx="2859">
                  <c:v>3.3032407407407406E-2</c:v>
                </c:pt>
                <c:pt idx="2860">
                  <c:v>3.3043981481481487E-2</c:v>
                </c:pt>
                <c:pt idx="2861">
                  <c:v>3.3055555555555553E-2</c:v>
                </c:pt>
                <c:pt idx="2862">
                  <c:v>3.3067129629629634E-2</c:v>
                </c:pt>
                <c:pt idx="2863">
                  <c:v>3.30787037037037E-2</c:v>
                </c:pt>
                <c:pt idx="2864">
                  <c:v>3.3090277777777781E-2</c:v>
                </c:pt>
                <c:pt idx="2865">
                  <c:v>3.3101851851851848E-2</c:v>
                </c:pt>
                <c:pt idx="2866">
                  <c:v>3.3113425925925928E-2</c:v>
                </c:pt>
                <c:pt idx="2867">
                  <c:v>3.3125000000000002E-2</c:v>
                </c:pt>
                <c:pt idx="2868">
                  <c:v>3.3136574074074075E-2</c:v>
                </c:pt>
                <c:pt idx="2869">
                  <c:v>3.3148148148148149E-2</c:v>
                </c:pt>
                <c:pt idx="2870">
                  <c:v>3.3159722222222222E-2</c:v>
                </c:pt>
                <c:pt idx="2871">
                  <c:v>3.3171296296296296E-2</c:v>
                </c:pt>
                <c:pt idx="2872">
                  <c:v>3.318287037037037E-2</c:v>
                </c:pt>
                <c:pt idx="2873">
                  <c:v>3.3194444444444443E-2</c:v>
                </c:pt>
                <c:pt idx="2874">
                  <c:v>3.3206018518518517E-2</c:v>
                </c:pt>
                <c:pt idx="2875">
                  <c:v>3.3217592592592597E-2</c:v>
                </c:pt>
                <c:pt idx="2876">
                  <c:v>3.3229166666666664E-2</c:v>
                </c:pt>
                <c:pt idx="2877">
                  <c:v>3.3240740740740744E-2</c:v>
                </c:pt>
                <c:pt idx="2878">
                  <c:v>3.3252314814814811E-2</c:v>
                </c:pt>
                <c:pt idx="2879">
                  <c:v>3.3263888888888891E-2</c:v>
                </c:pt>
                <c:pt idx="2880">
                  <c:v>3.3275462962962958E-2</c:v>
                </c:pt>
                <c:pt idx="2881">
                  <c:v>3.3287037037037039E-2</c:v>
                </c:pt>
                <c:pt idx="2882">
                  <c:v>3.3298611111111112E-2</c:v>
                </c:pt>
                <c:pt idx="2883">
                  <c:v>3.3310185185185186E-2</c:v>
                </c:pt>
                <c:pt idx="2884">
                  <c:v>3.3321759259259259E-2</c:v>
                </c:pt>
                <c:pt idx="2885">
                  <c:v>3.3333333333333333E-2</c:v>
                </c:pt>
                <c:pt idx="2886">
                  <c:v>3.3344907407407406E-2</c:v>
                </c:pt>
                <c:pt idx="2887">
                  <c:v>3.335648148148148E-2</c:v>
                </c:pt>
                <c:pt idx="2888">
                  <c:v>3.3368055555555554E-2</c:v>
                </c:pt>
                <c:pt idx="2889">
                  <c:v>3.3379629629629634E-2</c:v>
                </c:pt>
                <c:pt idx="2890">
                  <c:v>3.3391203703703708E-2</c:v>
                </c:pt>
                <c:pt idx="2891">
                  <c:v>3.3402777777777774E-2</c:v>
                </c:pt>
                <c:pt idx="2892">
                  <c:v>3.3414351851851855E-2</c:v>
                </c:pt>
                <c:pt idx="2893">
                  <c:v>3.3425925925925921E-2</c:v>
                </c:pt>
                <c:pt idx="2894">
                  <c:v>3.3437500000000002E-2</c:v>
                </c:pt>
                <c:pt idx="2895">
                  <c:v>3.3449074074074069E-2</c:v>
                </c:pt>
                <c:pt idx="2896">
                  <c:v>3.3460648148148149E-2</c:v>
                </c:pt>
                <c:pt idx="2897">
                  <c:v>3.3472222222222223E-2</c:v>
                </c:pt>
                <c:pt idx="2898">
                  <c:v>3.3483796296296296E-2</c:v>
                </c:pt>
                <c:pt idx="2899">
                  <c:v>3.349537037037037E-2</c:v>
                </c:pt>
                <c:pt idx="2900">
                  <c:v>3.3506944444444443E-2</c:v>
                </c:pt>
                <c:pt idx="2901">
                  <c:v>3.3518518518518517E-2</c:v>
                </c:pt>
                <c:pt idx="2902">
                  <c:v>3.3530092592592591E-2</c:v>
                </c:pt>
                <c:pt idx="2903">
                  <c:v>3.3541666666666664E-2</c:v>
                </c:pt>
                <c:pt idx="2904">
                  <c:v>3.3553240740740745E-2</c:v>
                </c:pt>
                <c:pt idx="2905">
                  <c:v>3.3564814814814818E-2</c:v>
                </c:pt>
                <c:pt idx="2906">
                  <c:v>3.3576388888888892E-2</c:v>
                </c:pt>
                <c:pt idx="2907">
                  <c:v>3.3587962962962965E-2</c:v>
                </c:pt>
                <c:pt idx="2908">
                  <c:v>3.3599537037037039E-2</c:v>
                </c:pt>
                <c:pt idx="2909">
                  <c:v>3.3611111111111112E-2</c:v>
                </c:pt>
                <c:pt idx="2910">
                  <c:v>3.3622685185185179E-2</c:v>
                </c:pt>
                <c:pt idx="2911">
                  <c:v>3.363425925925926E-2</c:v>
                </c:pt>
                <c:pt idx="2912">
                  <c:v>3.3645833333333333E-2</c:v>
                </c:pt>
                <c:pt idx="2913">
                  <c:v>3.3657407407407407E-2</c:v>
                </c:pt>
                <c:pt idx="2914">
                  <c:v>3.366898148148148E-2</c:v>
                </c:pt>
                <c:pt idx="2915">
                  <c:v>3.3680555555555554E-2</c:v>
                </c:pt>
                <c:pt idx="2916">
                  <c:v>3.3692129629629627E-2</c:v>
                </c:pt>
                <c:pt idx="2917">
                  <c:v>3.3703703703703701E-2</c:v>
                </c:pt>
                <c:pt idx="2918">
                  <c:v>3.3715277777777775E-2</c:v>
                </c:pt>
                <c:pt idx="2919">
                  <c:v>3.3726851851851855E-2</c:v>
                </c:pt>
                <c:pt idx="2920">
                  <c:v>3.3738425925925929E-2</c:v>
                </c:pt>
                <c:pt idx="2921">
                  <c:v>3.3750000000000002E-2</c:v>
                </c:pt>
                <c:pt idx="2922">
                  <c:v>3.3761574074074076E-2</c:v>
                </c:pt>
                <c:pt idx="2923">
                  <c:v>3.3773148148148149E-2</c:v>
                </c:pt>
                <c:pt idx="2924">
                  <c:v>3.3784722222222223E-2</c:v>
                </c:pt>
                <c:pt idx="2925">
                  <c:v>3.3796296296296297E-2</c:v>
                </c:pt>
                <c:pt idx="2926">
                  <c:v>3.380787037037037E-2</c:v>
                </c:pt>
                <c:pt idx="2927">
                  <c:v>3.3819444444444451E-2</c:v>
                </c:pt>
                <c:pt idx="2928">
                  <c:v>3.3831018518518517E-2</c:v>
                </c:pt>
                <c:pt idx="2929">
                  <c:v>3.3842592592592598E-2</c:v>
                </c:pt>
                <c:pt idx="2930">
                  <c:v>3.3854166666666664E-2</c:v>
                </c:pt>
                <c:pt idx="2931">
                  <c:v>3.3865740740740738E-2</c:v>
                </c:pt>
                <c:pt idx="2932">
                  <c:v>3.3877314814814811E-2</c:v>
                </c:pt>
                <c:pt idx="2933">
                  <c:v>3.3888888888888885E-2</c:v>
                </c:pt>
                <c:pt idx="2934">
                  <c:v>3.3900462962962966E-2</c:v>
                </c:pt>
                <c:pt idx="2935">
                  <c:v>3.3912037037037039E-2</c:v>
                </c:pt>
                <c:pt idx="2936">
                  <c:v>3.3923611111111113E-2</c:v>
                </c:pt>
                <c:pt idx="2937">
                  <c:v>3.3935185185185186E-2</c:v>
                </c:pt>
                <c:pt idx="2938">
                  <c:v>3.394675925925926E-2</c:v>
                </c:pt>
                <c:pt idx="2939">
                  <c:v>3.3958333333333333E-2</c:v>
                </c:pt>
                <c:pt idx="2940">
                  <c:v>3.3969907407407407E-2</c:v>
                </c:pt>
                <c:pt idx="2941">
                  <c:v>3.3981481481481481E-2</c:v>
                </c:pt>
                <c:pt idx="2942">
                  <c:v>3.3993055555555561E-2</c:v>
                </c:pt>
                <c:pt idx="2943">
                  <c:v>3.4004629629629628E-2</c:v>
                </c:pt>
                <c:pt idx="2944">
                  <c:v>3.4016203703703708E-2</c:v>
                </c:pt>
                <c:pt idx="2945">
                  <c:v>3.4027777777777775E-2</c:v>
                </c:pt>
                <c:pt idx="2946">
                  <c:v>3.4039351851851855E-2</c:v>
                </c:pt>
                <c:pt idx="2947">
                  <c:v>3.4050925925925922E-2</c:v>
                </c:pt>
                <c:pt idx="2948">
                  <c:v>3.4062500000000002E-2</c:v>
                </c:pt>
                <c:pt idx="2949">
                  <c:v>3.4074074074074076E-2</c:v>
                </c:pt>
                <c:pt idx="2950">
                  <c:v>3.408564814814815E-2</c:v>
                </c:pt>
                <c:pt idx="2951">
                  <c:v>3.4097222222222223E-2</c:v>
                </c:pt>
                <c:pt idx="2952">
                  <c:v>3.4108796296296297E-2</c:v>
                </c:pt>
                <c:pt idx="2953">
                  <c:v>3.412037037037037E-2</c:v>
                </c:pt>
                <c:pt idx="2954">
                  <c:v>3.4131944444444444E-2</c:v>
                </c:pt>
                <c:pt idx="2955">
                  <c:v>3.4143518518518517E-2</c:v>
                </c:pt>
                <c:pt idx="2956">
                  <c:v>3.4155092592592591E-2</c:v>
                </c:pt>
                <c:pt idx="2957">
                  <c:v>3.4166666666666672E-2</c:v>
                </c:pt>
                <c:pt idx="2958">
                  <c:v>3.4178240740740738E-2</c:v>
                </c:pt>
                <c:pt idx="2959">
                  <c:v>3.4189814814814819E-2</c:v>
                </c:pt>
                <c:pt idx="2960">
                  <c:v>3.4201388888888885E-2</c:v>
                </c:pt>
                <c:pt idx="2961">
                  <c:v>3.4212962962962966E-2</c:v>
                </c:pt>
                <c:pt idx="2962">
                  <c:v>3.4224537037037032E-2</c:v>
                </c:pt>
                <c:pt idx="2963">
                  <c:v>3.4236111111111113E-2</c:v>
                </c:pt>
                <c:pt idx="2964">
                  <c:v>3.4247685185185187E-2</c:v>
                </c:pt>
                <c:pt idx="2965">
                  <c:v>3.425925925925926E-2</c:v>
                </c:pt>
                <c:pt idx="2966">
                  <c:v>3.4270833333333334E-2</c:v>
                </c:pt>
                <c:pt idx="2967">
                  <c:v>3.4282407407407407E-2</c:v>
                </c:pt>
                <c:pt idx="2968">
                  <c:v>3.4293981481481481E-2</c:v>
                </c:pt>
                <c:pt idx="2969">
                  <c:v>3.4305555555555554E-2</c:v>
                </c:pt>
                <c:pt idx="2970">
                  <c:v>3.4317129629629628E-2</c:v>
                </c:pt>
                <c:pt idx="2971">
                  <c:v>3.4328703703703702E-2</c:v>
                </c:pt>
                <c:pt idx="2972">
                  <c:v>3.4340277777777782E-2</c:v>
                </c:pt>
                <c:pt idx="2973">
                  <c:v>3.4351851851851849E-2</c:v>
                </c:pt>
                <c:pt idx="2974">
                  <c:v>3.4363425925925929E-2</c:v>
                </c:pt>
                <c:pt idx="2975">
                  <c:v>3.4374999999999996E-2</c:v>
                </c:pt>
                <c:pt idx="2976">
                  <c:v>3.4386574074074076E-2</c:v>
                </c:pt>
                <c:pt idx="2977">
                  <c:v>3.4398148148148143E-2</c:v>
                </c:pt>
                <c:pt idx="2978">
                  <c:v>3.4409722222222223E-2</c:v>
                </c:pt>
                <c:pt idx="2979">
                  <c:v>3.4421296296296297E-2</c:v>
                </c:pt>
                <c:pt idx="2980">
                  <c:v>3.4432870370370371E-2</c:v>
                </c:pt>
                <c:pt idx="2981">
                  <c:v>3.4444444444444444E-2</c:v>
                </c:pt>
                <c:pt idx="2982">
                  <c:v>3.4456018518518518E-2</c:v>
                </c:pt>
                <c:pt idx="2983">
                  <c:v>3.4467592592592591E-2</c:v>
                </c:pt>
                <c:pt idx="2984">
                  <c:v>3.4479166666666665E-2</c:v>
                </c:pt>
                <c:pt idx="2985">
                  <c:v>3.4490740740740738E-2</c:v>
                </c:pt>
                <c:pt idx="2986">
                  <c:v>3.4502314814814812E-2</c:v>
                </c:pt>
                <c:pt idx="2987">
                  <c:v>3.4513888888888893E-2</c:v>
                </c:pt>
                <c:pt idx="2988">
                  <c:v>3.4525462962962966E-2</c:v>
                </c:pt>
                <c:pt idx="2989">
                  <c:v>3.453703703703704E-2</c:v>
                </c:pt>
                <c:pt idx="2990">
                  <c:v>3.4548611111111113E-2</c:v>
                </c:pt>
                <c:pt idx="2991">
                  <c:v>3.4560185185185187E-2</c:v>
                </c:pt>
                <c:pt idx="2992">
                  <c:v>3.4571759259259253E-2</c:v>
                </c:pt>
                <c:pt idx="2993">
                  <c:v>3.4583333333333334E-2</c:v>
                </c:pt>
                <c:pt idx="2994">
                  <c:v>3.4594907407407408E-2</c:v>
                </c:pt>
                <c:pt idx="2995">
                  <c:v>3.4606481481481481E-2</c:v>
                </c:pt>
                <c:pt idx="2996">
                  <c:v>3.4618055555555555E-2</c:v>
                </c:pt>
                <c:pt idx="2997">
                  <c:v>3.4629629629629628E-2</c:v>
                </c:pt>
                <c:pt idx="2998">
                  <c:v>3.4641203703703702E-2</c:v>
                </c:pt>
                <c:pt idx="2999">
                  <c:v>3.4652777777777775E-2</c:v>
                </c:pt>
                <c:pt idx="3000">
                  <c:v>3.4664351851851849E-2</c:v>
                </c:pt>
                <c:pt idx="3001">
                  <c:v>3.4675925925925923E-2</c:v>
                </c:pt>
                <c:pt idx="3002">
                  <c:v>3.4687500000000003E-2</c:v>
                </c:pt>
                <c:pt idx="3003">
                  <c:v>3.4699074074074077E-2</c:v>
                </c:pt>
                <c:pt idx="3004">
                  <c:v>3.471064814814815E-2</c:v>
                </c:pt>
                <c:pt idx="3005">
                  <c:v>3.4722222222222224E-2</c:v>
                </c:pt>
                <c:pt idx="3006">
                  <c:v>3.4733796296296297E-2</c:v>
                </c:pt>
                <c:pt idx="3007">
                  <c:v>3.4745370370370371E-2</c:v>
                </c:pt>
                <c:pt idx="3008">
                  <c:v>3.4756944444444444E-2</c:v>
                </c:pt>
                <c:pt idx="3009">
                  <c:v>3.4768518518518525E-2</c:v>
                </c:pt>
                <c:pt idx="3010">
                  <c:v>3.4780092592592592E-2</c:v>
                </c:pt>
                <c:pt idx="3011">
                  <c:v>3.4791666666666672E-2</c:v>
                </c:pt>
                <c:pt idx="3012">
                  <c:v>3.4803240740740739E-2</c:v>
                </c:pt>
                <c:pt idx="3013">
                  <c:v>3.4814814814814812E-2</c:v>
                </c:pt>
                <c:pt idx="3014">
                  <c:v>3.4826388888888886E-2</c:v>
                </c:pt>
                <c:pt idx="3015">
                  <c:v>3.4837962962962959E-2</c:v>
                </c:pt>
                <c:pt idx="3016">
                  <c:v>3.4849537037037033E-2</c:v>
                </c:pt>
                <c:pt idx="3017">
                  <c:v>3.4861111111111114E-2</c:v>
                </c:pt>
                <c:pt idx="3018">
                  <c:v>3.4872685185185187E-2</c:v>
                </c:pt>
                <c:pt idx="3019">
                  <c:v>3.4884259259259261E-2</c:v>
                </c:pt>
                <c:pt idx="3020">
                  <c:v>3.4895833333333334E-2</c:v>
                </c:pt>
                <c:pt idx="3021">
                  <c:v>3.4907407407407408E-2</c:v>
                </c:pt>
                <c:pt idx="3022">
                  <c:v>3.4918981481481481E-2</c:v>
                </c:pt>
                <c:pt idx="3023">
                  <c:v>3.4930555555555555E-2</c:v>
                </c:pt>
                <c:pt idx="3024">
                  <c:v>3.4942129629629635E-2</c:v>
                </c:pt>
                <c:pt idx="3025">
                  <c:v>3.4953703703703702E-2</c:v>
                </c:pt>
                <c:pt idx="3026">
                  <c:v>3.4965277777777783E-2</c:v>
                </c:pt>
                <c:pt idx="3027">
                  <c:v>3.4976851851851849E-2</c:v>
                </c:pt>
                <c:pt idx="3028">
                  <c:v>3.498842592592593E-2</c:v>
                </c:pt>
                <c:pt idx="3029">
                  <c:v>3.4999999999999996E-2</c:v>
                </c:pt>
                <c:pt idx="3030">
                  <c:v>3.5011574074074077E-2</c:v>
                </c:pt>
                <c:pt idx="3031">
                  <c:v>3.5023148148148144E-2</c:v>
                </c:pt>
                <c:pt idx="3032">
                  <c:v>3.5034722222222224E-2</c:v>
                </c:pt>
                <c:pt idx="3033">
                  <c:v>3.5046296296296298E-2</c:v>
                </c:pt>
                <c:pt idx="3034">
                  <c:v>3.5057870370370371E-2</c:v>
                </c:pt>
                <c:pt idx="3035">
                  <c:v>3.5069444444444445E-2</c:v>
                </c:pt>
                <c:pt idx="3036">
                  <c:v>3.5081018518518518E-2</c:v>
                </c:pt>
                <c:pt idx="3037">
                  <c:v>3.5092592592592592E-2</c:v>
                </c:pt>
                <c:pt idx="3038">
                  <c:v>3.5104166666666665E-2</c:v>
                </c:pt>
                <c:pt idx="3039">
                  <c:v>3.5115740740740746E-2</c:v>
                </c:pt>
                <c:pt idx="3040">
                  <c:v>3.5127314814814813E-2</c:v>
                </c:pt>
                <c:pt idx="3041">
                  <c:v>3.5138888888888893E-2</c:v>
                </c:pt>
                <c:pt idx="3042">
                  <c:v>3.515046296296296E-2</c:v>
                </c:pt>
                <c:pt idx="3043">
                  <c:v>3.516203703703704E-2</c:v>
                </c:pt>
                <c:pt idx="3044">
                  <c:v>3.5173611111111107E-2</c:v>
                </c:pt>
                <c:pt idx="3045">
                  <c:v>3.5185185185185187E-2</c:v>
                </c:pt>
                <c:pt idx="3046">
                  <c:v>3.5196759259259254E-2</c:v>
                </c:pt>
                <c:pt idx="3047">
                  <c:v>3.5208333333333335E-2</c:v>
                </c:pt>
                <c:pt idx="3048">
                  <c:v>3.5219907407407408E-2</c:v>
                </c:pt>
                <c:pt idx="3049">
                  <c:v>3.5231481481481482E-2</c:v>
                </c:pt>
                <c:pt idx="3050">
                  <c:v>3.5243055555555555E-2</c:v>
                </c:pt>
                <c:pt idx="3051">
                  <c:v>3.5254629629629629E-2</c:v>
                </c:pt>
                <c:pt idx="3052">
                  <c:v>3.5266203703703702E-2</c:v>
                </c:pt>
                <c:pt idx="3053">
                  <c:v>3.5277777777777776E-2</c:v>
                </c:pt>
                <c:pt idx="3054">
                  <c:v>3.5289351851851856E-2</c:v>
                </c:pt>
                <c:pt idx="3055">
                  <c:v>3.5300925925925923E-2</c:v>
                </c:pt>
                <c:pt idx="3056">
                  <c:v>3.5312500000000004E-2</c:v>
                </c:pt>
                <c:pt idx="3057">
                  <c:v>3.532407407407407E-2</c:v>
                </c:pt>
                <c:pt idx="3058">
                  <c:v>3.5335648148148151E-2</c:v>
                </c:pt>
                <c:pt idx="3059">
                  <c:v>3.5347222222222217E-2</c:v>
                </c:pt>
                <c:pt idx="3060">
                  <c:v>3.5358796296296298E-2</c:v>
                </c:pt>
                <c:pt idx="3061">
                  <c:v>3.5370370370370365E-2</c:v>
                </c:pt>
                <c:pt idx="3062">
                  <c:v>3.5381944444444445E-2</c:v>
                </c:pt>
                <c:pt idx="3063">
                  <c:v>3.5393518518518519E-2</c:v>
                </c:pt>
                <c:pt idx="3064">
                  <c:v>3.5405092592592592E-2</c:v>
                </c:pt>
                <c:pt idx="3065">
                  <c:v>3.5416666666666666E-2</c:v>
                </c:pt>
                <c:pt idx="3066">
                  <c:v>3.5428240740740739E-2</c:v>
                </c:pt>
                <c:pt idx="3067">
                  <c:v>3.5439814814814813E-2</c:v>
                </c:pt>
                <c:pt idx="3068">
                  <c:v>3.5451388888888886E-2</c:v>
                </c:pt>
                <c:pt idx="3069">
                  <c:v>3.5462962962962967E-2</c:v>
                </c:pt>
                <c:pt idx="3070">
                  <c:v>3.5474537037037041E-2</c:v>
                </c:pt>
                <c:pt idx="3071">
                  <c:v>3.5486111111111114E-2</c:v>
                </c:pt>
                <c:pt idx="3072">
                  <c:v>3.5497685185185188E-2</c:v>
                </c:pt>
                <c:pt idx="3073">
                  <c:v>3.5509259259259261E-2</c:v>
                </c:pt>
                <c:pt idx="3074">
                  <c:v>3.5520833333333328E-2</c:v>
                </c:pt>
                <c:pt idx="3075">
                  <c:v>3.5532407407407408E-2</c:v>
                </c:pt>
                <c:pt idx="3076">
                  <c:v>3.5543981481481475E-2</c:v>
                </c:pt>
                <c:pt idx="3077">
                  <c:v>3.5555555555555556E-2</c:v>
                </c:pt>
                <c:pt idx="3078">
                  <c:v>3.5567129629629629E-2</c:v>
                </c:pt>
                <c:pt idx="3079">
                  <c:v>3.5578703703703703E-2</c:v>
                </c:pt>
                <c:pt idx="3080">
                  <c:v>3.5590277777777776E-2</c:v>
                </c:pt>
                <c:pt idx="3081">
                  <c:v>3.560185185185185E-2</c:v>
                </c:pt>
                <c:pt idx="3082">
                  <c:v>3.5613425925925923E-2</c:v>
                </c:pt>
                <c:pt idx="3083">
                  <c:v>3.5624999999999997E-2</c:v>
                </c:pt>
                <c:pt idx="3084">
                  <c:v>3.5636574074074077E-2</c:v>
                </c:pt>
                <c:pt idx="3085">
                  <c:v>3.5648148148148151E-2</c:v>
                </c:pt>
                <c:pt idx="3086">
                  <c:v>3.5659722222222225E-2</c:v>
                </c:pt>
                <c:pt idx="3087">
                  <c:v>3.5671296296296298E-2</c:v>
                </c:pt>
                <c:pt idx="3088">
                  <c:v>3.5682870370370372E-2</c:v>
                </c:pt>
                <c:pt idx="3089">
                  <c:v>3.5694444444444445E-2</c:v>
                </c:pt>
                <c:pt idx="3090">
                  <c:v>3.5706018518518519E-2</c:v>
                </c:pt>
                <c:pt idx="3091">
                  <c:v>3.5717592592592592E-2</c:v>
                </c:pt>
                <c:pt idx="3092">
                  <c:v>3.5729166666666666E-2</c:v>
                </c:pt>
                <c:pt idx="3093">
                  <c:v>3.5740740740740747E-2</c:v>
                </c:pt>
                <c:pt idx="3094">
                  <c:v>3.5752314814814813E-2</c:v>
                </c:pt>
                <c:pt idx="3095">
                  <c:v>3.5763888888888887E-2</c:v>
                </c:pt>
                <c:pt idx="3096">
                  <c:v>3.577546296296296E-2</c:v>
                </c:pt>
                <c:pt idx="3097">
                  <c:v>3.5787037037037034E-2</c:v>
                </c:pt>
                <c:pt idx="3098">
                  <c:v>3.5798611111111107E-2</c:v>
                </c:pt>
                <c:pt idx="3099">
                  <c:v>3.5810185185185188E-2</c:v>
                </c:pt>
                <c:pt idx="3100">
                  <c:v>3.5821759259259262E-2</c:v>
                </c:pt>
                <c:pt idx="3101">
                  <c:v>3.5833333333333335E-2</c:v>
                </c:pt>
                <c:pt idx="3102">
                  <c:v>3.5844907407407409E-2</c:v>
                </c:pt>
                <c:pt idx="3103">
                  <c:v>3.5856481481481482E-2</c:v>
                </c:pt>
                <c:pt idx="3104">
                  <c:v>3.5868055555555556E-2</c:v>
                </c:pt>
                <c:pt idx="3105">
                  <c:v>3.5879629629629629E-2</c:v>
                </c:pt>
                <c:pt idx="3106">
                  <c:v>3.5891203703703703E-2</c:v>
                </c:pt>
                <c:pt idx="3107">
                  <c:v>3.5902777777777777E-2</c:v>
                </c:pt>
                <c:pt idx="3108">
                  <c:v>3.5914351851851857E-2</c:v>
                </c:pt>
                <c:pt idx="3109">
                  <c:v>3.5925925925925924E-2</c:v>
                </c:pt>
                <c:pt idx="3110">
                  <c:v>3.5937500000000004E-2</c:v>
                </c:pt>
                <c:pt idx="3111">
                  <c:v>3.5949074074074071E-2</c:v>
                </c:pt>
                <c:pt idx="3112">
                  <c:v>3.5960648148148151E-2</c:v>
                </c:pt>
                <c:pt idx="3113">
                  <c:v>3.5972222222222218E-2</c:v>
                </c:pt>
                <c:pt idx="3114">
                  <c:v>3.5983796296296298E-2</c:v>
                </c:pt>
                <c:pt idx="3115">
                  <c:v>3.5995370370370372E-2</c:v>
                </c:pt>
                <c:pt idx="3116">
                  <c:v>3.6006944444444446E-2</c:v>
                </c:pt>
                <c:pt idx="3117">
                  <c:v>3.6018518518518519E-2</c:v>
                </c:pt>
                <c:pt idx="3118">
                  <c:v>3.6030092592592593E-2</c:v>
                </c:pt>
                <c:pt idx="3119">
                  <c:v>3.6041666666666666E-2</c:v>
                </c:pt>
                <c:pt idx="3120">
                  <c:v>3.605324074074074E-2</c:v>
                </c:pt>
                <c:pt idx="3121">
                  <c:v>3.6064814814814813E-2</c:v>
                </c:pt>
                <c:pt idx="3122">
                  <c:v>3.6076388888888887E-2</c:v>
                </c:pt>
                <c:pt idx="3123">
                  <c:v>3.6087962962962968E-2</c:v>
                </c:pt>
                <c:pt idx="3124">
                  <c:v>3.6099537037037034E-2</c:v>
                </c:pt>
                <c:pt idx="3125">
                  <c:v>3.6111111111111115E-2</c:v>
                </c:pt>
                <c:pt idx="3126">
                  <c:v>3.6122685185185181E-2</c:v>
                </c:pt>
                <c:pt idx="3127">
                  <c:v>3.6134259259259262E-2</c:v>
                </c:pt>
                <c:pt idx="3128">
                  <c:v>3.6145833333333328E-2</c:v>
                </c:pt>
                <c:pt idx="3129">
                  <c:v>3.6157407407407409E-2</c:v>
                </c:pt>
                <c:pt idx="3130">
                  <c:v>3.6168981481481483E-2</c:v>
                </c:pt>
                <c:pt idx="3131">
                  <c:v>3.6180555555555556E-2</c:v>
                </c:pt>
                <c:pt idx="3132">
                  <c:v>3.619212962962963E-2</c:v>
                </c:pt>
                <c:pt idx="3133">
                  <c:v>3.6203703703703703E-2</c:v>
                </c:pt>
                <c:pt idx="3134">
                  <c:v>3.6215277777777777E-2</c:v>
                </c:pt>
                <c:pt idx="3135">
                  <c:v>3.622685185185185E-2</c:v>
                </c:pt>
                <c:pt idx="3136">
                  <c:v>3.6238425925925924E-2</c:v>
                </c:pt>
                <c:pt idx="3137">
                  <c:v>3.6249999999999998E-2</c:v>
                </c:pt>
                <c:pt idx="3138">
                  <c:v>3.6261574074074078E-2</c:v>
                </c:pt>
                <c:pt idx="3139">
                  <c:v>3.6273148148148145E-2</c:v>
                </c:pt>
                <c:pt idx="3140">
                  <c:v>3.6284722222222225E-2</c:v>
                </c:pt>
                <c:pt idx="3141">
                  <c:v>3.6296296296296292E-2</c:v>
                </c:pt>
                <c:pt idx="3142">
                  <c:v>3.6307870370370372E-2</c:v>
                </c:pt>
                <c:pt idx="3143">
                  <c:v>3.6319444444444439E-2</c:v>
                </c:pt>
                <c:pt idx="3144">
                  <c:v>3.6331018518518519E-2</c:v>
                </c:pt>
                <c:pt idx="3145">
                  <c:v>3.6342592592592593E-2</c:v>
                </c:pt>
                <c:pt idx="3146">
                  <c:v>3.6354166666666667E-2</c:v>
                </c:pt>
                <c:pt idx="3147">
                  <c:v>3.636574074074074E-2</c:v>
                </c:pt>
                <c:pt idx="3148">
                  <c:v>3.6377314814814814E-2</c:v>
                </c:pt>
                <c:pt idx="3149">
                  <c:v>3.6388888888888887E-2</c:v>
                </c:pt>
                <c:pt idx="3150">
                  <c:v>3.6400462962962961E-2</c:v>
                </c:pt>
                <c:pt idx="3151">
                  <c:v>3.6412037037037034E-2</c:v>
                </c:pt>
                <c:pt idx="3152">
                  <c:v>3.6423611111111115E-2</c:v>
                </c:pt>
                <c:pt idx="3153">
                  <c:v>3.6435185185185189E-2</c:v>
                </c:pt>
                <c:pt idx="3154">
                  <c:v>3.6446759259259262E-2</c:v>
                </c:pt>
                <c:pt idx="3155">
                  <c:v>3.6458333333333336E-2</c:v>
                </c:pt>
                <c:pt idx="3156">
                  <c:v>3.6469907407407402E-2</c:v>
                </c:pt>
                <c:pt idx="3157">
                  <c:v>3.6481481481481483E-2</c:v>
                </c:pt>
                <c:pt idx="3158">
                  <c:v>3.6493055555555549E-2</c:v>
                </c:pt>
                <c:pt idx="3159">
                  <c:v>3.650462962962963E-2</c:v>
                </c:pt>
                <c:pt idx="3160">
                  <c:v>3.6516203703703703E-2</c:v>
                </c:pt>
                <c:pt idx="3161">
                  <c:v>3.6527777777777777E-2</c:v>
                </c:pt>
                <c:pt idx="3162">
                  <c:v>3.6539351851851851E-2</c:v>
                </c:pt>
                <c:pt idx="3163">
                  <c:v>3.6550925925925924E-2</c:v>
                </c:pt>
                <c:pt idx="3164">
                  <c:v>3.6562499999999998E-2</c:v>
                </c:pt>
                <c:pt idx="3165">
                  <c:v>3.6574074074074071E-2</c:v>
                </c:pt>
                <c:pt idx="3166">
                  <c:v>3.6574074074074071E-2</c:v>
                </c:pt>
                <c:pt idx="3167">
                  <c:v>3.6585648148148145E-2</c:v>
                </c:pt>
                <c:pt idx="3168">
                  <c:v>3.6597222222222225E-2</c:v>
                </c:pt>
                <c:pt idx="3169">
                  <c:v>3.6608796296296299E-2</c:v>
                </c:pt>
                <c:pt idx="3170">
                  <c:v>3.6620370370370373E-2</c:v>
                </c:pt>
                <c:pt idx="3171">
                  <c:v>3.6631944444444446E-2</c:v>
                </c:pt>
                <c:pt idx="3172">
                  <c:v>3.664351851851852E-2</c:v>
                </c:pt>
                <c:pt idx="3173">
                  <c:v>3.6655092592592593E-2</c:v>
                </c:pt>
                <c:pt idx="3174">
                  <c:v>3.6666666666666667E-2</c:v>
                </c:pt>
                <c:pt idx="3175">
                  <c:v>3.667824074074074E-2</c:v>
                </c:pt>
                <c:pt idx="3176">
                  <c:v>3.6689814814814821E-2</c:v>
                </c:pt>
                <c:pt idx="3177">
                  <c:v>3.6701388888888888E-2</c:v>
                </c:pt>
                <c:pt idx="3178">
                  <c:v>3.6712962962962961E-2</c:v>
                </c:pt>
                <c:pt idx="3179">
                  <c:v>3.6724537037037035E-2</c:v>
                </c:pt>
                <c:pt idx="3180">
                  <c:v>3.6736111111111108E-2</c:v>
                </c:pt>
                <c:pt idx="3181">
                  <c:v>3.6747685185185182E-2</c:v>
                </c:pt>
                <c:pt idx="3182">
                  <c:v>3.6759259259259255E-2</c:v>
                </c:pt>
                <c:pt idx="3183">
                  <c:v>3.6770833333333336E-2</c:v>
                </c:pt>
                <c:pt idx="3184">
                  <c:v>3.6782407407407409E-2</c:v>
                </c:pt>
                <c:pt idx="3185">
                  <c:v>3.6793981481481483E-2</c:v>
                </c:pt>
                <c:pt idx="3186">
                  <c:v>3.6805555555555557E-2</c:v>
                </c:pt>
                <c:pt idx="3187">
                  <c:v>3.681712962962963E-2</c:v>
                </c:pt>
                <c:pt idx="3188">
                  <c:v>3.6828703703703704E-2</c:v>
                </c:pt>
                <c:pt idx="3189">
                  <c:v>3.6840277777777777E-2</c:v>
                </c:pt>
                <c:pt idx="3190">
                  <c:v>3.6851851851851851E-2</c:v>
                </c:pt>
                <c:pt idx="3191">
                  <c:v>3.6863425925925931E-2</c:v>
                </c:pt>
                <c:pt idx="3192">
                  <c:v>3.6874999999999998E-2</c:v>
                </c:pt>
                <c:pt idx="3193">
                  <c:v>3.6886574074074079E-2</c:v>
                </c:pt>
                <c:pt idx="3194">
                  <c:v>3.6898148148148145E-2</c:v>
                </c:pt>
                <c:pt idx="3195">
                  <c:v>3.6909722222222226E-2</c:v>
                </c:pt>
                <c:pt idx="3196">
                  <c:v>3.6921296296296292E-2</c:v>
                </c:pt>
                <c:pt idx="3197">
                  <c:v>3.6932870370370366E-2</c:v>
                </c:pt>
                <c:pt idx="3198">
                  <c:v>3.6944444444444446E-2</c:v>
                </c:pt>
                <c:pt idx="3199">
                  <c:v>3.695601851851852E-2</c:v>
                </c:pt>
                <c:pt idx="3200">
                  <c:v>3.6967592592592594E-2</c:v>
                </c:pt>
                <c:pt idx="3201">
                  <c:v>3.6979166666666667E-2</c:v>
                </c:pt>
                <c:pt idx="3202">
                  <c:v>3.6990740740740741E-2</c:v>
                </c:pt>
                <c:pt idx="3203">
                  <c:v>3.7002314814814814E-2</c:v>
                </c:pt>
                <c:pt idx="3204">
                  <c:v>3.7013888888888888E-2</c:v>
                </c:pt>
                <c:pt idx="3205">
                  <c:v>3.7025462962962961E-2</c:v>
                </c:pt>
                <c:pt idx="3206">
                  <c:v>3.7037037037037042E-2</c:v>
                </c:pt>
                <c:pt idx="3207">
                  <c:v>3.7048611111111109E-2</c:v>
                </c:pt>
                <c:pt idx="3208">
                  <c:v>3.7060185185185189E-2</c:v>
                </c:pt>
                <c:pt idx="3209">
                  <c:v>3.7071759259259256E-2</c:v>
                </c:pt>
                <c:pt idx="3210">
                  <c:v>3.7083333333333336E-2</c:v>
                </c:pt>
                <c:pt idx="3211">
                  <c:v>3.7094907407407403E-2</c:v>
                </c:pt>
                <c:pt idx="3212">
                  <c:v>3.7106481481481483E-2</c:v>
                </c:pt>
                <c:pt idx="3213">
                  <c:v>3.7118055555555557E-2</c:v>
                </c:pt>
                <c:pt idx="3214">
                  <c:v>3.712962962962963E-2</c:v>
                </c:pt>
                <c:pt idx="3215">
                  <c:v>3.7141203703703704E-2</c:v>
                </c:pt>
                <c:pt idx="3216">
                  <c:v>3.7152777777777778E-2</c:v>
                </c:pt>
                <c:pt idx="3217">
                  <c:v>3.7164351851851851E-2</c:v>
                </c:pt>
                <c:pt idx="3218">
                  <c:v>3.7175925925925925E-2</c:v>
                </c:pt>
                <c:pt idx="3219">
                  <c:v>3.7187499999999998E-2</c:v>
                </c:pt>
                <c:pt idx="3220">
                  <c:v>3.7199074074074072E-2</c:v>
                </c:pt>
                <c:pt idx="3221">
                  <c:v>3.7210648148148152E-2</c:v>
                </c:pt>
                <c:pt idx="3222">
                  <c:v>3.7222222222222219E-2</c:v>
                </c:pt>
                <c:pt idx="3223">
                  <c:v>3.72337962962963E-2</c:v>
                </c:pt>
                <c:pt idx="3224">
                  <c:v>3.7245370370370366E-2</c:v>
                </c:pt>
                <c:pt idx="3225">
                  <c:v>3.7256944444444447E-2</c:v>
                </c:pt>
                <c:pt idx="3226">
                  <c:v>3.7268518518518513E-2</c:v>
                </c:pt>
                <c:pt idx="3227">
                  <c:v>3.7280092592592594E-2</c:v>
                </c:pt>
                <c:pt idx="3228">
                  <c:v>3.7291666666666667E-2</c:v>
                </c:pt>
                <c:pt idx="3229">
                  <c:v>3.7303240740740741E-2</c:v>
                </c:pt>
                <c:pt idx="3230">
                  <c:v>3.7314814814814815E-2</c:v>
                </c:pt>
                <c:pt idx="3231">
                  <c:v>3.7326388888888888E-2</c:v>
                </c:pt>
                <c:pt idx="3232">
                  <c:v>3.7337962962962962E-2</c:v>
                </c:pt>
                <c:pt idx="3233">
                  <c:v>3.7349537037037035E-2</c:v>
                </c:pt>
                <c:pt idx="3234">
                  <c:v>3.7361111111111109E-2</c:v>
                </c:pt>
                <c:pt idx="3235">
                  <c:v>3.7372685185185189E-2</c:v>
                </c:pt>
                <c:pt idx="3236">
                  <c:v>3.7384259259259263E-2</c:v>
                </c:pt>
                <c:pt idx="3237">
                  <c:v>3.7395833333333336E-2</c:v>
                </c:pt>
                <c:pt idx="3238">
                  <c:v>3.740740740740741E-2</c:v>
                </c:pt>
                <c:pt idx="3239">
                  <c:v>3.7418981481481477E-2</c:v>
                </c:pt>
                <c:pt idx="3240">
                  <c:v>3.7430555555555557E-2</c:v>
                </c:pt>
                <c:pt idx="3241">
                  <c:v>3.7442129629629624E-2</c:v>
                </c:pt>
                <c:pt idx="3242">
                  <c:v>3.7453703703703704E-2</c:v>
                </c:pt>
                <c:pt idx="3243">
                  <c:v>3.7465277777777778E-2</c:v>
                </c:pt>
                <c:pt idx="3244">
                  <c:v>3.7476851851851851E-2</c:v>
                </c:pt>
                <c:pt idx="3245">
                  <c:v>3.7488425925925925E-2</c:v>
                </c:pt>
                <c:pt idx="3246">
                  <c:v>3.7499999999999999E-2</c:v>
                </c:pt>
                <c:pt idx="3247">
                  <c:v>3.7511574074074072E-2</c:v>
                </c:pt>
                <c:pt idx="3248">
                  <c:v>3.7523148148148146E-2</c:v>
                </c:pt>
                <c:pt idx="3249">
                  <c:v>3.7534722222222219E-2</c:v>
                </c:pt>
                <c:pt idx="3250">
                  <c:v>3.75462962962963E-2</c:v>
                </c:pt>
                <c:pt idx="3251">
                  <c:v>3.7557870370370373E-2</c:v>
                </c:pt>
                <c:pt idx="3252">
                  <c:v>3.7569444444444447E-2</c:v>
                </c:pt>
                <c:pt idx="3253">
                  <c:v>3.7581018518518521E-2</c:v>
                </c:pt>
                <c:pt idx="3254">
                  <c:v>3.7592592592592594E-2</c:v>
                </c:pt>
                <c:pt idx="3255">
                  <c:v>3.7604166666666668E-2</c:v>
                </c:pt>
                <c:pt idx="3256">
                  <c:v>3.7615740740740741E-2</c:v>
                </c:pt>
                <c:pt idx="3257">
                  <c:v>3.7627314814814815E-2</c:v>
                </c:pt>
                <c:pt idx="3258">
                  <c:v>3.7638888888888895E-2</c:v>
                </c:pt>
                <c:pt idx="3259">
                  <c:v>3.7650462962962962E-2</c:v>
                </c:pt>
                <c:pt idx="3260">
                  <c:v>3.7662037037037036E-2</c:v>
                </c:pt>
                <c:pt idx="3261">
                  <c:v>3.7673611111111109E-2</c:v>
                </c:pt>
                <c:pt idx="3262">
                  <c:v>3.7685185185185183E-2</c:v>
                </c:pt>
                <c:pt idx="3263">
                  <c:v>3.7696759259259256E-2</c:v>
                </c:pt>
                <c:pt idx="3264">
                  <c:v>3.770833333333333E-2</c:v>
                </c:pt>
                <c:pt idx="3265">
                  <c:v>3.771990740740741E-2</c:v>
                </c:pt>
                <c:pt idx="3266">
                  <c:v>3.7731481481481484E-2</c:v>
                </c:pt>
                <c:pt idx="3267">
                  <c:v>3.7743055555555557E-2</c:v>
                </c:pt>
                <c:pt idx="3268">
                  <c:v>3.7754629629629631E-2</c:v>
                </c:pt>
                <c:pt idx="3269">
                  <c:v>3.7766203703703705E-2</c:v>
                </c:pt>
                <c:pt idx="3270">
                  <c:v>3.7777777777777778E-2</c:v>
                </c:pt>
                <c:pt idx="3271">
                  <c:v>3.7789351851851852E-2</c:v>
                </c:pt>
                <c:pt idx="3272">
                  <c:v>3.7800925925925925E-2</c:v>
                </c:pt>
                <c:pt idx="3273">
                  <c:v>3.7812500000000006E-2</c:v>
                </c:pt>
                <c:pt idx="3274">
                  <c:v>3.7824074074074072E-2</c:v>
                </c:pt>
                <c:pt idx="3275">
                  <c:v>3.7835648148148153E-2</c:v>
                </c:pt>
                <c:pt idx="3276">
                  <c:v>3.784722222222222E-2</c:v>
                </c:pt>
                <c:pt idx="3277">
                  <c:v>3.78587962962963E-2</c:v>
                </c:pt>
                <c:pt idx="3278">
                  <c:v>3.7870370370370367E-2</c:v>
                </c:pt>
                <c:pt idx="3279">
                  <c:v>3.788194444444444E-2</c:v>
                </c:pt>
                <c:pt idx="3280">
                  <c:v>3.7893518518518521E-2</c:v>
                </c:pt>
                <c:pt idx="3281">
                  <c:v>3.7905092592592594E-2</c:v>
                </c:pt>
                <c:pt idx="3282">
                  <c:v>3.7916666666666668E-2</c:v>
                </c:pt>
                <c:pt idx="3283">
                  <c:v>3.7928240740740742E-2</c:v>
                </c:pt>
                <c:pt idx="3284">
                  <c:v>3.7939814814814815E-2</c:v>
                </c:pt>
                <c:pt idx="3285">
                  <c:v>3.7951388888888889E-2</c:v>
                </c:pt>
                <c:pt idx="3286">
                  <c:v>3.7962962962962962E-2</c:v>
                </c:pt>
                <c:pt idx="3287">
                  <c:v>3.7974537037037036E-2</c:v>
                </c:pt>
                <c:pt idx="3288">
                  <c:v>3.7986111111111116E-2</c:v>
                </c:pt>
                <c:pt idx="3289">
                  <c:v>3.7997685185185183E-2</c:v>
                </c:pt>
                <c:pt idx="3290">
                  <c:v>3.8009259259259263E-2</c:v>
                </c:pt>
                <c:pt idx="3291">
                  <c:v>3.802083333333333E-2</c:v>
                </c:pt>
                <c:pt idx="3292">
                  <c:v>3.8032407407407411E-2</c:v>
                </c:pt>
                <c:pt idx="3293">
                  <c:v>3.8043981481481477E-2</c:v>
                </c:pt>
                <c:pt idx="3294">
                  <c:v>3.8055555555555558E-2</c:v>
                </c:pt>
                <c:pt idx="3295">
                  <c:v>3.8067129629629631E-2</c:v>
                </c:pt>
                <c:pt idx="3296">
                  <c:v>3.8078703703703705E-2</c:v>
                </c:pt>
                <c:pt idx="3297">
                  <c:v>3.8090277777777778E-2</c:v>
                </c:pt>
                <c:pt idx="3298">
                  <c:v>3.8101851851851852E-2</c:v>
                </c:pt>
                <c:pt idx="3299">
                  <c:v>3.8113425925925926E-2</c:v>
                </c:pt>
                <c:pt idx="3300">
                  <c:v>3.8124999999999999E-2</c:v>
                </c:pt>
                <c:pt idx="3301">
                  <c:v>3.8136574074074073E-2</c:v>
                </c:pt>
                <c:pt idx="3302">
                  <c:v>3.8148148148148146E-2</c:v>
                </c:pt>
                <c:pt idx="3303">
                  <c:v>3.8159722222222227E-2</c:v>
                </c:pt>
                <c:pt idx="3304">
                  <c:v>3.8171296296296293E-2</c:v>
                </c:pt>
                <c:pt idx="3305">
                  <c:v>3.8182870370370374E-2</c:v>
                </c:pt>
                <c:pt idx="3306">
                  <c:v>3.8194444444444441E-2</c:v>
                </c:pt>
                <c:pt idx="3307">
                  <c:v>3.8206018518518521E-2</c:v>
                </c:pt>
                <c:pt idx="3308">
                  <c:v>3.8217592592592588E-2</c:v>
                </c:pt>
                <c:pt idx="3309">
                  <c:v>3.8229166666666668E-2</c:v>
                </c:pt>
                <c:pt idx="3310">
                  <c:v>3.8240740740740742E-2</c:v>
                </c:pt>
                <c:pt idx="3311">
                  <c:v>3.8252314814814815E-2</c:v>
                </c:pt>
                <c:pt idx="3312">
                  <c:v>3.8263888888888889E-2</c:v>
                </c:pt>
                <c:pt idx="3313">
                  <c:v>3.8275462962962963E-2</c:v>
                </c:pt>
                <c:pt idx="3314">
                  <c:v>3.8287037037037036E-2</c:v>
                </c:pt>
                <c:pt idx="3315">
                  <c:v>3.829861111111111E-2</c:v>
                </c:pt>
                <c:pt idx="3316">
                  <c:v>3.8310185185185183E-2</c:v>
                </c:pt>
                <c:pt idx="3317">
                  <c:v>3.8321759259259257E-2</c:v>
                </c:pt>
                <c:pt idx="3318">
                  <c:v>3.8333333333333337E-2</c:v>
                </c:pt>
                <c:pt idx="3319">
                  <c:v>3.8344907407407411E-2</c:v>
                </c:pt>
                <c:pt idx="3320">
                  <c:v>3.8356481481481484E-2</c:v>
                </c:pt>
                <c:pt idx="3321">
                  <c:v>3.8368055555555551E-2</c:v>
                </c:pt>
                <c:pt idx="3322">
                  <c:v>3.8379629629629632E-2</c:v>
                </c:pt>
                <c:pt idx="3323">
                  <c:v>3.8391203703703698E-2</c:v>
                </c:pt>
                <c:pt idx="3324">
                  <c:v>3.8402777777777779E-2</c:v>
                </c:pt>
                <c:pt idx="3325">
                  <c:v>3.8414351851851852E-2</c:v>
                </c:pt>
                <c:pt idx="3326">
                  <c:v>3.8425925925925926E-2</c:v>
                </c:pt>
                <c:pt idx="3327">
                  <c:v>3.8437499999999999E-2</c:v>
                </c:pt>
                <c:pt idx="3328">
                  <c:v>3.8449074074074073E-2</c:v>
                </c:pt>
                <c:pt idx="3329">
                  <c:v>3.8460648148148147E-2</c:v>
                </c:pt>
                <c:pt idx="3330">
                  <c:v>3.847222222222222E-2</c:v>
                </c:pt>
                <c:pt idx="3331">
                  <c:v>3.8483796296296294E-2</c:v>
                </c:pt>
                <c:pt idx="3332">
                  <c:v>3.8495370370370367E-2</c:v>
                </c:pt>
                <c:pt idx="3333">
                  <c:v>3.8506944444444448E-2</c:v>
                </c:pt>
                <c:pt idx="3334">
                  <c:v>3.8518518518518521E-2</c:v>
                </c:pt>
                <c:pt idx="3335">
                  <c:v>3.8530092592592595E-2</c:v>
                </c:pt>
                <c:pt idx="3336">
                  <c:v>3.8541666666666669E-2</c:v>
                </c:pt>
                <c:pt idx="3337">
                  <c:v>3.8553240740740742E-2</c:v>
                </c:pt>
                <c:pt idx="3338">
                  <c:v>3.8564814814814816E-2</c:v>
                </c:pt>
                <c:pt idx="3339">
                  <c:v>3.8576388888888889E-2</c:v>
                </c:pt>
                <c:pt idx="3340">
                  <c:v>3.858796296296297E-2</c:v>
                </c:pt>
                <c:pt idx="3341">
                  <c:v>3.8599537037037036E-2</c:v>
                </c:pt>
                <c:pt idx="3342">
                  <c:v>3.861111111111111E-2</c:v>
                </c:pt>
                <c:pt idx="3343">
                  <c:v>3.8622685185185184E-2</c:v>
                </c:pt>
                <c:pt idx="3344">
                  <c:v>3.8634259259259257E-2</c:v>
                </c:pt>
                <c:pt idx="3345">
                  <c:v>3.8645833333333331E-2</c:v>
                </c:pt>
                <c:pt idx="3346">
                  <c:v>3.8657407407407404E-2</c:v>
                </c:pt>
                <c:pt idx="3347">
                  <c:v>3.8668981481481478E-2</c:v>
                </c:pt>
                <c:pt idx="3348">
                  <c:v>3.8680555555555558E-2</c:v>
                </c:pt>
                <c:pt idx="3349">
                  <c:v>3.8692129629629632E-2</c:v>
                </c:pt>
                <c:pt idx="3350">
                  <c:v>3.8703703703703705E-2</c:v>
                </c:pt>
                <c:pt idx="3351">
                  <c:v>3.8715277777777779E-2</c:v>
                </c:pt>
                <c:pt idx="3352">
                  <c:v>3.8726851851851853E-2</c:v>
                </c:pt>
                <c:pt idx="3353">
                  <c:v>3.8738425925925926E-2</c:v>
                </c:pt>
                <c:pt idx="3354">
                  <c:v>3.875E-2</c:v>
                </c:pt>
                <c:pt idx="3355">
                  <c:v>3.876157407407408E-2</c:v>
                </c:pt>
                <c:pt idx="3356">
                  <c:v>3.8773148148148147E-2</c:v>
                </c:pt>
                <c:pt idx="3357">
                  <c:v>3.8784722222222227E-2</c:v>
                </c:pt>
                <c:pt idx="3358">
                  <c:v>3.8796296296296294E-2</c:v>
                </c:pt>
                <c:pt idx="3359">
                  <c:v>3.8807870370370375E-2</c:v>
                </c:pt>
                <c:pt idx="3360">
                  <c:v>3.8819444444444441E-2</c:v>
                </c:pt>
                <c:pt idx="3361">
                  <c:v>3.8831018518518515E-2</c:v>
                </c:pt>
                <c:pt idx="3362">
                  <c:v>3.8842592592592588E-2</c:v>
                </c:pt>
                <c:pt idx="3363">
                  <c:v>3.8854166666666669E-2</c:v>
                </c:pt>
                <c:pt idx="3364">
                  <c:v>3.8865740740740742E-2</c:v>
                </c:pt>
                <c:pt idx="3365">
                  <c:v>3.8877314814814816E-2</c:v>
                </c:pt>
                <c:pt idx="3366">
                  <c:v>3.888888888888889E-2</c:v>
                </c:pt>
                <c:pt idx="3367">
                  <c:v>3.8900462962962963E-2</c:v>
                </c:pt>
                <c:pt idx="3368">
                  <c:v>3.8912037037037037E-2</c:v>
                </c:pt>
                <c:pt idx="3369">
                  <c:v>3.892361111111111E-2</c:v>
                </c:pt>
                <c:pt idx="3370">
                  <c:v>3.8935185185185191E-2</c:v>
                </c:pt>
                <c:pt idx="3371">
                  <c:v>3.8946759259259257E-2</c:v>
                </c:pt>
                <c:pt idx="3372">
                  <c:v>3.8958333333333338E-2</c:v>
                </c:pt>
                <c:pt idx="3373">
                  <c:v>3.8969907407407404E-2</c:v>
                </c:pt>
                <c:pt idx="3374">
                  <c:v>3.8981481481481485E-2</c:v>
                </c:pt>
                <c:pt idx="3375">
                  <c:v>3.8993055555555552E-2</c:v>
                </c:pt>
                <c:pt idx="3376">
                  <c:v>3.9004629629629632E-2</c:v>
                </c:pt>
                <c:pt idx="3377">
                  <c:v>3.9016203703703699E-2</c:v>
                </c:pt>
                <c:pt idx="3378">
                  <c:v>3.9027777777777779E-2</c:v>
                </c:pt>
                <c:pt idx="3379">
                  <c:v>3.9039351851851853E-2</c:v>
                </c:pt>
                <c:pt idx="3380">
                  <c:v>3.9050925925925926E-2</c:v>
                </c:pt>
                <c:pt idx="3381">
                  <c:v>3.90625E-2</c:v>
                </c:pt>
                <c:pt idx="3382">
                  <c:v>3.9074074074074074E-2</c:v>
                </c:pt>
                <c:pt idx="3383">
                  <c:v>3.9085648148148147E-2</c:v>
                </c:pt>
                <c:pt idx="3384">
                  <c:v>3.9097222222222221E-2</c:v>
                </c:pt>
                <c:pt idx="3385">
                  <c:v>3.9108796296296301E-2</c:v>
                </c:pt>
                <c:pt idx="3386">
                  <c:v>3.9120370370370368E-2</c:v>
                </c:pt>
                <c:pt idx="3387">
                  <c:v>3.9131944444444448E-2</c:v>
                </c:pt>
                <c:pt idx="3388">
                  <c:v>3.9143518518518515E-2</c:v>
                </c:pt>
                <c:pt idx="3389">
                  <c:v>3.9155092592592596E-2</c:v>
                </c:pt>
                <c:pt idx="3390">
                  <c:v>3.9166666666666662E-2</c:v>
                </c:pt>
                <c:pt idx="3391">
                  <c:v>3.9178240740740743E-2</c:v>
                </c:pt>
                <c:pt idx="3392">
                  <c:v>3.9189814814814809E-2</c:v>
                </c:pt>
                <c:pt idx="3393">
                  <c:v>3.920138888888889E-2</c:v>
                </c:pt>
                <c:pt idx="3394">
                  <c:v>3.9212962962962963E-2</c:v>
                </c:pt>
                <c:pt idx="3395">
                  <c:v>3.9224537037037037E-2</c:v>
                </c:pt>
                <c:pt idx="3396">
                  <c:v>3.923611111111111E-2</c:v>
                </c:pt>
                <c:pt idx="3397">
                  <c:v>3.9247685185185184E-2</c:v>
                </c:pt>
                <c:pt idx="3398">
                  <c:v>3.9259259259259258E-2</c:v>
                </c:pt>
                <c:pt idx="3399">
                  <c:v>3.9270833333333331E-2</c:v>
                </c:pt>
                <c:pt idx="3400">
                  <c:v>3.9282407407407412E-2</c:v>
                </c:pt>
                <c:pt idx="3401">
                  <c:v>3.9293981481481485E-2</c:v>
                </c:pt>
                <c:pt idx="3402">
                  <c:v>3.9305555555555559E-2</c:v>
                </c:pt>
                <c:pt idx="3403">
                  <c:v>3.9317129629629625E-2</c:v>
                </c:pt>
                <c:pt idx="3404">
                  <c:v>3.9328703703703706E-2</c:v>
                </c:pt>
                <c:pt idx="3405">
                  <c:v>3.9340277777777773E-2</c:v>
                </c:pt>
                <c:pt idx="3406">
                  <c:v>3.9351851851851853E-2</c:v>
                </c:pt>
                <c:pt idx="3407">
                  <c:v>3.936342592592592E-2</c:v>
                </c:pt>
                <c:pt idx="3408">
                  <c:v>3.9375E-2</c:v>
                </c:pt>
                <c:pt idx="3409">
                  <c:v>3.9386574074074074E-2</c:v>
                </c:pt>
                <c:pt idx="3410">
                  <c:v>3.9398148148148147E-2</c:v>
                </c:pt>
                <c:pt idx="3411">
                  <c:v>3.9409722222222221E-2</c:v>
                </c:pt>
                <c:pt idx="3412">
                  <c:v>3.9421296296296295E-2</c:v>
                </c:pt>
                <c:pt idx="3413">
                  <c:v>3.9432870370370368E-2</c:v>
                </c:pt>
                <c:pt idx="3414">
                  <c:v>3.9444444444444442E-2</c:v>
                </c:pt>
                <c:pt idx="3415">
                  <c:v>3.9456018518518522E-2</c:v>
                </c:pt>
                <c:pt idx="3416">
                  <c:v>3.9467592592592596E-2</c:v>
                </c:pt>
                <c:pt idx="3417">
                  <c:v>3.9479166666666669E-2</c:v>
                </c:pt>
                <c:pt idx="3418">
                  <c:v>3.9490740740740743E-2</c:v>
                </c:pt>
                <c:pt idx="3419">
                  <c:v>3.9502314814814816E-2</c:v>
                </c:pt>
                <c:pt idx="3420">
                  <c:v>3.951388888888889E-2</c:v>
                </c:pt>
                <c:pt idx="3421">
                  <c:v>3.9525462962962964E-2</c:v>
                </c:pt>
                <c:pt idx="3422">
                  <c:v>3.953703703703703E-2</c:v>
                </c:pt>
                <c:pt idx="3423">
                  <c:v>3.9548611111111111E-2</c:v>
                </c:pt>
                <c:pt idx="3424">
                  <c:v>3.9560185185185184E-2</c:v>
                </c:pt>
                <c:pt idx="3425">
                  <c:v>3.9571759259259258E-2</c:v>
                </c:pt>
                <c:pt idx="3426">
                  <c:v>3.9583333333333331E-2</c:v>
                </c:pt>
                <c:pt idx="3427">
                  <c:v>3.9594907407407405E-2</c:v>
                </c:pt>
                <c:pt idx="3428">
                  <c:v>3.9606481481481479E-2</c:v>
                </c:pt>
                <c:pt idx="3429">
                  <c:v>3.9618055555555552E-2</c:v>
                </c:pt>
                <c:pt idx="3430">
                  <c:v>3.9629629629629633E-2</c:v>
                </c:pt>
                <c:pt idx="3431">
                  <c:v>3.9641203703703706E-2</c:v>
                </c:pt>
                <c:pt idx="3432">
                  <c:v>3.965277777777778E-2</c:v>
                </c:pt>
                <c:pt idx="3433">
                  <c:v>3.9664351851851853E-2</c:v>
                </c:pt>
                <c:pt idx="3434">
                  <c:v>3.9675925925925927E-2</c:v>
                </c:pt>
                <c:pt idx="3435">
                  <c:v>3.9687500000000001E-2</c:v>
                </c:pt>
                <c:pt idx="3436">
                  <c:v>3.9699074074074074E-2</c:v>
                </c:pt>
                <c:pt idx="3437">
                  <c:v>3.9710648148148148E-2</c:v>
                </c:pt>
                <c:pt idx="3438">
                  <c:v>3.9722222222222221E-2</c:v>
                </c:pt>
                <c:pt idx="3439">
                  <c:v>3.9733796296296302E-2</c:v>
                </c:pt>
                <c:pt idx="3440">
                  <c:v>3.9745370370370368E-2</c:v>
                </c:pt>
                <c:pt idx="3441">
                  <c:v>3.9756944444444449E-2</c:v>
                </c:pt>
                <c:pt idx="3442">
                  <c:v>3.9768518518518516E-2</c:v>
                </c:pt>
                <c:pt idx="3443">
                  <c:v>3.9780092592592589E-2</c:v>
                </c:pt>
                <c:pt idx="3444">
                  <c:v>3.9791666666666663E-2</c:v>
                </c:pt>
                <c:pt idx="3445">
                  <c:v>3.9803240740740743E-2</c:v>
                </c:pt>
                <c:pt idx="3446">
                  <c:v>3.9814814814814817E-2</c:v>
                </c:pt>
                <c:pt idx="3447">
                  <c:v>3.982638888888889E-2</c:v>
                </c:pt>
                <c:pt idx="3448">
                  <c:v>3.9837962962962964E-2</c:v>
                </c:pt>
                <c:pt idx="3449">
                  <c:v>3.9849537037037037E-2</c:v>
                </c:pt>
                <c:pt idx="3450">
                  <c:v>3.9861111111111111E-2</c:v>
                </c:pt>
                <c:pt idx="3451">
                  <c:v>3.9872685185185185E-2</c:v>
                </c:pt>
                <c:pt idx="3452">
                  <c:v>3.9884259259259258E-2</c:v>
                </c:pt>
                <c:pt idx="3453">
                  <c:v>3.9895833333333332E-2</c:v>
                </c:pt>
                <c:pt idx="3454">
                  <c:v>3.9907407407407412E-2</c:v>
                </c:pt>
                <c:pt idx="3455">
                  <c:v>3.9918981481481479E-2</c:v>
                </c:pt>
                <c:pt idx="3456">
                  <c:v>3.9930555555555559E-2</c:v>
                </c:pt>
                <c:pt idx="3457">
                  <c:v>3.9942129629629626E-2</c:v>
                </c:pt>
                <c:pt idx="3458">
                  <c:v>3.9953703703703707E-2</c:v>
                </c:pt>
                <c:pt idx="3459">
                  <c:v>3.9965277777777773E-2</c:v>
                </c:pt>
                <c:pt idx="3460">
                  <c:v>3.9976851851851854E-2</c:v>
                </c:pt>
                <c:pt idx="3461">
                  <c:v>3.9988425925925927E-2</c:v>
                </c:pt>
                <c:pt idx="3462">
                  <c:v>0.04</c:v>
                </c:pt>
                <c:pt idx="3463">
                  <c:v>4.0011574074074074E-2</c:v>
                </c:pt>
                <c:pt idx="3464">
                  <c:v>4.0023148148148148E-2</c:v>
                </c:pt>
                <c:pt idx="3465">
                  <c:v>4.0034722222222222E-2</c:v>
                </c:pt>
                <c:pt idx="3466">
                  <c:v>4.0046296296296295E-2</c:v>
                </c:pt>
                <c:pt idx="3467">
                  <c:v>4.0057870370370369E-2</c:v>
                </c:pt>
                <c:pt idx="3468">
                  <c:v>4.0069444444444442E-2</c:v>
                </c:pt>
                <c:pt idx="3469">
                  <c:v>4.0081018518518523E-2</c:v>
                </c:pt>
                <c:pt idx="3470">
                  <c:v>4.0092592592592589E-2</c:v>
                </c:pt>
                <c:pt idx="3471">
                  <c:v>4.010416666666667E-2</c:v>
                </c:pt>
                <c:pt idx="3472">
                  <c:v>4.0115740740740737E-2</c:v>
                </c:pt>
                <c:pt idx="3473">
                  <c:v>4.0127314814814817E-2</c:v>
                </c:pt>
                <c:pt idx="3474">
                  <c:v>4.0138888888888884E-2</c:v>
                </c:pt>
                <c:pt idx="3475">
                  <c:v>4.0150462962962964E-2</c:v>
                </c:pt>
                <c:pt idx="3476">
                  <c:v>4.0162037037037038E-2</c:v>
                </c:pt>
                <c:pt idx="3477">
                  <c:v>4.0173611111111111E-2</c:v>
                </c:pt>
                <c:pt idx="3478">
                  <c:v>4.0185185185185185E-2</c:v>
                </c:pt>
                <c:pt idx="3479">
                  <c:v>4.0196759259259258E-2</c:v>
                </c:pt>
                <c:pt idx="3480">
                  <c:v>4.0208333333333332E-2</c:v>
                </c:pt>
                <c:pt idx="3481">
                  <c:v>4.0219907407407406E-2</c:v>
                </c:pt>
                <c:pt idx="3482">
                  <c:v>4.0231481481481479E-2</c:v>
                </c:pt>
                <c:pt idx="3483">
                  <c:v>4.024305555555556E-2</c:v>
                </c:pt>
                <c:pt idx="3484">
                  <c:v>4.0254629629629633E-2</c:v>
                </c:pt>
                <c:pt idx="3485">
                  <c:v>4.02662037037037E-2</c:v>
                </c:pt>
                <c:pt idx="3486">
                  <c:v>4.027777777777778E-2</c:v>
                </c:pt>
                <c:pt idx="3487">
                  <c:v>4.0289351851851847E-2</c:v>
                </c:pt>
                <c:pt idx="3488">
                  <c:v>4.0300925925925928E-2</c:v>
                </c:pt>
                <c:pt idx="3489">
                  <c:v>4.0312499999999994E-2</c:v>
                </c:pt>
                <c:pt idx="3490">
                  <c:v>4.0324074074074075E-2</c:v>
                </c:pt>
                <c:pt idx="3491">
                  <c:v>4.0335648148148148E-2</c:v>
                </c:pt>
                <c:pt idx="3492">
                  <c:v>4.0347222222222222E-2</c:v>
                </c:pt>
                <c:pt idx="3493">
                  <c:v>4.0358796296296295E-2</c:v>
                </c:pt>
                <c:pt idx="3494">
                  <c:v>4.0370370370370369E-2</c:v>
                </c:pt>
                <c:pt idx="3495">
                  <c:v>4.0381944444444443E-2</c:v>
                </c:pt>
                <c:pt idx="3496">
                  <c:v>4.0393518518518516E-2</c:v>
                </c:pt>
                <c:pt idx="3497">
                  <c:v>4.040509259259259E-2</c:v>
                </c:pt>
                <c:pt idx="3498">
                  <c:v>4.041666666666667E-2</c:v>
                </c:pt>
                <c:pt idx="3499">
                  <c:v>4.0428240740740744E-2</c:v>
                </c:pt>
                <c:pt idx="3500">
                  <c:v>4.0439814814814817E-2</c:v>
                </c:pt>
                <c:pt idx="3501">
                  <c:v>4.0451388888888891E-2</c:v>
                </c:pt>
                <c:pt idx="3502">
                  <c:v>4.0462962962962964E-2</c:v>
                </c:pt>
                <c:pt idx="3503">
                  <c:v>4.0474537037037038E-2</c:v>
                </c:pt>
                <c:pt idx="3504">
                  <c:v>4.0486111111111105E-2</c:v>
                </c:pt>
                <c:pt idx="3505">
                  <c:v>4.0497685185185185E-2</c:v>
                </c:pt>
                <c:pt idx="3506">
                  <c:v>4.0509259259259259E-2</c:v>
                </c:pt>
                <c:pt idx="3507">
                  <c:v>4.0520833333333332E-2</c:v>
                </c:pt>
                <c:pt idx="3508">
                  <c:v>4.0532407407407406E-2</c:v>
                </c:pt>
                <c:pt idx="3509">
                  <c:v>4.0543981481481479E-2</c:v>
                </c:pt>
                <c:pt idx="3510">
                  <c:v>4.0555555555555553E-2</c:v>
                </c:pt>
                <c:pt idx="3511">
                  <c:v>4.0567129629629627E-2</c:v>
                </c:pt>
                <c:pt idx="3512">
                  <c:v>4.05787037037037E-2</c:v>
                </c:pt>
                <c:pt idx="3513">
                  <c:v>4.0590277777777781E-2</c:v>
                </c:pt>
                <c:pt idx="3514">
                  <c:v>4.0601851851851854E-2</c:v>
                </c:pt>
                <c:pt idx="3515">
                  <c:v>4.0613425925925928E-2</c:v>
                </c:pt>
                <c:pt idx="3516">
                  <c:v>4.0625000000000001E-2</c:v>
                </c:pt>
                <c:pt idx="3517">
                  <c:v>4.0636574074074075E-2</c:v>
                </c:pt>
                <c:pt idx="3518">
                  <c:v>4.0648148148148149E-2</c:v>
                </c:pt>
                <c:pt idx="3519">
                  <c:v>4.0659722222222222E-2</c:v>
                </c:pt>
                <c:pt idx="3520">
                  <c:v>4.0671296296296296E-2</c:v>
                </c:pt>
                <c:pt idx="3521">
                  <c:v>4.0682870370370376E-2</c:v>
                </c:pt>
                <c:pt idx="3522">
                  <c:v>4.0694444444444443E-2</c:v>
                </c:pt>
                <c:pt idx="3523">
                  <c:v>4.0706018518518523E-2</c:v>
                </c:pt>
                <c:pt idx="3524">
                  <c:v>4.071759259259259E-2</c:v>
                </c:pt>
                <c:pt idx="3525">
                  <c:v>4.0729166666666664E-2</c:v>
                </c:pt>
                <c:pt idx="3526">
                  <c:v>4.0740740740740737E-2</c:v>
                </c:pt>
                <c:pt idx="3527">
                  <c:v>4.0752314814814811E-2</c:v>
                </c:pt>
                <c:pt idx="3528">
                  <c:v>4.0763888888888891E-2</c:v>
                </c:pt>
                <c:pt idx="3529">
                  <c:v>4.0775462962962965E-2</c:v>
                </c:pt>
                <c:pt idx="3530">
                  <c:v>4.0787037037037038E-2</c:v>
                </c:pt>
                <c:pt idx="3531">
                  <c:v>4.0798611111111112E-2</c:v>
                </c:pt>
                <c:pt idx="3532">
                  <c:v>4.0810185185185185E-2</c:v>
                </c:pt>
                <c:pt idx="3533">
                  <c:v>4.0821759259259259E-2</c:v>
                </c:pt>
                <c:pt idx="3534">
                  <c:v>4.0833333333333333E-2</c:v>
                </c:pt>
                <c:pt idx="3535">
                  <c:v>4.0844907407407406E-2</c:v>
                </c:pt>
                <c:pt idx="3536">
                  <c:v>4.0856481481481487E-2</c:v>
                </c:pt>
                <c:pt idx="3537">
                  <c:v>4.0868055555555553E-2</c:v>
                </c:pt>
                <c:pt idx="3538">
                  <c:v>4.0879629629629634E-2</c:v>
                </c:pt>
                <c:pt idx="3539">
                  <c:v>4.08912037037037E-2</c:v>
                </c:pt>
                <c:pt idx="3540">
                  <c:v>4.0902777777777781E-2</c:v>
                </c:pt>
                <c:pt idx="3541">
                  <c:v>4.0914351851851848E-2</c:v>
                </c:pt>
                <c:pt idx="3542">
                  <c:v>4.0925925925925928E-2</c:v>
                </c:pt>
                <c:pt idx="3543">
                  <c:v>4.0937500000000002E-2</c:v>
                </c:pt>
                <c:pt idx="3544">
                  <c:v>4.0949074074074075E-2</c:v>
                </c:pt>
                <c:pt idx="3545">
                  <c:v>4.0960648148148149E-2</c:v>
                </c:pt>
                <c:pt idx="3546">
                  <c:v>4.0972222222222222E-2</c:v>
                </c:pt>
                <c:pt idx="3547">
                  <c:v>4.0983796296296296E-2</c:v>
                </c:pt>
                <c:pt idx="3548">
                  <c:v>4.099537037037037E-2</c:v>
                </c:pt>
                <c:pt idx="3549">
                  <c:v>4.1006944444444443E-2</c:v>
                </c:pt>
                <c:pt idx="3550">
                  <c:v>4.1018518518518517E-2</c:v>
                </c:pt>
                <c:pt idx="3551">
                  <c:v>4.1030092592592597E-2</c:v>
                </c:pt>
                <c:pt idx="3552">
                  <c:v>4.1041666666666664E-2</c:v>
                </c:pt>
                <c:pt idx="3553">
                  <c:v>4.1053240740740744E-2</c:v>
                </c:pt>
                <c:pt idx="3554">
                  <c:v>4.1064814814814811E-2</c:v>
                </c:pt>
                <c:pt idx="3555">
                  <c:v>4.1076388888888891E-2</c:v>
                </c:pt>
                <c:pt idx="3556">
                  <c:v>4.1087962962962958E-2</c:v>
                </c:pt>
                <c:pt idx="3557">
                  <c:v>4.1099537037037039E-2</c:v>
                </c:pt>
                <c:pt idx="3558">
                  <c:v>4.1111111111111112E-2</c:v>
                </c:pt>
                <c:pt idx="3559">
                  <c:v>4.1122685185185186E-2</c:v>
                </c:pt>
                <c:pt idx="3560">
                  <c:v>4.1134259259259259E-2</c:v>
                </c:pt>
                <c:pt idx="3561">
                  <c:v>4.1145833333333333E-2</c:v>
                </c:pt>
                <c:pt idx="3562">
                  <c:v>4.1157407407407406E-2</c:v>
                </c:pt>
                <c:pt idx="3563">
                  <c:v>4.116898148148148E-2</c:v>
                </c:pt>
                <c:pt idx="3564">
                  <c:v>4.1180555555555554E-2</c:v>
                </c:pt>
                <c:pt idx="3565">
                  <c:v>4.1192129629629634E-2</c:v>
                </c:pt>
                <c:pt idx="3566">
                  <c:v>4.1203703703703708E-2</c:v>
                </c:pt>
                <c:pt idx="3567">
                  <c:v>4.1215277777777774E-2</c:v>
                </c:pt>
                <c:pt idx="3568">
                  <c:v>4.1226851851851855E-2</c:v>
                </c:pt>
                <c:pt idx="3569">
                  <c:v>4.1238425925925921E-2</c:v>
                </c:pt>
                <c:pt idx="3570">
                  <c:v>4.1250000000000002E-2</c:v>
                </c:pt>
                <c:pt idx="3571">
                  <c:v>4.1261574074074069E-2</c:v>
                </c:pt>
                <c:pt idx="3572">
                  <c:v>4.1273148148148149E-2</c:v>
                </c:pt>
                <c:pt idx="3573">
                  <c:v>4.1284722222222223E-2</c:v>
                </c:pt>
                <c:pt idx="3574">
                  <c:v>4.1296296296296296E-2</c:v>
                </c:pt>
                <c:pt idx="3575">
                  <c:v>4.130787037037037E-2</c:v>
                </c:pt>
                <c:pt idx="3576">
                  <c:v>4.1319444444444443E-2</c:v>
                </c:pt>
                <c:pt idx="3577">
                  <c:v>4.1331018518518517E-2</c:v>
                </c:pt>
                <c:pt idx="3578">
                  <c:v>4.1342592592592591E-2</c:v>
                </c:pt>
                <c:pt idx="3579">
                  <c:v>4.1354166666666664E-2</c:v>
                </c:pt>
                <c:pt idx="3580">
                  <c:v>4.1365740740740745E-2</c:v>
                </c:pt>
                <c:pt idx="3581">
                  <c:v>4.1377314814814818E-2</c:v>
                </c:pt>
                <c:pt idx="3582">
                  <c:v>4.1388888888888892E-2</c:v>
                </c:pt>
                <c:pt idx="3583">
                  <c:v>4.1400462962962965E-2</c:v>
                </c:pt>
                <c:pt idx="3584">
                  <c:v>4.1412037037037039E-2</c:v>
                </c:pt>
                <c:pt idx="3585">
                  <c:v>4.1423611111111112E-2</c:v>
                </c:pt>
                <c:pt idx="3586">
                  <c:v>4.1435185185185179E-2</c:v>
                </c:pt>
                <c:pt idx="3587">
                  <c:v>4.144675925925926E-2</c:v>
                </c:pt>
                <c:pt idx="3588">
                  <c:v>4.1458333333333333E-2</c:v>
                </c:pt>
                <c:pt idx="3589">
                  <c:v>4.1469907407407407E-2</c:v>
                </c:pt>
                <c:pt idx="3590">
                  <c:v>4.148148148148148E-2</c:v>
                </c:pt>
                <c:pt idx="3591">
                  <c:v>4.1493055555555554E-2</c:v>
                </c:pt>
                <c:pt idx="3592">
                  <c:v>4.1504629629629627E-2</c:v>
                </c:pt>
                <c:pt idx="3593">
                  <c:v>4.1516203703703701E-2</c:v>
                </c:pt>
                <c:pt idx="3594">
                  <c:v>4.1527777777777775E-2</c:v>
                </c:pt>
                <c:pt idx="3595">
                  <c:v>4.1539351851851855E-2</c:v>
                </c:pt>
                <c:pt idx="3596">
                  <c:v>4.1550925925925929E-2</c:v>
                </c:pt>
                <c:pt idx="3597">
                  <c:v>4.1562500000000002E-2</c:v>
                </c:pt>
                <c:pt idx="3598">
                  <c:v>4.1574074074074076E-2</c:v>
                </c:pt>
                <c:pt idx="3599">
                  <c:v>4.1585648148148149E-2</c:v>
                </c:pt>
                <c:pt idx="3600">
                  <c:v>4.1597222222222223E-2</c:v>
                </c:pt>
                <c:pt idx="3601">
                  <c:v>4.1608796296296297E-2</c:v>
                </c:pt>
                <c:pt idx="3602">
                  <c:v>4.162037037037037E-2</c:v>
                </c:pt>
                <c:pt idx="3603">
                  <c:v>4.1631944444444451E-2</c:v>
                </c:pt>
                <c:pt idx="3604">
                  <c:v>4.1643518518518517E-2</c:v>
                </c:pt>
                <c:pt idx="3605">
                  <c:v>4.1643518518518517E-2</c:v>
                </c:pt>
                <c:pt idx="3606">
                  <c:v>4.1655092592592598E-2</c:v>
                </c:pt>
                <c:pt idx="3607">
                  <c:v>4.1666666666666664E-2</c:v>
                </c:pt>
                <c:pt idx="3608">
                  <c:v>4.1678240740740745E-2</c:v>
                </c:pt>
                <c:pt idx="3609">
                  <c:v>4.1689814814814818E-2</c:v>
                </c:pt>
                <c:pt idx="3610">
                  <c:v>4.1701388888888885E-2</c:v>
                </c:pt>
                <c:pt idx="3611">
                  <c:v>4.1712962962962959E-2</c:v>
                </c:pt>
                <c:pt idx="3612">
                  <c:v>4.1724537037037039E-2</c:v>
                </c:pt>
                <c:pt idx="3613">
                  <c:v>4.1736111111111113E-2</c:v>
                </c:pt>
                <c:pt idx="3614">
                  <c:v>4.1747685185185186E-2</c:v>
                </c:pt>
                <c:pt idx="3615">
                  <c:v>4.1759259259259253E-2</c:v>
                </c:pt>
                <c:pt idx="3616">
                  <c:v>4.1770833333333333E-2</c:v>
                </c:pt>
                <c:pt idx="3617">
                  <c:v>4.1782407407407407E-2</c:v>
                </c:pt>
                <c:pt idx="3618">
                  <c:v>4.1793981481481481E-2</c:v>
                </c:pt>
                <c:pt idx="3619">
                  <c:v>4.1805555555555561E-2</c:v>
                </c:pt>
                <c:pt idx="3620">
                  <c:v>4.1817129629629628E-2</c:v>
                </c:pt>
                <c:pt idx="3621">
                  <c:v>4.1828703703703701E-2</c:v>
                </c:pt>
                <c:pt idx="3622">
                  <c:v>4.1840277777777775E-2</c:v>
                </c:pt>
                <c:pt idx="3623">
                  <c:v>4.1851851851851855E-2</c:v>
                </c:pt>
                <c:pt idx="3624">
                  <c:v>4.1863425925925929E-2</c:v>
                </c:pt>
                <c:pt idx="3625">
                  <c:v>4.1874999999999996E-2</c:v>
                </c:pt>
                <c:pt idx="3626">
                  <c:v>4.1886574074074069E-2</c:v>
                </c:pt>
                <c:pt idx="3627">
                  <c:v>4.189814814814815E-2</c:v>
                </c:pt>
                <c:pt idx="3628">
                  <c:v>4.1909722222222223E-2</c:v>
                </c:pt>
                <c:pt idx="3629">
                  <c:v>4.1921296296296297E-2</c:v>
                </c:pt>
                <c:pt idx="3630">
                  <c:v>4.1932870370370377E-2</c:v>
                </c:pt>
                <c:pt idx="3631">
                  <c:v>4.1944444444444444E-2</c:v>
                </c:pt>
                <c:pt idx="3632">
                  <c:v>4.1956018518518517E-2</c:v>
                </c:pt>
                <c:pt idx="3633">
                  <c:v>4.1967592592592591E-2</c:v>
                </c:pt>
                <c:pt idx="3634">
                  <c:v>4.1979166666666672E-2</c:v>
                </c:pt>
                <c:pt idx="3635">
                  <c:v>4.1990740740740745E-2</c:v>
                </c:pt>
                <c:pt idx="3636">
                  <c:v>4.2002314814814812E-2</c:v>
                </c:pt>
                <c:pt idx="3637">
                  <c:v>4.2013888888888885E-2</c:v>
                </c:pt>
                <c:pt idx="3638">
                  <c:v>4.2025462962962966E-2</c:v>
                </c:pt>
                <c:pt idx="3639">
                  <c:v>4.2037037037037039E-2</c:v>
                </c:pt>
                <c:pt idx="3640">
                  <c:v>4.2048611111111113E-2</c:v>
                </c:pt>
                <c:pt idx="3641">
                  <c:v>4.206018518518518E-2</c:v>
                </c:pt>
                <c:pt idx="3642">
                  <c:v>4.207175925925926E-2</c:v>
                </c:pt>
                <c:pt idx="3643">
                  <c:v>4.2083333333333334E-2</c:v>
                </c:pt>
                <c:pt idx="3644">
                  <c:v>4.2094907407407407E-2</c:v>
                </c:pt>
                <c:pt idx="3645">
                  <c:v>4.2106481481481488E-2</c:v>
                </c:pt>
                <c:pt idx="3646">
                  <c:v>4.2118055555555554E-2</c:v>
                </c:pt>
                <c:pt idx="3647">
                  <c:v>4.2129629629629628E-2</c:v>
                </c:pt>
                <c:pt idx="3648">
                  <c:v>4.2141203703703702E-2</c:v>
                </c:pt>
                <c:pt idx="3649">
                  <c:v>4.2152777777777782E-2</c:v>
                </c:pt>
                <c:pt idx="3650">
                  <c:v>4.2164351851851856E-2</c:v>
                </c:pt>
                <c:pt idx="3651">
                  <c:v>4.2175925925925922E-2</c:v>
                </c:pt>
                <c:pt idx="3652">
                  <c:v>4.2187499999999996E-2</c:v>
                </c:pt>
                <c:pt idx="3653">
                  <c:v>4.2199074074074076E-2</c:v>
                </c:pt>
                <c:pt idx="3654">
                  <c:v>4.221064814814815E-2</c:v>
                </c:pt>
                <c:pt idx="3655">
                  <c:v>4.2222222222222223E-2</c:v>
                </c:pt>
                <c:pt idx="3656">
                  <c:v>4.223379629629629E-2</c:v>
                </c:pt>
                <c:pt idx="3657">
                  <c:v>4.2245370370370371E-2</c:v>
                </c:pt>
                <c:pt idx="3658">
                  <c:v>4.2256944444444444E-2</c:v>
                </c:pt>
                <c:pt idx="3659">
                  <c:v>4.2268518518518518E-2</c:v>
                </c:pt>
                <c:pt idx="3660">
                  <c:v>4.2280092592592598E-2</c:v>
                </c:pt>
                <c:pt idx="3661">
                  <c:v>4.2291666666666665E-2</c:v>
                </c:pt>
                <c:pt idx="3662">
                  <c:v>4.2303240740740738E-2</c:v>
                </c:pt>
                <c:pt idx="3663">
                  <c:v>4.2314814814814812E-2</c:v>
                </c:pt>
                <c:pt idx="3664">
                  <c:v>4.2326388888888893E-2</c:v>
                </c:pt>
                <c:pt idx="3665">
                  <c:v>4.2337962962962966E-2</c:v>
                </c:pt>
                <c:pt idx="3666">
                  <c:v>4.2349537037037033E-2</c:v>
                </c:pt>
                <c:pt idx="3667">
                  <c:v>4.2361111111111106E-2</c:v>
                </c:pt>
                <c:pt idx="3668">
                  <c:v>4.2372685185185187E-2</c:v>
                </c:pt>
                <c:pt idx="3669">
                  <c:v>4.238425925925926E-2</c:v>
                </c:pt>
                <c:pt idx="3670">
                  <c:v>4.2395833333333334E-2</c:v>
                </c:pt>
                <c:pt idx="3671">
                  <c:v>4.2407407407407401E-2</c:v>
                </c:pt>
                <c:pt idx="3672">
                  <c:v>4.2418981481481481E-2</c:v>
                </c:pt>
                <c:pt idx="3673">
                  <c:v>4.2430555555555555E-2</c:v>
                </c:pt>
                <c:pt idx="3674">
                  <c:v>4.2442129629629628E-2</c:v>
                </c:pt>
                <c:pt idx="3675">
                  <c:v>4.2453703703703709E-2</c:v>
                </c:pt>
                <c:pt idx="3676">
                  <c:v>4.2465277777777775E-2</c:v>
                </c:pt>
                <c:pt idx="3677">
                  <c:v>4.2476851851851849E-2</c:v>
                </c:pt>
                <c:pt idx="3678">
                  <c:v>4.2488425925925923E-2</c:v>
                </c:pt>
                <c:pt idx="3679">
                  <c:v>4.2500000000000003E-2</c:v>
                </c:pt>
                <c:pt idx="3680">
                  <c:v>4.2511574074074077E-2</c:v>
                </c:pt>
                <c:pt idx="3681">
                  <c:v>4.252314814814815E-2</c:v>
                </c:pt>
                <c:pt idx="3682">
                  <c:v>4.2534722222222217E-2</c:v>
                </c:pt>
                <c:pt idx="3683">
                  <c:v>4.2546296296296297E-2</c:v>
                </c:pt>
                <c:pt idx="3684">
                  <c:v>4.2557870370370371E-2</c:v>
                </c:pt>
                <c:pt idx="3685">
                  <c:v>4.2569444444444444E-2</c:v>
                </c:pt>
                <c:pt idx="3686">
                  <c:v>4.2581018518518525E-2</c:v>
                </c:pt>
                <c:pt idx="3687">
                  <c:v>4.2592592592592592E-2</c:v>
                </c:pt>
                <c:pt idx="3688">
                  <c:v>4.2604166666666665E-2</c:v>
                </c:pt>
                <c:pt idx="3689">
                  <c:v>4.2615740740740739E-2</c:v>
                </c:pt>
                <c:pt idx="3690">
                  <c:v>4.2627314814814819E-2</c:v>
                </c:pt>
                <c:pt idx="3691">
                  <c:v>4.2638888888888893E-2</c:v>
                </c:pt>
                <c:pt idx="3692">
                  <c:v>4.2650462962962959E-2</c:v>
                </c:pt>
                <c:pt idx="3693">
                  <c:v>4.2662037037037033E-2</c:v>
                </c:pt>
                <c:pt idx="3694">
                  <c:v>4.2673611111111114E-2</c:v>
                </c:pt>
                <c:pt idx="3695">
                  <c:v>4.2685185185185187E-2</c:v>
                </c:pt>
                <c:pt idx="3696">
                  <c:v>4.2696759259259261E-2</c:v>
                </c:pt>
                <c:pt idx="3697">
                  <c:v>4.2708333333333327E-2</c:v>
                </c:pt>
                <c:pt idx="3698">
                  <c:v>4.2719907407407408E-2</c:v>
                </c:pt>
                <c:pt idx="3699">
                  <c:v>4.2731481481481481E-2</c:v>
                </c:pt>
                <c:pt idx="3700">
                  <c:v>4.2743055555555555E-2</c:v>
                </c:pt>
                <c:pt idx="3701">
                  <c:v>4.2754629629629635E-2</c:v>
                </c:pt>
                <c:pt idx="3702">
                  <c:v>4.2766203703703702E-2</c:v>
                </c:pt>
                <c:pt idx="3703">
                  <c:v>4.2777777777777776E-2</c:v>
                </c:pt>
                <c:pt idx="3704">
                  <c:v>4.2789351851851849E-2</c:v>
                </c:pt>
                <c:pt idx="3705">
                  <c:v>4.280092592592593E-2</c:v>
                </c:pt>
                <c:pt idx="3706">
                  <c:v>4.2812500000000003E-2</c:v>
                </c:pt>
                <c:pt idx="3707">
                  <c:v>4.282407407407407E-2</c:v>
                </c:pt>
                <c:pt idx="3708">
                  <c:v>4.2835648148148144E-2</c:v>
                </c:pt>
                <c:pt idx="3709">
                  <c:v>4.2847222222222224E-2</c:v>
                </c:pt>
                <c:pt idx="3710">
                  <c:v>4.2858796296296298E-2</c:v>
                </c:pt>
                <c:pt idx="3711">
                  <c:v>4.2870370370370371E-2</c:v>
                </c:pt>
                <c:pt idx="3712">
                  <c:v>4.2881944444444438E-2</c:v>
                </c:pt>
                <c:pt idx="3713">
                  <c:v>4.2893518518518518E-2</c:v>
                </c:pt>
                <c:pt idx="3714">
                  <c:v>4.2905092592592592E-2</c:v>
                </c:pt>
                <c:pt idx="3715">
                  <c:v>4.2916666666666665E-2</c:v>
                </c:pt>
                <c:pt idx="3716">
                  <c:v>4.2928240740740746E-2</c:v>
                </c:pt>
                <c:pt idx="3717">
                  <c:v>4.2939814814814813E-2</c:v>
                </c:pt>
                <c:pt idx="3718">
                  <c:v>4.2951388888888886E-2</c:v>
                </c:pt>
                <c:pt idx="3719">
                  <c:v>4.296296296296296E-2</c:v>
                </c:pt>
                <c:pt idx="3720">
                  <c:v>4.297453703703704E-2</c:v>
                </c:pt>
                <c:pt idx="3721">
                  <c:v>4.2986111111111114E-2</c:v>
                </c:pt>
                <c:pt idx="3722">
                  <c:v>4.2997685185185187E-2</c:v>
                </c:pt>
                <c:pt idx="3723">
                  <c:v>4.3009259259259254E-2</c:v>
                </c:pt>
                <c:pt idx="3724">
                  <c:v>4.3020833333333335E-2</c:v>
                </c:pt>
                <c:pt idx="3725">
                  <c:v>4.3032407407407408E-2</c:v>
                </c:pt>
                <c:pt idx="3726">
                  <c:v>4.3043981481481482E-2</c:v>
                </c:pt>
                <c:pt idx="3727">
                  <c:v>4.3055555555555562E-2</c:v>
                </c:pt>
                <c:pt idx="3728">
                  <c:v>4.3067129629629629E-2</c:v>
                </c:pt>
                <c:pt idx="3729">
                  <c:v>4.3078703703703702E-2</c:v>
                </c:pt>
                <c:pt idx="3730">
                  <c:v>4.3090277777777776E-2</c:v>
                </c:pt>
                <c:pt idx="3731">
                  <c:v>4.3101851851851856E-2</c:v>
                </c:pt>
                <c:pt idx="3732">
                  <c:v>4.311342592592593E-2</c:v>
                </c:pt>
                <c:pt idx="3733">
                  <c:v>4.3124999999999997E-2</c:v>
                </c:pt>
                <c:pt idx="3734">
                  <c:v>4.313657407407407E-2</c:v>
                </c:pt>
                <c:pt idx="3735">
                  <c:v>4.3148148148148151E-2</c:v>
                </c:pt>
                <c:pt idx="3736">
                  <c:v>4.3159722222222224E-2</c:v>
                </c:pt>
                <c:pt idx="3737">
                  <c:v>4.3171296296296298E-2</c:v>
                </c:pt>
                <c:pt idx="3738">
                  <c:v>4.3182870370370365E-2</c:v>
                </c:pt>
                <c:pt idx="3739">
                  <c:v>4.3194444444444445E-2</c:v>
                </c:pt>
                <c:pt idx="3740">
                  <c:v>4.3206018518518519E-2</c:v>
                </c:pt>
                <c:pt idx="3741">
                  <c:v>4.3217592592592592E-2</c:v>
                </c:pt>
                <c:pt idx="3742">
                  <c:v>4.3229166666666673E-2</c:v>
                </c:pt>
                <c:pt idx="3743">
                  <c:v>4.3240740740740739E-2</c:v>
                </c:pt>
                <c:pt idx="3744">
                  <c:v>4.3252314814814813E-2</c:v>
                </c:pt>
                <c:pt idx="3745">
                  <c:v>4.3263888888888886E-2</c:v>
                </c:pt>
                <c:pt idx="3746">
                  <c:v>4.3275462962962967E-2</c:v>
                </c:pt>
                <c:pt idx="3747">
                  <c:v>4.3287037037037041E-2</c:v>
                </c:pt>
                <c:pt idx="3748">
                  <c:v>4.3298611111111107E-2</c:v>
                </c:pt>
                <c:pt idx="3749">
                  <c:v>4.3310185185185181E-2</c:v>
                </c:pt>
                <c:pt idx="3750">
                  <c:v>4.3321759259259261E-2</c:v>
                </c:pt>
                <c:pt idx="3751">
                  <c:v>4.3333333333333335E-2</c:v>
                </c:pt>
                <c:pt idx="3752">
                  <c:v>4.3344907407407408E-2</c:v>
                </c:pt>
                <c:pt idx="3753">
                  <c:v>4.3356481481481475E-2</c:v>
                </c:pt>
                <c:pt idx="3754">
                  <c:v>4.3368055555555556E-2</c:v>
                </c:pt>
                <c:pt idx="3755">
                  <c:v>4.3379629629629629E-2</c:v>
                </c:pt>
                <c:pt idx="3756">
                  <c:v>4.3391203703703703E-2</c:v>
                </c:pt>
                <c:pt idx="3757">
                  <c:v>4.3402777777777783E-2</c:v>
                </c:pt>
                <c:pt idx="3758">
                  <c:v>4.341435185185185E-2</c:v>
                </c:pt>
                <c:pt idx="3759">
                  <c:v>4.3425925925925923E-2</c:v>
                </c:pt>
                <c:pt idx="3760">
                  <c:v>4.3437499999999997E-2</c:v>
                </c:pt>
                <c:pt idx="3761">
                  <c:v>4.3449074074074077E-2</c:v>
                </c:pt>
                <c:pt idx="3762">
                  <c:v>4.3460648148148151E-2</c:v>
                </c:pt>
                <c:pt idx="3763">
                  <c:v>4.3472222222222225E-2</c:v>
                </c:pt>
                <c:pt idx="3764">
                  <c:v>4.3483796296296291E-2</c:v>
                </c:pt>
                <c:pt idx="3765">
                  <c:v>4.3495370370370372E-2</c:v>
                </c:pt>
                <c:pt idx="3766">
                  <c:v>4.3506944444444445E-2</c:v>
                </c:pt>
                <c:pt idx="3767">
                  <c:v>4.3518518518518519E-2</c:v>
                </c:pt>
                <c:pt idx="3768">
                  <c:v>4.3530092592592599E-2</c:v>
                </c:pt>
                <c:pt idx="3769">
                  <c:v>4.3541666666666666E-2</c:v>
                </c:pt>
                <c:pt idx="3770">
                  <c:v>4.355324074074074E-2</c:v>
                </c:pt>
                <c:pt idx="3771">
                  <c:v>4.3564814814814813E-2</c:v>
                </c:pt>
                <c:pt idx="3772">
                  <c:v>4.3576388888888894E-2</c:v>
                </c:pt>
                <c:pt idx="3773">
                  <c:v>4.3587962962962967E-2</c:v>
                </c:pt>
                <c:pt idx="3774">
                  <c:v>4.3599537037037034E-2</c:v>
                </c:pt>
                <c:pt idx="3775">
                  <c:v>4.3611111111111107E-2</c:v>
                </c:pt>
                <c:pt idx="3776">
                  <c:v>4.3622685185185188E-2</c:v>
                </c:pt>
                <c:pt idx="3777">
                  <c:v>4.3634259259259262E-2</c:v>
                </c:pt>
                <c:pt idx="3778">
                  <c:v>4.3645833333333335E-2</c:v>
                </c:pt>
                <c:pt idx="3779">
                  <c:v>4.3657407407407402E-2</c:v>
                </c:pt>
                <c:pt idx="3780">
                  <c:v>4.3668981481481482E-2</c:v>
                </c:pt>
                <c:pt idx="3781">
                  <c:v>4.3680555555555556E-2</c:v>
                </c:pt>
                <c:pt idx="3782">
                  <c:v>4.3692129629629629E-2</c:v>
                </c:pt>
                <c:pt idx="3783">
                  <c:v>4.370370370370371E-2</c:v>
                </c:pt>
                <c:pt idx="3784">
                  <c:v>4.3715277777777777E-2</c:v>
                </c:pt>
                <c:pt idx="3785">
                  <c:v>4.372685185185185E-2</c:v>
                </c:pt>
                <c:pt idx="3786">
                  <c:v>4.3738425925925924E-2</c:v>
                </c:pt>
                <c:pt idx="3787">
                  <c:v>4.3750000000000004E-2</c:v>
                </c:pt>
                <c:pt idx="3788">
                  <c:v>4.3761574074074078E-2</c:v>
                </c:pt>
                <c:pt idx="3789">
                  <c:v>4.3773148148148144E-2</c:v>
                </c:pt>
                <c:pt idx="3790">
                  <c:v>4.3784722222222218E-2</c:v>
                </c:pt>
                <c:pt idx="3791">
                  <c:v>4.3796296296296298E-2</c:v>
                </c:pt>
                <c:pt idx="3792">
                  <c:v>4.3807870370370372E-2</c:v>
                </c:pt>
                <c:pt idx="3793">
                  <c:v>4.3819444444444446E-2</c:v>
                </c:pt>
                <c:pt idx="3794">
                  <c:v>4.3831018518518512E-2</c:v>
                </c:pt>
                <c:pt idx="3795">
                  <c:v>4.3842592592592593E-2</c:v>
                </c:pt>
                <c:pt idx="3796">
                  <c:v>4.3854166666666666E-2</c:v>
                </c:pt>
                <c:pt idx="3797">
                  <c:v>4.386574074074074E-2</c:v>
                </c:pt>
                <c:pt idx="3798">
                  <c:v>4.387731481481482E-2</c:v>
                </c:pt>
                <c:pt idx="3799">
                  <c:v>4.3888888888888887E-2</c:v>
                </c:pt>
                <c:pt idx="3800">
                  <c:v>4.3900462962962961E-2</c:v>
                </c:pt>
                <c:pt idx="3801">
                  <c:v>4.3912037037037034E-2</c:v>
                </c:pt>
                <c:pt idx="3802">
                  <c:v>4.3923611111111115E-2</c:v>
                </c:pt>
                <c:pt idx="3803">
                  <c:v>4.3935185185185188E-2</c:v>
                </c:pt>
                <c:pt idx="3804">
                  <c:v>4.3946759259259255E-2</c:v>
                </c:pt>
                <c:pt idx="3805">
                  <c:v>4.3958333333333328E-2</c:v>
                </c:pt>
                <c:pt idx="3806">
                  <c:v>4.3969907407407409E-2</c:v>
                </c:pt>
                <c:pt idx="3807">
                  <c:v>4.3981481481481483E-2</c:v>
                </c:pt>
                <c:pt idx="3808">
                  <c:v>4.3993055555555556E-2</c:v>
                </c:pt>
                <c:pt idx="3809">
                  <c:v>4.4004629629629623E-2</c:v>
                </c:pt>
                <c:pt idx="3810">
                  <c:v>4.4016203703703703E-2</c:v>
                </c:pt>
                <c:pt idx="3811">
                  <c:v>4.4027777777777777E-2</c:v>
                </c:pt>
                <c:pt idx="3812">
                  <c:v>4.403935185185185E-2</c:v>
                </c:pt>
                <c:pt idx="3813">
                  <c:v>4.4050925925925931E-2</c:v>
                </c:pt>
                <c:pt idx="3814">
                  <c:v>4.4062500000000004E-2</c:v>
                </c:pt>
                <c:pt idx="3815">
                  <c:v>4.4074074074074071E-2</c:v>
                </c:pt>
                <c:pt idx="3816">
                  <c:v>4.4085648148148145E-2</c:v>
                </c:pt>
                <c:pt idx="3817">
                  <c:v>4.4097222222222225E-2</c:v>
                </c:pt>
                <c:pt idx="3818">
                  <c:v>4.4108796296296299E-2</c:v>
                </c:pt>
                <c:pt idx="3819">
                  <c:v>4.4120370370370372E-2</c:v>
                </c:pt>
                <c:pt idx="3820">
                  <c:v>4.4131944444444439E-2</c:v>
                </c:pt>
                <c:pt idx="3821">
                  <c:v>4.4143518518518519E-2</c:v>
                </c:pt>
                <c:pt idx="3822">
                  <c:v>4.4155092592592593E-2</c:v>
                </c:pt>
                <c:pt idx="3823">
                  <c:v>4.4166666666666667E-2</c:v>
                </c:pt>
                <c:pt idx="3824">
                  <c:v>4.4178240740740747E-2</c:v>
                </c:pt>
                <c:pt idx="3825">
                  <c:v>4.4189814814814814E-2</c:v>
                </c:pt>
                <c:pt idx="3826">
                  <c:v>4.4201388888888887E-2</c:v>
                </c:pt>
                <c:pt idx="3827">
                  <c:v>4.4212962962962961E-2</c:v>
                </c:pt>
                <c:pt idx="3828">
                  <c:v>4.4224537037037041E-2</c:v>
                </c:pt>
                <c:pt idx="3829">
                  <c:v>4.4236111111111115E-2</c:v>
                </c:pt>
                <c:pt idx="3830">
                  <c:v>4.4247685185185182E-2</c:v>
                </c:pt>
                <c:pt idx="3831">
                  <c:v>4.4259259259259255E-2</c:v>
                </c:pt>
                <c:pt idx="3832">
                  <c:v>4.4270833333333336E-2</c:v>
                </c:pt>
                <c:pt idx="3833">
                  <c:v>4.4282407407407409E-2</c:v>
                </c:pt>
                <c:pt idx="3834">
                  <c:v>4.4293981481481483E-2</c:v>
                </c:pt>
                <c:pt idx="3835">
                  <c:v>4.4305555555555549E-2</c:v>
                </c:pt>
                <c:pt idx="3836">
                  <c:v>4.431712962962963E-2</c:v>
                </c:pt>
                <c:pt idx="3837">
                  <c:v>4.4328703703703703E-2</c:v>
                </c:pt>
                <c:pt idx="3838">
                  <c:v>4.4340277777777777E-2</c:v>
                </c:pt>
                <c:pt idx="3839">
                  <c:v>4.4351851851851858E-2</c:v>
                </c:pt>
                <c:pt idx="3840">
                  <c:v>4.4363425925925924E-2</c:v>
                </c:pt>
                <c:pt idx="3841">
                  <c:v>4.4374999999999998E-2</c:v>
                </c:pt>
                <c:pt idx="3842">
                  <c:v>4.4386574074074071E-2</c:v>
                </c:pt>
                <c:pt idx="3843">
                  <c:v>4.4398148148148152E-2</c:v>
                </c:pt>
                <c:pt idx="3844">
                  <c:v>4.4409722222222225E-2</c:v>
                </c:pt>
                <c:pt idx="3845">
                  <c:v>4.4421296296296292E-2</c:v>
                </c:pt>
                <c:pt idx="3846">
                  <c:v>4.4432870370370366E-2</c:v>
                </c:pt>
                <c:pt idx="3847">
                  <c:v>4.4444444444444446E-2</c:v>
                </c:pt>
                <c:pt idx="3848">
                  <c:v>4.445601851851852E-2</c:v>
                </c:pt>
                <c:pt idx="3849">
                  <c:v>4.4467592592592593E-2</c:v>
                </c:pt>
                <c:pt idx="3850">
                  <c:v>4.447916666666666E-2</c:v>
                </c:pt>
                <c:pt idx="3851">
                  <c:v>4.449074074074074E-2</c:v>
                </c:pt>
                <c:pt idx="3852">
                  <c:v>4.4502314814814814E-2</c:v>
                </c:pt>
                <c:pt idx="3853">
                  <c:v>4.4513888888888888E-2</c:v>
                </c:pt>
                <c:pt idx="3854">
                  <c:v>4.4525462962962968E-2</c:v>
                </c:pt>
                <c:pt idx="3855">
                  <c:v>4.4537037037037042E-2</c:v>
                </c:pt>
                <c:pt idx="3856">
                  <c:v>4.4548611111111108E-2</c:v>
                </c:pt>
                <c:pt idx="3857">
                  <c:v>4.4560185185185182E-2</c:v>
                </c:pt>
                <c:pt idx="3858">
                  <c:v>4.4571759259259262E-2</c:v>
                </c:pt>
                <c:pt idx="3859">
                  <c:v>4.4583333333333336E-2</c:v>
                </c:pt>
                <c:pt idx="3860">
                  <c:v>4.4594907407407409E-2</c:v>
                </c:pt>
                <c:pt idx="3861">
                  <c:v>4.4606481481481476E-2</c:v>
                </c:pt>
                <c:pt idx="3862">
                  <c:v>4.4618055555555557E-2</c:v>
                </c:pt>
                <c:pt idx="3863">
                  <c:v>4.462962962962963E-2</c:v>
                </c:pt>
                <c:pt idx="3864">
                  <c:v>4.4641203703703704E-2</c:v>
                </c:pt>
                <c:pt idx="3865">
                  <c:v>4.4652777777777784E-2</c:v>
                </c:pt>
                <c:pt idx="3866">
                  <c:v>4.4664351851851851E-2</c:v>
                </c:pt>
                <c:pt idx="3867">
                  <c:v>4.4675925925925924E-2</c:v>
                </c:pt>
                <c:pt idx="3868">
                  <c:v>4.4687499999999998E-2</c:v>
                </c:pt>
                <c:pt idx="3869">
                  <c:v>4.4699074074074079E-2</c:v>
                </c:pt>
                <c:pt idx="3870">
                  <c:v>4.4710648148148152E-2</c:v>
                </c:pt>
                <c:pt idx="3871">
                  <c:v>4.4722222222222219E-2</c:v>
                </c:pt>
                <c:pt idx="3872">
                  <c:v>4.4733796296296292E-2</c:v>
                </c:pt>
                <c:pt idx="3873">
                  <c:v>4.4745370370370373E-2</c:v>
                </c:pt>
                <c:pt idx="3874">
                  <c:v>4.4756944444444446E-2</c:v>
                </c:pt>
                <c:pt idx="3875">
                  <c:v>4.476851851851852E-2</c:v>
                </c:pt>
                <c:pt idx="3876">
                  <c:v>4.4780092592592587E-2</c:v>
                </c:pt>
                <c:pt idx="3877">
                  <c:v>4.4791666666666667E-2</c:v>
                </c:pt>
                <c:pt idx="3878">
                  <c:v>4.4803240740740741E-2</c:v>
                </c:pt>
                <c:pt idx="3879">
                  <c:v>4.4814814814814814E-2</c:v>
                </c:pt>
                <c:pt idx="3880">
                  <c:v>4.4826388888888895E-2</c:v>
                </c:pt>
                <c:pt idx="3881">
                  <c:v>4.4837962962962961E-2</c:v>
                </c:pt>
                <c:pt idx="3882">
                  <c:v>4.4849537037037035E-2</c:v>
                </c:pt>
                <c:pt idx="3883">
                  <c:v>4.4861111111111109E-2</c:v>
                </c:pt>
                <c:pt idx="3884">
                  <c:v>4.4872685185185189E-2</c:v>
                </c:pt>
                <c:pt idx="3885">
                  <c:v>4.4884259259259263E-2</c:v>
                </c:pt>
                <c:pt idx="3886">
                  <c:v>4.4895833333333329E-2</c:v>
                </c:pt>
                <c:pt idx="3887">
                  <c:v>4.4907407407407403E-2</c:v>
                </c:pt>
                <c:pt idx="3888">
                  <c:v>4.4918981481481483E-2</c:v>
                </c:pt>
                <c:pt idx="3889">
                  <c:v>4.4930555555555557E-2</c:v>
                </c:pt>
                <c:pt idx="3890">
                  <c:v>4.494212962962963E-2</c:v>
                </c:pt>
                <c:pt idx="3891">
                  <c:v>4.4953703703703697E-2</c:v>
                </c:pt>
                <c:pt idx="3892">
                  <c:v>4.4965277777777778E-2</c:v>
                </c:pt>
                <c:pt idx="3893">
                  <c:v>4.4976851851851851E-2</c:v>
                </c:pt>
                <c:pt idx="3894">
                  <c:v>4.4988425925925925E-2</c:v>
                </c:pt>
                <c:pt idx="3895">
                  <c:v>4.5000000000000005E-2</c:v>
                </c:pt>
                <c:pt idx="3896">
                  <c:v>4.5011574074074072E-2</c:v>
                </c:pt>
                <c:pt idx="3897">
                  <c:v>4.5023148148148145E-2</c:v>
                </c:pt>
                <c:pt idx="3898">
                  <c:v>4.5034722222222219E-2</c:v>
                </c:pt>
                <c:pt idx="3899">
                  <c:v>4.50462962962963E-2</c:v>
                </c:pt>
                <c:pt idx="3900">
                  <c:v>4.5057870370370373E-2</c:v>
                </c:pt>
                <c:pt idx="3901">
                  <c:v>4.5069444444444447E-2</c:v>
                </c:pt>
                <c:pt idx="3902">
                  <c:v>4.5081018518518513E-2</c:v>
                </c:pt>
                <c:pt idx="3903">
                  <c:v>4.5092592592592594E-2</c:v>
                </c:pt>
                <c:pt idx="3904">
                  <c:v>4.5104166666666667E-2</c:v>
                </c:pt>
                <c:pt idx="3905">
                  <c:v>4.5115740740740741E-2</c:v>
                </c:pt>
                <c:pt idx="3906">
                  <c:v>4.5127314814814821E-2</c:v>
                </c:pt>
                <c:pt idx="3907">
                  <c:v>4.5138888888888888E-2</c:v>
                </c:pt>
                <c:pt idx="3908">
                  <c:v>4.5150462962962962E-2</c:v>
                </c:pt>
                <c:pt idx="3909">
                  <c:v>4.5162037037037035E-2</c:v>
                </c:pt>
                <c:pt idx="3910">
                  <c:v>4.5173611111111116E-2</c:v>
                </c:pt>
                <c:pt idx="3911">
                  <c:v>4.5185185185185189E-2</c:v>
                </c:pt>
                <c:pt idx="3912">
                  <c:v>4.5196759259259256E-2</c:v>
                </c:pt>
                <c:pt idx="3913">
                  <c:v>4.520833333333333E-2</c:v>
                </c:pt>
                <c:pt idx="3914">
                  <c:v>4.521990740740741E-2</c:v>
                </c:pt>
                <c:pt idx="3915">
                  <c:v>4.5231481481481484E-2</c:v>
                </c:pt>
                <c:pt idx="3916">
                  <c:v>4.5243055555555557E-2</c:v>
                </c:pt>
                <c:pt idx="3917">
                  <c:v>4.5254629629629624E-2</c:v>
                </c:pt>
                <c:pt idx="3918">
                  <c:v>4.5266203703703704E-2</c:v>
                </c:pt>
                <c:pt idx="3919">
                  <c:v>4.5277777777777778E-2</c:v>
                </c:pt>
                <c:pt idx="3920">
                  <c:v>4.5289351851851851E-2</c:v>
                </c:pt>
                <c:pt idx="3921">
                  <c:v>4.5300925925925932E-2</c:v>
                </c:pt>
                <c:pt idx="3922">
                  <c:v>4.5312499999999999E-2</c:v>
                </c:pt>
                <c:pt idx="3923">
                  <c:v>4.5324074074074072E-2</c:v>
                </c:pt>
                <c:pt idx="3924">
                  <c:v>4.5335648148148146E-2</c:v>
                </c:pt>
                <c:pt idx="3925">
                  <c:v>4.5347222222222226E-2</c:v>
                </c:pt>
                <c:pt idx="3926">
                  <c:v>4.53587962962963E-2</c:v>
                </c:pt>
                <c:pt idx="3927">
                  <c:v>4.5370370370370366E-2</c:v>
                </c:pt>
                <c:pt idx="3928">
                  <c:v>4.538194444444444E-2</c:v>
                </c:pt>
                <c:pt idx="3929">
                  <c:v>4.5393518518518521E-2</c:v>
                </c:pt>
                <c:pt idx="3930">
                  <c:v>4.5405092592592594E-2</c:v>
                </c:pt>
                <c:pt idx="3931">
                  <c:v>4.5416666666666668E-2</c:v>
                </c:pt>
                <c:pt idx="3932">
                  <c:v>4.5428240740740734E-2</c:v>
                </c:pt>
                <c:pt idx="3933">
                  <c:v>4.5439814814814815E-2</c:v>
                </c:pt>
                <c:pt idx="3934">
                  <c:v>4.5451388888888888E-2</c:v>
                </c:pt>
                <c:pt idx="3935">
                  <c:v>4.5462962962962962E-2</c:v>
                </c:pt>
                <c:pt idx="3936">
                  <c:v>4.5474537037037042E-2</c:v>
                </c:pt>
                <c:pt idx="3937">
                  <c:v>4.5486111111111109E-2</c:v>
                </c:pt>
                <c:pt idx="3938">
                  <c:v>4.5497685185185183E-2</c:v>
                </c:pt>
                <c:pt idx="3939">
                  <c:v>4.5509259259259256E-2</c:v>
                </c:pt>
                <c:pt idx="3940">
                  <c:v>4.5520833333333337E-2</c:v>
                </c:pt>
                <c:pt idx="3941">
                  <c:v>4.553240740740741E-2</c:v>
                </c:pt>
                <c:pt idx="3942">
                  <c:v>4.5543981481481477E-2</c:v>
                </c:pt>
                <c:pt idx="3943">
                  <c:v>4.5555555555555551E-2</c:v>
                </c:pt>
                <c:pt idx="3944">
                  <c:v>4.5567129629629631E-2</c:v>
                </c:pt>
                <c:pt idx="3945">
                  <c:v>4.5578703703703705E-2</c:v>
                </c:pt>
                <c:pt idx="3946">
                  <c:v>4.5590277777777778E-2</c:v>
                </c:pt>
                <c:pt idx="3947">
                  <c:v>4.5601851851851859E-2</c:v>
                </c:pt>
                <c:pt idx="3948">
                  <c:v>4.5613425925925925E-2</c:v>
                </c:pt>
                <c:pt idx="3949">
                  <c:v>4.5624999999999999E-2</c:v>
                </c:pt>
                <c:pt idx="3950">
                  <c:v>4.5636574074074072E-2</c:v>
                </c:pt>
                <c:pt idx="3951">
                  <c:v>4.5648148148148153E-2</c:v>
                </c:pt>
                <c:pt idx="3952">
                  <c:v>4.5659722222222227E-2</c:v>
                </c:pt>
                <c:pt idx="3953">
                  <c:v>4.5671296296296293E-2</c:v>
                </c:pt>
                <c:pt idx="3954">
                  <c:v>4.5682870370370367E-2</c:v>
                </c:pt>
                <c:pt idx="3955">
                  <c:v>4.5694444444444447E-2</c:v>
                </c:pt>
                <c:pt idx="3956">
                  <c:v>4.5706018518518521E-2</c:v>
                </c:pt>
                <c:pt idx="3957">
                  <c:v>4.5717592592592594E-2</c:v>
                </c:pt>
                <c:pt idx="3958">
                  <c:v>4.5729166666666661E-2</c:v>
                </c:pt>
                <c:pt idx="3959">
                  <c:v>4.5740740740740742E-2</c:v>
                </c:pt>
                <c:pt idx="3960">
                  <c:v>4.5752314814814815E-2</c:v>
                </c:pt>
                <c:pt idx="3961">
                  <c:v>4.5763888888888889E-2</c:v>
                </c:pt>
                <c:pt idx="3962">
                  <c:v>4.5775462962962969E-2</c:v>
                </c:pt>
                <c:pt idx="3963">
                  <c:v>4.5787037037037036E-2</c:v>
                </c:pt>
                <c:pt idx="3964">
                  <c:v>4.5798611111111109E-2</c:v>
                </c:pt>
                <c:pt idx="3965">
                  <c:v>4.5810185185185183E-2</c:v>
                </c:pt>
                <c:pt idx="3966">
                  <c:v>4.5821759259259263E-2</c:v>
                </c:pt>
                <c:pt idx="3967">
                  <c:v>4.5833333333333337E-2</c:v>
                </c:pt>
                <c:pt idx="3968">
                  <c:v>4.5844907407407404E-2</c:v>
                </c:pt>
                <c:pt idx="3969">
                  <c:v>4.5856481481481477E-2</c:v>
                </c:pt>
                <c:pt idx="3970">
                  <c:v>4.5868055555555558E-2</c:v>
                </c:pt>
                <c:pt idx="3971">
                  <c:v>4.5879629629629631E-2</c:v>
                </c:pt>
                <c:pt idx="3972">
                  <c:v>4.5891203703703705E-2</c:v>
                </c:pt>
                <c:pt idx="3973">
                  <c:v>4.5902777777777772E-2</c:v>
                </c:pt>
                <c:pt idx="3974">
                  <c:v>4.5914351851851852E-2</c:v>
                </c:pt>
                <c:pt idx="3975">
                  <c:v>4.5925925925925926E-2</c:v>
                </c:pt>
                <c:pt idx="3976">
                  <c:v>4.5937499999999999E-2</c:v>
                </c:pt>
                <c:pt idx="3977">
                  <c:v>4.594907407407408E-2</c:v>
                </c:pt>
                <c:pt idx="3978">
                  <c:v>4.5960648148148146E-2</c:v>
                </c:pt>
                <c:pt idx="3979">
                  <c:v>4.597222222222222E-2</c:v>
                </c:pt>
                <c:pt idx="3980">
                  <c:v>4.5983796296296293E-2</c:v>
                </c:pt>
                <c:pt idx="3981">
                  <c:v>4.5995370370370374E-2</c:v>
                </c:pt>
                <c:pt idx="3982">
                  <c:v>4.6006944444444448E-2</c:v>
                </c:pt>
                <c:pt idx="3983">
                  <c:v>4.6018518518518514E-2</c:v>
                </c:pt>
                <c:pt idx="3984">
                  <c:v>4.6030092592592588E-2</c:v>
                </c:pt>
                <c:pt idx="3985">
                  <c:v>4.6041666666666668E-2</c:v>
                </c:pt>
                <c:pt idx="3986">
                  <c:v>4.6053240740740742E-2</c:v>
                </c:pt>
                <c:pt idx="3987">
                  <c:v>4.6064814814814815E-2</c:v>
                </c:pt>
                <c:pt idx="3988">
                  <c:v>4.6076388888888882E-2</c:v>
                </c:pt>
                <c:pt idx="3989">
                  <c:v>4.6087962962962963E-2</c:v>
                </c:pt>
                <c:pt idx="3990">
                  <c:v>4.6099537037037036E-2</c:v>
                </c:pt>
                <c:pt idx="3991">
                  <c:v>4.611111111111111E-2</c:v>
                </c:pt>
                <c:pt idx="3992">
                  <c:v>4.612268518518519E-2</c:v>
                </c:pt>
                <c:pt idx="3993">
                  <c:v>4.6134259259259264E-2</c:v>
                </c:pt>
                <c:pt idx="3994">
                  <c:v>4.614583333333333E-2</c:v>
                </c:pt>
                <c:pt idx="3995">
                  <c:v>4.6157407407407404E-2</c:v>
                </c:pt>
                <c:pt idx="3996">
                  <c:v>4.6168981481481484E-2</c:v>
                </c:pt>
                <c:pt idx="3997">
                  <c:v>4.6180555555555558E-2</c:v>
                </c:pt>
                <c:pt idx="3998">
                  <c:v>4.6192129629629632E-2</c:v>
                </c:pt>
                <c:pt idx="3999">
                  <c:v>4.6203703703703698E-2</c:v>
                </c:pt>
                <c:pt idx="4000">
                  <c:v>4.6215277777777779E-2</c:v>
                </c:pt>
                <c:pt idx="4001">
                  <c:v>4.6226851851851852E-2</c:v>
                </c:pt>
                <c:pt idx="4002">
                  <c:v>4.6238425925925926E-2</c:v>
                </c:pt>
                <c:pt idx="4003">
                  <c:v>4.6250000000000006E-2</c:v>
                </c:pt>
                <c:pt idx="4004">
                  <c:v>4.6261574074074073E-2</c:v>
                </c:pt>
                <c:pt idx="4005">
                  <c:v>4.6273148148148147E-2</c:v>
                </c:pt>
                <c:pt idx="4006">
                  <c:v>4.628472222222222E-2</c:v>
                </c:pt>
                <c:pt idx="4007">
                  <c:v>4.6296296296296301E-2</c:v>
                </c:pt>
                <c:pt idx="4008">
                  <c:v>4.6307870370370374E-2</c:v>
                </c:pt>
                <c:pt idx="4009">
                  <c:v>4.6319444444444441E-2</c:v>
                </c:pt>
                <c:pt idx="4010">
                  <c:v>4.6331018518518514E-2</c:v>
                </c:pt>
                <c:pt idx="4011">
                  <c:v>4.6342592592592595E-2</c:v>
                </c:pt>
                <c:pt idx="4012">
                  <c:v>4.6354166666666669E-2</c:v>
                </c:pt>
                <c:pt idx="4013">
                  <c:v>4.6354166666666669E-2</c:v>
                </c:pt>
                <c:pt idx="4014">
                  <c:v>4.6365740740740742E-2</c:v>
                </c:pt>
                <c:pt idx="4015">
                  <c:v>4.6377314814814809E-2</c:v>
                </c:pt>
                <c:pt idx="4016">
                  <c:v>4.6388888888888889E-2</c:v>
                </c:pt>
                <c:pt idx="4017">
                  <c:v>4.6400462962962963E-2</c:v>
                </c:pt>
                <c:pt idx="4018">
                  <c:v>4.6412037037037036E-2</c:v>
                </c:pt>
                <c:pt idx="4019">
                  <c:v>4.6423611111111117E-2</c:v>
                </c:pt>
                <c:pt idx="4020">
                  <c:v>4.6435185185185184E-2</c:v>
                </c:pt>
                <c:pt idx="4021">
                  <c:v>4.6446759259259257E-2</c:v>
                </c:pt>
                <c:pt idx="4022">
                  <c:v>4.6458333333333331E-2</c:v>
                </c:pt>
                <c:pt idx="4023">
                  <c:v>4.6469907407407411E-2</c:v>
                </c:pt>
                <c:pt idx="4024">
                  <c:v>4.6481481481481485E-2</c:v>
                </c:pt>
                <c:pt idx="4025">
                  <c:v>4.6493055555555551E-2</c:v>
                </c:pt>
                <c:pt idx="4026">
                  <c:v>4.6504629629629625E-2</c:v>
                </c:pt>
                <c:pt idx="4027">
                  <c:v>4.6516203703703705E-2</c:v>
                </c:pt>
                <c:pt idx="4028">
                  <c:v>4.6527777777777779E-2</c:v>
                </c:pt>
                <c:pt idx="4029">
                  <c:v>4.6539351851851853E-2</c:v>
                </c:pt>
                <c:pt idx="4030">
                  <c:v>4.6550925925925919E-2</c:v>
                </c:pt>
                <c:pt idx="4031">
                  <c:v>4.65625E-2</c:v>
                </c:pt>
                <c:pt idx="4032">
                  <c:v>4.6574074074074073E-2</c:v>
                </c:pt>
                <c:pt idx="4033">
                  <c:v>4.6585648148148147E-2</c:v>
                </c:pt>
                <c:pt idx="4034">
                  <c:v>4.6597222222222227E-2</c:v>
                </c:pt>
                <c:pt idx="4035">
                  <c:v>4.6608796296296294E-2</c:v>
                </c:pt>
                <c:pt idx="4036">
                  <c:v>4.6620370370370368E-2</c:v>
                </c:pt>
                <c:pt idx="4037">
                  <c:v>4.6631944444444441E-2</c:v>
                </c:pt>
                <c:pt idx="4038">
                  <c:v>4.6643518518518522E-2</c:v>
                </c:pt>
                <c:pt idx="4039">
                  <c:v>4.6655092592592595E-2</c:v>
                </c:pt>
                <c:pt idx="4040">
                  <c:v>4.6666666666666669E-2</c:v>
                </c:pt>
                <c:pt idx="4041">
                  <c:v>4.6678240740740735E-2</c:v>
                </c:pt>
                <c:pt idx="4042">
                  <c:v>4.6689814814814816E-2</c:v>
                </c:pt>
                <c:pt idx="4043">
                  <c:v>4.670138888888889E-2</c:v>
                </c:pt>
                <c:pt idx="4044">
                  <c:v>4.6712962962962963E-2</c:v>
                </c:pt>
                <c:pt idx="4045">
                  <c:v>4.6724537037037044E-2</c:v>
                </c:pt>
                <c:pt idx="4046">
                  <c:v>4.673611111111111E-2</c:v>
                </c:pt>
                <c:pt idx="4047">
                  <c:v>4.6747685185185184E-2</c:v>
                </c:pt>
                <c:pt idx="4048">
                  <c:v>4.6759259259259257E-2</c:v>
                </c:pt>
                <c:pt idx="4049">
                  <c:v>4.6770833333333338E-2</c:v>
                </c:pt>
                <c:pt idx="4050">
                  <c:v>4.6782407407407411E-2</c:v>
                </c:pt>
                <c:pt idx="4051">
                  <c:v>4.6793981481481478E-2</c:v>
                </c:pt>
                <c:pt idx="4052">
                  <c:v>4.6805555555555552E-2</c:v>
                </c:pt>
                <c:pt idx="4053">
                  <c:v>4.6817129629629632E-2</c:v>
                </c:pt>
                <c:pt idx="4054">
                  <c:v>4.6828703703703706E-2</c:v>
                </c:pt>
                <c:pt idx="4055">
                  <c:v>4.6840277777777779E-2</c:v>
                </c:pt>
                <c:pt idx="4056">
                  <c:v>4.6851851851851846E-2</c:v>
                </c:pt>
                <c:pt idx="4057">
                  <c:v>4.6863425925925926E-2</c:v>
                </c:pt>
                <c:pt idx="4058">
                  <c:v>4.6875E-2</c:v>
                </c:pt>
                <c:pt idx="4059">
                  <c:v>4.6886574074074074E-2</c:v>
                </c:pt>
                <c:pt idx="4060">
                  <c:v>4.6898148148148154E-2</c:v>
                </c:pt>
                <c:pt idx="4061">
                  <c:v>4.6909722222222221E-2</c:v>
                </c:pt>
                <c:pt idx="4062">
                  <c:v>4.6921296296296294E-2</c:v>
                </c:pt>
                <c:pt idx="4063">
                  <c:v>4.6932870370370368E-2</c:v>
                </c:pt>
                <c:pt idx="4064">
                  <c:v>4.6944444444444448E-2</c:v>
                </c:pt>
                <c:pt idx="4065">
                  <c:v>4.6956018518518522E-2</c:v>
                </c:pt>
                <c:pt idx="4066">
                  <c:v>4.6967592592592589E-2</c:v>
                </c:pt>
                <c:pt idx="4067">
                  <c:v>4.6979166666666662E-2</c:v>
                </c:pt>
                <c:pt idx="4068">
                  <c:v>4.6990740740740743E-2</c:v>
                </c:pt>
                <c:pt idx="4069">
                  <c:v>4.7002314814814816E-2</c:v>
                </c:pt>
                <c:pt idx="4070">
                  <c:v>4.701388888888889E-2</c:v>
                </c:pt>
                <c:pt idx="4071">
                  <c:v>4.702546296296297E-2</c:v>
                </c:pt>
                <c:pt idx="4072">
                  <c:v>4.7037037037037037E-2</c:v>
                </c:pt>
                <c:pt idx="4073">
                  <c:v>4.704861111111111E-2</c:v>
                </c:pt>
                <c:pt idx="4074">
                  <c:v>4.7060185185185184E-2</c:v>
                </c:pt>
                <c:pt idx="4075">
                  <c:v>4.7071759259259265E-2</c:v>
                </c:pt>
                <c:pt idx="4076">
                  <c:v>4.7083333333333331E-2</c:v>
                </c:pt>
                <c:pt idx="4077">
                  <c:v>4.7094907407407405E-2</c:v>
                </c:pt>
                <c:pt idx="4078">
                  <c:v>4.7106481481481478E-2</c:v>
                </c:pt>
                <c:pt idx="4079">
                  <c:v>4.7118055555555559E-2</c:v>
                </c:pt>
                <c:pt idx="4080">
                  <c:v>4.7129629629629632E-2</c:v>
                </c:pt>
                <c:pt idx="4081">
                  <c:v>4.7141203703703706E-2</c:v>
                </c:pt>
                <c:pt idx="4082">
                  <c:v>4.7152777777777773E-2</c:v>
                </c:pt>
                <c:pt idx="4083">
                  <c:v>4.7164351851851853E-2</c:v>
                </c:pt>
                <c:pt idx="4084">
                  <c:v>4.7175925925925927E-2</c:v>
                </c:pt>
                <c:pt idx="4085">
                  <c:v>4.71875E-2</c:v>
                </c:pt>
                <c:pt idx="4086">
                  <c:v>4.7199074074074067E-2</c:v>
                </c:pt>
                <c:pt idx="4087">
                  <c:v>4.7210648148148147E-2</c:v>
                </c:pt>
                <c:pt idx="4088">
                  <c:v>4.7222222222222221E-2</c:v>
                </c:pt>
                <c:pt idx="4089">
                  <c:v>4.7233796296296295E-2</c:v>
                </c:pt>
                <c:pt idx="4090">
                  <c:v>4.7245370370370375E-2</c:v>
                </c:pt>
                <c:pt idx="4091">
                  <c:v>4.7256944444444449E-2</c:v>
                </c:pt>
                <c:pt idx="4092">
                  <c:v>4.7268518518518515E-2</c:v>
                </c:pt>
                <c:pt idx="4093">
                  <c:v>4.7280092592592589E-2</c:v>
                </c:pt>
                <c:pt idx="4094">
                  <c:v>4.7291666666666669E-2</c:v>
                </c:pt>
                <c:pt idx="4095">
                  <c:v>4.7303240740740743E-2</c:v>
                </c:pt>
                <c:pt idx="4096">
                  <c:v>4.731481481481481E-2</c:v>
                </c:pt>
                <c:pt idx="4097">
                  <c:v>4.7326388888888883E-2</c:v>
                </c:pt>
                <c:pt idx="4098">
                  <c:v>4.7337962962962964E-2</c:v>
                </c:pt>
                <c:pt idx="4099">
                  <c:v>4.7349537037037037E-2</c:v>
                </c:pt>
                <c:pt idx="4100">
                  <c:v>4.7361111111111111E-2</c:v>
                </c:pt>
                <c:pt idx="4101">
                  <c:v>4.7372685185185191E-2</c:v>
                </c:pt>
                <c:pt idx="4102">
                  <c:v>4.7384259259259258E-2</c:v>
                </c:pt>
                <c:pt idx="4103">
                  <c:v>4.7395833333333331E-2</c:v>
                </c:pt>
                <c:pt idx="4104">
                  <c:v>4.7407407407407405E-2</c:v>
                </c:pt>
                <c:pt idx="4105">
                  <c:v>4.7418981481481486E-2</c:v>
                </c:pt>
                <c:pt idx="4106">
                  <c:v>4.7430555555555559E-2</c:v>
                </c:pt>
                <c:pt idx="4107">
                  <c:v>4.7442129629629626E-2</c:v>
                </c:pt>
                <c:pt idx="4108">
                  <c:v>4.7453703703703699E-2</c:v>
                </c:pt>
                <c:pt idx="4109">
                  <c:v>4.746527777777778E-2</c:v>
                </c:pt>
                <c:pt idx="4110">
                  <c:v>4.7476851851851853E-2</c:v>
                </c:pt>
                <c:pt idx="4111">
                  <c:v>4.7488425925925927E-2</c:v>
                </c:pt>
                <c:pt idx="4112">
                  <c:v>4.7500000000000007E-2</c:v>
                </c:pt>
                <c:pt idx="4113">
                  <c:v>4.7511574074074074E-2</c:v>
                </c:pt>
                <c:pt idx="4114">
                  <c:v>4.7523148148148148E-2</c:v>
                </c:pt>
                <c:pt idx="4115">
                  <c:v>4.7534722222222221E-2</c:v>
                </c:pt>
                <c:pt idx="4116">
                  <c:v>4.7546296296296302E-2</c:v>
                </c:pt>
                <c:pt idx="4117">
                  <c:v>4.7557870370370368E-2</c:v>
                </c:pt>
                <c:pt idx="4118">
                  <c:v>4.7569444444444442E-2</c:v>
                </c:pt>
                <c:pt idx="4119">
                  <c:v>4.7581018518518516E-2</c:v>
                </c:pt>
                <c:pt idx="4120">
                  <c:v>4.7592592592592596E-2</c:v>
                </c:pt>
                <c:pt idx="4121">
                  <c:v>4.760416666666667E-2</c:v>
                </c:pt>
                <c:pt idx="4122">
                  <c:v>4.7615740740740743E-2</c:v>
                </c:pt>
                <c:pt idx="4123">
                  <c:v>4.762731481481481E-2</c:v>
                </c:pt>
                <c:pt idx="4124">
                  <c:v>4.763888888888889E-2</c:v>
                </c:pt>
                <c:pt idx="4125">
                  <c:v>4.7650462962962964E-2</c:v>
                </c:pt>
                <c:pt idx="4126">
                  <c:v>4.7662037037037037E-2</c:v>
                </c:pt>
                <c:pt idx="4127">
                  <c:v>4.7673611111111104E-2</c:v>
                </c:pt>
                <c:pt idx="4128">
                  <c:v>4.7685185185185185E-2</c:v>
                </c:pt>
                <c:pt idx="4129">
                  <c:v>4.7696759259259258E-2</c:v>
                </c:pt>
                <c:pt idx="4130">
                  <c:v>4.7708333333333332E-2</c:v>
                </c:pt>
                <c:pt idx="4131">
                  <c:v>4.7719907407407412E-2</c:v>
                </c:pt>
                <c:pt idx="4132">
                  <c:v>4.7731481481481486E-2</c:v>
                </c:pt>
                <c:pt idx="4133">
                  <c:v>4.7743055555555552E-2</c:v>
                </c:pt>
                <c:pt idx="4134">
                  <c:v>4.7754629629629626E-2</c:v>
                </c:pt>
                <c:pt idx="4135">
                  <c:v>4.7766203703703707E-2</c:v>
                </c:pt>
                <c:pt idx="4136">
                  <c:v>4.777777777777778E-2</c:v>
                </c:pt>
                <c:pt idx="4137">
                  <c:v>4.7789351851851847E-2</c:v>
                </c:pt>
                <c:pt idx="4138">
                  <c:v>4.780092592592592E-2</c:v>
                </c:pt>
                <c:pt idx="4139">
                  <c:v>4.7812500000000001E-2</c:v>
                </c:pt>
                <c:pt idx="4140">
                  <c:v>4.7824074074074074E-2</c:v>
                </c:pt>
                <c:pt idx="4141">
                  <c:v>4.7835648148148148E-2</c:v>
                </c:pt>
                <c:pt idx="4142">
                  <c:v>4.7847222222222228E-2</c:v>
                </c:pt>
                <c:pt idx="4143">
                  <c:v>4.7858796296296295E-2</c:v>
                </c:pt>
                <c:pt idx="4144">
                  <c:v>4.7870370370370369E-2</c:v>
                </c:pt>
                <c:pt idx="4145">
                  <c:v>4.7881944444444442E-2</c:v>
                </c:pt>
                <c:pt idx="4146">
                  <c:v>4.7893518518518523E-2</c:v>
                </c:pt>
                <c:pt idx="4147">
                  <c:v>4.7905092592592589E-2</c:v>
                </c:pt>
                <c:pt idx="4148">
                  <c:v>4.7916666666666663E-2</c:v>
                </c:pt>
                <c:pt idx="4149">
                  <c:v>4.7928240740740737E-2</c:v>
                </c:pt>
                <c:pt idx="4150">
                  <c:v>4.7939814814814817E-2</c:v>
                </c:pt>
                <c:pt idx="4151">
                  <c:v>4.7951388888888891E-2</c:v>
                </c:pt>
                <c:pt idx="4152">
                  <c:v>4.7962962962962964E-2</c:v>
                </c:pt>
                <c:pt idx="4153">
                  <c:v>4.7974537037037045E-2</c:v>
                </c:pt>
                <c:pt idx="4154">
                  <c:v>4.7986111111111111E-2</c:v>
                </c:pt>
                <c:pt idx="4155">
                  <c:v>4.7997685185185185E-2</c:v>
                </c:pt>
                <c:pt idx="4156">
                  <c:v>4.8009259259259258E-2</c:v>
                </c:pt>
                <c:pt idx="4157">
                  <c:v>4.8020833333333339E-2</c:v>
                </c:pt>
                <c:pt idx="4158">
                  <c:v>4.8032407407407406E-2</c:v>
                </c:pt>
                <c:pt idx="4159">
                  <c:v>4.8043981481481479E-2</c:v>
                </c:pt>
                <c:pt idx="4160">
                  <c:v>4.8055555555555553E-2</c:v>
                </c:pt>
                <c:pt idx="4161">
                  <c:v>4.8067129629629633E-2</c:v>
                </c:pt>
                <c:pt idx="4162">
                  <c:v>4.8078703703703707E-2</c:v>
                </c:pt>
                <c:pt idx="4163">
                  <c:v>4.809027777777778E-2</c:v>
                </c:pt>
                <c:pt idx="4164">
                  <c:v>4.8101851851851847E-2</c:v>
                </c:pt>
                <c:pt idx="4165">
                  <c:v>4.8113425925925928E-2</c:v>
                </c:pt>
                <c:pt idx="4166">
                  <c:v>4.8125000000000001E-2</c:v>
                </c:pt>
                <c:pt idx="4167">
                  <c:v>4.8136574074074075E-2</c:v>
                </c:pt>
                <c:pt idx="4168">
                  <c:v>4.8148148148148141E-2</c:v>
                </c:pt>
                <c:pt idx="4169">
                  <c:v>4.8159722222222222E-2</c:v>
                </c:pt>
                <c:pt idx="4170">
                  <c:v>4.8171296296296295E-2</c:v>
                </c:pt>
                <c:pt idx="4171">
                  <c:v>4.8182870370370369E-2</c:v>
                </c:pt>
                <c:pt idx="4172">
                  <c:v>4.8194444444444449E-2</c:v>
                </c:pt>
                <c:pt idx="4173">
                  <c:v>4.8206018518518523E-2</c:v>
                </c:pt>
                <c:pt idx="4174">
                  <c:v>4.821759259259259E-2</c:v>
                </c:pt>
                <c:pt idx="4175">
                  <c:v>4.8229166666666663E-2</c:v>
                </c:pt>
                <c:pt idx="4176">
                  <c:v>4.8240740740740744E-2</c:v>
                </c:pt>
                <c:pt idx="4177">
                  <c:v>4.8252314814814817E-2</c:v>
                </c:pt>
                <c:pt idx="4178">
                  <c:v>4.8263888888888884E-2</c:v>
                </c:pt>
                <c:pt idx="4179">
                  <c:v>4.8275462962962958E-2</c:v>
                </c:pt>
                <c:pt idx="4180">
                  <c:v>4.8287037037037038E-2</c:v>
                </c:pt>
                <c:pt idx="4181">
                  <c:v>4.8298611111111112E-2</c:v>
                </c:pt>
                <c:pt idx="4182">
                  <c:v>4.8310185185185185E-2</c:v>
                </c:pt>
                <c:pt idx="4183">
                  <c:v>4.8321759259259266E-2</c:v>
                </c:pt>
                <c:pt idx="4184">
                  <c:v>4.8333333333333332E-2</c:v>
                </c:pt>
                <c:pt idx="4185">
                  <c:v>4.8344907407407406E-2</c:v>
                </c:pt>
                <c:pt idx="4186">
                  <c:v>4.8356481481481479E-2</c:v>
                </c:pt>
                <c:pt idx="4187">
                  <c:v>4.836805555555556E-2</c:v>
                </c:pt>
                <c:pt idx="4188">
                  <c:v>4.8379629629629627E-2</c:v>
                </c:pt>
                <c:pt idx="4189">
                  <c:v>4.83912037037037E-2</c:v>
                </c:pt>
                <c:pt idx="4190">
                  <c:v>4.8402777777777774E-2</c:v>
                </c:pt>
                <c:pt idx="4191">
                  <c:v>4.8414351851851854E-2</c:v>
                </c:pt>
                <c:pt idx="4192">
                  <c:v>4.8425925925925928E-2</c:v>
                </c:pt>
                <c:pt idx="4193">
                  <c:v>4.8437500000000001E-2</c:v>
                </c:pt>
                <c:pt idx="4194">
                  <c:v>4.8449074074074082E-2</c:v>
                </c:pt>
                <c:pt idx="4195">
                  <c:v>4.8460648148148149E-2</c:v>
                </c:pt>
                <c:pt idx="4196">
                  <c:v>4.8472222222222222E-2</c:v>
                </c:pt>
                <c:pt idx="4197">
                  <c:v>4.8483796296296296E-2</c:v>
                </c:pt>
                <c:pt idx="4198">
                  <c:v>4.8495370370370376E-2</c:v>
                </c:pt>
                <c:pt idx="4199">
                  <c:v>4.8506944444444443E-2</c:v>
                </c:pt>
                <c:pt idx="4200">
                  <c:v>4.8518518518518516E-2</c:v>
                </c:pt>
                <c:pt idx="4201">
                  <c:v>4.853009259259259E-2</c:v>
                </c:pt>
                <c:pt idx="4202">
                  <c:v>4.854166666666667E-2</c:v>
                </c:pt>
                <c:pt idx="4203">
                  <c:v>4.8553240740740744E-2</c:v>
                </c:pt>
                <c:pt idx="4204">
                  <c:v>4.8564814814814818E-2</c:v>
                </c:pt>
                <c:pt idx="4205">
                  <c:v>4.8576388888888884E-2</c:v>
                </c:pt>
                <c:pt idx="4206">
                  <c:v>4.8587962962962965E-2</c:v>
                </c:pt>
                <c:pt idx="4207">
                  <c:v>4.8599537037037038E-2</c:v>
                </c:pt>
                <c:pt idx="4208">
                  <c:v>4.8611111111111112E-2</c:v>
                </c:pt>
                <c:pt idx="4209">
                  <c:v>4.8622685185185179E-2</c:v>
                </c:pt>
                <c:pt idx="4210">
                  <c:v>4.8634259259259259E-2</c:v>
                </c:pt>
                <c:pt idx="4211">
                  <c:v>4.8645833333333333E-2</c:v>
                </c:pt>
                <c:pt idx="4212">
                  <c:v>4.8657407407407406E-2</c:v>
                </c:pt>
                <c:pt idx="4213">
                  <c:v>4.8668981481481487E-2</c:v>
                </c:pt>
                <c:pt idx="4214">
                  <c:v>4.868055555555556E-2</c:v>
                </c:pt>
                <c:pt idx="4215">
                  <c:v>4.8692129629629627E-2</c:v>
                </c:pt>
                <c:pt idx="4216">
                  <c:v>4.87037037037037E-2</c:v>
                </c:pt>
                <c:pt idx="4217">
                  <c:v>4.8715277777777781E-2</c:v>
                </c:pt>
                <c:pt idx="4218">
                  <c:v>4.8726851851851855E-2</c:v>
                </c:pt>
                <c:pt idx="4219">
                  <c:v>4.8738425925925921E-2</c:v>
                </c:pt>
                <c:pt idx="4220">
                  <c:v>4.8749999999999995E-2</c:v>
                </c:pt>
                <c:pt idx="4221">
                  <c:v>4.8761574074074075E-2</c:v>
                </c:pt>
                <c:pt idx="4222">
                  <c:v>4.8773148148148149E-2</c:v>
                </c:pt>
                <c:pt idx="4223">
                  <c:v>4.8784722222222222E-2</c:v>
                </c:pt>
                <c:pt idx="4224">
                  <c:v>4.8796296296296303E-2</c:v>
                </c:pt>
                <c:pt idx="4225">
                  <c:v>4.880787037037037E-2</c:v>
                </c:pt>
                <c:pt idx="4226">
                  <c:v>4.8819444444444443E-2</c:v>
                </c:pt>
                <c:pt idx="4227">
                  <c:v>4.8831018518518517E-2</c:v>
                </c:pt>
                <c:pt idx="4228">
                  <c:v>4.8842592592592597E-2</c:v>
                </c:pt>
                <c:pt idx="4229">
                  <c:v>4.8854166666666664E-2</c:v>
                </c:pt>
                <c:pt idx="4230">
                  <c:v>4.8865740740740737E-2</c:v>
                </c:pt>
                <c:pt idx="4231">
                  <c:v>4.8877314814814811E-2</c:v>
                </c:pt>
                <c:pt idx="4232">
                  <c:v>4.8888888888888891E-2</c:v>
                </c:pt>
                <c:pt idx="4233">
                  <c:v>4.8900462962962965E-2</c:v>
                </c:pt>
                <c:pt idx="4234">
                  <c:v>4.8912037037037039E-2</c:v>
                </c:pt>
                <c:pt idx="4235">
                  <c:v>4.8923611111111105E-2</c:v>
                </c:pt>
                <c:pt idx="4236">
                  <c:v>4.8935185185185186E-2</c:v>
                </c:pt>
                <c:pt idx="4237">
                  <c:v>4.8946759259259259E-2</c:v>
                </c:pt>
                <c:pt idx="4238">
                  <c:v>4.8958333333333333E-2</c:v>
                </c:pt>
                <c:pt idx="4239">
                  <c:v>4.8969907407407413E-2</c:v>
                </c:pt>
                <c:pt idx="4240">
                  <c:v>4.898148148148148E-2</c:v>
                </c:pt>
                <c:pt idx="4241">
                  <c:v>4.8993055555555554E-2</c:v>
                </c:pt>
                <c:pt idx="4242">
                  <c:v>4.9004629629629627E-2</c:v>
                </c:pt>
                <c:pt idx="4243">
                  <c:v>4.9016203703703708E-2</c:v>
                </c:pt>
                <c:pt idx="4244">
                  <c:v>4.9027777777777781E-2</c:v>
                </c:pt>
                <c:pt idx="4245">
                  <c:v>4.9039351851851855E-2</c:v>
                </c:pt>
                <c:pt idx="4246">
                  <c:v>4.9050925925925921E-2</c:v>
                </c:pt>
                <c:pt idx="4247">
                  <c:v>4.9062500000000002E-2</c:v>
                </c:pt>
                <c:pt idx="4248">
                  <c:v>4.9074074074074076E-2</c:v>
                </c:pt>
                <c:pt idx="4249">
                  <c:v>4.9085648148148149E-2</c:v>
                </c:pt>
                <c:pt idx="4250">
                  <c:v>4.9097222222222216E-2</c:v>
                </c:pt>
                <c:pt idx="4251">
                  <c:v>4.9108796296296296E-2</c:v>
                </c:pt>
                <c:pt idx="4252">
                  <c:v>4.912037037037037E-2</c:v>
                </c:pt>
                <c:pt idx="4253">
                  <c:v>4.9131944444444443E-2</c:v>
                </c:pt>
                <c:pt idx="4254">
                  <c:v>4.9143518518518524E-2</c:v>
                </c:pt>
                <c:pt idx="4255">
                  <c:v>4.9155092592592597E-2</c:v>
                </c:pt>
                <c:pt idx="4256">
                  <c:v>4.9166666666666664E-2</c:v>
                </c:pt>
                <c:pt idx="4257">
                  <c:v>4.9178240740740738E-2</c:v>
                </c:pt>
                <c:pt idx="4258">
                  <c:v>4.9189814814814818E-2</c:v>
                </c:pt>
                <c:pt idx="4259">
                  <c:v>4.9201388888888892E-2</c:v>
                </c:pt>
                <c:pt idx="4260">
                  <c:v>4.9212962962962958E-2</c:v>
                </c:pt>
                <c:pt idx="4261">
                  <c:v>4.9224537037037032E-2</c:v>
                </c:pt>
                <c:pt idx="4262">
                  <c:v>4.9236111111111112E-2</c:v>
                </c:pt>
                <c:pt idx="4263">
                  <c:v>4.9247685185185186E-2</c:v>
                </c:pt>
                <c:pt idx="4264">
                  <c:v>4.925925925925926E-2</c:v>
                </c:pt>
                <c:pt idx="4265">
                  <c:v>4.927083333333334E-2</c:v>
                </c:pt>
                <c:pt idx="4266">
                  <c:v>4.9282407407407407E-2</c:v>
                </c:pt>
                <c:pt idx="4267">
                  <c:v>4.929398148148148E-2</c:v>
                </c:pt>
                <c:pt idx="4268">
                  <c:v>4.9305555555555554E-2</c:v>
                </c:pt>
                <c:pt idx="4269">
                  <c:v>4.9317129629629634E-2</c:v>
                </c:pt>
                <c:pt idx="4270">
                  <c:v>4.9328703703703701E-2</c:v>
                </c:pt>
                <c:pt idx="4271">
                  <c:v>4.9340277777777775E-2</c:v>
                </c:pt>
                <c:pt idx="4272">
                  <c:v>4.9351851851851848E-2</c:v>
                </c:pt>
                <c:pt idx="4273">
                  <c:v>4.9363425925925929E-2</c:v>
                </c:pt>
                <c:pt idx="4274">
                  <c:v>4.9375000000000002E-2</c:v>
                </c:pt>
                <c:pt idx="4275">
                  <c:v>4.9386574074074076E-2</c:v>
                </c:pt>
                <c:pt idx="4276">
                  <c:v>4.9398148148148142E-2</c:v>
                </c:pt>
                <c:pt idx="4277">
                  <c:v>4.9409722222222223E-2</c:v>
                </c:pt>
                <c:pt idx="4278">
                  <c:v>4.9421296296296297E-2</c:v>
                </c:pt>
                <c:pt idx="4279">
                  <c:v>4.943287037037037E-2</c:v>
                </c:pt>
                <c:pt idx="4280">
                  <c:v>4.9444444444444437E-2</c:v>
                </c:pt>
                <c:pt idx="4281">
                  <c:v>4.9456018518518517E-2</c:v>
                </c:pt>
                <c:pt idx="4282">
                  <c:v>4.9467592592592591E-2</c:v>
                </c:pt>
                <c:pt idx="4283">
                  <c:v>4.9479166666666664E-2</c:v>
                </c:pt>
                <c:pt idx="4284">
                  <c:v>4.9490740740740745E-2</c:v>
                </c:pt>
                <c:pt idx="4285">
                  <c:v>4.9502314814814818E-2</c:v>
                </c:pt>
                <c:pt idx="4286">
                  <c:v>4.9513888888888892E-2</c:v>
                </c:pt>
                <c:pt idx="4287">
                  <c:v>4.9525462962962959E-2</c:v>
                </c:pt>
                <c:pt idx="4288">
                  <c:v>4.9537037037037039E-2</c:v>
                </c:pt>
                <c:pt idx="4289">
                  <c:v>4.9548611111111113E-2</c:v>
                </c:pt>
                <c:pt idx="4290">
                  <c:v>4.9560185185185186E-2</c:v>
                </c:pt>
                <c:pt idx="4291">
                  <c:v>4.9571759259259253E-2</c:v>
                </c:pt>
                <c:pt idx="4292">
                  <c:v>4.9583333333333333E-2</c:v>
                </c:pt>
                <c:pt idx="4293">
                  <c:v>4.9594907407407407E-2</c:v>
                </c:pt>
                <c:pt idx="4294">
                  <c:v>4.9606481481481481E-2</c:v>
                </c:pt>
                <c:pt idx="4295">
                  <c:v>4.9618055555555561E-2</c:v>
                </c:pt>
                <c:pt idx="4296">
                  <c:v>4.9629629629629635E-2</c:v>
                </c:pt>
                <c:pt idx="4297">
                  <c:v>4.9641203703703701E-2</c:v>
                </c:pt>
                <c:pt idx="4298">
                  <c:v>4.9652777777777775E-2</c:v>
                </c:pt>
                <c:pt idx="4299">
                  <c:v>4.9664351851851855E-2</c:v>
                </c:pt>
                <c:pt idx="4300">
                  <c:v>4.9675925925925929E-2</c:v>
                </c:pt>
                <c:pt idx="4301">
                  <c:v>4.9687499999999996E-2</c:v>
                </c:pt>
                <c:pt idx="4302">
                  <c:v>4.9699074074074069E-2</c:v>
                </c:pt>
                <c:pt idx="4303">
                  <c:v>4.971064814814815E-2</c:v>
                </c:pt>
                <c:pt idx="4304">
                  <c:v>4.9722222222222223E-2</c:v>
                </c:pt>
                <c:pt idx="4305">
                  <c:v>4.9733796296296297E-2</c:v>
                </c:pt>
                <c:pt idx="4306">
                  <c:v>4.9745370370370377E-2</c:v>
                </c:pt>
                <c:pt idx="4307">
                  <c:v>4.9756944444444444E-2</c:v>
                </c:pt>
                <c:pt idx="4308">
                  <c:v>4.9768518518518517E-2</c:v>
                </c:pt>
                <c:pt idx="4309">
                  <c:v>4.9780092592592591E-2</c:v>
                </c:pt>
                <c:pt idx="4310">
                  <c:v>4.9791666666666672E-2</c:v>
                </c:pt>
                <c:pt idx="4311">
                  <c:v>4.9803240740740738E-2</c:v>
                </c:pt>
                <c:pt idx="4312">
                  <c:v>4.9814814814814812E-2</c:v>
                </c:pt>
                <c:pt idx="4313">
                  <c:v>4.9826388888888885E-2</c:v>
                </c:pt>
                <c:pt idx="4314">
                  <c:v>4.9837962962962966E-2</c:v>
                </c:pt>
                <c:pt idx="4315">
                  <c:v>4.9849537037037039E-2</c:v>
                </c:pt>
                <c:pt idx="4316">
                  <c:v>4.9861111111111113E-2</c:v>
                </c:pt>
                <c:pt idx="4317">
                  <c:v>4.987268518518518E-2</c:v>
                </c:pt>
                <c:pt idx="4318">
                  <c:v>4.988425925925926E-2</c:v>
                </c:pt>
                <c:pt idx="4319">
                  <c:v>4.9895833333333334E-2</c:v>
                </c:pt>
                <c:pt idx="4320">
                  <c:v>4.9907407407407407E-2</c:v>
                </c:pt>
                <c:pt idx="4321">
                  <c:v>4.9918981481481474E-2</c:v>
                </c:pt>
                <c:pt idx="4322">
                  <c:v>4.9930555555555554E-2</c:v>
                </c:pt>
                <c:pt idx="4323">
                  <c:v>4.9942129629629628E-2</c:v>
                </c:pt>
                <c:pt idx="4324">
                  <c:v>4.9953703703703702E-2</c:v>
                </c:pt>
                <c:pt idx="4325">
                  <c:v>4.9965277777777782E-2</c:v>
                </c:pt>
                <c:pt idx="4326">
                  <c:v>4.9976851851851856E-2</c:v>
                </c:pt>
                <c:pt idx="4327">
                  <c:v>4.9988425925925922E-2</c:v>
                </c:pt>
                <c:pt idx="4328">
                  <c:v>4.9999999999999996E-2</c:v>
                </c:pt>
                <c:pt idx="4329">
                  <c:v>5.0011574074074076E-2</c:v>
                </c:pt>
                <c:pt idx="4330">
                  <c:v>5.002314814814815E-2</c:v>
                </c:pt>
                <c:pt idx="4331">
                  <c:v>5.0034722222222223E-2</c:v>
                </c:pt>
                <c:pt idx="4332">
                  <c:v>5.004629629629629E-2</c:v>
                </c:pt>
                <c:pt idx="4333">
                  <c:v>5.0057870370370371E-2</c:v>
                </c:pt>
                <c:pt idx="4334">
                  <c:v>5.0069444444444444E-2</c:v>
                </c:pt>
                <c:pt idx="4335">
                  <c:v>5.0081018518518518E-2</c:v>
                </c:pt>
                <c:pt idx="4336">
                  <c:v>5.0092592592592598E-2</c:v>
                </c:pt>
                <c:pt idx="4337">
                  <c:v>5.0104166666666672E-2</c:v>
                </c:pt>
                <c:pt idx="4338">
                  <c:v>5.0115740740740738E-2</c:v>
                </c:pt>
                <c:pt idx="4339">
                  <c:v>5.0127314814814812E-2</c:v>
                </c:pt>
                <c:pt idx="4340">
                  <c:v>5.0138888888888893E-2</c:v>
                </c:pt>
                <c:pt idx="4341">
                  <c:v>5.0150462962962966E-2</c:v>
                </c:pt>
                <c:pt idx="4342">
                  <c:v>5.0162037037037033E-2</c:v>
                </c:pt>
                <c:pt idx="4343">
                  <c:v>5.0173611111111106E-2</c:v>
                </c:pt>
                <c:pt idx="4344">
                  <c:v>5.0185185185185187E-2</c:v>
                </c:pt>
                <c:pt idx="4345">
                  <c:v>5.019675925925926E-2</c:v>
                </c:pt>
                <c:pt idx="4346">
                  <c:v>5.0208333333333334E-2</c:v>
                </c:pt>
                <c:pt idx="4347">
                  <c:v>5.0219907407407414E-2</c:v>
                </c:pt>
                <c:pt idx="4348">
                  <c:v>5.0231481481481481E-2</c:v>
                </c:pt>
                <c:pt idx="4349">
                  <c:v>5.0243055555555555E-2</c:v>
                </c:pt>
                <c:pt idx="4350">
                  <c:v>5.0254629629629628E-2</c:v>
                </c:pt>
                <c:pt idx="4351">
                  <c:v>5.0266203703703709E-2</c:v>
                </c:pt>
                <c:pt idx="4352">
                  <c:v>5.0277777777777775E-2</c:v>
                </c:pt>
                <c:pt idx="4353">
                  <c:v>5.0289351851851849E-2</c:v>
                </c:pt>
                <c:pt idx="4354">
                  <c:v>5.0300925925925923E-2</c:v>
                </c:pt>
                <c:pt idx="4355">
                  <c:v>5.0312500000000003E-2</c:v>
                </c:pt>
                <c:pt idx="4356">
                  <c:v>5.0324074074074077E-2</c:v>
                </c:pt>
                <c:pt idx="4357">
                  <c:v>5.033564814814815E-2</c:v>
                </c:pt>
                <c:pt idx="4358">
                  <c:v>5.0347222222222217E-2</c:v>
                </c:pt>
                <c:pt idx="4359">
                  <c:v>5.0358796296296297E-2</c:v>
                </c:pt>
                <c:pt idx="4360">
                  <c:v>5.0370370370370371E-2</c:v>
                </c:pt>
                <c:pt idx="4361">
                  <c:v>5.0381944444444444E-2</c:v>
                </c:pt>
                <c:pt idx="4362">
                  <c:v>5.0393518518518511E-2</c:v>
                </c:pt>
                <c:pt idx="4363">
                  <c:v>5.0405092592592592E-2</c:v>
                </c:pt>
                <c:pt idx="4364">
                  <c:v>5.0416666666666665E-2</c:v>
                </c:pt>
                <c:pt idx="4365">
                  <c:v>5.0428240740740739E-2</c:v>
                </c:pt>
                <c:pt idx="4366">
                  <c:v>5.0439814814814819E-2</c:v>
                </c:pt>
                <c:pt idx="4367">
                  <c:v>5.0451388888888893E-2</c:v>
                </c:pt>
                <c:pt idx="4368">
                  <c:v>5.0462962962962959E-2</c:v>
                </c:pt>
                <c:pt idx="4369">
                  <c:v>5.0474537037037033E-2</c:v>
                </c:pt>
                <c:pt idx="4370">
                  <c:v>5.0486111111111114E-2</c:v>
                </c:pt>
                <c:pt idx="4371">
                  <c:v>5.0497685185185187E-2</c:v>
                </c:pt>
                <c:pt idx="4372">
                  <c:v>5.0509259259259254E-2</c:v>
                </c:pt>
                <c:pt idx="4373">
                  <c:v>5.0520833333333327E-2</c:v>
                </c:pt>
                <c:pt idx="4374">
                  <c:v>5.0532407407407408E-2</c:v>
                </c:pt>
                <c:pt idx="4375">
                  <c:v>5.0543981481481481E-2</c:v>
                </c:pt>
                <c:pt idx="4376">
                  <c:v>5.0555555555555555E-2</c:v>
                </c:pt>
                <c:pt idx="4377">
                  <c:v>5.0567129629629635E-2</c:v>
                </c:pt>
                <c:pt idx="4378">
                  <c:v>5.0578703703703709E-2</c:v>
                </c:pt>
                <c:pt idx="4379">
                  <c:v>5.0590277777777776E-2</c:v>
                </c:pt>
                <c:pt idx="4380">
                  <c:v>5.0601851851851849E-2</c:v>
                </c:pt>
                <c:pt idx="4381">
                  <c:v>5.061342592592593E-2</c:v>
                </c:pt>
                <c:pt idx="4382">
                  <c:v>5.0625000000000003E-2</c:v>
                </c:pt>
                <c:pt idx="4383">
                  <c:v>5.063657407407407E-2</c:v>
                </c:pt>
                <c:pt idx="4384">
                  <c:v>5.0648148148148144E-2</c:v>
                </c:pt>
                <c:pt idx="4385">
                  <c:v>5.0659722222222224E-2</c:v>
                </c:pt>
                <c:pt idx="4386">
                  <c:v>5.0671296296296298E-2</c:v>
                </c:pt>
                <c:pt idx="4387">
                  <c:v>5.0682870370370371E-2</c:v>
                </c:pt>
                <c:pt idx="4388">
                  <c:v>5.0694444444444452E-2</c:v>
                </c:pt>
                <c:pt idx="4389">
                  <c:v>5.0706018518518518E-2</c:v>
                </c:pt>
                <c:pt idx="4390">
                  <c:v>5.0717592592592592E-2</c:v>
                </c:pt>
                <c:pt idx="4391">
                  <c:v>5.0729166666666665E-2</c:v>
                </c:pt>
                <c:pt idx="4392">
                  <c:v>5.0740740740740746E-2</c:v>
                </c:pt>
                <c:pt idx="4393">
                  <c:v>5.0752314814814813E-2</c:v>
                </c:pt>
                <c:pt idx="4394">
                  <c:v>5.0763888888888886E-2</c:v>
                </c:pt>
                <c:pt idx="4395">
                  <c:v>5.077546296296296E-2</c:v>
                </c:pt>
                <c:pt idx="4396">
                  <c:v>5.078703703703704E-2</c:v>
                </c:pt>
                <c:pt idx="4397">
                  <c:v>5.0798611111111114E-2</c:v>
                </c:pt>
                <c:pt idx="4398">
                  <c:v>5.0810185185185187E-2</c:v>
                </c:pt>
                <c:pt idx="4399">
                  <c:v>5.0821759259259254E-2</c:v>
                </c:pt>
                <c:pt idx="4400">
                  <c:v>5.0833333333333335E-2</c:v>
                </c:pt>
                <c:pt idx="4401">
                  <c:v>5.0844907407407408E-2</c:v>
                </c:pt>
                <c:pt idx="4402">
                  <c:v>5.0856481481481482E-2</c:v>
                </c:pt>
                <c:pt idx="4403">
                  <c:v>5.0868055555555548E-2</c:v>
                </c:pt>
                <c:pt idx="4404">
                  <c:v>5.0879629629629629E-2</c:v>
                </c:pt>
                <c:pt idx="4405">
                  <c:v>5.0891203703703702E-2</c:v>
                </c:pt>
                <c:pt idx="4406">
                  <c:v>5.0902777777777776E-2</c:v>
                </c:pt>
                <c:pt idx="4407">
                  <c:v>5.0914351851851856E-2</c:v>
                </c:pt>
                <c:pt idx="4408">
                  <c:v>5.092592592592593E-2</c:v>
                </c:pt>
                <c:pt idx="4409">
                  <c:v>5.0937499999999997E-2</c:v>
                </c:pt>
                <c:pt idx="4410">
                  <c:v>5.094907407407407E-2</c:v>
                </c:pt>
                <c:pt idx="4411">
                  <c:v>5.0960648148148151E-2</c:v>
                </c:pt>
                <c:pt idx="4412">
                  <c:v>5.0972222222222224E-2</c:v>
                </c:pt>
                <c:pt idx="4413">
                  <c:v>5.0983796296296291E-2</c:v>
                </c:pt>
                <c:pt idx="4414">
                  <c:v>5.0995370370370365E-2</c:v>
                </c:pt>
                <c:pt idx="4415">
                  <c:v>5.1006944444444445E-2</c:v>
                </c:pt>
                <c:pt idx="4416">
                  <c:v>5.1018518518518519E-2</c:v>
                </c:pt>
                <c:pt idx="4417">
                  <c:v>5.1030092592592592E-2</c:v>
                </c:pt>
                <c:pt idx="4418">
                  <c:v>5.1041666666666673E-2</c:v>
                </c:pt>
                <c:pt idx="4419">
                  <c:v>5.1053240740740746E-2</c:v>
                </c:pt>
                <c:pt idx="4420">
                  <c:v>5.1064814814814813E-2</c:v>
                </c:pt>
                <c:pt idx="4421">
                  <c:v>5.1076388888888886E-2</c:v>
                </c:pt>
                <c:pt idx="4422">
                  <c:v>5.1087962962962967E-2</c:v>
                </c:pt>
                <c:pt idx="4423">
                  <c:v>5.1099537037037041E-2</c:v>
                </c:pt>
                <c:pt idx="4424">
                  <c:v>5.1111111111111107E-2</c:v>
                </c:pt>
                <c:pt idx="4425">
                  <c:v>5.1122685185185181E-2</c:v>
                </c:pt>
                <c:pt idx="4426">
                  <c:v>5.1134259259259261E-2</c:v>
                </c:pt>
                <c:pt idx="4427">
                  <c:v>5.1145833333333335E-2</c:v>
                </c:pt>
                <c:pt idx="4428">
                  <c:v>5.1157407407407408E-2</c:v>
                </c:pt>
                <c:pt idx="4429">
                  <c:v>5.1168981481481489E-2</c:v>
                </c:pt>
                <c:pt idx="4430">
                  <c:v>5.1180555555555556E-2</c:v>
                </c:pt>
                <c:pt idx="4431">
                  <c:v>5.1192129629629629E-2</c:v>
                </c:pt>
                <c:pt idx="4432">
                  <c:v>5.1203703703703703E-2</c:v>
                </c:pt>
                <c:pt idx="4433">
                  <c:v>5.1215277777777783E-2</c:v>
                </c:pt>
                <c:pt idx="4434">
                  <c:v>5.122685185185185E-2</c:v>
                </c:pt>
                <c:pt idx="4435">
                  <c:v>5.1238425925925923E-2</c:v>
                </c:pt>
                <c:pt idx="4436">
                  <c:v>5.1249999999999997E-2</c:v>
                </c:pt>
                <c:pt idx="4437">
                  <c:v>5.1261574074074077E-2</c:v>
                </c:pt>
                <c:pt idx="4438">
                  <c:v>5.1273148148148151E-2</c:v>
                </c:pt>
                <c:pt idx="4439">
                  <c:v>5.1284722222222225E-2</c:v>
                </c:pt>
                <c:pt idx="4440">
                  <c:v>5.1296296296296291E-2</c:v>
                </c:pt>
                <c:pt idx="4441">
                  <c:v>5.1296296296296291E-2</c:v>
                </c:pt>
                <c:pt idx="4442">
                  <c:v>5.1319444444444445E-2</c:v>
                </c:pt>
                <c:pt idx="4443">
                  <c:v>5.1319444444444445E-2</c:v>
                </c:pt>
                <c:pt idx="4444">
                  <c:v>5.1331018518518519E-2</c:v>
                </c:pt>
                <c:pt idx="4445">
                  <c:v>5.1342592592592586E-2</c:v>
                </c:pt>
                <c:pt idx="4446">
                  <c:v>5.1354166666666666E-2</c:v>
                </c:pt>
                <c:pt idx="4447">
                  <c:v>5.136574074074074E-2</c:v>
                </c:pt>
                <c:pt idx="4448">
                  <c:v>5.1377314814814813E-2</c:v>
                </c:pt>
                <c:pt idx="4449">
                  <c:v>5.1388888888888894E-2</c:v>
                </c:pt>
                <c:pt idx="4450">
                  <c:v>5.1400462962962967E-2</c:v>
                </c:pt>
                <c:pt idx="4451">
                  <c:v>5.1412037037037034E-2</c:v>
                </c:pt>
                <c:pt idx="4452">
                  <c:v>5.1423611111111107E-2</c:v>
                </c:pt>
                <c:pt idx="4453">
                  <c:v>5.1435185185185188E-2</c:v>
                </c:pt>
                <c:pt idx="4454">
                  <c:v>5.1446759259259262E-2</c:v>
                </c:pt>
                <c:pt idx="4455">
                  <c:v>5.1458333333333328E-2</c:v>
                </c:pt>
                <c:pt idx="4456">
                  <c:v>5.1469907407407402E-2</c:v>
                </c:pt>
                <c:pt idx="4457">
                  <c:v>5.1481481481481482E-2</c:v>
                </c:pt>
                <c:pt idx="4458">
                  <c:v>5.1493055555555556E-2</c:v>
                </c:pt>
                <c:pt idx="4459">
                  <c:v>5.1504629629629629E-2</c:v>
                </c:pt>
                <c:pt idx="4460">
                  <c:v>5.151620370370371E-2</c:v>
                </c:pt>
                <c:pt idx="4461">
                  <c:v>5.1527777777777777E-2</c:v>
                </c:pt>
                <c:pt idx="4462">
                  <c:v>5.153935185185185E-2</c:v>
                </c:pt>
                <c:pt idx="4463">
                  <c:v>5.1550925925925924E-2</c:v>
                </c:pt>
                <c:pt idx="4464">
                  <c:v>5.1562500000000004E-2</c:v>
                </c:pt>
                <c:pt idx="4465">
                  <c:v>5.1574074074074078E-2</c:v>
                </c:pt>
                <c:pt idx="4466">
                  <c:v>5.1585648148148144E-2</c:v>
                </c:pt>
                <c:pt idx="4467">
                  <c:v>5.1597222222222218E-2</c:v>
                </c:pt>
                <c:pt idx="4468">
                  <c:v>5.1608796296296298E-2</c:v>
                </c:pt>
                <c:pt idx="4469">
                  <c:v>5.1620370370370372E-2</c:v>
                </c:pt>
                <c:pt idx="4470">
                  <c:v>5.1631944444444446E-2</c:v>
                </c:pt>
                <c:pt idx="4471">
                  <c:v>5.1643518518518526E-2</c:v>
                </c:pt>
                <c:pt idx="4472">
                  <c:v>5.1655092592592593E-2</c:v>
                </c:pt>
                <c:pt idx="4473">
                  <c:v>5.1666666666666666E-2</c:v>
                </c:pt>
                <c:pt idx="4474">
                  <c:v>5.167824074074074E-2</c:v>
                </c:pt>
                <c:pt idx="4475">
                  <c:v>5.168981481481482E-2</c:v>
                </c:pt>
                <c:pt idx="4476">
                  <c:v>5.1701388888888887E-2</c:v>
                </c:pt>
                <c:pt idx="4477">
                  <c:v>5.1712962962962961E-2</c:v>
                </c:pt>
                <c:pt idx="4478">
                  <c:v>5.1724537037037034E-2</c:v>
                </c:pt>
                <c:pt idx="4479">
                  <c:v>5.1736111111111115E-2</c:v>
                </c:pt>
                <c:pt idx="4480">
                  <c:v>5.1747685185185188E-2</c:v>
                </c:pt>
                <c:pt idx="4481">
                  <c:v>5.1759259259259262E-2</c:v>
                </c:pt>
                <c:pt idx="4482">
                  <c:v>5.1770833333333328E-2</c:v>
                </c:pt>
                <c:pt idx="4483">
                  <c:v>5.1782407407407409E-2</c:v>
                </c:pt>
                <c:pt idx="4484">
                  <c:v>5.1793981481481483E-2</c:v>
                </c:pt>
                <c:pt idx="4485">
                  <c:v>5.1805555555555556E-2</c:v>
                </c:pt>
                <c:pt idx="4486">
                  <c:v>5.1817129629629623E-2</c:v>
                </c:pt>
                <c:pt idx="4487">
                  <c:v>5.1828703703703703E-2</c:v>
                </c:pt>
                <c:pt idx="4488">
                  <c:v>5.1840277777777777E-2</c:v>
                </c:pt>
                <c:pt idx="4489">
                  <c:v>5.185185185185185E-2</c:v>
                </c:pt>
                <c:pt idx="4490">
                  <c:v>5.1863425925925931E-2</c:v>
                </c:pt>
                <c:pt idx="4491">
                  <c:v>5.1875000000000004E-2</c:v>
                </c:pt>
                <c:pt idx="4492">
                  <c:v>5.1886574074074071E-2</c:v>
                </c:pt>
                <c:pt idx="4493">
                  <c:v>5.1898148148148145E-2</c:v>
                </c:pt>
                <c:pt idx="4494">
                  <c:v>5.1909722222222225E-2</c:v>
                </c:pt>
                <c:pt idx="4495">
                  <c:v>5.1921296296296299E-2</c:v>
                </c:pt>
                <c:pt idx="4496">
                  <c:v>5.1932870370370365E-2</c:v>
                </c:pt>
                <c:pt idx="4497">
                  <c:v>5.1944444444444439E-2</c:v>
                </c:pt>
                <c:pt idx="4498">
                  <c:v>5.1956018518518519E-2</c:v>
                </c:pt>
                <c:pt idx="4499">
                  <c:v>5.1967592592592593E-2</c:v>
                </c:pt>
                <c:pt idx="4500">
                  <c:v>5.1979166666666667E-2</c:v>
                </c:pt>
                <c:pt idx="4501">
                  <c:v>5.1990740740740747E-2</c:v>
                </c:pt>
                <c:pt idx="4502">
                  <c:v>5.2002314814814814E-2</c:v>
                </c:pt>
                <c:pt idx="4503">
                  <c:v>5.2013888888888887E-2</c:v>
                </c:pt>
                <c:pt idx="4504">
                  <c:v>5.2025462962962961E-2</c:v>
                </c:pt>
                <c:pt idx="4505">
                  <c:v>5.2037037037037041E-2</c:v>
                </c:pt>
                <c:pt idx="4506">
                  <c:v>5.2048611111111108E-2</c:v>
                </c:pt>
                <c:pt idx="4507">
                  <c:v>5.2060185185185182E-2</c:v>
                </c:pt>
                <c:pt idx="4508">
                  <c:v>5.2071759259259255E-2</c:v>
                </c:pt>
                <c:pt idx="4509">
                  <c:v>5.2083333333333336E-2</c:v>
                </c:pt>
                <c:pt idx="4510">
                  <c:v>5.2094907407407409E-2</c:v>
                </c:pt>
                <c:pt idx="4511">
                  <c:v>5.2106481481481483E-2</c:v>
                </c:pt>
                <c:pt idx="4512">
                  <c:v>5.2118055555555563E-2</c:v>
                </c:pt>
                <c:pt idx="4513">
                  <c:v>5.212962962962963E-2</c:v>
                </c:pt>
                <c:pt idx="4514">
                  <c:v>5.2141203703703703E-2</c:v>
                </c:pt>
                <c:pt idx="4515">
                  <c:v>5.2152777777777777E-2</c:v>
                </c:pt>
                <c:pt idx="4516">
                  <c:v>5.2164351851851858E-2</c:v>
                </c:pt>
                <c:pt idx="4517">
                  <c:v>5.2175925925925924E-2</c:v>
                </c:pt>
                <c:pt idx="4518">
                  <c:v>5.2187499999999998E-2</c:v>
                </c:pt>
                <c:pt idx="4519">
                  <c:v>5.2199074074074071E-2</c:v>
                </c:pt>
                <c:pt idx="4520">
                  <c:v>5.2210648148148152E-2</c:v>
                </c:pt>
                <c:pt idx="4521">
                  <c:v>5.2222222222222225E-2</c:v>
                </c:pt>
                <c:pt idx="4522">
                  <c:v>5.2233796296296299E-2</c:v>
                </c:pt>
                <c:pt idx="4523">
                  <c:v>5.2245370370370366E-2</c:v>
                </c:pt>
                <c:pt idx="4524">
                  <c:v>5.2256944444444446E-2</c:v>
                </c:pt>
                <c:pt idx="4525">
                  <c:v>5.226851851851852E-2</c:v>
                </c:pt>
                <c:pt idx="4526">
                  <c:v>5.2280092592592593E-2</c:v>
                </c:pt>
                <c:pt idx="4527">
                  <c:v>5.229166666666666E-2</c:v>
                </c:pt>
                <c:pt idx="4528">
                  <c:v>5.230324074074074E-2</c:v>
                </c:pt>
                <c:pt idx="4529">
                  <c:v>5.2314814814814814E-2</c:v>
                </c:pt>
                <c:pt idx="4530">
                  <c:v>5.2326388888888888E-2</c:v>
                </c:pt>
                <c:pt idx="4531">
                  <c:v>5.2337962962962968E-2</c:v>
                </c:pt>
                <c:pt idx="4532">
                  <c:v>5.2349537037037042E-2</c:v>
                </c:pt>
                <c:pt idx="4533">
                  <c:v>5.2361111111111108E-2</c:v>
                </c:pt>
                <c:pt idx="4534">
                  <c:v>5.2372685185185182E-2</c:v>
                </c:pt>
                <c:pt idx="4535">
                  <c:v>5.2384259259259262E-2</c:v>
                </c:pt>
                <c:pt idx="4536">
                  <c:v>5.2395833333333336E-2</c:v>
                </c:pt>
                <c:pt idx="4537">
                  <c:v>5.2407407407407403E-2</c:v>
                </c:pt>
                <c:pt idx="4538">
                  <c:v>5.2418981481481476E-2</c:v>
                </c:pt>
                <c:pt idx="4539">
                  <c:v>5.2430555555555557E-2</c:v>
                </c:pt>
                <c:pt idx="4540">
                  <c:v>5.244212962962963E-2</c:v>
                </c:pt>
                <c:pt idx="4541">
                  <c:v>5.2453703703703704E-2</c:v>
                </c:pt>
                <c:pt idx="4542">
                  <c:v>5.2465277777777784E-2</c:v>
                </c:pt>
                <c:pt idx="4543">
                  <c:v>5.2476851851851851E-2</c:v>
                </c:pt>
                <c:pt idx="4544">
                  <c:v>5.2488425925925924E-2</c:v>
                </c:pt>
                <c:pt idx="4545">
                  <c:v>5.2499999999999998E-2</c:v>
                </c:pt>
                <c:pt idx="4546">
                  <c:v>5.2511574074074079E-2</c:v>
                </c:pt>
                <c:pt idx="4547">
                  <c:v>5.2523148148148145E-2</c:v>
                </c:pt>
                <c:pt idx="4548">
                  <c:v>5.2534722222222219E-2</c:v>
                </c:pt>
                <c:pt idx="4549">
                  <c:v>5.2546296296296292E-2</c:v>
                </c:pt>
                <c:pt idx="4550">
                  <c:v>5.2557870370370373E-2</c:v>
                </c:pt>
                <c:pt idx="4551">
                  <c:v>5.2569444444444446E-2</c:v>
                </c:pt>
                <c:pt idx="4552">
                  <c:v>5.258101851851852E-2</c:v>
                </c:pt>
                <c:pt idx="4553">
                  <c:v>5.2592592592592587E-2</c:v>
                </c:pt>
                <c:pt idx="4554">
                  <c:v>5.2604166666666667E-2</c:v>
                </c:pt>
                <c:pt idx="4555">
                  <c:v>5.2615740740740741E-2</c:v>
                </c:pt>
                <c:pt idx="4556">
                  <c:v>5.2627314814814814E-2</c:v>
                </c:pt>
                <c:pt idx="4557">
                  <c:v>5.2638888888888895E-2</c:v>
                </c:pt>
                <c:pt idx="4558">
                  <c:v>5.2650462962962961E-2</c:v>
                </c:pt>
                <c:pt idx="4559">
                  <c:v>5.2662037037037035E-2</c:v>
                </c:pt>
                <c:pt idx="4560">
                  <c:v>5.2673611111111109E-2</c:v>
                </c:pt>
                <c:pt idx="4561">
                  <c:v>5.2685185185185189E-2</c:v>
                </c:pt>
                <c:pt idx="4562">
                  <c:v>5.2696759259259263E-2</c:v>
                </c:pt>
                <c:pt idx="4563">
                  <c:v>5.2708333333333336E-2</c:v>
                </c:pt>
                <c:pt idx="4564">
                  <c:v>5.2719907407407403E-2</c:v>
                </c:pt>
                <c:pt idx="4565">
                  <c:v>5.2731481481481483E-2</c:v>
                </c:pt>
                <c:pt idx="4566">
                  <c:v>5.2743055555555557E-2</c:v>
                </c:pt>
                <c:pt idx="4567">
                  <c:v>5.275462962962963E-2</c:v>
                </c:pt>
                <c:pt idx="4568">
                  <c:v>5.2766203703703697E-2</c:v>
                </c:pt>
                <c:pt idx="4569">
                  <c:v>5.2777777777777778E-2</c:v>
                </c:pt>
                <c:pt idx="4570">
                  <c:v>5.2789351851851851E-2</c:v>
                </c:pt>
                <c:pt idx="4571">
                  <c:v>5.2800925925925925E-2</c:v>
                </c:pt>
                <c:pt idx="4572">
                  <c:v>5.2812500000000005E-2</c:v>
                </c:pt>
                <c:pt idx="4573">
                  <c:v>5.2824074074074079E-2</c:v>
                </c:pt>
                <c:pt idx="4574">
                  <c:v>5.2835648148148145E-2</c:v>
                </c:pt>
                <c:pt idx="4575">
                  <c:v>5.2847222222222219E-2</c:v>
                </c:pt>
                <c:pt idx="4576">
                  <c:v>5.28587962962963E-2</c:v>
                </c:pt>
                <c:pt idx="4577">
                  <c:v>5.2870370370370373E-2</c:v>
                </c:pt>
                <c:pt idx="4578">
                  <c:v>5.288194444444444E-2</c:v>
                </c:pt>
                <c:pt idx="4579">
                  <c:v>5.2893518518518513E-2</c:v>
                </c:pt>
                <c:pt idx="4580">
                  <c:v>5.2905092592592594E-2</c:v>
                </c:pt>
                <c:pt idx="4581">
                  <c:v>5.2916666666666667E-2</c:v>
                </c:pt>
                <c:pt idx="4582">
                  <c:v>5.2928240740740741E-2</c:v>
                </c:pt>
                <c:pt idx="4583">
                  <c:v>5.2939814814814821E-2</c:v>
                </c:pt>
                <c:pt idx="4584">
                  <c:v>5.2951388888888888E-2</c:v>
                </c:pt>
                <c:pt idx="4585">
                  <c:v>5.2962962962962962E-2</c:v>
                </c:pt>
                <c:pt idx="4586">
                  <c:v>5.2974537037037035E-2</c:v>
                </c:pt>
                <c:pt idx="4587">
                  <c:v>5.2986111111111116E-2</c:v>
                </c:pt>
                <c:pt idx="4588">
                  <c:v>5.2997685185185182E-2</c:v>
                </c:pt>
                <c:pt idx="4589">
                  <c:v>5.3009259259259256E-2</c:v>
                </c:pt>
                <c:pt idx="4590">
                  <c:v>5.302083333333333E-2</c:v>
                </c:pt>
                <c:pt idx="4591">
                  <c:v>5.303240740740741E-2</c:v>
                </c:pt>
                <c:pt idx="4592">
                  <c:v>5.3043981481481484E-2</c:v>
                </c:pt>
                <c:pt idx="4593">
                  <c:v>5.3055555555555557E-2</c:v>
                </c:pt>
                <c:pt idx="4594">
                  <c:v>5.3067129629629638E-2</c:v>
                </c:pt>
                <c:pt idx="4595">
                  <c:v>5.3078703703703704E-2</c:v>
                </c:pt>
                <c:pt idx="4596">
                  <c:v>5.3090277777777778E-2</c:v>
                </c:pt>
                <c:pt idx="4597">
                  <c:v>5.3101851851851851E-2</c:v>
                </c:pt>
                <c:pt idx="4598">
                  <c:v>5.3113425925925932E-2</c:v>
                </c:pt>
                <c:pt idx="4599">
                  <c:v>5.3124999999999999E-2</c:v>
                </c:pt>
                <c:pt idx="4600">
                  <c:v>5.3136574074074072E-2</c:v>
                </c:pt>
                <c:pt idx="4601">
                  <c:v>5.3148148148148146E-2</c:v>
                </c:pt>
                <c:pt idx="4602">
                  <c:v>5.3159722222222226E-2</c:v>
                </c:pt>
                <c:pt idx="4603">
                  <c:v>5.31712962962963E-2</c:v>
                </c:pt>
                <c:pt idx="4604">
                  <c:v>5.3182870370370366E-2</c:v>
                </c:pt>
                <c:pt idx="4605">
                  <c:v>5.319444444444444E-2</c:v>
                </c:pt>
                <c:pt idx="4606">
                  <c:v>5.3206018518518521E-2</c:v>
                </c:pt>
                <c:pt idx="4607">
                  <c:v>5.3217592592592594E-2</c:v>
                </c:pt>
                <c:pt idx="4608">
                  <c:v>5.3229166666666661E-2</c:v>
                </c:pt>
                <c:pt idx="4609">
                  <c:v>5.3240740740740734E-2</c:v>
                </c:pt>
                <c:pt idx="4610">
                  <c:v>5.3252314814814815E-2</c:v>
                </c:pt>
                <c:pt idx="4611">
                  <c:v>5.3263888888888888E-2</c:v>
                </c:pt>
                <c:pt idx="4612">
                  <c:v>5.3275462962962962E-2</c:v>
                </c:pt>
                <c:pt idx="4613">
                  <c:v>5.3287037037037042E-2</c:v>
                </c:pt>
                <c:pt idx="4614">
                  <c:v>5.3298611111111116E-2</c:v>
                </c:pt>
                <c:pt idx="4615">
                  <c:v>5.3310185185185183E-2</c:v>
                </c:pt>
                <c:pt idx="4616">
                  <c:v>5.3321759259259256E-2</c:v>
                </c:pt>
                <c:pt idx="4617">
                  <c:v>5.3333333333333337E-2</c:v>
                </c:pt>
                <c:pt idx="4618">
                  <c:v>5.334490740740741E-2</c:v>
                </c:pt>
                <c:pt idx="4619">
                  <c:v>5.3356481481481477E-2</c:v>
                </c:pt>
                <c:pt idx="4620">
                  <c:v>5.3368055555555551E-2</c:v>
                </c:pt>
                <c:pt idx="4621">
                  <c:v>5.3379629629629631E-2</c:v>
                </c:pt>
                <c:pt idx="4622">
                  <c:v>5.3391203703703705E-2</c:v>
                </c:pt>
                <c:pt idx="4623">
                  <c:v>5.3402777777777778E-2</c:v>
                </c:pt>
                <c:pt idx="4624">
                  <c:v>5.3414351851851859E-2</c:v>
                </c:pt>
                <c:pt idx="4625">
                  <c:v>5.3425925925925925E-2</c:v>
                </c:pt>
                <c:pt idx="4626">
                  <c:v>5.3437499999999999E-2</c:v>
                </c:pt>
                <c:pt idx="4627">
                  <c:v>5.3449074074074072E-2</c:v>
                </c:pt>
                <c:pt idx="4628">
                  <c:v>5.3460648148148153E-2</c:v>
                </c:pt>
                <c:pt idx="4629">
                  <c:v>5.347222222222222E-2</c:v>
                </c:pt>
                <c:pt idx="4630">
                  <c:v>5.3483796296296293E-2</c:v>
                </c:pt>
                <c:pt idx="4631">
                  <c:v>5.3495370370370367E-2</c:v>
                </c:pt>
                <c:pt idx="4632">
                  <c:v>5.3506944444444447E-2</c:v>
                </c:pt>
                <c:pt idx="4633">
                  <c:v>5.3518518518518521E-2</c:v>
                </c:pt>
                <c:pt idx="4634">
                  <c:v>5.3530092592592594E-2</c:v>
                </c:pt>
                <c:pt idx="4635">
                  <c:v>5.3541666666666675E-2</c:v>
                </c:pt>
                <c:pt idx="4636">
                  <c:v>5.3553240740740742E-2</c:v>
                </c:pt>
                <c:pt idx="4637">
                  <c:v>5.3564814814814815E-2</c:v>
                </c:pt>
                <c:pt idx="4638">
                  <c:v>5.3576388888888889E-2</c:v>
                </c:pt>
                <c:pt idx="4639">
                  <c:v>5.3587962962962969E-2</c:v>
                </c:pt>
                <c:pt idx="4640">
                  <c:v>5.3599537037037036E-2</c:v>
                </c:pt>
                <c:pt idx="4641">
                  <c:v>5.3611111111111109E-2</c:v>
                </c:pt>
                <c:pt idx="4642">
                  <c:v>5.3622685185185183E-2</c:v>
                </c:pt>
                <c:pt idx="4643">
                  <c:v>5.3634259259259263E-2</c:v>
                </c:pt>
                <c:pt idx="4644">
                  <c:v>5.3645833333333337E-2</c:v>
                </c:pt>
                <c:pt idx="4645">
                  <c:v>5.3657407407407404E-2</c:v>
                </c:pt>
                <c:pt idx="4646">
                  <c:v>5.3668981481481477E-2</c:v>
                </c:pt>
                <c:pt idx="4647">
                  <c:v>5.3680555555555558E-2</c:v>
                </c:pt>
                <c:pt idx="4648">
                  <c:v>5.3692129629629631E-2</c:v>
                </c:pt>
                <c:pt idx="4649">
                  <c:v>5.3703703703703698E-2</c:v>
                </c:pt>
                <c:pt idx="4650">
                  <c:v>5.3715277777777772E-2</c:v>
                </c:pt>
                <c:pt idx="4651">
                  <c:v>5.3726851851851852E-2</c:v>
                </c:pt>
                <c:pt idx="4652">
                  <c:v>5.3738425925925926E-2</c:v>
                </c:pt>
                <c:pt idx="4653">
                  <c:v>5.3749999999999999E-2</c:v>
                </c:pt>
                <c:pt idx="4654">
                  <c:v>5.376157407407408E-2</c:v>
                </c:pt>
                <c:pt idx="4655">
                  <c:v>5.3773148148148153E-2</c:v>
                </c:pt>
                <c:pt idx="4656">
                  <c:v>5.378472222222222E-2</c:v>
                </c:pt>
                <c:pt idx="4657">
                  <c:v>5.3796296296296293E-2</c:v>
                </c:pt>
                <c:pt idx="4658">
                  <c:v>5.3807870370370374E-2</c:v>
                </c:pt>
                <c:pt idx="4659">
                  <c:v>5.3819444444444448E-2</c:v>
                </c:pt>
                <c:pt idx="4660">
                  <c:v>5.3831018518518514E-2</c:v>
                </c:pt>
                <c:pt idx="4661">
                  <c:v>5.3842592592592588E-2</c:v>
                </c:pt>
                <c:pt idx="4662">
                  <c:v>5.3854166666666668E-2</c:v>
                </c:pt>
                <c:pt idx="4663">
                  <c:v>5.3865740740740742E-2</c:v>
                </c:pt>
                <c:pt idx="4664">
                  <c:v>5.3877314814814815E-2</c:v>
                </c:pt>
                <c:pt idx="4665">
                  <c:v>5.3888888888888896E-2</c:v>
                </c:pt>
                <c:pt idx="4666">
                  <c:v>5.3900462962962963E-2</c:v>
                </c:pt>
                <c:pt idx="4667">
                  <c:v>5.3912037037037036E-2</c:v>
                </c:pt>
                <c:pt idx="4668">
                  <c:v>5.392361111111111E-2</c:v>
                </c:pt>
                <c:pt idx="4669">
                  <c:v>5.393518518518519E-2</c:v>
                </c:pt>
                <c:pt idx="4670">
                  <c:v>5.3946759259259257E-2</c:v>
                </c:pt>
                <c:pt idx="4671">
                  <c:v>5.395833333333333E-2</c:v>
                </c:pt>
                <c:pt idx="4672">
                  <c:v>5.3969907407407404E-2</c:v>
                </c:pt>
                <c:pt idx="4673">
                  <c:v>5.3981481481481484E-2</c:v>
                </c:pt>
                <c:pt idx="4674">
                  <c:v>5.3993055555555558E-2</c:v>
                </c:pt>
                <c:pt idx="4675">
                  <c:v>5.4004629629629632E-2</c:v>
                </c:pt>
                <c:pt idx="4676">
                  <c:v>5.4016203703703712E-2</c:v>
                </c:pt>
                <c:pt idx="4677">
                  <c:v>5.4027777777777779E-2</c:v>
                </c:pt>
                <c:pt idx="4678">
                  <c:v>5.4039351851851852E-2</c:v>
                </c:pt>
                <c:pt idx="4679">
                  <c:v>5.4050925925925926E-2</c:v>
                </c:pt>
                <c:pt idx="4680">
                  <c:v>5.4062500000000006E-2</c:v>
                </c:pt>
                <c:pt idx="4681">
                  <c:v>5.4074074074074073E-2</c:v>
                </c:pt>
                <c:pt idx="4682">
                  <c:v>5.4085648148148147E-2</c:v>
                </c:pt>
                <c:pt idx="4683">
                  <c:v>5.409722222222222E-2</c:v>
                </c:pt>
                <c:pt idx="4684">
                  <c:v>5.4108796296296301E-2</c:v>
                </c:pt>
                <c:pt idx="4685">
                  <c:v>5.4120370370370374E-2</c:v>
                </c:pt>
                <c:pt idx="4686">
                  <c:v>5.4131944444444441E-2</c:v>
                </c:pt>
                <c:pt idx="4687">
                  <c:v>5.4143518518518514E-2</c:v>
                </c:pt>
                <c:pt idx="4688">
                  <c:v>5.4155092592592595E-2</c:v>
                </c:pt>
                <c:pt idx="4689">
                  <c:v>5.4166666666666669E-2</c:v>
                </c:pt>
                <c:pt idx="4690">
                  <c:v>5.4178240740740735E-2</c:v>
                </c:pt>
                <c:pt idx="4691">
                  <c:v>5.4189814814814809E-2</c:v>
                </c:pt>
                <c:pt idx="4692">
                  <c:v>5.4201388888888889E-2</c:v>
                </c:pt>
                <c:pt idx="4693">
                  <c:v>5.4212962962962963E-2</c:v>
                </c:pt>
                <c:pt idx="4694">
                  <c:v>5.4224537037037036E-2</c:v>
                </c:pt>
                <c:pt idx="4695">
                  <c:v>5.4236111111111117E-2</c:v>
                </c:pt>
                <c:pt idx="4696">
                  <c:v>5.424768518518519E-2</c:v>
                </c:pt>
                <c:pt idx="4697">
                  <c:v>5.4259259259259257E-2</c:v>
                </c:pt>
                <c:pt idx="4698">
                  <c:v>5.4270833333333331E-2</c:v>
                </c:pt>
                <c:pt idx="4699">
                  <c:v>5.4282407407407411E-2</c:v>
                </c:pt>
                <c:pt idx="4700">
                  <c:v>5.4293981481481485E-2</c:v>
                </c:pt>
                <c:pt idx="4701">
                  <c:v>5.4305555555555551E-2</c:v>
                </c:pt>
                <c:pt idx="4702">
                  <c:v>5.4317129629629625E-2</c:v>
                </c:pt>
                <c:pt idx="4703">
                  <c:v>5.4328703703703705E-2</c:v>
                </c:pt>
                <c:pt idx="4704">
                  <c:v>5.4340277777777779E-2</c:v>
                </c:pt>
                <c:pt idx="4705">
                  <c:v>5.4351851851851853E-2</c:v>
                </c:pt>
                <c:pt idx="4706">
                  <c:v>5.4363425925925933E-2</c:v>
                </c:pt>
                <c:pt idx="4707">
                  <c:v>5.4375E-2</c:v>
                </c:pt>
                <c:pt idx="4708">
                  <c:v>5.4386574074074073E-2</c:v>
                </c:pt>
                <c:pt idx="4709">
                  <c:v>5.4398148148148147E-2</c:v>
                </c:pt>
                <c:pt idx="4710">
                  <c:v>5.4409722222222227E-2</c:v>
                </c:pt>
                <c:pt idx="4711">
                  <c:v>5.4421296296296294E-2</c:v>
                </c:pt>
                <c:pt idx="4712">
                  <c:v>5.4432870370370368E-2</c:v>
                </c:pt>
                <c:pt idx="4713">
                  <c:v>5.4444444444444441E-2</c:v>
                </c:pt>
                <c:pt idx="4714">
                  <c:v>5.4456018518518522E-2</c:v>
                </c:pt>
                <c:pt idx="4715">
                  <c:v>5.4467592592592595E-2</c:v>
                </c:pt>
                <c:pt idx="4716">
                  <c:v>5.4479166666666669E-2</c:v>
                </c:pt>
                <c:pt idx="4717">
                  <c:v>5.4490740740740735E-2</c:v>
                </c:pt>
                <c:pt idx="4718">
                  <c:v>5.4502314814814816E-2</c:v>
                </c:pt>
                <c:pt idx="4719">
                  <c:v>5.451388888888889E-2</c:v>
                </c:pt>
                <c:pt idx="4720">
                  <c:v>5.4525462962962963E-2</c:v>
                </c:pt>
                <c:pt idx="4721">
                  <c:v>5.4537037037037044E-2</c:v>
                </c:pt>
                <c:pt idx="4722">
                  <c:v>5.454861111111111E-2</c:v>
                </c:pt>
                <c:pt idx="4723">
                  <c:v>5.4560185185185184E-2</c:v>
                </c:pt>
                <c:pt idx="4724">
                  <c:v>5.4571759259259257E-2</c:v>
                </c:pt>
                <c:pt idx="4725">
                  <c:v>5.4583333333333338E-2</c:v>
                </c:pt>
                <c:pt idx="4726">
                  <c:v>5.4594907407407411E-2</c:v>
                </c:pt>
                <c:pt idx="4727">
                  <c:v>5.4606481481481478E-2</c:v>
                </c:pt>
                <c:pt idx="4728">
                  <c:v>5.4618055555555552E-2</c:v>
                </c:pt>
                <c:pt idx="4729">
                  <c:v>5.4629629629629632E-2</c:v>
                </c:pt>
                <c:pt idx="4730">
                  <c:v>5.4641203703703706E-2</c:v>
                </c:pt>
                <c:pt idx="4731">
                  <c:v>5.4652777777777772E-2</c:v>
                </c:pt>
                <c:pt idx="4732">
                  <c:v>5.4664351851851846E-2</c:v>
                </c:pt>
                <c:pt idx="4733">
                  <c:v>5.4675925925925926E-2</c:v>
                </c:pt>
                <c:pt idx="4734">
                  <c:v>5.46875E-2</c:v>
                </c:pt>
                <c:pt idx="4735">
                  <c:v>5.4699074074074074E-2</c:v>
                </c:pt>
                <c:pt idx="4736">
                  <c:v>5.4710648148148154E-2</c:v>
                </c:pt>
                <c:pt idx="4737">
                  <c:v>5.4722222222222228E-2</c:v>
                </c:pt>
                <c:pt idx="4738">
                  <c:v>5.4733796296296294E-2</c:v>
                </c:pt>
                <c:pt idx="4739">
                  <c:v>5.4745370370370368E-2</c:v>
                </c:pt>
                <c:pt idx="4740">
                  <c:v>5.4756944444444448E-2</c:v>
                </c:pt>
                <c:pt idx="4741">
                  <c:v>5.4768518518518522E-2</c:v>
                </c:pt>
                <c:pt idx="4742">
                  <c:v>5.4780092592592589E-2</c:v>
                </c:pt>
                <c:pt idx="4743">
                  <c:v>5.4791666666666662E-2</c:v>
                </c:pt>
                <c:pt idx="4744">
                  <c:v>5.4803240740740743E-2</c:v>
                </c:pt>
                <c:pt idx="4745">
                  <c:v>5.4814814814814816E-2</c:v>
                </c:pt>
                <c:pt idx="4746">
                  <c:v>5.482638888888889E-2</c:v>
                </c:pt>
                <c:pt idx="4747">
                  <c:v>5.4837962962962956E-2</c:v>
                </c:pt>
                <c:pt idx="4748">
                  <c:v>5.4849537037037037E-2</c:v>
                </c:pt>
                <c:pt idx="4749">
                  <c:v>5.486111111111111E-2</c:v>
                </c:pt>
                <c:pt idx="4750">
                  <c:v>5.4872685185185184E-2</c:v>
                </c:pt>
                <c:pt idx="4751">
                  <c:v>5.4884259259259265E-2</c:v>
                </c:pt>
                <c:pt idx="4752">
                  <c:v>5.4895833333333331E-2</c:v>
                </c:pt>
                <c:pt idx="4753">
                  <c:v>5.4907407407407405E-2</c:v>
                </c:pt>
                <c:pt idx="4754">
                  <c:v>5.4918981481481478E-2</c:v>
                </c:pt>
                <c:pt idx="4755">
                  <c:v>5.4930555555555559E-2</c:v>
                </c:pt>
                <c:pt idx="4756">
                  <c:v>5.4942129629629632E-2</c:v>
                </c:pt>
                <c:pt idx="4757">
                  <c:v>5.4953703703703706E-2</c:v>
                </c:pt>
                <c:pt idx="4758">
                  <c:v>5.4965277777777773E-2</c:v>
                </c:pt>
                <c:pt idx="4759">
                  <c:v>5.4976851851851853E-2</c:v>
                </c:pt>
                <c:pt idx="4760">
                  <c:v>5.4988425925925927E-2</c:v>
                </c:pt>
                <c:pt idx="4761">
                  <c:v>5.5E-2</c:v>
                </c:pt>
                <c:pt idx="4762">
                  <c:v>5.5011574074074067E-2</c:v>
                </c:pt>
                <c:pt idx="4763">
                  <c:v>5.5023148148148147E-2</c:v>
                </c:pt>
                <c:pt idx="4764">
                  <c:v>5.5034722222222221E-2</c:v>
                </c:pt>
                <c:pt idx="4765">
                  <c:v>5.5046296296296295E-2</c:v>
                </c:pt>
                <c:pt idx="4766">
                  <c:v>5.5057870370370375E-2</c:v>
                </c:pt>
                <c:pt idx="4767">
                  <c:v>5.5069444444444449E-2</c:v>
                </c:pt>
                <c:pt idx="4768">
                  <c:v>5.5081018518518515E-2</c:v>
                </c:pt>
                <c:pt idx="4769">
                  <c:v>5.5092592592592589E-2</c:v>
                </c:pt>
                <c:pt idx="4770">
                  <c:v>5.5104166666666669E-2</c:v>
                </c:pt>
                <c:pt idx="4771">
                  <c:v>5.5115740740740743E-2</c:v>
                </c:pt>
                <c:pt idx="4772">
                  <c:v>5.512731481481481E-2</c:v>
                </c:pt>
                <c:pt idx="4773">
                  <c:v>5.5138888888888883E-2</c:v>
                </c:pt>
                <c:pt idx="4774">
                  <c:v>5.5150462962962964E-2</c:v>
                </c:pt>
                <c:pt idx="4775">
                  <c:v>5.5162037037037037E-2</c:v>
                </c:pt>
                <c:pt idx="4776">
                  <c:v>5.5173611111111111E-2</c:v>
                </c:pt>
                <c:pt idx="4777">
                  <c:v>5.5185185185185191E-2</c:v>
                </c:pt>
                <c:pt idx="4778">
                  <c:v>5.5196759259259265E-2</c:v>
                </c:pt>
                <c:pt idx="4779">
                  <c:v>5.5208333333333331E-2</c:v>
                </c:pt>
                <c:pt idx="4780">
                  <c:v>5.5219907407407405E-2</c:v>
                </c:pt>
                <c:pt idx="4781">
                  <c:v>5.5231481481481486E-2</c:v>
                </c:pt>
                <c:pt idx="4782">
                  <c:v>5.5243055555555559E-2</c:v>
                </c:pt>
                <c:pt idx="4783">
                  <c:v>5.5254629629629626E-2</c:v>
                </c:pt>
                <c:pt idx="4784">
                  <c:v>5.5266203703703699E-2</c:v>
                </c:pt>
                <c:pt idx="4785">
                  <c:v>5.527777777777778E-2</c:v>
                </c:pt>
                <c:pt idx="4786">
                  <c:v>5.5289351851851853E-2</c:v>
                </c:pt>
                <c:pt idx="4787">
                  <c:v>5.5300925925925927E-2</c:v>
                </c:pt>
                <c:pt idx="4788">
                  <c:v>5.5312499999999994E-2</c:v>
                </c:pt>
                <c:pt idx="4789">
                  <c:v>5.5324074074074074E-2</c:v>
                </c:pt>
                <c:pt idx="4790">
                  <c:v>5.5335648148148148E-2</c:v>
                </c:pt>
                <c:pt idx="4791">
                  <c:v>5.5347222222222221E-2</c:v>
                </c:pt>
                <c:pt idx="4792">
                  <c:v>5.5358796296296288E-2</c:v>
                </c:pt>
                <c:pt idx="4793">
                  <c:v>5.5370370370370368E-2</c:v>
                </c:pt>
                <c:pt idx="4794">
                  <c:v>5.5381944444444442E-2</c:v>
                </c:pt>
                <c:pt idx="4795">
                  <c:v>5.5393518518518516E-2</c:v>
                </c:pt>
                <c:pt idx="4796">
                  <c:v>5.5405092592592596E-2</c:v>
                </c:pt>
                <c:pt idx="4797">
                  <c:v>5.541666666666667E-2</c:v>
                </c:pt>
                <c:pt idx="4798">
                  <c:v>5.5428240740740743E-2</c:v>
                </c:pt>
                <c:pt idx="4799">
                  <c:v>5.543981481481481E-2</c:v>
                </c:pt>
                <c:pt idx="4800">
                  <c:v>5.545138888888889E-2</c:v>
                </c:pt>
                <c:pt idx="4801">
                  <c:v>5.5462962962962964E-2</c:v>
                </c:pt>
                <c:pt idx="4802">
                  <c:v>5.5474537037037037E-2</c:v>
                </c:pt>
                <c:pt idx="4803">
                  <c:v>5.5486111111111104E-2</c:v>
                </c:pt>
                <c:pt idx="4804">
                  <c:v>5.5497685185185185E-2</c:v>
                </c:pt>
                <c:pt idx="4805">
                  <c:v>5.5509259259259258E-2</c:v>
                </c:pt>
                <c:pt idx="4806">
                  <c:v>5.5520833333333332E-2</c:v>
                </c:pt>
                <c:pt idx="4807">
                  <c:v>5.5532407407407412E-2</c:v>
                </c:pt>
                <c:pt idx="4808">
                  <c:v>5.5543981481481486E-2</c:v>
                </c:pt>
                <c:pt idx="4809">
                  <c:v>5.5555555555555552E-2</c:v>
                </c:pt>
                <c:pt idx="4810">
                  <c:v>5.5567129629629626E-2</c:v>
                </c:pt>
                <c:pt idx="4811">
                  <c:v>5.5578703703703707E-2</c:v>
                </c:pt>
                <c:pt idx="4812">
                  <c:v>5.559027777777778E-2</c:v>
                </c:pt>
                <c:pt idx="4813">
                  <c:v>5.5601851851851847E-2</c:v>
                </c:pt>
                <c:pt idx="4814">
                  <c:v>5.561342592592592E-2</c:v>
                </c:pt>
                <c:pt idx="4815">
                  <c:v>5.5625000000000001E-2</c:v>
                </c:pt>
                <c:pt idx="4816">
                  <c:v>5.5636574074074074E-2</c:v>
                </c:pt>
                <c:pt idx="4817">
                  <c:v>5.5648148148148148E-2</c:v>
                </c:pt>
                <c:pt idx="4818">
                  <c:v>5.5659722222222228E-2</c:v>
                </c:pt>
                <c:pt idx="4819">
                  <c:v>5.5671296296296302E-2</c:v>
                </c:pt>
                <c:pt idx="4820">
                  <c:v>5.5682870370370369E-2</c:v>
                </c:pt>
                <c:pt idx="4821">
                  <c:v>5.5694444444444442E-2</c:v>
                </c:pt>
                <c:pt idx="4822">
                  <c:v>5.5706018518518523E-2</c:v>
                </c:pt>
                <c:pt idx="4823">
                  <c:v>5.5717592592592596E-2</c:v>
                </c:pt>
                <c:pt idx="4824">
                  <c:v>5.5729166666666663E-2</c:v>
                </c:pt>
                <c:pt idx="4825">
                  <c:v>5.5740740740740737E-2</c:v>
                </c:pt>
                <c:pt idx="4826">
                  <c:v>5.5752314814814817E-2</c:v>
                </c:pt>
                <c:pt idx="4827">
                  <c:v>5.5763888888888891E-2</c:v>
                </c:pt>
                <c:pt idx="4828">
                  <c:v>5.5775462962962964E-2</c:v>
                </c:pt>
                <c:pt idx="4829">
                  <c:v>5.5787037037037031E-2</c:v>
                </c:pt>
                <c:pt idx="4830">
                  <c:v>5.5798611111111111E-2</c:v>
                </c:pt>
                <c:pt idx="4831">
                  <c:v>5.5810185185185185E-2</c:v>
                </c:pt>
                <c:pt idx="4832">
                  <c:v>5.5821759259259258E-2</c:v>
                </c:pt>
                <c:pt idx="4833">
                  <c:v>5.5833333333333325E-2</c:v>
                </c:pt>
                <c:pt idx="4834">
                  <c:v>5.5844907407407406E-2</c:v>
                </c:pt>
                <c:pt idx="4835">
                  <c:v>5.5856481481481479E-2</c:v>
                </c:pt>
                <c:pt idx="4836">
                  <c:v>5.5868055555555553E-2</c:v>
                </c:pt>
                <c:pt idx="4837">
                  <c:v>5.5879629629629633E-2</c:v>
                </c:pt>
                <c:pt idx="4838">
                  <c:v>5.5891203703703707E-2</c:v>
                </c:pt>
                <c:pt idx="4839">
                  <c:v>5.590277777777778E-2</c:v>
                </c:pt>
                <c:pt idx="4840">
                  <c:v>5.5914351851851847E-2</c:v>
                </c:pt>
                <c:pt idx="4841">
                  <c:v>5.5925925925925928E-2</c:v>
                </c:pt>
                <c:pt idx="4842">
                  <c:v>5.5937500000000001E-2</c:v>
                </c:pt>
                <c:pt idx="4843">
                  <c:v>5.5949074074074075E-2</c:v>
                </c:pt>
                <c:pt idx="4844">
                  <c:v>5.5960648148148141E-2</c:v>
                </c:pt>
                <c:pt idx="4845">
                  <c:v>5.5972222222222222E-2</c:v>
                </c:pt>
                <c:pt idx="4846">
                  <c:v>5.5972222222222222E-2</c:v>
                </c:pt>
                <c:pt idx="4847">
                  <c:v>5.5983796296296295E-2</c:v>
                </c:pt>
                <c:pt idx="4848">
                  <c:v>5.5995370370370369E-2</c:v>
                </c:pt>
                <c:pt idx="4849">
                  <c:v>5.6006944444444449E-2</c:v>
                </c:pt>
                <c:pt idx="4850">
                  <c:v>5.6018518518518523E-2</c:v>
                </c:pt>
                <c:pt idx="4851">
                  <c:v>5.603009259259259E-2</c:v>
                </c:pt>
                <c:pt idx="4852">
                  <c:v>5.6041666666666663E-2</c:v>
                </c:pt>
                <c:pt idx="4853">
                  <c:v>5.6053240740740744E-2</c:v>
                </c:pt>
                <c:pt idx="4854">
                  <c:v>5.6064814814814817E-2</c:v>
                </c:pt>
                <c:pt idx="4855">
                  <c:v>5.6076388888888884E-2</c:v>
                </c:pt>
                <c:pt idx="4856">
                  <c:v>5.6087962962962958E-2</c:v>
                </c:pt>
                <c:pt idx="4857">
                  <c:v>5.6099537037037038E-2</c:v>
                </c:pt>
                <c:pt idx="4858">
                  <c:v>5.6111111111111112E-2</c:v>
                </c:pt>
                <c:pt idx="4859">
                  <c:v>5.6122685185185185E-2</c:v>
                </c:pt>
                <c:pt idx="4860">
                  <c:v>5.6134259259259266E-2</c:v>
                </c:pt>
                <c:pt idx="4861">
                  <c:v>5.6145833333333339E-2</c:v>
                </c:pt>
                <c:pt idx="4862">
                  <c:v>5.6157407407407406E-2</c:v>
                </c:pt>
                <c:pt idx="4863">
                  <c:v>5.6168981481481479E-2</c:v>
                </c:pt>
                <c:pt idx="4864">
                  <c:v>5.618055555555556E-2</c:v>
                </c:pt>
                <c:pt idx="4865">
                  <c:v>5.6192129629629634E-2</c:v>
                </c:pt>
                <c:pt idx="4866">
                  <c:v>5.62037037037037E-2</c:v>
                </c:pt>
                <c:pt idx="4867">
                  <c:v>5.6215277777777774E-2</c:v>
                </c:pt>
                <c:pt idx="4868">
                  <c:v>5.6226851851851854E-2</c:v>
                </c:pt>
                <c:pt idx="4869">
                  <c:v>5.6238425925925928E-2</c:v>
                </c:pt>
                <c:pt idx="4870">
                  <c:v>5.6250000000000001E-2</c:v>
                </c:pt>
                <c:pt idx="4871">
                  <c:v>5.6261574074074068E-2</c:v>
                </c:pt>
                <c:pt idx="4872">
                  <c:v>5.6273148148148149E-2</c:v>
                </c:pt>
                <c:pt idx="4873">
                  <c:v>5.6284722222222222E-2</c:v>
                </c:pt>
                <c:pt idx="4874">
                  <c:v>5.6296296296296296E-2</c:v>
                </c:pt>
                <c:pt idx="4875">
                  <c:v>5.6307870370370362E-2</c:v>
                </c:pt>
                <c:pt idx="4876">
                  <c:v>5.6319444444444443E-2</c:v>
                </c:pt>
                <c:pt idx="4877">
                  <c:v>5.6331018518518516E-2</c:v>
                </c:pt>
                <c:pt idx="4878">
                  <c:v>5.634259259259259E-2</c:v>
                </c:pt>
                <c:pt idx="4879">
                  <c:v>5.635416666666667E-2</c:v>
                </c:pt>
                <c:pt idx="4880">
                  <c:v>5.6365740740740744E-2</c:v>
                </c:pt>
                <c:pt idx="4881">
                  <c:v>5.6377314814814818E-2</c:v>
                </c:pt>
                <c:pt idx="4882">
                  <c:v>5.6388888888888884E-2</c:v>
                </c:pt>
                <c:pt idx="4883">
                  <c:v>5.6400462962962965E-2</c:v>
                </c:pt>
                <c:pt idx="4884">
                  <c:v>5.6412037037037038E-2</c:v>
                </c:pt>
                <c:pt idx="4885">
                  <c:v>5.6423611111111112E-2</c:v>
                </c:pt>
                <c:pt idx="4886">
                  <c:v>5.6435185185185179E-2</c:v>
                </c:pt>
                <c:pt idx="4887">
                  <c:v>5.6446759259259259E-2</c:v>
                </c:pt>
                <c:pt idx="4888">
                  <c:v>5.6458333333333333E-2</c:v>
                </c:pt>
                <c:pt idx="4889">
                  <c:v>5.6469907407407406E-2</c:v>
                </c:pt>
                <c:pt idx="4890">
                  <c:v>5.6481481481481487E-2</c:v>
                </c:pt>
                <c:pt idx="4891">
                  <c:v>5.649305555555556E-2</c:v>
                </c:pt>
                <c:pt idx="4892">
                  <c:v>5.6504629629629627E-2</c:v>
                </c:pt>
                <c:pt idx="4893">
                  <c:v>5.65162037037037E-2</c:v>
                </c:pt>
                <c:pt idx="4894">
                  <c:v>5.6527777777777781E-2</c:v>
                </c:pt>
                <c:pt idx="4895">
                  <c:v>5.6539351851851855E-2</c:v>
                </c:pt>
                <c:pt idx="4896">
                  <c:v>5.6550925925925921E-2</c:v>
                </c:pt>
                <c:pt idx="4897">
                  <c:v>5.6562499999999995E-2</c:v>
                </c:pt>
                <c:pt idx="4898">
                  <c:v>5.6574074074074075E-2</c:v>
                </c:pt>
                <c:pt idx="4899">
                  <c:v>5.6585648148148149E-2</c:v>
                </c:pt>
                <c:pt idx="4900">
                  <c:v>5.6597222222222222E-2</c:v>
                </c:pt>
                <c:pt idx="4901">
                  <c:v>5.6608796296296303E-2</c:v>
                </c:pt>
                <c:pt idx="4902">
                  <c:v>5.6620370370370376E-2</c:v>
                </c:pt>
                <c:pt idx="4903">
                  <c:v>5.6631944444444443E-2</c:v>
                </c:pt>
                <c:pt idx="4904">
                  <c:v>5.6643518518518517E-2</c:v>
                </c:pt>
                <c:pt idx="4905">
                  <c:v>5.6655092592592597E-2</c:v>
                </c:pt>
                <c:pt idx="4906">
                  <c:v>5.6666666666666671E-2</c:v>
                </c:pt>
                <c:pt idx="4907">
                  <c:v>5.6678240740740737E-2</c:v>
                </c:pt>
                <c:pt idx="4908">
                  <c:v>5.6689814814814811E-2</c:v>
                </c:pt>
                <c:pt idx="4909">
                  <c:v>5.6701388888888891E-2</c:v>
                </c:pt>
                <c:pt idx="4910">
                  <c:v>5.6712962962962965E-2</c:v>
                </c:pt>
                <c:pt idx="4911">
                  <c:v>5.6724537037037039E-2</c:v>
                </c:pt>
                <c:pt idx="4912">
                  <c:v>5.6736111111111105E-2</c:v>
                </c:pt>
                <c:pt idx="4913">
                  <c:v>5.6747685185185186E-2</c:v>
                </c:pt>
                <c:pt idx="4914">
                  <c:v>5.6759259259259259E-2</c:v>
                </c:pt>
                <c:pt idx="4915">
                  <c:v>5.6770833333333333E-2</c:v>
                </c:pt>
                <c:pt idx="4916">
                  <c:v>5.67824074074074E-2</c:v>
                </c:pt>
                <c:pt idx="4917">
                  <c:v>5.679398148148148E-2</c:v>
                </c:pt>
                <c:pt idx="4918">
                  <c:v>5.6805555555555554E-2</c:v>
                </c:pt>
                <c:pt idx="4919">
                  <c:v>5.6817129629629627E-2</c:v>
                </c:pt>
                <c:pt idx="4920">
                  <c:v>5.6828703703703708E-2</c:v>
                </c:pt>
                <c:pt idx="4921">
                  <c:v>5.6840277777777781E-2</c:v>
                </c:pt>
                <c:pt idx="4922">
                  <c:v>5.6851851851851855E-2</c:v>
                </c:pt>
                <c:pt idx="4923">
                  <c:v>5.6863425925925921E-2</c:v>
                </c:pt>
                <c:pt idx="4924">
                  <c:v>5.6875000000000002E-2</c:v>
                </c:pt>
                <c:pt idx="4925">
                  <c:v>5.6886574074074076E-2</c:v>
                </c:pt>
                <c:pt idx="4926">
                  <c:v>5.6898148148148149E-2</c:v>
                </c:pt>
                <c:pt idx="4927">
                  <c:v>5.6909722222222216E-2</c:v>
                </c:pt>
                <c:pt idx="4928">
                  <c:v>5.6921296296296296E-2</c:v>
                </c:pt>
                <c:pt idx="4929">
                  <c:v>5.693287037037037E-2</c:v>
                </c:pt>
                <c:pt idx="4930">
                  <c:v>5.6944444444444443E-2</c:v>
                </c:pt>
                <c:pt idx="4931">
                  <c:v>5.6956018518518524E-2</c:v>
                </c:pt>
                <c:pt idx="4932">
                  <c:v>5.6967592592592597E-2</c:v>
                </c:pt>
                <c:pt idx="4933">
                  <c:v>5.6979166666666664E-2</c:v>
                </c:pt>
                <c:pt idx="4934">
                  <c:v>5.6990740740740738E-2</c:v>
                </c:pt>
                <c:pt idx="4935">
                  <c:v>5.7002314814814818E-2</c:v>
                </c:pt>
                <c:pt idx="4936">
                  <c:v>5.7013888888888892E-2</c:v>
                </c:pt>
                <c:pt idx="4937">
                  <c:v>5.7025462962962958E-2</c:v>
                </c:pt>
                <c:pt idx="4938">
                  <c:v>5.7037037037037032E-2</c:v>
                </c:pt>
                <c:pt idx="4939">
                  <c:v>5.7048611111111112E-2</c:v>
                </c:pt>
                <c:pt idx="4940">
                  <c:v>5.7060185185185186E-2</c:v>
                </c:pt>
                <c:pt idx="4941">
                  <c:v>5.707175925925926E-2</c:v>
                </c:pt>
                <c:pt idx="4942">
                  <c:v>5.708333333333334E-2</c:v>
                </c:pt>
                <c:pt idx="4943">
                  <c:v>5.7094907407407407E-2</c:v>
                </c:pt>
                <c:pt idx="4944">
                  <c:v>5.710648148148148E-2</c:v>
                </c:pt>
                <c:pt idx="4945">
                  <c:v>5.7118055555555554E-2</c:v>
                </c:pt>
                <c:pt idx="4946">
                  <c:v>5.7129629629629634E-2</c:v>
                </c:pt>
                <c:pt idx="4947">
                  <c:v>5.7141203703703708E-2</c:v>
                </c:pt>
                <c:pt idx="4948">
                  <c:v>5.7152777777777775E-2</c:v>
                </c:pt>
                <c:pt idx="4949">
                  <c:v>5.7164351851851848E-2</c:v>
                </c:pt>
                <c:pt idx="4950">
                  <c:v>5.7175925925925929E-2</c:v>
                </c:pt>
                <c:pt idx="4951">
                  <c:v>5.7187500000000002E-2</c:v>
                </c:pt>
                <c:pt idx="4952">
                  <c:v>5.7199074074074076E-2</c:v>
                </c:pt>
                <c:pt idx="4953">
                  <c:v>5.7210648148148142E-2</c:v>
                </c:pt>
                <c:pt idx="4954">
                  <c:v>5.7222222222222223E-2</c:v>
                </c:pt>
                <c:pt idx="4955">
                  <c:v>5.7233796296296297E-2</c:v>
                </c:pt>
                <c:pt idx="4956">
                  <c:v>5.724537037037037E-2</c:v>
                </c:pt>
                <c:pt idx="4957">
                  <c:v>5.7256944444444437E-2</c:v>
                </c:pt>
                <c:pt idx="4958">
                  <c:v>5.7268518518518517E-2</c:v>
                </c:pt>
                <c:pt idx="4959">
                  <c:v>5.7280092592592591E-2</c:v>
                </c:pt>
                <c:pt idx="4960">
                  <c:v>5.7291666666666664E-2</c:v>
                </c:pt>
                <c:pt idx="4961">
                  <c:v>5.7303240740740745E-2</c:v>
                </c:pt>
                <c:pt idx="4962">
                  <c:v>5.7314814814814818E-2</c:v>
                </c:pt>
                <c:pt idx="4963">
                  <c:v>5.7326388888888892E-2</c:v>
                </c:pt>
                <c:pt idx="4964">
                  <c:v>5.7337962962962959E-2</c:v>
                </c:pt>
                <c:pt idx="4965">
                  <c:v>5.7349537037037039E-2</c:v>
                </c:pt>
                <c:pt idx="4966">
                  <c:v>5.7361111111111113E-2</c:v>
                </c:pt>
                <c:pt idx="4967">
                  <c:v>5.7372685185185186E-2</c:v>
                </c:pt>
                <c:pt idx="4968">
                  <c:v>5.7384259259259253E-2</c:v>
                </c:pt>
                <c:pt idx="4969">
                  <c:v>5.7395833333333333E-2</c:v>
                </c:pt>
                <c:pt idx="4970">
                  <c:v>5.7407407407407407E-2</c:v>
                </c:pt>
                <c:pt idx="4971">
                  <c:v>5.7418981481481481E-2</c:v>
                </c:pt>
                <c:pt idx="4972">
                  <c:v>5.7430555555555561E-2</c:v>
                </c:pt>
                <c:pt idx="4973">
                  <c:v>5.7442129629629628E-2</c:v>
                </c:pt>
                <c:pt idx="4974">
                  <c:v>5.7453703703703701E-2</c:v>
                </c:pt>
                <c:pt idx="4975">
                  <c:v>5.7465277777777775E-2</c:v>
                </c:pt>
                <c:pt idx="4976">
                  <c:v>5.7476851851851855E-2</c:v>
                </c:pt>
                <c:pt idx="4977">
                  <c:v>5.7488425925925929E-2</c:v>
                </c:pt>
                <c:pt idx="4978">
                  <c:v>5.7499999999999996E-2</c:v>
                </c:pt>
                <c:pt idx="4979">
                  <c:v>5.7511574074074069E-2</c:v>
                </c:pt>
                <c:pt idx="4980">
                  <c:v>5.752314814814815E-2</c:v>
                </c:pt>
                <c:pt idx="4981">
                  <c:v>5.7534722222222223E-2</c:v>
                </c:pt>
                <c:pt idx="4982">
                  <c:v>5.7546296296296297E-2</c:v>
                </c:pt>
                <c:pt idx="4983">
                  <c:v>5.7557870370370377E-2</c:v>
                </c:pt>
                <c:pt idx="4984">
                  <c:v>5.7569444444444444E-2</c:v>
                </c:pt>
                <c:pt idx="4985">
                  <c:v>5.7581018518518517E-2</c:v>
                </c:pt>
                <c:pt idx="4986">
                  <c:v>5.7592592592592591E-2</c:v>
                </c:pt>
                <c:pt idx="4987">
                  <c:v>5.7604166666666672E-2</c:v>
                </c:pt>
                <c:pt idx="4988">
                  <c:v>5.7615740740740738E-2</c:v>
                </c:pt>
                <c:pt idx="4989">
                  <c:v>5.7627314814814812E-2</c:v>
                </c:pt>
                <c:pt idx="4990">
                  <c:v>5.7638888888888885E-2</c:v>
                </c:pt>
                <c:pt idx="4991">
                  <c:v>5.7650462962962966E-2</c:v>
                </c:pt>
                <c:pt idx="4992">
                  <c:v>5.7662037037037039E-2</c:v>
                </c:pt>
                <c:pt idx="4993">
                  <c:v>5.7673611111111113E-2</c:v>
                </c:pt>
                <c:pt idx="4994">
                  <c:v>5.768518518518518E-2</c:v>
                </c:pt>
                <c:pt idx="4995">
                  <c:v>5.769675925925926E-2</c:v>
                </c:pt>
                <c:pt idx="4996">
                  <c:v>5.7708333333333334E-2</c:v>
                </c:pt>
                <c:pt idx="4997">
                  <c:v>5.7719907407407407E-2</c:v>
                </c:pt>
                <c:pt idx="4998">
                  <c:v>5.7731481481481474E-2</c:v>
                </c:pt>
                <c:pt idx="4999">
                  <c:v>5.7743055555555554E-2</c:v>
                </c:pt>
                <c:pt idx="5000">
                  <c:v>5.7754629629629628E-2</c:v>
                </c:pt>
                <c:pt idx="5001">
                  <c:v>5.7766203703703702E-2</c:v>
                </c:pt>
                <c:pt idx="5002">
                  <c:v>5.7777777777777782E-2</c:v>
                </c:pt>
                <c:pt idx="5003">
                  <c:v>5.7789351851851856E-2</c:v>
                </c:pt>
                <c:pt idx="5004">
                  <c:v>5.7800925925925929E-2</c:v>
                </c:pt>
                <c:pt idx="5005">
                  <c:v>5.7812499999999996E-2</c:v>
                </c:pt>
                <c:pt idx="5006">
                  <c:v>5.7824074074074076E-2</c:v>
                </c:pt>
                <c:pt idx="5007">
                  <c:v>5.783564814814815E-2</c:v>
                </c:pt>
                <c:pt idx="5008">
                  <c:v>5.7847222222222223E-2</c:v>
                </c:pt>
                <c:pt idx="5009">
                  <c:v>5.785879629629629E-2</c:v>
                </c:pt>
                <c:pt idx="5010">
                  <c:v>5.7870370370370371E-2</c:v>
                </c:pt>
                <c:pt idx="5011">
                  <c:v>5.7881944444444444E-2</c:v>
                </c:pt>
                <c:pt idx="5012">
                  <c:v>5.7893518518518518E-2</c:v>
                </c:pt>
                <c:pt idx="5013">
                  <c:v>5.7905092592592598E-2</c:v>
                </c:pt>
                <c:pt idx="5014">
                  <c:v>5.7916666666666665E-2</c:v>
                </c:pt>
                <c:pt idx="5015">
                  <c:v>5.7928240740740738E-2</c:v>
                </c:pt>
                <c:pt idx="5016">
                  <c:v>5.7939814814814812E-2</c:v>
                </c:pt>
                <c:pt idx="5017">
                  <c:v>5.7951388888888893E-2</c:v>
                </c:pt>
                <c:pt idx="5018">
                  <c:v>5.7962962962962959E-2</c:v>
                </c:pt>
                <c:pt idx="5019">
                  <c:v>5.7974537037037033E-2</c:v>
                </c:pt>
                <c:pt idx="5020">
                  <c:v>5.7986111111111106E-2</c:v>
                </c:pt>
                <c:pt idx="5021">
                  <c:v>5.7997685185185187E-2</c:v>
                </c:pt>
                <c:pt idx="5022">
                  <c:v>5.800925925925926E-2</c:v>
                </c:pt>
                <c:pt idx="5023">
                  <c:v>5.8020833333333334E-2</c:v>
                </c:pt>
                <c:pt idx="5024">
                  <c:v>5.8032407407407414E-2</c:v>
                </c:pt>
                <c:pt idx="5025">
                  <c:v>5.8043981481481481E-2</c:v>
                </c:pt>
                <c:pt idx="5026">
                  <c:v>5.8055555555555555E-2</c:v>
                </c:pt>
                <c:pt idx="5027">
                  <c:v>5.8067129629629628E-2</c:v>
                </c:pt>
                <c:pt idx="5028">
                  <c:v>5.8078703703703709E-2</c:v>
                </c:pt>
                <c:pt idx="5029">
                  <c:v>5.8090277777777775E-2</c:v>
                </c:pt>
                <c:pt idx="5030">
                  <c:v>5.8101851851851849E-2</c:v>
                </c:pt>
                <c:pt idx="5031">
                  <c:v>5.8113425925925923E-2</c:v>
                </c:pt>
                <c:pt idx="5032">
                  <c:v>5.8125000000000003E-2</c:v>
                </c:pt>
                <c:pt idx="5033">
                  <c:v>5.8136574074074077E-2</c:v>
                </c:pt>
                <c:pt idx="5034">
                  <c:v>5.814814814814815E-2</c:v>
                </c:pt>
                <c:pt idx="5035">
                  <c:v>5.8159722222222217E-2</c:v>
                </c:pt>
                <c:pt idx="5036">
                  <c:v>5.8171296296296297E-2</c:v>
                </c:pt>
                <c:pt idx="5037">
                  <c:v>5.8182870370370371E-2</c:v>
                </c:pt>
                <c:pt idx="5038">
                  <c:v>5.8194444444444444E-2</c:v>
                </c:pt>
                <c:pt idx="5039">
                  <c:v>5.8206018518518511E-2</c:v>
                </c:pt>
                <c:pt idx="5040">
                  <c:v>5.8217592592592592E-2</c:v>
                </c:pt>
                <c:pt idx="5041">
                  <c:v>5.8229166666666665E-2</c:v>
                </c:pt>
                <c:pt idx="5042">
                  <c:v>5.8240740740740739E-2</c:v>
                </c:pt>
                <c:pt idx="5043">
                  <c:v>5.8252314814814819E-2</c:v>
                </c:pt>
                <c:pt idx="5044">
                  <c:v>5.8263888888888893E-2</c:v>
                </c:pt>
                <c:pt idx="5045">
                  <c:v>5.8275462962962966E-2</c:v>
                </c:pt>
                <c:pt idx="5046">
                  <c:v>5.8287037037037033E-2</c:v>
                </c:pt>
                <c:pt idx="5047">
                  <c:v>5.8298611111111114E-2</c:v>
                </c:pt>
                <c:pt idx="5048">
                  <c:v>5.8310185185185187E-2</c:v>
                </c:pt>
                <c:pt idx="5049">
                  <c:v>5.8321759259259261E-2</c:v>
                </c:pt>
                <c:pt idx="5050">
                  <c:v>5.8333333333333327E-2</c:v>
                </c:pt>
                <c:pt idx="5051">
                  <c:v>5.8344907407407408E-2</c:v>
                </c:pt>
                <c:pt idx="5052">
                  <c:v>5.8356481481481481E-2</c:v>
                </c:pt>
                <c:pt idx="5053">
                  <c:v>5.8368055555555555E-2</c:v>
                </c:pt>
                <c:pt idx="5054">
                  <c:v>5.8379629629629635E-2</c:v>
                </c:pt>
                <c:pt idx="5055">
                  <c:v>5.8391203703703702E-2</c:v>
                </c:pt>
                <c:pt idx="5056">
                  <c:v>5.8402777777777776E-2</c:v>
                </c:pt>
                <c:pt idx="5057">
                  <c:v>5.8414351851851849E-2</c:v>
                </c:pt>
                <c:pt idx="5058">
                  <c:v>5.842592592592593E-2</c:v>
                </c:pt>
                <c:pt idx="5059">
                  <c:v>5.8437499999999996E-2</c:v>
                </c:pt>
                <c:pt idx="5060">
                  <c:v>5.844907407407407E-2</c:v>
                </c:pt>
                <c:pt idx="5061">
                  <c:v>5.8460648148148144E-2</c:v>
                </c:pt>
                <c:pt idx="5062">
                  <c:v>5.8472222222222224E-2</c:v>
                </c:pt>
                <c:pt idx="5063">
                  <c:v>5.8483796296296298E-2</c:v>
                </c:pt>
                <c:pt idx="5064">
                  <c:v>5.8495370370370371E-2</c:v>
                </c:pt>
                <c:pt idx="5065">
                  <c:v>5.8506944444444452E-2</c:v>
                </c:pt>
                <c:pt idx="5066">
                  <c:v>5.8518518518518518E-2</c:v>
                </c:pt>
                <c:pt idx="5067">
                  <c:v>5.8530092592592592E-2</c:v>
                </c:pt>
                <c:pt idx="5068">
                  <c:v>5.8541666666666665E-2</c:v>
                </c:pt>
                <c:pt idx="5069">
                  <c:v>5.8553240740740746E-2</c:v>
                </c:pt>
                <c:pt idx="5070">
                  <c:v>5.8564814814814813E-2</c:v>
                </c:pt>
                <c:pt idx="5071">
                  <c:v>5.8576388888888886E-2</c:v>
                </c:pt>
                <c:pt idx="5072">
                  <c:v>5.858796296296296E-2</c:v>
                </c:pt>
                <c:pt idx="5073">
                  <c:v>5.859953703703704E-2</c:v>
                </c:pt>
                <c:pt idx="5074">
                  <c:v>5.8611111111111114E-2</c:v>
                </c:pt>
                <c:pt idx="5075">
                  <c:v>5.8622685185185187E-2</c:v>
                </c:pt>
                <c:pt idx="5076">
                  <c:v>5.8634259259259254E-2</c:v>
                </c:pt>
                <c:pt idx="5077">
                  <c:v>5.8645833333333335E-2</c:v>
                </c:pt>
                <c:pt idx="5078">
                  <c:v>5.8657407407407408E-2</c:v>
                </c:pt>
                <c:pt idx="5079">
                  <c:v>5.8668981481481482E-2</c:v>
                </c:pt>
                <c:pt idx="5080">
                  <c:v>5.8680555555555548E-2</c:v>
                </c:pt>
                <c:pt idx="5081">
                  <c:v>5.8692129629629629E-2</c:v>
                </c:pt>
                <c:pt idx="5082">
                  <c:v>5.8703703703703702E-2</c:v>
                </c:pt>
                <c:pt idx="5083">
                  <c:v>5.8715277777777776E-2</c:v>
                </c:pt>
                <c:pt idx="5084">
                  <c:v>5.8726851851851856E-2</c:v>
                </c:pt>
                <c:pt idx="5085">
                  <c:v>5.873842592592593E-2</c:v>
                </c:pt>
                <c:pt idx="5086">
                  <c:v>5.8750000000000004E-2</c:v>
                </c:pt>
                <c:pt idx="5087">
                  <c:v>5.876157407407407E-2</c:v>
                </c:pt>
                <c:pt idx="5088">
                  <c:v>5.8773148148148151E-2</c:v>
                </c:pt>
                <c:pt idx="5089">
                  <c:v>5.8784722222222224E-2</c:v>
                </c:pt>
                <c:pt idx="5090">
                  <c:v>5.8796296296296298E-2</c:v>
                </c:pt>
                <c:pt idx="5091">
                  <c:v>5.8807870370370365E-2</c:v>
                </c:pt>
                <c:pt idx="5092">
                  <c:v>5.8819444444444445E-2</c:v>
                </c:pt>
                <c:pt idx="5093">
                  <c:v>5.8831018518518519E-2</c:v>
                </c:pt>
                <c:pt idx="5094">
                  <c:v>5.8842592592592592E-2</c:v>
                </c:pt>
                <c:pt idx="5095">
                  <c:v>5.8854166666666673E-2</c:v>
                </c:pt>
                <c:pt idx="5096">
                  <c:v>5.8865740740740739E-2</c:v>
                </c:pt>
                <c:pt idx="5097">
                  <c:v>5.8877314814814813E-2</c:v>
                </c:pt>
                <c:pt idx="5098">
                  <c:v>5.8888888888888886E-2</c:v>
                </c:pt>
                <c:pt idx="5099">
                  <c:v>5.8900462962962967E-2</c:v>
                </c:pt>
                <c:pt idx="5100">
                  <c:v>5.8912037037037034E-2</c:v>
                </c:pt>
                <c:pt idx="5101">
                  <c:v>5.8923611111111107E-2</c:v>
                </c:pt>
                <c:pt idx="5102">
                  <c:v>5.8935185185185181E-2</c:v>
                </c:pt>
                <c:pt idx="5103">
                  <c:v>5.8946759259259261E-2</c:v>
                </c:pt>
                <c:pt idx="5104">
                  <c:v>5.8958333333333335E-2</c:v>
                </c:pt>
                <c:pt idx="5105">
                  <c:v>5.8969907407407408E-2</c:v>
                </c:pt>
                <c:pt idx="5106">
                  <c:v>5.8981481481481489E-2</c:v>
                </c:pt>
                <c:pt idx="5107">
                  <c:v>5.8993055555555556E-2</c:v>
                </c:pt>
                <c:pt idx="5108">
                  <c:v>5.9004629629629629E-2</c:v>
                </c:pt>
                <c:pt idx="5109">
                  <c:v>5.9016203703703703E-2</c:v>
                </c:pt>
                <c:pt idx="5110">
                  <c:v>5.9027777777777783E-2</c:v>
                </c:pt>
                <c:pt idx="5111">
                  <c:v>5.903935185185185E-2</c:v>
                </c:pt>
                <c:pt idx="5112">
                  <c:v>5.9050925925925923E-2</c:v>
                </c:pt>
                <c:pt idx="5113">
                  <c:v>5.9062499999999997E-2</c:v>
                </c:pt>
                <c:pt idx="5114">
                  <c:v>5.9074074074074077E-2</c:v>
                </c:pt>
                <c:pt idx="5115">
                  <c:v>5.9085648148148151E-2</c:v>
                </c:pt>
                <c:pt idx="5116">
                  <c:v>5.9097222222222225E-2</c:v>
                </c:pt>
                <c:pt idx="5117">
                  <c:v>5.9108796296296291E-2</c:v>
                </c:pt>
                <c:pt idx="5118">
                  <c:v>5.9120370370370372E-2</c:v>
                </c:pt>
                <c:pt idx="5119">
                  <c:v>5.9131944444444445E-2</c:v>
                </c:pt>
                <c:pt idx="5120">
                  <c:v>5.9143518518518519E-2</c:v>
                </c:pt>
                <c:pt idx="5121">
                  <c:v>5.9155092592592586E-2</c:v>
                </c:pt>
                <c:pt idx="5122">
                  <c:v>5.9166666666666666E-2</c:v>
                </c:pt>
                <c:pt idx="5123">
                  <c:v>5.917824074074074E-2</c:v>
                </c:pt>
                <c:pt idx="5124">
                  <c:v>5.9189814814814813E-2</c:v>
                </c:pt>
                <c:pt idx="5125">
                  <c:v>5.9201388888888894E-2</c:v>
                </c:pt>
                <c:pt idx="5126">
                  <c:v>5.9212962962962967E-2</c:v>
                </c:pt>
                <c:pt idx="5127">
                  <c:v>5.9224537037037041E-2</c:v>
                </c:pt>
                <c:pt idx="5128">
                  <c:v>5.9236111111111107E-2</c:v>
                </c:pt>
                <c:pt idx="5129">
                  <c:v>5.9247685185185188E-2</c:v>
                </c:pt>
                <c:pt idx="5130">
                  <c:v>5.9259259259259262E-2</c:v>
                </c:pt>
                <c:pt idx="5131">
                  <c:v>5.9270833333333335E-2</c:v>
                </c:pt>
                <c:pt idx="5132">
                  <c:v>5.9282407407407402E-2</c:v>
                </c:pt>
                <c:pt idx="5133">
                  <c:v>5.9293981481481482E-2</c:v>
                </c:pt>
                <c:pt idx="5134">
                  <c:v>5.9305555555555556E-2</c:v>
                </c:pt>
                <c:pt idx="5135">
                  <c:v>5.9317129629629629E-2</c:v>
                </c:pt>
                <c:pt idx="5136">
                  <c:v>5.932870370370371E-2</c:v>
                </c:pt>
                <c:pt idx="5137">
                  <c:v>5.9340277777777777E-2</c:v>
                </c:pt>
                <c:pt idx="5138">
                  <c:v>5.935185185185185E-2</c:v>
                </c:pt>
                <c:pt idx="5139">
                  <c:v>5.9363425925925924E-2</c:v>
                </c:pt>
                <c:pt idx="5140">
                  <c:v>5.9375000000000004E-2</c:v>
                </c:pt>
                <c:pt idx="5141">
                  <c:v>5.9386574074074071E-2</c:v>
                </c:pt>
                <c:pt idx="5142">
                  <c:v>5.9398148148148144E-2</c:v>
                </c:pt>
                <c:pt idx="5143">
                  <c:v>5.9409722222222218E-2</c:v>
                </c:pt>
                <c:pt idx="5144">
                  <c:v>5.9421296296296298E-2</c:v>
                </c:pt>
                <c:pt idx="5145">
                  <c:v>5.9432870370370372E-2</c:v>
                </c:pt>
                <c:pt idx="5146">
                  <c:v>5.9444444444444446E-2</c:v>
                </c:pt>
                <c:pt idx="5147">
                  <c:v>5.9456018518518526E-2</c:v>
                </c:pt>
                <c:pt idx="5148">
                  <c:v>5.9467592592592593E-2</c:v>
                </c:pt>
                <c:pt idx="5149">
                  <c:v>5.9479166666666666E-2</c:v>
                </c:pt>
                <c:pt idx="5150">
                  <c:v>5.949074074074074E-2</c:v>
                </c:pt>
                <c:pt idx="5151">
                  <c:v>5.950231481481482E-2</c:v>
                </c:pt>
                <c:pt idx="5152">
                  <c:v>5.9513888888888887E-2</c:v>
                </c:pt>
                <c:pt idx="5153">
                  <c:v>5.9525462962962961E-2</c:v>
                </c:pt>
                <c:pt idx="5154">
                  <c:v>5.9537037037037034E-2</c:v>
                </c:pt>
                <c:pt idx="5155">
                  <c:v>5.9548611111111115E-2</c:v>
                </c:pt>
                <c:pt idx="5156">
                  <c:v>5.9560185185185188E-2</c:v>
                </c:pt>
                <c:pt idx="5157">
                  <c:v>5.9571759259259262E-2</c:v>
                </c:pt>
                <c:pt idx="5158">
                  <c:v>5.9583333333333328E-2</c:v>
                </c:pt>
                <c:pt idx="5159">
                  <c:v>5.9594907407407409E-2</c:v>
                </c:pt>
                <c:pt idx="5160">
                  <c:v>5.9606481481481483E-2</c:v>
                </c:pt>
                <c:pt idx="5161">
                  <c:v>5.9618055555555556E-2</c:v>
                </c:pt>
                <c:pt idx="5162">
                  <c:v>5.9629629629629623E-2</c:v>
                </c:pt>
                <c:pt idx="5163">
                  <c:v>5.9641203703703703E-2</c:v>
                </c:pt>
                <c:pt idx="5164">
                  <c:v>5.9652777777777777E-2</c:v>
                </c:pt>
                <c:pt idx="5165">
                  <c:v>5.966435185185185E-2</c:v>
                </c:pt>
                <c:pt idx="5166">
                  <c:v>5.9675925925925931E-2</c:v>
                </c:pt>
                <c:pt idx="5167">
                  <c:v>5.9687500000000004E-2</c:v>
                </c:pt>
                <c:pt idx="5168">
                  <c:v>5.9699074074074071E-2</c:v>
                </c:pt>
                <c:pt idx="5169">
                  <c:v>5.9710648148148145E-2</c:v>
                </c:pt>
                <c:pt idx="5170">
                  <c:v>5.9722222222222225E-2</c:v>
                </c:pt>
                <c:pt idx="5171">
                  <c:v>5.9733796296296299E-2</c:v>
                </c:pt>
                <c:pt idx="5172">
                  <c:v>5.9745370370370372E-2</c:v>
                </c:pt>
                <c:pt idx="5173">
                  <c:v>5.9756944444444439E-2</c:v>
                </c:pt>
                <c:pt idx="5174">
                  <c:v>5.9768518518518519E-2</c:v>
                </c:pt>
                <c:pt idx="5175">
                  <c:v>5.9780092592592593E-2</c:v>
                </c:pt>
                <c:pt idx="5176">
                  <c:v>5.9791666666666667E-2</c:v>
                </c:pt>
                <c:pt idx="5177">
                  <c:v>5.9803240740740747E-2</c:v>
                </c:pt>
                <c:pt idx="5178">
                  <c:v>5.9814814814814814E-2</c:v>
                </c:pt>
                <c:pt idx="5179">
                  <c:v>5.9826388888888887E-2</c:v>
                </c:pt>
                <c:pt idx="5180">
                  <c:v>5.9837962962962961E-2</c:v>
                </c:pt>
                <c:pt idx="5181">
                  <c:v>5.9849537037037041E-2</c:v>
                </c:pt>
                <c:pt idx="5182">
                  <c:v>5.9861111111111108E-2</c:v>
                </c:pt>
                <c:pt idx="5183">
                  <c:v>5.9872685185185182E-2</c:v>
                </c:pt>
                <c:pt idx="5184">
                  <c:v>5.9884259259259255E-2</c:v>
                </c:pt>
                <c:pt idx="5185">
                  <c:v>5.9895833333333336E-2</c:v>
                </c:pt>
                <c:pt idx="5186">
                  <c:v>5.9907407407407409E-2</c:v>
                </c:pt>
                <c:pt idx="5187">
                  <c:v>5.9918981481481483E-2</c:v>
                </c:pt>
                <c:pt idx="5188">
                  <c:v>5.9930555555555563E-2</c:v>
                </c:pt>
                <c:pt idx="5189">
                  <c:v>5.994212962962963E-2</c:v>
                </c:pt>
                <c:pt idx="5190">
                  <c:v>5.9953703703703703E-2</c:v>
                </c:pt>
                <c:pt idx="5191">
                  <c:v>5.9965277777777777E-2</c:v>
                </c:pt>
                <c:pt idx="5192">
                  <c:v>5.9976851851851858E-2</c:v>
                </c:pt>
                <c:pt idx="5193">
                  <c:v>5.9988425925925924E-2</c:v>
                </c:pt>
                <c:pt idx="5194">
                  <c:v>0.06</c:v>
                </c:pt>
                <c:pt idx="5195">
                  <c:v>6.0011574074074071E-2</c:v>
                </c:pt>
                <c:pt idx="5196">
                  <c:v>6.0023148148148152E-2</c:v>
                </c:pt>
                <c:pt idx="5197">
                  <c:v>6.0034722222222225E-2</c:v>
                </c:pt>
                <c:pt idx="5198">
                  <c:v>6.0046296296296292E-2</c:v>
                </c:pt>
                <c:pt idx="5199">
                  <c:v>6.0057870370370366E-2</c:v>
                </c:pt>
                <c:pt idx="5200">
                  <c:v>6.0069444444444446E-2</c:v>
                </c:pt>
                <c:pt idx="5201">
                  <c:v>6.008101851851852E-2</c:v>
                </c:pt>
                <c:pt idx="5202">
                  <c:v>6.0092592592592593E-2</c:v>
                </c:pt>
                <c:pt idx="5203">
                  <c:v>6.010416666666666E-2</c:v>
                </c:pt>
                <c:pt idx="5204">
                  <c:v>6.011574074074074E-2</c:v>
                </c:pt>
                <c:pt idx="5205">
                  <c:v>6.0127314814814814E-2</c:v>
                </c:pt>
                <c:pt idx="5206">
                  <c:v>6.0138888888888888E-2</c:v>
                </c:pt>
                <c:pt idx="5207">
                  <c:v>6.0150462962962968E-2</c:v>
                </c:pt>
                <c:pt idx="5208">
                  <c:v>6.0162037037037042E-2</c:v>
                </c:pt>
                <c:pt idx="5209">
                  <c:v>6.0173611111111108E-2</c:v>
                </c:pt>
                <c:pt idx="5210">
                  <c:v>6.0185185185185182E-2</c:v>
                </c:pt>
                <c:pt idx="5211">
                  <c:v>6.0196759259259262E-2</c:v>
                </c:pt>
                <c:pt idx="5212">
                  <c:v>6.0208333333333336E-2</c:v>
                </c:pt>
                <c:pt idx="5213">
                  <c:v>6.0219907407407403E-2</c:v>
                </c:pt>
                <c:pt idx="5214">
                  <c:v>6.0231481481481476E-2</c:v>
                </c:pt>
                <c:pt idx="5215">
                  <c:v>6.0243055555555557E-2</c:v>
                </c:pt>
                <c:pt idx="5216">
                  <c:v>6.025462962962963E-2</c:v>
                </c:pt>
                <c:pt idx="5217">
                  <c:v>6.0266203703703704E-2</c:v>
                </c:pt>
                <c:pt idx="5218">
                  <c:v>6.0277777777777784E-2</c:v>
                </c:pt>
                <c:pt idx="5219">
                  <c:v>6.0289351851851851E-2</c:v>
                </c:pt>
                <c:pt idx="5220">
                  <c:v>6.0300925925925924E-2</c:v>
                </c:pt>
                <c:pt idx="5221">
                  <c:v>6.0312499999999998E-2</c:v>
                </c:pt>
                <c:pt idx="5222">
                  <c:v>6.0324074074074079E-2</c:v>
                </c:pt>
                <c:pt idx="5223">
                  <c:v>6.0335648148148145E-2</c:v>
                </c:pt>
                <c:pt idx="5224">
                  <c:v>6.0347222222222219E-2</c:v>
                </c:pt>
                <c:pt idx="5225">
                  <c:v>6.0358796296296292E-2</c:v>
                </c:pt>
                <c:pt idx="5226">
                  <c:v>6.0370370370370373E-2</c:v>
                </c:pt>
                <c:pt idx="5227">
                  <c:v>6.0381944444444446E-2</c:v>
                </c:pt>
                <c:pt idx="5228">
                  <c:v>6.039351851851852E-2</c:v>
                </c:pt>
                <c:pt idx="5229">
                  <c:v>6.04050925925926E-2</c:v>
                </c:pt>
                <c:pt idx="5230">
                  <c:v>6.0416666666666667E-2</c:v>
                </c:pt>
                <c:pt idx="5231">
                  <c:v>6.0428240740740741E-2</c:v>
                </c:pt>
                <c:pt idx="5232">
                  <c:v>6.0439814814814814E-2</c:v>
                </c:pt>
                <c:pt idx="5233">
                  <c:v>6.0451388888888895E-2</c:v>
                </c:pt>
                <c:pt idx="5234">
                  <c:v>6.0462962962962961E-2</c:v>
                </c:pt>
                <c:pt idx="5235">
                  <c:v>6.0474537037037035E-2</c:v>
                </c:pt>
                <c:pt idx="5236">
                  <c:v>6.0486111111111109E-2</c:v>
                </c:pt>
                <c:pt idx="5237">
                  <c:v>6.0497685185185189E-2</c:v>
                </c:pt>
                <c:pt idx="5238">
                  <c:v>6.0509259259259263E-2</c:v>
                </c:pt>
                <c:pt idx="5239">
                  <c:v>6.0520833333333329E-2</c:v>
                </c:pt>
                <c:pt idx="5240">
                  <c:v>6.0532407407407403E-2</c:v>
                </c:pt>
                <c:pt idx="5241">
                  <c:v>6.0543981481481483E-2</c:v>
                </c:pt>
                <c:pt idx="5242">
                  <c:v>6.0555555555555557E-2</c:v>
                </c:pt>
                <c:pt idx="5243">
                  <c:v>6.0567129629629624E-2</c:v>
                </c:pt>
                <c:pt idx="5244">
                  <c:v>6.0578703703703697E-2</c:v>
                </c:pt>
                <c:pt idx="5245">
                  <c:v>6.0590277777777778E-2</c:v>
                </c:pt>
                <c:pt idx="5246">
                  <c:v>6.0601851851851851E-2</c:v>
                </c:pt>
                <c:pt idx="5247">
                  <c:v>6.0613425925925925E-2</c:v>
                </c:pt>
                <c:pt idx="5248">
                  <c:v>6.0625000000000005E-2</c:v>
                </c:pt>
                <c:pt idx="5249">
                  <c:v>6.0636574074074079E-2</c:v>
                </c:pt>
                <c:pt idx="5250">
                  <c:v>6.0648148148148145E-2</c:v>
                </c:pt>
                <c:pt idx="5251">
                  <c:v>6.0659722222222219E-2</c:v>
                </c:pt>
                <c:pt idx="5252">
                  <c:v>6.06712962962963E-2</c:v>
                </c:pt>
                <c:pt idx="5253">
                  <c:v>6.0682870370370373E-2</c:v>
                </c:pt>
                <c:pt idx="5254">
                  <c:v>6.069444444444444E-2</c:v>
                </c:pt>
                <c:pt idx="5255">
                  <c:v>6.0706018518518513E-2</c:v>
                </c:pt>
                <c:pt idx="5256">
                  <c:v>6.0706018518518513E-2</c:v>
                </c:pt>
                <c:pt idx="5257">
                  <c:v>6.0717592592592594E-2</c:v>
                </c:pt>
                <c:pt idx="5258">
                  <c:v>6.0729166666666667E-2</c:v>
                </c:pt>
                <c:pt idx="5259">
                  <c:v>6.0740740740740741E-2</c:v>
                </c:pt>
                <c:pt idx="5260">
                  <c:v>6.0752314814814821E-2</c:v>
                </c:pt>
                <c:pt idx="5261">
                  <c:v>6.0763888888888888E-2</c:v>
                </c:pt>
                <c:pt idx="5262">
                  <c:v>6.0775462962962962E-2</c:v>
                </c:pt>
                <c:pt idx="5263">
                  <c:v>6.0787037037037035E-2</c:v>
                </c:pt>
                <c:pt idx="5264">
                  <c:v>6.0798611111111116E-2</c:v>
                </c:pt>
                <c:pt idx="5265">
                  <c:v>6.0810185185185182E-2</c:v>
                </c:pt>
                <c:pt idx="5266">
                  <c:v>6.0821759259259256E-2</c:v>
                </c:pt>
                <c:pt idx="5267">
                  <c:v>6.083333333333333E-2</c:v>
                </c:pt>
                <c:pt idx="5268">
                  <c:v>6.084490740740741E-2</c:v>
                </c:pt>
                <c:pt idx="5269">
                  <c:v>6.0856481481481484E-2</c:v>
                </c:pt>
                <c:pt idx="5270">
                  <c:v>6.0868055555555557E-2</c:v>
                </c:pt>
                <c:pt idx="5271">
                  <c:v>6.0879629629629638E-2</c:v>
                </c:pt>
                <c:pt idx="5272">
                  <c:v>6.0891203703703704E-2</c:v>
                </c:pt>
                <c:pt idx="5273">
                  <c:v>6.0902777777777778E-2</c:v>
                </c:pt>
                <c:pt idx="5274">
                  <c:v>6.0914351851851851E-2</c:v>
                </c:pt>
                <c:pt idx="5275">
                  <c:v>6.0925925925925932E-2</c:v>
                </c:pt>
                <c:pt idx="5276">
                  <c:v>6.0937499999999999E-2</c:v>
                </c:pt>
                <c:pt idx="5277">
                  <c:v>6.0949074074074072E-2</c:v>
                </c:pt>
                <c:pt idx="5278">
                  <c:v>6.0960648148148146E-2</c:v>
                </c:pt>
                <c:pt idx="5279">
                  <c:v>6.0972222222222226E-2</c:v>
                </c:pt>
                <c:pt idx="5280">
                  <c:v>6.09837962962963E-2</c:v>
                </c:pt>
                <c:pt idx="5281">
                  <c:v>6.0995370370370366E-2</c:v>
                </c:pt>
                <c:pt idx="5282">
                  <c:v>6.100694444444444E-2</c:v>
                </c:pt>
                <c:pt idx="5283">
                  <c:v>6.1018518518518521E-2</c:v>
                </c:pt>
                <c:pt idx="5284">
                  <c:v>6.1030092592592594E-2</c:v>
                </c:pt>
                <c:pt idx="5285">
                  <c:v>6.1041666666666661E-2</c:v>
                </c:pt>
                <c:pt idx="5286">
                  <c:v>6.1053240740740734E-2</c:v>
                </c:pt>
                <c:pt idx="5287">
                  <c:v>6.1064814814814815E-2</c:v>
                </c:pt>
                <c:pt idx="5288">
                  <c:v>6.1076388888888888E-2</c:v>
                </c:pt>
                <c:pt idx="5289">
                  <c:v>6.1087962962962962E-2</c:v>
                </c:pt>
                <c:pt idx="5290">
                  <c:v>6.1099537037037042E-2</c:v>
                </c:pt>
                <c:pt idx="5291">
                  <c:v>6.1111111111111116E-2</c:v>
                </c:pt>
                <c:pt idx="5292">
                  <c:v>6.1122685185185183E-2</c:v>
                </c:pt>
                <c:pt idx="5293">
                  <c:v>6.1134259259259256E-2</c:v>
                </c:pt>
                <c:pt idx="5294">
                  <c:v>6.1145833333333337E-2</c:v>
                </c:pt>
                <c:pt idx="5295">
                  <c:v>6.115740740740741E-2</c:v>
                </c:pt>
                <c:pt idx="5296">
                  <c:v>6.1168981481481477E-2</c:v>
                </c:pt>
                <c:pt idx="5297">
                  <c:v>6.1180555555555551E-2</c:v>
                </c:pt>
                <c:pt idx="5298">
                  <c:v>6.1192129629629631E-2</c:v>
                </c:pt>
                <c:pt idx="5299">
                  <c:v>6.1203703703703705E-2</c:v>
                </c:pt>
                <c:pt idx="5300">
                  <c:v>6.1215277777777778E-2</c:v>
                </c:pt>
                <c:pt idx="5301">
                  <c:v>6.1226851851851859E-2</c:v>
                </c:pt>
                <c:pt idx="5302">
                  <c:v>6.1238425925925925E-2</c:v>
                </c:pt>
                <c:pt idx="5303">
                  <c:v>6.1249999999999999E-2</c:v>
                </c:pt>
                <c:pt idx="5304">
                  <c:v>6.1261574074074072E-2</c:v>
                </c:pt>
                <c:pt idx="5305">
                  <c:v>6.1273148148148153E-2</c:v>
                </c:pt>
                <c:pt idx="5306">
                  <c:v>6.128472222222222E-2</c:v>
                </c:pt>
                <c:pt idx="5307">
                  <c:v>6.1296296296296293E-2</c:v>
                </c:pt>
                <c:pt idx="5308">
                  <c:v>6.1307870370370367E-2</c:v>
                </c:pt>
                <c:pt idx="5309">
                  <c:v>6.1319444444444447E-2</c:v>
                </c:pt>
                <c:pt idx="5310">
                  <c:v>6.1331018518518521E-2</c:v>
                </c:pt>
                <c:pt idx="5311">
                  <c:v>6.1342592592592594E-2</c:v>
                </c:pt>
                <c:pt idx="5312">
                  <c:v>6.1354166666666675E-2</c:v>
                </c:pt>
                <c:pt idx="5313">
                  <c:v>6.1365740740740742E-2</c:v>
                </c:pt>
                <c:pt idx="5314">
                  <c:v>6.1377314814814815E-2</c:v>
                </c:pt>
                <c:pt idx="5315">
                  <c:v>6.1388888888888889E-2</c:v>
                </c:pt>
                <c:pt idx="5316">
                  <c:v>6.1400462962962969E-2</c:v>
                </c:pt>
                <c:pt idx="5317">
                  <c:v>6.1412037037037036E-2</c:v>
                </c:pt>
                <c:pt idx="5318">
                  <c:v>6.1423611111111109E-2</c:v>
                </c:pt>
                <c:pt idx="5319">
                  <c:v>6.1435185185185183E-2</c:v>
                </c:pt>
                <c:pt idx="5320">
                  <c:v>6.1446759259259263E-2</c:v>
                </c:pt>
                <c:pt idx="5321">
                  <c:v>6.1458333333333337E-2</c:v>
                </c:pt>
                <c:pt idx="5322">
                  <c:v>6.1469907407407404E-2</c:v>
                </c:pt>
                <c:pt idx="5323">
                  <c:v>6.1481481481481477E-2</c:v>
                </c:pt>
                <c:pt idx="5324">
                  <c:v>6.1493055555555558E-2</c:v>
                </c:pt>
                <c:pt idx="5325">
                  <c:v>6.1504629629629631E-2</c:v>
                </c:pt>
                <c:pt idx="5326">
                  <c:v>6.1516203703703698E-2</c:v>
                </c:pt>
                <c:pt idx="5327">
                  <c:v>6.1527777777777772E-2</c:v>
                </c:pt>
                <c:pt idx="5328">
                  <c:v>6.1539351851851852E-2</c:v>
                </c:pt>
                <c:pt idx="5329">
                  <c:v>6.1550925925925926E-2</c:v>
                </c:pt>
                <c:pt idx="5330">
                  <c:v>6.1562499999999999E-2</c:v>
                </c:pt>
                <c:pt idx="5331">
                  <c:v>6.157407407407408E-2</c:v>
                </c:pt>
                <c:pt idx="5332">
                  <c:v>6.1585648148148153E-2</c:v>
                </c:pt>
                <c:pt idx="5333">
                  <c:v>6.159722222222222E-2</c:v>
                </c:pt>
                <c:pt idx="5334">
                  <c:v>6.1608796296296293E-2</c:v>
                </c:pt>
                <c:pt idx="5335">
                  <c:v>6.1620370370370374E-2</c:v>
                </c:pt>
                <c:pt idx="5336">
                  <c:v>6.1631944444444448E-2</c:v>
                </c:pt>
                <c:pt idx="5337">
                  <c:v>6.1643518518518514E-2</c:v>
                </c:pt>
                <c:pt idx="5338">
                  <c:v>6.1655092592592588E-2</c:v>
                </c:pt>
                <c:pt idx="5339">
                  <c:v>6.1666666666666668E-2</c:v>
                </c:pt>
                <c:pt idx="5340">
                  <c:v>6.1678240740740742E-2</c:v>
                </c:pt>
                <c:pt idx="5341">
                  <c:v>6.1689814814814815E-2</c:v>
                </c:pt>
                <c:pt idx="5342">
                  <c:v>6.1701388888888896E-2</c:v>
                </c:pt>
                <c:pt idx="5343">
                  <c:v>6.1712962962962963E-2</c:v>
                </c:pt>
                <c:pt idx="5344">
                  <c:v>6.1724537037037036E-2</c:v>
                </c:pt>
                <c:pt idx="5345">
                  <c:v>6.173611111111111E-2</c:v>
                </c:pt>
                <c:pt idx="5346">
                  <c:v>6.174768518518519E-2</c:v>
                </c:pt>
                <c:pt idx="5347">
                  <c:v>6.1759259259259257E-2</c:v>
                </c:pt>
                <c:pt idx="5348">
                  <c:v>6.177083333333333E-2</c:v>
                </c:pt>
                <c:pt idx="5349">
                  <c:v>6.1782407407407404E-2</c:v>
                </c:pt>
                <c:pt idx="5350">
                  <c:v>6.1793981481481484E-2</c:v>
                </c:pt>
                <c:pt idx="5351">
                  <c:v>6.1805555555555558E-2</c:v>
                </c:pt>
                <c:pt idx="5352">
                  <c:v>6.1817129629629632E-2</c:v>
                </c:pt>
                <c:pt idx="5353">
                  <c:v>6.1828703703703712E-2</c:v>
                </c:pt>
                <c:pt idx="5354">
                  <c:v>6.1840277777777779E-2</c:v>
                </c:pt>
                <c:pt idx="5355">
                  <c:v>6.1851851851851852E-2</c:v>
                </c:pt>
                <c:pt idx="5356">
                  <c:v>6.1863425925925926E-2</c:v>
                </c:pt>
                <c:pt idx="5357">
                  <c:v>6.1875000000000006E-2</c:v>
                </c:pt>
                <c:pt idx="5358">
                  <c:v>6.1886574074074073E-2</c:v>
                </c:pt>
                <c:pt idx="5359">
                  <c:v>6.1898148148148147E-2</c:v>
                </c:pt>
                <c:pt idx="5360">
                  <c:v>6.190972222222222E-2</c:v>
                </c:pt>
                <c:pt idx="5361">
                  <c:v>6.1921296296296301E-2</c:v>
                </c:pt>
                <c:pt idx="5362">
                  <c:v>6.1932870370370374E-2</c:v>
                </c:pt>
                <c:pt idx="5363">
                  <c:v>6.1944444444444441E-2</c:v>
                </c:pt>
                <c:pt idx="5364">
                  <c:v>6.1956018518518514E-2</c:v>
                </c:pt>
                <c:pt idx="5365">
                  <c:v>6.1967592592592595E-2</c:v>
                </c:pt>
                <c:pt idx="5366">
                  <c:v>6.1979166666666669E-2</c:v>
                </c:pt>
                <c:pt idx="5367">
                  <c:v>6.1990740740740735E-2</c:v>
                </c:pt>
                <c:pt idx="5368">
                  <c:v>6.2002314814814809E-2</c:v>
                </c:pt>
                <c:pt idx="5369">
                  <c:v>6.2013888888888889E-2</c:v>
                </c:pt>
                <c:pt idx="5370">
                  <c:v>6.2025462962962963E-2</c:v>
                </c:pt>
                <c:pt idx="5371">
                  <c:v>6.2037037037037036E-2</c:v>
                </c:pt>
                <c:pt idx="5372">
                  <c:v>6.2048611111111117E-2</c:v>
                </c:pt>
                <c:pt idx="5373">
                  <c:v>6.206018518518519E-2</c:v>
                </c:pt>
                <c:pt idx="5374">
                  <c:v>6.2071759259259257E-2</c:v>
                </c:pt>
                <c:pt idx="5375">
                  <c:v>6.2083333333333331E-2</c:v>
                </c:pt>
                <c:pt idx="5376">
                  <c:v>6.2094907407407411E-2</c:v>
                </c:pt>
                <c:pt idx="5377">
                  <c:v>6.2106481481481485E-2</c:v>
                </c:pt>
                <c:pt idx="5378">
                  <c:v>6.2118055555555551E-2</c:v>
                </c:pt>
                <c:pt idx="5379">
                  <c:v>6.2129629629629625E-2</c:v>
                </c:pt>
                <c:pt idx="5380">
                  <c:v>6.2141203703703705E-2</c:v>
                </c:pt>
                <c:pt idx="5381">
                  <c:v>6.2152777777777779E-2</c:v>
                </c:pt>
                <c:pt idx="5382">
                  <c:v>6.2164351851851853E-2</c:v>
                </c:pt>
                <c:pt idx="5383">
                  <c:v>6.2175925925925933E-2</c:v>
                </c:pt>
                <c:pt idx="5384">
                  <c:v>6.21875E-2</c:v>
                </c:pt>
                <c:pt idx="5385">
                  <c:v>6.2199074074074073E-2</c:v>
                </c:pt>
                <c:pt idx="5386">
                  <c:v>6.2210648148148147E-2</c:v>
                </c:pt>
                <c:pt idx="5387">
                  <c:v>6.2222222222222227E-2</c:v>
                </c:pt>
                <c:pt idx="5388">
                  <c:v>6.2233796296296294E-2</c:v>
                </c:pt>
                <c:pt idx="5389">
                  <c:v>6.2245370370370368E-2</c:v>
                </c:pt>
                <c:pt idx="5390">
                  <c:v>6.2256944444444441E-2</c:v>
                </c:pt>
                <c:pt idx="5391">
                  <c:v>6.2268518518518522E-2</c:v>
                </c:pt>
                <c:pt idx="5392">
                  <c:v>6.2280092592592595E-2</c:v>
                </c:pt>
                <c:pt idx="5393">
                  <c:v>6.2291666666666669E-2</c:v>
                </c:pt>
                <c:pt idx="5394">
                  <c:v>6.2303240740740735E-2</c:v>
                </c:pt>
                <c:pt idx="5395">
                  <c:v>6.2314814814814816E-2</c:v>
                </c:pt>
                <c:pt idx="5396">
                  <c:v>6.232638888888889E-2</c:v>
                </c:pt>
                <c:pt idx="5397">
                  <c:v>6.2337962962962963E-2</c:v>
                </c:pt>
                <c:pt idx="5398">
                  <c:v>6.2349537037037044E-2</c:v>
                </c:pt>
                <c:pt idx="5399">
                  <c:v>6.236111111111111E-2</c:v>
                </c:pt>
                <c:pt idx="5400">
                  <c:v>6.2372685185185184E-2</c:v>
                </c:pt>
                <c:pt idx="5401">
                  <c:v>6.2384259259259257E-2</c:v>
                </c:pt>
                <c:pt idx="5402">
                  <c:v>6.2395833333333338E-2</c:v>
                </c:pt>
                <c:pt idx="5403">
                  <c:v>6.2407407407407411E-2</c:v>
                </c:pt>
                <c:pt idx="5404">
                  <c:v>6.2418981481481478E-2</c:v>
                </c:pt>
                <c:pt idx="5405">
                  <c:v>6.2430555555555552E-2</c:v>
                </c:pt>
                <c:pt idx="5406">
                  <c:v>6.2442129629629632E-2</c:v>
                </c:pt>
                <c:pt idx="5407">
                  <c:v>6.2453703703703706E-2</c:v>
                </c:pt>
                <c:pt idx="5408">
                  <c:v>6.2465277777777772E-2</c:v>
                </c:pt>
                <c:pt idx="5409">
                  <c:v>6.2476851851851846E-2</c:v>
                </c:pt>
                <c:pt idx="5410">
                  <c:v>6.2488425925925926E-2</c:v>
                </c:pt>
                <c:pt idx="5411">
                  <c:v>6.25E-2</c:v>
                </c:pt>
                <c:pt idx="5412">
                  <c:v>6.2511574074074081E-2</c:v>
                </c:pt>
                <c:pt idx="5413">
                  <c:v>6.2523148148148147E-2</c:v>
                </c:pt>
                <c:pt idx="5414">
                  <c:v>6.2534722222222228E-2</c:v>
                </c:pt>
                <c:pt idx="5415">
                  <c:v>6.2546296296296294E-2</c:v>
                </c:pt>
                <c:pt idx="5416">
                  <c:v>6.2557870370370375E-2</c:v>
                </c:pt>
                <c:pt idx="5417">
                  <c:v>6.2569444444444441E-2</c:v>
                </c:pt>
                <c:pt idx="5418">
                  <c:v>6.2581018518518508E-2</c:v>
                </c:pt>
                <c:pt idx="5419">
                  <c:v>6.2592592592592589E-2</c:v>
                </c:pt>
                <c:pt idx="5420">
                  <c:v>6.2604166666666669E-2</c:v>
                </c:pt>
                <c:pt idx="5421">
                  <c:v>6.2615740740740736E-2</c:v>
                </c:pt>
                <c:pt idx="5422">
                  <c:v>6.2627314814814816E-2</c:v>
                </c:pt>
                <c:pt idx="5423">
                  <c:v>6.2638888888888897E-2</c:v>
                </c:pt>
                <c:pt idx="5424">
                  <c:v>6.2650462962962963E-2</c:v>
                </c:pt>
                <c:pt idx="5425">
                  <c:v>6.2662037037037044E-2</c:v>
                </c:pt>
                <c:pt idx="5426">
                  <c:v>6.267361111111111E-2</c:v>
                </c:pt>
                <c:pt idx="5427">
                  <c:v>6.2685185185185191E-2</c:v>
                </c:pt>
                <c:pt idx="5428">
                  <c:v>6.2696759259259258E-2</c:v>
                </c:pt>
                <c:pt idx="5429">
                  <c:v>6.2708333333333324E-2</c:v>
                </c:pt>
                <c:pt idx="5430">
                  <c:v>6.2719907407407405E-2</c:v>
                </c:pt>
                <c:pt idx="5431">
                  <c:v>6.2731481481481485E-2</c:v>
                </c:pt>
                <c:pt idx="5432">
                  <c:v>6.2743055555555552E-2</c:v>
                </c:pt>
                <c:pt idx="5433">
                  <c:v>6.2754629629629632E-2</c:v>
                </c:pt>
                <c:pt idx="5434">
                  <c:v>6.2766203703703713E-2</c:v>
                </c:pt>
                <c:pt idx="5435">
                  <c:v>6.277777777777778E-2</c:v>
                </c:pt>
                <c:pt idx="5436">
                  <c:v>6.2789351851851846E-2</c:v>
                </c:pt>
                <c:pt idx="5437">
                  <c:v>6.2800925925925927E-2</c:v>
                </c:pt>
                <c:pt idx="5438">
                  <c:v>6.2812499999999993E-2</c:v>
                </c:pt>
                <c:pt idx="5439">
                  <c:v>6.2824074074074074E-2</c:v>
                </c:pt>
                <c:pt idx="5440">
                  <c:v>6.283564814814814E-2</c:v>
                </c:pt>
                <c:pt idx="5441">
                  <c:v>6.2847222222222221E-2</c:v>
                </c:pt>
                <c:pt idx="5442">
                  <c:v>6.2858796296296301E-2</c:v>
                </c:pt>
                <c:pt idx="5443">
                  <c:v>6.2870370370370368E-2</c:v>
                </c:pt>
                <c:pt idx="5444">
                  <c:v>6.2881944444444449E-2</c:v>
                </c:pt>
                <c:pt idx="5445">
                  <c:v>6.2893518518518529E-2</c:v>
                </c:pt>
                <c:pt idx="5446">
                  <c:v>6.2905092592592596E-2</c:v>
                </c:pt>
                <c:pt idx="5447">
                  <c:v>6.2916666666666662E-2</c:v>
                </c:pt>
                <c:pt idx="5448">
                  <c:v>6.2928240740740743E-2</c:v>
                </c:pt>
                <c:pt idx="5449">
                  <c:v>6.293981481481481E-2</c:v>
                </c:pt>
                <c:pt idx="5450">
                  <c:v>6.295138888888889E-2</c:v>
                </c:pt>
                <c:pt idx="5451">
                  <c:v>6.2962962962962957E-2</c:v>
                </c:pt>
                <c:pt idx="5452">
                  <c:v>6.2974537037037037E-2</c:v>
                </c:pt>
                <c:pt idx="5453">
                  <c:v>6.2986111111111118E-2</c:v>
                </c:pt>
                <c:pt idx="5454">
                  <c:v>6.2997685185185184E-2</c:v>
                </c:pt>
                <c:pt idx="5455">
                  <c:v>6.3009259259259265E-2</c:v>
                </c:pt>
                <c:pt idx="5456">
                  <c:v>6.3020833333333331E-2</c:v>
                </c:pt>
                <c:pt idx="5457">
                  <c:v>6.3032407407407412E-2</c:v>
                </c:pt>
                <c:pt idx="5458">
                  <c:v>6.3043981481481479E-2</c:v>
                </c:pt>
                <c:pt idx="5459">
                  <c:v>6.3055555555555545E-2</c:v>
                </c:pt>
                <c:pt idx="5460">
                  <c:v>6.3067129629629626E-2</c:v>
                </c:pt>
                <c:pt idx="5461">
                  <c:v>6.3078703703703706E-2</c:v>
                </c:pt>
                <c:pt idx="5462">
                  <c:v>6.3090277777777773E-2</c:v>
                </c:pt>
                <c:pt idx="5463">
                  <c:v>6.3101851851851853E-2</c:v>
                </c:pt>
                <c:pt idx="5464">
                  <c:v>6.3113425925925934E-2</c:v>
                </c:pt>
                <c:pt idx="5465">
                  <c:v>6.3125000000000001E-2</c:v>
                </c:pt>
                <c:pt idx="5466">
                  <c:v>6.3136574074074081E-2</c:v>
                </c:pt>
                <c:pt idx="5467">
                  <c:v>6.3148148148148148E-2</c:v>
                </c:pt>
                <c:pt idx="5468">
                  <c:v>6.3159722222222228E-2</c:v>
                </c:pt>
                <c:pt idx="5469">
                  <c:v>6.3171296296296295E-2</c:v>
                </c:pt>
                <c:pt idx="5470">
                  <c:v>6.3182870370370361E-2</c:v>
                </c:pt>
                <c:pt idx="5471">
                  <c:v>6.3194444444444442E-2</c:v>
                </c:pt>
                <c:pt idx="5472">
                  <c:v>6.3206018518518522E-2</c:v>
                </c:pt>
                <c:pt idx="5473">
                  <c:v>6.3217592592592589E-2</c:v>
                </c:pt>
                <c:pt idx="5474">
                  <c:v>6.322916666666667E-2</c:v>
                </c:pt>
                <c:pt idx="5475">
                  <c:v>6.324074074074075E-2</c:v>
                </c:pt>
                <c:pt idx="5476">
                  <c:v>6.3252314814814817E-2</c:v>
                </c:pt>
                <c:pt idx="5477">
                  <c:v>6.3263888888888883E-2</c:v>
                </c:pt>
                <c:pt idx="5478">
                  <c:v>6.3275462962962964E-2</c:v>
                </c:pt>
                <c:pt idx="5479">
                  <c:v>6.3287037037037031E-2</c:v>
                </c:pt>
                <c:pt idx="5480">
                  <c:v>6.3298611111111111E-2</c:v>
                </c:pt>
                <c:pt idx="5481">
                  <c:v>6.3310185185185178E-2</c:v>
                </c:pt>
                <c:pt idx="5482">
                  <c:v>6.3321759259259258E-2</c:v>
                </c:pt>
                <c:pt idx="5483">
                  <c:v>6.3333333333333339E-2</c:v>
                </c:pt>
                <c:pt idx="5484">
                  <c:v>6.3344907407407405E-2</c:v>
                </c:pt>
                <c:pt idx="5485">
                  <c:v>6.3356481481481486E-2</c:v>
                </c:pt>
                <c:pt idx="5486">
                  <c:v>6.3368055555555566E-2</c:v>
                </c:pt>
                <c:pt idx="5487">
                  <c:v>6.3379629629629633E-2</c:v>
                </c:pt>
                <c:pt idx="5488">
                  <c:v>6.33912037037037E-2</c:v>
                </c:pt>
                <c:pt idx="5489">
                  <c:v>6.340277777777778E-2</c:v>
                </c:pt>
                <c:pt idx="5490">
                  <c:v>6.3414351851851847E-2</c:v>
                </c:pt>
                <c:pt idx="5491">
                  <c:v>6.3425925925925927E-2</c:v>
                </c:pt>
                <c:pt idx="5492">
                  <c:v>6.3437499999999994E-2</c:v>
                </c:pt>
                <c:pt idx="5493">
                  <c:v>6.3449074074074074E-2</c:v>
                </c:pt>
                <c:pt idx="5494">
                  <c:v>6.3460648148148155E-2</c:v>
                </c:pt>
                <c:pt idx="5495">
                  <c:v>6.3472222222222222E-2</c:v>
                </c:pt>
                <c:pt idx="5496">
                  <c:v>6.3483796296296302E-2</c:v>
                </c:pt>
                <c:pt idx="5497">
                  <c:v>6.3495370370370369E-2</c:v>
                </c:pt>
                <c:pt idx="5498">
                  <c:v>6.3506944444444449E-2</c:v>
                </c:pt>
                <c:pt idx="5499">
                  <c:v>6.3518518518518516E-2</c:v>
                </c:pt>
                <c:pt idx="5500">
                  <c:v>6.3530092592592582E-2</c:v>
                </c:pt>
                <c:pt idx="5501">
                  <c:v>6.3541666666666663E-2</c:v>
                </c:pt>
                <c:pt idx="5502">
                  <c:v>6.3553240740740743E-2</c:v>
                </c:pt>
                <c:pt idx="5503">
                  <c:v>6.356481481481481E-2</c:v>
                </c:pt>
                <c:pt idx="5504">
                  <c:v>6.3576388888888891E-2</c:v>
                </c:pt>
                <c:pt idx="5505">
                  <c:v>6.3587962962962971E-2</c:v>
                </c:pt>
                <c:pt idx="5506">
                  <c:v>6.3599537037037038E-2</c:v>
                </c:pt>
                <c:pt idx="5507">
                  <c:v>6.3611111111111118E-2</c:v>
                </c:pt>
                <c:pt idx="5508">
                  <c:v>6.3622685185185185E-2</c:v>
                </c:pt>
                <c:pt idx="5509">
                  <c:v>6.3634259259259265E-2</c:v>
                </c:pt>
                <c:pt idx="5510">
                  <c:v>6.3645833333333332E-2</c:v>
                </c:pt>
                <c:pt idx="5511">
                  <c:v>6.3657407407407399E-2</c:v>
                </c:pt>
                <c:pt idx="5512">
                  <c:v>6.3668981481481479E-2</c:v>
                </c:pt>
                <c:pt idx="5513">
                  <c:v>6.368055555555556E-2</c:v>
                </c:pt>
                <c:pt idx="5514">
                  <c:v>6.3692129629629626E-2</c:v>
                </c:pt>
                <c:pt idx="5515">
                  <c:v>6.3703703703703707E-2</c:v>
                </c:pt>
                <c:pt idx="5516">
                  <c:v>6.3715277777777787E-2</c:v>
                </c:pt>
                <c:pt idx="5517">
                  <c:v>6.3726851851851854E-2</c:v>
                </c:pt>
                <c:pt idx="5518">
                  <c:v>6.3738425925925921E-2</c:v>
                </c:pt>
                <c:pt idx="5519">
                  <c:v>6.3750000000000001E-2</c:v>
                </c:pt>
                <c:pt idx="5520">
                  <c:v>6.3761574074074068E-2</c:v>
                </c:pt>
                <c:pt idx="5521">
                  <c:v>6.3773148148148148E-2</c:v>
                </c:pt>
                <c:pt idx="5522">
                  <c:v>6.3784722222222215E-2</c:v>
                </c:pt>
                <c:pt idx="5523">
                  <c:v>6.3796296296296295E-2</c:v>
                </c:pt>
                <c:pt idx="5524">
                  <c:v>6.3807870370370376E-2</c:v>
                </c:pt>
                <c:pt idx="5525">
                  <c:v>6.3819444444444443E-2</c:v>
                </c:pt>
                <c:pt idx="5526">
                  <c:v>6.3831018518518523E-2</c:v>
                </c:pt>
                <c:pt idx="5527">
                  <c:v>6.3842592592592604E-2</c:v>
                </c:pt>
                <c:pt idx="5528">
                  <c:v>6.385416666666667E-2</c:v>
                </c:pt>
                <c:pt idx="5529">
                  <c:v>6.3865740740740737E-2</c:v>
                </c:pt>
                <c:pt idx="5530">
                  <c:v>6.3877314814814817E-2</c:v>
                </c:pt>
                <c:pt idx="5531">
                  <c:v>6.3888888888888884E-2</c:v>
                </c:pt>
                <c:pt idx="5532">
                  <c:v>6.3900462962962964E-2</c:v>
                </c:pt>
                <c:pt idx="5533">
                  <c:v>6.3912037037037031E-2</c:v>
                </c:pt>
                <c:pt idx="5534">
                  <c:v>6.3923611111111112E-2</c:v>
                </c:pt>
                <c:pt idx="5535">
                  <c:v>6.3935185185185192E-2</c:v>
                </c:pt>
                <c:pt idx="5536">
                  <c:v>6.3946759259259259E-2</c:v>
                </c:pt>
                <c:pt idx="5537">
                  <c:v>6.3958333333333339E-2</c:v>
                </c:pt>
                <c:pt idx="5538">
                  <c:v>6.3969907407407406E-2</c:v>
                </c:pt>
                <c:pt idx="5539">
                  <c:v>6.3981481481481486E-2</c:v>
                </c:pt>
                <c:pt idx="5540">
                  <c:v>6.3993055555555553E-2</c:v>
                </c:pt>
                <c:pt idx="5541">
                  <c:v>6.400462962962962E-2</c:v>
                </c:pt>
                <c:pt idx="5542">
                  <c:v>6.40162037037037E-2</c:v>
                </c:pt>
                <c:pt idx="5543">
                  <c:v>6.4027777777777781E-2</c:v>
                </c:pt>
                <c:pt idx="5544">
                  <c:v>6.4039351851851847E-2</c:v>
                </c:pt>
                <c:pt idx="5545">
                  <c:v>6.4050925925925928E-2</c:v>
                </c:pt>
                <c:pt idx="5546">
                  <c:v>6.4062500000000008E-2</c:v>
                </c:pt>
                <c:pt idx="5547">
                  <c:v>6.4074074074074075E-2</c:v>
                </c:pt>
                <c:pt idx="5548">
                  <c:v>6.4085648148148142E-2</c:v>
                </c:pt>
                <c:pt idx="5549">
                  <c:v>6.4097222222222222E-2</c:v>
                </c:pt>
                <c:pt idx="5550">
                  <c:v>6.4108796296296303E-2</c:v>
                </c:pt>
                <c:pt idx="5551">
                  <c:v>6.4120370370370369E-2</c:v>
                </c:pt>
                <c:pt idx="5552">
                  <c:v>6.4131944444444436E-2</c:v>
                </c:pt>
                <c:pt idx="5553">
                  <c:v>6.4143518518518516E-2</c:v>
                </c:pt>
                <c:pt idx="5554">
                  <c:v>6.4155092592592597E-2</c:v>
                </c:pt>
                <c:pt idx="5555">
                  <c:v>6.4166666666666664E-2</c:v>
                </c:pt>
                <c:pt idx="5556">
                  <c:v>6.4178240740740744E-2</c:v>
                </c:pt>
                <c:pt idx="5557">
                  <c:v>6.4189814814814811E-2</c:v>
                </c:pt>
                <c:pt idx="5558">
                  <c:v>6.4201388888888891E-2</c:v>
                </c:pt>
                <c:pt idx="5559">
                  <c:v>6.4212962962962958E-2</c:v>
                </c:pt>
                <c:pt idx="5560">
                  <c:v>6.4224537037037038E-2</c:v>
                </c:pt>
                <c:pt idx="5561">
                  <c:v>6.4236111111111105E-2</c:v>
                </c:pt>
                <c:pt idx="5562">
                  <c:v>6.4247685185185185E-2</c:v>
                </c:pt>
                <c:pt idx="5563">
                  <c:v>6.4259259259259252E-2</c:v>
                </c:pt>
                <c:pt idx="5564">
                  <c:v>6.4270833333333333E-2</c:v>
                </c:pt>
                <c:pt idx="5565">
                  <c:v>6.4282407407407413E-2</c:v>
                </c:pt>
                <c:pt idx="5566">
                  <c:v>6.429398148148148E-2</c:v>
                </c:pt>
                <c:pt idx="5567">
                  <c:v>6.430555555555556E-2</c:v>
                </c:pt>
                <c:pt idx="5568">
                  <c:v>6.4317129629629641E-2</c:v>
                </c:pt>
                <c:pt idx="5569">
                  <c:v>6.4328703703703707E-2</c:v>
                </c:pt>
                <c:pt idx="5570">
                  <c:v>6.4340277777777774E-2</c:v>
                </c:pt>
                <c:pt idx="5571">
                  <c:v>6.4351851851851841E-2</c:v>
                </c:pt>
                <c:pt idx="5572">
                  <c:v>6.4363425925925921E-2</c:v>
                </c:pt>
                <c:pt idx="5573">
                  <c:v>6.4375000000000002E-2</c:v>
                </c:pt>
                <c:pt idx="5574">
                  <c:v>6.4386574074074068E-2</c:v>
                </c:pt>
                <c:pt idx="5575">
                  <c:v>6.4398148148148149E-2</c:v>
                </c:pt>
                <c:pt idx="5576">
                  <c:v>6.4409722222222229E-2</c:v>
                </c:pt>
                <c:pt idx="5577">
                  <c:v>6.4421296296296296E-2</c:v>
                </c:pt>
                <c:pt idx="5578">
                  <c:v>6.4432870370370363E-2</c:v>
                </c:pt>
                <c:pt idx="5579">
                  <c:v>6.4444444444444443E-2</c:v>
                </c:pt>
                <c:pt idx="5580">
                  <c:v>6.4456018518518524E-2</c:v>
                </c:pt>
                <c:pt idx="5581">
                  <c:v>6.446759259259259E-2</c:v>
                </c:pt>
                <c:pt idx="5582">
                  <c:v>6.4479166666666657E-2</c:v>
                </c:pt>
                <c:pt idx="5583">
                  <c:v>6.4490740740740737E-2</c:v>
                </c:pt>
                <c:pt idx="5584">
                  <c:v>6.4502314814814818E-2</c:v>
                </c:pt>
                <c:pt idx="5585">
                  <c:v>6.4513888888888885E-2</c:v>
                </c:pt>
                <c:pt idx="5586">
                  <c:v>6.4525462962962965E-2</c:v>
                </c:pt>
                <c:pt idx="5587">
                  <c:v>6.4537037037037046E-2</c:v>
                </c:pt>
                <c:pt idx="5588">
                  <c:v>6.4548611111111112E-2</c:v>
                </c:pt>
                <c:pt idx="5589">
                  <c:v>6.4560185185185193E-2</c:v>
                </c:pt>
                <c:pt idx="5590">
                  <c:v>6.4571759259259259E-2</c:v>
                </c:pt>
                <c:pt idx="5591">
                  <c:v>6.458333333333334E-2</c:v>
                </c:pt>
                <c:pt idx="5592">
                  <c:v>6.4594907407407406E-2</c:v>
                </c:pt>
                <c:pt idx="5593">
                  <c:v>6.4606481481481473E-2</c:v>
                </c:pt>
                <c:pt idx="5594">
                  <c:v>6.4618055555555554E-2</c:v>
                </c:pt>
                <c:pt idx="5595">
                  <c:v>6.4629629629629634E-2</c:v>
                </c:pt>
                <c:pt idx="5596">
                  <c:v>6.4641203703703701E-2</c:v>
                </c:pt>
                <c:pt idx="5597">
                  <c:v>6.4652777777777781E-2</c:v>
                </c:pt>
                <c:pt idx="5598">
                  <c:v>6.4664351851851862E-2</c:v>
                </c:pt>
                <c:pt idx="5599">
                  <c:v>6.4675925925925928E-2</c:v>
                </c:pt>
                <c:pt idx="5600">
                  <c:v>6.4687499999999995E-2</c:v>
                </c:pt>
                <c:pt idx="5601">
                  <c:v>6.4699074074074062E-2</c:v>
                </c:pt>
                <c:pt idx="5602">
                  <c:v>6.4710648148148142E-2</c:v>
                </c:pt>
                <c:pt idx="5603">
                  <c:v>6.4722222222222223E-2</c:v>
                </c:pt>
                <c:pt idx="5604">
                  <c:v>6.4733796296296289E-2</c:v>
                </c:pt>
                <c:pt idx="5605">
                  <c:v>6.474537037037037E-2</c:v>
                </c:pt>
                <c:pt idx="5606">
                  <c:v>6.475694444444445E-2</c:v>
                </c:pt>
                <c:pt idx="5607">
                  <c:v>6.4768518518518517E-2</c:v>
                </c:pt>
                <c:pt idx="5608">
                  <c:v>6.4780092592592597E-2</c:v>
                </c:pt>
                <c:pt idx="5609">
                  <c:v>6.4791666666666664E-2</c:v>
                </c:pt>
                <c:pt idx="5610">
                  <c:v>6.4803240740740745E-2</c:v>
                </c:pt>
                <c:pt idx="5611">
                  <c:v>6.4814814814814811E-2</c:v>
                </c:pt>
                <c:pt idx="5612">
                  <c:v>6.4826388888888892E-2</c:v>
                </c:pt>
                <c:pt idx="5613">
                  <c:v>6.4837962962962958E-2</c:v>
                </c:pt>
                <c:pt idx="5614">
                  <c:v>6.4849537037037039E-2</c:v>
                </c:pt>
                <c:pt idx="5615">
                  <c:v>6.4861111111111105E-2</c:v>
                </c:pt>
                <c:pt idx="5616">
                  <c:v>6.4872685185185186E-2</c:v>
                </c:pt>
                <c:pt idx="5617">
                  <c:v>6.4884259259259267E-2</c:v>
                </c:pt>
                <c:pt idx="5618">
                  <c:v>6.4895833333333333E-2</c:v>
                </c:pt>
                <c:pt idx="5619">
                  <c:v>6.4907407407407414E-2</c:v>
                </c:pt>
                <c:pt idx="5620">
                  <c:v>6.491898148148148E-2</c:v>
                </c:pt>
                <c:pt idx="5621">
                  <c:v>6.4930555555555561E-2</c:v>
                </c:pt>
                <c:pt idx="5622">
                  <c:v>6.4942129629629627E-2</c:v>
                </c:pt>
                <c:pt idx="5623">
                  <c:v>6.4953703703703694E-2</c:v>
                </c:pt>
                <c:pt idx="5624">
                  <c:v>6.4965277777777775E-2</c:v>
                </c:pt>
                <c:pt idx="5625">
                  <c:v>6.4976851851851855E-2</c:v>
                </c:pt>
                <c:pt idx="5626">
                  <c:v>6.4988425925925922E-2</c:v>
                </c:pt>
                <c:pt idx="5627">
                  <c:v>6.5000000000000002E-2</c:v>
                </c:pt>
                <c:pt idx="5628">
                  <c:v>6.5011574074074083E-2</c:v>
                </c:pt>
                <c:pt idx="5629">
                  <c:v>6.5023148148148149E-2</c:v>
                </c:pt>
                <c:pt idx="5630">
                  <c:v>6.5034722222222216E-2</c:v>
                </c:pt>
                <c:pt idx="5631">
                  <c:v>6.5046296296296297E-2</c:v>
                </c:pt>
                <c:pt idx="5632">
                  <c:v>6.5057870370370363E-2</c:v>
                </c:pt>
                <c:pt idx="5633">
                  <c:v>6.5069444444444444E-2</c:v>
                </c:pt>
                <c:pt idx="5634">
                  <c:v>6.508101851851851E-2</c:v>
                </c:pt>
                <c:pt idx="5635">
                  <c:v>6.5092592592592591E-2</c:v>
                </c:pt>
                <c:pt idx="5636">
                  <c:v>6.5104166666666671E-2</c:v>
                </c:pt>
                <c:pt idx="5637">
                  <c:v>6.5115740740740738E-2</c:v>
                </c:pt>
                <c:pt idx="5638">
                  <c:v>6.5127314814814818E-2</c:v>
                </c:pt>
                <c:pt idx="5639">
                  <c:v>6.5138888888888885E-2</c:v>
                </c:pt>
                <c:pt idx="5640">
                  <c:v>6.5150462962962966E-2</c:v>
                </c:pt>
                <c:pt idx="5641">
                  <c:v>6.5162037037037032E-2</c:v>
                </c:pt>
                <c:pt idx="5642">
                  <c:v>6.5173611111111113E-2</c:v>
                </c:pt>
                <c:pt idx="5643">
                  <c:v>6.5185185185185179E-2</c:v>
                </c:pt>
                <c:pt idx="5644">
                  <c:v>6.519675925925926E-2</c:v>
                </c:pt>
                <c:pt idx="5645">
                  <c:v>6.5208333333333326E-2</c:v>
                </c:pt>
                <c:pt idx="5646">
                  <c:v>6.5219907407407407E-2</c:v>
                </c:pt>
                <c:pt idx="5647">
                  <c:v>6.5231481481481488E-2</c:v>
                </c:pt>
                <c:pt idx="5648">
                  <c:v>6.5243055555555554E-2</c:v>
                </c:pt>
                <c:pt idx="5649">
                  <c:v>6.5254629629629635E-2</c:v>
                </c:pt>
                <c:pt idx="5650">
                  <c:v>6.5266203703703715E-2</c:v>
                </c:pt>
                <c:pt idx="5651">
                  <c:v>6.5277777777777782E-2</c:v>
                </c:pt>
                <c:pt idx="5652">
                  <c:v>6.5289351851851848E-2</c:v>
                </c:pt>
                <c:pt idx="5653">
                  <c:v>6.5289351851851848E-2</c:v>
                </c:pt>
                <c:pt idx="5654">
                  <c:v>6.5312499999999996E-2</c:v>
                </c:pt>
                <c:pt idx="5655">
                  <c:v>6.5312499999999996E-2</c:v>
                </c:pt>
                <c:pt idx="5656">
                  <c:v>6.5324074074074076E-2</c:v>
                </c:pt>
                <c:pt idx="5657">
                  <c:v>6.5335648148148143E-2</c:v>
                </c:pt>
                <c:pt idx="5658">
                  <c:v>6.5347222222222223E-2</c:v>
                </c:pt>
                <c:pt idx="5659">
                  <c:v>6.5358796296296304E-2</c:v>
                </c:pt>
                <c:pt idx="5660">
                  <c:v>6.537037037037037E-2</c:v>
                </c:pt>
                <c:pt idx="5661">
                  <c:v>6.5381944444444437E-2</c:v>
                </c:pt>
                <c:pt idx="5662">
                  <c:v>6.5393518518518517E-2</c:v>
                </c:pt>
                <c:pt idx="5663">
                  <c:v>6.5405092592592584E-2</c:v>
                </c:pt>
                <c:pt idx="5664">
                  <c:v>6.5416666666666665E-2</c:v>
                </c:pt>
                <c:pt idx="5665">
                  <c:v>6.5428240740740731E-2</c:v>
                </c:pt>
                <c:pt idx="5666">
                  <c:v>6.5439814814814812E-2</c:v>
                </c:pt>
                <c:pt idx="5667">
                  <c:v>6.5451388888888892E-2</c:v>
                </c:pt>
                <c:pt idx="5668">
                  <c:v>6.5462962962962959E-2</c:v>
                </c:pt>
                <c:pt idx="5669">
                  <c:v>6.5474537037037039E-2</c:v>
                </c:pt>
                <c:pt idx="5670">
                  <c:v>6.548611111111112E-2</c:v>
                </c:pt>
                <c:pt idx="5671">
                  <c:v>6.5497685185185187E-2</c:v>
                </c:pt>
                <c:pt idx="5672">
                  <c:v>6.5509259259259267E-2</c:v>
                </c:pt>
                <c:pt idx="5673">
                  <c:v>6.5520833333333334E-2</c:v>
                </c:pt>
                <c:pt idx="5674">
                  <c:v>6.5532407407407414E-2</c:v>
                </c:pt>
                <c:pt idx="5675">
                  <c:v>6.5543981481481481E-2</c:v>
                </c:pt>
                <c:pt idx="5676">
                  <c:v>6.5555555555555547E-2</c:v>
                </c:pt>
                <c:pt idx="5677">
                  <c:v>6.5567129629629628E-2</c:v>
                </c:pt>
                <c:pt idx="5678">
                  <c:v>6.5578703703703708E-2</c:v>
                </c:pt>
                <c:pt idx="5679">
                  <c:v>6.5590277777777775E-2</c:v>
                </c:pt>
                <c:pt idx="5680">
                  <c:v>6.5601851851851856E-2</c:v>
                </c:pt>
                <c:pt idx="5681">
                  <c:v>6.5613425925925936E-2</c:v>
                </c:pt>
                <c:pt idx="5682">
                  <c:v>6.5625000000000003E-2</c:v>
                </c:pt>
                <c:pt idx="5683">
                  <c:v>6.5636574074074069E-2</c:v>
                </c:pt>
                <c:pt idx="5684">
                  <c:v>6.5648148148148136E-2</c:v>
                </c:pt>
                <c:pt idx="5685">
                  <c:v>6.5659722222222217E-2</c:v>
                </c:pt>
                <c:pt idx="5686">
                  <c:v>6.5671296296296297E-2</c:v>
                </c:pt>
                <c:pt idx="5687">
                  <c:v>6.5682870370370364E-2</c:v>
                </c:pt>
                <c:pt idx="5688">
                  <c:v>6.5694444444444444E-2</c:v>
                </c:pt>
                <c:pt idx="5689">
                  <c:v>6.5706018518518525E-2</c:v>
                </c:pt>
                <c:pt idx="5690">
                  <c:v>6.5717592592592591E-2</c:v>
                </c:pt>
                <c:pt idx="5691">
                  <c:v>6.5729166666666672E-2</c:v>
                </c:pt>
                <c:pt idx="5692">
                  <c:v>6.5740740740740738E-2</c:v>
                </c:pt>
                <c:pt idx="5693">
                  <c:v>6.5752314814814819E-2</c:v>
                </c:pt>
                <c:pt idx="5694">
                  <c:v>6.5763888888888886E-2</c:v>
                </c:pt>
                <c:pt idx="5695">
                  <c:v>6.5775462962962966E-2</c:v>
                </c:pt>
                <c:pt idx="5696">
                  <c:v>6.5787037037037033E-2</c:v>
                </c:pt>
                <c:pt idx="5697">
                  <c:v>6.5798611111111113E-2</c:v>
                </c:pt>
                <c:pt idx="5698">
                  <c:v>6.581018518518518E-2</c:v>
                </c:pt>
                <c:pt idx="5699">
                  <c:v>6.582175925925926E-2</c:v>
                </c:pt>
                <c:pt idx="5700">
                  <c:v>6.5833333333333341E-2</c:v>
                </c:pt>
                <c:pt idx="5701">
                  <c:v>6.5844907407407408E-2</c:v>
                </c:pt>
                <c:pt idx="5702">
                  <c:v>6.5856481481481488E-2</c:v>
                </c:pt>
                <c:pt idx="5703">
                  <c:v>6.5868055555555555E-2</c:v>
                </c:pt>
                <c:pt idx="5704">
                  <c:v>6.5879629629629635E-2</c:v>
                </c:pt>
                <c:pt idx="5705">
                  <c:v>6.5891203703703702E-2</c:v>
                </c:pt>
                <c:pt idx="5706">
                  <c:v>6.5902777777777768E-2</c:v>
                </c:pt>
                <c:pt idx="5707">
                  <c:v>6.5914351851851849E-2</c:v>
                </c:pt>
                <c:pt idx="5708">
                  <c:v>6.5925925925925929E-2</c:v>
                </c:pt>
                <c:pt idx="5709">
                  <c:v>6.5937499999999996E-2</c:v>
                </c:pt>
                <c:pt idx="5710">
                  <c:v>6.5949074074074077E-2</c:v>
                </c:pt>
                <c:pt idx="5711">
                  <c:v>6.5960648148148157E-2</c:v>
                </c:pt>
                <c:pt idx="5712">
                  <c:v>6.5972222222222224E-2</c:v>
                </c:pt>
                <c:pt idx="5713">
                  <c:v>6.598379629629629E-2</c:v>
                </c:pt>
                <c:pt idx="5714">
                  <c:v>6.5995370370370371E-2</c:v>
                </c:pt>
                <c:pt idx="5715">
                  <c:v>6.6006944444444438E-2</c:v>
                </c:pt>
                <c:pt idx="5716">
                  <c:v>6.6018518518518518E-2</c:v>
                </c:pt>
                <c:pt idx="5717">
                  <c:v>6.6030092592592585E-2</c:v>
                </c:pt>
                <c:pt idx="5718">
                  <c:v>6.6041666666666665E-2</c:v>
                </c:pt>
                <c:pt idx="5719">
                  <c:v>6.6053240740740746E-2</c:v>
                </c:pt>
                <c:pt idx="5720">
                  <c:v>6.6064814814814812E-2</c:v>
                </c:pt>
                <c:pt idx="5721">
                  <c:v>6.6076388888888893E-2</c:v>
                </c:pt>
                <c:pt idx="5722">
                  <c:v>6.6087962962962959E-2</c:v>
                </c:pt>
                <c:pt idx="5723">
                  <c:v>6.609953703703704E-2</c:v>
                </c:pt>
                <c:pt idx="5724">
                  <c:v>6.6111111111111107E-2</c:v>
                </c:pt>
                <c:pt idx="5725">
                  <c:v>6.6122685185185187E-2</c:v>
                </c:pt>
                <c:pt idx="5726">
                  <c:v>6.6134259259259254E-2</c:v>
                </c:pt>
                <c:pt idx="5727">
                  <c:v>6.6145833333333334E-2</c:v>
                </c:pt>
                <c:pt idx="5728">
                  <c:v>6.6157407407407401E-2</c:v>
                </c:pt>
                <c:pt idx="5729">
                  <c:v>6.6168981481481481E-2</c:v>
                </c:pt>
                <c:pt idx="5730">
                  <c:v>6.6180555555555562E-2</c:v>
                </c:pt>
                <c:pt idx="5731">
                  <c:v>6.6192129629629629E-2</c:v>
                </c:pt>
                <c:pt idx="5732">
                  <c:v>6.6203703703703709E-2</c:v>
                </c:pt>
                <c:pt idx="5733">
                  <c:v>6.621527777777779E-2</c:v>
                </c:pt>
                <c:pt idx="5734">
                  <c:v>6.6226851851851856E-2</c:v>
                </c:pt>
                <c:pt idx="5735">
                  <c:v>6.6238425925925923E-2</c:v>
                </c:pt>
                <c:pt idx="5736">
                  <c:v>6.6249999999999989E-2</c:v>
                </c:pt>
                <c:pt idx="5737">
                  <c:v>6.626157407407407E-2</c:v>
                </c:pt>
                <c:pt idx="5738">
                  <c:v>6.627314814814815E-2</c:v>
                </c:pt>
                <c:pt idx="5739">
                  <c:v>6.6284722222222217E-2</c:v>
                </c:pt>
                <c:pt idx="5740">
                  <c:v>6.6296296296296298E-2</c:v>
                </c:pt>
                <c:pt idx="5741">
                  <c:v>6.6307870370370378E-2</c:v>
                </c:pt>
                <c:pt idx="5742">
                  <c:v>6.6319444444444445E-2</c:v>
                </c:pt>
                <c:pt idx="5743">
                  <c:v>6.6331018518518511E-2</c:v>
                </c:pt>
                <c:pt idx="5744">
                  <c:v>6.6342592592592592E-2</c:v>
                </c:pt>
                <c:pt idx="5745">
                  <c:v>6.6354166666666659E-2</c:v>
                </c:pt>
                <c:pt idx="5746">
                  <c:v>6.6365740740740739E-2</c:v>
                </c:pt>
                <c:pt idx="5747">
                  <c:v>6.6377314814814806E-2</c:v>
                </c:pt>
                <c:pt idx="5748">
                  <c:v>6.6388888888888886E-2</c:v>
                </c:pt>
                <c:pt idx="5749">
                  <c:v>6.6400462962962967E-2</c:v>
                </c:pt>
                <c:pt idx="5750">
                  <c:v>6.6412037037037033E-2</c:v>
                </c:pt>
                <c:pt idx="5751">
                  <c:v>6.6423611111111114E-2</c:v>
                </c:pt>
                <c:pt idx="5752">
                  <c:v>6.6435185185185194E-2</c:v>
                </c:pt>
                <c:pt idx="5753">
                  <c:v>6.6446759259259261E-2</c:v>
                </c:pt>
                <c:pt idx="5754">
                  <c:v>6.6458333333333341E-2</c:v>
                </c:pt>
                <c:pt idx="5755">
                  <c:v>6.6469907407407408E-2</c:v>
                </c:pt>
                <c:pt idx="5756">
                  <c:v>6.6481481481481489E-2</c:v>
                </c:pt>
                <c:pt idx="5757">
                  <c:v>6.6493055555555555E-2</c:v>
                </c:pt>
                <c:pt idx="5758">
                  <c:v>6.6504629629629622E-2</c:v>
                </c:pt>
                <c:pt idx="5759">
                  <c:v>6.6516203703703702E-2</c:v>
                </c:pt>
                <c:pt idx="5760">
                  <c:v>6.6527777777777783E-2</c:v>
                </c:pt>
                <c:pt idx="5761">
                  <c:v>6.653935185185185E-2</c:v>
                </c:pt>
                <c:pt idx="5762">
                  <c:v>6.655092592592593E-2</c:v>
                </c:pt>
                <c:pt idx="5763">
                  <c:v>6.6562500000000011E-2</c:v>
                </c:pt>
                <c:pt idx="5764">
                  <c:v>6.6574074074074077E-2</c:v>
                </c:pt>
                <c:pt idx="5765">
                  <c:v>6.6585648148148144E-2</c:v>
                </c:pt>
                <c:pt idx="5766">
                  <c:v>6.659722222222221E-2</c:v>
                </c:pt>
                <c:pt idx="5767">
                  <c:v>6.6608796296296291E-2</c:v>
                </c:pt>
                <c:pt idx="5768">
                  <c:v>6.6620370370370371E-2</c:v>
                </c:pt>
                <c:pt idx="5769">
                  <c:v>6.6631944444444438E-2</c:v>
                </c:pt>
                <c:pt idx="5770">
                  <c:v>6.6643518518518519E-2</c:v>
                </c:pt>
                <c:pt idx="5771">
                  <c:v>6.6655092592592599E-2</c:v>
                </c:pt>
                <c:pt idx="5772">
                  <c:v>6.6666666666666666E-2</c:v>
                </c:pt>
                <c:pt idx="5773">
                  <c:v>6.6678240740740746E-2</c:v>
                </c:pt>
                <c:pt idx="5774">
                  <c:v>6.6689814814814813E-2</c:v>
                </c:pt>
                <c:pt idx="5775">
                  <c:v>6.6701388888888893E-2</c:v>
                </c:pt>
                <c:pt idx="5776">
                  <c:v>6.671296296296296E-2</c:v>
                </c:pt>
                <c:pt idx="5777">
                  <c:v>6.6724537037037041E-2</c:v>
                </c:pt>
                <c:pt idx="5778">
                  <c:v>6.6736111111111107E-2</c:v>
                </c:pt>
                <c:pt idx="5779">
                  <c:v>6.6747685185185188E-2</c:v>
                </c:pt>
                <c:pt idx="5780">
                  <c:v>6.6759259259259254E-2</c:v>
                </c:pt>
                <c:pt idx="5781">
                  <c:v>6.6770833333333335E-2</c:v>
                </c:pt>
                <c:pt idx="5782">
                  <c:v>6.6782407407407415E-2</c:v>
                </c:pt>
                <c:pt idx="5783">
                  <c:v>6.6793981481481482E-2</c:v>
                </c:pt>
                <c:pt idx="5784">
                  <c:v>6.6805555555555562E-2</c:v>
                </c:pt>
                <c:pt idx="5785">
                  <c:v>6.6817129629629629E-2</c:v>
                </c:pt>
                <c:pt idx="5786">
                  <c:v>6.682870370370371E-2</c:v>
                </c:pt>
                <c:pt idx="5787">
                  <c:v>6.6840277777777776E-2</c:v>
                </c:pt>
                <c:pt idx="5788">
                  <c:v>6.6851851851851843E-2</c:v>
                </c:pt>
                <c:pt idx="5789">
                  <c:v>6.6863425925925923E-2</c:v>
                </c:pt>
                <c:pt idx="5790">
                  <c:v>6.6875000000000004E-2</c:v>
                </c:pt>
                <c:pt idx="5791">
                  <c:v>6.6886574074074071E-2</c:v>
                </c:pt>
                <c:pt idx="5792">
                  <c:v>6.6898148148148151E-2</c:v>
                </c:pt>
                <c:pt idx="5793">
                  <c:v>6.6909722222222232E-2</c:v>
                </c:pt>
                <c:pt idx="5794">
                  <c:v>6.6921296296296298E-2</c:v>
                </c:pt>
                <c:pt idx="5795">
                  <c:v>6.6932870370370365E-2</c:v>
                </c:pt>
                <c:pt idx="5796">
                  <c:v>6.6944444444444445E-2</c:v>
                </c:pt>
                <c:pt idx="5797">
                  <c:v>6.6956018518518512E-2</c:v>
                </c:pt>
                <c:pt idx="5798">
                  <c:v>6.6967592592592592E-2</c:v>
                </c:pt>
                <c:pt idx="5799">
                  <c:v>6.6979166666666659E-2</c:v>
                </c:pt>
                <c:pt idx="5800">
                  <c:v>6.699074074074074E-2</c:v>
                </c:pt>
                <c:pt idx="5801">
                  <c:v>6.700231481481482E-2</c:v>
                </c:pt>
                <c:pt idx="5802">
                  <c:v>6.7013888888888887E-2</c:v>
                </c:pt>
                <c:pt idx="5803">
                  <c:v>6.7025462962962967E-2</c:v>
                </c:pt>
                <c:pt idx="5804">
                  <c:v>6.7037037037037034E-2</c:v>
                </c:pt>
                <c:pt idx="5805">
                  <c:v>6.7048611111111114E-2</c:v>
                </c:pt>
                <c:pt idx="5806">
                  <c:v>6.7060185185185181E-2</c:v>
                </c:pt>
                <c:pt idx="5807">
                  <c:v>6.7071759259259262E-2</c:v>
                </c:pt>
                <c:pt idx="5808">
                  <c:v>6.7083333333333328E-2</c:v>
                </c:pt>
                <c:pt idx="5809">
                  <c:v>6.7094907407407409E-2</c:v>
                </c:pt>
                <c:pt idx="5810">
                  <c:v>6.7106481481481475E-2</c:v>
                </c:pt>
                <c:pt idx="5811">
                  <c:v>6.7118055555555556E-2</c:v>
                </c:pt>
                <c:pt idx="5812">
                  <c:v>6.7129629629629636E-2</c:v>
                </c:pt>
                <c:pt idx="5813">
                  <c:v>6.7141203703703703E-2</c:v>
                </c:pt>
                <c:pt idx="5814">
                  <c:v>6.7152777777777783E-2</c:v>
                </c:pt>
                <c:pt idx="5815">
                  <c:v>6.7164351851851864E-2</c:v>
                </c:pt>
                <c:pt idx="5816">
                  <c:v>6.7175925925925931E-2</c:v>
                </c:pt>
                <c:pt idx="5817">
                  <c:v>6.7187499999999997E-2</c:v>
                </c:pt>
                <c:pt idx="5818">
                  <c:v>6.7199074074074064E-2</c:v>
                </c:pt>
                <c:pt idx="5819">
                  <c:v>6.7210648148148144E-2</c:v>
                </c:pt>
                <c:pt idx="5820">
                  <c:v>6.7222222222222225E-2</c:v>
                </c:pt>
                <c:pt idx="5821">
                  <c:v>6.7233796296296292E-2</c:v>
                </c:pt>
                <c:pt idx="5822">
                  <c:v>6.7245370370370372E-2</c:v>
                </c:pt>
                <c:pt idx="5823">
                  <c:v>6.7256944444444453E-2</c:v>
                </c:pt>
                <c:pt idx="5824">
                  <c:v>6.7268518518518519E-2</c:v>
                </c:pt>
                <c:pt idx="5825">
                  <c:v>6.7280092592592586E-2</c:v>
                </c:pt>
                <c:pt idx="5826">
                  <c:v>6.7291666666666666E-2</c:v>
                </c:pt>
                <c:pt idx="5827">
                  <c:v>6.7303240740740733E-2</c:v>
                </c:pt>
                <c:pt idx="5828">
                  <c:v>6.7314814814814813E-2</c:v>
                </c:pt>
                <c:pt idx="5829">
                  <c:v>6.732638888888888E-2</c:v>
                </c:pt>
                <c:pt idx="5830">
                  <c:v>6.7337962962962961E-2</c:v>
                </c:pt>
                <c:pt idx="5831">
                  <c:v>6.7349537037037041E-2</c:v>
                </c:pt>
                <c:pt idx="5832">
                  <c:v>6.7361111111111108E-2</c:v>
                </c:pt>
                <c:pt idx="5833">
                  <c:v>6.7372685185185188E-2</c:v>
                </c:pt>
                <c:pt idx="5834">
                  <c:v>6.7384259259259269E-2</c:v>
                </c:pt>
                <c:pt idx="5835">
                  <c:v>6.7395833333333335E-2</c:v>
                </c:pt>
                <c:pt idx="5836">
                  <c:v>6.7407407407407416E-2</c:v>
                </c:pt>
                <c:pt idx="5837">
                  <c:v>6.7418981481481483E-2</c:v>
                </c:pt>
                <c:pt idx="5838">
                  <c:v>6.7430555555555563E-2</c:v>
                </c:pt>
                <c:pt idx="5839">
                  <c:v>6.744212962962963E-2</c:v>
                </c:pt>
                <c:pt idx="5840">
                  <c:v>6.7453703703703696E-2</c:v>
                </c:pt>
                <c:pt idx="5841">
                  <c:v>6.7465277777777777E-2</c:v>
                </c:pt>
                <c:pt idx="5842">
                  <c:v>6.7476851851851857E-2</c:v>
                </c:pt>
                <c:pt idx="5843">
                  <c:v>6.7488425925925924E-2</c:v>
                </c:pt>
                <c:pt idx="5844">
                  <c:v>6.7500000000000004E-2</c:v>
                </c:pt>
                <c:pt idx="5845">
                  <c:v>6.7511574074074085E-2</c:v>
                </c:pt>
                <c:pt idx="5846">
                  <c:v>6.7523148148148152E-2</c:v>
                </c:pt>
                <c:pt idx="5847">
                  <c:v>6.7534722222222218E-2</c:v>
                </c:pt>
                <c:pt idx="5848">
                  <c:v>6.7546296296296285E-2</c:v>
                </c:pt>
                <c:pt idx="5849">
                  <c:v>6.7557870370370365E-2</c:v>
                </c:pt>
                <c:pt idx="5850">
                  <c:v>6.7569444444444446E-2</c:v>
                </c:pt>
                <c:pt idx="5851">
                  <c:v>6.7581018518518512E-2</c:v>
                </c:pt>
                <c:pt idx="5852">
                  <c:v>6.7592592592592593E-2</c:v>
                </c:pt>
                <c:pt idx="5853">
                  <c:v>6.7604166666666674E-2</c:v>
                </c:pt>
                <c:pt idx="5854">
                  <c:v>6.761574074074074E-2</c:v>
                </c:pt>
                <c:pt idx="5855">
                  <c:v>6.7627314814814821E-2</c:v>
                </c:pt>
                <c:pt idx="5856">
                  <c:v>6.7638888888888887E-2</c:v>
                </c:pt>
                <c:pt idx="5857">
                  <c:v>6.7650462962962968E-2</c:v>
                </c:pt>
                <c:pt idx="5858">
                  <c:v>6.7662037037037034E-2</c:v>
                </c:pt>
                <c:pt idx="5859">
                  <c:v>6.7673611111111115E-2</c:v>
                </c:pt>
                <c:pt idx="5860">
                  <c:v>6.7685185185185182E-2</c:v>
                </c:pt>
                <c:pt idx="5861">
                  <c:v>6.7696759259259262E-2</c:v>
                </c:pt>
                <c:pt idx="5862">
                  <c:v>6.7708333333333329E-2</c:v>
                </c:pt>
                <c:pt idx="5863">
                  <c:v>6.7719907407407409E-2</c:v>
                </c:pt>
                <c:pt idx="5864">
                  <c:v>6.773148148148149E-2</c:v>
                </c:pt>
                <c:pt idx="5865">
                  <c:v>6.7743055555555556E-2</c:v>
                </c:pt>
                <c:pt idx="5866">
                  <c:v>6.7754629629629637E-2</c:v>
                </c:pt>
                <c:pt idx="5867">
                  <c:v>6.7766203703703703E-2</c:v>
                </c:pt>
                <c:pt idx="5868">
                  <c:v>6.7777777777777784E-2</c:v>
                </c:pt>
                <c:pt idx="5869">
                  <c:v>6.7789351851851851E-2</c:v>
                </c:pt>
                <c:pt idx="5870">
                  <c:v>6.7800925925925917E-2</c:v>
                </c:pt>
                <c:pt idx="5871">
                  <c:v>6.7812499999999998E-2</c:v>
                </c:pt>
                <c:pt idx="5872">
                  <c:v>6.7824074074074078E-2</c:v>
                </c:pt>
                <c:pt idx="5873">
                  <c:v>6.7835648148148145E-2</c:v>
                </c:pt>
                <c:pt idx="5874">
                  <c:v>6.7847222222222225E-2</c:v>
                </c:pt>
                <c:pt idx="5875">
                  <c:v>6.7858796296296306E-2</c:v>
                </c:pt>
                <c:pt idx="5876">
                  <c:v>6.7870370370370373E-2</c:v>
                </c:pt>
                <c:pt idx="5877">
                  <c:v>6.7881944444444439E-2</c:v>
                </c:pt>
                <c:pt idx="5878">
                  <c:v>6.789351851851852E-2</c:v>
                </c:pt>
                <c:pt idx="5879">
                  <c:v>6.7905092592592586E-2</c:v>
                </c:pt>
                <c:pt idx="5880">
                  <c:v>6.7916666666666667E-2</c:v>
                </c:pt>
                <c:pt idx="5881">
                  <c:v>6.7928240740740733E-2</c:v>
                </c:pt>
                <c:pt idx="5882">
                  <c:v>6.7939814814814814E-2</c:v>
                </c:pt>
                <c:pt idx="5883">
                  <c:v>6.7951388888888895E-2</c:v>
                </c:pt>
                <c:pt idx="5884">
                  <c:v>6.7962962962962961E-2</c:v>
                </c:pt>
                <c:pt idx="5885">
                  <c:v>6.7974537037037042E-2</c:v>
                </c:pt>
                <c:pt idx="5886">
                  <c:v>6.7986111111111108E-2</c:v>
                </c:pt>
                <c:pt idx="5887">
                  <c:v>6.7997685185185189E-2</c:v>
                </c:pt>
                <c:pt idx="5888">
                  <c:v>6.8009259259259255E-2</c:v>
                </c:pt>
                <c:pt idx="5889">
                  <c:v>6.8020833333333336E-2</c:v>
                </c:pt>
                <c:pt idx="5890">
                  <c:v>6.8032407407407403E-2</c:v>
                </c:pt>
                <c:pt idx="5891">
                  <c:v>6.8043981481481483E-2</c:v>
                </c:pt>
                <c:pt idx="5892">
                  <c:v>6.805555555555555E-2</c:v>
                </c:pt>
                <c:pt idx="5893">
                  <c:v>6.806712962962963E-2</c:v>
                </c:pt>
                <c:pt idx="5894">
                  <c:v>6.8078703703703711E-2</c:v>
                </c:pt>
                <c:pt idx="5895">
                  <c:v>6.8090277777777777E-2</c:v>
                </c:pt>
                <c:pt idx="5896">
                  <c:v>6.8101851851851858E-2</c:v>
                </c:pt>
                <c:pt idx="5897">
                  <c:v>6.8113425925925938E-2</c:v>
                </c:pt>
                <c:pt idx="5898">
                  <c:v>6.8125000000000005E-2</c:v>
                </c:pt>
                <c:pt idx="5899">
                  <c:v>6.8136574074074072E-2</c:v>
                </c:pt>
                <c:pt idx="5900">
                  <c:v>6.8148148148148138E-2</c:v>
                </c:pt>
                <c:pt idx="5901">
                  <c:v>6.8159722222222219E-2</c:v>
                </c:pt>
                <c:pt idx="5902">
                  <c:v>6.8171296296296299E-2</c:v>
                </c:pt>
                <c:pt idx="5903">
                  <c:v>6.8182870370370366E-2</c:v>
                </c:pt>
                <c:pt idx="5904">
                  <c:v>6.8194444444444446E-2</c:v>
                </c:pt>
                <c:pt idx="5905">
                  <c:v>6.8206018518518527E-2</c:v>
                </c:pt>
                <c:pt idx="5906">
                  <c:v>6.8217592592592594E-2</c:v>
                </c:pt>
                <c:pt idx="5907">
                  <c:v>6.822916666666666E-2</c:v>
                </c:pt>
                <c:pt idx="5908">
                  <c:v>6.8240740740740741E-2</c:v>
                </c:pt>
                <c:pt idx="5909">
                  <c:v>6.8252314814814807E-2</c:v>
                </c:pt>
                <c:pt idx="5910">
                  <c:v>6.8263888888888888E-2</c:v>
                </c:pt>
                <c:pt idx="5911">
                  <c:v>6.8275462962962954E-2</c:v>
                </c:pt>
                <c:pt idx="5912">
                  <c:v>6.8287037037037035E-2</c:v>
                </c:pt>
                <c:pt idx="5913">
                  <c:v>6.8298611111111115E-2</c:v>
                </c:pt>
                <c:pt idx="5914">
                  <c:v>6.8310185185185182E-2</c:v>
                </c:pt>
                <c:pt idx="5915">
                  <c:v>6.8321759259259263E-2</c:v>
                </c:pt>
                <c:pt idx="5916">
                  <c:v>6.8333333333333343E-2</c:v>
                </c:pt>
                <c:pt idx="5917">
                  <c:v>6.834490740740741E-2</c:v>
                </c:pt>
                <c:pt idx="5918">
                  <c:v>6.8356481481481476E-2</c:v>
                </c:pt>
                <c:pt idx="5919">
                  <c:v>6.8368055555555557E-2</c:v>
                </c:pt>
                <c:pt idx="5920">
                  <c:v>6.8379629629629637E-2</c:v>
                </c:pt>
                <c:pt idx="5921">
                  <c:v>6.8391203703703704E-2</c:v>
                </c:pt>
                <c:pt idx="5922">
                  <c:v>6.8402777777777771E-2</c:v>
                </c:pt>
                <c:pt idx="5923">
                  <c:v>6.8414351851851851E-2</c:v>
                </c:pt>
                <c:pt idx="5924">
                  <c:v>6.8425925925925932E-2</c:v>
                </c:pt>
                <c:pt idx="5925">
                  <c:v>6.8437499999999998E-2</c:v>
                </c:pt>
                <c:pt idx="5926">
                  <c:v>6.8449074074074079E-2</c:v>
                </c:pt>
                <c:pt idx="5927">
                  <c:v>6.8460648148148159E-2</c:v>
                </c:pt>
                <c:pt idx="5928">
                  <c:v>6.8472222222222226E-2</c:v>
                </c:pt>
                <c:pt idx="5929">
                  <c:v>6.8483796296296293E-2</c:v>
                </c:pt>
                <c:pt idx="5930">
                  <c:v>6.8495370370370359E-2</c:v>
                </c:pt>
                <c:pt idx="5931">
                  <c:v>6.850694444444444E-2</c:v>
                </c:pt>
                <c:pt idx="5932">
                  <c:v>6.851851851851852E-2</c:v>
                </c:pt>
                <c:pt idx="5933">
                  <c:v>6.8530092592592587E-2</c:v>
                </c:pt>
                <c:pt idx="5934">
                  <c:v>6.8541666666666667E-2</c:v>
                </c:pt>
                <c:pt idx="5935">
                  <c:v>6.8553240740740748E-2</c:v>
                </c:pt>
                <c:pt idx="5936">
                  <c:v>6.8564814814814815E-2</c:v>
                </c:pt>
                <c:pt idx="5937">
                  <c:v>6.8576388888888895E-2</c:v>
                </c:pt>
                <c:pt idx="5938">
                  <c:v>6.8587962962962962E-2</c:v>
                </c:pt>
                <c:pt idx="5939">
                  <c:v>6.8599537037037042E-2</c:v>
                </c:pt>
                <c:pt idx="5940">
                  <c:v>6.8611111111111109E-2</c:v>
                </c:pt>
                <c:pt idx="5941">
                  <c:v>6.8622685185185189E-2</c:v>
                </c:pt>
                <c:pt idx="5942">
                  <c:v>6.8634259259259256E-2</c:v>
                </c:pt>
                <c:pt idx="5943">
                  <c:v>6.8645833333333336E-2</c:v>
                </c:pt>
                <c:pt idx="5944">
                  <c:v>6.8657407407407403E-2</c:v>
                </c:pt>
                <c:pt idx="5945">
                  <c:v>6.8668981481481484E-2</c:v>
                </c:pt>
                <c:pt idx="5946">
                  <c:v>6.8680555555555564E-2</c:v>
                </c:pt>
                <c:pt idx="5947">
                  <c:v>6.8692129629629631E-2</c:v>
                </c:pt>
                <c:pt idx="5948">
                  <c:v>6.8703703703703697E-2</c:v>
                </c:pt>
                <c:pt idx="5949">
                  <c:v>6.8715277777777778E-2</c:v>
                </c:pt>
                <c:pt idx="5950">
                  <c:v>6.8726851851851858E-2</c:v>
                </c:pt>
                <c:pt idx="5951">
                  <c:v>6.8738425925925925E-2</c:v>
                </c:pt>
                <c:pt idx="5952">
                  <c:v>6.8749999999999992E-2</c:v>
                </c:pt>
                <c:pt idx="5953">
                  <c:v>6.8761574074074072E-2</c:v>
                </c:pt>
                <c:pt idx="5954">
                  <c:v>6.8773148148148153E-2</c:v>
                </c:pt>
                <c:pt idx="5955">
                  <c:v>6.8784722222222219E-2</c:v>
                </c:pt>
                <c:pt idx="5956">
                  <c:v>6.87962962962963E-2</c:v>
                </c:pt>
                <c:pt idx="5957">
                  <c:v>6.880787037037038E-2</c:v>
                </c:pt>
                <c:pt idx="5958">
                  <c:v>6.8819444444444447E-2</c:v>
                </c:pt>
                <c:pt idx="5959">
                  <c:v>6.8831018518518514E-2</c:v>
                </c:pt>
                <c:pt idx="5960">
                  <c:v>6.8842592592592594E-2</c:v>
                </c:pt>
                <c:pt idx="5961">
                  <c:v>6.8854166666666661E-2</c:v>
                </c:pt>
                <c:pt idx="5962">
                  <c:v>6.8865740740740741E-2</c:v>
                </c:pt>
                <c:pt idx="5963">
                  <c:v>6.8877314814814808E-2</c:v>
                </c:pt>
                <c:pt idx="5964">
                  <c:v>6.8888888888888888E-2</c:v>
                </c:pt>
                <c:pt idx="5965">
                  <c:v>6.8900462962962969E-2</c:v>
                </c:pt>
                <c:pt idx="5966">
                  <c:v>6.8912037037037036E-2</c:v>
                </c:pt>
                <c:pt idx="5967">
                  <c:v>6.8923611111111116E-2</c:v>
                </c:pt>
                <c:pt idx="5968">
                  <c:v>6.8935185185185183E-2</c:v>
                </c:pt>
                <c:pt idx="5969">
                  <c:v>6.8946759259259263E-2</c:v>
                </c:pt>
                <c:pt idx="5970">
                  <c:v>6.895833333333333E-2</c:v>
                </c:pt>
                <c:pt idx="5971">
                  <c:v>6.896990740740741E-2</c:v>
                </c:pt>
                <c:pt idx="5972">
                  <c:v>6.8981481481481477E-2</c:v>
                </c:pt>
                <c:pt idx="5973">
                  <c:v>6.8993055555555557E-2</c:v>
                </c:pt>
                <c:pt idx="5974">
                  <c:v>6.9004629629629624E-2</c:v>
                </c:pt>
                <c:pt idx="5975">
                  <c:v>6.9016203703703705E-2</c:v>
                </c:pt>
                <c:pt idx="5976">
                  <c:v>6.9027777777777785E-2</c:v>
                </c:pt>
                <c:pt idx="5977">
                  <c:v>6.9039351851851852E-2</c:v>
                </c:pt>
                <c:pt idx="5978">
                  <c:v>6.9050925925925918E-2</c:v>
                </c:pt>
                <c:pt idx="5979">
                  <c:v>6.9062500000000013E-2</c:v>
                </c:pt>
                <c:pt idx="5980">
                  <c:v>6.9074074074074079E-2</c:v>
                </c:pt>
                <c:pt idx="5981">
                  <c:v>6.9085648148148146E-2</c:v>
                </c:pt>
                <c:pt idx="5982">
                  <c:v>6.9097222222222213E-2</c:v>
                </c:pt>
                <c:pt idx="5983">
                  <c:v>6.9108796296296293E-2</c:v>
                </c:pt>
                <c:pt idx="5984">
                  <c:v>6.9120370370370374E-2</c:v>
                </c:pt>
                <c:pt idx="5985">
                  <c:v>6.913194444444444E-2</c:v>
                </c:pt>
                <c:pt idx="5986">
                  <c:v>6.9143518518518521E-2</c:v>
                </c:pt>
                <c:pt idx="5987">
                  <c:v>6.9155092592592601E-2</c:v>
                </c:pt>
                <c:pt idx="5988">
                  <c:v>6.9166666666666668E-2</c:v>
                </c:pt>
                <c:pt idx="5989">
                  <c:v>6.9178240740740735E-2</c:v>
                </c:pt>
                <c:pt idx="5990">
                  <c:v>6.9189814814814815E-2</c:v>
                </c:pt>
                <c:pt idx="5991">
                  <c:v>6.9201388888888882E-2</c:v>
                </c:pt>
                <c:pt idx="5992">
                  <c:v>6.9212962962962962E-2</c:v>
                </c:pt>
                <c:pt idx="5993">
                  <c:v>6.9224537037037029E-2</c:v>
                </c:pt>
                <c:pt idx="5994">
                  <c:v>6.9236111111111109E-2</c:v>
                </c:pt>
                <c:pt idx="5995">
                  <c:v>6.924768518518519E-2</c:v>
                </c:pt>
                <c:pt idx="5996">
                  <c:v>6.9259259259259257E-2</c:v>
                </c:pt>
                <c:pt idx="5997">
                  <c:v>6.9270833333333337E-2</c:v>
                </c:pt>
                <c:pt idx="5998">
                  <c:v>6.9282407407407418E-2</c:v>
                </c:pt>
                <c:pt idx="5999">
                  <c:v>6.9293981481481484E-2</c:v>
                </c:pt>
                <c:pt idx="6000">
                  <c:v>6.9305555555555551E-2</c:v>
                </c:pt>
                <c:pt idx="6001">
                  <c:v>6.9317129629629631E-2</c:v>
                </c:pt>
                <c:pt idx="6002">
                  <c:v>6.9328703703703712E-2</c:v>
                </c:pt>
                <c:pt idx="6003">
                  <c:v>6.9340277777777778E-2</c:v>
                </c:pt>
                <c:pt idx="6004">
                  <c:v>6.9351851851851845E-2</c:v>
                </c:pt>
                <c:pt idx="6005">
                  <c:v>6.9363425925925926E-2</c:v>
                </c:pt>
                <c:pt idx="6006">
                  <c:v>6.9375000000000006E-2</c:v>
                </c:pt>
                <c:pt idx="6007">
                  <c:v>6.9386574074074073E-2</c:v>
                </c:pt>
                <c:pt idx="6008">
                  <c:v>6.9398148148148139E-2</c:v>
                </c:pt>
                <c:pt idx="6009">
                  <c:v>6.9409722222222234E-2</c:v>
                </c:pt>
                <c:pt idx="6010">
                  <c:v>6.94212962962963E-2</c:v>
                </c:pt>
                <c:pt idx="6011">
                  <c:v>6.9432870370370367E-2</c:v>
                </c:pt>
                <c:pt idx="6012">
                  <c:v>6.9444444444444434E-2</c:v>
                </c:pt>
                <c:pt idx="6013">
                  <c:v>6.9456018518518514E-2</c:v>
                </c:pt>
                <c:pt idx="6014">
                  <c:v>6.9467592592592595E-2</c:v>
                </c:pt>
                <c:pt idx="6015">
                  <c:v>6.9479166666666661E-2</c:v>
                </c:pt>
                <c:pt idx="6016">
                  <c:v>6.9490740740740742E-2</c:v>
                </c:pt>
                <c:pt idx="6017">
                  <c:v>6.9502314814814822E-2</c:v>
                </c:pt>
                <c:pt idx="6018">
                  <c:v>6.9513888888888889E-2</c:v>
                </c:pt>
                <c:pt idx="6019">
                  <c:v>6.9525462962962969E-2</c:v>
                </c:pt>
                <c:pt idx="6020">
                  <c:v>6.9537037037037036E-2</c:v>
                </c:pt>
                <c:pt idx="6021">
                  <c:v>6.9548611111111117E-2</c:v>
                </c:pt>
                <c:pt idx="6022">
                  <c:v>6.9560185185185183E-2</c:v>
                </c:pt>
                <c:pt idx="6023">
                  <c:v>6.957175925925925E-2</c:v>
                </c:pt>
                <c:pt idx="6024">
                  <c:v>6.958333333333333E-2</c:v>
                </c:pt>
                <c:pt idx="6025">
                  <c:v>6.9594907407407411E-2</c:v>
                </c:pt>
                <c:pt idx="6026">
                  <c:v>6.9606481481481478E-2</c:v>
                </c:pt>
                <c:pt idx="6027">
                  <c:v>6.9618055555555558E-2</c:v>
                </c:pt>
                <c:pt idx="6028">
                  <c:v>6.9629629629629639E-2</c:v>
                </c:pt>
                <c:pt idx="6029">
                  <c:v>6.9641203703703705E-2</c:v>
                </c:pt>
                <c:pt idx="6030">
                  <c:v>6.9652777777777772E-2</c:v>
                </c:pt>
                <c:pt idx="6031">
                  <c:v>6.9664351851851852E-2</c:v>
                </c:pt>
                <c:pt idx="6032">
                  <c:v>6.9675925925925933E-2</c:v>
                </c:pt>
                <c:pt idx="6033">
                  <c:v>6.9687499999999999E-2</c:v>
                </c:pt>
                <c:pt idx="6034">
                  <c:v>6.9699074074074066E-2</c:v>
                </c:pt>
                <c:pt idx="6035">
                  <c:v>6.9710648148148147E-2</c:v>
                </c:pt>
                <c:pt idx="6036">
                  <c:v>6.9722222222222227E-2</c:v>
                </c:pt>
                <c:pt idx="6037">
                  <c:v>6.9733796296296294E-2</c:v>
                </c:pt>
                <c:pt idx="6038">
                  <c:v>6.9745370370370374E-2</c:v>
                </c:pt>
                <c:pt idx="6039">
                  <c:v>6.9756944444444455E-2</c:v>
                </c:pt>
                <c:pt idx="6040">
                  <c:v>6.9768518518518521E-2</c:v>
                </c:pt>
                <c:pt idx="6041">
                  <c:v>6.9768518518518521E-2</c:v>
                </c:pt>
                <c:pt idx="6042">
                  <c:v>6.9791666666666669E-2</c:v>
                </c:pt>
                <c:pt idx="6043">
                  <c:v>6.9791666666666669E-2</c:v>
                </c:pt>
                <c:pt idx="6044">
                  <c:v>6.9803240740740735E-2</c:v>
                </c:pt>
                <c:pt idx="6045">
                  <c:v>6.9814814814814816E-2</c:v>
                </c:pt>
                <c:pt idx="6046">
                  <c:v>6.9826388888888882E-2</c:v>
                </c:pt>
                <c:pt idx="6047">
                  <c:v>6.9837962962962963E-2</c:v>
                </c:pt>
                <c:pt idx="6048">
                  <c:v>6.9849537037037043E-2</c:v>
                </c:pt>
                <c:pt idx="6049">
                  <c:v>6.986111111111111E-2</c:v>
                </c:pt>
                <c:pt idx="6050">
                  <c:v>6.987268518518519E-2</c:v>
                </c:pt>
                <c:pt idx="6051">
                  <c:v>6.9884259259259257E-2</c:v>
                </c:pt>
                <c:pt idx="6052">
                  <c:v>6.9895833333333338E-2</c:v>
                </c:pt>
                <c:pt idx="6053">
                  <c:v>6.9907407407407404E-2</c:v>
                </c:pt>
                <c:pt idx="6054">
                  <c:v>6.9918981481481471E-2</c:v>
                </c:pt>
                <c:pt idx="6055">
                  <c:v>6.9930555555555551E-2</c:v>
                </c:pt>
                <c:pt idx="6056">
                  <c:v>6.9942129629629632E-2</c:v>
                </c:pt>
                <c:pt idx="6057">
                  <c:v>6.9953703703703699E-2</c:v>
                </c:pt>
                <c:pt idx="6058">
                  <c:v>6.9965277777777779E-2</c:v>
                </c:pt>
                <c:pt idx="6059">
                  <c:v>6.997685185185186E-2</c:v>
                </c:pt>
                <c:pt idx="6060">
                  <c:v>6.9988425925925926E-2</c:v>
                </c:pt>
                <c:pt idx="6061">
                  <c:v>6.9999999999999993E-2</c:v>
                </c:pt>
                <c:pt idx="6062">
                  <c:v>7.0011574074074087E-2</c:v>
                </c:pt>
                <c:pt idx="6063">
                  <c:v>7.0023148148148154E-2</c:v>
                </c:pt>
                <c:pt idx="6064">
                  <c:v>7.003472222222222E-2</c:v>
                </c:pt>
                <c:pt idx="6065">
                  <c:v>7.0046296296296287E-2</c:v>
                </c:pt>
                <c:pt idx="6066">
                  <c:v>7.0057870370370368E-2</c:v>
                </c:pt>
                <c:pt idx="6067">
                  <c:v>7.0069444444444448E-2</c:v>
                </c:pt>
                <c:pt idx="6068">
                  <c:v>7.0081018518518515E-2</c:v>
                </c:pt>
                <c:pt idx="6069">
                  <c:v>7.0092592592592595E-2</c:v>
                </c:pt>
                <c:pt idx="6070">
                  <c:v>7.0104166666666676E-2</c:v>
                </c:pt>
                <c:pt idx="6071">
                  <c:v>7.0115740740740742E-2</c:v>
                </c:pt>
                <c:pt idx="6072">
                  <c:v>7.0127314814814809E-2</c:v>
                </c:pt>
                <c:pt idx="6073">
                  <c:v>7.013888888888889E-2</c:v>
                </c:pt>
                <c:pt idx="6074">
                  <c:v>7.0150462962962956E-2</c:v>
                </c:pt>
                <c:pt idx="6075">
                  <c:v>7.0162037037037037E-2</c:v>
                </c:pt>
                <c:pt idx="6076">
                  <c:v>7.0173611111111103E-2</c:v>
                </c:pt>
                <c:pt idx="6077">
                  <c:v>7.0185185185185184E-2</c:v>
                </c:pt>
                <c:pt idx="6078">
                  <c:v>7.0196759259259264E-2</c:v>
                </c:pt>
                <c:pt idx="6079">
                  <c:v>7.0208333333333331E-2</c:v>
                </c:pt>
                <c:pt idx="6080">
                  <c:v>7.0219907407407411E-2</c:v>
                </c:pt>
                <c:pt idx="6081">
                  <c:v>7.0231481481481492E-2</c:v>
                </c:pt>
                <c:pt idx="6082">
                  <c:v>7.0243055555555559E-2</c:v>
                </c:pt>
                <c:pt idx="6083">
                  <c:v>7.0254629629629625E-2</c:v>
                </c:pt>
                <c:pt idx="6084">
                  <c:v>7.0266203703703692E-2</c:v>
                </c:pt>
                <c:pt idx="6085">
                  <c:v>7.0277777777777786E-2</c:v>
                </c:pt>
                <c:pt idx="6086">
                  <c:v>7.0289351851851853E-2</c:v>
                </c:pt>
                <c:pt idx="6087">
                  <c:v>7.0300925925925919E-2</c:v>
                </c:pt>
                <c:pt idx="6088">
                  <c:v>7.03125E-2</c:v>
                </c:pt>
                <c:pt idx="6089">
                  <c:v>7.0324074074074081E-2</c:v>
                </c:pt>
                <c:pt idx="6090">
                  <c:v>7.0335648148148147E-2</c:v>
                </c:pt>
                <c:pt idx="6091">
                  <c:v>7.0347222222222214E-2</c:v>
                </c:pt>
                <c:pt idx="6092">
                  <c:v>7.0358796296296308E-2</c:v>
                </c:pt>
                <c:pt idx="6093">
                  <c:v>7.0370370370370375E-2</c:v>
                </c:pt>
                <c:pt idx="6094">
                  <c:v>7.0381944444444441E-2</c:v>
                </c:pt>
                <c:pt idx="6095">
                  <c:v>7.0393518518518508E-2</c:v>
                </c:pt>
                <c:pt idx="6096">
                  <c:v>7.0405092592592589E-2</c:v>
                </c:pt>
                <c:pt idx="6097">
                  <c:v>7.0416666666666669E-2</c:v>
                </c:pt>
                <c:pt idx="6098">
                  <c:v>7.0428240740740736E-2</c:v>
                </c:pt>
                <c:pt idx="6099">
                  <c:v>7.0439814814814816E-2</c:v>
                </c:pt>
                <c:pt idx="6100">
                  <c:v>7.0451388888888897E-2</c:v>
                </c:pt>
                <c:pt idx="6101">
                  <c:v>7.0462962962962963E-2</c:v>
                </c:pt>
                <c:pt idx="6102">
                  <c:v>7.0474537037037044E-2</c:v>
                </c:pt>
                <c:pt idx="6103">
                  <c:v>7.048611111111111E-2</c:v>
                </c:pt>
                <c:pt idx="6104">
                  <c:v>7.0497685185185191E-2</c:v>
                </c:pt>
                <c:pt idx="6105">
                  <c:v>7.0509259259259258E-2</c:v>
                </c:pt>
                <c:pt idx="6106">
                  <c:v>7.0520833333333324E-2</c:v>
                </c:pt>
                <c:pt idx="6107">
                  <c:v>7.0532407407407405E-2</c:v>
                </c:pt>
                <c:pt idx="6108">
                  <c:v>7.0543981481481485E-2</c:v>
                </c:pt>
                <c:pt idx="6109">
                  <c:v>7.0555555555555552E-2</c:v>
                </c:pt>
                <c:pt idx="6110">
                  <c:v>7.0567129629629632E-2</c:v>
                </c:pt>
                <c:pt idx="6111">
                  <c:v>7.0578703703703713E-2</c:v>
                </c:pt>
                <c:pt idx="6112">
                  <c:v>7.059027777777778E-2</c:v>
                </c:pt>
                <c:pt idx="6113">
                  <c:v>7.0601851851851846E-2</c:v>
                </c:pt>
                <c:pt idx="6114">
                  <c:v>7.0613425925925913E-2</c:v>
                </c:pt>
                <c:pt idx="6115">
                  <c:v>7.0625000000000007E-2</c:v>
                </c:pt>
                <c:pt idx="6116">
                  <c:v>7.0636574074074074E-2</c:v>
                </c:pt>
                <c:pt idx="6117">
                  <c:v>7.064814814814814E-2</c:v>
                </c:pt>
                <c:pt idx="6118">
                  <c:v>7.0659722222222221E-2</c:v>
                </c:pt>
                <c:pt idx="6119">
                  <c:v>7.0671296296296301E-2</c:v>
                </c:pt>
                <c:pt idx="6120">
                  <c:v>7.0682870370370368E-2</c:v>
                </c:pt>
                <c:pt idx="6121">
                  <c:v>7.0694444444444449E-2</c:v>
                </c:pt>
                <c:pt idx="6122">
                  <c:v>7.0706018518518529E-2</c:v>
                </c:pt>
                <c:pt idx="6123">
                  <c:v>7.0717592592592596E-2</c:v>
                </c:pt>
                <c:pt idx="6124">
                  <c:v>7.0729166666666662E-2</c:v>
                </c:pt>
                <c:pt idx="6125">
                  <c:v>7.0740740740740743E-2</c:v>
                </c:pt>
                <c:pt idx="6126">
                  <c:v>7.075231481481481E-2</c:v>
                </c:pt>
                <c:pt idx="6127">
                  <c:v>7.076388888888889E-2</c:v>
                </c:pt>
                <c:pt idx="6128">
                  <c:v>7.0775462962962957E-2</c:v>
                </c:pt>
                <c:pt idx="6129">
                  <c:v>7.0787037037037037E-2</c:v>
                </c:pt>
                <c:pt idx="6130">
                  <c:v>7.0798611111111118E-2</c:v>
                </c:pt>
                <c:pt idx="6131">
                  <c:v>7.0810185185185184E-2</c:v>
                </c:pt>
                <c:pt idx="6132">
                  <c:v>7.0821759259259265E-2</c:v>
                </c:pt>
                <c:pt idx="6133">
                  <c:v>7.0833333333333331E-2</c:v>
                </c:pt>
                <c:pt idx="6134">
                  <c:v>7.0844907407407412E-2</c:v>
                </c:pt>
                <c:pt idx="6135">
                  <c:v>7.0856481481481479E-2</c:v>
                </c:pt>
                <c:pt idx="6136">
                  <c:v>7.0868055555555545E-2</c:v>
                </c:pt>
                <c:pt idx="6137">
                  <c:v>7.0879629629629626E-2</c:v>
                </c:pt>
                <c:pt idx="6138">
                  <c:v>7.0891203703703706E-2</c:v>
                </c:pt>
                <c:pt idx="6139">
                  <c:v>7.0902777777777773E-2</c:v>
                </c:pt>
                <c:pt idx="6140">
                  <c:v>7.0914351851851853E-2</c:v>
                </c:pt>
                <c:pt idx="6141">
                  <c:v>7.0925925925925934E-2</c:v>
                </c:pt>
                <c:pt idx="6142">
                  <c:v>7.0937500000000001E-2</c:v>
                </c:pt>
                <c:pt idx="6143">
                  <c:v>7.0949074074074067E-2</c:v>
                </c:pt>
                <c:pt idx="6144">
                  <c:v>7.0960648148148148E-2</c:v>
                </c:pt>
                <c:pt idx="6145">
                  <c:v>7.0972222222222228E-2</c:v>
                </c:pt>
                <c:pt idx="6146">
                  <c:v>7.0983796296296295E-2</c:v>
                </c:pt>
                <c:pt idx="6147">
                  <c:v>7.0995370370370361E-2</c:v>
                </c:pt>
                <c:pt idx="6148">
                  <c:v>7.1006944444444442E-2</c:v>
                </c:pt>
                <c:pt idx="6149">
                  <c:v>7.1018518518518522E-2</c:v>
                </c:pt>
                <c:pt idx="6150">
                  <c:v>7.1030092592592589E-2</c:v>
                </c:pt>
                <c:pt idx="6151">
                  <c:v>7.104166666666667E-2</c:v>
                </c:pt>
                <c:pt idx="6152">
                  <c:v>7.105324074074075E-2</c:v>
                </c:pt>
                <c:pt idx="6153">
                  <c:v>7.1064814814814817E-2</c:v>
                </c:pt>
                <c:pt idx="6154">
                  <c:v>7.1076388888888883E-2</c:v>
                </c:pt>
                <c:pt idx="6155">
                  <c:v>7.1087962962962964E-2</c:v>
                </c:pt>
                <c:pt idx="6156">
                  <c:v>7.1099537037037031E-2</c:v>
                </c:pt>
                <c:pt idx="6157">
                  <c:v>7.1111111111111111E-2</c:v>
                </c:pt>
                <c:pt idx="6158">
                  <c:v>7.1122685185185178E-2</c:v>
                </c:pt>
                <c:pt idx="6159">
                  <c:v>7.1134259259259258E-2</c:v>
                </c:pt>
                <c:pt idx="6160">
                  <c:v>7.1145833333333339E-2</c:v>
                </c:pt>
                <c:pt idx="6161">
                  <c:v>7.1157407407407405E-2</c:v>
                </c:pt>
                <c:pt idx="6162">
                  <c:v>7.1168981481481486E-2</c:v>
                </c:pt>
                <c:pt idx="6163">
                  <c:v>7.1180555555555566E-2</c:v>
                </c:pt>
                <c:pt idx="6164">
                  <c:v>7.1192129629629633E-2</c:v>
                </c:pt>
                <c:pt idx="6165">
                  <c:v>7.12037037037037E-2</c:v>
                </c:pt>
                <c:pt idx="6166">
                  <c:v>7.1215277777777766E-2</c:v>
                </c:pt>
                <c:pt idx="6167">
                  <c:v>7.1226851851851861E-2</c:v>
                </c:pt>
                <c:pt idx="6168">
                  <c:v>7.1238425925925927E-2</c:v>
                </c:pt>
                <c:pt idx="6169">
                  <c:v>7.1249999999999994E-2</c:v>
                </c:pt>
                <c:pt idx="6170">
                  <c:v>7.1261574074074074E-2</c:v>
                </c:pt>
                <c:pt idx="6171">
                  <c:v>7.1273148148148155E-2</c:v>
                </c:pt>
                <c:pt idx="6172">
                  <c:v>7.1284722222222222E-2</c:v>
                </c:pt>
                <c:pt idx="6173">
                  <c:v>7.1296296296296288E-2</c:v>
                </c:pt>
                <c:pt idx="6174">
                  <c:v>7.1307870370370369E-2</c:v>
                </c:pt>
                <c:pt idx="6175">
                  <c:v>7.1319444444444449E-2</c:v>
                </c:pt>
                <c:pt idx="6176">
                  <c:v>7.1331018518518516E-2</c:v>
                </c:pt>
                <c:pt idx="6177">
                  <c:v>7.1342592592592582E-2</c:v>
                </c:pt>
                <c:pt idx="6178">
                  <c:v>7.1354166666666663E-2</c:v>
                </c:pt>
                <c:pt idx="6179">
                  <c:v>7.1365740740740743E-2</c:v>
                </c:pt>
                <c:pt idx="6180">
                  <c:v>7.137731481481481E-2</c:v>
                </c:pt>
                <c:pt idx="6181">
                  <c:v>7.1388888888888891E-2</c:v>
                </c:pt>
                <c:pt idx="6182">
                  <c:v>7.1400462962962971E-2</c:v>
                </c:pt>
                <c:pt idx="6183">
                  <c:v>7.1412037037037038E-2</c:v>
                </c:pt>
                <c:pt idx="6184">
                  <c:v>7.1423611111111118E-2</c:v>
                </c:pt>
                <c:pt idx="6185">
                  <c:v>7.1435185185185185E-2</c:v>
                </c:pt>
                <c:pt idx="6186">
                  <c:v>7.1446759259259265E-2</c:v>
                </c:pt>
                <c:pt idx="6187">
                  <c:v>7.1458333333333332E-2</c:v>
                </c:pt>
                <c:pt idx="6188">
                  <c:v>7.1469907407407399E-2</c:v>
                </c:pt>
                <c:pt idx="6189">
                  <c:v>7.1481481481481479E-2</c:v>
                </c:pt>
                <c:pt idx="6190">
                  <c:v>7.149305555555556E-2</c:v>
                </c:pt>
                <c:pt idx="6191">
                  <c:v>7.1504629629629626E-2</c:v>
                </c:pt>
                <c:pt idx="6192">
                  <c:v>7.1516203703703707E-2</c:v>
                </c:pt>
                <c:pt idx="6193">
                  <c:v>7.1527777777777787E-2</c:v>
                </c:pt>
                <c:pt idx="6194">
                  <c:v>7.1539351851851854E-2</c:v>
                </c:pt>
                <c:pt idx="6195">
                  <c:v>7.1550925925925921E-2</c:v>
                </c:pt>
                <c:pt idx="6196">
                  <c:v>7.1562499999999987E-2</c:v>
                </c:pt>
                <c:pt idx="6197">
                  <c:v>7.1574074074074082E-2</c:v>
                </c:pt>
                <c:pt idx="6198">
                  <c:v>7.1585648148148148E-2</c:v>
                </c:pt>
                <c:pt idx="6199">
                  <c:v>7.1597222222222215E-2</c:v>
                </c:pt>
                <c:pt idx="6200">
                  <c:v>7.1608796296296295E-2</c:v>
                </c:pt>
                <c:pt idx="6201">
                  <c:v>7.1620370370370376E-2</c:v>
                </c:pt>
                <c:pt idx="6202">
                  <c:v>7.1631944444444443E-2</c:v>
                </c:pt>
                <c:pt idx="6203">
                  <c:v>7.1643518518518523E-2</c:v>
                </c:pt>
                <c:pt idx="6204">
                  <c:v>7.165509259259259E-2</c:v>
                </c:pt>
                <c:pt idx="6205">
                  <c:v>7.166666666666667E-2</c:v>
                </c:pt>
                <c:pt idx="6206">
                  <c:v>7.1678240740740737E-2</c:v>
                </c:pt>
                <c:pt idx="6207">
                  <c:v>7.1689814814814817E-2</c:v>
                </c:pt>
                <c:pt idx="6208">
                  <c:v>7.1701388888888884E-2</c:v>
                </c:pt>
                <c:pt idx="6209">
                  <c:v>7.1712962962962964E-2</c:v>
                </c:pt>
                <c:pt idx="6210">
                  <c:v>7.1724537037037031E-2</c:v>
                </c:pt>
                <c:pt idx="6211">
                  <c:v>7.1736111111111112E-2</c:v>
                </c:pt>
                <c:pt idx="6212">
                  <c:v>7.1747685185185192E-2</c:v>
                </c:pt>
                <c:pt idx="6213">
                  <c:v>7.1759259259259259E-2</c:v>
                </c:pt>
                <c:pt idx="6214">
                  <c:v>7.1770833333333339E-2</c:v>
                </c:pt>
                <c:pt idx="6215">
                  <c:v>7.1782407407407406E-2</c:v>
                </c:pt>
                <c:pt idx="6216">
                  <c:v>7.1793981481481486E-2</c:v>
                </c:pt>
                <c:pt idx="6217">
                  <c:v>7.1805555555555553E-2</c:v>
                </c:pt>
                <c:pt idx="6218">
                  <c:v>7.181712962962962E-2</c:v>
                </c:pt>
                <c:pt idx="6219">
                  <c:v>7.18287037037037E-2</c:v>
                </c:pt>
                <c:pt idx="6220">
                  <c:v>7.1840277777777781E-2</c:v>
                </c:pt>
                <c:pt idx="6221">
                  <c:v>7.1851851851851847E-2</c:v>
                </c:pt>
                <c:pt idx="6222">
                  <c:v>7.1863425925925928E-2</c:v>
                </c:pt>
                <c:pt idx="6223">
                  <c:v>7.1875000000000008E-2</c:v>
                </c:pt>
                <c:pt idx="6224">
                  <c:v>7.1886574074074075E-2</c:v>
                </c:pt>
                <c:pt idx="6225">
                  <c:v>7.1898148148148142E-2</c:v>
                </c:pt>
                <c:pt idx="6226">
                  <c:v>7.1909722222222222E-2</c:v>
                </c:pt>
                <c:pt idx="6227">
                  <c:v>7.1921296296296303E-2</c:v>
                </c:pt>
                <c:pt idx="6228">
                  <c:v>7.1932870370370369E-2</c:v>
                </c:pt>
                <c:pt idx="6229">
                  <c:v>7.1944444444444436E-2</c:v>
                </c:pt>
                <c:pt idx="6230">
                  <c:v>7.1956018518518516E-2</c:v>
                </c:pt>
                <c:pt idx="6231">
                  <c:v>7.1967592592592597E-2</c:v>
                </c:pt>
                <c:pt idx="6232">
                  <c:v>7.1979166666666664E-2</c:v>
                </c:pt>
                <c:pt idx="6233">
                  <c:v>7.1990740740740744E-2</c:v>
                </c:pt>
                <c:pt idx="6234">
                  <c:v>7.2002314814814811E-2</c:v>
                </c:pt>
                <c:pt idx="6235">
                  <c:v>7.2013888888888891E-2</c:v>
                </c:pt>
                <c:pt idx="6236">
                  <c:v>7.2025462962962958E-2</c:v>
                </c:pt>
                <c:pt idx="6237">
                  <c:v>7.2037037037037038E-2</c:v>
                </c:pt>
                <c:pt idx="6238">
                  <c:v>7.2048611111111105E-2</c:v>
                </c:pt>
                <c:pt idx="6239">
                  <c:v>7.2060185185185185E-2</c:v>
                </c:pt>
                <c:pt idx="6240">
                  <c:v>7.2071759259259252E-2</c:v>
                </c:pt>
                <c:pt idx="6241">
                  <c:v>7.2083333333333333E-2</c:v>
                </c:pt>
                <c:pt idx="6242">
                  <c:v>7.2094907407407413E-2</c:v>
                </c:pt>
                <c:pt idx="6243">
                  <c:v>7.210648148148148E-2</c:v>
                </c:pt>
                <c:pt idx="6244">
                  <c:v>7.211805555555556E-2</c:v>
                </c:pt>
                <c:pt idx="6245">
                  <c:v>7.2129629629629641E-2</c:v>
                </c:pt>
                <c:pt idx="6246">
                  <c:v>7.2141203703703707E-2</c:v>
                </c:pt>
                <c:pt idx="6247">
                  <c:v>7.2152777777777774E-2</c:v>
                </c:pt>
                <c:pt idx="6248">
                  <c:v>7.2164351851851841E-2</c:v>
                </c:pt>
                <c:pt idx="6249">
                  <c:v>7.2175925925925921E-2</c:v>
                </c:pt>
                <c:pt idx="6250">
                  <c:v>7.2187500000000002E-2</c:v>
                </c:pt>
                <c:pt idx="6251">
                  <c:v>7.2199074074074068E-2</c:v>
                </c:pt>
                <c:pt idx="6252">
                  <c:v>7.2210648148148149E-2</c:v>
                </c:pt>
                <c:pt idx="6253">
                  <c:v>7.2222222222222229E-2</c:v>
                </c:pt>
                <c:pt idx="6254">
                  <c:v>7.2233796296296296E-2</c:v>
                </c:pt>
                <c:pt idx="6255">
                  <c:v>7.2245370370370363E-2</c:v>
                </c:pt>
                <c:pt idx="6256">
                  <c:v>7.2256944444444443E-2</c:v>
                </c:pt>
                <c:pt idx="6257">
                  <c:v>7.2268518518518524E-2</c:v>
                </c:pt>
                <c:pt idx="6258">
                  <c:v>7.228009259259259E-2</c:v>
                </c:pt>
                <c:pt idx="6259">
                  <c:v>7.2291666666666657E-2</c:v>
                </c:pt>
                <c:pt idx="6260">
                  <c:v>7.2303240740740737E-2</c:v>
                </c:pt>
                <c:pt idx="6261">
                  <c:v>7.2314814814814818E-2</c:v>
                </c:pt>
                <c:pt idx="6262">
                  <c:v>7.2326388888888885E-2</c:v>
                </c:pt>
                <c:pt idx="6263">
                  <c:v>7.2337962962962965E-2</c:v>
                </c:pt>
                <c:pt idx="6264">
                  <c:v>7.2349537037037046E-2</c:v>
                </c:pt>
                <c:pt idx="6265">
                  <c:v>7.2361111111111112E-2</c:v>
                </c:pt>
                <c:pt idx="6266">
                  <c:v>7.2372685185185193E-2</c:v>
                </c:pt>
                <c:pt idx="6267">
                  <c:v>7.2384259259259259E-2</c:v>
                </c:pt>
                <c:pt idx="6268">
                  <c:v>7.239583333333334E-2</c:v>
                </c:pt>
                <c:pt idx="6269">
                  <c:v>7.2407407407407406E-2</c:v>
                </c:pt>
                <c:pt idx="6270">
                  <c:v>7.2418981481481473E-2</c:v>
                </c:pt>
                <c:pt idx="6271">
                  <c:v>7.2430555555555554E-2</c:v>
                </c:pt>
                <c:pt idx="6272">
                  <c:v>7.2442129629629634E-2</c:v>
                </c:pt>
                <c:pt idx="6273">
                  <c:v>7.2453703703703701E-2</c:v>
                </c:pt>
                <c:pt idx="6274">
                  <c:v>7.2465277777777781E-2</c:v>
                </c:pt>
                <c:pt idx="6275">
                  <c:v>7.2476851851851862E-2</c:v>
                </c:pt>
                <c:pt idx="6276">
                  <c:v>7.2488425925925928E-2</c:v>
                </c:pt>
                <c:pt idx="6277">
                  <c:v>7.2499999999999995E-2</c:v>
                </c:pt>
                <c:pt idx="6278">
                  <c:v>7.2511574074074062E-2</c:v>
                </c:pt>
                <c:pt idx="6279">
                  <c:v>7.2523148148148142E-2</c:v>
                </c:pt>
                <c:pt idx="6280">
                  <c:v>7.2534722222222223E-2</c:v>
                </c:pt>
                <c:pt idx="6281">
                  <c:v>7.2546296296296289E-2</c:v>
                </c:pt>
                <c:pt idx="6282">
                  <c:v>7.255787037037037E-2</c:v>
                </c:pt>
                <c:pt idx="6283">
                  <c:v>7.256944444444445E-2</c:v>
                </c:pt>
                <c:pt idx="6284">
                  <c:v>7.2581018518518517E-2</c:v>
                </c:pt>
                <c:pt idx="6285">
                  <c:v>7.2592592592592597E-2</c:v>
                </c:pt>
                <c:pt idx="6286">
                  <c:v>7.2604166666666664E-2</c:v>
                </c:pt>
                <c:pt idx="6287">
                  <c:v>7.2615740740740745E-2</c:v>
                </c:pt>
                <c:pt idx="6288">
                  <c:v>7.2627314814814811E-2</c:v>
                </c:pt>
                <c:pt idx="6289">
                  <c:v>7.2638888888888892E-2</c:v>
                </c:pt>
                <c:pt idx="6290">
                  <c:v>7.2650462962962958E-2</c:v>
                </c:pt>
                <c:pt idx="6291">
                  <c:v>7.2662037037037039E-2</c:v>
                </c:pt>
                <c:pt idx="6292">
                  <c:v>7.2673611111111105E-2</c:v>
                </c:pt>
                <c:pt idx="6293">
                  <c:v>7.2685185185185186E-2</c:v>
                </c:pt>
                <c:pt idx="6294">
                  <c:v>7.2696759259259267E-2</c:v>
                </c:pt>
                <c:pt idx="6295">
                  <c:v>7.2708333333333333E-2</c:v>
                </c:pt>
                <c:pt idx="6296">
                  <c:v>7.2719907407407414E-2</c:v>
                </c:pt>
                <c:pt idx="6297">
                  <c:v>7.273148148148148E-2</c:v>
                </c:pt>
                <c:pt idx="6298">
                  <c:v>7.2743055555555561E-2</c:v>
                </c:pt>
                <c:pt idx="6299">
                  <c:v>7.2754629629629627E-2</c:v>
                </c:pt>
                <c:pt idx="6300">
                  <c:v>7.2766203703703694E-2</c:v>
                </c:pt>
                <c:pt idx="6301">
                  <c:v>7.2777777777777775E-2</c:v>
                </c:pt>
                <c:pt idx="6302">
                  <c:v>7.2789351851851855E-2</c:v>
                </c:pt>
                <c:pt idx="6303">
                  <c:v>7.2800925925925922E-2</c:v>
                </c:pt>
                <c:pt idx="6304">
                  <c:v>7.2812500000000002E-2</c:v>
                </c:pt>
                <c:pt idx="6305">
                  <c:v>7.2824074074074083E-2</c:v>
                </c:pt>
                <c:pt idx="6306">
                  <c:v>7.2835648148148149E-2</c:v>
                </c:pt>
                <c:pt idx="6307">
                  <c:v>7.2847222222222216E-2</c:v>
                </c:pt>
                <c:pt idx="6308">
                  <c:v>7.2858796296296297E-2</c:v>
                </c:pt>
                <c:pt idx="6309">
                  <c:v>7.2870370370370363E-2</c:v>
                </c:pt>
                <c:pt idx="6310">
                  <c:v>7.2881944444444444E-2</c:v>
                </c:pt>
                <c:pt idx="6311">
                  <c:v>7.289351851851851E-2</c:v>
                </c:pt>
                <c:pt idx="6312">
                  <c:v>7.2905092592592591E-2</c:v>
                </c:pt>
                <c:pt idx="6313">
                  <c:v>7.2916666666666671E-2</c:v>
                </c:pt>
                <c:pt idx="6314">
                  <c:v>7.2928240740740738E-2</c:v>
                </c:pt>
                <c:pt idx="6315">
                  <c:v>7.2939814814814818E-2</c:v>
                </c:pt>
                <c:pt idx="6316">
                  <c:v>7.2951388888888885E-2</c:v>
                </c:pt>
                <c:pt idx="6317">
                  <c:v>7.2962962962962966E-2</c:v>
                </c:pt>
                <c:pt idx="6318">
                  <c:v>7.2974537037037032E-2</c:v>
                </c:pt>
                <c:pt idx="6319">
                  <c:v>7.2986111111111113E-2</c:v>
                </c:pt>
                <c:pt idx="6320">
                  <c:v>7.2997685185185179E-2</c:v>
                </c:pt>
                <c:pt idx="6321">
                  <c:v>7.300925925925926E-2</c:v>
                </c:pt>
                <c:pt idx="6322">
                  <c:v>7.3020833333333326E-2</c:v>
                </c:pt>
                <c:pt idx="6323">
                  <c:v>7.3032407407407407E-2</c:v>
                </c:pt>
                <c:pt idx="6324">
                  <c:v>7.3043981481481488E-2</c:v>
                </c:pt>
                <c:pt idx="6325">
                  <c:v>7.3055555555555554E-2</c:v>
                </c:pt>
                <c:pt idx="6326">
                  <c:v>7.3067129629629635E-2</c:v>
                </c:pt>
                <c:pt idx="6327">
                  <c:v>7.3078703703703715E-2</c:v>
                </c:pt>
                <c:pt idx="6328">
                  <c:v>7.3090277777777782E-2</c:v>
                </c:pt>
                <c:pt idx="6329">
                  <c:v>7.3101851851851848E-2</c:v>
                </c:pt>
                <c:pt idx="6330">
                  <c:v>7.3113425925925915E-2</c:v>
                </c:pt>
                <c:pt idx="6331">
                  <c:v>7.3124999999999996E-2</c:v>
                </c:pt>
                <c:pt idx="6332">
                  <c:v>7.3136574074074076E-2</c:v>
                </c:pt>
                <c:pt idx="6333">
                  <c:v>7.3148148148148143E-2</c:v>
                </c:pt>
                <c:pt idx="6334">
                  <c:v>7.3159722222222223E-2</c:v>
                </c:pt>
                <c:pt idx="6335">
                  <c:v>7.3171296296296304E-2</c:v>
                </c:pt>
                <c:pt idx="6336">
                  <c:v>7.318287037037037E-2</c:v>
                </c:pt>
                <c:pt idx="6337">
                  <c:v>7.3194444444444437E-2</c:v>
                </c:pt>
                <c:pt idx="6338">
                  <c:v>7.3206018518518517E-2</c:v>
                </c:pt>
                <c:pt idx="6339">
                  <c:v>7.3217592592592584E-2</c:v>
                </c:pt>
                <c:pt idx="6340">
                  <c:v>7.3229166666666665E-2</c:v>
                </c:pt>
                <c:pt idx="6341">
                  <c:v>7.3240740740740731E-2</c:v>
                </c:pt>
                <c:pt idx="6342">
                  <c:v>7.3252314814814812E-2</c:v>
                </c:pt>
                <c:pt idx="6343">
                  <c:v>7.3263888888888892E-2</c:v>
                </c:pt>
                <c:pt idx="6344">
                  <c:v>7.3275462962962959E-2</c:v>
                </c:pt>
                <c:pt idx="6345">
                  <c:v>7.3287037037037039E-2</c:v>
                </c:pt>
                <c:pt idx="6346">
                  <c:v>7.329861111111112E-2</c:v>
                </c:pt>
                <c:pt idx="6347">
                  <c:v>7.3310185185185187E-2</c:v>
                </c:pt>
                <c:pt idx="6348">
                  <c:v>7.3321759259259267E-2</c:v>
                </c:pt>
                <c:pt idx="6349">
                  <c:v>7.3333333333333334E-2</c:v>
                </c:pt>
                <c:pt idx="6350">
                  <c:v>7.3344907407407414E-2</c:v>
                </c:pt>
                <c:pt idx="6351">
                  <c:v>7.3356481481481481E-2</c:v>
                </c:pt>
                <c:pt idx="6352">
                  <c:v>7.3368055555555547E-2</c:v>
                </c:pt>
                <c:pt idx="6353">
                  <c:v>7.3379629629629628E-2</c:v>
                </c:pt>
                <c:pt idx="6354">
                  <c:v>7.3391203703703708E-2</c:v>
                </c:pt>
                <c:pt idx="6355">
                  <c:v>7.3402777777777775E-2</c:v>
                </c:pt>
                <c:pt idx="6356">
                  <c:v>7.3414351851851856E-2</c:v>
                </c:pt>
                <c:pt idx="6357">
                  <c:v>7.3425925925925936E-2</c:v>
                </c:pt>
                <c:pt idx="6358">
                  <c:v>7.3437500000000003E-2</c:v>
                </c:pt>
                <c:pt idx="6359">
                  <c:v>7.3449074074074069E-2</c:v>
                </c:pt>
                <c:pt idx="6360">
                  <c:v>7.3460648148148136E-2</c:v>
                </c:pt>
                <c:pt idx="6361">
                  <c:v>7.3472222222222217E-2</c:v>
                </c:pt>
                <c:pt idx="6362">
                  <c:v>7.3483796296296297E-2</c:v>
                </c:pt>
                <c:pt idx="6363">
                  <c:v>7.3495370370370364E-2</c:v>
                </c:pt>
                <c:pt idx="6364">
                  <c:v>7.3506944444444444E-2</c:v>
                </c:pt>
                <c:pt idx="6365">
                  <c:v>7.3518518518518525E-2</c:v>
                </c:pt>
                <c:pt idx="6366">
                  <c:v>7.3530092592592591E-2</c:v>
                </c:pt>
                <c:pt idx="6367">
                  <c:v>7.3541666666666672E-2</c:v>
                </c:pt>
                <c:pt idx="6368">
                  <c:v>7.3553240740740738E-2</c:v>
                </c:pt>
                <c:pt idx="6369">
                  <c:v>7.3564814814814819E-2</c:v>
                </c:pt>
                <c:pt idx="6370">
                  <c:v>7.3576388888888886E-2</c:v>
                </c:pt>
                <c:pt idx="6371">
                  <c:v>7.3587962962962966E-2</c:v>
                </c:pt>
                <c:pt idx="6372">
                  <c:v>7.3599537037037033E-2</c:v>
                </c:pt>
                <c:pt idx="6373">
                  <c:v>7.3611111111111113E-2</c:v>
                </c:pt>
                <c:pt idx="6374">
                  <c:v>7.362268518518518E-2</c:v>
                </c:pt>
                <c:pt idx="6375">
                  <c:v>7.363425925925926E-2</c:v>
                </c:pt>
                <c:pt idx="6376">
                  <c:v>7.3645833333333341E-2</c:v>
                </c:pt>
                <c:pt idx="6377">
                  <c:v>7.3657407407407408E-2</c:v>
                </c:pt>
                <c:pt idx="6378">
                  <c:v>7.3668981481481488E-2</c:v>
                </c:pt>
                <c:pt idx="6379">
                  <c:v>7.3680555555555555E-2</c:v>
                </c:pt>
                <c:pt idx="6380">
                  <c:v>7.3692129629629635E-2</c:v>
                </c:pt>
                <c:pt idx="6381">
                  <c:v>7.3703703703703702E-2</c:v>
                </c:pt>
                <c:pt idx="6382">
                  <c:v>7.3715277777777768E-2</c:v>
                </c:pt>
                <c:pt idx="6383">
                  <c:v>7.3726851851851849E-2</c:v>
                </c:pt>
                <c:pt idx="6384">
                  <c:v>7.3738425925925929E-2</c:v>
                </c:pt>
                <c:pt idx="6385">
                  <c:v>7.3749999999999996E-2</c:v>
                </c:pt>
                <c:pt idx="6386">
                  <c:v>7.3761574074074077E-2</c:v>
                </c:pt>
                <c:pt idx="6387">
                  <c:v>7.3773148148148157E-2</c:v>
                </c:pt>
                <c:pt idx="6388">
                  <c:v>7.3784722222222224E-2</c:v>
                </c:pt>
                <c:pt idx="6389">
                  <c:v>7.379629629629629E-2</c:v>
                </c:pt>
                <c:pt idx="6390">
                  <c:v>7.3807870370370371E-2</c:v>
                </c:pt>
                <c:pt idx="6391">
                  <c:v>7.3819444444444438E-2</c:v>
                </c:pt>
                <c:pt idx="6392">
                  <c:v>7.3831018518518518E-2</c:v>
                </c:pt>
                <c:pt idx="6393">
                  <c:v>7.3842592592592585E-2</c:v>
                </c:pt>
                <c:pt idx="6394">
                  <c:v>7.3854166666666665E-2</c:v>
                </c:pt>
                <c:pt idx="6395">
                  <c:v>7.3865740740740746E-2</c:v>
                </c:pt>
                <c:pt idx="6396">
                  <c:v>7.3877314814814812E-2</c:v>
                </c:pt>
                <c:pt idx="6397">
                  <c:v>7.3888888888888893E-2</c:v>
                </c:pt>
                <c:pt idx="6398">
                  <c:v>7.3900462962962959E-2</c:v>
                </c:pt>
                <c:pt idx="6399">
                  <c:v>7.391203703703704E-2</c:v>
                </c:pt>
                <c:pt idx="6400">
                  <c:v>7.3923611111111107E-2</c:v>
                </c:pt>
                <c:pt idx="6401">
                  <c:v>7.3935185185185187E-2</c:v>
                </c:pt>
                <c:pt idx="6402">
                  <c:v>7.3946759259259254E-2</c:v>
                </c:pt>
                <c:pt idx="6403">
                  <c:v>7.3958333333333334E-2</c:v>
                </c:pt>
                <c:pt idx="6404">
                  <c:v>7.3969907407407401E-2</c:v>
                </c:pt>
                <c:pt idx="6405">
                  <c:v>7.3981481481481481E-2</c:v>
                </c:pt>
                <c:pt idx="6406">
                  <c:v>7.3993055555555562E-2</c:v>
                </c:pt>
                <c:pt idx="6407">
                  <c:v>7.4004629629629629E-2</c:v>
                </c:pt>
                <c:pt idx="6408">
                  <c:v>7.4016203703703709E-2</c:v>
                </c:pt>
                <c:pt idx="6409">
                  <c:v>7.402777777777779E-2</c:v>
                </c:pt>
                <c:pt idx="6410">
                  <c:v>7.4039351851851856E-2</c:v>
                </c:pt>
                <c:pt idx="6411">
                  <c:v>7.4050925925925923E-2</c:v>
                </c:pt>
                <c:pt idx="6412">
                  <c:v>7.4062499999999989E-2</c:v>
                </c:pt>
                <c:pt idx="6413">
                  <c:v>7.407407407407407E-2</c:v>
                </c:pt>
                <c:pt idx="6414">
                  <c:v>7.408564814814815E-2</c:v>
                </c:pt>
                <c:pt idx="6415">
                  <c:v>7.4097222222222217E-2</c:v>
                </c:pt>
                <c:pt idx="6416">
                  <c:v>7.4108796296296298E-2</c:v>
                </c:pt>
                <c:pt idx="6417">
                  <c:v>7.4120370370370378E-2</c:v>
                </c:pt>
                <c:pt idx="6418">
                  <c:v>7.4131944444444445E-2</c:v>
                </c:pt>
                <c:pt idx="6419">
                  <c:v>7.4143518518518511E-2</c:v>
                </c:pt>
                <c:pt idx="6420">
                  <c:v>7.4143518518518511E-2</c:v>
                </c:pt>
                <c:pt idx="6421">
                  <c:v>7.4155092592592592E-2</c:v>
                </c:pt>
                <c:pt idx="6422">
                  <c:v>7.4166666666666659E-2</c:v>
                </c:pt>
                <c:pt idx="6423">
                  <c:v>7.4178240740740739E-2</c:v>
                </c:pt>
                <c:pt idx="6424">
                  <c:v>7.4189814814814806E-2</c:v>
                </c:pt>
                <c:pt idx="6425">
                  <c:v>7.4201388888888886E-2</c:v>
                </c:pt>
                <c:pt idx="6426">
                  <c:v>7.4212962962962967E-2</c:v>
                </c:pt>
                <c:pt idx="6427">
                  <c:v>7.4224537037037033E-2</c:v>
                </c:pt>
                <c:pt idx="6428">
                  <c:v>7.4236111111111114E-2</c:v>
                </c:pt>
                <c:pt idx="6429">
                  <c:v>7.4247685185185194E-2</c:v>
                </c:pt>
                <c:pt idx="6430">
                  <c:v>7.4259259259259261E-2</c:v>
                </c:pt>
                <c:pt idx="6431">
                  <c:v>7.4270833333333341E-2</c:v>
                </c:pt>
                <c:pt idx="6432">
                  <c:v>7.4282407407407408E-2</c:v>
                </c:pt>
                <c:pt idx="6433">
                  <c:v>7.4293981481481489E-2</c:v>
                </c:pt>
                <c:pt idx="6434">
                  <c:v>7.4305555555555555E-2</c:v>
                </c:pt>
                <c:pt idx="6435">
                  <c:v>7.4317129629629622E-2</c:v>
                </c:pt>
                <c:pt idx="6436">
                  <c:v>7.4328703703703702E-2</c:v>
                </c:pt>
                <c:pt idx="6437">
                  <c:v>7.4340277777777783E-2</c:v>
                </c:pt>
                <c:pt idx="6438">
                  <c:v>7.435185185185185E-2</c:v>
                </c:pt>
                <c:pt idx="6439">
                  <c:v>7.436342592592593E-2</c:v>
                </c:pt>
                <c:pt idx="6440">
                  <c:v>7.4375000000000011E-2</c:v>
                </c:pt>
                <c:pt idx="6441">
                  <c:v>7.4386574074074077E-2</c:v>
                </c:pt>
                <c:pt idx="6442">
                  <c:v>7.4398148148148144E-2</c:v>
                </c:pt>
                <c:pt idx="6443">
                  <c:v>7.440972222222221E-2</c:v>
                </c:pt>
                <c:pt idx="6444">
                  <c:v>7.4421296296296291E-2</c:v>
                </c:pt>
                <c:pt idx="6445">
                  <c:v>7.4432870370370371E-2</c:v>
                </c:pt>
                <c:pt idx="6446">
                  <c:v>7.4444444444444438E-2</c:v>
                </c:pt>
                <c:pt idx="6447">
                  <c:v>7.4456018518518519E-2</c:v>
                </c:pt>
                <c:pt idx="6448">
                  <c:v>7.4467592592592599E-2</c:v>
                </c:pt>
                <c:pt idx="6449">
                  <c:v>7.4479166666666666E-2</c:v>
                </c:pt>
                <c:pt idx="6450">
                  <c:v>7.4490740740740746E-2</c:v>
                </c:pt>
                <c:pt idx="6451">
                  <c:v>7.4502314814814813E-2</c:v>
                </c:pt>
                <c:pt idx="6452">
                  <c:v>7.4513888888888893E-2</c:v>
                </c:pt>
                <c:pt idx="6453">
                  <c:v>7.452546296296296E-2</c:v>
                </c:pt>
                <c:pt idx="6454">
                  <c:v>7.4537037037037041E-2</c:v>
                </c:pt>
                <c:pt idx="6455">
                  <c:v>7.4548611111111107E-2</c:v>
                </c:pt>
                <c:pt idx="6456">
                  <c:v>7.4560185185185188E-2</c:v>
                </c:pt>
                <c:pt idx="6457">
                  <c:v>7.4571759259259254E-2</c:v>
                </c:pt>
                <c:pt idx="6458">
                  <c:v>7.4583333333333335E-2</c:v>
                </c:pt>
                <c:pt idx="6459">
                  <c:v>7.4594907407407415E-2</c:v>
                </c:pt>
                <c:pt idx="6460">
                  <c:v>7.4606481481481482E-2</c:v>
                </c:pt>
                <c:pt idx="6461">
                  <c:v>7.4618055555555562E-2</c:v>
                </c:pt>
                <c:pt idx="6462">
                  <c:v>7.4629629629629629E-2</c:v>
                </c:pt>
                <c:pt idx="6463">
                  <c:v>7.464120370370371E-2</c:v>
                </c:pt>
                <c:pt idx="6464">
                  <c:v>7.4652777777777776E-2</c:v>
                </c:pt>
                <c:pt idx="6465">
                  <c:v>7.4664351851851843E-2</c:v>
                </c:pt>
                <c:pt idx="6466">
                  <c:v>7.4675925925925923E-2</c:v>
                </c:pt>
                <c:pt idx="6467">
                  <c:v>7.4687500000000004E-2</c:v>
                </c:pt>
                <c:pt idx="6468">
                  <c:v>7.4699074074074071E-2</c:v>
                </c:pt>
                <c:pt idx="6469">
                  <c:v>7.4710648148148151E-2</c:v>
                </c:pt>
                <c:pt idx="6470">
                  <c:v>7.4722222222222232E-2</c:v>
                </c:pt>
                <c:pt idx="6471">
                  <c:v>7.4733796296296298E-2</c:v>
                </c:pt>
                <c:pt idx="6472">
                  <c:v>7.4745370370370365E-2</c:v>
                </c:pt>
                <c:pt idx="6473">
                  <c:v>7.4756944444444445E-2</c:v>
                </c:pt>
                <c:pt idx="6474">
                  <c:v>7.4768518518518512E-2</c:v>
                </c:pt>
                <c:pt idx="6475">
                  <c:v>7.4780092592592592E-2</c:v>
                </c:pt>
                <c:pt idx="6476">
                  <c:v>7.4791666666666659E-2</c:v>
                </c:pt>
                <c:pt idx="6477">
                  <c:v>7.480324074074074E-2</c:v>
                </c:pt>
                <c:pt idx="6478">
                  <c:v>7.481481481481482E-2</c:v>
                </c:pt>
                <c:pt idx="6479">
                  <c:v>7.4826388888888887E-2</c:v>
                </c:pt>
                <c:pt idx="6480">
                  <c:v>7.4837962962962967E-2</c:v>
                </c:pt>
                <c:pt idx="6481">
                  <c:v>7.4849537037037034E-2</c:v>
                </c:pt>
                <c:pt idx="6482">
                  <c:v>7.4861111111111114E-2</c:v>
                </c:pt>
                <c:pt idx="6483">
                  <c:v>7.4872685185185181E-2</c:v>
                </c:pt>
                <c:pt idx="6484">
                  <c:v>7.4884259259259262E-2</c:v>
                </c:pt>
                <c:pt idx="6485">
                  <c:v>7.4895833333333328E-2</c:v>
                </c:pt>
                <c:pt idx="6486">
                  <c:v>7.4907407407407409E-2</c:v>
                </c:pt>
                <c:pt idx="6487">
                  <c:v>7.4918981481481475E-2</c:v>
                </c:pt>
                <c:pt idx="6488">
                  <c:v>7.4930555555555556E-2</c:v>
                </c:pt>
                <c:pt idx="6489">
                  <c:v>7.4942129629629636E-2</c:v>
                </c:pt>
                <c:pt idx="6490">
                  <c:v>7.4953703703703703E-2</c:v>
                </c:pt>
                <c:pt idx="6491">
                  <c:v>7.4965277777777783E-2</c:v>
                </c:pt>
                <c:pt idx="6492">
                  <c:v>7.4976851851851864E-2</c:v>
                </c:pt>
                <c:pt idx="6493">
                  <c:v>7.4988425925925931E-2</c:v>
                </c:pt>
                <c:pt idx="6494">
                  <c:v>7.4999999999999997E-2</c:v>
                </c:pt>
                <c:pt idx="6495">
                  <c:v>7.5011574074074064E-2</c:v>
                </c:pt>
                <c:pt idx="6496">
                  <c:v>7.5023148148148144E-2</c:v>
                </c:pt>
                <c:pt idx="6497">
                  <c:v>7.5034722222222225E-2</c:v>
                </c:pt>
                <c:pt idx="6498">
                  <c:v>7.5046296296296292E-2</c:v>
                </c:pt>
                <c:pt idx="6499">
                  <c:v>7.5057870370370372E-2</c:v>
                </c:pt>
                <c:pt idx="6500">
                  <c:v>7.5069444444444453E-2</c:v>
                </c:pt>
                <c:pt idx="6501">
                  <c:v>7.5081018518518519E-2</c:v>
                </c:pt>
                <c:pt idx="6502">
                  <c:v>7.5092592592592586E-2</c:v>
                </c:pt>
                <c:pt idx="6503">
                  <c:v>7.5104166666666666E-2</c:v>
                </c:pt>
                <c:pt idx="6504">
                  <c:v>7.5115740740740733E-2</c:v>
                </c:pt>
                <c:pt idx="6505">
                  <c:v>7.5127314814814813E-2</c:v>
                </c:pt>
                <c:pt idx="6506">
                  <c:v>7.513888888888888E-2</c:v>
                </c:pt>
                <c:pt idx="6507">
                  <c:v>7.5150462962962961E-2</c:v>
                </c:pt>
                <c:pt idx="6508">
                  <c:v>7.5162037037037041E-2</c:v>
                </c:pt>
                <c:pt idx="6509">
                  <c:v>7.5173611111111108E-2</c:v>
                </c:pt>
                <c:pt idx="6510">
                  <c:v>7.5185185185185188E-2</c:v>
                </c:pt>
                <c:pt idx="6511">
                  <c:v>7.5196759259259269E-2</c:v>
                </c:pt>
                <c:pt idx="6512">
                  <c:v>7.5208333333333335E-2</c:v>
                </c:pt>
                <c:pt idx="6513">
                  <c:v>7.5219907407407416E-2</c:v>
                </c:pt>
                <c:pt idx="6514">
                  <c:v>7.5231481481481483E-2</c:v>
                </c:pt>
                <c:pt idx="6515">
                  <c:v>7.5243055555555563E-2</c:v>
                </c:pt>
                <c:pt idx="6516">
                  <c:v>7.525462962962963E-2</c:v>
                </c:pt>
                <c:pt idx="6517">
                  <c:v>7.5266203703703696E-2</c:v>
                </c:pt>
                <c:pt idx="6518">
                  <c:v>7.5277777777777777E-2</c:v>
                </c:pt>
                <c:pt idx="6519">
                  <c:v>7.5289351851851857E-2</c:v>
                </c:pt>
                <c:pt idx="6520">
                  <c:v>7.5300925925925924E-2</c:v>
                </c:pt>
                <c:pt idx="6521">
                  <c:v>7.5312500000000004E-2</c:v>
                </c:pt>
                <c:pt idx="6522">
                  <c:v>7.5324074074074085E-2</c:v>
                </c:pt>
                <c:pt idx="6523">
                  <c:v>7.5335648148148152E-2</c:v>
                </c:pt>
                <c:pt idx="6524">
                  <c:v>7.5347222222222218E-2</c:v>
                </c:pt>
                <c:pt idx="6525">
                  <c:v>7.5358796296296285E-2</c:v>
                </c:pt>
                <c:pt idx="6526">
                  <c:v>7.5370370370370365E-2</c:v>
                </c:pt>
                <c:pt idx="6527">
                  <c:v>7.5381944444444446E-2</c:v>
                </c:pt>
                <c:pt idx="6528">
                  <c:v>7.5393518518518512E-2</c:v>
                </c:pt>
                <c:pt idx="6529">
                  <c:v>7.5405092592592593E-2</c:v>
                </c:pt>
                <c:pt idx="6530">
                  <c:v>7.5416666666666674E-2</c:v>
                </c:pt>
                <c:pt idx="6531">
                  <c:v>7.542824074074074E-2</c:v>
                </c:pt>
                <c:pt idx="6532">
                  <c:v>7.5439814814814821E-2</c:v>
                </c:pt>
                <c:pt idx="6533">
                  <c:v>7.5451388888888887E-2</c:v>
                </c:pt>
                <c:pt idx="6534">
                  <c:v>7.5462962962962968E-2</c:v>
                </c:pt>
                <c:pt idx="6535">
                  <c:v>7.5474537037037034E-2</c:v>
                </c:pt>
                <c:pt idx="6536">
                  <c:v>7.5486111111111115E-2</c:v>
                </c:pt>
                <c:pt idx="6537">
                  <c:v>7.5497685185185182E-2</c:v>
                </c:pt>
                <c:pt idx="6538">
                  <c:v>7.5509259259259262E-2</c:v>
                </c:pt>
                <c:pt idx="6539">
                  <c:v>7.5520833333333329E-2</c:v>
                </c:pt>
                <c:pt idx="6540">
                  <c:v>7.5532407407407409E-2</c:v>
                </c:pt>
                <c:pt idx="6541">
                  <c:v>7.554398148148149E-2</c:v>
                </c:pt>
                <c:pt idx="6542">
                  <c:v>7.5555555555555556E-2</c:v>
                </c:pt>
                <c:pt idx="6543">
                  <c:v>7.5567129629629637E-2</c:v>
                </c:pt>
                <c:pt idx="6544">
                  <c:v>7.5578703703703703E-2</c:v>
                </c:pt>
                <c:pt idx="6545">
                  <c:v>7.5590277777777784E-2</c:v>
                </c:pt>
                <c:pt idx="6546">
                  <c:v>7.5601851851851851E-2</c:v>
                </c:pt>
                <c:pt idx="6547">
                  <c:v>7.5613425925925917E-2</c:v>
                </c:pt>
                <c:pt idx="6548">
                  <c:v>7.5624999999999998E-2</c:v>
                </c:pt>
                <c:pt idx="6549">
                  <c:v>7.5636574074074078E-2</c:v>
                </c:pt>
                <c:pt idx="6550">
                  <c:v>7.5648148148148145E-2</c:v>
                </c:pt>
                <c:pt idx="6551">
                  <c:v>7.5659722222222225E-2</c:v>
                </c:pt>
                <c:pt idx="6552">
                  <c:v>7.5671296296296306E-2</c:v>
                </c:pt>
                <c:pt idx="6553">
                  <c:v>7.5682870370370373E-2</c:v>
                </c:pt>
                <c:pt idx="6554">
                  <c:v>7.5694444444444439E-2</c:v>
                </c:pt>
                <c:pt idx="6555">
                  <c:v>7.570601851851852E-2</c:v>
                </c:pt>
                <c:pt idx="6556">
                  <c:v>7.5717592592592586E-2</c:v>
                </c:pt>
                <c:pt idx="6557">
                  <c:v>7.5729166666666667E-2</c:v>
                </c:pt>
                <c:pt idx="6558">
                  <c:v>7.5740740740740733E-2</c:v>
                </c:pt>
                <c:pt idx="6559">
                  <c:v>7.5752314814814814E-2</c:v>
                </c:pt>
                <c:pt idx="6560">
                  <c:v>7.5763888888888895E-2</c:v>
                </c:pt>
                <c:pt idx="6561">
                  <c:v>7.5775462962962961E-2</c:v>
                </c:pt>
                <c:pt idx="6562">
                  <c:v>7.5787037037037042E-2</c:v>
                </c:pt>
                <c:pt idx="6563">
                  <c:v>7.5798611111111108E-2</c:v>
                </c:pt>
                <c:pt idx="6564">
                  <c:v>7.5810185185185189E-2</c:v>
                </c:pt>
                <c:pt idx="6565">
                  <c:v>7.5821759259259255E-2</c:v>
                </c:pt>
                <c:pt idx="6566">
                  <c:v>7.5833333333333336E-2</c:v>
                </c:pt>
                <c:pt idx="6567">
                  <c:v>7.5844907407407403E-2</c:v>
                </c:pt>
                <c:pt idx="6568">
                  <c:v>7.5856481481481483E-2</c:v>
                </c:pt>
                <c:pt idx="6569">
                  <c:v>7.586805555555555E-2</c:v>
                </c:pt>
                <c:pt idx="6570">
                  <c:v>7.587962962962963E-2</c:v>
                </c:pt>
                <c:pt idx="6571">
                  <c:v>7.5891203703703711E-2</c:v>
                </c:pt>
                <c:pt idx="6572">
                  <c:v>7.5902777777777777E-2</c:v>
                </c:pt>
                <c:pt idx="6573">
                  <c:v>7.5914351851851858E-2</c:v>
                </c:pt>
                <c:pt idx="6574">
                  <c:v>7.5925925925925938E-2</c:v>
                </c:pt>
                <c:pt idx="6575">
                  <c:v>7.5937500000000005E-2</c:v>
                </c:pt>
                <c:pt idx="6576">
                  <c:v>7.5949074074074072E-2</c:v>
                </c:pt>
                <c:pt idx="6577">
                  <c:v>7.5960648148148138E-2</c:v>
                </c:pt>
                <c:pt idx="6578">
                  <c:v>7.5972222222222219E-2</c:v>
                </c:pt>
                <c:pt idx="6579">
                  <c:v>7.5983796296296299E-2</c:v>
                </c:pt>
                <c:pt idx="6580">
                  <c:v>7.5995370370370366E-2</c:v>
                </c:pt>
                <c:pt idx="6581">
                  <c:v>7.6006944444444446E-2</c:v>
                </c:pt>
                <c:pt idx="6582">
                  <c:v>7.6018518518518527E-2</c:v>
                </c:pt>
                <c:pt idx="6583">
                  <c:v>7.6030092592592594E-2</c:v>
                </c:pt>
                <c:pt idx="6584">
                  <c:v>7.604166666666666E-2</c:v>
                </c:pt>
                <c:pt idx="6585">
                  <c:v>7.6053240740740741E-2</c:v>
                </c:pt>
                <c:pt idx="6586">
                  <c:v>7.6064814814814807E-2</c:v>
                </c:pt>
                <c:pt idx="6587">
                  <c:v>7.6076388888888888E-2</c:v>
                </c:pt>
                <c:pt idx="6588">
                  <c:v>7.6087962962962954E-2</c:v>
                </c:pt>
                <c:pt idx="6589">
                  <c:v>7.6099537037037035E-2</c:v>
                </c:pt>
                <c:pt idx="6590">
                  <c:v>7.6111111111111115E-2</c:v>
                </c:pt>
                <c:pt idx="6591">
                  <c:v>7.6122685185185182E-2</c:v>
                </c:pt>
                <c:pt idx="6592">
                  <c:v>7.6134259259259263E-2</c:v>
                </c:pt>
                <c:pt idx="6593">
                  <c:v>7.6145833333333343E-2</c:v>
                </c:pt>
                <c:pt idx="6594">
                  <c:v>7.615740740740741E-2</c:v>
                </c:pt>
                <c:pt idx="6595">
                  <c:v>7.6168981481481476E-2</c:v>
                </c:pt>
                <c:pt idx="6596">
                  <c:v>7.6180555555555557E-2</c:v>
                </c:pt>
                <c:pt idx="6597">
                  <c:v>7.6192129629629637E-2</c:v>
                </c:pt>
                <c:pt idx="6598">
                  <c:v>7.6203703703703704E-2</c:v>
                </c:pt>
                <c:pt idx="6599">
                  <c:v>7.6215277777777771E-2</c:v>
                </c:pt>
                <c:pt idx="6600">
                  <c:v>7.6226851851851851E-2</c:v>
                </c:pt>
                <c:pt idx="6601">
                  <c:v>7.6238425925925932E-2</c:v>
                </c:pt>
                <c:pt idx="6602">
                  <c:v>7.6249999999999998E-2</c:v>
                </c:pt>
                <c:pt idx="6603">
                  <c:v>7.6261574074074079E-2</c:v>
                </c:pt>
                <c:pt idx="6604">
                  <c:v>7.6273148148148159E-2</c:v>
                </c:pt>
                <c:pt idx="6605">
                  <c:v>7.6284722222222226E-2</c:v>
                </c:pt>
                <c:pt idx="6606">
                  <c:v>7.6296296296296293E-2</c:v>
                </c:pt>
                <c:pt idx="6607">
                  <c:v>7.6307870370370359E-2</c:v>
                </c:pt>
                <c:pt idx="6608">
                  <c:v>7.631944444444444E-2</c:v>
                </c:pt>
                <c:pt idx="6609">
                  <c:v>7.633101851851852E-2</c:v>
                </c:pt>
                <c:pt idx="6610">
                  <c:v>7.6342592592592587E-2</c:v>
                </c:pt>
                <c:pt idx="6611">
                  <c:v>7.6354166666666667E-2</c:v>
                </c:pt>
                <c:pt idx="6612">
                  <c:v>7.6365740740740748E-2</c:v>
                </c:pt>
                <c:pt idx="6613">
                  <c:v>7.6377314814814815E-2</c:v>
                </c:pt>
                <c:pt idx="6614">
                  <c:v>7.6388888888888895E-2</c:v>
                </c:pt>
                <c:pt idx="6615">
                  <c:v>7.6400462962962962E-2</c:v>
                </c:pt>
                <c:pt idx="6616">
                  <c:v>7.6412037037037042E-2</c:v>
                </c:pt>
                <c:pt idx="6617">
                  <c:v>7.6423611111111109E-2</c:v>
                </c:pt>
                <c:pt idx="6618">
                  <c:v>7.6435185185185189E-2</c:v>
                </c:pt>
                <c:pt idx="6619">
                  <c:v>7.6446759259259256E-2</c:v>
                </c:pt>
                <c:pt idx="6620">
                  <c:v>7.6458333333333336E-2</c:v>
                </c:pt>
                <c:pt idx="6621">
                  <c:v>7.6469907407407403E-2</c:v>
                </c:pt>
                <c:pt idx="6622">
                  <c:v>7.6481481481481484E-2</c:v>
                </c:pt>
                <c:pt idx="6623">
                  <c:v>7.6493055555555564E-2</c:v>
                </c:pt>
                <c:pt idx="6624">
                  <c:v>7.6504629629629631E-2</c:v>
                </c:pt>
                <c:pt idx="6625">
                  <c:v>7.6516203703703697E-2</c:v>
                </c:pt>
                <c:pt idx="6626">
                  <c:v>7.6527777777777778E-2</c:v>
                </c:pt>
                <c:pt idx="6627">
                  <c:v>7.6539351851851858E-2</c:v>
                </c:pt>
                <c:pt idx="6628">
                  <c:v>7.6550925925925925E-2</c:v>
                </c:pt>
                <c:pt idx="6629">
                  <c:v>7.6562499999999992E-2</c:v>
                </c:pt>
                <c:pt idx="6630">
                  <c:v>7.6574074074074072E-2</c:v>
                </c:pt>
                <c:pt idx="6631">
                  <c:v>7.6585648148148153E-2</c:v>
                </c:pt>
                <c:pt idx="6632">
                  <c:v>7.6597222222222219E-2</c:v>
                </c:pt>
                <c:pt idx="6633">
                  <c:v>7.66087962962963E-2</c:v>
                </c:pt>
                <c:pt idx="6634">
                  <c:v>7.662037037037038E-2</c:v>
                </c:pt>
                <c:pt idx="6635">
                  <c:v>7.6631944444444447E-2</c:v>
                </c:pt>
                <c:pt idx="6636">
                  <c:v>7.6643518518518514E-2</c:v>
                </c:pt>
                <c:pt idx="6637">
                  <c:v>7.6655092592592594E-2</c:v>
                </c:pt>
                <c:pt idx="6638">
                  <c:v>7.6666666666666661E-2</c:v>
                </c:pt>
                <c:pt idx="6639">
                  <c:v>7.6678240740740741E-2</c:v>
                </c:pt>
                <c:pt idx="6640">
                  <c:v>7.6689814814814808E-2</c:v>
                </c:pt>
                <c:pt idx="6641">
                  <c:v>7.6701388888888888E-2</c:v>
                </c:pt>
                <c:pt idx="6642">
                  <c:v>7.6712962962962969E-2</c:v>
                </c:pt>
                <c:pt idx="6643">
                  <c:v>7.6724537037037036E-2</c:v>
                </c:pt>
                <c:pt idx="6644">
                  <c:v>7.6736111111111116E-2</c:v>
                </c:pt>
                <c:pt idx="6645">
                  <c:v>7.6747685185185183E-2</c:v>
                </c:pt>
                <c:pt idx="6646">
                  <c:v>7.6759259259259263E-2</c:v>
                </c:pt>
                <c:pt idx="6647">
                  <c:v>7.677083333333333E-2</c:v>
                </c:pt>
                <c:pt idx="6648">
                  <c:v>7.678240740740741E-2</c:v>
                </c:pt>
                <c:pt idx="6649">
                  <c:v>7.6793981481481477E-2</c:v>
                </c:pt>
                <c:pt idx="6650">
                  <c:v>7.6805555555555557E-2</c:v>
                </c:pt>
                <c:pt idx="6651">
                  <c:v>7.6817129629629624E-2</c:v>
                </c:pt>
                <c:pt idx="6652">
                  <c:v>7.6828703703703705E-2</c:v>
                </c:pt>
                <c:pt idx="6653">
                  <c:v>7.6840277777777785E-2</c:v>
                </c:pt>
                <c:pt idx="6654">
                  <c:v>7.6851851851851852E-2</c:v>
                </c:pt>
                <c:pt idx="6655">
                  <c:v>7.6863425925925918E-2</c:v>
                </c:pt>
                <c:pt idx="6656">
                  <c:v>7.6875000000000013E-2</c:v>
                </c:pt>
                <c:pt idx="6657">
                  <c:v>7.6886574074074079E-2</c:v>
                </c:pt>
                <c:pt idx="6658">
                  <c:v>7.6898148148148146E-2</c:v>
                </c:pt>
                <c:pt idx="6659">
                  <c:v>7.6909722222222213E-2</c:v>
                </c:pt>
                <c:pt idx="6660">
                  <c:v>7.6921296296296293E-2</c:v>
                </c:pt>
                <c:pt idx="6661">
                  <c:v>7.6932870370370374E-2</c:v>
                </c:pt>
                <c:pt idx="6662">
                  <c:v>7.694444444444444E-2</c:v>
                </c:pt>
                <c:pt idx="6663">
                  <c:v>7.6956018518518521E-2</c:v>
                </c:pt>
                <c:pt idx="6664">
                  <c:v>7.6967592592592601E-2</c:v>
                </c:pt>
                <c:pt idx="6665">
                  <c:v>7.6979166666666668E-2</c:v>
                </c:pt>
                <c:pt idx="6666">
                  <c:v>7.6990740740740735E-2</c:v>
                </c:pt>
                <c:pt idx="6667">
                  <c:v>7.7002314814814815E-2</c:v>
                </c:pt>
                <c:pt idx="6668">
                  <c:v>7.7013888888888882E-2</c:v>
                </c:pt>
                <c:pt idx="6669">
                  <c:v>7.7025462962962962E-2</c:v>
                </c:pt>
                <c:pt idx="6670">
                  <c:v>7.7037037037037029E-2</c:v>
                </c:pt>
                <c:pt idx="6671">
                  <c:v>7.7048611111111109E-2</c:v>
                </c:pt>
                <c:pt idx="6672">
                  <c:v>7.706018518518519E-2</c:v>
                </c:pt>
                <c:pt idx="6673">
                  <c:v>7.7071759259259257E-2</c:v>
                </c:pt>
                <c:pt idx="6674">
                  <c:v>7.7083333333333337E-2</c:v>
                </c:pt>
                <c:pt idx="6675">
                  <c:v>7.7094907407407418E-2</c:v>
                </c:pt>
                <c:pt idx="6676">
                  <c:v>7.7106481481481484E-2</c:v>
                </c:pt>
                <c:pt idx="6677">
                  <c:v>7.7118055555555551E-2</c:v>
                </c:pt>
                <c:pt idx="6678">
                  <c:v>7.7129629629629631E-2</c:v>
                </c:pt>
                <c:pt idx="6679">
                  <c:v>7.7141203703703712E-2</c:v>
                </c:pt>
                <c:pt idx="6680">
                  <c:v>7.7152777777777778E-2</c:v>
                </c:pt>
                <c:pt idx="6681">
                  <c:v>7.7164351851851845E-2</c:v>
                </c:pt>
                <c:pt idx="6682">
                  <c:v>7.7175925925925926E-2</c:v>
                </c:pt>
                <c:pt idx="6683">
                  <c:v>7.7187500000000006E-2</c:v>
                </c:pt>
                <c:pt idx="6684">
                  <c:v>7.7199074074074073E-2</c:v>
                </c:pt>
                <c:pt idx="6685">
                  <c:v>7.7210648148148139E-2</c:v>
                </c:pt>
                <c:pt idx="6686">
                  <c:v>7.7222222222222234E-2</c:v>
                </c:pt>
                <c:pt idx="6687">
                  <c:v>7.72337962962963E-2</c:v>
                </c:pt>
                <c:pt idx="6688">
                  <c:v>7.7245370370370367E-2</c:v>
                </c:pt>
                <c:pt idx="6689">
                  <c:v>7.7256944444444434E-2</c:v>
                </c:pt>
                <c:pt idx="6690">
                  <c:v>7.7268518518518514E-2</c:v>
                </c:pt>
                <c:pt idx="6691">
                  <c:v>7.7280092592592595E-2</c:v>
                </c:pt>
                <c:pt idx="6692">
                  <c:v>7.7291666666666661E-2</c:v>
                </c:pt>
                <c:pt idx="6693">
                  <c:v>7.7303240740740742E-2</c:v>
                </c:pt>
                <c:pt idx="6694">
                  <c:v>7.7314814814814822E-2</c:v>
                </c:pt>
                <c:pt idx="6695">
                  <c:v>7.7326388888888889E-2</c:v>
                </c:pt>
                <c:pt idx="6696">
                  <c:v>7.7337962962962969E-2</c:v>
                </c:pt>
                <c:pt idx="6697">
                  <c:v>7.7349537037037036E-2</c:v>
                </c:pt>
                <c:pt idx="6698">
                  <c:v>7.7361111111111117E-2</c:v>
                </c:pt>
                <c:pt idx="6699">
                  <c:v>7.7372685185185183E-2</c:v>
                </c:pt>
                <c:pt idx="6700">
                  <c:v>7.738425925925925E-2</c:v>
                </c:pt>
                <c:pt idx="6701">
                  <c:v>7.739583333333333E-2</c:v>
                </c:pt>
                <c:pt idx="6702">
                  <c:v>7.7407407407407411E-2</c:v>
                </c:pt>
                <c:pt idx="6703">
                  <c:v>7.7418981481481478E-2</c:v>
                </c:pt>
                <c:pt idx="6704">
                  <c:v>7.7430555555555558E-2</c:v>
                </c:pt>
                <c:pt idx="6705">
                  <c:v>7.7442129629629639E-2</c:v>
                </c:pt>
                <c:pt idx="6706">
                  <c:v>7.7453703703703705E-2</c:v>
                </c:pt>
                <c:pt idx="6707">
                  <c:v>7.7465277777777772E-2</c:v>
                </c:pt>
                <c:pt idx="6708">
                  <c:v>7.7476851851851852E-2</c:v>
                </c:pt>
                <c:pt idx="6709">
                  <c:v>7.7488425925925933E-2</c:v>
                </c:pt>
                <c:pt idx="6710">
                  <c:v>7.7499999999999999E-2</c:v>
                </c:pt>
                <c:pt idx="6711">
                  <c:v>7.7511574074074066E-2</c:v>
                </c:pt>
                <c:pt idx="6712">
                  <c:v>7.7523148148148147E-2</c:v>
                </c:pt>
                <c:pt idx="6713">
                  <c:v>7.7534722222222227E-2</c:v>
                </c:pt>
                <c:pt idx="6714">
                  <c:v>7.7546296296296294E-2</c:v>
                </c:pt>
                <c:pt idx="6715">
                  <c:v>7.7557870370370374E-2</c:v>
                </c:pt>
                <c:pt idx="6716">
                  <c:v>7.7569444444444455E-2</c:v>
                </c:pt>
                <c:pt idx="6717">
                  <c:v>7.7581018518518521E-2</c:v>
                </c:pt>
                <c:pt idx="6718">
                  <c:v>7.7592592592592588E-2</c:v>
                </c:pt>
                <c:pt idx="6719">
                  <c:v>7.7604166666666669E-2</c:v>
                </c:pt>
                <c:pt idx="6720">
                  <c:v>7.7615740740740735E-2</c:v>
                </c:pt>
                <c:pt idx="6721">
                  <c:v>7.7627314814814816E-2</c:v>
                </c:pt>
                <c:pt idx="6722">
                  <c:v>7.7638888888888882E-2</c:v>
                </c:pt>
                <c:pt idx="6723">
                  <c:v>7.7650462962962963E-2</c:v>
                </c:pt>
                <c:pt idx="6724">
                  <c:v>7.7662037037037043E-2</c:v>
                </c:pt>
                <c:pt idx="6725">
                  <c:v>7.767361111111111E-2</c:v>
                </c:pt>
                <c:pt idx="6726">
                  <c:v>7.768518518518519E-2</c:v>
                </c:pt>
                <c:pt idx="6727">
                  <c:v>7.7696759259259257E-2</c:v>
                </c:pt>
                <c:pt idx="6728">
                  <c:v>7.7708333333333338E-2</c:v>
                </c:pt>
                <c:pt idx="6729">
                  <c:v>7.7719907407407404E-2</c:v>
                </c:pt>
                <c:pt idx="6730">
                  <c:v>7.7731481481481471E-2</c:v>
                </c:pt>
                <c:pt idx="6731">
                  <c:v>7.7743055555555551E-2</c:v>
                </c:pt>
                <c:pt idx="6732">
                  <c:v>7.7754629629629632E-2</c:v>
                </c:pt>
                <c:pt idx="6733">
                  <c:v>7.7766203703703699E-2</c:v>
                </c:pt>
                <c:pt idx="6734">
                  <c:v>7.7777777777777779E-2</c:v>
                </c:pt>
                <c:pt idx="6735">
                  <c:v>7.778935185185186E-2</c:v>
                </c:pt>
                <c:pt idx="6736">
                  <c:v>7.7800925925925926E-2</c:v>
                </c:pt>
                <c:pt idx="6737">
                  <c:v>7.7812499999999993E-2</c:v>
                </c:pt>
                <c:pt idx="6738">
                  <c:v>7.7824074074074087E-2</c:v>
                </c:pt>
                <c:pt idx="6739">
                  <c:v>7.7835648148148154E-2</c:v>
                </c:pt>
                <c:pt idx="6740">
                  <c:v>7.784722222222222E-2</c:v>
                </c:pt>
                <c:pt idx="6741">
                  <c:v>7.7858796296296287E-2</c:v>
                </c:pt>
                <c:pt idx="6742">
                  <c:v>7.7870370370370368E-2</c:v>
                </c:pt>
                <c:pt idx="6743">
                  <c:v>7.7881944444444448E-2</c:v>
                </c:pt>
                <c:pt idx="6744">
                  <c:v>7.7893518518518515E-2</c:v>
                </c:pt>
                <c:pt idx="6745">
                  <c:v>7.7905092592592595E-2</c:v>
                </c:pt>
                <c:pt idx="6746">
                  <c:v>7.7916666666666676E-2</c:v>
                </c:pt>
                <c:pt idx="6747">
                  <c:v>7.7928240740740742E-2</c:v>
                </c:pt>
                <c:pt idx="6748">
                  <c:v>7.7939814814814809E-2</c:v>
                </c:pt>
                <c:pt idx="6749">
                  <c:v>7.795138888888889E-2</c:v>
                </c:pt>
                <c:pt idx="6750">
                  <c:v>7.7962962962962956E-2</c:v>
                </c:pt>
                <c:pt idx="6751">
                  <c:v>7.7974537037037037E-2</c:v>
                </c:pt>
                <c:pt idx="6752">
                  <c:v>7.7986111111111103E-2</c:v>
                </c:pt>
                <c:pt idx="6753">
                  <c:v>7.7997685185185184E-2</c:v>
                </c:pt>
                <c:pt idx="6754">
                  <c:v>7.8009259259259264E-2</c:v>
                </c:pt>
                <c:pt idx="6755">
                  <c:v>7.8020833333333331E-2</c:v>
                </c:pt>
                <c:pt idx="6756">
                  <c:v>7.8032407407407411E-2</c:v>
                </c:pt>
                <c:pt idx="6757">
                  <c:v>7.8043981481481492E-2</c:v>
                </c:pt>
                <c:pt idx="6758">
                  <c:v>7.8055555555555559E-2</c:v>
                </c:pt>
                <c:pt idx="6759">
                  <c:v>7.8067129629629625E-2</c:v>
                </c:pt>
                <c:pt idx="6760">
                  <c:v>7.8078703703703692E-2</c:v>
                </c:pt>
                <c:pt idx="6761">
                  <c:v>7.8090277777777786E-2</c:v>
                </c:pt>
                <c:pt idx="6762">
                  <c:v>7.8101851851851853E-2</c:v>
                </c:pt>
                <c:pt idx="6763">
                  <c:v>7.8113425925925919E-2</c:v>
                </c:pt>
                <c:pt idx="6764">
                  <c:v>7.8125E-2</c:v>
                </c:pt>
                <c:pt idx="6765">
                  <c:v>7.8136574074074081E-2</c:v>
                </c:pt>
                <c:pt idx="6766">
                  <c:v>7.8148148148148147E-2</c:v>
                </c:pt>
                <c:pt idx="6767">
                  <c:v>7.8159722222222214E-2</c:v>
                </c:pt>
                <c:pt idx="6768">
                  <c:v>7.8171296296296308E-2</c:v>
                </c:pt>
                <c:pt idx="6769">
                  <c:v>7.8182870370370375E-2</c:v>
                </c:pt>
                <c:pt idx="6770">
                  <c:v>7.8194444444444441E-2</c:v>
                </c:pt>
                <c:pt idx="6771">
                  <c:v>7.8206018518518508E-2</c:v>
                </c:pt>
                <c:pt idx="6772">
                  <c:v>7.8217592592592589E-2</c:v>
                </c:pt>
                <c:pt idx="6773">
                  <c:v>7.8229166666666669E-2</c:v>
                </c:pt>
                <c:pt idx="6774">
                  <c:v>7.8240740740740736E-2</c:v>
                </c:pt>
                <c:pt idx="6775">
                  <c:v>7.8252314814814816E-2</c:v>
                </c:pt>
                <c:pt idx="6776">
                  <c:v>7.8263888888888897E-2</c:v>
                </c:pt>
                <c:pt idx="6777">
                  <c:v>7.8275462962962963E-2</c:v>
                </c:pt>
                <c:pt idx="6778">
                  <c:v>7.8287037037037044E-2</c:v>
                </c:pt>
                <c:pt idx="6779">
                  <c:v>7.829861111111111E-2</c:v>
                </c:pt>
                <c:pt idx="6780">
                  <c:v>7.8310185185185191E-2</c:v>
                </c:pt>
                <c:pt idx="6781">
                  <c:v>7.8321759259259258E-2</c:v>
                </c:pt>
                <c:pt idx="6782">
                  <c:v>7.8321759259259258E-2</c:v>
                </c:pt>
                <c:pt idx="6783">
                  <c:v>7.8333333333333324E-2</c:v>
                </c:pt>
                <c:pt idx="6784">
                  <c:v>7.8344907407407405E-2</c:v>
                </c:pt>
                <c:pt idx="6785">
                  <c:v>7.8356481481481485E-2</c:v>
                </c:pt>
                <c:pt idx="6786">
                  <c:v>7.8368055555555552E-2</c:v>
                </c:pt>
                <c:pt idx="6787">
                  <c:v>7.8379629629629632E-2</c:v>
                </c:pt>
                <c:pt idx="6788">
                  <c:v>7.8391203703703713E-2</c:v>
                </c:pt>
                <c:pt idx="6789">
                  <c:v>7.840277777777778E-2</c:v>
                </c:pt>
                <c:pt idx="6790">
                  <c:v>7.8414351851851846E-2</c:v>
                </c:pt>
                <c:pt idx="6791">
                  <c:v>7.8425925925925913E-2</c:v>
                </c:pt>
                <c:pt idx="6792">
                  <c:v>7.8437500000000007E-2</c:v>
                </c:pt>
                <c:pt idx="6793">
                  <c:v>7.8449074074074074E-2</c:v>
                </c:pt>
                <c:pt idx="6794">
                  <c:v>7.846064814814814E-2</c:v>
                </c:pt>
                <c:pt idx="6795">
                  <c:v>7.8472222222222221E-2</c:v>
                </c:pt>
                <c:pt idx="6796">
                  <c:v>7.8483796296296301E-2</c:v>
                </c:pt>
                <c:pt idx="6797">
                  <c:v>7.8495370370370368E-2</c:v>
                </c:pt>
                <c:pt idx="6798">
                  <c:v>7.8506944444444449E-2</c:v>
                </c:pt>
                <c:pt idx="6799">
                  <c:v>7.8518518518518529E-2</c:v>
                </c:pt>
                <c:pt idx="6800">
                  <c:v>7.8530092592592596E-2</c:v>
                </c:pt>
                <c:pt idx="6801">
                  <c:v>7.8541666666666662E-2</c:v>
                </c:pt>
                <c:pt idx="6802">
                  <c:v>7.8553240740740743E-2</c:v>
                </c:pt>
                <c:pt idx="6803">
                  <c:v>7.856481481481481E-2</c:v>
                </c:pt>
                <c:pt idx="6804">
                  <c:v>7.857638888888889E-2</c:v>
                </c:pt>
                <c:pt idx="6805">
                  <c:v>7.8587962962962957E-2</c:v>
                </c:pt>
                <c:pt idx="6806">
                  <c:v>7.8599537037037037E-2</c:v>
                </c:pt>
                <c:pt idx="6807">
                  <c:v>7.8611111111111118E-2</c:v>
                </c:pt>
                <c:pt idx="6808">
                  <c:v>7.8622685185185184E-2</c:v>
                </c:pt>
                <c:pt idx="6809">
                  <c:v>7.8634259259259265E-2</c:v>
                </c:pt>
                <c:pt idx="6810">
                  <c:v>7.8645833333333331E-2</c:v>
                </c:pt>
                <c:pt idx="6811">
                  <c:v>7.8657407407407412E-2</c:v>
                </c:pt>
                <c:pt idx="6812">
                  <c:v>7.8668981481481479E-2</c:v>
                </c:pt>
                <c:pt idx="6813">
                  <c:v>7.8680555555555545E-2</c:v>
                </c:pt>
                <c:pt idx="6814">
                  <c:v>7.8692129629629626E-2</c:v>
                </c:pt>
                <c:pt idx="6815">
                  <c:v>7.8703703703703706E-2</c:v>
                </c:pt>
                <c:pt idx="6816">
                  <c:v>7.8715277777777773E-2</c:v>
                </c:pt>
                <c:pt idx="6817">
                  <c:v>7.8726851851851853E-2</c:v>
                </c:pt>
                <c:pt idx="6818">
                  <c:v>7.8738425925925934E-2</c:v>
                </c:pt>
                <c:pt idx="6819">
                  <c:v>7.8750000000000001E-2</c:v>
                </c:pt>
                <c:pt idx="6820">
                  <c:v>7.8761574074074067E-2</c:v>
                </c:pt>
                <c:pt idx="6821">
                  <c:v>7.8773148148148148E-2</c:v>
                </c:pt>
                <c:pt idx="6822">
                  <c:v>7.8784722222222228E-2</c:v>
                </c:pt>
                <c:pt idx="6823">
                  <c:v>7.8796296296296295E-2</c:v>
                </c:pt>
                <c:pt idx="6824">
                  <c:v>7.8807870370370361E-2</c:v>
                </c:pt>
                <c:pt idx="6825">
                  <c:v>7.8819444444444442E-2</c:v>
                </c:pt>
                <c:pt idx="6826">
                  <c:v>7.8831018518518522E-2</c:v>
                </c:pt>
                <c:pt idx="6827">
                  <c:v>7.8842592592592589E-2</c:v>
                </c:pt>
                <c:pt idx="6828">
                  <c:v>7.885416666666667E-2</c:v>
                </c:pt>
                <c:pt idx="6829">
                  <c:v>7.886574074074075E-2</c:v>
                </c:pt>
                <c:pt idx="6830">
                  <c:v>7.8877314814814817E-2</c:v>
                </c:pt>
                <c:pt idx="6831">
                  <c:v>7.8888888888888883E-2</c:v>
                </c:pt>
                <c:pt idx="6832">
                  <c:v>7.8900462962962964E-2</c:v>
                </c:pt>
                <c:pt idx="6833">
                  <c:v>7.8912037037037031E-2</c:v>
                </c:pt>
                <c:pt idx="6834">
                  <c:v>7.8923611111111111E-2</c:v>
                </c:pt>
                <c:pt idx="6835">
                  <c:v>7.8935185185185178E-2</c:v>
                </c:pt>
                <c:pt idx="6836">
                  <c:v>7.8946759259259258E-2</c:v>
                </c:pt>
                <c:pt idx="6837">
                  <c:v>7.8958333333333339E-2</c:v>
                </c:pt>
                <c:pt idx="6838">
                  <c:v>7.8969907407407405E-2</c:v>
                </c:pt>
                <c:pt idx="6839">
                  <c:v>7.8981481481481486E-2</c:v>
                </c:pt>
                <c:pt idx="6840">
                  <c:v>7.8993055555555566E-2</c:v>
                </c:pt>
                <c:pt idx="6841">
                  <c:v>7.9004629629629633E-2</c:v>
                </c:pt>
                <c:pt idx="6842">
                  <c:v>7.90162037037037E-2</c:v>
                </c:pt>
                <c:pt idx="6843">
                  <c:v>7.9027777777777766E-2</c:v>
                </c:pt>
                <c:pt idx="6844">
                  <c:v>7.9039351851851861E-2</c:v>
                </c:pt>
                <c:pt idx="6845">
                  <c:v>7.9050925925925927E-2</c:v>
                </c:pt>
                <c:pt idx="6846">
                  <c:v>7.9062499999999994E-2</c:v>
                </c:pt>
                <c:pt idx="6847">
                  <c:v>7.9074074074074074E-2</c:v>
                </c:pt>
                <c:pt idx="6848">
                  <c:v>7.9085648148148155E-2</c:v>
                </c:pt>
                <c:pt idx="6849">
                  <c:v>7.9097222222222222E-2</c:v>
                </c:pt>
                <c:pt idx="6850">
                  <c:v>7.9108796296296288E-2</c:v>
                </c:pt>
                <c:pt idx="6851">
                  <c:v>7.9120370370370369E-2</c:v>
                </c:pt>
                <c:pt idx="6852">
                  <c:v>7.9131944444444449E-2</c:v>
                </c:pt>
                <c:pt idx="6853">
                  <c:v>7.9143518518518516E-2</c:v>
                </c:pt>
                <c:pt idx="6854">
                  <c:v>7.9155092592592582E-2</c:v>
                </c:pt>
                <c:pt idx="6855">
                  <c:v>7.9166666666666663E-2</c:v>
                </c:pt>
                <c:pt idx="6856">
                  <c:v>7.9178240740740743E-2</c:v>
                </c:pt>
                <c:pt idx="6857">
                  <c:v>7.918981481481481E-2</c:v>
                </c:pt>
                <c:pt idx="6858">
                  <c:v>7.9201388888888891E-2</c:v>
                </c:pt>
                <c:pt idx="6859">
                  <c:v>7.9212962962962971E-2</c:v>
                </c:pt>
                <c:pt idx="6860">
                  <c:v>7.9224537037037038E-2</c:v>
                </c:pt>
                <c:pt idx="6861">
                  <c:v>7.9236111111111118E-2</c:v>
                </c:pt>
                <c:pt idx="6862">
                  <c:v>7.9247685185185185E-2</c:v>
                </c:pt>
                <c:pt idx="6863">
                  <c:v>7.9259259259259265E-2</c:v>
                </c:pt>
                <c:pt idx="6864">
                  <c:v>7.9270833333333332E-2</c:v>
                </c:pt>
                <c:pt idx="6865">
                  <c:v>7.9282407407407399E-2</c:v>
                </c:pt>
                <c:pt idx="6866">
                  <c:v>7.9293981481481479E-2</c:v>
                </c:pt>
                <c:pt idx="6867">
                  <c:v>7.930555555555556E-2</c:v>
                </c:pt>
                <c:pt idx="6868">
                  <c:v>7.9317129629629626E-2</c:v>
                </c:pt>
                <c:pt idx="6869">
                  <c:v>7.9328703703703707E-2</c:v>
                </c:pt>
                <c:pt idx="6870">
                  <c:v>7.9340277777777787E-2</c:v>
                </c:pt>
                <c:pt idx="6871">
                  <c:v>7.9351851851851854E-2</c:v>
                </c:pt>
                <c:pt idx="6872">
                  <c:v>7.9363425925925921E-2</c:v>
                </c:pt>
                <c:pt idx="6873">
                  <c:v>7.9374999999999987E-2</c:v>
                </c:pt>
                <c:pt idx="6874">
                  <c:v>7.9386574074074082E-2</c:v>
                </c:pt>
                <c:pt idx="6875">
                  <c:v>7.9398148148148148E-2</c:v>
                </c:pt>
                <c:pt idx="6876">
                  <c:v>7.9409722222222215E-2</c:v>
                </c:pt>
                <c:pt idx="6877">
                  <c:v>7.9421296296296295E-2</c:v>
                </c:pt>
                <c:pt idx="6878">
                  <c:v>7.9432870370370376E-2</c:v>
                </c:pt>
                <c:pt idx="6879">
                  <c:v>7.9444444444444443E-2</c:v>
                </c:pt>
                <c:pt idx="6880">
                  <c:v>7.9456018518518523E-2</c:v>
                </c:pt>
                <c:pt idx="6881">
                  <c:v>7.946759259259259E-2</c:v>
                </c:pt>
                <c:pt idx="6882">
                  <c:v>7.947916666666667E-2</c:v>
                </c:pt>
                <c:pt idx="6883">
                  <c:v>7.9490740740740737E-2</c:v>
                </c:pt>
                <c:pt idx="6884">
                  <c:v>7.9502314814814817E-2</c:v>
                </c:pt>
                <c:pt idx="6885">
                  <c:v>7.9513888888888884E-2</c:v>
                </c:pt>
                <c:pt idx="6886">
                  <c:v>7.9525462962962964E-2</c:v>
                </c:pt>
                <c:pt idx="6887">
                  <c:v>7.9537037037037031E-2</c:v>
                </c:pt>
                <c:pt idx="6888">
                  <c:v>7.9548611111111112E-2</c:v>
                </c:pt>
                <c:pt idx="6889">
                  <c:v>7.9560185185185192E-2</c:v>
                </c:pt>
                <c:pt idx="6890">
                  <c:v>7.9571759259259259E-2</c:v>
                </c:pt>
                <c:pt idx="6891">
                  <c:v>7.9583333333333339E-2</c:v>
                </c:pt>
                <c:pt idx="6892">
                  <c:v>7.9594907407407406E-2</c:v>
                </c:pt>
                <c:pt idx="6893">
                  <c:v>7.9606481481481486E-2</c:v>
                </c:pt>
                <c:pt idx="6894">
                  <c:v>7.9618055555555553E-2</c:v>
                </c:pt>
                <c:pt idx="6895">
                  <c:v>7.962962962962962E-2</c:v>
                </c:pt>
                <c:pt idx="6896">
                  <c:v>7.96412037037037E-2</c:v>
                </c:pt>
                <c:pt idx="6897">
                  <c:v>7.9652777777777781E-2</c:v>
                </c:pt>
                <c:pt idx="6898">
                  <c:v>7.9664351851851847E-2</c:v>
                </c:pt>
                <c:pt idx="6899">
                  <c:v>7.9675925925925928E-2</c:v>
                </c:pt>
                <c:pt idx="6900">
                  <c:v>7.9687500000000008E-2</c:v>
                </c:pt>
                <c:pt idx="6901">
                  <c:v>7.9699074074074075E-2</c:v>
                </c:pt>
                <c:pt idx="6902">
                  <c:v>7.9710648148148142E-2</c:v>
                </c:pt>
                <c:pt idx="6903">
                  <c:v>7.9722222222222222E-2</c:v>
                </c:pt>
                <c:pt idx="6904">
                  <c:v>7.9733796296296303E-2</c:v>
                </c:pt>
                <c:pt idx="6905">
                  <c:v>7.9745370370370369E-2</c:v>
                </c:pt>
                <c:pt idx="6906">
                  <c:v>7.9756944444444436E-2</c:v>
                </c:pt>
                <c:pt idx="6907">
                  <c:v>7.9768518518518516E-2</c:v>
                </c:pt>
                <c:pt idx="6908">
                  <c:v>7.9780092592592597E-2</c:v>
                </c:pt>
                <c:pt idx="6909">
                  <c:v>7.9791666666666664E-2</c:v>
                </c:pt>
                <c:pt idx="6910">
                  <c:v>7.9803240740740744E-2</c:v>
                </c:pt>
                <c:pt idx="6911">
                  <c:v>7.9814814814814811E-2</c:v>
                </c:pt>
                <c:pt idx="6912">
                  <c:v>7.9826388888888891E-2</c:v>
                </c:pt>
                <c:pt idx="6913">
                  <c:v>7.9837962962962958E-2</c:v>
                </c:pt>
                <c:pt idx="6914">
                  <c:v>7.9849537037037038E-2</c:v>
                </c:pt>
                <c:pt idx="6915">
                  <c:v>7.9861111111111105E-2</c:v>
                </c:pt>
                <c:pt idx="6916">
                  <c:v>7.9872685185185185E-2</c:v>
                </c:pt>
                <c:pt idx="6917">
                  <c:v>7.9884259259259252E-2</c:v>
                </c:pt>
                <c:pt idx="6918">
                  <c:v>7.9895833333333333E-2</c:v>
                </c:pt>
                <c:pt idx="6919">
                  <c:v>7.9907407407407413E-2</c:v>
                </c:pt>
                <c:pt idx="6920">
                  <c:v>7.991898148148148E-2</c:v>
                </c:pt>
                <c:pt idx="6921">
                  <c:v>7.993055555555556E-2</c:v>
                </c:pt>
                <c:pt idx="6922">
                  <c:v>7.9942129629629641E-2</c:v>
                </c:pt>
                <c:pt idx="6923">
                  <c:v>7.9953703703703707E-2</c:v>
                </c:pt>
                <c:pt idx="6924">
                  <c:v>7.9965277777777774E-2</c:v>
                </c:pt>
                <c:pt idx="6925">
                  <c:v>7.9976851851851841E-2</c:v>
                </c:pt>
                <c:pt idx="6926">
                  <c:v>7.9988425925925921E-2</c:v>
                </c:pt>
                <c:pt idx="6927">
                  <c:v>0.08</c:v>
                </c:pt>
                <c:pt idx="6928">
                  <c:v>8.0011574074074068E-2</c:v>
                </c:pt>
                <c:pt idx="6929">
                  <c:v>8.0023148148148149E-2</c:v>
                </c:pt>
                <c:pt idx="6930">
                  <c:v>8.0034722222222229E-2</c:v>
                </c:pt>
                <c:pt idx="6931">
                  <c:v>8.0046296296296296E-2</c:v>
                </c:pt>
                <c:pt idx="6932">
                  <c:v>8.0057870370370363E-2</c:v>
                </c:pt>
                <c:pt idx="6933">
                  <c:v>8.0069444444444443E-2</c:v>
                </c:pt>
                <c:pt idx="6934">
                  <c:v>8.0081018518518524E-2</c:v>
                </c:pt>
                <c:pt idx="6935">
                  <c:v>8.009259259259259E-2</c:v>
                </c:pt>
                <c:pt idx="6936">
                  <c:v>8.0104166666666657E-2</c:v>
                </c:pt>
                <c:pt idx="6937">
                  <c:v>8.0115740740740737E-2</c:v>
                </c:pt>
                <c:pt idx="6938">
                  <c:v>8.0127314814814818E-2</c:v>
                </c:pt>
                <c:pt idx="6939">
                  <c:v>8.0138888888888885E-2</c:v>
                </c:pt>
                <c:pt idx="6940">
                  <c:v>8.0150462962962965E-2</c:v>
                </c:pt>
                <c:pt idx="6941">
                  <c:v>8.0162037037037046E-2</c:v>
                </c:pt>
                <c:pt idx="6942">
                  <c:v>8.0173611111111112E-2</c:v>
                </c:pt>
                <c:pt idx="6943">
                  <c:v>8.0185185185185193E-2</c:v>
                </c:pt>
                <c:pt idx="6944">
                  <c:v>8.0196759259259259E-2</c:v>
                </c:pt>
                <c:pt idx="6945">
                  <c:v>8.020833333333334E-2</c:v>
                </c:pt>
                <c:pt idx="6946">
                  <c:v>8.0219907407407406E-2</c:v>
                </c:pt>
                <c:pt idx="6947">
                  <c:v>8.0231481481481473E-2</c:v>
                </c:pt>
                <c:pt idx="6948">
                  <c:v>8.0243055555555554E-2</c:v>
                </c:pt>
                <c:pt idx="6949">
                  <c:v>8.0254629629629634E-2</c:v>
                </c:pt>
                <c:pt idx="6950">
                  <c:v>8.0266203703703701E-2</c:v>
                </c:pt>
                <c:pt idx="6951">
                  <c:v>8.0277777777777781E-2</c:v>
                </c:pt>
                <c:pt idx="6952">
                  <c:v>8.0289351851851862E-2</c:v>
                </c:pt>
                <c:pt idx="6953">
                  <c:v>8.0300925925925928E-2</c:v>
                </c:pt>
                <c:pt idx="6954">
                  <c:v>8.0312499999999995E-2</c:v>
                </c:pt>
                <c:pt idx="6955">
                  <c:v>8.0324074074074062E-2</c:v>
                </c:pt>
                <c:pt idx="6956">
                  <c:v>8.0335648148148142E-2</c:v>
                </c:pt>
                <c:pt idx="6957">
                  <c:v>8.0347222222222223E-2</c:v>
                </c:pt>
                <c:pt idx="6958">
                  <c:v>8.0358796296296289E-2</c:v>
                </c:pt>
                <c:pt idx="6959">
                  <c:v>8.037037037037037E-2</c:v>
                </c:pt>
                <c:pt idx="6960">
                  <c:v>8.038194444444445E-2</c:v>
                </c:pt>
                <c:pt idx="6961">
                  <c:v>8.0393518518518517E-2</c:v>
                </c:pt>
                <c:pt idx="6962">
                  <c:v>8.0405092592592597E-2</c:v>
                </c:pt>
                <c:pt idx="6963">
                  <c:v>8.0416666666666664E-2</c:v>
                </c:pt>
                <c:pt idx="6964">
                  <c:v>8.0428240740740745E-2</c:v>
                </c:pt>
                <c:pt idx="6965">
                  <c:v>8.0439814814814811E-2</c:v>
                </c:pt>
                <c:pt idx="6966">
                  <c:v>8.0451388888888892E-2</c:v>
                </c:pt>
                <c:pt idx="6967">
                  <c:v>8.0462962962962958E-2</c:v>
                </c:pt>
                <c:pt idx="6968">
                  <c:v>8.0474537037037039E-2</c:v>
                </c:pt>
                <c:pt idx="6969">
                  <c:v>8.0486111111111105E-2</c:v>
                </c:pt>
                <c:pt idx="6970">
                  <c:v>8.0497685185185186E-2</c:v>
                </c:pt>
                <c:pt idx="6971">
                  <c:v>8.0509259259259267E-2</c:v>
                </c:pt>
                <c:pt idx="6972">
                  <c:v>8.0520833333333333E-2</c:v>
                </c:pt>
                <c:pt idx="6973">
                  <c:v>8.0532407407407414E-2</c:v>
                </c:pt>
                <c:pt idx="6974">
                  <c:v>8.054398148148148E-2</c:v>
                </c:pt>
                <c:pt idx="6975">
                  <c:v>8.0555555555555561E-2</c:v>
                </c:pt>
                <c:pt idx="6976">
                  <c:v>8.0567129629629627E-2</c:v>
                </c:pt>
                <c:pt idx="6977">
                  <c:v>8.0578703703703694E-2</c:v>
                </c:pt>
                <c:pt idx="6978">
                  <c:v>8.0590277777777775E-2</c:v>
                </c:pt>
                <c:pt idx="6979">
                  <c:v>8.0601851851851855E-2</c:v>
                </c:pt>
                <c:pt idx="6980">
                  <c:v>8.0613425925925922E-2</c:v>
                </c:pt>
                <c:pt idx="6981">
                  <c:v>8.0625000000000002E-2</c:v>
                </c:pt>
                <c:pt idx="6982">
                  <c:v>8.0636574074074083E-2</c:v>
                </c:pt>
                <c:pt idx="6983">
                  <c:v>8.0648148148148149E-2</c:v>
                </c:pt>
                <c:pt idx="6984">
                  <c:v>8.0659722222222216E-2</c:v>
                </c:pt>
                <c:pt idx="6985">
                  <c:v>8.0671296296296297E-2</c:v>
                </c:pt>
                <c:pt idx="6986">
                  <c:v>8.0682870370370363E-2</c:v>
                </c:pt>
                <c:pt idx="6987">
                  <c:v>8.0694444444444444E-2</c:v>
                </c:pt>
                <c:pt idx="6988">
                  <c:v>8.070601851851851E-2</c:v>
                </c:pt>
                <c:pt idx="6989">
                  <c:v>8.0717592592592591E-2</c:v>
                </c:pt>
                <c:pt idx="6990">
                  <c:v>8.0729166666666671E-2</c:v>
                </c:pt>
                <c:pt idx="6991">
                  <c:v>8.0740740740740738E-2</c:v>
                </c:pt>
                <c:pt idx="6992">
                  <c:v>8.0752314814814818E-2</c:v>
                </c:pt>
                <c:pt idx="6993">
                  <c:v>8.0763888888888885E-2</c:v>
                </c:pt>
                <c:pt idx="6994">
                  <c:v>8.0775462962962966E-2</c:v>
                </c:pt>
                <c:pt idx="6995">
                  <c:v>8.0787037037037032E-2</c:v>
                </c:pt>
                <c:pt idx="6996">
                  <c:v>8.0798611111111113E-2</c:v>
                </c:pt>
                <c:pt idx="6997">
                  <c:v>8.0810185185185179E-2</c:v>
                </c:pt>
                <c:pt idx="6998">
                  <c:v>8.082175925925926E-2</c:v>
                </c:pt>
                <c:pt idx="6999">
                  <c:v>8.0833333333333326E-2</c:v>
                </c:pt>
                <c:pt idx="7000">
                  <c:v>8.0844907407407407E-2</c:v>
                </c:pt>
                <c:pt idx="7001">
                  <c:v>8.0856481481481488E-2</c:v>
                </c:pt>
                <c:pt idx="7002">
                  <c:v>8.0868055555555554E-2</c:v>
                </c:pt>
                <c:pt idx="7003">
                  <c:v>8.0879629629629635E-2</c:v>
                </c:pt>
                <c:pt idx="7004">
                  <c:v>8.0891203703703715E-2</c:v>
                </c:pt>
                <c:pt idx="7005">
                  <c:v>8.0902777777777782E-2</c:v>
                </c:pt>
                <c:pt idx="7006">
                  <c:v>8.0914351851851848E-2</c:v>
                </c:pt>
                <c:pt idx="7007">
                  <c:v>8.0925925925925915E-2</c:v>
                </c:pt>
                <c:pt idx="7008">
                  <c:v>8.0937499999999996E-2</c:v>
                </c:pt>
                <c:pt idx="7009">
                  <c:v>8.0949074074074076E-2</c:v>
                </c:pt>
                <c:pt idx="7010">
                  <c:v>8.0960648148148143E-2</c:v>
                </c:pt>
                <c:pt idx="7011">
                  <c:v>8.0972222222222223E-2</c:v>
                </c:pt>
                <c:pt idx="7012">
                  <c:v>8.0983796296296304E-2</c:v>
                </c:pt>
                <c:pt idx="7013">
                  <c:v>8.099537037037037E-2</c:v>
                </c:pt>
                <c:pt idx="7014">
                  <c:v>8.1006944444444437E-2</c:v>
                </c:pt>
                <c:pt idx="7015">
                  <c:v>8.1018518518518517E-2</c:v>
                </c:pt>
                <c:pt idx="7016">
                  <c:v>8.1030092592592584E-2</c:v>
                </c:pt>
                <c:pt idx="7017">
                  <c:v>8.1041666666666665E-2</c:v>
                </c:pt>
                <c:pt idx="7018">
                  <c:v>8.1053240740740731E-2</c:v>
                </c:pt>
                <c:pt idx="7019">
                  <c:v>8.1064814814814812E-2</c:v>
                </c:pt>
                <c:pt idx="7020">
                  <c:v>8.1076388888888892E-2</c:v>
                </c:pt>
                <c:pt idx="7021">
                  <c:v>8.1087962962962959E-2</c:v>
                </c:pt>
                <c:pt idx="7022">
                  <c:v>8.1099537037037039E-2</c:v>
                </c:pt>
                <c:pt idx="7023">
                  <c:v>8.111111111111112E-2</c:v>
                </c:pt>
                <c:pt idx="7024">
                  <c:v>8.1122685185185187E-2</c:v>
                </c:pt>
                <c:pt idx="7025">
                  <c:v>8.1134259259259267E-2</c:v>
                </c:pt>
                <c:pt idx="7026">
                  <c:v>8.1145833333333334E-2</c:v>
                </c:pt>
                <c:pt idx="7027">
                  <c:v>8.1157407407407414E-2</c:v>
                </c:pt>
                <c:pt idx="7028">
                  <c:v>8.1168981481481481E-2</c:v>
                </c:pt>
                <c:pt idx="7029">
                  <c:v>8.1180555555555547E-2</c:v>
                </c:pt>
                <c:pt idx="7030">
                  <c:v>8.1192129629629628E-2</c:v>
                </c:pt>
                <c:pt idx="7031">
                  <c:v>8.1203703703703708E-2</c:v>
                </c:pt>
                <c:pt idx="7032">
                  <c:v>8.1215277777777775E-2</c:v>
                </c:pt>
                <c:pt idx="7033">
                  <c:v>8.1226851851851856E-2</c:v>
                </c:pt>
                <c:pt idx="7034">
                  <c:v>8.1238425925925936E-2</c:v>
                </c:pt>
                <c:pt idx="7035">
                  <c:v>8.1250000000000003E-2</c:v>
                </c:pt>
                <c:pt idx="7036">
                  <c:v>8.1261574074074069E-2</c:v>
                </c:pt>
                <c:pt idx="7037">
                  <c:v>8.1273148148148136E-2</c:v>
                </c:pt>
                <c:pt idx="7038">
                  <c:v>8.1284722222222217E-2</c:v>
                </c:pt>
                <c:pt idx="7039">
                  <c:v>8.1296296296296297E-2</c:v>
                </c:pt>
                <c:pt idx="7040">
                  <c:v>8.1307870370370364E-2</c:v>
                </c:pt>
                <c:pt idx="7041">
                  <c:v>8.1319444444444444E-2</c:v>
                </c:pt>
                <c:pt idx="7042">
                  <c:v>8.1331018518518525E-2</c:v>
                </c:pt>
                <c:pt idx="7043">
                  <c:v>8.1342592592592591E-2</c:v>
                </c:pt>
                <c:pt idx="7044">
                  <c:v>8.1354166666666672E-2</c:v>
                </c:pt>
                <c:pt idx="7045">
                  <c:v>8.1365740740740738E-2</c:v>
                </c:pt>
                <c:pt idx="7046">
                  <c:v>8.1377314814814819E-2</c:v>
                </c:pt>
                <c:pt idx="7047">
                  <c:v>8.1388888888888886E-2</c:v>
                </c:pt>
                <c:pt idx="7048">
                  <c:v>8.1400462962962966E-2</c:v>
                </c:pt>
                <c:pt idx="7049">
                  <c:v>8.1412037037037033E-2</c:v>
                </c:pt>
                <c:pt idx="7050">
                  <c:v>8.1423611111111113E-2</c:v>
                </c:pt>
                <c:pt idx="7051">
                  <c:v>8.143518518518518E-2</c:v>
                </c:pt>
                <c:pt idx="7052">
                  <c:v>8.144675925925926E-2</c:v>
                </c:pt>
                <c:pt idx="7053">
                  <c:v>8.1458333333333341E-2</c:v>
                </c:pt>
                <c:pt idx="7054">
                  <c:v>8.1469907407407408E-2</c:v>
                </c:pt>
                <c:pt idx="7055">
                  <c:v>8.1481481481481488E-2</c:v>
                </c:pt>
                <c:pt idx="7056">
                  <c:v>8.1493055555555555E-2</c:v>
                </c:pt>
                <c:pt idx="7057">
                  <c:v>8.1504629629629635E-2</c:v>
                </c:pt>
                <c:pt idx="7058">
                  <c:v>8.1516203703703702E-2</c:v>
                </c:pt>
                <c:pt idx="7059">
                  <c:v>8.1527777777777768E-2</c:v>
                </c:pt>
                <c:pt idx="7060">
                  <c:v>8.1539351851851849E-2</c:v>
                </c:pt>
                <c:pt idx="7061">
                  <c:v>8.1550925925925929E-2</c:v>
                </c:pt>
                <c:pt idx="7062">
                  <c:v>8.1562499999999996E-2</c:v>
                </c:pt>
                <c:pt idx="7063">
                  <c:v>8.1574074074074077E-2</c:v>
                </c:pt>
                <c:pt idx="7064">
                  <c:v>8.1585648148148157E-2</c:v>
                </c:pt>
                <c:pt idx="7065">
                  <c:v>8.1597222222222224E-2</c:v>
                </c:pt>
                <c:pt idx="7066">
                  <c:v>8.160879629629629E-2</c:v>
                </c:pt>
                <c:pt idx="7067">
                  <c:v>8.1620370370370371E-2</c:v>
                </c:pt>
                <c:pt idx="7068">
                  <c:v>8.1631944444444438E-2</c:v>
                </c:pt>
                <c:pt idx="7069">
                  <c:v>8.1643518518518518E-2</c:v>
                </c:pt>
                <c:pt idx="7070">
                  <c:v>8.1655092592592585E-2</c:v>
                </c:pt>
                <c:pt idx="7071">
                  <c:v>8.1666666666666665E-2</c:v>
                </c:pt>
                <c:pt idx="7072">
                  <c:v>8.1678240740740746E-2</c:v>
                </c:pt>
                <c:pt idx="7073">
                  <c:v>8.1689814814814812E-2</c:v>
                </c:pt>
                <c:pt idx="7074">
                  <c:v>8.1701388888888893E-2</c:v>
                </c:pt>
                <c:pt idx="7075">
                  <c:v>8.1712962962962959E-2</c:v>
                </c:pt>
                <c:pt idx="7076">
                  <c:v>8.172453703703704E-2</c:v>
                </c:pt>
                <c:pt idx="7077">
                  <c:v>8.1736111111111107E-2</c:v>
                </c:pt>
                <c:pt idx="7078">
                  <c:v>8.1747685185185187E-2</c:v>
                </c:pt>
                <c:pt idx="7079">
                  <c:v>8.1759259259259254E-2</c:v>
                </c:pt>
                <c:pt idx="7080">
                  <c:v>8.1770833333333334E-2</c:v>
                </c:pt>
                <c:pt idx="7081">
                  <c:v>8.1782407407407401E-2</c:v>
                </c:pt>
                <c:pt idx="7082">
                  <c:v>8.1793981481481481E-2</c:v>
                </c:pt>
                <c:pt idx="7083">
                  <c:v>8.1805555555555562E-2</c:v>
                </c:pt>
                <c:pt idx="7084">
                  <c:v>8.1817129629629629E-2</c:v>
                </c:pt>
                <c:pt idx="7085">
                  <c:v>8.1828703703703709E-2</c:v>
                </c:pt>
                <c:pt idx="7086">
                  <c:v>8.184027777777779E-2</c:v>
                </c:pt>
                <c:pt idx="7087">
                  <c:v>8.1851851851851856E-2</c:v>
                </c:pt>
                <c:pt idx="7088">
                  <c:v>8.1863425925925923E-2</c:v>
                </c:pt>
                <c:pt idx="7089">
                  <c:v>8.1874999999999989E-2</c:v>
                </c:pt>
                <c:pt idx="7090">
                  <c:v>8.188657407407407E-2</c:v>
                </c:pt>
                <c:pt idx="7091">
                  <c:v>8.189814814814815E-2</c:v>
                </c:pt>
                <c:pt idx="7092">
                  <c:v>8.1909722222222217E-2</c:v>
                </c:pt>
                <c:pt idx="7093">
                  <c:v>8.1921296296296298E-2</c:v>
                </c:pt>
                <c:pt idx="7094">
                  <c:v>8.1932870370370378E-2</c:v>
                </c:pt>
                <c:pt idx="7095">
                  <c:v>8.1944444444444445E-2</c:v>
                </c:pt>
                <c:pt idx="7096">
                  <c:v>8.1956018518518511E-2</c:v>
                </c:pt>
                <c:pt idx="7097">
                  <c:v>8.1967592592592592E-2</c:v>
                </c:pt>
                <c:pt idx="7098">
                  <c:v>8.1979166666666659E-2</c:v>
                </c:pt>
                <c:pt idx="7099">
                  <c:v>8.1990740740740739E-2</c:v>
                </c:pt>
                <c:pt idx="7100">
                  <c:v>8.2002314814814806E-2</c:v>
                </c:pt>
                <c:pt idx="7101">
                  <c:v>8.2013888888888886E-2</c:v>
                </c:pt>
                <c:pt idx="7102">
                  <c:v>8.2025462962962967E-2</c:v>
                </c:pt>
                <c:pt idx="7103">
                  <c:v>8.2037037037037033E-2</c:v>
                </c:pt>
                <c:pt idx="7104">
                  <c:v>8.2048611111111114E-2</c:v>
                </c:pt>
                <c:pt idx="7105">
                  <c:v>8.2060185185185194E-2</c:v>
                </c:pt>
                <c:pt idx="7106">
                  <c:v>8.2071759259259261E-2</c:v>
                </c:pt>
                <c:pt idx="7107">
                  <c:v>8.2083333333333341E-2</c:v>
                </c:pt>
                <c:pt idx="7108">
                  <c:v>8.2094907407407408E-2</c:v>
                </c:pt>
                <c:pt idx="7109">
                  <c:v>8.2106481481481489E-2</c:v>
                </c:pt>
                <c:pt idx="7110">
                  <c:v>8.2118055555555555E-2</c:v>
                </c:pt>
                <c:pt idx="7111">
                  <c:v>8.2129629629629622E-2</c:v>
                </c:pt>
                <c:pt idx="7112">
                  <c:v>8.2141203703703702E-2</c:v>
                </c:pt>
                <c:pt idx="7113">
                  <c:v>8.2152777777777783E-2</c:v>
                </c:pt>
                <c:pt idx="7114">
                  <c:v>8.216435185185185E-2</c:v>
                </c:pt>
                <c:pt idx="7115">
                  <c:v>8.217592592592593E-2</c:v>
                </c:pt>
                <c:pt idx="7116">
                  <c:v>8.2187500000000011E-2</c:v>
                </c:pt>
                <c:pt idx="7117">
                  <c:v>8.2199074074074077E-2</c:v>
                </c:pt>
                <c:pt idx="7118">
                  <c:v>8.2210648148148144E-2</c:v>
                </c:pt>
                <c:pt idx="7119">
                  <c:v>8.222222222222221E-2</c:v>
                </c:pt>
                <c:pt idx="7120">
                  <c:v>8.2233796296296291E-2</c:v>
                </c:pt>
                <c:pt idx="7121">
                  <c:v>8.2245370370370371E-2</c:v>
                </c:pt>
                <c:pt idx="7122">
                  <c:v>8.2256944444444438E-2</c:v>
                </c:pt>
                <c:pt idx="7123">
                  <c:v>8.2268518518518519E-2</c:v>
                </c:pt>
                <c:pt idx="7124">
                  <c:v>8.2280092592592599E-2</c:v>
                </c:pt>
                <c:pt idx="7125">
                  <c:v>8.2291666666666666E-2</c:v>
                </c:pt>
                <c:pt idx="7126">
                  <c:v>8.2303240740740746E-2</c:v>
                </c:pt>
                <c:pt idx="7127">
                  <c:v>8.2314814814814813E-2</c:v>
                </c:pt>
                <c:pt idx="7128">
                  <c:v>8.2326388888888893E-2</c:v>
                </c:pt>
                <c:pt idx="7129">
                  <c:v>8.233796296296296E-2</c:v>
                </c:pt>
                <c:pt idx="7130">
                  <c:v>8.2349537037037041E-2</c:v>
                </c:pt>
                <c:pt idx="7131">
                  <c:v>8.2361111111111107E-2</c:v>
                </c:pt>
                <c:pt idx="7132">
                  <c:v>8.2372685185185188E-2</c:v>
                </c:pt>
                <c:pt idx="7133">
                  <c:v>8.2384259259259254E-2</c:v>
                </c:pt>
                <c:pt idx="7134">
                  <c:v>8.2395833333333335E-2</c:v>
                </c:pt>
                <c:pt idx="7135">
                  <c:v>8.2407407407407415E-2</c:v>
                </c:pt>
                <c:pt idx="7136">
                  <c:v>8.2418981481481482E-2</c:v>
                </c:pt>
                <c:pt idx="7137">
                  <c:v>8.2430555555555562E-2</c:v>
                </c:pt>
                <c:pt idx="7138">
                  <c:v>8.2442129629629629E-2</c:v>
                </c:pt>
                <c:pt idx="7139">
                  <c:v>8.245370370370371E-2</c:v>
                </c:pt>
                <c:pt idx="7140">
                  <c:v>8.2465277777777776E-2</c:v>
                </c:pt>
                <c:pt idx="7141">
                  <c:v>8.2476851851851843E-2</c:v>
                </c:pt>
                <c:pt idx="7142">
                  <c:v>8.2488425925925923E-2</c:v>
                </c:pt>
                <c:pt idx="7143">
                  <c:v>8.2488425925925923E-2</c:v>
                </c:pt>
                <c:pt idx="7144">
                  <c:v>8.2500000000000004E-2</c:v>
                </c:pt>
                <c:pt idx="7145">
                  <c:v>8.2511574074074071E-2</c:v>
                </c:pt>
                <c:pt idx="7146">
                  <c:v>8.2523148148148151E-2</c:v>
                </c:pt>
                <c:pt idx="7147">
                  <c:v>8.2534722222222232E-2</c:v>
                </c:pt>
                <c:pt idx="7148">
                  <c:v>8.2546296296296298E-2</c:v>
                </c:pt>
                <c:pt idx="7149">
                  <c:v>8.2557870370370365E-2</c:v>
                </c:pt>
                <c:pt idx="7150">
                  <c:v>8.2569444444444445E-2</c:v>
                </c:pt>
                <c:pt idx="7151">
                  <c:v>8.2581018518518512E-2</c:v>
                </c:pt>
                <c:pt idx="7152">
                  <c:v>8.2592592592592592E-2</c:v>
                </c:pt>
                <c:pt idx="7153">
                  <c:v>8.2604166666666659E-2</c:v>
                </c:pt>
                <c:pt idx="7154">
                  <c:v>8.261574074074074E-2</c:v>
                </c:pt>
                <c:pt idx="7155">
                  <c:v>8.262731481481482E-2</c:v>
                </c:pt>
                <c:pt idx="7156">
                  <c:v>8.2638888888888887E-2</c:v>
                </c:pt>
                <c:pt idx="7157">
                  <c:v>8.2650462962962967E-2</c:v>
                </c:pt>
                <c:pt idx="7158">
                  <c:v>8.2662037037037034E-2</c:v>
                </c:pt>
                <c:pt idx="7159">
                  <c:v>8.2673611111111114E-2</c:v>
                </c:pt>
                <c:pt idx="7160">
                  <c:v>8.2685185185185181E-2</c:v>
                </c:pt>
                <c:pt idx="7161">
                  <c:v>8.2696759259259262E-2</c:v>
                </c:pt>
                <c:pt idx="7162">
                  <c:v>8.2708333333333328E-2</c:v>
                </c:pt>
                <c:pt idx="7163">
                  <c:v>8.2719907407407409E-2</c:v>
                </c:pt>
                <c:pt idx="7164">
                  <c:v>8.2731481481481475E-2</c:v>
                </c:pt>
                <c:pt idx="7165">
                  <c:v>8.2743055555555556E-2</c:v>
                </c:pt>
                <c:pt idx="7166">
                  <c:v>8.2754629629629636E-2</c:v>
                </c:pt>
                <c:pt idx="7167">
                  <c:v>8.2766203703703703E-2</c:v>
                </c:pt>
                <c:pt idx="7168">
                  <c:v>8.2777777777777783E-2</c:v>
                </c:pt>
                <c:pt idx="7169">
                  <c:v>8.2789351851851864E-2</c:v>
                </c:pt>
                <c:pt idx="7170">
                  <c:v>8.2800925925925931E-2</c:v>
                </c:pt>
                <c:pt idx="7171">
                  <c:v>8.2812499999999997E-2</c:v>
                </c:pt>
                <c:pt idx="7172">
                  <c:v>8.2824074074074064E-2</c:v>
                </c:pt>
                <c:pt idx="7173">
                  <c:v>8.2835648148148144E-2</c:v>
                </c:pt>
                <c:pt idx="7174">
                  <c:v>8.2847222222222225E-2</c:v>
                </c:pt>
                <c:pt idx="7175">
                  <c:v>8.2858796296296292E-2</c:v>
                </c:pt>
                <c:pt idx="7176">
                  <c:v>8.2870370370370372E-2</c:v>
                </c:pt>
                <c:pt idx="7177">
                  <c:v>8.2881944444444453E-2</c:v>
                </c:pt>
                <c:pt idx="7178">
                  <c:v>8.2893518518518519E-2</c:v>
                </c:pt>
                <c:pt idx="7179">
                  <c:v>8.2905092592592586E-2</c:v>
                </c:pt>
                <c:pt idx="7180">
                  <c:v>8.2916666666666666E-2</c:v>
                </c:pt>
                <c:pt idx="7181">
                  <c:v>8.2928240740740733E-2</c:v>
                </c:pt>
                <c:pt idx="7182">
                  <c:v>8.2939814814814813E-2</c:v>
                </c:pt>
                <c:pt idx="7183">
                  <c:v>8.295138888888888E-2</c:v>
                </c:pt>
                <c:pt idx="7184">
                  <c:v>8.2962962962962961E-2</c:v>
                </c:pt>
                <c:pt idx="7185">
                  <c:v>8.2974537037037041E-2</c:v>
                </c:pt>
                <c:pt idx="7186">
                  <c:v>8.2986111111111108E-2</c:v>
                </c:pt>
                <c:pt idx="7187">
                  <c:v>8.2997685185185188E-2</c:v>
                </c:pt>
                <c:pt idx="7188">
                  <c:v>8.3009259259259269E-2</c:v>
                </c:pt>
                <c:pt idx="7189">
                  <c:v>8.3020833333333335E-2</c:v>
                </c:pt>
                <c:pt idx="7190">
                  <c:v>8.3032407407407416E-2</c:v>
                </c:pt>
                <c:pt idx="7191">
                  <c:v>8.3043981481481483E-2</c:v>
                </c:pt>
                <c:pt idx="7192">
                  <c:v>8.3055555555555563E-2</c:v>
                </c:pt>
                <c:pt idx="7193">
                  <c:v>8.306712962962963E-2</c:v>
                </c:pt>
                <c:pt idx="7194">
                  <c:v>8.3078703703703696E-2</c:v>
                </c:pt>
                <c:pt idx="7195">
                  <c:v>8.3090277777777777E-2</c:v>
                </c:pt>
                <c:pt idx="7196">
                  <c:v>8.3101851851851857E-2</c:v>
                </c:pt>
                <c:pt idx="7197">
                  <c:v>8.3113425925925924E-2</c:v>
                </c:pt>
                <c:pt idx="7198">
                  <c:v>8.3125000000000004E-2</c:v>
                </c:pt>
                <c:pt idx="7199">
                  <c:v>8.3136574074074085E-2</c:v>
                </c:pt>
                <c:pt idx="7200">
                  <c:v>8.3148148148148152E-2</c:v>
                </c:pt>
                <c:pt idx="7201">
                  <c:v>8.3159722222222218E-2</c:v>
                </c:pt>
                <c:pt idx="7202">
                  <c:v>8.3171296296296285E-2</c:v>
                </c:pt>
                <c:pt idx="7203">
                  <c:v>8.3182870370370365E-2</c:v>
                </c:pt>
                <c:pt idx="7204">
                  <c:v>8.3194444444444446E-2</c:v>
                </c:pt>
                <c:pt idx="7205">
                  <c:v>8.3206018518518512E-2</c:v>
                </c:pt>
                <c:pt idx="7206">
                  <c:v>8.3217592592592593E-2</c:v>
                </c:pt>
                <c:pt idx="7207">
                  <c:v>8.3229166666666674E-2</c:v>
                </c:pt>
                <c:pt idx="7208">
                  <c:v>8.324074074074074E-2</c:v>
                </c:pt>
                <c:pt idx="7209">
                  <c:v>8.3252314814814821E-2</c:v>
                </c:pt>
                <c:pt idx="7210">
                  <c:v>8.3263888888888887E-2</c:v>
                </c:pt>
                <c:pt idx="7211">
                  <c:v>8.3275462962962968E-2</c:v>
                </c:pt>
                <c:pt idx="7212">
                  <c:v>8.3287037037037034E-2</c:v>
                </c:pt>
                <c:pt idx="7213">
                  <c:v>8.3298611111111115E-2</c:v>
                </c:pt>
                <c:pt idx="7214">
                  <c:v>8.3310185185185182E-2</c:v>
                </c:pt>
                <c:pt idx="7215">
                  <c:v>8.3321759259259262E-2</c:v>
                </c:pt>
                <c:pt idx="7216">
                  <c:v>8.3333333333333329E-2</c:v>
                </c:pt>
                <c:pt idx="7217">
                  <c:v>8.3344907407407409E-2</c:v>
                </c:pt>
                <c:pt idx="7218">
                  <c:v>8.335648148148149E-2</c:v>
                </c:pt>
                <c:pt idx="7219">
                  <c:v>8.3368055555555556E-2</c:v>
                </c:pt>
                <c:pt idx="7220">
                  <c:v>8.3379629629629637E-2</c:v>
                </c:pt>
                <c:pt idx="7221">
                  <c:v>8.3391203703703717E-2</c:v>
                </c:pt>
                <c:pt idx="7222">
                  <c:v>8.340277777777777E-2</c:v>
                </c:pt>
                <c:pt idx="7223">
                  <c:v>8.3414351851851851E-2</c:v>
                </c:pt>
                <c:pt idx="7224">
                  <c:v>8.3425925925925917E-2</c:v>
                </c:pt>
                <c:pt idx="7225">
                  <c:v>8.3437499999999998E-2</c:v>
                </c:pt>
                <c:pt idx="7226">
                  <c:v>8.3449074074074078E-2</c:v>
                </c:pt>
                <c:pt idx="7227">
                  <c:v>8.3460648148148145E-2</c:v>
                </c:pt>
                <c:pt idx="7228">
                  <c:v>8.3472222222222225E-2</c:v>
                </c:pt>
                <c:pt idx="7229">
                  <c:v>8.3483796296296306E-2</c:v>
                </c:pt>
                <c:pt idx="7230">
                  <c:v>8.3495370370370373E-2</c:v>
                </c:pt>
                <c:pt idx="7231">
                  <c:v>8.3506944444444453E-2</c:v>
                </c:pt>
                <c:pt idx="7232">
                  <c:v>8.3518518518518506E-2</c:v>
                </c:pt>
                <c:pt idx="7233">
                  <c:v>8.3530092592592586E-2</c:v>
                </c:pt>
                <c:pt idx="7234">
                  <c:v>8.3541666666666667E-2</c:v>
                </c:pt>
                <c:pt idx="7235">
                  <c:v>8.3553240740740733E-2</c:v>
                </c:pt>
                <c:pt idx="7236">
                  <c:v>8.3564814814814814E-2</c:v>
                </c:pt>
                <c:pt idx="7237">
                  <c:v>8.3576388888888895E-2</c:v>
                </c:pt>
                <c:pt idx="7238">
                  <c:v>8.3587962962962961E-2</c:v>
                </c:pt>
                <c:pt idx="7239">
                  <c:v>8.3599537037037042E-2</c:v>
                </c:pt>
                <c:pt idx="7240">
                  <c:v>8.3611111111111122E-2</c:v>
                </c:pt>
                <c:pt idx="7241">
                  <c:v>8.3622685185185189E-2</c:v>
                </c:pt>
                <c:pt idx="7242">
                  <c:v>8.3634259259259255E-2</c:v>
                </c:pt>
                <c:pt idx="7243">
                  <c:v>8.3645833333333322E-2</c:v>
                </c:pt>
                <c:pt idx="7244">
                  <c:v>8.3657407407407403E-2</c:v>
                </c:pt>
                <c:pt idx="7245">
                  <c:v>8.3668981481481483E-2</c:v>
                </c:pt>
                <c:pt idx="7246">
                  <c:v>8.368055555555555E-2</c:v>
                </c:pt>
                <c:pt idx="7247">
                  <c:v>8.369212962962963E-2</c:v>
                </c:pt>
                <c:pt idx="7248">
                  <c:v>8.3703703703703711E-2</c:v>
                </c:pt>
                <c:pt idx="7249">
                  <c:v>8.3715277777777777E-2</c:v>
                </c:pt>
                <c:pt idx="7250">
                  <c:v>8.3726851851851858E-2</c:v>
                </c:pt>
                <c:pt idx="7251">
                  <c:v>8.3738425925925938E-2</c:v>
                </c:pt>
                <c:pt idx="7252">
                  <c:v>8.3749999999999991E-2</c:v>
                </c:pt>
                <c:pt idx="7253">
                  <c:v>8.3761574074074072E-2</c:v>
                </c:pt>
                <c:pt idx="7254">
                  <c:v>8.3773148148148138E-2</c:v>
                </c:pt>
                <c:pt idx="7255">
                  <c:v>8.3784722222222219E-2</c:v>
                </c:pt>
                <c:pt idx="7256">
                  <c:v>8.3796296296296299E-2</c:v>
                </c:pt>
                <c:pt idx="7257">
                  <c:v>8.3807870370370366E-2</c:v>
                </c:pt>
                <c:pt idx="7258">
                  <c:v>8.3819444444444446E-2</c:v>
                </c:pt>
                <c:pt idx="7259">
                  <c:v>8.3831018518518527E-2</c:v>
                </c:pt>
                <c:pt idx="7260">
                  <c:v>8.3842592592592594E-2</c:v>
                </c:pt>
                <c:pt idx="7261">
                  <c:v>8.3854166666666674E-2</c:v>
                </c:pt>
                <c:pt idx="7262">
                  <c:v>8.3865740740740755E-2</c:v>
                </c:pt>
                <c:pt idx="7263">
                  <c:v>8.3877314814814807E-2</c:v>
                </c:pt>
                <c:pt idx="7264">
                  <c:v>8.3888888888888888E-2</c:v>
                </c:pt>
                <c:pt idx="7265">
                  <c:v>8.3900462962962954E-2</c:v>
                </c:pt>
                <c:pt idx="7266">
                  <c:v>8.3912037037037035E-2</c:v>
                </c:pt>
                <c:pt idx="7267">
                  <c:v>8.3923611111111115E-2</c:v>
                </c:pt>
                <c:pt idx="7268">
                  <c:v>8.3935185185185182E-2</c:v>
                </c:pt>
                <c:pt idx="7269">
                  <c:v>8.3946759259259263E-2</c:v>
                </c:pt>
                <c:pt idx="7270">
                  <c:v>8.3958333333333343E-2</c:v>
                </c:pt>
                <c:pt idx="7271">
                  <c:v>8.396990740740741E-2</c:v>
                </c:pt>
                <c:pt idx="7272">
                  <c:v>8.398148148148149E-2</c:v>
                </c:pt>
                <c:pt idx="7273">
                  <c:v>8.3993055555555543E-2</c:v>
                </c:pt>
                <c:pt idx="7274">
                  <c:v>8.4004629629629624E-2</c:v>
                </c:pt>
                <c:pt idx="7275">
                  <c:v>8.4016203703703704E-2</c:v>
                </c:pt>
                <c:pt idx="7276">
                  <c:v>8.4027777777777771E-2</c:v>
                </c:pt>
                <c:pt idx="7277">
                  <c:v>8.4039351851851851E-2</c:v>
                </c:pt>
                <c:pt idx="7278">
                  <c:v>8.4050925925925932E-2</c:v>
                </c:pt>
                <c:pt idx="7279">
                  <c:v>8.4062499999999998E-2</c:v>
                </c:pt>
                <c:pt idx="7280">
                  <c:v>8.4074074074074079E-2</c:v>
                </c:pt>
                <c:pt idx="7281">
                  <c:v>8.4085648148148159E-2</c:v>
                </c:pt>
                <c:pt idx="7282">
                  <c:v>8.4097222222222226E-2</c:v>
                </c:pt>
                <c:pt idx="7283">
                  <c:v>8.4108796296296293E-2</c:v>
                </c:pt>
                <c:pt idx="7284">
                  <c:v>8.4120370370370359E-2</c:v>
                </c:pt>
                <c:pt idx="7285">
                  <c:v>8.413194444444444E-2</c:v>
                </c:pt>
                <c:pt idx="7286">
                  <c:v>8.414351851851852E-2</c:v>
                </c:pt>
                <c:pt idx="7287">
                  <c:v>8.4155092592592587E-2</c:v>
                </c:pt>
                <c:pt idx="7288">
                  <c:v>8.4166666666666667E-2</c:v>
                </c:pt>
                <c:pt idx="7289">
                  <c:v>8.4178240740740748E-2</c:v>
                </c:pt>
                <c:pt idx="7290">
                  <c:v>8.4189814814814815E-2</c:v>
                </c:pt>
                <c:pt idx="7291">
                  <c:v>8.4201388888888895E-2</c:v>
                </c:pt>
                <c:pt idx="7292">
                  <c:v>8.4212962962962976E-2</c:v>
                </c:pt>
                <c:pt idx="7293">
                  <c:v>8.4224537037037028E-2</c:v>
                </c:pt>
                <c:pt idx="7294">
                  <c:v>8.4236111111111109E-2</c:v>
                </c:pt>
                <c:pt idx="7295">
                  <c:v>8.4247685185185175E-2</c:v>
                </c:pt>
                <c:pt idx="7296">
                  <c:v>8.4259259259259256E-2</c:v>
                </c:pt>
                <c:pt idx="7297">
                  <c:v>8.4270833333333336E-2</c:v>
                </c:pt>
                <c:pt idx="7298">
                  <c:v>8.4282407407407403E-2</c:v>
                </c:pt>
                <c:pt idx="7299">
                  <c:v>8.4293981481481484E-2</c:v>
                </c:pt>
                <c:pt idx="7300">
                  <c:v>8.4305555555555564E-2</c:v>
                </c:pt>
                <c:pt idx="7301">
                  <c:v>8.4317129629629631E-2</c:v>
                </c:pt>
                <c:pt idx="7302">
                  <c:v>8.4328703703703711E-2</c:v>
                </c:pt>
                <c:pt idx="7303">
                  <c:v>8.4340277777777764E-2</c:v>
                </c:pt>
                <c:pt idx="7304">
                  <c:v>8.4351851851851845E-2</c:v>
                </c:pt>
                <c:pt idx="7305">
                  <c:v>8.4363425925925925E-2</c:v>
                </c:pt>
                <c:pt idx="7306">
                  <c:v>8.4374999999999992E-2</c:v>
                </c:pt>
                <c:pt idx="7307">
                  <c:v>8.4386574074074072E-2</c:v>
                </c:pt>
                <c:pt idx="7308">
                  <c:v>8.4398148148148153E-2</c:v>
                </c:pt>
                <c:pt idx="7309">
                  <c:v>8.4409722222222219E-2</c:v>
                </c:pt>
                <c:pt idx="7310">
                  <c:v>8.44212962962963E-2</c:v>
                </c:pt>
                <c:pt idx="7311">
                  <c:v>8.443287037037038E-2</c:v>
                </c:pt>
                <c:pt idx="7312">
                  <c:v>8.4444444444444447E-2</c:v>
                </c:pt>
                <c:pt idx="7313">
                  <c:v>8.4456018518518527E-2</c:v>
                </c:pt>
                <c:pt idx="7314">
                  <c:v>8.446759259259258E-2</c:v>
                </c:pt>
                <c:pt idx="7315">
                  <c:v>8.4479166666666661E-2</c:v>
                </c:pt>
                <c:pt idx="7316">
                  <c:v>8.4490740740740741E-2</c:v>
                </c:pt>
                <c:pt idx="7317">
                  <c:v>8.4502314814814808E-2</c:v>
                </c:pt>
                <c:pt idx="7318">
                  <c:v>8.4513888888888888E-2</c:v>
                </c:pt>
                <c:pt idx="7319">
                  <c:v>8.4525462962962969E-2</c:v>
                </c:pt>
                <c:pt idx="7320">
                  <c:v>8.4537037037037036E-2</c:v>
                </c:pt>
                <c:pt idx="7321">
                  <c:v>8.4548611111111116E-2</c:v>
                </c:pt>
                <c:pt idx="7322">
                  <c:v>8.4560185185185197E-2</c:v>
                </c:pt>
                <c:pt idx="7323">
                  <c:v>8.4571759259259263E-2</c:v>
                </c:pt>
                <c:pt idx="7324">
                  <c:v>8.458333333333333E-2</c:v>
                </c:pt>
                <c:pt idx="7325">
                  <c:v>8.4594907407407396E-2</c:v>
                </c:pt>
                <c:pt idx="7326">
                  <c:v>8.4606481481481477E-2</c:v>
                </c:pt>
                <c:pt idx="7327">
                  <c:v>8.4618055555555557E-2</c:v>
                </c:pt>
                <c:pt idx="7328">
                  <c:v>8.4629629629629624E-2</c:v>
                </c:pt>
                <c:pt idx="7329">
                  <c:v>8.4641203703703705E-2</c:v>
                </c:pt>
                <c:pt idx="7330">
                  <c:v>8.4652777777777785E-2</c:v>
                </c:pt>
                <c:pt idx="7331">
                  <c:v>8.4664351851851852E-2</c:v>
                </c:pt>
                <c:pt idx="7332">
                  <c:v>8.4675925925925932E-2</c:v>
                </c:pt>
                <c:pt idx="7333">
                  <c:v>8.4687500000000013E-2</c:v>
                </c:pt>
                <c:pt idx="7334">
                  <c:v>8.4699074074074066E-2</c:v>
                </c:pt>
                <c:pt idx="7335">
                  <c:v>8.4710648148148146E-2</c:v>
                </c:pt>
                <c:pt idx="7336">
                  <c:v>8.4722222222222213E-2</c:v>
                </c:pt>
                <c:pt idx="7337">
                  <c:v>8.4733796296296293E-2</c:v>
                </c:pt>
                <c:pt idx="7338">
                  <c:v>8.4745370370370374E-2</c:v>
                </c:pt>
                <c:pt idx="7339">
                  <c:v>8.475694444444444E-2</c:v>
                </c:pt>
                <c:pt idx="7340">
                  <c:v>8.4768518518518521E-2</c:v>
                </c:pt>
                <c:pt idx="7341">
                  <c:v>8.4780092592592601E-2</c:v>
                </c:pt>
                <c:pt idx="7342">
                  <c:v>8.4791666666666668E-2</c:v>
                </c:pt>
                <c:pt idx="7343">
                  <c:v>8.4803240740740748E-2</c:v>
                </c:pt>
                <c:pt idx="7344">
                  <c:v>8.4814814814814801E-2</c:v>
                </c:pt>
                <c:pt idx="7345">
                  <c:v>8.4826388888888882E-2</c:v>
                </c:pt>
                <c:pt idx="7346">
                  <c:v>8.4837962962962962E-2</c:v>
                </c:pt>
                <c:pt idx="7347">
                  <c:v>8.4849537037037029E-2</c:v>
                </c:pt>
                <c:pt idx="7348">
                  <c:v>8.4861111111111109E-2</c:v>
                </c:pt>
                <c:pt idx="7349">
                  <c:v>8.487268518518519E-2</c:v>
                </c:pt>
                <c:pt idx="7350">
                  <c:v>8.4884259259259257E-2</c:v>
                </c:pt>
                <c:pt idx="7351">
                  <c:v>8.4895833333333337E-2</c:v>
                </c:pt>
                <c:pt idx="7352">
                  <c:v>8.4907407407407418E-2</c:v>
                </c:pt>
                <c:pt idx="7353">
                  <c:v>8.4918981481481484E-2</c:v>
                </c:pt>
                <c:pt idx="7354">
                  <c:v>8.4930555555555551E-2</c:v>
                </c:pt>
                <c:pt idx="7355">
                  <c:v>8.4942129629629617E-2</c:v>
                </c:pt>
                <c:pt idx="7356">
                  <c:v>8.4953703703703698E-2</c:v>
                </c:pt>
                <c:pt idx="7357">
                  <c:v>8.4965277777777778E-2</c:v>
                </c:pt>
                <c:pt idx="7358">
                  <c:v>8.4976851851851845E-2</c:v>
                </c:pt>
                <c:pt idx="7359">
                  <c:v>8.4988425925925926E-2</c:v>
                </c:pt>
                <c:pt idx="7360">
                  <c:v>8.5000000000000006E-2</c:v>
                </c:pt>
                <c:pt idx="7361">
                  <c:v>8.5011574074074073E-2</c:v>
                </c:pt>
                <c:pt idx="7362">
                  <c:v>8.5023148148148153E-2</c:v>
                </c:pt>
                <c:pt idx="7363">
                  <c:v>8.5034722222222234E-2</c:v>
                </c:pt>
                <c:pt idx="7364">
                  <c:v>8.50462962962963E-2</c:v>
                </c:pt>
                <c:pt idx="7365">
                  <c:v>8.5057870370370367E-2</c:v>
                </c:pt>
                <c:pt idx="7366">
                  <c:v>8.5069444444444434E-2</c:v>
                </c:pt>
                <c:pt idx="7367">
                  <c:v>8.5081018518518514E-2</c:v>
                </c:pt>
                <c:pt idx="7368">
                  <c:v>8.5092592592592595E-2</c:v>
                </c:pt>
                <c:pt idx="7369">
                  <c:v>8.5104166666666661E-2</c:v>
                </c:pt>
                <c:pt idx="7370">
                  <c:v>8.5115740740740742E-2</c:v>
                </c:pt>
                <c:pt idx="7371">
                  <c:v>8.5127314814814822E-2</c:v>
                </c:pt>
                <c:pt idx="7372">
                  <c:v>8.5138888888888889E-2</c:v>
                </c:pt>
                <c:pt idx="7373">
                  <c:v>8.5150462962962969E-2</c:v>
                </c:pt>
                <c:pt idx="7374">
                  <c:v>8.516203703703705E-2</c:v>
                </c:pt>
                <c:pt idx="7375">
                  <c:v>8.5173611111111103E-2</c:v>
                </c:pt>
                <c:pt idx="7376">
                  <c:v>8.5185185185185183E-2</c:v>
                </c:pt>
                <c:pt idx="7377">
                  <c:v>8.519675925925925E-2</c:v>
                </c:pt>
                <c:pt idx="7378">
                  <c:v>8.520833333333333E-2</c:v>
                </c:pt>
                <c:pt idx="7379">
                  <c:v>8.5219907407407411E-2</c:v>
                </c:pt>
                <c:pt idx="7380">
                  <c:v>8.5231481481481478E-2</c:v>
                </c:pt>
                <c:pt idx="7381">
                  <c:v>8.5243055555555558E-2</c:v>
                </c:pt>
                <c:pt idx="7382">
                  <c:v>8.5254629629629639E-2</c:v>
                </c:pt>
                <c:pt idx="7383">
                  <c:v>8.5266203703703705E-2</c:v>
                </c:pt>
                <c:pt idx="7384">
                  <c:v>8.5277777777777786E-2</c:v>
                </c:pt>
                <c:pt idx="7385">
                  <c:v>8.5289351851851838E-2</c:v>
                </c:pt>
                <c:pt idx="7386">
                  <c:v>8.5300925925925919E-2</c:v>
                </c:pt>
                <c:pt idx="7387">
                  <c:v>8.5312499999999999E-2</c:v>
                </c:pt>
                <c:pt idx="7388">
                  <c:v>8.5324074074074066E-2</c:v>
                </c:pt>
                <c:pt idx="7389">
                  <c:v>8.5335648148148147E-2</c:v>
                </c:pt>
                <c:pt idx="7390">
                  <c:v>8.5347222222222227E-2</c:v>
                </c:pt>
                <c:pt idx="7391">
                  <c:v>8.5358796296296294E-2</c:v>
                </c:pt>
                <c:pt idx="7392">
                  <c:v>8.5370370370370374E-2</c:v>
                </c:pt>
                <c:pt idx="7393">
                  <c:v>8.5381944444444455E-2</c:v>
                </c:pt>
                <c:pt idx="7394">
                  <c:v>8.5393518518518521E-2</c:v>
                </c:pt>
                <c:pt idx="7395">
                  <c:v>8.5405092592592588E-2</c:v>
                </c:pt>
                <c:pt idx="7396">
                  <c:v>8.5416666666666655E-2</c:v>
                </c:pt>
                <c:pt idx="7397">
                  <c:v>8.5428240740740735E-2</c:v>
                </c:pt>
                <c:pt idx="7398">
                  <c:v>8.5439814814814816E-2</c:v>
                </c:pt>
                <c:pt idx="7399">
                  <c:v>8.5451388888888882E-2</c:v>
                </c:pt>
                <c:pt idx="7400">
                  <c:v>8.5462962962962963E-2</c:v>
                </c:pt>
                <c:pt idx="7401">
                  <c:v>8.5474537037037043E-2</c:v>
                </c:pt>
                <c:pt idx="7402">
                  <c:v>8.548611111111111E-2</c:v>
                </c:pt>
                <c:pt idx="7403">
                  <c:v>8.549768518518519E-2</c:v>
                </c:pt>
                <c:pt idx="7404">
                  <c:v>8.5509259259259271E-2</c:v>
                </c:pt>
                <c:pt idx="7405">
                  <c:v>8.5520833333333338E-2</c:v>
                </c:pt>
                <c:pt idx="7406">
                  <c:v>8.5532407407407404E-2</c:v>
                </c:pt>
                <c:pt idx="7407">
                  <c:v>8.5543981481481471E-2</c:v>
                </c:pt>
                <c:pt idx="7408">
                  <c:v>8.5555555555555551E-2</c:v>
                </c:pt>
                <c:pt idx="7409">
                  <c:v>8.5567129629629632E-2</c:v>
                </c:pt>
                <c:pt idx="7410">
                  <c:v>8.5578703703703699E-2</c:v>
                </c:pt>
                <c:pt idx="7411">
                  <c:v>8.5590277777777779E-2</c:v>
                </c:pt>
                <c:pt idx="7412">
                  <c:v>8.560185185185186E-2</c:v>
                </c:pt>
                <c:pt idx="7413">
                  <c:v>8.5613425925925926E-2</c:v>
                </c:pt>
                <c:pt idx="7414">
                  <c:v>8.5625000000000007E-2</c:v>
                </c:pt>
                <c:pt idx="7415">
                  <c:v>8.5636574074074087E-2</c:v>
                </c:pt>
                <c:pt idx="7416">
                  <c:v>8.564814814814814E-2</c:v>
                </c:pt>
                <c:pt idx="7417">
                  <c:v>8.565972222222222E-2</c:v>
                </c:pt>
                <c:pt idx="7418">
                  <c:v>8.5671296296296287E-2</c:v>
                </c:pt>
                <c:pt idx="7419">
                  <c:v>8.5682870370370368E-2</c:v>
                </c:pt>
                <c:pt idx="7420">
                  <c:v>8.5694444444444448E-2</c:v>
                </c:pt>
                <c:pt idx="7421">
                  <c:v>8.5706018518518515E-2</c:v>
                </c:pt>
                <c:pt idx="7422">
                  <c:v>8.5717592592592595E-2</c:v>
                </c:pt>
                <c:pt idx="7423">
                  <c:v>8.5729166666666676E-2</c:v>
                </c:pt>
                <c:pt idx="7424">
                  <c:v>8.5740740740740742E-2</c:v>
                </c:pt>
                <c:pt idx="7425">
                  <c:v>8.5752314814814823E-2</c:v>
                </c:pt>
                <c:pt idx="7426">
                  <c:v>8.5763888888888876E-2</c:v>
                </c:pt>
                <c:pt idx="7427">
                  <c:v>8.5775462962962956E-2</c:v>
                </c:pt>
                <c:pt idx="7428">
                  <c:v>8.5787037037037037E-2</c:v>
                </c:pt>
                <c:pt idx="7429">
                  <c:v>8.5798611111111103E-2</c:v>
                </c:pt>
                <c:pt idx="7430">
                  <c:v>8.5810185185185184E-2</c:v>
                </c:pt>
                <c:pt idx="7431">
                  <c:v>8.5821759259259264E-2</c:v>
                </c:pt>
                <c:pt idx="7432">
                  <c:v>8.5833333333333331E-2</c:v>
                </c:pt>
                <c:pt idx="7433">
                  <c:v>8.5844907407407411E-2</c:v>
                </c:pt>
                <c:pt idx="7434">
                  <c:v>8.5856481481481492E-2</c:v>
                </c:pt>
                <c:pt idx="7435">
                  <c:v>8.5868055555555559E-2</c:v>
                </c:pt>
                <c:pt idx="7436">
                  <c:v>8.5879629629629625E-2</c:v>
                </c:pt>
                <c:pt idx="7437">
                  <c:v>8.5891203703703692E-2</c:v>
                </c:pt>
                <c:pt idx="7438">
                  <c:v>8.5902777777777772E-2</c:v>
                </c:pt>
                <c:pt idx="7439">
                  <c:v>8.5914351851851853E-2</c:v>
                </c:pt>
                <c:pt idx="7440">
                  <c:v>8.5925925925925919E-2</c:v>
                </c:pt>
                <c:pt idx="7441">
                  <c:v>8.59375E-2</c:v>
                </c:pt>
                <c:pt idx="7442">
                  <c:v>8.5949074074074081E-2</c:v>
                </c:pt>
                <c:pt idx="7443">
                  <c:v>8.5960648148148147E-2</c:v>
                </c:pt>
                <c:pt idx="7444">
                  <c:v>8.5972222222222228E-2</c:v>
                </c:pt>
                <c:pt idx="7445">
                  <c:v>8.5983796296296308E-2</c:v>
                </c:pt>
                <c:pt idx="7446">
                  <c:v>8.5995370370370375E-2</c:v>
                </c:pt>
                <c:pt idx="7447">
                  <c:v>8.6006944444444441E-2</c:v>
                </c:pt>
                <c:pt idx="7448">
                  <c:v>8.6018518518518508E-2</c:v>
                </c:pt>
                <c:pt idx="7449">
                  <c:v>8.6030092592592589E-2</c:v>
                </c:pt>
                <c:pt idx="7450">
                  <c:v>8.6041666666666669E-2</c:v>
                </c:pt>
                <c:pt idx="7451">
                  <c:v>8.6053240740740736E-2</c:v>
                </c:pt>
                <c:pt idx="7452">
                  <c:v>8.6064814814814816E-2</c:v>
                </c:pt>
                <c:pt idx="7453">
                  <c:v>8.6076388888888897E-2</c:v>
                </c:pt>
                <c:pt idx="7454">
                  <c:v>8.6087962962962963E-2</c:v>
                </c:pt>
                <c:pt idx="7455">
                  <c:v>8.6099537037037044E-2</c:v>
                </c:pt>
                <c:pt idx="7456">
                  <c:v>8.6111111111111124E-2</c:v>
                </c:pt>
                <c:pt idx="7457">
                  <c:v>8.6122685185185177E-2</c:v>
                </c:pt>
                <c:pt idx="7458">
                  <c:v>8.6134259259259258E-2</c:v>
                </c:pt>
                <c:pt idx="7459">
                  <c:v>8.6145833333333324E-2</c:v>
                </c:pt>
                <c:pt idx="7460">
                  <c:v>8.6157407407407405E-2</c:v>
                </c:pt>
                <c:pt idx="7461">
                  <c:v>8.6168981481481485E-2</c:v>
                </c:pt>
                <c:pt idx="7462">
                  <c:v>8.6180555555555552E-2</c:v>
                </c:pt>
                <c:pt idx="7463">
                  <c:v>8.6192129629629632E-2</c:v>
                </c:pt>
                <c:pt idx="7464">
                  <c:v>8.6203703703703713E-2</c:v>
                </c:pt>
                <c:pt idx="7465">
                  <c:v>8.621527777777778E-2</c:v>
                </c:pt>
                <c:pt idx="7466">
                  <c:v>8.622685185185186E-2</c:v>
                </c:pt>
                <c:pt idx="7467">
                  <c:v>8.6238425925925913E-2</c:v>
                </c:pt>
                <c:pt idx="7468">
                  <c:v>8.6249999999999993E-2</c:v>
                </c:pt>
                <c:pt idx="7469">
                  <c:v>8.6261574074074074E-2</c:v>
                </c:pt>
                <c:pt idx="7470">
                  <c:v>8.627314814814814E-2</c:v>
                </c:pt>
                <c:pt idx="7471">
                  <c:v>8.6284722222222221E-2</c:v>
                </c:pt>
                <c:pt idx="7472">
                  <c:v>8.6296296296296301E-2</c:v>
                </c:pt>
                <c:pt idx="7473">
                  <c:v>8.6307870370370368E-2</c:v>
                </c:pt>
                <c:pt idx="7474">
                  <c:v>8.6319444444444449E-2</c:v>
                </c:pt>
                <c:pt idx="7475">
                  <c:v>8.6331018518518529E-2</c:v>
                </c:pt>
                <c:pt idx="7476">
                  <c:v>8.6342592592592596E-2</c:v>
                </c:pt>
                <c:pt idx="7477">
                  <c:v>8.6354166666666662E-2</c:v>
                </c:pt>
                <c:pt idx="7478">
                  <c:v>8.6365740740740729E-2</c:v>
                </c:pt>
                <c:pt idx="7479">
                  <c:v>8.637731481481481E-2</c:v>
                </c:pt>
                <c:pt idx="7480">
                  <c:v>8.638888888888889E-2</c:v>
                </c:pt>
                <c:pt idx="7481">
                  <c:v>8.6400462962962957E-2</c:v>
                </c:pt>
                <c:pt idx="7482">
                  <c:v>8.6412037037037037E-2</c:v>
                </c:pt>
                <c:pt idx="7483">
                  <c:v>8.6423611111111118E-2</c:v>
                </c:pt>
                <c:pt idx="7484">
                  <c:v>8.6435185185185184E-2</c:v>
                </c:pt>
                <c:pt idx="7485">
                  <c:v>8.6446759259259265E-2</c:v>
                </c:pt>
                <c:pt idx="7486">
                  <c:v>8.6458333333333345E-2</c:v>
                </c:pt>
                <c:pt idx="7487">
                  <c:v>8.6469907407407412E-2</c:v>
                </c:pt>
                <c:pt idx="7488">
                  <c:v>8.6481481481481479E-2</c:v>
                </c:pt>
                <c:pt idx="7489">
                  <c:v>8.6493055555555545E-2</c:v>
                </c:pt>
                <c:pt idx="7490">
                  <c:v>8.6504629629629626E-2</c:v>
                </c:pt>
                <c:pt idx="7491">
                  <c:v>8.6516203703703706E-2</c:v>
                </c:pt>
                <c:pt idx="7492">
                  <c:v>8.6527777777777773E-2</c:v>
                </c:pt>
                <c:pt idx="7493">
                  <c:v>8.6539351851851853E-2</c:v>
                </c:pt>
                <c:pt idx="7494">
                  <c:v>8.6550925925925934E-2</c:v>
                </c:pt>
                <c:pt idx="7495">
                  <c:v>8.6562500000000001E-2</c:v>
                </c:pt>
                <c:pt idx="7496">
                  <c:v>8.6574074074074081E-2</c:v>
                </c:pt>
                <c:pt idx="7497">
                  <c:v>8.6585648148148162E-2</c:v>
                </c:pt>
                <c:pt idx="7498">
                  <c:v>8.6585648148148162E-2</c:v>
                </c:pt>
                <c:pt idx="7499">
                  <c:v>8.6597222222222214E-2</c:v>
                </c:pt>
                <c:pt idx="7500">
                  <c:v>8.6608796296296295E-2</c:v>
                </c:pt>
                <c:pt idx="7501">
                  <c:v>8.6620370370370361E-2</c:v>
                </c:pt>
                <c:pt idx="7502">
                  <c:v>8.6631944444444442E-2</c:v>
                </c:pt>
                <c:pt idx="7503">
                  <c:v>8.6643518518518522E-2</c:v>
                </c:pt>
                <c:pt idx="7504">
                  <c:v>8.6655092592592589E-2</c:v>
                </c:pt>
                <c:pt idx="7505">
                  <c:v>8.666666666666667E-2</c:v>
                </c:pt>
                <c:pt idx="7506">
                  <c:v>8.667824074074075E-2</c:v>
                </c:pt>
                <c:pt idx="7507">
                  <c:v>8.6689814814814817E-2</c:v>
                </c:pt>
                <c:pt idx="7508">
                  <c:v>8.6701388888888897E-2</c:v>
                </c:pt>
                <c:pt idx="7509">
                  <c:v>8.671296296296295E-2</c:v>
                </c:pt>
                <c:pt idx="7510">
                  <c:v>8.6724537037037031E-2</c:v>
                </c:pt>
                <c:pt idx="7511">
                  <c:v>8.6736111111111111E-2</c:v>
                </c:pt>
                <c:pt idx="7512">
                  <c:v>8.6747685185185178E-2</c:v>
                </c:pt>
                <c:pt idx="7513">
                  <c:v>8.6759259259259258E-2</c:v>
                </c:pt>
                <c:pt idx="7514">
                  <c:v>8.6770833333333339E-2</c:v>
                </c:pt>
                <c:pt idx="7515">
                  <c:v>8.6782407407407405E-2</c:v>
                </c:pt>
                <c:pt idx="7516">
                  <c:v>8.6793981481481486E-2</c:v>
                </c:pt>
                <c:pt idx="7517">
                  <c:v>8.6805555555555566E-2</c:v>
                </c:pt>
                <c:pt idx="7518">
                  <c:v>8.6817129629629633E-2</c:v>
                </c:pt>
                <c:pt idx="7519">
                  <c:v>8.68287037037037E-2</c:v>
                </c:pt>
                <c:pt idx="7520">
                  <c:v>8.6840277777777766E-2</c:v>
                </c:pt>
                <c:pt idx="7521">
                  <c:v>8.6851851851851847E-2</c:v>
                </c:pt>
                <c:pt idx="7522">
                  <c:v>8.6863425925925927E-2</c:v>
                </c:pt>
                <c:pt idx="7523">
                  <c:v>8.6874999999999994E-2</c:v>
                </c:pt>
                <c:pt idx="7524">
                  <c:v>8.6886574074074074E-2</c:v>
                </c:pt>
                <c:pt idx="7525">
                  <c:v>8.6898148148148155E-2</c:v>
                </c:pt>
                <c:pt idx="7526">
                  <c:v>8.6909722222222222E-2</c:v>
                </c:pt>
                <c:pt idx="7527">
                  <c:v>8.6921296296296302E-2</c:v>
                </c:pt>
                <c:pt idx="7528">
                  <c:v>8.6932870370370383E-2</c:v>
                </c:pt>
                <c:pt idx="7529">
                  <c:v>8.6944444444444449E-2</c:v>
                </c:pt>
                <c:pt idx="7530">
                  <c:v>8.6956018518518516E-2</c:v>
                </c:pt>
                <c:pt idx="7531">
                  <c:v>8.6967592592592582E-2</c:v>
                </c:pt>
                <c:pt idx="7532">
                  <c:v>8.6979166666666663E-2</c:v>
                </c:pt>
                <c:pt idx="7533">
                  <c:v>8.6990740740740743E-2</c:v>
                </c:pt>
                <c:pt idx="7534">
                  <c:v>8.700231481481481E-2</c:v>
                </c:pt>
                <c:pt idx="7535">
                  <c:v>8.7013888888888891E-2</c:v>
                </c:pt>
                <c:pt idx="7536">
                  <c:v>8.7025462962962971E-2</c:v>
                </c:pt>
                <c:pt idx="7537">
                  <c:v>8.7037037037037038E-2</c:v>
                </c:pt>
                <c:pt idx="7538">
                  <c:v>8.7048611111111118E-2</c:v>
                </c:pt>
                <c:pt idx="7539">
                  <c:v>8.7060185185185171E-2</c:v>
                </c:pt>
                <c:pt idx="7540">
                  <c:v>8.7071759259259252E-2</c:v>
                </c:pt>
                <c:pt idx="7541">
                  <c:v>8.7083333333333332E-2</c:v>
                </c:pt>
                <c:pt idx="7542">
                  <c:v>8.7094907407407399E-2</c:v>
                </c:pt>
                <c:pt idx="7543">
                  <c:v>8.7106481481481479E-2</c:v>
                </c:pt>
                <c:pt idx="7544">
                  <c:v>8.711805555555556E-2</c:v>
                </c:pt>
                <c:pt idx="7545">
                  <c:v>8.7129629629629626E-2</c:v>
                </c:pt>
                <c:pt idx="7546">
                  <c:v>8.7141203703703707E-2</c:v>
                </c:pt>
                <c:pt idx="7547">
                  <c:v>8.7152777777777787E-2</c:v>
                </c:pt>
                <c:pt idx="7548">
                  <c:v>8.7164351851851854E-2</c:v>
                </c:pt>
                <c:pt idx="7549">
                  <c:v>8.7175925925925934E-2</c:v>
                </c:pt>
                <c:pt idx="7550">
                  <c:v>8.7187499999999987E-2</c:v>
                </c:pt>
                <c:pt idx="7551">
                  <c:v>8.7199074074074068E-2</c:v>
                </c:pt>
                <c:pt idx="7552">
                  <c:v>8.7210648148148148E-2</c:v>
                </c:pt>
                <c:pt idx="7553">
                  <c:v>8.7222222222222215E-2</c:v>
                </c:pt>
                <c:pt idx="7554">
                  <c:v>8.7233796296296295E-2</c:v>
                </c:pt>
                <c:pt idx="7555">
                  <c:v>8.7245370370370376E-2</c:v>
                </c:pt>
                <c:pt idx="7556">
                  <c:v>8.7256944444444443E-2</c:v>
                </c:pt>
                <c:pt idx="7557">
                  <c:v>8.7268518518518523E-2</c:v>
                </c:pt>
                <c:pt idx="7558">
                  <c:v>8.7280092592592604E-2</c:v>
                </c:pt>
                <c:pt idx="7559">
                  <c:v>8.729166666666667E-2</c:v>
                </c:pt>
                <c:pt idx="7560">
                  <c:v>8.7303240740740737E-2</c:v>
                </c:pt>
                <c:pt idx="7561">
                  <c:v>8.7314814814814803E-2</c:v>
                </c:pt>
                <c:pt idx="7562">
                  <c:v>8.7326388888888884E-2</c:v>
                </c:pt>
                <c:pt idx="7563">
                  <c:v>8.7337962962962964E-2</c:v>
                </c:pt>
                <c:pt idx="7564">
                  <c:v>8.7349537037037031E-2</c:v>
                </c:pt>
                <c:pt idx="7565">
                  <c:v>8.7361111111111112E-2</c:v>
                </c:pt>
                <c:pt idx="7566">
                  <c:v>8.7372685185185192E-2</c:v>
                </c:pt>
                <c:pt idx="7567">
                  <c:v>8.7384259259259259E-2</c:v>
                </c:pt>
                <c:pt idx="7568">
                  <c:v>8.7395833333333339E-2</c:v>
                </c:pt>
                <c:pt idx="7569">
                  <c:v>8.740740740740742E-2</c:v>
                </c:pt>
                <c:pt idx="7570">
                  <c:v>8.7418981481481473E-2</c:v>
                </c:pt>
                <c:pt idx="7571">
                  <c:v>8.7430555555555553E-2</c:v>
                </c:pt>
                <c:pt idx="7572">
                  <c:v>8.744212962962962E-2</c:v>
                </c:pt>
                <c:pt idx="7573">
                  <c:v>8.74537037037037E-2</c:v>
                </c:pt>
                <c:pt idx="7574">
                  <c:v>8.7465277777777781E-2</c:v>
                </c:pt>
                <c:pt idx="7575">
                  <c:v>8.7476851851851847E-2</c:v>
                </c:pt>
                <c:pt idx="7576">
                  <c:v>8.7488425925925928E-2</c:v>
                </c:pt>
                <c:pt idx="7577">
                  <c:v>8.7500000000000008E-2</c:v>
                </c:pt>
                <c:pt idx="7578">
                  <c:v>8.7511574074074075E-2</c:v>
                </c:pt>
                <c:pt idx="7579">
                  <c:v>8.7523148148148155E-2</c:v>
                </c:pt>
                <c:pt idx="7580">
                  <c:v>8.7534722222222208E-2</c:v>
                </c:pt>
                <c:pt idx="7581">
                  <c:v>8.7546296296296289E-2</c:v>
                </c:pt>
                <c:pt idx="7582">
                  <c:v>8.7557870370370369E-2</c:v>
                </c:pt>
                <c:pt idx="7583">
                  <c:v>8.7569444444444436E-2</c:v>
                </c:pt>
                <c:pt idx="7584">
                  <c:v>8.7581018518518516E-2</c:v>
                </c:pt>
                <c:pt idx="7585">
                  <c:v>8.7592592592592597E-2</c:v>
                </c:pt>
                <c:pt idx="7586">
                  <c:v>8.7604166666666664E-2</c:v>
                </c:pt>
                <c:pt idx="7587">
                  <c:v>8.7615740740740744E-2</c:v>
                </c:pt>
                <c:pt idx="7588">
                  <c:v>8.7627314814814825E-2</c:v>
                </c:pt>
                <c:pt idx="7589">
                  <c:v>8.7638888888888891E-2</c:v>
                </c:pt>
                <c:pt idx="7590">
                  <c:v>8.7650462962962972E-2</c:v>
                </c:pt>
                <c:pt idx="7591">
                  <c:v>8.7662037037037024E-2</c:v>
                </c:pt>
                <c:pt idx="7592">
                  <c:v>8.7673611111111105E-2</c:v>
                </c:pt>
                <c:pt idx="7593">
                  <c:v>8.7685185185185185E-2</c:v>
                </c:pt>
                <c:pt idx="7594">
                  <c:v>8.7696759259259252E-2</c:v>
                </c:pt>
                <c:pt idx="7595">
                  <c:v>8.7708333333333333E-2</c:v>
                </c:pt>
                <c:pt idx="7596">
                  <c:v>8.7719907407407413E-2</c:v>
                </c:pt>
                <c:pt idx="7597">
                  <c:v>8.773148148148148E-2</c:v>
                </c:pt>
                <c:pt idx="7598">
                  <c:v>8.774305555555556E-2</c:v>
                </c:pt>
                <c:pt idx="7599">
                  <c:v>8.7754629629629641E-2</c:v>
                </c:pt>
                <c:pt idx="7600">
                  <c:v>8.7766203703703707E-2</c:v>
                </c:pt>
                <c:pt idx="7601">
                  <c:v>8.7777777777777774E-2</c:v>
                </c:pt>
                <c:pt idx="7602">
                  <c:v>8.7789351851851841E-2</c:v>
                </c:pt>
                <c:pt idx="7603">
                  <c:v>8.7800925925925921E-2</c:v>
                </c:pt>
                <c:pt idx="7604">
                  <c:v>8.7812500000000002E-2</c:v>
                </c:pt>
                <c:pt idx="7605">
                  <c:v>8.7824074074074068E-2</c:v>
                </c:pt>
                <c:pt idx="7606">
                  <c:v>8.7835648148148149E-2</c:v>
                </c:pt>
                <c:pt idx="7607">
                  <c:v>8.7847222222222229E-2</c:v>
                </c:pt>
                <c:pt idx="7608">
                  <c:v>8.7858796296296296E-2</c:v>
                </c:pt>
                <c:pt idx="7609">
                  <c:v>8.7870370370370376E-2</c:v>
                </c:pt>
                <c:pt idx="7610">
                  <c:v>8.7881944444444457E-2</c:v>
                </c:pt>
                <c:pt idx="7611">
                  <c:v>8.789351851851851E-2</c:v>
                </c:pt>
                <c:pt idx="7612">
                  <c:v>8.790509259259259E-2</c:v>
                </c:pt>
                <c:pt idx="7613">
                  <c:v>8.7916666666666657E-2</c:v>
                </c:pt>
                <c:pt idx="7614">
                  <c:v>8.7928240740740737E-2</c:v>
                </c:pt>
                <c:pt idx="7615">
                  <c:v>8.7939814814814818E-2</c:v>
                </c:pt>
                <c:pt idx="7616">
                  <c:v>8.7951388888888885E-2</c:v>
                </c:pt>
                <c:pt idx="7617">
                  <c:v>8.7962962962962965E-2</c:v>
                </c:pt>
                <c:pt idx="7618">
                  <c:v>8.7974537037037046E-2</c:v>
                </c:pt>
                <c:pt idx="7619">
                  <c:v>8.7986111111111112E-2</c:v>
                </c:pt>
                <c:pt idx="7620">
                  <c:v>8.7997685185185193E-2</c:v>
                </c:pt>
                <c:pt idx="7621">
                  <c:v>8.8009259259259245E-2</c:v>
                </c:pt>
                <c:pt idx="7622">
                  <c:v>8.8020833333333326E-2</c:v>
                </c:pt>
                <c:pt idx="7623">
                  <c:v>8.8032407407407406E-2</c:v>
                </c:pt>
                <c:pt idx="7624">
                  <c:v>8.8043981481481473E-2</c:v>
                </c:pt>
                <c:pt idx="7625">
                  <c:v>8.8055555555555554E-2</c:v>
                </c:pt>
                <c:pt idx="7626">
                  <c:v>8.8067129629629634E-2</c:v>
                </c:pt>
                <c:pt idx="7627">
                  <c:v>8.8078703703703701E-2</c:v>
                </c:pt>
                <c:pt idx="7628">
                  <c:v>8.8090277777777781E-2</c:v>
                </c:pt>
                <c:pt idx="7629">
                  <c:v>8.8101851851851862E-2</c:v>
                </c:pt>
                <c:pt idx="7630">
                  <c:v>8.8113425925925928E-2</c:v>
                </c:pt>
                <c:pt idx="7631">
                  <c:v>8.8125000000000009E-2</c:v>
                </c:pt>
                <c:pt idx="7632">
                  <c:v>8.8136574074074062E-2</c:v>
                </c:pt>
                <c:pt idx="7633">
                  <c:v>8.8148148148148142E-2</c:v>
                </c:pt>
                <c:pt idx="7634">
                  <c:v>8.8159722222222223E-2</c:v>
                </c:pt>
                <c:pt idx="7635">
                  <c:v>8.8171296296296289E-2</c:v>
                </c:pt>
                <c:pt idx="7636">
                  <c:v>8.818287037037037E-2</c:v>
                </c:pt>
                <c:pt idx="7637">
                  <c:v>8.819444444444445E-2</c:v>
                </c:pt>
                <c:pt idx="7638">
                  <c:v>8.8206018518518517E-2</c:v>
                </c:pt>
                <c:pt idx="7639">
                  <c:v>8.8217592592592597E-2</c:v>
                </c:pt>
                <c:pt idx="7640">
                  <c:v>8.8229166666666678E-2</c:v>
                </c:pt>
                <c:pt idx="7641">
                  <c:v>8.8240740740740745E-2</c:v>
                </c:pt>
                <c:pt idx="7642">
                  <c:v>8.8252314814814811E-2</c:v>
                </c:pt>
                <c:pt idx="7643">
                  <c:v>8.8263888888888878E-2</c:v>
                </c:pt>
                <c:pt idx="7644">
                  <c:v>8.8275462962962958E-2</c:v>
                </c:pt>
                <c:pt idx="7645">
                  <c:v>8.8287037037037039E-2</c:v>
                </c:pt>
                <c:pt idx="7646">
                  <c:v>8.8298611111111105E-2</c:v>
                </c:pt>
                <c:pt idx="7647">
                  <c:v>8.8310185185185186E-2</c:v>
                </c:pt>
                <c:pt idx="7648">
                  <c:v>8.8321759259259267E-2</c:v>
                </c:pt>
                <c:pt idx="7649">
                  <c:v>8.8333333333333333E-2</c:v>
                </c:pt>
                <c:pt idx="7650">
                  <c:v>8.8344907407407414E-2</c:v>
                </c:pt>
                <c:pt idx="7651">
                  <c:v>8.8356481481481494E-2</c:v>
                </c:pt>
                <c:pt idx="7652">
                  <c:v>8.8368055555555547E-2</c:v>
                </c:pt>
                <c:pt idx="7653">
                  <c:v>8.8379629629629627E-2</c:v>
                </c:pt>
                <c:pt idx="7654">
                  <c:v>8.8391203703703694E-2</c:v>
                </c:pt>
                <c:pt idx="7655">
                  <c:v>8.8402777777777775E-2</c:v>
                </c:pt>
                <c:pt idx="7656">
                  <c:v>8.8414351851851855E-2</c:v>
                </c:pt>
                <c:pt idx="7657">
                  <c:v>8.8425925925925922E-2</c:v>
                </c:pt>
                <c:pt idx="7658">
                  <c:v>8.8437500000000002E-2</c:v>
                </c:pt>
                <c:pt idx="7659">
                  <c:v>8.8449074074074083E-2</c:v>
                </c:pt>
                <c:pt idx="7660">
                  <c:v>8.8460648148148149E-2</c:v>
                </c:pt>
                <c:pt idx="7661">
                  <c:v>8.847222222222223E-2</c:v>
                </c:pt>
                <c:pt idx="7662">
                  <c:v>8.8483796296296283E-2</c:v>
                </c:pt>
                <c:pt idx="7663">
                  <c:v>8.8495370370370363E-2</c:v>
                </c:pt>
                <c:pt idx="7664">
                  <c:v>8.8506944444444444E-2</c:v>
                </c:pt>
                <c:pt idx="7665">
                  <c:v>8.851851851851851E-2</c:v>
                </c:pt>
                <c:pt idx="7666">
                  <c:v>8.8530092592592591E-2</c:v>
                </c:pt>
                <c:pt idx="7667">
                  <c:v>8.8541666666666671E-2</c:v>
                </c:pt>
                <c:pt idx="7668">
                  <c:v>8.8553240740740738E-2</c:v>
                </c:pt>
                <c:pt idx="7669">
                  <c:v>8.8564814814814818E-2</c:v>
                </c:pt>
                <c:pt idx="7670">
                  <c:v>8.8576388888888899E-2</c:v>
                </c:pt>
                <c:pt idx="7671">
                  <c:v>8.8587962962962966E-2</c:v>
                </c:pt>
                <c:pt idx="7672">
                  <c:v>8.8599537037037046E-2</c:v>
                </c:pt>
                <c:pt idx="7673">
                  <c:v>8.8611111111111099E-2</c:v>
                </c:pt>
                <c:pt idx="7674">
                  <c:v>8.8622685185185179E-2</c:v>
                </c:pt>
                <c:pt idx="7675">
                  <c:v>8.863425925925926E-2</c:v>
                </c:pt>
                <c:pt idx="7676">
                  <c:v>8.8645833333333326E-2</c:v>
                </c:pt>
                <c:pt idx="7677">
                  <c:v>8.8657407407407407E-2</c:v>
                </c:pt>
                <c:pt idx="7678">
                  <c:v>8.8668981481481488E-2</c:v>
                </c:pt>
                <c:pt idx="7679">
                  <c:v>8.8680555555555554E-2</c:v>
                </c:pt>
                <c:pt idx="7680">
                  <c:v>8.8692129629629635E-2</c:v>
                </c:pt>
                <c:pt idx="7681">
                  <c:v>8.8703703703703715E-2</c:v>
                </c:pt>
                <c:pt idx="7682">
                  <c:v>8.8715277777777782E-2</c:v>
                </c:pt>
                <c:pt idx="7683">
                  <c:v>8.8726851851851848E-2</c:v>
                </c:pt>
                <c:pt idx="7684">
                  <c:v>8.8738425925925915E-2</c:v>
                </c:pt>
                <c:pt idx="7685">
                  <c:v>8.8749999999999996E-2</c:v>
                </c:pt>
                <c:pt idx="7686">
                  <c:v>8.8761574074074076E-2</c:v>
                </c:pt>
                <c:pt idx="7687">
                  <c:v>8.8773148148148143E-2</c:v>
                </c:pt>
                <c:pt idx="7688">
                  <c:v>8.8784722222222223E-2</c:v>
                </c:pt>
                <c:pt idx="7689">
                  <c:v>8.8796296296296304E-2</c:v>
                </c:pt>
                <c:pt idx="7690">
                  <c:v>8.880787037037037E-2</c:v>
                </c:pt>
                <c:pt idx="7691">
                  <c:v>8.8819444444444451E-2</c:v>
                </c:pt>
                <c:pt idx="7692">
                  <c:v>8.8831018518518531E-2</c:v>
                </c:pt>
                <c:pt idx="7693">
                  <c:v>8.8842592592592584E-2</c:v>
                </c:pt>
                <c:pt idx="7694">
                  <c:v>8.8854166666666665E-2</c:v>
                </c:pt>
                <c:pt idx="7695">
                  <c:v>8.8865740740740731E-2</c:v>
                </c:pt>
                <c:pt idx="7696">
                  <c:v>8.8877314814814812E-2</c:v>
                </c:pt>
                <c:pt idx="7697">
                  <c:v>8.8888888888888892E-2</c:v>
                </c:pt>
                <c:pt idx="7698">
                  <c:v>8.8900462962962959E-2</c:v>
                </c:pt>
                <c:pt idx="7699">
                  <c:v>8.8912037037037039E-2</c:v>
                </c:pt>
                <c:pt idx="7700">
                  <c:v>8.892361111111112E-2</c:v>
                </c:pt>
                <c:pt idx="7701">
                  <c:v>8.8935185185185187E-2</c:v>
                </c:pt>
                <c:pt idx="7702">
                  <c:v>8.8946759259259267E-2</c:v>
                </c:pt>
                <c:pt idx="7703">
                  <c:v>8.895833333333332E-2</c:v>
                </c:pt>
                <c:pt idx="7704">
                  <c:v>8.89699074074074E-2</c:v>
                </c:pt>
                <c:pt idx="7705">
                  <c:v>8.8981481481481481E-2</c:v>
                </c:pt>
                <c:pt idx="7706">
                  <c:v>8.8993055555555547E-2</c:v>
                </c:pt>
                <c:pt idx="7707">
                  <c:v>8.9004629629629628E-2</c:v>
                </c:pt>
                <c:pt idx="7708">
                  <c:v>8.9016203703703708E-2</c:v>
                </c:pt>
                <c:pt idx="7709">
                  <c:v>8.9027777777777775E-2</c:v>
                </c:pt>
                <c:pt idx="7710">
                  <c:v>8.9039351851851856E-2</c:v>
                </c:pt>
                <c:pt idx="7711">
                  <c:v>8.9050925925925936E-2</c:v>
                </c:pt>
                <c:pt idx="7712">
                  <c:v>8.9062500000000003E-2</c:v>
                </c:pt>
                <c:pt idx="7713">
                  <c:v>8.9074074074074083E-2</c:v>
                </c:pt>
                <c:pt idx="7714">
                  <c:v>8.9085648148148136E-2</c:v>
                </c:pt>
                <c:pt idx="7715">
                  <c:v>8.9097222222222217E-2</c:v>
                </c:pt>
                <c:pt idx="7716">
                  <c:v>8.9108796296296297E-2</c:v>
                </c:pt>
                <c:pt idx="7717">
                  <c:v>8.9120370370370364E-2</c:v>
                </c:pt>
                <c:pt idx="7718">
                  <c:v>8.9131944444444444E-2</c:v>
                </c:pt>
                <c:pt idx="7719">
                  <c:v>8.9143518518518525E-2</c:v>
                </c:pt>
                <c:pt idx="7720">
                  <c:v>8.9155092592592591E-2</c:v>
                </c:pt>
                <c:pt idx="7721">
                  <c:v>8.9166666666666672E-2</c:v>
                </c:pt>
                <c:pt idx="7722">
                  <c:v>8.9178240740740752E-2</c:v>
                </c:pt>
                <c:pt idx="7723">
                  <c:v>8.9189814814814819E-2</c:v>
                </c:pt>
                <c:pt idx="7724">
                  <c:v>8.9201388888888886E-2</c:v>
                </c:pt>
                <c:pt idx="7725">
                  <c:v>8.9212962962962952E-2</c:v>
                </c:pt>
                <c:pt idx="7726">
                  <c:v>8.9224537037037033E-2</c:v>
                </c:pt>
                <c:pt idx="7727">
                  <c:v>8.9236111111111113E-2</c:v>
                </c:pt>
                <c:pt idx="7728">
                  <c:v>8.924768518518518E-2</c:v>
                </c:pt>
                <c:pt idx="7729">
                  <c:v>8.925925925925926E-2</c:v>
                </c:pt>
                <c:pt idx="7730">
                  <c:v>8.9270833333333341E-2</c:v>
                </c:pt>
                <c:pt idx="7731">
                  <c:v>8.9282407407407408E-2</c:v>
                </c:pt>
                <c:pt idx="7732">
                  <c:v>8.9293981481481488E-2</c:v>
                </c:pt>
                <c:pt idx="7733">
                  <c:v>8.9305555555555569E-2</c:v>
                </c:pt>
                <c:pt idx="7734">
                  <c:v>8.9317129629629621E-2</c:v>
                </c:pt>
                <c:pt idx="7735">
                  <c:v>8.9328703703703702E-2</c:v>
                </c:pt>
                <c:pt idx="7736">
                  <c:v>8.9340277777777768E-2</c:v>
                </c:pt>
                <c:pt idx="7737">
                  <c:v>8.9351851851851849E-2</c:v>
                </c:pt>
                <c:pt idx="7738">
                  <c:v>8.9363425925925929E-2</c:v>
                </c:pt>
                <c:pt idx="7739">
                  <c:v>8.9374999999999996E-2</c:v>
                </c:pt>
                <c:pt idx="7740">
                  <c:v>8.9386574074074077E-2</c:v>
                </c:pt>
                <c:pt idx="7741">
                  <c:v>8.9398148148148157E-2</c:v>
                </c:pt>
                <c:pt idx="7742">
                  <c:v>8.9409722222222224E-2</c:v>
                </c:pt>
                <c:pt idx="7743">
                  <c:v>8.9421296296296304E-2</c:v>
                </c:pt>
                <c:pt idx="7744">
                  <c:v>8.9432870370370357E-2</c:v>
                </c:pt>
                <c:pt idx="7745">
                  <c:v>8.9444444444444438E-2</c:v>
                </c:pt>
                <c:pt idx="7746">
                  <c:v>8.9456018518518518E-2</c:v>
                </c:pt>
                <c:pt idx="7747">
                  <c:v>8.9467592592592585E-2</c:v>
                </c:pt>
                <c:pt idx="7748">
                  <c:v>8.9479166666666665E-2</c:v>
                </c:pt>
                <c:pt idx="7749">
                  <c:v>8.9490740740740746E-2</c:v>
                </c:pt>
                <c:pt idx="7750">
                  <c:v>8.9502314814814812E-2</c:v>
                </c:pt>
                <c:pt idx="7751">
                  <c:v>8.9513888888888893E-2</c:v>
                </c:pt>
                <c:pt idx="7752">
                  <c:v>8.9525462962962973E-2</c:v>
                </c:pt>
                <c:pt idx="7753">
                  <c:v>8.953703703703704E-2</c:v>
                </c:pt>
                <c:pt idx="7754">
                  <c:v>8.9548611111111107E-2</c:v>
                </c:pt>
                <c:pt idx="7755">
                  <c:v>8.9560185185185173E-2</c:v>
                </c:pt>
                <c:pt idx="7756">
                  <c:v>8.9571759259259254E-2</c:v>
                </c:pt>
                <c:pt idx="7757">
                  <c:v>8.9583333333333334E-2</c:v>
                </c:pt>
                <c:pt idx="7758">
                  <c:v>8.9594907407407401E-2</c:v>
                </c:pt>
                <c:pt idx="7759">
                  <c:v>8.9606481481481481E-2</c:v>
                </c:pt>
                <c:pt idx="7760">
                  <c:v>8.9618055555555562E-2</c:v>
                </c:pt>
                <c:pt idx="7761">
                  <c:v>8.9629629629629629E-2</c:v>
                </c:pt>
                <c:pt idx="7762">
                  <c:v>8.9641203703703709E-2</c:v>
                </c:pt>
                <c:pt idx="7763">
                  <c:v>8.965277777777779E-2</c:v>
                </c:pt>
                <c:pt idx="7764">
                  <c:v>8.9664351851851856E-2</c:v>
                </c:pt>
                <c:pt idx="7765">
                  <c:v>8.9675925925925923E-2</c:v>
                </c:pt>
                <c:pt idx="7766">
                  <c:v>8.9687499999999989E-2</c:v>
                </c:pt>
                <c:pt idx="7767">
                  <c:v>8.969907407407407E-2</c:v>
                </c:pt>
                <c:pt idx="7768">
                  <c:v>8.971064814814815E-2</c:v>
                </c:pt>
                <c:pt idx="7769">
                  <c:v>8.9722222222222217E-2</c:v>
                </c:pt>
                <c:pt idx="7770">
                  <c:v>8.9733796296296298E-2</c:v>
                </c:pt>
                <c:pt idx="7771">
                  <c:v>8.9745370370370378E-2</c:v>
                </c:pt>
                <c:pt idx="7772">
                  <c:v>8.9756944444444445E-2</c:v>
                </c:pt>
                <c:pt idx="7773">
                  <c:v>8.9768518518518525E-2</c:v>
                </c:pt>
                <c:pt idx="7774">
                  <c:v>8.9780092592592606E-2</c:v>
                </c:pt>
                <c:pt idx="7775">
                  <c:v>8.9791666666666659E-2</c:v>
                </c:pt>
                <c:pt idx="7776">
                  <c:v>8.9803240740740739E-2</c:v>
                </c:pt>
                <c:pt idx="7777">
                  <c:v>8.9814814814814806E-2</c:v>
                </c:pt>
                <c:pt idx="7778">
                  <c:v>8.9826388888888886E-2</c:v>
                </c:pt>
                <c:pt idx="7779">
                  <c:v>8.9837962962962967E-2</c:v>
                </c:pt>
                <c:pt idx="7780">
                  <c:v>8.9849537037037033E-2</c:v>
                </c:pt>
                <c:pt idx="7781">
                  <c:v>8.9861111111111114E-2</c:v>
                </c:pt>
                <c:pt idx="7782">
                  <c:v>8.9872685185185194E-2</c:v>
                </c:pt>
                <c:pt idx="7783">
                  <c:v>8.9884259259259261E-2</c:v>
                </c:pt>
                <c:pt idx="7784">
                  <c:v>8.9895833333333341E-2</c:v>
                </c:pt>
                <c:pt idx="7785">
                  <c:v>8.9907407407407394E-2</c:v>
                </c:pt>
                <c:pt idx="7786">
                  <c:v>8.9918981481481475E-2</c:v>
                </c:pt>
                <c:pt idx="7787">
                  <c:v>8.9930555555555555E-2</c:v>
                </c:pt>
                <c:pt idx="7788">
                  <c:v>8.9942129629629622E-2</c:v>
                </c:pt>
                <c:pt idx="7789">
                  <c:v>8.9953703703703702E-2</c:v>
                </c:pt>
                <c:pt idx="7790">
                  <c:v>8.9965277777777783E-2</c:v>
                </c:pt>
                <c:pt idx="7791">
                  <c:v>8.997685185185185E-2</c:v>
                </c:pt>
                <c:pt idx="7792">
                  <c:v>8.998842592592593E-2</c:v>
                </c:pt>
                <c:pt idx="7793">
                  <c:v>9.0000000000000011E-2</c:v>
                </c:pt>
                <c:pt idx="7794">
                  <c:v>9.0011574074074077E-2</c:v>
                </c:pt>
                <c:pt idx="7795">
                  <c:v>9.0023148148148144E-2</c:v>
                </c:pt>
                <c:pt idx="7796">
                  <c:v>9.003472222222221E-2</c:v>
                </c:pt>
                <c:pt idx="7797">
                  <c:v>9.0046296296296291E-2</c:v>
                </c:pt>
                <c:pt idx="7798">
                  <c:v>9.0057870370370371E-2</c:v>
                </c:pt>
                <c:pt idx="7799">
                  <c:v>9.0069444444444438E-2</c:v>
                </c:pt>
                <c:pt idx="7800">
                  <c:v>9.0081018518518519E-2</c:v>
                </c:pt>
                <c:pt idx="7801">
                  <c:v>9.0092592592592599E-2</c:v>
                </c:pt>
                <c:pt idx="7802">
                  <c:v>9.0104166666666666E-2</c:v>
                </c:pt>
                <c:pt idx="7803">
                  <c:v>9.0115740740740746E-2</c:v>
                </c:pt>
                <c:pt idx="7804">
                  <c:v>9.0127314814814827E-2</c:v>
                </c:pt>
                <c:pt idx="7805">
                  <c:v>9.0138888888888893E-2</c:v>
                </c:pt>
                <c:pt idx="7806">
                  <c:v>9.015046296296296E-2</c:v>
                </c:pt>
                <c:pt idx="7807">
                  <c:v>9.0162037037037027E-2</c:v>
                </c:pt>
                <c:pt idx="7808">
                  <c:v>9.0173611111111107E-2</c:v>
                </c:pt>
                <c:pt idx="7809">
                  <c:v>9.0185185185185188E-2</c:v>
                </c:pt>
                <c:pt idx="7810">
                  <c:v>9.0196759259259254E-2</c:v>
                </c:pt>
                <c:pt idx="7811">
                  <c:v>9.0208333333333335E-2</c:v>
                </c:pt>
                <c:pt idx="7812">
                  <c:v>9.0219907407407415E-2</c:v>
                </c:pt>
                <c:pt idx="7813">
                  <c:v>9.0231481481481482E-2</c:v>
                </c:pt>
                <c:pt idx="7814">
                  <c:v>9.0243055555555562E-2</c:v>
                </c:pt>
                <c:pt idx="7815">
                  <c:v>9.0254629629629643E-2</c:v>
                </c:pt>
                <c:pt idx="7816">
                  <c:v>9.0266203703703696E-2</c:v>
                </c:pt>
                <c:pt idx="7817">
                  <c:v>9.0277777777777776E-2</c:v>
                </c:pt>
                <c:pt idx="7818">
                  <c:v>9.0289351851851843E-2</c:v>
                </c:pt>
                <c:pt idx="7819">
                  <c:v>9.0300925925925923E-2</c:v>
                </c:pt>
                <c:pt idx="7820">
                  <c:v>9.0312500000000004E-2</c:v>
                </c:pt>
                <c:pt idx="7821">
                  <c:v>9.0324074074074071E-2</c:v>
                </c:pt>
                <c:pt idx="7822">
                  <c:v>9.0335648148148151E-2</c:v>
                </c:pt>
                <c:pt idx="7823">
                  <c:v>9.0347222222222232E-2</c:v>
                </c:pt>
                <c:pt idx="7824">
                  <c:v>9.0358796296296298E-2</c:v>
                </c:pt>
                <c:pt idx="7825">
                  <c:v>9.0370370370370379E-2</c:v>
                </c:pt>
                <c:pt idx="7826">
                  <c:v>9.0381944444444431E-2</c:v>
                </c:pt>
                <c:pt idx="7827">
                  <c:v>9.0393518518518512E-2</c:v>
                </c:pt>
                <c:pt idx="7828">
                  <c:v>9.0405092592592592E-2</c:v>
                </c:pt>
                <c:pt idx="7829">
                  <c:v>9.0416666666666659E-2</c:v>
                </c:pt>
                <c:pt idx="7830">
                  <c:v>9.042824074074074E-2</c:v>
                </c:pt>
                <c:pt idx="7831">
                  <c:v>9.043981481481482E-2</c:v>
                </c:pt>
                <c:pt idx="7832">
                  <c:v>9.0451388888888887E-2</c:v>
                </c:pt>
                <c:pt idx="7833">
                  <c:v>9.0462962962962967E-2</c:v>
                </c:pt>
                <c:pt idx="7834">
                  <c:v>9.0474537037037048E-2</c:v>
                </c:pt>
                <c:pt idx="7835">
                  <c:v>9.0486111111111114E-2</c:v>
                </c:pt>
                <c:pt idx="7836">
                  <c:v>9.0497685185185181E-2</c:v>
                </c:pt>
                <c:pt idx="7837">
                  <c:v>9.0509259259259248E-2</c:v>
                </c:pt>
                <c:pt idx="7838">
                  <c:v>9.0520833333333328E-2</c:v>
                </c:pt>
                <c:pt idx="7839">
                  <c:v>9.0532407407407409E-2</c:v>
                </c:pt>
                <c:pt idx="7840">
                  <c:v>9.0543981481481475E-2</c:v>
                </c:pt>
                <c:pt idx="7841">
                  <c:v>9.0555555555555556E-2</c:v>
                </c:pt>
                <c:pt idx="7842">
                  <c:v>9.0567129629629636E-2</c:v>
                </c:pt>
                <c:pt idx="7843">
                  <c:v>9.0578703703703703E-2</c:v>
                </c:pt>
                <c:pt idx="7844">
                  <c:v>9.0590277777777783E-2</c:v>
                </c:pt>
                <c:pt idx="7845">
                  <c:v>9.0601851851851864E-2</c:v>
                </c:pt>
                <c:pt idx="7846">
                  <c:v>9.0613425925925917E-2</c:v>
                </c:pt>
                <c:pt idx="7847">
                  <c:v>9.0624999999999997E-2</c:v>
                </c:pt>
                <c:pt idx="7848">
                  <c:v>9.0636574074074064E-2</c:v>
                </c:pt>
                <c:pt idx="7849">
                  <c:v>9.0648148148148144E-2</c:v>
                </c:pt>
                <c:pt idx="7850">
                  <c:v>9.0659722222222225E-2</c:v>
                </c:pt>
                <c:pt idx="7851">
                  <c:v>9.0671296296296292E-2</c:v>
                </c:pt>
                <c:pt idx="7852">
                  <c:v>9.0682870370370372E-2</c:v>
                </c:pt>
                <c:pt idx="7853">
                  <c:v>9.0694444444444453E-2</c:v>
                </c:pt>
                <c:pt idx="7854">
                  <c:v>9.0706018518518519E-2</c:v>
                </c:pt>
                <c:pt idx="7855">
                  <c:v>9.0706018518518519E-2</c:v>
                </c:pt>
                <c:pt idx="7856">
                  <c:v>9.07175925925926E-2</c:v>
                </c:pt>
                <c:pt idx="7857">
                  <c:v>9.072916666666668E-2</c:v>
                </c:pt>
                <c:pt idx="7858">
                  <c:v>9.0740740740740733E-2</c:v>
                </c:pt>
                <c:pt idx="7859">
                  <c:v>9.0752314814814813E-2</c:v>
                </c:pt>
                <c:pt idx="7860">
                  <c:v>9.076388888888888E-2</c:v>
                </c:pt>
                <c:pt idx="7861">
                  <c:v>9.0775462962962961E-2</c:v>
                </c:pt>
                <c:pt idx="7862">
                  <c:v>9.0787037037037041E-2</c:v>
                </c:pt>
                <c:pt idx="7863">
                  <c:v>9.0798611111111108E-2</c:v>
                </c:pt>
                <c:pt idx="7864">
                  <c:v>9.0810185185185188E-2</c:v>
                </c:pt>
                <c:pt idx="7865">
                  <c:v>9.0821759259259269E-2</c:v>
                </c:pt>
                <c:pt idx="7866">
                  <c:v>9.0833333333333335E-2</c:v>
                </c:pt>
                <c:pt idx="7867">
                  <c:v>9.0844907407407416E-2</c:v>
                </c:pt>
                <c:pt idx="7868">
                  <c:v>9.0856481481481469E-2</c:v>
                </c:pt>
                <c:pt idx="7869">
                  <c:v>9.0868055555555549E-2</c:v>
                </c:pt>
                <c:pt idx="7870">
                  <c:v>9.087962962962963E-2</c:v>
                </c:pt>
                <c:pt idx="7871">
                  <c:v>9.0891203703703696E-2</c:v>
                </c:pt>
                <c:pt idx="7872">
                  <c:v>9.0902777777777777E-2</c:v>
                </c:pt>
                <c:pt idx="7873">
                  <c:v>9.0914351851851857E-2</c:v>
                </c:pt>
                <c:pt idx="7874">
                  <c:v>9.0925925925925924E-2</c:v>
                </c:pt>
                <c:pt idx="7875">
                  <c:v>9.0937500000000004E-2</c:v>
                </c:pt>
                <c:pt idx="7876">
                  <c:v>9.0949074074074085E-2</c:v>
                </c:pt>
                <c:pt idx="7877">
                  <c:v>9.0960648148148152E-2</c:v>
                </c:pt>
                <c:pt idx="7878">
                  <c:v>9.0972222222222218E-2</c:v>
                </c:pt>
                <c:pt idx="7879">
                  <c:v>9.0983796296296285E-2</c:v>
                </c:pt>
                <c:pt idx="7880">
                  <c:v>9.0995370370370365E-2</c:v>
                </c:pt>
                <c:pt idx="7881">
                  <c:v>9.1006944444444446E-2</c:v>
                </c:pt>
                <c:pt idx="7882">
                  <c:v>9.1018518518518512E-2</c:v>
                </c:pt>
                <c:pt idx="7883">
                  <c:v>9.1030092592592593E-2</c:v>
                </c:pt>
                <c:pt idx="7884">
                  <c:v>9.1041666666666674E-2</c:v>
                </c:pt>
                <c:pt idx="7885">
                  <c:v>9.105324074074074E-2</c:v>
                </c:pt>
                <c:pt idx="7886">
                  <c:v>9.1064814814814821E-2</c:v>
                </c:pt>
                <c:pt idx="7887">
                  <c:v>9.1076388888888901E-2</c:v>
                </c:pt>
                <c:pt idx="7888">
                  <c:v>9.1087962962962954E-2</c:v>
                </c:pt>
                <c:pt idx="7889">
                  <c:v>9.1099537037037034E-2</c:v>
                </c:pt>
                <c:pt idx="7890">
                  <c:v>9.1111111111111101E-2</c:v>
                </c:pt>
                <c:pt idx="7891">
                  <c:v>9.1122685185185182E-2</c:v>
                </c:pt>
                <c:pt idx="7892">
                  <c:v>9.1134259259259262E-2</c:v>
                </c:pt>
                <c:pt idx="7893">
                  <c:v>9.1145833333333329E-2</c:v>
                </c:pt>
                <c:pt idx="7894">
                  <c:v>9.1157407407407409E-2</c:v>
                </c:pt>
                <c:pt idx="7895">
                  <c:v>9.116898148148149E-2</c:v>
                </c:pt>
                <c:pt idx="7896">
                  <c:v>9.1180555555555556E-2</c:v>
                </c:pt>
                <c:pt idx="7897">
                  <c:v>9.1192129629629637E-2</c:v>
                </c:pt>
                <c:pt idx="7898">
                  <c:v>9.1203703703703717E-2</c:v>
                </c:pt>
                <c:pt idx="7899">
                  <c:v>9.121527777777777E-2</c:v>
                </c:pt>
                <c:pt idx="7900">
                  <c:v>9.1226851851851851E-2</c:v>
                </c:pt>
                <c:pt idx="7901">
                  <c:v>9.1238425925925917E-2</c:v>
                </c:pt>
                <c:pt idx="7902">
                  <c:v>9.1249999999999998E-2</c:v>
                </c:pt>
                <c:pt idx="7903">
                  <c:v>9.1261574074074078E-2</c:v>
                </c:pt>
                <c:pt idx="7904">
                  <c:v>9.1273148148148145E-2</c:v>
                </c:pt>
                <c:pt idx="7905">
                  <c:v>9.1284722222222225E-2</c:v>
                </c:pt>
                <c:pt idx="7906">
                  <c:v>9.1296296296296306E-2</c:v>
                </c:pt>
                <c:pt idx="7907">
                  <c:v>9.1307870370370373E-2</c:v>
                </c:pt>
                <c:pt idx="7908">
                  <c:v>9.1319444444444453E-2</c:v>
                </c:pt>
                <c:pt idx="7909">
                  <c:v>9.1331018518518506E-2</c:v>
                </c:pt>
                <c:pt idx="7910">
                  <c:v>9.1342592592592586E-2</c:v>
                </c:pt>
                <c:pt idx="7911">
                  <c:v>9.1354166666666667E-2</c:v>
                </c:pt>
                <c:pt idx="7912">
                  <c:v>9.1365740740740733E-2</c:v>
                </c:pt>
                <c:pt idx="7913">
                  <c:v>9.1377314814814814E-2</c:v>
                </c:pt>
                <c:pt idx="7914">
                  <c:v>9.1388888888888895E-2</c:v>
                </c:pt>
                <c:pt idx="7915">
                  <c:v>9.1400462962962961E-2</c:v>
                </c:pt>
                <c:pt idx="7916">
                  <c:v>9.1412037037037042E-2</c:v>
                </c:pt>
                <c:pt idx="7917">
                  <c:v>9.1423611111111122E-2</c:v>
                </c:pt>
                <c:pt idx="7918">
                  <c:v>9.1435185185185189E-2</c:v>
                </c:pt>
                <c:pt idx="7919">
                  <c:v>9.1446759259259255E-2</c:v>
                </c:pt>
                <c:pt idx="7920">
                  <c:v>9.1458333333333322E-2</c:v>
                </c:pt>
                <c:pt idx="7921">
                  <c:v>9.1469907407407403E-2</c:v>
                </c:pt>
                <c:pt idx="7922">
                  <c:v>9.1481481481481483E-2</c:v>
                </c:pt>
                <c:pt idx="7923">
                  <c:v>9.149305555555555E-2</c:v>
                </c:pt>
                <c:pt idx="7924">
                  <c:v>9.150462962962963E-2</c:v>
                </c:pt>
                <c:pt idx="7925">
                  <c:v>9.1516203703703711E-2</c:v>
                </c:pt>
                <c:pt idx="7926">
                  <c:v>9.1527777777777777E-2</c:v>
                </c:pt>
                <c:pt idx="7927">
                  <c:v>9.1539351851851858E-2</c:v>
                </c:pt>
                <c:pt idx="7928">
                  <c:v>9.1550925925925938E-2</c:v>
                </c:pt>
                <c:pt idx="7929">
                  <c:v>9.1562499999999991E-2</c:v>
                </c:pt>
                <c:pt idx="7930">
                  <c:v>9.1574074074074072E-2</c:v>
                </c:pt>
                <c:pt idx="7931">
                  <c:v>9.1585648148148138E-2</c:v>
                </c:pt>
                <c:pt idx="7932">
                  <c:v>9.1597222222222219E-2</c:v>
                </c:pt>
                <c:pt idx="7933">
                  <c:v>9.1608796296296299E-2</c:v>
                </c:pt>
                <c:pt idx="7934">
                  <c:v>9.1620370370370366E-2</c:v>
                </c:pt>
                <c:pt idx="7935">
                  <c:v>9.1631944444444446E-2</c:v>
                </c:pt>
                <c:pt idx="7936">
                  <c:v>9.1643518518518527E-2</c:v>
                </c:pt>
                <c:pt idx="7937">
                  <c:v>9.1655092592592594E-2</c:v>
                </c:pt>
                <c:pt idx="7938">
                  <c:v>9.1666666666666674E-2</c:v>
                </c:pt>
                <c:pt idx="7939">
                  <c:v>9.1678240740740755E-2</c:v>
                </c:pt>
                <c:pt idx="7940">
                  <c:v>9.1689814814814807E-2</c:v>
                </c:pt>
                <c:pt idx="7941">
                  <c:v>9.1701388888888888E-2</c:v>
                </c:pt>
                <c:pt idx="7942">
                  <c:v>9.1712962962962954E-2</c:v>
                </c:pt>
                <c:pt idx="7943">
                  <c:v>9.1724537037037035E-2</c:v>
                </c:pt>
                <c:pt idx="7944">
                  <c:v>9.1736111111111115E-2</c:v>
                </c:pt>
                <c:pt idx="7945">
                  <c:v>9.1747685185185182E-2</c:v>
                </c:pt>
                <c:pt idx="7946">
                  <c:v>9.1759259259259263E-2</c:v>
                </c:pt>
                <c:pt idx="7947">
                  <c:v>9.1770833333333343E-2</c:v>
                </c:pt>
                <c:pt idx="7948">
                  <c:v>9.178240740740741E-2</c:v>
                </c:pt>
                <c:pt idx="7949">
                  <c:v>9.179398148148149E-2</c:v>
                </c:pt>
                <c:pt idx="7950">
                  <c:v>9.1805555555555543E-2</c:v>
                </c:pt>
                <c:pt idx="7951">
                  <c:v>9.1817129629629624E-2</c:v>
                </c:pt>
                <c:pt idx="7952">
                  <c:v>9.1828703703703704E-2</c:v>
                </c:pt>
                <c:pt idx="7953">
                  <c:v>9.1840277777777771E-2</c:v>
                </c:pt>
                <c:pt idx="7954">
                  <c:v>9.1851851851851851E-2</c:v>
                </c:pt>
                <c:pt idx="7955">
                  <c:v>9.1863425925925932E-2</c:v>
                </c:pt>
                <c:pt idx="7956">
                  <c:v>9.1874999999999998E-2</c:v>
                </c:pt>
                <c:pt idx="7957">
                  <c:v>9.1886574074074079E-2</c:v>
                </c:pt>
                <c:pt idx="7958">
                  <c:v>9.1898148148148159E-2</c:v>
                </c:pt>
                <c:pt idx="7959">
                  <c:v>9.1909722222222226E-2</c:v>
                </c:pt>
                <c:pt idx="7960">
                  <c:v>9.1921296296296293E-2</c:v>
                </c:pt>
                <c:pt idx="7961">
                  <c:v>9.1932870370370359E-2</c:v>
                </c:pt>
                <c:pt idx="7962">
                  <c:v>9.194444444444444E-2</c:v>
                </c:pt>
                <c:pt idx="7963">
                  <c:v>9.195601851851852E-2</c:v>
                </c:pt>
                <c:pt idx="7964">
                  <c:v>9.1967592592592587E-2</c:v>
                </c:pt>
                <c:pt idx="7965">
                  <c:v>9.1979166666666667E-2</c:v>
                </c:pt>
                <c:pt idx="7966">
                  <c:v>9.1990740740740748E-2</c:v>
                </c:pt>
                <c:pt idx="7967">
                  <c:v>9.2002314814814815E-2</c:v>
                </c:pt>
                <c:pt idx="7968">
                  <c:v>9.2013888888888895E-2</c:v>
                </c:pt>
                <c:pt idx="7969">
                  <c:v>9.2025462962962976E-2</c:v>
                </c:pt>
                <c:pt idx="7970">
                  <c:v>9.2037037037037028E-2</c:v>
                </c:pt>
                <c:pt idx="7971">
                  <c:v>9.2048611111111109E-2</c:v>
                </c:pt>
                <c:pt idx="7972">
                  <c:v>9.2060185185185175E-2</c:v>
                </c:pt>
                <c:pt idx="7973">
                  <c:v>9.2071759259259256E-2</c:v>
                </c:pt>
                <c:pt idx="7974">
                  <c:v>9.2083333333333336E-2</c:v>
                </c:pt>
                <c:pt idx="7975">
                  <c:v>9.2094907407407403E-2</c:v>
                </c:pt>
                <c:pt idx="7976">
                  <c:v>9.2106481481481484E-2</c:v>
                </c:pt>
                <c:pt idx="7977">
                  <c:v>9.2118055555555564E-2</c:v>
                </c:pt>
                <c:pt idx="7978">
                  <c:v>9.2129629629629631E-2</c:v>
                </c:pt>
                <c:pt idx="7979">
                  <c:v>9.2141203703703711E-2</c:v>
                </c:pt>
                <c:pt idx="7980">
                  <c:v>9.2152777777777764E-2</c:v>
                </c:pt>
                <c:pt idx="7981">
                  <c:v>9.2164351851851845E-2</c:v>
                </c:pt>
                <c:pt idx="7982">
                  <c:v>9.2175925925925925E-2</c:v>
                </c:pt>
                <c:pt idx="7983">
                  <c:v>9.2187499999999992E-2</c:v>
                </c:pt>
                <c:pt idx="7984">
                  <c:v>9.2199074074074072E-2</c:v>
                </c:pt>
                <c:pt idx="7985">
                  <c:v>9.2210648148148153E-2</c:v>
                </c:pt>
                <c:pt idx="7986">
                  <c:v>9.2222222222222219E-2</c:v>
                </c:pt>
                <c:pt idx="7987">
                  <c:v>9.22337962962963E-2</c:v>
                </c:pt>
                <c:pt idx="7988">
                  <c:v>9.224537037037038E-2</c:v>
                </c:pt>
                <c:pt idx="7989">
                  <c:v>9.2256944444444447E-2</c:v>
                </c:pt>
                <c:pt idx="7990">
                  <c:v>9.2268518518518527E-2</c:v>
                </c:pt>
                <c:pt idx="7991">
                  <c:v>9.228009259259258E-2</c:v>
                </c:pt>
                <c:pt idx="7992">
                  <c:v>9.2291666666666661E-2</c:v>
                </c:pt>
                <c:pt idx="7993">
                  <c:v>9.2303240740740741E-2</c:v>
                </c:pt>
                <c:pt idx="7994">
                  <c:v>9.2314814814814808E-2</c:v>
                </c:pt>
                <c:pt idx="7995">
                  <c:v>9.2326388888888888E-2</c:v>
                </c:pt>
                <c:pt idx="7996">
                  <c:v>9.2337962962962969E-2</c:v>
                </c:pt>
                <c:pt idx="7997">
                  <c:v>9.2349537037037036E-2</c:v>
                </c:pt>
                <c:pt idx="7998">
                  <c:v>9.2361111111111116E-2</c:v>
                </c:pt>
                <c:pt idx="7999">
                  <c:v>9.2372685185185197E-2</c:v>
                </c:pt>
                <c:pt idx="8000">
                  <c:v>9.2384259259259263E-2</c:v>
                </c:pt>
                <c:pt idx="8001">
                  <c:v>9.239583333333333E-2</c:v>
                </c:pt>
                <c:pt idx="8002">
                  <c:v>9.2407407407407396E-2</c:v>
                </c:pt>
                <c:pt idx="8003">
                  <c:v>9.2418981481481477E-2</c:v>
                </c:pt>
                <c:pt idx="8004">
                  <c:v>9.2430555555555557E-2</c:v>
                </c:pt>
                <c:pt idx="8005">
                  <c:v>9.2442129629629624E-2</c:v>
                </c:pt>
                <c:pt idx="8006">
                  <c:v>9.2453703703703705E-2</c:v>
                </c:pt>
                <c:pt idx="8007">
                  <c:v>9.2465277777777785E-2</c:v>
                </c:pt>
                <c:pt idx="8008">
                  <c:v>9.2476851851851852E-2</c:v>
                </c:pt>
                <c:pt idx="8009">
                  <c:v>9.2488425925925932E-2</c:v>
                </c:pt>
                <c:pt idx="8010">
                  <c:v>9.2500000000000013E-2</c:v>
                </c:pt>
                <c:pt idx="8011">
                  <c:v>9.2511574074074066E-2</c:v>
                </c:pt>
                <c:pt idx="8012">
                  <c:v>9.2523148148148146E-2</c:v>
                </c:pt>
                <c:pt idx="8013">
                  <c:v>9.2534722222222213E-2</c:v>
                </c:pt>
                <c:pt idx="8014">
                  <c:v>9.2546296296296293E-2</c:v>
                </c:pt>
                <c:pt idx="8015">
                  <c:v>9.2557870370370374E-2</c:v>
                </c:pt>
                <c:pt idx="8016">
                  <c:v>9.256944444444444E-2</c:v>
                </c:pt>
                <c:pt idx="8017">
                  <c:v>9.2581018518518521E-2</c:v>
                </c:pt>
                <c:pt idx="8018">
                  <c:v>9.2592592592592601E-2</c:v>
                </c:pt>
                <c:pt idx="8019">
                  <c:v>9.2604166666666668E-2</c:v>
                </c:pt>
                <c:pt idx="8020">
                  <c:v>9.2615740740740748E-2</c:v>
                </c:pt>
                <c:pt idx="8021">
                  <c:v>9.2627314814814801E-2</c:v>
                </c:pt>
                <c:pt idx="8022">
                  <c:v>9.2638888888888882E-2</c:v>
                </c:pt>
                <c:pt idx="8023">
                  <c:v>9.2650462962962962E-2</c:v>
                </c:pt>
                <c:pt idx="8024">
                  <c:v>9.2662037037037029E-2</c:v>
                </c:pt>
                <c:pt idx="8025">
                  <c:v>9.2673611111111109E-2</c:v>
                </c:pt>
                <c:pt idx="8026">
                  <c:v>9.268518518518519E-2</c:v>
                </c:pt>
                <c:pt idx="8027">
                  <c:v>9.2696759259259257E-2</c:v>
                </c:pt>
                <c:pt idx="8028">
                  <c:v>9.2708333333333337E-2</c:v>
                </c:pt>
                <c:pt idx="8029">
                  <c:v>9.2719907407407418E-2</c:v>
                </c:pt>
                <c:pt idx="8030">
                  <c:v>9.2731481481481484E-2</c:v>
                </c:pt>
                <c:pt idx="8031">
                  <c:v>9.2743055555555565E-2</c:v>
                </c:pt>
                <c:pt idx="8032">
                  <c:v>9.2754629629629617E-2</c:v>
                </c:pt>
                <c:pt idx="8033">
                  <c:v>9.2766203703703698E-2</c:v>
                </c:pt>
                <c:pt idx="8034">
                  <c:v>9.2777777777777778E-2</c:v>
                </c:pt>
                <c:pt idx="8035">
                  <c:v>9.2789351851851845E-2</c:v>
                </c:pt>
                <c:pt idx="8036">
                  <c:v>9.2800925925925926E-2</c:v>
                </c:pt>
                <c:pt idx="8037">
                  <c:v>9.2812500000000006E-2</c:v>
                </c:pt>
                <c:pt idx="8038">
                  <c:v>9.2824074074074073E-2</c:v>
                </c:pt>
                <c:pt idx="8039">
                  <c:v>9.2835648148148153E-2</c:v>
                </c:pt>
                <c:pt idx="8040">
                  <c:v>9.2847222222222234E-2</c:v>
                </c:pt>
                <c:pt idx="8041">
                  <c:v>9.28587962962963E-2</c:v>
                </c:pt>
                <c:pt idx="8042">
                  <c:v>9.2870370370370367E-2</c:v>
                </c:pt>
                <c:pt idx="8043">
                  <c:v>9.2881944444444434E-2</c:v>
                </c:pt>
                <c:pt idx="8044">
                  <c:v>9.2893518518518514E-2</c:v>
                </c:pt>
                <c:pt idx="8045">
                  <c:v>9.2905092592592595E-2</c:v>
                </c:pt>
                <c:pt idx="8046">
                  <c:v>9.2916666666666661E-2</c:v>
                </c:pt>
                <c:pt idx="8047">
                  <c:v>9.2928240740740742E-2</c:v>
                </c:pt>
                <c:pt idx="8048">
                  <c:v>9.2939814814814822E-2</c:v>
                </c:pt>
                <c:pt idx="8049">
                  <c:v>9.2951388888888889E-2</c:v>
                </c:pt>
                <c:pt idx="8050">
                  <c:v>9.2962962962962969E-2</c:v>
                </c:pt>
                <c:pt idx="8051">
                  <c:v>9.297453703703705E-2</c:v>
                </c:pt>
                <c:pt idx="8052">
                  <c:v>9.2986111111111103E-2</c:v>
                </c:pt>
                <c:pt idx="8053">
                  <c:v>9.2997685185185183E-2</c:v>
                </c:pt>
                <c:pt idx="8054">
                  <c:v>9.300925925925925E-2</c:v>
                </c:pt>
                <c:pt idx="8055">
                  <c:v>9.302083333333333E-2</c:v>
                </c:pt>
                <c:pt idx="8056">
                  <c:v>9.3032407407407411E-2</c:v>
                </c:pt>
                <c:pt idx="8057">
                  <c:v>9.3043981481481478E-2</c:v>
                </c:pt>
                <c:pt idx="8058">
                  <c:v>9.3055555555555558E-2</c:v>
                </c:pt>
                <c:pt idx="8059">
                  <c:v>9.3067129629629639E-2</c:v>
                </c:pt>
                <c:pt idx="8060">
                  <c:v>9.3078703703703705E-2</c:v>
                </c:pt>
                <c:pt idx="8061">
                  <c:v>9.3090277777777786E-2</c:v>
                </c:pt>
                <c:pt idx="8062">
                  <c:v>9.3101851851851838E-2</c:v>
                </c:pt>
                <c:pt idx="8063">
                  <c:v>9.3113425925925919E-2</c:v>
                </c:pt>
                <c:pt idx="8064">
                  <c:v>9.3124999999999999E-2</c:v>
                </c:pt>
                <c:pt idx="8065">
                  <c:v>9.3136574074074066E-2</c:v>
                </c:pt>
                <c:pt idx="8066">
                  <c:v>9.3148148148148147E-2</c:v>
                </c:pt>
                <c:pt idx="8067">
                  <c:v>9.3159722222222227E-2</c:v>
                </c:pt>
                <c:pt idx="8068">
                  <c:v>9.3171296296296294E-2</c:v>
                </c:pt>
                <c:pt idx="8069">
                  <c:v>9.3182870370370374E-2</c:v>
                </c:pt>
                <c:pt idx="8070">
                  <c:v>9.3194444444444455E-2</c:v>
                </c:pt>
                <c:pt idx="8071">
                  <c:v>9.3206018518518521E-2</c:v>
                </c:pt>
                <c:pt idx="8072">
                  <c:v>9.3217592592592588E-2</c:v>
                </c:pt>
                <c:pt idx="8073">
                  <c:v>9.3229166666666655E-2</c:v>
                </c:pt>
                <c:pt idx="8074">
                  <c:v>9.3240740740740735E-2</c:v>
                </c:pt>
                <c:pt idx="8075">
                  <c:v>9.3252314814814816E-2</c:v>
                </c:pt>
                <c:pt idx="8076">
                  <c:v>9.3263888888888882E-2</c:v>
                </c:pt>
                <c:pt idx="8077">
                  <c:v>9.3275462962962963E-2</c:v>
                </c:pt>
                <c:pt idx="8078">
                  <c:v>9.3287037037037043E-2</c:v>
                </c:pt>
                <c:pt idx="8079">
                  <c:v>9.329861111111111E-2</c:v>
                </c:pt>
                <c:pt idx="8080">
                  <c:v>9.331018518518519E-2</c:v>
                </c:pt>
                <c:pt idx="8081">
                  <c:v>9.3321759259259271E-2</c:v>
                </c:pt>
                <c:pt idx="8082">
                  <c:v>9.3333333333333338E-2</c:v>
                </c:pt>
                <c:pt idx="8083">
                  <c:v>9.3344907407407404E-2</c:v>
                </c:pt>
                <c:pt idx="8084">
                  <c:v>9.3356481481481471E-2</c:v>
                </c:pt>
                <c:pt idx="8085">
                  <c:v>9.3368055555555551E-2</c:v>
                </c:pt>
                <c:pt idx="8086">
                  <c:v>9.3379629629629632E-2</c:v>
                </c:pt>
                <c:pt idx="8087">
                  <c:v>9.3391203703703699E-2</c:v>
                </c:pt>
                <c:pt idx="8088">
                  <c:v>9.3402777777777779E-2</c:v>
                </c:pt>
                <c:pt idx="8089">
                  <c:v>9.341435185185186E-2</c:v>
                </c:pt>
                <c:pt idx="8090">
                  <c:v>9.3425925925925926E-2</c:v>
                </c:pt>
                <c:pt idx="8091">
                  <c:v>9.3437500000000007E-2</c:v>
                </c:pt>
                <c:pt idx="8092">
                  <c:v>9.3449074074074087E-2</c:v>
                </c:pt>
                <c:pt idx="8093">
                  <c:v>9.346064814814814E-2</c:v>
                </c:pt>
                <c:pt idx="8094">
                  <c:v>9.347222222222222E-2</c:v>
                </c:pt>
                <c:pt idx="8095">
                  <c:v>9.3483796296296287E-2</c:v>
                </c:pt>
                <c:pt idx="8096">
                  <c:v>9.3495370370370368E-2</c:v>
                </c:pt>
                <c:pt idx="8097">
                  <c:v>9.3506944444444448E-2</c:v>
                </c:pt>
                <c:pt idx="8098">
                  <c:v>9.3518518518518515E-2</c:v>
                </c:pt>
                <c:pt idx="8099">
                  <c:v>9.3530092592592595E-2</c:v>
                </c:pt>
                <c:pt idx="8100">
                  <c:v>9.3541666666666676E-2</c:v>
                </c:pt>
                <c:pt idx="8101">
                  <c:v>9.3553240740740742E-2</c:v>
                </c:pt>
                <c:pt idx="8102">
                  <c:v>9.3564814814814823E-2</c:v>
                </c:pt>
                <c:pt idx="8103">
                  <c:v>9.3576388888888876E-2</c:v>
                </c:pt>
                <c:pt idx="8104">
                  <c:v>9.3587962962962956E-2</c:v>
                </c:pt>
                <c:pt idx="8105">
                  <c:v>9.3599537037037037E-2</c:v>
                </c:pt>
                <c:pt idx="8106">
                  <c:v>9.3611111111111103E-2</c:v>
                </c:pt>
                <c:pt idx="8107">
                  <c:v>9.3622685185185184E-2</c:v>
                </c:pt>
                <c:pt idx="8108">
                  <c:v>9.3634259259259264E-2</c:v>
                </c:pt>
                <c:pt idx="8109">
                  <c:v>9.3645833333333331E-2</c:v>
                </c:pt>
                <c:pt idx="8110">
                  <c:v>9.3657407407407411E-2</c:v>
                </c:pt>
                <c:pt idx="8111">
                  <c:v>9.3668981481481492E-2</c:v>
                </c:pt>
                <c:pt idx="8112">
                  <c:v>9.3680555555555559E-2</c:v>
                </c:pt>
                <c:pt idx="8113">
                  <c:v>9.3692129629629625E-2</c:v>
                </c:pt>
                <c:pt idx="8114">
                  <c:v>9.3703703703703692E-2</c:v>
                </c:pt>
                <c:pt idx="8115">
                  <c:v>9.3715277777777772E-2</c:v>
                </c:pt>
                <c:pt idx="8116">
                  <c:v>9.3726851851851853E-2</c:v>
                </c:pt>
                <c:pt idx="8117">
                  <c:v>9.3738425925925919E-2</c:v>
                </c:pt>
                <c:pt idx="8118">
                  <c:v>9.375E-2</c:v>
                </c:pt>
                <c:pt idx="8119">
                  <c:v>9.3761574074074081E-2</c:v>
                </c:pt>
                <c:pt idx="8120">
                  <c:v>9.3773148148148147E-2</c:v>
                </c:pt>
                <c:pt idx="8121">
                  <c:v>9.3784722222222228E-2</c:v>
                </c:pt>
                <c:pt idx="8122">
                  <c:v>9.3796296296296308E-2</c:v>
                </c:pt>
                <c:pt idx="8123">
                  <c:v>9.3807870370370375E-2</c:v>
                </c:pt>
                <c:pt idx="8124">
                  <c:v>9.3819444444444441E-2</c:v>
                </c:pt>
                <c:pt idx="8125">
                  <c:v>9.3831018518518508E-2</c:v>
                </c:pt>
                <c:pt idx="8126">
                  <c:v>9.3842592592592589E-2</c:v>
                </c:pt>
                <c:pt idx="8127">
                  <c:v>9.3854166666666669E-2</c:v>
                </c:pt>
                <c:pt idx="8128">
                  <c:v>9.3865740740740736E-2</c:v>
                </c:pt>
                <c:pt idx="8129">
                  <c:v>9.3877314814814816E-2</c:v>
                </c:pt>
                <c:pt idx="8130">
                  <c:v>9.3888888888888897E-2</c:v>
                </c:pt>
                <c:pt idx="8131">
                  <c:v>9.3900462962962963E-2</c:v>
                </c:pt>
                <c:pt idx="8132">
                  <c:v>9.3912037037037044E-2</c:v>
                </c:pt>
                <c:pt idx="8133">
                  <c:v>9.3923611111111097E-2</c:v>
                </c:pt>
                <c:pt idx="8134">
                  <c:v>9.3935185185185177E-2</c:v>
                </c:pt>
                <c:pt idx="8135">
                  <c:v>9.3946759259259258E-2</c:v>
                </c:pt>
                <c:pt idx="8136">
                  <c:v>9.3958333333333324E-2</c:v>
                </c:pt>
                <c:pt idx="8137">
                  <c:v>9.3969907407407405E-2</c:v>
                </c:pt>
                <c:pt idx="8138">
                  <c:v>9.3981481481481485E-2</c:v>
                </c:pt>
                <c:pt idx="8139">
                  <c:v>9.3993055555555552E-2</c:v>
                </c:pt>
                <c:pt idx="8140">
                  <c:v>9.4004629629629632E-2</c:v>
                </c:pt>
                <c:pt idx="8141">
                  <c:v>9.4016203703703713E-2</c:v>
                </c:pt>
                <c:pt idx="8142">
                  <c:v>9.402777777777778E-2</c:v>
                </c:pt>
                <c:pt idx="8143">
                  <c:v>9.403935185185186E-2</c:v>
                </c:pt>
                <c:pt idx="8144">
                  <c:v>9.4050925925925941E-2</c:v>
                </c:pt>
                <c:pt idx="8145">
                  <c:v>9.4062499999999993E-2</c:v>
                </c:pt>
                <c:pt idx="8146">
                  <c:v>9.4074074074074074E-2</c:v>
                </c:pt>
                <c:pt idx="8147">
                  <c:v>9.408564814814814E-2</c:v>
                </c:pt>
                <c:pt idx="8148">
                  <c:v>9.4097222222222221E-2</c:v>
                </c:pt>
                <c:pt idx="8149">
                  <c:v>9.4108796296296301E-2</c:v>
                </c:pt>
                <c:pt idx="8150">
                  <c:v>9.4120370370370368E-2</c:v>
                </c:pt>
                <c:pt idx="8151">
                  <c:v>9.4131944444444449E-2</c:v>
                </c:pt>
                <c:pt idx="8152">
                  <c:v>9.4143518518518529E-2</c:v>
                </c:pt>
                <c:pt idx="8153">
                  <c:v>9.4155092592592596E-2</c:v>
                </c:pt>
                <c:pt idx="8154">
                  <c:v>9.4166666666666662E-2</c:v>
                </c:pt>
                <c:pt idx="8155">
                  <c:v>9.4178240740740729E-2</c:v>
                </c:pt>
                <c:pt idx="8156">
                  <c:v>9.418981481481481E-2</c:v>
                </c:pt>
                <c:pt idx="8157">
                  <c:v>9.420138888888889E-2</c:v>
                </c:pt>
                <c:pt idx="8158">
                  <c:v>9.4212962962962957E-2</c:v>
                </c:pt>
                <c:pt idx="8159">
                  <c:v>9.4224537037037037E-2</c:v>
                </c:pt>
                <c:pt idx="8160">
                  <c:v>9.4236111111111118E-2</c:v>
                </c:pt>
                <c:pt idx="8161">
                  <c:v>9.4247685185185184E-2</c:v>
                </c:pt>
                <c:pt idx="8162">
                  <c:v>9.4259259259259265E-2</c:v>
                </c:pt>
                <c:pt idx="8163">
                  <c:v>9.4270833333333345E-2</c:v>
                </c:pt>
                <c:pt idx="8164">
                  <c:v>9.4282407407407412E-2</c:v>
                </c:pt>
                <c:pt idx="8165">
                  <c:v>9.4293981481481479E-2</c:v>
                </c:pt>
                <c:pt idx="8166">
                  <c:v>9.4305555555555545E-2</c:v>
                </c:pt>
                <c:pt idx="8167">
                  <c:v>9.4317129629629626E-2</c:v>
                </c:pt>
                <c:pt idx="8168">
                  <c:v>9.4328703703703706E-2</c:v>
                </c:pt>
                <c:pt idx="8169">
                  <c:v>9.4340277777777773E-2</c:v>
                </c:pt>
                <c:pt idx="8170">
                  <c:v>9.4351851851851853E-2</c:v>
                </c:pt>
                <c:pt idx="8171">
                  <c:v>9.4363425925925934E-2</c:v>
                </c:pt>
                <c:pt idx="8172">
                  <c:v>9.4375000000000001E-2</c:v>
                </c:pt>
                <c:pt idx="8173">
                  <c:v>9.4386574074074081E-2</c:v>
                </c:pt>
                <c:pt idx="8174">
                  <c:v>9.4398148148148134E-2</c:v>
                </c:pt>
                <c:pt idx="8175">
                  <c:v>9.4409722222222214E-2</c:v>
                </c:pt>
                <c:pt idx="8176">
                  <c:v>9.4421296296296295E-2</c:v>
                </c:pt>
                <c:pt idx="8177">
                  <c:v>9.4432870370370361E-2</c:v>
                </c:pt>
                <c:pt idx="8178">
                  <c:v>9.4444444444444442E-2</c:v>
                </c:pt>
                <c:pt idx="8179">
                  <c:v>9.4456018518518522E-2</c:v>
                </c:pt>
                <c:pt idx="8180">
                  <c:v>9.4467592592592589E-2</c:v>
                </c:pt>
                <c:pt idx="8181">
                  <c:v>9.447916666666667E-2</c:v>
                </c:pt>
                <c:pt idx="8182">
                  <c:v>9.449074074074075E-2</c:v>
                </c:pt>
                <c:pt idx="8183">
                  <c:v>9.4502314814814817E-2</c:v>
                </c:pt>
                <c:pt idx="8184">
                  <c:v>9.4513888888888897E-2</c:v>
                </c:pt>
                <c:pt idx="8185">
                  <c:v>9.4525462962962978E-2</c:v>
                </c:pt>
                <c:pt idx="8186">
                  <c:v>9.4537037037037031E-2</c:v>
                </c:pt>
                <c:pt idx="8187">
                  <c:v>9.4548611111111111E-2</c:v>
                </c:pt>
                <c:pt idx="8188">
                  <c:v>9.4560185185185178E-2</c:v>
                </c:pt>
                <c:pt idx="8189">
                  <c:v>9.4571759259259258E-2</c:v>
                </c:pt>
                <c:pt idx="8190">
                  <c:v>9.4583333333333339E-2</c:v>
                </c:pt>
                <c:pt idx="8191">
                  <c:v>9.4594907407407405E-2</c:v>
                </c:pt>
                <c:pt idx="8192">
                  <c:v>9.4606481481481486E-2</c:v>
                </c:pt>
                <c:pt idx="8193">
                  <c:v>9.4618055555555566E-2</c:v>
                </c:pt>
                <c:pt idx="8194">
                  <c:v>9.4629629629629619E-2</c:v>
                </c:pt>
                <c:pt idx="8195">
                  <c:v>9.46412037037037E-2</c:v>
                </c:pt>
                <c:pt idx="8196">
                  <c:v>9.4652777777777766E-2</c:v>
                </c:pt>
                <c:pt idx="8197">
                  <c:v>9.4664351851851847E-2</c:v>
                </c:pt>
                <c:pt idx="8198">
                  <c:v>9.4675925925925927E-2</c:v>
                </c:pt>
                <c:pt idx="8199">
                  <c:v>9.4687499999999994E-2</c:v>
                </c:pt>
                <c:pt idx="8200">
                  <c:v>9.4699074074074074E-2</c:v>
                </c:pt>
                <c:pt idx="8201">
                  <c:v>9.4710648148148155E-2</c:v>
                </c:pt>
                <c:pt idx="8202">
                  <c:v>9.4722222222222222E-2</c:v>
                </c:pt>
                <c:pt idx="8203">
                  <c:v>9.4733796296296302E-2</c:v>
                </c:pt>
                <c:pt idx="8204">
                  <c:v>9.4745370370370383E-2</c:v>
                </c:pt>
                <c:pt idx="8205">
                  <c:v>9.4756944444444449E-2</c:v>
                </c:pt>
                <c:pt idx="8206">
                  <c:v>9.4768518518518516E-2</c:v>
                </c:pt>
                <c:pt idx="8207">
                  <c:v>9.4780092592592582E-2</c:v>
                </c:pt>
                <c:pt idx="8208">
                  <c:v>9.4791666666666663E-2</c:v>
                </c:pt>
                <c:pt idx="8209">
                  <c:v>9.4803240740740743E-2</c:v>
                </c:pt>
                <c:pt idx="8210">
                  <c:v>9.481481481481481E-2</c:v>
                </c:pt>
                <c:pt idx="8211">
                  <c:v>9.4826388888888891E-2</c:v>
                </c:pt>
                <c:pt idx="8212">
                  <c:v>9.4837962962962971E-2</c:v>
                </c:pt>
                <c:pt idx="8213">
                  <c:v>9.4849537037037038E-2</c:v>
                </c:pt>
                <c:pt idx="8214">
                  <c:v>9.4861111111111118E-2</c:v>
                </c:pt>
                <c:pt idx="8215">
                  <c:v>9.4872685185185171E-2</c:v>
                </c:pt>
                <c:pt idx="8216">
                  <c:v>9.4872685185185171E-2</c:v>
                </c:pt>
                <c:pt idx="8217">
                  <c:v>9.4884259259259252E-2</c:v>
                </c:pt>
                <c:pt idx="8218">
                  <c:v>9.4907407407407399E-2</c:v>
                </c:pt>
                <c:pt idx="8219">
                  <c:v>9.4907407407407399E-2</c:v>
                </c:pt>
                <c:pt idx="8220">
                  <c:v>9.4918981481481479E-2</c:v>
                </c:pt>
                <c:pt idx="8221">
                  <c:v>9.493055555555556E-2</c:v>
                </c:pt>
                <c:pt idx="8222">
                  <c:v>9.4942129629629626E-2</c:v>
                </c:pt>
                <c:pt idx="8223">
                  <c:v>9.4953703703703707E-2</c:v>
                </c:pt>
                <c:pt idx="8224">
                  <c:v>9.4965277777777787E-2</c:v>
                </c:pt>
                <c:pt idx="8225">
                  <c:v>9.4976851851851854E-2</c:v>
                </c:pt>
                <c:pt idx="8226">
                  <c:v>9.4988425925925934E-2</c:v>
                </c:pt>
                <c:pt idx="8227">
                  <c:v>9.5000000000000015E-2</c:v>
                </c:pt>
                <c:pt idx="8228">
                  <c:v>9.5011574074074068E-2</c:v>
                </c:pt>
                <c:pt idx="8229">
                  <c:v>9.5023148148148148E-2</c:v>
                </c:pt>
                <c:pt idx="8230">
                  <c:v>9.5034722222222215E-2</c:v>
                </c:pt>
                <c:pt idx="8231">
                  <c:v>9.5046296296296295E-2</c:v>
                </c:pt>
                <c:pt idx="8232">
                  <c:v>9.5057870370370376E-2</c:v>
                </c:pt>
                <c:pt idx="8233">
                  <c:v>9.5069444444444443E-2</c:v>
                </c:pt>
                <c:pt idx="8234">
                  <c:v>9.5081018518518523E-2</c:v>
                </c:pt>
                <c:pt idx="8235">
                  <c:v>9.5092592592592604E-2</c:v>
                </c:pt>
                <c:pt idx="8236">
                  <c:v>9.5104166666666656E-2</c:v>
                </c:pt>
                <c:pt idx="8237">
                  <c:v>9.5115740740740737E-2</c:v>
                </c:pt>
                <c:pt idx="8238">
                  <c:v>9.5127314814814803E-2</c:v>
                </c:pt>
                <c:pt idx="8239">
                  <c:v>9.5138888888888884E-2</c:v>
                </c:pt>
                <c:pt idx="8240">
                  <c:v>9.5150462962962964E-2</c:v>
                </c:pt>
                <c:pt idx="8241">
                  <c:v>9.5162037037037031E-2</c:v>
                </c:pt>
                <c:pt idx="8242">
                  <c:v>9.5173611111111112E-2</c:v>
                </c:pt>
                <c:pt idx="8243">
                  <c:v>9.5185185185185192E-2</c:v>
                </c:pt>
                <c:pt idx="8244">
                  <c:v>9.5196759259259259E-2</c:v>
                </c:pt>
                <c:pt idx="8245">
                  <c:v>9.5208333333333339E-2</c:v>
                </c:pt>
                <c:pt idx="8246">
                  <c:v>9.521990740740742E-2</c:v>
                </c:pt>
                <c:pt idx="8247">
                  <c:v>9.5231481481481486E-2</c:v>
                </c:pt>
                <c:pt idx="8248">
                  <c:v>9.5243055555555553E-2</c:v>
                </c:pt>
                <c:pt idx="8249">
                  <c:v>9.525462962962962E-2</c:v>
                </c:pt>
                <c:pt idx="8250">
                  <c:v>9.52662037037037E-2</c:v>
                </c:pt>
                <c:pt idx="8251">
                  <c:v>9.5277777777777781E-2</c:v>
                </c:pt>
                <c:pt idx="8252">
                  <c:v>9.5289351851851847E-2</c:v>
                </c:pt>
                <c:pt idx="8253">
                  <c:v>9.5300925925925928E-2</c:v>
                </c:pt>
                <c:pt idx="8254">
                  <c:v>9.5312500000000008E-2</c:v>
                </c:pt>
                <c:pt idx="8255">
                  <c:v>9.5324074074074075E-2</c:v>
                </c:pt>
                <c:pt idx="8256">
                  <c:v>9.5335648148148155E-2</c:v>
                </c:pt>
                <c:pt idx="8257">
                  <c:v>9.5347222222222208E-2</c:v>
                </c:pt>
                <c:pt idx="8258">
                  <c:v>9.5358796296296289E-2</c:v>
                </c:pt>
                <c:pt idx="8259">
                  <c:v>9.5370370370370369E-2</c:v>
                </c:pt>
                <c:pt idx="8260">
                  <c:v>9.5381944444444436E-2</c:v>
                </c:pt>
                <c:pt idx="8261">
                  <c:v>9.5393518518518516E-2</c:v>
                </c:pt>
                <c:pt idx="8262">
                  <c:v>9.5405092592592597E-2</c:v>
                </c:pt>
                <c:pt idx="8263">
                  <c:v>9.5416666666666664E-2</c:v>
                </c:pt>
                <c:pt idx="8264">
                  <c:v>9.5428240740740744E-2</c:v>
                </c:pt>
                <c:pt idx="8265">
                  <c:v>9.5439814814814825E-2</c:v>
                </c:pt>
                <c:pt idx="8266">
                  <c:v>9.5451388888888891E-2</c:v>
                </c:pt>
                <c:pt idx="8267">
                  <c:v>9.5462962962962972E-2</c:v>
                </c:pt>
                <c:pt idx="8268">
                  <c:v>9.5474537037037052E-2</c:v>
                </c:pt>
                <c:pt idx="8269">
                  <c:v>9.5486111111111105E-2</c:v>
                </c:pt>
                <c:pt idx="8270">
                  <c:v>9.5497685185185185E-2</c:v>
                </c:pt>
                <c:pt idx="8271">
                  <c:v>9.5509259259259252E-2</c:v>
                </c:pt>
                <c:pt idx="8272">
                  <c:v>9.5520833333333333E-2</c:v>
                </c:pt>
                <c:pt idx="8273">
                  <c:v>9.5532407407407413E-2</c:v>
                </c:pt>
                <c:pt idx="8274">
                  <c:v>9.554398148148148E-2</c:v>
                </c:pt>
                <c:pt idx="8275">
                  <c:v>9.555555555555556E-2</c:v>
                </c:pt>
                <c:pt idx="8276">
                  <c:v>9.5567129629629641E-2</c:v>
                </c:pt>
                <c:pt idx="8277">
                  <c:v>9.5578703703703694E-2</c:v>
                </c:pt>
                <c:pt idx="8278">
                  <c:v>9.5590277777777774E-2</c:v>
                </c:pt>
                <c:pt idx="8279">
                  <c:v>9.5601851851851841E-2</c:v>
                </c:pt>
                <c:pt idx="8280">
                  <c:v>9.5613425925925921E-2</c:v>
                </c:pt>
                <c:pt idx="8281">
                  <c:v>9.5625000000000002E-2</c:v>
                </c:pt>
                <c:pt idx="8282">
                  <c:v>9.5636574074074068E-2</c:v>
                </c:pt>
                <c:pt idx="8283">
                  <c:v>9.5648148148148149E-2</c:v>
                </c:pt>
                <c:pt idx="8284">
                  <c:v>9.5659722222222229E-2</c:v>
                </c:pt>
                <c:pt idx="8285">
                  <c:v>9.5671296296296296E-2</c:v>
                </c:pt>
                <c:pt idx="8286">
                  <c:v>9.5682870370370376E-2</c:v>
                </c:pt>
                <c:pt idx="8287">
                  <c:v>9.5694444444444457E-2</c:v>
                </c:pt>
                <c:pt idx="8288">
                  <c:v>9.5706018518518524E-2</c:v>
                </c:pt>
                <c:pt idx="8289">
                  <c:v>9.571759259259259E-2</c:v>
                </c:pt>
                <c:pt idx="8290">
                  <c:v>9.5729166666666657E-2</c:v>
                </c:pt>
                <c:pt idx="8291">
                  <c:v>9.5740740740740737E-2</c:v>
                </c:pt>
                <c:pt idx="8292">
                  <c:v>9.5752314814814818E-2</c:v>
                </c:pt>
                <c:pt idx="8293">
                  <c:v>9.5763888888888885E-2</c:v>
                </c:pt>
                <c:pt idx="8294">
                  <c:v>9.5775462962962965E-2</c:v>
                </c:pt>
                <c:pt idx="8295">
                  <c:v>9.5787037037037046E-2</c:v>
                </c:pt>
                <c:pt idx="8296">
                  <c:v>9.5798611111111112E-2</c:v>
                </c:pt>
                <c:pt idx="8297">
                  <c:v>9.5810185185185179E-2</c:v>
                </c:pt>
                <c:pt idx="8298">
                  <c:v>9.5821759259259245E-2</c:v>
                </c:pt>
                <c:pt idx="8299">
                  <c:v>9.5833333333333326E-2</c:v>
                </c:pt>
                <c:pt idx="8300">
                  <c:v>9.5844907407407406E-2</c:v>
                </c:pt>
                <c:pt idx="8301">
                  <c:v>9.5856481481481473E-2</c:v>
                </c:pt>
                <c:pt idx="8302">
                  <c:v>9.5868055555555554E-2</c:v>
                </c:pt>
                <c:pt idx="8303">
                  <c:v>9.5879629629629634E-2</c:v>
                </c:pt>
                <c:pt idx="8304">
                  <c:v>9.5891203703703701E-2</c:v>
                </c:pt>
                <c:pt idx="8305">
                  <c:v>9.5902777777777781E-2</c:v>
                </c:pt>
                <c:pt idx="8306">
                  <c:v>9.5914351851851862E-2</c:v>
                </c:pt>
                <c:pt idx="8307">
                  <c:v>9.5925925925925928E-2</c:v>
                </c:pt>
                <c:pt idx="8308">
                  <c:v>9.5937500000000009E-2</c:v>
                </c:pt>
                <c:pt idx="8309">
                  <c:v>9.5949074074074089E-2</c:v>
                </c:pt>
                <c:pt idx="8310">
                  <c:v>9.5960648148148142E-2</c:v>
                </c:pt>
                <c:pt idx="8311">
                  <c:v>9.5972222222222223E-2</c:v>
                </c:pt>
                <c:pt idx="8312">
                  <c:v>9.5983796296296289E-2</c:v>
                </c:pt>
                <c:pt idx="8313">
                  <c:v>9.599537037037037E-2</c:v>
                </c:pt>
                <c:pt idx="8314">
                  <c:v>9.600694444444445E-2</c:v>
                </c:pt>
                <c:pt idx="8315">
                  <c:v>9.6018518518518517E-2</c:v>
                </c:pt>
                <c:pt idx="8316">
                  <c:v>9.6030092592592597E-2</c:v>
                </c:pt>
                <c:pt idx="8317">
                  <c:v>9.6041666666666678E-2</c:v>
                </c:pt>
                <c:pt idx="8318">
                  <c:v>9.6053240740740731E-2</c:v>
                </c:pt>
                <c:pt idx="8319">
                  <c:v>9.6064814814814811E-2</c:v>
                </c:pt>
                <c:pt idx="8320">
                  <c:v>9.6076388888888878E-2</c:v>
                </c:pt>
                <c:pt idx="8321">
                  <c:v>9.6087962962962958E-2</c:v>
                </c:pt>
                <c:pt idx="8322">
                  <c:v>9.6099537037037039E-2</c:v>
                </c:pt>
                <c:pt idx="8323">
                  <c:v>9.6111111111111105E-2</c:v>
                </c:pt>
                <c:pt idx="8324">
                  <c:v>9.6122685185185186E-2</c:v>
                </c:pt>
                <c:pt idx="8325">
                  <c:v>9.6134259259259267E-2</c:v>
                </c:pt>
                <c:pt idx="8326">
                  <c:v>9.6145833333333333E-2</c:v>
                </c:pt>
                <c:pt idx="8327">
                  <c:v>9.6157407407407414E-2</c:v>
                </c:pt>
                <c:pt idx="8328">
                  <c:v>9.6168981481481494E-2</c:v>
                </c:pt>
                <c:pt idx="8329">
                  <c:v>9.6180555555555561E-2</c:v>
                </c:pt>
                <c:pt idx="8330">
                  <c:v>9.6192129629629627E-2</c:v>
                </c:pt>
                <c:pt idx="8331">
                  <c:v>9.6203703703703694E-2</c:v>
                </c:pt>
                <c:pt idx="8332">
                  <c:v>9.6215277777777775E-2</c:v>
                </c:pt>
                <c:pt idx="8333">
                  <c:v>9.6226851851851855E-2</c:v>
                </c:pt>
                <c:pt idx="8334">
                  <c:v>9.6238425925925922E-2</c:v>
                </c:pt>
                <c:pt idx="8335">
                  <c:v>9.6250000000000002E-2</c:v>
                </c:pt>
                <c:pt idx="8336">
                  <c:v>9.6261574074074083E-2</c:v>
                </c:pt>
                <c:pt idx="8337">
                  <c:v>9.6273148148148149E-2</c:v>
                </c:pt>
                <c:pt idx="8338">
                  <c:v>9.6284722222222216E-2</c:v>
                </c:pt>
                <c:pt idx="8339">
                  <c:v>9.6296296296296283E-2</c:v>
                </c:pt>
                <c:pt idx="8340">
                  <c:v>9.6307870370370363E-2</c:v>
                </c:pt>
                <c:pt idx="8341">
                  <c:v>9.6319444444444444E-2</c:v>
                </c:pt>
                <c:pt idx="8342">
                  <c:v>9.633101851851851E-2</c:v>
                </c:pt>
                <c:pt idx="8343">
                  <c:v>9.6342592592592591E-2</c:v>
                </c:pt>
                <c:pt idx="8344">
                  <c:v>9.6354166666666671E-2</c:v>
                </c:pt>
                <c:pt idx="8345">
                  <c:v>9.6365740740740738E-2</c:v>
                </c:pt>
                <c:pt idx="8346">
                  <c:v>9.6377314814814818E-2</c:v>
                </c:pt>
                <c:pt idx="8347">
                  <c:v>9.6388888888888899E-2</c:v>
                </c:pt>
                <c:pt idx="8348">
                  <c:v>9.6400462962962966E-2</c:v>
                </c:pt>
                <c:pt idx="8349">
                  <c:v>9.6412037037037046E-2</c:v>
                </c:pt>
                <c:pt idx="8350">
                  <c:v>9.6423611111111127E-2</c:v>
                </c:pt>
                <c:pt idx="8351">
                  <c:v>9.6435185185185179E-2</c:v>
                </c:pt>
                <c:pt idx="8352">
                  <c:v>9.644675925925926E-2</c:v>
                </c:pt>
                <c:pt idx="8353">
                  <c:v>9.6458333333333326E-2</c:v>
                </c:pt>
                <c:pt idx="8354">
                  <c:v>9.6469907407407407E-2</c:v>
                </c:pt>
                <c:pt idx="8355">
                  <c:v>9.6481481481481488E-2</c:v>
                </c:pt>
                <c:pt idx="8356">
                  <c:v>9.6493055555555554E-2</c:v>
                </c:pt>
                <c:pt idx="8357">
                  <c:v>9.6504629629629635E-2</c:v>
                </c:pt>
                <c:pt idx="8358">
                  <c:v>9.6516203703703715E-2</c:v>
                </c:pt>
                <c:pt idx="8359">
                  <c:v>9.6527777777777768E-2</c:v>
                </c:pt>
                <c:pt idx="8360">
                  <c:v>9.6539351851851848E-2</c:v>
                </c:pt>
                <c:pt idx="8361">
                  <c:v>9.6550925925925915E-2</c:v>
                </c:pt>
                <c:pt idx="8362">
                  <c:v>9.6562499999999996E-2</c:v>
                </c:pt>
                <c:pt idx="8363">
                  <c:v>9.6574074074074076E-2</c:v>
                </c:pt>
                <c:pt idx="8364">
                  <c:v>9.6585648148148143E-2</c:v>
                </c:pt>
                <c:pt idx="8365">
                  <c:v>9.6597222222222223E-2</c:v>
                </c:pt>
                <c:pt idx="8366">
                  <c:v>9.6608796296296304E-2</c:v>
                </c:pt>
                <c:pt idx="8367">
                  <c:v>9.662037037037037E-2</c:v>
                </c:pt>
                <c:pt idx="8368">
                  <c:v>9.6631944444444451E-2</c:v>
                </c:pt>
                <c:pt idx="8369">
                  <c:v>9.6643518518518531E-2</c:v>
                </c:pt>
                <c:pt idx="8370">
                  <c:v>9.6655092592592598E-2</c:v>
                </c:pt>
                <c:pt idx="8371">
                  <c:v>9.6666666666666665E-2</c:v>
                </c:pt>
                <c:pt idx="8372">
                  <c:v>9.6678240740740731E-2</c:v>
                </c:pt>
                <c:pt idx="8373">
                  <c:v>9.6689814814814812E-2</c:v>
                </c:pt>
                <c:pt idx="8374">
                  <c:v>9.6701388888888892E-2</c:v>
                </c:pt>
                <c:pt idx="8375">
                  <c:v>9.6712962962962959E-2</c:v>
                </c:pt>
                <c:pt idx="8376">
                  <c:v>9.6724537037037039E-2</c:v>
                </c:pt>
                <c:pt idx="8377">
                  <c:v>9.673611111111112E-2</c:v>
                </c:pt>
                <c:pt idx="8378">
                  <c:v>9.6747685185185187E-2</c:v>
                </c:pt>
                <c:pt idx="8379">
                  <c:v>9.6759259259259253E-2</c:v>
                </c:pt>
                <c:pt idx="8380">
                  <c:v>9.677083333333332E-2</c:v>
                </c:pt>
                <c:pt idx="8381">
                  <c:v>9.67824074074074E-2</c:v>
                </c:pt>
                <c:pt idx="8382">
                  <c:v>9.6793981481481481E-2</c:v>
                </c:pt>
                <c:pt idx="8383">
                  <c:v>9.6805555555555547E-2</c:v>
                </c:pt>
                <c:pt idx="8384">
                  <c:v>9.6817129629629628E-2</c:v>
                </c:pt>
                <c:pt idx="8385">
                  <c:v>9.6828703703703708E-2</c:v>
                </c:pt>
                <c:pt idx="8386">
                  <c:v>9.6840277777777775E-2</c:v>
                </c:pt>
                <c:pt idx="8387">
                  <c:v>9.6851851851851856E-2</c:v>
                </c:pt>
                <c:pt idx="8388">
                  <c:v>9.6863425925925936E-2</c:v>
                </c:pt>
                <c:pt idx="8389">
                  <c:v>9.6875000000000003E-2</c:v>
                </c:pt>
                <c:pt idx="8390">
                  <c:v>9.6886574074074083E-2</c:v>
                </c:pt>
                <c:pt idx="8391">
                  <c:v>9.6898148148148164E-2</c:v>
                </c:pt>
                <c:pt idx="8392">
                  <c:v>9.6909722222222217E-2</c:v>
                </c:pt>
                <c:pt idx="8393">
                  <c:v>9.6921296296296297E-2</c:v>
                </c:pt>
                <c:pt idx="8394">
                  <c:v>9.6932870370370364E-2</c:v>
                </c:pt>
                <c:pt idx="8395">
                  <c:v>9.6944444444444444E-2</c:v>
                </c:pt>
                <c:pt idx="8396">
                  <c:v>9.6956018518518525E-2</c:v>
                </c:pt>
                <c:pt idx="8397">
                  <c:v>9.6967592592592591E-2</c:v>
                </c:pt>
                <c:pt idx="8398">
                  <c:v>9.6979166666666672E-2</c:v>
                </c:pt>
                <c:pt idx="8399">
                  <c:v>9.6990740740740752E-2</c:v>
                </c:pt>
                <c:pt idx="8400">
                  <c:v>9.7002314814814805E-2</c:v>
                </c:pt>
                <c:pt idx="8401">
                  <c:v>9.7013888888888886E-2</c:v>
                </c:pt>
                <c:pt idx="8402">
                  <c:v>9.7025462962962952E-2</c:v>
                </c:pt>
                <c:pt idx="8403">
                  <c:v>9.7037037037037033E-2</c:v>
                </c:pt>
                <c:pt idx="8404">
                  <c:v>9.7048611111111113E-2</c:v>
                </c:pt>
                <c:pt idx="8405">
                  <c:v>9.706018518518518E-2</c:v>
                </c:pt>
                <c:pt idx="8406">
                  <c:v>9.707175925925926E-2</c:v>
                </c:pt>
                <c:pt idx="8407">
                  <c:v>9.7083333333333341E-2</c:v>
                </c:pt>
                <c:pt idx="8408">
                  <c:v>9.7094907407407408E-2</c:v>
                </c:pt>
                <c:pt idx="8409">
                  <c:v>9.7106481481481488E-2</c:v>
                </c:pt>
                <c:pt idx="8410">
                  <c:v>9.7118055555555569E-2</c:v>
                </c:pt>
                <c:pt idx="8411">
                  <c:v>9.7129629629629635E-2</c:v>
                </c:pt>
                <c:pt idx="8412">
                  <c:v>9.7141203703703702E-2</c:v>
                </c:pt>
                <c:pt idx="8413">
                  <c:v>9.7152777777777768E-2</c:v>
                </c:pt>
                <c:pt idx="8414">
                  <c:v>9.7164351851851849E-2</c:v>
                </c:pt>
                <c:pt idx="8415">
                  <c:v>9.7175925925925929E-2</c:v>
                </c:pt>
                <c:pt idx="8416">
                  <c:v>9.7187499999999996E-2</c:v>
                </c:pt>
                <c:pt idx="8417">
                  <c:v>9.7199074074074077E-2</c:v>
                </c:pt>
                <c:pt idx="8418">
                  <c:v>9.7210648148148157E-2</c:v>
                </c:pt>
                <c:pt idx="8419">
                  <c:v>9.7222222222222224E-2</c:v>
                </c:pt>
                <c:pt idx="8420">
                  <c:v>9.723379629629629E-2</c:v>
                </c:pt>
                <c:pt idx="8421">
                  <c:v>9.7245370370370357E-2</c:v>
                </c:pt>
                <c:pt idx="8422">
                  <c:v>9.7256944444444438E-2</c:v>
                </c:pt>
                <c:pt idx="8423">
                  <c:v>9.7268518518518518E-2</c:v>
                </c:pt>
                <c:pt idx="8424">
                  <c:v>9.7280092592592585E-2</c:v>
                </c:pt>
                <c:pt idx="8425">
                  <c:v>9.7291666666666665E-2</c:v>
                </c:pt>
                <c:pt idx="8426">
                  <c:v>9.7303240740740746E-2</c:v>
                </c:pt>
                <c:pt idx="8427">
                  <c:v>9.7314814814814812E-2</c:v>
                </c:pt>
                <c:pt idx="8428">
                  <c:v>9.7326388888888893E-2</c:v>
                </c:pt>
                <c:pt idx="8429">
                  <c:v>9.7337962962962973E-2</c:v>
                </c:pt>
                <c:pt idx="8430">
                  <c:v>9.734953703703704E-2</c:v>
                </c:pt>
                <c:pt idx="8431">
                  <c:v>9.736111111111112E-2</c:v>
                </c:pt>
                <c:pt idx="8432">
                  <c:v>9.7372685185185173E-2</c:v>
                </c:pt>
                <c:pt idx="8433">
                  <c:v>9.7384259259259254E-2</c:v>
                </c:pt>
                <c:pt idx="8434">
                  <c:v>9.7395833333333334E-2</c:v>
                </c:pt>
                <c:pt idx="8435">
                  <c:v>9.7407407407407401E-2</c:v>
                </c:pt>
                <c:pt idx="8436">
                  <c:v>9.7418981481481481E-2</c:v>
                </c:pt>
                <c:pt idx="8437">
                  <c:v>9.7430555555555562E-2</c:v>
                </c:pt>
                <c:pt idx="8438">
                  <c:v>9.7442129629629629E-2</c:v>
                </c:pt>
                <c:pt idx="8439">
                  <c:v>9.7453703703703709E-2</c:v>
                </c:pt>
                <c:pt idx="8440">
                  <c:v>9.746527777777779E-2</c:v>
                </c:pt>
                <c:pt idx="8441">
                  <c:v>9.7476851851851842E-2</c:v>
                </c:pt>
                <c:pt idx="8442">
                  <c:v>9.7488425925925923E-2</c:v>
                </c:pt>
                <c:pt idx="8443">
                  <c:v>9.7499999999999989E-2</c:v>
                </c:pt>
                <c:pt idx="8444">
                  <c:v>9.751157407407407E-2</c:v>
                </c:pt>
                <c:pt idx="8445">
                  <c:v>9.752314814814815E-2</c:v>
                </c:pt>
                <c:pt idx="8446">
                  <c:v>9.7534722222222217E-2</c:v>
                </c:pt>
                <c:pt idx="8447">
                  <c:v>9.7546296296296298E-2</c:v>
                </c:pt>
                <c:pt idx="8448">
                  <c:v>9.7557870370370378E-2</c:v>
                </c:pt>
                <c:pt idx="8449">
                  <c:v>9.7569444444444445E-2</c:v>
                </c:pt>
                <c:pt idx="8450">
                  <c:v>9.7581018518518525E-2</c:v>
                </c:pt>
                <c:pt idx="8451">
                  <c:v>9.7592592592592606E-2</c:v>
                </c:pt>
                <c:pt idx="8452">
                  <c:v>9.7604166666666672E-2</c:v>
                </c:pt>
                <c:pt idx="8453">
                  <c:v>9.7615740740740739E-2</c:v>
                </c:pt>
                <c:pt idx="8454">
                  <c:v>9.7627314814814806E-2</c:v>
                </c:pt>
                <c:pt idx="8455">
                  <c:v>9.7638888888888886E-2</c:v>
                </c:pt>
                <c:pt idx="8456">
                  <c:v>9.7650462962962967E-2</c:v>
                </c:pt>
                <c:pt idx="8457">
                  <c:v>9.7662037037037033E-2</c:v>
                </c:pt>
                <c:pt idx="8458">
                  <c:v>9.7673611111111114E-2</c:v>
                </c:pt>
                <c:pt idx="8459">
                  <c:v>9.7685185185185194E-2</c:v>
                </c:pt>
                <c:pt idx="8460">
                  <c:v>9.7696759259259261E-2</c:v>
                </c:pt>
                <c:pt idx="8461">
                  <c:v>9.7708333333333328E-2</c:v>
                </c:pt>
                <c:pt idx="8462">
                  <c:v>9.7719907407407394E-2</c:v>
                </c:pt>
                <c:pt idx="8463">
                  <c:v>9.7731481481481475E-2</c:v>
                </c:pt>
                <c:pt idx="8464">
                  <c:v>9.7743055555555555E-2</c:v>
                </c:pt>
                <c:pt idx="8465">
                  <c:v>9.7754629629629622E-2</c:v>
                </c:pt>
                <c:pt idx="8466">
                  <c:v>9.7766203703703702E-2</c:v>
                </c:pt>
                <c:pt idx="8467">
                  <c:v>9.7777777777777783E-2</c:v>
                </c:pt>
                <c:pt idx="8468">
                  <c:v>9.778935185185185E-2</c:v>
                </c:pt>
                <c:pt idx="8469">
                  <c:v>9.780092592592593E-2</c:v>
                </c:pt>
                <c:pt idx="8470">
                  <c:v>9.7812500000000011E-2</c:v>
                </c:pt>
                <c:pt idx="8471">
                  <c:v>9.7824074074074077E-2</c:v>
                </c:pt>
                <c:pt idx="8472">
                  <c:v>9.7835648148148158E-2</c:v>
                </c:pt>
                <c:pt idx="8473">
                  <c:v>9.784722222222221E-2</c:v>
                </c:pt>
                <c:pt idx="8474">
                  <c:v>9.7858796296296291E-2</c:v>
                </c:pt>
                <c:pt idx="8475">
                  <c:v>9.7870370370370371E-2</c:v>
                </c:pt>
                <c:pt idx="8476">
                  <c:v>9.7881944444444438E-2</c:v>
                </c:pt>
                <c:pt idx="8477">
                  <c:v>9.7893518518518519E-2</c:v>
                </c:pt>
                <c:pt idx="8478">
                  <c:v>9.7905092592592599E-2</c:v>
                </c:pt>
                <c:pt idx="8479">
                  <c:v>9.7916666666666666E-2</c:v>
                </c:pt>
                <c:pt idx="8480">
                  <c:v>9.7928240740740746E-2</c:v>
                </c:pt>
                <c:pt idx="8481">
                  <c:v>9.7939814814814827E-2</c:v>
                </c:pt>
                <c:pt idx="8482">
                  <c:v>9.795138888888888E-2</c:v>
                </c:pt>
                <c:pt idx="8483">
                  <c:v>9.796296296296296E-2</c:v>
                </c:pt>
                <c:pt idx="8484">
                  <c:v>9.7974537037037027E-2</c:v>
                </c:pt>
                <c:pt idx="8485">
                  <c:v>9.7986111111111107E-2</c:v>
                </c:pt>
                <c:pt idx="8486">
                  <c:v>9.7997685185185188E-2</c:v>
                </c:pt>
                <c:pt idx="8487">
                  <c:v>9.8009259259259254E-2</c:v>
                </c:pt>
                <c:pt idx="8488">
                  <c:v>9.8020833333333335E-2</c:v>
                </c:pt>
                <c:pt idx="8489">
                  <c:v>9.8032407407407415E-2</c:v>
                </c:pt>
                <c:pt idx="8490">
                  <c:v>9.8043981481481482E-2</c:v>
                </c:pt>
                <c:pt idx="8491">
                  <c:v>9.8055555555555562E-2</c:v>
                </c:pt>
                <c:pt idx="8492">
                  <c:v>9.8067129629629643E-2</c:v>
                </c:pt>
                <c:pt idx="8493">
                  <c:v>9.807870370370371E-2</c:v>
                </c:pt>
                <c:pt idx="8494">
                  <c:v>9.8090277777777776E-2</c:v>
                </c:pt>
                <c:pt idx="8495">
                  <c:v>9.8101851851851843E-2</c:v>
                </c:pt>
                <c:pt idx="8496">
                  <c:v>9.8113425925925923E-2</c:v>
                </c:pt>
                <c:pt idx="8497">
                  <c:v>9.8125000000000004E-2</c:v>
                </c:pt>
                <c:pt idx="8498">
                  <c:v>9.8136574074074071E-2</c:v>
                </c:pt>
                <c:pt idx="8499">
                  <c:v>9.8148148148148151E-2</c:v>
                </c:pt>
                <c:pt idx="8500">
                  <c:v>9.8159722222222232E-2</c:v>
                </c:pt>
                <c:pt idx="8501">
                  <c:v>9.8171296296296298E-2</c:v>
                </c:pt>
                <c:pt idx="8502">
                  <c:v>9.8182870370370365E-2</c:v>
                </c:pt>
                <c:pt idx="8503">
                  <c:v>9.8194444444444431E-2</c:v>
                </c:pt>
                <c:pt idx="8504">
                  <c:v>9.8206018518518512E-2</c:v>
                </c:pt>
                <c:pt idx="8505">
                  <c:v>9.8217592592592592E-2</c:v>
                </c:pt>
                <c:pt idx="8506">
                  <c:v>9.8229166666666659E-2</c:v>
                </c:pt>
                <c:pt idx="8507">
                  <c:v>9.824074074074074E-2</c:v>
                </c:pt>
                <c:pt idx="8508">
                  <c:v>9.825231481481482E-2</c:v>
                </c:pt>
                <c:pt idx="8509">
                  <c:v>9.8263888888888887E-2</c:v>
                </c:pt>
                <c:pt idx="8510">
                  <c:v>9.8275462962962967E-2</c:v>
                </c:pt>
                <c:pt idx="8511">
                  <c:v>9.8287037037037048E-2</c:v>
                </c:pt>
                <c:pt idx="8512">
                  <c:v>9.8298611111111114E-2</c:v>
                </c:pt>
                <c:pt idx="8513">
                  <c:v>9.8310185185185195E-2</c:v>
                </c:pt>
                <c:pt idx="8514">
                  <c:v>9.8321759259259248E-2</c:v>
                </c:pt>
                <c:pt idx="8515">
                  <c:v>9.8333333333333328E-2</c:v>
                </c:pt>
                <c:pt idx="8516">
                  <c:v>9.8344907407407409E-2</c:v>
                </c:pt>
                <c:pt idx="8517">
                  <c:v>9.8356481481481475E-2</c:v>
                </c:pt>
                <c:pt idx="8518">
                  <c:v>9.8368055555555556E-2</c:v>
                </c:pt>
                <c:pt idx="8519">
                  <c:v>9.8379629629629636E-2</c:v>
                </c:pt>
                <c:pt idx="8520">
                  <c:v>9.8391203703703703E-2</c:v>
                </c:pt>
                <c:pt idx="8521">
                  <c:v>9.8402777777777783E-2</c:v>
                </c:pt>
                <c:pt idx="8522">
                  <c:v>9.8414351851851836E-2</c:v>
                </c:pt>
                <c:pt idx="8523">
                  <c:v>9.8425925925925917E-2</c:v>
                </c:pt>
                <c:pt idx="8524">
                  <c:v>9.8437499999999997E-2</c:v>
                </c:pt>
                <c:pt idx="8525">
                  <c:v>9.8449074074074064E-2</c:v>
                </c:pt>
                <c:pt idx="8526">
                  <c:v>9.8460648148148144E-2</c:v>
                </c:pt>
                <c:pt idx="8527">
                  <c:v>9.8472222222222225E-2</c:v>
                </c:pt>
                <c:pt idx="8528">
                  <c:v>9.8483796296296292E-2</c:v>
                </c:pt>
                <c:pt idx="8529">
                  <c:v>9.8495370370370372E-2</c:v>
                </c:pt>
                <c:pt idx="8530">
                  <c:v>9.8506944444444453E-2</c:v>
                </c:pt>
                <c:pt idx="8531">
                  <c:v>9.8518518518518519E-2</c:v>
                </c:pt>
                <c:pt idx="8532">
                  <c:v>9.85300925925926E-2</c:v>
                </c:pt>
                <c:pt idx="8533">
                  <c:v>9.854166666666668E-2</c:v>
                </c:pt>
                <c:pt idx="8534">
                  <c:v>9.8553240740740747E-2</c:v>
                </c:pt>
                <c:pt idx="8535">
                  <c:v>9.8564814814814813E-2</c:v>
                </c:pt>
                <c:pt idx="8536">
                  <c:v>9.857638888888888E-2</c:v>
                </c:pt>
                <c:pt idx="8537">
                  <c:v>9.8587962962962961E-2</c:v>
                </c:pt>
                <c:pt idx="8538">
                  <c:v>9.8599537037037041E-2</c:v>
                </c:pt>
                <c:pt idx="8539">
                  <c:v>9.8611111111111108E-2</c:v>
                </c:pt>
                <c:pt idx="8540">
                  <c:v>9.8622685185185188E-2</c:v>
                </c:pt>
                <c:pt idx="8541">
                  <c:v>9.8634259259259269E-2</c:v>
                </c:pt>
                <c:pt idx="8542">
                  <c:v>9.8645833333333335E-2</c:v>
                </c:pt>
                <c:pt idx="8543">
                  <c:v>9.8657407407407402E-2</c:v>
                </c:pt>
                <c:pt idx="8544">
                  <c:v>9.8668981481481469E-2</c:v>
                </c:pt>
                <c:pt idx="8545">
                  <c:v>9.8680555555555549E-2</c:v>
                </c:pt>
                <c:pt idx="8546">
                  <c:v>9.869212962962963E-2</c:v>
                </c:pt>
                <c:pt idx="8547">
                  <c:v>9.8703703703703696E-2</c:v>
                </c:pt>
                <c:pt idx="8548">
                  <c:v>9.8715277777777777E-2</c:v>
                </c:pt>
                <c:pt idx="8549">
                  <c:v>9.8726851851851857E-2</c:v>
                </c:pt>
                <c:pt idx="8550">
                  <c:v>9.8738425925925924E-2</c:v>
                </c:pt>
                <c:pt idx="8551">
                  <c:v>9.8750000000000004E-2</c:v>
                </c:pt>
                <c:pt idx="8552">
                  <c:v>9.8761574074074085E-2</c:v>
                </c:pt>
                <c:pt idx="8553">
                  <c:v>9.8773148148148152E-2</c:v>
                </c:pt>
                <c:pt idx="8554">
                  <c:v>9.8784722222222232E-2</c:v>
                </c:pt>
                <c:pt idx="8555">
                  <c:v>9.8796296296296285E-2</c:v>
                </c:pt>
                <c:pt idx="8556">
                  <c:v>9.8807870370370365E-2</c:v>
                </c:pt>
                <c:pt idx="8557">
                  <c:v>9.8819444444444446E-2</c:v>
                </c:pt>
                <c:pt idx="8558">
                  <c:v>9.8831018518518512E-2</c:v>
                </c:pt>
                <c:pt idx="8559">
                  <c:v>9.8842592592592593E-2</c:v>
                </c:pt>
                <c:pt idx="8560">
                  <c:v>9.8854166666666674E-2</c:v>
                </c:pt>
                <c:pt idx="8561">
                  <c:v>9.886574074074074E-2</c:v>
                </c:pt>
                <c:pt idx="8562">
                  <c:v>9.8877314814814821E-2</c:v>
                </c:pt>
                <c:pt idx="8563">
                  <c:v>9.8888888888888873E-2</c:v>
                </c:pt>
                <c:pt idx="8564">
                  <c:v>9.8900462962962954E-2</c:v>
                </c:pt>
                <c:pt idx="8565">
                  <c:v>9.8912037037037034E-2</c:v>
                </c:pt>
                <c:pt idx="8566">
                  <c:v>9.8923611111111101E-2</c:v>
                </c:pt>
                <c:pt idx="8567">
                  <c:v>9.8935185185185182E-2</c:v>
                </c:pt>
                <c:pt idx="8568">
                  <c:v>9.8946759259259262E-2</c:v>
                </c:pt>
                <c:pt idx="8569">
                  <c:v>9.8958333333333329E-2</c:v>
                </c:pt>
                <c:pt idx="8570">
                  <c:v>9.8969907407407409E-2</c:v>
                </c:pt>
                <c:pt idx="8571">
                  <c:v>9.898148148148149E-2</c:v>
                </c:pt>
                <c:pt idx="8572">
                  <c:v>9.8993055555555556E-2</c:v>
                </c:pt>
                <c:pt idx="8573">
                  <c:v>9.9004629629629637E-2</c:v>
                </c:pt>
                <c:pt idx="8574">
                  <c:v>9.9016203703703717E-2</c:v>
                </c:pt>
                <c:pt idx="8575">
                  <c:v>9.9027777777777784E-2</c:v>
                </c:pt>
                <c:pt idx="8576">
                  <c:v>9.9039351851851851E-2</c:v>
                </c:pt>
                <c:pt idx="8577">
                  <c:v>9.9050925925925917E-2</c:v>
                </c:pt>
                <c:pt idx="8578">
                  <c:v>9.9062499999999998E-2</c:v>
                </c:pt>
                <c:pt idx="8579">
                  <c:v>9.9074074074074078E-2</c:v>
                </c:pt>
                <c:pt idx="8580">
                  <c:v>9.9085648148148145E-2</c:v>
                </c:pt>
                <c:pt idx="8581">
                  <c:v>9.9097222222222225E-2</c:v>
                </c:pt>
                <c:pt idx="8582">
                  <c:v>9.9108796296296306E-2</c:v>
                </c:pt>
                <c:pt idx="8583">
                  <c:v>9.9120370370370373E-2</c:v>
                </c:pt>
                <c:pt idx="8584">
                  <c:v>9.9120370370370373E-2</c:v>
                </c:pt>
                <c:pt idx="8585">
                  <c:v>9.9131944444444439E-2</c:v>
                </c:pt>
                <c:pt idx="8586">
                  <c:v>9.9143518518518506E-2</c:v>
                </c:pt>
                <c:pt idx="8587">
                  <c:v>9.9155092592592586E-2</c:v>
                </c:pt>
                <c:pt idx="8588">
                  <c:v>9.9166666666666667E-2</c:v>
                </c:pt>
                <c:pt idx="8589">
                  <c:v>9.9178240740740733E-2</c:v>
                </c:pt>
                <c:pt idx="8590">
                  <c:v>9.9189814814814814E-2</c:v>
                </c:pt>
                <c:pt idx="8591">
                  <c:v>9.9201388888888895E-2</c:v>
                </c:pt>
                <c:pt idx="8592">
                  <c:v>9.9212962962962961E-2</c:v>
                </c:pt>
                <c:pt idx="8593">
                  <c:v>9.9224537037037042E-2</c:v>
                </c:pt>
                <c:pt idx="8594">
                  <c:v>9.9236111111111122E-2</c:v>
                </c:pt>
                <c:pt idx="8595">
                  <c:v>9.9247685185185189E-2</c:v>
                </c:pt>
                <c:pt idx="8596">
                  <c:v>9.9259259259259269E-2</c:v>
                </c:pt>
                <c:pt idx="8597">
                  <c:v>9.9270833333333322E-2</c:v>
                </c:pt>
                <c:pt idx="8598">
                  <c:v>9.9282407407407403E-2</c:v>
                </c:pt>
                <c:pt idx="8599">
                  <c:v>9.9293981481481483E-2</c:v>
                </c:pt>
                <c:pt idx="8600">
                  <c:v>9.930555555555555E-2</c:v>
                </c:pt>
                <c:pt idx="8601">
                  <c:v>9.931712962962963E-2</c:v>
                </c:pt>
                <c:pt idx="8602">
                  <c:v>9.9328703703703711E-2</c:v>
                </c:pt>
                <c:pt idx="8603">
                  <c:v>9.9340277777777777E-2</c:v>
                </c:pt>
                <c:pt idx="8604">
                  <c:v>9.9351851851851858E-2</c:v>
                </c:pt>
                <c:pt idx="8605">
                  <c:v>9.9363425925925911E-2</c:v>
                </c:pt>
                <c:pt idx="8606">
                  <c:v>9.9374999999999991E-2</c:v>
                </c:pt>
                <c:pt idx="8607">
                  <c:v>9.9386574074074072E-2</c:v>
                </c:pt>
                <c:pt idx="8608">
                  <c:v>9.9398148148148138E-2</c:v>
                </c:pt>
                <c:pt idx="8609">
                  <c:v>9.9409722222222219E-2</c:v>
                </c:pt>
                <c:pt idx="8610">
                  <c:v>9.9421296296296299E-2</c:v>
                </c:pt>
                <c:pt idx="8611">
                  <c:v>9.9432870370370366E-2</c:v>
                </c:pt>
                <c:pt idx="8612">
                  <c:v>9.9444444444444446E-2</c:v>
                </c:pt>
                <c:pt idx="8613">
                  <c:v>9.9456018518518527E-2</c:v>
                </c:pt>
                <c:pt idx="8614">
                  <c:v>9.9467592592592594E-2</c:v>
                </c:pt>
                <c:pt idx="8615">
                  <c:v>9.9479166666666674E-2</c:v>
                </c:pt>
                <c:pt idx="8616">
                  <c:v>9.9490740740740755E-2</c:v>
                </c:pt>
                <c:pt idx="8617">
                  <c:v>9.9502314814814821E-2</c:v>
                </c:pt>
                <c:pt idx="8618">
                  <c:v>9.9513888888888888E-2</c:v>
                </c:pt>
                <c:pt idx="8619">
                  <c:v>9.9525462962962954E-2</c:v>
                </c:pt>
                <c:pt idx="8620">
                  <c:v>9.9537037037037035E-2</c:v>
                </c:pt>
                <c:pt idx="8621">
                  <c:v>9.9548611111111115E-2</c:v>
                </c:pt>
                <c:pt idx="8622">
                  <c:v>9.9560185185185182E-2</c:v>
                </c:pt>
                <c:pt idx="8623">
                  <c:v>9.9571759259259263E-2</c:v>
                </c:pt>
                <c:pt idx="8624">
                  <c:v>9.9583333333333343E-2</c:v>
                </c:pt>
                <c:pt idx="8625">
                  <c:v>9.959490740740741E-2</c:v>
                </c:pt>
                <c:pt idx="8626">
                  <c:v>9.9606481481481476E-2</c:v>
                </c:pt>
                <c:pt idx="8627">
                  <c:v>9.9618055555555543E-2</c:v>
                </c:pt>
                <c:pt idx="8628">
                  <c:v>9.9629629629629624E-2</c:v>
                </c:pt>
                <c:pt idx="8629">
                  <c:v>9.9641203703703704E-2</c:v>
                </c:pt>
                <c:pt idx="8630">
                  <c:v>9.9652777777777771E-2</c:v>
                </c:pt>
                <c:pt idx="8631">
                  <c:v>9.9664351851851851E-2</c:v>
                </c:pt>
                <c:pt idx="8632">
                  <c:v>9.9675925925925932E-2</c:v>
                </c:pt>
                <c:pt idx="8633">
                  <c:v>9.9687499999999998E-2</c:v>
                </c:pt>
                <c:pt idx="8634">
                  <c:v>9.9699074074074079E-2</c:v>
                </c:pt>
                <c:pt idx="8635">
                  <c:v>9.9710648148148159E-2</c:v>
                </c:pt>
                <c:pt idx="8636">
                  <c:v>9.9722222222222226E-2</c:v>
                </c:pt>
                <c:pt idx="8637">
                  <c:v>9.9733796296296306E-2</c:v>
                </c:pt>
                <c:pt idx="8638">
                  <c:v>9.9745370370370359E-2</c:v>
                </c:pt>
                <c:pt idx="8639">
                  <c:v>9.975694444444444E-2</c:v>
                </c:pt>
                <c:pt idx="8640">
                  <c:v>9.976851851851852E-2</c:v>
                </c:pt>
                <c:pt idx="8641">
                  <c:v>9.9780092592592587E-2</c:v>
                </c:pt>
                <c:pt idx="8642">
                  <c:v>9.9791666666666667E-2</c:v>
                </c:pt>
                <c:pt idx="8643">
                  <c:v>9.9803240740740748E-2</c:v>
                </c:pt>
                <c:pt idx="8644">
                  <c:v>9.9814814814814815E-2</c:v>
                </c:pt>
                <c:pt idx="8645">
                  <c:v>9.9826388888888895E-2</c:v>
                </c:pt>
                <c:pt idx="8646">
                  <c:v>9.9837962962962948E-2</c:v>
                </c:pt>
                <c:pt idx="8647">
                  <c:v>9.9849537037037028E-2</c:v>
                </c:pt>
                <c:pt idx="8648">
                  <c:v>9.9861111111111109E-2</c:v>
                </c:pt>
                <c:pt idx="8649">
                  <c:v>9.9872685185185175E-2</c:v>
                </c:pt>
                <c:pt idx="8650">
                  <c:v>9.9884259259259256E-2</c:v>
                </c:pt>
                <c:pt idx="8651">
                  <c:v>9.9895833333333336E-2</c:v>
                </c:pt>
                <c:pt idx="8652">
                  <c:v>9.9907407407407403E-2</c:v>
                </c:pt>
                <c:pt idx="8653">
                  <c:v>9.9918981481481484E-2</c:v>
                </c:pt>
                <c:pt idx="8654">
                  <c:v>9.9930555555555564E-2</c:v>
                </c:pt>
                <c:pt idx="8655">
                  <c:v>9.9942129629629631E-2</c:v>
                </c:pt>
                <c:pt idx="8656">
                  <c:v>9.9953703703703711E-2</c:v>
                </c:pt>
                <c:pt idx="8657">
                  <c:v>9.9965277777777792E-2</c:v>
                </c:pt>
                <c:pt idx="8658">
                  <c:v>9.9976851851851845E-2</c:v>
                </c:pt>
                <c:pt idx="8659">
                  <c:v>9.9988425925925925E-2</c:v>
                </c:pt>
                <c:pt idx="8660">
                  <c:v>9.9999999999999992E-2</c:v>
                </c:pt>
                <c:pt idx="8661">
                  <c:v>0.10001157407407407</c:v>
                </c:pt>
                <c:pt idx="8662">
                  <c:v>0.10002314814814815</c:v>
                </c:pt>
                <c:pt idx="8663">
                  <c:v>0.10003472222222222</c:v>
                </c:pt>
                <c:pt idx="8664">
                  <c:v>0.1000462962962963</c:v>
                </c:pt>
                <c:pt idx="8665">
                  <c:v>0.10005787037037038</c:v>
                </c:pt>
                <c:pt idx="8666">
                  <c:v>0.10006944444444445</c:v>
                </c:pt>
                <c:pt idx="8667">
                  <c:v>0.10008101851851851</c:v>
                </c:pt>
                <c:pt idx="8668">
                  <c:v>0.10009259259259258</c:v>
                </c:pt>
                <c:pt idx="8669">
                  <c:v>0.10010416666666666</c:v>
                </c:pt>
                <c:pt idx="8670">
                  <c:v>0.10011574074074074</c:v>
                </c:pt>
                <c:pt idx="8671">
                  <c:v>0.10012731481481481</c:v>
                </c:pt>
                <c:pt idx="8672">
                  <c:v>0.10013888888888889</c:v>
                </c:pt>
                <c:pt idx="8673">
                  <c:v>0.10015046296296297</c:v>
                </c:pt>
                <c:pt idx="8674">
                  <c:v>0.10016203703703704</c:v>
                </c:pt>
                <c:pt idx="8675">
                  <c:v>0.10017361111111112</c:v>
                </c:pt>
                <c:pt idx="8676">
                  <c:v>0.1001851851851852</c:v>
                </c:pt>
                <c:pt idx="8677">
                  <c:v>0.10019675925925926</c:v>
                </c:pt>
                <c:pt idx="8678">
                  <c:v>0.10020833333333334</c:v>
                </c:pt>
                <c:pt idx="8679">
                  <c:v>0.1002199074074074</c:v>
                </c:pt>
                <c:pt idx="8680">
                  <c:v>0.10023148148148148</c:v>
                </c:pt>
                <c:pt idx="8681">
                  <c:v>0.10024305555555556</c:v>
                </c:pt>
                <c:pt idx="8682">
                  <c:v>0.10025462962962962</c:v>
                </c:pt>
                <c:pt idx="8683">
                  <c:v>0.1002662037037037</c:v>
                </c:pt>
                <c:pt idx="8684">
                  <c:v>0.10027777777777779</c:v>
                </c:pt>
                <c:pt idx="8685">
                  <c:v>0.10028935185185185</c:v>
                </c:pt>
                <c:pt idx="8686">
                  <c:v>0.10030092592592593</c:v>
                </c:pt>
                <c:pt idx="8687">
                  <c:v>0.10031249999999999</c:v>
                </c:pt>
                <c:pt idx="8688">
                  <c:v>0.10032407407407407</c:v>
                </c:pt>
                <c:pt idx="8689">
                  <c:v>0.10033564814814815</c:v>
                </c:pt>
                <c:pt idx="8690">
                  <c:v>0.10034722222222221</c:v>
                </c:pt>
                <c:pt idx="8691">
                  <c:v>0.10035879629629629</c:v>
                </c:pt>
                <c:pt idx="8692">
                  <c:v>0.10037037037037037</c:v>
                </c:pt>
                <c:pt idx="8693">
                  <c:v>0.10038194444444444</c:v>
                </c:pt>
                <c:pt idx="8694">
                  <c:v>0.10039351851851852</c:v>
                </c:pt>
                <c:pt idx="8695">
                  <c:v>0.1004050925925926</c:v>
                </c:pt>
                <c:pt idx="8696">
                  <c:v>0.10041666666666667</c:v>
                </c:pt>
                <c:pt idx="8697">
                  <c:v>0.10042824074074075</c:v>
                </c:pt>
                <c:pt idx="8698">
                  <c:v>0.10043981481481483</c:v>
                </c:pt>
                <c:pt idx="8699">
                  <c:v>0.10045138888888888</c:v>
                </c:pt>
                <c:pt idx="8700">
                  <c:v>0.10046296296296296</c:v>
                </c:pt>
                <c:pt idx="8701">
                  <c:v>0.10047453703703703</c:v>
                </c:pt>
                <c:pt idx="8702">
                  <c:v>0.10048611111111111</c:v>
                </c:pt>
                <c:pt idx="8703">
                  <c:v>0.10049768518518519</c:v>
                </c:pt>
                <c:pt idx="8704">
                  <c:v>0.10050925925925926</c:v>
                </c:pt>
                <c:pt idx="8705">
                  <c:v>0.10052083333333334</c:v>
                </c:pt>
                <c:pt idx="8706">
                  <c:v>0.10053240740740742</c:v>
                </c:pt>
                <c:pt idx="8707">
                  <c:v>0.10054398148148148</c:v>
                </c:pt>
                <c:pt idx="8708">
                  <c:v>0.10055555555555555</c:v>
                </c:pt>
                <c:pt idx="8709">
                  <c:v>0.10056712962962962</c:v>
                </c:pt>
                <c:pt idx="8710">
                  <c:v>0.1005787037037037</c:v>
                </c:pt>
                <c:pt idx="8711">
                  <c:v>0.10059027777777778</c:v>
                </c:pt>
                <c:pt idx="8712">
                  <c:v>0.10060185185185185</c:v>
                </c:pt>
                <c:pt idx="8713">
                  <c:v>0.10061342592592593</c:v>
                </c:pt>
                <c:pt idx="8714">
                  <c:v>0.10062500000000001</c:v>
                </c:pt>
                <c:pt idx="8715">
                  <c:v>0.10063657407407407</c:v>
                </c:pt>
                <c:pt idx="8716">
                  <c:v>0.10064814814814815</c:v>
                </c:pt>
                <c:pt idx="8717">
                  <c:v>0.10065972222222223</c:v>
                </c:pt>
                <c:pt idx="8718">
                  <c:v>0.1006712962962963</c:v>
                </c:pt>
                <c:pt idx="8719">
                  <c:v>0.10068287037037038</c:v>
                </c:pt>
                <c:pt idx="8720">
                  <c:v>0.10069444444444443</c:v>
                </c:pt>
                <c:pt idx="8721">
                  <c:v>0.10070601851851851</c:v>
                </c:pt>
                <c:pt idx="8722">
                  <c:v>0.10071759259259259</c:v>
                </c:pt>
                <c:pt idx="8723">
                  <c:v>0.10072916666666666</c:v>
                </c:pt>
                <c:pt idx="8724">
                  <c:v>0.10074074074074074</c:v>
                </c:pt>
                <c:pt idx="8725">
                  <c:v>0.10075231481481482</c:v>
                </c:pt>
                <c:pt idx="8726">
                  <c:v>0.10076388888888889</c:v>
                </c:pt>
                <c:pt idx="8727">
                  <c:v>0.10077546296296297</c:v>
                </c:pt>
                <c:pt idx="8728">
                  <c:v>0.10078703703703702</c:v>
                </c:pt>
                <c:pt idx="8729">
                  <c:v>0.1007986111111111</c:v>
                </c:pt>
                <c:pt idx="8730">
                  <c:v>0.10081018518518518</c:v>
                </c:pt>
                <c:pt idx="8731">
                  <c:v>0.10082175925925925</c:v>
                </c:pt>
                <c:pt idx="8732">
                  <c:v>0.10083333333333333</c:v>
                </c:pt>
                <c:pt idx="8733">
                  <c:v>0.10084490740740741</c:v>
                </c:pt>
                <c:pt idx="8734">
                  <c:v>0.10085648148148148</c:v>
                </c:pt>
                <c:pt idx="8735">
                  <c:v>0.10086805555555556</c:v>
                </c:pt>
                <c:pt idx="8736">
                  <c:v>0.10087962962962964</c:v>
                </c:pt>
                <c:pt idx="8737">
                  <c:v>0.10089120370370371</c:v>
                </c:pt>
                <c:pt idx="8738">
                  <c:v>0.10090277777777779</c:v>
                </c:pt>
                <c:pt idx="8739">
                  <c:v>0.10091435185185187</c:v>
                </c:pt>
                <c:pt idx="8740">
                  <c:v>0.10092592592592592</c:v>
                </c:pt>
                <c:pt idx="8741">
                  <c:v>0.1009375</c:v>
                </c:pt>
                <c:pt idx="8742">
                  <c:v>0.10094907407407407</c:v>
                </c:pt>
                <c:pt idx="8743">
                  <c:v>0.10096064814814815</c:v>
                </c:pt>
                <c:pt idx="8744">
                  <c:v>0.10097222222222223</c:v>
                </c:pt>
                <c:pt idx="8745">
                  <c:v>0.10098379629629629</c:v>
                </c:pt>
                <c:pt idx="8746">
                  <c:v>0.10099537037037037</c:v>
                </c:pt>
                <c:pt idx="8747">
                  <c:v>0.10100694444444445</c:v>
                </c:pt>
                <c:pt idx="8748">
                  <c:v>0.10101851851851851</c:v>
                </c:pt>
                <c:pt idx="8749">
                  <c:v>0.10103009259259259</c:v>
                </c:pt>
                <c:pt idx="8750">
                  <c:v>0.10104166666666665</c:v>
                </c:pt>
                <c:pt idx="8751">
                  <c:v>0.10105324074074074</c:v>
                </c:pt>
                <c:pt idx="8752">
                  <c:v>0.10106481481481482</c:v>
                </c:pt>
                <c:pt idx="8753">
                  <c:v>0.10107638888888888</c:v>
                </c:pt>
                <c:pt idx="8754">
                  <c:v>0.10108796296296296</c:v>
                </c:pt>
                <c:pt idx="8755">
                  <c:v>0.10109953703703704</c:v>
                </c:pt>
                <c:pt idx="8756">
                  <c:v>0.10111111111111111</c:v>
                </c:pt>
                <c:pt idx="8757">
                  <c:v>0.10112268518518519</c:v>
                </c:pt>
                <c:pt idx="8758">
                  <c:v>0.10113425925925927</c:v>
                </c:pt>
                <c:pt idx="8759">
                  <c:v>0.10114583333333334</c:v>
                </c:pt>
                <c:pt idx="8760">
                  <c:v>0.10115740740740742</c:v>
                </c:pt>
                <c:pt idx="8761">
                  <c:v>0.10116898148148147</c:v>
                </c:pt>
                <c:pt idx="8762">
                  <c:v>0.10118055555555555</c:v>
                </c:pt>
                <c:pt idx="8763">
                  <c:v>0.10119212962962963</c:v>
                </c:pt>
                <c:pt idx="8764">
                  <c:v>0.1012037037037037</c:v>
                </c:pt>
                <c:pt idx="8765">
                  <c:v>0.10121527777777778</c:v>
                </c:pt>
                <c:pt idx="8766">
                  <c:v>0.10122685185185186</c:v>
                </c:pt>
                <c:pt idx="8767">
                  <c:v>0.10123842592592593</c:v>
                </c:pt>
                <c:pt idx="8768">
                  <c:v>0.10125000000000001</c:v>
                </c:pt>
                <c:pt idx="8769">
                  <c:v>0.10126157407407406</c:v>
                </c:pt>
                <c:pt idx="8770">
                  <c:v>0.10127314814814814</c:v>
                </c:pt>
                <c:pt idx="8771">
                  <c:v>0.10128472222222222</c:v>
                </c:pt>
                <c:pt idx="8772">
                  <c:v>0.10129629629629629</c:v>
                </c:pt>
                <c:pt idx="8773">
                  <c:v>0.10130787037037037</c:v>
                </c:pt>
                <c:pt idx="8774">
                  <c:v>0.10131944444444445</c:v>
                </c:pt>
                <c:pt idx="8775">
                  <c:v>0.10133101851851851</c:v>
                </c:pt>
                <c:pt idx="8776">
                  <c:v>0.1013425925925926</c:v>
                </c:pt>
                <c:pt idx="8777">
                  <c:v>0.10135416666666668</c:v>
                </c:pt>
                <c:pt idx="8778">
                  <c:v>0.10136574074074074</c:v>
                </c:pt>
                <c:pt idx="8779">
                  <c:v>0.10137731481481482</c:v>
                </c:pt>
                <c:pt idx="8780">
                  <c:v>0.1013888888888889</c:v>
                </c:pt>
                <c:pt idx="8781">
                  <c:v>0.10140046296296296</c:v>
                </c:pt>
                <c:pt idx="8782">
                  <c:v>0.10141203703703704</c:v>
                </c:pt>
                <c:pt idx="8783">
                  <c:v>0.1014236111111111</c:v>
                </c:pt>
                <c:pt idx="8784">
                  <c:v>0.10143518518518518</c:v>
                </c:pt>
                <c:pt idx="8785">
                  <c:v>0.10144675925925926</c:v>
                </c:pt>
                <c:pt idx="8786">
                  <c:v>0.10145833333333333</c:v>
                </c:pt>
                <c:pt idx="8787">
                  <c:v>0.10146990740740741</c:v>
                </c:pt>
                <c:pt idx="8788">
                  <c:v>0.10148148148148149</c:v>
                </c:pt>
                <c:pt idx="8789">
                  <c:v>0.10149305555555554</c:v>
                </c:pt>
                <c:pt idx="8790">
                  <c:v>0.10150462962962963</c:v>
                </c:pt>
                <c:pt idx="8791">
                  <c:v>0.10151620370370369</c:v>
                </c:pt>
                <c:pt idx="8792">
                  <c:v>0.10152777777777777</c:v>
                </c:pt>
                <c:pt idx="8793">
                  <c:v>0.10153935185185185</c:v>
                </c:pt>
                <c:pt idx="8794">
                  <c:v>0.10155092592592592</c:v>
                </c:pt>
                <c:pt idx="8795">
                  <c:v>0.1015625</c:v>
                </c:pt>
                <c:pt idx="8796">
                  <c:v>0.10157407407407408</c:v>
                </c:pt>
                <c:pt idx="8797">
                  <c:v>0.10158564814814815</c:v>
                </c:pt>
                <c:pt idx="8798">
                  <c:v>0.10159722222222223</c:v>
                </c:pt>
                <c:pt idx="8799">
                  <c:v>0.10160879629629631</c:v>
                </c:pt>
                <c:pt idx="8800">
                  <c:v>0.10162037037037037</c:v>
                </c:pt>
                <c:pt idx="8801">
                  <c:v>0.10163194444444446</c:v>
                </c:pt>
                <c:pt idx="8802">
                  <c:v>0.10164351851851851</c:v>
                </c:pt>
                <c:pt idx="8803">
                  <c:v>0.10165509259259259</c:v>
                </c:pt>
                <c:pt idx="8804">
                  <c:v>0.10166666666666667</c:v>
                </c:pt>
                <c:pt idx="8805">
                  <c:v>0.10167824074074074</c:v>
                </c:pt>
                <c:pt idx="8806">
                  <c:v>0.10168981481481482</c:v>
                </c:pt>
                <c:pt idx="8807">
                  <c:v>0.1017013888888889</c:v>
                </c:pt>
                <c:pt idx="8808">
                  <c:v>0.10171296296296296</c:v>
                </c:pt>
                <c:pt idx="8809">
                  <c:v>0.10172453703703704</c:v>
                </c:pt>
                <c:pt idx="8810">
                  <c:v>0.1017361111111111</c:v>
                </c:pt>
                <c:pt idx="8811">
                  <c:v>0.10174768518518518</c:v>
                </c:pt>
                <c:pt idx="8812">
                  <c:v>0.10175925925925926</c:v>
                </c:pt>
                <c:pt idx="8813">
                  <c:v>0.10177083333333332</c:v>
                </c:pt>
                <c:pt idx="8814">
                  <c:v>0.1017824074074074</c:v>
                </c:pt>
                <c:pt idx="8815">
                  <c:v>0.10179398148148149</c:v>
                </c:pt>
                <c:pt idx="8816">
                  <c:v>0.10180555555555555</c:v>
                </c:pt>
                <c:pt idx="8817">
                  <c:v>0.10181712962962963</c:v>
                </c:pt>
                <c:pt idx="8818">
                  <c:v>0.10182870370370371</c:v>
                </c:pt>
                <c:pt idx="8819">
                  <c:v>0.10184027777777778</c:v>
                </c:pt>
                <c:pt idx="8820">
                  <c:v>0.10185185185185186</c:v>
                </c:pt>
                <c:pt idx="8821">
                  <c:v>0.10186342592592594</c:v>
                </c:pt>
                <c:pt idx="8822">
                  <c:v>0.10187499999999999</c:v>
                </c:pt>
                <c:pt idx="8823">
                  <c:v>0.10188657407407407</c:v>
                </c:pt>
                <c:pt idx="8824">
                  <c:v>0.10189814814814814</c:v>
                </c:pt>
                <c:pt idx="8825">
                  <c:v>0.10190972222222222</c:v>
                </c:pt>
                <c:pt idx="8826">
                  <c:v>0.1019212962962963</c:v>
                </c:pt>
                <c:pt idx="8827">
                  <c:v>0.10193287037037037</c:v>
                </c:pt>
                <c:pt idx="8828">
                  <c:v>0.10194444444444445</c:v>
                </c:pt>
                <c:pt idx="8829">
                  <c:v>0.10195601851851853</c:v>
                </c:pt>
                <c:pt idx="8830">
                  <c:v>0.10196759259259258</c:v>
                </c:pt>
                <c:pt idx="8831">
                  <c:v>0.10197916666666666</c:v>
                </c:pt>
                <c:pt idx="8832">
                  <c:v>0.10199074074074073</c:v>
                </c:pt>
                <c:pt idx="8833">
                  <c:v>0.10200231481481481</c:v>
                </c:pt>
                <c:pt idx="8834">
                  <c:v>0.10201388888888889</c:v>
                </c:pt>
                <c:pt idx="8835">
                  <c:v>0.10202546296296296</c:v>
                </c:pt>
                <c:pt idx="8836">
                  <c:v>0.10203703703703704</c:v>
                </c:pt>
                <c:pt idx="8837">
                  <c:v>0.10204861111111112</c:v>
                </c:pt>
                <c:pt idx="8838">
                  <c:v>0.10206018518518518</c:v>
                </c:pt>
                <c:pt idx="8839">
                  <c:v>0.10207175925925926</c:v>
                </c:pt>
                <c:pt idx="8840">
                  <c:v>0.10208333333333335</c:v>
                </c:pt>
                <c:pt idx="8841">
                  <c:v>0.10209490740740741</c:v>
                </c:pt>
                <c:pt idx="8842">
                  <c:v>0.10210648148148149</c:v>
                </c:pt>
                <c:pt idx="8843">
                  <c:v>0.10211805555555555</c:v>
                </c:pt>
                <c:pt idx="8844">
                  <c:v>0.10212962962962963</c:v>
                </c:pt>
                <c:pt idx="8845">
                  <c:v>0.10214120370370371</c:v>
                </c:pt>
                <c:pt idx="8846">
                  <c:v>0.10215277777777777</c:v>
                </c:pt>
                <c:pt idx="8847">
                  <c:v>0.10216435185185185</c:v>
                </c:pt>
                <c:pt idx="8848">
                  <c:v>0.10217592592592593</c:v>
                </c:pt>
                <c:pt idx="8849">
                  <c:v>0.1021875</c:v>
                </c:pt>
                <c:pt idx="8850">
                  <c:v>0.10219907407407408</c:v>
                </c:pt>
                <c:pt idx="8851">
                  <c:v>0.10221064814814813</c:v>
                </c:pt>
                <c:pt idx="8852">
                  <c:v>0.10222222222222221</c:v>
                </c:pt>
                <c:pt idx="8853">
                  <c:v>0.10223379629629629</c:v>
                </c:pt>
                <c:pt idx="8854">
                  <c:v>0.10224537037037036</c:v>
                </c:pt>
                <c:pt idx="8855">
                  <c:v>0.10225694444444444</c:v>
                </c:pt>
                <c:pt idx="8856">
                  <c:v>0.10226851851851852</c:v>
                </c:pt>
                <c:pt idx="8857">
                  <c:v>0.10228009259259259</c:v>
                </c:pt>
                <c:pt idx="8858">
                  <c:v>0.10229166666666667</c:v>
                </c:pt>
                <c:pt idx="8859">
                  <c:v>0.10230324074074075</c:v>
                </c:pt>
                <c:pt idx="8860">
                  <c:v>0.10231481481481482</c:v>
                </c:pt>
                <c:pt idx="8861">
                  <c:v>0.1023263888888889</c:v>
                </c:pt>
                <c:pt idx="8862">
                  <c:v>0.10233796296296298</c:v>
                </c:pt>
                <c:pt idx="8863">
                  <c:v>0.10234953703703703</c:v>
                </c:pt>
                <c:pt idx="8864">
                  <c:v>0.10236111111111111</c:v>
                </c:pt>
                <c:pt idx="8865">
                  <c:v>0.10237268518518518</c:v>
                </c:pt>
                <c:pt idx="8866">
                  <c:v>0.10238425925925926</c:v>
                </c:pt>
                <c:pt idx="8867">
                  <c:v>0.10239583333333334</c:v>
                </c:pt>
                <c:pt idx="8868">
                  <c:v>0.10240740740740741</c:v>
                </c:pt>
                <c:pt idx="8869">
                  <c:v>0.10241898148148149</c:v>
                </c:pt>
                <c:pt idx="8870">
                  <c:v>0.10243055555555557</c:v>
                </c:pt>
                <c:pt idx="8871">
                  <c:v>0.10244212962962962</c:v>
                </c:pt>
                <c:pt idx="8872">
                  <c:v>0.1024537037037037</c:v>
                </c:pt>
                <c:pt idx="8873">
                  <c:v>0.10246527777777777</c:v>
                </c:pt>
                <c:pt idx="8874">
                  <c:v>0.10247685185185185</c:v>
                </c:pt>
                <c:pt idx="8875">
                  <c:v>0.10248842592592593</c:v>
                </c:pt>
                <c:pt idx="8876">
                  <c:v>0.10249999999999999</c:v>
                </c:pt>
                <c:pt idx="8877">
                  <c:v>0.10251157407407407</c:v>
                </c:pt>
                <c:pt idx="8878">
                  <c:v>0.10252314814814815</c:v>
                </c:pt>
                <c:pt idx="8879">
                  <c:v>0.10253472222222222</c:v>
                </c:pt>
                <c:pt idx="8880">
                  <c:v>0.1025462962962963</c:v>
                </c:pt>
                <c:pt idx="8881">
                  <c:v>0.10255787037037038</c:v>
                </c:pt>
                <c:pt idx="8882">
                  <c:v>0.10256944444444445</c:v>
                </c:pt>
                <c:pt idx="8883">
                  <c:v>0.10258101851851852</c:v>
                </c:pt>
                <c:pt idx="8884">
                  <c:v>0.10259259259259258</c:v>
                </c:pt>
                <c:pt idx="8885">
                  <c:v>0.10260416666666666</c:v>
                </c:pt>
                <c:pt idx="8886">
                  <c:v>0.10261574074074074</c:v>
                </c:pt>
                <c:pt idx="8887">
                  <c:v>0.10262731481481481</c:v>
                </c:pt>
                <c:pt idx="8888">
                  <c:v>0.10263888888888889</c:v>
                </c:pt>
                <c:pt idx="8889">
                  <c:v>0.10265046296296297</c:v>
                </c:pt>
                <c:pt idx="8890">
                  <c:v>0.10266203703703704</c:v>
                </c:pt>
                <c:pt idx="8891">
                  <c:v>0.10267361111111112</c:v>
                </c:pt>
                <c:pt idx="8892">
                  <c:v>0.10268518518518517</c:v>
                </c:pt>
                <c:pt idx="8893">
                  <c:v>0.10269675925925925</c:v>
                </c:pt>
                <c:pt idx="8894">
                  <c:v>0.10270833333333333</c:v>
                </c:pt>
                <c:pt idx="8895">
                  <c:v>0.1027199074074074</c:v>
                </c:pt>
                <c:pt idx="8896">
                  <c:v>0.10273148148148148</c:v>
                </c:pt>
                <c:pt idx="8897">
                  <c:v>0.10274305555555556</c:v>
                </c:pt>
                <c:pt idx="8898">
                  <c:v>0.10275462962962963</c:v>
                </c:pt>
                <c:pt idx="8899">
                  <c:v>0.10276620370370371</c:v>
                </c:pt>
                <c:pt idx="8900">
                  <c:v>0.10277777777777779</c:v>
                </c:pt>
                <c:pt idx="8901">
                  <c:v>0.10278935185185185</c:v>
                </c:pt>
                <c:pt idx="8902">
                  <c:v>0.10280092592592593</c:v>
                </c:pt>
                <c:pt idx="8903">
                  <c:v>0.10281250000000001</c:v>
                </c:pt>
                <c:pt idx="8904">
                  <c:v>0.10282407407407407</c:v>
                </c:pt>
                <c:pt idx="8905">
                  <c:v>0.10283564814814815</c:v>
                </c:pt>
                <c:pt idx="8906">
                  <c:v>0.10284722222222221</c:v>
                </c:pt>
                <c:pt idx="8907">
                  <c:v>0.1028587962962963</c:v>
                </c:pt>
                <c:pt idx="8908">
                  <c:v>0.10287037037037038</c:v>
                </c:pt>
                <c:pt idx="8909">
                  <c:v>0.10288194444444444</c:v>
                </c:pt>
                <c:pt idx="8910">
                  <c:v>0.10289351851851852</c:v>
                </c:pt>
                <c:pt idx="8911">
                  <c:v>0.1029050925925926</c:v>
                </c:pt>
                <c:pt idx="8912">
                  <c:v>0.10291666666666666</c:v>
                </c:pt>
                <c:pt idx="8913">
                  <c:v>0.10292824074074074</c:v>
                </c:pt>
                <c:pt idx="8914">
                  <c:v>0.1029398148148148</c:v>
                </c:pt>
                <c:pt idx="8915">
                  <c:v>0.10295138888888888</c:v>
                </c:pt>
                <c:pt idx="8916">
                  <c:v>0.10296296296296296</c:v>
                </c:pt>
                <c:pt idx="8917">
                  <c:v>0.10297453703703703</c:v>
                </c:pt>
                <c:pt idx="8918">
                  <c:v>0.10298611111111111</c:v>
                </c:pt>
                <c:pt idx="8919">
                  <c:v>0.10299768518518519</c:v>
                </c:pt>
                <c:pt idx="8920">
                  <c:v>0.10300925925925926</c:v>
                </c:pt>
                <c:pt idx="8921">
                  <c:v>0.10302083333333334</c:v>
                </c:pt>
                <c:pt idx="8922">
                  <c:v>0.10303240740740742</c:v>
                </c:pt>
                <c:pt idx="8923">
                  <c:v>0.10304398148148149</c:v>
                </c:pt>
                <c:pt idx="8924">
                  <c:v>0.10305555555555555</c:v>
                </c:pt>
                <c:pt idx="8925">
                  <c:v>0.10306712962962962</c:v>
                </c:pt>
                <c:pt idx="8926">
                  <c:v>0.1030787037037037</c:v>
                </c:pt>
                <c:pt idx="8927">
                  <c:v>0.10309027777777778</c:v>
                </c:pt>
                <c:pt idx="8928">
                  <c:v>0.10310185185185185</c:v>
                </c:pt>
                <c:pt idx="8929">
                  <c:v>0.10311342592592593</c:v>
                </c:pt>
                <c:pt idx="8930">
                  <c:v>0.10312500000000001</c:v>
                </c:pt>
                <c:pt idx="8931">
                  <c:v>0.10313657407407407</c:v>
                </c:pt>
                <c:pt idx="8932">
                  <c:v>0.10314814814814816</c:v>
                </c:pt>
                <c:pt idx="8933">
                  <c:v>0.10315972222222221</c:v>
                </c:pt>
                <c:pt idx="8934">
                  <c:v>0.10317129629629629</c:v>
                </c:pt>
                <c:pt idx="8935">
                  <c:v>0.10318287037037037</c:v>
                </c:pt>
                <c:pt idx="8936">
                  <c:v>0.10319444444444444</c:v>
                </c:pt>
                <c:pt idx="8937">
                  <c:v>0.10320601851851852</c:v>
                </c:pt>
                <c:pt idx="8938">
                  <c:v>0.1032175925925926</c:v>
                </c:pt>
                <c:pt idx="8939">
                  <c:v>0.10322916666666666</c:v>
                </c:pt>
                <c:pt idx="8940">
                  <c:v>0.10324074074074074</c:v>
                </c:pt>
                <c:pt idx="8941">
                  <c:v>0.10324074074074074</c:v>
                </c:pt>
                <c:pt idx="8942">
                  <c:v>0.10325231481481482</c:v>
                </c:pt>
                <c:pt idx="8943">
                  <c:v>0.10326388888888889</c:v>
                </c:pt>
                <c:pt idx="8944">
                  <c:v>0.10327546296296297</c:v>
                </c:pt>
                <c:pt idx="8945">
                  <c:v>0.10328703703703705</c:v>
                </c:pt>
                <c:pt idx="8946">
                  <c:v>0.1032986111111111</c:v>
                </c:pt>
                <c:pt idx="8947">
                  <c:v>0.10331018518518519</c:v>
                </c:pt>
                <c:pt idx="8948">
                  <c:v>0.10332175925925925</c:v>
                </c:pt>
                <c:pt idx="8949">
                  <c:v>0.10333333333333333</c:v>
                </c:pt>
                <c:pt idx="8950">
                  <c:v>0.10334490740740741</c:v>
                </c:pt>
                <c:pt idx="8951">
                  <c:v>0.10335648148148148</c:v>
                </c:pt>
                <c:pt idx="8952">
                  <c:v>0.10336805555555556</c:v>
                </c:pt>
                <c:pt idx="8953">
                  <c:v>0.10337962962962964</c:v>
                </c:pt>
                <c:pt idx="8954">
                  <c:v>0.10339120370370369</c:v>
                </c:pt>
                <c:pt idx="8955">
                  <c:v>0.10340277777777777</c:v>
                </c:pt>
                <c:pt idx="8956">
                  <c:v>0.10341435185185184</c:v>
                </c:pt>
                <c:pt idx="8957">
                  <c:v>0.10342592592592592</c:v>
                </c:pt>
                <c:pt idx="8958">
                  <c:v>0.1034375</c:v>
                </c:pt>
                <c:pt idx="8959">
                  <c:v>0.10344907407407407</c:v>
                </c:pt>
                <c:pt idx="8960">
                  <c:v>0.10346064814814815</c:v>
                </c:pt>
                <c:pt idx="8961">
                  <c:v>0.10347222222222223</c:v>
                </c:pt>
                <c:pt idx="8962">
                  <c:v>0.1034837962962963</c:v>
                </c:pt>
                <c:pt idx="8963">
                  <c:v>0.10349537037037038</c:v>
                </c:pt>
                <c:pt idx="8964">
                  <c:v>0.10350694444444446</c:v>
                </c:pt>
                <c:pt idx="8965">
                  <c:v>0.10351851851851852</c:v>
                </c:pt>
                <c:pt idx="8966">
                  <c:v>0.10353009259259259</c:v>
                </c:pt>
                <c:pt idx="8967">
                  <c:v>0.10354166666666666</c:v>
                </c:pt>
                <c:pt idx="8968">
                  <c:v>0.10355324074074074</c:v>
                </c:pt>
                <c:pt idx="8969">
                  <c:v>0.10356481481481482</c:v>
                </c:pt>
                <c:pt idx="8970">
                  <c:v>0.10357638888888888</c:v>
                </c:pt>
                <c:pt idx="8971">
                  <c:v>0.10358796296296297</c:v>
                </c:pt>
                <c:pt idx="8972">
                  <c:v>0.10359953703703705</c:v>
                </c:pt>
                <c:pt idx="8973">
                  <c:v>0.10361111111111111</c:v>
                </c:pt>
                <c:pt idx="8974">
                  <c:v>0.10362268518518518</c:v>
                </c:pt>
                <c:pt idx="8975">
                  <c:v>0.10363425925925925</c:v>
                </c:pt>
                <c:pt idx="8976">
                  <c:v>0.10364583333333333</c:v>
                </c:pt>
                <c:pt idx="8977">
                  <c:v>0.10365740740740741</c:v>
                </c:pt>
                <c:pt idx="8978">
                  <c:v>0.10366898148148147</c:v>
                </c:pt>
                <c:pt idx="8979">
                  <c:v>0.10368055555555555</c:v>
                </c:pt>
                <c:pt idx="8980">
                  <c:v>0.10369212962962963</c:v>
                </c:pt>
                <c:pt idx="8981">
                  <c:v>0.1037037037037037</c:v>
                </c:pt>
                <c:pt idx="8982">
                  <c:v>0.10371527777777778</c:v>
                </c:pt>
                <c:pt idx="8983">
                  <c:v>0.10372685185185186</c:v>
                </c:pt>
                <c:pt idx="8984">
                  <c:v>0.10373842592592593</c:v>
                </c:pt>
                <c:pt idx="8985">
                  <c:v>0.10375000000000001</c:v>
                </c:pt>
                <c:pt idx="8986">
                  <c:v>0.10376157407407409</c:v>
                </c:pt>
                <c:pt idx="8987">
                  <c:v>0.10377314814814814</c:v>
                </c:pt>
                <c:pt idx="8988">
                  <c:v>0.10378472222222222</c:v>
                </c:pt>
                <c:pt idx="8989">
                  <c:v>0.10379629629629629</c:v>
                </c:pt>
                <c:pt idx="8990">
                  <c:v>0.10380787037037037</c:v>
                </c:pt>
                <c:pt idx="8991">
                  <c:v>0.10381944444444445</c:v>
                </c:pt>
                <c:pt idx="8992">
                  <c:v>0.10383101851851852</c:v>
                </c:pt>
                <c:pt idx="8993">
                  <c:v>0.1038425925925926</c:v>
                </c:pt>
                <c:pt idx="8994">
                  <c:v>0.10385416666666668</c:v>
                </c:pt>
                <c:pt idx="8995">
                  <c:v>0.10386574074074073</c:v>
                </c:pt>
                <c:pt idx="8996">
                  <c:v>0.10387731481481481</c:v>
                </c:pt>
                <c:pt idx="8997">
                  <c:v>0.10388888888888888</c:v>
                </c:pt>
                <c:pt idx="8998">
                  <c:v>0.10390046296296296</c:v>
                </c:pt>
                <c:pt idx="8999">
                  <c:v>0.10391203703703704</c:v>
                </c:pt>
                <c:pt idx="9000">
                  <c:v>0.10392361111111111</c:v>
                </c:pt>
                <c:pt idx="9001">
                  <c:v>0.10393518518518519</c:v>
                </c:pt>
                <c:pt idx="9002">
                  <c:v>0.10394675925925927</c:v>
                </c:pt>
                <c:pt idx="9003">
                  <c:v>0.10395833333333333</c:v>
                </c:pt>
                <c:pt idx="9004">
                  <c:v>0.10396990740740741</c:v>
                </c:pt>
                <c:pt idx="9005">
                  <c:v>0.10398148148148149</c:v>
                </c:pt>
                <c:pt idx="9006">
                  <c:v>0.10399305555555556</c:v>
                </c:pt>
                <c:pt idx="9007">
                  <c:v>0.10400462962962963</c:v>
                </c:pt>
                <c:pt idx="9008">
                  <c:v>0.10401620370370369</c:v>
                </c:pt>
                <c:pt idx="9009">
                  <c:v>0.10402777777777777</c:v>
                </c:pt>
                <c:pt idx="9010">
                  <c:v>0.10403935185185186</c:v>
                </c:pt>
                <c:pt idx="9011">
                  <c:v>0.10405092592592592</c:v>
                </c:pt>
                <c:pt idx="9012">
                  <c:v>0.1040625</c:v>
                </c:pt>
                <c:pt idx="9013">
                  <c:v>0.10407407407407408</c:v>
                </c:pt>
                <c:pt idx="9014">
                  <c:v>0.10408564814814815</c:v>
                </c:pt>
                <c:pt idx="9015">
                  <c:v>0.10409722222222222</c:v>
                </c:pt>
                <c:pt idx="9016">
                  <c:v>0.10410879629629628</c:v>
                </c:pt>
                <c:pt idx="9017">
                  <c:v>0.10412037037037036</c:v>
                </c:pt>
                <c:pt idx="9018">
                  <c:v>0.10413194444444444</c:v>
                </c:pt>
                <c:pt idx="9019">
                  <c:v>0.10414351851851851</c:v>
                </c:pt>
                <c:pt idx="9020">
                  <c:v>0.10415509259259259</c:v>
                </c:pt>
                <c:pt idx="9021">
                  <c:v>0.10416666666666667</c:v>
                </c:pt>
                <c:pt idx="9022">
                  <c:v>0.10417824074074074</c:v>
                </c:pt>
                <c:pt idx="9023">
                  <c:v>0.10418981481481482</c:v>
                </c:pt>
                <c:pt idx="9024">
                  <c:v>0.1042013888888889</c:v>
                </c:pt>
                <c:pt idx="9025">
                  <c:v>0.10421296296296297</c:v>
                </c:pt>
                <c:pt idx="9026">
                  <c:v>0.10422453703703705</c:v>
                </c:pt>
                <c:pt idx="9027">
                  <c:v>0.10423611111111113</c:v>
                </c:pt>
                <c:pt idx="9028">
                  <c:v>0.10424768518518518</c:v>
                </c:pt>
                <c:pt idx="9029">
                  <c:v>0.10425925925925926</c:v>
                </c:pt>
                <c:pt idx="9030">
                  <c:v>0.10427083333333333</c:v>
                </c:pt>
                <c:pt idx="9031">
                  <c:v>0.10428240740740741</c:v>
                </c:pt>
                <c:pt idx="9032">
                  <c:v>0.10429398148148149</c:v>
                </c:pt>
                <c:pt idx="9033">
                  <c:v>0.10430555555555555</c:v>
                </c:pt>
                <c:pt idx="9034">
                  <c:v>0.10431712962962963</c:v>
                </c:pt>
                <c:pt idx="9035">
                  <c:v>0.10432870370370372</c:v>
                </c:pt>
                <c:pt idx="9036">
                  <c:v>0.10434027777777777</c:v>
                </c:pt>
                <c:pt idx="9037">
                  <c:v>0.10435185185185185</c:v>
                </c:pt>
                <c:pt idx="9038">
                  <c:v>0.10436342592592592</c:v>
                </c:pt>
                <c:pt idx="9039">
                  <c:v>0.104375</c:v>
                </c:pt>
                <c:pt idx="9040">
                  <c:v>0.10438657407407408</c:v>
                </c:pt>
                <c:pt idx="9041">
                  <c:v>0.10439814814814814</c:v>
                </c:pt>
                <c:pt idx="9042">
                  <c:v>0.10440972222222222</c:v>
                </c:pt>
                <c:pt idx="9043">
                  <c:v>0.1044212962962963</c:v>
                </c:pt>
                <c:pt idx="9044">
                  <c:v>0.10443287037037037</c:v>
                </c:pt>
                <c:pt idx="9045">
                  <c:v>0.10444444444444445</c:v>
                </c:pt>
                <c:pt idx="9046">
                  <c:v>0.10445601851851853</c:v>
                </c:pt>
                <c:pt idx="9047">
                  <c:v>0.1044675925925926</c:v>
                </c:pt>
                <c:pt idx="9048">
                  <c:v>0.10447916666666666</c:v>
                </c:pt>
                <c:pt idx="9049">
                  <c:v>0.10449074074074073</c:v>
                </c:pt>
                <c:pt idx="9050">
                  <c:v>0.10450231481481481</c:v>
                </c:pt>
                <c:pt idx="9051">
                  <c:v>0.10451388888888889</c:v>
                </c:pt>
                <c:pt idx="9052">
                  <c:v>0.10452546296296296</c:v>
                </c:pt>
                <c:pt idx="9053">
                  <c:v>0.10453703703703704</c:v>
                </c:pt>
                <c:pt idx="9054">
                  <c:v>0.10454861111111112</c:v>
                </c:pt>
                <c:pt idx="9055">
                  <c:v>0.10456018518518519</c:v>
                </c:pt>
                <c:pt idx="9056">
                  <c:v>0.10457175925925925</c:v>
                </c:pt>
                <c:pt idx="9057">
                  <c:v>0.10458333333333332</c:v>
                </c:pt>
                <c:pt idx="9058">
                  <c:v>0.1045949074074074</c:v>
                </c:pt>
                <c:pt idx="9059">
                  <c:v>0.10460648148148148</c:v>
                </c:pt>
                <c:pt idx="9060">
                  <c:v>0.10461805555555555</c:v>
                </c:pt>
                <c:pt idx="9061">
                  <c:v>0.10462962962962963</c:v>
                </c:pt>
                <c:pt idx="9062">
                  <c:v>0.10464120370370371</c:v>
                </c:pt>
                <c:pt idx="9063">
                  <c:v>0.10465277777777778</c:v>
                </c:pt>
                <c:pt idx="9064">
                  <c:v>0.10466435185185186</c:v>
                </c:pt>
                <c:pt idx="9065">
                  <c:v>0.10467592592592594</c:v>
                </c:pt>
                <c:pt idx="9066">
                  <c:v>0.1046875</c:v>
                </c:pt>
                <c:pt idx="9067">
                  <c:v>0.10469907407407408</c:v>
                </c:pt>
                <c:pt idx="9068">
                  <c:v>0.10471064814814816</c:v>
                </c:pt>
                <c:pt idx="9069">
                  <c:v>0.10472222222222222</c:v>
                </c:pt>
                <c:pt idx="9070">
                  <c:v>0.1047337962962963</c:v>
                </c:pt>
                <c:pt idx="9071">
                  <c:v>0.10474537037037036</c:v>
                </c:pt>
                <c:pt idx="9072">
                  <c:v>0.10475694444444444</c:v>
                </c:pt>
                <c:pt idx="9073">
                  <c:v>0.10476851851851852</c:v>
                </c:pt>
                <c:pt idx="9074">
                  <c:v>0.10478009259259259</c:v>
                </c:pt>
                <c:pt idx="9075">
                  <c:v>0.10479166666666667</c:v>
                </c:pt>
                <c:pt idx="9076">
                  <c:v>0.10480324074074075</c:v>
                </c:pt>
                <c:pt idx="9077">
                  <c:v>0.10481481481481481</c:v>
                </c:pt>
                <c:pt idx="9078">
                  <c:v>0.10482638888888889</c:v>
                </c:pt>
                <c:pt idx="9079">
                  <c:v>0.10483796296296295</c:v>
                </c:pt>
                <c:pt idx="9080">
                  <c:v>0.10484953703703703</c:v>
                </c:pt>
                <c:pt idx="9081">
                  <c:v>0.10486111111111111</c:v>
                </c:pt>
                <c:pt idx="9082">
                  <c:v>0.10487268518518518</c:v>
                </c:pt>
                <c:pt idx="9083">
                  <c:v>0.10488425925925926</c:v>
                </c:pt>
                <c:pt idx="9084">
                  <c:v>0.10489583333333334</c:v>
                </c:pt>
                <c:pt idx="9085">
                  <c:v>0.10490740740740741</c:v>
                </c:pt>
                <c:pt idx="9086">
                  <c:v>0.10491898148148149</c:v>
                </c:pt>
                <c:pt idx="9087">
                  <c:v>0.10493055555555557</c:v>
                </c:pt>
                <c:pt idx="9088">
                  <c:v>0.10494212962962964</c:v>
                </c:pt>
                <c:pt idx="9089">
                  <c:v>0.1049537037037037</c:v>
                </c:pt>
                <c:pt idx="9090">
                  <c:v>0.10496527777777777</c:v>
                </c:pt>
                <c:pt idx="9091">
                  <c:v>0.10497685185185185</c:v>
                </c:pt>
                <c:pt idx="9092">
                  <c:v>0.10498842592592593</c:v>
                </c:pt>
                <c:pt idx="9093">
                  <c:v>0.105</c:v>
                </c:pt>
                <c:pt idx="9094">
                  <c:v>0.10501157407407408</c:v>
                </c:pt>
                <c:pt idx="9095">
                  <c:v>0.10502314814814816</c:v>
                </c:pt>
                <c:pt idx="9096">
                  <c:v>0.10503472222222222</c:v>
                </c:pt>
                <c:pt idx="9097">
                  <c:v>0.10504629629629629</c:v>
                </c:pt>
                <c:pt idx="9098">
                  <c:v>0.10505787037037036</c:v>
                </c:pt>
                <c:pt idx="9099">
                  <c:v>0.10506944444444444</c:v>
                </c:pt>
                <c:pt idx="9100">
                  <c:v>0.10508101851851852</c:v>
                </c:pt>
                <c:pt idx="9101">
                  <c:v>0.10509259259259258</c:v>
                </c:pt>
                <c:pt idx="9102">
                  <c:v>0.10510416666666667</c:v>
                </c:pt>
                <c:pt idx="9103">
                  <c:v>0.10511574074074075</c:v>
                </c:pt>
                <c:pt idx="9104">
                  <c:v>0.10512731481481481</c:v>
                </c:pt>
                <c:pt idx="9105">
                  <c:v>0.10513888888888889</c:v>
                </c:pt>
                <c:pt idx="9106">
                  <c:v>0.10515046296296297</c:v>
                </c:pt>
                <c:pt idx="9107">
                  <c:v>0.10516203703703704</c:v>
                </c:pt>
                <c:pt idx="9108">
                  <c:v>0.10517361111111112</c:v>
                </c:pt>
                <c:pt idx="9109">
                  <c:v>0.10518518518518517</c:v>
                </c:pt>
                <c:pt idx="9110">
                  <c:v>0.10519675925925925</c:v>
                </c:pt>
                <c:pt idx="9111">
                  <c:v>0.10520833333333333</c:v>
                </c:pt>
                <c:pt idx="9112">
                  <c:v>0.1052199074074074</c:v>
                </c:pt>
                <c:pt idx="9113">
                  <c:v>0.10523148148148148</c:v>
                </c:pt>
                <c:pt idx="9114">
                  <c:v>0.10524305555555556</c:v>
                </c:pt>
                <c:pt idx="9115">
                  <c:v>0.10525462962962963</c:v>
                </c:pt>
                <c:pt idx="9116">
                  <c:v>0.10526620370370371</c:v>
                </c:pt>
                <c:pt idx="9117">
                  <c:v>0.10527777777777779</c:v>
                </c:pt>
                <c:pt idx="9118">
                  <c:v>0.10528935185185184</c:v>
                </c:pt>
                <c:pt idx="9119">
                  <c:v>0.10530092592592592</c:v>
                </c:pt>
                <c:pt idx="9120">
                  <c:v>0.10531249999999999</c:v>
                </c:pt>
                <c:pt idx="9121">
                  <c:v>0.10532407407407407</c:v>
                </c:pt>
                <c:pt idx="9122">
                  <c:v>0.10533564814814815</c:v>
                </c:pt>
                <c:pt idx="9123">
                  <c:v>0.10534722222222222</c:v>
                </c:pt>
                <c:pt idx="9124">
                  <c:v>0.1053587962962963</c:v>
                </c:pt>
                <c:pt idx="9125">
                  <c:v>0.10537037037037038</c:v>
                </c:pt>
                <c:pt idx="9126">
                  <c:v>0.10538194444444444</c:v>
                </c:pt>
                <c:pt idx="9127">
                  <c:v>0.10539351851851853</c:v>
                </c:pt>
                <c:pt idx="9128">
                  <c:v>0.10540509259259261</c:v>
                </c:pt>
                <c:pt idx="9129">
                  <c:v>0.10541666666666667</c:v>
                </c:pt>
                <c:pt idx="9130">
                  <c:v>0.10542824074074074</c:v>
                </c:pt>
                <c:pt idx="9131">
                  <c:v>0.10543981481481481</c:v>
                </c:pt>
                <c:pt idx="9132">
                  <c:v>0.10545138888888889</c:v>
                </c:pt>
                <c:pt idx="9133">
                  <c:v>0.10546296296296297</c:v>
                </c:pt>
                <c:pt idx="9134">
                  <c:v>0.10547453703703703</c:v>
                </c:pt>
                <c:pt idx="9135">
                  <c:v>0.10548611111111111</c:v>
                </c:pt>
                <c:pt idx="9136">
                  <c:v>0.10549768518518519</c:v>
                </c:pt>
                <c:pt idx="9137">
                  <c:v>0.10550925925925926</c:v>
                </c:pt>
                <c:pt idx="9138">
                  <c:v>0.10552083333333333</c:v>
                </c:pt>
                <c:pt idx="9139">
                  <c:v>0.10553240740740739</c:v>
                </c:pt>
                <c:pt idx="9140">
                  <c:v>0.10554398148148147</c:v>
                </c:pt>
                <c:pt idx="9141">
                  <c:v>0.10555555555555556</c:v>
                </c:pt>
                <c:pt idx="9142">
                  <c:v>0.10556712962962962</c:v>
                </c:pt>
                <c:pt idx="9143">
                  <c:v>0.1055787037037037</c:v>
                </c:pt>
                <c:pt idx="9144">
                  <c:v>0.10559027777777778</c:v>
                </c:pt>
                <c:pt idx="9145">
                  <c:v>0.10560185185185185</c:v>
                </c:pt>
                <c:pt idx="9146">
                  <c:v>0.10561342592592593</c:v>
                </c:pt>
                <c:pt idx="9147">
                  <c:v>0.10562500000000001</c:v>
                </c:pt>
                <c:pt idx="9148">
                  <c:v>0.10563657407407408</c:v>
                </c:pt>
                <c:pt idx="9149">
                  <c:v>0.10564814814814816</c:v>
                </c:pt>
                <c:pt idx="9150">
                  <c:v>0.10565972222222221</c:v>
                </c:pt>
                <c:pt idx="9151">
                  <c:v>0.10567129629629629</c:v>
                </c:pt>
                <c:pt idx="9152">
                  <c:v>0.10568287037037037</c:v>
                </c:pt>
                <c:pt idx="9153">
                  <c:v>0.10569444444444444</c:v>
                </c:pt>
                <c:pt idx="9154">
                  <c:v>0.10570601851851852</c:v>
                </c:pt>
                <c:pt idx="9155">
                  <c:v>0.1057175925925926</c:v>
                </c:pt>
                <c:pt idx="9156">
                  <c:v>0.10572916666666667</c:v>
                </c:pt>
                <c:pt idx="9157">
                  <c:v>0.10574074074074075</c:v>
                </c:pt>
                <c:pt idx="9158">
                  <c:v>0.1057523148148148</c:v>
                </c:pt>
                <c:pt idx="9159">
                  <c:v>0.10576388888888888</c:v>
                </c:pt>
                <c:pt idx="9160">
                  <c:v>0.10577546296296296</c:v>
                </c:pt>
                <c:pt idx="9161">
                  <c:v>0.10578703703703703</c:v>
                </c:pt>
                <c:pt idx="9162">
                  <c:v>0.10579861111111111</c:v>
                </c:pt>
                <c:pt idx="9163">
                  <c:v>0.10581018518518519</c:v>
                </c:pt>
                <c:pt idx="9164">
                  <c:v>0.10582175925925925</c:v>
                </c:pt>
                <c:pt idx="9165">
                  <c:v>0.10583333333333333</c:v>
                </c:pt>
                <c:pt idx="9166">
                  <c:v>0.10584490740740742</c:v>
                </c:pt>
                <c:pt idx="9167">
                  <c:v>0.10585648148148148</c:v>
                </c:pt>
                <c:pt idx="9168">
                  <c:v>0.10586805555555556</c:v>
                </c:pt>
                <c:pt idx="9169">
                  <c:v>0.10587962962962964</c:v>
                </c:pt>
                <c:pt idx="9170">
                  <c:v>0.10589120370370371</c:v>
                </c:pt>
                <c:pt idx="9171">
                  <c:v>0.10590277777777778</c:v>
                </c:pt>
                <c:pt idx="9172">
                  <c:v>0.10591435185185184</c:v>
                </c:pt>
                <c:pt idx="9173">
                  <c:v>0.10592592592592592</c:v>
                </c:pt>
                <c:pt idx="9174">
                  <c:v>0.1059375</c:v>
                </c:pt>
                <c:pt idx="9175">
                  <c:v>0.10594907407407407</c:v>
                </c:pt>
                <c:pt idx="9176">
                  <c:v>0.10596064814814815</c:v>
                </c:pt>
                <c:pt idx="9177">
                  <c:v>0.10597222222222223</c:v>
                </c:pt>
                <c:pt idx="9178">
                  <c:v>0.1059837962962963</c:v>
                </c:pt>
                <c:pt idx="9179">
                  <c:v>0.10599537037037036</c:v>
                </c:pt>
                <c:pt idx="9180">
                  <c:v>0.10600694444444443</c:v>
                </c:pt>
                <c:pt idx="9181">
                  <c:v>0.10601851851851851</c:v>
                </c:pt>
                <c:pt idx="9182">
                  <c:v>0.10603009259259259</c:v>
                </c:pt>
                <c:pt idx="9183">
                  <c:v>0.10604166666666666</c:v>
                </c:pt>
                <c:pt idx="9184">
                  <c:v>0.10605324074074074</c:v>
                </c:pt>
                <c:pt idx="9185">
                  <c:v>0.10606481481481482</c:v>
                </c:pt>
                <c:pt idx="9186">
                  <c:v>0.10607638888888889</c:v>
                </c:pt>
                <c:pt idx="9187">
                  <c:v>0.10608796296296297</c:v>
                </c:pt>
                <c:pt idx="9188">
                  <c:v>0.10609953703703705</c:v>
                </c:pt>
                <c:pt idx="9189">
                  <c:v>0.10611111111111111</c:v>
                </c:pt>
                <c:pt idx="9190">
                  <c:v>0.10612268518518519</c:v>
                </c:pt>
                <c:pt idx="9191">
                  <c:v>0.10613425925925928</c:v>
                </c:pt>
                <c:pt idx="9192">
                  <c:v>0.10614583333333333</c:v>
                </c:pt>
                <c:pt idx="9193">
                  <c:v>0.10615740740740741</c:v>
                </c:pt>
                <c:pt idx="9194">
                  <c:v>0.10616898148148148</c:v>
                </c:pt>
                <c:pt idx="9195">
                  <c:v>0.10618055555555556</c:v>
                </c:pt>
                <c:pt idx="9196">
                  <c:v>0.10619212962962964</c:v>
                </c:pt>
                <c:pt idx="9197">
                  <c:v>0.1062037037037037</c:v>
                </c:pt>
                <c:pt idx="9198">
                  <c:v>0.10621527777777778</c:v>
                </c:pt>
                <c:pt idx="9199">
                  <c:v>0.10622685185185186</c:v>
                </c:pt>
                <c:pt idx="9200">
                  <c:v>0.10623842592592592</c:v>
                </c:pt>
                <c:pt idx="9201">
                  <c:v>0.10625</c:v>
                </c:pt>
                <c:pt idx="9202">
                  <c:v>0.10626157407407406</c:v>
                </c:pt>
                <c:pt idx="9203">
                  <c:v>0.10627314814814814</c:v>
                </c:pt>
                <c:pt idx="9204">
                  <c:v>0.10628472222222222</c:v>
                </c:pt>
                <c:pt idx="9205">
                  <c:v>0.10629629629629629</c:v>
                </c:pt>
                <c:pt idx="9206">
                  <c:v>0.10630787037037037</c:v>
                </c:pt>
                <c:pt idx="9207">
                  <c:v>0.10631944444444445</c:v>
                </c:pt>
                <c:pt idx="9208">
                  <c:v>0.10633101851851852</c:v>
                </c:pt>
                <c:pt idx="9209">
                  <c:v>0.1063425925925926</c:v>
                </c:pt>
                <c:pt idx="9210">
                  <c:v>0.10635416666666668</c:v>
                </c:pt>
                <c:pt idx="9211">
                  <c:v>0.10636574074074073</c:v>
                </c:pt>
                <c:pt idx="9212">
                  <c:v>0.10637731481481481</c:v>
                </c:pt>
                <c:pt idx="9213">
                  <c:v>0.10638888888888888</c:v>
                </c:pt>
                <c:pt idx="9214">
                  <c:v>0.10640046296296296</c:v>
                </c:pt>
                <c:pt idx="9215">
                  <c:v>0.10641203703703704</c:v>
                </c:pt>
                <c:pt idx="9216">
                  <c:v>0.10642361111111111</c:v>
                </c:pt>
                <c:pt idx="9217">
                  <c:v>0.10643518518518519</c:v>
                </c:pt>
                <c:pt idx="9218">
                  <c:v>0.10644675925925927</c:v>
                </c:pt>
                <c:pt idx="9219">
                  <c:v>0.10645833333333332</c:v>
                </c:pt>
                <c:pt idx="9220">
                  <c:v>0.10646990740740742</c:v>
                </c:pt>
                <c:pt idx="9221">
                  <c:v>0.10648148148148147</c:v>
                </c:pt>
                <c:pt idx="9222">
                  <c:v>0.10649305555555555</c:v>
                </c:pt>
                <c:pt idx="9223">
                  <c:v>0.10650462962962963</c:v>
                </c:pt>
                <c:pt idx="9224">
                  <c:v>0.1065162037037037</c:v>
                </c:pt>
                <c:pt idx="9225">
                  <c:v>0.10652777777777778</c:v>
                </c:pt>
                <c:pt idx="9226">
                  <c:v>0.10653935185185186</c:v>
                </c:pt>
                <c:pt idx="9227">
                  <c:v>0.10655092592592592</c:v>
                </c:pt>
                <c:pt idx="9228">
                  <c:v>0.1065625</c:v>
                </c:pt>
                <c:pt idx="9229">
                  <c:v>0.10657407407407408</c:v>
                </c:pt>
                <c:pt idx="9230">
                  <c:v>0.10658564814814815</c:v>
                </c:pt>
                <c:pt idx="9231">
                  <c:v>0.10659722222222223</c:v>
                </c:pt>
                <c:pt idx="9232">
                  <c:v>0.10660879629629628</c:v>
                </c:pt>
                <c:pt idx="9233">
                  <c:v>0.10662037037037037</c:v>
                </c:pt>
                <c:pt idx="9234">
                  <c:v>0.10663194444444445</c:v>
                </c:pt>
                <c:pt idx="9235">
                  <c:v>0.10664351851851851</c:v>
                </c:pt>
                <c:pt idx="9236">
                  <c:v>0.10665509259259259</c:v>
                </c:pt>
                <c:pt idx="9237">
                  <c:v>0.10666666666666667</c:v>
                </c:pt>
                <c:pt idx="9238">
                  <c:v>0.10667824074074074</c:v>
                </c:pt>
                <c:pt idx="9239">
                  <c:v>0.10668981481481482</c:v>
                </c:pt>
                <c:pt idx="9240">
                  <c:v>0.10670138888888887</c:v>
                </c:pt>
                <c:pt idx="9241">
                  <c:v>0.10671296296296295</c:v>
                </c:pt>
                <c:pt idx="9242">
                  <c:v>0.10672453703703703</c:v>
                </c:pt>
                <c:pt idx="9243">
                  <c:v>0.1067361111111111</c:v>
                </c:pt>
                <c:pt idx="9244">
                  <c:v>0.10674768518518518</c:v>
                </c:pt>
                <c:pt idx="9245">
                  <c:v>0.10675925925925926</c:v>
                </c:pt>
                <c:pt idx="9246">
                  <c:v>0.10677083333333333</c:v>
                </c:pt>
                <c:pt idx="9247">
                  <c:v>0.10678240740740741</c:v>
                </c:pt>
                <c:pt idx="9248">
                  <c:v>0.10679398148148149</c:v>
                </c:pt>
                <c:pt idx="9249">
                  <c:v>0.10680555555555556</c:v>
                </c:pt>
                <c:pt idx="9250">
                  <c:v>0.10681712962962964</c:v>
                </c:pt>
                <c:pt idx="9251">
                  <c:v>0.10682870370370372</c:v>
                </c:pt>
                <c:pt idx="9252">
                  <c:v>0.10684027777777778</c:v>
                </c:pt>
                <c:pt idx="9253">
                  <c:v>0.10685185185185185</c:v>
                </c:pt>
                <c:pt idx="9254">
                  <c:v>0.10686342592592592</c:v>
                </c:pt>
                <c:pt idx="9255">
                  <c:v>0.106875</c:v>
                </c:pt>
                <c:pt idx="9256">
                  <c:v>0.10688657407407408</c:v>
                </c:pt>
                <c:pt idx="9257">
                  <c:v>0.10689814814814814</c:v>
                </c:pt>
                <c:pt idx="9258">
                  <c:v>0.10690972222222223</c:v>
                </c:pt>
                <c:pt idx="9259">
                  <c:v>0.10692129629629631</c:v>
                </c:pt>
                <c:pt idx="9260">
                  <c:v>0.10693287037037037</c:v>
                </c:pt>
                <c:pt idx="9261">
                  <c:v>0.10694444444444444</c:v>
                </c:pt>
                <c:pt idx="9262">
                  <c:v>0.10695601851851851</c:v>
                </c:pt>
                <c:pt idx="9263">
                  <c:v>0.10696759259259259</c:v>
                </c:pt>
                <c:pt idx="9264">
                  <c:v>0.10697916666666667</c:v>
                </c:pt>
                <c:pt idx="9265">
                  <c:v>0.10699074074074073</c:v>
                </c:pt>
                <c:pt idx="9266">
                  <c:v>0.10700231481481481</c:v>
                </c:pt>
                <c:pt idx="9267">
                  <c:v>0.10701388888888889</c:v>
                </c:pt>
                <c:pt idx="9268">
                  <c:v>0.10702546296296296</c:v>
                </c:pt>
                <c:pt idx="9269">
                  <c:v>0.10703703703703704</c:v>
                </c:pt>
                <c:pt idx="9270">
                  <c:v>0.10704861111111112</c:v>
                </c:pt>
                <c:pt idx="9271">
                  <c:v>0.10706018518518519</c:v>
                </c:pt>
                <c:pt idx="9272">
                  <c:v>0.10707175925925926</c:v>
                </c:pt>
                <c:pt idx="9273">
                  <c:v>0.10708333333333335</c:v>
                </c:pt>
                <c:pt idx="9274">
                  <c:v>0.1070949074074074</c:v>
                </c:pt>
                <c:pt idx="9275">
                  <c:v>0.10710648148148148</c:v>
                </c:pt>
                <c:pt idx="9276">
                  <c:v>0.10711805555555555</c:v>
                </c:pt>
                <c:pt idx="9277">
                  <c:v>0.10712962962962963</c:v>
                </c:pt>
                <c:pt idx="9278">
                  <c:v>0.10714120370370371</c:v>
                </c:pt>
                <c:pt idx="9279">
                  <c:v>0.10715277777777778</c:v>
                </c:pt>
                <c:pt idx="9280">
                  <c:v>0.10716435185185186</c:v>
                </c:pt>
                <c:pt idx="9281">
                  <c:v>0.10717592592592594</c:v>
                </c:pt>
                <c:pt idx="9282">
                  <c:v>0.10718749999999999</c:v>
                </c:pt>
                <c:pt idx="9283">
                  <c:v>0.10719907407407407</c:v>
                </c:pt>
                <c:pt idx="9284">
                  <c:v>0.10721064814814814</c:v>
                </c:pt>
                <c:pt idx="9285">
                  <c:v>0.10722222222222222</c:v>
                </c:pt>
                <c:pt idx="9286">
                  <c:v>0.1072337962962963</c:v>
                </c:pt>
                <c:pt idx="9287">
                  <c:v>0.10724537037037037</c:v>
                </c:pt>
                <c:pt idx="9288">
                  <c:v>0.10725694444444445</c:v>
                </c:pt>
                <c:pt idx="9289">
                  <c:v>0.10726851851851853</c:v>
                </c:pt>
                <c:pt idx="9290">
                  <c:v>0.10728009259259259</c:v>
                </c:pt>
                <c:pt idx="9291">
                  <c:v>0.10729166666666667</c:v>
                </c:pt>
                <c:pt idx="9292">
                  <c:v>0.10730324074074075</c:v>
                </c:pt>
                <c:pt idx="9293">
                  <c:v>0.10730324074074075</c:v>
                </c:pt>
                <c:pt idx="9294">
                  <c:v>0.10731481481481481</c:v>
                </c:pt>
                <c:pt idx="9295">
                  <c:v>0.10732638888888889</c:v>
                </c:pt>
                <c:pt idx="9296">
                  <c:v>0.10733796296296295</c:v>
                </c:pt>
                <c:pt idx="9297">
                  <c:v>0.10734953703703703</c:v>
                </c:pt>
                <c:pt idx="9298">
                  <c:v>0.10736111111111112</c:v>
                </c:pt>
                <c:pt idx="9299">
                  <c:v>0.10737268518518518</c:v>
                </c:pt>
                <c:pt idx="9300">
                  <c:v>0.10738425925925926</c:v>
                </c:pt>
                <c:pt idx="9301">
                  <c:v>0.10739583333333334</c:v>
                </c:pt>
                <c:pt idx="9302">
                  <c:v>0.1074074074074074</c:v>
                </c:pt>
                <c:pt idx="9303">
                  <c:v>0.10741898148148148</c:v>
                </c:pt>
                <c:pt idx="9304">
                  <c:v>0.10743055555555554</c:v>
                </c:pt>
                <c:pt idx="9305">
                  <c:v>0.10744212962962962</c:v>
                </c:pt>
                <c:pt idx="9306">
                  <c:v>0.1074537037037037</c:v>
                </c:pt>
                <c:pt idx="9307">
                  <c:v>0.10746527777777777</c:v>
                </c:pt>
                <c:pt idx="9308">
                  <c:v>0.10747685185185185</c:v>
                </c:pt>
                <c:pt idx="9309">
                  <c:v>0.10748842592592593</c:v>
                </c:pt>
                <c:pt idx="9310">
                  <c:v>0.1075</c:v>
                </c:pt>
                <c:pt idx="9311">
                  <c:v>0.10751157407407408</c:v>
                </c:pt>
                <c:pt idx="9312">
                  <c:v>0.10752314814814816</c:v>
                </c:pt>
                <c:pt idx="9313">
                  <c:v>0.10753472222222223</c:v>
                </c:pt>
                <c:pt idx="9314">
                  <c:v>0.10754629629629631</c:v>
                </c:pt>
                <c:pt idx="9315">
                  <c:v>0.10755787037037036</c:v>
                </c:pt>
                <c:pt idx="9316">
                  <c:v>0.10756944444444444</c:v>
                </c:pt>
                <c:pt idx="9317">
                  <c:v>0.10758101851851852</c:v>
                </c:pt>
                <c:pt idx="9318">
                  <c:v>0.10759259259259259</c:v>
                </c:pt>
                <c:pt idx="9319">
                  <c:v>0.10760416666666667</c:v>
                </c:pt>
                <c:pt idx="9320">
                  <c:v>0.10761574074074075</c:v>
                </c:pt>
                <c:pt idx="9321">
                  <c:v>0.10762731481481481</c:v>
                </c:pt>
                <c:pt idx="9322">
                  <c:v>0.1076388888888889</c:v>
                </c:pt>
                <c:pt idx="9323">
                  <c:v>0.10765046296296295</c:v>
                </c:pt>
                <c:pt idx="9324">
                  <c:v>0.10766203703703703</c:v>
                </c:pt>
                <c:pt idx="9325">
                  <c:v>0.10767361111111111</c:v>
                </c:pt>
                <c:pt idx="9326">
                  <c:v>0.10768518518518518</c:v>
                </c:pt>
                <c:pt idx="9327">
                  <c:v>0.10769675925925926</c:v>
                </c:pt>
                <c:pt idx="9328">
                  <c:v>0.10770833333333334</c:v>
                </c:pt>
                <c:pt idx="9329">
                  <c:v>0.1077199074074074</c:v>
                </c:pt>
                <c:pt idx="9330">
                  <c:v>0.10773148148148148</c:v>
                </c:pt>
                <c:pt idx="9331">
                  <c:v>0.10774305555555556</c:v>
                </c:pt>
                <c:pt idx="9332">
                  <c:v>0.10775462962962963</c:v>
                </c:pt>
                <c:pt idx="9333">
                  <c:v>0.10776620370370371</c:v>
                </c:pt>
                <c:pt idx="9334">
                  <c:v>0.10777777777777779</c:v>
                </c:pt>
                <c:pt idx="9335">
                  <c:v>0.10778935185185186</c:v>
                </c:pt>
                <c:pt idx="9336">
                  <c:v>0.10780092592592593</c:v>
                </c:pt>
                <c:pt idx="9337">
                  <c:v>0.10781249999999999</c:v>
                </c:pt>
                <c:pt idx="9338">
                  <c:v>0.10782407407407407</c:v>
                </c:pt>
                <c:pt idx="9339">
                  <c:v>0.10783564814814815</c:v>
                </c:pt>
                <c:pt idx="9340">
                  <c:v>0.10784722222222222</c:v>
                </c:pt>
                <c:pt idx="9341">
                  <c:v>0.1078587962962963</c:v>
                </c:pt>
                <c:pt idx="9342">
                  <c:v>0.10787037037037038</c:v>
                </c:pt>
                <c:pt idx="9343">
                  <c:v>0.10788194444444445</c:v>
                </c:pt>
                <c:pt idx="9344">
                  <c:v>0.10789351851851851</c:v>
                </c:pt>
                <c:pt idx="9345">
                  <c:v>0.10790509259259258</c:v>
                </c:pt>
                <c:pt idx="9346">
                  <c:v>0.10791666666666666</c:v>
                </c:pt>
                <c:pt idx="9347">
                  <c:v>0.10792824074074074</c:v>
                </c:pt>
                <c:pt idx="9348">
                  <c:v>0.10793981481481481</c:v>
                </c:pt>
                <c:pt idx="9349">
                  <c:v>0.10795138888888889</c:v>
                </c:pt>
                <c:pt idx="9350">
                  <c:v>0.10796296296296297</c:v>
                </c:pt>
                <c:pt idx="9351">
                  <c:v>0.10797453703703704</c:v>
                </c:pt>
                <c:pt idx="9352">
                  <c:v>0.10798611111111112</c:v>
                </c:pt>
                <c:pt idx="9353">
                  <c:v>0.1079976851851852</c:v>
                </c:pt>
                <c:pt idx="9354">
                  <c:v>0.10800925925925926</c:v>
                </c:pt>
                <c:pt idx="9355">
                  <c:v>0.10802083333333333</c:v>
                </c:pt>
                <c:pt idx="9356">
                  <c:v>0.10803240740740742</c:v>
                </c:pt>
                <c:pt idx="9357">
                  <c:v>0.10804398148148148</c:v>
                </c:pt>
                <c:pt idx="9358">
                  <c:v>0.10805555555555556</c:v>
                </c:pt>
                <c:pt idx="9359">
                  <c:v>0.10806712962962962</c:v>
                </c:pt>
                <c:pt idx="9360">
                  <c:v>0.1080787037037037</c:v>
                </c:pt>
                <c:pt idx="9361">
                  <c:v>0.10809027777777779</c:v>
                </c:pt>
                <c:pt idx="9362">
                  <c:v>0.10810185185185185</c:v>
                </c:pt>
                <c:pt idx="9363">
                  <c:v>0.10811342592592592</c:v>
                </c:pt>
                <c:pt idx="9364">
                  <c:v>0.10812500000000001</c:v>
                </c:pt>
                <c:pt idx="9365">
                  <c:v>0.10813657407407407</c:v>
                </c:pt>
                <c:pt idx="9366">
                  <c:v>0.10814814814814815</c:v>
                </c:pt>
                <c:pt idx="9367">
                  <c:v>0.10815972222222221</c:v>
                </c:pt>
                <c:pt idx="9368">
                  <c:v>0.10817129629629629</c:v>
                </c:pt>
                <c:pt idx="9369">
                  <c:v>0.10818287037037037</c:v>
                </c:pt>
                <c:pt idx="9370">
                  <c:v>0.10819444444444444</c:v>
                </c:pt>
                <c:pt idx="9371">
                  <c:v>0.10820601851851852</c:v>
                </c:pt>
                <c:pt idx="9372">
                  <c:v>0.1082175925925926</c:v>
                </c:pt>
                <c:pt idx="9373">
                  <c:v>0.10822916666666667</c:v>
                </c:pt>
                <c:pt idx="9374">
                  <c:v>0.10824074074074075</c:v>
                </c:pt>
                <c:pt idx="9375">
                  <c:v>0.10825231481481483</c:v>
                </c:pt>
                <c:pt idx="9376">
                  <c:v>0.10826388888888888</c:v>
                </c:pt>
                <c:pt idx="9377">
                  <c:v>0.10827546296296296</c:v>
                </c:pt>
                <c:pt idx="9378">
                  <c:v>0.10828703703703703</c:v>
                </c:pt>
                <c:pt idx="9379">
                  <c:v>0.10829861111111111</c:v>
                </c:pt>
                <c:pt idx="9380">
                  <c:v>0.10831018518518519</c:v>
                </c:pt>
                <c:pt idx="9381">
                  <c:v>0.10832175925925926</c:v>
                </c:pt>
                <c:pt idx="9382">
                  <c:v>0.10833333333333334</c:v>
                </c:pt>
                <c:pt idx="9383">
                  <c:v>0.10834490740740742</c:v>
                </c:pt>
                <c:pt idx="9384">
                  <c:v>0.10835648148148147</c:v>
                </c:pt>
                <c:pt idx="9385">
                  <c:v>0.10836805555555555</c:v>
                </c:pt>
                <c:pt idx="9386">
                  <c:v>0.10837962962962962</c:v>
                </c:pt>
                <c:pt idx="9387">
                  <c:v>0.1083912037037037</c:v>
                </c:pt>
                <c:pt idx="9388">
                  <c:v>0.10840277777777778</c:v>
                </c:pt>
                <c:pt idx="9389">
                  <c:v>0.10841435185185185</c:v>
                </c:pt>
                <c:pt idx="9390">
                  <c:v>0.10842592592592593</c:v>
                </c:pt>
                <c:pt idx="9391">
                  <c:v>0.10843750000000001</c:v>
                </c:pt>
                <c:pt idx="9392">
                  <c:v>0.10844907407407407</c:v>
                </c:pt>
                <c:pt idx="9393">
                  <c:v>0.10846064814814815</c:v>
                </c:pt>
                <c:pt idx="9394">
                  <c:v>0.10847222222222223</c:v>
                </c:pt>
                <c:pt idx="9395">
                  <c:v>0.1084837962962963</c:v>
                </c:pt>
                <c:pt idx="9396">
                  <c:v>0.10849537037037038</c:v>
                </c:pt>
                <c:pt idx="9397">
                  <c:v>0.10850694444444443</c:v>
                </c:pt>
                <c:pt idx="9398">
                  <c:v>0.10851851851851851</c:v>
                </c:pt>
                <c:pt idx="9399">
                  <c:v>0.10853009259259259</c:v>
                </c:pt>
                <c:pt idx="9400">
                  <c:v>0.10854166666666666</c:v>
                </c:pt>
                <c:pt idx="9401">
                  <c:v>0.10855324074074074</c:v>
                </c:pt>
                <c:pt idx="9402">
                  <c:v>0.10856481481481482</c:v>
                </c:pt>
                <c:pt idx="9403">
                  <c:v>0.10857638888888889</c:v>
                </c:pt>
                <c:pt idx="9404">
                  <c:v>0.10858796296296297</c:v>
                </c:pt>
                <c:pt idx="9405">
                  <c:v>0.10859953703703702</c:v>
                </c:pt>
                <c:pt idx="9406">
                  <c:v>0.1086111111111111</c:v>
                </c:pt>
                <c:pt idx="9407">
                  <c:v>0.10862268518518518</c:v>
                </c:pt>
                <c:pt idx="9408">
                  <c:v>0.10863425925925925</c:v>
                </c:pt>
                <c:pt idx="9409">
                  <c:v>0.10864583333333333</c:v>
                </c:pt>
                <c:pt idx="9410">
                  <c:v>0.10865740740740741</c:v>
                </c:pt>
                <c:pt idx="9411">
                  <c:v>0.10866898148148148</c:v>
                </c:pt>
                <c:pt idx="9412">
                  <c:v>0.10868055555555556</c:v>
                </c:pt>
                <c:pt idx="9413">
                  <c:v>0.10869212962962964</c:v>
                </c:pt>
                <c:pt idx="9414">
                  <c:v>0.10870370370370371</c:v>
                </c:pt>
                <c:pt idx="9415">
                  <c:v>0.10871527777777779</c:v>
                </c:pt>
                <c:pt idx="9416">
                  <c:v>0.10872685185185187</c:v>
                </c:pt>
                <c:pt idx="9417">
                  <c:v>0.10873842592592593</c:v>
                </c:pt>
                <c:pt idx="9418">
                  <c:v>0.10875</c:v>
                </c:pt>
                <c:pt idx="9419">
                  <c:v>0.10876157407407407</c:v>
                </c:pt>
                <c:pt idx="9420">
                  <c:v>0.10877314814814815</c:v>
                </c:pt>
                <c:pt idx="9421">
                  <c:v>0.10878472222222223</c:v>
                </c:pt>
                <c:pt idx="9422">
                  <c:v>0.10879629629629629</c:v>
                </c:pt>
                <c:pt idx="9423">
                  <c:v>0.10880787037037037</c:v>
                </c:pt>
                <c:pt idx="9424">
                  <c:v>0.10881944444444445</c:v>
                </c:pt>
                <c:pt idx="9425">
                  <c:v>0.10883101851851852</c:v>
                </c:pt>
                <c:pt idx="9426">
                  <c:v>0.10884259259259259</c:v>
                </c:pt>
                <c:pt idx="9427">
                  <c:v>0.10885416666666665</c:v>
                </c:pt>
                <c:pt idx="9428">
                  <c:v>0.10886574074074074</c:v>
                </c:pt>
                <c:pt idx="9429">
                  <c:v>0.10887731481481482</c:v>
                </c:pt>
                <c:pt idx="9430">
                  <c:v>0.10888888888888888</c:v>
                </c:pt>
                <c:pt idx="9431">
                  <c:v>0.10890046296296296</c:v>
                </c:pt>
                <c:pt idx="9432">
                  <c:v>0.10891203703703704</c:v>
                </c:pt>
                <c:pt idx="9433">
                  <c:v>0.10892361111111111</c:v>
                </c:pt>
                <c:pt idx="9434">
                  <c:v>0.10893518518518519</c:v>
                </c:pt>
                <c:pt idx="9435">
                  <c:v>0.10894675925925927</c:v>
                </c:pt>
                <c:pt idx="9436">
                  <c:v>0.10895833333333334</c:v>
                </c:pt>
                <c:pt idx="9437">
                  <c:v>0.1089699074074074</c:v>
                </c:pt>
                <c:pt idx="9438">
                  <c:v>0.10898148148148147</c:v>
                </c:pt>
                <c:pt idx="9439">
                  <c:v>0.10899305555555555</c:v>
                </c:pt>
                <c:pt idx="9440">
                  <c:v>0.10900462962962963</c:v>
                </c:pt>
                <c:pt idx="9441">
                  <c:v>0.1090162037037037</c:v>
                </c:pt>
                <c:pt idx="9442">
                  <c:v>0.10902777777777778</c:v>
                </c:pt>
                <c:pt idx="9443">
                  <c:v>0.10903935185185186</c:v>
                </c:pt>
                <c:pt idx="9444">
                  <c:v>0.10905092592592593</c:v>
                </c:pt>
                <c:pt idx="9445">
                  <c:v>0.10906249999999999</c:v>
                </c:pt>
                <c:pt idx="9446">
                  <c:v>0.10907407407407409</c:v>
                </c:pt>
                <c:pt idx="9447">
                  <c:v>0.10908564814814814</c:v>
                </c:pt>
                <c:pt idx="9448">
                  <c:v>0.10909722222222222</c:v>
                </c:pt>
                <c:pt idx="9449">
                  <c:v>0.10910879629629629</c:v>
                </c:pt>
                <c:pt idx="9450">
                  <c:v>0.10912037037037037</c:v>
                </c:pt>
                <c:pt idx="9451">
                  <c:v>0.10913194444444445</c:v>
                </c:pt>
                <c:pt idx="9452">
                  <c:v>0.10914351851851851</c:v>
                </c:pt>
                <c:pt idx="9453">
                  <c:v>0.1091550925925926</c:v>
                </c:pt>
                <c:pt idx="9454">
                  <c:v>0.10916666666666668</c:v>
                </c:pt>
                <c:pt idx="9455">
                  <c:v>0.10917824074074074</c:v>
                </c:pt>
                <c:pt idx="9456">
                  <c:v>0.10918981481481482</c:v>
                </c:pt>
                <c:pt idx="9457">
                  <c:v>0.1092013888888889</c:v>
                </c:pt>
                <c:pt idx="9458">
                  <c:v>0.10921296296296296</c:v>
                </c:pt>
                <c:pt idx="9459">
                  <c:v>0.10922453703703704</c:v>
                </c:pt>
                <c:pt idx="9460">
                  <c:v>0.1092361111111111</c:v>
                </c:pt>
                <c:pt idx="9461">
                  <c:v>0.10924768518518518</c:v>
                </c:pt>
                <c:pt idx="9462">
                  <c:v>0.10925925925925926</c:v>
                </c:pt>
                <c:pt idx="9463">
                  <c:v>0.10927083333333333</c:v>
                </c:pt>
                <c:pt idx="9464">
                  <c:v>0.10928240740740741</c:v>
                </c:pt>
                <c:pt idx="9465">
                  <c:v>0.10929398148148149</c:v>
                </c:pt>
                <c:pt idx="9466">
                  <c:v>0.10930555555555554</c:v>
                </c:pt>
                <c:pt idx="9467">
                  <c:v>0.10931712962962963</c:v>
                </c:pt>
                <c:pt idx="9468">
                  <c:v>0.10932870370370369</c:v>
                </c:pt>
                <c:pt idx="9469">
                  <c:v>0.10934027777777777</c:v>
                </c:pt>
                <c:pt idx="9470">
                  <c:v>0.10935185185185185</c:v>
                </c:pt>
                <c:pt idx="9471">
                  <c:v>0.10936342592592592</c:v>
                </c:pt>
                <c:pt idx="9472">
                  <c:v>0.109375</c:v>
                </c:pt>
                <c:pt idx="9473">
                  <c:v>0.10938657407407408</c:v>
                </c:pt>
                <c:pt idx="9474">
                  <c:v>0.10939814814814815</c:v>
                </c:pt>
                <c:pt idx="9475">
                  <c:v>0.10940972222222223</c:v>
                </c:pt>
                <c:pt idx="9476">
                  <c:v>0.10942129629629631</c:v>
                </c:pt>
                <c:pt idx="9477">
                  <c:v>0.10943287037037037</c:v>
                </c:pt>
                <c:pt idx="9478">
                  <c:v>0.10944444444444446</c:v>
                </c:pt>
                <c:pt idx="9479">
                  <c:v>0.10945601851851851</c:v>
                </c:pt>
                <c:pt idx="9480">
                  <c:v>0.10946759259259259</c:v>
                </c:pt>
                <c:pt idx="9481">
                  <c:v>0.10947916666666667</c:v>
                </c:pt>
                <c:pt idx="9482">
                  <c:v>0.10949074074074074</c:v>
                </c:pt>
                <c:pt idx="9483">
                  <c:v>0.10950231481481482</c:v>
                </c:pt>
                <c:pt idx="9484">
                  <c:v>0.1095138888888889</c:v>
                </c:pt>
                <c:pt idx="9485">
                  <c:v>0.10952546296296296</c:v>
                </c:pt>
                <c:pt idx="9486">
                  <c:v>0.10953703703703704</c:v>
                </c:pt>
                <c:pt idx="9487">
                  <c:v>0.1095486111111111</c:v>
                </c:pt>
                <c:pt idx="9488">
                  <c:v>0.10956018518518518</c:v>
                </c:pt>
                <c:pt idx="9489">
                  <c:v>0.10957175925925926</c:v>
                </c:pt>
                <c:pt idx="9490">
                  <c:v>0.10958333333333332</c:v>
                </c:pt>
                <c:pt idx="9491">
                  <c:v>0.1095949074074074</c:v>
                </c:pt>
                <c:pt idx="9492">
                  <c:v>0.10960648148148149</c:v>
                </c:pt>
                <c:pt idx="9493">
                  <c:v>0.10961805555555555</c:v>
                </c:pt>
                <c:pt idx="9494">
                  <c:v>0.10962962962962963</c:v>
                </c:pt>
                <c:pt idx="9495">
                  <c:v>0.10964120370370371</c:v>
                </c:pt>
                <c:pt idx="9496">
                  <c:v>0.10965277777777778</c:v>
                </c:pt>
                <c:pt idx="9497">
                  <c:v>0.10966435185185186</c:v>
                </c:pt>
                <c:pt idx="9498">
                  <c:v>0.10967592592592591</c:v>
                </c:pt>
                <c:pt idx="9499">
                  <c:v>0.10968750000000001</c:v>
                </c:pt>
                <c:pt idx="9500">
                  <c:v>0.10969907407407407</c:v>
                </c:pt>
                <c:pt idx="9501">
                  <c:v>0.10971064814814814</c:v>
                </c:pt>
                <c:pt idx="9502">
                  <c:v>0.10972222222222222</c:v>
                </c:pt>
                <c:pt idx="9503">
                  <c:v>0.1097337962962963</c:v>
                </c:pt>
                <c:pt idx="9504">
                  <c:v>0.10974537037037037</c:v>
                </c:pt>
                <c:pt idx="9505">
                  <c:v>0.10975694444444445</c:v>
                </c:pt>
                <c:pt idx="9506">
                  <c:v>0.10976851851851853</c:v>
                </c:pt>
                <c:pt idx="9507">
                  <c:v>0.1097800925925926</c:v>
                </c:pt>
                <c:pt idx="9508">
                  <c:v>0.10979166666666666</c:v>
                </c:pt>
                <c:pt idx="9509">
                  <c:v>0.10980324074074073</c:v>
                </c:pt>
                <c:pt idx="9510">
                  <c:v>0.10981481481481481</c:v>
                </c:pt>
                <c:pt idx="9511">
                  <c:v>0.10982638888888889</c:v>
                </c:pt>
                <c:pt idx="9512">
                  <c:v>0.10983796296296296</c:v>
                </c:pt>
                <c:pt idx="9513">
                  <c:v>0.10984953703703704</c:v>
                </c:pt>
                <c:pt idx="9514">
                  <c:v>0.10986111111111112</c:v>
                </c:pt>
                <c:pt idx="9515">
                  <c:v>0.10987268518518518</c:v>
                </c:pt>
                <c:pt idx="9516">
                  <c:v>0.10988425925925926</c:v>
                </c:pt>
                <c:pt idx="9517">
                  <c:v>0.10989583333333335</c:v>
                </c:pt>
                <c:pt idx="9518">
                  <c:v>0.10990740740740741</c:v>
                </c:pt>
                <c:pt idx="9519">
                  <c:v>0.10991898148148148</c:v>
                </c:pt>
                <c:pt idx="9520">
                  <c:v>0.10993055555555555</c:v>
                </c:pt>
                <c:pt idx="9521">
                  <c:v>0.10994212962962963</c:v>
                </c:pt>
                <c:pt idx="9522">
                  <c:v>0.10995370370370371</c:v>
                </c:pt>
                <c:pt idx="9523">
                  <c:v>0.10996527777777777</c:v>
                </c:pt>
                <c:pt idx="9524">
                  <c:v>0.10997685185185185</c:v>
                </c:pt>
                <c:pt idx="9525">
                  <c:v>0.10998842592592593</c:v>
                </c:pt>
                <c:pt idx="9526">
                  <c:v>0.11</c:v>
                </c:pt>
                <c:pt idx="9527">
                  <c:v>0.11001157407407407</c:v>
                </c:pt>
                <c:pt idx="9528">
                  <c:v>0.11002314814814813</c:v>
                </c:pt>
                <c:pt idx="9529">
                  <c:v>0.11003472222222221</c:v>
                </c:pt>
                <c:pt idx="9530">
                  <c:v>0.11004629629629629</c:v>
                </c:pt>
                <c:pt idx="9531">
                  <c:v>0.11005787037037036</c:v>
                </c:pt>
                <c:pt idx="9532">
                  <c:v>0.11006944444444444</c:v>
                </c:pt>
                <c:pt idx="9533">
                  <c:v>0.11008101851851852</c:v>
                </c:pt>
                <c:pt idx="9534">
                  <c:v>0.11009259259259259</c:v>
                </c:pt>
                <c:pt idx="9535">
                  <c:v>0.11010416666666667</c:v>
                </c:pt>
                <c:pt idx="9536">
                  <c:v>0.11011574074074075</c:v>
                </c:pt>
                <c:pt idx="9537">
                  <c:v>0.11012731481481482</c:v>
                </c:pt>
                <c:pt idx="9538">
                  <c:v>0.1101388888888889</c:v>
                </c:pt>
                <c:pt idx="9539">
                  <c:v>0.11015046296296298</c:v>
                </c:pt>
                <c:pt idx="9540">
                  <c:v>0.11016203703703703</c:v>
                </c:pt>
                <c:pt idx="9541">
                  <c:v>0.11017361111111111</c:v>
                </c:pt>
                <c:pt idx="9542">
                  <c:v>0.11018518518518518</c:v>
                </c:pt>
                <c:pt idx="9543">
                  <c:v>0.11019675925925926</c:v>
                </c:pt>
                <c:pt idx="9544">
                  <c:v>0.11020833333333334</c:v>
                </c:pt>
                <c:pt idx="9545">
                  <c:v>0.11021990740740741</c:v>
                </c:pt>
                <c:pt idx="9546">
                  <c:v>0.11023148148148149</c:v>
                </c:pt>
                <c:pt idx="9547">
                  <c:v>0.11024305555555557</c:v>
                </c:pt>
                <c:pt idx="9548">
                  <c:v>0.11025462962962962</c:v>
                </c:pt>
                <c:pt idx="9549">
                  <c:v>0.1102662037037037</c:v>
                </c:pt>
                <c:pt idx="9550">
                  <c:v>0.11027777777777777</c:v>
                </c:pt>
                <c:pt idx="9551">
                  <c:v>0.11028935185185185</c:v>
                </c:pt>
                <c:pt idx="9552">
                  <c:v>0.11030092592592593</c:v>
                </c:pt>
                <c:pt idx="9553">
                  <c:v>0.11031249999999999</c:v>
                </c:pt>
                <c:pt idx="9554">
                  <c:v>0.11032407407407407</c:v>
                </c:pt>
                <c:pt idx="9555">
                  <c:v>0.11033564814814815</c:v>
                </c:pt>
                <c:pt idx="9556">
                  <c:v>0.11034722222222222</c:v>
                </c:pt>
                <c:pt idx="9557">
                  <c:v>0.1103587962962963</c:v>
                </c:pt>
                <c:pt idx="9558">
                  <c:v>0.11037037037037038</c:v>
                </c:pt>
                <c:pt idx="9559">
                  <c:v>0.11038194444444445</c:v>
                </c:pt>
                <c:pt idx="9560">
                  <c:v>0.11039351851851853</c:v>
                </c:pt>
                <c:pt idx="9561">
                  <c:v>0.11040509259259258</c:v>
                </c:pt>
                <c:pt idx="9562">
                  <c:v>0.11041666666666666</c:v>
                </c:pt>
                <c:pt idx="9563">
                  <c:v>0.11042824074074074</c:v>
                </c:pt>
                <c:pt idx="9564">
                  <c:v>0.11043981481481481</c:v>
                </c:pt>
                <c:pt idx="9565">
                  <c:v>0.11045138888888889</c:v>
                </c:pt>
                <c:pt idx="9566">
                  <c:v>0.11046296296296297</c:v>
                </c:pt>
                <c:pt idx="9567">
                  <c:v>0.11047453703703704</c:v>
                </c:pt>
                <c:pt idx="9568">
                  <c:v>0.11048611111111112</c:v>
                </c:pt>
                <c:pt idx="9569">
                  <c:v>0.11049768518518517</c:v>
                </c:pt>
                <c:pt idx="9570">
                  <c:v>0.11050925925925925</c:v>
                </c:pt>
                <c:pt idx="9571">
                  <c:v>0.11052083333333333</c:v>
                </c:pt>
                <c:pt idx="9572">
                  <c:v>0.1105324074074074</c:v>
                </c:pt>
                <c:pt idx="9573">
                  <c:v>0.11054398148148148</c:v>
                </c:pt>
                <c:pt idx="9574">
                  <c:v>0.11055555555555556</c:v>
                </c:pt>
                <c:pt idx="9575">
                  <c:v>0.11056712962962963</c:v>
                </c:pt>
                <c:pt idx="9576">
                  <c:v>0.11057870370370371</c:v>
                </c:pt>
                <c:pt idx="9577">
                  <c:v>0.11059027777777779</c:v>
                </c:pt>
                <c:pt idx="9578">
                  <c:v>0.11060185185185185</c:v>
                </c:pt>
                <c:pt idx="9579">
                  <c:v>0.11061342592592593</c:v>
                </c:pt>
                <c:pt idx="9580">
                  <c:v>0.11062499999999999</c:v>
                </c:pt>
                <c:pt idx="9581">
                  <c:v>0.11063657407407408</c:v>
                </c:pt>
                <c:pt idx="9582">
                  <c:v>0.11064814814814815</c:v>
                </c:pt>
                <c:pt idx="9583">
                  <c:v>0.11065972222222221</c:v>
                </c:pt>
                <c:pt idx="9584">
                  <c:v>0.1106712962962963</c:v>
                </c:pt>
                <c:pt idx="9585">
                  <c:v>0.11068287037037038</c:v>
                </c:pt>
                <c:pt idx="9586">
                  <c:v>0.11069444444444444</c:v>
                </c:pt>
                <c:pt idx="9587">
                  <c:v>0.11070601851851852</c:v>
                </c:pt>
                <c:pt idx="9588">
                  <c:v>0.11071759259259258</c:v>
                </c:pt>
                <c:pt idx="9589">
                  <c:v>0.11072916666666667</c:v>
                </c:pt>
                <c:pt idx="9590">
                  <c:v>0.11074074074074074</c:v>
                </c:pt>
                <c:pt idx="9591">
                  <c:v>0.1107523148148148</c:v>
                </c:pt>
                <c:pt idx="9592">
                  <c:v>0.11076388888888888</c:v>
                </c:pt>
                <c:pt idx="9593">
                  <c:v>0.11077546296296296</c:v>
                </c:pt>
                <c:pt idx="9594">
                  <c:v>0.11078703703703703</c:v>
                </c:pt>
                <c:pt idx="9595">
                  <c:v>0.11079861111111111</c:v>
                </c:pt>
                <c:pt idx="9596">
                  <c:v>0.11081018518518519</c:v>
                </c:pt>
                <c:pt idx="9597">
                  <c:v>0.11082175925925926</c:v>
                </c:pt>
                <c:pt idx="9598">
                  <c:v>0.11083333333333334</c:v>
                </c:pt>
                <c:pt idx="9599">
                  <c:v>0.11084490740740742</c:v>
                </c:pt>
                <c:pt idx="9600">
                  <c:v>0.11085648148148149</c:v>
                </c:pt>
                <c:pt idx="9601">
                  <c:v>0.11086805555555555</c:v>
                </c:pt>
                <c:pt idx="9602">
                  <c:v>0.11087962962962962</c:v>
                </c:pt>
                <c:pt idx="9603">
                  <c:v>0.1108912037037037</c:v>
                </c:pt>
                <c:pt idx="9604">
                  <c:v>0.11090277777777778</c:v>
                </c:pt>
                <c:pt idx="9605">
                  <c:v>0.11091435185185185</c:v>
                </c:pt>
                <c:pt idx="9606">
                  <c:v>0.11092592592592593</c:v>
                </c:pt>
                <c:pt idx="9607">
                  <c:v>0.11093750000000001</c:v>
                </c:pt>
                <c:pt idx="9608">
                  <c:v>0.11094907407407407</c:v>
                </c:pt>
                <c:pt idx="9609">
                  <c:v>0.11096064814814814</c:v>
                </c:pt>
                <c:pt idx="9610">
                  <c:v>0.11097222222222221</c:v>
                </c:pt>
                <c:pt idx="9611">
                  <c:v>0.11098379629629629</c:v>
                </c:pt>
                <c:pt idx="9612">
                  <c:v>0.11099537037037037</c:v>
                </c:pt>
                <c:pt idx="9613">
                  <c:v>0.11100694444444444</c:v>
                </c:pt>
                <c:pt idx="9614">
                  <c:v>0.11101851851851852</c:v>
                </c:pt>
                <c:pt idx="9615">
                  <c:v>0.1110300925925926</c:v>
                </c:pt>
                <c:pt idx="9616">
                  <c:v>0.11104166666666666</c:v>
                </c:pt>
                <c:pt idx="9617">
                  <c:v>0.11105324074074074</c:v>
                </c:pt>
                <c:pt idx="9618">
                  <c:v>0.11106481481481482</c:v>
                </c:pt>
                <c:pt idx="9619">
                  <c:v>0.11107638888888889</c:v>
                </c:pt>
                <c:pt idx="9620">
                  <c:v>0.11108796296296297</c:v>
                </c:pt>
                <c:pt idx="9621">
                  <c:v>0.11109953703703705</c:v>
                </c:pt>
                <c:pt idx="9622">
                  <c:v>0.1111111111111111</c:v>
                </c:pt>
                <c:pt idx="9623">
                  <c:v>0.11112268518518519</c:v>
                </c:pt>
                <c:pt idx="9624">
                  <c:v>0.11113425925925925</c:v>
                </c:pt>
                <c:pt idx="9625">
                  <c:v>0.11114583333333333</c:v>
                </c:pt>
                <c:pt idx="9626">
                  <c:v>0.11115740740740741</c:v>
                </c:pt>
                <c:pt idx="9627">
                  <c:v>0.11116898148148148</c:v>
                </c:pt>
                <c:pt idx="9628">
                  <c:v>0.11118055555555556</c:v>
                </c:pt>
                <c:pt idx="9629">
                  <c:v>0.11119212962962964</c:v>
                </c:pt>
                <c:pt idx="9630">
                  <c:v>0.11120370370370369</c:v>
                </c:pt>
                <c:pt idx="9631">
                  <c:v>0.11121527777777777</c:v>
                </c:pt>
                <c:pt idx="9632">
                  <c:v>0.11122685185185184</c:v>
                </c:pt>
                <c:pt idx="9633">
                  <c:v>0.11123842592592592</c:v>
                </c:pt>
                <c:pt idx="9634">
                  <c:v>0.11125</c:v>
                </c:pt>
                <c:pt idx="9635">
                  <c:v>0.11126157407407407</c:v>
                </c:pt>
                <c:pt idx="9636">
                  <c:v>0.11127314814814815</c:v>
                </c:pt>
                <c:pt idx="9637">
                  <c:v>0.11128472222222223</c:v>
                </c:pt>
                <c:pt idx="9638">
                  <c:v>0.1112962962962963</c:v>
                </c:pt>
                <c:pt idx="9639">
                  <c:v>0.11130787037037038</c:v>
                </c:pt>
                <c:pt idx="9640">
                  <c:v>0.11131944444444446</c:v>
                </c:pt>
                <c:pt idx="9641">
                  <c:v>0.11133101851851852</c:v>
                </c:pt>
                <c:pt idx="9642">
                  <c:v>0.1113425925925926</c:v>
                </c:pt>
                <c:pt idx="9643">
                  <c:v>0.11135416666666666</c:v>
                </c:pt>
                <c:pt idx="9644">
                  <c:v>0.11136574074074074</c:v>
                </c:pt>
                <c:pt idx="9645">
                  <c:v>0.11137731481481482</c:v>
                </c:pt>
                <c:pt idx="9646">
                  <c:v>0.11138888888888888</c:v>
                </c:pt>
                <c:pt idx="9647">
                  <c:v>0.11140046296296297</c:v>
                </c:pt>
                <c:pt idx="9648">
                  <c:v>0.11141203703703705</c:v>
                </c:pt>
                <c:pt idx="9649">
                  <c:v>0.11142361111111111</c:v>
                </c:pt>
                <c:pt idx="9650">
                  <c:v>0.11143518518518519</c:v>
                </c:pt>
                <c:pt idx="9651">
                  <c:v>0.11144675925925925</c:v>
                </c:pt>
                <c:pt idx="9652">
                  <c:v>0.11145833333333333</c:v>
                </c:pt>
                <c:pt idx="9653">
                  <c:v>0.11146990740740741</c:v>
                </c:pt>
                <c:pt idx="9654">
                  <c:v>0.11148148148148147</c:v>
                </c:pt>
                <c:pt idx="9655">
                  <c:v>0.11149305555555555</c:v>
                </c:pt>
                <c:pt idx="9656">
                  <c:v>0.11150462962962963</c:v>
                </c:pt>
                <c:pt idx="9657">
                  <c:v>0.1115162037037037</c:v>
                </c:pt>
                <c:pt idx="9658">
                  <c:v>0.11152777777777778</c:v>
                </c:pt>
                <c:pt idx="9659">
                  <c:v>0.11153935185185186</c:v>
                </c:pt>
                <c:pt idx="9660">
                  <c:v>0.11155092592592593</c:v>
                </c:pt>
                <c:pt idx="9661">
                  <c:v>0.11156250000000001</c:v>
                </c:pt>
                <c:pt idx="9662">
                  <c:v>0.11157407407407406</c:v>
                </c:pt>
                <c:pt idx="9663">
                  <c:v>0.11157407407407406</c:v>
                </c:pt>
                <c:pt idx="9664">
                  <c:v>0.11158564814814814</c:v>
                </c:pt>
                <c:pt idx="9665">
                  <c:v>0.11159722222222222</c:v>
                </c:pt>
                <c:pt idx="9666">
                  <c:v>0.11160879629629629</c:v>
                </c:pt>
                <c:pt idx="9667">
                  <c:v>0.11162037037037037</c:v>
                </c:pt>
                <c:pt idx="9668">
                  <c:v>0.11163194444444445</c:v>
                </c:pt>
                <c:pt idx="9669">
                  <c:v>0.11164351851851852</c:v>
                </c:pt>
                <c:pt idx="9670">
                  <c:v>0.1116550925925926</c:v>
                </c:pt>
                <c:pt idx="9671">
                  <c:v>0.11166666666666665</c:v>
                </c:pt>
                <c:pt idx="9672">
                  <c:v>0.11167824074074074</c:v>
                </c:pt>
                <c:pt idx="9673">
                  <c:v>0.11168981481481481</c:v>
                </c:pt>
                <c:pt idx="9674">
                  <c:v>0.11170138888888888</c:v>
                </c:pt>
                <c:pt idx="9675">
                  <c:v>0.11171296296296296</c:v>
                </c:pt>
                <c:pt idx="9676">
                  <c:v>0.11172453703703704</c:v>
                </c:pt>
                <c:pt idx="9677">
                  <c:v>0.11173611111111111</c:v>
                </c:pt>
                <c:pt idx="9678">
                  <c:v>0.11174768518518519</c:v>
                </c:pt>
                <c:pt idx="9679">
                  <c:v>0.11175925925925927</c:v>
                </c:pt>
                <c:pt idx="9680">
                  <c:v>0.11177083333333333</c:v>
                </c:pt>
                <c:pt idx="9681">
                  <c:v>0.11178240740740741</c:v>
                </c:pt>
                <c:pt idx="9682">
                  <c:v>0.11179398148148149</c:v>
                </c:pt>
                <c:pt idx="9683">
                  <c:v>0.11180555555555556</c:v>
                </c:pt>
                <c:pt idx="9684">
                  <c:v>0.11181712962962963</c:v>
                </c:pt>
                <c:pt idx="9685">
                  <c:v>0.11182870370370369</c:v>
                </c:pt>
                <c:pt idx="9686">
                  <c:v>0.11184027777777777</c:v>
                </c:pt>
                <c:pt idx="9687">
                  <c:v>0.11185185185185186</c:v>
                </c:pt>
                <c:pt idx="9688">
                  <c:v>0.11186342592592592</c:v>
                </c:pt>
                <c:pt idx="9689">
                  <c:v>0.111875</c:v>
                </c:pt>
                <c:pt idx="9690">
                  <c:v>0.11188657407407408</c:v>
                </c:pt>
                <c:pt idx="9691">
                  <c:v>0.11189814814814815</c:v>
                </c:pt>
                <c:pt idx="9692">
                  <c:v>0.11190972222222222</c:v>
                </c:pt>
                <c:pt idx="9693">
                  <c:v>0.11192129629629628</c:v>
                </c:pt>
                <c:pt idx="9694">
                  <c:v>0.11193287037037036</c:v>
                </c:pt>
                <c:pt idx="9695">
                  <c:v>0.11194444444444444</c:v>
                </c:pt>
                <c:pt idx="9696">
                  <c:v>0.11195601851851851</c:v>
                </c:pt>
                <c:pt idx="9697">
                  <c:v>0.11196759259259259</c:v>
                </c:pt>
                <c:pt idx="9698">
                  <c:v>0.11197916666666667</c:v>
                </c:pt>
                <c:pt idx="9699">
                  <c:v>0.11199074074074074</c:v>
                </c:pt>
                <c:pt idx="9700">
                  <c:v>0.11200231481481482</c:v>
                </c:pt>
                <c:pt idx="9701">
                  <c:v>0.1120138888888889</c:v>
                </c:pt>
                <c:pt idx="9702">
                  <c:v>0.11202546296296297</c:v>
                </c:pt>
                <c:pt idx="9703">
                  <c:v>0.11203703703703705</c:v>
                </c:pt>
                <c:pt idx="9704">
                  <c:v>0.11204861111111113</c:v>
                </c:pt>
                <c:pt idx="9705">
                  <c:v>0.11206018518518518</c:v>
                </c:pt>
                <c:pt idx="9706">
                  <c:v>0.11207175925925926</c:v>
                </c:pt>
                <c:pt idx="9707">
                  <c:v>0.11208333333333333</c:v>
                </c:pt>
                <c:pt idx="9708">
                  <c:v>0.11209490740740741</c:v>
                </c:pt>
                <c:pt idx="9709">
                  <c:v>0.11210648148148149</c:v>
                </c:pt>
                <c:pt idx="9710">
                  <c:v>0.11211805555555555</c:v>
                </c:pt>
                <c:pt idx="9711">
                  <c:v>0.11212962962962963</c:v>
                </c:pt>
                <c:pt idx="9712">
                  <c:v>0.11214120370370372</c:v>
                </c:pt>
                <c:pt idx="9713">
                  <c:v>0.11215277777777777</c:v>
                </c:pt>
                <c:pt idx="9714">
                  <c:v>0.11216435185185185</c:v>
                </c:pt>
                <c:pt idx="9715">
                  <c:v>0.11217592592592592</c:v>
                </c:pt>
                <c:pt idx="9716">
                  <c:v>0.1121875</c:v>
                </c:pt>
                <c:pt idx="9717">
                  <c:v>0.11219907407407408</c:v>
                </c:pt>
                <c:pt idx="9718">
                  <c:v>0.11221064814814814</c:v>
                </c:pt>
                <c:pt idx="9719">
                  <c:v>0.11222222222222222</c:v>
                </c:pt>
                <c:pt idx="9720">
                  <c:v>0.1122337962962963</c:v>
                </c:pt>
                <c:pt idx="9721">
                  <c:v>0.11224537037037037</c:v>
                </c:pt>
                <c:pt idx="9722">
                  <c:v>0.11225694444444445</c:v>
                </c:pt>
                <c:pt idx="9723">
                  <c:v>0.11226851851851853</c:v>
                </c:pt>
                <c:pt idx="9724">
                  <c:v>0.11228009259259258</c:v>
                </c:pt>
                <c:pt idx="9725">
                  <c:v>0.11229166666666668</c:v>
                </c:pt>
                <c:pt idx="9726">
                  <c:v>0.11230324074074073</c:v>
                </c:pt>
                <c:pt idx="9727">
                  <c:v>0.11231481481481481</c:v>
                </c:pt>
                <c:pt idx="9728">
                  <c:v>0.11232638888888889</c:v>
                </c:pt>
                <c:pt idx="9729">
                  <c:v>0.11233796296296296</c:v>
                </c:pt>
                <c:pt idx="9730">
                  <c:v>0.11234953703703704</c:v>
                </c:pt>
                <c:pt idx="9731">
                  <c:v>0.11236111111111112</c:v>
                </c:pt>
                <c:pt idx="9732">
                  <c:v>0.11237268518518519</c:v>
                </c:pt>
                <c:pt idx="9733">
                  <c:v>0.11238425925925927</c:v>
                </c:pt>
                <c:pt idx="9734">
                  <c:v>0.11239583333333332</c:v>
                </c:pt>
                <c:pt idx="9735">
                  <c:v>0.1124074074074074</c:v>
                </c:pt>
                <c:pt idx="9736">
                  <c:v>0.11241898148148148</c:v>
                </c:pt>
                <c:pt idx="9737">
                  <c:v>0.11243055555555555</c:v>
                </c:pt>
                <c:pt idx="9738">
                  <c:v>0.11244212962962963</c:v>
                </c:pt>
                <c:pt idx="9739">
                  <c:v>0.11245370370370371</c:v>
                </c:pt>
                <c:pt idx="9740">
                  <c:v>0.11246527777777778</c:v>
                </c:pt>
                <c:pt idx="9741">
                  <c:v>0.11247685185185186</c:v>
                </c:pt>
                <c:pt idx="9742">
                  <c:v>0.11248842592592594</c:v>
                </c:pt>
                <c:pt idx="9743">
                  <c:v>0.1125</c:v>
                </c:pt>
                <c:pt idx="9744">
                  <c:v>0.11251157407407408</c:v>
                </c:pt>
                <c:pt idx="9745">
                  <c:v>0.11252314814814814</c:v>
                </c:pt>
                <c:pt idx="9746">
                  <c:v>0.11253472222222222</c:v>
                </c:pt>
                <c:pt idx="9747">
                  <c:v>0.1125462962962963</c:v>
                </c:pt>
                <c:pt idx="9748">
                  <c:v>0.11255787037037036</c:v>
                </c:pt>
                <c:pt idx="9749">
                  <c:v>0.11256944444444444</c:v>
                </c:pt>
                <c:pt idx="9750">
                  <c:v>0.11258101851851852</c:v>
                </c:pt>
                <c:pt idx="9751">
                  <c:v>0.11259259259259259</c:v>
                </c:pt>
                <c:pt idx="9752">
                  <c:v>0.11260416666666667</c:v>
                </c:pt>
                <c:pt idx="9753">
                  <c:v>0.11261574074074072</c:v>
                </c:pt>
                <c:pt idx="9754">
                  <c:v>0.11262731481481481</c:v>
                </c:pt>
                <c:pt idx="9755">
                  <c:v>0.11263888888888889</c:v>
                </c:pt>
                <c:pt idx="9756">
                  <c:v>0.11265046296296295</c:v>
                </c:pt>
                <c:pt idx="9757">
                  <c:v>0.11266203703703703</c:v>
                </c:pt>
                <c:pt idx="9758">
                  <c:v>0.11267361111111111</c:v>
                </c:pt>
                <c:pt idx="9759">
                  <c:v>0.11268518518518518</c:v>
                </c:pt>
                <c:pt idx="9760">
                  <c:v>0.11269675925925926</c:v>
                </c:pt>
                <c:pt idx="9761">
                  <c:v>0.11270833333333334</c:v>
                </c:pt>
                <c:pt idx="9762">
                  <c:v>0.11271990740740741</c:v>
                </c:pt>
                <c:pt idx="9763">
                  <c:v>0.11273148148148149</c:v>
                </c:pt>
                <c:pt idx="9764">
                  <c:v>0.11274305555555557</c:v>
                </c:pt>
                <c:pt idx="9765">
                  <c:v>0.11275462962962964</c:v>
                </c:pt>
                <c:pt idx="9766">
                  <c:v>0.1127662037037037</c:v>
                </c:pt>
                <c:pt idx="9767">
                  <c:v>0.11277777777777777</c:v>
                </c:pt>
                <c:pt idx="9768">
                  <c:v>0.11278935185185185</c:v>
                </c:pt>
                <c:pt idx="9769">
                  <c:v>0.11280092592592593</c:v>
                </c:pt>
                <c:pt idx="9770">
                  <c:v>0.1128125</c:v>
                </c:pt>
                <c:pt idx="9771">
                  <c:v>0.11282407407407408</c:v>
                </c:pt>
                <c:pt idx="9772">
                  <c:v>0.11283564814814816</c:v>
                </c:pt>
                <c:pt idx="9773">
                  <c:v>0.11284722222222222</c:v>
                </c:pt>
                <c:pt idx="9774">
                  <c:v>0.11285879629629629</c:v>
                </c:pt>
                <c:pt idx="9775">
                  <c:v>0.11287037037037036</c:v>
                </c:pt>
                <c:pt idx="9776">
                  <c:v>0.11288194444444444</c:v>
                </c:pt>
                <c:pt idx="9777">
                  <c:v>0.11289351851851852</c:v>
                </c:pt>
                <c:pt idx="9778">
                  <c:v>0.11290509259259258</c:v>
                </c:pt>
                <c:pt idx="9779">
                  <c:v>0.11291666666666667</c:v>
                </c:pt>
                <c:pt idx="9780">
                  <c:v>0.11292824074074075</c:v>
                </c:pt>
                <c:pt idx="9781">
                  <c:v>0.11293981481481481</c:v>
                </c:pt>
                <c:pt idx="9782">
                  <c:v>0.11295138888888889</c:v>
                </c:pt>
                <c:pt idx="9783">
                  <c:v>0.11296296296296297</c:v>
                </c:pt>
                <c:pt idx="9784">
                  <c:v>0.11297453703703704</c:v>
                </c:pt>
                <c:pt idx="9785">
                  <c:v>0.11298611111111112</c:v>
                </c:pt>
                <c:pt idx="9786">
                  <c:v>0.1129976851851852</c:v>
                </c:pt>
                <c:pt idx="9787">
                  <c:v>0.11300925925925925</c:v>
                </c:pt>
                <c:pt idx="9788">
                  <c:v>0.11302083333333333</c:v>
                </c:pt>
                <c:pt idx="9789">
                  <c:v>0.1130324074074074</c:v>
                </c:pt>
                <c:pt idx="9790">
                  <c:v>0.11304398148148148</c:v>
                </c:pt>
                <c:pt idx="9791">
                  <c:v>0.11305555555555556</c:v>
                </c:pt>
                <c:pt idx="9792">
                  <c:v>0.11306712962962963</c:v>
                </c:pt>
                <c:pt idx="9793">
                  <c:v>0.11307870370370371</c:v>
                </c:pt>
                <c:pt idx="9794">
                  <c:v>0.11309027777777779</c:v>
                </c:pt>
                <c:pt idx="9795">
                  <c:v>0.11310185185185184</c:v>
                </c:pt>
                <c:pt idx="9796">
                  <c:v>0.11311342592592592</c:v>
                </c:pt>
                <c:pt idx="9797">
                  <c:v>0.11312499999999999</c:v>
                </c:pt>
                <c:pt idx="9798">
                  <c:v>0.11313657407407407</c:v>
                </c:pt>
                <c:pt idx="9799">
                  <c:v>0.11314814814814815</c:v>
                </c:pt>
                <c:pt idx="9800">
                  <c:v>0.11315972222222222</c:v>
                </c:pt>
                <c:pt idx="9801">
                  <c:v>0.1131712962962963</c:v>
                </c:pt>
                <c:pt idx="9802">
                  <c:v>0.11318287037037038</c:v>
                </c:pt>
                <c:pt idx="9803">
                  <c:v>0.11319444444444444</c:v>
                </c:pt>
                <c:pt idx="9804">
                  <c:v>0.11320601851851853</c:v>
                </c:pt>
                <c:pt idx="9805">
                  <c:v>0.11321759259259261</c:v>
                </c:pt>
                <c:pt idx="9806">
                  <c:v>0.11322916666666666</c:v>
                </c:pt>
                <c:pt idx="9807">
                  <c:v>0.11324074074074075</c:v>
                </c:pt>
                <c:pt idx="9808">
                  <c:v>0.11325231481481481</c:v>
                </c:pt>
                <c:pt idx="9809">
                  <c:v>0.11326388888888889</c:v>
                </c:pt>
                <c:pt idx="9810">
                  <c:v>0.11327546296296297</c:v>
                </c:pt>
                <c:pt idx="9811">
                  <c:v>0.11328703703703703</c:v>
                </c:pt>
                <c:pt idx="9812">
                  <c:v>0.11329861111111111</c:v>
                </c:pt>
                <c:pt idx="9813">
                  <c:v>0.11331018518518519</c:v>
                </c:pt>
                <c:pt idx="9814">
                  <c:v>0.11332175925925925</c:v>
                </c:pt>
                <c:pt idx="9815">
                  <c:v>0.11333333333333334</c:v>
                </c:pt>
                <c:pt idx="9816">
                  <c:v>0.11334490740740739</c:v>
                </c:pt>
                <c:pt idx="9817">
                  <c:v>0.11335648148148147</c:v>
                </c:pt>
                <c:pt idx="9818">
                  <c:v>0.11336805555555556</c:v>
                </c:pt>
                <c:pt idx="9819">
                  <c:v>0.11337962962962962</c:v>
                </c:pt>
                <c:pt idx="9820">
                  <c:v>0.1133912037037037</c:v>
                </c:pt>
                <c:pt idx="9821">
                  <c:v>0.11340277777777778</c:v>
                </c:pt>
                <c:pt idx="9822">
                  <c:v>0.11341435185185185</c:v>
                </c:pt>
                <c:pt idx="9823">
                  <c:v>0.11342592592592593</c:v>
                </c:pt>
                <c:pt idx="9824">
                  <c:v>0.11343750000000001</c:v>
                </c:pt>
                <c:pt idx="9825">
                  <c:v>0.11344907407407408</c:v>
                </c:pt>
                <c:pt idx="9826">
                  <c:v>0.11346064814814816</c:v>
                </c:pt>
                <c:pt idx="9827">
                  <c:v>0.11347222222222221</c:v>
                </c:pt>
                <c:pt idx="9828">
                  <c:v>0.11348379629629629</c:v>
                </c:pt>
                <c:pt idx="9829">
                  <c:v>0.11349537037037037</c:v>
                </c:pt>
                <c:pt idx="9830">
                  <c:v>0.11350694444444444</c:v>
                </c:pt>
                <c:pt idx="9831">
                  <c:v>0.11351851851851852</c:v>
                </c:pt>
                <c:pt idx="9832">
                  <c:v>0.1135300925925926</c:v>
                </c:pt>
                <c:pt idx="9833">
                  <c:v>0.11354166666666667</c:v>
                </c:pt>
                <c:pt idx="9834">
                  <c:v>0.11355324074074075</c:v>
                </c:pt>
                <c:pt idx="9835">
                  <c:v>0.1135648148148148</c:v>
                </c:pt>
                <c:pt idx="9836">
                  <c:v>0.11357638888888888</c:v>
                </c:pt>
                <c:pt idx="9837">
                  <c:v>0.11358796296296296</c:v>
                </c:pt>
                <c:pt idx="9838">
                  <c:v>0.11359953703703703</c:v>
                </c:pt>
                <c:pt idx="9839">
                  <c:v>0.11361111111111111</c:v>
                </c:pt>
                <c:pt idx="9840">
                  <c:v>0.11362268518518519</c:v>
                </c:pt>
                <c:pt idx="9841">
                  <c:v>0.11363425925925925</c:v>
                </c:pt>
                <c:pt idx="9842">
                  <c:v>0.11364583333333333</c:v>
                </c:pt>
                <c:pt idx="9843">
                  <c:v>0.11365740740740742</c:v>
                </c:pt>
                <c:pt idx="9844">
                  <c:v>0.11366898148148148</c:v>
                </c:pt>
                <c:pt idx="9845">
                  <c:v>0.11368055555555556</c:v>
                </c:pt>
                <c:pt idx="9846">
                  <c:v>0.11369212962962964</c:v>
                </c:pt>
                <c:pt idx="9847">
                  <c:v>0.11370370370370371</c:v>
                </c:pt>
                <c:pt idx="9848">
                  <c:v>0.11371527777777778</c:v>
                </c:pt>
                <c:pt idx="9849">
                  <c:v>0.11372685185185184</c:v>
                </c:pt>
                <c:pt idx="9850">
                  <c:v>0.11373842592592592</c:v>
                </c:pt>
                <c:pt idx="9851">
                  <c:v>0.11375</c:v>
                </c:pt>
                <c:pt idx="9852">
                  <c:v>0.11376157407407407</c:v>
                </c:pt>
                <c:pt idx="9853">
                  <c:v>0.11377314814814815</c:v>
                </c:pt>
                <c:pt idx="9854">
                  <c:v>0.11378472222222223</c:v>
                </c:pt>
                <c:pt idx="9855">
                  <c:v>0.1137962962962963</c:v>
                </c:pt>
                <c:pt idx="9856">
                  <c:v>0.11380787037037036</c:v>
                </c:pt>
                <c:pt idx="9857">
                  <c:v>0.11381944444444443</c:v>
                </c:pt>
                <c:pt idx="9858">
                  <c:v>0.11383101851851851</c:v>
                </c:pt>
                <c:pt idx="9859">
                  <c:v>0.11384259259259259</c:v>
                </c:pt>
                <c:pt idx="9860">
                  <c:v>0.11385416666666666</c:v>
                </c:pt>
                <c:pt idx="9861">
                  <c:v>0.11386574074074074</c:v>
                </c:pt>
                <c:pt idx="9862">
                  <c:v>0.11387731481481482</c:v>
                </c:pt>
                <c:pt idx="9863">
                  <c:v>0.11388888888888889</c:v>
                </c:pt>
                <c:pt idx="9864">
                  <c:v>0.11390046296296297</c:v>
                </c:pt>
                <c:pt idx="9865">
                  <c:v>0.11391203703703705</c:v>
                </c:pt>
                <c:pt idx="9866">
                  <c:v>0.11392361111111111</c:v>
                </c:pt>
                <c:pt idx="9867">
                  <c:v>0.11393518518518519</c:v>
                </c:pt>
                <c:pt idx="9868">
                  <c:v>0.11394675925925928</c:v>
                </c:pt>
                <c:pt idx="9869">
                  <c:v>0.11395833333333333</c:v>
                </c:pt>
                <c:pt idx="9870">
                  <c:v>0.11396990740740741</c:v>
                </c:pt>
                <c:pt idx="9871">
                  <c:v>0.11398148148148148</c:v>
                </c:pt>
                <c:pt idx="9872">
                  <c:v>0.11399305555555556</c:v>
                </c:pt>
                <c:pt idx="9873">
                  <c:v>0.11400462962962964</c:v>
                </c:pt>
                <c:pt idx="9874">
                  <c:v>0.1140162037037037</c:v>
                </c:pt>
                <c:pt idx="9875">
                  <c:v>0.11402777777777778</c:v>
                </c:pt>
                <c:pt idx="9876">
                  <c:v>0.11403935185185186</c:v>
                </c:pt>
                <c:pt idx="9877">
                  <c:v>0.11405092592592592</c:v>
                </c:pt>
                <c:pt idx="9878">
                  <c:v>0.1140625</c:v>
                </c:pt>
                <c:pt idx="9879">
                  <c:v>0.11407407407407406</c:v>
                </c:pt>
                <c:pt idx="9880">
                  <c:v>0.11408564814814814</c:v>
                </c:pt>
                <c:pt idx="9881">
                  <c:v>0.11409722222222222</c:v>
                </c:pt>
                <c:pt idx="9882">
                  <c:v>0.11410879629629629</c:v>
                </c:pt>
                <c:pt idx="9883">
                  <c:v>0.11412037037037037</c:v>
                </c:pt>
                <c:pt idx="9884">
                  <c:v>0.11413194444444445</c:v>
                </c:pt>
                <c:pt idx="9885">
                  <c:v>0.11414351851851852</c:v>
                </c:pt>
                <c:pt idx="9886">
                  <c:v>0.1141550925925926</c:v>
                </c:pt>
                <c:pt idx="9887">
                  <c:v>0.11416666666666668</c:v>
                </c:pt>
                <c:pt idx="9888">
                  <c:v>0.11417824074074073</c:v>
                </c:pt>
                <c:pt idx="9889">
                  <c:v>0.11418981481481481</c:v>
                </c:pt>
                <c:pt idx="9890">
                  <c:v>0.11420138888888888</c:v>
                </c:pt>
                <c:pt idx="9891">
                  <c:v>0.11421296296296296</c:v>
                </c:pt>
                <c:pt idx="9892">
                  <c:v>0.11422453703703704</c:v>
                </c:pt>
                <c:pt idx="9893">
                  <c:v>0.11423611111111111</c:v>
                </c:pt>
                <c:pt idx="9894">
                  <c:v>0.11424768518518519</c:v>
                </c:pt>
                <c:pt idx="9895">
                  <c:v>0.11425925925925927</c:v>
                </c:pt>
                <c:pt idx="9896">
                  <c:v>0.11427083333333332</c:v>
                </c:pt>
                <c:pt idx="9897">
                  <c:v>0.11428240740740742</c:v>
                </c:pt>
                <c:pt idx="9898">
                  <c:v>0.11429398148148147</c:v>
                </c:pt>
                <c:pt idx="9899">
                  <c:v>0.11430555555555555</c:v>
                </c:pt>
                <c:pt idx="9900">
                  <c:v>0.11431712962962963</c:v>
                </c:pt>
                <c:pt idx="9901">
                  <c:v>0.1143287037037037</c:v>
                </c:pt>
                <c:pt idx="9902">
                  <c:v>0.11434027777777778</c:v>
                </c:pt>
                <c:pt idx="9903">
                  <c:v>0.11435185185185186</c:v>
                </c:pt>
                <c:pt idx="9904">
                  <c:v>0.11436342592592592</c:v>
                </c:pt>
                <c:pt idx="9905">
                  <c:v>0.114375</c:v>
                </c:pt>
                <c:pt idx="9906">
                  <c:v>0.11438657407407408</c:v>
                </c:pt>
                <c:pt idx="9907">
                  <c:v>0.11439814814814815</c:v>
                </c:pt>
                <c:pt idx="9908">
                  <c:v>0.11440972222222223</c:v>
                </c:pt>
                <c:pt idx="9909">
                  <c:v>0.11442129629629628</c:v>
                </c:pt>
                <c:pt idx="9910">
                  <c:v>0.11443287037037037</c:v>
                </c:pt>
                <c:pt idx="9911">
                  <c:v>0.11444444444444445</c:v>
                </c:pt>
                <c:pt idx="9912">
                  <c:v>0.11445601851851851</c:v>
                </c:pt>
                <c:pt idx="9913">
                  <c:v>0.11446759259259259</c:v>
                </c:pt>
                <c:pt idx="9914">
                  <c:v>0.11447916666666667</c:v>
                </c:pt>
                <c:pt idx="9915">
                  <c:v>0.11449074074074074</c:v>
                </c:pt>
                <c:pt idx="9916">
                  <c:v>0.11450231481481482</c:v>
                </c:pt>
                <c:pt idx="9917">
                  <c:v>0.11451388888888887</c:v>
                </c:pt>
                <c:pt idx="9918">
                  <c:v>0.11452546296296295</c:v>
                </c:pt>
                <c:pt idx="9919">
                  <c:v>0.11453703703703703</c:v>
                </c:pt>
                <c:pt idx="9920">
                  <c:v>0.1145486111111111</c:v>
                </c:pt>
                <c:pt idx="9921">
                  <c:v>0.11456018518518518</c:v>
                </c:pt>
                <c:pt idx="9922">
                  <c:v>0.11457175925925926</c:v>
                </c:pt>
                <c:pt idx="9923">
                  <c:v>0.11458333333333333</c:v>
                </c:pt>
                <c:pt idx="9924">
                  <c:v>0.11459490740740741</c:v>
                </c:pt>
                <c:pt idx="9925">
                  <c:v>0.11460648148148149</c:v>
                </c:pt>
                <c:pt idx="9926">
                  <c:v>0.11461805555555556</c:v>
                </c:pt>
                <c:pt idx="9927">
                  <c:v>0.11462962962962964</c:v>
                </c:pt>
                <c:pt idx="9928">
                  <c:v>0.11464120370370372</c:v>
                </c:pt>
                <c:pt idx="9929">
                  <c:v>0.11465277777777778</c:v>
                </c:pt>
                <c:pt idx="9930">
                  <c:v>0.11466435185185185</c:v>
                </c:pt>
                <c:pt idx="9931">
                  <c:v>0.11467592592592592</c:v>
                </c:pt>
                <c:pt idx="9932">
                  <c:v>0.1146875</c:v>
                </c:pt>
                <c:pt idx="9933">
                  <c:v>0.11469907407407408</c:v>
                </c:pt>
                <c:pt idx="9934">
                  <c:v>0.11471064814814814</c:v>
                </c:pt>
                <c:pt idx="9935">
                  <c:v>0.11472222222222223</c:v>
                </c:pt>
                <c:pt idx="9936">
                  <c:v>0.11473379629629631</c:v>
                </c:pt>
                <c:pt idx="9937">
                  <c:v>0.11474537037037037</c:v>
                </c:pt>
                <c:pt idx="9938">
                  <c:v>0.11475694444444444</c:v>
                </c:pt>
                <c:pt idx="9939">
                  <c:v>0.11476851851851851</c:v>
                </c:pt>
                <c:pt idx="9940">
                  <c:v>0.11478009259259259</c:v>
                </c:pt>
                <c:pt idx="9941">
                  <c:v>0.11479166666666667</c:v>
                </c:pt>
                <c:pt idx="9942">
                  <c:v>0.11480324074074073</c:v>
                </c:pt>
                <c:pt idx="9943">
                  <c:v>0.11481481481481481</c:v>
                </c:pt>
                <c:pt idx="9944">
                  <c:v>0.11482638888888889</c:v>
                </c:pt>
                <c:pt idx="9945">
                  <c:v>0.11483796296296296</c:v>
                </c:pt>
                <c:pt idx="9946">
                  <c:v>0.11484953703703704</c:v>
                </c:pt>
                <c:pt idx="9947">
                  <c:v>0.11486111111111112</c:v>
                </c:pt>
                <c:pt idx="9948">
                  <c:v>0.11487268518518519</c:v>
                </c:pt>
                <c:pt idx="9949">
                  <c:v>0.11488425925925926</c:v>
                </c:pt>
                <c:pt idx="9950">
                  <c:v>0.11489583333333335</c:v>
                </c:pt>
                <c:pt idx="9951">
                  <c:v>0.1149074074074074</c:v>
                </c:pt>
                <c:pt idx="9952">
                  <c:v>0.11491898148148148</c:v>
                </c:pt>
                <c:pt idx="9953">
                  <c:v>0.11493055555555555</c:v>
                </c:pt>
                <c:pt idx="9954">
                  <c:v>0.11494212962962963</c:v>
                </c:pt>
                <c:pt idx="9955">
                  <c:v>0.11495370370370371</c:v>
                </c:pt>
                <c:pt idx="9956">
                  <c:v>0.11496527777777778</c:v>
                </c:pt>
                <c:pt idx="9957">
                  <c:v>0.11497685185185186</c:v>
                </c:pt>
                <c:pt idx="9958">
                  <c:v>0.11498842592592594</c:v>
                </c:pt>
                <c:pt idx="9959">
                  <c:v>0.11499999999999999</c:v>
                </c:pt>
                <c:pt idx="9960">
                  <c:v>0.11501157407407407</c:v>
                </c:pt>
                <c:pt idx="9961">
                  <c:v>0.11502314814814814</c:v>
                </c:pt>
                <c:pt idx="9962">
                  <c:v>0.11503472222222222</c:v>
                </c:pt>
                <c:pt idx="9963">
                  <c:v>0.1150462962962963</c:v>
                </c:pt>
                <c:pt idx="9964">
                  <c:v>0.11505787037037037</c:v>
                </c:pt>
                <c:pt idx="9965">
                  <c:v>0.11506944444444445</c:v>
                </c:pt>
                <c:pt idx="9966">
                  <c:v>0.11508101851851853</c:v>
                </c:pt>
                <c:pt idx="9967">
                  <c:v>0.11509259259259259</c:v>
                </c:pt>
                <c:pt idx="9968">
                  <c:v>0.11510416666666667</c:v>
                </c:pt>
                <c:pt idx="9969">
                  <c:v>0.11511574074074075</c:v>
                </c:pt>
                <c:pt idx="9970">
                  <c:v>0.11512731481481481</c:v>
                </c:pt>
                <c:pt idx="9971">
                  <c:v>0.11513888888888889</c:v>
                </c:pt>
                <c:pt idx="9972">
                  <c:v>0.11515046296296295</c:v>
                </c:pt>
                <c:pt idx="9973">
                  <c:v>0.11516203703703703</c:v>
                </c:pt>
                <c:pt idx="9974">
                  <c:v>0.11517361111111112</c:v>
                </c:pt>
                <c:pt idx="9975">
                  <c:v>0.11518518518518518</c:v>
                </c:pt>
                <c:pt idx="9976">
                  <c:v>0.11519675925925926</c:v>
                </c:pt>
                <c:pt idx="9977">
                  <c:v>0.11520833333333334</c:v>
                </c:pt>
                <c:pt idx="9978">
                  <c:v>0.1152199074074074</c:v>
                </c:pt>
                <c:pt idx="9979">
                  <c:v>0.11523148148148148</c:v>
                </c:pt>
                <c:pt idx="9980">
                  <c:v>0.11524305555555554</c:v>
                </c:pt>
                <c:pt idx="9981">
                  <c:v>0.11525462962962962</c:v>
                </c:pt>
                <c:pt idx="9982">
                  <c:v>0.1152662037037037</c:v>
                </c:pt>
                <c:pt idx="9983">
                  <c:v>0.11527777777777777</c:v>
                </c:pt>
                <c:pt idx="9984">
                  <c:v>0.11528935185185185</c:v>
                </c:pt>
                <c:pt idx="9985">
                  <c:v>0.11530092592592593</c:v>
                </c:pt>
                <c:pt idx="9986">
                  <c:v>0.1153125</c:v>
                </c:pt>
                <c:pt idx="9987">
                  <c:v>0.11532407407407408</c:v>
                </c:pt>
                <c:pt idx="9988">
                  <c:v>0.11533564814814816</c:v>
                </c:pt>
                <c:pt idx="9989">
                  <c:v>0.11534722222222223</c:v>
                </c:pt>
                <c:pt idx="9990">
                  <c:v>0.11535879629629631</c:v>
                </c:pt>
                <c:pt idx="9991">
                  <c:v>0.11537037037037036</c:v>
                </c:pt>
                <c:pt idx="9992">
                  <c:v>0.11538194444444444</c:v>
                </c:pt>
                <c:pt idx="9993">
                  <c:v>0.11539351851851852</c:v>
                </c:pt>
                <c:pt idx="9994">
                  <c:v>0.11540509259259259</c:v>
                </c:pt>
                <c:pt idx="9995">
                  <c:v>0.11541666666666667</c:v>
                </c:pt>
                <c:pt idx="9996">
                  <c:v>0.11542824074074075</c:v>
                </c:pt>
                <c:pt idx="9997">
                  <c:v>0.11543981481481481</c:v>
                </c:pt>
                <c:pt idx="9998">
                  <c:v>0.1154513888888889</c:v>
                </c:pt>
                <c:pt idx="9999">
                  <c:v>0.11546296296296295</c:v>
                </c:pt>
                <c:pt idx="10000">
                  <c:v>0.11547453703703703</c:v>
                </c:pt>
                <c:pt idx="10001">
                  <c:v>0.11548611111111111</c:v>
                </c:pt>
                <c:pt idx="10002">
                  <c:v>0.11549768518518518</c:v>
                </c:pt>
                <c:pt idx="10003">
                  <c:v>0.11550925925925926</c:v>
                </c:pt>
                <c:pt idx="10004">
                  <c:v>0.11552083333333334</c:v>
                </c:pt>
                <c:pt idx="10005">
                  <c:v>0.1155324074074074</c:v>
                </c:pt>
                <c:pt idx="10006">
                  <c:v>0.11554398148148148</c:v>
                </c:pt>
                <c:pt idx="10007">
                  <c:v>0.11555555555555556</c:v>
                </c:pt>
                <c:pt idx="10008">
                  <c:v>0.11556712962962963</c:v>
                </c:pt>
                <c:pt idx="10009">
                  <c:v>0.11557870370370371</c:v>
                </c:pt>
                <c:pt idx="10010">
                  <c:v>0.11559027777777779</c:v>
                </c:pt>
                <c:pt idx="10011">
                  <c:v>0.11560185185185186</c:v>
                </c:pt>
                <c:pt idx="10012">
                  <c:v>0.11561342592592593</c:v>
                </c:pt>
                <c:pt idx="10013">
                  <c:v>0.11562499999999999</c:v>
                </c:pt>
                <c:pt idx="10014">
                  <c:v>0.11563657407407407</c:v>
                </c:pt>
                <c:pt idx="10015">
                  <c:v>0.11564814814814815</c:v>
                </c:pt>
                <c:pt idx="10016">
                  <c:v>0.11565972222222222</c:v>
                </c:pt>
                <c:pt idx="10017">
                  <c:v>0.1156712962962963</c:v>
                </c:pt>
                <c:pt idx="10018">
                  <c:v>0.11568287037037038</c:v>
                </c:pt>
                <c:pt idx="10019">
                  <c:v>0.11569444444444445</c:v>
                </c:pt>
                <c:pt idx="10020">
                  <c:v>0.11570601851851851</c:v>
                </c:pt>
                <c:pt idx="10021">
                  <c:v>0.11571759259259258</c:v>
                </c:pt>
                <c:pt idx="10022">
                  <c:v>0.11572916666666666</c:v>
                </c:pt>
                <c:pt idx="10023">
                  <c:v>0.11574074074074074</c:v>
                </c:pt>
                <c:pt idx="10024">
                  <c:v>0.11575231481481481</c:v>
                </c:pt>
                <c:pt idx="10025">
                  <c:v>0.11576388888888889</c:v>
                </c:pt>
                <c:pt idx="10026">
                  <c:v>0.11577546296296297</c:v>
                </c:pt>
                <c:pt idx="10027">
                  <c:v>0.11578703703703704</c:v>
                </c:pt>
                <c:pt idx="10028">
                  <c:v>0.11579861111111112</c:v>
                </c:pt>
                <c:pt idx="10029">
                  <c:v>0.1158101851851852</c:v>
                </c:pt>
                <c:pt idx="10030">
                  <c:v>0.11582175925925926</c:v>
                </c:pt>
                <c:pt idx="10031">
                  <c:v>0.11583333333333333</c:v>
                </c:pt>
                <c:pt idx="10032">
                  <c:v>0.11584490740740742</c:v>
                </c:pt>
                <c:pt idx="10033">
                  <c:v>0.11585648148148148</c:v>
                </c:pt>
                <c:pt idx="10034">
                  <c:v>0.11585648148148148</c:v>
                </c:pt>
                <c:pt idx="10035">
                  <c:v>0.11586805555555556</c:v>
                </c:pt>
                <c:pt idx="10036">
                  <c:v>0.11587962962962962</c:v>
                </c:pt>
                <c:pt idx="10037">
                  <c:v>0.1158912037037037</c:v>
                </c:pt>
                <c:pt idx="10038">
                  <c:v>0.11590277777777779</c:v>
                </c:pt>
                <c:pt idx="10039">
                  <c:v>0.11591435185185185</c:v>
                </c:pt>
                <c:pt idx="10040">
                  <c:v>0.11592592592592592</c:v>
                </c:pt>
                <c:pt idx="10041">
                  <c:v>0.11593750000000001</c:v>
                </c:pt>
                <c:pt idx="10042">
                  <c:v>0.11594907407407407</c:v>
                </c:pt>
                <c:pt idx="10043">
                  <c:v>0.11596064814814815</c:v>
                </c:pt>
                <c:pt idx="10044">
                  <c:v>0.11597222222222221</c:v>
                </c:pt>
                <c:pt idx="10045">
                  <c:v>0.11598379629629629</c:v>
                </c:pt>
                <c:pt idx="10046">
                  <c:v>0.11599537037037037</c:v>
                </c:pt>
                <c:pt idx="10047">
                  <c:v>0.11600694444444444</c:v>
                </c:pt>
                <c:pt idx="10048">
                  <c:v>0.11601851851851852</c:v>
                </c:pt>
                <c:pt idx="10049">
                  <c:v>0.1160300925925926</c:v>
                </c:pt>
                <c:pt idx="10050">
                  <c:v>0.11604166666666667</c:v>
                </c:pt>
                <c:pt idx="10051">
                  <c:v>0.11605324074074075</c:v>
                </c:pt>
                <c:pt idx="10052">
                  <c:v>0.11606481481481483</c:v>
                </c:pt>
                <c:pt idx="10053">
                  <c:v>0.11607638888888888</c:v>
                </c:pt>
                <c:pt idx="10054">
                  <c:v>0.11608796296296296</c:v>
                </c:pt>
                <c:pt idx="10055">
                  <c:v>0.11609953703703703</c:v>
                </c:pt>
                <c:pt idx="10056">
                  <c:v>0.11611111111111111</c:v>
                </c:pt>
                <c:pt idx="10057">
                  <c:v>0.11612268518518519</c:v>
                </c:pt>
                <c:pt idx="10058">
                  <c:v>0.11613425925925926</c:v>
                </c:pt>
                <c:pt idx="10059">
                  <c:v>0.11614583333333334</c:v>
                </c:pt>
                <c:pt idx="10060">
                  <c:v>0.11615740740740742</c:v>
                </c:pt>
                <c:pt idx="10061">
                  <c:v>0.11616898148148147</c:v>
                </c:pt>
                <c:pt idx="10062">
                  <c:v>0.11618055555555555</c:v>
                </c:pt>
                <c:pt idx="10063">
                  <c:v>0.11619212962962962</c:v>
                </c:pt>
                <c:pt idx="10064">
                  <c:v>0.1162037037037037</c:v>
                </c:pt>
                <c:pt idx="10065">
                  <c:v>0.11621527777777778</c:v>
                </c:pt>
                <c:pt idx="10066">
                  <c:v>0.11622685185185185</c:v>
                </c:pt>
                <c:pt idx="10067">
                  <c:v>0.11623842592592593</c:v>
                </c:pt>
                <c:pt idx="10068">
                  <c:v>0.11625000000000001</c:v>
                </c:pt>
                <c:pt idx="10069">
                  <c:v>0.11626157407407407</c:v>
                </c:pt>
                <c:pt idx="10070">
                  <c:v>0.11627314814814815</c:v>
                </c:pt>
                <c:pt idx="10071">
                  <c:v>0.11628472222222223</c:v>
                </c:pt>
                <c:pt idx="10072">
                  <c:v>0.1162962962962963</c:v>
                </c:pt>
                <c:pt idx="10073">
                  <c:v>0.11630787037037038</c:v>
                </c:pt>
                <c:pt idx="10074">
                  <c:v>0.11631944444444443</c:v>
                </c:pt>
                <c:pt idx="10075">
                  <c:v>0.11633101851851851</c:v>
                </c:pt>
                <c:pt idx="10076">
                  <c:v>0.11634259259259259</c:v>
                </c:pt>
                <c:pt idx="10077">
                  <c:v>0.11635416666666666</c:v>
                </c:pt>
                <c:pt idx="10078">
                  <c:v>0.11636574074074074</c:v>
                </c:pt>
                <c:pt idx="10079">
                  <c:v>0.11637731481481482</c:v>
                </c:pt>
                <c:pt idx="10080">
                  <c:v>0.11638888888888889</c:v>
                </c:pt>
                <c:pt idx="10081">
                  <c:v>0.11640046296296297</c:v>
                </c:pt>
                <c:pt idx="10082">
                  <c:v>0.11641203703703702</c:v>
                </c:pt>
                <c:pt idx="10083">
                  <c:v>0.1164236111111111</c:v>
                </c:pt>
                <c:pt idx="10084">
                  <c:v>0.11643518518518518</c:v>
                </c:pt>
                <c:pt idx="10085">
                  <c:v>0.11644675925925925</c:v>
                </c:pt>
                <c:pt idx="10086">
                  <c:v>0.11645833333333333</c:v>
                </c:pt>
                <c:pt idx="10087">
                  <c:v>0.11646990740740741</c:v>
                </c:pt>
                <c:pt idx="10088">
                  <c:v>0.11648148148148148</c:v>
                </c:pt>
                <c:pt idx="10089">
                  <c:v>0.11649305555555556</c:v>
                </c:pt>
                <c:pt idx="10090">
                  <c:v>0.11650462962962964</c:v>
                </c:pt>
                <c:pt idx="10091">
                  <c:v>0.11651620370370371</c:v>
                </c:pt>
                <c:pt idx="10092">
                  <c:v>0.11652777777777779</c:v>
                </c:pt>
                <c:pt idx="10093">
                  <c:v>0.11653935185185187</c:v>
                </c:pt>
                <c:pt idx="10094">
                  <c:v>0.11655092592592593</c:v>
                </c:pt>
                <c:pt idx="10095">
                  <c:v>0.1165625</c:v>
                </c:pt>
                <c:pt idx="10096">
                  <c:v>0.11657407407407407</c:v>
                </c:pt>
                <c:pt idx="10097">
                  <c:v>0.11658564814814815</c:v>
                </c:pt>
                <c:pt idx="10098">
                  <c:v>0.11659722222222223</c:v>
                </c:pt>
                <c:pt idx="10099">
                  <c:v>0.11660879629629629</c:v>
                </c:pt>
                <c:pt idx="10100">
                  <c:v>0.11662037037037037</c:v>
                </c:pt>
                <c:pt idx="10101">
                  <c:v>0.11663194444444445</c:v>
                </c:pt>
                <c:pt idx="10102">
                  <c:v>0.11664351851851852</c:v>
                </c:pt>
                <c:pt idx="10103">
                  <c:v>0.11665509259259259</c:v>
                </c:pt>
                <c:pt idx="10104">
                  <c:v>0.11666666666666665</c:v>
                </c:pt>
                <c:pt idx="10105">
                  <c:v>0.11667824074074074</c:v>
                </c:pt>
                <c:pt idx="10106">
                  <c:v>0.11668981481481482</c:v>
                </c:pt>
                <c:pt idx="10107">
                  <c:v>0.11670138888888888</c:v>
                </c:pt>
                <c:pt idx="10108">
                  <c:v>0.11671296296296296</c:v>
                </c:pt>
                <c:pt idx="10109">
                  <c:v>0.11672453703703704</c:v>
                </c:pt>
                <c:pt idx="10110">
                  <c:v>0.11673611111111111</c:v>
                </c:pt>
                <c:pt idx="10111">
                  <c:v>0.11674768518518519</c:v>
                </c:pt>
                <c:pt idx="10112">
                  <c:v>0.11675925925925927</c:v>
                </c:pt>
                <c:pt idx="10113">
                  <c:v>0.11677083333333334</c:v>
                </c:pt>
                <c:pt idx="10114">
                  <c:v>0.1167824074074074</c:v>
                </c:pt>
                <c:pt idx="10115">
                  <c:v>0.11679398148148147</c:v>
                </c:pt>
                <c:pt idx="10116">
                  <c:v>0.11680555555555555</c:v>
                </c:pt>
                <c:pt idx="10117">
                  <c:v>0.11681712962962963</c:v>
                </c:pt>
                <c:pt idx="10118">
                  <c:v>0.1168287037037037</c:v>
                </c:pt>
                <c:pt idx="10119">
                  <c:v>0.11684027777777778</c:v>
                </c:pt>
                <c:pt idx="10120">
                  <c:v>0.11685185185185186</c:v>
                </c:pt>
                <c:pt idx="10121">
                  <c:v>0.11686342592592593</c:v>
                </c:pt>
                <c:pt idx="10122">
                  <c:v>0.11687499999999999</c:v>
                </c:pt>
                <c:pt idx="10123">
                  <c:v>0.11688657407407409</c:v>
                </c:pt>
                <c:pt idx="10124">
                  <c:v>0.11689814814814814</c:v>
                </c:pt>
                <c:pt idx="10125">
                  <c:v>0.11690972222222222</c:v>
                </c:pt>
                <c:pt idx="10126">
                  <c:v>0.11692129629629629</c:v>
                </c:pt>
                <c:pt idx="10127">
                  <c:v>0.11693287037037037</c:v>
                </c:pt>
                <c:pt idx="10128">
                  <c:v>0.11694444444444445</c:v>
                </c:pt>
                <c:pt idx="10129">
                  <c:v>0.11695601851851851</c:v>
                </c:pt>
                <c:pt idx="10130">
                  <c:v>0.1169675925925926</c:v>
                </c:pt>
                <c:pt idx="10131">
                  <c:v>0.11697916666666668</c:v>
                </c:pt>
                <c:pt idx="10132">
                  <c:v>0.11699074074074074</c:v>
                </c:pt>
                <c:pt idx="10133">
                  <c:v>0.11700231481481482</c:v>
                </c:pt>
                <c:pt idx="10134">
                  <c:v>0.1170138888888889</c:v>
                </c:pt>
                <c:pt idx="10135">
                  <c:v>0.11702546296296296</c:v>
                </c:pt>
                <c:pt idx="10136">
                  <c:v>0.11703703703703704</c:v>
                </c:pt>
                <c:pt idx="10137">
                  <c:v>0.1170486111111111</c:v>
                </c:pt>
                <c:pt idx="10138">
                  <c:v>0.11706018518518518</c:v>
                </c:pt>
                <c:pt idx="10139">
                  <c:v>0.11707175925925926</c:v>
                </c:pt>
                <c:pt idx="10140">
                  <c:v>0.11708333333333333</c:v>
                </c:pt>
                <c:pt idx="10141">
                  <c:v>0.11709490740740741</c:v>
                </c:pt>
                <c:pt idx="10142">
                  <c:v>0.11710648148148149</c:v>
                </c:pt>
                <c:pt idx="10143">
                  <c:v>0.11711805555555554</c:v>
                </c:pt>
                <c:pt idx="10144">
                  <c:v>0.11712962962962963</c:v>
                </c:pt>
                <c:pt idx="10145">
                  <c:v>0.11714120370370369</c:v>
                </c:pt>
                <c:pt idx="10146">
                  <c:v>0.11715277777777777</c:v>
                </c:pt>
                <c:pt idx="10147">
                  <c:v>0.11716435185185185</c:v>
                </c:pt>
                <c:pt idx="10148">
                  <c:v>0.11717592592592592</c:v>
                </c:pt>
                <c:pt idx="10149">
                  <c:v>0.1171875</c:v>
                </c:pt>
                <c:pt idx="10150">
                  <c:v>0.11719907407407408</c:v>
                </c:pt>
                <c:pt idx="10151">
                  <c:v>0.11721064814814815</c:v>
                </c:pt>
                <c:pt idx="10152">
                  <c:v>0.11722222222222223</c:v>
                </c:pt>
                <c:pt idx="10153">
                  <c:v>0.11723379629629631</c:v>
                </c:pt>
                <c:pt idx="10154">
                  <c:v>0.11724537037037037</c:v>
                </c:pt>
                <c:pt idx="10155">
                  <c:v>0.11725694444444446</c:v>
                </c:pt>
                <c:pt idx="10156">
                  <c:v>0.11726851851851851</c:v>
                </c:pt>
                <c:pt idx="10157">
                  <c:v>0.11728009259259259</c:v>
                </c:pt>
                <c:pt idx="10158">
                  <c:v>0.11729166666666667</c:v>
                </c:pt>
                <c:pt idx="10159">
                  <c:v>0.11730324074074074</c:v>
                </c:pt>
                <c:pt idx="10160">
                  <c:v>0.11731481481481482</c:v>
                </c:pt>
                <c:pt idx="10161">
                  <c:v>0.1173263888888889</c:v>
                </c:pt>
                <c:pt idx="10162">
                  <c:v>0.11733796296296296</c:v>
                </c:pt>
                <c:pt idx="10163">
                  <c:v>0.11734953703703704</c:v>
                </c:pt>
                <c:pt idx="10164">
                  <c:v>0.1173611111111111</c:v>
                </c:pt>
                <c:pt idx="10165">
                  <c:v>0.11737268518518518</c:v>
                </c:pt>
                <c:pt idx="10166">
                  <c:v>0.11738425925925926</c:v>
                </c:pt>
                <c:pt idx="10167">
                  <c:v>0.11739583333333332</c:v>
                </c:pt>
                <c:pt idx="10168">
                  <c:v>0.1174074074074074</c:v>
                </c:pt>
                <c:pt idx="10169">
                  <c:v>0.11741898148148149</c:v>
                </c:pt>
                <c:pt idx="10170">
                  <c:v>0.11743055555555555</c:v>
                </c:pt>
                <c:pt idx="10171">
                  <c:v>0.11744212962962963</c:v>
                </c:pt>
                <c:pt idx="10172">
                  <c:v>0.11745370370370371</c:v>
                </c:pt>
                <c:pt idx="10173">
                  <c:v>0.11746527777777778</c:v>
                </c:pt>
                <c:pt idx="10174">
                  <c:v>0.11747685185185186</c:v>
                </c:pt>
                <c:pt idx="10175">
                  <c:v>0.11748842592592591</c:v>
                </c:pt>
                <c:pt idx="10176">
                  <c:v>0.11750000000000001</c:v>
                </c:pt>
                <c:pt idx="10177">
                  <c:v>0.11751157407407407</c:v>
                </c:pt>
                <c:pt idx="10178">
                  <c:v>0.11752314814814814</c:v>
                </c:pt>
                <c:pt idx="10179">
                  <c:v>0.11753472222222222</c:v>
                </c:pt>
                <c:pt idx="10180">
                  <c:v>0.1175462962962963</c:v>
                </c:pt>
                <c:pt idx="10181">
                  <c:v>0.11755787037037037</c:v>
                </c:pt>
                <c:pt idx="10182">
                  <c:v>0.11756944444444445</c:v>
                </c:pt>
                <c:pt idx="10183">
                  <c:v>0.11758101851851853</c:v>
                </c:pt>
                <c:pt idx="10184">
                  <c:v>0.1175925925925926</c:v>
                </c:pt>
                <c:pt idx="10185">
                  <c:v>0.11760416666666666</c:v>
                </c:pt>
                <c:pt idx="10186">
                  <c:v>0.11761574074074073</c:v>
                </c:pt>
                <c:pt idx="10187">
                  <c:v>0.11762731481481481</c:v>
                </c:pt>
                <c:pt idx="10188">
                  <c:v>0.11763888888888889</c:v>
                </c:pt>
                <c:pt idx="10189">
                  <c:v>0.11765046296296296</c:v>
                </c:pt>
                <c:pt idx="10190">
                  <c:v>0.11766203703703704</c:v>
                </c:pt>
                <c:pt idx="10191">
                  <c:v>0.11767361111111112</c:v>
                </c:pt>
                <c:pt idx="10192">
                  <c:v>0.11768518518518518</c:v>
                </c:pt>
                <c:pt idx="10193">
                  <c:v>0.11769675925925926</c:v>
                </c:pt>
                <c:pt idx="10194">
                  <c:v>0.11770833333333335</c:v>
                </c:pt>
                <c:pt idx="10195">
                  <c:v>0.11771990740740741</c:v>
                </c:pt>
                <c:pt idx="10196">
                  <c:v>0.11773148148148148</c:v>
                </c:pt>
                <c:pt idx="10197">
                  <c:v>0.11774305555555555</c:v>
                </c:pt>
                <c:pt idx="10198">
                  <c:v>0.11775462962962963</c:v>
                </c:pt>
                <c:pt idx="10199">
                  <c:v>0.11776620370370371</c:v>
                </c:pt>
                <c:pt idx="10200">
                  <c:v>0.11777777777777777</c:v>
                </c:pt>
                <c:pt idx="10201">
                  <c:v>0.11778935185185185</c:v>
                </c:pt>
                <c:pt idx="10202">
                  <c:v>0.11780092592592593</c:v>
                </c:pt>
                <c:pt idx="10203">
                  <c:v>0.1178125</c:v>
                </c:pt>
                <c:pt idx="10204">
                  <c:v>0.11782407407407407</c:v>
                </c:pt>
                <c:pt idx="10205">
                  <c:v>0.11783564814814813</c:v>
                </c:pt>
                <c:pt idx="10206">
                  <c:v>0.11784722222222221</c:v>
                </c:pt>
                <c:pt idx="10207">
                  <c:v>0.11785879629629629</c:v>
                </c:pt>
                <c:pt idx="10208">
                  <c:v>0.11787037037037036</c:v>
                </c:pt>
                <c:pt idx="10209">
                  <c:v>0.11788194444444444</c:v>
                </c:pt>
                <c:pt idx="10210">
                  <c:v>0.11789351851851852</c:v>
                </c:pt>
                <c:pt idx="10211">
                  <c:v>0.11790509259259259</c:v>
                </c:pt>
                <c:pt idx="10212">
                  <c:v>0.11791666666666667</c:v>
                </c:pt>
                <c:pt idx="10213">
                  <c:v>0.11792824074074075</c:v>
                </c:pt>
                <c:pt idx="10214">
                  <c:v>0.11793981481481482</c:v>
                </c:pt>
                <c:pt idx="10215">
                  <c:v>0.1179513888888889</c:v>
                </c:pt>
                <c:pt idx="10216">
                  <c:v>0.11796296296296298</c:v>
                </c:pt>
                <c:pt idx="10217">
                  <c:v>0.11797453703703703</c:v>
                </c:pt>
                <c:pt idx="10218">
                  <c:v>0.11798611111111111</c:v>
                </c:pt>
                <c:pt idx="10219">
                  <c:v>0.11799768518518518</c:v>
                </c:pt>
                <c:pt idx="10220">
                  <c:v>0.11800925925925926</c:v>
                </c:pt>
                <c:pt idx="10221">
                  <c:v>0.11802083333333334</c:v>
                </c:pt>
                <c:pt idx="10222">
                  <c:v>0.11803240740740741</c:v>
                </c:pt>
                <c:pt idx="10223">
                  <c:v>0.11804398148148149</c:v>
                </c:pt>
                <c:pt idx="10224">
                  <c:v>0.11805555555555557</c:v>
                </c:pt>
                <c:pt idx="10225">
                  <c:v>0.11806712962962962</c:v>
                </c:pt>
                <c:pt idx="10226">
                  <c:v>0.1180787037037037</c:v>
                </c:pt>
                <c:pt idx="10227">
                  <c:v>0.11809027777777777</c:v>
                </c:pt>
                <c:pt idx="10228">
                  <c:v>0.11810185185185185</c:v>
                </c:pt>
                <c:pt idx="10229">
                  <c:v>0.11811342592592593</c:v>
                </c:pt>
                <c:pt idx="10230">
                  <c:v>0.11812499999999999</c:v>
                </c:pt>
                <c:pt idx="10231">
                  <c:v>0.11813657407407407</c:v>
                </c:pt>
                <c:pt idx="10232">
                  <c:v>0.11814814814814815</c:v>
                </c:pt>
                <c:pt idx="10233">
                  <c:v>0.11815972222222222</c:v>
                </c:pt>
                <c:pt idx="10234">
                  <c:v>0.1181712962962963</c:v>
                </c:pt>
                <c:pt idx="10235">
                  <c:v>0.11818287037037038</c:v>
                </c:pt>
                <c:pt idx="10236">
                  <c:v>0.11819444444444445</c:v>
                </c:pt>
                <c:pt idx="10237">
                  <c:v>0.11820601851851853</c:v>
                </c:pt>
                <c:pt idx="10238">
                  <c:v>0.11821759259259258</c:v>
                </c:pt>
                <c:pt idx="10239">
                  <c:v>0.11822916666666666</c:v>
                </c:pt>
                <c:pt idx="10240">
                  <c:v>0.11824074074074074</c:v>
                </c:pt>
                <c:pt idx="10241">
                  <c:v>0.11825231481481481</c:v>
                </c:pt>
                <c:pt idx="10242">
                  <c:v>0.11826388888888889</c:v>
                </c:pt>
                <c:pt idx="10243">
                  <c:v>0.11827546296296297</c:v>
                </c:pt>
                <c:pt idx="10244">
                  <c:v>0.11828703703703704</c:v>
                </c:pt>
                <c:pt idx="10245">
                  <c:v>0.11829861111111112</c:v>
                </c:pt>
                <c:pt idx="10246">
                  <c:v>0.11831018518518517</c:v>
                </c:pt>
                <c:pt idx="10247">
                  <c:v>0.11832175925925925</c:v>
                </c:pt>
                <c:pt idx="10248">
                  <c:v>0.11833333333333333</c:v>
                </c:pt>
                <c:pt idx="10249">
                  <c:v>0.1183449074074074</c:v>
                </c:pt>
                <c:pt idx="10250">
                  <c:v>0.11835648148148148</c:v>
                </c:pt>
                <c:pt idx="10251">
                  <c:v>0.11836805555555556</c:v>
                </c:pt>
                <c:pt idx="10252">
                  <c:v>0.11837962962962963</c:v>
                </c:pt>
                <c:pt idx="10253">
                  <c:v>0.11839120370370371</c:v>
                </c:pt>
                <c:pt idx="10254">
                  <c:v>0.11840277777777779</c:v>
                </c:pt>
                <c:pt idx="10255">
                  <c:v>0.11841435185185185</c:v>
                </c:pt>
                <c:pt idx="10256">
                  <c:v>0.11842592592592593</c:v>
                </c:pt>
                <c:pt idx="10257">
                  <c:v>0.11843749999999999</c:v>
                </c:pt>
                <c:pt idx="10258">
                  <c:v>0.11844907407407408</c:v>
                </c:pt>
                <c:pt idx="10259">
                  <c:v>0.11846064814814815</c:v>
                </c:pt>
                <c:pt idx="10260">
                  <c:v>0.11847222222222221</c:v>
                </c:pt>
                <c:pt idx="10261">
                  <c:v>0.1184837962962963</c:v>
                </c:pt>
                <c:pt idx="10262">
                  <c:v>0.11849537037037038</c:v>
                </c:pt>
                <c:pt idx="10263">
                  <c:v>0.11850694444444444</c:v>
                </c:pt>
                <c:pt idx="10264">
                  <c:v>0.11851851851851852</c:v>
                </c:pt>
                <c:pt idx="10265">
                  <c:v>0.11853009259259258</c:v>
                </c:pt>
                <c:pt idx="10266">
                  <c:v>0.11854166666666667</c:v>
                </c:pt>
                <c:pt idx="10267">
                  <c:v>0.11855324074074074</c:v>
                </c:pt>
                <c:pt idx="10268">
                  <c:v>0.1185648148148148</c:v>
                </c:pt>
                <c:pt idx="10269">
                  <c:v>0.11857638888888888</c:v>
                </c:pt>
                <c:pt idx="10270">
                  <c:v>0.11858796296296296</c:v>
                </c:pt>
                <c:pt idx="10271">
                  <c:v>0.11859953703703703</c:v>
                </c:pt>
                <c:pt idx="10272">
                  <c:v>0.11861111111111111</c:v>
                </c:pt>
                <c:pt idx="10273">
                  <c:v>0.11862268518518519</c:v>
                </c:pt>
                <c:pt idx="10274">
                  <c:v>0.11863425925925926</c:v>
                </c:pt>
                <c:pt idx="10275">
                  <c:v>0.11864583333333334</c:v>
                </c:pt>
                <c:pt idx="10276">
                  <c:v>0.11865740740740742</c:v>
                </c:pt>
                <c:pt idx="10277">
                  <c:v>0.11866898148148149</c:v>
                </c:pt>
                <c:pt idx="10278">
                  <c:v>0.11868055555555555</c:v>
                </c:pt>
                <c:pt idx="10279">
                  <c:v>0.11869212962962962</c:v>
                </c:pt>
                <c:pt idx="10280">
                  <c:v>0.1187037037037037</c:v>
                </c:pt>
                <c:pt idx="10281">
                  <c:v>0.11871527777777778</c:v>
                </c:pt>
                <c:pt idx="10282">
                  <c:v>0.11872685185185185</c:v>
                </c:pt>
                <c:pt idx="10283">
                  <c:v>0.11873842592592593</c:v>
                </c:pt>
                <c:pt idx="10284">
                  <c:v>0.11875000000000001</c:v>
                </c:pt>
                <c:pt idx="10285">
                  <c:v>0.11876157407407407</c:v>
                </c:pt>
                <c:pt idx="10286">
                  <c:v>0.11877314814814814</c:v>
                </c:pt>
                <c:pt idx="10287">
                  <c:v>0.11878472222222221</c:v>
                </c:pt>
                <c:pt idx="10288">
                  <c:v>0.11879629629629629</c:v>
                </c:pt>
                <c:pt idx="10289">
                  <c:v>0.11880787037037037</c:v>
                </c:pt>
                <c:pt idx="10290">
                  <c:v>0.11881944444444444</c:v>
                </c:pt>
                <c:pt idx="10291">
                  <c:v>0.11883101851851852</c:v>
                </c:pt>
                <c:pt idx="10292">
                  <c:v>0.1188425925925926</c:v>
                </c:pt>
                <c:pt idx="10293">
                  <c:v>0.11885416666666666</c:v>
                </c:pt>
                <c:pt idx="10294">
                  <c:v>0.11886574074074074</c:v>
                </c:pt>
                <c:pt idx="10295">
                  <c:v>0.11887731481481482</c:v>
                </c:pt>
                <c:pt idx="10296">
                  <c:v>0.11888888888888889</c:v>
                </c:pt>
                <c:pt idx="10297">
                  <c:v>0.11890046296296297</c:v>
                </c:pt>
                <c:pt idx="10298">
                  <c:v>0.11891203703703705</c:v>
                </c:pt>
                <c:pt idx="10299">
                  <c:v>0.1189236111111111</c:v>
                </c:pt>
                <c:pt idx="10300">
                  <c:v>0.11893518518518519</c:v>
                </c:pt>
                <c:pt idx="10301">
                  <c:v>0.11894675925925925</c:v>
                </c:pt>
                <c:pt idx="10302">
                  <c:v>0.11895833333333333</c:v>
                </c:pt>
                <c:pt idx="10303">
                  <c:v>0.11896990740740741</c:v>
                </c:pt>
                <c:pt idx="10304">
                  <c:v>0.11898148148148148</c:v>
                </c:pt>
                <c:pt idx="10305">
                  <c:v>0.11899305555555556</c:v>
                </c:pt>
                <c:pt idx="10306">
                  <c:v>0.11900462962962964</c:v>
                </c:pt>
                <c:pt idx="10307">
                  <c:v>0.11901620370370369</c:v>
                </c:pt>
                <c:pt idx="10308">
                  <c:v>0.11902777777777777</c:v>
                </c:pt>
                <c:pt idx="10309">
                  <c:v>0.11903935185185184</c:v>
                </c:pt>
                <c:pt idx="10310">
                  <c:v>0.11905092592592592</c:v>
                </c:pt>
                <c:pt idx="10311">
                  <c:v>0.1190625</c:v>
                </c:pt>
                <c:pt idx="10312">
                  <c:v>0.11907407407407407</c:v>
                </c:pt>
                <c:pt idx="10313">
                  <c:v>0.11908564814814815</c:v>
                </c:pt>
                <c:pt idx="10314">
                  <c:v>0.11909722222222223</c:v>
                </c:pt>
                <c:pt idx="10315">
                  <c:v>0.1191087962962963</c:v>
                </c:pt>
                <c:pt idx="10316">
                  <c:v>0.11912037037037038</c:v>
                </c:pt>
                <c:pt idx="10317">
                  <c:v>0.11913194444444446</c:v>
                </c:pt>
                <c:pt idx="10318">
                  <c:v>0.11914351851851852</c:v>
                </c:pt>
                <c:pt idx="10319">
                  <c:v>0.1191550925925926</c:v>
                </c:pt>
                <c:pt idx="10320">
                  <c:v>0.11916666666666666</c:v>
                </c:pt>
                <c:pt idx="10321">
                  <c:v>0.11917824074074074</c:v>
                </c:pt>
                <c:pt idx="10322">
                  <c:v>0.11918981481481482</c:v>
                </c:pt>
                <c:pt idx="10323">
                  <c:v>0.11920138888888888</c:v>
                </c:pt>
                <c:pt idx="10324">
                  <c:v>0.11921296296296297</c:v>
                </c:pt>
                <c:pt idx="10325">
                  <c:v>0.11922453703703705</c:v>
                </c:pt>
                <c:pt idx="10326">
                  <c:v>0.11923611111111111</c:v>
                </c:pt>
                <c:pt idx="10327">
                  <c:v>0.11924768518518519</c:v>
                </c:pt>
                <c:pt idx="10328">
                  <c:v>0.11925925925925925</c:v>
                </c:pt>
                <c:pt idx="10329">
                  <c:v>0.11927083333333333</c:v>
                </c:pt>
                <c:pt idx="10330">
                  <c:v>0.11928240740740741</c:v>
                </c:pt>
                <c:pt idx="10331">
                  <c:v>0.11929398148148147</c:v>
                </c:pt>
                <c:pt idx="10332">
                  <c:v>0.11930555555555555</c:v>
                </c:pt>
                <c:pt idx="10333">
                  <c:v>0.11931712962962963</c:v>
                </c:pt>
                <c:pt idx="10334">
                  <c:v>0.1193287037037037</c:v>
                </c:pt>
                <c:pt idx="10335">
                  <c:v>0.11934027777777778</c:v>
                </c:pt>
                <c:pt idx="10336">
                  <c:v>0.11935185185185186</c:v>
                </c:pt>
                <c:pt idx="10337">
                  <c:v>0.11936342592592593</c:v>
                </c:pt>
                <c:pt idx="10338">
                  <c:v>0.11937500000000001</c:v>
                </c:pt>
                <c:pt idx="10339">
                  <c:v>0.11938657407407406</c:v>
                </c:pt>
                <c:pt idx="10340">
                  <c:v>0.11939814814814814</c:v>
                </c:pt>
                <c:pt idx="10341">
                  <c:v>0.11940972222222222</c:v>
                </c:pt>
                <c:pt idx="10342">
                  <c:v>0.11942129629629629</c:v>
                </c:pt>
                <c:pt idx="10343">
                  <c:v>0.11943287037037037</c:v>
                </c:pt>
                <c:pt idx="10344">
                  <c:v>0.11944444444444445</c:v>
                </c:pt>
                <c:pt idx="10345">
                  <c:v>0.11945601851851852</c:v>
                </c:pt>
                <c:pt idx="10346">
                  <c:v>0.1194675925925926</c:v>
                </c:pt>
                <c:pt idx="10347">
                  <c:v>0.11947916666666665</c:v>
                </c:pt>
                <c:pt idx="10348">
                  <c:v>0.11949074074074074</c:v>
                </c:pt>
                <c:pt idx="10349">
                  <c:v>0.11950231481481481</c:v>
                </c:pt>
                <c:pt idx="10350">
                  <c:v>0.11951388888888888</c:v>
                </c:pt>
                <c:pt idx="10351">
                  <c:v>0.11952546296296296</c:v>
                </c:pt>
                <c:pt idx="10352">
                  <c:v>0.11953703703703704</c:v>
                </c:pt>
                <c:pt idx="10353">
                  <c:v>0.11954861111111111</c:v>
                </c:pt>
                <c:pt idx="10354">
                  <c:v>0.11956018518518519</c:v>
                </c:pt>
                <c:pt idx="10355">
                  <c:v>0.11957175925925927</c:v>
                </c:pt>
                <c:pt idx="10356">
                  <c:v>0.11958333333333333</c:v>
                </c:pt>
                <c:pt idx="10357">
                  <c:v>0.11959490740740741</c:v>
                </c:pt>
                <c:pt idx="10358">
                  <c:v>0.11960648148148149</c:v>
                </c:pt>
                <c:pt idx="10359">
                  <c:v>0.11961805555555556</c:v>
                </c:pt>
                <c:pt idx="10360">
                  <c:v>0.11962962962962963</c:v>
                </c:pt>
                <c:pt idx="10361">
                  <c:v>0.11964120370370369</c:v>
                </c:pt>
                <c:pt idx="10362">
                  <c:v>0.11965277777777777</c:v>
                </c:pt>
                <c:pt idx="10363">
                  <c:v>0.11966435185185186</c:v>
                </c:pt>
                <c:pt idx="10364">
                  <c:v>0.11967592592592592</c:v>
                </c:pt>
                <c:pt idx="10365">
                  <c:v>0.1196875</c:v>
                </c:pt>
                <c:pt idx="10366">
                  <c:v>0.11969907407407408</c:v>
                </c:pt>
                <c:pt idx="10367">
                  <c:v>0.11971064814814815</c:v>
                </c:pt>
                <c:pt idx="10368">
                  <c:v>0.11972222222222222</c:v>
                </c:pt>
                <c:pt idx="10369">
                  <c:v>0.11973379629629628</c:v>
                </c:pt>
                <c:pt idx="10370">
                  <c:v>0.11974537037037036</c:v>
                </c:pt>
                <c:pt idx="10371">
                  <c:v>0.11975694444444444</c:v>
                </c:pt>
                <c:pt idx="10372">
                  <c:v>0.11976851851851851</c:v>
                </c:pt>
                <c:pt idx="10373">
                  <c:v>0.11978009259259259</c:v>
                </c:pt>
                <c:pt idx="10374">
                  <c:v>0.11979166666666667</c:v>
                </c:pt>
                <c:pt idx="10375">
                  <c:v>0.11980324074074074</c:v>
                </c:pt>
                <c:pt idx="10376">
                  <c:v>0.11981481481481482</c:v>
                </c:pt>
                <c:pt idx="10377">
                  <c:v>0.1198263888888889</c:v>
                </c:pt>
                <c:pt idx="10378">
                  <c:v>0.11983796296296297</c:v>
                </c:pt>
                <c:pt idx="10379">
                  <c:v>0.11984953703703705</c:v>
                </c:pt>
                <c:pt idx="10380">
                  <c:v>0.11986111111111113</c:v>
                </c:pt>
                <c:pt idx="10381">
                  <c:v>0.11987268518518518</c:v>
                </c:pt>
                <c:pt idx="10382">
                  <c:v>0.11988425925925926</c:v>
                </c:pt>
                <c:pt idx="10383">
                  <c:v>0.11989583333333333</c:v>
                </c:pt>
                <c:pt idx="10384">
                  <c:v>0.11990740740740741</c:v>
                </c:pt>
                <c:pt idx="10385">
                  <c:v>0.11991898148148149</c:v>
                </c:pt>
                <c:pt idx="10386">
                  <c:v>0.11993055555555555</c:v>
                </c:pt>
                <c:pt idx="10387">
                  <c:v>0.11994212962962963</c:v>
                </c:pt>
                <c:pt idx="10388">
                  <c:v>0.11995370370370372</c:v>
                </c:pt>
                <c:pt idx="10389">
                  <c:v>0.11996527777777777</c:v>
                </c:pt>
                <c:pt idx="10390">
                  <c:v>0.11997685185185185</c:v>
                </c:pt>
                <c:pt idx="10391">
                  <c:v>0.11998842592592592</c:v>
                </c:pt>
                <c:pt idx="10392">
                  <c:v>0.12</c:v>
                </c:pt>
                <c:pt idx="10393">
                  <c:v>0.12001157407407408</c:v>
                </c:pt>
                <c:pt idx="10394">
                  <c:v>0.12002314814814814</c:v>
                </c:pt>
                <c:pt idx="10395">
                  <c:v>0.12003472222222222</c:v>
                </c:pt>
                <c:pt idx="10396">
                  <c:v>0.1200462962962963</c:v>
                </c:pt>
                <c:pt idx="10397">
                  <c:v>0.1200462962962963</c:v>
                </c:pt>
                <c:pt idx="10398">
                  <c:v>0.12005787037037037</c:v>
                </c:pt>
                <c:pt idx="10399">
                  <c:v>0.12006944444444445</c:v>
                </c:pt>
                <c:pt idx="10400">
                  <c:v>0.12008101851851853</c:v>
                </c:pt>
                <c:pt idx="10401">
                  <c:v>0.12009259259259258</c:v>
                </c:pt>
                <c:pt idx="10402">
                  <c:v>0.12010416666666668</c:v>
                </c:pt>
                <c:pt idx="10403">
                  <c:v>0.12011574074074073</c:v>
                </c:pt>
                <c:pt idx="10404">
                  <c:v>0.12012731481481481</c:v>
                </c:pt>
                <c:pt idx="10405">
                  <c:v>0.12013888888888889</c:v>
                </c:pt>
                <c:pt idx="10406">
                  <c:v>0.12015046296296296</c:v>
                </c:pt>
                <c:pt idx="10407">
                  <c:v>0.12016203703703704</c:v>
                </c:pt>
                <c:pt idx="10408">
                  <c:v>0.12017361111111112</c:v>
                </c:pt>
                <c:pt idx="10409">
                  <c:v>0.12018518518518519</c:v>
                </c:pt>
                <c:pt idx="10410">
                  <c:v>0.12019675925925927</c:v>
                </c:pt>
                <c:pt idx="10411">
                  <c:v>0.12020833333333332</c:v>
                </c:pt>
                <c:pt idx="10412">
                  <c:v>0.1202199074074074</c:v>
                </c:pt>
                <c:pt idx="10413">
                  <c:v>0.12023148148148148</c:v>
                </c:pt>
                <c:pt idx="10414">
                  <c:v>0.12024305555555555</c:v>
                </c:pt>
                <c:pt idx="10415">
                  <c:v>0.12025462962962963</c:v>
                </c:pt>
                <c:pt idx="10416">
                  <c:v>0.12026620370370371</c:v>
                </c:pt>
                <c:pt idx="10417">
                  <c:v>0.12027777777777778</c:v>
                </c:pt>
                <c:pt idx="10418">
                  <c:v>0.12028935185185186</c:v>
                </c:pt>
                <c:pt idx="10419">
                  <c:v>0.12030092592592594</c:v>
                </c:pt>
                <c:pt idx="10420">
                  <c:v>0.1203125</c:v>
                </c:pt>
                <c:pt idx="10421">
                  <c:v>0.12032407407407408</c:v>
                </c:pt>
                <c:pt idx="10422">
                  <c:v>0.12033564814814814</c:v>
                </c:pt>
                <c:pt idx="10423">
                  <c:v>0.12034722222222222</c:v>
                </c:pt>
                <c:pt idx="10424">
                  <c:v>0.1203587962962963</c:v>
                </c:pt>
                <c:pt idx="10425">
                  <c:v>0.12037037037037036</c:v>
                </c:pt>
                <c:pt idx="10426">
                  <c:v>0.12038194444444444</c:v>
                </c:pt>
                <c:pt idx="10427">
                  <c:v>0.12039351851851852</c:v>
                </c:pt>
                <c:pt idx="10428">
                  <c:v>0.12040509259259259</c:v>
                </c:pt>
                <c:pt idx="10429">
                  <c:v>0.12041666666666667</c:v>
                </c:pt>
                <c:pt idx="10430">
                  <c:v>0.12042824074074072</c:v>
                </c:pt>
                <c:pt idx="10431">
                  <c:v>0.12043981481481481</c:v>
                </c:pt>
                <c:pt idx="10432">
                  <c:v>0.12045138888888889</c:v>
                </c:pt>
                <c:pt idx="10433">
                  <c:v>0.12046296296296295</c:v>
                </c:pt>
                <c:pt idx="10434">
                  <c:v>0.12047453703703703</c:v>
                </c:pt>
                <c:pt idx="10435">
                  <c:v>0.12048611111111111</c:v>
                </c:pt>
                <c:pt idx="10436">
                  <c:v>0.12049768518518518</c:v>
                </c:pt>
                <c:pt idx="10437">
                  <c:v>0.12050925925925926</c:v>
                </c:pt>
                <c:pt idx="10438">
                  <c:v>0.12052083333333334</c:v>
                </c:pt>
                <c:pt idx="10439">
                  <c:v>0.12053240740740741</c:v>
                </c:pt>
                <c:pt idx="10440">
                  <c:v>0.12054398148148149</c:v>
                </c:pt>
                <c:pt idx="10441">
                  <c:v>0.12055555555555557</c:v>
                </c:pt>
                <c:pt idx="10442">
                  <c:v>0.12056712962962964</c:v>
                </c:pt>
                <c:pt idx="10443">
                  <c:v>0.1205787037037037</c:v>
                </c:pt>
                <c:pt idx="10444">
                  <c:v>0.12059027777777777</c:v>
                </c:pt>
                <c:pt idx="10445">
                  <c:v>0.12060185185185185</c:v>
                </c:pt>
                <c:pt idx="10446">
                  <c:v>0.12061342592592593</c:v>
                </c:pt>
                <c:pt idx="10447">
                  <c:v>0.120625</c:v>
                </c:pt>
                <c:pt idx="10448">
                  <c:v>0.12063657407407408</c:v>
                </c:pt>
                <c:pt idx="10449">
                  <c:v>0.12064814814814816</c:v>
                </c:pt>
                <c:pt idx="10450">
                  <c:v>0.12065972222222222</c:v>
                </c:pt>
                <c:pt idx="10451">
                  <c:v>0.12067129629629629</c:v>
                </c:pt>
                <c:pt idx="10452">
                  <c:v>0.12068287037037036</c:v>
                </c:pt>
                <c:pt idx="10453">
                  <c:v>0.12069444444444444</c:v>
                </c:pt>
                <c:pt idx="10454">
                  <c:v>0.12070601851851852</c:v>
                </c:pt>
                <c:pt idx="10455">
                  <c:v>0.12071759259259258</c:v>
                </c:pt>
                <c:pt idx="10456">
                  <c:v>0.12072916666666667</c:v>
                </c:pt>
                <c:pt idx="10457">
                  <c:v>0.12074074074074075</c:v>
                </c:pt>
                <c:pt idx="10458">
                  <c:v>0.12075231481481481</c:v>
                </c:pt>
                <c:pt idx="10459">
                  <c:v>0.12076388888888889</c:v>
                </c:pt>
                <c:pt idx="10460">
                  <c:v>0.12077546296296297</c:v>
                </c:pt>
                <c:pt idx="10461">
                  <c:v>0.12078703703703704</c:v>
                </c:pt>
                <c:pt idx="10462">
                  <c:v>0.12079861111111112</c:v>
                </c:pt>
                <c:pt idx="10463">
                  <c:v>0.1208101851851852</c:v>
                </c:pt>
                <c:pt idx="10464">
                  <c:v>0.12082175925925925</c:v>
                </c:pt>
                <c:pt idx="10465">
                  <c:v>0.12083333333333333</c:v>
                </c:pt>
                <c:pt idx="10466">
                  <c:v>0.1208449074074074</c:v>
                </c:pt>
                <c:pt idx="10467">
                  <c:v>0.12085648148148148</c:v>
                </c:pt>
                <c:pt idx="10468">
                  <c:v>0.12086805555555556</c:v>
                </c:pt>
                <c:pt idx="10469">
                  <c:v>0.12087962962962963</c:v>
                </c:pt>
                <c:pt idx="10470">
                  <c:v>0.12089120370370371</c:v>
                </c:pt>
                <c:pt idx="10471">
                  <c:v>0.12090277777777779</c:v>
                </c:pt>
                <c:pt idx="10472">
                  <c:v>0.12091435185185184</c:v>
                </c:pt>
                <c:pt idx="10473">
                  <c:v>0.12092592592592592</c:v>
                </c:pt>
                <c:pt idx="10474">
                  <c:v>0.12093749999999999</c:v>
                </c:pt>
                <c:pt idx="10475">
                  <c:v>0.12094907407407407</c:v>
                </c:pt>
                <c:pt idx="10476">
                  <c:v>0.12096064814814815</c:v>
                </c:pt>
                <c:pt idx="10477">
                  <c:v>0.12097222222222222</c:v>
                </c:pt>
                <c:pt idx="10478">
                  <c:v>0.1209837962962963</c:v>
                </c:pt>
                <c:pt idx="10479">
                  <c:v>0.12099537037037038</c:v>
                </c:pt>
                <c:pt idx="10480">
                  <c:v>0.12100694444444444</c:v>
                </c:pt>
                <c:pt idx="10481">
                  <c:v>0.12101851851851853</c:v>
                </c:pt>
                <c:pt idx="10482">
                  <c:v>0.12103009259259261</c:v>
                </c:pt>
                <c:pt idx="10483">
                  <c:v>0.12104166666666666</c:v>
                </c:pt>
                <c:pt idx="10484">
                  <c:v>0.12105324074074075</c:v>
                </c:pt>
                <c:pt idx="10485">
                  <c:v>0.12106481481481481</c:v>
                </c:pt>
                <c:pt idx="10486">
                  <c:v>0.12107638888888889</c:v>
                </c:pt>
                <c:pt idx="10487">
                  <c:v>0.12108796296296297</c:v>
                </c:pt>
                <c:pt idx="10488">
                  <c:v>0.12109953703703703</c:v>
                </c:pt>
                <c:pt idx="10489">
                  <c:v>0.12111111111111111</c:v>
                </c:pt>
                <c:pt idx="10490">
                  <c:v>0.12112268518518519</c:v>
                </c:pt>
                <c:pt idx="10491">
                  <c:v>0.12113425925925925</c:v>
                </c:pt>
                <c:pt idx="10492">
                  <c:v>0.12114583333333334</c:v>
                </c:pt>
                <c:pt idx="10493">
                  <c:v>0.12115740740740739</c:v>
                </c:pt>
                <c:pt idx="10494">
                  <c:v>0.12116898148148147</c:v>
                </c:pt>
                <c:pt idx="10495">
                  <c:v>0.12118055555555556</c:v>
                </c:pt>
                <c:pt idx="10496">
                  <c:v>0.12119212962962962</c:v>
                </c:pt>
                <c:pt idx="10497">
                  <c:v>0.1212037037037037</c:v>
                </c:pt>
                <c:pt idx="10498">
                  <c:v>0.12121527777777778</c:v>
                </c:pt>
                <c:pt idx="10499">
                  <c:v>0.12122685185185185</c:v>
                </c:pt>
                <c:pt idx="10500">
                  <c:v>0.12123842592592593</c:v>
                </c:pt>
                <c:pt idx="10501">
                  <c:v>0.12125000000000001</c:v>
                </c:pt>
                <c:pt idx="10502">
                  <c:v>0.12126157407407408</c:v>
                </c:pt>
                <c:pt idx="10503">
                  <c:v>0.12127314814814816</c:v>
                </c:pt>
                <c:pt idx="10504">
                  <c:v>0.12128472222222221</c:v>
                </c:pt>
                <c:pt idx="10505">
                  <c:v>0.12129629629629629</c:v>
                </c:pt>
                <c:pt idx="10506">
                  <c:v>0.12130787037037037</c:v>
                </c:pt>
                <c:pt idx="10507">
                  <c:v>0.12131944444444444</c:v>
                </c:pt>
                <c:pt idx="10508">
                  <c:v>0.12133101851851852</c:v>
                </c:pt>
                <c:pt idx="10509">
                  <c:v>0.1213425925925926</c:v>
                </c:pt>
                <c:pt idx="10510">
                  <c:v>0.12135416666666667</c:v>
                </c:pt>
                <c:pt idx="10511">
                  <c:v>0.12136574074074075</c:v>
                </c:pt>
                <c:pt idx="10512">
                  <c:v>0.1213773148148148</c:v>
                </c:pt>
                <c:pt idx="10513">
                  <c:v>0.12138888888888888</c:v>
                </c:pt>
                <c:pt idx="10514">
                  <c:v>0.12140046296296296</c:v>
                </c:pt>
                <c:pt idx="10515">
                  <c:v>0.12141203703703703</c:v>
                </c:pt>
                <c:pt idx="10516">
                  <c:v>0.12142361111111111</c:v>
                </c:pt>
                <c:pt idx="10517">
                  <c:v>0.12143518518518519</c:v>
                </c:pt>
                <c:pt idx="10518">
                  <c:v>0.12144675925925925</c:v>
                </c:pt>
                <c:pt idx="10519">
                  <c:v>0.12145833333333333</c:v>
                </c:pt>
                <c:pt idx="10520">
                  <c:v>0.12146990740740742</c:v>
                </c:pt>
                <c:pt idx="10521">
                  <c:v>0.12148148148148148</c:v>
                </c:pt>
                <c:pt idx="10522">
                  <c:v>0.12149305555555556</c:v>
                </c:pt>
                <c:pt idx="10523">
                  <c:v>0.12150462962962964</c:v>
                </c:pt>
                <c:pt idx="10524">
                  <c:v>0.12151620370370371</c:v>
                </c:pt>
                <c:pt idx="10525">
                  <c:v>0.12152777777777778</c:v>
                </c:pt>
                <c:pt idx="10526">
                  <c:v>0.12153935185185184</c:v>
                </c:pt>
                <c:pt idx="10527">
                  <c:v>0.12155092592592592</c:v>
                </c:pt>
                <c:pt idx="10528">
                  <c:v>0.1215625</c:v>
                </c:pt>
                <c:pt idx="10529">
                  <c:v>0.12157407407407407</c:v>
                </c:pt>
                <c:pt idx="10530">
                  <c:v>0.12158564814814815</c:v>
                </c:pt>
                <c:pt idx="10531">
                  <c:v>0.12159722222222223</c:v>
                </c:pt>
                <c:pt idx="10532">
                  <c:v>0.1216087962962963</c:v>
                </c:pt>
                <c:pt idx="10533">
                  <c:v>0.12162037037037036</c:v>
                </c:pt>
                <c:pt idx="10534">
                  <c:v>0.12163194444444443</c:v>
                </c:pt>
                <c:pt idx="10535">
                  <c:v>0.12164351851851851</c:v>
                </c:pt>
                <c:pt idx="10536">
                  <c:v>0.12165509259259259</c:v>
                </c:pt>
                <c:pt idx="10537">
                  <c:v>0.12166666666666666</c:v>
                </c:pt>
                <c:pt idx="10538">
                  <c:v>0.12167824074074074</c:v>
                </c:pt>
                <c:pt idx="10539">
                  <c:v>0.12168981481481482</c:v>
                </c:pt>
                <c:pt idx="10540">
                  <c:v>0.12170138888888889</c:v>
                </c:pt>
                <c:pt idx="10541">
                  <c:v>0.12171296296296297</c:v>
                </c:pt>
                <c:pt idx="10542">
                  <c:v>0.12172453703703705</c:v>
                </c:pt>
                <c:pt idx="10543">
                  <c:v>0.12173611111111111</c:v>
                </c:pt>
                <c:pt idx="10544">
                  <c:v>0.12174768518518519</c:v>
                </c:pt>
                <c:pt idx="10545">
                  <c:v>0.12175925925925928</c:v>
                </c:pt>
                <c:pt idx="10546">
                  <c:v>0.12177083333333333</c:v>
                </c:pt>
                <c:pt idx="10547">
                  <c:v>0.12178240740740741</c:v>
                </c:pt>
                <c:pt idx="10548">
                  <c:v>0.12179398148148148</c:v>
                </c:pt>
                <c:pt idx="10549">
                  <c:v>0.12180555555555556</c:v>
                </c:pt>
                <c:pt idx="10550">
                  <c:v>0.12181712962962964</c:v>
                </c:pt>
                <c:pt idx="10551">
                  <c:v>0.1218287037037037</c:v>
                </c:pt>
                <c:pt idx="10552">
                  <c:v>0.12184027777777778</c:v>
                </c:pt>
                <c:pt idx="10553">
                  <c:v>0.12185185185185186</c:v>
                </c:pt>
                <c:pt idx="10554">
                  <c:v>0.12186342592592592</c:v>
                </c:pt>
                <c:pt idx="10555">
                  <c:v>0.121875</c:v>
                </c:pt>
                <c:pt idx="10556">
                  <c:v>0.12188657407407406</c:v>
                </c:pt>
                <c:pt idx="10557">
                  <c:v>0.12189814814814814</c:v>
                </c:pt>
                <c:pt idx="10558">
                  <c:v>0.12190972222222222</c:v>
                </c:pt>
                <c:pt idx="10559">
                  <c:v>0.12192129629629629</c:v>
                </c:pt>
                <c:pt idx="10560">
                  <c:v>0.12193287037037037</c:v>
                </c:pt>
                <c:pt idx="10561">
                  <c:v>0.12194444444444445</c:v>
                </c:pt>
                <c:pt idx="10562">
                  <c:v>0.12195601851851852</c:v>
                </c:pt>
                <c:pt idx="10563">
                  <c:v>0.1219675925925926</c:v>
                </c:pt>
                <c:pt idx="10564">
                  <c:v>0.12197916666666668</c:v>
                </c:pt>
                <c:pt idx="10565">
                  <c:v>0.12199074074074073</c:v>
                </c:pt>
                <c:pt idx="10566">
                  <c:v>0.12200231481481481</c:v>
                </c:pt>
                <c:pt idx="10567">
                  <c:v>0.12201388888888888</c:v>
                </c:pt>
                <c:pt idx="10568">
                  <c:v>0.12202546296296296</c:v>
                </c:pt>
                <c:pt idx="10569">
                  <c:v>0.12203703703703704</c:v>
                </c:pt>
                <c:pt idx="10570">
                  <c:v>0.12204861111111111</c:v>
                </c:pt>
                <c:pt idx="10571">
                  <c:v>0.12206018518518519</c:v>
                </c:pt>
                <c:pt idx="10572">
                  <c:v>0.12207175925925927</c:v>
                </c:pt>
                <c:pt idx="10573">
                  <c:v>0.12208333333333332</c:v>
                </c:pt>
                <c:pt idx="10574">
                  <c:v>0.12209490740740742</c:v>
                </c:pt>
                <c:pt idx="10575">
                  <c:v>0.12210648148148147</c:v>
                </c:pt>
                <c:pt idx="10576">
                  <c:v>0.12211805555555555</c:v>
                </c:pt>
                <c:pt idx="10577">
                  <c:v>0.12212962962962963</c:v>
                </c:pt>
                <c:pt idx="10578">
                  <c:v>0.1221412037037037</c:v>
                </c:pt>
                <c:pt idx="10579">
                  <c:v>0.12215277777777778</c:v>
                </c:pt>
                <c:pt idx="10580">
                  <c:v>0.12216435185185186</c:v>
                </c:pt>
                <c:pt idx="10581">
                  <c:v>0.12217592592592592</c:v>
                </c:pt>
                <c:pt idx="10582">
                  <c:v>0.1221875</c:v>
                </c:pt>
                <c:pt idx="10583">
                  <c:v>0.12219907407407408</c:v>
                </c:pt>
                <c:pt idx="10584">
                  <c:v>0.12221064814814815</c:v>
                </c:pt>
                <c:pt idx="10585">
                  <c:v>0.12222222222222223</c:v>
                </c:pt>
                <c:pt idx="10586">
                  <c:v>0.12223379629629628</c:v>
                </c:pt>
                <c:pt idx="10587">
                  <c:v>0.12224537037037037</c:v>
                </c:pt>
                <c:pt idx="10588">
                  <c:v>0.12225694444444445</c:v>
                </c:pt>
                <c:pt idx="10589">
                  <c:v>0.12226851851851851</c:v>
                </c:pt>
                <c:pt idx="10590">
                  <c:v>0.12228009259259259</c:v>
                </c:pt>
                <c:pt idx="10591">
                  <c:v>0.12229166666666667</c:v>
                </c:pt>
                <c:pt idx="10592">
                  <c:v>0.12230324074074074</c:v>
                </c:pt>
                <c:pt idx="10593">
                  <c:v>0.12231481481481482</c:v>
                </c:pt>
                <c:pt idx="10594">
                  <c:v>0.12232638888888887</c:v>
                </c:pt>
                <c:pt idx="10595">
                  <c:v>0.12233796296296295</c:v>
                </c:pt>
                <c:pt idx="10596">
                  <c:v>0.12234953703703703</c:v>
                </c:pt>
                <c:pt idx="10597">
                  <c:v>0.1223611111111111</c:v>
                </c:pt>
                <c:pt idx="10598">
                  <c:v>0.12237268518518518</c:v>
                </c:pt>
                <c:pt idx="10599">
                  <c:v>0.12238425925925926</c:v>
                </c:pt>
                <c:pt idx="10600">
                  <c:v>0.12239583333333333</c:v>
                </c:pt>
                <c:pt idx="10601">
                  <c:v>0.12240740740740741</c:v>
                </c:pt>
                <c:pt idx="10602">
                  <c:v>0.12241898148148149</c:v>
                </c:pt>
                <c:pt idx="10603">
                  <c:v>0.12243055555555556</c:v>
                </c:pt>
                <c:pt idx="10604">
                  <c:v>0.12244212962962964</c:v>
                </c:pt>
                <c:pt idx="10605">
                  <c:v>0.12245370370370372</c:v>
                </c:pt>
                <c:pt idx="10606">
                  <c:v>0.12246527777777778</c:v>
                </c:pt>
                <c:pt idx="10607">
                  <c:v>0.12247685185185185</c:v>
                </c:pt>
                <c:pt idx="10608">
                  <c:v>0.12248842592592592</c:v>
                </c:pt>
                <c:pt idx="10609">
                  <c:v>0.1225</c:v>
                </c:pt>
                <c:pt idx="10610">
                  <c:v>0.12251157407407408</c:v>
                </c:pt>
                <c:pt idx="10611">
                  <c:v>0.12252314814814814</c:v>
                </c:pt>
                <c:pt idx="10612">
                  <c:v>0.12253472222222223</c:v>
                </c:pt>
                <c:pt idx="10613">
                  <c:v>0.12254629629629631</c:v>
                </c:pt>
                <c:pt idx="10614">
                  <c:v>0.12255787037037037</c:v>
                </c:pt>
                <c:pt idx="10615">
                  <c:v>0.12256944444444444</c:v>
                </c:pt>
                <c:pt idx="10616">
                  <c:v>0.12258101851851851</c:v>
                </c:pt>
                <c:pt idx="10617">
                  <c:v>0.12259259259259259</c:v>
                </c:pt>
                <c:pt idx="10618">
                  <c:v>0.12260416666666667</c:v>
                </c:pt>
                <c:pt idx="10619">
                  <c:v>0.12261574074074073</c:v>
                </c:pt>
                <c:pt idx="10620">
                  <c:v>0.12262731481481481</c:v>
                </c:pt>
                <c:pt idx="10621">
                  <c:v>0.12263888888888889</c:v>
                </c:pt>
                <c:pt idx="10622">
                  <c:v>0.12265046296296296</c:v>
                </c:pt>
                <c:pt idx="10623">
                  <c:v>0.12266203703703704</c:v>
                </c:pt>
                <c:pt idx="10624">
                  <c:v>0.12267361111111112</c:v>
                </c:pt>
                <c:pt idx="10625">
                  <c:v>0.12268518518518519</c:v>
                </c:pt>
                <c:pt idx="10626">
                  <c:v>0.12269675925925926</c:v>
                </c:pt>
                <c:pt idx="10627">
                  <c:v>0.12270833333333335</c:v>
                </c:pt>
                <c:pt idx="10628">
                  <c:v>0.1227199074074074</c:v>
                </c:pt>
                <c:pt idx="10629">
                  <c:v>0.12273148148148148</c:v>
                </c:pt>
                <c:pt idx="10630">
                  <c:v>0.12274305555555555</c:v>
                </c:pt>
                <c:pt idx="10631">
                  <c:v>0.12275462962962963</c:v>
                </c:pt>
                <c:pt idx="10632">
                  <c:v>0.12276620370370371</c:v>
                </c:pt>
                <c:pt idx="10633">
                  <c:v>0.12277777777777778</c:v>
                </c:pt>
                <c:pt idx="10634">
                  <c:v>0.12278935185185186</c:v>
                </c:pt>
                <c:pt idx="10635">
                  <c:v>0.12280092592592594</c:v>
                </c:pt>
                <c:pt idx="10636">
                  <c:v>0.12281249999999999</c:v>
                </c:pt>
                <c:pt idx="10637">
                  <c:v>0.12282407407407407</c:v>
                </c:pt>
                <c:pt idx="10638">
                  <c:v>0.12283564814814814</c:v>
                </c:pt>
                <c:pt idx="10639">
                  <c:v>0.12284722222222222</c:v>
                </c:pt>
                <c:pt idx="10640">
                  <c:v>0.1228587962962963</c:v>
                </c:pt>
                <c:pt idx="10641">
                  <c:v>0.12287037037037037</c:v>
                </c:pt>
                <c:pt idx="10642">
                  <c:v>0.12288194444444445</c:v>
                </c:pt>
                <c:pt idx="10643">
                  <c:v>0.12289351851851853</c:v>
                </c:pt>
                <c:pt idx="10644">
                  <c:v>0.12290509259259259</c:v>
                </c:pt>
                <c:pt idx="10645">
                  <c:v>0.12291666666666667</c:v>
                </c:pt>
                <c:pt idx="10646">
                  <c:v>0.12292824074074075</c:v>
                </c:pt>
                <c:pt idx="10647">
                  <c:v>0.12293981481481481</c:v>
                </c:pt>
                <c:pt idx="10648">
                  <c:v>0.12295138888888889</c:v>
                </c:pt>
                <c:pt idx="10649">
                  <c:v>0.12296296296296295</c:v>
                </c:pt>
                <c:pt idx="10650">
                  <c:v>0.12297453703703703</c:v>
                </c:pt>
                <c:pt idx="10651">
                  <c:v>0.12298611111111112</c:v>
                </c:pt>
                <c:pt idx="10652">
                  <c:v>0.12299768518518518</c:v>
                </c:pt>
                <c:pt idx="10653">
                  <c:v>0.12300925925925926</c:v>
                </c:pt>
                <c:pt idx="10654">
                  <c:v>0.12302083333333334</c:v>
                </c:pt>
                <c:pt idx="10655">
                  <c:v>0.1230324074074074</c:v>
                </c:pt>
                <c:pt idx="10656">
                  <c:v>0.12304398148148148</c:v>
                </c:pt>
                <c:pt idx="10657">
                  <c:v>0.12305555555555554</c:v>
                </c:pt>
                <c:pt idx="10658">
                  <c:v>0.12306712962962962</c:v>
                </c:pt>
                <c:pt idx="10659">
                  <c:v>0.1230787037037037</c:v>
                </c:pt>
                <c:pt idx="10660">
                  <c:v>0.12309027777777777</c:v>
                </c:pt>
                <c:pt idx="10661">
                  <c:v>0.12310185185185185</c:v>
                </c:pt>
                <c:pt idx="10662">
                  <c:v>0.12311342592592593</c:v>
                </c:pt>
                <c:pt idx="10663">
                  <c:v>0.123125</c:v>
                </c:pt>
                <c:pt idx="10664">
                  <c:v>0.12313657407407408</c:v>
                </c:pt>
                <c:pt idx="10665">
                  <c:v>0.12314814814814816</c:v>
                </c:pt>
                <c:pt idx="10666">
                  <c:v>0.12315972222222223</c:v>
                </c:pt>
                <c:pt idx="10667">
                  <c:v>0.12317129629629631</c:v>
                </c:pt>
                <c:pt idx="10668">
                  <c:v>0.12318287037037036</c:v>
                </c:pt>
                <c:pt idx="10669">
                  <c:v>0.12319444444444444</c:v>
                </c:pt>
                <c:pt idx="10670">
                  <c:v>0.12320601851851852</c:v>
                </c:pt>
                <c:pt idx="10671">
                  <c:v>0.12321759259259259</c:v>
                </c:pt>
                <c:pt idx="10672">
                  <c:v>0.12322916666666667</c:v>
                </c:pt>
                <c:pt idx="10673">
                  <c:v>0.12324074074074075</c:v>
                </c:pt>
                <c:pt idx="10674">
                  <c:v>0.12325231481481481</c:v>
                </c:pt>
                <c:pt idx="10675">
                  <c:v>0.1232638888888889</c:v>
                </c:pt>
                <c:pt idx="10676">
                  <c:v>0.12327546296296295</c:v>
                </c:pt>
                <c:pt idx="10677">
                  <c:v>0.12328703703703703</c:v>
                </c:pt>
                <c:pt idx="10678">
                  <c:v>0.12329861111111111</c:v>
                </c:pt>
                <c:pt idx="10679">
                  <c:v>0.12331018518518518</c:v>
                </c:pt>
                <c:pt idx="10680">
                  <c:v>0.12332175925925926</c:v>
                </c:pt>
                <c:pt idx="10681">
                  <c:v>0.12333333333333334</c:v>
                </c:pt>
                <c:pt idx="10682">
                  <c:v>0.1233449074074074</c:v>
                </c:pt>
                <c:pt idx="10683">
                  <c:v>0.12335648148148148</c:v>
                </c:pt>
                <c:pt idx="10684">
                  <c:v>0.12336805555555556</c:v>
                </c:pt>
                <c:pt idx="10685">
                  <c:v>0.12337962962962963</c:v>
                </c:pt>
                <c:pt idx="10686">
                  <c:v>0.12339120370370371</c:v>
                </c:pt>
                <c:pt idx="10687">
                  <c:v>0.12340277777777779</c:v>
                </c:pt>
                <c:pt idx="10688">
                  <c:v>0.12341435185185186</c:v>
                </c:pt>
                <c:pt idx="10689">
                  <c:v>0.12342592592592593</c:v>
                </c:pt>
                <c:pt idx="10690">
                  <c:v>0.12343749999999999</c:v>
                </c:pt>
                <c:pt idx="10691">
                  <c:v>0.12344907407407407</c:v>
                </c:pt>
                <c:pt idx="10692">
                  <c:v>0.12346064814814815</c:v>
                </c:pt>
                <c:pt idx="10693">
                  <c:v>0.12347222222222222</c:v>
                </c:pt>
                <c:pt idx="10694">
                  <c:v>0.1234837962962963</c:v>
                </c:pt>
                <c:pt idx="10695">
                  <c:v>0.12349537037037038</c:v>
                </c:pt>
                <c:pt idx="10696">
                  <c:v>0.12350694444444445</c:v>
                </c:pt>
                <c:pt idx="10697">
                  <c:v>0.12351851851851851</c:v>
                </c:pt>
                <c:pt idx="10698">
                  <c:v>0.12353009259259258</c:v>
                </c:pt>
                <c:pt idx="10699">
                  <c:v>0.12354166666666666</c:v>
                </c:pt>
                <c:pt idx="10700">
                  <c:v>0.12355324074074074</c:v>
                </c:pt>
                <c:pt idx="10701">
                  <c:v>0.12356481481481481</c:v>
                </c:pt>
                <c:pt idx="10702">
                  <c:v>0.12357638888888889</c:v>
                </c:pt>
                <c:pt idx="10703">
                  <c:v>0.12358796296296297</c:v>
                </c:pt>
                <c:pt idx="10704">
                  <c:v>0.12359953703703704</c:v>
                </c:pt>
                <c:pt idx="10705">
                  <c:v>0.12361111111111112</c:v>
                </c:pt>
                <c:pt idx="10706">
                  <c:v>0.1236226851851852</c:v>
                </c:pt>
                <c:pt idx="10707">
                  <c:v>0.12363425925925926</c:v>
                </c:pt>
                <c:pt idx="10708">
                  <c:v>0.12364583333333333</c:v>
                </c:pt>
                <c:pt idx="10709">
                  <c:v>0.12365740740740742</c:v>
                </c:pt>
                <c:pt idx="10710">
                  <c:v>0.12366898148148148</c:v>
                </c:pt>
                <c:pt idx="10711">
                  <c:v>0.12368055555555556</c:v>
                </c:pt>
                <c:pt idx="10712">
                  <c:v>0.12369212962962962</c:v>
                </c:pt>
                <c:pt idx="10713">
                  <c:v>0.1237037037037037</c:v>
                </c:pt>
                <c:pt idx="10714">
                  <c:v>0.12371527777777779</c:v>
                </c:pt>
                <c:pt idx="10715">
                  <c:v>0.12372685185185185</c:v>
                </c:pt>
                <c:pt idx="10716">
                  <c:v>0.12373842592592592</c:v>
                </c:pt>
                <c:pt idx="10717">
                  <c:v>0.12375000000000001</c:v>
                </c:pt>
                <c:pt idx="10718">
                  <c:v>0.12376157407407407</c:v>
                </c:pt>
                <c:pt idx="10719">
                  <c:v>0.12377314814814815</c:v>
                </c:pt>
                <c:pt idx="10720">
                  <c:v>0.12378472222222221</c:v>
                </c:pt>
                <c:pt idx="10721">
                  <c:v>0.12379629629629629</c:v>
                </c:pt>
                <c:pt idx="10722">
                  <c:v>0.12380787037037037</c:v>
                </c:pt>
                <c:pt idx="10723">
                  <c:v>0.12381944444444444</c:v>
                </c:pt>
                <c:pt idx="10724">
                  <c:v>0.12383101851851852</c:v>
                </c:pt>
                <c:pt idx="10725">
                  <c:v>0.1238425925925926</c:v>
                </c:pt>
                <c:pt idx="10726">
                  <c:v>0.12385416666666667</c:v>
                </c:pt>
                <c:pt idx="10727">
                  <c:v>0.12386574074074075</c:v>
                </c:pt>
                <c:pt idx="10728">
                  <c:v>0.12387731481481483</c:v>
                </c:pt>
                <c:pt idx="10729">
                  <c:v>0.12388888888888888</c:v>
                </c:pt>
                <c:pt idx="10730">
                  <c:v>0.12390046296296296</c:v>
                </c:pt>
                <c:pt idx="10731">
                  <c:v>0.12391203703703703</c:v>
                </c:pt>
                <c:pt idx="10732">
                  <c:v>0.12392361111111111</c:v>
                </c:pt>
                <c:pt idx="10733">
                  <c:v>0.12393518518518519</c:v>
                </c:pt>
                <c:pt idx="10734">
                  <c:v>0.12394675925925926</c:v>
                </c:pt>
                <c:pt idx="10735">
                  <c:v>0.12395833333333334</c:v>
                </c:pt>
                <c:pt idx="10736">
                  <c:v>0.12396990740740742</c:v>
                </c:pt>
                <c:pt idx="10737">
                  <c:v>0.12398148148148147</c:v>
                </c:pt>
                <c:pt idx="10738">
                  <c:v>0.12399305555555555</c:v>
                </c:pt>
                <c:pt idx="10739">
                  <c:v>0.12400462962962962</c:v>
                </c:pt>
                <c:pt idx="10740">
                  <c:v>0.1240162037037037</c:v>
                </c:pt>
                <c:pt idx="10741">
                  <c:v>0.12402777777777778</c:v>
                </c:pt>
                <c:pt idx="10742">
                  <c:v>0.12403935185185185</c:v>
                </c:pt>
                <c:pt idx="10743">
                  <c:v>0.12405092592592593</c:v>
                </c:pt>
                <c:pt idx="10744">
                  <c:v>0.12406250000000001</c:v>
                </c:pt>
                <c:pt idx="10745">
                  <c:v>0.12407407407407407</c:v>
                </c:pt>
                <c:pt idx="10746">
                  <c:v>0.12408564814814815</c:v>
                </c:pt>
                <c:pt idx="10747">
                  <c:v>0.12409722222222223</c:v>
                </c:pt>
                <c:pt idx="10748">
                  <c:v>0.12409722222222223</c:v>
                </c:pt>
                <c:pt idx="10749">
                  <c:v>0.12412037037037038</c:v>
                </c:pt>
                <c:pt idx="10750">
                  <c:v>0.12412037037037038</c:v>
                </c:pt>
                <c:pt idx="10751">
                  <c:v>0.12413194444444443</c:v>
                </c:pt>
                <c:pt idx="10752">
                  <c:v>0.12414351851851851</c:v>
                </c:pt>
                <c:pt idx="10753">
                  <c:v>0.12415509259259259</c:v>
                </c:pt>
                <c:pt idx="10754">
                  <c:v>0.12416666666666666</c:v>
                </c:pt>
                <c:pt idx="10755">
                  <c:v>0.12417824074074074</c:v>
                </c:pt>
                <c:pt idx="10756">
                  <c:v>0.12418981481481482</c:v>
                </c:pt>
                <c:pt idx="10757">
                  <c:v>0.12420138888888889</c:v>
                </c:pt>
                <c:pt idx="10758">
                  <c:v>0.12421296296296297</c:v>
                </c:pt>
                <c:pt idx="10759">
                  <c:v>0.12422453703703702</c:v>
                </c:pt>
                <c:pt idx="10760">
                  <c:v>0.1242361111111111</c:v>
                </c:pt>
                <c:pt idx="10761">
                  <c:v>0.12424768518518518</c:v>
                </c:pt>
                <c:pt idx="10762">
                  <c:v>0.12425925925925925</c:v>
                </c:pt>
                <c:pt idx="10763">
                  <c:v>0.12427083333333333</c:v>
                </c:pt>
                <c:pt idx="10764">
                  <c:v>0.12428240740740741</c:v>
                </c:pt>
                <c:pt idx="10765">
                  <c:v>0.12429398148148148</c:v>
                </c:pt>
                <c:pt idx="10766">
                  <c:v>0.12430555555555556</c:v>
                </c:pt>
                <c:pt idx="10767">
                  <c:v>0.12431712962962964</c:v>
                </c:pt>
                <c:pt idx="10768">
                  <c:v>0.12432870370370371</c:v>
                </c:pt>
                <c:pt idx="10769">
                  <c:v>0.12434027777777779</c:v>
                </c:pt>
                <c:pt idx="10770">
                  <c:v>0.12435185185185187</c:v>
                </c:pt>
                <c:pt idx="10771">
                  <c:v>0.12436342592592593</c:v>
                </c:pt>
                <c:pt idx="10772">
                  <c:v>0.124375</c:v>
                </c:pt>
                <c:pt idx="10773">
                  <c:v>0.12438657407407407</c:v>
                </c:pt>
                <c:pt idx="10774">
                  <c:v>0.12439814814814815</c:v>
                </c:pt>
                <c:pt idx="10775">
                  <c:v>0.12440972222222223</c:v>
                </c:pt>
                <c:pt idx="10776">
                  <c:v>0.12442129629629629</c:v>
                </c:pt>
                <c:pt idx="10777">
                  <c:v>0.12443287037037037</c:v>
                </c:pt>
                <c:pt idx="10778">
                  <c:v>0.12444444444444445</c:v>
                </c:pt>
                <c:pt idx="10779">
                  <c:v>0.12445601851851852</c:v>
                </c:pt>
                <c:pt idx="10780">
                  <c:v>0.12446759259259259</c:v>
                </c:pt>
                <c:pt idx="10781">
                  <c:v>0.12447916666666665</c:v>
                </c:pt>
                <c:pt idx="10782">
                  <c:v>0.12449074074074074</c:v>
                </c:pt>
                <c:pt idx="10783">
                  <c:v>0.12450231481481482</c:v>
                </c:pt>
                <c:pt idx="10784">
                  <c:v>0.12451388888888888</c:v>
                </c:pt>
                <c:pt idx="10785">
                  <c:v>0.12452546296296296</c:v>
                </c:pt>
                <c:pt idx="10786">
                  <c:v>0.12453703703703704</c:v>
                </c:pt>
                <c:pt idx="10787">
                  <c:v>0.12454861111111111</c:v>
                </c:pt>
                <c:pt idx="10788">
                  <c:v>0.12456018518518519</c:v>
                </c:pt>
                <c:pt idx="10789">
                  <c:v>0.12457175925925927</c:v>
                </c:pt>
                <c:pt idx="10790">
                  <c:v>0.12458333333333334</c:v>
                </c:pt>
                <c:pt idx="10791">
                  <c:v>0.1245949074074074</c:v>
                </c:pt>
                <c:pt idx="10792">
                  <c:v>0.12460648148148147</c:v>
                </c:pt>
                <c:pt idx="10793">
                  <c:v>0.12461805555555555</c:v>
                </c:pt>
                <c:pt idx="10794">
                  <c:v>0.12462962962962963</c:v>
                </c:pt>
                <c:pt idx="10795">
                  <c:v>0.1246412037037037</c:v>
                </c:pt>
                <c:pt idx="10796">
                  <c:v>0.12465277777777778</c:v>
                </c:pt>
                <c:pt idx="10797">
                  <c:v>0.12466435185185186</c:v>
                </c:pt>
                <c:pt idx="10798">
                  <c:v>0.12467592592592593</c:v>
                </c:pt>
                <c:pt idx="10799">
                  <c:v>0.12468749999999999</c:v>
                </c:pt>
                <c:pt idx="10800">
                  <c:v>0.12469907407407409</c:v>
                </c:pt>
                <c:pt idx="10801">
                  <c:v>0.12471064814814814</c:v>
                </c:pt>
                <c:pt idx="10802">
                  <c:v>0.12472222222222222</c:v>
                </c:pt>
                <c:pt idx="10803">
                  <c:v>0.12473379629629629</c:v>
                </c:pt>
                <c:pt idx="10804">
                  <c:v>0.12474537037037037</c:v>
                </c:pt>
                <c:pt idx="10805">
                  <c:v>0.12475694444444445</c:v>
                </c:pt>
                <c:pt idx="10806">
                  <c:v>0.12476851851851851</c:v>
                </c:pt>
                <c:pt idx="10807">
                  <c:v>0.1247800925925926</c:v>
                </c:pt>
                <c:pt idx="10808">
                  <c:v>0.12479166666666668</c:v>
                </c:pt>
                <c:pt idx="10809">
                  <c:v>0.12480324074074074</c:v>
                </c:pt>
                <c:pt idx="10810">
                  <c:v>0.12481481481481482</c:v>
                </c:pt>
                <c:pt idx="10811">
                  <c:v>0.1248263888888889</c:v>
                </c:pt>
                <c:pt idx="10812">
                  <c:v>0.12483796296296296</c:v>
                </c:pt>
                <c:pt idx="10813">
                  <c:v>0.12484953703703704</c:v>
                </c:pt>
                <c:pt idx="10814">
                  <c:v>0.1248611111111111</c:v>
                </c:pt>
                <c:pt idx="10815">
                  <c:v>0.12487268518518518</c:v>
                </c:pt>
                <c:pt idx="10816">
                  <c:v>0.12488425925925926</c:v>
                </c:pt>
                <c:pt idx="10817">
                  <c:v>0.12489583333333333</c:v>
                </c:pt>
                <c:pt idx="10818">
                  <c:v>0.12490740740740741</c:v>
                </c:pt>
                <c:pt idx="10819">
                  <c:v>0.12491898148148149</c:v>
                </c:pt>
                <c:pt idx="10820">
                  <c:v>0.12493055555555554</c:v>
                </c:pt>
                <c:pt idx="10821">
                  <c:v>0.12494212962962963</c:v>
                </c:pt>
                <c:pt idx="10822">
                  <c:v>0.12495370370370369</c:v>
                </c:pt>
                <c:pt idx="10823">
                  <c:v>0.12496527777777777</c:v>
                </c:pt>
                <c:pt idx="10824">
                  <c:v>0.12497685185185185</c:v>
                </c:pt>
                <c:pt idx="10825">
                  <c:v>0.12498842592592592</c:v>
                </c:pt>
                <c:pt idx="10826">
                  <c:v>0.125</c:v>
                </c:pt>
                <c:pt idx="10827">
                  <c:v>0.12501157407407407</c:v>
                </c:pt>
                <c:pt idx="10828">
                  <c:v>0.12502314814814816</c:v>
                </c:pt>
                <c:pt idx="10829">
                  <c:v>0.12503472222222223</c:v>
                </c:pt>
                <c:pt idx="10830">
                  <c:v>0.12504629629629629</c:v>
                </c:pt>
                <c:pt idx="10831">
                  <c:v>0.12505787037037039</c:v>
                </c:pt>
                <c:pt idx="10832">
                  <c:v>0.12506944444444443</c:v>
                </c:pt>
                <c:pt idx="10833">
                  <c:v>0.12508101851851852</c:v>
                </c:pt>
                <c:pt idx="10834">
                  <c:v>0.12509259259259259</c:v>
                </c:pt>
                <c:pt idx="10835">
                  <c:v>0.12510416666666666</c:v>
                </c:pt>
                <c:pt idx="10836">
                  <c:v>0.12511574074074075</c:v>
                </c:pt>
                <c:pt idx="10837">
                  <c:v>0.12512731481481482</c:v>
                </c:pt>
                <c:pt idx="10838">
                  <c:v>0.12513888888888888</c:v>
                </c:pt>
                <c:pt idx="10839">
                  <c:v>0.12515046296296298</c:v>
                </c:pt>
                <c:pt idx="10840">
                  <c:v>0.12516203703703704</c:v>
                </c:pt>
                <c:pt idx="10841">
                  <c:v>0.12517361111111111</c:v>
                </c:pt>
                <c:pt idx="10842">
                  <c:v>0.12518518518518518</c:v>
                </c:pt>
                <c:pt idx="10843">
                  <c:v>0.12519675925925924</c:v>
                </c:pt>
                <c:pt idx="10844">
                  <c:v>0.12520833333333334</c:v>
                </c:pt>
                <c:pt idx="10845">
                  <c:v>0.1252199074074074</c:v>
                </c:pt>
                <c:pt idx="10846">
                  <c:v>0.12523148148148147</c:v>
                </c:pt>
                <c:pt idx="10847">
                  <c:v>0.12524305555555557</c:v>
                </c:pt>
                <c:pt idx="10848">
                  <c:v>0.12525462962962963</c:v>
                </c:pt>
                <c:pt idx="10849">
                  <c:v>0.1252662037037037</c:v>
                </c:pt>
                <c:pt idx="10850">
                  <c:v>0.12527777777777779</c:v>
                </c:pt>
                <c:pt idx="10851">
                  <c:v>0.12528935185185186</c:v>
                </c:pt>
                <c:pt idx="10852">
                  <c:v>0.12530092592592593</c:v>
                </c:pt>
                <c:pt idx="10853">
                  <c:v>0.12531249999999999</c:v>
                </c:pt>
                <c:pt idx="10854">
                  <c:v>0.12532407407407406</c:v>
                </c:pt>
                <c:pt idx="10855">
                  <c:v>0.12533564814814815</c:v>
                </c:pt>
                <c:pt idx="10856">
                  <c:v>0.12534722222222222</c:v>
                </c:pt>
                <c:pt idx="10857">
                  <c:v>0.12535879629629629</c:v>
                </c:pt>
                <c:pt idx="10858">
                  <c:v>0.12537037037037038</c:v>
                </c:pt>
                <c:pt idx="10859">
                  <c:v>0.12538194444444445</c:v>
                </c:pt>
                <c:pt idx="10860">
                  <c:v>0.12539351851851852</c:v>
                </c:pt>
                <c:pt idx="10861">
                  <c:v>0.12540509259259261</c:v>
                </c:pt>
                <c:pt idx="10862">
                  <c:v>0.12541666666666665</c:v>
                </c:pt>
                <c:pt idx="10863">
                  <c:v>0.12542824074074074</c:v>
                </c:pt>
                <c:pt idx="10864">
                  <c:v>0.12543981481481481</c:v>
                </c:pt>
                <c:pt idx="10865">
                  <c:v>0.12545138888888888</c:v>
                </c:pt>
                <c:pt idx="10866">
                  <c:v>0.12546296296296297</c:v>
                </c:pt>
                <c:pt idx="10867">
                  <c:v>0.12547453703703704</c:v>
                </c:pt>
                <c:pt idx="10868">
                  <c:v>0.1254861111111111</c:v>
                </c:pt>
                <c:pt idx="10869">
                  <c:v>0.1254976851851852</c:v>
                </c:pt>
                <c:pt idx="10870">
                  <c:v>0.12550925925925926</c:v>
                </c:pt>
                <c:pt idx="10871">
                  <c:v>0.12552083333333333</c:v>
                </c:pt>
                <c:pt idx="10872">
                  <c:v>0.12553240740740743</c:v>
                </c:pt>
                <c:pt idx="10873">
                  <c:v>0.12554398148148146</c:v>
                </c:pt>
                <c:pt idx="10874">
                  <c:v>0.12555555555555556</c:v>
                </c:pt>
                <c:pt idx="10875">
                  <c:v>0.12556712962962963</c:v>
                </c:pt>
                <c:pt idx="10876">
                  <c:v>0.12557870370370369</c:v>
                </c:pt>
                <c:pt idx="10877">
                  <c:v>0.12559027777777779</c:v>
                </c:pt>
                <c:pt idx="10878">
                  <c:v>0.12560185185185185</c:v>
                </c:pt>
                <c:pt idx="10879">
                  <c:v>0.12561342592592592</c:v>
                </c:pt>
                <c:pt idx="10880">
                  <c:v>0.12562500000000001</c:v>
                </c:pt>
                <c:pt idx="10881">
                  <c:v>0.12563657407407408</c:v>
                </c:pt>
                <c:pt idx="10882">
                  <c:v>0.12564814814814815</c:v>
                </c:pt>
                <c:pt idx="10883">
                  <c:v>0.12565972222222221</c:v>
                </c:pt>
                <c:pt idx="10884">
                  <c:v>0.12567129629629628</c:v>
                </c:pt>
                <c:pt idx="10885">
                  <c:v>0.12568287037037038</c:v>
                </c:pt>
                <c:pt idx="10886">
                  <c:v>0.12569444444444444</c:v>
                </c:pt>
                <c:pt idx="10887">
                  <c:v>0.12570601851851851</c:v>
                </c:pt>
                <c:pt idx="10888">
                  <c:v>0.1257175925925926</c:v>
                </c:pt>
                <c:pt idx="10889">
                  <c:v>0.12572916666666667</c:v>
                </c:pt>
                <c:pt idx="10890">
                  <c:v>0.12574074074074074</c:v>
                </c:pt>
                <c:pt idx="10891">
                  <c:v>0.12575231481481483</c:v>
                </c:pt>
                <c:pt idx="10892">
                  <c:v>0.1257638888888889</c:v>
                </c:pt>
                <c:pt idx="10893">
                  <c:v>0.12577546296296296</c:v>
                </c:pt>
                <c:pt idx="10894">
                  <c:v>0.12578703703703703</c:v>
                </c:pt>
                <c:pt idx="10895">
                  <c:v>0.1257986111111111</c:v>
                </c:pt>
                <c:pt idx="10896">
                  <c:v>0.12581018518518519</c:v>
                </c:pt>
                <c:pt idx="10897">
                  <c:v>0.12582175925925926</c:v>
                </c:pt>
                <c:pt idx="10898">
                  <c:v>0.12583333333333332</c:v>
                </c:pt>
                <c:pt idx="10899">
                  <c:v>0.12584490740740742</c:v>
                </c:pt>
                <c:pt idx="10900">
                  <c:v>0.12585648148148149</c:v>
                </c:pt>
                <c:pt idx="10901">
                  <c:v>0.12586805555555555</c:v>
                </c:pt>
                <c:pt idx="10902">
                  <c:v>0.12587962962962965</c:v>
                </c:pt>
                <c:pt idx="10903">
                  <c:v>0.12589120370370369</c:v>
                </c:pt>
                <c:pt idx="10904">
                  <c:v>0.12590277777777778</c:v>
                </c:pt>
                <c:pt idx="10905">
                  <c:v>0.12591435185185185</c:v>
                </c:pt>
                <c:pt idx="10906">
                  <c:v>0.12592592592592591</c:v>
                </c:pt>
                <c:pt idx="10907">
                  <c:v>0.12593750000000001</c:v>
                </c:pt>
                <c:pt idx="10908">
                  <c:v>0.12594907407407407</c:v>
                </c:pt>
                <c:pt idx="10909">
                  <c:v>0.12596064814814814</c:v>
                </c:pt>
                <c:pt idx="10910">
                  <c:v>0.12597222222222224</c:v>
                </c:pt>
                <c:pt idx="10911">
                  <c:v>0.1259837962962963</c:v>
                </c:pt>
                <c:pt idx="10912">
                  <c:v>0.12599537037037037</c:v>
                </c:pt>
                <c:pt idx="10913">
                  <c:v>0.12600694444444444</c:v>
                </c:pt>
                <c:pt idx="10914">
                  <c:v>0.1260185185185185</c:v>
                </c:pt>
                <c:pt idx="10915">
                  <c:v>0.1260300925925926</c:v>
                </c:pt>
                <c:pt idx="10916">
                  <c:v>0.12604166666666666</c:v>
                </c:pt>
                <c:pt idx="10917">
                  <c:v>0.12605324074074073</c:v>
                </c:pt>
                <c:pt idx="10918">
                  <c:v>0.12606481481481482</c:v>
                </c:pt>
                <c:pt idx="10919">
                  <c:v>0.12607638888888889</c:v>
                </c:pt>
                <c:pt idx="10920">
                  <c:v>0.12608796296296296</c:v>
                </c:pt>
                <c:pt idx="10921">
                  <c:v>0.12609953703703705</c:v>
                </c:pt>
                <c:pt idx="10922">
                  <c:v>0.12611111111111112</c:v>
                </c:pt>
                <c:pt idx="10923">
                  <c:v>0.12612268518518518</c:v>
                </c:pt>
                <c:pt idx="10924">
                  <c:v>0.12613425925925925</c:v>
                </c:pt>
                <c:pt idx="10925">
                  <c:v>0.12614583333333332</c:v>
                </c:pt>
                <c:pt idx="10926">
                  <c:v>0.12615740740740741</c:v>
                </c:pt>
                <c:pt idx="10927">
                  <c:v>0.12616898148148148</c:v>
                </c:pt>
                <c:pt idx="10928">
                  <c:v>0.12618055555555555</c:v>
                </c:pt>
                <c:pt idx="10929">
                  <c:v>0.12619212962962964</c:v>
                </c:pt>
                <c:pt idx="10930">
                  <c:v>0.12620370370370371</c:v>
                </c:pt>
                <c:pt idx="10931">
                  <c:v>0.12621527777777777</c:v>
                </c:pt>
                <c:pt idx="10932">
                  <c:v>0.12622685185185187</c:v>
                </c:pt>
                <c:pt idx="10933">
                  <c:v>0.12623842592592593</c:v>
                </c:pt>
                <c:pt idx="10934">
                  <c:v>0.12625</c:v>
                </c:pt>
                <c:pt idx="10935">
                  <c:v>0.12626157407407407</c:v>
                </c:pt>
                <c:pt idx="10936">
                  <c:v>0.12627314814814813</c:v>
                </c:pt>
                <c:pt idx="10937">
                  <c:v>0.12628472222222223</c:v>
                </c:pt>
                <c:pt idx="10938">
                  <c:v>0.1262962962962963</c:v>
                </c:pt>
                <c:pt idx="10939">
                  <c:v>0.12630787037037036</c:v>
                </c:pt>
                <c:pt idx="10940">
                  <c:v>0.12631944444444446</c:v>
                </c:pt>
                <c:pt idx="10941">
                  <c:v>0.12633101851851852</c:v>
                </c:pt>
                <c:pt idx="10942">
                  <c:v>0.12634259259259259</c:v>
                </c:pt>
                <c:pt idx="10943">
                  <c:v>0.12635416666666668</c:v>
                </c:pt>
                <c:pt idx="10944">
                  <c:v>0.12636574074074072</c:v>
                </c:pt>
                <c:pt idx="10945">
                  <c:v>0.12637731481481482</c:v>
                </c:pt>
                <c:pt idx="10946">
                  <c:v>0.12638888888888888</c:v>
                </c:pt>
                <c:pt idx="10947">
                  <c:v>0.12640046296296295</c:v>
                </c:pt>
                <c:pt idx="10948">
                  <c:v>0.12641203703703704</c:v>
                </c:pt>
                <c:pt idx="10949">
                  <c:v>0.12642361111111111</c:v>
                </c:pt>
                <c:pt idx="10950">
                  <c:v>0.12643518518518518</c:v>
                </c:pt>
                <c:pt idx="10951">
                  <c:v>0.12644675925925927</c:v>
                </c:pt>
                <c:pt idx="10952">
                  <c:v>0.12645833333333334</c:v>
                </c:pt>
                <c:pt idx="10953">
                  <c:v>0.12646990740740741</c:v>
                </c:pt>
                <c:pt idx="10954">
                  <c:v>0.12648148148148147</c:v>
                </c:pt>
                <c:pt idx="10955">
                  <c:v>0.12649305555555554</c:v>
                </c:pt>
                <c:pt idx="10956">
                  <c:v>0.12650462962962963</c:v>
                </c:pt>
                <c:pt idx="10957">
                  <c:v>0.1265162037037037</c:v>
                </c:pt>
                <c:pt idx="10958">
                  <c:v>0.12652777777777777</c:v>
                </c:pt>
                <c:pt idx="10959">
                  <c:v>0.12653935185185186</c:v>
                </c:pt>
                <c:pt idx="10960">
                  <c:v>0.12655092592592593</c:v>
                </c:pt>
                <c:pt idx="10961">
                  <c:v>0.12656249999999999</c:v>
                </c:pt>
                <c:pt idx="10962">
                  <c:v>0.12657407407407409</c:v>
                </c:pt>
                <c:pt idx="10963">
                  <c:v>0.12658564814814816</c:v>
                </c:pt>
                <c:pt idx="10964">
                  <c:v>0.12659722222222222</c:v>
                </c:pt>
                <c:pt idx="10965">
                  <c:v>0.12660879629629629</c:v>
                </c:pt>
                <c:pt idx="10966">
                  <c:v>0.12662037037037036</c:v>
                </c:pt>
                <c:pt idx="10967">
                  <c:v>0.12663194444444445</c:v>
                </c:pt>
                <c:pt idx="10968">
                  <c:v>0.12664351851851852</c:v>
                </c:pt>
                <c:pt idx="10969">
                  <c:v>0.12665509259259258</c:v>
                </c:pt>
                <c:pt idx="10970">
                  <c:v>0.12666666666666668</c:v>
                </c:pt>
                <c:pt idx="10971">
                  <c:v>0.12667824074074074</c:v>
                </c:pt>
                <c:pt idx="10972">
                  <c:v>0.12668981481481481</c:v>
                </c:pt>
                <c:pt idx="10973">
                  <c:v>0.12670138888888891</c:v>
                </c:pt>
                <c:pt idx="10974">
                  <c:v>0.12671296296296297</c:v>
                </c:pt>
                <c:pt idx="10975">
                  <c:v>0.12672453703703704</c:v>
                </c:pt>
                <c:pt idx="10976">
                  <c:v>0.1267361111111111</c:v>
                </c:pt>
                <c:pt idx="10977">
                  <c:v>0.12674768518518517</c:v>
                </c:pt>
                <c:pt idx="10978">
                  <c:v>0.12675925925925927</c:v>
                </c:pt>
                <c:pt idx="10979">
                  <c:v>0.12677083333333333</c:v>
                </c:pt>
                <c:pt idx="10980">
                  <c:v>0.1267824074074074</c:v>
                </c:pt>
                <c:pt idx="10981">
                  <c:v>0.12679398148148149</c:v>
                </c:pt>
                <c:pt idx="10982">
                  <c:v>0.12680555555555556</c:v>
                </c:pt>
                <c:pt idx="10983">
                  <c:v>0.12681712962962963</c:v>
                </c:pt>
                <c:pt idx="10984">
                  <c:v>0.12682870370370372</c:v>
                </c:pt>
                <c:pt idx="10985">
                  <c:v>0.12684027777777776</c:v>
                </c:pt>
                <c:pt idx="10986">
                  <c:v>0.12685185185185185</c:v>
                </c:pt>
                <c:pt idx="10987">
                  <c:v>0.12686342592592592</c:v>
                </c:pt>
                <c:pt idx="10988">
                  <c:v>0.12687499999999999</c:v>
                </c:pt>
                <c:pt idx="10989">
                  <c:v>0.12688657407407408</c:v>
                </c:pt>
                <c:pt idx="10990">
                  <c:v>0.12689814814814815</c:v>
                </c:pt>
                <c:pt idx="10991">
                  <c:v>0.12690972222222222</c:v>
                </c:pt>
                <c:pt idx="10992">
                  <c:v>0.12692129629629631</c:v>
                </c:pt>
                <c:pt idx="10993">
                  <c:v>0.12693287037037038</c:v>
                </c:pt>
                <c:pt idx="10994">
                  <c:v>0.12694444444444444</c:v>
                </c:pt>
                <c:pt idx="10995">
                  <c:v>0.12695601851851851</c:v>
                </c:pt>
                <c:pt idx="10996">
                  <c:v>0.12696759259259258</c:v>
                </c:pt>
                <c:pt idx="10997">
                  <c:v>0.12697916666666667</c:v>
                </c:pt>
                <c:pt idx="10998">
                  <c:v>0.12699074074074074</c:v>
                </c:pt>
                <c:pt idx="10999">
                  <c:v>0.1270023148148148</c:v>
                </c:pt>
                <c:pt idx="11000">
                  <c:v>0.1270138888888889</c:v>
                </c:pt>
                <c:pt idx="11001">
                  <c:v>0.12702546296296297</c:v>
                </c:pt>
                <c:pt idx="11002">
                  <c:v>0.12703703703703703</c:v>
                </c:pt>
                <c:pt idx="11003">
                  <c:v>0.12704861111111113</c:v>
                </c:pt>
                <c:pt idx="11004">
                  <c:v>0.12706018518518519</c:v>
                </c:pt>
                <c:pt idx="11005">
                  <c:v>0.12707175925925926</c:v>
                </c:pt>
                <c:pt idx="11006">
                  <c:v>0.12708333333333333</c:v>
                </c:pt>
                <c:pt idx="11007">
                  <c:v>0.12709490740740739</c:v>
                </c:pt>
                <c:pt idx="11008">
                  <c:v>0.12710648148148149</c:v>
                </c:pt>
                <c:pt idx="11009">
                  <c:v>0.12711805555555555</c:v>
                </c:pt>
                <c:pt idx="11010">
                  <c:v>0.12712962962962962</c:v>
                </c:pt>
                <c:pt idx="11011">
                  <c:v>0.12714120370370371</c:v>
                </c:pt>
                <c:pt idx="11012">
                  <c:v>0.12715277777777778</c:v>
                </c:pt>
                <c:pt idx="11013">
                  <c:v>0.12716435185185185</c:v>
                </c:pt>
                <c:pt idx="11014">
                  <c:v>0.12717592592592594</c:v>
                </c:pt>
                <c:pt idx="11015">
                  <c:v>0.12718750000000001</c:v>
                </c:pt>
                <c:pt idx="11016">
                  <c:v>0.12719907407407408</c:v>
                </c:pt>
                <c:pt idx="11017">
                  <c:v>0.12721064814814814</c:v>
                </c:pt>
                <c:pt idx="11018">
                  <c:v>0.12722222222222221</c:v>
                </c:pt>
                <c:pt idx="11019">
                  <c:v>0.1272337962962963</c:v>
                </c:pt>
                <c:pt idx="11020">
                  <c:v>0.12724537037037037</c:v>
                </c:pt>
                <c:pt idx="11021">
                  <c:v>0.12725694444444444</c:v>
                </c:pt>
                <c:pt idx="11022">
                  <c:v>0.12726851851851853</c:v>
                </c:pt>
                <c:pt idx="11023">
                  <c:v>0.1272800925925926</c:v>
                </c:pt>
                <c:pt idx="11024">
                  <c:v>0.12729166666666666</c:v>
                </c:pt>
                <c:pt idx="11025">
                  <c:v>0.12730324074074076</c:v>
                </c:pt>
                <c:pt idx="11026">
                  <c:v>0.1273148148148148</c:v>
                </c:pt>
                <c:pt idx="11027">
                  <c:v>0.12732638888888889</c:v>
                </c:pt>
                <c:pt idx="11028">
                  <c:v>0.12733796296296296</c:v>
                </c:pt>
                <c:pt idx="11029">
                  <c:v>0.12734953703703702</c:v>
                </c:pt>
                <c:pt idx="11030">
                  <c:v>0.12736111111111112</c:v>
                </c:pt>
                <c:pt idx="11031">
                  <c:v>0.12737268518518519</c:v>
                </c:pt>
                <c:pt idx="11032">
                  <c:v>0.12738425925925925</c:v>
                </c:pt>
                <c:pt idx="11033">
                  <c:v>0.12739583333333335</c:v>
                </c:pt>
                <c:pt idx="11034">
                  <c:v>0.12740740740740741</c:v>
                </c:pt>
                <c:pt idx="11035">
                  <c:v>0.12741898148148148</c:v>
                </c:pt>
                <c:pt idx="11036">
                  <c:v>0.12743055555555555</c:v>
                </c:pt>
                <c:pt idx="11037">
                  <c:v>0.12744212962962961</c:v>
                </c:pt>
                <c:pt idx="11038">
                  <c:v>0.12745370370370371</c:v>
                </c:pt>
                <c:pt idx="11039">
                  <c:v>0.12746527777777777</c:v>
                </c:pt>
                <c:pt idx="11040">
                  <c:v>0.12747685185185184</c:v>
                </c:pt>
                <c:pt idx="11041">
                  <c:v>0.12748842592592594</c:v>
                </c:pt>
                <c:pt idx="11042">
                  <c:v>0.1275</c:v>
                </c:pt>
                <c:pt idx="11043">
                  <c:v>0.12751157407407407</c:v>
                </c:pt>
                <c:pt idx="11044">
                  <c:v>0.12752314814814816</c:v>
                </c:pt>
                <c:pt idx="11045">
                  <c:v>0.12753472222222223</c:v>
                </c:pt>
                <c:pt idx="11046">
                  <c:v>0.1275462962962963</c:v>
                </c:pt>
                <c:pt idx="11047">
                  <c:v>0.12755787037037036</c:v>
                </c:pt>
                <c:pt idx="11048">
                  <c:v>0.12756944444444443</c:v>
                </c:pt>
                <c:pt idx="11049">
                  <c:v>0.12758101851851852</c:v>
                </c:pt>
                <c:pt idx="11050">
                  <c:v>0.12759259259259259</c:v>
                </c:pt>
                <c:pt idx="11051">
                  <c:v>0.12760416666666666</c:v>
                </c:pt>
                <c:pt idx="11052">
                  <c:v>0.12761574074074075</c:v>
                </c:pt>
                <c:pt idx="11053">
                  <c:v>0.12762731481481482</c:v>
                </c:pt>
                <c:pt idx="11054">
                  <c:v>0.12763888888888889</c:v>
                </c:pt>
                <c:pt idx="11055">
                  <c:v>0.12765046296296298</c:v>
                </c:pt>
                <c:pt idx="11056">
                  <c:v>0.12766203703703705</c:v>
                </c:pt>
                <c:pt idx="11057">
                  <c:v>0.12767361111111111</c:v>
                </c:pt>
                <c:pt idx="11058">
                  <c:v>0.12768518518518518</c:v>
                </c:pt>
                <c:pt idx="11059">
                  <c:v>0.12769675925925925</c:v>
                </c:pt>
                <c:pt idx="11060">
                  <c:v>0.12770833333333334</c:v>
                </c:pt>
                <c:pt idx="11061">
                  <c:v>0.12771990740740741</c:v>
                </c:pt>
                <c:pt idx="11062">
                  <c:v>0.12773148148148147</c:v>
                </c:pt>
                <c:pt idx="11063">
                  <c:v>0.12774305555555557</c:v>
                </c:pt>
                <c:pt idx="11064">
                  <c:v>0.12775462962962963</c:v>
                </c:pt>
                <c:pt idx="11065">
                  <c:v>0.1277662037037037</c:v>
                </c:pt>
                <c:pt idx="11066">
                  <c:v>0.1277777777777778</c:v>
                </c:pt>
                <c:pt idx="11067">
                  <c:v>0.12778935185185183</c:v>
                </c:pt>
                <c:pt idx="11068">
                  <c:v>0.12780092592592593</c:v>
                </c:pt>
                <c:pt idx="11069">
                  <c:v>0.1278125</c:v>
                </c:pt>
                <c:pt idx="11070">
                  <c:v>0.12782407407407406</c:v>
                </c:pt>
                <c:pt idx="11071">
                  <c:v>0.12783564814814816</c:v>
                </c:pt>
                <c:pt idx="11072">
                  <c:v>0.12784722222222222</c:v>
                </c:pt>
                <c:pt idx="11073">
                  <c:v>0.12785879629629629</c:v>
                </c:pt>
                <c:pt idx="11074">
                  <c:v>0.12787037037037038</c:v>
                </c:pt>
                <c:pt idx="11075">
                  <c:v>0.12788194444444445</c:v>
                </c:pt>
                <c:pt idx="11076">
                  <c:v>0.12789351851851852</c:v>
                </c:pt>
                <c:pt idx="11077">
                  <c:v>0.12790509259259258</c:v>
                </c:pt>
                <c:pt idx="11078">
                  <c:v>0.12791666666666665</c:v>
                </c:pt>
                <c:pt idx="11079">
                  <c:v>0.12792824074074075</c:v>
                </c:pt>
                <c:pt idx="11080">
                  <c:v>0.12793981481481481</c:v>
                </c:pt>
                <c:pt idx="11081">
                  <c:v>0.12795138888888888</c:v>
                </c:pt>
                <c:pt idx="11082">
                  <c:v>0.12796296296296297</c:v>
                </c:pt>
                <c:pt idx="11083">
                  <c:v>0.12797453703703704</c:v>
                </c:pt>
                <c:pt idx="11084">
                  <c:v>0.12798611111111111</c:v>
                </c:pt>
                <c:pt idx="11085">
                  <c:v>0.1279976851851852</c:v>
                </c:pt>
                <c:pt idx="11086">
                  <c:v>0.12800925925925927</c:v>
                </c:pt>
                <c:pt idx="11087">
                  <c:v>0.12802083333333333</c:v>
                </c:pt>
                <c:pt idx="11088">
                  <c:v>0.1280324074074074</c:v>
                </c:pt>
                <c:pt idx="11089">
                  <c:v>0.12804398148148147</c:v>
                </c:pt>
                <c:pt idx="11090">
                  <c:v>0.12805555555555556</c:v>
                </c:pt>
                <c:pt idx="11091">
                  <c:v>0.12806712962962963</c:v>
                </c:pt>
                <c:pt idx="11092">
                  <c:v>0.12807870370370369</c:v>
                </c:pt>
                <c:pt idx="11093">
                  <c:v>0.12809027777777779</c:v>
                </c:pt>
                <c:pt idx="11094">
                  <c:v>0.12810185185185186</c:v>
                </c:pt>
                <c:pt idx="11095">
                  <c:v>0.12811342592592592</c:v>
                </c:pt>
                <c:pt idx="11096">
                  <c:v>0.12812500000000002</c:v>
                </c:pt>
                <c:pt idx="11097">
                  <c:v>0.12813657407407408</c:v>
                </c:pt>
                <c:pt idx="11098">
                  <c:v>0.12814814814814815</c:v>
                </c:pt>
                <c:pt idx="11099">
                  <c:v>0.12814814814814815</c:v>
                </c:pt>
                <c:pt idx="11100">
                  <c:v>0.12815972222222222</c:v>
                </c:pt>
                <c:pt idx="11101">
                  <c:v>0.12817129629629628</c:v>
                </c:pt>
                <c:pt idx="11102">
                  <c:v>0.12818287037037038</c:v>
                </c:pt>
                <c:pt idx="11103">
                  <c:v>0.12819444444444444</c:v>
                </c:pt>
                <c:pt idx="11104">
                  <c:v>0.12820601851851851</c:v>
                </c:pt>
                <c:pt idx="11105">
                  <c:v>0.12821759259259261</c:v>
                </c:pt>
                <c:pt idx="11106">
                  <c:v>0.12822916666666667</c:v>
                </c:pt>
                <c:pt idx="11107">
                  <c:v>0.12824074074074074</c:v>
                </c:pt>
                <c:pt idx="11108">
                  <c:v>0.12825231481481483</c:v>
                </c:pt>
                <c:pt idx="11109">
                  <c:v>0.12826388888888887</c:v>
                </c:pt>
                <c:pt idx="11110">
                  <c:v>0.12827546296296297</c:v>
                </c:pt>
                <c:pt idx="11111">
                  <c:v>0.12828703703703703</c:v>
                </c:pt>
                <c:pt idx="11112">
                  <c:v>0.1282986111111111</c:v>
                </c:pt>
                <c:pt idx="11113">
                  <c:v>0.12831018518518519</c:v>
                </c:pt>
                <c:pt idx="11114">
                  <c:v>0.12832175925925926</c:v>
                </c:pt>
                <c:pt idx="11115">
                  <c:v>0.12833333333333333</c:v>
                </c:pt>
                <c:pt idx="11116">
                  <c:v>0.12834490740740742</c:v>
                </c:pt>
                <c:pt idx="11117">
                  <c:v>0.12835648148148149</c:v>
                </c:pt>
                <c:pt idx="11118">
                  <c:v>0.12836805555555555</c:v>
                </c:pt>
                <c:pt idx="11119">
                  <c:v>0.12837962962962962</c:v>
                </c:pt>
                <c:pt idx="11120">
                  <c:v>0.12839120370370369</c:v>
                </c:pt>
                <c:pt idx="11121">
                  <c:v>0.12840277777777778</c:v>
                </c:pt>
                <c:pt idx="11122">
                  <c:v>0.12841435185185185</c:v>
                </c:pt>
                <c:pt idx="11123">
                  <c:v>0.12842592592592592</c:v>
                </c:pt>
                <c:pt idx="11124">
                  <c:v>0.12843750000000001</c:v>
                </c:pt>
                <c:pt idx="11125">
                  <c:v>0.12844907407407408</c:v>
                </c:pt>
                <c:pt idx="11126">
                  <c:v>0.12846064814814814</c:v>
                </c:pt>
                <c:pt idx="11127">
                  <c:v>0.12847222222222224</c:v>
                </c:pt>
                <c:pt idx="11128">
                  <c:v>0.1284837962962963</c:v>
                </c:pt>
                <c:pt idx="11129">
                  <c:v>0.12849537037037037</c:v>
                </c:pt>
                <c:pt idx="11130">
                  <c:v>0.12850694444444444</c:v>
                </c:pt>
                <c:pt idx="11131">
                  <c:v>0.1285185185185185</c:v>
                </c:pt>
                <c:pt idx="11132">
                  <c:v>0.1285300925925926</c:v>
                </c:pt>
                <c:pt idx="11133">
                  <c:v>0.12854166666666667</c:v>
                </c:pt>
                <c:pt idx="11134">
                  <c:v>0.12855324074074073</c:v>
                </c:pt>
                <c:pt idx="11135">
                  <c:v>0.12856481481481483</c:v>
                </c:pt>
                <c:pt idx="11136">
                  <c:v>0.12857638888888889</c:v>
                </c:pt>
                <c:pt idx="11137">
                  <c:v>0.12858796296296296</c:v>
                </c:pt>
                <c:pt idx="11138">
                  <c:v>0.12859953703703705</c:v>
                </c:pt>
                <c:pt idx="11139">
                  <c:v>0.12861111111111112</c:v>
                </c:pt>
                <c:pt idx="11140">
                  <c:v>0.12862268518518519</c:v>
                </c:pt>
                <c:pt idx="11141">
                  <c:v>0.12863425925925925</c:v>
                </c:pt>
                <c:pt idx="11142">
                  <c:v>0.12864583333333332</c:v>
                </c:pt>
                <c:pt idx="11143">
                  <c:v>0.12865740740740741</c:v>
                </c:pt>
                <c:pt idx="11144">
                  <c:v>0.12866898148148148</c:v>
                </c:pt>
                <c:pt idx="11145">
                  <c:v>0.12868055555555555</c:v>
                </c:pt>
                <c:pt idx="11146">
                  <c:v>0.12869212962962964</c:v>
                </c:pt>
                <c:pt idx="11147">
                  <c:v>0.12870370370370371</c:v>
                </c:pt>
                <c:pt idx="11148">
                  <c:v>0.12871527777777778</c:v>
                </c:pt>
                <c:pt idx="11149">
                  <c:v>0.12872685185185184</c:v>
                </c:pt>
                <c:pt idx="11150">
                  <c:v>0.12873842592592591</c:v>
                </c:pt>
                <c:pt idx="11151">
                  <c:v>0.12875</c:v>
                </c:pt>
                <c:pt idx="11152">
                  <c:v>0.12876157407407407</c:v>
                </c:pt>
                <c:pt idx="11153">
                  <c:v>0.12877314814814814</c:v>
                </c:pt>
                <c:pt idx="11154">
                  <c:v>0.12878472222222223</c:v>
                </c:pt>
                <c:pt idx="11155">
                  <c:v>0.1287962962962963</c:v>
                </c:pt>
                <c:pt idx="11156">
                  <c:v>0.12880787037037036</c:v>
                </c:pt>
                <c:pt idx="11157">
                  <c:v>0.12881944444444446</c:v>
                </c:pt>
                <c:pt idx="11158">
                  <c:v>0.12883101851851853</c:v>
                </c:pt>
                <c:pt idx="11159">
                  <c:v>0.12884259259259259</c:v>
                </c:pt>
                <c:pt idx="11160">
                  <c:v>0.12885416666666666</c:v>
                </c:pt>
                <c:pt idx="11161">
                  <c:v>0.12886574074074073</c:v>
                </c:pt>
                <c:pt idx="11162">
                  <c:v>0.12887731481481482</c:v>
                </c:pt>
                <c:pt idx="11163">
                  <c:v>0.12888888888888889</c:v>
                </c:pt>
                <c:pt idx="11164">
                  <c:v>0.12890046296296295</c:v>
                </c:pt>
                <c:pt idx="11165">
                  <c:v>0.12891203703703705</c:v>
                </c:pt>
                <c:pt idx="11166">
                  <c:v>0.12892361111111111</c:v>
                </c:pt>
                <c:pt idx="11167">
                  <c:v>0.12893518518518518</c:v>
                </c:pt>
                <c:pt idx="11168">
                  <c:v>0.12894675925925927</c:v>
                </c:pt>
                <c:pt idx="11169">
                  <c:v>0.12895833333333334</c:v>
                </c:pt>
                <c:pt idx="11170">
                  <c:v>0.12896990740740741</c:v>
                </c:pt>
                <c:pt idx="11171">
                  <c:v>0.12898148148148147</c:v>
                </c:pt>
                <c:pt idx="11172">
                  <c:v>0.12899305555555554</c:v>
                </c:pt>
                <c:pt idx="11173">
                  <c:v>0.12900462962962964</c:v>
                </c:pt>
                <c:pt idx="11174">
                  <c:v>0.1290162037037037</c:v>
                </c:pt>
                <c:pt idx="11175">
                  <c:v>0.12902777777777777</c:v>
                </c:pt>
                <c:pt idx="11176">
                  <c:v>0.12903935185185186</c:v>
                </c:pt>
                <c:pt idx="11177">
                  <c:v>0.12905092592592593</c:v>
                </c:pt>
                <c:pt idx="11178">
                  <c:v>0.1290625</c:v>
                </c:pt>
                <c:pt idx="11179">
                  <c:v>0.12907407407407409</c:v>
                </c:pt>
                <c:pt idx="11180">
                  <c:v>0.12908564814814813</c:v>
                </c:pt>
                <c:pt idx="11181">
                  <c:v>0.12909722222222222</c:v>
                </c:pt>
                <c:pt idx="11182">
                  <c:v>0.12910879629629629</c:v>
                </c:pt>
                <c:pt idx="11183">
                  <c:v>0.12912037037037036</c:v>
                </c:pt>
                <c:pt idx="11184">
                  <c:v>0.12913194444444445</c:v>
                </c:pt>
                <c:pt idx="11185">
                  <c:v>0.12914351851851852</c:v>
                </c:pt>
                <c:pt idx="11186">
                  <c:v>0.12915509259259259</c:v>
                </c:pt>
                <c:pt idx="11187">
                  <c:v>0.12916666666666668</c:v>
                </c:pt>
                <c:pt idx="11188">
                  <c:v>0.12917824074074075</c:v>
                </c:pt>
                <c:pt idx="11189">
                  <c:v>0.12918981481481481</c:v>
                </c:pt>
                <c:pt idx="11190">
                  <c:v>0.12920138888888888</c:v>
                </c:pt>
                <c:pt idx="11191">
                  <c:v>0.12921296296296295</c:v>
                </c:pt>
                <c:pt idx="11192">
                  <c:v>0.12922453703703704</c:v>
                </c:pt>
                <c:pt idx="11193">
                  <c:v>0.12923611111111111</c:v>
                </c:pt>
                <c:pt idx="11194">
                  <c:v>0.12924768518518517</c:v>
                </c:pt>
                <c:pt idx="11195">
                  <c:v>0.12925925925925927</c:v>
                </c:pt>
                <c:pt idx="11196">
                  <c:v>0.12927083333333333</c:v>
                </c:pt>
                <c:pt idx="11197">
                  <c:v>0.1292824074074074</c:v>
                </c:pt>
                <c:pt idx="11198">
                  <c:v>0.1292939814814815</c:v>
                </c:pt>
                <c:pt idx="11199">
                  <c:v>0.12930555555555556</c:v>
                </c:pt>
                <c:pt idx="11200">
                  <c:v>0.12931712962962963</c:v>
                </c:pt>
                <c:pt idx="11201">
                  <c:v>0.1293287037037037</c:v>
                </c:pt>
                <c:pt idx="11202">
                  <c:v>0.12934027777777776</c:v>
                </c:pt>
                <c:pt idx="11203">
                  <c:v>0.12935185185185186</c:v>
                </c:pt>
                <c:pt idx="11204">
                  <c:v>0.12936342592592592</c:v>
                </c:pt>
                <c:pt idx="11205">
                  <c:v>0.12937499999999999</c:v>
                </c:pt>
                <c:pt idx="11206">
                  <c:v>0.12938657407407408</c:v>
                </c:pt>
                <c:pt idx="11207">
                  <c:v>0.12939814814814815</c:v>
                </c:pt>
                <c:pt idx="11208">
                  <c:v>0.12940972222222222</c:v>
                </c:pt>
                <c:pt idx="11209">
                  <c:v>0.12942129629629631</c:v>
                </c:pt>
                <c:pt idx="11210">
                  <c:v>0.12943287037037038</c:v>
                </c:pt>
                <c:pt idx="11211">
                  <c:v>0.12944444444444445</c:v>
                </c:pt>
                <c:pt idx="11212">
                  <c:v>0.12945601851851851</c:v>
                </c:pt>
                <c:pt idx="11213">
                  <c:v>0.12946759259259258</c:v>
                </c:pt>
                <c:pt idx="11214">
                  <c:v>0.12947916666666667</c:v>
                </c:pt>
                <c:pt idx="11215">
                  <c:v>0.12949074074074074</c:v>
                </c:pt>
                <c:pt idx="11216">
                  <c:v>0.12950231481481481</c:v>
                </c:pt>
                <c:pt idx="11217">
                  <c:v>0.1295138888888889</c:v>
                </c:pt>
                <c:pt idx="11218">
                  <c:v>0.12952546296296297</c:v>
                </c:pt>
                <c:pt idx="11219">
                  <c:v>0.12953703703703703</c:v>
                </c:pt>
                <c:pt idx="11220">
                  <c:v>0.12954861111111113</c:v>
                </c:pt>
                <c:pt idx="11221">
                  <c:v>0.12956018518518517</c:v>
                </c:pt>
                <c:pt idx="11222">
                  <c:v>0.12957175925925926</c:v>
                </c:pt>
                <c:pt idx="11223">
                  <c:v>0.12958333333333333</c:v>
                </c:pt>
                <c:pt idx="11224">
                  <c:v>0.12959490740740739</c:v>
                </c:pt>
                <c:pt idx="11225">
                  <c:v>0.12960648148148149</c:v>
                </c:pt>
                <c:pt idx="11226">
                  <c:v>0.12961805555555556</c:v>
                </c:pt>
                <c:pt idx="11227">
                  <c:v>0.12962962962962962</c:v>
                </c:pt>
                <c:pt idx="11228">
                  <c:v>0.12964120370370372</c:v>
                </c:pt>
                <c:pt idx="11229">
                  <c:v>0.12965277777777778</c:v>
                </c:pt>
                <c:pt idx="11230">
                  <c:v>0.12966435185185185</c:v>
                </c:pt>
                <c:pt idx="11231">
                  <c:v>0.12967592592592592</c:v>
                </c:pt>
                <c:pt idx="11232">
                  <c:v>0.12968749999999998</c:v>
                </c:pt>
                <c:pt idx="11233">
                  <c:v>0.12969907407407408</c:v>
                </c:pt>
                <c:pt idx="11234">
                  <c:v>0.12971064814814814</c:v>
                </c:pt>
                <c:pt idx="11235">
                  <c:v>0.12972222222222221</c:v>
                </c:pt>
                <c:pt idx="11236">
                  <c:v>0.12973379629629631</c:v>
                </c:pt>
                <c:pt idx="11237">
                  <c:v>0.12974537037037037</c:v>
                </c:pt>
                <c:pt idx="11238">
                  <c:v>0.12975694444444444</c:v>
                </c:pt>
                <c:pt idx="11239">
                  <c:v>0.12976851851851853</c:v>
                </c:pt>
                <c:pt idx="11240">
                  <c:v>0.1297800925925926</c:v>
                </c:pt>
                <c:pt idx="11241">
                  <c:v>0.12979166666666667</c:v>
                </c:pt>
                <c:pt idx="11242">
                  <c:v>0.12980324074074073</c:v>
                </c:pt>
                <c:pt idx="11243">
                  <c:v>0.1298148148148148</c:v>
                </c:pt>
                <c:pt idx="11244">
                  <c:v>0.12982638888888889</c:v>
                </c:pt>
                <c:pt idx="11245">
                  <c:v>0.12983796296296296</c:v>
                </c:pt>
                <c:pt idx="11246">
                  <c:v>0.12984953703703703</c:v>
                </c:pt>
                <c:pt idx="11247">
                  <c:v>0.12986111111111112</c:v>
                </c:pt>
                <c:pt idx="11248">
                  <c:v>0.12987268518518519</c:v>
                </c:pt>
                <c:pt idx="11249">
                  <c:v>0.12988425925925925</c:v>
                </c:pt>
                <c:pt idx="11250">
                  <c:v>0.12989583333333335</c:v>
                </c:pt>
                <c:pt idx="11251">
                  <c:v>0.12990740740740742</c:v>
                </c:pt>
                <c:pt idx="11252">
                  <c:v>0.12991898148148148</c:v>
                </c:pt>
                <c:pt idx="11253">
                  <c:v>0.12993055555555555</c:v>
                </c:pt>
                <c:pt idx="11254">
                  <c:v>0.12994212962962962</c:v>
                </c:pt>
                <c:pt idx="11255">
                  <c:v>0.12995370370370371</c:v>
                </c:pt>
                <c:pt idx="11256">
                  <c:v>0.12996527777777778</c:v>
                </c:pt>
                <c:pt idx="11257">
                  <c:v>0.12997685185185184</c:v>
                </c:pt>
                <c:pt idx="11258">
                  <c:v>0.12998842592592594</c:v>
                </c:pt>
                <c:pt idx="11259">
                  <c:v>0.13</c:v>
                </c:pt>
                <c:pt idx="11260">
                  <c:v>0.13001157407407407</c:v>
                </c:pt>
                <c:pt idx="11261">
                  <c:v>0.13002314814814817</c:v>
                </c:pt>
                <c:pt idx="11262">
                  <c:v>0.1300347222222222</c:v>
                </c:pt>
                <c:pt idx="11263">
                  <c:v>0.1300462962962963</c:v>
                </c:pt>
                <c:pt idx="11264">
                  <c:v>0.13005787037037037</c:v>
                </c:pt>
                <c:pt idx="11265">
                  <c:v>0.13006944444444443</c:v>
                </c:pt>
                <c:pt idx="11266">
                  <c:v>0.13008101851851853</c:v>
                </c:pt>
                <c:pt idx="11267">
                  <c:v>0.13009259259259259</c:v>
                </c:pt>
                <c:pt idx="11268">
                  <c:v>0.13010416666666666</c:v>
                </c:pt>
                <c:pt idx="11269">
                  <c:v>0.13011574074074075</c:v>
                </c:pt>
                <c:pt idx="11270">
                  <c:v>0.13012731481481482</c:v>
                </c:pt>
                <c:pt idx="11271">
                  <c:v>0.13013888888888889</c:v>
                </c:pt>
                <c:pt idx="11272">
                  <c:v>0.13015046296296295</c:v>
                </c:pt>
                <c:pt idx="11273">
                  <c:v>0.13016203703703702</c:v>
                </c:pt>
                <c:pt idx="11274">
                  <c:v>0.13017361111111111</c:v>
                </c:pt>
                <c:pt idx="11275">
                  <c:v>0.13018518518518518</c:v>
                </c:pt>
                <c:pt idx="11276">
                  <c:v>0.13019675925925925</c:v>
                </c:pt>
                <c:pt idx="11277">
                  <c:v>0.13020833333333334</c:v>
                </c:pt>
                <c:pt idx="11278">
                  <c:v>0.13021990740740741</c:v>
                </c:pt>
                <c:pt idx="11279">
                  <c:v>0.13023148148148148</c:v>
                </c:pt>
                <c:pt idx="11280">
                  <c:v>0.13024305555555557</c:v>
                </c:pt>
                <c:pt idx="11281">
                  <c:v>0.13025462962962964</c:v>
                </c:pt>
                <c:pt idx="11282">
                  <c:v>0.1302662037037037</c:v>
                </c:pt>
                <c:pt idx="11283">
                  <c:v>0.13027777777777777</c:v>
                </c:pt>
                <c:pt idx="11284">
                  <c:v>0.13028935185185184</c:v>
                </c:pt>
                <c:pt idx="11285">
                  <c:v>0.13030092592592593</c:v>
                </c:pt>
                <c:pt idx="11286">
                  <c:v>0.1303125</c:v>
                </c:pt>
                <c:pt idx="11287">
                  <c:v>0.13032407407407406</c:v>
                </c:pt>
                <c:pt idx="11288">
                  <c:v>0.13033564814814816</c:v>
                </c:pt>
                <c:pt idx="11289">
                  <c:v>0.13034722222222223</c:v>
                </c:pt>
                <c:pt idx="11290">
                  <c:v>0.13035879629629629</c:v>
                </c:pt>
                <c:pt idx="11291">
                  <c:v>0.13037037037037039</c:v>
                </c:pt>
                <c:pt idx="11292">
                  <c:v>0.13038194444444445</c:v>
                </c:pt>
                <c:pt idx="11293">
                  <c:v>0.13039351851851852</c:v>
                </c:pt>
                <c:pt idx="11294">
                  <c:v>0.13040509259259259</c:v>
                </c:pt>
                <c:pt idx="11295">
                  <c:v>0.13041666666666665</c:v>
                </c:pt>
                <c:pt idx="11296">
                  <c:v>0.13042824074074075</c:v>
                </c:pt>
                <c:pt idx="11297">
                  <c:v>0.13043981481481481</c:v>
                </c:pt>
                <c:pt idx="11298">
                  <c:v>0.13045138888888888</c:v>
                </c:pt>
                <c:pt idx="11299">
                  <c:v>0.13046296296296298</c:v>
                </c:pt>
                <c:pt idx="11300">
                  <c:v>0.13047453703703704</c:v>
                </c:pt>
                <c:pt idx="11301">
                  <c:v>0.13048611111111111</c:v>
                </c:pt>
                <c:pt idx="11302">
                  <c:v>0.1304976851851852</c:v>
                </c:pt>
                <c:pt idx="11303">
                  <c:v>0.13050925925925924</c:v>
                </c:pt>
                <c:pt idx="11304">
                  <c:v>0.13052083333333334</c:v>
                </c:pt>
                <c:pt idx="11305">
                  <c:v>0.1305324074074074</c:v>
                </c:pt>
                <c:pt idx="11306">
                  <c:v>0.13054398148148147</c:v>
                </c:pt>
                <c:pt idx="11307">
                  <c:v>0.13055555555555556</c:v>
                </c:pt>
                <c:pt idx="11308">
                  <c:v>0.13056712962962963</c:v>
                </c:pt>
                <c:pt idx="11309">
                  <c:v>0.1305787037037037</c:v>
                </c:pt>
                <c:pt idx="11310">
                  <c:v>0.13059027777777779</c:v>
                </c:pt>
                <c:pt idx="11311">
                  <c:v>0.13060185185185186</c:v>
                </c:pt>
                <c:pt idx="11312">
                  <c:v>0.13061342592592592</c:v>
                </c:pt>
                <c:pt idx="11313">
                  <c:v>0.13062499999999999</c:v>
                </c:pt>
                <c:pt idx="11314">
                  <c:v>0.13063657407407406</c:v>
                </c:pt>
                <c:pt idx="11315">
                  <c:v>0.13064814814814815</c:v>
                </c:pt>
                <c:pt idx="11316">
                  <c:v>0.13065972222222222</c:v>
                </c:pt>
                <c:pt idx="11317">
                  <c:v>0.13067129629629629</c:v>
                </c:pt>
                <c:pt idx="11318">
                  <c:v>0.13068287037037038</c:v>
                </c:pt>
                <c:pt idx="11319">
                  <c:v>0.13069444444444445</c:v>
                </c:pt>
                <c:pt idx="11320">
                  <c:v>0.13070601851851851</c:v>
                </c:pt>
                <c:pt idx="11321">
                  <c:v>0.13071759259259261</c:v>
                </c:pt>
                <c:pt idx="11322">
                  <c:v>0.13072916666666667</c:v>
                </c:pt>
                <c:pt idx="11323">
                  <c:v>0.13074074074074074</c:v>
                </c:pt>
                <c:pt idx="11324">
                  <c:v>0.13075231481481481</c:v>
                </c:pt>
                <c:pt idx="11325">
                  <c:v>0.13076388888888887</c:v>
                </c:pt>
                <c:pt idx="11326">
                  <c:v>0.13077546296296297</c:v>
                </c:pt>
                <c:pt idx="11327">
                  <c:v>0.13078703703703703</c:v>
                </c:pt>
                <c:pt idx="11328">
                  <c:v>0.1307986111111111</c:v>
                </c:pt>
                <c:pt idx="11329">
                  <c:v>0.1308101851851852</c:v>
                </c:pt>
                <c:pt idx="11330">
                  <c:v>0.13082175925925926</c:v>
                </c:pt>
                <c:pt idx="11331">
                  <c:v>0.13083333333333333</c:v>
                </c:pt>
                <c:pt idx="11332">
                  <c:v>0.13084490740740742</c:v>
                </c:pt>
                <c:pt idx="11333">
                  <c:v>0.13085648148148149</c:v>
                </c:pt>
                <c:pt idx="11334">
                  <c:v>0.13086805555555556</c:v>
                </c:pt>
                <c:pt idx="11335">
                  <c:v>0.13087962962962962</c:v>
                </c:pt>
                <c:pt idx="11336">
                  <c:v>0.13089120370370369</c:v>
                </c:pt>
                <c:pt idx="11337">
                  <c:v>0.13090277777777778</c:v>
                </c:pt>
                <c:pt idx="11338">
                  <c:v>0.13091435185185185</c:v>
                </c:pt>
                <c:pt idx="11339">
                  <c:v>0.13092592592592592</c:v>
                </c:pt>
                <c:pt idx="11340">
                  <c:v>0.13093750000000001</c:v>
                </c:pt>
                <c:pt idx="11341">
                  <c:v>0.13094907407407408</c:v>
                </c:pt>
                <c:pt idx="11342">
                  <c:v>0.13096064814814815</c:v>
                </c:pt>
                <c:pt idx="11343">
                  <c:v>0.13097222222222224</c:v>
                </c:pt>
                <c:pt idx="11344">
                  <c:v>0.13098379629629628</c:v>
                </c:pt>
                <c:pt idx="11345">
                  <c:v>0.13099537037037037</c:v>
                </c:pt>
                <c:pt idx="11346">
                  <c:v>0.13100694444444444</c:v>
                </c:pt>
                <c:pt idx="11347">
                  <c:v>0.13101851851851851</c:v>
                </c:pt>
                <c:pt idx="11348">
                  <c:v>0.1310300925925926</c:v>
                </c:pt>
                <c:pt idx="11349">
                  <c:v>0.13104166666666667</c:v>
                </c:pt>
                <c:pt idx="11350">
                  <c:v>0.13105324074074073</c:v>
                </c:pt>
                <c:pt idx="11351">
                  <c:v>0.13106481481481483</c:v>
                </c:pt>
                <c:pt idx="11352">
                  <c:v>0.1310763888888889</c:v>
                </c:pt>
                <c:pt idx="11353">
                  <c:v>0.13108796296296296</c:v>
                </c:pt>
                <c:pt idx="11354">
                  <c:v>0.13109953703703703</c:v>
                </c:pt>
                <c:pt idx="11355">
                  <c:v>0.13111111111111109</c:v>
                </c:pt>
                <c:pt idx="11356">
                  <c:v>0.13112268518518519</c:v>
                </c:pt>
                <c:pt idx="11357">
                  <c:v>0.13113425925925926</c:v>
                </c:pt>
                <c:pt idx="11358">
                  <c:v>0.13114583333333332</c:v>
                </c:pt>
                <c:pt idx="11359">
                  <c:v>0.13115740740740742</c:v>
                </c:pt>
                <c:pt idx="11360">
                  <c:v>0.13116898148148148</c:v>
                </c:pt>
                <c:pt idx="11361">
                  <c:v>0.13118055555555555</c:v>
                </c:pt>
                <c:pt idx="11362">
                  <c:v>0.13119212962962964</c:v>
                </c:pt>
                <c:pt idx="11363">
                  <c:v>0.13120370370370371</c:v>
                </c:pt>
                <c:pt idx="11364">
                  <c:v>0.13121527777777778</c:v>
                </c:pt>
                <c:pt idx="11365">
                  <c:v>0.13122685185185184</c:v>
                </c:pt>
                <c:pt idx="11366">
                  <c:v>0.13123842592592591</c:v>
                </c:pt>
                <c:pt idx="11367">
                  <c:v>0.13125000000000001</c:v>
                </c:pt>
                <c:pt idx="11368">
                  <c:v>0.13126157407407407</c:v>
                </c:pt>
                <c:pt idx="11369">
                  <c:v>0.13127314814814814</c:v>
                </c:pt>
                <c:pt idx="11370">
                  <c:v>0.13128472222222223</c:v>
                </c:pt>
                <c:pt idx="11371">
                  <c:v>0.1312962962962963</c:v>
                </c:pt>
                <c:pt idx="11372">
                  <c:v>0.13130787037037037</c:v>
                </c:pt>
                <c:pt idx="11373">
                  <c:v>0.13131944444444446</c:v>
                </c:pt>
                <c:pt idx="11374">
                  <c:v>0.13133101851851853</c:v>
                </c:pt>
                <c:pt idx="11375">
                  <c:v>0.13134259259259259</c:v>
                </c:pt>
                <c:pt idx="11376">
                  <c:v>0.13135416666666666</c:v>
                </c:pt>
                <c:pt idx="11377">
                  <c:v>0.13136574074074073</c:v>
                </c:pt>
                <c:pt idx="11378">
                  <c:v>0.13137731481481482</c:v>
                </c:pt>
                <c:pt idx="11379">
                  <c:v>0.13138888888888889</c:v>
                </c:pt>
                <c:pt idx="11380">
                  <c:v>0.13140046296296296</c:v>
                </c:pt>
                <c:pt idx="11381">
                  <c:v>0.13141203703703705</c:v>
                </c:pt>
                <c:pt idx="11382">
                  <c:v>0.13142361111111112</c:v>
                </c:pt>
                <c:pt idx="11383">
                  <c:v>0.13143518518518518</c:v>
                </c:pt>
                <c:pt idx="11384">
                  <c:v>0.13144675925925928</c:v>
                </c:pt>
                <c:pt idx="11385">
                  <c:v>0.13145833333333332</c:v>
                </c:pt>
                <c:pt idx="11386">
                  <c:v>0.13146990740740741</c:v>
                </c:pt>
                <c:pt idx="11387">
                  <c:v>0.13148148148148148</c:v>
                </c:pt>
                <c:pt idx="11388">
                  <c:v>0.13149305555555554</c:v>
                </c:pt>
                <c:pt idx="11389">
                  <c:v>0.13150462962962964</c:v>
                </c:pt>
                <c:pt idx="11390">
                  <c:v>0.1315162037037037</c:v>
                </c:pt>
                <c:pt idx="11391">
                  <c:v>0.13152777777777777</c:v>
                </c:pt>
                <c:pt idx="11392">
                  <c:v>0.13153935185185187</c:v>
                </c:pt>
                <c:pt idx="11393">
                  <c:v>0.13155092592592593</c:v>
                </c:pt>
                <c:pt idx="11394">
                  <c:v>0.1315625</c:v>
                </c:pt>
                <c:pt idx="11395">
                  <c:v>0.13157407407407407</c:v>
                </c:pt>
                <c:pt idx="11396">
                  <c:v>0.13158564814814813</c:v>
                </c:pt>
                <c:pt idx="11397">
                  <c:v>0.13159722222222223</c:v>
                </c:pt>
                <c:pt idx="11398">
                  <c:v>0.13160879629629629</c:v>
                </c:pt>
                <c:pt idx="11399">
                  <c:v>0.13162037037037036</c:v>
                </c:pt>
                <c:pt idx="11400">
                  <c:v>0.13163194444444445</c:v>
                </c:pt>
                <c:pt idx="11401">
                  <c:v>0.13164351851851852</c:v>
                </c:pt>
                <c:pt idx="11402">
                  <c:v>0.13165509259259259</c:v>
                </c:pt>
                <c:pt idx="11403">
                  <c:v>0.13166666666666668</c:v>
                </c:pt>
                <c:pt idx="11404">
                  <c:v>0.13167824074074075</c:v>
                </c:pt>
                <c:pt idx="11405">
                  <c:v>0.13168981481481482</c:v>
                </c:pt>
                <c:pt idx="11406">
                  <c:v>0.13170138888888888</c:v>
                </c:pt>
                <c:pt idx="11407">
                  <c:v>0.13171296296296295</c:v>
                </c:pt>
                <c:pt idx="11408">
                  <c:v>0.13172453703703704</c:v>
                </c:pt>
                <c:pt idx="11409">
                  <c:v>0.13173611111111111</c:v>
                </c:pt>
                <c:pt idx="11410">
                  <c:v>0.13174768518518518</c:v>
                </c:pt>
                <c:pt idx="11411">
                  <c:v>0.13175925925925927</c:v>
                </c:pt>
                <c:pt idx="11412">
                  <c:v>0.13177083333333334</c:v>
                </c:pt>
                <c:pt idx="11413">
                  <c:v>0.1317824074074074</c:v>
                </c:pt>
                <c:pt idx="11414">
                  <c:v>0.1317939814814815</c:v>
                </c:pt>
                <c:pt idx="11415">
                  <c:v>0.13180555555555556</c:v>
                </c:pt>
                <c:pt idx="11416">
                  <c:v>0.13181712962962963</c:v>
                </c:pt>
                <c:pt idx="11417">
                  <c:v>0.1318287037037037</c:v>
                </c:pt>
                <c:pt idx="11418">
                  <c:v>0.13184027777777776</c:v>
                </c:pt>
                <c:pt idx="11419">
                  <c:v>0.13185185185185186</c:v>
                </c:pt>
                <c:pt idx="11420">
                  <c:v>0.13186342592592593</c:v>
                </c:pt>
                <c:pt idx="11421">
                  <c:v>0.13187499999999999</c:v>
                </c:pt>
                <c:pt idx="11422">
                  <c:v>0.13188657407407409</c:v>
                </c:pt>
                <c:pt idx="11423">
                  <c:v>0.13189814814814815</c:v>
                </c:pt>
                <c:pt idx="11424">
                  <c:v>0.13190972222222222</c:v>
                </c:pt>
                <c:pt idx="11425">
                  <c:v>0.13192129629629631</c:v>
                </c:pt>
                <c:pt idx="11426">
                  <c:v>0.13193287037037035</c:v>
                </c:pt>
                <c:pt idx="11427">
                  <c:v>0.13194444444444445</c:v>
                </c:pt>
                <c:pt idx="11428">
                  <c:v>0.13195601851851851</c:v>
                </c:pt>
                <c:pt idx="11429">
                  <c:v>0.13196759259259258</c:v>
                </c:pt>
                <c:pt idx="11430">
                  <c:v>0.13197916666666668</c:v>
                </c:pt>
                <c:pt idx="11431">
                  <c:v>0.13199074074074074</c:v>
                </c:pt>
                <c:pt idx="11432">
                  <c:v>0.13200231481481481</c:v>
                </c:pt>
                <c:pt idx="11433">
                  <c:v>0.1320138888888889</c:v>
                </c:pt>
                <c:pt idx="11434">
                  <c:v>0.13202546296296297</c:v>
                </c:pt>
                <c:pt idx="11435">
                  <c:v>0.13203703703703704</c:v>
                </c:pt>
                <c:pt idx="11436">
                  <c:v>0.1320486111111111</c:v>
                </c:pt>
                <c:pt idx="11437">
                  <c:v>0.13206018518518517</c:v>
                </c:pt>
                <c:pt idx="11438">
                  <c:v>0.13207175925925926</c:v>
                </c:pt>
                <c:pt idx="11439">
                  <c:v>0.13208333333333333</c:v>
                </c:pt>
                <c:pt idx="11440">
                  <c:v>0.1320949074074074</c:v>
                </c:pt>
                <c:pt idx="11441">
                  <c:v>0.13210648148148149</c:v>
                </c:pt>
                <c:pt idx="11442">
                  <c:v>0.13211805555555556</c:v>
                </c:pt>
                <c:pt idx="11443">
                  <c:v>0.13212962962962962</c:v>
                </c:pt>
                <c:pt idx="11444">
                  <c:v>0.13214120370370372</c:v>
                </c:pt>
                <c:pt idx="11445">
                  <c:v>0.13214120370370372</c:v>
                </c:pt>
                <c:pt idx="11446">
                  <c:v>0.13215277777777779</c:v>
                </c:pt>
                <c:pt idx="11447">
                  <c:v>0.13216435185185185</c:v>
                </c:pt>
                <c:pt idx="11448">
                  <c:v>0.13217592592592592</c:v>
                </c:pt>
                <c:pt idx="11449">
                  <c:v>0.13218749999999999</c:v>
                </c:pt>
                <c:pt idx="11450">
                  <c:v>0.13219907407407408</c:v>
                </c:pt>
                <c:pt idx="11451">
                  <c:v>0.13221064814814815</c:v>
                </c:pt>
                <c:pt idx="11452">
                  <c:v>0.13222222222222221</c:v>
                </c:pt>
                <c:pt idx="11453">
                  <c:v>0.13223379629629631</c:v>
                </c:pt>
                <c:pt idx="11454">
                  <c:v>0.13224537037037037</c:v>
                </c:pt>
                <c:pt idx="11455">
                  <c:v>0.13225694444444444</c:v>
                </c:pt>
                <c:pt idx="11456">
                  <c:v>0.13226851851851854</c:v>
                </c:pt>
                <c:pt idx="11457">
                  <c:v>0.13228009259259257</c:v>
                </c:pt>
                <c:pt idx="11458">
                  <c:v>0.13229166666666667</c:v>
                </c:pt>
                <c:pt idx="11459">
                  <c:v>0.13230324074074074</c:v>
                </c:pt>
                <c:pt idx="11460">
                  <c:v>0.1323148148148148</c:v>
                </c:pt>
                <c:pt idx="11461">
                  <c:v>0.1323263888888889</c:v>
                </c:pt>
                <c:pt idx="11462">
                  <c:v>0.13233796296296296</c:v>
                </c:pt>
                <c:pt idx="11463">
                  <c:v>0.13234953703703703</c:v>
                </c:pt>
                <c:pt idx="11464">
                  <c:v>0.13236111111111112</c:v>
                </c:pt>
                <c:pt idx="11465">
                  <c:v>0.13237268518518519</c:v>
                </c:pt>
                <c:pt idx="11466">
                  <c:v>0.13238425925925926</c:v>
                </c:pt>
                <c:pt idx="11467">
                  <c:v>0.13239583333333335</c:v>
                </c:pt>
                <c:pt idx="11468">
                  <c:v>0.13240740740740739</c:v>
                </c:pt>
                <c:pt idx="11469">
                  <c:v>0.13241898148148148</c:v>
                </c:pt>
                <c:pt idx="11470">
                  <c:v>0.13243055555555555</c:v>
                </c:pt>
                <c:pt idx="11471">
                  <c:v>0.13244212962962962</c:v>
                </c:pt>
                <c:pt idx="11472">
                  <c:v>0.13245370370370371</c:v>
                </c:pt>
                <c:pt idx="11473">
                  <c:v>0.13246527777777778</c:v>
                </c:pt>
                <c:pt idx="11474">
                  <c:v>0.13247685185185185</c:v>
                </c:pt>
                <c:pt idx="11475">
                  <c:v>0.13248842592592594</c:v>
                </c:pt>
                <c:pt idx="11476">
                  <c:v>0.13250000000000001</c:v>
                </c:pt>
                <c:pt idx="11477">
                  <c:v>0.13251157407407407</c:v>
                </c:pt>
                <c:pt idx="11478">
                  <c:v>0.13252314814814814</c:v>
                </c:pt>
                <c:pt idx="11479">
                  <c:v>0.13253472222222221</c:v>
                </c:pt>
                <c:pt idx="11480">
                  <c:v>0.1325462962962963</c:v>
                </c:pt>
                <c:pt idx="11481">
                  <c:v>0.13255787037037037</c:v>
                </c:pt>
                <c:pt idx="11482">
                  <c:v>0.13256944444444443</c:v>
                </c:pt>
                <c:pt idx="11483">
                  <c:v>0.13258101851851853</c:v>
                </c:pt>
                <c:pt idx="11484">
                  <c:v>0.1325925925925926</c:v>
                </c:pt>
                <c:pt idx="11485">
                  <c:v>0.13260416666666666</c:v>
                </c:pt>
                <c:pt idx="11486">
                  <c:v>0.13261574074074076</c:v>
                </c:pt>
                <c:pt idx="11487">
                  <c:v>0.13262731481481482</c:v>
                </c:pt>
                <c:pt idx="11488">
                  <c:v>0.13263888888888889</c:v>
                </c:pt>
                <c:pt idx="11489">
                  <c:v>0.13265046296296296</c:v>
                </c:pt>
                <c:pt idx="11490">
                  <c:v>0.13266203703703702</c:v>
                </c:pt>
                <c:pt idx="11491">
                  <c:v>0.13267361111111112</c:v>
                </c:pt>
                <c:pt idx="11492">
                  <c:v>0.13268518518518518</c:v>
                </c:pt>
                <c:pt idx="11493">
                  <c:v>0.13269675925925925</c:v>
                </c:pt>
                <c:pt idx="11494">
                  <c:v>0.13270833333333334</c:v>
                </c:pt>
                <c:pt idx="11495">
                  <c:v>0.13271990740740741</c:v>
                </c:pt>
                <c:pt idx="11496">
                  <c:v>0.13273148148148148</c:v>
                </c:pt>
                <c:pt idx="11497">
                  <c:v>0.13274305555555557</c:v>
                </c:pt>
                <c:pt idx="11498">
                  <c:v>0.13275462962962961</c:v>
                </c:pt>
                <c:pt idx="11499">
                  <c:v>0.13276620370370371</c:v>
                </c:pt>
                <c:pt idx="11500">
                  <c:v>0.13277777777777777</c:v>
                </c:pt>
                <c:pt idx="11501">
                  <c:v>0.13278935185185184</c:v>
                </c:pt>
                <c:pt idx="11502">
                  <c:v>0.13280092592592593</c:v>
                </c:pt>
                <c:pt idx="11503">
                  <c:v>0.1328125</c:v>
                </c:pt>
                <c:pt idx="11504">
                  <c:v>0.13282407407407407</c:v>
                </c:pt>
                <c:pt idx="11505">
                  <c:v>0.13283564814814816</c:v>
                </c:pt>
                <c:pt idx="11506">
                  <c:v>0.13284722222222223</c:v>
                </c:pt>
                <c:pt idx="11507">
                  <c:v>0.13285879629629629</c:v>
                </c:pt>
                <c:pt idx="11508">
                  <c:v>0.13287037037037039</c:v>
                </c:pt>
                <c:pt idx="11509">
                  <c:v>0.13288194444444443</c:v>
                </c:pt>
                <c:pt idx="11510">
                  <c:v>0.13289351851851852</c:v>
                </c:pt>
                <c:pt idx="11511">
                  <c:v>0.13290509259259259</c:v>
                </c:pt>
                <c:pt idx="11512">
                  <c:v>0.13291666666666666</c:v>
                </c:pt>
                <c:pt idx="11513">
                  <c:v>0.13292824074074075</c:v>
                </c:pt>
                <c:pt idx="11514">
                  <c:v>0.13293981481481482</c:v>
                </c:pt>
                <c:pt idx="11515">
                  <c:v>0.13295138888888888</c:v>
                </c:pt>
                <c:pt idx="11516">
                  <c:v>0.13296296296296298</c:v>
                </c:pt>
                <c:pt idx="11517">
                  <c:v>0.13297453703703704</c:v>
                </c:pt>
                <c:pt idx="11518">
                  <c:v>0.13298611111111111</c:v>
                </c:pt>
                <c:pt idx="11519">
                  <c:v>0.13299768518518518</c:v>
                </c:pt>
                <c:pt idx="11520">
                  <c:v>0.13300925925925924</c:v>
                </c:pt>
                <c:pt idx="11521">
                  <c:v>0.13302083333333334</c:v>
                </c:pt>
                <c:pt idx="11522">
                  <c:v>0.1330324074074074</c:v>
                </c:pt>
                <c:pt idx="11523">
                  <c:v>0.13304398148148147</c:v>
                </c:pt>
                <c:pt idx="11524">
                  <c:v>0.13305555555555557</c:v>
                </c:pt>
                <c:pt idx="11525">
                  <c:v>0.13306712962962963</c:v>
                </c:pt>
                <c:pt idx="11526">
                  <c:v>0.1330787037037037</c:v>
                </c:pt>
                <c:pt idx="11527">
                  <c:v>0.13309027777777779</c:v>
                </c:pt>
                <c:pt idx="11528">
                  <c:v>0.13310185185185186</c:v>
                </c:pt>
                <c:pt idx="11529">
                  <c:v>0.13311342592592593</c:v>
                </c:pt>
                <c:pt idx="11530">
                  <c:v>0.13312499999999999</c:v>
                </c:pt>
                <c:pt idx="11531">
                  <c:v>0.13313657407407406</c:v>
                </c:pt>
                <c:pt idx="11532">
                  <c:v>0.13314814814814815</c:v>
                </c:pt>
                <c:pt idx="11533">
                  <c:v>0.13315972222222222</c:v>
                </c:pt>
                <c:pt idx="11534">
                  <c:v>0.13317129629629629</c:v>
                </c:pt>
                <c:pt idx="11535">
                  <c:v>0.13318287037037038</c:v>
                </c:pt>
                <c:pt idx="11536">
                  <c:v>0.13319444444444445</c:v>
                </c:pt>
                <c:pt idx="11537">
                  <c:v>0.13320601851851852</c:v>
                </c:pt>
                <c:pt idx="11538">
                  <c:v>0.13321759259259261</c:v>
                </c:pt>
                <c:pt idx="11539">
                  <c:v>0.13322916666666665</c:v>
                </c:pt>
                <c:pt idx="11540">
                  <c:v>0.13324074074074074</c:v>
                </c:pt>
                <c:pt idx="11541">
                  <c:v>0.13325231481481481</c:v>
                </c:pt>
                <c:pt idx="11542">
                  <c:v>0.13326388888888888</c:v>
                </c:pt>
                <c:pt idx="11543">
                  <c:v>0.13327546296296297</c:v>
                </c:pt>
                <c:pt idx="11544">
                  <c:v>0.13328703703703704</c:v>
                </c:pt>
                <c:pt idx="11545">
                  <c:v>0.1332986111111111</c:v>
                </c:pt>
                <c:pt idx="11546">
                  <c:v>0.1333101851851852</c:v>
                </c:pt>
                <c:pt idx="11547">
                  <c:v>0.13332175925925926</c:v>
                </c:pt>
                <c:pt idx="11548">
                  <c:v>0.13333333333333333</c:v>
                </c:pt>
                <c:pt idx="11549">
                  <c:v>0.13334490740740743</c:v>
                </c:pt>
                <c:pt idx="11550">
                  <c:v>0.13335648148148146</c:v>
                </c:pt>
                <c:pt idx="11551">
                  <c:v>0.13336805555555556</c:v>
                </c:pt>
                <c:pt idx="11552">
                  <c:v>0.13337962962962963</c:v>
                </c:pt>
                <c:pt idx="11553">
                  <c:v>0.13339120370370369</c:v>
                </c:pt>
                <c:pt idx="11554">
                  <c:v>0.13340277777777779</c:v>
                </c:pt>
                <c:pt idx="11555">
                  <c:v>0.13341435185185185</c:v>
                </c:pt>
                <c:pt idx="11556">
                  <c:v>0.13342592592592592</c:v>
                </c:pt>
                <c:pt idx="11557">
                  <c:v>0.13343750000000001</c:v>
                </c:pt>
                <c:pt idx="11558">
                  <c:v>0.13344907407407408</c:v>
                </c:pt>
                <c:pt idx="11559">
                  <c:v>0.13346064814814815</c:v>
                </c:pt>
                <c:pt idx="11560">
                  <c:v>0.13347222222222221</c:v>
                </c:pt>
                <c:pt idx="11561">
                  <c:v>0.13348379629629628</c:v>
                </c:pt>
                <c:pt idx="11562">
                  <c:v>0.13349537037037038</c:v>
                </c:pt>
                <c:pt idx="11563">
                  <c:v>0.13350694444444444</c:v>
                </c:pt>
                <c:pt idx="11564">
                  <c:v>0.13351851851851851</c:v>
                </c:pt>
                <c:pt idx="11565">
                  <c:v>0.1335300925925926</c:v>
                </c:pt>
                <c:pt idx="11566">
                  <c:v>0.13354166666666667</c:v>
                </c:pt>
                <c:pt idx="11567">
                  <c:v>0.13355324074074074</c:v>
                </c:pt>
                <c:pt idx="11568">
                  <c:v>0.13356481481481483</c:v>
                </c:pt>
                <c:pt idx="11569">
                  <c:v>0.1335763888888889</c:v>
                </c:pt>
                <c:pt idx="11570">
                  <c:v>0.13358796296296296</c:v>
                </c:pt>
                <c:pt idx="11571">
                  <c:v>0.13359953703703703</c:v>
                </c:pt>
                <c:pt idx="11572">
                  <c:v>0.1336111111111111</c:v>
                </c:pt>
                <c:pt idx="11573">
                  <c:v>0.13362268518518519</c:v>
                </c:pt>
                <c:pt idx="11574">
                  <c:v>0.13363425925925926</c:v>
                </c:pt>
                <c:pt idx="11575">
                  <c:v>0.13364583333333332</c:v>
                </c:pt>
                <c:pt idx="11576">
                  <c:v>0.13365740740740742</c:v>
                </c:pt>
                <c:pt idx="11577">
                  <c:v>0.13366898148148149</c:v>
                </c:pt>
                <c:pt idx="11578">
                  <c:v>0.13368055555555555</c:v>
                </c:pt>
                <c:pt idx="11579">
                  <c:v>0.13369212962962965</c:v>
                </c:pt>
                <c:pt idx="11580">
                  <c:v>0.13370370370370369</c:v>
                </c:pt>
                <c:pt idx="11581">
                  <c:v>0.13371527777777778</c:v>
                </c:pt>
                <c:pt idx="11582">
                  <c:v>0.13372685185185185</c:v>
                </c:pt>
                <c:pt idx="11583">
                  <c:v>0.13373842592592591</c:v>
                </c:pt>
                <c:pt idx="11584">
                  <c:v>0.13375000000000001</c:v>
                </c:pt>
                <c:pt idx="11585">
                  <c:v>0.13376157407407407</c:v>
                </c:pt>
                <c:pt idx="11586">
                  <c:v>0.13377314814814814</c:v>
                </c:pt>
                <c:pt idx="11587">
                  <c:v>0.13378472222222224</c:v>
                </c:pt>
                <c:pt idx="11588">
                  <c:v>0.1337962962962963</c:v>
                </c:pt>
                <c:pt idx="11589">
                  <c:v>0.13380787037037037</c:v>
                </c:pt>
                <c:pt idx="11590">
                  <c:v>0.13381944444444444</c:v>
                </c:pt>
                <c:pt idx="11591">
                  <c:v>0.1338310185185185</c:v>
                </c:pt>
                <c:pt idx="11592">
                  <c:v>0.1338425925925926</c:v>
                </c:pt>
                <c:pt idx="11593">
                  <c:v>0.13385416666666666</c:v>
                </c:pt>
                <c:pt idx="11594">
                  <c:v>0.13386574074074073</c:v>
                </c:pt>
                <c:pt idx="11595">
                  <c:v>0.13387731481481482</c:v>
                </c:pt>
                <c:pt idx="11596">
                  <c:v>0.13388888888888889</c:v>
                </c:pt>
                <c:pt idx="11597">
                  <c:v>0.13390046296296296</c:v>
                </c:pt>
                <c:pt idx="11598">
                  <c:v>0.13391203703703705</c:v>
                </c:pt>
                <c:pt idx="11599">
                  <c:v>0.13392361111111112</c:v>
                </c:pt>
                <c:pt idx="11600">
                  <c:v>0.13393518518518518</c:v>
                </c:pt>
                <c:pt idx="11601">
                  <c:v>0.13394675925925925</c:v>
                </c:pt>
                <c:pt idx="11602">
                  <c:v>0.13395833333333332</c:v>
                </c:pt>
                <c:pt idx="11603">
                  <c:v>0.13396990740740741</c:v>
                </c:pt>
                <c:pt idx="11604">
                  <c:v>0.13398148148148148</c:v>
                </c:pt>
                <c:pt idx="11605">
                  <c:v>0.13399305555555555</c:v>
                </c:pt>
                <c:pt idx="11606">
                  <c:v>0.13400462962962964</c:v>
                </c:pt>
                <c:pt idx="11607">
                  <c:v>0.13401620370370371</c:v>
                </c:pt>
                <c:pt idx="11608">
                  <c:v>0.13402777777777777</c:v>
                </c:pt>
                <c:pt idx="11609">
                  <c:v>0.13403935185185187</c:v>
                </c:pt>
                <c:pt idx="11610">
                  <c:v>0.13405092592592593</c:v>
                </c:pt>
                <c:pt idx="11611">
                  <c:v>0.1340625</c:v>
                </c:pt>
                <c:pt idx="11612">
                  <c:v>0.13407407407407407</c:v>
                </c:pt>
                <c:pt idx="11613">
                  <c:v>0.13408564814814813</c:v>
                </c:pt>
                <c:pt idx="11614">
                  <c:v>0.13409722222222223</c:v>
                </c:pt>
                <c:pt idx="11615">
                  <c:v>0.1341087962962963</c:v>
                </c:pt>
                <c:pt idx="11616">
                  <c:v>0.13412037037037036</c:v>
                </c:pt>
                <c:pt idx="11617">
                  <c:v>0.13413194444444446</c:v>
                </c:pt>
                <c:pt idx="11618">
                  <c:v>0.13414351851851852</c:v>
                </c:pt>
                <c:pt idx="11619">
                  <c:v>0.13415509259259259</c:v>
                </c:pt>
                <c:pt idx="11620">
                  <c:v>0.13416666666666668</c:v>
                </c:pt>
                <c:pt idx="11621">
                  <c:v>0.13417824074074072</c:v>
                </c:pt>
                <c:pt idx="11622">
                  <c:v>0.13418981481481482</c:v>
                </c:pt>
                <c:pt idx="11623">
                  <c:v>0.13420138888888888</c:v>
                </c:pt>
                <c:pt idx="11624">
                  <c:v>0.13421296296296295</c:v>
                </c:pt>
                <c:pt idx="11625">
                  <c:v>0.13422453703703704</c:v>
                </c:pt>
                <c:pt idx="11626">
                  <c:v>0.13423611111111111</c:v>
                </c:pt>
                <c:pt idx="11627">
                  <c:v>0.13424768518518518</c:v>
                </c:pt>
                <c:pt idx="11628">
                  <c:v>0.13425925925925927</c:v>
                </c:pt>
                <c:pt idx="11629">
                  <c:v>0.13427083333333334</c:v>
                </c:pt>
                <c:pt idx="11630">
                  <c:v>0.13428240740740741</c:v>
                </c:pt>
                <c:pt idx="11631">
                  <c:v>0.13429398148148147</c:v>
                </c:pt>
                <c:pt idx="11632">
                  <c:v>0.13430555555555554</c:v>
                </c:pt>
                <c:pt idx="11633">
                  <c:v>0.13431712962962963</c:v>
                </c:pt>
                <c:pt idx="11634">
                  <c:v>0.1343287037037037</c:v>
                </c:pt>
                <c:pt idx="11635">
                  <c:v>0.13434027777777777</c:v>
                </c:pt>
                <c:pt idx="11636">
                  <c:v>0.13435185185185186</c:v>
                </c:pt>
                <c:pt idx="11637">
                  <c:v>0.13436342592592593</c:v>
                </c:pt>
                <c:pt idx="11638">
                  <c:v>0.13437499999999999</c:v>
                </c:pt>
                <c:pt idx="11639">
                  <c:v>0.13438657407407409</c:v>
                </c:pt>
                <c:pt idx="11640">
                  <c:v>0.13439814814814816</c:v>
                </c:pt>
                <c:pt idx="11641">
                  <c:v>0.13440972222222222</c:v>
                </c:pt>
                <c:pt idx="11642">
                  <c:v>0.13442129629629629</c:v>
                </c:pt>
                <c:pt idx="11643">
                  <c:v>0.13443287037037036</c:v>
                </c:pt>
                <c:pt idx="11644">
                  <c:v>0.13444444444444445</c:v>
                </c:pt>
                <c:pt idx="11645">
                  <c:v>0.13445601851851852</c:v>
                </c:pt>
                <c:pt idx="11646">
                  <c:v>0.13446759259259258</c:v>
                </c:pt>
                <c:pt idx="11647">
                  <c:v>0.13447916666666668</c:v>
                </c:pt>
                <c:pt idx="11648">
                  <c:v>0.13449074074074074</c:v>
                </c:pt>
                <c:pt idx="11649">
                  <c:v>0.13450231481481481</c:v>
                </c:pt>
                <c:pt idx="11650">
                  <c:v>0.13451388888888891</c:v>
                </c:pt>
                <c:pt idx="11651">
                  <c:v>0.13452546296296297</c:v>
                </c:pt>
                <c:pt idx="11652">
                  <c:v>0.13453703703703704</c:v>
                </c:pt>
                <c:pt idx="11653">
                  <c:v>0.1345486111111111</c:v>
                </c:pt>
                <c:pt idx="11654">
                  <c:v>0.13456018518518517</c:v>
                </c:pt>
                <c:pt idx="11655">
                  <c:v>0.13457175925925927</c:v>
                </c:pt>
                <c:pt idx="11656">
                  <c:v>0.13458333333333333</c:v>
                </c:pt>
                <c:pt idx="11657">
                  <c:v>0.1345949074074074</c:v>
                </c:pt>
                <c:pt idx="11658">
                  <c:v>0.13460648148148149</c:v>
                </c:pt>
                <c:pt idx="11659">
                  <c:v>0.13461805555555556</c:v>
                </c:pt>
                <c:pt idx="11660">
                  <c:v>0.13462962962962963</c:v>
                </c:pt>
                <c:pt idx="11661">
                  <c:v>0.13464120370370372</c:v>
                </c:pt>
                <c:pt idx="11662">
                  <c:v>0.13465277777777776</c:v>
                </c:pt>
                <c:pt idx="11663">
                  <c:v>0.13466435185185185</c:v>
                </c:pt>
                <c:pt idx="11664">
                  <c:v>0.13467592592592592</c:v>
                </c:pt>
                <c:pt idx="11665">
                  <c:v>0.13468749999999999</c:v>
                </c:pt>
                <c:pt idx="11666">
                  <c:v>0.13469907407407408</c:v>
                </c:pt>
                <c:pt idx="11667">
                  <c:v>0.13471064814814815</c:v>
                </c:pt>
                <c:pt idx="11668">
                  <c:v>0.13472222222222222</c:v>
                </c:pt>
                <c:pt idx="11669">
                  <c:v>0.13473379629629631</c:v>
                </c:pt>
                <c:pt idx="11670">
                  <c:v>0.13474537037037038</c:v>
                </c:pt>
                <c:pt idx="11671">
                  <c:v>0.13475694444444444</c:v>
                </c:pt>
                <c:pt idx="11672">
                  <c:v>0.13476851851851851</c:v>
                </c:pt>
                <c:pt idx="11673">
                  <c:v>0.13478009259259258</c:v>
                </c:pt>
                <c:pt idx="11674">
                  <c:v>0.13479166666666667</c:v>
                </c:pt>
                <c:pt idx="11675">
                  <c:v>0.13480324074074074</c:v>
                </c:pt>
                <c:pt idx="11676">
                  <c:v>0.1348148148148148</c:v>
                </c:pt>
                <c:pt idx="11677">
                  <c:v>0.1348263888888889</c:v>
                </c:pt>
                <c:pt idx="11678">
                  <c:v>0.13483796296296297</c:v>
                </c:pt>
                <c:pt idx="11679">
                  <c:v>0.13484953703703703</c:v>
                </c:pt>
                <c:pt idx="11680">
                  <c:v>0.13486111111111113</c:v>
                </c:pt>
                <c:pt idx="11681">
                  <c:v>0.13487268518518519</c:v>
                </c:pt>
                <c:pt idx="11682">
                  <c:v>0.13488425925925926</c:v>
                </c:pt>
                <c:pt idx="11683">
                  <c:v>0.13489583333333333</c:v>
                </c:pt>
                <c:pt idx="11684">
                  <c:v>0.13490740740740739</c:v>
                </c:pt>
                <c:pt idx="11685">
                  <c:v>0.13491898148148149</c:v>
                </c:pt>
                <c:pt idx="11686">
                  <c:v>0.13493055555555555</c:v>
                </c:pt>
                <c:pt idx="11687">
                  <c:v>0.13494212962962962</c:v>
                </c:pt>
                <c:pt idx="11688">
                  <c:v>0.13495370370370371</c:v>
                </c:pt>
                <c:pt idx="11689">
                  <c:v>0.13496527777777778</c:v>
                </c:pt>
                <c:pt idx="11690">
                  <c:v>0.13497685185185185</c:v>
                </c:pt>
                <c:pt idx="11691">
                  <c:v>0.13498842592592594</c:v>
                </c:pt>
                <c:pt idx="11692">
                  <c:v>0.13500000000000001</c:v>
                </c:pt>
                <c:pt idx="11693">
                  <c:v>0.13501157407407408</c:v>
                </c:pt>
                <c:pt idx="11694">
                  <c:v>0.13502314814814814</c:v>
                </c:pt>
                <c:pt idx="11695">
                  <c:v>0.13503472222222221</c:v>
                </c:pt>
                <c:pt idx="11696">
                  <c:v>0.1350462962962963</c:v>
                </c:pt>
                <c:pt idx="11697">
                  <c:v>0.13505787037037037</c:v>
                </c:pt>
                <c:pt idx="11698">
                  <c:v>0.13506944444444444</c:v>
                </c:pt>
                <c:pt idx="11699">
                  <c:v>0.13508101851851853</c:v>
                </c:pt>
                <c:pt idx="11700">
                  <c:v>0.1350925925925926</c:v>
                </c:pt>
                <c:pt idx="11701">
                  <c:v>0.13510416666666666</c:v>
                </c:pt>
                <c:pt idx="11702">
                  <c:v>0.13511574074074076</c:v>
                </c:pt>
                <c:pt idx="11703">
                  <c:v>0.1351273148148148</c:v>
                </c:pt>
                <c:pt idx="11704">
                  <c:v>0.13513888888888889</c:v>
                </c:pt>
                <c:pt idx="11705">
                  <c:v>0.13515046296296296</c:v>
                </c:pt>
                <c:pt idx="11706">
                  <c:v>0.13516203703703702</c:v>
                </c:pt>
                <c:pt idx="11707">
                  <c:v>0.13517361111111112</c:v>
                </c:pt>
                <c:pt idx="11708">
                  <c:v>0.13518518518518519</c:v>
                </c:pt>
                <c:pt idx="11709">
                  <c:v>0.13519675925925925</c:v>
                </c:pt>
                <c:pt idx="11710">
                  <c:v>0.13520833333333335</c:v>
                </c:pt>
                <c:pt idx="11711">
                  <c:v>0.13521990740740741</c:v>
                </c:pt>
                <c:pt idx="11712">
                  <c:v>0.13523148148148148</c:v>
                </c:pt>
                <c:pt idx="11713">
                  <c:v>0.13524305555555555</c:v>
                </c:pt>
                <c:pt idx="11714">
                  <c:v>0.13525462962962961</c:v>
                </c:pt>
                <c:pt idx="11715">
                  <c:v>0.13526620370370371</c:v>
                </c:pt>
                <c:pt idx="11716">
                  <c:v>0.13527777777777777</c:v>
                </c:pt>
                <c:pt idx="11717">
                  <c:v>0.13528935185185184</c:v>
                </c:pt>
                <c:pt idx="11718">
                  <c:v>0.13530092592592594</c:v>
                </c:pt>
                <c:pt idx="11719">
                  <c:v>0.1353125</c:v>
                </c:pt>
                <c:pt idx="11720">
                  <c:v>0.13532407407407407</c:v>
                </c:pt>
                <c:pt idx="11721">
                  <c:v>0.13533564814814816</c:v>
                </c:pt>
                <c:pt idx="11722">
                  <c:v>0.13534722222222223</c:v>
                </c:pt>
                <c:pt idx="11723">
                  <c:v>0.1353587962962963</c:v>
                </c:pt>
                <c:pt idx="11724">
                  <c:v>0.13537037037037036</c:v>
                </c:pt>
                <c:pt idx="11725">
                  <c:v>0.13538194444444443</c:v>
                </c:pt>
                <c:pt idx="11726">
                  <c:v>0.13539351851851852</c:v>
                </c:pt>
                <c:pt idx="11727">
                  <c:v>0.13540509259259259</c:v>
                </c:pt>
                <c:pt idx="11728">
                  <c:v>0.13541666666666666</c:v>
                </c:pt>
                <c:pt idx="11729">
                  <c:v>0.13542824074074075</c:v>
                </c:pt>
                <c:pt idx="11730">
                  <c:v>0.13543981481481482</c:v>
                </c:pt>
                <c:pt idx="11731">
                  <c:v>0.13545138888888889</c:v>
                </c:pt>
                <c:pt idx="11732">
                  <c:v>0.13546296296296298</c:v>
                </c:pt>
                <c:pt idx="11733">
                  <c:v>0.13547453703703705</c:v>
                </c:pt>
                <c:pt idx="11734">
                  <c:v>0.13548611111111111</c:v>
                </c:pt>
                <c:pt idx="11735">
                  <c:v>0.13549768518518518</c:v>
                </c:pt>
                <c:pt idx="11736">
                  <c:v>0.13550925925925925</c:v>
                </c:pt>
                <c:pt idx="11737">
                  <c:v>0.13552083333333334</c:v>
                </c:pt>
                <c:pt idx="11738">
                  <c:v>0.13553240740740741</c:v>
                </c:pt>
                <c:pt idx="11739">
                  <c:v>0.13554398148148147</c:v>
                </c:pt>
                <c:pt idx="11740">
                  <c:v>0.13555555555555557</c:v>
                </c:pt>
                <c:pt idx="11741">
                  <c:v>0.13556712962962963</c:v>
                </c:pt>
                <c:pt idx="11742">
                  <c:v>0.1355787037037037</c:v>
                </c:pt>
                <c:pt idx="11743">
                  <c:v>0.13559027777777777</c:v>
                </c:pt>
                <c:pt idx="11744">
                  <c:v>0.13560185185185183</c:v>
                </c:pt>
                <c:pt idx="11745">
                  <c:v>0.13561342592592593</c:v>
                </c:pt>
                <c:pt idx="11746">
                  <c:v>0.135625</c:v>
                </c:pt>
                <c:pt idx="11747">
                  <c:v>0.13563657407407406</c:v>
                </c:pt>
                <c:pt idx="11748">
                  <c:v>0.13564814814814816</c:v>
                </c:pt>
                <c:pt idx="11749">
                  <c:v>0.13565972222222222</c:v>
                </c:pt>
                <c:pt idx="11750">
                  <c:v>0.13567129629629629</c:v>
                </c:pt>
                <c:pt idx="11751">
                  <c:v>0.13568287037037038</c:v>
                </c:pt>
                <c:pt idx="11752">
                  <c:v>0.13569444444444445</c:v>
                </c:pt>
                <c:pt idx="11753">
                  <c:v>0.13570601851851852</c:v>
                </c:pt>
                <c:pt idx="11754">
                  <c:v>0.13571759259259261</c:v>
                </c:pt>
                <c:pt idx="11755">
                  <c:v>0.13572916666666665</c:v>
                </c:pt>
                <c:pt idx="11756">
                  <c:v>0.13574074074074075</c:v>
                </c:pt>
                <c:pt idx="11757">
                  <c:v>0.13575231481481481</c:v>
                </c:pt>
                <c:pt idx="11758">
                  <c:v>0.13576388888888888</c:v>
                </c:pt>
                <c:pt idx="11759">
                  <c:v>0.13577546296296297</c:v>
                </c:pt>
                <c:pt idx="11760">
                  <c:v>0.13578703703703704</c:v>
                </c:pt>
                <c:pt idx="11761">
                  <c:v>0.13579861111111111</c:v>
                </c:pt>
                <c:pt idx="11762">
                  <c:v>0.1358101851851852</c:v>
                </c:pt>
                <c:pt idx="11763">
                  <c:v>0.13582175925925927</c:v>
                </c:pt>
                <c:pt idx="11764">
                  <c:v>0.13583333333333333</c:v>
                </c:pt>
                <c:pt idx="11765">
                  <c:v>0.1358449074074074</c:v>
                </c:pt>
                <c:pt idx="11766">
                  <c:v>0.13585648148148147</c:v>
                </c:pt>
                <c:pt idx="11767">
                  <c:v>0.13586805555555556</c:v>
                </c:pt>
                <c:pt idx="11768">
                  <c:v>0.13587962962962963</c:v>
                </c:pt>
                <c:pt idx="11769">
                  <c:v>0.13589120370370369</c:v>
                </c:pt>
                <c:pt idx="11770">
                  <c:v>0.13590277777777779</c:v>
                </c:pt>
                <c:pt idx="11771">
                  <c:v>0.13591435185185186</c:v>
                </c:pt>
                <c:pt idx="11772">
                  <c:v>0.13592592592592592</c:v>
                </c:pt>
                <c:pt idx="11773">
                  <c:v>0.13593750000000002</c:v>
                </c:pt>
                <c:pt idx="11774">
                  <c:v>0.13594907407407408</c:v>
                </c:pt>
                <c:pt idx="11775">
                  <c:v>0.13596064814814815</c:v>
                </c:pt>
                <c:pt idx="11776">
                  <c:v>0.13597222222222222</c:v>
                </c:pt>
                <c:pt idx="11777">
                  <c:v>0.13598379629629628</c:v>
                </c:pt>
                <c:pt idx="11778">
                  <c:v>0.13599537037037038</c:v>
                </c:pt>
                <c:pt idx="11779">
                  <c:v>0.13600694444444444</c:v>
                </c:pt>
                <c:pt idx="11780">
                  <c:v>0.13600694444444444</c:v>
                </c:pt>
                <c:pt idx="11781">
                  <c:v>0.13601851851851851</c:v>
                </c:pt>
                <c:pt idx="11782">
                  <c:v>0.13603009259259261</c:v>
                </c:pt>
                <c:pt idx="11783">
                  <c:v>0.13604166666666667</c:v>
                </c:pt>
                <c:pt idx="11784">
                  <c:v>0.13605324074074074</c:v>
                </c:pt>
                <c:pt idx="11785">
                  <c:v>0.13606481481481481</c:v>
                </c:pt>
                <c:pt idx="11786">
                  <c:v>0.13607638888888887</c:v>
                </c:pt>
                <c:pt idx="11787">
                  <c:v>0.13608796296296297</c:v>
                </c:pt>
                <c:pt idx="11788">
                  <c:v>0.13609953703703703</c:v>
                </c:pt>
                <c:pt idx="11789">
                  <c:v>0.1361111111111111</c:v>
                </c:pt>
                <c:pt idx="11790">
                  <c:v>0.13612268518518519</c:v>
                </c:pt>
                <c:pt idx="11791">
                  <c:v>0.13613425925925926</c:v>
                </c:pt>
                <c:pt idx="11792">
                  <c:v>0.13614583333333333</c:v>
                </c:pt>
                <c:pt idx="11793">
                  <c:v>0.13615740740740742</c:v>
                </c:pt>
                <c:pt idx="11794">
                  <c:v>0.13616898148148149</c:v>
                </c:pt>
                <c:pt idx="11795">
                  <c:v>0.13618055555555555</c:v>
                </c:pt>
                <c:pt idx="11796">
                  <c:v>0.13619212962962965</c:v>
                </c:pt>
                <c:pt idx="11797">
                  <c:v>0.13620370370370369</c:v>
                </c:pt>
                <c:pt idx="11798">
                  <c:v>0.13621527777777778</c:v>
                </c:pt>
                <c:pt idx="11799">
                  <c:v>0.13622685185185185</c:v>
                </c:pt>
                <c:pt idx="11800">
                  <c:v>0.13623842592592592</c:v>
                </c:pt>
                <c:pt idx="11801">
                  <c:v>0.13625000000000001</c:v>
                </c:pt>
                <c:pt idx="11802">
                  <c:v>0.13626157407407408</c:v>
                </c:pt>
                <c:pt idx="11803">
                  <c:v>0.13627314814814814</c:v>
                </c:pt>
                <c:pt idx="11804">
                  <c:v>0.13628472222222224</c:v>
                </c:pt>
                <c:pt idx="11805">
                  <c:v>0.13629629629629628</c:v>
                </c:pt>
                <c:pt idx="11806">
                  <c:v>0.13630787037037037</c:v>
                </c:pt>
                <c:pt idx="11807">
                  <c:v>0.13631944444444444</c:v>
                </c:pt>
                <c:pt idx="11808">
                  <c:v>0.1363310185185185</c:v>
                </c:pt>
                <c:pt idx="11809">
                  <c:v>0.1363425925925926</c:v>
                </c:pt>
                <c:pt idx="11810">
                  <c:v>0.13635416666666667</c:v>
                </c:pt>
                <c:pt idx="11811">
                  <c:v>0.13636574074074073</c:v>
                </c:pt>
                <c:pt idx="11812">
                  <c:v>0.13637731481481483</c:v>
                </c:pt>
                <c:pt idx="11813">
                  <c:v>0.13638888888888889</c:v>
                </c:pt>
                <c:pt idx="11814">
                  <c:v>0.13640046296296296</c:v>
                </c:pt>
                <c:pt idx="11815">
                  <c:v>0.13641203703703705</c:v>
                </c:pt>
                <c:pt idx="11816">
                  <c:v>0.13642361111111112</c:v>
                </c:pt>
                <c:pt idx="11817">
                  <c:v>0.13643518518518519</c:v>
                </c:pt>
                <c:pt idx="11818">
                  <c:v>0.13644675925925925</c:v>
                </c:pt>
                <c:pt idx="11819">
                  <c:v>0.13645833333333332</c:v>
                </c:pt>
                <c:pt idx="11820">
                  <c:v>0.13646990740740741</c:v>
                </c:pt>
                <c:pt idx="11821">
                  <c:v>0.13648148148148148</c:v>
                </c:pt>
                <c:pt idx="11822">
                  <c:v>0.13649305555555555</c:v>
                </c:pt>
                <c:pt idx="11823">
                  <c:v>0.13650462962962964</c:v>
                </c:pt>
                <c:pt idx="11824">
                  <c:v>0.13651620370370371</c:v>
                </c:pt>
                <c:pt idx="11825">
                  <c:v>0.13652777777777778</c:v>
                </c:pt>
                <c:pt idx="11826">
                  <c:v>0.13653935185185184</c:v>
                </c:pt>
                <c:pt idx="11827">
                  <c:v>0.13655092592592591</c:v>
                </c:pt>
                <c:pt idx="11828">
                  <c:v>0.1365625</c:v>
                </c:pt>
                <c:pt idx="11829">
                  <c:v>0.13657407407407407</c:v>
                </c:pt>
                <c:pt idx="11830">
                  <c:v>0.13658564814814814</c:v>
                </c:pt>
                <c:pt idx="11831">
                  <c:v>0.13659722222222223</c:v>
                </c:pt>
                <c:pt idx="11832">
                  <c:v>0.1366087962962963</c:v>
                </c:pt>
                <c:pt idx="11833">
                  <c:v>0.13662037037037036</c:v>
                </c:pt>
                <c:pt idx="11834">
                  <c:v>0.13663194444444446</c:v>
                </c:pt>
                <c:pt idx="11835">
                  <c:v>0.13664351851851853</c:v>
                </c:pt>
                <c:pt idx="11836">
                  <c:v>0.13665509259259259</c:v>
                </c:pt>
                <c:pt idx="11837">
                  <c:v>0.13666666666666669</c:v>
                </c:pt>
                <c:pt idx="11838">
                  <c:v>0.13667824074074073</c:v>
                </c:pt>
                <c:pt idx="11839">
                  <c:v>0.13668981481481482</c:v>
                </c:pt>
                <c:pt idx="11840">
                  <c:v>0.13670138888888889</c:v>
                </c:pt>
                <c:pt idx="11841">
                  <c:v>0.13671296296296295</c:v>
                </c:pt>
                <c:pt idx="11842">
                  <c:v>0.13672453703703705</c:v>
                </c:pt>
                <c:pt idx="11843">
                  <c:v>0.13673611111111111</c:v>
                </c:pt>
                <c:pt idx="11844">
                  <c:v>0.13674768518518518</c:v>
                </c:pt>
                <c:pt idx="11845">
                  <c:v>0.13675925925925927</c:v>
                </c:pt>
                <c:pt idx="11846">
                  <c:v>0.13677083333333331</c:v>
                </c:pt>
                <c:pt idx="11847">
                  <c:v>0.13678240740740741</c:v>
                </c:pt>
                <c:pt idx="11848">
                  <c:v>0.13679398148148147</c:v>
                </c:pt>
                <c:pt idx="11849">
                  <c:v>0.13680555555555554</c:v>
                </c:pt>
                <c:pt idx="11850">
                  <c:v>0.13681712962962964</c:v>
                </c:pt>
                <c:pt idx="11851">
                  <c:v>0.1368287037037037</c:v>
                </c:pt>
                <c:pt idx="11852">
                  <c:v>0.13684027777777777</c:v>
                </c:pt>
                <c:pt idx="11853">
                  <c:v>0.13685185185185186</c:v>
                </c:pt>
                <c:pt idx="11854">
                  <c:v>0.13686342592592593</c:v>
                </c:pt>
                <c:pt idx="11855">
                  <c:v>0.136875</c:v>
                </c:pt>
                <c:pt idx="11856">
                  <c:v>0.13688657407407409</c:v>
                </c:pt>
                <c:pt idx="11857">
                  <c:v>0.13689814814814816</c:v>
                </c:pt>
                <c:pt idx="11858">
                  <c:v>0.13690972222222222</c:v>
                </c:pt>
                <c:pt idx="11859">
                  <c:v>0.13692129629629629</c:v>
                </c:pt>
                <c:pt idx="11860">
                  <c:v>0.13693287037037036</c:v>
                </c:pt>
                <c:pt idx="11861">
                  <c:v>0.13694444444444445</c:v>
                </c:pt>
                <c:pt idx="11862">
                  <c:v>0.13695601851851852</c:v>
                </c:pt>
                <c:pt idx="11863">
                  <c:v>0.13696759259259259</c:v>
                </c:pt>
                <c:pt idx="11864">
                  <c:v>0.13697916666666668</c:v>
                </c:pt>
                <c:pt idx="11865">
                  <c:v>0.13699074074074075</c:v>
                </c:pt>
                <c:pt idx="11866">
                  <c:v>0.13700231481481481</c:v>
                </c:pt>
                <c:pt idx="11867">
                  <c:v>0.13701388888888888</c:v>
                </c:pt>
                <c:pt idx="11868">
                  <c:v>0.13702546296296295</c:v>
                </c:pt>
                <c:pt idx="11869">
                  <c:v>0.13703703703703704</c:v>
                </c:pt>
                <c:pt idx="11870">
                  <c:v>0.13704861111111111</c:v>
                </c:pt>
                <c:pt idx="11871">
                  <c:v>0.13706018518518517</c:v>
                </c:pt>
                <c:pt idx="11872">
                  <c:v>0.13707175925925927</c:v>
                </c:pt>
                <c:pt idx="11873">
                  <c:v>0.13708333333333333</c:v>
                </c:pt>
                <c:pt idx="11874">
                  <c:v>0.1370949074074074</c:v>
                </c:pt>
                <c:pt idx="11875">
                  <c:v>0.1371064814814815</c:v>
                </c:pt>
                <c:pt idx="11876">
                  <c:v>0.13711805555555556</c:v>
                </c:pt>
                <c:pt idx="11877">
                  <c:v>0.13712962962962963</c:v>
                </c:pt>
                <c:pt idx="11878">
                  <c:v>0.13714120370370372</c:v>
                </c:pt>
                <c:pt idx="11879">
                  <c:v>0.13715277777777776</c:v>
                </c:pt>
                <c:pt idx="11880">
                  <c:v>0.13716435185185186</c:v>
                </c:pt>
                <c:pt idx="11881">
                  <c:v>0.13717592592592592</c:v>
                </c:pt>
                <c:pt idx="11882">
                  <c:v>0.13718749999999999</c:v>
                </c:pt>
                <c:pt idx="11883">
                  <c:v>0.13719907407407408</c:v>
                </c:pt>
                <c:pt idx="11884">
                  <c:v>0.13721064814814815</c:v>
                </c:pt>
                <c:pt idx="11885">
                  <c:v>0.13722222222222222</c:v>
                </c:pt>
                <c:pt idx="11886">
                  <c:v>0.13723379629629631</c:v>
                </c:pt>
                <c:pt idx="11887">
                  <c:v>0.13724537037037035</c:v>
                </c:pt>
                <c:pt idx="11888">
                  <c:v>0.13725694444444445</c:v>
                </c:pt>
                <c:pt idx="11889">
                  <c:v>0.13726851851851851</c:v>
                </c:pt>
                <c:pt idx="11890">
                  <c:v>0.13728009259259258</c:v>
                </c:pt>
                <c:pt idx="11891">
                  <c:v>0.13729166666666667</c:v>
                </c:pt>
                <c:pt idx="11892">
                  <c:v>0.13730324074074074</c:v>
                </c:pt>
                <c:pt idx="11893">
                  <c:v>0.13731481481481481</c:v>
                </c:pt>
                <c:pt idx="11894">
                  <c:v>0.1373263888888889</c:v>
                </c:pt>
                <c:pt idx="11895">
                  <c:v>0.13733796296296297</c:v>
                </c:pt>
                <c:pt idx="11896">
                  <c:v>0.13734953703703703</c:v>
                </c:pt>
                <c:pt idx="11897">
                  <c:v>0.13736111111111113</c:v>
                </c:pt>
                <c:pt idx="11898">
                  <c:v>0.13737268518518519</c:v>
                </c:pt>
                <c:pt idx="11899">
                  <c:v>0.13738425925925926</c:v>
                </c:pt>
                <c:pt idx="11900">
                  <c:v>0.13739583333333333</c:v>
                </c:pt>
                <c:pt idx="11901">
                  <c:v>0.13740740740740739</c:v>
                </c:pt>
                <c:pt idx="11902">
                  <c:v>0.13741898148148149</c:v>
                </c:pt>
                <c:pt idx="11903">
                  <c:v>0.13743055555555556</c:v>
                </c:pt>
                <c:pt idx="11904">
                  <c:v>0.13744212962962962</c:v>
                </c:pt>
                <c:pt idx="11905">
                  <c:v>0.13745370370370372</c:v>
                </c:pt>
                <c:pt idx="11906">
                  <c:v>0.13746527777777778</c:v>
                </c:pt>
                <c:pt idx="11907">
                  <c:v>0.13747685185185185</c:v>
                </c:pt>
                <c:pt idx="11908">
                  <c:v>0.13748842592592592</c:v>
                </c:pt>
                <c:pt idx="11909">
                  <c:v>0.13749999999999998</c:v>
                </c:pt>
                <c:pt idx="11910">
                  <c:v>0.13751157407407408</c:v>
                </c:pt>
                <c:pt idx="11911">
                  <c:v>0.13752314814814814</c:v>
                </c:pt>
                <c:pt idx="11912">
                  <c:v>0.13753472222222221</c:v>
                </c:pt>
                <c:pt idx="11913">
                  <c:v>0.13754629629629631</c:v>
                </c:pt>
                <c:pt idx="11914">
                  <c:v>0.13755787037037037</c:v>
                </c:pt>
                <c:pt idx="11915">
                  <c:v>0.13756944444444444</c:v>
                </c:pt>
                <c:pt idx="11916">
                  <c:v>0.13758101851851853</c:v>
                </c:pt>
                <c:pt idx="11917">
                  <c:v>0.1375925925925926</c:v>
                </c:pt>
                <c:pt idx="11918">
                  <c:v>0.13760416666666667</c:v>
                </c:pt>
                <c:pt idx="11919">
                  <c:v>0.13761574074074076</c:v>
                </c:pt>
                <c:pt idx="11920">
                  <c:v>0.1376273148148148</c:v>
                </c:pt>
                <c:pt idx="11921">
                  <c:v>0.13763888888888889</c:v>
                </c:pt>
                <c:pt idx="11922">
                  <c:v>0.13765046296296296</c:v>
                </c:pt>
                <c:pt idx="11923">
                  <c:v>0.13766203703703703</c:v>
                </c:pt>
                <c:pt idx="11924">
                  <c:v>0.13767361111111112</c:v>
                </c:pt>
                <c:pt idx="11925">
                  <c:v>0.13768518518518519</c:v>
                </c:pt>
                <c:pt idx="11926">
                  <c:v>0.13769675925925925</c:v>
                </c:pt>
                <c:pt idx="11927">
                  <c:v>0.13770833333333335</c:v>
                </c:pt>
                <c:pt idx="11928">
                  <c:v>0.13771990740740739</c:v>
                </c:pt>
                <c:pt idx="11929">
                  <c:v>0.13773148148148148</c:v>
                </c:pt>
                <c:pt idx="11930">
                  <c:v>0.13774305555555555</c:v>
                </c:pt>
                <c:pt idx="11931">
                  <c:v>0.13775462962962962</c:v>
                </c:pt>
                <c:pt idx="11932">
                  <c:v>0.13776620370370371</c:v>
                </c:pt>
                <c:pt idx="11933">
                  <c:v>0.13777777777777778</c:v>
                </c:pt>
                <c:pt idx="11934">
                  <c:v>0.13778935185185184</c:v>
                </c:pt>
                <c:pt idx="11935">
                  <c:v>0.13780092592592594</c:v>
                </c:pt>
                <c:pt idx="11936">
                  <c:v>0.1378125</c:v>
                </c:pt>
                <c:pt idx="11937">
                  <c:v>0.13782407407407407</c:v>
                </c:pt>
                <c:pt idx="11938">
                  <c:v>0.13783564814814817</c:v>
                </c:pt>
                <c:pt idx="11939">
                  <c:v>0.13784722222222223</c:v>
                </c:pt>
                <c:pt idx="11940">
                  <c:v>0.1378587962962963</c:v>
                </c:pt>
                <c:pt idx="11941">
                  <c:v>0.13787037037037037</c:v>
                </c:pt>
                <c:pt idx="11942">
                  <c:v>0.13788194444444443</c:v>
                </c:pt>
                <c:pt idx="11943">
                  <c:v>0.13789351851851853</c:v>
                </c:pt>
                <c:pt idx="11944">
                  <c:v>0.13790509259259259</c:v>
                </c:pt>
                <c:pt idx="11945">
                  <c:v>0.13791666666666666</c:v>
                </c:pt>
                <c:pt idx="11946">
                  <c:v>0.13792824074074075</c:v>
                </c:pt>
                <c:pt idx="11947">
                  <c:v>0.13793981481481482</c:v>
                </c:pt>
                <c:pt idx="11948">
                  <c:v>0.13795138888888889</c:v>
                </c:pt>
                <c:pt idx="11949">
                  <c:v>0.13796296296296295</c:v>
                </c:pt>
                <c:pt idx="11950">
                  <c:v>0.13797453703703702</c:v>
                </c:pt>
                <c:pt idx="11951">
                  <c:v>0.13798611111111111</c:v>
                </c:pt>
                <c:pt idx="11952">
                  <c:v>0.13799768518518518</c:v>
                </c:pt>
                <c:pt idx="11953">
                  <c:v>0.13800925925925925</c:v>
                </c:pt>
                <c:pt idx="11954">
                  <c:v>0.13802083333333334</c:v>
                </c:pt>
                <c:pt idx="11955">
                  <c:v>0.13803240740740741</c:v>
                </c:pt>
                <c:pt idx="11956">
                  <c:v>0.13804398148148148</c:v>
                </c:pt>
                <c:pt idx="11957">
                  <c:v>0.13805555555555557</c:v>
                </c:pt>
                <c:pt idx="11958">
                  <c:v>0.13806712962962964</c:v>
                </c:pt>
                <c:pt idx="11959">
                  <c:v>0.1380787037037037</c:v>
                </c:pt>
                <c:pt idx="11960">
                  <c:v>0.1380902777777778</c:v>
                </c:pt>
                <c:pt idx="11961">
                  <c:v>0.13810185185185184</c:v>
                </c:pt>
                <c:pt idx="11962">
                  <c:v>0.13811342592592593</c:v>
                </c:pt>
                <c:pt idx="11963">
                  <c:v>0.138125</c:v>
                </c:pt>
                <c:pt idx="11964">
                  <c:v>0.13813657407407406</c:v>
                </c:pt>
                <c:pt idx="11965">
                  <c:v>0.13814814814814816</c:v>
                </c:pt>
                <c:pt idx="11966">
                  <c:v>0.13815972222222223</c:v>
                </c:pt>
                <c:pt idx="11967">
                  <c:v>0.13817129629629629</c:v>
                </c:pt>
                <c:pt idx="11968">
                  <c:v>0.13818287037037039</c:v>
                </c:pt>
                <c:pt idx="11969">
                  <c:v>0.13819444444444443</c:v>
                </c:pt>
                <c:pt idx="11970">
                  <c:v>0.13820601851851852</c:v>
                </c:pt>
                <c:pt idx="11971">
                  <c:v>0.13821759259259259</c:v>
                </c:pt>
                <c:pt idx="11972">
                  <c:v>0.13822916666666665</c:v>
                </c:pt>
                <c:pt idx="11973">
                  <c:v>0.13824074074074075</c:v>
                </c:pt>
                <c:pt idx="11974">
                  <c:v>0.13825231481481481</c:v>
                </c:pt>
                <c:pt idx="11975">
                  <c:v>0.13826388888888888</c:v>
                </c:pt>
                <c:pt idx="11976">
                  <c:v>0.13827546296296298</c:v>
                </c:pt>
                <c:pt idx="11977">
                  <c:v>0.13828703703703704</c:v>
                </c:pt>
                <c:pt idx="11978">
                  <c:v>0.13829861111111111</c:v>
                </c:pt>
                <c:pt idx="11979">
                  <c:v>0.1383101851851852</c:v>
                </c:pt>
                <c:pt idx="11980">
                  <c:v>0.13832175925925927</c:v>
                </c:pt>
                <c:pt idx="11981">
                  <c:v>0.13833333333333334</c:v>
                </c:pt>
                <c:pt idx="11982">
                  <c:v>0.1383449074074074</c:v>
                </c:pt>
                <c:pt idx="11983">
                  <c:v>0.13835648148148147</c:v>
                </c:pt>
                <c:pt idx="11984">
                  <c:v>0.13836805555555556</c:v>
                </c:pt>
                <c:pt idx="11985">
                  <c:v>0.13837962962962963</c:v>
                </c:pt>
                <c:pt idx="11986">
                  <c:v>0.1383912037037037</c:v>
                </c:pt>
                <c:pt idx="11987">
                  <c:v>0.13840277777777779</c:v>
                </c:pt>
                <c:pt idx="11988">
                  <c:v>0.13841435185185186</c:v>
                </c:pt>
                <c:pt idx="11989">
                  <c:v>0.13842592592592592</c:v>
                </c:pt>
                <c:pt idx="11990">
                  <c:v>0.13843749999999999</c:v>
                </c:pt>
                <c:pt idx="11991">
                  <c:v>0.13844907407407406</c:v>
                </c:pt>
                <c:pt idx="11992">
                  <c:v>0.13846064814814815</c:v>
                </c:pt>
                <c:pt idx="11993">
                  <c:v>0.13847222222222222</c:v>
                </c:pt>
                <c:pt idx="11994">
                  <c:v>0.13848379629629629</c:v>
                </c:pt>
                <c:pt idx="11995">
                  <c:v>0.13849537037037038</c:v>
                </c:pt>
                <c:pt idx="11996">
                  <c:v>0.13850694444444445</c:v>
                </c:pt>
                <c:pt idx="11997">
                  <c:v>0.13851851851851851</c:v>
                </c:pt>
                <c:pt idx="11998">
                  <c:v>0.13853009259259261</c:v>
                </c:pt>
                <c:pt idx="11999">
                  <c:v>0.13854166666666667</c:v>
                </c:pt>
                <c:pt idx="12000">
                  <c:v>0.13855324074074074</c:v>
                </c:pt>
                <c:pt idx="12001">
                  <c:v>0.13856481481481484</c:v>
                </c:pt>
                <c:pt idx="12002">
                  <c:v>0.13857638888888887</c:v>
                </c:pt>
                <c:pt idx="12003">
                  <c:v>0.13858796296296297</c:v>
                </c:pt>
                <c:pt idx="12004">
                  <c:v>0.13859953703703703</c:v>
                </c:pt>
                <c:pt idx="12005">
                  <c:v>0.1386111111111111</c:v>
                </c:pt>
                <c:pt idx="12006">
                  <c:v>0.1386226851851852</c:v>
                </c:pt>
                <c:pt idx="12007">
                  <c:v>0.13863425925925926</c:v>
                </c:pt>
                <c:pt idx="12008">
                  <c:v>0.13864583333333333</c:v>
                </c:pt>
                <c:pt idx="12009">
                  <c:v>0.13865740740740742</c:v>
                </c:pt>
                <c:pt idx="12010">
                  <c:v>0.13866898148148146</c:v>
                </c:pt>
                <c:pt idx="12011">
                  <c:v>0.13868055555555556</c:v>
                </c:pt>
                <c:pt idx="12012">
                  <c:v>0.13869212962962962</c:v>
                </c:pt>
                <c:pt idx="12013">
                  <c:v>0.13870370370370369</c:v>
                </c:pt>
                <c:pt idx="12014">
                  <c:v>0.13871527777777778</c:v>
                </c:pt>
                <c:pt idx="12015">
                  <c:v>0.13872685185185185</c:v>
                </c:pt>
                <c:pt idx="12016">
                  <c:v>0.13873842592592592</c:v>
                </c:pt>
                <c:pt idx="12017">
                  <c:v>0.13875000000000001</c:v>
                </c:pt>
                <c:pt idx="12018">
                  <c:v>0.13876157407407408</c:v>
                </c:pt>
                <c:pt idx="12019">
                  <c:v>0.13877314814814815</c:v>
                </c:pt>
                <c:pt idx="12020">
                  <c:v>0.13878472222222224</c:v>
                </c:pt>
                <c:pt idx="12021">
                  <c:v>0.13879629629629631</c:v>
                </c:pt>
                <c:pt idx="12022">
                  <c:v>0.13880787037037037</c:v>
                </c:pt>
                <c:pt idx="12023">
                  <c:v>0.13881944444444444</c:v>
                </c:pt>
                <c:pt idx="12024">
                  <c:v>0.13883101851851851</c:v>
                </c:pt>
                <c:pt idx="12025">
                  <c:v>0.1388425925925926</c:v>
                </c:pt>
                <c:pt idx="12026">
                  <c:v>0.13885416666666667</c:v>
                </c:pt>
                <c:pt idx="12027">
                  <c:v>0.13886574074074073</c:v>
                </c:pt>
                <c:pt idx="12028">
                  <c:v>0.13887731481481483</c:v>
                </c:pt>
                <c:pt idx="12029">
                  <c:v>0.1388888888888889</c:v>
                </c:pt>
                <c:pt idx="12030">
                  <c:v>0.13890046296296296</c:v>
                </c:pt>
                <c:pt idx="12031">
                  <c:v>0.13891203703703703</c:v>
                </c:pt>
                <c:pt idx="12032">
                  <c:v>0.13892361111111109</c:v>
                </c:pt>
                <c:pt idx="12033">
                  <c:v>0.13893518518518519</c:v>
                </c:pt>
                <c:pt idx="12034">
                  <c:v>0.13894675925925926</c:v>
                </c:pt>
                <c:pt idx="12035">
                  <c:v>0.13895833333333332</c:v>
                </c:pt>
                <c:pt idx="12036">
                  <c:v>0.13896990740740742</c:v>
                </c:pt>
                <c:pt idx="12037">
                  <c:v>0.13898148148148148</c:v>
                </c:pt>
                <c:pt idx="12038">
                  <c:v>0.13899305555555555</c:v>
                </c:pt>
                <c:pt idx="12039">
                  <c:v>0.13900462962962964</c:v>
                </c:pt>
                <c:pt idx="12040">
                  <c:v>0.13901620370370371</c:v>
                </c:pt>
                <c:pt idx="12041">
                  <c:v>0.13902777777777778</c:v>
                </c:pt>
                <c:pt idx="12042">
                  <c:v>0.13903935185185184</c:v>
                </c:pt>
                <c:pt idx="12043">
                  <c:v>0.13905092592592591</c:v>
                </c:pt>
                <c:pt idx="12044">
                  <c:v>0.13906250000000001</c:v>
                </c:pt>
                <c:pt idx="12045">
                  <c:v>0.13907407407407407</c:v>
                </c:pt>
                <c:pt idx="12046">
                  <c:v>0.13908564814814814</c:v>
                </c:pt>
                <c:pt idx="12047">
                  <c:v>0.13909722222222223</c:v>
                </c:pt>
                <c:pt idx="12048">
                  <c:v>0.1391087962962963</c:v>
                </c:pt>
                <c:pt idx="12049">
                  <c:v>0.13912037037037037</c:v>
                </c:pt>
                <c:pt idx="12050">
                  <c:v>0.13913194444444446</c:v>
                </c:pt>
                <c:pt idx="12051">
                  <c:v>0.1391435185185185</c:v>
                </c:pt>
                <c:pt idx="12052">
                  <c:v>0.13915509259259259</c:v>
                </c:pt>
                <c:pt idx="12053">
                  <c:v>0.13916666666666666</c:v>
                </c:pt>
                <c:pt idx="12054">
                  <c:v>0.13917824074074073</c:v>
                </c:pt>
                <c:pt idx="12055">
                  <c:v>0.13918981481481482</c:v>
                </c:pt>
                <c:pt idx="12056">
                  <c:v>0.13920138888888889</c:v>
                </c:pt>
                <c:pt idx="12057">
                  <c:v>0.13921296296296296</c:v>
                </c:pt>
                <c:pt idx="12058">
                  <c:v>0.13922453703703705</c:v>
                </c:pt>
                <c:pt idx="12059">
                  <c:v>0.13923611111111112</c:v>
                </c:pt>
                <c:pt idx="12060">
                  <c:v>0.13924768518518518</c:v>
                </c:pt>
                <c:pt idx="12061">
                  <c:v>0.13925925925925928</c:v>
                </c:pt>
                <c:pt idx="12062">
                  <c:v>0.13927083333333334</c:v>
                </c:pt>
                <c:pt idx="12063">
                  <c:v>0.13928240740740741</c:v>
                </c:pt>
                <c:pt idx="12064">
                  <c:v>0.13929398148148148</c:v>
                </c:pt>
                <c:pt idx="12065">
                  <c:v>0.13930555555555554</c:v>
                </c:pt>
                <c:pt idx="12066">
                  <c:v>0.13931712962962964</c:v>
                </c:pt>
                <c:pt idx="12067">
                  <c:v>0.1393287037037037</c:v>
                </c:pt>
                <c:pt idx="12068">
                  <c:v>0.13934027777777777</c:v>
                </c:pt>
                <c:pt idx="12069">
                  <c:v>0.13935185185185187</c:v>
                </c:pt>
                <c:pt idx="12070">
                  <c:v>0.13936342592592593</c:v>
                </c:pt>
                <c:pt idx="12071">
                  <c:v>0.139375</c:v>
                </c:pt>
                <c:pt idx="12072">
                  <c:v>0.13938657407407407</c:v>
                </c:pt>
                <c:pt idx="12073">
                  <c:v>0.13939814814814813</c:v>
                </c:pt>
                <c:pt idx="12074">
                  <c:v>0.13940972222222223</c:v>
                </c:pt>
                <c:pt idx="12075">
                  <c:v>0.13942129629629629</c:v>
                </c:pt>
                <c:pt idx="12076">
                  <c:v>0.13943287037037036</c:v>
                </c:pt>
                <c:pt idx="12077">
                  <c:v>0.13944444444444445</c:v>
                </c:pt>
                <c:pt idx="12078">
                  <c:v>0.13945601851851852</c:v>
                </c:pt>
                <c:pt idx="12079">
                  <c:v>0.13946759259259259</c:v>
                </c:pt>
                <c:pt idx="12080">
                  <c:v>0.13947916666666668</c:v>
                </c:pt>
                <c:pt idx="12081">
                  <c:v>0.13949074074074075</c:v>
                </c:pt>
                <c:pt idx="12082">
                  <c:v>0.13950231481481482</c:v>
                </c:pt>
                <c:pt idx="12083">
                  <c:v>0.13951388888888888</c:v>
                </c:pt>
                <c:pt idx="12084">
                  <c:v>0.13952546296296295</c:v>
                </c:pt>
                <c:pt idx="12085">
                  <c:v>0.13953703703703704</c:v>
                </c:pt>
                <c:pt idx="12086">
                  <c:v>0.13954861111111111</c:v>
                </c:pt>
                <c:pt idx="12087">
                  <c:v>0.13956018518518518</c:v>
                </c:pt>
                <c:pt idx="12088">
                  <c:v>0.13957175925925927</c:v>
                </c:pt>
                <c:pt idx="12089">
                  <c:v>0.13958333333333334</c:v>
                </c:pt>
                <c:pt idx="12090">
                  <c:v>0.1395949074074074</c:v>
                </c:pt>
                <c:pt idx="12091">
                  <c:v>0.1396064814814815</c:v>
                </c:pt>
                <c:pt idx="12092">
                  <c:v>0.13961805555555554</c:v>
                </c:pt>
                <c:pt idx="12093">
                  <c:v>0.13962962962962963</c:v>
                </c:pt>
                <c:pt idx="12094">
                  <c:v>0.1396412037037037</c:v>
                </c:pt>
                <c:pt idx="12095">
                  <c:v>0.13965277777777776</c:v>
                </c:pt>
                <c:pt idx="12096">
                  <c:v>0.13966435185185186</c:v>
                </c:pt>
                <c:pt idx="12097">
                  <c:v>0.13967592592592593</c:v>
                </c:pt>
                <c:pt idx="12098">
                  <c:v>0.13968749999999999</c:v>
                </c:pt>
                <c:pt idx="12099">
                  <c:v>0.13969907407407409</c:v>
                </c:pt>
                <c:pt idx="12100">
                  <c:v>0.13971064814814815</c:v>
                </c:pt>
                <c:pt idx="12101">
                  <c:v>0.13972222222222222</c:v>
                </c:pt>
                <c:pt idx="12102">
                  <c:v>0.13973379629629631</c:v>
                </c:pt>
                <c:pt idx="12103">
                  <c:v>0.13974537037037038</c:v>
                </c:pt>
                <c:pt idx="12104">
                  <c:v>0.13975694444444445</c:v>
                </c:pt>
                <c:pt idx="12105">
                  <c:v>0.13976851851851851</c:v>
                </c:pt>
                <c:pt idx="12106">
                  <c:v>0.13978009259259258</c:v>
                </c:pt>
                <c:pt idx="12107">
                  <c:v>0.13979166666666668</c:v>
                </c:pt>
                <c:pt idx="12108">
                  <c:v>0.13980324074074074</c:v>
                </c:pt>
                <c:pt idx="12109">
                  <c:v>0.13981481481481481</c:v>
                </c:pt>
                <c:pt idx="12110">
                  <c:v>0.1398263888888889</c:v>
                </c:pt>
                <c:pt idx="12111">
                  <c:v>0.13983796296296297</c:v>
                </c:pt>
                <c:pt idx="12112">
                  <c:v>0.13984953703703704</c:v>
                </c:pt>
                <c:pt idx="12113">
                  <c:v>0.1398611111111111</c:v>
                </c:pt>
                <c:pt idx="12114">
                  <c:v>0.13987268518518517</c:v>
                </c:pt>
                <c:pt idx="12115">
                  <c:v>0.13988425925925926</c:v>
                </c:pt>
                <c:pt idx="12116">
                  <c:v>0.13989583333333333</c:v>
                </c:pt>
                <c:pt idx="12117">
                  <c:v>0.1399074074074074</c:v>
                </c:pt>
                <c:pt idx="12118">
                  <c:v>0.13991898148148149</c:v>
                </c:pt>
                <c:pt idx="12119">
                  <c:v>0.13993055555555556</c:v>
                </c:pt>
                <c:pt idx="12120">
                  <c:v>0.13994212962962962</c:v>
                </c:pt>
                <c:pt idx="12121">
                  <c:v>0.13995370370370372</c:v>
                </c:pt>
                <c:pt idx="12122">
                  <c:v>0.13996527777777779</c:v>
                </c:pt>
                <c:pt idx="12123">
                  <c:v>0.13997685185185185</c:v>
                </c:pt>
                <c:pt idx="12124">
                  <c:v>0.13998842592592592</c:v>
                </c:pt>
                <c:pt idx="12125">
                  <c:v>0.13999999999999999</c:v>
                </c:pt>
                <c:pt idx="12126">
                  <c:v>0.14001157407407408</c:v>
                </c:pt>
                <c:pt idx="12127">
                  <c:v>0.14002314814814815</c:v>
                </c:pt>
                <c:pt idx="12128">
                  <c:v>0.14003472222222221</c:v>
                </c:pt>
                <c:pt idx="12129">
                  <c:v>0.14004629629629631</c:v>
                </c:pt>
                <c:pt idx="12130">
                  <c:v>0.14004629629629631</c:v>
                </c:pt>
                <c:pt idx="12131">
                  <c:v>0.14005787037037037</c:v>
                </c:pt>
                <c:pt idx="12132">
                  <c:v>0.14006944444444444</c:v>
                </c:pt>
                <c:pt idx="12133">
                  <c:v>0.14008101851851851</c:v>
                </c:pt>
                <c:pt idx="12134">
                  <c:v>0.14009259259259257</c:v>
                </c:pt>
                <c:pt idx="12135">
                  <c:v>0.14010416666666667</c:v>
                </c:pt>
                <c:pt idx="12136">
                  <c:v>0.14011574074074074</c:v>
                </c:pt>
                <c:pt idx="12137">
                  <c:v>0.1401273148148148</c:v>
                </c:pt>
                <c:pt idx="12138">
                  <c:v>0.1401388888888889</c:v>
                </c:pt>
                <c:pt idx="12139">
                  <c:v>0.14015046296296296</c:v>
                </c:pt>
                <c:pt idx="12140">
                  <c:v>0.14016203703703703</c:v>
                </c:pt>
                <c:pt idx="12141">
                  <c:v>0.14017361111111112</c:v>
                </c:pt>
                <c:pt idx="12142">
                  <c:v>0.14018518518518519</c:v>
                </c:pt>
                <c:pt idx="12143">
                  <c:v>0.14019675925925926</c:v>
                </c:pt>
                <c:pt idx="12144">
                  <c:v>0.14020833333333335</c:v>
                </c:pt>
                <c:pt idx="12145">
                  <c:v>0.14021990740740742</c:v>
                </c:pt>
                <c:pt idx="12146">
                  <c:v>0.14023148148148148</c:v>
                </c:pt>
                <c:pt idx="12147">
                  <c:v>0.14024305555555555</c:v>
                </c:pt>
                <c:pt idx="12148">
                  <c:v>0.14025462962962962</c:v>
                </c:pt>
                <c:pt idx="12149">
                  <c:v>0.14026620370370371</c:v>
                </c:pt>
                <c:pt idx="12150">
                  <c:v>0.14027777777777778</c:v>
                </c:pt>
                <c:pt idx="12151">
                  <c:v>0.14028935185185185</c:v>
                </c:pt>
                <c:pt idx="12152">
                  <c:v>0.14030092592592594</c:v>
                </c:pt>
                <c:pt idx="12153">
                  <c:v>0.14031250000000001</c:v>
                </c:pt>
                <c:pt idx="12154">
                  <c:v>0.14032407407407407</c:v>
                </c:pt>
                <c:pt idx="12155">
                  <c:v>0.14033564814814814</c:v>
                </c:pt>
                <c:pt idx="12156">
                  <c:v>0.14034722222222221</c:v>
                </c:pt>
                <c:pt idx="12157">
                  <c:v>0.1403587962962963</c:v>
                </c:pt>
                <c:pt idx="12158">
                  <c:v>0.14037037037037037</c:v>
                </c:pt>
                <c:pt idx="12159">
                  <c:v>0.14038194444444443</c:v>
                </c:pt>
                <c:pt idx="12160">
                  <c:v>0.14039351851851853</c:v>
                </c:pt>
                <c:pt idx="12161">
                  <c:v>0.1404050925925926</c:v>
                </c:pt>
                <c:pt idx="12162">
                  <c:v>0.14041666666666666</c:v>
                </c:pt>
                <c:pt idx="12163">
                  <c:v>0.14042824074074076</c:v>
                </c:pt>
                <c:pt idx="12164">
                  <c:v>0.14043981481481482</c:v>
                </c:pt>
                <c:pt idx="12165">
                  <c:v>0.14045138888888889</c:v>
                </c:pt>
                <c:pt idx="12166">
                  <c:v>0.14046296296296296</c:v>
                </c:pt>
                <c:pt idx="12167">
                  <c:v>0.14047453703703702</c:v>
                </c:pt>
                <c:pt idx="12168">
                  <c:v>0.14048611111111112</c:v>
                </c:pt>
                <c:pt idx="12169">
                  <c:v>0.14049768518518518</c:v>
                </c:pt>
                <c:pt idx="12170">
                  <c:v>0.14050925925925925</c:v>
                </c:pt>
                <c:pt idx="12171">
                  <c:v>0.14052083333333334</c:v>
                </c:pt>
                <c:pt idx="12172">
                  <c:v>0.14053240740740741</c:v>
                </c:pt>
                <c:pt idx="12173">
                  <c:v>0.14054398148148148</c:v>
                </c:pt>
                <c:pt idx="12174">
                  <c:v>0.14055555555555554</c:v>
                </c:pt>
                <c:pt idx="12175">
                  <c:v>0.14056712962962961</c:v>
                </c:pt>
                <c:pt idx="12176">
                  <c:v>0.14057870370370371</c:v>
                </c:pt>
                <c:pt idx="12177">
                  <c:v>0.14059027777777777</c:v>
                </c:pt>
                <c:pt idx="12178">
                  <c:v>0.14060185185185184</c:v>
                </c:pt>
                <c:pt idx="12179">
                  <c:v>0.14061342592592593</c:v>
                </c:pt>
                <c:pt idx="12180">
                  <c:v>0.140625</c:v>
                </c:pt>
                <c:pt idx="12181">
                  <c:v>0.14063657407407407</c:v>
                </c:pt>
                <c:pt idx="12182">
                  <c:v>0.14064814814814816</c:v>
                </c:pt>
                <c:pt idx="12183">
                  <c:v>0.14065972222222223</c:v>
                </c:pt>
                <c:pt idx="12184">
                  <c:v>0.14067129629629629</c:v>
                </c:pt>
                <c:pt idx="12185">
                  <c:v>0.14068287037037039</c:v>
                </c:pt>
                <c:pt idx="12186">
                  <c:v>0.14069444444444446</c:v>
                </c:pt>
                <c:pt idx="12187">
                  <c:v>0.14070601851851852</c:v>
                </c:pt>
                <c:pt idx="12188">
                  <c:v>0.14071759259259259</c:v>
                </c:pt>
                <c:pt idx="12189">
                  <c:v>0.14072916666666666</c:v>
                </c:pt>
                <c:pt idx="12190">
                  <c:v>0.14074074074074075</c:v>
                </c:pt>
                <c:pt idx="12191">
                  <c:v>0.14075231481481482</c:v>
                </c:pt>
                <c:pt idx="12192">
                  <c:v>0.14076388888888888</c:v>
                </c:pt>
                <c:pt idx="12193">
                  <c:v>0.14077546296296298</c:v>
                </c:pt>
                <c:pt idx="12194">
                  <c:v>0.14078703703703704</c:v>
                </c:pt>
                <c:pt idx="12195">
                  <c:v>0.14079861111111111</c:v>
                </c:pt>
                <c:pt idx="12196">
                  <c:v>0.14081018518518518</c:v>
                </c:pt>
                <c:pt idx="12197">
                  <c:v>0.14082175925925924</c:v>
                </c:pt>
                <c:pt idx="12198">
                  <c:v>0.14083333333333334</c:v>
                </c:pt>
                <c:pt idx="12199">
                  <c:v>0.1408449074074074</c:v>
                </c:pt>
                <c:pt idx="12200">
                  <c:v>0.14085648148148147</c:v>
                </c:pt>
                <c:pt idx="12201">
                  <c:v>0.14086805555555557</c:v>
                </c:pt>
                <c:pt idx="12202">
                  <c:v>0.14087962962962963</c:v>
                </c:pt>
                <c:pt idx="12203">
                  <c:v>0.1408912037037037</c:v>
                </c:pt>
                <c:pt idx="12204">
                  <c:v>0.14090277777777779</c:v>
                </c:pt>
                <c:pt idx="12205">
                  <c:v>0.14091435185185186</c:v>
                </c:pt>
                <c:pt idx="12206">
                  <c:v>0.14092592592592593</c:v>
                </c:pt>
                <c:pt idx="12207">
                  <c:v>0.14093749999999999</c:v>
                </c:pt>
                <c:pt idx="12208">
                  <c:v>0.14094907407407406</c:v>
                </c:pt>
                <c:pt idx="12209">
                  <c:v>0.14096064814814815</c:v>
                </c:pt>
                <c:pt idx="12210">
                  <c:v>0.14097222222222222</c:v>
                </c:pt>
                <c:pt idx="12211">
                  <c:v>0.14098379629629629</c:v>
                </c:pt>
                <c:pt idx="12212">
                  <c:v>0.14099537037037038</c:v>
                </c:pt>
                <c:pt idx="12213">
                  <c:v>0.14100694444444445</c:v>
                </c:pt>
                <c:pt idx="12214">
                  <c:v>0.14101851851851852</c:v>
                </c:pt>
                <c:pt idx="12215">
                  <c:v>0.14103009259259258</c:v>
                </c:pt>
                <c:pt idx="12216">
                  <c:v>0.14104166666666665</c:v>
                </c:pt>
                <c:pt idx="12217">
                  <c:v>0.14105324074074074</c:v>
                </c:pt>
                <c:pt idx="12218">
                  <c:v>0.14106481481481481</c:v>
                </c:pt>
                <c:pt idx="12219">
                  <c:v>0.14107638888888888</c:v>
                </c:pt>
                <c:pt idx="12220">
                  <c:v>0.14108796296296297</c:v>
                </c:pt>
                <c:pt idx="12221">
                  <c:v>0.14109953703703704</c:v>
                </c:pt>
                <c:pt idx="12222">
                  <c:v>0.1411111111111111</c:v>
                </c:pt>
                <c:pt idx="12223">
                  <c:v>0.1411226851851852</c:v>
                </c:pt>
                <c:pt idx="12224">
                  <c:v>0.14113425925925926</c:v>
                </c:pt>
                <c:pt idx="12225">
                  <c:v>0.14114583333333333</c:v>
                </c:pt>
                <c:pt idx="12226">
                  <c:v>0.14115740740740743</c:v>
                </c:pt>
                <c:pt idx="12227">
                  <c:v>0.14116898148148149</c:v>
                </c:pt>
                <c:pt idx="12228">
                  <c:v>0.14118055555555556</c:v>
                </c:pt>
                <c:pt idx="12229">
                  <c:v>0.14119212962962963</c:v>
                </c:pt>
                <c:pt idx="12230">
                  <c:v>0.14120370370370369</c:v>
                </c:pt>
                <c:pt idx="12231">
                  <c:v>0.14121527777777779</c:v>
                </c:pt>
                <c:pt idx="12232">
                  <c:v>0.14122685185185185</c:v>
                </c:pt>
                <c:pt idx="12233">
                  <c:v>0.14123842592592592</c:v>
                </c:pt>
                <c:pt idx="12234">
                  <c:v>0.14125000000000001</c:v>
                </c:pt>
                <c:pt idx="12235">
                  <c:v>0.14126157407407408</c:v>
                </c:pt>
                <c:pt idx="12236">
                  <c:v>0.14127314814814815</c:v>
                </c:pt>
                <c:pt idx="12237">
                  <c:v>0.14128472222222221</c:v>
                </c:pt>
                <c:pt idx="12238">
                  <c:v>0.14129629629629628</c:v>
                </c:pt>
                <c:pt idx="12239">
                  <c:v>0.14130787037037038</c:v>
                </c:pt>
                <c:pt idx="12240">
                  <c:v>0.14131944444444444</c:v>
                </c:pt>
                <c:pt idx="12241">
                  <c:v>0.14133101851851851</c:v>
                </c:pt>
                <c:pt idx="12242">
                  <c:v>0.1413425925925926</c:v>
                </c:pt>
                <c:pt idx="12243">
                  <c:v>0.14135416666666667</c:v>
                </c:pt>
                <c:pt idx="12244">
                  <c:v>0.14136574074074074</c:v>
                </c:pt>
                <c:pt idx="12245">
                  <c:v>0.14137731481481483</c:v>
                </c:pt>
                <c:pt idx="12246">
                  <c:v>0.1413888888888889</c:v>
                </c:pt>
                <c:pt idx="12247">
                  <c:v>0.14140046296296296</c:v>
                </c:pt>
                <c:pt idx="12248">
                  <c:v>0.14141203703703703</c:v>
                </c:pt>
                <c:pt idx="12249">
                  <c:v>0.1414236111111111</c:v>
                </c:pt>
                <c:pt idx="12250">
                  <c:v>0.14143518518518519</c:v>
                </c:pt>
                <c:pt idx="12251">
                  <c:v>0.14144675925925926</c:v>
                </c:pt>
                <c:pt idx="12252">
                  <c:v>0.14145833333333332</c:v>
                </c:pt>
                <c:pt idx="12253">
                  <c:v>0.14146990740740742</c:v>
                </c:pt>
                <c:pt idx="12254">
                  <c:v>0.14148148148148149</c:v>
                </c:pt>
                <c:pt idx="12255">
                  <c:v>0.14149305555555555</c:v>
                </c:pt>
                <c:pt idx="12256">
                  <c:v>0.14150462962962962</c:v>
                </c:pt>
                <c:pt idx="12257">
                  <c:v>0.14151620370370369</c:v>
                </c:pt>
                <c:pt idx="12258">
                  <c:v>0.14152777777777778</c:v>
                </c:pt>
                <c:pt idx="12259">
                  <c:v>0.14153935185185185</c:v>
                </c:pt>
                <c:pt idx="12260">
                  <c:v>0.14155092592592591</c:v>
                </c:pt>
                <c:pt idx="12261">
                  <c:v>0.14156250000000001</c:v>
                </c:pt>
                <c:pt idx="12262">
                  <c:v>0.14157407407407407</c:v>
                </c:pt>
                <c:pt idx="12263">
                  <c:v>0.14158564814814814</c:v>
                </c:pt>
                <c:pt idx="12264">
                  <c:v>0.14159722222222224</c:v>
                </c:pt>
                <c:pt idx="12265">
                  <c:v>0.1416087962962963</c:v>
                </c:pt>
                <c:pt idx="12266">
                  <c:v>0.14162037037037037</c:v>
                </c:pt>
                <c:pt idx="12267">
                  <c:v>0.14163194444444446</c:v>
                </c:pt>
                <c:pt idx="12268">
                  <c:v>0.1416435185185185</c:v>
                </c:pt>
                <c:pt idx="12269">
                  <c:v>0.1416550925925926</c:v>
                </c:pt>
                <c:pt idx="12270">
                  <c:v>0.14166666666666666</c:v>
                </c:pt>
                <c:pt idx="12271">
                  <c:v>0.14167824074074073</c:v>
                </c:pt>
                <c:pt idx="12272">
                  <c:v>0.14168981481481482</c:v>
                </c:pt>
                <c:pt idx="12273">
                  <c:v>0.14170138888888889</c:v>
                </c:pt>
                <c:pt idx="12274">
                  <c:v>0.14171296296296296</c:v>
                </c:pt>
                <c:pt idx="12275">
                  <c:v>0.14172453703703705</c:v>
                </c:pt>
                <c:pt idx="12276">
                  <c:v>0.14173611111111112</c:v>
                </c:pt>
                <c:pt idx="12277">
                  <c:v>0.14174768518518518</c:v>
                </c:pt>
                <c:pt idx="12278">
                  <c:v>0.14175925925925925</c:v>
                </c:pt>
                <c:pt idx="12279">
                  <c:v>0.14177083333333332</c:v>
                </c:pt>
                <c:pt idx="12280">
                  <c:v>0.14178240740740741</c:v>
                </c:pt>
                <c:pt idx="12281">
                  <c:v>0.14179398148148148</c:v>
                </c:pt>
                <c:pt idx="12282">
                  <c:v>0.14180555555555555</c:v>
                </c:pt>
                <c:pt idx="12283">
                  <c:v>0.14181712962962964</c:v>
                </c:pt>
                <c:pt idx="12284">
                  <c:v>0.14182870370370371</c:v>
                </c:pt>
                <c:pt idx="12285">
                  <c:v>0.14184027777777777</c:v>
                </c:pt>
                <c:pt idx="12286">
                  <c:v>0.14185185185185187</c:v>
                </c:pt>
                <c:pt idx="12287">
                  <c:v>0.14186342592592593</c:v>
                </c:pt>
                <c:pt idx="12288">
                  <c:v>0.141875</c:v>
                </c:pt>
                <c:pt idx="12289">
                  <c:v>0.14188657407407407</c:v>
                </c:pt>
                <c:pt idx="12290">
                  <c:v>0.14189814814814813</c:v>
                </c:pt>
                <c:pt idx="12291">
                  <c:v>0.14190972222222223</c:v>
                </c:pt>
                <c:pt idx="12292">
                  <c:v>0.1419212962962963</c:v>
                </c:pt>
                <c:pt idx="12293">
                  <c:v>0.14193287037037036</c:v>
                </c:pt>
                <c:pt idx="12294">
                  <c:v>0.14194444444444446</c:v>
                </c:pt>
                <c:pt idx="12295">
                  <c:v>0.14195601851851852</c:v>
                </c:pt>
                <c:pt idx="12296">
                  <c:v>0.14196759259259259</c:v>
                </c:pt>
                <c:pt idx="12297">
                  <c:v>0.14197916666666666</c:v>
                </c:pt>
                <c:pt idx="12298">
                  <c:v>0.14199074074074072</c:v>
                </c:pt>
                <c:pt idx="12299">
                  <c:v>0.14200231481481482</c:v>
                </c:pt>
                <c:pt idx="12300">
                  <c:v>0.14201388888888888</c:v>
                </c:pt>
                <c:pt idx="12301">
                  <c:v>0.14202546296296295</c:v>
                </c:pt>
                <c:pt idx="12302">
                  <c:v>0.14203703703703704</c:v>
                </c:pt>
                <c:pt idx="12303">
                  <c:v>0.14204861111111111</c:v>
                </c:pt>
                <c:pt idx="12304">
                  <c:v>0.14206018518518518</c:v>
                </c:pt>
                <c:pt idx="12305">
                  <c:v>0.14207175925925927</c:v>
                </c:pt>
                <c:pt idx="12306">
                  <c:v>0.14208333333333334</c:v>
                </c:pt>
                <c:pt idx="12307">
                  <c:v>0.14209490740740741</c:v>
                </c:pt>
                <c:pt idx="12308">
                  <c:v>0.1421064814814815</c:v>
                </c:pt>
                <c:pt idx="12309">
                  <c:v>0.14211805555555554</c:v>
                </c:pt>
                <c:pt idx="12310">
                  <c:v>0.14212962962962963</c:v>
                </c:pt>
                <c:pt idx="12311">
                  <c:v>0.1421412037037037</c:v>
                </c:pt>
                <c:pt idx="12312">
                  <c:v>0.14215277777777777</c:v>
                </c:pt>
                <c:pt idx="12313">
                  <c:v>0.14216435185185186</c:v>
                </c:pt>
                <c:pt idx="12314">
                  <c:v>0.14217592592592593</c:v>
                </c:pt>
                <c:pt idx="12315">
                  <c:v>0.14218749999999999</c:v>
                </c:pt>
                <c:pt idx="12316">
                  <c:v>0.14219907407407409</c:v>
                </c:pt>
                <c:pt idx="12317">
                  <c:v>0.14221064814814816</c:v>
                </c:pt>
                <c:pt idx="12318">
                  <c:v>0.14222222222222222</c:v>
                </c:pt>
                <c:pt idx="12319">
                  <c:v>0.14223379629629629</c:v>
                </c:pt>
                <c:pt idx="12320">
                  <c:v>0.14224537037037036</c:v>
                </c:pt>
                <c:pt idx="12321">
                  <c:v>0.14225694444444445</c:v>
                </c:pt>
                <c:pt idx="12322">
                  <c:v>0.14226851851851852</c:v>
                </c:pt>
                <c:pt idx="12323">
                  <c:v>0.14228009259259258</c:v>
                </c:pt>
                <c:pt idx="12324">
                  <c:v>0.14229166666666668</c:v>
                </c:pt>
                <c:pt idx="12325">
                  <c:v>0.14230324074074074</c:v>
                </c:pt>
                <c:pt idx="12326">
                  <c:v>0.14231481481481481</c:v>
                </c:pt>
                <c:pt idx="12327">
                  <c:v>0.14232638888888891</c:v>
                </c:pt>
                <c:pt idx="12328">
                  <c:v>0.14233796296296297</c:v>
                </c:pt>
                <c:pt idx="12329">
                  <c:v>0.14234953703703704</c:v>
                </c:pt>
                <c:pt idx="12330">
                  <c:v>0.1423611111111111</c:v>
                </c:pt>
                <c:pt idx="12331">
                  <c:v>0.14237268518518517</c:v>
                </c:pt>
                <c:pt idx="12332">
                  <c:v>0.14238425925925927</c:v>
                </c:pt>
                <c:pt idx="12333">
                  <c:v>0.14239583333333333</c:v>
                </c:pt>
                <c:pt idx="12334">
                  <c:v>0.1424074074074074</c:v>
                </c:pt>
                <c:pt idx="12335">
                  <c:v>0.14241898148148149</c:v>
                </c:pt>
                <c:pt idx="12336">
                  <c:v>0.14243055555555556</c:v>
                </c:pt>
                <c:pt idx="12337">
                  <c:v>0.14244212962962963</c:v>
                </c:pt>
                <c:pt idx="12338">
                  <c:v>0.14245370370370369</c:v>
                </c:pt>
                <c:pt idx="12339">
                  <c:v>0.14246527777777776</c:v>
                </c:pt>
                <c:pt idx="12340">
                  <c:v>0.14247685185185185</c:v>
                </c:pt>
                <c:pt idx="12341">
                  <c:v>0.14248842592592592</c:v>
                </c:pt>
                <c:pt idx="12342">
                  <c:v>0.14249999999999999</c:v>
                </c:pt>
                <c:pt idx="12343">
                  <c:v>0.14251157407407408</c:v>
                </c:pt>
                <c:pt idx="12344">
                  <c:v>0.14252314814814815</c:v>
                </c:pt>
                <c:pt idx="12345">
                  <c:v>0.14253472222222222</c:v>
                </c:pt>
                <c:pt idx="12346">
                  <c:v>0.14254629629629631</c:v>
                </c:pt>
                <c:pt idx="12347">
                  <c:v>0.14255787037037038</c:v>
                </c:pt>
                <c:pt idx="12348">
                  <c:v>0.14256944444444444</c:v>
                </c:pt>
                <c:pt idx="12349">
                  <c:v>0.14258101851851854</c:v>
                </c:pt>
                <c:pt idx="12350">
                  <c:v>0.14259259259259258</c:v>
                </c:pt>
                <c:pt idx="12351">
                  <c:v>0.14260416666666667</c:v>
                </c:pt>
                <c:pt idx="12352">
                  <c:v>0.14261574074074074</c:v>
                </c:pt>
                <c:pt idx="12353">
                  <c:v>0.1426273148148148</c:v>
                </c:pt>
                <c:pt idx="12354">
                  <c:v>0.1426388888888889</c:v>
                </c:pt>
                <c:pt idx="12355">
                  <c:v>0.14265046296296297</c:v>
                </c:pt>
                <c:pt idx="12356">
                  <c:v>0.14266203703703703</c:v>
                </c:pt>
                <c:pt idx="12357">
                  <c:v>0.14267361111111113</c:v>
                </c:pt>
                <c:pt idx="12358">
                  <c:v>0.14268518518518516</c:v>
                </c:pt>
                <c:pt idx="12359">
                  <c:v>0.14269675925925926</c:v>
                </c:pt>
                <c:pt idx="12360">
                  <c:v>0.14270833333333333</c:v>
                </c:pt>
                <c:pt idx="12361">
                  <c:v>0.14271990740740739</c:v>
                </c:pt>
                <c:pt idx="12362">
                  <c:v>0.14273148148148149</c:v>
                </c:pt>
                <c:pt idx="12363">
                  <c:v>0.14274305555555555</c:v>
                </c:pt>
                <c:pt idx="12364">
                  <c:v>0.14275462962962962</c:v>
                </c:pt>
                <c:pt idx="12365">
                  <c:v>0.14276620370370371</c:v>
                </c:pt>
                <c:pt idx="12366">
                  <c:v>0.14277777777777778</c:v>
                </c:pt>
                <c:pt idx="12367">
                  <c:v>0.14278935185185185</c:v>
                </c:pt>
                <c:pt idx="12368">
                  <c:v>0.14280092592592594</c:v>
                </c:pt>
                <c:pt idx="12369">
                  <c:v>0.14281250000000001</c:v>
                </c:pt>
                <c:pt idx="12370">
                  <c:v>0.14282407407407408</c:v>
                </c:pt>
                <c:pt idx="12371">
                  <c:v>0.14283564814814814</c:v>
                </c:pt>
                <c:pt idx="12372">
                  <c:v>0.14284722222222221</c:v>
                </c:pt>
                <c:pt idx="12373">
                  <c:v>0.1428587962962963</c:v>
                </c:pt>
                <c:pt idx="12374">
                  <c:v>0.14287037037037037</c:v>
                </c:pt>
                <c:pt idx="12375">
                  <c:v>0.14288194444444444</c:v>
                </c:pt>
                <c:pt idx="12376">
                  <c:v>0.14289351851851853</c:v>
                </c:pt>
                <c:pt idx="12377">
                  <c:v>0.1429050925925926</c:v>
                </c:pt>
                <c:pt idx="12378">
                  <c:v>0.14291666666666666</c:v>
                </c:pt>
                <c:pt idx="12379">
                  <c:v>0.14292824074074073</c:v>
                </c:pt>
                <c:pt idx="12380">
                  <c:v>0.1429398148148148</c:v>
                </c:pt>
                <c:pt idx="12381">
                  <c:v>0.14295138888888889</c:v>
                </c:pt>
                <c:pt idx="12382">
                  <c:v>0.14296296296296296</c:v>
                </c:pt>
                <c:pt idx="12383">
                  <c:v>0.14297453703703702</c:v>
                </c:pt>
                <c:pt idx="12384">
                  <c:v>0.14298611111111112</c:v>
                </c:pt>
                <c:pt idx="12385">
                  <c:v>0.14299768518518519</c:v>
                </c:pt>
                <c:pt idx="12386">
                  <c:v>0.14300925925925925</c:v>
                </c:pt>
                <c:pt idx="12387">
                  <c:v>0.14302083333333335</c:v>
                </c:pt>
                <c:pt idx="12388">
                  <c:v>0.14303240740740741</c:v>
                </c:pt>
                <c:pt idx="12389">
                  <c:v>0.14304398148148148</c:v>
                </c:pt>
                <c:pt idx="12390">
                  <c:v>0.14305555555555557</c:v>
                </c:pt>
                <c:pt idx="12391">
                  <c:v>0.14306712962962961</c:v>
                </c:pt>
                <c:pt idx="12392">
                  <c:v>0.14307870370370371</c:v>
                </c:pt>
                <c:pt idx="12393">
                  <c:v>0.14309027777777777</c:v>
                </c:pt>
                <c:pt idx="12394">
                  <c:v>0.14310185185185184</c:v>
                </c:pt>
                <c:pt idx="12395">
                  <c:v>0.14311342592592594</c:v>
                </c:pt>
                <c:pt idx="12396">
                  <c:v>0.143125</c:v>
                </c:pt>
                <c:pt idx="12397">
                  <c:v>0.14313657407407407</c:v>
                </c:pt>
                <c:pt idx="12398">
                  <c:v>0.14314814814814816</c:v>
                </c:pt>
                <c:pt idx="12399">
                  <c:v>0.1431597222222222</c:v>
                </c:pt>
                <c:pt idx="12400">
                  <c:v>0.1431712962962963</c:v>
                </c:pt>
                <c:pt idx="12401">
                  <c:v>0.14318287037037036</c:v>
                </c:pt>
                <c:pt idx="12402">
                  <c:v>0.14319444444444443</c:v>
                </c:pt>
                <c:pt idx="12403">
                  <c:v>0.14320601851851852</c:v>
                </c:pt>
                <c:pt idx="12404">
                  <c:v>0.14321759259259259</c:v>
                </c:pt>
                <c:pt idx="12405">
                  <c:v>0.14322916666666666</c:v>
                </c:pt>
                <c:pt idx="12406">
                  <c:v>0.14324074074074075</c:v>
                </c:pt>
                <c:pt idx="12407">
                  <c:v>0.14325231481481482</c:v>
                </c:pt>
                <c:pt idx="12408">
                  <c:v>0.14326388888888889</c:v>
                </c:pt>
                <c:pt idx="12409">
                  <c:v>0.14327546296296298</c:v>
                </c:pt>
                <c:pt idx="12410">
                  <c:v>0.14328703703703705</c:v>
                </c:pt>
                <c:pt idx="12411">
                  <c:v>0.14329861111111111</c:v>
                </c:pt>
                <c:pt idx="12412">
                  <c:v>0.14331018518518518</c:v>
                </c:pt>
                <c:pt idx="12413">
                  <c:v>0.14332175925925925</c:v>
                </c:pt>
                <c:pt idx="12414">
                  <c:v>0.14333333333333334</c:v>
                </c:pt>
                <c:pt idx="12415">
                  <c:v>0.14334490740740741</c:v>
                </c:pt>
                <c:pt idx="12416">
                  <c:v>0.14335648148148147</c:v>
                </c:pt>
                <c:pt idx="12417">
                  <c:v>0.14336805555555557</c:v>
                </c:pt>
                <c:pt idx="12418">
                  <c:v>0.14337962962962963</c:v>
                </c:pt>
                <c:pt idx="12419">
                  <c:v>0.1433912037037037</c:v>
                </c:pt>
                <c:pt idx="12420">
                  <c:v>0.14340277777777777</c:v>
                </c:pt>
                <c:pt idx="12421">
                  <c:v>0.14341435185185183</c:v>
                </c:pt>
                <c:pt idx="12422">
                  <c:v>0.14342592592592593</c:v>
                </c:pt>
                <c:pt idx="12423">
                  <c:v>0.1434375</c:v>
                </c:pt>
                <c:pt idx="12424">
                  <c:v>0.14344907407407406</c:v>
                </c:pt>
                <c:pt idx="12425">
                  <c:v>0.14346064814814816</c:v>
                </c:pt>
                <c:pt idx="12426">
                  <c:v>0.14347222222222222</c:v>
                </c:pt>
                <c:pt idx="12427">
                  <c:v>0.14348379629629629</c:v>
                </c:pt>
                <c:pt idx="12428">
                  <c:v>0.14349537037037038</c:v>
                </c:pt>
                <c:pt idx="12429">
                  <c:v>0.14350694444444445</c:v>
                </c:pt>
                <c:pt idx="12430">
                  <c:v>0.14351851851851852</c:v>
                </c:pt>
                <c:pt idx="12431">
                  <c:v>0.14353009259259261</c:v>
                </c:pt>
                <c:pt idx="12432">
                  <c:v>0.14354166666666665</c:v>
                </c:pt>
                <c:pt idx="12433">
                  <c:v>0.14355324074074075</c:v>
                </c:pt>
                <c:pt idx="12434">
                  <c:v>0.14356481481481481</c:v>
                </c:pt>
                <c:pt idx="12435">
                  <c:v>0.14357638888888888</c:v>
                </c:pt>
                <c:pt idx="12436">
                  <c:v>0.14358796296296297</c:v>
                </c:pt>
                <c:pt idx="12437">
                  <c:v>0.14359953703703704</c:v>
                </c:pt>
                <c:pt idx="12438">
                  <c:v>0.14361111111111111</c:v>
                </c:pt>
                <c:pt idx="12439">
                  <c:v>0.1436226851851852</c:v>
                </c:pt>
                <c:pt idx="12440">
                  <c:v>0.14363425925925924</c:v>
                </c:pt>
                <c:pt idx="12441">
                  <c:v>0.14364583333333333</c:v>
                </c:pt>
                <c:pt idx="12442">
                  <c:v>0.1436574074074074</c:v>
                </c:pt>
                <c:pt idx="12443">
                  <c:v>0.14366898148148147</c:v>
                </c:pt>
                <c:pt idx="12444">
                  <c:v>0.14368055555555556</c:v>
                </c:pt>
                <c:pt idx="12445">
                  <c:v>0.14369212962962963</c:v>
                </c:pt>
                <c:pt idx="12446">
                  <c:v>0.14370370370370369</c:v>
                </c:pt>
                <c:pt idx="12447">
                  <c:v>0.14371527777777779</c:v>
                </c:pt>
                <c:pt idx="12448">
                  <c:v>0.14372685185185186</c:v>
                </c:pt>
                <c:pt idx="12449">
                  <c:v>0.14373842592592592</c:v>
                </c:pt>
                <c:pt idx="12450">
                  <c:v>0.14375000000000002</c:v>
                </c:pt>
                <c:pt idx="12451">
                  <c:v>0.14376157407407408</c:v>
                </c:pt>
                <c:pt idx="12452">
                  <c:v>0.14377314814814815</c:v>
                </c:pt>
                <c:pt idx="12453">
                  <c:v>0.14378472222222222</c:v>
                </c:pt>
                <c:pt idx="12454">
                  <c:v>0.14379629629629628</c:v>
                </c:pt>
                <c:pt idx="12455">
                  <c:v>0.14380787037037038</c:v>
                </c:pt>
                <c:pt idx="12456">
                  <c:v>0.14381944444444444</c:v>
                </c:pt>
                <c:pt idx="12457">
                  <c:v>0.14383101851851851</c:v>
                </c:pt>
                <c:pt idx="12458">
                  <c:v>0.14384259259259261</c:v>
                </c:pt>
                <c:pt idx="12459">
                  <c:v>0.14385416666666667</c:v>
                </c:pt>
                <c:pt idx="12460">
                  <c:v>0.14386574074074074</c:v>
                </c:pt>
                <c:pt idx="12461">
                  <c:v>0.14387731481481481</c:v>
                </c:pt>
                <c:pt idx="12462">
                  <c:v>0.14388888888888887</c:v>
                </c:pt>
                <c:pt idx="12463">
                  <c:v>0.14390046296296297</c:v>
                </c:pt>
                <c:pt idx="12464">
                  <c:v>0.14391203703703703</c:v>
                </c:pt>
                <c:pt idx="12465">
                  <c:v>0.1439236111111111</c:v>
                </c:pt>
                <c:pt idx="12466">
                  <c:v>0.14393518518518519</c:v>
                </c:pt>
                <c:pt idx="12467">
                  <c:v>0.14394675925925926</c:v>
                </c:pt>
                <c:pt idx="12468">
                  <c:v>0.14395833333333333</c:v>
                </c:pt>
                <c:pt idx="12469">
                  <c:v>0.14396990740740742</c:v>
                </c:pt>
                <c:pt idx="12470">
                  <c:v>0.14398148148148149</c:v>
                </c:pt>
                <c:pt idx="12471">
                  <c:v>0.14399305555555555</c:v>
                </c:pt>
                <c:pt idx="12472">
                  <c:v>0.14400462962962965</c:v>
                </c:pt>
                <c:pt idx="12473">
                  <c:v>0.14401620370370369</c:v>
                </c:pt>
                <c:pt idx="12474">
                  <c:v>0.14402777777777778</c:v>
                </c:pt>
                <c:pt idx="12475">
                  <c:v>0.14403935185185185</c:v>
                </c:pt>
                <c:pt idx="12476">
                  <c:v>0.14405092592592592</c:v>
                </c:pt>
                <c:pt idx="12477">
                  <c:v>0.14406250000000001</c:v>
                </c:pt>
                <c:pt idx="12478">
                  <c:v>0.14407407407407408</c:v>
                </c:pt>
                <c:pt idx="12479">
                  <c:v>0.14408564814814814</c:v>
                </c:pt>
                <c:pt idx="12480">
                  <c:v>0.14409722222222224</c:v>
                </c:pt>
                <c:pt idx="12481">
                  <c:v>0.14410879629629628</c:v>
                </c:pt>
                <c:pt idx="12482">
                  <c:v>0.14412037037037037</c:v>
                </c:pt>
                <c:pt idx="12483">
                  <c:v>0.14413194444444444</c:v>
                </c:pt>
                <c:pt idx="12484">
                  <c:v>0.14413194444444444</c:v>
                </c:pt>
                <c:pt idx="12485">
                  <c:v>0.1441435185185185</c:v>
                </c:pt>
                <c:pt idx="12486">
                  <c:v>0.1441550925925926</c:v>
                </c:pt>
                <c:pt idx="12487">
                  <c:v>0.14416666666666667</c:v>
                </c:pt>
                <c:pt idx="12488">
                  <c:v>0.14417824074074073</c:v>
                </c:pt>
                <c:pt idx="12489">
                  <c:v>0.14418981481481483</c:v>
                </c:pt>
                <c:pt idx="12490">
                  <c:v>0.14420138888888889</c:v>
                </c:pt>
                <c:pt idx="12491">
                  <c:v>0.14421296296296296</c:v>
                </c:pt>
                <c:pt idx="12492">
                  <c:v>0.14422453703703705</c:v>
                </c:pt>
                <c:pt idx="12493">
                  <c:v>0.14423611111111112</c:v>
                </c:pt>
                <c:pt idx="12494">
                  <c:v>0.14424768518518519</c:v>
                </c:pt>
                <c:pt idx="12495">
                  <c:v>0.14425925925925925</c:v>
                </c:pt>
                <c:pt idx="12496">
                  <c:v>0.14427083333333332</c:v>
                </c:pt>
                <c:pt idx="12497">
                  <c:v>0.14428240740740741</c:v>
                </c:pt>
                <c:pt idx="12498">
                  <c:v>0.14429398148148148</c:v>
                </c:pt>
                <c:pt idx="12499">
                  <c:v>0.14430555555555555</c:v>
                </c:pt>
                <c:pt idx="12500">
                  <c:v>0.14431712962962964</c:v>
                </c:pt>
                <c:pt idx="12501">
                  <c:v>0.14432870370370371</c:v>
                </c:pt>
                <c:pt idx="12502">
                  <c:v>0.14434027777777778</c:v>
                </c:pt>
                <c:pt idx="12503">
                  <c:v>0.14435185185185184</c:v>
                </c:pt>
                <c:pt idx="12504">
                  <c:v>0.14436342592592591</c:v>
                </c:pt>
                <c:pt idx="12505">
                  <c:v>0.144375</c:v>
                </c:pt>
                <c:pt idx="12506">
                  <c:v>0.14438657407407407</c:v>
                </c:pt>
                <c:pt idx="12507">
                  <c:v>0.14439814814814814</c:v>
                </c:pt>
                <c:pt idx="12508">
                  <c:v>0.14440972222222223</c:v>
                </c:pt>
                <c:pt idx="12509">
                  <c:v>0.1444212962962963</c:v>
                </c:pt>
                <c:pt idx="12510">
                  <c:v>0.14443287037037036</c:v>
                </c:pt>
                <c:pt idx="12511">
                  <c:v>0.14444444444444446</c:v>
                </c:pt>
                <c:pt idx="12512">
                  <c:v>0.14445601851851853</c:v>
                </c:pt>
                <c:pt idx="12513">
                  <c:v>0.14446759259259259</c:v>
                </c:pt>
                <c:pt idx="12514">
                  <c:v>0.14447916666666669</c:v>
                </c:pt>
                <c:pt idx="12515">
                  <c:v>0.14449074074074073</c:v>
                </c:pt>
                <c:pt idx="12516">
                  <c:v>0.14450231481481482</c:v>
                </c:pt>
                <c:pt idx="12517">
                  <c:v>0.14451388888888889</c:v>
                </c:pt>
                <c:pt idx="12518">
                  <c:v>0.14452546296296295</c:v>
                </c:pt>
                <c:pt idx="12519">
                  <c:v>0.14453703703703705</c:v>
                </c:pt>
                <c:pt idx="12520">
                  <c:v>0.14454861111111111</c:v>
                </c:pt>
                <c:pt idx="12521">
                  <c:v>0.14456018518518518</c:v>
                </c:pt>
                <c:pt idx="12522">
                  <c:v>0.14457175925925927</c:v>
                </c:pt>
                <c:pt idx="12523">
                  <c:v>0.14458333333333331</c:v>
                </c:pt>
                <c:pt idx="12524">
                  <c:v>0.14459490740740741</c:v>
                </c:pt>
                <c:pt idx="12525">
                  <c:v>0.14460648148148147</c:v>
                </c:pt>
                <c:pt idx="12526">
                  <c:v>0.14461805555555554</c:v>
                </c:pt>
                <c:pt idx="12527">
                  <c:v>0.14462962962962964</c:v>
                </c:pt>
                <c:pt idx="12528">
                  <c:v>0.1446412037037037</c:v>
                </c:pt>
                <c:pt idx="12529">
                  <c:v>0.14465277777777777</c:v>
                </c:pt>
                <c:pt idx="12530">
                  <c:v>0.14466435185185186</c:v>
                </c:pt>
                <c:pt idx="12531">
                  <c:v>0.14467592592592593</c:v>
                </c:pt>
                <c:pt idx="12532">
                  <c:v>0.1446875</c:v>
                </c:pt>
                <c:pt idx="12533">
                  <c:v>0.14469907407407409</c:v>
                </c:pt>
                <c:pt idx="12534">
                  <c:v>0.14471064814814816</c:v>
                </c:pt>
                <c:pt idx="12535">
                  <c:v>0.14472222222222222</c:v>
                </c:pt>
                <c:pt idx="12536">
                  <c:v>0.14473379629629629</c:v>
                </c:pt>
                <c:pt idx="12537">
                  <c:v>0.14474537037037036</c:v>
                </c:pt>
                <c:pt idx="12538">
                  <c:v>0.14475694444444445</c:v>
                </c:pt>
                <c:pt idx="12539">
                  <c:v>0.14476851851851852</c:v>
                </c:pt>
                <c:pt idx="12540">
                  <c:v>0.14478009259259259</c:v>
                </c:pt>
                <c:pt idx="12541">
                  <c:v>0.14479166666666668</c:v>
                </c:pt>
                <c:pt idx="12542">
                  <c:v>0.14480324074074075</c:v>
                </c:pt>
                <c:pt idx="12543">
                  <c:v>0.14481481481481481</c:v>
                </c:pt>
                <c:pt idx="12544">
                  <c:v>0.14482638888888888</c:v>
                </c:pt>
                <c:pt idx="12545">
                  <c:v>0.14483796296296295</c:v>
                </c:pt>
                <c:pt idx="12546">
                  <c:v>0.14484953703703704</c:v>
                </c:pt>
                <c:pt idx="12547">
                  <c:v>0.14486111111111111</c:v>
                </c:pt>
                <c:pt idx="12548">
                  <c:v>0.14487268518518517</c:v>
                </c:pt>
                <c:pt idx="12549">
                  <c:v>0.14488425925925927</c:v>
                </c:pt>
                <c:pt idx="12550">
                  <c:v>0.14489583333333333</c:v>
                </c:pt>
                <c:pt idx="12551">
                  <c:v>0.1449074074074074</c:v>
                </c:pt>
                <c:pt idx="12552">
                  <c:v>0.1449189814814815</c:v>
                </c:pt>
                <c:pt idx="12553">
                  <c:v>0.14493055555555556</c:v>
                </c:pt>
                <c:pt idx="12554">
                  <c:v>0.14494212962962963</c:v>
                </c:pt>
                <c:pt idx="12555">
                  <c:v>0.14495370370370372</c:v>
                </c:pt>
                <c:pt idx="12556">
                  <c:v>0.14496527777777776</c:v>
                </c:pt>
                <c:pt idx="12557">
                  <c:v>0.14497685185185186</c:v>
                </c:pt>
                <c:pt idx="12558">
                  <c:v>0.14498842592592592</c:v>
                </c:pt>
                <c:pt idx="12559">
                  <c:v>0.14499999999999999</c:v>
                </c:pt>
                <c:pt idx="12560">
                  <c:v>0.14501157407407408</c:v>
                </c:pt>
                <c:pt idx="12561">
                  <c:v>0.14502314814814815</c:v>
                </c:pt>
                <c:pt idx="12562">
                  <c:v>0.14503472222222222</c:v>
                </c:pt>
                <c:pt idx="12563">
                  <c:v>0.14504629629629631</c:v>
                </c:pt>
                <c:pt idx="12564">
                  <c:v>0.14505787037037035</c:v>
                </c:pt>
                <c:pt idx="12565">
                  <c:v>0.14506944444444445</c:v>
                </c:pt>
                <c:pt idx="12566">
                  <c:v>0.14508101851851851</c:v>
                </c:pt>
                <c:pt idx="12567">
                  <c:v>0.14509259259259258</c:v>
                </c:pt>
                <c:pt idx="12568">
                  <c:v>0.14510416666666667</c:v>
                </c:pt>
                <c:pt idx="12569">
                  <c:v>0.14511574074074074</c:v>
                </c:pt>
                <c:pt idx="12570">
                  <c:v>0.14512731481481481</c:v>
                </c:pt>
                <c:pt idx="12571">
                  <c:v>0.1451388888888889</c:v>
                </c:pt>
                <c:pt idx="12572">
                  <c:v>0.14515046296296297</c:v>
                </c:pt>
                <c:pt idx="12573">
                  <c:v>0.14516203703703703</c:v>
                </c:pt>
                <c:pt idx="12574">
                  <c:v>0.14517361111111113</c:v>
                </c:pt>
                <c:pt idx="12575">
                  <c:v>0.14518518518518519</c:v>
                </c:pt>
                <c:pt idx="12576">
                  <c:v>0.14519675925925926</c:v>
                </c:pt>
                <c:pt idx="12577">
                  <c:v>0.14520833333333333</c:v>
                </c:pt>
                <c:pt idx="12578">
                  <c:v>0.14521990740740739</c:v>
                </c:pt>
                <c:pt idx="12579">
                  <c:v>0.14523148148148149</c:v>
                </c:pt>
                <c:pt idx="12580">
                  <c:v>0.14524305555555556</c:v>
                </c:pt>
                <c:pt idx="12581">
                  <c:v>0.14525462962962962</c:v>
                </c:pt>
                <c:pt idx="12582">
                  <c:v>0.14526620370370372</c:v>
                </c:pt>
                <c:pt idx="12583">
                  <c:v>0.14527777777777778</c:v>
                </c:pt>
                <c:pt idx="12584">
                  <c:v>0.14528935185185185</c:v>
                </c:pt>
                <c:pt idx="12585">
                  <c:v>0.14530092592592592</c:v>
                </c:pt>
                <c:pt idx="12586">
                  <c:v>0.14531249999999998</c:v>
                </c:pt>
                <c:pt idx="12587">
                  <c:v>0.14532407407407408</c:v>
                </c:pt>
                <c:pt idx="12588">
                  <c:v>0.14533564814814814</c:v>
                </c:pt>
                <c:pt idx="12589">
                  <c:v>0.14534722222222221</c:v>
                </c:pt>
                <c:pt idx="12590">
                  <c:v>0.14535879629629631</c:v>
                </c:pt>
                <c:pt idx="12591">
                  <c:v>0.14537037037037037</c:v>
                </c:pt>
                <c:pt idx="12592">
                  <c:v>0.14538194444444444</c:v>
                </c:pt>
                <c:pt idx="12593">
                  <c:v>0.14539351851851853</c:v>
                </c:pt>
                <c:pt idx="12594">
                  <c:v>0.1454050925925926</c:v>
                </c:pt>
                <c:pt idx="12595">
                  <c:v>0.14541666666666667</c:v>
                </c:pt>
                <c:pt idx="12596">
                  <c:v>0.14542824074074076</c:v>
                </c:pt>
                <c:pt idx="12597">
                  <c:v>0.1454398148148148</c:v>
                </c:pt>
                <c:pt idx="12598">
                  <c:v>0.14545138888888889</c:v>
                </c:pt>
                <c:pt idx="12599">
                  <c:v>0.14546296296296296</c:v>
                </c:pt>
                <c:pt idx="12600">
                  <c:v>0.14547453703703703</c:v>
                </c:pt>
                <c:pt idx="12601">
                  <c:v>0.14548611111111112</c:v>
                </c:pt>
                <c:pt idx="12602">
                  <c:v>0.14549768518518519</c:v>
                </c:pt>
                <c:pt idx="12603">
                  <c:v>0.14550925925925925</c:v>
                </c:pt>
                <c:pt idx="12604">
                  <c:v>0.14552083333333335</c:v>
                </c:pt>
                <c:pt idx="12605">
                  <c:v>0.14553240740740739</c:v>
                </c:pt>
                <c:pt idx="12606">
                  <c:v>0.14554398148148148</c:v>
                </c:pt>
                <c:pt idx="12607">
                  <c:v>0.14555555555555555</c:v>
                </c:pt>
                <c:pt idx="12608">
                  <c:v>0.14556712962962962</c:v>
                </c:pt>
                <c:pt idx="12609">
                  <c:v>0.14557870370370371</c:v>
                </c:pt>
                <c:pt idx="12610">
                  <c:v>0.14559027777777778</c:v>
                </c:pt>
                <c:pt idx="12611">
                  <c:v>0.14560185185185184</c:v>
                </c:pt>
                <c:pt idx="12612">
                  <c:v>0.14561342592592594</c:v>
                </c:pt>
                <c:pt idx="12613">
                  <c:v>0.145625</c:v>
                </c:pt>
                <c:pt idx="12614">
                  <c:v>0.14563657407407407</c:v>
                </c:pt>
                <c:pt idx="12615">
                  <c:v>0.14564814814814817</c:v>
                </c:pt>
                <c:pt idx="12616">
                  <c:v>0.14565972222222223</c:v>
                </c:pt>
                <c:pt idx="12617">
                  <c:v>0.1456712962962963</c:v>
                </c:pt>
                <c:pt idx="12618">
                  <c:v>0.14568287037037037</c:v>
                </c:pt>
                <c:pt idx="12619">
                  <c:v>0.14569444444444443</c:v>
                </c:pt>
                <c:pt idx="12620">
                  <c:v>0.14570601851851853</c:v>
                </c:pt>
                <c:pt idx="12621">
                  <c:v>0.14571759259259259</c:v>
                </c:pt>
                <c:pt idx="12622">
                  <c:v>0.14572916666666666</c:v>
                </c:pt>
                <c:pt idx="12623">
                  <c:v>0.14574074074074075</c:v>
                </c:pt>
                <c:pt idx="12624">
                  <c:v>0.14575231481481482</c:v>
                </c:pt>
                <c:pt idx="12625">
                  <c:v>0.14576388888888889</c:v>
                </c:pt>
                <c:pt idx="12626">
                  <c:v>0.14577546296296295</c:v>
                </c:pt>
                <c:pt idx="12627">
                  <c:v>0.14578703703703702</c:v>
                </c:pt>
                <c:pt idx="12628">
                  <c:v>0.14579861111111111</c:v>
                </c:pt>
                <c:pt idx="12629">
                  <c:v>0.14581018518518518</c:v>
                </c:pt>
                <c:pt idx="12630">
                  <c:v>0.14582175925925925</c:v>
                </c:pt>
                <c:pt idx="12631">
                  <c:v>0.14583333333333334</c:v>
                </c:pt>
                <c:pt idx="12632">
                  <c:v>0.14584490740740741</c:v>
                </c:pt>
                <c:pt idx="12633">
                  <c:v>0.14585648148148148</c:v>
                </c:pt>
                <c:pt idx="12634">
                  <c:v>0.14586805555555557</c:v>
                </c:pt>
                <c:pt idx="12635">
                  <c:v>0.14587962962962964</c:v>
                </c:pt>
                <c:pt idx="12636">
                  <c:v>0.1458912037037037</c:v>
                </c:pt>
                <c:pt idx="12637">
                  <c:v>0.1459027777777778</c:v>
                </c:pt>
                <c:pt idx="12638">
                  <c:v>0.14591435185185184</c:v>
                </c:pt>
                <c:pt idx="12639">
                  <c:v>0.14592592592592593</c:v>
                </c:pt>
                <c:pt idx="12640">
                  <c:v>0.1459375</c:v>
                </c:pt>
                <c:pt idx="12641">
                  <c:v>0.14594907407407406</c:v>
                </c:pt>
                <c:pt idx="12642">
                  <c:v>0.14596064814814816</c:v>
                </c:pt>
                <c:pt idx="12643">
                  <c:v>0.14597222222222223</c:v>
                </c:pt>
                <c:pt idx="12644">
                  <c:v>0.14598379629629629</c:v>
                </c:pt>
                <c:pt idx="12645">
                  <c:v>0.14599537037037039</c:v>
                </c:pt>
                <c:pt idx="12646">
                  <c:v>0.14600694444444443</c:v>
                </c:pt>
                <c:pt idx="12647">
                  <c:v>0.14601851851851852</c:v>
                </c:pt>
                <c:pt idx="12648">
                  <c:v>0.14603009259259259</c:v>
                </c:pt>
                <c:pt idx="12649">
                  <c:v>0.14604166666666665</c:v>
                </c:pt>
                <c:pt idx="12650">
                  <c:v>0.14605324074074075</c:v>
                </c:pt>
                <c:pt idx="12651">
                  <c:v>0.14606481481481481</c:v>
                </c:pt>
                <c:pt idx="12652">
                  <c:v>0.14607638888888888</c:v>
                </c:pt>
                <c:pt idx="12653">
                  <c:v>0.14608796296296298</c:v>
                </c:pt>
                <c:pt idx="12654">
                  <c:v>0.14609953703703704</c:v>
                </c:pt>
                <c:pt idx="12655">
                  <c:v>0.14611111111111111</c:v>
                </c:pt>
                <c:pt idx="12656">
                  <c:v>0.1461226851851852</c:v>
                </c:pt>
                <c:pt idx="12657">
                  <c:v>0.14613425925925927</c:v>
                </c:pt>
                <c:pt idx="12658">
                  <c:v>0.14614583333333334</c:v>
                </c:pt>
                <c:pt idx="12659">
                  <c:v>0.1461574074074074</c:v>
                </c:pt>
                <c:pt idx="12660">
                  <c:v>0.14616898148148147</c:v>
                </c:pt>
                <c:pt idx="12661">
                  <c:v>0.14618055555555556</c:v>
                </c:pt>
                <c:pt idx="12662">
                  <c:v>0.14619212962962963</c:v>
                </c:pt>
                <c:pt idx="12663">
                  <c:v>0.1462037037037037</c:v>
                </c:pt>
                <c:pt idx="12664">
                  <c:v>0.14621527777777779</c:v>
                </c:pt>
                <c:pt idx="12665">
                  <c:v>0.14622685185185186</c:v>
                </c:pt>
                <c:pt idx="12666">
                  <c:v>0.14623842592592592</c:v>
                </c:pt>
                <c:pt idx="12667">
                  <c:v>0.14624999999999999</c:v>
                </c:pt>
                <c:pt idx="12668">
                  <c:v>0.14626157407407406</c:v>
                </c:pt>
                <c:pt idx="12669">
                  <c:v>0.14627314814814815</c:v>
                </c:pt>
                <c:pt idx="12670">
                  <c:v>0.14628472222222222</c:v>
                </c:pt>
                <c:pt idx="12671">
                  <c:v>0.14629629629629629</c:v>
                </c:pt>
                <c:pt idx="12672">
                  <c:v>0.14630787037037038</c:v>
                </c:pt>
                <c:pt idx="12673">
                  <c:v>0.14631944444444445</c:v>
                </c:pt>
                <c:pt idx="12674">
                  <c:v>0.14633101851851851</c:v>
                </c:pt>
                <c:pt idx="12675">
                  <c:v>0.14634259259259261</c:v>
                </c:pt>
                <c:pt idx="12676">
                  <c:v>0.14635416666666667</c:v>
                </c:pt>
                <c:pt idx="12677">
                  <c:v>0.14636574074074074</c:v>
                </c:pt>
                <c:pt idx="12678">
                  <c:v>0.14637731481481484</c:v>
                </c:pt>
                <c:pt idx="12679">
                  <c:v>0.14638888888888887</c:v>
                </c:pt>
                <c:pt idx="12680">
                  <c:v>0.14640046296296297</c:v>
                </c:pt>
                <c:pt idx="12681">
                  <c:v>0.14641203703703703</c:v>
                </c:pt>
                <c:pt idx="12682">
                  <c:v>0.1464236111111111</c:v>
                </c:pt>
                <c:pt idx="12683">
                  <c:v>0.1464351851851852</c:v>
                </c:pt>
                <c:pt idx="12684">
                  <c:v>0.14644675925925926</c:v>
                </c:pt>
                <c:pt idx="12685">
                  <c:v>0.14645833333333333</c:v>
                </c:pt>
                <c:pt idx="12686">
                  <c:v>0.14646990740740742</c:v>
                </c:pt>
                <c:pt idx="12687">
                  <c:v>0.14648148148148146</c:v>
                </c:pt>
                <c:pt idx="12688">
                  <c:v>0.14649305555555556</c:v>
                </c:pt>
                <c:pt idx="12689">
                  <c:v>0.14650462962962962</c:v>
                </c:pt>
                <c:pt idx="12690">
                  <c:v>0.14651620370370369</c:v>
                </c:pt>
                <c:pt idx="12691">
                  <c:v>0.14652777777777778</c:v>
                </c:pt>
                <c:pt idx="12692">
                  <c:v>0.14653935185185185</c:v>
                </c:pt>
                <c:pt idx="12693">
                  <c:v>0.14655092592592592</c:v>
                </c:pt>
                <c:pt idx="12694">
                  <c:v>0.14656250000000001</c:v>
                </c:pt>
                <c:pt idx="12695">
                  <c:v>0.14657407407407408</c:v>
                </c:pt>
                <c:pt idx="12696">
                  <c:v>0.14658564814814815</c:v>
                </c:pt>
                <c:pt idx="12697">
                  <c:v>0.14659722222222224</c:v>
                </c:pt>
                <c:pt idx="12698">
                  <c:v>0.14660879629629631</c:v>
                </c:pt>
                <c:pt idx="12699">
                  <c:v>0.14662037037037037</c:v>
                </c:pt>
                <c:pt idx="12700">
                  <c:v>0.14663194444444444</c:v>
                </c:pt>
                <c:pt idx="12701">
                  <c:v>0.14664351851851851</c:v>
                </c:pt>
                <c:pt idx="12702">
                  <c:v>0.1466550925925926</c:v>
                </c:pt>
                <c:pt idx="12703">
                  <c:v>0.14666666666666667</c:v>
                </c:pt>
                <c:pt idx="12704">
                  <c:v>0.14667824074074073</c:v>
                </c:pt>
                <c:pt idx="12705">
                  <c:v>0.14668981481481483</c:v>
                </c:pt>
                <c:pt idx="12706">
                  <c:v>0.1467013888888889</c:v>
                </c:pt>
                <c:pt idx="12707">
                  <c:v>0.14671296296296296</c:v>
                </c:pt>
                <c:pt idx="12708">
                  <c:v>0.14672453703703703</c:v>
                </c:pt>
                <c:pt idx="12709">
                  <c:v>0.14673611111111109</c:v>
                </c:pt>
                <c:pt idx="12710">
                  <c:v>0.14674768518518519</c:v>
                </c:pt>
                <c:pt idx="12711">
                  <c:v>0.14675925925925926</c:v>
                </c:pt>
                <c:pt idx="12712">
                  <c:v>0.14677083333333332</c:v>
                </c:pt>
                <c:pt idx="12713">
                  <c:v>0.14678240740740742</c:v>
                </c:pt>
                <c:pt idx="12714">
                  <c:v>0.14679398148148148</c:v>
                </c:pt>
                <c:pt idx="12715">
                  <c:v>0.14680555555555555</c:v>
                </c:pt>
                <c:pt idx="12716">
                  <c:v>0.14681712962962964</c:v>
                </c:pt>
                <c:pt idx="12717">
                  <c:v>0.14682870370370371</c:v>
                </c:pt>
                <c:pt idx="12718">
                  <c:v>0.14684027777777778</c:v>
                </c:pt>
                <c:pt idx="12719">
                  <c:v>0.14685185185185184</c:v>
                </c:pt>
                <c:pt idx="12720">
                  <c:v>0.14686342592592591</c:v>
                </c:pt>
                <c:pt idx="12721">
                  <c:v>0.14687500000000001</c:v>
                </c:pt>
                <c:pt idx="12722">
                  <c:v>0.14688657407407407</c:v>
                </c:pt>
                <c:pt idx="12723">
                  <c:v>0.14689814814814814</c:v>
                </c:pt>
                <c:pt idx="12724">
                  <c:v>0.14690972222222223</c:v>
                </c:pt>
                <c:pt idx="12725">
                  <c:v>0.1469212962962963</c:v>
                </c:pt>
                <c:pt idx="12726">
                  <c:v>0.14693287037037037</c:v>
                </c:pt>
                <c:pt idx="12727">
                  <c:v>0.14694444444444446</c:v>
                </c:pt>
                <c:pt idx="12728">
                  <c:v>0.1469560185185185</c:v>
                </c:pt>
                <c:pt idx="12729">
                  <c:v>0.14696759259259259</c:v>
                </c:pt>
                <c:pt idx="12730">
                  <c:v>0.14697916666666666</c:v>
                </c:pt>
                <c:pt idx="12731">
                  <c:v>0.14699074074074073</c:v>
                </c:pt>
                <c:pt idx="12732">
                  <c:v>0.14700231481481482</c:v>
                </c:pt>
                <c:pt idx="12733">
                  <c:v>0.14701388888888889</c:v>
                </c:pt>
                <c:pt idx="12734">
                  <c:v>0.14702546296296296</c:v>
                </c:pt>
                <c:pt idx="12735">
                  <c:v>0.14703703703703705</c:v>
                </c:pt>
                <c:pt idx="12736">
                  <c:v>0.14704861111111112</c:v>
                </c:pt>
                <c:pt idx="12737">
                  <c:v>0.14706018518518518</c:v>
                </c:pt>
                <c:pt idx="12738">
                  <c:v>0.14707175925925928</c:v>
                </c:pt>
                <c:pt idx="12739">
                  <c:v>0.14708333333333334</c:v>
                </c:pt>
                <c:pt idx="12740">
                  <c:v>0.14709490740740741</c:v>
                </c:pt>
                <c:pt idx="12741">
                  <c:v>0.14710648148148148</c:v>
                </c:pt>
                <c:pt idx="12742">
                  <c:v>0.14711805555555554</c:v>
                </c:pt>
                <c:pt idx="12743">
                  <c:v>0.14712962962962964</c:v>
                </c:pt>
                <c:pt idx="12744">
                  <c:v>0.1471412037037037</c:v>
                </c:pt>
                <c:pt idx="12745">
                  <c:v>0.14715277777777777</c:v>
                </c:pt>
                <c:pt idx="12746">
                  <c:v>0.14716435185185187</c:v>
                </c:pt>
                <c:pt idx="12747">
                  <c:v>0.14717592592592593</c:v>
                </c:pt>
                <c:pt idx="12748">
                  <c:v>0.1471875</c:v>
                </c:pt>
                <c:pt idx="12749">
                  <c:v>0.14719907407407407</c:v>
                </c:pt>
                <c:pt idx="12750">
                  <c:v>0.14721064814814813</c:v>
                </c:pt>
                <c:pt idx="12751">
                  <c:v>0.14722222222222223</c:v>
                </c:pt>
                <c:pt idx="12752">
                  <c:v>0.14723379629629629</c:v>
                </c:pt>
                <c:pt idx="12753">
                  <c:v>0.14724537037037036</c:v>
                </c:pt>
                <c:pt idx="12754">
                  <c:v>0.14725694444444445</c:v>
                </c:pt>
                <c:pt idx="12755">
                  <c:v>0.14726851851851852</c:v>
                </c:pt>
                <c:pt idx="12756">
                  <c:v>0.14728009259259259</c:v>
                </c:pt>
                <c:pt idx="12757">
                  <c:v>0.14729166666666668</c:v>
                </c:pt>
                <c:pt idx="12758">
                  <c:v>0.14730324074074075</c:v>
                </c:pt>
                <c:pt idx="12759">
                  <c:v>0.14731481481481482</c:v>
                </c:pt>
                <c:pt idx="12760">
                  <c:v>0.14732638888888888</c:v>
                </c:pt>
                <c:pt idx="12761">
                  <c:v>0.14733796296296295</c:v>
                </c:pt>
                <c:pt idx="12762">
                  <c:v>0.14734953703703704</c:v>
                </c:pt>
                <c:pt idx="12763">
                  <c:v>0.14736111111111111</c:v>
                </c:pt>
                <c:pt idx="12764">
                  <c:v>0.14737268518518518</c:v>
                </c:pt>
                <c:pt idx="12765">
                  <c:v>0.14738425925925927</c:v>
                </c:pt>
                <c:pt idx="12766">
                  <c:v>0.14739583333333334</c:v>
                </c:pt>
                <c:pt idx="12767">
                  <c:v>0.1474074074074074</c:v>
                </c:pt>
                <c:pt idx="12768">
                  <c:v>0.14741898148148147</c:v>
                </c:pt>
                <c:pt idx="12769">
                  <c:v>0.14743055555555554</c:v>
                </c:pt>
                <c:pt idx="12770">
                  <c:v>0.14744212962962963</c:v>
                </c:pt>
                <c:pt idx="12771">
                  <c:v>0.1474537037037037</c:v>
                </c:pt>
                <c:pt idx="12772">
                  <c:v>0.14746527777777776</c:v>
                </c:pt>
                <c:pt idx="12773">
                  <c:v>0.14747685185185186</c:v>
                </c:pt>
                <c:pt idx="12774">
                  <c:v>0.14748842592592593</c:v>
                </c:pt>
                <c:pt idx="12775">
                  <c:v>0.14749999999999999</c:v>
                </c:pt>
                <c:pt idx="12776">
                  <c:v>0.14751157407407409</c:v>
                </c:pt>
                <c:pt idx="12777">
                  <c:v>0.14752314814814815</c:v>
                </c:pt>
                <c:pt idx="12778">
                  <c:v>0.14753472222222222</c:v>
                </c:pt>
                <c:pt idx="12779">
                  <c:v>0.14754629629629631</c:v>
                </c:pt>
                <c:pt idx="12780">
                  <c:v>0.14755787037037038</c:v>
                </c:pt>
                <c:pt idx="12781">
                  <c:v>0.14756944444444445</c:v>
                </c:pt>
                <c:pt idx="12782">
                  <c:v>0.14758101851851851</c:v>
                </c:pt>
                <c:pt idx="12783">
                  <c:v>0.14759259259259258</c:v>
                </c:pt>
                <c:pt idx="12784">
                  <c:v>0.14760416666666668</c:v>
                </c:pt>
                <c:pt idx="12785">
                  <c:v>0.14761574074074074</c:v>
                </c:pt>
                <c:pt idx="12786">
                  <c:v>0.14762731481481481</c:v>
                </c:pt>
                <c:pt idx="12787">
                  <c:v>0.1476388888888889</c:v>
                </c:pt>
                <c:pt idx="12788">
                  <c:v>0.14765046296296297</c:v>
                </c:pt>
                <c:pt idx="12789">
                  <c:v>0.14766203703703704</c:v>
                </c:pt>
                <c:pt idx="12790">
                  <c:v>0.1476736111111111</c:v>
                </c:pt>
                <c:pt idx="12791">
                  <c:v>0.14768518518518517</c:v>
                </c:pt>
                <c:pt idx="12792">
                  <c:v>0.14769675925925926</c:v>
                </c:pt>
                <c:pt idx="12793">
                  <c:v>0.14770833333333333</c:v>
                </c:pt>
                <c:pt idx="12794">
                  <c:v>0.1477199074074074</c:v>
                </c:pt>
                <c:pt idx="12795">
                  <c:v>0.14773148148148149</c:v>
                </c:pt>
                <c:pt idx="12796">
                  <c:v>0.14774305555555556</c:v>
                </c:pt>
                <c:pt idx="12797">
                  <c:v>0.14775462962962962</c:v>
                </c:pt>
                <c:pt idx="12798">
                  <c:v>0.14776620370370372</c:v>
                </c:pt>
                <c:pt idx="12799">
                  <c:v>0.14777777777777779</c:v>
                </c:pt>
                <c:pt idx="12800">
                  <c:v>0.14778935185185185</c:v>
                </c:pt>
                <c:pt idx="12801">
                  <c:v>0.14780092592592595</c:v>
                </c:pt>
                <c:pt idx="12802">
                  <c:v>0.14781249999999999</c:v>
                </c:pt>
                <c:pt idx="12803">
                  <c:v>0.14782407407407408</c:v>
                </c:pt>
                <c:pt idx="12804">
                  <c:v>0.14783564814814815</c:v>
                </c:pt>
                <c:pt idx="12805">
                  <c:v>0.14784722222222221</c:v>
                </c:pt>
                <c:pt idx="12806">
                  <c:v>0.14785879629629631</c:v>
                </c:pt>
                <c:pt idx="12807">
                  <c:v>0.14787037037037037</c:v>
                </c:pt>
                <c:pt idx="12808">
                  <c:v>0.14788194444444444</c:v>
                </c:pt>
                <c:pt idx="12809">
                  <c:v>0.14789351851851854</c:v>
                </c:pt>
                <c:pt idx="12810">
                  <c:v>0.14790509259259257</c:v>
                </c:pt>
                <c:pt idx="12811">
                  <c:v>0.14791666666666667</c:v>
                </c:pt>
                <c:pt idx="12812">
                  <c:v>0.14792824074074074</c:v>
                </c:pt>
                <c:pt idx="12813">
                  <c:v>0.1479398148148148</c:v>
                </c:pt>
                <c:pt idx="12814">
                  <c:v>0.1479513888888889</c:v>
                </c:pt>
                <c:pt idx="12815">
                  <c:v>0.14796296296296296</c:v>
                </c:pt>
                <c:pt idx="12816">
                  <c:v>0.14797453703703703</c:v>
                </c:pt>
                <c:pt idx="12817">
                  <c:v>0.14798611111111112</c:v>
                </c:pt>
                <c:pt idx="12818">
                  <c:v>0.14799768518518519</c:v>
                </c:pt>
                <c:pt idx="12819">
                  <c:v>0.14800925925925926</c:v>
                </c:pt>
                <c:pt idx="12820">
                  <c:v>0.14802083333333335</c:v>
                </c:pt>
                <c:pt idx="12821">
                  <c:v>0.14803240740740739</c:v>
                </c:pt>
                <c:pt idx="12822">
                  <c:v>0.14804398148148148</c:v>
                </c:pt>
                <c:pt idx="12823">
                  <c:v>0.14805555555555555</c:v>
                </c:pt>
                <c:pt idx="12824">
                  <c:v>0.14806712962962962</c:v>
                </c:pt>
                <c:pt idx="12825">
                  <c:v>0.14807870370370371</c:v>
                </c:pt>
                <c:pt idx="12826">
                  <c:v>0.14809027777777778</c:v>
                </c:pt>
                <c:pt idx="12827">
                  <c:v>0.14810185185185185</c:v>
                </c:pt>
                <c:pt idx="12828">
                  <c:v>0.14811342592592594</c:v>
                </c:pt>
                <c:pt idx="12829">
                  <c:v>0.14812499999999998</c:v>
                </c:pt>
                <c:pt idx="12830">
                  <c:v>0.14813657407407407</c:v>
                </c:pt>
                <c:pt idx="12831">
                  <c:v>0.14814814814814814</c:v>
                </c:pt>
                <c:pt idx="12832">
                  <c:v>0.14815972222222221</c:v>
                </c:pt>
                <c:pt idx="12833">
                  <c:v>0.1481712962962963</c:v>
                </c:pt>
                <c:pt idx="12834">
                  <c:v>0.14818287037037037</c:v>
                </c:pt>
                <c:pt idx="12835">
                  <c:v>0.14819444444444443</c:v>
                </c:pt>
                <c:pt idx="12836">
                  <c:v>0.14820601851851853</c:v>
                </c:pt>
                <c:pt idx="12837">
                  <c:v>0.1482175925925926</c:v>
                </c:pt>
                <c:pt idx="12838">
                  <c:v>0.14822916666666666</c:v>
                </c:pt>
                <c:pt idx="12839">
                  <c:v>0.14822916666666666</c:v>
                </c:pt>
                <c:pt idx="12840">
                  <c:v>0.14824074074074076</c:v>
                </c:pt>
                <c:pt idx="12841">
                  <c:v>0.14825231481481482</c:v>
                </c:pt>
                <c:pt idx="12842">
                  <c:v>0.14826388888888889</c:v>
                </c:pt>
                <c:pt idx="12843">
                  <c:v>0.14827546296296296</c:v>
                </c:pt>
                <c:pt idx="12844">
                  <c:v>0.14828703703703702</c:v>
                </c:pt>
                <c:pt idx="12845">
                  <c:v>0.14829861111111112</c:v>
                </c:pt>
                <c:pt idx="12846">
                  <c:v>0.14831018518518518</c:v>
                </c:pt>
                <c:pt idx="12847">
                  <c:v>0.14832175925925925</c:v>
                </c:pt>
                <c:pt idx="12848">
                  <c:v>0.14833333333333334</c:v>
                </c:pt>
                <c:pt idx="12849">
                  <c:v>0.14834490740740741</c:v>
                </c:pt>
                <c:pt idx="12850">
                  <c:v>0.14835648148148148</c:v>
                </c:pt>
                <c:pt idx="12851">
                  <c:v>0.14836805555555554</c:v>
                </c:pt>
                <c:pt idx="12852">
                  <c:v>0.14837962962962961</c:v>
                </c:pt>
                <c:pt idx="12853">
                  <c:v>0.14839120370370371</c:v>
                </c:pt>
                <c:pt idx="12854">
                  <c:v>0.14840277777777777</c:v>
                </c:pt>
                <c:pt idx="12855">
                  <c:v>0.14841435185185184</c:v>
                </c:pt>
                <c:pt idx="12856">
                  <c:v>0.14842592592592593</c:v>
                </c:pt>
                <c:pt idx="12857">
                  <c:v>0.1484375</c:v>
                </c:pt>
                <c:pt idx="12858">
                  <c:v>0.14844907407407407</c:v>
                </c:pt>
                <c:pt idx="12859">
                  <c:v>0.14846064814814816</c:v>
                </c:pt>
                <c:pt idx="12860">
                  <c:v>0.14847222222222223</c:v>
                </c:pt>
                <c:pt idx="12861">
                  <c:v>0.14848379629629629</c:v>
                </c:pt>
                <c:pt idx="12862">
                  <c:v>0.14849537037037039</c:v>
                </c:pt>
                <c:pt idx="12863">
                  <c:v>0.14850694444444446</c:v>
                </c:pt>
                <c:pt idx="12864">
                  <c:v>0.14851851851851852</c:v>
                </c:pt>
                <c:pt idx="12865">
                  <c:v>0.14853009259259259</c:v>
                </c:pt>
                <c:pt idx="12866">
                  <c:v>0.14854166666666666</c:v>
                </c:pt>
                <c:pt idx="12867">
                  <c:v>0.14855324074074075</c:v>
                </c:pt>
                <c:pt idx="12868">
                  <c:v>0.14856481481481482</c:v>
                </c:pt>
                <c:pt idx="12869">
                  <c:v>0.14857638888888888</c:v>
                </c:pt>
                <c:pt idx="12870">
                  <c:v>0.14858796296296298</c:v>
                </c:pt>
                <c:pt idx="12871">
                  <c:v>0.14859953703703704</c:v>
                </c:pt>
                <c:pt idx="12872">
                  <c:v>0.14861111111111111</c:v>
                </c:pt>
                <c:pt idx="12873">
                  <c:v>0.14862268518518518</c:v>
                </c:pt>
                <c:pt idx="12874">
                  <c:v>0.14863425925925924</c:v>
                </c:pt>
                <c:pt idx="12875">
                  <c:v>0.14864583333333334</c:v>
                </c:pt>
                <c:pt idx="12876">
                  <c:v>0.1486574074074074</c:v>
                </c:pt>
                <c:pt idx="12877">
                  <c:v>0.14866898148148147</c:v>
                </c:pt>
                <c:pt idx="12878">
                  <c:v>0.14868055555555557</c:v>
                </c:pt>
                <c:pt idx="12879">
                  <c:v>0.14869212962962963</c:v>
                </c:pt>
                <c:pt idx="12880">
                  <c:v>0.1487037037037037</c:v>
                </c:pt>
                <c:pt idx="12881">
                  <c:v>0.14871527777777779</c:v>
                </c:pt>
                <c:pt idx="12882">
                  <c:v>0.14872685185185186</c:v>
                </c:pt>
                <c:pt idx="12883">
                  <c:v>0.14873842592592593</c:v>
                </c:pt>
                <c:pt idx="12884">
                  <c:v>0.14875000000000002</c:v>
                </c:pt>
                <c:pt idx="12885">
                  <c:v>0.14876157407407406</c:v>
                </c:pt>
                <c:pt idx="12886">
                  <c:v>0.14877314814814815</c:v>
                </c:pt>
                <c:pt idx="12887">
                  <c:v>0.14878472222222222</c:v>
                </c:pt>
                <c:pt idx="12888">
                  <c:v>0.14879629629629629</c:v>
                </c:pt>
                <c:pt idx="12889">
                  <c:v>0.14880787037037038</c:v>
                </c:pt>
                <c:pt idx="12890">
                  <c:v>0.14881944444444445</c:v>
                </c:pt>
                <c:pt idx="12891">
                  <c:v>0.14883101851851852</c:v>
                </c:pt>
                <c:pt idx="12892">
                  <c:v>0.14884259259259261</c:v>
                </c:pt>
                <c:pt idx="12893">
                  <c:v>0.14885416666666665</c:v>
                </c:pt>
                <c:pt idx="12894">
                  <c:v>0.14886574074074074</c:v>
                </c:pt>
                <c:pt idx="12895">
                  <c:v>0.14887731481481481</c:v>
                </c:pt>
                <c:pt idx="12896">
                  <c:v>0.14888888888888888</c:v>
                </c:pt>
                <c:pt idx="12897">
                  <c:v>0.14890046296296297</c:v>
                </c:pt>
                <c:pt idx="12898">
                  <c:v>0.14891203703703704</c:v>
                </c:pt>
                <c:pt idx="12899">
                  <c:v>0.1489236111111111</c:v>
                </c:pt>
                <c:pt idx="12900">
                  <c:v>0.1489351851851852</c:v>
                </c:pt>
                <c:pt idx="12901">
                  <c:v>0.14894675925925926</c:v>
                </c:pt>
                <c:pt idx="12902">
                  <c:v>0.14895833333333333</c:v>
                </c:pt>
                <c:pt idx="12903">
                  <c:v>0.14896990740740743</c:v>
                </c:pt>
                <c:pt idx="12904">
                  <c:v>0.14898148148148146</c:v>
                </c:pt>
                <c:pt idx="12905">
                  <c:v>0.14899305555555556</c:v>
                </c:pt>
                <c:pt idx="12906">
                  <c:v>0.14900462962962963</c:v>
                </c:pt>
                <c:pt idx="12907">
                  <c:v>0.14901620370370369</c:v>
                </c:pt>
                <c:pt idx="12908">
                  <c:v>0.14902777777777779</c:v>
                </c:pt>
                <c:pt idx="12909">
                  <c:v>0.14903935185185185</c:v>
                </c:pt>
                <c:pt idx="12910">
                  <c:v>0.14905092592592592</c:v>
                </c:pt>
                <c:pt idx="12911">
                  <c:v>0.14906250000000001</c:v>
                </c:pt>
                <c:pt idx="12912">
                  <c:v>0.14907407407407405</c:v>
                </c:pt>
                <c:pt idx="12913">
                  <c:v>0.14908564814814815</c:v>
                </c:pt>
                <c:pt idx="12914">
                  <c:v>0.14909722222222221</c:v>
                </c:pt>
                <c:pt idx="12915">
                  <c:v>0.14910879629629628</c:v>
                </c:pt>
                <c:pt idx="12916">
                  <c:v>0.14912037037037038</c:v>
                </c:pt>
                <c:pt idx="12917">
                  <c:v>0.14913194444444444</c:v>
                </c:pt>
                <c:pt idx="12918">
                  <c:v>0.14914351851851851</c:v>
                </c:pt>
                <c:pt idx="12919">
                  <c:v>0.1491550925925926</c:v>
                </c:pt>
                <c:pt idx="12920">
                  <c:v>0.14916666666666667</c:v>
                </c:pt>
                <c:pt idx="12921">
                  <c:v>0.14917824074074074</c:v>
                </c:pt>
                <c:pt idx="12922">
                  <c:v>0.14918981481481483</c:v>
                </c:pt>
                <c:pt idx="12923">
                  <c:v>0.1492013888888889</c:v>
                </c:pt>
                <c:pt idx="12924">
                  <c:v>0.14921296296296296</c:v>
                </c:pt>
                <c:pt idx="12925">
                  <c:v>0.14922453703703703</c:v>
                </c:pt>
                <c:pt idx="12926">
                  <c:v>0.1492361111111111</c:v>
                </c:pt>
                <c:pt idx="12927">
                  <c:v>0.14924768518518519</c:v>
                </c:pt>
                <c:pt idx="12928">
                  <c:v>0.14925925925925926</c:v>
                </c:pt>
                <c:pt idx="12929">
                  <c:v>0.14927083333333332</c:v>
                </c:pt>
                <c:pt idx="12930">
                  <c:v>0.14928240740740742</c:v>
                </c:pt>
                <c:pt idx="12931">
                  <c:v>0.14929398148148149</c:v>
                </c:pt>
                <c:pt idx="12932">
                  <c:v>0.14930555555555555</c:v>
                </c:pt>
                <c:pt idx="12933">
                  <c:v>0.14931712962962962</c:v>
                </c:pt>
                <c:pt idx="12934">
                  <c:v>0.14932870370370369</c:v>
                </c:pt>
                <c:pt idx="12935">
                  <c:v>0.14934027777777778</c:v>
                </c:pt>
                <c:pt idx="12936">
                  <c:v>0.14935185185185185</c:v>
                </c:pt>
                <c:pt idx="12937">
                  <c:v>0.14936342592592591</c:v>
                </c:pt>
                <c:pt idx="12938">
                  <c:v>0.14937500000000001</c:v>
                </c:pt>
                <c:pt idx="12939">
                  <c:v>0.14938657407407407</c:v>
                </c:pt>
                <c:pt idx="12940">
                  <c:v>0.14939814814814814</c:v>
                </c:pt>
                <c:pt idx="12941">
                  <c:v>0.14940972222222224</c:v>
                </c:pt>
                <c:pt idx="12942">
                  <c:v>0.1494212962962963</c:v>
                </c:pt>
                <c:pt idx="12943">
                  <c:v>0.14943287037037037</c:v>
                </c:pt>
                <c:pt idx="12944">
                  <c:v>0.14944444444444446</c:v>
                </c:pt>
                <c:pt idx="12945">
                  <c:v>0.14945601851851853</c:v>
                </c:pt>
                <c:pt idx="12946">
                  <c:v>0.1494675925925926</c:v>
                </c:pt>
                <c:pt idx="12947">
                  <c:v>0.14947916666666666</c:v>
                </c:pt>
                <c:pt idx="12948">
                  <c:v>0.14949074074074073</c:v>
                </c:pt>
                <c:pt idx="12949">
                  <c:v>0.14950231481481482</c:v>
                </c:pt>
                <c:pt idx="12950">
                  <c:v>0.14951388888888889</c:v>
                </c:pt>
                <c:pt idx="12951">
                  <c:v>0.14952546296296296</c:v>
                </c:pt>
                <c:pt idx="12952">
                  <c:v>0.14953703703703705</c:v>
                </c:pt>
                <c:pt idx="12953">
                  <c:v>0.14954861111111112</c:v>
                </c:pt>
                <c:pt idx="12954">
                  <c:v>0.14956018518518518</c:v>
                </c:pt>
                <c:pt idx="12955">
                  <c:v>0.14957175925925925</c:v>
                </c:pt>
                <c:pt idx="12956">
                  <c:v>0.14958333333333332</c:v>
                </c:pt>
                <c:pt idx="12957">
                  <c:v>0.14959490740740741</c:v>
                </c:pt>
                <c:pt idx="12958">
                  <c:v>0.14960648148148148</c:v>
                </c:pt>
                <c:pt idx="12959">
                  <c:v>0.14961805555555555</c:v>
                </c:pt>
                <c:pt idx="12960">
                  <c:v>0.14962962962962964</c:v>
                </c:pt>
                <c:pt idx="12961">
                  <c:v>0.14964120370370371</c:v>
                </c:pt>
                <c:pt idx="12962">
                  <c:v>0.14965277777777777</c:v>
                </c:pt>
                <c:pt idx="12963">
                  <c:v>0.14966435185185187</c:v>
                </c:pt>
                <c:pt idx="12964">
                  <c:v>0.14967592592592593</c:v>
                </c:pt>
                <c:pt idx="12965">
                  <c:v>0.1496875</c:v>
                </c:pt>
                <c:pt idx="12966">
                  <c:v>0.1496990740740741</c:v>
                </c:pt>
                <c:pt idx="12967">
                  <c:v>0.14971064814814813</c:v>
                </c:pt>
                <c:pt idx="12968">
                  <c:v>0.14972222222222223</c:v>
                </c:pt>
                <c:pt idx="12969">
                  <c:v>0.1497337962962963</c:v>
                </c:pt>
                <c:pt idx="12970">
                  <c:v>0.14974537037037036</c:v>
                </c:pt>
                <c:pt idx="12971">
                  <c:v>0.14975694444444446</c:v>
                </c:pt>
                <c:pt idx="12972">
                  <c:v>0.14976851851851852</c:v>
                </c:pt>
                <c:pt idx="12973">
                  <c:v>0.14978009259259259</c:v>
                </c:pt>
                <c:pt idx="12974">
                  <c:v>0.14979166666666668</c:v>
                </c:pt>
                <c:pt idx="12975">
                  <c:v>0.14980324074074072</c:v>
                </c:pt>
                <c:pt idx="12976">
                  <c:v>0.14981481481481482</c:v>
                </c:pt>
                <c:pt idx="12977">
                  <c:v>0.14982638888888888</c:v>
                </c:pt>
                <c:pt idx="12978">
                  <c:v>0.14983796296296295</c:v>
                </c:pt>
                <c:pt idx="12979">
                  <c:v>0.14984953703703704</c:v>
                </c:pt>
                <c:pt idx="12980">
                  <c:v>0.14986111111111111</c:v>
                </c:pt>
                <c:pt idx="12981">
                  <c:v>0.14987268518518518</c:v>
                </c:pt>
                <c:pt idx="12982">
                  <c:v>0.14988425925925927</c:v>
                </c:pt>
                <c:pt idx="12983">
                  <c:v>0.14989583333333334</c:v>
                </c:pt>
                <c:pt idx="12984">
                  <c:v>0.14990740740740741</c:v>
                </c:pt>
                <c:pt idx="12985">
                  <c:v>0.1499189814814815</c:v>
                </c:pt>
                <c:pt idx="12986">
                  <c:v>0.14993055555555554</c:v>
                </c:pt>
                <c:pt idx="12987">
                  <c:v>0.14994212962962963</c:v>
                </c:pt>
                <c:pt idx="12988">
                  <c:v>0.1499537037037037</c:v>
                </c:pt>
                <c:pt idx="12989">
                  <c:v>0.14996527777777777</c:v>
                </c:pt>
                <c:pt idx="12990">
                  <c:v>0.14997685185185186</c:v>
                </c:pt>
                <c:pt idx="12991">
                  <c:v>0.14998842592592593</c:v>
                </c:pt>
                <c:pt idx="12992">
                  <c:v>0.15</c:v>
                </c:pt>
                <c:pt idx="12993">
                  <c:v>0.15001157407407409</c:v>
                </c:pt>
                <c:pt idx="12994">
                  <c:v>0.15002314814814813</c:v>
                </c:pt>
                <c:pt idx="12995">
                  <c:v>0.15003472222222222</c:v>
                </c:pt>
                <c:pt idx="12996">
                  <c:v>0.15004629629629629</c:v>
                </c:pt>
                <c:pt idx="12997">
                  <c:v>0.15005787037037036</c:v>
                </c:pt>
                <c:pt idx="12998">
                  <c:v>0.15006944444444445</c:v>
                </c:pt>
                <c:pt idx="12999">
                  <c:v>0.15008101851851852</c:v>
                </c:pt>
                <c:pt idx="13000">
                  <c:v>0.15009259259259258</c:v>
                </c:pt>
                <c:pt idx="13001">
                  <c:v>0.15010416666666668</c:v>
                </c:pt>
                <c:pt idx="13002">
                  <c:v>0.15011574074074074</c:v>
                </c:pt>
                <c:pt idx="13003">
                  <c:v>0.15012731481481481</c:v>
                </c:pt>
                <c:pt idx="13004">
                  <c:v>0.15013888888888891</c:v>
                </c:pt>
                <c:pt idx="13005">
                  <c:v>0.15015046296296297</c:v>
                </c:pt>
                <c:pt idx="13006">
                  <c:v>0.15016203703703704</c:v>
                </c:pt>
                <c:pt idx="13007">
                  <c:v>0.1501736111111111</c:v>
                </c:pt>
                <c:pt idx="13008">
                  <c:v>0.15018518518518517</c:v>
                </c:pt>
                <c:pt idx="13009">
                  <c:v>0.15019675925925927</c:v>
                </c:pt>
                <c:pt idx="13010">
                  <c:v>0.15020833333333333</c:v>
                </c:pt>
                <c:pt idx="13011">
                  <c:v>0.1502199074074074</c:v>
                </c:pt>
                <c:pt idx="13012">
                  <c:v>0.15023148148148149</c:v>
                </c:pt>
                <c:pt idx="13013">
                  <c:v>0.15024305555555556</c:v>
                </c:pt>
                <c:pt idx="13014">
                  <c:v>0.15025462962962963</c:v>
                </c:pt>
                <c:pt idx="13015">
                  <c:v>0.15026620370370369</c:v>
                </c:pt>
                <c:pt idx="13016">
                  <c:v>0.15027777777777776</c:v>
                </c:pt>
                <c:pt idx="13017">
                  <c:v>0.15028935185185185</c:v>
                </c:pt>
                <c:pt idx="13018">
                  <c:v>0.15030092592592592</c:v>
                </c:pt>
                <c:pt idx="13019">
                  <c:v>0.15031249999999999</c:v>
                </c:pt>
                <c:pt idx="13020">
                  <c:v>0.15032407407407408</c:v>
                </c:pt>
                <c:pt idx="13021">
                  <c:v>0.15033564814814815</c:v>
                </c:pt>
                <c:pt idx="13022">
                  <c:v>0.15034722222222222</c:v>
                </c:pt>
                <c:pt idx="13023">
                  <c:v>0.15035879629629631</c:v>
                </c:pt>
                <c:pt idx="13024">
                  <c:v>0.15037037037037038</c:v>
                </c:pt>
                <c:pt idx="13025">
                  <c:v>0.15038194444444444</c:v>
                </c:pt>
                <c:pt idx="13026">
                  <c:v>0.15039351851851854</c:v>
                </c:pt>
                <c:pt idx="13027">
                  <c:v>0.1504050925925926</c:v>
                </c:pt>
                <c:pt idx="13028">
                  <c:v>0.15041666666666667</c:v>
                </c:pt>
                <c:pt idx="13029">
                  <c:v>0.15042824074074074</c:v>
                </c:pt>
                <c:pt idx="13030">
                  <c:v>0.1504398148148148</c:v>
                </c:pt>
                <c:pt idx="13031">
                  <c:v>0.1504513888888889</c:v>
                </c:pt>
                <c:pt idx="13032">
                  <c:v>0.15046296296296297</c:v>
                </c:pt>
                <c:pt idx="13033">
                  <c:v>0.15047453703703703</c:v>
                </c:pt>
                <c:pt idx="13034">
                  <c:v>0.15048611111111113</c:v>
                </c:pt>
                <c:pt idx="13035">
                  <c:v>0.15049768518518519</c:v>
                </c:pt>
                <c:pt idx="13036">
                  <c:v>0.15050925925925926</c:v>
                </c:pt>
                <c:pt idx="13037">
                  <c:v>0.15052083333333333</c:v>
                </c:pt>
                <c:pt idx="13038">
                  <c:v>0.15053240740740739</c:v>
                </c:pt>
                <c:pt idx="13039">
                  <c:v>0.15054398148148149</c:v>
                </c:pt>
                <c:pt idx="13040">
                  <c:v>0.15055555555555555</c:v>
                </c:pt>
                <c:pt idx="13041">
                  <c:v>0.15056712962962962</c:v>
                </c:pt>
                <c:pt idx="13042">
                  <c:v>0.15057870370370371</c:v>
                </c:pt>
                <c:pt idx="13043">
                  <c:v>0.15059027777777778</c:v>
                </c:pt>
                <c:pt idx="13044">
                  <c:v>0.15060185185185185</c:v>
                </c:pt>
                <c:pt idx="13045">
                  <c:v>0.15061342592592594</c:v>
                </c:pt>
                <c:pt idx="13046">
                  <c:v>0.15062500000000001</c:v>
                </c:pt>
                <c:pt idx="13047">
                  <c:v>0.15063657407407408</c:v>
                </c:pt>
                <c:pt idx="13048">
                  <c:v>0.15064814814814814</c:v>
                </c:pt>
                <c:pt idx="13049">
                  <c:v>0.15065972222222221</c:v>
                </c:pt>
                <c:pt idx="13050">
                  <c:v>0.1506712962962963</c:v>
                </c:pt>
                <c:pt idx="13051">
                  <c:v>0.15068287037037037</c:v>
                </c:pt>
                <c:pt idx="13052">
                  <c:v>0.15069444444444444</c:v>
                </c:pt>
                <c:pt idx="13053">
                  <c:v>0.15070601851851853</c:v>
                </c:pt>
                <c:pt idx="13054">
                  <c:v>0.1507175925925926</c:v>
                </c:pt>
                <c:pt idx="13055">
                  <c:v>0.15072916666666666</c:v>
                </c:pt>
                <c:pt idx="13056">
                  <c:v>0.15074074074074076</c:v>
                </c:pt>
                <c:pt idx="13057">
                  <c:v>0.1507523148148148</c:v>
                </c:pt>
                <c:pt idx="13058">
                  <c:v>0.15076388888888889</c:v>
                </c:pt>
                <c:pt idx="13059">
                  <c:v>0.15077546296296296</c:v>
                </c:pt>
                <c:pt idx="13060">
                  <c:v>0.15078703703703702</c:v>
                </c:pt>
                <c:pt idx="13061">
                  <c:v>0.15079861111111112</c:v>
                </c:pt>
                <c:pt idx="13062">
                  <c:v>0.15081018518518519</c:v>
                </c:pt>
                <c:pt idx="13063">
                  <c:v>0.15082175925925925</c:v>
                </c:pt>
                <c:pt idx="13064">
                  <c:v>0.15083333333333335</c:v>
                </c:pt>
                <c:pt idx="13065">
                  <c:v>0.15084490740740741</c:v>
                </c:pt>
                <c:pt idx="13066">
                  <c:v>0.15085648148148148</c:v>
                </c:pt>
                <c:pt idx="13067">
                  <c:v>0.15086805555555557</c:v>
                </c:pt>
                <c:pt idx="13068">
                  <c:v>0.15087962962962961</c:v>
                </c:pt>
                <c:pt idx="13069">
                  <c:v>0.15089120370370371</c:v>
                </c:pt>
                <c:pt idx="13070">
                  <c:v>0.15090277777777777</c:v>
                </c:pt>
                <c:pt idx="13071">
                  <c:v>0.15091435185185184</c:v>
                </c:pt>
                <c:pt idx="13072">
                  <c:v>0.15092592592592594</c:v>
                </c:pt>
                <c:pt idx="13073">
                  <c:v>0.1509375</c:v>
                </c:pt>
                <c:pt idx="13074">
                  <c:v>0.15094907407407407</c:v>
                </c:pt>
                <c:pt idx="13075">
                  <c:v>0.15096064814814816</c:v>
                </c:pt>
                <c:pt idx="13076">
                  <c:v>0.1509722222222222</c:v>
                </c:pt>
                <c:pt idx="13077">
                  <c:v>0.1509837962962963</c:v>
                </c:pt>
                <c:pt idx="13078">
                  <c:v>0.15099537037037036</c:v>
                </c:pt>
                <c:pt idx="13079">
                  <c:v>0.15100694444444443</c:v>
                </c:pt>
                <c:pt idx="13080">
                  <c:v>0.15101851851851852</c:v>
                </c:pt>
                <c:pt idx="13081">
                  <c:v>0.15103009259259259</c:v>
                </c:pt>
                <c:pt idx="13082">
                  <c:v>0.15104166666666666</c:v>
                </c:pt>
                <c:pt idx="13083">
                  <c:v>0.15105324074074075</c:v>
                </c:pt>
                <c:pt idx="13084">
                  <c:v>0.15106481481481482</c:v>
                </c:pt>
                <c:pt idx="13085">
                  <c:v>0.15107638888888889</c:v>
                </c:pt>
                <c:pt idx="13086">
                  <c:v>0.15108796296296298</c:v>
                </c:pt>
                <c:pt idx="13087">
                  <c:v>0.15109953703703705</c:v>
                </c:pt>
                <c:pt idx="13088">
                  <c:v>0.15111111111111111</c:v>
                </c:pt>
                <c:pt idx="13089">
                  <c:v>0.15112268518518518</c:v>
                </c:pt>
                <c:pt idx="13090">
                  <c:v>0.15113425925925925</c:v>
                </c:pt>
                <c:pt idx="13091">
                  <c:v>0.15114583333333334</c:v>
                </c:pt>
                <c:pt idx="13092">
                  <c:v>0.15115740740740741</c:v>
                </c:pt>
                <c:pt idx="13093">
                  <c:v>0.15116898148148147</c:v>
                </c:pt>
                <c:pt idx="13094">
                  <c:v>0.15118055555555557</c:v>
                </c:pt>
                <c:pt idx="13095">
                  <c:v>0.15119212962962963</c:v>
                </c:pt>
                <c:pt idx="13096">
                  <c:v>0.1512037037037037</c:v>
                </c:pt>
                <c:pt idx="13097">
                  <c:v>0.15121527777777777</c:v>
                </c:pt>
                <c:pt idx="13098">
                  <c:v>0.15122685185185183</c:v>
                </c:pt>
                <c:pt idx="13099">
                  <c:v>0.15123842592592593</c:v>
                </c:pt>
                <c:pt idx="13100">
                  <c:v>0.15125</c:v>
                </c:pt>
                <c:pt idx="13101">
                  <c:v>0.15126157407407406</c:v>
                </c:pt>
                <c:pt idx="13102">
                  <c:v>0.15127314814814816</c:v>
                </c:pt>
                <c:pt idx="13103">
                  <c:v>0.15128472222222222</c:v>
                </c:pt>
                <c:pt idx="13104">
                  <c:v>0.15129629629629629</c:v>
                </c:pt>
                <c:pt idx="13105">
                  <c:v>0.15130787037037038</c:v>
                </c:pt>
                <c:pt idx="13106">
                  <c:v>0.15131944444444445</c:v>
                </c:pt>
                <c:pt idx="13107">
                  <c:v>0.15133101851851852</c:v>
                </c:pt>
                <c:pt idx="13108">
                  <c:v>0.15134259259259258</c:v>
                </c:pt>
                <c:pt idx="13109">
                  <c:v>0.15135416666666668</c:v>
                </c:pt>
                <c:pt idx="13110">
                  <c:v>0.15136574074074075</c:v>
                </c:pt>
                <c:pt idx="13111">
                  <c:v>0.15137731481481481</c:v>
                </c:pt>
                <c:pt idx="13112">
                  <c:v>0.15138888888888888</c:v>
                </c:pt>
                <c:pt idx="13113">
                  <c:v>0.15140046296296297</c:v>
                </c:pt>
                <c:pt idx="13114">
                  <c:v>0.15141203703703704</c:v>
                </c:pt>
                <c:pt idx="13115">
                  <c:v>0.15142361111111111</c:v>
                </c:pt>
                <c:pt idx="13116">
                  <c:v>0.1514351851851852</c:v>
                </c:pt>
                <c:pt idx="13117">
                  <c:v>0.15144675925925927</c:v>
                </c:pt>
                <c:pt idx="13118">
                  <c:v>0.15145833333333333</c:v>
                </c:pt>
                <c:pt idx="13119">
                  <c:v>0.1514699074074074</c:v>
                </c:pt>
                <c:pt idx="13120">
                  <c:v>0.15148148148148147</c:v>
                </c:pt>
                <c:pt idx="13121">
                  <c:v>0.15149305555555556</c:v>
                </c:pt>
                <c:pt idx="13122">
                  <c:v>0.15150462962962963</c:v>
                </c:pt>
                <c:pt idx="13123">
                  <c:v>0.15151620370370369</c:v>
                </c:pt>
                <c:pt idx="13124">
                  <c:v>0.15152777777777779</c:v>
                </c:pt>
                <c:pt idx="13125">
                  <c:v>0.15153935185185186</c:v>
                </c:pt>
                <c:pt idx="13126">
                  <c:v>0.15155092592592592</c:v>
                </c:pt>
                <c:pt idx="13127">
                  <c:v>0.15156250000000002</c:v>
                </c:pt>
                <c:pt idx="13128">
                  <c:v>0.15157407407407408</c:v>
                </c:pt>
                <c:pt idx="13129">
                  <c:v>0.15158564814814815</c:v>
                </c:pt>
                <c:pt idx="13130">
                  <c:v>0.15159722222222222</c:v>
                </c:pt>
                <c:pt idx="13131">
                  <c:v>0.15160879629629628</c:v>
                </c:pt>
                <c:pt idx="13132">
                  <c:v>0.15162037037037038</c:v>
                </c:pt>
                <c:pt idx="13133">
                  <c:v>0.15163194444444444</c:v>
                </c:pt>
                <c:pt idx="13134">
                  <c:v>0.15164351851851851</c:v>
                </c:pt>
                <c:pt idx="13135">
                  <c:v>0.15165509259259261</c:v>
                </c:pt>
                <c:pt idx="13136">
                  <c:v>0.15166666666666667</c:v>
                </c:pt>
                <c:pt idx="13137">
                  <c:v>0.15167824074074074</c:v>
                </c:pt>
                <c:pt idx="13138">
                  <c:v>0.15168981481481481</c:v>
                </c:pt>
                <c:pt idx="13139">
                  <c:v>0.15170138888888887</c:v>
                </c:pt>
                <c:pt idx="13140">
                  <c:v>0.15171296296296297</c:v>
                </c:pt>
                <c:pt idx="13141">
                  <c:v>0.15172453703703703</c:v>
                </c:pt>
                <c:pt idx="13142">
                  <c:v>0.1517361111111111</c:v>
                </c:pt>
                <c:pt idx="13143">
                  <c:v>0.15174768518518519</c:v>
                </c:pt>
                <c:pt idx="13144">
                  <c:v>0.15175925925925926</c:v>
                </c:pt>
                <c:pt idx="13145">
                  <c:v>0.15177083333333333</c:v>
                </c:pt>
                <c:pt idx="13146">
                  <c:v>0.15178240740740742</c:v>
                </c:pt>
                <c:pt idx="13147">
                  <c:v>0.15179398148148149</c:v>
                </c:pt>
                <c:pt idx="13148">
                  <c:v>0.15180555555555555</c:v>
                </c:pt>
                <c:pt idx="13149">
                  <c:v>0.15181712962962965</c:v>
                </c:pt>
                <c:pt idx="13150">
                  <c:v>0.15182870370370369</c:v>
                </c:pt>
                <c:pt idx="13151">
                  <c:v>0.15184027777777778</c:v>
                </c:pt>
                <c:pt idx="13152">
                  <c:v>0.15185185185185185</c:v>
                </c:pt>
                <c:pt idx="13153">
                  <c:v>0.15186342592592592</c:v>
                </c:pt>
                <c:pt idx="13154">
                  <c:v>0.15187500000000001</c:v>
                </c:pt>
                <c:pt idx="13155">
                  <c:v>0.15188657407407408</c:v>
                </c:pt>
                <c:pt idx="13156">
                  <c:v>0.15189814814814814</c:v>
                </c:pt>
                <c:pt idx="13157">
                  <c:v>0.15190972222222224</c:v>
                </c:pt>
                <c:pt idx="13158">
                  <c:v>0.15192129629629628</c:v>
                </c:pt>
                <c:pt idx="13159">
                  <c:v>0.15193287037037037</c:v>
                </c:pt>
                <c:pt idx="13160">
                  <c:v>0.15194444444444444</c:v>
                </c:pt>
                <c:pt idx="13161">
                  <c:v>0.1519560185185185</c:v>
                </c:pt>
                <c:pt idx="13162">
                  <c:v>0.1519675925925926</c:v>
                </c:pt>
                <c:pt idx="13163">
                  <c:v>0.15197916666666667</c:v>
                </c:pt>
                <c:pt idx="13164">
                  <c:v>0.15199074074074073</c:v>
                </c:pt>
                <c:pt idx="13165">
                  <c:v>0.15200231481481483</c:v>
                </c:pt>
                <c:pt idx="13166">
                  <c:v>0.15201388888888889</c:v>
                </c:pt>
                <c:pt idx="13167">
                  <c:v>0.15202546296296296</c:v>
                </c:pt>
                <c:pt idx="13168">
                  <c:v>0.15203703703703705</c:v>
                </c:pt>
                <c:pt idx="13169">
                  <c:v>0.15204861111111112</c:v>
                </c:pt>
                <c:pt idx="13170">
                  <c:v>0.15206018518518519</c:v>
                </c:pt>
                <c:pt idx="13171">
                  <c:v>0.15207175925925925</c:v>
                </c:pt>
                <c:pt idx="13172">
                  <c:v>0.15208333333333332</c:v>
                </c:pt>
                <c:pt idx="13173">
                  <c:v>0.15209490740740741</c:v>
                </c:pt>
                <c:pt idx="13174">
                  <c:v>0.15210648148148148</c:v>
                </c:pt>
                <c:pt idx="13175">
                  <c:v>0.15211805555555555</c:v>
                </c:pt>
                <c:pt idx="13176">
                  <c:v>0.15212962962962964</c:v>
                </c:pt>
                <c:pt idx="13177">
                  <c:v>0.15214120370370371</c:v>
                </c:pt>
                <c:pt idx="13178">
                  <c:v>0.15215277777777778</c:v>
                </c:pt>
                <c:pt idx="13179">
                  <c:v>0.15216435185185184</c:v>
                </c:pt>
                <c:pt idx="13180">
                  <c:v>0.15217592592592591</c:v>
                </c:pt>
                <c:pt idx="13181">
                  <c:v>0.1521875</c:v>
                </c:pt>
                <c:pt idx="13182">
                  <c:v>0.15219907407407407</c:v>
                </c:pt>
                <c:pt idx="13183">
                  <c:v>0.15221064814814814</c:v>
                </c:pt>
                <c:pt idx="13184">
                  <c:v>0.15222222222222223</c:v>
                </c:pt>
                <c:pt idx="13185">
                  <c:v>0.1522337962962963</c:v>
                </c:pt>
                <c:pt idx="13186">
                  <c:v>0.15224537037037036</c:v>
                </c:pt>
                <c:pt idx="13187">
                  <c:v>0.15225694444444446</c:v>
                </c:pt>
                <c:pt idx="13188">
                  <c:v>0.15226851851851853</c:v>
                </c:pt>
                <c:pt idx="13189">
                  <c:v>0.15228009259259259</c:v>
                </c:pt>
                <c:pt idx="13190">
                  <c:v>0.15228009259259259</c:v>
                </c:pt>
                <c:pt idx="13191">
                  <c:v>0.15229166666666666</c:v>
                </c:pt>
                <c:pt idx="13192">
                  <c:v>0.15230324074074075</c:v>
                </c:pt>
                <c:pt idx="13193">
                  <c:v>0.15231481481481482</c:v>
                </c:pt>
                <c:pt idx="13194">
                  <c:v>0.15232638888888889</c:v>
                </c:pt>
                <c:pt idx="13195">
                  <c:v>0.15233796296296295</c:v>
                </c:pt>
                <c:pt idx="13196">
                  <c:v>0.15234953703703705</c:v>
                </c:pt>
                <c:pt idx="13197">
                  <c:v>0.15236111111111111</c:v>
                </c:pt>
                <c:pt idx="13198">
                  <c:v>0.15237268518518518</c:v>
                </c:pt>
                <c:pt idx="13199">
                  <c:v>0.15238425925925925</c:v>
                </c:pt>
                <c:pt idx="13200">
                  <c:v>0.15239583333333334</c:v>
                </c:pt>
                <c:pt idx="13201">
                  <c:v>0.15240740740740741</c:v>
                </c:pt>
                <c:pt idx="13202">
                  <c:v>0.15241898148148147</c:v>
                </c:pt>
                <c:pt idx="13203">
                  <c:v>0.15243055555555554</c:v>
                </c:pt>
                <c:pt idx="13204">
                  <c:v>0.15244212962962964</c:v>
                </c:pt>
                <c:pt idx="13205">
                  <c:v>0.1524537037037037</c:v>
                </c:pt>
                <c:pt idx="13206">
                  <c:v>0.15246527777777777</c:v>
                </c:pt>
                <c:pt idx="13207">
                  <c:v>0.15247685185185186</c:v>
                </c:pt>
                <c:pt idx="13208">
                  <c:v>0.15248842592592593</c:v>
                </c:pt>
                <c:pt idx="13209">
                  <c:v>0.1525</c:v>
                </c:pt>
                <c:pt idx="13210">
                  <c:v>0.15251157407407409</c:v>
                </c:pt>
                <c:pt idx="13211">
                  <c:v>0.15252314814814816</c:v>
                </c:pt>
                <c:pt idx="13212">
                  <c:v>0.15253472222222222</c:v>
                </c:pt>
                <c:pt idx="13213">
                  <c:v>0.15254629629629629</c:v>
                </c:pt>
                <c:pt idx="13214">
                  <c:v>0.15255787037037036</c:v>
                </c:pt>
                <c:pt idx="13215">
                  <c:v>0.15256944444444445</c:v>
                </c:pt>
                <c:pt idx="13216">
                  <c:v>0.15258101851851852</c:v>
                </c:pt>
                <c:pt idx="13217">
                  <c:v>0.15259259259259259</c:v>
                </c:pt>
                <c:pt idx="13218">
                  <c:v>0.15260416666666668</c:v>
                </c:pt>
                <c:pt idx="13219">
                  <c:v>0.15261574074074075</c:v>
                </c:pt>
                <c:pt idx="13220">
                  <c:v>0.15262731481481481</c:v>
                </c:pt>
                <c:pt idx="13221">
                  <c:v>0.15263888888888888</c:v>
                </c:pt>
                <c:pt idx="13222">
                  <c:v>0.15265046296296295</c:v>
                </c:pt>
                <c:pt idx="13223">
                  <c:v>0.15266203703703704</c:v>
                </c:pt>
                <c:pt idx="13224">
                  <c:v>0.15267361111111111</c:v>
                </c:pt>
                <c:pt idx="13225">
                  <c:v>0.15268518518518517</c:v>
                </c:pt>
                <c:pt idx="13226">
                  <c:v>0.15269675925925927</c:v>
                </c:pt>
                <c:pt idx="13227">
                  <c:v>0.15270833333333333</c:v>
                </c:pt>
                <c:pt idx="13228">
                  <c:v>0.1527199074074074</c:v>
                </c:pt>
                <c:pt idx="13229">
                  <c:v>0.1527314814814815</c:v>
                </c:pt>
                <c:pt idx="13230">
                  <c:v>0.15274305555555556</c:v>
                </c:pt>
                <c:pt idx="13231">
                  <c:v>0.15275462962962963</c:v>
                </c:pt>
                <c:pt idx="13232">
                  <c:v>0.15276620370370372</c:v>
                </c:pt>
                <c:pt idx="13233">
                  <c:v>0.15277777777777776</c:v>
                </c:pt>
                <c:pt idx="13234">
                  <c:v>0.15278935185185186</c:v>
                </c:pt>
                <c:pt idx="13235">
                  <c:v>0.15280092592592592</c:v>
                </c:pt>
                <c:pt idx="13236">
                  <c:v>0.15281249999999999</c:v>
                </c:pt>
                <c:pt idx="13237">
                  <c:v>0.15282407407407408</c:v>
                </c:pt>
                <c:pt idx="13238">
                  <c:v>0.15283564814814815</c:v>
                </c:pt>
                <c:pt idx="13239">
                  <c:v>0.15284722222222222</c:v>
                </c:pt>
                <c:pt idx="13240">
                  <c:v>0.15285879629629631</c:v>
                </c:pt>
                <c:pt idx="13241">
                  <c:v>0.15287037037037035</c:v>
                </c:pt>
                <c:pt idx="13242">
                  <c:v>0.15288194444444445</c:v>
                </c:pt>
                <c:pt idx="13243">
                  <c:v>0.15289351851851851</c:v>
                </c:pt>
                <c:pt idx="13244">
                  <c:v>0.15290509259259258</c:v>
                </c:pt>
                <c:pt idx="13245">
                  <c:v>0.15291666666666667</c:v>
                </c:pt>
                <c:pt idx="13246">
                  <c:v>0.15292824074074074</c:v>
                </c:pt>
                <c:pt idx="13247">
                  <c:v>0.15293981481481481</c:v>
                </c:pt>
                <c:pt idx="13248">
                  <c:v>0.1529513888888889</c:v>
                </c:pt>
                <c:pt idx="13249">
                  <c:v>0.15296296296296297</c:v>
                </c:pt>
                <c:pt idx="13250">
                  <c:v>0.15297453703703703</c:v>
                </c:pt>
                <c:pt idx="13251">
                  <c:v>0.15298611111111113</c:v>
                </c:pt>
                <c:pt idx="13252">
                  <c:v>0.15299768518518519</c:v>
                </c:pt>
                <c:pt idx="13253">
                  <c:v>0.15300925925925926</c:v>
                </c:pt>
                <c:pt idx="13254">
                  <c:v>0.15302083333333333</c:v>
                </c:pt>
                <c:pt idx="13255">
                  <c:v>0.15303240740740739</c:v>
                </c:pt>
                <c:pt idx="13256">
                  <c:v>0.15304398148148149</c:v>
                </c:pt>
                <c:pt idx="13257">
                  <c:v>0.15305555555555556</c:v>
                </c:pt>
                <c:pt idx="13258">
                  <c:v>0.15306712962962962</c:v>
                </c:pt>
                <c:pt idx="13259">
                  <c:v>0.15307870370370372</c:v>
                </c:pt>
                <c:pt idx="13260">
                  <c:v>0.15309027777777778</c:v>
                </c:pt>
                <c:pt idx="13261">
                  <c:v>0.15310185185185185</c:v>
                </c:pt>
                <c:pt idx="13262">
                  <c:v>0.15311342592592592</c:v>
                </c:pt>
                <c:pt idx="13263">
                  <c:v>0.15312499999999998</c:v>
                </c:pt>
                <c:pt idx="13264">
                  <c:v>0.15313657407407408</c:v>
                </c:pt>
                <c:pt idx="13265">
                  <c:v>0.15314814814814814</c:v>
                </c:pt>
                <c:pt idx="13266">
                  <c:v>0.15315972222222221</c:v>
                </c:pt>
                <c:pt idx="13267">
                  <c:v>0.15317129629629631</c:v>
                </c:pt>
                <c:pt idx="13268">
                  <c:v>0.15318287037037037</c:v>
                </c:pt>
                <c:pt idx="13269">
                  <c:v>0.15319444444444444</c:v>
                </c:pt>
                <c:pt idx="13270">
                  <c:v>0.15320601851851853</c:v>
                </c:pt>
                <c:pt idx="13271">
                  <c:v>0.1532175925925926</c:v>
                </c:pt>
                <c:pt idx="13272">
                  <c:v>0.15322916666666667</c:v>
                </c:pt>
                <c:pt idx="13273">
                  <c:v>0.15324074074074073</c:v>
                </c:pt>
                <c:pt idx="13274">
                  <c:v>0.1532523148148148</c:v>
                </c:pt>
                <c:pt idx="13275">
                  <c:v>0.15326388888888889</c:v>
                </c:pt>
                <c:pt idx="13276">
                  <c:v>0.15327546296296296</c:v>
                </c:pt>
                <c:pt idx="13277">
                  <c:v>0.15328703703703703</c:v>
                </c:pt>
                <c:pt idx="13278">
                  <c:v>0.15329861111111112</c:v>
                </c:pt>
                <c:pt idx="13279">
                  <c:v>0.15331018518518519</c:v>
                </c:pt>
                <c:pt idx="13280">
                  <c:v>0.15332175925925925</c:v>
                </c:pt>
                <c:pt idx="13281">
                  <c:v>0.15333333333333332</c:v>
                </c:pt>
                <c:pt idx="13282">
                  <c:v>0.15334490740740742</c:v>
                </c:pt>
                <c:pt idx="13283">
                  <c:v>0.15335648148148148</c:v>
                </c:pt>
                <c:pt idx="13284">
                  <c:v>0.15336805555555555</c:v>
                </c:pt>
                <c:pt idx="13285">
                  <c:v>0.15337962962962962</c:v>
                </c:pt>
                <c:pt idx="13286">
                  <c:v>0.15339120370370371</c:v>
                </c:pt>
                <c:pt idx="13287">
                  <c:v>0.15340277777777778</c:v>
                </c:pt>
                <c:pt idx="13288">
                  <c:v>0.15341435185185184</c:v>
                </c:pt>
                <c:pt idx="13289">
                  <c:v>0.15342592592592594</c:v>
                </c:pt>
                <c:pt idx="13290">
                  <c:v>0.1534375</c:v>
                </c:pt>
                <c:pt idx="13291">
                  <c:v>0.15344907407407407</c:v>
                </c:pt>
                <c:pt idx="13292">
                  <c:v>0.15346064814814817</c:v>
                </c:pt>
                <c:pt idx="13293">
                  <c:v>0.15347222222222223</c:v>
                </c:pt>
                <c:pt idx="13294">
                  <c:v>0.1534837962962963</c:v>
                </c:pt>
                <c:pt idx="13295">
                  <c:v>0.15349537037037037</c:v>
                </c:pt>
                <c:pt idx="13296">
                  <c:v>0.15350694444444443</c:v>
                </c:pt>
                <c:pt idx="13297">
                  <c:v>0.15351851851851853</c:v>
                </c:pt>
                <c:pt idx="13298">
                  <c:v>0.15353009259259259</c:v>
                </c:pt>
                <c:pt idx="13299">
                  <c:v>0.15354166666666666</c:v>
                </c:pt>
                <c:pt idx="13300">
                  <c:v>0.15355324074074075</c:v>
                </c:pt>
                <c:pt idx="13301">
                  <c:v>0.15356481481481482</c:v>
                </c:pt>
                <c:pt idx="13302">
                  <c:v>0.15357638888888889</c:v>
                </c:pt>
                <c:pt idx="13303">
                  <c:v>0.15358796296296295</c:v>
                </c:pt>
                <c:pt idx="13304">
                  <c:v>0.15359953703703702</c:v>
                </c:pt>
                <c:pt idx="13305">
                  <c:v>0.15361111111111111</c:v>
                </c:pt>
                <c:pt idx="13306">
                  <c:v>0.15362268518518518</c:v>
                </c:pt>
                <c:pt idx="13307">
                  <c:v>0.15363425925925925</c:v>
                </c:pt>
                <c:pt idx="13308">
                  <c:v>0.15364583333333334</c:v>
                </c:pt>
                <c:pt idx="13309">
                  <c:v>0.15365740740740741</c:v>
                </c:pt>
                <c:pt idx="13310">
                  <c:v>0.15366898148148148</c:v>
                </c:pt>
                <c:pt idx="13311">
                  <c:v>0.15368055555555557</c:v>
                </c:pt>
                <c:pt idx="13312">
                  <c:v>0.15369212962962964</c:v>
                </c:pt>
                <c:pt idx="13313">
                  <c:v>0.1537037037037037</c:v>
                </c:pt>
                <c:pt idx="13314">
                  <c:v>0.1537152777777778</c:v>
                </c:pt>
                <c:pt idx="13315">
                  <c:v>0.15372685185185184</c:v>
                </c:pt>
                <c:pt idx="13316">
                  <c:v>0.15373842592592593</c:v>
                </c:pt>
                <c:pt idx="13317">
                  <c:v>0.15375</c:v>
                </c:pt>
                <c:pt idx="13318">
                  <c:v>0.15376157407407406</c:v>
                </c:pt>
                <c:pt idx="13319">
                  <c:v>0.15377314814814816</c:v>
                </c:pt>
                <c:pt idx="13320">
                  <c:v>0.15378472222222223</c:v>
                </c:pt>
                <c:pt idx="13321">
                  <c:v>0.15379629629629629</c:v>
                </c:pt>
                <c:pt idx="13322">
                  <c:v>0.15380787037037039</c:v>
                </c:pt>
                <c:pt idx="13323">
                  <c:v>0.15381944444444443</c:v>
                </c:pt>
                <c:pt idx="13324">
                  <c:v>0.15383101851851852</c:v>
                </c:pt>
                <c:pt idx="13325">
                  <c:v>0.15384259259259259</c:v>
                </c:pt>
                <c:pt idx="13326">
                  <c:v>0.15385416666666665</c:v>
                </c:pt>
                <c:pt idx="13327">
                  <c:v>0.15386574074074075</c:v>
                </c:pt>
                <c:pt idx="13328">
                  <c:v>0.15387731481481481</c:v>
                </c:pt>
                <c:pt idx="13329">
                  <c:v>0.15388888888888888</c:v>
                </c:pt>
                <c:pt idx="13330">
                  <c:v>0.15390046296296298</c:v>
                </c:pt>
                <c:pt idx="13331">
                  <c:v>0.15391203703703704</c:v>
                </c:pt>
                <c:pt idx="13332">
                  <c:v>0.15392361111111111</c:v>
                </c:pt>
                <c:pt idx="13333">
                  <c:v>0.1539351851851852</c:v>
                </c:pt>
                <c:pt idx="13334">
                  <c:v>0.15394675925925924</c:v>
                </c:pt>
                <c:pt idx="13335">
                  <c:v>0.15395833333333334</c:v>
                </c:pt>
                <c:pt idx="13336">
                  <c:v>0.1539699074074074</c:v>
                </c:pt>
                <c:pt idx="13337">
                  <c:v>0.15398148148148147</c:v>
                </c:pt>
                <c:pt idx="13338">
                  <c:v>0.15399305555555556</c:v>
                </c:pt>
                <c:pt idx="13339">
                  <c:v>0.15400462962962963</c:v>
                </c:pt>
                <c:pt idx="13340">
                  <c:v>0.1540162037037037</c:v>
                </c:pt>
                <c:pt idx="13341">
                  <c:v>0.15402777777777779</c:v>
                </c:pt>
                <c:pt idx="13342">
                  <c:v>0.15403935185185186</c:v>
                </c:pt>
                <c:pt idx="13343">
                  <c:v>0.15405092592592592</c:v>
                </c:pt>
                <c:pt idx="13344">
                  <c:v>0.15406249999999999</c:v>
                </c:pt>
                <c:pt idx="13345">
                  <c:v>0.15407407407407406</c:v>
                </c:pt>
                <c:pt idx="13346">
                  <c:v>0.15408564814814815</c:v>
                </c:pt>
                <c:pt idx="13347">
                  <c:v>0.15409722222222222</c:v>
                </c:pt>
                <c:pt idx="13348">
                  <c:v>0.15410879629629629</c:v>
                </c:pt>
                <c:pt idx="13349">
                  <c:v>0.15412037037037038</c:v>
                </c:pt>
                <c:pt idx="13350">
                  <c:v>0.15413194444444445</c:v>
                </c:pt>
                <c:pt idx="13351">
                  <c:v>0.15414351851851851</c:v>
                </c:pt>
                <c:pt idx="13352">
                  <c:v>0.15415509259259261</c:v>
                </c:pt>
                <c:pt idx="13353">
                  <c:v>0.15416666666666667</c:v>
                </c:pt>
                <c:pt idx="13354">
                  <c:v>0.15417824074074074</c:v>
                </c:pt>
                <c:pt idx="13355">
                  <c:v>0.15418981481481481</c:v>
                </c:pt>
                <c:pt idx="13356">
                  <c:v>0.15420138888888887</c:v>
                </c:pt>
                <c:pt idx="13357">
                  <c:v>0.15421296296296297</c:v>
                </c:pt>
                <c:pt idx="13358">
                  <c:v>0.15422453703703703</c:v>
                </c:pt>
                <c:pt idx="13359">
                  <c:v>0.1542361111111111</c:v>
                </c:pt>
                <c:pt idx="13360">
                  <c:v>0.1542476851851852</c:v>
                </c:pt>
                <c:pt idx="13361">
                  <c:v>0.15425925925925926</c:v>
                </c:pt>
                <c:pt idx="13362">
                  <c:v>0.15427083333333333</c:v>
                </c:pt>
                <c:pt idx="13363">
                  <c:v>0.1542824074074074</c:v>
                </c:pt>
                <c:pt idx="13364">
                  <c:v>0.15429398148148146</c:v>
                </c:pt>
                <c:pt idx="13365">
                  <c:v>0.15430555555555556</c:v>
                </c:pt>
                <c:pt idx="13366">
                  <c:v>0.15431712962962962</c:v>
                </c:pt>
                <c:pt idx="13367">
                  <c:v>0.15432870370370369</c:v>
                </c:pt>
                <c:pt idx="13368">
                  <c:v>0.15434027777777778</c:v>
                </c:pt>
                <c:pt idx="13369">
                  <c:v>0.15435185185185185</c:v>
                </c:pt>
                <c:pt idx="13370">
                  <c:v>0.15436342592592592</c:v>
                </c:pt>
                <c:pt idx="13371">
                  <c:v>0.15437500000000001</c:v>
                </c:pt>
                <c:pt idx="13372">
                  <c:v>0.15438657407407408</c:v>
                </c:pt>
                <c:pt idx="13373">
                  <c:v>0.15439814814814815</c:v>
                </c:pt>
                <c:pt idx="13374">
                  <c:v>0.15440972222222224</c:v>
                </c:pt>
                <c:pt idx="13375">
                  <c:v>0.15442129629629631</c:v>
                </c:pt>
                <c:pt idx="13376">
                  <c:v>0.15443287037037037</c:v>
                </c:pt>
                <c:pt idx="13377">
                  <c:v>0.15444444444444444</c:v>
                </c:pt>
                <c:pt idx="13378">
                  <c:v>0.15445601851851851</c:v>
                </c:pt>
                <c:pt idx="13379">
                  <c:v>0.1544675925925926</c:v>
                </c:pt>
                <c:pt idx="13380">
                  <c:v>0.15447916666666667</c:v>
                </c:pt>
                <c:pt idx="13381">
                  <c:v>0.15449074074074073</c:v>
                </c:pt>
                <c:pt idx="13382">
                  <c:v>0.15450231481481483</c:v>
                </c:pt>
                <c:pt idx="13383">
                  <c:v>0.1545138888888889</c:v>
                </c:pt>
                <c:pt idx="13384">
                  <c:v>0.15452546296296296</c:v>
                </c:pt>
                <c:pt idx="13385">
                  <c:v>0.15453703703703703</c:v>
                </c:pt>
                <c:pt idx="13386">
                  <c:v>0.15454861111111109</c:v>
                </c:pt>
                <c:pt idx="13387">
                  <c:v>0.15456018518518519</c:v>
                </c:pt>
                <c:pt idx="13388">
                  <c:v>0.15457175925925926</c:v>
                </c:pt>
                <c:pt idx="13389">
                  <c:v>0.15458333333333332</c:v>
                </c:pt>
                <c:pt idx="13390">
                  <c:v>0.15459490740740742</c:v>
                </c:pt>
                <c:pt idx="13391">
                  <c:v>0.15460648148148148</c:v>
                </c:pt>
                <c:pt idx="13392">
                  <c:v>0.15461805555555555</c:v>
                </c:pt>
                <c:pt idx="13393">
                  <c:v>0.15462962962962964</c:v>
                </c:pt>
                <c:pt idx="13394">
                  <c:v>0.15464120370370371</c:v>
                </c:pt>
                <c:pt idx="13395">
                  <c:v>0.15465277777777778</c:v>
                </c:pt>
                <c:pt idx="13396">
                  <c:v>0.15466435185185187</c:v>
                </c:pt>
                <c:pt idx="13397">
                  <c:v>0.15467592592592591</c:v>
                </c:pt>
                <c:pt idx="13398">
                  <c:v>0.15468750000000001</c:v>
                </c:pt>
                <c:pt idx="13399">
                  <c:v>0.15469907407407407</c:v>
                </c:pt>
                <c:pt idx="13400">
                  <c:v>0.15471064814814814</c:v>
                </c:pt>
                <c:pt idx="13401">
                  <c:v>0.15472222222222223</c:v>
                </c:pt>
                <c:pt idx="13402">
                  <c:v>0.1547337962962963</c:v>
                </c:pt>
                <c:pt idx="13403">
                  <c:v>0.15474537037037037</c:v>
                </c:pt>
                <c:pt idx="13404">
                  <c:v>0.15475694444444446</c:v>
                </c:pt>
                <c:pt idx="13405">
                  <c:v>0.1547685185185185</c:v>
                </c:pt>
                <c:pt idx="13406">
                  <c:v>0.15478009259259259</c:v>
                </c:pt>
                <c:pt idx="13407">
                  <c:v>0.15479166666666666</c:v>
                </c:pt>
                <c:pt idx="13408">
                  <c:v>0.15480324074074073</c:v>
                </c:pt>
                <c:pt idx="13409">
                  <c:v>0.15481481481481482</c:v>
                </c:pt>
                <c:pt idx="13410">
                  <c:v>0.15482638888888889</c:v>
                </c:pt>
                <c:pt idx="13411">
                  <c:v>0.15483796296296296</c:v>
                </c:pt>
                <c:pt idx="13412">
                  <c:v>0.15484953703703705</c:v>
                </c:pt>
                <c:pt idx="13413">
                  <c:v>0.15486111111111112</c:v>
                </c:pt>
                <c:pt idx="13414">
                  <c:v>0.15487268518518518</c:v>
                </c:pt>
                <c:pt idx="13415">
                  <c:v>0.15488425925925928</c:v>
                </c:pt>
                <c:pt idx="13416">
                  <c:v>0.15489583333333332</c:v>
                </c:pt>
                <c:pt idx="13417">
                  <c:v>0.15490740740740741</c:v>
                </c:pt>
                <c:pt idx="13418">
                  <c:v>0.15491898148148148</c:v>
                </c:pt>
                <c:pt idx="13419">
                  <c:v>0.15493055555555554</c:v>
                </c:pt>
                <c:pt idx="13420">
                  <c:v>0.15494212962962964</c:v>
                </c:pt>
                <c:pt idx="13421">
                  <c:v>0.1549537037037037</c:v>
                </c:pt>
                <c:pt idx="13422">
                  <c:v>0.15496527777777777</c:v>
                </c:pt>
                <c:pt idx="13423">
                  <c:v>0.15497685185185187</c:v>
                </c:pt>
                <c:pt idx="13424">
                  <c:v>0.1549884259259259</c:v>
                </c:pt>
                <c:pt idx="13425">
                  <c:v>0.155</c:v>
                </c:pt>
                <c:pt idx="13426">
                  <c:v>0.15501157407407407</c:v>
                </c:pt>
                <c:pt idx="13427">
                  <c:v>0.15502314814814813</c:v>
                </c:pt>
                <c:pt idx="13428">
                  <c:v>0.15503472222222223</c:v>
                </c:pt>
                <c:pt idx="13429">
                  <c:v>0.15504629629629629</c:v>
                </c:pt>
                <c:pt idx="13430">
                  <c:v>0.15505787037037036</c:v>
                </c:pt>
                <c:pt idx="13431">
                  <c:v>0.15506944444444445</c:v>
                </c:pt>
                <c:pt idx="13432">
                  <c:v>0.15508101851851852</c:v>
                </c:pt>
                <c:pt idx="13433">
                  <c:v>0.15509259259259259</c:v>
                </c:pt>
                <c:pt idx="13434">
                  <c:v>0.15510416666666668</c:v>
                </c:pt>
                <c:pt idx="13435">
                  <c:v>0.15511574074074075</c:v>
                </c:pt>
                <c:pt idx="13436">
                  <c:v>0.15512731481481482</c:v>
                </c:pt>
                <c:pt idx="13437">
                  <c:v>0.15513888888888888</c:v>
                </c:pt>
                <c:pt idx="13438">
                  <c:v>0.15515046296296295</c:v>
                </c:pt>
                <c:pt idx="13439">
                  <c:v>0.15516203703703704</c:v>
                </c:pt>
                <c:pt idx="13440">
                  <c:v>0.15517361111111111</c:v>
                </c:pt>
                <c:pt idx="13441">
                  <c:v>0.15518518518518518</c:v>
                </c:pt>
                <c:pt idx="13442">
                  <c:v>0.15519675925925927</c:v>
                </c:pt>
                <c:pt idx="13443">
                  <c:v>0.15520833333333334</c:v>
                </c:pt>
                <c:pt idx="13444">
                  <c:v>0.1552199074074074</c:v>
                </c:pt>
                <c:pt idx="13445">
                  <c:v>0.15523148148148147</c:v>
                </c:pt>
                <c:pt idx="13446">
                  <c:v>0.15524305555555554</c:v>
                </c:pt>
                <c:pt idx="13447">
                  <c:v>0.15525462962962963</c:v>
                </c:pt>
                <c:pt idx="13448">
                  <c:v>0.1552662037037037</c:v>
                </c:pt>
                <c:pt idx="13449">
                  <c:v>0.15527777777777776</c:v>
                </c:pt>
                <c:pt idx="13450">
                  <c:v>0.15528935185185186</c:v>
                </c:pt>
                <c:pt idx="13451">
                  <c:v>0.15530092592592593</c:v>
                </c:pt>
                <c:pt idx="13452">
                  <c:v>0.15531249999999999</c:v>
                </c:pt>
                <c:pt idx="13453">
                  <c:v>0.15532407407407409</c:v>
                </c:pt>
                <c:pt idx="13454">
                  <c:v>0.15533564814814815</c:v>
                </c:pt>
                <c:pt idx="13455">
                  <c:v>0.15534722222222222</c:v>
                </c:pt>
                <c:pt idx="13456">
                  <c:v>0.15535879629629631</c:v>
                </c:pt>
                <c:pt idx="13457">
                  <c:v>0.15537037037037038</c:v>
                </c:pt>
                <c:pt idx="13458">
                  <c:v>0.15538194444444445</c:v>
                </c:pt>
                <c:pt idx="13459">
                  <c:v>0.15539351851851851</c:v>
                </c:pt>
                <c:pt idx="13460">
                  <c:v>0.15540509259259258</c:v>
                </c:pt>
                <c:pt idx="13461">
                  <c:v>0.15541666666666668</c:v>
                </c:pt>
                <c:pt idx="13462">
                  <c:v>0.15542824074074074</c:v>
                </c:pt>
                <c:pt idx="13463">
                  <c:v>0.15543981481481481</c:v>
                </c:pt>
                <c:pt idx="13464">
                  <c:v>0.1554513888888889</c:v>
                </c:pt>
                <c:pt idx="13465">
                  <c:v>0.15546296296296297</c:v>
                </c:pt>
                <c:pt idx="13466">
                  <c:v>0.15547453703703704</c:v>
                </c:pt>
                <c:pt idx="13467">
                  <c:v>0.1554861111111111</c:v>
                </c:pt>
                <c:pt idx="13468">
                  <c:v>0.15549768518518517</c:v>
                </c:pt>
                <c:pt idx="13469">
                  <c:v>0.15550925925925926</c:v>
                </c:pt>
                <c:pt idx="13470">
                  <c:v>0.15552083333333333</c:v>
                </c:pt>
                <c:pt idx="13471">
                  <c:v>0.1555324074074074</c:v>
                </c:pt>
                <c:pt idx="13472">
                  <c:v>0.15554398148148149</c:v>
                </c:pt>
                <c:pt idx="13473">
                  <c:v>0.15555555555555556</c:v>
                </c:pt>
                <c:pt idx="13474">
                  <c:v>0.15556712962962962</c:v>
                </c:pt>
                <c:pt idx="13475">
                  <c:v>0.15557870370370372</c:v>
                </c:pt>
                <c:pt idx="13476">
                  <c:v>0.15559027777777779</c:v>
                </c:pt>
                <c:pt idx="13477">
                  <c:v>0.15560185185185185</c:v>
                </c:pt>
                <c:pt idx="13478">
                  <c:v>0.15561342592592595</c:v>
                </c:pt>
                <c:pt idx="13479">
                  <c:v>0.15562499999999999</c:v>
                </c:pt>
                <c:pt idx="13480">
                  <c:v>0.15563657407407408</c:v>
                </c:pt>
                <c:pt idx="13481">
                  <c:v>0.15564814814814815</c:v>
                </c:pt>
                <c:pt idx="13482">
                  <c:v>0.15565972222222221</c:v>
                </c:pt>
                <c:pt idx="13483">
                  <c:v>0.15567129629629631</c:v>
                </c:pt>
                <c:pt idx="13484">
                  <c:v>0.15568287037037037</c:v>
                </c:pt>
                <c:pt idx="13485">
                  <c:v>0.15569444444444444</c:v>
                </c:pt>
                <c:pt idx="13486">
                  <c:v>0.15570601851851854</c:v>
                </c:pt>
                <c:pt idx="13487">
                  <c:v>0.15571759259259257</c:v>
                </c:pt>
                <c:pt idx="13488">
                  <c:v>0.15572916666666667</c:v>
                </c:pt>
                <c:pt idx="13489">
                  <c:v>0.15574074074074074</c:v>
                </c:pt>
                <c:pt idx="13490">
                  <c:v>0.1557523148148148</c:v>
                </c:pt>
                <c:pt idx="13491">
                  <c:v>0.1557638888888889</c:v>
                </c:pt>
                <c:pt idx="13492">
                  <c:v>0.15577546296296296</c:v>
                </c:pt>
                <c:pt idx="13493">
                  <c:v>0.15578703703703703</c:v>
                </c:pt>
                <c:pt idx="13494">
                  <c:v>0.15579861111111112</c:v>
                </c:pt>
                <c:pt idx="13495">
                  <c:v>0.15581018518518519</c:v>
                </c:pt>
                <c:pt idx="13496">
                  <c:v>0.15582175925925926</c:v>
                </c:pt>
                <c:pt idx="13497">
                  <c:v>0.15583333333333335</c:v>
                </c:pt>
                <c:pt idx="13498">
                  <c:v>0.15584490740740739</c:v>
                </c:pt>
                <c:pt idx="13499">
                  <c:v>0.15585648148148148</c:v>
                </c:pt>
                <c:pt idx="13500">
                  <c:v>0.15586805555555555</c:v>
                </c:pt>
                <c:pt idx="13501">
                  <c:v>0.15587962962962962</c:v>
                </c:pt>
                <c:pt idx="13502">
                  <c:v>0.15589120370370371</c:v>
                </c:pt>
                <c:pt idx="13503">
                  <c:v>0.15590277777777778</c:v>
                </c:pt>
                <c:pt idx="13504">
                  <c:v>0.15591435185185185</c:v>
                </c:pt>
                <c:pt idx="13505">
                  <c:v>0.15592592592592594</c:v>
                </c:pt>
                <c:pt idx="13506">
                  <c:v>0.15593749999999998</c:v>
                </c:pt>
                <c:pt idx="13507">
                  <c:v>0.15594907407407407</c:v>
                </c:pt>
                <c:pt idx="13508">
                  <c:v>0.15596064814814814</c:v>
                </c:pt>
                <c:pt idx="13509">
                  <c:v>0.15597222222222221</c:v>
                </c:pt>
                <c:pt idx="13510">
                  <c:v>0.1559837962962963</c:v>
                </c:pt>
                <c:pt idx="13511">
                  <c:v>0.15599537037037037</c:v>
                </c:pt>
                <c:pt idx="13512">
                  <c:v>0.15600694444444443</c:v>
                </c:pt>
                <c:pt idx="13513">
                  <c:v>0.15601851851851853</c:v>
                </c:pt>
                <c:pt idx="13514">
                  <c:v>0.1560300925925926</c:v>
                </c:pt>
                <c:pt idx="13515">
                  <c:v>0.15604166666666666</c:v>
                </c:pt>
                <c:pt idx="13516">
                  <c:v>0.15605324074074076</c:v>
                </c:pt>
                <c:pt idx="13517">
                  <c:v>0.15606481481481482</c:v>
                </c:pt>
                <c:pt idx="13518">
                  <c:v>0.15607638888888889</c:v>
                </c:pt>
                <c:pt idx="13519">
                  <c:v>0.15608796296296296</c:v>
                </c:pt>
                <c:pt idx="13520">
                  <c:v>0.15609953703703702</c:v>
                </c:pt>
                <c:pt idx="13521">
                  <c:v>0.15611111111111112</c:v>
                </c:pt>
                <c:pt idx="13522">
                  <c:v>0.15612268518518518</c:v>
                </c:pt>
                <c:pt idx="13523">
                  <c:v>0.15613425925925925</c:v>
                </c:pt>
                <c:pt idx="13524">
                  <c:v>0.15614583333333334</c:v>
                </c:pt>
                <c:pt idx="13525">
                  <c:v>0.15615740740740741</c:v>
                </c:pt>
                <c:pt idx="13526">
                  <c:v>0.15616898148148148</c:v>
                </c:pt>
                <c:pt idx="13527">
                  <c:v>0.15618055555555554</c:v>
                </c:pt>
                <c:pt idx="13528">
                  <c:v>0.15619212962962961</c:v>
                </c:pt>
                <c:pt idx="13529">
                  <c:v>0.15620370370370371</c:v>
                </c:pt>
                <c:pt idx="13530">
                  <c:v>0.15621527777777777</c:v>
                </c:pt>
                <c:pt idx="13531">
                  <c:v>0.15622685185185184</c:v>
                </c:pt>
                <c:pt idx="13532">
                  <c:v>0.15623842592592593</c:v>
                </c:pt>
                <c:pt idx="13533">
                  <c:v>0.15625</c:v>
                </c:pt>
                <c:pt idx="13534">
                  <c:v>0.15626157407407407</c:v>
                </c:pt>
                <c:pt idx="13535">
                  <c:v>0.15627314814814816</c:v>
                </c:pt>
                <c:pt idx="13536">
                  <c:v>0.15628472222222223</c:v>
                </c:pt>
                <c:pt idx="13537">
                  <c:v>0.15629629629629629</c:v>
                </c:pt>
                <c:pt idx="13538">
                  <c:v>0.15630787037037039</c:v>
                </c:pt>
                <c:pt idx="13539">
                  <c:v>0.15630787037037039</c:v>
                </c:pt>
                <c:pt idx="13540">
                  <c:v>0.15631944444444446</c:v>
                </c:pt>
                <c:pt idx="13541">
                  <c:v>0.15633101851851852</c:v>
                </c:pt>
                <c:pt idx="13542">
                  <c:v>0.15634259259259259</c:v>
                </c:pt>
                <c:pt idx="13543">
                  <c:v>0.15635416666666666</c:v>
                </c:pt>
                <c:pt idx="13544">
                  <c:v>0.15636574074074075</c:v>
                </c:pt>
                <c:pt idx="13545">
                  <c:v>0.15637731481481482</c:v>
                </c:pt>
                <c:pt idx="13546">
                  <c:v>0.15638888888888888</c:v>
                </c:pt>
                <c:pt idx="13547">
                  <c:v>0.15640046296296298</c:v>
                </c:pt>
                <c:pt idx="13548">
                  <c:v>0.15641203703703704</c:v>
                </c:pt>
                <c:pt idx="13549">
                  <c:v>0.15642361111111111</c:v>
                </c:pt>
                <c:pt idx="13550">
                  <c:v>0.15643518518518518</c:v>
                </c:pt>
                <c:pt idx="13551">
                  <c:v>0.15644675925925924</c:v>
                </c:pt>
                <c:pt idx="13552">
                  <c:v>0.15645833333333334</c:v>
                </c:pt>
                <c:pt idx="13553">
                  <c:v>0.1564699074074074</c:v>
                </c:pt>
                <c:pt idx="13554">
                  <c:v>0.15648148148148147</c:v>
                </c:pt>
                <c:pt idx="13555">
                  <c:v>0.15649305555555557</c:v>
                </c:pt>
                <c:pt idx="13556">
                  <c:v>0.15650462962962963</c:v>
                </c:pt>
                <c:pt idx="13557">
                  <c:v>0.1565162037037037</c:v>
                </c:pt>
                <c:pt idx="13558">
                  <c:v>0.15652777777777779</c:v>
                </c:pt>
                <c:pt idx="13559">
                  <c:v>0.15653935185185186</c:v>
                </c:pt>
                <c:pt idx="13560">
                  <c:v>0.15655092592592593</c:v>
                </c:pt>
                <c:pt idx="13561">
                  <c:v>0.15656250000000002</c:v>
                </c:pt>
                <c:pt idx="13562">
                  <c:v>0.15657407407407406</c:v>
                </c:pt>
                <c:pt idx="13563">
                  <c:v>0.15658564814814815</c:v>
                </c:pt>
                <c:pt idx="13564">
                  <c:v>0.15659722222222222</c:v>
                </c:pt>
                <c:pt idx="13565">
                  <c:v>0.15660879629629629</c:v>
                </c:pt>
                <c:pt idx="13566">
                  <c:v>0.15662037037037038</c:v>
                </c:pt>
                <c:pt idx="13567">
                  <c:v>0.15663194444444445</c:v>
                </c:pt>
                <c:pt idx="13568">
                  <c:v>0.15664351851851852</c:v>
                </c:pt>
                <c:pt idx="13569">
                  <c:v>0.15665509259259261</c:v>
                </c:pt>
                <c:pt idx="13570">
                  <c:v>0.15666666666666665</c:v>
                </c:pt>
                <c:pt idx="13571">
                  <c:v>0.15667824074074074</c:v>
                </c:pt>
                <c:pt idx="13572">
                  <c:v>0.15668981481481481</c:v>
                </c:pt>
                <c:pt idx="13573">
                  <c:v>0.15670138888888888</c:v>
                </c:pt>
                <c:pt idx="13574">
                  <c:v>0.15671296296296297</c:v>
                </c:pt>
                <c:pt idx="13575">
                  <c:v>0.15672453703703704</c:v>
                </c:pt>
                <c:pt idx="13576">
                  <c:v>0.1567361111111111</c:v>
                </c:pt>
                <c:pt idx="13577">
                  <c:v>0.1567476851851852</c:v>
                </c:pt>
                <c:pt idx="13578">
                  <c:v>0.15675925925925926</c:v>
                </c:pt>
                <c:pt idx="13579">
                  <c:v>0.15677083333333333</c:v>
                </c:pt>
                <c:pt idx="13580">
                  <c:v>0.15678240740740743</c:v>
                </c:pt>
                <c:pt idx="13581">
                  <c:v>0.15679398148148146</c:v>
                </c:pt>
                <c:pt idx="13582">
                  <c:v>0.15680555555555556</c:v>
                </c:pt>
                <c:pt idx="13583">
                  <c:v>0.15681712962962963</c:v>
                </c:pt>
                <c:pt idx="13584">
                  <c:v>0.15682870370370369</c:v>
                </c:pt>
                <c:pt idx="13585">
                  <c:v>0.15684027777777779</c:v>
                </c:pt>
                <c:pt idx="13586">
                  <c:v>0.15685185185185185</c:v>
                </c:pt>
                <c:pt idx="13587">
                  <c:v>0.15686342592592592</c:v>
                </c:pt>
                <c:pt idx="13588">
                  <c:v>0.15687500000000001</c:v>
                </c:pt>
                <c:pt idx="13589">
                  <c:v>0.15688657407407405</c:v>
                </c:pt>
                <c:pt idx="13590">
                  <c:v>0.15689814814814815</c:v>
                </c:pt>
                <c:pt idx="13591">
                  <c:v>0.15690972222222221</c:v>
                </c:pt>
                <c:pt idx="13592">
                  <c:v>0.15692129629629628</c:v>
                </c:pt>
                <c:pt idx="13593">
                  <c:v>0.15693287037037038</c:v>
                </c:pt>
                <c:pt idx="13594">
                  <c:v>0.15694444444444444</c:v>
                </c:pt>
                <c:pt idx="13595">
                  <c:v>0.15695601851851851</c:v>
                </c:pt>
                <c:pt idx="13596">
                  <c:v>0.1569675925925926</c:v>
                </c:pt>
                <c:pt idx="13597">
                  <c:v>0.15697916666666667</c:v>
                </c:pt>
                <c:pt idx="13598">
                  <c:v>0.15699074074074074</c:v>
                </c:pt>
                <c:pt idx="13599">
                  <c:v>0.15700231481481483</c:v>
                </c:pt>
                <c:pt idx="13600">
                  <c:v>0.1570138888888889</c:v>
                </c:pt>
                <c:pt idx="13601">
                  <c:v>0.15702546296296296</c:v>
                </c:pt>
                <c:pt idx="13602">
                  <c:v>0.15703703703703703</c:v>
                </c:pt>
                <c:pt idx="13603">
                  <c:v>0.1570486111111111</c:v>
                </c:pt>
                <c:pt idx="13604">
                  <c:v>0.15706018518518519</c:v>
                </c:pt>
                <c:pt idx="13605">
                  <c:v>0.15707175925925926</c:v>
                </c:pt>
                <c:pt idx="13606">
                  <c:v>0.15708333333333332</c:v>
                </c:pt>
                <c:pt idx="13607">
                  <c:v>0.15709490740740742</c:v>
                </c:pt>
                <c:pt idx="13608">
                  <c:v>0.15710648148148149</c:v>
                </c:pt>
                <c:pt idx="13609">
                  <c:v>0.15711805555555555</c:v>
                </c:pt>
                <c:pt idx="13610">
                  <c:v>0.15712962962962962</c:v>
                </c:pt>
                <c:pt idx="13611">
                  <c:v>0.15714120370370369</c:v>
                </c:pt>
                <c:pt idx="13612">
                  <c:v>0.15715277777777778</c:v>
                </c:pt>
                <c:pt idx="13613">
                  <c:v>0.15716435185185185</c:v>
                </c:pt>
                <c:pt idx="13614">
                  <c:v>0.15717592592592591</c:v>
                </c:pt>
                <c:pt idx="13615">
                  <c:v>0.15718750000000001</c:v>
                </c:pt>
                <c:pt idx="13616">
                  <c:v>0.15719907407407407</c:v>
                </c:pt>
                <c:pt idx="13617">
                  <c:v>0.15721064814814814</c:v>
                </c:pt>
                <c:pt idx="13618">
                  <c:v>0.15722222222222224</c:v>
                </c:pt>
                <c:pt idx="13619">
                  <c:v>0.1572337962962963</c:v>
                </c:pt>
                <c:pt idx="13620">
                  <c:v>0.15724537037037037</c:v>
                </c:pt>
                <c:pt idx="13621">
                  <c:v>0.15725694444444446</c:v>
                </c:pt>
                <c:pt idx="13622">
                  <c:v>0.15726851851851853</c:v>
                </c:pt>
                <c:pt idx="13623">
                  <c:v>0.1572800925925926</c:v>
                </c:pt>
                <c:pt idx="13624">
                  <c:v>0.15729166666666666</c:v>
                </c:pt>
                <c:pt idx="13625">
                  <c:v>0.15730324074074073</c:v>
                </c:pt>
                <c:pt idx="13626">
                  <c:v>0.15731481481481482</c:v>
                </c:pt>
                <c:pt idx="13627">
                  <c:v>0.15732638888888889</c:v>
                </c:pt>
                <c:pt idx="13628">
                  <c:v>0.15733796296296296</c:v>
                </c:pt>
                <c:pt idx="13629">
                  <c:v>0.15734953703703705</c:v>
                </c:pt>
                <c:pt idx="13630">
                  <c:v>0.15736111111111112</c:v>
                </c:pt>
                <c:pt idx="13631">
                  <c:v>0.15737268518518518</c:v>
                </c:pt>
                <c:pt idx="13632">
                  <c:v>0.15738425925925925</c:v>
                </c:pt>
                <c:pt idx="13633">
                  <c:v>0.15739583333333332</c:v>
                </c:pt>
                <c:pt idx="13634">
                  <c:v>0.15740740740740741</c:v>
                </c:pt>
                <c:pt idx="13635">
                  <c:v>0.15741898148148148</c:v>
                </c:pt>
                <c:pt idx="13636">
                  <c:v>0.15743055555555555</c:v>
                </c:pt>
                <c:pt idx="13637">
                  <c:v>0.15744212962962964</c:v>
                </c:pt>
                <c:pt idx="13638">
                  <c:v>0.15745370370370371</c:v>
                </c:pt>
                <c:pt idx="13639">
                  <c:v>0.15746527777777777</c:v>
                </c:pt>
                <c:pt idx="13640">
                  <c:v>0.15747685185185187</c:v>
                </c:pt>
                <c:pt idx="13641">
                  <c:v>0.15748842592592593</c:v>
                </c:pt>
                <c:pt idx="13642">
                  <c:v>0.1575</c:v>
                </c:pt>
                <c:pt idx="13643">
                  <c:v>0.1575115740740741</c:v>
                </c:pt>
                <c:pt idx="13644">
                  <c:v>0.15752314814814813</c:v>
                </c:pt>
                <c:pt idx="13645">
                  <c:v>0.15753472222222223</c:v>
                </c:pt>
                <c:pt idx="13646">
                  <c:v>0.1575462962962963</c:v>
                </c:pt>
                <c:pt idx="13647">
                  <c:v>0.15755787037037036</c:v>
                </c:pt>
                <c:pt idx="13648">
                  <c:v>0.15756944444444446</c:v>
                </c:pt>
                <c:pt idx="13649">
                  <c:v>0.15758101851851852</c:v>
                </c:pt>
                <c:pt idx="13650">
                  <c:v>0.15759259259259259</c:v>
                </c:pt>
                <c:pt idx="13651">
                  <c:v>0.15760416666666668</c:v>
                </c:pt>
                <c:pt idx="13652">
                  <c:v>0.15761574074074072</c:v>
                </c:pt>
                <c:pt idx="13653">
                  <c:v>0.15762731481481482</c:v>
                </c:pt>
                <c:pt idx="13654">
                  <c:v>0.15763888888888888</c:v>
                </c:pt>
                <c:pt idx="13655">
                  <c:v>0.15765046296296295</c:v>
                </c:pt>
                <c:pt idx="13656">
                  <c:v>0.15766203703703704</c:v>
                </c:pt>
                <c:pt idx="13657">
                  <c:v>0.15767361111111111</c:v>
                </c:pt>
                <c:pt idx="13658">
                  <c:v>0.15768518518518518</c:v>
                </c:pt>
                <c:pt idx="13659">
                  <c:v>0.15769675925925927</c:v>
                </c:pt>
                <c:pt idx="13660">
                  <c:v>0.15770833333333334</c:v>
                </c:pt>
                <c:pt idx="13661">
                  <c:v>0.15771990740740741</c:v>
                </c:pt>
                <c:pt idx="13662">
                  <c:v>0.1577314814814815</c:v>
                </c:pt>
                <c:pt idx="13663">
                  <c:v>0.15774305555555554</c:v>
                </c:pt>
                <c:pt idx="13664">
                  <c:v>0.15775462962962963</c:v>
                </c:pt>
                <c:pt idx="13665">
                  <c:v>0.1577662037037037</c:v>
                </c:pt>
                <c:pt idx="13666">
                  <c:v>0.15777777777777777</c:v>
                </c:pt>
                <c:pt idx="13667">
                  <c:v>0.15778935185185186</c:v>
                </c:pt>
                <c:pt idx="13668">
                  <c:v>0.15780092592592593</c:v>
                </c:pt>
                <c:pt idx="13669">
                  <c:v>0.15781249999999999</c:v>
                </c:pt>
                <c:pt idx="13670">
                  <c:v>0.15782407407407409</c:v>
                </c:pt>
                <c:pt idx="13671">
                  <c:v>0.15783564814814813</c:v>
                </c:pt>
                <c:pt idx="13672">
                  <c:v>0.15784722222222222</c:v>
                </c:pt>
                <c:pt idx="13673">
                  <c:v>0.15785879629629629</c:v>
                </c:pt>
                <c:pt idx="13674">
                  <c:v>0.15787037037037036</c:v>
                </c:pt>
                <c:pt idx="13675">
                  <c:v>0.15788194444444445</c:v>
                </c:pt>
                <c:pt idx="13676">
                  <c:v>0.15789351851851852</c:v>
                </c:pt>
                <c:pt idx="13677">
                  <c:v>0.15790509259259258</c:v>
                </c:pt>
                <c:pt idx="13678">
                  <c:v>0.15791666666666668</c:v>
                </c:pt>
                <c:pt idx="13679">
                  <c:v>0.15792824074074074</c:v>
                </c:pt>
                <c:pt idx="13680">
                  <c:v>0.15793981481481481</c:v>
                </c:pt>
                <c:pt idx="13681">
                  <c:v>0.15795138888888891</c:v>
                </c:pt>
                <c:pt idx="13682">
                  <c:v>0.15796296296296297</c:v>
                </c:pt>
                <c:pt idx="13683">
                  <c:v>0.15797453703703704</c:v>
                </c:pt>
                <c:pt idx="13684">
                  <c:v>0.1579861111111111</c:v>
                </c:pt>
                <c:pt idx="13685">
                  <c:v>0.15799768518518517</c:v>
                </c:pt>
                <c:pt idx="13686">
                  <c:v>0.15800925925925927</c:v>
                </c:pt>
                <c:pt idx="13687">
                  <c:v>0.15802083333333333</c:v>
                </c:pt>
                <c:pt idx="13688">
                  <c:v>0.1580324074074074</c:v>
                </c:pt>
                <c:pt idx="13689">
                  <c:v>0.15804398148148149</c:v>
                </c:pt>
                <c:pt idx="13690">
                  <c:v>0.15805555555555556</c:v>
                </c:pt>
                <c:pt idx="13691">
                  <c:v>0.15806712962962963</c:v>
                </c:pt>
                <c:pt idx="13692">
                  <c:v>0.15807870370370369</c:v>
                </c:pt>
                <c:pt idx="13693">
                  <c:v>0.15809027777777776</c:v>
                </c:pt>
                <c:pt idx="13694">
                  <c:v>0.15810185185185185</c:v>
                </c:pt>
                <c:pt idx="13695">
                  <c:v>0.15811342592592592</c:v>
                </c:pt>
                <c:pt idx="13696">
                  <c:v>0.15812499999999999</c:v>
                </c:pt>
                <c:pt idx="13697">
                  <c:v>0.15813657407407408</c:v>
                </c:pt>
                <c:pt idx="13698">
                  <c:v>0.15814814814814815</c:v>
                </c:pt>
                <c:pt idx="13699">
                  <c:v>0.15815972222222222</c:v>
                </c:pt>
                <c:pt idx="13700">
                  <c:v>0.15817129629629631</c:v>
                </c:pt>
                <c:pt idx="13701">
                  <c:v>0.15818287037037038</c:v>
                </c:pt>
                <c:pt idx="13702">
                  <c:v>0.15819444444444444</c:v>
                </c:pt>
                <c:pt idx="13703">
                  <c:v>0.15820601851851854</c:v>
                </c:pt>
                <c:pt idx="13704">
                  <c:v>0.1582175925925926</c:v>
                </c:pt>
                <c:pt idx="13705">
                  <c:v>0.15822916666666667</c:v>
                </c:pt>
                <c:pt idx="13706">
                  <c:v>0.15824074074074074</c:v>
                </c:pt>
                <c:pt idx="13707">
                  <c:v>0.1582523148148148</c:v>
                </c:pt>
                <c:pt idx="13708">
                  <c:v>0.1582638888888889</c:v>
                </c:pt>
                <c:pt idx="13709">
                  <c:v>0.15827546296296297</c:v>
                </c:pt>
                <c:pt idx="13710">
                  <c:v>0.15828703703703703</c:v>
                </c:pt>
                <c:pt idx="13711">
                  <c:v>0.15829861111111113</c:v>
                </c:pt>
                <c:pt idx="13712">
                  <c:v>0.15831018518518519</c:v>
                </c:pt>
                <c:pt idx="13713">
                  <c:v>0.15832175925925926</c:v>
                </c:pt>
                <c:pt idx="13714">
                  <c:v>0.15833333333333333</c:v>
                </c:pt>
                <c:pt idx="13715">
                  <c:v>0.15834490740740739</c:v>
                </c:pt>
                <c:pt idx="13716">
                  <c:v>0.15835648148148149</c:v>
                </c:pt>
                <c:pt idx="13717">
                  <c:v>0.15836805555555555</c:v>
                </c:pt>
                <c:pt idx="13718">
                  <c:v>0.15837962962962962</c:v>
                </c:pt>
                <c:pt idx="13719">
                  <c:v>0.15839120370370371</c:v>
                </c:pt>
                <c:pt idx="13720">
                  <c:v>0.15840277777777778</c:v>
                </c:pt>
                <c:pt idx="13721">
                  <c:v>0.15841435185185185</c:v>
                </c:pt>
                <c:pt idx="13722">
                  <c:v>0.15842592592592594</c:v>
                </c:pt>
                <c:pt idx="13723">
                  <c:v>0.15843750000000001</c:v>
                </c:pt>
                <c:pt idx="13724">
                  <c:v>0.15844907407407408</c:v>
                </c:pt>
                <c:pt idx="13725">
                  <c:v>0.15846064814814814</c:v>
                </c:pt>
                <c:pt idx="13726">
                  <c:v>0.15847222222222221</c:v>
                </c:pt>
                <c:pt idx="13727">
                  <c:v>0.1584837962962963</c:v>
                </c:pt>
                <c:pt idx="13728">
                  <c:v>0.15849537037037037</c:v>
                </c:pt>
                <c:pt idx="13729">
                  <c:v>0.15850694444444444</c:v>
                </c:pt>
                <c:pt idx="13730">
                  <c:v>0.15851851851851853</c:v>
                </c:pt>
                <c:pt idx="13731">
                  <c:v>0.1585300925925926</c:v>
                </c:pt>
                <c:pt idx="13732">
                  <c:v>0.15854166666666666</c:v>
                </c:pt>
                <c:pt idx="13733">
                  <c:v>0.15855324074074076</c:v>
                </c:pt>
                <c:pt idx="13734">
                  <c:v>0.1585648148148148</c:v>
                </c:pt>
                <c:pt idx="13735">
                  <c:v>0.15857638888888889</c:v>
                </c:pt>
                <c:pt idx="13736">
                  <c:v>0.15858796296296296</c:v>
                </c:pt>
                <c:pt idx="13737">
                  <c:v>0.15859953703703702</c:v>
                </c:pt>
                <c:pt idx="13738">
                  <c:v>0.15861111111111112</c:v>
                </c:pt>
                <c:pt idx="13739">
                  <c:v>0.15862268518518519</c:v>
                </c:pt>
                <c:pt idx="13740">
                  <c:v>0.15863425925925925</c:v>
                </c:pt>
                <c:pt idx="13741">
                  <c:v>0.15864583333333335</c:v>
                </c:pt>
                <c:pt idx="13742">
                  <c:v>0.15865740740740741</c:v>
                </c:pt>
                <c:pt idx="13743">
                  <c:v>0.15866898148148148</c:v>
                </c:pt>
                <c:pt idx="13744">
                  <c:v>0.15868055555555557</c:v>
                </c:pt>
                <c:pt idx="13745">
                  <c:v>0.15869212962962961</c:v>
                </c:pt>
                <c:pt idx="13746">
                  <c:v>0.15870370370370371</c:v>
                </c:pt>
                <c:pt idx="13747">
                  <c:v>0.15871527777777777</c:v>
                </c:pt>
                <c:pt idx="13748">
                  <c:v>0.15872685185185184</c:v>
                </c:pt>
                <c:pt idx="13749">
                  <c:v>0.15873842592592594</c:v>
                </c:pt>
                <c:pt idx="13750">
                  <c:v>0.15875</c:v>
                </c:pt>
                <c:pt idx="13751">
                  <c:v>0.15876157407407407</c:v>
                </c:pt>
                <c:pt idx="13752">
                  <c:v>0.15877314814814816</c:v>
                </c:pt>
                <c:pt idx="13753">
                  <c:v>0.1587847222222222</c:v>
                </c:pt>
                <c:pt idx="13754">
                  <c:v>0.1587962962962963</c:v>
                </c:pt>
                <c:pt idx="13755">
                  <c:v>0.15880787037037036</c:v>
                </c:pt>
                <c:pt idx="13756">
                  <c:v>0.15881944444444443</c:v>
                </c:pt>
                <c:pt idx="13757">
                  <c:v>0.15883101851851852</c:v>
                </c:pt>
                <c:pt idx="13758">
                  <c:v>0.15884259259259259</c:v>
                </c:pt>
                <c:pt idx="13759">
                  <c:v>0.15885416666666666</c:v>
                </c:pt>
                <c:pt idx="13760">
                  <c:v>0.15886574074074075</c:v>
                </c:pt>
                <c:pt idx="13761">
                  <c:v>0.15887731481481482</c:v>
                </c:pt>
                <c:pt idx="13762">
                  <c:v>0.15888888888888889</c:v>
                </c:pt>
                <c:pt idx="13763">
                  <c:v>0.15890046296296298</c:v>
                </c:pt>
                <c:pt idx="13764">
                  <c:v>0.15891203703703705</c:v>
                </c:pt>
                <c:pt idx="13765">
                  <c:v>0.15892361111111111</c:v>
                </c:pt>
                <c:pt idx="13766">
                  <c:v>0.15893518518518518</c:v>
                </c:pt>
                <c:pt idx="13767">
                  <c:v>0.15894675925925925</c:v>
                </c:pt>
                <c:pt idx="13768">
                  <c:v>0.15895833333333334</c:v>
                </c:pt>
                <c:pt idx="13769">
                  <c:v>0.15896990740740741</c:v>
                </c:pt>
                <c:pt idx="13770">
                  <c:v>0.15898148148148147</c:v>
                </c:pt>
                <c:pt idx="13771">
                  <c:v>0.15899305555555557</c:v>
                </c:pt>
                <c:pt idx="13772">
                  <c:v>0.15900462962962963</c:v>
                </c:pt>
                <c:pt idx="13773">
                  <c:v>0.1590162037037037</c:v>
                </c:pt>
                <c:pt idx="13774">
                  <c:v>0.15902777777777777</c:v>
                </c:pt>
                <c:pt idx="13775">
                  <c:v>0.15903935185185183</c:v>
                </c:pt>
                <c:pt idx="13776">
                  <c:v>0.15905092592592593</c:v>
                </c:pt>
                <c:pt idx="13777">
                  <c:v>0.1590625</c:v>
                </c:pt>
                <c:pt idx="13778">
                  <c:v>0.15907407407407406</c:v>
                </c:pt>
                <c:pt idx="13779">
                  <c:v>0.15908564814814816</c:v>
                </c:pt>
                <c:pt idx="13780">
                  <c:v>0.15909722222222222</c:v>
                </c:pt>
                <c:pt idx="13781">
                  <c:v>0.15910879629629629</c:v>
                </c:pt>
                <c:pt idx="13782">
                  <c:v>0.15912037037037038</c:v>
                </c:pt>
                <c:pt idx="13783">
                  <c:v>0.15913194444444445</c:v>
                </c:pt>
                <c:pt idx="13784">
                  <c:v>0.15914351851851852</c:v>
                </c:pt>
                <c:pt idx="13785">
                  <c:v>0.15915509259259258</c:v>
                </c:pt>
                <c:pt idx="13786">
                  <c:v>0.15916666666666668</c:v>
                </c:pt>
                <c:pt idx="13787">
                  <c:v>0.15917824074074075</c:v>
                </c:pt>
                <c:pt idx="13788">
                  <c:v>0.15918981481481481</c:v>
                </c:pt>
                <c:pt idx="13789">
                  <c:v>0.15920138888888888</c:v>
                </c:pt>
                <c:pt idx="13790">
                  <c:v>0.15921296296296297</c:v>
                </c:pt>
                <c:pt idx="13791">
                  <c:v>0.15922453703703704</c:v>
                </c:pt>
                <c:pt idx="13792">
                  <c:v>0.15923611111111111</c:v>
                </c:pt>
                <c:pt idx="13793">
                  <c:v>0.1592476851851852</c:v>
                </c:pt>
                <c:pt idx="13794">
                  <c:v>0.15925925925925927</c:v>
                </c:pt>
                <c:pt idx="13795">
                  <c:v>0.15927083333333333</c:v>
                </c:pt>
                <c:pt idx="13796">
                  <c:v>0.1592824074074074</c:v>
                </c:pt>
                <c:pt idx="13797">
                  <c:v>0.15929398148148147</c:v>
                </c:pt>
                <c:pt idx="13798">
                  <c:v>0.15930555555555556</c:v>
                </c:pt>
                <c:pt idx="13799">
                  <c:v>0.15931712962962963</c:v>
                </c:pt>
                <c:pt idx="13800">
                  <c:v>0.15932870370370369</c:v>
                </c:pt>
                <c:pt idx="13801">
                  <c:v>0.15934027777777779</c:v>
                </c:pt>
                <c:pt idx="13802">
                  <c:v>0.15935185185185186</c:v>
                </c:pt>
                <c:pt idx="13803">
                  <c:v>0.15936342592592592</c:v>
                </c:pt>
                <c:pt idx="13804">
                  <c:v>0.15937500000000002</c:v>
                </c:pt>
                <c:pt idx="13805">
                  <c:v>0.15938657407407408</c:v>
                </c:pt>
                <c:pt idx="13806">
                  <c:v>0.15939814814814815</c:v>
                </c:pt>
                <c:pt idx="13807">
                  <c:v>0.15940972222222222</c:v>
                </c:pt>
                <c:pt idx="13808">
                  <c:v>0.15942129629629628</c:v>
                </c:pt>
                <c:pt idx="13809">
                  <c:v>0.15943287037037038</c:v>
                </c:pt>
                <c:pt idx="13810">
                  <c:v>0.15944444444444444</c:v>
                </c:pt>
                <c:pt idx="13811">
                  <c:v>0.15945601851851851</c:v>
                </c:pt>
                <c:pt idx="13812">
                  <c:v>0.15946759259259261</c:v>
                </c:pt>
                <c:pt idx="13813">
                  <c:v>0.15947916666666667</c:v>
                </c:pt>
                <c:pt idx="13814">
                  <c:v>0.15949074074074074</c:v>
                </c:pt>
                <c:pt idx="13815">
                  <c:v>0.15950231481481481</c:v>
                </c:pt>
                <c:pt idx="13816">
                  <c:v>0.15951388888888887</c:v>
                </c:pt>
                <c:pt idx="13817">
                  <c:v>0.15952546296296297</c:v>
                </c:pt>
                <c:pt idx="13818">
                  <c:v>0.15953703703703703</c:v>
                </c:pt>
                <c:pt idx="13819">
                  <c:v>0.1595486111111111</c:v>
                </c:pt>
                <c:pt idx="13820">
                  <c:v>0.15956018518518519</c:v>
                </c:pt>
                <c:pt idx="13821">
                  <c:v>0.15957175925925926</c:v>
                </c:pt>
                <c:pt idx="13822">
                  <c:v>0.15958333333333333</c:v>
                </c:pt>
                <c:pt idx="13823">
                  <c:v>0.15959490740740742</c:v>
                </c:pt>
                <c:pt idx="13824">
                  <c:v>0.15960648148148149</c:v>
                </c:pt>
                <c:pt idx="13825">
                  <c:v>0.15961805555555555</c:v>
                </c:pt>
                <c:pt idx="13826">
                  <c:v>0.15962962962962965</c:v>
                </c:pt>
                <c:pt idx="13827">
                  <c:v>0.15964120370370369</c:v>
                </c:pt>
                <c:pt idx="13828">
                  <c:v>0.15965277777777778</c:v>
                </c:pt>
                <c:pt idx="13829">
                  <c:v>0.15966435185185185</c:v>
                </c:pt>
                <c:pt idx="13830">
                  <c:v>0.15967592592592592</c:v>
                </c:pt>
                <c:pt idx="13831">
                  <c:v>0.15968750000000001</c:v>
                </c:pt>
                <c:pt idx="13832">
                  <c:v>0.15969907407407408</c:v>
                </c:pt>
                <c:pt idx="13833">
                  <c:v>0.15971064814814814</c:v>
                </c:pt>
                <c:pt idx="13834">
                  <c:v>0.15972222222222224</c:v>
                </c:pt>
                <c:pt idx="13835">
                  <c:v>0.15973379629629628</c:v>
                </c:pt>
                <c:pt idx="13836">
                  <c:v>0.15974537037037037</c:v>
                </c:pt>
                <c:pt idx="13837">
                  <c:v>0.15975694444444444</c:v>
                </c:pt>
                <c:pt idx="13838">
                  <c:v>0.1597685185185185</c:v>
                </c:pt>
                <c:pt idx="13839">
                  <c:v>0.1597800925925926</c:v>
                </c:pt>
                <c:pt idx="13840">
                  <c:v>0.15979166666666667</c:v>
                </c:pt>
                <c:pt idx="13841">
                  <c:v>0.15980324074074073</c:v>
                </c:pt>
                <c:pt idx="13842">
                  <c:v>0.15981481481481483</c:v>
                </c:pt>
                <c:pt idx="13843">
                  <c:v>0.15982638888888889</c:v>
                </c:pt>
                <c:pt idx="13844">
                  <c:v>0.15983796296296296</c:v>
                </c:pt>
                <c:pt idx="13845">
                  <c:v>0.15984953703703705</c:v>
                </c:pt>
                <c:pt idx="13846">
                  <c:v>0.15986111111111112</c:v>
                </c:pt>
                <c:pt idx="13847">
                  <c:v>0.15987268518518519</c:v>
                </c:pt>
                <c:pt idx="13848">
                  <c:v>0.15988425925925925</c:v>
                </c:pt>
                <c:pt idx="13849">
                  <c:v>0.15989583333333332</c:v>
                </c:pt>
                <c:pt idx="13850">
                  <c:v>0.15990740740740741</c:v>
                </c:pt>
                <c:pt idx="13851">
                  <c:v>0.15991898148148148</c:v>
                </c:pt>
                <c:pt idx="13852">
                  <c:v>0.15993055555555555</c:v>
                </c:pt>
                <c:pt idx="13853">
                  <c:v>0.15994212962962964</c:v>
                </c:pt>
                <c:pt idx="13854">
                  <c:v>0.15995370370370371</c:v>
                </c:pt>
                <c:pt idx="13855">
                  <c:v>0.15996527777777778</c:v>
                </c:pt>
                <c:pt idx="13856">
                  <c:v>0.15997685185185184</c:v>
                </c:pt>
                <c:pt idx="13857">
                  <c:v>0.15998842592592591</c:v>
                </c:pt>
                <c:pt idx="13858">
                  <c:v>0.16</c:v>
                </c:pt>
                <c:pt idx="13859">
                  <c:v>0.16001157407407407</c:v>
                </c:pt>
                <c:pt idx="13860">
                  <c:v>0.16002314814814814</c:v>
                </c:pt>
                <c:pt idx="13861">
                  <c:v>0.16003472222222223</c:v>
                </c:pt>
                <c:pt idx="13862">
                  <c:v>0.1600462962962963</c:v>
                </c:pt>
                <c:pt idx="13863">
                  <c:v>0.16005787037037036</c:v>
                </c:pt>
                <c:pt idx="13864">
                  <c:v>0.16006944444444446</c:v>
                </c:pt>
                <c:pt idx="13865">
                  <c:v>0.16008101851851853</c:v>
                </c:pt>
                <c:pt idx="13866">
                  <c:v>0.16009259259259259</c:v>
                </c:pt>
                <c:pt idx="13867">
                  <c:v>0.16010416666666666</c:v>
                </c:pt>
                <c:pt idx="13868">
                  <c:v>0.16011574074074075</c:v>
                </c:pt>
                <c:pt idx="13869">
                  <c:v>0.16012731481481482</c:v>
                </c:pt>
                <c:pt idx="13870">
                  <c:v>0.16013888888888889</c:v>
                </c:pt>
                <c:pt idx="13871">
                  <c:v>0.16015046296296295</c:v>
                </c:pt>
                <c:pt idx="13872">
                  <c:v>0.16016203703703705</c:v>
                </c:pt>
                <c:pt idx="13873">
                  <c:v>0.16017361111111111</c:v>
                </c:pt>
                <c:pt idx="13874">
                  <c:v>0.16018518518518518</c:v>
                </c:pt>
                <c:pt idx="13875">
                  <c:v>0.16019675925925925</c:v>
                </c:pt>
                <c:pt idx="13876">
                  <c:v>0.16020833333333334</c:v>
                </c:pt>
                <c:pt idx="13877">
                  <c:v>0.16021990740740741</c:v>
                </c:pt>
                <c:pt idx="13878">
                  <c:v>0.16023148148148147</c:v>
                </c:pt>
                <c:pt idx="13879">
                  <c:v>0.16024305555555554</c:v>
                </c:pt>
                <c:pt idx="13880">
                  <c:v>0.16025462962962964</c:v>
                </c:pt>
                <c:pt idx="13881">
                  <c:v>0.1602662037037037</c:v>
                </c:pt>
                <c:pt idx="13882">
                  <c:v>0.16027777777777777</c:v>
                </c:pt>
                <c:pt idx="13883">
                  <c:v>0.16028935185185186</c:v>
                </c:pt>
                <c:pt idx="13884">
                  <c:v>0.16028935185185186</c:v>
                </c:pt>
                <c:pt idx="13885">
                  <c:v>0.16030092592592593</c:v>
                </c:pt>
                <c:pt idx="13886">
                  <c:v>0.1603125</c:v>
                </c:pt>
                <c:pt idx="13887">
                  <c:v>0.16032407407407409</c:v>
                </c:pt>
                <c:pt idx="13888">
                  <c:v>0.16033564814814816</c:v>
                </c:pt>
                <c:pt idx="13889">
                  <c:v>0.16034722222222222</c:v>
                </c:pt>
                <c:pt idx="13890">
                  <c:v>0.16035879629629629</c:v>
                </c:pt>
                <c:pt idx="13891">
                  <c:v>0.16037037037037036</c:v>
                </c:pt>
                <c:pt idx="13892">
                  <c:v>0.16038194444444445</c:v>
                </c:pt>
                <c:pt idx="13893">
                  <c:v>0.16039351851851852</c:v>
                </c:pt>
                <c:pt idx="13894">
                  <c:v>0.16040509259259259</c:v>
                </c:pt>
                <c:pt idx="13895">
                  <c:v>0.16041666666666668</c:v>
                </c:pt>
                <c:pt idx="13896">
                  <c:v>0.16042824074074075</c:v>
                </c:pt>
                <c:pt idx="13897">
                  <c:v>0.16043981481481481</c:v>
                </c:pt>
                <c:pt idx="13898">
                  <c:v>0.16045138888888888</c:v>
                </c:pt>
                <c:pt idx="13899">
                  <c:v>0.16046296296296295</c:v>
                </c:pt>
                <c:pt idx="13900">
                  <c:v>0.16047453703703704</c:v>
                </c:pt>
                <c:pt idx="13901">
                  <c:v>0.16048611111111111</c:v>
                </c:pt>
                <c:pt idx="13902">
                  <c:v>0.16049768518518517</c:v>
                </c:pt>
                <c:pt idx="13903">
                  <c:v>0.16050925925925927</c:v>
                </c:pt>
                <c:pt idx="13904">
                  <c:v>0.16052083333333333</c:v>
                </c:pt>
                <c:pt idx="13905">
                  <c:v>0.1605324074074074</c:v>
                </c:pt>
                <c:pt idx="13906">
                  <c:v>0.1605439814814815</c:v>
                </c:pt>
                <c:pt idx="13907">
                  <c:v>0.16055555555555556</c:v>
                </c:pt>
                <c:pt idx="13908">
                  <c:v>0.16056712962962963</c:v>
                </c:pt>
                <c:pt idx="13909">
                  <c:v>0.16057870370370372</c:v>
                </c:pt>
                <c:pt idx="13910">
                  <c:v>0.16059027777777776</c:v>
                </c:pt>
                <c:pt idx="13911">
                  <c:v>0.16060185185185186</c:v>
                </c:pt>
                <c:pt idx="13912">
                  <c:v>0.16061342592592592</c:v>
                </c:pt>
                <c:pt idx="13913">
                  <c:v>0.16062499999999999</c:v>
                </c:pt>
                <c:pt idx="13914">
                  <c:v>0.16063657407407408</c:v>
                </c:pt>
                <c:pt idx="13915">
                  <c:v>0.16064814814814815</c:v>
                </c:pt>
                <c:pt idx="13916">
                  <c:v>0.16065972222222222</c:v>
                </c:pt>
                <c:pt idx="13917">
                  <c:v>0.16067129629629631</c:v>
                </c:pt>
                <c:pt idx="13918">
                  <c:v>0.16068287037037035</c:v>
                </c:pt>
                <c:pt idx="13919">
                  <c:v>0.16069444444444445</c:v>
                </c:pt>
                <c:pt idx="13920">
                  <c:v>0.16070601851851851</c:v>
                </c:pt>
                <c:pt idx="13921">
                  <c:v>0.16071759259259258</c:v>
                </c:pt>
                <c:pt idx="13922">
                  <c:v>0.16072916666666667</c:v>
                </c:pt>
                <c:pt idx="13923">
                  <c:v>0.16074074074074074</c:v>
                </c:pt>
                <c:pt idx="13924">
                  <c:v>0.16075231481481481</c:v>
                </c:pt>
                <c:pt idx="13925">
                  <c:v>0.1607638888888889</c:v>
                </c:pt>
                <c:pt idx="13926">
                  <c:v>0.16077546296296297</c:v>
                </c:pt>
                <c:pt idx="13927">
                  <c:v>0.16078703703703703</c:v>
                </c:pt>
                <c:pt idx="13928">
                  <c:v>0.16079861111111113</c:v>
                </c:pt>
                <c:pt idx="13929">
                  <c:v>0.16081018518518519</c:v>
                </c:pt>
                <c:pt idx="13930">
                  <c:v>0.16082175925925926</c:v>
                </c:pt>
                <c:pt idx="13931">
                  <c:v>0.16083333333333333</c:v>
                </c:pt>
                <c:pt idx="13932">
                  <c:v>0.16084490740740739</c:v>
                </c:pt>
                <c:pt idx="13933">
                  <c:v>0.16085648148148149</c:v>
                </c:pt>
                <c:pt idx="13934">
                  <c:v>0.16086805555555556</c:v>
                </c:pt>
                <c:pt idx="13935">
                  <c:v>0.16087962962962962</c:v>
                </c:pt>
                <c:pt idx="13936">
                  <c:v>0.16089120370370372</c:v>
                </c:pt>
                <c:pt idx="13937">
                  <c:v>0.16090277777777778</c:v>
                </c:pt>
                <c:pt idx="13938">
                  <c:v>0.16091435185185185</c:v>
                </c:pt>
                <c:pt idx="13939">
                  <c:v>0.16092592592592592</c:v>
                </c:pt>
                <c:pt idx="13940">
                  <c:v>0.16093749999999998</c:v>
                </c:pt>
                <c:pt idx="13941">
                  <c:v>0.16094907407407408</c:v>
                </c:pt>
                <c:pt idx="13942">
                  <c:v>0.16096064814814814</c:v>
                </c:pt>
                <c:pt idx="13943">
                  <c:v>0.16097222222222221</c:v>
                </c:pt>
                <c:pt idx="13944">
                  <c:v>0.16098379629629631</c:v>
                </c:pt>
                <c:pt idx="13945">
                  <c:v>0.16099537037037037</c:v>
                </c:pt>
                <c:pt idx="13946">
                  <c:v>0.16100694444444444</c:v>
                </c:pt>
                <c:pt idx="13947">
                  <c:v>0.16101851851851853</c:v>
                </c:pt>
                <c:pt idx="13948">
                  <c:v>0.1610300925925926</c:v>
                </c:pt>
                <c:pt idx="13949">
                  <c:v>0.16104166666666667</c:v>
                </c:pt>
                <c:pt idx="13950">
                  <c:v>0.16105324074074073</c:v>
                </c:pt>
                <c:pt idx="13951">
                  <c:v>0.1610648148148148</c:v>
                </c:pt>
                <c:pt idx="13952">
                  <c:v>0.16107638888888889</c:v>
                </c:pt>
                <c:pt idx="13953">
                  <c:v>0.16108796296296296</c:v>
                </c:pt>
                <c:pt idx="13954">
                  <c:v>0.16109953703703703</c:v>
                </c:pt>
                <c:pt idx="13955">
                  <c:v>0.16111111111111112</c:v>
                </c:pt>
                <c:pt idx="13956">
                  <c:v>0.16112268518518519</c:v>
                </c:pt>
                <c:pt idx="13957">
                  <c:v>0.16113425925925925</c:v>
                </c:pt>
                <c:pt idx="13958">
                  <c:v>0.16114583333333332</c:v>
                </c:pt>
                <c:pt idx="13959">
                  <c:v>0.16115740740740742</c:v>
                </c:pt>
                <c:pt idx="13960">
                  <c:v>0.16116898148148148</c:v>
                </c:pt>
                <c:pt idx="13961">
                  <c:v>0.16118055555555555</c:v>
                </c:pt>
                <c:pt idx="13962">
                  <c:v>0.16119212962962962</c:v>
                </c:pt>
                <c:pt idx="13963">
                  <c:v>0.16120370370370371</c:v>
                </c:pt>
                <c:pt idx="13964">
                  <c:v>0.16121527777777778</c:v>
                </c:pt>
                <c:pt idx="13965">
                  <c:v>0.16122685185185184</c:v>
                </c:pt>
                <c:pt idx="13966">
                  <c:v>0.16123842592592594</c:v>
                </c:pt>
                <c:pt idx="13967">
                  <c:v>0.16125</c:v>
                </c:pt>
                <c:pt idx="13968">
                  <c:v>0.16126157407407407</c:v>
                </c:pt>
                <c:pt idx="13969">
                  <c:v>0.16127314814814817</c:v>
                </c:pt>
                <c:pt idx="13970">
                  <c:v>0.16128472222222223</c:v>
                </c:pt>
                <c:pt idx="13971">
                  <c:v>0.1612962962962963</c:v>
                </c:pt>
                <c:pt idx="13972">
                  <c:v>0.16130787037037037</c:v>
                </c:pt>
                <c:pt idx="13973">
                  <c:v>0.16131944444444443</c:v>
                </c:pt>
                <c:pt idx="13974">
                  <c:v>0.16133101851851853</c:v>
                </c:pt>
                <c:pt idx="13975">
                  <c:v>0.16134259259259259</c:v>
                </c:pt>
                <c:pt idx="13976">
                  <c:v>0.16135416666666666</c:v>
                </c:pt>
                <c:pt idx="13977">
                  <c:v>0.16136574074074075</c:v>
                </c:pt>
                <c:pt idx="13978">
                  <c:v>0.16137731481481482</c:v>
                </c:pt>
                <c:pt idx="13979">
                  <c:v>0.16138888888888889</c:v>
                </c:pt>
                <c:pt idx="13980">
                  <c:v>0.16140046296296295</c:v>
                </c:pt>
                <c:pt idx="13981">
                  <c:v>0.16141203703703702</c:v>
                </c:pt>
                <c:pt idx="13982">
                  <c:v>0.16142361111111111</c:v>
                </c:pt>
                <c:pt idx="13983">
                  <c:v>0.16143518518518518</c:v>
                </c:pt>
                <c:pt idx="13984">
                  <c:v>0.16144675925925925</c:v>
                </c:pt>
                <c:pt idx="13985">
                  <c:v>0.16145833333333334</c:v>
                </c:pt>
                <c:pt idx="13986">
                  <c:v>0.16146990740740741</c:v>
                </c:pt>
                <c:pt idx="13987">
                  <c:v>0.16148148148148148</c:v>
                </c:pt>
                <c:pt idx="13988">
                  <c:v>0.16149305555555557</c:v>
                </c:pt>
                <c:pt idx="13989">
                  <c:v>0.16150462962962964</c:v>
                </c:pt>
                <c:pt idx="13990">
                  <c:v>0.1615162037037037</c:v>
                </c:pt>
                <c:pt idx="13991">
                  <c:v>0.1615277777777778</c:v>
                </c:pt>
                <c:pt idx="13992">
                  <c:v>0.16153935185185184</c:v>
                </c:pt>
                <c:pt idx="13993">
                  <c:v>0.16155092592592593</c:v>
                </c:pt>
                <c:pt idx="13994">
                  <c:v>0.1615625</c:v>
                </c:pt>
                <c:pt idx="13995">
                  <c:v>0.16157407407407406</c:v>
                </c:pt>
                <c:pt idx="13996">
                  <c:v>0.16158564814814816</c:v>
                </c:pt>
                <c:pt idx="13997">
                  <c:v>0.16159722222222223</c:v>
                </c:pt>
                <c:pt idx="13998">
                  <c:v>0.16160879629629629</c:v>
                </c:pt>
                <c:pt idx="13999">
                  <c:v>0.16162037037037039</c:v>
                </c:pt>
                <c:pt idx="14000">
                  <c:v>0.16163194444444443</c:v>
                </c:pt>
                <c:pt idx="14001">
                  <c:v>0.16164351851851852</c:v>
                </c:pt>
                <c:pt idx="14002">
                  <c:v>0.16165509259259259</c:v>
                </c:pt>
                <c:pt idx="14003">
                  <c:v>0.16166666666666665</c:v>
                </c:pt>
                <c:pt idx="14004">
                  <c:v>0.16167824074074075</c:v>
                </c:pt>
                <c:pt idx="14005">
                  <c:v>0.16168981481481481</c:v>
                </c:pt>
                <c:pt idx="14006">
                  <c:v>0.16170138888888888</c:v>
                </c:pt>
                <c:pt idx="14007">
                  <c:v>0.16171296296296298</c:v>
                </c:pt>
                <c:pt idx="14008">
                  <c:v>0.16172453703703704</c:v>
                </c:pt>
                <c:pt idx="14009">
                  <c:v>0.16173611111111111</c:v>
                </c:pt>
                <c:pt idx="14010">
                  <c:v>0.1617476851851852</c:v>
                </c:pt>
                <c:pt idx="14011">
                  <c:v>0.16175925925925924</c:v>
                </c:pt>
                <c:pt idx="14012">
                  <c:v>0.16177083333333334</c:v>
                </c:pt>
                <c:pt idx="14013">
                  <c:v>0.1617824074074074</c:v>
                </c:pt>
                <c:pt idx="14014">
                  <c:v>0.16179398148148147</c:v>
                </c:pt>
                <c:pt idx="14015">
                  <c:v>0.16180555555555556</c:v>
                </c:pt>
                <c:pt idx="14016">
                  <c:v>0.16181712962962963</c:v>
                </c:pt>
                <c:pt idx="14017">
                  <c:v>0.1618287037037037</c:v>
                </c:pt>
                <c:pt idx="14018">
                  <c:v>0.16184027777777779</c:v>
                </c:pt>
                <c:pt idx="14019">
                  <c:v>0.16185185185185186</c:v>
                </c:pt>
                <c:pt idx="14020">
                  <c:v>0.16186342592592592</c:v>
                </c:pt>
                <c:pt idx="14021">
                  <c:v>0.16187499999999999</c:v>
                </c:pt>
                <c:pt idx="14022">
                  <c:v>0.16188657407407406</c:v>
                </c:pt>
                <c:pt idx="14023">
                  <c:v>0.16189814814814815</c:v>
                </c:pt>
                <c:pt idx="14024">
                  <c:v>0.16190972222222222</c:v>
                </c:pt>
                <c:pt idx="14025">
                  <c:v>0.16192129629629629</c:v>
                </c:pt>
                <c:pt idx="14026">
                  <c:v>0.16193287037037038</c:v>
                </c:pt>
                <c:pt idx="14027">
                  <c:v>0.16194444444444445</c:v>
                </c:pt>
                <c:pt idx="14028">
                  <c:v>0.16195601851851851</c:v>
                </c:pt>
                <c:pt idx="14029">
                  <c:v>0.16196759259259261</c:v>
                </c:pt>
                <c:pt idx="14030">
                  <c:v>0.16197916666666667</c:v>
                </c:pt>
                <c:pt idx="14031">
                  <c:v>0.16199074074074074</c:v>
                </c:pt>
                <c:pt idx="14032">
                  <c:v>0.16200231481481481</c:v>
                </c:pt>
                <c:pt idx="14033">
                  <c:v>0.16201388888888887</c:v>
                </c:pt>
                <c:pt idx="14034">
                  <c:v>0.16202546296296297</c:v>
                </c:pt>
                <c:pt idx="14035">
                  <c:v>0.16203703703703703</c:v>
                </c:pt>
                <c:pt idx="14036">
                  <c:v>0.1620486111111111</c:v>
                </c:pt>
                <c:pt idx="14037">
                  <c:v>0.1620601851851852</c:v>
                </c:pt>
                <c:pt idx="14038">
                  <c:v>0.16207175925925926</c:v>
                </c:pt>
                <c:pt idx="14039">
                  <c:v>0.16208333333333333</c:v>
                </c:pt>
                <c:pt idx="14040">
                  <c:v>0.1620949074074074</c:v>
                </c:pt>
                <c:pt idx="14041">
                  <c:v>0.16210648148148146</c:v>
                </c:pt>
                <c:pt idx="14042">
                  <c:v>0.16211805555555556</c:v>
                </c:pt>
                <c:pt idx="14043">
                  <c:v>0.16212962962962962</c:v>
                </c:pt>
                <c:pt idx="14044">
                  <c:v>0.16214120370370369</c:v>
                </c:pt>
                <c:pt idx="14045">
                  <c:v>0.16215277777777778</c:v>
                </c:pt>
                <c:pt idx="14046">
                  <c:v>0.16216435185185185</c:v>
                </c:pt>
                <c:pt idx="14047">
                  <c:v>0.16217592592592592</c:v>
                </c:pt>
                <c:pt idx="14048">
                  <c:v>0.16218750000000001</c:v>
                </c:pt>
                <c:pt idx="14049">
                  <c:v>0.16219907407407408</c:v>
                </c:pt>
                <c:pt idx="14050">
                  <c:v>0.16221064814814815</c:v>
                </c:pt>
                <c:pt idx="14051">
                  <c:v>0.16222222222222224</c:v>
                </c:pt>
                <c:pt idx="14052">
                  <c:v>0.16223379629629631</c:v>
                </c:pt>
                <c:pt idx="14053">
                  <c:v>0.16224537037037037</c:v>
                </c:pt>
                <c:pt idx="14054">
                  <c:v>0.16225694444444444</c:v>
                </c:pt>
                <c:pt idx="14055">
                  <c:v>0.16226851851851851</c:v>
                </c:pt>
                <c:pt idx="14056">
                  <c:v>0.1622800925925926</c:v>
                </c:pt>
                <c:pt idx="14057">
                  <c:v>0.16229166666666667</c:v>
                </c:pt>
                <c:pt idx="14058">
                  <c:v>0.16230324074074073</c:v>
                </c:pt>
                <c:pt idx="14059">
                  <c:v>0.16231481481481483</c:v>
                </c:pt>
                <c:pt idx="14060">
                  <c:v>0.1623263888888889</c:v>
                </c:pt>
                <c:pt idx="14061">
                  <c:v>0.16233796296296296</c:v>
                </c:pt>
                <c:pt idx="14062">
                  <c:v>0.16234953703703703</c:v>
                </c:pt>
                <c:pt idx="14063">
                  <c:v>0.16236111111111109</c:v>
                </c:pt>
                <c:pt idx="14064">
                  <c:v>0.16237268518518519</c:v>
                </c:pt>
                <c:pt idx="14065">
                  <c:v>0.16238425925925926</c:v>
                </c:pt>
                <c:pt idx="14066">
                  <c:v>0.16239583333333332</c:v>
                </c:pt>
                <c:pt idx="14067">
                  <c:v>0.16240740740740742</c:v>
                </c:pt>
                <c:pt idx="14068">
                  <c:v>0.16241898148148148</c:v>
                </c:pt>
                <c:pt idx="14069">
                  <c:v>0.16243055555555555</c:v>
                </c:pt>
                <c:pt idx="14070">
                  <c:v>0.16244212962962964</c:v>
                </c:pt>
                <c:pt idx="14071">
                  <c:v>0.16245370370370371</c:v>
                </c:pt>
                <c:pt idx="14072">
                  <c:v>0.16246527777777778</c:v>
                </c:pt>
                <c:pt idx="14073">
                  <c:v>0.16247685185185187</c:v>
                </c:pt>
                <c:pt idx="14074">
                  <c:v>0.16248842592592591</c:v>
                </c:pt>
                <c:pt idx="14075">
                  <c:v>0.16250000000000001</c:v>
                </c:pt>
                <c:pt idx="14076">
                  <c:v>0.16251157407407407</c:v>
                </c:pt>
                <c:pt idx="14077">
                  <c:v>0.16252314814814814</c:v>
                </c:pt>
                <c:pt idx="14078">
                  <c:v>0.16253472222222223</c:v>
                </c:pt>
                <c:pt idx="14079">
                  <c:v>0.1625462962962963</c:v>
                </c:pt>
                <c:pt idx="14080">
                  <c:v>0.16255787037037037</c:v>
                </c:pt>
                <c:pt idx="14081">
                  <c:v>0.16256944444444446</c:v>
                </c:pt>
                <c:pt idx="14082">
                  <c:v>0.1625810185185185</c:v>
                </c:pt>
                <c:pt idx="14083">
                  <c:v>0.16259259259259259</c:v>
                </c:pt>
                <c:pt idx="14084">
                  <c:v>0.16260416666666666</c:v>
                </c:pt>
                <c:pt idx="14085">
                  <c:v>0.16261574074074073</c:v>
                </c:pt>
                <c:pt idx="14086">
                  <c:v>0.16262731481481482</c:v>
                </c:pt>
                <c:pt idx="14087">
                  <c:v>0.16263888888888889</c:v>
                </c:pt>
                <c:pt idx="14088">
                  <c:v>0.16265046296296296</c:v>
                </c:pt>
                <c:pt idx="14089">
                  <c:v>0.16266203703703705</c:v>
                </c:pt>
                <c:pt idx="14090">
                  <c:v>0.16267361111111112</c:v>
                </c:pt>
                <c:pt idx="14091">
                  <c:v>0.16268518518518518</c:v>
                </c:pt>
                <c:pt idx="14092">
                  <c:v>0.16269675925925928</c:v>
                </c:pt>
                <c:pt idx="14093">
                  <c:v>0.16270833333333332</c:v>
                </c:pt>
                <c:pt idx="14094">
                  <c:v>0.16271990740740741</c:v>
                </c:pt>
                <c:pt idx="14095">
                  <c:v>0.16273148148148148</c:v>
                </c:pt>
                <c:pt idx="14096">
                  <c:v>0.16274305555555554</c:v>
                </c:pt>
                <c:pt idx="14097">
                  <c:v>0.16275462962962964</c:v>
                </c:pt>
                <c:pt idx="14098">
                  <c:v>0.1627662037037037</c:v>
                </c:pt>
                <c:pt idx="14099">
                  <c:v>0.16277777777777777</c:v>
                </c:pt>
                <c:pt idx="14100">
                  <c:v>0.16278935185185187</c:v>
                </c:pt>
                <c:pt idx="14101">
                  <c:v>0.1628009259259259</c:v>
                </c:pt>
                <c:pt idx="14102">
                  <c:v>0.1628125</c:v>
                </c:pt>
                <c:pt idx="14103">
                  <c:v>0.16282407407407407</c:v>
                </c:pt>
                <c:pt idx="14104">
                  <c:v>0.16283564814814813</c:v>
                </c:pt>
                <c:pt idx="14105">
                  <c:v>0.16284722222222223</c:v>
                </c:pt>
                <c:pt idx="14106">
                  <c:v>0.16285879629629629</c:v>
                </c:pt>
                <c:pt idx="14107">
                  <c:v>0.16287037037037036</c:v>
                </c:pt>
                <c:pt idx="14108">
                  <c:v>0.16288194444444445</c:v>
                </c:pt>
                <c:pt idx="14109">
                  <c:v>0.16289351851851852</c:v>
                </c:pt>
                <c:pt idx="14110">
                  <c:v>0.16290509259259259</c:v>
                </c:pt>
                <c:pt idx="14111">
                  <c:v>0.16291666666666668</c:v>
                </c:pt>
                <c:pt idx="14112">
                  <c:v>0.16292824074074075</c:v>
                </c:pt>
                <c:pt idx="14113">
                  <c:v>0.16293981481481482</c:v>
                </c:pt>
                <c:pt idx="14114">
                  <c:v>0.16295138888888888</c:v>
                </c:pt>
                <c:pt idx="14115">
                  <c:v>0.16296296296296295</c:v>
                </c:pt>
                <c:pt idx="14116">
                  <c:v>0.16297453703703704</c:v>
                </c:pt>
                <c:pt idx="14117">
                  <c:v>0.16298611111111111</c:v>
                </c:pt>
                <c:pt idx="14118">
                  <c:v>0.16299768518518518</c:v>
                </c:pt>
                <c:pt idx="14119">
                  <c:v>0.16300925925925927</c:v>
                </c:pt>
                <c:pt idx="14120">
                  <c:v>0.16302083333333334</c:v>
                </c:pt>
                <c:pt idx="14121">
                  <c:v>0.1630324074074074</c:v>
                </c:pt>
                <c:pt idx="14122">
                  <c:v>0.16304398148148147</c:v>
                </c:pt>
                <c:pt idx="14123">
                  <c:v>0.16305555555555554</c:v>
                </c:pt>
                <c:pt idx="14124">
                  <c:v>0.16306712962962963</c:v>
                </c:pt>
                <c:pt idx="14125">
                  <c:v>0.1630787037037037</c:v>
                </c:pt>
                <c:pt idx="14126">
                  <c:v>0.16309027777777776</c:v>
                </c:pt>
                <c:pt idx="14127">
                  <c:v>0.16310185185185186</c:v>
                </c:pt>
                <c:pt idx="14128">
                  <c:v>0.16311342592592593</c:v>
                </c:pt>
                <c:pt idx="14129">
                  <c:v>0.16312499999999999</c:v>
                </c:pt>
                <c:pt idx="14130">
                  <c:v>0.16313657407407409</c:v>
                </c:pt>
                <c:pt idx="14131">
                  <c:v>0.16314814814814815</c:v>
                </c:pt>
                <c:pt idx="14132">
                  <c:v>0.16315972222222222</c:v>
                </c:pt>
                <c:pt idx="14133">
                  <c:v>0.16317129629629631</c:v>
                </c:pt>
                <c:pt idx="14134">
                  <c:v>0.16318287037037038</c:v>
                </c:pt>
                <c:pt idx="14135">
                  <c:v>0.16319444444444445</c:v>
                </c:pt>
                <c:pt idx="14136">
                  <c:v>0.16320601851851851</c:v>
                </c:pt>
                <c:pt idx="14137">
                  <c:v>0.16321759259259258</c:v>
                </c:pt>
                <c:pt idx="14138">
                  <c:v>0.16322916666666668</c:v>
                </c:pt>
                <c:pt idx="14139">
                  <c:v>0.16324074074074074</c:v>
                </c:pt>
                <c:pt idx="14140">
                  <c:v>0.16325231481481481</c:v>
                </c:pt>
                <c:pt idx="14141">
                  <c:v>0.1632638888888889</c:v>
                </c:pt>
                <c:pt idx="14142">
                  <c:v>0.16327546296296297</c:v>
                </c:pt>
                <c:pt idx="14143">
                  <c:v>0.16328703703703704</c:v>
                </c:pt>
                <c:pt idx="14144">
                  <c:v>0.1632986111111111</c:v>
                </c:pt>
                <c:pt idx="14145">
                  <c:v>0.16331018518518517</c:v>
                </c:pt>
                <c:pt idx="14146">
                  <c:v>0.16332175925925926</c:v>
                </c:pt>
                <c:pt idx="14147">
                  <c:v>0.16333333333333333</c:v>
                </c:pt>
                <c:pt idx="14148">
                  <c:v>0.1633449074074074</c:v>
                </c:pt>
                <c:pt idx="14149">
                  <c:v>0.16335648148148149</c:v>
                </c:pt>
                <c:pt idx="14150">
                  <c:v>0.16336805555555556</c:v>
                </c:pt>
                <c:pt idx="14151">
                  <c:v>0.16337962962962962</c:v>
                </c:pt>
                <c:pt idx="14152">
                  <c:v>0.16339120370370372</c:v>
                </c:pt>
                <c:pt idx="14153">
                  <c:v>0.16340277777777779</c:v>
                </c:pt>
                <c:pt idx="14154">
                  <c:v>0.16341435185185185</c:v>
                </c:pt>
                <c:pt idx="14155">
                  <c:v>0.16342592592592595</c:v>
                </c:pt>
                <c:pt idx="14156">
                  <c:v>0.16343749999999999</c:v>
                </c:pt>
                <c:pt idx="14157">
                  <c:v>0.16344907407407408</c:v>
                </c:pt>
                <c:pt idx="14158">
                  <c:v>0.16346064814814815</c:v>
                </c:pt>
                <c:pt idx="14159">
                  <c:v>0.16347222222222221</c:v>
                </c:pt>
                <c:pt idx="14160">
                  <c:v>0.16348379629629631</c:v>
                </c:pt>
                <c:pt idx="14161">
                  <c:v>0.16349537037037037</c:v>
                </c:pt>
                <c:pt idx="14162">
                  <c:v>0.16350694444444444</c:v>
                </c:pt>
                <c:pt idx="14163">
                  <c:v>0.16351851851851854</c:v>
                </c:pt>
                <c:pt idx="14164">
                  <c:v>0.16353009259259257</c:v>
                </c:pt>
                <c:pt idx="14165">
                  <c:v>0.16354166666666667</c:v>
                </c:pt>
                <c:pt idx="14166">
                  <c:v>0.16355324074074074</c:v>
                </c:pt>
                <c:pt idx="14167">
                  <c:v>0.1635648148148148</c:v>
                </c:pt>
                <c:pt idx="14168">
                  <c:v>0.1635763888888889</c:v>
                </c:pt>
                <c:pt idx="14169">
                  <c:v>0.16358796296296296</c:v>
                </c:pt>
                <c:pt idx="14170">
                  <c:v>0.16359953703703703</c:v>
                </c:pt>
                <c:pt idx="14171">
                  <c:v>0.16361111111111112</c:v>
                </c:pt>
                <c:pt idx="14172">
                  <c:v>0.16362268518518519</c:v>
                </c:pt>
                <c:pt idx="14173">
                  <c:v>0.16363425925925926</c:v>
                </c:pt>
                <c:pt idx="14174">
                  <c:v>0.16364583333333335</c:v>
                </c:pt>
                <c:pt idx="14175">
                  <c:v>0.16365740740740739</c:v>
                </c:pt>
                <c:pt idx="14176">
                  <c:v>0.16366898148148148</c:v>
                </c:pt>
                <c:pt idx="14177">
                  <c:v>0.16368055555555555</c:v>
                </c:pt>
                <c:pt idx="14178">
                  <c:v>0.16369212962962962</c:v>
                </c:pt>
                <c:pt idx="14179">
                  <c:v>0.16370370370370371</c:v>
                </c:pt>
                <c:pt idx="14180">
                  <c:v>0.16371527777777778</c:v>
                </c:pt>
                <c:pt idx="14181">
                  <c:v>0.16372685185185185</c:v>
                </c:pt>
                <c:pt idx="14182">
                  <c:v>0.16373842592592594</c:v>
                </c:pt>
                <c:pt idx="14183">
                  <c:v>0.16374999999999998</c:v>
                </c:pt>
                <c:pt idx="14184">
                  <c:v>0.16376157407407407</c:v>
                </c:pt>
                <c:pt idx="14185">
                  <c:v>0.16377314814814814</c:v>
                </c:pt>
                <c:pt idx="14186">
                  <c:v>0.16378472222222221</c:v>
                </c:pt>
                <c:pt idx="14187">
                  <c:v>0.1637962962962963</c:v>
                </c:pt>
                <c:pt idx="14188">
                  <c:v>0.16380787037037037</c:v>
                </c:pt>
                <c:pt idx="14189">
                  <c:v>0.16381944444444443</c:v>
                </c:pt>
                <c:pt idx="14190">
                  <c:v>0.16383101851851853</c:v>
                </c:pt>
                <c:pt idx="14191">
                  <c:v>0.1638425925925926</c:v>
                </c:pt>
                <c:pt idx="14192">
                  <c:v>0.16385416666666666</c:v>
                </c:pt>
                <c:pt idx="14193">
                  <c:v>0.16386574074074076</c:v>
                </c:pt>
                <c:pt idx="14194">
                  <c:v>0.16387731481481482</c:v>
                </c:pt>
                <c:pt idx="14195">
                  <c:v>0.16388888888888889</c:v>
                </c:pt>
                <c:pt idx="14196">
                  <c:v>0.16390046296296296</c:v>
                </c:pt>
                <c:pt idx="14197">
                  <c:v>0.16391203703703702</c:v>
                </c:pt>
                <c:pt idx="14198">
                  <c:v>0.16392361111111112</c:v>
                </c:pt>
                <c:pt idx="14199">
                  <c:v>0.16393518518518518</c:v>
                </c:pt>
                <c:pt idx="14200">
                  <c:v>0.16394675925925925</c:v>
                </c:pt>
                <c:pt idx="14201">
                  <c:v>0.16395833333333334</c:v>
                </c:pt>
                <c:pt idx="14202">
                  <c:v>0.16396990740740741</c:v>
                </c:pt>
                <c:pt idx="14203">
                  <c:v>0.16398148148148148</c:v>
                </c:pt>
                <c:pt idx="14204">
                  <c:v>0.16399305555555554</c:v>
                </c:pt>
                <c:pt idx="14205">
                  <c:v>0.16400462962962961</c:v>
                </c:pt>
                <c:pt idx="14206">
                  <c:v>0.16401620370370371</c:v>
                </c:pt>
                <c:pt idx="14207">
                  <c:v>0.16402777777777777</c:v>
                </c:pt>
                <c:pt idx="14208">
                  <c:v>0.16403935185185184</c:v>
                </c:pt>
                <c:pt idx="14209">
                  <c:v>0.16405092592592593</c:v>
                </c:pt>
                <c:pt idx="14210">
                  <c:v>0.1640625</c:v>
                </c:pt>
                <c:pt idx="14211">
                  <c:v>0.16407407407407407</c:v>
                </c:pt>
                <c:pt idx="14212">
                  <c:v>0.16408564814814816</c:v>
                </c:pt>
                <c:pt idx="14213">
                  <c:v>0.16409722222222223</c:v>
                </c:pt>
                <c:pt idx="14214">
                  <c:v>0.16410879629629629</c:v>
                </c:pt>
                <c:pt idx="14215">
                  <c:v>0.16412037037037039</c:v>
                </c:pt>
                <c:pt idx="14216">
                  <c:v>0.16413194444444446</c:v>
                </c:pt>
                <c:pt idx="14217">
                  <c:v>0.16414351851851852</c:v>
                </c:pt>
                <c:pt idx="14218">
                  <c:v>0.16415509259259259</c:v>
                </c:pt>
                <c:pt idx="14219">
                  <c:v>0.16416666666666666</c:v>
                </c:pt>
                <c:pt idx="14220">
                  <c:v>0.16417824074074075</c:v>
                </c:pt>
                <c:pt idx="14221">
                  <c:v>0.16418981481481482</c:v>
                </c:pt>
                <c:pt idx="14222">
                  <c:v>0.16420138888888888</c:v>
                </c:pt>
                <c:pt idx="14223">
                  <c:v>0.16421296296296298</c:v>
                </c:pt>
                <c:pt idx="14224">
                  <c:v>0.16422453703703704</c:v>
                </c:pt>
                <c:pt idx="14225">
                  <c:v>0.16423611111111111</c:v>
                </c:pt>
                <c:pt idx="14226">
                  <c:v>0.16423611111111111</c:v>
                </c:pt>
                <c:pt idx="14227">
                  <c:v>0.16424768518518518</c:v>
                </c:pt>
                <c:pt idx="14228">
                  <c:v>0.16425925925925924</c:v>
                </c:pt>
                <c:pt idx="14229">
                  <c:v>0.16427083333333334</c:v>
                </c:pt>
                <c:pt idx="14230">
                  <c:v>0.1642824074074074</c:v>
                </c:pt>
                <c:pt idx="14231">
                  <c:v>0.16429398148148147</c:v>
                </c:pt>
                <c:pt idx="14232">
                  <c:v>0.16430555555555557</c:v>
                </c:pt>
                <c:pt idx="14233">
                  <c:v>0.16431712962962963</c:v>
                </c:pt>
                <c:pt idx="14234">
                  <c:v>0.1643287037037037</c:v>
                </c:pt>
                <c:pt idx="14235">
                  <c:v>0.16434027777777779</c:v>
                </c:pt>
                <c:pt idx="14236">
                  <c:v>0.16435185185185186</c:v>
                </c:pt>
                <c:pt idx="14237">
                  <c:v>0.16436342592592593</c:v>
                </c:pt>
                <c:pt idx="14238">
                  <c:v>0.16437500000000002</c:v>
                </c:pt>
                <c:pt idx="14239">
                  <c:v>0.16438657407407406</c:v>
                </c:pt>
                <c:pt idx="14240">
                  <c:v>0.16439814814814815</c:v>
                </c:pt>
                <c:pt idx="14241">
                  <c:v>0.16440972222222222</c:v>
                </c:pt>
                <c:pt idx="14242">
                  <c:v>0.16442129629629629</c:v>
                </c:pt>
                <c:pt idx="14243">
                  <c:v>0.16443287037037038</c:v>
                </c:pt>
                <c:pt idx="14244">
                  <c:v>0.16444444444444445</c:v>
                </c:pt>
                <c:pt idx="14245">
                  <c:v>0.16445601851851852</c:v>
                </c:pt>
                <c:pt idx="14246">
                  <c:v>0.16446759259259261</c:v>
                </c:pt>
                <c:pt idx="14247">
                  <c:v>0.16447916666666665</c:v>
                </c:pt>
                <c:pt idx="14248">
                  <c:v>0.16449074074074074</c:v>
                </c:pt>
                <c:pt idx="14249">
                  <c:v>0.16450231481481481</c:v>
                </c:pt>
                <c:pt idx="14250">
                  <c:v>0.16451388888888888</c:v>
                </c:pt>
                <c:pt idx="14251">
                  <c:v>0.16452546296296297</c:v>
                </c:pt>
                <c:pt idx="14252">
                  <c:v>0.16453703703703704</c:v>
                </c:pt>
                <c:pt idx="14253">
                  <c:v>0.1645486111111111</c:v>
                </c:pt>
                <c:pt idx="14254">
                  <c:v>0.1645601851851852</c:v>
                </c:pt>
                <c:pt idx="14255">
                  <c:v>0.16457175925925926</c:v>
                </c:pt>
                <c:pt idx="14256">
                  <c:v>0.16458333333333333</c:v>
                </c:pt>
                <c:pt idx="14257">
                  <c:v>0.16459490740740743</c:v>
                </c:pt>
                <c:pt idx="14258">
                  <c:v>0.16460648148148146</c:v>
                </c:pt>
                <c:pt idx="14259">
                  <c:v>0.16461805555555556</c:v>
                </c:pt>
                <c:pt idx="14260">
                  <c:v>0.16462962962962963</c:v>
                </c:pt>
                <c:pt idx="14261">
                  <c:v>0.16464120370370369</c:v>
                </c:pt>
                <c:pt idx="14262">
                  <c:v>0.16465277777777779</c:v>
                </c:pt>
                <c:pt idx="14263">
                  <c:v>0.16466435185185185</c:v>
                </c:pt>
                <c:pt idx="14264">
                  <c:v>0.16467592592592592</c:v>
                </c:pt>
                <c:pt idx="14265">
                  <c:v>0.16468750000000001</c:v>
                </c:pt>
                <c:pt idx="14266">
                  <c:v>0.16469907407407405</c:v>
                </c:pt>
                <c:pt idx="14267">
                  <c:v>0.16471064814814815</c:v>
                </c:pt>
                <c:pt idx="14268">
                  <c:v>0.16472222222222221</c:v>
                </c:pt>
                <c:pt idx="14269">
                  <c:v>0.16473379629629628</c:v>
                </c:pt>
                <c:pt idx="14270">
                  <c:v>0.16474537037037038</c:v>
                </c:pt>
                <c:pt idx="14271">
                  <c:v>0.16475694444444444</c:v>
                </c:pt>
                <c:pt idx="14272">
                  <c:v>0.16476851851851851</c:v>
                </c:pt>
                <c:pt idx="14273">
                  <c:v>0.1647800925925926</c:v>
                </c:pt>
                <c:pt idx="14274">
                  <c:v>0.16479166666666667</c:v>
                </c:pt>
                <c:pt idx="14275">
                  <c:v>0.16480324074074074</c:v>
                </c:pt>
                <c:pt idx="14276">
                  <c:v>0.16481481481481483</c:v>
                </c:pt>
                <c:pt idx="14277">
                  <c:v>0.1648263888888889</c:v>
                </c:pt>
                <c:pt idx="14278">
                  <c:v>0.16483796296296296</c:v>
                </c:pt>
                <c:pt idx="14279">
                  <c:v>0.16484953703703703</c:v>
                </c:pt>
                <c:pt idx="14280">
                  <c:v>0.1648611111111111</c:v>
                </c:pt>
                <c:pt idx="14281">
                  <c:v>0.16487268518518519</c:v>
                </c:pt>
                <c:pt idx="14282">
                  <c:v>0.16488425925925926</c:v>
                </c:pt>
                <c:pt idx="14283">
                  <c:v>0.16489583333333332</c:v>
                </c:pt>
                <c:pt idx="14284">
                  <c:v>0.16490740740740742</c:v>
                </c:pt>
                <c:pt idx="14285">
                  <c:v>0.16491898148148149</c:v>
                </c:pt>
                <c:pt idx="14286">
                  <c:v>0.16493055555555555</c:v>
                </c:pt>
                <c:pt idx="14287">
                  <c:v>0.16494212962962962</c:v>
                </c:pt>
                <c:pt idx="14288">
                  <c:v>0.16495370370370369</c:v>
                </c:pt>
                <c:pt idx="14289">
                  <c:v>0.16496527777777778</c:v>
                </c:pt>
                <c:pt idx="14290">
                  <c:v>0.16497685185185185</c:v>
                </c:pt>
                <c:pt idx="14291">
                  <c:v>0.16498842592592591</c:v>
                </c:pt>
                <c:pt idx="14292">
                  <c:v>0.16500000000000001</c:v>
                </c:pt>
                <c:pt idx="14293">
                  <c:v>0.16501157407407407</c:v>
                </c:pt>
                <c:pt idx="14294">
                  <c:v>0.16502314814814814</c:v>
                </c:pt>
                <c:pt idx="14295">
                  <c:v>0.16503472222222224</c:v>
                </c:pt>
                <c:pt idx="14296">
                  <c:v>0.1650462962962963</c:v>
                </c:pt>
                <c:pt idx="14297">
                  <c:v>0.16505787037037037</c:v>
                </c:pt>
                <c:pt idx="14298">
                  <c:v>0.16506944444444446</c:v>
                </c:pt>
                <c:pt idx="14299">
                  <c:v>0.16508101851851853</c:v>
                </c:pt>
                <c:pt idx="14300">
                  <c:v>0.1650925925925926</c:v>
                </c:pt>
                <c:pt idx="14301">
                  <c:v>0.16510416666666666</c:v>
                </c:pt>
                <c:pt idx="14302">
                  <c:v>0.16511574074074073</c:v>
                </c:pt>
                <c:pt idx="14303">
                  <c:v>0.16512731481481482</c:v>
                </c:pt>
                <c:pt idx="14304">
                  <c:v>0.16513888888888889</c:v>
                </c:pt>
                <c:pt idx="14305">
                  <c:v>0.16515046296296296</c:v>
                </c:pt>
                <c:pt idx="14306">
                  <c:v>0.16516203703703705</c:v>
                </c:pt>
                <c:pt idx="14307">
                  <c:v>0.16517361111111112</c:v>
                </c:pt>
                <c:pt idx="14308">
                  <c:v>0.16518518518518518</c:v>
                </c:pt>
                <c:pt idx="14309">
                  <c:v>0.16519675925925925</c:v>
                </c:pt>
                <c:pt idx="14310">
                  <c:v>0.16520833333333332</c:v>
                </c:pt>
                <c:pt idx="14311">
                  <c:v>0.16521990740740741</c:v>
                </c:pt>
                <c:pt idx="14312">
                  <c:v>0.16523148148148148</c:v>
                </c:pt>
                <c:pt idx="14313">
                  <c:v>0.16524305555555555</c:v>
                </c:pt>
                <c:pt idx="14314">
                  <c:v>0.16525462962962964</c:v>
                </c:pt>
                <c:pt idx="14315">
                  <c:v>0.16526620370370371</c:v>
                </c:pt>
                <c:pt idx="14316">
                  <c:v>0.16527777777777777</c:v>
                </c:pt>
                <c:pt idx="14317">
                  <c:v>0.16528935185185187</c:v>
                </c:pt>
                <c:pt idx="14318">
                  <c:v>0.16530092592592593</c:v>
                </c:pt>
                <c:pt idx="14319">
                  <c:v>0.1653125</c:v>
                </c:pt>
                <c:pt idx="14320">
                  <c:v>0.1653240740740741</c:v>
                </c:pt>
                <c:pt idx="14321">
                  <c:v>0.16533564814814813</c:v>
                </c:pt>
                <c:pt idx="14322">
                  <c:v>0.16534722222222223</c:v>
                </c:pt>
                <c:pt idx="14323">
                  <c:v>0.1653587962962963</c:v>
                </c:pt>
                <c:pt idx="14324">
                  <c:v>0.16537037037037036</c:v>
                </c:pt>
                <c:pt idx="14325">
                  <c:v>0.16538194444444446</c:v>
                </c:pt>
                <c:pt idx="14326">
                  <c:v>0.16539351851851852</c:v>
                </c:pt>
                <c:pt idx="14327">
                  <c:v>0.16540509259259259</c:v>
                </c:pt>
                <c:pt idx="14328">
                  <c:v>0.16541666666666668</c:v>
                </c:pt>
                <c:pt idx="14329">
                  <c:v>0.16542824074074072</c:v>
                </c:pt>
                <c:pt idx="14330">
                  <c:v>0.16543981481481482</c:v>
                </c:pt>
                <c:pt idx="14331">
                  <c:v>0.16545138888888888</c:v>
                </c:pt>
                <c:pt idx="14332">
                  <c:v>0.16546296296296295</c:v>
                </c:pt>
                <c:pt idx="14333">
                  <c:v>0.16547453703703704</c:v>
                </c:pt>
                <c:pt idx="14334">
                  <c:v>0.16548611111111111</c:v>
                </c:pt>
                <c:pt idx="14335">
                  <c:v>0.16549768518518518</c:v>
                </c:pt>
                <c:pt idx="14336">
                  <c:v>0.16550925925925927</c:v>
                </c:pt>
                <c:pt idx="14337">
                  <c:v>0.16552083333333334</c:v>
                </c:pt>
                <c:pt idx="14338">
                  <c:v>0.16553240740740741</c:v>
                </c:pt>
                <c:pt idx="14339">
                  <c:v>0.1655439814814815</c:v>
                </c:pt>
                <c:pt idx="14340">
                  <c:v>0.16555555555555554</c:v>
                </c:pt>
                <c:pt idx="14341">
                  <c:v>0.16556712962962963</c:v>
                </c:pt>
                <c:pt idx="14342">
                  <c:v>0.1655787037037037</c:v>
                </c:pt>
                <c:pt idx="14343">
                  <c:v>0.16559027777777777</c:v>
                </c:pt>
                <c:pt idx="14344">
                  <c:v>0.16560185185185186</c:v>
                </c:pt>
                <c:pt idx="14345">
                  <c:v>0.16561342592592593</c:v>
                </c:pt>
                <c:pt idx="14346">
                  <c:v>0.16562499999999999</c:v>
                </c:pt>
                <c:pt idx="14347">
                  <c:v>0.16563657407407409</c:v>
                </c:pt>
                <c:pt idx="14348">
                  <c:v>0.16564814814814813</c:v>
                </c:pt>
                <c:pt idx="14349">
                  <c:v>0.16565972222222222</c:v>
                </c:pt>
                <c:pt idx="14350">
                  <c:v>0.16567129629629629</c:v>
                </c:pt>
                <c:pt idx="14351">
                  <c:v>0.16568287037037036</c:v>
                </c:pt>
                <c:pt idx="14352">
                  <c:v>0.16569444444444445</c:v>
                </c:pt>
                <c:pt idx="14353">
                  <c:v>0.16570601851851852</c:v>
                </c:pt>
                <c:pt idx="14354">
                  <c:v>0.16571759259259258</c:v>
                </c:pt>
                <c:pt idx="14355">
                  <c:v>0.16572916666666668</c:v>
                </c:pt>
                <c:pt idx="14356">
                  <c:v>0.16574074074074074</c:v>
                </c:pt>
                <c:pt idx="14357">
                  <c:v>0.16575231481481481</c:v>
                </c:pt>
                <c:pt idx="14358">
                  <c:v>0.16576388888888891</c:v>
                </c:pt>
                <c:pt idx="14359">
                  <c:v>0.16577546296296297</c:v>
                </c:pt>
                <c:pt idx="14360">
                  <c:v>0.16578703703703704</c:v>
                </c:pt>
                <c:pt idx="14361">
                  <c:v>0.1657986111111111</c:v>
                </c:pt>
                <c:pt idx="14362">
                  <c:v>0.16581018518518517</c:v>
                </c:pt>
                <c:pt idx="14363">
                  <c:v>0.16582175925925927</c:v>
                </c:pt>
                <c:pt idx="14364">
                  <c:v>0.16583333333333333</c:v>
                </c:pt>
                <c:pt idx="14365">
                  <c:v>0.1658449074074074</c:v>
                </c:pt>
                <c:pt idx="14366">
                  <c:v>0.16585648148148149</c:v>
                </c:pt>
                <c:pt idx="14367">
                  <c:v>0.16586805555555556</c:v>
                </c:pt>
                <c:pt idx="14368">
                  <c:v>0.16587962962962963</c:v>
                </c:pt>
                <c:pt idx="14369">
                  <c:v>0.16589120370370369</c:v>
                </c:pt>
                <c:pt idx="14370">
                  <c:v>0.16590277777777776</c:v>
                </c:pt>
                <c:pt idx="14371">
                  <c:v>0.16591435185185185</c:v>
                </c:pt>
                <c:pt idx="14372">
                  <c:v>0.16592592592592592</c:v>
                </c:pt>
                <c:pt idx="14373">
                  <c:v>0.16593749999999999</c:v>
                </c:pt>
                <c:pt idx="14374">
                  <c:v>0.16594907407407408</c:v>
                </c:pt>
                <c:pt idx="14375">
                  <c:v>0.16596064814814815</c:v>
                </c:pt>
                <c:pt idx="14376">
                  <c:v>0.16597222222222222</c:v>
                </c:pt>
                <c:pt idx="14377">
                  <c:v>0.16598379629629631</c:v>
                </c:pt>
                <c:pt idx="14378">
                  <c:v>0.16599537037037038</c:v>
                </c:pt>
                <c:pt idx="14379">
                  <c:v>0.16600694444444444</c:v>
                </c:pt>
                <c:pt idx="14380">
                  <c:v>0.16601851851851854</c:v>
                </c:pt>
                <c:pt idx="14381">
                  <c:v>0.1660300925925926</c:v>
                </c:pt>
                <c:pt idx="14382">
                  <c:v>0.16604166666666667</c:v>
                </c:pt>
                <c:pt idx="14383">
                  <c:v>0.16605324074074074</c:v>
                </c:pt>
                <c:pt idx="14384">
                  <c:v>0.1660648148148148</c:v>
                </c:pt>
                <c:pt idx="14385">
                  <c:v>0.1660763888888889</c:v>
                </c:pt>
                <c:pt idx="14386">
                  <c:v>0.16608796296296297</c:v>
                </c:pt>
                <c:pt idx="14387">
                  <c:v>0.16609953703703703</c:v>
                </c:pt>
                <c:pt idx="14388">
                  <c:v>0.16611111111111113</c:v>
                </c:pt>
                <c:pt idx="14389">
                  <c:v>0.16612268518518519</c:v>
                </c:pt>
                <c:pt idx="14390">
                  <c:v>0.16613425925925926</c:v>
                </c:pt>
                <c:pt idx="14391">
                  <c:v>0.16614583333333333</c:v>
                </c:pt>
                <c:pt idx="14392">
                  <c:v>0.16615740740740739</c:v>
                </c:pt>
                <c:pt idx="14393">
                  <c:v>0.16616898148148149</c:v>
                </c:pt>
                <c:pt idx="14394">
                  <c:v>0.16618055555555555</c:v>
                </c:pt>
                <c:pt idx="14395">
                  <c:v>0.16619212962962962</c:v>
                </c:pt>
                <c:pt idx="14396">
                  <c:v>0.16620370370370371</c:v>
                </c:pt>
                <c:pt idx="14397">
                  <c:v>0.16621527777777778</c:v>
                </c:pt>
                <c:pt idx="14398">
                  <c:v>0.16622685185185185</c:v>
                </c:pt>
                <c:pt idx="14399">
                  <c:v>0.16623842592592594</c:v>
                </c:pt>
                <c:pt idx="14400">
                  <c:v>0.16625000000000001</c:v>
                </c:pt>
                <c:pt idx="14401">
                  <c:v>0.16626157407407408</c:v>
                </c:pt>
                <c:pt idx="14402">
                  <c:v>0.16627314814814814</c:v>
                </c:pt>
                <c:pt idx="14403">
                  <c:v>0.16628472222222221</c:v>
                </c:pt>
                <c:pt idx="14404">
                  <c:v>0.1662962962962963</c:v>
                </c:pt>
                <c:pt idx="14405">
                  <c:v>0.16630787037037037</c:v>
                </c:pt>
                <c:pt idx="14406">
                  <c:v>0.16631944444444444</c:v>
                </c:pt>
                <c:pt idx="14407">
                  <c:v>0.16633101851851853</c:v>
                </c:pt>
                <c:pt idx="14408">
                  <c:v>0.1663425925925926</c:v>
                </c:pt>
                <c:pt idx="14409">
                  <c:v>0.16635416666666666</c:v>
                </c:pt>
                <c:pt idx="14410">
                  <c:v>0.16636574074074076</c:v>
                </c:pt>
                <c:pt idx="14411">
                  <c:v>0.1663773148148148</c:v>
                </c:pt>
                <c:pt idx="14412">
                  <c:v>0.16638888888888889</c:v>
                </c:pt>
                <c:pt idx="14413">
                  <c:v>0.16640046296296296</c:v>
                </c:pt>
                <c:pt idx="14414">
                  <c:v>0.16641203703703702</c:v>
                </c:pt>
                <c:pt idx="14415">
                  <c:v>0.16642361111111112</c:v>
                </c:pt>
                <c:pt idx="14416">
                  <c:v>0.16643518518518519</c:v>
                </c:pt>
                <c:pt idx="14417">
                  <c:v>0.16644675925925925</c:v>
                </c:pt>
                <c:pt idx="14418">
                  <c:v>0.16645833333333335</c:v>
                </c:pt>
                <c:pt idx="14419">
                  <c:v>0.16646990740740741</c:v>
                </c:pt>
                <c:pt idx="14420">
                  <c:v>0.16648148148148148</c:v>
                </c:pt>
                <c:pt idx="14421">
                  <c:v>0.16649305555555557</c:v>
                </c:pt>
                <c:pt idx="14422">
                  <c:v>0.16650462962962961</c:v>
                </c:pt>
                <c:pt idx="14423">
                  <c:v>0.16651620370370371</c:v>
                </c:pt>
                <c:pt idx="14424">
                  <c:v>0.16652777777777777</c:v>
                </c:pt>
                <c:pt idx="14425">
                  <c:v>0.16653935185185184</c:v>
                </c:pt>
                <c:pt idx="14426">
                  <c:v>0.16655092592592594</c:v>
                </c:pt>
                <c:pt idx="14427">
                  <c:v>0.1665625</c:v>
                </c:pt>
                <c:pt idx="14428">
                  <c:v>0.16657407407407407</c:v>
                </c:pt>
                <c:pt idx="14429">
                  <c:v>0.16658564814814816</c:v>
                </c:pt>
                <c:pt idx="14430">
                  <c:v>0.1665972222222222</c:v>
                </c:pt>
                <c:pt idx="14431">
                  <c:v>0.1666087962962963</c:v>
                </c:pt>
                <c:pt idx="14432">
                  <c:v>0.16662037037037036</c:v>
                </c:pt>
                <c:pt idx="14433">
                  <c:v>0.16663194444444443</c:v>
                </c:pt>
                <c:pt idx="14434">
                  <c:v>0.16664351851851852</c:v>
                </c:pt>
                <c:pt idx="14435">
                  <c:v>0.16665509259259259</c:v>
                </c:pt>
                <c:pt idx="14436">
                  <c:v>0.16666666666666666</c:v>
                </c:pt>
              </c:numCache>
            </c:numRef>
          </c:cat>
          <c:val>
            <c:numRef>
              <c:f>'[Date Durau 9 00 AM.xlsx]Sheet1'!$E$1:$E$14437</c:f>
              <c:numCache>
                <c:formatCode>General</c:formatCode>
                <c:ptCount val="1443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8</c:v>
                </c:pt>
                <c:pt idx="42">
                  <c:v>6</c:v>
                </c:pt>
                <c:pt idx="43">
                  <c:v>3</c:v>
                </c:pt>
                <c:pt idx="44">
                  <c:v>1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1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2</c:v>
                </c:pt>
                <c:pt idx="91">
                  <c:v>2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11</c:v>
                </c:pt>
                <c:pt idx="109">
                  <c:v>9</c:v>
                </c:pt>
                <c:pt idx="110">
                  <c:v>8</c:v>
                </c:pt>
                <c:pt idx="111">
                  <c:v>7</c:v>
                </c:pt>
                <c:pt idx="112">
                  <c:v>5</c:v>
                </c:pt>
                <c:pt idx="113">
                  <c:v>5</c:v>
                </c:pt>
                <c:pt idx="114">
                  <c:v>6</c:v>
                </c:pt>
                <c:pt idx="115">
                  <c:v>4</c:v>
                </c:pt>
                <c:pt idx="116">
                  <c:v>4</c:v>
                </c:pt>
                <c:pt idx="117">
                  <c:v>1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1</c:v>
                </c:pt>
                <c:pt idx="126">
                  <c:v>0</c:v>
                </c:pt>
                <c:pt idx="127">
                  <c:v>1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1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1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1</c:v>
                </c:pt>
                <c:pt idx="150">
                  <c:v>0</c:v>
                </c:pt>
                <c:pt idx="151">
                  <c:v>0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1</c:v>
                </c:pt>
                <c:pt idx="157">
                  <c:v>0</c:v>
                </c:pt>
                <c:pt idx="158">
                  <c:v>1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1</c:v>
                </c:pt>
                <c:pt idx="181">
                  <c:v>0</c:v>
                </c:pt>
                <c:pt idx="182">
                  <c:v>1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2</c:v>
                </c:pt>
                <c:pt idx="194">
                  <c:v>1</c:v>
                </c:pt>
                <c:pt idx="195">
                  <c:v>2</c:v>
                </c:pt>
                <c:pt idx="196">
                  <c:v>1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5</c:v>
                </c:pt>
                <c:pt idx="205">
                  <c:v>2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1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1</c:v>
                </c:pt>
                <c:pt idx="221">
                  <c:v>1</c:v>
                </c:pt>
                <c:pt idx="222">
                  <c:v>0</c:v>
                </c:pt>
                <c:pt idx="223">
                  <c:v>0</c:v>
                </c:pt>
                <c:pt idx="224">
                  <c:v>1</c:v>
                </c:pt>
                <c:pt idx="225">
                  <c:v>0</c:v>
                </c:pt>
                <c:pt idx="226">
                  <c:v>2</c:v>
                </c:pt>
                <c:pt idx="227">
                  <c:v>0</c:v>
                </c:pt>
                <c:pt idx="228">
                  <c:v>17</c:v>
                </c:pt>
                <c:pt idx="229">
                  <c:v>0</c:v>
                </c:pt>
                <c:pt idx="230">
                  <c:v>0</c:v>
                </c:pt>
                <c:pt idx="231">
                  <c:v>1</c:v>
                </c:pt>
                <c:pt idx="232">
                  <c:v>1</c:v>
                </c:pt>
                <c:pt idx="233">
                  <c:v>1</c:v>
                </c:pt>
                <c:pt idx="234">
                  <c:v>0</c:v>
                </c:pt>
                <c:pt idx="235">
                  <c:v>1</c:v>
                </c:pt>
                <c:pt idx="236">
                  <c:v>0</c:v>
                </c:pt>
                <c:pt idx="237">
                  <c:v>2</c:v>
                </c:pt>
                <c:pt idx="238">
                  <c:v>3</c:v>
                </c:pt>
                <c:pt idx="239">
                  <c:v>1</c:v>
                </c:pt>
                <c:pt idx="240">
                  <c:v>1</c:v>
                </c:pt>
                <c:pt idx="241">
                  <c:v>0</c:v>
                </c:pt>
                <c:pt idx="242">
                  <c:v>1</c:v>
                </c:pt>
                <c:pt idx="243">
                  <c:v>0</c:v>
                </c:pt>
                <c:pt idx="244">
                  <c:v>1</c:v>
                </c:pt>
                <c:pt idx="245">
                  <c:v>0</c:v>
                </c:pt>
                <c:pt idx="246">
                  <c:v>1</c:v>
                </c:pt>
                <c:pt idx="247">
                  <c:v>0</c:v>
                </c:pt>
                <c:pt idx="248">
                  <c:v>1</c:v>
                </c:pt>
                <c:pt idx="249">
                  <c:v>0</c:v>
                </c:pt>
                <c:pt idx="250">
                  <c:v>0</c:v>
                </c:pt>
                <c:pt idx="251">
                  <c:v>2</c:v>
                </c:pt>
                <c:pt idx="252">
                  <c:v>1</c:v>
                </c:pt>
                <c:pt idx="253">
                  <c:v>1</c:v>
                </c:pt>
                <c:pt idx="254">
                  <c:v>0</c:v>
                </c:pt>
                <c:pt idx="255">
                  <c:v>0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2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1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1</c:v>
                </c:pt>
                <c:pt idx="269">
                  <c:v>0</c:v>
                </c:pt>
                <c:pt idx="270">
                  <c:v>1</c:v>
                </c:pt>
                <c:pt idx="271">
                  <c:v>0</c:v>
                </c:pt>
                <c:pt idx="272">
                  <c:v>0</c:v>
                </c:pt>
                <c:pt idx="273">
                  <c:v>2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2</c:v>
                </c:pt>
                <c:pt idx="283">
                  <c:v>2</c:v>
                </c:pt>
                <c:pt idx="284">
                  <c:v>2</c:v>
                </c:pt>
                <c:pt idx="285">
                  <c:v>1</c:v>
                </c:pt>
                <c:pt idx="286">
                  <c:v>1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1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0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  <c:pt idx="301">
                  <c:v>2</c:v>
                </c:pt>
                <c:pt idx="302">
                  <c:v>1</c:v>
                </c:pt>
                <c:pt idx="303">
                  <c:v>1</c:v>
                </c:pt>
                <c:pt idx="304">
                  <c:v>2</c:v>
                </c:pt>
                <c:pt idx="305">
                  <c:v>1</c:v>
                </c:pt>
                <c:pt idx="306">
                  <c:v>0</c:v>
                </c:pt>
                <c:pt idx="307">
                  <c:v>0</c:v>
                </c:pt>
                <c:pt idx="308">
                  <c:v>1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1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2</c:v>
                </c:pt>
                <c:pt idx="319">
                  <c:v>2</c:v>
                </c:pt>
                <c:pt idx="320">
                  <c:v>1</c:v>
                </c:pt>
                <c:pt idx="321">
                  <c:v>1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1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1</c:v>
                </c:pt>
                <c:pt idx="331">
                  <c:v>1</c:v>
                </c:pt>
                <c:pt idx="332">
                  <c:v>2</c:v>
                </c:pt>
                <c:pt idx="333">
                  <c:v>1</c:v>
                </c:pt>
                <c:pt idx="334">
                  <c:v>1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1</c:v>
                </c:pt>
                <c:pt idx="357">
                  <c:v>0</c:v>
                </c:pt>
                <c:pt idx="358">
                  <c:v>0</c:v>
                </c:pt>
                <c:pt idx="359">
                  <c:v>2</c:v>
                </c:pt>
                <c:pt idx="360">
                  <c:v>0</c:v>
                </c:pt>
                <c:pt idx="361">
                  <c:v>1</c:v>
                </c:pt>
                <c:pt idx="362">
                  <c:v>0</c:v>
                </c:pt>
                <c:pt idx="363">
                  <c:v>2</c:v>
                </c:pt>
                <c:pt idx="364">
                  <c:v>1</c:v>
                </c:pt>
                <c:pt idx="365">
                  <c:v>1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1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1</c:v>
                </c:pt>
                <c:pt idx="380">
                  <c:v>1</c:v>
                </c:pt>
                <c:pt idx="381">
                  <c:v>2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1</c:v>
                </c:pt>
                <c:pt idx="388">
                  <c:v>1</c:v>
                </c:pt>
                <c:pt idx="389">
                  <c:v>1</c:v>
                </c:pt>
                <c:pt idx="390">
                  <c:v>1</c:v>
                </c:pt>
                <c:pt idx="391">
                  <c:v>0</c:v>
                </c:pt>
                <c:pt idx="392">
                  <c:v>1</c:v>
                </c:pt>
                <c:pt idx="393">
                  <c:v>1</c:v>
                </c:pt>
                <c:pt idx="394">
                  <c:v>1</c:v>
                </c:pt>
                <c:pt idx="395">
                  <c:v>0</c:v>
                </c:pt>
                <c:pt idx="396">
                  <c:v>1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1</c:v>
                </c:pt>
                <c:pt idx="405">
                  <c:v>1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1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2</c:v>
                </c:pt>
                <c:pt idx="419">
                  <c:v>1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5</c:v>
                </c:pt>
                <c:pt idx="425">
                  <c:v>4</c:v>
                </c:pt>
                <c:pt idx="426">
                  <c:v>4</c:v>
                </c:pt>
                <c:pt idx="427">
                  <c:v>3</c:v>
                </c:pt>
                <c:pt idx="428">
                  <c:v>3</c:v>
                </c:pt>
                <c:pt idx="429">
                  <c:v>3</c:v>
                </c:pt>
                <c:pt idx="430">
                  <c:v>3</c:v>
                </c:pt>
                <c:pt idx="431">
                  <c:v>3</c:v>
                </c:pt>
                <c:pt idx="432">
                  <c:v>3</c:v>
                </c:pt>
                <c:pt idx="433">
                  <c:v>3</c:v>
                </c:pt>
                <c:pt idx="434">
                  <c:v>0</c:v>
                </c:pt>
                <c:pt idx="435">
                  <c:v>2</c:v>
                </c:pt>
                <c:pt idx="436">
                  <c:v>0</c:v>
                </c:pt>
                <c:pt idx="437">
                  <c:v>1</c:v>
                </c:pt>
                <c:pt idx="438">
                  <c:v>1</c:v>
                </c:pt>
                <c:pt idx="439">
                  <c:v>0</c:v>
                </c:pt>
                <c:pt idx="440">
                  <c:v>1</c:v>
                </c:pt>
                <c:pt idx="441">
                  <c:v>1</c:v>
                </c:pt>
                <c:pt idx="442">
                  <c:v>1</c:v>
                </c:pt>
                <c:pt idx="443">
                  <c:v>1</c:v>
                </c:pt>
                <c:pt idx="444">
                  <c:v>1</c:v>
                </c:pt>
                <c:pt idx="445">
                  <c:v>1</c:v>
                </c:pt>
                <c:pt idx="446">
                  <c:v>1</c:v>
                </c:pt>
                <c:pt idx="447">
                  <c:v>0</c:v>
                </c:pt>
                <c:pt idx="448">
                  <c:v>1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1</c:v>
                </c:pt>
                <c:pt idx="458">
                  <c:v>1</c:v>
                </c:pt>
                <c:pt idx="459">
                  <c:v>2</c:v>
                </c:pt>
                <c:pt idx="460">
                  <c:v>0</c:v>
                </c:pt>
                <c:pt idx="461">
                  <c:v>0</c:v>
                </c:pt>
                <c:pt idx="462">
                  <c:v>1</c:v>
                </c:pt>
                <c:pt idx="463">
                  <c:v>0</c:v>
                </c:pt>
                <c:pt idx="464">
                  <c:v>1</c:v>
                </c:pt>
                <c:pt idx="465">
                  <c:v>1</c:v>
                </c:pt>
                <c:pt idx="466">
                  <c:v>1</c:v>
                </c:pt>
                <c:pt idx="467">
                  <c:v>1</c:v>
                </c:pt>
                <c:pt idx="468">
                  <c:v>0</c:v>
                </c:pt>
                <c:pt idx="469">
                  <c:v>1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2</c:v>
                </c:pt>
                <c:pt idx="474">
                  <c:v>2</c:v>
                </c:pt>
                <c:pt idx="475">
                  <c:v>1</c:v>
                </c:pt>
                <c:pt idx="476">
                  <c:v>1</c:v>
                </c:pt>
                <c:pt idx="477">
                  <c:v>2</c:v>
                </c:pt>
                <c:pt idx="478">
                  <c:v>0</c:v>
                </c:pt>
                <c:pt idx="479">
                  <c:v>2</c:v>
                </c:pt>
                <c:pt idx="480">
                  <c:v>0</c:v>
                </c:pt>
                <c:pt idx="481">
                  <c:v>2</c:v>
                </c:pt>
                <c:pt idx="482">
                  <c:v>2</c:v>
                </c:pt>
                <c:pt idx="483">
                  <c:v>0</c:v>
                </c:pt>
                <c:pt idx="484">
                  <c:v>1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1</c:v>
                </c:pt>
                <c:pt idx="490">
                  <c:v>0</c:v>
                </c:pt>
                <c:pt idx="491">
                  <c:v>0</c:v>
                </c:pt>
                <c:pt idx="492">
                  <c:v>1</c:v>
                </c:pt>
                <c:pt idx="493">
                  <c:v>1</c:v>
                </c:pt>
                <c:pt idx="494">
                  <c:v>0</c:v>
                </c:pt>
                <c:pt idx="495">
                  <c:v>1</c:v>
                </c:pt>
                <c:pt idx="496">
                  <c:v>2</c:v>
                </c:pt>
                <c:pt idx="497">
                  <c:v>2</c:v>
                </c:pt>
                <c:pt idx="498">
                  <c:v>2</c:v>
                </c:pt>
                <c:pt idx="499">
                  <c:v>2</c:v>
                </c:pt>
                <c:pt idx="500">
                  <c:v>2</c:v>
                </c:pt>
                <c:pt idx="501">
                  <c:v>3</c:v>
                </c:pt>
                <c:pt idx="502">
                  <c:v>3</c:v>
                </c:pt>
                <c:pt idx="503">
                  <c:v>4</c:v>
                </c:pt>
                <c:pt idx="504">
                  <c:v>3</c:v>
                </c:pt>
                <c:pt idx="505">
                  <c:v>4</c:v>
                </c:pt>
                <c:pt idx="506">
                  <c:v>3</c:v>
                </c:pt>
                <c:pt idx="507">
                  <c:v>5</c:v>
                </c:pt>
                <c:pt idx="508">
                  <c:v>4</c:v>
                </c:pt>
                <c:pt idx="509">
                  <c:v>5</c:v>
                </c:pt>
                <c:pt idx="510">
                  <c:v>5</c:v>
                </c:pt>
                <c:pt idx="511">
                  <c:v>3</c:v>
                </c:pt>
                <c:pt idx="512">
                  <c:v>3</c:v>
                </c:pt>
                <c:pt idx="513">
                  <c:v>1</c:v>
                </c:pt>
                <c:pt idx="514">
                  <c:v>2</c:v>
                </c:pt>
                <c:pt idx="515">
                  <c:v>1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1</c:v>
                </c:pt>
                <c:pt idx="525">
                  <c:v>0</c:v>
                </c:pt>
                <c:pt idx="526">
                  <c:v>1</c:v>
                </c:pt>
                <c:pt idx="527">
                  <c:v>2</c:v>
                </c:pt>
                <c:pt idx="528">
                  <c:v>3</c:v>
                </c:pt>
                <c:pt idx="529">
                  <c:v>3</c:v>
                </c:pt>
                <c:pt idx="530">
                  <c:v>2</c:v>
                </c:pt>
                <c:pt idx="531">
                  <c:v>3</c:v>
                </c:pt>
                <c:pt idx="532">
                  <c:v>3</c:v>
                </c:pt>
                <c:pt idx="533">
                  <c:v>3</c:v>
                </c:pt>
                <c:pt idx="534">
                  <c:v>3</c:v>
                </c:pt>
                <c:pt idx="535">
                  <c:v>3</c:v>
                </c:pt>
                <c:pt idx="536">
                  <c:v>4</c:v>
                </c:pt>
                <c:pt idx="537">
                  <c:v>2</c:v>
                </c:pt>
                <c:pt idx="538">
                  <c:v>2</c:v>
                </c:pt>
                <c:pt idx="539">
                  <c:v>3</c:v>
                </c:pt>
                <c:pt idx="540">
                  <c:v>2</c:v>
                </c:pt>
                <c:pt idx="541">
                  <c:v>4</c:v>
                </c:pt>
                <c:pt idx="542">
                  <c:v>3</c:v>
                </c:pt>
                <c:pt idx="543">
                  <c:v>5</c:v>
                </c:pt>
                <c:pt idx="544">
                  <c:v>2</c:v>
                </c:pt>
                <c:pt idx="545">
                  <c:v>5</c:v>
                </c:pt>
                <c:pt idx="546">
                  <c:v>3</c:v>
                </c:pt>
                <c:pt idx="547">
                  <c:v>7</c:v>
                </c:pt>
                <c:pt idx="548">
                  <c:v>4</c:v>
                </c:pt>
                <c:pt idx="549">
                  <c:v>3</c:v>
                </c:pt>
                <c:pt idx="550">
                  <c:v>5</c:v>
                </c:pt>
                <c:pt idx="551">
                  <c:v>5</c:v>
                </c:pt>
                <c:pt idx="552">
                  <c:v>5</c:v>
                </c:pt>
                <c:pt idx="553">
                  <c:v>5</c:v>
                </c:pt>
                <c:pt idx="554">
                  <c:v>3</c:v>
                </c:pt>
                <c:pt idx="555">
                  <c:v>4</c:v>
                </c:pt>
                <c:pt idx="556">
                  <c:v>5</c:v>
                </c:pt>
                <c:pt idx="557">
                  <c:v>4</c:v>
                </c:pt>
                <c:pt idx="558">
                  <c:v>7</c:v>
                </c:pt>
                <c:pt idx="559">
                  <c:v>5</c:v>
                </c:pt>
                <c:pt idx="560">
                  <c:v>5</c:v>
                </c:pt>
                <c:pt idx="561">
                  <c:v>2</c:v>
                </c:pt>
                <c:pt idx="562">
                  <c:v>3</c:v>
                </c:pt>
                <c:pt idx="563">
                  <c:v>3</c:v>
                </c:pt>
                <c:pt idx="564">
                  <c:v>3</c:v>
                </c:pt>
                <c:pt idx="565">
                  <c:v>3</c:v>
                </c:pt>
                <c:pt idx="566">
                  <c:v>2</c:v>
                </c:pt>
                <c:pt idx="567">
                  <c:v>1</c:v>
                </c:pt>
                <c:pt idx="568">
                  <c:v>0</c:v>
                </c:pt>
                <c:pt idx="569">
                  <c:v>3</c:v>
                </c:pt>
                <c:pt idx="570">
                  <c:v>0</c:v>
                </c:pt>
                <c:pt idx="571">
                  <c:v>0</c:v>
                </c:pt>
                <c:pt idx="572">
                  <c:v>1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2</c:v>
                </c:pt>
                <c:pt idx="580">
                  <c:v>4</c:v>
                </c:pt>
                <c:pt idx="581">
                  <c:v>4</c:v>
                </c:pt>
                <c:pt idx="582">
                  <c:v>8</c:v>
                </c:pt>
                <c:pt idx="583">
                  <c:v>8</c:v>
                </c:pt>
                <c:pt idx="584">
                  <c:v>6</c:v>
                </c:pt>
                <c:pt idx="585">
                  <c:v>5</c:v>
                </c:pt>
                <c:pt idx="586">
                  <c:v>6</c:v>
                </c:pt>
                <c:pt idx="587">
                  <c:v>7</c:v>
                </c:pt>
                <c:pt idx="588">
                  <c:v>4</c:v>
                </c:pt>
                <c:pt idx="589">
                  <c:v>5</c:v>
                </c:pt>
                <c:pt idx="590">
                  <c:v>3</c:v>
                </c:pt>
                <c:pt idx="591">
                  <c:v>4</c:v>
                </c:pt>
                <c:pt idx="592">
                  <c:v>4</c:v>
                </c:pt>
                <c:pt idx="593">
                  <c:v>3</c:v>
                </c:pt>
                <c:pt idx="594">
                  <c:v>3</c:v>
                </c:pt>
                <c:pt idx="595">
                  <c:v>3</c:v>
                </c:pt>
                <c:pt idx="596">
                  <c:v>3</c:v>
                </c:pt>
                <c:pt idx="597">
                  <c:v>2</c:v>
                </c:pt>
                <c:pt idx="598">
                  <c:v>1</c:v>
                </c:pt>
                <c:pt idx="599">
                  <c:v>2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1</c:v>
                </c:pt>
                <c:pt idx="610">
                  <c:v>0</c:v>
                </c:pt>
                <c:pt idx="611">
                  <c:v>1</c:v>
                </c:pt>
                <c:pt idx="612">
                  <c:v>0</c:v>
                </c:pt>
                <c:pt idx="613">
                  <c:v>3</c:v>
                </c:pt>
                <c:pt idx="614">
                  <c:v>2</c:v>
                </c:pt>
                <c:pt idx="615">
                  <c:v>3</c:v>
                </c:pt>
                <c:pt idx="616">
                  <c:v>3</c:v>
                </c:pt>
                <c:pt idx="617">
                  <c:v>3</c:v>
                </c:pt>
                <c:pt idx="618">
                  <c:v>3</c:v>
                </c:pt>
                <c:pt idx="619">
                  <c:v>1</c:v>
                </c:pt>
                <c:pt idx="620">
                  <c:v>3</c:v>
                </c:pt>
                <c:pt idx="621">
                  <c:v>3</c:v>
                </c:pt>
                <c:pt idx="622">
                  <c:v>3</c:v>
                </c:pt>
                <c:pt idx="623">
                  <c:v>3</c:v>
                </c:pt>
                <c:pt idx="624">
                  <c:v>3</c:v>
                </c:pt>
                <c:pt idx="625">
                  <c:v>4</c:v>
                </c:pt>
                <c:pt idx="626">
                  <c:v>3</c:v>
                </c:pt>
                <c:pt idx="627">
                  <c:v>3</c:v>
                </c:pt>
                <c:pt idx="628">
                  <c:v>1</c:v>
                </c:pt>
                <c:pt idx="629">
                  <c:v>1</c:v>
                </c:pt>
                <c:pt idx="630">
                  <c:v>1</c:v>
                </c:pt>
                <c:pt idx="631">
                  <c:v>1</c:v>
                </c:pt>
                <c:pt idx="632">
                  <c:v>0</c:v>
                </c:pt>
                <c:pt idx="633">
                  <c:v>1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1</c:v>
                </c:pt>
                <c:pt idx="645">
                  <c:v>0</c:v>
                </c:pt>
                <c:pt idx="646">
                  <c:v>0</c:v>
                </c:pt>
                <c:pt idx="647">
                  <c:v>1</c:v>
                </c:pt>
                <c:pt idx="648">
                  <c:v>2</c:v>
                </c:pt>
                <c:pt idx="649">
                  <c:v>4</c:v>
                </c:pt>
                <c:pt idx="650">
                  <c:v>3</c:v>
                </c:pt>
                <c:pt idx="651">
                  <c:v>5</c:v>
                </c:pt>
                <c:pt idx="652">
                  <c:v>5</c:v>
                </c:pt>
                <c:pt idx="653">
                  <c:v>3</c:v>
                </c:pt>
                <c:pt idx="654">
                  <c:v>3</c:v>
                </c:pt>
                <c:pt idx="655">
                  <c:v>1</c:v>
                </c:pt>
                <c:pt idx="656">
                  <c:v>0</c:v>
                </c:pt>
                <c:pt idx="657">
                  <c:v>0</c:v>
                </c:pt>
                <c:pt idx="658">
                  <c:v>1</c:v>
                </c:pt>
                <c:pt idx="659">
                  <c:v>1</c:v>
                </c:pt>
                <c:pt idx="660">
                  <c:v>0</c:v>
                </c:pt>
                <c:pt idx="661">
                  <c:v>1</c:v>
                </c:pt>
                <c:pt idx="662">
                  <c:v>1</c:v>
                </c:pt>
                <c:pt idx="663">
                  <c:v>0</c:v>
                </c:pt>
                <c:pt idx="664">
                  <c:v>2</c:v>
                </c:pt>
                <c:pt idx="665">
                  <c:v>1</c:v>
                </c:pt>
                <c:pt idx="666">
                  <c:v>1</c:v>
                </c:pt>
                <c:pt idx="667">
                  <c:v>0</c:v>
                </c:pt>
                <c:pt idx="668">
                  <c:v>3</c:v>
                </c:pt>
                <c:pt idx="669">
                  <c:v>3</c:v>
                </c:pt>
                <c:pt idx="670">
                  <c:v>1</c:v>
                </c:pt>
                <c:pt idx="671">
                  <c:v>1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1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1</c:v>
                </c:pt>
                <c:pt idx="685">
                  <c:v>1</c:v>
                </c:pt>
                <c:pt idx="686">
                  <c:v>1</c:v>
                </c:pt>
                <c:pt idx="687">
                  <c:v>0</c:v>
                </c:pt>
                <c:pt idx="688">
                  <c:v>2</c:v>
                </c:pt>
                <c:pt idx="689">
                  <c:v>1</c:v>
                </c:pt>
                <c:pt idx="690">
                  <c:v>2</c:v>
                </c:pt>
                <c:pt idx="691">
                  <c:v>3</c:v>
                </c:pt>
                <c:pt idx="692">
                  <c:v>2</c:v>
                </c:pt>
                <c:pt idx="693">
                  <c:v>1</c:v>
                </c:pt>
                <c:pt idx="694">
                  <c:v>2</c:v>
                </c:pt>
                <c:pt idx="695">
                  <c:v>2</c:v>
                </c:pt>
                <c:pt idx="696">
                  <c:v>3</c:v>
                </c:pt>
                <c:pt idx="697">
                  <c:v>2</c:v>
                </c:pt>
                <c:pt idx="698">
                  <c:v>3</c:v>
                </c:pt>
                <c:pt idx="699">
                  <c:v>3</c:v>
                </c:pt>
                <c:pt idx="700">
                  <c:v>4</c:v>
                </c:pt>
                <c:pt idx="701">
                  <c:v>5</c:v>
                </c:pt>
                <c:pt idx="702">
                  <c:v>7</c:v>
                </c:pt>
                <c:pt idx="703">
                  <c:v>4</c:v>
                </c:pt>
                <c:pt idx="704">
                  <c:v>5</c:v>
                </c:pt>
                <c:pt idx="705">
                  <c:v>5</c:v>
                </c:pt>
                <c:pt idx="706">
                  <c:v>6</c:v>
                </c:pt>
                <c:pt idx="707">
                  <c:v>5</c:v>
                </c:pt>
                <c:pt idx="708">
                  <c:v>6</c:v>
                </c:pt>
                <c:pt idx="709">
                  <c:v>8</c:v>
                </c:pt>
                <c:pt idx="710">
                  <c:v>5</c:v>
                </c:pt>
                <c:pt idx="711">
                  <c:v>7</c:v>
                </c:pt>
                <c:pt idx="712">
                  <c:v>7</c:v>
                </c:pt>
                <c:pt idx="713">
                  <c:v>7</c:v>
                </c:pt>
                <c:pt idx="714">
                  <c:v>7</c:v>
                </c:pt>
                <c:pt idx="715">
                  <c:v>7</c:v>
                </c:pt>
                <c:pt idx="716">
                  <c:v>7</c:v>
                </c:pt>
                <c:pt idx="717">
                  <c:v>7</c:v>
                </c:pt>
                <c:pt idx="718">
                  <c:v>7</c:v>
                </c:pt>
                <c:pt idx="719">
                  <c:v>7</c:v>
                </c:pt>
                <c:pt idx="720">
                  <c:v>5</c:v>
                </c:pt>
                <c:pt idx="721">
                  <c:v>5</c:v>
                </c:pt>
                <c:pt idx="722">
                  <c:v>3</c:v>
                </c:pt>
                <c:pt idx="723">
                  <c:v>5</c:v>
                </c:pt>
                <c:pt idx="724">
                  <c:v>3</c:v>
                </c:pt>
                <c:pt idx="725">
                  <c:v>3</c:v>
                </c:pt>
                <c:pt idx="726">
                  <c:v>5</c:v>
                </c:pt>
                <c:pt idx="727">
                  <c:v>2</c:v>
                </c:pt>
                <c:pt idx="728">
                  <c:v>3</c:v>
                </c:pt>
                <c:pt idx="729">
                  <c:v>2</c:v>
                </c:pt>
                <c:pt idx="730">
                  <c:v>3</c:v>
                </c:pt>
                <c:pt idx="731">
                  <c:v>1</c:v>
                </c:pt>
                <c:pt idx="732">
                  <c:v>1</c:v>
                </c:pt>
                <c:pt idx="733">
                  <c:v>1</c:v>
                </c:pt>
                <c:pt idx="734">
                  <c:v>1</c:v>
                </c:pt>
                <c:pt idx="735">
                  <c:v>1</c:v>
                </c:pt>
                <c:pt idx="736">
                  <c:v>1</c:v>
                </c:pt>
                <c:pt idx="737">
                  <c:v>1</c:v>
                </c:pt>
                <c:pt idx="738">
                  <c:v>1</c:v>
                </c:pt>
                <c:pt idx="739">
                  <c:v>0</c:v>
                </c:pt>
                <c:pt idx="740">
                  <c:v>2</c:v>
                </c:pt>
                <c:pt idx="741">
                  <c:v>2</c:v>
                </c:pt>
                <c:pt idx="742">
                  <c:v>2</c:v>
                </c:pt>
                <c:pt idx="743">
                  <c:v>2</c:v>
                </c:pt>
                <c:pt idx="744">
                  <c:v>1</c:v>
                </c:pt>
                <c:pt idx="745">
                  <c:v>0</c:v>
                </c:pt>
                <c:pt idx="746">
                  <c:v>0</c:v>
                </c:pt>
                <c:pt idx="747">
                  <c:v>1</c:v>
                </c:pt>
                <c:pt idx="748">
                  <c:v>1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1</c:v>
                </c:pt>
                <c:pt idx="758">
                  <c:v>0</c:v>
                </c:pt>
                <c:pt idx="759">
                  <c:v>1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1</c:v>
                </c:pt>
                <c:pt idx="765">
                  <c:v>1</c:v>
                </c:pt>
                <c:pt idx="766">
                  <c:v>1</c:v>
                </c:pt>
                <c:pt idx="767">
                  <c:v>1</c:v>
                </c:pt>
                <c:pt idx="768">
                  <c:v>0</c:v>
                </c:pt>
                <c:pt idx="769">
                  <c:v>1</c:v>
                </c:pt>
                <c:pt idx="770">
                  <c:v>0</c:v>
                </c:pt>
                <c:pt idx="771">
                  <c:v>0</c:v>
                </c:pt>
                <c:pt idx="772">
                  <c:v>2</c:v>
                </c:pt>
                <c:pt idx="773">
                  <c:v>0</c:v>
                </c:pt>
                <c:pt idx="774">
                  <c:v>2</c:v>
                </c:pt>
                <c:pt idx="775">
                  <c:v>0</c:v>
                </c:pt>
                <c:pt idx="776">
                  <c:v>2</c:v>
                </c:pt>
                <c:pt idx="777">
                  <c:v>0</c:v>
                </c:pt>
                <c:pt idx="778">
                  <c:v>2</c:v>
                </c:pt>
                <c:pt idx="779">
                  <c:v>0</c:v>
                </c:pt>
                <c:pt idx="780">
                  <c:v>3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3</c:v>
                </c:pt>
                <c:pt idx="792">
                  <c:v>2</c:v>
                </c:pt>
                <c:pt idx="793">
                  <c:v>1</c:v>
                </c:pt>
                <c:pt idx="794">
                  <c:v>3</c:v>
                </c:pt>
                <c:pt idx="795">
                  <c:v>3</c:v>
                </c:pt>
                <c:pt idx="796">
                  <c:v>3</c:v>
                </c:pt>
                <c:pt idx="797">
                  <c:v>3</c:v>
                </c:pt>
                <c:pt idx="798">
                  <c:v>5</c:v>
                </c:pt>
                <c:pt idx="799">
                  <c:v>3</c:v>
                </c:pt>
                <c:pt idx="800">
                  <c:v>5</c:v>
                </c:pt>
                <c:pt idx="801">
                  <c:v>1</c:v>
                </c:pt>
                <c:pt idx="802">
                  <c:v>3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1</c:v>
                </c:pt>
                <c:pt idx="808">
                  <c:v>0</c:v>
                </c:pt>
                <c:pt idx="809">
                  <c:v>1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3</c:v>
                </c:pt>
                <c:pt idx="814">
                  <c:v>0</c:v>
                </c:pt>
                <c:pt idx="815">
                  <c:v>0</c:v>
                </c:pt>
                <c:pt idx="816">
                  <c:v>1</c:v>
                </c:pt>
                <c:pt idx="817">
                  <c:v>1</c:v>
                </c:pt>
                <c:pt idx="818">
                  <c:v>0</c:v>
                </c:pt>
                <c:pt idx="819">
                  <c:v>1</c:v>
                </c:pt>
                <c:pt idx="820">
                  <c:v>2</c:v>
                </c:pt>
                <c:pt idx="821">
                  <c:v>3</c:v>
                </c:pt>
                <c:pt idx="822">
                  <c:v>6</c:v>
                </c:pt>
                <c:pt idx="823">
                  <c:v>7</c:v>
                </c:pt>
                <c:pt idx="824">
                  <c:v>9</c:v>
                </c:pt>
                <c:pt idx="825">
                  <c:v>7</c:v>
                </c:pt>
                <c:pt idx="826">
                  <c:v>7</c:v>
                </c:pt>
                <c:pt idx="827">
                  <c:v>6</c:v>
                </c:pt>
                <c:pt idx="828">
                  <c:v>5</c:v>
                </c:pt>
                <c:pt idx="829">
                  <c:v>3</c:v>
                </c:pt>
                <c:pt idx="830">
                  <c:v>4</c:v>
                </c:pt>
                <c:pt idx="831">
                  <c:v>3</c:v>
                </c:pt>
                <c:pt idx="832">
                  <c:v>3</c:v>
                </c:pt>
                <c:pt idx="833">
                  <c:v>3</c:v>
                </c:pt>
                <c:pt idx="834">
                  <c:v>2</c:v>
                </c:pt>
                <c:pt idx="835">
                  <c:v>4</c:v>
                </c:pt>
                <c:pt idx="836">
                  <c:v>3</c:v>
                </c:pt>
                <c:pt idx="837">
                  <c:v>2</c:v>
                </c:pt>
                <c:pt idx="838">
                  <c:v>3</c:v>
                </c:pt>
                <c:pt idx="839">
                  <c:v>1</c:v>
                </c:pt>
                <c:pt idx="840">
                  <c:v>3</c:v>
                </c:pt>
                <c:pt idx="841">
                  <c:v>2</c:v>
                </c:pt>
                <c:pt idx="842">
                  <c:v>2</c:v>
                </c:pt>
                <c:pt idx="843">
                  <c:v>1</c:v>
                </c:pt>
                <c:pt idx="844">
                  <c:v>2</c:v>
                </c:pt>
                <c:pt idx="845">
                  <c:v>1</c:v>
                </c:pt>
                <c:pt idx="846">
                  <c:v>2</c:v>
                </c:pt>
                <c:pt idx="847">
                  <c:v>2</c:v>
                </c:pt>
                <c:pt idx="848">
                  <c:v>1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1</c:v>
                </c:pt>
                <c:pt idx="858">
                  <c:v>0</c:v>
                </c:pt>
                <c:pt idx="859">
                  <c:v>0</c:v>
                </c:pt>
                <c:pt idx="860">
                  <c:v>2</c:v>
                </c:pt>
                <c:pt idx="861">
                  <c:v>1</c:v>
                </c:pt>
                <c:pt idx="862">
                  <c:v>0</c:v>
                </c:pt>
                <c:pt idx="863">
                  <c:v>0</c:v>
                </c:pt>
                <c:pt idx="864">
                  <c:v>1</c:v>
                </c:pt>
                <c:pt idx="865">
                  <c:v>0</c:v>
                </c:pt>
                <c:pt idx="866">
                  <c:v>1</c:v>
                </c:pt>
                <c:pt idx="867">
                  <c:v>1</c:v>
                </c:pt>
                <c:pt idx="868">
                  <c:v>3</c:v>
                </c:pt>
                <c:pt idx="869">
                  <c:v>2</c:v>
                </c:pt>
                <c:pt idx="870">
                  <c:v>1</c:v>
                </c:pt>
                <c:pt idx="871">
                  <c:v>4</c:v>
                </c:pt>
                <c:pt idx="872">
                  <c:v>5</c:v>
                </c:pt>
                <c:pt idx="873">
                  <c:v>8</c:v>
                </c:pt>
                <c:pt idx="874">
                  <c:v>8</c:v>
                </c:pt>
                <c:pt idx="875">
                  <c:v>8</c:v>
                </c:pt>
                <c:pt idx="876">
                  <c:v>7</c:v>
                </c:pt>
                <c:pt idx="877">
                  <c:v>6</c:v>
                </c:pt>
                <c:pt idx="878">
                  <c:v>6</c:v>
                </c:pt>
                <c:pt idx="879">
                  <c:v>6</c:v>
                </c:pt>
                <c:pt idx="880">
                  <c:v>6</c:v>
                </c:pt>
                <c:pt idx="881">
                  <c:v>5</c:v>
                </c:pt>
                <c:pt idx="882">
                  <c:v>5</c:v>
                </c:pt>
                <c:pt idx="883">
                  <c:v>3</c:v>
                </c:pt>
                <c:pt idx="884">
                  <c:v>3</c:v>
                </c:pt>
                <c:pt idx="885">
                  <c:v>4</c:v>
                </c:pt>
                <c:pt idx="886">
                  <c:v>3</c:v>
                </c:pt>
                <c:pt idx="887">
                  <c:v>1</c:v>
                </c:pt>
                <c:pt idx="888">
                  <c:v>2</c:v>
                </c:pt>
                <c:pt idx="889">
                  <c:v>0</c:v>
                </c:pt>
                <c:pt idx="890">
                  <c:v>3</c:v>
                </c:pt>
                <c:pt idx="891">
                  <c:v>0</c:v>
                </c:pt>
                <c:pt idx="892">
                  <c:v>0</c:v>
                </c:pt>
                <c:pt idx="893">
                  <c:v>2</c:v>
                </c:pt>
                <c:pt idx="894">
                  <c:v>0</c:v>
                </c:pt>
                <c:pt idx="895">
                  <c:v>2</c:v>
                </c:pt>
                <c:pt idx="896">
                  <c:v>0</c:v>
                </c:pt>
                <c:pt idx="897">
                  <c:v>1</c:v>
                </c:pt>
                <c:pt idx="898">
                  <c:v>0</c:v>
                </c:pt>
                <c:pt idx="899">
                  <c:v>1</c:v>
                </c:pt>
                <c:pt idx="900">
                  <c:v>0</c:v>
                </c:pt>
                <c:pt idx="901">
                  <c:v>3</c:v>
                </c:pt>
                <c:pt idx="902">
                  <c:v>2</c:v>
                </c:pt>
                <c:pt idx="903">
                  <c:v>0</c:v>
                </c:pt>
                <c:pt idx="904">
                  <c:v>2</c:v>
                </c:pt>
                <c:pt idx="905">
                  <c:v>1</c:v>
                </c:pt>
                <c:pt idx="906">
                  <c:v>2</c:v>
                </c:pt>
                <c:pt idx="907">
                  <c:v>0</c:v>
                </c:pt>
                <c:pt idx="908">
                  <c:v>1</c:v>
                </c:pt>
                <c:pt idx="909">
                  <c:v>0</c:v>
                </c:pt>
                <c:pt idx="910">
                  <c:v>2</c:v>
                </c:pt>
                <c:pt idx="911">
                  <c:v>0</c:v>
                </c:pt>
                <c:pt idx="912">
                  <c:v>5</c:v>
                </c:pt>
                <c:pt idx="913">
                  <c:v>1</c:v>
                </c:pt>
                <c:pt idx="914">
                  <c:v>0</c:v>
                </c:pt>
                <c:pt idx="915">
                  <c:v>2</c:v>
                </c:pt>
                <c:pt idx="916">
                  <c:v>0</c:v>
                </c:pt>
                <c:pt idx="917">
                  <c:v>2</c:v>
                </c:pt>
                <c:pt idx="918">
                  <c:v>0</c:v>
                </c:pt>
                <c:pt idx="919">
                  <c:v>1</c:v>
                </c:pt>
                <c:pt idx="920">
                  <c:v>0</c:v>
                </c:pt>
                <c:pt idx="921">
                  <c:v>1</c:v>
                </c:pt>
                <c:pt idx="922">
                  <c:v>0</c:v>
                </c:pt>
                <c:pt idx="923">
                  <c:v>2</c:v>
                </c:pt>
                <c:pt idx="924">
                  <c:v>2</c:v>
                </c:pt>
                <c:pt idx="925">
                  <c:v>0</c:v>
                </c:pt>
                <c:pt idx="926">
                  <c:v>1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1</c:v>
                </c:pt>
                <c:pt idx="931">
                  <c:v>1</c:v>
                </c:pt>
                <c:pt idx="932">
                  <c:v>1</c:v>
                </c:pt>
                <c:pt idx="933">
                  <c:v>2</c:v>
                </c:pt>
                <c:pt idx="934">
                  <c:v>1</c:v>
                </c:pt>
                <c:pt idx="935">
                  <c:v>2</c:v>
                </c:pt>
                <c:pt idx="936">
                  <c:v>1</c:v>
                </c:pt>
                <c:pt idx="937">
                  <c:v>2</c:v>
                </c:pt>
                <c:pt idx="938">
                  <c:v>1</c:v>
                </c:pt>
                <c:pt idx="939">
                  <c:v>1</c:v>
                </c:pt>
                <c:pt idx="940">
                  <c:v>2</c:v>
                </c:pt>
                <c:pt idx="941">
                  <c:v>3</c:v>
                </c:pt>
                <c:pt idx="942">
                  <c:v>2</c:v>
                </c:pt>
                <c:pt idx="943">
                  <c:v>3</c:v>
                </c:pt>
                <c:pt idx="944">
                  <c:v>3</c:v>
                </c:pt>
                <c:pt idx="945">
                  <c:v>3</c:v>
                </c:pt>
                <c:pt idx="946">
                  <c:v>2</c:v>
                </c:pt>
                <c:pt idx="947">
                  <c:v>4</c:v>
                </c:pt>
                <c:pt idx="948">
                  <c:v>2</c:v>
                </c:pt>
                <c:pt idx="949">
                  <c:v>3</c:v>
                </c:pt>
                <c:pt idx="950">
                  <c:v>3</c:v>
                </c:pt>
                <c:pt idx="951">
                  <c:v>3</c:v>
                </c:pt>
                <c:pt idx="952">
                  <c:v>3</c:v>
                </c:pt>
                <c:pt idx="953">
                  <c:v>3</c:v>
                </c:pt>
                <c:pt idx="954">
                  <c:v>5</c:v>
                </c:pt>
                <c:pt idx="955">
                  <c:v>4</c:v>
                </c:pt>
                <c:pt idx="956">
                  <c:v>5</c:v>
                </c:pt>
                <c:pt idx="957">
                  <c:v>5</c:v>
                </c:pt>
                <c:pt idx="958">
                  <c:v>5</c:v>
                </c:pt>
                <c:pt idx="959">
                  <c:v>5</c:v>
                </c:pt>
                <c:pt idx="960">
                  <c:v>5</c:v>
                </c:pt>
                <c:pt idx="961">
                  <c:v>6</c:v>
                </c:pt>
                <c:pt idx="962">
                  <c:v>6</c:v>
                </c:pt>
                <c:pt idx="963">
                  <c:v>6</c:v>
                </c:pt>
                <c:pt idx="964">
                  <c:v>6</c:v>
                </c:pt>
                <c:pt idx="965">
                  <c:v>7</c:v>
                </c:pt>
                <c:pt idx="966">
                  <c:v>6</c:v>
                </c:pt>
                <c:pt idx="967">
                  <c:v>8</c:v>
                </c:pt>
                <c:pt idx="968">
                  <c:v>7</c:v>
                </c:pt>
                <c:pt idx="969">
                  <c:v>7</c:v>
                </c:pt>
                <c:pt idx="970">
                  <c:v>8</c:v>
                </c:pt>
                <c:pt idx="971">
                  <c:v>7</c:v>
                </c:pt>
                <c:pt idx="972">
                  <c:v>9</c:v>
                </c:pt>
                <c:pt idx="973">
                  <c:v>6</c:v>
                </c:pt>
                <c:pt idx="974">
                  <c:v>7</c:v>
                </c:pt>
                <c:pt idx="975">
                  <c:v>6</c:v>
                </c:pt>
                <c:pt idx="976">
                  <c:v>6</c:v>
                </c:pt>
                <c:pt idx="977">
                  <c:v>7</c:v>
                </c:pt>
                <c:pt idx="978">
                  <c:v>6</c:v>
                </c:pt>
                <c:pt idx="979">
                  <c:v>6</c:v>
                </c:pt>
                <c:pt idx="980">
                  <c:v>3</c:v>
                </c:pt>
                <c:pt idx="981">
                  <c:v>3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1</c:v>
                </c:pt>
                <c:pt idx="986">
                  <c:v>5</c:v>
                </c:pt>
                <c:pt idx="987">
                  <c:v>3</c:v>
                </c:pt>
                <c:pt idx="988">
                  <c:v>5</c:v>
                </c:pt>
                <c:pt idx="989">
                  <c:v>2</c:v>
                </c:pt>
                <c:pt idx="990">
                  <c:v>2</c:v>
                </c:pt>
                <c:pt idx="991">
                  <c:v>1</c:v>
                </c:pt>
                <c:pt idx="992">
                  <c:v>2</c:v>
                </c:pt>
                <c:pt idx="993">
                  <c:v>1</c:v>
                </c:pt>
                <c:pt idx="994">
                  <c:v>0</c:v>
                </c:pt>
                <c:pt idx="995">
                  <c:v>0</c:v>
                </c:pt>
                <c:pt idx="996">
                  <c:v>1</c:v>
                </c:pt>
                <c:pt idx="997">
                  <c:v>0</c:v>
                </c:pt>
                <c:pt idx="998">
                  <c:v>1</c:v>
                </c:pt>
                <c:pt idx="999">
                  <c:v>0</c:v>
                </c:pt>
                <c:pt idx="1000">
                  <c:v>1</c:v>
                </c:pt>
                <c:pt idx="1001">
                  <c:v>0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0</c:v>
                </c:pt>
                <c:pt idx="1007">
                  <c:v>1</c:v>
                </c:pt>
                <c:pt idx="1008">
                  <c:v>1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1</c:v>
                </c:pt>
                <c:pt idx="1016">
                  <c:v>3</c:v>
                </c:pt>
                <c:pt idx="1017">
                  <c:v>3</c:v>
                </c:pt>
                <c:pt idx="1018">
                  <c:v>2</c:v>
                </c:pt>
                <c:pt idx="1019">
                  <c:v>2</c:v>
                </c:pt>
                <c:pt idx="1020">
                  <c:v>2</c:v>
                </c:pt>
                <c:pt idx="1021">
                  <c:v>3</c:v>
                </c:pt>
                <c:pt idx="1022">
                  <c:v>4</c:v>
                </c:pt>
                <c:pt idx="1023">
                  <c:v>3</c:v>
                </c:pt>
                <c:pt idx="1024">
                  <c:v>3</c:v>
                </c:pt>
                <c:pt idx="1025">
                  <c:v>1</c:v>
                </c:pt>
                <c:pt idx="1026">
                  <c:v>2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2</c:v>
                </c:pt>
                <c:pt idx="1033">
                  <c:v>3</c:v>
                </c:pt>
                <c:pt idx="1034">
                  <c:v>3</c:v>
                </c:pt>
                <c:pt idx="1035">
                  <c:v>1</c:v>
                </c:pt>
                <c:pt idx="1036">
                  <c:v>3</c:v>
                </c:pt>
                <c:pt idx="1037">
                  <c:v>1</c:v>
                </c:pt>
                <c:pt idx="1038">
                  <c:v>1</c:v>
                </c:pt>
                <c:pt idx="1039">
                  <c:v>0</c:v>
                </c:pt>
                <c:pt idx="1040">
                  <c:v>1</c:v>
                </c:pt>
                <c:pt idx="1041">
                  <c:v>1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1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2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2</c:v>
                </c:pt>
                <c:pt idx="1061">
                  <c:v>1</c:v>
                </c:pt>
                <c:pt idx="1062">
                  <c:v>2</c:v>
                </c:pt>
                <c:pt idx="1063">
                  <c:v>0</c:v>
                </c:pt>
                <c:pt idx="1064">
                  <c:v>2</c:v>
                </c:pt>
                <c:pt idx="1065">
                  <c:v>0</c:v>
                </c:pt>
                <c:pt idx="1066">
                  <c:v>1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1</c:v>
                </c:pt>
                <c:pt idx="1074">
                  <c:v>0</c:v>
                </c:pt>
                <c:pt idx="1075">
                  <c:v>5</c:v>
                </c:pt>
                <c:pt idx="1076">
                  <c:v>6</c:v>
                </c:pt>
                <c:pt idx="1077">
                  <c:v>8</c:v>
                </c:pt>
                <c:pt idx="1078">
                  <c:v>7</c:v>
                </c:pt>
                <c:pt idx="1079">
                  <c:v>6</c:v>
                </c:pt>
                <c:pt idx="1080">
                  <c:v>6</c:v>
                </c:pt>
                <c:pt idx="1081">
                  <c:v>5</c:v>
                </c:pt>
                <c:pt idx="1082">
                  <c:v>5</c:v>
                </c:pt>
                <c:pt idx="1083">
                  <c:v>3</c:v>
                </c:pt>
                <c:pt idx="1084">
                  <c:v>2</c:v>
                </c:pt>
                <c:pt idx="1085">
                  <c:v>2</c:v>
                </c:pt>
                <c:pt idx="1086">
                  <c:v>1</c:v>
                </c:pt>
                <c:pt idx="1087">
                  <c:v>0</c:v>
                </c:pt>
                <c:pt idx="1088">
                  <c:v>2</c:v>
                </c:pt>
                <c:pt idx="1089">
                  <c:v>1</c:v>
                </c:pt>
                <c:pt idx="1090">
                  <c:v>1</c:v>
                </c:pt>
                <c:pt idx="1091">
                  <c:v>2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1</c:v>
                </c:pt>
                <c:pt idx="1096">
                  <c:v>0</c:v>
                </c:pt>
                <c:pt idx="1097">
                  <c:v>1</c:v>
                </c:pt>
                <c:pt idx="1098">
                  <c:v>0</c:v>
                </c:pt>
                <c:pt idx="1099">
                  <c:v>1</c:v>
                </c:pt>
                <c:pt idx="1100">
                  <c:v>1</c:v>
                </c:pt>
                <c:pt idx="1101">
                  <c:v>0</c:v>
                </c:pt>
                <c:pt idx="1102">
                  <c:v>1</c:v>
                </c:pt>
                <c:pt idx="1103">
                  <c:v>0</c:v>
                </c:pt>
                <c:pt idx="1104">
                  <c:v>1</c:v>
                </c:pt>
                <c:pt idx="1105">
                  <c:v>0</c:v>
                </c:pt>
                <c:pt idx="1106">
                  <c:v>1</c:v>
                </c:pt>
                <c:pt idx="1107">
                  <c:v>1</c:v>
                </c:pt>
                <c:pt idx="1108">
                  <c:v>1</c:v>
                </c:pt>
                <c:pt idx="1109">
                  <c:v>2</c:v>
                </c:pt>
                <c:pt idx="1110">
                  <c:v>2</c:v>
                </c:pt>
                <c:pt idx="1111">
                  <c:v>3</c:v>
                </c:pt>
                <c:pt idx="1112">
                  <c:v>2</c:v>
                </c:pt>
                <c:pt idx="1113">
                  <c:v>3</c:v>
                </c:pt>
                <c:pt idx="1114">
                  <c:v>2</c:v>
                </c:pt>
                <c:pt idx="1115">
                  <c:v>1</c:v>
                </c:pt>
                <c:pt idx="1116">
                  <c:v>2</c:v>
                </c:pt>
                <c:pt idx="1117">
                  <c:v>3</c:v>
                </c:pt>
                <c:pt idx="1118">
                  <c:v>3</c:v>
                </c:pt>
                <c:pt idx="1119">
                  <c:v>4</c:v>
                </c:pt>
                <c:pt idx="1120">
                  <c:v>3</c:v>
                </c:pt>
                <c:pt idx="1121">
                  <c:v>4</c:v>
                </c:pt>
                <c:pt idx="1122">
                  <c:v>5</c:v>
                </c:pt>
                <c:pt idx="1123">
                  <c:v>4</c:v>
                </c:pt>
                <c:pt idx="1124">
                  <c:v>4</c:v>
                </c:pt>
                <c:pt idx="1125">
                  <c:v>4</c:v>
                </c:pt>
                <c:pt idx="1126">
                  <c:v>6</c:v>
                </c:pt>
                <c:pt idx="1127">
                  <c:v>3</c:v>
                </c:pt>
                <c:pt idx="1128">
                  <c:v>5</c:v>
                </c:pt>
                <c:pt idx="1129">
                  <c:v>5</c:v>
                </c:pt>
                <c:pt idx="1130">
                  <c:v>6</c:v>
                </c:pt>
                <c:pt idx="1131">
                  <c:v>5</c:v>
                </c:pt>
                <c:pt idx="1132">
                  <c:v>6</c:v>
                </c:pt>
                <c:pt idx="1133">
                  <c:v>8</c:v>
                </c:pt>
                <c:pt idx="1134">
                  <c:v>6</c:v>
                </c:pt>
                <c:pt idx="1135">
                  <c:v>7</c:v>
                </c:pt>
                <c:pt idx="1136">
                  <c:v>8</c:v>
                </c:pt>
                <c:pt idx="1137">
                  <c:v>7</c:v>
                </c:pt>
                <c:pt idx="1138">
                  <c:v>7</c:v>
                </c:pt>
                <c:pt idx="1139">
                  <c:v>5</c:v>
                </c:pt>
                <c:pt idx="1140">
                  <c:v>6</c:v>
                </c:pt>
                <c:pt idx="1141">
                  <c:v>5</c:v>
                </c:pt>
                <c:pt idx="1142">
                  <c:v>3</c:v>
                </c:pt>
                <c:pt idx="1143">
                  <c:v>3</c:v>
                </c:pt>
                <c:pt idx="1144">
                  <c:v>3</c:v>
                </c:pt>
                <c:pt idx="1145">
                  <c:v>1</c:v>
                </c:pt>
                <c:pt idx="1146">
                  <c:v>0</c:v>
                </c:pt>
                <c:pt idx="1147">
                  <c:v>1</c:v>
                </c:pt>
                <c:pt idx="1148">
                  <c:v>1</c:v>
                </c:pt>
                <c:pt idx="1149">
                  <c:v>1</c:v>
                </c:pt>
                <c:pt idx="1150">
                  <c:v>1</c:v>
                </c:pt>
                <c:pt idx="1151">
                  <c:v>2</c:v>
                </c:pt>
                <c:pt idx="1152">
                  <c:v>1</c:v>
                </c:pt>
                <c:pt idx="1153">
                  <c:v>1</c:v>
                </c:pt>
                <c:pt idx="1154">
                  <c:v>3</c:v>
                </c:pt>
                <c:pt idx="1155">
                  <c:v>3</c:v>
                </c:pt>
                <c:pt idx="1156">
                  <c:v>1</c:v>
                </c:pt>
                <c:pt idx="1157">
                  <c:v>1</c:v>
                </c:pt>
                <c:pt idx="1158">
                  <c:v>0</c:v>
                </c:pt>
                <c:pt idx="1159">
                  <c:v>0</c:v>
                </c:pt>
                <c:pt idx="1160">
                  <c:v>1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1</c:v>
                </c:pt>
                <c:pt idx="1173">
                  <c:v>0</c:v>
                </c:pt>
                <c:pt idx="1174">
                  <c:v>2</c:v>
                </c:pt>
                <c:pt idx="1175">
                  <c:v>0</c:v>
                </c:pt>
                <c:pt idx="1176">
                  <c:v>1</c:v>
                </c:pt>
                <c:pt idx="1177">
                  <c:v>0</c:v>
                </c:pt>
                <c:pt idx="1178">
                  <c:v>2</c:v>
                </c:pt>
                <c:pt idx="1179">
                  <c:v>1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1</c:v>
                </c:pt>
                <c:pt idx="1186">
                  <c:v>0</c:v>
                </c:pt>
                <c:pt idx="1187">
                  <c:v>1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1</c:v>
                </c:pt>
                <c:pt idx="1199">
                  <c:v>2</c:v>
                </c:pt>
                <c:pt idx="1200">
                  <c:v>2</c:v>
                </c:pt>
                <c:pt idx="1201">
                  <c:v>0</c:v>
                </c:pt>
                <c:pt idx="1202">
                  <c:v>1</c:v>
                </c:pt>
                <c:pt idx="1203">
                  <c:v>1</c:v>
                </c:pt>
                <c:pt idx="1204">
                  <c:v>0</c:v>
                </c:pt>
                <c:pt idx="1205">
                  <c:v>1</c:v>
                </c:pt>
                <c:pt idx="1206">
                  <c:v>1</c:v>
                </c:pt>
                <c:pt idx="1207">
                  <c:v>0</c:v>
                </c:pt>
                <c:pt idx="1208">
                  <c:v>0</c:v>
                </c:pt>
                <c:pt idx="1209">
                  <c:v>1</c:v>
                </c:pt>
                <c:pt idx="1210">
                  <c:v>0</c:v>
                </c:pt>
                <c:pt idx="1211">
                  <c:v>1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1</c:v>
                </c:pt>
                <c:pt idx="1219">
                  <c:v>1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1</c:v>
                </c:pt>
                <c:pt idx="1227">
                  <c:v>1</c:v>
                </c:pt>
                <c:pt idx="1228">
                  <c:v>0</c:v>
                </c:pt>
                <c:pt idx="1229">
                  <c:v>3</c:v>
                </c:pt>
                <c:pt idx="1230">
                  <c:v>3</c:v>
                </c:pt>
                <c:pt idx="1231">
                  <c:v>2</c:v>
                </c:pt>
                <c:pt idx="1232">
                  <c:v>1</c:v>
                </c:pt>
                <c:pt idx="1233">
                  <c:v>3</c:v>
                </c:pt>
                <c:pt idx="1234">
                  <c:v>2</c:v>
                </c:pt>
                <c:pt idx="1235">
                  <c:v>3</c:v>
                </c:pt>
                <c:pt idx="1236">
                  <c:v>4</c:v>
                </c:pt>
                <c:pt idx="1237">
                  <c:v>4</c:v>
                </c:pt>
                <c:pt idx="1238">
                  <c:v>5</c:v>
                </c:pt>
                <c:pt idx="1239">
                  <c:v>2</c:v>
                </c:pt>
                <c:pt idx="1240">
                  <c:v>5</c:v>
                </c:pt>
                <c:pt idx="1241">
                  <c:v>5</c:v>
                </c:pt>
                <c:pt idx="1242">
                  <c:v>5</c:v>
                </c:pt>
                <c:pt idx="1243">
                  <c:v>6</c:v>
                </c:pt>
                <c:pt idx="1244">
                  <c:v>6</c:v>
                </c:pt>
                <c:pt idx="1245">
                  <c:v>7</c:v>
                </c:pt>
                <c:pt idx="1246">
                  <c:v>5</c:v>
                </c:pt>
                <c:pt idx="1247">
                  <c:v>6</c:v>
                </c:pt>
                <c:pt idx="1248">
                  <c:v>5</c:v>
                </c:pt>
                <c:pt idx="1249">
                  <c:v>5</c:v>
                </c:pt>
                <c:pt idx="1250">
                  <c:v>5</c:v>
                </c:pt>
                <c:pt idx="1251">
                  <c:v>4</c:v>
                </c:pt>
                <c:pt idx="1252">
                  <c:v>4</c:v>
                </c:pt>
                <c:pt idx="1253">
                  <c:v>5</c:v>
                </c:pt>
                <c:pt idx="1254">
                  <c:v>4</c:v>
                </c:pt>
                <c:pt idx="1255">
                  <c:v>5</c:v>
                </c:pt>
                <c:pt idx="1256">
                  <c:v>3</c:v>
                </c:pt>
                <c:pt idx="1257">
                  <c:v>3</c:v>
                </c:pt>
                <c:pt idx="1258">
                  <c:v>3</c:v>
                </c:pt>
                <c:pt idx="1259">
                  <c:v>3</c:v>
                </c:pt>
                <c:pt idx="1260">
                  <c:v>4</c:v>
                </c:pt>
                <c:pt idx="1261">
                  <c:v>3</c:v>
                </c:pt>
                <c:pt idx="1262">
                  <c:v>3</c:v>
                </c:pt>
                <c:pt idx="1263">
                  <c:v>2</c:v>
                </c:pt>
                <c:pt idx="1264">
                  <c:v>3</c:v>
                </c:pt>
                <c:pt idx="1265">
                  <c:v>2</c:v>
                </c:pt>
                <c:pt idx="1266">
                  <c:v>1</c:v>
                </c:pt>
                <c:pt idx="1267">
                  <c:v>2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1</c:v>
                </c:pt>
                <c:pt idx="1272">
                  <c:v>19</c:v>
                </c:pt>
                <c:pt idx="1273">
                  <c:v>1</c:v>
                </c:pt>
                <c:pt idx="1274">
                  <c:v>1</c:v>
                </c:pt>
                <c:pt idx="1275">
                  <c:v>2</c:v>
                </c:pt>
                <c:pt idx="1276">
                  <c:v>4</c:v>
                </c:pt>
                <c:pt idx="1277">
                  <c:v>0</c:v>
                </c:pt>
                <c:pt idx="1278">
                  <c:v>3</c:v>
                </c:pt>
                <c:pt idx="1279">
                  <c:v>2</c:v>
                </c:pt>
                <c:pt idx="1280">
                  <c:v>3</c:v>
                </c:pt>
                <c:pt idx="1281">
                  <c:v>2</c:v>
                </c:pt>
                <c:pt idx="1282">
                  <c:v>3</c:v>
                </c:pt>
                <c:pt idx="1283">
                  <c:v>4</c:v>
                </c:pt>
                <c:pt idx="1284">
                  <c:v>3</c:v>
                </c:pt>
                <c:pt idx="1285">
                  <c:v>3</c:v>
                </c:pt>
                <c:pt idx="1286">
                  <c:v>3</c:v>
                </c:pt>
                <c:pt idx="1287">
                  <c:v>4</c:v>
                </c:pt>
                <c:pt idx="1288">
                  <c:v>3</c:v>
                </c:pt>
                <c:pt idx="1289">
                  <c:v>1</c:v>
                </c:pt>
                <c:pt idx="1290">
                  <c:v>2</c:v>
                </c:pt>
                <c:pt idx="1291">
                  <c:v>3</c:v>
                </c:pt>
                <c:pt idx="1292">
                  <c:v>2</c:v>
                </c:pt>
                <c:pt idx="1293">
                  <c:v>3</c:v>
                </c:pt>
                <c:pt idx="1294">
                  <c:v>1</c:v>
                </c:pt>
                <c:pt idx="1295">
                  <c:v>3</c:v>
                </c:pt>
                <c:pt idx="1296">
                  <c:v>3</c:v>
                </c:pt>
                <c:pt idx="1297">
                  <c:v>3</c:v>
                </c:pt>
                <c:pt idx="1298">
                  <c:v>6</c:v>
                </c:pt>
                <c:pt idx="1299">
                  <c:v>3</c:v>
                </c:pt>
                <c:pt idx="1300">
                  <c:v>5</c:v>
                </c:pt>
                <c:pt idx="1301">
                  <c:v>3</c:v>
                </c:pt>
                <c:pt idx="1302">
                  <c:v>7</c:v>
                </c:pt>
                <c:pt idx="1303">
                  <c:v>5</c:v>
                </c:pt>
                <c:pt idx="1304">
                  <c:v>6</c:v>
                </c:pt>
                <c:pt idx="1305">
                  <c:v>6</c:v>
                </c:pt>
                <c:pt idx="1306">
                  <c:v>6</c:v>
                </c:pt>
                <c:pt idx="1307">
                  <c:v>5</c:v>
                </c:pt>
                <c:pt idx="1308">
                  <c:v>6</c:v>
                </c:pt>
                <c:pt idx="1309">
                  <c:v>8</c:v>
                </c:pt>
                <c:pt idx="1310">
                  <c:v>5</c:v>
                </c:pt>
                <c:pt idx="1311">
                  <c:v>6</c:v>
                </c:pt>
                <c:pt idx="1312">
                  <c:v>5</c:v>
                </c:pt>
                <c:pt idx="1313">
                  <c:v>4</c:v>
                </c:pt>
                <c:pt idx="1314">
                  <c:v>3</c:v>
                </c:pt>
                <c:pt idx="1315">
                  <c:v>5</c:v>
                </c:pt>
                <c:pt idx="1316">
                  <c:v>3</c:v>
                </c:pt>
                <c:pt idx="1317">
                  <c:v>3</c:v>
                </c:pt>
                <c:pt idx="1318">
                  <c:v>3</c:v>
                </c:pt>
                <c:pt idx="1319">
                  <c:v>4</c:v>
                </c:pt>
                <c:pt idx="1320">
                  <c:v>5</c:v>
                </c:pt>
                <c:pt idx="1321">
                  <c:v>4</c:v>
                </c:pt>
                <c:pt idx="1322">
                  <c:v>5</c:v>
                </c:pt>
                <c:pt idx="1323">
                  <c:v>5</c:v>
                </c:pt>
                <c:pt idx="1324">
                  <c:v>5</c:v>
                </c:pt>
                <c:pt idx="1325">
                  <c:v>3</c:v>
                </c:pt>
                <c:pt idx="1326">
                  <c:v>4</c:v>
                </c:pt>
                <c:pt idx="1327">
                  <c:v>3</c:v>
                </c:pt>
                <c:pt idx="1328">
                  <c:v>3</c:v>
                </c:pt>
                <c:pt idx="1329">
                  <c:v>4</c:v>
                </c:pt>
                <c:pt idx="1330">
                  <c:v>4</c:v>
                </c:pt>
                <c:pt idx="1331">
                  <c:v>5</c:v>
                </c:pt>
                <c:pt idx="1332">
                  <c:v>5</c:v>
                </c:pt>
                <c:pt idx="1333">
                  <c:v>6</c:v>
                </c:pt>
                <c:pt idx="1334">
                  <c:v>6</c:v>
                </c:pt>
                <c:pt idx="1335">
                  <c:v>5</c:v>
                </c:pt>
                <c:pt idx="1336">
                  <c:v>6</c:v>
                </c:pt>
                <c:pt idx="1337">
                  <c:v>6</c:v>
                </c:pt>
                <c:pt idx="1338">
                  <c:v>5</c:v>
                </c:pt>
                <c:pt idx="1339">
                  <c:v>6</c:v>
                </c:pt>
                <c:pt idx="1340">
                  <c:v>6</c:v>
                </c:pt>
                <c:pt idx="1341">
                  <c:v>8</c:v>
                </c:pt>
                <c:pt idx="1342">
                  <c:v>8</c:v>
                </c:pt>
                <c:pt idx="1343">
                  <c:v>6</c:v>
                </c:pt>
                <c:pt idx="1344">
                  <c:v>6</c:v>
                </c:pt>
                <c:pt idx="1345">
                  <c:v>5</c:v>
                </c:pt>
                <c:pt idx="1346">
                  <c:v>5</c:v>
                </c:pt>
                <c:pt idx="1347">
                  <c:v>4</c:v>
                </c:pt>
                <c:pt idx="1348">
                  <c:v>5</c:v>
                </c:pt>
                <c:pt idx="1349">
                  <c:v>2</c:v>
                </c:pt>
                <c:pt idx="1350">
                  <c:v>5</c:v>
                </c:pt>
                <c:pt idx="1351">
                  <c:v>4</c:v>
                </c:pt>
                <c:pt idx="1352">
                  <c:v>5</c:v>
                </c:pt>
                <c:pt idx="1353">
                  <c:v>6</c:v>
                </c:pt>
                <c:pt idx="1354">
                  <c:v>5</c:v>
                </c:pt>
                <c:pt idx="1355">
                  <c:v>6</c:v>
                </c:pt>
                <c:pt idx="1356">
                  <c:v>5</c:v>
                </c:pt>
                <c:pt idx="1357">
                  <c:v>6</c:v>
                </c:pt>
                <c:pt idx="1358">
                  <c:v>6</c:v>
                </c:pt>
                <c:pt idx="1359">
                  <c:v>5</c:v>
                </c:pt>
                <c:pt idx="1360">
                  <c:v>7</c:v>
                </c:pt>
                <c:pt idx="1361">
                  <c:v>6</c:v>
                </c:pt>
                <c:pt idx="1362">
                  <c:v>7</c:v>
                </c:pt>
                <c:pt idx="1363">
                  <c:v>6</c:v>
                </c:pt>
                <c:pt idx="1364">
                  <c:v>8</c:v>
                </c:pt>
                <c:pt idx="1365">
                  <c:v>7</c:v>
                </c:pt>
                <c:pt idx="1366">
                  <c:v>8</c:v>
                </c:pt>
                <c:pt idx="1367">
                  <c:v>7</c:v>
                </c:pt>
                <c:pt idx="1368">
                  <c:v>7</c:v>
                </c:pt>
                <c:pt idx="1369">
                  <c:v>6</c:v>
                </c:pt>
                <c:pt idx="1370">
                  <c:v>6</c:v>
                </c:pt>
                <c:pt idx="1371">
                  <c:v>6</c:v>
                </c:pt>
                <c:pt idx="1372">
                  <c:v>7</c:v>
                </c:pt>
                <c:pt idx="1373">
                  <c:v>5</c:v>
                </c:pt>
                <c:pt idx="1374">
                  <c:v>7</c:v>
                </c:pt>
                <c:pt idx="1375">
                  <c:v>6</c:v>
                </c:pt>
                <c:pt idx="1376">
                  <c:v>6</c:v>
                </c:pt>
                <c:pt idx="1377">
                  <c:v>6</c:v>
                </c:pt>
                <c:pt idx="1378">
                  <c:v>8</c:v>
                </c:pt>
                <c:pt idx="1379">
                  <c:v>8</c:v>
                </c:pt>
                <c:pt idx="1380">
                  <c:v>8</c:v>
                </c:pt>
                <c:pt idx="1381">
                  <c:v>9</c:v>
                </c:pt>
                <c:pt idx="1382">
                  <c:v>8</c:v>
                </c:pt>
                <c:pt idx="1383">
                  <c:v>9</c:v>
                </c:pt>
                <c:pt idx="1384">
                  <c:v>9</c:v>
                </c:pt>
                <c:pt idx="1385">
                  <c:v>8</c:v>
                </c:pt>
                <c:pt idx="1386">
                  <c:v>9</c:v>
                </c:pt>
                <c:pt idx="1387">
                  <c:v>7</c:v>
                </c:pt>
                <c:pt idx="1388">
                  <c:v>9</c:v>
                </c:pt>
                <c:pt idx="1389">
                  <c:v>8</c:v>
                </c:pt>
                <c:pt idx="1390">
                  <c:v>16</c:v>
                </c:pt>
                <c:pt idx="1391">
                  <c:v>18</c:v>
                </c:pt>
                <c:pt idx="1392">
                  <c:v>20</c:v>
                </c:pt>
                <c:pt idx="1393">
                  <c:v>20</c:v>
                </c:pt>
                <c:pt idx="1394">
                  <c:v>17</c:v>
                </c:pt>
                <c:pt idx="1395">
                  <c:v>18</c:v>
                </c:pt>
                <c:pt idx="1396">
                  <c:v>18</c:v>
                </c:pt>
                <c:pt idx="1397">
                  <c:v>19</c:v>
                </c:pt>
                <c:pt idx="1398">
                  <c:v>16</c:v>
                </c:pt>
                <c:pt idx="1399">
                  <c:v>14</c:v>
                </c:pt>
                <c:pt idx="1400">
                  <c:v>12</c:v>
                </c:pt>
                <c:pt idx="1401">
                  <c:v>12</c:v>
                </c:pt>
                <c:pt idx="1402">
                  <c:v>9</c:v>
                </c:pt>
                <c:pt idx="1403">
                  <c:v>10</c:v>
                </c:pt>
                <c:pt idx="1404">
                  <c:v>8</c:v>
                </c:pt>
                <c:pt idx="1405">
                  <c:v>9</c:v>
                </c:pt>
                <c:pt idx="1406">
                  <c:v>7</c:v>
                </c:pt>
                <c:pt idx="1407">
                  <c:v>8</c:v>
                </c:pt>
                <c:pt idx="1408">
                  <c:v>10</c:v>
                </c:pt>
                <c:pt idx="1409">
                  <c:v>8</c:v>
                </c:pt>
                <c:pt idx="1410">
                  <c:v>9</c:v>
                </c:pt>
                <c:pt idx="1411">
                  <c:v>7</c:v>
                </c:pt>
                <c:pt idx="1412">
                  <c:v>9</c:v>
                </c:pt>
                <c:pt idx="1413">
                  <c:v>8</c:v>
                </c:pt>
                <c:pt idx="1414">
                  <c:v>9</c:v>
                </c:pt>
                <c:pt idx="1415">
                  <c:v>8</c:v>
                </c:pt>
                <c:pt idx="1416">
                  <c:v>9</c:v>
                </c:pt>
                <c:pt idx="1417">
                  <c:v>8</c:v>
                </c:pt>
                <c:pt idx="1418">
                  <c:v>7</c:v>
                </c:pt>
                <c:pt idx="1419">
                  <c:v>11</c:v>
                </c:pt>
                <c:pt idx="1420">
                  <c:v>9</c:v>
                </c:pt>
                <c:pt idx="1421">
                  <c:v>9</c:v>
                </c:pt>
                <c:pt idx="1422">
                  <c:v>9</c:v>
                </c:pt>
                <c:pt idx="1423">
                  <c:v>9</c:v>
                </c:pt>
                <c:pt idx="1424">
                  <c:v>9</c:v>
                </c:pt>
                <c:pt idx="1425">
                  <c:v>9</c:v>
                </c:pt>
                <c:pt idx="1426">
                  <c:v>10</c:v>
                </c:pt>
                <c:pt idx="1427">
                  <c:v>9</c:v>
                </c:pt>
                <c:pt idx="1428">
                  <c:v>9</c:v>
                </c:pt>
                <c:pt idx="1429">
                  <c:v>11</c:v>
                </c:pt>
                <c:pt idx="1430">
                  <c:v>12</c:v>
                </c:pt>
                <c:pt idx="1431">
                  <c:v>11</c:v>
                </c:pt>
                <c:pt idx="1432">
                  <c:v>11</c:v>
                </c:pt>
                <c:pt idx="1433">
                  <c:v>12</c:v>
                </c:pt>
                <c:pt idx="1434">
                  <c:v>12</c:v>
                </c:pt>
                <c:pt idx="1435">
                  <c:v>11</c:v>
                </c:pt>
                <c:pt idx="1436">
                  <c:v>14</c:v>
                </c:pt>
                <c:pt idx="1437">
                  <c:v>12</c:v>
                </c:pt>
                <c:pt idx="1438">
                  <c:v>14</c:v>
                </c:pt>
                <c:pt idx="1439">
                  <c:v>13</c:v>
                </c:pt>
                <c:pt idx="1440">
                  <c:v>13</c:v>
                </c:pt>
                <c:pt idx="1441">
                  <c:v>15</c:v>
                </c:pt>
                <c:pt idx="1442">
                  <c:v>11</c:v>
                </c:pt>
                <c:pt idx="1443">
                  <c:v>12</c:v>
                </c:pt>
                <c:pt idx="1444">
                  <c:v>10</c:v>
                </c:pt>
                <c:pt idx="1445">
                  <c:v>11</c:v>
                </c:pt>
                <c:pt idx="1446">
                  <c:v>10</c:v>
                </c:pt>
                <c:pt idx="1447">
                  <c:v>9</c:v>
                </c:pt>
                <c:pt idx="1448">
                  <c:v>9</c:v>
                </c:pt>
                <c:pt idx="1449">
                  <c:v>9</c:v>
                </c:pt>
                <c:pt idx="1450">
                  <c:v>10</c:v>
                </c:pt>
                <c:pt idx="1451">
                  <c:v>9</c:v>
                </c:pt>
                <c:pt idx="1452">
                  <c:v>7</c:v>
                </c:pt>
                <c:pt idx="1453">
                  <c:v>8</c:v>
                </c:pt>
                <c:pt idx="1454">
                  <c:v>5</c:v>
                </c:pt>
                <c:pt idx="1455">
                  <c:v>5</c:v>
                </c:pt>
                <c:pt idx="1456">
                  <c:v>6</c:v>
                </c:pt>
                <c:pt idx="1457">
                  <c:v>6</c:v>
                </c:pt>
                <c:pt idx="1458">
                  <c:v>6</c:v>
                </c:pt>
                <c:pt idx="1459">
                  <c:v>3</c:v>
                </c:pt>
                <c:pt idx="1460">
                  <c:v>6</c:v>
                </c:pt>
                <c:pt idx="1461">
                  <c:v>4</c:v>
                </c:pt>
                <c:pt idx="1462">
                  <c:v>5</c:v>
                </c:pt>
                <c:pt idx="1463">
                  <c:v>6</c:v>
                </c:pt>
                <c:pt idx="1464">
                  <c:v>5</c:v>
                </c:pt>
                <c:pt idx="1465">
                  <c:v>6</c:v>
                </c:pt>
                <c:pt idx="1466">
                  <c:v>5</c:v>
                </c:pt>
                <c:pt idx="1467">
                  <c:v>7</c:v>
                </c:pt>
                <c:pt idx="1468">
                  <c:v>6</c:v>
                </c:pt>
                <c:pt idx="1469">
                  <c:v>7</c:v>
                </c:pt>
                <c:pt idx="1470">
                  <c:v>6</c:v>
                </c:pt>
                <c:pt idx="1471">
                  <c:v>6</c:v>
                </c:pt>
                <c:pt idx="1472">
                  <c:v>5</c:v>
                </c:pt>
                <c:pt idx="1473">
                  <c:v>3</c:v>
                </c:pt>
                <c:pt idx="1474">
                  <c:v>5</c:v>
                </c:pt>
                <c:pt idx="1475">
                  <c:v>4</c:v>
                </c:pt>
                <c:pt idx="1476">
                  <c:v>4</c:v>
                </c:pt>
                <c:pt idx="1477">
                  <c:v>3</c:v>
                </c:pt>
                <c:pt idx="1478">
                  <c:v>3</c:v>
                </c:pt>
                <c:pt idx="1479">
                  <c:v>3</c:v>
                </c:pt>
                <c:pt idx="1480">
                  <c:v>1</c:v>
                </c:pt>
                <c:pt idx="1481">
                  <c:v>3</c:v>
                </c:pt>
                <c:pt idx="1482">
                  <c:v>3</c:v>
                </c:pt>
                <c:pt idx="1483">
                  <c:v>6</c:v>
                </c:pt>
                <c:pt idx="1484">
                  <c:v>7</c:v>
                </c:pt>
                <c:pt idx="1485">
                  <c:v>6</c:v>
                </c:pt>
                <c:pt idx="1486">
                  <c:v>6</c:v>
                </c:pt>
                <c:pt idx="1487">
                  <c:v>7</c:v>
                </c:pt>
                <c:pt idx="1488">
                  <c:v>9</c:v>
                </c:pt>
                <c:pt idx="1489">
                  <c:v>9</c:v>
                </c:pt>
                <c:pt idx="1490">
                  <c:v>9</c:v>
                </c:pt>
                <c:pt idx="1491">
                  <c:v>10</c:v>
                </c:pt>
                <c:pt idx="1492">
                  <c:v>9</c:v>
                </c:pt>
                <c:pt idx="1493">
                  <c:v>9</c:v>
                </c:pt>
                <c:pt idx="1494">
                  <c:v>7</c:v>
                </c:pt>
                <c:pt idx="1495">
                  <c:v>8</c:v>
                </c:pt>
                <c:pt idx="1496">
                  <c:v>8</c:v>
                </c:pt>
                <c:pt idx="1497">
                  <c:v>8</c:v>
                </c:pt>
                <c:pt idx="1498">
                  <c:v>7</c:v>
                </c:pt>
                <c:pt idx="1499">
                  <c:v>5</c:v>
                </c:pt>
                <c:pt idx="1500">
                  <c:v>6</c:v>
                </c:pt>
                <c:pt idx="1501">
                  <c:v>7</c:v>
                </c:pt>
                <c:pt idx="1502">
                  <c:v>6</c:v>
                </c:pt>
                <c:pt idx="1503">
                  <c:v>8</c:v>
                </c:pt>
                <c:pt idx="1504">
                  <c:v>6</c:v>
                </c:pt>
                <c:pt idx="1505">
                  <c:v>7</c:v>
                </c:pt>
                <c:pt idx="1506">
                  <c:v>7</c:v>
                </c:pt>
                <c:pt idx="1507">
                  <c:v>6</c:v>
                </c:pt>
                <c:pt idx="1508">
                  <c:v>8</c:v>
                </c:pt>
                <c:pt idx="1509">
                  <c:v>6</c:v>
                </c:pt>
                <c:pt idx="1510">
                  <c:v>6</c:v>
                </c:pt>
                <c:pt idx="1511">
                  <c:v>6</c:v>
                </c:pt>
                <c:pt idx="1512">
                  <c:v>6</c:v>
                </c:pt>
                <c:pt idx="1513">
                  <c:v>8</c:v>
                </c:pt>
                <c:pt idx="1514">
                  <c:v>6</c:v>
                </c:pt>
                <c:pt idx="1515">
                  <c:v>8</c:v>
                </c:pt>
                <c:pt idx="1516">
                  <c:v>6</c:v>
                </c:pt>
                <c:pt idx="1517">
                  <c:v>7</c:v>
                </c:pt>
                <c:pt idx="1518">
                  <c:v>8</c:v>
                </c:pt>
                <c:pt idx="1519">
                  <c:v>8</c:v>
                </c:pt>
                <c:pt idx="1520">
                  <c:v>8</c:v>
                </c:pt>
                <c:pt idx="1521">
                  <c:v>6</c:v>
                </c:pt>
                <c:pt idx="1522">
                  <c:v>6</c:v>
                </c:pt>
                <c:pt idx="1523">
                  <c:v>5</c:v>
                </c:pt>
                <c:pt idx="1524">
                  <c:v>7</c:v>
                </c:pt>
                <c:pt idx="1525">
                  <c:v>7</c:v>
                </c:pt>
                <c:pt idx="1526">
                  <c:v>9</c:v>
                </c:pt>
                <c:pt idx="1527">
                  <c:v>8</c:v>
                </c:pt>
                <c:pt idx="1528">
                  <c:v>8</c:v>
                </c:pt>
                <c:pt idx="1529">
                  <c:v>9</c:v>
                </c:pt>
                <c:pt idx="1530">
                  <c:v>9</c:v>
                </c:pt>
                <c:pt idx="1531">
                  <c:v>11</c:v>
                </c:pt>
                <c:pt idx="1532">
                  <c:v>9</c:v>
                </c:pt>
                <c:pt idx="1533">
                  <c:v>9</c:v>
                </c:pt>
                <c:pt idx="1534">
                  <c:v>9</c:v>
                </c:pt>
                <c:pt idx="1535">
                  <c:v>6</c:v>
                </c:pt>
                <c:pt idx="1536">
                  <c:v>8</c:v>
                </c:pt>
                <c:pt idx="1537">
                  <c:v>7</c:v>
                </c:pt>
                <c:pt idx="1538">
                  <c:v>5</c:v>
                </c:pt>
                <c:pt idx="1539">
                  <c:v>6</c:v>
                </c:pt>
                <c:pt idx="1540">
                  <c:v>5</c:v>
                </c:pt>
                <c:pt idx="1541">
                  <c:v>6</c:v>
                </c:pt>
                <c:pt idx="1542">
                  <c:v>4</c:v>
                </c:pt>
                <c:pt idx="1543">
                  <c:v>4</c:v>
                </c:pt>
                <c:pt idx="1544">
                  <c:v>3</c:v>
                </c:pt>
                <c:pt idx="1545">
                  <c:v>3</c:v>
                </c:pt>
                <c:pt idx="1546">
                  <c:v>3</c:v>
                </c:pt>
                <c:pt idx="1547">
                  <c:v>3</c:v>
                </c:pt>
                <c:pt idx="1548">
                  <c:v>3</c:v>
                </c:pt>
                <c:pt idx="1549">
                  <c:v>4</c:v>
                </c:pt>
                <c:pt idx="1550">
                  <c:v>4</c:v>
                </c:pt>
                <c:pt idx="1551">
                  <c:v>3</c:v>
                </c:pt>
                <c:pt idx="1552">
                  <c:v>5</c:v>
                </c:pt>
                <c:pt idx="1553">
                  <c:v>3</c:v>
                </c:pt>
                <c:pt idx="1554">
                  <c:v>2</c:v>
                </c:pt>
                <c:pt idx="1555">
                  <c:v>3</c:v>
                </c:pt>
                <c:pt idx="1556">
                  <c:v>3</c:v>
                </c:pt>
                <c:pt idx="1557">
                  <c:v>3</c:v>
                </c:pt>
                <c:pt idx="1558">
                  <c:v>3</c:v>
                </c:pt>
                <c:pt idx="1559">
                  <c:v>4</c:v>
                </c:pt>
                <c:pt idx="1560">
                  <c:v>3</c:v>
                </c:pt>
                <c:pt idx="1561">
                  <c:v>3</c:v>
                </c:pt>
                <c:pt idx="1562">
                  <c:v>3</c:v>
                </c:pt>
                <c:pt idx="1563">
                  <c:v>6</c:v>
                </c:pt>
                <c:pt idx="1564">
                  <c:v>4</c:v>
                </c:pt>
                <c:pt idx="1565">
                  <c:v>4</c:v>
                </c:pt>
                <c:pt idx="1566">
                  <c:v>3</c:v>
                </c:pt>
                <c:pt idx="1567">
                  <c:v>5</c:v>
                </c:pt>
                <c:pt idx="1568">
                  <c:v>4</c:v>
                </c:pt>
                <c:pt idx="1569">
                  <c:v>4</c:v>
                </c:pt>
                <c:pt idx="1570">
                  <c:v>5</c:v>
                </c:pt>
                <c:pt idx="1571">
                  <c:v>4</c:v>
                </c:pt>
                <c:pt idx="1572">
                  <c:v>5</c:v>
                </c:pt>
                <c:pt idx="1573">
                  <c:v>2</c:v>
                </c:pt>
                <c:pt idx="1574">
                  <c:v>6</c:v>
                </c:pt>
                <c:pt idx="1575">
                  <c:v>3</c:v>
                </c:pt>
                <c:pt idx="1576">
                  <c:v>3</c:v>
                </c:pt>
                <c:pt idx="1577">
                  <c:v>3</c:v>
                </c:pt>
                <c:pt idx="1578">
                  <c:v>0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3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1</c:v>
                </c:pt>
                <c:pt idx="1592">
                  <c:v>1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1</c:v>
                </c:pt>
                <c:pt idx="1597">
                  <c:v>0</c:v>
                </c:pt>
                <c:pt idx="1598">
                  <c:v>1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1</c:v>
                </c:pt>
                <c:pt idx="1609">
                  <c:v>0</c:v>
                </c:pt>
                <c:pt idx="1610">
                  <c:v>1</c:v>
                </c:pt>
                <c:pt idx="1611">
                  <c:v>1</c:v>
                </c:pt>
                <c:pt idx="1612">
                  <c:v>2</c:v>
                </c:pt>
                <c:pt idx="1613">
                  <c:v>20</c:v>
                </c:pt>
                <c:pt idx="1614">
                  <c:v>2</c:v>
                </c:pt>
                <c:pt idx="1615">
                  <c:v>2</c:v>
                </c:pt>
                <c:pt idx="1616">
                  <c:v>3</c:v>
                </c:pt>
                <c:pt idx="1617">
                  <c:v>3</c:v>
                </c:pt>
                <c:pt idx="1618">
                  <c:v>5</c:v>
                </c:pt>
                <c:pt idx="1619">
                  <c:v>2</c:v>
                </c:pt>
                <c:pt idx="1620">
                  <c:v>1</c:v>
                </c:pt>
                <c:pt idx="1621">
                  <c:v>0</c:v>
                </c:pt>
                <c:pt idx="1622">
                  <c:v>2</c:v>
                </c:pt>
                <c:pt idx="1623">
                  <c:v>2</c:v>
                </c:pt>
                <c:pt idx="1624">
                  <c:v>2</c:v>
                </c:pt>
                <c:pt idx="1625">
                  <c:v>2</c:v>
                </c:pt>
                <c:pt idx="1626">
                  <c:v>1</c:v>
                </c:pt>
                <c:pt idx="1627">
                  <c:v>2</c:v>
                </c:pt>
                <c:pt idx="1628">
                  <c:v>1</c:v>
                </c:pt>
                <c:pt idx="1629">
                  <c:v>5</c:v>
                </c:pt>
                <c:pt idx="1630">
                  <c:v>3</c:v>
                </c:pt>
                <c:pt idx="1631">
                  <c:v>1</c:v>
                </c:pt>
                <c:pt idx="1632">
                  <c:v>3</c:v>
                </c:pt>
                <c:pt idx="1633">
                  <c:v>0</c:v>
                </c:pt>
                <c:pt idx="1634">
                  <c:v>2</c:v>
                </c:pt>
                <c:pt idx="1635">
                  <c:v>1</c:v>
                </c:pt>
                <c:pt idx="1636">
                  <c:v>2</c:v>
                </c:pt>
                <c:pt idx="1637">
                  <c:v>2</c:v>
                </c:pt>
                <c:pt idx="1638">
                  <c:v>1</c:v>
                </c:pt>
                <c:pt idx="1639">
                  <c:v>4</c:v>
                </c:pt>
                <c:pt idx="1640">
                  <c:v>9</c:v>
                </c:pt>
                <c:pt idx="1641">
                  <c:v>8</c:v>
                </c:pt>
                <c:pt idx="1642">
                  <c:v>7</c:v>
                </c:pt>
                <c:pt idx="1643">
                  <c:v>6</c:v>
                </c:pt>
                <c:pt idx="1644">
                  <c:v>5</c:v>
                </c:pt>
                <c:pt idx="1645">
                  <c:v>3</c:v>
                </c:pt>
                <c:pt idx="1646">
                  <c:v>5</c:v>
                </c:pt>
                <c:pt idx="1647">
                  <c:v>5</c:v>
                </c:pt>
                <c:pt idx="1648">
                  <c:v>5</c:v>
                </c:pt>
                <c:pt idx="1649">
                  <c:v>6</c:v>
                </c:pt>
                <c:pt idx="1650">
                  <c:v>7</c:v>
                </c:pt>
                <c:pt idx="1651">
                  <c:v>5</c:v>
                </c:pt>
                <c:pt idx="1652">
                  <c:v>3</c:v>
                </c:pt>
                <c:pt idx="1653">
                  <c:v>3</c:v>
                </c:pt>
                <c:pt idx="1654">
                  <c:v>3</c:v>
                </c:pt>
                <c:pt idx="1655">
                  <c:v>2</c:v>
                </c:pt>
                <c:pt idx="1656">
                  <c:v>4</c:v>
                </c:pt>
                <c:pt idx="1657">
                  <c:v>5</c:v>
                </c:pt>
                <c:pt idx="1658">
                  <c:v>9</c:v>
                </c:pt>
                <c:pt idx="1659">
                  <c:v>9</c:v>
                </c:pt>
                <c:pt idx="1660">
                  <c:v>10</c:v>
                </c:pt>
                <c:pt idx="1661">
                  <c:v>7</c:v>
                </c:pt>
                <c:pt idx="1662">
                  <c:v>6</c:v>
                </c:pt>
                <c:pt idx="1663">
                  <c:v>6</c:v>
                </c:pt>
                <c:pt idx="1664">
                  <c:v>3</c:v>
                </c:pt>
                <c:pt idx="1665">
                  <c:v>3</c:v>
                </c:pt>
                <c:pt idx="1666">
                  <c:v>2</c:v>
                </c:pt>
                <c:pt idx="1667">
                  <c:v>0</c:v>
                </c:pt>
                <c:pt idx="1668">
                  <c:v>18</c:v>
                </c:pt>
                <c:pt idx="1669">
                  <c:v>0</c:v>
                </c:pt>
                <c:pt idx="1670">
                  <c:v>1</c:v>
                </c:pt>
                <c:pt idx="1671">
                  <c:v>1</c:v>
                </c:pt>
                <c:pt idx="1672">
                  <c:v>1</c:v>
                </c:pt>
                <c:pt idx="1673">
                  <c:v>3</c:v>
                </c:pt>
                <c:pt idx="1674">
                  <c:v>1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1</c:v>
                </c:pt>
                <c:pt idx="1683">
                  <c:v>0</c:v>
                </c:pt>
                <c:pt idx="1684">
                  <c:v>2</c:v>
                </c:pt>
                <c:pt idx="1685">
                  <c:v>1</c:v>
                </c:pt>
                <c:pt idx="1686">
                  <c:v>1</c:v>
                </c:pt>
                <c:pt idx="1687">
                  <c:v>2</c:v>
                </c:pt>
                <c:pt idx="1688">
                  <c:v>1</c:v>
                </c:pt>
                <c:pt idx="1689">
                  <c:v>2</c:v>
                </c:pt>
                <c:pt idx="1690">
                  <c:v>2</c:v>
                </c:pt>
                <c:pt idx="1691">
                  <c:v>2</c:v>
                </c:pt>
                <c:pt idx="1692">
                  <c:v>1</c:v>
                </c:pt>
                <c:pt idx="1693">
                  <c:v>1</c:v>
                </c:pt>
                <c:pt idx="1694">
                  <c:v>3</c:v>
                </c:pt>
                <c:pt idx="1695">
                  <c:v>5</c:v>
                </c:pt>
                <c:pt idx="1696">
                  <c:v>4</c:v>
                </c:pt>
                <c:pt idx="1697">
                  <c:v>3</c:v>
                </c:pt>
                <c:pt idx="1698">
                  <c:v>5</c:v>
                </c:pt>
                <c:pt idx="1699">
                  <c:v>4</c:v>
                </c:pt>
                <c:pt idx="1700">
                  <c:v>3</c:v>
                </c:pt>
                <c:pt idx="1701">
                  <c:v>6</c:v>
                </c:pt>
                <c:pt idx="1702">
                  <c:v>7</c:v>
                </c:pt>
                <c:pt idx="1703">
                  <c:v>6</c:v>
                </c:pt>
                <c:pt idx="1704">
                  <c:v>7</c:v>
                </c:pt>
                <c:pt idx="1705">
                  <c:v>7</c:v>
                </c:pt>
                <c:pt idx="1706">
                  <c:v>8</c:v>
                </c:pt>
                <c:pt idx="1707">
                  <c:v>5</c:v>
                </c:pt>
                <c:pt idx="1708">
                  <c:v>6</c:v>
                </c:pt>
                <c:pt idx="1709">
                  <c:v>7</c:v>
                </c:pt>
                <c:pt idx="1710">
                  <c:v>6</c:v>
                </c:pt>
                <c:pt idx="1711">
                  <c:v>7</c:v>
                </c:pt>
                <c:pt idx="1712">
                  <c:v>6</c:v>
                </c:pt>
                <c:pt idx="1713">
                  <c:v>7</c:v>
                </c:pt>
                <c:pt idx="1714">
                  <c:v>7</c:v>
                </c:pt>
                <c:pt idx="1715">
                  <c:v>7</c:v>
                </c:pt>
                <c:pt idx="1716">
                  <c:v>7</c:v>
                </c:pt>
                <c:pt idx="1717">
                  <c:v>8</c:v>
                </c:pt>
                <c:pt idx="1718">
                  <c:v>9</c:v>
                </c:pt>
                <c:pt idx="1719">
                  <c:v>8</c:v>
                </c:pt>
                <c:pt idx="1720">
                  <c:v>8</c:v>
                </c:pt>
                <c:pt idx="1721">
                  <c:v>8</c:v>
                </c:pt>
                <c:pt idx="1722">
                  <c:v>10</c:v>
                </c:pt>
                <c:pt idx="1723">
                  <c:v>9</c:v>
                </c:pt>
                <c:pt idx="1724">
                  <c:v>9</c:v>
                </c:pt>
                <c:pt idx="1725">
                  <c:v>10</c:v>
                </c:pt>
                <c:pt idx="1726">
                  <c:v>10</c:v>
                </c:pt>
                <c:pt idx="1727">
                  <c:v>11</c:v>
                </c:pt>
                <c:pt idx="1728">
                  <c:v>11</c:v>
                </c:pt>
                <c:pt idx="1729">
                  <c:v>12</c:v>
                </c:pt>
                <c:pt idx="1730">
                  <c:v>11</c:v>
                </c:pt>
                <c:pt idx="1731">
                  <c:v>7</c:v>
                </c:pt>
                <c:pt idx="1732">
                  <c:v>8</c:v>
                </c:pt>
                <c:pt idx="1733">
                  <c:v>8</c:v>
                </c:pt>
                <c:pt idx="1734">
                  <c:v>7</c:v>
                </c:pt>
                <c:pt idx="1735">
                  <c:v>10</c:v>
                </c:pt>
                <c:pt idx="1736">
                  <c:v>8</c:v>
                </c:pt>
                <c:pt idx="1737">
                  <c:v>8</c:v>
                </c:pt>
                <c:pt idx="1738">
                  <c:v>7</c:v>
                </c:pt>
                <c:pt idx="1739">
                  <c:v>7</c:v>
                </c:pt>
                <c:pt idx="1740">
                  <c:v>7</c:v>
                </c:pt>
                <c:pt idx="1741">
                  <c:v>5</c:v>
                </c:pt>
                <c:pt idx="1742">
                  <c:v>7</c:v>
                </c:pt>
                <c:pt idx="1743">
                  <c:v>5</c:v>
                </c:pt>
                <c:pt idx="1744">
                  <c:v>6</c:v>
                </c:pt>
                <c:pt idx="1745">
                  <c:v>7</c:v>
                </c:pt>
                <c:pt idx="1746">
                  <c:v>7</c:v>
                </c:pt>
                <c:pt idx="1747">
                  <c:v>7</c:v>
                </c:pt>
                <c:pt idx="1748">
                  <c:v>7</c:v>
                </c:pt>
                <c:pt idx="1749">
                  <c:v>5</c:v>
                </c:pt>
                <c:pt idx="1750">
                  <c:v>3</c:v>
                </c:pt>
                <c:pt idx="1751">
                  <c:v>6</c:v>
                </c:pt>
                <c:pt idx="1752">
                  <c:v>5</c:v>
                </c:pt>
                <c:pt idx="1753">
                  <c:v>6</c:v>
                </c:pt>
                <c:pt idx="1754">
                  <c:v>5</c:v>
                </c:pt>
                <c:pt idx="1755">
                  <c:v>3</c:v>
                </c:pt>
                <c:pt idx="1756">
                  <c:v>5</c:v>
                </c:pt>
                <c:pt idx="1757">
                  <c:v>5</c:v>
                </c:pt>
                <c:pt idx="1758">
                  <c:v>5</c:v>
                </c:pt>
                <c:pt idx="1759">
                  <c:v>7</c:v>
                </c:pt>
                <c:pt idx="1760">
                  <c:v>5</c:v>
                </c:pt>
                <c:pt idx="1761">
                  <c:v>6</c:v>
                </c:pt>
                <c:pt idx="1762">
                  <c:v>8</c:v>
                </c:pt>
                <c:pt idx="1763">
                  <c:v>8</c:v>
                </c:pt>
                <c:pt idx="1764">
                  <c:v>11</c:v>
                </c:pt>
                <c:pt idx="1765">
                  <c:v>11</c:v>
                </c:pt>
                <c:pt idx="1766">
                  <c:v>12</c:v>
                </c:pt>
                <c:pt idx="1767">
                  <c:v>9</c:v>
                </c:pt>
                <c:pt idx="1768">
                  <c:v>10</c:v>
                </c:pt>
                <c:pt idx="1769">
                  <c:v>8</c:v>
                </c:pt>
                <c:pt idx="1770">
                  <c:v>7</c:v>
                </c:pt>
                <c:pt idx="1771">
                  <c:v>7</c:v>
                </c:pt>
                <c:pt idx="1772">
                  <c:v>5</c:v>
                </c:pt>
                <c:pt idx="1773">
                  <c:v>8</c:v>
                </c:pt>
                <c:pt idx="1774">
                  <c:v>5</c:v>
                </c:pt>
                <c:pt idx="1775">
                  <c:v>5</c:v>
                </c:pt>
                <c:pt idx="1776">
                  <c:v>6</c:v>
                </c:pt>
                <c:pt idx="1777">
                  <c:v>6</c:v>
                </c:pt>
                <c:pt idx="1778">
                  <c:v>6</c:v>
                </c:pt>
                <c:pt idx="1779">
                  <c:v>3</c:v>
                </c:pt>
                <c:pt idx="1780">
                  <c:v>5</c:v>
                </c:pt>
                <c:pt idx="1781">
                  <c:v>5</c:v>
                </c:pt>
                <c:pt idx="1782">
                  <c:v>3</c:v>
                </c:pt>
                <c:pt idx="1783">
                  <c:v>5</c:v>
                </c:pt>
                <c:pt idx="1784">
                  <c:v>4</c:v>
                </c:pt>
                <c:pt idx="1785">
                  <c:v>3</c:v>
                </c:pt>
                <c:pt idx="1786">
                  <c:v>5</c:v>
                </c:pt>
                <c:pt idx="1787">
                  <c:v>3</c:v>
                </c:pt>
                <c:pt idx="1788">
                  <c:v>4</c:v>
                </c:pt>
                <c:pt idx="1789">
                  <c:v>3</c:v>
                </c:pt>
                <c:pt idx="1790">
                  <c:v>3</c:v>
                </c:pt>
                <c:pt idx="1791">
                  <c:v>2</c:v>
                </c:pt>
                <c:pt idx="1792">
                  <c:v>2</c:v>
                </c:pt>
                <c:pt idx="1793">
                  <c:v>4</c:v>
                </c:pt>
                <c:pt idx="1794">
                  <c:v>3</c:v>
                </c:pt>
                <c:pt idx="1795">
                  <c:v>3</c:v>
                </c:pt>
                <c:pt idx="1796">
                  <c:v>3</c:v>
                </c:pt>
                <c:pt idx="1797">
                  <c:v>3</c:v>
                </c:pt>
                <c:pt idx="1798">
                  <c:v>2</c:v>
                </c:pt>
                <c:pt idx="1799">
                  <c:v>3</c:v>
                </c:pt>
                <c:pt idx="1800">
                  <c:v>3</c:v>
                </c:pt>
                <c:pt idx="1801">
                  <c:v>3</c:v>
                </c:pt>
                <c:pt idx="1802">
                  <c:v>2</c:v>
                </c:pt>
                <c:pt idx="1803">
                  <c:v>2</c:v>
                </c:pt>
                <c:pt idx="1804">
                  <c:v>3</c:v>
                </c:pt>
                <c:pt idx="1805">
                  <c:v>4</c:v>
                </c:pt>
                <c:pt idx="1806">
                  <c:v>3</c:v>
                </c:pt>
                <c:pt idx="1807">
                  <c:v>4</c:v>
                </c:pt>
                <c:pt idx="1808">
                  <c:v>4</c:v>
                </c:pt>
                <c:pt idx="1809">
                  <c:v>4</c:v>
                </c:pt>
                <c:pt idx="1810">
                  <c:v>6</c:v>
                </c:pt>
                <c:pt idx="1811">
                  <c:v>6</c:v>
                </c:pt>
                <c:pt idx="1812">
                  <c:v>6</c:v>
                </c:pt>
                <c:pt idx="1813">
                  <c:v>5</c:v>
                </c:pt>
                <c:pt idx="1814">
                  <c:v>5</c:v>
                </c:pt>
                <c:pt idx="1815">
                  <c:v>4</c:v>
                </c:pt>
                <c:pt idx="1816">
                  <c:v>5</c:v>
                </c:pt>
                <c:pt idx="1817">
                  <c:v>5</c:v>
                </c:pt>
                <c:pt idx="1818">
                  <c:v>6</c:v>
                </c:pt>
                <c:pt idx="1819">
                  <c:v>5</c:v>
                </c:pt>
                <c:pt idx="1820">
                  <c:v>3</c:v>
                </c:pt>
                <c:pt idx="1821">
                  <c:v>5</c:v>
                </c:pt>
                <c:pt idx="1822">
                  <c:v>5</c:v>
                </c:pt>
                <c:pt idx="1823">
                  <c:v>5</c:v>
                </c:pt>
                <c:pt idx="1824">
                  <c:v>6</c:v>
                </c:pt>
                <c:pt idx="1825">
                  <c:v>6</c:v>
                </c:pt>
                <c:pt idx="1826">
                  <c:v>5</c:v>
                </c:pt>
                <c:pt idx="1827">
                  <c:v>6</c:v>
                </c:pt>
                <c:pt idx="1828">
                  <c:v>7</c:v>
                </c:pt>
                <c:pt idx="1829">
                  <c:v>8</c:v>
                </c:pt>
                <c:pt idx="1830">
                  <c:v>7</c:v>
                </c:pt>
                <c:pt idx="1831">
                  <c:v>8</c:v>
                </c:pt>
                <c:pt idx="1832">
                  <c:v>7</c:v>
                </c:pt>
                <c:pt idx="1833">
                  <c:v>7</c:v>
                </c:pt>
                <c:pt idx="1834">
                  <c:v>10</c:v>
                </c:pt>
                <c:pt idx="1835">
                  <c:v>10</c:v>
                </c:pt>
                <c:pt idx="1836">
                  <c:v>9</c:v>
                </c:pt>
                <c:pt idx="1837">
                  <c:v>9</c:v>
                </c:pt>
                <c:pt idx="1838">
                  <c:v>11</c:v>
                </c:pt>
                <c:pt idx="1839">
                  <c:v>8</c:v>
                </c:pt>
                <c:pt idx="1840">
                  <c:v>14</c:v>
                </c:pt>
                <c:pt idx="1841">
                  <c:v>11</c:v>
                </c:pt>
                <c:pt idx="1842">
                  <c:v>11</c:v>
                </c:pt>
                <c:pt idx="1843">
                  <c:v>11</c:v>
                </c:pt>
                <c:pt idx="1844">
                  <c:v>9</c:v>
                </c:pt>
                <c:pt idx="1845">
                  <c:v>8</c:v>
                </c:pt>
                <c:pt idx="1846">
                  <c:v>8</c:v>
                </c:pt>
                <c:pt idx="1847">
                  <c:v>8</c:v>
                </c:pt>
                <c:pt idx="1848">
                  <c:v>8</c:v>
                </c:pt>
                <c:pt idx="1849">
                  <c:v>8</c:v>
                </c:pt>
                <c:pt idx="1850">
                  <c:v>7</c:v>
                </c:pt>
                <c:pt idx="1851">
                  <c:v>8</c:v>
                </c:pt>
                <c:pt idx="1852">
                  <c:v>7</c:v>
                </c:pt>
                <c:pt idx="1853">
                  <c:v>6</c:v>
                </c:pt>
                <c:pt idx="1854">
                  <c:v>5</c:v>
                </c:pt>
                <c:pt idx="1855">
                  <c:v>5</c:v>
                </c:pt>
                <c:pt idx="1856">
                  <c:v>5</c:v>
                </c:pt>
                <c:pt idx="1857">
                  <c:v>3</c:v>
                </c:pt>
                <c:pt idx="1858">
                  <c:v>5</c:v>
                </c:pt>
                <c:pt idx="1859">
                  <c:v>5</c:v>
                </c:pt>
                <c:pt idx="1860">
                  <c:v>4</c:v>
                </c:pt>
                <c:pt idx="1861">
                  <c:v>3</c:v>
                </c:pt>
                <c:pt idx="1862">
                  <c:v>5</c:v>
                </c:pt>
                <c:pt idx="1863">
                  <c:v>3</c:v>
                </c:pt>
                <c:pt idx="1864">
                  <c:v>4</c:v>
                </c:pt>
                <c:pt idx="1865">
                  <c:v>6</c:v>
                </c:pt>
                <c:pt idx="1866">
                  <c:v>5</c:v>
                </c:pt>
                <c:pt idx="1867">
                  <c:v>5</c:v>
                </c:pt>
                <c:pt idx="1868">
                  <c:v>4</c:v>
                </c:pt>
                <c:pt idx="1869">
                  <c:v>5</c:v>
                </c:pt>
                <c:pt idx="1870">
                  <c:v>5</c:v>
                </c:pt>
                <c:pt idx="1871">
                  <c:v>7</c:v>
                </c:pt>
                <c:pt idx="1872">
                  <c:v>7</c:v>
                </c:pt>
                <c:pt idx="1873">
                  <c:v>7</c:v>
                </c:pt>
                <c:pt idx="1874">
                  <c:v>9</c:v>
                </c:pt>
                <c:pt idx="1875">
                  <c:v>8</c:v>
                </c:pt>
                <c:pt idx="1876">
                  <c:v>10</c:v>
                </c:pt>
                <c:pt idx="1877">
                  <c:v>9</c:v>
                </c:pt>
                <c:pt idx="1878">
                  <c:v>8</c:v>
                </c:pt>
                <c:pt idx="1879">
                  <c:v>10</c:v>
                </c:pt>
                <c:pt idx="1880">
                  <c:v>11</c:v>
                </c:pt>
                <c:pt idx="1881">
                  <c:v>9</c:v>
                </c:pt>
                <c:pt idx="1882">
                  <c:v>11</c:v>
                </c:pt>
                <c:pt idx="1883">
                  <c:v>11</c:v>
                </c:pt>
                <c:pt idx="1884">
                  <c:v>11</c:v>
                </c:pt>
                <c:pt idx="1885">
                  <c:v>9</c:v>
                </c:pt>
                <c:pt idx="1886">
                  <c:v>34</c:v>
                </c:pt>
                <c:pt idx="1887">
                  <c:v>9</c:v>
                </c:pt>
                <c:pt idx="1888">
                  <c:v>18</c:v>
                </c:pt>
                <c:pt idx="1889">
                  <c:v>18</c:v>
                </c:pt>
                <c:pt idx="1890">
                  <c:v>15</c:v>
                </c:pt>
                <c:pt idx="1891">
                  <c:v>10</c:v>
                </c:pt>
                <c:pt idx="1892">
                  <c:v>15</c:v>
                </c:pt>
                <c:pt idx="1893">
                  <c:v>15</c:v>
                </c:pt>
                <c:pt idx="1894">
                  <c:v>15</c:v>
                </c:pt>
                <c:pt idx="1895">
                  <c:v>14</c:v>
                </c:pt>
                <c:pt idx="1896">
                  <c:v>13</c:v>
                </c:pt>
                <c:pt idx="1897">
                  <c:v>12</c:v>
                </c:pt>
                <c:pt idx="1898">
                  <c:v>12</c:v>
                </c:pt>
                <c:pt idx="1899">
                  <c:v>9</c:v>
                </c:pt>
                <c:pt idx="1900">
                  <c:v>11</c:v>
                </c:pt>
                <c:pt idx="1901">
                  <c:v>11</c:v>
                </c:pt>
                <c:pt idx="1902">
                  <c:v>9</c:v>
                </c:pt>
                <c:pt idx="1903">
                  <c:v>6</c:v>
                </c:pt>
                <c:pt idx="1904">
                  <c:v>10</c:v>
                </c:pt>
                <c:pt idx="1905">
                  <c:v>10</c:v>
                </c:pt>
                <c:pt idx="1906">
                  <c:v>8</c:v>
                </c:pt>
                <c:pt idx="1907">
                  <c:v>8</c:v>
                </c:pt>
                <c:pt idx="1908">
                  <c:v>4</c:v>
                </c:pt>
                <c:pt idx="1909">
                  <c:v>7</c:v>
                </c:pt>
                <c:pt idx="1910">
                  <c:v>9</c:v>
                </c:pt>
                <c:pt idx="1911">
                  <c:v>8</c:v>
                </c:pt>
                <c:pt idx="1912">
                  <c:v>3</c:v>
                </c:pt>
                <c:pt idx="1913">
                  <c:v>7</c:v>
                </c:pt>
                <c:pt idx="1914">
                  <c:v>8</c:v>
                </c:pt>
                <c:pt idx="1915">
                  <c:v>8</c:v>
                </c:pt>
                <c:pt idx="1916">
                  <c:v>7</c:v>
                </c:pt>
                <c:pt idx="1917">
                  <c:v>3</c:v>
                </c:pt>
                <c:pt idx="1918">
                  <c:v>7</c:v>
                </c:pt>
                <c:pt idx="1919">
                  <c:v>5</c:v>
                </c:pt>
                <c:pt idx="1920">
                  <c:v>6</c:v>
                </c:pt>
                <c:pt idx="1921">
                  <c:v>7</c:v>
                </c:pt>
                <c:pt idx="1922">
                  <c:v>8</c:v>
                </c:pt>
                <c:pt idx="1923">
                  <c:v>7</c:v>
                </c:pt>
                <c:pt idx="1924">
                  <c:v>8</c:v>
                </c:pt>
                <c:pt idx="1925">
                  <c:v>7</c:v>
                </c:pt>
                <c:pt idx="1926">
                  <c:v>6</c:v>
                </c:pt>
                <c:pt idx="1927">
                  <c:v>5</c:v>
                </c:pt>
                <c:pt idx="1928">
                  <c:v>5</c:v>
                </c:pt>
                <c:pt idx="1929">
                  <c:v>5</c:v>
                </c:pt>
                <c:pt idx="1930">
                  <c:v>1</c:v>
                </c:pt>
                <c:pt idx="1931">
                  <c:v>5</c:v>
                </c:pt>
                <c:pt idx="1932">
                  <c:v>5</c:v>
                </c:pt>
                <c:pt idx="1933">
                  <c:v>2</c:v>
                </c:pt>
                <c:pt idx="1934">
                  <c:v>1</c:v>
                </c:pt>
                <c:pt idx="1935">
                  <c:v>2</c:v>
                </c:pt>
                <c:pt idx="1936">
                  <c:v>4</c:v>
                </c:pt>
                <c:pt idx="1937">
                  <c:v>3</c:v>
                </c:pt>
                <c:pt idx="1938">
                  <c:v>4</c:v>
                </c:pt>
                <c:pt idx="1939">
                  <c:v>0</c:v>
                </c:pt>
                <c:pt idx="1940">
                  <c:v>0</c:v>
                </c:pt>
                <c:pt idx="1941">
                  <c:v>1</c:v>
                </c:pt>
                <c:pt idx="1942">
                  <c:v>2</c:v>
                </c:pt>
                <c:pt idx="1943">
                  <c:v>0</c:v>
                </c:pt>
                <c:pt idx="1944">
                  <c:v>2</c:v>
                </c:pt>
                <c:pt idx="1945">
                  <c:v>0</c:v>
                </c:pt>
                <c:pt idx="1946">
                  <c:v>1</c:v>
                </c:pt>
                <c:pt idx="1947">
                  <c:v>1</c:v>
                </c:pt>
                <c:pt idx="1948">
                  <c:v>0</c:v>
                </c:pt>
                <c:pt idx="1949">
                  <c:v>0</c:v>
                </c:pt>
                <c:pt idx="1950">
                  <c:v>2</c:v>
                </c:pt>
                <c:pt idx="1951">
                  <c:v>1</c:v>
                </c:pt>
                <c:pt idx="1952">
                  <c:v>1</c:v>
                </c:pt>
                <c:pt idx="1953">
                  <c:v>2</c:v>
                </c:pt>
                <c:pt idx="1954">
                  <c:v>1</c:v>
                </c:pt>
                <c:pt idx="1955">
                  <c:v>4</c:v>
                </c:pt>
                <c:pt idx="1956">
                  <c:v>0</c:v>
                </c:pt>
                <c:pt idx="1957">
                  <c:v>0</c:v>
                </c:pt>
                <c:pt idx="1958">
                  <c:v>1</c:v>
                </c:pt>
                <c:pt idx="1959">
                  <c:v>18</c:v>
                </c:pt>
                <c:pt idx="1960">
                  <c:v>22</c:v>
                </c:pt>
                <c:pt idx="1961">
                  <c:v>19</c:v>
                </c:pt>
                <c:pt idx="1962">
                  <c:v>20</c:v>
                </c:pt>
                <c:pt idx="1963">
                  <c:v>22</c:v>
                </c:pt>
                <c:pt idx="1964">
                  <c:v>22</c:v>
                </c:pt>
                <c:pt idx="1965">
                  <c:v>20</c:v>
                </c:pt>
                <c:pt idx="1966">
                  <c:v>22</c:v>
                </c:pt>
                <c:pt idx="1967">
                  <c:v>20</c:v>
                </c:pt>
                <c:pt idx="1968">
                  <c:v>20</c:v>
                </c:pt>
                <c:pt idx="1969">
                  <c:v>22</c:v>
                </c:pt>
                <c:pt idx="1970">
                  <c:v>20</c:v>
                </c:pt>
                <c:pt idx="1971">
                  <c:v>22</c:v>
                </c:pt>
                <c:pt idx="1972">
                  <c:v>22</c:v>
                </c:pt>
                <c:pt idx="1973">
                  <c:v>19</c:v>
                </c:pt>
                <c:pt idx="1974">
                  <c:v>20</c:v>
                </c:pt>
                <c:pt idx="1975">
                  <c:v>22</c:v>
                </c:pt>
                <c:pt idx="1976">
                  <c:v>20</c:v>
                </c:pt>
                <c:pt idx="1977">
                  <c:v>25</c:v>
                </c:pt>
                <c:pt idx="1978">
                  <c:v>20</c:v>
                </c:pt>
                <c:pt idx="1979">
                  <c:v>19</c:v>
                </c:pt>
                <c:pt idx="1980">
                  <c:v>20</c:v>
                </c:pt>
                <c:pt idx="1981">
                  <c:v>19</c:v>
                </c:pt>
                <c:pt idx="1982">
                  <c:v>20</c:v>
                </c:pt>
                <c:pt idx="1983">
                  <c:v>18</c:v>
                </c:pt>
                <c:pt idx="1984">
                  <c:v>19</c:v>
                </c:pt>
                <c:pt idx="1985">
                  <c:v>17</c:v>
                </c:pt>
                <c:pt idx="1986">
                  <c:v>17</c:v>
                </c:pt>
                <c:pt idx="1987">
                  <c:v>18</c:v>
                </c:pt>
                <c:pt idx="1988">
                  <c:v>20</c:v>
                </c:pt>
                <c:pt idx="1989">
                  <c:v>19</c:v>
                </c:pt>
                <c:pt idx="1990">
                  <c:v>17</c:v>
                </c:pt>
                <c:pt idx="1991">
                  <c:v>19</c:v>
                </c:pt>
                <c:pt idx="1992">
                  <c:v>19</c:v>
                </c:pt>
                <c:pt idx="1993">
                  <c:v>19</c:v>
                </c:pt>
                <c:pt idx="1994">
                  <c:v>22</c:v>
                </c:pt>
                <c:pt idx="1995">
                  <c:v>22</c:v>
                </c:pt>
                <c:pt idx="1996">
                  <c:v>22</c:v>
                </c:pt>
                <c:pt idx="1997">
                  <c:v>22</c:v>
                </c:pt>
                <c:pt idx="1998">
                  <c:v>20</c:v>
                </c:pt>
                <c:pt idx="1999">
                  <c:v>22</c:v>
                </c:pt>
                <c:pt idx="2000">
                  <c:v>22</c:v>
                </c:pt>
                <c:pt idx="2001">
                  <c:v>22</c:v>
                </c:pt>
                <c:pt idx="2002">
                  <c:v>19</c:v>
                </c:pt>
                <c:pt idx="2003">
                  <c:v>19</c:v>
                </c:pt>
                <c:pt idx="2004">
                  <c:v>20</c:v>
                </c:pt>
                <c:pt idx="2005">
                  <c:v>17</c:v>
                </c:pt>
                <c:pt idx="2006">
                  <c:v>17</c:v>
                </c:pt>
                <c:pt idx="2007">
                  <c:v>14</c:v>
                </c:pt>
                <c:pt idx="2008">
                  <c:v>17</c:v>
                </c:pt>
                <c:pt idx="2009">
                  <c:v>13</c:v>
                </c:pt>
                <c:pt idx="2010">
                  <c:v>15</c:v>
                </c:pt>
                <c:pt idx="2011">
                  <c:v>18</c:v>
                </c:pt>
                <c:pt idx="2012">
                  <c:v>15</c:v>
                </c:pt>
                <c:pt idx="2013">
                  <c:v>17</c:v>
                </c:pt>
                <c:pt idx="2014">
                  <c:v>13</c:v>
                </c:pt>
                <c:pt idx="2015">
                  <c:v>17</c:v>
                </c:pt>
                <c:pt idx="2016">
                  <c:v>15</c:v>
                </c:pt>
                <c:pt idx="2017">
                  <c:v>19</c:v>
                </c:pt>
                <c:pt idx="2018">
                  <c:v>15</c:v>
                </c:pt>
                <c:pt idx="2019">
                  <c:v>17</c:v>
                </c:pt>
                <c:pt idx="2020">
                  <c:v>15</c:v>
                </c:pt>
                <c:pt idx="2021">
                  <c:v>18</c:v>
                </c:pt>
                <c:pt idx="2022">
                  <c:v>19</c:v>
                </c:pt>
                <c:pt idx="2023">
                  <c:v>17</c:v>
                </c:pt>
                <c:pt idx="2024">
                  <c:v>17</c:v>
                </c:pt>
                <c:pt idx="2025">
                  <c:v>15</c:v>
                </c:pt>
                <c:pt idx="2026">
                  <c:v>15</c:v>
                </c:pt>
                <c:pt idx="2027">
                  <c:v>17</c:v>
                </c:pt>
                <c:pt idx="2028">
                  <c:v>19</c:v>
                </c:pt>
                <c:pt idx="2029">
                  <c:v>18</c:v>
                </c:pt>
                <c:pt idx="2030">
                  <c:v>19</c:v>
                </c:pt>
                <c:pt idx="2031">
                  <c:v>17</c:v>
                </c:pt>
                <c:pt idx="2032">
                  <c:v>18</c:v>
                </c:pt>
                <c:pt idx="2033">
                  <c:v>19</c:v>
                </c:pt>
                <c:pt idx="2034">
                  <c:v>17</c:v>
                </c:pt>
                <c:pt idx="2035">
                  <c:v>19</c:v>
                </c:pt>
                <c:pt idx="2036">
                  <c:v>19</c:v>
                </c:pt>
                <c:pt idx="2037">
                  <c:v>17</c:v>
                </c:pt>
                <c:pt idx="2038">
                  <c:v>17</c:v>
                </c:pt>
                <c:pt idx="2039">
                  <c:v>19</c:v>
                </c:pt>
                <c:pt idx="2040">
                  <c:v>19</c:v>
                </c:pt>
                <c:pt idx="2041">
                  <c:v>19</c:v>
                </c:pt>
                <c:pt idx="2042">
                  <c:v>19</c:v>
                </c:pt>
                <c:pt idx="2043">
                  <c:v>20</c:v>
                </c:pt>
                <c:pt idx="2044">
                  <c:v>20</c:v>
                </c:pt>
                <c:pt idx="2045">
                  <c:v>15</c:v>
                </c:pt>
                <c:pt idx="2046">
                  <c:v>20</c:v>
                </c:pt>
                <c:pt idx="2047">
                  <c:v>18</c:v>
                </c:pt>
                <c:pt idx="2048">
                  <c:v>19</c:v>
                </c:pt>
                <c:pt idx="2049">
                  <c:v>19</c:v>
                </c:pt>
                <c:pt idx="2050">
                  <c:v>18</c:v>
                </c:pt>
                <c:pt idx="2051">
                  <c:v>19</c:v>
                </c:pt>
                <c:pt idx="2052">
                  <c:v>20</c:v>
                </c:pt>
                <c:pt idx="2053">
                  <c:v>19</c:v>
                </c:pt>
                <c:pt idx="2054">
                  <c:v>19</c:v>
                </c:pt>
                <c:pt idx="2055">
                  <c:v>22</c:v>
                </c:pt>
                <c:pt idx="2056">
                  <c:v>19</c:v>
                </c:pt>
                <c:pt idx="2057">
                  <c:v>19</c:v>
                </c:pt>
                <c:pt idx="2058">
                  <c:v>20</c:v>
                </c:pt>
                <c:pt idx="2059">
                  <c:v>22</c:v>
                </c:pt>
                <c:pt idx="2060">
                  <c:v>22</c:v>
                </c:pt>
                <c:pt idx="2061">
                  <c:v>22</c:v>
                </c:pt>
                <c:pt idx="2062">
                  <c:v>19</c:v>
                </c:pt>
                <c:pt idx="2063">
                  <c:v>22</c:v>
                </c:pt>
                <c:pt idx="2064">
                  <c:v>20</c:v>
                </c:pt>
                <c:pt idx="2065">
                  <c:v>22</c:v>
                </c:pt>
                <c:pt idx="2066">
                  <c:v>22</c:v>
                </c:pt>
                <c:pt idx="2067">
                  <c:v>20</c:v>
                </c:pt>
                <c:pt idx="2068">
                  <c:v>22</c:v>
                </c:pt>
                <c:pt idx="2069">
                  <c:v>22</c:v>
                </c:pt>
                <c:pt idx="2070">
                  <c:v>22</c:v>
                </c:pt>
                <c:pt idx="2071">
                  <c:v>22</c:v>
                </c:pt>
                <c:pt idx="2072">
                  <c:v>20</c:v>
                </c:pt>
                <c:pt idx="2073">
                  <c:v>22</c:v>
                </c:pt>
                <c:pt idx="2074">
                  <c:v>22</c:v>
                </c:pt>
                <c:pt idx="2075">
                  <c:v>20</c:v>
                </c:pt>
                <c:pt idx="2076">
                  <c:v>24</c:v>
                </c:pt>
                <c:pt idx="2077">
                  <c:v>22</c:v>
                </c:pt>
                <c:pt idx="2078">
                  <c:v>23</c:v>
                </c:pt>
                <c:pt idx="2079">
                  <c:v>22</c:v>
                </c:pt>
                <c:pt idx="2080">
                  <c:v>23</c:v>
                </c:pt>
                <c:pt idx="2081">
                  <c:v>24</c:v>
                </c:pt>
                <c:pt idx="2082">
                  <c:v>24</c:v>
                </c:pt>
                <c:pt idx="2083">
                  <c:v>25</c:v>
                </c:pt>
                <c:pt idx="2084">
                  <c:v>24</c:v>
                </c:pt>
                <c:pt idx="2085">
                  <c:v>25</c:v>
                </c:pt>
                <c:pt idx="2086">
                  <c:v>22</c:v>
                </c:pt>
                <c:pt idx="2087">
                  <c:v>26</c:v>
                </c:pt>
                <c:pt idx="2088">
                  <c:v>25</c:v>
                </c:pt>
                <c:pt idx="2089">
                  <c:v>25</c:v>
                </c:pt>
                <c:pt idx="2090">
                  <c:v>25</c:v>
                </c:pt>
                <c:pt idx="2091">
                  <c:v>24</c:v>
                </c:pt>
                <c:pt idx="2092">
                  <c:v>25</c:v>
                </c:pt>
                <c:pt idx="2093">
                  <c:v>24</c:v>
                </c:pt>
                <c:pt idx="2094">
                  <c:v>25</c:v>
                </c:pt>
                <c:pt idx="2095">
                  <c:v>24</c:v>
                </c:pt>
                <c:pt idx="2096">
                  <c:v>25</c:v>
                </c:pt>
                <c:pt idx="2097">
                  <c:v>26</c:v>
                </c:pt>
                <c:pt idx="2098">
                  <c:v>24</c:v>
                </c:pt>
                <c:pt idx="2099">
                  <c:v>26</c:v>
                </c:pt>
                <c:pt idx="2100">
                  <c:v>28</c:v>
                </c:pt>
                <c:pt idx="2101">
                  <c:v>26</c:v>
                </c:pt>
                <c:pt idx="2102">
                  <c:v>25</c:v>
                </c:pt>
                <c:pt idx="2103">
                  <c:v>23</c:v>
                </c:pt>
                <c:pt idx="2104">
                  <c:v>27</c:v>
                </c:pt>
                <c:pt idx="2105">
                  <c:v>26</c:v>
                </c:pt>
                <c:pt idx="2106">
                  <c:v>27</c:v>
                </c:pt>
                <c:pt idx="2107">
                  <c:v>28</c:v>
                </c:pt>
                <c:pt idx="2108">
                  <c:v>26</c:v>
                </c:pt>
                <c:pt idx="2109">
                  <c:v>29</c:v>
                </c:pt>
                <c:pt idx="2110">
                  <c:v>26</c:v>
                </c:pt>
                <c:pt idx="2111">
                  <c:v>29</c:v>
                </c:pt>
                <c:pt idx="2112">
                  <c:v>29</c:v>
                </c:pt>
                <c:pt idx="2113">
                  <c:v>26</c:v>
                </c:pt>
                <c:pt idx="2114">
                  <c:v>28</c:v>
                </c:pt>
                <c:pt idx="2115">
                  <c:v>26</c:v>
                </c:pt>
                <c:pt idx="2116">
                  <c:v>27</c:v>
                </c:pt>
                <c:pt idx="2117">
                  <c:v>28</c:v>
                </c:pt>
                <c:pt idx="2118">
                  <c:v>29</c:v>
                </c:pt>
                <c:pt idx="2119">
                  <c:v>27</c:v>
                </c:pt>
                <c:pt idx="2120">
                  <c:v>26</c:v>
                </c:pt>
                <c:pt idx="2121">
                  <c:v>29</c:v>
                </c:pt>
                <c:pt idx="2122">
                  <c:v>32</c:v>
                </c:pt>
                <c:pt idx="2123">
                  <c:v>30</c:v>
                </c:pt>
                <c:pt idx="2124">
                  <c:v>29</c:v>
                </c:pt>
                <c:pt idx="2125">
                  <c:v>29</c:v>
                </c:pt>
                <c:pt idx="2126">
                  <c:v>29</c:v>
                </c:pt>
                <c:pt idx="2127">
                  <c:v>30</c:v>
                </c:pt>
                <c:pt idx="2128">
                  <c:v>30</c:v>
                </c:pt>
                <c:pt idx="2129">
                  <c:v>33</c:v>
                </c:pt>
                <c:pt idx="2130">
                  <c:v>33</c:v>
                </c:pt>
                <c:pt idx="2131">
                  <c:v>33</c:v>
                </c:pt>
                <c:pt idx="2132">
                  <c:v>32</c:v>
                </c:pt>
                <c:pt idx="2133">
                  <c:v>36</c:v>
                </c:pt>
                <c:pt idx="2134">
                  <c:v>35</c:v>
                </c:pt>
                <c:pt idx="2135">
                  <c:v>33</c:v>
                </c:pt>
                <c:pt idx="2136">
                  <c:v>34</c:v>
                </c:pt>
                <c:pt idx="2137">
                  <c:v>32</c:v>
                </c:pt>
                <c:pt idx="2138">
                  <c:v>33</c:v>
                </c:pt>
                <c:pt idx="2139">
                  <c:v>33</c:v>
                </c:pt>
                <c:pt idx="2140">
                  <c:v>36</c:v>
                </c:pt>
                <c:pt idx="2141">
                  <c:v>33</c:v>
                </c:pt>
                <c:pt idx="2142">
                  <c:v>35</c:v>
                </c:pt>
                <c:pt idx="2143">
                  <c:v>33</c:v>
                </c:pt>
                <c:pt idx="2144">
                  <c:v>35</c:v>
                </c:pt>
                <c:pt idx="2145">
                  <c:v>33</c:v>
                </c:pt>
                <c:pt idx="2146">
                  <c:v>32</c:v>
                </c:pt>
                <c:pt idx="2147">
                  <c:v>32</c:v>
                </c:pt>
                <c:pt idx="2148">
                  <c:v>30</c:v>
                </c:pt>
                <c:pt idx="2149">
                  <c:v>33</c:v>
                </c:pt>
                <c:pt idx="2150">
                  <c:v>32</c:v>
                </c:pt>
                <c:pt idx="2151">
                  <c:v>27</c:v>
                </c:pt>
                <c:pt idx="2152">
                  <c:v>30</c:v>
                </c:pt>
                <c:pt idx="2153">
                  <c:v>30</c:v>
                </c:pt>
                <c:pt idx="2154">
                  <c:v>28</c:v>
                </c:pt>
                <c:pt idx="2155">
                  <c:v>34</c:v>
                </c:pt>
                <c:pt idx="2156">
                  <c:v>30</c:v>
                </c:pt>
                <c:pt idx="2157">
                  <c:v>29</c:v>
                </c:pt>
                <c:pt idx="2158">
                  <c:v>32</c:v>
                </c:pt>
                <c:pt idx="2159">
                  <c:v>30</c:v>
                </c:pt>
                <c:pt idx="2160">
                  <c:v>29</c:v>
                </c:pt>
                <c:pt idx="2161">
                  <c:v>29</c:v>
                </c:pt>
                <c:pt idx="2162">
                  <c:v>30</c:v>
                </c:pt>
                <c:pt idx="2163">
                  <c:v>27</c:v>
                </c:pt>
                <c:pt idx="2164">
                  <c:v>30</c:v>
                </c:pt>
                <c:pt idx="2165">
                  <c:v>30</c:v>
                </c:pt>
                <c:pt idx="2166">
                  <c:v>30</c:v>
                </c:pt>
                <c:pt idx="2167">
                  <c:v>30</c:v>
                </c:pt>
                <c:pt idx="2168">
                  <c:v>29</c:v>
                </c:pt>
                <c:pt idx="2169">
                  <c:v>30</c:v>
                </c:pt>
                <c:pt idx="2170">
                  <c:v>30</c:v>
                </c:pt>
                <c:pt idx="2171">
                  <c:v>30</c:v>
                </c:pt>
                <c:pt idx="2172">
                  <c:v>30</c:v>
                </c:pt>
                <c:pt idx="2173">
                  <c:v>30</c:v>
                </c:pt>
                <c:pt idx="2174">
                  <c:v>30</c:v>
                </c:pt>
                <c:pt idx="2175">
                  <c:v>30</c:v>
                </c:pt>
                <c:pt idx="2176">
                  <c:v>30</c:v>
                </c:pt>
                <c:pt idx="2177">
                  <c:v>32</c:v>
                </c:pt>
                <c:pt idx="2178">
                  <c:v>32</c:v>
                </c:pt>
                <c:pt idx="2179">
                  <c:v>30</c:v>
                </c:pt>
                <c:pt idx="2180">
                  <c:v>30</c:v>
                </c:pt>
                <c:pt idx="2181">
                  <c:v>30</c:v>
                </c:pt>
                <c:pt idx="2182">
                  <c:v>30</c:v>
                </c:pt>
                <c:pt idx="2183">
                  <c:v>30</c:v>
                </c:pt>
                <c:pt idx="2184">
                  <c:v>32</c:v>
                </c:pt>
                <c:pt idx="2185">
                  <c:v>29</c:v>
                </c:pt>
                <c:pt idx="2186">
                  <c:v>30</c:v>
                </c:pt>
                <c:pt idx="2187">
                  <c:v>29</c:v>
                </c:pt>
                <c:pt idx="2188">
                  <c:v>32</c:v>
                </c:pt>
                <c:pt idx="2189">
                  <c:v>33</c:v>
                </c:pt>
                <c:pt idx="2190">
                  <c:v>30</c:v>
                </c:pt>
                <c:pt idx="2191">
                  <c:v>33</c:v>
                </c:pt>
                <c:pt idx="2192">
                  <c:v>30</c:v>
                </c:pt>
                <c:pt idx="2193">
                  <c:v>32</c:v>
                </c:pt>
                <c:pt idx="2194">
                  <c:v>32</c:v>
                </c:pt>
                <c:pt idx="2195">
                  <c:v>33</c:v>
                </c:pt>
                <c:pt idx="2196">
                  <c:v>33</c:v>
                </c:pt>
                <c:pt idx="2197">
                  <c:v>33</c:v>
                </c:pt>
                <c:pt idx="2198">
                  <c:v>34</c:v>
                </c:pt>
                <c:pt idx="2199">
                  <c:v>33</c:v>
                </c:pt>
                <c:pt idx="2200">
                  <c:v>36</c:v>
                </c:pt>
                <c:pt idx="2201">
                  <c:v>33</c:v>
                </c:pt>
                <c:pt idx="2202">
                  <c:v>35</c:v>
                </c:pt>
                <c:pt idx="2203">
                  <c:v>35</c:v>
                </c:pt>
                <c:pt idx="2204">
                  <c:v>35</c:v>
                </c:pt>
                <c:pt idx="2205">
                  <c:v>35</c:v>
                </c:pt>
                <c:pt idx="2206">
                  <c:v>34</c:v>
                </c:pt>
                <c:pt idx="2207">
                  <c:v>35</c:v>
                </c:pt>
                <c:pt idx="2208">
                  <c:v>36</c:v>
                </c:pt>
                <c:pt idx="2209">
                  <c:v>35</c:v>
                </c:pt>
                <c:pt idx="2210">
                  <c:v>39</c:v>
                </c:pt>
                <c:pt idx="2211">
                  <c:v>39</c:v>
                </c:pt>
                <c:pt idx="2212">
                  <c:v>36</c:v>
                </c:pt>
                <c:pt idx="2213">
                  <c:v>39</c:v>
                </c:pt>
                <c:pt idx="2214">
                  <c:v>37</c:v>
                </c:pt>
                <c:pt idx="2215">
                  <c:v>35</c:v>
                </c:pt>
                <c:pt idx="2216">
                  <c:v>34</c:v>
                </c:pt>
                <c:pt idx="2217">
                  <c:v>36</c:v>
                </c:pt>
                <c:pt idx="2218">
                  <c:v>35</c:v>
                </c:pt>
                <c:pt idx="2219">
                  <c:v>35</c:v>
                </c:pt>
                <c:pt idx="2220">
                  <c:v>35</c:v>
                </c:pt>
                <c:pt idx="2221">
                  <c:v>37</c:v>
                </c:pt>
                <c:pt idx="2222">
                  <c:v>42</c:v>
                </c:pt>
                <c:pt idx="2223">
                  <c:v>34</c:v>
                </c:pt>
                <c:pt idx="2224">
                  <c:v>41</c:v>
                </c:pt>
                <c:pt idx="2225">
                  <c:v>41</c:v>
                </c:pt>
                <c:pt idx="2226">
                  <c:v>42</c:v>
                </c:pt>
                <c:pt idx="2227">
                  <c:v>42</c:v>
                </c:pt>
                <c:pt idx="2228">
                  <c:v>43</c:v>
                </c:pt>
                <c:pt idx="2229">
                  <c:v>44</c:v>
                </c:pt>
                <c:pt idx="2230">
                  <c:v>41</c:v>
                </c:pt>
                <c:pt idx="2231">
                  <c:v>42</c:v>
                </c:pt>
                <c:pt idx="2232">
                  <c:v>43</c:v>
                </c:pt>
                <c:pt idx="2233">
                  <c:v>42</c:v>
                </c:pt>
                <c:pt idx="2234">
                  <c:v>41</c:v>
                </c:pt>
                <c:pt idx="2235">
                  <c:v>39</c:v>
                </c:pt>
                <c:pt idx="2236">
                  <c:v>39</c:v>
                </c:pt>
                <c:pt idx="2237">
                  <c:v>41</c:v>
                </c:pt>
                <c:pt idx="2238">
                  <c:v>39</c:v>
                </c:pt>
                <c:pt idx="2239">
                  <c:v>39</c:v>
                </c:pt>
                <c:pt idx="2240">
                  <c:v>37</c:v>
                </c:pt>
                <c:pt idx="2241">
                  <c:v>39</c:v>
                </c:pt>
                <c:pt idx="2242">
                  <c:v>36</c:v>
                </c:pt>
                <c:pt idx="2243">
                  <c:v>37</c:v>
                </c:pt>
                <c:pt idx="2244">
                  <c:v>37</c:v>
                </c:pt>
                <c:pt idx="2245">
                  <c:v>39</c:v>
                </c:pt>
                <c:pt idx="2246">
                  <c:v>37</c:v>
                </c:pt>
                <c:pt idx="2247">
                  <c:v>34</c:v>
                </c:pt>
                <c:pt idx="2248">
                  <c:v>39</c:v>
                </c:pt>
                <c:pt idx="2249">
                  <c:v>39</c:v>
                </c:pt>
                <c:pt idx="2250">
                  <c:v>39</c:v>
                </c:pt>
                <c:pt idx="2251">
                  <c:v>37</c:v>
                </c:pt>
                <c:pt idx="2252">
                  <c:v>39</c:v>
                </c:pt>
                <c:pt idx="2253">
                  <c:v>39</c:v>
                </c:pt>
                <c:pt idx="2254">
                  <c:v>37</c:v>
                </c:pt>
                <c:pt idx="2255">
                  <c:v>39</c:v>
                </c:pt>
                <c:pt idx="2256">
                  <c:v>41</c:v>
                </c:pt>
                <c:pt idx="2257">
                  <c:v>39</c:v>
                </c:pt>
                <c:pt idx="2258">
                  <c:v>39</c:v>
                </c:pt>
                <c:pt idx="2259">
                  <c:v>37</c:v>
                </c:pt>
                <c:pt idx="2260">
                  <c:v>39</c:v>
                </c:pt>
                <c:pt idx="2261">
                  <c:v>39</c:v>
                </c:pt>
                <c:pt idx="2262">
                  <c:v>39</c:v>
                </c:pt>
                <c:pt idx="2263">
                  <c:v>37</c:v>
                </c:pt>
                <c:pt idx="2264">
                  <c:v>37</c:v>
                </c:pt>
                <c:pt idx="2265">
                  <c:v>39</c:v>
                </c:pt>
                <c:pt idx="2266">
                  <c:v>34</c:v>
                </c:pt>
                <c:pt idx="2267">
                  <c:v>39</c:v>
                </c:pt>
                <c:pt idx="2268">
                  <c:v>39</c:v>
                </c:pt>
                <c:pt idx="2269">
                  <c:v>37</c:v>
                </c:pt>
                <c:pt idx="2270">
                  <c:v>37</c:v>
                </c:pt>
                <c:pt idx="2271">
                  <c:v>34</c:v>
                </c:pt>
                <c:pt idx="2272">
                  <c:v>39</c:v>
                </c:pt>
                <c:pt idx="2273">
                  <c:v>36</c:v>
                </c:pt>
                <c:pt idx="2274">
                  <c:v>36</c:v>
                </c:pt>
                <c:pt idx="2275">
                  <c:v>36</c:v>
                </c:pt>
                <c:pt idx="2276">
                  <c:v>37</c:v>
                </c:pt>
                <c:pt idx="2277">
                  <c:v>36</c:v>
                </c:pt>
                <c:pt idx="2278">
                  <c:v>35</c:v>
                </c:pt>
                <c:pt idx="2279">
                  <c:v>36</c:v>
                </c:pt>
                <c:pt idx="2280">
                  <c:v>34</c:v>
                </c:pt>
                <c:pt idx="2281">
                  <c:v>36</c:v>
                </c:pt>
                <c:pt idx="2282">
                  <c:v>35</c:v>
                </c:pt>
                <c:pt idx="2283">
                  <c:v>32</c:v>
                </c:pt>
                <c:pt idx="2284">
                  <c:v>33</c:v>
                </c:pt>
                <c:pt idx="2285">
                  <c:v>33</c:v>
                </c:pt>
                <c:pt idx="2286">
                  <c:v>30</c:v>
                </c:pt>
                <c:pt idx="2287">
                  <c:v>30</c:v>
                </c:pt>
                <c:pt idx="2288">
                  <c:v>27</c:v>
                </c:pt>
                <c:pt idx="2289">
                  <c:v>29</c:v>
                </c:pt>
                <c:pt idx="2290">
                  <c:v>26</c:v>
                </c:pt>
                <c:pt idx="2291">
                  <c:v>25</c:v>
                </c:pt>
                <c:pt idx="2292">
                  <c:v>28</c:v>
                </c:pt>
                <c:pt idx="2293">
                  <c:v>25</c:v>
                </c:pt>
                <c:pt idx="2294">
                  <c:v>26</c:v>
                </c:pt>
                <c:pt idx="2295">
                  <c:v>22</c:v>
                </c:pt>
                <c:pt idx="2296">
                  <c:v>24</c:v>
                </c:pt>
                <c:pt idx="2297">
                  <c:v>24</c:v>
                </c:pt>
                <c:pt idx="2298">
                  <c:v>24</c:v>
                </c:pt>
                <c:pt idx="2299">
                  <c:v>22</c:v>
                </c:pt>
                <c:pt idx="2300">
                  <c:v>22</c:v>
                </c:pt>
                <c:pt idx="2301">
                  <c:v>24</c:v>
                </c:pt>
                <c:pt idx="2302">
                  <c:v>19</c:v>
                </c:pt>
                <c:pt idx="2303">
                  <c:v>23</c:v>
                </c:pt>
                <c:pt idx="2304">
                  <c:v>20</c:v>
                </c:pt>
                <c:pt idx="2305">
                  <c:v>22</c:v>
                </c:pt>
                <c:pt idx="2306">
                  <c:v>22</c:v>
                </c:pt>
                <c:pt idx="2307">
                  <c:v>22</c:v>
                </c:pt>
                <c:pt idx="2308">
                  <c:v>22</c:v>
                </c:pt>
                <c:pt idx="2309">
                  <c:v>23</c:v>
                </c:pt>
                <c:pt idx="2310">
                  <c:v>22</c:v>
                </c:pt>
                <c:pt idx="2311">
                  <c:v>22</c:v>
                </c:pt>
                <c:pt idx="2312">
                  <c:v>22</c:v>
                </c:pt>
                <c:pt idx="2313">
                  <c:v>22</c:v>
                </c:pt>
                <c:pt idx="2314">
                  <c:v>19</c:v>
                </c:pt>
                <c:pt idx="2315">
                  <c:v>20</c:v>
                </c:pt>
                <c:pt idx="2316">
                  <c:v>22</c:v>
                </c:pt>
                <c:pt idx="2317">
                  <c:v>22</c:v>
                </c:pt>
                <c:pt idx="2318">
                  <c:v>23</c:v>
                </c:pt>
                <c:pt idx="2319">
                  <c:v>19</c:v>
                </c:pt>
                <c:pt idx="2320">
                  <c:v>25</c:v>
                </c:pt>
                <c:pt idx="2321">
                  <c:v>23</c:v>
                </c:pt>
                <c:pt idx="2322">
                  <c:v>23</c:v>
                </c:pt>
                <c:pt idx="2323">
                  <c:v>26</c:v>
                </c:pt>
                <c:pt idx="2324">
                  <c:v>24</c:v>
                </c:pt>
                <c:pt idx="2325">
                  <c:v>24</c:v>
                </c:pt>
                <c:pt idx="2326">
                  <c:v>19</c:v>
                </c:pt>
                <c:pt idx="2327">
                  <c:v>24</c:v>
                </c:pt>
                <c:pt idx="2328">
                  <c:v>24</c:v>
                </c:pt>
                <c:pt idx="2329">
                  <c:v>24</c:v>
                </c:pt>
                <c:pt idx="2330">
                  <c:v>23</c:v>
                </c:pt>
                <c:pt idx="2331">
                  <c:v>23</c:v>
                </c:pt>
                <c:pt idx="2332">
                  <c:v>22</c:v>
                </c:pt>
                <c:pt idx="2333">
                  <c:v>22</c:v>
                </c:pt>
                <c:pt idx="2334">
                  <c:v>25</c:v>
                </c:pt>
                <c:pt idx="2335">
                  <c:v>22</c:v>
                </c:pt>
                <c:pt idx="2336">
                  <c:v>24</c:v>
                </c:pt>
                <c:pt idx="2337">
                  <c:v>25</c:v>
                </c:pt>
                <c:pt idx="2338">
                  <c:v>24</c:v>
                </c:pt>
                <c:pt idx="2339">
                  <c:v>24</c:v>
                </c:pt>
                <c:pt idx="2340">
                  <c:v>25</c:v>
                </c:pt>
                <c:pt idx="2341">
                  <c:v>25</c:v>
                </c:pt>
                <c:pt idx="2342">
                  <c:v>25</c:v>
                </c:pt>
                <c:pt idx="2343">
                  <c:v>23</c:v>
                </c:pt>
                <c:pt idx="2344">
                  <c:v>25</c:v>
                </c:pt>
                <c:pt idx="2345">
                  <c:v>26</c:v>
                </c:pt>
                <c:pt idx="2346">
                  <c:v>23</c:v>
                </c:pt>
                <c:pt idx="2347">
                  <c:v>24</c:v>
                </c:pt>
                <c:pt idx="2348">
                  <c:v>24</c:v>
                </c:pt>
                <c:pt idx="2349">
                  <c:v>25</c:v>
                </c:pt>
                <c:pt idx="2350">
                  <c:v>20</c:v>
                </c:pt>
                <c:pt idx="2351">
                  <c:v>24</c:v>
                </c:pt>
                <c:pt idx="2352">
                  <c:v>23</c:v>
                </c:pt>
                <c:pt idx="2353">
                  <c:v>24</c:v>
                </c:pt>
                <c:pt idx="2354">
                  <c:v>22</c:v>
                </c:pt>
                <c:pt idx="2355">
                  <c:v>23</c:v>
                </c:pt>
                <c:pt idx="2356">
                  <c:v>25</c:v>
                </c:pt>
                <c:pt idx="2357">
                  <c:v>24</c:v>
                </c:pt>
                <c:pt idx="2358">
                  <c:v>24</c:v>
                </c:pt>
                <c:pt idx="2359">
                  <c:v>24</c:v>
                </c:pt>
                <c:pt idx="2360">
                  <c:v>24</c:v>
                </c:pt>
                <c:pt idx="2361">
                  <c:v>25</c:v>
                </c:pt>
                <c:pt idx="2362">
                  <c:v>23</c:v>
                </c:pt>
                <c:pt idx="2363">
                  <c:v>23</c:v>
                </c:pt>
                <c:pt idx="2364">
                  <c:v>25</c:v>
                </c:pt>
                <c:pt idx="2365">
                  <c:v>25</c:v>
                </c:pt>
                <c:pt idx="2366">
                  <c:v>24</c:v>
                </c:pt>
                <c:pt idx="2367">
                  <c:v>24</c:v>
                </c:pt>
                <c:pt idx="2368">
                  <c:v>22</c:v>
                </c:pt>
                <c:pt idx="2369">
                  <c:v>23</c:v>
                </c:pt>
                <c:pt idx="2370">
                  <c:v>23</c:v>
                </c:pt>
                <c:pt idx="2371">
                  <c:v>22</c:v>
                </c:pt>
                <c:pt idx="2372">
                  <c:v>22</c:v>
                </c:pt>
                <c:pt idx="2373">
                  <c:v>22</c:v>
                </c:pt>
                <c:pt idx="2374">
                  <c:v>19</c:v>
                </c:pt>
                <c:pt idx="2375">
                  <c:v>22</c:v>
                </c:pt>
                <c:pt idx="2376">
                  <c:v>20</c:v>
                </c:pt>
                <c:pt idx="2377">
                  <c:v>22</c:v>
                </c:pt>
                <c:pt idx="2378">
                  <c:v>22</c:v>
                </c:pt>
                <c:pt idx="2379">
                  <c:v>22</c:v>
                </c:pt>
                <c:pt idx="2380">
                  <c:v>23</c:v>
                </c:pt>
                <c:pt idx="2381">
                  <c:v>22</c:v>
                </c:pt>
                <c:pt idx="2382">
                  <c:v>23</c:v>
                </c:pt>
                <c:pt idx="2383">
                  <c:v>22</c:v>
                </c:pt>
                <c:pt idx="2384">
                  <c:v>23</c:v>
                </c:pt>
                <c:pt idx="2385">
                  <c:v>22</c:v>
                </c:pt>
                <c:pt idx="2386">
                  <c:v>20</c:v>
                </c:pt>
                <c:pt idx="2387">
                  <c:v>22</c:v>
                </c:pt>
                <c:pt idx="2388">
                  <c:v>23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19</c:v>
                </c:pt>
                <c:pt idx="2393">
                  <c:v>15</c:v>
                </c:pt>
                <c:pt idx="2394">
                  <c:v>19</c:v>
                </c:pt>
                <c:pt idx="2395">
                  <c:v>19</c:v>
                </c:pt>
                <c:pt idx="2396">
                  <c:v>18</c:v>
                </c:pt>
                <c:pt idx="2397">
                  <c:v>19</c:v>
                </c:pt>
                <c:pt idx="2398">
                  <c:v>18</c:v>
                </c:pt>
                <c:pt idx="2399">
                  <c:v>19</c:v>
                </c:pt>
                <c:pt idx="2400">
                  <c:v>19</c:v>
                </c:pt>
                <c:pt idx="2401">
                  <c:v>19</c:v>
                </c:pt>
                <c:pt idx="2402">
                  <c:v>22</c:v>
                </c:pt>
                <c:pt idx="2403">
                  <c:v>19</c:v>
                </c:pt>
                <c:pt idx="2404">
                  <c:v>19</c:v>
                </c:pt>
                <c:pt idx="2405">
                  <c:v>18</c:v>
                </c:pt>
                <c:pt idx="2406">
                  <c:v>20</c:v>
                </c:pt>
                <c:pt idx="2407">
                  <c:v>20</c:v>
                </c:pt>
                <c:pt idx="2408">
                  <c:v>19</c:v>
                </c:pt>
                <c:pt idx="2409">
                  <c:v>19</c:v>
                </c:pt>
                <c:pt idx="2410">
                  <c:v>19</c:v>
                </c:pt>
                <c:pt idx="2411">
                  <c:v>17</c:v>
                </c:pt>
                <c:pt idx="2412">
                  <c:v>19</c:v>
                </c:pt>
                <c:pt idx="2413">
                  <c:v>19</c:v>
                </c:pt>
                <c:pt idx="2414">
                  <c:v>17</c:v>
                </c:pt>
                <c:pt idx="2415">
                  <c:v>15</c:v>
                </c:pt>
                <c:pt idx="2416">
                  <c:v>17</c:v>
                </c:pt>
                <c:pt idx="2417">
                  <c:v>17</c:v>
                </c:pt>
                <c:pt idx="2418">
                  <c:v>15</c:v>
                </c:pt>
                <c:pt idx="2419">
                  <c:v>17</c:v>
                </c:pt>
                <c:pt idx="2420">
                  <c:v>15</c:v>
                </c:pt>
                <c:pt idx="2421">
                  <c:v>17</c:v>
                </c:pt>
                <c:pt idx="2422">
                  <c:v>14</c:v>
                </c:pt>
                <c:pt idx="2423">
                  <c:v>18</c:v>
                </c:pt>
                <c:pt idx="2424">
                  <c:v>19</c:v>
                </c:pt>
                <c:pt idx="2425">
                  <c:v>19</c:v>
                </c:pt>
                <c:pt idx="2426">
                  <c:v>18</c:v>
                </c:pt>
                <c:pt idx="2427">
                  <c:v>18</c:v>
                </c:pt>
                <c:pt idx="2428">
                  <c:v>19</c:v>
                </c:pt>
                <c:pt idx="2429">
                  <c:v>14</c:v>
                </c:pt>
                <c:pt idx="2430">
                  <c:v>17</c:v>
                </c:pt>
                <c:pt idx="2431">
                  <c:v>14</c:v>
                </c:pt>
                <c:pt idx="2432">
                  <c:v>15</c:v>
                </c:pt>
                <c:pt idx="2433">
                  <c:v>15</c:v>
                </c:pt>
                <c:pt idx="2434">
                  <c:v>15</c:v>
                </c:pt>
                <c:pt idx="2435">
                  <c:v>15</c:v>
                </c:pt>
                <c:pt idx="2436">
                  <c:v>13</c:v>
                </c:pt>
                <c:pt idx="2437">
                  <c:v>15</c:v>
                </c:pt>
                <c:pt idx="2438">
                  <c:v>13</c:v>
                </c:pt>
                <c:pt idx="2439">
                  <c:v>15</c:v>
                </c:pt>
                <c:pt idx="2440">
                  <c:v>15</c:v>
                </c:pt>
                <c:pt idx="2441">
                  <c:v>15</c:v>
                </c:pt>
                <c:pt idx="2442">
                  <c:v>13</c:v>
                </c:pt>
                <c:pt idx="2443">
                  <c:v>15</c:v>
                </c:pt>
                <c:pt idx="2444">
                  <c:v>15</c:v>
                </c:pt>
                <c:pt idx="2445">
                  <c:v>14</c:v>
                </c:pt>
                <c:pt idx="2446">
                  <c:v>13</c:v>
                </c:pt>
                <c:pt idx="2447">
                  <c:v>13</c:v>
                </c:pt>
                <c:pt idx="2448">
                  <c:v>12</c:v>
                </c:pt>
                <c:pt idx="2449">
                  <c:v>12</c:v>
                </c:pt>
                <c:pt idx="2450">
                  <c:v>13</c:v>
                </c:pt>
                <c:pt idx="2451">
                  <c:v>13</c:v>
                </c:pt>
                <c:pt idx="2452">
                  <c:v>13</c:v>
                </c:pt>
                <c:pt idx="2453">
                  <c:v>11</c:v>
                </c:pt>
                <c:pt idx="2454">
                  <c:v>13</c:v>
                </c:pt>
                <c:pt idx="2455">
                  <c:v>13</c:v>
                </c:pt>
                <c:pt idx="2456">
                  <c:v>14</c:v>
                </c:pt>
                <c:pt idx="2457">
                  <c:v>15</c:v>
                </c:pt>
                <c:pt idx="2458">
                  <c:v>15</c:v>
                </c:pt>
                <c:pt idx="2459">
                  <c:v>15</c:v>
                </c:pt>
                <c:pt idx="2460">
                  <c:v>11</c:v>
                </c:pt>
                <c:pt idx="2461">
                  <c:v>13</c:v>
                </c:pt>
                <c:pt idx="2462">
                  <c:v>13</c:v>
                </c:pt>
                <c:pt idx="2463">
                  <c:v>14</c:v>
                </c:pt>
                <c:pt idx="2464">
                  <c:v>14</c:v>
                </c:pt>
                <c:pt idx="2465">
                  <c:v>13</c:v>
                </c:pt>
                <c:pt idx="2466">
                  <c:v>13</c:v>
                </c:pt>
                <c:pt idx="2467">
                  <c:v>14</c:v>
                </c:pt>
                <c:pt idx="2468">
                  <c:v>17</c:v>
                </c:pt>
                <c:pt idx="2469">
                  <c:v>14</c:v>
                </c:pt>
                <c:pt idx="2470">
                  <c:v>12</c:v>
                </c:pt>
                <c:pt idx="2471">
                  <c:v>12</c:v>
                </c:pt>
                <c:pt idx="2472">
                  <c:v>13</c:v>
                </c:pt>
                <c:pt idx="2473">
                  <c:v>13</c:v>
                </c:pt>
                <c:pt idx="2474">
                  <c:v>13</c:v>
                </c:pt>
                <c:pt idx="2475">
                  <c:v>12</c:v>
                </c:pt>
                <c:pt idx="2476">
                  <c:v>13</c:v>
                </c:pt>
                <c:pt idx="2477">
                  <c:v>10</c:v>
                </c:pt>
                <c:pt idx="2478">
                  <c:v>13</c:v>
                </c:pt>
                <c:pt idx="2479">
                  <c:v>15</c:v>
                </c:pt>
                <c:pt idx="2480">
                  <c:v>13</c:v>
                </c:pt>
                <c:pt idx="2481">
                  <c:v>14</c:v>
                </c:pt>
                <c:pt idx="2482">
                  <c:v>13</c:v>
                </c:pt>
                <c:pt idx="2483">
                  <c:v>14</c:v>
                </c:pt>
                <c:pt idx="2484">
                  <c:v>13</c:v>
                </c:pt>
                <c:pt idx="2485">
                  <c:v>14</c:v>
                </c:pt>
                <c:pt idx="2486">
                  <c:v>13</c:v>
                </c:pt>
                <c:pt idx="2487">
                  <c:v>15</c:v>
                </c:pt>
                <c:pt idx="2488">
                  <c:v>15</c:v>
                </c:pt>
                <c:pt idx="2489">
                  <c:v>13</c:v>
                </c:pt>
                <c:pt idx="2490">
                  <c:v>19</c:v>
                </c:pt>
                <c:pt idx="2491">
                  <c:v>15</c:v>
                </c:pt>
                <c:pt idx="2492">
                  <c:v>15</c:v>
                </c:pt>
                <c:pt idx="2493">
                  <c:v>14</c:v>
                </c:pt>
                <c:pt idx="2494">
                  <c:v>13</c:v>
                </c:pt>
                <c:pt idx="2495">
                  <c:v>15</c:v>
                </c:pt>
                <c:pt idx="2496">
                  <c:v>15</c:v>
                </c:pt>
                <c:pt idx="2497">
                  <c:v>13</c:v>
                </c:pt>
                <c:pt idx="2498">
                  <c:v>15</c:v>
                </c:pt>
                <c:pt idx="2499">
                  <c:v>13</c:v>
                </c:pt>
                <c:pt idx="2500">
                  <c:v>14</c:v>
                </c:pt>
                <c:pt idx="2501">
                  <c:v>10</c:v>
                </c:pt>
                <c:pt idx="2502">
                  <c:v>14</c:v>
                </c:pt>
                <c:pt idx="2503">
                  <c:v>15</c:v>
                </c:pt>
                <c:pt idx="2504">
                  <c:v>13</c:v>
                </c:pt>
                <c:pt idx="2505">
                  <c:v>13</c:v>
                </c:pt>
                <c:pt idx="2506">
                  <c:v>10</c:v>
                </c:pt>
                <c:pt idx="2507">
                  <c:v>13</c:v>
                </c:pt>
                <c:pt idx="2508">
                  <c:v>12</c:v>
                </c:pt>
                <c:pt idx="2509">
                  <c:v>11</c:v>
                </c:pt>
                <c:pt idx="2510">
                  <c:v>11</c:v>
                </c:pt>
                <c:pt idx="2511">
                  <c:v>11</c:v>
                </c:pt>
                <c:pt idx="2512">
                  <c:v>11</c:v>
                </c:pt>
                <c:pt idx="2513">
                  <c:v>10</c:v>
                </c:pt>
                <c:pt idx="2514">
                  <c:v>13</c:v>
                </c:pt>
                <c:pt idx="2515">
                  <c:v>14</c:v>
                </c:pt>
                <c:pt idx="2516">
                  <c:v>13</c:v>
                </c:pt>
                <c:pt idx="2517">
                  <c:v>13</c:v>
                </c:pt>
                <c:pt idx="2518">
                  <c:v>11</c:v>
                </c:pt>
                <c:pt idx="2519">
                  <c:v>13</c:v>
                </c:pt>
                <c:pt idx="2520">
                  <c:v>11</c:v>
                </c:pt>
                <c:pt idx="2521">
                  <c:v>12</c:v>
                </c:pt>
                <c:pt idx="2522">
                  <c:v>13</c:v>
                </c:pt>
                <c:pt idx="2523">
                  <c:v>11</c:v>
                </c:pt>
                <c:pt idx="2524">
                  <c:v>12</c:v>
                </c:pt>
                <c:pt idx="2525">
                  <c:v>12</c:v>
                </c:pt>
                <c:pt idx="2526">
                  <c:v>11</c:v>
                </c:pt>
                <c:pt idx="2527">
                  <c:v>11</c:v>
                </c:pt>
                <c:pt idx="2528">
                  <c:v>9</c:v>
                </c:pt>
                <c:pt idx="2529">
                  <c:v>9</c:v>
                </c:pt>
                <c:pt idx="2530">
                  <c:v>8</c:v>
                </c:pt>
                <c:pt idx="2531">
                  <c:v>7</c:v>
                </c:pt>
                <c:pt idx="2532">
                  <c:v>7</c:v>
                </c:pt>
                <c:pt idx="2533">
                  <c:v>8</c:v>
                </c:pt>
                <c:pt idx="2534">
                  <c:v>7</c:v>
                </c:pt>
                <c:pt idx="2535">
                  <c:v>6</c:v>
                </c:pt>
                <c:pt idx="2536">
                  <c:v>7</c:v>
                </c:pt>
                <c:pt idx="2537">
                  <c:v>7</c:v>
                </c:pt>
                <c:pt idx="2538">
                  <c:v>8</c:v>
                </c:pt>
                <c:pt idx="2539">
                  <c:v>8</c:v>
                </c:pt>
                <c:pt idx="2540">
                  <c:v>8</c:v>
                </c:pt>
                <c:pt idx="2541">
                  <c:v>7</c:v>
                </c:pt>
                <c:pt idx="2542">
                  <c:v>9</c:v>
                </c:pt>
                <c:pt idx="2543">
                  <c:v>8</c:v>
                </c:pt>
                <c:pt idx="2544">
                  <c:v>7</c:v>
                </c:pt>
                <c:pt idx="2545">
                  <c:v>7</c:v>
                </c:pt>
                <c:pt idx="2546">
                  <c:v>12</c:v>
                </c:pt>
                <c:pt idx="2547">
                  <c:v>9</c:v>
                </c:pt>
                <c:pt idx="2548">
                  <c:v>9</c:v>
                </c:pt>
                <c:pt idx="2549">
                  <c:v>10</c:v>
                </c:pt>
                <c:pt idx="2550">
                  <c:v>9</c:v>
                </c:pt>
                <c:pt idx="2551">
                  <c:v>9</c:v>
                </c:pt>
                <c:pt idx="2552">
                  <c:v>8</c:v>
                </c:pt>
                <c:pt idx="2553">
                  <c:v>12</c:v>
                </c:pt>
                <c:pt idx="2554">
                  <c:v>9</c:v>
                </c:pt>
                <c:pt idx="2555">
                  <c:v>10</c:v>
                </c:pt>
                <c:pt idx="2556">
                  <c:v>10</c:v>
                </c:pt>
                <c:pt idx="2557">
                  <c:v>9</c:v>
                </c:pt>
                <c:pt idx="2558">
                  <c:v>9</c:v>
                </c:pt>
                <c:pt idx="2559">
                  <c:v>11</c:v>
                </c:pt>
                <c:pt idx="2560">
                  <c:v>10</c:v>
                </c:pt>
                <c:pt idx="2561">
                  <c:v>9</c:v>
                </c:pt>
                <c:pt idx="2562">
                  <c:v>8</c:v>
                </c:pt>
                <c:pt idx="2563">
                  <c:v>10</c:v>
                </c:pt>
                <c:pt idx="2564">
                  <c:v>11</c:v>
                </c:pt>
                <c:pt idx="2565">
                  <c:v>9</c:v>
                </c:pt>
                <c:pt idx="2566">
                  <c:v>11</c:v>
                </c:pt>
                <c:pt idx="2567">
                  <c:v>10</c:v>
                </c:pt>
                <c:pt idx="2568">
                  <c:v>9</c:v>
                </c:pt>
                <c:pt idx="2569">
                  <c:v>9</c:v>
                </c:pt>
                <c:pt idx="2570">
                  <c:v>10</c:v>
                </c:pt>
                <c:pt idx="2571">
                  <c:v>10</c:v>
                </c:pt>
                <c:pt idx="2572">
                  <c:v>9</c:v>
                </c:pt>
                <c:pt idx="2573">
                  <c:v>12</c:v>
                </c:pt>
                <c:pt idx="2574">
                  <c:v>12</c:v>
                </c:pt>
                <c:pt idx="2575">
                  <c:v>13</c:v>
                </c:pt>
                <c:pt idx="2576">
                  <c:v>13</c:v>
                </c:pt>
                <c:pt idx="2577">
                  <c:v>13</c:v>
                </c:pt>
                <c:pt idx="2578">
                  <c:v>13</c:v>
                </c:pt>
                <c:pt idx="2579">
                  <c:v>13</c:v>
                </c:pt>
                <c:pt idx="2580">
                  <c:v>14</c:v>
                </c:pt>
                <c:pt idx="2581">
                  <c:v>13</c:v>
                </c:pt>
                <c:pt idx="2582">
                  <c:v>13</c:v>
                </c:pt>
                <c:pt idx="2583">
                  <c:v>13</c:v>
                </c:pt>
                <c:pt idx="2584">
                  <c:v>15</c:v>
                </c:pt>
                <c:pt idx="2585">
                  <c:v>13</c:v>
                </c:pt>
                <c:pt idx="2586">
                  <c:v>11</c:v>
                </c:pt>
                <c:pt idx="2587">
                  <c:v>13</c:v>
                </c:pt>
                <c:pt idx="2588">
                  <c:v>13</c:v>
                </c:pt>
                <c:pt idx="2589">
                  <c:v>13</c:v>
                </c:pt>
                <c:pt idx="2590">
                  <c:v>13</c:v>
                </c:pt>
                <c:pt idx="2591">
                  <c:v>13</c:v>
                </c:pt>
                <c:pt idx="2592">
                  <c:v>13</c:v>
                </c:pt>
                <c:pt idx="2593">
                  <c:v>14</c:v>
                </c:pt>
                <c:pt idx="2594">
                  <c:v>12</c:v>
                </c:pt>
                <c:pt idx="2595">
                  <c:v>14</c:v>
                </c:pt>
                <c:pt idx="2596">
                  <c:v>13</c:v>
                </c:pt>
                <c:pt idx="2597">
                  <c:v>14</c:v>
                </c:pt>
                <c:pt idx="2598">
                  <c:v>13</c:v>
                </c:pt>
                <c:pt idx="2599">
                  <c:v>15</c:v>
                </c:pt>
                <c:pt idx="2600">
                  <c:v>15</c:v>
                </c:pt>
                <c:pt idx="2601">
                  <c:v>17</c:v>
                </c:pt>
                <c:pt idx="2602">
                  <c:v>18</c:v>
                </c:pt>
                <c:pt idx="2603">
                  <c:v>15</c:v>
                </c:pt>
                <c:pt idx="2604">
                  <c:v>15</c:v>
                </c:pt>
                <c:pt idx="2605">
                  <c:v>13</c:v>
                </c:pt>
                <c:pt idx="2606">
                  <c:v>15</c:v>
                </c:pt>
                <c:pt idx="2607">
                  <c:v>15</c:v>
                </c:pt>
                <c:pt idx="2608">
                  <c:v>14</c:v>
                </c:pt>
                <c:pt idx="2609">
                  <c:v>13</c:v>
                </c:pt>
                <c:pt idx="2610">
                  <c:v>13</c:v>
                </c:pt>
                <c:pt idx="2611">
                  <c:v>14</c:v>
                </c:pt>
                <c:pt idx="2612">
                  <c:v>13</c:v>
                </c:pt>
                <c:pt idx="2613">
                  <c:v>15</c:v>
                </c:pt>
                <c:pt idx="2614">
                  <c:v>13</c:v>
                </c:pt>
                <c:pt idx="2615">
                  <c:v>14</c:v>
                </c:pt>
                <c:pt idx="2616">
                  <c:v>14</c:v>
                </c:pt>
                <c:pt idx="2617">
                  <c:v>13</c:v>
                </c:pt>
                <c:pt idx="2618">
                  <c:v>15</c:v>
                </c:pt>
                <c:pt idx="2619">
                  <c:v>14</c:v>
                </c:pt>
                <c:pt idx="2620">
                  <c:v>13</c:v>
                </c:pt>
                <c:pt idx="2621">
                  <c:v>15</c:v>
                </c:pt>
                <c:pt idx="2622">
                  <c:v>13</c:v>
                </c:pt>
                <c:pt idx="2623">
                  <c:v>12</c:v>
                </c:pt>
                <c:pt idx="2624">
                  <c:v>14</c:v>
                </c:pt>
                <c:pt idx="2625">
                  <c:v>13</c:v>
                </c:pt>
                <c:pt idx="2626">
                  <c:v>12</c:v>
                </c:pt>
                <c:pt idx="2627">
                  <c:v>10</c:v>
                </c:pt>
                <c:pt idx="2628">
                  <c:v>13</c:v>
                </c:pt>
                <c:pt idx="2629">
                  <c:v>11</c:v>
                </c:pt>
                <c:pt idx="2630">
                  <c:v>12</c:v>
                </c:pt>
                <c:pt idx="2631">
                  <c:v>12</c:v>
                </c:pt>
                <c:pt idx="2632">
                  <c:v>13</c:v>
                </c:pt>
                <c:pt idx="2633">
                  <c:v>12</c:v>
                </c:pt>
                <c:pt idx="2634">
                  <c:v>10</c:v>
                </c:pt>
                <c:pt idx="2635">
                  <c:v>14</c:v>
                </c:pt>
                <c:pt idx="2636">
                  <c:v>12</c:v>
                </c:pt>
                <c:pt idx="2637">
                  <c:v>13</c:v>
                </c:pt>
                <c:pt idx="2638">
                  <c:v>13</c:v>
                </c:pt>
                <c:pt idx="2639">
                  <c:v>13</c:v>
                </c:pt>
                <c:pt idx="2640">
                  <c:v>14</c:v>
                </c:pt>
                <c:pt idx="2641">
                  <c:v>13</c:v>
                </c:pt>
                <c:pt idx="2642">
                  <c:v>15</c:v>
                </c:pt>
                <c:pt idx="2643">
                  <c:v>15</c:v>
                </c:pt>
                <c:pt idx="2644">
                  <c:v>15</c:v>
                </c:pt>
                <c:pt idx="2645">
                  <c:v>15</c:v>
                </c:pt>
                <c:pt idx="2646">
                  <c:v>18</c:v>
                </c:pt>
                <c:pt idx="2647">
                  <c:v>15</c:v>
                </c:pt>
                <c:pt idx="2648">
                  <c:v>14</c:v>
                </c:pt>
                <c:pt idx="2649">
                  <c:v>17</c:v>
                </c:pt>
                <c:pt idx="2650">
                  <c:v>15</c:v>
                </c:pt>
                <c:pt idx="2651">
                  <c:v>15</c:v>
                </c:pt>
                <c:pt idx="2652">
                  <c:v>17</c:v>
                </c:pt>
                <c:pt idx="2653">
                  <c:v>15</c:v>
                </c:pt>
                <c:pt idx="2654">
                  <c:v>15</c:v>
                </c:pt>
                <c:pt idx="2655">
                  <c:v>14</c:v>
                </c:pt>
                <c:pt idx="2656">
                  <c:v>17</c:v>
                </c:pt>
                <c:pt idx="2657">
                  <c:v>15</c:v>
                </c:pt>
                <c:pt idx="2658">
                  <c:v>15</c:v>
                </c:pt>
                <c:pt idx="2659">
                  <c:v>17</c:v>
                </c:pt>
                <c:pt idx="2660">
                  <c:v>13</c:v>
                </c:pt>
                <c:pt idx="2661">
                  <c:v>15</c:v>
                </c:pt>
                <c:pt idx="2662">
                  <c:v>15</c:v>
                </c:pt>
                <c:pt idx="2663">
                  <c:v>15</c:v>
                </c:pt>
                <c:pt idx="2664">
                  <c:v>14</c:v>
                </c:pt>
                <c:pt idx="2665">
                  <c:v>14</c:v>
                </c:pt>
                <c:pt idx="2666">
                  <c:v>13</c:v>
                </c:pt>
                <c:pt idx="2667">
                  <c:v>12</c:v>
                </c:pt>
                <c:pt idx="2668">
                  <c:v>13</c:v>
                </c:pt>
                <c:pt idx="2669">
                  <c:v>13</c:v>
                </c:pt>
                <c:pt idx="2670">
                  <c:v>11</c:v>
                </c:pt>
                <c:pt idx="2671">
                  <c:v>11</c:v>
                </c:pt>
                <c:pt idx="2672">
                  <c:v>10</c:v>
                </c:pt>
                <c:pt idx="2673">
                  <c:v>12</c:v>
                </c:pt>
                <c:pt idx="2674">
                  <c:v>10</c:v>
                </c:pt>
                <c:pt idx="2675">
                  <c:v>9</c:v>
                </c:pt>
                <c:pt idx="2676">
                  <c:v>9</c:v>
                </c:pt>
                <c:pt idx="2677">
                  <c:v>7</c:v>
                </c:pt>
                <c:pt idx="2678">
                  <c:v>8</c:v>
                </c:pt>
                <c:pt idx="2679">
                  <c:v>7</c:v>
                </c:pt>
                <c:pt idx="2680">
                  <c:v>10</c:v>
                </c:pt>
                <c:pt idx="2681">
                  <c:v>9</c:v>
                </c:pt>
                <c:pt idx="2682">
                  <c:v>7</c:v>
                </c:pt>
                <c:pt idx="2683">
                  <c:v>9</c:v>
                </c:pt>
                <c:pt idx="2684">
                  <c:v>7</c:v>
                </c:pt>
                <c:pt idx="2685">
                  <c:v>7</c:v>
                </c:pt>
                <c:pt idx="2686">
                  <c:v>7</c:v>
                </c:pt>
                <c:pt idx="2687">
                  <c:v>8</c:v>
                </c:pt>
                <c:pt idx="2688">
                  <c:v>7</c:v>
                </c:pt>
                <c:pt idx="2689">
                  <c:v>5</c:v>
                </c:pt>
                <c:pt idx="2690">
                  <c:v>7</c:v>
                </c:pt>
                <c:pt idx="2691">
                  <c:v>9</c:v>
                </c:pt>
                <c:pt idx="2692">
                  <c:v>7</c:v>
                </c:pt>
                <c:pt idx="2693">
                  <c:v>8</c:v>
                </c:pt>
                <c:pt idx="2694">
                  <c:v>9</c:v>
                </c:pt>
                <c:pt idx="2695">
                  <c:v>9</c:v>
                </c:pt>
                <c:pt idx="2696">
                  <c:v>11</c:v>
                </c:pt>
                <c:pt idx="2697">
                  <c:v>9</c:v>
                </c:pt>
                <c:pt idx="2698">
                  <c:v>10</c:v>
                </c:pt>
                <c:pt idx="2699">
                  <c:v>9</c:v>
                </c:pt>
                <c:pt idx="2700">
                  <c:v>9</c:v>
                </c:pt>
                <c:pt idx="2701">
                  <c:v>9</c:v>
                </c:pt>
                <c:pt idx="2702">
                  <c:v>10</c:v>
                </c:pt>
                <c:pt idx="2703">
                  <c:v>11</c:v>
                </c:pt>
                <c:pt idx="2704">
                  <c:v>8</c:v>
                </c:pt>
                <c:pt idx="2705">
                  <c:v>8</c:v>
                </c:pt>
                <c:pt idx="2706">
                  <c:v>7</c:v>
                </c:pt>
                <c:pt idx="2707">
                  <c:v>10</c:v>
                </c:pt>
                <c:pt idx="2708">
                  <c:v>7</c:v>
                </c:pt>
                <c:pt idx="2709">
                  <c:v>9</c:v>
                </c:pt>
                <c:pt idx="2710">
                  <c:v>11</c:v>
                </c:pt>
                <c:pt idx="2711">
                  <c:v>11</c:v>
                </c:pt>
                <c:pt idx="2712">
                  <c:v>10</c:v>
                </c:pt>
                <c:pt idx="2713">
                  <c:v>10</c:v>
                </c:pt>
                <c:pt idx="2714">
                  <c:v>13</c:v>
                </c:pt>
                <c:pt idx="2715">
                  <c:v>11</c:v>
                </c:pt>
                <c:pt idx="2716">
                  <c:v>10</c:v>
                </c:pt>
                <c:pt idx="2717">
                  <c:v>11</c:v>
                </c:pt>
                <c:pt idx="2718">
                  <c:v>11</c:v>
                </c:pt>
                <c:pt idx="2719">
                  <c:v>11</c:v>
                </c:pt>
                <c:pt idx="2720">
                  <c:v>11</c:v>
                </c:pt>
                <c:pt idx="2721">
                  <c:v>12</c:v>
                </c:pt>
                <c:pt idx="2722">
                  <c:v>13</c:v>
                </c:pt>
                <c:pt idx="2723">
                  <c:v>11</c:v>
                </c:pt>
                <c:pt idx="2724">
                  <c:v>13</c:v>
                </c:pt>
                <c:pt idx="2725">
                  <c:v>13</c:v>
                </c:pt>
                <c:pt idx="2726">
                  <c:v>13</c:v>
                </c:pt>
                <c:pt idx="2727">
                  <c:v>15</c:v>
                </c:pt>
                <c:pt idx="2728">
                  <c:v>13</c:v>
                </c:pt>
                <c:pt idx="2729">
                  <c:v>13</c:v>
                </c:pt>
                <c:pt idx="2730">
                  <c:v>9</c:v>
                </c:pt>
                <c:pt idx="2731">
                  <c:v>13</c:v>
                </c:pt>
                <c:pt idx="2732">
                  <c:v>11</c:v>
                </c:pt>
                <c:pt idx="2733">
                  <c:v>13</c:v>
                </c:pt>
                <c:pt idx="2734">
                  <c:v>13</c:v>
                </c:pt>
                <c:pt idx="2735">
                  <c:v>12</c:v>
                </c:pt>
                <c:pt idx="2736">
                  <c:v>13</c:v>
                </c:pt>
                <c:pt idx="2737">
                  <c:v>12</c:v>
                </c:pt>
                <c:pt idx="2738">
                  <c:v>13</c:v>
                </c:pt>
                <c:pt idx="2739">
                  <c:v>12</c:v>
                </c:pt>
                <c:pt idx="2740">
                  <c:v>12</c:v>
                </c:pt>
                <c:pt idx="2741">
                  <c:v>13</c:v>
                </c:pt>
                <c:pt idx="2742">
                  <c:v>12</c:v>
                </c:pt>
                <c:pt idx="2743">
                  <c:v>11</c:v>
                </c:pt>
                <c:pt idx="2744">
                  <c:v>12</c:v>
                </c:pt>
                <c:pt idx="2745">
                  <c:v>11</c:v>
                </c:pt>
                <c:pt idx="2746">
                  <c:v>10</c:v>
                </c:pt>
                <c:pt idx="2747">
                  <c:v>8</c:v>
                </c:pt>
                <c:pt idx="2748">
                  <c:v>8</c:v>
                </c:pt>
                <c:pt idx="2749">
                  <c:v>8</c:v>
                </c:pt>
                <c:pt idx="2750">
                  <c:v>9</c:v>
                </c:pt>
                <c:pt idx="2751">
                  <c:v>10</c:v>
                </c:pt>
                <c:pt idx="2752">
                  <c:v>8</c:v>
                </c:pt>
                <c:pt idx="2753">
                  <c:v>9</c:v>
                </c:pt>
                <c:pt idx="2754">
                  <c:v>10</c:v>
                </c:pt>
                <c:pt idx="2755">
                  <c:v>11</c:v>
                </c:pt>
                <c:pt idx="2756">
                  <c:v>9</c:v>
                </c:pt>
                <c:pt idx="2757">
                  <c:v>10</c:v>
                </c:pt>
                <c:pt idx="2758">
                  <c:v>12</c:v>
                </c:pt>
                <c:pt idx="2759">
                  <c:v>9</c:v>
                </c:pt>
                <c:pt idx="2760">
                  <c:v>10</c:v>
                </c:pt>
                <c:pt idx="2761">
                  <c:v>10</c:v>
                </c:pt>
                <c:pt idx="2762">
                  <c:v>10</c:v>
                </c:pt>
                <c:pt idx="2763">
                  <c:v>10</c:v>
                </c:pt>
                <c:pt idx="2764">
                  <c:v>8</c:v>
                </c:pt>
                <c:pt idx="2765">
                  <c:v>9</c:v>
                </c:pt>
                <c:pt idx="2766">
                  <c:v>11</c:v>
                </c:pt>
                <c:pt idx="2767">
                  <c:v>10</c:v>
                </c:pt>
                <c:pt idx="2768">
                  <c:v>9</c:v>
                </c:pt>
                <c:pt idx="2769">
                  <c:v>10</c:v>
                </c:pt>
                <c:pt idx="2770">
                  <c:v>9</c:v>
                </c:pt>
                <c:pt idx="2771">
                  <c:v>9</c:v>
                </c:pt>
                <c:pt idx="2772">
                  <c:v>9</c:v>
                </c:pt>
                <c:pt idx="2773">
                  <c:v>9</c:v>
                </c:pt>
                <c:pt idx="2774">
                  <c:v>9</c:v>
                </c:pt>
                <c:pt idx="2775">
                  <c:v>9</c:v>
                </c:pt>
                <c:pt idx="2776">
                  <c:v>8</c:v>
                </c:pt>
                <c:pt idx="2777">
                  <c:v>8</c:v>
                </c:pt>
                <c:pt idx="2778">
                  <c:v>9</c:v>
                </c:pt>
                <c:pt idx="2779">
                  <c:v>10</c:v>
                </c:pt>
                <c:pt idx="2780">
                  <c:v>9</c:v>
                </c:pt>
                <c:pt idx="2781">
                  <c:v>7</c:v>
                </c:pt>
                <c:pt idx="2782">
                  <c:v>9</c:v>
                </c:pt>
                <c:pt idx="2783">
                  <c:v>9</c:v>
                </c:pt>
                <c:pt idx="2784">
                  <c:v>9</c:v>
                </c:pt>
                <c:pt idx="2785">
                  <c:v>7</c:v>
                </c:pt>
                <c:pt idx="2786">
                  <c:v>7</c:v>
                </c:pt>
                <c:pt idx="2787">
                  <c:v>7</c:v>
                </c:pt>
                <c:pt idx="2788">
                  <c:v>6</c:v>
                </c:pt>
                <c:pt idx="2789">
                  <c:v>8</c:v>
                </c:pt>
                <c:pt idx="2790">
                  <c:v>9</c:v>
                </c:pt>
                <c:pt idx="2791">
                  <c:v>11</c:v>
                </c:pt>
                <c:pt idx="2792">
                  <c:v>10</c:v>
                </c:pt>
                <c:pt idx="2793">
                  <c:v>8</c:v>
                </c:pt>
                <c:pt idx="2794">
                  <c:v>7</c:v>
                </c:pt>
                <c:pt idx="2795">
                  <c:v>7</c:v>
                </c:pt>
                <c:pt idx="2796">
                  <c:v>8</c:v>
                </c:pt>
                <c:pt idx="2797">
                  <c:v>8</c:v>
                </c:pt>
                <c:pt idx="2798">
                  <c:v>7</c:v>
                </c:pt>
                <c:pt idx="2799">
                  <c:v>9</c:v>
                </c:pt>
                <c:pt idx="2800">
                  <c:v>6</c:v>
                </c:pt>
                <c:pt idx="2801">
                  <c:v>7</c:v>
                </c:pt>
                <c:pt idx="2802">
                  <c:v>6</c:v>
                </c:pt>
                <c:pt idx="2803">
                  <c:v>7</c:v>
                </c:pt>
                <c:pt idx="2804">
                  <c:v>8</c:v>
                </c:pt>
                <c:pt idx="2805">
                  <c:v>5</c:v>
                </c:pt>
                <c:pt idx="2806">
                  <c:v>7</c:v>
                </c:pt>
                <c:pt idx="2807">
                  <c:v>6</c:v>
                </c:pt>
                <c:pt idx="2808">
                  <c:v>7</c:v>
                </c:pt>
                <c:pt idx="2809">
                  <c:v>5</c:v>
                </c:pt>
                <c:pt idx="2810">
                  <c:v>6</c:v>
                </c:pt>
                <c:pt idx="2811">
                  <c:v>7</c:v>
                </c:pt>
                <c:pt idx="2812">
                  <c:v>7</c:v>
                </c:pt>
                <c:pt idx="2813">
                  <c:v>7</c:v>
                </c:pt>
                <c:pt idx="2814">
                  <c:v>6</c:v>
                </c:pt>
                <c:pt idx="2815">
                  <c:v>8</c:v>
                </c:pt>
                <c:pt idx="2816">
                  <c:v>8</c:v>
                </c:pt>
                <c:pt idx="2817">
                  <c:v>7</c:v>
                </c:pt>
                <c:pt idx="2818">
                  <c:v>7</c:v>
                </c:pt>
                <c:pt idx="2819">
                  <c:v>8</c:v>
                </c:pt>
                <c:pt idx="2820">
                  <c:v>8</c:v>
                </c:pt>
                <c:pt idx="2821">
                  <c:v>7</c:v>
                </c:pt>
                <c:pt idx="2822">
                  <c:v>5</c:v>
                </c:pt>
                <c:pt idx="2823">
                  <c:v>7</c:v>
                </c:pt>
                <c:pt idx="2824">
                  <c:v>7</c:v>
                </c:pt>
                <c:pt idx="2825">
                  <c:v>6</c:v>
                </c:pt>
                <c:pt idx="2826">
                  <c:v>6</c:v>
                </c:pt>
                <c:pt idx="2827">
                  <c:v>5</c:v>
                </c:pt>
                <c:pt idx="2828">
                  <c:v>7</c:v>
                </c:pt>
                <c:pt idx="2829">
                  <c:v>3</c:v>
                </c:pt>
                <c:pt idx="2830">
                  <c:v>6</c:v>
                </c:pt>
                <c:pt idx="2831">
                  <c:v>5</c:v>
                </c:pt>
                <c:pt idx="2832">
                  <c:v>6</c:v>
                </c:pt>
                <c:pt idx="2833">
                  <c:v>5</c:v>
                </c:pt>
                <c:pt idx="2834">
                  <c:v>3</c:v>
                </c:pt>
                <c:pt idx="2835">
                  <c:v>3</c:v>
                </c:pt>
                <c:pt idx="2836">
                  <c:v>5</c:v>
                </c:pt>
                <c:pt idx="2837">
                  <c:v>5</c:v>
                </c:pt>
                <c:pt idx="2838">
                  <c:v>3</c:v>
                </c:pt>
                <c:pt idx="2839">
                  <c:v>2</c:v>
                </c:pt>
                <c:pt idx="2840">
                  <c:v>3</c:v>
                </c:pt>
                <c:pt idx="2841">
                  <c:v>2</c:v>
                </c:pt>
                <c:pt idx="2842">
                  <c:v>1</c:v>
                </c:pt>
                <c:pt idx="2843">
                  <c:v>3</c:v>
                </c:pt>
                <c:pt idx="2844">
                  <c:v>2</c:v>
                </c:pt>
                <c:pt idx="2845">
                  <c:v>3</c:v>
                </c:pt>
                <c:pt idx="2846">
                  <c:v>2</c:v>
                </c:pt>
                <c:pt idx="2847">
                  <c:v>3</c:v>
                </c:pt>
                <c:pt idx="2848">
                  <c:v>3</c:v>
                </c:pt>
                <c:pt idx="2849">
                  <c:v>3</c:v>
                </c:pt>
                <c:pt idx="2850">
                  <c:v>3</c:v>
                </c:pt>
                <c:pt idx="2851">
                  <c:v>1</c:v>
                </c:pt>
                <c:pt idx="2852">
                  <c:v>3</c:v>
                </c:pt>
                <c:pt idx="2853">
                  <c:v>2</c:v>
                </c:pt>
                <c:pt idx="2854">
                  <c:v>3</c:v>
                </c:pt>
                <c:pt idx="2855">
                  <c:v>2</c:v>
                </c:pt>
                <c:pt idx="2856">
                  <c:v>2</c:v>
                </c:pt>
                <c:pt idx="2857">
                  <c:v>3</c:v>
                </c:pt>
                <c:pt idx="2858">
                  <c:v>2</c:v>
                </c:pt>
                <c:pt idx="2859">
                  <c:v>2</c:v>
                </c:pt>
                <c:pt idx="2860">
                  <c:v>2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1</c:v>
                </c:pt>
                <c:pt idx="2865">
                  <c:v>0</c:v>
                </c:pt>
                <c:pt idx="2866">
                  <c:v>0</c:v>
                </c:pt>
                <c:pt idx="2867">
                  <c:v>1</c:v>
                </c:pt>
                <c:pt idx="2868">
                  <c:v>0</c:v>
                </c:pt>
                <c:pt idx="2869">
                  <c:v>5</c:v>
                </c:pt>
                <c:pt idx="2870">
                  <c:v>1</c:v>
                </c:pt>
                <c:pt idx="2871">
                  <c:v>0</c:v>
                </c:pt>
                <c:pt idx="2872">
                  <c:v>1</c:v>
                </c:pt>
                <c:pt idx="2873">
                  <c:v>0</c:v>
                </c:pt>
                <c:pt idx="2874">
                  <c:v>3</c:v>
                </c:pt>
                <c:pt idx="2875">
                  <c:v>1</c:v>
                </c:pt>
                <c:pt idx="2876">
                  <c:v>1</c:v>
                </c:pt>
                <c:pt idx="2877">
                  <c:v>1</c:v>
                </c:pt>
                <c:pt idx="2878">
                  <c:v>2</c:v>
                </c:pt>
                <c:pt idx="2879">
                  <c:v>3</c:v>
                </c:pt>
                <c:pt idx="2880">
                  <c:v>3</c:v>
                </c:pt>
                <c:pt idx="2881">
                  <c:v>5</c:v>
                </c:pt>
                <c:pt idx="2882">
                  <c:v>5</c:v>
                </c:pt>
                <c:pt idx="2883">
                  <c:v>8</c:v>
                </c:pt>
                <c:pt idx="2884">
                  <c:v>7</c:v>
                </c:pt>
                <c:pt idx="2885">
                  <c:v>7</c:v>
                </c:pt>
                <c:pt idx="2886">
                  <c:v>7</c:v>
                </c:pt>
                <c:pt idx="2887">
                  <c:v>4</c:v>
                </c:pt>
                <c:pt idx="2888">
                  <c:v>6</c:v>
                </c:pt>
                <c:pt idx="2889">
                  <c:v>6</c:v>
                </c:pt>
                <c:pt idx="2890">
                  <c:v>5</c:v>
                </c:pt>
                <c:pt idx="2891">
                  <c:v>6</c:v>
                </c:pt>
                <c:pt idx="2892">
                  <c:v>3</c:v>
                </c:pt>
                <c:pt idx="2893">
                  <c:v>3</c:v>
                </c:pt>
                <c:pt idx="2894">
                  <c:v>5</c:v>
                </c:pt>
                <c:pt idx="2895">
                  <c:v>3</c:v>
                </c:pt>
                <c:pt idx="2896">
                  <c:v>3</c:v>
                </c:pt>
                <c:pt idx="2897">
                  <c:v>3</c:v>
                </c:pt>
                <c:pt idx="2898">
                  <c:v>4</c:v>
                </c:pt>
                <c:pt idx="2899">
                  <c:v>3</c:v>
                </c:pt>
                <c:pt idx="2900">
                  <c:v>3</c:v>
                </c:pt>
                <c:pt idx="2901">
                  <c:v>2</c:v>
                </c:pt>
                <c:pt idx="2902">
                  <c:v>3</c:v>
                </c:pt>
                <c:pt idx="2903">
                  <c:v>4</c:v>
                </c:pt>
                <c:pt idx="2904">
                  <c:v>1</c:v>
                </c:pt>
                <c:pt idx="2905">
                  <c:v>3</c:v>
                </c:pt>
                <c:pt idx="2906">
                  <c:v>2</c:v>
                </c:pt>
                <c:pt idx="2907">
                  <c:v>2</c:v>
                </c:pt>
                <c:pt idx="2908">
                  <c:v>2</c:v>
                </c:pt>
                <c:pt idx="2909">
                  <c:v>0</c:v>
                </c:pt>
                <c:pt idx="2910">
                  <c:v>0</c:v>
                </c:pt>
                <c:pt idx="2911">
                  <c:v>1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1</c:v>
                </c:pt>
                <c:pt idx="2919">
                  <c:v>1</c:v>
                </c:pt>
                <c:pt idx="2920">
                  <c:v>1</c:v>
                </c:pt>
                <c:pt idx="2921">
                  <c:v>0</c:v>
                </c:pt>
                <c:pt idx="2922">
                  <c:v>3</c:v>
                </c:pt>
                <c:pt idx="2923">
                  <c:v>1</c:v>
                </c:pt>
                <c:pt idx="2924">
                  <c:v>2</c:v>
                </c:pt>
                <c:pt idx="2925">
                  <c:v>2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3</c:v>
                </c:pt>
                <c:pt idx="2930">
                  <c:v>1</c:v>
                </c:pt>
                <c:pt idx="2931">
                  <c:v>3</c:v>
                </c:pt>
                <c:pt idx="2932">
                  <c:v>3</c:v>
                </c:pt>
                <c:pt idx="2933">
                  <c:v>3</c:v>
                </c:pt>
                <c:pt idx="2934">
                  <c:v>3</c:v>
                </c:pt>
                <c:pt idx="2935">
                  <c:v>2</c:v>
                </c:pt>
                <c:pt idx="2936">
                  <c:v>4</c:v>
                </c:pt>
                <c:pt idx="2937">
                  <c:v>3</c:v>
                </c:pt>
                <c:pt idx="2938">
                  <c:v>1</c:v>
                </c:pt>
                <c:pt idx="2939">
                  <c:v>4</c:v>
                </c:pt>
                <c:pt idx="2940">
                  <c:v>3</c:v>
                </c:pt>
                <c:pt idx="2941">
                  <c:v>2</c:v>
                </c:pt>
                <c:pt idx="2942">
                  <c:v>4</c:v>
                </c:pt>
                <c:pt idx="2943">
                  <c:v>2</c:v>
                </c:pt>
                <c:pt idx="2944">
                  <c:v>3</c:v>
                </c:pt>
                <c:pt idx="2945">
                  <c:v>2</c:v>
                </c:pt>
                <c:pt idx="2946">
                  <c:v>5</c:v>
                </c:pt>
                <c:pt idx="2947">
                  <c:v>6</c:v>
                </c:pt>
                <c:pt idx="2948">
                  <c:v>4</c:v>
                </c:pt>
                <c:pt idx="2949">
                  <c:v>6</c:v>
                </c:pt>
                <c:pt idx="2950">
                  <c:v>4</c:v>
                </c:pt>
                <c:pt idx="2951">
                  <c:v>6</c:v>
                </c:pt>
                <c:pt idx="2952">
                  <c:v>5</c:v>
                </c:pt>
                <c:pt idx="2953">
                  <c:v>6</c:v>
                </c:pt>
                <c:pt idx="2954">
                  <c:v>5</c:v>
                </c:pt>
                <c:pt idx="2955">
                  <c:v>4</c:v>
                </c:pt>
                <c:pt idx="2956">
                  <c:v>5</c:v>
                </c:pt>
                <c:pt idx="2957">
                  <c:v>3</c:v>
                </c:pt>
                <c:pt idx="2958">
                  <c:v>6</c:v>
                </c:pt>
                <c:pt idx="2959">
                  <c:v>5</c:v>
                </c:pt>
                <c:pt idx="2960">
                  <c:v>5</c:v>
                </c:pt>
                <c:pt idx="2961">
                  <c:v>4</c:v>
                </c:pt>
                <c:pt idx="2962">
                  <c:v>5</c:v>
                </c:pt>
                <c:pt idx="2963">
                  <c:v>5</c:v>
                </c:pt>
                <c:pt idx="2964">
                  <c:v>5</c:v>
                </c:pt>
                <c:pt idx="2965">
                  <c:v>5</c:v>
                </c:pt>
                <c:pt idx="2966">
                  <c:v>4</c:v>
                </c:pt>
                <c:pt idx="2967">
                  <c:v>3</c:v>
                </c:pt>
                <c:pt idx="2968">
                  <c:v>3</c:v>
                </c:pt>
                <c:pt idx="2969">
                  <c:v>1</c:v>
                </c:pt>
                <c:pt idx="2970">
                  <c:v>3</c:v>
                </c:pt>
                <c:pt idx="2971">
                  <c:v>5</c:v>
                </c:pt>
                <c:pt idx="2972">
                  <c:v>5</c:v>
                </c:pt>
                <c:pt idx="2973">
                  <c:v>5</c:v>
                </c:pt>
                <c:pt idx="2974">
                  <c:v>4</c:v>
                </c:pt>
                <c:pt idx="2975">
                  <c:v>5</c:v>
                </c:pt>
                <c:pt idx="2976">
                  <c:v>5</c:v>
                </c:pt>
                <c:pt idx="2977">
                  <c:v>5</c:v>
                </c:pt>
                <c:pt idx="2978">
                  <c:v>4</c:v>
                </c:pt>
                <c:pt idx="2979">
                  <c:v>4</c:v>
                </c:pt>
                <c:pt idx="2980">
                  <c:v>5</c:v>
                </c:pt>
                <c:pt idx="2981">
                  <c:v>3</c:v>
                </c:pt>
                <c:pt idx="2982">
                  <c:v>4</c:v>
                </c:pt>
                <c:pt idx="2983">
                  <c:v>4</c:v>
                </c:pt>
                <c:pt idx="2984">
                  <c:v>6</c:v>
                </c:pt>
                <c:pt idx="2985">
                  <c:v>6</c:v>
                </c:pt>
                <c:pt idx="2986">
                  <c:v>5</c:v>
                </c:pt>
                <c:pt idx="2987">
                  <c:v>6</c:v>
                </c:pt>
                <c:pt idx="2988">
                  <c:v>5</c:v>
                </c:pt>
                <c:pt idx="2989">
                  <c:v>3</c:v>
                </c:pt>
                <c:pt idx="2990">
                  <c:v>5</c:v>
                </c:pt>
                <c:pt idx="2991">
                  <c:v>3</c:v>
                </c:pt>
                <c:pt idx="2992">
                  <c:v>4</c:v>
                </c:pt>
                <c:pt idx="2993">
                  <c:v>3</c:v>
                </c:pt>
                <c:pt idx="2994">
                  <c:v>3</c:v>
                </c:pt>
                <c:pt idx="2995">
                  <c:v>3</c:v>
                </c:pt>
                <c:pt idx="2996">
                  <c:v>3</c:v>
                </c:pt>
                <c:pt idx="2997">
                  <c:v>4</c:v>
                </c:pt>
                <c:pt idx="2998">
                  <c:v>3</c:v>
                </c:pt>
                <c:pt idx="2999">
                  <c:v>5</c:v>
                </c:pt>
                <c:pt idx="3000">
                  <c:v>1</c:v>
                </c:pt>
                <c:pt idx="3001">
                  <c:v>4</c:v>
                </c:pt>
                <c:pt idx="3002">
                  <c:v>3</c:v>
                </c:pt>
                <c:pt idx="3003">
                  <c:v>3</c:v>
                </c:pt>
                <c:pt idx="3004">
                  <c:v>5</c:v>
                </c:pt>
                <c:pt idx="3005">
                  <c:v>3</c:v>
                </c:pt>
                <c:pt idx="3006">
                  <c:v>6</c:v>
                </c:pt>
                <c:pt idx="3007">
                  <c:v>6</c:v>
                </c:pt>
                <c:pt idx="3008">
                  <c:v>6</c:v>
                </c:pt>
                <c:pt idx="3009">
                  <c:v>6</c:v>
                </c:pt>
                <c:pt idx="3010">
                  <c:v>6</c:v>
                </c:pt>
                <c:pt idx="3011">
                  <c:v>6</c:v>
                </c:pt>
                <c:pt idx="3012">
                  <c:v>5</c:v>
                </c:pt>
                <c:pt idx="3013">
                  <c:v>6</c:v>
                </c:pt>
                <c:pt idx="3014">
                  <c:v>8</c:v>
                </c:pt>
                <c:pt idx="3015">
                  <c:v>6</c:v>
                </c:pt>
                <c:pt idx="3016">
                  <c:v>4</c:v>
                </c:pt>
                <c:pt idx="3017">
                  <c:v>4</c:v>
                </c:pt>
                <c:pt idx="3018">
                  <c:v>4</c:v>
                </c:pt>
                <c:pt idx="3019">
                  <c:v>3</c:v>
                </c:pt>
                <c:pt idx="3020">
                  <c:v>4</c:v>
                </c:pt>
                <c:pt idx="3021">
                  <c:v>4</c:v>
                </c:pt>
                <c:pt idx="3022">
                  <c:v>2</c:v>
                </c:pt>
                <c:pt idx="3023">
                  <c:v>3</c:v>
                </c:pt>
                <c:pt idx="3024">
                  <c:v>2</c:v>
                </c:pt>
                <c:pt idx="3025">
                  <c:v>8</c:v>
                </c:pt>
                <c:pt idx="3026">
                  <c:v>4</c:v>
                </c:pt>
                <c:pt idx="3027">
                  <c:v>3</c:v>
                </c:pt>
                <c:pt idx="3028">
                  <c:v>3</c:v>
                </c:pt>
                <c:pt idx="3029">
                  <c:v>1</c:v>
                </c:pt>
                <c:pt idx="3030">
                  <c:v>1</c:v>
                </c:pt>
                <c:pt idx="3031">
                  <c:v>1</c:v>
                </c:pt>
                <c:pt idx="3032">
                  <c:v>3</c:v>
                </c:pt>
                <c:pt idx="3033">
                  <c:v>1</c:v>
                </c:pt>
                <c:pt idx="3034">
                  <c:v>3</c:v>
                </c:pt>
                <c:pt idx="3035">
                  <c:v>3</c:v>
                </c:pt>
                <c:pt idx="3036">
                  <c:v>3</c:v>
                </c:pt>
                <c:pt idx="3037">
                  <c:v>3</c:v>
                </c:pt>
                <c:pt idx="3038">
                  <c:v>3</c:v>
                </c:pt>
                <c:pt idx="3039">
                  <c:v>3</c:v>
                </c:pt>
                <c:pt idx="3040">
                  <c:v>3</c:v>
                </c:pt>
                <c:pt idx="3041">
                  <c:v>3</c:v>
                </c:pt>
                <c:pt idx="3042">
                  <c:v>3</c:v>
                </c:pt>
                <c:pt idx="3043">
                  <c:v>1</c:v>
                </c:pt>
                <c:pt idx="3044">
                  <c:v>2</c:v>
                </c:pt>
                <c:pt idx="3045">
                  <c:v>3</c:v>
                </c:pt>
                <c:pt idx="3046">
                  <c:v>1</c:v>
                </c:pt>
                <c:pt idx="3047">
                  <c:v>3</c:v>
                </c:pt>
                <c:pt idx="3048">
                  <c:v>1</c:v>
                </c:pt>
                <c:pt idx="3049">
                  <c:v>2</c:v>
                </c:pt>
                <c:pt idx="3050">
                  <c:v>1</c:v>
                </c:pt>
                <c:pt idx="3051">
                  <c:v>1</c:v>
                </c:pt>
                <c:pt idx="3052">
                  <c:v>3</c:v>
                </c:pt>
                <c:pt idx="3053">
                  <c:v>2</c:v>
                </c:pt>
                <c:pt idx="3054">
                  <c:v>1</c:v>
                </c:pt>
                <c:pt idx="3055">
                  <c:v>1</c:v>
                </c:pt>
                <c:pt idx="3056">
                  <c:v>3</c:v>
                </c:pt>
                <c:pt idx="3057">
                  <c:v>2</c:v>
                </c:pt>
                <c:pt idx="3058">
                  <c:v>3</c:v>
                </c:pt>
                <c:pt idx="3059">
                  <c:v>4</c:v>
                </c:pt>
                <c:pt idx="3060">
                  <c:v>3</c:v>
                </c:pt>
                <c:pt idx="3061">
                  <c:v>4</c:v>
                </c:pt>
                <c:pt idx="3062">
                  <c:v>2</c:v>
                </c:pt>
                <c:pt idx="3063">
                  <c:v>4</c:v>
                </c:pt>
                <c:pt idx="3064">
                  <c:v>4</c:v>
                </c:pt>
                <c:pt idx="3065">
                  <c:v>3</c:v>
                </c:pt>
                <c:pt idx="3066">
                  <c:v>3</c:v>
                </c:pt>
                <c:pt idx="3067">
                  <c:v>5</c:v>
                </c:pt>
                <c:pt idx="3068">
                  <c:v>4</c:v>
                </c:pt>
                <c:pt idx="3069">
                  <c:v>5</c:v>
                </c:pt>
                <c:pt idx="3070">
                  <c:v>6</c:v>
                </c:pt>
                <c:pt idx="3071">
                  <c:v>3</c:v>
                </c:pt>
                <c:pt idx="3072">
                  <c:v>4</c:v>
                </c:pt>
                <c:pt idx="3073">
                  <c:v>5</c:v>
                </c:pt>
                <c:pt idx="3074">
                  <c:v>3</c:v>
                </c:pt>
                <c:pt idx="3075">
                  <c:v>3</c:v>
                </c:pt>
                <c:pt idx="3076">
                  <c:v>5</c:v>
                </c:pt>
                <c:pt idx="3077">
                  <c:v>3</c:v>
                </c:pt>
                <c:pt idx="3078">
                  <c:v>4</c:v>
                </c:pt>
                <c:pt idx="3079">
                  <c:v>3</c:v>
                </c:pt>
                <c:pt idx="3080">
                  <c:v>3</c:v>
                </c:pt>
                <c:pt idx="3081">
                  <c:v>3</c:v>
                </c:pt>
                <c:pt idx="3082">
                  <c:v>3</c:v>
                </c:pt>
                <c:pt idx="3083">
                  <c:v>3</c:v>
                </c:pt>
                <c:pt idx="3084">
                  <c:v>3</c:v>
                </c:pt>
                <c:pt idx="3085">
                  <c:v>4</c:v>
                </c:pt>
                <c:pt idx="3086">
                  <c:v>1</c:v>
                </c:pt>
                <c:pt idx="3087">
                  <c:v>4</c:v>
                </c:pt>
                <c:pt idx="3088">
                  <c:v>3</c:v>
                </c:pt>
                <c:pt idx="3089">
                  <c:v>3</c:v>
                </c:pt>
                <c:pt idx="3090">
                  <c:v>3</c:v>
                </c:pt>
                <c:pt idx="3091">
                  <c:v>4</c:v>
                </c:pt>
                <c:pt idx="3092">
                  <c:v>5</c:v>
                </c:pt>
                <c:pt idx="3093">
                  <c:v>1</c:v>
                </c:pt>
                <c:pt idx="3094">
                  <c:v>3</c:v>
                </c:pt>
                <c:pt idx="3095">
                  <c:v>0</c:v>
                </c:pt>
                <c:pt idx="3096">
                  <c:v>1</c:v>
                </c:pt>
                <c:pt idx="3097">
                  <c:v>3</c:v>
                </c:pt>
                <c:pt idx="3098">
                  <c:v>1</c:v>
                </c:pt>
                <c:pt idx="3099">
                  <c:v>3</c:v>
                </c:pt>
                <c:pt idx="3100">
                  <c:v>3</c:v>
                </c:pt>
                <c:pt idx="3101">
                  <c:v>1</c:v>
                </c:pt>
                <c:pt idx="3102">
                  <c:v>2</c:v>
                </c:pt>
                <c:pt idx="3103">
                  <c:v>0</c:v>
                </c:pt>
                <c:pt idx="3104">
                  <c:v>3</c:v>
                </c:pt>
                <c:pt idx="3105">
                  <c:v>3</c:v>
                </c:pt>
                <c:pt idx="3106">
                  <c:v>3</c:v>
                </c:pt>
                <c:pt idx="3107">
                  <c:v>3</c:v>
                </c:pt>
                <c:pt idx="3108">
                  <c:v>1</c:v>
                </c:pt>
                <c:pt idx="3109">
                  <c:v>3</c:v>
                </c:pt>
                <c:pt idx="3110">
                  <c:v>1</c:v>
                </c:pt>
                <c:pt idx="3111">
                  <c:v>2</c:v>
                </c:pt>
                <c:pt idx="3112">
                  <c:v>1</c:v>
                </c:pt>
                <c:pt idx="3113">
                  <c:v>3</c:v>
                </c:pt>
                <c:pt idx="3114">
                  <c:v>2</c:v>
                </c:pt>
                <c:pt idx="3115">
                  <c:v>3</c:v>
                </c:pt>
                <c:pt idx="3116">
                  <c:v>3</c:v>
                </c:pt>
                <c:pt idx="3117">
                  <c:v>3</c:v>
                </c:pt>
                <c:pt idx="3118">
                  <c:v>5</c:v>
                </c:pt>
                <c:pt idx="3119">
                  <c:v>3</c:v>
                </c:pt>
                <c:pt idx="3120">
                  <c:v>3</c:v>
                </c:pt>
                <c:pt idx="3121">
                  <c:v>5</c:v>
                </c:pt>
                <c:pt idx="3122">
                  <c:v>3</c:v>
                </c:pt>
                <c:pt idx="3123">
                  <c:v>3</c:v>
                </c:pt>
                <c:pt idx="3124">
                  <c:v>4</c:v>
                </c:pt>
                <c:pt idx="3125">
                  <c:v>3</c:v>
                </c:pt>
                <c:pt idx="3126">
                  <c:v>2</c:v>
                </c:pt>
                <c:pt idx="3127">
                  <c:v>0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1</c:v>
                </c:pt>
                <c:pt idx="3134">
                  <c:v>0</c:v>
                </c:pt>
                <c:pt idx="3135">
                  <c:v>0</c:v>
                </c:pt>
                <c:pt idx="3136">
                  <c:v>0</c:v>
                </c:pt>
                <c:pt idx="3137">
                  <c:v>2</c:v>
                </c:pt>
                <c:pt idx="3138">
                  <c:v>0</c:v>
                </c:pt>
                <c:pt idx="3139">
                  <c:v>0</c:v>
                </c:pt>
                <c:pt idx="3140">
                  <c:v>1</c:v>
                </c:pt>
                <c:pt idx="3141">
                  <c:v>0</c:v>
                </c:pt>
                <c:pt idx="3142">
                  <c:v>1</c:v>
                </c:pt>
                <c:pt idx="3143">
                  <c:v>0</c:v>
                </c:pt>
                <c:pt idx="3144">
                  <c:v>0</c:v>
                </c:pt>
                <c:pt idx="3145">
                  <c:v>2</c:v>
                </c:pt>
                <c:pt idx="3146">
                  <c:v>0</c:v>
                </c:pt>
                <c:pt idx="3147">
                  <c:v>0</c:v>
                </c:pt>
                <c:pt idx="3148">
                  <c:v>2</c:v>
                </c:pt>
                <c:pt idx="3149">
                  <c:v>2</c:v>
                </c:pt>
                <c:pt idx="3150">
                  <c:v>1</c:v>
                </c:pt>
                <c:pt idx="3151">
                  <c:v>2</c:v>
                </c:pt>
                <c:pt idx="3152">
                  <c:v>3</c:v>
                </c:pt>
                <c:pt idx="3153">
                  <c:v>3</c:v>
                </c:pt>
                <c:pt idx="3154">
                  <c:v>3</c:v>
                </c:pt>
                <c:pt idx="3155">
                  <c:v>5</c:v>
                </c:pt>
                <c:pt idx="3156">
                  <c:v>3</c:v>
                </c:pt>
                <c:pt idx="3157">
                  <c:v>4</c:v>
                </c:pt>
                <c:pt idx="3158">
                  <c:v>1</c:v>
                </c:pt>
                <c:pt idx="3159">
                  <c:v>7</c:v>
                </c:pt>
                <c:pt idx="3160">
                  <c:v>5</c:v>
                </c:pt>
                <c:pt idx="3161">
                  <c:v>4</c:v>
                </c:pt>
                <c:pt idx="3162">
                  <c:v>5</c:v>
                </c:pt>
                <c:pt idx="3163">
                  <c:v>3</c:v>
                </c:pt>
                <c:pt idx="3164">
                  <c:v>5</c:v>
                </c:pt>
                <c:pt idx="3165">
                  <c:v>4</c:v>
                </c:pt>
                <c:pt idx="3166">
                  <c:v>4</c:v>
                </c:pt>
                <c:pt idx="3167">
                  <c:v>4</c:v>
                </c:pt>
                <c:pt idx="3168">
                  <c:v>2</c:v>
                </c:pt>
                <c:pt idx="3169">
                  <c:v>4</c:v>
                </c:pt>
                <c:pt idx="3170">
                  <c:v>7</c:v>
                </c:pt>
                <c:pt idx="3171">
                  <c:v>4</c:v>
                </c:pt>
                <c:pt idx="3172">
                  <c:v>3</c:v>
                </c:pt>
                <c:pt idx="3173">
                  <c:v>3</c:v>
                </c:pt>
                <c:pt idx="3174">
                  <c:v>2</c:v>
                </c:pt>
                <c:pt idx="3175">
                  <c:v>1</c:v>
                </c:pt>
                <c:pt idx="3176">
                  <c:v>1</c:v>
                </c:pt>
                <c:pt idx="3177">
                  <c:v>2</c:v>
                </c:pt>
                <c:pt idx="3178">
                  <c:v>2</c:v>
                </c:pt>
                <c:pt idx="3179">
                  <c:v>3</c:v>
                </c:pt>
                <c:pt idx="3180">
                  <c:v>1</c:v>
                </c:pt>
                <c:pt idx="3181">
                  <c:v>2</c:v>
                </c:pt>
                <c:pt idx="3182">
                  <c:v>1</c:v>
                </c:pt>
                <c:pt idx="3183">
                  <c:v>2</c:v>
                </c:pt>
                <c:pt idx="3184">
                  <c:v>2</c:v>
                </c:pt>
                <c:pt idx="3185">
                  <c:v>0</c:v>
                </c:pt>
                <c:pt idx="3186">
                  <c:v>2</c:v>
                </c:pt>
                <c:pt idx="3187">
                  <c:v>0</c:v>
                </c:pt>
                <c:pt idx="3188">
                  <c:v>0</c:v>
                </c:pt>
                <c:pt idx="3189">
                  <c:v>1</c:v>
                </c:pt>
                <c:pt idx="3190">
                  <c:v>1</c:v>
                </c:pt>
                <c:pt idx="3191">
                  <c:v>0</c:v>
                </c:pt>
                <c:pt idx="3192">
                  <c:v>0</c:v>
                </c:pt>
                <c:pt idx="3193">
                  <c:v>1</c:v>
                </c:pt>
                <c:pt idx="3194">
                  <c:v>0</c:v>
                </c:pt>
                <c:pt idx="3195">
                  <c:v>1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1</c:v>
                </c:pt>
                <c:pt idx="3201">
                  <c:v>1</c:v>
                </c:pt>
                <c:pt idx="3202">
                  <c:v>0</c:v>
                </c:pt>
                <c:pt idx="3203">
                  <c:v>1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2</c:v>
                </c:pt>
                <c:pt idx="3208">
                  <c:v>2</c:v>
                </c:pt>
                <c:pt idx="3209">
                  <c:v>3</c:v>
                </c:pt>
                <c:pt idx="3210">
                  <c:v>3</c:v>
                </c:pt>
                <c:pt idx="3211">
                  <c:v>2</c:v>
                </c:pt>
                <c:pt idx="3212">
                  <c:v>5</c:v>
                </c:pt>
                <c:pt idx="3213">
                  <c:v>1</c:v>
                </c:pt>
                <c:pt idx="3214">
                  <c:v>3</c:v>
                </c:pt>
                <c:pt idx="3215">
                  <c:v>5</c:v>
                </c:pt>
                <c:pt idx="3216">
                  <c:v>3</c:v>
                </c:pt>
                <c:pt idx="3217">
                  <c:v>3</c:v>
                </c:pt>
                <c:pt idx="3218">
                  <c:v>2</c:v>
                </c:pt>
                <c:pt idx="3219">
                  <c:v>2</c:v>
                </c:pt>
                <c:pt idx="3220">
                  <c:v>2</c:v>
                </c:pt>
                <c:pt idx="3221">
                  <c:v>3</c:v>
                </c:pt>
                <c:pt idx="3222">
                  <c:v>2</c:v>
                </c:pt>
                <c:pt idx="3223">
                  <c:v>3</c:v>
                </c:pt>
                <c:pt idx="3224">
                  <c:v>2</c:v>
                </c:pt>
                <c:pt idx="3225">
                  <c:v>1</c:v>
                </c:pt>
                <c:pt idx="3226">
                  <c:v>2</c:v>
                </c:pt>
                <c:pt idx="3227">
                  <c:v>1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1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1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1</c:v>
                </c:pt>
                <c:pt idx="3256">
                  <c:v>1</c:v>
                </c:pt>
                <c:pt idx="3257">
                  <c:v>1</c:v>
                </c:pt>
                <c:pt idx="3258">
                  <c:v>1</c:v>
                </c:pt>
                <c:pt idx="3259">
                  <c:v>1</c:v>
                </c:pt>
                <c:pt idx="3260">
                  <c:v>1</c:v>
                </c:pt>
                <c:pt idx="3261">
                  <c:v>1</c:v>
                </c:pt>
                <c:pt idx="3262">
                  <c:v>1</c:v>
                </c:pt>
                <c:pt idx="3263">
                  <c:v>3</c:v>
                </c:pt>
                <c:pt idx="3264">
                  <c:v>1</c:v>
                </c:pt>
                <c:pt idx="3265">
                  <c:v>3</c:v>
                </c:pt>
                <c:pt idx="3266">
                  <c:v>3</c:v>
                </c:pt>
                <c:pt idx="3267">
                  <c:v>3</c:v>
                </c:pt>
                <c:pt idx="3268">
                  <c:v>4</c:v>
                </c:pt>
                <c:pt idx="3269">
                  <c:v>2</c:v>
                </c:pt>
                <c:pt idx="3270">
                  <c:v>7</c:v>
                </c:pt>
                <c:pt idx="3271">
                  <c:v>4</c:v>
                </c:pt>
                <c:pt idx="3272">
                  <c:v>6</c:v>
                </c:pt>
                <c:pt idx="3273">
                  <c:v>5</c:v>
                </c:pt>
                <c:pt idx="3274">
                  <c:v>5</c:v>
                </c:pt>
                <c:pt idx="3275">
                  <c:v>5</c:v>
                </c:pt>
                <c:pt idx="3276">
                  <c:v>5</c:v>
                </c:pt>
                <c:pt idx="3277">
                  <c:v>3</c:v>
                </c:pt>
                <c:pt idx="3278">
                  <c:v>3</c:v>
                </c:pt>
                <c:pt idx="3279">
                  <c:v>1</c:v>
                </c:pt>
                <c:pt idx="3280">
                  <c:v>1</c:v>
                </c:pt>
                <c:pt idx="3281">
                  <c:v>0</c:v>
                </c:pt>
                <c:pt idx="3282">
                  <c:v>0</c:v>
                </c:pt>
                <c:pt idx="3283">
                  <c:v>2</c:v>
                </c:pt>
                <c:pt idx="3284">
                  <c:v>3</c:v>
                </c:pt>
                <c:pt idx="3285">
                  <c:v>4</c:v>
                </c:pt>
                <c:pt idx="3286">
                  <c:v>2</c:v>
                </c:pt>
                <c:pt idx="3287">
                  <c:v>4</c:v>
                </c:pt>
                <c:pt idx="3288">
                  <c:v>5</c:v>
                </c:pt>
                <c:pt idx="3289">
                  <c:v>7</c:v>
                </c:pt>
                <c:pt idx="3290">
                  <c:v>8</c:v>
                </c:pt>
                <c:pt idx="3291">
                  <c:v>9</c:v>
                </c:pt>
                <c:pt idx="3292">
                  <c:v>12</c:v>
                </c:pt>
                <c:pt idx="3293">
                  <c:v>12</c:v>
                </c:pt>
                <c:pt idx="3294">
                  <c:v>11</c:v>
                </c:pt>
                <c:pt idx="3295">
                  <c:v>9</c:v>
                </c:pt>
                <c:pt idx="3296">
                  <c:v>8</c:v>
                </c:pt>
                <c:pt idx="3297">
                  <c:v>6</c:v>
                </c:pt>
                <c:pt idx="3298">
                  <c:v>4</c:v>
                </c:pt>
                <c:pt idx="3299">
                  <c:v>6</c:v>
                </c:pt>
                <c:pt idx="3300">
                  <c:v>6</c:v>
                </c:pt>
                <c:pt idx="3301">
                  <c:v>5</c:v>
                </c:pt>
                <c:pt idx="3302">
                  <c:v>5</c:v>
                </c:pt>
                <c:pt idx="3303">
                  <c:v>5</c:v>
                </c:pt>
                <c:pt idx="3304">
                  <c:v>6</c:v>
                </c:pt>
                <c:pt idx="3305">
                  <c:v>6</c:v>
                </c:pt>
                <c:pt idx="3306">
                  <c:v>6</c:v>
                </c:pt>
                <c:pt idx="3307">
                  <c:v>8</c:v>
                </c:pt>
                <c:pt idx="3308">
                  <c:v>7</c:v>
                </c:pt>
                <c:pt idx="3309">
                  <c:v>9</c:v>
                </c:pt>
                <c:pt idx="3310">
                  <c:v>6</c:v>
                </c:pt>
                <c:pt idx="3311">
                  <c:v>7</c:v>
                </c:pt>
                <c:pt idx="3312">
                  <c:v>8</c:v>
                </c:pt>
                <c:pt idx="3313">
                  <c:v>8</c:v>
                </c:pt>
                <c:pt idx="3314">
                  <c:v>8</c:v>
                </c:pt>
                <c:pt idx="3315">
                  <c:v>8</c:v>
                </c:pt>
                <c:pt idx="3316">
                  <c:v>9</c:v>
                </c:pt>
                <c:pt idx="3317">
                  <c:v>5</c:v>
                </c:pt>
                <c:pt idx="3318">
                  <c:v>6</c:v>
                </c:pt>
                <c:pt idx="3319">
                  <c:v>6</c:v>
                </c:pt>
                <c:pt idx="3320">
                  <c:v>6</c:v>
                </c:pt>
                <c:pt idx="3321">
                  <c:v>5</c:v>
                </c:pt>
                <c:pt idx="3322">
                  <c:v>4</c:v>
                </c:pt>
                <c:pt idx="3323">
                  <c:v>5</c:v>
                </c:pt>
                <c:pt idx="3324">
                  <c:v>5</c:v>
                </c:pt>
                <c:pt idx="3325">
                  <c:v>3</c:v>
                </c:pt>
                <c:pt idx="3326">
                  <c:v>6</c:v>
                </c:pt>
                <c:pt idx="3327">
                  <c:v>5</c:v>
                </c:pt>
                <c:pt idx="3328">
                  <c:v>5</c:v>
                </c:pt>
                <c:pt idx="3329">
                  <c:v>5</c:v>
                </c:pt>
                <c:pt idx="3330">
                  <c:v>6</c:v>
                </c:pt>
                <c:pt idx="3331">
                  <c:v>6</c:v>
                </c:pt>
                <c:pt idx="3332">
                  <c:v>5</c:v>
                </c:pt>
                <c:pt idx="3333">
                  <c:v>7</c:v>
                </c:pt>
                <c:pt idx="3334">
                  <c:v>5</c:v>
                </c:pt>
                <c:pt idx="3335">
                  <c:v>6</c:v>
                </c:pt>
                <c:pt idx="3336">
                  <c:v>7</c:v>
                </c:pt>
                <c:pt idx="3337">
                  <c:v>8</c:v>
                </c:pt>
                <c:pt idx="3338">
                  <c:v>8</c:v>
                </c:pt>
                <c:pt idx="3339">
                  <c:v>5</c:v>
                </c:pt>
                <c:pt idx="3340">
                  <c:v>9</c:v>
                </c:pt>
                <c:pt idx="3341">
                  <c:v>7</c:v>
                </c:pt>
                <c:pt idx="3342">
                  <c:v>6</c:v>
                </c:pt>
                <c:pt idx="3343">
                  <c:v>8</c:v>
                </c:pt>
                <c:pt idx="3344">
                  <c:v>7</c:v>
                </c:pt>
                <c:pt idx="3345">
                  <c:v>6</c:v>
                </c:pt>
                <c:pt idx="3346">
                  <c:v>5</c:v>
                </c:pt>
                <c:pt idx="3347">
                  <c:v>9</c:v>
                </c:pt>
                <c:pt idx="3348">
                  <c:v>6</c:v>
                </c:pt>
                <c:pt idx="3349">
                  <c:v>7</c:v>
                </c:pt>
                <c:pt idx="3350">
                  <c:v>9</c:v>
                </c:pt>
                <c:pt idx="3351">
                  <c:v>6</c:v>
                </c:pt>
                <c:pt idx="3352">
                  <c:v>8</c:v>
                </c:pt>
                <c:pt idx="3353">
                  <c:v>8</c:v>
                </c:pt>
                <c:pt idx="3354">
                  <c:v>8</c:v>
                </c:pt>
                <c:pt idx="3355">
                  <c:v>9</c:v>
                </c:pt>
                <c:pt idx="3356">
                  <c:v>9</c:v>
                </c:pt>
                <c:pt idx="3357">
                  <c:v>9</c:v>
                </c:pt>
                <c:pt idx="3358">
                  <c:v>8</c:v>
                </c:pt>
                <c:pt idx="3359">
                  <c:v>8</c:v>
                </c:pt>
                <c:pt idx="3360">
                  <c:v>9</c:v>
                </c:pt>
                <c:pt idx="3361">
                  <c:v>10</c:v>
                </c:pt>
                <c:pt idx="3362">
                  <c:v>9</c:v>
                </c:pt>
                <c:pt idx="3363">
                  <c:v>8</c:v>
                </c:pt>
                <c:pt idx="3364">
                  <c:v>9</c:v>
                </c:pt>
                <c:pt idx="3365">
                  <c:v>9</c:v>
                </c:pt>
                <c:pt idx="3366">
                  <c:v>8</c:v>
                </c:pt>
                <c:pt idx="3367">
                  <c:v>9</c:v>
                </c:pt>
                <c:pt idx="3368">
                  <c:v>8</c:v>
                </c:pt>
                <c:pt idx="3369">
                  <c:v>8</c:v>
                </c:pt>
                <c:pt idx="3370">
                  <c:v>8</c:v>
                </c:pt>
                <c:pt idx="3371">
                  <c:v>9</c:v>
                </c:pt>
                <c:pt idx="3372">
                  <c:v>8</c:v>
                </c:pt>
                <c:pt idx="3373">
                  <c:v>9</c:v>
                </c:pt>
                <c:pt idx="3374">
                  <c:v>9</c:v>
                </c:pt>
                <c:pt idx="3375">
                  <c:v>7</c:v>
                </c:pt>
                <c:pt idx="3376">
                  <c:v>8</c:v>
                </c:pt>
                <c:pt idx="3377">
                  <c:v>6</c:v>
                </c:pt>
                <c:pt idx="3378">
                  <c:v>6</c:v>
                </c:pt>
                <c:pt idx="3379">
                  <c:v>6</c:v>
                </c:pt>
                <c:pt idx="3380">
                  <c:v>4</c:v>
                </c:pt>
                <c:pt idx="3381">
                  <c:v>4</c:v>
                </c:pt>
                <c:pt idx="3382">
                  <c:v>4</c:v>
                </c:pt>
                <c:pt idx="3383">
                  <c:v>4</c:v>
                </c:pt>
                <c:pt idx="3384">
                  <c:v>5</c:v>
                </c:pt>
                <c:pt idx="3385">
                  <c:v>5</c:v>
                </c:pt>
                <c:pt idx="3386">
                  <c:v>2</c:v>
                </c:pt>
                <c:pt idx="3387">
                  <c:v>1</c:v>
                </c:pt>
                <c:pt idx="3388">
                  <c:v>4</c:v>
                </c:pt>
                <c:pt idx="3389">
                  <c:v>3</c:v>
                </c:pt>
                <c:pt idx="3390">
                  <c:v>1</c:v>
                </c:pt>
                <c:pt idx="3391">
                  <c:v>4</c:v>
                </c:pt>
                <c:pt idx="3392">
                  <c:v>3</c:v>
                </c:pt>
                <c:pt idx="3393">
                  <c:v>5</c:v>
                </c:pt>
                <c:pt idx="3394">
                  <c:v>5</c:v>
                </c:pt>
                <c:pt idx="3395">
                  <c:v>5</c:v>
                </c:pt>
                <c:pt idx="3396">
                  <c:v>4</c:v>
                </c:pt>
                <c:pt idx="3397">
                  <c:v>5</c:v>
                </c:pt>
                <c:pt idx="3398">
                  <c:v>5</c:v>
                </c:pt>
                <c:pt idx="3399">
                  <c:v>3</c:v>
                </c:pt>
                <c:pt idx="3400">
                  <c:v>6</c:v>
                </c:pt>
                <c:pt idx="3401">
                  <c:v>5</c:v>
                </c:pt>
                <c:pt idx="3402">
                  <c:v>5</c:v>
                </c:pt>
                <c:pt idx="3403">
                  <c:v>4</c:v>
                </c:pt>
                <c:pt idx="3404">
                  <c:v>5</c:v>
                </c:pt>
                <c:pt idx="3405">
                  <c:v>3</c:v>
                </c:pt>
                <c:pt idx="3406">
                  <c:v>2</c:v>
                </c:pt>
                <c:pt idx="3407">
                  <c:v>5</c:v>
                </c:pt>
                <c:pt idx="3408">
                  <c:v>4</c:v>
                </c:pt>
                <c:pt idx="3409">
                  <c:v>5</c:v>
                </c:pt>
                <c:pt idx="3410">
                  <c:v>5</c:v>
                </c:pt>
                <c:pt idx="3411">
                  <c:v>2</c:v>
                </c:pt>
                <c:pt idx="3412">
                  <c:v>5</c:v>
                </c:pt>
                <c:pt idx="3413">
                  <c:v>6</c:v>
                </c:pt>
                <c:pt idx="3414">
                  <c:v>5</c:v>
                </c:pt>
                <c:pt idx="3415">
                  <c:v>6</c:v>
                </c:pt>
                <c:pt idx="3416">
                  <c:v>6</c:v>
                </c:pt>
                <c:pt idx="3417">
                  <c:v>7</c:v>
                </c:pt>
                <c:pt idx="3418">
                  <c:v>5</c:v>
                </c:pt>
                <c:pt idx="3419">
                  <c:v>8</c:v>
                </c:pt>
                <c:pt idx="3420">
                  <c:v>8</c:v>
                </c:pt>
                <c:pt idx="3421">
                  <c:v>7</c:v>
                </c:pt>
                <c:pt idx="3422">
                  <c:v>9</c:v>
                </c:pt>
                <c:pt idx="3423">
                  <c:v>6</c:v>
                </c:pt>
                <c:pt idx="3424">
                  <c:v>7</c:v>
                </c:pt>
                <c:pt idx="3425">
                  <c:v>6</c:v>
                </c:pt>
                <c:pt idx="3426">
                  <c:v>8</c:v>
                </c:pt>
                <c:pt idx="3427">
                  <c:v>7</c:v>
                </c:pt>
                <c:pt idx="3428">
                  <c:v>6</c:v>
                </c:pt>
                <c:pt idx="3429">
                  <c:v>7</c:v>
                </c:pt>
                <c:pt idx="3430">
                  <c:v>6</c:v>
                </c:pt>
                <c:pt idx="3431">
                  <c:v>7</c:v>
                </c:pt>
                <c:pt idx="3432">
                  <c:v>6</c:v>
                </c:pt>
                <c:pt idx="3433">
                  <c:v>7</c:v>
                </c:pt>
                <c:pt idx="3434">
                  <c:v>6</c:v>
                </c:pt>
                <c:pt idx="3435">
                  <c:v>7</c:v>
                </c:pt>
                <c:pt idx="3436">
                  <c:v>7</c:v>
                </c:pt>
                <c:pt idx="3437">
                  <c:v>7</c:v>
                </c:pt>
                <c:pt idx="3438">
                  <c:v>7</c:v>
                </c:pt>
                <c:pt idx="3439">
                  <c:v>8</c:v>
                </c:pt>
                <c:pt idx="3440">
                  <c:v>7</c:v>
                </c:pt>
                <c:pt idx="3441">
                  <c:v>7</c:v>
                </c:pt>
                <c:pt idx="3442">
                  <c:v>5</c:v>
                </c:pt>
                <c:pt idx="3443">
                  <c:v>8</c:v>
                </c:pt>
                <c:pt idx="3444">
                  <c:v>9</c:v>
                </c:pt>
                <c:pt idx="3445">
                  <c:v>7</c:v>
                </c:pt>
                <c:pt idx="3446">
                  <c:v>9</c:v>
                </c:pt>
                <c:pt idx="3447">
                  <c:v>9</c:v>
                </c:pt>
                <c:pt idx="3448">
                  <c:v>10</c:v>
                </c:pt>
                <c:pt idx="3449">
                  <c:v>9</c:v>
                </c:pt>
                <c:pt idx="3450">
                  <c:v>12</c:v>
                </c:pt>
                <c:pt idx="3451">
                  <c:v>11</c:v>
                </c:pt>
                <c:pt idx="3452">
                  <c:v>11</c:v>
                </c:pt>
                <c:pt idx="3453">
                  <c:v>11</c:v>
                </c:pt>
                <c:pt idx="3454">
                  <c:v>10</c:v>
                </c:pt>
                <c:pt idx="3455">
                  <c:v>9</c:v>
                </c:pt>
                <c:pt idx="3456">
                  <c:v>10</c:v>
                </c:pt>
                <c:pt idx="3457">
                  <c:v>10</c:v>
                </c:pt>
                <c:pt idx="3458">
                  <c:v>9</c:v>
                </c:pt>
                <c:pt idx="3459">
                  <c:v>10</c:v>
                </c:pt>
                <c:pt idx="3460">
                  <c:v>9</c:v>
                </c:pt>
                <c:pt idx="3461">
                  <c:v>12</c:v>
                </c:pt>
                <c:pt idx="3462">
                  <c:v>9</c:v>
                </c:pt>
                <c:pt idx="3463">
                  <c:v>10</c:v>
                </c:pt>
                <c:pt idx="3464">
                  <c:v>10</c:v>
                </c:pt>
                <c:pt idx="3465">
                  <c:v>9</c:v>
                </c:pt>
                <c:pt idx="3466">
                  <c:v>10</c:v>
                </c:pt>
                <c:pt idx="3467">
                  <c:v>9</c:v>
                </c:pt>
                <c:pt idx="3468">
                  <c:v>9</c:v>
                </c:pt>
                <c:pt idx="3469">
                  <c:v>9</c:v>
                </c:pt>
                <c:pt idx="3470">
                  <c:v>9</c:v>
                </c:pt>
                <c:pt idx="3471">
                  <c:v>11</c:v>
                </c:pt>
                <c:pt idx="3472">
                  <c:v>9</c:v>
                </c:pt>
                <c:pt idx="3473">
                  <c:v>8</c:v>
                </c:pt>
                <c:pt idx="3474">
                  <c:v>9</c:v>
                </c:pt>
                <c:pt idx="3475">
                  <c:v>8</c:v>
                </c:pt>
                <c:pt idx="3476">
                  <c:v>9</c:v>
                </c:pt>
                <c:pt idx="3477">
                  <c:v>11</c:v>
                </c:pt>
                <c:pt idx="3478">
                  <c:v>10</c:v>
                </c:pt>
                <c:pt idx="3479">
                  <c:v>11</c:v>
                </c:pt>
                <c:pt idx="3480">
                  <c:v>8</c:v>
                </c:pt>
                <c:pt idx="3481">
                  <c:v>11</c:v>
                </c:pt>
                <c:pt idx="3482">
                  <c:v>9</c:v>
                </c:pt>
                <c:pt idx="3483">
                  <c:v>10</c:v>
                </c:pt>
                <c:pt idx="3484">
                  <c:v>12</c:v>
                </c:pt>
                <c:pt idx="3485">
                  <c:v>9</c:v>
                </c:pt>
                <c:pt idx="3486">
                  <c:v>12</c:v>
                </c:pt>
                <c:pt idx="3487">
                  <c:v>11</c:v>
                </c:pt>
                <c:pt idx="3488">
                  <c:v>12</c:v>
                </c:pt>
                <c:pt idx="3489">
                  <c:v>11</c:v>
                </c:pt>
                <c:pt idx="3490">
                  <c:v>11</c:v>
                </c:pt>
                <c:pt idx="3491">
                  <c:v>12</c:v>
                </c:pt>
                <c:pt idx="3492">
                  <c:v>9</c:v>
                </c:pt>
                <c:pt idx="3493">
                  <c:v>12</c:v>
                </c:pt>
                <c:pt idx="3494">
                  <c:v>12</c:v>
                </c:pt>
                <c:pt idx="3495">
                  <c:v>15</c:v>
                </c:pt>
                <c:pt idx="3496">
                  <c:v>12</c:v>
                </c:pt>
                <c:pt idx="3497">
                  <c:v>11</c:v>
                </c:pt>
                <c:pt idx="3498">
                  <c:v>14</c:v>
                </c:pt>
                <c:pt idx="3499">
                  <c:v>12</c:v>
                </c:pt>
                <c:pt idx="3500">
                  <c:v>12</c:v>
                </c:pt>
                <c:pt idx="3501">
                  <c:v>14</c:v>
                </c:pt>
                <c:pt idx="3502">
                  <c:v>14</c:v>
                </c:pt>
                <c:pt idx="3503">
                  <c:v>14</c:v>
                </c:pt>
                <c:pt idx="3504">
                  <c:v>12</c:v>
                </c:pt>
                <c:pt idx="3505">
                  <c:v>14</c:v>
                </c:pt>
                <c:pt idx="3506">
                  <c:v>14</c:v>
                </c:pt>
                <c:pt idx="3507">
                  <c:v>12</c:v>
                </c:pt>
                <c:pt idx="3508">
                  <c:v>14</c:v>
                </c:pt>
                <c:pt idx="3509">
                  <c:v>11</c:v>
                </c:pt>
                <c:pt idx="3510">
                  <c:v>11</c:v>
                </c:pt>
                <c:pt idx="3511">
                  <c:v>8</c:v>
                </c:pt>
                <c:pt idx="3512">
                  <c:v>10</c:v>
                </c:pt>
                <c:pt idx="3513">
                  <c:v>9</c:v>
                </c:pt>
                <c:pt idx="3514">
                  <c:v>10</c:v>
                </c:pt>
                <c:pt idx="3515">
                  <c:v>10</c:v>
                </c:pt>
                <c:pt idx="3516">
                  <c:v>10</c:v>
                </c:pt>
                <c:pt idx="3517">
                  <c:v>11</c:v>
                </c:pt>
                <c:pt idx="3518">
                  <c:v>8</c:v>
                </c:pt>
                <c:pt idx="3519">
                  <c:v>10</c:v>
                </c:pt>
                <c:pt idx="3520">
                  <c:v>9</c:v>
                </c:pt>
                <c:pt idx="3521">
                  <c:v>10</c:v>
                </c:pt>
                <c:pt idx="3522">
                  <c:v>10</c:v>
                </c:pt>
                <c:pt idx="3523">
                  <c:v>9</c:v>
                </c:pt>
                <c:pt idx="3524">
                  <c:v>9</c:v>
                </c:pt>
                <c:pt idx="3525">
                  <c:v>12</c:v>
                </c:pt>
                <c:pt idx="3526">
                  <c:v>10</c:v>
                </c:pt>
                <c:pt idx="3527">
                  <c:v>11</c:v>
                </c:pt>
                <c:pt idx="3528">
                  <c:v>12</c:v>
                </c:pt>
                <c:pt idx="3529">
                  <c:v>12</c:v>
                </c:pt>
                <c:pt idx="3530">
                  <c:v>14</c:v>
                </c:pt>
                <c:pt idx="3531">
                  <c:v>14</c:v>
                </c:pt>
                <c:pt idx="3532">
                  <c:v>15</c:v>
                </c:pt>
                <c:pt idx="3533">
                  <c:v>14</c:v>
                </c:pt>
                <c:pt idx="3534">
                  <c:v>15</c:v>
                </c:pt>
                <c:pt idx="3535">
                  <c:v>14</c:v>
                </c:pt>
                <c:pt idx="3536">
                  <c:v>15</c:v>
                </c:pt>
                <c:pt idx="3537">
                  <c:v>15</c:v>
                </c:pt>
                <c:pt idx="3538">
                  <c:v>15</c:v>
                </c:pt>
                <c:pt idx="3539">
                  <c:v>16</c:v>
                </c:pt>
                <c:pt idx="3540">
                  <c:v>14</c:v>
                </c:pt>
                <c:pt idx="3541">
                  <c:v>15</c:v>
                </c:pt>
                <c:pt idx="3542">
                  <c:v>44</c:v>
                </c:pt>
                <c:pt idx="3543">
                  <c:v>14</c:v>
                </c:pt>
                <c:pt idx="3544">
                  <c:v>14</c:v>
                </c:pt>
                <c:pt idx="3545">
                  <c:v>15</c:v>
                </c:pt>
                <c:pt idx="3546">
                  <c:v>14</c:v>
                </c:pt>
                <c:pt idx="3547">
                  <c:v>12</c:v>
                </c:pt>
                <c:pt idx="3548">
                  <c:v>15</c:v>
                </c:pt>
                <c:pt idx="3549">
                  <c:v>15</c:v>
                </c:pt>
                <c:pt idx="3550">
                  <c:v>16</c:v>
                </c:pt>
                <c:pt idx="3551">
                  <c:v>15</c:v>
                </c:pt>
                <c:pt idx="3552">
                  <c:v>15</c:v>
                </c:pt>
                <c:pt idx="3553">
                  <c:v>14</c:v>
                </c:pt>
                <c:pt idx="3554">
                  <c:v>15</c:v>
                </c:pt>
                <c:pt idx="3555">
                  <c:v>15</c:v>
                </c:pt>
                <c:pt idx="3556">
                  <c:v>15</c:v>
                </c:pt>
                <c:pt idx="3557">
                  <c:v>14</c:v>
                </c:pt>
                <c:pt idx="3558">
                  <c:v>15</c:v>
                </c:pt>
                <c:pt idx="3559">
                  <c:v>14</c:v>
                </c:pt>
                <c:pt idx="3560">
                  <c:v>16</c:v>
                </c:pt>
                <c:pt idx="3561">
                  <c:v>19</c:v>
                </c:pt>
                <c:pt idx="3562">
                  <c:v>15</c:v>
                </c:pt>
                <c:pt idx="3563">
                  <c:v>15</c:v>
                </c:pt>
                <c:pt idx="3564">
                  <c:v>11</c:v>
                </c:pt>
                <c:pt idx="3565">
                  <c:v>15</c:v>
                </c:pt>
                <c:pt idx="3566">
                  <c:v>14</c:v>
                </c:pt>
                <c:pt idx="3567">
                  <c:v>14</c:v>
                </c:pt>
                <c:pt idx="3568">
                  <c:v>12</c:v>
                </c:pt>
                <c:pt idx="3569">
                  <c:v>14</c:v>
                </c:pt>
                <c:pt idx="3570">
                  <c:v>14</c:v>
                </c:pt>
                <c:pt idx="3571">
                  <c:v>12</c:v>
                </c:pt>
                <c:pt idx="3572">
                  <c:v>14</c:v>
                </c:pt>
                <c:pt idx="3573">
                  <c:v>14</c:v>
                </c:pt>
                <c:pt idx="3574">
                  <c:v>14</c:v>
                </c:pt>
                <c:pt idx="3575">
                  <c:v>12</c:v>
                </c:pt>
                <c:pt idx="3576">
                  <c:v>11</c:v>
                </c:pt>
                <c:pt idx="3577">
                  <c:v>14</c:v>
                </c:pt>
                <c:pt idx="3578">
                  <c:v>14</c:v>
                </c:pt>
                <c:pt idx="3579">
                  <c:v>14</c:v>
                </c:pt>
                <c:pt idx="3580">
                  <c:v>15</c:v>
                </c:pt>
                <c:pt idx="3581">
                  <c:v>14</c:v>
                </c:pt>
                <c:pt idx="3582">
                  <c:v>14</c:v>
                </c:pt>
                <c:pt idx="3583">
                  <c:v>18</c:v>
                </c:pt>
                <c:pt idx="3584">
                  <c:v>14</c:v>
                </c:pt>
                <c:pt idx="3585">
                  <c:v>14</c:v>
                </c:pt>
                <c:pt idx="3586">
                  <c:v>14</c:v>
                </c:pt>
                <c:pt idx="3587">
                  <c:v>14</c:v>
                </c:pt>
                <c:pt idx="3588">
                  <c:v>14</c:v>
                </c:pt>
                <c:pt idx="3589">
                  <c:v>14</c:v>
                </c:pt>
                <c:pt idx="3590">
                  <c:v>14</c:v>
                </c:pt>
                <c:pt idx="3591">
                  <c:v>15</c:v>
                </c:pt>
                <c:pt idx="3592">
                  <c:v>15</c:v>
                </c:pt>
                <c:pt idx="3593">
                  <c:v>12</c:v>
                </c:pt>
                <c:pt idx="3594">
                  <c:v>15</c:v>
                </c:pt>
                <c:pt idx="3595">
                  <c:v>12</c:v>
                </c:pt>
                <c:pt idx="3596">
                  <c:v>12</c:v>
                </c:pt>
                <c:pt idx="3597">
                  <c:v>14</c:v>
                </c:pt>
                <c:pt idx="3598">
                  <c:v>12</c:v>
                </c:pt>
                <c:pt idx="3599">
                  <c:v>14</c:v>
                </c:pt>
                <c:pt idx="3600">
                  <c:v>12</c:v>
                </c:pt>
                <c:pt idx="3601">
                  <c:v>12</c:v>
                </c:pt>
                <c:pt idx="3602">
                  <c:v>14</c:v>
                </c:pt>
                <c:pt idx="3603">
                  <c:v>12</c:v>
                </c:pt>
                <c:pt idx="3604">
                  <c:v>12</c:v>
                </c:pt>
                <c:pt idx="3605">
                  <c:v>14</c:v>
                </c:pt>
                <c:pt idx="3606">
                  <c:v>12</c:v>
                </c:pt>
                <c:pt idx="3607">
                  <c:v>12</c:v>
                </c:pt>
                <c:pt idx="3608">
                  <c:v>12</c:v>
                </c:pt>
                <c:pt idx="3609">
                  <c:v>12</c:v>
                </c:pt>
                <c:pt idx="3610">
                  <c:v>12</c:v>
                </c:pt>
                <c:pt idx="3611">
                  <c:v>14</c:v>
                </c:pt>
                <c:pt idx="3612">
                  <c:v>12</c:v>
                </c:pt>
                <c:pt idx="3613">
                  <c:v>12</c:v>
                </c:pt>
                <c:pt idx="3614">
                  <c:v>9</c:v>
                </c:pt>
                <c:pt idx="3615">
                  <c:v>12</c:v>
                </c:pt>
                <c:pt idx="3616">
                  <c:v>10</c:v>
                </c:pt>
                <c:pt idx="3617">
                  <c:v>9</c:v>
                </c:pt>
                <c:pt idx="3618">
                  <c:v>10</c:v>
                </c:pt>
                <c:pt idx="3619">
                  <c:v>9</c:v>
                </c:pt>
                <c:pt idx="3620">
                  <c:v>9</c:v>
                </c:pt>
                <c:pt idx="3621">
                  <c:v>5</c:v>
                </c:pt>
                <c:pt idx="3622">
                  <c:v>8</c:v>
                </c:pt>
                <c:pt idx="3623">
                  <c:v>10</c:v>
                </c:pt>
                <c:pt idx="3624">
                  <c:v>12</c:v>
                </c:pt>
                <c:pt idx="3625">
                  <c:v>11</c:v>
                </c:pt>
                <c:pt idx="3626">
                  <c:v>12</c:v>
                </c:pt>
                <c:pt idx="3627">
                  <c:v>12</c:v>
                </c:pt>
                <c:pt idx="3628">
                  <c:v>9</c:v>
                </c:pt>
                <c:pt idx="3629">
                  <c:v>11</c:v>
                </c:pt>
                <c:pt idx="3630">
                  <c:v>12</c:v>
                </c:pt>
                <c:pt idx="3631">
                  <c:v>11</c:v>
                </c:pt>
                <c:pt idx="3632">
                  <c:v>9</c:v>
                </c:pt>
                <c:pt idx="3633">
                  <c:v>9</c:v>
                </c:pt>
                <c:pt idx="3634">
                  <c:v>8</c:v>
                </c:pt>
                <c:pt idx="3635">
                  <c:v>10</c:v>
                </c:pt>
                <c:pt idx="3636">
                  <c:v>9</c:v>
                </c:pt>
                <c:pt idx="3637">
                  <c:v>9</c:v>
                </c:pt>
                <c:pt idx="3638">
                  <c:v>9</c:v>
                </c:pt>
                <c:pt idx="3639">
                  <c:v>10</c:v>
                </c:pt>
                <c:pt idx="3640">
                  <c:v>8</c:v>
                </c:pt>
                <c:pt idx="3641">
                  <c:v>7</c:v>
                </c:pt>
                <c:pt idx="3642">
                  <c:v>9</c:v>
                </c:pt>
                <c:pt idx="3643">
                  <c:v>8</c:v>
                </c:pt>
                <c:pt idx="3644">
                  <c:v>6</c:v>
                </c:pt>
                <c:pt idx="3645">
                  <c:v>6</c:v>
                </c:pt>
                <c:pt idx="3646">
                  <c:v>7</c:v>
                </c:pt>
                <c:pt idx="3647">
                  <c:v>6</c:v>
                </c:pt>
                <c:pt idx="3648">
                  <c:v>8</c:v>
                </c:pt>
                <c:pt idx="3649">
                  <c:v>7</c:v>
                </c:pt>
                <c:pt idx="3650">
                  <c:v>8</c:v>
                </c:pt>
                <c:pt idx="3651">
                  <c:v>7</c:v>
                </c:pt>
                <c:pt idx="3652">
                  <c:v>5</c:v>
                </c:pt>
                <c:pt idx="3653">
                  <c:v>7</c:v>
                </c:pt>
                <c:pt idx="3654">
                  <c:v>6</c:v>
                </c:pt>
                <c:pt idx="3655">
                  <c:v>6</c:v>
                </c:pt>
                <c:pt idx="3656">
                  <c:v>6</c:v>
                </c:pt>
                <c:pt idx="3657">
                  <c:v>6</c:v>
                </c:pt>
                <c:pt idx="3658">
                  <c:v>5</c:v>
                </c:pt>
                <c:pt idx="3659">
                  <c:v>6</c:v>
                </c:pt>
                <c:pt idx="3660">
                  <c:v>5</c:v>
                </c:pt>
                <c:pt idx="3661">
                  <c:v>8</c:v>
                </c:pt>
                <c:pt idx="3662">
                  <c:v>5</c:v>
                </c:pt>
                <c:pt idx="3663">
                  <c:v>5</c:v>
                </c:pt>
                <c:pt idx="3664">
                  <c:v>4</c:v>
                </c:pt>
                <c:pt idx="3665">
                  <c:v>4</c:v>
                </c:pt>
                <c:pt idx="3666">
                  <c:v>5</c:v>
                </c:pt>
                <c:pt idx="3667">
                  <c:v>5</c:v>
                </c:pt>
                <c:pt idx="3668">
                  <c:v>4</c:v>
                </c:pt>
                <c:pt idx="3669">
                  <c:v>2</c:v>
                </c:pt>
                <c:pt idx="3670">
                  <c:v>5</c:v>
                </c:pt>
                <c:pt idx="3671">
                  <c:v>5</c:v>
                </c:pt>
                <c:pt idx="3672">
                  <c:v>5</c:v>
                </c:pt>
                <c:pt idx="3673">
                  <c:v>6</c:v>
                </c:pt>
                <c:pt idx="3674">
                  <c:v>2</c:v>
                </c:pt>
                <c:pt idx="3675">
                  <c:v>5</c:v>
                </c:pt>
                <c:pt idx="3676">
                  <c:v>5</c:v>
                </c:pt>
                <c:pt idx="3677">
                  <c:v>5</c:v>
                </c:pt>
                <c:pt idx="3678">
                  <c:v>4</c:v>
                </c:pt>
                <c:pt idx="3679">
                  <c:v>5</c:v>
                </c:pt>
                <c:pt idx="3680">
                  <c:v>5</c:v>
                </c:pt>
                <c:pt idx="3681">
                  <c:v>5</c:v>
                </c:pt>
                <c:pt idx="3682">
                  <c:v>5</c:v>
                </c:pt>
                <c:pt idx="3683">
                  <c:v>6</c:v>
                </c:pt>
                <c:pt idx="3684">
                  <c:v>6</c:v>
                </c:pt>
                <c:pt idx="3685">
                  <c:v>6</c:v>
                </c:pt>
                <c:pt idx="3686">
                  <c:v>5</c:v>
                </c:pt>
                <c:pt idx="3687">
                  <c:v>6</c:v>
                </c:pt>
                <c:pt idx="3688">
                  <c:v>6</c:v>
                </c:pt>
                <c:pt idx="3689">
                  <c:v>5</c:v>
                </c:pt>
                <c:pt idx="3690">
                  <c:v>7</c:v>
                </c:pt>
                <c:pt idx="3691">
                  <c:v>6</c:v>
                </c:pt>
                <c:pt idx="3692">
                  <c:v>6</c:v>
                </c:pt>
                <c:pt idx="3693">
                  <c:v>6</c:v>
                </c:pt>
                <c:pt idx="3694">
                  <c:v>8</c:v>
                </c:pt>
                <c:pt idx="3695">
                  <c:v>6</c:v>
                </c:pt>
                <c:pt idx="3696">
                  <c:v>6</c:v>
                </c:pt>
                <c:pt idx="3697">
                  <c:v>8</c:v>
                </c:pt>
                <c:pt idx="3698">
                  <c:v>6</c:v>
                </c:pt>
                <c:pt idx="3699">
                  <c:v>6</c:v>
                </c:pt>
                <c:pt idx="3700">
                  <c:v>6</c:v>
                </c:pt>
                <c:pt idx="3701">
                  <c:v>8</c:v>
                </c:pt>
                <c:pt idx="3702">
                  <c:v>7</c:v>
                </c:pt>
                <c:pt idx="3703">
                  <c:v>7</c:v>
                </c:pt>
                <c:pt idx="3704">
                  <c:v>8</c:v>
                </c:pt>
                <c:pt idx="3705">
                  <c:v>9</c:v>
                </c:pt>
                <c:pt idx="3706">
                  <c:v>9</c:v>
                </c:pt>
                <c:pt idx="3707">
                  <c:v>8</c:v>
                </c:pt>
                <c:pt idx="3708">
                  <c:v>9</c:v>
                </c:pt>
                <c:pt idx="3709">
                  <c:v>9</c:v>
                </c:pt>
                <c:pt idx="3710">
                  <c:v>9</c:v>
                </c:pt>
                <c:pt idx="3711">
                  <c:v>9</c:v>
                </c:pt>
                <c:pt idx="3712">
                  <c:v>10</c:v>
                </c:pt>
                <c:pt idx="3713">
                  <c:v>9</c:v>
                </c:pt>
                <c:pt idx="3714">
                  <c:v>10</c:v>
                </c:pt>
                <c:pt idx="3715">
                  <c:v>9</c:v>
                </c:pt>
                <c:pt idx="3716">
                  <c:v>10</c:v>
                </c:pt>
                <c:pt idx="3717">
                  <c:v>12</c:v>
                </c:pt>
                <c:pt idx="3718">
                  <c:v>9</c:v>
                </c:pt>
                <c:pt idx="3719">
                  <c:v>10</c:v>
                </c:pt>
                <c:pt idx="3720">
                  <c:v>8</c:v>
                </c:pt>
                <c:pt idx="3721">
                  <c:v>8</c:v>
                </c:pt>
                <c:pt idx="3722">
                  <c:v>9</c:v>
                </c:pt>
                <c:pt idx="3723">
                  <c:v>9</c:v>
                </c:pt>
                <c:pt idx="3724">
                  <c:v>9</c:v>
                </c:pt>
                <c:pt idx="3725">
                  <c:v>9</c:v>
                </c:pt>
                <c:pt idx="3726">
                  <c:v>9</c:v>
                </c:pt>
                <c:pt idx="3727">
                  <c:v>9</c:v>
                </c:pt>
                <c:pt idx="3728">
                  <c:v>9</c:v>
                </c:pt>
                <c:pt idx="3729">
                  <c:v>8</c:v>
                </c:pt>
                <c:pt idx="3730">
                  <c:v>10</c:v>
                </c:pt>
                <c:pt idx="3731">
                  <c:v>11</c:v>
                </c:pt>
                <c:pt idx="3732">
                  <c:v>9</c:v>
                </c:pt>
                <c:pt idx="3733">
                  <c:v>11</c:v>
                </c:pt>
                <c:pt idx="3734">
                  <c:v>14</c:v>
                </c:pt>
                <c:pt idx="3735">
                  <c:v>14</c:v>
                </c:pt>
                <c:pt idx="3736">
                  <c:v>12</c:v>
                </c:pt>
                <c:pt idx="3737">
                  <c:v>12</c:v>
                </c:pt>
                <c:pt idx="3738">
                  <c:v>14</c:v>
                </c:pt>
                <c:pt idx="3739">
                  <c:v>16</c:v>
                </c:pt>
                <c:pt idx="3740">
                  <c:v>12</c:v>
                </c:pt>
                <c:pt idx="3741">
                  <c:v>14</c:v>
                </c:pt>
                <c:pt idx="3742">
                  <c:v>14</c:v>
                </c:pt>
                <c:pt idx="3743">
                  <c:v>12</c:v>
                </c:pt>
                <c:pt idx="3744">
                  <c:v>9</c:v>
                </c:pt>
                <c:pt idx="3745">
                  <c:v>12</c:v>
                </c:pt>
                <c:pt idx="3746">
                  <c:v>12</c:v>
                </c:pt>
                <c:pt idx="3747">
                  <c:v>12</c:v>
                </c:pt>
                <c:pt idx="3748">
                  <c:v>14</c:v>
                </c:pt>
                <c:pt idx="3749">
                  <c:v>14</c:v>
                </c:pt>
                <c:pt idx="3750">
                  <c:v>16</c:v>
                </c:pt>
                <c:pt idx="3751">
                  <c:v>11</c:v>
                </c:pt>
                <c:pt idx="3752">
                  <c:v>11</c:v>
                </c:pt>
                <c:pt idx="3753">
                  <c:v>11</c:v>
                </c:pt>
                <c:pt idx="3754">
                  <c:v>14</c:v>
                </c:pt>
                <c:pt idx="3755">
                  <c:v>14</c:v>
                </c:pt>
                <c:pt idx="3756">
                  <c:v>12</c:v>
                </c:pt>
                <c:pt idx="3757">
                  <c:v>11</c:v>
                </c:pt>
                <c:pt idx="3758">
                  <c:v>12</c:v>
                </c:pt>
                <c:pt idx="3759">
                  <c:v>14</c:v>
                </c:pt>
                <c:pt idx="3760">
                  <c:v>14</c:v>
                </c:pt>
                <c:pt idx="3761">
                  <c:v>12</c:v>
                </c:pt>
                <c:pt idx="3762">
                  <c:v>14</c:v>
                </c:pt>
                <c:pt idx="3763">
                  <c:v>14</c:v>
                </c:pt>
                <c:pt idx="3764">
                  <c:v>12</c:v>
                </c:pt>
                <c:pt idx="3765">
                  <c:v>14</c:v>
                </c:pt>
                <c:pt idx="3766">
                  <c:v>14</c:v>
                </c:pt>
                <c:pt idx="3767">
                  <c:v>12</c:v>
                </c:pt>
                <c:pt idx="3768">
                  <c:v>10</c:v>
                </c:pt>
                <c:pt idx="3769">
                  <c:v>12</c:v>
                </c:pt>
                <c:pt idx="3770">
                  <c:v>8</c:v>
                </c:pt>
                <c:pt idx="3771">
                  <c:v>10</c:v>
                </c:pt>
                <c:pt idx="3772">
                  <c:v>10</c:v>
                </c:pt>
                <c:pt idx="3773">
                  <c:v>34</c:v>
                </c:pt>
                <c:pt idx="3774">
                  <c:v>10</c:v>
                </c:pt>
                <c:pt idx="3775">
                  <c:v>9</c:v>
                </c:pt>
                <c:pt idx="3776">
                  <c:v>10</c:v>
                </c:pt>
                <c:pt idx="3777">
                  <c:v>9</c:v>
                </c:pt>
                <c:pt idx="3778">
                  <c:v>10</c:v>
                </c:pt>
                <c:pt idx="3779">
                  <c:v>10</c:v>
                </c:pt>
                <c:pt idx="3780">
                  <c:v>9</c:v>
                </c:pt>
                <c:pt idx="3781">
                  <c:v>9</c:v>
                </c:pt>
                <c:pt idx="3782">
                  <c:v>9</c:v>
                </c:pt>
                <c:pt idx="3783">
                  <c:v>10</c:v>
                </c:pt>
                <c:pt idx="3784">
                  <c:v>10</c:v>
                </c:pt>
                <c:pt idx="3785">
                  <c:v>11</c:v>
                </c:pt>
                <c:pt idx="3786">
                  <c:v>10</c:v>
                </c:pt>
                <c:pt idx="3787">
                  <c:v>10</c:v>
                </c:pt>
                <c:pt idx="3788">
                  <c:v>10</c:v>
                </c:pt>
                <c:pt idx="3789">
                  <c:v>12</c:v>
                </c:pt>
                <c:pt idx="3790">
                  <c:v>12</c:v>
                </c:pt>
                <c:pt idx="3791">
                  <c:v>11</c:v>
                </c:pt>
                <c:pt idx="3792">
                  <c:v>10</c:v>
                </c:pt>
                <c:pt idx="3793">
                  <c:v>12</c:v>
                </c:pt>
                <c:pt idx="3794">
                  <c:v>11</c:v>
                </c:pt>
                <c:pt idx="3795">
                  <c:v>12</c:v>
                </c:pt>
                <c:pt idx="3796">
                  <c:v>14</c:v>
                </c:pt>
                <c:pt idx="3797">
                  <c:v>12</c:v>
                </c:pt>
                <c:pt idx="3798">
                  <c:v>14</c:v>
                </c:pt>
                <c:pt idx="3799">
                  <c:v>12</c:v>
                </c:pt>
                <c:pt idx="3800">
                  <c:v>14</c:v>
                </c:pt>
                <c:pt idx="3801">
                  <c:v>11</c:v>
                </c:pt>
                <c:pt idx="3802">
                  <c:v>14</c:v>
                </c:pt>
                <c:pt idx="3803">
                  <c:v>14</c:v>
                </c:pt>
                <c:pt idx="3804">
                  <c:v>14</c:v>
                </c:pt>
                <c:pt idx="3805">
                  <c:v>15</c:v>
                </c:pt>
                <c:pt idx="3806">
                  <c:v>14</c:v>
                </c:pt>
                <c:pt idx="3807">
                  <c:v>15</c:v>
                </c:pt>
                <c:pt idx="3808">
                  <c:v>15</c:v>
                </c:pt>
                <c:pt idx="3809">
                  <c:v>15</c:v>
                </c:pt>
                <c:pt idx="3810">
                  <c:v>15</c:v>
                </c:pt>
                <c:pt idx="3811">
                  <c:v>15</c:v>
                </c:pt>
                <c:pt idx="3812">
                  <c:v>15</c:v>
                </c:pt>
                <c:pt idx="3813">
                  <c:v>15</c:v>
                </c:pt>
                <c:pt idx="3814">
                  <c:v>16</c:v>
                </c:pt>
                <c:pt idx="3815">
                  <c:v>16</c:v>
                </c:pt>
                <c:pt idx="3816">
                  <c:v>15</c:v>
                </c:pt>
                <c:pt idx="3817">
                  <c:v>18</c:v>
                </c:pt>
                <c:pt idx="3818">
                  <c:v>15</c:v>
                </c:pt>
                <c:pt idx="3819">
                  <c:v>18</c:v>
                </c:pt>
                <c:pt idx="3820">
                  <c:v>18</c:v>
                </c:pt>
                <c:pt idx="3821">
                  <c:v>15</c:v>
                </c:pt>
                <c:pt idx="3822">
                  <c:v>15</c:v>
                </c:pt>
                <c:pt idx="3823">
                  <c:v>15</c:v>
                </c:pt>
                <c:pt idx="3824">
                  <c:v>18</c:v>
                </c:pt>
                <c:pt idx="3825">
                  <c:v>16</c:v>
                </c:pt>
                <c:pt idx="3826">
                  <c:v>16</c:v>
                </c:pt>
                <c:pt idx="3827">
                  <c:v>16</c:v>
                </c:pt>
                <c:pt idx="3828">
                  <c:v>20</c:v>
                </c:pt>
                <c:pt idx="3829">
                  <c:v>18</c:v>
                </c:pt>
                <c:pt idx="3830">
                  <c:v>14</c:v>
                </c:pt>
                <c:pt idx="3831">
                  <c:v>18</c:v>
                </c:pt>
                <c:pt idx="3832">
                  <c:v>16</c:v>
                </c:pt>
                <c:pt idx="3833">
                  <c:v>18</c:v>
                </c:pt>
                <c:pt idx="3834">
                  <c:v>18</c:v>
                </c:pt>
                <c:pt idx="3835">
                  <c:v>16</c:v>
                </c:pt>
                <c:pt idx="3836">
                  <c:v>18</c:v>
                </c:pt>
                <c:pt idx="3837">
                  <c:v>18</c:v>
                </c:pt>
                <c:pt idx="3838">
                  <c:v>19</c:v>
                </c:pt>
                <c:pt idx="3839">
                  <c:v>21</c:v>
                </c:pt>
                <c:pt idx="3840">
                  <c:v>18</c:v>
                </c:pt>
                <c:pt idx="3841">
                  <c:v>18</c:v>
                </c:pt>
                <c:pt idx="3842">
                  <c:v>18</c:v>
                </c:pt>
                <c:pt idx="3843">
                  <c:v>16</c:v>
                </c:pt>
                <c:pt idx="3844">
                  <c:v>18</c:v>
                </c:pt>
                <c:pt idx="3845">
                  <c:v>15</c:v>
                </c:pt>
                <c:pt idx="3846">
                  <c:v>15</c:v>
                </c:pt>
                <c:pt idx="3847">
                  <c:v>12</c:v>
                </c:pt>
                <c:pt idx="3848">
                  <c:v>15</c:v>
                </c:pt>
                <c:pt idx="3849">
                  <c:v>14</c:v>
                </c:pt>
                <c:pt idx="3850">
                  <c:v>14</c:v>
                </c:pt>
                <c:pt idx="3851">
                  <c:v>15</c:v>
                </c:pt>
                <c:pt idx="3852">
                  <c:v>15</c:v>
                </c:pt>
                <c:pt idx="3853">
                  <c:v>15</c:v>
                </c:pt>
                <c:pt idx="3854">
                  <c:v>12</c:v>
                </c:pt>
                <c:pt idx="3855">
                  <c:v>15</c:v>
                </c:pt>
                <c:pt idx="3856">
                  <c:v>15</c:v>
                </c:pt>
                <c:pt idx="3857">
                  <c:v>15</c:v>
                </c:pt>
                <c:pt idx="3858">
                  <c:v>16</c:v>
                </c:pt>
                <c:pt idx="3859">
                  <c:v>15</c:v>
                </c:pt>
                <c:pt idx="3860">
                  <c:v>18</c:v>
                </c:pt>
                <c:pt idx="3861">
                  <c:v>20</c:v>
                </c:pt>
                <c:pt idx="3862">
                  <c:v>21</c:v>
                </c:pt>
                <c:pt idx="3863">
                  <c:v>18</c:v>
                </c:pt>
                <c:pt idx="3864">
                  <c:v>16</c:v>
                </c:pt>
                <c:pt idx="3865">
                  <c:v>19</c:v>
                </c:pt>
                <c:pt idx="3866">
                  <c:v>20</c:v>
                </c:pt>
                <c:pt idx="3867">
                  <c:v>19</c:v>
                </c:pt>
                <c:pt idx="3868">
                  <c:v>20</c:v>
                </c:pt>
                <c:pt idx="3869">
                  <c:v>18</c:v>
                </c:pt>
                <c:pt idx="3870">
                  <c:v>21</c:v>
                </c:pt>
                <c:pt idx="3871">
                  <c:v>18</c:v>
                </c:pt>
                <c:pt idx="3872">
                  <c:v>21</c:v>
                </c:pt>
                <c:pt idx="3873">
                  <c:v>21</c:v>
                </c:pt>
                <c:pt idx="3874">
                  <c:v>19</c:v>
                </c:pt>
                <c:pt idx="3875">
                  <c:v>20</c:v>
                </c:pt>
                <c:pt idx="3876">
                  <c:v>21</c:v>
                </c:pt>
                <c:pt idx="3877">
                  <c:v>19</c:v>
                </c:pt>
                <c:pt idx="3878">
                  <c:v>15</c:v>
                </c:pt>
                <c:pt idx="3879">
                  <c:v>19</c:v>
                </c:pt>
                <c:pt idx="3880">
                  <c:v>18</c:v>
                </c:pt>
                <c:pt idx="3881">
                  <c:v>19</c:v>
                </c:pt>
                <c:pt idx="3882">
                  <c:v>18</c:v>
                </c:pt>
                <c:pt idx="3883">
                  <c:v>15</c:v>
                </c:pt>
                <c:pt idx="3884">
                  <c:v>20</c:v>
                </c:pt>
                <c:pt idx="3885">
                  <c:v>15</c:v>
                </c:pt>
                <c:pt idx="3886">
                  <c:v>14</c:v>
                </c:pt>
                <c:pt idx="3887">
                  <c:v>12</c:v>
                </c:pt>
                <c:pt idx="3888">
                  <c:v>9</c:v>
                </c:pt>
                <c:pt idx="3889">
                  <c:v>10</c:v>
                </c:pt>
                <c:pt idx="3890">
                  <c:v>10</c:v>
                </c:pt>
                <c:pt idx="3891">
                  <c:v>9</c:v>
                </c:pt>
                <c:pt idx="3892">
                  <c:v>9</c:v>
                </c:pt>
                <c:pt idx="3893">
                  <c:v>8</c:v>
                </c:pt>
                <c:pt idx="3894">
                  <c:v>9</c:v>
                </c:pt>
                <c:pt idx="3895">
                  <c:v>7</c:v>
                </c:pt>
                <c:pt idx="3896">
                  <c:v>8</c:v>
                </c:pt>
                <c:pt idx="3897">
                  <c:v>8</c:v>
                </c:pt>
                <c:pt idx="3898">
                  <c:v>6</c:v>
                </c:pt>
                <c:pt idx="3899">
                  <c:v>7</c:v>
                </c:pt>
                <c:pt idx="3900">
                  <c:v>6</c:v>
                </c:pt>
                <c:pt idx="3901">
                  <c:v>7</c:v>
                </c:pt>
                <c:pt idx="3902">
                  <c:v>7</c:v>
                </c:pt>
                <c:pt idx="3903">
                  <c:v>6</c:v>
                </c:pt>
                <c:pt idx="3904">
                  <c:v>7</c:v>
                </c:pt>
                <c:pt idx="3905">
                  <c:v>6</c:v>
                </c:pt>
                <c:pt idx="3906">
                  <c:v>8</c:v>
                </c:pt>
                <c:pt idx="3907">
                  <c:v>8</c:v>
                </c:pt>
                <c:pt idx="3908">
                  <c:v>8</c:v>
                </c:pt>
                <c:pt idx="3909">
                  <c:v>9</c:v>
                </c:pt>
                <c:pt idx="3910">
                  <c:v>9</c:v>
                </c:pt>
                <c:pt idx="3911">
                  <c:v>7</c:v>
                </c:pt>
                <c:pt idx="3912">
                  <c:v>8</c:v>
                </c:pt>
                <c:pt idx="3913">
                  <c:v>8</c:v>
                </c:pt>
                <c:pt idx="3914">
                  <c:v>8</c:v>
                </c:pt>
                <c:pt idx="3915">
                  <c:v>6</c:v>
                </c:pt>
                <c:pt idx="3916">
                  <c:v>7</c:v>
                </c:pt>
                <c:pt idx="3917">
                  <c:v>7</c:v>
                </c:pt>
                <c:pt idx="3918">
                  <c:v>8</c:v>
                </c:pt>
                <c:pt idx="3919">
                  <c:v>8</c:v>
                </c:pt>
                <c:pt idx="3920">
                  <c:v>7</c:v>
                </c:pt>
                <c:pt idx="3921">
                  <c:v>8</c:v>
                </c:pt>
                <c:pt idx="3922">
                  <c:v>5</c:v>
                </c:pt>
                <c:pt idx="3923">
                  <c:v>8</c:v>
                </c:pt>
                <c:pt idx="3924">
                  <c:v>6</c:v>
                </c:pt>
                <c:pt idx="3925">
                  <c:v>8</c:v>
                </c:pt>
                <c:pt idx="3926">
                  <c:v>8</c:v>
                </c:pt>
                <c:pt idx="3927">
                  <c:v>7</c:v>
                </c:pt>
                <c:pt idx="3928">
                  <c:v>8</c:v>
                </c:pt>
                <c:pt idx="3929">
                  <c:v>9</c:v>
                </c:pt>
                <c:pt idx="3930">
                  <c:v>8</c:v>
                </c:pt>
                <c:pt idx="3931">
                  <c:v>8</c:v>
                </c:pt>
                <c:pt idx="3932">
                  <c:v>8</c:v>
                </c:pt>
                <c:pt idx="3933">
                  <c:v>8</c:v>
                </c:pt>
                <c:pt idx="3934">
                  <c:v>7</c:v>
                </c:pt>
                <c:pt idx="3935">
                  <c:v>7</c:v>
                </c:pt>
                <c:pt idx="3936">
                  <c:v>8</c:v>
                </c:pt>
                <c:pt idx="3937">
                  <c:v>8</c:v>
                </c:pt>
                <c:pt idx="3938">
                  <c:v>8</c:v>
                </c:pt>
                <c:pt idx="3939">
                  <c:v>8</c:v>
                </c:pt>
                <c:pt idx="3940">
                  <c:v>14</c:v>
                </c:pt>
                <c:pt idx="3941">
                  <c:v>8</c:v>
                </c:pt>
                <c:pt idx="3942">
                  <c:v>8</c:v>
                </c:pt>
                <c:pt idx="3943">
                  <c:v>9</c:v>
                </c:pt>
                <c:pt idx="3944">
                  <c:v>9</c:v>
                </c:pt>
                <c:pt idx="3945">
                  <c:v>10</c:v>
                </c:pt>
                <c:pt idx="3946">
                  <c:v>8</c:v>
                </c:pt>
                <c:pt idx="3947">
                  <c:v>10</c:v>
                </c:pt>
                <c:pt idx="3948">
                  <c:v>9</c:v>
                </c:pt>
                <c:pt idx="3949">
                  <c:v>11</c:v>
                </c:pt>
                <c:pt idx="3950">
                  <c:v>9</c:v>
                </c:pt>
                <c:pt idx="3951">
                  <c:v>9</c:v>
                </c:pt>
                <c:pt idx="3952">
                  <c:v>11</c:v>
                </c:pt>
                <c:pt idx="3953">
                  <c:v>8</c:v>
                </c:pt>
                <c:pt idx="3954">
                  <c:v>9</c:v>
                </c:pt>
                <c:pt idx="3955">
                  <c:v>8</c:v>
                </c:pt>
                <c:pt idx="3956">
                  <c:v>9</c:v>
                </c:pt>
                <c:pt idx="3957">
                  <c:v>8</c:v>
                </c:pt>
                <c:pt idx="3958">
                  <c:v>7</c:v>
                </c:pt>
                <c:pt idx="3959">
                  <c:v>8</c:v>
                </c:pt>
                <c:pt idx="3960">
                  <c:v>8</c:v>
                </c:pt>
                <c:pt idx="3961">
                  <c:v>9</c:v>
                </c:pt>
                <c:pt idx="3962">
                  <c:v>9</c:v>
                </c:pt>
                <c:pt idx="3963">
                  <c:v>9</c:v>
                </c:pt>
                <c:pt idx="3964">
                  <c:v>9</c:v>
                </c:pt>
                <c:pt idx="3965">
                  <c:v>10</c:v>
                </c:pt>
                <c:pt idx="3966">
                  <c:v>9</c:v>
                </c:pt>
                <c:pt idx="3967">
                  <c:v>8</c:v>
                </c:pt>
                <c:pt idx="3968">
                  <c:v>9</c:v>
                </c:pt>
                <c:pt idx="3969">
                  <c:v>9</c:v>
                </c:pt>
                <c:pt idx="3970">
                  <c:v>8</c:v>
                </c:pt>
                <c:pt idx="3971">
                  <c:v>9</c:v>
                </c:pt>
                <c:pt idx="3972">
                  <c:v>8</c:v>
                </c:pt>
                <c:pt idx="3973">
                  <c:v>9</c:v>
                </c:pt>
                <c:pt idx="3974">
                  <c:v>9</c:v>
                </c:pt>
                <c:pt idx="3975">
                  <c:v>8</c:v>
                </c:pt>
                <c:pt idx="3976">
                  <c:v>9</c:v>
                </c:pt>
                <c:pt idx="3977">
                  <c:v>6</c:v>
                </c:pt>
                <c:pt idx="3978">
                  <c:v>7</c:v>
                </c:pt>
                <c:pt idx="3979">
                  <c:v>6</c:v>
                </c:pt>
                <c:pt idx="3980">
                  <c:v>7</c:v>
                </c:pt>
                <c:pt idx="3981">
                  <c:v>7</c:v>
                </c:pt>
                <c:pt idx="3982">
                  <c:v>7</c:v>
                </c:pt>
                <c:pt idx="3983">
                  <c:v>6</c:v>
                </c:pt>
                <c:pt idx="3984">
                  <c:v>6</c:v>
                </c:pt>
                <c:pt idx="3985">
                  <c:v>9</c:v>
                </c:pt>
                <c:pt idx="3986">
                  <c:v>6</c:v>
                </c:pt>
                <c:pt idx="3987">
                  <c:v>6</c:v>
                </c:pt>
                <c:pt idx="3988">
                  <c:v>7</c:v>
                </c:pt>
                <c:pt idx="3989">
                  <c:v>7</c:v>
                </c:pt>
                <c:pt idx="3990">
                  <c:v>6</c:v>
                </c:pt>
                <c:pt idx="3991">
                  <c:v>8</c:v>
                </c:pt>
                <c:pt idx="3992">
                  <c:v>6</c:v>
                </c:pt>
                <c:pt idx="3993">
                  <c:v>6</c:v>
                </c:pt>
                <c:pt idx="3994">
                  <c:v>6</c:v>
                </c:pt>
                <c:pt idx="3995">
                  <c:v>8</c:v>
                </c:pt>
                <c:pt idx="3996">
                  <c:v>7</c:v>
                </c:pt>
                <c:pt idx="3997">
                  <c:v>6</c:v>
                </c:pt>
                <c:pt idx="3998">
                  <c:v>8</c:v>
                </c:pt>
                <c:pt idx="3999">
                  <c:v>7</c:v>
                </c:pt>
                <c:pt idx="4000">
                  <c:v>7</c:v>
                </c:pt>
                <c:pt idx="4001">
                  <c:v>5</c:v>
                </c:pt>
                <c:pt idx="4002">
                  <c:v>8</c:v>
                </c:pt>
                <c:pt idx="4003">
                  <c:v>6</c:v>
                </c:pt>
                <c:pt idx="4004">
                  <c:v>6</c:v>
                </c:pt>
                <c:pt idx="4005">
                  <c:v>6</c:v>
                </c:pt>
                <c:pt idx="4006">
                  <c:v>6</c:v>
                </c:pt>
                <c:pt idx="4007">
                  <c:v>9</c:v>
                </c:pt>
                <c:pt idx="4008">
                  <c:v>5</c:v>
                </c:pt>
                <c:pt idx="4009">
                  <c:v>6</c:v>
                </c:pt>
                <c:pt idx="4010">
                  <c:v>6</c:v>
                </c:pt>
                <c:pt idx="4011">
                  <c:v>5</c:v>
                </c:pt>
                <c:pt idx="4012">
                  <c:v>6</c:v>
                </c:pt>
                <c:pt idx="4013">
                  <c:v>6</c:v>
                </c:pt>
                <c:pt idx="4014">
                  <c:v>5</c:v>
                </c:pt>
                <c:pt idx="4015">
                  <c:v>6</c:v>
                </c:pt>
                <c:pt idx="4016">
                  <c:v>5</c:v>
                </c:pt>
                <c:pt idx="4017">
                  <c:v>6</c:v>
                </c:pt>
                <c:pt idx="4018">
                  <c:v>5</c:v>
                </c:pt>
                <c:pt idx="4019">
                  <c:v>6</c:v>
                </c:pt>
                <c:pt idx="4020">
                  <c:v>7</c:v>
                </c:pt>
                <c:pt idx="4021">
                  <c:v>6</c:v>
                </c:pt>
                <c:pt idx="4022">
                  <c:v>8</c:v>
                </c:pt>
                <c:pt idx="4023">
                  <c:v>6</c:v>
                </c:pt>
                <c:pt idx="4024">
                  <c:v>6</c:v>
                </c:pt>
                <c:pt idx="4025">
                  <c:v>6</c:v>
                </c:pt>
                <c:pt idx="4026">
                  <c:v>6</c:v>
                </c:pt>
                <c:pt idx="4027">
                  <c:v>6</c:v>
                </c:pt>
                <c:pt idx="4028">
                  <c:v>5</c:v>
                </c:pt>
                <c:pt idx="4029">
                  <c:v>6</c:v>
                </c:pt>
                <c:pt idx="4030">
                  <c:v>6</c:v>
                </c:pt>
                <c:pt idx="4031">
                  <c:v>6</c:v>
                </c:pt>
                <c:pt idx="4032">
                  <c:v>5</c:v>
                </c:pt>
                <c:pt idx="4033">
                  <c:v>6</c:v>
                </c:pt>
                <c:pt idx="4034">
                  <c:v>4</c:v>
                </c:pt>
                <c:pt idx="4035">
                  <c:v>4</c:v>
                </c:pt>
                <c:pt idx="4036">
                  <c:v>7</c:v>
                </c:pt>
                <c:pt idx="4037">
                  <c:v>7</c:v>
                </c:pt>
                <c:pt idx="4038">
                  <c:v>7</c:v>
                </c:pt>
                <c:pt idx="4039">
                  <c:v>9</c:v>
                </c:pt>
                <c:pt idx="4040">
                  <c:v>6</c:v>
                </c:pt>
                <c:pt idx="4041">
                  <c:v>8</c:v>
                </c:pt>
                <c:pt idx="4042">
                  <c:v>6</c:v>
                </c:pt>
                <c:pt idx="4043">
                  <c:v>6</c:v>
                </c:pt>
                <c:pt idx="4044">
                  <c:v>5</c:v>
                </c:pt>
                <c:pt idx="4045">
                  <c:v>4</c:v>
                </c:pt>
                <c:pt idx="4046">
                  <c:v>5</c:v>
                </c:pt>
                <c:pt idx="4047">
                  <c:v>2</c:v>
                </c:pt>
                <c:pt idx="4048">
                  <c:v>3</c:v>
                </c:pt>
                <c:pt idx="4049">
                  <c:v>2</c:v>
                </c:pt>
                <c:pt idx="4050">
                  <c:v>2</c:v>
                </c:pt>
                <c:pt idx="4051">
                  <c:v>3</c:v>
                </c:pt>
                <c:pt idx="4052">
                  <c:v>2</c:v>
                </c:pt>
                <c:pt idx="4053">
                  <c:v>3</c:v>
                </c:pt>
                <c:pt idx="4054">
                  <c:v>3</c:v>
                </c:pt>
                <c:pt idx="4055">
                  <c:v>3</c:v>
                </c:pt>
                <c:pt idx="4056">
                  <c:v>3</c:v>
                </c:pt>
                <c:pt idx="4057">
                  <c:v>3</c:v>
                </c:pt>
                <c:pt idx="4058">
                  <c:v>1</c:v>
                </c:pt>
                <c:pt idx="4059">
                  <c:v>1</c:v>
                </c:pt>
                <c:pt idx="4060">
                  <c:v>2</c:v>
                </c:pt>
                <c:pt idx="4061">
                  <c:v>2</c:v>
                </c:pt>
                <c:pt idx="4062">
                  <c:v>0</c:v>
                </c:pt>
                <c:pt idx="4063">
                  <c:v>4</c:v>
                </c:pt>
                <c:pt idx="4064">
                  <c:v>1</c:v>
                </c:pt>
                <c:pt idx="4065">
                  <c:v>1</c:v>
                </c:pt>
                <c:pt idx="4066">
                  <c:v>2</c:v>
                </c:pt>
                <c:pt idx="4067">
                  <c:v>2</c:v>
                </c:pt>
                <c:pt idx="4068">
                  <c:v>1</c:v>
                </c:pt>
                <c:pt idx="4069">
                  <c:v>1</c:v>
                </c:pt>
                <c:pt idx="4070">
                  <c:v>2</c:v>
                </c:pt>
                <c:pt idx="4071">
                  <c:v>0</c:v>
                </c:pt>
                <c:pt idx="4072">
                  <c:v>2</c:v>
                </c:pt>
                <c:pt idx="4073">
                  <c:v>1</c:v>
                </c:pt>
                <c:pt idx="4074">
                  <c:v>2</c:v>
                </c:pt>
                <c:pt idx="4075">
                  <c:v>1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2</c:v>
                </c:pt>
                <c:pt idx="4080">
                  <c:v>0</c:v>
                </c:pt>
                <c:pt idx="4081">
                  <c:v>2</c:v>
                </c:pt>
                <c:pt idx="4082">
                  <c:v>2</c:v>
                </c:pt>
                <c:pt idx="4083">
                  <c:v>2</c:v>
                </c:pt>
                <c:pt idx="4084">
                  <c:v>2</c:v>
                </c:pt>
                <c:pt idx="4085">
                  <c:v>6</c:v>
                </c:pt>
                <c:pt idx="4086">
                  <c:v>2</c:v>
                </c:pt>
                <c:pt idx="4087">
                  <c:v>0</c:v>
                </c:pt>
                <c:pt idx="4088">
                  <c:v>2</c:v>
                </c:pt>
                <c:pt idx="4089">
                  <c:v>0</c:v>
                </c:pt>
                <c:pt idx="4090">
                  <c:v>0</c:v>
                </c:pt>
                <c:pt idx="4091">
                  <c:v>2</c:v>
                </c:pt>
                <c:pt idx="4092">
                  <c:v>2</c:v>
                </c:pt>
                <c:pt idx="4093">
                  <c:v>0</c:v>
                </c:pt>
                <c:pt idx="4094">
                  <c:v>2</c:v>
                </c:pt>
                <c:pt idx="4095">
                  <c:v>1</c:v>
                </c:pt>
                <c:pt idx="4096">
                  <c:v>1</c:v>
                </c:pt>
                <c:pt idx="4097">
                  <c:v>3</c:v>
                </c:pt>
                <c:pt idx="4098">
                  <c:v>1</c:v>
                </c:pt>
                <c:pt idx="4099">
                  <c:v>2</c:v>
                </c:pt>
                <c:pt idx="4100">
                  <c:v>3</c:v>
                </c:pt>
                <c:pt idx="4101">
                  <c:v>3</c:v>
                </c:pt>
                <c:pt idx="4102">
                  <c:v>1</c:v>
                </c:pt>
                <c:pt idx="4103">
                  <c:v>3</c:v>
                </c:pt>
                <c:pt idx="4104">
                  <c:v>3</c:v>
                </c:pt>
                <c:pt idx="4105">
                  <c:v>3</c:v>
                </c:pt>
                <c:pt idx="4106">
                  <c:v>5</c:v>
                </c:pt>
                <c:pt idx="4107">
                  <c:v>3</c:v>
                </c:pt>
                <c:pt idx="4108">
                  <c:v>8</c:v>
                </c:pt>
                <c:pt idx="4109">
                  <c:v>7</c:v>
                </c:pt>
                <c:pt idx="4110">
                  <c:v>7</c:v>
                </c:pt>
                <c:pt idx="4111">
                  <c:v>7</c:v>
                </c:pt>
                <c:pt idx="4112">
                  <c:v>7</c:v>
                </c:pt>
                <c:pt idx="4113">
                  <c:v>8</c:v>
                </c:pt>
                <c:pt idx="4114">
                  <c:v>8</c:v>
                </c:pt>
                <c:pt idx="4115">
                  <c:v>8</c:v>
                </c:pt>
                <c:pt idx="4116">
                  <c:v>8</c:v>
                </c:pt>
                <c:pt idx="4117">
                  <c:v>7</c:v>
                </c:pt>
                <c:pt idx="4118">
                  <c:v>9</c:v>
                </c:pt>
                <c:pt idx="4119">
                  <c:v>9</c:v>
                </c:pt>
                <c:pt idx="4120">
                  <c:v>7</c:v>
                </c:pt>
                <c:pt idx="4121">
                  <c:v>9</c:v>
                </c:pt>
                <c:pt idx="4122">
                  <c:v>8</c:v>
                </c:pt>
                <c:pt idx="4123">
                  <c:v>8</c:v>
                </c:pt>
                <c:pt idx="4124">
                  <c:v>7</c:v>
                </c:pt>
                <c:pt idx="4125">
                  <c:v>9</c:v>
                </c:pt>
                <c:pt idx="4126">
                  <c:v>7</c:v>
                </c:pt>
                <c:pt idx="4127">
                  <c:v>9</c:v>
                </c:pt>
                <c:pt idx="4128">
                  <c:v>9</c:v>
                </c:pt>
                <c:pt idx="4129">
                  <c:v>9</c:v>
                </c:pt>
                <c:pt idx="4130">
                  <c:v>10</c:v>
                </c:pt>
                <c:pt idx="4131">
                  <c:v>8</c:v>
                </c:pt>
                <c:pt idx="4132">
                  <c:v>8</c:v>
                </c:pt>
                <c:pt idx="4133">
                  <c:v>8</c:v>
                </c:pt>
                <c:pt idx="4134">
                  <c:v>9</c:v>
                </c:pt>
                <c:pt idx="4135">
                  <c:v>7</c:v>
                </c:pt>
                <c:pt idx="4136">
                  <c:v>7</c:v>
                </c:pt>
                <c:pt idx="4137">
                  <c:v>8</c:v>
                </c:pt>
                <c:pt idx="4138">
                  <c:v>9</c:v>
                </c:pt>
                <c:pt idx="4139">
                  <c:v>9</c:v>
                </c:pt>
                <c:pt idx="4140">
                  <c:v>11</c:v>
                </c:pt>
                <c:pt idx="4141">
                  <c:v>9</c:v>
                </c:pt>
                <c:pt idx="4142">
                  <c:v>9</c:v>
                </c:pt>
                <c:pt idx="4143">
                  <c:v>10</c:v>
                </c:pt>
                <c:pt idx="4144">
                  <c:v>9</c:v>
                </c:pt>
                <c:pt idx="4145">
                  <c:v>9</c:v>
                </c:pt>
                <c:pt idx="4146">
                  <c:v>9</c:v>
                </c:pt>
                <c:pt idx="4147">
                  <c:v>10</c:v>
                </c:pt>
                <c:pt idx="4148">
                  <c:v>7</c:v>
                </c:pt>
                <c:pt idx="4149">
                  <c:v>11</c:v>
                </c:pt>
                <c:pt idx="4150">
                  <c:v>9</c:v>
                </c:pt>
                <c:pt idx="4151">
                  <c:v>8</c:v>
                </c:pt>
                <c:pt idx="4152">
                  <c:v>11</c:v>
                </c:pt>
                <c:pt idx="4153">
                  <c:v>7</c:v>
                </c:pt>
                <c:pt idx="4154">
                  <c:v>7</c:v>
                </c:pt>
                <c:pt idx="4155">
                  <c:v>5</c:v>
                </c:pt>
                <c:pt idx="4156">
                  <c:v>7</c:v>
                </c:pt>
                <c:pt idx="4157">
                  <c:v>7</c:v>
                </c:pt>
                <c:pt idx="4158">
                  <c:v>6</c:v>
                </c:pt>
                <c:pt idx="4159">
                  <c:v>6</c:v>
                </c:pt>
                <c:pt idx="4160">
                  <c:v>6</c:v>
                </c:pt>
                <c:pt idx="4161">
                  <c:v>3</c:v>
                </c:pt>
                <c:pt idx="4162">
                  <c:v>3</c:v>
                </c:pt>
                <c:pt idx="4163">
                  <c:v>5</c:v>
                </c:pt>
                <c:pt idx="4164">
                  <c:v>3</c:v>
                </c:pt>
                <c:pt idx="4165">
                  <c:v>3</c:v>
                </c:pt>
                <c:pt idx="4166">
                  <c:v>2</c:v>
                </c:pt>
                <c:pt idx="4167">
                  <c:v>1</c:v>
                </c:pt>
                <c:pt idx="4168">
                  <c:v>1</c:v>
                </c:pt>
                <c:pt idx="4169">
                  <c:v>1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1</c:v>
                </c:pt>
                <c:pt idx="4174">
                  <c:v>0</c:v>
                </c:pt>
                <c:pt idx="4175">
                  <c:v>1</c:v>
                </c:pt>
                <c:pt idx="4176">
                  <c:v>1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1</c:v>
                </c:pt>
                <c:pt idx="4181">
                  <c:v>1</c:v>
                </c:pt>
                <c:pt idx="4182">
                  <c:v>1</c:v>
                </c:pt>
                <c:pt idx="4183">
                  <c:v>1</c:v>
                </c:pt>
                <c:pt idx="4184">
                  <c:v>2</c:v>
                </c:pt>
                <c:pt idx="4185">
                  <c:v>4</c:v>
                </c:pt>
                <c:pt idx="4186">
                  <c:v>2</c:v>
                </c:pt>
                <c:pt idx="4187">
                  <c:v>4</c:v>
                </c:pt>
                <c:pt idx="4188">
                  <c:v>2</c:v>
                </c:pt>
                <c:pt idx="4189">
                  <c:v>1</c:v>
                </c:pt>
                <c:pt idx="4190">
                  <c:v>3</c:v>
                </c:pt>
                <c:pt idx="4191">
                  <c:v>2</c:v>
                </c:pt>
                <c:pt idx="4192">
                  <c:v>2</c:v>
                </c:pt>
                <c:pt idx="4193">
                  <c:v>4</c:v>
                </c:pt>
                <c:pt idx="4194">
                  <c:v>2</c:v>
                </c:pt>
                <c:pt idx="4195">
                  <c:v>4</c:v>
                </c:pt>
                <c:pt idx="4196">
                  <c:v>3</c:v>
                </c:pt>
                <c:pt idx="4197">
                  <c:v>4</c:v>
                </c:pt>
                <c:pt idx="4198">
                  <c:v>5</c:v>
                </c:pt>
                <c:pt idx="4199">
                  <c:v>4</c:v>
                </c:pt>
                <c:pt idx="4200">
                  <c:v>5</c:v>
                </c:pt>
                <c:pt idx="4201">
                  <c:v>6</c:v>
                </c:pt>
                <c:pt idx="4202">
                  <c:v>5</c:v>
                </c:pt>
                <c:pt idx="4203">
                  <c:v>4</c:v>
                </c:pt>
                <c:pt idx="4204">
                  <c:v>6</c:v>
                </c:pt>
                <c:pt idx="4205">
                  <c:v>5</c:v>
                </c:pt>
                <c:pt idx="4206">
                  <c:v>6</c:v>
                </c:pt>
                <c:pt idx="4207">
                  <c:v>6</c:v>
                </c:pt>
                <c:pt idx="4208">
                  <c:v>6</c:v>
                </c:pt>
                <c:pt idx="4209">
                  <c:v>5</c:v>
                </c:pt>
                <c:pt idx="4210">
                  <c:v>6</c:v>
                </c:pt>
                <c:pt idx="4211">
                  <c:v>5</c:v>
                </c:pt>
                <c:pt idx="4212">
                  <c:v>4</c:v>
                </c:pt>
                <c:pt idx="4213">
                  <c:v>4</c:v>
                </c:pt>
                <c:pt idx="4214">
                  <c:v>3</c:v>
                </c:pt>
                <c:pt idx="4215">
                  <c:v>3</c:v>
                </c:pt>
                <c:pt idx="4216">
                  <c:v>3</c:v>
                </c:pt>
                <c:pt idx="4217">
                  <c:v>3</c:v>
                </c:pt>
                <c:pt idx="4218">
                  <c:v>2</c:v>
                </c:pt>
                <c:pt idx="4219">
                  <c:v>3</c:v>
                </c:pt>
                <c:pt idx="4220">
                  <c:v>0</c:v>
                </c:pt>
                <c:pt idx="4221">
                  <c:v>2</c:v>
                </c:pt>
                <c:pt idx="4222">
                  <c:v>3</c:v>
                </c:pt>
                <c:pt idx="4223">
                  <c:v>1</c:v>
                </c:pt>
                <c:pt idx="4224">
                  <c:v>2</c:v>
                </c:pt>
                <c:pt idx="4225">
                  <c:v>1</c:v>
                </c:pt>
                <c:pt idx="4226">
                  <c:v>1</c:v>
                </c:pt>
                <c:pt idx="4227">
                  <c:v>1</c:v>
                </c:pt>
                <c:pt idx="4228">
                  <c:v>2</c:v>
                </c:pt>
                <c:pt idx="4229">
                  <c:v>0</c:v>
                </c:pt>
                <c:pt idx="4230">
                  <c:v>1</c:v>
                </c:pt>
                <c:pt idx="4231">
                  <c:v>1</c:v>
                </c:pt>
                <c:pt idx="4232">
                  <c:v>0</c:v>
                </c:pt>
                <c:pt idx="4233">
                  <c:v>2</c:v>
                </c:pt>
                <c:pt idx="4234">
                  <c:v>1</c:v>
                </c:pt>
                <c:pt idx="4235">
                  <c:v>2</c:v>
                </c:pt>
                <c:pt idx="4236">
                  <c:v>1</c:v>
                </c:pt>
                <c:pt idx="4237">
                  <c:v>1</c:v>
                </c:pt>
                <c:pt idx="4238">
                  <c:v>3</c:v>
                </c:pt>
                <c:pt idx="4239">
                  <c:v>4</c:v>
                </c:pt>
                <c:pt idx="4240">
                  <c:v>3</c:v>
                </c:pt>
                <c:pt idx="4241">
                  <c:v>6</c:v>
                </c:pt>
                <c:pt idx="4242">
                  <c:v>6</c:v>
                </c:pt>
                <c:pt idx="4243">
                  <c:v>6</c:v>
                </c:pt>
                <c:pt idx="4244">
                  <c:v>6</c:v>
                </c:pt>
                <c:pt idx="4245">
                  <c:v>5</c:v>
                </c:pt>
                <c:pt idx="4246">
                  <c:v>4</c:v>
                </c:pt>
                <c:pt idx="4247">
                  <c:v>3</c:v>
                </c:pt>
                <c:pt idx="4248">
                  <c:v>4</c:v>
                </c:pt>
                <c:pt idx="4249">
                  <c:v>1</c:v>
                </c:pt>
                <c:pt idx="4250">
                  <c:v>3</c:v>
                </c:pt>
                <c:pt idx="4251">
                  <c:v>3</c:v>
                </c:pt>
                <c:pt idx="4252">
                  <c:v>7</c:v>
                </c:pt>
                <c:pt idx="4253">
                  <c:v>3</c:v>
                </c:pt>
                <c:pt idx="4254">
                  <c:v>3</c:v>
                </c:pt>
                <c:pt idx="4255">
                  <c:v>3</c:v>
                </c:pt>
                <c:pt idx="4256">
                  <c:v>3</c:v>
                </c:pt>
                <c:pt idx="4257">
                  <c:v>3</c:v>
                </c:pt>
                <c:pt idx="4258">
                  <c:v>3</c:v>
                </c:pt>
                <c:pt idx="4259">
                  <c:v>3</c:v>
                </c:pt>
                <c:pt idx="4260">
                  <c:v>3</c:v>
                </c:pt>
                <c:pt idx="4261">
                  <c:v>2</c:v>
                </c:pt>
                <c:pt idx="4262">
                  <c:v>3</c:v>
                </c:pt>
                <c:pt idx="4263">
                  <c:v>4</c:v>
                </c:pt>
                <c:pt idx="4264">
                  <c:v>4</c:v>
                </c:pt>
                <c:pt idx="4265">
                  <c:v>3</c:v>
                </c:pt>
                <c:pt idx="4266">
                  <c:v>4</c:v>
                </c:pt>
                <c:pt idx="4267">
                  <c:v>4</c:v>
                </c:pt>
                <c:pt idx="4268">
                  <c:v>3</c:v>
                </c:pt>
                <c:pt idx="4269">
                  <c:v>4</c:v>
                </c:pt>
                <c:pt idx="4270">
                  <c:v>6</c:v>
                </c:pt>
                <c:pt idx="4271">
                  <c:v>6</c:v>
                </c:pt>
                <c:pt idx="4272">
                  <c:v>6</c:v>
                </c:pt>
                <c:pt idx="4273">
                  <c:v>4</c:v>
                </c:pt>
                <c:pt idx="4274">
                  <c:v>6</c:v>
                </c:pt>
                <c:pt idx="4275">
                  <c:v>7</c:v>
                </c:pt>
                <c:pt idx="4276">
                  <c:v>6</c:v>
                </c:pt>
                <c:pt idx="4277">
                  <c:v>8</c:v>
                </c:pt>
                <c:pt idx="4278">
                  <c:v>5</c:v>
                </c:pt>
                <c:pt idx="4279">
                  <c:v>7</c:v>
                </c:pt>
                <c:pt idx="4280">
                  <c:v>6</c:v>
                </c:pt>
                <c:pt idx="4281">
                  <c:v>7</c:v>
                </c:pt>
                <c:pt idx="4282">
                  <c:v>6</c:v>
                </c:pt>
                <c:pt idx="4283">
                  <c:v>8</c:v>
                </c:pt>
                <c:pt idx="4284">
                  <c:v>6</c:v>
                </c:pt>
                <c:pt idx="4285">
                  <c:v>6</c:v>
                </c:pt>
                <c:pt idx="4286">
                  <c:v>8</c:v>
                </c:pt>
                <c:pt idx="4287">
                  <c:v>7</c:v>
                </c:pt>
                <c:pt idx="4288">
                  <c:v>7</c:v>
                </c:pt>
                <c:pt idx="4289">
                  <c:v>8</c:v>
                </c:pt>
                <c:pt idx="4290">
                  <c:v>9</c:v>
                </c:pt>
                <c:pt idx="4291">
                  <c:v>7</c:v>
                </c:pt>
                <c:pt idx="4292">
                  <c:v>9</c:v>
                </c:pt>
                <c:pt idx="4293">
                  <c:v>9</c:v>
                </c:pt>
                <c:pt idx="4294">
                  <c:v>9</c:v>
                </c:pt>
                <c:pt idx="4295">
                  <c:v>9</c:v>
                </c:pt>
                <c:pt idx="4296">
                  <c:v>9</c:v>
                </c:pt>
                <c:pt idx="4297">
                  <c:v>8</c:v>
                </c:pt>
                <c:pt idx="4298">
                  <c:v>8</c:v>
                </c:pt>
                <c:pt idx="4299">
                  <c:v>9</c:v>
                </c:pt>
                <c:pt idx="4300">
                  <c:v>8</c:v>
                </c:pt>
                <c:pt idx="4301">
                  <c:v>8</c:v>
                </c:pt>
                <c:pt idx="4302">
                  <c:v>6</c:v>
                </c:pt>
                <c:pt idx="4303">
                  <c:v>9</c:v>
                </c:pt>
                <c:pt idx="4304">
                  <c:v>8</c:v>
                </c:pt>
                <c:pt idx="4305">
                  <c:v>8</c:v>
                </c:pt>
                <c:pt idx="4306">
                  <c:v>8</c:v>
                </c:pt>
                <c:pt idx="4307">
                  <c:v>9</c:v>
                </c:pt>
                <c:pt idx="4308">
                  <c:v>11</c:v>
                </c:pt>
                <c:pt idx="4309">
                  <c:v>8</c:v>
                </c:pt>
                <c:pt idx="4310">
                  <c:v>10</c:v>
                </c:pt>
                <c:pt idx="4311">
                  <c:v>9</c:v>
                </c:pt>
                <c:pt idx="4312">
                  <c:v>8</c:v>
                </c:pt>
                <c:pt idx="4313">
                  <c:v>9</c:v>
                </c:pt>
                <c:pt idx="4314">
                  <c:v>8</c:v>
                </c:pt>
                <c:pt idx="4315">
                  <c:v>9</c:v>
                </c:pt>
                <c:pt idx="4316">
                  <c:v>10</c:v>
                </c:pt>
                <c:pt idx="4317">
                  <c:v>9</c:v>
                </c:pt>
                <c:pt idx="4318">
                  <c:v>10</c:v>
                </c:pt>
                <c:pt idx="4319">
                  <c:v>7</c:v>
                </c:pt>
                <c:pt idx="4320">
                  <c:v>8</c:v>
                </c:pt>
                <c:pt idx="4321">
                  <c:v>8</c:v>
                </c:pt>
                <c:pt idx="4322">
                  <c:v>8</c:v>
                </c:pt>
                <c:pt idx="4323">
                  <c:v>9</c:v>
                </c:pt>
                <c:pt idx="4324">
                  <c:v>7</c:v>
                </c:pt>
                <c:pt idx="4325">
                  <c:v>8</c:v>
                </c:pt>
                <c:pt idx="4326">
                  <c:v>5</c:v>
                </c:pt>
                <c:pt idx="4327">
                  <c:v>8</c:v>
                </c:pt>
                <c:pt idx="4328">
                  <c:v>6</c:v>
                </c:pt>
                <c:pt idx="4329">
                  <c:v>5</c:v>
                </c:pt>
                <c:pt idx="4330">
                  <c:v>6</c:v>
                </c:pt>
                <c:pt idx="4331">
                  <c:v>5</c:v>
                </c:pt>
                <c:pt idx="4332">
                  <c:v>3</c:v>
                </c:pt>
                <c:pt idx="4333">
                  <c:v>3</c:v>
                </c:pt>
                <c:pt idx="4334">
                  <c:v>6</c:v>
                </c:pt>
                <c:pt idx="4335">
                  <c:v>4</c:v>
                </c:pt>
                <c:pt idx="4336">
                  <c:v>3</c:v>
                </c:pt>
                <c:pt idx="4337">
                  <c:v>3</c:v>
                </c:pt>
                <c:pt idx="4338">
                  <c:v>3</c:v>
                </c:pt>
                <c:pt idx="4339">
                  <c:v>3</c:v>
                </c:pt>
                <c:pt idx="4340">
                  <c:v>4</c:v>
                </c:pt>
                <c:pt idx="4341">
                  <c:v>3</c:v>
                </c:pt>
                <c:pt idx="4342">
                  <c:v>4</c:v>
                </c:pt>
                <c:pt idx="4343">
                  <c:v>2</c:v>
                </c:pt>
                <c:pt idx="4344">
                  <c:v>2</c:v>
                </c:pt>
                <c:pt idx="4345">
                  <c:v>3</c:v>
                </c:pt>
                <c:pt idx="4346">
                  <c:v>1</c:v>
                </c:pt>
                <c:pt idx="4347">
                  <c:v>3</c:v>
                </c:pt>
                <c:pt idx="4348">
                  <c:v>2</c:v>
                </c:pt>
                <c:pt idx="4349">
                  <c:v>3</c:v>
                </c:pt>
                <c:pt idx="4350">
                  <c:v>1</c:v>
                </c:pt>
                <c:pt idx="4351">
                  <c:v>3</c:v>
                </c:pt>
                <c:pt idx="4352">
                  <c:v>3</c:v>
                </c:pt>
                <c:pt idx="4353">
                  <c:v>4</c:v>
                </c:pt>
                <c:pt idx="4354">
                  <c:v>3</c:v>
                </c:pt>
                <c:pt idx="4355">
                  <c:v>3</c:v>
                </c:pt>
                <c:pt idx="4356">
                  <c:v>3</c:v>
                </c:pt>
                <c:pt idx="4357">
                  <c:v>1</c:v>
                </c:pt>
                <c:pt idx="4358">
                  <c:v>3</c:v>
                </c:pt>
                <c:pt idx="4359">
                  <c:v>2</c:v>
                </c:pt>
                <c:pt idx="4360">
                  <c:v>3</c:v>
                </c:pt>
                <c:pt idx="4361">
                  <c:v>3</c:v>
                </c:pt>
                <c:pt idx="4362">
                  <c:v>3</c:v>
                </c:pt>
                <c:pt idx="4363">
                  <c:v>3</c:v>
                </c:pt>
                <c:pt idx="4364">
                  <c:v>4</c:v>
                </c:pt>
                <c:pt idx="4365">
                  <c:v>3</c:v>
                </c:pt>
                <c:pt idx="4366">
                  <c:v>1</c:v>
                </c:pt>
                <c:pt idx="4367">
                  <c:v>1</c:v>
                </c:pt>
                <c:pt idx="4368">
                  <c:v>1</c:v>
                </c:pt>
                <c:pt idx="4369">
                  <c:v>0</c:v>
                </c:pt>
                <c:pt idx="4370">
                  <c:v>1</c:v>
                </c:pt>
                <c:pt idx="4371">
                  <c:v>3</c:v>
                </c:pt>
                <c:pt idx="4372">
                  <c:v>3</c:v>
                </c:pt>
                <c:pt idx="4373">
                  <c:v>1</c:v>
                </c:pt>
                <c:pt idx="4374">
                  <c:v>0</c:v>
                </c:pt>
                <c:pt idx="4375">
                  <c:v>6</c:v>
                </c:pt>
                <c:pt idx="4376">
                  <c:v>1</c:v>
                </c:pt>
                <c:pt idx="4377">
                  <c:v>0</c:v>
                </c:pt>
                <c:pt idx="4378">
                  <c:v>1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2</c:v>
                </c:pt>
                <c:pt idx="4383">
                  <c:v>2</c:v>
                </c:pt>
                <c:pt idx="4384">
                  <c:v>1</c:v>
                </c:pt>
                <c:pt idx="4385">
                  <c:v>1</c:v>
                </c:pt>
                <c:pt idx="4386">
                  <c:v>2</c:v>
                </c:pt>
                <c:pt idx="4387">
                  <c:v>2</c:v>
                </c:pt>
                <c:pt idx="4388">
                  <c:v>1</c:v>
                </c:pt>
                <c:pt idx="4389">
                  <c:v>2</c:v>
                </c:pt>
                <c:pt idx="4390">
                  <c:v>0</c:v>
                </c:pt>
                <c:pt idx="4391">
                  <c:v>1</c:v>
                </c:pt>
                <c:pt idx="4392">
                  <c:v>1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</c:v>
                </c:pt>
                <c:pt idx="4398">
                  <c:v>1</c:v>
                </c:pt>
                <c:pt idx="4399">
                  <c:v>0</c:v>
                </c:pt>
                <c:pt idx="4400">
                  <c:v>0</c:v>
                </c:pt>
                <c:pt idx="4401">
                  <c:v>1</c:v>
                </c:pt>
                <c:pt idx="4402">
                  <c:v>1</c:v>
                </c:pt>
                <c:pt idx="4403">
                  <c:v>0</c:v>
                </c:pt>
                <c:pt idx="4404">
                  <c:v>1</c:v>
                </c:pt>
                <c:pt idx="4405">
                  <c:v>0</c:v>
                </c:pt>
                <c:pt idx="4406">
                  <c:v>3</c:v>
                </c:pt>
                <c:pt idx="4407">
                  <c:v>1</c:v>
                </c:pt>
                <c:pt idx="4408">
                  <c:v>1</c:v>
                </c:pt>
                <c:pt idx="4409">
                  <c:v>1</c:v>
                </c:pt>
                <c:pt idx="4410">
                  <c:v>0</c:v>
                </c:pt>
                <c:pt idx="4411">
                  <c:v>0</c:v>
                </c:pt>
                <c:pt idx="4412">
                  <c:v>20</c:v>
                </c:pt>
                <c:pt idx="4413">
                  <c:v>1</c:v>
                </c:pt>
                <c:pt idx="4414">
                  <c:v>0</c:v>
                </c:pt>
                <c:pt idx="4415">
                  <c:v>1</c:v>
                </c:pt>
                <c:pt idx="4416">
                  <c:v>1</c:v>
                </c:pt>
                <c:pt idx="4417">
                  <c:v>0</c:v>
                </c:pt>
                <c:pt idx="4418">
                  <c:v>1</c:v>
                </c:pt>
                <c:pt idx="4419">
                  <c:v>1</c:v>
                </c:pt>
                <c:pt idx="4420">
                  <c:v>0</c:v>
                </c:pt>
                <c:pt idx="4421">
                  <c:v>1</c:v>
                </c:pt>
                <c:pt idx="4422">
                  <c:v>1</c:v>
                </c:pt>
                <c:pt idx="4423">
                  <c:v>2</c:v>
                </c:pt>
                <c:pt idx="4424">
                  <c:v>2</c:v>
                </c:pt>
                <c:pt idx="4425">
                  <c:v>3</c:v>
                </c:pt>
                <c:pt idx="4426">
                  <c:v>4</c:v>
                </c:pt>
                <c:pt idx="4427">
                  <c:v>3</c:v>
                </c:pt>
                <c:pt idx="4428">
                  <c:v>4</c:v>
                </c:pt>
                <c:pt idx="4429">
                  <c:v>2</c:v>
                </c:pt>
                <c:pt idx="4430">
                  <c:v>4</c:v>
                </c:pt>
                <c:pt idx="4431">
                  <c:v>5</c:v>
                </c:pt>
                <c:pt idx="4432">
                  <c:v>5</c:v>
                </c:pt>
                <c:pt idx="4433">
                  <c:v>6</c:v>
                </c:pt>
                <c:pt idx="4434">
                  <c:v>5</c:v>
                </c:pt>
                <c:pt idx="4435">
                  <c:v>7</c:v>
                </c:pt>
                <c:pt idx="4436">
                  <c:v>4</c:v>
                </c:pt>
                <c:pt idx="4437">
                  <c:v>6</c:v>
                </c:pt>
                <c:pt idx="4438">
                  <c:v>5</c:v>
                </c:pt>
                <c:pt idx="4439">
                  <c:v>3</c:v>
                </c:pt>
                <c:pt idx="4440">
                  <c:v>4</c:v>
                </c:pt>
                <c:pt idx="4441">
                  <c:v>4</c:v>
                </c:pt>
                <c:pt idx="4442">
                  <c:v>4</c:v>
                </c:pt>
                <c:pt idx="4443">
                  <c:v>4</c:v>
                </c:pt>
                <c:pt idx="4444">
                  <c:v>4</c:v>
                </c:pt>
                <c:pt idx="4445">
                  <c:v>4</c:v>
                </c:pt>
                <c:pt idx="4446">
                  <c:v>4</c:v>
                </c:pt>
                <c:pt idx="4447">
                  <c:v>4</c:v>
                </c:pt>
                <c:pt idx="4448">
                  <c:v>3</c:v>
                </c:pt>
                <c:pt idx="4449">
                  <c:v>4</c:v>
                </c:pt>
                <c:pt idx="4450">
                  <c:v>4</c:v>
                </c:pt>
                <c:pt idx="4451">
                  <c:v>5</c:v>
                </c:pt>
                <c:pt idx="4452">
                  <c:v>6</c:v>
                </c:pt>
                <c:pt idx="4453">
                  <c:v>7</c:v>
                </c:pt>
                <c:pt idx="4454">
                  <c:v>6</c:v>
                </c:pt>
                <c:pt idx="4455">
                  <c:v>7</c:v>
                </c:pt>
                <c:pt idx="4456">
                  <c:v>6</c:v>
                </c:pt>
                <c:pt idx="4457">
                  <c:v>7</c:v>
                </c:pt>
                <c:pt idx="4458">
                  <c:v>7</c:v>
                </c:pt>
                <c:pt idx="4459">
                  <c:v>8</c:v>
                </c:pt>
                <c:pt idx="4460">
                  <c:v>7</c:v>
                </c:pt>
                <c:pt idx="4461">
                  <c:v>9</c:v>
                </c:pt>
                <c:pt idx="4462">
                  <c:v>9</c:v>
                </c:pt>
                <c:pt idx="4463">
                  <c:v>9</c:v>
                </c:pt>
                <c:pt idx="4464">
                  <c:v>11</c:v>
                </c:pt>
                <c:pt idx="4465">
                  <c:v>9</c:v>
                </c:pt>
                <c:pt idx="4466">
                  <c:v>9</c:v>
                </c:pt>
                <c:pt idx="4467">
                  <c:v>35</c:v>
                </c:pt>
                <c:pt idx="4468">
                  <c:v>11</c:v>
                </c:pt>
                <c:pt idx="4469">
                  <c:v>9</c:v>
                </c:pt>
                <c:pt idx="4470">
                  <c:v>9</c:v>
                </c:pt>
                <c:pt idx="4471">
                  <c:v>9</c:v>
                </c:pt>
                <c:pt idx="4472">
                  <c:v>9</c:v>
                </c:pt>
                <c:pt idx="4473">
                  <c:v>9</c:v>
                </c:pt>
                <c:pt idx="4474">
                  <c:v>9</c:v>
                </c:pt>
                <c:pt idx="4475">
                  <c:v>12</c:v>
                </c:pt>
                <c:pt idx="4476">
                  <c:v>11</c:v>
                </c:pt>
                <c:pt idx="4477">
                  <c:v>9</c:v>
                </c:pt>
                <c:pt idx="4478">
                  <c:v>9</c:v>
                </c:pt>
                <c:pt idx="4479">
                  <c:v>9</c:v>
                </c:pt>
                <c:pt idx="4480">
                  <c:v>9</c:v>
                </c:pt>
                <c:pt idx="4481">
                  <c:v>11</c:v>
                </c:pt>
                <c:pt idx="4482">
                  <c:v>9</c:v>
                </c:pt>
                <c:pt idx="4483">
                  <c:v>11</c:v>
                </c:pt>
                <c:pt idx="4484">
                  <c:v>9</c:v>
                </c:pt>
                <c:pt idx="4485">
                  <c:v>11</c:v>
                </c:pt>
                <c:pt idx="4486">
                  <c:v>11</c:v>
                </c:pt>
                <c:pt idx="4487">
                  <c:v>11</c:v>
                </c:pt>
                <c:pt idx="4488">
                  <c:v>12</c:v>
                </c:pt>
                <c:pt idx="4489">
                  <c:v>9</c:v>
                </c:pt>
                <c:pt idx="4490">
                  <c:v>12</c:v>
                </c:pt>
                <c:pt idx="4491">
                  <c:v>13</c:v>
                </c:pt>
                <c:pt idx="4492">
                  <c:v>12</c:v>
                </c:pt>
                <c:pt idx="4493">
                  <c:v>12</c:v>
                </c:pt>
                <c:pt idx="4494">
                  <c:v>13</c:v>
                </c:pt>
                <c:pt idx="4495">
                  <c:v>13</c:v>
                </c:pt>
                <c:pt idx="4496">
                  <c:v>11</c:v>
                </c:pt>
                <c:pt idx="4497">
                  <c:v>11</c:v>
                </c:pt>
                <c:pt idx="4498">
                  <c:v>13</c:v>
                </c:pt>
                <c:pt idx="4499">
                  <c:v>13</c:v>
                </c:pt>
                <c:pt idx="4500">
                  <c:v>11</c:v>
                </c:pt>
                <c:pt idx="4501">
                  <c:v>11</c:v>
                </c:pt>
                <c:pt idx="4502">
                  <c:v>13</c:v>
                </c:pt>
                <c:pt idx="4503">
                  <c:v>14</c:v>
                </c:pt>
                <c:pt idx="4504">
                  <c:v>12</c:v>
                </c:pt>
                <c:pt idx="4505">
                  <c:v>14</c:v>
                </c:pt>
                <c:pt idx="4506">
                  <c:v>14</c:v>
                </c:pt>
                <c:pt idx="4507">
                  <c:v>14</c:v>
                </c:pt>
                <c:pt idx="4508">
                  <c:v>15</c:v>
                </c:pt>
                <c:pt idx="4509">
                  <c:v>14</c:v>
                </c:pt>
                <c:pt idx="4510">
                  <c:v>15</c:v>
                </c:pt>
                <c:pt idx="4511">
                  <c:v>14</c:v>
                </c:pt>
                <c:pt idx="4512">
                  <c:v>17</c:v>
                </c:pt>
                <c:pt idx="4513">
                  <c:v>14</c:v>
                </c:pt>
                <c:pt idx="4514">
                  <c:v>15</c:v>
                </c:pt>
                <c:pt idx="4515">
                  <c:v>15</c:v>
                </c:pt>
                <c:pt idx="4516">
                  <c:v>17</c:v>
                </c:pt>
                <c:pt idx="4517">
                  <c:v>14</c:v>
                </c:pt>
                <c:pt idx="4518">
                  <c:v>13</c:v>
                </c:pt>
                <c:pt idx="4519">
                  <c:v>15</c:v>
                </c:pt>
                <c:pt idx="4520">
                  <c:v>17</c:v>
                </c:pt>
                <c:pt idx="4521">
                  <c:v>15</c:v>
                </c:pt>
                <c:pt idx="4522">
                  <c:v>15</c:v>
                </c:pt>
                <c:pt idx="4523">
                  <c:v>15</c:v>
                </c:pt>
                <c:pt idx="4524">
                  <c:v>17</c:v>
                </c:pt>
                <c:pt idx="4525">
                  <c:v>19</c:v>
                </c:pt>
                <c:pt idx="4526">
                  <c:v>17</c:v>
                </c:pt>
                <c:pt idx="4527">
                  <c:v>18</c:v>
                </c:pt>
                <c:pt idx="4528">
                  <c:v>17</c:v>
                </c:pt>
                <c:pt idx="4529">
                  <c:v>20</c:v>
                </c:pt>
                <c:pt idx="4530">
                  <c:v>15</c:v>
                </c:pt>
                <c:pt idx="4531">
                  <c:v>19</c:v>
                </c:pt>
                <c:pt idx="4532">
                  <c:v>18</c:v>
                </c:pt>
                <c:pt idx="4533">
                  <c:v>18</c:v>
                </c:pt>
                <c:pt idx="4534">
                  <c:v>18</c:v>
                </c:pt>
                <c:pt idx="4535">
                  <c:v>15</c:v>
                </c:pt>
                <c:pt idx="4536">
                  <c:v>18</c:v>
                </c:pt>
                <c:pt idx="4537">
                  <c:v>17</c:v>
                </c:pt>
                <c:pt idx="4538">
                  <c:v>18</c:v>
                </c:pt>
                <c:pt idx="4539">
                  <c:v>18</c:v>
                </c:pt>
                <c:pt idx="4540">
                  <c:v>17</c:v>
                </c:pt>
                <c:pt idx="4541">
                  <c:v>15</c:v>
                </c:pt>
                <c:pt idx="4542">
                  <c:v>17</c:v>
                </c:pt>
                <c:pt idx="4543">
                  <c:v>18</c:v>
                </c:pt>
                <c:pt idx="4544">
                  <c:v>17</c:v>
                </c:pt>
                <c:pt idx="4545">
                  <c:v>15</c:v>
                </c:pt>
                <c:pt idx="4546">
                  <c:v>15</c:v>
                </c:pt>
                <c:pt idx="4547">
                  <c:v>17</c:v>
                </c:pt>
                <c:pt idx="4548">
                  <c:v>17</c:v>
                </c:pt>
                <c:pt idx="4549">
                  <c:v>15</c:v>
                </c:pt>
                <c:pt idx="4550">
                  <c:v>15</c:v>
                </c:pt>
                <c:pt idx="4551">
                  <c:v>15</c:v>
                </c:pt>
                <c:pt idx="4552">
                  <c:v>13</c:v>
                </c:pt>
                <c:pt idx="4553">
                  <c:v>15</c:v>
                </c:pt>
                <c:pt idx="4554">
                  <c:v>15</c:v>
                </c:pt>
                <c:pt idx="4555">
                  <c:v>13</c:v>
                </c:pt>
                <c:pt idx="4556">
                  <c:v>13</c:v>
                </c:pt>
                <c:pt idx="4557">
                  <c:v>12</c:v>
                </c:pt>
                <c:pt idx="4558">
                  <c:v>14</c:v>
                </c:pt>
                <c:pt idx="4559">
                  <c:v>13</c:v>
                </c:pt>
                <c:pt idx="4560">
                  <c:v>14</c:v>
                </c:pt>
                <c:pt idx="4561">
                  <c:v>12</c:v>
                </c:pt>
                <c:pt idx="4562">
                  <c:v>13</c:v>
                </c:pt>
                <c:pt idx="4563">
                  <c:v>13</c:v>
                </c:pt>
                <c:pt idx="4564">
                  <c:v>13</c:v>
                </c:pt>
                <c:pt idx="4565">
                  <c:v>14</c:v>
                </c:pt>
                <c:pt idx="4566">
                  <c:v>13</c:v>
                </c:pt>
                <c:pt idx="4567">
                  <c:v>14</c:v>
                </c:pt>
                <c:pt idx="4568">
                  <c:v>13</c:v>
                </c:pt>
                <c:pt idx="4569">
                  <c:v>13</c:v>
                </c:pt>
                <c:pt idx="4570">
                  <c:v>14</c:v>
                </c:pt>
                <c:pt idx="4571">
                  <c:v>14</c:v>
                </c:pt>
                <c:pt idx="4572">
                  <c:v>14</c:v>
                </c:pt>
                <c:pt idx="4573">
                  <c:v>14</c:v>
                </c:pt>
                <c:pt idx="4574">
                  <c:v>14</c:v>
                </c:pt>
                <c:pt idx="4575">
                  <c:v>14</c:v>
                </c:pt>
                <c:pt idx="4576">
                  <c:v>17</c:v>
                </c:pt>
                <c:pt idx="4577">
                  <c:v>15</c:v>
                </c:pt>
                <c:pt idx="4578">
                  <c:v>15</c:v>
                </c:pt>
                <c:pt idx="4579">
                  <c:v>14</c:v>
                </c:pt>
                <c:pt idx="4580">
                  <c:v>15</c:v>
                </c:pt>
                <c:pt idx="4581">
                  <c:v>15</c:v>
                </c:pt>
                <c:pt idx="4582">
                  <c:v>19</c:v>
                </c:pt>
                <c:pt idx="4583">
                  <c:v>17</c:v>
                </c:pt>
                <c:pt idx="4584">
                  <c:v>17</c:v>
                </c:pt>
                <c:pt idx="4585">
                  <c:v>17</c:v>
                </c:pt>
                <c:pt idx="4586">
                  <c:v>18</c:v>
                </c:pt>
                <c:pt idx="4587">
                  <c:v>19</c:v>
                </c:pt>
                <c:pt idx="4588">
                  <c:v>15</c:v>
                </c:pt>
                <c:pt idx="4589">
                  <c:v>15</c:v>
                </c:pt>
                <c:pt idx="4590">
                  <c:v>46</c:v>
                </c:pt>
                <c:pt idx="4591">
                  <c:v>17</c:v>
                </c:pt>
                <c:pt idx="4592">
                  <c:v>15</c:v>
                </c:pt>
                <c:pt idx="4593">
                  <c:v>15</c:v>
                </c:pt>
                <c:pt idx="4594">
                  <c:v>17</c:v>
                </c:pt>
                <c:pt idx="4595">
                  <c:v>17</c:v>
                </c:pt>
                <c:pt idx="4596">
                  <c:v>17</c:v>
                </c:pt>
                <c:pt idx="4597">
                  <c:v>18</c:v>
                </c:pt>
                <c:pt idx="4598">
                  <c:v>22</c:v>
                </c:pt>
                <c:pt idx="4599">
                  <c:v>19</c:v>
                </c:pt>
                <c:pt idx="4600">
                  <c:v>15</c:v>
                </c:pt>
                <c:pt idx="4601">
                  <c:v>19</c:v>
                </c:pt>
                <c:pt idx="4602">
                  <c:v>19</c:v>
                </c:pt>
                <c:pt idx="4603">
                  <c:v>19</c:v>
                </c:pt>
                <c:pt idx="4604">
                  <c:v>21</c:v>
                </c:pt>
                <c:pt idx="4605">
                  <c:v>19</c:v>
                </c:pt>
                <c:pt idx="4606">
                  <c:v>20</c:v>
                </c:pt>
                <c:pt idx="4607">
                  <c:v>20</c:v>
                </c:pt>
                <c:pt idx="4608">
                  <c:v>21</c:v>
                </c:pt>
                <c:pt idx="4609">
                  <c:v>20</c:v>
                </c:pt>
                <c:pt idx="4610">
                  <c:v>19</c:v>
                </c:pt>
                <c:pt idx="4611">
                  <c:v>21</c:v>
                </c:pt>
                <c:pt idx="4612">
                  <c:v>18</c:v>
                </c:pt>
                <c:pt idx="4613">
                  <c:v>20</c:v>
                </c:pt>
                <c:pt idx="4614">
                  <c:v>19</c:v>
                </c:pt>
                <c:pt idx="4615">
                  <c:v>22</c:v>
                </c:pt>
                <c:pt idx="4616">
                  <c:v>21</c:v>
                </c:pt>
                <c:pt idx="4617">
                  <c:v>19</c:v>
                </c:pt>
                <c:pt idx="4618">
                  <c:v>19</c:v>
                </c:pt>
                <c:pt idx="4619">
                  <c:v>20</c:v>
                </c:pt>
                <c:pt idx="4620">
                  <c:v>20</c:v>
                </c:pt>
                <c:pt idx="4621">
                  <c:v>23</c:v>
                </c:pt>
                <c:pt idx="4622">
                  <c:v>22</c:v>
                </c:pt>
                <c:pt idx="4623">
                  <c:v>21</c:v>
                </c:pt>
                <c:pt idx="4624">
                  <c:v>22</c:v>
                </c:pt>
                <c:pt idx="4625">
                  <c:v>22</c:v>
                </c:pt>
                <c:pt idx="4626">
                  <c:v>22</c:v>
                </c:pt>
                <c:pt idx="4627">
                  <c:v>21</c:v>
                </c:pt>
                <c:pt idx="4628">
                  <c:v>21</c:v>
                </c:pt>
                <c:pt idx="4629">
                  <c:v>19</c:v>
                </c:pt>
                <c:pt idx="4630">
                  <c:v>20</c:v>
                </c:pt>
                <c:pt idx="4631">
                  <c:v>21</c:v>
                </c:pt>
                <c:pt idx="4632">
                  <c:v>23</c:v>
                </c:pt>
                <c:pt idx="4633">
                  <c:v>22</c:v>
                </c:pt>
                <c:pt idx="4634">
                  <c:v>19</c:v>
                </c:pt>
                <c:pt idx="4635">
                  <c:v>21</c:v>
                </c:pt>
                <c:pt idx="4636">
                  <c:v>19</c:v>
                </c:pt>
                <c:pt idx="4637">
                  <c:v>20</c:v>
                </c:pt>
                <c:pt idx="4638">
                  <c:v>20</c:v>
                </c:pt>
                <c:pt idx="4639">
                  <c:v>21</c:v>
                </c:pt>
                <c:pt idx="4640">
                  <c:v>20</c:v>
                </c:pt>
                <c:pt idx="4641">
                  <c:v>20</c:v>
                </c:pt>
                <c:pt idx="4642">
                  <c:v>20</c:v>
                </c:pt>
                <c:pt idx="4643">
                  <c:v>22</c:v>
                </c:pt>
                <c:pt idx="4644">
                  <c:v>20</c:v>
                </c:pt>
                <c:pt idx="4645">
                  <c:v>20</c:v>
                </c:pt>
                <c:pt idx="4646">
                  <c:v>19</c:v>
                </c:pt>
                <c:pt idx="4647">
                  <c:v>19</c:v>
                </c:pt>
                <c:pt idx="4648">
                  <c:v>21</c:v>
                </c:pt>
                <c:pt idx="4649">
                  <c:v>19</c:v>
                </c:pt>
                <c:pt idx="4650">
                  <c:v>20</c:v>
                </c:pt>
                <c:pt idx="4651">
                  <c:v>15</c:v>
                </c:pt>
                <c:pt idx="4652">
                  <c:v>17</c:v>
                </c:pt>
                <c:pt idx="4653">
                  <c:v>14</c:v>
                </c:pt>
                <c:pt idx="4654">
                  <c:v>19</c:v>
                </c:pt>
                <c:pt idx="4655">
                  <c:v>14</c:v>
                </c:pt>
                <c:pt idx="4656">
                  <c:v>13</c:v>
                </c:pt>
                <c:pt idx="4657">
                  <c:v>13</c:v>
                </c:pt>
                <c:pt idx="4658">
                  <c:v>12</c:v>
                </c:pt>
                <c:pt idx="4659">
                  <c:v>12</c:v>
                </c:pt>
                <c:pt idx="4660">
                  <c:v>11</c:v>
                </c:pt>
                <c:pt idx="4661">
                  <c:v>11</c:v>
                </c:pt>
                <c:pt idx="4662">
                  <c:v>9</c:v>
                </c:pt>
                <c:pt idx="4663">
                  <c:v>7</c:v>
                </c:pt>
                <c:pt idx="4664">
                  <c:v>7</c:v>
                </c:pt>
                <c:pt idx="4665">
                  <c:v>11</c:v>
                </c:pt>
                <c:pt idx="4666">
                  <c:v>6</c:v>
                </c:pt>
                <c:pt idx="4667">
                  <c:v>4</c:v>
                </c:pt>
                <c:pt idx="4668">
                  <c:v>5</c:v>
                </c:pt>
                <c:pt idx="4669">
                  <c:v>5</c:v>
                </c:pt>
                <c:pt idx="4670">
                  <c:v>5</c:v>
                </c:pt>
                <c:pt idx="4671">
                  <c:v>5</c:v>
                </c:pt>
                <c:pt idx="4672">
                  <c:v>7</c:v>
                </c:pt>
                <c:pt idx="4673">
                  <c:v>7</c:v>
                </c:pt>
                <c:pt idx="4674">
                  <c:v>9</c:v>
                </c:pt>
                <c:pt idx="4675">
                  <c:v>5</c:v>
                </c:pt>
                <c:pt idx="4676">
                  <c:v>9</c:v>
                </c:pt>
                <c:pt idx="4677">
                  <c:v>11</c:v>
                </c:pt>
                <c:pt idx="4678">
                  <c:v>11</c:v>
                </c:pt>
                <c:pt idx="4679">
                  <c:v>11</c:v>
                </c:pt>
                <c:pt idx="4680">
                  <c:v>11</c:v>
                </c:pt>
                <c:pt idx="4681">
                  <c:v>13</c:v>
                </c:pt>
                <c:pt idx="4682">
                  <c:v>9</c:v>
                </c:pt>
                <c:pt idx="4683">
                  <c:v>11</c:v>
                </c:pt>
                <c:pt idx="4684">
                  <c:v>11</c:v>
                </c:pt>
                <c:pt idx="4685">
                  <c:v>11</c:v>
                </c:pt>
                <c:pt idx="4686">
                  <c:v>11</c:v>
                </c:pt>
                <c:pt idx="4687">
                  <c:v>11</c:v>
                </c:pt>
                <c:pt idx="4688">
                  <c:v>12</c:v>
                </c:pt>
                <c:pt idx="4689">
                  <c:v>11</c:v>
                </c:pt>
                <c:pt idx="4690">
                  <c:v>12</c:v>
                </c:pt>
                <c:pt idx="4691">
                  <c:v>9</c:v>
                </c:pt>
                <c:pt idx="4692">
                  <c:v>11</c:v>
                </c:pt>
                <c:pt idx="4693">
                  <c:v>12</c:v>
                </c:pt>
                <c:pt idx="4694">
                  <c:v>11</c:v>
                </c:pt>
                <c:pt idx="4695">
                  <c:v>11</c:v>
                </c:pt>
                <c:pt idx="4696">
                  <c:v>11</c:v>
                </c:pt>
                <c:pt idx="4697">
                  <c:v>11</c:v>
                </c:pt>
                <c:pt idx="4698">
                  <c:v>11</c:v>
                </c:pt>
                <c:pt idx="4699">
                  <c:v>11</c:v>
                </c:pt>
                <c:pt idx="4700">
                  <c:v>9</c:v>
                </c:pt>
                <c:pt idx="4701">
                  <c:v>9</c:v>
                </c:pt>
                <c:pt idx="4702">
                  <c:v>11</c:v>
                </c:pt>
                <c:pt idx="4703">
                  <c:v>12</c:v>
                </c:pt>
                <c:pt idx="4704">
                  <c:v>11</c:v>
                </c:pt>
                <c:pt idx="4705">
                  <c:v>12</c:v>
                </c:pt>
                <c:pt idx="4706">
                  <c:v>11</c:v>
                </c:pt>
                <c:pt idx="4707">
                  <c:v>14</c:v>
                </c:pt>
                <c:pt idx="4708">
                  <c:v>13</c:v>
                </c:pt>
                <c:pt idx="4709">
                  <c:v>13</c:v>
                </c:pt>
                <c:pt idx="4710">
                  <c:v>15</c:v>
                </c:pt>
                <c:pt idx="4711">
                  <c:v>13</c:v>
                </c:pt>
                <c:pt idx="4712">
                  <c:v>13</c:v>
                </c:pt>
                <c:pt idx="4713">
                  <c:v>12</c:v>
                </c:pt>
                <c:pt idx="4714">
                  <c:v>14</c:v>
                </c:pt>
                <c:pt idx="4715">
                  <c:v>14</c:v>
                </c:pt>
                <c:pt idx="4716">
                  <c:v>12</c:v>
                </c:pt>
                <c:pt idx="4717">
                  <c:v>13</c:v>
                </c:pt>
                <c:pt idx="4718">
                  <c:v>12</c:v>
                </c:pt>
                <c:pt idx="4719">
                  <c:v>12</c:v>
                </c:pt>
                <c:pt idx="4720">
                  <c:v>13</c:v>
                </c:pt>
                <c:pt idx="4721">
                  <c:v>17</c:v>
                </c:pt>
                <c:pt idx="4722">
                  <c:v>11</c:v>
                </c:pt>
                <c:pt idx="4723">
                  <c:v>11</c:v>
                </c:pt>
                <c:pt idx="4724">
                  <c:v>14</c:v>
                </c:pt>
                <c:pt idx="4725">
                  <c:v>14</c:v>
                </c:pt>
                <c:pt idx="4726">
                  <c:v>13</c:v>
                </c:pt>
                <c:pt idx="4727">
                  <c:v>13</c:v>
                </c:pt>
                <c:pt idx="4728">
                  <c:v>12</c:v>
                </c:pt>
                <c:pt idx="4729">
                  <c:v>14</c:v>
                </c:pt>
                <c:pt idx="4730">
                  <c:v>14</c:v>
                </c:pt>
                <c:pt idx="4731">
                  <c:v>14</c:v>
                </c:pt>
                <c:pt idx="4732">
                  <c:v>15</c:v>
                </c:pt>
                <c:pt idx="4733">
                  <c:v>14</c:v>
                </c:pt>
                <c:pt idx="4734">
                  <c:v>15</c:v>
                </c:pt>
                <c:pt idx="4735">
                  <c:v>14</c:v>
                </c:pt>
                <c:pt idx="4736">
                  <c:v>15</c:v>
                </c:pt>
                <c:pt idx="4737">
                  <c:v>15</c:v>
                </c:pt>
                <c:pt idx="4738">
                  <c:v>15</c:v>
                </c:pt>
                <c:pt idx="4739">
                  <c:v>15</c:v>
                </c:pt>
                <c:pt idx="4740">
                  <c:v>13</c:v>
                </c:pt>
                <c:pt idx="4741">
                  <c:v>14</c:v>
                </c:pt>
                <c:pt idx="4742">
                  <c:v>14</c:v>
                </c:pt>
                <c:pt idx="4743">
                  <c:v>14</c:v>
                </c:pt>
                <c:pt idx="4744">
                  <c:v>13</c:v>
                </c:pt>
                <c:pt idx="4745">
                  <c:v>13</c:v>
                </c:pt>
                <c:pt idx="4746">
                  <c:v>11</c:v>
                </c:pt>
                <c:pt idx="4747">
                  <c:v>11</c:v>
                </c:pt>
                <c:pt idx="4748">
                  <c:v>12</c:v>
                </c:pt>
                <c:pt idx="4749">
                  <c:v>12</c:v>
                </c:pt>
                <c:pt idx="4750">
                  <c:v>11</c:v>
                </c:pt>
                <c:pt idx="4751">
                  <c:v>14</c:v>
                </c:pt>
                <c:pt idx="4752">
                  <c:v>11</c:v>
                </c:pt>
                <c:pt idx="4753">
                  <c:v>14</c:v>
                </c:pt>
                <c:pt idx="4754">
                  <c:v>12</c:v>
                </c:pt>
                <c:pt idx="4755">
                  <c:v>13</c:v>
                </c:pt>
                <c:pt idx="4756">
                  <c:v>14</c:v>
                </c:pt>
                <c:pt idx="4757">
                  <c:v>11</c:v>
                </c:pt>
                <c:pt idx="4758">
                  <c:v>14</c:v>
                </c:pt>
                <c:pt idx="4759">
                  <c:v>11</c:v>
                </c:pt>
                <c:pt idx="4760">
                  <c:v>14</c:v>
                </c:pt>
                <c:pt idx="4761">
                  <c:v>14</c:v>
                </c:pt>
                <c:pt idx="4762">
                  <c:v>13</c:v>
                </c:pt>
                <c:pt idx="4763">
                  <c:v>11</c:v>
                </c:pt>
                <c:pt idx="4764">
                  <c:v>11</c:v>
                </c:pt>
                <c:pt idx="4765">
                  <c:v>12</c:v>
                </c:pt>
                <c:pt idx="4766">
                  <c:v>13</c:v>
                </c:pt>
                <c:pt idx="4767">
                  <c:v>11</c:v>
                </c:pt>
                <c:pt idx="4768">
                  <c:v>11</c:v>
                </c:pt>
                <c:pt idx="4769">
                  <c:v>12</c:v>
                </c:pt>
                <c:pt idx="4770">
                  <c:v>12</c:v>
                </c:pt>
                <c:pt idx="4771">
                  <c:v>9</c:v>
                </c:pt>
                <c:pt idx="4772">
                  <c:v>9</c:v>
                </c:pt>
                <c:pt idx="4773">
                  <c:v>11</c:v>
                </c:pt>
                <c:pt idx="4774">
                  <c:v>12</c:v>
                </c:pt>
                <c:pt idx="4775">
                  <c:v>13</c:v>
                </c:pt>
                <c:pt idx="4776">
                  <c:v>11</c:v>
                </c:pt>
                <c:pt idx="4777">
                  <c:v>14</c:v>
                </c:pt>
                <c:pt idx="4778">
                  <c:v>14</c:v>
                </c:pt>
                <c:pt idx="4779">
                  <c:v>13</c:v>
                </c:pt>
                <c:pt idx="4780">
                  <c:v>13</c:v>
                </c:pt>
                <c:pt idx="4781">
                  <c:v>13</c:v>
                </c:pt>
                <c:pt idx="4782">
                  <c:v>15</c:v>
                </c:pt>
                <c:pt idx="4783">
                  <c:v>14</c:v>
                </c:pt>
                <c:pt idx="4784">
                  <c:v>15</c:v>
                </c:pt>
                <c:pt idx="4785">
                  <c:v>14</c:v>
                </c:pt>
                <c:pt idx="4786">
                  <c:v>15</c:v>
                </c:pt>
                <c:pt idx="4787">
                  <c:v>15</c:v>
                </c:pt>
                <c:pt idx="4788">
                  <c:v>17</c:v>
                </c:pt>
                <c:pt idx="4789">
                  <c:v>18</c:v>
                </c:pt>
                <c:pt idx="4790">
                  <c:v>17</c:v>
                </c:pt>
                <c:pt idx="4791">
                  <c:v>18</c:v>
                </c:pt>
                <c:pt idx="4792">
                  <c:v>18</c:v>
                </c:pt>
                <c:pt idx="4793">
                  <c:v>18</c:v>
                </c:pt>
                <c:pt idx="4794">
                  <c:v>18</c:v>
                </c:pt>
                <c:pt idx="4795">
                  <c:v>17</c:v>
                </c:pt>
                <c:pt idx="4796">
                  <c:v>18</c:v>
                </c:pt>
                <c:pt idx="4797">
                  <c:v>19</c:v>
                </c:pt>
                <c:pt idx="4798">
                  <c:v>15</c:v>
                </c:pt>
                <c:pt idx="4799">
                  <c:v>18</c:v>
                </c:pt>
                <c:pt idx="4800">
                  <c:v>17</c:v>
                </c:pt>
                <c:pt idx="4801">
                  <c:v>14</c:v>
                </c:pt>
                <c:pt idx="4802">
                  <c:v>17</c:v>
                </c:pt>
                <c:pt idx="4803">
                  <c:v>15</c:v>
                </c:pt>
                <c:pt idx="4804">
                  <c:v>18</c:v>
                </c:pt>
                <c:pt idx="4805">
                  <c:v>15</c:v>
                </c:pt>
                <c:pt idx="4806">
                  <c:v>15</c:v>
                </c:pt>
                <c:pt idx="4807">
                  <c:v>15</c:v>
                </c:pt>
                <c:pt idx="4808">
                  <c:v>15</c:v>
                </c:pt>
                <c:pt idx="4809">
                  <c:v>17</c:v>
                </c:pt>
                <c:pt idx="4810">
                  <c:v>15</c:v>
                </c:pt>
                <c:pt idx="4811">
                  <c:v>15</c:v>
                </c:pt>
                <c:pt idx="4812">
                  <c:v>14</c:v>
                </c:pt>
                <c:pt idx="4813">
                  <c:v>17</c:v>
                </c:pt>
                <c:pt idx="4814">
                  <c:v>15</c:v>
                </c:pt>
                <c:pt idx="4815">
                  <c:v>15</c:v>
                </c:pt>
                <c:pt idx="4816">
                  <c:v>15</c:v>
                </c:pt>
                <c:pt idx="4817">
                  <c:v>18</c:v>
                </c:pt>
                <c:pt idx="4818">
                  <c:v>17</c:v>
                </c:pt>
                <c:pt idx="4819">
                  <c:v>19</c:v>
                </c:pt>
                <c:pt idx="4820">
                  <c:v>18</c:v>
                </c:pt>
                <c:pt idx="4821">
                  <c:v>19</c:v>
                </c:pt>
                <c:pt idx="4822">
                  <c:v>19</c:v>
                </c:pt>
                <c:pt idx="4823">
                  <c:v>19</c:v>
                </c:pt>
                <c:pt idx="4824">
                  <c:v>19</c:v>
                </c:pt>
                <c:pt idx="4825">
                  <c:v>19</c:v>
                </c:pt>
                <c:pt idx="4826">
                  <c:v>20</c:v>
                </c:pt>
                <c:pt idx="4827">
                  <c:v>19</c:v>
                </c:pt>
                <c:pt idx="4828">
                  <c:v>18</c:v>
                </c:pt>
                <c:pt idx="4829">
                  <c:v>18</c:v>
                </c:pt>
                <c:pt idx="4830">
                  <c:v>18</c:v>
                </c:pt>
                <c:pt idx="4831">
                  <c:v>19</c:v>
                </c:pt>
                <c:pt idx="4832">
                  <c:v>19</c:v>
                </c:pt>
                <c:pt idx="4833">
                  <c:v>18</c:v>
                </c:pt>
                <c:pt idx="4834">
                  <c:v>17</c:v>
                </c:pt>
                <c:pt idx="4835">
                  <c:v>18</c:v>
                </c:pt>
                <c:pt idx="4836">
                  <c:v>15</c:v>
                </c:pt>
                <c:pt idx="4837">
                  <c:v>19</c:v>
                </c:pt>
                <c:pt idx="4838">
                  <c:v>19</c:v>
                </c:pt>
                <c:pt idx="4839">
                  <c:v>19</c:v>
                </c:pt>
                <c:pt idx="4840">
                  <c:v>17</c:v>
                </c:pt>
                <c:pt idx="4841">
                  <c:v>18</c:v>
                </c:pt>
                <c:pt idx="4842">
                  <c:v>17</c:v>
                </c:pt>
                <c:pt idx="4843">
                  <c:v>19</c:v>
                </c:pt>
                <c:pt idx="4844">
                  <c:v>18</c:v>
                </c:pt>
                <c:pt idx="4845">
                  <c:v>18</c:v>
                </c:pt>
                <c:pt idx="4846">
                  <c:v>17</c:v>
                </c:pt>
                <c:pt idx="4847">
                  <c:v>18</c:v>
                </c:pt>
                <c:pt idx="4848">
                  <c:v>18</c:v>
                </c:pt>
                <c:pt idx="4849">
                  <c:v>15</c:v>
                </c:pt>
                <c:pt idx="4850">
                  <c:v>18</c:v>
                </c:pt>
                <c:pt idx="4851">
                  <c:v>15</c:v>
                </c:pt>
                <c:pt idx="4852">
                  <c:v>18</c:v>
                </c:pt>
                <c:pt idx="4853">
                  <c:v>18</c:v>
                </c:pt>
                <c:pt idx="4854">
                  <c:v>19</c:v>
                </c:pt>
                <c:pt idx="4855">
                  <c:v>17</c:v>
                </c:pt>
                <c:pt idx="4856">
                  <c:v>18</c:v>
                </c:pt>
                <c:pt idx="4857">
                  <c:v>19</c:v>
                </c:pt>
                <c:pt idx="4858">
                  <c:v>17</c:v>
                </c:pt>
                <c:pt idx="4859">
                  <c:v>19</c:v>
                </c:pt>
                <c:pt idx="4860">
                  <c:v>19</c:v>
                </c:pt>
                <c:pt idx="4861">
                  <c:v>19</c:v>
                </c:pt>
                <c:pt idx="4862">
                  <c:v>17</c:v>
                </c:pt>
                <c:pt idx="4863">
                  <c:v>17</c:v>
                </c:pt>
                <c:pt idx="4864">
                  <c:v>18</c:v>
                </c:pt>
                <c:pt idx="4865">
                  <c:v>19</c:v>
                </c:pt>
                <c:pt idx="4866">
                  <c:v>19</c:v>
                </c:pt>
                <c:pt idx="4867">
                  <c:v>22</c:v>
                </c:pt>
                <c:pt idx="4868">
                  <c:v>21</c:v>
                </c:pt>
                <c:pt idx="4869">
                  <c:v>19</c:v>
                </c:pt>
                <c:pt idx="4870">
                  <c:v>18</c:v>
                </c:pt>
                <c:pt idx="4871">
                  <c:v>21</c:v>
                </c:pt>
                <c:pt idx="4872">
                  <c:v>20</c:v>
                </c:pt>
                <c:pt idx="4873">
                  <c:v>21</c:v>
                </c:pt>
                <c:pt idx="4874">
                  <c:v>22</c:v>
                </c:pt>
                <c:pt idx="4875">
                  <c:v>20</c:v>
                </c:pt>
                <c:pt idx="4876">
                  <c:v>22</c:v>
                </c:pt>
                <c:pt idx="4877">
                  <c:v>19</c:v>
                </c:pt>
                <c:pt idx="4878">
                  <c:v>25</c:v>
                </c:pt>
                <c:pt idx="4879">
                  <c:v>23</c:v>
                </c:pt>
                <c:pt idx="4880">
                  <c:v>23</c:v>
                </c:pt>
                <c:pt idx="4881">
                  <c:v>23</c:v>
                </c:pt>
                <c:pt idx="4882">
                  <c:v>22</c:v>
                </c:pt>
                <c:pt idx="4883">
                  <c:v>23</c:v>
                </c:pt>
                <c:pt idx="4884">
                  <c:v>22</c:v>
                </c:pt>
                <c:pt idx="4885">
                  <c:v>23</c:v>
                </c:pt>
                <c:pt idx="4886">
                  <c:v>22</c:v>
                </c:pt>
                <c:pt idx="4887">
                  <c:v>23</c:v>
                </c:pt>
                <c:pt idx="4888">
                  <c:v>24</c:v>
                </c:pt>
                <c:pt idx="4889">
                  <c:v>30</c:v>
                </c:pt>
                <c:pt idx="4890">
                  <c:v>25</c:v>
                </c:pt>
                <c:pt idx="4891">
                  <c:v>26</c:v>
                </c:pt>
                <c:pt idx="4892">
                  <c:v>26</c:v>
                </c:pt>
                <c:pt idx="4893">
                  <c:v>25</c:v>
                </c:pt>
                <c:pt idx="4894">
                  <c:v>24</c:v>
                </c:pt>
                <c:pt idx="4895">
                  <c:v>28</c:v>
                </c:pt>
                <c:pt idx="4896">
                  <c:v>27</c:v>
                </c:pt>
                <c:pt idx="4897">
                  <c:v>26</c:v>
                </c:pt>
                <c:pt idx="4898">
                  <c:v>28</c:v>
                </c:pt>
                <c:pt idx="4899">
                  <c:v>26</c:v>
                </c:pt>
                <c:pt idx="4900">
                  <c:v>27</c:v>
                </c:pt>
                <c:pt idx="4901">
                  <c:v>28</c:v>
                </c:pt>
                <c:pt idx="4902">
                  <c:v>26</c:v>
                </c:pt>
                <c:pt idx="4903">
                  <c:v>27</c:v>
                </c:pt>
                <c:pt idx="4904">
                  <c:v>26</c:v>
                </c:pt>
                <c:pt idx="4905">
                  <c:v>28</c:v>
                </c:pt>
                <c:pt idx="4906">
                  <c:v>27</c:v>
                </c:pt>
                <c:pt idx="4907">
                  <c:v>28</c:v>
                </c:pt>
                <c:pt idx="4908">
                  <c:v>26</c:v>
                </c:pt>
                <c:pt idx="4909">
                  <c:v>26</c:v>
                </c:pt>
                <c:pt idx="4910">
                  <c:v>25</c:v>
                </c:pt>
                <c:pt idx="4911">
                  <c:v>22</c:v>
                </c:pt>
                <c:pt idx="4912">
                  <c:v>27</c:v>
                </c:pt>
                <c:pt idx="4913">
                  <c:v>22</c:v>
                </c:pt>
                <c:pt idx="4914">
                  <c:v>23</c:v>
                </c:pt>
                <c:pt idx="4915">
                  <c:v>20</c:v>
                </c:pt>
                <c:pt idx="4916">
                  <c:v>20</c:v>
                </c:pt>
                <c:pt idx="4917">
                  <c:v>19</c:v>
                </c:pt>
                <c:pt idx="4918">
                  <c:v>20</c:v>
                </c:pt>
                <c:pt idx="4919">
                  <c:v>19</c:v>
                </c:pt>
                <c:pt idx="4920">
                  <c:v>19</c:v>
                </c:pt>
                <c:pt idx="4921">
                  <c:v>18</c:v>
                </c:pt>
                <c:pt idx="4922">
                  <c:v>20</c:v>
                </c:pt>
                <c:pt idx="4923">
                  <c:v>22</c:v>
                </c:pt>
                <c:pt idx="4924">
                  <c:v>22</c:v>
                </c:pt>
                <c:pt idx="4925">
                  <c:v>24</c:v>
                </c:pt>
                <c:pt idx="4926">
                  <c:v>23</c:v>
                </c:pt>
                <c:pt idx="4927">
                  <c:v>22</c:v>
                </c:pt>
                <c:pt idx="4928">
                  <c:v>19</c:v>
                </c:pt>
                <c:pt idx="4929">
                  <c:v>25</c:v>
                </c:pt>
                <c:pt idx="4930">
                  <c:v>25</c:v>
                </c:pt>
                <c:pt idx="4931">
                  <c:v>25</c:v>
                </c:pt>
                <c:pt idx="4932">
                  <c:v>24</c:v>
                </c:pt>
                <c:pt idx="4933">
                  <c:v>21</c:v>
                </c:pt>
                <c:pt idx="4934">
                  <c:v>20</c:v>
                </c:pt>
                <c:pt idx="4935">
                  <c:v>18</c:v>
                </c:pt>
                <c:pt idx="4936">
                  <c:v>17</c:v>
                </c:pt>
                <c:pt idx="4937">
                  <c:v>15</c:v>
                </c:pt>
                <c:pt idx="4938">
                  <c:v>13</c:v>
                </c:pt>
                <c:pt idx="4939">
                  <c:v>14</c:v>
                </c:pt>
                <c:pt idx="4940">
                  <c:v>14</c:v>
                </c:pt>
                <c:pt idx="4941">
                  <c:v>13</c:v>
                </c:pt>
                <c:pt idx="4942">
                  <c:v>13</c:v>
                </c:pt>
                <c:pt idx="4943">
                  <c:v>9</c:v>
                </c:pt>
                <c:pt idx="4944">
                  <c:v>9</c:v>
                </c:pt>
                <c:pt idx="4945">
                  <c:v>8</c:v>
                </c:pt>
                <c:pt idx="4946">
                  <c:v>9</c:v>
                </c:pt>
                <c:pt idx="4947">
                  <c:v>9</c:v>
                </c:pt>
                <c:pt idx="4948">
                  <c:v>9</c:v>
                </c:pt>
                <c:pt idx="4949">
                  <c:v>11</c:v>
                </c:pt>
                <c:pt idx="4950">
                  <c:v>9</c:v>
                </c:pt>
                <c:pt idx="4951">
                  <c:v>11</c:v>
                </c:pt>
                <c:pt idx="4952">
                  <c:v>11</c:v>
                </c:pt>
                <c:pt idx="4953">
                  <c:v>13</c:v>
                </c:pt>
                <c:pt idx="4954">
                  <c:v>11</c:v>
                </c:pt>
                <c:pt idx="4955">
                  <c:v>11</c:v>
                </c:pt>
                <c:pt idx="4956">
                  <c:v>13</c:v>
                </c:pt>
                <c:pt idx="4957">
                  <c:v>13</c:v>
                </c:pt>
                <c:pt idx="4958">
                  <c:v>12</c:v>
                </c:pt>
                <c:pt idx="4959">
                  <c:v>11</c:v>
                </c:pt>
                <c:pt idx="4960">
                  <c:v>12</c:v>
                </c:pt>
                <c:pt idx="4961">
                  <c:v>11</c:v>
                </c:pt>
                <c:pt idx="4962">
                  <c:v>9</c:v>
                </c:pt>
                <c:pt idx="4963">
                  <c:v>11</c:v>
                </c:pt>
                <c:pt idx="4964">
                  <c:v>11</c:v>
                </c:pt>
                <c:pt idx="4965">
                  <c:v>11</c:v>
                </c:pt>
                <c:pt idx="4966">
                  <c:v>12</c:v>
                </c:pt>
                <c:pt idx="4967">
                  <c:v>9</c:v>
                </c:pt>
                <c:pt idx="4968">
                  <c:v>12</c:v>
                </c:pt>
                <c:pt idx="4969">
                  <c:v>11</c:v>
                </c:pt>
                <c:pt idx="4970">
                  <c:v>9</c:v>
                </c:pt>
                <c:pt idx="4971">
                  <c:v>9</c:v>
                </c:pt>
                <c:pt idx="4972">
                  <c:v>9</c:v>
                </c:pt>
                <c:pt idx="4973">
                  <c:v>9</c:v>
                </c:pt>
                <c:pt idx="4974">
                  <c:v>6</c:v>
                </c:pt>
                <c:pt idx="4975">
                  <c:v>7</c:v>
                </c:pt>
                <c:pt idx="4976">
                  <c:v>7</c:v>
                </c:pt>
                <c:pt idx="4977">
                  <c:v>8</c:v>
                </c:pt>
                <c:pt idx="4978">
                  <c:v>7</c:v>
                </c:pt>
                <c:pt idx="4979">
                  <c:v>9</c:v>
                </c:pt>
                <c:pt idx="4980">
                  <c:v>8</c:v>
                </c:pt>
                <c:pt idx="4981">
                  <c:v>6</c:v>
                </c:pt>
                <c:pt idx="4982">
                  <c:v>8</c:v>
                </c:pt>
                <c:pt idx="4983">
                  <c:v>8</c:v>
                </c:pt>
                <c:pt idx="4984">
                  <c:v>7</c:v>
                </c:pt>
                <c:pt idx="4985">
                  <c:v>7</c:v>
                </c:pt>
                <c:pt idx="4986">
                  <c:v>6</c:v>
                </c:pt>
                <c:pt idx="4987">
                  <c:v>9</c:v>
                </c:pt>
                <c:pt idx="4988">
                  <c:v>9</c:v>
                </c:pt>
                <c:pt idx="4989">
                  <c:v>8</c:v>
                </c:pt>
                <c:pt idx="4990">
                  <c:v>9</c:v>
                </c:pt>
                <c:pt idx="4991">
                  <c:v>9</c:v>
                </c:pt>
                <c:pt idx="4992">
                  <c:v>7</c:v>
                </c:pt>
                <c:pt idx="4993">
                  <c:v>9</c:v>
                </c:pt>
                <c:pt idx="4994">
                  <c:v>9</c:v>
                </c:pt>
                <c:pt idx="4995">
                  <c:v>9</c:v>
                </c:pt>
                <c:pt idx="4996">
                  <c:v>9</c:v>
                </c:pt>
                <c:pt idx="4997">
                  <c:v>9</c:v>
                </c:pt>
                <c:pt idx="4998">
                  <c:v>8</c:v>
                </c:pt>
                <c:pt idx="4999">
                  <c:v>9</c:v>
                </c:pt>
                <c:pt idx="5000">
                  <c:v>9</c:v>
                </c:pt>
                <c:pt idx="5001">
                  <c:v>11</c:v>
                </c:pt>
                <c:pt idx="5002">
                  <c:v>11</c:v>
                </c:pt>
                <c:pt idx="5003">
                  <c:v>7</c:v>
                </c:pt>
                <c:pt idx="5004">
                  <c:v>9</c:v>
                </c:pt>
                <c:pt idx="5005">
                  <c:v>9</c:v>
                </c:pt>
                <c:pt idx="5006">
                  <c:v>9</c:v>
                </c:pt>
                <c:pt idx="5007">
                  <c:v>9</c:v>
                </c:pt>
                <c:pt idx="5008">
                  <c:v>9</c:v>
                </c:pt>
                <c:pt idx="5009">
                  <c:v>9</c:v>
                </c:pt>
                <c:pt idx="5010">
                  <c:v>9</c:v>
                </c:pt>
                <c:pt idx="5011">
                  <c:v>9</c:v>
                </c:pt>
                <c:pt idx="5012">
                  <c:v>9</c:v>
                </c:pt>
                <c:pt idx="5013">
                  <c:v>9</c:v>
                </c:pt>
                <c:pt idx="5014">
                  <c:v>9</c:v>
                </c:pt>
                <c:pt idx="5015">
                  <c:v>9</c:v>
                </c:pt>
                <c:pt idx="5016">
                  <c:v>8</c:v>
                </c:pt>
                <c:pt idx="5017">
                  <c:v>7</c:v>
                </c:pt>
                <c:pt idx="5018">
                  <c:v>6</c:v>
                </c:pt>
                <c:pt idx="5019">
                  <c:v>6</c:v>
                </c:pt>
                <c:pt idx="5020">
                  <c:v>3</c:v>
                </c:pt>
                <c:pt idx="5021">
                  <c:v>5</c:v>
                </c:pt>
                <c:pt idx="5022">
                  <c:v>4</c:v>
                </c:pt>
                <c:pt idx="5023">
                  <c:v>5</c:v>
                </c:pt>
                <c:pt idx="5024">
                  <c:v>5</c:v>
                </c:pt>
                <c:pt idx="5025">
                  <c:v>5</c:v>
                </c:pt>
                <c:pt idx="5026">
                  <c:v>4</c:v>
                </c:pt>
                <c:pt idx="5027">
                  <c:v>3</c:v>
                </c:pt>
                <c:pt idx="5028">
                  <c:v>5</c:v>
                </c:pt>
                <c:pt idx="5029">
                  <c:v>4</c:v>
                </c:pt>
                <c:pt idx="5030">
                  <c:v>4</c:v>
                </c:pt>
                <c:pt idx="5031">
                  <c:v>4</c:v>
                </c:pt>
                <c:pt idx="5032">
                  <c:v>5</c:v>
                </c:pt>
                <c:pt idx="5033">
                  <c:v>4</c:v>
                </c:pt>
                <c:pt idx="5034">
                  <c:v>4</c:v>
                </c:pt>
                <c:pt idx="5035">
                  <c:v>5</c:v>
                </c:pt>
                <c:pt idx="5036">
                  <c:v>3</c:v>
                </c:pt>
                <c:pt idx="5037">
                  <c:v>4</c:v>
                </c:pt>
                <c:pt idx="5038">
                  <c:v>4</c:v>
                </c:pt>
                <c:pt idx="5039">
                  <c:v>4</c:v>
                </c:pt>
                <c:pt idx="5040">
                  <c:v>5</c:v>
                </c:pt>
                <c:pt idx="5041">
                  <c:v>5</c:v>
                </c:pt>
                <c:pt idx="5042">
                  <c:v>4</c:v>
                </c:pt>
                <c:pt idx="5043">
                  <c:v>5</c:v>
                </c:pt>
                <c:pt idx="5044">
                  <c:v>3</c:v>
                </c:pt>
                <c:pt idx="5045">
                  <c:v>4</c:v>
                </c:pt>
                <c:pt idx="5046">
                  <c:v>5</c:v>
                </c:pt>
                <c:pt idx="5047">
                  <c:v>5</c:v>
                </c:pt>
                <c:pt idx="5048">
                  <c:v>5</c:v>
                </c:pt>
                <c:pt idx="5049">
                  <c:v>5</c:v>
                </c:pt>
                <c:pt idx="5050">
                  <c:v>5</c:v>
                </c:pt>
                <c:pt idx="5051">
                  <c:v>4</c:v>
                </c:pt>
                <c:pt idx="5052">
                  <c:v>5</c:v>
                </c:pt>
                <c:pt idx="5053">
                  <c:v>5</c:v>
                </c:pt>
                <c:pt idx="5054">
                  <c:v>5</c:v>
                </c:pt>
                <c:pt idx="5055">
                  <c:v>5</c:v>
                </c:pt>
                <c:pt idx="5056">
                  <c:v>5</c:v>
                </c:pt>
                <c:pt idx="5057">
                  <c:v>7</c:v>
                </c:pt>
                <c:pt idx="5058">
                  <c:v>6</c:v>
                </c:pt>
                <c:pt idx="5059">
                  <c:v>7</c:v>
                </c:pt>
                <c:pt idx="5060">
                  <c:v>7</c:v>
                </c:pt>
                <c:pt idx="5061">
                  <c:v>5</c:v>
                </c:pt>
                <c:pt idx="5062">
                  <c:v>7</c:v>
                </c:pt>
                <c:pt idx="5063">
                  <c:v>7</c:v>
                </c:pt>
                <c:pt idx="5064">
                  <c:v>7</c:v>
                </c:pt>
                <c:pt idx="5065">
                  <c:v>7</c:v>
                </c:pt>
                <c:pt idx="5066">
                  <c:v>7</c:v>
                </c:pt>
                <c:pt idx="5067">
                  <c:v>8</c:v>
                </c:pt>
                <c:pt idx="5068">
                  <c:v>5</c:v>
                </c:pt>
                <c:pt idx="5069">
                  <c:v>8</c:v>
                </c:pt>
                <c:pt idx="5070">
                  <c:v>8</c:v>
                </c:pt>
                <c:pt idx="5071">
                  <c:v>7</c:v>
                </c:pt>
                <c:pt idx="5072">
                  <c:v>7</c:v>
                </c:pt>
                <c:pt idx="5073">
                  <c:v>7</c:v>
                </c:pt>
                <c:pt idx="5074">
                  <c:v>9</c:v>
                </c:pt>
                <c:pt idx="5075">
                  <c:v>9</c:v>
                </c:pt>
                <c:pt idx="5076">
                  <c:v>9</c:v>
                </c:pt>
                <c:pt idx="5077">
                  <c:v>9</c:v>
                </c:pt>
                <c:pt idx="5078">
                  <c:v>8</c:v>
                </c:pt>
                <c:pt idx="5079">
                  <c:v>8</c:v>
                </c:pt>
                <c:pt idx="5080">
                  <c:v>8</c:v>
                </c:pt>
                <c:pt idx="5081">
                  <c:v>8</c:v>
                </c:pt>
                <c:pt idx="5082">
                  <c:v>8</c:v>
                </c:pt>
                <c:pt idx="5083">
                  <c:v>7</c:v>
                </c:pt>
                <c:pt idx="5084">
                  <c:v>8</c:v>
                </c:pt>
                <c:pt idx="5085">
                  <c:v>7</c:v>
                </c:pt>
                <c:pt idx="5086">
                  <c:v>7</c:v>
                </c:pt>
                <c:pt idx="5087">
                  <c:v>8</c:v>
                </c:pt>
                <c:pt idx="5088">
                  <c:v>6</c:v>
                </c:pt>
                <c:pt idx="5089">
                  <c:v>6</c:v>
                </c:pt>
                <c:pt idx="5090">
                  <c:v>2</c:v>
                </c:pt>
                <c:pt idx="5091">
                  <c:v>5</c:v>
                </c:pt>
                <c:pt idx="5092">
                  <c:v>5</c:v>
                </c:pt>
                <c:pt idx="5093">
                  <c:v>3</c:v>
                </c:pt>
                <c:pt idx="5094">
                  <c:v>3</c:v>
                </c:pt>
                <c:pt idx="5095">
                  <c:v>2</c:v>
                </c:pt>
                <c:pt idx="5096">
                  <c:v>3</c:v>
                </c:pt>
                <c:pt idx="5097">
                  <c:v>2</c:v>
                </c:pt>
                <c:pt idx="5098">
                  <c:v>3</c:v>
                </c:pt>
                <c:pt idx="5099">
                  <c:v>2</c:v>
                </c:pt>
                <c:pt idx="5100">
                  <c:v>3</c:v>
                </c:pt>
                <c:pt idx="5101">
                  <c:v>1</c:v>
                </c:pt>
                <c:pt idx="5102">
                  <c:v>1</c:v>
                </c:pt>
                <c:pt idx="5103">
                  <c:v>2</c:v>
                </c:pt>
                <c:pt idx="5104">
                  <c:v>2</c:v>
                </c:pt>
                <c:pt idx="5105">
                  <c:v>2</c:v>
                </c:pt>
                <c:pt idx="5106">
                  <c:v>1</c:v>
                </c:pt>
                <c:pt idx="5107">
                  <c:v>2</c:v>
                </c:pt>
                <c:pt idx="5108">
                  <c:v>0</c:v>
                </c:pt>
                <c:pt idx="5109">
                  <c:v>1</c:v>
                </c:pt>
                <c:pt idx="5110">
                  <c:v>1</c:v>
                </c:pt>
                <c:pt idx="5111">
                  <c:v>1</c:v>
                </c:pt>
                <c:pt idx="5112">
                  <c:v>0</c:v>
                </c:pt>
                <c:pt idx="5113">
                  <c:v>4</c:v>
                </c:pt>
                <c:pt idx="5114">
                  <c:v>0</c:v>
                </c:pt>
                <c:pt idx="5115">
                  <c:v>0</c:v>
                </c:pt>
                <c:pt idx="5116">
                  <c:v>2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2</c:v>
                </c:pt>
                <c:pt idx="5121">
                  <c:v>1</c:v>
                </c:pt>
                <c:pt idx="5122">
                  <c:v>1</c:v>
                </c:pt>
                <c:pt idx="5123">
                  <c:v>0</c:v>
                </c:pt>
                <c:pt idx="5124">
                  <c:v>3</c:v>
                </c:pt>
                <c:pt idx="5125">
                  <c:v>2</c:v>
                </c:pt>
                <c:pt idx="5126">
                  <c:v>0</c:v>
                </c:pt>
                <c:pt idx="5127">
                  <c:v>4</c:v>
                </c:pt>
                <c:pt idx="5128">
                  <c:v>3</c:v>
                </c:pt>
                <c:pt idx="5129">
                  <c:v>3</c:v>
                </c:pt>
                <c:pt idx="5130">
                  <c:v>4</c:v>
                </c:pt>
                <c:pt idx="5131">
                  <c:v>4</c:v>
                </c:pt>
                <c:pt idx="5132">
                  <c:v>5</c:v>
                </c:pt>
                <c:pt idx="5133">
                  <c:v>5</c:v>
                </c:pt>
                <c:pt idx="5134">
                  <c:v>5</c:v>
                </c:pt>
                <c:pt idx="5135">
                  <c:v>5</c:v>
                </c:pt>
                <c:pt idx="5136">
                  <c:v>5</c:v>
                </c:pt>
                <c:pt idx="5137">
                  <c:v>4</c:v>
                </c:pt>
                <c:pt idx="5138">
                  <c:v>5</c:v>
                </c:pt>
                <c:pt idx="5139">
                  <c:v>5</c:v>
                </c:pt>
                <c:pt idx="5140">
                  <c:v>5</c:v>
                </c:pt>
                <c:pt idx="5141">
                  <c:v>5</c:v>
                </c:pt>
                <c:pt idx="5142">
                  <c:v>5</c:v>
                </c:pt>
                <c:pt idx="5143">
                  <c:v>3</c:v>
                </c:pt>
                <c:pt idx="5144">
                  <c:v>5</c:v>
                </c:pt>
                <c:pt idx="5145">
                  <c:v>5</c:v>
                </c:pt>
                <c:pt idx="5146">
                  <c:v>5</c:v>
                </c:pt>
                <c:pt idx="5147">
                  <c:v>6</c:v>
                </c:pt>
                <c:pt idx="5148">
                  <c:v>6</c:v>
                </c:pt>
                <c:pt idx="5149">
                  <c:v>7</c:v>
                </c:pt>
                <c:pt idx="5150">
                  <c:v>6</c:v>
                </c:pt>
                <c:pt idx="5151">
                  <c:v>7</c:v>
                </c:pt>
                <c:pt idx="5152">
                  <c:v>6</c:v>
                </c:pt>
                <c:pt idx="5153">
                  <c:v>6</c:v>
                </c:pt>
                <c:pt idx="5154">
                  <c:v>6</c:v>
                </c:pt>
                <c:pt idx="5155">
                  <c:v>6</c:v>
                </c:pt>
                <c:pt idx="5156">
                  <c:v>5</c:v>
                </c:pt>
                <c:pt idx="5157">
                  <c:v>4</c:v>
                </c:pt>
                <c:pt idx="5158">
                  <c:v>6</c:v>
                </c:pt>
                <c:pt idx="5159">
                  <c:v>5</c:v>
                </c:pt>
                <c:pt idx="5160">
                  <c:v>5</c:v>
                </c:pt>
                <c:pt idx="5161">
                  <c:v>6</c:v>
                </c:pt>
                <c:pt idx="5162">
                  <c:v>6</c:v>
                </c:pt>
                <c:pt idx="5163">
                  <c:v>5</c:v>
                </c:pt>
                <c:pt idx="5164">
                  <c:v>5</c:v>
                </c:pt>
                <c:pt idx="5165">
                  <c:v>5</c:v>
                </c:pt>
                <c:pt idx="5166">
                  <c:v>5</c:v>
                </c:pt>
                <c:pt idx="5167">
                  <c:v>5</c:v>
                </c:pt>
                <c:pt idx="5168">
                  <c:v>6</c:v>
                </c:pt>
                <c:pt idx="5169">
                  <c:v>5</c:v>
                </c:pt>
                <c:pt idx="5170">
                  <c:v>4</c:v>
                </c:pt>
                <c:pt idx="5171">
                  <c:v>6</c:v>
                </c:pt>
                <c:pt idx="5172">
                  <c:v>5</c:v>
                </c:pt>
                <c:pt idx="5173">
                  <c:v>6</c:v>
                </c:pt>
                <c:pt idx="5174">
                  <c:v>5</c:v>
                </c:pt>
                <c:pt idx="5175">
                  <c:v>6</c:v>
                </c:pt>
                <c:pt idx="5176">
                  <c:v>5</c:v>
                </c:pt>
                <c:pt idx="5177">
                  <c:v>6</c:v>
                </c:pt>
                <c:pt idx="5178">
                  <c:v>6</c:v>
                </c:pt>
                <c:pt idx="5179">
                  <c:v>6</c:v>
                </c:pt>
                <c:pt idx="5180">
                  <c:v>6</c:v>
                </c:pt>
                <c:pt idx="5181">
                  <c:v>5</c:v>
                </c:pt>
                <c:pt idx="5182">
                  <c:v>7</c:v>
                </c:pt>
                <c:pt idx="5183">
                  <c:v>6</c:v>
                </c:pt>
                <c:pt idx="5184">
                  <c:v>6</c:v>
                </c:pt>
                <c:pt idx="5185">
                  <c:v>7</c:v>
                </c:pt>
                <c:pt idx="5186">
                  <c:v>6</c:v>
                </c:pt>
                <c:pt idx="5187">
                  <c:v>7</c:v>
                </c:pt>
                <c:pt idx="5188">
                  <c:v>9</c:v>
                </c:pt>
                <c:pt idx="5189">
                  <c:v>8</c:v>
                </c:pt>
                <c:pt idx="5190">
                  <c:v>7</c:v>
                </c:pt>
                <c:pt idx="5191">
                  <c:v>11</c:v>
                </c:pt>
                <c:pt idx="5192">
                  <c:v>10</c:v>
                </c:pt>
                <c:pt idx="5193">
                  <c:v>9</c:v>
                </c:pt>
                <c:pt idx="5194">
                  <c:v>8</c:v>
                </c:pt>
                <c:pt idx="5195">
                  <c:v>10</c:v>
                </c:pt>
                <c:pt idx="5196">
                  <c:v>9</c:v>
                </c:pt>
                <c:pt idx="5197">
                  <c:v>10</c:v>
                </c:pt>
                <c:pt idx="5198">
                  <c:v>7</c:v>
                </c:pt>
                <c:pt idx="5199">
                  <c:v>11</c:v>
                </c:pt>
                <c:pt idx="5200">
                  <c:v>11</c:v>
                </c:pt>
                <c:pt idx="5201">
                  <c:v>9</c:v>
                </c:pt>
                <c:pt idx="5202">
                  <c:v>10</c:v>
                </c:pt>
                <c:pt idx="5203">
                  <c:v>10</c:v>
                </c:pt>
                <c:pt idx="5204">
                  <c:v>12</c:v>
                </c:pt>
                <c:pt idx="5205">
                  <c:v>9</c:v>
                </c:pt>
                <c:pt idx="5206">
                  <c:v>11</c:v>
                </c:pt>
                <c:pt idx="5207">
                  <c:v>11</c:v>
                </c:pt>
                <c:pt idx="5208">
                  <c:v>12</c:v>
                </c:pt>
                <c:pt idx="5209">
                  <c:v>10</c:v>
                </c:pt>
                <c:pt idx="5210">
                  <c:v>9</c:v>
                </c:pt>
                <c:pt idx="5211">
                  <c:v>10</c:v>
                </c:pt>
                <c:pt idx="5212">
                  <c:v>11</c:v>
                </c:pt>
                <c:pt idx="5213">
                  <c:v>9</c:v>
                </c:pt>
                <c:pt idx="5214">
                  <c:v>8</c:v>
                </c:pt>
                <c:pt idx="5215">
                  <c:v>9</c:v>
                </c:pt>
                <c:pt idx="5216">
                  <c:v>9</c:v>
                </c:pt>
                <c:pt idx="5217">
                  <c:v>8</c:v>
                </c:pt>
                <c:pt idx="5218">
                  <c:v>7</c:v>
                </c:pt>
                <c:pt idx="5219">
                  <c:v>9</c:v>
                </c:pt>
                <c:pt idx="5220">
                  <c:v>7</c:v>
                </c:pt>
                <c:pt idx="5221">
                  <c:v>8</c:v>
                </c:pt>
                <c:pt idx="5222">
                  <c:v>6</c:v>
                </c:pt>
                <c:pt idx="5223">
                  <c:v>9</c:v>
                </c:pt>
                <c:pt idx="5224">
                  <c:v>7</c:v>
                </c:pt>
                <c:pt idx="5225">
                  <c:v>6</c:v>
                </c:pt>
                <c:pt idx="5226">
                  <c:v>8</c:v>
                </c:pt>
                <c:pt idx="5227">
                  <c:v>6</c:v>
                </c:pt>
                <c:pt idx="5228">
                  <c:v>7</c:v>
                </c:pt>
                <c:pt idx="5229">
                  <c:v>6</c:v>
                </c:pt>
                <c:pt idx="5230">
                  <c:v>8</c:v>
                </c:pt>
                <c:pt idx="5231">
                  <c:v>33</c:v>
                </c:pt>
                <c:pt idx="5232">
                  <c:v>7</c:v>
                </c:pt>
                <c:pt idx="5233">
                  <c:v>9</c:v>
                </c:pt>
                <c:pt idx="5234">
                  <c:v>12</c:v>
                </c:pt>
                <c:pt idx="5235">
                  <c:v>13</c:v>
                </c:pt>
                <c:pt idx="5236">
                  <c:v>9</c:v>
                </c:pt>
                <c:pt idx="5237">
                  <c:v>13</c:v>
                </c:pt>
                <c:pt idx="5238">
                  <c:v>14</c:v>
                </c:pt>
                <c:pt idx="5239">
                  <c:v>15</c:v>
                </c:pt>
                <c:pt idx="5240">
                  <c:v>14</c:v>
                </c:pt>
                <c:pt idx="5241">
                  <c:v>14</c:v>
                </c:pt>
                <c:pt idx="5242">
                  <c:v>14</c:v>
                </c:pt>
                <c:pt idx="5243">
                  <c:v>16</c:v>
                </c:pt>
                <c:pt idx="5244">
                  <c:v>14</c:v>
                </c:pt>
                <c:pt idx="5245">
                  <c:v>17</c:v>
                </c:pt>
                <c:pt idx="5246">
                  <c:v>18</c:v>
                </c:pt>
                <c:pt idx="5247">
                  <c:v>17</c:v>
                </c:pt>
                <c:pt idx="5248">
                  <c:v>15</c:v>
                </c:pt>
                <c:pt idx="5249">
                  <c:v>14</c:v>
                </c:pt>
                <c:pt idx="5250">
                  <c:v>18</c:v>
                </c:pt>
                <c:pt idx="5251">
                  <c:v>16</c:v>
                </c:pt>
                <c:pt idx="5252">
                  <c:v>15</c:v>
                </c:pt>
                <c:pt idx="5253">
                  <c:v>12</c:v>
                </c:pt>
                <c:pt idx="5254">
                  <c:v>17</c:v>
                </c:pt>
                <c:pt idx="5255">
                  <c:v>16</c:v>
                </c:pt>
                <c:pt idx="5256">
                  <c:v>17</c:v>
                </c:pt>
                <c:pt idx="5257">
                  <c:v>14</c:v>
                </c:pt>
                <c:pt idx="5258">
                  <c:v>14</c:v>
                </c:pt>
                <c:pt idx="5259">
                  <c:v>14</c:v>
                </c:pt>
                <c:pt idx="5260">
                  <c:v>13</c:v>
                </c:pt>
                <c:pt idx="5261">
                  <c:v>15</c:v>
                </c:pt>
                <c:pt idx="5262">
                  <c:v>14</c:v>
                </c:pt>
                <c:pt idx="5263">
                  <c:v>14</c:v>
                </c:pt>
                <c:pt idx="5264">
                  <c:v>15</c:v>
                </c:pt>
                <c:pt idx="5265">
                  <c:v>14</c:v>
                </c:pt>
                <c:pt idx="5266">
                  <c:v>14</c:v>
                </c:pt>
                <c:pt idx="5267">
                  <c:v>14</c:v>
                </c:pt>
                <c:pt idx="5268">
                  <c:v>14</c:v>
                </c:pt>
                <c:pt idx="5269">
                  <c:v>15</c:v>
                </c:pt>
                <c:pt idx="5270">
                  <c:v>14</c:v>
                </c:pt>
                <c:pt idx="5271">
                  <c:v>14</c:v>
                </c:pt>
                <c:pt idx="5272">
                  <c:v>12</c:v>
                </c:pt>
                <c:pt idx="5273">
                  <c:v>14</c:v>
                </c:pt>
                <c:pt idx="5274">
                  <c:v>16</c:v>
                </c:pt>
                <c:pt idx="5275">
                  <c:v>14</c:v>
                </c:pt>
                <c:pt idx="5276">
                  <c:v>13</c:v>
                </c:pt>
                <c:pt idx="5277">
                  <c:v>12</c:v>
                </c:pt>
                <c:pt idx="5278">
                  <c:v>15</c:v>
                </c:pt>
                <c:pt idx="5279">
                  <c:v>14</c:v>
                </c:pt>
                <c:pt idx="5280">
                  <c:v>14</c:v>
                </c:pt>
                <c:pt idx="5281">
                  <c:v>13</c:v>
                </c:pt>
                <c:pt idx="5282">
                  <c:v>12</c:v>
                </c:pt>
                <c:pt idx="5283">
                  <c:v>13</c:v>
                </c:pt>
                <c:pt idx="5284">
                  <c:v>12</c:v>
                </c:pt>
                <c:pt idx="5285">
                  <c:v>14</c:v>
                </c:pt>
                <c:pt idx="5286">
                  <c:v>11</c:v>
                </c:pt>
                <c:pt idx="5287">
                  <c:v>12</c:v>
                </c:pt>
                <c:pt idx="5288">
                  <c:v>12</c:v>
                </c:pt>
                <c:pt idx="5289">
                  <c:v>12</c:v>
                </c:pt>
                <c:pt idx="5290">
                  <c:v>9</c:v>
                </c:pt>
                <c:pt idx="5291">
                  <c:v>14</c:v>
                </c:pt>
                <c:pt idx="5292">
                  <c:v>12</c:v>
                </c:pt>
                <c:pt idx="5293">
                  <c:v>11</c:v>
                </c:pt>
                <c:pt idx="5294">
                  <c:v>12</c:v>
                </c:pt>
                <c:pt idx="5295">
                  <c:v>10</c:v>
                </c:pt>
                <c:pt idx="5296">
                  <c:v>11</c:v>
                </c:pt>
                <c:pt idx="5297">
                  <c:v>10</c:v>
                </c:pt>
                <c:pt idx="5298">
                  <c:v>12</c:v>
                </c:pt>
                <c:pt idx="5299">
                  <c:v>11</c:v>
                </c:pt>
                <c:pt idx="5300">
                  <c:v>10</c:v>
                </c:pt>
                <c:pt idx="5301">
                  <c:v>8</c:v>
                </c:pt>
                <c:pt idx="5302">
                  <c:v>10</c:v>
                </c:pt>
                <c:pt idx="5303">
                  <c:v>9</c:v>
                </c:pt>
                <c:pt idx="5304">
                  <c:v>10</c:v>
                </c:pt>
                <c:pt idx="5305">
                  <c:v>11</c:v>
                </c:pt>
                <c:pt idx="5306">
                  <c:v>11</c:v>
                </c:pt>
                <c:pt idx="5307">
                  <c:v>12</c:v>
                </c:pt>
                <c:pt idx="5308">
                  <c:v>9</c:v>
                </c:pt>
                <c:pt idx="5309">
                  <c:v>12</c:v>
                </c:pt>
                <c:pt idx="5310">
                  <c:v>11</c:v>
                </c:pt>
                <c:pt idx="5311">
                  <c:v>12</c:v>
                </c:pt>
                <c:pt idx="5312">
                  <c:v>12</c:v>
                </c:pt>
                <c:pt idx="5313">
                  <c:v>12</c:v>
                </c:pt>
                <c:pt idx="5314">
                  <c:v>12</c:v>
                </c:pt>
                <c:pt idx="5315">
                  <c:v>8</c:v>
                </c:pt>
                <c:pt idx="5316">
                  <c:v>12</c:v>
                </c:pt>
                <c:pt idx="5317">
                  <c:v>11</c:v>
                </c:pt>
                <c:pt idx="5318">
                  <c:v>11</c:v>
                </c:pt>
                <c:pt idx="5319">
                  <c:v>10</c:v>
                </c:pt>
                <c:pt idx="5320">
                  <c:v>10</c:v>
                </c:pt>
                <c:pt idx="5321">
                  <c:v>10</c:v>
                </c:pt>
                <c:pt idx="5322">
                  <c:v>12</c:v>
                </c:pt>
                <c:pt idx="5323">
                  <c:v>12</c:v>
                </c:pt>
                <c:pt idx="5324">
                  <c:v>9</c:v>
                </c:pt>
                <c:pt idx="5325">
                  <c:v>11</c:v>
                </c:pt>
                <c:pt idx="5326">
                  <c:v>9</c:v>
                </c:pt>
                <c:pt idx="5327">
                  <c:v>9</c:v>
                </c:pt>
                <c:pt idx="5328">
                  <c:v>9</c:v>
                </c:pt>
                <c:pt idx="5329">
                  <c:v>9</c:v>
                </c:pt>
                <c:pt idx="5330">
                  <c:v>8</c:v>
                </c:pt>
                <c:pt idx="5331">
                  <c:v>8</c:v>
                </c:pt>
                <c:pt idx="5332">
                  <c:v>6</c:v>
                </c:pt>
                <c:pt idx="5333">
                  <c:v>9</c:v>
                </c:pt>
                <c:pt idx="5334">
                  <c:v>7</c:v>
                </c:pt>
                <c:pt idx="5335">
                  <c:v>6</c:v>
                </c:pt>
                <c:pt idx="5336">
                  <c:v>8</c:v>
                </c:pt>
                <c:pt idx="5337">
                  <c:v>6</c:v>
                </c:pt>
                <c:pt idx="5338">
                  <c:v>7</c:v>
                </c:pt>
                <c:pt idx="5339">
                  <c:v>6</c:v>
                </c:pt>
                <c:pt idx="5340">
                  <c:v>7</c:v>
                </c:pt>
                <c:pt idx="5341">
                  <c:v>7</c:v>
                </c:pt>
                <c:pt idx="5342">
                  <c:v>7</c:v>
                </c:pt>
                <c:pt idx="5343">
                  <c:v>8</c:v>
                </c:pt>
                <c:pt idx="5344">
                  <c:v>7</c:v>
                </c:pt>
                <c:pt idx="5345">
                  <c:v>7</c:v>
                </c:pt>
                <c:pt idx="5346">
                  <c:v>8</c:v>
                </c:pt>
                <c:pt idx="5347">
                  <c:v>11</c:v>
                </c:pt>
                <c:pt idx="5348">
                  <c:v>7</c:v>
                </c:pt>
                <c:pt idx="5349">
                  <c:v>7</c:v>
                </c:pt>
                <c:pt idx="5350">
                  <c:v>9</c:v>
                </c:pt>
                <c:pt idx="5351">
                  <c:v>9</c:v>
                </c:pt>
                <c:pt idx="5352">
                  <c:v>9</c:v>
                </c:pt>
                <c:pt idx="5353">
                  <c:v>9</c:v>
                </c:pt>
                <c:pt idx="5354">
                  <c:v>8</c:v>
                </c:pt>
                <c:pt idx="5355">
                  <c:v>9</c:v>
                </c:pt>
                <c:pt idx="5356">
                  <c:v>9</c:v>
                </c:pt>
                <c:pt idx="5357">
                  <c:v>9</c:v>
                </c:pt>
                <c:pt idx="5358">
                  <c:v>8</c:v>
                </c:pt>
                <c:pt idx="5359">
                  <c:v>8</c:v>
                </c:pt>
                <c:pt idx="5360">
                  <c:v>10</c:v>
                </c:pt>
                <c:pt idx="5361">
                  <c:v>7</c:v>
                </c:pt>
                <c:pt idx="5362">
                  <c:v>8</c:v>
                </c:pt>
                <c:pt idx="5363">
                  <c:v>8</c:v>
                </c:pt>
                <c:pt idx="5364">
                  <c:v>9</c:v>
                </c:pt>
                <c:pt idx="5365">
                  <c:v>9</c:v>
                </c:pt>
                <c:pt idx="5366">
                  <c:v>9</c:v>
                </c:pt>
                <c:pt idx="5367">
                  <c:v>8</c:v>
                </c:pt>
                <c:pt idx="5368">
                  <c:v>8</c:v>
                </c:pt>
                <c:pt idx="5369">
                  <c:v>9</c:v>
                </c:pt>
                <c:pt idx="5370">
                  <c:v>10</c:v>
                </c:pt>
                <c:pt idx="5371">
                  <c:v>9</c:v>
                </c:pt>
                <c:pt idx="5372">
                  <c:v>8</c:v>
                </c:pt>
                <c:pt idx="5373">
                  <c:v>6</c:v>
                </c:pt>
                <c:pt idx="5374">
                  <c:v>7</c:v>
                </c:pt>
                <c:pt idx="5375">
                  <c:v>8</c:v>
                </c:pt>
                <c:pt idx="5376">
                  <c:v>7</c:v>
                </c:pt>
                <c:pt idx="5377">
                  <c:v>9</c:v>
                </c:pt>
                <c:pt idx="5378">
                  <c:v>7</c:v>
                </c:pt>
                <c:pt idx="5379">
                  <c:v>9</c:v>
                </c:pt>
                <c:pt idx="5380">
                  <c:v>8</c:v>
                </c:pt>
                <c:pt idx="5381">
                  <c:v>12</c:v>
                </c:pt>
                <c:pt idx="5382">
                  <c:v>10</c:v>
                </c:pt>
                <c:pt idx="5383">
                  <c:v>8</c:v>
                </c:pt>
                <c:pt idx="5384">
                  <c:v>9</c:v>
                </c:pt>
                <c:pt idx="5385">
                  <c:v>7</c:v>
                </c:pt>
                <c:pt idx="5386">
                  <c:v>9</c:v>
                </c:pt>
                <c:pt idx="5387">
                  <c:v>10</c:v>
                </c:pt>
                <c:pt idx="5388">
                  <c:v>11</c:v>
                </c:pt>
                <c:pt idx="5389">
                  <c:v>8</c:v>
                </c:pt>
                <c:pt idx="5390">
                  <c:v>8</c:v>
                </c:pt>
                <c:pt idx="5391">
                  <c:v>7</c:v>
                </c:pt>
                <c:pt idx="5392">
                  <c:v>11</c:v>
                </c:pt>
                <c:pt idx="5393">
                  <c:v>9</c:v>
                </c:pt>
                <c:pt idx="5394">
                  <c:v>8</c:v>
                </c:pt>
                <c:pt idx="5395">
                  <c:v>7</c:v>
                </c:pt>
                <c:pt idx="5396">
                  <c:v>6</c:v>
                </c:pt>
                <c:pt idx="5397">
                  <c:v>7</c:v>
                </c:pt>
                <c:pt idx="5398">
                  <c:v>8</c:v>
                </c:pt>
                <c:pt idx="5399">
                  <c:v>9</c:v>
                </c:pt>
                <c:pt idx="5400">
                  <c:v>7</c:v>
                </c:pt>
                <c:pt idx="5401">
                  <c:v>8</c:v>
                </c:pt>
                <c:pt idx="5402">
                  <c:v>7</c:v>
                </c:pt>
                <c:pt idx="5403">
                  <c:v>11</c:v>
                </c:pt>
                <c:pt idx="5404">
                  <c:v>7</c:v>
                </c:pt>
                <c:pt idx="5405">
                  <c:v>9</c:v>
                </c:pt>
                <c:pt idx="5406">
                  <c:v>7</c:v>
                </c:pt>
                <c:pt idx="5407">
                  <c:v>7</c:v>
                </c:pt>
                <c:pt idx="5408">
                  <c:v>8</c:v>
                </c:pt>
                <c:pt idx="5409">
                  <c:v>7</c:v>
                </c:pt>
                <c:pt idx="5410">
                  <c:v>8</c:v>
                </c:pt>
                <c:pt idx="5411">
                  <c:v>6</c:v>
                </c:pt>
                <c:pt idx="5412">
                  <c:v>7</c:v>
                </c:pt>
                <c:pt idx="5413">
                  <c:v>7</c:v>
                </c:pt>
                <c:pt idx="5414">
                  <c:v>12</c:v>
                </c:pt>
                <c:pt idx="5415">
                  <c:v>10</c:v>
                </c:pt>
                <c:pt idx="5416">
                  <c:v>8</c:v>
                </c:pt>
                <c:pt idx="5417">
                  <c:v>8</c:v>
                </c:pt>
                <c:pt idx="5418">
                  <c:v>8</c:v>
                </c:pt>
                <c:pt idx="5419">
                  <c:v>9</c:v>
                </c:pt>
                <c:pt idx="5420">
                  <c:v>8</c:v>
                </c:pt>
                <c:pt idx="5421">
                  <c:v>8</c:v>
                </c:pt>
                <c:pt idx="5422">
                  <c:v>8</c:v>
                </c:pt>
                <c:pt idx="5423">
                  <c:v>8</c:v>
                </c:pt>
                <c:pt idx="5424">
                  <c:v>8</c:v>
                </c:pt>
                <c:pt idx="5425">
                  <c:v>10</c:v>
                </c:pt>
                <c:pt idx="5426">
                  <c:v>9</c:v>
                </c:pt>
                <c:pt idx="5427">
                  <c:v>8</c:v>
                </c:pt>
                <c:pt idx="5428">
                  <c:v>6</c:v>
                </c:pt>
                <c:pt idx="5429">
                  <c:v>8</c:v>
                </c:pt>
                <c:pt idx="5430">
                  <c:v>9</c:v>
                </c:pt>
                <c:pt idx="5431">
                  <c:v>9</c:v>
                </c:pt>
                <c:pt idx="5432">
                  <c:v>10</c:v>
                </c:pt>
                <c:pt idx="5433">
                  <c:v>7</c:v>
                </c:pt>
                <c:pt idx="5434">
                  <c:v>9</c:v>
                </c:pt>
                <c:pt idx="5435">
                  <c:v>7</c:v>
                </c:pt>
                <c:pt idx="5436">
                  <c:v>9</c:v>
                </c:pt>
                <c:pt idx="5437">
                  <c:v>9</c:v>
                </c:pt>
                <c:pt idx="5438">
                  <c:v>9</c:v>
                </c:pt>
                <c:pt idx="5439">
                  <c:v>9</c:v>
                </c:pt>
                <c:pt idx="5440">
                  <c:v>7</c:v>
                </c:pt>
                <c:pt idx="5441">
                  <c:v>9</c:v>
                </c:pt>
                <c:pt idx="5442">
                  <c:v>9</c:v>
                </c:pt>
                <c:pt idx="5443">
                  <c:v>8</c:v>
                </c:pt>
                <c:pt idx="5444">
                  <c:v>7</c:v>
                </c:pt>
                <c:pt idx="5445">
                  <c:v>6</c:v>
                </c:pt>
                <c:pt idx="5446">
                  <c:v>7</c:v>
                </c:pt>
                <c:pt idx="5447">
                  <c:v>7</c:v>
                </c:pt>
                <c:pt idx="5448">
                  <c:v>9</c:v>
                </c:pt>
                <c:pt idx="5449">
                  <c:v>7</c:v>
                </c:pt>
                <c:pt idx="5450">
                  <c:v>6</c:v>
                </c:pt>
                <c:pt idx="5451">
                  <c:v>8</c:v>
                </c:pt>
                <c:pt idx="5452">
                  <c:v>7</c:v>
                </c:pt>
                <c:pt idx="5453">
                  <c:v>8</c:v>
                </c:pt>
                <c:pt idx="5454">
                  <c:v>8</c:v>
                </c:pt>
                <c:pt idx="5455">
                  <c:v>7</c:v>
                </c:pt>
                <c:pt idx="5456">
                  <c:v>8</c:v>
                </c:pt>
                <c:pt idx="5457">
                  <c:v>7</c:v>
                </c:pt>
                <c:pt idx="5458">
                  <c:v>8</c:v>
                </c:pt>
                <c:pt idx="5459">
                  <c:v>9</c:v>
                </c:pt>
                <c:pt idx="5460">
                  <c:v>8</c:v>
                </c:pt>
                <c:pt idx="5461">
                  <c:v>8</c:v>
                </c:pt>
                <c:pt idx="5462">
                  <c:v>6</c:v>
                </c:pt>
                <c:pt idx="5463">
                  <c:v>8</c:v>
                </c:pt>
                <c:pt idx="5464">
                  <c:v>7</c:v>
                </c:pt>
                <c:pt idx="5465">
                  <c:v>8</c:v>
                </c:pt>
                <c:pt idx="5466">
                  <c:v>9</c:v>
                </c:pt>
                <c:pt idx="5467">
                  <c:v>9</c:v>
                </c:pt>
                <c:pt idx="5468">
                  <c:v>8</c:v>
                </c:pt>
                <c:pt idx="5469">
                  <c:v>9</c:v>
                </c:pt>
                <c:pt idx="5470">
                  <c:v>11</c:v>
                </c:pt>
                <c:pt idx="5471">
                  <c:v>8</c:v>
                </c:pt>
                <c:pt idx="5472">
                  <c:v>8</c:v>
                </c:pt>
                <c:pt idx="5473">
                  <c:v>8</c:v>
                </c:pt>
                <c:pt idx="5474">
                  <c:v>7</c:v>
                </c:pt>
                <c:pt idx="5475">
                  <c:v>7</c:v>
                </c:pt>
                <c:pt idx="5476">
                  <c:v>10</c:v>
                </c:pt>
                <c:pt idx="5477">
                  <c:v>10</c:v>
                </c:pt>
                <c:pt idx="5478">
                  <c:v>9</c:v>
                </c:pt>
                <c:pt idx="5479">
                  <c:v>9</c:v>
                </c:pt>
                <c:pt idx="5480">
                  <c:v>11</c:v>
                </c:pt>
                <c:pt idx="5481">
                  <c:v>10</c:v>
                </c:pt>
                <c:pt idx="5482">
                  <c:v>9</c:v>
                </c:pt>
                <c:pt idx="5483">
                  <c:v>12</c:v>
                </c:pt>
                <c:pt idx="5484">
                  <c:v>9</c:v>
                </c:pt>
                <c:pt idx="5485">
                  <c:v>10</c:v>
                </c:pt>
                <c:pt idx="5486">
                  <c:v>7</c:v>
                </c:pt>
                <c:pt idx="5487">
                  <c:v>9</c:v>
                </c:pt>
                <c:pt idx="5488">
                  <c:v>9</c:v>
                </c:pt>
                <c:pt idx="5489">
                  <c:v>9</c:v>
                </c:pt>
                <c:pt idx="5490">
                  <c:v>12</c:v>
                </c:pt>
                <c:pt idx="5491">
                  <c:v>11</c:v>
                </c:pt>
                <c:pt idx="5492">
                  <c:v>10</c:v>
                </c:pt>
                <c:pt idx="5493">
                  <c:v>9</c:v>
                </c:pt>
                <c:pt idx="5494">
                  <c:v>9</c:v>
                </c:pt>
                <c:pt idx="5495">
                  <c:v>9</c:v>
                </c:pt>
                <c:pt idx="5496">
                  <c:v>9</c:v>
                </c:pt>
                <c:pt idx="5497">
                  <c:v>8</c:v>
                </c:pt>
                <c:pt idx="5498">
                  <c:v>7</c:v>
                </c:pt>
                <c:pt idx="5499">
                  <c:v>7</c:v>
                </c:pt>
                <c:pt idx="5500">
                  <c:v>9</c:v>
                </c:pt>
                <c:pt idx="5501">
                  <c:v>9</c:v>
                </c:pt>
                <c:pt idx="5502">
                  <c:v>9</c:v>
                </c:pt>
                <c:pt idx="5503">
                  <c:v>7</c:v>
                </c:pt>
                <c:pt idx="5504">
                  <c:v>9</c:v>
                </c:pt>
                <c:pt idx="5505">
                  <c:v>6</c:v>
                </c:pt>
                <c:pt idx="5506">
                  <c:v>6</c:v>
                </c:pt>
                <c:pt idx="5507">
                  <c:v>7</c:v>
                </c:pt>
                <c:pt idx="5508">
                  <c:v>6</c:v>
                </c:pt>
                <c:pt idx="5509">
                  <c:v>6</c:v>
                </c:pt>
                <c:pt idx="5510">
                  <c:v>5</c:v>
                </c:pt>
                <c:pt idx="5511">
                  <c:v>6</c:v>
                </c:pt>
                <c:pt idx="5512">
                  <c:v>6</c:v>
                </c:pt>
                <c:pt idx="5513">
                  <c:v>6</c:v>
                </c:pt>
                <c:pt idx="5514">
                  <c:v>7</c:v>
                </c:pt>
                <c:pt idx="5515">
                  <c:v>8</c:v>
                </c:pt>
                <c:pt idx="5516">
                  <c:v>7</c:v>
                </c:pt>
                <c:pt idx="5517">
                  <c:v>6</c:v>
                </c:pt>
                <c:pt idx="5518">
                  <c:v>8</c:v>
                </c:pt>
                <c:pt idx="5519">
                  <c:v>8</c:v>
                </c:pt>
                <c:pt idx="5520">
                  <c:v>9</c:v>
                </c:pt>
                <c:pt idx="5521">
                  <c:v>9</c:v>
                </c:pt>
                <c:pt idx="5522">
                  <c:v>8</c:v>
                </c:pt>
                <c:pt idx="5523">
                  <c:v>6</c:v>
                </c:pt>
                <c:pt idx="5524">
                  <c:v>7</c:v>
                </c:pt>
                <c:pt idx="5525">
                  <c:v>6</c:v>
                </c:pt>
                <c:pt idx="5526">
                  <c:v>9</c:v>
                </c:pt>
                <c:pt idx="5527">
                  <c:v>6</c:v>
                </c:pt>
                <c:pt idx="5528">
                  <c:v>7</c:v>
                </c:pt>
                <c:pt idx="5529">
                  <c:v>5</c:v>
                </c:pt>
                <c:pt idx="5530">
                  <c:v>6</c:v>
                </c:pt>
                <c:pt idx="5531">
                  <c:v>6</c:v>
                </c:pt>
                <c:pt idx="5532">
                  <c:v>5</c:v>
                </c:pt>
                <c:pt idx="5533">
                  <c:v>6</c:v>
                </c:pt>
                <c:pt idx="5534">
                  <c:v>3</c:v>
                </c:pt>
                <c:pt idx="5535">
                  <c:v>5</c:v>
                </c:pt>
                <c:pt idx="5536">
                  <c:v>5</c:v>
                </c:pt>
                <c:pt idx="5537">
                  <c:v>6</c:v>
                </c:pt>
                <c:pt idx="5538">
                  <c:v>7</c:v>
                </c:pt>
                <c:pt idx="5539">
                  <c:v>5</c:v>
                </c:pt>
                <c:pt idx="5540">
                  <c:v>6</c:v>
                </c:pt>
                <c:pt idx="5541">
                  <c:v>5</c:v>
                </c:pt>
                <c:pt idx="5542">
                  <c:v>6</c:v>
                </c:pt>
                <c:pt idx="5543">
                  <c:v>6</c:v>
                </c:pt>
                <c:pt idx="5544">
                  <c:v>6</c:v>
                </c:pt>
                <c:pt idx="5545">
                  <c:v>6</c:v>
                </c:pt>
                <c:pt idx="5546">
                  <c:v>6</c:v>
                </c:pt>
                <c:pt idx="5547">
                  <c:v>6</c:v>
                </c:pt>
                <c:pt idx="5548">
                  <c:v>7</c:v>
                </c:pt>
                <c:pt idx="5549">
                  <c:v>7</c:v>
                </c:pt>
                <c:pt idx="5550">
                  <c:v>6</c:v>
                </c:pt>
                <c:pt idx="5551">
                  <c:v>6</c:v>
                </c:pt>
                <c:pt idx="5552">
                  <c:v>6</c:v>
                </c:pt>
                <c:pt idx="5553">
                  <c:v>7</c:v>
                </c:pt>
                <c:pt idx="5554">
                  <c:v>6</c:v>
                </c:pt>
                <c:pt idx="5555">
                  <c:v>7</c:v>
                </c:pt>
                <c:pt idx="5556">
                  <c:v>6</c:v>
                </c:pt>
                <c:pt idx="5557">
                  <c:v>6</c:v>
                </c:pt>
                <c:pt idx="5558">
                  <c:v>6</c:v>
                </c:pt>
                <c:pt idx="5559">
                  <c:v>8</c:v>
                </c:pt>
                <c:pt idx="5560">
                  <c:v>7</c:v>
                </c:pt>
                <c:pt idx="5561">
                  <c:v>6</c:v>
                </c:pt>
                <c:pt idx="5562">
                  <c:v>7</c:v>
                </c:pt>
                <c:pt idx="5563">
                  <c:v>6</c:v>
                </c:pt>
                <c:pt idx="5564">
                  <c:v>7</c:v>
                </c:pt>
                <c:pt idx="5565">
                  <c:v>6</c:v>
                </c:pt>
                <c:pt idx="5566">
                  <c:v>8</c:v>
                </c:pt>
                <c:pt idx="5567">
                  <c:v>7</c:v>
                </c:pt>
                <c:pt idx="5568">
                  <c:v>8</c:v>
                </c:pt>
                <c:pt idx="5569">
                  <c:v>10</c:v>
                </c:pt>
                <c:pt idx="5570">
                  <c:v>8</c:v>
                </c:pt>
                <c:pt idx="5571">
                  <c:v>9</c:v>
                </c:pt>
                <c:pt idx="5572">
                  <c:v>9</c:v>
                </c:pt>
                <c:pt idx="5573">
                  <c:v>10</c:v>
                </c:pt>
                <c:pt idx="5574">
                  <c:v>9</c:v>
                </c:pt>
                <c:pt idx="5575">
                  <c:v>9</c:v>
                </c:pt>
                <c:pt idx="5576">
                  <c:v>10</c:v>
                </c:pt>
                <c:pt idx="5577">
                  <c:v>11</c:v>
                </c:pt>
                <c:pt idx="5578">
                  <c:v>9</c:v>
                </c:pt>
                <c:pt idx="5579">
                  <c:v>9</c:v>
                </c:pt>
                <c:pt idx="5580">
                  <c:v>9</c:v>
                </c:pt>
                <c:pt idx="5581">
                  <c:v>12</c:v>
                </c:pt>
                <c:pt idx="5582">
                  <c:v>13</c:v>
                </c:pt>
                <c:pt idx="5583">
                  <c:v>12</c:v>
                </c:pt>
                <c:pt idx="5584">
                  <c:v>9</c:v>
                </c:pt>
                <c:pt idx="5585">
                  <c:v>9</c:v>
                </c:pt>
                <c:pt idx="5586">
                  <c:v>10</c:v>
                </c:pt>
                <c:pt idx="5587">
                  <c:v>10</c:v>
                </c:pt>
                <c:pt idx="5588">
                  <c:v>11</c:v>
                </c:pt>
                <c:pt idx="5589">
                  <c:v>10</c:v>
                </c:pt>
                <c:pt idx="5590">
                  <c:v>11</c:v>
                </c:pt>
                <c:pt idx="5591">
                  <c:v>9</c:v>
                </c:pt>
                <c:pt idx="5592">
                  <c:v>10</c:v>
                </c:pt>
                <c:pt idx="5593">
                  <c:v>13</c:v>
                </c:pt>
                <c:pt idx="5594">
                  <c:v>9</c:v>
                </c:pt>
                <c:pt idx="5595">
                  <c:v>11</c:v>
                </c:pt>
                <c:pt idx="5596">
                  <c:v>10</c:v>
                </c:pt>
                <c:pt idx="5597">
                  <c:v>10</c:v>
                </c:pt>
                <c:pt idx="5598">
                  <c:v>9</c:v>
                </c:pt>
                <c:pt idx="5599">
                  <c:v>10</c:v>
                </c:pt>
                <c:pt idx="5600">
                  <c:v>9</c:v>
                </c:pt>
                <c:pt idx="5601">
                  <c:v>9</c:v>
                </c:pt>
                <c:pt idx="5602">
                  <c:v>10</c:v>
                </c:pt>
                <c:pt idx="5603">
                  <c:v>9</c:v>
                </c:pt>
                <c:pt idx="5604">
                  <c:v>7</c:v>
                </c:pt>
                <c:pt idx="5605">
                  <c:v>8</c:v>
                </c:pt>
                <c:pt idx="5606">
                  <c:v>7</c:v>
                </c:pt>
                <c:pt idx="5607">
                  <c:v>8</c:v>
                </c:pt>
                <c:pt idx="5608">
                  <c:v>9</c:v>
                </c:pt>
                <c:pt idx="5609">
                  <c:v>8</c:v>
                </c:pt>
                <c:pt idx="5610">
                  <c:v>10</c:v>
                </c:pt>
                <c:pt idx="5611">
                  <c:v>9</c:v>
                </c:pt>
                <c:pt idx="5612">
                  <c:v>11</c:v>
                </c:pt>
                <c:pt idx="5613">
                  <c:v>11</c:v>
                </c:pt>
                <c:pt idx="5614">
                  <c:v>14</c:v>
                </c:pt>
                <c:pt idx="5615">
                  <c:v>12</c:v>
                </c:pt>
                <c:pt idx="5616">
                  <c:v>12</c:v>
                </c:pt>
                <c:pt idx="5617">
                  <c:v>11</c:v>
                </c:pt>
                <c:pt idx="5618">
                  <c:v>8</c:v>
                </c:pt>
                <c:pt idx="5619">
                  <c:v>12</c:v>
                </c:pt>
                <c:pt idx="5620">
                  <c:v>11</c:v>
                </c:pt>
                <c:pt idx="5621">
                  <c:v>12</c:v>
                </c:pt>
                <c:pt idx="5622">
                  <c:v>11</c:v>
                </c:pt>
                <c:pt idx="5623">
                  <c:v>10</c:v>
                </c:pt>
                <c:pt idx="5624">
                  <c:v>11</c:v>
                </c:pt>
                <c:pt idx="5625">
                  <c:v>11</c:v>
                </c:pt>
                <c:pt idx="5626">
                  <c:v>11</c:v>
                </c:pt>
                <c:pt idx="5627">
                  <c:v>14</c:v>
                </c:pt>
                <c:pt idx="5628">
                  <c:v>12</c:v>
                </c:pt>
                <c:pt idx="5629">
                  <c:v>12</c:v>
                </c:pt>
                <c:pt idx="5630">
                  <c:v>12</c:v>
                </c:pt>
                <c:pt idx="5631">
                  <c:v>12</c:v>
                </c:pt>
                <c:pt idx="5632">
                  <c:v>12</c:v>
                </c:pt>
                <c:pt idx="5633">
                  <c:v>12</c:v>
                </c:pt>
                <c:pt idx="5634">
                  <c:v>12</c:v>
                </c:pt>
                <c:pt idx="5635">
                  <c:v>11</c:v>
                </c:pt>
                <c:pt idx="5636">
                  <c:v>12</c:v>
                </c:pt>
                <c:pt idx="5637">
                  <c:v>12</c:v>
                </c:pt>
                <c:pt idx="5638">
                  <c:v>16</c:v>
                </c:pt>
                <c:pt idx="5639">
                  <c:v>13</c:v>
                </c:pt>
                <c:pt idx="5640">
                  <c:v>12</c:v>
                </c:pt>
                <c:pt idx="5641">
                  <c:v>14</c:v>
                </c:pt>
                <c:pt idx="5642">
                  <c:v>12</c:v>
                </c:pt>
                <c:pt idx="5643">
                  <c:v>13</c:v>
                </c:pt>
                <c:pt idx="5644">
                  <c:v>14</c:v>
                </c:pt>
                <c:pt idx="5645">
                  <c:v>15</c:v>
                </c:pt>
                <c:pt idx="5646">
                  <c:v>14</c:v>
                </c:pt>
                <c:pt idx="5647">
                  <c:v>12</c:v>
                </c:pt>
                <c:pt idx="5648">
                  <c:v>14</c:v>
                </c:pt>
                <c:pt idx="5649">
                  <c:v>16</c:v>
                </c:pt>
                <c:pt idx="5650">
                  <c:v>14</c:v>
                </c:pt>
                <c:pt idx="5651">
                  <c:v>14</c:v>
                </c:pt>
                <c:pt idx="5652">
                  <c:v>14</c:v>
                </c:pt>
                <c:pt idx="5653">
                  <c:v>14</c:v>
                </c:pt>
                <c:pt idx="5654">
                  <c:v>14</c:v>
                </c:pt>
                <c:pt idx="5655">
                  <c:v>13</c:v>
                </c:pt>
                <c:pt idx="5656">
                  <c:v>15</c:v>
                </c:pt>
                <c:pt idx="5657">
                  <c:v>14</c:v>
                </c:pt>
                <c:pt idx="5658">
                  <c:v>17</c:v>
                </c:pt>
                <c:pt idx="5659">
                  <c:v>16</c:v>
                </c:pt>
                <c:pt idx="5660">
                  <c:v>19</c:v>
                </c:pt>
                <c:pt idx="5661">
                  <c:v>18</c:v>
                </c:pt>
                <c:pt idx="5662">
                  <c:v>15</c:v>
                </c:pt>
                <c:pt idx="5663">
                  <c:v>17</c:v>
                </c:pt>
                <c:pt idx="5664">
                  <c:v>14</c:v>
                </c:pt>
                <c:pt idx="5665">
                  <c:v>15</c:v>
                </c:pt>
                <c:pt idx="5666">
                  <c:v>15</c:v>
                </c:pt>
                <c:pt idx="5667">
                  <c:v>14</c:v>
                </c:pt>
                <c:pt idx="5668">
                  <c:v>14</c:v>
                </c:pt>
                <c:pt idx="5669">
                  <c:v>14</c:v>
                </c:pt>
                <c:pt idx="5670">
                  <c:v>12</c:v>
                </c:pt>
                <c:pt idx="5671">
                  <c:v>13</c:v>
                </c:pt>
                <c:pt idx="5672">
                  <c:v>15</c:v>
                </c:pt>
                <c:pt idx="5673">
                  <c:v>14</c:v>
                </c:pt>
                <c:pt idx="5674">
                  <c:v>14</c:v>
                </c:pt>
                <c:pt idx="5675">
                  <c:v>14</c:v>
                </c:pt>
                <c:pt idx="5676">
                  <c:v>13</c:v>
                </c:pt>
                <c:pt idx="5677">
                  <c:v>14</c:v>
                </c:pt>
                <c:pt idx="5678">
                  <c:v>14</c:v>
                </c:pt>
                <c:pt idx="5679">
                  <c:v>14</c:v>
                </c:pt>
                <c:pt idx="5680">
                  <c:v>15</c:v>
                </c:pt>
                <c:pt idx="5681">
                  <c:v>14</c:v>
                </c:pt>
                <c:pt idx="5682">
                  <c:v>15</c:v>
                </c:pt>
                <c:pt idx="5683">
                  <c:v>15</c:v>
                </c:pt>
                <c:pt idx="5684">
                  <c:v>14</c:v>
                </c:pt>
                <c:pt idx="5685">
                  <c:v>15</c:v>
                </c:pt>
                <c:pt idx="5686">
                  <c:v>14</c:v>
                </c:pt>
                <c:pt idx="5687">
                  <c:v>14</c:v>
                </c:pt>
                <c:pt idx="5688">
                  <c:v>14</c:v>
                </c:pt>
                <c:pt idx="5689">
                  <c:v>15</c:v>
                </c:pt>
                <c:pt idx="5690">
                  <c:v>14</c:v>
                </c:pt>
                <c:pt idx="5691">
                  <c:v>14</c:v>
                </c:pt>
                <c:pt idx="5692">
                  <c:v>14</c:v>
                </c:pt>
                <c:pt idx="5693">
                  <c:v>14</c:v>
                </c:pt>
                <c:pt idx="5694">
                  <c:v>17</c:v>
                </c:pt>
                <c:pt idx="5695">
                  <c:v>17</c:v>
                </c:pt>
                <c:pt idx="5696">
                  <c:v>16</c:v>
                </c:pt>
                <c:pt idx="5697">
                  <c:v>14</c:v>
                </c:pt>
                <c:pt idx="5698">
                  <c:v>14</c:v>
                </c:pt>
                <c:pt idx="5699">
                  <c:v>15</c:v>
                </c:pt>
                <c:pt idx="5700">
                  <c:v>15</c:v>
                </c:pt>
                <c:pt idx="5701">
                  <c:v>14</c:v>
                </c:pt>
                <c:pt idx="5702">
                  <c:v>18</c:v>
                </c:pt>
                <c:pt idx="5703">
                  <c:v>17</c:v>
                </c:pt>
                <c:pt idx="5704">
                  <c:v>18</c:v>
                </c:pt>
                <c:pt idx="5705">
                  <c:v>16</c:v>
                </c:pt>
                <c:pt idx="5706">
                  <c:v>18</c:v>
                </c:pt>
                <c:pt idx="5707">
                  <c:v>17</c:v>
                </c:pt>
                <c:pt idx="5708">
                  <c:v>15</c:v>
                </c:pt>
                <c:pt idx="5709">
                  <c:v>16</c:v>
                </c:pt>
                <c:pt idx="5710">
                  <c:v>14</c:v>
                </c:pt>
                <c:pt idx="5711">
                  <c:v>14</c:v>
                </c:pt>
                <c:pt idx="5712">
                  <c:v>13</c:v>
                </c:pt>
                <c:pt idx="5713">
                  <c:v>14</c:v>
                </c:pt>
                <c:pt idx="5714">
                  <c:v>12</c:v>
                </c:pt>
                <c:pt idx="5715">
                  <c:v>13</c:v>
                </c:pt>
                <c:pt idx="5716">
                  <c:v>14</c:v>
                </c:pt>
                <c:pt idx="5717">
                  <c:v>13</c:v>
                </c:pt>
                <c:pt idx="5718">
                  <c:v>14</c:v>
                </c:pt>
                <c:pt idx="5719">
                  <c:v>15</c:v>
                </c:pt>
                <c:pt idx="5720">
                  <c:v>15</c:v>
                </c:pt>
                <c:pt idx="5721">
                  <c:v>14</c:v>
                </c:pt>
                <c:pt idx="5722">
                  <c:v>14</c:v>
                </c:pt>
                <c:pt idx="5723">
                  <c:v>15</c:v>
                </c:pt>
                <c:pt idx="5724">
                  <c:v>15</c:v>
                </c:pt>
                <c:pt idx="5725">
                  <c:v>14</c:v>
                </c:pt>
                <c:pt idx="5726">
                  <c:v>15</c:v>
                </c:pt>
                <c:pt idx="5727">
                  <c:v>14</c:v>
                </c:pt>
                <c:pt idx="5728">
                  <c:v>15</c:v>
                </c:pt>
                <c:pt idx="5729">
                  <c:v>15</c:v>
                </c:pt>
                <c:pt idx="5730">
                  <c:v>14</c:v>
                </c:pt>
                <c:pt idx="5731">
                  <c:v>15</c:v>
                </c:pt>
                <c:pt idx="5732">
                  <c:v>14</c:v>
                </c:pt>
                <c:pt idx="5733">
                  <c:v>16</c:v>
                </c:pt>
                <c:pt idx="5734">
                  <c:v>15</c:v>
                </c:pt>
                <c:pt idx="5735">
                  <c:v>14</c:v>
                </c:pt>
                <c:pt idx="5736">
                  <c:v>14</c:v>
                </c:pt>
                <c:pt idx="5737">
                  <c:v>14</c:v>
                </c:pt>
                <c:pt idx="5738">
                  <c:v>13</c:v>
                </c:pt>
                <c:pt idx="5739">
                  <c:v>18</c:v>
                </c:pt>
                <c:pt idx="5740">
                  <c:v>14</c:v>
                </c:pt>
                <c:pt idx="5741">
                  <c:v>14</c:v>
                </c:pt>
                <c:pt idx="5742">
                  <c:v>14</c:v>
                </c:pt>
                <c:pt idx="5743">
                  <c:v>14</c:v>
                </c:pt>
                <c:pt idx="5744">
                  <c:v>14</c:v>
                </c:pt>
                <c:pt idx="5745">
                  <c:v>14</c:v>
                </c:pt>
                <c:pt idx="5746">
                  <c:v>14</c:v>
                </c:pt>
                <c:pt idx="5747">
                  <c:v>14</c:v>
                </c:pt>
                <c:pt idx="5748">
                  <c:v>13</c:v>
                </c:pt>
                <c:pt idx="5749">
                  <c:v>12</c:v>
                </c:pt>
                <c:pt idx="5750">
                  <c:v>13</c:v>
                </c:pt>
                <c:pt idx="5751">
                  <c:v>14</c:v>
                </c:pt>
                <c:pt idx="5752">
                  <c:v>12</c:v>
                </c:pt>
                <c:pt idx="5753">
                  <c:v>12</c:v>
                </c:pt>
                <c:pt idx="5754">
                  <c:v>12</c:v>
                </c:pt>
                <c:pt idx="5755">
                  <c:v>13</c:v>
                </c:pt>
                <c:pt idx="5756">
                  <c:v>8</c:v>
                </c:pt>
                <c:pt idx="5757">
                  <c:v>13</c:v>
                </c:pt>
                <c:pt idx="5758">
                  <c:v>11</c:v>
                </c:pt>
                <c:pt idx="5759">
                  <c:v>10</c:v>
                </c:pt>
                <c:pt idx="5760">
                  <c:v>12</c:v>
                </c:pt>
                <c:pt idx="5761">
                  <c:v>12</c:v>
                </c:pt>
                <c:pt idx="5762">
                  <c:v>12</c:v>
                </c:pt>
                <c:pt idx="5763">
                  <c:v>11</c:v>
                </c:pt>
                <c:pt idx="5764">
                  <c:v>12</c:v>
                </c:pt>
                <c:pt idx="5765">
                  <c:v>11</c:v>
                </c:pt>
                <c:pt idx="5766">
                  <c:v>10</c:v>
                </c:pt>
                <c:pt idx="5767">
                  <c:v>11</c:v>
                </c:pt>
                <c:pt idx="5768">
                  <c:v>11</c:v>
                </c:pt>
                <c:pt idx="5769">
                  <c:v>12</c:v>
                </c:pt>
                <c:pt idx="5770">
                  <c:v>14</c:v>
                </c:pt>
                <c:pt idx="5771">
                  <c:v>12</c:v>
                </c:pt>
                <c:pt idx="5772">
                  <c:v>13</c:v>
                </c:pt>
                <c:pt idx="5773">
                  <c:v>13</c:v>
                </c:pt>
                <c:pt idx="5774">
                  <c:v>12</c:v>
                </c:pt>
                <c:pt idx="5775">
                  <c:v>12</c:v>
                </c:pt>
                <c:pt idx="5776">
                  <c:v>10</c:v>
                </c:pt>
                <c:pt idx="5777">
                  <c:v>13</c:v>
                </c:pt>
                <c:pt idx="5778">
                  <c:v>11</c:v>
                </c:pt>
                <c:pt idx="5779">
                  <c:v>12</c:v>
                </c:pt>
                <c:pt idx="5780">
                  <c:v>12</c:v>
                </c:pt>
                <c:pt idx="5781">
                  <c:v>12</c:v>
                </c:pt>
                <c:pt idx="5782">
                  <c:v>11</c:v>
                </c:pt>
                <c:pt idx="5783">
                  <c:v>9</c:v>
                </c:pt>
                <c:pt idx="5784">
                  <c:v>12</c:v>
                </c:pt>
                <c:pt idx="5785">
                  <c:v>8</c:v>
                </c:pt>
                <c:pt idx="5786">
                  <c:v>10</c:v>
                </c:pt>
                <c:pt idx="5787">
                  <c:v>38</c:v>
                </c:pt>
                <c:pt idx="5788">
                  <c:v>11</c:v>
                </c:pt>
                <c:pt idx="5789">
                  <c:v>11</c:v>
                </c:pt>
                <c:pt idx="5790">
                  <c:v>10</c:v>
                </c:pt>
                <c:pt idx="5791">
                  <c:v>12</c:v>
                </c:pt>
                <c:pt idx="5792">
                  <c:v>11</c:v>
                </c:pt>
                <c:pt idx="5793">
                  <c:v>11</c:v>
                </c:pt>
                <c:pt idx="5794">
                  <c:v>12</c:v>
                </c:pt>
                <c:pt idx="5795">
                  <c:v>12</c:v>
                </c:pt>
                <c:pt idx="5796">
                  <c:v>11</c:v>
                </c:pt>
                <c:pt idx="5797">
                  <c:v>11</c:v>
                </c:pt>
                <c:pt idx="5798">
                  <c:v>13</c:v>
                </c:pt>
                <c:pt idx="5799">
                  <c:v>12</c:v>
                </c:pt>
                <c:pt idx="5800">
                  <c:v>10</c:v>
                </c:pt>
                <c:pt idx="5801">
                  <c:v>10</c:v>
                </c:pt>
                <c:pt idx="5802">
                  <c:v>8</c:v>
                </c:pt>
                <c:pt idx="5803">
                  <c:v>9</c:v>
                </c:pt>
                <c:pt idx="5804">
                  <c:v>8</c:v>
                </c:pt>
                <c:pt idx="5805">
                  <c:v>9</c:v>
                </c:pt>
                <c:pt idx="5806">
                  <c:v>9</c:v>
                </c:pt>
                <c:pt idx="5807">
                  <c:v>9</c:v>
                </c:pt>
                <c:pt idx="5808">
                  <c:v>10</c:v>
                </c:pt>
                <c:pt idx="5809">
                  <c:v>10</c:v>
                </c:pt>
                <c:pt idx="5810">
                  <c:v>11</c:v>
                </c:pt>
                <c:pt idx="5811">
                  <c:v>9</c:v>
                </c:pt>
                <c:pt idx="5812">
                  <c:v>8</c:v>
                </c:pt>
                <c:pt idx="5813">
                  <c:v>7</c:v>
                </c:pt>
                <c:pt idx="5814">
                  <c:v>6</c:v>
                </c:pt>
                <c:pt idx="5815">
                  <c:v>7</c:v>
                </c:pt>
                <c:pt idx="5816">
                  <c:v>8</c:v>
                </c:pt>
                <c:pt idx="5817">
                  <c:v>7</c:v>
                </c:pt>
                <c:pt idx="5818">
                  <c:v>12</c:v>
                </c:pt>
                <c:pt idx="5819">
                  <c:v>8</c:v>
                </c:pt>
                <c:pt idx="5820">
                  <c:v>7</c:v>
                </c:pt>
                <c:pt idx="5821">
                  <c:v>9</c:v>
                </c:pt>
                <c:pt idx="5822">
                  <c:v>8</c:v>
                </c:pt>
                <c:pt idx="5823">
                  <c:v>9</c:v>
                </c:pt>
                <c:pt idx="5824">
                  <c:v>8</c:v>
                </c:pt>
                <c:pt idx="5825">
                  <c:v>11</c:v>
                </c:pt>
                <c:pt idx="5826">
                  <c:v>9</c:v>
                </c:pt>
                <c:pt idx="5827">
                  <c:v>9</c:v>
                </c:pt>
                <c:pt idx="5828">
                  <c:v>8</c:v>
                </c:pt>
                <c:pt idx="5829">
                  <c:v>12</c:v>
                </c:pt>
                <c:pt idx="5830">
                  <c:v>8</c:v>
                </c:pt>
                <c:pt idx="5831">
                  <c:v>6</c:v>
                </c:pt>
                <c:pt idx="5832">
                  <c:v>11</c:v>
                </c:pt>
                <c:pt idx="5833">
                  <c:v>10</c:v>
                </c:pt>
                <c:pt idx="5834">
                  <c:v>11</c:v>
                </c:pt>
                <c:pt idx="5835">
                  <c:v>11</c:v>
                </c:pt>
                <c:pt idx="5836">
                  <c:v>10</c:v>
                </c:pt>
                <c:pt idx="5837">
                  <c:v>10</c:v>
                </c:pt>
                <c:pt idx="5838">
                  <c:v>12</c:v>
                </c:pt>
                <c:pt idx="5839">
                  <c:v>11</c:v>
                </c:pt>
                <c:pt idx="5840">
                  <c:v>12</c:v>
                </c:pt>
                <c:pt idx="5841">
                  <c:v>9</c:v>
                </c:pt>
                <c:pt idx="5842">
                  <c:v>9</c:v>
                </c:pt>
                <c:pt idx="5843">
                  <c:v>9</c:v>
                </c:pt>
                <c:pt idx="5844">
                  <c:v>9</c:v>
                </c:pt>
                <c:pt idx="5845">
                  <c:v>12</c:v>
                </c:pt>
                <c:pt idx="5846">
                  <c:v>11</c:v>
                </c:pt>
                <c:pt idx="5847">
                  <c:v>12</c:v>
                </c:pt>
                <c:pt idx="5848">
                  <c:v>9</c:v>
                </c:pt>
                <c:pt idx="5849">
                  <c:v>10</c:v>
                </c:pt>
                <c:pt idx="5850">
                  <c:v>9</c:v>
                </c:pt>
                <c:pt idx="5851">
                  <c:v>10</c:v>
                </c:pt>
                <c:pt idx="5852">
                  <c:v>11</c:v>
                </c:pt>
                <c:pt idx="5853">
                  <c:v>10</c:v>
                </c:pt>
                <c:pt idx="5854">
                  <c:v>11</c:v>
                </c:pt>
                <c:pt idx="5855">
                  <c:v>9</c:v>
                </c:pt>
                <c:pt idx="5856">
                  <c:v>12</c:v>
                </c:pt>
                <c:pt idx="5857">
                  <c:v>10</c:v>
                </c:pt>
                <c:pt idx="5858">
                  <c:v>11</c:v>
                </c:pt>
                <c:pt idx="5859">
                  <c:v>12</c:v>
                </c:pt>
                <c:pt idx="5860">
                  <c:v>12</c:v>
                </c:pt>
                <c:pt idx="5861">
                  <c:v>10</c:v>
                </c:pt>
                <c:pt idx="5862">
                  <c:v>11</c:v>
                </c:pt>
                <c:pt idx="5863">
                  <c:v>12</c:v>
                </c:pt>
                <c:pt idx="5864">
                  <c:v>11</c:v>
                </c:pt>
                <c:pt idx="5865">
                  <c:v>11</c:v>
                </c:pt>
                <c:pt idx="5866">
                  <c:v>11</c:v>
                </c:pt>
                <c:pt idx="5867">
                  <c:v>10</c:v>
                </c:pt>
                <c:pt idx="5868">
                  <c:v>9</c:v>
                </c:pt>
                <c:pt idx="5869">
                  <c:v>11</c:v>
                </c:pt>
                <c:pt idx="5870">
                  <c:v>10</c:v>
                </c:pt>
                <c:pt idx="5871">
                  <c:v>11</c:v>
                </c:pt>
                <c:pt idx="5872">
                  <c:v>8</c:v>
                </c:pt>
                <c:pt idx="5873">
                  <c:v>11</c:v>
                </c:pt>
                <c:pt idx="5874">
                  <c:v>11</c:v>
                </c:pt>
                <c:pt idx="5875">
                  <c:v>10</c:v>
                </c:pt>
                <c:pt idx="5876">
                  <c:v>12</c:v>
                </c:pt>
                <c:pt idx="5877">
                  <c:v>10</c:v>
                </c:pt>
                <c:pt idx="5878">
                  <c:v>11</c:v>
                </c:pt>
                <c:pt idx="5879">
                  <c:v>9</c:v>
                </c:pt>
                <c:pt idx="5880">
                  <c:v>12</c:v>
                </c:pt>
                <c:pt idx="5881">
                  <c:v>11</c:v>
                </c:pt>
                <c:pt idx="5882">
                  <c:v>12</c:v>
                </c:pt>
                <c:pt idx="5883">
                  <c:v>12</c:v>
                </c:pt>
                <c:pt idx="5884">
                  <c:v>12</c:v>
                </c:pt>
                <c:pt idx="5885">
                  <c:v>12</c:v>
                </c:pt>
                <c:pt idx="5886">
                  <c:v>9</c:v>
                </c:pt>
                <c:pt idx="5887">
                  <c:v>12</c:v>
                </c:pt>
                <c:pt idx="5888">
                  <c:v>10</c:v>
                </c:pt>
                <c:pt idx="5889">
                  <c:v>9</c:v>
                </c:pt>
                <c:pt idx="5890">
                  <c:v>10</c:v>
                </c:pt>
                <c:pt idx="5891">
                  <c:v>9</c:v>
                </c:pt>
                <c:pt idx="5892">
                  <c:v>9</c:v>
                </c:pt>
                <c:pt idx="5893">
                  <c:v>10</c:v>
                </c:pt>
                <c:pt idx="5894">
                  <c:v>8</c:v>
                </c:pt>
                <c:pt idx="5895">
                  <c:v>9</c:v>
                </c:pt>
                <c:pt idx="5896">
                  <c:v>9</c:v>
                </c:pt>
                <c:pt idx="5897">
                  <c:v>8</c:v>
                </c:pt>
                <c:pt idx="5898">
                  <c:v>9</c:v>
                </c:pt>
                <c:pt idx="5899">
                  <c:v>7</c:v>
                </c:pt>
                <c:pt idx="5900">
                  <c:v>10</c:v>
                </c:pt>
                <c:pt idx="5901">
                  <c:v>9</c:v>
                </c:pt>
                <c:pt idx="5902">
                  <c:v>10</c:v>
                </c:pt>
                <c:pt idx="5903">
                  <c:v>9</c:v>
                </c:pt>
                <c:pt idx="5904">
                  <c:v>9</c:v>
                </c:pt>
                <c:pt idx="5905">
                  <c:v>9</c:v>
                </c:pt>
                <c:pt idx="5906">
                  <c:v>10</c:v>
                </c:pt>
                <c:pt idx="5907">
                  <c:v>14</c:v>
                </c:pt>
                <c:pt idx="5908">
                  <c:v>9</c:v>
                </c:pt>
                <c:pt idx="5909">
                  <c:v>12</c:v>
                </c:pt>
                <c:pt idx="5910">
                  <c:v>12</c:v>
                </c:pt>
                <c:pt idx="5911">
                  <c:v>12</c:v>
                </c:pt>
                <c:pt idx="5912">
                  <c:v>12</c:v>
                </c:pt>
                <c:pt idx="5913">
                  <c:v>11</c:v>
                </c:pt>
                <c:pt idx="5914">
                  <c:v>11</c:v>
                </c:pt>
                <c:pt idx="5915">
                  <c:v>11</c:v>
                </c:pt>
                <c:pt idx="5916">
                  <c:v>10</c:v>
                </c:pt>
                <c:pt idx="5917">
                  <c:v>9</c:v>
                </c:pt>
                <c:pt idx="5918">
                  <c:v>9</c:v>
                </c:pt>
                <c:pt idx="5919">
                  <c:v>11</c:v>
                </c:pt>
                <c:pt idx="5920">
                  <c:v>11</c:v>
                </c:pt>
                <c:pt idx="5921">
                  <c:v>10</c:v>
                </c:pt>
                <c:pt idx="5922">
                  <c:v>11</c:v>
                </c:pt>
                <c:pt idx="5923">
                  <c:v>8</c:v>
                </c:pt>
                <c:pt idx="5924">
                  <c:v>9</c:v>
                </c:pt>
                <c:pt idx="5925">
                  <c:v>7</c:v>
                </c:pt>
                <c:pt idx="5926">
                  <c:v>9</c:v>
                </c:pt>
                <c:pt idx="5927">
                  <c:v>9</c:v>
                </c:pt>
                <c:pt idx="5928">
                  <c:v>9</c:v>
                </c:pt>
                <c:pt idx="5929">
                  <c:v>8</c:v>
                </c:pt>
                <c:pt idx="5930">
                  <c:v>7</c:v>
                </c:pt>
                <c:pt idx="5931">
                  <c:v>9</c:v>
                </c:pt>
                <c:pt idx="5932">
                  <c:v>8</c:v>
                </c:pt>
                <c:pt idx="5933">
                  <c:v>9</c:v>
                </c:pt>
                <c:pt idx="5934">
                  <c:v>9</c:v>
                </c:pt>
                <c:pt idx="5935">
                  <c:v>9</c:v>
                </c:pt>
                <c:pt idx="5936">
                  <c:v>8</c:v>
                </c:pt>
                <c:pt idx="5937">
                  <c:v>7</c:v>
                </c:pt>
                <c:pt idx="5938">
                  <c:v>7</c:v>
                </c:pt>
                <c:pt idx="5939">
                  <c:v>8</c:v>
                </c:pt>
                <c:pt idx="5940">
                  <c:v>9</c:v>
                </c:pt>
                <c:pt idx="5941">
                  <c:v>11</c:v>
                </c:pt>
                <c:pt idx="5942">
                  <c:v>8</c:v>
                </c:pt>
                <c:pt idx="5943">
                  <c:v>7</c:v>
                </c:pt>
                <c:pt idx="5944">
                  <c:v>10</c:v>
                </c:pt>
                <c:pt idx="5945">
                  <c:v>9</c:v>
                </c:pt>
                <c:pt idx="5946">
                  <c:v>8</c:v>
                </c:pt>
                <c:pt idx="5947">
                  <c:v>8</c:v>
                </c:pt>
                <c:pt idx="5948">
                  <c:v>11</c:v>
                </c:pt>
                <c:pt idx="5949">
                  <c:v>8</c:v>
                </c:pt>
                <c:pt idx="5950">
                  <c:v>10</c:v>
                </c:pt>
                <c:pt idx="5951">
                  <c:v>9</c:v>
                </c:pt>
                <c:pt idx="5952">
                  <c:v>9</c:v>
                </c:pt>
                <c:pt idx="5953">
                  <c:v>9</c:v>
                </c:pt>
                <c:pt idx="5954">
                  <c:v>7</c:v>
                </c:pt>
                <c:pt idx="5955">
                  <c:v>9</c:v>
                </c:pt>
                <c:pt idx="5956">
                  <c:v>9</c:v>
                </c:pt>
                <c:pt idx="5957">
                  <c:v>9</c:v>
                </c:pt>
                <c:pt idx="5958">
                  <c:v>9</c:v>
                </c:pt>
                <c:pt idx="5959">
                  <c:v>9</c:v>
                </c:pt>
                <c:pt idx="5960">
                  <c:v>9</c:v>
                </c:pt>
                <c:pt idx="5961">
                  <c:v>11</c:v>
                </c:pt>
                <c:pt idx="5962">
                  <c:v>9</c:v>
                </c:pt>
                <c:pt idx="5963">
                  <c:v>9</c:v>
                </c:pt>
                <c:pt idx="5964">
                  <c:v>9</c:v>
                </c:pt>
                <c:pt idx="5965">
                  <c:v>7</c:v>
                </c:pt>
                <c:pt idx="5966">
                  <c:v>7</c:v>
                </c:pt>
                <c:pt idx="5967">
                  <c:v>7</c:v>
                </c:pt>
                <c:pt idx="5968">
                  <c:v>8</c:v>
                </c:pt>
                <c:pt idx="5969">
                  <c:v>8</c:v>
                </c:pt>
                <c:pt idx="5970">
                  <c:v>7</c:v>
                </c:pt>
                <c:pt idx="5971">
                  <c:v>6</c:v>
                </c:pt>
                <c:pt idx="5972">
                  <c:v>7</c:v>
                </c:pt>
                <c:pt idx="5973">
                  <c:v>6</c:v>
                </c:pt>
                <c:pt idx="5974">
                  <c:v>8</c:v>
                </c:pt>
                <c:pt idx="5975">
                  <c:v>9</c:v>
                </c:pt>
                <c:pt idx="5976">
                  <c:v>7</c:v>
                </c:pt>
                <c:pt idx="5977">
                  <c:v>7</c:v>
                </c:pt>
                <c:pt idx="5978">
                  <c:v>6</c:v>
                </c:pt>
                <c:pt idx="5979">
                  <c:v>8</c:v>
                </c:pt>
                <c:pt idx="5980">
                  <c:v>6</c:v>
                </c:pt>
                <c:pt idx="5981">
                  <c:v>6</c:v>
                </c:pt>
                <c:pt idx="5982">
                  <c:v>7</c:v>
                </c:pt>
                <c:pt idx="5983">
                  <c:v>7</c:v>
                </c:pt>
                <c:pt idx="5984">
                  <c:v>7</c:v>
                </c:pt>
                <c:pt idx="5985">
                  <c:v>9</c:v>
                </c:pt>
                <c:pt idx="5986">
                  <c:v>8</c:v>
                </c:pt>
                <c:pt idx="5987">
                  <c:v>7</c:v>
                </c:pt>
                <c:pt idx="5988">
                  <c:v>7</c:v>
                </c:pt>
                <c:pt idx="5989">
                  <c:v>7</c:v>
                </c:pt>
                <c:pt idx="5990">
                  <c:v>7</c:v>
                </c:pt>
                <c:pt idx="5991">
                  <c:v>8</c:v>
                </c:pt>
                <c:pt idx="5992">
                  <c:v>9</c:v>
                </c:pt>
                <c:pt idx="5993">
                  <c:v>8</c:v>
                </c:pt>
                <c:pt idx="5994">
                  <c:v>9</c:v>
                </c:pt>
                <c:pt idx="5995">
                  <c:v>7</c:v>
                </c:pt>
                <c:pt idx="5996">
                  <c:v>8</c:v>
                </c:pt>
                <c:pt idx="5997">
                  <c:v>6</c:v>
                </c:pt>
                <c:pt idx="5998">
                  <c:v>8</c:v>
                </c:pt>
                <c:pt idx="5999">
                  <c:v>8</c:v>
                </c:pt>
                <c:pt idx="6000">
                  <c:v>8</c:v>
                </c:pt>
                <c:pt idx="6001">
                  <c:v>8</c:v>
                </c:pt>
                <c:pt idx="6002">
                  <c:v>7</c:v>
                </c:pt>
                <c:pt idx="6003">
                  <c:v>9</c:v>
                </c:pt>
                <c:pt idx="6004">
                  <c:v>8</c:v>
                </c:pt>
                <c:pt idx="6005">
                  <c:v>8</c:v>
                </c:pt>
                <c:pt idx="6006">
                  <c:v>7</c:v>
                </c:pt>
                <c:pt idx="6007">
                  <c:v>9</c:v>
                </c:pt>
                <c:pt idx="6008">
                  <c:v>7</c:v>
                </c:pt>
                <c:pt idx="6009">
                  <c:v>9</c:v>
                </c:pt>
                <c:pt idx="6010">
                  <c:v>9</c:v>
                </c:pt>
                <c:pt idx="6011">
                  <c:v>9</c:v>
                </c:pt>
                <c:pt idx="6012">
                  <c:v>7</c:v>
                </c:pt>
                <c:pt idx="6013">
                  <c:v>9</c:v>
                </c:pt>
                <c:pt idx="6014">
                  <c:v>7</c:v>
                </c:pt>
                <c:pt idx="6015">
                  <c:v>7</c:v>
                </c:pt>
                <c:pt idx="6016">
                  <c:v>7</c:v>
                </c:pt>
                <c:pt idx="6017">
                  <c:v>7</c:v>
                </c:pt>
                <c:pt idx="6018">
                  <c:v>9</c:v>
                </c:pt>
                <c:pt idx="6019">
                  <c:v>7</c:v>
                </c:pt>
                <c:pt idx="6020">
                  <c:v>12</c:v>
                </c:pt>
                <c:pt idx="6021">
                  <c:v>9</c:v>
                </c:pt>
                <c:pt idx="6022">
                  <c:v>9</c:v>
                </c:pt>
                <c:pt idx="6023">
                  <c:v>9</c:v>
                </c:pt>
                <c:pt idx="6024">
                  <c:v>7</c:v>
                </c:pt>
                <c:pt idx="6025">
                  <c:v>8</c:v>
                </c:pt>
                <c:pt idx="6026">
                  <c:v>8</c:v>
                </c:pt>
                <c:pt idx="6027">
                  <c:v>9</c:v>
                </c:pt>
                <c:pt idx="6028">
                  <c:v>8</c:v>
                </c:pt>
                <c:pt idx="6029">
                  <c:v>8</c:v>
                </c:pt>
                <c:pt idx="6030">
                  <c:v>9</c:v>
                </c:pt>
                <c:pt idx="6031">
                  <c:v>9</c:v>
                </c:pt>
                <c:pt idx="6032">
                  <c:v>10</c:v>
                </c:pt>
                <c:pt idx="6033">
                  <c:v>9</c:v>
                </c:pt>
                <c:pt idx="6034">
                  <c:v>11</c:v>
                </c:pt>
                <c:pt idx="6035">
                  <c:v>9</c:v>
                </c:pt>
                <c:pt idx="6036">
                  <c:v>9</c:v>
                </c:pt>
                <c:pt idx="6037">
                  <c:v>12</c:v>
                </c:pt>
                <c:pt idx="6038">
                  <c:v>12</c:v>
                </c:pt>
                <c:pt idx="6039">
                  <c:v>12</c:v>
                </c:pt>
                <c:pt idx="6040">
                  <c:v>12</c:v>
                </c:pt>
                <c:pt idx="6041">
                  <c:v>11</c:v>
                </c:pt>
                <c:pt idx="6042">
                  <c:v>11</c:v>
                </c:pt>
                <c:pt idx="6043">
                  <c:v>14</c:v>
                </c:pt>
                <c:pt idx="6044">
                  <c:v>12</c:v>
                </c:pt>
                <c:pt idx="6045">
                  <c:v>12</c:v>
                </c:pt>
                <c:pt idx="6046">
                  <c:v>11</c:v>
                </c:pt>
                <c:pt idx="6047">
                  <c:v>13</c:v>
                </c:pt>
                <c:pt idx="6048">
                  <c:v>11</c:v>
                </c:pt>
                <c:pt idx="6049">
                  <c:v>14</c:v>
                </c:pt>
                <c:pt idx="6050">
                  <c:v>14</c:v>
                </c:pt>
                <c:pt idx="6051">
                  <c:v>14</c:v>
                </c:pt>
                <c:pt idx="6052">
                  <c:v>12</c:v>
                </c:pt>
                <c:pt idx="6053">
                  <c:v>10</c:v>
                </c:pt>
                <c:pt idx="6054">
                  <c:v>14</c:v>
                </c:pt>
                <c:pt idx="6055">
                  <c:v>12</c:v>
                </c:pt>
                <c:pt idx="6056">
                  <c:v>12</c:v>
                </c:pt>
                <c:pt idx="6057">
                  <c:v>14</c:v>
                </c:pt>
                <c:pt idx="6058">
                  <c:v>13</c:v>
                </c:pt>
                <c:pt idx="6059">
                  <c:v>12</c:v>
                </c:pt>
                <c:pt idx="6060">
                  <c:v>14</c:v>
                </c:pt>
                <c:pt idx="6061">
                  <c:v>12</c:v>
                </c:pt>
                <c:pt idx="6062">
                  <c:v>14</c:v>
                </c:pt>
                <c:pt idx="6063">
                  <c:v>12</c:v>
                </c:pt>
                <c:pt idx="6064">
                  <c:v>13</c:v>
                </c:pt>
                <c:pt idx="6065">
                  <c:v>15</c:v>
                </c:pt>
                <c:pt idx="6066">
                  <c:v>11</c:v>
                </c:pt>
                <c:pt idx="6067">
                  <c:v>13</c:v>
                </c:pt>
                <c:pt idx="6068">
                  <c:v>12</c:v>
                </c:pt>
                <c:pt idx="6069">
                  <c:v>12</c:v>
                </c:pt>
                <c:pt idx="6070">
                  <c:v>9</c:v>
                </c:pt>
                <c:pt idx="6071">
                  <c:v>14</c:v>
                </c:pt>
                <c:pt idx="6072">
                  <c:v>12</c:v>
                </c:pt>
                <c:pt idx="6073">
                  <c:v>14</c:v>
                </c:pt>
                <c:pt idx="6074">
                  <c:v>13</c:v>
                </c:pt>
                <c:pt idx="6075">
                  <c:v>12</c:v>
                </c:pt>
                <c:pt idx="6076">
                  <c:v>11</c:v>
                </c:pt>
                <c:pt idx="6077">
                  <c:v>12</c:v>
                </c:pt>
                <c:pt idx="6078">
                  <c:v>12</c:v>
                </c:pt>
                <c:pt idx="6079">
                  <c:v>11</c:v>
                </c:pt>
                <c:pt idx="6080">
                  <c:v>10</c:v>
                </c:pt>
                <c:pt idx="6081">
                  <c:v>12</c:v>
                </c:pt>
                <c:pt idx="6082">
                  <c:v>11</c:v>
                </c:pt>
                <c:pt idx="6083">
                  <c:v>12</c:v>
                </c:pt>
                <c:pt idx="6084">
                  <c:v>12</c:v>
                </c:pt>
                <c:pt idx="6085">
                  <c:v>11</c:v>
                </c:pt>
                <c:pt idx="6086">
                  <c:v>10</c:v>
                </c:pt>
                <c:pt idx="6087">
                  <c:v>8</c:v>
                </c:pt>
                <c:pt idx="6088">
                  <c:v>11</c:v>
                </c:pt>
                <c:pt idx="6089">
                  <c:v>11</c:v>
                </c:pt>
                <c:pt idx="6090">
                  <c:v>10</c:v>
                </c:pt>
                <c:pt idx="6091">
                  <c:v>13</c:v>
                </c:pt>
                <c:pt idx="6092">
                  <c:v>11</c:v>
                </c:pt>
                <c:pt idx="6093">
                  <c:v>12</c:v>
                </c:pt>
                <c:pt idx="6094">
                  <c:v>12</c:v>
                </c:pt>
                <c:pt idx="6095">
                  <c:v>12</c:v>
                </c:pt>
                <c:pt idx="6096">
                  <c:v>12</c:v>
                </c:pt>
                <c:pt idx="6097">
                  <c:v>13</c:v>
                </c:pt>
                <c:pt idx="6098">
                  <c:v>12</c:v>
                </c:pt>
                <c:pt idx="6099">
                  <c:v>14</c:v>
                </c:pt>
                <c:pt idx="6100">
                  <c:v>12</c:v>
                </c:pt>
                <c:pt idx="6101">
                  <c:v>12</c:v>
                </c:pt>
                <c:pt idx="6102">
                  <c:v>12</c:v>
                </c:pt>
                <c:pt idx="6103">
                  <c:v>10</c:v>
                </c:pt>
                <c:pt idx="6104">
                  <c:v>9</c:v>
                </c:pt>
                <c:pt idx="6105">
                  <c:v>9</c:v>
                </c:pt>
                <c:pt idx="6106">
                  <c:v>9</c:v>
                </c:pt>
                <c:pt idx="6107">
                  <c:v>9</c:v>
                </c:pt>
                <c:pt idx="6108">
                  <c:v>10</c:v>
                </c:pt>
                <c:pt idx="6109">
                  <c:v>10</c:v>
                </c:pt>
                <c:pt idx="6110">
                  <c:v>11</c:v>
                </c:pt>
                <c:pt idx="6111">
                  <c:v>9</c:v>
                </c:pt>
                <c:pt idx="6112">
                  <c:v>10</c:v>
                </c:pt>
                <c:pt idx="6113">
                  <c:v>12</c:v>
                </c:pt>
                <c:pt idx="6114">
                  <c:v>10</c:v>
                </c:pt>
                <c:pt idx="6115">
                  <c:v>11</c:v>
                </c:pt>
                <c:pt idx="6116">
                  <c:v>9</c:v>
                </c:pt>
                <c:pt idx="6117">
                  <c:v>11</c:v>
                </c:pt>
                <c:pt idx="6118">
                  <c:v>11</c:v>
                </c:pt>
                <c:pt idx="6119">
                  <c:v>12</c:v>
                </c:pt>
                <c:pt idx="6120">
                  <c:v>10</c:v>
                </c:pt>
                <c:pt idx="6121">
                  <c:v>10</c:v>
                </c:pt>
                <c:pt idx="6122">
                  <c:v>12</c:v>
                </c:pt>
                <c:pt idx="6123">
                  <c:v>10</c:v>
                </c:pt>
                <c:pt idx="6124">
                  <c:v>12</c:v>
                </c:pt>
                <c:pt idx="6125">
                  <c:v>12</c:v>
                </c:pt>
                <c:pt idx="6126">
                  <c:v>12</c:v>
                </c:pt>
                <c:pt idx="6127">
                  <c:v>12</c:v>
                </c:pt>
                <c:pt idx="6128">
                  <c:v>12</c:v>
                </c:pt>
                <c:pt idx="6129">
                  <c:v>12</c:v>
                </c:pt>
                <c:pt idx="6130">
                  <c:v>13</c:v>
                </c:pt>
                <c:pt idx="6131">
                  <c:v>11</c:v>
                </c:pt>
                <c:pt idx="6132">
                  <c:v>12</c:v>
                </c:pt>
                <c:pt idx="6133">
                  <c:v>12</c:v>
                </c:pt>
                <c:pt idx="6134">
                  <c:v>10</c:v>
                </c:pt>
                <c:pt idx="6135">
                  <c:v>10</c:v>
                </c:pt>
                <c:pt idx="6136">
                  <c:v>10</c:v>
                </c:pt>
                <c:pt idx="6137">
                  <c:v>11</c:v>
                </c:pt>
                <c:pt idx="6138">
                  <c:v>10</c:v>
                </c:pt>
                <c:pt idx="6139">
                  <c:v>12</c:v>
                </c:pt>
                <c:pt idx="6140">
                  <c:v>10</c:v>
                </c:pt>
                <c:pt idx="6141">
                  <c:v>11</c:v>
                </c:pt>
                <c:pt idx="6142">
                  <c:v>10</c:v>
                </c:pt>
                <c:pt idx="6143">
                  <c:v>10</c:v>
                </c:pt>
                <c:pt idx="6144">
                  <c:v>11</c:v>
                </c:pt>
                <c:pt idx="6145">
                  <c:v>9</c:v>
                </c:pt>
                <c:pt idx="6146">
                  <c:v>10</c:v>
                </c:pt>
                <c:pt idx="6147">
                  <c:v>8</c:v>
                </c:pt>
                <c:pt idx="6148">
                  <c:v>10</c:v>
                </c:pt>
                <c:pt idx="6149">
                  <c:v>9</c:v>
                </c:pt>
                <c:pt idx="6150">
                  <c:v>11</c:v>
                </c:pt>
                <c:pt idx="6151">
                  <c:v>10</c:v>
                </c:pt>
                <c:pt idx="6152">
                  <c:v>9</c:v>
                </c:pt>
                <c:pt idx="6153">
                  <c:v>12</c:v>
                </c:pt>
                <c:pt idx="6154">
                  <c:v>12</c:v>
                </c:pt>
                <c:pt idx="6155">
                  <c:v>10</c:v>
                </c:pt>
                <c:pt idx="6156">
                  <c:v>11</c:v>
                </c:pt>
                <c:pt idx="6157">
                  <c:v>11</c:v>
                </c:pt>
                <c:pt idx="6158">
                  <c:v>10</c:v>
                </c:pt>
                <c:pt idx="6159">
                  <c:v>10</c:v>
                </c:pt>
                <c:pt idx="6160">
                  <c:v>10</c:v>
                </c:pt>
                <c:pt idx="6161">
                  <c:v>11</c:v>
                </c:pt>
                <c:pt idx="6162">
                  <c:v>9</c:v>
                </c:pt>
                <c:pt idx="6163">
                  <c:v>11</c:v>
                </c:pt>
                <c:pt idx="6164">
                  <c:v>7</c:v>
                </c:pt>
                <c:pt idx="6165">
                  <c:v>10</c:v>
                </c:pt>
                <c:pt idx="6166">
                  <c:v>10</c:v>
                </c:pt>
                <c:pt idx="6167">
                  <c:v>33</c:v>
                </c:pt>
                <c:pt idx="6168">
                  <c:v>10</c:v>
                </c:pt>
                <c:pt idx="6169">
                  <c:v>8</c:v>
                </c:pt>
                <c:pt idx="6170">
                  <c:v>9</c:v>
                </c:pt>
                <c:pt idx="6171">
                  <c:v>6</c:v>
                </c:pt>
                <c:pt idx="6172">
                  <c:v>9</c:v>
                </c:pt>
                <c:pt idx="6173">
                  <c:v>9</c:v>
                </c:pt>
                <c:pt idx="6174">
                  <c:v>8</c:v>
                </c:pt>
                <c:pt idx="6175">
                  <c:v>7</c:v>
                </c:pt>
                <c:pt idx="6176">
                  <c:v>7</c:v>
                </c:pt>
                <c:pt idx="6177">
                  <c:v>7</c:v>
                </c:pt>
                <c:pt idx="6178">
                  <c:v>7</c:v>
                </c:pt>
                <c:pt idx="6179">
                  <c:v>8</c:v>
                </c:pt>
                <c:pt idx="6180">
                  <c:v>7</c:v>
                </c:pt>
                <c:pt idx="6181">
                  <c:v>6</c:v>
                </c:pt>
                <c:pt idx="6182">
                  <c:v>6</c:v>
                </c:pt>
                <c:pt idx="6183">
                  <c:v>6</c:v>
                </c:pt>
                <c:pt idx="6184">
                  <c:v>6</c:v>
                </c:pt>
                <c:pt idx="6185">
                  <c:v>7</c:v>
                </c:pt>
                <c:pt idx="6186">
                  <c:v>6</c:v>
                </c:pt>
                <c:pt idx="6187">
                  <c:v>6</c:v>
                </c:pt>
                <c:pt idx="6188">
                  <c:v>6</c:v>
                </c:pt>
                <c:pt idx="6189">
                  <c:v>6</c:v>
                </c:pt>
                <c:pt idx="6190">
                  <c:v>6</c:v>
                </c:pt>
                <c:pt idx="6191">
                  <c:v>6</c:v>
                </c:pt>
                <c:pt idx="6192">
                  <c:v>6</c:v>
                </c:pt>
                <c:pt idx="6193">
                  <c:v>5</c:v>
                </c:pt>
                <c:pt idx="6194">
                  <c:v>6</c:v>
                </c:pt>
                <c:pt idx="6195">
                  <c:v>4</c:v>
                </c:pt>
                <c:pt idx="6196">
                  <c:v>5</c:v>
                </c:pt>
                <c:pt idx="6197">
                  <c:v>5</c:v>
                </c:pt>
                <c:pt idx="6198">
                  <c:v>5</c:v>
                </c:pt>
                <c:pt idx="6199">
                  <c:v>5</c:v>
                </c:pt>
                <c:pt idx="6200">
                  <c:v>6</c:v>
                </c:pt>
                <c:pt idx="6201">
                  <c:v>6</c:v>
                </c:pt>
                <c:pt idx="6202">
                  <c:v>6</c:v>
                </c:pt>
                <c:pt idx="6203">
                  <c:v>6</c:v>
                </c:pt>
                <c:pt idx="6204">
                  <c:v>6</c:v>
                </c:pt>
                <c:pt idx="6205">
                  <c:v>6</c:v>
                </c:pt>
                <c:pt idx="6206">
                  <c:v>6</c:v>
                </c:pt>
                <c:pt idx="6207">
                  <c:v>5</c:v>
                </c:pt>
                <c:pt idx="6208">
                  <c:v>6</c:v>
                </c:pt>
                <c:pt idx="6209">
                  <c:v>6</c:v>
                </c:pt>
                <c:pt idx="6210">
                  <c:v>6</c:v>
                </c:pt>
                <c:pt idx="6211">
                  <c:v>7</c:v>
                </c:pt>
                <c:pt idx="6212">
                  <c:v>6</c:v>
                </c:pt>
                <c:pt idx="6213">
                  <c:v>6</c:v>
                </c:pt>
                <c:pt idx="6214">
                  <c:v>8</c:v>
                </c:pt>
                <c:pt idx="6215">
                  <c:v>7</c:v>
                </c:pt>
                <c:pt idx="6216">
                  <c:v>7</c:v>
                </c:pt>
                <c:pt idx="6217">
                  <c:v>6</c:v>
                </c:pt>
                <c:pt idx="6218">
                  <c:v>8</c:v>
                </c:pt>
                <c:pt idx="6219">
                  <c:v>8</c:v>
                </c:pt>
                <c:pt idx="6220">
                  <c:v>9</c:v>
                </c:pt>
                <c:pt idx="6221">
                  <c:v>9</c:v>
                </c:pt>
                <c:pt idx="6222">
                  <c:v>9</c:v>
                </c:pt>
                <c:pt idx="6223">
                  <c:v>10</c:v>
                </c:pt>
                <c:pt idx="6224">
                  <c:v>7</c:v>
                </c:pt>
                <c:pt idx="6225">
                  <c:v>11</c:v>
                </c:pt>
                <c:pt idx="6226">
                  <c:v>9</c:v>
                </c:pt>
                <c:pt idx="6227">
                  <c:v>10</c:v>
                </c:pt>
                <c:pt idx="6228">
                  <c:v>10</c:v>
                </c:pt>
                <c:pt idx="6229">
                  <c:v>10</c:v>
                </c:pt>
                <c:pt idx="6230">
                  <c:v>9</c:v>
                </c:pt>
                <c:pt idx="6231">
                  <c:v>8</c:v>
                </c:pt>
                <c:pt idx="6232">
                  <c:v>9</c:v>
                </c:pt>
                <c:pt idx="6233">
                  <c:v>8</c:v>
                </c:pt>
                <c:pt idx="6234">
                  <c:v>10</c:v>
                </c:pt>
                <c:pt idx="6235">
                  <c:v>9</c:v>
                </c:pt>
                <c:pt idx="6236">
                  <c:v>9</c:v>
                </c:pt>
                <c:pt idx="6237">
                  <c:v>9</c:v>
                </c:pt>
                <c:pt idx="6238">
                  <c:v>10</c:v>
                </c:pt>
                <c:pt idx="6239">
                  <c:v>9</c:v>
                </c:pt>
                <c:pt idx="6240">
                  <c:v>10</c:v>
                </c:pt>
                <c:pt idx="6241">
                  <c:v>7</c:v>
                </c:pt>
                <c:pt idx="6242">
                  <c:v>10</c:v>
                </c:pt>
                <c:pt idx="6243">
                  <c:v>9</c:v>
                </c:pt>
                <c:pt idx="6244">
                  <c:v>8</c:v>
                </c:pt>
                <c:pt idx="6245">
                  <c:v>13</c:v>
                </c:pt>
                <c:pt idx="6246">
                  <c:v>9</c:v>
                </c:pt>
                <c:pt idx="6247">
                  <c:v>12</c:v>
                </c:pt>
                <c:pt idx="6248">
                  <c:v>11</c:v>
                </c:pt>
                <c:pt idx="6249">
                  <c:v>12</c:v>
                </c:pt>
                <c:pt idx="6250">
                  <c:v>12</c:v>
                </c:pt>
                <c:pt idx="6251">
                  <c:v>12</c:v>
                </c:pt>
                <c:pt idx="6252">
                  <c:v>12</c:v>
                </c:pt>
                <c:pt idx="6253">
                  <c:v>12</c:v>
                </c:pt>
                <c:pt idx="6254">
                  <c:v>12</c:v>
                </c:pt>
                <c:pt idx="6255">
                  <c:v>14</c:v>
                </c:pt>
                <c:pt idx="6256">
                  <c:v>12</c:v>
                </c:pt>
                <c:pt idx="6257">
                  <c:v>12</c:v>
                </c:pt>
                <c:pt idx="6258">
                  <c:v>9</c:v>
                </c:pt>
                <c:pt idx="6259">
                  <c:v>12</c:v>
                </c:pt>
                <c:pt idx="6260">
                  <c:v>12</c:v>
                </c:pt>
                <c:pt idx="6261">
                  <c:v>11</c:v>
                </c:pt>
                <c:pt idx="6262">
                  <c:v>12</c:v>
                </c:pt>
                <c:pt idx="6263">
                  <c:v>10</c:v>
                </c:pt>
                <c:pt idx="6264">
                  <c:v>11</c:v>
                </c:pt>
                <c:pt idx="6265">
                  <c:v>9</c:v>
                </c:pt>
                <c:pt idx="6266">
                  <c:v>12</c:v>
                </c:pt>
                <c:pt idx="6267">
                  <c:v>10</c:v>
                </c:pt>
                <c:pt idx="6268">
                  <c:v>12</c:v>
                </c:pt>
                <c:pt idx="6269">
                  <c:v>11</c:v>
                </c:pt>
                <c:pt idx="6270">
                  <c:v>10</c:v>
                </c:pt>
                <c:pt idx="6271">
                  <c:v>12</c:v>
                </c:pt>
                <c:pt idx="6272">
                  <c:v>11</c:v>
                </c:pt>
                <c:pt idx="6273">
                  <c:v>12</c:v>
                </c:pt>
                <c:pt idx="6274">
                  <c:v>10</c:v>
                </c:pt>
                <c:pt idx="6275">
                  <c:v>10</c:v>
                </c:pt>
                <c:pt idx="6276">
                  <c:v>10</c:v>
                </c:pt>
                <c:pt idx="6277">
                  <c:v>9</c:v>
                </c:pt>
                <c:pt idx="6278">
                  <c:v>9</c:v>
                </c:pt>
                <c:pt idx="6279">
                  <c:v>12</c:v>
                </c:pt>
                <c:pt idx="6280">
                  <c:v>10</c:v>
                </c:pt>
                <c:pt idx="6281">
                  <c:v>9</c:v>
                </c:pt>
                <c:pt idx="6282">
                  <c:v>7</c:v>
                </c:pt>
                <c:pt idx="6283">
                  <c:v>9</c:v>
                </c:pt>
                <c:pt idx="6284">
                  <c:v>9</c:v>
                </c:pt>
                <c:pt idx="6285">
                  <c:v>9</c:v>
                </c:pt>
                <c:pt idx="6286">
                  <c:v>11</c:v>
                </c:pt>
                <c:pt idx="6287">
                  <c:v>9</c:v>
                </c:pt>
                <c:pt idx="6288">
                  <c:v>9</c:v>
                </c:pt>
                <c:pt idx="6289">
                  <c:v>8</c:v>
                </c:pt>
                <c:pt idx="6290">
                  <c:v>10</c:v>
                </c:pt>
                <c:pt idx="6291">
                  <c:v>10</c:v>
                </c:pt>
                <c:pt idx="6292">
                  <c:v>8</c:v>
                </c:pt>
                <c:pt idx="6293">
                  <c:v>9</c:v>
                </c:pt>
                <c:pt idx="6294">
                  <c:v>8</c:v>
                </c:pt>
                <c:pt idx="6295">
                  <c:v>8</c:v>
                </c:pt>
                <c:pt idx="6296">
                  <c:v>8</c:v>
                </c:pt>
                <c:pt idx="6297">
                  <c:v>8</c:v>
                </c:pt>
                <c:pt idx="6298">
                  <c:v>7</c:v>
                </c:pt>
                <c:pt idx="6299">
                  <c:v>6</c:v>
                </c:pt>
                <c:pt idx="6300">
                  <c:v>7</c:v>
                </c:pt>
                <c:pt idx="6301">
                  <c:v>7</c:v>
                </c:pt>
                <c:pt idx="6302">
                  <c:v>7</c:v>
                </c:pt>
                <c:pt idx="6303">
                  <c:v>7</c:v>
                </c:pt>
                <c:pt idx="6304">
                  <c:v>7</c:v>
                </c:pt>
                <c:pt idx="6305">
                  <c:v>6</c:v>
                </c:pt>
                <c:pt idx="6306">
                  <c:v>7</c:v>
                </c:pt>
                <c:pt idx="6307">
                  <c:v>8</c:v>
                </c:pt>
                <c:pt idx="6308">
                  <c:v>8</c:v>
                </c:pt>
                <c:pt idx="6309">
                  <c:v>8</c:v>
                </c:pt>
                <c:pt idx="6310">
                  <c:v>9</c:v>
                </c:pt>
                <c:pt idx="6311">
                  <c:v>7</c:v>
                </c:pt>
                <c:pt idx="6312">
                  <c:v>10</c:v>
                </c:pt>
                <c:pt idx="6313">
                  <c:v>12</c:v>
                </c:pt>
                <c:pt idx="6314">
                  <c:v>11</c:v>
                </c:pt>
                <c:pt idx="6315">
                  <c:v>9</c:v>
                </c:pt>
                <c:pt idx="6316">
                  <c:v>9</c:v>
                </c:pt>
                <c:pt idx="6317">
                  <c:v>10</c:v>
                </c:pt>
                <c:pt idx="6318">
                  <c:v>8</c:v>
                </c:pt>
                <c:pt idx="6319">
                  <c:v>10</c:v>
                </c:pt>
                <c:pt idx="6320">
                  <c:v>10</c:v>
                </c:pt>
                <c:pt idx="6321">
                  <c:v>11</c:v>
                </c:pt>
                <c:pt idx="6322">
                  <c:v>9</c:v>
                </c:pt>
                <c:pt idx="6323">
                  <c:v>9</c:v>
                </c:pt>
                <c:pt idx="6324">
                  <c:v>12</c:v>
                </c:pt>
                <c:pt idx="6325">
                  <c:v>10</c:v>
                </c:pt>
                <c:pt idx="6326">
                  <c:v>10</c:v>
                </c:pt>
                <c:pt idx="6327">
                  <c:v>10</c:v>
                </c:pt>
                <c:pt idx="6328">
                  <c:v>11</c:v>
                </c:pt>
                <c:pt idx="6329">
                  <c:v>10</c:v>
                </c:pt>
                <c:pt idx="6330">
                  <c:v>10</c:v>
                </c:pt>
                <c:pt idx="6331">
                  <c:v>11</c:v>
                </c:pt>
                <c:pt idx="6332">
                  <c:v>12</c:v>
                </c:pt>
                <c:pt idx="6333">
                  <c:v>9</c:v>
                </c:pt>
                <c:pt idx="6334">
                  <c:v>11</c:v>
                </c:pt>
                <c:pt idx="6335">
                  <c:v>9</c:v>
                </c:pt>
                <c:pt idx="6336">
                  <c:v>9</c:v>
                </c:pt>
                <c:pt idx="6337">
                  <c:v>11</c:v>
                </c:pt>
                <c:pt idx="6338">
                  <c:v>10</c:v>
                </c:pt>
                <c:pt idx="6339">
                  <c:v>10</c:v>
                </c:pt>
                <c:pt idx="6340">
                  <c:v>7</c:v>
                </c:pt>
                <c:pt idx="6341">
                  <c:v>9</c:v>
                </c:pt>
                <c:pt idx="6342">
                  <c:v>34</c:v>
                </c:pt>
                <c:pt idx="6343">
                  <c:v>9</c:v>
                </c:pt>
                <c:pt idx="6344">
                  <c:v>9</c:v>
                </c:pt>
                <c:pt idx="6345">
                  <c:v>9</c:v>
                </c:pt>
                <c:pt idx="6346">
                  <c:v>9</c:v>
                </c:pt>
                <c:pt idx="6347">
                  <c:v>8</c:v>
                </c:pt>
                <c:pt idx="6348">
                  <c:v>11</c:v>
                </c:pt>
                <c:pt idx="6349">
                  <c:v>9</c:v>
                </c:pt>
                <c:pt idx="6350">
                  <c:v>9</c:v>
                </c:pt>
                <c:pt idx="6351">
                  <c:v>11</c:v>
                </c:pt>
                <c:pt idx="6352">
                  <c:v>9</c:v>
                </c:pt>
                <c:pt idx="6353">
                  <c:v>11</c:v>
                </c:pt>
                <c:pt idx="6354">
                  <c:v>10</c:v>
                </c:pt>
                <c:pt idx="6355">
                  <c:v>10</c:v>
                </c:pt>
                <c:pt idx="6356">
                  <c:v>9</c:v>
                </c:pt>
                <c:pt idx="6357">
                  <c:v>11</c:v>
                </c:pt>
                <c:pt idx="6358">
                  <c:v>9</c:v>
                </c:pt>
                <c:pt idx="6359">
                  <c:v>9</c:v>
                </c:pt>
                <c:pt idx="6360">
                  <c:v>8</c:v>
                </c:pt>
                <c:pt idx="6361">
                  <c:v>10</c:v>
                </c:pt>
                <c:pt idx="6362">
                  <c:v>9</c:v>
                </c:pt>
                <c:pt idx="6363">
                  <c:v>11</c:v>
                </c:pt>
                <c:pt idx="6364">
                  <c:v>7</c:v>
                </c:pt>
                <c:pt idx="6365">
                  <c:v>12</c:v>
                </c:pt>
                <c:pt idx="6366">
                  <c:v>9</c:v>
                </c:pt>
                <c:pt idx="6367">
                  <c:v>9</c:v>
                </c:pt>
                <c:pt idx="6368">
                  <c:v>10</c:v>
                </c:pt>
                <c:pt idx="6369">
                  <c:v>10</c:v>
                </c:pt>
                <c:pt idx="6370">
                  <c:v>9</c:v>
                </c:pt>
                <c:pt idx="6371">
                  <c:v>9</c:v>
                </c:pt>
                <c:pt idx="6372">
                  <c:v>11</c:v>
                </c:pt>
                <c:pt idx="6373">
                  <c:v>10</c:v>
                </c:pt>
                <c:pt idx="6374">
                  <c:v>11</c:v>
                </c:pt>
                <c:pt idx="6375">
                  <c:v>11</c:v>
                </c:pt>
                <c:pt idx="6376">
                  <c:v>9</c:v>
                </c:pt>
                <c:pt idx="6377">
                  <c:v>11</c:v>
                </c:pt>
                <c:pt idx="6378">
                  <c:v>13</c:v>
                </c:pt>
                <c:pt idx="6379">
                  <c:v>12</c:v>
                </c:pt>
                <c:pt idx="6380">
                  <c:v>14</c:v>
                </c:pt>
                <c:pt idx="6381">
                  <c:v>11</c:v>
                </c:pt>
                <c:pt idx="6382">
                  <c:v>12</c:v>
                </c:pt>
                <c:pt idx="6383">
                  <c:v>12</c:v>
                </c:pt>
                <c:pt idx="6384">
                  <c:v>12</c:v>
                </c:pt>
                <c:pt idx="6385">
                  <c:v>14</c:v>
                </c:pt>
                <c:pt idx="6386">
                  <c:v>12</c:v>
                </c:pt>
                <c:pt idx="6387">
                  <c:v>12</c:v>
                </c:pt>
                <c:pt idx="6388">
                  <c:v>12</c:v>
                </c:pt>
                <c:pt idx="6389">
                  <c:v>12</c:v>
                </c:pt>
                <c:pt idx="6390">
                  <c:v>11</c:v>
                </c:pt>
                <c:pt idx="6391">
                  <c:v>15</c:v>
                </c:pt>
                <c:pt idx="6392">
                  <c:v>12</c:v>
                </c:pt>
                <c:pt idx="6393">
                  <c:v>10</c:v>
                </c:pt>
                <c:pt idx="6394">
                  <c:v>12</c:v>
                </c:pt>
                <c:pt idx="6395">
                  <c:v>11</c:v>
                </c:pt>
                <c:pt idx="6396">
                  <c:v>12</c:v>
                </c:pt>
                <c:pt idx="6397">
                  <c:v>12</c:v>
                </c:pt>
                <c:pt idx="6398">
                  <c:v>9</c:v>
                </c:pt>
                <c:pt idx="6399">
                  <c:v>13</c:v>
                </c:pt>
                <c:pt idx="6400">
                  <c:v>14</c:v>
                </c:pt>
                <c:pt idx="6401">
                  <c:v>12</c:v>
                </c:pt>
                <c:pt idx="6402">
                  <c:v>14</c:v>
                </c:pt>
                <c:pt idx="6403">
                  <c:v>13</c:v>
                </c:pt>
                <c:pt idx="6404">
                  <c:v>13</c:v>
                </c:pt>
                <c:pt idx="6405">
                  <c:v>14</c:v>
                </c:pt>
                <c:pt idx="6406">
                  <c:v>14</c:v>
                </c:pt>
                <c:pt idx="6407">
                  <c:v>15</c:v>
                </c:pt>
                <c:pt idx="6408">
                  <c:v>14</c:v>
                </c:pt>
                <c:pt idx="6409">
                  <c:v>16</c:v>
                </c:pt>
                <c:pt idx="6410">
                  <c:v>14</c:v>
                </c:pt>
                <c:pt idx="6411">
                  <c:v>15</c:v>
                </c:pt>
                <c:pt idx="6412">
                  <c:v>16</c:v>
                </c:pt>
                <c:pt idx="6413">
                  <c:v>16</c:v>
                </c:pt>
                <c:pt idx="6414">
                  <c:v>17</c:v>
                </c:pt>
                <c:pt idx="6415">
                  <c:v>15</c:v>
                </c:pt>
                <c:pt idx="6416">
                  <c:v>17</c:v>
                </c:pt>
                <c:pt idx="6417">
                  <c:v>15</c:v>
                </c:pt>
                <c:pt idx="6418">
                  <c:v>16</c:v>
                </c:pt>
                <c:pt idx="6419">
                  <c:v>16</c:v>
                </c:pt>
                <c:pt idx="6420">
                  <c:v>14</c:v>
                </c:pt>
                <c:pt idx="6421">
                  <c:v>14</c:v>
                </c:pt>
                <c:pt idx="6422">
                  <c:v>14</c:v>
                </c:pt>
                <c:pt idx="6423">
                  <c:v>12</c:v>
                </c:pt>
                <c:pt idx="6424">
                  <c:v>11</c:v>
                </c:pt>
                <c:pt idx="6425">
                  <c:v>12</c:v>
                </c:pt>
                <c:pt idx="6426">
                  <c:v>10</c:v>
                </c:pt>
                <c:pt idx="6427">
                  <c:v>10</c:v>
                </c:pt>
                <c:pt idx="6428">
                  <c:v>9</c:v>
                </c:pt>
                <c:pt idx="6429">
                  <c:v>11</c:v>
                </c:pt>
                <c:pt idx="6430">
                  <c:v>9</c:v>
                </c:pt>
                <c:pt idx="6431">
                  <c:v>10</c:v>
                </c:pt>
                <c:pt idx="6432">
                  <c:v>10</c:v>
                </c:pt>
                <c:pt idx="6433">
                  <c:v>9</c:v>
                </c:pt>
                <c:pt idx="6434">
                  <c:v>9</c:v>
                </c:pt>
                <c:pt idx="6435">
                  <c:v>10</c:v>
                </c:pt>
                <c:pt idx="6436">
                  <c:v>9</c:v>
                </c:pt>
                <c:pt idx="6437">
                  <c:v>10</c:v>
                </c:pt>
                <c:pt idx="6438">
                  <c:v>12</c:v>
                </c:pt>
                <c:pt idx="6439">
                  <c:v>12</c:v>
                </c:pt>
                <c:pt idx="6440">
                  <c:v>12</c:v>
                </c:pt>
                <c:pt idx="6441">
                  <c:v>11</c:v>
                </c:pt>
                <c:pt idx="6442">
                  <c:v>10</c:v>
                </c:pt>
                <c:pt idx="6443">
                  <c:v>13</c:v>
                </c:pt>
                <c:pt idx="6444">
                  <c:v>13</c:v>
                </c:pt>
                <c:pt idx="6445">
                  <c:v>12</c:v>
                </c:pt>
                <c:pt idx="6446">
                  <c:v>14</c:v>
                </c:pt>
                <c:pt idx="6447">
                  <c:v>14</c:v>
                </c:pt>
                <c:pt idx="6448">
                  <c:v>16</c:v>
                </c:pt>
                <c:pt idx="6449">
                  <c:v>14</c:v>
                </c:pt>
                <c:pt idx="6450">
                  <c:v>14</c:v>
                </c:pt>
                <c:pt idx="6451">
                  <c:v>13</c:v>
                </c:pt>
                <c:pt idx="6452">
                  <c:v>12</c:v>
                </c:pt>
                <c:pt idx="6453">
                  <c:v>13</c:v>
                </c:pt>
                <c:pt idx="6454">
                  <c:v>11</c:v>
                </c:pt>
                <c:pt idx="6455">
                  <c:v>12</c:v>
                </c:pt>
                <c:pt idx="6456">
                  <c:v>11</c:v>
                </c:pt>
                <c:pt idx="6457">
                  <c:v>12</c:v>
                </c:pt>
                <c:pt idx="6458">
                  <c:v>11</c:v>
                </c:pt>
                <c:pt idx="6459">
                  <c:v>13</c:v>
                </c:pt>
                <c:pt idx="6460">
                  <c:v>13</c:v>
                </c:pt>
                <c:pt idx="6461">
                  <c:v>11</c:v>
                </c:pt>
                <c:pt idx="6462">
                  <c:v>12</c:v>
                </c:pt>
                <c:pt idx="6463">
                  <c:v>12</c:v>
                </c:pt>
                <c:pt idx="6464">
                  <c:v>12</c:v>
                </c:pt>
                <c:pt idx="6465">
                  <c:v>13</c:v>
                </c:pt>
                <c:pt idx="6466">
                  <c:v>13</c:v>
                </c:pt>
                <c:pt idx="6467">
                  <c:v>14</c:v>
                </c:pt>
                <c:pt idx="6468">
                  <c:v>14</c:v>
                </c:pt>
                <c:pt idx="6469">
                  <c:v>13</c:v>
                </c:pt>
                <c:pt idx="6470">
                  <c:v>14</c:v>
                </c:pt>
                <c:pt idx="6471">
                  <c:v>12</c:v>
                </c:pt>
                <c:pt idx="6472">
                  <c:v>12</c:v>
                </c:pt>
                <c:pt idx="6473">
                  <c:v>13</c:v>
                </c:pt>
                <c:pt idx="6474">
                  <c:v>13</c:v>
                </c:pt>
                <c:pt idx="6475">
                  <c:v>13</c:v>
                </c:pt>
                <c:pt idx="6476">
                  <c:v>12</c:v>
                </c:pt>
                <c:pt idx="6477">
                  <c:v>14</c:v>
                </c:pt>
                <c:pt idx="6478">
                  <c:v>12</c:v>
                </c:pt>
                <c:pt idx="6479">
                  <c:v>13</c:v>
                </c:pt>
                <c:pt idx="6480">
                  <c:v>13</c:v>
                </c:pt>
                <c:pt idx="6481">
                  <c:v>13</c:v>
                </c:pt>
                <c:pt idx="6482">
                  <c:v>14</c:v>
                </c:pt>
                <c:pt idx="6483">
                  <c:v>13</c:v>
                </c:pt>
                <c:pt idx="6484">
                  <c:v>14</c:v>
                </c:pt>
                <c:pt idx="6485">
                  <c:v>13</c:v>
                </c:pt>
                <c:pt idx="6486">
                  <c:v>13</c:v>
                </c:pt>
                <c:pt idx="6487">
                  <c:v>14</c:v>
                </c:pt>
                <c:pt idx="6488">
                  <c:v>14</c:v>
                </c:pt>
                <c:pt idx="6489">
                  <c:v>14</c:v>
                </c:pt>
                <c:pt idx="6490">
                  <c:v>16</c:v>
                </c:pt>
                <c:pt idx="6491">
                  <c:v>15</c:v>
                </c:pt>
                <c:pt idx="6492">
                  <c:v>15</c:v>
                </c:pt>
                <c:pt idx="6493">
                  <c:v>14</c:v>
                </c:pt>
                <c:pt idx="6494">
                  <c:v>14</c:v>
                </c:pt>
                <c:pt idx="6495">
                  <c:v>16</c:v>
                </c:pt>
                <c:pt idx="6496">
                  <c:v>14</c:v>
                </c:pt>
                <c:pt idx="6497">
                  <c:v>15</c:v>
                </c:pt>
                <c:pt idx="6498">
                  <c:v>13</c:v>
                </c:pt>
                <c:pt idx="6499">
                  <c:v>15</c:v>
                </c:pt>
                <c:pt idx="6500">
                  <c:v>14</c:v>
                </c:pt>
                <c:pt idx="6501">
                  <c:v>14</c:v>
                </c:pt>
                <c:pt idx="6502">
                  <c:v>13</c:v>
                </c:pt>
                <c:pt idx="6503">
                  <c:v>13</c:v>
                </c:pt>
                <c:pt idx="6504">
                  <c:v>16</c:v>
                </c:pt>
                <c:pt idx="6505">
                  <c:v>12</c:v>
                </c:pt>
                <c:pt idx="6506">
                  <c:v>13</c:v>
                </c:pt>
                <c:pt idx="6507">
                  <c:v>14</c:v>
                </c:pt>
                <c:pt idx="6508">
                  <c:v>14</c:v>
                </c:pt>
                <c:pt idx="6509">
                  <c:v>13</c:v>
                </c:pt>
                <c:pt idx="6510">
                  <c:v>10</c:v>
                </c:pt>
                <c:pt idx="6511">
                  <c:v>13</c:v>
                </c:pt>
                <c:pt idx="6512">
                  <c:v>14</c:v>
                </c:pt>
                <c:pt idx="6513">
                  <c:v>12</c:v>
                </c:pt>
                <c:pt idx="6514">
                  <c:v>14</c:v>
                </c:pt>
                <c:pt idx="6515">
                  <c:v>13</c:v>
                </c:pt>
                <c:pt idx="6516">
                  <c:v>12</c:v>
                </c:pt>
                <c:pt idx="6517">
                  <c:v>13</c:v>
                </c:pt>
                <c:pt idx="6518">
                  <c:v>11</c:v>
                </c:pt>
                <c:pt idx="6519">
                  <c:v>12</c:v>
                </c:pt>
                <c:pt idx="6520">
                  <c:v>12</c:v>
                </c:pt>
                <c:pt idx="6521">
                  <c:v>12</c:v>
                </c:pt>
                <c:pt idx="6522">
                  <c:v>12</c:v>
                </c:pt>
                <c:pt idx="6523">
                  <c:v>12</c:v>
                </c:pt>
                <c:pt idx="6524">
                  <c:v>12</c:v>
                </c:pt>
                <c:pt idx="6525">
                  <c:v>12</c:v>
                </c:pt>
                <c:pt idx="6526">
                  <c:v>11</c:v>
                </c:pt>
                <c:pt idx="6527">
                  <c:v>14</c:v>
                </c:pt>
                <c:pt idx="6528">
                  <c:v>13</c:v>
                </c:pt>
                <c:pt idx="6529">
                  <c:v>13</c:v>
                </c:pt>
                <c:pt idx="6530">
                  <c:v>14</c:v>
                </c:pt>
                <c:pt idx="6531">
                  <c:v>14</c:v>
                </c:pt>
                <c:pt idx="6532">
                  <c:v>13</c:v>
                </c:pt>
                <c:pt idx="6533">
                  <c:v>14</c:v>
                </c:pt>
                <c:pt idx="6534">
                  <c:v>15</c:v>
                </c:pt>
                <c:pt idx="6535">
                  <c:v>14</c:v>
                </c:pt>
                <c:pt idx="6536">
                  <c:v>16</c:v>
                </c:pt>
                <c:pt idx="6537">
                  <c:v>14</c:v>
                </c:pt>
                <c:pt idx="6538">
                  <c:v>17</c:v>
                </c:pt>
                <c:pt idx="6539">
                  <c:v>16</c:v>
                </c:pt>
                <c:pt idx="6540">
                  <c:v>14</c:v>
                </c:pt>
                <c:pt idx="6541">
                  <c:v>16</c:v>
                </c:pt>
                <c:pt idx="6542">
                  <c:v>14</c:v>
                </c:pt>
                <c:pt idx="6543">
                  <c:v>16</c:v>
                </c:pt>
                <c:pt idx="6544">
                  <c:v>14</c:v>
                </c:pt>
                <c:pt idx="6545">
                  <c:v>17</c:v>
                </c:pt>
                <c:pt idx="6546">
                  <c:v>15</c:v>
                </c:pt>
                <c:pt idx="6547">
                  <c:v>16</c:v>
                </c:pt>
                <c:pt idx="6548">
                  <c:v>17</c:v>
                </c:pt>
                <c:pt idx="6549">
                  <c:v>17</c:v>
                </c:pt>
                <c:pt idx="6550">
                  <c:v>17</c:v>
                </c:pt>
                <c:pt idx="6551">
                  <c:v>17</c:v>
                </c:pt>
                <c:pt idx="6552">
                  <c:v>18</c:v>
                </c:pt>
                <c:pt idx="6553">
                  <c:v>16</c:v>
                </c:pt>
                <c:pt idx="6554">
                  <c:v>16</c:v>
                </c:pt>
                <c:pt idx="6555">
                  <c:v>16</c:v>
                </c:pt>
                <c:pt idx="6556">
                  <c:v>14</c:v>
                </c:pt>
                <c:pt idx="6557">
                  <c:v>16</c:v>
                </c:pt>
                <c:pt idx="6558">
                  <c:v>18</c:v>
                </c:pt>
                <c:pt idx="6559">
                  <c:v>15</c:v>
                </c:pt>
                <c:pt idx="6560">
                  <c:v>16</c:v>
                </c:pt>
                <c:pt idx="6561">
                  <c:v>16</c:v>
                </c:pt>
                <c:pt idx="6562">
                  <c:v>16</c:v>
                </c:pt>
                <c:pt idx="6563">
                  <c:v>15</c:v>
                </c:pt>
                <c:pt idx="6564">
                  <c:v>14</c:v>
                </c:pt>
                <c:pt idx="6565">
                  <c:v>16</c:v>
                </c:pt>
                <c:pt idx="6566">
                  <c:v>14</c:v>
                </c:pt>
                <c:pt idx="6567">
                  <c:v>15</c:v>
                </c:pt>
                <c:pt idx="6568">
                  <c:v>15</c:v>
                </c:pt>
                <c:pt idx="6569">
                  <c:v>16</c:v>
                </c:pt>
                <c:pt idx="6570">
                  <c:v>14</c:v>
                </c:pt>
                <c:pt idx="6571">
                  <c:v>16</c:v>
                </c:pt>
                <c:pt idx="6572">
                  <c:v>19</c:v>
                </c:pt>
                <c:pt idx="6573">
                  <c:v>14</c:v>
                </c:pt>
                <c:pt idx="6574">
                  <c:v>14</c:v>
                </c:pt>
                <c:pt idx="6575">
                  <c:v>14</c:v>
                </c:pt>
                <c:pt idx="6576">
                  <c:v>14</c:v>
                </c:pt>
                <c:pt idx="6577">
                  <c:v>12</c:v>
                </c:pt>
                <c:pt idx="6578">
                  <c:v>9</c:v>
                </c:pt>
                <c:pt idx="6579">
                  <c:v>11</c:v>
                </c:pt>
                <c:pt idx="6580">
                  <c:v>11</c:v>
                </c:pt>
                <c:pt idx="6581">
                  <c:v>9</c:v>
                </c:pt>
                <c:pt idx="6582">
                  <c:v>11</c:v>
                </c:pt>
                <c:pt idx="6583">
                  <c:v>9</c:v>
                </c:pt>
                <c:pt idx="6584">
                  <c:v>10</c:v>
                </c:pt>
                <c:pt idx="6585">
                  <c:v>11</c:v>
                </c:pt>
                <c:pt idx="6586">
                  <c:v>10</c:v>
                </c:pt>
                <c:pt idx="6587">
                  <c:v>9</c:v>
                </c:pt>
                <c:pt idx="6588">
                  <c:v>9</c:v>
                </c:pt>
                <c:pt idx="6589">
                  <c:v>9</c:v>
                </c:pt>
                <c:pt idx="6590">
                  <c:v>8</c:v>
                </c:pt>
                <c:pt idx="6591">
                  <c:v>9</c:v>
                </c:pt>
                <c:pt idx="6592">
                  <c:v>8</c:v>
                </c:pt>
                <c:pt idx="6593">
                  <c:v>8</c:v>
                </c:pt>
                <c:pt idx="6594">
                  <c:v>7</c:v>
                </c:pt>
                <c:pt idx="6595">
                  <c:v>6</c:v>
                </c:pt>
                <c:pt idx="6596">
                  <c:v>8</c:v>
                </c:pt>
                <c:pt idx="6597">
                  <c:v>7</c:v>
                </c:pt>
                <c:pt idx="6598">
                  <c:v>7</c:v>
                </c:pt>
                <c:pt idx="6599">
                  <c:v>9</c:v>
                </c:pt>
                <c:pt idx="6600">
                  <c:v>8</c:v>
                </c:pt>
                <c:pt idx="6601">
                  <c:v>7</c:v>
                </c:pt>
                <c:pt idx="6602">
                  <c:v>9</c:v>
                </c:pt>
                <c:pt idx="6603">
                  <c:v>9</c:v>
                </c:pt>
                <c:pt idx="6604">
                  <c:v>9</c:v>
                </c:pt>
                <c:pt idx="6605">
                  <c:v>7</c:v>
                </c:pt>
                <c:pt idx="6606">
                  <c:v>11</c:v>
                </c:pt>
                <c:pt idx="6607">
                  <c:v>9</c:v>
                </c:pt>
                <c:pt idx="6608">
                  <c:v>8</c:v>
                </c:pt>
                <c:pt idx="6609">
                  <c:v>9</c:v>
                </c:pt>
                <c:pt idx="6610">
                  <c:v>8</c:v>
                </c:pt>
                <c:pt idx="6611">
                  <c:v>9</c:v>
                </c:pt>
                <c:pt idx="6612">
                  <c:v>6</c:v>
                </c:pt>
                <c:pt idx="6613">
                  <c:v>9</c:v>
                </c:pt>
                <c:pt idx="6614">
                  <c:v>9</c:v>
                </c:pt>
                <c:pt idx="6615">
                  <c:v>10</c:v>
                </c:pt>
                <c:pt idx="6616">
                  <c:v>10</c:v>
                </c:pt>
                <c:pt idx="6617">
                  <c:v>11</c:v>
                </c:pt>
                <c:pt idx="6618">
                  <c:v>10</c:v>
                </c:pt>
                <c:pt idx="6619">
                  <c:v>7</c:v>
                </c:pt>
                <c:pt idx="6620">
                  <c:v>10</c:v>
                </c:pt>
                <c:pt idx="6621">
                  <c:v>9</c:v>
                </c:pt>
                <c:pt idx="6622">
                  <c:v>9</c:v>
                </c:pt>
                <c:pt idx="6623">
                  <c:v>11</c:v>
                </c:pt>
                <c:pt idx="6624">
                  <c:v>11</c:v>
                </c:pt>
                <c:pt idx="6625">
                  <c:v>12</c:v>
                </c:pt>
                <c:pt idx="6626">
                  <c:v>12</c:v>
                </c:pt>
                <c:pt idx="6627">
                  <c:v>12</c:v>
                </c:pt>
                <c:pt idx="6628">
                  <c:v>15</c:v>
                </c:pt>
                <c:pt idx="6629">
                  <c:v>12</c:v>
                </c:pt>
                <c:pt idx="6630">
                  <c:v>12</c:v>
                </c:pt>
                <c:pt idx="6631">
                  <c:v>11</c:v>
                </c:pt>
                <c:pt idx="6632">
                  <c:v>11</c:v>
                </c:pt>
                <c:pt idx="6633">
                  <c:v>12</c:v>
                </c:pt>
                <c:pt idx="6634">
                  <c:v>10</c:v>
                </c:pt>
                <c:pt idx="6635">
                  <c:v>12</c:v>
                </c:pt>
                <c:pt idx="6636">
                  <c:v>9</c:v>
                </c:pt>
                <c:pt idx="6637">
                  <c:v>12</c:v>
                </c:pt>
                <c:pt idx="6638">
                  <c:v>12</c:v>
                </c:pt>
                <c:pt idx="6639">
                  <c:v>10</c:v>
                </c:pt>
                <c:pt idx="6640">
                  <c:v>12</c:v>
                </c:pt>
                <c:pt idx="6641">
                  <c:v>10</c:v>
                </c:pt>
                <c:pt idx="6642">
                  <c:v>11</c:v>
                </c:pt>
                <c:pt idx="6643">
                  <c:v>11</c:v>
                </c:pt>
                <c:pt idx="6644">
                  <c:v>12</c:v>
                </c:pt>
                <c:pt idx="6645">
                  <c:v>12</c:v>
                </c:pt>
                <c:pt idx="6646">
                  <c:v>12</c:v>
                </c:pt>
                <c:pt idx="6647">
                  <c:v>12</c:v>
                </c:pt>
                <c:pt idx="6648">
                  <c:v>12</c:v>
                </c:pt>
                <c:pt idx="6649">
                  <c:v>13</c:v>
                </c:pt>
                <c:pt idx="6650">
                  <c:v>14</c:v>
                </c:pt>
                <c:pt idx="6651">
                  <c:v>14</c:v>
                </c:pt>
                <c:pt idx="6652">
                  <c:v>14</c:v>
                </c:pt>
                <c:pt idx="6653">
                  <c:v>14</c:v>
                </c:pt>
                <c:pt idx="6654">
                  <c:v>15</c:v>
                </c:pt>
                <c:pt idx="6655">
                  <c:v>15</c:v>
                </c:pt>
                <c:pt idx="6656">
                  <c:v>16</c:v>
                </c:pt>
                <c:pt idx="6657">
                  <c:v>18</c:v>
                </c:pt>
                <c:pt idx="6658">
                  <c:v>16</c:v>
                </c:pt>
                <c:pt idx="6659">
                  <c:v>19</c:v>
                </c:pt>
                <c:pt idx="6660">
                  <c:v>15</c:v>
                </c:pt>
                <c:pt idx="6661">
                  <c:v>19</c:v>
                </c:pt>
                <c:pt idx="6662">
                  <c:v>21</c:v>
                </c:pt>
                <c:pt idx="6663">
                  <c:v>18</c:v>
                </c:pt>
                <c:pt idx="6664">
                  <c:v>19</c:v>
                </c:pt>
                <c:pt idx="6665">
                  <c:v>15</c:v>
                </c:pt>
                <c:pt idx="6666">
                  <c:v>17</c:v>
                </c:pt>
                <c:pt idx="6667">
                  <c:v>16</c:v>
                </c:pt>
                <c:pt idx="6668">
                  <c:v>16</c:v>
                </c:pt>
                <c:pt idx="6669">
                  <c:v>15</c:v>
                </c:pt>
                <c:pt idx="6670">
                  <c:v>14</c:v>
                </c:pt>
                <c:pt idx="6671">
                  <c:v>16</c:v>
                </c:pt>
                <c:pt idx="6672">
                  <c:v>14</c:v>
                </c:pt>
                <c:pt idx="6673">
                  <c:v>13</c:v>
                </c:pt>
                <c:pt idx="6674">
                  <c:v>14</c:v>
                </c:pt>
                <c:pt idx="6675">
                  <c:v>13</c:v>
                </c:pt>
                <c:pt idx="6676">
                  <c:v>12</c:v>
                </c:pt>
                <c:pt idx="6677">
                  <c:v>12</c:v>
                </c:pt>
                <c:pt idx="6678">
                  <c:v>12</c:v>
                </c:pt>
                <c:pt idx="6679">
                  <c:v>12</c:v>
                </c:pt>
                <c:pt idx="6680">
                  <c:v>12</c:v>
                </c:pt>
                <c:pt idx="6681">
                  <c:v>14</c:v>
                </c:pt>
                <c:pt idx="6682">
                  <c:v>12</c:v>
                </c:pt>
                <c:pt idx="6683">
                  <c:v>13</c:v>
                </c:pt>
                <c:pt idx="6684">
                  <c:v>12</c:v>
                </c:pt>
                <c:pt idx="6685">
                  <c:v>12</c:v>
                </c:pt>
                <c:pt idx="6686">
                  <c:v>10</c:v>
                </c:pt>
                <c:pt idx="6687">
                  <c:v>9</c:v>
                </c:pt>
                <c:pt idx="6688">
                  <c:v>11</c:v>
                </c:pt>
                <c:pt idx="6689">
                  <c:v>7</c:v>
                </c:pt>
                <c:pt idx="6690">
                  <c:v>9</c:v>
                </c:pt>
                <c:pt idx="6691">
                  <c:v>8</c:v>
                </c:pt>
                <c:pt idx="6692">
                  <c:v>8</c:v>
                </c:pt>
                <c:pt idx="6693">
                  <c:v>7</c:v>
                </c:pt>
                <c:pt idx="6694">
                  <c:v>7</c:v>
                </c:pt>
                <c:pt idx="6695">
                  <c:v>7</c:v>
                </c:pt>
                <c:pt idx="6696">
                  <c:v>12</c:v>
                </c:pt>
                <c:pt idx="6697">
                  <c:v>9</c:v>
                </c:pt>
                <c:pt idx="6698">
                  <c:v>9</c:v>
                </c:pt>
                <c:pt idx="6699">
                  <c:v>8</c:v>
                </c:pt>
                <c:pt idx="6700">
                  <c:v>7</c:v>
                </c:pt>
                <c:pt idx="6701">
                  <c:v>7</c:v>
                </c:pt>
                <c:pt idx="6702">
                  <c:v>8</c:v>
                </c:pt>
                <c:pt idx="6703">
                  <c:v>9</c:v>
                </c:pt>
                <c:pt idx="6704">
                  <c:v>7</c:v>
                </c:pt>
                <c:pt idx="6705">
                  <c:v>9</c:v>
                </c:pt>
                <c:pt idx="6706">
                  <c:v>7</c:v>
                </c:pt>
                <c:pt idx="6707">
                  <c:v>9</c:v>
                </c:pt>
                <c:pt idx="6708">
                  <c:v>10</c:v>
                </c:pt>
                <c:pt idx="6709">
                  <c:v>9</c:v>
                </c:pt>
                <c:pt idx="6710">
                  <c:v>8</c:v>
                </c:pt>
                <c:pt idx="6711">
                  <c:v>6</c:v>
                </c:pt>
                <c:pt idx="6712">
                  <c:v>8</c:v>
                </c:pt>
                <c:pt idx="6713">
                  <c:v>7</c:v>
                </c:pt>
                <c:pt idx="6714">
                  <c:v>9</c:v>
                </c:pt>
                <c:pt idx="6715">
                  <c:v>7</c:v>
                </c:pt>
                <c:pt idx="6716">
                  <c:v>7</c:v>
                </c:pt>
                <c:pt idx="6717">
                  <c:v>7</c:v>
                </c:pt>
                <c:pt idx="6718">
                  <c:v>7</c:v>
                </c:pt>
                <c:pt idx="6719">
                  <c:v>9</c:v>
                </c:pt>
                <c:pt idx="6720">
                  <c:v>7</c:v>
                </c:pt>
                <c:pt idx="6721">
                  <c:v>7</c:v>
                </c:pt>
                <c:pt idx="6722">
                  <c:v>8</c:v>
                </c:pt>
                <c:pt idx="6723">
                  <c:v>7</c:v>
                </c:pt>
                <c:pt idx="6724">
                  <c:v>6</c:v>
                </c:pt>
                <c:pt idx="6725">
                  <c:v>7</c:v>
                </c:pt>
                <c:pt idx="6726">
                  <c:v>7</c:v>
                </c:pt>
                <c:pt idx="6727">
                  <c:v>6</c:v>
                </c:pt>
                <c:pt idx="6728">
                  <c:v>6</c:v>
                </c:pt>
                <c:pt idx="6729">
                  <c:v>7</c:v>
                </c:pt>
                <c:pt idx="6730">
                  <c:v>8</c:v>
                </c:pt>
                <c:pt idx="6731">
                  <c:v>6</c:v>
                </c:pt>
                <c:pt idx="6732">
                  <c:v>7</c:v>
                </c:pt>
                <c:pt idx="6733">
                  <c:v>6</c:v>
                </c:pt>
                <c:pt idx="6734">
                  <c:v>6</c:v>
                </c:pt>
                <c:pt idx="6735">
                  <c:v>6</c:v>
                </c:pt>
                <c:pt idx="6736">
                  <c:v>9</c:v>
                </c:pt>
                <c:pt idx="6737">
                  <c:v>8</c:v>
                </c:pt>
                <c:pt idx="6738">
                  <c:v>9</c:v>
                </c:pt>
                <c:pt idx="6739">
                  <c:v>9</c:v>
                </c:pt>
                <c:pt idx="6740">
                  <c:v>9</c:v>
                </c:pt>
                <c:pt idx="6741">
                  <c:v>9</c:v>
                </c:pt>
                <c:pt idx="6742">
                  <c:v>9</c:v>
                </c:pt>
                <c:pt idx="6743">
                  <c:v>9</c:v>
                </c:pt>
                <c:pt idx="6744">
                  <c:v>9</c:v>
                </c:pt>
                <c:pt idx="6745">
                  <c:v>11</c:v>
                </c:pt>
                <c:pt idx="6746">
                  <c:v>11</c:v>
                </c:pt>
                <c:pt idx="6747">
                  <c:v>10</c:v>
                </c:pt>
                <c:pt idx="6748">
                  <c:v>10</c:v>
                </c:pt>
                <c:pt idx="6749">
                  <c:v>12</c:v>
                </c:pt>
                <c:pt idx="6750">
                  <c:v>11</c:v>
                </c:pt>
                <c:pt idx="6751">
                  <c:v>12</c:v>
                </c:pt>
                <c:pt idx="6752">
                  <c:v>8</c:v>
                </c:pt>
                <c:pt idx="6753">
                  <c:v>12</c:v>
                </c:pt>
                <c:pt idx="6754">
                  <c:v>11</c:v>
                </c:pt>
                <c:pt idx="6755">
                  <c:v>10</c:v>
                </c:pt>
                <c:pt idx="6756">
                  <c:v>11</c:v>
                </c:pt>
                <c:pt idx="6757">
                  <c:v>9</c:v>
                </c:pt>
                <c:pt idx="6758">
                  <c:v>12</c:v>
                </c:pt>
                <c:pt idx="6759">
                  <c:v>12</c:v>
                </c:pt>
                <c:pt idx="6760">
                  <c:v>12</c:v>
                </c:pt>
                <c:pt idx="6761">
                  <c:v>12</c:v>
                </c:pt>
                <c:pt idx="6762">
                  <c:v>12</c:v>
                </c:pt>
                <c:pt idx="6763">
                  <c:v>13</c:v>
                </c:pt>
                <c:pt idx="6764">
                  <c:v>19</c:v>
                </c:pt>
                <c:pt idx="6765">
                  <c:v>14</c:v>
                </c:pt>
                <c:pt idx="6766">
                  <c:v>14</c:v>
                </c:pt>
                <c:pt idx="6767">
                  <c:v>14</c:v>
                </c:pt>
                <c:pt idx="6768">
                  <c:v>14</c:v>
                </c:pt>
                <c:pt idx="6769">
                  <c:v>14</c:v>
                </c:pt>
                <c:pt idx="6770">
                  <c:v>14</c:v>
                </c:pt>
                <c:pt idx="6771">
                  <c:v>14</c:v>
                </c:pt>
                <c:pt idx="6772">
                  <c:v>13</c:v>
                </c:pt>
                <c:pt idx="6773">
                  <c:v>14</c:v>
                </c:pt>
                <c:pt idx="6774">
                  <c:v>12</c:v>
                </c:pt>
                <c:pt idx="6775">
                  <c:v>14</c:v>
                </c:pt>
                <c:pt idx="6776">
                  <c:v>15</c:v>
                </c:pt>
                <c:pt idx="6777">
                  <c:v>14</c:v>
                </c:pt>
                <c:pt idx="6778">
                  <c:v>14</c:v>
                </c:pt>
                <c:pt idx="6779">
                  <c:v>12</c:v>
                </c:pt>
                <c:pt idx="6780">
                  <c:v>14</c:v>
                </c:pt>
                <c:pt idx="6781">
                  <c:v>12</c:v>
                </c:pt>
                <c:pt idx="6782">
                  <c:v>14</c:v>
                </c:pt>
                <c:pt idx="6783">
                  <c:v>14</c:v>
                </c:pt>
                <c:pt idx="6784">
                  <c:v>14</c:v>
                </c:pt>
                <c:pt idx="6785">
                  <c:v>14</c:v>
                </c:pt>
                <c:pt idx="6786">
                  <c:v>14</c:v>
                </c:pt>
                <c:pt idx="6787">
                  <c:v>18</c:v>
                </c:pt>
                <c:pt idx="6788">
                  <c:v>16</c:v>
                </c:pt>
                <c:pt idx="6789">
                  <c:v>18</c:v>
                </c:pt>
                <c:pt idx="6790">
                  <c:v>18</c:v>
                </c:pt>
                <c:pt idx="6791">
                  <c:v>18</c:v>
                </c:pt>
                <c:pt idx="6792">
                  <c:v>17</c:v>
                </c:pt>
                <c:pt idx="6793">
                  <c:v>18</c:v>
                </c:pt>
                <c:pt idx="6794">
                  <c:v>17</c:v>
                </c:pt>
                <c:pt idx="6795">
                  <c:v>17</c:v>
                </c:pt>
                <c:pt idx="6796">
                  <c:v>15</c:v>
                </c:pt>
                <c:pt idx="6797">
                  <c:v>18</c:v>
                </c:pt>
                <c:pt idx="6798">
                  <c:v>15</c:v>
                </c:pt>
                <c:pt idx="6799">
                  <c:v>16</c:v>
                </c:pt>
                <c:pt idx="6800">
                  <c:v>19</c:v>
                </c:pt>
                <c:pt idx="6801">
                  <c:v>18</c:v>
                </c:pt>
                <c:pt idx="6802">
                  <c:v>18</c:v>
                </c:pt>
                <c:pt idx="6803">
                  <c:v>18</c:v>
                </c:pt>
                <c:pt idx="6804">
                  <c:v>18</c:v>
                </c:pt>
                <c:pt idx="6805">
                  <c:v>16</c:v>
                </c:pt>
                <c:pt idx="6806">
                  <c:v>18</c:v>
                </c:pt>
                <c:pt idx="6807">
                  <c:v>18</c:v>
                </c:pt>
                <c:pt idx="6808">
                  <c:v>19</c:v>
                </c:pt>
                <c:pt idx="6809">
                  <c:v>17</c:v>
                </c:pt>
                <c:pt idx="6810">
                  <c:v>17</c:v>
                </c:pt>
                <c:pt idx="6811">
                  <c:v>19</c:v>
                </c:pt>
                <c:pt idx="6812">
                  <c:v>18</c:v>
                </c:pt>
                <c:pt idx="6813">
                  <c:v>19</c:v>
                </c:pt>
                <c:pt idx="6814">
                  <c:v>19</c:v>
                </c:pt>
                <c:pt idx="6815">
                  <c:v>19</c:v>
                </c:pt>
                <c:pt idx="6816">
                  <c:v>19</c:v>
                </c:pt>
                <c:pt idx="6817">
                  <c:v>18</c:v>
                </c:pt>
                <c:pt idx="6818">
                  <c:v>20</c:v>
                </c:pt>
                <c:pt idx="6819">
                  <c:v>20</c:v>
                </c:pt>
                <c:pt idx="6820">
                  <c:v>22</c:v>
                </c:pt>
                <c:pt idx="6821">
                  <c:v>24</c:v>
                </c:pt>
                <c:pt idx="6822">
                  <c:v>22</c:v>
                </c:pt>
                <c:pt idx="6823">
                  <c:v>22</c:v>
                </c:pt>
                <c:pt idx="6824">
                  <c:v>22</c:v>
                </c:pt>
                <c:pt idx="6825">
                  <c:v>23</c:v>
                </c:pt>
                <c:pt idx="6826">
                  <c:v>23</c:v>
                </c:pt>
                <c:pt idx="6827">
                  <c:v>23</c:v>
                </c:pt>
                <c:pt idx="6828">
                  <c:v>25</c:v>
                </c:pt>
                <c:pt idx="6829">
                  <c:v>20</c:v>
                </c:pt>
                <c:pt idx="6830">
                  <c:v>23</c:v>
                </c:pt>
                <c:pt idx="6831">
                  <c:v>22</c:v>
                </c:pt>
                <c:pt idx="6832">
                  <c:v>24</c:v>
                </c:pt>
                <c:pt idx="6833">
                  <c:v>22</c:v>
                </c:pt>
                <c:pt idx="6834">
                  <c:v>18</c:v>
                </c:pt>
                <c:pt idx="6835">
                  <c:v>22</c:v>
                </c:pt>
                <c:pt idx="6836">
                  <c:v>21</c:v>
                </c:pt>
                <c:pt idx="6837">
                  <c:v>22</c:v>
                </c:pt>
                <c:pt idx="6838">
                  <c:v>22</c:v>
                </c:pt>
                <c:pt idx="6839">
                  <c:v>22</c:v>
                </c:pt>
                <c:pt idx="6840">
                  <c:v>22</c:v>
                </c:pt>
                <c:pt idx="6841">
                  <c:v>24</c:v>
                </c:pt>
                <c:pt idx="6842">
                  <c:v>22</c:v>
                </c:pt>
                <c:pt idx="6843">
                  <c:v>27</c:v>
                </c:pt>
                <c:pt idx="6844">
                  <c:v>24</c:v>
                </c:pt>
                <c:pt idx="6845">
                  <c:v>58</c:v>
                </c:pt>
                <c:pt idx="6846">
                  <c:v>22</c:v>
                </c:pt>
                <c:pt idx="6847">
                  <c:v>24</c:v>
                </c:pt>
                <c:pt idx="6848">
                  <c:v>27</c:v>
                </c:pt>
                <c:pt idx="6849">
                  <c:v>27</c:v>
                </c:pt>
                <c:pt idx="6850">
                  <c:v>28</c:v>
                </c:pt>
                <c:pt idx="6851">
                  <c:v>23</c:v>
                </c:pt>
                <c:pt idx="6852">
                  <c:v>29</c:v>
                </c:pt>
                <c:pt idx="6853">
                  <c:v>27</c:v>
                </c:pt>
                <c:pt idx="6854">
                  <c:v>27</c:v>
                </c:pt>
                <c:pt idx="6855">
                  <c:v>27</c:v>
                </c:pt>
                <c:pt idx="6856">
                  <c:v>25</c:v>
                </c:pt>
                <c:pt idx="6857">
                  <c:v>25</c:v>
                </c:pt>
                <c:pt idx="6858">
                  <c:v>25</c:v>
                </c:pt>
                <c:pt idx="6859">
                  <c:v>26</c:v>
                </c:pt>
                <c:pt idx="6860">
                  <c:v>24</c:v>
                </c:pt>
                <c:pt idx="6861">
                  <c:v>24</c:v>
                </c:pt>
                <c:pt idx="6862">
                  <c:v>24</c:v>
                </c:pt>
                <c:pt idx="6863">
                  <c:v>24</c:v>
                </c:pt>
                <c:pt idx="6864">
                  <c:v>24</c:v>
                </c:pt>
                <c:pt idx="6865">
                  <c:v>27</c:v>
                </c:pt>
                <c:pt idx="6866">
                  <c:v>26</c:v>
                </c:pt>
                <c:pt idx="6867">
                  <c:v>24</c:v>
                </c:pt>
                <c:pt idx="6868">
                  <c:v>23</c:v>
                </c:pt>
                <c:pt idx="6869">
                  <c:v>22</c:v>
                </c:pt>
                <c:pt idx="6870">
                  <c:v>22</c:v>
                </c:pt>
                <c:pt idx="6871">
                  <c:v>21</c:v>
                </c:pt>
                <c:pt idx="6872">
                  <c:v>22</c:v>
                </c:pt>
                <c:pt idx="6873">
                  <c:v>19</c:v>
                </c:pt>
                <c:pt idx="6874">
                  <c:v>21</c:v>
                </c:pt>
                <c:pt idx="6875">
                  <c:v>19</c:v>
                </c:pt>
                <c:pt idx="6876">
                  <c:v>19</c:v>
                </c:pt>
                <c:pt idx="6877">
                  <c:v>19</c:v>
                </c:pt>
                <c:pt idx="6878">
                  <c:v>14</c:v>
                </c:pt>
                <c:pt idx="6879">
                  <c:v>18</c:v>
                </c:pt>
                <c:pt idx="6880">
                  <c:v>18</c:v>
                </c:pt>
                <c:pt idx="6881">
                  <c:v>18</c:v>
                </c:pt>
                <c:pt idx="6882">
                  <c:v>18</c:v>
                </c:pt>
                <c:pt idx="6883">
                  <c:v>18</c:v>
                </c:pt>
                <c:pt idx="6884">
                  <c:v>17</c:v>
                </c:pt>
                <c:pt idx="6885">
                  <c:v>17</c:v>
                </c:pt>
                <c:pt idx="6886">
                  <c:v>16</c:v>
                </c:pt>
                <c:pt idx="6887">
                  <c:v>18</c:v>
                </c:pt>
                <c:pt idx="6888">
                  <c:v>20</c:v>
                </c:pt>
                <c:pt idx="6889">
                  <c:v>19</c:v>
                </c:pt>
                <c:pt idx="6890">
                  <c:v>17</c:v>
                </c:pt>
                <c:pt idx="6891">
                  <c:v>19</c:v>
                </c:pt>
                <c:pt idx="6892">
                  <c:v>19</c:v>
                </c:pt>
                <c:pt idx="6893">
                  <c:v>17</c:v>
                </c:pt>
                <c:pt idx="6894">
                  <c:v>19</c:v>
                </c:pt>
                <c:pt idx="6895">
                  <c:v>15</c:v>
                </c:pt>
                <c:pt idx="6896">
                  <c:v>19</c:v>
                </c:pt>
                <c:pt idx="6897">
                  <c:v>18</c:v>
                </c:pt>
                <c:pt idx="6898">
                  <c:v>17</c:v>
                </c:pt>
                <c:pt idx="6899">
                  <c:v>17</c:v>
                </c:pt>
                <c:pt idx="6900">
                  <c:v>16</c:v>
                </c:pt>
                <c:pt idx="6901">
                  <c:v>18</c:v>
                </c:pt>
                <c:pt idx="6902">
                  <c:v>17</c:v>
                </c:pt>
                <c:pt idx="6903">
                  <c:v>17</c:v>
                </c:pt>
                <c:pt idx="6904">
                  <c:v>15</c:v>
                </c:pt>
                <c:pt idx="6905">
                  <c:v>14</c:v>
                </c:pt>
                <c:pt idx="6906">
                  <c:v>15</c:v>
                </c:pt>
                <c:pt idx="6907">
                  <c:v>13</c:v>
                </c:pt>
                <c:pt idx="6908">
                  <c:v>14</c:v>
                </c:pt>
                <c:pt idx="6909">
                  <c:v>15</c:v>
                </c:pt>
                <c:pt idx="6910">
                  <c:v>13</c:v>
                </c:pt>
                <c:pt idx="6911">
                  <c:v>14</c:v>
                </c:pt>
                <c:pt idx="6912">
                  <c:v>12</c:v>
                </c:pt>
                <c:pt idx="6913">
                  <c:v>13</c:v>
                </c:pt>
                <c:pt idx="6914">
                  <c:v>14</c:v>
                </c:pt>
                <c:pt idx="6915">
                  <c:v>13</c:v>
                </c:pt>
                <c:pt idx="6916">
                  <c:v>14</c:v>
                </c:pt>
                <c:pt idx="6917">
                  <c:v>12</c:v>
                </c:pt>
                <c:pt idx="6918">
                  <c:v>14</c:v>
                </c:pt>
                <c:pt idx="6919">
                  <c:v>14</c:v>
                </c:pt>
                <c:pt idx="6920">
                  <c:v>14</c:v>
                </c:pt>
                <c:pt idx="6921">
                  <c:v>14</c:v>
                </c:pt>
                <c:pt idx="6922">
                  <c:v>18</c:v>
                </c:pt>
                <c:pt idx="6923">
                  <c:v>16</c:v>
                </c:pt>
                <c:pt idx="6924">
                  <c:v>13</c:v>
                </c:pt>
                <c:pt idx="6925">
                  <c:v>16</c:v>
                </c:pt>
                <c:pt idx="6926">
                  <c:v>16</c:v>
                </c:pt>
                <c:pt idx="6927">
                  <c:v>15</c:v>
                </c:pt>
                <c:pt idx="6928">
                  <c:v>43</c:v>
                </c:pt>
                <c:pt idx="6929">
                  <c:v>14</c:v>
                </c:pt>
                <c:pt idx="6930">
                  <c:v>16</c:v>
                </c:pt>
                <c:pt idx="6931">
                  <c:v>18</c:v>
                </c:pt>
                <c:pt idx="6932">
                  <c:v>18</c:v>
                </c:pt>
                <c:pt idx="6933">
                  <c:v>22</c:v>
                </c:pt>
                <c:pt idx="6934">
                  <c:v>19</c:v>
                </c:pt>
                <c:pt idx="6935">
                  <c:v>17</c:v>
                </c:pt>
                <c:pt idx="6936">
                  <c:v>14</c:v>
                </c:pt>
                <c:pt idx="6937">
                  <c:v>14</c:v>
                </c:pt>
                <c:pt idx="6938">
                  <c:v>16</c:v>
                </c:pt>
                <c:pt idx="6939">
                  <c:v>14</c:v>
                </c:pt>
                <c:pt idx="6940">
                  <c:v>16</c:v>
                </c:pt>
                <c:pt idx="6941">
                  <c:v>14</c:v>
                </c:pt>
                <c:pt idx="6942">
                  <c:v>14</c:v>
                </c:pt>
                <c:pt idx="6943">
                  <c:v>14</c:v>
                </c:pt>
                <c:pt idx="6944">
                  <c:v>14</c:v>
                </c:pt>
                <c:pt idx="6945">
                  <c:v>14</c:v>
                </c:pt>
                <c:pt idx="6946">
                  <c:v>10</c:v>
                </c:pt>
                <c:pt idx="6947">
                  <c:v>14</c:v>
                </c:pt>
                <c:pt idx="6948">
                  <c:v>14</c:v>
                </c:pt>
                <c:pt idx="6949">
                  <c:v>14</c:v>
                </c:pt>
                <c:pt idx="6950">
                  <c:v>13</c:v>
                </c:pt>
                <c:pt idx="6951">
                  <c:v>12</c:v>
                </c:pt>
                <c:pt idx="6952">
                  <c:v>11</c:v>
                </c:pt>
                <c:pt idx="6953">
                  <c:v>9</c:v>
                </c:pt>
                <c:pt idx="6954">
                  <c:v>9</c:v>
                </c:pt>
                <c:pt idx="6955">
                  <c:v>9</c:v>
                </c:pt>
                <c:pt idx="6956">
                  <c:v>8</c:v>
                </c:pt>
                <c:pt idx="6957">
                  <c:v>7</c:v>
                </c:pt>
                <c:pt idx="6958">
                  <c:v>7</c:v>
                </c:pt>
                <c:pt idx="6959">
                  <c:v>7</c:v>
                </c:pt>
                <c:pt idx="6960">
                  <c:v>7</c:v>
                </c:pt>
                <c:pt idx="6961">
                  <c:v>6</c:v>
                </c:pt>
                <c:pt idx="6962">
                  <c:v>6</c:v>
                </c:pt>
                <c:pt idx="6963">
                  <c:v>5</c:v>
                </c:pt>
                <c:pt idx="6964">
                  <c:v>6</c:v>
                </c:pt>
                <c:pt idx="6965">
                  <c:v>3</c:v>
                </c:pt>
                <c:pt idx="6966">
                  <c:v>6</c:v>
                </c:pt>
                <c:pt idx="6967">
                  <c:v>7</c:v>
                </c:pt>
                <c:pt idx="6968">
                  <c:v>5</c:v>
                </c:pt>
                <c:pt idx="6969">
                  <c:v>5</c:v>
                </c:pt>
                <c:pt idx="6970">
                  <c:v>3</c:v>
                </c:pt>
                <c:pt idx="6971">
                  <c:v>5</c:v>
                </c:pt>
                <c:pt idx="6972">
                  <c:v>4</c:v>
                </c:pt>
                <c:pt idx="6973">
                  <c:v>3</c:v>
                </c:pt>
                <c:pt idx="6974">
                  <c:v>3</c:v>
                </c:pt>
                <c:pt idx="6975">
                  <c:v>3</c:v>
                </c:pt>
                <c:pt idx="6976">
                  <c:v>2</c:v>
                </c:pt>
                <c:pt idx="6977">
                  <c:v>1</c:v>
                </c:pt>
                <c:pt idx="6978">
                  <c:v>3</c:v>
                </c:pt>
                <c:pt idx="6979">
                  <c:v>3</c:v>
                </c:pt>
                <c:pt idx="6980">
                  <c:v>3</c:v>
                </c:pt>
                <c:pt idx="6981">
                  <c:v>3</c:v>
                </c:pt>
                <c:pt idx="6982">
                  <c:v>3</c:v>
                </c:pt>
                <c:pt idx="6983">
                  <c:v>3</c:v>
                </c:pt>
                <c:pt idx="6984">
                  <c:v>3</c:v>
                </c:pt>
                <c:pt idx="6985">
                  <c:v>4</c:v>
                </c:pt>
                <c:pt idx="6986">
                  <c:v>4</c:v>
                </c:pt>
                <c:pt idx="6987">
                  <c:v>3</c:v>
                </c:pt>
                <c:pt idx="6988">
                  <c:v>5</c:v>
                </c:pt>
                <c:pt idx="6989">
                  <c:v>5</c:v>
                </c:pt>
                <c:pt idx="6990">
                  <c:v>6</c:v>
                </c:pt>
                <c:pt idx="6991">
                  <c:v>7</c:v>
                </c:pt>
                <c:pt idx="6992">
                  <c:v>6</c:v>
                </c:pt>
                <c:pt idx="6993">
                  <c:v>6</c:v>
                </c:pt>
                <c:pt idx="6994">
                  <c:v>3</c:v>
                </c:pt>
                <c:pt idx="6995">
                  <c:v>7</c:v>
                </c:pt>
                <c:pt idx="6996">
                  <c:v>6</c:v>
                </c:pt>
                <c:pt idx="6997">
                  <c:v>6</c:v>
                </c:pt>
                <c:pt idx="6998">
                  <c:v>6</c:v>
                </c:pt>
                <c:pt idx="6999">
                  <c:v>5</c:v>
                </c:pt>
                <c:pt idx="7000">
                  <c:v>6</c:v>
                </c:pt>
                <c:pt idx="7001">
                  <c:v>8</c:v>
                </c:pt>
                <c:pt idx="7002">
                  <c:v>6</c:v>
                </c:pt>
                <c:pt idx="7003">
                  <c:v>6</c:v>
                </c:pt>
                <c:pt idx="7004">
                  <c:v>4</c:v>
                </c:pt>
                <c:pt idx="7005">
                  <c:v>5</c:v>
                </c:pt>
                <c:pt idx="7006">
                  <c:v>5</c:v>
                </c:pt>
                <c:pt idx="7007">
                  <c:v>5</c:v>
                </c:pt>
                <c:pt idx="7008">
                  <c:v>6</c:v>
                </c:pt>
                <c:pt idx="7009">
                  <c:v>5</c:v>
                </c:pt>
                <c:pt idx="7010">
                  <c:v>6</c:v>
                </c:pt>
                <c:pt idx="7011">
                  <c:v>6</c:v>
                </c:pt>
                <c:pt idx="7012">
                  <c:v>6</c:v>
                </c:pt>
                <c:pt idx="7013">
                  <c:v>6</c:v>
                </c:pt>
                <c:pt idx="7014">
                  <c:v>5</c:v>
                </c:pt>
                <c:pt idx="7015">
                  <c:v>6</c:v>
                </c:pt>
                <c:pt idx="7016">
                  <c:v>5</c:v>
                </c:pt>
                <c:pt idx="7017">
                  <c:v>6</c:v>
                </c:pt>
                <c:pt idx="7018">
                  <c:v>5</c:v>
                </c:pt>
                <c:pt idx="7019">
                  <c:v>6</c:v>
                </c:pt>
                <c:pt idx="7020">
                  <c:v>5</c:v>
                </c:pt>
                <c:pt idx="7021">
                  <c:v>5</c:v>
                </c:pt>
                <c:pt idx="7022">
                  <c:v>5</c:v>
                </c:pt>
                <c:pt idx="7023">
                  <c:v>4</c:v>
                </c:pt>
                <c:pt idx="7024">
                  <c:v>5</c:v>
                </c:pt>
                <c:pt idx="7025">
                  <c:v>5</c:v>
                </c:pt>
                <c:pt idx="7026">
                  <c:v>5</c:v>
                </c:pt>
                <c:pt idx="7027">
                  <c:v>4</c:v>
                </c:pt>
                <c:pt idx="7028">
                  <c:v>3</c:v>
                </c:pt>
                <c:pt idx="7029">
                  <c:v>5</c:v>
                </c:pt>
                <c:pt idx="7030">
                  <c:v>6</c:v>
                </c:pt>
                <c:pt idx="7031">
                  <c:v>5</c:v>
                </c:pt>
                <c:pt idx="7032">
                  <c:v>6</c:v>
                </c:pt>
                <c:pt idx="7033">
                  <c:v>4</c:v>
                </c:pt>
                <c:pt idx="7034">
                  <c:v>5</c:v>
                </c:pt>
                <c:pt idx="7035">
                  <c:v>6</c:v>
                </c:pt>
                <c:pt idx="7036">
                  <c:v>6</c:v>
                </c:pt>
                <c:pt idx="7037">
                  <c:v>5</c:v>
                </c:pt>
                <c:pt idx="7038">
                  <c:v>5</c:v>
                </c:pt>
                <c:pt idx="7039">
                  <c:v>6</c:v>
                </c:pt>
                <c:pt idx="7040">
                  <c:v>3</c:v>
                </c:pt>
                <c:pt idx="7041">
                  <c:v>6</c:v>
                </c:pt>
                <c:pt idx="7042">
                  <c:v>6</c:v>
                </c:pt>
                <c:pt idx="7043">
                  <c:v>6</c:v>
                </c:pt>
                <c:pt idx="7044">
                  <c:v>5</c:v>
                </c:pt>
                <c:pt idx="7045">
                  <c:v>4</c:v>
                </c:pt>
                <c:pt idx="7046">
                  <c:v>6</c:v>
                </c:pt>
                <c:pt idx="7047">
                  <c:v>5</c:v>
                </c:pt>
                <c:pt idx="7048">
                  <c:v>5</c:v>
                </c:pt>
                <c:pt idx="7049">
                  <c:v>5</c:v>
                </c:pt>
                <c:pt idx="7050">
                  <c:v>4</c:v>
                </c:pt>
                <c:pt idx="7051">
                  <c:v>5</c:v>
                </c:pt>
                <c:pt idx="7052">
                  <c:v>5</c:v>
                </c:pt>
                <c:pt idx="7053">
                  <c:v>4</c:v>
                </c:pt>
                <c:pt idx="7054">
                  <c:v>5</c:v>
                </c:pt>
                <c:pt idx="7055">
                  <c:v>3</c:v>
                </c:pt>
                <c:pt idx="7056">
                  <c:v>5</c:v>
                </c:pt>
                <c:pt idx="7057">
                  <c:v>7</c:v>
                </c:pt>
                <c:pt idx="7058">
                  <c:v>5</c:v>
                </c:pt>
                <c:pt idx="7059">
                  <c:v>6</c:v>
                </c:pt>
                <c:pt idx="7060">
                  <c:v>6</c:v>
                </c:pt>
                <c:pt idx="7061">
                  <c:v>6</c:v>
                </c:pt>
                <c:pt idx="7062">
                  <c:v>5</c:v>
                </c:pt>
                <c:pt idx="7063">
                  <c:v>6</c:v>
                </c:pt>
                <c:pt idx="7064">
                  <c:v>6</c:v>
                </c:pt>
                <c:pt idx="7065">
                  <c:v>7</c:v>
                </c:pt>
                <c:pt idx="7066">
                  <c:v>6</c:v>
                </c:pt>
                <c:pt idx="7067">
                  <c:v>6</c:v>
                </c:pt>
                <c:pt idx="7068">
                  <c:v>6</c:v>
                </c:pt>
                <c:pt idx="7069">
                  <c:v>4</c:v>
                </c:pt>
                <c:pt idx="7070">
                  <c:v>6</c:v>
                </c:pt>
                <c:pt idx="7071">
                  <c:v>5</c:v>
                </c:pt>
                <c:pt idx="7072">
                  <c:v>6</c:v>
                </c:pt>
                <c:pt idx="7073">
                  <c:v>5</c:v>
                </c:pt>
                <c:pt idx="7074">
                  <c:v>5</c:v>
                </c:pt>
                <c:pt idx="7075">
                  <c:v>5</c:v>
                </c:pt>
                <c:pt idx="7076">
                  <c:v>6</c:v>
                </c:pt>
                <c:pt idx="7077">
                  <c:v>6</c:v>
                </c:pt>
                <c:pt idx="7078">
                  <c:v>6</c:v>
                </c:pt>
                <c:pt idx="7079">
                  <c:v>6</c:v>
                </c:pt>
                <c:pt idx="7080">
                  <c:v>7</c:v>
                </c:pt>
                <c:pt idx="7081">
                  <c:v>5</c:v>
                </c:pt>
                <c:pt idx="7082">
                  <c:v>6</c:v>
                </c:pt>
                <c:pt idx="7083">
                  <c:v>6</c:v>
                </c:pt>
                <c:pt idx="7084">
                  <c:v>6</c:v>
                </c:pt>
                <c:pt idx="7085">
                  <c:v>6</c:v>
                </c:pt>
                <c:pt idx="7086">
                  <c:v>5</c:v>
                </c:pt>
                <c:pt idx="7087">
                  <c:v>7</c:v>
                </c:pt>
                <c:pt idx="7088">
                  <c:v>7</c:v>
                </c:pt>
                <c:pt idx="7089">
                  <c:v>7</c:v>
                </c:pt>
                <c:pt idx="7090">
                  <c:v>8</c:v>
                </c:pt>
                <c:pt idx="7091">
                  <c:v>9</c:v>
                </c:pt>
                <c:pt idx="7092">
                  <c:v>7</c:v>
                </c:pt>
                <c:pt idx="7093">
                  <c:v>7</c:v>
                </c:pt>
                <c:pt idx="7094">
                  <c:v>8</c:v>
                </c:pt>
                <c:pt idx="7095">
                  <c:v>8</c:v>
                </c:pt>
                <c:pt idx="7096">
                  <c:v>7</c:v>
                </c:pt>
                <c:pt idx="7097">
                  <c:v>8</c:v>
                </c:pt>
                <c:pt idx="7098">
                  <c:v>7</c:v>
                </c:pt>
                <c:pt idx="7099">
                  <c:v>7</c:v>
                </c:pt>
                <c:pt idx="7100">
                  <c:v>9</c:v>
                </c:pt>
                <c:pt idx="7101">
                  <c:v>8</c:v>
                </c:pt>
                <c:pt idx="7102">
                  <c:v>11</c:v>
                </c:pt>
                <c:pt idx="7103">
                  <c:v>7</c:v>
                </c:pt>
                <c:pt idx="7104">
                  <c:v>9</c:v>
                </c:pt>
                <c:pt idx="7105">
                  <c:v>10</c:v>
                </c:pt>
                <c:pt idx="7106">
                  <c:v>9</c:v>
                </c:pt>
                <c:pt idx="7107">
                  <c:v>10</c:v>
                </c:pt>
                <c:pt idx="7108">
                  <c:v>9</c:v>
                </c:pt>
                <c:pt idx="7109">
                  <c:v>9</c:v>
                </c:pt>
                <c:pt idx="7110">
                  <c:v>8</c:v>
                </c:pt>
                <c:pt idx="7111">
                  <c:v>10</c:v>
                </c:pt>
                <c:pt idx="7112">
                  <c:v>9</c:v>
                </c:pt>
                <c:pt idx="7113">
                  <c:v>10</c:v>
                </c:pt>
                <c:pt idx="7114">
                  <c:v>12</c:v>
                </c:pt>
                <c:pt idx="7115">
                  <c:v>8</c:v>
                </c:pt>
                <c:pt idx="7116">
                  <c:v>9</c:v>
                </c:pt>
                <c:pt idx="7117">
                  <c:v>10</c:v>
                </c:pt>
                <c:pt idx="7118">
                  <c:v>10</c:v>
                </c:pt>
                <c:pt idx="7119">
                  <c:v>9</c:v>
                </c:pt>
                <c:pt idx="7120">
                  <c:v>9</c:v>
                </c:pt>
                <c:pt idx="7121">
                  <c:v>11</c:v>
                </c:pt>
                <c:pt idx="7122">
                  <c:v>10</c:v>
                </c:pt>
                <c:pt idx="7123">
                  <c:v>10</c:v>
                </c:pt>
                <c:pt idx="7124">
                  <c:v>11</c:v>
                </c:pt>
                <c:pt idx="7125">
                  <c:v>11</c:v>
                </c:pt>
                <c:pt idx="7126">
                  <c:v>11</c:v>
                </c:pt>
                <c:pt idx="7127">
                  <c:v>12</c:v>
                </c:pt>
                <c:pt idx="7128">
                  <c:v>9</c:v>
                </c:pt>
                <c:pt idx="7129">
                  <c:v>9</c:v>
                </c:pt>
                <c:pt idx="7130">
                  <c:v>7</c:v>
                </c:pt>
                <c:pt idx="7131">
                  <c:v>10</c:v>
                </c:pt>
                <c:pt idx="7132">
                  <c:v>9</c:v>
                </c:pt>
                <c:pt idx="7133">
                  <c:v>9</c:v>
                </c:pt>
                <c:pt idx="7134">
                  <c:v>9</c:v>
                </c:pt>
                <c:pt idx="7135">
                  <c:v>10</c:v>
                </c:pt>
                <c:pt idx="7136">
                  <c:v>12</c:v>
                </c:pt>
                <c:pt idx="7137">
                  <c:v>7</c:v>
                </c:pt>
                <c:pt idx="7138">
                  <c:v>9</c:v>
                </c:pt>
                <c:pt idx="7139">
                  <c:v>9</c:v>
                </c:pt>
                <c:pt idx="7140">
                  <c:v>10</c:v>
                </c:pt>
                <c:pt idx="7141">
                  <c:v>10</c:v>
                </c:pt>
                <c:pt idx="7142">
                  <c:v>9</c:v>
                </c:pt>
                <c:pt idx="7143">
                  <c:v>10</c:v>
                </c:pt>
                <c:pt idx="7144">
                  <c:v>12</c:v>
                </c:pt>
                <c:pt idx="7145">
                  <c:v>11</c:v>
                </c:pt>
                <c:pt idx="7146">
                  <c:v>11</c:v>
                </c:pt>
                <c:pt idx="7147">
                  <c:v>9</c:v>
                </c:pt>
                <c:pt idx="7148">
                  <c:v>12</c:v>
                </c:pt>
                <c:pt idx="7149">
                  <c:v>12</c:v>
                </c:pt>
                <c:pt idx="7150">
                  <c:v>11</c:v>
                </c:pt>
                <c:pt idx="7151">
                  <c:v>12</c:v>
                </c:pt>
                <c:pt idx="7152">
                  <c:v>11</c:v>
                </c:pt>
                <c:pt idx="7153">
                  <c:v>12</c:v>
                </c:pt>
                <c:pt idx="7154">
                  <c:v>11</c:v>
                </c:pt>
                <c:pt idx="7155">
                  <c:v>11</c:v>
                </c:pt>
                <c:pt idx="7156">
                  <c:v>10</c:v>
                </c:pt>
                <c:pt idx="7157">
                  <c:v>10</c:v>
                </c:pt>
                <c:pt idx="7158">
                  <c:v>9</c:v>
                </c:pt>
                <c:pt idx="7159">
                  <c:v>9</c:v>
                </c:pt>
                <c:pt idx="7160">
                  <c:v>9</c:v>
                </c:pt>
                <c:pt idx="7161">
                  <c:v>9</c:v>
                </c:pt>
                <c:pt idx="7162">
                  <c:v>10</c:v>
                </c:pt>
                <c:pt idx="7163">
                  <c:v>9</c:v>
                </c:pt>
                <c:pt idx="7164">
                  <c:v>8</c:v>
                </c:pt>
                <c:pt idx="7165">
                  <c:v>10</c:v>
                </c:pt>
                <c:pt idx="7166">
                  <c:v>9</c:v>
                </c:pt>
                <c:pt idx="7167">
                  <c:v>8</c:v>
                </c:pt>
                <c:pt idx="7168">
                  <c:v>9</c:v>
                </c:pt>
                <c:pt idx="7169">
                  <c:v>9</c:v>
                </c:pt>
                <c:pt idx="7170">
                  <c:v>12</c:v>
                </c:pt>
                <c:pt idx="7171">
                  <c:v>7</c:v>
                </c:pt>
                <c:pt idx="7172">
                  <c:v>10</c:v>
                </c:pt>
                <c:pt idx="7173">
                  <c:v>10</c:v>
                </c:pt>
                <c:pt idx="7174">
                  <c:v>9</c:v>
                </c:pt>
                <c:pt idx="7175">
                  <c:v>11</c:v>
                </c:pt>
                <c:pt idx="7176">
                  <c:v>9</c:v>
                </c:pt>
                <c:pt idx="7177">
                  <c:v>10</c:v>
                </c:pt>
                <c:pt idx="7178">
                  <c:v>10</c:v>
                </c:pt>
                <c:pt idx="7179">
                  <c:v>10</c:v>
                </c:pt>
                <c:pt idx="7180">
                  <c:v>10</c:v>
                </c:pt>
                <c:pt idx="7181">
                  <c:v>11</c:v>
                </c:pt>
                <c:pt idx="7182">
                  <c:v>13</c:v>
                </c:pt>
                <c:pt idx="7183">
                  <c:v>8</c:v>
                </c:pt>
                <c:pt idx="7184">
                  <c:v>10</c:v>
                </c:pt>
                <c:pt idx="7185">
                  <c:v>10</c:v>
                </c:pt>
                <c:pt idx="7186">
                  <c:v>9</c:v>
                </c:pt>
                <c:pt idx="7187">
                  <c:v>8</c:v>
                </c:pt>
                <c:pt idx="7188">
                  <c:v>8</c:v>
                </c:pt>
                <c:pt idx="7189">
                  <c:v>9</c:v>
                </c:pt>
                <c:pt idx="7190">
                  <c:v>9</c:v>
                </c:pt>
                <c:pt idx="7191">
                  <c:v>9</c:v>
                </c:pt>
                <c:pt idx="7192">
                  <c:v>10</c:v>
                </c:pt>
                <c:pt idx="7193">
                  <c:v>9</c:v>
                </c:pt>
                <c:pt idx="7194">
                  <c:v>9</c:v>
                </c:pt>
                <c:pt idx="7195">
                  <c:v>8</c:v>
                </c:pt>
                <c:pt idx="7196">
                  <c:v>9</c:v>
                </c:pt>
                <c:pt idx="7197">
                  <c:v>9</c:v>
                </c:pt>
                <c:pt idx="7198">
                  <c:v>8</c:v>
                </c:pt>
                <c:pt idx="7199">
                  <c:v>10</c:v>
                </c:pt>
                <c:pt idx="7200">
                  <c:v>8</c:v>
                </c:pt>
                <c:pt idx="7201">
                  <c:v>9</c:v>
                </c:pt>
                <c:pt idx="7202">
                  <c:v>8</c:v>
                </c:pt>
                <c:pt idx="7203">
                  <c:v>9</c:v>
                </c:pt>
                <c:pt idx="7204">
                  <c:v>9</c:v>
                </c:pt>
                <c:pt idx="7205">
                  <c:v>7</c:v>
                </c:pt>
                <c:pt idx="7206">
                  <c:v>9</c:v>
                </c:pt>
                <c:pt idx="7207">
                  <c:v>9</c:v>
                </c:pt>
                <c:pt idx="7208">
                  <c:v>9</c:v>
                </c:pt>
                <c:pt idx="7209">
                  <c:v>9</c:v>
                </c:pt>
                <c:pt idx="7210">
                  <c:v>9</c:v>
                </c:pt>
                <c:pt idx="7211">
                  <c:v>9</c:v>
                </c:pt>
                <c:pt idx="7212">
                  <c:v>10</c:v>
                </c:pt>
                <c:pt idx="7213">
                  <c:v>11</c:v>
                </c:pt>
                <c:pt idx="7214">
                  <c:v>11</c:v>
                </c:pt>
                <c:pt idx="7215">
                  <c:v>12</c:v>
                </c:pt>
                <c:pt idx="7216">
                  <c:v>12</c:v>
                </c:pt>
                <c:pt idx="7217">
                  <c:v>12</c:v>
                </c:pt>
                <c:pt idx="7218">
                  <c:v>11</c:v>
                </c:pt>
                <c:pt idx="7219">
                  <c:v>12</c:v>
                </c:pt>
                <c:pt idx="7220">
                  <c:v>11</c:v>
                </c:pt>
                <c:pt idx="7221">
                  <c:v>12</c:v>
                </c:pt>
                <c:pt idx="7222">
                  <c:v>11</c:v>
                </c:pt>
                <c:pt idx="7223">
                  <c:v>13</c:v>
                </c:pt>
                <c:pt idx="7224">
                  <c:v>12</c:v>
                </c:pt>
                <c:pt idx="7225">
                  <c:v>14</c:v>
                </c:pt>
                <c:pt idx="7226">
                  <c:v>14</c:v>
                </c:pt>
                <c:pt idx="7227">
                  <c:v>14</c:v>
                </c:pt>
                <c:pt idx="7228">
                  <c:v>14</c:v>
                </c:pt>
                <c:pt idx="7229">
                  <c:v>13</c:v>
                </c:pt>
                <c:pt idx="7230">
                  <c:v>13</c:v>
                </c:pt>
                <c:pt idx="7231">
                  <c:v>12</c:v>
                </c:pt>
                <c:pt idx="7232">
                  <c:v>11</c:v>
                </c:pt>
                <c:pt idx="7233">
                  <c:v>12</c:v>
                </c:pt>
                <c:pt idx="7234">
                  <c:v>12</c:v>
                </c:pt>
                <c:pt idx="7235">
                  <c:v>11</c:v>
                </c:pt>
                <c:pt idx="7236">
                  <c:v>12</c:v>
                </c:pt>
                <c:pt idx="7237">
                  <c:v>10</c:v>
                </c:pt>
                <c:pt idx="7238">
                  <c:v>14</c:v>
                </c:pt>
                <c:pt idx="7239">
                  <c:v>14</c:v>
                </c:pt>
                <c:pt idx="7240">
                  <c:v>12</c:v>
                </c:pt>
                <c:pt idx="7241">
                  <c:v>12</c:v>
                </c:pt>
                <c:pt idx="7242">
                  <c:v>9</c:v>
                </c:pt>
                <c:pt idx="7243">
                  <c:v>11</c:v>
                </c:pt>
                <c:pt idx="7244">
                  <c:v>9</c:v>
                </c:pt>
                <c:pt idx="7245">
                  <c:v>10</c:v>
                </c:pt>
                <c:pt idx="7246">
                  <c:v>10</c:v>
                </c:pt>
                <c:pt idx="7247">
                  <c:v>10</c:v>
                </c:pt>
                <c:pt idx="7248">
                  <c:v>9</c:v>
                </c:pt>
                <c:pt idx="7249">
                  <c:v>9</c:v>
                </c:pt>
                <c:pt idx="7250">
                  <c:v>9</c:v>
                </c:pt>
                <c:pt idx="7251">
                  <c:v>8</c:v>
                </c:pt>
                <c:pt idx="7252">
                  <c:v>8</c:v>
                </c:pt>
                <c:pt idx="7253">
                  <c:v>8</c:v>
                </c:pt>
                <c:pt idx="7254">
                  <c:v>7</c:v>
                </c:pt>
                <c:pt idx="7255">
                  <c:v>7</c:v>
                </c:pt>
                <c:pt idx="7256">
                  <c:v>7</c:v>
                </c:pt>
                <c:pt idx="7257">
                  <c:v>31</c:v>
                </c:pt>
                <c:pt idx="7258">
                  <c:v>6</c:v>
                </c:pt>
                <c:pt idx="7259">
                  <c:v>6</c:v>
                </c:pt>
                <c:pt idx="7260">
                  <c:v>9</c:v>
                </c:pt>
                <c:pt idx="7261">
                  <c:v>7</c:v>
                </c:pt>
                <c:pt idx="7262">
                  <c:v>6</c:v>
                </c:pt>
                <c:pt idx="7263">
                  <c:v>7</c:v>
                </c:pt>
                <c:pt idx="7264">
                  <c:v>6</c:v>
                </c:pt>
                <c:pt idx="7265">
                  <c:v>6</c:v>
                </c:pt>
                <c:pt idx="7266">
                  <c:v>5</c:v>
                </c:pt>
                <c:pt idx="7267">
                  <c:v>7</c:v>
                </c:pt>
                <c:pt idx="7268">
                  <c:v>6</c:v>
                </c:pt>
                <c:pt idx="7269">
                  <c:v>7</c:v>
                </c:pt>
                <c:pt idx="7270">
                  <c:v>6</c:v>
                </c:pt>
                <c:pt idx="7271">
                  <c:v>6</c:v>
                </c:pt>
                <c:pt idx="7272">
                  <c:v>6</c:v>
                </c:pt>
                <c:pt idx="7273">
                  <c:v>4</c:v>
                </c:pt>
                <c:pt idx="7274">
                  <c:v>5</c:v>
                </c:pt>
                <c:pt idx="7275">
                  <c:v>4</c:v>
                </c:pt>
                <c:pt idx="7276">
                  <c:v>5</c:v>
                </c:pt>
                <c:pt idx="7277">
                  <c:v>5</c:v>
                </c:pt>
                <c:pt idx="7278">
                  <c:v>4</c:v>
                </c:pt>
                <c:pt idx="7279">
                  <c:v>3</c:v>
                </c:pt>
                <c:pt idx="7280">
                  <c:v>4</c:v>
                </c:pt>
                <c:pt idx="7281">
                  <c:v>3</c:v>
                </c:pt>
                <c:pt idx="7282">
                  <c:v>3</c:v>
                </c:pt>
                <c:pt idx="7283">
                  <c:v>4</c:v>
                </c:pt>
                <c:pt idx="7284">
                  <c:v>3</c:v>
                </c:pt>
                <c:pt idx="7285">
                  <c:v>1</c:v>
                </c:pt>
                <c:pt idx="7286">
                  <c:v>2</c:v>
                </c:pt>
                <c:pt idx="7287">
                  <c:v>3</c:v>
                </c:pt>
                <c:pt idx="7288">
                  <c:v>4</c:v>
                </c:pt>
                <c:pt idx="7289">
                  <c:v>5</c:v>
                </c:pt>
                <c:pt idx="7290">
                  <c:v>2</c:v>
                </c:pt>
                <c:pt idx="7291">
                  <c:v>4</c:v>
                </c:pt>
                <c:pt idx="7292">
                  <c:v>3</c:v>
                </c:pt>
                <c:pt idx="7293">
                  <c:v>4</c:v>
                </c:pt>
                <c:pt idx="7294">
                  <c:v>5</c:v>
                </c:pt>
                <c:pt idx="7295">
                  <c:v>3</c:v>
                </c:pt>
                <c:pt idx="7296">
                  <c:v>3</c:v>
                </c:pt>
                <c:pt idx="7297">
                  <c:v>3</c:v>
                </c:pt>
                <c:pt idx="7298">
                  <c:v>5</c:v>
                </c:pt>
                <c:pt idx="7299">
                  <c:v>4</c:v>
                </c:pt>
                <c:pt idx="7300">
                  <c:v>5</c:v>
                </c:pt>
                <c:pt idx="7301">
                  <c:v>5</c:v>
                </c:pt>
                <c:pt idx="7302">
                  <c:v>4</c:v>
                </c:pt>
                <c:pt idx="7303">
                  <c:v>4</c:v>
                </c:pt>
                <c:pt idx="7304">
                  <c:v>5</c:v>
                </c:pt>
                <c:pt idx="7305">
                  <c:v>4</c:v>
                </c:pt>
                <c:pt idx="7306">
                  <c:v>5</c:v>
                </c:pt>
                <c:pt idx="7307">
                  <c:v>4</c:v>
                </c:pt>
                <c:pt idx="7308">
                  <c:v>5</c:v>
                </c:pt>
                <c:pt idx="7309">
                  <c:v>6</c:v>
                </c:pt>
                <c:pt idx="7310">
                  <c:v>5</c:v>
                </c:pt>
                <c:pt idx="7311">
                  <c:v>7</c:v>
                </c:pt>
                <c:pt idx="7312">
                  <c:v>5</c:v>
                </c:pt>
                <c:pt idx="7313">
                  <c:v>6</c:v>
                </c:pt>
                <c:pt idx="7314">
                  <c:v>6</c:v>
                </c:pt>
                <c:pt idx="7315">
                  <c:v>6</c:v>
                </c:pt>
                <c:pt idx="7316">
                  <c:v>6</c:v>
                </c:pt>
                <c:pt idx="7317">
                  <c:v>6</c:v>
                </c:pt>
                <c:pt idx="7318">
                  <c:v>7</c:v>
                </c:pt>
                <c:pt idx="7319">
                  <c:v>7</c:v>
                </c:pt>
                <c:pt idx="7320">
                  <c:v>7</c:v>
                </c:pt>
                <c:pt idx="7321">
                  <c:v>7</c:v>
                </c:pt>
                <c:pt idx="7322">
                  <c:v>8</c:v>
                </c:pt>
                <c:pt idx="7323">
                  <c:v>8</c:v>
                </c:pt>
                <c:pt idx="7324">
                  <c:v>7</c:v>
                </c:pt>
                <c:pt idx="7325">
                  <c:v>9</c:v>
                </c:pt>
                <c:pt idx="7326">
                  <c:v>9</c:v>
                </c:pt>
                <c:pt idx="7327">
                  <c:v>9</c:v>
                </c:pt>
                <c:pt idx="7328">
                  <c:v>11</c:v>
                </c:pt>
                <c:pt idx="7329">
                  <c:v>8</c:v>
                </c:pt>
                <c:pt idx="7330">
                  <c:v>9</c:v>
                </c:pt>
                <c:pt idx="7331">
                  <c:v>10</c:v>
                </c:pt>
                <c:pt idx="7332">
                  <c:v>8</c:v>
                </c:pt>
                <c:pt idx="7333">
                  <c:v>9</c:v>
                </c:pt>
                <c:pt idx="7334">
                  <c:v>8</c:v>
                </c:pt>
                <c:pt idx="7335">
                  <c:v>9</c:v>
                </c:pt>
                <c:pt idx="7336">
                  <c:v>7</c:v>
                </c:pt>
                <c:pt idx="7337">
                  <c:v>9</c:v>
                </c:pt>
                <c:pt idx="7338">
                  <c:v>9</c:v>
                </c:pt>
                <c:pt idx="7339">
                  <c:v>10</c:v>
                </c:pt>
                <c:pt idx="7340">
                  <c:v>9</c:v>
                </c:pt>
                <c:pt idx="7341">
                  <c:v>6</c:v>
                </c:pt>
                <c:pt idx="7342">
                  <c:v>9</c:v>
                </c:pt>
                <c:pt idx="7343">
                  <c:v>7</c:v>
                </c:pt>
                <c:pt idx="7344">
                  <c:v>8</c:v>
                </c:pt>
                <c:pt idx="7345">
                  <c:v>7</c:v>
                </c:pt>
                <c:pt idx="7346">
                  <c:v>7</c:v>
                </c:pt>
                <c:pt idx="7347">
                  <c:v>7</c:v>
                </c:pt>
                <c:pt idx="7348">
                  <c:v>8</c:v>
                </c:pt>
                <c:pt idx="7349">
                  <c:v>7</c:v>
                </c:pt>
                <c:pt idx="7350">
                  <c:v>8</c:v>
                </c:pt>
                <c:pt idx="7351">
                  <c:v>8</c:v>
                </c:pt>
                <c:pt idx="7352">
                  <c:v>8</c:v>
                </c:pt>
                <c:pt idx="7353">
                  <c:v>9</c:v>
                </c:pt>
                <c:pt idx="7354">
                  <c:v>9</c:v>
                </c:pt>
                <c:pt idx="7355">
                  <c:v>9</c:v>
                </c:pt>
                <c:pt idx="7356">
                  <c:v>8</c:v>
                </c:pt>
                <c:pt idx="7357">
                  <c:v>9</c:v>
                </c:pt>
                <c:pt idx="7358">
                  <c:v>6</c:v>
                </c:pt>
                <c:pt idx="7359">
                  <c:v>9</c:v>
                </c:pt>
                <c:pt idx="7360">
                  <c:v>7</c:v>
                </c:pt>
                <c:pt idx="7361">
                  <c:v>9</c:v>
                </c:pt>
                <c:pt idx="7362">
                  <c:v>10</c:v>
                </c:pt>
                <c:pt idx="7363">
                  <c:v>8</c:v>
                </c:pt>
                <c:pt idx="7364">
                  <c:v>9</c:v>
                </c:pt>
                <c:pt idx="7365">
                  <c:v>7</c:v>
                </c:pt>
                <c:pt idx="7366">
                  <c:v>9</c:v>
                </c:pt>
                <c:pt idx="7367">
                  <c:v>9</c:v>
                </c:pt>
                <c:pt idx="7368">
                  <c:v>9</c:v>
                </c:pt>
                <c:pt idx="7369">
                  <c:v>9</c:v>
                </c:pt>
                <c:pt idx="7370">
                  <c:v>9</c:v>
                </c:pt>
                <c:pt idx="7371">
                  <c:v>8</c:v>
                </c:pt>
                <c:pt idx="7372">
                  <c:v>10</c:v>
                </c:pt>
                <c:pt idx="7373">
                  <c:v>9</c:v>
                </c:pt>
                <c:pt idx="7374">
                  <c:v>8</c:v>
                </c:pt>
                <c:pt idx="7375">
                  <c:v>6</c:v>
                </c:pt>
                <c:pt idx="7376">
                  <c:v>8</c:v>
                </c:pt>
                <c:pt idx="7377">
                  <c:v>8</c:v>
                </c:pt>
                <c:pt idx="7378">
                  <c:v>8</c:v>
                </c:pt>
                <c:pt idx="7379">
                  <c:v>8</c:v>
                </c:pt>
                <c:pt idx="7380">
                  <c:v>8</c:v>
                </c:pt>
                <c:pt idx="7381">
                  <c:v>9</c:v>
                </c:pt>
                <c:pt idx="7382">
                  <c:v>7</c:v>
                </c:pt>
                <c:pt idx="7383">
                  <c:v>9</c:v>
                </c:pt>
                <c:pt idx="7384">
                  <c:v>8</c:v>
                </c:pt>
                <c:pt idx="7385">
                  <c:v>9</c:v>
                </c:pt>
                <c:pt idx="7386">
                  <c:v>10</c:v>
                </c:pt>
                <c:pt idx="7387">
                  <c:v>7</c:v>
                </c:pt>
                <c:pt idx="7388">
                  <c:v>10</c:v>
                </c:pt>
                <c:pt idx="7389">
                  <c:v>10</c:v>
                </c:pt>
                <c:pt idx="7390">
                  <c:v>11</c:v>
                </c:pt>
                <c:pt idx="7391">
                  <c:v>11</c:v>
                </c:pt>
                <c:pt idx="7392">
                  <c:v>9</c:v>
                </c:pt>
                <c:pt idx="7393">
                  <c:v>11</c:v>
                </c:pt>
                <c:pt idx="7394">
                  <c:v>12</c:v>
                </c:pt>
                <c:pt idx="7395">
                  <c:v>12</c:v>
                </c:pt>
                <c:pt idx="7396">
                  <c:v>14</c:v>
                </c:pt>
                <c:pt idx="7397">
                  <c:v>13</c:v>
                </c:pt>
                <c:pt idx="7398">
                  <c:v>13</c:v>
                </c:pt>
                <c:pt idx="7399">
                  <c:v>11</c:v>
                </c:pt>
                <c:pt idx="7400">
                  <c:v>13</c:v>
                </c:pt>
                <c:pt idx="7401">
                  <c:v>14</c:v>
                </c:pt>
                <c:pt idx="7402">
                  <c:v>13</c:v>
                </c:pt>
                <c:pt idx="7403">
                  <c:v>14</c:v>
                </c:pt>
                <c:pt idx="7404">
                  <c:v>13</c:v>
                </c:pt>
                <c:pt idx="7405">
                  <c:v>14</c:v>
                </c:pt>
                <c:pt idx="7406">
                  <c:v>12</c:v>
                </c:pt>
                <c:pt idx="7407">
                  <c:v>15</c:v>
                </c:pt>
                <c:pt idx="7408">
                  <c:v>13</c:v>
                </c:pt>
                <c:pt idx="7409">
                  <c:v>12</c:v>
                </c:pt>
                <c:pt idx="7410">
                  <c:v>13</c:v>
                </c:pt>
                <c:pt idx="7411">
                  <c:v>12</c:v>
                </c:pt>
                <c:pt idx="7412">
                  <c:v>14</c:v>
                </c:pt>
                <c:pt idx="7413">
                  <c:v>14</c:v>
                </c:pt>
                <c:pt idx="7414">
                  <c:v>14</c:v>
                </c:pt>
                <c:pt idx="7415">
                  <c:v>13</c:v>
                </c:pt>
                <c:pt idx="7416">
                  <c:v>14</c:v>
                </c:pt>
                <c:pt idx="7417">
                  <c:v>15</c:v>
                </c:pt>
                <c:pt idx="7418">
                  <c:v>18</c:v>
                </c:pt>
                <c:pt idx="7419">
                  <c:v>15</c:v>
                </c:pt>
                <c:pt idx="7420">
                  <c:v>14</c:v>
                </c:pt>
                <c:pt idx="7421">
                  <c:v>16</c:v>
                </c:pt>
                <c:pt idx="7422">
                  <c:v>15</c:v>
                </c:pt>
                <c:pt idx="7423">
                  <c:v>15</c:v>
                </c:pt>
                <c:pt idx="7424">
                  <c:v>16</c:v>
                </c:pt>
                <c:pt idx="7425">
                  <c:v>15</c:v>
                </c:pt>
                <c:pt idx="7426">
                  <c:v>14</c:v>
                </c:pt>
                <c:pt idx="7427">
                  <c:v>16</c:v>
                </c:pt>
                <c:pt idx="7428">
                  <c:v>12</c:v>
                </c:pt>
                <c:pt idx="7429">
                  <c:v>14</c:v>
                </c:pt>
                <c:pt idx="7430">
                  <c:v>17</c:v>
                </c:pt>
                <c:pt idx="7431">
                  <c:v>15</c:v>
                </c:pt>
                <c:pt idx="7432">
                  <c:v>15</c:v>
                </c:pt>
                <c:pt idx="7433">
                  <c:v>14</c:v>
                </c:pt>
                <c:pt idx="7434">
                  <c:v>16</c:v>
                </c:pt>
                <c:pt idx="7435">
                  <c:v>14</c:v>
                </c:pt>
                <c:pt idx="7436">
                  <c:v>14</c:v>
                </c:pt>
                <c:pt idx="7437">
                  <c:v>14</c:v>
                </c:pt>
                <c:pt idx="7438">
                  <c:v>14</c:v>
                </c:pt>
                <c:pt idx="7439">
                  <c:v>13</c:v>
                </c:pt>
                <c:pt idx="7440">
                  <c:v>12</c:v>
                </c:pt>
                <c:pt idx="7441">
                  <c:v>16</c:v>
                </c:pt>
                <c:pt idx="7442">
                  <c:v>13</c:v>
                </c:pt>
                <c:pt idx="7443">
                  <c:v>13</c:v>
                </c:pt>
                <c:pt idx="7444">
                  <c:v>12</c:v>
                </c:pt>
                <c:pt idx="7445">
                  <c:v>12</c:v>
                </c:pt>
                <c:pt idx="7446">
                  <c:v>12</c:v>
                </c:pt>
                <c:pt idx="7447">
                  <c:v>14</c:v>
                </c:pt>
                <c:pt idx="7448">
                  <c:v>14</c:v>
                </c:pt>
                <c:pt idx="7449">
                  <c:v>14</c:v>
                </c:pt>
                <c:pt idx="7450">
                  <c:v>14</c:v>
                </c:pt>
                <c:pt idx="7451">
                  <c:v>15</c:v>
                </c:pt>
                <c:pt idx="7452">
                  <c:v>16</c:v>
                </c:pt>
                <c:pt idx="7453">
                  <c:v>17</c:v>
                </c:pt>
                <c:pt idx="7454">
                  <c:v>18</c:v>
                </c:pt>
                <c:pt idx="7455">
                  <c:v>16</c:v>
                </c:pt>
                <c:pt idx="7456">
                  <c:v>16</c:v>
                </c:pt>
                <c:pt idx="7457">
                  <c:v>12</c:v>
                </c:pt>
                <c:pt idx="7458">
                  <c:v>15</c:v>
                </c:pt>
                <c:pt idx="7459">
                  <c:v>14</c:v>
                </c:pt>
                <c:pt idx="7460">
                  <c:v>14</c:v>
                </c:pt>
                <c:pt idx="7461">
                  <c:v>15</c:v>
                </c:pt>
                <c:pt idx="7462">
                  <c:v>15</c:v>
                </c:pt>
                <c:pt idx="7463">
                  <c:v>16</c:v>
                </c:pt>
                <c:pt idx="7464">
                  <c:v>16</c:v>
                </c:pt>
                <c:pt idx="7465">
                  <c:v>17</c:v>
                </c:pt>
                <c:pt idx="7466">
                  <c:v>16</c:v>
                </c:pt>
                <c:pt idx="7467">
                  <c:v>14</c:v>
                </c:pt>
                <c:pt idx="7468">
                  <c:v>15</c:v>
                </c:pt>
                <c:pt idx="7469">
                  <c:v>15</c:v>
                </c:pt>
                <c:pt idx="7470">
                  <c:v>14</c:v>
                </c:pt>
                <c:pt idx="7471">
                  <c:v>16</c:v>
                </c:pt>
                <c:pt idx="7472">
                  <c:v>15</c:v>
                </c:pt>
                <c:pt idx="7473">
                  <c:v>15</c:v>
                </c:pt>
                <c:pt idx="7474">
                  <c:v>12</c:v>
                </c:pt>
                <c:pt idx="7475">
                  <c:v>17</c:v>
                </c:pt>
                <c:pt idx="7476">
                  <c:v>15</c:v>
                </c:pt>
                <c:pt idx="7477">
                  <c:v>14</c:v>
                </c:pt>
                <c:pt idx="7478">
                  <c:v>15</c:v>
                </c:pt>
                <c:pt idx="7479">
                  <c:v>14</c:v>
                </c:pt>
                <c:pt idx="7480">
                  <c:v>14</c:v>
                </c:pt>
                <c:pt idx="7481">
                  <c:v>15</c:v>
                </c:pt>
                <c:pt idx="7482">
                  <c:v>15</c:v>
                </c:pt>
                <c:pt idx="7483">
                  <c:v>15</c:v>
                </c:pt>
                <c:pt idx="7484">
                  <c:v>15</c:v>
                </c:pt>
                <c:pt idx="7485">
                  <c:v>16</c:v>
                </c:pt>
                <c:pt idx="7486">
                  <c:v>20</c:v>
                </c:pt>
                <c:pt idx="7487">
                  <c:v>14</c:v>
                </c:pt>
                <c:pt idx="7488">
                  <c:v>14</c:v>
                </c:pt>
                <c:pt idx="7489">
                  <c:v>14</c:v>
                </c:pt>
                <c:pt idx="7490">
                  <c:v>13</c:v>
                </c:pt>
                <c:pt idx="7491">
                  <c:v>13</c:v>
                </c:pt>
                <c:pt idx="7492">
                  <c:v>12</c:v>
                </c:pt>
                <c:pt idx="7493">
                  <c:v>13</c:v>
                </c:pt>
                <c:pt idx="7494">
                  <c:v>12</c:v>
                </c:pt>
                <c:pt idx="7495">
                  <c:v>14</c:v>
                </c:pt>
                <c:pt idx="7496">
                  <c:v>12</c:v>
                </c:pt>
                <c:pt idx="7497">
                  <c:v>14</c:v>
                </c:pt>
                <c:pt idx="7498">
                  <c:v>14</c:v>
                </c:pt>
                <c:pt idx="7499">
                  <c:v>14</c:v>
                </c:pt>
                <c:pt idx="7500">
                  <c:v>14</c:v>
                </c:pt>
                <c:pt idx="7501">
                  <c:v>13</c:v>
                </c:pt>
                <c:pt idx="7502">
                  <c:v>14</c:v>
                </c:pt>
                <c:pt idx="7503">
                  <c:v>14</c:v>
                </c:pt>
                <c:pt idx="7504">
                  <c:v>14</c:v>
                </c:pt>
                <c:pt idx="7505">
                  <c:v>13</c:v>
                </c:pt>
                <c:pt idx="7506">
                  <c:v>14</c:v>
                </c:pt>
                <c:pt idx="7507">
                  <c:v>14</c:v>
                </c:pt>
                <c:pt idx="7508">
                  <c:v>14</c:v>
                </c:pt>
                <c:pt idx="7509">
                  <c:v>16</c:v>
                </c:pt>
                <c:pt idx="7510">
                  <c:v>14</c:v>
                </c:pt>
                <c:pt idx="7511">
                  <c:v>14</c:v>
                </c:pt>
                <c:pt idx="7512">
                  <c:v>14</c:v>
                </c:pt>
                <c:pt idx="7513">
                  <c:v>17</c:v>
                </c:pt>
                <c:pt idx="7514">
                  <c:v>14</c:v>
                </c:pt>
                <c:pt idx="7515">
                  <c:v>16</c:v>
                </c:pt>
                <c:pt idx="7516">
                  <c:v>15</c:v>
                </c:pt>
                <c:pt idx="7517">
                  <c:v>16</c:v>
                </c:pt>
                <c:pt idx="7518">
                  <c:v>14</c:v>
                </c:pt>
                <c:pt idx="7519">
                  <c:v>16</c:v>
                </c:pt>
                <c:pt idx="7520">
                  <c:v>20</c:v>
                </c:pt>
                <c:pt idx="7521">
                  <c:v>15</c:v>
                </c:pt>
                <c:pt idx="7522">
                  <c:v>17</c:v>
                </c:pt>
                <c:pt idx="7523">
                  <c:v>14</c:v>
                </c:pt>
                <c:pt idx="7524">
                  <c:v>16</c:v>
                </c:pt>
                <c:pt idx="7525">
                  <c:v>15</c:v>
                </c:pt>
                <c:pt idx="7526">
                  <c:v>15</c:v>
                </c:pt>
                <c:pt idx="7527">
                  <c:v>14</c:v>
                </c:pt>
                <c:pt idx="7528">
                  <c:v>14</c:v>
                </c:pt>
                <c:pt idx="7529">
                  <c:v>14</c:v>
                </c:pt>
                <c:pt idx="7530">
                  <c:v>14</c:v>
                </c:pt>
                <c:pt idx="7531">
                  <c:v>14</c:v>
                </c:pt>
                <c:pt idx="7532">
                  <c:v>15</c:v>
                </c:pt>
                <c:pt idx="7533">
                  <c:v>14</c:v>
                </c:pt>
                <c:pt idx="7534">
                  <c:v>14</c:v>
                </c:pt>
                <c:pt idx="7535">
                  <c:v>14</c:v>
                </c:pt>
                <c:pt idx="7536">
                  <c:v>14</c:v>
                </c:pt>
                <c:pt idx="7537">
                  <c:v>13</c:v>
                </c:pt>
                <c:pt idx="7538">
                  <c:v>12</c:v>
                </c:pt>
                <c:pt idx="7539">
                  <c:v>14</c:v>
                </c:pt>
                <c:pt idx="7540">
                  <c:v>12</c:v>
                </c:pt>
                <c:pt idx="7541">
                  <c:v>12</c:v>
                </c:pt>
                <c:pt idx="7542">
                  <c:v>13</c:v>
                </c:pt>
                <c:pt idx="7543">
                  <c:v>16</c:v>
                </c:pt>
                <c:pt idx="7544">
                  <c:v>12</c:v>
                </c:pt>
                <c:pt idx="7545">
                  <c:v>12</c:v>
                </c:pt>
                <c:pt idx="7546">
                  <c:v>14</c:v>
                </c:pt>
                <c:pt idx="7547">
                  <c:v>14</c:v>
                </c:pt>
                <c:pt idx="7548">
                  <c:v>15</c:v>
                </c:pt>
                <c:pt idx="7549">
                  <c:v>16</c:v>
                </c:pt>
                <c:pt idx="7550">
                  <c:v>17</c:v>
                </c:pt>
                <c:pt idx="7551">
                  <c:v>16</c:v>
                </c:pt>
                <c:pt idx="7552">
                  <c:v>14</c:v>
                </c:pt>
                <c:pt idx="7553">
                  <c:v>15</c:v>
                </c:pt>
                <c:pt idx="7554">
                  <c:v>15</c:v>
                </c:pt>
                <c:pt idx="7555">
                  <c:v>16</c:v>
                </c:pt>
                <c:pt idx="7556">
                  <c:v>15</c:v>
                </c:pt>
                <c:pt idx="7557">
                  <c:v>15</c:v>
                </c:pt>
                <c:pt idx="7558">
                  <c:v>16</c:v>
                </c:pt>
                <c:pt idx="7559">
                  <c:v>18</c:v>
                </c:pt>
                <c:pt idx="7560">
                  <c:v>19</c:v>
                </c:pt>
                <c:pt idx="7561">
                  <c:v>19</c:v>
                </c:pt>
                <c:pt idx="7562">
                  <c:v>19</c:v>
                </c:pt>
                <c:pt idx="7563">
                  <c:v>21</c:v>
                </c:pt>
                <c:pt idx="7564">
                  <c:v>20</c:v>
                </c:pt>
                <c:pt idx="7565">
                  <c:v>21</c:v>
                </c:pt>
                <c:pt idx="7566">
                  <c:v>22</c:v>
                </c:pt>
                <c:pt idx="7567">
                  <c:v>20</c:v>
                </c:pt>
                <c:pt idx="7568">
                  <c:v>20</c:v>
                </c:pt>
                <c:pt idx="7569">
                  <c:v>18</c:v>
                </c:pt>
                <c:pt idx="7570">
                  <c:v>21</c:v>
                </c:pt>
                <c:pt idx="7571">
                  <c:v>19</c:v>
                </c:pt>
                <c:pt idx="7572">
                  <c:v>21</c:v>
                </c:pt>
                <c:pt idx="7573">
                  <c:v>20</c:v>
                </c:pt>
                <c:pt idx="7574">
                  <c:v>19</c:v>
                </c:pt>
                <c:pt idx="7575">
                  <c:v>20</c:v>
                </c:pt>
                <c:pt idx="7576">
                  <c:v>22</c:v>
                </c:pt>
                <c:pt idx="7577">
                  <c:v>20</c:v>
                </c:pt>
                <c:pt idx="7578">
                  <c:v>21</c:v>
                </c:pt>
                <c:pt idx="7579">
                  <c:v>20</c:v>
                </c:pt>
                <c:pt idx="7580">
                  <c:v>22</c:v>
                </c:pt>
                <c:pt idx="7581">
                  <c:v>22</c:v>
                </c:pt>
                <c:pt idx="7582">
                  <c:v>22</c:v>
                </c:pt>
                <c:pt idx="7583">
                  <c:v>24</c:v>
                </c:pt>
                <c:pt idx="7584">
                  <c:v>23</c:v>
                </c:pt>
                <c:pt idx="7585">
                  <c:v>22</c:v>
                </c:pt>
                <c:pt idx="7586">
                  <c:v>21</c:v>
                </c:pt>
                <c:pt idx="7587">
                  <c:v>23</c:v>
                </c:pt>
                <c:pt idx="7588">
                  <c:v>21</c:v>
                </c:pt>
                <c:pt idx="7589">
                  <c:v>22</c:v>
                </c:pt>
                <c:pt idx="7590">
                  <c:v>21</c:v>
                </c:pt>
                <c:pt idx="7591">
                  <c:v>19</c:v>
                </c:pt>
                <c:pt idx="7592">
                  <c:v>22</c:v>
                </c:pt>
                <c:pt idx="7593">
                  <c:v>22</c:v>
                </c:pt>
                <c:pt idx="7594">
                  <c:v>22</c:v>
                </c:pt>
                <c:pt idx="7595">
                  <c:v>21</c:v>
                </c:pt>
                <c:pt idx="7596">
                  <c:v>19</c:v>
                </c:pt>
                <c:pt idx="7597">
                  <c:v>20</c:v>
                </c:pt>
                <c:pt idx="7598">
                  <c:v>19</c:v>
                </c:pt>
                <c:pt idx="7599">
                  <c:v>19</c:v>
                </c:pt>
                <c:pt idx="7600">
                  <c:v>21</c:v>
                </c:pt>
                <c:pt idx="7601">
                  <c:v>19</c:v>
                </c:pt>
                <c:pt idx="7602">
                  <c:v>18</c:v>
                </c:pt>
                <c:pt idx="7603">
                  <c:v>18</c:v>
                </c:pt>
                <c:pt idx="7604">
                  <c:v>17</c:v>
                </c:pt>
                <c:pt idx="7605">
                  <c:v>18</c:v>
                </c:pt>
                <c:pt idx="7606">
                  <c:v>15</c:v>
                </c:pt>
                <c:pt idx="7607">
                  <c:v>18</c:v>
                </c:pt>
                <c:pt idx="7608">
                  <c:v>14</c:v>
                </c:pt>
                <c:pt idx="7609">
                  <c:v>18</c:v>
                </c:pt>
                <c:pt idx="7610">
                  <c:v>19</c:v>
                </c:pt>
                <c:pt idx="7611">
                  <c:v>17</c:v>
                </c:pt>
                <c:pt idx="7612">
                  <c:v>19</c:v>
                </c:pt>
                <c:pt idx="7613">
                  <c:v>14</c:v>
                </c:pt>
                <c:pt idx="7614">
                  <c:v>18</c:v>
                </c:pt>
                <c:pt idx="7615">
                  <c:v>17</c:v>
                </c:pt>
                <c:pt idx="7616">
                  <c:v>17</c:v>
                </c:pt>
                <c:pt idx="7617">
                  <c:v>19</c:v>
                </c:pt>
                <c:pt idx="7618">
                  <c:v>17</c:v>
                </c:pt>
                <c:pt idx="7619">
                  <c:v>18</c:v>
                </c:pt>
                <c:pt idx="7620">
                  <c:v>19</c:v>
                </c:pt>
                <c:pt idx="7621">
                  <c:v>17</c:v>
                </c:pt>
                <c:pt idx="7622">
                  <c:v>18</c:v>
                </c:pt>
                <c:pt idx="7623">
                  <c:v>18</c:v>
                </c:pt>
                <c:pt idx="7624">
                  <c:v>18</c:v>
                </c:pt>
                <c:pt idx="7625">
                  <c:v>18</c:v>
                </c:pt>
                <c:pt idx="7626">
                  <c:v>17</c:v>
                </c:pt>
                <c:pt idx="7627">
                  <c:v>19</c:v>
                </c:pt>
                <c:pt idx="7628">
                  <c:v>18</c:v>
                </c:pt>
                <c:pt idx="7629">
                  <c:v>19</c:v>
                </c:pt>
                <c:pt idx="7630">
                  <c:v>18</c:v>
                </c:pt>
                <c:pt idx="7631">
                  <c:v>19</c:v>
                </c:pt>
                <c:pt idx="7632">
                  <c:v>19</c:v>
                </c:pt>
                <c:pt idx="7633">
                  <c:v>20</c:v>
                </c:pt>
                <c:pt idx="7634">
                  <c:v>21</c:v>
                </c:pt>
                <c:pt idx="7635">
                  <c:v>17</c:v>
                </c:pt>
                <c:pt idx="7636">
                  <c:v>19</c:v>
                </c:pt>
                <c:pt idx="7637">
                  <c:v>19</c:v>
                </c:pt>
                <c:pt idx="7638">
                  <c:v>19</c:v>
                </c:pt>
                <c:pt idx="7639">
                  <c:v>18</c:v>
                </c:pt>
                <c:pt idx="7640">
                  <c:v>17</c:v>
                </c:pt>
                <c:pt idx="7641">
                  <c:v>17</c:v>
                </c:pt>
                <c:pt idx="7642">
                  <c:v>16</c:v>
                </c:pt>
                <c:pt idx="7643">
                  <c:v>17</c:v>
                </c:pt>
                <c:pt idx="7644">
                  <c:v>17</c:v>
                </c:pt>
                <c:pt idx="7645">
                  <c:v>15</c:v>
                </c:pt>
                <c:pt idx="7646">
                  <c:v>15</c:v>
                </c:pt>
                <c:pt idx="7647">
                  <c:v>17</c:v>
                </c:pt>
                <c:pt idx="7648">
                  <c:v>17</c:v>
                </c:pt>
                <c:pt idx="7649">
                  <c:v>17</c:v>
                </c:pt>
                <c:pt idx="7650">
                  <c:v>14</c:v>
                </c:pt>
                <c:pt idx="7651">
                  <c:v>16</c:v>
                </c:pt>
                <c:pt idx="7652">
                  <c:v>14</c:v>
                </c:pt>
                <c:pt idx="7653">
                  <c:v>16</c:v>
                </c:pt>
                <c:pt idx="7654">
                  <c:v>17</c:v>
                </c:pt>
                <c:pt idx="7655">
                  <c:v>19</c:v>
                </c:pt>
                <c:pt idx="7656">
                  <c:v>17</c:v>
                </c:pt>
                <c:pt idx="7657">
                  <c:v>15</c:v>
                </c:pt>
                <c:pt idx="7658">
                  <c:v>19</c:v>
                </c:pt>
                <c:pt idx="7659">
                  <c:v>17</c:v>
                </c:pt>
                <c:pt idx="7660">
                  <c:v>17</c:v>
                </c:pt>
                <c:pt idx="7661">
                  <c:v>18</c:v>
                </c:pt>
                <c:pt idx="7662">
                  <c:v>16</c:v>
                </c:pt>
                <c:pt idx="7663">
                  <c:v>15</c:v>
                </c:pt>
                <c:pt idx="7664">
                  <c:v>15</c:v>
                </c:pt>
                <c:pt idx="7665">
                  <c:v>17</c:v>
                </c:pt>
                <c:pt idx="7666">
                  <c:v>17</c:v>
                </c:pt>
                <c:pt idx="7667">
                  <c:v>16</c:v>
                </c:pt>
                <c:pt idx="7668">
                  <c:v>19</c:v>
                </c:pt>
                <c:pt idx="7669">
                  <c:v>17</c:v>
                </c:pt>
                <c:pt idx="7670">
                  <c:v>15</c:v>
                </c:pt>
                <c:pt idx="7671">
                  <c:v>18</c:v>
                </c:pt>
                <c:pt idx="7672">
                  <c:v>17</c:v>
                </c:pt>
                <c:pt idx="7673">
                  <c:v>18</c:v>
                </c:pt>
                <c:pt idx="7674">
                  <c:v>15</c:v>
                </c:pt>
                <c:pt idx="7675">
                  <c:v>19</c:v>
                </c:pt>
                <c:pt idx="7676">
                  <c:v>16</c:v>
                </c:pt>
                <c:pt idx="7677">
                  <c:v>18</c:v>
                </c:pt>
                <c:pt idx="7678">
                  <c:v>17</c:v>
                </c:pt>
                <c:pt idx="7679">
                  <c:v>18</c:v>
                </c:pt>
                <c:pt idx="7680">
                  <c:v>18</c:v>
                </c:pt>
                <c:pt idx="7681">
                  <c:v>17</c:v>
                </c:pt>
                <c:pt idx="7682">
                  <c:v>17</c:v>
                </c:pt>
                <c:pt idx="7683">
                  <c:v>16</c:v>
                </c:pt>
                <c:pt idx="7684">
                  <c:v>15</c:v>
                </c:pt>
                <c:pt idx="7685">
                  <c:v>15</c:v>
                </c:pt>
                <c:pt idx="7686">
                  <c:v>14</c:v>
                </c:pt>
                <c:pt idx="7687">
                  <c:v>14</c:v>
                </c:pt>
                <c:pt idx="7688">
                  <c:v>16</c:v>
                </c:pt>
                <c:pt idx="7689">
                  <c:v>15</c:v>
                </c:pt>
                <c:pt idx="7690">
                  <c:v>16</c:v>
                </c:pt>
                <c:pt idx="7691">
                  <c:v>15</c:v>
                </c:pt>
                <c:pt idx="7692">
                  <c:v>16</c:v>
                </c:pt>
                <c:pt idx="7693">
                  <c:v>17</c:v>
                </c:pt>
                <c:pt idx="7694">
                  <c:v>16</c:v>
                </c:pt>
                <c:pt idx="7695">
                  <c:v>18</c:v>
                </c:pt>
                <c:pt idx="7696">
                  <c:v>16</c:v>
                </c:pt>
                <c:pt idx="7697">
                  <c:v>16</c:v>
                </c:pt>
                <c:pt idx="7698">
                  <c:v>16</c:v>
                </c:pt>
                <c:pt idx="7699">
                  <c:v>15</c:v>
                </c:pt>
                <c:pt idx="7700">
                  <c:v>14</c:v>
                </c:pt>
                <c:pt idx="7701">
                  <c:v>14</c:v>
                </c:pt>
                <c:pt idx="7702">
                  <c:v>17</c:v>
                </c:pt>
                <c:pt idx="7703">
                  <c:v>14</c:v>
                </c:pt>
                <c:pt idx="7704">
                  <c:v>16</c:v>
                </c:pt>
                <c:pt idx="7705">
                  <c:v>16</c:v>
                </c:pt>
                <c:pt idx="7706">
                  <c:v>17</c:v>
                </c:pt>
                <c:pt idx="7707">
                  <c:v>16</c:v>
                </c:pt>
                <c:pt idx="7708">
                  <c:v>14</c:v>
                </c:pt>
                <c:pt idx="7709">
                  <c:v>16</c:v>
                </c:pt>
                <c:pt idx="7710">
                  <c:v>17</c:v>
                </c:pt>
                <c:pt idx="7711">
                  <c:v>15</c:v>
                </c:pt>
                <c:pt idx="7712">
                  <c:v>18</c:v>
                </c:pt>
                <c:pt idx="7713">
                  <c:v>15</c:v>
                </c:pt>
                <c:pt idx="7714">
                  <c:v>17</c:v>
                </c:pt>
                <c:pt idx="7715">
                  <c:v>18</c:v>
                </c:pt>
                <c:pt idx="7716">
                  <c:v>17</c:v>
                </c:pt>
                <c:pt idx="7717">
                  <c:v>18</c:v>
                </c:pt>
                <c:pt idx="7718">
                  <c:v>14</c:v>
                </c:pt>
                <c:pt idx="7719">
                  <c:v>15</c:v>
                </c:pt>
                <c:pt idx="7720">
                  <c:v>14</c:v>
                </c:pt>
                <c:pt idx="7721">
                  <c:v>13</c:v>
                </c:pt>
                <c:pt idx="7722">
                  <c:v>13</c:v>
                </c:pt>
                <c:pt idx="7723">
                  <c:v>12</c:v>
                </c:pt>
                <c:pt idx="7724">
                  <c:v>11</c:v>
                </c:pt>
                <c:pt idx="7725">
                  <c:v>10</c:v>
                </c:pt>
                <c:pt idx="7726">
                  <c:v>11</c:v>
                </c:pt>
                <c:pt idx="7727">
                  <c:v>9</c:v>
                </c:pt>
                <c:pt idx="7728">
                  <c:v>9</c:v>
                </c:pt>
                <c:pt idx="7729">
                  <c:v>9</c:v>
                </c:pt>
                <c:pt idx="7730">
                  <c:v>8</c:v>
                </c:pt>
                <c:pt idx="7731">
                  <c:v>8</c:v>
                </c:pt>
                <c:pt idx="7732">
                  <c:v>9</c:v>
                </c:pt>
                <c:pt idx="7733">
                  <c:v>9</c:v>
                </c:pt>
                <c:pt idx="7734">
                  <c:v>9</c:v>
                </c:pt>
                <c:pt idx="7735">
                  <c:v>6</c:v>
                </c:pt>
                <c:pt idx="7736">
                  <c:v>9</c:v>
                </c:pt>
                <c:pt idx="7737">
                  <c:v>7</c:v>
                </c:pt>
                <c:pt idx="7738">
                  <c:v>6</c:v>
                </c:pt>
                <c:pt idx="7739">
                  <c:v>7</c:v>
                </c:pt>
                <c:pt idx="7740">
                  <c:v>6</c:v>
                </c:pt>
                <c:pt idx="7741">
                  <c:v>7</c:v>
                </c:pt>
                <c:pt idx="7742">
                  <c:v>6</c:v>
                </c:pt>
                <c:pt idx="7743">
                  <c:v>7</c:v>
                </c:pt>
                <c:pt idx="7744">
                  <c:v>6</c:v>
                </c:pt>
                <c:pt idx="7745">
                  <c:v>7</c:v>
                </c:pt>
                <c:pt idx="7746">
                  <c:v>7</c:v>
                </c:pt>
                <c:pt idx="7747">
                  <c:v>8</c:v>
                </c:pt>
                <c:pt idx="7748">
                  <c:v>9</c:v>
                </c:pt>
                <c:pt idx="7749">
                  <c:v>9</c:v>
                </c:pt>
                <c:pt idx="7750">
                  <c:v>10</c:v>
                </c:pt>
                <c:pt idx="7751">
                  <c:v>10</c:v>
                </c:pt>
                <c:pt idx="7752">
                  <c:v>9</c:v>
                </c:pt>
                <c:pt idx="7753">
                  <c:v>11</c:v>
                </c:pt>
                <c:pt idx="7754">
                  <c:v>10</c:v>
                </c:pt>
                <c:pt idx="7755">
                  <c:v>9</c:v>
                </c:pt>
                <c:pt idx="7756">
                  <c:v>11</c:v>
                </c:pt>
                <c:pt idx="7757">
                  <c:v>9</c:v>
                </c:pt>
                <c:pt idx="7758">
                  <c:v>12</c:v>
                </c:pt>
                <c:pt idx="7759">
                  <c:v>12</c:v>
                </c:pt>
                <c:pt idx="7760">
                  <c:v>12</c:v>
                </c:pt>
                <c:pt idx="7761">
                  <c:v>12</c:v>
                </c:pt>
                <c:pt idx="7762">
                  <c:v>10</c:v>
                </c:pt>
                <c:pt idx="7763">
                  <c:v>12</c:v>
                </c:pt>
                <c:pt idx="7764">
                  <c:v>9</c:v>
                </c:pt>
                <c:pt idx="7765">
                  <c:v>10</c:v>
                </c:pt>
                <c:pt idx="7766">
                  <c:v>11</c:v>
                </c:pt>
                <c:pt idx="7767">
                  <c:v>12</c:v>
                </c:pt>
                <c:pt idx="7768">
                  <c:v>10</c:v>
                </c:pt>
                <c:pt idx="7769">
                  <c:v>10</c:v>
                </c:pt>
                <c:pt idx="7770">
                  <c:v>14</c:v>
                </c:pt>
                <c:pt idx="7771">
                  <c:v>9</c:v>
                </c:pt>
                <c:pt idx="7772">
                  <c:v>12</c:v>
                </c:pt>
                <c:pt idx="7773">
                  <c:v>12</c:v>
                </c:pt>
                <c:pt idx="7774">
                  <c:v>12</c:v>
                </c:pt>
                <c:pt idx="7775">
                  <c:v>11</c:v>
                </c:pt>
                <c:pt idx="7776">
                  <c:v>11</c:v>
                </c:pt>
                <c:pt idx="7777">
                  <c:v>12</c:v>
                </c:pt>
                <c:pt idx="7778">
                  <c:v>12</c:v>
                </c:pt>
                <c:pt idx="7779">
                  <c:v>11</c:v>
                </c:pt>
                <c:pt idx="7780">
                  <c:v>11</c:v>
                </c:pt>
                <c:pt idx="7781">
                  <c:v>11</c:v>
                </c:pt>
                <c:pt idx="7782">
                  <c:v>11</c:v>
                </c:pt>
                <c:pt idx="7783">
                  <c:v>9</c:v>
                </c:pt>
                <c:pt idx="7784">
                  <c:v>10</c:v>
                </c:pt>
                <c:pt idx="7785">
                  <c:v>11</c:v>
                </c:pt>
                <c:pt idx="7786">
                  <c:v>9</c:v>
                </c:pt>
                <c:pt idx="7787">
                  <c:v>11</c:v>
                </c:pt>
                <c:pt idx="7788">
                  <c:v>9</c:v>
                </c:pt>
                <c:pt idx="7789">
                  <c:v>9</c:v>
                </c:pt>
                <c:pt idx="7790">
                  <c:v>9</c:v>
                </c:pt>
                <c:pt idx="7791">
                  <c:v>10</c:v>
                </c:pt>
                <c:pt idx="7792">
                  <c:v>9</c:v>
                </c:pt>
                <c:pt idx="7793">
                  <c:v>9</c:v>
                </c:pt>
                <c:pt idx="7794">
                  <c:v>12</c:v>
                </c:pt>
                <c:pt idx="7795">
                  <c:v>9</c:v>
                </c:pt>
                <c:pt idx="7796">
                  <c:v>12</c:v>
                </c:pt>
                <c:pt idx="7797">
                  <c:v>12</c:v>
                </c:pt>
                <c:pt idx="7798">
                  <c:v>13</c:v>
                </c:pt>
                <c:pt idx="7799">
                  <c:v>12</c:v>
                </c:pt>
                <c:pt idx="7800">
                  <c:v>10</c:v>
                </c:pt>
                <c:pt idx="7801">
                  <c:v>11</c:v>
                </c:pt>
                <c:pt idx="7802">
                  <c:v>12</c:v>
                </c:pt>
                <c:pt idx="7803">
                  <c:v>9</c:v>
                </c:pt>
                <c:pt idx="7804">
                  <c:v>11</c:v>
                </c:pt>
                <c:pt idx="7805">
                  <c:v>10</c:v>
                </c:pt>
                <c:pt idx="7806">
                  <c:v>9</c:v>
                </c:pt>
                <c:pt idx="7807">
                  <c:v>9</c:v>
                </c:pt>
                <c:pt idx="7808">
                  <c:v>9</c:v>
                </c:pt>
                <c:pt idx="7809">
                  <c:v>8</c:v>
                </c:pt>
                <c:pt idx="7810">
                  <c:v>7</c:v>
                </c:pt>
                <c:pt idx="7811">
                  <c:v>9</c:v>
                </c:pt>
                <c:pt idx="7812">
                  <c:v>6</c:v>
                </c:pt>
                <c:pt idx="7813">
                  <c:v>8</c:v>
                </c:pt>
                <c:pt idx="7814">
                  <c:v>8</c:v>
                </c:pt>
                <c:pt idx="7815">
                  <c:v>7</c:v>
                </c:pt>
                <c:pt idx="7816">
                  <c:v>8</c:v>
                </c:pt>
                <c:pt idx="7817">
                  <c:v>6</c:v>
                </c:pt>
                <c:pt idx="7818">
                  <c:v>7</c:v>
                </c:pt>
                <c:pt idx="7819">
                  <c:v>6</c:v>
                </c:pt>
                <c:pt idx="7820">
                  <c:v>7</c:v>
                </c:pt>
                <c:pt idx="7821">
                  <c:v>7</c:v>
                </c:pt>
                <c:pt idx="7822">
                  <c:v>7</c:v>
                </c:pt>
                <c:pt idx="7823">
                  <c:v>8</c:v>
                </c:pt>
                <c:pt idx="7824">
                  <c:v>7</c:v>
                </c:pt>
                <c:pt idx="7825">
                  <c:v>8</c:v>
                </c:pt>
                <c:pt idx="7826">
                  <c:v>7</c:v>
                </c:pt>
                <c:pt idx="7827">
                  <c:v>8</c:v>
                </c:pt>
                <c:pt idx="7828">
                  <c:v>6</c:v>
                </c:pt>
                <c:pt idx="7829">
                  <c:v>6</c:v>
                </c:pt>
                <c:pt idx="7830">
                  <c:v>6</c:v>
                </c:pt>
                <c:pt idx="7831">
                  <c:v>6</c:v>
                </c:pt>
                <c:pt idx="7832">
                  <c:v>6</c:v>
                </c:pt>
                <c:pt idx="7833">
                  <c:v>6</c:v>
                </c:pt>
                <c:pt idx="7834">
                  <c:v>6</c:v>
                </c:pt>
                <c:pt idx="7835">
                  <c:v>7</c:v>
                </c:pt>
                <c:pt idx="7836">
                  <c:v>6</c:v>
                </c:pt>
                <c:pt idx="7837">
                  <c:v>7</c:v>
                </c:pt>
                <c:pt idx="7838">
                  <c:v>8</c:v>
                </c:pt>
                <c:pt idx="7839">
                  <c:v>6</c:v>
                </c:pt>
                <c:pt idx="7840">
                  <c:v>7</c:v>
                </c:pt>
                <c:pt idx="7841">
                  <c:v>5</c:v>
                </c:pt>
                <c:pt idx="7842">
                  <c:v>6</c:v>
                </c:pt>
                <c:pt idx="7843">
                  <c:v>6</c:v>
                </c:pt>
                <c:pt idx="7844">
                  <c:v>6</c:v>
                </c:pt>
                <c:pt idx="7845">
                  <c:v>5</c:v>
                </c:pt>
                <c:pt idx="7846">
                  <c:v>6</c:v>
                </c:pt>
                <c:pt idx="7847">
                  <c:v>5</c:v>
                </c:pt>
                <c:pt idx="7848">
                  <c:v>6</c:v>
                </c:pt>
                <c:pt idx="7849">
                  <c:v>6</c:v>
                </c:pt>
                <c:pt idx="7850">
                  <c:v>5</c:v>
                </c:pt>
                <c:pt idx="7851">
                  <c:v>5</c:v>
                </c:pt>
                <c:pt idx="7852">
                  <c:v>5</c:v>
                </c:pt>
                <c:pt idx="7853">
                  <c:v>4</c:v>
                </c:pt>
                <c:pt idx="7854">
                  <c:v>27</c:v>
                </c:pt>
                <c:pt idx="7855">
                  <c:v>5</c:v>
                </c:pt>
                <c:pt idx="7856">
                  <c:v>3</c:v>
                </c:pt>
                <c:pt idx="7857">
                  <c:v>3</c:v>
                </c:pt>
                <c:pt idx="7858">
                  <c:v>2</c:v>
                </c:pt>
                <c:pt idx="7859">
                  <c:v>3</c:v>
                </c:pt>
                <c:pt idx="7860">
                  <c:v>5</c:v>
                </c:pt>
                <c:pt idx="7861">
                  <c:v>3</c:v>
                </c:pt>
                <c:pt idx="7862">
                  <c:v>4</c:v>
                </c:pt>
                <c:pt idx="7863">
                  <c:v>3</c:v>
                </c:pt>
                <c:pt idx="7864">
                  <c:v>3</c:v>
                </c:pt>
                <c:pt idx="7865">
                  <c:v>1</c:v>
                </c:pt>
                <c:pt idx="7866">
                  <c:v>4</c:v>
                </c:pt>
                <c:pt idx="7867">
                  <c:v>2</c:v>
                </c:pt>
                <c:pt idx="7868">
                  <c:v>4</c:v>
                </c:pt>
                <c:pt idx="7869">
                  <c:v>4</c:v>
                </c:pt>
                <c:pt idx="7870">
                  <c:v>5</c:v>
                </c:pt>
                <c:pt idx="7871">
                  <c:v>5</c:v>
                </c:pt>
                <c:pt idx="7872">
                  <c:v>5</c:v>
                </c:pt>
                <c:pt idx="7873">
                  <c:v>5</c:v>
                </c:pt>
                <c:pt idx="7874">
                  <c:v>5</c:v>
                </c:pt>
                <c:pt idx="7875">
                  <c:v>5</c:v>
                </c:pt>
                <c:pt idx="7876">
                  <c:v>6</c:v>
                </c:pt>
                <c:pt idx="7877">
                  <c:v>6</c:v>
                </c:pt>
                <c:pt idx="7878">
                  <c:v>6</c:v>
                </c:pt>
                <c:pt idx="7879">
                  <c:v>6</c:v>
                </c:pt>
                <c:pt idx="7880">
                  <c:v>6</c:v>
                </c:pt>
                <c:pt idx="7881">
                  <c:v>6</c:v>
                </c:pt>
                <c:pt idx="7882">
                  <c:v>5</c:v>
                </c:pt>
                <c:pt idx="7883">
                  <c:v>7</c:v>
                </c:pt>
                <c:pt idx="7884">
                  <c:v>7</c:v>
                </c:pt>
                <c:pt idx="7885">
                  <c:v>6</c:v>
                </c:pt>
                <c:pt idx="7886">
                  <c:v>7</c:v>
                </c:pt>
                <c:pt idx="7887">
                  <c:v>6</c:v>
                </c:pt>
                <c:pt idx="7888">
                  <c:v>7</c:v>
                </c:pt>
                <c:pt idx="7889">
                  <c:v>6</c:v>
                </c:pt>
                <c:pt idx="7890">
                  <c:v>7</c:v>
                </c:pt>
                <c:pt idx="7891">
                  <c:v>7</c:v>
                </c:pt>
                <c:pt idx="7892">
                  <c:v>7</c:v>
                </c:pt>
                <c:pt idx="7893">
                  <c:v>7</c:v>
                </c:pt>
                <c:pt idx="7894">
                  <c:v>8</c:v>
                </c:pt>
                <c:pt idx="7895">
                  <c:v>8</c:v>
                </c:pt>
                <c:pt idx="7896">
                  <c:v>8</c:v>
                </c:pt>
                <c:pt idx="7897">
                  <c:v>9</c:v>
                </c:pt>
                <c:pt idx="7898">
                  <c:v>9</c:v>
                </c:pt>
                <c:pt idx="7899">
                  <c:v>10</c:v>
                </c:pt>
                <c:pt idx="7900">
                  <c:v>10</c:v>
                </c:pt>
                <c:pt idx="7901">
                  <c:v>9</c:v>
                </c:pt>
                <c:pt idx="7902">
                  <c:v>9</c:v>
                </c:pt>
                <c:pt idx="7903">
                  <c:v>11</c:v>
                </c:pt>
                <c:pt idx="7904">
                  <c:v>9</c:v>
                </c:pt>
                <c:pt idx="7905">
                  <c:v>13</c:v>
                </c:pt>
                <c:pt idx="7906">
                  <c:v>9</c:v>
                </c:pt>
                <c:pt idx="7907">
                  <c:v>9</c:v>
                </c:pt>
                <c:pt idx="7908">
                  <c:v>8</c:v>
                </c:pt>
                <c:pt idx="7909">
                  <c:v>7</c:v>
                </c:pt>
                <c:pt idx="7910">
                  <c:v>9</c:v>
                </c:pt>
                <c:pt idx="7911">
                  <c:v>7</c:v>
                </c:pt>
                <c:pt idx="7912">
                  <c:v>8</c:v>
                </c:pt>
                <c:pt idx="7913">
                  <c:v>6</c:v>
                </c:pt>
                <c:pt idx="7914">
                  <c:v>9</c:v>
                </c:pt>
                <c:pt idx="7915">
                  <c:v>7</c:v>
                </c:pt>
                <c:pt idx="7916">
                  <c:v>9</c:v>
                </c:pt>
                <c:pt idx="7917">
                  <c:v>9</c:v>
                </c:pt>
                <c:pt idx="7918">
                  <c:v>7</c:v>
                </c:pt>
                <c:pt idx="7919">
                  <c:v>7</c:v>
                </c:pt>
                <c:pt idx="7920">
                  <c:v>7</c:v>
                </c:pt>
                <c:pt idx="7921">
                  <c:v>9</c:v>
                </c:pt>
                <c:pt idx="7922">
                  <c:v>7</c:v>
                </c:pt>
                <c:pt idx="7923">
                  <c:v>7</c:v>
                </c:pt>
                <c:pt idx="7924">
                  <c:v>7</c:v>
                </c:pt>
                <c:pt idx="7925">
                  <c:v>7</c:v>
                </c:pt>
                <c:pt idx="7926">
                  <c:v>7</c:v>
                </c:pt>
                <c:pt idx="7927">
                  <c:v>9</c:v>
                </c:pt>
                <c:pt idx="7928">
                  <c:v>10</c:v>
                </c:pt>
                <c:pt idx="7929">
                  <c:v>9</c:v>
                </c:pt>
                <c:pt idx="7930">
                  <c:v>7</c:v>
                </c:pt>
                <c:pt idx="7931">
                  <c:v>8</c:v>
                </c:pt>
                <c:pt idx="7932">
                  <c:v>7</c:v>
                </c:pt>
                <c:pt idx="7933">
                  <c:v>7</c:v>
                </c:pt>
                <c:pt idx="7934">
                  <c:v>7</c:v>
                </c:pt>
                <c:pt idx="7935">
                  <c:v>7</c:v>
                </c:pt>
                <c:pt idx="7936">
                  <c:v>7</c:v>
                </c:pt>
                <c:pt idx="7937">
                  <c:v>6</c:v>
                </c:pt>
                <c:pt idx="7938">
                  <c:v>8</c:v>
                </c:pt>
                <c:pt idx="7939">
                  <c:v>10</c:v>
                </c:pt>
                <c:pt idx="7940">
                  <c:v>9</c:v>
                </c:pt>
                <c:pt idx="7941">
                  <c:v>12</c:v>
                </c:pt>
                <c:pt idx="7942">
                  <c:v>10</c:v>
                </c:pt>
                <c:pt idx="7943">
                  <c:v>11</c:v>
                </c:pt>
                <c:pt idx="7944">
                  <c:v>11</c:v>
                </c:pt>
                <c:pt idx="7945">
                  <c:v>11</c:v>
                </c:pt>
                <c:pt idx="7946">
                  <c:v>11</c:v>
                </c:pt>
                <c:pt idx="7947">
                  <c:v>12</c:v>
                </c:pt>
                <c:pt idx="7948">
                  <c:v>12</c:v>
                </c:pt>
                <c:pt idx="7949">
                  <c:v>13</c:v>
                </c:pt>
                <c:pt idx="7950">
                  <c:v>14</c:v>
                </c:pt>
                <c:pt idx="7951">
                  <c:v>12</c:v>
                </c:pt>
                <c:pt idx="7952">
                  <c:v>12</c:v>
                </c:pt>
                <c:pt idx="7953">
                  <c:v>12</c:v>
                </c:pt>
                <c:pt idx="7954">
                  <c:v>12</c:v>
                </c:pt>
                <c:pt idx="7955">
                  <c:v>12</c:v>
                </c:pt>
                <c:pt idx="7956">
                  <c:v>13</c:v>
                </c:pt>
                <c:pt idx="7957">
                  <c:v>10</c:v>
                </c:pt>
                <c:pt idx="7958">
                  <c:v>12</c:v>
                </c:pt>
                <c:pt idx="7959">
                  <c:v>10</c:v>
                </c:pt>
                <c:pt idx="7960">
                  <c:v>11</c:v>
                </c:pt>
                <c:pt idx="7961">
                  <c:v>12</c:v>
                </c:pt>
                <c:pt idx="7962">
                  <c:v>12</c:v>
                </c:pt>
                <c:pt idx="7963">
                  <c:v>13</c:v>
                </c:pt>
                <c:pt idx="7964">
                  <c:v>8</c:v>
                </c:pt>
                <c:pt idx="7965">
                  <c:v>12</c:v>
                </c:pt>
                <c:pt idx="7966">
                  <c:v>11</c:v>
                </c:pt>
                <c:pt idx="7967">
                  <c:v>12</c:v>
                </c:pt>
                <c:pt idx="7968">
                  <c:v>12</c:v>
                </c:pt>
                <c:pt idx="7969">
                  <c:v>12</c:v>
                </c:pt>
                <c:pt idx="7970">
                  <c:v>12</c:v>
                </c:pt>
                <c:pt idx="7971">
                  <c:v>12</c:v>
                </c:pt>
                <c:pt idx="7972">
                  <c:v>11</c:v>
                </c:pt>
                <c:pt idx="7973">
                  <c:v>11</c:v>
                </c:pt>
                <c:pt idx="7974">
                  <c:v>10</c:v>
                </c:pt>
                <c:pt idx="7975">
                  <c:v>11</c:v>
                </c:pt>
                <c:pt idx="7976">
                  <c:v>11</c:v>
                </c:pt>
                <c:pt idx="7977">
                  <c:v>9</c:v>
                </c:pt>
                <c:pt idx="7978">
                  <c:v>11</c:v>
                </c:pt>
                <c:pt idx="7979">
                  <c:v>9</c:v>
                </c:pt>
                <c:pt idx="7980">
                  <c:v>11</c:v>
                </c:pt>
                <c:pt idx="7981">
                  <c:v>8</c:v>
                </c:pt>
                <c:pt idx="7982">
                  <c:v>12</c:v>
                </c:pt>
                <c:pt idx="7983">
                  <c:v>11</c:v>
                </c:pt>
                <c:pt idx="7984">
                  <c:v>14</c:v>
                </c:pt>
                <c:pt idx="7985">
                  <c:v>12</c:v>
                </c:pt>
                <c:pt idx="7986">
                  <c:v>11</c:v>
                </c:pt>
                <c:pt idx="7987">
                  <c:v>12</c:v>
                </c:pt>
                <c:pt idx="7988">
                  <c:v>12</c:v>
                </c:pt>
                <c:pt idx="7989">
                  <c:v>12</c:v>
                </c:pt>
                <c:pt idx="7990">
                  <c:v>12</c:v>
                </c:pt>
                <c:pt idx="7991">
                  <c:v>12</c:v>
                </c:pt>
                <c:pt idx="7992">
                  <c:v>12</c:v>
                </c:pt>
                <c:pt idx="7993">
                  <c:v>11</c:v>
                </c:pt>
                <c:pt idx="7994">
                  <c:v>12</c:v>
                </c:pt>
                <c:pt idx="7995">
                  <c:v>13</c:v>
                </c:pt>
                <c:pt idx="7996">
                  <c:v>14</c:v>
                </c:pt>
                <c:pt idx="7997">
                  <c:v>13</c:v>
                </c:pt>
                <c:pt idx="7998">
                  <c:v>12</c:v>
                </c:pt>
                <c:pt idx="7999">
                  <c:v>13</c:v>
                </c:pt>
                <c:pt idx="8000">
                  <c:v>14</c:v>
                </c:pt>
                <c:pt idx="8001">
                  <c:v>13</c:v>
                </c:pt>
                <c:pt idx="8002">
                  <c:v>14</c:v>
                </c:pt>
                <c:pt idx="8003">
                  <c:v>12</c:v>
                </c:pt>
                <c:pt idx="8004">
                  <c:v>14</c:v>
                </c:pt>
                <c:pt idx="8005">
                  <c:v>11</c:v>
                </c:pt>
                <c:pt idx="8006">
                  <c:v>10</c:v>
                </c:pt>
                <c:pt idx="8007">
                  <c:v>11</c:v>
                </c:pt>
                <c:pt idx="8008">
                  <c:v>8</c:v>
                </c:pt>
                <c:pt idx="8009">
                  <c:v>8</c:v>
                </c:pt>
                <c:pt idx="8010">
                  <c:v>6</c:v>
                </c:pt>
                <c:pt idx="8011">
                  <c:v>6</c:v>
                </c:pt>
                <c:pt idx="8012">
                  <c:v>7</c:v>
                </c:pt>
                <c:pt idx="8013">
                  <c:v>6</c:v>
                </c:pt>
                <c:pt idx="8014">
                  <c:v>6</c:v>
                </c:pt>
                <c:pt idx="8015">
                  <c:v>5</c:v>
                </c:pt>
                <c:pt idx="8016">
                  <c:v>6</c:v>
                </c:pt>
                <c:pt idx="8017">
                  <c:v>6</c:v>
                </c:pt>
                <c:pt idx="8018">
                  <c:v>7</c:v>
                </c:pt>
                <c:pt idx="8019">
                  <c:v>5</c:v>
                </c:pt>
                <c:pt idx="8020">
                  <c:v>5</c:v>
                </c:pt>
                <c:pt idx="8021">
                  <c:v>4</c:v>
                </c:pt>
                <c:pt idx="8022">
                  <c:v>4</c:v>
                </c:pt>
                <c:pt idx="8023">
                  <c:v>5</c:v>
                </c:pt>
                <c:pt idx="8024">
                  <c:v>5</c:v>
                </c:pt>
                <c:pt idx="8025">
                  <c:v>3</c:v>
                </c:pt>
                <c:pt idx="8026">
                  <c:v>5</c:v>
                </c:pt>
                <c:pt idx="8027">
                  <c:v>2</c:v>
                </c:pt>
                <c:pt idx="8028">
                  <c:v>4</c:v>
                </c:pt>
                <c:pt idx="8029">
                  <c:v>4</c:v>
                </c:pt>
                <c:pt idx="8030">
                  <c:v>4</c:v>
                </c:pt>
                <c:pt idx="8031">
                  <c:v>4</c:v>
                </c:pt>
                <c:pt idx="8032">
                  <c:v>2</c:v>
                </c:pt>
                <c:pt idx="8033">
                  <c:v>5</c:v>
                </c:pt>
                <c:pt idx="8034">
                  <c:v>3</c:v>
                </c:pt>
                <c:pt idx="8035">
                  <c:v>4</c:v>
                </c:pt>
                <c:pt idx="8036">
                  <c:v>4</c:v>
                </c:pt>
                <c:pt idx="8037">
                  <c:v>2</c:v>
                </c:pt>
                <c:pt idx="8038">
                  <c:v>3</c:v>
                </c:pt>
                <c:pt idx="8039">
                  <c:v>1</c:v>
                </c:pt>
                <c:pt idx="8040">
                  <c:v>3</c:v>
                </c:pt>
                <c:pt idx="8041">
                  <c:v>4</c:v>
                </c:pt>
                <c:pt idx="8042">
                  <c:v>3</c:v>
                </c:pt>
                <c:pt idx="8043">
                  <c:v>3</c:v>
                </c:pt>
                <c:pt idx="8044">
                  <c:v>1</c:v>
                </c:pt>
                <c:pt idx="8045">
                  <c:v>2</c:v>
                </c:pt>
                <c:pt idx="8046">
                  <c:v>3</c:v>
                </c:pt>
                <c:pt idx="8047">
                  <c:v>3</c:v>
                </c:pt>
                <c:pt idx="8048">
                  <c:v>4</c:v>
                </c:pt>
                <c:pt idx="8049">
                  <c:v>2</c:v>
                </c:pt>
                <c:pt idx="8050">
                  <c:v>5</c:v>
                </c:pt>
                <c:pt idx="8051">
                  <c:v>4</c:v>
                </c:pt>
                <c:pt idx="8052">
                  <c:v>7</c:v>
                </c:pt>
                <c:pt idx="8053">
                  <c:v>6</c:v>
                </c:pt>
                <c:pt idx="8054">
                  <c:v>5</c:v>
                </c:pt>
                <c:pt idx="8055">
                  <c:v>5</c:v>
                </c:pt>
                <c:pt idx="8056">
                  <c:v>5</c:v>
                </c:pt>
                <c:pt idx="8057">
                  <c:v>5</c:v>
                </c:pt>
                <c:pt idx="8058">
                  <c:v>5</c:v>
                </c:pt>
                <c:pt idx="8059">
                  <c:v>6</c:v>
                </c:pt>
                <c:pt idx="8060">
                  <c:v>6</c:v>
                </c:pt>
                <c:pt idx="8061">
                  <c:v>5</c:v>
                </c:pt>
                <c:pt idx="8062">
                  <c:v>5</c:v>
                </c:pt>
                <c:pt idx="8063">
                  <c:v>9</c:v>
                </c:pt>
                <c:pt idx="8064">
                  <c:v>6</c:v>
                </c:pt>
                <c:pt idx="8065">
                  <c:v>6</c:v>
                </c:pt>
                <c:pt idx="8066">
                  <c:v>5</c:v>
                </c:pt>
                <c:pt idx="8067">
                  <c:v>6</c:v>
                </c:pt>
                <c:pt idx="8068">
                  <c:v>6</c:v>
                </c:pt>
                <c:pt idx="8069">
                  <c:v>6</c:v>
                </c:pt>
                <c:pt idx="8070">
                  <c:v>6</c:v>
                </c:pt>
                <c:pt idx="8071">
                  <c:v>5</c:v>
                </c:pt>
                <c:pt idx="8072">
                  <c:v>6</c:v>
                </c:pt>
                <c:pt idx="8073">
                  <c:v>4</c:v>
                </c:pt>
                <c:pt idx="8074">
                  <c:v>9</c:v>
                </c:pt>
                <c:pt idx="8075">
                  <c:v>6</c:v>
                </c:pt>
                <c:pt idx="8076">
                  <c:v>5</c:v>
                </c:pt>
                <c:pt idx="8077">
                  <c:v>6</c:v>
                </c:pt>
                <c:pt idx="8078">
                  <c:v>5</c:v>
                </c:pt>
                <c:pt idx="8079">
                  <c:v>6</c:v>
                </c:pt>
                <c:pt idx="8080">
                  <c:v>6</c:v>
                </c:pt>
                <c:pt idx="8081">
                  <c:v>6</c:v>
                </c:pt>
                <c:pt idx="8082">
                  <c:v>6</c:v>
                </c:pt>
                <c:pt idx="8083">
                  <c:v>5</c:v>
                </c:pt>
                <c:pt idx="8084">
                  <c:v>6</c:v>
                </c:pt>
                <c:pt idx="8085">
                  <c:v>6</c:v>
                </c:pt>
                <c:pt idx="8086">
                  <c:v>6</c:v>
                </c:pt>
                <c:pt idx="8087">
                  <c:v>6</c:v>
                </c:pt>
                <c:pt idx="8088">
                  <c:v>6</c:v>
                </c:pt>
                <c:pt idx="8089">
                  <c:v>5</c:v>
                </c:pt>
                <c:pt idx="8090">
                  <c:v>5</c:v>
                </c:pt>
                <c:pt idx="8091">
                  <c:v>6</c:v>
                </c:pt>
                <c:pt idx="8092">
                  <c:v>7</c:v>
                </c:pt>
                <c:pt idx="8093">
                  <c:v>6</c:v>
                </c:pt>
                <c:pt idx="8094">
                  <c:v>7</c:v>
                </c:pt>
                <c:pt idx="8095">
                  <c:v>6</c:v>
                </c:pt>
                <c:pt idx="8096">
                  <c:v>7</c:v>
                </c:pt>
                <c:pt idx="8097">
                  <c:v>8</c:v>
                </c:pt>
                <c:pt idx="8098">
                  <c:v>7</c:v>
                </c:pt>
                <c:pt idx="8099">
                  <c:v>7</c:v>
                </c:pt>
                <c:pt idx="8100">
                  <c:v>7</c:v>
                </c:pt>
                <c:pt idx="8101">
                  <c:v>9</c:v>
                </c:pt>
                <c:pt idx="8102">
                  <c:v>6</c:v>
                </c:pt>
                <c:pt idx="8103">
                  <c:v>8</c:v>
                </c:pt>
                <c:pt idx="8104">
                  <c:v>8</c:v>
                </c:pt>
                <c:pt idx="8105">
                  <c:v>9</c:v>
                </c:pt>
                <c:pt idx="8106">
                  <c:v>8</c:v>
                </c:pt>
                <c:pt idx="8107">
                  <c:v>7</c:v>
                </c:pt>
                <c:pt idx="8108">
                  <c:v>11</c:v>
                </c:pt>
                <c:pt idx="8109">
                  <c:v>7</c:v>
                </c:pt>
                <c:pt idx="8110">
                  <c:v>7</c:v>
                </c:pt>
                <c:pt idx="8111">
                  <c:v>7</c:v>
                </c:pt>
                <c:pt idx="8112">
                  <c:v>9</c:v>
                </c:pt>
                <c:pt idx="8113">
                  <c:v>8</c:v>
                </c:pt>
                <c:pt idx="8114">
                  <c:v>7</c:v>
                </c:pt>
                <c:pt idx="8115">
                  <c:v>8</c:v>
                </c:pt>
                <c:pt idx="8116">
                  <c:v>9</c:v>
                </c:pt>
                <c:pt idx="8117">
                  <c:v>7</c:v>
                </c:pt>
                <c:pt idx="8118">
                  <c:v>9</c:v>
                </c:pt>
                <c:pt idx="8119">
                  <c:v>9</c:v>
                </c:pt>
                <c:pt idx="8120">
                  <c:v>10</c:v>
                </c:pt>
                <c:pt idx="8121">
                  <c:v>11</c:v>
                </c:pt>
                <c:pt idx="8122">
                  <c:v>9</c:v>
                </c:pt>
                <c:pt idx="8123">
                  <c:v>10</c:v>
                </c:pt>
                <c:pt idx="8124">
                  <c:v>9</c:v>
                </c:pt>
                <c:pt idx="8125">
                  <c:v>10</c:v>
                </c:pt>
                <c:pt idx="8126">
                  <c:v>36</c:v>
                </c:pt>
                <c:pt idx="8127">
                  <c:v>10</c:v>
                </c:pt>
                <c:pt idx="8128">
                  <c:v>9</c:v>
                </c:pt>
                <c:pt idx="8129">
                  <c:v>9</c:v>
                </c:pt>
                <c:pt idx="8130">
                  <c:v>9</c:v>
                </c:pt>
                <c:pt idx="8131">
                  <c:v>7</c:v>
                </c:pt>
                <c:pt idx="8132">
                  <c:v>11</c:v>
                </c:pt>
                <c:pt idx="8133">
                  <c:v>11</c:v>
                </c:pt>
                <c:pt idx="8134">
                  <c:v>12</c:v>
                </c:pt>
                <c:pt idx="8135">
                  <c:v>12</c:v>
                </c:pt>
                <c:pt idx="8136">
                  <c:v>12</c:v>
                </c:pt>
                <c:pt idx="8137">
                  <c:v>10</c:v>
                </c:pt>
                <c:pt idx="8138">
                  <c:v>10</c:v>
                </c:pt>
                <c:pt idx="8139">
                  <c:v>10</c:v>
                </c:pt>
                <c:pt idx="8140">
                  <c:v>12</c:v>
                </c:pt>
                <c:pt idx="8141">
                  <c:v>9</c:v>
                </c:pt>
                <c:pt idx="8142">
                  <c:v>12</c:v>
                </c:pt>
                <c:pt idx="8143">
                  <c:v>9</c:v>
                </c:pt>
                <c:pt idx="8144">
                  <c:v>12</c:v>
                </c:pt>
                <c:pt idx="8145">
                  <c:v>12</c:v>
                </c:pt>
                <c:pt idx="8146">
                  <c:v>12</c:v>
                </c:pt>
                <c:pt idx="8147">
                  <c:v>12</c:v>
                </c:pt>
                <c:pt idx="8148">
                  <c:v>10</c:v>
                </c:pt>
                <c:pt idx="8149">
                  <c:v>12</c:v>
                </c:pt>
                <c:pt idx="8150">
                  <c:v>12</c:v>
                </c:pt>
                <c:pt idx="8151">
                  <c:v>12</c:v>
                </c:pt>
                <c:pt idx="8152">
                  <c:v>12</c:v>
                </c:pt>
                <c:pt idx="8153">
                  <c:v>14</c:v>
                </c:pt>
                <c:pt idx="8154">
                  <c:v>12</c:v>
                </c:pt>
                <c:pt idx="8155">
                  <c:v>10</c:v>
                </c:pt>
                <c:pt idx="8156">
                  <c:v>11</c:v>
                </c:pt>
                <c:pt idx="8157">
                  <c:v>10</c:v>
                </c:pt>
                <c:pt idx="8158">
                  <c:v>11</c:v>
                </c:pt>
                <c:pt idx="8159">
                  <c:v>11</c:v>
                </c:pt>
                <c:pt idx="8160">
                  <c:v>10</c:v>
                </c:pt>
                <c:pt idx="8161">
                  <c:v>11</c:v>
                </c:pt>
                <c:pt idx="8162">
                  <c:v>12</c:v>
                </c:pt>
                <c:pt idx="8163">
                  <c:v>11</c:v>
                </c:pt>
                <c:pt idx="8164">
                  <c:v>12</c:v>
                </c:pt>
                <c:pt idx="8165">
                  <c:v>10</c:v>
                </c:pt>
                <c:pt idx="8166">
                  <c:v>38</c:v>
                </c:pt>
                <c:pt idx="8167">
                  <c:v>10</c:v>
                </c:pt>
                <c:pt idx="8168">
                  <c:v>9</c:v>
                </c:pt>
                <c:pt idx="8169">
                  <c:v>10</c:v>
                </c:pt>
                <c:pt idx="8170">
                  <c:v>9</c:v>
                </c:pt>
                <c:pt idx="8171">
                  <c:v>10</c:v>
                </c:pt>
                <c:pt idx="8172">
                  <c:v>7</c:v>
                </c:pt>
                <c:pt idx="8173">
                  <c:v>9</c:v>
                </c:pt>
                <c:pt idx="8174">
                  <c:v>8</c:v>
                </c:pt>
                <c:pt idx="8175">
                  <c:v>8</c:v>
                </c:pt>
                <c:pt idx="8176">
                  <c:v>9</c:v>
                </c:pt>
                <c:pt idx="8177">
                  <c:v>6</c:v>
                </c:pt>
                <c:pt idx="8178">
                  <c:v>8</c:v>
                </c:pt>
                <c:pt idx="8179">
                  <c:v>8</c:v>
                </c:pt>
                <c:pt idx="8180">
                  <c:v>9</c:v>
                </c:pt>
                <c:pt idx="8181">
                  <c:v>9</c:v>
                </c:pt>
                <c:pt idx="8182">
                  <c:v>9</c:v>
                </c:pt>
                <c:pt idx="8183">
                  <c:v>9</c:v>
                </c:pt>
                <c:pt idx="8184">
                  <c:v>9</c:v>
                </c:pt>
                <c:pt idx="8185">
                  <c:v>8</c:v>
                </c:pt>
                <c:pt idx="8186">
                  <c:v>9</c:v>
                </c:pt>
                <c:pt idx="8187">
                  <c:v>10</c:v>
                </c:pt>
                <c:pt idx="8188">
                  <c:v>7</c:v>
                </c:pt>
                <c:pt idx="8189">
                  <c:v>7</c:v>
                </c:pt>
                <c:pt idx="8190">
                  <c:v>8</c:v>
                </c:pt>
                <c:pt idx="8191">
                  <c:v>8</c:v>
                </c:pt>
                <c:pt idx="8192">
                  <c:v>8</c:v>
                </c:pt>
                <c:pt idx="8193">
                  <c:v>9</c:v>
                </c:pt>
                <c:pt idx="8194">
                  <c:v>7</c:v>
                </c:pt>
                <c:pt idx="8195">
                  <c:v>8</c:v>
                </c:pt>
                <c:pt idx="8196">
                  <c:v>6</c:v>
                </c:pt>
                <c:pt idx="8197">
                  <c:v>8</c:v>
                </c:pt>
                <c:pt idx="8198">
                  <c:v>9</c:v>
                </c:pt>
                <c:pt idx="8199">
                  <c:v>7</c:v>
                </c:pt>
                <c:pt idx="8200">
                  <c:v>8</c:v>
                </c:pt>
                <c:pt idx="8201">
                  <c:v>6</c:v>
                </c:pt>
                <c:pt idx="8202">
                  <c:v>7</c:v>
                </c:pt>
                <c:pt idx="8203">
                  <c:v>7</c:v>
                </c:pt>
                <c:pt idx="8204">
                  <c:v>7</c:v>
                </c:pt>
                <c:pt idx="8205">
                  <c:v>7</c:v>
                </c:pt>
                <c:pt idx="8206">
                  <c:v>6</c:v>
                </c:pt>
                <c:pt idx="8207">
                  <c:v>7</c:v>
                </c:pt>
                <c:pt idx="8208">
                  <c:v>7</c:v>
                </c:pt>
                <c:pt idx="8209">
                  <c:v>7</c:v>
                </c:pt>
                <c:pt idx="8210">
                  <c:v>7</c:v>
                </c:pt>
                <c:pt idx="8211">
                  <c:v>7</c:v>
                </c:pt>
                <c:pt idx="8212">
                  <c:v>7</c:v>
                </c:pt>
                <c:pt idx="8213">
                  <c:v>8</c:v>
                </c:pt>
                <c:pt idx="8214">
                  <c:v>7</c:v>
                </c:pt>
                <c:pt idx="8215">
                  <c:v>7</c:v>
                </c:pt>
                <c:pt idx="8216">
                  <c:v>6</c:v>
                </c:pt>
                <c:pt idx="8217">
                  <c:v>8</c:v>
                </c:pt>
                <c:pt idx="8218">
                  <c:v>6</c:v>
                </c:pt>
                <c:pt idx="8219">
                  <c:v>8</c:v>
                </c:pt>
                <c:pt idx="8220">
                  <c:v>8</c:v>
                </c:pt>
                <c:pt idx="8221">
                  <c:v>9</c:v>
                </c:pt>
                <c:pt idx="8222">
                  <c:v>9</c:v>
                </c:pt>
                <c:pt idx="8223">
                  <c:v>6</c:v>
                </c:pt>
                <c:pt idx="8224">
                  <c:v>9</c:v>
                </c:pt>
                <c:pt idx="8225">
                  <c:v>7</c:v>
                </c:pt>
                <c:pt idx="8226">
                  <c:v>8</c:v>
                </c:pt>
                <c:pt idx="8227">
                  <c:v>8</c:v>
                </c:pt>
                <c:pt idx="8228">
                  <c:v>8</c:v>
                </c:pt>
                <c:pt idx="8229">
                  <c:v>9</c:v>
                </c:pt>
                <c:pt idx="8230">
                  <c:v>10</c:v>
                </c:pt>
                <c:pt idx="8231">
                  <c:v>9</c:v>
                </c:pt>
                <c:pt idx="8232">
                  <c:v>9</c:v>
                </c:pt>
                <c:pt idx="8233">
                  <c:v>7</c:v>
                </c:pt>
                <c:pt idx="8234">
                  <c:v>7</c:v>
                </c:pt>
                <c:pt idx="8235">
                  <c:v>6</c:v>
                </c:pt>
                <c:pt idx="8236">
                  <c:v>6</c:v>
                </c:pt>
                <c:pt idx="8237">
                  <c:v>7</c:v>
                </c:pt>
                <c:pt idx="8238">
                  <c:v>6</c:v>
                </c:pt>
                <c:pt idx="8239">
                  <c:v>7</c:v>
                </c:pt>
                <c:pt idx="8240">
                  <c:v>6</c:v>
                </c:pt>
                <c:pt idx="8241">
                  <c:v>7</c:v>
                </c:pt>
                <c:pt idx="8242">
                  <c:v>6</c:v>
                </c:pt>
                <c:pt idx="8243">
                  <c:v>9</c:v>
                </c:pt>
                <c:pt idx="8244">
                  <c:v>8</c:v>
                </c:pt>
                <c:pt idx="8245">
                  <c:v>7</c:v>
                </c:pt>
                <c:pt idx="8246">
                  <c:v>7</c:v>
                </c:pt>
                <c:pt idx="8247">
                  <c:v>6</c:v>
                </c:pt>
                <c:pt idx="8248">
                  <c:v>7</c:v>
                </c:pt>
                <c:pt idx="8249">
                  <c:v>6</c:v>
                </c:pt>
                <c:pt idx="8250">
                  <c:v>6</c:v>
                </c:pt>
                <c:pt idx="8251">
                  <c:v>6</c:v>
                </c:pt>
                <c:pt idx="8252">
                  <c:v>6</c:v>
                </c:pt>
                <c:pt idx="8253">
                  <c:v>5</c:v>
                </c:pt>
                <c:pt idx="8254">
                  <c:v>6</c:v>
                </c:pt>
                <c:pt idx="8255">
                  <c:v>6</c:v>
                </c:pt>
                <c:pt idx="8256">
                  <c:v>5</c:v>
                </c:pt>
                <c:pt idx="8257">
                  <c:v>5</c:v>
                </c:pt>
                <c:pt idx="8258">
                  <c:v>6</c:v>
                </c:pt>
                <c:pt idx="8259">
                  <c:v>5</c:v>
                </c:pt>
                <c:pt idx="8260">
                  <c:v>5</c:v>
                </c:pt>
                <c:pt idx="8261">
                  <c:v>6</c:v>
                </c:pt>
                <c:pt idx="8262">
                  <c:v>5</c:v>
                </c:pt>
                <c:pt idx="8263">
                  <c:v>6</c:v>
                </c:pt>
                <c:pt idx="8264">
                  <c:v>3</c:v>
                </c:pt>
                <c:pt idx="8265">
                  <c:v>6</c:v>
                </c:pt>
                <c:pt idx="8266">
                  <c:v>6</c:v>
                </c:pt>
                <c:pt idx="8267">
                  <c:v>5</c:v>
                </c:pt>
                <c:pt idx="8268">
                  <c:v>5</c:v>
                </c:pt>
                <c:pt idx="8269">
                  <c:v>5</c:v>
                </c:pt>
                <c:pt idx="8270">
                  <c:v>6</c:v>
                </c:pt>
                <c:pt idx="8271">
                  <c:v>5</c:v>
                </c:pt>
                <c:pt idx="8272">
                  <c:v>5</c:v>
                </c:pt>
                <c:pt idx="8273">
                  <c:v>4</c:v>
                </c:pt>
                <c:pt idx="8274">
                  <c:v>4</c:v>
                </c:pt>
                <c:pt idx="8275">
                  <c:v>4</c:v>
                </c:pt>
                <c:pt idx="8276">
                  <c:v>3</c:v>
                </c:pt>
                <c:pt idx="8277">
                  <c:v>5</c:v>
                </c:pt>
                <c:pt idx="8278">
                  <c:v>3</c:v>
                </c:pt>
                <c:pt idx="8279">
                  <c:v>3</c:v>
                </c:pt>
                <c:pt idx="8280">
                  <c:v>3</c:v>
                </c:pt>
                <c:pt idx="8281">
                  <c:v>3</c:v>
                </c:pt>
                <c:pt idx="8282">
                  <c:v>3</c:v>
                </c:pt>
                <c:pt idx="8283">
                  <c:v>3</c:v>
                </c:pt>
                <c:pt idx="8284">
                  <c:v>3</c:v>
                </c:pt>
                <c:pt idx="8285">
                  <c:v>5</c:v>
                </c:pt>
                <c:pt idx="8286">
                  <c:v>3</c:v>
                </c:pt>
                <c:pt idx="8287">
                  <c:v>4</c:v>
                </c:pt>
                <c:pt idx="8288">
                  <c:v>2</c:v>
                </c:pt>
                <c:pt idx="8289">
                  <c:v>3</c:v>
                </c:pt>
                <c:pt idx="8290">
                  <c:v>3</c:v>
                </c:pt>
                <c:pt idx="8291">
                  <c:v>1</c:v>
                </c:pt>
                <c:pt idx="8292">
                  <c:v>3</c:v>
                </c:pt>
                <c:pt idx="8293">
                  <c:v>1</c:v>
                </c:pt>
                <c:pt idx="8294">
                  <c:v>3</c:v>
                </c:pt>
                <c:pt idx="8295">
                  <c:v>2</c:v>
                </c:pt>
                <c:pt idx="8296">
                  <c:v>3</c:v>
                </c:pt>
                <c:pt idx="8297">
                  <c:v>3</c:v>
                </c:pt>
                <c:pt idx="8298">
                  <c:v>4</c:v>
                </c:pt>
                <c:pt idx="8299">
                  <c:v>4</c:v>
                </c:pt>
                <c:pt idx="8300">
                  <c:v>3</c:v>
                </c:pt>
                <c:pt idx="8301">
                  <c:v>3</c:v>
                </c:pt>
                <c:pt idx="8302">
                  <c:v>4</c:v>
                </c:pt>
                <c:pt idx="8303">
                  <c:v>5</c:v>
                </c:pt>
                <c:pt idx="8304">
                  <c:v>4</c:v>
                </c:pt>
                <c:pt idx="8305">
                  <c:v>4</c:v>
                </c:pt>
                <c:pt idx="8306">
                  <c:v>5</c:v>
                </c:pt>
                <c:pt idx="8307">
                  <c:v>5</c:v>
                </c:pt>
                <c:pt idx="8308">
                  <c:v>3</c:v>
                </c:pt>
                <c:pt idx="8309">
                  <c:v>5</c:v>
                </c:pt>
                <c:pt idx="8310">
                  <c:v>5</c:v>
                </c:pt>
                <c:pt idx="8311">
                  <c:v>6</c:v>
                </c:pt>
                <c:pt idx="8312">
                  <c:v>3</c:v>
                </c:pt>
                <c:pt idx="8313">
                  <c:v>4</c:v>
                </c:pt>
                <c:pt idx="8314">
                  <c:v>4</c:v>
                </c:pt>
                <c:pt idx="8315">
                  <c:v>4</c:v>
                </c:pt>
                <c:pt idx="8316">
                  <c:v>5</c:v>
                </c:pt>
                <c:pt idx="8317">
                  <c:v>3</c:v>
                </c:pt>
                <c:pt idx="8318">
                  <c:v>4</c:v>
                </c:pt>
                <c:pt idx="8319">
                  <c:v>5</c:v>
                </c:pt>
                <c:pt idx="8320">
                  <c:v>5</c:v>
                </c:pt>
                <c:pt idx="8321">
                  <c:v>4</c:v>
                </c:pt>
                <c:pt idx="8322">
                  <c:v>7</c:v>
                </c:pt>
                <c:pt idx="8323">
                  <c:v>6</c:v>
                </c:pt>
                <c:pt idx="8324">
                  <c:v>4</c:v>
                </c:pt>
                <c:pt idx="8325">
                  <c:v>6</c:v>
                </c:pt>
                <c:pt idx="8326">
                  <c:v>6</c:v>
                </c:pt>
                <c:pt idx="8327">
                  <c:v>6</c:v>
                </c:pt>
                <c:pt idx="8328">
                  <c:v>6</c:v>
                </c:pt>
                <c:pt idx="8329">
                  <c:v>6</c:v>
                </c:pt>
                <c:pt idx="8330">
                  <c:v>6</c:v>
                </c:pt>
                <c:pt idx="8331">
                  <c:v>6</c:v>
                </c:pt>
                <c:pt idx="8332">
                  <c:v>6</c:v>
                </c:pt>
                <c:pt idx="8333">
                  <c:v>7</c:v>
                </c:pt>
                <c:pt idx="8334">
                  <c:v>6</c:v>
                </c:pt>
                <c:pt idx="8335">
                  <c:v>6</c:v>
                </c:pt>
                <c:pt idx="8336">
                  <c:v>6</c:v>
                </c:pt>
                <c:pt idx="8337">
                  <c:v>6</c:v>
                </c:pt>
                <c:pt idx="8338">
                  <c:v>6</c:v>
                </c:pt>
                <c:pt idx="8339">
                  <c:v>5</c:v>
                </c:pt>
                <c:pt idx="8340">
                  <c:v>6</c:v>
                </c:pt>
                <c:pt idx="8341">
                  <c:v>6</c:v>
                </c:pt>
                <c:pt idx="8342">
                  <c:v>7</c:v>
                </c:pt>
                <c:pt idx="8343">
                  <c:v>7</c:v>
                </c:pt>
                <c:pt idx="8344">
                  <c:v>7</c:v>
                </c:pt>
                <c:pt idx="8345">
                  <c:v>7</c:v>
                </c:pt>
                <c:pt idx="8346">
                  <c:v>6</c:v>
                </c:pt>
                <c:pt idx="8347">
                  <c:v>8</c:v>
                </c:pt>
                <c:pt idx="8348">
                  <c:v>7</c:v>
                </c:pt>
                <c:pt idx="8349">
                  <c:v>7</c:v>
                </c:pt>
                <c:pt idx="8350">
                  <c:v>7</c:v>
                </c:pt>
                <c:pt idx="8351">
                  <c:v>7</c:v>
                </c:pt>
                <c:pt idx="8352">
                  <c:v>7</c:v>
                </c:pt>
                <c:pt idx="8353">
                  <c:v>9</c:v>
                </c:pt>
                <c:pt idx="8354">
                  <c:v>7</c:v>
                </c:pt>
                <c:pt idx="8355">
                  <c:v>7</c:v>
                </c:pt>
                <c:pt idx="8356">
                  <c:v>8</c:v>
                </c:pt>
                <c:pt idx="8357">
                  <c:v>7</c:v>
                </c:pt>
                <c:pt idx="8358">
                  <c:v>8</c:v>
                </c:pt>
                <c:pt idx="8359">
                  <c:v>6</c:v>
                </c:pt>
                <c:pt idx="8360">
                  <c:v>7</c:v>
                </c:pt>
                <c:pt idx="8361">
                  <c:v>6</c:v>
                </c:pt>
                <c:pt idx="8362">
                  <c:v>7</c:v>
                </c:pt>
                <c:pt idx="8363">
                  <c:v>6</c:v>
                </c:pt>
                <c:pt idx="8364">
                  <c:v>8</c:v>
                </c:pt>
                <c:pt idx="8365">
                  <c:v>7</c:v>
                </c:pt>
                <c:pt idx="8366">
                  <c:v>7</c:v>
                </c:pt>
                <c:pt idx="8367">
                  <c:v>9</c:v>
                </c:pt>
                <c:pt idx="8368">
                  <c:v>8</c:v>
                </c:pt>
                <c:pt idx="8369">
                  <c:v>9</c:v>
                </c:pt>
                <c:pt idx="8370">
                  <c:v>8</c:v>
                </c:pt>
                <c:pt idx="8371">
                  <c:v>8</c:v>
                </c:pt>
                <c:pt idx="8372">
                  <c:v>7</c:v>
                </c:pt>
                <c:pt idx="8373">
                  <c:v>8</c:v>
                </c:pt>
                <c:pt idx="8374">
                  <c:v>7</c:v>
                </c:pt>
                <c:pt idx="8375">
                  <c:v>7</c:v>
                </c:pt>
                <c:pt idx="8376">
                  <c:v>7</c:v>
                </c:pt>
                <c:pt idx="8377">
                  <c:v>8</c:v>
                </c:pt>
                <c:pt idx="8378">
                  <c:v>7</c:v>
                </c:pt>
                <c:pt idx="8379">
                  <c:v>9</c:v>
                </c:pt>
                <c:pt idx="8380">
                  <c:v>7</c:v>
                </c:pt>
                <c:pt idx="8381">
                  <c:v>9</c:v>
                </c:pt>
                <c:pt idx="8382">
                  <c:v>9</c:v>
                </c:pt>
                <c:pt idx="8383">
                  <c:v>9</c:v>
                </c:pt>
                <c:pt idx="8384">
                  <c:v>9</c:v>
                </c:pt>
                <c:pt idx="8385">
                  <c:v>8</c:v>
                </c:pt>
                <c:pt idx="8386">
                  <c:v>9</c:v>
                </c:pt>
                <c:pt idx="8387">
                  <c:v>7</c:v>
                </c:pt>
                <c:pt idx="8388">
                  <c:v>9</c:v>
                </c:pt>
                <c:pt idx="8389">
                  <c:v>7</c:v>
                </c:pt>
                <c:pt idx="8390">
                  <c:v>10</c:v>
                </c:pt>
                <c:pt idx="8391">
                  <c:v>9</c:v>
                </c:pt>
                <c:pt idx="8392">
                  <c:v>6</c:v>
                </c:pt>
                <c:pt idx="8393">
                  <c:v>8</c:v>
                </c:pt>
                <c:pt idx="8394">
                  <c:v>8</c:v>
                </c:pt>
                <c:pt idx="8395">
                  <c:v>9</c:v>
                </c:pt>
                <c:pt idx="8396">
                  <c:v>9</c:v>
                </c:pt>
                <c:pt idx="8397">
                  <c:v>7</c:v>
                </c:pt>
                <c:pt idx="8398">
                  <c:v>9</c:v>
                </c:pt>
                <c:pt idx="8399">
                  <c:v>9</c:v>
                </c:pt>
                <c:pt idx="8400">
                  <c:v>7</c:v>
                </c:pt>
                <c:pt idx="8401">
                  <c:v>9</c:v>
                </c:pt>
                <c:pt idx="8402">
                  <c:v>9</c:v>
                </c:pt>
                <c:pt idx="8403">
                  <c:v>8</c:v>
                </c:pt>
                <c:pt idx="8404">
                  <c:v>9</c:v>
                </c:pt>
                <c:pt idx="8405">
                  <c:v>8</c:v>
                </c:pt>
                <c:pt idx="8406">
                  <c:v>7</c:v>
                </c:pt>
                <c:pt idx="8407">
                  <c:v>6</c:v>
                </c:pt>
                <c:pt idx="8408">
                  <c:v>7</c:v>
                </c:pt>
                <c:pt idx="8409">
                  <c:v>6</c:v>
                </c:pt>
                <c:pt idx="8410">
                  <c:v>6</c:v>
                </c:pt>
                <c:pt idx="8411">
                  <c:v>7</c:v>
                </c:pt>
                <c:pt idx="8412">
                  <c:v>7</c:v>
                </c:pt>
                <c:pt idx="8413">
                  <c:v>9</c:v>
                </c:pt>
                <c:pt idx="8414">
                  <c:v>6</c:v>
                </c:pt>
                <c:pt idx="8415">
                  <c:v>9</c:v>
                </c:pt>
                <c:pt idx="8416">
                  <c:v>7</c:v>
                </c:pt>
                <c:pt idx="8417">
                  <c:v>7</c:v>
                </c:pt>
                <c:pt idx="8418">
                  <c:v>8</c:v>
                </c:pt>
                <c:pt idx="8419">
                  <c:v>8</c:v>
                </c:pt>
                <c:pt idx="8420">
                  <c:v>8</c:v>
                </c:pt>
                <c:pt idx="8421">
                  <c:v>6</c:v>
                </c:pt>
                <c:pt idx="8422">
                  <c:v>9</c:v>
                </c:pt>
                <c:pt idx="8423">
                  <c:v>9</c:v>
                </c:pt>
                <c:pt idx="8424">
                  <c:v>9</c:v>
                </c:pt>
                <c:pt idx="8425">
                  <c:v>7</c:v>
                </c:pt>
                <c:pt idx="8426">
                  <c:v>6</c:v>
                </c:pt>
                <c:pt idx="8427">
                  <c:v>6</c:v>
                </c:pt>
                <c:pt idx="8428">
                  <c:v>6</c:v>
                </c:pt>
                <c:pt idx="8429">
                  <c:v>6</c:v>
                </c:pt>
                <c:pt idx="8430">
                  <c:v>6</c:v>
                </c:pt>
                <c:pt idx="8431">
                  <c:v>4</c:v>
                </c:pt>
                <c:pt idx="8432">
                  <c:v>6</c:v>
                </c:pt>
                <c:pt idx="8433">
                  <c:v>3</c:v>
                </c:pt>
                <c:pt idx="8434">
                  <c:v>6</c:v>
                </c:pt>
                <c:pt idx="8435">
                  <c:v>5</c:v>
                </c:pt>
                <c:pt idx="8436">
                  <c:v>4</c:v>
                </c:pt>
                <c:pt idx="8437">
                  <c:v>4</c:v>
                </c:pt>
                <c:pt idx="8438">
                  <c:v>1</c:v>
                </c:pt>
                <c:pt idx="8439">
                  <c:v>5</c:v>
                </c:pt>
                <c:pt idx="8440">
                  <c:v>3</c:v>
                </c:pt>
                <c:pt idx="8441">
                  <c:v>3</c:v>
                </c:pt>
                <c:pt idx="8442">
                  <c:v>4</c:v>
                </c:pt>
                <c:pt idx="8443">
                  <c:v>5</c:v>
                </c:pt>
                <c:pt idx="8444">
                  <c:v>4</c:v>
                </c:pt>
                <c:pt idx="8445">
                  <c:v>3</c:v>
                </c:pt>
                <c:pt idx="8446">
                  <c:v>4</c:v>
                </c:pt>
                <c:pt idx="8447">
                  <c:v>5</c:v>
                </c:pt>
                <c:pt idx="8448">
                  <c:v>4</c:v>
                </c:pt>
                <c:pt idx="8449">
                  <c:v>5</c:v>
                </c:pt>
                <c:pt idx="8450">
                  <c:v>5</c:v>
                </c:pt>
                <c:pt idx="8451">
                  <c:v>4</c:v>
                </c:pt>
                <c:pt idx="8452">
                  <c:v>5</c:v>
                </c:pt>
                <c:pt idx="8453">
                  <c:v>5</c:v>
                </c:pt>
                <c:pt idx="8454">
                  <c:v>4</c:v>
                </c:pt>
                <c:pt idx="8455">
                  <c:v>5</c:v>
                </c:pt>
                <c:pt idx="8456">
                  <c:v>6</c:v>
                </c:pt>
                <c:pt idx="8457">
                  <c:v>4</c:v>
                </c:pt>
                <c:pt idx="8458">
                  <c:v>5</c:v>
                </c:pt>
                <c:pt idx="8459">
                  <c:v>5</c:v>
                </c:pt>
                <c:pt idx="8460">
                  <c:v>5</c:v>
                </c:pt>
                <c:pt idx="8461">
                  <c:v>4</c:v>
                </c:pt>
                <c:pt idx="8462">
                  <c:v>2</c:v>
                </c:pt>
                <c:pt idx="8463">
                  <c:v>5</c:v>
                </c:pt>
                <c:pt idx="8464">
                  <c:v>5</c:v>
                </c:pt>
                <c:pt idx="8465">
                  <c:v>5</c:v>
                </c:pt>
                <c:pt idx="8466">
                  <c:v>5</c:v>
                </c:pt>
                <c:pt idx="8467">
                  <c:v>5</c:v>
                </c:pt>
                <c:pt idx="8468">
                  <c:v>4</c:v>
                </c:pt>
                <c:pt idx="8469">
                  <c:v>5</c:v>
                </c:pt>
                <c:pt idx="8470">
                  <c:v>5</c:v>
                </c:pt>
                <c:pt idx="8471">
                  <c:v>3</c:v>
                </c:pt>
                <c:pt idx="8472">
                  <c:v>3</c:v>
                </c:pt>
                <c:pt idx="8473">
                  <c:v>2</c:v>
                </c:pt>
                <c:pt idx="8474">
                  <c:v>2</c:v>
                </c:pt>
                <c:pt idx="8475">
                  <c:v>1</c:v>
                </c:pt>
                <c:pt idx="8476">
                  <c:v>3</c:v>
                </c:pt>
                <c:pt idx="8477">
                  <c:v>2</c:v>
                </c:pt>
                <c:pt idx="8478">
                  <c:v>4</c:v>
                </c:pt>
                <c:pt idx="8479">
                  <c:v>3</c:v>
                </c:pt>
                <c:pt idx="8480">
                  <c:v>5</c:v>
                </c:pt>
                <c:pt idx="8481">
                  <c:v>4</c:v>
                </c:pt>
                <c:pt idx="8482">
                  <c:v>4</c:v>
                </c:pt>
                <c:pt idx="8483">
                  <c:v>6</c:v>
                </c:pt>
                <c:pt idx="8484">
                  <c:v>5</c:v>
                </c:pt>
                <c:pt idx="8485">
                  <c:v>6</c:v>
                </c:pt>
                <c:pt idx="8486">
                  <c:v>5</c:v>
                </c:pt>
                <c:pt idx="8487">
                  <c:v>7</c:v>
                </c:pt>
                <c:pt idx="8488">
                  <c:v>6</c:v>
                </c:pt>
                <c:pt idx="8489">
                  <c:v>6</c:v>
                </c:pt>
                <c:pt idx="8490">
                  <c:v>7</c:v>
                </c:pt>
                <c:pt idx="8491">
                  <c:v>7</c:v>
                </c:pt>
                <c:pt idx="8492">
                  <c:v>7</c:v>
                </c:pt>
                <c:pt idx="8493">
                  <c:v>7</c:v>
                </c:pt>
                <c:pt idx="8494">
                  <c:v>7</c:v>
                </c:pt>
                <c:pt idx="8495">
                  <c:v>6</c:v>
                </c:pt>
                <c:pt idx="8496">
                  <c:v>6</c:v>
                </c:pt>
                <c:pt idx="8497">
                  <c:v>6</c:v>
                </c:pt>
                <c:pt idx="8498">
                  <c:v>5</c:v>
                </c:pt>
                <c:pt idx="8499">
                  <c:v>6</c:v>
                </c:pt>
                <c:pt idx="8500">
                  <c:v>6</c:v>
                </c:pt>
                <c:pt idx="8501">
                  <c:v>6</c:v>
                </c:pt>
                <c:pt idx="8502">
                  <c:v>5</c:v>
                </c:pt>
                <c:pt idx="8503">
                  <c:v>6</c:v>
                </c:pt>
                <c:pt idx="8504">
                  <c:v>6</c:v>
                </c:pt>
                <c:pt idx="8505">
                  <c:v>6</c:v>
                </c:pt>
                <c:pt idx="8506">
                  <c:v>6</c:v>
                </c:pt>
                <c:pt idx="8507">
                  <c:v>6</c:v>
                </c:pt>
                <c:pt idx="8508">
                  <c:v>6</c:v>
                </c:pt>
                <c:pt idx="8509">
                  <c:v>6</c:v>
                </c:pt>
                <c:pt idx="8510">
                  <c:v>6</c:v>
                </c:pt>
                <c:pt idx="8511">
                  <c:v>7</c:v>
                </c:pt>
                <c:pt idx="8512">
                  <c:v>6</c:v>
                </c:pt>
                <c:pt idx="8513">
                  <c:v>6</c:v>
                </c:pt>
                <c:pt idx="8514">
                  <c:v>6</c:v>
                </c:pt>
                <c:pt idx="8515">
                  <c:v>5</c:v>
                </c:pt>
                <c:pt idx="8516">
                  <c:v>6</c:v>
                </c:pt>
                <c:pt idx="8517">
                  <c:v>6</c:v>
                </c:pt>
                <c:pt idx="8518">
                  <c:v>7</c:v>
                </c:pt>
                <c:pt idx="8519">
                  <c:v>7</c:v>
                </c:pt>
                <c:pt idx="8520">
                  <c:v>6</c:v>
                </c:pt>
                <c:pt idx="8521">
                  <c:v>8</c:v>
                </c:pt>
                <c:pt idx="8522">
                  <c:v>8</c:v>
                </c:pt>
                <c:pt idx="8523">
                  <c:v>6</c:v>
                </c:pt>
                <c:pt idx="8524">
                  <c:v>7</c:v>
                </c:pt>
                <c:pt idx="8525">
                  <c:v>5</c:v>
                </c:pt>
                <c:pt idx="8526">
                  <c:v>7</c:v>
                </c:pt>
                <c:pt idx="8527">
                  <c:v>7</c:v>
                </c:pt>
                <c:pt idx="8528">
                  <c:v>6</c:v>
                </c:pt>
                <c:pt idx="8529">
                  <c:v>6</c:v>
                </c:pt>
                <c:pt idx="8530">
                  <c:v>6</c:v>
                </c:pt>
                <c:pt idx="8531">
                  <c:v>7</c:v>
                </c:pt>
                <c:pt idx="8532">
                  <c:v>6</c:v>
                </c:pt>
                <c:pt idx="8533">
                  <c:v>6</c:v>
                </c:pt>
                <c:pt idx="8534">
                  <c:v>7</c:v>
                </c:pt>
                <c:pt idx="8535">
                  <c:v>6</c:v>
                </c:pt>
                <c:pt idx="8536">
                  <c:v>6</c:v>
                </c:pt>
                <c:pt idx="8537">
                  <c:v>8</c:v>
                </c:pt>
                <c:pt idx="8538">
                  <c:v>7</c:v>
                </c:pt>
                <c:pt idx="8539">
                  <c:v>6</c:v>
                </c:pt>
                <c:pt idx="8540">
                  <c:v>7</c:v>
                </c:pt>
                <c:pt idx="8541">
                  <c:v>6</c:v>
                </c:pt>
                <c:pt idx="8542">
                  <c:v>6</c:v>
                </c:pt>
                <c:pt idx="8543">
                  <c:v>6</c:v>
                </c:pt>
                <c:pt idx="8544">
                  <c:v>6</c:v>
                </c:pt>
                <c:pt idx="8545">
                  <c:v>6</c:v>
                </c:pt>
                <c:pt idx="8546">
                  <c:v>6</c:v>
                </c:pt>
                <c:pt idx="8547">
                  <c:v>6</c:v>
                </c:pt>
                <c:pt idx="8548">
                  <c:v>6</c:v>
                </c:pt>
                <c:pt idx="8549">
                  <c:v>6</c:v>
                </c:pt>
                <c:pt idx="8550">
                  <c:v>6</c:v>
                </c:pt>
                <c:pt idx="8551">
                  <c:v>7</c:v>
                </c:pt>
                <c:pt idx="8552">
                  <c:v>6</c:v>
                </c:pt>
                <c:pt idx="8553">
                  <c:v>6</c:v>
                </c:pt>
                <c:pt idx="8554">
                  <c:v>5</c:v>
                </c:pt>
                <c:pt idx="8555">
                  <c:v>6</c:v>
                </c:pt>
                <c:pt idx="8556">
                  <c:v>6</c:v>
                </c:pt>
                <c:pt idx="8557">
                  <c:v>6</c:v>
                </c:pt>
                <c:pt idx="8558">
                  <c:v>7</c:v>
                </c:pt>
                <c:pt idx="8559">
                  <c:v>7</c:v>
                </c:pt>
                <c:pt idx="8560">
                  <c:v>7</c:v>
                </c:pt>
                <c:pt idx="8561">
                  <c:v>5</c:v>
                </c:pt>
                <c:pt idx="8562">
                  <c:v>7</c:v>
                </c:pt>
                <c:pt idx="8563">
                  <c:v>6</c:v>
                </c:pt>
                <c:pt idx="8564">
                  <c:v>7</c:v>
                </c:pt>
                <c:pt idx="8565">
                  <c:v>7</c:v>
                </c:pt>
                <c:pt idx="8566">
                  <c:v>6</c:v>
                </c:pt>
                <c:pt idx="8567">
                  <c:v>7</c:v>
                </c:pt>
                <c:pt idx="8568">
                  <c:v>7</c:v>
                </c:pt>
                <c:pt idx="8569">
                  <c:v>6</c:v>
                </c:pt>
                <c:pt idx="8570">
                  <c:v>7</c:v>
                </c:pt>
                <c:pt idx="8571">
                  <c:v>9</c:v>
                </c:pt>
                <c:pt idx="8572">
                  <c:v>7</c:v>
                </c:pt>
                <c:pt idx="8573">
                  <c:v>8</c:v>
                </c:pt>
                <c:pt idx="8574">
                  <c:v>6</c:v>
                </c:pt>
                <c:pt idx="8575">
                  <c:v>8</c:v>
                </c:pt>
                <c:pt idx="8576">
                  <c:v>6</c:v>
                </c:pt>
                <c:pt idx="8577">
                  <c:v>7</c:v>
                </c:pt>
                <c:pt idx="8578">
                  <c:v>5</c:v>
                </c:pt>
                <c:pt idx="8579">
                  <c:v>7</c:v>
                </c:pt>
                <c:pt idx="8580">
                  <c:v>6</c:v>
                </c:pt>
                <c:pt idx="8581">
                  <c:v>6</c:v>
                </c:pt>
                <c:pt idx="8582">
                  <c:v>6</c:v>
                </c:pt>
                <c:pt idx="8583">
                  <c:v>7</c:v>
                </c:pt>
                <c:pt idx="8584">
                  <c:v>8</c:v>
                </c:pt>
                <c:pt idx="8585">
                  <c:v>6</c:v>
                </c:pt>
                <c:pt idx="8586">
                  <c:v>9</c:v>
                </c:pt>
                <c:pt idx="8587">
                  <c:v>8</c:v>
                </c:pt>
                <c:pt idx="8588">
                  <c:v>7</c:v>
                </c:pt>
                <c:pt idx="8589">
                  <c:v>7</c:v>
                </c:pt>
                <c:pt idx="8590">
                  <c:v>6</c:v>
                </c:pt>
                <c:pt idx="8591">
                  <c:v>7</c:v>
                </c:pt>
                <c:pt idx="8592">
                  <c:v>8</c:v>
                </c:pt>
                <c:pt idx="8593">
                  <c:v>7</c:v>
                </c:pt>
                <c:pt idx="8594">
                  <c:v>8</c:v>
                </c:pt>
                <c:pt idx="8595">
                  <c:v>7</c:v>
                </c:pt>
                <c:pt idx="8596">
                  <c:v>7</c:v>
                </c:pt>
                <c:pt idx="8597">
                  <c:v>8</c:v>
                </c:pt>
                <c:pt idx="8598">
                  <c:v>7</c:v>
                </c:pt>
                <c:pt idx="8599">
                  <c:v>9</c:v>
                </c:pt>
                <c:pt idx="8600">
                  <c:v>7</c:v>
                </c:pt>
                <c:pt idx="8601">
                  <c:v>7</c:v>
                </c:pt>
                <c:pt idx="8602">
                  <c:v>7</c:v>
                </c:pt>
                <c:pt idx="8603">
                  <c:v>8</c:v>
                </c:pt>
                <c:pt idx="8604">
                  <c:v>7</c:v>
                </c:pt>
                <c:pt idx="8605">
                  <c:v>9</c:v>
                </c:pt>
                <c:pt idx="8606">
                  <c:v>7</c:v>
                </c:pt>
                <c:pt idx="8607">
                  <c:v>6</c:v>
                </c:pt>
                <c:pt idx="8608">
                  <c:v>6</c:v>
                </c:pt>
                <c:pt idx="8609">
                  <c:v>6</c:v>
                </c:pt>
                <c:pt idx="8610">
                  <c:v>7</c:v>
                </c:pt>
                <c:pt idx="8611">
                  <c:v>6</c:v>
                </c:pt>
                <c:pt idx="8612">
                  <c:v>6</c:v>
                </c:pt>
                <c:pt idx="8613">
                  <c:v>6</c:v>
                </c:pt>
                <c:pt idx="8614">
                  <c:v>6</c:v>
                </c:pt>
                <c:pt idx="8615">
                  <c:v>5</c:v>
                </c:pt>
                <c:pt idx="8616">
                  <c:v>6</c:v>
                </c:pt>
                <c:pt idx="8617">
                  <c:v>6</c:v>
                </c:pt>
                <c:pt idx="8618">
                  <c:v>6</c:v>
                </c:pt>
                <c:pt idx="8619">
                  <c:v>5</c:v>
                </c:pt>
                <c:pt idx="8620">
                  <c:v>6</c:v>
                </c:pt>
                <c:pt idx="8621">
                  <c:v>6</c:v>
                </c:pt>
                <c:pt idx="8622">
                  <c:v>5</c:v>
                </c:pt>
                <c:pt idx="8623">
                  <c:v>6</c:v>
                </c:pt>
                <c:pt idx="8624">
                  <c:v>5</c:v>
                </c:pt>
                <c:pt idx="8625">
                  <c:v>5</c:v>
                </c:pt>
                <c:pt idx="8626">
                  <c:v>6</c:v>
                </c:pt>
                <c:pt idx="8627">
                  <c:v>6</c:v>
                </c:pt>
                <c:pt idx="8628">
                  <c:v>6</c:v>
                </c:pt>
                <c:pt idx="8629">
                  <c:v>5</c:v>
                </c:pt>
                <c:pt idx="8630">
                  <c:v>6</c:v>
                </c:pt>
                <c:pt idx="8631">
                  <c:v>5</c:v>
                </c:pt>
                <c:pt idx="8632">
                  <c:v>5</c:v>
                </c:pt>
                <c:pt idx="8633">
                  <c:v>5</c:v>
                </c:pt>
                <c:pt idx="8634">
                  <c:v>6</c:v>
                </c:pt>
                <c:pt idx="8635">
                  <c:v>6</c:v>
                </c:pt>
                <c:pt idx="8636">
                  <c:v>6</c:v>
                </c:pt>
                <c:pt idx="8637">
                  <c:v>5</c:v>
                </c:pt>
                <c:pt idx="8638">
                  <c:v>6</c:v>
                </c:pt>
                <c:pt idx="8639">
                  <c:v>7</c:v>
                </c:pt>
                <c:pt idx="8640">
                  <c:v>4</c:v>
                </c:pt>
                <c:pt idx="8641">
                  <c:v>5</c:v>
                </c:pt>
                <c:pt idx="8642">
                  <c:v>4</c:v>
                </c:pt>
                <c:pt idx="8643">
                  <c:v>5</c:v>
                </c:pt>
                <c:pt idx="8644">
                  <c:v>5</c:v>
                </c:pt>
                <c:pt idx="8645">
                  <c:v>5</c:v>
                </c:pt>
                <c:pt idx="8646">
                  <c:v>2</c:v>
                </c:pt>
                <c:pt idx="8647">
                  <c:v>5</c:v>
                </c:pt>
                <c:pt idx="8648">
                  <c:v>4</c:v>
                </c:pt>
                <c:pt idx="8649">
                  <c:v>5</c:v>
                </c:pt>
                <c:pt idx="8650">
                  <c:v>6</c:v>
                </c:pt>
                <c:pt idx="8651">
                  <c:v>4</c:v>
                </c:pt>
                <c:pt idx="8652">
                  <c:v>4</c:v>
                </c:pt>
                <c:pt idx="8653">
                  <c:v>30</c:v>
                </c:pt>
                <c:pt idx="8654">
                  <c:v>5</c:v>
                </c:pt>
                <c:pt idx="8655">
                  <c:v>5</c:v>
                </c:pt>
                <c:pt idx="8656">
                  <c:v>3</c:v>
                </c:pt>
                <c:pt idx="8657">
                  <c:v>5</c:v>
                </c:pt>
                <c:pt idx="8658">
                  <c:v>3</c:v>
                </c:pt>
                <c:pt idx="8659">
                  <c:v>4</c:v>
                </c:pt>
                <c:pt idx="8660">
                  <c:v>6</c:v>
                </c:pt>
                <c:pt idx="8661">
                  <c:v>7</c:v>
                </c:pt>
                <c:pt idx="8662">
                  <c:v>5</c:v>
                </c:pt>
                <c:pt idx="8663">
                  <c:v>5</c:v>
                </c:pt>
                <c:pt idx="8664">
                  <c:v>6</c:v>
                </c:pt>
                <c:pt idx="8665">
                  <c:v>6</c:v>
                </c:pt>
                <c:pt idx="8666">
                  <c:v>6</c:v>
                </c:pt>
                <c:pt idx="8667">
                  <c:v>6</c:v>
                </c:pt>
                <c:pt idx="8668">
                  <c:v>5</c:v>
                </c:pt>
                <c:pt idx="8669">
                  <c:v>5</c:v>
                </c:pt>
                <c:pt idx="8670">
                  <c:v>5</c:v>
                </c:pt>
                <c:pt idx="8671">
                  <c:v>6</c:v>
                </c:pt>
                <c:pt idx="8672">
                  <c:v>6</c:v>
                </c:pt>
                <c:pt idx="8673">
                  <c:v>5</c:v>
                </c:pt>
                <c:pt idx="8674">
                  <c:v>6</c:v>
                </c:pt>
                <c:pt idx="8675">
                  <c:v>4</c:v>
                </c:pt>
                <c:pt idx="8676">
                  <c:v>6</c:v>
                </c:pt>
                <c:pt idx="8677">
                  <c:v>6</c:v>
                </c:pt>
                <c:pt idx="8678">
                  <c:v>6</c:v>
                </c:pt>
                <c:pt idx="8679">
                  <c:v>5</c:v>
                </c:pt>
                <c:pt idx="8680">
                  <c:v>5</c:v>
                </c:pt>
                <c:pt idx="8681">
                  <c:v>6</c:v>
                </c:pt>
                <c:pt idx="8682">
                  <c:v>6</c:v>
                </c:pt>
                <c:pt idx="8683">
                  <c:v>5</c:v>
                </c:pt>
                <c:pt idx="8684">
                  <c:v>6</c:v>
                </c:pt>
                <c:pt idx="8685">
                  <c:v>5</c:v>
                </c:pt>
                <c:pt idx="8686">
                  <c:v>5</c:v>
                </c:pt>
                <c:pt idx="8687">
                  <c:v>4</c:v>
                </c:pt>
                <c:pt idx="8688">
                  <c:v>6</c:v>
                </c:pt>
                <c:pt idx="8689">
                  <c:v>6</c:v>
                </c:pt>
                <c:pt idx="8690">
                  <c:v>4</c:v>
                </c:pt>
                <c:pt idx="8691">
                  <c:v>5</c:v>
                </c:pt>
                <c:pt idx="8692">
                  <c:v>3</c:v>
                </c:pt>
                <c:pt idx="8693">
                  <c:v>5</c:v>
                </c:pt>
                <c:pt idx="8694">
                  <c:v>5</c:v>
                </c:pt>
                <c:pt idx="8695">
                  <c:v>6</c:v>
                </c:pt>
                <c:pt idx="8696">
                  <c:v>5</c:v>
                </c:pt>
                <c:pt idx="8697">
                  <c:v>3</c:v>
                </c:pt>
                <c:pt idx="8698">
                  <c:v>6</c:v>
                </c:pt>
                <c:pt idx="8699">
                  <c:v>3</c:v>
                </c:pt>
                <c:pt idx="8700">
                  <c:v>5</c:v>
                </c:pt>
                <c:pt idx="8701">
                  <c:v>5</c:v>
                </c:pt>
                <c:pt idx="8702">
                  <c:v>6</c:v>
                </c:pt>
                <c:pt idx="8703">
                  <c:v>5</c:v>
                </c:pt>
                <c:pt idx="8704">
                  <c:v>4</c:v>
                </c:pt>
                <c:pt idx="8705">
                  <c:v>5</c:v>
                </c:pt>
                <c:pt idx="8706">
                  <c:v>6</c:v>
                </c:pt>
                <c:pt idx="8707">
                  <c:v>6</c:v>
                </c:pt>
                <c:pt idx="8708">
                  <c:v>6</c:v>
                </c:pt>
                <c:pt idx="8709">
                  <c:v>6</c:v>
                </c:pt>
                <c:pt idx="8710">
                  <c:v>6</c:v>
                </c:pt>
                <c:pt idx="8711">
                  <c:v>5</c:v>
                </c:pt>
                <c:pt idx="8712">
                  <c:v>6</c:v>
                </c:pt>
                <c:pt idx="8713">
                  <c:v>6</c:v>
                </c:pt>
                <c:pt idx="8714">
                  <c:v>5</c:v>
                </c:pt>
                <c:pt idx="8715">
                  <c:v>6</c:v>
                </c:pt>
                <c:pt idx="8716">
                  <c:v>5</c:v>
                </c:pt>
                <c:pt idx="8717">
                  <c:v>6</c:v>
                </c:pt>
                <c:pt idx="8718">
                  <c:v>7</c:v>
                </c:pt>
                <c:pt idx="8719">
                  <c:v>6</c:v>
                </c:pt>
                <c:pt idx="8720">
                  <c:v>6</c:v>
                </c:pt>
                <c:pt idx="8721">
                  <c:v>6</c:v>
                </c:pt>
                <c:pt idx="8722">
                  <c:v>7</c:v>
                </c:pt>
                <c:pt idx="8723">
                  <c:v>6</c:v>
                </c:pt>
                <c:pt idx="8724">
                  <c:v>7</c:v>
                </c:pt>
                <c:pt idx="8725">
                  <c:v>7</c:v>
                </c:pt>
                <c:pt idx="8726">
                  <c:v>7</c:v>
                </c:pt>
                <c:pt idx="8727">
                  <c:v>7</c:v>
                </c:pt>
                <c:pt idx="8728">
                  <c:v>6</c:v>
                </c:pt>
                <c:pt idx="8729">
                  <c:v>9</c:v>
                </c:pt>
                <c:pt idx="8730">
                  <c:v>6</c:v>
                </c:pt>
                <c:pt idx="8731">
                  <c:v>7</c:v>
                </c:pt>
                <c:pt idx="8732">
                  <c:v>7</c:v>
                </c:pt>
                <c:pt idx="8733">
                  <c:v>7</c:v>
                </c:pt>
                <c:pt idx="8734">
                  <c:v>6</c:v>
                </c:pt>
                <c:pt idx="8735">
                  <c:v>7</c:v>
                </c:pt>
                <c:pt idx="8736">
                  <c:v>6</c:v>
                </c:pt>
                <c:pt idx="8737">
                  <c:v>8</c:v>
                </c:pt>
                <c:pt idx="8738">
                  <c:v>6</c:v>
                </c:pt>
                <c:pt idx="8739">
                  <c:v>8</c:v>
                </c:pt>
                <c:pt idx="8740">
                  <c:v>6</c:v>
                </c:pt>
                <c:pt idx="8741">
                  <c:v>7</c:v>
                </c:pt>
                <c:pt idx="8742">
                  <c:v>7</c:v>
                </c:pt>
                <c:pt idx="8743">
                  <c:v>6</c:v>
                </c:pt>
                <c:pt idx="8744">
                  <c:v>8</c:v>
                </c:pt>
                <c:pt idx="8745">
                  <c:v>5</c:v>
                </c:pt>
                <c:pt idx="8746">
                  <c:v>7</c:v>
                </c:pt>
                <c:pt idx="8747">
                  <c:v>7</c:v>
                </c:pt>
                <c:pt idx="8748">
                  <c:v>7</c:v>
                </c:pt>
                <c:pt idx="8749">
                  <c:v>7</c:v>
                </c:pt>
                <c:pt idx="8750">
                  <c:v>6</c:v>
                </c:pt>
                <c:pt idx="8751">
                  <c:v>7</c:v>
                </c:pt>
                <c:pt idx="8752">
                  <c:v>9</c:v>
                </c:pt>
                <c:pt idx="8753">
                  <c:v>9</c:v>
                </c:pt>
                <c:pt idx="8754">
                  <c:v>8</c:v>
                </c:pt>
                <c:pt idx="8755">
                  <c:v>7</c:v>
                </c:pt>
                <c:pt idx="8756">
                  <c:v>9</c:v>
                </c:pt>
                <c:pt idx="8757">
                  <c:v>9</c:v>
                </c:pt>
                <c:pt idx="8758">
                  <c:v>9</c:v>
                </c:pt>
                <c:pt idx="8759">
                  <c:v>10</c:v>
                </c:pt>
                <c:pt idx="8760">
                  <c:v>8</c:v>
                </c:pt>
                <c:pt idx="8761">
                  <c:v>9</c:v>
                </c:pt>
                <c:pt idx="8762">
                  <c:v>7</c:v>
                </c:pt>
                <c:pt idx="8763">
                  <c:v>11</c:v>
                </c:pt>
                <c:pt idx="8764">
                  <c:v>10</c:v>
                </c:pt>
                <c:pt idx="8765">
                  <c:v>9</c:v>
                </c:pt>
                <c:pt idx="8766">
                  <c:v>12</c:v>
                </c:pt>
                <c:pt idx="8767">
                  <c:v>9</c:v>
                </c:pt>
                <c:pt idx="8768">
                  <c:v>11</c:v>
                </c:pt>
                <c:pt idx="8769">
                  <c:v>11</c:v>
                </c:pt>
                <c:pt idx="8770">
                  <c:v>11</c:v>
                </c:pt>
                <c:pt idx="8771">
                  <c:v>9</c:v>
                </c:pt>
                <c:pt idx="8772">
                  <c:v>10</c:v>
                </c:pt>
                <c:pt idx="8773">
                  <c:v>10</c:v>
                </c:pt>
                <c:pt idx="8774">
                  <c:v>12</c:v>
                </c:pt>
                <c:pt idx="8775">
                  <c:v>10</c:v>
                </c:pt>
                <c:pt idx="8776">
                  <c:v>10</c:v>
                </c:pt>
                <c:pt idx="8777">
                  <c:v>9</c:v>
                </c:pt>
                <c:pt idx="8778">
                  <c:v>9</c:v>
                </c:pt>
                <c:pt idx="8779">
                  <c:v>7</c:v>
                </c:pt>
                <c:pt idx="8780">
                  <c:v>8</c:v>
                </c:pt>
                <c:pt idx="8781">
                  <c:v>9</c:v>
                </c:pt>
                <c:pt idx="8782">
                  <c:v>7</c:v>
                </c:pt>
                <c:pt idx="8783">
                  <c:v>9</c:v>
                </c:pt>
                <c:pt idx="8784">
                  <c:v>7</c:v>
                </c:pt>
                <c:pt idx="8785">
                  <c:v>8</c:v>
                </c:pt>
                <c:pt idx="8786">
                  <c:v>7</c:v>
                </c:pt>
                <c:pt idx="8787">
                  <c:v>7</c:v>
                </c:pt>
                <c:pt idx="8788">
                  <c:v>7</c:v>
                </c:pt>
                <c:pt idx="8789">
                  <c:v>6</c:v>
                </c:pt>
                <c:pt idx="8790">
                  <c:v>7</c:v>
                </c:pt>
                <c:pt idx="8791">
                  <c:v>6</c:v>
                </c:pt>
                <c:pt idx="8792">
                  <c:v>7</c:v>
                </c:pt>
                <c:pt idx="8793">
                  <c:v>8</c:v>
                </c:pt>
                <c:pt idx="8794">
                  <c:v>8</c:v>
                </c:pt>
                <c:pt idx="8795">
                  <c:v>7</c:v>
                </c:pt>
                <c:pt idx="8796">
                  <c:v>7</c:v>
                </c:pt>
                <c:pt idx="8797">
                  <c:v>11</c:v>
                </c:pt>
                <c:pt idx="8798">
                  <c:v>9</c:v>
                </c:pt>
                <c:pt idx="8799">
                  <c:v>11</c:v>
                </c:pt>
                <c:pt idx="8800">
                  <c:v>10</c:v>
                </c:pt>
                <c:pt idx="8801">
                  <c:v>10</c:v>
                </c:pt>
                <c:pt idx="8802">
                  <c:v>9</c:v>
                </c:pt>
                <c:pt idx="8803">
                  <c:v>9</c:v>
                </c:pt>
                <c:pt idx="8804">
                  <c:v>9</c:v>
                </c:pt>
                <c:pt idx="8805">
                  <c:v>11</c:v>
                </c:pt>
                <c:pt idx="8806">
                  <c:v>9</c:v>
                </c:pt>
                <c:pt idx="8807">
                  <c:v>11</c:v>
                </c:pt>
                <c:pt idx="8808">
                  <c:v>9</c:v>
                </c:pt>
                <c:pt idx="8809">
                  <c:v>12</c:v>
                </c:pt>
                <c:pt idx="8810">
                  <c:v>12</c:v>
                </c:pt>
                <c:pt idx="8811">
                  <c:v>12</c:v>
                </c:pt>
                <c:pt idx="8812">
                  <c:v>12</c:v>
                </c:pt>
                <c:pt idx="8813">
                  <c:v>9</c:v>
                </c:pt>
                <c:pt idx="8814">
                  <c:v>12</c:v>
                </c:pt>
                <c:pt idx="8815">
                  <c:v>10</c:v>
                </c:pt>
                <c:pt idx="8816">
                  <c:v>12</c:v>
                </c:pt>
                <c:pt idx="8817">
                  <c:v>12</c:v>
                </c:pt>
                <c:pt idx="8818">
                  <c:v>12</c:v>
                </c:pt>
                <c:pt idx="8819">
                  <c:v>13</c:v>
                </c:pt>
                <c:pt idx="8820">
                  <c:v>11</c:v>
                </c:pt>
                <c:pt idx="8821">
                  <c:v>14</c:v>
                </c:pt>
                <c:pt idx="8822">
                  <c:v>13</c:v>
                </c:pt>
                <c:pt idx="8823">
                  <c:v>12</c:v>
                </c:pt>
                <c:pt idx="8824">
                  <c:v>12</c:v>
                </c:pt>
                <c:pt idx="8825">
                  <c:v>13</c:v>
                </c:pt>
                <c:pt idx="8826">
                  <c:v>12</c:v>
                </c:pt>
                <c:pt idx="8827">
                  <c:v>12</c:v>
                </c:pt>
                <c:pt idx="8828">
                  <c:v>13</c:v>
                </c:pt>
                <c:pt idx="8829">
                  <c:v>14</c:v>
                </c:pt>
                <c:pt idx="8830">
                  <c:v>12</c:v>
                </c:pt>
                <c:pt idx="8831">
                  <c:v>16</c:v>
                </c:pt>
                <c:pt idx="8832">
                  <c:v>12</c:v>
                </c:pt>
                <c:pt idx="8833">
                  <c:v>12</c:v>
                </c:pt>
                <c:pt idx="8834">
                  <c:v>14</c:v>
                </c:pt>
                <c:pt idx="8835">
                  <c:v>13</c:v>
                </c:pt>
                <c:pt idx="8836">
                  <c:v>13</c:v>
                </c:pt>
                <c:pt idx="8837">
                  <c:v>12</c:v>
                </c:pt>
                <c:pt idx="8838">
                  <c:v>14</c:v>
                </c:pt>
                <c:pt idx="8839">
                  <c:v>12</c:v>
                </c:pt>
                <c:pt idx="8840">
                  <c:v>12</c:v>
                </c:pt>
                <c:pt idx="8841">
                  <c:v>12</c:v>
                </c:pt>
                <c:pt idx="8842">
                  <c:v>12</c:v>
                </c:pt>
                <c:pt idx="8843">
                  <c:v>13</c:v>
                </c:pt>
                <c:pt idx="8844">
                  <c:v>12</c:v>
                </c:pt>
                <c:pt idx="8845">
                  <c:v>12</c:v>
                </c:pt>
                <c:pt idx="8846">
                  <c:v>12</c:v>
                </c:pt>
                <c:pt idx="8847">
                  <c:v>12</c:v>
                </c:pt>
                <c:pt idx="8848">
                  <c:v>12</c:v>
                </c:pt>
                <c:pt idx="8849">
                  <c:v>11</c:v>
                </c:pt>
                <c:pt idx="8850">
                  <c:v>11</c:v>
                </c:pt>
                <c:pt idx="8851">
                  <c:v>12</c:v>
                </c:pt>
                <c:pt idx="8852">
                  <c:v>12</c:v>
                </c:pt>
                <c:pt idx="8853">
                  <c:v>12</c:v>
                </c:pt>
                <c:pt idx="8854">
                  <c:v>12</c:v>
                </c:pt>
                <c:pt idx="8855">
                  <c:v>12</c:v>
                </c:pt>
                <c:pt idx="8856">
                  <c:v>12</c:v>
                </c:pt>
                <c:pt idx="8857">
                  <c:v>9</c:v>
                </c:pt>
                <c:pt idx="8858">
                  <c:v>11</c:v>
                </c:pt>
                <c:pt idx="8859">
                  <c:v>9</c:v>
                </c:pt>
                <c:pt idx="8860">
                  <c:v>11</c:v>
                </c:pt>
                <c:pt idx="8861">
                  <c:v>10</c:v>
                </c:pt>
                <c:pt idx="8862">
                  <c:v>11</c:v>
                </c:pt>
                <c:pt idx="8863">
                  <c:v>11</c:v>
                </c:pt>
                <c:pt idx="8864">
                  <c:v>9</c:v>
                </c:pt>
                <c:pt idx="8865">
                  <c:v>11</c:v>
                </c:pt>
                <c:pt idx="8866">
                  <c:v>9</c:v>
                </c:pt>
                <c:pt idx="8867">
                  <c:v>12</c:v>
                </c:pt>
                <c:pt idx="8868">
                  <c:v>11</c:v>
                </c:pt>
                <c:pt idx="8869">
                  <c:v>12</c:v>
                </c:pt>
                <c:pt idx="8870">
                  <c:v>12</c:v>
                </c:pt>
                <c:pt idx="8871">
                  <c:v>10</c:v>
                </c:pt>
                <c:pt idx="8872">
                  <c:v>12</c:v>
                </c:pt>
                <c:pt idx="8873">
                  <c:v>12</c:v>
                </c:pt>
                <c:pt idx="8874">
                  <c:v>12</c:v>
                </c:pt>
                <c:pt idx="8875">
                  <c:v>12</c:v>
                </c:pt>
                <c:pt idx="8876">
                  <c:v>11</c:v>
                </c:pt>
                <c:pt idx="8877">
                  <c:v>14</c:v>
                </c:pt>
                <c:pt idx="8878">
                  <c:v>14</c:v>
                </c:pt>
                <c:pt idx="8879">
                  <c:v>14</c:v>
                </c:pt>
                <c:pt idx="8880">
                  <c:v>14</c:v>
                </c:pt>
                <c:pt idx="8881">
                  <c:v>13</c:v>
                </c:pt>
                <c:pt idx="8882">
                  <c:v>15</c:v>
                </c:pt>
                <c:pt idx="8883">
                  <c:v>12</c:v>
                </c:pt>
                <c:pt idx="8884">
                  <c:v>14</c:v>
                </c:pt>
                <c:pt idx="8885">
                  <c:v>14</c:v>
                </c:pt>
                <c:pt idx="8886">
                  <c:v>14</c:v>
                </c:pt>
                <c:pt idx="8887">
                  <c:v>14</c:v>
                </c:pt>
                <c:pt idx="8888">
                  <c:v>17</c:v>
                </c:pt>
                <c:pt idx="8889">
                  <c:v>14</c:v>
                </c:pt>
                <c:pt idx="8890">
                  <c:v>14</c:v>
                </c:pt>
                <c:pt idx="8891">
                  <c:v>14</c:v>
                </c:pt>
                <c:pt idx="8892">
                  <c:v>13</c:v>
                </c:pt>
                <c:pt idx="8893">
                  <c:v>14</c:v>
                </c:pt>
                <c:pt idx="8894">
                  <c:v>14</c:v>
                </c:pt>
                <c:pt idx="8895">
                  <c:v>16</c:v>
                </c:pt>
                <c:pt idx="8896">
                  <c:v>17</c:v>
                </c:pt>
                <c:pt idx="8897">
                  <c:v>15</c:v>
                </c:pt>
                <c:pt idx="8898">
                  <c:v>14</c:v>
                </c:pt>
                <c:pt idx="8899">
                  <c:v>16</c:v>
                </c:pt>
                <c:pt idx="8900">
                  <c:v>14</c:v>
                </c:pt>
                <c:pt idx="8901">
                  <c:v>15</c:v>
                </c:pt>
                <c:pt idx="8902">
                  <c:v>18</c:v>
                </c:pt>
                <c:pt idx="8903">
                  <c:v>15</c:v>
                </c:pt>
                <c:pt idx="8904">
                  <c:v>16</c:v>
                </c:pt>
                <c:pt idx="8905">
                  <c:v>13</c:v>
                </c:pt>
                <c:pt idx="8906">
                  <c:v>16</c:v>
                </c:pt>
                <c:pt idx="8907">
                  <c:v>14</c:v>
                </c:pt>
                <c:pt idx="8908">
                  <c:v>16</c:v>
                </c:pt>
                <c:pt idx="8909">
                  <c:v>14</c:v>
                </c:pt>
                <c:pt idx="8910">
                  <c:v>16</c:v>
                </c:pt>
                <c:pt idx="8911">
                  <c:v>18</c:v>
                </c:pt>
                <c:pt idx="8912">
                  <c:v>14</c:v>
                </c:pt>
                <c:pt idx="8913">
                  <c:v>14</c:v>
                </c:pt>
                <c:pt idx="8914">
                  <c:v>13</c:v>
                </c:pt>
                <c:pt idx="8915">
                  <c:v>12</c:v>
                </c:pt>
                <c:pt idx="8916">
                  <c:v>13</c:v>
                </c:pt>
                <c:pt idx="8917">
                  <c:v>14</c:v>
                </c:pt>
                <c:pt idx="8918">
                  <c:v>13</c:v>
                </c:pt>
                <c:pt idx="8919">
                  <c:v>14</c:v>
                </c:pt>
                <c:pt idx="8920">
                  <c:v>14</c:v>
                </c:pt>
                <c:pt idx="8921">
                  <c:v>14</c:v>
                </c:pt>
                <c:pt idx="8922">
                  <c:v>12</c:v>
                </c:pt>
                <c:pt idx="8923">
                  <c:v>12</c:v>
                </c:pt>
                <c:pt idx="8924">
                  <c:v>14</c:v>
                </c:pt>
                <c:pt idx="8925">
                  <c:v>12</c:v>
                </c:pt>
                <c:pt idx="8926">
                  <c:v>14</c:v>
                </c:pt>
                <c:pt idx="8927">
                  <c:v>13</c:v>
                </c:pt>
                <c:pt idx="8928">
                  <c:v>13</c:v>
                </c:pt>
                <c:pt idx="8929">
                  <c:v>13</c:v>
                </c:pt>
                <c:pt idx="8930">
                  <c:v>13</c:v>
                </c:pt>
                <c:pt idx="8931">
                  <c:v>13</c:v>
                </c:pt>
                <c:pt idx="8932">
                  <c:v>14</c:v>
                </c:pt>
                <c:pt idx="8933">
                  <c:v>14</c:v>
                </c:pt>
                <c:pt idx="8934">
                  <c:v>14</c:v>
                </c:pt>
                <c:pt idx="8935">
                  <c:v>14</c:v>
                </c:pt>
                <c:pt idx="8936">
                  <c:v>12</c:v>
                </c:pt>
                <c:pt idx="8937">
                  <c:v>10</c:v>
                </c:pt>
                <c:pt idx="8938">
                  <c:v>13</c:v>
                </c:pt>
                <c:pt idx="8939">
                  <c:v>14</c:v>
                </c:pt>
                <c:pt idx="8940">
                  <c:v>14</c:v>
                </c:pt>
                <c:pt idx="8941">
                  <c:v>14</c:v>
                </c:pt>
                <c:pt idx="8942">
                  <c:v>12</c:v>
                </c:pt>
                <c:pt idx="8943">
                  <c:v>15</c:v>
                </c:pt>
                <c:pt idx="8944">
                  <c:v>13</c:v>
                </c:pt>
                <c:pt idx="8945">
                  <c:v>14</c:v>
                </c:pt>
                <c:pt idx="8946">
                  <c:v>14</c:v>
                </c:pt>
                <c:pt idx="8947">
                  <c:v>12</c:v>
                </c:pt>
                <c:pt idx="8948">
                  <c:v>14</c:v>
                </c:pt>
                <c:pt idx="8949">
                  <c:v>14</c:v>
                </c:pt>
                <c:pt idx="8950">
                  <c:v>14</c:v>
                </c:pt>
                <c:pt idx="8951">
                  <c:v>12</c:v>
                </c:pt>
                <c:pt idx="8952">
                  <c:v>12</c:v>
                </c:pt>
                <c:pt idx="8953">
                  <c:v>12</c:v>
                </c:pt>
                <c:pt idx="8954">
                  <c:v>12</c:v>
                </c:pt>
                <c:pt idx="8955">
                  <c:v>12</c:v>
                </c:pt>
                <c:pt idx="8956">
                  <c:v>17</c:v>
                </c:pt>
                <c:pt idx="8957">
                  <c:v>13</c:v>
                </c:pt>
                <c:pt idx="8958">
                  <c:v>11</c:v>
                </c:pt>
                <c:pt idx="8959">
                  <c:v>9</c:v>
                </c:pt>
                <c:pt idx="8960">
                  <c:v>12</c:v>
                </c:pt>
                <c:pt idx="8961">
                  <c:v>12</c:v>
                </c:pt>
                <c:pt idx="8962">
                  <c:v>12</c:v>
                </c:pt>
                <c:pt idx="8963">
                  <c:v>12</c:v>
                </c:pt>
                <c:pt idx="8964">
                  <c:v>10</c:v>
                </c:pt>
                <c:pt idx="8965">
                  <c:v>11</c:v>
                </c:pt>
                <c:pt idx="8966">
                  <c:v>9</c:v>
                </c:pt>
                <c:pt idx="8967">
                  <c:v>11</c:v>
                </c:pt>
                <c:pt idx="8968">
                  <c:v>11</c:v>
                </c:pt>
                <c:pt idx="8969">
                  <c:v>8</c:v>
                </c:pt>
                <c:pt idx="8970">
                  <c:v>10</c:v>
                </c:pt>
                <c:pt idx="8971">
                  <c:v>8</c:v>
                </c:pt>
                <c:pt idx="8972">
                  <c:v>7</c:v>
                </c:pt>
                <c:pt idx="8973">
                  <c:v>7</c:v>
                </c:pt>
                <c:pt idx="8974">
                  <c:v>7</c:v>
                </c:pt>
                <c:pt idx="8975">
                  <c:v>7</c:v>
                </c:pt>
                <c:pt idx="8976">
                  <c:v>7</c:v>
                </c:pt>
                <c:pt idx="8977">
                  <c:v>7</c:v>
                </c:pt>
                <c:pt idx="8978">
                  <c:v>8</c:v>
                </c:pt>
                <c:pt idx="8979">
                  <c:v>9</c:v>
                </c:pt>
                <c:pt idx="8980">
                  <c:v>8</c:v>
                </c:pt>
                <c:pt idx="8981">
                  <c:v>6</c:v>
                </c:pt>
                <c:pt idx="8982">
                  <c:v>7</c:v>
                </c:pt>
                <c:pt idx="8983">
                  <c:v>6</c:v>
                </c:pt>
                <c:pt idx="8984">
                  <c:v>8</c:v>
                </c:pt>
                <c:pt idx="8985">
                  <c:v>8</c:v>
                </c:pt>
                <c:pt idx="8986">
                  <c:v>8</c:v>
                </c:pt>
                <c:pt idx="8987">
                  <c:v>9</c:v>
                </c:pt>
                <c:pt idx="8988">
                  <c:v>7</c:v>
                </c:pt>
                <c:pt idx="8989">
                  <c:v>8</c:v>
                </c:pt>
                <c:pt idx="8990">
                  <c:v>12</c:v>
                </c:pt>
                <c:pt idx="8991">
                  <c:v>8</c:v>
                </c:pt>
                <c:pt idx="8992">
                  <c:v>9</c:v>
                </c:pt>
                <c:pt idx="8993">
                  <c:v>7</c:v>
                </c:pt>
                <c:pt idx="8994">
                  <c:v>10</c:v>
                </c:pt>
                <c:pt idx="8995">
                  <c:v>9</c:v>
                </c:pt>
                <c:pt idx="8996">
                  <c:v>10</c:v>
                </c:pt>
                <c:pt idx="8997">
                  <c:v>9</c:v>
                </c:pt>
                <c:pt idx="8998">
                  <c:v>9</c:v>
                </c:pt>
                <c:pt idx="8999">
                  <c:v>8</c:v>
                </c:pt>
                <c:pt idx="9000">
                  <c:v>7</c:v>
                </c:pt>
                <c:pt idx="9001">
                  <c:v>9</c:v>
                </c:pt>
                <c:pt idx="9002">
                  <c:v>9</c:v>
                </c:pt>
                <c:pt idx="9003">
                  <c:v>9</c:v>
                </c:pt>
                <c:pt idx="9004">
                  <c:v>8</c:v>
                </c:pt>
                <c:pt idx="9005">
                  <c:v>8</c:v>
                </c:pt>
                <c:pt idx="9006">
                  <c:v>7</c:v>
                </c:pt>
                <c:pt idx="9007">
                  <c:v>7</c:v>
                </c:pt>
                <c:pt idx="9008">
                  <c:v>7</c:v>
                </c:pt>
                <c:pt idx="9009">
                  <c:v>7</c:v>
                </c:pt>
                <c:pt idx="9010">
                  <c:v>6</c:v>
                </c:pt>
                <c:pt idx="9011">
                  <c:v>8</c:v>
                </c:pt>
                <c:pt idx="9012">
                  <c:v>6</c:v>
                </c:pt>
                <c:pt idx="9013">
                  <c:v>9</c:v>
                </c:pt>
                <c:pt idx="9014">
                  <c:v>9</c:v>
                </c:pt>
                <c:pt idx="9015">
                  <c:v>9</c:v>
                </c:pt>
                <c:pt idx="9016">
                  <c:v>9</c:v>
                </c:pt>
                <c:pt idx="9017">
                  <c:v>8</c:v>
                </c:pt>
                <c:pt idx="9018">
                  <c:v>9</c:v>
                </c:pt>
                <c:pt idx="9019">
                  <c:v>6</c:v>
                </c:pt>
                <c:pt idx="9020">
                  <c:v>7</c:v>
                </c:pt>
                <c:pt idx="9021">
                  <c:v>7</c:v>
                </c:pt>
                <c:pt idx="9022">
                  <c:v>7</c:v>
                </c:pt>
                <c:pt idx="9023">
                  <c:v>7</c:v>
                </c:pt>
                <c:pt idx="9024">
                  <c:v>6</c:v>
                </c:pt>
                <c:pt idx="9025">
                  <c:v>9</c:v>
                </c:pt>
                <c:pt idx="9026">
                  <c:v>7</c:v>
                </c:pt>
                <c:pt idx="9027">
                  <c:v>7</c:v>
                </c:pt>
                <c:pt idx="9028">
                  <c:v>8</c:v>
                </c:pt>
                <c:pt idx="9029">
                  <c:v>7</c:v>
                </c:pt>
                <c:pt idx="9030">
                  <c:v>7</c:v>
                </c:pt>
                <c:pt idx="9031">
                  <c:v>8</c:v>
                </c:pt>
                <c:pt idx="9032">
                  <c:v>7</c:v>
                </c:pt>
                <c:pt idx="9033">
                  <c:v>7</c:v>
                </c:pt>
                <c:pt idx="9034">
                  <c:v>7</c:v>
                </c:pt>
                <c:pt idx="9035">
                  <c:v>9</c:v>
                </c:pt>
                <c:pt idx="9036">
                  <c:v>7</c:v>
                </c:pt>
                <c:pt idx="9037">
                  <c:v>6</c:v>
                </c:pt>
                <c:pt idx="9038">
                  <c:v>6</c:v>
                </c:pt>
                <c:pt idx="9039">
                  <c:v>6</c:v>
                </c:pt>
                <c:pt idx="9040">
                  <c:v>6</c:v>
                </c:pt>
                <c:pt idx="9041">
                  <c:v>4</c:v>
                </c:pt>
                <c:pt idx="9042">
                  <c:v>7</c:v>
                </c:pt>
                <c:pt idx="9043">
                  <c:v>6</c:v>
                </c:pt>
                <c:pt idx="9044">
                  <c:v>7</c:v>
                </c:pt>
                <c:pt idx="9045">
                  <c:v>6</c:v>
                </c:pt>
                <c:pt idx="9046">
                  <c:v>7</c:v>
                </c:pt>
                <c:pt idx="9047">
                  <c:v>8</c:v>
                </c:pt>
                <c:pt idx="9048">
                  <c:v>6</c:v>
                </c:pt>
                <c:pt idx="9049">
                  <c:v>7</c:v>
                </c:pt>
                <c:pt idx="9050">
                  <c:v>6</c:v>
                </c:pt>
                <c:pt idx="9051">
                  <c:v>6</c:v>
                </c:pt>
                <c:pt idx="9052">
                  <c:v>6</c:v>
                </c:pt>
                <c:pt idx="9053">
                  <c:v>7</c:v>
                </c:pt>
                <c:pt idx="9054">
                  <c:v>6</c:v>
                </c:pt>
                <c:pt idx="9055">
                  <c:v>6</c:v>
                </c:pt>
                <c:pt idx="9056">
                  <c:v>6</c:v>
                </c:pt>
                <c:pt idx="9057">
                  <c:v>6</c:v>
                </c:pt>
                <c:pt idx="9058">
                  <c:v>6</c:v>
                </c:pt>
                <c:pt idx="9059">
                  <c:v>6</c:v>
                </c:pt>
                <c:pt idx="9060">
                  <c:v>6</c:v>
                </c:pt>
                <c:pt idx="9061">
                  <c:v>6</c:v>
                </c:pt>
                <c:pt idx="9062">
                  <c:v>7</c:v>
                </c:pt>
                <c:pt idx="9063">
                  <c:v>6</c:v>
                </c:pt>
                <c:pt idx="9064">
                  <c:v>7</c:v>
                </c:pt>
                <c:pt idx="9065">
                  <c:v>7</c:v>
                </c:pt>
                <c:pt idx="9066">
                  <c:v>7</c:v>
                </c:pt>
                <c:pt idx="9067">
                  <c:v>6</c:v>
                </c:pt>
                <c:pt idx="9068">
                  <c:v>6</c:v>
                </c:pt>
                <c:pt idx="9069">
                  <c:v>7</c:v>
                </c:pt>
                <c:pt idx="9070">
                  <c:v>6</c:v>
                </c:pt>
                <c:pt idx="9071">
                  <c:v>6</c:v>
                </c:pt>
                <c:pt idx="9072">
                  <c:v>6</c:v>
                </c:pt>
                <c:pt idx="9073">
                  <c:v>7</c:v>
                </c:pt>
                <c:pt idx="9074">
                  <c:v>6</c:v>
                </c:pt>
                <c:pt idx="9075">
                  <c:v>6</c:v>
                </c:pt>
                <c:pt idx="9076">
                  <c:v>6</c:v>
                </c:pt>
                <c:pt idx="9077">
                  <c:v>6</c:v>
                </c:pt>
                <c:pt idx="9078">
                  <c:v>7</c:v>
                </c:pt>
                <c:pt idx="9079">
                  <c:v>7</c:v>
                </c:pt>
                <c:pt idx="9080">
                  <c:v>7</c:v>
                </c:pt>
                <c:pt idx="9081">
                  <c:v>9</c:v>
                </c:pt>
                <c:pt idx="9082">
                  <c:v>6</c:v>
                </c:pt>
                <c:pt idx="9083">
                  <c:v>6</c:v>
                </c:pt>
                <c:pt idx="9084">
                  <c:v>6</c:v>
                </c:pt>
                <c:pt idx="9085">
                  <c:v>5</c:v>
                </c:pt>
                <c:pt idx="9086">
                  <c:v>6</c:v>
                </c:pt>
                <c:pt idx="9087">
                  <c:v>5</c:v>
                </c:pt>
                <c:pt idx="9088">
                  <c:v>6</c:v>
                </c:pt>
                <c:pt idx="9089">
                  <c:v>6</c:v>
                </c:pt>
                <c:pt idx="9090">
                  <c:v>7</c:v>
                </c:pt>
                <c:pt idx="9091">
                  <c:v>5</c:v>
                </c:pt>
                <c:pt idx="9092">
                  <c:v>5</c:v>
                </c:pt>
                <c:pt idx="9093">
                  <c:v>7</c:v>
                </c:pt>
                <c:pt idx="9094">
                  <c:v>6</c:v>
                </c:pt>
                <c:pt idx="9095">
                  <c:v>6</c:v>
                </c:pt>
                <c:pt idx="9096">
                  <c:v>6</c:v>
                </c:pt>
                <c:pt idx="9097">
                  <c:v>6</c:v>
                </c:pt>
                <c:pt idx="9098">
                  <c:v>6</c:v>
                </c:pt>
                <c:pt idx="9099">
                  <c:v>6</c:v>
                </c:pt>
                <c:pt idx="9100">
                  <c:v>6</c:v>
                </c:pt>
                <c:pt idx="9101">
                  <c:v>6</c:v>
                </c:pt>
                <c:pt idx="9102">
                  <c:v>6</c:v>
                </c:pt>
                <c:pt idx="9103">
                  <c:v>7</c:v>
                </c:pt>
                <c:pt idx="9104">
                  <c:v>7</c:v>
                </c:pt>
                <c:pt idx="9105">
                  <c:v>6</c:v>
                </c:pt>
                <c:pt idx="9106">
                  <c:v>6</c:v>
                </c:pt>
                <c:pt idx="9107">
                  <c:v>6</c:v>
                </c:pt>
                <c:pt idx="9108">
                  <c:v>6</c:v>
                </c:pt>
                <c:pt idx="9109">
                  <c:v>5</c:v>
                </c:pt>
                <c:pt idx="9110">
                  <c:v>6</c:v>
                </c:pt>
                <c:pt idx="9111">
                  <c:v>6</c:v>
                </c:pt>
                <c:pt idx="9112">
                  <c:v>6</c:v>
                </c:pt>
                <c:pt idx="9113">
                  <c:v>6</c:v>
                </c:pt>
                <c:pt idx="9114">
                  <c:v>7</c:v>
                </c:pt>
                <c:pt idx="9115">
                  <c:v>7</c:v>
                </c:pt>
                <c:pt idx="9116">
                  <c:v>5</c:v>
                </c:pt>
                <c:pt idx="9117">
                  <c:v>7</c:v>
                </c:pt>
                <c:pt idx="9118">
                  <c:v>6</c:v>
                </c:pt>
                <c:pt idx="9119">
                  <c:v>5</c:v>
                </c:pt>
                <c:pt idx="9120">
                  <c:v>6</c:v>
                </c:pt>
                <c:pt idx="9121">
                  <c:v>5</c:v>
                </c:pt>
                <c:pt idx="9122">
                  <c:v>6</c:v>
                </c:pt>
                <c:pt idx="9123">
                  <c:v>7</c:v>
                </c:pt>
                <c:pt idx="9124">
                  <c:v>6</c:v>
                </c:pt>
                <c:pt idx="9125">
                  <c:v>6</c:v>
                </c:pt>
                <c:pt idx="9126">
                  <c:v>5</c:v>
                </c:pt>
                <c:pt idx="9127">
                  <c:v>7</c:v>
                </c:pt>
                <c:pt idx="9128">
                  <c:v>7</c:v>
                </c:pt>
                <c:pt idx="9129">
                  <c:v>7</c:v>
                </c:pt>
                <c:pt idx="9130">
                  <c:v>9</c:v>
                </c:pt>
                <c:pt idx="9131">
                  <c:v>7</c:v>
                </c:pt>
                <c:pt idx="9132">
                  <c:v>8</c:v>
                </c:pt>
                <c:pt idx="9133">
                  <c:v>7</c:v>
                </c:pt>
                <c:pt idx="9134">
                  <c:v>9</c:v>
                </c:pt>
                <c:pt idx="9135">
                  <c:v>9</c:v>
                </c:pt>
                <c:pt idx="9136">
                  <c:v>8</c:v>
                </c:pt>
                <c:pt idx="9137">
                  <c:v>8</c:v>
                </c:pt>
                <c:pt idx="9138">
                  <c:v>7</c:v>
                </c:pt>
                <c:pt idx="9139">
                  <c:v>8</c:v>
                </c:pt>
                <c:pt idx="9140">
                  <c:v>9</c:v>
                </c:pt>
                <c:pt idx="9141">
                  <c:v>9</c:v>
                </c:pt>
                <c:pt idx="9142">
                  <c:v>7</c:v>
                </c:pt>
                <c:pt idx="9143">
                  <c:v>6</c:v>
                </c:pt>
                <c:pt idx="9144">
                  <c:v>7</c:v>
                </c:pt>
                <c:pt idx="9145">
                  <c:v>6</c:v>
                </c:pt>
                <c:pt idx="9146">
                  <c:v>6</c:v>
                </c:pt>
                <c:pt idx="9147">
                  <c:v>7</c:v>
                </c:pt>
                <c:pt idx="9148">
                  <c:v>6</c:v>
                </c:pt>
                <c:pt idx="9149">
                  <c:v>9</c:v>
                </c:pt>
                <c:pt idx="9150">
                  <c:v>6</c:v>
                </c:pt>
                <c:pt idx="9151">
                  <c:v>6</c:v>
                </c:pt>
                <c:pt idx="9152">
                  <c:v>7</c:v>
                </c:pt>
                <c:pt idx="9153">
                  <c:v>6</c:v>
                </c:pt>
                <c:pt idx="9154">
                  <c:v>8</c:v>
                </c:pt>
                <c:pt idx="9155">
                  <c:v>6</c:v>
                </c:pt>
                <c:pt idx="9156">
                  <c:v>8</c:v>
                </c:pt>
                <c:pt idx="9157">
                  <c:v>7</c:v>
                </c:pt>
                <c:pt idx="9158">
                  <c:v>9</c:v>
                </c:pt>
                <c:pt idx="9159">
                  <c:v>9</c:v>
                </c:pt>
                <c:pt idx="9160">
                  <c:v>6</c:v>
                </c:pt>
                <c:pt idx="9161">
                  <c:v>9</c:v>
                </c:pt>
                <c:pt idx="9162">
                  <c:v>8</c:v>
                </c:pt>
                <c:pt idx="9163">
                  <c:v>9</c:v>
                </c:pt>
                <c:pt idx="9164">
                  <c:v>8</c:v>
                </c:pt>
                <c:pt idx="9165">
                  <c:v>7</c:v>
                </c:pt>
                <c:pt idx="9166">
                  <c:v>7</c:v>
                </c:pt>
                <c:pt idx="9167">
                  <c:v>6</c:v>
                </c:pt>
                <c:pt idx="9168">
                  <c:v>8</c:v>
                </c:pt>
                <c:pt idx="9169">
                  <c:v>9</c:v>
                </c:pt>
                <c:pt idx="9170">
                  <c:v>7</c:v>
                </c:pt>
                <c:pt idx="9171">
                  <c:v>9</c:v>
                </c:pt>
                <c:pt idx="9172">
                  <c:v>9</c:v>
                </c:pt>
                <c:pt idx="9173">
                  <c:v>7</c:v>
                </c:pt>
                <c:pt idx="9174">
                  <c:v>9</c:v>
                </c:pt>
                <c:pt idx="9175">
                  <c:v>8</c:v>
                </c:pt>
                <c:pt idx="9176">
                  <c:v>8</c:v>
                </c:pt>
                <c:pt idx="9177">
                  <c:v>7</c:v>
                </c:pt>
                <c:pt idx="9178">
                  <c:v>8</c:v>
                </c:pt>
                <c:pt idx="9179">
                  <c:v>8</c:v>
                </c:pt>
                <c:pt idx="9180">
                  <c:v>9</c:v>
                </c:pt>
                <c:pt idx="9181">
                  <c:v>8</c:v>
                </c:pt>
                <c:pt idx="9182">
                  <c:v>9</c:v>
                </c:pt>
                <c:pt idx="9183">
                  <c:v>10</c:v>
                </c:pt>
                <c:pt idx="9184">
                  <c:v>7</c:v>
                </c:pt>
                <c:pt idx="9185">
                  <c:v>10</c:v>
                </c:pt>
                <c:pt idx="9186">
                  <c:v>7</c:v>
                </c:pt>
                <c:pt idx="9187">
                  <c:v>8</c:v>
                </c:pt>
                <c:pt idx="9188">
                  <c:v>9</c:v>
                </c:pt>
                <c:pt idx="9189">
                  <c:v>10</c:v>
                </c:pt>
                <c:pt idx="9190">
                  <c:v>9</c:v>
                </c:pt>
                <c:pt idx="9191">
                  <c:v>10</c:v>
                </c:pt>
                <c:pt idx="9192">
                  <c:v>10</c:v>
                </c:pt>
                <c:pt idx="9193">
                  <c:v>9</c:v>
                </c:pt>
                <c:pt idx="9194">
                  <c:v>8</c:v>
                </c:pt>
                <c:pt idx="9195">
                  <c:v>10</c:v>
                </c:pt>
                <c:pt idx="9196">
                  <c:v>10</c:v>
                </c:pt>
                <c:pt idx="9197">
                  <c:v>8</c:v>
                </c:pt>
                <c:pt idx="9198">
                  <c:v>11</c:v>
                </c:pt>
                <c:pt idx="9199">
                  <c:v>9</c:v>
                </c:pt>
                <c:pt idx="9200">
                  <c:v>10</c:v>
                </c:pt>
                <c:pt idx="9201">
                  <c:v>7</c:v>
                </c:pt>
                <c:pt idx="9202">
                  <c:v>11</c:v>
                </c:pt>
                <c:pt idx="9203">
                  <c:v>12</c:v>
                </c:pt>
                <c:pt idx="9204">
                  <c:v>12</c:v>
                </c:pt>
                <c:pt idx="9205">
                  <c:v>12</c:v>
                </c:pt>
                <c:pt idx="9206">
                  <c:v>12</c:v>
                </c:pt>
                <c:pt idx="9207">
                  <c:v>12</c:v>
                </c:pt>
                <c:pt idx="9208">
                  <c:v>9</c:v>
                </c:pt>
                <c:pt idx="9209">
                  <c:v>13</c:v>
                </c:pt>
                <c:pt idx="9210">
                  <c:v>13</c:v>
                </c:pt>
                <c:pt idx="9211">
                  <c:v>14</c:v>
                </c:pt>
                <c:pt idx="9212">
                  <c:v>14</c:v>
                </c:pt>
                <c:pt idx="9213">
                  <c:v>12</c:v>
                </c:pt>
                <c:pt idx="9214">
                  <c:v>12</c:v>
                </c:pt>
                <c:pt idx="9215">
                  <c:v>14</c:v>
                </c:pt>
                <c:pt idx="9216">
                  <c:v>14</c:v>
                </c:pt>
                <c:pt idx="9217">
                  <c:v>18</c:v>
                </c:pt>
                <c:pt idx="9218">
                  <c:v>13</c:v>
                </c:pt>
                <c:pt idx="9219">
                  <c:v>12</c:v>
                </c:pt>
                <c:pt idx="9220">
                  <c:v>14</c:v>
                </c:pt>
                <c:pt idx="9221">
                  <c:v>14</c:v>
                </c:pt>
                <c:pt idx="9222">
                  <c:v>16</c:v>
                </c:pt>
                <c:pt idx="9223">
                  <c:v>14</c:v>
                </c:pt>
                <c:pt idx="9224">
                  <c:v>14</c:v>
                </c:pt>
                <c:pt idx="9225">
                  <c:v>13</c:v>
                </c:pt>
                <c:pt idx="9226">
                  <c:v>14</c:v>
                </c:pt>
                <c:pt idx="9227">
                  <c:v>13</c:v>
                </c:pt>
                <c:pt idx="9228">
                  <c:v>14</c:v>
                </c:pt>
                <c:pt idx="9229">
                  <c:v>14</c:v>
                </c:pt>
                <c:pt idx="9230">
                  <c:v>12</c:v>
                </c:pt>
                <c:pt idx="9231">
                  <c:v>14</c:v>
                </c:pt>
                <c:pt idx="9232">
                  <c:v>13</c:v>
                </c:pt>
                <c:pt idx="9233">
                  <c:v>14</c:v>
                </c:pt>
                <c:pt idx="9234">
                  <c:v>13</c:v>
                </c:pt>
                <c:pt idx="9235">
                  <c:v>12</c:v>
                </c:pt>
                <c:pt idx="9236">
                  <c:v>13</c:v>
                </c:pt>
                <c:pt idx="9237">
                  <c:v>13</c:v>
                </c:pt>
                <c:pt idx="9238">
                  <c:v>12</c:v>
                </c:pt>
                <c:pt idx="9239">
                  <c:v>14</c:v>
                </c:pt>
                <c:pt idx="9240">
                  <c:v>17</c:v>
                </c:pt>
                <c:pt idx="9241">
                  <c:v>14</c:v>
                </c:pt>
                <c:pt idx="9242">
                  <c:v>14</c:v>
                </c:pt>
                <c:pt idx="9243">
                  <c:v>15</c:v>
                </c:pt>
                <c:pt idx="9244">
                  <c:v>17</c:v>
                </c:pt>
                <c:pt idx="9245">
                  <c:v>16</c:v>
                </c:pt>
                <c:pt idx="9246">
                  <c:v>18</c:v>
                </c:pt>
                <c:pt idx="9247">
                  <c:v>15</c:v>
                </c:pt>
                <c:pt idx="9248">
                  <c:v>16</c:v>
                </c:pt>
                <c:pt idx="9249">
                  <c:v>16</c:v>
                </c:pt>
                <c:pt idx="9250">
                  <c:v>17</c:v>
                </c:pt>
                <c:pt idx="9251">
                  <c:v>14</c:v>
                </c:pt>
                <c:pt idx="9252">
                  <c:v>13</c:v>
                </c:pt>
                <c:pt idx="9253">
                  <c:v>17</c:v>
                </c:pt>
                <c:pt idx="9254">
                  <c:v>14</c:v>
                </c:pt>
                <c:pt idx="9255">
                  <c:v>16</c:v>
                </c:pt>
                <c:pt idx="9256">
                  <c:v>15</c:v>
                </c:pt>
                <c:pt idx="9257">
                  <c:v>15</c:v>
                </c:pt>
                <c:pt idx="9258">
                  <c:v>15</c:v>
                </c:pt>
                <c:pt idx="9259">
                  <c:v>19</c:v>
                </c:pt>
                <c:pt idx="9260">
                  <c:v>16</c:v>
                </c:pt>
                <c:pt idx="9261">
                  <c:v>15</c:v>
                </c:pt>
                <c:pt idx="9262">
                  <c:v>14</c:v>
                </c:pt>
                <c:pt idx="9263">
                  <c:v>16</c:v>
                </c:pt>
                <c:pt idx="9264">
                  <c:v>16</c:v>
                </c:pt>
                <c:pt idx="9265">
                  <c:v>17</c:v>
                </c:pt>
                <c:pt idx="9266">
                  <c:v>18</c:v>
                </c:pt>
                <c:pt idx="9267">
                  <c:v>16</c:v>
                </c:pt>
                <c:pt idx="9268">
                  <c:v>18</c:v>
                </c:pt>
                <c:pt idx="9269">
                  <c:v>14</c:v>
                </c:pt>
                <c:pt idx="9270">
                  <c:v>18</c:v>
                </c:pt>
                <c:pt idx="9271">
                  <c:v>17</c:v>
                </c:pt>
                <c:pt idx="9272">
                  <c:v>17</c:v>
                </c:pt>
                <c:pt idx="9273">
                  <c:v>17</c:v>
                </c:pt>
                <c:pt idx="9274">
                  <c:v>19</c:v>
                </c:pt>
                <c:pt idx="9275">
                  <c:v>16</c:v>
                </c:pt>
                <c:pt idx="9276">
                  <c:v>16</c:v>
                </c:pt>
                <c:pt idx="9277">
                  <c:v>16</c:v>
                </c:pt>
                <c:pt idx="9278">
                  <c:v>15</c:v>
                </c:pt>
                <c:pt idx="9279">
                  <c:v>15</c:v>
                </c:pt>
                <c:pt idx="9280">
                  <c:v>15</c:v>
                </c:pt>
                <c:pt idx="9281">
                  <c:v>14</c:v>
                </c:pt>
                <c:pt idx="9282">
                  <c:v>13</c:v>
                </c:pt>
                <c:pt idx="9283">
                  <c:v>15</c:v>
                </c:pt>
                <c:pt idx="9284">
                  <c:v>14</c:v>
                </c:pt>
                <c:pt idx="9285">
                  <c:v>15</c:v>
                </c:pt>
                <c:pt idx="9286">
                  <c:v>12</c:v>
                </c:pt>
                <c:pt idx="9287">
                  <c:v>14</c:v>
                </c:pt>
                <c:pt idx="9288">
                  <c:v>15</c:v>
                </c:pt>
                <c:pt idx="9289">
                  <c:v>13</c:v>
                </c:pt>
                <c:pt idx="9290">
                  <c:v>14</c:v>
                </c:pt>
                <c:pt idx="9291">
                  <c:v>13</c:v>
                </c:pt>
                <c:pt idx="9292">
                  <c:v>14</c:v>
                </c:pt>
                <c:pt idx="9293">
                  <c:v>14</c:v>
                </c:pt>
                <c:pt idx="9294">
                  <c:v>14</c:v>
                </c:pt>
                <c:pt idx="9295">
                  <c:v>14</c:v>
                </c:pt>
                <c:pt idx="9296">
                  <c:v>14</c:v>
                </c:pt>
                <c:pt idx="9297">
                  <c:v>18</c:v>
                </c:pt>
                <c:pt idx="9298">
                  <c:v>15</c:v>
                </c:pt>
                <c:pt idx="9299">
                  <c:v>14</c:v>
                </c:pt>
                <c:pt idx="9300">
                  <c:v>13</c:v>
                </c:pt>
                <c:pt idx="9301">
                  <c:v>14</c:v>
                </c:pt>
                <c:pt idx="9302">
                  <c:v>13</c:v>
                </c:pt>
                <c:pt idx="9303">
                  <c:v>7</c:v>
                </c:pt>
                <c:pt idx="9304">
                  <c:v>7</c:v>
                </c:pt>
                <c:pt idx="9305">
                  <c:v>7</c:v>
                </c:pt>
                <c:pt idx="9306">
                  <c:v>7</c:v>
                </c:pt>
                <c:pt idx="9307">
                  <c:v>8</c:v>
                </c:pt>
                <c:pt idx="9308">
                  <c:v>7</c:v>
                </c:pt>
                <c:pt idx="9309">
                  <c:v>7</c:v>
                </c:pt>
                <c:pt idx="9310">
                  <c:v>7</c:v>
                </c:pt>
                <c:pt idx="9311">
                  <c:v>7</c:v>
                </c:pt>
                <c:pt idx="9312">
                  <c:v>7</c:v>
                </c:pt>
                <c:pt idx="9313">
                  <c:v>6</c:v>
                </c:pt>
                <c:pt idx="9314">
                  <c:v>9</c:v>
                </c:pt>
                <c:pt idx="9315">
                  <c:v>8</c:v>
                </c:pt>
                <c:pt idx="9316">
                  <c:v>7</c:v>
                </c:pt>
                <c:pt idx="9317">
                  <c:v>7</c:v>
                </c:pt>
                <c:pt idx="9318">
                  <c:v>6</c:v>
                </c:pt>
                <c:pt idx="9319">
                  <c:v>5</c:v>
                </c:pt>
                <c:pt idx="9320">
                  <c:v>6</c:v>
                </c:pt>
                <c:pt idx="9321">
                  <c:v>6</c:v>
                </c:pt>
                <c:pt idx="9322">
                  <c:v>5</c:v>
                </c:pt>
                <c:pt idx="9323">
                  <c:v>5</c:v>
                </c:pt>
                <c:pt idx="9324">
                  <c:v>6</c:v>
                </c:pt>
                <c:pt idx="9325">
                  <c:v>5</c:v>
                </c:pt>
                <c:pt idx="9326">
                  <c:v>5</c:v>
                </c:pt>
                <c:pt idx="9327">
                  <c:v>6</c:v>
                </c:pt>
                <c:pt idx="9328">
                  <c:v>5</c:v>
                </c:pt>
                <c:pt idx="9329">
                  <c:v>6</c:v>
                </c:pt>
                <c:pt idx="9330">
                  <c:v>4</c:v>
                </c:pt>
                <c:pt idx="9331">
                  <c:v>6</c:v>
                </c:pt>
                <c:pt idx="9332">
                  <c:v>6</c:v>
                </c:pt>
                <c:pt idx="9333">
                  <c:v>5</c:v>
                </c:pt>
                <c:pt idx="9334">
                  <c:v>6</c:v>
                </c:pt>
                <c:pt idx="9335">
                  <c:v>5</c:v>
                </c:pt>
                <c:pt idx="9336">
                  <c:v>6</c:v>
                </c:pt>
                <c:pt idx="9337">
                  <c:v>6</c:v>
                </c:pt>
                <c:pt idx="9338">
                  <c:v>7</c:v>
                </c:pt>
                <c:pt idx="9339">
                  <c:v>6</c:v>
                </c:pt>
                <c:pt idx="9340">
                  <c:v>6</c:v>
                </c:pt>
                <c:pt idx="9341">
                  <c:v>6</c:v>
                </c:pt>
                <c:pt idx="9342">
                  <c:v>6</c:v>
                </c:pt>
                <c:pt idx="9343">
                  <c:v>7</c:v>
                </c:pt>
                <c:pt idx="9344">
                  <c:v>7</c:v>
                </c:pt>
                <c:pt idx="9345">
                  <c:v>8</c:v>
                </c:pt>
                <c:pt idx="9346">
                  <c:v>6</c:v>
                </c:pt>
                <c:pt idx="9347">
                  <c:v>6</c:v>
                </c:pt>
                <c:pt idx="9348">
                  <c:v>6</c:v>
                </c:pt>
                <c:pt idx="9349">
                  <c:v>7</c:v>
                </c:pt>
                <c:pt idx="9350">
                  <c:v>7</c:v>
                </c:pt>
                <c:pt idx="9351">
                  <c:v>9</c:v>
                </c:pt>
                <c:pt idx="9352">
                  <c:v>7</c:v>
                </c:pt>
                <c:pt idx="9353">
                  <c:v>9</c:v>
                </c:pt>
                <c:pt idx="9354">
                  <c:v>6</c:v>
                </c:pt>
                <c:pt idx="9355">
                  <c:v>6</c:v>
                </c:pt>
                <c:pt idx="9356">
                  <c:v>7</c:v>
                </c:pt>
                <c:pt idx="9357">
                  <c:v>6</c:v>
                </c:pt>
                <c:pt idx="9358">
                  <c:v>7</c:v>
                </c:pt>
                <c:pt idx="9359">
                  <c:v>6</c:v>
                </c:pt>
                <c:pt idx="9360">
                  <c:v>6</c:v>
                </c:pt>
                <c:pt idx="9361">
                  <c:v>5</c:v>
                </c:pt>
                <c:pt idx="9362">
                  <c:v>6</c:v>
                </c:pt>
                <c:pt idx="9363">
                  <c:v>5</c:v>
                </c:pt>
                <c:pt idx="9364">
                  <c:v>5</c:v>
                </c:pt>
                <c:pt idx="9365">
                  <c:v>6</c:v>
                </c:pt>
                <c:pt idx="9366">
                  <c:v>5</c:v>
                </c:pt>
                <c:pt idx="9367">
                  <c:v>6</c:v>
                </c:pt>
                <c:pt idx="9368">
                  <c:v>4</c:v>
                </c:pt>
                <c:pt idx="9369">
                  <c:v>4</c:v>
                </c:pt>
                <c:pt idx="9370">
                  <c:v>3</c:v>
                </c:pt>
                <c:pt idx="9371">
                  <c:v>2</c:v>
                </c:pt>
                <c:pt idx="9372">
                  <c:v>3</c:v>
                </c:pt>
                <c:pt idx="9373">
                  <c:v>3</c:v>
                </c:pt>
                <c:pt idx="9374">
                  <c:v>1</c:v>
                </c:pt>
                <c:pt idx="9375">
                  <c:v>2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1</c:v>
                </c:pt>
                <c:pt idx="9383">
                  <c:v>1</c:v>
                </c:pt>
                <c:pt idx="9384">
                  <c:v>2</c:v>
                </c:pt>
                <c:pt idx="9385">
                  <c:v>3</c:v>
                </c:pt>
                <c:pt idx="9386">
                  <c:v>3</c:v>
                </c:pt>
                <c:pt idx="9387">
                  <c:v>5</c:v>
                </c:pt>
                <c:pt idx="9388">
                  <c:v>1</c:v>
                </c:pt>
                <c:pt idx="9389">
                  <c:v>3</c:v>
                </c:pt>
                <c:pt idx="9390">
                  <c:v>2</c:v>
                </c:pt>
                <c:pt idx="9391">
                  <c:v>3</c:v>
                </c:pt>
                <c:pt idx="9392">
                  <c:v>4</c:v>
                </c:pt>
                <c:pt idx="9393">
                  <c:v>2</c:v>
                </c:pt>
                <c:pt idx="9394">
                  <c:v>2</c:v>
                </c:pt>
                <c:pt idx="9395">
                  <c:v>3</c:v>
                </c:pt>
                <c:pt idx="9396">
                  <c:v>1</c:v>
                </c:pt>
                <c:pt idx="9397">
                  <c:v>3</c:v>
                </c:pt>
                <c:pt idx="9398">
                  <c:v>4</c:v>
                </c:pt>
                <c:pt idx="9399">
                  <c:v>2</c:v>
                </c:pt>
                <c:pt idx="9400">
                  <c:v>2</c:v>
                </c:pt>
                <c:pt idx="9401">
                  <c:v>1</c:v>
                </c:pt>
                <c:pt idx="9402">
                  <c:v>2</c:v>
                </c:pt>
                <c:pt idx="9403">
                  <c:v>1</c:v>
                </c:pt>
                <c:pt idx="9404">
                  <c:v>1</c:v>
                </c:pt>
                <c:pt idx="9405">
                  <c:v>0</c:v>
                </c:pt>
                <c:pt idx="9406">
                  <c:v>3</c:v>
                </c:pt>
                <c:pt idx="9407">
                  <c:v>2</c:v>
                </c:pt>
                <c:pt idx="9408">
                  <c:v>4</c:v>
                </c:pt>
                <c:pt idx="9409">
                  <c:v>4</c:v>
                </c:pt>
                <c:pt idx="9410">
                  <c:v>5</c:v>
                </c:pt>
                <c:pt idx="9411">
                  <c:v>5</c:v>
                </c:pt>
                <c:pt idx="9412">
                  <c:v>4</c:v>
                </c:pt>
                <c:pt idx="9413">
                  <c:v>5</c:v>
                </c:pt>
                <c:pt idx="9414">
                  <c:v>3</c:v>
                </c:pt>
                <c:pt idx="9415">
                  <c:v>4</c:v>
                </c:pt>
                <c:pt idx="9416">
                  <c:v>5</c:v>
                </c:pt>
                <c:pt idx="9417">
                  <c:v>5</c:v>
                </c:pt>
                <c:pt idx="9418">
                  <c:v>4</c:v>
                </c:pt>
                <c:pt idx="9419">
                  <c:v>6</c:v>
                </c:pt>
                <c:pt idx="9420">
                  <c:v>5</c:v>
                </c:pt>
                <c:pt idx="9421">
                  <c:v>6</c:v>
                </c:pt>
                <c:pt idx="9422">
                  <c:v>5</c:v>
                </c:pt>
                <c:pt idx="9423">
                  <c:v>5</c:v>
                </c:pt>
                <c:pt idx="9424">
                  <c:v>5</c:v>
                </c:pt>
                <c:pt idx="9425">
                  <c:v>5</c:v>
                </c:pt>
                <c:pt idx="9426">
                  <c:v>5</c:v>
                </c:pt>
                <c:pt idx="9427">
                  <c:v>5</c:v>
                </c:pt>
                <c:pt idx="9428">
                  <c:v>4</c:v>
                </c:pt>
                <c:pt idx="9429">
                  <c:v>1</c:v>
                </c:pt>
                <c:pt idx="9430">
                  <c:v>4</c:v>
                </c:pt>
                <c:pt idx="9431">
                  <c:v>1</c:v>
                </c:pt>
                <c:pt idx="9432">
                  <c:v>4</c:v>
                </c:pt>
                <c:pt idx="9433">
                  <c:v>3</c:v>
                </c:pt>
                <c:pt idx="9434">
                  <c:v>1</c:v>
                </c:pt>
                <c:pt idx="9435">
                  <c:v>1</c:v>
                </c:pt>
                <c:pt idx="9436">
                  <c:v>0</c:v>
                </c:pt>
                <c:pt idx="9437">
                  <c:v>1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1</c:v>
                </c:pt>
                <c:pt idx="9443">
                  <c:v>1</c:v>
                </c:pt>
                <c:pt idx="9444">
                  <c:v>1</c:v>
                </c:pt>
                <c:pt idx="9445">
                  <c:v>0</c:v>
                </c:pt>
                <c:pt idx="9446">
                  <c:v>0</c:v>
                </c:pt>
                <c:pt idx="9447">
                  <c:v>1</c:v>
                </c:pt>
                <c:pt idx="9448">
                  <c:v>1</c:v>
                </c:pt>
                <c:pt idx="9449">
                  <c:v>1</c:v>
                </c:pt>
                <c:pt idx="9450">
                  <c:v>2</c:v>
                </c:pt>
                <c:pt idx="9451">
                  <c:v>1</c:v>
                </c:pt>
                <c:pt idx="9452">
                  <c:v>1</c:v>
                </c:pt>
                <c:pt idx="9453">
                  <c:v>2</c:v>
                </c:pt>
                <c:pt idx="9454">
                  <c:v>2</c:v>
                </c:pt>
                <c:pt idx="9455">
                  <c:v>3</c:v>
                </c:pt>
                <c:pt idx="9456">
                  <c:v>2</c:v>
                </c:pt>
                <c:pt idx="9457">
                  <c:v>2</c:v>
                </c:pt>
                <c:pt idx="9458">
                  <c:v>1</c:v>
                </c:pt>
                <c:pt idx="9459">
                  <c:v>2</c:v>
                </c:pt>
                <c:pt idx="9460">
                  <c:v>2</c:v>
                </c:pt>
                <c:pt idx="9461">
                  <c:v>2</c:v>
                </c:pt>
                <c:pt idx="9462">
                  <c:v>2</c:v>
                </c:pt>
                <c:pt idx="9463">
                  <c:v>2</c:v>
                </c:pt>
                <c:pt idx="9464">
                  <c:v>3</c:v>
                </c:pt>
                <c:pt idx="9465">
                  <c:v>1</c:v>
                </c:pt>
                <c:pt idx="9466">
                  <c:v>2</c:v>
                </c:pt>
                <c:pt idx="9467">
                  <c:v>3</c:v>
                </c:pt>
                <c:pt idx="9468">
                  <c:v>3</c:v>
                </c:pt>
                <c:pt idx="9469">
                  <c:v>3</c:v>
                </c:pt>
                <c:pt idx="9470">
                  <c:v>2</c:v>
                </c:pt>
                <c:pt idx="9471">
                  <c:v>3</c:v>
                </c:pt>
                <c:pt idx="9472">
                  <c:v>5</c:v>
                </c:pt>
                <c:pt idx="9473">
                  <c:v>4</c:v>
                </c:pt>
                <c:pt idx="9474">
                  <c:v>6</c:v>
                </c:pt>
                <c:pt idx="9475">
                  <c:v>5</c:v>
                </c:pt>
                <c:pt idx="9476">
                  <c:v>5</c:v>
                </c:pt>
                <c:pt idx="9477">
                  <c:v>7</c:v>
                </c:pt>
                <c:pt idx="9478">
                  <c:v>3</c:v>
                </c:pt>
                <c:pt idx="9479">
                  <c:v>5</c:v>
                </c:pt>
                <c:pt idx="9480">
                  <c:v>3</c:v>
                </c:pt>
                <c:pt idx="9481">
                  <c:v>4</c:v>
                </c:pt>
                <c:pt idx="9482">
                  <c:v>2</c:v>
                </c:pt>
                <c:pt idx="9483">
                  <c:v>4</c:v>
                </c:pt>
                <c:pt idx="9484">
                  <c:v>3</c:v>
                </c:pt>
                <c:pt idx="9485">
                  <c:v>3</c:v>
                </c:pt>
                <c:pt idx="9486">
                  <c:v>3</c:v>
                </c:pt>
                <c:pt idx="9487">
                  <c:v>3</c:v>
                </c:pt>
                <c:pt idx="9488">
                  <c:v>8</c:v>
                </c:pt>
                <c:pt idx="9489">
                  <c:v>3</c:v>
                </c:pt>
                <c:pt idx="9490">
                  <c:v>5</c:v>
                </c:pt>
                <c:pt idx="9491">
                  <c:v>5</c:v>
                </c:pt>
                <c:pt idx="9492">
                  <c:v>6</c:v>
                </c:pt>
                <c:pt idx="9493">
                  <c:v>6</c:v>
                </c:pt>
                <c:pt idx="9494">
                  <c:v>4</c:v>
                </c:pt>
                <c:pt idx="9495">
                  <c:v>7</c:v>
                </c:pt>
                <c:pt idx="9496">
                  <c:v>8</c:v>
                </c:pt>
                <c:pt idx="9497">
                  <c:v>7</c:v>
                </c:pt>
                <c:pt idx="9498">
                  <c:v>10</c:v>
                </c:pt>
                <c:pt idx="9499">
                  <c:v>7</c:v>
                </c:pt>
                <c:pt idx="9500">
                  <c:v>8</c:v>
                </c:pt>
                <c:pt idx="9501">
                  <c:v>8</c:v>
                </c:pt>
                <c:pt idx="9502">
                  <c:v>7</c:v>
                </c:pt>
                <c:pt idx="9503">
                  <c:v>8</c:v>
                </c:pt>
                <c:pt idx="9504">
                  <c:v>7</c:v>
                </c:pt>
                <c:pt idx="9505">
                  <c:v>7</c:v>
                </c:pt>
                <c:pt idx="9506">
                  <c:v>5</c:v>
                </c:pt>
                <c:pt idx="9507">
                  <c:v>7</c:v>
                </c:pt>
                <c:pt idx="9508">
                  <c:v>8</c:v>
                </c:pt>
                <c:pt idx="9509">
                  <c:v>8</c:v>
                </c:pt>
                <c:pt idx="9510">
                  <c:v>7</c:v>
                </c:pt>
                <c:pt idx="9511">
                  <c:v>8</c:v>
                </c:pt>
                <c:pt idx="9512">
                  <c:v>8</c:v>
                </c:pt>
                <c:pt idx="9513">
                  <c:v>8</c:v>
                </c:pt>
                <c:pt idx="9514">
                  <c:v>9</c:v>
                </c:pt>
                <c:pt idx="9515">
                  <c:v>9</c:v>
                </c:pt>
                <c:pt idx="9516">
                  <c:v>9</c:v>
                </c:pt>
                <c:pt idx="9517">
                  <c:v>8</c:v>
                </c:pt>
                <c:pt idx="9518">
                  <c:v>8</c:v>
                </c:pt>
                <c:pt idx="9519">
                  <c:v>9</c:v>
                </c:pt>
                <c:pt idx="9520">
                  <c:v>11</c:v>
                </c:pt>
                <c:pt idx="9521">
                  <c:v>11</c:v>
                </c:pt>
                <c:pt idx="9522">
                  <c:v>14</c:v>
                </c:pt>
                <c:pt idx="9523">
                  <c:v>10</c:v>
                </c:pt>
                <c:pt idx="9524">
                  <c:v>9</c:v>
                </c:pt>
                <c:pt idx="9525">
                  <c:v>11</c:v>
                </c:pt>
                <c:pt idx="9526">
                  <c:v>10</c:v>
                </c:pt>
                <c:pt idx="9527">
                  <c:v>11</c:v>
                </c:pt>
                <c:pt idx="9528">
                  <c:v>8</c:v>
                </c:pt>
                <c:pt idx="9529">
                  <c:v>11</c:v>
                </c:pt>
                <c:pt idx="9530">
                  <c:v>10</c:v>
                </c:pt>
                <c:pt idx="9531">
                  <c:v>11</c:v>
                </c:pt>
                <c:pt idx="9532">
                  <c:v>11</c:v>
                </c:pt>
                <c:pt idx="9533">
                  <c:v>12</c:v>
                </c:pt>
                <c:pt idx="9534">
                  <c:v>13</c:v>
                </c:pt>
                <c:pt idx="9535">
                  <c:v>10</c:v>
                </c:pt>
                <c:pt idx="9536">
                  <c:v>11</c:v>
                </c:pt>
                <c:pt idx="9537">
                  <c:v>11</c:v>
                </c:pt>
                <c:pt idx="9538">
                  <c:v>11</c:v>
                </c:pt>
                <c:pt idx="9539">
                  <c:v>11</c:v>
                </c:pt>
                <c:pt idx="9540">
                  <c:v>11</c:v>
                </c:pt>
                <c:pt idx="9541">
                  <c:v>11</c:v>
                </c:pt>
                <c:pt idx="9542">
                  <c:v>12</c:v>
                </c:pt>
                <c:pt idx="9543">
                  <c:v>11</c:v>
                </c:pt>
                <c:pt idx="9544">
                  <c:v>13</c:v>
                </c:pt>
                <c:pt idx="9545">
                  <c:v>14</c:v>
                </c:pt>
                <c:pt idx="9546">
                  <c:v>14</c:v>
                </c:pt>
                <c:pt idx="9547">
                  <c:v>14</c:v>
                </c:pt>
                <c:pt idx="9548">
                  <c:v>15</c:v>
                </c:pt>
                <c:pt idx="9549">
                  <c:v>16</c:v>
                </c:pt>
                <c:pt idx="9550">
                  <c:v>15</c:v>
                </c:pt>
                <c:pt idx="9551">
                  <c:v>15</c:v>
                </c:pt>
                <c:pt idx="9552">
                  <c:v>12</c:v>
                </c:pt>
                <c:pt idx="9553">
                  <c:v>15</c:v>
                </c:pt>
                <c:pt idx="9554">
                  <c:v>13</c:v>
                </c:pt>
                <c:pt idx="9555">
                  <c:v>13</c:v>
                </c:pt>
                <c:pt idx="9556">
                  <c:v>15</c:v>
                </c:pt>
                <c:pt idx="9557">
                  <c:v>13</c:v>
                </c:pt>
                <c:pt idx="9558">
                  <c:v>13</c:v>
                </c:pt>
                <c:pt idx="9559">
                  <c:v>13</c:v>
                </c:pt>
                <c:pt idx="9560">
                  <c:v>13</c:v>
                </c:pt>
                <c:pt idx="9561">
                  <c:v>12</c:v>
                </c:pt>
                <c:pt idx="9562">
                  <c:v>12</c:v>
                </c:pt>
                <c:pt idx="9563">
                  <c:v>13</c:v>
                </c:pt>
                <c:pt idx="9564">
                  <c:v>14</c:v>
                </c:pt>
                <c:pt idx="9565">
                  <c:v>13</c:v>
                </c:pt>
                <c:pt idx="9566">
                  <c:v>15</c:v>
                </c:pt>
                <c:pt idx="9567">
                  <c:v>12</c:v>
                </c:pt>
                <c:pt idx="9568">
                  <c:v>14</c:v>
                </c:pt>
                <c:pt idx="9569">
                  <c:v>14</c:v>
                </c:pt>
                <c:pt idx="9570">
                  <c:v>13</c:v>
                </c:pt>
                <c:pt idx="9571">
                  <c:v>13</c:v>
                </c:pt>
                <c:pt idx="9572">
                  <c:v>11</c:v>
                </c:pt>
                <c:pt idx="9573">
                  <c:v>11</c:v>
                </c:pt>
                <c:pt idx="9574">
                  <c:v>8</c:v>
                </c:pt>
                <c:pt idx="9575">
                  <c:v>8</c:v>
                </c:pt>
                <c:pt idx="9576">
                  <c:v>7</c:v>
                </c:pt>
                <c:pt idx="9577">
                  <c:v>7</c:v>
                </c:pt>
                <c:pt idx="9578">
                  <c:v>7</c:v>
                </c:pt>
                <c:pt idx="9579">
                  <c:v>8</c:v>
                </c:pt>
                <c:pt idx="9580">
                  <c:v>9</c:v>
                </c:pt>
                <c:pt idx="9581">
                  <c:v>8</c:v>
                </c:pt>
                <c:pt idx="9582">
                  <c:v>8</c:v>
                </c:pt>
                <c:pt idx="9583">
                  <c:v>8</c:v>
                </c:pt>
                <c:pt idx="9584">
                  <c:v>8</c:v>
                </c:pt>
                <c:pt idx="9585">
                  <c:v>9</c:v>
                </c:pt>
                <c:pt idx="9586">
                  <c:v>9</c:v>
                </c:pt>
                <c:pt idx="9587">
                  <c:v>9</c:v>
                </c:pt>
                <c:pt idx="9588">
                  <c:v>11</c:v>
                </c:pt>
                <c:pt idx="9589">
                  <c:v>10</c:v>
                </c:pt>
                <c:pt idx="9590">
                  <c:v>11</c:v>
                </c:pt>
                <c:pt idx="9591">
                  <c:v>11</c:v>
                </c:pt>
                <c:pt idx="9592">
                  <c:v>9</c:v>
                </c:pt>
                <c:pt idx="9593">
                  <c:v>10</c:v>
                </c:pt>
                <c:pt idx="9594">
                  <c:v>8</c:v>
                </c:pt>
                <c:pt idx="9595">
                  <c:v>9</c:v>
                </c:pt>
                <c:pt idx="9596">
                  <c:v>7</c:v>
                </c:pt>
                <c:pt idx="9597">
                  <c:v>11</c:v>
                </c:pt>
                <c:pt idx="9598">
                  <c:v>9</c:v>
                </c:pt>
                <c:pt idx="9599">
                  <c:v>8</c:v>
                </c:pt>
                <c:pt idx="9600">
                  <c:v>34</c:v>
                </c:pt>
                <c:pt idx="9601">
                  <c:v>9</c:v>
                </c:pt>
                <c:pt idx="9602">
                  <c:v>11</c:v>
                </c:pt>
                <c:pt idx="9603">
                  <c:v>8</c:v>
                </c:pt>
                <c:pt idx="9604">
                  <c:v>10</c:v>
                </c:pt>
                <c:pt idx="9605">
                  <c:v>9</c:v>
                </c:pt>
                <c:pt idx="9606">
                  <c:v>9</c:v>
                </c:pt>
                <c:pt idx="9607">
                  <c:v>9</c:v>
                </c:pt>
                <c:pt idx="9608">
                  <c:v>8</c:v>
                </c:pt>
                <c:pt idx="9609">
                  <c:v>11</c:v>
                </c:pt>
                <c:pt idx="9610">
                  <c:v>13</c:v>
                </c:pt>
                <c:pt idx="9611">
                  <c:v>12</c:v>
                </c:pt>
                <c:pt idx="9612">
                  <c:v>12</c:v>
                </c:pt>
                <c:pt idx="9613">
                  <c:v>11</c:v>
                </c:pt>
                <c:pt idx="9614">
                  <c:v>10</c:v>
                </c:pt>
                <c:pt idx="9615">
                  <c:v>10</c:v>
                </c:pt>
                <c:pt idx="9616">
                  <c:v>8</c:v>
                </c:pt>
                <c:pt idx="9617">
                  <c:v>8</c:v>
                </c:pt>
                <c:pt idx="9618">
                  <c:v>8</c:v>
                </c:pt>
                <c:pt idx="9619">
                  <c:v>8</c:v>
                </c:pt>
                <c:pt idx="9620">
                  <c:v>8</c:v>
                </c:pt>
                <c:pt idx="9621">
                  <c:v>9</c:v>
                </c:pt>
                <c:pt idx="9622">
                  <c:v>8</c:v>
                </c:pt>
                <c:pt idx="9623">
                  <c:v>8</c:v>
                </c:pt>
                <c:pt idx="9624">
                  <c:v>10</c:v>
                </c:pt>
                <c:pt idx="9625">
                  <c:v>7</c:v>
                </c:pt>
                <c:pt idx="9626">
                  <c:v>8</c:v>
                </c:pt>
                <c:pt idx="9627">
                  <c:v>8</c:v>
                </c:pt>
                <c:pt idx="9628">
                  <c:v>8</c:v>
                </c:pt>
                <c:pt idx="9629">
                  <c:v>7</c:v>
                </c:pt>
                <c:pt idx="9630">
                  <c:v>6</c:v>
                </c:pt>
                <c:pt idx="9631">
                  <c:v>8</c:v>
                </c:pt>
                <c:pt idx="9632">
                  <c:v>9</c:v>
                </c:pt>
                <c:pt idx="9633">
                  <c:v>8</c:v>
                </c:pt>
                <c:pt idx="9634">
                  <c:v>10</c:v>
                </c:pt>
                <c:pt idx="9635">
                  <c:v>11</c:v>
                </c:pt>
                <c:pt idx="9636">
                  <c:v>9</c:v>
                </c:pt>
                <c:pt idx="9637">
                  <c:v>8</c:v>
                </c:pt>
                <c:pt idx="9638">
                  <c:v>8</c:v>
                </c:pt>
                <c:pt idx="9639">
                  <c:v>10</c:v>
                </c:pt>
                <c:pt idx="9640">
                  <c:v>9</c:v>
                </c:pt>
                <c:pt idx="9641">
                  <c:v>11</c:v>
                </c:pt>
                <c:pt idx="9642">
                  <c:v>9</c:v>
                </c:pt>
                <c:pt idx="9643">
                  <c:v>9</c:v>
                </c:pt>
                <c:pt idx="9644">
                  <c:v>10</c:v>
                </c:pt>
                <c:pt idx="9645">
                  <c:v>9</c:v>
                </c:pt>
                <c:pt idx="9646">
                  <c:v>9</c:v>
                </c:pt>
                <c:pt idx="9647">
                  <c:v>10</c:v>
                </c:pt>
                <c:pt idx="9648">
                  <c:v>12</c:v>
                </c:pt>
                <c:pt idx="9649">
                  <c:v>7</c:v>
                </c:pt>
                <c:pt idx="9650">
                  <c:v>11</c:v>
                </c:pt>
                <c:pt idx="9651">
                  <c:v>11</c:v>
                </c:pt>
                <c:pt idx="9652">
                  <c:v>12</c:v>
                </c:pt>
                <c:pt idx="9653">
                  <c:v>11</c:v>
                </c:pt>
                <c:pt idx="9654">
                  <c:v>11</c:v>
                </c:pt>
                <c:pt idx="9655">
                  <c:v>11</c:v>
                </c:pt>
                <c:pt idx="9656">
                  <c:v>11</c:v>
                </c:pt>
                <c:pt idx="9657">
                  <c:v>10</c:v>
                </c:pt>
                <c:pt idx="9658">
                  <c:v>11</c:v>
                </c:pt>
                <c:pt idx="9659">
                  <c:v>10</c:v>
                </c:pt>
                <c:pt idx="9660">
                  <c:v>11</c:v>
                </c:pt>
                <c:pt idx="9661">
                  <c:v>12</c:v>
                </c:pt>
                <c:pt idx="9662">
                  <c:v>11</c:v>
                </c:pt>
                <c:pt idx="9663">
                  <c:v>13</c:v>
                </c:pt>
                <c:pt idx="9664">
                  <c:v>11</c:v>
                </c:pt>
                <c:pt idx="9665">
                  <c:v>12</c:v>
                </c:pt>
                <c:pt idx="9666">
                  <c:v>10</c:v>
                </c:pt>
                <c:pt idx="9667">
                  <c:v>12</c:v>
                </c:pt>
                <c:pt idx="9668">
                  <c:v>11</c:v>
                </c:pt>
                <c:pt idx="9669">
                  <c:v>12</c:v>
                </c:pt>
                <c:pt idx="9670">
                  <c:v>9</c:v>
                </c:pt>
                <c:pt idx="9671">
                  <c:v>7</c:v>
                </c:pt>
                <c:pt idx="9672">
                  <c:v>9</c:v>
                </c:pt>
                <c:pt idx="9673">
                  <c:v>8</c:v>
                </c:pt>
                <c:pt idx="9674">
                  <c:v>10</c:v>
                </c:pt>
                <c:pt idx="9675">
                  <c:v>9</c:v>
                </c:pt>
                <c:pt idx="9676">
                  <c:v>9</c:v>
                </c:pt>
                <c:pt idx="9677">
                  <c:v>10</c:v>
                </c:pt>
                <c:pt idx="9678">
                  <c:v>8</c:v>
                </c:pt>
                <c:pt idx="9679">
                  <c:v>9</c:v>
                </c:pt>
                <c:pt idx="9680">
                  <c:v>13</c:v>
                </c:pt>
                <c:pt idx="9681">
                  <c:v>9</c:v>
                </c:pt>
                <c:pt idx="9682">
                  <c:v>11</c:v>
                </c:pt>
                <c:pt idx="9683">
                  <c:v>11</c:v>
                </c:pt>
                <c:pt idx="9684">
                  <c:v>8</c:v>
                </c:pt>
                <c:pt idx="9685">
                  <c:v>11</c:v>
                </c:pt>
                <c:pt idx="9686">
                  <c:v>11</c:v>
                </c:pt>
                <c:pt idx="9687">
                  <c:v>11</c:v>
                </c:pt>
                <c:pt idx="9688">
                  <c:v>9</c:v>
                </c:pt>
                <c:pt idx="9689">
                  <c:v>12</c:v>
                </c:pt>
                <c:pt idx="9690">
                  <c:v>9</c:v>
                </c:pt>
                <c:pt idx="9691">
                  <c:v>11</c:v>
                </c:pt>
                <c:pt idx="9692">
                  <c:v>10</c:v>
                </c:pt>
                <c:pt idx="9693">
                  <c:v>9</c:v>
                </c:pt>
                <c:pt idx="9694">
                  <c:v>9</c:v>
                </c:pt>
                <c:pt idx="9695">
                  <c:v>8</c:v>
                </c:pt>
                <c:pt idx="9696">
                  <c:v>11</c:v>
                </c:pt>
                <c:pt idx="9697">
                  <c:v>11</c:v>
                </c:pt>
                <c:pt idx="9698">
                  <c:v>11</c:v>
                </c:pt>
                <c:pt idx="9699">
                  <c:v>11</c:v>
                </c:pt>
                <c:pt idx="9700">
                  <c:v>11</c:v>
                </c:pt>
                <c:pt idx="9701">
                  <c:v>10</c:v>
                </c:pt>
                <c:pt idx="9702">
                  <c:v>9</c:v>
                </c:pt>
                <c:pt idx="9703">
                  <c:v>12</c:v>
                </c:pt>
                <c:pt idx="9704">
                  <c:v>9</c:v>
                </c:pt>
                <c:pt idx="9705">
                  <c:v>10</c:v>
                </c:pt>
                <c:pt idx="9706">
                  <c:v>10</c:v>
                </c:pt>
                <c:pt idx="9707">
                  <c:v>11</c:v>
                </c:pt>
                <c:pt idx="9708">
                  <c:v>10</c:v>
                </c:pt>
                <c:pt idx="9709">
                  <c:v>11</c:v>
                </c:pt>
                <c:pt idx="9710">
                  <c:v>8</c:v>
                </c:pt>
                <c:pt idx="9711">
                  <c:v>8</c:v>
                </c:pt>
                <c:pt idx="9712">
                  <c:v>5</c:v>
                </c:pt>
                <c:pt idx="9713">
                  <c:v>8</c:v>
                </c:pt>
                <c:pt idx="9714">
                  <c:v>8</c:v>
                </c:pt>
                <c:pt idx="9715">
                  <c:v>8</c:v>
                </c:pt>
                <c:pt idx="9716">
                  <c:v>8</c:v>
                </c:pt>
                <c:pt idx="9717">
                  <c:v>8</c:v>
                </c:pt>
                <c:pt idx="9718">
                  <c:v>10</c:v>
                </c:pt>
                <c:pt idx="9719">
                  <c:v>10</c:v>
                </c:pt>
                <c:pt idx="9720">
                  <c:v>13</c:v>
                </c:pt>
                <c:pt idx="9721">
                  <c:v>12</c:v>
                </c:pt>
                <c:pt idx="9722">
                  <c:v>12</c:v>
                </c:pt>
                <c:pt idx="9723">
                  <c:v>12</c:v>
                </c:pt>
                <c:pt idx="9724">
                  <c:v>12</c:v>
                </c:pt>
                <c:pt idx="9725">
                  <c:v>13</c:v>
                </c:pt>
                <c:pt idx="9726">
                  <c:v>13</c:v>
                </c:pt>
                <c:pt idx="9727">
                  <c:v>12</c:v>
                </c:pt>
                <c:pt idx="9728">
                  <c:v>12</c:v>
                </c:pt>
                <c:pt idx="9729">
                  <c:v>12</c:v>
                </c:pt>
                <c:pt idx="9730">
                  <c:v>13</c:v>
                </c:pt>
                <c:pt idx="9731">
                  <c:v>12</c:v>
                </c:pt>
                <c:pt idx="9732">
                  <c:v>11</c:v>
                </c:pt>
                <c:pt idx="9733">
                  <c:v>12</c:v>
                </c:pt>
                <c:pt idx="9734">
                  <c:v>12</c:v>
                </c:pt>
                <c:pt idx="9735">
                  <c:v>12</c:v>
                </c:pt>
                <c:pt idx="9736">
                  <c:v>15</c:v>
                </c:pt>
                <c:pt idx="9737">
                  <c:v>13</c:v>
                </c:pt>
                <c:pt idx="9738">
                  <c:v>12</c:v>
                </c:pt>
                <c:pt idx="9739">
                  <c:v>12</c:v>
                </c:pt>
                <c:pt idx="9740">
                  <c:v>12</c:v>
                </c:pt>
                <c:pt idx="9741">
                  <c:v>11</c:v>
                </c:pt>
                <c:pt idx="9742">
                  <c:v>12</c:v>
                </c:pt>
                <c:pt idx="9743">
                  <c:v>12</c:v>
                </c:pt>
                <c:pt idx="9744">
                  <c:v>13</c:v>
                </c:pt>
                <c:pt idx="9745">
                  <c:v>13</c:v>
                </c:pt>
                <c:pt idx="9746">
                  <c:v>13</c:v>
                </c:pt>
                <c:pt idx="9747">
                  <c:v>13</c:v>
                </c:pt>
                <c:pt idx="9748">
                  <c:v>15</c:v>
                </c:pt>
                <c:pt idx="9749">
                  <c:v>15</c:v>
                </c:pt>
                <c:pt idx="9750">
                  <c:v>14</c:v>
                </c:pt>
                <c:pt idx="9751">
                  <c:v>13</c:v>
                </c:pt>
                <c:pt idx="9752">
                  <c:v>13</c:v>
                </c:pt>
                <c:pt idx="9753">
                  <c:v>13</c:v>
                </c:pt>
                <c:pt idx="9754">
                  <c:v>13</c:v>
                </c:pt>
                <c:pt idx="9755">
                  <c:v>13</c:v>
                </c:pt>
                <c:pt idx="9756">
                  <c:v>12</c:v>
                </c:pt>
                <c:pt idx="9757">
                  <c:v>14</c:v>
                </c:pt>
                <c:pt idx="9758">
                  <c:v>13</c:v>
                </c:pt>
                <c:pt idx="9759">
                  <c:v>14</c:v>
                </c:pt>
                <c:pt idx="9760">
                  <c:v>15</c:v>
                </c:pt>
                <c:pt idx="9761">
                  <c:v>14</c:v>
                </c:pt>
                <c:pt idx="9762">
                  <c:v>15</c:v>
                </c:pt>
                <c:pt idx="9763">
                  <c:v>12</c:v>
                </c:pt>
                <c:pt idx="9764">
                  <c:v>15</c:v>
                </c:pt>
                <c:pt idx="9765">
                  <c:v>15</c:v>
                </c:pt>
                <c:pt idx="9766">
                  <c:v>15</c:v>
                </c:pt>
                <c:pt idx="9767">
                  <c:v>15</c:v>
                </c:pt>
                <c:pt idx="9768">
                  <c:v>16</c:v>
                </c:pt>
                <c:pt idx="9769">
                  <c:v>15</c:v>
                </c:pt>
                <c:pt idx="9770">
                  <c:v>17</c:v>
                </c:pt>
                <c:pt idx="9771">
                  <c:v>16</c:v>
                </c:pt>
                <c:pt idx="9772">
                  <c:v>15</c:v>
                </c:pt>
                <c:pt idx="9773">
                  <c:v>15</c:v>
                </c:pt>
                <c:pt idx="9774">
                  <c:v>15</c:v>
                </c:pt>
                <c:pt idx="9775">
                  <c:v>14</c:v>
                </c:pt>
                <c:pt idx="9776">
                  <c:v>15</c:v>
                </c:pt>
                <c:pt idx="9777">
                  <c:v>15</c:v>
                </c:pt>
                <c:pt idx="9778">
                  <c:v>13</c:v>
                </c:pt>
                <c:pt idx="9779">
                  <c:v>14</c:v>
                </c:pt>
                <c:pt idx="9780">
                  <c:v>12</c:v>
                </c:pt>
                <c:pt idx="9781">
                  <c:v>15</c:v>
                </c:pt>
                <c:pt idx="9782">
                  <c:v>13</c:v>
                </c:pt>
                <c:pt idx="9783">
                  <c:v>12</c:v>
                </c:pt>
                <c:pt idx="9784">
                  <c:v>13</c:v>
                </c:pt>
                <c:pt idx="9785">
                  <c:v>12</c:v>
                </c:pt>
                <c:pt idx="9786">
                  <c:v>13</c:v>
                </c:pt>
                <c:pt idx="9787">
                  <c:v>13</c:v>
                </c:pt>
                <c:pt idx="9788">
                  <c:v>14</c:v>
                </c:pt>
                <c:pt idx="9789">
                  <c:v>13</c:v>
                </c:pt>
                <c:pt idx="9790">
                  <c:v>14</c:v>
                </c:pt>
                <c:pt idx="9791">
                  <c:v>15</c:v>
                </c:pt>
                <c:pt idx="9792">
                  <c:v>13</c:v>
                </c:pt>
                <c:pt idx="9793">
                  <c:v>13</c:v>
                </c:pt>
                <c:pt idx="9794">
                  <c:v>12</c:v>
                </c:pt>
                <c:pt idx="9795">
                  <c:v>12</c:v>
                </c:pt>
                <c:pt idx="9796">
                  <c:v>12</c:v>
                </c:pt>
                <c:pt idx="9797">
                  <c:v>13</c:v>
                </c:pt>
                <c:pt idx="9798">
                  <c:v>13</c:v>
                </c:pt>
                <c:pt idx="9799">
                  <c:v>15</c:v>
                </c:pt>
                <c:pt idx="9800">
                  <c:v>14</c:v>
                </c:pt>
                <c:pt idx="9801">
                  <c:v>15</c:v>
                </c:pt>
                <c:pt idx="9802">
                  <c:v>13</c:v>
                </c:pt>
                <c:pt idx="9803">
                  <c:v>15</c:v>
                </c:pt>
                <c:pt idx="9804">
                  <c:v>15</c:v>
                </c:pt>
                <c:pt idx="9805">
                  <c:v>13</c:v>
                </c:pt>
                <c:pt idx="9806">
                  <c:v>12</c:v>
                </c:pt>
                <c:pt idx="9807">
                  <c:v>9</c:v>
                </c:pt>
                <c:pt idx="9808">
                  <c:v>11</c:v>
                </c:pt>
                <c:pt idx="9809">
                  <c:v>10</c:v>
                </c:pt>
                <c:pt idx="9810">
                  <c:v>11</c:v>
                </c:pt>
                <c:pt idx="9811">
                  <c:v>11</c:v>
                </c:pt>
                <c:pt idx="9812">
                  <c:v>11</c:v>
                </c:pt>
                <c:pt idx="9813">
                  <c:v>9</c:v>
                </c:pt>
                <c:pt idx="9814">
                  <c:v>8</c:v>
                </c:pt>
                <c:pt idx="9815">
                  <c:v>12</c:v>
                </c:pt>
                <c:pt idx="9816">
                  <c:v>9</c:v>
                </c:pt>
                <c:pt idx="9817">
                  <c:v>8</c:v>
                </c:pt>
                <c:pt idx="9818">
                  <c:v>9</c:v>
                </c:pt>
                <c:pt idx="9819">
                  <c:v>8</c:v>
                </c:pt>
                <c:pt idx="9820">
                  <c:v>9</c:v>
                </c:pt>
                <c:pt idx="9821">
                  <c:v>10</c:v>
                </c:pt>
                <c:pt idx="9822">
                  <c:v>8</c:v>
                </c:pt>
                <c:pt idx="9823">
                  <c:v>9</c:v>
                </c:pt>
                <c:pt idx="9824">
                  <c:v>8</c:v>
                </c:pt>
                <c:pt idx="9825">
                  <c:v>11</c:v>
                </c:pt>
                <c:pt idx="9826">
                  <c:v>8</c:v>
                </c:pt>
                <c:pt idx="9827">
                  <c:v>11</c:v>
                </c:pt>
                <c:pt idx="9828">
                  <c:v>12</c:v>
                </c:pt>
                <c:pt idx="9829">
                  <c:v>11</c:v>
                </c:pt>
                <c:pt idx="9830">
                  <c:v>11</c:v>
                </c:pt>
                <c:pt idx="9831">
                  <c:v>11</c:v>
                </c:pt>
                <c:pt idx="9832">
                  <c:v>13</c:v>
                </c:pt>
                <c:pt idx="9833">
                  <c:v>12</c:v>
                </c:pt>
                <c:pt idx="9834">
                  <c:v>12</c:v>
                </c:pt>
                <c:pt idx="9835">
                  <c:v>12</c:v>
                </c:pt>
                <c:pt idx="9836">
                  <c:v>12</c:v>
                </c:pt>
                <c:pt idx="9837">
                  <c:v>11</c:v>
                </c:pt>
                <c:pt idx="9838">
                  <c:v>10</c:v>
                </c:pt>
                <c:pt idx="9839">
                  <c:v>11</c:v>
                </c:pt>
                <c:pt idx="9840">
                  <c:v>11</c:v>
                </c:pt>
                <c:pt idx="9841">
                  <c:v>12</c:v>
                </c:pt>
                <c:pt idx="9842">
                  <c:v>13</c:v>
                </c:pt>
                <c:pt idx="9843">
                  <c:v>12</c:v>
                </c:pt>
                <c:pt idx="9844">
                  <c:v>12</c:v>
                </c:pt>
                <c:pt idx="9845">
                  <c:v>12</c:v>
                </c:pt>
                <c:pt idx="9846">
                  <c:v>11</c:v>
                </c:pt>
                <c:pt idx="9847">
                  <c:v>12</c:v>
                </c:pt>
                <c:pt idx="9848">
                  <c:v>11</c:v>
                </c:pt>
                <c:pt idx="9849">
                  <c:v>13</c:v>
                </c:pt>
                <c:pt idx="9850">
                  <c:v>12</c:v>
                </c:pt>
                <c:pt idx="9851">
                  <c:v>12</c:v>
                </c:pt>
                <c:pt idx="9852">
                  <c:v>13</c:v>
                </c:pt>
                <c:pt idx="9853">
                  <c:v>12</c:v>
                </c:pt>
                <c:pt idx="9854">
                  <c:v>13</c:v>
                </c:pt>
                <c:pt idx="9855">
                  <c:v>11</c:v>
                </c:pt>
                <c:pt idx="9856">
                  <c:v>13</c:v>
                </c:pt>
                <c:pt idx="9857">
                  <c:v>12</c:v>
                </c:pt>
                <c:pt idx="9858">
                  <c:v>11</c:v>
                </c:pt>
                <c:pt idx="9859">
                  <c:v>12</c:v>
                </c:pt>
                <c:pt idx="9860">
                  <c:v>13</c:v>
                </c:pt>
                <c:pt idx="9861">
                  <c:v>12</c:v>
                </c:pt>
                <c:pt idx="9862">
                  <c:v>12</c:v>
                </c:pt>
                <c:pt idx="9863">
                  <c:v>13</c:v>
                </c:pt>
                <c:pt idx="9864">
                  <c:v>13</c:v>
                </c:pt>
                <c:pt idx="9865">
                  <c:v>13</c:v>
                </c:pt>
                <c:pt idx="9866">
                  <c:v>12</c:v>
                </c:pt>
                <c:pt idx="9867">
                  <c:v>11</c:v>
                </c:pt>
                <c:pt idx="9868">
                  <c:v>12</c:v>
                </c:pt>
                <c:pt idx="9869">
                  <c:v>12</c:v>
                </c:pt>
                <c:pt idx="9870">
                  <c:v>12</c:v>
                </c:pt>
                <c:pt idx="9871">
                  <c:v>13</c:v>
                </c:pt>
                <c:pt idx="9872">
                  <c:v>13</c:v>
                </c:pt>
                <c:pt idx="9873">
                  <c:v>13</c:v>
                </c:pt>
                <c:pt idx="9874">
                  <c:v>13</c:v>
                </c:pt>
                <c:pt idx="9875">
                  <c:v>14</c:v>
                </c:pt>
                <c:pt idx="9876">
                  <c:v>14</c:v>
                </c:pt>
                <c:pt idx="9877">
                  <c:v>14</c:v>
                </c:pt>
                <c:pt idx="9878">
                  <c:v>14</c:v>
                </c:pt>
                <c:pt idx="9879">
                  <c:v>11</c:v>
                </c:pt>
                <c:pt idx="9880">
                  <c:v>14</c:v>
                </c:pt>
                <c:pt idx="9881">
                  <c:v>13</c:v>
                </c:pt>
                <c:pt idx="9882">
                  <c:v>15</c:v>
                </c:pt>
                <c:pt idx="9883">
                  <c:v>16</c:v>
                </c:pt>
                <c:pt idx="9884">
                  <c:v>14</c:v>
                </c:pt>
                <c:pt idx="9885">
                  <c:v>15</c:v>
                </c:pt>
                <c:pt idx="9886">
                  <c:v>16</c:v>
                </c:pt>
                <c:pt idx="9887">
                  <c:v>15</c:v>
                </c:pt>
                <c:pt idx="9888">
                  <c:v>14</c:v>
                </c:pt>
                <c:pt idx="9889">
                  <c:v>13</c:v>
                </c:pt>
                <c:pt idx="9890">
                  <c:v>15</c:v>
                </c:pt>
                <c:pt idx="9891">
                  <c:v>15</c:v>
                </c:pt>
                <c:pt idx="9892">
                  <c:v>14</c:v>
                </c:pt>
                <c:pt idx="9893">
                  <c:v>15</c:v>
                </c:pt>
                <c:pt idx="9894">
                  <c:v>17</c:v>
                </c:pt>
                <c:pt idx="9895">
                  <c:v>13</c:v>
                </c:pt>
                <c:pt idx="9896">
                  <c:v>11</c:v>
                </c:pt>
                <c:pt idx="9897">
                  <c:v>12</c:v>
                </c:pt>
                <c:pt idx="9898">
                  <c:v>13</c:v>
                </c:pt>
                <c:pt idx="9899">
                  <c:v>11</c:v>
                </c:pt>
                <c:pt idx="9900">
                  <c:v>13</c:v>
                </c:pt>
                <c:pt idx="9901">
                  <c:v>11</c:v>
                </c:pt>
                <c:pt idx="9902">
                  <c:v>12</c:v>
                </c:pt>
                <c:pt idx="9903">
                  <c:v>12</c:v>
                </c:pt>
                <c:pt idx="9904">
                  <c:v>12</c:v>
                </c:pt>
                <c:pt idx="9905">
                  <c:v>11</c:v>
                </c:pt>
                <c:pt idx="9906">
                  <c:v>8</c:v>
                </c:pt>
                <c:pt idx="9907">
                  <c:v>13</c:v>
                </c:pt>
                <c:pt idx="9908">
                  <c:v>12</c:v>
                </c:pt>
                <c:pt idx="9909">
                  <c:v>13</c:v>
                </c:pt>
                <c:pt idx="9910">
                  <c:v>14</c:v>
                </c:pt>
                <c:pt idx="9911">
                  <c:v>13</c:v>
                </c:pt>
                <c:pt idx="9912">
                  <c:v>14</c:v>
                </c:pt>
                <c:pt idx="9913">
                  <c:v>15</c:v>
                </c:pt>
                <c:pt idx="9914">
                  <c:v>15</c:v>
                </c:pt>
                <c:pt idx="9915">
                  <c:v>15</c:v>
                </c:pt>
                <c:pt idx="9916">
                  <c:v>14</c:v>
                </c:pt>
                <c:pt idx="9917">
                  <c:v>17</c:v>
                </c:pt>
                <c:pt idx="9918">
                  <c:v>14</c:v>
                </c:pt>
                <c:pt idx="9919">
                  <c:v>16</c:v>
                </c:pt>
                <c:pt idx="9920">
                  <c:v>15</c:v>
                </c:pt>
                <c:pt idx="9921">
                  <c:v>15</c:v>
                </c:pt>
                <c:pt idx="9922">
                  <c:v>15</c:v>
                </c:pt>
                <c:pt idx="9923">
                  <c:v>13</c:v>
                </c:pt>
                <c:pt idx="9924">
                  <c:v>14</c:v>
                </c:pt>
                <c:pt idx="9925">
                  <c:v>13</c:v>
                </c:pt>
                <c:pt idx="9926">
                  <c:v>15</c:v>
                </c:pt>
                <c:pt idx="9927">
                  <c:v>15</c:v>
                </c:pt>
                <c:pt idx="9928">
                  <c:v>18</c:v>
                </c:pt>
                <c:pt idx="9929">
                  <c:v>17</c:v>
                </c:pt>
                <c:pt idx="9930">
                  <c:v>14</c:v>
                </c:pt>
                <c:pt idx="9931">
                  <c:v>17</c:v>
                </c:pt>
                <c:pt idx="9932">
                  <c:v>15</c:v>
                </c:pt>
                <c:pt idx="9933">
                  <c:v>15</c:v>
                </c:pt>
                <c:pt idx="9934">
                  <c:v>15</c:v>
                </c:pt>
                <c:pt idx="9935">
                  <c:v>16</c:v>
                </c:pt>
                <c:pt idx="9936">
                  <c:v>16</c:v>
                </c:pt>
                <c:pt idx="9937">
                  <c:v>18</c:v>
                </c:pt>
                <c:pt idx="9938">
                  <c:v>15</c:v>
                </c:pt>
                <c:pt idx="9939">
                  <c:v>18</c:v>
                </c:pt>
                <c:pt idx="9940">
                  <c:v>11</c:v>
                </c:pt>
                <c:pt idx="9941">
                  <c:v>12</c:v>
                </c:pt>
                <c:pt idx="9942">
                  <c:v>11</c:v>
                </c:pt>
                <c:pt idx="9943">
                  <c:v>9</c:v>
                </c:pt>
                <c:pt idx="9944">
                  <c:v>10</c:v>
                </c:pt>
                <c:pt idx="9945">
                  <c:v>9</c:v>
                </c:pt>
                <c:pt idx="9946">
                  <c:v>10</c:v>
                </c:pt>
                <c:pt idx="9947">
                  <c:v>10</c:v>
                </c:pt>
                <c:pt idx="9948">
                  <c:v>13</c:v>
                </c:pt>
                <c:pt idx="9949">
                  <c:v>12</c:v>
                </c:pt>
                <c:pt idx="9950">
                  <c:v>12</c:v>
                </c:pt>
                <c:pt idx="9951">
                  <c:v>13</c:v>
                </c:pt>
                <c:pt idx="9952">
                  <c:v>10</c:v>
                </c:pt>
                <c:pt idx="9953">
                  <c:v>11</c:v>
                </c:pt>
                <c:pt idx="9954">
                  <c:v>10</c:v>
                </c:pt>
                <c:pt idx="9955">
                  <c:v>10</c:v>
                </c:pt>
                <c:pt idx="9956">
                  <c:v>9</c:v>
                </c:pt>
                <c:pt idx="9957">
                  <c:v>8</c:v>
                </c:pt>
                <c:pt idx="9958">
                  <c:v>10</c:v>
                </c:pt>
                <c:pt idx="9959">
                  <c:v>9</c:v>
                </c:pt>
                <c:pt idx="9960">
                  <c:v>10</c:v>
                </c:pt>
                <c:pt idx="9961">
                  <c:v>11</c:v>
                </c:pt>
                <c:pt idx="9962">
                  <c:v>9</c:v>
                </c:pt>
                <c:pt idx="9963">
                  <c:v>8</c:v>
                </c:pt>
                <c:pt idx="9964">
                  <c:v>8</c:v>
                </c:pt>
                <c:pt idx="9965">
                  <c:v>8</c:v>
                </c:pt>
                <c:pt idx="9966">
                  <c:v>8</c:v>
                </c:pt>
                <c:pt idx="9967">
                  <c:v>6</c:v>
                </c:pt>
                <c:pt idx="9968">
                  <c:v>8</c:v>
                </c:pt>
                <c:pt idx="9969">
                  <c:v>7</c:v>
                </c:pt>
                <c:pt idx="9970">
                  <c:v>8</c:v>
                </c:pt>
                <c:pt idx="9971">
                  <c:v>8</c:v>
                </c:pt>
                <c:pt idx="9972">
                  <c:v>8</c:v>
                </c:pt>
                <c:pt idx="9973">
                  <c:v>11</c:v>
                </c:pt>
                <c:pt idx="9974">
                  <c:v>7</c:v>
                </c:pt>
                <c:pt idx="9975">
                  <c:v>9</c:v>
                </c:pt>
                <c:pt idx="9976">
                  <c:v>8</c:v>
                </c:pt>
                <c:pt idx="9977">
                  <c:v>9</c:v>
                </c:pt>
                <c:pt idx="9978">
                  <c:v>8</c:v>
                </c:pt>
                <c:pt idx="9979">
                  <c:v>9</c:v>
                </c:pt>
                <c:pt idx="9980">
                  <c:v>8</c:v>
                </c:pt>
                <c:pt idx="9981">
                  <c:v>8</c:v>
                </c:pt>
                <c:pt idx="9982">
                  <c:v>8</c:v>
                </c:pt>
                <c:pt idx="9983">
                  <c:v>9</c:v>
                </c:pt>
                <c:pt idx="9984">
                  <c:v>9</c:v>
                </c:pt>
                <c:pt idx="9985">
                  <c:v>10</c:v>
                </c:pt>
                <c:pt idx="9986">
                  <c:v>8</c:v>
                </c:pt>
                <c:pt idx="9987">
                  <c:v>8</c:v>
                </c:pt>
                <c:pt idx="9988">
                  <c:v>9</c:v>
                </c:pt>
                <c:pt idx="9989">
                  <c:v>9</c:v>
                </c:pt>
                <c:pt idx="9990">
                  <c:v>9</c:v>
                </c:pt>
                <c:pt idx="9991">
                  <c:v>8</c:v>
                </c:pt>
                <c:pt idx="9992">
                  <c:v>11</c:v>
                </c:pt>
                <c:pt idx="9993">
                  <c:v>9</c:v>
                </c:pt>
                <c:pt idx="9994">
                  <c:v>10</c:v>
                </c:pt>
                <c:pt idx="9995">
                  <c:v>10</c:v>
                </c:pt>
                <c:pt idx="9996">
                  <c:v>11</c:v>
                </c:pt>
                <c:pt idx="9997">
                  <c:v>9</c:v>
                </c:pt>
                <c:pt idx="9998">
                  <c:v>7</c:v>
                </c:pt>
                <c:pt idx="9999">
                  <c:v>10</c:v>
                </c:pt>
                <c:pt idx="10000">
                  <c:v>9</c:v>
                </c:pt>
                <c:pt idx="10001">
                  <c:v>10</c:v>
                </c:pt>
                <c:pt idx="10002">
                  <c:v>11</c:v>
                </c:pt>
                <c:pt idx="10003">
                  <c:v>9</c:v>
                </c:pt>
                <c:pt idx="10004">
                  <c:v>11</c:v>
                </c:pt>
                <c:pt idx="10005">
                  <c:v>11</c:v>
                </c:pt>
                <c:pt idx="10006">
                  <c:v>11</c:v>
                </c:pt>
                <c:pt idx="10007">
                  <c:v>13</c:v>
                </c:pt>
                <c:pt idx="10008">
                  <c:v>11</c:v>
                </c:pt>
                <c:pt idx="10009">
                  <c:v>12</c:v>
                </c:pt>
                <c:pt idx="10010">
                  <c:v>11</c:v>
                </c:pt>
                <c:pt idx="10011">
                  <c:v>11</c:v>
                </c:pt>
                <c:pt idx="10012">
                  <c:v>12</c:v>
                </c:pt>
                <c:pt idx="10013">
                  <c:v>11</c:v>
                </c:pt>
                <c:pt idx="10014">
                  <c:v>13</c:v>
                </c:pt>
                <c:pt idx="10015">
                  <c:v>13</c:v>
                </c:pt>
                <c:pt idx="10016">
                  <c:v>14</c:v>
                </c:pt>
                <c:pt idx="10017">
                  <c:v>13</c:v>
                </c:pt>
                <c:pt idx="10018">
                  <c:v>14</c:v>
                </c:pt>
                <c:pt idx="10019">
                  <c:v>15</c:v>
                </c:pt>
                <c:pt idx="10020">
                  <c:v>13</c:v>
                </c:pt>
                <c:pt idx="10021">
                  <c:v>14</c:v>
                </c:pt>
                <c:pt idx="10022">
                  <c:v>13</c:v>
                </c:pt>
                <c:pt idx="10023">
                  <c:v>13</c:v>
                </c:pt>
                <c:pt idx="10024">
                  <c:v>13</c:v>
                </c:pt>
                <c:pt idx="10025">
                  <c:v>13</c:v>
                </c:pt>
                <c:pt idx="10026">
                  <c:v>14</c:v>
                </c:pt>
                <c:pt idx="10027">
                  <c:v>14</c:v>
                </c:pt>
                <c:pt idx="10028">
                  <c:v>13</c:v>
                </c:pt>
                <c:pt idx="10029">
                  <c:v>14</c:v>
                </c:pt>
                <c:pt idx="10030">
                  <c:v>14</c:v>
                </c:pt>
                <c:pt idx="10031">
                  <c:v>14</c:v>
                </c:pt>
                <c:pt idx="10032">
                  <c:v>15</c:v>
                </c:pt>
                <c:pt idx="10033">
                  <c:v>15</c:v>
                </c:pt>
                <c:pt idx="10034">
                  <c:v>15</c:v>
                </c:pt>
                <c:pt idx="10035">
                  <c:v>14</c:v>
                </c:pt>
                <c:pt idx="10036">
                  <c:v>16</c:v>
                </c:pt>
                <c:pt idx="10037">
                  <c:v>13</c:v>
                </c:pt>
                <c:pt idx="10038">
                  <c:v>15</c:v>
                </c:pt>
                <c:pt idx="10039">
                  <c:v>14</c:v>
                </c:pt>
                <c:pt idx="10040">
                  <c:v>15</c:v>
                </c:pt>
                <c:pt idx="10041">
                  <c:v>18</c:v>
                </c:pt>
                <c:pt idx="10042">
                  <c:v>14</c:v>
                </c:pt>
                <c:pt idx="10043">
                  <c:v>16</c:v>
                </c:pt>
                <c:pt idx="10044">
                  <c:v>14</c:v>
                </c:pt>
                <c:pt idx="10045">
                  <c:v>14</c:v>
                </c:pt>
                <c:pt idx="10046">
                  <c:v>13</c:v>
                </c:pt>
                <c:pt idx="10047">
                  <c:v>13</c:v>
                </c:pt>
                <c:pt idx="10048">
                  <c:v>12</c:v>
                </c:pt>
                <c:pt idx="10049">
                  <c:v>13</c:v>
                </c:pt>
                <c:pt idx="10050">
                  <c:v>14</c:v>
                </c:pt>
                <c:pt idx="10051">
                  <c:v>14</c:v>
                </c:pt>
                <c:pt idx="10052">
                  <c:v>15</c:v>
                </c:pt>
                <c:pt idx="10053">
                  <c:v>14</c:v>
                </c:pt>
                <c:pt idx="10054">
                  <c:v>13</c:v>
                </c:pt>
                <c:pt idx="10055">
                  <c:v>13</c:v>
                </c:pt>
                <c:pt idx="10056">
                  <c:v>13</c:v>
                </c:pt>
                <c:pt idx="10057">
                  <c:v>13</c:v>
                </c:pt>
                <c:pt idx="10058">
                  <c:v>14</c:v>
                </c:pt>
                <c:pt idx="10059">
                  <c:v>12</c:v>
                </c:pt>
                <c:pt idx="10060">
                  <c:v>15</c:v>
                </c:pt>
                <c:pt idx="10061">
                  <c:v>15</c:v>
                </c:pt>
                <c:pt idx="10062">
                  <c:v>15</c:v>
                </c:pt>
                <c:pt idx="10063">
                  <c:v>14</c:v>
                </c:pt>
                <c:pt idx="10064">
                  <c:v>15</c:v>
                </c:pt>
                <c:pt idx="10065">
                  <c:v>13</c:v>
                </c:pt>
                <c:pt idx="10066">
                  <c:v>11</c:v>
                </c:pt>
                <c:pt idx="10067">
                  <c:v>14</c:v>
                </c:pt>
                <c:pt idx="10068">
                  <c:v>13</c:v>
                </c:pt>
                <c:pt idx="10069">
                  <c:v>14</c:v>
                </c:pt>
                <c:pt idx="10070">
                  <c:v>14</c:v>
                </c:pt>
                <c:pt idx="10071">
                  <c:v>12</c:v>
                </c:pt>
                <c:pt idx="10072">
                  <c:v>13</c:v>
                </c:pt>
                <c:pt idx="10073">
                  <c:v>14</c:v>
                </c:pt>
                <c:pt idx="10074">
                  <c:v>12</c:v>
                </c:pt>
                <c:pt idx="10075">
                  <c:v>13</c:v>
                </c:pt>
                <c:pt idx="10076">
                  <c:v>12</c:v>
                </c:pt>
                <c:pt idx="10077">
                  <c:v>13</c:v>
                </c:pt>
                <c:pt idx="10078">
                  <c:v>11</c:v>
                </c:pt>
                <c:pt idx="10079">
                  <c:v>13</c:v>
                </c:pt>
                <c:pt idx="10080">
                  <c:v>13</c:v>
                </c:pt>
                <c:pt idx="10081">
                  <c:v>13</c:v>
                </c:pt>
                <c:pt idx="10082">
                  <c:v>13</c:v>
                </c:pt>
                <c:pt idx="10083">
                  <c:v>12</c:v>
                </c:pt>
                <c:pt idx="10084">
                  <c:v>13</c:v>
                </c:pt>
                <c:pt idx="10085">
                  <c:v>13</c:v>
                </c:pt>
                <c:pt idx="10086">
                  <c:v>16</c:v>
                </c:pt>
                <c:pt idx="10087">
                  <c:v>14</c:v>
                </c:pt>
                <c:pt idx="10088">
                  <c:v>13</c:v>
                </c:pt>
                <c:pt idx="10089">
                  <c:v>14</c:v>
                </c:pt>
                <c:pt idx="10090">
                  <c:v>12</c:v>
                </c:pt>
                <c:pt idx="10091">
                  <c:v>15</c:v>
                </c:pt>
                <c:pt idx="10092">
                  <c:v>13</c:v>
                </c:pt>
                <c:pt idx="10093">
                  <c:v>13</c:v>
                </c:pt>
                <c:pt idx="10094">
                  <c:v>13</c:v>
                </c:pt>
                <c:pt idx="10095">
                  <c:v>12</c:v>
                </c:pt>
                <c:pt idx="10096">
                  <c:v>13</c:v>
                </c:pt>
                <c:pt idx="10097">
                  <c:v>14</c:v>
                </c:pt>
                <c:pt idx="10098">
                  <c:v>14</c:v>
                </c:pt>
                <c:pt idx="10099">
                  <c:v>14</c:v>
                </c:pt>
                <c:pt idx="10100">
                  <c:v>13</c:v>
                </c:pt>
                <c:pt idx="10101">
                  <c:v>14</c:v>
                </c:pt>
                <c:pt idx="10102">
                  <c:v>15</c:v>
                </c:pt>
                <c:pt idx="10103">
                  <c:v>13</c:v>
                </c:pt>
                <c:pt idx="10104">
                  <c:v>15</c:v>
                </c:pt>
                <c:pt idx="10105">
                  <c:v>13</c:v>
                </c:pt>
                <c:pt idx="10106">
                  <c:v>14</c:v>
                </c:pt>
                <c:pt idx="10107">
                  <c:v>13</c:v>
                </c:pt>
                <c:pt idx="10108">
                  <c:v>16</c:v>
                </c:pt>
                <c:pt idx="10109">
                  <c:v>13</c:v>
                </c:pt>
                <c:pt idx="10110">
                  <c:v>11</c:v>
                </c:pt>
                <c:pt idx="10111">
                  <c:v>11</c:v>
                </c:pt>
                <c:pt idx="10112">
                  <c:v>8</c:v>
                </c:pt>
                <c:pt idx="10113">
                  <c:v>11</c:v>
                </c:pt>
                <c:pt idx="10114">
                  <c:v>11</c:v>
                </c:pt>
                <c:pt idx="10115">
                  <c:v>12</c:v>
                </c:pt>
                <c:pt idx="10116">
                  <c:v>10</c:v>
                </c:pt>
                <c:pt idx="10117">
                  <c:v>9</c:v>
                </c:pt>
                <c:pt idx="10118">
                  <c:v>11</c:v>
                </c:pt>
                <c:pt idx="10119">
                  <c:v>11</c:v>
                </c:pt>
                <c:pt idx="10120">
                  <c:v>11</c:v>
                </c:pt>
                <c:pt idx="10121">
                  <c:v>10</c:v>
                </c:pt>
                <c:pt idx="10122">
                  <c:v>10</c:v>
                </c:pt>
                <c:pt idx="10123">
                  <c:v>10</c:v>
                </c:pt>
                <c:pt idx="10124">
                  <c:v>11</c:v>
                </c:pt>
                <c:pt idx="10125">
                  <c:v>11</c:v>
                </c:pt>
                <c:pt idx="10126">
                  <c:v>12</c:v>
                </c:pt>
                <c:pt idx="10127">
                  <c:v>11</c:v>
                </c:pt>
                <c:pt idx="10128">
                  <c:v>11</c:v>
                </c:pt>
                <c:pt idx="10129">
                  <c:v>10</c:v>
                </c:pt>
                <c:pt idx="10130">
                  <c:v>11</c:v>
                </c:pt>
                <c:pt idx="10131">
                  <c:v>11</c:v>
                </c:pt>
                <c:pt idx="10132">
                  <c:v>11</c:v>
                </c:pt>
                <c:pt idx="10133">
                  <c:v>11</c:v>
                </c:pt>
                <c:pt idx="10134">
                  <c:v>11</c:v>
                </c:pt>
                <c:pt idx="10135">
                  <c:v>12</c:v>
                </c:pt>
                <c:pt idx="10136">
                  <c:v>11</c:v>
                </c:pt>
                <c:pt idx="10137">
                  <c:v>12</c:v>
                </c:pt>
                <c:pt idx="10138">
                  <c:v>13</c:v>
                </c:pt>
                <c:pt idx="10139">
                  <c:v>13</c:v>
                </c:pt>
                <c:pt idx="10140">
                  <c:v>13</c:v>
                </c:pt>
                <c:pt idx="10141">
                  <c:v>13</c:v>
                </c:pt>
                <c:pt idx="10142">
                  <c:v>14</c:v>
                </c:pt>
                <c:pt idx="10143">
                  <c:v>11</c:v>
                </c:pt>
                <c:pt idx="10144">
                  <c:v>12</c:v>
                </c:pt>
                <c:pt idx="10145">
                  <c:v>11</c:v>
                </c:pt>
                <c:pt idx="10146">
                  <c:v>12</c:v>
                </c:pt>
                <c:pt idx="10147">
                  <c:v>11</c:v>
                </c:pt>
                <c:pt idx="10148">
                  <c:v>10</c:v>
                </c:pt>
                <c:pt idx="10149">
                  <c:v>11</c:v>
                </c:pt>
                <c:pt idx="10150">
                  <c:v>11</c:v>
                </c:pt>
                <c:pt idx="10151">
                  <c:v>10</c:v>
                </c:pt>
                <c:pt idx="10152">
                  <c:v>10</c:v>
                </c:pt>
                <c:pt idx="10153">
                  <c:v>7</c:v>
                </c:pt>
                <c:pt idx="10154">
                  <c:v>11</c:v>
                </c:pt>
                <c:pt idx="10155">
                  <c:v>11</c:v>
                </c:pt>
                <c:pt idx="10156">
                  <c:v>11</c:v>
                </c:pt>
                <c:pt idx="10157">
                  <c:v>11</c:v>
                </c:pt>
                <c:pt idx="10158">
                  <c:v>10</c:v>
                </c:pt>
                <c:pt idx="10159">
                  <c:v>11</c:v>
                </c:pt>
                <c:pt idx="10160">
                  <c:v>9</c:v>
                </c:pt>
                <c:pt idx="10161">
                  <c:v>10</c:v>
                </c:pt>
                <c:pt idx="10162">
                  <c:v>10</c:v>
                </c:pt>
                <c:pt idx="10163">
                  <c:v>8</c:v>
                </c:pt>
                <c:pt idx="10164">
                  <c:v>8</c:v>
                </c:pt>
                <c:pt idx="10165">
                  <c:v>7</c:v>
                </c:pt>
                <c:pt idx="10166">
                  <c:v>10</c:v>
                </c:pt>
                <c:pt idx="10167">
                  <c:v>9</c:v>
                </c:pt>
                <c:pt idx="10168">
                  <c:v>8</c:v>
                </c:pt>
                <c:pt idx="10169">
                  <c:v>9</c:v>
                </c:pt>
                <c:pt idx="10170">
                  <c:v>8</c:v>
                </c:pt>
                <c:pt idx="10171">
                  <c:v>10</c:v>
                </c:pt>
                <c:pt idx="10172">
                  <c:v>12</c:v>
                </c:pt>
                <c:pt idx="10173">
                  <c:v>11</c:v>
                </c:pt>
                <c:pt idx="10174">
                  <c:v>11</c:v>
                </c:pt>
                <c:pt idx="10175">
                  <c:v>10</c:v>
                </c:pt>
                <c:pt idx="10176">
                  <c:v>12</c:v>
                </c:pt>
                <c:pt idx="10177">
                  <c:v>12</c:v>
                </c:pt>
                <c:pt idx="10178">
                  <c:v>12</c:v>
                </c:pt>
                <c:pt idx="10179">
                  <c:v>13</c:v>
                </c:pt>
                <c:pt idx="10180">
                  <c:v>12</c:v>
                </c:pt>
                <c:pt idx="10181">
                  <c:v>13</c:v>
                </c:pt>
                <c:pt idx="10182">
                  <c:v>12</c:v>
                </c:pt>
                <c:pt idx="10183">
                  <c:v>13</c:v>
                </c:pt>
                <c:pt idx="10184">
                  <c:v>12</c:v>
                </c:pt>
                <c:pt idx="10185">
                  <c:v>13</c:v>
                </c:pt>
                <c:pt idx="10186">
                  <c:v>13</c:v>
                </c:pt>
                <c:pt idx="10187">
                  <c:v>16</c:v>
                </c:pt>
                <c:pt idx="10188">
                  <c:v>13</c:v>
                </c:pt>
                <c:pt idx="10189">
                  <c:v>13</c:v>
                </c:pt>
                <c:pt idx="10190">
                  <c:v>14</c:v>
                </c:pt>
                <c:pt idx="10191">
                  <c:v>14</c:v>
                </c:pt>
                <c:pt idx="10192">
                  <c:v>13</c:v>
                </c:pt>
                <c:pt idx="10193">
                  <c:v>14</c:v>
                </c:pt>
                <c:pt idx="10194">
                  <c:v>15</c:v>
                </c:pt>
                <c:pt idx="10195">
                  <c:v>14</c:v>
                </c:pt>
                <c:pt idx="10196">
                  <c:v>15</c:v>
                </c:pt>
                <c:pt idx="10197">
                  <c:v>13</c:v>
                </c:pt>
                <c:pt idx="10198">
                  <c:v>13</c:v>
                </c:pt>
                <c:pt idx="10199">
                  <c:v>13</c:v>
                </c:pt>
                <c:pt idx="10200">
                  <c:v>13</c:v>
                </c:pt>
                <c:pt idx="10201">
                  <c:v>14</c:v>
                </c:pt>
                <c:pt idx="10202">
                  <c:v>14</c:v>
                </c:pt>
                <c:pt idx="10203">
                  <c:v>15</c:v>
                </c:pt>
                <c:pt idx="10204">
                  <c:v>13</c:v>
                </c:pt>
                <c:pt idx="10205">
                  <c:v>13</c:v>
                </c:pt>
                <c:pt idx="10206">
                  <c:v>13</c:v>
                </c:pt>
                <c:pt idx="10207">
                  <c:v>13</c:v>
                </c:pt>
                <c:pt idx="10208">
                  <c:v>12</c:v>
                </c:pt>
                <c:pt idx="10209">
                  <c:v>12</c:v>
                </c:pt>
                <c:pt idx="10210">
                  <c:v>13</c:v>
                </c:pt>
                <c:pt idx="10211">
                  <c:v>11</c:v>
                </c:pt>
                <c:pt idx="10212">
                  <c:v>12</c:v>
                </c:pt>
                <c:pt idx="10213">
                  <c:v>13</c:v>
                </c:pt>
                <c:pt idx="10214">
                  <c:v>13</c:v>
                </c:pt>
                <c:pt idx="10215">
                  <c:v>13</c:v>
                </c:pt>
                <c:pt idx="10216">
                  <c:v>12</c:v>
                </c:pt>
                <c:pt idx="10217">
                  <c:v>14</c:v>
                </c:pt>
                <c:pt idx="10218">
                  <c:v>14</c:v>
                </c:pt>
                <c:pt idx="10219">
                  <c:v>12</c:v>
                </c:pt>
                <c:pt idx="10220">
                  <c:v>15</c:v>
                </c:pt>
                <c:pt idx="10221">
                  <c:v>15</c:v>
                </c:pt>
                <c:pt idx="10222">
                  <c:v>14</c:v>
                </c:pt>
                <c:pt idx="10223">
                  <c:v>16</c:v>
                </c:pt>
                <c:pt idx="10224">
                  <c:v>14</c:v>
                </c:pt>
                <c:pt idx="10225">
                  <c:v>15</c:v>
                </c:pt>
                <c:pt idx="10226">
                  <c:v>13</c:v>
                </c:pt>
                <c:pt idx="10227">
                  <c:v>15</c:v>
                </c:pt>
                <c:pt idx="10228">
                  <c:v>13</c:v>
                </c:pt>
                <c:pt idx="10229">
                  <c:v>15</c:v>
                </c:pt>
                <c:pt idx="10230">
                  <c:v>14</c:v>
                </c:pt>
                <c:pt idx="10231">
                  <c:v>15</c:v>
                </c:pt>
                <c:pt idx="10232">
                  <c:v>17</c:v>
                </c:pt>
                <c:pt idx="10233">
                  <c:v>13</c:v>
                </c:pt>
                <c:pt idx="10234">
                  <c:v>15</c:v>
                </c:pt>
                <c:pt idx="10235">
                  <c:v>14</c:v>
                </c:pt>
                <c:pt idx="10236">
                  <c:v>15</c:v>
                </c:pt>
                <c:pt idx="10237">
                  <c:v>15</c:v>
                </c:pt>
                <c:pt idx="10238">
                  <c:v>15</c:v>
                </c:pt>
                <c:pt idx="10239">
                  <c:v>15</c:v>
                </c:pt>
                <c:pt idx="10240">
                  <c:v>15</c:v>
                </c:pt>
                <c:pt idx="10241">
                  <c:v>15</c:v>
                </c:pt>
                <c:pt idx="10242">
                  <c:v>14</c:v>
                </c:pt>
                <c:pt idx="10243">
                  <c:v>13</c:v>
                </c:pt>
                <c:pt idx="10244">
                  <c:v>15</c:v>
                </c:pt>
                <c:pt idx="10245">
                  <c:v>14</c:v>
                </c:pt>
                <c:pt idx="10246">
                  <c:v>13</c:v>
                </c:pt>
                <c:pt idx="10247">
                  <c:v>13</c:v>
                </c:pt>
                <c:pt idx="10248">
                  <c:v>13</c:v>
                </c:pt>
                <c:pt idx="10249">
                  <c:v>13</c:v>
                </c:pt>
                <c:pt idx="10250">
                  <c:v>11</c:v>
                </c:pt>
                <c:pt idx="10251">
                  <c:v>12</c:v>
                </c:pt>
                <c:pt idx="10252">
                  <c:v>11</c:v>
                </c:pt>
                <c:pt idx="10253">
                  <c:v>12</c:v>
                </c:pt>
                <c:pt idx="10254">
                  <c:v>11</c:v>
                </c:pt>
                <c:pt idx="10255">
                  <c:v>12</c:v>
                </c:pt>
                <c:pt idx="10256">
                  <c:v>9</c:v>
                </c:pt>
                <c:pt idx="10257">
                  <c:v>9</c:v>
                </c:pt>
                <c:pt idx="10258">
                  <c:v>10</c:v>
                </c:pt>
                <c:pt idx="10259">
                  <c:v>8</c:v>
                </c:pt>
                <c:pt idx="10260">
                  <c:v>8</c:v>
                </c:pt>
                <c:pt idx="10261">
                  <c:v>10</c:v>
                </c:pt>
                <c:pt idx="10262">
                  <c:v>8</c:v>
                </c:pt>
                <c:pt idx="10263">
                  <c:v>8</c:v>
                </c:pt>
                <c:pt idx="10264">
                  <c:v>9</c:v>
                </c:pt>
                <c:pt idx="10265">
                  <c:v>7</c:v>
                </c:pt>
                <c:pt idx="10266">
                  <c:v>10</c:v>
                </c:pt>
                <c:pt idx="10267">
                  <c:v>5</c:v>
                </c:pt>
                <c:pt idx="10268">
                  <c:v>7</c:v>
                </c:pt>
                <c:pt idx="10269">
                  <c:v>7</c:v>
                </c:pt>
                <c:pt idx="10270">
                  <c:v>7</c:v>
                </c:pt>
                <c:pt idx="10271">
                  <c:v>8</c:v>
                </c:pt>
                <c:pt idx="10272">
                  <c:v>7</c:v>
                </c:pt>
                <c:pt idx="10273">
                  <c:v>7</c:v>
                </c:pt>
                <c:pt idx="10274">
                  <c:v>5</c:v>
                </c:pt>
                <c:pt idx="10275">
                  <c:v>7</c:v>
                </c:pt>
                <c:pt idx="10276">
                  <c:v>7</c:v>
                </c:pt>
                <c:pt idx="10277">
                  <c:v>7</c:v>
                </c:pt>
                <c:pt idx="10278">
                  <c:v>8</c:v>
                </c:pt>
                <c:pt idx="10279">
                  <c:v>7</c:v>
                </c:pt>
                <c:pt idx="10280">
                  <c:v>8</c:v>
                </c:pt>
                <c:pt idx="10281">
                  <c:v>7</c:v>
                </c:pt>
                <c:pt idx="10282">
                  <c:v>8</c:v>
                </c:pt>
                <c:pt idx="10283">
                  <c:v>7</c:v>
                </c:pt>
                <c:pt idx="10284">
                  <c:v>7</c:v>
                </c:pt>
                <c:pt idx="10285">
                  <c:v>8</c:v>
                </c:pt>
                <c:pt idx="10286">
                  <c:v>8</c:v>
                </c:pt>
                <c:pt idx="10287">
                  <c:v>8</c:v>
                </c:pt>
                <c:pt idx="10288">
                  <c:v>10</c:v>
                </c:pt>
                <c:pt idx="10289">
                  <c:v>11</c:v>
                </c:pt>
                <c:pt idx="10290">
                  <c:v>9</c:v>
                </c:pt>
                <c:pt idx="10291">
                  <c:v>8</c:v>
                </c:pt>
                <c:pt idx="10292">
                  <c:v>9</c:v>
                </c:pt>
                <c:pt idx="10293">
                  <c:v>8</c:v>
                </c:pt>
                <c:pt idx="10294">
                  <c:v>8</c:v>
                </c:pt>
                <c:pt idx="10295">
                  <c:v>11</c:v>
                </c:pt>
                <c:pt idx="10296">
                  <c:v>10</c:v>
                </c:pt>
                <c:pt idx="10297">
                  <c:v>9</c:v>
                </c:pt>
                <c:pt idx="10298">
                  <c:v>7</c:v>
                </c:pt>
                <c:pt idx="10299">
                  <c:v>10</c:v>
                </c:pt>
                <c:pt idx="10300">
                  <c:v>11</c:v>
                </c:pt>
                <c:pt idx="10301">
                  <c:v>8</c:v>
                </c:pt>
                <c:pt idx="10302">
                  <c:v>10</c:v>
                </c:pt>
                <c:pt idx="10303">
                  <c:v>9</c:v>
                </c:pt>
                <c:pt idx="10304">
                  <c:v>10</c:v>
                </c:pt>
                <c:pt idx="10305">
                  <c:v>7</c:v>
                </c:pt>
                <c:pt idx="10306">
                  <c:v>11</c:v>
                </c:pt>
                <c:pt idx="10307">
                  <c:v>9</c:v>
                </c:pt>
                <c:pt idx="10308">
                  <c:v>11</c:v>
                </c:pt>
                <c:pt idx="10309">
                  <c:v>11</c:v>
                </c:pt>
                <c:pt idx="10310">
                  <c:v>11</c:v>
                </c:pt>
                <c:pt idx="10311">
                  <c:v>12</c:v>
                </c:pt>
                <c:pt idx="10312">
                  <c:v>12</c:v>
                </c:pt>
                <c:pt idx="10313">
                  <c:v>12</c:v>
                </c:pt>
                <c:pt idx="10314">
                  <c:v>11</c:v>
                </c:pt>
                <c:pt idx="10315">
                  <c:v>11</c:v>
                </c:pt>
                <c:pt idx="10316">
                  <c:v>12</c:v>
                </c:pt>
                <c:pt idx="10317">
                  <c:v>12</c:v>
                </c:pt>
                <c:pt idx="10318">
                  <c:v>12</c:v>
                </c:pt>
                <c:pt idx="10319">
                  <c:v>13</c:v>
                </c:pt>
                <c:pt idx="10320">
                  <c:v>12</c:v>
                </c:pt>
                <c:pt idx="10321">
                  <c:v>11</c:v>
                </c:pt>
                <c:pt idx="10322">
                  <c:v>8</c:v>
                </c:pt>
                <c:pt idx="10323">
                  <c:v>12</c:v>
                </c:pt>
                <c:pt idx="10324">
                  <c:v>12</c:v>
                </c:pt>
                <c:pt idx="10325">
                  <c:v>12</c:v>
                </c:pt>
                <c:pt idx="10326">
                  <c:v>13</c:v>
                </c:pt>
                <c:pt idx="10327">
                  <c:v>11</c:v>
                </c:pt>
                <c:pt idx="10328">
                  <c:v>12</c:v>
                </c:pt>
                <c:pt idx="10329">
                  <c:v>12</c:v>
                </c:pt>
                <c:pt idx="10330">
                  <c:v>13</c:v>
                </c:pt>
                <c:pt idx="10331">
                  <c:v>12</c:v>
                </c:pt>
                <c:pt idx="10332">
                  <c:v>13</c:v>
                </c:pt>
                <c:pt idx="10333">
                  <c:v>14</c:v>
                </c:pt>
                <c:pt idx="10334">
                  <c:v>12</c:v>
                </c:pt>
                <c:pt idx="10335">
                  <c:v>14</c:v>
                </c:pt>
                <c:pt idx="10336">
                  <c:v>13</c:v>
                </c:pt>
                <c:pt idx="10337">
                  <c:v>14</c:v>
                </c:pt>
                <c:pt idx="10338">
                  <c:v>15</c:v>
                </c:pt>
                <c:pt idx="10339">
                  <c:v>15</c:v>
                </c:pt>
                <c:pt idx="10340">
                  <c:v>16</c:v>
                </c:pt>
                <c:pt idx="10341">
                  <c:v>15</c:v>
                </c:pt>
                <c:pt idx="10342">
                  <c:v>14</c:v>
                </c:pt>
                <c:pt idx="10343">
                  <c:v>15</c:v>
                </c:pt>
                <c:pt idx="10344">
                  <c:v>15</c:v>
                </c:pt>
                <c:pt idx="10345">
                  <c:v>18</c:v>
                </c:pt>
                <c:pt idx="10346">
                  <c:v>13</c:v>
                </c:pt>
                <c:pt idx="10347">
                  <c:v>14</c:v>
                </c:pt>
                <c:pt idx="10348">
                  <c:v>15</c:v>
                </c:pt>
                <c:pt idx="10349">
                  <c:v>13</c:v>
                </c:pt>
                <c:pt idx="10350">
                  <c:v>15</c:v>
                </c:pt>
                <c:pt idx="10351">
                  <c:v>14</c:v>
                </c:pt>
                <c:pt idx="10352">
                  <c:v>15</c:v>
                </c:pt>
                <c:pt idx="10353">
                  <c:v>15</c:v>
                </c:pt>
                <c:pt idx="10354">
                  <c:v>16</c:v>
                </c:pt>
                <c:pt idx="10355">
                  <c:v>16</c:v>
                </c:pt>
                <c:pt idx="10356">
                  <c:v>15</c:v>
                </c:pt>
                <c:pt idx="10357">
                  <c:v>17</c:v>
                </c:pt>
                <c:pt idx="10358">
                  <c:v>15</c:v>
                </c:pt>
                <c:pt idx="10359">
                  <c:v>16</c:v>
                </c:pt>
                <c:pt idx="10360">
                  <c:v>16</c:v>
                </c:pt>
                <c:pt idx="10361">
                  <c:v>17</c:v>
                </c:pt>
                <c:pt idx="10362">
                  <c:v>16</c:v>
                </c:pt>
                <c:pt idx="10363">
                  <c:v>17</c:v>
                </c:pt>
                <c:pt idx="10364">
                  <c:v>15</c:v>
                </c:pt>
                <c:pt idx="10365">
                  <c:v>15</c:v>
                </c:pt>
                <c:pt idx="10366">
                  <c:v>15</c:v>
                </c:pt>
                <c:pt idx="10367">
                  <c:v>18</c:v>
                </c:pt>
                <c:pt idx="10368">
                  <c:v>16</c:v>
                </c:pt>
                <c:pt idx="10369">
                  <c:v>15</c:v>
                </c:pt>
                <c:pt idx="10370">
                  <c:v>15</c:v>
                </c:pt>
                <c:pt idx="10371">
                  <c:v>15</c:v>
                </c:pt>
                <c:pt idx="10372">
                  <c:v>17</c:v>
                </c:pt>
                <c:pt idx="10373">
                  <c:v>13</c:v>
                </c:pt>
                <c:pt idx="10374">
                  <c:v>15</c:v>
                </c:pt>
                <c:pt idx="10375">
                  <c:v>13</c:v>
                </c:pt>
                <c:pt idx="10376">
                  <c:v>15</c:v>
                </c:pt>
                <c:pt idx="10377">
                  <c:v>16</c:v>
                </c:pt>
                <c:pt idx="10378">
                  <c:v>17</c:v>
                </c:pt>
                <c:pt idx="10379">
                  <c:v>19</c:v>
                </c:pt>
                <c:pt idx="10380">
                  <c:v>14</c:v>
                </c:pt>
                <c:pt idx="10381">
                  <c:v>15</c:v>
                </c:pt>
                <c:pt idx="10382">
                  <c:v>13</c:v>
                </c:pt>
                <c:pt idx="10383">
                  <c:v>11</c:v>
                </c:pt>
                <c:pt idx="10384">
                  <c:v>12</c:v>
                </c:pt>
                <c:pt idx="10385">
                  <c:v>9</c:v>
                </c:pt>
                <c:pt idx="10386">
                  <c:v>11</c:v>
                </c:pt>
                <c:pt idx="10387">
                  <c:v>11</c:v>
                </c:pt>
                <c:pt idx="10388">
                  <c:v>11</c:v>
                </c:pt>
                <c:pt idx="10389">
                  <c:v>12</c:v>
                </c:pt>
                <c:pt idx="10390">
                  <c:v>11</c:v>
                </c:pt>
                <c:pt idx="10391">
                  <c:v>14</c:v>
                </c:pt>
                <c:pt idx="10392">
                  <c:v>14</c:v>
                </c:pt>
                <c:pt idx="10393">
                  <c:v>13</c:v>
                </c:pt>
                <c:pt idx="10394">
                  <c:v>18</c:v>
                </c:pt>
                <c:pt idx="10395">
                  <c:v>18</c:v>
                </c:pt>
                <c:pt idx="10396">
                  <c:v>19</c:v>
                </c:pt>
                <c:pt idx="10397">
                  <c:v>19</c:v>
                </c:pt>
                <c:pt idx="10398">
                  <c:v>23</c:v>
                </c:pt>
                <c:pt idx="10399">
                  <c:v>23</c:v>
                </c:pt>
                <c:pt idx="10400">
                  <c:v>25</c:v>
                </c:pt>
                <c:pt idx="10401">
                  <c:v>26</c:v>
                </c:pt>
                <c:pt idx="10402">
                  <c:v>25</c:v>
                </c:pt>
                <c:pt idx="10403">
                  <c:v>26</c:v>
                </c:pt>
                <c:pt idx="10404">
                  <c:v>25</c:v>
                </c:pt>
                <c:pt idx="10405">
                  <c:v>25</c:v>
                </c:pt>
                <c:pt idx="10406">
                  <c:v>23</c:v>
                </c:pt>
                <c:pt idx="10407">
                  <c:v>25</c:v>
                </c:pt>
                <c:pt idx="10408">
                  <c:v>25</c:v>
                </c:pt>
                <c:pt idx="10409">
                  <c:v>25</c:v>
                </c:pt>
                <c:pt idx="10410">
                  <c:v>24</c:v>
                </c:pt>
                <c:pt idx="10411">
                  <c:v>24</c:v>
                </c:pt>
                <c:pt idx="10412">
                  <c:v>23</c:v>
                </c:pt>
                <c:pt idx="10413">
                  <c:v>25</c:v>
                </c:pt>
                <c:pt idx="10414">
                  <c:v>25</c:v>
                </c:pt>
                <c:pt idx="10415">
                  <c:v>25</c:v>
                </c:pt>
                <c:pt idx="10416">
                  <c:v>24</c:v>
                </c:pt>
                <c:pt idx="10417">
                  <c:v>21</c:v>
                </c:pt>
                <c:pt idx="10418">
                  <c:v>22</c:v>
                </c:pt>
                <c:pt idx="10419">
                  <c:v>21</c:v>
                </c:pt>
                <c:pt idx="10420">
                  <c:v>22</c:v>
                </c:pt>
                <c:pt idx="10421">
                  <c:v>22</c:v>
                </c:pt>
                <c:pt idx="10422">
                  <c:v>23</c:v>
                </c:pt>
                <c:pt idx="10423">
                  <c:v>21</c:v>
                </c:pt>
                <c:pt idx="10424">
                  <c:v>19</c:v>
                </c:pt>
                <c:pt idx="10425">
                  <c:v>21</c:v>
                </c:pt>
                <c:pt idx="10426">
                  <c:v>19</c:v>
                </c:pt>
                <c:pt idx="10427">
                  <c:v>21</c:v>
                </c:pt>
                <c:pt idx="10428">
                  <c:v>21</c:v>
                </c:pt>
                <c:pt idx="10429">
                  <c:v>19</c:v>
                </c:pt>
                <c:pt idx="10430">
                  <c:v>48</c:v>
                </c:pt>
                <c:pt idx="10431">
                  <c:v>15</c:v>
                </c:pt>
                <c:pt idx="10432">
                  <c:v>16</c:v>
                </c:pt>
                <c:pt idx="10433">
                  <c:v>16</c:v>
                </c:pt>
                <c:pt idx="10434">
                  <c:v>16</c:v>
                </c:pt>
                <c:pt idx="10435">
                  <c:v>18</c:v>
                </c:pt>
                <c:pt idx="10436">
                  <c:v>19</c:v>
                </c:pt>
                <c:pt idx="10437">
                  <c:v>18</c:v>
                </c:pt>
                <c:pt idx="10438">
                  <c:v>19</c:v>
                </c:pt>
                <c:pt idx="10439">
                  <c:v>18</c:v>
                </c:pt>
                <c:pt idx="10440">
                  <c:v>19</c:v>
                </c:pt>
                <c:pt idx="10441">
                  <c:v>18</c:v>
                </c:pt>
                <c:pt idx="10442">
                  <c:v>21</c:v>
                </c:pt>
                <c:pt idx="10443">
                  <c:v>17</c:v>
                </c:pt>
                <c:pt idx="10444">
                  <c:v>19</c:v>
                </c:pt>
                <c:pt idx="10445">
                  <c:v>19</c:v>
                </c:pt>
                <c:pt idx="10446">
                  <c:v>18</c:v>
                </c:pt>
                <c:pt idx="10447">
                  <c:v>21</c:v>
                </c:pt>
                <c:pt idx="10448">
                  <c:v>15</c:v>
                </c:pt>
                <c:pt idx="10449">
                  <c:v>17</c:v>
                </c:pt>
                <c:pt idx="10450">
                  <c:v>15</c:v>
                </c:pt>
                <c:pt idx="10451">
                  <c:v>15</c:v>
                </c:pt>
                <c:pt idx="10452">
                  <c:v>15</c:v>
                </c:pt>
                <c:pt idx="10453">
                  <c:v>15</c:v>
                </c:pt>
                <c:pt idx="10454">
                  <c:v>15</c:v>
                </c:pt>
                <c:pt idx="10455">
                  <c:v>15</c:v>
                </c:pt>
                <c:pt idx="10456">
                  <c:v>14</c:v>
                </c:pt>
                <c:pt idx="10457">
                  <c:v>13</c:v>
                </c:pt>
                <c:pt idx="10458">
                  <c:v>13</c:v>
                </c:pt>
                <c:pt idx="10459">
                  <c:v>15</c:v>
                </c:pt>
                <c:pt idx="10460">
                  <c:v>13</c:v>
                </c:pt>
                <c:pt idx="10461">
                  <c:v>13</c:v>
                </c:pt>
                <c:pt idx="10462">
                  <c:v>14</c:v>
                </c:pt>
                <c:pt idx="10463">
                  <c:v>13</c:v>
                </c:pt>
                <c:pt idx="10464">
                  <c:v>13</c:v>
                </c:pt>
                <c:pt idx="10465">
                  <c:v>11</c:v>
                </c:pt>
                <c:pt idx="10466">
                  <c:v>12</c:v>
                </c:pt>
                <c:pt idx="10467">
                  <c:v>11</c:v>
                </c:pt>
                <c:pt idx="10468">
                  <c:v>11</c:v>
                </c:pt>
                <c:pt idx="10469">
                  <c:v>10</c:v>
                </c:pt>
                <c:pt idx="10470">
                  <c:v>11</c:v>
                </c:pt>
                <c:pt idx="10471">
                  <c:v>11</c:v>
                </c:pt>
                <c:pt idx="10472">
                  <c:v>9</c:v>
                </c:pt>
                <c:pt idx="10473">
                  <c:v>10</c:v>
                </c:pt>
                <c:pt idx="10474">
                  <c:v>8</c:v>
                </c:pt>
                <c:pt idx="10475">
                  <c:v>8</c:v>
                </c:pt>
                <c:pt idx="10476">
                  <c:v>9</c:v>
                </c:pt>
                <c:pt idx="10477">
                  <c:v>8</c:v>
                </c:pt>
                <c:pt idx="10478">
                  <c:v>9</c:v>
                </c:pt>
                <c:pt idx="10479">
                  <c:v>10</c:v>
                </c:pt>
                <c:pt idx="10480">
                  <c:v>9</c:v>
                </c:pt>
                <c:pt idx="10481">
                  <c:v>11</c:v>
                </c:pt>
                <c:pt idx="10482">
                  <c:v>8</c:v>
                </c:pt>
                <c:pt idx="10483">
                  <c:v>11</c:v>
                </c:pt>
                <c:pt idx="10484">
                  <c:v>10</c:v>
                </c:pt>
                <c:pt idx="10485">
                  <c:v>9</c:v>
                </c:pt>
                <c:pt idx="10486">
                  <c:v>11</c:v>
                </c:pt>
                <c:pt idx="10487">
                  <c:v>8</c:v>
                </c:pt>
                <c:pt idx="10488">
                  <c:v>10</c:v>
                </c:pt>
                <c:pt idx="10489">
                  <c:v>8</c:v>
                </c:pt>
                <c:pt idx="10490">
                  <c:v>11</c:v>
                </c:pt>
                <c:pt idx="10491">
                  <c:v>10</c:v>
                </c:pt>
                <c:pt idx="10492">
                  <c:v>10</c:v>
                </c:pt>
                <c:pt idx="10493">
                  <c:v>11</c:v>
                </c:pt>
                <c:pt idx="10494">
                  <c:v>8</c:v>
                </c:pt>
                <c:pt idx="10495">
                  <c:v>9</c:v>
                </c:pt>
                <c:pt idx="10496">
                  <c:v>9</c:v>
                </c:pt>
                <c:pt idx="10497">
                  <c:v>11</c:v>
                </c:pt>
                <c:pt idx="10498">
                  <c:v>10</c:v>
                </c:pt>
                <c:pt idx="10499">
                  <c:v>8</c:v>
                </c:pt>
                <c:pt idx="10500">
                  <c:v>12</c:v>
                </c:pt>
                <c:pt idx="10501">
                  <c:v>12</c:v>
                </c:pt>
                <c:pt idx="10502">
                  <c:v>11</c:v>
                </c:pt>
                <c:pt idx="10503">
                  <c:v>12</c:v>
                </c:pt>
                <c:pt idx="10504">
                  <c:v>12</c:v>
                </c:pt>
                <c:pt idx="10505">
                  <c:v>12</c:v>
                </c:pt>
                <c:pt idx="10506">
                  <c:v>13</c:v>
                </c:pt>
                <c:pt idx="10507">
                  <c:v>13</c:v>
                </c:pt>
                <c:pt idx="10508">
                  <c:v>12</c:v>
                </c:pt>
                <c:pt idx="10509">
                  <c:v>11</c:v>
                </c:pt>
                <c:pt idx="10510">
                  <c:v>13</c:v>
                </c:pt>
                <c:pt idx="10511">
                  <c:v>12</c:v>
                </c:pt>
                <c:pt idx="10512">
                  <c:v>14</c:v>
                </c:pt>
                <c:pt idx="10513">
                  <c:v>13</c:v>
                </c:pt>
                <c:pt idx="10514">
                  <c:v>14</c:v>
                </c:pt>
                <c:pt idx="10515">
                  <c:v>15</c:v>
                </c:pt>
                <c:pt idx="10516">
                  <c:v>13</c:v>
                </c:pt>
                <c:pt idx="10517">
                  <c:v>15</c:v>
                </c:pt>
                <c:pt idx="10518">
                  <c:v>15</c:v>
                </c:pt>
                <c:pt idx="10519">
                  <c:v>15</c:v>
                </c:pt>
                <c:pt idx="10520">
                  <c:v>15</c:v>
                </c:pt>
                <c:pt idx="10521">
                  <c:v>13</c:v>
                </c:pt>
                <c:pt idx="10522">
                  <c:v>15</c:v>
                </c:pt>
                <c:pt idx="10523">
                  <c:v>15</c:v>
                </c:pt>
                <c:pt idx="10524">
                  <c:v>15</c:v>
                </c:pt>
                <c:pt idx="10525">
                  <c:v>15</c:v>
                </c:pt>
                <c:pt idx="10526">
                  <c:v>13</c:v>
                </c:pt>
                <c:pt idx="10527">
                  <c:v>15</c:v>
                </c:pt>
                <c:pt idx="10528">
                  <c:v>16</c:v>
                </c:pt>
                <c:pt idx="10529">
                  <c:v>15</c:v>
                </c:pt>
                <c:pt idx="10530">
                  <c:v>17</c:v>
                </c:pt>
                <c:pt idx="10531">
                  <c:v>15</c:v>
                </c:pt>
                <c:pt idx="10532">
                  <c:v>17</c:v>
                </c:pt>
                <c:pt idx="10533">
                  <c:v>16</c:v>
                </c:pt>
                <c:pt idx="10534">
                  <c:v>17</c:v>
                </c:pt>
                <c:pt idx="10535">
                  <c:v>16</c:v>
                </c:pt>
                <c:pt idx="10536">
                  <c:v>15</c:v>
                </c:pt>
                <c:pt idx="10537">
                  <c:v>17</c:v>
                </c:pt>
                <c:pt idx="10538">
                  <c:v>19</c:v>
                </c:pt>
                <c:pt idx="10539">
                  <c:v>18</c:v>
                </c:pt>
                <c:pt idx="10540">
                  <c:v>16</c:v>
                </c:pt>
                <c:pt idx="10541">
                  <c:v>17</c:v>
                </c:pt>
                <c:pt idx="10542">
                  <c:v>15</c:v>
                </c:pt>
                <c:pt idx="10543">
                  <c:v>15</c:v>
                </c:pt>
                <c:pt idx="10544">
                  <c:v>15</c:v>
                </c:pt>
                <c:pt idx="10545">
                  <c:v>15</c:v>
                </c:pt>
                <c:pt idx="10546">
                  <c:v>15</c:v>
                </c:pt>
                <c:pt idx="10547">
                  <c:v>17</c:v>
                </c:pt>
                <c:pt idx="10548">
                  <c:v>15</c:v>
                </c:pt>
                <c:pt idx="10549">
                  <c:v>15</c:v>
                </c:pt>
                <c:pt idx="10550">
                  <c:v>15</c:v>
                </c:pt>
                <c:pt idx="10551">
                  <c:v>15</c:v>
                </c:pt>
                <c:pt idx="10552">
                  <c:v>16</c:v>
                </c:pt>
                <c:pt idx="10553">
                  <c:v>13</c:v>
                </c:pt>
                <c:pt idx="10554">
                  <c:v>16</c:v>
                </c:pt>
                <c:pt idx="10555">
                  <c:v>14</c:v>
                </c:pt>
                <c:pt idx="10556">
                  <c:v>14</c:v>
                </c:pt>
                <c:pt idx="10557">
                  <c:v>13</c:v>
                </c:pt>
                <c:pt idx="10558">
                  <c:v>12</c:v>
                </c:pt>
                <c:pt idx="10559">
                  <c:v>12</c:v>
                </c:pt>
                <c:pt idx="10560">
                  <c:v>12</c:v>
                </c:pt>
                <c:pt idx="10561">
                  <c:v>12</c:v>
                </c:pt>
                <c:pt idx="10562">
                  <c:v>11</c:v>
                </c:pt>
                <c:pt idx="10563">
                  <c:v>11</c:v>
                </c:pt>
                <c:pt idx="10564">
                  <c:v>12</c:v>
                </c:pt>
                <c:pt idx="10565">
                  <c:v>12</c:v>
                </c:pt>
                <c:pt idx="10566">
                  <c:v>11</c:v>
                </c:pt>
                <c:pt idx="10567">
                  <c:v>11</c:v>
                </c:pt>
                <c:pt idx="10568">
                  <c:v>10</c:v>
                </c:pt>
                <c:pt idx="10569">
                  <c:v>10</c:v>
                </c:pt>
                <c:pt idx="10570">
                  <c:v>8</c:v>
                </c:pt>
                <c:pt idx="10571">
                  <c:v>11</c:v>
                </c:pt>
                <c:pt idx="10572">
                  <c:v>12</c:v>
                </c:pt>
                <c:pt idx="10573">
                  <c:v>8</c:v>
                </c:pt>
                <c:pt idx="10574">
                  <c:v>10</c:v>
                </c:pt>
                <c:pt idx="10575">
                  <c:v>7</c:v>
                </c:pt>
                <c:pt idx="10576">
                  <c:v>8</c:v>
                </c:pt>
                <c:pt idx="10577">
                  <c:v>10</c:v>
                </c:pt>
                <c:pt idx="10578">
                  <c:v>12</c:v>
                </c:pt>
                <c:pt idx="10579">
                  <c:v>12</c:v>
                </c:pt>
                <c:pt idx="10580">
                  <c:v>12</c:v>
                </c:pt>
                <c:pt idx="10581">
                  <c:v>12</c:v>
                </c:pt>
                <c:pt idx="10582">
                  <c:v>12</c:v>
                </c:pt>
                <c:pt idx="10583">
                  <c:v>12</c:v>
                </c:pt>
                <c:pt idx="10584">
                  <c:v>13</c:v>
                </c:pt>
                <c:pt idx="10585">
                  <c:v>13</c:v>
                </c:pt>
                <c:pt idx="10586">
                  <c:v>13</c:v>
                </c:pt>
                <c:pt idx="10587">
                  <c:v>13</c:v>
                </c:pt>
                <c:pt idx="10588">
                  <c:v>13</c:v>
                </c:pt>
                <c:pt idx="10589">
                  <c:v>13</c:v>
                </c:pt>
                <c:pt idx="10590">
                  <c:v>12</c:v>
                </c:pt>
                <c:pt idx="10591">
                  <c:v>13</c:v>
                </c:pt>
                <c:pt idx="10592">
                  <c:v>12</c:v>
                </c:pt>
                <c:pt idx="10593">
                  <c:v>13</c:v>
                </c:pt>
                <c:pt idx="10594">
                  <c:v>12</c:v>
                </c:pt>
                <c:pt idx="10595">
                  <c:v>14</c:v>
                </c:pt>
                <c:pt idx="10596">
                  <c:v>13</c:v>
                </c:pt>
                <c:pt idx="10597">
                  <c:v>12</c:v>
                </c:pt>
                <c:pt idx="10598">
                  <c:v>13</c:v>
                </c:pt>
                <c:pt idx="10599">
                  <c:v>12</c:v>
                </c:pt>
                <c:pt idx="10600">
                  <c:v>14</c:v>
                </c:pt>
                <c:pt idx="10601">
                  <c:v>14</c:v>
                </c:pt>
                <c:pt idx="10602">
                  <c:v>13</c:v>
                </c:pt>
                <c:pt idx="10603">
                  <c:v>13</c:v>
                </c:pt>
                <c:pt idx="10604">
                  <c:v>12</c:v>
                </c:pt>
                <c:pt idx="10605">
                  <c:v>13</c:v>
                </c:pt>
                <c:pt idx="10606">
                  <c:v>15</c:v>
                </c:pt>
                <c:pt idx="10607">
                  <c:v>13</c:v>
                </c:pt>
                <c:pt idx="10608">
                  <c:v>12</c:v>
                </c:pt>
                <c:pt idx="10609">
                  <c:v>12</c:v>
                </c:pt>
                <c:pt idx="10610">
                  <c:v>12</c:v>
                </c:pt>
                <c:pt idx="10611">
                  <c:v>14</c:v>
                </c:pt>
                <c:pt idx="10612">
                  <c:v>13</c:v>
                </c:pt>
                <c:pt idx="10613">
                  <c:v>13</c:v>
                </c:pt>
                <c:pt idx="10614">
                  <c:v>11</c:v>
                </c:pt>
                <c:pt idx="10615">
                  <c:v>13</c:v>
                </c:pt>
                <c:pt idx="10616">
                  <c:v>12</c:v>
                </c:pt>
                <c:pt idx="10617">
                  <c:v>13</c:v>
                </c:pt>
                <c:pt idx="10618">
                  <c:v>14</c:v>
                </c:pt>
                <c:pt idx="10619">
                  <c:v>13</c:v>
                </c:pt>
                <c:pt idx="10620">
                  <c:v>13</c:v>
                </c:pt>
                <c:pt idx="10621">
                  <c:v>11</c:v>
                </c:pt>
                <c:pt idx="10622">
                  <c:v>14</c:v>
                </c:pt>
                <c:pt idx="10623">
                  <c:v>14</c:v>
                </c:pt>
                <c:pt idx="10624">
                  <c:v>15</c:v>
                </c:pt>
                <c:pt idx="10625">
                  <c:v>15</c:v>
                </c:pt>
                <c:pt idx="10626">
                  <c:v>14</c:v>
                </c:pt>
                <c:pt idx="10627">
                  <c:v>13</c:v>
                </c:pt>
                <c:pt idx="10628">
                  <c:v>14</c:v>
                </c:pt>
                <c:pt idx="10629">
                  <c:v>17</c:v>
                </c:pt>
                <c:pt idx="10630">
                  <c:v>15</c:v>
                </c:pt>
                <c:pt idx="10631">
                  <c:v>15</c:v>
                </c:pt>
                <c:pt idx="10632">
                  <c:v>15</c:v>
                </c:pt>
                <c:pt idx="10633">
                  <c:v>14</c:v>
                </c:pt>
                <c:pt idx="10634">
                  <c:v>15</c:v>
                </c:pt>
                <c:pt idx="10635">
                  <c:v>17</c:v>
                </c:pt>
                <c:pt idx="10636">
                  <c:v>14</c:v>
                </c:pt>
                <c:pt idx="10637">
                  <c:v>14</c:v>
                </c:pt>
                <c:pt idx="10638">
                  <c:v>12</c:v>
                </c:pt>
                <c:pt idx="10639">
                  <c:v>13</c:v>
                </c:pt>
                <c:pt idx="10640">
                  <c:v>13</c:v>
                </c:pt>
                <c:pt idx="10641">
                  <c:v>12</c:v>
                </c:pt>
                <c:pt idx="10642">
                  <c:v>12</c:v>
                </c:pt>
                <c:pt idx="10643">
                  <c:v>12</c:v>
                </c:pt>
                <c:pt idx="10644">
                  <c:v>12</c:v>
                </c:pt>
                <c:pt idx="10645">
                  <c:v>9</c:v>
                </c:pt>
                <c:pt idx="10646">
                  <c:v>12</c:v>
                </c:pt>
                <c:pt idx="10647">
                  <c:v>12</c:v>
                </c:pt>
                <c:pt idx="10648">
                  <c:v>12</c:v>
                </c:pt>
                <c:pt idx="10649">
                  <c:v>12</c:v>
                </c:pt>
                <c:pt idx="10650">
                  <c:v>12</c:v>
                </c:pt>
                <c:pt idx="10651">
                  <c:v>12</c:v>
                </c:pt>
                <c:pt idx="10652">
                  <c:v>13</c:v>
                </c:pt>
                <c:pt idx="10653">
                  <c:v>13</c:v>
                </c:pt>
                <c:pt idx="10654">
                  <c:v>13</c:v>
                </c:pt>
                <c:pt idx="10655">
                  <c:v>13</c:v>
                </c:pt>
                <c:pt idx="10656">
                  <c:v>13</c:v>
                </c:pt>
                <c:pt idx="10657">
                  <c:v>12</c:v>
                </c:pt>
                <c:pt idx="10658">
                  <c:v>12</c:v>
                </c:pt>
                <c:pt idx="10659">
                  <c:v>13</c:v>
                </c:pt>
                <c:pt idx="10660">
                  <c:v>13</c:v>
                </c:pt>
                <c:pt idx="10661">
                  <c:v>13</c:v>
                </c:pt>
                <c:pt idx="10662">
                  <c:v>12</c:v>
                </c:pt>
                <c:pt idx="10663">
                  <c:v>14</c:v>
                </c:pt>
                <c:pt idx="10664">
                  <c:v>13</c:v>
                </c:pt>
                <c:pt idx="10665">
                  <c:v>12</c:v>
                </c:pt>
                <c:pt idx="10666">
                  <c:v>14</c:v>
                </c:pt>
                <c:pt idx="10667">
                  <c:v>13</c:v>
                </c:pt>
                <c:pt idx="10668">
                  <c:v>13</c:v>
                </c:pt>
                <c:pt idx="10669">
                  <c:v>14</c:v>
                </c:pt>
                <c:pt idx="10670">
                  <c:v>14</c:v>
                </c:pt>
                <c:pt idx="10671">
                  <c:v>13</c:v>
                </c:pt>
                <c:pt idx="10672">
                  <c:v>12</c:v>
                </c:pt>
                <c:pt idx="10673">
                  <c:v>14</c:v>
                </c:pt>
                <c:pt idx="10674">
                  <c:v>16</c:v>
                </c:pt>
                <c:pt idx="10675">
                  <c:v>14</c:v>
                </c:pt>
                <c:pt idx="10676">
                  <c:v>13</c:v>
                </c:pt>
                <c:pt idx="10677">
                  <c:v>13</c:v>
                </c:pt>
                <c:pt idx="10678">
                  <c:v>12</c:v>
                </c:pt>
                <c:pt idx="10679">
                  <c:v>13</c:v>
                </c:pt>
                <c:pt idx="10680">
                  <c:v>13</c:v>
                </c:pt>
                <c:pt idx="10681">
                  <c:v>14</c:v>
                </c:pt>
                <c:pt idx="10682">
                  <c:v>13</c:v>
                </c:pt>
                <c:pt idx="10683">
                  <c:v>13</c:v>
                </c:pt>
                <c:pt idx="10684">
                  <c:v>12</c:v>
                </c:pt>
                <c:pt idx="10685">
                  <c:v>13</c:v>
                </c:pt>
                <c:pt idx="10686">
                  <c:v>14</c:v>
                </c:pt>
                <c:pt idx="10687">
                  <c:v>13</c:v>
                </c:pt>
                <c:pt idx="10688">
                  <c:v>13</c:v>
                </c:pt>
                <c:pt idx="10689">
                  <c:v>12</c:v>
                </c:pt>
                <c:pt idx="10690">
                  <c:v>13</c:v>
                </c:pt>
                <c:pt idx="10691">
                  <c:v>13</c:v>
                </c:pt>
                <c:pt idx="10692">
                  <c:v>13</c:v>
                </c:pt>
                <c:pt idx="10693">
                  <c:v>14</c:v>
                </c:pt>
                <c:pt idx="10694">
                  <c:v>14</c:v>
                </c:pt>
                <c:pt idx="10695">
                  <c:v>13</c:v>
                </c:pt>
                <c:pt idx="10696">
                  <c:v>15</c:v>
                </c:pt>
                <c:pt idx="10697">
                  <c:v>16</c:v>
                </c:pt>
                <c:pt idx="10698">
                  <c:v>14</c:v>
                </c:pt>
                <c:pt idx="10699">
                  <c:v>15</c:v>
                </c:pt>
                <c:pt idx="10700">
                  <c:v>15</c:v>
                </c:pt>
                <c:pt idx="10701">
                  <c:v>14</c:v>
                </c:pt>
                <c:pt idx="10702">
                  <c:v>15</c:v>
                </c:pt>
                <c:pt idx="10703">
                  <c:v>18</c:v>
                </c:pt>
                <c:pt idx="10704">
                  <c:v>16</c:v>
                </c:pt>
                <c:pt idx="10705">
                  <c:v>16</c:v>
                </c:pt>
                <c:pt idx="10706">
                  <c:v>13</c:v>
                </c:pt>
                <c:pt idx="10707">
                  <c:v>17</c:v>
                </c:pt>
                <c:pt idx="10708">
                  <c:v>18</c:v>
                </c:pt>
                <c:pt idx="10709">
                  <c:v>15</c:v>
                </c:pt>
                <c:pt idx="10710">
                  <c:v>16</c:v>
                </c:pt>
                <c:pt idx="10711">
                  <c:v>13</c:v>
                </c:pt>
                <c:pt idx="10712">
                  <c:v>15</c:v>
                </c:pt>
                <c:pt idx="10713">
                  <c:v>15</c:v>
                </c:pt>
                <c:pt idx="10714">
                  <c:v>15</c:v>
                </c:pt>
                <c:pt idx="10715">
                  <c:v>15</c:v>
                </c:pt>
                <c:pt idx="10716">
                  <c:v>14</c:v>
                </c:pt>
                <c:pt idx="10717">
                  <c:v>14</c:v>
                </c:pt>
                <c:pt idx="10718">
                  <c:v>13</c:v>
                </c:pt>
                <c:pt idx="10719">
                  <c:v>14</c:v>
                </c:pt>
                <c:pt idx="10720">
                  <c:v>15</c:v>
                </c:pt>
                <c:pt idx="10721">
                  <c:v>15</c:v>
                </c:pt>
                <c:pt idx="10722">
                  <c:v>14</c:v>
                </c:pt>
                <c:pt idx="10723">
                  <c:v>13</c:v>
                </c:pt>
                <c:pt idx="10724">
                  <c:v>16</c:v>
                </c:pt>
                <c:pt idx="10725">
                  <c:v>16</c:v>
                </c:pt>
                <c:pt idx="10726">
                  <c:v>14</c:v>
                </c:pt>
                <c:pt idx="10727">
                  <c:v>15</c:v>
                </c:pt>
                <c:pt idx="10728">
                  <c:v>12</c:v>
                </c:pt>
                <c:pt idx="10729">
                  <c:v>15</c:v>
                </c:pt>
                <c:pt idx="10730">
                  <c:v>15</c:v>
                </c:pt>
                <c:pt idx="10731">
                  <c:v>15</c:v>
                </c:pt>
                <c:pt idx="10732">
                  <c:v>15</c:v>
                </c:pt>
                <c:pt idx="10733">
                  <c:v>13</c:v>
                </c:pt>
                <c:pt idx="10734">
                  <c:v>15</c:v>
                </c:pt>
                <c:pt idx="10735">
                  <c:v>15</c:v>
                </c:pt>
                <c:pt idx="10736">
                  <c:v>17</c:v>
                </c:pt>
                <c:pt idx="10737">
                  <c:v>16</c:v>
                </c:pt>
                <c:pt idx="10738">
                  <c:v>15</c:v>
                </c:pt>
                <c:pt idx="10739">
                  <c:v>15</c:v>
                </c:pt>
                <c:pt idx="10740">
                  <c:v>14</c:v>
                </c:pt>
                <c:pt idx="10741">
                  <c:v>17</c:v>
                </c:pt>
                <c:pt idx="10742">
                  <c:v>19</c:v>
                </c:pt>
                <c:pt idx="10743">
                  <c:v>15</c:v>
                </c:pt>
                <c:pt idx="10744">
                  <c:v>15</c:v>
                </c:pt>
                <c:pt idx="10745">
                  <c:v>15</c:v>
                </c:pt>
                <c:pt idx="10746">
                  <c:v>15</c:v>
                </c:pt>
                <c:pt idx="10747">
                  <c:v>14</c:v>
                </c:pt>
                <c:pt idx="10748">
                  <c:v>14</c:v>
                </c:pt>
                <c:pt idx="10749">
                  <c:v>14</c:v>
                </c:pt>
                <c:pt idx="10750">
                  <c:v>13</c:v>
                </c:pt>
                <c:pt idx="10751">
                  <c:v>16</c:v>
                </c:pt>
                <c:pt idx="10752">
                  <c:v>13</c:v>
                </c:pt>
                <c:pt idx="10753">
                  <c:v>17</c:v>
                </c:pt>
                <c:pt idx="10754">
                  <c:v>13</c:v>
                </c:pt>
                <c:pt idx="10755">
                  <c:v>13</c:v>
                </c:pt>
                <c:pt idx="10756">
                  <c:v>13</c:v>
                </c:pt>
                <c:pt idx="10757">
                  <c:v>12</c:v>
                </c:pt>
                <c:pt idx="10758">
                  <c:v>13</c:v>
                </c:pt>
                <c:pt idx="10759">
                  <c:v>11</c:v>
                </c:pt>
                <c:pt idx="10760">
                  <c:v>12</c:v>
                </c:pt>
                <c:pt idx="10761">
                  <c:v>11</c:v>
                </c:pt>
                <c:pt idx="10762">
                  <c:v>12</c:v>
                </c:pt>
                <c:pt idx="10763">
                  <c:v>13</c:v>
                </c:pt>
                <c:pt idx="10764">
                  <c:v>15</c:v>
                </c:pt>
                <c:pt idx="10765">
                  <c:v>15</c:v>
                </c:pt>
                <c:pt idx="10766">
                  <c:v>15</c:v>
                </c:pt>
                <c:pt idx="10767">
                  <c:v>12</c:v>
                </c:pt>
                <c:pt idx="10768">
                  <c:v>13</c:v>
                </c:pt>
                <c:pt idx="10769">
                  <c:v>14</c:v>
                </c:pt>
                <c:pt idx="10770">
                  <c:v>14</c:v>
                </c:pt>
                <c:pt idx="10771">
                  <c:v>16</c:v>
                </c:pt>
                <c:pt idx="10772">
                  <c:v>15</c:v>
                </c:pt>
                <c:pt idx="10773">
                  <c:v>16</c:v>
                </c:pt>
                <c:pt idx="10774">
                  <c:v>14</c:v>
                </c:pt>
                <c:pt idx="10775">
                  <c:v>14</c:v>
                </c:pt>
                <c:pt idx="10776">
                  <c:v>15</c:v>
                </c:pt>
                <c:pt idx="10777">
                  <c:v>14</c:v>
                </c:pt>
                <c:pt idx="10778">
                  <c:v>15</c:v>
                </c:pt>
                <c:pt idx="10779">
                  <c:v>12</c:v>
                </c:pt>
                <c:pt idx="10780">
                  <c:v>13</c:v>
                </c:pt>
                <c:pt idx="10781">
                  <c:v>12</c:v>
                </c:pt>
                <c:pt idx="10782">
                  <c:v>11</c:v>
                </c:pt>
                <c:pt idx="10783">
                  <c:v>11</c:v>
                </c:pt>
                <c:pt idx="10784">
                  <c:v>11</c:v>
                </c:pt>
                <c:pt idx="10785">
                  <c:v>12</c:v>
                </c:pt>
                <c:pt idx="10786">
                  <c:v>12</c:v>
                </c:pt>
                <c:pt idx="10787">
                  <c:v>13</c:v>
                </c:pt>
                <c:pt idx="10788">
                  <c:v>12</c:v>
                </c:pt>
                <c:pt idx="10789">
                  <c:v>12</c:v>
                </c:pt>
                <c:pt idx="10790">
                  <c:v>11</c:v>
                </c:pt>
                <c:pt idx="10791">
                  <c:v>10</c:v>
                </c:pt>
                <c:pt idx="10792">
                  <c:v>12</c:v>
                </c:pt>
                <c:pt idx="10793">
                  <c:v>12</c:v>
                </c:pt>
                <c:pt idx="10794">
                  <c:v>11</c:v>
                </c:pt>
                <c:pt idx="10795">
                  <c:v>13</c:v>
                </c:pt>
                <c:pt idx="10796">
                  <c:v>11</c:v>
                </c:pt>
                <c:pt idx="10797">
                  <c:v>12</c:v>
                </c:pt>
                <c:pt idx="10798">
                  <c:v>12</c:v>
                </c:pt>
                <c:pt idx="10799">
                  <c:v>12</c:v>
                </c:pt>
                <c:pt idx="10800">
                  <c:v>12</c:v>
                </c:pt>
                <c:pt idx="10801">
                  <c:v>11</c:v>
                </c:pt>
                <c:pt idx="10802">
                  <c:v>12</c:v>
                </c:pt>
                <c:pt idx="10803">
                  <c:v>11</c:v>
                </c:pt>
                <c:pt idx="10804">
                  <c:v>11</c:v>
                </c:pt>
                <c:pt idx="10805">
                  <c:v>11</c:v>
                </c:pt>
                <c:pt idx="10806">
                  <c:v>10</c:v>
                </c:pt>
                <c:pt idx="10807">
                  <c:v>11</c:v>
                </c:pt>
                <c:pt idx="10808">
                  <c:v>10</c:v>
                </c:pt>
                <c:pt idx="10809">
                  <c:v>12</c:v>
                </c:pt>
                <c:pt idx="10810">
                  <c:v>12</c:v>
                </c:pt>
                <c:pt idx="10811">
                  <c:v>11</c:v>
                </c:pt>
                <c:pt idx="10812">
                  <c:v>11</c:v>
                </c:pt>
                <c:pt idx="10813">
                  <c:v>11</c:v>
                </c:pt>
                <c:pt idx="10814">
                  <c:v>12</c:v>
                </c:pt>
                <c:pt idx="10815">
                  <c:v>13</c:v>
                </c:pt>
                <c:pt idx="10816">
                  <c:v>13</c:v>
                </c:pt>
                <c:pt idx="10817">
                  <c:v>13</c:v>
                </c:pt>
                <c:pt idx="10818">
                  <c:v>12</c:v>
                </c:pt>
                <c:pt idx="10819">
                  <c:v>14</c:v>
                </c:pt>
                <c:pt idx="10820">
                  <c:v>13</c:v>
                </c:pt>
                <c:pt idx="10821">
                  <c:v>17</c:v>
                </c:pt>
                <c:pt idx="10822">
                  <c:v>15</c:v>
                </c:pt>
                <c:pt idx="10823">
                  <c:v>13</c:v>
                </c:pt>
                <c:pt idx="10824">
                  <c:v>15</c:v>
                </c:pt>
                <c:pt idx="10825">
                  <c:v>14</c:v>
                </c:pt>
                <c:pt idx="10826">
                  <c:v>13</c:v>
                </c:pt>
                <c:pt idx="10827">
                  <c:v>12</c:v>
                </c:pt>
                <c:pt idx="10828">
                  <c:v>13</c:v>
                </c:pt>
                <c:pt idx="10829">
                  <c:v>14</c:v>
                </c:pt>
                <c:pt idx="10830">
                  <c:v>15</c:v>
                </c:pt>
                <c:pt idx="10831">
                  <c:v>13</c:v>
                </c:pt>
                <c:pt idx="10832">
                  <c:v>13</c:v>
                </c:pt>
                <c:pt idx="10833">
                  <c:v>14</c:v>
                </c:pt>
                <c:pt idx="10834">
                  <c:v>14</c:v>
                </c:pt>
                <c:pt idx="10835">
                  <c:v>14</c:v>
                </c:pt>
                <c:pt idx="10836">
                  <c:v>15</c:v>
                </c:pt>
                <c:pt idx="10837">
                  <c:v>13</c:v>
                </c:pt>
                <c:pt idx="10838">
                  <c:v>13</c:v>
                </c:pt>
                <c:pt idx="10839">
                  <c:v>15</c:v>
                </c:pt>
                <c:pt idx="10840">
                  <c:v>11</c:v>
                </c:pt>
                <c:pt idx="10841">
                  <c:v>14</c:v>
                </c:pt>
                <c:pt idx="10842">
                  <c:v>14</c:v>
                </c:pt>
                <c:pt idx="10843">
                  <c:v>15</c:v>
                </c:pt>
                <c:pt idx="10844">
                  <c:v>15</c:v>
                </c:pt>
                <c:pt idx="10845">
                  <c:v>13</c:v>
                </c:pt>
                <c:pt idx="10846">
                  <c:v>15</c:v>
                </c:pt>
                <c:pt idx="10847">
                  <c:v>15</c:v>
                </c:pt>
                <c:pt idx="10848">
                  <c:v>15</c:v>
                </c:pt>
                <c:pt idx="10849">
                  <c:v>15</c:v>
                </c:pt>
                <c:pt idx="10850">
                  <c:v>15</c:v>
                </c:pt>
                <c:pt idx="10851">
                  <c:v>14</c:v>
                </c:pt>
                <c:pt idx="10852">
                  <c:v>12</c:v>
                </c:pt>
                <c:pt idx="10853">
                  <c:v>15</c:v>
                </c:pt>
                <c:pt idx="10854">
                  <c:v>15</c:v>
                </c:pt>
                <c:pt idx="10855">
                  <c:v>19</c:v>
                </c:pt>
                <c:pt idx="10856">
                  <c:v>14</c:v>
                </c:pt>
                <c:pt idx="10857">
                  <c:v>13</c:v>
                </c:pt>
                <c:pt idx="10858">
                  <c:v>14</c:v>
                </c:pt>
                <c:pt idx="10859">
                  <c:v>17</c:v>
                </c:pt>
                <c:pt idx="10860">
                  <c:v>15</c:v>
                </c:pt>
                <c:pt idx="10861">
                  <c:v>15</c:v>
                </c:pt>
                <c:pt idx="10862">
                  <c:v>13</c:v>
                </c:pt>
                <c:pt idx="10863">
                  <c:v>14</c:v>
                </c:pt>
                <c:pt idx="10864">
                  <c:v>15</c:v>
                </c:pt>
                <c:pt idx="10865">
                  <c:v>15</c:v>
                </c:pt>
                <c:pt idx="10866">
                  <c:v>16</c:v>
                </c:pt>
                <c:pt idx="10867">
                  <c:v>42</c:v>
                </c:pt>
                <c:pt idx="10868">
                  <c:v>17</c:v>
                </c:pt>
                <c:pt idx="10869">
                  <c:v>15</c:v>
                </c:pt>
                <c:pt idx="10870">
                  <c:v>18</c:v>
                </c:pt>
                <c:pt idx="10871">
                  <c:v>16</c:v>
                </c:pt>
                <c:pt idx="10872">
                  <c:v>17</c:v>
                </c:pt>
                <c:pt idx="10873">
                  <c:v>16</c:v>
                </c:pt>
                <c:pt idx="10874">
                  <c:v>16</c:v>
                </c:pt>
                <c:pt idx="10875">
                  <c:v>18</c:v>
                </c:pt>
                <c:pt idx="10876">
                  <c:v>18</c:v>
                </c:pt>
                <c:pt idx="10877">
                  <c:v>16</c:v>
                </c:pt>
                <c:pt idx="10878">
                  <c:v>15</c:v>
                </c:pt>
                <c:pt idx="10879">
                  <c:v>15</c:v>
                </c:pt>
                <c:pt idx="10880">
                  <c:v>15</c:v>
                </c:pt>
                <c:pt idx="10881">
                  <c:v>15</c:v>
                </c:pt>
                <c:pt idx="10882">
                  <c:v>14</c:v>
                </c:pt>
                <c:pt idx="10883">
                  <c:v>14</c:v>
                </c:pt>
                <c:pt idx="10884">
                  <c:v>13</c:v>
                </c:pt>
                <c:pt idx="10885">
                  <c:v>15</c:v>
                </c:pt>
                <c:pt idx="10886">
                  <c:v>15</c:v>
                </c:pt>
                <c:pt idx="10887">
                  <c:v>17</c:v>
                </c:pt>
                <c:pt idx="10888">
                  <c:v>14</c:v>
                </c:pt>
                <c:pt idx="10889">
                  <c:v>17</c:v>
                </c:pt>
                <c:pt idx="10890">
                  <c:v>15</c:v>
                </c:pt>
                <c:pt idx="10891">
                  <c:v>15</c:v>
                </c:pt>
                <c:pt idx="10892">
                  <c:v>17</c:v>
                </c:pt>
                <c:pt idx="10893">
                  <c:v>14</c:v>
                </c:pt>
                <c:pt idx="10894">
                  <c:v>17</c:v>
                </c:pt>
                <c:pt idx="10895">
                  <c:v>15</c:v>
                </c:pt>
                <c:pt idx="10896">
                  <c:v>18</c:v>
                </c:pt>
                <c:pt idx="10897">
                  <c:v>17</c:v>
                </c:pt>
                <c:pt idx="10898">
                  <c:v>16</c:v>
                </c:pt>
                <c:pt idx="10899">
                  <c:v>16</c:v>
                </c:pt>
                <c:pt idx="10900">
                  <c:v>17</c:v>
                </c:pt>
                <c:pt idx="10901">
                  <c:v>19</c:v>
                </c:pt>
                <c:pt idx="10902">
                  <c:v>18</c:v>
                </c:pt>
                <c:pt idx="10903">
                  <c:v>18</c:v>
                </c:pt>
                <c:pt idx="10904">
                  <c:v>17</c:v>
                </c:pt>
                <c:pt idx="10905">
                  <c:v>18</c:v>
                </c:pt>
                <c:pt idx="10906">
                  <c:v>19</c:v>
                </c:pt>
                <c:pt idx="10907">
                  <c:v>21</c:v>
                </c:pt>
                <c:pt idx="10908">
                  <c:v>18</c:v>
                </c:pt>
                <c:pt idx="10909">
                  <c:v>19</c:v>
                </c:pt>
                <c:pt idx="10910">
                  <c:v>15</c:v>
                </c:pt>
                <c:pt idx="10911">
                  <c:v>21</c:v>
                </c:pt>
                <c:pt idx="10912">
                  <c:v>21</c:v>
                </c:pt>
                <c:pt idx="10913">
                  <c:v>19</c:v>
                </c:pt>
                <c:pt idx="10914">
                  <c:v>21</c:v>
                </c:pt>
                <c:pt idx="10915">
                  <c:v>21</c:v>
                </c:pt>
                <c:pt idx="10916">
                  <c:v>21</c:v>
                </c:pt>
                <c:pt idx="10917">
                  <c:v>18</c:v>
                </c:pt>
                <c:pt idx="10918">
                  <c:v>21</c:v>
                </c:pt>
                <c:pt idx="10919">
                  <c:v>19</c:v>
                </c:pt>
                <c:pt idx="10920">
                  <c:v>19</c:v>
                </c:pt>
                <c:pt idx="10921">
                  <c:v>21</c:v>
                </c:pt>
                <c:pt idx="10922">
                  <c:v>21</c:v>
                </c:pt>
                <c:pt idx="10923">
                  <c:v>21</c:v>
                </c:pt>
                <c:pt idx="10924">
                  <c:v>21</c:v>
                </c:pt>
                <c:pt idx="10925">
                  <c:v>22</c:v>
                </c:pt>
                <c:pt idx="10926">
                  <c:v>21</c:v>
                </c:pt>
                <c:pt idx="10927">
                  <c:v>19</c:v>
                </c:pt>
                <c:pt idx="10928">
                  <c:v>21</c:v>
                </c:pt>
                <c:pt idx="10929">
                  <c:v>22</c:v>
                </c:pt>
                <c:pt idx="10930">
                  <c:v>22</c:v>
                </c:pt>
                <c:pt idx="10931">
                  <c:v>22</c:v>
                </c:pt>
                <c:pt idx="10932">
                  <c:v>22</c:v>
                </c:pt>
                <c:pt idx="10933">
                  <c:v>22</c:v>
                </c:pt>
                <c:pt idx="10934">
                  <c:v>19</c:v>
                </c:pt>
                <c:pt idx="10935">
                  <c:v>23</c:v>
                </c:pt>
                <c:pt idx="10936">
                  <c:v>22</c:v>
                </c:pt>
                <c:pt idx="10937">
                  <c:v>22</c:v>
                </c:pt>
                <c:pt idx="10938">
                  <c:v>24</c:v>
                </c:pt>
                <c:pt idx="10939">
                  <c:v>21</c:v>
                </c:pt>
                <c:pt idx="10940">
                  <c:v>22</c:v>
                </c:pt>
                <c:pt idx="10941">
                  <c:v>22</c:v>
                </c:pt>
                <c:pt idx="10942">
                  <c:v>22</c:v>
                </c:pt>
                <c:pt idx="10943">
                  <c:v>21</c:v>
                </c:pt>
                <c:pt idx="10944">
                  <c:v>18</c:v>
                </c:pt>
                <c:pt idx="10945">
                  <c:v>18</c:v>
                </c:pt>
                <c:pt idx="10946">
                  <c:v>19</c:v>
                </c:pt>
                <c:pt idx="10947">
                  <c:v>19</c:v>
                </c:pt>
                <c:pt idx="10948">
                  <c:v>18</c:v>
                </c:pt>
                <c:pt idx="10949">
                  <c:v>17</c:v>
                </c:pt>
                <c:pt idx="10950">
                  <c:v>17</c:v>
                </c:pt>
                <c:pt idx="10951">
                  <c:v>19</c:v>
                </c:pt>
                <c:pt idx="10952">
                  <c:v>18</c:v>
                </c:pt>
                <c:pt idx="10953">
                  <c:v>18</c:v>
                </c:pt>
                <c:pt idx="10954">
                  <c:v>18</c:v>
                </c:pt>
                <c:pt idx="10955">
                  <c:v>19</c:v>
                </c:pt>
                <c:pt idx="10956">
                  <c:v>15</c:v>
                </c:pt>
                <c:pt idx="10957">
                  <c:v>21</c:v>
                </c:pt>
                <c:pt idx="10958">
                  <c:v>18</c:v>
                </c:pt>
                <c:pt idx="10959">
                  <c:v>19</c:v>
                </c:pt>
                <c:pt idx="10960">
                  <c:v>18</c:v>
                </c:pt>
                <c:pt idx="10961">
                  <c:v>14</c:v>
                </c:pt>
                <c:pt idx="10962">
                  <c:v>15</c:v>
                </c:pt>
                <c:pt idx="10963">
                  <c:v>14</c:v>
                </c:pt>
                <c:pt idx="10964">
                  <c:v>15</c:v>
                </c:pt>
                <c:pt idx="10965">
                  <c:v>13</c:v>
                </c:pt>
                <c:pt idx="10966">
                  <c:v>13</c:v>
                </c:pt>
                <c:pt idx="10967">
                  <c:v>12</c:v>
                </c:pt>
                <c:pt idx="10968">
                  <c:v>14</c:v>
                </c:pt>
                <c:pt idx="10969">
                  <c:v>14</c:v>
                </c:pt>
                <c:pt idx="10970">
                  <c:v>13</c:v>
                </c:pt>
                <c:pt idx="10971">
                  <c:v>13</c:v>
                </c:pt>
                <c:pt idx="10972">
                  <c:v>13</c:v>
                </c:pt>
                <c:pt idx="10973">
                  <c:v>12</c:v>
                </c:pt>
                <c:pt idx="10974">
                  <c:v>13</c:v>
                </c:pt>
                <c:pt idx="10975">
                  <c:v>14</c:v>
                </c:pt>
                <c:pt idx="10976">
                  <c:v>13</c:v>
                </c:pt>
                <c:pt idx="10977">
                  <c:v>13</c:v>
                </c:pt>
                <c:pt idx="10978">
                  <c:v>13</c:v>
                </c:pt>
                <c:pt idx="10979">
                  <c:v>13</c:v>
                </c:pt>
                <c:pt idx="10980">
                  <c:v>13</c:v>
                </c:pt>
                <c:pt idx="10981">
                  <c:v>12</c:v>
                </c:pt>
                <c:pt idx="10982">
                  <c:v>13</c:v>
                </c:pt>
                <c:pt idx="10983">
                  <c:v>12</c:v>
                </c:pt>
                <c:pt idx="10984">
                  <c:v>12</c:v>
                </c:pt>
                <c:pt idx="10985">
                  <c:v>12</c:v>
                </c:pt>
                <c:pt idx="10986">
                  <c:v>12</c:v>
                </c:pt>
                <c:pt idx="10987">
                  <c:v>12</c:v>
                </c:pt>
                <c:pt idx="10988">
                  <c:v>13</c:v>
                </c:pt>
                <c:pt idx="10989">
                  <c:v>13</c:v>
                </c:pt>
                <c:pt idx="10990">
                  <c:v>11</c:v>
                </c:pt>
                <c:pt idx="10991">
                  <c:v>13</c:v>
                </c:pt>
                <c:pt idx="10992">
                  <c:v>13</c:v>
                </c:pt>
                <c:pt idx="10993">
                  <c:v>14</c:v>
                </c:pt>
                <c:pt idx="10994">
                  <c:v>13</c:v>
                </c:pt>
                <c:pt idx="10995">
                  <c:v>11</c:v>
                </c:pt>
                <c:pt idx="10996">
                  <c:v>13</c:v>
                </c:pt>
                <c:pt idx="10997">
                  <c:v>13</c:v>
                </c:pt>
                <c:pt idx="10998">
                  <c:v>13</c:v>
                </c:pt>
                <c:pt idx="10999">
                  <c:v>14</c:v>
                </c:pt>
                <c:pt idx="11000">
                  <c:v>12</c:v>
                </c:pt>
                <c:pt idx="11001">
                  <c:v>14</c:v>
                </c:pt>
                <c:pt idx="11002">
                  <c:v>15</c:v>
                </c:pt>
                <c:pt idx="11003">
                  <c:v>15</c:v>
                </c:pt>
                <c:pt idx="11004">
                  <c:v>13</c:v>
                </c:pt>
                <c:pt idx="11005">
                  <c:v>11</c:v>
                </c:pt>
                <c:pt idx="11006">
                  <c:v>13</c:v>
                </c:pt>
                <c:pt idx="11007">
                  <c:v>13</c:v>
                </c:pt>
                <c:pt idx="11008">
                  <c:v>13</c:v>
                </c:pt>
                <c:pt idx="11009">
                  <c:v>13</c:v>
                </c:pt>
                <c:pt idx="11010">
                  <c:v>13</c:v>
                </c:pt>
                <c:pt idx="11011">
                  <c:v>13</c:v>
                </c:pt>
                <c:pt idx="11012">
                  <c:v>13</c:v>
                </c:pt>
                <c:pt idx="11013">
                  <c:v>13</c:v>
                </c:pt>
                <c:pt idx="11014">
                  <c:v>13</c:v>
                </c:pt>
                <c:pt idx="11015">
                  <c:v>13</c:v>
                </c:pt>
                <c:pt idx="11016">
                  <c:v>15</c:v>
                </c:pt>
                <c:pt idx="11017">
                  <c:v>15</c:v>
                </c:pt>
                <c:pt idx="11018">
                  <c:v>15</c:v>
                </c:pt>
                <c:pt idx="11019">
                  <c:v>16</c:v>
                </c:pt>
                <c:pt idx="11020">
                  <c:v>16</c:v>
                </c:pt>
                <c:pt idx="11021">
                  <c:v>17</c:v>
                </c:pt>
                <c:pt idx="11022">
                  <c:v>15</c:v>
                </c:pt>
                <c:pt idx="11023">
                  <c:v>16</c:v>
                </c:pt>
                <c:pt idx="11024">
                  <c:v>15</c:v>
                </c:pt>
                <c:pt idx="11025">
                  <c:v>17</c:v>
                </c:pt>
                <c:pt idx="11026">
                  <c:v>15</c:v>
                </c:pt>
                <c:pt idx="11027">
                  <c:v>15</c:v>
                </c:pt>
                <c:pt idx="11028">
                  <c:v>14</c:v>
                </c:pt>
                <c:pt idx="11029">
                  <c:v>14</c:v>
                </c:pt>
                <c:pt idx="11030">
                  <c:v>15</c:v>
                </c:pt>
                <c:pt idx="11031">
                  <c:v>15</c:v>
                </c:pt>
                <c:pt idx="11032">
                  <c:v>15</c:v>
                </c:pt>
                <c:pt idx="11033">
                  <c:v>15</c:v>
                </c:pt>
                <c:pt idx="11034">
                  <c:v>13</c:v>
                </c:pt>
                <c:pt idx="11035">
                  <c:v>14</c:v>
                </c:pt>
                <c:pt idx="11036">
                  <c:v>16</c:v>
                </c:pt>
                <c:pt idx="11037">
                  <c:v>16</c:v>
                </c:pt>
                <c:pt idx="11038">
                  <c:v>15</c:v>
                </c:pt>
                <c:pt idx="11039">
                  <c:v>15</c:v>
                </c:pt>
                <c:pt idx="11040">
                  <c:v>17</c:v>
                </c:pt>
                <c:pt idx="11041">
                  <c:v>16</c:v>
                </c:pt>
                <c:pt idx="11042">
                  <c:v>17</c:v>
                </c:pt>
                <c:pt idx="11043">
                  <c:v>16</c:v>
                </c:pt>
                <c:pt idx="11044">
                  <c:v>15</c:v>
                </c:pt>
                <c:pt idx="11045">
                  <c:v>16</c:v>
                </c:pt>
                <c:pt idx="11046">
                  <c:v>13</c:v>
                </c:pt>
                <c:pt idx="11047">
                  <c:v>16</c:v>
                </c:pt>
                <c:pt idx="11048">
                  <c:v>18</c:v>
                </c:pt>
                <c:pt idx="11049">
                  <c:v>14</c:v>
                </c:pt>
                <c:pt idx="11050">
                  <c:v>16</c:v>
                </c:pt>
                <c:pt idx="11051">
                  <c:v>15</c:v>
                </c:pt>
                <c:pt idx="11052">
                  <c:v>16</c:v>
                </c:pt>
                <c:pt idx="11053">
                  <c:v>15</c:v>
                </c:pt>
                <c:pt idx="11054">
                  <c:v>15</c:v>
                </c:pt>
                <c:pt idx="11055">
                  <c:v>15</c:v>
                </c:pt>
                <c:pt idx="11056">
                  <c:v>15</c:v>
                </c:pt>
                <c:pt idx="11057">
                  <c:v>16</c:v>
                </c:pt>
                <c:pt idx="11058">
                  <c:v>15</c:v>
                </c:pt>
                <c:pt idx="11059">
                  <c:v>14</c:v>
                </c:pt>
                <c:pt idx="11060">
                  <c:v>15</c:v>
                </c:pt>
                <c:pt idx="11061">
                  <c:v>15</c:v>
                </c:pt>
                <c:pt idx="11062">
                  <c:v>13</c:v>
                </c:pt>
                <c:pt idx="11063">
                  <c:v>13</c:v>
                </c:pt>
                <c:pt idx="11064">
                  <c:v>13</c:v>
                </c:pt>
                <c:pt idx="11065">
                  <c:v>15</c:v>
                </c:pt>
                <c:pt idx="11066">
                  <c:v>13</c:v>
                </c:pt>
                <c:pt idx="11067">
                  <c:v>13</c:v>
                </c:pt>
                <c:pt idx="11068">
                  <c:v>12</c:v>
                </c:pt>
                <c:pt idx="11069">
                  <c:v>12</c:v>
                </c:pt>
                <c:pt idx="11070">
                  <c:v>13</c:v>
                </c:pt>
                <c:pt idx="11071">
                  <c:v>13</c:v>
                </c:pt>
                <c:pt idx="11072">
                  <c:v>12</c:v>
                </c:pt>
                <c:pt idx="11073">
                  <c:v>11</c:v>
                </c:pt>
                <c:pt idx="11074">
                  <c:v>12</c:v>
                </c:pt>
                <c:pt idx="11075">
                  <c:v>10</c:v>
                </c:pt>
                <c:pt idx="11076">
                  <c:v>11</c:v>
                </c:pt>
                <c:pt idx="11077">
                  <c:v>8</c:v>
                </c:pt>
                <c:pt idx="11078">
                  <c:v>8</c:v>
                </c:pt>
                <c:pt idx="11079">
                  <c:v>8</c:v>
                </c:pt>
                <c:pt idx="11080">
                  <c:v>8</c:v>
                </c:pt>
                <c:pt idx="11081">
                  <c:v>8</c:v>
                </c:pt>
                <c:pt idx="11082">
                  <c:v>11</c:v>
                </c:pt>
                <c:pt idx="11083">
                  <c:v>8</c:v>
                </c:pt>
                <c:pt idx="11084">
                  <c:v>10</c:v>
                </c:pt>
                <c:pt idx="11085">
                  <c:v>10</c:v>
                </c:pt>
                <c:pt idx="11086">
                  <c:v>8</c:v>
                </c:pt>
                <c:pt idx="11087">
                  <c:v>9</c:v>
                </c:pt>
                <c:pt idx="11088">
                  <c:v>8</c:v>
                </c:pt>
                <c:pt idx="11089">
                  <c:v>11</c:v>
                </c:pt>
                <c:pt idx="11090">
                  <c:v>8</c:v>
                </c:pt>
                <c:pt idx="11091">
                  <c:v>10</c:v>
                </c:pt>
                <c:pt idx="11092">
                  <c:v>8</c:v>
                </c:pt>
                <c:pt idx="11093">
                  <c:v>11</c:v>
                </c:pt>
                <c:pt idx="11094">
                  <c:v>11</c:v>
                </c:pt>
                <c:pt idx="11095">
                  <c:v>9</c:v>
                </c:pt>
                <c:pt idx="11096">
                  <c:v>10</c:v>
                </c:pt>
                <c:pt idx="11097">
                  <c:v>7</c:v>
                </c:pt>
                <c:pt idx="11098">
                  <c:v>11</c:v>
                </c:pt>
                <c:pt idx="11099">
                  <c:v>9</c:v>
                </c:pt>
                <c:pt idx="11100">
                  <c:v>10</c:v>
                </c:pt>
                <c:pt idx="11101">
                  <c:v>11</c:v>
                </c:pt>
                <c:pt idx="11102">
                  <c:v>11</c:v>
                </c:pt>
                <c:pt idx="11103">
                  <c:v>11</c:v>
                </c:pt>
                <c:pt idx="11104">
                  <c:v>12</c:v>
                </c:pt>
                <c:pt idx="11105">
                  <c:v>13</c:v>
                </c:pt>
                <c:pt idx="11106">
                  <c:v>12</c:v>
                </c:pt>
                <c:pt idx="11107">
                  <c:v>12</c:v>
                </c:pt>
                <c:pt idx="11108">
                  <c:v>12</c:v>
                </c:pt>
                <c:pt idx="11109">
                  <c:v>11</c:v>
                </c:pt>
                <c:pt idx="11110">
                  <c:v>11</c:v>
                </c:pt>
                <c:pt idx="11111">
                  <c:v>11</c:v>
                </c:pt>
                <c:pt idx="11112">
                  <c:v>11</c:v>
                </c:pt>
                <c:pt idx="11113">
                  <c:v>12</c:v>
                </c:pt>
                <c:pt idx="11114">
                  <c:v>11</c:v>
                </c:pt>
                <c:pt idx="11115">
                  <c:v>12</c:v>
                </c:pt>
                <c:pt idx="11116">
                  <c:v>13</c:v>
                </c:pt>
                <c:pt idx="11117">
                  <c:v>11</c:v>
                </c:pt>
                <c:pt idx="11118">
                  <c:v>12</c:v>
                </c:pt>
                <c:pt idx="11119">
                  <c:v>9</c:v>
                </c:pt>
                <c:pt idx="11120">
                  <c:v>10</c:v>
                </c:pt>
                <c:pt idx="11121">
                  <c:v>11</c:v>
                </c:pt>
                <c:pt idx="11122">
                  <c:v>12</c:v>
                </c:pt>
                <c:pt idx="11123">
                  <c:v>11</c:v>
                </c:pt>
                <c:pt idx="11124">
                  <c:v>10</c:v>
                </c:pt>
                <c:pt idx="11125">
                  <c:v>11</c:v>
                </c:pt>
                <c:pt idx="11126">
                  <c:v>12</c:v>
                </c:pt>
                <c:pt idx="11127">
                  <c:v>11</c:v>
                </c:pt>
                <c:pt idx="11128">
                  <c:v>11</c:v>
                </c:pt>
                <c:pt idx="11129">
                  <c:v>12</c:v>
                </c:pt>
                <c:pt idx="11130">
                  <c:v>12</c:v>
                </c:pt>
                <c:pt idx="11131">
                  <c:v>10</c:v>
                </c:pt>
                <c:pt idx="11132">
                  <c:v>11</c:v>
                </c:pt>
                <c:pt idx="11133">
                  <c:v>13</c:v>
                </c:pt>
                <c:pt idx="11134">
                  <c:v>12</c:v>
                </c:pt>
                <c:pt idx="11135">
                  <c:v>12</c:v>
                </c:pt>
                <c:pt idx="11136">
                  <c:v>12</c:v>
                </c:pt>
                <c:pt idx="11137">
                  <c:v>14</c:v>
                </c:pt>
                <c:pt idx="11138">
                  <c:v>14</c:v>
                </c:pt>
                <c:pt idx="11139">
                  <c:v>15</c:v>
                </c:pt>
                <c:pt idx="11140">
                  <c:v>13</c:v>
                </c:pt>
                <c:pt idx="11141">
                  <c:v>13</c:v>
                </c:pt>
                <c:pt idx="11142">
                  <c:v>15</c:v>
                </c:pt>
                <c:pt idx="11143">
                  <c:v>13</c:v>
                </c:pt>
                <c:pt idx="11144">
                  <c:v>13</c:v>
                </c:pt>
                <c:pt idx="11145">
                  <c:v>13</c:v>
                </c:pt>
                <c:pt idx="11146">
                  <c:v>15</c:v>
                </c:pt>
                <c:pt idx="11147">
                  <c:v>13</c:v>
                </c:pt>
                <c:pt idx="11148">
                  <c:v>12</c:v>
                </c:pt>
                <c:pt idx="11149">
                  <c:v>13</c:v>
                </c:pt>
                <c:pt idx="11150">
                  <c:v>15</c:v>
                </c:pt>
                <c:pt idx="11151">
                  <c:v>13</c:v>
                </c:pt>
                <c:pt idx="11152">
                  <c:v>13</c:v>
                </c:pt>
                <c:pt idx="11153">
                  <c:v>13</c:v>
                </c:pt>
                <c:pt idx="11154">
                  <c:v>13</c:v>
                </c:pt>
                <c:pt idx="11155">
                  <c:v>13</c:v>
                </c:pt>
                <c:pt idx="11156">
                  <c:v>12</c:v>
                </c:pt>
                <c:pt idx="11157">
                  <c:v>13</c:v>
                </c:pt>
                <c:pt idx="11158">
                  <c:v>12</c:v>
                </c:pt>
                <c:pt idx="11159">
                  <c:v>13</c:v>
                </c:pt>
                <c:pt idx="11160">
                  <c:v>11</c:v>
                </c:pt>
                <c:pt idx="11161">
                  <c:v>12</c:v>
                </c:pt>
                <c:pt idx="11162">
                  <c:v>13</c:v>
                </c:pt>
                <c:pt idx="11163">
                  <c:v>12</c:v>
                </c:pt>
                <c:pt idx="11164">
                  <c:v>11</c:v>
                </c:pt>
                <c:pt idx="11165">
                  <c:v>10</c:v>
                </c:pt>
                <c:pt idx="11166">
                  <c:v>12</c:v>
                </c:pt>
                <c:pt idx="11167">
                  <c:v>11</c:v>
                </c:pt>
                <c:pt idx="11168">
                  <c:v>12</c:v>
                </c:pt>
                <c:pt idx="11169">
                  <c:v>12</c:v>
                </c:pt>
                <c:pt idx="11170">
                  <c:v>13</c:v>
                </c:pt>
                <c:pt idx="11171">
                  <c:v>12</c:v>
                </c:pt>
                <c:pt idx="11172">
                  <c:v>12</c:v>
                </c:pt>
                <c:pt idx="11173">
                  <c:v>13</c:v>
                </c:pt>
                <c:pt idx="11174">
                  <c:v>11</c:v>
                </c:pt>
                <c:pt idx="11175">
                  <c:v>11</c:v>
                </c:pt>
                <c:pt idx="11176">
                  <c:v>10</c:v>
                </c:pt>
                <c:pt idx="11177">
                  <c:v>10</c:v>
                </c:pt>
                <c:pt idx="11178">
                  <c:v>11</c:v>
                </c:pt>
                <c:pt idx="11179">
                  <c:v>11</c:v>
                </c:pt>
                <c:pt idx="11180">
                  <c:v>9</c:v>
                </c:pt>
                <c:pt idx="11181">
                  <c:v>10</c:v>
                </c:pt>
                <c:pt idx="11182">
                  <c:v>8</c:v>
                </c:pt>
                <c:pt idx="11183">
                  <c:v>9</c:v>
                </c:pt>
                <c:pt idx="11184">
                  <c:v>7</c:v>
                </c:pt>
                <c:pt idx="11185">
                  <c:v>7</c:v>
                </c:pt>
                <c:pt idx="11186">
                  <c:v>8</c:v>
                </c:pt>
                <c:pt idx="11187">
                  <c:v>7</c:v>
                </c:pt>
                <c:pt idx="11188">
                  <c:v>7</c:v>
                </c:pt>
                <c:pt idx="11189">
                  <c:v>6</c:v>
                </c:pt>
                <c:pt idx="11190">
                  <c:v>7</c:v>
                </c:pt>
                <c:pt idx="11191">
                  <c:v>6</c:v>
                </c:pt>
                <c:pt idx="11192">
                  <c:v>4</c:v>
                </c:pt>
                <c:pt idx="11193">
                  <c:v>4</c:v>
                </c:pt>
                <c:pt idx="11194">
                  <c:v>3</c:v>
                </c:pt>
                <c:pt idx="11195">
                  <c:v>3</c:v>
                </c:pt>
                <c:pt idx="11196">
                  <c:v>5</c:v>
                </c:pt>
                <c:pt idx="11197">
                  <c:v>5</c:v>
                </c:pt>
                <c:pt idx="11198">
                  <c:v>3</c:v>
                </c:pt>
                <c:pt idx="11199">
                  <c:v>2</c:v>
                </c:pt>
                <c:pt idx="11200">
                  <c:v>4</c:v>
                </c:pt>
                <c:pt idx="11201">
                  <c:v>6</c:v>
                </c:pt>
                <c:pt idx="11202">
                  <c:v>5</c:v>
                </c:pt>
                <c:pt idx="11203">
                  <c:v>4</c:v>
                </c:pt>
                <c:pt idx="11204">
                  <c:v>4</c:v>
                </c:pt>
                <c:pt idx="11205">
                  <c:v>4</c:v>
                </c:pt>
                <c:pt idx="11206">
                  <c:v>3</c:v>
                </c:pt>
                <c:pt idx="11207">
                  <c:v>5</c:v>
                </c:pt>
                <c:pt idx="11208">
                  <c:v>5</c:v>
                </c:pt>
                <c:pt idx="11209">
                  <c:v>4</c:v>
                </c:pt>
                <c:pt idx="11210">
                  <c:v>5</c:v>
                </c:pt>
                <c:pt idx="11211">
                  <c:v>2</c:v>
                </c:pt>
                <c:pt idx="11212">
                  <c:v>5</c:v>
                </c:pt>
                <c:pt idx="11213">
                  <c:v>3</c:v>
                </c:pt>
                <c:pt idx="11214">
                  <c:v>4</c:v>
                </c:pt>
                <c:pt idx="11215">
                  <c:v>3</c:v>
                </c:pt>
                <c:pt idx="11216">
                  <c:v>3</c:v>
                </c:pt>
                <c:pt idx="11217">
                  <c:v>4</c:v>
                </c:pt>
                <c:pt idx="11218">
                  <c:v>7</c:v>
                </c:pt>
                <c:pt idx="11219">
                  <c:v>4</c:v>
                </c:pt>
                <c:pt idx="11220">
                  <c:v>3</c:v>
                </c:pt>
                <c:pt idx="11221">
                  <c:v>3</c:v>
                </c:pt>
                <c:pt idx="11222">
                  <c:v>4</c:v>
                </c:pt>
                <c:pt idx="11223">
                  <c:v>3</c:v>
                </c:pt>
                <c:pt idx="11224">
                  <c:v>4</c:v>
                </c:pt>
                <c:pt idx="11225">
                  <c:v>5</c:v>
                </c:pt>
                <c:pt idx="11226">
                  <c:v>3</c:v>
                </c:pt>
                <c:pt idx="11227">
                  <c:v>5</c:v>
                </c:pt>
                <c:pt idx="11228">
                  <c:v>3</c:v>
                </c:pt>
                <c:pt idx="11229">
                  <c:v>3</c:v>
                </c:pt>
                <c:pt idx="11230">
                  <c:v>3</c:v>
                </c:pt>
                <c:pt idx="11231">
                  <c:v>2</c:v>
                </c:pt>
                <c:pt idx="11232">
                  <c:v>2</c:v>
                </c:pt>
                <c:pt idx="11233">
                  <c:v>2</c:v>
                </c:pt>
                <c:pt idx="11234">
                  <c:v>3</c:v>
                </c:pt>
                <c:pt idx="11235">
                  <c:v>2</c:v>
                </c:pt>
                <c:pt idx="11236">
                  <c:v>3</c:v>
                </c:pt>
                <c:pt idx="11237">
                  <c:v>3</c:v>
                </c:pt>
                <c:pt idx="11238">
                  <c:v>3</c:v>
                </c:pt>
                <c:pt idx="11239">
                  <c:v>2</c:v>
                </c:pt>
                <c:pt idx="11240">
                  <c:v>3</c:v>
                </c:pt>
                <c:pt idx="11241">
                  <c:v>4</c:v>
                </c:pt>
                <c:pt idx="11242">
                  <c:v>3</c:v>
                </c:pt>
                <c:pt idx="11243">
                  <c:v>3</c:v>
                </c:pt>
                <c:pt idx="11244">
                  <c:v>5</c:v>
                </c:pt>
                <c:pt idx="11245">
                  <c:v>5</c:v>
                </c:pt>
                <c:pt idx="11246">
                  <c:v>5</c:v>
                </c:pt>
                <c:pt idx="11247">
                  <c:v>7</c:v>
                </c:pt>
                <c:pt idx="11248">
                  <c:v>7</c:v>
                </c:pt>
                <c:pt idx="11249">
                  <c:v>7</c:v>
                </c:pt>
                <c:pt idx="11250">
                  <c:v>6</c:v>
                </c:pt>
                <c:pt idx="11251">
                  <c:v>9</c:v>
                </c:pt>
                <c:pt idx="11252">
                  <c:v>9</c:v>
                </c:pt>
                <c:pt idx="11253">
                  <c:v>8</c:v>
                </c:pt>
                <c:pt idx="11254">
                  <c:v>11</c:v>
                </c:pt>
                <c:pt idx="11255">
                  <c:v>9</c:v>
                </c:pt>
                <c:pt idx="11256">
                  <c:v>10</c:v>
                </c:pt>
                <c:pt idx="11257">
                  <c:v>9</c:v>
                </c:pt>
                <c:pt idx="11258">
                  <c:v>10</c:v>
                </c:pt>
                <c:pt idx="11259">
                  <c:v>9</c:v>
                </c:pt>
                <c:pt idx="11260">
                  <c:v>10</c:v>
                </c:pt>
                <c:pt idx="11261">
                  <c:v>9</c:v>
                </c:pt>
                <c:pt idx="11262">
                  <c:v>9</c:v>
                </c:pt>
                <c:pt idx="11263">
                  <c:v>8</c:v>
                </c:pt>
                <c:pt idx="11264">
                  <c:v>8</c:v>
                </c:pt>
                <c:pt idx="11265">
                  <c:v>9</c:v>
                </c:pt>
                <c:pt idx="11266">
                  <c:v>8</c:v>
                </c:pt>
                <c:pt idx="11267">
                  <c:v>9</c:v>
                </c:pt>
                <c:pt idx="11268">
                  <c:v>8</c:v>
                </c:pt>
                <c:pt idx="11269">
                  <c:v>9</c:v>
                </c:pt>
                <c:pt idx="11270">
                  <c:v>9</c:v>
                </c:pt>
                <c:pt idx="11271">
                  <c:v>11</c:v>
                </c:pt>
                <c:pt idx="11272">
                  <c:v>9</c:v>
                </c:pt>
                <c:pt idx="11273">
                  <c:v>10</c:v>
                </c:pt>
                <c:pt idx="11274">
                  <c:v>9</c:v>
                </c:pt>
                <c:pt idx="11275">
                  <c:v>11</c:v>
                </c:pt>
                <c:pt idx="11276">
                  <c:v>11</c:v>
                </c:pt>
                <c:pt idx="11277">
                  <c:v>10</c:v>
                </c:pt>
                <c:pt idx="11278">
                  <c:v>11</c:v>
                </c:pt>
                <c:pt idx="11279">
                  <c:v>10</c:v>
                </c:pt>
                <c:pt idx="11280">
                  <c:v>11</c:v>
                </c:pt>
                <c:pt idx="11281">
                  <c:v>11</c:v>
                </c:pt>
                <c:pt idx="11282">
                  <c:v>12</c:v>
                </c:pt>
                <c:pt idx="11283">
                  <c:v>12</c:v>
                </c:pt>
                <c:pt idx="11284">
                  <c:v>9</c:v>
                </c:pt>
                <c:pt idx="11285">
                  <c:v>11</c:v>
                </c:pt>
                <c:pt idx="11286">
                  <c:v>13</c:v>
                </c:pt>
                <c:pt idx="11287">
                  <c:v>11</c:v>
                </c:pt>
                <c:pt idx="11288">
                  <c:v>11</c:v>
                </c:pt>
                <c:pt idx="11289">
                  <c:v>11</c:v>
                </c:pt>
                <c:pt idx="11290">
                  <c:v>10</c:v>
                </c:pt>
                <c:pt idx="11291">
                  <c:v>11</c:v>
                </c:pt>
                <c:pt idx="11292">
                  <c:v>11</c:v>
                </c:pt>
                <c:pt idx="11293">
                  <c:v>12</c:v>
                </c:pt>
                <c:pt idx="11294">
                  <c:v>11</c:v>
                </c:pt>
                <c:pt idx="11295">
                  <c:v>13</c:v>
                </c:pt>
                <c:pt idx="11296">
                  <c:v>11</c:v>
                </c:pt>
                <c:pt idx="11297">
                  <c:v>11</c:v>
                </c:pt>
                <c:pt idx="11298">
                  <c:v>13</c:v>
                </c:pt>
                <c:pt idx="11299">
                  <c:v>12</c:v>
                </c:pt>
                <c:pt idx="11300">
                  <c:v>12</c:v>
                </c:pt>
                <c:pt idx="11301">
                  <c:v>11</c:v>
                </c:pt>
                <c:pt idx="11302">
                  <c:v>12</c:v>
                </c:pt>
                <c:pt idx="11303">
                  <c:v>12</c:v>
                </c:pt>
                <c:pt idx="11304">
                  <c:v>11</c:v>
                </c:pt>
                <c:pt idx="11305">
                  <c:v>11</c:v>
                </c:pt>
                <c:pt idx="11306">
                  <c:v>10</c:v>
                </c:pt>
                <c:pt idx="11307">
                  <c:v>11</c:v>
                </c:pt>
                <c:pt idx="11308">
                  <c:v>13</c:v>
                </c:pt>
                <c:pt idx="11309">
                  <c:v>14</c:v>
                </c:pt>
                <c:pt idx="11310">
                  <c:v>12</c:v>
                </c:pt>
                <c:pt idx="11311">
                  <c:v>12</c:v>
                </c:pt>
                <c:pt idx="11312">
                  <c:v>13</c:v>
                </c:pt>
                <c:pt idx="11313">
                  <c:v>14</c:v>
                </c:pt>
                <c:pt idx="11314">
                  <c:v>13</c:v>
                </c:pt>
                <c:pt idx="11315">
                  <c:v>13</c:v>
                </c:pt>
                <c:pt idx="11316">
                  <c:v>12</c:v>
                </c:pt>
                <c:pt idx="11317">
                  <c:v>14</c:v>
                </c:pt>
                <c:pt idx="11318">
                  <c:v>14</c:v>
                </c:pt>
                <c:pt idx="11319">
                  <c:v>13</c:v>
                </c:pt>
                <c:pt idx="11320">
                  <c:v>14</c:v>
                </c:pt>
                <c:pt idx="11321">
                  <c:v>11</c:v>
                </c:pt>
                <c:pt idx="11322">
                  <c:v>14</c:v>
                </c:pt>
                <c:pt idx="11323">
                  <c:v>12</c:v>
                </c:pt>
                <c:pt idx="11324">
                  <c:v>13</c:v>
                </c:pt>
                <c:pt idx="11325">
                  <c:v>13</c:v>
                </c:pt>
                <c:pt idx="11326">
                  <c:v>13</c:v>
                </c:pt>
                <c:pt idx="11327">
                  <c:v>15</c:v>
                </c:pt>
                <c:pt idx="11328">
                  <c:v>16</c:v>
                </c:pt>
                <c:pt idx="11329">
                  <c:v>15</c:v>
                </c:pt>
                <c:pt idx="11330">
                  <c:v>16</c:v>
                </c:pt>
                <c:pt idx="11331">
                  <c:v>15</c:v>
                </c:pt>
                <c:pt idx="11332">
                  <c:v>19</c:v>
                </c:pt>
                <c:pt idx="11333">
                  <c:v>19</c:v>
                </c:pt>
                <c:pt idx="11334">
                  <c:v>18</c:v>
                </c:pt>
                <c:pt idx="11335">
                  <c:v>21</c:v>
                </c:pt>
                <c:pt idx="11336">
                  <c:v>21</c:v>
                </c:pt>
                <c:pt idx="11337">
                  <c:v>21</c:v>
                </c:pt>
                <c:pt idx="11338">
                  <c:v>19</c:v>
                </c:pt>
                <c:pt idx="11339">
                  <c:v>24</c:v>
                </c:pt>
                <c:pt idx="11340">
                  <c:v>23</c:v>
                </c:pt>
                <c:pt idx="11341">
                  <c:v>22</c:v>
                </c:pt>
                <c:pt idx="11342">
                  <c:v>23</c:v>
                </c:pt>
                <c:pt idx="11343">
                  <c:v>25</c:v>
                </c:pt>
                <c:pt idx="11344">
                  <c:v>25</c:v>
                </c:pt>
                <c:pt idx="11345">
                  <c:v>24</c:v>
                </c:pt>
                <c:pt idx="11346">
                  <c:v>23</c:v>
                </c:pt>
                <c:pt idx="11347">
                  <c:v>21</c:v>
                </c:pt>
                <c:pt idx="11348">
                  <c:v>22</c:v>
                </c:pt>
                <c:pt idx="11349">
                  <c:v>24</c:v>
                </c:pt>
                <c:pt idx="11350">
                  <c:v>22</c:v>
                </c:pt>
                <c:pt idx="11351">
                  <c:v>19</c:v>
                </c:pt>
                <c:pt idx="11352">
                  <c:v>21</c:v>
                </c:pt>
                <c:pt idx="11353">
                  <c:v>21</c:v>
                </c:pt>
                <c:pt idx="11354">
                  <c:v>21</c:v>
                </c:pt>
                <c:pt idx="11355">
                  <c:v>17</c:v>
                </c:pt>
                <c:pt idx="11356">
                  <c:v>16</c:v>
                </c:pt>
                <c:pt idx="11357">
                  <c:v>17</c:v>
                </c:pt>
                <c:pt idx="11358">
                  <c:v>17</c:v>
                </c:pt>
                <c:pt idx="11359">
                  <c:v>19</c:v>
                </c:pt>
                <c:pt idx="11360">
                  <c:v>16</c:v>
                </c:pt>
                <c:pt idx="11361">
                  <c:v>18</c:v>
                </c:pt>
                <c:pt idx="11362">
                  <c:v>17</c:v>
                </c:pt>
                <c:pt idx="11363">
                  <c:v>19</c:v>
                </c:pt>
                <c:pt idx="11364">
                  <c:v>18</c:v>
                </c:pt>
                <c:pt idx="11365">
                  <c:v>19</c:v>
                </c:pt>
                <c:pt idx="11366">
                  <c:v>21</c:v>
                </c:pt>
                <c:pt idx="11367">
                  <c:v>21</c:v>
                </c:pt>
                <c:pt idx="11368">
                  <c:v>22</c:v>
                </c:pt>
                <c:pt idx="11369">
                  <c:v>22</c:v>
                </c:pt>
                <c:pt idx="11370">
                  <c:v>22</c:v>
                </c:pt>
                <c:pt idx="11371">
                  <c:v>22</c:v>
                </c:pt>
                <c:pt idx="11372">
                  <c:v>21</c:v>
                </c:pt>
                <c:pt idx="11373">
                  <c:v>24</c:v>
                </c:pt>
                <c:pt idx="11374">
                  <c:v>23</c:v>
                </c:pt>
                <c:pt idx="11375">
                  <c:v>21</c:v>
                </c:pt>
                <c:pt idx="11376">
                  <c:v>24</c:v>
                </c:pt>
                <c:pt idx="11377">
                  <c:v>23</c:v>
                </c:pt>
                <c:pt idx="11378">
                  <c:v>23</c:v>
                </c:pt>
                <c:pt idx="11379">
                  <c:v>23</c:v>
                </c:pt>
                <c:pt idx="11380">
                  <c:v>21</c:v>
                </c:pt>
                <c:pt idx="11381">
                  <c:v>23</c:v>
                </c:pt>
                <c:pt idx="11382">
                  <c:v>22</c:v>
                </c:pt>
                <c:pt idx="11383">
                  <c:v>23</c:v>
                </c:pt>
                <c:pt idx="11384">
                  <c:v>19</c:v>
                </c:pt>
                <c:pt idx="11385">
                  <c:v>21</c:v>
                </c:pt>
                <c:pt idx="11386">
                  <c:v>22</c:v>
                </c:pt>
                <c:pt idx="11387">
                  <c:v>22</c:v>
                </c:pt>
                <c:pt idx="11388">
                  <c:v>21</c:v>
                </c:pt>
                <c:pt idx="11389">
                  <c:v>19</c:v>
                </c:pt>
                <c:pt idx="11390">
                  <c:v>23</c:v>
                </c:pt>
                <c:pt idx="11391">
                  <c:v>21</c:v>
                </c:pt>
                <c:pt idx="11392">
                  <c:v>21</c:v>
                </c:pt>
                <c:pt idx="11393">
                  <c:v>19</c:v>
                </c:pt>
                <c:pt idx="11394">
                  <c:v>22</c:v>
                </c:pt>
                <c:pt idx="11395">
                  <c:v>21</c:v>
                </c:pt>
                <c:pt idx="11396">
                  <c:v>21</c:v>
                </c:pt>
                <c:pt idx="11397">
                  <c:v>22</c:v>
                </c:pt>
                <c:pt idx="11398">
                  <c:v>22</c:v>
                </c:pt>
                <c:pt idx="11399">
                  <c:v>23</c:v>
                </c:pt>
                <c:pt idx="11400">
                  <c:v>25</c:v>
                </c:pt>
                <c:pt idx="11401">
                  <c:v>21</c:v>
                </c:pt>
                <c:pt idx="11402">
                  <c:v>22</c:v>
                </c:pt>
                <c:pt idx="11403">
                  <c:v>25</c:v>
                </c:pt>
                <c:pt idx="11404">
                  <c:v>23</c:v>
                </c:pt>
                <c:pt idx="11405">
                  <c:v>23</c:v>
                </c:pt>
                <c:pt idx="11406">
                  <c:v>21</c:v>
                </c:pt>
                <c:pt idx="11407">
                  <c:v>25</c:v>
                </c:pt>
                <c:pt idx="11408">
                  <c:v>22</c:v>
                </c:pt>
                <c:pt idx="11409">
                  <c:v>23</c:v>
                </c:pt>
                <c:pt idx="11410">
                  <c:v>22</c:v>
                </c:pt>
                <c:pt idx="11411">
                  <c:v>24</c:v>
                </c:pt>
                <c:pt idx="11412">
                  <c:v>24</c:v>
                </c:pt>
                <c:pt idx="11413">
                  <c:v>22</c:v>
                </c:pt>
                <c:pt idx="11414">
                  <c:v>24</c:v>
                </c:pt>
                <c:pt idx="11415">
                  <c:v>24</c:v>
                </c:pt>
                <c:pt idx="11416">
                  <c:v>24</c:v>
                </c:pt>
                <c:pt idx="11417">
                  <c:v>25</c:v>
                </c:pt>
                <c:pt idx="11418">
                  <c:v>25</c:v>
                </c:pt>
                <c:pt idx="11419">
                  <c:v>25</c:v>
                </c:pt>
                <c:pt idx="11420">
                  <c:v>25</c:v>
                </c:pt>
                <c:pt idx="11421">
                  <c:v>25</c:v>
                </c:pt>
                <c:pt idx="11422">
                  <c:v>26</c:v>
                </c:pt>
                <c:pt idx="11423">
                  <c:v>25</c:v>
                </c:pt>
                <c:pt idx="11424">
                  <c:v>25</c:v>
                </c:pt>
                <c:pt idx="11425">
                  <c:v>25</c:v>
                </c:pt>
                <c:pt idx="11426">
                  <c:v>24</c:v>
                </c:pt>
                <c:pt idx="11427">
                  <c:v>25</c:v>
                </c:pt>
                <c:pt idx="11428">
                  <c:v>25</c:v>
                </c:pt>
                <c:pt idx="11429">
                  <c:v>27</c:v>
                </c:pt>
                <c:pt idx="11430">
                  <c:v>26</c:v>
                </c:pt>
                <c:pt idx="11431">
                  <c:v>29</c:v>
                </c:pt>
                <c:pt idx="11432">
                  <c:v>26</c:v>
                </c:pt>
                <c:pt idx="11433">
                  <c:v>26</c:v>
                </c:pt>
                <c:pt idx="11434">
                  <c:v>29</c:v>
                </c:pt>
                <c:pt idx="11435">
                  <c:v>26</c:v>
                </c:pt>
                <c:pt idx="11436">
                  <c:v>27</c:v>
                </c:pt>
                <c:pt idx="11437">
                  <c:v>26</c:v>
                </c:pt>
                <c:pt idx="11438">
                  <c:v>28</c:v>
                </c:pt>
                <c:pt idx="11439">
                  <c:v>26</c:v>
                </c:pt>
                <c:pt idx="11440">
                  <c:v>23</c:v>
                </c:pt>
                <c:pt idx="11441">
                  <c:v>25</c:v>
                </c:pt>
                <c:pt idx="11442">
                  <c:v>26</c:v>
                </c:pt>
                <c:pt idx="11443">
                  <c:v>25</c:v>
                </c:pt>
                <c:pt idx="11444">
                  <c:v>25</c:v>
                </c:pt>
                <c:pt idx="11445">
                  <c:v>24</c:v>
                </c:pt>
                <c:pt idx="11446">
                  <c:v>26</c:v>
                </c:pt>
                <c:pt idx="11447">
                  <c:v>26</c:v>
                </c:pt>
                <c:pt idx="11448">
                  <c:v>26</c:v>
                </c:pt>
                <c:pt idx="11449">
                  <c:v>25</c:v>
                </c:pt>
                <c:pt idx="11450">
                  <c:v>24</c:v>
                </c:pt>
                <c:pt idx="11451">
                  <c:v>25</c:v>
                </c:pt>
                <c:pt idx="11452">
                  <c:v>24</c:v>
                </c:pt>
                <c:pt idx="11453">
                  <c:v>25</c:v>
                </c:pt>
                <c:pt idx="11454">
                  <c:v>24</c:v>
                </c:pt>
                <c:pt idx="11455">
                  <c:v>24</c:v>
                </c:pt>
                <c:pt idx="11456">
                  <c:v>23</c:v>
                </c:pt>
                <c:pt idx="11457">
                  <c:v>22</c:v>
                </c:pt>
                <c:pt idx="11458">
                  <c:v>21</c:v>
                </c:pt>
                <c:pt idx="11459">
                  <c:v>21</c:v>
                </c:pt>
                <c:pt idx="11460">
                  <c:v>21</c:v>
                </c:pt>
                <c:pt idx="11461">
                  <c:v>19</c:v>
                </c:pt>
                <c:pt idx="11462">
                  <c:v>21</c:v>
                </c:pt>
                <c:pt idx="11463">
                  <c:v>21</c:v>
                </c:pt>
                <c:pt idx="11464">
                  <c:v>22</c:v>
                </c:pt>
                <c:pt idx="11465">
                  <c:v>21</c:v>
                </c:pt>
                <c:pt idx="11466">
                  <c:v>22</c:v>
                </c:pt>
                <c:pt idx="11467">
                  <c:v>21</c:v>
                </c:pt>
                <c:pt idx="11468">
                  <c:v>22</c:v>
                </c:pt>
                <c:pt idx="11469">
                  <c:v>21</c:v>
                </c:pt>
                <c:pt idx="11470">
                  <c:v>22</c:v>
                </c:pt>
                <c:pt idx="11471">
                  <c:v>21</c:v>
                </c:pt>
                <c:pt idx="11472">
                  <c:v>21</c:v>
                </c:pt>
                <c:pt idx="11473">
                  <c:v>21</c:v>
                </c:pt>
                <c:pt idx="11474">
                  <c:v>18</c:v>
                </c:pt>
                <c:pt idx="11475">
                  <c:v>21</c:v>
                </c:pt>
                <c:pt idx="11476">
                  <c:v>21</c:v>
                </c:pt>
                <c:pt idx="11477">
                  <c:v>21</c:v>
                </c:pt>
                <c:pt idx="11478">
                  <c:v>21</c:v>
                </c:pt>
                <c:pt idx="11479">
                  <c:v>21</c:v>
                </c:pt>
                <c:pt idx="11480">
                  <c:v>21</c:v>
                </c:pt>
                <c:pt idx="11481">
                  <c:v>19</c:v>
                </c:pt>
                <c:pt idx="11482">
                  <c:v>21</c:v>
                </c:pt>
                <c:pt idx="11483">
                  <c:v>21</c:v>
                </c:pt>
                <c:pt idx="11484">
                  <c:v>21</c:v>
                </c:pt>
                <c:pt idx="11485">
                  <c:v>19</c:v>
                </c:pt>
                <c:pt idx="11486">
                  <c:v>19</c:v>
                </c:pt>
                <c:pt idx="11487">
                  <c:v>21</c:v>
                </c:pt>
                <c:pt idx="11488">
                  <c:v>23</c:v>
                </c:pt>
                <c:pt idx="11489">
                  <c:v>21</c:v>
                </c:pt>
                <c:pt idx="11490">
                  <c:v>21</c:v>
                </c:pt>
                <c:pt idx="11491">
                  <c:v>21</c:v>
                </c:pt>
                <c:pt idx="11492">
                  <c:v>23</c:v>
                </c:pt>
                <c:pt idx="11493">
                  <c:v>22</c:v>
                </c:pt>
                <c:pt idx="11494">
                  <c:v>23</c:v>
                </c:pt>
                <c:pt idx="11495">
                  <c:v>24</c:v>
                </c:pt>
                <c:pt idx="11496">
                  <c:v>21</c:v>
                </c:pt>
                <c:pt idx="11497">
                  <c:v>22</c:v>
                </c:pt>
                <c:pt idx="11498">
                  <c:v>21</c:v>
                </c:pt>
                <c:pt idx="11499">
                  <c:v>21</c:v>
                </c:pt>
                <c:pt idx="11500">
                  <c:v>19</c:v>
                </c:pt>
                <c:pt idx="11501">
                  <c:v>21</c:v>
                </c:pt>
                <c:pt idx="11502">
                  <c:v>19</c:v>
                </c:pt>
                <c:pt idx="11503">
                  <c:v>18</c:v>
                </c:pt>
                <c:pt idx="11504">
                  <c:v>22</c:v>
                </c:pt>
                <c:pt idx="11505">
                  <c:v>21</c:v>
                </c:pt>
                <c:pt idx="11506">
                  <c:v>21</c:v>
                </c:pt>
                <c:pt idx="11507">
                  <c:v>21</c:v>
                </c:pt>
                <c:pt idx="11508">
                  <c:v>19</c:v>
                </c:pt>
                <c:pt idx="11509">
                  <c:v>21</c:v>
                </c:pt>
                <c:pt idx="11510">
                  <c:v>21</c:v>
                </c:pt>
                <c:pt idx="11511">
                  <c:v>22</c:v>
                </c:pt>
                <c:pt idx="11512">
                  <c:v>23</c:v>
                </c:pt>
                <c:pt idx="11513">
                  <c:v>21</c:v>
                </c:pt>
                <c:pt idx="11514">
                  <c:v>25</c:v>
                </c:pt>
                <c:pt idx="11515">
                  <c:v>22</c:v>
                </c:pt>
                <c:pt idx="11516">
                  <c:v>21</c:v>
                </c:pt>
                <c:pt idx="11517">
                  <c:v>22</c:v>
                </c:pt>
                <c:pt idx="11518">
                  <c:v>21</c:v>
                </c:pt>
                <c:pt idx="11519">
                  <c:v>22</c:v>
                </c:pt>
                <c:pt idx="11520">
                  <c:v>19</c:v>
                </c:pt>
                <c:pt idx="11521">
                  <c:v>21</c:v>
                </c:pt>
                <c:pt idx="11522">
                  <c:v>23</c:v>
                </c:pt>
                <c:pt idx="11523">
                  <c:v>23</c:v>
                </c:pt>
                <c:pt idx="11524">
                  <c:v>24</c:v>
                </c:pt>
                <c:pt idx="11525">
                  <c:v>21</c:v>
                </c:pt>
                <c:pt idx="11526">
                  <c:v>24</c:v>
                </c:pt>
                <c:pt idx="11527">
                  <c:v>23</c:v>
                </c:pt>
                <c:pt idx="11528">
                  <c:v>23</c:v>
                </c:pt>
                <c:pt idx="11529">
                  <c:v>22</c:v>
                </c:pt>
                <c:pt idx="11530">
                  <c:v>22</c:v>
                </c:pt>
                <c:pt idx="11531">
                  <c:v>23</c:v>
                </c:pt>
                <c:pt idx="11532">
                  <c:v>25</c:v>
                </c:pt>
                <c:pt idx="11533">
                  <c:v>24</c:v>
                </c:pt>
                <c:pt idx="11534">
                  <c:v>25</c:v>
                </c:pt>
                <c:pt idx="11535">
                  <c:v>22</c:v>
                </c:pt>
                <c:pt idx="11536">
                  <c:v>23</c:v>
                </c:pt>
                <c:pt idx="11537">
                  <c:v>25</c:v>
                </c:pt>
                <c:pt idx="11538">
                  <c:v>24</c:v>
                </c:pt>
                <c:pt idx="11539">
                  <c:v>25</c:v>
                </c:pt>
                <c:pt idx="11540">
                  <c:v>23</c:v>
                </c:pt>
                <c:pt idx="11541">
                  <c:v>24</c:v>
                </c:pt>
                <c:pt idx="11542">
                  <c:v>19</c:v>
                </c:pt>
                <c:pt idx="11543">
                  <c:v>24</c:v>
                </c:pt>
                <c:pt idx="11544">
                  <c:v>23</c:v>
                </c:pt>
                <c:pt idx="11545">
                  <c:v>25</c:v>
                </c:pt>
                <c:pt idx="11546">
                  <c:v>24</c:v>
                </c:pt>
                <c:pt idx="11547">
                  <c:v>24</c:v>
                </c:pt>
                <c:pt idx="11548">
                  <c:v>27</c:v>
                </c:pt>
                <c:pt idx="11549">
                  <c:v>22</c:v>
                </c:pt>
                <c:pt idx="11550">
                  <c:v>24</c:v>
                </c:pt>
                <c:pt idx="11551">
                  <c:v>22</c:v>
                </c:pt>
                <c:pt idx="11552">
                  <c:v>21</c:v>
                </c:pt>
                <c:pt idx="11553">
                  <c:v>21</c:v>
                </c:pt>
                <c:pt idx="11554">
                  <c:v>21</c:v>
                </c:pt>
                <c:pt idx="11555">
                  <c:v>19</c:v>
                </c:pt>
                <c:pt idx="11556">
                  <c:v>19</c:v>
                </c:pt>
                <c:pt idx="11557">
                  <c:v>19</c:v>
                </c:pt>
                <c:pt idx="11558">
                  <c:v>19</c:v>
                </c:pt>
                <c:pt idx="11559">
                  <c:v>16</c:v>
                </c:pt>
                <c:pt idx="11560">
                  <c:v>21</c:v>
                </c:pt>
                <c:pt idx="11561">
                  <c:v>19</c:v>
                </c:pt>
                <c:pt idx="11562">
                  <c:v>17</c:v>
                </c:pt>
                <c:pt idx="11563">
                  <c:v>19</c:v>
                </c:pt>
                <c:pt idx="11564">
                  <c:v>16</c:v>
                </c:pt>
                <c:pt idx="11565">
                  <c:v>19</c:v>
                </c:pt>
                <c:pt idx="11566">
                  <c:v>17</c:v>
                </c:pt>
                <c:pt idx="11567">
                  <c:v>16</c:v>
                </c:pt>
                <c:pt idx="11568">
                  <c:v>17</c:v>
                </c:pt>
                <c:pt idx="11569">
                  <c:v>17</c:v>
                </c:pt>
                <c:pt idx="11570">
                  <c:v>17</c:v>
                </c:pt>
                <c:pt idx="11571">
                  <c:v>19</c:v>
                </c:pt>
                <c:pt idx="11572">
                  <c:v>17</c:v>
                </c:pt>
                <c:pt idx="11573">
                  <c:v>18</c:v>
                </c:pt>
                <c:pt idx="11574">
                  <c:v>17</c:v>
                </c:pt>
                <c:pt idx="11575">
                  <c:v>16</c:v>
                </c:pt>
                <c:pt idx="11576">
                  <c:v>19</c:v>
                </c:pt>
                <c:pt idx="11577">
                  <c:v>17</c:v>
                </c:pt>
                <c:pt idx="11578">
                  <c:v>17</c:v>
                </c:pt>
                <c:pt idx="11579">
                  <c:v>16</c:v>
                </c:pt>
                <c:pt idx="11580">
                  <c:v>19</c:v>
                </c:pt>
                <c:pt idx="11581">
                  <c:v>15</c:v>
                </c:pt>
                <c:pt idx="11582">
                  <c:v>17</c:v>
                </c:pt>
                <c:pt idx="11583">
                  <c:v>17</c:v>
                </c:pt>
                <c:pt idx="11584">
                  <c:v>15</c:v>
                </c:pt>
                <c:pt idx="11585">
                  <c:v>15</c:v>
                </c:pt>
                <c:pt idx="11586">
                  <c:v>12</c:v>
                </c:pt>
                <c:pt idx="11587">
                  <c:v>15</c:v>
                </c:pt>
                <c:pt idx="11588">
                  <c:v>15</c:v>
                </c:pt>
                <c:pt idx="11589">
                  <c:v>15</c:v>
                </c:pt>
                <c:pt idx="11590">
                  <c:v>15</c:v>
                </c:pt>
                <c:pt idx="11591">
                  <c:v>15</c:v>
                </c:pt>
                <c:pt idx="11592">
                  <c:v>15</c:v>
                </c:pt>
                <c:pt idx="11593">
                  <c:v>15</c:v>
                </c:pt>
                <c:pt idx="11594">
                  <c:v>15</c:v>
                </c:pt>
                <c:pt idx="11595">
                  <c:v>15</c:v>
                </c:pt>
                <c:pt idx="11596">
                  <c:v>15</c:v>
                </c:pt>
                <c:pt idx="11597">
                  <c:v>15</c:v>
                </c:pt>
                <c:pt idx="11598">
                  <c:v>16</c:v>
                </c:pt>
                <c:pt idx="11599">
                  <c:v>16</c:v>
                </c:pt>
                <c:pt idx="11600">
                  <c:v>17</c:v>
                </c:pt>
                <c:pt idx="11601">
                  <c:v>15</c:v>
                </c:pt>
                <c:pt idx="11602">
                  <c:v>15</c:v>
                </c:pt>
                <c:pt idx="11603">
                  <c:v>14</c:v>
                </c:pt>
                <c:pt idx="11604">
                  <c:v>15</c:v>
                </c:pt>
                <c:pt idx="11605">
                  <c:v>16</c:v>
                </c:pt>
                <c:pt idx="11606">
                  <c:v>13</c:v>
                </c:pt>
                <c:pt idx="11607">
                  <c:v>13</c:v>
                </c:pt>
                <c:pt idx="11608">
                  <c:v>12</c:v>
                </c:pt>
                <c:pt idx="11609">
                  <c:v>13</c:v>
                </c:pt>
                <c:pt idx="11610">
                  <c:v>13</c:v>
                </c:pt>
                <c:pt idx="11611">
                  <c:v>14</c:v>
                </c:pt>
                <c:pt idx="11612">
                  <c:v>13</c:v>
                </c:pt>
                <c:pt idx="11613">
                  <c:v>12</c:v>
                </c:pt>
                <c:pt idx="11614">
                  <c:v>14</c:v>
                </c:pt>
                <c:pt idx="11615">
                  <c:v>15</c:v>
                </c:pt>
                <c:pt idx="11616">
                  <c:v>13</c:v>
                </c:pt>
                <c:pt idx="11617">
                  <c:v>15</c:v>
                </c:pt>
                <c:pt idx="11618">
                  <c:v>15</c:v>
                </c:pt>
                <c:pt idx="11619">
                  <c:v>15</c:v>
                </c:pt>
                <c:pt idx="11620">
                  <c:v>15</c:v>
                </c:pt>
                <c:pt idx="11621">
                  <c:v>13</c:v>
                </c:pt>
                <c:pt idx="11622">
                  <c:v>15</c:v>
                </c:pt>
                <c:pt idx="11623">
                  <c:v>13</c:v>
                </c:pt>
                <c:pt idx="11624">
                  <c:v>14</c:v>
                </c:pt>
                <c:pt idx="11625">
                  <c:v>12</c:v>
                </c:pt>
                <c:pt idx="11626">
                  <c:v>14</c:v>
                </c:pt>
                <c:pt idx="11627">
                  <c:v>13</c:v>
                </c:pt>
                <c:pt idx="11628">
                  <c:v>16</c:v>
                </c:pt>
                <c:pt idx="11629">
                  <c:v>15</c:v>
                </c:pt>
                <c:pt idx="11630">
                  <c:v>13</c:v>
                </c:pt>
                <c:pt idx="11631">
                  <c:v>13</c:v>
                </c:pt>
                <c:pt idx="11632">
                  <c:v>13</c:v>
                </c:pt>
                <c:pt idx="11633">
                  <c:v>14</c:v>
                </c:pt>
                <c:pt idx="11634">
                  <c:v>15</c:v>
                </c:pt>
                <c:pt idx="11635">
                  <c:v>14</c:v>
                </c:pt>
                <c:pt idx="11636">
                  <c:v>13</c:v>
                </c:pt>
                <c:pt idx="11637">
                  <c:v>15</c:v>
                </c:pt>
                <c:pt idx="11638">
                  <c:v>15</c:v>
                </c:pt>
                <c:pt idx="11639">
                  <c:v>15</c:v>
                </c:pt>
                <c:pt idx="11640">
                  <c:v>14</c:v>
                </c:pt>
                <c:pt idx="11641">
                  <c:v>15</c:v>
                </c:pt>
                <c:pt idx="11642">
                  <c:v>14</c:v>
                </c:pt>
                <c:pt idx="11643">
                  <c:v>13</c:v>
                </c:pt>
                <c:pt idx="11644">
                  <c:v>15</c:v>
                </c:pt>
                <c:pt idx="11645">
                  <c:v>14</c:v>
                </c:pt>
                <c:pt idx="11646">
                  <c:v>15</c:v>
                </c:pt>
                <c:pt idx="11647">
                  <c:v>13</c:v>
                </c:pt>
                <c:pt idx="11648">
                  <c:v>15</c:v>
                </c:pt>
                <c:pt idx="11649">
                  <c:v>15</c:v>
                </c:pt>
                <c:pt idx="11650">
                  <c:v>15</c:v>
                </c:pt>
                <c:pt idx="11651">
                  <c:v>16</c:v>
                </c:pt>
                <c:pt idx="11652">
                  <c:v>12</c:v>
                </c:pt>
                <c:pt idx="11653">
                  <c:v>15</c:v>
                </c:pt>
                <c:pt idx="11654">
                  <c:v>15</c:v>
                </c:pt>
                <c:pt idx="11655">
                  <c:v>15</c:v>
                </c:pt>
                <c:pt idx="11656">
                  <c:v>15</c:v>
                </c:pt>
                <c:pt idx="11657">
                  <c:v>15</c:v>
                </c:pt>
                <c:pt idx="11658">
                  <c:v>17</c:v>
                </c:pt>
                <c:pt idx="11659">
                  <c:v>16</c:v>
                </c:pt>
                <c:pt idx="11660">
                  <c:v>16</c:v>
                </c:pt>
                <c:pt idx="11661">
                  <c:v>21</c:v>
                </c:pt>
                <c:pt idx="11662">
                  <c:v>21</c:v>
                </c:pt>
                <c:pt idx="11663">
                  <c:v>19</c:v>
                </c:pt>
                <c:pt idx="11664">
                  <c:v>22</c:v>
                </c:pt>
                <c:pt idx="11665">
                  <c:v>22</c:v>
                </c:pt>
                <c:pt idx="11666">
                  <c:v>23</c:v>
                </c:pt>
                <c:pt idx="11667">
                  <c:v>22</c:v>
                </c:pt>
                <c:pt idx="11668">
                  <c:v>25</c:v>
                </c:pt>
                <c:pt idx="11669">
                  <c:v>24</c:v>
                </c:pt>
                <c:pt idx="11670">
                  <c:v>24</c:v>
                </c:pt>
                <c:pt idx="11671">
                  <c:v>25</c:v>
                </c:pt>
                <c:pt idx="11672">
                  <c:v>25</c:v>
                </c:pt>
                <c:pt idx="11673">
                  <c:v>25</c:v>
                </c:pt>
                <c:pt idx="11674">
                  <c:v>24</c:v>
                </c:pt>
                <c:pt idx="11675">
                  <c:v>26</c:v>
                </c:pt>
                <c:pt idx="11676">
                  <c:v>25</c:v>
                </c:pt>
                <c:pt idx="11677">
                  <c:v>24</c:v>
                </c:pt>
                <c:pt idx="11678">
                  <c:v>24</c:v>
                </c:pt>
                <c:pt idx="11679">
                  <c:v>25</c:v>
                </c:pt>
                <c:pt idx="11680">
                  <c:v>25</c:v>
                </c:pt>
                <c:pt idx="11681">
                  <c:v>25</c:v>
                </c:pt>
                <c:pt idx="11682">
                  <c:v>26</c:v>
                </c:pt>
                <c:pt idx="11683">
                  <c:v>27</c:v>
                </c:pt>
                <c:pt idx="11684">
                  <c:v>25</c:v>
                </c:pt>
                <c:pt idx="11685">
                  <c:v>28</c:v>
                </c:pt>
                <c:pt idx="11686">
                  <c:v>22</c:v>
                </c:pt>
                <c:pt idx="11687">
                  <c:v>23</c:v>
                </c:pt>
                <c:pt idx="11688">
                  <c:v>24</c:v>
                </c:pt>
                <c:pt idx="11689">
                  <c:v>22</c:v>
                </c:pt>
                <c:pt idx="11690">
                  <c:v>24</c:v>
                </c:pt>
                <c:pt idx="11691">
                  <c:v>21</c:v>
                </c:pt>
                <c:pt idx="11692">
                  <c:v>23</c:v>
                </c:pt>
                <c:pt idx="11693">
                  <c:v>21</c:v>
                </c:pt>
                <c:pt idx="11694">
                  <c:v>23</c:v>
                </c:pt>
                <c:pt idx="11695">
                  <c:v>53</c:v>
                </c:pt>
                <c:pt idx="11696">
                  <c:v>22</c:v>
                </c:pt>
                <c:pt idx="11697">
                  <c:v>23</c:v>
                </c:pt>
                <c:pt idx="11698">
                  <c:v>21</c:v>
                </c:pt>
                <c:pt idx="11699">
                  <c:v>22</c:v>
                </c:pt>
                <c:pt idx="11700">
                  <c:v>21</c:v>
                </c:pt>
                <c:pt idx="11701">
                  <c:v>21</c:v>
                </c:pt>
                <c:pt idx="11702">
                  <c:v>21</c:v>
                </c:pt>
                <c:pt idx="11703">
                  <c:v>19</c:v>
                </c:pt>
                <c:pt idx="11704">
                  <c:v>18</c:v>
                </c:pt>
                <c:pt idx="11705">
                  <c:v>21</c:v>
                </c:pt>
                <c:pt idx="11706">
                  <c:v>19</c:v>
                </c:pt>
                <c:pt idx="11707">
                  <c:v>19</c:v>
                </c:pt>
                <c:pt idx="11708">
                  <c:v>18</c:v>
                </c:pt>
                <c:pt idx="11709">
                  <c:v>19</c:v>
                </c:pt>
                <c:pt idx="11710">
                  <c:v>19</c:v>
                </c:pt>
                <c:pt idx="11711">
                  <c:v>17</c:v>
                </c:pt>
                <c:pt idx="11712">
                  <c:v>19</c:v>
                </c:pt>
                <c:pt idx="11713">
                  <c:v>18</c:v>
                </c:pt>
                <c:pt idx="11714">
                  <c:v>17</c:v>
                </c:pt>
                <c:pt idx="11715">
                  <c:v>15</c:v>
                </c:pt>
                <c:pt idx="11716">
                  <c:v>19</c:v>
                </c:pt>
                <c:pt idx="11717">
                  <c:v>19</c:v>
                </c:pt>
                <c:pt idx="11718">
                  <c:v>17</c:v>
                </c:pt>
                <c:pt idx="11719">
                  <c:v>21</c:v>
                </c:pt>
                <c:pt idx="11720">
                  <c:v>19</c:v>
                </c:pt>
                <c:pt idx="11721">
                  <c:v>21</c:v>
                </c:pt>
                <c:pt idx="11722">
                  <c:v>19</c:v>
                </c:pt>
                <c:pt idx="11723">
                  <c:v>21</c:v>
                </c:pt>
                <c:pt idx="11724">
                  <c:v>21</c:v>
                </c:pt>
                <c:pt idx="11725">
                  <c:v>19</c:v>
                </c:pt>
                <c:pt idx="11726">
                  <c:v>19</c:v>
                </c:pt>
                <c:pt idx="11727">
                  <c:v>21</c:v>
                </c:pt>
                <c:pt idx="11728">
                  <c:v>21</c:v>
                </c:pt>
                <c:pt idx="11729">
                  <c:v>23</c:v>
                </c:pt>
                <c:pt idx="11730">
                  <c:v>21</c:v>
                </c:pt>
                <c:pt idx="11731">
                  <c:v>22</c:v>
                </c:pt>
                <c:pt idx="11732">
                  <c:v>23</c:v>
                </c:pt>
                <c:pt idx="11733">
                  <c:v>22</c:v>
                </c:pt>
                <c:pt idx="11734">
                  <c:v>21</c:v>
                </c:pt>
                <c:pt idx="11735">
                  <c:v>21</c:v>
                </c:pt>
                <c:pt idx="11736">
                  <c:v>23</c:v>
                </c:pt>
                <c:pt idx="11737">
                  <c:v>21</c:v>
                </c:pt>
                <c:pt idx="11738">
                  <c:v>21</c:v>
                </c:pt>
                <c:pt idx="11739">
                  <c:v>21</c:v>
                </c:pt>
                <c:pt idx="11740">
                  <c:v>23</c:v>
                </c:pt>
                <c:pt idx="11741">
                  <c:v>21</c:v>
                </c:pt>
                <c:pt idx="11742">
                  <c:v>23</c:v>
                </c:pt>
                <c:pt idx="11743">
                  <c:v>22</c:v>
                </c:pt>
                <c:pt idx="11744">
                  <c:v>21</c:v>
                </c:pt>
                <c:pt idx="11745">
                  <c:v>22</c:v>
                </c:pt>
                <c:pt idx="11746">
                  <c:v>19</c:v>
                </c:pt>
                <c:pt idx="11747">
                  <c:v>19</c:v>
                </c:pt>
                <c:pt idx="11748">
                  <c:v>19</c:v>
                </c:pt>
                <c:pt idx="11749">
                  <c:v>19</c:v>
                </c:pt>
                <c:pt idx="11750">
                  <c:v>18</c:v>
                </c:pt>
                <c:pt idx="11751">
                  <c:v>19</c:v>
                </c:pt>
                <c:pt idx="11752">
                  <c:v>18</c:v>
                </c:pt>
                <c:pt idx="11753">
                  <c:v>19</c:v>
                </c:pt>
                <c:pt idx="11754">
                  <c:v>18</c:v>
                </c:pt>
                <c:pt idx="11755">
                  <c:v>16</c:v>
                </c:pt>
                <c:pt idx="11756">
                  <c:v>18</c:v>
                </c:pt>
                <c:pt idx="11757">
                  <c:v>15</c:v>
                </c:pt>
                <c:pt idx="11758">
                  <c:v>16</c:v>
                </c:pt>
                <c:pt idx="11759">
                  <c:v>14</c:v>
                </c:pt>
                <c:pt idx="11760">
                  <c:v>19</c:v>
                </c:pt>
                <c:pt idx="11761">
                  <c:v>16</c:v>
                </c:pt>
                <c:pt idx="11762">
                  <c:v>17</c:v>
                </c:pt>
                <c:pt idx="11763">
                  <c:v>18</c:v>
                </c:pt>
                <c:pt idx="11764">
                  <c:v>19</c:v>
                </c:pt>
                <c:pt idx="11765">
                  <c:v>19</c:v>
                </c:pt>
                <c:pt idx="11766">
                  <c:v>17</c:v>
                </c:pt>
                <c:pt idx="11767">
                  <c:v>19</c:v>
                </c:pt>
                <c:pt idx="11768">
                  <c:v>18</c:v>
                </c:pt>
                <c:pt idx="11769">
                  <c:v>18</c:v>
                </c:pt>
                <c:pt idx="11770">
                  <c:v>18</c:v>
                </c:pt>
                <c:pt idx="11771">
                  <c:v>19</c:v>
                </c:pt>
                <c:pt idx="11772">
                  <c:v>18</c:v>
                </c:pt>
                <c:pt idx="11773">
                  <c:v>18</c:v>
                </c:pt>
                <c:pt idx="11774">
                  <c:v>16</c:v>
                </c:pt>
                <c:pt idx="11775">
                  <c:v>18</c:v>
                </c:pt>
                <c:pt idx="11776">
                  <c:v>15</c:v>
                </c:pt>
                <c:pt idx="11777">
                  <c:v>18</c:v>
                </c:pt>
                <c:pt idx="11778">
                  <c:v>16</c:v>
                </c:pt>
                <c:pt idx="11779">
                  <c:v>15</c:v>
                </c:pt>
                <c:pt idx="11780">
                  <c:v>17</c:v>
                </c:pt>
                <c:pt idx="11781">
                  <c:v>14</c:v>
                </c:pt>
                <c:pt idx="11782">
                  <c:v>15</c:v>
                </c:pt>
                <c:pt idx="11783">
                  <c:v>15</c:v>
                </c:pt>
                <c:pt idx="11784">
                  <c:v>17</c:v>
                </c:pt>
                <c:pt idx="11785">
                  <c:v>17</c:v>
                </c:pt>
                <c:pt idx="11786">
                  <c:v>15</c:v>
                </c:pt>
                <c:pt idx="11787">
                  <c:v>16</c:v>
                </c:pt>
                <c:pt idx="11788">
                  <c:v>19</c:v>
                </c:pt>
                <c:pt idx="11789">
                  <c:v>17</c:v>
                </c:pt>
                <c:pt idx="11790">
                  <c:v>15</c:v>
                </c:pt>
                <c:pt idx="11791">
                  <c:v>14</c:v>
                </c:pt>
                <c:pt idx="11792">
                  <c:v>15</c:v>
                </c:pt>
                <c:pt idx="11793">
                  <c:v>15</c:v>
                </c:pt>
                <c:pt idx="11794">
                  <c:v>14</c:v>
                </c:pt>
                <c:pt idx="11795">
                  <c:v>14</c:v>
                </c:pt>
                <c:pt idx="11796">
                  <c:v>12</c:v>
                </c:pt>
                <c:pt idx="11797">
                  <c:v>14</c:v>
                </c:pt>
                <c:pt idx="11798">
                  <c:v>13</c:v>
                </c:pt>
                <c:pt idx="11799">
                  <c:v>13</c:v>
                </c:pt>
                <c:pt idx="11800">
                  <c:v>13</c:v>
                </c:pt>
                <c:pt idx="11801">
                  <c:v>13</c:v>
                </c:pt>
                <c:pt idx="11802">
                  <c:v>13</c:v>
                </c:pt>
                <c:pt idx="11803">
                  <c:v>13</c:v>
                </c:pt>
                <c:pt idx="11804">
                  <c:v>14</c:v>
                </c:pt>
                <c:pt idx="11805">
                  <c:v>13</c:v>
                </c:pt>
                <c:pt idx="11806">
                  <c:v>13</c:v>
                </c:pt>
                <c:pt idx="11807">
                  <c:v>14</c:v>
                </c:pt>
                <c:pt idx="11808">
                  <c:v>12</c:v>
                </c:pt>
                <c:pt idx="11809">
                  <c:v>13</c:v>
                </c:pt>
                <c:pt idx="11810">
                  <c:v>14</c:v>
                </c:pt>
                <c:pt idx="11811">
                  <c:v>16</c:v>
                </c:pt>
                <c:pt idx="11812">
                  <c:v>15</c:v>
                </c:pt>
                <c:pt idx="11813">
                  <c:v>14</c:v>
                </c:pt>
                <c:pt idx="11814">
                  <c:v>14</c:v>
                </c:pt>
                <c:pt idx="11815">
                  <c:v>14</c:v>
                </c:pt>
                <c:pt idx="11816">
                  <c:v>14</c:v>
                </c:pt>
                <c:pt idx="11817">
                  <c:v>16</c:v>
                </c:pt>
                <c:pt idx="11818">
                  <c:v>15</c:v>
                </c:pt>
                <c:pt idx="11819">
                  <c:v>15</c:v>
                </c:pt>
                <c:pt idx="11820">
                  <c:v>15</c:v>
                </c:pt>
                <c:pt idx="11821">
                  <c:v>16</c:v>
                </c:pt>
                <c:pt idx="11822">
                  <c:v>19</c:v>
                </c:pt>
                <c:pt idx="11823">
                  <c:v>15</c:v>
                </c:pt>
                <c:pt idx="11824">
                  <c:v>15</c:v>
                </c:pt>
                <c:pt idx="11825">
                  <c:v>16</c:v>
                </c:pt>
                <c:pt idx="11826">
                  <c:v>15</c:v>
                </c:pt>
                <c:pt idx="11827">
                  <c:v>14</c:v>
                </c:pt>
                <c:pt idx="11828">
                  <c:v>13</c:v>
                </c:pt>
                <c:pt idx="11829">
                  <c:v>13</c:v>
                </c:pt>
                <c:pt idx="11830">
                  <c:v>13</c:v>
                </c:pt>
                <c:pt idx="11831">
                  <c:v>15</c:v>
                </c:pt>
                <c:pt idx="11832">
                  <c:v>15</c:v>
                </c:pt>
                <c:pt idx="11833">
                  <c:v>13</c:v>
                </c:pt>
                <c:pt idx="11834">
                  <c:v>16</c:v>
                </c:pt>
                <c:pt idx="11835">
                  <c:v>15</c:v>
                </c:pt>
                <c:pt idx="11836">
                  <c:v>15</c:v>
                </c:pt>
                <c:pt idx="11837">
                  <c:v>15</c:v>
                </c:pt>
                <c:pt idx="11838">
                  <c:v>15</c:v>
                </c:pt>
                <c:pt idx="11839">
                  <c:v>16</c:v>
                </c:pt>
                <c:pt idx="11840">
                  <c:v>15</c:v>
                </c:pt>
                <c:pt idx="11841">
                  <c:v>18</c:v>
                </c:pt>
                <c:pt idx="11842">
                  <c:v>15</c:v>
                </c:pt>
                <c:pt idx="11843">
                  <c:v>17</c:v>
                </c:pt>
                <c:pt idx="11844">
                  <c:v>19</c:v>
                </c:pt>
                <c:pt idx="11845">
                  <c:v>19</c:v>
                </c:pt>
                <c:pt idx="11846">
                  <c:v>18</c:v>
                </c:pt>
                <c:pt idx="11847">
                  <c:v>15</c:v>
                </c:pt>
                <c:pt idx="11848">
                  <c:v>19</c:v>
                </c:pt>
                <c:pt idx="11849">
                  <c:v>18</c:v>
                </c:pt>
                <c:pt idx="11850">
                  <c:v>19</c:v>
                </c:pt>
                <c:pt idx="11851">
                  <c:v>19</c:v>
                </c:pt>
                <c:pt idx="11852">
                  <c:v>19</c:v>
                </c:pt>
                <c:pt idx="11853">
                  <c:v>19</c:v>
                </c:pt>
                <c:pt idx="11854">
                  <c:v>19</c:v>
                </c:pt>
                <c:pt idx="11855">
                  <c:v>19</c:v>
                </c:pt>
                <c:pt idx="11856">
                  <c:v>19</c:v>
                </c:pt>
                <c:pt idx="11857">
                  <c:v>19</c:v>
                </c:pt>
                <c:pt idx="11858">
                  <c:v>19</c:v>
                </c:pt>
                <c:pt idx="11859">
                  <c:v>17</c:v>
                </c:pt>
                <c:pt idx="11860">
                  <c:v>18</c:v>
                </c:pt>
                <c:pt idx="11861">
                  <c:v>19</c:v>
                </c:pt>
                <c:pt idx="11862">
                  <c:v>18</c:v>
                </c:pt>
                <c:pt idx="11863">
                  <c:v>19</c:v>
                </c:pt>
                <c:pt idx="11864">
                  <c:v>16</c:v>
                </c:pt>
                <c:pt idx="11865">
                  <c:v>18</c:v>
                </c:pt>
                <c:pt idx="11866">
                  <c:v>18</c:v>
                </c:pt>
                <c:pt idx="11867">
                  <c:v>18</c:v>
                </c:pt>
                <c:pt idx="11868">
                  <c:v>21</c:v>
                </c:pt>
                <c:pt idx="11869">
                  <c:v>16</c:v>
                </c:pt>
                <c:pt idx="11870">
                  <c:v>18</c:v>
                </c:pt>
                <c:pt idx="11871">
                  <c:v>16</c:v>
                </c:pt>
                <c:pt idx="11872">
                  <c:v>19</c:v>
                </c:pt>
                <c:pt idx="11873">
                  <c:v>18</c:v>
                </c:pt>
                <c:pt idx="11874">
                  <c:v>19</c:v>
                </c:pt>
                <c:pt idx="11875">
                  <c:v>19</c:v>
                </c:pt>
                <c:pt idx="11876">
                  <c:v>15</c:v>
                </c:pt>
                <c:pt idx="11877">
                  <c:v>15</c:v>
                </c:pt>
                <c:pt idx="11878">
                  <c:v>16</c:v>
                </c:pt>
                <c:pt idx="11879">
                  <c:v>18</c:v>
                </c:pt>
                <c:pt idx="11880">
                  <c:v>13</c:v>
                </c:pt>
                <c:pt idx="11881">
                  <c:v>12</c:v>
                </c:pt>
                <c:pt idx="11882">
                  <c:v>12</c:v>
                </c:pt>
                <c:pt idx="11883">
                  <c:v>13</c:v>
                </c:pt>
                <c:pt idx="11884">
                  <c:v>11</c:v>
                </c:pt>
                <c:pt idx="11885">
                  <c:v>12</c:v>
                </c:pt>
                <c:pt idx="11886">
                  <c:v>9</c:v>
                </c:pt>
                <c:pt idx="11887">
                  <c:v>9</c:v>
                </c:pt>
                <c:pt idx="11888">
                  <c:v>8</c:v>
                </c:pt>
                <c:pt idx="11889">
                  <c:v>9</c:v>
                </c:pt>
                <c:pt idx="11890">
                  <c:v>8</c:v>
                </c:pt>
                <c:pt idx="11891">
                  <c:v>7</c:v>
                </c:pt>
                <c:pt idx="11892">
                  <c:v>7</c:v>
                </c:pt>
                <c:pt idx="11893">
                  <c:v>5</c:v>
                </c:pt>
                <c:pt idx="11894">
                  <c:v>7</c:v>
                </c:pt>
                <c:pt idx="11895">
                  <c:v>7</c:v>
                </c:pt>
                <c:pt idx="11896">
                  <c:v>8</c:v>
                </c:pt>
                <c:pt idx="11897">
                  <c:v>7</c:v>
                </c:pt>
                <c:pt idx="11898">
                  <c:v>6</c:v>
                </c:pt>
                <c:pt idx="11899">
                  <c:v>7</c:v>
                </c:pt>
                <c:pt idx="11900">
                  <c:v>6</c:v>
                </c:pt>
                <c:pt idx="11901">
                  <c:v>5</c:v>
                </c:pt>
                <c:pt idx="11902">
                  <c:v>7</c:v>
                </c:pt>
                <c:pt idx="11903">
                  <c:v>7</c:v>
                </c:pt>
                <c:pt idx="11904">
                  <c:v>6</c:v>
                </c:pt>
                <c:pt idx="11905">
                  <c:v>7</c:v>
                </c:pt>
                <c:pt idx="11906">
                  <c:v>6</c:v>
                </c:pt>
                <c:pt idx="11907">
                  <c:v>5</c:v>
                </c:pt>
                <c:pt idx="11908">
                  <c:v>5</c:v>
                </c:pt>
                <c:pt idx="11909">
                  <c:v>7</c:v>
                </c:pt>
                <c:pt idx="11910">
                  <c:v>5</c:v>
                </c:pt>
                <c:pt idx="11911">
                  <c:v>7</c:v>
                </c:pt>
                <c:pt idx="11912">
                  <c:v>7</c:v>
                </c:pt>
                <c:pt idx="11913">
                  <c:v>10</c:v>
                </c:pt>
                <c:pt idx="11914">
                  <c:v>7</c:v>
                </c:pt>
                <c:pt idx="11915">
                  <c:v>5</c:v>
                </c:pt>
                <c:pt idx="11916">
                  <c:v>8</c:v>
                </c:pt>
                <c:pt idx="11917">
                  <c:v>8</c:v>
                </c:pt>
                <c:pt idx="11918">
                  <c:v>9</c:v>
                </c:pt>
                <c:pt idx="11919">
                  <c:v>8</c:v>
                </c:pt>
                <c:pt idx="11920">
                  <c:v>8</c:v>
                </c:pt>
                <c:pt idx="11921">
                  <c:v>7</c:v>
                </c:pt>
                <c:pt idx="11922">
                  <c:v>8</c:v>
                </c:pt>
                <c:pt idx="11923">
                  <c:v>8</c:v>
                </c:pt>
                <c:pt idx="11924">
                  <c:v>8</c:v>
                </c:pt>
                <c:pt idx="11925">
                  <c:v>8</c:v>
                </c:pt>
                <c:pt idx="11926">
                  <c:v>9</c:v>
                </c:pt>
                <c:pt idx="11927">
                  <c:v>9</c:v>
                </c:pt>
                <c:pt idx="11928">
                  <c:v>8</c:v>
                </c:pt>
                <c:pt idx="11929">
                  <c:v>8</c:v>
                </c:pt>
                <c:pt idx="11930">
                  <c:v>7</c:v>
                </c:pt>
                <c:pt idx="11931">
                  <c:v>8</c:v>
                </c:pt>
                <c:pt idx="11932">
                  <c:v>5</c:v>
                </c:pt>
                <c:pt idx="11933">
                  <c:v>8</c:v>
                </c:pt>
                <c:pt idx="11934">
                  <c:v>8</c:v>
                </c:pt>
                <c:pt idx="11935">
                  <c:v>8</c:v>
                </c:pt>
                <c:pt idx="11936">
                  <c:v>9</c:v>
                </c:pt>
                <c:pt idx="11937">
                  <c:v>6</c:v>
                </c:pt>
                <c:pt idx="11938">
                  <c:v>8</c:v>
                </c:pt>
                <c:pt idx="11939">
                  <c:v>8</c:v>
                </c:pt>
                <c:pt idx="11940">
                  <c:v>9</c:v>
                </c:pt>
                <c:pt idx="11941">
                  <c:v>8</c:v>
                </c:pt>
                <c:pt idx="11942">
                  <c:v>7</c:v>
                </c:pt>
                <c:pt idx="11943">
                  <c:v>8</c:v>
                </c:pt>
                <c:pt idx="11944">
                  <c:v>9</c:v>
                </c:pt>
                <c:pt idx="11945">
                  <c:v>8</c:v>
                </c:pt>
                <c:pt idx="11946">
                  <c:v>10</c:v>
                </c:pt>
                <c:pt idx="11947">
                  <c:v>10</c:v>
                </c:pt>
                <c:pt idx="11948">
                  <c:v>8</c:v>
                </c:pt>
                <c:pt idx="11949">
                  <c:v>8</c:v>
                </c:pt>
                <c:pt idx="11950">
                  <c:v>10</c:v>
                </c:pt>
                <c:pt idx="11951">
                  <c:v>11</c:v>
                </c:pt>
                <c:pt idx="11952">
                  <c:v>9</c:v>
                </c:pt>
                <c:pt idx="11953">
                  <c:v>10</c:v>
                </c:pt>
                <c:pt idx="11954">
                  <c:v>7</c:v>
                </c:pt>
                <c:pt idx="11955">
                  <c:v>9</c:v>
                </c:pt>
                <c:pt idx="11956">
                  <c:v>10</c:v>
                </c:pt>
                <c:pt idx="11957">
                  <c:v>11</c:v>
                </c:pt>
                <c:pt idx="11958">
                  <c:v>12</c:v>
                </c:pt>
                <c:pt idx="11959">
                  <c:v>8</c:v>
                </c:pt>
                <c:pt idx="11960">
                  <c:v>8</c:v>
                </c:pt>
                <c:pt idx="11961">
                  <c:v>8</c:v>
                </c:pt>
                <c:pt idx="11962">
                  <c:v>10</c:v>
                </c:pt>
                <c:pt idx="11963">
                  <c:v>10</c:v>
                </c:pt>
                <c:pt idx="11964">
                  <c:v>10</c:v>
                </c:pt>
                <c:pt idx="11965">
                  <c:v>9</c:v>
                </c:pt>
                <c:pt idx="11966">
                  <c:v>8</c:v>
                </c:pt>
                <c:pt idx="11967">
                  <c:v>9</c:v>
                </c:pt>
                <c:pt idx="11968">
                  <c:v>11</c:v>
                </c:pt>
                <c:pt idx="11969">
                  <c:v>9</c:v>
                </c:pt>
                <c:pt idx="11970">
                  <c:v>11</c:v>
                </c:pt>
                <c:pt idx="11971">
                  <c:v>9</c:v>
                </c:pt>
                <c:pt idx="11972">
                  <c:v>8</c:v>
                </c:pt>
                <c:pt idx="11973">
                  <c:v>11</c:v>
                </c:pt>
                <c:pt idx="11974">
                  <c:v>11</c:v>
                </c:pt>
                <c:pt idx="11975">
                  <c:v>11</c:v>
                </c:pt>
                <c:pt idx="11976">
                  <c:v>8</c:v>
                </c:pt>
                <c:pt idx="11977">
                  <c:v>11</c:v>
                </c:pt>
                <c:pt idx="11978">
                  <c:v>10</c:v>
                </c:pt>
                <c:pt idx="11979">
                  <c:v>11</c:v>
                </c:pt>
                <c:pt idx="11980">
                  <c:v>11</c:v>
                </c:pt>
                <c:pt idx="11981">
                  <c:v>15</c:v>
                </c:pt>
                <c:pt idx="11982">
                  <c:v>11</c:v>
                </c:pt>
                <c:pt idx="11983">
                  <c:v>8</c:v>
                </c:pt>
                <c:pt idx="11984">
                  <c:v>11</c:v>
                </c:pt>
                <c:pt idx="11985">
                  <c:v>11</c:v>
                </c:pt>
                <c:pt idx="11986">
                  <c:v>11</c:v>
                </c:pt>
                <c:pt idx="11987">
                  <c:v>12</c:v>
                </c:pt>
                <c:pt idx="11988">
                  <c:v>11</c:v>
                </c:pt>
                <c:pt idx="11989">
                  <c:v>11</c:v>
                </c:pt>
                <c:pt idx="11990">
                  <c:v>13</c:v>
                </c:pt>
                <c:pt idx="11991">
                  <c:v>12</c:v>
                </c:pt>
                <c:pt idx="11992">
                  <c:v>12</c:v>
                </c:pt>
                <c:pt idx="11993">
                  <c:v>12</c:v>
                </c:pt>
                <c:pt idx="11994">
                  <c:v>11</c:v>
                </c:pt>
                <c:pt idx="11995">
                  <c:v>11</c:v>
                </c:pt>
                <c:pt idx="11996">
                  <c:v>11</c:v>
                </c:pt>
                <c:pt idx="11997">
                  <c:v>11</c:v>
                </c:pt>
                <c:pt idx="11998">
                  <c:v>11</c:v>
                </c:pt>
                <c:pt idx="11999">
                  <c:v>11</c:v>
                </c:pt>
                <c:pt idx="12000">
                  <c:v>9</c:v>
                </c:pt>
                <c:pt idx="12001">
                  <c:v>12</c:v>
                </c:pt>
                <c:pt idx="12002">
                  <c:v>12</c:v>
                </c:pt>
                <c:pt idx="12003">
                  <c:v>11</c:v>
                </c:pt>
                <c:pt idx="12004">
                  <c:v>13</c:v>
                </c:pt>
                <c:pt idx="12005">
                  <c:v>12</c:v>
                </c:pt>
                <c:pt idx="12006">
                  <c:v>13</c:v>
                </c:pt>
                <c:pt idx="12007">
                  <c:v>12</c:v>
                </c:pt>
                <c:pt idx="12008">
                  <c:v>13</c:v>
                </c:pt>
                <c:pt idx="12009">
                  <c:v>12</c:v>
                </c:pt>
                <c:pt idx="12010">
                  <c:v>12</c:v>
                </c:pt>
                <c:pt idx="12011">
                  <c:v>12</c:v>
                </c:pt>
                <c:pt idx="12012">
                  <c:v>13</c:v>
                </c:pt>
                <c:pt idx="12013">
                  <c:v>12</c:v>
                </c:pt>
                <c:pt idx="12014">
                  <c:v>12</c:v>
                </c:pt>
                <c:pt idx="12015">
                  <c:v>13</c:v>
                </c:pt>
                <c:pt idx="12016">
                  <c:v>13</c:v>
                </c:pt>
                <c:pt idx="12017">
                  <c:v>13</c:v>
                </c:pt>
                <c:pt idx="12018">
                  <c:v>12</c:v>
                </c:pt>
                <c:pt idx="12019">
                  <c:v>12</c:v>
                </c:pt>
                <c:pt idx="12020">
                  <c:v>10</c:v>
                </c:pt>
                <c:pt idx="12021">
                  <c:v>12</c:v>
                </c:pt>
                <c:pt idx="12022">
                  <c:v>9</c:v>
                </c:pt>
                <c:pt idx="12023">
                  <c:v>11</c:v>
                </c:pt>
                <c:pt idx="12024">
                  <c:v>11</c:v>
                </c:pt>
                <c:pt idx="12025">
                  <c:v>11</c:v>
                </c:pt>
                <c:pt idx="12026">
                  <c:v>10</c:v>
                </c:pt>
                <c:pt idx="12027">
                  <c:v>8</c:v>
                </c:pt>
                <c:pt idx="12028">
                  <c:v>11</c:v>
                </c:pt>
                <c:pt idx="12029">
                  <c:v>10</c:v>
                </c:pt>
                <c:pt idx="12030">
                  <c:v>11</c:v>
                </c:pt>
                <c:pt idx="12031">
                  <c:v>10</c:v>
                </c:pt>
                <c:pt idx="12032">
                  <c:v>10</c:v>
                </c:pt>
                <c:pt idx="12033">
                  <c:v>8</c:v>
                </c:pt>
                <c:pt idx="12034">
                  <c:v>6</c:v>
                </c:pt>
                <c:pt idx="12035">
                  <c:v>33</c:v>
                </c:pt>
                <c:pt idx="12036">
                  <c:v>7</c:v>
                </c:pt>
                <c:pt idx="12037">
                  <c:v>5</c:v>
                </c:pt>
                <c:pt idx="12038">
                  <c:v>6</c:v>
                </c:pt>
                <c:pt idx="12039">
                  <c:v>5</c:v>
                </c:pt>
                <c:pt idx="12040">
                  <c:v>6</c:v>
                </c:pt>
                <c:pt idx="12041">
                  <c:v>7</c:v>
                </c:pt>
                <c:pt idx="12042">
                  <c:v>6</c:v>
                </c:pt>
                <c:pt idx="12043">
                  <c:v>7</c:v>
                </c:pt>
                <c:pt idx="12044">
                  <c:v>5</c:v>
                </c:pt>
                <c:pt idx="12045">
                  <c:v>7</c:v>
                </c:pt>
                <c:pt idx="12046">
                  <c:v>5</c:v>
                </c:pt>
                <c:pt idx="12047">
                  <c:v>7</c:v>
                </c:pt>
                <c:pt idx="12048">
                  <c:v>7</c:v>
                </c:pt>
                <c:pt idx="12049">
                  <c:v>8</c:v>
                </c:pt>
                <c:pt idx="12050">
                  <c:v>7</c:v>
                </c:pt>
                <c:pt idx="12051">
                  <c:v>4</c:v>
                </c:pt>
                <c:pt idx="12052">
                  <c:v>8</c:v>
                </c:pt>
                <c:pt idx="12053">
                  <c:v>7</c:v>
                </c:pt>
                <c:pt idx="12054">
                  <c:v>8</c:v>
                </c:pt>
                <c:pt idx="12055">
                  <c:v>8</c:v>
                </c:pt>
                <c:pt idx="12056">
                  <c:v>7</c:v>
                </c:pt>
                <c:pt idx="12057">
                  <c:v>7</c:v>
                </c:pt>
                <c:pt idx="12058">
                  <c:v>7</c:v>
                </c:pt>
                <c:pt idx="12059">
                  <c:v>7</c:v>
                </c:pt>
                <c:pt idx="12060">
                  <c:v>7</c:v>
                </c:pt>
                <c:pt idx="12061">
                  <c:v>8</c:v>
                </c:pt>
                <c:pt idx="12062">
                  <c:v>8</c:v>
                </c:pt>
                <c:pt idx="12063">
                  <c:v>7</c:v>
                </c:pt>
                <c:pt idx="12064">
                  <c:v>7</c:v>
                </c:pt>
                <c:pt idx="12065">
                  <c:v>8</c:v>
                </c:pt>
                <c:pt idx="12066">
                  <c:v>7</c:v>
                </c:pt>
                <c:pt idx="12067">
                  <c:v>9</c:v>
                </c:pt>
                <c:pt idx="12068">
                  <c:v>7</c:v>
                </c:pt>
                <c:pt idx="12069">
                  <c:v>9</c:v>
                </c:pt>
                <c:pt idx="12070">
                  <c:v>7</c:v>
                </c:pt>
                <c:pt idx="12071">
                  <c:v>7</c:v>
                </c:pt>
                <c:pt idx="12072">
                  <c:v>10</c:v>
                </c:pt>
                <c:pt idx="12073">
                  <c:v>8</c:v>
                </c:pt>
                <c:pt idx="12074">
                  <c:v>10</c:v>
                </c:pt>
                <c:pt idx="12075">
                  <c:v>8</c:v>
                </c:pt>
                <c:pt idx="12076">
                  <c:v>8</c:v>
                </c:pt>
                <c:pt idx="12077">
                  <c:v>7</c:v>
                </c:pt>
                <c:pt idx="12078">
                  <c:v>7</c:v>
                </c:pt>
                <c:pt idx="12079">
                  <c:v>8</c:v>
                </c:pt>
                <c:pt idx="12080">
                  <c:v>8</c:v>
                </c:pt>
                <c:pt idx="12081">
                  <c:v>8</c:v>
                </c:pt>
                <c:pt idx="12082">
                  <c:v>8</c:v>
                </c:pt>
                <c:pt idx="12083">
                  <c:v>9</c:v>
                </c:pt>
                <c:pt idx="12084">
                  <c:v>8</c:v>
                </c:pt>
                <c:pt idx="12085">
                  <c:v>9</c:v>
                </c:pt>
                <c:pt idx="12086">
                  <c:v>8</c:v>
                </c:pt>
                <c:pt idx="12087">
                  <c:v>8</c:v>
                </c:pt>
                <c:pt idx="12088">
                  <c:v>8</c:v>
                </c:pt>
                <c:pt idx="12089">
                  <c:v>9</c:v>
                </c:pt>
                <c:pt idx="12090">
                  <c:v>8</c:v>
                </c:pt>
                <c:pt idx="12091">
                  <c:v>11</c:v>
                </c:pt>
                <c:pt idx="12092">
                  <c:v>8</c:v>
                </c:pt>
                <c:pt idx="12093">
                  <c:v>11</c:v>
                </c:pt>
                <c:pt idx="12094">
                  <c:v>12</c:v>
                </c:pt>
                <c:pt idx="12095">
                  <c:v>10</c:v>
                </c:pt>
                <c:pt idx="12096">
                  <c:v>11</c:v>
                </c:pt>
                <c:pt idx="12097">
                  <c:v>9</c:v>
                </c:pt>
                <c:pt idx="12098">
                  <c:v>9</c:v>
                </c:pt>
                <c:pt idx="12099">
                  <c:v>7</c:v>
                </c:pt>
                <c:pt idx="12100">
                  <c:v>8</c:v>
                </c:pt>
                <c:pt idx="12101">
                  <c:v>8</c:v>
                </c:pt>
                <c:pt idx="12102">
                  <c:v>9</c:v>
                </c:pt>
                <c:pt idx="12103">
                  <c:v>9</c:v>
                </c:pt>
                <c:pt idx="12104">
                  <c:v>8</c:v>
                </c:pt>
                <c:pt idx="12105">
                  <c:v>8</c:v>
                </c:pt>
                <c:pt idx="12106">
                  <c:v>10</c:v>
                </c:pt>
                <c:pt idx="12107">
                  <c:v>10</c:v>
                </c:pt>
                <c:pt idx="12108">
                  <c:v>9</c:v>
                </c:pt>
                <c:pt idx="12109">
                  <c:v>8</c:v>
                </c:pt>
                <c:pt idx="12110">
                  <c:v>9</c:v>
                </c:pt>
                <c:pt idx="12111">
                  <c:v>10</c:v>
                </c:pt>
                <c:pt idx="12112">
                  <c:v>9</c:v>
                </c:pt>
                <c:pt idx="12113">
                  <c:v>11</c:v>
                </c:pt>
                <c:pt idx="12114">
                  <c:v>9</c:v>
                </c:pt>
                <c:pt idx="12115">
                  <c:v>11</c:v>
                </c:pt>
                <c:pt idx="12116">
                  <c:v>8</c:v>
                </c:pt>
                <c:pt idx="12117">
                  <c:v>12</c:v>
                </c:pt>
                <c:pt idx="12118">
                  <c:v>12</c:v>
                </c:pt>
                <c:pt idx="12119">
                  <c:v>10</c:v>
                </c:pt>
                <c:pt idx="12120">
                  <c:v>10</c:v>
                </c:pt>
                <c:pt idx="12121">
                  <c:v>8</c:v>
                </c:pt>
                <c:pt idx="12122">
                  <c:v>11</c:v>
                </c:pt>
                <c:pt idx="12123">
                  <c:v>11</c:v>
                </c:pt>
                <c:pt idx="12124">
                  <c:v>11</c:v>
                </c:pt>
                <c:pt idx="12125">
                  <c:v>8</c:v>
                </c:pt>
                <c:pt idx="12126">
                  <c:v>7</c:v>
                </c:pt>
                <c:pt idx="12127">
                  <c:v>9</c:v>
                </c:pt>
                <c:pt idx="12128">
                  <c:v>8</c:v>
                </c:pt>
                <c:pt idx="12129">
                  <c:v>7</c:v>
                </c:pt>
                <c:pt idx="12130">
                  <c:v>7</c:v>
                </c:pt>
                <c:pt idx="12131">
                  <c:v>8</c:v>
                </c:pt>
                <c:pt idx="12132">
                  <c:v>8</c:v>
                </c:pt>
                <c:pt idx="12133">
                  <c:v>8</c:v>
                </c:pt>
                <c:pt idx="12134">
                  <c:v>7</c:v>
                </c:pt>
                <c:pt idx="12135">
                  <c:v>10</c:v>
                </c:pt>
                <c:pt idx="12136">
                  <c:v>7</c:v>
                </c:pt>
                <c:pt idx="12137">
                  <c:v>10</c:v>
                </c:pt>
                <c:pt idx="12138">
                  <c:v>7</c:v>
                </c:pt>
                <c:pt idx="12139">
                  <c:v>8</c:v>
                </c:pt>
                <c:pt idx="12140">
                  <c:v>11</c:v>
                </c:pt>
                <c:pt idx="12141">
                  <c:v>9</c:v>
                </c:pt>
                <c:pt idx="12142">
                  <c:v>9</c:v>
                </c:pt>
                <c:pt idx="12143">
                  <c:v>7</c:v>
                </c:pt>
                <c:pt idx="12144">
                  <c:v>11</c:v>
                </c:pt>
                <c:pt idx="12145">
                  <c:v>10</c:v>
                </c:pt>
                <c:pt idx="12146">
                  <c:v>8</c:v>
                </c:pt>
                <c:pt idx="12147">
                  <c:v>9</c:v>
                </c:pt>
                <c:pt idx="12148">
                  <c:v>8</c:v>
                </c:pt>
                <c:pt idx="12149">
                  <c:v>9</c:v>
                </c:pt>
                <c:pt idx="12150">
                  <c:v>9</c:v>
                </c:pt>
                <c:pt idx="12151">
                  <c:v>8</c:v>
                </c:pt>
                <c:pt idx="12152">
                  <c:v>8</c:v>
                </c:pt>
                <c:pt idx="12153">
                  <c:v>5</c:v>
                </c:pt>
                <c:pt idx="12154">
                  <c:v>6</c:v>
                </c:pt>
                <c:pt idx="12155">
                  <c:v>6</c:v>
                </c:pt>
                <c:pt idx="12156">
                  <c:v>5</c:v>
                </c:pt>
                <c:pt idx="12157">
                  <c:v>7</c:v>
                </c:pt>
                <c:pt idx="12158">
                  <c:v>4</c:v>
                </c:pt>
                <c:pt idx="12159">
                  <c:v>5</c:v>
                </c:pt>
                <c:pt idx="12160">
                  <c:v>5</c:v>
                </c:pt>
                <c:pt idx="12161">
                  <c:v>7</c:v>
                </c:pt>
                <c:pt idx="12162">
                  <c:v>7</c:v>
                </c:pt>
                <c:pt idx="12163">
                  <c:v>5</c:v>
                </c:pt>
                <c:pt idx="12164">
                  <c:v>7</c:v>
                </c:pt>
                <c:pt idx="12165">
                  <c:v>7</c:v>
                </c:pt>
                <c:pt idx="12166">
                  <c:v>7</c:v>
                </c:pt>
                <c:pt idx="12167">
                  <c:v>8</c:v>
                </c:pt>
                <c:pt idx="12168">
                  <c:v>7</c:v>
                </c:pt>
                <c:pt idx="12169">
                  <c:v>8</c:v>
                </c:pt>
                <c:pt idx="12170">
                  <c:v>9</c:v>
                </c:pt>
                <c:pt idx="12171">
                  <c:v>9</c:v>
                </c:pt>
                <c:pt idx="12172">
                  <c:v>9</c:v>
                </c:pt>
                <c:pt idx="12173">
                  <c:v>8</c:v>
                </c:pt>
                <c:pt idx="12174">
                  <c:v>11</c:v>
                </c:pt>
                <c:pt idx="12175">
                  <c:v>11</c:v>
                </c:pt>
                <c:pt idx="12176">
                  <c:v>9</c:v>
                </c:pt>
                <c:pt idx="12177">
                  <c:v>11</c:v>
                </c:pt>
                <c:pt idx="12178">
                  <c:v>11</c:v>
                </c:pt>
                <c:pt idx="12179">
                  <c:v>10</c:v>
                </c:pt>
                <c:pt idx="12180">
                  <c:v>10</c:v>
                </c:pt>
                <c:pt idx="12181">
                  <c:v>11</c:v>
                </c:pt>
                <c:pt idx="12182">
                  <c:v>10</c:v>
                </c:pt>
                <c:pt idx="12183">
                  <c:v>10</c:v>
                </c:pt>
                <c:pt idx="12184">
                  <c:v>9</c:v>
                </c:pt>
                <c:pt idx="12185">
                  <c:v>11</c:v>
                </c:pt>
                <c:pt idx="12186">
                  <c:v>9</c:v>
                </c:pt>
                <c:pt idx="12187">
                  <c:v>10</c:v>
                </c:pt>
                <c:pt idx="12188">
                  <c:v>10</c:v>
                </c:pt>
                <c:pt idx="12189">
                  <c:v>9</c:v>
                </c:pt>
                <c:pt idx="12190">
                  <c:v>9</c:v>
                </c:pt>
                <c:pt idx="12191">
                  <c:v>12</c:v>
                </c:pt>
                <c:pt idx="12192">
                  <c:v>11</c:v>
                </c:pt>
                <c:pt idx="12193">
                  <c:v>11</c:v>
                </c:pt>
                <c:pt idx="12194">
                  <c:v>12</c:v>
                </c:pt>
                <c:pt idx="12195">
                  <c:v>11</c:v>
                </c:pt>
                <c:pt idx="12196">
                  <c:v>13</c:v>
                </c:pt>
                <c:pt idx="12197">
                  <c:v>10</c:v>
                </c:pt>
                <c:pt idx="12198">
                  <c:v>11</c:v>
                </c:pt>
                <c:pt idx="12199">
                  <c:v>11</c:v>
                </c:pt>
                <c:pt idx="12200">
                  <c:v>11</c:v>
                </c:pt>
                <c:pt idx="12201">
                  <c:v>12</c:v>
                </c:pt>
                <c:pt idx="12202">
                  <c:v>11</c:v>
                </c:pt>
                <c:pt idx="12203">
                  <c:v>12</c:v>
                </c:pt>
                <c:pt idx="12204">
                  <c:v>11</c:v>
                </c:pt>
                <c:pt idx="12205">
                  <c:v>12</c:v>
                </c:pt>
                <c:pt idx="12206">
                  <c:v>12</c:v>
                </c:pt>
                <c:pt idx="12207">
                  <c:v>15</c:v>
                </c:pt>
                <c:pt idx="12208">
                  <c:v>13</c:v>
                </c:pt>
                <c:pt idx="12209">
                  <c:v>12</c:v>
                </c:pt>
                <c:pt idx="12210">
                  <c:v>13</c:v>
                </c:pt>
                <c:pt idx="12211">
                  <c:v>12</c:v>
                </c:pt>
                <c:pt idx="12212">
                  <c:v>13</c:v>
                </c:pt>
                <c:pt idx="12213">
                  <c:v>12</c:v>
                </c:pt>
                <c:pt idx="12214">
                  <c:v>11</c:v>
                </c:pt>
                <c:pt idx="12215">
                  <c:v>12</c:v>
                </c:pt>
                <c:pt idx="12216">
                  <c:v>12</c:v>
                </c:pt>
                <c:pt idx="12217">
                  <c:v>11</c:v>
                </c:pt>
                <c:pt idx="12218">
                  <c:v>11</c:v>
                </c:pt>
                <c:pt idx="12219">
                  <c:v>9</c:v>
                </c:pt>
                <c:pt idx="12220">
                  <c:v>8</c:v>
                </c:pt>
                <c:pt idx="12221">
                  <c:v>9</c:v>
                </c:pt>
                <c:pt idx="12222">
                  <c:v>7</c:v>
                </c:pt>
                <c:pt idx="12223">
                  <c:v>7</c:v>
                </c:pt>
                <c:pt idx="12224">
                  <c:v>4</c:v>
                </c:pt>
                <c:pt idx="12225">
                  <c:v>7</c:v>
                </c:pt>
                <c:pt idx="12226">
                  <c:v>4</c:v>
                </c:pt>
                <c:pt idx="12227">
                  <c:v>5</c:v>
                </c:pt>
                <c:pt idx="12228">
                  <c:v>3</c:v>
                </c:pt>
                <c:pt idx="12229">
                  <c:v>3</c:v>
                </c:pt>
                <c:pt idx="12230">
                  <c:v>5</c:v>
                </c:pt>
                <c:pt idx="12231">
                  <c:v>2</c:v>
                </c:pt>
                <c:pt idx="12232">
                  <c:v>6</c:v>
                </c:pt>
                <c:pt idx="12233">
                  <c:v>4</c:v>
                </c:pt>
                <c:pt idx="12234">
                  <c:v>5</c:v>
                </c:pt>
                <c:pt idx="12235">
                  <c:v>5</c:v>
                </c:pt>
                <c:pt idx="12236">
                  <c:v>5</c:v>
                </c:pt>
                <c:pt idx="12237">
                  <c:v>4</c:v>
                </c:pt>
                <c:pt idx="12238">
                  <c:v>2</c:v>
                </c:pt>
                <c:pt idx="12239">
                  <c:v>3</c:v>
                </c:pt>
                <c:pt idx="12240">
                  <c:v>3</c:v>
                </c:pt>
                <c:pt idx="12241">
                  <c:v>4</c:v>
                </c:pt>
                <c:pt idx="12242">
                  <c:v>4</c:v>
                </c:pt>
                <c:pt idx="12243">
                  <c:v>3</c:v>
                </c:pt>
                <c:pt idx="12244">
                  <c:v>2</c:v>
                </c:pt>
                <c:pt idx="12245">
                  <c:v>3</c:v>
                </c:pt>
                <c:pt idx="12246">
                  <c:v>2</c:v>
                </c:pt>
                <c:pt idx="12247">
                  <c:v>2</c:v>
                </c:pt>
                <c:pt idx="12248">
                  <c:v>0</c:v>
                </c:pt>
                <c:pt idx="12249">
                  <c:v>1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1</c:v>
                </c:pt>
                <c:pt idx="12254">
                  <c:v>0</c:v>
                </c:pt>
                <c:pt idx="12255">
                  <c:v>0</c:v>
                </c:pt>
                <c:pt idx="12256">
                  <c:v>2</c:v>
                </c:pt>
                <c:pt idx="12257">
                  <c:v>1</c:v>
                </c:pt>
                <c:pt idx="12258">
                  <c:v>2</c:v>
                </c:pt>
                <c:pt idx="12259">
                  <c:v>2</c:v>
                </c:pt>
                <c:pt idx="12260">
                  <c:v>1</c:v>
                </c:pt>
                <c:pt idx="12261">
                  <c:v>1</c:v>
                </c:pt>
                <c:pt idx="12262">
                  <c:v>2</c:v>
                </c:pt>
                <c:pt idx="12263">
                  <c:v>1</c:v>
                </c:pt>
                <c:pt idx="12264">
                  <c:v>2</c:v>
                </c:pt>
                <c:pt idx="12265">
                  <c:v>0</c:v>
                </c:pt>
                <c:pt idx="12266">
                  <c:v>1</c:v>
                </c:pt>
                <c:pt idx="12267">
                  <c:v>2</c:v>
                </c:pt>
                <c:pt idx="12268">
                  <c:v>1</c:v>
                </c:pt>
                <c:pt idx="12269">
                  <c:v>2</c:v>
                </c:pt>
                <c:pt idx="12270">
                  <c:v>2</c:v>
                </c:pt>
                <c:pt idx="12271">
                  <c:v>2</c:v>
                </c:pt>
                <c:pt idx="12272">
                  <c:v>1</c:v>
                </c:pt>
                <c:pt idx="12273">
                  <c:v>3</c:v>
                </c:pt>
                <c:pt idx="12274">
                  <c:v>3</c:v>
                </c:pt>
                <c:pt idx="12275">
                  <c:v>6</c:v>
                </c:pt>
                <c:pt idx="12276">
                  <c:v>3</c:v>
                </c:pt>
                <c:pt idx="12277">
                  <c:v>2</c:v>
                </c:pt>
                <c:pt idx="12278">
                  <c:v>3</c:v>
                </c:pt>
                <c:pt idx="12279">
                  <c:v>2</c:v>
                </c:pt>
                <c:pt idx="12280">
                  <c:v>2</c:v>
                </c:pt>
                <c:pt idx="12281">
                  <c:v>1</c:v>
                </c:pt>
                <c:pt idx="12282">
                  <c:v>2</c:v>
                </c:pt>
                <c:pt idx="12283">
                  <c:v>2</c:v>
                </c:pt>
                <c:pt idx="12284">
                  <c:v>3</c:v>
                </c:pt>
                <c:pt idx="12285">
                  <c:v>2</c:v>
                </c:pt>
                <c:pt idx="12286">
                  <c:v>5</c:v>
                </c:pt>
                <c:pt idx="12287">
                  <c:v>5</c:v>
                </c:pt>
                <c:pt idx="12288">
                  <c:v>5</c:v>
                </c:pt>
                <c:pt idx="12289">
                  <c:v>5</c:v>
                </c:pt>
                <c:pt idx="12290">
                  <c:v>5</c:v>
                </c:pt>
                <c:pt idx="12291">
                  <c:v>5</c:v>
                </c:pt>
                <c:pt idx="12292">
                  <c:v>5</c:v>
                </c:pt>
                <c:pt idx="12293">
                  <c:v>6</c:v>
                </c:pt>
                <c:pt idx="12294">
                  <c:v>4</c:v>
                </c:pt>
                <c:pt idx="12295">
                  <c:v>6</c:v>
                </c:pt>
                <c:pt idx="12296">
                  <c:v>6</c:v>
                </c:pt>
                <c:pt idx="12297">
                  <c:v>8</c:v>
                </c:pt>
                <c:pt idx="12298">
                  <c:v>8</c:v>
                </c:pt>
                <c:pt idx="12299">
                  <c:v>6</c:v>
                </c:pt>
                <c:pt idx="12300">
                  <c:v>8</c:v>
                </c:pt>
                <c:pt idx="12301">
                  <c:v>7</c:v>
                </c:pt>
                <c:pt idx="12302">
                  <c:v>7</c:v>
                </c:pt>
                <c:pt idx="12303">
                  <c:v>7</c:v>
                </c:pt>
                <c:pt idx="12304">
                  <c:v>6</c:v>
                </c:pt>
                <c:pt idx="12305">
                  <c:v>5</c:v>
                </c:pt>
                <c:pt idx="12306">
                  <c:v>3</c:v>
                </c:pt>
                <c:pt idx="12307">
                  <c:v>5</c:v>
                </c:pt>
                <c:pt idx="12308">
                  <c:v>6</c:v>
                </c:pt>
                <c:pt idx="12309">
                  <c:v>6</c:v>
                </c:pt>
                <c:pt idx="12310">
                  <c:v>6</c:v>
                </c:pt>
                <c:pt idx="12311">
                  <c:v>6</c:v>
                </c:pt>
                <c:pt idx="12312">
                  <c:v>6</c:v>
                </c:pt>
                <c:pt idx="12313">
                  <c:v>6</c:v>
                </c:pt>
                <c:pt idx="12314">
                  <c:v>7</c:v>
                </c:pt>
                <c:pt idx="12315">
                  <c:v>7</c:v>
                </c:pt>
                <c:pt idx="12316">
                  <c:v>6</c:v>
                </c:pt>
                <c:pt idx="12317">
                  <c:v>7</c:v>
                </c:pt>
                <c:pt idx="12318">
                  <c:v>6</c:v>
                </c:pt>
                <c:pt idx="12319">
                  <c:v>7</c:v>
                </c:pt>
                <c:pt idx="12320">
                  <c:v>9</c:v>
                </c:pt>
                <c:pt idx="12321">
                  <c:v>5</c:v>
                </c:pt>
                <c:pt idx="12322">
                  <c:v>3</c:v>
                </c:pt>
                <c:pt idx="12323">
                  <c:v>2</c:v>
                </c:pt>
                <c:pt idx="12324">
                  <c:v>5</c:v>
                </c:pt>
                <c:pt idx="12325">
                  <c:v>4</c:v>
                </c:pt>
                <c:pt idx="12326">
                  <c:v>5</c:v>
                </c:pt>
                <c:pt idx="12327">
                  <c:v>5</c:v>
                </c:pt>
                <c:pt idx="12328">
                  <c:v>5</c:v>
                </c:pt>
                <c:pt idx="12329">
                  <c:v>6</c:v>
                </c:pt>
                <c:pt idx="12330">
                  <c:v>6</c:v>
                </c:pt>
                <c:pt idx="12331">
                  <c:v>6</c:v>
                </c:pt>
                <c:pt idx="12332">
                  <c:v>6</c:v>
                </c:pt>
                <c:pt idx="12333">
                  <c:v>6</c:v>
                </c:pt>
                <c:pt idx="12334">
                  <c:v>8</c:v>
                </c:pt>
                <c:pt idx="12335">
                  <c:v>8</c:v>
                </c:pt>
                <c:pt idx="12336">
                  <c:v>8</c:v>
                </c:pt>
                <c:pt idx="12337">
                  <c:v>10</c:v>
                </c:pt>
                <c:pt idx="12338">
                  <c:v>10</c:v>
                </c:pt>
                <c:pt idx="12339">
                  <c:v>10</c:v>
                </c:pt>
                <c:pt idx="12340">
                  <c:v>9</c:v>
                </c:pt>
                <c:pt idx="12341">
                  <c:v>12</c:v>
                </c:pt>
                <c:pt idx="12342">
                  <c:v>9</c:v>
                </c:pt>
                <c:pt idx="12343">
                  <c:v>10</c:v>
                </c:pt>
                <c:pt idx="12344">
                  <c:v>11</c:v>
                </c:pt>
                <c:pt idx="12345">
                  <c:v>10</c:v>
                </c:pt>
                <c:pt idx="12346">
                  <c:v>10</c:v>
                </c:pt>
                <c:pt idx="12347">
                  <c:v>8</c:v>
                </c:pt>
                <c:pt idx="12348">
                  <c:v>10</c:v>
                </c:pt>
                <c:pt idx="12349">
                  <c:v>8</c:v>
                </c:pt>
                <c:pt idx="12350">
                  <c:v>9</c:v>
                </c:pt>
                <c:pt idx="12351">
                  <c:v>9</c:v>
                </c:pt>
                <c:pt idx="12352">
                  <c:v>10</c:v>
                </c:pt>
                <c:pt idx="12353">
                  <c:v>9</c:v>
                </c:pt>
                <c:pt idx="12354">
                  <c:v>10</c:v>
                </c:pt>
                <c:pt idx="12355">
                  <c:v>10</c:v>
                </c:pt>
                <c:pt idx="12356">
                  <c:v>8</c:v>
                </c:pt>
                <c:pt idx="12357">
                  <c:v>8</c:v>
                </c:pt>
                <c:pt idx="12358">
                  <c:v>8</c:v>
                </c:pt>
                <c:pt idx="12359">
                  <c:v>6</c:v>
                </c:pt>
                <c:pt idx="12360">
                  <c:v>8</c:v>
                </c:pt>
                <c:pt idx="12361">
                  <c:v>10</c:v>
                </c:pt>
                <c:pt idx="12362">
                  <c:v>9</c:v>
                </c:pt>
                <c:pt idx="12363">
                  <c:v>11</c:v>
                </c:pt>
                <c:pt idx="12364">
                  <c:v>9</c:v>
                </c:pt>
                <c:pt idx="12365">
                  <c:v>15</c:v>
                </c:pt>
                <c:pt idx="12366">
                  <c:v>12</c:v>
                </c:pt>
                <c:pt idx="12367">
                  <c:v>12</c:v>
                </c:pt>
                <c:pt idx="12368">
                  <c:v>14</c:v>
                </c:pt>
                <c:pt idx="12369">
                  <c:v>13</c:v>
                </c:pt>
                <c:pt idx="12370">
                  <c:v>12</c:v>
                </c:pt>
                <c:pt idx="12371">
                  <c:v>11</c:v>
                </c:pt>
                <c:pt idx="12372">
                  <c:v>14</c:v>
                </c:pt>
                <c:pt idx="12373">
                  <c:v>12</c:v>
                </c:pt>
                <c:pt idx="12374">
                  <c:v>14</c:v>
                </c:pt>
                <c:pt idx="12375">
                  <c:v>13</c:v>
                </c:pt>
                <c:pt idx="12376">
                  <c:v>14</c:v>
                </c:pt>
                <c:pt idx="12377">
                  <c:v>15</c:v>
                </c:pt>
                <c:pt idx="12378">
                  <c:v>14</c:v>
                </c:pt>
                <c:pt idx="12379">
                  <c:v>15</c:v>
                </c:pt>
                <c:pt idx="12380">
                  <c:v>15</c:v>
                </c:pt>
                <c:pt idx="12381">
                  <c:v>15</c:v>
                </c:pt>
                <c:pt idx="12382">
                  <c:v>17</c:v>
                </c:pt>
                <c:pt idx="12383">
                  <c:v>14</c:v>
                </c:pt>
                <c:pt idx="12384">
                  <c:v>14</c:v>
                </c:pt>
                <c:pt idx="12385">
                  <c:v>15</c:v>
                </c:pt>
                <c:pt idx="12386">
                  <c:v>15</c:v>
                </c:pt>
                <c:pt idx="12387">
                  <c:v>17</c:v>
                </c:pt>
                <c:pt idx="12388">
                  <c:v>15</c:v>
                </c:pt>
                <c:pt idx="12389">
                  <c:v>15</c:v>
                </c:pt>
                <c:pt idx="12390">
                  <c:v>17</c:v>
                </c:pt>
                <c:pt idx="12391">
                  <c:v>17</c:v>
                </c:pt>
                <c:pt idx="12392">
                  <c:v>17</c:v>
                </c:pt>
                <c:pt idx="12393">
                  <c:v>17</c:v>
                </c:pt>
                <c:pt idx="12394">
                  <c:v>17</c:v>
                </c:pt>
                <c:pt idx="12395">
                  <c:v>17</c:v>
                </c:pt>
                <c:pt idx="12396">
                  <c:v>19</c:v>
                </c:pt>
                <c:pt idx="12397">
                  <c:v>17</c:v>
                </c:pt>
                <c:pt idx="12398">
                  <c:v>18</c:v>
                </c:pt>
                <c:pt idx="12399">
                  <c:v>25</c:v>
                </c:pt>
                <c:pt idx="12400">
                  <c:v>20</c:v>
                </c:pt>
                <c:pt idx="12401">
                  <c:v>21</c:v>
                </c:pt>
                <c:pt idx="12402">
                  <c:v>20</c:v>
                </c:pt>
                <c:pt idx="12403">
                  <c:v>20</c:v>
                </c:pt>
                <c:pt idx="12404">
                  <c:v>18</c:v>
                </c:pt>
                <c:pt idx="12405">
                  <c:v>20</c:v>
                </c:pt>
                <c:pt idx="12406">
                  <c:v>18</c:v>
                </c:pt>
                <c:pt idx="12407">
                  <c:v>19</c:v>
                </c:pt>
                <c:pt idx="12408">
                  <c:v>18</c:v>
                </c:pt>
                <c:pt idx="12409">
                  <c:v>20</c:v>
                </c:pt>
                <c:pt idx="12410">
                  <c:v>18</c:v>
                </c:pt>
                <c:pt idx="12411">
                  <c:v>17</c:v>
                </c:pt>
                <c:pt idx="12412">
                  <c:v>17</c:v>
                </c:pt>
                <c:pt idx="12413">
                  <c:v>15</c:v>
                </c:pt>
                <c:pt idx="12414">
                  <c:v>17</c:v>
                </c:pt>
                <c:pt idx="12415">
                  <c:v>14</c:v>
                </c:pt>
                <c:pt idx="12416">
                  <c:v>17</c:v>
                </c:pt>
                <c:pt idx="12417">
                  <c:v>17</c:v>
                </c:pt>
                <c:pt idx="12418">
                  <c:v>17</c:v>
                </c:pt>
                <c:pt idx="12419">
                  <c:v>15</c:v>
                </c:pt>
                <c:pt idx="12420">
                  <c:v>15</c:v>
                </c:pt>
                <c:pt idx="12421">
                  <c:v>14</c:v>
                </c:pt>
                <c:pt idx="12422">
                  <c:v>17</c:v>
                </c:pt>
                <c:pt idx="12423">
                  <c:v>17</c:v>
                </c:pt>
                <c:pt idx="12424">
                  <c:v>15</c:v>
                </c:pt>
                <c:pt idx="12425">
                  <c:v>15</c:v>
                </c:pt>
                <c:pt idx="12426">
                  <c:v>17</c:v>
                </c:pt>
                <c:pt idx="12427">
                  <c:v>15</c:v>
                </c:pt>
                <c:pt idx="12428">
                  <c:v>15</c:v>
                </c:pt>
                <c:pt idx="12429">
                  <c:v>17</c:v>
                </c:pt>
                <c:pt idx="12430">
                  <c:v>17</c:v>
                </c:pt>
                <c:pt idx="12431">
                  <c:v>19</c:v>
                </c:pt>
                <c:pt idx="12432">
                  <c:v>15</c:v>
                </c:pt>
                <c:pt idx="12433">
                  <c:v>21</c:v>
                </c:pt>
                <c:pt idx="12434">
                  <c:v>17</c:v>
                </c:pt>
                <c:pt idx="12435">
                  <c:v>17</c:v>
                </c:pt>
                <c:pt idx="12436">
                  <c:v>18</c:v>
                </c:pt>
                <c:pt idx="12437">
                  <c:v>17</c:v>
                </c:pt>
                <c:pt idx="12438">
                  <c:v>18</c:v>
                </c:pt>
                <c:pt idx="12439">
                  <c:v>18</c:v>
                </c:pt>
                <c:pt idx="12440">
                  <c:v>18</c:v>
                </c:pt>
                <c:pt idx="12441">
                  <c:v>17</c:v>
                </c:pt>
                <c:pt idx="12442">
                  <c:v>18</c:v>
                </c:pt>
                <c:pt idx="12443">
                  <c:v>17</c:v>
                </c:pt>
                <c:pt idx="12444">
                  <c:v>17</c:v>
                </c:pt>
                <c:pt idx="12445">
                  <c:v>18</c:v>
                </c:pt>
                <c:pt idx="12446">
                  <c:v>17</c:v>
                </c:pt>
                <c:pt idx="12447">
                  <c:v>19</c:v>
                </c:pt>
                <c:pt idx="12448">
                  <c:v>18</c:v>
                </c:pt>
                <c:pt idx="12449">
                  <c:v>15</c:v>
                </c:pt>
                <c:pt idx="12450">
                  <c:v>17</c:v>
                </c:pt>
                <c:pt idx="12451">
                  <c:v>17</c:v>
                </c:pt>
                <c:pt idx="12452">
                  <c:v>17</c:v>
                </c:pt>
                <c:pt idx="12453">
                  <c:v>18</c:v>
                </c:pt>
                <c:pt idx="12454">
                  <c:v>15</c:v>
                </c:pt>
                <c:pt idx="12455">
                  <c:v>15</c:v>
                </c:pt>
                <c:pt idx="12456">
                  <c:v>15</c:v>
                </c:pt>
                <c:pt idx="12457">
                  <c:v>44</c:v>
                </c:pt>
                <c:pt idx="12458">
                  <c:v>15</c:v>
                </c:pt>
                <c:pt idx="12459">
                  <c:v>15</c:v>
                </c:pt>
                <c:pt idx="12460">
                  <c:v>15</c:v>
                </c:pt>
                <c:pt idx="12461">
                  <c:v>13</c:v>
                </c:pt>
                <c:pt idx="12462">
                  <c:v>14</c:v>
                </c:pt>
                <c:pt idx="12463">
                  <c:v>14</c:v>
                </c:pt>
                <c:pt idx="12464">
                  <c:v>15</c:v>
                </c:pt>
                <c:pt idx="12465">
                  <c:v>14</c:v>
                </c:pt>
                <c:pt idx="12466">
                  <c:v>14</c:v>
                </c:pt>
                <c:pt idx="12467">
                  <c:v>15</c:v>
                </c:pt>
                <c:pt idx="12468">
                  <c:v>14</c:v>
                </c:pt>
                <c:pt idx="12469">
                  <c:v>14</c:v>
                </c:pt>
                <c:pt idx="12470">
                  <c:v>14</c:v>
                </c:pt>
                <c:pt idx="12471">
                  <c:v>15</c:v>
                </c:pt>
                <c:pt idx="12472">
                  <c:v>14</c:v>
                </c:pt>
                <c:pt idx="12473">
                  <c:v>14</c:v>
                </c:pt>
                <c:pt idx="12474">
                  <c:v>14</c:v>
                </c:pt>
                <c:pt idx="12475">
                  <c:v>15</c:v>
                </c:pt>
                <c:pt idx="12476">
                  <c:v>14</c:v>
                </c:pt>
                <c:pt idx="12477">
                  <c:v>15</c:v>
                </c:pt>
                <c:pt idx="12478">
                  <c:v>14</c:v>
                </c:pt>
                <c:pt idx="12479">
                  <c:v>14</c:v>
                </c:pt>
                <c:pt idx="12480">
                  <c:v>17</c:v>
                </c:pt>
                <c:pt idx="12481">
                  <c:v>15</c:v>
                </c:pt>
                <c:pt idx="12482">
                  <c:v>14</c:v>
                </c:pt>
                <c:pt idx="12483">
                  <c:v>13</c:v>
                </c:pt>
                <c:pt idx="12484">
                  <c:v>14</c:v>
                </c:pt>
                <c:pt idx="12485">
                  <c:v>11</c:v>
                </c:pt>
                <c:pt idx="12486">
                  <c:v>14</c:v>
                </c:pt>
                <c:pt idx="12487">
                  <c:v>14</c:v>
                </c:pt>
                <c:pt idx="12488">
                  <c:v>14</c:v>
                </c:pt>
                <c:pt idx="12489">
                  <c:v>13</c:v>
                </c:pt>
                <c:pt idx="12490">
                  <c:v>13</c:v>
                </c:pt>
                <c:pt idx="12491">
                  <c:v>14</c:v>
                </c:pt>
                <c:pt idx="12492">
                  <c:v>14</c:v>
                </c:pt>
                <c:pt idx="12493">
                  <c:v>15</c:v>
                </c:pt>
                <c:pt idx="12494">
                  <c:v>15</c:v>
                </c:pt>
                <c:pt idx="12495">
                  <c:v>15</c:v>
                </c:pt>
                <c:pt idx="12496">
                  <c:v>14</c:v>
                </c:pt>
                <c:pt idx="12497">
                  <c:v>14</c:v>
                </c:pt>
                <c:pt idx="12498">
                  <c:v>15</c:v>
                </c:pt>
                <c:pt idx="12499">
                  <c:v>17</c:v>
                </c:pt>
                <c:pt idx="12500">
                  <c:v>15</c:v>
                </c:pt>
                <c:pt idx="12501">
                  <c:v>17</c:v>
                </c:pt>
                <c:pt idx="12502">
                  <c:v>17</c:v>
                </c:pt>
                <c:pt idx="12503">
                  <c:v>15</c:v>
                </c:pt>
                <c:pt idx="12504">
                  <c:v>17</c:v>
                </c:pt>
                <c:pt idx="12505">
                  <c:v>15</c:v>
                </c:pt>
                <c:pt idx="12506">
                  <c:v>14</c:v>
                </c:pt>
                <c:pt idx="12507">
                  <c:v>13</c:v>
                </c:pt>
                <c:pt idx="12508">
                  <c:v>14</c:v>
                </c:pt>
                <c:pt idx="12509">
                  <c:v>12</c:v>
                </c:pt>
                <c:pt idx="12510">
                  <c:v>14</c:v>
                </c:pt>
                <c:pt idx="12511">
                  <c:v>14</c:v>
                </c:pt>
                <c:pt idx="12512">
                  <c:v>17</c:v>
                </c:pt>
                <c:pt idx="12513">
                  <c:v>14</c:v>
                </c:pt>
                <c:pt idx="12514">
                  <c:v>14</c:v>
                </c:pt>
                <c:pt idx="12515">
                  <c:v>15</c:v>
                </c:pt>
                <c:pt idx="12516">
                  <c:v>14</c:v>
                </c:pt>
                <c:pt idx="12517">
                  <c:v>14</c:v>
                </c:pt>
                <c:pt idx="12518">
                  <c:v>14</c:v>
                </c:pt>
                <c:pt idx="12519">
                  <c:v>14</c:v>
                </c:pt>
                <c:pt idx="12520">
                  <c:v>12</c:v>
                </c:pt>
                <c:pt idx="12521">
                  <c:v>10</c:v>
                </c:pt>
                <c:pt idx="12522">
                  <c:v>14</c:v>
                </c:pt>
                <c:pt idx="12523">
                  <c:v>14</c:v>
                </c:pt>
                <c:pt idx="12524">
                  <c:v>14</c:v>
                </c:pt>
                <c:pt idx="12525">
                  <c:v>13</c:v>
                </c:pt>
                <c:pt idx="12526">
                  <c:v>11</c:v>
                </c:pt>
                <c:pt idx="12527">
                  <c:v>9</c:v>
                </c:pt>
                <c:pt idx="12528">
                  <c:v>10</c:v>
                </c:pt>
                <c:pt idx="12529">
                  <c:v>9</c:v>
                </c:pt>
                <c:pt idx="12530">
                  <c:v>9</c:v>
                </c:pt>
                <c:pt idx="12531">
                  <c:v>9</c:v>
                </c:pt>
                <c:pt idx="12532">
                  <c:v>13</c:v>
                </c:pt>
                <c:pt idx="12533">
                  <c:v>12</c:v>
                </c:pt>
                <c:pt idx="12534">
                  <c:v>14</c:v>
                </c:pt>
                <c:pt idx="12535">
                  <c:v>15</c:v>
                </c:pt>
                <c:pt idx="12536">
                  <c:v>14</c:v>
                </c:pt>
                <c:pt idx="12537">
                  <c:v>14</c:v>
                </c:pt>
                <c:pt idx="12538">
                  <c:v>12</c:v>
                </c:pt>
                <c:pt idx="12539">
                  <c:v>14</c:v>
                </c:pt>
                <c:pt idx="12540">
                  <c:v>13</c:v>
                </c:pt>
                <c:pt idx="12541">
                  <c:v>14</c:v>
                </c:pt>
                <c:pt idx="12542">
                  <c:v>14</c:v>
                </c:pt>
                <c:pt idx="12543">
                  <c:v>14</c:v>
                </c:pt>
                <c:pt idx="12544">
                  <c:v>14</c:v>
                </c:pt>
                <c:pt idx="12545">
                  <c:v>14</c:v>
                </c:pt>
                <c:pt idx="12546">
                  <c:v>15</c:v>
                </c:pt>
                <c:pt idx="12547">
                  <c:v>13</c:v>
                </c:pt>
                <c:pt idx="12548">
                  <c:v>13</c:v>
                </c:pt>
                <c:pt idx="12549">
                  <c:v>14</c:v>
                </c:pt>
                <c:pt idx="12550">
                  <c:v>14</c:v>
                </c:pt>
                <c:pt idx="12551">
                  <c:v>14</c:v>
                </c:pt>
                <c:pt idx="12552">
                  <c:v>15</c:v>
                </c:pt>
                <c:pt idx="12553">
                  <c:v>15</c:v>
                </c:pt>
                <c:pt idx="12554">
                  <c:v>15</c:v>
                </c:pt>
                <c:pt idx="12555">
                  <c:v>13</c:v>
                </c:pt>
                <c:pt idx="12556">
                  <c:v>15</c:v>
                </c:pt>
                <c:pt idx="12557">
                  <c:v>14</c:v>
                </c:pt>
                <c:pt idx="12558">
                  <c:v>15</c:v>
                </c:pt>
                <c:pt idx="12559">
                  <c:v>15</c:v>
                </c:pt>
                <c:pt idx="12560">
                  <c:v>14</c:v>
                </c:pt>
                <c:pt idx="12561">
                  <c:v>14</c:v>
                </c:pt>
                <c:pt idx="12562">
                  <c:v>12</c:v>
                </c:pt>
                <c:pt idx="12563">
                  <c:v>14</c:v>
                </c:pt>
                <c:pt idx="12564">
                  <c:v>14</c:v>
                </c:pt>
                <c:pt idx="12565">
                  <c:v>14</c:v>
                </c:pt>
                <c:pt idx="12566">
                  <c:v>14</c:v>
                </c:pt>
                <c:pt idx="12567">
                  <c:v>14</c:v>
                </c:pt>
                <c:pt idx="12568">
                  <c:v>14</c:v>
                </c:pt>
                <c:pt idx="12569">
                  <c:v>15</c:v>
                </c:pt>
                <c:pt idx="12570">
                  <c:v>15</c:v>
                </c:pt>
                <c:pt idx="12571">
                  <c:v>14</c:v>
                </c:pt>
                <c:pt idx="12572">
                  <c:v>12</c:v>
                </c:pt>
                <c:pt idx="12573">
                  <c:v>12</c:v>
                </c:pt>
                <c:pt idx="12574">
                  <c:v>11</c:v>
                </c:pt>
                <c:pt idx="12575">
                  <c:v>9</c:v>
                </c:pt>
                <c:pt idx="12576">
                  <c:v>10</c:v>
                </c:pt>
                <c:pt idx="12577">
                  <c:v>8</c:v>
                </c:pt>
                <c:pt idx="12578">
                  <c:v>8</c:v>
                </c:pt>
                <c:pt idx="12579">
                  <c:v>8</c:v>
                </c:pt>
                <c:pt idx="12580">
                  <c:v>11</c:v>
                </c:pt>
                <c:pt idx="12581">
                  <c:v>8</c:v>
                </c:pt>
                <c:pt idx="12582">
                  <c:v>7</c:v>
                </c:pt>
                <c:pt idx="12583">
                  <c:v>8</c:v>
                </c:pt>
                <c:pt idx="12584">
                  <c:v>5</c:v>
                </c:pt>
                <c:pt idx="12585">
                  <c:v>7</c:v>
                </c:pt>
                <c:pt idx="12586">
                  <c:v>6</c:v>
                </c:pt>
                <c:pt idx="12587">
                  <c:v>7</c:v>
                </c:pt>
                <c:pt idx="12588">
                  <c:v>6</c:v>
                </c:pt>
                <c:pt idx="12589">
                  <c:v>5</c:v>
                </c:pt>
                <c:pt idx="12590">
                  <c:v>6</c:v>
                </c:pt>
                <c:pt idx="12591">
                  <c:v>5</c:v>
                </c:pt>
                <c:pt idx="12592">
                  <c:v>6</c:v>
                </c:pt>
                <c:pt idx="12593">
                  <c:v>5</c:v>
                </c:pt>
                <c:pt idx="12594">
                  <c:v>5</c:v>
                </c:pt>
                <c:pt idx="12595">
                  <c:v>5</c:v>
                </c:pt>
                <c:pt idx="12596">
                  <c:v>6</c:v>
                </c:pt>
                <c:pt idx="12597">
                  <c:v>6</c:v>
                </c:pt>
                <c:pt idx="12598">
                  <c:v>8</c:v>
                </c:pt>
                <c:pt idx="12599">
                  <c:v>8</c:v>
                </c:pt>
                <c:pt idx="12600">
                  <c:v>9</c:v>
                </c:pt>
                <c:pt idx="12601">
                  <c:v>8</c:v>
                </c:pt>
                <c:pt idx="12602">
                  <c:v>9</c:v>
                </c:pt>
                <c:pt idx="12603">
                  <c:v>9</c:v>
                </c:pt>
                <c:pt idx="12604">
                  <c:v>9</c:v>
                </c:pt>
                <c:pt idx="12605">
                  <c:v>9</c:v>
                </c:pt>
                <c:pt idx="12606">
                  <c:v>8</c:v>
                </c:pt>
                <c:pt idx="12607">
                  <c:v>11</c:v>
                </c:pt>
                <c:pt idx="12608">
                  <c:v>9</c:v>
                </c:pt>
                <c:pt idx="12609">
                  <c:v>8</c:v>
                </c:pt>
                <c:pt idx="12610">
                  <c:v>8</c:v>
                </c:pt>
                <c:pt idx="12611">
                  <c:v>7</c:v>
                </c:pt>
                <c:pt idx="12612">
                  <c:v>8</c:v>
                </c:pt>
                <c:pt idx="12613">
                  <c:v>8</c:v>
                </c:pt>
                <c:pt idx="12614">
                  <c:v>10</c:v>
                </c:pt>
                <c:pt idx="12615">
                  <c:v>9</c:v>
                </c:pt>
                <c:pt idx="12616">
                  <c:v>8</c:v>
                </c:pt>
                <c:pt idx="12617">
                  <c:v>9</c:v>
                </c:pt>
                <c:pt idx="12618">
                  <c:v>8</c:v>
                </c:pt>
                <c:pt idx="12619">
                  <c:v>8</c:v>
                </c:pt>
                <c:pt idx="12620">
                  <c:v>9</c:v>
                </c:pt>
                <c:pt idx="12621">
                  <c:v>7</c:v>
                </c:pt>
                <c:pt idx="12622">
                  <c:v>7</c:v>
                </c:pt>
                <c:pt idx="12623">
                  <c:v>5</c:v>
                </c:pt>
                <c:pt idx="12624">
                  <c:v>7</c:v>
                </c:pt>
                <c:pt idx="12625">
                  <c:v>8</c:v>
                </c:pt>
                <c:pt idx="12626">
                  <c:v>5</c:v>
                </c:pt>
                <c:pt idx="12627">
                  <c:v>7</c:v>
                </c:pt>
                <c:pt idx="12628">
                  <c:v>6</c:v>
                </c:pt>
                <c:pt idx="12629">
                  <c:v>7</c:v>
                </c:pt>
                <c:pt idx="12630">
                  <c:v>7</c:v>
                </c:pt>
                <c:pt idx="12631">
                  <c:v>8</c:v>
                </c:pt>
                <c:pt idx="12632">
                  <c:v>9</c:v>
                </c:pt>
                <c:pt idx="12633">
                  <c:v>9</c:v>
                </c:pt>
                <c:pt idx="12634">
                  <c:v>9</c:v>
                </c:pt>
                <c:pt idx="12635">
                  <c:v>9</c:v>
                </c:pt>
                <c:pt idx="12636">
                  <c:v>9</c:v>
                </c:pt>
                <c:pt idx="12637">
                  <c:v>11</c:v>
                </c:pt>
                <c:pt idx="12638">
                  <c:v>11</c:v>
                </c:pt>
                <c:pt idx="12639">
                  <c:v>11</c:v>
                </c:pt>
                <c:pt idx="12640">
                  <c:v>9</c:v>
                </c:pt>
                <c:pt idx="12641">
                  <c:v>9</c:v>
                </c:pt>
                <c:pt idx="12642">
                  <c:v>9</c:v>
                </c:pt>
                <c:pt idx="12643">
                  <c:v>9</c:v>
                </c:pt>
                <c:pt idx="12644">
                  <c:v>9</c:v>
                </c:pt>
                <c:pt idx="12645">
                  <c:v>8</c:v>
                </c:pt>
                <c:pt idx="12646">
                  <c:v>8</c:v>
                </c:pt>
                <c:pt idx="12647">
                  <c:v>9</c:v>
                </c:pt>
                <c:pt idx="12648">
                  <c:v>12</c:v>
                </c:pt>
                <c:pt idx="12649">
                  <c:v>10</c:v>
                </c:pt>
                <c:pt idx="12650">
                  <c:v>9</c:v>
                </c:pt>
                <c:pt idx="12651">
                  <c:v>11</c:v>
                </c:pt>
                <c:pt idx="12652">
                  <c:v>9</c:v>
                </c:pt>
                <c:pt idx="12653">
                  <c:v>10</c:v>
                </c:pt>
                <c:pt idx="12654">
                  <c:v>10</c:v>
                </c:pt>
                <c:pt idx="12655">
                  <c:v>10</c:v>
                </c:pt>
                <c:pt idx="12656">
                  <c:v>9</c:v>
                </c:pt>
                <c:pt idx="12657">
                  <c:v>7</c:v>
                </c:pt>
                <c:pt idx="12658">
                  <c:v>9</c:v>
                </c:pt>
                <c:pt idx="12659">
                  <c:v>11</c:v>
                </c:pt>
                <c:pt idx="12660">
                  <c:v>10</c:v>
                </c:pt>
                <c:pt idx="12661">
                  <c:v>9</c:v>
                </c:pt>
                <c:pt idx="12662">
                  <c:v>8</c:v>
                </c:pt>
                <c:pt idx="12663">
                  <c:v>9</c:v>
                </c:pt>
                <c:pt idx="12664">
                  <c:v>9</c:v>
                </c:pt>
                <c:pt idx="12665">
                  <c:v>8</c:v>
                </c:pt>
                <c:pt idx="12666">
                  <c:v>9</c:v>
                </c:pt>
                <c:pt idx="12667">
                  <c:v>7</c:v>
                </c:pt>
                <c:pt idx="12668">
                  <c:v>10</c:v>
                </c:pt>
                <c:pt idx="12669">
                  <c:v>9</c:v>
                </c:pt>
                <c:pt idx="12670">
                  <c:v>9</c:v>
                </c:pt>
                <c:pt idx="12671">
                  <c:v>9</c:v>
                </c:pt>
                <c:pt idx="12672">
                  <c:v>7</c:v>
                </c:pt>
                <c:pt idx="12673">
                  <c:v>8</c:v>
                </c:pt>
                <c:pt idx="12674">
                  <c:v>8</c:v>
                </c:pt>
                <c:pt idx="12675">
                  <c:v>8</c:v>
                </c:pt>
                <c:pt idx="12676">
                  <c:v>8</c:v>
                </c:pt>
                <c:pt idx="12677">
                  <c:v>8</c:v>
                </c:pt>
                <c:pt idx="12678">
                  <c:v>7</c:v>
                </c:pt>
                <c:pt idx="12679">
                  <c:v>6</c:v>
                </c:pt>
                <c:pt idx="12680">
                  <c:v>6</c:v>
                </c:pt>
                <c:pt idx="12681">
                  <c:v>6</c:v>
                </c:pt>
                <c:pt idx="12682">
                  <c:v>8</c:v>
                </c:pt>
                <c:pt idx="12683">
                  <c:v>6</c:v>
                </c:pt>
                <c:pt idx="12684">
                  <c:v>5</c:v>
                </c:pt>
                <c:pt idx="12685">
                  <c:v>6</c:v>
                </c:pt>
                <c:pt idx="12686">
                  <c:v>8</c:v>
                </c:pt>
                <c:pt idx="12687">
                  <c:v>7</c:v>
                </c:pt>
                <c:pt idx="12688">
                  <c:v>8</c:v>
                </c:pt>
                <c:pt idx="12689">
                  <c:v>7</c:v>
                </c:pt>
                <c:pt idx="12690">
                  <c:v>8</c:v>
                </c:pt>
                <c:pt idx="12691">
                  <c:v>7</c:v>
                </c:pt>
                <c:pt idx="12692">
                  <c:v>7</c:v>
                </c:pt>
                <c:pt idx="12693">
                  <c:v>10</c:v>
                </c:pt>
                <c:pt idx="12694">
                  <c:v>8</c:v>
                </c:pt>
                <c:pt idx="12695">
                  <c:v>8</c:v>
                </c:pt>
                <c:pt idx="12696">
                  <c:v>7</c:v>
                </c:pt>
                <c:pt idx="12697">
                  <c:v>8</c:v>
                </c:pt>
                <c:pt idx="12698">
                  <c:v>8</c:v>
                </c:pt>
                <c:pt idx="12699">
                  <c:v>9</c:v>
                </c:pt>
                <c:pt idx="12700">
                  <c:v>9</c:v>
                </c:pt>
                <c:pt idx="12701">
                  <c:v>8</c:v>
                </c:pt>
                <c:pt idx="12702">
                  <c:v>8</c:v>
                </c:pt>
                <c:pt idx="12703">
                  <c:v>8</c:v>
                </c:pt>
                <c:pt idx="12704">
                  <c:v>9</c:v>
                </c:pt>
                <c:pt idx="12705">
                  <c:v>9</c:v>
                </c:pt>
                <c:pt idx="12706">
                  <c:v>10</c:v>
                </c:pt>
                <c:pt idx="12707">
                  <c:v>9</c:v>
                </c:pt>
                <c:pt idx="12708">
                  <c:v>9</c:v>
                </c:pt>
                <c:pt idx="12709">
                  <c:v>9</c:v>
                </c:pt>
                <c:pt idx="12710">
                  <c:v>10</c:v>
                </c:pt>
                <c:pt idx="12711">
                  <c:v>9</c:v>
                </c:pt>
                <c:pt idx="12712">
                  <c:v>11</c:v>
                </c:pt>
                <c:pt idx="12713">
                  <c:v>10</c:v>
                </c:pt>
                <c:pt idx="12714">
                  <c:v>11</c:v>
                </c:pt>
                <c:pt idx="12715">
                  <c:v>9</c:v>
                </c:pt>
                <c:pt idx="12716">
                  <c:v>12</c:v>
                </c:pt>
                <c:pt idx="12717">
                  <c:v>9</c:v>
                </c:pt>
                <c:pt idx="12718">
                  <c:v>8</c:v>
                </c:pt>
                <c:pt idx="12719">
                  <c:v>10</c:v>
                </c:pt>
                <c:pt idx="12720">
                  <c:v>8</c:v>
                </c:pt>
                <c:pt idx="12721">
                  <c:v>9</c:v>
                </c:pt>
                <c:pt idx="12722">
                  <c:v>9</c:v>
                </c:pt>
                <c:pt idx="12723">
                  <c:v>9</c:v>
                </c:pt>
                <c:pt idx="12724">
                  <c:v>8</c:v>
                </c:pt>
                <c:pt idx="12725">
                  <c:v>8</c:v>
                </c:pt>
                <c:pt idx="12726">
                  <c:v>7</c:v>
                </c:pt>
                <c:pt idx="12727">
                  <c:v>11</c:v>
                </c:pt>
                <c:pt idx="12728">
                  <c:v>7</c:v>
                </c:pt>
                <c:pt idx="12729">
                  <c:v>6</c:v>
                </c:pt>
                <c:pt idx="12730">
                  <c:v>7</c:v>
                </c:pt>
                <c:pt idx="12731">
                  <c:v>6</c:v>
                </c:pt>
                <c:pt idx="12732">
                  <c:v>7</c:v>
                </c:pt>
                <c:pt idx="12733">
                  <c:v>7</c:v>
                </c:pt>
                <c:pt idx="12734">
                  <c:v>6</c:v>
                </c:pt>
                <c:pt idx="12735">
                  <c:v>6</c:v>
                </c:pt>
                <c:pt idx="12736">
                  <c:v>6</c:v>
                </c:pt>
                <c:pt idx="12737">
                  <c:v>5</c:v>
                </c:pt>
                <c:pt idx="12738">
                  <c:v>6</c:v>
                </c:pt>
                <c:pt idx="12739">
                  <c:v>6</c:v>
                </c:pt>
                <c:pt idx="12740">
                  <c:v>6</c:v>
                </c:pt>
                <c:pt idx="12741">
                  <c:v>6</c:v>
                </c:pt>
                <c:pt idx="12742">
                  <c:v>5</c:v>
                </c:pt>
                <c:pt idx="12743">
                  <c:v>6</c:v>
                </c:pt>
                <c:pt idx="12744">
                  <c:v>3</c:v>
                </c:pt>
                <c:pt idx="12745">
                  <c:v>6</c:v>
                </c:pt>
                <c:pt idx="12746">
                  <c:v>5</c:v>
                </c:pt>
                <c:pt idx="12747">
                  <c:v>5</c:v>
                </c:pt>
                <c:pt idx="12748">
                  <c:v>5</c:v>
                </c:pt>
                <c:pt idx="12749">
                  <c:v>5</c:v>
                </c:pt>
                <c:pt idx="12750">
                  <c:v>9</c:v>
                </c:pt>
                <c:pt idx="12751">
                  <c:v>6</c:v>
                </c:pt>
                <c:pt idx="12752">
                  <c:v>6</c:v>
                </c:pt>
                <c:pt idx="12753">
                  <c:v>6</c:v>
                </c:pt>
                <c:pt idx="12754">
                  <c:v>5</c:v>
                </c:pt>
                <c:pt idx="12755">
                  <c:v>5</c:v>
                </c:pt>
                <c:pt idx="12756">
                  <c:v>6</c:v>
                </c:pt>
                <c:pt idx="12757">
                  <c:v>6</c:v>
                </c:pt>
                <c:pt idx="12758">
                  <c:v>5</c:v>
                </c:pt>
                <c:pt idx="12759">
                  <c:v>3</c:v>
                </c:pt>
                <c:pt idx="12760">
                  <c:v>5</c:v>
                </c:pt>
                <c:pt idx="12761">
                  <c:v>6</c:v>
                </c:pt>
                <c:pt idx="12762">
                  <c:v>2</c:v>
                </c:pt>
                <c:pt idx="12763">
                  <c:v>3</c:v>
                </c:pt>
                <c:pt idx="12764">
                  <c:v>3</c:v>
                </c:pt>
                <c:pt idx="12765">
                  <c:v>3</c:v>
                </c:pt>
                <c:pt idx="12766">
                  <c:v>3</c:v>
                </c:pt>
                <c:pt idx="12767">
                  <c:v>5</c:v>
                </c:pt>
                <c:pt idx="12768">
                  <c:v>5</c:v>
                </c:pt>
                <c:pt idx="12769">
                  <c:v>4</c:v>
                </c:pt>
                <c:pt idx="12770">
                  <c:v>4</c:v>
                </c:pt>
                <c:pt idx="12771">
                  <c:v>3</c:v>
                </c:pt>
                <c:pt idx="12772">
                  <c:v>3</c:v>
                </c:pt>
                <c:pt idx="12773">
                  <c:v>4</c:v>
                </c:pt>
                <c:pt idx="12774">
                  <c:v>5</c:v>
                </c:pt>
                <c:pt idx="12775">
                  <c:v>5</c:v>
                </c:pt>
                <c:pt idx="12776">
                  <c:v>5</c:v>
                </c:pt>
                <c:pt idx="12777">
                  <c:v>5</c:v>
                </c:pt>
                <c:pt idx="12778">
                  <c:v>5</c:v>
                </c:pt>
                <c:pt idx="12779">
                  <c:v>5</c:v>
                </c:pt>
                <c:pt idx="12780">
                  <c:v>6</c:v>
                </c:pt>
                <c:pt idx="12781">
                  <c:v>6</c:v>
                </c:pt>
                <c:pt idx="12782">
                  <c:v>6</c:v>
                </c:pt>
                <c:pt idx="12783">
                  <c:v>5</c:v>
                </c:pt>
                <c:pt idx="12784">
                  <c:v>6</c:v>
                </c:pt>
                <c:pt idx="12785">
                  <c:v>6</c:v>
                </c:pt>
                <c:pt idx="12786">
                  <c:v>6</c:v>
                </c:pt>
                <c:pt idx="12787">
                  <c:v>8</c:v>
                </c:pt>
                <c:pt idx="12788">
                  <c:v>7</c:v>
                </c:pt>
                <c:pt idx="12789">
                  <c:v>8</c:v>
                </c:pt>
                <c:pt idx="12790">
                  <c:v>7</c:v>
                </c:pt>
                <c:pt idx="12791">
                  <c:v>8</c:v>
                </c:pt>
                <c:pt idx="12792">
                  <c:v>7</c:v>
                </c:pt>
                <c:pt idx="12793">
                  <c:v>8</c:v>
                </c:pt>
                <c:pt idx="12794">
                  <c:v>9</c:v>
                </c:pt>
                <c:pt idx="12795">
                  <c:v>8</c:v>
                </c:pt>
                <c:pt idx="12796">
                  <c:v>8</c:v>
                </c:pt>
                <c:pt idx="12797">
                  <c:v>8</c:v>
                </c:pt>
                <c:pt idx="12798">
                  <c:v>8</c:v>
                </c:pt>
                <c:pt idx="12799">
                  <c:v>8</c:v>
                </c:pt>
                <c:pt idx="12800">
                  <c:v>5</c:v>
                </c:pt>
                <c:pt idx="12801">
                  <c:v>7</c:v>
                </c:pt>
                <c:pt idx="12802">
                  <c:v>7</c:v>
                </c:pt>
                <c:pt idx="12803">
                  <c:v>5</c:v>
                </c:pt>
                <c:pt idx="12804">
                  <c:v>7</c:v>
                </c:pt>
                <c:pt idx="12805">
                  <c:v>7</c:v>
                </c:pt>
                <c:pt idx="12806">
                  <c:v>12</c:v>
                </c:pt>
                <c:pt idx="12807">
                  <c:v>9</c:v>
                </c:pt>
                <c:pt idx="12808">
                  <c:v>8</c:v>
                </c:pt>
                <c:pt idx="12809">
                  <c:v>8</c:v>
                </c:pt>
                <c:pt idx="12810">
                  <c:v>8</c:v>
                </c:pt>
                <c:pt idx="12811">
                  <c:v>9</c:v>
                </c:pt>
                <c:pt idx="12812">
                  <c:v>9</c:v>
                </c:pt>
                <c:pt idx="12813">
                  <c:v>9</c:v>
                </c:pt>
                <c:pt idx="12814">
                  <c:v>8</c:v>
                </c:pt>
                <c:pt idx="12815">
                  <c:v>8</c:v>
                </c:pt>
                <c:pt idx="12816">
                  <c:v>7</c:v>
                </c:pt>
                <c:pt idx="12817">
                  <c:v>9</c:v>
                </c:pt>
                <c:pt idx="12818">
                  <c:v>9</c:v>
                </c:pt>
                <c:pt idx="12819">
                  <c:v>7</c:v>
                </c:pt>
                <c:pt idx="12820">
                  <c:v>6</c:v>
                </c:pt>
                <c:pt idx="12821">
                  <c:v>7</c:v>
                </c:pt>
                <c:pt idx="12822">
                  <c:v>6</c:v>
                </c:pt>
                <c:pt idx="12823">
                  <c:v>8</c:v>
                </c:pt>
                <c:pt idx="12824">
                  <c:v>9</c:v>
                </c:pt>
                <c:pt idx="12825">
                  <c:v>8</c:v>
                </c:pt>
                <c:pt idx="12826">
                  <c:v>9</c:v>
                </c:pt>
                <c:pt idx="12827">
                  <c:v>8</c:v>
                </c:pt>
                <c:pt idx="12828">
                  <c:v>11</c:v>
                </c:pt>
                <c:pt idx="12829">
                  <c:v>12</c:v>
                </c:pt>
                <c:pt idx="12830">
                  <c:v>9</c:v>
                </c:pt>
                <c:pt idx="12831">
                  <c:v>11</c:v>
                </c:pt>
                <c:pt idx="12832">
                  <c:v>10</c:v>
                </c:pt>
                <c:pt idx="12833">
                  <c:v>12</c:v>
                </c:pt>
                <c:pt idx="12834">
                  <c:v>11</c:v>
                </c:pt>
                <c:pt idx="12835">
                  <c:v>11</c:v>
                </c:pt>
                <c:pt idx="12836">
                  <c:v>10</c:v>
                </c:pt>
                <c:pt idx="12837">
                  <c:v>12</c:v>
                </c:pt>
                <c:pt idx="12838">
                  <c:v>13</c:v>
                </c:pt>
                <c:pt idx="12839">
                  <c:v>11</c:v>
                </c:pt>
                <c:pt idx="12840">
                  <c:v>12</c:v>
                </c:pt>
                <c:pt idx="12841">
                  <c:v>12</c:v>
                </c:pt>
                <c:pt idx="12842">
                  <c:v>13</c:v>
                </c:pt>
                <c:pt idx="12843">
                  <c:v>12</c:v>
                </c:pt>
                <c:pt idx="12844">
                  <c:v>11</c:v>
                </c:pt>
                <c:pt idx="12845">
                  <c:v>12</c:v>
                </c:pt>
                <c:pt idx="12846">
                  <c:v>12</c:v>
                </c:pt>
                <c:pt idx="12847">
                  <c:v>10</c:v>
                </c:pt>
                <c:pt idx="12848">
                  <c:v>12</c:v>
                </c:pt>
                <c:pt idx="12849">
                  <c:v>9</c:v>
                </c:pt>
                <c:pt idx="12850">
                  <c:v>10</c:v>
                </c:pt>
                <c:pt idx="12851">
                  <c:v>9</c:v>
                </c:pt>
                <c:pt idx="12852">
                  <c:v>11</c:v>
                </c:pt>
                <c:pt idx="12853">
                  <c:v>9</c:v>
                </c:pt>
                <c:pt idx="12854">
                  <c:v>8</c:v>
                </c:pt>
                <c:pt idx="12855">
                  <c:v>10</c:v>
                </c:pt>
                <c:pt idx="12856">
                  <c:v>7</c:v>
                </c:pt>
                <c:pt idx="12857">
                  <c:v>10</c:v>
                </c:pt>
                <c:pt idx="12858">
                  <c:v>9</c:v>
                </c:pt>
                <c:pt idx="12859">
                  <c:v>9</c:v>
                </c:pt>
                <c:pt idx="12860">
                  <c:v>9</c:v>
                </c:pt>
                <c:pt idx="12861">
                  <c:v>8</c:v>
                </c:pt>
                <c:pt idx="12862">
                  <c:v>11</c:v>
                </c:pt>
                <c:pt idx="12863">
                  <c:v>13</c:v>
                </c:pt>
                <c:pt idx="12864">
                  <c:v>12</c:v>
                </c:pt>
                <c:pt idx="12865">
                  <c:v>11</c:v>
                </c:pt>
                <c:pt idx="12866">
                  <c:v>11</c:v>
                </c:pt>
                <c:pt idx="12867">
                  <c:v>12</c:v>
                </c:pt>
                <c:pt idx="12868">
                  <c:v>14</c:v>
                </c:pt>
                <c:pt idx="12869">
                  <c:v>12</c:v>
                </c:pt>
                <c:pt idx="12870">
                  <c:v>13</c:v>
                </c:pt>
                <c:pt idx="12871">
                  <c:v>12</c:v>
                </c:pt>
                <c:pt idx="12872">
                  <c:v>14</c:v>
                </c:pt>
                <c:pt idx="12873">
                  <c:v>12</c:v>
                </c:pt>
                <c:pt idx="12874">
                  <c:v>12</c:v>
                </c:pt>
                <c:pt idx="12875">
                  <c:v>12</c:v>
                </c:pt>
                <c:pt idx="12876">
                  <c:v>12</c:v>
                </c:pt>
                <c:pt idx="12877">
                  <c:v>12</c:v>
                </c:pt>
                <c:pt idx="12878">
                  <c:v>8</c:v>
                </c:pt>
                <c:pt idx="12879">
                  <c:v>11</c:v>
                </c:pt>
                <c:pt idx="12880">
                  <c:v>9</c:v>
                </c:pt>
                <c:pt idx="12881">
                  <c:v>11</c:v>
                </c:pt>
                <c:pt idx="12882">
                  <c:v>11</c:v>
                </c:pt>
                <c:pt idx="12883">
                  <c:v>10</c:v>
                </c:pt>
                <c:pt idx="12884">
                  <c:v>9</c:v>
                </c:pt>
                <c:pt idx="12885">
                  <c:v>12</c:v>
                </c:pt>
                <c:pt idx="12886">
                  <c:v>13</c:v>
                </c:pt>
                <c:pt idx="12887">
                  <c:v>12</c:v>
                </c:pt>
                <c:pt idx="12888">
                  <c:v>11</c:v>
                </c:pt>
                <c:pt idx="12889">
                  <c:v>12</c:v>
                </c:pt>
                <c:pt idx="12890">
                  <c:v>11</c:v>
                </c:pt>
                <c:pt idx="12891">
                  <c:v>10</c:v>
                </c:pt>
                <c:pt idx="12892">
                  <c:v>12</c:v>
                </c:pt>
                <c:pt idx="12893">
                  <c:v>9</c:v>
                </c:pt>
                <c:pt idx="12894">
                  <c:v>10</c:v>
                </c:pt>
                <c:pt idx="12895">
                  <c:v>9</c:v>
                </c:pt>
                <c:pt idx="12896">
                  <c:v>12</c:v>
                </c:pt>
                <c:pt idx="12897">
                  <c:v>13</c:v>
                </c:pt>
                <c:pt idx="12898">
                  <c:v>12</c:v>
                </c:pt>
                <c:pt idx="12899">
                  <c:v>14</c:v>
                </c:pt>
                <c:pt idx="12900">
                  <c:v>13</c:v>
                </c:pt>
                <c:pt idx="12901">
                  <c:v>13</c:v>
                </c:pt>
                <c:pt idx="12902">
                  <c:v>9</c:v>
                </c:pt>
                <c:pt idx="12903">
                  <c:v>12</c:v>
                </c:pt>
                <c:pt idx="12904">
                  <c:v>12</c:v>
                </c:pt>
                <c:pt idx="12905">
                  <c:v>12</c:v>
                </c:pt>
                <c:pt idx="12906">
                  <c:v>13</c:v>
                </c:pt>
                <c:pt idx="12907">
                  <c:v>12</c:v>
                </c:pt>
                <c:pt idx="12908">
                  <c:v>12</c:v>
                </c:pt>
                <c:pt idx="12909">
                  <c:v>14</c:v>
                </c:pt>
                <c:pt idx="12910">
                  <c:v>14</c:v>
                </c:pt>
                <c:pt idx="12911">
                  <c:v>12</c:v>
                </c:pt>
                <c:pt idx="12912">
                  <c:v>10</c:v>
                </c:pt>
                <c:pt idx="12913">
                  <c:v>12</c:v>
                </c:pt>
                <c:pt idx="12914">
                  <c:v>14</c:v>
                </c:pt>
                <c:pt idx="12915">
                  <c:v>12</c:v>
                </c:pt>
                <c:pt idx="12916">
                  <c:v>13</c:v>
                </c:pt>
                <c:pt idx="12917">
                  <c:v>12</c:v>
                </c:pt>
                <c:pt idx="12918">
                  <c:v>13</c:v>
                </c:pt>
                <c:pt idx="12919">
                  <c:v>12</c:v>
                </c:pt>
                <c:pt idx="12920">
                  <c:v>14</c:v>
                </c:pt>
                <c:pt idx="12921">
                  <c:v>14</c:v>
                </c:pt>
                <c:pt idx="12922">
                  <c:v>14</c:v>
                </c:pt>
                <c:pt idx="12923">
                  <c:v>14</c:v>
                </c:pt>
                <c:pt idx="12924">
                  <c:v>12</c:v>
                </c:pt>
                <c:pt idx="12925">
                  <c:v>14</c:v>
                </c:pt>
                <c:pt idx="12926">
                  <c:v>13</c:v>
                </c:pt>
                <c:pt idx="12927">
                  <c:v>14</c:v>
                </c:pt>
                <c:pt idx="12928">
                  <c:v>14</c:v>
                </c:pt>
                <c:pt idx="12929">
                  <c:v>13</c:v>
                </c:pt>
                <c:pt idx="12930">
                  <c:v>14</c:v>
                </c:pt>
                <c:pt idx="12931">
                  <c:v>18</c:v>
                </c:pt>
                <c:pt idx="12932">
                  <c:v>14</c:v>
                </c:pt>
                <c:pt idx="12933">
                  <c:v>14</c:v>
                </c:pt>
                <c:pt idx="12934">
                  <c:v>14</c:v>
                </c:pt>
                <c:pt idx="12935">
                  <c:v>14</c:v>
                </c:pt>
                <c:pt idx="12936">
                  <c:v>13</c:v>
                </c:pt>
                <c:pt idx="12937">
                  <c:v>14</c:v>
                </c:pt>
                <c:pt idx="12938">
                  <c:v>14</c:v>
                </c:pt>
                <c:pt idx="12939">
                  <c:v>12</c:v>
                </c:pt>
                <c:pt idx="12940">
                  <c:v>14</c:v>
                </c:pt>
                <c:pt idx="12941">
                  <c:v>13</c:v>
                </c:pt>
                <c:pt idx="12942">
                  <c:v>14</c:v>
                </c:pt>
                <c:pt idx="12943">
                  <c:v>14</c:v>
                </c:pt>
                <c:pt idx="12944">
                  <c:v>14</c:v>
                </c:pt>
                <c:pt idx="12945">
                  <c:v>14</c:v>
                </c:pt>
                <c:pt idx="12946">
                  <c:v>12</c:v>
                </c:pt>
                <c:pt idx="12947">
                  <c:v>13</c:v>
                </c:pt>
                <c:pt idx="12948">
                  <c:v>13</c:v>
                </c:pt>
                <c:pt idx="12949">
                  <c:v>14</c:v>
                </c:pt>
                <c:pt idx="12950">
                  <c:v>14</c:v>
                </c:pt>
                <c:pt idx="12951">
                  <c:v>14</c:v>
                </c:pt>
                <c:pt idx="12952">
                  <c:v>14</c:v>
                </c:pt>
                <c:pt idx="12953">
                  <c:v>14</c:v>
                </c:pt>
                <c:pt idx="12954">
                  <c:v>15</c:v>
                </c:pt>
                <c:pt idx="12955">
                  <c:v>12</c:v>
                </c:pt>
                <c:pt idx="12956">
                  <c:v>15</c:v>
                </c:pt>
                <c:pt idx="12957">
                  <c:v>15</c:v>
                </c:pt>
                <c:pt idx="12958">
                  <c:v>15</c:v>
                </c:pt>
                <c:pt idx="12959">
                  <c:v>14</c:v>
                </c:pt>
                <c:pt idx="12960">
                  <c:v>14</c:v>
                </c:pt>
                <c:pt idx="12961">
                  <c:v>17</c:v>
                </c:pt>
                <c:pt idx="12962">
                  <c:v>17</c:v>
                </c:pt>
                <c:pt idx="12963">
                  <c:v>15</c:v>
                </c:pt>
                <c:pt idx="12964">
                  <c:v>18</c:v>
                </c:pt>
                <c:pt idx="12965">
                  <c:v>17</c:v>
                </c:pt>
                <c:pt idx="12966">
                  <c:v>18</c:v>
                </c:pt>
                <c:pt idx="12967">
                  <c:v>18</c:v>
                </c:pt>
                <c:pt idx="12968">
                  <c:v>20</c:v>
                </c:pt>
                <c:pt idx="12969">
                  <c:v>21</c:v>
                </c:pt>
                <c:pt idx="12970">
                  <c:v>19</c:v>
                </c:pt>
                <c:pt idx="12971">
                  <c:v>23</c:v>
                </c:pt>
                <c:pt idx="12972">
                  <c:v>19</c:v>
                </c:pt>
                <c:pt idx="12973">
                  <c:v>20</c:v>
                </c:pt>
                <c:pt idx="12974">
                  <c:v>20</c:v>
                </c:pt>
                <c:pt idx="12975">
                  <c:v>21</c:v>
                </c:pt>
                <c:pt idx="12976">
                  <c:v>20</c:v>
                </c:pt>
                <c:pt idx="12977">
                  <c:v>18</c:v>
                </c:pt>
                <c:pt idx="12978">
                  <c:v>21</c:v>
                </c:pt>
                <c:pt idx="12979">
                  <c:v>18</c:v>
                </c:pt>
                <c:pt idx="12980">
                  <c:v>19</c:v>
                </c:pt>
                <c:pt idx="12981">
                  <c:v>19</c:v>
                </c:pt>
                <c:pt idx="12982">
                  <c:v>21</c:v>
                </c:pt>
                <c:pt idx="12983">
                  <c:v>19</c:v>
                </c:pt>
                <c:pt idx="12984">
                  <c:v>18</c:v>
                </c:pt>
                <c:pt idx="12985">
                  <c:v>20</c:v>
                </c:pt>
                <c:pt idx="12986">
                  <c:v>20</c:v>
                </c:pt>
                <c:pt idx="12987">
                  <c:v>18</c:v>
                </c:pt>
                <c:pt idx="12988">
                  <c:v>23</c:v>
                </c:pt>
                <c:pt idx="12989">
                  <c:v>21</c:v>
                </c:pt>
                <c:pt idx="12990">
                  <c:v>20</c:v>
                </c:pt>
                <c:pt idx="12991">
                  <c:v>21</c:v>
                </c:pt>
                <c:pt idx="12992">
                  <c:v>23</c:v>
                </c:pt>
                <c:pt idx="12993">
                  <c:v>23</c:v>
                </c:pt>
                <c:pt idx="12994">
                  <c:v>21</c:v>
                </c:pt>
                <c:pt idx="12995">
                  <c:v>23</c:v>
                </c:pt>
                <c:pt idx="12996">
                  <c:v>21</c:v>
                </c:pt>
                <c:pt idx="12997">
                  <c:v>21</c:v>
                </c:pt>
                <c:pt idx="12998">
                  <c:v>21</c:v>
                </c:pt>
                <c:pt idx="12999">
                  <c:v>21</c:v>
                </c:pt>
                <c:pt idx="13000">
                  <c:v>21</c:v>
                </c:pt>
                <c:pt idx="13001">
                  <c:v>17</c:v>
                </c:pt>
                <c:pt idx="13002">
                  <c:v>17</c:v>
                </c:pt>
                <c:pt idx="13003">
                  <c:v>17</c:v>
                </c:pt>
                <c:pt idx="13004">
                  <c:v>15</c:v>
                </c:pt>
                <c:pt idx="13005">
                  <c:v>15</c:v>
                </c:pt>
                <c:pt idx="13006">
                  <c:v>15</c:v>
                </c:pt>
                <c:pt idx="13007">
                  <c:v>14</c:v>
                </c:pt>
                <c:pt idx="13008">
                  <c:v>15</c:v>
                </c:pt>
                <c:pt idx="13009">
                  <c:v>13</c:v>
                </c:pt>
                <c:pt idx="13010">
                  <c:v>14</c:v>
                </c:pt>
                <c:pt idx="13011">
                  <c:v>14</c:v>
                </c:pt>
                <c:pt idx="13012">
                  <c:v>13</c:v>
                </c:pt>
                <c:pt idx="13013">
                  <c:v>12</c:v>
                </c:pt>
                <c:pt idx="13014">
                  <c:v>9</c:v>
                </c:pt>
                <c:pt idx="13015">
                  <c:v>12</c:v>
                </c:pt>
                <c:pt idx="13016">
                  <c:v>9</c:v>
                </c:pt>
                <c:pt idx="13017">
                  <c:v>9</c:v>
                </c:pt>
                <c:pt idx="13018">
                  <c:v>9</c:v>
                </c:pt>
                <c:pt idx="13019">
                  <c:v>11</c:v>
                </c:pt>
                <c:pt idx="13020">
                  <c:v>8</c:v>
                </c:pt>
                <c:pt idx="13021">
                  <c:v>6</c:v>
                </c:pt>
                <c:pt idx="13022">
                  <c:v>8</c:v>
                </c:pt>
                <c:pt idx="13023">
                  <c:v>5</c:v>
                </c:pt>
                <c:pt idx="13024">
                  <c:v>5</c:v>
                </c:pt>
                <c:pt idx="13025">
                  <c:v>5</c:v>
                </c:pt>
                <c:pt idx="13026">
                  <c:v>3</c:v>
                </c:pt>
                <c:pt idx="13027">
                  <c:v>3</c:v>
                </c:pt>
                <c:pt idx="13028">
                  <c:v>5</c:v>
                </c:pt>
                <c:pt idx="13029">
                  <c:v>4</c:v>
                </c:pt>
                <c:pt idx="13030">
                  <c:v>5</c:v>
                </c:pt>
                <c:pt idx="13031">
                  <c:v>3</c:v>
                </c:pt>
                <c:pt idx="13032">
                  <c:v>6</c:v>
                </c:pt>
                <c:pt idx="13033">
                  <c:v>5</c:v>
                </c:pt>
                <c:pt idx="13034">
                  <c:v>7</c:v>
                </c:pt>
                <c:pt idx="13035">
                  <c:v>8</c:v>
                </c:pt>
                <c:pt idx="13036">
                  <c:v>6</c:v>
                </c:pt>
                <c:pt idx="13037">
                  <c:v>8</c:v>
                </c:pt>
                <c:pt idx="13038">
                  <c:v>8</c:v>
                </c:pt>
                <c:pt idx="13039">
                  <c:v>8</c:v>
                </c:pt>
                <c:pt idx="13040">
                  <c:v>8</c:v>
                </c:pt>
                <c:pt idx="13041">
                  <c:v>8</c:v>
                </c:pt>
                <c:pt idx="13042">
                  <c:v>7</c:v>
                </c:pt>
                <c:pt idx="13043">
                  <c:v>6</c:v>
                </c:pt>
                <c:pt idx="13044">
                  <c:v>6</c:v>
                </c:pt>
                <c:pt idx="13045">
                  <c:v>7</c:v>
                </c:pt>
                <c:pt idx="13046">
                  <c:v>5</c:v>
                </c:pt>
                <c:pt idx="13047">
                  <c:v>3</c:v>
                </c:pt>
                <c:pt idx="13048">
                  <c:v>2</c:v>
                </c:pt>
                <c:pt idx="13049">
                  <c:v>3</c:v>
                </c:pt>
                <c:pt idx="13050">
                  <c:v>2</c:v>
                </c:pt>
                <c:pt idx="13051">
                  <c:v>2</c:v>
                </c:pt>
                <c:pt idx="13052">
                  <c:v>2</c:v>
                </c:pt>
                <c:pt idx="13053">
                  <c:v>1</c:v>
                </c:pt>
                <c:pt idx="13054">
                  <c:v>3</c:v>
                </c:pt>
                <c:pt idx="13055">
                  <c:v>0</c:v>
                </c:pt>
                <c:pt idx="13056">
                  <c:v>2</c:v>
                </c:pt>
                <c:pt idx="13057">
                  <c:v>1</c:v>
                </c:pt>
                <c:pt idx="13058">
                  <c:v>0</c:v>
                </c:pt>
                <c:pt idx="13059">
                  <c:v>1</c:v>
                </c:pt>
                <c:pt idx="13060">
                  <c:v>0</c:v>
                </c:pt>
                <c:pt idx="13061">
                  <c:v>2</c:v>
                </c:pt>
                <c:pt idx="13062">
                  <c:v>2</c:v>
                </c:pt>
                <c:pt idx="13063">
                  <c:v>3</c:v>
                </c:pt>
                <c:pt idx="13064">
                  <c:v>2</c:v>
                </c:pt>
                <c:pt idx="13065">
                  <c:v>2</c:v>
                </c:pt>
                <c:pt idx="13066">
                  <c:v>3</c:v>
                </c:pt>
                <c:pt idx="13067">
                  <c:v>2</c:v>
                </c:pt>
                <c:pt idx="13068">
                  <c:v>3</c:v>
                </c:pt>
                <c:pt idx="13069">
                  <c:v>2</c:v>
                </c:pt>
                <c:pt idx="13070">
                  <c:v>2</c:v>
                </c:pt>
                <c:pt idx="13071">
                  <c:v>2</c:v>
                </c:pt>
                <c:pt idx="13072">
                  <c:v>1</c:v>
                </c:pt>
                <c:pt idx="13073">
                  <c:v>2</c:v>
                </c:pt>
                <c:pt idx="13074">
                  <c:v>1</c:v>
                </c:pt>
                <c:pt idx="13075">
                  <c:v>1</c:v>
                </c:pt>
                <c:pt idx="13076">
                  <c:v>3</c:v>
                </c:pt>
                <c:pt idx="13077">
                  <c:v>1</c:v>
                </c:pt>
                <c:pt idx="13078">
                  <c:v>3</c:v>
                </c:pt>
                <c:pt idx="13079">
                  <c:v>4</c:v>
                </c:pt>
                <c:pt idx="13080">
                  <c:v>3</c:v>
                </c:pt>
                <c:pt idx="13081">
                  <c:v>3</c:v>
                </c:pt>
                <c:pt idx="13082">
                  <c:v>2</c:v>
                </c:pt>
                <c:pt idx="13083">
                  <c:v>3</c:v>
                </c:pt>
                <c:pt idx="13084">
                  <c:v>2</c:v>
                </c:pt>
                <c:pt idx="13085">
                  <c:v>3</c:v>
                </c:pt>
                <c:pt idx="13086">
                  <c:v>2</c:v>
                </c:pt>
                <c:pt idx="13087">
                  <c:v>3</c:v>
                </c:pt>
                <c:pt idx="13088">
                  <c:v>3</c:v>
                </c:pt>
                <c:pt idx="13089">
                  <c:v>3</c:v>
                </c:pt>
                <c:pt idx="13090">
                  <c:v>6</c:v>
                </c:pt>
                <c:pt idx="13091">
                  <c:v>3</c:v>
                </c:pt>
                <c:pt idx="13092">
                  <c:v>3</c:v>
                </c:pt>
                <c:pt idx="13093">
                  <c:v>3</c:v>
                </c:pt>
                <c:pt idx="13094">
                  <c:v>3</c:v>
                </c:pt>
                <c:pt idx="13095">
                  <c:v>3</c:v>
                </c:pt>
                <c:pt idx="13096">
                  <c:v>4</c:v>
                </c:pt>
                <c:pt idx="13097">
                  <c:v>3</c:v>
                </c:pt>
                <c:pt idx="13098">
                  <c:v>5</c:v>
                </c:pt>
                <c:pt idx="13099">
                  <c:v>2</c:v>
                </c:pt>
                <c:pt idx="13100">
                  <c:v>4</c:v>
                </c:pt>
                <c:pt idx="13101">
                  <c:v>2</c:v>
                </c:pt>
                <c:pt idx="13102">
                  <c:v>2</c:v>
                </c:pt>
                <c:pt idx="13103">
                  <c:v>3</c:v>
                </c:pt>
                <c:pt idx="13104">
                  <c:v>2</c:v>
                </c:pt>
                <c:pt idx="13105">
                  <c:v>3</c:v>
                </c:pt>
                <c:pt idx="13106">
                  <c:v>1</c:v>
                </c:pt>
                <c:pt idx="13107">
                  <c:v>3</c:v>
                </c:pt>
                <c:pt idx="13108">
                  <c:v>2</c:v>
                </c:pt>
                <c:pt idx="13109">
                  <c:v>3</c:v>
                </c:pt>
                <c:pt idx="13110">
                  <c:v>3</c:v>
                </c:pt>
                <c:pt idx="13111">
                  <c:v>2</c:v>
                </c:pt>
                <c:pt idx="13112">
                  <c:v>2</c:v>
                </c:pt>
                <c:pt idx="13113">
                  <c:v>3</c:v>
                </c:pt>
                <c:pt idx="13114">
                  <c:v>2</c:v>
                </c:pt>
                <c:pt idx="13115">
                  <c:v>1</c:v>
                </c:pt>
                <c:pt idx="13116">
                  <c:v>2</c:v>
                </c:pt>
                <c:pt idx="13117">
                  <c:v>2</c:v>
                </c:pt>
                <c:pt idx="13118">
                  <c:v>1</c:v>
                </c:pt>
                <c:pt idx="13119">
                  <c:v>1</c:v>
                </c:pt>
                <c:pt idx="13120">
                  <c:v>3</c:v>
                </c:pt>
                <c:pt idx="13121">
                  <c:v>3</c:v>
                </c:pt>
                <c:pt idx="13122">
                  <c:v>3</c:v>
                </c:pt>
                <c:pt idx="13123">
                  <c:v>1</c:v>
                </c:pt>
                <c:pt idx="13124">
                  <c:v>5</c:v>
                </c:pt>
                <c:pt idx="13125">
                  <c:v>3</c:v>
                </c:pt>
                <c:pt idx="13126">
                  <c:v>1</c:v>
                </c:pt>
                <c:pt idx="13127">
                  <c:v>2</c:v>
                </c:pt>
                <c:pt idx="13128">
                  <c:v>0</c:v>
                </c:pt>
                <c:pt idx="13129">
                  <c:v>1</c:v>
                </c:pt>
                <c:pt idx="13130">
                  <c:v>1</c:v>
                </c:pt>
                <c:pt idx="13131">
                  <c:v>2</c:v>
                </c:pt>
                <c:pt idx="13132">
                  <c:v>0</c:v>
                </c:pt>
                <c:pt idx="13133">
                  <c:v>0</c:v>
                </c:pt>
                <c:pt idx="13134">
                  <c:v>2</c:v>
                </c:pt>
                <c:pt idx="13135">
                  <c:v>1</c:v>
                </c:pt>
                <c:pt idx="13136">
                  <c:v>2</c:v>
                </c:pt>
                <c:pt idx="13137">
                  <c:v>1</c:v>
                </c:pt>
                <c:pt idx="13138">
                  <c:v>1</c:v>
                </c:pt>
                <c:pt idx="13139">
                  <c:v>1</c:v>
                </c:pt>
                <c:pt idx="13140">
                  <c:v>0</c:v>
                </c:pt>
                <c:pt idx="13141">
                  <c:v>1</c:v>
                </c:pt>
                <c:pt idx="13142">
                  <c:v>1</c:v>
                </c:pt>
                <c:pt idx="13143">
                  <c:v>0</c:v>
                </c:pt>
                <c:pt idx="13144">
                  <c:v>1</c:v>
                </c:pt>
                <c:pt idx="13145">
                  <c:v>0</c:v>
                </c:pt>
                <c:pt idx="13146">
                  <c:v>3</c:v>
                </c:pt>
                <c:pt idx="13147">
                  <c:v>3</c:v>
                </c:pt>
                <c:pt idx="13148">
                  <c:v>1</c:v>
                </c:pt>
                <c:pt idx="13149">
                  <c:v>2</c:v>
                </c:pt>
                <c:pt idx="13150">
                  <c:v>0</c:v>
                </c:pt>
                <c:pt idx="13151">
                  <c:v>2</c:v>
                </c:pt>
                <c:pt idx="13152">
                  <c:v>1</c:v>
                </c:pt>
                <c:pt idx="13153">
                  <c:v>1</c:v>
                </c:pt>
                <c:pt idx="13154">
                  <c:v>1</c:v>
                </c:pt>
                <c:pt idx="13155">
                  <c:v>1</c:v>
                </c:pt>
                <c:pt idx="13156">
                  <c:v>2</c:v>
                </c:pt>
                <c:pt idx="13157">
                  <c:v>3</c:v>
                </c:pt>
                <c:pt idx="13158">
                  <c:v>4</c:v>
                </c:pt>
                <c:pt idx="13159">
                  <c:v>1</c:v>
                </c:pt>
                <c:pt idx="13160">
                  <c:v>2</c:v>
                </c:pt>
                <c:pt idx="13161">
                  <c:v>3</c:v>
                </c:pt>
                <c:pt idx="13162">
                  <c:v>4</c:v>
                </c:pt>
                <c:pt idx="13163">
                  <c:v>3</c:v>
                </c:pt>
                <c:pt idx="13164">
                  <c:v>4</c:v>
                </c:pt>
                <c:pt idx="13165">
                  <c:v>3</c:v>
                </c:pt>
                <c:pt idx="13166">
                  <c:v>5</c:v>
                </c:pt>
                <c:pt idx="13167">
                  <c:v>6</c:v>
                </c:pt>
                <c:pt idx="13168">
                  <c:v>6</c:v>
                </c:pt>
                <c:pt idx="13169">
                  <c:v>5</c:v>
                </c:pt>
                <c:pt idx="13170">
                  <c:v>4</c:v>
                </c:pt>
                <c:pt idx="13171">
                  <c:v>6</c:v>
                </c:pt>
                <c:pt idx="13172">
                  <c:v>3</c:v>
                </c:pt>
                <c:pt idx="13173">
                  <c:v>5</c:v>
                </c:pt>
                <c:pt idx="13174">
                  <c:v>5</c:v>
                </c:pt>
                <c:pt idx="13175">
                  <c:v>5</c:v>
                </c:pt>
                <c:pt idx="13176">
                  <c:v>4</c:v>
                </c:pt>
                <c:pt idx="13177">
                  <c:v>5</c:v>
                </c:pt>
                <c:pt idx="13178">
                  <c:v>6</c:v>
                </c:pt>
                <c:pt idx="13179">
                  <c:v>6</c:v>
                </c:pt>
                <c:pt idx="13180">
                  <c:v>6</c:v>
                </c:pt>
                <c:pt idx="13181">
                  <c:v>6</c:v>
                </c:pt>
                <c:pt idx="13182">
                  <c:v>5</c:v>
                </c:pt>
                <c:pt idx="13183">
                  <c:v>4</c:v>
                </c:pt>
                <c:pt idx="13184">
                  <c:v>6</c:v>
                </c:pt>
                <c:pt idx="13185">
                  <c:v>5</c:v>
                </c:pt>
                <c:pt idx="13186">
                  <c:v>7</c:v>
                </c:pt>
                <c:pt idx="13187">
                  <c:v>6</c:v>
                </c:pt>
                <c:pt idx="13188">
                  <c:v>6</c:v>
                </c:pt>
                <c:pt idx="13189">
                  <c:v>6</c:v>
                </c:pt>
                <c:pt idx="13190">
                  <c:v>7</c:v>
                </c:pt>
                <c:pt idx="13191">
                  <c:v>7</c:v>
                </c:pt>
                <c:pt idx="13192">
                  <c:v>7</c:v>
                </c:pt>
                <c:pt idx="13193">
                  <c:v>7</c:v>
                </c:pt>
                <c:pt idx="13194">
                  <c:v>4</c:v>
                </c:pt>
                <c:pt idx="13195">
                  <c:v>7</c:v>
                </c:pt>
                <c:pt idx="13196">
                  <c:v>7</c:v>
                </c:pt>
                <c:pt idx="13197">
                  <c:v>7</c:v>
                </c:pt>
                <c:pt idx="13198">
                  <c:v>7</c:v>
                </c:pt>
                <c:pt idx="13199">
                  <c:v>7</c:v>
                </c:pt>
                <c:pt idx="13200">
                  <c:v>6</c:v>
                </c:pt>
                <c:pt idx="13201">
                  <c:v>4</c:v>
                </c:pt>
                <c:pt idx="13202">
                  <c:v>7</c:v>
                </c:pt>
                <c:pt idx="13203">
                  <c:v>11</c:v>
                </c:pt>
                <c:pt idx="13204">
                  <c:v>8</c:v>
                </c:pt>
                <c:pt idx="13205">
                  <c:v>7</c:v>
                </c:pt>
                <c:pt idx="13206">
                  <c:v>6</c:v>
                </c:pt>
                <c:pt idx="13207">
                  <c:v>6</c:v>
                </c:pt>
                <c:pt idx="13208">
                  <c:v>7</c:v>
                </c:pt>
                <c:pt idx="13209">
                  <c:v>6</c:v>
                </c:pt>
                <c:pt idx="13210">
                  <c:v>7</c:v>
                </c:pt>
                <c:pt idx="13211">
                  <c:v>6</c:v>
                </c:pt>
                <c:pt idx="13212">
                  <c:v>7</c:v>
                </c:pt>
                <c:pt idx="13213">
                  <c:v>5</c:v>
                </c:pt>
                <c:pt idx="13214">
                  <c:v>7</c:v>
                </c:pt>
                <c:pt idx="13215">
                  <c:v>7</c:v>
                </c:pt>
                <c:pt idx="13216">
                  <c:v>7</c:v>
                </c:pt>
                <c:pt idx="13217">
                  <c:v>8</c:v>
                </c:pt>
                <c:pt idx="13218">
                  <c:v>7</c:v>
                </c:pt>
                <c:pt idx="13219">
                  <c:v>9</c:v>
                </c:pt>
                <c:pt idx="13220">
                  <c:v>7</c:v>
                </c:pt>
                <c:pt idx="13221">
                  <c:v>8</c:v>
                </c:pt>
                <c:pt idx="13222">
                  <c:v>7</c:v>
                </c:pt>
                <c:pt idx="13223">
                  <c:v>8</c:v>
                </c:pt>
                <c:pt idx="13224">
                  <c:v>7</c:v>
                </c:pt>
                <c:pt idx="13225">
                  <c:v>8</c:v>
                </c:pt>
                <c:pt idx="13226">
                  <c:v>9</c:v>
                </c:pt>
                <c:pt idx="13227">
                  <c:v>6</c:v>
                </c:pt>
                <c:pt idx="13228">
                  <c:v>6</c:v>
                </c:pt>
                <c:pt idx="13229">
                  <c:v>6</c:v>
                </c:pt>
                <c:pt idx="13230">
                  <c:v>7</c:v>
                </c:pt>
                <c:pt idx="13231">
                  <c:v>7</c:v>
                </c:pt>
                <c:pt idx="13232">
                  <c:v>8</c:v>
                </c:pt>
                <c:pt idx="13233">
                  <c:v>7</c:v>
                </c:pt>
                <c:pt idx="13234">
                  <c:v>7</c:v>
                </c:pt>
                <c:pt idx="13235">
                  <c:v>6</c:v>
                </c:pt>
                <c:pt idx="13236">
                  <c:v>7</c:v>
                </c:pt>
                <c:pt idx="13237">
                  <c:v>8</c:v>
                </c:pt>
                <c:pt idx="13238">
                  <c:v>6</c:v>
                </c:pt>
                <c:pt idx="13239">
                  <c:v>6</c:v>
                </c:pt>
                <c:pt idx="13240">
                  <c:v>4</c:v>
                </c:pt>
                <c:pt idx="13241">
                  <c:v>4</c:v>
                </c:pt>
                <c:pt idx="13242">
                  <c:v>3</c:v>
                </c:pt>
                <c:pt idx="13243">
                  <c:v>5</c:v>
                </c:pt>
                <c:pt idx="13244">
                  <c:v>4</c:v>
                </c:pt>
                <c:pt idx="13245">
                  <c:v>5</c:v>
                </c:pt>
                <c:pt idx="13246">
                  <c:v>5</c:v>
                </c:pt>
                <c:pt idx="13247">
                  <c:v>4</c:v>
                </c:pt>
                <c:pt idx="13248">
                  <c:v>3</c:v>
                </c:pt>
                <c:pt idx="13249">
                  <c:v>4</c:v>
                </c:pt>
                <c:pt idx="13250">
                  <c:v>4</c:v>
                </c:pt>
                <c:pt idx="13251">
                  <c:v>3</c:v>
                </c:pt>
                <c:pt idx="13252">
                  <c:v>2</c:v>
                </c:pt>
                <c:pt idx="13253">
                  <c:v>4</c:v>
                </c:pt>
                <c:pt idx="13254">
                  <c:v>4</c:v>
                </c:pt>
                <c:pt idx="13255">
                  <c:v>3</c:v>
                </c:pt>
                <c:pt idx="13256">
                  <c:v>4</c:v>
                </c:pt>
                <c:pt idx="13257">
                  <c:v>4</c:v>
                </c:pt>
                <c:pt idx="13258">
                  <c:v>4</c:v>
                </c:pt>
                <c:pt idx="13259">
                  <c:v>4</c:v>
                </c:pt>
                <c:pt idx="13260">
                  <c:v>4</c:v>
                </c:pt>
                <c:pt idx="13261">
                  <c:v>4</c:v>
                </c:pt>
                <c:pt idx="13262">
                  <c:v>3</c:v>
                </c:pt>
                <c:pt idx="13263">
                  <c:v>4</c:v>
                </c:pt>
                <c:pt idx="13264">
                  <c:v>3</c:v>
                </c:pt>
                <c:pt idx="13265">
                  <c:v>4</c:v>
                </c:pt>
                <c:pt idx="13266">
                  <c:v>4</c:v>
                </c:pt>
                <c:pt idx="13267">
                  <c:v>5</c:v>
                </c:pt>
                <c:pt idx="13268">
                  <c:v>5</c:v>
                </c:pt>
                <c:pt idx="13269">
                  <c:v>4</c:v>
                </c:pt>
                <c:pt idx="13270">
                  <c:v>6</c:v>
                </c:pt>
                <c:pt idx="13271">
                  <c:v>8</c:v>
                </c:pt>
                <c:pt idx="13272">
                  <c:v>7</c:v>
                </c:pt>
                <c:pt idx="13273">
                  <c:v>6</c:v>
                </c:pt>
                <c:pt idx="13274">
                  <c:v>6</c:v>
                </c:pt>
                <c:pt idx="13275">
                  <c:v>6</c:v>
                </c:pt>
                <c:pt idx="13276">
                  <c:v>7</c:v>
                </c:pt>
                <c:pt idx="13277">
                  <c:v>7</c:v>
                </c:pt>
                <c:pt idx="13278">
                  <c:v>7</c:v>
                </c:pt>
                <c:pt idx="13279">
                  <c:v>6</c:v>
                </c:pt>
                <c:pt idx="13280">
                  <c:v>7</c:v>
                </c:pt>
                <c:pt idx="13281">
                  <c:v>4</c:v>
                </c:pt>
                <c:pt idx="13282">
                  <c:v>4</c:v>
                </c:pt>
                <c:pt idx="13283">
                  <c:v>6</c:v>
                </c:pt>
                <c:pt idx="13284">
                  <c:v>6</c:v>
                </c:pt>
                <c:pt idx="13285">
                  <c:v>7</c:v>
                </c:pt>
                <c:pt idx="13286">
                  <c:v>4</c:v>
                </c:pt>
                <c:pt idx="13287">
                  <c:v>6</c:v>
                </c:pt>
                <c:pt idx="13288">
                  <c:v>6</c:v>
                </c:pt>
                <c:pt idx="13289">
                  <c:v>6</c:v>
                </c:pt>
                <c:pt idx="13290">
                  <c:v>7</c:v>
                </c:pt>
                <c:pt idx="13291">
                  <c:v>6</c:v>
                </c:pt>
                <c:pt idx="13292">
                  <c:v>5</c:v>
                </c:pt>
                <c:pt idx="13293">
                  <c:v>6</c:v>
                </c:pt>
                <c:pt idx="13294">
                  <c:v>7</c:v>
                </c:pt>
                <c:pt idx="13295">
                  <c:v>7</c:v>
                </c:pt>
                <c:pt idx="13296">
                  <c:v>7</c:v>
                </c:pt>
                <c:pt idx="13297">
                  <c:v>6</c:v>
                </c:pt>
                <c:pt idx="13298">
                  <c:v>6</c:v>
                </c:pt>
                <c:pt idx="13299">
                  <c:v>6</c:v>
                </c:pt>
                <c:pt idx="13300">
                  <c:v>7</c:v>
                </c:pt>
                <c:pt idx="13301">
                  <c:v>6</c:v>
                </c:pt>
                <c:pt idx="13302">
                  <c:v>7</c:v>
                </c:pt>
                <c:pt idx="13303">
                  <c:v>6</c:v>
                </c:pt>
                <c:pt idx="13304">
                  <c:v>9</c:v>
                </c:pt>
                <c:pt idx="13305">
                  <c:v>9</c:v>
                </c:pt>
                <c:pt idx="13306">
                  <c:v>8</c:v>
                </c:pt>
                <c:pt idx="13307">
                  <c:v>9</c:v>
                </c:pt>
                <c:pt idx="13308">
                  <c:v>6</c:v>
                </c:pt>
                <c:pt idx="13309">
                  <c:v>9</c:v>
                </c:pt>
                <c:pt idx="13310">
                  <c:v>9</c:v>
                </c:pt>
                <c:pt idx="13311">
                  <c:v>9</c:v>
                </c:pt>
                <c:pt idx="13312">
                  <c:v>7</c:v>
                </c:pt>
                <c:pt idx="13313">
                  <c:v>8</c:v>
                </c:pt>
                <c:pt idx="13314">
                  <c:v>8</c:v>
                </c:pt>
                <c:pt idx="13315">
                  <c:v>7</c:v>
                </c:pt>
                <c:pt idx="13316">
                  <c:v>9</c:v>
                </c:pt>
                <c:pt idx="13317">
                  <c:v>9</c:v>
                </c:pt>
                <c:pt idx="13318">
                  <c:v>8</c:v>
                </c:pt>
                <c:pt idx="13319">
                  <c:v>7</c:v>
                </c:pt>
                <c:pt idx="13320">
                  <c:v>6</c:v>
                </c:pt>
                <c:pt idx="13321">
                  <c:v>8</c:v>
                </c:pt>
                <c:pt idx="13322">
                  <c:v>9</c:v>
                </c:pt>
                <c:pt idx="13323">
                  <c:v>9</c:v>
                </c:pt>
                <c:pt idx="13324">
                  <c:v>9</c:v>
                </c:pt>
                <c:pt idx="13325">
                  <c:v>8</c:v>
                </c:pt>
                <c:pt idx="13326">
                  <c:v>9</c:v>
                </c:pt>
                <c:pt idx="13327">
                  <c:v>9</c:v>
                </c:pt>
                <c:pt idx="13328">
                  <c:v>12</c:v>
                </c:pt>
                <c:pt idx="13329">
                  <c:v>10</c:v>
                </c:pt>
                <c:pt idx="13330">
                  <c:v>9</c:v>
                </c:pt>
                <c:pt idx="13331">
                  <c:v>10</c:v>
                </c:pt>
                <c:pt idx="13332">
                  <c:v>9</c:v>
                </c:pt>
                <c:pt idx="13333">
                  <c:v>13</c:v>
                </c:pt>
                <c:pt idx="13334">
                  <c:v>13</c:v>
                </c:pt>
                <c:pt idx="13335">
                  <c:v>13</c:v>
                </c:pt>
                <c:pt idx="13336">
                  <c:v>13</c:v>
                </c:pt>
                <c:pt idx="13337">
                  <c:v>11</c:v>
                </c:pt>
                <c:pt idx="13338">
                  <c:v>13</c:v>
                </c:pt>
                <c:pt idx="13339">
                  <c:v>15</c:v>
                </c:pt>
                <c:pt idx="13340">
                  <c:v>14</c:v>
                </c:pt>
                <c:pt idx="13341">
                  <c:v>14</c:v>
                </c:pt>
                <c:pt idx="13342">
                  <c:v>13</c:v>
                </c:pt>
                <c:pt idx="13343">
                  <c:v>12</c:v>
                </c:pt>
                <c:pt idx="13344">
                  <c:v>13</c:v>
                </c:pt>
                <c:pt idx="13345">
                  <c:v>14</c:v>
                </c:pt>
                <c:pt idx="13346">
                  <c:v>15</c:v>
                </c:pt>
                <c:pt idx="13347">
                  <c:v>15</c:v>
                </c:pt>
                <c:pt idx="13348">
                  <c:v>18</c:v>
                </c:pt>
                <c:pt idx="13349">
                  <c:v>14</c:v>
                </c:pt>
                <c:pt idx="13350">
                  <c:v>19</c:v>
                </c:pt>
                <c:pt idx="13351">
                  <c:v>17</c:v>
                </c:pt>
                <c:pt idx="13352">
                  <c:v>16</c:v>
                </c:pt>
                <c:pt idx="13353">
                  <c:v>17</c:v>
                </c:pt>
                <c:pt idx="13354">
                  <c:v>15</c:v>
                </c:pt>
                <c:pt idx="13355">
                  <c:v>17</c:v>
                </c:pt>
                <c:pt idx="13356">
                  <c:v>15</c:v>
                </c:pt>
                <c:pt idx="13357">
                  <c:v>17</c:v>
                </c:pt>
                <c:pt idx="13358">
                  <c:v>18</c:v>
                </c:pt>
                <c:pt idx="13359">
                  <c:v>18</c:v>
                </c:pt>
                <c:pt idx="13360">
                  <c:v>17</c:v>
                </c:pt>
                <c:pt idx="13361">
                  <c:v>17</c:v>
                </c:pt>
                <c:pt idx="13362">
                  <c:v>18</c:v>
                </c:pt>
                <c:pt idx="13363">
                  <c:v>17</c:v>
                </c:pt>
                <c:pt idx="13364">
                  <c:v>15</c:v>
                </c:pt>
                <c:pt idx="13365">
                  <c:v>14</c:v>
                </c:pt>
                <c:pt idx="13366">
                  <c:v>14</c:v>
                </c:pt>
                <c:pt idx="13367">
                  <c:v>15</c:v>
                </c:pt>
                <c:pt idx="13368">
                  <c:v>15</c:v>
                </c:pt>
                <c:pt idx="13369">
                  <c:v>13</c:v>
                </c:pt>
                <c:pt idx="13370">
                  <c:v>13</c:v>
                </c:pt>
                <c:pt idx="13371">
                  <c:v>12</c:v>
                </c:pt>
                <c:pt idx="13372">
                  <c:v>14</c:v>
                </c:pt>
                <c:pt idx="13373">
                  <c:v>15</c:v>
                </c:pt>
                <c:pt idx="13374">
                  <c:v>12</c:v>
                </c:pt>
                <c:pt idx="13375">
                  <c:v>14</c:v>
                </c:pt>
                <c:pt idx="13376">
                  <c:v>13</c:v>
                </c:pt>
                <c:pt idx="13377">
                  <c:v>13</c:v>
                </c:pt>
                <c:pt idx="13378">
                  <c:v>11</c:v>
                </c:pt>
                <c:pt idx="13379">
                  <c:v>14</c:v>
                </c:pt>
                <c:pt idx="13380">
                  <c:v>14</c:v>
                </c:pt>
                <c:pt idx="13381">
                  <c:v>13</c:v>
                </c:pt>
                <c:pt idx="13382">
                  <c:v>13</c:v>
                </c:pt>
                <c:pt idx="13383">
                  <c:v>11</c:v>
                </c:pt>
                <c:pt idx="13384">
                  <c:v>15</c:v>
                </c:pt>
                <c:pt idx="13385">
                  <c:v>13</c:v>
                </c:pt>
                <c:pt idx="13386">
                  <c:v>11</c:v>
                </c:pt>
                <c:pt idx="13387">
                  <c:v>11</c:v>
                </c:pt>
                <c:pt idx="13388">
                  <c:v>10</c:v>
                </c:pt>
                <c:pt idx="13389">
                  <c:v>12</c:v>
                </c:pt>
                <c:pt idx="13390">
                  <c:v>13</c:v>
                </c:pt>
                <c:pt idx="13391">
                  <c:v>12</c:v>
                </c:pt>
                <c:pt idx="13392">
                  <c:v>13</c:v>
                </c:pt>
                <c:pt idx="13393">
                  <c:v>13</c:v>
                </c:pt>
                <c:pt idx="13394">
                  <c:v>13</c:v>
                </c:pt>
                <c:pt idx="13395">
                  <c:v>12</c:v>
                </c:pt>
                <c:pt idx="13396">
                  <c:v>14</c:v>
                </c:pt>
                <c:pt idx="13397">
                  <c:v>13</c:v>
                </c:pt>
                <c:pt idx="13398">
                  <c:v>11</c:v>
                </c:pt>
                <c:pt idx="13399">
                  <c:v>12</c:v>
                </c:pt>
                <c:pt idx="13400">
                  <c:v>9</c:v>
                </c:pt>
                <c:pt idx="13401">
                  <c:v>13</c:v>
                </c:pt>
                <c:pt idx="13402">
                  <c:v>13</c:v>
                </c:pt>
                <c:pt idx="13403">
                  <c:v>13</c:v>
                </c:pt>
                <c:pt idx="13404">
                  <c:v>11</c:v>
                </c:pt>
                <c:pt idx="13405">
                  <c:v>13</c:v>
                </c:pt>
                <c:pt idx="13406">
                  <c:v>13</c:v>
                </c:pt>
                <c:pt idx="13407">
                  <c:v>14</c:v>
                </c:pt>
                <c:pt idx="13408">
                  <c:v>12</c:v>
                </c:pt>
                <c:pt idx="13409">
                  <c:v>12</c:v>
                </c:pt>
                <c:pt idx="13410">
                  <c:v>10</c:v>
                </c:pt>
                <c:pt idx="13411">
                  <c:v>11</c:v>
                </c:pt>
                <c:pt idx="13412">
                  <c:v>11</c:v>
                </c:pt>
                <c:pt idx="13413">
                  <c:v>9</c:v>
                </c:pt>
                <c:pt idx="13414">
                  <c:v>9</c:v>
                </c:pt>
                <c:pt idx="13415">
                  <c:v>9</c:v>
                </c:pt>
                <c:pt idx="13416">
                  <c:v>9</c:v>
                </c:pt>
                <c:pt idx="13417">
                  <c:v>7</c:v>
                </c:pt>
                <c:pt idx="13418">
                  <c:v>9</c:v>
                </c:pt>
                <c:pt idx="13419">
                  <c:v>9</c:v>
                </c:pt>
                <c:pt idx="13420">
                  <c:v>9</c:v>
                </c:pt>
                <c:pt idx="13421">
                  <c:v>9</c:v>
                </c:pt>
                <c:pt idx="13422">
                  <c:v>9</c:v>
                </c:pt>
                <c:pt idx="13423">
                  <c:v>9</c:v>
                </c:pt>
                <c:pt idx="13424">
                  <c:v>9</c:v>
                </c:pt>
                <c:pt idx="13425">
                  <c:v>9</c:v>
                </c:pt>
                <c:pt idx="13426">
                  <c:v>10</c:v>
                </c:pt>
                <c:pt idx="13427">
                  <c:v>9</c:v>
                </c:pt>
                <c:pt idx="13428">
                  <c:v>9</c:v>
                </c:pt>
                <c:pt idx="13429">
                  <c:v>9</c:v>
                </c:pt>
                <c:pt idx="13430">
                  <c:v>11</c:v>
                </c:pt>
                <c:pt idx="13431">
                  <c:v>9</c:v>
                </c:pt>
                <c:pt idx="13432">
                  <c:v>9</c:v>
                </c:pt>
                <c:pt idx="13433">
                  <c:v>9</c:v>
                </c:pt>
                <c:pt idx="13434">
                  <c:v>9</c:v>
                </c:pt>
                <c:pt idx="13435">
                  <c:v>9</c:v>
                </c:pt>
                <c:pt idx="13436">
                  <c:v>10</c:v>
                </c:pt>
                <c:pt idx="13437">
                  <c:v>9</c:v>
                </c:pt>
                <c:pt idx="13438">
                  <c:v>11</c:v>
                </c:pt>
                <c:pt idx="13439">
                  <c:v>12</c:v>
                </c:pt>
                <c:pt idx="13440">
                  <c:v>10</c:v>
                </c:pt>
                <c:pt idx="13441">
                  <c:v>13</c:v>
                </c:pt>
                <c:pt idx="13442">
                  <c:v>9</c:v>
                </c:pt>
                <c:pt idx="13443">
                  <c:v>12</c:v>
                </c:pt>
                <c:pt idx="13444">
                  <c:v>10</c:v>
                </c:pt>
                <c:pt idx="13445">
                  <c:v>10</c:v>
                </c:pt>
                <c:pt idx="13446">
                  <c:v>9</c:v>
                </c:pt>
                <c:pt idx="13447">
                  <c:v>10</c:v>
                </c:pt>
                <c:pt idx="13448">
                  <c:v>9</c:v>
                </c:pt>
                <c:pt idx="13449">
                  <c:v>11</c:v>
                </c:pt>
                <c:pt idx="13450">
                  <c:v>9</c:v>
                </c:pt>
                <c:pt idx="13451">
                  <c:v>10</c:v>
                </c:pt>
                <c:pt idx="13452">
                  <c:v>11</c:v>
                </c:pt>
                <c:pt idx="13453">
                  <c:v>12</c:v>
                </c:pt>
                <c:pt idx="13454">
                  <c:v>10</c:v>
                </c:pt>
                <c:pt idx="13455">
                  <c:v>11</c:v>
                </c:pt>
                <c:pt idx="13456">
                  <c:v>14</c:v>
                </c:pt>
                <c:pt idx="13457">
                  <c:v>14</c:v>
                </c:pt>
                <c:pt idx="13458">
                  <c:v>14</c:v>
                </c:pt>
                <c:pt idx="13459">
                  <c:v>11</c:v>
                </c:pt>
                <c:pt idx="13460">
                  <c:v>15</c:v>
                </c:pt>
                <c:pt idx="13461">
                  <c:v>15</c:v>
                </c:pt>
                <c:pt idx="13462">
                  <c:v>16</c:v>
                </c:pt>
                <c:pt idx="13463">
                  <c:v>15</c:v>
                </c:pt>
                <c:pt idx="13464">
                  <c:v>15</c:v>
                </c:pt>
                <c:pt idx="13465">
                  <c:v>15</c:v>
                </c:pt>
                <c:pt idx="13466">
                  <c:v>13</c:v>
                </c:pt>
                <c:pt idx="13467">
                  <c:v>17</c:v>
                </c:pt>
                <c:pt idx="13468">
                  <c:v>15</c:v>
                </c:pt>
                <c:pt idx="13469">
                  <c:v>16</c:v>
                </c:pt>
                <c:pt idx="13470">
                  <c:v>18</c:v>
                </c:pt>
                <c:pt idx="13471">
                  <c:v>16</c:v>
                </c:pt>
                <c:pt idx="13472">
                  <c:v>15</c:v>
                </c:pt>
                <c:pt idx="13473">
                  <c:v>15</c:v>
                </c:pt>
                <c:pt idx="13474">
                  <c:v>15</c:v>
                </c:pt>
                <c:pt idx="13475">
                  <c:v>18</c:v>
                </c:pt>
                <c:pt idx="13476">
                  <c:v>13</c:v>
                </c:pt>
                <c:pt idx="13477">
                  <c:v>14</c:v>
                </c:pt>
                <c:pt idx="13478">
                  <c:v>15</c:v>
                </c:pt>
                <c:pt idx="13479">
                  <c:v>15</c:v>
                </c:pt>
                <c:pt idx="13480">
                  <c:v>15</c:v>
                </c:pt>
                <c:pt idx="13481">
                  <c:v>13</c:v>
                </c:pt>
                <c:pt idx="13482">
                  <c:v>13</c:v>
                </c:pt>
                <c:pt idx="13483">
                  <c:v>14</c:v>
                </c:pt>
                <c:pt idx="13484">
                  <c:v>15</c:v>
                </c:pt>
                <c:pt idx="13485">
                  <c:v>14</c:v>
                </c:pt>
                <c:pt idx="13486">
                  <c:v>13</c:v>
                </c:pt>
                <c:pt idx="13487">
                  <c:v>15</c:v>
                </c:pt>
                <c:pt idx="13488">
                  <c:v>13</c:v>
                </c:pt>
                <c:pt idx="13489">
                  <c:v>16</c:v>
                </c:pt>
                <c:pt idx="13490">
                  <c:v>14</c:v>
                </c:pt>
                <c:pt idx="13491">
                  <c:v>15</c:v>
                </c:pt>
                <c:pt idx="13492">
                  <c:v>15</c:v>
                </c:pt>
                <c:pt idx="13493">
                  <c:v>14</c:v>
                </c:pt>
                <c:pt idx="13494">
                  <c:v>15</c:v>
                </c:pt>
                <c:pt idx="13495">
                  <c:v>15</c:v>
                </c:pt>
                <c:pt idx="13496">
                  <c:v>14</c:v>
                </c:pt>
                <c:pt idx="13497">
                  <c:v>15</c:v>
                </c:pt>
                <c:pt idx="13498">
                  <c:v>14</c:v>
                </c:pt>
                <c:pt idx="13499">
                  <c:v>13</c:v>
                </c:pt>
                <c:pt idx="13500">
                  <c:v>10</c:v>
                </c:pt>
                <c:pt idx="13501">
                  <c:v>13</c:v>
                </c:pt>
                <c:pt idx="13502">
                  <c:v>13</c:v>
                </c:pt>
                <c:pt idx="13503">
                  <c:v>13</c:v>
                </c:pt>
                <c:pt idx="13504">
                  <c:v>14</c:v>
                </c:pt>
                <c:pt idx="13505">
                  <c:v>13</c:v>
                </c:pt>
                <c:pt idx="13506">
                  <c:v>15</c:v>
                </c:pt>
                <c:pt idx="13507">
                  <c:v>12</c:v>
                </c:pt>
                <c:pt idx="13508">
                  <c:v>14</c:v>
                </c:pt>
                <c:pt idx="13509">
                  <c:v>15</c:v>
                </c:pt>
                <c:pt idx="13510">
                  <c:v>11</c:v>
                </c:pt>
                <c:pt idx="13511">
                  <c:v>13</c:v>
                </c:pt>
                <c:pt idx="13512">
                  <c:v>11</c:v>
                </c:pt>
                <c:pt idx="13513">
                  <c:v>13</c:v>
                </c:pt>
                <c:pt idx="13514">
                  <c:v>12</c:v>
                </c:pt>
                <c:pt idx="13515">
                  <c:v>12</c:v>
                </c:pt>
                <c:pt idx="13516">
                  <c:v>11</c:v>
                </c:pt>
                <c:pt idx="13517">
                  <c:v>13</c:v>
                </c:pt>
                <c:pt idx="13518">
                  <c:v>13</c:v>
                </c:pt>
                <c:pt idx="13519">
                  <c:v>13</c:v>
                </c:pt>
                <c:pt idx="13520">
                  <c:v>10</c:v>
                </c:pt>
                <c:pt idx="13521">
                  <c:v>12</c:v>
                </c:pt>
                <c:pt idx="13522">
                  <c:v>12</c:v>
                </c:pt>
                <c:pt idx="13523">
                  <c:v>11</c:v>
                </c:pt>
                <c:pt idx="13524">
                  <c:v>13</c:v>
                </c:pt>
                <c:pt idx="13525">
                  <c:v>11</c:v>
                </c:pt>
                <c:pt idx="13526">
                  <c:v>13</c:v>
                </c:pt>
                <c:pt idx="13527">
                  <c:v>10</c:v>
                </c:pt>
                <c:pt idx="13528">
                  <c:v>13</c:v>
                </c:pt>
                <c:pt idx="13529">
                  <c:v>10</c:v>
                </c:pt>
                <c:pt idx="13530">
                  <c:v>11</c:v>
                </c:pt>
                <c:pt idx="13531">
                  <c:v>12</c:v>
                </c:pt>
                <c:pt idx="13532">
                  <c:v>14</c:v>
                </c:pt>
                <c:pt idx="13533">
                  <c:v>12</c:v>
                </c:pt>
                <c:pt idx="13534">
                  <c:v>10</c:v>
                </c:pt>
                <c:pt idx="13535">
                  <c:v>9</c:v>
                </c:pt>
                <c:pt idx="13536">
                  <c:v>9</c:v>
                </c:pt>
                <c:pt idx="13537">
                  <c:v>9</c:v>
                </c:pt>
                <c:pt idx="13538">
                  <c:v>9</c:v>
                </c:pt>
                <c:pt idx="13539">
                  <c:v>8</c:v>
                </c:pt>
                <c:pt idx="13540">
                  <c:v>8</c:v>
                </c:pt>
                <c:pt idx="13541">
                  <c:v>9</c:v>
                </c:pt>
                <c:pt idx="13542">
                  <c:v>9</c:v>
                </c:pt>
                <c:pt idx="13543">
                  <c:v>14</c:v>
                </c:pt>
                <c:pt idx="13544">
                  <c:v>9</c:v>
                </c:pt>
                <c:pt idx="13545">
                  <c:v>10</c:v>
                </c:pt>
                <c:pt idx="13546">
                  <c:v>9</c:v>
                </c:pt>
                <c:pt idx="13547">
                  <c:v>10</c:v>
                </c:pt>
                <c:pt idx="13548">
                  <c:v>11</c:v>
                </c:pt>
                <c:pt idx="13549">
                  <c:v>10</c:v>
                </c:pt>
                <c:pt idx="13550">
                  <c:v>10</c:v>
                </c:pt>
                <c:pt idx="13551">
                  <c:v>7</c:v>
                </c:pt>
                <c:pt idx="13552">
                  <c:v>9</c:v>
                </c:pt>
                <c:pt idx="13553">
                  <c:v>9</c:v>
                </c:pt>
                <c:pt idx="13554">
                  <c:v>13</c:v>
                </c:pt>
                <c:pt idx="13555">
                  <c:v>13</c:v>
                </c:pt>
                <c:pt idx="13556">
                  <c:v>10</c:v>
                </c:pt>
                <c:pt idx="13557">
                  <c:v>11</c:v>
                </c:pt>
                <c:pt idx="13558">
                  <c:v>9</c:v>
                </c:pt>
                <c:pt idx="13559">
                  <c:v>13</c:v>
                </c:pt>
                <c:pt idx="13560">
                  <c:v>13</c:v>
                </c:pt>
                <c:pt idx="13561">
                  <c:v>13</c:v>
                </c:pt>
                <c:pt idx="13562">
                  <c:v>13</c:v>
                </c:pt>
                <c:pt idx="13563">
                  <c:v>12</c:v>
                </c:pt>
                <c:pt idx="13564">
                  <c:v>13</c:v>
                </c:pt>
                <c:pt idx="13565">
                  <c:v>15</c:v>
                </c:pt>
                <c:pt idx="13566">
                  <c:v>18</c:v>
                </c:pt>
                <c:pt idx="13567">
                  <c:v>16</c:v>
                </c:pt>
                <c:pt idx="13568">
                  <c:v>15</c:v>
                </c:pt>
                <c:pt idx="13569">
                  <c:v>18</c:v>
                </c:pt>
                <c:pt idx="13570">
                  <c:v>19</c:v>
                </c:pt>
                <c:pt idx="13571">
                  <c:v>18</c:v>
                </c:pt>
                <c:pt idx="13572">
                  <c:v>20</c:v>
                </c:pt>
                <c:pt idx="13573">
                  <c:v>18</c:v>
                </c:pt>
                <c:pt idx="13574">
                  <c:v>18</c:v>
                </c:pt>
                <c:pt idx="13575">
                  <c:v>19</c:v>
                </c:pt>
                <c:pt idx="13576">
                  <c:v>20</c:v>
                </c:pt>
                <c:pt idx="13577">
                  <c:v>19</c:v>
                </c:pt>
                <c:pt idx="13578">
                  <c:v>19</c:v>
                </c:pt>
                <c:pt idx="13579">
                  <c:v>20</c:v>
                </c:pt>
                <c:pt idx="13580">
                  <c:v>17</c:v>
                </c:pt>
                <c:pt idx="13581">
                  <c:v>19</c:v>
                </c:pt>
                <c:pt idx="13582">
                  <c:v>19</c:v>
                </c:pt>
                <c:pt idx="13583">
                  <c:v>19</c:v>
                </c:pt>
                <c:pt idx="13584">
                  <c:v>17</c:v>
                </c:pt>
                <c:pt idx="13585">
                  <c:v>16</c:v>
                </c:pt>
                <c:pt idx="13586">
                  <c:v>18</c:v>
                </c:pt>
                <c:pt idx="13587">
                  <c:v>18</c:v>
                </c:pt>
                <c:pt idx="13588">
                  <c:v>18</c:v>
                </c:pt>
                <c:pt idx="13589">
                  <c:v>18</c:v>
                </c:pt>
                <c:pt idx="13590">
                  <c:v>16</c:v>
                </c:pt>
                <c:pt idx="13591">
                  <c:v>17</c:v>
                </c:pt>
                <c:pt idx="13592">
                  <c:v>18</c:v>
                </c:pt>
                <c:pt idx="13593">
                  <c:v>18</c:v>
                </c:pt>
                <c:pt idx="13594">
                  <c:v>18</c:v>
                </c:pt>
                <c:pt idx="13595">
                  <c:v>15</c:v>
                </c:pt>
                <c:pt idx="13596">
                  <c:v>17</c:v>
                </c:pt>
                <c:pt idx="13597">
                  <c:v>15</c:v>
                </c:pt>
                <c:pt idx="13598">
                  <c:v>18</c:v>
                </c:pt>
                <c:pt idx="13599">
                  <c:v>17</c:v>
                </c:pt>
                <c:pt idx="13600">
                  <c:v>18</c:v>
                </c:pt>
                <c:pt idx="13601">
                  <c:v>15</c:v>
                </c:pt>
                <c:pt idx="13602">
                  <c:v>15</c:v>
                </c:pt>
                <c:pt idx="13603">
                  <c:v>18</c:v>
                </c:pt>
                <c:pt idx="13604">
                  <c:v>15</c:v>
                </c:pt>
                <c:pt idx="13605">
                  <c:v>15</c:v>
                </c:pt>
                <c:pt idx="13606">
                  <c:v>15</c:v>
                </c:pt>
                <c:pt idx="13607">
                  <c:v>15</c:v>
                </c:pt>
                <c:pt idx="13608">
                  <c:v>16</c:v>
                </c:pt>
                <c:pt idx="13609">
                  <c:v>16</c:v>
                </c:pt>
                <c:pt idx="13610">
                  <c:v>14</c:v>
                </c:pt>
                <c:pt idx="13611">
                  <c:v>14</c:v>
                </c:pt>
                <c:pt idx="13612">
                  <c:v>14</c:v>
                </c:pt>
                <c:pt idx="13613">
                  <c:v>15</c:v>
                </c:pt>
                <c:pt idx="13614">
                  <c:v>15</c:v>
                </c:pt>
                <c:pt idx="13615">
                  <c:v>14</c:v>
                </c:pt>
                <c:pt idx="13616">
                  <c:v>15</c:v>
                </c:pt>
                <c:pt idx="13617">
                  <c:v>14</c:v>
                </c:pt>
                <c:pt idx="13618">
                  <c:v>15</c:v>
                </c:pt>
                <c:pt idx="13619">
                  <c:v>15</c:v>
                </c:pt>
                <c:pt idx="13620">
                  <c:v>17</c:v>
                </c:pt>
                <c:pt idx="13621">
                  <c:v>15</c:v>
                </c:pt>
                <c:pt idx="13622">
                  <c:v>15</c:v>
                </c:pt>
                <c:pt idx="13623">
                  <c:v>18</c:v>
                </c:pt>
                <c:pt idx="13624">
                  <c:v>16</c:v>
                </c:pt>
                <c:pt idx="13625">
                  <c:v>17</c:v>
                </c:pt>
                <c:pt idx="13626">
                  <c:v>15</c:v>
                </c:pt>
                <c:pt idx="13627">
                  <c:v>17</c:v>
                </c:pt>
                <c:pt idx="13628">
                  <c:v>17</c:v>
                </c:pt>
                <c:pt idx="13629">
                  <c:v>18</c:v>
                </c:pt>
                <c:pt idx="13630">
                  <c:v>16</c:v>
                </c:pt>
                <c:pt idx="13631">
                  <c:v>16</c:v>
                </c:pt>
                <c:pt idx="13632">
                  <c:v>15</c:v>
                </c:pt>
                <c:pt idx="13633">
                  <c:v>15</c:v>
                </c:pt>
                <c:pt idx="13634">
                  <c:v>16</c:v>
                </c:pt>
                <c:pt idx="13635">
                  <c:v>16</c:v>
                </c:pt>
                <c:pt idx="13636">
                  <c:v>14</c:v>
                </c:pt>
                <c:pt idx="13637">
                  <c:v>15</c:v>
                </c:pt>
                <c:pt idx="13638">
                  <c:v>16</c:v>
                </c:pt>
                <c:pt idx="13639">
                  <c:v>15</c:v>
                </c:pt>
                <c:pt idx="13640">
                  <c:v>16</c:v>
                </c:pt>
                <c:pt idx="13641">
                  <c:v>15</c:v>
                </c:pt>
                <c:pt idx="13642">
                  <c:v>16</c:v>
                </c:pt>
                <c:pt idx="13643">
                  <c:v>14</c:v>
                </c:pt>
                <c:pt idx="13644">
                  <c:v>15</c:v>
                </c:pt>
                <c:pt idx="13645">
                  <c:v>17</c:v>
                </c:pt>
                <c:pt idx="13646">
                  <c:v>16</c:v>
                </c:pt>
                <c:pt idx="13647">
                  <c:v>17</c:v>
                </c:pt>
                <c:pt idx="13648">
                  <c:v>14</c:v>
                </c:pt>
                <c:pt idx="13649">
                  <c:v>17</c:v>
                </c:pt>
                <c:pt idx="13650">
                  <c:v>17</c:v>
                </c:pt>
                <c:pt idx="13651">
                  <c:v>18</c:v>
                </c:pt>
                <c:pt idx="13652">
                  <c:v>16</c:v>
                </c:pt>
                <c:pt idx="13653">
                  <c:v>16</c:v>
                </c:pt>
                <c:pt idx="13654">
                  <c:v>17</c:v>
                </c:pt>
                <c:pt idx="13655">
                  <c:v>18</c:v>
                </c:pt>
                <c:pt idx="13656">
                  <c:v>18</c:v>
                </c:pt>
                <c:pt idx="13657">
                  <c:v>19</c:v>
                </c:pt>
                <c:pt idx="13658">
                  <c:v>19</c:v>
                </c:pt>
                <c:pt idx="13659">
                  <c:v>18</c:v>
                </c:pt>
                <c:pt idx="13660">
                  <c:v>18</c:v>
                </c:pt>
                <c:pt idx="13661">
                  <c:v>19</c:v>
                </c:pt>
                <c:pt idx="13662">
                  <c:v>20</c:v>
                </c:pt>
                <c:pt idx="13663">
                  <c:v>18</c:v>
                </c:pt>
                <c:pt idx="13664">
                  <c:v>18</c:v>
                </c:pt>
                <c:pt idx="13665">
                  <c:v>15</c:v>
                </c:pt>
                <c:pt idx="13666">
                  <c:v>18</c:v>
                </c:pt>
                <c:pt idx="13667">
                  <c:v>18</c:v>
                </c:pt>
                <c:pt idx="13668">
                  <c:v>18</c:v>
                </c:pt>
                <c:pt idx="13669">
                  <c:v>18</c:v>
                </c:pt>
                <c:pt idx="13670">
                  <c:v>18</c:v>
                </c:pt>
                <c:pt idx="13671">
                  <c:v>20</c:v>
                </c:pt>
                <c:pt idx="13672">
                  <c:v>16</c:v>
                </c:pt>
                <c:pt idx="13673">
                  <c:v>18</c:v>
                </c:pt>
                <c:pt idx="13674">
                  <c:v>18</c:v>
                </c:pt>
                <c:pt idx="13675">
                  <c:v>18</c:v>
                </c:pt>
                <c:pt idx="13676">
                  <c:v>18</c:v>
                </c:pt>
                <c:pt idx="13677">
                  <c:v>17</c:v>
                </c:pt>
                <c:pt idx="13678">
                  <c:v>17</c:v>
                </c:pt>
                <c:pt idx="13679">
                  <c:v>17</c:v>
                </c:pt>
                <c:pt idx="13680">
                  <c:v>18</c:v>
                </c:pt>
                <c:pt idx="13681">
                  <c:v>17</c:v>
                </c:pt>
                <c:pt idx="13682">
                  <c:v>16</c:v>
                </c:pt>
                <c:pt idx="13683">
                  <c:v>15</c:v>
                </c:pt>
                <c:pt idx="13684">
                  <c:v>16</c:v>
                </c:pt>
                <c:pt idx="13685">
                  <c:v>17</c:v>
                </c:pt>
                <c:pt idx="13686">
                  <c:v>16</c:v>
                </c:pt>
                <c:pt idx="13687">
                  <c:v>13</c:v>
                </c:pt>
                <c:pt idx="13688">
                  <c:v>15</c:v>
                </c:pt>
                <c:pt idx="13689">
                  <c:v>14</c:v>
                </c:pt>
                <c:pt idx="13690">
                  <c:v>17</c:v>
                </c:pt>
                <c:pt idx="13691">
                  <c:v>17</c:v>
                </c:pt>
                <c:pt idx="13692">
                  <c:v>14</c:v>
                </c:pt>
                <c:pt idx="13693">
                  <c:v>14</c:v>
                </c:pt>
                <c:pt idx="13694">
                  <c:v>13</c:v>
                </c:pt>
                <c:pt idx="13695">
                  <c:v>15</c:v>
                </c:pt>
                <c:pt idx="13696">
                  <c:v>15</c:v>
                </c:pt>
                <c:pt idx="13697">
                  <c:v>15</c:v>
                </c:pt>
                <c:pt idx="13698">
                  <c:v>15</c:v>
                </c:pt>
                <c:pt idx="13699">
                  <c:v>15</c:v>
                </c:pt>
                <c:pt idx="13700">
                  <c:v>15</c:v>
                </c:pt>
                <c:pt idx="13701">
                  <c:v>16</c:v>
                </c:pt>
                <c:pt idx="13702">
                  <c:v>15</c:v>
                </c:pt>
                <c:pt idx="13703">
                  <c:v>14</c:v>
                </c:pt>
                <c:pt idx="13704">
                  <c:v>15</c:v>
                </c:pt>
                <c:pt idx="13705">
                  <c:v>14</c:v>
                </c:pt>
                <c:pt idx="13706">
                  <c:v>13</c:v>
                </c:pt>
                <c:pt idx="13707">
                  <c:v>13</c:v>
                </c:pt>
                <c:pt idx="13708">
                  <c:v>16</c:v>
                </c:pt>
                <c:pt idx="13709">
                  <c:v>15</c:v>
                </c:pt>
                <c:pt idx="13710">
                  <c:v>13</c:v>
                </c:pt>
                <c:pt idx="13711">
                  <c:v>12</c:v>
                </c:pt>
                <c:pt idx="13712">
                  <c:v>14</c:v>
                </c:pt>
                <c:pt idx="13713">
                  <c:v>14</c:v>
                </c:pt>
                <c:pt idx="13714">
                  <c:v>15</c:v>
                </c:pt>
                <c:pt idx="13715">
                  <c:v>14</c:v>
                </c:pt>
                <c:pt idx="13716">
                  <c:v>13</c:v>
                </c:pt>
                <c:pt idx="13717">
                  <c:v>15</c:v>
                </c:pt>
                <c:pt idx="13718">
                  <c:v>13</c:v>
                </c:pt>
                <c:pt idx="13719">
                  <c:v>18</c:v>
                </c:pt>
                <c:pt idx="13720">
                  <c:v>16</c:v>
                </c:pt>
                <c:pt idx="13721">
                  <c:v>17</c:v>
                </c:pt>
                <c:pt idx="13722">
                  <c:v>18</c:v>
                </c:pt>
                <c:pt idx="13723">
                  <c:v>17</c:v>
                </c:pt>
                <c:pt idx="13724">
                  <c:v>19</c:v>
                </c:pt>
                <c:pt idx="13725">
                  <c:v>18</c:v>
                </c:pt>
                <c:pt idx="13726">
                  <c:v>19</c:v>
                </c:pt>
                <c:pt idx="13727">
                  <c:v>19</c:v>
                </c:pt>
                <c:pt idx="13728">
                  <c:v>18</c:v>
                </c:pt>
                <c:pt idx="13729">
                  <c:v>18</c:v>
                </c:pt>
                <c:pt idx="13730">
                  <c:v>19</c:v>
                </c:pt>
                <c:pt idx="13731">
                  <c:v>19</c:v>
                </c:pt>
                <c:pt idx="13732">
                  <c:v>20</c:v>
                </c:pt>
                <c:pt idx="13733">
                  <c:v>19</c:v>
                </c:pt>
                <c:pt idx="13734">
                  <c:v>20</c:v>
                </c:pt>
                <c:pt idx="13735">
                  <c:v>20</c:v>
                </c:pt>
                <c:pt idx="13736">
                  <c:v>21</c:v>
                </c:pt>
                <c:pt idx="13737">
                  <c:v>20</c:v>
                </c:pt>
                <c:pt idx="13738">
                  <c:v>20</c:v>
                </c:pt>
                <c:pt idx="13739">
                  <c:v>23</c:v>
                </c:pt>
                <c:pt idx="13740">
                  <c:v>21</c:v>
                </c:pt>
                <c:pt idx="13741">
                  <c:v>21</c:v>
                </c:pt>
                <c:pt idx="13742">
                  <c:v>20</c:v>
                </c:pt>
                <c:pt idx="13743">
                  <c:v>21</c:v>
                </c:pt>
                <c:pt idx="13744">
                  <c:v>18</c:v>
                </c:pt>
                <c:pt idx="13745">
                  <c:v>18</c:v>
                </c:pt>
                <c:pt idx="13746">
                  <c:v>18</c:v>
                </c:pt>
                <c:pt idx="13747">
                  <c:v>18</c:v>
                </c:pt>
                <c:pt idx="13748">
                  <c:v>19</c:v>
                </c:pt>
                <c:pt idx="13749">
                  <c:v>18</c:v>
                </c:pt>
                <c:pt idx="13750">
                  <c:v>18</c:v>
                </c:pt>
                <c:pt idx="13751">
                  <c:v>18</c:v>
                </c:pt>
                <c:pt idx="13752">
                  <c:v>19</c:v>
                </c:pt>
                <c:pt idx="13753">
                  <c:v>19</c:v>
                </c:pt>
                <c:pt idx="13754">
                  <c:v>19</c:v>
                </c:pt>
                <c:pt idx="13755">
                  <c:v>19</c:v>
                </c:pt>
                <c:pt idx="13756">
                  <c:v>21</c:v>
                </c:pt>
                <c:pt idx="13757">
                  <c:v>19</c:v>
                </c:pt>
                <c:pt idx="13758">
                  <c:v>19</c:v>
                </c:pt>
                <c:pt idx="13759">
                  <c:v>21</c:v>
                </c:pt>
                <c:pt idx="13760">
                  <c:v>19</c:v>
                </c:pt>
                <c:pt idx="13761">
                  <c:v>19</c:v>
                </c:pt>
                <c:pt idx="13762">
                  <c:v>18</c:v>
                </c:pt>
                <c:pt idx="13763">
                  <c:v>21</c:v>
                </c:pt>
                <c:pt idx="13764">
                  <c:v>18</c:v>
                </c:pt>
                <c:pt idx="13765">
                  <c:v>19</c:v>
                </c:pt>
                <c:pt idx="13766">
                  <c:v>18</c:v>
                </c:pt>
                <c:pt idx="13767">
                  <c:v>19</c:v>
                </c:pt>
                <c:pt idx="13768">
                  <c:v>19</c:v>
                </c:pt>
                <c:pt idx="13769">
                  <c:v>19</c:v>
                </c:pt>
                <c:pt idx="13770">
                  <c:v>19</c:v>
                </c:pt>
                <c:pt idx="13771">
                  <c:v>19</c:v>
                </c:pt>
                <c:pt idx="13772">
                  <c:v>21</c:v>
                </c:pt>
                <c:pt idx="13773">
                  <c:v>19</c:v>
                </c:pt>
                <c:pt idx="13774">
                  <c:v>19</c:v>
                </c:pt>
                <c:pt idx="13775">
                  <c:v>19</c:v>
                </c:pt>
                <c:pt idx="13776">
                  <c:v>18</c:v>
                </c:pt>
                <c:pt idx="13777">
                  <c:v>19</c:v>
                </c:pt>
                <c:pt idx="13778">
                  <c:v>19</c:v>
                </c:pt>
                <c:pt idx="13779">
                  <c:v>18</c:v>
                </c:pt>
                <c:pt idx="13780">
                  <c:v>20</c:v>
                </c:pt>
                <c:pt idx="13781">
                  <c:v>18</c:v>
                </c:pt>
                <c:pt idx="13782">
                  <c:v>18</c:v>
                </c:pt>
                <c:pt idx="13783">
                  <c:v>19</c:v>
                </c:pt>
                <c:pt idx="13784">
                  <c:v>18</c:v>
                </c:pt>
                <c:pt idx="13785">
                  <c:v>19</c:v>
                </c:pt>
                <c:pt idx="13786">
                  <c:v>18</c:v>
                </c:pt>
                <c:pt idx="13787">
                  <c:v>21</c:v>
                </c:pt>
                <c:pt idx="13788">
                  <c:v>20</c:v>
                </c:pt>
                <c:pt idx="13789">
                  <c:v>20</c:v>
                </c:pt>
                <c:pt idx="13790">
                  <c:v>19</c:v>
                </c:pt>
                <c:pt idx="13791">
                  <c:v>20</c:v>
                </c:pt>
                <c:pt idx="13792">
                  <c:v>22</c:v>
                </c:pt>
                <c:pt idx="13793">
                  <c:v>16</c:v>
                </c:pt>
                <c:pt idx="13794">
                  <c:v>19</c:v>
                </c:pt>
                <c:pt idx="13795">
                  <c:v>18</c:v>
                </c:pt>
                <c:pt idx="13796">
                  <c:v>19</c:v>
                </c:pt>
                <c:pt idx="13797">
                  <c:v>19</c:v>
                </c:pt>
                <c:pt idx="13798">
                  <c:v>18</c:v>
                </c:pt>
                <c:pt idx="13799">
                  <c:v>19</c:v>
                </c:pt>
                <c:pt idx="13800">
                  <c:v>21</c:v>
                </c:pt>
                <c:pt idx="13801">
                  <c:v>19</c:v>
                </c:pt>
                <c:pt idx="13802">
                  <c:v>19</c:v>
                </c:pt>
                <c:pt idx="13803">
                  <c:v>19</c:v>
                </c:pt>
                <c:pt idx="13804">
                  <c:v>21</c:v>
                </c:pt>
                <c:pt idx="13805">
                  <c:v>19</c:v>
                </c:pt>
                <c:pt idx="13806">
                  <c:v>19</c:v>
                </c:pt>
                <c:pt idx="13807">
                  <c:v>21</c:v>
                </c:pt>
                <c:pt idx="13808">
                  <c:v>19</c:v>
                </c:pt>
                <c:pt idx="13809">
                  <c:v>20</c:v>
                </c:pt>
                <c:pt idx="13810">
                  <c:v>19</c:v>
                </c:pt>
                <c:pt idx="13811">
                  <c:v>22</c:v>
                </c:pt>
                <c:pt idx="13812">
                  <c:v>21</c:v>
                </c:pt>
                <c:pt idx="13813">
                  <c:v>21</c:v>
                </c:pt>
                <c:pt idx="13814">
                  <c:v>22</c:v>
                </c:pt>
                <c:pt idx="13815">
                  <c:v>21</c:v>
                </c:pt>
                <c:pt idx="13816">
                  <c:v>22</c:v>
                </c:pt>
                <c:pt idx="13817">
                  <c:v>21</c:v>
                </c:pt>
                <c:pt idx="13818">
                  <c:v>23</c:v>
                </c:pt>
                <c:pt idx="13819">
                  <c:v>22</c:v>
                </c:pt>
                <c:pt idx="13820">
                  <c:v>22</c:v>
                </c:pt>
                <c:pt idx="13821">
                  <c:v>22</c:v>
                </c:pt>
                <c:pt idx="13822">
                  <c:v>22</c:v>
                </c:pt>
                <c:pt idx="13823">
                  <c:v>21</c:v>
                </c:pt>
                <c:pt idx="13824">
                  <c:v>22</c:v>
                </c:pt>
                <c:pt idx="13825">
                  <c:v>21</c:v>
                </c:pt>
                <c:pt idx="13826">
                  <c:v>25</c:v>
                </c:pt>
                <c:pt idx="13827">
                  <c:v>18</c:v>
                </c:pt>
                <c:pt idx="13828">
                  <c:v>19</c:v>
                </c:pt>
                <c:pt idx="13829">
                  <c:v>21</c:v>
                </c:pt>
                <c:pt idx="13830">
                  <c:v>19</c:v>
                </c:pt>
                <c:pt idx="13831">
                  <c:v>20</c:v>
                </c:pt>
                <c:pt idx="13832">
                  <c:v>19</c:v>
                </c:pt>
                <c:pt idx="13833">
                  <c:v>21</c:v>
                </c:pt>
                <c:pt idx="13834">
                  <c:v>22</c:v>
                </c:pt>
                <c:pt idx="13835">
                  <c:v>23</c:v>
                </c:pt>
                <c:pt idx="13836">
                  <c:v>21</c:v>
                </c:pt>
                <c:pt idx="13837">
                  <c:v>22</c:v>
                </c:pt>
                <c:pt idx="13838">
                  <c:v>24</c:v>
                </c:pt>
                <c:pt idx="13839">
                  <c:v>22</c:v>
                </c:pt>
                <c:pt idx="13840">
                  <c:v>23</c:v>
                </c:pt>
                <c:pt idx="13841">
                  <c:v>23</c:v>
                </c:pt>
                <c:pt idx="13842">
                  <c:v>22</c:v>
                </c:pt>
                <c:pt idx="13843">
                  <c:v>22</c:v>
                </c:pt>
                <c:pt idx="13844">
                  <c:v>21</c:v>
                </c:pt>
                <c:pt idx="13845">
                  <c:v>21</c:v>
                </c:pt>
                <c:pt idx="13846">
                  <c:v>22</c:v>
                </c:pt>
                <c:pt idx="13847">
                  <c:v>22</c:v>
                </c:pt>
                <c:pt idx="13848">
                  <c:v>24</c:v>
                </c:pt>
                <c:pt idx="13849">
                  <c:v>23</c:v>
                </c:pt>
                <c:pt idx="13850">
                  <c:v>21</c:v>
                </c:pt>
                <c:pt idx="13851">
                  <c:v>23</c:v>
                </c:pt>
                <c:pt idx="13852">
                  <c:v>21</c:v>
                </c:pt>
                <c:pt idx="13853">
                  <c:v>21</c:v>
                </c:pt>
                <c:pt idx="13854">
                  <c:v>19</c:v>
                </c:pt>
                <c:pt idx="13855">
                  <c:v>23</c:v>
                </c:pt>
                <c:pt idx="13856">
                  <c:v>22</c:v>
                </c:pt>
                <c:pt idx="13857">
                  <c:v>23</c:v>
                </c:pt>
                <c:pt idx="13858">
                  <c:v>23</c:v>
                </c:pt>
                <c:pt idx="13859">
                  <c:v>23</c:v>
                </c:pt>
                <c:pt idx="13860">
                  <c:v>25</c:v>
                </c:pt>
                <c:pt idx="13861">
                  <c:v>22</c:v>
                </c:pt>
                <c:pt idx="13862">
                  <c:v>25</c:v>
                </c:pt>
                <c:pt idx="13863">
                  <c:v>25</c:v>
                </c:pt>
                <c:pt idx="13864">
                  <c:v>24</c:v>
                </c:pt>
                <c:pt idx="13865">
                  <c:v>28</c:v>
                </c:pt>
                <c:pt idx="13866">
                  <c:v>25</c:v>
                </c:pt>
                <c:pt idx="13867">
                  <c:v>25</c:v>
                </c:pt>
                <c:pt idx="13868">
                  <c:v>28</c:v>
                </c:pt>
                <c:pt idx="13869">
                  <c:v>28</c:v>
                </c:pt>
                <c:pt idx="13870">
                  <c:v>28</c:v>
                </c:pt>
                <c:pt idx="13871">
                  <c:v>24</c:v>
                </c:pt>
                <c:pt idx="13872">
                  <c:v>29</c:v>
                </c:pt>
                <c:pt idx="13873">
                  <c:v>28</c:v>
                </c:pt>
                <c:pt idx="13874">
                  <c:v>25</c:v>
                </c:pt>
                <c:pt idx="13875">
                  <c:v>27</c:v>
                </c:pt>
                <c:pt idx="13876">
                  <c:v>25</c:v>
                </c:pt>
                <c:pt idx="13877">
                  <c:v>24</c:v>
                </c:pt>
                <c:pt idx="13878">
                  <c:v>25</c:v>
                </c:pt>
                <c:pt idx="13879">
                  <c:v>25</c:v>
                </c:pt>
                <c:pt idx="13880">
                  <c:v>23</c:v>
                </c:pt>
                <c:pt idx="13881">
                  <c:v>22</c:v>
                </c:pt>
                <c:pt idx="13882">
                  <c:v>22</c:v>
                </c:pt>
                <c:pt idx="13883">
                  <c:v>21</c:v>
                </c:pt>
                <c:pt idx="13884">
                  <c:v>22</c:v>
                </c:pt>
                <c:pt idx="13885">
                  <c:v>22</c:v>
                </c:pt>
                <c:pt idx="13886">
                  <c:v>22</c:v>
                </c:pt>
                <c:pt idx="13887">
                  <c:v>20</c:v>
                </c:pt>
                <c:pt idx="13888">
                  <c:v>19</c:v>
                </c:pt>
                <c:pt idx="13889">
                  <c:v>19</c:v>
                </c:pt>
                <c:pt idx="13890">
                  <c:v>19</c:v>
                </c:pt>
                <c:pt idx="13891">
                  <c:v>19</c:v>
                </c:pt>
                <c:pt idx="13892">
                  <c:v>21</c:v>
                </c:pt>
                <c:pt idx="13893">
                  <c:v>19</c:v>
                </c:pt>
                <c:pt idx="13894">
                  <c:v>22</c:v>
                </c:pt>
                <c:pt idx="13895">
                  <c:v>22</c:v>
                </c:pt>
                <c:pt idx="13896">
                  <c:v>21</c:v>
                </c:pt>
                <c:pt idx="13897">
                  <c:v>20</c:v>
                </c:pt>
                <c:pt idx="13898">
                  <c:v>19</c:v>
                </c:pt>
                <c:pt idx="13899">
                  <c:v>21</c:v>
                </c:pt>
                <c:pt idx="13900">
                  <c:v>18</c:v>
                </c:pt>
                <c:pt idx="13901">
                  <c:v>21</c:v>
                </c:pt>
                <c:pt idx="13902">
                  <c:v>22</c:v>
                </c:pt>
                <c:pt idx="13903">
                  <c:v>20</c:v>
                </c:pt>
                <c:pt idx="13904">
                  <c:v>19</c:v>
                </c:pt>
                <c:pt idx="13905">
                  <c:v>17</c:v>
                </c:pt>
                <c:pt idx="13906">
                  <c:v>19</c:v>
                </c:pt>
                <c:pt idx="13907">
                  <c:v>18</c:v>
                </c:pt>
                <c:pt idx="13908">
                  <c:v>18</c:v>
                </c:pt>
                <c:pt idx="13909">
                  <c:v>18</c:v>
                </c:pt>
                <c:pt idx="13910">
                  <c:v>18</c:v>
                </c:pt>
                <c:pt idx="13911">
                  <c:v>17</c:v>
                </c:pt>
                <c:pt idx="13912">
                  <c:v>19</c:v>
                </c:pt>
                <c:pt idx="13913">
                  <c:v>19</c:v>
                </c:pt>
                <c:pt idx="13914">
                  <c:v>19</c:v>
                </c:pt>
                <c:pt idx="13915">
                  <c:v>18</c:v>
                </c:pt>
                <c:pt idx="13916">
                  <c:v>20</c:v>
                </c:pt>
                <c:pt idx="13917">
                  <c:v>22</c:v>
                </c:pt>
                <c:pt idx="13918">
                  <c:v>18</c:v>
                </c:pt>
                <c:pt idx="13919">
                  <c:v>20</c:v>
                </c:pt>
                <c:pt idx="13920">
                  <c:v>21</c:v>
                </c:pt>
                <c:pt idx="13921">
                  <c:v>19</c:v>
                </c:pt>
                <c:pt idx="13922">
                  <c:v>18</c:v>
                </c:pt>
                <c:pt idx="13923">
                  <c:v>22</c:v>
                </c:pt>
                <c:pt idx="13924">
                  <c:v>19</c:v>
                </c:pt>
                <c:pt idx="13925">
                  <c:v>19</c:v>
                </c:pt>
                <c:pt idx="13926">
                  <c:v>20</c:v>
                </c:pt>
                <c:pt idx="13927">
                  <c:v>19</c:v>
                </c:pt>
                <c:pt idx="13928">
                  <c:v>19</c:v>
                </c:pt>
                <c:pt idx="13929">
                  <c:v>21</c:v>
                </c:pt>
                <c:pt idx="13930">
                  <c:v>20</c:v>
                </c:pt>
                <c:pt idx="13931">
                  <c:v>18</c:v>
                </c:pt>
                <c:pt idx="13932">
                  <c:v>18</c:v>
                </c:pt>
                <c:pt idx="13933">
                  <c:v>18</c:v>
                </c:pt>
                <c:pt idx="13934">
                  <c:v>17</c:v>
                </c:pt>
                <c:pt idx="13935">
                  <c:v>17</c:v>
                </c:pt>
                <c:pt idx="13936">
                  <c:v>18</c:v>
                </c:pt>
                <c:pt idx="13937">
                  <c:v>18</c:v>
                </c:pt>
                <c:pt idx="13938">
                  <c:v>18</c:v>
                </c:pt>
                <c:pt idx="13939">
                  <c:v>16</c:v>
                </c:pt>
                <c:pt idx="13940">
                  <c:v>19</c:v>
                </c:pt>
                <c:pt idx="13941">
                  <c:v>18</c:v>
                </c:pt>
                <c:pt idx="13942">
                  <c:v>17</c:v>
                </c:pt>
                <c:pt idx="13943">
                  <c:v>19</c:v>
                </c:pt>
                <c:pt idx="13944">
                  <c:v>16</c:v>
                </c:pt>
                <c:pt idx="13945">
                  <c:v>18</c:v>
                </c:pt>
                <c:pt idx="13946">
                  <c:v>18</c:v>
                </c:pt>
                <c:pt idx="13947">
                  <c:v>17</c:v>
                </c:pt>
                <c:pt idx="13948">
                  <c:v>16</c:v>
                </c:pt>
                <c:pt idx="13949">
                  <c:v>16</c:v>
                </c:pt>
                <c:pt idx="13950">
                  <c:v>16</c:v>
                </c:pt>
                <c:pt idx="13951">
                  <c:v>18</c:v>
                </c:pt>
                <c:pt idx="13952">
                  <c:v>16</c:v>
                </c:pt>
                <c:pt idx="13953">
                  <c:v>16</c:v>
                </c:pt>
                <c:pt idx="13954">
                  <c:v>16</c:v>
                </c:pt>
                <c:pt idx="13955">
                  <c:v>15</c:v>
                </c:pt>
                <c:pt idx="13956">
                  <c:v>16</c:v>
                </c:pt>
                <c:pt idx="13957">
                  <c:v>17</c:v>
                </c:pt>
                <c:pt idx="13958">
                  <c:v>18</c:v>
                </c:pt>
                <c:pt idx="13959">
                  <c:v>17</c:v>
                </c:pt>
                <c:pt idx="13960">
                  <c:v>19</c:v>
                </c:pt>
                <c:pt idx="13961">
                  <c:v>17</c:v>
                </c:pt>
                <c:pt idx="13962">
                  <c:v>18</c:v>
                </c:pt>
                <c:pt idx="13963">
                  <c:v>19</c:v>
                </c:pt>
                <c:pt idx="13964">
                  <c:v>18</c:v>
                </c:pt>
                <c:pt idx="13965">
                  <c:v>18</c:v>
                </c:pt>
                <c:pt idx="13966">
                  <c:v>18</c:v>
                </c:pt>
                <c:pt idx="13967">
                  <c:v>18</c:v>
                </c:pt>
                <c:pt idx="13968">
                  <c:v>15</c:v>
                </c:pt>
                <c:pt idx="13969">
                  <c:v>19</c:v>
                </c:pt>
                <c:pt idx="13970">
                  <c:v>19</c:v>
                </c:pt>
                <c:pt idx="13971">
                  <c:v>19</c:v>
                </c:pt>
                <c:pt idx="13972">
                  <c:v>19</c:v>
                </c:pt>
                <c:pt idx="13973">
                  <c:v>18</c:v>
                </c:pt>
                <c:pt idx="13974">
                  <c:v>21</c:v>
                </c:pt>
                <c:pt idx="13975">
                  <c:v>19</c:v>
                </c:pt>
                <c:pt idx="13976">
                  <c:v>19</c:v>
                </c:pt>
                <c:pt idx="13977">
                  <c:v>19</c:v>
                </c:pt>
                <c:pt idx="13978">
                  <c:v>19</c:v>
                </c:pt>
                <c:pt idx="13979">
                  <c:v>20</c:v>
                </c:pt>
                <c:pt idx="13980">
                  <c:v>21</c:v>
                </c:pt>
                <c:pt idx="13981">
                  <c:v>20</c:v>
                </c:pt>
                <c:pt idx="13982">
                  <c:v>22</c:v>
                </c:pt>
                <c:pt idx="13983">
                  <c:v>19</c:v>
                </c:pt>
                <c:pt idx="13984">
                  <c:v>20</c:v>
                </c:pt>
                <c:pt idx="13985">
                  <c:v>21</c:v>
                </c:pt>
                <c:pt idx="13986">
                  <c:v>19</c:v>
                </c:pt>
                <c:pt idx="13987">
                  <c:v>19</c:v>
                </c:pt>
                <c:pt idx="13988">
                  <c:v>18</c:v>
                </c:pt>
                <c:pt idx="13989">
                  <c:v>21</c:v>
                </c:pt>
                <c:pt idx="13990">
                  <c:v>18</c:v>
                </c:pt>
                <c:pt idx="13991">
                  <c:v>21</c:v>
                </c:pt>
                <c:pt idx="13992">
                  <c:v>20</c:v>
                </c:pt>
                <c:pt idx="13993">
                  <c:v>22</c:v>
                </c:pt>
                <c:pt idx="13994">
                  <c:v>22</c:v>
                </c:pt>
                <c:pt idx="13995">
                  <c:v>22</c:v>
                </c:pt>
                <c:pt idx="13996">
                  <c:v>27</c:v>
                </c:pt>
                <c:pt idx="13997">
                  <c:v>24</c:v>
                </c:pt>
                <c:pt idx="13998">
                  <c:v>23</c:v>
                </c:pt>
                <c:pt idx="13999">
                  <c:v>23</c:v>
                </c:pt>
                <c:pt idx="14000">
                  <c:v>24</c:v>
                </c:pt>
                <c:pt idx="14001">
                  <c:v>23</c:v>
                </c:pt>
                <c:pt idx="14002">
                  <c:v>22</c:v>
                </c:pt>
                <c:pt idx="14003">
                  <c:v>23</c:v>
                </c:pt>
                <c:pt idx="14004">
                  <c:v>24</c:v>
                </c:pt>
                <c:pt idx="14005">
                  <c:v>23</c:v>
                </c:pt>
                <c:pt idx="14006">
                  <c:v>22</c:v>
                </c:pt>
                <c:pt idx="14007">
                  <c:v>25</c:v>
                </c:pt>
                <c:pt idx="14008">
                  <c:v>22</c:v>
                </c:pt>
                <c:pt idx="14009">
                  <c:v>21</c:v>
                </c:pt>
                <c:pt idx="14010">
                  <c:v>21</c:v>
                </c:pt>
                <c:pt idx="14011">
                  <c:v>22</c:v>
                </c:pt>
                <c:pt idx="14012">
                  <c:v>22</c:v>
                </c:pt>
                <c:pt idx="14013">
                  <c:v>21</c:v>
                </c:pt>
                <c:pt idx="14014">
                  <c:v>20</c:v>
                </c:pt>
                <c:pt idx="14015">
                  <c:v>23</c:v>
                </c:pt>
                <c:pt idx="14016">
                  <c:v>20</c:v>
                </c:pt>
                <c:pt idx="14017">
                  <c:v>23</c:v>
                </c:pt>
                <c:pt idx="14018">
                  <c:v>23</c:v>
                </c:pt>
                <c:pt idx="14019">
                  <c:v>21</c:v>
                </c:pt>
                <c:pt idx="14020">
                  <c:v>21</c:v>
                </c:pt>
                <c:pt idx="14021">
                  <c:v>19</c:v>
                </c:pt>
                <c:pt idx="14022">
                  <c:v>21</c:v>
                </c:pt>
                <c:pt idx="14023">
                  <c:v>19</c:v>
                </c:pt>
                <c:pt idx="14024">
                  <c:v>22</c:v>
                </c:pt>
                <c:pt idx="14025">
                  <c:v>21</c:v>
                </c:pt>
                <c:pt idx="14026">
                  <c:v>21</c:v>
                </c:pt>
                <c:pt idx="14027">
                  <c:v>21</c:v>
                </c:pt>
                <c:pt idx="14028">
                  <c:v>22</c:v>
                </c:pt>
                <c:pt idx="14029">
                  <c:v>19</c:v>
                </c:pt>
                <c:pt idx="14030">
                  <c:v>21</c:v>
                </c:pt>
                <c:pt idx="14031">
                  <c:v>19</c:v>
                </c:pt>
                <c:pt idx="14032">
                  <c:v>20</c:v>
                </c:pt>
                <c:pt idx="14033">
                  <c:v>19</c:v>
                </c:pt>
                <c:pt idx="14034">
                  <c:v>18</c:v>
                </c:pt>
                <c:pt idx="14035">
                  <c:v>20</c:v>
                </c:pt>
                <c:pt idx="14036">
                  <c:v>19</c:v>
                </c:pt>
                <c:pt idx="14037">
                  <c:v>19</c:v>
                </c:pt>
                <c:pt idx="14038">
                  <c:v>17</c:v>
                </c:pt>
                <c:pt idx="14039">
                  <c:v>20</c:v>
                </c:pt>
                <c:pt idx="14040">
                  <c:v>21</c:v>
                </c:pt>
                <c:pt idx="14041">
                  <c:v>22</c:v>
                </c:pt>
                <c:pt idx="14042">
                  <c:v>23</c:v>
                </c:pt>
                <c:pt idx="14043">
                  <c:v>22</c:v>
                </c:pt>
                <c:pt idx="14044">
                  <c:v>20</c:v>
                </c:pt>
                <c:pt idx="14045">
                  <c:v>18</c:v>
                </c:pt>
                <c:pt idx="14046">
                  <c:v>19</c:v>
                </c:pt>
                <c:pt idx="14047">
                  <c:v>18</c:v>
                </c:pt>
                <c:pt idx="14048">
                  <c:v>19</c:v>
                </c:pt>
                <c:pt idx="14049">
                  <c:v>19</c:v>
                </c:pt>
                <c:pt idx="14050">
                  <c:v>19</c:v>
                </c:pt>
                <c:pt idx="14051">
                  <c:v>19</c:v>
                </c:pt>
                <c:pt idx="14052">
                  <c:v>20</c:v>
                </c:pt>
                <c:pt idx="14053">
                  <c:v>22</c:v>
                </c:pt>
                <c:pt idx="14054">
                  <c:v>21</c:v>
                </c:pt>
                <c:pt idx="14055">
                  <c:v>19</c:v>
                </c:pt>
                <c:pt idx="14056">
                  <c:v>20</c:v>
                </c:pt>
                <c:pt idx="14057">
                  <c:v>21</c:v>
                </c:pt>
                <c:pt idx="14058">
                  <c:v>21</c:v>
                </c:pt>
                <c:pt idx="14059">
                  <c:v>21</c:v>
                </c:pt>
                <c:pt idx="14060">
                  <c:v>20</c:v>
                </c:pt>
                <c:pt idx="14061">
                  <c:v>23</c:v>
                </c:pt>
                <c:pt idx="14062">
                  <c:v>21</c:v>
                </c:pt>
                <c:pt idx="14063">
                  <c:v>23</c:v>
                </c:pt>
                <c:pt idx="14064">
                  <c:v>25</c:v>
                </c:pt>
                <c:pt idx="14065">
                  <c:v>23</c:v>
                </c:pt>
                <c:pt idx="14066">
                  <c:v>24</c:v>
                </c:pt>
                <c:pt idx="14067">
                  <c:v>21</c:v>
                </c:pt>
                <c:pt idx="14068">
                  <c:v>23</c:v>
                </c:pt>
                <c:pt idx="14069">
                  <c:v>23</c:v>
                </c:pt>
                <c:pt idx="14070">
                  <c:v>23</c:v>
                </c:pt>
                <c:pt idx="14071">
                  <c:v>23</c:v>
                </c:pt>
                <c:pt idx="14072">
                  <c:v>21</c:v>
                </c:pt>
                <c:pt idx="14073">
                  <c:v>21</c:v>
                </c:pt>
                <c:pt idx="14074">
                  <c:v>23</c:v>
                </c:pt>
                <c:pt idx="14075">
                  <c:v>20</c:v>
                </c:pt>
                <c:pt idx="14076">
                  <c:v>22</c:v>
                </c:pt>
                <c:pt idx="14077">
                  <c:v>22</c:v>
                </c:pt>
                <c:pt idx="14078">
                  <c:v>21</c:v>
                </c:pt>
                <c:pt idx="14079">
                  <c:v>22</c:v>
                </c:pt>
                <c:pt idx="14080">
                  <c:v>22</c:v>
                </c:pt>
                <c:pt idx="14081">
                  <c:v>23</c:v>
                </c:pt>
                <c:pt idx="14082">
                  <c:v>21</c:v>
                </c:pt>
                <c:pt idx="14083">
                  <c:v>23</c:v>
                </c:pt>
                <c:pt idx="14084">
                  <c:v>22</c:v>
                </c:pt>
                <c:pt idx="14085">
                  <c:v>23</c:v>
                </c:pt>
                <c:pt idx="14086">
                  <c:v>22</c:v>
                </c:pt>
                <c:pt idx="14087">
                  <c:v>24</c:v>
                </c:pt>
                <c:pt idx="14088">
                  <c:v>24</c:v>
                </c:pt>
                <c:pt idx="14089">
                  <c:v>21</c:v>
                </c:pt>
                <c:pt idx="14090">
                  <c:v>25</c:v>
                </c:pt>
                <c:pt idx="14091">
                  <c:v>22</c:v>
                </c:pt>
                <c:pt idx="14092">
                  <c:v>22</c:v>
                </c:pt>
                <c:pt idx="14093">
                  <c:v>22</c:v>
                </c:pt>
                <c:pt idx="14094">
                  <c:v>23</c:v>
                </c:pt>
                <c:pt idx="14095">
                  <c:v>19</c:v>
                </c:pt>
                <c:pt idx="14096">
                  <c:v>18</c:v>
                </c:pt>
                <c:pt idx="14097">
                  <c:v>21</c:v>
                </c:pt>
                <c:pt idx="14098">
                  <c:v>23</c:v>
                </c:pt>
                <c:pt idx="14099">
                  <c:v>20</c:v>
                </c:pt>
                <c:pt idx="14100">
                  <c:v>21</c:v>
                </c:pt>
                <c:pt idx="14101">
                  <c:v>20</c:v>
                </c:pt>
                <c:pt idx="14102">
                  <c:v>19</c:v>
                </c:pt>
                <c:pt idx="14103">
                  <c:v>21</c:v>
                </c:pt>
                <c:pt idx="14104">
                  <c:v>21</c:v>
                </c:pt>
                <c:pt idx="14105">
                  <c:v>22</c:v>
                </c:pt>
                <c:pt idx="14106">
                  <c:v>18</c:v>
                </c:pt>
                <c:pt idx="14107">
                  <c:v>20</c:v>
                </c:pt>
                <c:pt idx="14108">
                  <c:v>19</c:v>
                </c:pt>
                <c:pt idx="14109">
                  <c:v>23</c:v>
                </c:pt>
                <c:pt idx="14110">
                  <c:v>21</c:v>
                </c:pt>
                <c:pt idx="14111">
                  <c:v>20</c:v>
                </c:pt>
                <c:pt idx="14112">
                  <c:v>22</c:v>
                </c:pt>
                <c:pt idx="14113">
                  <c:v>19</c:v>
                </c:pt>
                <c:pt idx="14114">
                  <c:v>21</c:v>
                </c:pt>
                <c:pt idx="14115">
                  <c:v>19</c:v>
                </c:pt>
                <c:pt idx="14116">
                  <c:v>19</c:v>
                </c:pt>
                <c:pt idx="14117">
                  <c:v>19</c:v>
                </c:pt>
                <c:pt idx="14118">
                  <c:v>17</c:v>
                </c:pt>
                <c:pt idx="14119">
                  <c:v>18</c:v>
                </c:pt>
                <c:pt idx="14120">
                  <c:v>21</c:v>
                </c:pt>
                <c:pt idx="14121">
                  <c:v>21</c:v>
                </c:pt>
                <c:pt idx="14122">
                  <c:v>20</c:v>
                </c:pt>
                <c:pt idx="14123">
                  <c:v>19</c:v>
                </c:pt>
                <c:pt idx="14124">
                  <c:v>19</c:v>
                </c:pt>
                <c:pt idx="14125">
                  <c:v>21</c:v>
                </c:pt>
                <c:pt idx="14126">
                  <c:v>20</c:v>
                </c:pt>
                <c:pt idx="14127">
                  <c:v>21</c:v>
                </c:pt>
                <c:pt idx="14128">
                  <c:v>19</c:v>
                </c:pt>
                <c:pt idx="14129">
                  <c:v>21</c:v>
                </c:pt>
                <c:pt idx="14130">
                  <c:v>21</c:v>
                </c:pt>
                <c:pt idx="14131">
                  <c:v>21</c:v>
                </c:pt>
                <c:pt idx="14132">
                  <c:v>22</c:v>
                </c:pt>
                <c:pt idx="14133">
                  <c:v>19</c:v>
                </c:pt>
                <c:pt idx="14134">
                  <c:v>21</c:v>
                </c:pt>
                <c:pt idx="14135">
                  <c:v>19</c:v>
                </c:pt>
                <c:pt idx="14136">
                  <c:v>19</c:v>
                </c:pt>
                <c:pt idx="14137">
                  <c:v>20</c:v>
                </c:pt>
                <c:pt idx="14138">
                  <c:v>20</c:v>
                </c:pt>
                <c:pt idx="14139">
                  <c:v>19</c:v>
                </c:pt>
                <c:pt idx="14140">
                  <c:v>18</c:v>
                </c:pt>
                <c:pt idx="14141">
                  <c:v>19</c:v>
                </c:pt>
                <c:pt idx="14142">
                  <c:v>19</c:v>
                </c:pt>
                <c:pt idx="14143">
                  <c:v>18</c:v>
                </c:pt>
                <c:pt idx="14144">
                  <c:v>19</c:v>
                </c:pt>
                <c:pt idx="14145">
                  <c:v>19</c:v>
                </c:pt>
                <c:pt idx="14146">
                  <c:v>19</c:v>
                </c:pt>
                <c:pt idx="14147">
                  <c:v>20</c:v>
                </c:pt>
                <c:pt idx="14148">
                  <c:v>20</c:v>
                </c:pt>
                <c:pt idx="14149">
                  <c:v>21</c:v>
                </c:pt>
                <c:pt idx="14150">
                  <c:v>18</c:v>
                </c:pt>
                <c:pt idx="14151">
                  <c:v>19</c:v>
                </c:pt>
                <c:pt idx="14152">
                  <c:v>19</c:v>
                </c:pt>
                <c:pt idx="14153">
                  <c:v>19</c:v>
                </c:pt>
                <c:pt idx="14154">
                  <c:v>18</c:v>
                </c:pt>
                <c:pt idx="14155">
                  <c:v>17</c:v>
                </c:pt>
                <c:pt idx="14156">
                  <c:v>18</c:v>
                </c:pt>
                <c:pt idx="14157">
                  <c:v>18</c:v>
                </c:pt>
                <c:pt idx="14158">
                  <c:v>18</c:v>
                </c:pt>
                <c:pt idx="14159">
                  <c:v>17</c:v>
                </c:pt>
                <c:pt idx="14160">
                  <c:v>18</c:v>
                </c:pt>
                <c:pt idx="14161">
                  <c:v>19</c:v>
                </c:pt>
                <c:pt idx="14162">
                  <c:v>17</c:v>
                </c:pt>
                <c:pt idx="14163">
                  <c:v>18</c:v>
                </c:pt>
                <c:pt idx="14164">
                  <c:v>19</c:v>
                </c:pt>
                <c:pt idx="14165">
                  <c:v>17</c:v>
                </c:pt>
                <c:pt idx="14166">
                  <c:v>19</c:v>
                </c:pt>
                <c:pt idx="14167">
                  <c:v>14</c:v>
                </c:pt>
                <c:pt idx="14168">
                  <c:v>17</c:v>
                </c:pt>
                <c:pt idx="14169">
                  <c:v>18</c:v>
                </c:pt>
                <c:pt idx="14170">
                  <c:v>15</c:v>
                </c:pt>
                <c:pt idx="14171">
                  <c:v>17</c:v>
                </c:pt>
                <c:pt idx="14172">
                  <c:v>15</c:v>
                </c:pt>
                <c:pt idx="14173">
                  <c:v>18</c:v>
                </c:pt>
                <c:pt idx="14174">
                  <c:v>18</c:v>
                </c:pt>
                <c:pt idx="14175">
                  <c:v>18</c:v>
                </c:pt>
                <c:pt idx="14176">
                  <c:v>18</c:v>
                </c:pt>
                <c:pt idx="14177">
                  <c:v>19</c:v>
                </c:pt>
                <c:pt idx="14178">
                  <c:v>19</c:v>
                </c:pt>
                <c:pt idx="14179">
                  <c:v>18</c:v>
                </c:pt>
                <c:pt idx="14180">
                  <c:v>18</c:v>
                </c:pt>
                <c:pt idx="14181">
                  <c:v>19</c:v>
                </c:pt>
                <c:pt idx="14182">
                  <c:v>19</c:v>
                </c:pt>
                <c:pt idx="14183">
                  <c:v>18</c:v>
                </c:pt>
                <c:pt idx="14184">
                  <c:v>17</c:v>
                </c:pt>
                <c:pt idx="14185">
                  <c:v>18</c:v>
                </c:pt>
                <c:pt idx="14186">
                  <c:v>19</c:v>
                </c:pt>
                <c:pt idx="14187">
                  <c:v>16</c:v>
                </c:pt>
                <c:pt idx="14188">
                  <c:v>18</c:v>
                </c:pt>
                <c:pt idx="14189">
                  <c:v>18</c:v>
                </c:pt>
                <c:pt idx="14190">
                  <c:v>17</c:v>
                </c:pt>
                <c:pt idx="14191">
                  <c:v>18</c:v>
                </c:pt>
                <c:pt idx="14192">
                  <c:v>17</c:v>
                </c:pt>
                <c:pt idx="14193">
                  <c:v>16</c:v>
                </c:pt>
                <c:pt idx="14194">
                  <c:v>15</c:v>
                </c:pt>
                <c:pt idx="14195">
                  <c:v>16</c:v>
                </c:pt>
                <c:pt idx="14196">
                  <c:v>13</c:v>
                </c:pt>
                <c:pt idx="14197">
                  <c:v>14</c:v>
                </c:pt>
                <c:pt idx="14198">
                  <c:v>14</c:v>
                </c:pt>
                <c:pt idx="14199">
                  <c:v>16</c:v>
                </c:pt>
                <c:pt idx="14200">
                  <c:v>18</c:v>
                </c:pt>
                <c:pt idx="14201">
                  <c:v>12</c:v>
                </c:pt>
                <c:pt idx="14202">
                  <c:v>14</c:v>
                </c:pt>
                <c:pt idx="14203">
                  <c:v>14</c:v>
                </c:pt>
                <c:pt idx="14204">
                  <c:v>15</c:v>
                </c:pt>
                <c:pt idx="14205">
                  <c:v>16</c:v>
                </c:pt>
                <c:pt idx="14206">
                  <c:v>15</c:v>
                </c:pt>
                <c:pt idx="14207">
                  <c:v>14</c:v>
                </c:pt>
                <c:pt idx="14208">
                  <c:v>15</c:v>
                </c:pt>
                <c:pt idx="14209">
                  <c:v>15</c:v>
                </c:pt>
                <c:pt idx="14210">
                  <c:v>14</c:v>
                </c:pt>
                <c:pt idx="14211">
                  <c:v>13</c:v>
                </c:pt>
                <c:pt idx="14212">
                  <c:v>13</c:v>
                </c:pt>
                <c:pt idx="14213">
                  <c:v>13</c:v>
                </c:pt>
                <c:pt idx="14214">
                  <c:v>13</c:v>
                </c:pt>
                <c:pt idx="14215">
                  <c:v>15</c:v>
                </c:pt>
                <c:pt idx="14216">
                  <c:v>14</c:v>
                </c:pt>
                <c:pt idx="14217">
                  <c:v>14</c:v>
                </c:pt>
                <c:pt idx="14218">
                  <c:v>10</c:v>
                </c:pt>
                <c:pt idx="14219">
                  <c:v>15</c:v>
                </c:pt>
                <c:pt idx="14220">
                  <c:v>15</c:v>
                </c:pt>
                <c:pt idx="14221">
                  <c:v>15</c:v>
                </c:pt>
                <c:pt idx="14222">
                  <c:v>15</c:v>
                </c:pt>
                <c:pt idx="14223">
                  <c:v>32</c:v>
                </c:pt>
                <c:pt idx="14224">
                  <c:v>14</c:v>
                </c:pt>
                <c:pt idx="14225">
                  <c:v>13</c:v>
                </c:pt>
                <c:pt idx="14226">
                  <c:v>18</c:v>
                </c:pt>
                <c:pt idx="14227">
                  <c:v>15</c:v>
                </c:pt>
                <c:pt idx="14228">
                  <c:v>15</c:v>
                </c:pt>
                <c:pt idx="14229">
                  <c:v>15</c:v>
                </c:pt>
                <c:pt idx="14230">
                  <c:v>17</c:v>
                </c:pt>
                <c:pt idx="14231">
                  <c:v>16</c:v>
                </c:pt>
                <c:pt idx="14232">
                  <c:v>15</c:v>
                </c:pt>
                <c:pt idx="14233">
                  <c:v>15</c:v>
                </c:pt>
                <c:pt idx="14234">
                  <c:v>15</c:v>
                </c:pt>
                <c:pt idx="14235">
                  <c:v>14</c:v>
                </c:pt>
                <c:pt idx="14236">
                  <c:v>15</c:v>
                </c:pt>
                <c:pt idx="14237">
                  <c:v>16</c:v>
                </c:pt>
                <c:pt idx="14238">
                  <c:v>15</c:v>
                </c:pt>
                <c:pt idx="14239">
                  <c:v>15</c:v>
                </c:pt>
                <c:pt idx="14240">
                  <c:v>13</c:v>
                </c:pt>
                <c:pt idx="14241">
                  <c:v>15</c:v>
                </c:pt>
                <c:pt idx="14242">
                  <c:v>13</c:v>
                </c:pt>
                <c:pt idx="14243">
                  <c:v>16</c:v>
                </c:pt>
                <c:pt idx="14244">
                  <c:v>15</c:v>
                </c:pt>
                <c:pt idx="14245">
                  <c:v>18</c:v>
                </c:pt>
                <c:pt idx="14246">
                  <c:v>16</c:v>
                </c:pt>
                <c:pt idx="14247">
                  <c:v>13</c:v>
                </c:pt>
                <c:pt idx="14248">
                  <c:v>16</c:v>
                </c:pt>
                <c:pt idx="14249">
                  <c:v>15</c:v>
                </c:pt>
                <c:pt idx="14250">
                  <c:v>14</c:v>
                </c:pt>
                <c:pt idx="14251">
                  <c:v>15</c:v>
                </c:pt>
                <c:pt idx="14252">
                  <c:v>15</c:v>
                </c:pt>
                <c:pt idx="14253">
                  <c:v>14</c:v>
                </c:pt>
                <c:pt idx="14254">
                  <c:v>13</c:v>
                </c:pt>
                <c:pt idx="14255">
                  <c:v>13</c:v>
                </c:pt>
                <c:pt idx="14256">
                  <c:v>16</c:v>
                </c:pt>
                <c:pt idx="14257">
                  <c:v>17</c:v>
                </c:pt>
                <c:pt idx="14258">
                  <c:v>15</c:v>
                </c:pt>
                <c:pt idx="14259">
                  <c:v>13</c:v>
                </c:pt>
                <c:pt idx="14260">
                  <c:v>15</c:v>
                </c:pt>
                <c:pt idx="14261">
                  <c:v>14</c:v>
                </c:pt>
                <c:pt idx="14262">
                  <c:v>15</c:v>
                </c:pt>
                <c:pt idx="14263">
                  <c:v>16</c:v>
                </c:pt>
                <c:pt idx="14264">
                  <c:v>13</c:v>
                </c:pt>
                <c:pt idx="14265">
                  <c:v>15</c:v>
                </c:pt>
                <c:pt idx="14266">
                  <c:v>15</c:v>
                </c:pt>
                <c:pt idx="14267">
                  <c:v>15</c:v>
                </c:pt>
                <c:pt idx="14268">
                  <c:v>17</c:v>
                </c:pt>
                <c:pt idx="14269">
                  <c:v>14</c:v>
                </c:pt>
                <c:pt idx="14270">
                  <c:v>16</c:v>
                </c:pt>
                <c:pt idx="14271">
                  <c:v>15</c:v>
                </c:pt>
                <c:pt idx="14272">
                  <c:v>18</c:v>
                </c:pt>
                <c:pt idx="14273">
                  <c:v>17</c:v>
                </c:pt>
                <c:pt idx="14274">
                  <c:v>18</c:v>
                </c:pt>
                <c:pt idx="14275">
                  <c:v>17</c:v>
                </c:pt>
                <c:pt idx="14276">
                  <c:v>15</c:v>
                </c:pt>
                <c:pt idx="14277">
                  <c:v>18</c:v>
                </c:pt>
                <c:pt idx="14278">
                  <c:v>18</c:v>
                </c:pt>
                <c:pt idx="14279">
                  <c:v>17</c:v>
                </c:pt>
                <c:pt idx="14280">
                  <c:v>19</c:v>
                </c:pt>
                <c:pt idx="14281">
                  <c:v>19</c:v>
                </c:pt>
                <c:pt idx="14282">
                  <c:v>18</c:v>
                </c:pt>
                <c:pt idx="14283">
                  <c:v>19</c:v>
                </c:pt>
                <c:pt idx="14284">
                  <c:v>20</c:v>
                </c:pt>
                <c:pt idx="14285">
                  <c:v>21</c:v>
                </c:pt>
                <c:pt idx="14286">
                  <c:v>19</c:v>
                </c:pt>
                <c:pt idx="14287">
                  <c:v>23</c:v>
                </c:pt>
                <c:pt idx="14288">
                  <c:v>22</c:v>
                </c:pt>
                <c:pt idx="14289">
                  <c:v>23</c:v>
                </c:pt>
                <c:pt idx="14290">
                  <c:v>24</c:v>
                </c:pt>
                <c:pt idx="14291">
                  <c:v>25</c:v>
                </c:pt>
                <c:pt idx="14292">
                  <c:v>25</c:v>
                </c:pt>
                <c:pt idx="14293">
                  <c:v>20</c:v>
                </c:pt>
                <c:pt idx="14294">
                  <c:v>24</c:v>
                </c:pt>
                <c:pt idx="14295">
                  <c:v>22</c:v>
                </c:pt>
                <c:pt idx="14296">
                  <c:v>22</c:v>
                </c:pt>
                <c:pt idx="14297">
                  <c:v>21</c:v>
                </c:pt>
                <c:pt idx="14298">
                  <c:v>20</c:v>
                </c:pt>
                <c:pt idx="14299">
                  <c:v>21</c:v>
                </c:pt>
                <c:pt idx="14300">
                  <c:v>23</c:v>
                </c:pt>
                <c:pt idx="14301">
                  <c:v>23</c:v>
                </c:pt>
                <c:pt idx="14302">
                  <c:v>25</c:v>
                </c:pt>
                <c:pt idx="14303">
                  <c:v>21</c:v>
                </c:pt>
                <c:pt idx="14304">
                  <c:v>23</c:v>
                </c:pt>
                <c:pt idx="14305">
                  <c:v>23</c:v>
                </c:pt>
                <c:pt idx="14306">
                  <c:v>21</c:v>
                </c:pt>
                <c:pt idx="14307">
                  <c:v>22</c:v>
                </c:pt>
                <c:pt idx="14308">
                  <c:v>22</c:v>
                </c:pt>
                <c:pt idx="14309">
                  <c:v>23</c:v>
                </c:pt>
                <c:pt idx="14310">
                  <c:v>18</c:v>
                </c:pt>
                <c:pt idx="14311">
                  <c:v>23</c:v>
                </c:pt>
                <c:pt idx="14312">
                  <c:v>21</c:v>
                </c:pt>
                <c:pt idx="14313">
                  <c:v>21</c:v>
                </c:pt>
                <c:pt idx="14314">
                  <c:v>23</c:v>
                </c:pt>
                <c:pt idx="14315">
                  <c:v>22</c:v>
                </c:pt>
                <c:pt idx="14316">
                  <c:v>21</c:v>
                </c:pt>
                <c:pt idx="14317">
                  <c:v>18</c:v>
                </c:pt>
                <c:pt idx="14318">
                  <c:v>23</c:v>
                </c:pt>
                <c:pt idx="14319">
                  <c:v>21</c:v>
                </c:pt>
                <c:pt idx="14320">
                  <c:v>20</c:v>
                </c:pt>
                <c:pt idx="14321">
                  <c:v>22</c:v>
                </c:pt>
                <c:pt idx="14322">
                  <c:v>21</c:v>
                </c:pt>
                <c:pt idx="14323">
                  <c:v>21</c:v>
                </c:pt>
                <c:pt idx="14324">
                  <c:v>23</c:v>
                </c:pt>
                <c:pt idx="14325">
                  <c:v>23</c:v>
                </c:pt>
                <c:pt idx="14326">
                  <c:v>21</c:v>
                </c:pt>
                <c:pt idx="14327">
                  <c:v>18</c:v>
                </c:pt>
                <c:pt idx="14328">
                  <c:v>20</c:v>
                </c:pt>
                <c:pt idx="14329">
                  <c:v>19</c:v>
                </c:pt>
                <c:pt idx="14330">
                  <c:v>19</c:v>
                </c:pt>
                <c:pt idx="14331">
                  <c:v>21</c:v>
                </c:pt>
                <c:pt idx="14332">
                  <c:v>19</c:v>
                </c:pt>
                <c:pt idx="14333">
                  <c:v>19</c:v>
                </c:pt>
                <c:pt idx="14334">
                  <c:v>18</c:v>
                </c:pt>
                <c:pt idx="14335">
                  <c:v>20</c:v>
                </c:pt>
                <c:pt idx="14336">
                  <c:v>19</c:v>
                </c:pt>
                <c:pt idx="14337">
                  <c:v>19</c:v>
                </c:pt>
                <c:pt idx="14338">
                  <c:v>21</c:v>
                </c:pt>
                <c:pt idx="14339">
                  <c:v>16</c:v>
                </c:pt>
                <c:pt idx="14340">
                  <c:v>19</c:v>
                </c:pt>
                <c:pt idx="14341">
                  <c:v>19</c:v>
                </c:pt>
                <c:pt idx="14342">
                  <c:v>19</c:v>
                </c:pt>
                <c:pt idx="14343">
                  <c:v>21</c:v>
                </c:pt>
                <c:pt idx="14344">
                  <c:v>19</c:v>
                </c:pt>
                <c:pt idx="14345">
                  <c:v>19</c:v>
                </c:pt>
                <c:pt idx="14346">
                  <c:v>19</c:v>
                </c:pt>
                <c:pt idx="14347">
                  <c:v>20</c:v>
                </c:pt>
                <c:pt idx="14348">
                  <c:v>20</c:v>
                </c:pt>
                <c:pt idx="14349">
                  <c:v>22</c:v>
                </c:pt>
                <c:pt idx="14350">
                  <c:v>20</c:v>
                </c:pt>
                <c:pt idx="14351">
                  <c:v>19</c:v>
                </c:pt>
                <c:pt idx="14352">
                  <c:v>22</c:v>
                </c:pt>
                <c:pt idx="14353">
                  <c:v>22</c:v>
                </c:pt>
                <c:pt idx="14354">
                  <c:v>20</c:v>
                </c:pt>
                <c:pt idx="14355">
                  <c:v>23</c:v>
                </c:pt>
                <c:pt idx="14356">
                  <c:v>21</c:v>
                </c:pt>
                <c:pt idx="14357">
                  <c:v>20</c:v>
                </c:pt>
                <c:pt idx="14358">
                  <c:v>18</c:v>
                </c:pt>
                <c:pt idx="14359">
                  <c:v>22</c:v>
                </c:pt>
                <c:pt idx="14360">
                  <c:v>20</c:v>
                </c:pt>
                <c:pt idx="14361">
                  <c:v>19</c:v>
                </c:pt>
                <c:pt idx="14362">
                  <c:v>20</c:v>
                </c:pt>
                <c:pt idx="14363">
                  <c:v>17</c:v>
                </c:pt>
                <c:pt idx="14364">
                  <c:v>20</c:v>
                </c:pt>
                <c:pt idx="14365">
                  <c:v>19</c:v>
                </c:pt>
                <c:pt idx="14366">
                  <c:v>20</c:v>
                </c:pt>
                <c:pt idx="14367">
                  <c:v>21</c:v>
                </c:pt>
                <c:pt idx="14368">
                  <c:v>18</c:v>
                </c:pt>
                <c:pt idx="14369">
                  <c:v>20</c:v>
                </c:pt>
                <c:pt idx="14370">
                  <c:v>25</c:v>
                </c:pt>
                <c:pt idx="14371">
                  <c:v>20</c:v>
                </c:pt>
                <c:pt idx="14372">
                  <c:v>21</c:v>
                </c:pt>
                <c:pt idx="14373">
                  <c:v>20</c:v>
                </c:pt>
                <c:pt idx="14374">
                  <c:v>19</c:v>
                </c:pt>
                <c:pt idx="14375">
                  <c:v>20</c:v>
                </c:pt>
                <c:pt idx="14376">
                  <c:v>19</c:v>
                </c:pt>
                <c:pt idx="14377">
                  <c:v>20</c:v>
                </c:pt>
                <c:pt idx="14378">
                  <c:v>19</c:v>
                </c:pt>
                <c:pt idx="14379">
                  <c:v>20</c:v>
                </c:pt>
                <c:pt idx="14380">
                  <c:v>18</c:v>
                </c:pt>
                <c:pt idx="14381">
                  <c:v>19</c:v>
                </c:pt>
                <c:pt idx="14382">
                  <c:v>20</c:v>
                </c:pt>
                <c:pt idx="14383">
                  <c:v>18</c:v>
                </c:pt>
                <c:pt idx="14384">
                  <c:v>19</c:v>
                </c:pt>
                <c:pt idx="14385">
                  <c:v>17</c:v>
                </c:pt>
                <c:pt idx="14386">
                  <c:v>20</c:v>
                </c:pt>
                <c:pt idx="14387">
                  <c:v>19</c:v>
                </c:pt>
                <c:pt idx="14388">
                  <c:v>19</c:v>
                </c:pt>
                <c:pt idx="14389">
                  <c:v>21</c:v>
                </c:pt>
                <c:pt idx="14390">
                  <c:v>19</c:v>
                </c:pt>
                <c:pt idx="14391">
                  <c:v>19</c:v>
                </c:pt>
                <c:pt idx="14392">
                  <c:v>21</c:v>
                </c:pt>
                <c:pt idx="14393">
                  <c:v>23</c:v>
                </c:pt>
                <c:pt idx="14394">
                  <c:v>21</c:v>
                </c:pt>
                <c:pt idx="14395">
                  <c:v>19</c:v>
                </c:pt>
                <c:pt idx="14396">
                  <c:v>20</c:v>
                </c:pt>
                <c:pt idx="14397">
                  <c:v>21</c:v>
                </c:pt>
                <c:pt idx="14398">
                  <c:v>19</c:v>
                </c:pt>
                <c:pt idx="14399">
                  <c:v>22</c:v>
                </c:pt>
                <c:pt idx="14400">
                  <c:v>19</c:v>
                </c:pt>
                <c:pt idx="14401">
                  <c:v>20</c:v>
                </c:pt>
                <c:pt idx="14402">
                  <c:v>21</c:v>
                </c:pt>
                <c:pt idx="14403">
                  <c:v>21</c:v>
                </c:pt>
                <c:pt idx="14404">
                  <c:v>20</c:v>
                </c:pt>
                <c:pt idx="14405">
                  <c:v>22</c:v>
                </c:pt>
                <c:pt idx="14406">
                  <c:v>23</c:v>
                </c:pt>
                <c:pt idx="14407">
                  <c:v>21</c:v>
                </c:pt>
                <c:pt idx="14408">
                  <c:v>23</c:v>
                </c:pt>
                <c:pt idx="14409">
                  <c:v>24</c:v>
                </c:pt>
                <c:pt idx="14410">
                  <c:v>25</c:v>
                </c:pt>
                <c:pt idx="14411">
                  <c:v>23</c:v>
                </c:pt>
                <c:pt idx="14412">
                  <c:v>22</c:v>
                </c:pt>
                <c:pt idx="14413">
                  <c:v>24</c:v>
                </c:pt>
                <c:pt idx="14414">
                  <c:v>24</c:v>
                </c:pt>
                <c:pt idx="14415">
                  <c:v>24</c:v>
                </c:pt>
                <c:pt idx="14416">
                  <c:v>27</c:v>
                </c:pt>
                <c:pt idx="14417">
                  <c:v>23</c:v>
                </c:pt>
                <c:pt idx="14418">
                  <c:v>23</c:v>
                </c:pt>
                <c:pt idx="14419">
                  <c:v>24</c:v>
                </c:pt>
                <c:pt idx="14420">
                  <c:v>23</c:v>
                </c:pt>
                <c:pt idx="14421">
                  <c:v>25</c:v>
                </c:pt>
                <c:pt idx="14422">
                  <c:v>23</c:v>
                </c:pt>
                <c:pt idx="14423">
                  <c:v>28</c:v>
                </c:pt>
                <c:pt idx="14424">
                  <c:v>23</c:v>
                </c:pt>
                <c:pt idx="14425">
                  <c:v>25</c:v>
                </c:pt>
                <c:pt idx="14426">
                  <c:v>25</c:v>
                </c:pt>
                <c:pt idx="14427">
                  <c:v>25</c:v>
                </c:pt>
                <c:pt idx="14428">
                  <c:v>25</c:v>
                </c:pt>
                <c:pt idx="14429">
                  <c:v>24</c:v>
                </c:pt>
                <c:pt idx="14430">
                  <c:v>28</c:v>
                </c:pt>
                <c:pt idx="14431">
                  <c:v>27</c:v>
                </c:pt>
                <c:pt idx="14432">
                  <c:v>28</c:v>
                </c:pt>
                <c:pt idx="14433">
                  <c:v>28</c:v>
                </c:pt>
                <c:pt idx="14434">
                  <c:v>27</c:v>
                </c:pt>
                <c:pt idx="14435">
                  <c:v>28</c:v>
                </c:pt>
                <c:pt idx="14436">
                  <c:v>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6850944"/>
        <c:axId val="146852480"/>
      </c:lineChart>
      <c:catAx>
        <c:axId val="14685094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46852480"/>
        <c:crosses val="autoZero"/>
        <c:auto val="1"/>
        <c:lblAlgn val="ctr"/>
        <c:lblOffset val="100"/>
        <c:noMultiLvlLbl val="0"/>
      </c:catAx>
      <c:valAx>
        <c:axId val="1468524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68509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Gas Level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Euro 3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Sheet1!$F$1:$F$114</c:f>
              <c:numCache>
                <c:formatCode>General</c:formatCode>
                <c:ptCount val="114"/>
                <c:pt idx="0">
                  <c:v>36</c:v>
                </c:pt>
                <c:pt idx="1">
                  <c:v>31</c:v>
                </c:pt>
                <c:pt idx="2">
                  <c:v>34</c:v>
                </c:pt>
                <c:pt idx="3">
                  <c:v>31</c:v>
                </c:pt>
                <c:pt idx="4">
                  <c:v>31</c:v>
                </c:pt>
                <c:pt idx="5">
                  <c:v>32</c:v>
                </c:pt>
                <c:pt idx="6">
                  <c:v>31</c:v>
                </c:pt>
                <c:pt idx="7">
                  <c:v>32</c:v>
                </c:pt>
                <c:pt idx="8">
                  <c:v>30</c:v>
                </c:pt>
                <c:pt idx="9">
                  <c:v>29</c:v>
                </c:pt>
                <c:pt idx="10">
                  <c:v>29</c:v>
                </c:pt>
                <c:pt idx="11">
                  <c:v>32</c:v>
                </c:pt>
                <c:pt idx="12">
                  <c:v>27</c:v>
                </c:pt>
                <c:pt idx="13">
                  <c:v>27</c:v>
                </c:pt>
                <c:pt idx="14">
                  <c:v>30</c:v>
                </c:pt>
                <c:pt idx="15">
                  <c:v>25</c:v>
                </c:pt>
                <c:pt idx="16">
                  <c:v>25</c:v>
                </c:pt>
                <c:pt idx="17">
                  <c:v>27</c:v>
                </c:pt>
                <c:pt idx="18">
                  <c:v>24</c:v>
                </c:pt>
                <c:pt idx="19">
                  <c:v>26</c:v>
                </c:pt>
                <c:pt idx="20">
                  <c:v>28</c:v>
                </c:pt>
                <c:pt idx="21">
                  <c:v>24</c:v>
                </c:pt>
                <c:pt idx="22">
                  <c:v>23</c:v>
                </c:pt>
                <c:pt idx="23">
                  <c:v>24</c:v>
                </c:pt>
                <c:pt idx="24">
                  <c:v>23</c:v>
                </c:pt>
                <c:pt idx="25">
                  <c:v>27</c:v>
                </c:pt>
                <c:pt idx="26">
                  <c:v>25</c:v>
                </c:pt>
                <c:pt idx="27">
                  <c:v>24</c:v>
                </c:pt>
                <c:pt idx="28">
                  <c:v>26</c:v>
                </c:pt>
                <c:pt idx="29">
                  <c:v>23</c:v>
                </c:pt>
                <c:pt idx="30">
                  <c:v>23</c:v>
                </c:pt>
                <c:pt idx="31">
                  <c:v>23</c:v>
                </c:pt>
                <c:pt idx="32">
                  <c:v>23</c:v>
                </c:pt>
                <c:pt idx="33">
                  <c:v>26</c:v>
                </c:pt>
                <c:pt idx="34">
                  <c:v>26</c:v>
                </c:pt>
                <c:pt idx="35">
                  <c:v>23</c:v>
                </c:pt>
                <c:pt idx="36">
                  <c:v>23</c:v>
                </c:pt>
                <c:pt idx="37">
                  <c:v>25</c:v>
                </c:pt>
                <c:pt idx="38">
                  <c:v>26</c:v>
                </c:pt>
                <c:pt idx="39">
                  <c:v>25</c:v>
                </c:pt>
                <c:pt idx="40">
                  <c:v>23</c:v>
                </c:pt>
                <c:pt idx="41">
                  <c:v>26</c:v>
                </c:pt>
                <c:pt idx="42">
                  <c:v>22</c:v>
                </c:pt>
                <c:pt idx="43">
                  <c:v>19</c:v>
                </c:pt>
                <c:pt idx="44">
                  <c:v>21</c:v>
                </c:pt>
                <c:pt idx="45">
                  <c:v>26</c:v>
                </c:pt>
                <c:pt idx="46">
                  <c:v>20</c:v>
                </c:pt>
                <c:pt idx="47">
                  <c:v>25</c:v>
                </c:pt>
                <c:pt idx="48">
                  <c:v>25</c:v>
                </c:pt>
                <c:pt idx="49">
                  <c:v>24</c:v>
                </c:pt>
                <c:pt idx="50">
                  <c:v>25</c:v>
                </c:pt>
                <c:pt idx="51">
                  <c:v>21</c:v>
                </c:pt>
                <c:pt idx="52">
                  <c:v>21</c:v>
                </c:pt>
                <c:pt idx="53">
                  <c:v>19</c:v>
                </c:pt>
                <c:pt idx="54">
                  <c:v>20</c:v>
                </c:pt>
                <c:pt idx="55">
                  <c:v>24</c:v>
                </c:pt>
                <c:pt idx="56">
                  <c:v>26</c:v>
                </c:pt>
                <c:pt idx="57">
                  <c:v>24</c:v>
                </c:pt>
                <c:pt idx="58">
                  <c:v>24</c:v>
                </c:pt>
                <c:pt idx="59">
                  <c:v>19</c:v>
                </c:pt>
                <c:pt idx="60">
                  <c:v>25</c:v>
                </c:pt>
                <c:pt idx="61">
                  <c:v>23</c:v>
                </c:pt>
                <c:pt idx="62">
                  <c:v>24</c:v>
                </c:pt>
                <c:pt idx="63">
                  <c:v>24</c:v>
                </c:pt>
                <c:pt idx="64">
                  <c:v>19</c:v>
                </c:pt>
                <c:pt idx="65">
                  <c:v>19</c:v>
                </c:pt>
                <c:pt idx="66">
                  <c:v>21</c:v>
                </c:pt>
                <c:pt idx="67">
                  <c:v>21</c:v>
                </c:pt>
                <c:pt idx="68">
                  <c:v>21</c:v>
                </c:pt>
                <c:pt idx="69">
                  <c:v>19</c:v>
                </c:pt>
                <c:pt idx="70">
                  <c:v>24</c:v>
                </c:pt>
                <c:pt idx="71">
                  <c:v>19</c:v>
                </c:pt>
                <c:pt idx="72">
                  <c:v>22</c:v>
                </c:pt>
                <c:pt idx="73">
                  <c:v>19</c:v>
                </c:pt>
                <c:pt idx="74">
                  <c:v>21</c:v>
                </c:pt>
                <c:pt idx="75">
                  <c:v>19</c:v>
                </c:pt>
                <c:pt idx="76">
                  <c:v>23</c:v>
                </c:pt>
                <c:pt idx="77">
                  <c:v>21</c:v>
                </c:pt>
                <c:pt idx="78">
                  <c:v>24</c:v>
                </c:pt>
                <c:pt idx="79">
                  <c:v>19</c:v>
                </c:pt>
                <c:pt idx="80">
                  <c:v>21</c:v>
                </c:pt>
                <c:pt idx="81">
                  <c:v>21</c:v>
                </c:pt>
                <c:pt idx="82">
                  <c:v>21</c:v>
                </c:pt>
                <c:pt idx="83">
                  <c:v>19</c:v>
                </c:pt>
                <c:pt idx="84">
                  <c:v>21</c:v>
                </c:pt>
                <c:pt idx="85">
                  <c:v>25</c:v>
                </c:pt>
                <c:pt idx="86">
                  <c:v>22</c:v>
                </c:pt>
                <c:pt idx="87">
                  <c:v>23</c:v>
                </c:pt>
                <c:pt idx="88">
                  <c:v>21</c:v>
                </c:pt>
                <c:pt idx="89">
                  <c:v>23</c:v>
                </c:pt>
                <c:pt idx="90">
                  <c:v>22</c:v>
                </c:pt>
                <c:pt idx="91">
                  <c:v>25</c:v>
                </c:pt>
                <c:pt idx="92">
                  <c:v>21</c:v>
                </c:pt>
                <c:pt idx="93">
                  <c:v>21</c:v>
                </c:pt>
                <c:pt idx="94">
                  <c:v>20</c:v>
                </c:pt>
                <c:pt idx="95">
                  <c:v>24</c:v>
                </c:pt>
                <c:pt idx="96">
                  <c:v>20</c:v>
                </c:pt>
                <c:pt idx="97">
                  <c:v>21</c:v>
                </c:pt>
                <c:pt idx="98">
                  <c:v>19</c:v>
                </c:pt>
                <c:pt idx="99">
                  <c:v>20</c:v>
                </c:pt>
                <c:pt idx="100">
                  <c:v>24</c:v>
                </c:pt>
                <c:pt idx="101">
                  <c:v>26</c:v>
                </c:pt>
                <c:pt idx="102">
                  <c:v>24</c:v>
                </c:pt>
                <c:pt idx="103">
                  <c:v>24</c:v>
                </c:pt>
                <c:pt idx="104">
                  <c:v>24</c:v>
                </c:pt>
                <c:pt idx="105">
                  <c:v>22</c:v>
                </c:pt>
                <c:pt idx="106">
                  <c:v>23</c:v>
                </c:pt>
                <c:pt idx="107">
                  <c:v>19</c:v>
                </c:pt>
                <c:pt idx="108">
                  <c:v>25</c:v>
                </c:pt>
                <c:pt idx="109">
                  <c:v>19</c:v>
                </c:pt>
                <c:pt idx="110">
                  <c:v>25</c:v>
                </c:pt>
                <c:pt idx="111">
                  <c:v>20</c:v>
                </c:pt>
                <c:pt idx="112">
                  <c:v>25</c:v>
                </c:pt>
                <c:pt idx="113">
                  <c:v>21</c:v>
                </c:pt>
              </c:numCache>
            </c:numRef>
          </c:val>
          <c:smooth val="0"/>
        </c:ser>
        <c:ser>
          <c:idx val="1"/>
          <c:order val="1"/>
          <c:tx>
            <c:v>Euro 6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Sheet1!$R$1:$R$114</c:f>
              <c:numCache>
                <c:formatCode>General</c:formatCode>
                <c:ptCount val="114"/>
                <c:pt idx="0">
                  <c:v>25</c:v>
                </c:pt>
                <c:pt idx="1">
                  <c:v>25</c:v>
                </c:pt>
                <c:pt idx="2">
                  <c:v>29</c:v>
                </c:pt>
                <c:pt idx="3">
                  <c:v>24</c:v>
                </c:pt>
                <c:pt idx="4">
                  <c:v>25</c:v>
                </c:pt>
                <c:pt idx="5">
                  <c:v>24</c:v>
                </c:pt>
                <c:pt idx="6">
                  <c:v>25</c:v>
                </c:pt>
                <c:pt idx="7">
                  <c:v>26</c:v>
                </c:pt>
                <c:pt idx="8">
                  <c:v>25</c:v>
                </c:pt>
                <c:pt idx="9">
                  <c:v>23</c:v>
                </c:pt>
                <c:pt idx="10">
                  <c:v>28</c:v>
                </c:pt>
                <c:pt idx="11">
                  <c:v>28</c:v>
                </c:pt>
                <c:pt idx="12">
                  <c:v>28</c:v>
                </c:pt>
                <c:pt idx="13">
                  <c:v>26</c:v>
                </c:pt>
                <c:pt idx="14">
                  <c:v>29</c:v>
                </c:pt>
                <c:pt idx="15">
                  <c:v>23</c:v>
                </c:pt>
                <c:pt idx="16">
                  <c:v>25</c:v>
                </c:pt>
                <c:pt idx="17">
                  <c:v>30</c:v>
                </c:pt>
                <c:pt idx="18">
                  <c:v>28</c:v>
                </c:pt>
                <c:pt idx="19">
                  <c:v>41</c:v>
                </c:pt>
                <c:pt idx="20">
                  <c:v>67</c:v>
                </c:pt>
                <c:pt idx="21">
                  <c:v>100</c:v>
                </c:pt>
                <c:pt idx="22">
                  <c:v>145</c:v>
                </c:pt>
                <c:pt idx="23">
                  <c:v>140</c:v>
                </c:pt>
                <c:pt idx="24">
                  <c:v>127</c:v>
                </c:pt>
                <c:pt idx="25">
                  <c:v>123</c:v>
                </c:pt>
                <c:pt idx="26">
                  <c:v>128</c:v>
                </c:pt>
                <c:pt idx="27">
                  <c:v>120</c:v>
                </c:pt>
                <c:pt idx="28">
                  <c:v>116</c:v>
                </c:pt>
                <c:pt idx="29">
                  <c:v>109</c:v>
                </c:pt>
                <c:pt idx="30">
                  <c:v>108</c:v>
                </c:pt>
                <c:pt idx="31">
                  <c:v>102</c:v>
                </c:pt>
                <c:pt idx="32">
                  <c:v>110</c:v>
                </c:pt>
                <c:pt idx="33">
                  <c:v>114</c:v>
                </c:pt>
                <c:pt idx="34">
                  <c:v>111</c:v>
                </c:pt>
                <c:pt idx="35">
                  <c:v>106</c:v>
                </c:pt>
                <c:pt idx="36">
                  <c:v>111</c:v>
                </c:pt>
                <c:pt idx="37">
                  <c:v>117</c:v>
                </c:pt>
                <c:pt idx="38">
                  <c:v>120</c:v>
                </c:pt>
                <c:pt idx="39">
                  <c:v>119</c:v>
                </c:pt>
                <c:pt idx="40">
                  <c:v>121</c:v>
                </c:pt>
                <c:pt idx="41">
                  <c:v>116</c:v>
                </c:pt>
                <c:pt idx="42">
                  <c:v>118</c:v>
                </c:pt>
                <c:pt idx="43">
                  <c:v>110</c:v>
                </c:pt>
                <c:pt idx="44">
                  <c:v>104</c:v>
                </c:pt>
                <c:pt idx="45">
                  <c:v>100</c:v>
                </c:pt>
                <c:pt idx="46">
                  <c:v>98</c:v>
                </c:pt>
                <c:pt idx="47">
                  <c:v>102</c:v>
                </c:pt>
                <c:pt idx="48">
                  <c:v>99</c:v>
                </c:pt>
                <c:pt idx="49">
                  <c:v>98</c:v>
                </c:pt>
                <c:pt idx="50">
                  <c:v>97</c:v>
                </c:pt>
                <c:pt idx="51">
                  <c:v>91</c:v>
                </c:pt>
                <c:pt idx="52">
                  <c:v>89</c:v>
                </c:pt>
                <c:pt idx="53">
                  <c:v>87</c:v>
                </c:pt>
                <c:pt idx="54">
                  <c:v>87</c:v>
                </c:pt>
                <c:pt idx="55">
                  <c:v>80</c:v>
                </c:pt>
                <c:pt idx="56">
                  <c:v>78</c:v>
                </c:pt>
                <c:pt idx="57">
                  <c:v>72</c:v>
                </c:pt>
                <c:pt idx="58">
                  <c:v>72</c:v>
                </c:pt>
                <c:pt idx="59">
                  <c:v>72</c:v>
                </c:pt>
                <c:pt idx="60">
                  <c:v>69</c:v>
                </c:pt>
                <c:pt idx="61">
                  <c:v>63</c:v>
                </c:pt>
                <c:pt idx="62">
                  <c:v>62</c:v>
                </c:pt>
                <c:pt idx="63">
                  <c:v>59</c:v>
                </c:pt>
                <c:pt idx="64">
                  <c:v>60</c:v>
                </c:pt>
                <c:pt idx="65">
                  <c:v>60</c:v>
                </c:pt>
                <c:pt idx="66">
                  <c:v>53</c:v>
                </c:pt>
                <c:pt idx="67">
                  <c:v>55</c:v>
                </c:pt>
                <c:pt idx="68">
                  <c:v>47</c:v>
                </c:pt>
                <c:pt idx="69">
                  <c:v>49</c:v>
                </c:pt>
                <c:pt idx="70">
                  <c:v>48</c:v>
                </c:pt>
                <c:pt idx="71">
                  <c:v>47</c:v>
                </c:pt>
                <c:pt idx="72">
                  <c:v>48</c:v>
                </c:pt>
                <c:pt idx="73">
                  <c:v>47</c:v>
                </c:pt>
                <c:pt idx="74">
                  <c:v>47</c:v>
                </c:pt>
                <c:pt idx="75">
                  <c:v>49</c:v>
                </c:pt>
                <c:pt idx="76">
                  <c:v>48</c:v>
                </c:pt>
                <c:pt idx="77">
                  <c:v>43</c:v>
                </c:pt>
                <c:pt idx="78">
                  <c:v>43</c:v>
                </c:pt>
                <c:pt idx="79">
                  <c:v>43</c:v>
                </c:pt>
                <c:pt idx="80">
                  <c:v>44</c:v>
                </c:pt>
                <c:pt idx="81">
                  <c:v>41</c:v>
                </c:pt>
                <c:pt idx="82">
                  <c:v>41</c:v>
                </c:pt>
                <c:pt idx="83">
                  <c:v>42</c:v>
                </c:pt>
                <c:pt idx="84">
                  <c:v>41</c:v>
                </c:pt>
                <c:pt idx="85">
                  <c:v>44</c:v>
                </c:pt>
                <c:pt idx="86">
                  <c:v>43</c:v>
                </c:pt>
                <c:pt idx="87">
                  <c:v>42</c:v>
                </c:pt>
                <c:pt idx="88">
                  <c:v>39</c:v>
                </c:pt>
                <c:pt idx="89">
                  <c:v>37</c:v>
                </c:pt>
                <c:pt idx="90">
                  <c:v>40</c:v>
                </c:pt>
                <c:pt idx="91">
                  <c:v>39</c:v>
                </c:pt>
                <c:pt idx="92">
                  <c:v>37</c:v>
                </c:pt>
                <c:pt idx="93">
                  <c:v>38</c:v>
                </c:pt>
                <c:pt idx="94">
                  <c:v>36</c:v>
                </c:pt>
                <c:pt idx="95">
                  <c:v>41</c:v>
                </c:pt>
                <c:pt idx="96">
                  <c:v>37</c:v>
                </c:pt>
                <c:pt idx="97">
                  <c:v>36</c:v>
                </c:pt>
                <c:pt idx="98">
                  <c:v>37</c:v>
                </c:pt>
                <c:pt idx="99">
                  <c:v>35</c:v>
                </c:pt>
                <c:pt idx="100">
                  <c:v>35</c:v>
                </c:pt>
                <c:pt idx="101">
                  <c:v>37</c:v>
                </c:pt>
                <c:pt idx="102">
                  <c:v>36</c:v>
                </c:pt>
                <c:pt idx="103">
                  <c:v>36</c:v>
                </c:pt>
                <c:pt idx="104">
                  <c:v>35</c:v>
                </c:pt>
                <c:pt idx="105">
                  <c:v>36</c:v>
                </c:pt>
                <c:pt idx="106">
                  <c:v>35</c:v>
                </c:pt>
                <c:pt idx="107">
                  <c:v>33</c:v>
                </c:pt>
                <c:pt idx="108">
                  <c:v>35</c:v>
                </c:pt>
                <c:pt idx="109">
                  <c:v>35</c:v>
                </c:pt>
                <c:pt idx="110">
                  <c:v>35</c:v>
                </c:pt>
                <c:pt idx="111">
                  <c:v>37</c:v>
                </c:pt>
                <c:pt idx="112">
                  <c:v>41</c:v>
                </c:pt>
                <c:pt idx="113">
                  <c:v>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8863104"/>
        <c:axId val="238864640"/>
      </c:lineChart>
      <c:catAx>
        <c:axId val="23886310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38864640"/>
        <c:crosses val="autoZero"/>
        <c:auto val="1"/>
        <c:lblAlgn val="ctr"/>
        <c:lblOffset val="100"/>
        <c:noMultiLvlLbl val="0"/>
      </c:catAx>
      <c:valAx>
        <c:axId val="2388646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88631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Humidity</a:t>
            </a:r>
            <a:r>
              <a:rPr lang="en-GB" baseline="0"/>
              <a:t> </a:t>
            </a:r>
            <a:r>
              <a:rPr lang="en-GB"/>
              <a:t>Level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Euro 3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Sheet1!$G$1:$G$114</c:f>
              <c:numCache>
                <c:formatCode>General</c:formatCode>
                <c:ptCount val="114"/>
                <c:pt idx="0">
                  <c:v>62</c:v>
                </c:pt>
                <c:pt idx="1">
                  <c:v>62</c:v>
                </c:pt>
                <c:pt idx="2">
                  <c:v>62</c:v>
                </c:pt>
                <c:pt idx="3">
                  <c:v>62</c:v>
                </c:pt>
                <c:pt idx="4">
                  <c:v>62</c:v>
                </c:pt>
                <c:pt idx="5">
                  <c:v>62</c:v>
                </c:pt>
                <c:pt idx="6">
                  <c:v>62</c:v>
                </c:pt>
                <c:pt idx="7">
                  <c:v>62</c:v>
                </c:pt>
                <c:pt idx="8">
                  <c:v>62</c:v>
                </c:pt>
                <c:pt idx="9">
                  <c:v>62</c:v>
                </c:pt>
                <c:pt idx="10">
                  <c:v>62</c:v>
                </c:pt>
                <c:pt idx="11">
                  <c:v>62</c:v>
                </c:pt>
                <c:pt idx="12">
                  <c:v>62</c:v>
                </c:pt>
                <c:pt idx="13">
                  <c:v>62</c:v>
                </c:pt>
                <c:pt idx="14">
                  <c:v>62</c:v>
                </c:pt>
                <c:pt idx="15">
                  <c:v>63</c:v>
                </c:pt>
                <c:pt idx="16">
                  <c:v>63</c:v>
                </c:pt>
                <c:pt idx="17">
                  <c:v>63</c:v>
                </c:pt>
                <c:pt idx="18">
                  <c:v>63</c:v>
                </c:pt>
                <c:pt idx="19">
                  <c:v>63</c:v>
                </c:pt>
                <c:pt idx="20">
                  <c:v>63</c:v>
                </c:pt>
                <c:pt idx="21">
                  <c:v>63</c:v>
                </c:pt>
                <c:pt idx="22">
                  <c:v>63</c:v>
                </c:pt>
                <c:pt idx="23">
                  <c:v>63</c:v>
                </c:pt>
                <c:pt idx="24">
                  <c:v>63</c:v>
                </c:pt>
                <c:pt idx="25">
                  <c:v>63</c:v>
                </c:pt>
                <c:pt idx="26">
                  <c:v>63</c:v>
                </c:pt>
                <c:pt idx="27">
                  <c:v>63</c:v>
                </c:pt>
                <c:pt idx="28">
                  <c:v>63</c:v>
                </c:pt>
                <c:pt idx="29">
                  <c:v>63</c:v>
                </c:pt>
                <c:pt idx="30">
                  <c:v>63</c:v>
                </c:pt>
                <c:pt idx="31">
                  <c:v>63</c:v>
                </c:pt>
                <c:pt idx="32">
                  <c:v>63</c:v>
                </c:pt>
                <c:pt idx="33">
                  <c:v>63</c:v>
                </c:pt>
                <c:pt idx="34">
                  <c:v>63</c:v>
                </c:pt>
                <c:pt idx="35">
                  <c:v>63</c:v>
                </c:pt>
                <c:pt idx="36">
                  <c:v>63</c:v>
                </c:pt>
                <c:pt idx="37">
                  <c:v>63</c:v>
                </c:pt>
                <c:pt idx="38">
                  <c:v>63</c:v>
                </c:pt>
                <c:pt idx="39">
                  <c:v>63</c:v>
                </c:pt>
                <c:pt idx="40">
                  <c:v>63</c:v>
                </c:pt>
                <c:pt idx="41">
                  <c:v>63</c:v>
                </c:pt>
                <c:pt idx="42">
                  <c:v>63</c:v>
                </c:pt>
                <c:pt idx="43">
                  <c:v>63</c:v>
                </c:pt>
                <c:pt idx="44">
                  <c:v>63</c:v>
                </c:pt>
                <c:pt idx="45">
                  <c:v>63</c:v>
                </c:pt>
                <c:pt idx="46">
                  <c:v>63</c:v>
                </c:pt>
                <c:pt idx="47">
                  <c:v>64</c:v>
                </c:pt>
                <c:pt idx="48">
                  <c:v>64</c:v>
                </c:pt>
                <c:pt idx="49">
                  <c:v>64</c:v>
                </c:pt>
                <c:pt idx="50">
                  <c:v>64</c:v>
                </c:pt>
                <c:pt idx="51">
                  <c:v>63</c:v>
                </c:pt>
                <c:pt idx="52">
                  <c:v>63</c:v>
                </c:pt>
                <c:pt idx="53">
                  <c:v>63</c:v>
                </c:pt>
                <c:pt idx="54">
                  <c:v>63</c:v>
                </c:pt>
                <c:pt idx="55">
                  <c:v>63</c:v>
                </c:pt>
                <c:pt idx="56">
                  <c:v>63</c:v>
                </c:pt>
                <c:pt idx="57">
                  <c:v>63</c:v>
                </c:pt>
                <c:pt idx="58">
                  <c:v>63</c:v>
                </c:pt>
                <c:pt idx="59">
                  <c:v>63</c:v>
                </c:pt>
                <c:pt idx="60">
                  <c:v>63</c:v>
                </c:pt>
                <c:pt idx="61">
                  <c:v>63</c:v>
                </c:pt>
                <c:pt idx="62">
                  <c:v>63</c:v>
                </c:pt>
                <c:pt idx="63">
                  <c:v>64</c:v>
                </c:pt>
                <c:pt idx="64">
                  <c:v>63</c:v>
                </c:pt>
                <c:pt idx="65">
                  <c:v>63</c:v>
                </c:pt>
                <c:pt idx="66">
                  <c:v>63</c:v>
                </c:pt>
                <c:pt idx="67">
                  <c:v>63</c:v>
                </c:pt>
                <c:pt idx="68">
                  <c:v>63</c:v>
                </c:pt>
                <c:pt idx="69">
                  <c:v>63</c:v>
                </c:pt>
                <c:pt idx="70">
                  <c:v>63</c:v>
                </c:pt>
                <c:pt idx="71">
                  <c:v>63</c:v>
                </c:pt>
                <c:pt idx="72">
                  <c:v>63</c:v>
                </c:pt>
                <c:pt idx="73">
                  <c:v>63</c:v>
                </c:pt>
                <c:pt idx="74">
                  <c:v>63</c:v>
                </c:pt>
                <c:pt idx="75">
                  <c:v>63</c:v>
                </c:pt>
                <c:pt idx="76">
                  <c:v>64</c:v>
                </c:pt>
                <c:pt idx="77">
                  <c:v>64</c:v>
                </c:pt>
                <c:pt idx="78">
                  <c:v>64</c:v>
                </c:pt>
                <c:pt idx="79">
                  <c:v>64</c:v>
                </c:pt>
                <c:pt idx="80">
                  <c:v>63</c:v>
                </c:pt>
                <c:pt idx="81">
                  <c:v>63</c:v>
                </c:pt>
                <c:pt idx="82">
                  <c:v>64</c:v>
                </c:pt>
                <c:pt idx="83">
                  <c:v>64</c:v>
                </c:pt>
                <c:pt idx="84">
                  <c:v>63</c:v>
                </c:pt>
                <c:pt idx="85">
                  <c:v>63</c:v>
                </c:pt>
                <c:pt idx="86">
                  <c:v>64</c:v>
                </c:pt>
                <c:pt idx="87">
                  <c:v>64</c:v>
                </c:pt>
                <c:pt idx="88">
                  <c:v>64</c:v>
                </c:pt>
                <c:pt idx="89">
                  <c:v>64</c:v>
                </c:pt>
                <c:pt idx="90">
                  <c:v>63</c:v>
                </c:pt>
                <c:pt idx="91">
                  <c:v>63</c:v>
                </c:pt>
                <c:pt idx="92">
                  <c:v>63</c:v>
                </c:pt>
                <c:pt idx="93">
                  <c:v>64</c:v>
                </c:pt>
                <c:pt idx="94">
                  <c:v>64</c:v>
                </c:pt>
                <c:pt idx="95">
                  <c:v>64</c:v>
                </c:pt>
                <c:pt idx="96">
                  <c:v>64</c:v>
                </c:pt>
                <c:pt idx="97">
                  <c:v>63</c:v>
                </c:pt>
                <c:pt idx="98">
                  <c:v>63</c:v>
                </c:pt>
                <c:pt idx="99">
                  <c:v>63</c:v>
                </c:pt>
                <c:pt idx="100">
                  <c:v>63</c:v>
                </c:pt>
                <c:pt idx="101">
                  <c:v>63</c:v>
                </c:pt>
                <c:pt idx="102">
                  <c:v>64</c:v>
                </c:pt>
                <c:pt idx="103">
                  <c:v>64</c:v>
                </c:pt>
                <c:pt idx="104">
                  <c:v>64</c:v>
                </c:pt>
                <c:pt idx="105">
                  <c:v>64</c:v>
                </c:pt>
                <c:pt idx="106">
                  <c:v>64</c:v>
                </c:pt>
                <c:pt idx="107">
                  <c:v>64</c:v>
                </c:pt>
                <c:pt idx="108">
                  <c:v>64</c:v>
                </c:pt>
                <c:pt idx="109">
                  <c:v>64</c:v>
                </c:pt>
                <c:pt idx="110">
                  <c:v>64</c:v>
                </c:pt>
                <c:pt idx="111">
                  <c:v>64</c:v>
                </c:pt>
                <c:pt idx="112">
                  <c:v>64</c:v>
                </c:pt>
                <c:pt idx="113">
                  <c:v>63</c:v>
                </c:pt>
              </c:numCache>
            </c:numRef>
          </c:val>
          <c:smooth val="0"/>
        </c:ser>
        <c:ser>
          <c:idx val="1"/>
          <c:order val="1"/>
          <c:tx>
            <c:v>Euro 6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Sheet1!$S$1:$S$114</c:f>
              <c:numCache>
                <c:formatCode>General</c:formatCode>
                <c:ptCount val="114"/>
                <c:pt idx="0">
                  <c:v>71</c:v>
                </c:pt>
                <c:pt idx="1">
                  <c:v>71</c:v>
                </c:pt>
                <c:pt idx="2">
                  <c:v>71</c:v>
                </c:pt>
                <c:pt idx="3">
                  <c:v>70</c:v>
                </c:pt>
                <c:pt idx="4">
                  <c:v>70</c:v>
                </c:pt>
                <c:pt idx="5">
                  <c:v>70</c:v>
                </c:pt>
                <c:pt idx="6">
                  <c:v>70</c:v>
                </c:pt>
                <c:pt idx="7">
                  <c:v>71</c:v>
                </c:pt>
                <c:pt idx="8">
                  <c:v>71</c:v>
                </c:pt>
                <c:pt idx="9">
                  <c:v>71</c:v>
                </c:pt>
                <c:pt idx="10">
                  <c:v>71</c:v>
                </c:pt>
                <c:pt idx="11">
                  <c:v>71</c:v>
                </c:pt>
                <c:pt idx="12">
                  <c:v>71</c:v>
                </c:pt>
                <c:pt idx="13">
                  <c:v>71</c:v>
                </c:pt>
                <c:pt idx="14">
                  <c:v>71</c:v>
                </c:pt>
                <c:pt idx="15">
                  <c:v>70</c:v>
                </c:pt>
                <c:pt idx="16">
                  <c:v>70</c:v>
                </c:pt>
                <c:pt idx="17">
                  <c:v>70</c:v>
                </c:pt>
                <c:pt idx="18">
                  <c:v>70</c:v>
                </c:pt>
                <c:pt idx="19">
                  <c:v>70</c:v>
                </c:pt>
                <c:pt idx="20">
                  <c:v>71</c:v>
                </c:pt>
                <c:pt idx="21">
                  <c:v>72</c:v>
                </c:pt>
                <c:pt idx="22">
                  <c:v>71</c:v>
                </c:pt>
                <c:pt idx="23">
                  <c:v>71</c:v>
                </c:pt>
                <c:pt idx="24">
                  <c:v>71</c:v>
                </c:pt>
                <c:pt idx="25">
                  <c:v>70</c:v>
                </c:pt>
                <c:pt idx="26">
                  <c:v>69</c:v>
                </c:pt>
                <c:pt idx="27">
                  <c:v>68</c:v>
                </c:pt>
                <c:pt idx="28">
                  <c:v>68</c:v>
                </c:pt>
                <c:pt idx="29">
                  <c:v>69</c:v>
                </c:pt>
                <c:pt idx="30">
                  <c:v>69</c:v>
                </c:pt>
                <c:pt idx="31">
                  <c:v>69</c:v>
                </c:pt>
                <c:pt idx="32">
                  <c:v>69</c:v>
                </c:pt>
                <c:pt idx="33">
                  <c:v>68</c:v>
                </c:pt>
                <c:pt idx="34">
                  <c:v>68</c:v>
                </c:pt>
                <c:pt idx="35">
                  <c:v>68</c:v>
                </c:pt>
                <c:pt idx="36">
                  <c:v>68</c:v>
                </c:pt>
                <c:pt idx="37">
                  <c:v>68</c:v>
                </c:pt>
                <c:pt idx="38">
                  <c:v>68</c:v>
                </c:pt>
                <c:pt idx="39">
                  <c:v>67</c:v>
                </c:pt>
                <c:pt idx="40">
                  <c:v>67</c:v>
                </c:pt>
                <c:pt idx="41">
                  <c:v>67</c:v>
                </c:pt>
                <c:pt idx="42">
                  <c:v>66</c:v>
                </c:pt>
                <c:pt idx="43">
                  <c:v>66</c:v>
                </c:pt>
                <c:pt idx="44">
                  <c:v>67</c:v>
                </c:pt>
                <c:pt idx="45">
                  <c:v>69</c:v>
                </c:pt>
                <c:pt idx="46">
                  <c:v>69</c:v>
                </c:pt>
                <c:pt idx="47">
                  <c:v>68</c:v>
                </c:pt>
                <c:pt idx="48">
                  <c:v>69</c:v>
                </c:pt>
                <c:pt idx="49">
                  <c:v>69</c:v>
                </c:pt>
                <c:pt idx="50">
                  <c:v>70</c:v>
                </c:pt>
                <c:pt idx="51">
                  <c:v>70</c:v>
                </c:pt>
                <c:pt idx="52">
                  <c:v>69</c:v>
                </c:pt>
                <c:pt idx="53">
                  <c:v>69</c:v>
                </c:pt>
                <c:pt idx="54">
                  <c:v>69</c:v>
                </c:pt>
                <c:pt idx="55">
                  <c:v>69</c:v>
                </c:pt>
                <c:pt idx="56">
                  <c:v>68</c:v>
                </c:pt>
                <c:pt idx="57">
                  <c:v>67</c:v>
                </c:pt>
                <c:pt idx="58">
                  <c:v>68</c:v>
                </c:pt>
                <c:pt idx="59">
                  <c:v>67</c:v>
                </c:pt>
                <c:pt idx="60">
                  <c:v>66</c:v>
                </c:pt>
                <c:pt idx="61">
                  <c:v>66</c:v>
                </c:pt>
                <c:pt idx="62">
                  <c:v>66</c:v>
                </c:pt>
                <c:pt idx="63">
                  <c:v>66</c:v>
                </c:pt>
                <c:pt idx="64">
                  <c:v>66</c:v>
                </c:pt>
                <c:pt idx="65">
                  <c:v>66</c:v>
                </c:pt>
                <c:pt idx="66">
                  <c:v>65</c:v>
                </c:pt>
                <c:pt idx="67">
                  <c:v>64</c:v>
                </c:pt>
                <c:pt idx="68">
                  <c:v>64</c:v>
                </c:pt>
                <c:pt idx="69">
                  <c:v>64</c:v>
                </c:pt>
                <c:pt idx="70">
                  <c:v>64</c:v>
                </c:pt>
                <c:pt idx="71">
                  <c:v>65</c:v>
                </c:pt>
                <c:pt idx="72">
                  <c:v>65</c:v>
                </c:pt>
                <c:pt idx="73">
                  <c:v>64</c:v>
                </c:pt>
                <c:pt idx="74">
                  <c:v>65</c:v>
                </c:pt>
                <c:pt idx="75">
                  <c:v>64</c:v>
                </c:pt>
                <c:pt idx="76">
                  <c:v>64</c:v>
                </c:pt>
                <c:pt idx="77">
                  <c:v>64</c:v>
                </c:pt>
                <c:pt idx="78">
                  <c:v>65</c:v>
                </c:pt>
                <c:pt idx="79">
                  <c:v>64</c:v>
                </c:pt>
                <c:pt idx="80">
                  <c:v>63</c:v>
                </c:pt>
                <c:pt idx="81">
                  <c:v>63</c:v>
                </c:pt>
                <c:pt idx="82">
                  <c:v>63</c:v>
                </c:pt>
                <c:pt idx="83">
                  <c:v>64</c:v>
                </c:pt>
                <c:pt idx="84">
                  <c:v>64</c:v>
                </c:pt>
                <c:pt idx="85">
                  <c:v>65</c:v>
                </c:pt>
                <c:pt idx="86">
                  <c:v>65</c:v>
                </c:pt>
                <c:pt idx="87">
                  <c:v>65</c:v>
                </c:pt>
                <c:pt idx="88">
                  <c:v>65</c:v>
                </c:pt>
                <c:pt idx="89">
                  <c:v>64</c:v>
                </c:pt>
                <c:pt idx="90">
                  <c:v>64</c:v>
                </c:pt>
                <c:pt idx="91">
                  <c:v>64</c:v>
                </c:pt>
                <c:pt idx="92">
                  <c:v>64</c:v>
                </c:pt>
                <c:pt idx="93">
                  <c:v>64</c:v>
                </c:pt>
                <c:pt idx="94">
                  <c:v>63</c:v>
                </c:pt>
                <c:pt idx="95">
                  <c:v>62</c:v>
                </c:pt>
                <c:pt idx="96">
                  <c:v>62</c:v>
                </c:pt>
                <c:pt idx="97">
                  <c:v>62</c:v>
                </c:pt>
                <c:pt idx="98">
                  <c:v>62</c:v>
                </c:pt>
                <c:pt idx="99">
                  <c:v>63</c:v>
                </c:pt>
                <c:pt idx="100">
                  <c:v>62</c:v>
                </c:pt>
                <c:pt idx="101">
                  <c:v>62</c:v>
                </c:pt>
                <c:pt idx="102">
                  <c:v>62</c:v>
                </c:pt>
                <c:pt idx="103">
                  <c:v>62</c:v>
                </c:pt>
                <c:pt idx="104">
                  <c:v>62</c:v>
                </c:pt>
                <c:pt idx="105">
                  <c:v>61</c:v>
                </c:pt>
                <c:pt idx="106">
                  <c:v>61</c:v>
                </c:pt>
                <c:pt idx="107">
                  <c:v>61</c:v>
                </c:pt>
                <c:pt idx="108">
                  <c:v>62</c:v>
                </c:pt>
                <c:pt idx="109">
                  <c:v>62</c:v>
                </c:pt>
                <c:pt idx="110">
                  <c:v>61</c:v>
                </c:pt>
                <c:pt idx="111">
                  <c:v>61</c:v>
                </c:pt>
                <c:pt idx="112">
                  <c:v>61</c:v>
                </c:pt>
                <c:pt idx="113">
                  <c:v>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8939136"/>
        <c:axId val="240825088"/>
      </c:lineChart>
      <c:catAx>
        <c:axId val="238939136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0825088"/>
        <c:crosses val="autoZero"/>
        <c:auto val="1"/>
        <c:lblAlgn val="ctr"/>
        <c:lblOffset val="100"/>
        <c:noMultiLvlLbl val="0"/>
      </c:catAx>
      <c:valAx>
        <c:axId val="2408250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89391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Temperature Level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Euro 3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Sheet1!$H$1:$H$114</c:f>
              <c:numCache>
                <c:formatCode>General</c:formatCode>
                <c:ptCount val="114"/>
                <c:pt idx="0">
                  <c:v>19.98</c:v>
                </c:pt>
                <c:pt idx="1">
                  <c:v>20.05</c:v>
                </c:pt>
                <c:pt idx="2">
                  <c:v>20.079999999999998</c:v>
                </c:pt>
                <c:pt idx="3">
                  <c:v>20.059999999999999</c:v>
                </c:pt>
                <c:pt idx="4">
                  <c:v>20.05</c:v>
                </c:pt>
                <c:pt idx="5">
                  <c:v>20.03</c:v>
                </c:pt>
                <c:pt idx="6">
                  <c:v>20.010000000000002</c:v>
                </c:pt>
                <c:pt idx="7">
                  <c:v>20.04</c:v>
                </c:pt>
                <c:pt idx="8">
                  <c:v>20.03</c:v>
                </c:pt>
                <c:pt idx="9">
                  <c:v>20.02</c:v>
                </c:pt>
                <c:pt idx="10">
                  <c:v>20.010000000000002</c:v>
                </c:pt>
                <c:pt idx="11">
                  <c:v>19.98</c:v>
                </c:pt>
                <c:pt idx="12">
                  <c:v>19.93</c:v>
                </c:pt>
                <c:pt idx="13">
                  <c:v>19.95</c:v>
                </c:pt>
                <c:pt idx="14">
                  <c:v>19.97</c:v>
                </c:pt>
                <c:pt idx="15">
                  <c:v>19.97</c:v>
                </c:pt>
                <c:pt idx="16">
                  <c:v>19.96</c:v>
                </c:pt>
                <c:pt idx="17">
                  <c:v>19.93</c:v>
                </c:pt>
                <c:pt idx="18">
                  <c:v>19.91</c:v>
                </c:pt>
                <c:pt idx="19">
                  <c:v>19.920000000000002</c:v>
                </c:pt>
                <c:pt idx="20">
                  <c:v>19.920000000000002</c:v>
                </c:pt>
                <c:pt idx="21">
                  <c:v>19.95</c:v>
                </c:pt>
                <c:pt idx="22">
                  <c:v>19.96</c:v>
                </c:pt>
                <c:pt idx="23">
                  <c:v>19.98</c:v>
                </c:pt>
                <c:pt idx="24">
                  <c:v>19.97</c:v>
                </c:pt>
                <c:pt idx="25">
                  <c:v>19.97</c:v>
                </c:pt>
                <c:pt idx="26">
                  <c:v>19.93</c:v>
                </c:pt>
                <c:pt idx="27">
                  <c:v>19.940000000000001</c:v>
                </c:pt>
                <c:pt idx="28">
                  <c:v>19.96</c:v>
                </c:pt>
                <c:pt idx="29">
                  <c:v>19.97</c:v>
                </c:pt>
                <c:pt idx="30">
                  <c:v>19.98</c:v>
                </c:pt>
                <c:pt idx="31">
                  <c:v>19.96</c:v>
                </c:pt>
                <c:pt idx="32">
                  <c:v>19.96</c:v>
                </c:pt>
                <c:pt idx="33">
                  <c:v>19.989999999999998</c:v>
                </c:pt>
                <c:pt idx="34">
                  <c:v>20.010000000000002</c:v>
                </c:pt>
                <c:pt idx="35">
                  <c:v>19.97</c:v>
                </c:pt>
                <c:pt idx="36">
                  <c:v>19.97</c:v>
                </c:pt>
                <c:pt idx="37">
                  <c:v>19.96</c:v>
                </c:pt>
                <c:pt idx="38">
                  <c:v>19.95</c:v>
                </c:pt>
                <c:pt idx="39">
                  <c:v>19.96</c:v>
                </c:pt>
                <c:pt idx="40">
                  <c:v>19.97</c:v>
                </c:pt>
                <c:pt idx="41">
                  <c:v>19.97</c:v>
                </c:pt>
                <c:pt idx="42">
                  <c:v>19.97</c:v>
                </c:pt>
                <c:pt idx="43">
                  <c:v>19.989999999999998</c:v>
                </c:pt>
                <c:pt idx="44">
                  <c:v>20.02</c:v>
                </c:pt>
                <c:pt idx="45">
                  <c:v>20.02</c:v>
                </c:pt>
                <c:pt idx="46">
                  <c:v>20</c:v>
                </c:pt>
                <c:pt idx="47">
                  <c:v>20</c:v>
                </c:pt>
                <c:pt idx="48">
                  <c:v>19.98</c:v>
                </c:pt>
                <c:pt idx="49">
                  <c:v>20.010000000000002</c:v>
                </c:pt>
                <c:pt idx="50">
                  <c:v>20.02</c:v>
                </c:pt>
                <c:pt idx="51">
                  <c:v>20.02</c:v>
                </c:pt>
                <c:pt idx="52">
                  <c:v>20.03</c:v>
                </c:pt>
                <c:pt idx="53">
                  <c:v>20.02</c:v>
                </c:pt>
                <c:pt idx="54">
                  <c:v>19.989999999999998</c:v>
                </c:pt>
                <c:pt idx="55">
                  <c:v>20.010000000000002</c:v>
                </c:pt>
                <c:pt idx="56">
                  <c:v>20.02</c:v>
                </c:pt>
                <c:pt idx="57">
                  <c:v>20.04</c:v>
                </c:pt>
                <c:pt idx="58">
                  <c:v>20.05</c:v>
                </c:pt>
                <c:pt idx="59">
                  <c:v>20.04</c:v>
                </c:pt>
                <c:pt idx="60">
                  <c:v>20.05</c:v>
                </c:pt>
                <c:pt idx="61">
                  <c:v>20.03</c:v>
                </c:pt>
                <c:pt idx="62">
                  <c:v>20.02</c:v>
                </c:pt>
                <c:pt idx="63">
                  <c:v>19.989999999999998</c:v>
                </c:pt>
                <c:pt idx="64">
                  <c:v>20</c:v>
                </c:pt>
                <c:pt idx="65">
                  <c:v>19.98</c:v>
                </c:pt>
                <c:pt idx="66">
                  <c:v>20.010000000000002</c:v>
                </c:pt>
                <c:pt idx="67">
                  <c:v>20</c:v>
                </c:pt>
                <c:pt idx="68">
                  <c:v>20</c:v>
                </c:pt>
                <c:pt idx="69">
                  <c:v>19.989999999999998</c:v>
                </c:pt>
                <c:pt idx="70">
                  <c:v>19.98</c:v>
                </c:pt>
                <c:pt idx="71">
                  <c:v>20.010000000000002</c:v>
                </c:pt>
                <c:pt idx="72">
                  <c:v>19.989999999999998</c:v>
                </c:pt>
                <c:pt idx="73">
                  <c:v>19.989999999999998</c:v>
                </c:pt>
                <c:pt idx="74">
                  <c:v>20</c:v>
                </c:pt>
                <c:pt idx="75">
                  <c:v>20</c:v>
                </c:pt>
                <c:pt idx="76">
                  <c:v>20.010000000000002</c:v>
                </c:pt>
                <c:pt idx="77">
                  <c:v>20.02</c:v>
                </c:pt>
                <c:pt idx="78">
                  <c:v>20.05</c:v>
                </c:pt>
                <c:pt idx="79">
                  <c:v>20.04</c:v>
                </c:pt>
                <c:pt idx="80">
                  <c:v>20.04</c:v>
                </c:pt>
                <c:pt idx="81">
                  <c:v>20.03</c:v>
                </c:pt>
                <c:pt idx="82">
                  <c:v>20.03</c:v>
                </c:pt>
                <c:pt idx="83">
                  <c:v>20.03</c:v>
                </c:pt>
                <c:pt idx="84">
                  <c:v>20.05</c:v>
                </c:pt>
                <c:pt idx="85">
                  <c:v>20.010000000000002</c:v>
                </c:pt>
                <c:pt idx="86">
                  <c:v>20.010000000000002</c:v>
                </c:pt>
                <c:pt idx="87">
                  <c:v>20.010000000000002</c:v>
                </c:pt>
                <c:pt idx="88">
                  <c:v>20.010000000000002</c:v>
                </c:pt>
                <c:pt idx="89">
                  <c:v>20.010000000000002</c:v>
                </c:pt>
                <c:pt idx="90">
                  <c:v>20.03</c:v>
                </c:pt>
                <c:pt idx="91">
                  <c:v>20.03</c:v>
                </c:pt>
                <c:pt idx="92">
                  <c:v>20</c:v>
                </c:pt>
                <c:pt idx="93">
                  <c:v>19.98</c:v>
                </c:pt>
                <c:pt idx="94">
                  <c:v>19.98</c:v>
                </c:pt>
                <c:pt idx="95">
                  <c:v>19.989999999999998</c:v>
                </c:pt>
                <c:pt idx="96">
                  <c:v>20.03</c:v>
                </c:pt>
                <c:pt idx="97">
                  <c:v>20.02</c:v>
                </c:pt>
                <c:pt idx="98">
                  <c:v>20.02</c:v>
                </c:pt>
                <c:pt idx="99">
                  <c:v>20.02</c:v>
                </c:pt>
                <c:pt idx="100">
                  <c:v>20.02</c:v>
                </c:pt>
                <c:pt idx="101">
                  <c:v>20.02</c:v>
                </c:pt>
                <c:pt idx="102">
                  <c:v>20.04</c:v>
                </c:pt>
                <c:pt idx="103">
                  <c:v>20.04</c:v>
                </c:pt>
                <c:pt idx="104">
                  <c:v>20.010000000000002</c:v>
                </c:pt>
                <c:pt idx="105">
                  <c:v>20.05</c:v>
                </c:pt>
                <c:pt idx="106">
                  <c:v>20.059999999999999</c:v>
                </c:pt>
                <c:pt idx="107">
                  <c:v>20.079999999999998</c:v>
                </c:pt>
                <c:pt idx="108">
                  <c:v>20.079999999999998</c:v>
                </c:pt>
                <c:pt idx="109">
                  <c:v>20.079999999999998</c:v>
                </c:pt>
                <c:pt idx="110">
                  <c:v>20.07</c:v>
                </c:pt>
                <c:pt idx="111">
                  <c:v>19.96</c:v>
                </c:pt>
                <c:pt idx="112">
                  <c:v>19.98</c:v>
                </c:pt>
                <c:pt idx="113">
                  <c:v>19.940000000000001</c:v>
                </c:pt>
              </c:numCache>
            </c:numRef>
          </c:val>
          <c:smooth val="0"/>
        </c:ser>
        <c:ser>
          <c:idx val="1"/>
          <c:order val="1"/>
          <c:tx>
            <c:v>Euro 6</c:v>
          </c:tx>
          <c:marker>
            <c:symbol val="none"/>
          </c:marker>
          <c:cat>
            <c:numRef>
              <c:f>Sheet1!$C$1:$C$114</c:f>
              <c:numCache>
                <c:formatCode>h:mm:ss</c:formatCode>
                <c:ptCount val="114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</c:numCache>
            </c:numRef>
          </c:cat>
          <c:val>
            <c:numRef>
              <c:f>Sheet1!$T$1:$T$114</c:f>
              <c:numCache>
                <c:formatCode>General</c:formatCode>
                <c:ptCount val="114"/>
                <c:pt idx="0">
                  <c:v>18.52</c:v>
                </c:pt>
                <c:pt idx="1">
                  <c:v>18.559999999999999</c:v>
                </c:pt>
                <c:pt idx="2">
                  <c:v>18.579999999999998</c:v>
                </c:pt>
                <c:pt idx="3">
                  <c:v>18.600000000000001</c:v>
                </c:pt>
                <c:pt idx="4">
                  <c:v>18.61</c:v>
                </c:pt>
                <c:pt idx="5">
                  <c:v>18.66</c:v>
                </c:pt>
                <c:pt idx="6">
                  <c:v>18.72</c:v>
                </c:pt>
                <c:pt idx="7">
                  <c:v>18.760000000000002</c:v>
                </c:pt>
                <c:pt idx="8">
                  <c:v>18.79</c:v>
                </c:pt>
                <c:pt idx="9">
                  <c:v>18.829999999999998</c:v>
                </c:pt>
                <c:pt idx="10">
                  <c:v>18.87</c:v>
                </c:pt>
                <c:pt idx="11">
                  <c:v>18.89</c:v>
                </c:pt>
                <c:pt idx="12">
                  <c:v>18.940000000000001</c:v>
                </c:pt>
                <c:pt idx="13">
                  <c:v>18.96</c:v>
                </c:pt>
                <c:pt idx="14">
                  <c:v>19</c:v>
                </c:pt>
                <c:pt idx="15">
                  <c:v>19.02</c:v>
                </c:pt>
                <c:pt idx="16">
                  <c:v>19.07</c:v>
                </c:pt>
                <c:pt idx="17">
                  <c:v>19.09</c:v>
                </c:pt>
                <c:pt idx="18">
                  <c:v>19.11</c:v>
                </c:pt>
                <c:pt idx="19">
                  <c:v>19.16</c:v>
                </c:pt>
                <c:pt idx="20">
                  <c:v>19.2</c:v>
                </c:pt>
                <c:pt idx="21">
                  <c:v>19.25</c:v>
                </c:pt>
                <c:pt idx="22">
                  <c:v>19.25</c:v>
                </c:pt>
                <c:pt idx="23">
                  <c:v>19.29</c:v>
                </c:pt>
                <c:pt idx="24">
                  <c:v>19.309999999999999</c:v>
                </c:pt>
                <c:pt idx="25">
                  <c:v>19.36</c:v>
                </c:pt>
                <c:pt idx="26">
                  <c:v>19.36</c:v>
                </c:pt>
                <c:pt idx="27">
                  <c:v>19.37</c:v>
                </c:pt>
                <c:pt idx="28">
                  <c:v>19.43</c:v>
                </c:pt>
                <c:pt idx="29">
                  <c:v>19.5</c:v>
                </c:pt>
                <c:pt idx="30">
                  <c:v>19.52</c:v>
                </c:pt>
                <c:pt idx="31">
                  <c:v>19.57</c:v>
                </c:pt>
                <c:pt idx="32">
                  <c:v>19.600000000000001</c:v>
                </c:pt>
                <c:pt idx="33">
                  <c:v>19.61</c:v>
                </c:pt>
                <c:pt idx="34">
                  <c:v>19.63</c:v>
                </c:pt>
                <c:pt idx="35">
                  <c:v>19.66</c:v>
                </c:pt>
                <c:pt idx="36">
                  <c:v>19.72</c:v>
                </c:pt>
                <c:pt idx="37">
                  <c:v>19.75</c:v>
                </c:pt>
                <c:pt idx="38">
                  <c:v>19.760000000000002</c:v>
                </c:pt>
                <c:pt idx="39">
                  <c:v>19.78</c:v>
                </c:pt>
                <c:pt idx="40">
                  <c:v>19.8</c:v>
                </c:pt>
                <c:pt idx="41">
                  <c:v>19.809999999999999</c:v>
                </c:pt>
                <c:pt idx="42">
                  <c:v>19.809999999999999</c:v>
                </c:pt>
                <c:pt idx="43">
                  <c:v>19.82</c:v>
                </c:pt>
                <c:pt idx="44">
                  <c:v>19.86</c:v>
                </c:pt>
                <c:pt idx="45">
                  <c:v>19.940000000000001</c:v>
                </c:pt>
                <c:pt idx="46">
                  <c:v>19.97</c:v>
                </c:pt>
                <c:pt idx="47">
                  <c:v>20</c:v>
                </c:pt>
                <c:pt idx="48">
                  <c:v>20.03</c:v>
                </c:pt>
                <c:pt idx="49">
                  <c:v>20.059999999999999</c:v>
                </c:pt>
                <c:pt idx="50">
                  <c:v>20.12</c:v>
                </c:pt>
                <c:pt idx="51">
                  <c:v>20.149999999999999</c:v>
                </c:pt>
                <c:pt idx="52">
                  <c:v>20.16</c:v>
                </c:pt>
                <c:pt idx="53">
                  <c:v>20.239999999999998</c:v>
                </c:pt>
                <c:pt idx="54">
                  <c:v>20.27</c:v>
                </c:pt>
                <c:pt idx="55">
                  <c:v>20.29</c:v>
                </c:pt>
                <c:pt idx="56">
                  <c:v>20.3</c:v>
                </c:pt>
                <c:pt idx="57">
                  <c:v>20.32</c:v>
                </c:pt>
                <c:pt idx="58">
                  <c:v>20.37</c:v>
                </c:pt>
                <c:pt idx="59">
                  <c:v>20.37</c:v>
                </c:pt>
                <c:pt idx="60">
                  <c:v>20.36</c:v>
                </c:pt>
                <c:pt idx="61">
                  <c:v>20.37</c:v>
                </c:pt>
                <c:pt idx="62">
                  <c:v>20.399999999999999</c:v>
                </c:pt>
                <c:pt idx="63">
                  <c:v>20.440000000000001</c:v>
                </c:pt>
                <c:pt idx="64">
                  <c:v>20.47</c:v>
                </c:pt>
                <c:pt idx="65">
                  <c:v>20.47</c:v>
                </c:pt>
                <c:pt idx="66">
                  <c:v>20.45</c:v>
                </c:pt>
                <c:pt idx="67">
                  <c:v>20.45</c:v>
                </c:pt>
                <c:pt idx="68">
                  <c:v>20.45</c:v>
                </c:pt>
                <c:pt idx="69">
                  <c:v>20.45</c:v>
                </c:pt>
                <c:pt idx="70">
                  <c:v>20.46</c:v>
                </c:pt>
                <c:pt idx="71">
                  <c:v>20.48</c:v>
                </c:pt>
                <c:pt idx="72">
                  <c:v>20.51</c:v>
                </c:pt>
                <c:pt idx="73">
                  <c:v>20.53</c:v>
                </c:pt>
                <c:pt idx="74">
                  <c:v>20.56</c:v>
                </c:pt>
                <c:pt idx="75">
                  <c:v>20.56</c:v>
                </c:pt>
                <c:pt idx="76">
                  <c:v>20.58</c:v>
                </c:pt>
                <c:pt idx="77">
                  <c:v>20.62</c:v>
                </c:pt>
                <c:pt idx="78">
                  <c:v>20.64</c:v>
                </c:pt>
                <c:pt idx="79">
                  <c:v>20.59</c:v>
                </c:pt>
                <c:pt idx="80">
                  <c:v>20.59</c:v>
                </c:pt>
                <c:pt idx="81">
                  <c:v>20.61</c:v>
                </c:pt>
                <c:pt idx="82">
                  <c:v>20.66</c:v>
                </c:pt>
                <c:pt idx="83">
                  <c:v>20.67</c:v>
                </c:pt>
                <c:pt idx="84">
                  <c:v>20.69</c:v>
                </c:pt>
                <c:pt idx="85">
                  <c:v>20.73</c:v>
                </c:pt>
                <c:pt idx="86">
                  <c:v>20.74</c:v>
                </c:pt>
                <c:pt idx="87">
                  <c:v>20.77</c:v>
                </c:pt>
                <c:pt idx="88">
                  <c:v>20.78</c:v>
                </c:pt>
                <c:pt idx="89">
                  <c:v>20.8</c:v>
                </c:pt>
                <c:pt idx="90">
                  <c:v>20.83</c:v>
                </c:pt>
                <c:pt idx="91">
                  <c:v>20.85</c:v>
                </c:pt>
                <c:pt idx="92">
                  <c:v>20.85</c:v>
                </c:pt>
                <c:pt idx="93">
                  <c:v>20.88</c:v>
                </c:pt>
                <c:pt idx="94">
                  <c:v>20.88</c:v>
                </c:pt>
                <c:pt idx="95">
                  <c:v>20.85</c:v>
                </c:pt>
                <c:pt idx="96">
                  <c:v>20.85</c:v>
                </c:pt>
                <c:pt idx="97">
                  <c:v>20.87</c:v>
                </c:pt>
                <c:pt idx="98">
                  <c:v>20.88</c:v>
                </c:pt>
                <c:pt idx="99">
                  <c:v>20.91</c:v>
                </c:pt>
                <c:pt idx="100">
                  <c:v>20.91</c:v>
                </c:pt>
                <c:pt idx="101">
                  <c:v>20.92</c:v>
                </c:pt>
                <c:pt idx="102">
                  <c:v>20.94</c:v>
                </c:pt>
                <c:pt idx="103">
                  <c:v>20.96</c:v>
                </c:pt>
                <c:pt idx="104">
                  <c:v>20.93</c:v>
                </c:pt>
                <c:pt idx="105">
                  <c:v>20.9</c:v>
                </c:pt>
                <c:pt idx="106">
                  <c:v>20.9</c:v>
                </c:pt>
                <c:pt idx="107">
                  <c:v>20.89</c:v>
                </c:pt>
                <c:pt idx="108">
                  <c:v>20.92</c:v>
                </c:pt>
                <c:pt idx="109">
                  <c:v>20.92</c:v>
                </c:pt>
                <c:pt idx="110">
                  <c:v>20.88</c:v>
                </c:pt>
                <c:pt idx="111">
                  <c:v>20.86</c:v>
                </c:pt>
                <c:pt idx="112">
                  <c:v>20.8</c:v>
                </c:pt>
                <c:pt idx="113">
                  <c:v>20.75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1509888"/>
        <c:axId val="241511424"/>
      </c:lineChart>
      <c:catAx>
        <c:axId val="24150988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1511424"/>
        <c:crosses val="autoZero"/>
        <c:auto val="1"/>
        <c:lblAlgn val="ctr"/>
        <c:lblOffset val="100"/>
        <c:noMultiLvlLbl val="0"/>
      </c:catAx>
      <c:valAx>
        <c:axId val="2415114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150988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Crowded Ia</a:t>
            </a:r>
            <a:r>
              <a:rPr lang="ro-RO"/>
              <a:t>ș</a:t>
            </a:r>
            <a:r>
              <a:rPr lang="en-GB"/>
              <a:t>i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Sheet1!$C$1:$C$3515</c:f>
              <c:numCache>
                <c:formatCode>h:mm:ss</c:formatCode>
                <c:ptCount val="3515"/>
                <c:pt idx="0">
                  <c:v>6.9444444444444441E-3</c:v>
                </c:pt>
                <c:pt idx="1">
                  <c:v>6.9560185185185185E-3</c:v>
                </c:pt>
                <c:pt idx="2">
                  <c:v>6.9675925925925921E-3</c:v>
                </c:pt>
                <c:pt idx="3">
                  <c:v>6.9791666666666674E-3</c:v>
                </c:pt>
                <c:pt idx="4">
                  <c:v>6.9907407407407409E-3</c:v>
                </c:pt>
                <c:pt idx="5">
                  <c:v>7.0023148148148154E-3</c:v>
                </c:pt>
                <c:pt idx="6">
                  <c:v>7.013888888888889E-3</c:v>
                </c:pt>
                <c:pt idx="7">
                  <c:v>7.0254629629629634E-3</c:v>
                </c:pt>
                <c:pt idx="8">
                  <c:v>7.037037037037037E-3</c:v>
                </c:pt>
                <c:pt idx="9">
                  <c:v>7.0486111111111105E-3</c:v>
                </c:pt>
                <c:pt idx="10">
                  <c:v>7.0601851851851841E-3</c:v>
                </c:pt>
                <c:pt idx="11">
                  <c:v>7.0717592592592594E-3</c:v>
                </c:pt>
                <c:pt idx="12">
                  <c:v>7.083333333333333E-3</c:v>
                </c:pt>
                <c:pt idx="13">
                  <c:v>7.0949074074074074E-3</c:v>
                </c:pt>
                <c:pt idx="14">
                  <c:v>7.106481481481481E-3</c:v>
                </c:pt>
                <c:pt idx="15">
                  <c:v>7.1180555555555554E-3</c:v>
                </c:pt>
                <c:pt idx="16">
                  <c:v>7.1296296296296307E-3</c:v>
                </c:pt>
                <c:pt idx="17">
                  <c:v>7.1412037037037043E-3</c:v>
                </c:pt>
                <c:pt idx="18">
                  <c:v>7.1527777777777787E-3</c:v>
                </c:pt>
                <c:pt idx="19">
                  <c:v>7.1643518518518514E-3</c:v>
                </c:pt>
                <c:pt idx="20">
                  <c:v>7.1759259259259259E-3</c:v>
                </c:pt>
                <c:pt idx="21">
                  <c:v>7.1874999999999994E-3</c:v>
                </c:pt>
                <c:pt idx="22">
                  <c:v>7.1990740740740739E-3</c:v>
                </c:pt>
                <c:pt idx="23">
                  <c:v>7.2106481481481475E-3</c:v>
                </c:pt>
                <c:pt idx="24">
                  <c:v>7.2222222222222228E-3</c:v>
                </c:pt>
                <c:pt idx="25">
                  <c:v>7.2337962962962963E-3</c:v>
                </c:pt>
                <c:pt idx="26">
                  <c:v>7.2453703703703708E-3</c:v>
                </c:pt>
                <c:pt idx="27">
                  <c:v>7.2569444444444443E-3</c:v>
                </c:pt>
                <c:pt idx="28">
                  <c:v>7.2685185185185188E-3</c:v>
                </c:pt>
                <c:pt idx="29">
                  <c:v>7.2800925925925915E-3</c:v>
                </c:pt>
                <c:pt idx="30">
                  <c:v>7.2916666666666659E-3</c:v>
                </c:pt>
                <c:pt idx="31">
                  <c:v>7.3032407407407412E-3</c:v>
                </c:pt>
                <c:pt idx="32">
                  <c:v>7.3148148148148148E-3</c:v>
                </c:pt>
                <c:pt idx="33">
                  <c:v>7.3263888888888892E-3</c:v>
                </c:pt>
                <c:pt idx="34">
                  <c:v>7.3379629629629628E-3</c:v>
                </c:pt>
                <c:pt idx="35">
                  <c:v>7.3495370370370372E-3</c:v>
                </c:pt>
                <c:pt idx="36">
                  <c:v>7.3611111111111108E-3</c:v>
                </c:pt>
                <c:pt idx="37">
                  <c:v>7.3726851851851861E-3</c:v>
                </c:pt>
                <c:pt idx="38">
                  <c:v>7.3842592592592597E-3</c:v>
                </c:pt>
                <c:pt idx="39">
                  <c:v>7.3958333333333341E-3</c:v>
                </c:pt>
                <c:pt idx="40">
                  <c:v>7.4074074074074068E-3</c:v>
                </c:pt>
                <c:pt idx="41">
                  <c:v>7.4189814814814813E-3</c:v>
                </c:pt>
                <c:pt idx="42">
                  <c:v>7.4305555555555548E-3</c:v>
                </c:pt>
                <c:pt idx="43">
                  <c:v>7.4421296296296293E-3</c:v>
                </c:pt>
                <c:pt idx="44">
                  <c:v>7.4537037037037028E-3</c:v>
                </c:pt>
                <c:pt idx="45">
                  <c:v>7.4652777777777781E-3</c:v>
                </c:pt>
                <c:pt idx="46">
                  <c:v>7.4768518518518526E-3</c:v>
                </c:pt>
                <c:pt idx="47">
                  <c:v>7.4884259259259262E-3</c:v>
                </c:pt>
                <c:pt idx="48">
                  <c:v>7.5000000000000006E-3</c:v>
                </c:pt>
                <c:pt idx="49">
                  <c:v>7.5115740740740742E-3</c:v>
                </c:pt>
                <c:pt idx="50">
                  <c:v>7.5231481481481477E-3</c:v>
                </c:pt>
                <c:pt idx="51">
                  <c:v>7.5231481481481477E-3</c:v>
                </c:pt>
                <c:pt idx="52">
                  <c:v>7.5462962962962966E-3</c:v>
                </c:pt>
                <c:pt idx="53">
                  <c:v>7.5462962962962966E-3</c:v>
                </c:pt>
                <c:pt idx="54">
                  <c:v>7.5578703703703702E-3</c:v>
                </c:pt>
                <c:pt idx="55">
                  <c:v>7.5694444444444446E-3</c:v>
                </c:pt>
                <c:pt idx="56">
                  <c:v>7.5810185185185182E-3</c:v>
                </c:pt>
                <c:pt idx="57">
                  <c:v>7.5925925925925926E-3</c:v>
                </c:pt>
                <c:pt idx="58">
                  <c:v>7.6041666666666662E-3</c:v>
                </c:pt>
                <c:pt idx="59">
                  <c:v>7.6157407407407415E-3</c:v>
                </c:pt>
                <c:pt idx="60">
                  <c:v>7.6273148148148151E-3</c:v>
                </c:pt>
                <c:pt idx="61">
                  <c:v>7.6388888888888886E-3</c:v>
                </c:pt>
                <c:pt idx="62">
                  <c:v>7.6504629629629631E-3</c:v>
                </c:pt>
                <c:pt idx="63">
                  <c:v>7.6620370370370366E-3</c:v>
                </c:pt>
                <c:pt idx="64">
                  <c:v>7.6736111111111111E-3</c:v>
                </c:pt>
                <c:pt idx="65">
                  <c:v>7.6851851851851847E-3</c:v>
                </c:pt>
                <c:pt idx="66">
                  <c:v>7.69675925925926E-3</c:v>
                </c:pt>
                <c:pt idx="67">
                  <c:v>7.7083333333333335E-3</c:v>
                </c:pt>
                <c:pt idx="68">
                  <c:v>7.719907407407408E-3</c:v>
                </c:pt>
                <c:pt idx="69">
                  <c:v>7.7314814814814815E-3</c:v>
                </c:pt>
                <c:pt idx="70">
                  <c:v>7.743055555555556E-3</c:v>
                </c:pt>
                <c:pt idx="71">
                  <c:v>7.7546296296296287E-3</c:v>
                </c:pt>
                <c:pt idx="72">
                  <c:v>7.7662037037037031E-3</c:v>
                </c:pt>
                <c:pt idx="73">
                  <c:v>7.7777777777777767E-3</c:v>
                </c:pt>
                <c:pt idx="74">
                  <c:v>7.789351851851852E-3</c:v>
                </c:pt>
                <c:pt idx="75">
                  <c:v>7.8009259259259256E-3</c:v>
                </c:pt>
                <c:pt idx="76">
                  <c:v>7.8125E-3</c:v>
                </c:pt>
                <c:pt idx="77">
                  <c:v>7.8240740740740753E-3</c:v>
                </c:pt>
                <c:pt idx="78">
                  <c:v>7.8356481481481489E-3</c:v>
                </c:pt>
                <c:pt idx="79">
                  <c:v>7.8472222222222224E-3</c:v>
                </c:pt>
                <c:pt idx="80">
                  <c:v>7.858796296296296E-3</c:v>
                </c:pt>
                <c:pt idx="81">
                  <c:v>7.8703703703703713E-3</c:v>
                </c:pt>
                <c:pt idx="82">
                  <c:v>7.8819444444444432E-3</c:v>
                </c:pt>
                <c:pt idx="83">
                  <c:v>7.8935185185185185E-3</c:v>
                </c:pt>
                <c:pt idx="84">
                  <c:v>7.905092592592592E-3</c:v>
                </c:pt>
                <c:pt idx="85">
                  <c:v>7.9166666666666673E-3</c:v>
                </c:pt>
                <c:pt idx="86">
                  <c:v>7.9282407407407409E-3</c:v>
                </c:pt>
                <c:pt idx="87">
                  <c:v>7.9398148148148145E-3</c:v>
                </c:pt>
                <c:pt idx="88">
                  <c:v>7.951388888888888E-3</c:v>
                </c:pt>
                <c:pt idx="89">
                  <c:v>7.9629629629629634E-3</c:v>
                </c:pt>
                <c:pt idx="90">
                  <c:v>7.9745370370370369E-3</c:v>
                </c:pt>
                <c:pt idx="91">
                  <c:v>7.9861111111111122E-3</c:v>
                </c:pt>
                <c:pt idx="92">
                  <c:v>7.9976851851851858E-3</c:v>
                </c:pt>
                <c:pt idx="93">
                  <c:v>8.0092592592592594E-3</c:v>
                </c:pt>
                <c:pt idx="94">
                  <c:v>8.0208333333333329E-3</c:v>
                </c:pt>
                <c:pt idx="95">
                  <c:v>8.0324074074074065E-3</c:v>
                </c:pt>
                <c:pt idx="96">
                  <c:v>8.0439814814814818E-3</c:v>
                </c:pt>
                <c:pt idx="97">
                  <c:v>8.0555555555555554E-3</c:v>
                </c:pt>
                <c:pt idx="98">
                  <c:v>8.0671296296296307E-3</c:v>
                </c:pt>
                <c:pt idx="99">
                  <c:v>8.0787037037037043E-3</c:v>
                </c:pt>
                <c:pt idx="100">
                  <c:v>8.0902777777777778E-3</c:v>
                </c:pt>
                <c:pt idx="101">
                  <c:v>8.1018518518518514E-3</c:v>
                </c:pt>
                <c:pt idx="102">
                  <c:v>8.113425925925925E-3</c:v>
                </c:pt>
                <c:pt idx="103">
                  <c:v>8.1249999999999985E-3</c:v>
                </c:pt>
                <c:pt idx="104">
                  <c:v>8.1365740740740738E-3</c:v>
                </c:pt>
                <c:pt idx="105">
                  <c:v>8.1481481481481474E-3</c:v>
                </c:pt>
                <c:pt idx="106">
                  <c:v>8.1597222222222227E-3</c:v>
                </c:pt>
                <c:pt idx="107">
                  <c:v>8.1712962962962963E-3</c:v>
                </c:pt>
                <c:pt idx="108">
                  <c:v>8.1828703703703699E-3</c:v>
                </c:pt>
                <c:pt idx="109">
                  <c:v>8.1944444444444452E-3</c:v>
                </c:pt>
                <c:pt idx="110">
                  <c:v>8.2060185185185187E-3</c:v>
                </c:pt>
                <c:pt idx="111">
                  <c:v>8.217592592592594E-3</c:v>
                </c:pt>
                <c:pt idx="112">
                  <c:v>8.2291666666666659E-3</c:v>
                </c:pt>
                <c:pt idx="113">
                  <c:v>8.2407407407407412E-3</c:v>
                </c:pt>
                <c:pt idx="114">
                  <c:v>8.2523148148148148E-3</c:v>
                </c:pt>
                <c:pt idx="115">
                  <c:v>8.2638888888888883E-3</c:v>
                </c:pt>
                <c:pt idx="116">
                  <c:v>8.2754629629629619E-3</c:v>
                </c:pt>
                <c:pt idx="117">
                  <c:v>8.2870370370370372E-3</c:v>
                </c:pt>
                <c:pt idx="118">
                  <c:v>8.2986111111111108E-3</c:v>
                </c:pt>
                <c:pt idx="119">
                  <c:v>8.3101851851851861E-3</c:v>
                </c:pt>
                <c:pt idx="120">
                  <c:v>8.3217592592592596E-3</c:v>
                </c:pt>
                <c:pt idx="121">
                  <c:v>8.3333333333333332E-3</c:v>
                </c:pt>
                <c:pt idx="122">
                  <c:v>8.3449074074074085E-3</c:v>
                </c:pt>
                <c:pt idx="123">
                  <c:v>8.3564814814814804E-3</c:v>
                </c:pt>
                <c:pt idx="124">
                  <c:v>8.3680555555555557E-3</c:v>
                </c:pt>
                <c:pt idx="125">
                  <c:v>8.3796296296296292E-3</c:v>
                </c:pt>
                <c:pt idx="126">
                  <c:v>8.3912037037037045E-3</c:v>
                </c:pt>
                <c:pt idx="127">
                  <c:v>8.4027777777777781E-3</c:v>
                </c:pt>
                <c:pt idx="128">
                  <c:v>8.4143518518518517E-3</c:v>
                </c:pt>
                <c:pt idx="129">
                  <c:v>8.4259259259259253E-3</c:v>
                </c:pt>
                <c:pt idx="130">
                  <c:v>8.4375000000000006E-3</c:v>
                </c:pt>
                <c:pt idx="131">
                  <c:v>8.4490740740740741E-3</c:v>
                </c:pt>
                <c:pt idx="132">
                  <c:v>8.4606481481481494E-3</c:v>
                </c:pt>
                <c:pt idx="133">
                  <c:v>8.4722222222222213E-3</c:v>
                </c:pt>
                <c:pt idx="134">
                  <c:v>8.4837962962962966E-3</c:v>
                </c:pt>
                <c:pt idx="135">
                  <c:v>8.4953703703703701E-3</c:v>
                </c:pt>
                <c:pt idx="136">
                  <c:v>8.5069444444444437E-3</c:v>
                </c:pt>
                <c:pt idx="137">
                  <c:v>8.518518518518519E-3</c:v>
                </c:pt>
                <c:pt idx="138">
                  <c:v>8.5300925925925926E-3</c:v>
                </c:pt>
                <c:pt idx="139">
                  <c:v>8.5416666666666679E-3</c:v>
                </c:pt>
                <c:pt idx="140">
                  <c:v>8.5532407407407415E-3</c:v>
                </c:pt>
                <c:pt idx="141">
                  <c:v>8.564814814814815E-3</c:v>
                </c:pt>
                <c:pt idx="142">
                  <c:v>8.5763888888888886E-3</c:v>
                </c:pt>
                <c:pt idx="143">
                  <c:v>8.5879629629629622E-3</c:v>
                </c:pt>
                <c:pt idx="144">
                  <c:v>8.5995370370370357E-3</c:v>
                </c:pt>
                <c:pt idx="145">
                  <c:v>8.611111111111111E-3</c:v>
                </c:pt>
                <c:pt idx="146">
                  <c:v>8.6226851851851846E-3</c:v>
                </c:pt>
                <c:pt idx="147">
                  <c:v>8.6342592592592599E-3</c:v>
                </c:pt>
                <c:pt idx="148">
                  <c:v>8.6458333333333335E-3</c:v>
                </c:pt>
                <c:pt idx="149">
                  <c:v>8.6574074074074071E-3</c:v>
                </c:pt>
                <c:pt idx="150">
                  <c:v>8.6689814814814806E-3</c:v>
                </c:pt>
                <c:pt idx="151">
                  <c:v>8.6805555555555559E-3</c:v>
                </c:pt>
                <c:pt idx="152">
                  <c:v>8.6921296296296312E-3</c:v>
                </c:pt>
                <c:pt idx="153">
                  <c:v>8.7037037037037031E-3</c:v>
                </c:pt>
                <c:pt idx="154">
                  <c:v>8.7152777777777784E-3</c:v>
                </c:pt>
                <c:pt idx="155">
                  <c:v>8.726851851851852E-3</c:v>
                </c:pt>
                <c:pt idx="156">
                  <c:v>8.7384259259259255E-3</c:v>
                </c:pt>
                <c:pt idx="157">
                  <c:v>8.7499999999999991E-3</c:v>
                </c:pt>
                <c:pt idx="158">
                  <c:v>8.7615740740740744E-3</c:v>
                </c:pt>
                <c:pt idx="159">
                  <c:v>8.773148148148148E-3</c:v>
                </c:pt>
                <c:pt idx="160">
                  <c:v>8.7847222222222233E-3</c:v>
                </c:pt>
                <c:pt idx="161">
                  <c:v>8.7962962962962968E-3</c:v>
                </c:pt>
                <c:pt idx="162">
                  <c:v>8.8078703703703704E-3</c:v>
                </c:pt>
                <c:pt idx="163">
                  <c:v>8.819444444444444E-3</c:v>
                </c:pt>
                <c:pt idx="164">
                  <c:v>8.8310185185185176E-3</c:v>
                </c:pt>
                <c:pt idx="165">
                  <c:v>8.8425925925925911E-3</c:v>
                </c:pt>
                <c:pt idx="166">
                  <c:v>8.8541666666666664E-3</c:v>
                </c:pt>
                <c:pt idx="167">
                  <c:v>8.8657407407407417E-3</c:v>
                </c:pt>
                <c:pt idx="168">
                  <c:v>8.8773148148148153E-3</c:v>
                </c:pt>
                <c:pt idx="169">
                  <c:v>8.8888888888888889E-3</c:v>
                </c:pt>
                <c:pt idx="170">
                  <c:v>8.9004629629629625E-3</c:v>
                </c:pt>
                <c:pt idx="171">
                  <c:v>8.9120370370370378E-3</c:v>
                </c:pt>
                <c:pt idx="172">
                  <c:v>8.9236111111111113E-3</c:v>
                </c:pt>
                <c:pt idx="173">
                  <c:v>8.9351851851851866E-3</c:v>
                </c:pt>
                <c:pt idx="174">
                  <c:v>8.9467592592592585E-3</c:v>
                </c:pt>
                <c:pt idx="175">
                  <c:v>8.9583333333333338E-3</c:v>
                </c:pt>
                <c:pt idx="176">
                  <c:v>8.9699074074074073E-3</c:v>
                </c:pt>
                <c:pt idx="177">
                  <c:v>8.9814814814814809E-3</c:v>
                </c:pt>
                <c:pt idx="178">
                  <c:v>8.9930555555555545E-3</c:v>
                </c:pt>
                <c:pt idx="179">
                  <c:v>9.0046296296296298E-3</c:v>
                </c:pt>
                <c:pt idx="180">
                  <c:v>9.0162037037037034E-3</c:v>
                </c:pt>
                <c:pt idx="181">
                  <c:v>9.0277777777777787E-3</c:v>
                </c:pt>
                <c:pt idx="182">
                  <c:v>9.0393518518518522E-3</c:v>
                </c:pt>
                <c:pt idx="183">
                  <c:v>9.0509259259259258E-3</c:v>
                </c:pt>
                <c:pt idx="184">
                  <c:v>9.0624999999999994E-3</c:v>
                </c:pt>
                <c:pt idx="185">
                  <c:v>9.0740740740740729E-3</c:v>
                </c:pt>
                <c:pt idx="186">
                  <c:v>9.0856481481481483E-3</c:v>
                </c:pt>
                <c:pt idx="187">
                  <c:v>9.0972222222222218E-3</c:v>
                </c:pt>
                <c:pt idx="188">
                  <c:v>9.1087962962962971E-3</c:v>
                </c:pt>
                <c:pt idx="189">
                  <c:v>9.1203703703703707E-3</c:v>
                </c:pt>
                <c:pt idx="190">
                  <c:v>9.1319444444444443E-3</c:v>
                </c:pt>
                <c:pt idx="191">
                  <c:v>9.1435185185185178E-3</c:v>
                </c:pt>
                <c:pt idx="192">
                  <c:v>9.1550925925925931E-3</c:v>
                </c:pt>
                <c:pt idx="193">
                  <c:v>9.1666666666666667E-3</c:v>
                </c:pt>
                <c:pt idx="194">
                  <c:v>9.1782407407407403E-3</c:v>
                </c:pt>
                <c:pt idx="195">
                  <c:v>9.1898148148148139E-3</c:v>
                </c:pt>
                <c:pt idx="196">
                  <c:v>9.2013888888888892E-3</c:v>
                </c:pt>
                <c:pt idx="197">
                  <c:v>9.2129629629629627E-3</c:v>
                </c:pt>
                <c:pt idx="198">
                  <c:v>9.2245370370370363E-3</c:v>
                </c:pt>
                <c:pt idx="199">
                  <c:v>9.2361111111111116E-3</c:v>
                </c:pt>
                <c:pt idx="200">
                  <c:v>9.2476851851851852E-3</c:v>
                </c:pt>
                <c:pt idx="201">
                  <c:v>9.2592592592592605E-3</c:v>
                </c:pt>
                <c:pt idx="202">
                  <c:v>9.2708333333333341E-3</c:v>
                </c:pt>
                <c:pt idx="203">
                  <c:v>9.2824074074074076E-3</c:v>
                </c:pt>
                <c:pt idx="204">
                  <c:v>9.2939814814814812E-3</c:v>
                </c:pt>
                <c:pt idx="205">
                  <c:v>9.3055555555555548E-3</c:v>
                </c:pt>
                <c:pt idx="206">
                  <c:v>9.3171296296296283E-3</c:v>
                </c:pt>
                <c:pt idx="207">
                  <c:v>9.3287037037037036E-3</c:v>
                </c:pt>
                <c:pt idx="208">
                  <c:v>9.3402777777777772E-3</c:v>
                </c:pt>
                <c:pt idx="209">
                  <c:v>9.3518518518518525E-3</c:v>
                </c:pt>
                <c:pt idx="210">
                  <c:v>9.3634259259259261E-3</c:v>
                </c:pt>
                <c:pt idx="211">
                  <c:v>9.3749999999999997E-3</c:v>
                </c:pt>
                <c:pt idx="212">
                  <c:v>9.386574074074075E-3</c:v>
                </c:pt>
                <c:pt idx="213">
                  <c:v>9.3981481481481485E-3</c:v>
                </c:pt>
                <c:pt idx="214">
                  <c:v>9.4097222222222238E-3</c:v>
                </c:pt>
                <c:pt idx="215">
                  <c:v>9.4212962962962957E-3</c:v>
                </c:pt>
                <c:pt idx="216">
                  <c:v>9.432870370370371E-3</c:v>
                </c:pt>
                <c:pt idx="217">
                  <c:v>9.4444444444444445E-3</c:v>
                </c:pt>
                <c:pt idx="218">
                  <c:v>9.4560185185185181E-3</c:v>
                </c:pt>
                <c:pt idx="219">
                  <c:v>9.4675925925925917E-3</c:v>
                </c:pt>
                <c:pt idx="220">
                  <c:v>9.479166666666667E-3</c:v>
                </c:pt>
                <c:pt idx="221">
                  <c:v>9.4907407407407406E-3</c:v>
                </c:pt>
                <c:pt idx="222">
                  <c:v>9.5023148148148159E-3</c:v>
                </c:pt>
                <c:pt idx="223">
                  <c:v>9.5138888888888894E-3</c:v>
                </c:pt>
                <c:pt idx="224">
                  <c:v>9.525462962962963E-3</c:v>
                </c:pt>
                <c:pt idx="225">
                  <c:v>9.5370370370370366E-3</c:v>
                </c:pt>
                <c:pt idx="226">
                  <c:v>9.5486111111111101E-3</c:v>
                </c:pt>
                <c:pt idx="227">
                  <c:v>9.5601851851851855E-3</c:v>
                </c:pt>
                <c:pt idx="228">
                  <c:v>9.571759259259259E-3</c:v>
                </c:pt>
                <c:pt idx="229">
                  <c:v>9.5833333333333343E-3</c:v>
                </c:pt>
                <c:pt idx="230">
                  <c:v>9.5949074074074079E-3</c:v>
                </c:pt>
                <c:pt idx="231">
                  <c:v>9.6064814814814815E-3</c:v>
                </c:pt>
                <c:pt idx="232">
                  <c:v>9.618055555555555E-3</c:v>
                </c:pt>
                <c:pt idx="233">
                  <c:v>9.6296296296296303E-3</c:v>
                </c:pt>
                <c:pt idx="234">
                  <c:v>9.6412037037037039E-3</c:v>
                </c:pt>
                <c:pt idx="235">
                  <c:v>9.6527777777777775E-3</c:v>
                </c:pt>
                <c:pt idx="236">
                  <c:v>9.6643518518518511E-3</c:v>
                </c:pt>
                <c:pt idx="237">
                  <c:v>9.6759259259259264E-3</c:v>
                </c:pt>
                <c:pt idx="238">
                  <c:v>9.6874999999999999E-3</c:v>
                </c:pt>
                <c:pt idx="239">
                  <c:v>9.6990740740740735E-3</c:v>
                </c:pt>
                <c:pt idx="240">
                  <c:v>9.7106481481481471E-3</c:v>
                </c:pt>
                <c:pt idx="241">
                  <c:v>9.7222222222222224E-3</c:v>
                </c:pt>
                <c:pt idx="242">
                  <c:v>9.7337962962962977E-3</c:v>
                </c:pt>
                <c:pt idx="243">
                  <c:v>9.7453703703703713E-3</c:v>
                </c:pt>
                <c:pt idx="244">
                  <c:v>9.7569444444444448E-3</c:v>
                </c:pt>
                <c:pt idx="245">
                  <c:v>9.7685185185185184E-3</c:v>
                </c:pt>
                <c:pt idx="246">
                  <c:v>9.780092592592592E-3</c:v>
                </c:pt>
                <c:pt idx="247">
                  <c:v>9.7916666666666655E-3</c:v>
                </c:pt>
                <c:pt idx="248">
                  <c:v>9.8032407407407408E-3</c:v>
                </c:pt>
                <c:pt idx="249">
                  <c:v>9.8148148148148144E-3</c:v>
                </c:pt>
                <c:pt idx="250">
                  <c:v>9.8263888888888897E-3</c:v>
                </c:pt>
                <c:pt idx="251">
                  <c:v>9.8379629629629633E-3</c:v>
                </c:pt>
                <c:pt idx="252">
                  <c:v>9.8495370370370369E-3</c:v>
                </c:pt>
                <c:pt idx="253">
                  <c:v>9.8611111111111104E-3</c:v>
                </c:pt>
                <c:pt idx="254">
                  <c:v>9.8726851851851857E-3</c:v>
                </c:pt>
                <c:pt idx="255">
                  <c:v>9.8842592592592576E-3</c:v>
                </c:pt>
                <c:pt idx="256">
                  <c:v>9.8958333333333329E-3</c:v>
                </c:pt>
                <c:pt idx="257">
                  <c:v>9.9074074074074082E-3</c:v>
                </c:pt>
                <c:pt idx="258">
                  <c:v>9.9189814814814817E-3</c:v>
                </c:pt>
                <c:pt idx="259">
                  <c:v>9.9305555555555553E-3</c:v>
                </c:pt>
                <c:pt idx="260">
                  <c:v>9.9421296296296289E-3</c:v>
                </c:pt>
                <c:pt idx="261">
                  <c:v>9.9537037037037042E-3</c:v>
                </c:pt>
                <c:pt idx="262">
                  <c:v>9.9652777777777778E-3</c:v>
                </c:pt>
                <c:pt idx="263">
                  <c:v>9.9768518518518531E-3</c:v>
                </c:pt>
                <c:pt idx="264">
                  <c:v>9.9884259259259266E-3</c:v>
                </c:pt>
                <c:pt idx="265">
                  <c:v>0.01</c:v>
                </c:pt>
                <c:pt idx="266">
                  <c:v>1.0011574074074074E-2</c:v>
                </c:pt>
                <c:pt idx="267">
                  <c:v>1.0023148148148147E-2</c:v>
                </c:pt>
                <c:pt idx="268">
                  <c:v>1.0034722222222221E-2</c:v>
                </c:pt>
                <c:pt idx="269">
                  <c:v>1.0046296296296296E-2</c:v>
                </c:pt>
                <c:pt idx="270">
                  <c:v>1.005787037037037E-2</c:v>
                </c:pt>
                <c:pt idx="271">
                  <c:v>1.0069444444444445E-2</c:v>
                </c:pt>
                <c:pt idx="272">
                  <c:v>1.0081018518518519E-2</c:v>
                </c:pt>
                <c:pt idx="273">
                  <c:v>1.0092592592592592E-2</c:v>
                </c:pt>
                <c:pt idx="274">
                  <c:v>1.0104166666666668E-2</c:v>
                </c:pt>
                <c:pt idx="275">
                  <c:v>1.0115740740740741E-2</c:v>
                </c:pt>
                <c:pt idx="276">
                  <c:v>1.0127314814814815E-2</c:v>
                </c:pt>
                <c:pt idx="277">
                  <c:v>1.0138888888888888E-2</c:v>
                </c:pt>
                <c:pt idx="278">
                  <c:v>1.0150462962962964E-2</c:v>
                </c:pt>
                <c:pt idx="279">
                  <c:v>1.0162037037037037E-2</c:v>
                </c:pt>
                <c:pt idx="280">
                  <c:v>1.0173611111111111E-2</c:v>
                </c:pt>
                <c:pt idx="281">
                  <c:v>1.0185185185185184E-2</c:v>
                </c:pt>
                <c:pt idx="282">
                  <c:v>1.019675925925926E-2</c:v>
                </c:pt>
                <c:pt idx="283">
                  <c:v>1.0208333333333333E-2</c:v>
                </c:pt>
                <c:pt idx="284">
                  <c:v>1.0219907407407408E-2</c:v>
                </c:pt>
                <c:pt idx="285">
                  <c:v>1.0231481481481482E-2</c:v>
                </c:pt>
                <c:pt idx="286">
                  <c:v>1.0243055555555556E-2</c:v>
                </c:pt>
                <c:pt idx="287">
                  <c:v>1.0254629629629629E-2</c:v>
                </c:pt>
                <c:pt idx="288">
                  <c:v>1.0266203703703703E-2</c:v>
                </c:pt>
                <c:pt idx="289">
                  <c:v>1.0277777777777778E-2</c:v>
                </c:pt>
                <c:pt idx="290">
                  <c:v>1.0289351851851852E-2</c:v>
                </c:pt>
                <c:pt idx="291">
                  <c:v>1.0300925925925927E-2</c:v>
                </c:pt>
                <c:pt idx="292">
                  <c:v>1.03125E-2</c:v>
                </c:pt>
                <c:pt idx="293">
                  <c:v>1.0324074074074074E-2</c:v>
                </c:pt>
                <c:pt idx="294">
                  <c:v>1.0335648148148148E-2</c:v>
                </c:pt>
                <c:pt idx="295">
                  <c:v>1.0347222222222223E-2</c:v>
                </c:pt>
                <c:pt idx="296">
                  <c:v>1.0358796296296295E-2</c:v>
                </c:pt>
                <c:pt idx="297">
                  <c:v>1.037037037037037E-2</c:v>
                </c:pt>
                <c:pt idx="298">
                  <c:v>1.0381944444444444E-2</c:v>
                </c:pt>
                <c:pt idx="299">
                  <c:v>1.0393518518518519E-2</c:v>
                </c:pt>
                <c:pt idx="300">
                  <c:v>1.0405092592592593E-2</c:v>
                </c:pt>
                <c:pt idx="301">
                  <c:v>1.0416666666666666E-2</c:v>
                </c:pt>
                <c:pt idx="302">
                  <c:v>1.042824074074074E-2</c:v>
                </c:pt>
                <c:pt idx="303">
                  <c:v>1.0439814814814813E-2</c:v>
                </c:pt>
                <c:pt idx="304">
                  <c:v>1.045138888888889E-2</c:v>
                </c:pt>
                <c:pt idx="305">
                  <c:v>1.0462962962962964E-2</c:v>
                </c:pt>
                <c:pt idx="306">
                  <c:v>1.0474537037037037E-2</c:v>
                </c:pt>
                <c:pt idx="307">
                  <c:v>1.0486111111111111E-2</c:v>
                </c:pt>
                <c:pt idx="308">
                  <c:v>1.0497685185185186E-2</c:v>
                </c:pt>
                <c:pt idx="309">
                  <c:v>1.050925925925926E-2</c:v>
                </c:pt>
                <c:pt idx="310">
                  <c:v>1.0520833333333333E-2</c:v>
                </c:pt>
                <c:pt idx="311">
                  <c:v>1.0532407407407407E-2</c:v>
                </c:pt>
                <c:pt idx="312">
                  <c:v>1.0543981481481481E-2</c:v>
                </c:pt>
                <c:pt idx="313">
                  <c:v>1.0555555555555554E-2</c:v>
                </c:pt>
                <c:pt idx="314">
                  <c:v>1.0567129629629629E-2</c:v>
                </c:pt>
                <c:pt idx="315">
                  <c:v>1.0578703703703703E-2</c:v>
                </c:pt>
                <c:pt idx="316">
                  <c:v>1.0590277777777777E-2</c:v>
                </c:pt>
                <c:pt idx="317">
                  <c:v>1.0601851851851854E-2</c:v>
                </c:pt>
                <c:pt idx="318">
                  <c:v>1.0613425925925927E-2</c:v>
                </c:pt>
                <c:pt idx="319">
                  <c:v>1.0625000000000001E-2</c:v>
                </c:pt>
                <c:pt idx="320">
                  <c:v>1.0636574074074074E-2</c:v>
                </c:pt>
                <c:pt idx="321">
                  <c:v>1.064814814814815E-2</c:v>
                </c:pt>
                <c:pt idx="322">
                  <c:v>1.0659722222222221E-2</c:v>
                </c:pt>
                <c:pt idx="323">
                  <c:v>1.0671296296296297E-2</c:v>
                </c:pt>
                <c:pt idx="324">
                  <c:v>1.068287037037037E-2</c:v>
                </c:pt>
                <c:pt idx="325">
                  <c:v>1.0694444444444444E-2</c:v>
                </c:pt>
                <c:pt idx="326">
                  <c:v>1.0706018518518517E-2</c:v>
                </c:pt>
                <c:pt idx="327">
                  <c:v>1.0717592592592593E-2</c:v>
                </c:pt>
                <c:pt idx="328">
                  <c:v>1.0729166666666666E-2</c:v>
                </c:pt>
                <c:pt idx="329">
                  <c:v>1.074074074074074E-2</c:v>
                </c:pt>
                <c:pt idx="330">
                  <c:v>1.0752314814814814E-2</c:v>
                </c:pt>
                <c:pt idx="331">
                  <c:v>1.0763888888888891E-2</c:v>
                </c:pt>
                <c:pt idx="332">
                  <c:v>1.0775462962962964E-2</c:v>
                </c:pt>
                <c:pt idx="333">
                  <c:v>1.0787037037037038E-2</c:v>
                </c:pt>
                <c:pt idx="334">
                  <c:v>1.0798611111111111E-2</c:v>
                </c:pt>
                <c:pt idx="335">
                  <c:v>1.0810185185185185E-2</c:v>
                </c:pt>
                <c:pt idx="336">
                  <c:v>1.082175925925926E-2</c:v>
                </c:pt>
                <c:pt idx="337">
                  <c:v>1.0833333333333334E-2</c:v>
                </c:pt>
                <c:pt idx="338">
                  <c:v>1.0844907407407407E-2</c:v>
                </c:pt>
                <c:pt idx="339">
                  <c:v>1.0856481481481481E-2</c:v>
                </c:pt>
                <c:pt idx="340">
                  <c:v>1.0868055555555556E-2</c:v>
                </c:pt>
                <c:pt idx="341">
                  <c:v>1.087962962962963E-2</c:v>
                </c:pt>
                <c:pt idx="342">
                  <c:v>1.0891203703703703E-2</c:v>
                </c:pt>
                <c:pt idx="343">
                  <c:v>1.0902777777777777E-2</c:v>
                </c:pt>
                <c:pt idx="344">
                  <c:v>1.091435185185185E-2</c:v>
                </c:pt>
                <c:pt idx="345">
                  <c:v>1.0925925925925924E-2</c:v>
                </c:pt>
                <c:pt idx="346">
                  <c:v>1.0937500000000001E-2</c:v>
                </c:pt>
                <c:pt idx="347">
                  <c:v>1.0949074074074075E-2</c:v>
                </c:pt>
                <c:pt idx="348">
                  <c:v>1.0960648148148148E-2</c:v>
                </c:pt>
                <c:pt idx="349">
                  <c:v>1.0972222222222223E-2</c:v>
                </c:pt>
                <c:pt idx="350">
                  <c:v>1.0983796296296297E-2</c:v>
                </c:pt>
                <c:pt idx="351">
                  <c:v>1.0995370370370371E-2</c:v>
                </c:pt>
                <c:pt idx="352">
                  <c:v>1.1006944444444444E-2</c:v>
                </c:pt>
                <c:pt idx="353">
                  <c:v>1.1018518518518518E-2</c:v>
                </c:pt>
                <c:pt idx="354">
                  <c:v>1.1030092592592591E-2</c:v>
                </c:pt>
                <c:pt idx="355">
                  <c:v>1.1030092592592591E-2</c:v>
                </c:pt>
                <c:pt idx="356">
                  <c:v>1.105324074074074E-2</c:v>
                </c:pt>
                <c:pt idx="357">
                  <c:v>1.105324074074074E-2</c:v>
                </c:pt>
                <c:pt idx="358">
                  <c:v>1.1064814814814814E-2</c:v>
                </c:pt>
                <c:pt idx="359">
                  <c:v>1.1076388888888887E-2</c:v>
                </c:pt>
                <c:pt idx="360">
                  <c:v>1.1087962962962964E-2</c:v>
                </c:pt>
                <c:pt idx="361">
                  <c:v>1.1099537037037038E-2</c:v>
                </c:pt>
                <c:pt idx="362">
                  <c:v>1.1111111111111112E-2</c:v>
                </c:pt>
                <c:pt idx="363">
                  <c:v>1.1122685185185185E-2</c:v>
                </c:pt>
                <c:pt idx="364">
                  <c:v>1.113425925925926E-2</c:v>
                </c:pt>
                <c:pt idx="365">
                  <c:v>1.1145833333333334E-2</c:v>
                </c:pt>
                <c:pt idx="366">
                  <c:v>1.1157407407407408E-2</c:v>
                </c:pt>
                <c:pt idx="367">
                  <c:v>1.1168981481481481E-2</c:v>
                </c:pt>
                <c:pt idx="368">
                  <c:v>1.1180555555555556E-2</c:v>
                </c:pt>
                <c:pt idx="369">
                  <c:v>1.119212962962963E-2</c:v>
                </c:pt>
                <c:pt idx="370">
                  <c:v>1.1203703703703704E-2</c:v>
                </c:pt>
                <c:pt idx="371">
                  <c:v>1.1215277777777777E-2</c:v>
                </c:pt>
                <c:pt idx="372">
                  <c:v>1.1226851851851854E-2</c:v>
                </c:pt>
                <c:pt idx="373">
                  <c:v>1.1238425925925928E-2</c:v>
                </c:pt>
                <c:pt idx="374">
                  <c:v>1.1249999999999998E-2</c:v>
                </c:pt>
                <c:pt idx="375">
                  <c:v>1.1261574074074071E-2</c:v>
                </c:pt>
                <c:pt idx="376">
                  <c:v>1.1273148148148148E-2</c:v>
                </c:pt>
                <c:pt idx="377">
                  <c:v>1.1284722222222222E-2</c:v>
                </c:pt>
                <c:pt idx="378">
                  <c:v>1.1296296296296296E-2</c:v>
                </c:pt>
                <c:pt idx="379">
                  <c:v>1.1307870370370371E-2</c:v>
                </c:pt>
                <c:pt idx="380">
                  <c:v>1.1319444444444444E-2</c:v>
                </c:pt>
                <c:pt idx="381">
                  <c:v>1.1331018518518518E-2</c:v>
                </c:pt>
                <c:pt idx="382">
                  <c:v>1.1342592592592592E-2</c:v>
                </c:pt>
                <c:pt idx="383">
                  <c:v>1.1354166666666667E-2</c:v>
                </c:pt>
                <c:pt idx="384">
                  <c:v>1.136574074074074E-2</c:v>
                </c:pt>
                <c:pt idx="385">
                  <c:v>1.1377314814814814E-2</c:v>
                </c:pt>
                <c:pt idx="386">
                  <c:v>1.1388888888888888E-2</c:v>
                </c:pt>
                <c:pt idx="387">
                  <c:v>1.1400462962962965E-2</c:v>
                </c:pt>
                <c:pt idx="388">
                  <c:v>1.1412037037037038E-2</c:v>
                </c:pt>
                <c:pt idx="389">
                  <c:v>1.1423611111111112E-2</c:v>
                </c:pt>
                <c:pt idx="390">
                  <c:v>1.1435185185185185E-2</c:v>
                </c:pt>
                <c:pt idx="391">
                  <c:v>1.1446759259259261E-2</c:v>
                </c:pt>
                <c:pt idx="392">
                  <c:v>1.1458333333333334E-2</c:v>
                </c:pt>
                <c:pt idx="393">
                  <c:v>1.1469907407407408E-2</c:v>
                </c:pt>
                <c:pt idx="394">
                  <c:v>1.1481481481481483E-2</c:v>
                </c:pt>
                <c:pt idx="395">
                  <c:v>1.1493055555555555E-2</c:v>
                </c:pt>
                <c:pt idx="396">
                  <c:v>1.1504629629629629E-2</c:v>
                </c:pt>
                <c:pt idx="397">
                  <c:v>1.1516203703703702E-2</c:v>
                </c:pt>
                <c:pt idx="398">
                  <c:v>1.1527777777777777E-2</c:v>
                </c:pt>
                <c:pt idx="399">
                  <c:v>1.1539351851851851E-2</c:v>
                </c:pt>
                <c:pt idx="400">
                  <c:v>1.1550925925925925E-2</c:v>
                </c:pt>
                <c:pt idx="401">
                  <c:v>1.1562499999999998E-2</c:v>
                </c:pt>
                <c:pt idx="402">
                  <c:v>1.1574074074074075E-2</c:v>
                </c:pt>
                <c:pt idx="403">
                  <c:v>1.1585648148148149E-2</c:v>
                </c:pt>
                <c:pt idx="404">
                  <c:v>1.1597222222222222E-2</c:v>
                </c:pt>
                <c:pt idx="405">
                  <c:v>1.1608796296296296E-2</c:v>
                </c:pt>
                <c:pt idx="406">
                  <c:v>1.1620370370370371E-2</c:v>
                </c:pt>
                <c:pt idx="407">
                  <c:v>1.1631944444444445E-2</c:v>
                </c:pt>
                <c:pt idx="408">
                  <c:v>1.1643518518518518E-2</c:v>
                </c:pt>
                <c:pt idx="409">
                  <c:v>1.1655092592592594E-2</c:v>
                </c:pt>
                <c:pt idx="410">
                  <c:v>1.1666666666666667E-2</c:v>
                </c:pt>
                <c:pt idx="411">
                  <c:v>1.1678240740740741E-2</c:v>
                </c:pt>
                <c:pt idx="412">
                  <c:v>1.1689814814814814E-2</c:v>
                </c:pt>
                <c:pt idx="413">
                  <c:v>1.1701388888888891E-2</c:v>
                </c:pt>
                <c:pt idx="414">
                  <c:v>1.1712962962962965E-2</c:v>
                </c:pt>
                <c:pt idx="415">
                  <c:v>1.1724537037037035E-2</c:v>
                </c:pt>
                <c:pt idx="416">
                  <c:v>1.1736111111111109E-2</c:v>
                </c:pt>
                <c:pt idx="417">
                  <c:v>1.1747685185185186E-2</c:v>
                </c:pt>
                <c:pt idx="418">
                  <c:v>1.1759259259259259E-2</c:v>
                </c:pt>
                <c:pt idx="419">
                  <c:v>1.1770833333333333E-2</c:v>
                </c:pt>
                <c:pt idx="420">
                  <c:v>1.1782407407407406E-2</c:v>
                </c:pt>
                <c:pt idx="421">
                  <c:v>1.1793981481481482E-2</c:v>
                </c:pt>
                <c:pt idx="422">
                  <c:v>1.1805555555555555E-2</c:v>
                </c:pt>
                <c:pt idx="423">
                  <c:v>1.1817129629629629E-2</c:v>
                </c:pt>
                <c:pt idx="424">
                  <c:v>1.1828703703703704E-2</c:v>
                </c:pt>
                <c:pt idx="425">
                  <c:v>1.1840277777777778E-2</c:v>
                </c:pt>
                <c:pt idx="426">
                  <c:v>1.1851851851851851E-2</c:v>
                </c:pt>
                <c:pt idx="427">
                  <c:v>1.1863425925925925E-2</c:v>
                </c:pt>
                <c:pt idx="428">
                  <c:v>1.1875000000000002E-2</c:v>
                </c:pt>
                <c:pt idx="429">
                  <c:v>1.1886574074074075E-2</c:v>
                </c:pt>
                <c:pt idx="430">
                  <c:v>1.1898148148148149E-2</c:v>
                </c:pt>
                <c:pt idx="431">
                  <c:v>1.1909722222222223E-2</c:v>
                </c:pt>
                <c:pt idx="432">
                  <c:v>1.1921296296296298E-2</c:v>
                </c:pt>
                <c:pt idx="433">
                  <c:v>1.1932870370370371E-2</c:v>
                </c:pt>
                <c:pt idx="434">
                  <c:v>1.1944444444444445E-2</c:v>
                </c:pt>
                <c:pt idx="435">
                  <c:v>1.1956018518518517E-2</c:v>
                </c:pt>
                <c:pt idx="436">
                  <c:v>1.1967592592592592E-2</c:v>
                </c:pt>
                <c:pt idx="437">
                  <c:v>1.1979166666666666E-2</c:v>
                </c:pt>
                <c:pt idx="438">
                  <c:v>1.1990740740740739E-2</c:v>
                </c:pt>
                <c:pt idx="439">
                  <c:v>1.2002314814814815E-2</c:v>
                </c:pt>
                <c:pt idx="440">
                  <c:v>1.2013888888888888E-2</c:v>
                </c:pt>
                <c:pt idx="441">
                  <c:v>1.2025462962962962E-2</c:v>
                </c:pt>
                <c:pt idx="442">
                  <c:v>1.2037037037037035E-2</c:v>
                </c:pt>
                <c:pt idx="443">
                  <c:v>1.2048611111111112E-2</c:v>
                </c:pt>
                <c:pt idx="444">
                  <c:v>1.2060185185185186E-2</c:v>
                </c:pt>
                <c:pt idx="445">
                  <c:v>1.207175925925926E-2</c:v>
                </c:pt>
                <c:pt idx="446">
                  <c:v>1.2083333333333333E-2</c:v>
                </c:pt>
                <c:pt idx="447">
                  <c:v>1.2094907407407408E-2</c:v>
                </c:pt>
                <c:pt idx="448">
                  <c:v>1.2106481481481482E-2</c:v>
                </c:pt>
                <c:pt idx="449">
                  <c:v>1.2118055555555556E-2</c:v>
                </c:pt>
                <c:pt idx="450">
                  <c:v>1.2129629629629629E-2</c:v>
                </c:pt>
                <c:pt idx="451">
                  <c:v>1.2141203703703704E-2</c:v>
                </c:pt>
                <c:pt idx="452">
                  <c:v>1.2152777777777778E-2</c:v>
                </c:pt>
                <c:pt idx="453">
                  <c:v>1.2164351851851852E-2</c:v>
                </c:pt>
                <c:pt idx="454">
                  <c:v>1.2175925925925929E-2</c:v>
                </c:pt>
                <c:pt idx="455">
                  <c:v>1.2187500000000002E-2</c:v>
                </c:pt>
                <c:pt idx="456">
                  <c:v>1.2199074074074072E-2</c:v>
                </c:pt>
                <c:pt idx="457">
                  <c:v>1.2210648148148146E-2</c:v>
                </c:pt>
                <c:pt idx="458">
                  <c:v>1.2222222222222223E-2</c:v>
                </c:pt>
                <c:pt idx="459">
                  <c:v>1.2233796296296296E-2</c:v>
                </c:pt>
                <c:pt idx="460">
                  <c:v>1.224537037037037E-2</c:v>
                </c:pt>
                <c:pt idx="461">
                  <c:v>1.2256944444444444E-2</c:v>
                </c:pt>
                <c:pt idx="462">
                  <c:v>1.2268518518518519E-2</c:v>
                </c:pt>
                <c:pt idx="463">
                  <c:v>1.2280092592592592E-2</c:v>
                </c:pt>
                <c:pt idx="464">
                  <c:v>1.2291666666666666E-2</c:v>
                </c:pt>
                <c:pt idx="465">
                  <c:v>1.230324074074074E-2</c:v>
                </c:pt>
                <c:pt idx="466">
                  <c:v>1.2314814814814815E-2</c:v>
                </c:pt>
                <c:pt idx="467">
                  <c:v>1.2326388888888888E-2</c:v>
                </c:pt>
                <c:pt idx="468">
                  <c:v>1.2337962962962962E-2</c:v>
                </c:pt>
                <c:pt idx="469">
                  <c:v>1.2349537037037039E-2</c:v>
                </c:pt>
                <c:pt idx="470">
                  <c:v>1.2361111111111113E-2</c:v>
                </c:pt>
                <c:pt idx="471">
                  <c:v>1.2372685185185186E-2</c:v>
                </c:pt>
                <c:pt idx="472">
                  <c:v>1.238425925925926E-2</c:v>
                </c:pt>
                <c:pt idx="473">
                  <c:v>1.2395833333333335E-2</c:v>
                </c:pt>
                <c:pt idx="474">
                  <c:v>1.2407407407407409E-2</c:v>
                </c:pt>
                <c:pt idx="475">
                  <c:v>1.2418981481481482E-2</c:v>
                </c:pt>
                <c:pt idx="476">
                  <c:v>1.2430555555555554E-2</c:v>
                </c:pt>
                <c:pt idx="477">
                  <c:v>1.2442129629629629E-2</c:v>
                </c:pt>
                <c:pt idx="478">
                  <c:v>1.2453703703703703E-2</c:v>
                </c:pt>
                <c:pt idx="479">
                  <c:v>1.2465277777777777E-2</c:v>
                </c:pt>
                <c:pt idx="480">
                  <c:v>1.247685185185185E-2</c:v>
                </c:pt>
                <c:pt idx="481">
                  <c:v>1.2488425925925925E-2</c:v>
                </c:pt>
                <c:pt idx="482">
                  <c:v>1.2499999999999999E-2</c:v>
                </c:pt>
                <c:pt idx="483">
                  <c:v>1.2511574074074073E-2</c:v>
                </c:pt>
                <c:pt idx="484">
                  <c:v>1.252314814814815E-2</c:v>
                </c:pt>
                <c:pt idx="485">
                  <c:v>1.2534722222222223E-2</c:v>
                </c:pt>
                <c:pt idx="486">
                  <c:v>1.2546296296296297E-2</c:v>
                </c:pt>
                <c:pt idx="487">
                  <c:v>1.255787037037037E-2</c:v>
                </c:pt>
                <c:pt idx="488">
                  <c:v>1.2569444444444446E-2</c:v>
                </c:pt>
                <c:pt idx="489">
                  <c:v>1.2581018518518519E-2</c:v>
                </c:pt>
                <c:pt idx="490">
                  <c:v>1.2592592592592593E-2</c:v>
                </c:pt>
                <c:pt idx="491">
                  <c:v>1.2604166666666666E-2</c:v>
                </c:pt>
                <c:pt idx="492">
                  <c:v>1.2615740740740742E-2</c:v>
                </c:pt>
                <c:pt idx="493">
                  <c:v>1.2627314814814815E-2</c:v>
                </c:pt>
                <c:pt idx="494">
                  <c:v>1.2638888888888889E-2</c:v>
                </c:pt>
                <c:pt idx="495">
                  <c:v>1.2650462962962962E-2</c:v>
                </c:pt>
                <c:pt idx="496">
                  <c:v>1.2662037037037039E-2</c:v>
                </c:pt>
                <c:pt idx="497">
                  <c:v>1.2673611111111109E-2</c:v>
                </c:pt>
                <c:pt idx="498">
                  <c:v>1.2685185185185183E-2</c:v>
                </c:pt>
                <c:pt idx="499">
                  <c:v>1.269675925925926E-2</c:v>
                </c:pt>
                <c:pt idx="500">
                  <c:v>1.2708333333333334E-2</c:v>
                </c:pt>
                <c:pt idx="501">
                  <c:v>1.2719907407407407E-2</c:v>
                </c:pt>
                <c:pt idx="502">
                  <c:v>1.2731481481481481E-2</c:v>
                </c:pt>
                <c:pt idx="503">
                  <c:v>1.2743055555555556E-2</c:v>
                </c:pt>
                <c:pt idx="504">
                  <c:v>1.275462962962963E-2</c:v>
                </c:pt>
                <c:pt idx="505">
                  <c:v>1.2766203703703703E-2</c:v>
                </c:pt>
                <c:pt idx="506">
                  <c:v>1.2777777777777777E-2</c:v>
                </c:pt>
                <c:pt idx="507">
                  <c:v>1.2789351851851852E-2</c:v>
                </c:pt>
                <c:pt idx="508">
                  <c:v>1.2800925925925926E-2</c:v>
                </c:pt>
                <c:pt idx="509">
                  <c:v>1.2812499999999999E-2</c:v>
                </c:pt>
                <c:pt idx="510">
                  <c:v>1.2824074074074073E-2</c:v>
                </c:pt>
                <c:pt idx="511">
                  <c:v>1.283564814814815E-2</c:v>
                </c:pt>
                <c:pt idx="512">
                  <c:v>1.2847222222222223E-2</c:v>
                </c:pt>
                <c:pt idx="513">
                  <c:v>1.2858796296296297E-2</c:v>
                </c:pt>
                <c:pt idx="514">
                  <c:v>1.2870370370370372E-2</c:v>
                </c:pt>
                <c:pt idx="515">
                  <c:v>1.2881944444444446E-2</c:v>
                </c:pt>
                <c:pt idx="516">
                  <c:v>1.2893518518518519E-2</c:v>
                </c:pt>
                <c:pt idx="517">
                  <c:v>1.2905092592592591E-2</c:v>
                </c:pt>
                <c:pt idx="518">
                  <c:v>1.2916666666666667E-2</c:v>
                </c:pt>
                <c:pt idx="519">
                  <c:v>1.292824074074074E-2</c:v>
                </c:pt>
                <c:pt idx="520">
                  <c:v>1.2939814814814814E-2</c:v>
                </c:pt>
                <c:pt idx="521">
                  <c:v>1.2951388888888887E-2</c:v>
                </c:pt>
                <c:pt idx="522">
                  <c:v>1.2962962962962963E-2</c:v>
                </c:pt>
                <c:pt idx="523">
                  <c:v>1.2974537037037036E-2</c:v>
                </c:pt>
                <c:pt idx="524">
                  <c:v>1.298611111111111E-2</c:v>
                </c:pt>
                <c:pt idx="525">
                  <c:v>1.2997685185185183E-2</c:v>
                </c:pt>
                <c:pt idx="526">
                  <c:v>1.300925925925926E-2</c:v>
                </c:pt>
                <c:pt idx="527">
                  <c:v>1.3020833333333334E-2</c:v>
                </c:pt>
                <c:pt idx="528">
                  <c:v>1.3032407407407407E-2</c:v>
                </c:pt>
                <c:pt idx="529">
                  <c:v>1.3043981481481483E-2</c:v>
                </c:pt>
                <c:pt idx="530">
                  <c:v>1.3055555555555556E-2</c:v>
                </c:pt>
                <c:pt idx="531">
                  <c:v>1.306712962962963E-2</c:v>
                </c:pt>
                <c:pt idx="532">
                  <c:v>1.3078703703703703E-2</c:v>
                </c:pt>
                <c:pt idx="533">
                  <c:v>1.3090277777777779E-2</c:v>
                </c:pt>
                <c:pt idx="534">
                  <c:v>1.3101851851851852E-2</c:v>
                </c:pt>
                <c:pt idx="535">
                  <c:v>1.3113425925925926E-2</c:v>
                </c:pt>
                <c:pt idx="536">
                  <c:v>1.3125E-2</c:v>
                </c:pt>
                <c:pt idx="537">
                  <c:v>1.3136574074074077E-2</c:v>
                </c:pt>
                <c:pt idx="538">
                  <c:v>1.3148148148148147E-2</c:v>
                </c:pt>
                <c:pt idx="539">
                  <c:v>1.315972222222222E-2</c:v>
                </c:pt>
                <c:pt idx="540">
                  <c:v>1.3171296296296294E-2</c:v>
                </c:pt>
                <c:pt idx="541">
                  <c:v>1.3182870370370371E-2</c:v>
                </c:pt>
                <c:pt idx="542">
                  <c:v>1.3194444444444444E-2</c:v>
                </c:pt>
                <c:pt idx="543">
                  <c:v>1.3206018518518518E-2</c:v>
                </c:pt>
                <c:pt idx="544">
                  <c:v>1.3217592592592593E-2</c:v>
                </c:pt>
                <c:pt idx="545">
                  <c:v>1.3229166666666667E-2</c:v>
                </c:pt>
                <c:pt idx="546">
                  <c:v>1.324074074074074E-2</c:v>
                </c:pt>
                <c:pt idx="547">
                  <c:v>1.3252314814814814E-2</c:v>
                </c:pt>
                <c:pt idx="548">
                  <c:v>1.3263888888888889E-2</c:v>
                </c:pt>
                <c:pt idx="549">
                  <c:v>1.3275462962962963E-2</c:v>
                </c:pt>
                <c:pt idx="550">
                  <c:v>1.3287037037037036E-2</c:v>
                </c:pt>
                <c:pt idx="551">
                  <c:v>1.329861111111111E-2</c:v>
                </c:pt>
                <c:pt idx="552">
                  <c:v>1.3310185185185187E-2</c:v>
                </c:pt>
                <c:pt idx="553">
                  <c:v>1.3321759259259261E-2</c:v>
                </c:pt>
                <c:pt idx="554">
                  <c:v>1.3333333333333334E-2</c:v>
                </c:pt>
                <c:pt idx="555">
                  <c:v>1.3344907407407408E-2</c:v>
                </c:pt>
                <c:pt idx="556">
                  <c:v>1.3356481481481483E-2</c:v>
                </c:pt>
                <c:pt idx="557">
                  <c:v>1.3368055555555557E-2</c:v>
                </c:pt>
                <c:pt idx="558">
                  <c:v>1.3379629629629628E-2</c:v>
                </c:pt>
                <c:pt idx="559">
                  <c:v>1.3391203703703704E-2</c:v>
                </c:pt>
                <c:pt idx="560">
                  <c:v>1.3402777777777777E-2</c:v>
                </c:pt>
                <c:pt idx="561">
                  <c:v>1.3414351851851851E-2</c:v>
                </c:pt>
                <c:pt idx="562">
                  <c:v>1.3425925925925924E-2</c:v>
                </c:pt>
                <c:pt idx="563">
                  <c:v>1.34375E-2</c:v>
                </c:pt>
                <c:pt idx="564">
                  <c:v>1.3449074074074073E-2</c:v>
                </c:pt>
                <c:pt idx="565">
                  <c:v>1.3460648148148147E-2</c:v>
                </c:pt>
                <c:pt idx="566">
                  <c:v>1.3472222222222221E-2</c:v>
                </c:pt>
                <c:pt idx="567">
                  <c:v>1.3483796296296298E-2</c:v>
                </c:pt>
                <c:pt idx="568">
                  <c:v>1.3495370370370371E-2</c:v>
                </c:pt>
                <c:pt idx="569">
                  <c:v>1.3506944444444445E-2</c:v>
                </c:pt>
                <c:pt idx="570">
                  <c:v>1.3518518518518518E-2</c:v>
                </c:pt>
                <c:pt idx="571">
                  <c:v>1.3530092592592594E-2</c:v>
                </c:pt>
                <c:pt idx="572">
                  <c:v>1.3541666666666667E-2</c:v>
                </c:pt>
                <c:pt idx="573">
                  <c:v>1.3553240740740741E-2</c:v>
                </c:pt>
                <c:pt idx="574">
                  <c:v>1.3564814814814816E-2</c:v>
                </c:pt>
                <c:pt idx="575">
                  <c:v>1.357638888888889E-2</c:v>
                </c:pt>
                <c:pt idx="576">
                  <c:v>1.3587962962962963E-2</c:v>
                </c:pt>
                <c:pt idx="577">
                  <c:v>1.3599537037037037E-2</c:v>
                </c:pt>
                <c:pt idx="578">
                  <c:v>1.3611111111111114E-2</c:v>
                </c:pt>
                <c:pt idx="579">
                  <c:v>1.3622685185185184E-2</c:v>
                </c:pt>
                <c:pt idx="580">
                  <c:v>1.3634259259259257E-2</c:v>
                </c:pt>
                <c:pt idx="581">
                  <c:v>1.3645833333333331E-2</c:v>
                </c:pt>
                <c:pt idx="582">
                  <c:v>1.3657407407407408E-2</c:v>
                </c:pt>
                <c:pt idx="583">
                  <c:v>1.3668981481481482E-2</c:v>
                </c:pt>
                <c:pt idx="584">
                  <c:v>1.3680555555555555E-2</c:v>
                </c:pt>
                <c:pt idx="585">
                  <c:v>1.3692129629629629E-2</c:v>
                </c:pt>
                <c:pt idx="586">
                  <c:v>1.3703703703703704E-2</c:v>
                </c:pt>
                <c:pt idx="587">
                  <c:v>1.3715277777777778E-2</c:v>
                </c:pt>
                <c:pt idx="588">
                  <c:v>1.3726851851851851E-2</c:v>
                </c:pt>
                <c:pt idx="589">
                  <c:v>1.3738425925925926E-2</c:v>
                </c:pt>
                <c:pt idx="590">
                  <c:v>1.375E-2</c:v>
                </c:pt>
                <c:pt idx="591">
                  <c:v>1.3761574074074074E-2</c:v>
                </c:pt>
                <c:pt idx="592">
                  <c:v>1.3773148148148147E-2</c:v>
                </c:pt>
                <c:pt idx="593">
                  <c:v>1.3784722222222224E-2</c:v>
                </c:pt>
                <c:pt idx="594">
                  <c:v>1.3796296296296298E-2</c:v>
                </c:pt>
                <c:pt idx="595">
                  <c:v>1.3807870370370371E-2</c:v>
                </c:pt>
                <c:pt idx="596">
                  <c:v>1.3819444444444445E-2</c:v>
                </c:pt>
                <c:pt idx="597">
                  <c:v>1.383101851851852E-2</c:v>
                </c:pt>
                <c:pt idx="598">
                  <c:v>1.3842592592592594E-2</c:v>
                </c:pt>
                <c:pt idx="599">
                  <c:v>1.3854166666666666E-2</c:v>
                </c:pt>
                <c:pt idx="600">
                  <c:v>1.3865740740740739E-2</c:v>
                </c:pt>
                <c:pt idx="601">
                  <c:v>1.3877314814814815E-2</c:v>
                </c:pt>
                <c:pt idx="602">
                  <c:v>1.3888888888888888E-2</c:v>
                </c:pt>
                <c:pt idx="603">
                  <c:v>1.3900462962962962E-2</c:v>
                </c:pt>
                <c:pt idx="604">
                  <c:v>1.3912037037037037E-2</c:v>
                </c:pt>
                <c:pt idx="605">
                  <c:v>1.3923611111111111E-2</c:v>
                </c:pt>
                <c:pt idx="606">
                  <c:v>1.3935185185185184E-2</c:v>
                </c:pt>
                <c:pt idx="607">
                  <c:v>1.3946759259259258E-2</c:v>
                </c:pt>
                <c:pt idx="608">
                  <c:v>1.3958333333333335E-2</c:v>
                </c:pt>
                <c:pt idx="609">
                  <c:v>1.3969907407407408E-2</c:v>
                </c:pt>
                <c:pt idx="610">
                  <c:v>1.3981481481481482E-2</c:v>
                </c:pt>
                <c:pt idx="611">
                  <c:v>1.3993055555555555E-2</c:v>
                </c:pt>
                <c:pt idx="612">
                  <c:v>1.4004629629629631E-2</c:v>
                </c:pt>
                <c:pt idx="613">
                  <c:v>1.4016203703703704E-2</c:v>
                </c:pt>
                <c:pt idx="614">
                  <c:v>1.4027777777777778E-2</c:v>
                </c:pt>
                <c:pt idx="615">
                  <c:v>1.4039351851851851E-2</c:v>
                </c:pt>
                <c:pt idx="616">
                  <c:v>1.4050925925925927E-2</c:v>
                </c:pt>
                <c:pt idx="617">
                  <c:v>1.40625E-2</c:v>
                </c:pt>
                <c:pt idx="618">
                  <c:v>1.4074074074074074E-2</c:v>
                </c:pt>
                <c:pt idx="619">
                  <c:v>1.4085648148148151E-2</c:v>
                </c:pt>
                <c:pt idx="620">
                  <c:v>1.4097222222222221E-2</c:v>
                </c:pt>
                <c:pt idx="621">
                  <c:v>1.4108796296296295E-2</c:v>
                </c:pt>
                <c:pt idx="622">
                  <c:v>1.4120370370370368E-2</c:v>
                </c:pt>
                <c:pt idx="623">
                  <c:v>1.4131944444444445E-2</c:v>
                </c:pt>
                <c:pt idx="624">
                  <c:v>1.4143518518518519E-2</c:v>
                </c:pt>
                <c:pt idx="625">
                  <c:v>1.4155092592592592E-2</c:v>
                </c:pt>
                <c:pt idx="626">
                  <c:v>1.4166666666666666E-2</c:v>
                </c:pt>
                <c:pt idx="627">
                  <c:v>1.4178240740740741E-2</c:v>
                </c:pt>
                <c:pt idx="628">
                  <c:v>1.4189814814814815E-2</c:v>
                </c:pt>
                <c:pt idx="629">
                  <c:v>1.4201388888888888E-2</c:v>
                </c:pt>
                <c:pt idx="630">
                  <c:v>1.4212962962962962E-2</c:v>
                </c:pt>
                <c:pt idx="631">
                  <c:v>1.4224537037037037E-2</c:v>
                </c:pt>
                <c:pt idx="632">
                  <c:v>1.4236111111111111E-2</c:v>
                </c:pt>
                <c:pt idx="633">
                  <c:v>1.4247685185185184E-2</c:v>
                </c:pt>
                <c:pt idx="634">
                  <c:v>1.4259259259259261E-2</c:v>
                </c:pt>
                <c:pt idx="635">
                  <c:v>1.4270833333333335E-2</c:v>
                </c:pt>
                <c:pt idx="636">
                  <c:v>1.4282407407407409E-2</c:v>
                </c:pt>
                <c:pt idx="637">
                  <c:v>1.4293981481481482E-2</c:v>
                </c:pt>
                <c:pt idx="638">
                  <c:v>1.4305555555555557E-2</c:v>
                </c:pt>
                <c:pt idx="639">
                  <c:v>1.4317129629629631E-2</c:v>
                </c:pt>
                <c:pt idx="640">
                  <c:v>1.4328703703703703E-2</c:v>
                </c:pt>
                <c:pt idx="641">
                  <c:v>1.4340277777777776E-2</c:v>
                </c:pt>
                <c:pt idx="642">
                  <c:v>1.4351851851851852E-2</c:v>
                </c:pt>
                <c:pt idx="643">
                  <c:v>1.4363425925925925E-2</c:v>
                </c:pt>
                <c:pt idx="644">
                  <c:v>1.4374999999999999E-2</c:v>
                </c:pt>
                <c:pt idx="645">
                  <c:v>1.4386574074074072E-2</c:v>
                </c:pt>
                <c:pt idx="646">
                  <c:v>1.4398148148148148E-2</c:v>
                </c:pt>
                <c:pt idx="647">
                  <c:v>1.4409722222222221E-2</c:v>
                </c:pt>
                <c:pt idx="648">
                  <c:v>1.4421296296296295E-2</c:v>
                </c:pt>
                <c:pt idx="649">
                  <c:v>1.4432870370370372E-2</c:v>
                </c:pt>
                <c:pt idx="650">
                  <c:v>1.4444444444444446E-2</c:v>
                </c:pt>
                <c:pt idx="651">
                  <c:v>1.4456018518518519E-2</c:v>
                </c:pt>
                <c:pt idx="652">
                  <c:v>1.4467592592592593E-2</c:v>
                </c:pt>
                <c:pt idx="653">
                  <c:v>1.4479166666666668E-2</c:v>
                </c:pt>
                <c:pt idx="654">
                  <c:v>1.4490740740740742E-2</c:v>
                </c:pt>
                <c:pt idx="655">
                  <c:v>1.4502314814814815E-2</c:v>
                </c:pt>
                <c:pt idx="656">
                  <c:v>1.4513888888888889E-2</c:v>
                </c:pt>
                <c:pt idx="657">
                  <c:v>1.4525462962962964E-2</c:v>
                </c:pt>
                <c:pt idx="658">
                  <c:v>1.4537037037037038E-2</c:v>
                </c:pt>
                <c:pt idx="659">
                  <c:v>1.4548611111111111E-2</c:v>
                </c:pt>
                <c:pt idx="660">
                  <c:v>1.4560185185185183E-2</c:v>
                </c:pt>
                <c:pt idx="661">
                  <c:v>1.4571759259259258E-2</c:v>
                </c:pt>
                <c:pt idx="662">
                  <c:v>1.4583333333333332E-2</c:v>
                </c:pt>
                <c:pt idx="663">
                  <c:v>1.4594907407407405E-2</c:v>
                </c:pt>
                <c:pt idx="664">
                  <c:v>1.4606481481481482E-2</c:v>
                </c:pt>
                <c:pt idx="665">
                  <c:v>1.4618055555555556E-2</c:v>
                </c:pt>
                <c:pt idx="666">
                  <c:v>1.462962962962963E-2</c:v>
                </c:pt>
                <c:pt idx="667">
                  <c:v>1.4641203703703703E-2</c:v>
                </c:pt>
                <c:pt idx="668">
                  <c:v>1.4652777777777778E-2</c:v>
                </c:pt>
                <c:pt idx="669">
                  <c:v>1.4664351851851852E-2</c:v>
                </c:pt>
                <c:pt idx="670">
                  <c:v>1.4675925925925926E-2</c:v>
                </c:pt>
                <c:pt idx="671">
                  <c:v>1.4687499999999999E-2</c:v>
                </c:pt>
                <c:pt idx="672">
                  <c:v>1.4687499999999999E-2</c:v>
                </c:pt>
                <c:pt idx="673">
                  <c:v>1.4699074074074074E-2</c:v>
                </c:pt>
                <c:pt idx="674">
                  <c:v>1.4710648148148148E-2</c:v>
                </c:pt>
                <c:pt idx="675">
                  <c:v>1.4722222222222222E-2</c:v>
                </c:pt>
                <c:pt idx="676">
                  <c:v>1.4733796296296295E-2</c:v>
                </c:pt>
                <c:pt idx="677">
                  <c:v>1.4745370370370372E-2</c:v>
                </c:pt>
                <c:pt idx="678">
                  <c:v>1.4756944444444446E-2</c:v>
                </c:pt>
                <c:pt idx="679">
                  <c:v>1.4768518518518519E-2</c:v>
                </c:pt>
                <c:pt idx="680">
                  <c:v>1.4780092592592595E-2</c:v>
                </c:pt>
                <c:pt idx="681">
                  <c:v>1.4791666666666668E-2</c:v>
                </c:pt>
                <c:pt idx="682">
                  <c:v>1.480324074074074E-2</c:v>
                </c:pt>
                <c:pt idx="683">
                  <c:v>1.4814814814814814E-2</c:v>
                </c:pt>
                <c:pt idx="684">
                  <c:v>1.4826388888888889E-2</c:v>
                </c:pt>
                <c:pt idx="685">
                  <c:v>1.4837962962962963E-2</c:v>
                </c:pt>
                <c:pt idx="686">
                  <c:v>1.4849537037037036E-2</c:v>
                </c:pt>
                <c:pt idx="687">
                  <c:v>1.486111111111111E-2</c:v>
                </c:pt>
                <c:pt idx="688">
                  <c:v>1.4872685185185185E-2</c:v>
                </c:pt>
                <c:pt idx="689">
                  <c:v>1.4884259259259259E-2</c:v>
                </c:pt>
                <c:pt idx="690">
                  <c:v>1.4895833333333332E-2</c:v>
                </c:pt>
                <c:pt idx="691">
                  <c:v>1.4907407407407406E-2</c:v>
                </c:pt>
                <c:pt idx="692">
                  <c:v>1.4918981481481483E-2</c:v>
                </c:pt>
                <c:pt idx="693">
                  <c:v>1.4930555555555556E-2</c:v>
                </c:pt>
                <c:pt idx="694">
                  <c:v>1.494212962962963E-2</c:v>
                </c:pt>
                <c:pt idx="695">
                  <c:v>1.4953703703703705E-2</c:v>
                </c:pt>
                <c:pt idx="696">
                  <c:v>1.4965277777777779E-2</c:v>
                </c:pt>
                <c:pt idx="697">
                  <c:v>1.4976851851851852E-2</c:v>
                </c:pt>
                <c:pt idx="698">
                  <c:v>1.4988425925925926E-2</c:v>
                </c:pt>
                <c:pt idx="699">
                  <c:v>1.5000000000000001E-2</c:v>
                </c:pt>
                <c:pt idx="700">
                  <c:v>1.5011574074074075E-2</c:v>
                </c:pt>
                <c:pt idx="701">
                  <c:v>1.5023148148148148E-2</c:v>
                </c:pt>
                <c:pt idx="702">
                  <c:v>1.503472222222222E-2</c:v>
                </c:pt>
                <c:pt idx="703">
                  <c:v>1.5046296296296295E-2</c:v>
                </c:pt>
                <c:pt idx="704">
                  <c:v>1.5057870370370369E-2</c:v>
                </c:pt>
                <c:pt idx="705">
                  <c:v>1.5069444444444443E-2</c:v>
                </c:pt>
                <c:pt idx="706">
                  <c:v>1.5081018518518516E-2</c:v>
                </c:pt>
                <c:pt idx="707">
                  <c:v>1.5092592592592593E-2</c:v>
                </c:pt>
                <c:pt idx="708">
                  <c:v>1.5104166666666667E-2</c:v>
                </c:pt>
                <c:pt idx="709">
                  <c:v>1.511574074074074E-2</c:v>
                </c:pt>
                <c:pt idx="710">
                  <c:v>1.5127314814814816E-2</c:v>
                </c:pt>
                <c:pt idx="711">
                  <c:v>1.5138888888888889E-2</c:v>
                </c:pt>
                <c:pt idx="712">
                  <c:v>1.5150462962962963E-2</c:v>
                </c:pt>
                <c:pt idx="713">
                  <c:v>1.5162037037037036E-2</c:v>
                </c:pt>
                <c:pt idx="714">
                  <c:v>1.5173611111111112E-2</c:v>
                </c:pt>
                <c:pt idx="715">
                  <c:v>1.5185185185185185E-2</c:v>
                </c:pt>
                <c:pt idx="716">
                  <c:v>1.5196759259259259E-2</c:v>
                </c:pt>
                <c:pt idx="717">
                  <c:v>1.5208333333333332E-2</c:v>
                </c:pt>
                <c:pt idx="718">
                  <c:v>1.5219907407407409E-2</c:v>
                </c:pt>
                <c:pt idx="719">
                  <c:v>1.5231481481481483E-2</c:v>
                </c:pt>
                <c:pt idx="720">
                  <c:v>1.5243055555555557E-2</c:v>
                </c:pt>
                <c:pt idx="721">
                  <c:v>1.525462962962963E-2</c:v>
                </c:pt>
                <c:pt idx="722">
                  <c:v>1.5266203703703705E-2</c:v>
                </c:pt>
                <c:pt idx="723">
                  <c:v>1.5277777777777777E-2</c:v>
                </c:pt>
                <c:pt idx="724">
                  <c:v>1.5289351851851851E-2</c:v>
                </c:pt>
                <c:pt idx="725">
                  <c:v>1.5300925925925926E-2</c:v>
                </c:pt>
                <c:pt idx="726">
                  <c:v>1.53125E-2</c:v>
                </c:pt>
                <c:pt idx="727">
                  <c:v>1.5324074074074073E-2</c:v>
                </c:pt>
                <c:pt idx="728">
                  <c:v>1.5335648148148147E-2</c:v>
                </c:pt>
                <c:pt idx="729">
                  <c:v>1.5347222222222222E-2</c:v>
                </c:pt>
                <c:pt idx="730">
                  <c:v>1.5358796296296296E-2</c:v>
                </c:pt>
                <c:pt idx="731">
                  <c:v>1.5370370370370369E-2</c:v>
                </c:pt>
                <c:pt idx="732">
                  <c:v>1.5381944444444443E-2</c:v>
                </c:pt>
                <c:pt idx="733">
                  <c:v>1.539351851851852E-2</c:v>
                </c:pt>
                <c:pt idx="734">
                  <c:v>1.5405092592592593E-2</c:v>
                </c:pt>
                <c:pt idx="735">
                  <c:v>1.5416666666666667E-2</c:v>
                </c:pt>
                <c:pt idx="736">
                  <c:v>1.5428240740740741E-2</c:v>
                </c:pt>
                <c:pt idx="737">
                  <c:v>1.5439814814814816E-2</c:v>
                </c:pt>
                <c:pt idx="738">
                  <c:v>1.545138888888889E-2</c:v>
                </c:pt>
                <c:pt idx="739">
                  <c:v>1.5462962962962963E-2</c:v>
                </c:pt>
                <c:pt idx="740">
                  <c:v>1.5474537037037038E-2</c:v>
                </c:pt>
                <c:pt idx="741">
                  <c:v>1.5486111111111112E-2</c:v>
                </c:pt>
                <c:pt idx="742">
                  <c:v>1.5497685185185186E-2</c:v>
                </c:pt>
                <c:pt idx="743">
                  <c:v>1.5509259259259257E-2</c:v>
                </c:pt>
                <c:pt idx="744">
                  <c:v>1.5520833333333333E-2</c:v>
                </c:pt>
                <c:pt idx="745">
                  <c:v>1.5532407407407406E-2</c:v>
                </c:pt>
                <c:pt idx="746">
                  <c:v>1.554398148148148E-2</c:v>
                </c:pt>
                <c:pt idx="747">
                  <c:v>1.5555555555555553E-2</c:v>
                </c:pt>
                <c:pt idx="748">
                  <c:v>1.556712962962963E-2</c:v>
                </c:pt>
                <c:pt idx="749">
                  <c:v>1.5578703703703704E-2</c:v>
                </c:pt>
                <c:pt idx="750">
                  <c:v>1.5590277777777778E-2</c:v>
                </c:pt>
                <c:pt idx="751">
                  <c:v>1.5601851851851851E-2</c:v>
                </c:pt>
                <c:pt idx="752">
                  <c:v>1.5613425925925926E-2</c:v>
                </c:pt>
                <c:pt idx="753">
                  <c:v>1.5625E-2</c:v>
                </c:pt>
                <c:pt idx="754">
                  <c:v>1.5636574074074074E-2</c:v>
                </c:pt>
                <c:pt idx="755">
                  <c:v>1.5648148148148151E-2</c:v>
                </c:pt>
                <c:pt idx="756">
                  <c:v>1.5659722222222224E-2</c:v>
                </c:pt>
                <c:pt idx="757">
                  <c:v>1.5671296296296298E-2</c:v>
                </c:pt>
                <c:pt idx="758">
                  <c:v>1.5682870370370371E-2</c:v>
                </c:pt>
                <c:pt idx="759">
                  <c:v>1.5694444444444445E-2</c:v>
                </c:pt>
                <c:pt idx="760">
                  <c:v>1.5706018518518518E-2</c:v>
                </c:pt>
                <c:pt idx="761">
                  <c:v>1.5717592592592592E-2</c:v>
                </c:pt>
                <c:pt idx="762">
                  <c:v>1.5729166666666666E-2</c:v>
                </c:pt>
                <c:pt idx="763">
                  <c:v>1.5740740740740743E-2</c:v>
                </c:pt>
                <c:pt idx="764">
                  <c:v>1.5752314814814813E-2</c:v>
                </c:pt>
                <c:pt idx="765">
                  <c:v>1.5763888888888886E-2</c:v>
                </c:pt>
                <c:pt idx="766">
                  <c:v>1.577546296296296E-2</c:v>
                </c:pt>
                <c:pt idx="767">
                  <c:v>1.5787037037037037E-2</c:v>
                </c:pt>
                <c:pt idx="768">
                  <c:v>1.579861111111111E-2</c:v>
                </c:pt>
                <c:pt idx="769">
                  <c:v>1.5810185185185184E-2</c:v>
                </c:pt>
                <c:pt idx="770">
                  <c:v>1.5821759259259261E-2</c:v>
                </c:pt>
                <c:pt idx="771">
                  <c:v>1.5833333333333335E-2</c:v>
                </c:pt>
                <c:pt idx="772">
                  <c:v>1.5844907407407408E-2</c:v>
                </c:pt>
                <c:pt idx="773">
                  <c:v>1.5856481481481482E-2</c:v>
                </c:pt>
                <c:pt idx="774">
                  <c:v>1.5868055555555555E-2</c:v>
                </c:pt>
                <c:pt idx="775">
                  <c:v>1.5879629629629629E-2</c:v>
                </c:pt>
                <c:pt idx="776">
                  <c:v>1.5891203703703703E-2</c:v>
                </c:pt>
                <c:pt idx="777">
                  <c:v>1.5902777777777776E-2</c:v>
                </c:pt>
                <c:pt idx="778">
                  <c:v>1.5914351851851853E-2</c:v>
                </c:pt>
                <c:pt idx="779">
                  <c:v>1.5925925925925927E-2</c:v>
                </c:pt>
                <c:pt idx="780">
                  <c:v>1.59375E-2</c:v>
                </c:pt>
                <c:pt idx="781">
                  <c:v>1.5949074074074074E-2</c:v>
                </c:pt>
                <c:pt idx="782">
                  <c:v>1.5960648148148151E-2</c:v>
                </c:pt>
                <c:pt idx="783">
                  <c:v>1.5972222222222224E-2</c:v>
                </c:pt>
                <c:pt idx="784">
                  <c:v>1.5983796296296295E-2</c:v>
                </c:pt>
                <c:pt idx="785">
                  <c:v>1.5995370370370372E-2</c:v>
                </c:pt>
                <c:pt idx="786">
                  <c:v>1.6006944444444445E-2</c:v>
                </c:pt>
                <c:pt idx="787">
                  <c:v>1.6018518518518519E-2</c:v>
                </c:pt>
                <c:pt idx="788">
                  <c:v>1.6030092592592592E-2</c:v>
                </c:pt>
                <c:pt idx="789">
                  <c:v>1.6041666666666666E-2</c:v>
                </c:pt>
                <c:pt idx="790">
                  <c:v>1.6053240740740739E-2</c:v>
                </c:pt>
                <c:pt idx="791">
                  <c:v>1.6064814814814813E-2</c:v>
                </c:pt>
                <c:pt idx="792">
                  <c:v>1.6076388888888887E-2</c:v>
                </c:pt>
                <c:pt idx="793">
                  <c:v>1.6087962962962964E-2</c:v>
                </c:pt>
                <c:pt idx="794">
                  <c:v>1.6099537037037037E-2</c:v>
                </c:pt>
                <c:pt idx="795">
                  <c:v>1.6111111111111111E-2</c:v>
                </c:pt>
                <c:pt idx="796">
                  <c:v>1.6122685185185184E-2</c:v>
                </c:pt>
                <c:pt idx="797">
                  <c:v>1.6134259259259261E-2</c:v>
                </c:pt>
                <c:pt idx="798">
                  <c:v>1.6145833333333335E-2</c:v>
                </c:pt>
                <c:pt idx="799">
                  <c:v>1.6157407407407409E-2</c:v>
                </c:pt>
                <c:pt idx="800">
                  <c:v>1.6168981481481482E-2</c:v>
                </c:pt>
                <c:pt idx="801">
                  <c:v>1.6180555555555556E-2</c:v>
                </c:pt>
                <c:pt idx="802">
                  <c:v>1.6192129629629629E-2</c:v>
                </c:pt>
                <c:pt idx="803">
                  <c:v>1.6203703703703703E-2</c:v>
                </c:pt>
                <c:pt idx="804">
                  <c:v>1.621527777777778E-2</c:v>
                </c:pt>
                <c:pt idx="805">
                  <c:v>1.622685185185185E-2</c:v>
                </c:pt>
                <c:pt idx="806">
                  <c:v>1.6238425925925924E-2</c:v>
                </c:pt>
                <c:pt idx="807">
                  <c:v>1.6249999999999997E-2</c:v>
                </c:pt>
                <c:pt idx="808">
                  <c:v>1.6261574074074074E-2</c:v>
                </c:pt>
                <c:pt idx="809">
                  <c:v>1.6273148148148148E-2</c:v>
                </c:pt>
                <c:pt idx="810">
                  <c:v>1.6284722222222221E-2</c:v>
                </c:pt>
                <c:pt idx="811">
                  <c:v>1.6296296296296295E-2</c:v>
                </c:pt>
                <c:pt idx="812">
                  <c:v>1.6307870370370372E-2</c:v>
                </c:pt>
                <c:pt idx="813">
                  <c:v>1.6319444444444445E-2</c:v>
                </c:pt>
                <c:pt idx="814">
                  <c:v>1.6331018518518519E-2</c:v>
                </c:pt>
                <c:pt idx="815">
                  <c:v>1.6342592592592593E-2</c:v>
                </c:pt>
                <c:pt idx="816">
                  <c:v>1.6354166666666666E-2</c:v>
                </c:pt>
                <c:pt idx="817">
                  <c:v>1.636574074074074E-2</c:v>
                </c:pt>
                <c:pt idx="818">
                  <c:v>1.6377314814814813E-2</c:v>
                </c:pt>
                <c:pt idx="819">
                  <c:v>1.638888888888889E-2</c:v>
                </c:pt>
                <c:pt idx="820">
                  <c:v>1.6400462962962964E-2</c:v>
                </c:pt>
                <c:pt idx="821">
                  <c:v>1.6412037037037037E-2</c:v>
                </c:pt>
                <c:pt idx="822">
                  <c:v>1.6423611111111111E-2</c:v>
                </c:pt>
                <c:pt idx="823">
                  <c:v>1.6435185185185188E-2</c:v>
                </c:pt>
                <c:pt idx="824">
                  <c:v>1.6446759259259262E-2</c:v>
                </c:pt>
                <c:pt idx="825">
                  <c:v>1.6458333333333332E-2</c:v>
                </c:pt>
                <c:pt idx="826">
                  <c:v>1.6469907407407405E-2</c:v>
                </c:pt>
                <c:pt idx="827">
                  <c:v>1.6481481481481482E-2</c:v>
                </c:pt>
                <c:pt idx="828">
                  <c:v>1.6493055555555556E-2</c:v>
                </c:pt>
                <c:pt idx="829">
                  <c:v>1.650462962962963E-2</c:v>
                </c:pt>
                <c:pt idx="830">
                  <c:v>1.6516203703703703E-2</c:v>
                </c:pt>
                <c:pt idx="831">
                  <c:v>1.6527777777777777E-2</c:v>
                </c:pt>
                <c:pt idx="832">
                  <c:v>1.653935185185185E-2</c:v>
                </c:pt>
                <c:pt idx="833">
                  <c:v>1.6550925925925924E-2</c:v>
                </c:pt>
                <c:pt idx="834">
                  <c:v>1.6562500000000001E-2</c:v>
                </c:pt>
                <c:pt idx="835">
                  <c:v>1.6574074074074074E-2</c:v>
                </c:pt>
                <c:pt idx="836">
                  <c:v>1.6585648148148148E-2</c:v>
                </c:pt>
                <c:pt idx="837">
                  <c:v>1.6597222222222222E-2</c:v>
                </c:pt>
                <c:pt idx="838">
                  <c:v>1.6608796296296299E-2</c:v>
                </c:pt>
                <c:pt idx="839">
                  <c:v>1.6620370370370372E-2</c:v>
                </c:pt>
                <c:pt idx="840">
                  <c:v>1.6631944444444446E-2</c:v>
                </c:pt>
                <c:pt idx="841">
                  <c:v>1.6643518518518519E-2</c:v>
                </c:pt>
                <c:pt idx="842">
                  <c:v>1.6655092592592593E-2</c:v>
                </c:pt>
                <c:pt idx="843">
                  <c:v>1.6666666666666666E-2</c:v>
                </c:pt>
                <c:pt idx="844">
                  <c:v>1.667824074074074E-2</c:v>
                </c:pt>
                <c:pt idx="845">
                  <c:v>1.6689814814814817E-2</c:v>
                </c:pt>
                <c:pt idx="846">
                  <c:v>1.6701388888888887E-2</c:v>
                </c:pt>
                <c:pt idx="847">
                  <c:v>1.6712962962962961E-2</c:v>
                </c:pt>
                <c:pt idx="848">
                  <c:v>1.6724537037037034E-2</c:v>
                </c:pt>
                <c:pt idx="849">
                  <c:v>1.6736111111111111E-2</c:v>
                </c:pt>
                <c:pt idx="850">
                  <c:v>1.6747685185185185E-2</c:v>
                </c:pt>
                <c:pt idx="851">
                  <c:v>1.6759259259259258E-2</c:v>
                </c:pt>
                <c:pt idx="852">
                  <c:v>1.6770833333333332E-2</c:v>
                </c:pt>
                <c:pt idx="853">
                  <c:v>1.6782407407407409E-2</c:v>
                </c:pt>
                <c:pt idx="854">
                  <c:v>1.6793981481481483E-2</c:v>
                </c:pt>
                <c:pt idx="855">
                  <c:v>1.6805555555555556E-2</c:v>
                </c:pt>
                <c:pt idx="856">
                  <c:v>1.681712962962963E-2</c:v>
                </c:pt>
                <c:pt idx="857">
                  <c:v>1.6828703703703703E-2</c:v>
                </c:pt>
                <c:pt idx="858">
                  <c:v>1.6840277777777777E-2</c:v>
                </c:pt>
                <c:pt idx="859">
                  <c:v>1.6851851851851851E-2</c:v>
                </c:pt>
                <c:pt idx="860">
                  <c:v>1.6863425925925928E-2</c:v>
                </c:pt>
                <c:pt idx="861">
                  <c:v>1.6875000000000001E-2</c:v>
                </c:pt>
                <c:pt idx="862">
                  <c:v>1.6886574074074075E-2</c:v>
                </c:pt>
                <c:pt idx="863">
                  <c:v>1.6898148148148148E-2</c:v>
                </c:pt>
                <c:pt idx="864">
                  <c:v>1.6909722222222225E-2</c:v>
                </c:pt>
                <c:pt idx="865">
                  <c:v>1.6921296296296299E-2</c:v>
                </c:pt>
                <c:pt idx="866">
                  <c:v>1.6932870370370369E-2</c:v>
                </c:pt>
                <c:pt idx="867">
                  <c:v>1.6944444444444443E-2</c:v>
                </c:pt>
                <c:pt idx="868">
                  <c:v>1.695601851851852E-2</c:v>
                </c:pt>
                <c:pt idx="869">
                  <c:v>1.6967592592592593E-2</c:v>
                </c:pt>
                <c:pt idx="870">
                  <c:v>1.6979166666666667E-2</c:v>
                </c:pt>
                <c:pt idx="871">
                  <c:v>1.699074074074074E-2</c:v>
                </c:pt>
                <c:pt idx="872">
                  <c:v>1.7002314814814814E-2</c:v>
                </c:pt>
                <c:pt idx="873">
                  <c:v>1.7013888888888887E-2</c:v>
                </c:pt>
                <c:pt idx="874">
                  <c:v>1.7025462962962961E-2</c:v>
                </c:pt>
                <c:pt idx="875">
                  <c:v>1.7037037037037038E-2</c:v>
                </c:pt>
                <c:pt idx="876">
                  <c:v>1.7048611111111112E-2</c:v>
                </c:pt>
                <c:pt idx="877">
                  <c:v>1.7060185185185185E-2</c:v>
                </c:pt>
                <c:pt idx="878">
                  <c:v>1.7071759259259259E-2</c:v>
                </c:pt>
                <c:pt idx="879">
                  <c:v>1.7083333333333336E-2</c:v>
                </c:pt>
                <c:pt idx="880">
                  <c:v>1.7094907407407409E-2</c:v>
                </c:pt>
                <c:pt idx="881">
                  <c:v>1.7106481481481483E-2</c:v>
                </c:pt>
                <c:pt idx="882">
                  <c:v>1.7118055555555556E-2</c:v>
                </c:pt>
                <c:pt idx="883">
                  <c:v>1.712962962962963E-2</c:v>
                </c:pt>
                <c:pt idx="884">
                  <c:v>1.7141203703703704E-2</c:v>
                </c:pt>
                <c:pt idx="885">
                  <c:v>1.7152777777777777E-2</c:v>
                </c:pt>
                <c:pt idx="886">
                  <c:v>1.7164351851851851E-2</c:v>
                </c:pt>
                <c:pt idx="887">
                  <c:v>1.7175925925925924E-2</c:v>
                </c:pt>
                <c:pt idx="888">
                  <c:v>1.7187499999999998E-2</c:v>
                </c:pt>
                <c:pt idx="889">
                  <c:v>1.7199074074074071E-2</c:v>
                </c:pt>
                <c:pt idx="890">
                  <c:v>1.7210648148148149E-2</c:v>
                </c:pt>
                <c:pt idx="891">
                  <c:v>1.7222222222222222E-2</c:v>
                </c:pt>
                <c:pt idx="892">
                  <c:v>1.7233796296296296E-2</c:v>
                </c:pt>
                <c:pt idx="893">
                  <c:v>1.7245370370370369E-2</c:v>
                </c:pt>
                <c:pt idx="894">
                  <c:v>1.7256944444444446E-2</c:v>
                </c:pt>
                <c:pt idx="895">
                  <c:v>1.726851851851852E-2</c:v>
                </c:pt>
                <c:pt idx="896">
                  <c:v>1.7280092592592593E-2</c:v>
                </c:pt>
                <c:pt idx="897">
                  <c:v>1.7291666666666667E-2</c:v>
                </c:pt>
                <c:pt idx="898">
                  <c:v>1.7303240740740741E-2</c:v>
                </c:pt>
                <c:pt idx="899">
                  <c:v>1.7314814814814814E-2</c:v>
                </c:pt>
                <c:pt idx="900">
                  <c:v>1.7326388888888888E-2</c:v>
                </c:pt>
                <c:pt idx="901">
                  <c:v>1.7337962962962961E-2</c:v>
                </c:pt>
                <c:pt idx="902">
                  <c:v>1.7349537037037038E-2</c:v>
                </c:pt>
                <c:pt idx="903">
                  <c:v>1.7361111111111112E-2</c:v>
                </c:pt>
                <c:pt idx="904">
                  <c:v>1.7372685185185185E-2</c:v>
                </c:pt>
                <c:pt idx="905">
                  <c:v>1.7384259259259262E-2</c:v>
                </c:pt>
                <c:pt idx="906">
                  <c:v>1.7395833333333336E-2</c:v>
                </c:pt>
                <c:pt idx="907">
                  <c:v>1.7407407407407406E-2</c:v>
                </c:pt>
                <c:pt idx="908">
                  <c:v>1.741898148148148E-2</c:v>
                </c:pt>
                <c:pt idx="909">
                  <c:v>1.7430555555555557E-2</c:v>
                </c:pt>
                <c:pt idx="910">
                  <c:v>1.744212962962963E-2</c:v>
                </c:pt>
                <c:pt idx="911">
                  <c:v>1.7453703703703704E-2</c:v>
                </c:pt>
                <c:pt idx="912">
                  <c:v>1.7465277777777777E-2</c:v>
                </c:pt>
                <c:pt idx="913">
                  <c:v>1.7476851851851851E-2</c:v>
                </c:pt>
                <c:pt idx="914">
                  <c:v>1.7488425925925925E-2</c:v>
                </c:pt>
                <c:pt idx="915">
                  <c:v>1.7499999999999998E-2</c:v>
                </c:pt>
                <c:pt idx="916">
                  <c:v>1.7511574074074072E-2</c:v>
                </c:pt>
                <c:pt idx="917">
                  <c:v>1.7523148148148149E-2</c:v>
                </c:pt>
                <c:pt idx="918">
                  <c:v>1.7534722222222222E-2</c:v>
                </c:pt>
                <c:pt idx="919">
                  <c:v>1.7546296296296296E-2</c:v>
                </c:pt>
                <c:pt idx="920">
                  <c:v>1.7557870370370373E-2</c:v>
                </c:pt>
                <c:pt idx="921">
                  <c:v>1.7569444444444447E-2</c:v>
                </c:pt>
                <c:pt idx="922">
                  <c:v>1.758101851851852E-2</c:v>
                </c:pt>
                <c:pt idx="923">
                  <c:v>1.7592592592592594E-2</c:v>
                </c:pt>
                <c:pt idx="924">
                  <c:v>1.7604166666666667E-2</c:v>
                </c:pt>
                <c:pt idx="925">
                  <c:v>1.7615740740740741E-2</c:v>
                </c:pt>
                <c:pt idx="926">
                  <c:v>1.7627314814814814E-2</c:v>
                </c:pt>
                <c:pt idx="927">
                  <c:v>1.7638888888888888E-2</c:v>
                </c:pt>
                <c:pt idx="928">
                  <c:v>1.7650462962962962E-2</c:v>
                </c:pt>
                <c:pt idx="929">
                  <c:v>1.7662037037037035E-2</c:v>
                </c:pt>
                <c:pt idx="930">
                  <c:v>1.7673611111111109E-2</c:v>
                </c:pt>
                <c:pt idx="931">
                  <c:v>1.7685185185185182E-2</c:v>
                </c:pt>
                <c:pt idx="932">
                  <c:v>1.7696759259259259E-2</c:v>
                </c:pt>
                <c:pt idx="933">
                  <c:v>1.7708333333333333E-2</c:v>
                </c:pt>
                <c:pt idx="934">
                  <c:v>1.7719907407407406E-2</c:v>
                </c:pt>
                <c:pt idx="935">
                  <c:v>1.7731481481481483E-2</c:v>
                </c:pt>
                <c:pt idx="936">
                  <c:v>1.7743055555555557E-2</c:v>
                </c:pt>
                <c:pt idx="937">
                  <c:v>1.7754629629629631E-2</c:v>
                </c:pt>
                <c:pt idx="938">
                  <c:v>1.7766203703703704E-2</c:v>
                </c:pt>
                <c:pt idx="939">
                  <c:v>1.7777777777777778E-2</c:v>
                </c:pt>
                <c:pt idx="940">
                  <c:v>1.7789351851851851E-2</c:v>
                </c:pt>
                <c:pt idx="941">
                  <c:v>1.7800925925925925E-2</c:v>
                </c:pt>
                <c:pt idx="942">
                  <c:v>1.7812499999999998E-2</c:v>
                </c:pt>
                <c:pt idx="943">
                  <c:v>1.7824074074074076E-2</c:v>
                </c:pt>
                <c:pt idx="944">
                  <c:v>1.7835648148148149E-2</c:v>
                </c:pt>
                <c:pt idx="945">
                  <c:v>1.7847222222222223E-2</c:v>
                </c:pt>
                <c:pt idx="946">
                  <c:v>1.7858796296296296E-2</c:v>
                </c:pt>
                <c:pt idx="947">
                  <c:v>1.7870370370370373E-2</c:v>
                </c:pt>
                <c:pt idx="948">
                  <c:v>1.7881944444444443E-2</c:v>
                </c:pt>
                <c:pt idx="949">
                  <c:v>1.7893518518518517E-2</c:v>
                </c:pt>
                <c:pt idx="950">
                  <c:v>1.7905092592592594E-2</c:v>
                </c:pt>
                <c:pt idx="951">
                  <c:v>1.7916666666666668E-2</c:v>
                </c:pt>
                <c:pt idx="952">
                  <c:v>1.7928240740740741E-2</c:v>
                </c:pt>
                <c:pt idx="953">
                  <c:v>1.7939814814814815E-2</c:v>
                </c:pt>
                <c:pt idx="954">
                  <c:v>1.7951388888888888E-2</c:v>
                </c:pt>
                <c:pt idx="955">
                  <c:v>1.7962962962962962E-2</c:v>
                </c:pt>
                <c:pt idx="956">
                  <c:v>1.7974537037037035E-2</c:v>
                </c:pt>
                <c:pt idx="957">
                  <c:v>1.7986111111111109E-2</c:v>
                </c:pt>
                <c:pt idx="958">
                  <c:v>1.7997685185185186E-2</c:v>
                </c:pt>
                <c:pt idx="959">
                  <c:v>1.800925925925926E-2</c:v>
                </c:pt>
                <c:pt idx="960">
                  <c:v>1.8020833333333333E-2</c:v>
                </c:pt>
                <c:pt idx="961">
                  <c:v>1.8032407407407407E-2</c:v>
                </c:pt>
                <c:pt idx="962">
                  <c:v>1.8043981481481484E-2</c:v>
                </c:pt>
                <c:pt idx="963">
                  <c:v>1.8055555555555557E-2</c:v>
                </c:pt>
                <c:pt idx="964">
                  <c:v>1.8067129629629631E-2</c:v>
                </c:pt>
                <c:pt idx="965">
                  <c:v>1.8078703703703704E-2</c:v>
                </c:pt>
                <c:pt idx="966">
                  <c:v>1.8090277777777778E-2</c:v>
                </c:pt>
                <c:pt idx="967">
                  <c:v>1.8101851851851852E-2</c:v>
                </c:pt>
                <c:pt idx="968">
                  <c:v>1.8113425925925925E-2</c:v>
                </c:pt>
                <c:pt idx="969">
                  <c:v>1.8124999999999999E-2</c:v>
                </c:pt>
                <c:pt idx="970">
                  <c:v>1.8136574074074072E-2</c:v>
                </c:pt>
                <c:pt idx="971">
                  <c:v>1.8148148148148146E-2</c:v>
                </c:pt>
                <c:pt idx="972">
                  <c:v>1.8159722222222219E-2</c:v>
                </c:pt>
                <c:pt idx="973">
                  <c:v>1.8171296296296297E-2</c:v>
                </c:pt>
                <c:pt idx="974">
                  <c:v>1.818287037037037E-2</c:v>
                </c:pt>
                <c:pt idx="975">
                  <c:v>1.8194444444444444E-2</c:v>
                </c:pt>
                <c:pt idx="976">
                  <c:v>1.8206018518518517E-2</c:v>
                </c:pt>
                <c:pt idx="977">
                  <c:v>1.8217592592592594E-2</c:v>
                </c:pt>
                <c:pt idx="978">
                  <c:v>1.8229166666666668E-2</c:v>
                </c:pt>
                <c:pt idx="979">
                  <c:v>1.8240740740740741E-2</c:v>
                </c:pt>
                <c:pt idx="980">
                  <c:v>1.8252314814814815E-2</c:v>
                </c:pt>
                <c:pt idx="981">
                  <c:v>1.8263888888888889E-2</c:v>
                </c:pt>
                <c:pt idx="982">
                  <c:v>1.8275462962962962E-2</c:v>
                </c:pt>
                <c:pt idx="983">
                  <c:v>1.8275462962962962E-2</c:v>
                </c:pt>
                <c:pt idx="984">
                  <c:v>1.8287037037037036E-2</c:v>
                </c:pt>
                <c:pt idx="985">
                  <c:v>1.8298611111111113E-2</c:v>
                </c:pt>
                <c:pt idx="986">
                  <c:v>1.8310185185185186E-2</c:v>
                </c:pt>
                <c:pt idx="987">
                  <c:v>1.832175925925926E-2</c:v>
                </c:pt>
                <c:pt idx="988">
                  <c:v>1.8333333333333333E-2</c:v>
                </c:pt>
                <c:pt idx="989">
                  <c:v>1.834490740740741E-2</c:v>
                </c:pt>
                <c:pt idx="990">
                  <c:v>1.8356481481481481E-2</c:v>
                </c:pt>
                <c:pt idx="991">
                  <c:v>1.8368055555555554E-2</c:v>
                </c:pt>
                <c:pt idx="992">
                  <c:v>1.8379629629629628E-2</c:v>
                </c:pt>
                <c:pt idx="993">
                  <c:v>1.8391203703703705E-2</c:v>
                </c:pt>
                <c:pt idx="994">
                  <c:v>1.8402777777777778E-2</c:v>
                </c:pt>
                <c:pt idx="995">
                  <c:v>1.8414351851851852E-2</c:v>
                </c:pt>
                <c:pt idx="996">
                  <c:v>1.8425925925925925E-2</c:v>
                </c:pt>
                <c:pt idx="997">
                  <c:v>1.8437499999999999E-2</c:v>
                </c:pt>
                <c:pt idx="998">
                  <c:v>1.8449074074074073E-2</c:v>
                </c:pt>
                <c:pt idx="999">
                  <c:v>1.8460648148148146E-2</c:v>
                </c:pt>
                <c:pt idx="1000">
                  <c:v>1.8472222222222223E-2</c:v>
                </c:pt>
                <c:pt idx="1001">
                  <c:v>1.8483796296296297E-2</c:v>
                </c:pt>
                <c:pt idx="1002">
                  <c:v>1.849537037037037E-2</c:v>
                </c:pt>
                <c:pt idx="1003">
                  <c:v>1.8506944444444444E-2</c:v>
                </c:pt>
                <c:pt idx="1004">
                  <c:v>1.8518518518518521E-2</c:v>
                </c:pt>
                <c:pt idx="1005">
                  <c:v>1.8530092592592595E-2</c:v>
                </c:pt>
                <c:pt idx="1006">
                  <c:v>1.8541666666666668E-2</c:v>
                </c:pt>
                <c:pt idx="1007">
                  <c:v>1.8553240740740742E-2</c:v>
                </c:pt>
                <c:pt idx="1008">
                  <c:v>1.8564814814814815E-2</c:v>
                </c:pt>
                <c:pt idx="1009">
                  <c:v>1.8576388888888889E-2</c:v>
                </c:pt>
                <c:pt idx="1010">
                  <c:v>1.8587962962962962E-2</c:v>
                </c:pt>
                <c:pt idx="1011">
                  <c:v>1.8599537037037036E-2</c:v>
                </c:pt>
                <c:pt idx="1012">
                  <c:v>1.861111111111111E-2</c:v>
                </c:pt>
                <c:pt idx="1013">
                  <c:v>1.8622685185185183E-2</c:v>
                </c:pt>
                <c:pt idx="1014">
                  <c:v>1.8634259259259257E-2</c:v>
                </c:pt>
                <c:pt idx="1015">
                  <c:v>1.8645833333333334E-2</c:v>
                </c:pt>
                <c:pt idx="1016">
                  <c:v>1.8657407407407407E-2</c:v>
                </c:pt>
                <c:pt idx="1017">
                  <c:v>1.8668981481481481E-2</c:v>
                </c:pt>
                <c:pt idx="1018">
                  <c:v>1.8680555555555554E-2</c:v>
                </c:pt>
                <c:pt idx="1019">
                  <c:v>1.8692129629629631E-2</c:v>
                </c:pt>
                <c:pt idx="1020">
                  <c:v>1.8703703703703705E-2</c:v>
                </c:pt>
                <c:pt idx="1021">
                  <c:v>1.8715277777777779E-2</c:v>
                </c:pt>
                <c:pt idx="1022">
                  <c:v>1.8726851851851852E-2</c:v>
                </c:pt>
                <c:pt idx="1023">
                  <c:v>1.8738425925925926E-2</c:v>
                </c:pt>
                <c:pt idx="1024">
                  <c:v>1.8749999999999999E-2</c:v>
                </c:pt>
                <c:pt idx="1025">
                  <c:v>1.8761574074074073E-2</c:v>
                </c:pt>
                <c:pt idx="1026">
                  <c:v>1.877314814814815E-2</c:v>
                </c:pt>
                <c:pt idx="1027">
                  <c:v>1.8784722222222223E-2</c:v>
                </c:pt>
                <c:pt idx="1028">
                  <c:v>1.8796296296296297E-2</c:v>
                </c:pt>
                <c:pt idx="1029">
                  <c:v>1.8807870370370371E-2</c:v>
                </c:pt>
                <c:pt idx="1030">
                  <c:v>1.8819444444444448E-2</c:v>
                </c:pt>
                <c:pt idx="1031">
                  <c:v>1.8831018518518518E-2</c:v>
                </c:pt>
                <c:pt idx="1032">
                  <c:v>1.8842592592592591E-2</c:v>
                </c:pt>
                <c:pt idx="1033">
                  <c:v>1.8854166666666665E-2</c:v>
                </c:pt>
                <c:pt idx="1034">
                  <c:v>1.8865740740740742E-2</c:v>
                </c:pt>
                <c:pt idx="1035">
                  <c:v>1.8877314814814816E-2</c:v>
                </c:pt>
                <c:pt idx="1036">
                  <c:v>1.8888888888888889E-2</c:v>
                </c:pt>
                <c:pt idx="1037">
                  <c:v>1.8900462962962963E-2</c:v>
                </c:pt>
                <c:pt idx="1038">
                  <c:v>1.8912037037037036E-2</c:v>
                </c:pt>
                <c:pt idx="1039">
                  <c:v>1.892361111111111E-2</c:v>
                </c:pt>
                <c:pt idx="1040">
                  <c:v>1.8935185185185183E-2</c:v>
                </c:pt>
                <c:pt idx="1041">
                  <c:v>1.894675925925926E-2</c:v>
                </c:pt>
                <c:pt idx="1042">
                  <c:v>1.8958333333333334E-2</c:v>
                </c:pt>
                <c:pt idx="1043">
                  <c:v>1.8969907407407408E-2</c:v>
                </c:pt>
                <c:pt idx="1044">
                  <c:v>1.8981481481481481E-2</c:v>
                </c:pt>
                <c:pt idx="1045">
                  <c:v>1.8993055555555558E-2</c:v>
                </c:pt>
                <c:pt idx="1046">
                  <c:v>1.9004629629629632E-2</c:v>
                </c:pt>
                <c:pt idx="1047">
                  <c:v>1.9016203703703705E-2</c:v>
                </c:pt>
                <c:pt idx="1048">
                  <c:v>1.9027777777777779E-2</c:v>
                </c:pt>
                <c:pt idx="1049">
                  <c:v>1.9039351851851852E-2</c:v>
                </c:pt>
                <c:pt idx="1050">
                  <c:v>1.9050925925925926E-2</c:v>
                </c:pt>
                <c:pt idx="1051">
                  <c:v>1.90625E-2</c:v>
                </c:pt>
                <c:pt idx="1052">
                  <c:v>1.9074074074074073E-2</c:v>
                </c:pt>
                <c:pt idx="1053">
                  <c:v>1.9085648148148147E-2</c:v>
                </c:pt>
                <c:pt idx="1054">
                  <c:v>1.909722222222222E-2</c:v>
                </c:pt>
                <c:pt idx="1055">
                  <c:v>1.9108796296296294E-2</c:v>
                </c:pt>
                <c:pt idx="1056">
                  <c:v>1.9120370370370371E-2</c:v>
                </c:pt>
                <c:pt idx="1057">
                  <c:v>1.9131944444444444E-2</c:v>
                </c:pt>
                <c:pt idx="1058">
                  <c:v>1.9143518518518518E-2</c:v>
                </c:pt>
                <c:pt idx="1059">
                  <c:v>1.9155092592592592E-2</c:v>
                </c:pt>
                <c:pt idx="1060">
                  <c:v>1.9166666666666669E-2</c:v>
                </c:pt>
                <c:pt idx="1061">
                  <c:v>1.9178240740740742E-2</c:v>
                </c:pt>
                <c:pt idx="1062">
                  <c:v>1.9189814814814816E-2</c:v>
                </c:pt>
                <c:pt idx="1063">
                  <c:v>1.9201388888888889E-2</c:v>
                </c:pt>
                <c:pt idx="1064">
                  <c:v>1.9212962962962963E-2</c:v>
                </c:pt>
                <c:pt idx="1065">
                  <c:v>1.9224537037037037E-2</c:v>
                </c:pt>
                <c:pt idx="1066">
                  <c:v>1.923611111111111E-2</c:v>
                </c:pt>
                <c:pt idx="1067">
                  <c:v>1.9247685185185184E-2</c:v>
                </c:pt>
                <c:pt idx="1068">
                  <c:v>1.9259259259259261E-2</c:v>
                </c:pt>
                <c:pt idx="1069">
                  <c:v>1.9270833333333334E-2</c:v>
                </c:pt>
                <c:pt idx="1070">
                  <c:v>1.9282407407407408E-2</c:v>
                </c:pt>
                <c:pt idx="1071">
                  <c:v>1.9293981481481485E-2</c:v>
                </c:pt>
                <c:pt idx="1072">
                  <c:v>1.9305555555555555E-2</c:v>
                </c:pt>
                <c:pt idx="1073">
                  <c:v>1.9317129629629629E-2</c:v>
                </c:pt>
                <c:pt idx="1074">
                  <c:v>1.9328703703703702E-2</c:v>
                </c:pt>
                <c:pt idx="1075">
                  <c:v>1.9340277777777779E-2</c:v>
                </c:pt>
                <c:pt idx="1076">
                  <c:v>1.9351851851851853E-2</c:v>
                </c:pt>
                <c:pt idx="1077">
                  <c:v>1.9363425925925926E-2</c:v>
                </c:pt>
                <c:pt idx="1078">
                  <c:v>1.9375E-2</c:v>
                </c:pt>
                <c:pt idx="1079">
                  <c:v>1.9386574074074073E-2</c:v>
                </c:pt>
                <c:pt idx="1080">
                  <c:v>1.9398148148148147E-2</c:v>
                </c:pt>
                <c:pt idx="1081">
                  <c:v>1.9409722222222221E-2</c:v>
                </c:pt>
                <c:pt idx="1082">
                  <c:v>1.9421296296296294E-2</c:v>
                </c:pt>
                <c:pt idx="1083">
                  <c:v>1.9432870370370371E-2</c:v>
                </c:pt>
                <c:pt idx="1084">
                  <c:v>1.9444444444444445E-2</c:v>
                </c:pt>
                <c:pt idx="1085">
                  <c:v>1.9456018518518518E-2</c:v>
                </c:pt>
                <c:pt idx="1086">
                  <c:v>1.9467592592592595E-2</c:v>
                </c:pt>
                <c:pt idx="1087">
                  <c:v>1.9479166666666669E-2</c:v>
                </c:pt>
                <c:pt idx="1088">
                  <c:v>1.9490740740740743E-2</c:v>
                </c:pt>
                <c:pt idx="1089">
                  <c:v>1.9502314814814816E-2</c:v>
                </c:pt>
                <c:pt idx="1090">
                  <c:v>1.951388888888889E-2</c:v>
                </c:pt>
                <c:pt idx="1091">
                  <c:v>1.9525462962962963E-2</c:v>
                </c:pt>
                <c:pt idx="1092">
                  <c:v>1.9537037037037037E-2</c:v>
                </c:pt>
                <c:pt idx="1093">
                  <c:v>1.954861111111111E-2</c:v>
                </c:pt>
                <c:pt idx="1094">
                  <c:v>1.9560185185185184E-2</c:v>
                </c:pt>
                <c:pt idx="1095">
                  <c:v>1.9571759259259257E-2</c:v>
                </c:pt>
                <c:pt idx="1096">
                  <c:v>1.9583333333333331E-2</c:v>
                </c:pt>
                <c:pt idx="1097">
                  <c:v>1.9594907407407405E-2</c:v>
                </c:pt>
                <c:pt idx="1098">
                  <c:v>1.9606481481481482E-2</c:v>
                </c:pt>
                <c:pt idx="1099">
                  <c:v>1.9618055555555555E-2</c:v>
                </c:pt>
                <c:pt idx="1100">
                  <c:v>1.9629629629629629E-2</c:v>
                </c:pt>
                <c:pt idx="1101">
                  <c:v>1.9641203703703706E-2</c:v>
                </c:pt>
                <c:pt idx="1102">
                  <c:v>1.9652777777777779E-2</c:v>
                </c:pt>
                <c:pt idx="1103">
                  <c:v>1.9664351851851853E-2</c:v>
                </c:pt>
                <c:pt idx="1104">
                  <c:v>1.9675925925925927E-2</c:v>
                </c:pt>
                <c:pt idx="1105">
                  <c:v>1.96875E-2</c:v>
                </c:pt>
                <c:pt idx="1106">
                  <c:v>1.9699074074074074E-2</c:v>
                </c:pt>
                <c:pt idx="1107">
                  <c:v>1.9710648148148147E-2</c:v>
                </c:pt>
                <c:pt idx="1108">
                  <c:v>1.9722222222222221E-2</c:v>
                </c:pt>
                <c:pt idx="1109">
                  <c:v>1.9733796296296298E-2</c:v>
                </c:pt>
                <c:pt idx="1110">
                  <c:v>1.9745370370370371E-2</c:v>
                </c:pt>
                <c:pt idx="1111">
                  <c:v>1.9756944444444445E-2</c:v>
                </c:pt>
                <c:pt idx="1112">
                  <c:v>1.9768518518518515E-2</c:v>
                </c:pt>
                <c:pt idx="1113">
                  <c:v>1.9780092592592592E-2</c:v>
                </c:pt>
                <c:pt idx="1114">
                  <c:v>1.9791666666666666E-2</c:v>
                </c:pt>
                <c:pt idx="1115">
                  <c:v>1.9803240740740739E-2</c:v>
                </c:pt>
                <c:pt idx="1116">
                  <c:v>1.9814814814814816E-2</c:v>
                </c:pt>
                <c:pt idx="1117">
                  <c:v>1.982638888888889E-2</c:v>
                </c:pt>
                <c:pt idx="1118">
                  <c:v>1.9837962962962963E-2</c:v>
                </c:pt>
                <c:pt idx="1119">
                  <c:v>1.9849537037037037E-2</c:v>
                </c:pt>
                <c:pt idx="1120">
                  <c:v>1.9861111111111111E-2</c:v>
                </c:pt>
                <c:pt idx="1121">
                  <c:v>1.9872685185185184E-2</c:v>
                </c:pt>
                <c:pt idx="1122">
                  <c:v>1.9884259259259258E-2</c:v>
                </c:pt>
                <c:pt idx="1123">
                  <c:v>1.9895833333333331E-2</c:v>
                </c:pt>
                <c:pt idx="1124">
                  <c:v>1.9907407407407408E-2</c:v>
                </c:pt>
                <c:pt idx="1125">
                  <c:v>1.9918981481481482E-2</c:v>
                </c:pt>
                <c:pt idx="1126">
                  <c:v>1.9930555555555556E-2</c:v>
                </c:pt>
                <c:pt idx="1127">
                  <c:v>1.9942129629629629E-2</c:v>
                </c:pt>
                <c:pt idx="1128">
                  <c:v>1.9953703703703706E-2</c:v>
                </c:pt>
                <c:pt idx="1129">
                  <c:v>1.996527777777778E-2</c:v>
                </c:pt>
                <c:pt idx="1130">
                  <c:v>1.9976851851851853E-2</c:v>
                </c:pt>
                <c:pt idx="1131">
                  <c:v>1.9988425925925927E-2</c:v>
                </c:pt>
                <c:pt idx="1132">
                  <c:v>0.02</c:v>
                </c:pt>
                <c:pt idx="1133">
                  <c:v>2.0011574074074074E-2</c:v>
                </c:pt>
                <c:pt idx="1134">
                  <c:v>2.0023148148148148E-2</c:v>
                </c:pt>
                <c:pt idx="1135">
                  <c:v>2.0034722222222221E-2</c:v>
                </c:pt>
                <c:pt idx="1136">
                  <c:v>2.0046296296296295E-2</c:v>
                </c:pt>
                <c:pt idx="1137">
                  <c:v>2.0057870370370368E-2</c:v>
                </c:pt>
                <c:pt idx="1138">
                  <c:v>2.0069444444444442E-2</c:v>
                </c:pt>
                <c:pt idx="1139">
                  <c:v>2.0081018518518519E-2</c:v>
                </c:pt>
                <c:pt idx="1140">
                  <c:v>2.0092592592592592E-2</c:v>
                </c:pt>
                <c:pt idx="1141">
                  <c:v>2.0104166666666666E-2</c:v>
                </c:pt>
                <c:pt idx="1142">
                  <c:v>2.011574074074074E-2</c:v>
                </c:pt>
                <c:pt idx="1143">
                  <c:v>2.0127314814814817E-2</c:v>
                </c:pt>
                <c:pt idx="1144">
                  <c:v>2.013888888888889E-2</c:v>
                </c:pt>
                <c:pt idx="1145">
                  <c:v>2.0150462962962964E-2</c:v>
                </c:pt>
                <c:pt idx="1146">
                  <c:v>2.0162037037037037E-2</c:v>
                </c:pt>
                <c:pt idx="1147">
                  <c:v>2.0173611111111111E-2</c:v>
                </c:pt>
                <c:pt idx="1148">
                  <c:v>2.0185185185185184E-2</c:v>
                </c:pt>
                <c:pt idx="1149">
                  <c:v>2.0196759259259258E-2</c:v>
                </c:pt>
                <c:pt idx="1150">
                  <c:v>2.0208333333333335E-2</c:v>
                </c:pt>
                <c:pt idx="1151">
                  <c:v>2.0219907407407409E-2</c:v>
                </c:pt>
                <c:pt idx="1152">
                  <c:v>2.0231481481481482E-2</c:v>
                </c:pt>
                <c:pt idx="1153">
                  <c:v>2.0243055555555552E-2</c:v>
                </c:pt>
                <c:pt idx="1154">
                  <c:v>2.0254629629629629E-2</c:v>
                </c:pt>
                <c:pt idx="1155">
                  <c:v>2.0266203703703703E-2</c:v>
                </c:pt>
                <c:pt idx="1156">
                  <c:v>2.0277777777777777E-2</c:v>
                </c:pt>
                <c:pt idx="1157">
                  <c:v>2.028935185185185E-2</c:v>
                </c:pt>
                <c:pt idx="1158">
                  <c:v>2.0300925925925927E-2</c:v>
                </c:pt>
                <c:pt idx="1159">
                  <c:v>2.0312500000000001E-2</c:v>
                </c:pt>
                <c:pt idx="1160">
                  <c:v>2.0324074074074074E-2</c:v>
                </c:pt>
                <c:pt idx="1161">
                  <c:v>2.0335648148148148E-2</c:v>
                </c:pt>
                <c:pt idx="1162">
                  <c:v>2.0347222222222221E-2</c:v>
                </c:pt>
                <c:pt idx="1163">
                  <c:v>2.0358796296296295E-2</c:v>
                </c:pt>
                <c:pt idx="1164">
                  <c:v>2.0370370370370369E-2</c:v>
                </c:pt>
                <c:pt idx="1165">
                  <c:v>2.0381944444444446E-2</c:v>
                </c:pt>
                <c:pt idx="1166">
                  <c:v>2.0393518518518519E-2</c:v>
                </c:pt>
                <c:pt idx="1167">
                  <c:v>2.0405092592592593E-2</c:v>
                </c:pt>
                <c:pt idx="1168">
                  <c:v>2.0416666666666666E-2</c:v>
                </c:pt>
                <c:pt idx="1169">
                  <c:v>2.0428240740740743E-2</c:v>
                </c:pt>
                <c:pt idx="1170">
                  <c:v>2.0439814814814817E-2</c:v>
                </c:pt>
                <c:pt idx="1171">
                  <c:v>2.045138888888889E-2</c:v>
                </c:pt>
                <c:pt idx="1172">
                  <c:v>2.0462962962962964E-2</c:v>
                </c:pt>
                <c:pt idx="1173">
                  <c:v>2.0474537037037038E-2</c:v>
                </c:pt>
                <c:pt idx="1174">
                  <c:v>2.0486111111111111E-2</c:v>
                </c:pt>
                <c:pt idx="1175">
                  <c:v>2.0497685185185185E-2</c:v>
                </c:pt>
                <c:pt idx="1176">
                  <c:v>2.0509259259259258E-2</c:v>
                </c:pt>
                <c:pt idx="1177">
                  <c:v>2.0520833333333332E-2</c:v>
                </c:pt>
                <c:pt idx="1178">
                  <c:v>2.0532407407407405E-2</c:v>
                </c:pt>
                <c:pt idx="1179">
                  <c:v>2.0543981481481479E-2</c:v>
                </c:pt>
                <c:pt idx="1180">
                  <c:v>2.0555555555555556E-2</c:v>
                </c:pt>
                <c:pt idx="1181">
                  <c:v>2.056712962962963E-2</c:v>
                </c:pt>
                <c:pt idx="1182">
                  <c:v>2.0578703703703703E-2</c:v>
                </c:pt>
                <c:pt idx="1183">
                  <c:v>2.0590277777777777E-2</c:v>
                </c:pt>
                <c:pt idx="1184">
                  <c:v>2.0601851851851854E-2</c:v>
                </c:pt>
                <c:pt idx="1185">
                  <c:v>2.0613425925925927E-2</c:v>
                </c:pt>
                <c:pt idx="1186">
                  <c:v>2.0625000000000001E-2</c:v>
                </c:pt>
                <c:pt idx="1187">
                  <c:v>2.0636574074074075E-2</c:v>
                </c:pt>
                <c:pt idx="1188">
                  <c:v>2.0648148148148148E-2</c:v>
                </c:pt>
                <c:pt idx="1189">
                  <c:v>2.0659722222222222E-2</c:v>
                </c:pt>
                <c:pt idx="1190">
                  <c:v>2.0671296296296295E-2</c:v>
                </c:pt>
                <c:pt idx="1191">
                  <c:v>2.0682870370370372E-2</c:v>
                </c:pt>
                <c:pt idx="1192">
                  <c:v>2.0694444444444446E-2</c:v>
                </c:pt>
                <c:pt idx="1193">
                  <c:v>2.0706018518518519E-2</c:v>
                </c:pt>
                <c:pt idx="1194">
                  <c:v>2.071759259259259E-2</c:v>
                </c:pt>
                <c:pt idx="1195">
                  <c:v>2.0729166666666667E-2</c:v>
                </c:pt>
                <c:pt idx="1196">
                  <c:v>2.074074074074074E-2</c:v>
                </c:pt>
                <c:pt idx="1197">
                  <c:v>2.0752314814814814E-2</c:v>
                </c:pt>
                <c:pt idx="1198">
                  <c:v>2.0763888888888887E-2</c:v>
                </c:pt>
                <c:pt idx="1199">
                  <c:v>2.0775462962962964E-2</c:v>
                </c:pt>
                <c:pt idx="1200">
                  <c:v>2.0787037037037038E-2</c:v>
                </c:pt>
                <c:pt idx="1201">
                  <c:v>2.0798611111111111E-2</c:v>
                </c:pt>
                <c:pt idx="1202">
                  <c:v>2.0810185185185185E-2</c:v>
                </c:pt>
                <c:pt idx="1203">
                  <c:v>2.0821759259259259E-2</c:v>
                </c:pt>
                <c:pt idx="1204">
                  <c:v>2.0833333333333332E-2</c:v>
                </c:pt>
                <c:pt idx="1205">
                  <c:v>2.0844907407407406E-2</c:v>
                </c:pt>
                <c:pt idx="1206">
                  <c:v>2.0856481481481479E-2</c:v>
                </c:pt>
                <c:pt idx="1207">
                  <c:v>2.0868055555555556E-2</c:v>
                </c:pt>
                <c:pt idx="1208">
                  <c:v>2.0879629629629626E-2</c:v>
                </c:pt>
                <c:pt idx="1209">
                  <c:v>2.0891203703703703E-2</c:v>
                </c:pt>
                <c:pt idx="1210">
                  <c:v>2.0902777777777781E-2</c:v>
                </c:pt>
                <c:pt idx="1211">
                  <c:v>2.0914351851851851E-2</c:v>
                </c:pt>
                <c:pt idx="1212">
                  <c:v>2.0925925925925928E-2</c:v>
                </c:pt>
                <c:pt idx="1213">
                  <c:v>2.0937499999999998E-2</c:v>
                </c:pt>
                <c:pt idx="1214">
                  <c:v>2.0949074074074075E-2</c:v>
                </c:pt>
                <c:pt idx="1215">
                  <c:v>2.0960648148148148E-2</c:v>
                </c:pt>
                <c:pt idx="1216">
                  <c:v>2.0972222222222222E-2</c:v>
                </c:pt>
                <c:pt idx="1217">
                  <c:v>2.0983796296296296E-2</c:v>
                </c:pt>
                <c:pt idx="1218">
                  <c:v>2.0995370370370373E-2</c:v>
                </c:pt>
                <c:pt idx="1219">
                  <c:v>2.1006944444444443E-2</c:v>
                </c:pt>
                <c:pt idx="1220">
                  <c:v>2.101851851851852E-2</c:v>
                </c:pt>
                <c:pt idx="1221">
                  <c:v>2.1030092592592597E-2</c:v>
                </c:pt>
                <c:pt idx="1222">
                  <c:v>2.1041666666666667E-2</c:v>
                </c:pt>
                <c:pt idx="1223">
                  <c:v>2.1053240740740744E-2</c:v>
                </c:pt>
                <c:pt idx="1224">
                  <c:v>2.1064814814814814E-2</c:v>
                </c:pt>
                <c:pt idx="1225">
                  <c:v>2.1076388888888891E-2</c:v>
                </c:pt>
                <c:pt idx="1226">
                  <c:v>2.1087962962962961E-2</c:v>
                </c:pt>
                <c:pt idx="1227">
                  <c:v>2.1099537037037038E-2</c:v>
                </c:pt>
                <c:pt idx="1228">
                  <c:v>2.1111111111111108E-2</c:v>
                </c:pt>
                <c:pt idx="1229">
                  <c:v>2.1122685185185185E-2</c:v>
                </c:pt>
                <c:pt idx="1230">
                  <c:v>2.1134259259259259E-2</c:v>
                </c:pt>
                <c:pt idx="1231">
                  <c:v>2.1145833333333332E-2</c:v>
                </c:pt>
                <c:pt idx="1232">
                  <c:v>2.1157407407407406E-2</c:v>
                </c:pt>
                <c:pt idx="1233">
                  <c:v>2.1168981481481483E-2</c:v>
                </c:pt>
                <c:pt idx="1234">
                  <c:v>2.1180555555555553E-2</c:v>
                </c:pt>
                <c:pt idx="1235">
                  <c:v>2.119212962962963E-2</c:v>
                </c:pt>
                <c:pt idx="1236">
                  <c:v>2.1203703703703707E-2</c:v>
                </c:pt>
                <c:pt idx="1237">
                  <c:v>2.1215277777777777E-2</c:v>
                </c:pt>
                <c:pt idx="1238">
                  <c:v>2.1226851851851854E-2</c:v>
                </c:pt>
                <c:pt idx="1239">
                  <c:v>2.1238425925925924E-2</c:v>
                </c:pt>
                <c:pt idx="1240">
                  <c:v>2.1250000000000002E-2</c:v>
                </c:pt>
                <c:pt idx="1241">
                  <c:v>2.1261574074074075E-2</c:v>
                </c:pt>
                <c:pt idx="1242">
                  <c:v>2.1273148148148149E-2</c:v>
                </c:pt>
                <c:pt idx="1243">
                  <c:v>2.1284722222222222E-2</c:v>
                </c:pt>
                <c:pt idx="1244">
                  <c:v>2.1296296296296299E-2</c:v>
                </c:pt>
                <c:pt idx="1245">
                  <c:v>2.1307870370370369E-2</c:v>
                </c:pt>
                <c:pt idx="1246">
                  <c:v>2.1319444444444443E-2</c:v>
                </c:pt>
                <c:pt idx="1247">
                  <c:v>2.1331018518518517E-2</c:v>
                </c:pt>
                <c:pt idx="1248">
                  <c:v>2.1342592592592594E-2</c:v>
                </c:pt>
                <c:pt idx="1249">
                  <c:v>2.1354166666666664E-2</c:v>
                </c:pt>
                <c:pt idx="1250">
                  <c:v>2.1365740740740741E-2</c:v>
                </c:pt>
                <c:pt idx="1251">
                  <c:v>2.1377314814814818E-2</c:v>
                </c:pt>
                <c:pt idx="1252">
                  <c:v>2.1388888888888888E-2</c:v>
                </c:pt>
                <c:pt idx="1253">
                  <c:v>2.1400462962962965E-2</c:v>
                </c:pt>
                <c:pt idx="1254">
                  <c:v>2.1412037037037035E-2</c:v>
                </c:pt>
                <c:pt idx="1255">
                  <c:v>2.1423611111111112E-2</c:v>
                </c:pt>
                <c:pt idx="1256">
                  <c:v>2.1435185185185186E-2</c:v>
                </c:pt>
                <c:pt idx="1257">
                  <c:v>2.1446759259259259E-2</c:v>
                </c:pt>
                <c:pt idx="1258">
                  <c:v>2.1458333333333333E-2</c:v>
                </c:pt>
                <c:pt idx="1259">
                  <c:v>2.146990740740741E-2</c:v>
                </c:pt>
                <c:pt idx="1260">
                  <c:v>2.148148148148148E-2</c:v>
                </c:pt>
                <c:pt idx="1261">
                  <c:v>2.1493055555555557E-2</c:v>
                </c:pt>
                <c:pt idx="1262">
                  <c:v>2.1504629629629627E-2</c:v>
                </c:pt>
                <c:pt idx="1263">
                  <c:v>2.1516203703703704E-2</c:v>
                </c:pt>
                <c:pt idx="1264">
                  <c:v>2.1527777777777781E-2</c:v>
                </c:pt>
                <c:pt idx="1265">
                  <c:v>2.1539351851851851E-2</c:v>
                </c:pt>
                <c:pt idx="1266">
                  <c:v>2.1550925925925928E-2</c:v>
                </c:pt>
                <c:pt idx="1267">
                  <c:v>2.1562499999999998E-2</c:v>
                </c:pt>
                <c:pt idx="1268">
                  <c:v>2.1574074074074075E-2</c:v>
                </c:pt>
                <c:pt idx="1269">
                  <c:v>2.1585648148148145E-2</c:v>
                </c:pt>
                <c:pt idx="1270">
                  <c:v>2.1597222222222223E-2</c:v>
                </c:pt>
                <c:pt idx="1271">
                  <c:v>2.1608796296296296E-2</c:v>
                </c:pt>
                <c:pt idx="1272">
                  <c:v>2.162037037037037E-2</c:v>
                </c:pt>
                <c:pt idx="1273">
                  <c:v>2.1631944444444443E-2</c:v>
                </c:pt>
                <c:pt idx="1274">
                  <c:v>2.164351851851852E-2</c:v>
                </c:pt>
                <c:pt idx="1275">
                  <c:v>2.165509259259259E-2</c:v>
                </c:pt>
                <c:pt idx="1276">
                  <c:v>2.1666666666666667E-2</c:v>
                </c:pt>
                <c:pt idx="1277">
                  <c:v>2.1678240740740738E-2</c:v>
                </c:pt>
                <c:pt idx="1278">
                  <c:v>2.1689814814814815E-2</c:v>
                </c:pt>
                <c:pt idx="1279">
                  <c:v>2.1701388888888892E-2</c:v>
                </c:pt>
                <c:pt idx="1280">
                  <c:v>2.1712962962962962E-2</c:v>
                </c:pt>
                <c:pt idx="1281">
                  <c:v>2.1724537037037039E-2</c:v>
                </c:pt>
                <c:pt idx="1282">
                  <c:v>2.1736111111111112E-2</c:v>
                </c:pt>
                <c:pt idx="1283">
                  <c:v>2.1747685185185186E-2</c:v>
                </c:pt>
                <c:pt idx="1284">
                  <c:v>2.1759259259259259E-2</c:v>
                </c:pt>
                <c:pt idx="1285">
                  <c:v>2.1770833333333336E-2</c:v>
                </c:pt>
                <c:pt idx="1286">
                  <c:v>2.1782407407407407E-2</c:v>
                </c:pt>
                <c:pt idx="1287">
                  <c:v>2.179398148148148E-2</c:v>
                </c:pt>
                <c:pt idx="1288">
                  <c:v>2.1805555555555554E-2</c:v>
                </c:pt>
                <c:pt idx="1289">
                  <c:v>2.1817129629629631E-2</c:v>
                </c:pt>
                <c:pt idx="1290">
                  <c:v>2.1828703703703701E-2</c:v>
                </c:pt>
                <c:pt idx="1291">
                  <c:v>2.1840277777777778E-2</c:v>
                </c:pt>
                <c:pt idx="1292">
                  <c:v>2.1851851851851848E-2</c:v>
                </c:pt>
                <c:pt idx="1293">
                  <c:v>2.1863425925925925E-2</c:v>
                </c:pt>
                <c:pt idx="1294">
                  <c:v>2.1875000000000002E-2</c:v>
                </c:pt>
                <c:pt idx="1295">
                  <c:v>2.1875000000000002E-2</c:v>
                </c:pt>
                <c:pt idx="1296">
                  <c:v>2.1886574074074072E-2</c:v>
                </c:pt>
                <c:pt idx="1297">
                  <c:v>2.1898148148148149E-2</c:v>
                </c:pt>
                <c:pt idx="1298">
                  <c:v>2.1909722222222223E-2</c:v>
                </c:pt>
                <c:pt idx="1299">
                  <c:v>2.1921296296296296E-2</c:v>
                </c:pt>
                <c:pt idx="1300">
                  <c:v>2.193287037037037E-2</c:v>
                </c:pt>
                <c:pt idx="1301">
                  <c:v>2.1944444444444447E-2</c:v>
                </c:pt>
                <c:pt idx="1302">
                  <c:v>2.1956018518518517E-2</c:v>
                </c:pt>
                <c:pt idx="1303">
                  <c:v>2.1967592592592594E-2</c:v>
                </c:pt>
                <c:pt idx="1304">
                  <c:v>2.1979166666666664E-2</c:v>
                </c:pt>
                <c:pt idx="1305">
                  <c:v>2.1990740740740741E-2</c:v>
                </c:pt>
                <c:pt idx="1306">
                  <c:v>2.2002314814814818E-2</c:v>
                </c:pt>
                <c:pt idx="1307">
                  <c:v>2.2013888888888888E-2</c:v>
                </c:pt>
                <c:pt idx="1308">
                  <c:v>2.2025462962962958E-2</c:v>
                </c:pt>
                <c:pt idx="1309">
                  <c:v>2.2037037037037036E-2</c:v>
                </c:pt>
                <c:pt idx="1310">
                  <c:v>2.2048611111111113E-2</c:v>
                </c:pt>
                <c:pt idx="1311">
                  <c:v>2.2060185185185183E-2</c:v>
                </c:pt>
                <c:pt idx="1312">
                  <c:v>2.207175925925926E-2</c:v>
                </c:pt>
                <c:pt idx="1313">
                  <c:v>2.2083333333333333E-2</c:v>
                </c:pt>
                <c:pt idx="1314">
                  <c:v>2.2094907407407407E-2</c:v>
                </c:pt>
                <c:pt idx="1315">
                  <c:v>2.210648148148148E-2</c:v>
                </c:pt>
                <c:pt idx="1316">
                  <c:v>2.2118055555555557E-2</c:v>
                </c:pt>
                <c:pt idx="1317">
                  <c:v>2.2129629629629628E-2</c:v>
                </c:pt>
                <c:pt idx="1318">
                  <c:v>2.2141203703703705E-2</c:v>
                </c:pt>
                <c:pt idx="1319">
                  <c:v>2.2152777777777775E-2</c:v>
                </c:pt>
                <c:pt idx="1320">
                  <c:v>2.2164351851851852E-2</c:v>
                </c:pt>
                <c:pt idx="1321">
                  <c:v>2.2175925925925929E-2</c:v>
                </c:pt>
                <c:pt idx="1322">
                  <c:v>2.2187499999999999E-2</c:v>
                </c:pt>
                <c:pt idx="1323">
                  <c:v>2.2199074074074076E-2</c:v>
                </c:pt>
                <c:pt idx="1324">
                  <c:v>2.2210648148148149E-2</c:v>
                </c:pt>
                <c:pt idx="1325">
                  <c:v>2.2222222222222223E-2</c:v>
                </c:pt>
                <c:pt idx="1326">
                  <c:v>2.2233796296296297E-2</c:v>
                </c:pt>
                <c:pt idx="1327">
                  <c:v>2.224537037037037E-2</c:v>
                </c:pt>
                <c:pt idx="1328">
                  <c:v>2.225694444444444E-2</c:v>
                </c:pt>
                <c:pt idx="1329">
                  <c:v>2.2268518518518521E-2</c:v>
                </c:pt>
                <c:pt idx="1330">
                  <c:v>2.2280092592592591E-2</c:v>
                </c:pt>
                <c:pt idx="1331">
                  <c:v>2.2291666666666668E-2</c:v>
                </c:pt>
                <c:pt idx="1332">
                  <c:v>2.2303240740740738E-2</c:v>
                </c:pt>
                <c:pt idx="1333">
                  <c:v>2.2314814814814815E-2</c:v>
                </c:pt>
                <c:pt idx="1334">
                  <c:v>2.2326388888888885E-2</c:v>
                </c:pt>
                <c:pt idx="1335">
                  <c:v>2.2337962962962962E-2</c:v>
                </c:pt>
                <c:pt idx="1336">
                  <c:v>2.2349537037037032E-2</c:v>
                </c:pt>
                <c:pt idx="1337">
                  <c:v>2.2361111111111113E-2</c:v>
                </c:pt>
                <c:pt idx="1338">
                  <c:v>2.2372685185185186E-2</c:v>
                </c:pt>
                <c:pt idx="1339">
                  <c:v>2.238425925925926E-2</c:v>
                </c:pt>
                <c:pt idx="1340">
                  <c:v>2.2395833333333334E-2</c:v>
                </c:pt>
                <c:pt idx="1341">
                  <c:v>2.2407407407407407E-2</c:v>
                </c:pt>
                <c:pt idx="1342">
                  <c:v>2.2418981481481481E-2</c:v>
                </c:pt>
                <c:pt idx="1343">
                  <c:v>2.2430555555555554E-2</c:v>
                </c:pt>
                <c:pt idx="1344">
                  <c:v>2.2442129629629631E-2</c:v>
                </c:pt>
                <c:pt idx="1345">
                  <c:v>2.2453703703703708E-2</c:v>
                </c:pt>
                <c:pt idx="1346">
                  <c:v>2.2465277777777778E-2</c:v>
                </c:pt>
                <c:pt idx="1347">
                  <c:v>2.2476851851851855E-2</c:v>
                </c:pt>
                <c:pt idx="1348">
                  <c:v>2.2488425925925926E-2</c:v>
                </c:pt>
                <c:pt idx="1349">
                  <c:v>2.2499999999999996E-2</c:v>
                </c:pt>
                <c:pt idx="1350">
                  <c:v>2.2511574074074073E-2</c:v>
                </c:pt>
                <c:pt idx="1351">
                  <c:v>2.2523148148148143E-2</c:v>
                </c:pt>
                <c:pt idx="1352">
                  <c:v>2.2534722222222223E-2</c:v>
                </c:pt>
                <c:pt idx="1353">
                  <c:v>2.2546296296296297E-2</c:v>
                </c:pt>
                <c:pt idx="1354">
                  <c:v>2.255787037037037E-2</c:v>
                </c:pt>
                <c:pt idx="1355">
                  <c:v>2.2569444444444444E-2</c:v>
                </c:pt>
                <c:pt idx="1356">
                  <c:v>2.2581018518518518E-2</c:v>
                </c:pt>
                <c:pt idx="1357">
                  <c:v>2.2592592592592591E-2</c:v>
                </c:pt>
                <c:pt idx="1358">
                  <c:v>2.2604166666666665E-2</c:v>
                </c:pt>
                <c:pt idx="1359">
                  <c:v>2.2615740740740742E-2</c:v>
                </c:pt>
                <c:pt idx="1360">
                  <c:v>2.2627314814814819E-2</c:v>
                </c:pt>
                <c:pt idx="1361">
                  <c:v>2.2638888888888889E-2</c:v>
                </c:pt>
                <c:pt idx="1362">
                  <c:v>2.2650462962962966E-2</c:v>
                </c:pt>
                <c:pt idx="1363">
                  <c:v>2.2662037037037036E-2</c:v>
                </c:pt>
                <c:pt idx="1364">
                  <c:v>2.2673611111111113E-2</c:v>
                </c:pt>
                <c:pt idx="1365">
                  <c:v>2.2685185185185183E-2</c:v>
                </c:pt>
                <c:pt idx="1366">
                  <c:v>2.269675925925926E-2</c:v>
                </c:pt>
                <c:pt idx="1367">
                  <c:v>2.2708333333333334E-2</c:v>
                </c:pt>
                <c:pt idx="1368">
                  <c:v>2.2719907407407411E-2</c:v>
                </c:pt>
                <c:pt idx="1369">
                  <c:v>2.2731481481481481E-2</c:v>
                </c:pt>
                <c:pt idx="1370">
                  <c:v>2.2743055555555555E-2</c:v>
                </c:pt>
                <c:pt idx="1371">
                  <c:v>2.2754629629629628E-2</c:v>
                </c:pt>
                <c:pt idx="1372">
                  <c:v>2.2766203703703702E-2</c:v>
                </c:pt>
                <c:pt idx="1373">
                  <c:v>2.2777777777777775E-2</c:v>
                </c:pt>
                <c:pt idx="1374">
                  <c:v>2.2789351851851852E-2</c:v>
                </c:pt>
                <c:pt idx="1375">
                  <c:v>2.2800925925925929E-2</c:v>
                </c:pt>
                <c:pt idx="1376">
                  <c:v>2.2812499999999999E-2</c:v>
                </c:pt>
                <c:pt idx="1377">
                  <c:v>2.2824074074074076E-2</c:v>
                </c:pt>
                <c:pt idx="1378">
                  <c:v>2.2835648148148147E-2</c:v>
                </c:pt>
                <c:pt idx="1379">
                  <c:v>2.2847222222222224E-2</c:v>
                </c:pt>
                <c:pt idx="1380">
                  <c:v>2.2858796296296294E-2</c:v>
                </c:pt>
                <c:pt idx="1381">
                  <c:v>2.2870370370370371E-2</c:v>
                </c:pt>
                <c:pt idx="1382">
                  <c:v>2.2881944444444444E-2</c:v>
                </c:pt>
                <c:pt idx="1383">
                  <c:v>2.2893518518518521E-2</c:v>
                </c:pt>
                <c:pt idx="1384">
                  <c:v>2.2905092592592591E-2</c:v>
                </c:pt>
                <c:pt idx="1385">
                  <c:v>2.2916666666666669E-2</c:v>
                </c:pt>
                <c:pt idx="1386">
                  <c:v>2.2928240740740739E-2</c:v>
                </c:pt>
                <c:pt idx="1387">
                  <c:v>2.2939814814814816E-2</c:v>
                </c:pt>
                <c:pt idx="1388">
                  <c:v>2.2951388888888886E-2</c:v>
                </c:pt>
                <c:pt idx="1389">
                  <c:v>2.2962962962962966E-2</c:v>
                </c:pt>
                <c:pt idx="1390">
                  <c:v>2.297453703703704E-2</c:v>
                </c:pt>
                <c:pt idx="1391">
                  <c:v>2.298611111111111E-2</c:v>
                </c:pt>
                <c:pt idx="1392">
                  <c:v>2.2997685185185187E-2</c:v>
                </c:pt>
                <c:pt idx="1393">
                  <c:v>2.3009259259259257E-2</c:v>
                </c:pt>
                <c:pt idx="1394">
                  <c:v>2.3020833333333334E-2</c:v>
                </c:pt>
                <c:pt idx="1395">
                  <c:v>2.3032407407407404E-2</c:v>
                </c:pt>
                <c:pt idx="1396">
                  <c:v>2.3043981481481481E-2</c:v>
                </c:pt>
                <c:pt idx="1397">
                  <c:v>2.3055555555555555E-2</c:v>
                </c:pt>
                <c:pt idx="1398">
                  <c:v>2.3067129629629632E-2</c:v>
                </c:pt>
                <c:pt idx="1399">
                  <c:v>2.3078703703703702E-2</c:v>
                </c:pt>
                <c:pt idx="1400">
                  <c:v>2.3090277777777779E-2</c:v>
                </c:pt>
                <c:pt idx="1401">
                  <c:v>2.3101851851851849E-2</c:v>
                </c:pt>
                <c:pt idx="1402">
                  <c:v>2.3113425925925926E-2</c:v>
                </c:pt>
                <c:pt idx="1403">
                  <c:v>2.3124999999999996E-2</c:v>
                </c:pt>
                <c:pt idx="1404">
                  <c:v>2.3136574074074077E-2</c:v>
                </c:pt>
                <c:pt idx="1405">
                  <c:v>2.314814814814815E-2</c:v>
                </c:pt>
                <c:pt idx="1406">
                  <c:v>2.3159722222222224E-2</c:v>
                </c:pt>
                <c:pt idx="1407">
                  <c:v>2.3171296296296297E-2</c:v>
                </c:pt>
                <c:pt idx="1408">
                  <c:v>2.3182870370370371E-2</c:v>
                </c:pt>
                <c:pt idx="1409">
                  <c:v>2.3194444444444445E-2</c:v>
                </c:pt>
                <c:pt idx="1410">
                  <c:v>2.3206018518518515E-2</c:v>
                </c:pt>
                <c:pt idx="1411">
                  <c:v>2.3217592592592592E-2</c:v>
                </c:pt>
                <c:pt idx="1412">
                  <c:v>2.3229166666666665E-2</c:v>
                </c:pt>
                <c:pt idx="1413">
                  <c:v>2.3240740740740742E-2</c:v>
                </c:pt>
                <c:pt idx="1414">
                  <c:v>2.3252314814814812E-2</c:v>
                </c:pt>
                <c:pt idx="1415">
                  <c:v>2.326388888888889E-2</c:v>
                </c:pt>
                <c:pt idx="1416">
                  <c:v>2.327546296296296E-2</c:v>
                </c:pt>
                <c:pt idx="1417">
                  <c:v>2.3287037037037037E-2</c:v>
                </c:pt>
                <c:pt idx="1418">
                  <c:v>2.3298611111111107E-2</c:v>
                </c:pt>
                <c:pt idx="1419">
                  <c:v>2.3310185185185187E-2</c:v>
                </c:pt>
                <c:pt idx="1420">
                  <c:v>2.3321759259259261E-2</c:v>
                </c:pt>
                <c:pt idx="1421">
                  <c:v>2.3333333333333334E-2</c:v>
                </c:pt>
                <c:pt idx="1422">
                  <c:v>2.3344907407407408E-2</c:v>
                </c:pt>
                <c:pt idx="1423">
                  <c:v>2.3356481481481482E-2</c:v>
                </c:pt>
                <c:pt idx="1424">
                  <c:v>2.3368055555555555E-2</c:v>
                </c:pt>
                <c:pt idx="1425">
                  <c:v>2.3379629629629629E-2</c:v>
                </c:pt>
                <c:pt idx="1426">
                  <c:v>2.3391203703703702E-2</c:v>
                </c:pt>
                <c:pt idx="1427">
                  <c:v>2.3402777777777783E-2</c:v>
                </c:pt>
                <c:pt idx="1428">
                  <c:v>2.3414351851851853E-2</c:v>
                </c:pt>
                <c:pt idx="1429">
                  <c:v>2.342592592592593E-2</c:v>
                </c:pt>
                <c:pt idx="1430">
                  <c:v>2.34375E-2</c:v>
                </c:pt>
                <c:pt idx="1431">
                  <c:v>2.344907407407407E-2</c:v>
                </c:pt>
                <c:pt idx="1432">
                  <c:v>2.3460648148148147E-2</c:v>
                </c:pt>
                <c:pt idx="1433">
                  <c:v>2.3472222222222217E-2</c:v>
                </c:pt>
                <c:pt idx="1434">
                  <c:v>2.3483796296296298E-2</c:v>
                </c:pt>
                <c:pt idx="1435">
                  <c:v>2.3495370370370371E-2</c:v>
                </c:pt>
                <c:pt idx="1436">
                  <c:v>2.3506944444444445E-2</c:v>
                </c:pt>
                <c:pt idx="1437">
                  <c:v>2.3518518518518518E-2</c:v>
                </c:pt>
                <c:pt idx="1438">
                  <c:v>2.3530092592592592E-2</c:v>
                </c:pt>
                <c:pt idx="1439">
                  <c:v>2.3541666666666666E-2</c:v>
                </c:pt>
                <c:pt idx="1440">
                  <c:v>2.3553240740740739E-2</c:v>
                </c:pt>
                <c:pt idx="1441">
                  <c:v>2.3564814814814813E-2</c:v>
                </c:pt>
                <c:pt idx="1442">
                  <c:v>2.3576388888888893E-2</c:v>
                </c:pt>
                <c:pt idx="1443">
                  <c:v>2.3587962962962963E-2</c:v>
                </c:pt>
                <c:pt idx="1444">
                  <c:v>2.359953703703704E-2</c:v>
                </c:pt>
                <c:pt idx="1445">
                  <c:v>2.361111111111111E-2</c:v>
                </c:pt>
                <c:pt idx="1446">
                  <c:v>2.3622685185185188E-2</c:v>
                </c:pt>
                <c:pt idx="1447">
                  <c:v>2.3634259259259258E-2</c:v>
                </c:pt>
                <c:pt idx="1448">
                  <c:v>2.3645833333333335E-2</c:v>
                </c:pt>
                <c:pt idx="1449">
                  <c:v>2.3657407407407408E-2</c:v>
                </c:pt>
                <c:pt idx="1450">
                  <c:v>2.3668981481481485E-2</c:v>
                </c:pt>
                <c:pt idx="1451">
                  <c:v>2.3680555555555555E-2</c:v>
                </c:pt>
                <c:pt idx="1452">
                  <c:v>2.3692129629629629E-2</c:v>
                </c:pt>
                <c:pt idx="1453">
                  <c:v>2.3703703703703703E-2</c:v>
                </c:pt>
                <c:pt idx="1454">
                  <c:v>2.3715277777777776E-2</c:v>
                </c:pt>
                <c:pt idx="1455">
                  <c:v>2.372685185185185E-2</c:v>
                </c:pt>
                <c:pt idx="1456">
                  <c:v>2.3738425925925923E-2</c:v>
                </c:pt>
                <c:pt idx="1457">
                  <c:v>2.3750000000000004E-2</c:v>
                </c:pt>
                <c:pt idx="1458">
                  <c:v>2.3761574074074074E-2</c:v>
                </c:pt>
                <c:pt idx="1459">
                  <c:v>2.3773148148148151E-2</c:v>
                </c:pt>
                <c:pt idx="1460">
                  <c:v>2.3784722222222221E-2</c:v>
                </c:pt>
                <c:pt idx="1461">
                  <c:v>2.3796296296296298E-2</c:v>
                </c:pt>
                <c:pt idx="1462">
                  <c:v>2.3807870370370368E-2</c:v>
                </c:pt>
                <c:pt idx="1463">
                  <c:v>2.3819444444444445E-2</c:v>
                </c:pt>
                <c:pt idx="1464">
                  <c:v>2.3831018518518519E-2</c:v>
                </c:pt>
                <c:pt idx="1465">
                  <c:v>2.3842592592592596E-2</c:v>
                </c:pt>
                <c:pt idx="1466">
                  <c:v>2.3854166666666666E-2</c:v>
                </c:pt>
                <c:pt idx="1467">
                  <c:v>2.3865740740740743E-2</c:v>
                </c:pt>
                <c:pt idx="1468">
                  <c:v>2.3877314814814813E-2</c:v>
                </c:pt>
                <c:pt idx="1469">
                  <c:v>2.388888888888889E-2</c:v>
                </c:pt>
                <c:pt idx="1470">
                  <c:v>2.390046296296296E-2</c:v>
                </c:pt>
                <c:pt idx="1471">
                  <c:v>2.3912037037037034E-2</c:v>
                </c:pt>
                <c:pt idx="1472">
                  <c:v>2.3923611111111114E-2</c:v>
                </c:pt>
                <c:pt idx="1473">
                  <c:v>2.3935185185185184E-2</c:v>
                </c:pt>
                <c:pt idx="1474">
                  <c:v>2.3946759259259261E-2</c:v>
                </c:pt>
                <c:pt idx="1475">
                  <c:v>2.3958333333333331E-2</c:v>
                </c:pt>
                <c:pt idx="1476">
                  <c:v>2.3969907407407409E-2</c:v>
                </c:pt>
                <c:pt idx="1477">
                  <c:v>2.3981481481481479E-2</c:v>
                </c:pt>
                <c:pt idx="1478">
                  <c:v>2.3993055555555556E-2</c:v>
                </c:pt>
                <c:pt idx="1479">
                  <c:v>2.4004629629629629E-2</c:v>
                </c:pt>
                <c:pt idx="1480">
                  <c:v>2.4016203703703706E-2</c:v>
                </c:pt>
                <c:pt idx="1481">
                  <c:v>2.4027777777777776E-2</c:v>
                </c:pt>
                <c:pt idx="1482">
                  <c:v>2.4039351851851853E-2</c:v>
                </c:pt>
                <c:pt idx="1483">
                  <c:v>2.4050925925925924E-2</c:v>
                </c:pt>
                <c:pt idx="1484">
                  <c:v>2.4062500000000001E-2</c:v>
                </c:pt>
                <c:pt idx="1485">
                  <c:v>2.4074074074074071E-2</c:v>
                </c:pt>
                <c:pt idx="1486">
                  <c:v>2.4085648148148148E-2</c:v>
                </c:pt>
                <c:pt idx="1487">
                  <c:v>2.4097222222222225E-2</c:v>
                </c:pt>
                <c:pt idx="1488">
                  <c:v>2.4108796296296298E-2</c:v>
                </c:pt>
                <c:pt idx="1489">
                  <c:v>2.4120370370370372E-2</c:v>
                </c:pt>
                <c:pt idx="1490">
                  <c:v>2.4131944444444445E-2</c:v>
                </c:pt>
                <c:pt idx="1491">
                  <c:v>2.4143518518518519E-2</c:v>
                </c:pt>
                <c:pt idx="1492">
                  <c:v>2.4155092592592589E-2</c:v>
                </c:pt>
                <c:pt idx="1493">
                  <c:v>2.4166666666666666E-2</c:v>
                </c:pt>
                <c:pt idx="1494">
                  <c:v>2.417824074074074E-2</c:v>
                </c:pt>
                <c:pt idx="1495">
                  <c:v>2.4189814814814817E-2</c:v>
                </c:pt>
                <c:pt idx="1496">
                  <c:v>2.4201388888888887E-2</c:v>
                </c:pt>
                <c:pt idx="1497">
                  <c:v>2.4212962962962964E-2</c:v>
                </c:pt>
                <c:pt idx="1498">
                  <c:v>2.4224537037037034E-2</c:v>
                </c:pt>
                <c:pt idx="1499">
                  <c:v>2.4236111111111111E-2</c:v>
                </c:pt>
                <c:pt idx="1500">
                  <c:v>2.4247685185185181E-2</c:v>
                </c:pt>
                <c:pt idx="1501">
                  <c:v>2.4259259259259258E-2</c:v>
                </c:pt>
                <c:pt idx="1502">
                  <c:v>2.4270833333333335E-2</c:v>
                </c:pt>
                <c:pt idx="1503">
                  <c:v>2.4282407407407409E-2</c:v>
                </c:pt>
                <c:pt idx="1504">
                  <c:v>2.4293981481481482E-2</c:v>
                </c:pt>
                <c:pt idx="1505">
                  <c:v>2.4305555555555556E-2</c:v>
                </c:pt>
                <c:pt idx="1506">
                  <c:v>2.431712962962963E-2</c:v>
                </c:pt>
                <c:pt idx="1507">
                  <c:v>2.4328703703703703E-2</c:v>
                </c:pt>
                <c:pt idx="1508">
                  <c:v>2.4340277777777777E-2</c:v>
                </c:pt>
                <c:pt idx="1509">
                  <c:v>2.4351851851851857E-2</c:v>
                </c:pt>
                <c:pt idx="1510">
                  <c:v>2.4363425925925927E-2</c:v>
                </c:pt>
                <c:pt idx="1511">
                  <c:v>2.4375000000000004E-2</c:v>
                </c:pt>
                <c:pt idx="1512">
                  <c:v>2.4386574074074074E-2</c:v>
                </c:pt>
                <c:pt idx="1513">
                  <c:v>2.4398148148148145E-2</c:v>
                </c:pt>
                <c:pt idx="1514">
                  <c:v>2.4409722222222222E-2</c:v>
                </c:pt>
                <c:pt idx="1515">
                  <c:v>2.4421296296296292E-2</c:v>
                </c:pt>
                <c:pt idx="1516">
                  <c:v>2.4432870370370369E-2</c:v>
                </c:pt>
                <c:pt idx="1517">
                  <c:v>2.4444444444444446E-2</c:v>
                </c:pt>
                <c:pt idx="1518">
                  <c:v>2.4456018518518519E-2</c:v>
                </c:pt>
                <c:pt idx="1519">
                  <c:v>2.4467592592592593E-2</c:v>
                </c:pt>
                <c:pt idx="1520">
                  <c:v>2.4479166666666666E-2</c:v>
                </c:pt>
                <c:pt idx="1521">
                  <c:v>2.449074074074074E-2</c:v>
                </c:pt>
                <c:pt idx="1522">
                  <c:v>2.4502314814814814E-2</c:v>
                </c:pt>
                <c:pt idx="1523">
                  <c:v>2.4513888888888887E-2</c:v>
                </c:pt>
                <c:pt idx="1524">
                  <c:v>2.4525462962962968E-2</c:v>
                </c:pt>
                <c:pt idx="1525">
                  <c:v>2.4537037037037038E-2</c:v>
                </c:pt>
                <c:pt idx="1526">
                  <c:v>2.4548611111111115E-2</c:v>
                </c:pt>
                <c:pt idx="1527">
                  <c:v>2.4560185185185185E-2</c:v>
                </c:pt>
                <c:pt idx="1528">
                  <c:v>2.4571759259259262E-2</c:v>
                </c:pt>
                <c:pt idx="1529">
                  <c:v>2.4583333333333332E-2</c:v>
                </c:pt>
                <c:pt idx="1530">
                  <c:v>2.4594907407407409E-2</c:v>
                </c:pt>
                <c:pt idx="1531">
                  <c:v>2.4606481481481479E-2</c:v>
                </c:pt>
                <c:pt idx="1532">
                  <c:v>2.461805555555556E-2</c:v>
                </c:pt>
                <c:pt idx="1533">
                  <c:v>2.462962962962963E-2</c:v>
                </c:pt>
                <c:pt idx="1534">
                  <c:v>2.4641203703703703E-2</c:v>
                </c:pt>
                <c:pt idx="1535">
                  <c:v>2.4652777777777777E-2</c:v>
                </c:pt>
                <c:pt idx="1536">
                  <c:v>2.4664351851851851E-2</c:v>
                </c:pt>
                <c:pt idx="1537">
                  <c:v>2.4675925925925924E-2</c:v>
                </c:pt>
                <c:pt idx="1538">
                  <c:v>2.4687499999999998E-2</c:v>
                </c:pt>
                <c:pt idx="1539">
                  <c:v>2.4699074074074078E-2</c:v>
                </c:pt>
                <c:pt idx="1540">
                  <c:v>2.4710648148148148E-2</c:v>
                </c:pt>
                <c:pt idx="1541">
                  <c:v>2.4722222222222225E-2</c:v>
                </c:pt>
                <c:pt idx="1542">
                  <c:v>2.4733796296296295E-2</c:v>
                </c:pt>
                <c:pt idx="1543">
                  <c:v>2.4745370370370372E-2</c:v>
                </c:pt>
                <c:pt idx="1544">
                  <c:v>2.4756944444444443E-2</c:v>
                </c:pt>
                <c:pt idx="1545">
                  <c:v>2.476851851851852E-2</c:v>
                </c:pt>
                <c:pt idx="1546">
                  <c:v>2.478009259259259E-2</c:v>
                </c:pt>
                <c:pt idx="1547">
                  <c:v>2.479166666666667E-2</c:v>
                </c:pt>
                <c:pt idx="1548">
                  <c:v>2.480324074074074E-2</c:v>
                </c:pt>
                <c:pt idx="1549">
                  <c:v>2.4814814814814817E-2</c:v>
                </c:pt>
                <c:pt idx="1550">
                  <c:v>2.4826388888888887E-2</c:v>
                </c:pt>
                <c:pt idx="1551">
                  <c:v>2.4837962962962964E-2</c:v>
                </c:pt>
                <c:pt idx="1552">
                  <c:v>2.4849537037037035E-2</c:v>
                </c:pt>
                <c:pt idx="1553">
                  <c:v>2.4861111111111108E-2</c:v>
                </c:pt>
                <c:pt idx="1554">
                  <c:v>2.4872685185185189E-2</c:v>
                </c:pt>
                <c:pt idx="1555">
                  <c:v>2.4884259259259259E-2</c:v>
                </c:pt>
                <c:pt idx="1556">
                  <c:v>2.4895833333333336E-2</c:v>
                </c:pt>
                <c:pt idx="1557">
                  <c:v>2.4907407407407406E-2</c:v>
                </c:pt>
                <c:pt idx="1558">
                  <c:v>2.4918981481481483E-2</c:v>
                </c:pt>
                <c:pt idx="1559">
                  <c:v>2.4930555555555553E-2</c:v>
                </c:pt>
                <c:pt idx="1560">
                  <c:v>2.494212962962963E-2</c:v>
                </c:pt>
                <c:pt idx="1561">
                  <c:v>2.49537037037037E-2</c:v>
                </c:pt>
                <c:pt idx="1562">
                  <c:v>2.4965277777777781E-2</c:v>
                </c:pt>
                <c:pt idx="1563">
                  <c:v>2.4976851851851851E-2</c:v>
                </c:pt>
                <c:pt idx="1564">
                  <c:v>2.4988425925925928E-2</c:v>
                </c:pt>
                <c:pt idx="1565">
                  <c:v>2.4999999999999998E-2</c:v>
                </c:pt>
                <c:pt idx="1566">
                  <c:v>2.5011574074074075E-2</c:v>
                </c:pt>
                <c:pt idx="1567">
                  <c:v>2.5023148148148145E-2</c:v>
                </c:pt>
                <c:pt idx="1568">
                  <c:v>2.5034722222222222E-2</c:v>
                </c:pt>
                <c:pt idx="1569">
                  <c:v>2.5046296296296299E-2</c:v>
                </c:pt>
                <c:pt idx="1570">
                  <c:v>2.5057870370370373E-2</c:v>
                </c:pt>
                <c:pt idx="1571">
                  <c:v>2.5069444444444446E-2</c:v>
                </c:pt>
                <c:pt idx="1572">
                  <c:v>2.508101851851852E-2</c:v>
                </c:pt>
                <c:pt idx="1573">
                  <c:v>2.5092592592592593E-2</c:v>
                </c:pt>
                <c:pt idx="1574">
                  <c:v>2.5104166666666664E-2</c:v>
                </c:pt>
                <c:pt idx="1575">
                  <c:v>2.5115740740740741E-2</c:v>
                </c:pt>
                <c:pt idx="1576">
                  <c:v>2.5127314814814811E-2</c:v>
                </c:pt>
                <c:pt idx="1577">
                  <c:v>2.5138888888888891E-2</c:v>
                </c:pt>
                <c:pt idx="1578">
                  <c:v>2.5150462962962961E-2</c:v>
                </c:pt>
                <c:pt idx="1579">
                  <c:v>2.5162037037037038E-2</c:v>
                </c:pt>
                <c:pt idx="1580">
                  <c:v>2.5173611111111108E-2</c:v>
                </c:pt>
                <c:pt idx="1581">
                  <c:v>2.5185185185185185E-2</c:v>
                </c:pt>
                <c:pt idx="1582">
                  <c:v>2.5196759259259256E-2</c:v>
                </c:pt>
                <c:pt idx="1583">
                  <c:v>2.5208333333333333E-2</c:v>
                </c:pt>
                <c:pt idx="1584">
                  <c:v>2.521990740740741E-2</c:v>
                </c:pt>
                <c:pt idx="1585">
                  <c:v>2.5231481481481483E-2</c:v>
                </c:pt>
                <c:pt idx="1586">
                  <c:v>2.5243055555555557E-2</c:v>
                </c:pt>
                <c:pt idx="1587">
                  <c:v>2.525462962962963E-2</c:v>
                </c:pt>
                <c:pt idx="1588">
                  <c:v>2.5266203703703704E-2</c:v>
                </c:pt>
                <c:pt idx="1589">
                  <c:v>2.5277777777777777E-2</c:v>
                </c:pt>
                <c:pt idx="1590">
                  <c:v>2.5289351851851851E-2</c:v>
                </c:pt>
                <c:pt idx="1591">
                  <c:v>2.5300925925925925E-2</c:v>
                </c:pt>
                <c:pt idx="1592">
                  <c:v>2.5312500000000002E-2</c:v>
                </c:pt>
                <c:pt idx="1593">
                  <c:v>2.5324074074074079E-2</c:v>
                </c:pt>
                <c:pt idx="1594">
                  <c:v>2.5335648148148149E-2</c:v>
                </c:pt>
                <c:pt idx="1595">
                  <c:v>2.5347222222222219E-2</c:v>
                </c:pt>
                <c:pt idx="1596">
                  <c:v>2.5358796296296296E-2</c:v>
                </c:pt>
                <c:pt idx="1597">
                  <c:v>2.5370370370370366E-2</c:v>
                </c:pt>
                <c:pt idx="1598">
                  <c:v>2.5381944444444443E-2</c:v>
                </c:pt>
                <c:pt idx="1599">
                  <c:v>2.539351851851852E-2</c:v>
                </c:pt>
                <c:pt idx="1600">
                  <c:v>2.5405092592592594E-2</c:v>
                </c:pt>
                <c:pt idx="1601">
                  <c:v>2.5416666666666667E-2</c:v>
                </c:pt>
                <c:pt idx="1602">
                  <c:v>2.5428240740740741E-2</c:v>
                </c:pt>
                <c:pt idx="1603">
                  <c:v>2.5439814814814814E-2</c:v>
                </c:pt>
                <c:pt idx="1604">
                  <c:v>2.5451388888888888E-2</c:v>
                </c:pt>
                <c:pt idx="1605">
                  <c:v>2.5462962962962962E-2</c:v>
                </c:pt>
                <c:pt idx="1606">
                  <c:v>2.5474537037037035E-2</c:v>
                </c:pt>
                <c:pt idx="1607">
                  <c:v>2.5486111111111112E-2</c:v>
                </c:pt>
                <c:pt idx="1608">
                  <c:v>2.5497685185185189E-2</c:v>
                </c:pt>
                <c:pt idx="1609">
                  <c:v>2.5509259259259259E-2</c:v>
                </c:pt>
                <c:pt idx="1610">
                  <c:v>2.5520833333333336E-2</c:v>
                </c:pt>
                <c:pt idx="1611">
                  <c:v>2.5532407407407406E-2</c:v>
                </c:pt>
                <c:pt idx="1612">
                  <c:v>2.5543981481481483E-2</c:v>
                </c:pt>
                <c:pt idx="1613">
                  <c:v>2.5555555555555554E-2</c:v>
                </c:pt>
                <c:pt idx="1614">
                  <c:v>2.5567129629629634E-2</c:v>
                </c:pt>
                <c:pt idx="1615">
                  <c:v>2.5567129629629634E-2</c:v>
                </c:pt>
                <c:pt idx="1616">
                  <c:v>2.5578703703703704E-2</c:v>
                </c:pt>
                <c:pt idx="1617">
                  <c:v>2.5590277777777778E-2</c:v>
                </c:pt>
                <c:pt idx="1618">
                  <c:v>2.5601851851851851E-2</c:v>
                </c:pt>
                <c:pt idx="1619">
                  <c:v>2.5613425925925925E-2</c:v>
                </c:pt>
                <c:pt idx="1620">
                  <c:v>2.5624999999999998E-2</c:v>
                </c:pt>
                <c:pt idx="1621">
                  <c:v>2.5636574074074072E-2</c:v>
                </c:pt>
                <c:pt idx="1622">
                  <c:v>2.5648148148148146E-2</c:v>
                </c:pt>
                <c:pt idx="1623">
                  <c:v>2.5659722222222223E-2</c:v>
                </c:pt>
                <c:pt idx="1624">
                  <c:v>2.56712962962963E-2</c:v>
                </c:pt>
                <c:pt idx="1625">
                  <c:v>2.568287037037037E-2</c:v>
                </c:pt>
                <c:pt idx="1626">
                  <c:v>2.5694444444444447E-2</c:v>
                </c:pt>
                <c:pt idx="1627">
                  <c:v>2.5706018518518517E-2</c:v>
                </c:pt>
                <c:pt idx="1628">
                  <c:v>2.5717592592592594E-2</c:v>
                </c:pt>
                <c:pt idx="1629">
                  <c:v>2.5729166666666664E-2</c:v>
                </c:pt>
                <c:pt idx="1630">
                  <c:v>2.5740740740740745E-2</c:v>
                </c:pt>
                <c:pt idx="1631">
                  <c:v>2.5752314814814815E-2</c:v>
                </c:pt>
                <c:pt idx="1632">
                  <c:v>2.5763888888888892E-2</c:v>
                </c:pt>
                <c:pt idx="1633">
                  <c:v>2.5775462962962962E-2</c:v>
                </c:pt>
                <c:pt idx="1634">
                  <c:v>2.5787037037037039E-2</c:v>
                </c:pt>
                <c:pt idx="1635">
                  <c:v>2.5798611111111109E-2</c:v>
                </c:pt>
                <c:pt idx="1636">
                  <c:v>2.5810185185185183E-2</c:v>
                </c:pt>
                <c:pt idx="1637">
                  <c:v>2.5821759259259256E-2</c:v>
                </c:pt>
                <c:pt idx="1638">
                  <c:v>2.5833333333333333E-2</c:v>
                </c:pt>
                <c:pt idx="1639">
                  <c:v>2.584490740740741E-2</c:v>
                </c:pt>
                <c:pt idx="1640">
                  <c:v>2.585648148148148E-2</c:v>
                </c:pt>
                <c:pt idx="1641">
                  <c:v>2.5868055555555557E-2</c:v>
                </c:pt>
                <c:pt idx="1642">
                  <c:v>2.5879629629629627E-2</c:v>
                </c:pt>
                <c:pt idx="1643">
                  <c:v>2.5891203703703704E-2</c:v>
                </c:pt>
                <c:pt idx="1644">
                  <c:v>2.5902777777777775E-2</c:v>
                </c:pt>
                <c:pt idx="1645">
                  <c:v>2.5914351851851855E-2</c:v>
                </c:pt>
                <c:pt idx="1646">
                  <c:v>2.5925925925925925E-2</c:v>
                </c:pt>
                <c:pt idx="1647">
                  <c:v>2.5937500000000002E-2</c:v>
                </c:pt>
                <c:pt idx="1648">
                  <c:v>2.5949074074074072E-2</c:v>
                </c:pt>
                <c:pt idx="1649">
                  <c:v>2.5960648148148149E-2</c:v>
                </c:pt>
                <c:pt idx="1650">
                  <c:v>2.5972222222222219E-2</c:v>
                </c:pt>
                <c:pt idx="1651">
                  <c:v>2.5983796296296297E-2</c:v>
                </c:pt>
                <c:pt idx="1652">
                  <c:v>2.5995370370370367E-2</c:v>
                </c:pt>
                <c:pt idx="1653">
                  <c:v>2.6006944444444447E-2</c:v>
                </c:pt>
                <c:pt idx="1654">
                  <c:v>2.6018518518518521E-2</c:v>
                </c:pt>
                <c:pt idx="1655">
                  <c:v>2.6030092592592594E-2</c:v>
                </c:pt>
                <c:pt idx="1656">
                  <c:v>2.6041666666666668E-2</c:v>
                </c:pt>
                <c:pt idx="1657">
                  <c:v>2.6053240740740738E-2</c:v>
                </c:pt>
                <c:pt idx="1658">
                  <c:v>2.6064814814814815E-2</c:v>
                </c:pt>
                <c:pt idx="1659">
                  <c:v>2.6076388888888885E-2</c:v>
                </c:pt>
                <c:pt idx="1660">
                  <c:v>2.6087962962962966E-2</c:v>
                </c:pt>
                <c:pt idx="1661">
                  <c:v>2.6099537037037036E-2</c:v>
                </c:pt>
                <c:pt idx="1662">
                  <c:v>2.6111111111111113E-2</c:v>
                </c:pt>
                <c:pt idx="1663">
                  <c:v>2.6122685185185183E-2</c:v>
                </c:pt>
                <c:pt idx="1664">
                  <c:v>2.613425925925926E-2</c:v>
                </c:pt>
                <c:pt idx="1665">
                  <c:v>2.614583333333333E-2</c:v>
                </c:pt>
                <c:pt idx="1666">
                  <c:v>2.6157407407407407E-2</c:v>
                </c:pt>
                <c:pt idx="1667">
                  <c:v>2.6168981481481477E-2</c:v>
                </c:pt>
                <c:pt idx="1668">
                  <c:v>2.6180555555555558E-2</c:v>
                </c:pt>
                <c:pt idx="1669">
                  <c:v>2.6192129629629631E-2</c:v>
                </c:pt>
                <c:pt idx="1670">
                  <c:v>2.6203703703703705E-2</c:v>
                </c:pt>
                <c:pt idx="1671">
                  <c:v>2.6215277777777778E-2</c:v>
                </c:pt>
                <c:pt idx="1672">
                  <c:v>2.6226851851851852E-2</c:v>
                </c:pt>
                <c:pt idx="1673">
                  <c:v>2.6238425925925925E-2</c:v>
                </c:pt>
                <c:pt idx="1674">
                  <c:v>2.6249999999999999E-2</c:v>
                </c:pt>
                <c:pt idx="1675">
                  <c:v>2.6261574074074076E-2</c:v>
                </c:pt>
                <c:pt idx="1676">
                  <c:v>2.6273148148148153E-2</c:v>
                </c:pt>
                <c:pt idx="1677">
                  <c:v>2.6284722222222223E-2</c:v>
                </c:pt>
                <c:pt idx="1678">
                  <c:v>2.6296296296296293E-2</c:v>
                </c:pt>
                <c:pt idx="1679">
                  <c:v>2.630787037037037E-2</c:v>
                </c:pt>
                <c:pt idx="1680">
                  <c:v>2.631944444444444E-2</c:v>
                </c:pt>
                <c:pt idx="1681">
                  <c:v>2.6331018518518517E-2</c:v>
                </c:pt>
                <c:pt idx="1682">
                  <c:v>2.6342592592592588E-2</c:v>
                </c:pt>
                <c:pt idx="1683">
                  <c:v>2.6354166666666668E-2</c:v>
                </c:pt>
                <c:pt idx="1684">
                  <c:v>2.6365740740740742E-2</c:v>
                </c:pt>
                <c:pt idx="1685">
                  <c:v>2.6377314814814815E-2</c:v>
                </c:pt>
                <c:pt idx="1686">
                  <c:v>2.6388888888888889E-2</c:v>
                </c:pt>
                <c:pt idx="1687">
                  <c:v>2.6400462962962962E-2</c:v>
                </c:pt>
                <c:pt idx="1688">
                  <c:v>2.6412037037037036E-2</c:v>
                </c:pt>
                <c:pt idx="1689">
                  <c:v>2.642361111111111E-2</c:v>
                </c:pt>
                <c:pt idx="1690">
                  <c:v>2.6435185185185187E-2</c:v>
                </c:pt>
                <c:pt idx="1691">
                  <c:v>2.6446759259259264E-2</c:v>
                </c:pt>
                <c:pt idx="1692">
                  <c:v>2.6458333333333334E-2</c:v>
                </c:pt>
                <c:pt idx="1693">
                  <c:v>2.6469907407407411E-2</c:v>
                </c:pt>
                <c:pt idx="1694">
                  <c:v>2.6481481481481481E-2</c:v>
                </c:pt>
                <c:pt idx="1695">
                  <c:v>2.6493055555555558E-2</c:v>
                </c:pt>
                <c:pt idx="1696">
                  <c:v>2.6504629629629628E-2</c:v>
                </c:pt>
                <c:pt idx="1697">
                  <c:v>2.6516203703703698E-2</c:v>
                </c:pt>
                <c:pt idx="1698">
                  <c:v>2.6527777777777779E-2</c:v>
                </c:pt>
                <c:pt idx="1699">
                  <c:v>2.6539351851851852E-2</c:v>
                </c:pt>
                <c:pt idx="1700">
                  <c:v>2.6550925925925926E-2</c:v>
                </c:pt>
                <c:pt idx="1701">
                  <c:v>2.6562499999999999E-2</c:v>
                </c:pt>
                <c:pt idx="1702">
                  <c:v>2.6574074074074073E-2</c:v>
                </c:pt>
                <c:pt idx="1703">
                  <c:v>2.6585648148148146E-2</c:v>
                </c:pt>
                <c:pt idx="1704">
                  <c:v>2.659722222222222E-2</c:v>
                </c:pt>
                <c:pt idx="1705">
                  <c:v>2.6608796296296297E-2</c:v>
                </c:pt>
                <c:pt idx="1706">
                  <c:v>2.6620370370370374E-2</c:v>
                </c:pt>
                <c:pt idx="1707">
                  <c:v>2.6631944444444444E-2</c:v>
                </c:pt>
                <c:pt idx="1708">
                  <c:v>2.6643518518518521E-2</c:v>
                </c:pt>
                <c:pt idx="1709">
                  <c:v>2.6655092592592591E-2</c:v>
                </c:pt>
                <c:pt idx="1710">
                  <c:v>2.6666666666666668E-2</c:v>
                </c:pt>
                <c:pt idx="1711">
                  <c:v>2.6678240740740738E-2</c:v>
                </c:pt>
                <c:pt idx="1712">
                  <c:v>2.6689814814814816E-2</c:v>
                </c:pt>
                <c:pt idx="1713">
                  <c:v>2.6701388888888889E-2</c:v>
                </c:pt>
                <c:pt idx="1714">
                  <c:v>2.6712962962962966E-2</c:v>
                </c:pt>
                <c:pt idx="1715">
                  <c:v>2.6724537037037036E-2</c:v>
                </c:pt>
                <c:pt idx="1716">
                  <c:v>2.6736111111111113E-2</c:v>
                </c:pt>
                <c:pt idx="1717">
                  <c:v>2.6747685185185183E-2</c:v>
                </c:pt>
                <c:pt idx="1718">
                  <c:v>2.6759259259259257E-2</c:v>
                </c:pt>
                <c:pt idx="1719">
                  <c:v>2.6770833333333331E-2</c:v>
                </c:pt>
                <c:pt idx="1720">
                  <c:v>2.6782407407407408E-2</c:v>
                </c:pt>
                <c:pt idx="1721">
                  <c:v>2.6793981481481485E-2</c:v>
                </c:pt>
                <c:pt idx="1722">
                  <c:v>2.6805555555555555E-2</c:v>
                </c:pt>
                <c:pt idx="1723">
                  <c:v>2.6817129629629632E-2</c:v>
                </c:pt>
                <c:pt idx="1724">
                  <c:v>2.6828703703703702E-2</c:v>
                </c:pt>
                <c:pt idx="1725">
                  <c:v>2.6840277777777779E-2</c:v>
                </c:pt>
                <c:pt idx="1726">
                  <c:v>2.6851851851851849E-2</c:v>
                </c:pt>
                <c:pt idx="1727">
                  <c:v>2.6863425925925926E-2</c:v>
                </c:pt>
                <c:pt idx="1728">
                  <c:v>2.6875E-2</c:v>
                </c:pt>
                <c:pt idx="1729">
                  <c:v>2.6886574074074077E-2</c:v>
                </c:pt>
                <c:pt idx="1730">
                  <c:v>2.6898148148148147E-2</c:v>
                </c:pt>
                <c:pt idx="1731">
                  <c:v>2.6909722222222224E-2</c:v>
                </c:pt>
                <c:pt idx="1732">
                  <c:v>2.6921296296296294E-2</c:v>
                </c:pt>
                <c:pt idx="1733">
                  <c:v>2.6932870370370371E-2</c:v>
                </c:pt>
                <c:pt idx="1734">
                  <c:v>2.6944444444444441E-2</c:v>
                </c:pt>
                <c:pt idx="1735">
                  <c:v>2.6956018518518522E-2</c:v>
                </c:pt>
                <c:pt idx="1736">
                  <c:v>2.6967592592592595E-2</c:v>
                </c:pt>
                <c:pt idx="1737">
                  <c:v>2.6979166666666669E-2</c:v>
                </c:pt>
                <c:pt idx="1738">
                  <c:v>2.6990740740740742E-2</c:v>
                </c:pt>
                <c:pt idx="1739">
                  <c:v>2.7002314814814812E-2</c:v>
                </c:pt>
                <c:pt idx="1740">
                  <c:v>2.7013888888888889E-2</c:v>
                </c:pt>
                <c:pt idx="1741">
                  <c:v>2.7025462962962959E-2</c:v>
                </c:pt>
                <c:pt idx="1742">
                  <c:v>2.7037037037037037E-2</c:v>
                </c:pt>
                <c:pt idx="1743">
                  <c:v>2.704861111111111E-2</c:v>
                </c:pt>
                <c:pt idx="1744">
                  <c:v>2.7060185185185187E-2</c:v>
                </c:pt>
                <c:pt idx="1745">
                  <c:v>2.7071759259259257E-2</c:v>
                </c:pt>
                <c:pt idx="1746">
                  <c:v>2.7083333333333334E-2</c:v>
                </c:pt>
                <c:pt idx="1747">
                  <c:v>2.7094907407407404E-2</c:v>
                </c:pt>
                <c:pt idx="1748">
                  <c:v>2.7106481481481481E-2</c:v>
                </c:pt>
                <c:pt idx="1749">
                  <c:v>2.7118055555555552E-2</c:v>
                </c:pt>
                <c:pt idx="1750">
                  <c:v>2.7129629629629632E-2</c:v>
                </c:pt>
                <c:pt idx="1751">
                  <c:v>2.7141203703703706E-2</c:v>
                </c:pt>
                <c:pt idx="1752">
                  <c:v>2.7152777777777779E-2</c:v>
                </c:pt>
                <c:pt idx="1753">
                  <c:v>2.7164351851851853E-2</c:v>
                </c:pt>
                <c:pt idx="1754">
                  <c:v>2.7175925925925926E-2</c:v>
                </c:pt>
                <c:pt idx="1755">
                  <c:v>2.71875E-2</c:v>
                </c:pt>
                <c:pt idx="1756">
                  <c:v>2.7199074074074073E-2</c:v>
                </c:pt>
                <c:pt idx="1757">
                  <c:v>2.7210648148148147E-2</c:v>
                </c:pt>
                <c:pt idx="1758">
                  <c:v>2.7222222222222228E-2</c:v>
                </c:pt>
                <c:pt idx="1759">
                  <c:v>2.7233796296296298E-2</c:v>
                </c:pt>
                <c:pt idx="1760">
                  <c:v>2.7245370370370368E-2</c:v>
                </c:pt>
                <c:pt idx="1761">
                  <c:v>2.7256944444444445E-2</c:v>
                </c:pt>
                <c:pt idx="1762">
                  <c:v>2.7268518518518515E-2</c:v>
                </c:pt>
                <c:pt idx="1763">
                  <c:v>2.7280092592592592E-2</c:v>
                </c:pt>
                <c:pt idx="1764">
                  <c:v>2.7291666666666662E-2</c:v>
                </c:pt>
                <c:pt idx="1765">
                  <c:v>2.7303240740740743E-2</c:v>
                </c:pt>
                <c:pt idx="1766">
                  <c:v>2.7314814814814816E-2</c:v>
                </c:pt>
                <c:pt idx="1767">
                  <c:v>2.732638888888889E-2</c:v>
                </c:pt>
                <c:pt idx="1768">
                  <c:v>2.7337962962962963E-2</c:v>
                </c:pt>
                <c:pt idx="1769">
                  <c:v>2.7349537037037037E-2</c:v>
                </c:pt>
                <c:pt idx="1770">
                  <c:v>2.736111111111111E-2</c:v>
                </c:pt>
                <c:pt idx="1771">
                  <c:v>2.7372685185185184E-2</c:v>
                </c:pt>
                <c:pt idx="1772">
                  <c:v>2.7384259259259257E-2</c:v>
                </c:pt>
                <c:pt idx="1773">
                  <c:v>2.7395833333333338E-2</c:v>
                </c:pt>
                <c:pt idx="1774">
                  <c:v>2.7407407407407408E-2</c:v>
                </c:pt>
                <c:pt idx="1775">
                  <c:v>2.7418981481481485E-2</c:v>
                </c:pt>
                <c:pt idx="1776">
                  <c:v>2.7430555555555555E-2</c:v>
                </c:pt>
                <c:pt idx="1777">
                  <c:v>2.7442129629629632E-2</c:v>
                </c:pt>
                <c:pt idx="1778">
                  <c:v>2.7453703703703702E-2</c:v>
                </c:pt>
                <c:pt idx="1779">
                  <c:v>2.7465277777777772E-2</c:v>
                </c:pt>
                <c:pt idx="1780">
                  <c:v>2.7476851851851853E-2</c:v>
                </c:pt>
                <c:pt idx="1781">
                  <c:v>2.7488425925925927E-2</c:v>
                </c:pt>
                <c:pt idx="1782">
                  <c:v>2.75E-2</c:v>
                </c:pt>
                <c:pt idx="1783">
                  <c:v>2.7511574074074074E-2</c:v>
                </c:pt>
                <c:pt idx="1784">
                  <c:v>2.7523148148148147E-2</c:v>
                </c:pt>
                <c:pt idx="1785">
                  <c:v>2.7534722222222221E-2</c:v>
                </c:pt>
                <c:pt idx="1786">
                  <c:v>2.7546296296296294E-2</c:v>
                </c:pt>
                <c:pt idx="1787">
                  <c:v>2.7557870370370368E-2</c:v>
                </c:pt>
                <c:pt idx="1788">
                  <c:v>2.7569444444444448E-2</c:v>
                </c:pt>
                <c:pt idx="1789">
                  <c:v>2.7581018518518519E-2</c:v>
                </c:pt>
                <c:pt idx="1790">
                  <c:v>2.7592592592592596E-2</c:v>
                </c:pt>
                <c:pt idx="1791">
                  <c:v>2.7604166666666666E-2</c:v>
                </c:pt>
                <c:pt idx="1792">
                  <c:v>2.7615740740740743E-2</c:v>
                </c:pt>
                <c:pt idx="1793">
                  <c:v>2.7627314814814813E-2</c:v>
                </c:pt>
                <c:pt idx="1794">
                  <c:v>2.763888888888889E-2</c:v>
                </c:pt>
                <c:pt idx="1795">
                  <c:v>2.7650462962962963E-2</c:v>
                </c:pt>
                <c:pt idx="1796">
                  <c:v>2.7662037037037041E-2</c:v>
                </c:pt>
                <c:pt idx="1797">
                  <c:v>2.7673611111111111E-2</c:v>
                </c:pt>
                <c:pt idx="1798">
                  <c:v>2.7685185185185188E-2</c:v>
                </c:pt>
                <c:pt idx="1799">
                  <c:v>2.7696759259259258E-2</c:v>
                </c:pt>
                <c:pt idx="1800">
                  <c:v>2.7708333333333331E-2</c:v>
                </c:pt>
                <c:pt idx="1801">
                  <c:v>2.7719907407407405E-2</c:v>
                </c:pt>
                <c:pt idx="1802">
                  <c:v>2.7731481481481478E-2</c:v>
                </c:pt>
                <c:pt idx="1803">
                  <c:v>2.7743055555555559E-2</c:v>
                </c:pt>
                <c:pt idx="1804">
                  <c:v>2.7754629629629629E-2</c:v>
                </c:pt>
                <c:pt idx="1805">
                  <c:v>2.7766203703703706E-2</c:v>
                </c:pt>
                <c:pt idx="1806">
                  <c:v>2.7777777777777776E-2</c:v>
                </c:pt>
                <c:pt idx="1807">
                  <c:v>2.7789351851851853E-2</c:v>
                </c:pt>
                <c:pt idx="1808">
                  <c:v>2.7800925925925923E-2</c:v>
                </c:pt>
                <c:pt idx="1809">
                  <c:v>2.78125E-2</c:v>
                </c:pt>
                <c:pt idx="1810">
                  <c:v>2.7824074074074074E-2</c:v>
                </c:pt>
                <c:pt idx="1811">
                  <c:v>2.7835648148148151E-2</c:v>
                </c:pt>
                <c:pt idx="1812">
                  <c:v>2.7847222222222221E-2</c:v>
                </c:pt>
                <c:pt idx="1813">
                  <c:v>2.7858796296296298E-2</c:v>
                </c:pt>
                <c:pt idx="1814">
                  <c:v>2.7870370370370368E-2</c:v>
                </c:pt>
                <c:pt idx="1815">
                  <c:v>2.7881944444444445E-2</c:v>
                </c:pt>
                <c:pt idx="1816">
                  <c:v>2.7893518518518515E-2</c:v>
                </c:pt>
                <c:pt idx="1817">
                  <c:v>2.7905092592592592E-2</c:v>
                </c:pt>
                <c:pt idx="1818">
                  <c:v>2.7916666666666669E-2</c:v>
                </c:pt>
                <c:pt idx="1819">
                  <c:v>2.7928240740740743E-2</c:v>
                </c:pt>
                <c:pt idx="1820">
                  <c:v>2.7939814814814817E-2</c:v>
                </c:pt>
                <c:pt idx="1821">
                  <c:v>2.7951388888888887E-2</c:v>
                </c:pt>
                <c:pt idx="1822">
                  <c:v>2.7962962962962964E-2</c:v>
                </c:pt>
                <c:pt idx="1823">
                  <c:v>2.7974537037037034E-2</c:v>
                </c:pt>
                <c:pt idx="1824">
                  <c:v>2.7986111111111111E-2</c:v>
                </c:pt>
                <c:pt idx="1825">
                  <c:v>2.7997685185185184E-2</c:v>
                </c:pt>
                <c:pt idx="1826">
                  <c:v>2.8009259259259262E-2</c:v>
                </c:pt>
                <c:pt idx="1827">
                  <c:v>2.8020833333333332E-2</c:v>
                </c:pt>
                <c:pt idx="1828">
                  <c:v>2.8032407407407409E-2</c:v>
                </c:pt>
                <c:pt idx="1829">
                  <c:v>2.8043981481481479E-2</c:v>
                </c:pt>
                <c:pt idx="1830">
                  <c:v>2.8055555555555556E-2</c:v>
                </c:pt>
                <c:pt idx="1831">
                  <c:v>2.8067129629629626E-2</c:v>
                </c:pt>
                <c:pt idx="1832">
                  <c:v>2.8078703703703703E-2</c:v>
                </c:pt>
                <c:pt idx="1833">
                  <c:v>2.809027777777778E-2</c:v>
                </c:pt>
                <c:pt idx="1834">
                  <c:v>2.8101851851851854E-2</c:v>
                </c:pt>
                <c:pt idx="1835">
                  <c:v>2.8113425925925927E-2</c:v>
                </c:pt>
                <c:pt idx="1836">
                  <c:v>2.8125000000000001E-2</c:v>
                </c:pt>
                <c:pt idx="1837">
                  <c:v>2.8136574074074074E-2</c:v>
                </c:pt>
                <c:pt idx="1838">
                  <c:v>2.8148148148148148E-2</c:v>
                </c:pt>
                <c:pt idx="1839">
                  <c:v>2.8159722222222221E-2</c:v>
                </c:pt>
                <c:pt idx="1840">
                  <c:v>2.8171296296296302E-2</c:v>
                </c:pt>
                <c:pt idx="1841">
                  <c:v>2.8182870370370372E-2</c:v>
                </c:pt>
                <c:pt idx="1842">
                  <c:v>2.8194444444444442E-2</c:v>
                </c:pt>
                <c:pt idx="1843">
                  <c:v>2.8206018518518519E-2</c:v>
                </c:pt>
                <c:pt idx="1844">
                  <c:v>2.8217592592592589E-2</c:v>
                </c:pt>
                <c:pt idx="1845">
                  <c:v>2.8229166666666666E-2</c:v>
                </c:pt>
                <c:pt idx="1846">
                  <c:v>2.8240740740740736E-2</c:v>
                </c:pt>
                <c:pt idx="1847">
                  <c:v>2.8252314814814813E-2</c:v>
                </c:pt>
                <c:pt idx="1848">
                  <c:v>2.826388888888889E-2</c:v>
                </c:pt>
                <c:pt idx="1849">
                  <c:v>2.8275462962962964E-2</c:v>
                </c:pt>
                <c:pt idx="1850">
                  <c:v>2.8287037037037038E-2</c:v>
                </c:pt>
                <c:pt idx="1851">
                  <c:v>2.8298611111111111E-2</c:v>
                </c:pt>
                <c:pt idx="1852">
                  <c:v>2.8310185185185185E-2</c:v>
                </c:pt>
                <c:pt idx="1853">
                  <c:v>2.8321759259259258E-2</c:v>
                </c:pt>
                <c:pt idx="1854">
                  <c:v>2.8333333333333332E-2</c:v>
                </c:pt>
                <c:pt idx="1855">
                  <c:v>2.8344907407407412E-2</c:v>
                </c:pt>
                <c:pt idx="1856">
                  <c:v>2.8356481481481483E-2</c:v>
                </c:pt>
                <c:pt idx="1857">
                  <c:v>2.836805555555556E-2</c:v>
                </c:pt>
                <c:pt idx="1858">
                  <c:v>2.837962962962963E-2</c:v>
                </c:pt>
                <c:pt idx="1859">
                  <c:v>2.8391203703703707E-2</c:v>
                </c:pt>
                <c:pt idx="1860">
                  <c:v>2.8402777777777777E-2</c:v>
                </c:pt>
                <c:pt idx="1861">
                  <c:v>2.8414351851851847E-2</c:v>
                </c:pt>
                <c:pt idx="1862">
                  <c:v>2.8425925925925924E-2</c:v>
                </c:pt>
                <c:pt idx="1863">
                  <c:v>2.8437500000000001E-2</c:v>
                </c:pt>
                <c:pt idx="1864">
                  <c:v>2.8449074074074075E-2</c:v>
                </c:pt>
                <c:pt idx="1865">
                  <c:v>2.8460648148148148E-2</c:v>
                </c:pt>
                <c:pt idx="1866">
                  <c:v>2.8472222222222222E-2</c:v>
                </c:pt>
                <c:pt idx="1867">
                  <c:v>2.8483796296296295E-2</c:v>
                </c:pt>
                <c:pt idx="1868">
                  <c:v>2.8495370370370369E-2</c:v>
                </c:pt>
                <c:pt idx="1869">
                  <c:v>2.8506944444444442E-2</c:v>
                </c:pt>
                <c:pt idx="1870">
                  <c:v>2.8518518518518523E-2</c:v>
                </c:pt>
                <c:pt idx="1871">
                  <c:v>2.8530092592592593E-2</c:v>
                </c:pt>
                <c:pt idx="1872">
                  <c:v>2.854166666666667E-2</c:v>
                </c:pt>
                <c:pt idx="1873">
                  <c:v>2.855324074074074E-2</c:v>
                </c:pt>
                <c:pt idx="1874">
                  <c:v>2.8564814814814817E-2</c:v>
                </c:pt>
                <c:pt idx="1875">
                  <c:v>2.8576388888888887E-2</c:v>
                </c:pt>
                <c:pt idx="1876">
                  <c:v>2.8587962962962964E-2</c:v>
                </c:pt>
                <c:pt idx="1877">
                  <c:v>2.8599537037037034E-2</c:v>
                </c:pt>
                <c:pt idx="1878">
                  <c:v>2.8611111111111115E-2</c:v>
                </c:pt>
                <c:pt idx="1879">
                  <c:v>2.8622685185185185E-2</c:v>
                </c:pt>
                <c:pt idx="1880">
                  <c:v>2.8634259259259262E-2</c:v>
                </c:pt>
                <c:pt idx="1881">
                  <c:v>2.8645833333333332E-2</c:v>
                </c:pt>
                <c:pt idx="1882">
                  <c:v>2.8657407407407406E-2</c:v>
                </c:pt>
                <c:pt idx="1883">
                  <c:v>2.8668981481481479E-2</c:v>
                </c:pt>
                <c:pt idx="1884">
                  <c:v>2.8680555555555553E-2</c:v>
                </c:pt>
                <c:pt idx="1885">
                  <c:v>2.8692129629629633E-2</c:v>
                </c:pt>
                <c:pt idx="1886">
                  <c:v>2.8703703703703703E-2</c:v>
                </c:pt>
                <c:pt idx="1887">
                  <c:v>2.8715277777777781E-2</c:v>
                </c:pt>
                <c:pt idx="1888">
                  <c:v>2.8726851851851851E-2</c:v>
                </c:pt>
                <c:pt idx="1889">
                  <c:v>2.8738425925925928E-2</c:v>
                </c:pt>
                <c:pt idx="1890">
                  <c:v>2.8749999999999998E-2</c:v>
                </c:pt>
                <c:pt idx="1891">
                  <c:v>2.8761574074074075E-2</c:v>
                </c:pt>
                <c:pt idx="1892">
                  <c:v>2.8773148148148145E-2</c:v>
                </c:pt>
                <c:pt idx="1893">
                  <c:v>2.8784722222222225E-2</c:v>
                </c:pt>
                <c:pt idx="1894">
                  <c:v>2.8796296296296296E-2</c:v>
                </c:pt>
                <c:pt idx="1895">
                  <c:v>2.8807870370370373E-2</c:v>
                </c:pt>
                <c:pt idx="1896">
                  <c:v>2.8819444444444443E-2</c:v>
                </c:pt>
                <c:pt idx="1897">
                  <c:v>2.883101851851852E-2</c:v>
                </c:pt>
                <c:pt idx="1898">
                  <c:v>2.884259259259259E-2</c:v>
                </c:pt>
                <c:pt idx="1899">
                  <c:v>2.8854166666666667E-2</c:v>
                </c:pt>
                <c:pt idx="1900">
                  <c:v>2.8865740740740744E-2</c:v>
                </c:pt>
                <c:pt idx="1901">
                  <c:v>2.8877314814814817E-2</c:v>
                </c:pt>
                <c:pt idx="1902">
                  <c:v>2.8888888888888891E-2</c:v>
                </c:pt>
                <c:pt idx="1903">
                  <c:v>2.8900462962962961E-2</c:v>
                </c:pt>
                <c:pt idx="1904">
                  <c:v>2.8912037037037038E-2</c:v>
                </c:pt>
                <c:pt idx="1905">
                  <c:v>2.8923611111111108E-2</c:v>
                </c:pt>
                <c:pt idx="1906">
                  <c:v>2.8935185185185185E-2</c:v>
                </c:pt>
                <c:pt idx="1907">
                  <c:v>2.8946759259259255E-2</c:v>
                </c:pt>
                <c:pt idx="1908">
                  <c:v>2.8958333333333336E-2</c:v>
                </c:pt>
                <c:pt idx="1909">
                  <c:v>2.8969907407407406E-2</c:v>
                </c:pt>
                <c:pt idx="1910">
                  <c:v>2.8981481481481483E-2</c:v>
                </c:pt>
                <c:pt idx="1911">
                  <c:v>2.8993055555555553E-2</c:v>
                </c:pt>
                <c:pt idx="1912">
                  <c:v>2.900462962962963E-2</c:v>
                </c:pt>
                <c:pt idx="1913">
                  <c:v>2.90162037037037E-2</c:v>
                </c:pt>
                <c:pt idx="1914">
                  <c:v>2.9027777777777777E-2</c:v>
                </c:pt>
                <c:pt idx="1915">
                  <c:v>2.9039351851851854E-2</c:v>
                </c:pt>
                <c:pt idx="1916">
                  <c:v>2.9050925925925928E-2</c:v>
                </c:pt>
                <c:pt idx="1917">
                  <c:v>2.9062500000000002E-2</c:v>
                </c:pt>
                <c:pt idx="1918">
                  <c:v>2.9074074074074075E-2</c:v>
                </c:pt>
                <c:pt idx="1919">
                  <c:v>2.9085648148148149E-2</c:v>
                </c:pt>
                <c:pt idx="1920">
                  <c:v>2.9097222222222222E-2</c:v>
                </c:pt>
                <c:pt idx="1921">
                  <c:v>2.9108796296296296E-2</c:v>
                </c:pt>
                <c:pt idx="1922">
                  <c:v>2.9120370370370366E-2</c:v>
                </c:pt>
                <c:pt idx="1923">
                  <c:v>2.9131944444444446E-2</c:v>
                </c:pt>
                <c:pt idx="1924">
                  <c:v>2.9143518518518517E-2</c:v>
                </c:pt>
                <c:pt idx="1925">
                  <c:v>2.9155092592592594E-2</c:v>
                </c:pt>
                <c:pt idx="1926">
                  <c:v>2.9166666666666664E-2</c:v>
                </c:pt>
                <c:pt idx="1927">
                  <c:v>2.9178240740740741E-2</c:v>
                </c:pt>
                <c:pt idx="1928">
                  <c:v>2.9189814814814811E-2</c:v>
                </c:pt>
                <c:pt idx="1929">
                  <c:v>2.9201388888888888E-2</c:v>
                </c:pt>
                <c:pt idx="1930">
                  <c:v>2.9212962962962965E-2</c:v>
                </c:pt>
                <c:pt idx="1931">
                  <c:v>2.9224537037037038E-2</c:v>
                </c:pt>
                <c:pt idx="1932">
                  <c:v>2.9236111111111112E-2</c:v>
                </c:pt>
                <c:pt idx="1933">
                  <c:v>2.9247685185185186E-2</c:v>
                </c:pt>
                <c:pt idx="1934">
                  <c:v>2.9259259259259259E-2</c:v>
                </c:pt>
                <c:pt idx="1935">
                  <c:v>2.9270833333333333E-2</c:v>
                </c:pt>
                <c:pt idx="1936">
                  <c:v>2.9282407407407406E-2</c:v>
                </c:pt>
                <c:pt idx="1937">
                  <c:v>2.929398148148148E-2</c:v>
                </c:pt>
                <c:pt idx="1938">
                  <c:v>2.9305555555555557E-2</c:v>
                </c:pt>
                <c:pt idx="1939">
                  <c:v>2.9317129629629634E-2</c:v>
                </c:pt>
                <c:pt idx="1940">
                  <c:v>2.9328703703703704E-2</c:v>
                </c:pt>
                <c:pt idx="1941">
                  <c:v>2.9340277777777781E-2</c:v>
                </c:pt>
                <c:pt idx="1942">
                  <c:v>2.9340277777777781E-2</c:v>
                </c:pt>
                <c:pt idx="1943">
                  <c:v>2.9351851851851851E-2</c:v>
                </c:pt>
                <c:pt idx="1944">
                  <c:v>2.9363425925925921E-2</c:v>
                </c:pt>
                <c:pt idx="1945">
                  <c:v>2.9374999999999998E-2</c:v>
                </c:pt>
                <c:pt idx="1946">
                  <c:v>2.9386574074074075E-2</c:v>
                </c:pt>
                <c:pt idx="1947">
                  <c:v>2.9398148148148149E-2</c:v>
                </c:pt>
                <c:pt idx="1948">
                  <c:v>2.9409722222222223E-2</c:v>
                </c:pt>
                <c:pt idx="1949">
                  <c:v>2.9421296296296296E-2</c:v>
                </c:pt>
                <c:pt idx="1950">
                  <c:v>2.943287037037037E-2</c:v>
                </c:pt>
                <c:pt idx="1951">
                  <c:v>2.9444444444444443E-2</c:v>
                </c:pt>
                <c:pt idx="1952">
                  <c:v>2.9456018518518517E-2</c:v>
                </c:pt>
                <c:pt idx="1953">
                  <c:v>2.946759259259259E-2</c:v>
                </c:pt>
                <c:pt idx="1954">
                  <c:v>2.9479166666666667E-2</c:v>
                </c:pt>
                <c:pt idx="1955">
                  <c:v>2.9490740740740744E-2</c:v>
                </c:pt>
                <c:pt idx="1956">
                  <c:v>2.9502314814814815E-2</c:v>
                </c:pt>
                <c:pt idx="1957">
                  <c:v>2.9513888888888892E-2</c:v>
                </c:pt>
                <c:pt idx="1958">
                  <c:v>2.9525462962962962E-2</c:v>
                </c:pt>
                <c:pt idx="1959">
                  <c:v>2.9537037037037039E-2</c:v>
                </c:pt>
                <c:pt idx="1960">
                  <c:v>2.9548611111111109E-2</c:v>
                </c:pt>
                <c:pt idx="1961">
                  <c:v>2.9560185185185189E-2</c:v>
                </c:pt>
                <c:pt idx="1962">
                  <c:v>2.9571759259259259E-2</c:v>
                </c:pt>
                <c:pt idx="1963">
                  <c:v>2.9583333333333336E-2</c:v>
                </c:pt>
                <c:pt idx="1964">
                  <c:v>2.9594907407407407E-2</c:v>
                </c:pt>
                <c:pt idx="1965">
                  <c:v>2.960648148148148E-2</c:v>
                </c:pt>
                <c:pt idx="1966">
                  <c:v>2.9618055555555554E-2</c:v>
                </c:pt>
                <c:pt idx="1967">
                  <c:v>2.9629629629629627E-2</c:v>
                </c:pt>
                <c:pt idx="1968">
                  <c:v>2.9641203703703701E-2</c:v>
                </c:pt>
                <c:pt idx="1969">
                  <c:v>2.9652777777777778E-2</c:v>
                </c:pt>
                <c:pt idx="1970">
                  <c:v>2.9664351851851855E-2</c:v>
                </c:pt>
                <c:pt idx="1971">
                  <c:v>2.9675925925925925E-2</c:v>
                </c:pt>
                <c:pt idx="1972">
                  <c:v>2.9687500000000002E-2</c:v>
                </c:pt>
                <c:pt idx="1973">
                  <c:v>2.9699074074074072E-2</c:v>
                </c:pt>
                <c:pt idx="1974">
                  <c:v>2.9710648148148149E-2</c:v>
                </c:pt>
                <c:pt idx="1975">
                  <c:v>2.9722222222222219E-2</c:v>
                </c:pt>
                <c:pt idx="1976">
                  <c:v>2.97337962962963E-2</c:v>
                </c:pt>
                <c:pt idx="1977">
                  <c:v>2.974537037037037E-2</c:v>
                </c:pt>
                <c:pt idx="1978">
                  <c:v>2.9756944444444447E-2</c:v>
                </c:pt>
                <c:pt idx="1979">
                  <c:v>2.9768518518518517E-2</c:v>
                </c:pt>
                <c:pt idx="1980">
                  <c:v>2.9780092592592594E-2</c:v>
                </c:pt>
                <c:pt idx="1981">
                  <c:v>2.9791666666666664E-2</c:v>
                </c:pt>
                <c:pt idx="1982">
                  <c:v>2.9803240740740741E-2</c:v>
                </c:pt>
                <c:pt idx="1983">
                  <c:v>2.9814814814814811E-2</c:v>
                </c:pt>
                <c:pt idx="1984">
                  <c:v>2.9826388888888892E-2</c:v>
                </c:pt>
                <c:pt idx="1985">
                  <c:v>2.9837962962962965E-2</c:v>
                </c:pt>
                <c:pt idx="1986">
                  <c:v>2.9849537037037036E-2</c:v>
                </c:pt>
                <c:pt idx="1987">
                  <c:v>2.9861111111111113E-2</c:v>
                </c:pt>
                <c:pt idx="1988">
                  <c:v>2.9872685185185183E-2</c:v>
                </c:pt>
                <c:pt idx="1989">
                  <c:v>2.988425925925926E-2</c:v>
                </c:pt>
                <c:pt idx="1990">
                  <c:v>2.989583333333333E-2</c:v>
                </c:pt>
                <c:pt idx="1991">
                  <c:v>2.990740740740741E-2</c:v>
                </c:pt>
                <c:pt idx="1992">
                  <c:v>2.991898148148148E-2</c:v>
                </c:pt>
                <c:pt idx="1993">
                  <c:v>2.9930555555555557E-2</c:v>
                </c:pt>
                <c:pt idx="1994">
                  <c:v>2.9942129629629628E-2</c:v>
                </c:pt>
                <c:pt idx="1995">
                  <c:v>2.9953703703703705E-2</c:v>
                </c:pt>
                <c:pt idx="1996">
                  <c:v>2.9965277777777775E-2</c:v>
                </c:pt>
                <c:pt idx="1997">
                  <c:v>2.9976851851851852E-2</c:v>
                </c:pt>
                <c:pt idx="1998">
                  <c:v>2.9988425925925922E-2</c:v>
                </c:pt>
                <c:pt idx="1999">
                  <c:v>3.0000000000000002E-2</c:v>
                </c:pt>
                <c:pt idx="2000">
                  <c:v>3.0011574074074076E-2</c:v>
                </c:pt>
                <c:pt idx="2001">
                  <c:v>3.0023148148148149E-2</c:v>
                </c:pt>
                <c:pt idx="2002">
                  <c:v>3.0034722222222223E-2</c:v>
                </c:pt>
                <c:pt idx="2003">
                  <c:v>3.0046296296296297E-2</c:v>
                </c:pt>
                <c:pt idx="2004">
                  <c:v>3.005787037037037E-2</c:v>
                </c:pt>
                <c:pt idx="2005">
                  <c:v>3.006944444444444E-2</c:v>
                </c:pt>
                <c:pt idx="2006">
                  <c:v>3.0081018518518521E-2</c:v>
                </c:pt>
                <c:pt idx="2007">
                  <c:v>3.0092592592592591E-2</c:v>
                </c:pt>
                <c:pt idx="2008">
                  <c:v>3.0104166666666668E-2</c:v>
                </c:pt>
                <c:pt idx="2009">
                  <c:v>3.0115740740740738E-2</c:v>
                </c:pt>
                <c:pt idx="2010">
                  <c:v>3.0127314814814815E-2</c:v>
                </c:pt>
                <c:pt idx="2011">
                  <c:v>3.0138888888888885E-2</c:v>
                </c:pt>
                <c:pt idx="2012">
                  <c:v>3.0150462962962962E-2</c:v>
                </c:pt>
                <c:pt idx="2013">
                  <c:v>3.0162037037037032E-2</c:v>
                </c:pt>
                <c:pt idx="2014">
                  <c:v>3.0173611111111113E-2</c:v>
                </c:pt>
                <c:pt idx="2015">
                  <c:v>3.0185185185185186E-2</c:v>
                </c:pt>
                <c:pt idx="2016">
                  <c:v>3.019675925925926E-2</c:v>
                </c:pt>
                <c:pt idx="2017">
                  <c:v>3.0208333333333334E-2</c:v>
                </c:pt>
                <c:pt idx="2018">
                  <c:v>3.0219907407407407E-2</c:v>
                </c:pt>
                <c:pt idx="2019">
                  <c:v>3.0231481481481481E-2</c:v>
                </c:pt>
                <c:pt idx="2020">
                  <c:v>3.0243055555555554E-2</c:v>
                </c:pt>
                <c:pt idx="2021">
                  <c:v>3.0254629629629631E-2</c:v>
                </c:pt>
                <c:pt idx="2022">
                  <c:v>3.0266203703703708E-2</c:v>
                </c:pt>
                <c:pt idx="2023">
                  <c:v>3.0277777777777778E-2</c:v>
                </c:pt>
                <c:pt idx="2024">
                  <c:v>3.0289351851851855E-2</c:v>
                </c:pt>
                <c:pt idx="2025">
                  <c:v>3.0300925925925926E-2</c:v>
                </c:pt>
                <c:pt idx="2026">
                  <c:v>3.0312499999999996E-2</c:v>
                </c:pt>
                <c:pt idx="2027">
                  <c:v>3.0324074074074073E-2</c:v>
                </c:pt>
                <c:pt idx="2028">
                  <c:v>3.0335648148148143E-2</c:v>
                </c:pt>
                <c:pt idx="2029">
                  <c:v>3.0347222222222223E-2</c:v>
                </c:pt>
                <c:pt idx="2030">
                  <c:v>3.0358796296296297E-2</c:v>
                </c:pt>
                <c:pt idx="2031">
                  <c:v>3.037037037037037E-2</c:v>
                </c:pt>
                <c:pt idx="2032">
                  <c:v>3.0381944444444444E-2</c:v>
                </c:pt>
                <c:pt idx="2033">
                  <c:v>3.0393518518518518E-2</c:v>
                </c:pt>
                <c:pt idx="2034">
                  <c:v>3.0405092592592591E-2</c:v>
                </c:pt>
                <c:pt idx="2035">
                  <c:v>3.0416666666666665E-2</c:v>
                </c:pt>
                <c:pt idx="2036">
                  <c:v>3.0428240740740742E-2</c:v>
                </c:pt>
                <c:pt idx="2037">
                  <c:v>3.0439814814814819E-2</c:v>
                </c:pt>
                <c:pt idx="2038">
                  <c:v>3.0451388888888889E-2</c:v>
                </c:pt>
                <c:pt idx="2039">
                  <c:v>3.0462962962962966E-2</c:v>
                </c:pt>
                <c:pt idx="2040">
                  <c:v>3.0474537037037036E-2</c:v>
                </c:pt>
                <c:pt idx="2041">
                  <c:v>3.0486111111111113E-2</c:v>
                </c:pt>
                <c:pt idx="2042">
                  <c:v>3.0497685185185183E-2</c:v>
                </c:pt>
                <c:pt idx="2043">
                  <c:v>3.050925925925926E-2</c:v>
                </c:pt>
                <c:pt idx="2044">
                  <c:v>3.0520833333333334E-2</c:v>
                </c:pt>
                <c:pt idx="2045">
                  <c:v>3.0532407407407411E-2</c:v>
                </c:pt>
                <c:pt idx="2046">
                  <c:v>3.0543981481481481E-2</c:v>
                </c:pt>
                <c:pt idx="2047">
                  <c:v>3.0555555555555555E-2</c:v>
                </c:pt>
                <c:pt idx="2048">
                  <c:v>3.0567129629629628E-2</c:v>
                </c:pt>
                <c:pt idx="2049">
                  <c:v>3.0578703703703702E-2</c:v>
                </c:pt>
                <c:pt idx="2050">
                  <c:v>3.0590277777777775E-2</c:v>
                </c:pt>
                <c:pt idx="2051">
                  <c:v>3.0601851851851852E-2</c:v>
                </c:pt>
                <c:pt idx="2052">
                  <c:v>3.0613425925925929E-2</c:v>
                </c:pt>
                <c:pt idx="2053">
                  <c:v>3.0624999999999999E-2</c:v>
                </c:pt>
                <c:pt idx="2054">
                  <c:v>3.0636574074074076E-2</c:v>
                </c:pt>
                <c:pt idx="2055">
                  <c:v>3.0648148148148147E-2</c:v>
                </c:pt>
                <c:pt idx="2056">
                  <c:v>3.0659722222222224E-2</c:v>
                </c:pt>
                <c:pt idx="2057">
                  <c:v>3.0671296296296294E-2</c:v>
                </c:pt>
                <c:pt idx="2058">
                  <c:v>3.0682870370370371E-2</c:v>
                </c:pt>
                <c:pt idx="2059">
                  <c:v>3.0694444444444444E-2</c:v>
                </c:pt>
                <c:pt idx="2060">
                  <c:v>3.0706018518518521E-2</c:v>
                </c:pt>
                <c:pt idx="2061">
                  <c:v>3.0717592592592591E-2</c:v>
                </c:pt>
                <c:pt idx="2062">
                  <c:v>3.0729166666666669E-2</c:v>
                </c:pt>
                <c:pt idx="2063">
                  <c:v>3.0740740740740739E-2</c:v>
                </c:pt>
                <c:pt idx="2064">
                  <c:v>3.0752314814814816E-2</c:v>
                </c:pt>
                <c:pt idx="2065">
                  <c:v>3.0763888888888886E-2</c:v>
                </c:pt>
                <c:pt idx="2066">
                  <c:v>3.0775462962962966E-2</c:v>
                </c:pt>
                <c:pt idx="2067">
                  <c:v>3.078703703703704E-2</c:v>
                </c:pt>
                <c:pt idx="2068">
                  <c:v>3.079861111111111E-2</c:v>
                </c:pt>
                <c:pt idx="2069">
                  <c:v>3.0810185185185187E-2</c:v>
                </c:pt>
                <c:pt idx="2070">
                  <c:v>3.0821759259259257E-2</c:v>
                </c:pt>
                <c:pt idx="2071">
                  <c:v>3.0833333333333334E-2</c:v>
                </c:pt>
                <c:pt idx="2072">
                  <c:v>3.0844907407407404E-2</c:v>
                </c:pt>
                <c:pt idx="2073">
                  <c:v>3.0856481481481481E-2</c:v>
                </c:pt>
                <c:pt idx="2074">
                  <c:v>3.0868055555555555E-2</c:v>
                </c:pt>
                <c:pt idx="2075">
                  <c:v>3.0879629629629632E-2</c:v>
                </c:pt>
                <c:pt idx="2076">
                  <c:v>3.0891203703703702E-2</c:v>
                </c:pt>
                <c:pt idx="2077">
                  <c:v>3.0902777777777779E-2</c:v>
                </c:pt>
                <c:pt idx="2078">
                  <c:v>3.0914351851851849E-2</c:v>
                </c:pt>
                <c:pt idx="2079">
                  <c:v>3.0925925925925926E-2</c:v>
                </c:pt>
                <c:pt idx="2080">
                  <c:v>3.0937499999999996E-2</c:v>
                </c:pt>
                <c:pt idx="2081">
                  <c:v>3.0949074074074077E-2</c:v>
                </c:pt>
                <c:pt idx="2082">
                  <c:v>3.096064814814815E-2</c:v>
                </c:pt>
                <c:pt idx="2083">
                  <c:v>3.0972222222222224E-2</c:v>
                </c:pt>
                <c:pt idx="2084">
                  <c:v>3.0983796296296297E-2</c:v>
                </c:pt>
                <c:pt idx="2085">
                  <c:v>3.0995370370370371E-2</c:v>
                </c:pt>
                <c:pt idx="2086">
                  <c:v>3.1006944444444445E-2</c:v>
                </c:pt>
                <c:pt idx="2087">
                  <c:v>3.1018518518518515E-2</c:v>
                </c:pt>
                <c:pt idx="2088">
                  <c:v>3.1030092592592592E-2</c:v>
                </c:pt>
                <c:pt idx="2089">
                  <c:v>3.1041666666666665E-2</c:v>
                </c:pt>
                <c:pt idx="2090">
                  <c:v>3.1053240740740742E-2</c:v>
                </c:pt>
                <c:pt idx="2091">
                  <c:v>3.1064814814814812E-2</c:v>
                </c:pt>
                <c:pt idx="2092">
                  <c:v>3.107638888888889E-2</c:v>
                </c:pt>
                <c:pt idx="2093">
                  <c:v>3.108796296296296E-2</c:v>
                </c:pt>
                <c:pt idx="2094">
                  <c:v>3.1099537037037037E-2</c:v>
                </c:pt>
                <c:pt idx="2095">
                  <c:v>3.1111111111111107E-2</c:v>
                </c:pt>
                <c:pt idx="2096">
                  <c:v>3.1122685185185187E-2</c:v>
                </c:pt>
                <c:pt idx="2097">
                  <c:v>3.1134259259259261E-2</c:v>
                </c:pt>
                <c:pt idx="2098">
                  <c:v>3.1145833333333334E-2</c:v>
                </c:pt>
                <c:pt idx="2099">
                  <c:v>3.1157407407407408E-2</c:v>
                </c:pt>
                <c:pt idx="2100">
                  <c:v>3.1168981481481482E-2</c:v>
                </c:pt>
                <c:pt idx="2101">
                  <c:v>3.1180555555555555E-2</c:v>
                </c:pt>
                <c:pt idx="2102">
                  <c:v>3.1192129629629629E-2</c:v>
                </c:pt>
                <c:pt idx="2103">
                  <c:v>3.1203703703703702E-2</c:v>
                </c:pt>
                <c:pt idx="2104">
                  <c:v>3.1215277777777783E-2</c:v>
                </c:pt>
                <c:pt idx="2105">
                  <c:v>3.1226851851851853E-2</c:v>
                </c:pt>
                <c:pt idx="2106">
                  <c:v>3.123842592592593E-2</c:v>
                </c:pt>
                <c:pt idx="2107">
                  <c:v>3.125E-2</c:v>
                </c:pt>
                <c:pt idx="2108">
                  <c:v>3.1261574074074074E-2</c:v>
                </c:pt>
                <c:pt idx="2109">
                  <c:v>3.1273148148148147E-2</c:v>
                </c:pt>
                <c:pt idx="2110">
                  <c:v>3.1284722222222221E-2</c:v>
                </c:pt>
                <c:pt idx="2111">
                  <c:v>3.1296296296296301E-2</c:v>
                </c:pt>
                <c:pt idx="2112">
                  <c:v>3.1307870370370368E-2</c:v>
                </c:pt>
                <c:pt idx="2113">
                  <c:v>3.1319444444444448E-2</c:v>
                </c:pt>
                <c:pt idx="2114">
                  <c:v>3.1331018518518515E-2</c:v>
                </c:pt>
                <c:pt idx="2115">
                  <c:v>3.1342592592592596E-2</c:v>
                </c:pt>
                <c:pt idx="2116">
                  <c:v>3.1354166666666662E-2</c:v>
                </c:pt>
                <c:pt idx="2117">
                  <c:v>3.1365740740740743E-2</c:v>
                </c:pt>
                <c:pt idx="2118">
                  <c:v>3.1377314814814809E-2</c:v>
                </c:pt>
                <c:pt idx="2119">
                  <c:v>3.138888888888889E-2</c:v>
                </c:pt>
                <c:pt idx="2120">
                  <c:v>3.1400462962962963E-2</c:v>
                </c:pt>
                <c:pt idx="2121">
                  <c:v>3.1412037037037037E-2</c:v>
                </c:pt>
                <c:pt idx="2122">
                  <c:v>3.142361111111111E-2</c:v>
                </c:pt>
                <c:pt idx="2123">
                  <c:v>3.1435185185185184E-2</c:v>
                </c:pt>
                <c:pt idx="2124">
                  <c:v>3.1446759259259258E-2</c:v>
                </c:pt>
                <c:pt idx="2125">
                  <c:v>3.1458333333333331E-2</c:v>
                </c:pt>
                <c:pt idx="2126">
                  <c:v>3.1469907407407412E-2</c:v>
                </c:pt>
                <c:pt idx="2127">
                  <c:v>3.1481481481481485E-2</c:v>
                </c:pt>
                <c:pt idx="2128">
                  <c:v>3.1493055555555559E-2</c:v>
                </c:pt>
                <c:pt idx="2129">
                  <c:v>3.1504629629629625E-2</c:v>
                </c:pt>
                <c:pt idx="2130">
                  <c:v>3.1516203703703706E-2</c:v>
                </c:pt>
                <c:pt idx="2131">
                  <c:v>3.1527777777777773E-2</c:v>
                </c:pt>
                <c:pt idx="2132">
                  <c:v>3.1539351851851853E-2</c:v>
                </c:pt>
                <c:pt idx="2133">
                  <c:v>3.155092592592592E-2</c:v>
                </c:pt>
                <c:pt idx="2134">
                  <c:v>3.15625E-2</c:v>
                </c:pt>
                <c:pt idx="2135">
                  <c:v>3.1574074074074074E-2</c:v>
                </c:pt>
                <c:pt idx="2136">
                  <c:v>3.1585648148148147E-2</c:v>
                </c:pt>
                <c:pt idx="2137">
                  <c:v>3.1597222222222221E-2</c:v>
                </c:pt>
                <c:pt idx="2138">
                  <c:v>3.1608796296296295E-2</c:v>
                </c:pt>
                <c:pt idx="2139">
                  <c:v>3.1620370370370368E-2</c:v>
                </c:pt>
                <c:pt idx="2140">
                  <c:v>3.1631944444444442E-2</c:v>
                </c:pt>
                <c:pt idx="2141">
                  <c:v>3.1643518518518522E-2</c:v>
                </c:pt>
                <c:pt idx="2142">
                  <c:v>3.1655092592592596E-2</c:v>
                </c:pt>
                <c:pt idx="2143">
                  <c:v>3.1666666666666669E-2</c:v>
                </c:pt>
                <c:pt idx="2144">
                  <c:v>3.1678240740740743E-2</c:v>
                </c:pt>
                <c:pt idx="2145">
                  <c:v>3.1689814814814816E-2</c:v>
                </c:pt>
                <c:pt idx="2146">
                  <c:v>3.170138888888889E-2</c:v>
                </c:pt>
                <c:pt idx="2147">
                  <c:v>3.1712962962962964E-2</c:v>
                </c:pt>
                <c:pt idx="2148">
                  <c:v>3.172453703703703E-2</c:v>
                </c:pt>
                <c:pt idx="2149">
                  <c:v>3.1736111111111111E-2</c:v>
                </c:pt>
                <c:pt idx="2150">
                  <c:v>3.1747685185185184E-2</c:v>
                </c:pt>
                <c:pt idx="2151">
                  <c:v>3.1759259259259258E-2</c:v>
                </c:pt>
                <c:pt idx="2152">
                  <c:v>3.1770833333333331E-2</c:v>
                </c:pt>
                <c:pt idx="2153">
                  <c:v>3.1782407407407405E-2</c:v>
                </c:pt>
                <c:pt idx="2154">
                  <c:v>3.1793981481481479E-2</c:v>
                </c:pt>
                <c:pt idx="2155">
                  <c:v>3.1805555555555552E-2</c:v>
                </c:pt>
                <c:pt idx="2156">
                  <c:v>3.1817129629629633E-2</c:v>
                </c:pt>
                <c:pt idx="2157">
                  <c:v>3.1828703703703706E-2</c:v>
                </c:pt>
                <c:pt idx="2158">
                  <c:v>3.184027777777778E-2</c:v>
                </c:pt>
                <c:pt idx="2159">
                  <c:v>3.1851851851851853E-2</c:v>
                </c:pt>
                <c:pt idx="2160">
                  <c:v>3.1863425925925927E-2</c:v>
                </c:pt>
                <c:pt idx="2161">
                  <c:v>3.1875000000000001E-2</c:v>
                </c:pt>
                <c:pt idx="2162">
                  <c:v>3.1886574074074074E-2</c:v>
                </c:pt>
                <c:pt idx="2163">
                  <c:v>3.1898148148148148E-2</c:v>
                </c:pt>
                <c:pt idx="2164">
                  <c:v>3.1909722222222221E-2</c:v>
                </c:pt>
                <c:pt idx="2165">
                  <c:v>3.1921296296296302E-2</c:v>
                </c:pt>
                <c:pt idx="2166">
                  <c:v>3.1932870370370368E-2</c:v>
                </c:pt>
                <c:pt idx="2167">
                  <c:v>3.1944444444444449E-2</c:v>
                </c:pt>
                <c:pt idx="2168">
                  <c:v>3.1956018518518516E-2</c:v>
                </c:pt>
                <c:pt idx="2169">
                  <c:v>3.1967592592592589E-2</c:v>
                </c:pt>
                <c:pt idx="2170">
                  <c:v>3.1979166666666663E-2</c:v>
                </c:pt>
                <c:pt idx="2171">
                  <c:v>3.1990740740740743E-2</c:v>
                </c:pt>
                <c:pt idx="2172">
                  <c:v>3.2002314814814817E-2</c:v>
                </c:pt>
                <c:pt idx="2173">
                  <c:v>3.201388888888889E-2</c:v>
                </c:pt>
                <c:pt idx="2174">
                  <c:v>3.2025462962962964E-2</c:v>
                </c:pt>
                <c:pt idx="2175">
                  <c:v>3.2037037037037037E-2</c:v>
                </c:pt>
                <c:pt idx="2176">
                  <c:v>3.2048611111111111E-2</c:v>
                </c:pt>
                <c:pt idx="2177">
                  <c:v>3.2060185185185185E-2</c:v>
                </c:pt>
                <c:pt idx="2178">
                  <c:v>3.2071759259259258E-2</c:v>
                </c:pt>
                <c:pt idx="2179">
                  <c:v>3.2083333333333332E-2</c:v>
                </c:pt>
                <c:pt idx="2180">
                  <c:v>3.2094907407407412E-2</c:v>
                </c:pt>
                <c:pt idx="2181">
                  <c:v>3.2106481481481479E-2</c:v>
                </c:pt>
                <c:pt idx="2182">
                  <c:v>3.2118055555555559E-2</c:v>
                </c:pt>
                <c:pt idx="2183">
                  <c:v>3.2129629629629626E-2</c:v>
                </c:pt>
                <c:pt idx="2184">
                  <c:v>3.2141203703703707E-2</c:v>
                </c:pt>
                <c:pt idx="2185">
                  <c:v>3.2152777777777773E-2</c:v>
                </c:pt>
                <c:pt idx="2186">
                  <c:v>3.2164351851851854E-2</c:v>
                </c:pt>
                <c:pt idx="2187">
                  <c:v>3.2175925925925927E-2</c:v>
                </c:pt>
                <c:pt idx="2188">
                  <c:v>3.2187500000000001E-2</c:v>
                </c:pt>
                <c:pt idx="2189">
                  <c:v>3.2199074074074074E-2</c:v>
                </c:pt>
                <c:pt idx="2190">
                  <c:v>3.2210648148148148E-2</c:v>
                </c:pt>
                <c:pt idx="2191">
                  <c:v>3.2222222222222222E-2</c:v>
                </c:pt>
                <c:pt idx="2192">
                  <c:v>3.2233796296296295E-2</c:v>
                </c:pt>
                <c:pt idx="2193">
                  <c:v>3.2245370370370369E-2</c:v>
                </c:pt>
                <c:pt idx="2194">
                  <c:v>3.2256944444444442E-2</c:v>
                </c:pt>
                <c:pt idx="2195">
                  <c:v>3.2268518518518523E-2</c:v>
                </c:pt>
                <c:pt idx="2196">
                  <c:v>3.2280092592592589E-2</c:v>
                </c:pt>
                <c:pt idx="2197">
                  <c:v>3.229166666666667E-2</c:v>
                </c:pt>
                <c:pt idx="2198">
                  <c:v>3.2303240740740737E-2</c:v>
                </c:pt>
                <c:pt idx="2199">
                  <c:v>3.2314814814814817E-2</c:v>
                </c:pt>
                <c:pt idx="2200">
                  <c:v>3.2326388888888884E-2</c:v>
                </c:pt>
                <c:pt idx="2201">
                  <c:v>3.2337962962962964E-2</c:v>
                </c:pt>
                <c:pt idx="2202">
                  <c:v>3.2349537037037038E-2</c:v>
                </c:pt>
                <c:pt idx="2203">
                  <c:v>3.2361111111111111E-2</c:v>
                </c:pt>
                <c:pt idx="2204">
                  <c:v>3.2372685185185185E-2</c:v>
                </c:pt>
                <c:pt idx="2205">
                  <c:v>3.2384259259259258E-2</c:v>
                </c:pt>
                <c:pt idx="2206">
                  <c:v>3.2395833333333332E-2</c:v>
                </c:pt>
                <c:pt idx="2207">
                  <c:v>3.2407407407407406E-2</c:v>
                </c:pt>
                <c:pt idx="2208">
                  <c:v>3.2418981481481479E-2</c:v>
                </c:pt>
                <c:pt idx="2209">
                  <c:v>3.243055555555556E-2</c:v>
                </c:pt>
                <c:pt idx="2210">
                  <c:v>3.2442129629629633E-2</c:v>
                </c:pt>
                <c:pt idx="2211">
                  <c:v>3.24537037037037E-2</c:v>
                </c:pt>
                <c:pt idx="2212">
                  <c:v>3.246527777777778E-2</c:v>
                </c:pt>
                <c:pt idx="2213">
                  <c:v>3.2476851851851847E-2</c:v>
                </c:pt>
                <c:pt idx="2214">
                  <c:v>3.2488425925925928E-2</c:v>
                </c:pt>
                <c:pt idx="2215">
                  <c:v>3.2499999999999994E-2</c:v>
                </c:pt>
                <c:pt idx="2216">
                  <c:v>3.2511574074074075E-2</c:v>
                </c:pt>
                <c:pt idx="2217">
                  <c:v>3.2523148148148148E-2</c:v>
                </c:pt>
                <c:pt idx="2218">
                  <c:v>3.2534722222222222E-2</c:v>
                </c:pt>
                <c:pt idx="2219">
                  <c:v>3.2546296296296295E-2</c:v>
                </c:pt>
                <c:pt idx="2220">
                  <c:v>3.2557870370370369E-2</c:v>
                </c:pt>
                <c:pt idx="2221">
                  <c:v>3.2569444444444443E-2</c:v>
                </c:pt>
                <c:pt idx="2222">
                  <c:v>3.2581018518518516E-2</c:v>
                </c:pt>
                <c:pt idx="2223">
                  <c:v>3.259259259259259E-2</c:v>
                </c:pt>
                <c:pt idx="2224">
                  <c:v>3.260416666666667E-2</c:v>
                </c:pt>
                <c:pt idx="2225">
                  <c:v>3.2615740740740744E-2</c:v>
                </c:pt>
                <c:pt idx="2226">
                  <c:v>3.2627314814814817E-2</c:v>
                </c:pt>
                <c:pt idx="2227">
                  <c:v>3.2638888888888891E-2</c:v>
                </c:pt>
                <c:pt idx="2228">
                  <c:v>3.2650462962962964E-2</c:v>
                </c:pt>
                <c:pt idx="2229">
                  <c:v>3.2662037037037038E-2</c:v>
                </c:pt>
                <c:pt idx="2230">
                  <c:v>3.2673611111111105E-2</c:v>
                </c:pt>
                <c:pt idx="2231">
                  <c:v>3.2685185185185185E-2</c:v>
                </c:pt>
                <c:pt idx="2232">
                  <c:v>3.2696759259259259E-2</c:v>
                </c:pt>
                <c:pt idx="2233">
                  <c:v>3.2708333333333332E-2</c:v>
                </c:pt>
                <c:pt idx="2234">
                  <c:v>3.2719907407407406E-2</c:v>
                </c:pt>
                <c:pt idx="2235">
                  <c:v>3.2731481481481479E-2</c:v>
                </c:pt>
                <c:pt idx="2236">
                  <c:v>3.2743055555555553E-2</c:v>
                </c:pt>
                <c:pt idx="2237">
                  <c:v>3.2754629629629627E-2</c:v>
                </c:pt>
                <c:pt idx="2238">
                  <c:v>3.27662037037037E-2</c:v>
                </c:pt>
                <c:pt idx="2239">
                  <c:v>3.2777777777777781E-2</c:v>
                </c:pt>
                <c:pt idx="2240">
                  <c:v>3.2789351851851854E-2</c:v>
                </c:pt>
                <c:pt idx="2241">
                  <c:v>3.2800925925925928E-2</c:v>
                </c:pt>
                <c:pt idx="2242">
                  <c:v>3.2812500000000001E-2</c:v>
                </c:pt>
                <c:pt idx="2243">
                  <c:v>3.2824074074074075E-2</c:v>
                </c:pt>
                <c:pt idx="2244">
                  <c:v>3.2835648148148149E-2</c:v>
                </c:pt>
                <c:pt idx="2245">
                  <c:v>3.2847222222222222E-2</c:v>
                </c:pt>
                <c:pt idx="2246">
                  <c:v>3.2858796296296296E-2</c:v>
                </c:pt>
                <c:pt idx="2247">
                  <c:v>3.2870370370370376E-2</c:v>
                </c:pt>
                <c:pt idx="2248">
                  <c:v>3.2881944444444443E-2</c:v>
                </c:pt>
                <c:pt idx="2249">
                  <c:v>3.2893518518518523E-2</c:v>
                </c:pt>
                <c:pt idx="2250">
                  <c:v>3.290509259259259E-2</c:v>
                </c:pt>
                <c:pt idx="2251">
                  <c:v>3.2916666666666664E-2</c:v>
                </c:pt>
                <c:pt idx="2252">
                  <c:v>3.2928240740740737E-2</c:v>
                </c:pt>
                <c:pt idx="2253">
                  <c:v>3.2939814814814811E-2</c:v>
                </c:pt>
                <c:pt idx="2254">
                  <c:v>3.2951388888888891E-2</c:v>
                </c:pt>
                <c:pt idx="2255">
                  <c:v>3.2962962962962965E-2</c:v>
                </c:pt>
                <c:pt idx="2256">
                  <c:v>3.2974537037037038E-2</c:v>
                </c:pt>
                <c:pt idx="2257">
                  <c:v>3.2986111111111112E-2</c:v>
                </c:pt>
                <c:pt idx="2258">
                  <c:v>3.2997685185185185E-2</c:v>
                </c:pt>
                <c:pt idx="2259">
                  <c:v>3.3009259259259259E-2</c:v>
                </c:pt>
                <c:pt idx="2260">
                  <c:v>3.3020833333333333E-2</c:v>
                </c:pt>
                <c:pt idx="2261">
                  <c:v>3.3032407407407406E-2</c:v>
                </c:pt>
                <c:pt idx="2262">
                  <c:v>3.3043981481481487E-2</c:v>
                </c:pt>
                <c:pt idx="2263">
                  <c:v>3.3055555555555553E-2</c:v>
                </c:pt>
                <c:pt idx="2264">
                  <c:v>3.3067129629629634E-2</c:v>
                </c:pt>
                <c:pt idx="2265">
                  <c:v>3.30787037037037E-2</c:v>
                </c:pt>
                <c:pt idx="2266">
                  <c:v>3.3090277777777781E-2</c:v>
                </c:pt>
                <c:pt idx="2267">
                  <c:v>3.3090277777777781E-2</c:v>
                </c:pt>
                <c:pt idx="2268">
                  <c:v>3.3101851851851848E-2</c:v>
                </c:pt>
                <c:pt idx="2269">
                  <c:v>3.3113425925925928E-2</c:v>
                </c:pt>
                <c:pt idx="2270">
                  <c:v>3.3125000000000002E-2</c:v>
                </c:pt>
                <c:pt idx="2271">
                  <c:v>3.3136574074074075E-2</c:v>
                </c:pt>
                <c:pt idx="2272">
                  <c:v>3.3148148148148149E-2</c:v>
                </c:pt>
                <c:pt idx="2273">
                  <c:v>3.3159722222222222E-2</c:v>
                </c:pt>
                <c:pt idx="2274">
                  <c:v>3.3171296296296296E-2</c:v>
                </c:pt>
                <c:pt idx="2275">
                  <c:v>3.318287037037037E-2</c:v>
                </c:pt>
                <c:pt idx="2276">
                  <c:v>3.3194444444444443E-2</c:v>
                </c:pt>
                <c:pt idx="2277">
                  <c:v>3.3206018518518517E-2</c:v>
                </c:pt>
                <c:pt idx="2278">
                  <c:v>3.3217592592592597E-2</c:v>
                </c:pt>
                <c:pt idx="2279">
                  <c:v>3.3229166666666664E-2</c:v>
                </c:pt>
                <c:pt idx="2280">
                  <c:v>3.3240740740740744E-2</c:v>
                </c:pt>
                <c:pt idx="2281">
                  <c:v>3.3252314814814811E-2</c:v>
                </c:pt>
                <c:pt idx="2282">
                  <c:v>3.3263888888888891E-2</c:v>
                </c:pt>
                <c:pt idx="2283">
                  <c:v>3.3275462962962958E-2</c:v>
                </c:pt>
                <c:pt idx="2284">
                  <c:v>3.3287037037037039E-2</c:v>
                </c:pt>
                <c:pt idx="2285">
                  <c:v>3.3298611111111112E-2</c:v>
                </c:pt>
                <c:pt idx="2286">
                  <c:v>3.3310185185185186E-2</c:v>
                </c:pt>
                <c:pt idx="2287">
                  <c:v>3.3321759259259259E-2</c:v>
                </c:pt>
                <c:pt idx="2288">
                  <c:v>3.3333333333333333E-2</c:v>
                </c:pt>
                <c:pt idx="2289">
                  <c:v>3.3344907407407406E-2</c:v>
                </c:pt>
                <c:pt idx="2290">
                  <c:v>3.335648148148148E-2</c:v>
                </c:pt>
                <c:pt idx="2291">
                  <c:v>3.3368055555555554E-2</c:v>
                </c:pt>
                <c:pt idx="2292">
                  <c:v>3.3379629629629634E-2</c:v>
                </c:pt>
                <c:pt idx="2293">
                  <c:v>3.3391203703703708E-2</c:v>
                </c:pt>
                <c:pt idx="2294">
                  <c:v>3.3402777777777774E-2</c:v>
                </c:pt>
                <c:pt idx="2295">
                  <c:v>3.3414351851851855E-2</c:v>
                </c:pt>
                <c:pt idx="2296">
                  <c:v>3.3425925925925921E-2</c:v>
                </c:pt>
                <c:pt idx="2297">
                  <c:v>3.3437500000000002E-2</c:v>
                </c:pt>
                <c:pt idx="2298">
                  <c:v>3.3449074074074069E-2</c:v>
                </c:pt>
                <c:pt idx="2299">
                  <c:v>3.3460648148148149E-2</c:v>
                </c:pt>
                <c:pt idx="2300">
                  <c:v>3.3472222222222223E-2</c:v>
                </c:pt>
                <c:pt idx="2301">
                  <c:v>3.3483796296296296E-2</c:v>
                </c:pt>
                <c:pt idx="2302">
                  <c:v>3.349537037037037E-2</c:v>
                </c:pt>
                <c:pt idx="2303">
                  <c:v>3.3506944444444443E-2</c:v>
                </c:pt>
                <c:pt idx="2304">
                  <c:v>3.3518518518518517E-2</c:v>
                </c:pt>
                <c:pt idx="2305">
                  <c:v>3.3530092592592591E-2</c:v>
                </c:pt>
                <c:pt idx="2306">
                  <c:v>3.3541666666666664E-2</c:v>
                </c:pt>
                <c:pt idx="2307">
                  <c:v>3.3553240740740745E-2</c:v>
                </c:pt>
                <c:pt idx="2308">
                  <c:v>3.3564814814814818E-2</c:v>
                </c:pt>
                <c:pt idx="2309">
                  <c:v>3.3576388888888892E-2</c:v>
                </c:pt>
                <c:pt idx="2310">
                  <c:v>3.3587962962962965E-2</c:v>
                </c:pt>
                <c:pt idx="2311">
                  <c:v>3.3599537037037039E-2</c:v>
                </c:pt>
                <c:pt idx="2312">
                  <c:v>3.3611111111111112E-2</c:v>
                </c:pt>
                <c:pt idx="2313">
                  <c:v>3.3622685185185179E-2</c:v>
                </c:pt>
                <c:pt idx="2314">
                  <c:v>3.363425925925926E-2</c:v>
                </c:pt>
                <c:pt idx="2315">
                  <c:v>3.3645833333333333E-2</c:v>
                </c:pt>
                <c:pt idx="2316">
                  <c:v>3.3657407407407407E-2</c:v>
                </c:pt>
                <c:pt idx="2317">
                  <c:v>3.366898148148148E-2</c:v>
                </c:pt>
                <c:pt idx="2318">
                  <c:v>3.3680555555555554E-2</c:v>
                </c:pt>
                <c:pt idx="2319">
                  <c:v>3.3692129629629627E-2</c:v>
                </c:pt>
                <c:pt idx="2320">
                  <c:v>3.3703703703703701E-2</c:v>
                </c:pt>
                <c:pt idx="2321">
                  <c:v>3.3715277777777775E-2</c:v>
                </c:pt>
                <c:pt idx="2322">
                  <c:v>3.3726851851851855E-2</c:v>
                </c:pt>
                <c:pt idx="2323">
                  <c:v>3.3738425925925929E-2</c:v>
                </c:pt>
                <c:pt idx="2324">
                  <c:v>3.3750000000000002E-2</c:v>
                </c:pt>
                <c:pt idx="2325">
                  <c:v>3.3761574074074076E-2</c:v>
                </c:pt>
                <c:pt idx="2326">
                  <c:v>3.3773148148148149E-2</c:v>
                </c:pt>
                <c:pt idx="2327">
                  <c:v>3.3784722222222223E-2</c:v>
                </c:pt>
                <c:pt idx="2328">
                  <c:v>3.3796296296296297E-2</c:v>
                </c:pt>
                <c:pt idx="2329">
                  <c:v>3.380787037037037E-2</c:v>
                </c:pt>
                <c:pt idx="2330">
                  <c:v>3.3819444444444451E-2</c:v>
                </c:pt>
                <c:pt idx="2331">
                  <c:v>3.3831018518518517E-2</c:v>
                </c:pt>
                <c:pt idx="2332">
                  <c:v>3.3842592592592598E-2</c:v>
                </c:pt>
                <c:pt idx="2333">
                  <c:v>3.3854166666666664E-2</c:v>
                </c:pt>
                <c:pt idx="2334">
                  <c:v>3.3865740740740738E-2</c:v>
                </c:pt>
                <c:pt idx="2335">
                  <c:v>3.3877314814814811E-2</c:v>
                </c:pt>
                <c:pt idx="2336">
                  <c:v>3.3888888888888885E-2</c:v>
                </c:pt>
                <c:pt idx="2337">
                  <c:v>3.3900462962962966E-2</c:v>
                </c:pt>
                <c:pt idx="2338">
                  <c:v>3.3912037037037039E-2</c:v>
                </c:pt>
                <c:pt idx="2339">
                  <c:v>3.3923611111111113E-2</c:v>
                </c:pt>
                <c:pt idx="2340">
                  <c:v>3.3935185185185186E-2</c:v>
                </c:pt>
                <c:pt idx="2341">
                  <c:v>3.394675925925926E-2</c:v>
                </c:pt>
                <c:pt idx="2342">
                  <c:v>3.3958333333333333E-2</c:v>
                </c:pt>
                <c:pt idx="2343">
                  <c:v>3.3969907407407407E-2</c:v>
                </c:pt>
                <c:pt idx="2344">
                  <c:v>3.3981481481481481E-2</c:v>
                </c:pt>
                <c:pt idx="2345">
                  <c:v>3.3993055555555561E-2</c:v>
                </c:pt>
                <c:pt idx="2346">
                  <c:v>3.4004629629629628E-2</c:v>
                </c:pt>
                <c:pt idx="2347">
                  <c:v>3.4016203703703708E-2</c:v>
                </c:pt>
                <c:pt idx="2348">
                  <c:v>3.4027777777777775E-2</c:v>
                </c:pt>
                <c:pt idx="2349">
                  <c:v>3.4039351851851855E-2</c:v>
                </c:pt>
                <c:pt idx="2350">
                  <c:v>3.4050925925925922E-2</c:v>
                </c:pt>
                <c:pt idx="2351">
                  <c:v>3.4062500000000002E-2</c:v>
                </c:pt>
                <c:pt idx="2352">
                  <c:v>3.4074074074074076E-2</c:v>
                </c:pt>
                <c:pt idx="2353">
                  <c:v>3.408564814814815E-2</c:v>
                </c:pt>
                <c:pt idx="2354">
                  <c:v>3.4097222222222223E-2</c:v>
                </c:pt>
                <c:pt idx="2355">
                  <c:v>3.4108796296296297E-2</c:v>
                </c:pt>
                <c:pt idx="2356">
                  <c:v>3.412037037037037E-2</c:v>
                </c:pt>
                <c:pt idx="2357">
                  <c:v>3.4131944444444444E-2</c:v>
                </c:pt>
                <c:pt idx="2358">
                  <c:v>3.4143518518518517E-2</c:v>
                </c:pt>
                <c:pt idx="2359">
                  <c:v>3.4155092592592591E-2</c:v>
                </c:pt>
                <c:pt idx="2360">
                  <c:v>3.4166666666666672E-2</c:v>
                </c:pt>
                <c:pt idx="2361">
                  <c:v>3.4178240740740738E-2</c:v>
                </c:pt>
                <c:pt idx="2362">
                  <c:v>3.4189814814814819E-2</c:v>
                </c:pt>
                <c:pt idx="2363">
                  <c:v>3.4201388888888885E-2</c:v>
                </c:pt>
                <c:pt idx="2364">
                  <c:v>3.4212962962962966E-2</c:v>
                </c:pt>
                <c:pt idx="2365">
                  <c:v>3.4224537037037032E-2</c:v>
                </c:pt>
                <c:pt idx="2366">
                  <c:v>3.4236111111111113E-2</c:v>
                </c:pt>
                <c:pt idx="2367">
                  <c:v>3.4247685185185187E-2</c:v>
                </c:pt>
                <c:pt idx="2368">
                  <c:v>3.425925925925926E-2</c:v>
                </c:pt>
                <c:pt idx="2369">
                  <c:v>3.4270833333333334E-2</c:v>
                </c:pt>
                <c:pt idx="2370">
                  <c:v>3.4282407407407407E-2</c:v>
                </c:pt>
                <c:pt idx="2371">
                  <c:v>3.4293981481481481E-2</c:v>
                </c:pt>
                <c:pt idx="2372">
                  <c:v>3.4305555555555554E-2</c:v>
                </c:pt>
                <c:pt idx="2373">
                  <c:v>3.4317129629629628E-2</c:v>
                </c:pt>
                <c:pt idx="2374">
                  <c:v>3.4328703703703702E-2</c:v>
                </c:pt>
                <c:pt idx="2375">
                  <c:v>3.4340277777777782E-2</c:v>
                </c:pt>
                <c:pt idx="2376">
                  <c:v>3.4351851851851849E-2</c:v>
                </c:pt>
                <c:pt idx="2377">
                  <c:v>3.4363425925925929E-2</c:v>
                </c:pt>
                <c:pt idx="2378">
                  <c:v>3.4374999999999996E-2</c:v>
                </c:pt>
                <c:pt idx="2379">
                  <c:v>3.4386574074074076E-2</c:v>
                </c:pt>
                <c:pt idx="2380">
                  <c:v>3.4398148148148143E-2</c:v>
                </c:pt>
                <c:pt idx="2381">
                  <c:v>3.4409722222222223E-2</c:v>
                </c:pt>
                <c:pt idx="2382">
                  <c:v>3.4421296296296297E-2</c:v>
                </c:pt>
                <c:pt idx="2383">
                  <c:v>3.4432870370370371E-2</c:v>
                </c:pt>
                <c:pt idx="2384">
                  <c:v>3.4444444444444444E-2</c:v>
                </c:pt>
                <c:pt idx="2385">
                  <c:v>3.4456018518518518E-2</c:v>
                </c:pt>
                <c:pt idx="2386">
                  <c:v>3.4467592592592591E-2</c:v>
                </c:pt>
                <c:pt idx="2387">
                  <c:v>3.4479166666666665E-2</c:v>
                </c:pt>
                <c:pt idx="2388">
                  <c:v>3.4490740740740738E-2</c:v>
                </c:pt>
                <c:pt idx="2389">
                  <c:v>3.4502314814814812E-2</c:v>
                </c:pt>
                <c:pt idx="2390">
                  <c:v>3.4513888888888893E-2</c:v>
                </c:pt>
                <c:pt idx="2391">
                  <c:v>3.4525462962962966E-2</c:v>
                </c:pt>
                <c:pt idx="2392">
                  <c:v>3.453703703703704E-2</c:v>
                </c:pt>
                <c:pt idx="2393">
                  <c:v>3.4548611111111113E-2</c:v>
                </c:pt>
                <c:pt idx="2394">
                  <c:v>3.4560185185185187E-2</c:v>
                </c:pt>
                <c:pt idx="2395">
                  <c:v>3.4571759259259253E-2</c:v>
                </c:pt>
                <c:pt idx="2396">
                  <c:v>3.4583333333333334E-2</c:v>
                </c:pt>
                <c:pt idx="2397">
                  <c:v>3.4594907407407408E-2</c:v>
                </c:pt>
                <c:pt idx="2398">
                  <c:v>3.4606481481481481E-2</c:v>
                </c:pt>
                <c:pt idx="2399">
                  <c:v>3.4618055555555555E-2</c:v>
                </c:pt>
                <c:pt idx="2400">
                  <c:v>3.4629629629629628E-2</c:v>
                </c:pt>
                <c:pt idx="2401">
                  <c:v>3.4641203703703702E-2</c:v>
                </c:pt>
                <c:pt idx="2402">
                  <c:v>3.4652777777777775E-2</c:v>
                </c:pt>
                <c:pt idx="2403">
                  <c:v>3.4664351851851849E-2</c:v>
                </c:pt>
                <c:pt idx="2404">
                  <c:v>3.4675925925925923E-2</c:v>
                </c:pt>
                <c:pt idx="2405">
                  <c:v>3.4687500000000003E-2</c:v>
                </c:pt>
                <c:pt idx="2406">
                  <c:v>3.4699074074074077E-2</c:v>
                </c:pt>
                <c:pt idx="2407">
                  <c:v>3.471064814814815E-2</c:v>
                </c:pt>
                <c:pt idx="2408">
                  <c:v>3.4722222222222224E-2</c:v>
                </c:pt>
                <c:pt idx="2409">
                  <c:v>3.4733796296296297E-2</c:v>
                </c:pt>
                <c:pt idx="2410">
                  <c:v>3.4745370370370371E-2</c:v>
                </c:pt>
                <c:pt idx="2411">
                  <c:v>3.4756944444444444E-2</c:v>
                </c:pt>
                <c:pt idx="2412">
                  <c:v>3.4768518518518525E-2</c:v>
                </c:pt>
                <c:pt idx="2413">
                  <c:v>3.4780092592592592E-2</c:v>
                </c:pt>
                <c:pt idx="2414">
                  <c:v>3.4791666666666672E-2</c:v>
                </c:pt>
                <c:pt idx="2415">
                  <c:v>3.4803240740740739E-2</c:v>
                </c:pt>
                <c:pt idx="2416">
                  <c:v>3.4814814814814812E-2</c:v>
                </c:pt>
                <c:pt idx="2417">
                  <c:v>3.4826388888888886E-2</c:v>
                </c:pt>
                <c:pt idx="2418">
                  <c:v>3.4837962962962959E-2</c:v>
                </c:pt>
                <c:pt idx="2419">
                  <c:v>3.4849537037037033E-2</c:v>
                </c:pt>
                <c:pt idx="2420">
                  <c:v>3.4861111111111114E-2</c:v>
                </c:pt>
                <c:pt idx="2421">
                  <c:v>3.4872685185185187E-2</c:v>
                </c:pt>
                <c:pt idx="2422">
                  <c:v>3.4884259259259261E-2</c:v>
                </c:pt>
                <c:pt idx="2423">
                  <c:v>3.4895833333333334E-2</c:v>
                </c:pt>
                <c:pt idx="2424">
                  <c:v>3.4907407407407408E-2</c:v>
                </c:pt>
                <c:pt idx="2425">
                  <c:v>3.4918981481481481E-2</c:v>
                </c:pt>
                <c:pt idx="2426">
                  <c:v>3.4930555555555555E-2</c:v>
                </c:pt>
                <c:pt idx="2427">
                  <c:v>3.4942129629629635E-2</c:v>
                </c:pt>
                <c:pt idx="2428">
                  <c:v>3.4953703703703702E-2</c:v>
                </c:pt>
                <c:pt idx="2429">
                  <c:v>3.4965277777777783E-2</c:v>
                </c:pt>
                <c:pt idx="2430">
                  <c:v>3.4976851851851849E-2</c:v>
                </c:pt>
                <c:pt idx="2431">
                  <c:v>3.498842592592593E-2</c:v>
                </c:pt>
                <c:pt idx="2432">
                  <c:v>3.4999999999999996E-2</c:v>
                </c:pt>
                <c:pt idx="2433">
                  <c:v>3.5011574074074077E-2</c:v>
                </c:pt>
                <c:pt idx="2434">
                  <c:v>3.5023148148148144E-2</c:v>
                </c:pt>
                <c:pt idx="2435">
                  <c:v>3.5034722222222224E-2</c:v>
                </c:pt>
                <c:pt idx="2436">
                  <c:v>3.5046296296296298E-2</c:v>
                </c:pt>
                <c:pt idx="2437">
                  <c:v>3.5057870370370371E-2</c:v>
                </c:pt>
                <c:pt idx="2438">
                  <c:v>3.5069444444444445E-2</c:v>
                </c:pt>
                <c:pt idx="2439">
                  <c:v>3.5081018518518518E-2</c:v>
                </c:pt>
                <c:pt idx="2440">
                  <c:v>3.5092592592592592E-2</c:v>
                </c:pt>
                <c:pt idx="2441">
                  <c:v>3.5104166666666665E-2</c:v>
                </c:pt>
                <c:pt idx="2442">
                  <c:v>3.5115740740740746E-2</c:v>
                </c:pt>
                <c:pt idx="2443">
                  <c:v>3.5127314814814813E-2</c:v>
                </c:pt>
                <c:pt idx="2444">
                  <c:v>3.5138888888888893E-2</c:v>
                </c:pt>
                <c:pt idx="2445">
                  <c:v>3.515046296296296E-2</c:v>
                </c:pt>
                <c:pt idx="2446">
                  <c:v>3.516203703703704E-2</c:v>
                </c:pt>
                <c:pt idx="2447">
                  <c:v>3.5173611111111107E-2</c:v>
                </c:pt>
                <c:pt idx="2448">
                  <c:v>3.5185185185185187E-2</c:v>
                </c:pt>
                <c:pt idx="2449">
                  <c:v>3.5196759259259254E-2</c:v>
                </c:pt>
                <c:pt idx="2450">
                  <c:v>3.5208333333333335E-2</c:v>
                </c:pt>
                <c:pt idx="2451">
                  <c:v>3.5219907407407408E-2</c:v>
                </c:pt>
                <c:pt idx="2452">
                  <c:v>3.5231481481481482E-2</c:v>
                </c:pt>
                <c:pt idx="2453">
                  <c:v>3.5243055555555555E-2</c:v>
                </c:pt>
                <c:pt idx="2454">
                  <c:v>3.5254629629629629E-2</c:v>
                </c:pt>
                <c:pt idx="2455">
                  <c:v>3.5266203703703702E-2</c:v>
                </c:pt>
                <c:pt idx="2456">
                  <c:v>3.5277777777777776E-2</c:v>
                </c:pt>
                <c:pt idx="2457">
                  <c:v>3.5289351851851856E-2</c:v>
                </c:pt>
                <c:pt idx="2458">
                  <c:v>3.5300925925925923E-2</c:v>
                </c:pt>
                <c:pt idx="2459">
                  <c:v>3.5312500000000004E-2</c:v>
                </c:pt>
                <c:pt idx="2460">
                  <c:v>3.532407407407407E-2</c:v>
                </c:pt>
                <c:pt idx="2461">
                  <c:v>3.5335648148148151E-2</c:v>
                </c:pt>
                <c:pt idx="2462">
                  <c:v>3.5347222222222217E-2</c:v>
                </c:pt>
                <c:pt idx="2463">
                  <c:v>3.5358796296296298E-2</c:v>
                </c:pt>
                <c:pt idx="2464">
                  <c:v>3.5370370370370365E-2</c:v>
                </c:pt>
                <c:pt idx="2465">
                  <c:v>3.5381944444444445E-2</c:v>
                </c:pt>
                <c:pt idx="2466">
                  <c:v>3.5393518518518519E-2</c:v>
                </c:pt>
                <c:pt idx="2467">
                  <c:v>3.5405092592592592E-2</c:v>
                </c:pt>
                <c:pt idx="2468">
                  <c:v>3.5416666666666666E-2</c:v>
                </c:pt>
                <c:pt idx="2469">
                  <c:v>3.5428240740740739E-2</c:v>
                </c:pt>
                <c:pt idx="2470">
                  <c:v>3.5439814814814813E-2</c:v>
                </c:pt>
                <c:pt idx="2471">
                  <c:v>3.5451388888888886E-2</c:v>
                </c:pt>
                <c:pt idx="2472">
                  <c:v>3.5462962962962967E-2</c:v>
                </c:pt>
                <c:pt idx="2473">
                  <c:v>3.5474537037037041E-2</c:v>
                </c:pt>
                <c:pt idx="2474">
                  <c:v>3.5486111111111114E-2</c:v>
                </c:pt>
                <c:pt idx="2475">
                  <c:v>3.5497685185185188E-2</c:v>
                </c:pt>
                <c:pt idx="2476">
                  <c:v>3.5509259259259261E-2</c:v>
                </c:pt>
                <c:pt idx="2477">
                  <c:v>3.5520833333333328E-2</c:v>
                </c:pt>
                <c:pt idx="2478">
                  <c:v>3.5532407407407408E-2</c:v>
                </c:pt>
                <c:pt idx="2479">
                  <c:v>3.5543981481481475E-2</c:v>
                </c:pt>
                <c:pt idx="2480">
                  <c:v>3.5555555555555556E-2</c:v>
                </c:pt>
                <c:pt idx="2481">
                  <c:v>3.5567129629629629E-2</c:v>
                </c:pt>
                <c:pt idx="2482">
                  <c:v>3.5578703703703703E-2</c:v>
                </c:pt>
                <c:pt idx="2483">
                  <c:v>3.5590277777777776E-2</c:v>
                </c:pt>
                <c:pt idx="2484">
                  <c:v>3.560185185185185E-2</c:v>
                </c:pt>
                <c:pt idx="2485">
                  <c:v>3.5613425925925923E-2</c:v>
                </c:pt>
                <c:pt idx="2486">
                  <c:v>3.5624999999999997E-2</c:v>
                </c:pt>
                <c:pt idx="2487">
                  <c:v>3.5636574074074077E-2</c:v>
                </c:pt>
                <c:pt idx="2488">
                  <c:v>3.5648148148148151E-2</c:v>
                </c:pt>
                <c:pt idx="2489">
                  <c:v>3.5659722222222225E-2</c:v>
                </c:pt>
                <c:pt idx="2490">
                  <c:v>3.5671296296296298E-2</c:v>
                </c:pt>
                <c:pt idx="2491">
                  <c:v>3.5682870370370372E-2</c:v>
                </c:pt>
                <c:pt idx="2492">
                  <c:v>3.5694444444444445E-2</c:v>
                </c:pt>
                <c:pt idx="2493">
                  <c:v>3.5706018518518519E-2</c:v>
                </c:pt>
                <c:pt idx="2494">
                  <c:v>3.5717592592592592E-2</c:v>
                </c:pt>
                <c:pt idx="2495">
                  <c:v>3.5729166666666666E-2</c:v>
                </c:pt>
                <c:pt idx="2496">
                  <c:v>3.5740740740740747E-2</c:v>
                </c:pt>
                <c:pt idx="2497">
                  <c:v>3.5752314814814813E-2</c:v>
                </c:pt>
                <c:pt idx="2498">
                  <c:v>3.5763888888888887E-2</c:v>
                </c:pt>
                <c:pt idx="2499">
                  <c:v>3.577546296296296E-2</c:v>
                </c:pt>
                <c:pt idx="2500">
                  <c:v>3.5787037037037034E-2</c:v>
                </c:pt>
                <c:pt idx="2501">
                  <c:v>3.5798611111111107E-2</c:v>
                </c:pt>
                <c:pt idx="2502">
                  <c:v>3.5810185185185188E-2</c:v>
                </c:pt>
                <c:pt idx="2503">
                  <c:v>3.5821759259259262E-2</c:v>
                </c:pt>
                <c:pt idx="2504">
                  <c:v>3.5833333333333335E-2</c:v>
                </c:pt>
                <c:pt idx="2505">
                  <c:v>3.5844907407407409E-2</c:v>
                </c:pt>
                <c:pt idx="2506">
                  <c:v>3.5856481481481482E-2</c:v>
                </c:pt>
                <c:pt idx="2507">
                  <c:v>3.5868055555555556E-2</c:v>
                </c:pt>
                <c:pt idx="2508">
                  <c:v>3.5879629629629629E-2</c:v>
                </c:pt>
                <c:pt idx="2509">
                  <c:v>3.5891203703703703E-2</c:v>
                </c:pt>
                <c:pt idx="2510">
                  <c:v>3.5902777777777777E-2</c:v>
                </c:pt>
                <c:pt idx="2511">
                  <c:v>3.5914351851851857E-2</c:v>
                </c:pt>
                <c:pt idx="2512">
                  <c:v>3.5925925925925924E-2</c:v>
                </c:pt>
                <c:pt idx="2513">
                  <c:v>3.5937500000000004E-2</c:v>
                </c:pt>
                <c:pt idx="2514">
                  <c:v>3.5949074074074071E-2</c:v>
                </c:pt>
                <c:pt idx="2515">
                  <c:v>3.5960648148148151E-2</c:v>
                </c:pt>
                <c:pt idx="2516">
                  <c:v>3.5972222222222218E-2</c:v>
                </c:pt>
                <c:pt idx="2517">
                  <c:v>3.5983796296296298E-2</c:v>
                </c:pt>
                <c:pt idx="2518">
                  <c:v>3.5995370370370372E-2</c:v>
                </c:pt>
                <c:pt idx="2519">
                  <c:v>3.6006944444444446E-2</c:v>
                </c:pt>
                <c:pt idx="2520">
                  <c:v>3.6018518518518519E-2</c:v>
                </c:pt>
                <c:pt idx="2521">
                  <c:v>3.6030092592592593E-2</c:v>
                </c:pt>
                <c:pt idx="2522">
                  <c:v>3.6041666666666666E-2</c:v>
                </c:pt>
                <c:pt idx="2523">
                  <c:v>3.605324074074074E-2</c:v>
                </c:pt>
                <c:pt idx="2524">
                  <c:v>3.6064814814814813E-2</c:v>
                </c:pt>
                <c:pt idx="2525">
                  <c:v>3.6076388888888887E-2</c:v>
                </c:pt>
                <c:pt idx="2526">
                  <c:v>3.6087962962962968E-2</c:v>
                </c:pt>
                <c:pt idx="2527">
                  <c:v>3.6099537037037034E-2</c:v>
                </c:pt>
                <c:pt idx="2528">
                  <c:v>3.6111111111111115E-2</c:v>
                </c:pt>
                <c:pt idx="2529">
                  <c:v>3.6122685185185181E-2</c:v>
                </c:pt>
                <c:pt idx="2530">
                  <c:v>3.6134259259259262E-2</c:v>
                </c:pt>
                <c:pt idx="2531">
                  <c:v>3.6145833333333328E-2</c:v>
                </c:pt>
                <c:pt idx="2532">
                  <c:v>3.6157407407407409E-2</c:v>
                </c:pt>
                <c:pt idx="2533">
                  <c:v>3.6168981481481483E-2</c:v>
                </c:pt>
                <c:pt idx="2534">
                  <c:v>3.6180555555555556E-2</c:v>
                </c:pt>
                <c:pt idx="2535">
                  <c:v>3.619212962962963E-2</c:v>
                </c:pt>
                <c:pt idx="2536">
                  <c:v>3.6203703703703703E-2</c:v>
                </c:pt>
                <c:pt idx="2537">
                  <c:v>3.6215277777777777E-2</c:v>
                </c:pt>
                <c:pt idx="2538">
                  <c:v>3.622685185185185E-2</c:v>
                </c:pt>
                <c:pt idx="2539">
                  <c:v>3.6238425925925924E-2</c:v>
                </c:pt>
                <c:pt idx="2540">
                  <c:v>3.6249999999999998E-2</c:v>
                </c:pt>
                <c:pt idx="2541">
                  <c:v>3.6261574074074078E-2</c:v>
                </c:pt>
                <c:pt idx="2542">
                  <c:v>3.6273148148148145E-2</c:v>
                </c:pt>
                <c:pt idx="2543">
                  <c:v>3.6284722222222225E-2</c:v>
                </c:pt>
                <c:pt idx="2544">
                  <c:v>3.6296296296296292E-2</c:v>
                </c:pt>
                <c:pt idx="2545">
                  <c:v>3.6307870370370372E-2</c:v>
                </c:pt>
                <c:pt idx="2546">
                  <c:v>3.6319444444444439E-2</c:v>
                </c:pt>
                <c:pt idx="2547">
                  <c:v>3.6331018518518519E-2</c:v>
                </c:pt>
                <c:pt idx="2548">
                  <c:v>3.6342592592592593E-2</c:v>
                </c:pt>
                <c:pt idx="2549">
                  <c:v>3.6354166666666667E-2</c:v>
                </c:pt>
                <c:pt idx="2550">
                  <c:v>3.636574074074074E-2</c:v>
                </c:pt>
                <c:pt idx="2551">
                  <c:v>3.6377314814814814E-2</c:v>
                </c:pt>
                <c:pt idx="2552">
                  <c:v>3.6388888888888887E-2</c:v>
                </c:pt>
                <c:pt idx="2553">
                  <c:v>3.6400462962962961E-2</c:v>
                </c:pt>
                <c:pt idx="2554">
                  <c:v>3.6412037037037034E-2</c:v>
                </c:pt>
                <c:pt idx="2555">
                  <c:v>3.6423611111111115E-2</c:v>
                </c:pt>
                <c:pt idx="2556">
                  <c:v>3.6435185185185189E-2</c:v>
                </c:pt>
                <c:pt idx="2557">
                  <c:v>3.6446759259259262E-2</c:v>
                </c:pt>
                <c:pt idx="2558">
                  <c:v>3.6458333333333336E-2</c:v>
                </c:pt>
                <c:pt idx="2559">
                  <c:v>3.6469907407407402E-2</c:v>
                </c:pt>
                <c:pt idx="2560">
                  <c:v>3.6481481481481483E-2</c:v>
                </c:pt>
                <c:pt idx="2561">
                  <c:v>3.6493055555555549E-2</c:v>
                </c:pt>
                <c:pt idx="2562">
                  <c:v>3.650462962962963E-2</c:v>
                </c:pt>
                <c:pt idx="2563">
                  <c:v>3.6516203703703703E-2</c:v>
                </c:pt>
                <c:pt idx="2564">
                  <c:v>3.6527777777777777E-2</c:v>
                </c:pt>
                <c:pt idx="2565">
                  <c:v>3.6539351851851851E-2</c:v>
                </c:pt>
                <c:pt idx="2566">
                  <c:v>3.6550925925925924E-2</c:v>
                </c:pt>
                <c:pt idx="2567">
                  <c:v>3.6562499999999998E-2</c:v>
                </c:pt>
                <c:pt idx="2568">
                  <c:v>3.6574074074074071E-2</c:v>
                </c:pt>
                <c:pt idx="2569">
                  <c:v>3.6585648148148145E-2</c:v>
                </c:pt>
                <c:pt idx="2570">
                  <c:v>3.6597222222222225E-2</c:v>
                </c:pt>
                <c:pt idx="2571">
                  <c:v>3.6608796296296299E-2</c:v>
                </c:pt>
                <c:pt idx="2572">
                  <c:v>3.6620370370370373E-2</c:v>
                </c:pt>
                <c:pt idx="2573">
                  <c:v>3.6631944444444446E-2</c:v>
                </c:pt>
                <c:pt idx="2574">
                  <c:v>3.664351851851852E-2</c:v>
                </c:pt>
                <c:pt idx="2575">
                  <c:v>3.6655092592592593E-2</c:v>
                </c:pt>
                <c:pt idx="2576">
                  <c:v>3.6666666666666667E-2</c:v>
                </c:pt>
                <c:pt idx="2577">
                  <c:v>3.667824074074074E-2</c:v>
                </c:pt>
                <c:pt idx="2578">
                  <c:v>3.6689814814814821E-2</c:v>
                </c:pt>
                <c:pt idx="2579">
                  <c:v>3.6701388888888888E-2</c:v>
                </c:pt>
                <c:pt idx="2580">
                  <c:v>3.6712962962962961E-2</c:v>
                </c:pt>
                <c:pt idx="2581">
                  <c:v>3.6724537037037035E-2</c:v>
                </c:pt>
                <c:pt idx="2582">
                  <c:v>3.6736111111111108E-2</c:v>
                </c:pt>
                <c:pt idx="2583">
                  <c:v>3.6747685185185182E-2</c:v>
                </c:pt>
                <c:pt idx="2584">
                  <c:v>3.6759259259259255E-2</c:v>
                </c:pt>
                <c:pt idx="2585">
                  <c:v>3.6759259259259255E-2</c:v>
                </c:pt>
                <c:pt idx="2586">
                  <c:v>3.6770833333333336E-2</c:v>
                </c:pt>
                <c:pt idx="2587">
                  <c:v>3.6782407407407409E-2</c:v>
                </c:pt>
                <c:pt idx="2588">
                  <c:v>3.6793981481481483E-2</c:v>
                </c:pt>
                <c:pt idx="2589">
                  <c:v>3.6805555555555557E-2</c:v>
                </c:pt>
                <c:pt idx="2590">
                  <c:v>3.681712962962963E-2</c:v>
                </c:pt>
                <c:pt idx="2591">
                  <c:v>3.6828703703703704E-2</c:v>
                </c:pt>
                <c:pt idx="2592">
                  <c:v>3.6840277777777777E-2</c:v>
                </c:pt>
                <c:pt idx="2593">
                  <c:v>3.6851851851851851E-2</c:v>
                </c:pt>
                <c:pt idx="2594">
                  <c:v>3.6863425925925931E-2</c:v>
                </c:pt>
                <c:pt idx="2595">
                  <c:v>3.6874999999999998E-2</c:v>
                </c:pt>
                <c:pt idx="2596">
                  <c:v>3.6886574074074079E-2</c:v>
                </c:pt>
                <c:pt idx="2597">
                  <c:v>3.6898148148148145E-2</c:v>
                </c:pt>
                <c:pt idx="2598">
                  <c:v>3.6909722222222226E-2</c:v>
                </c:pt>
                <c:pt idx="2599">
                  <c:v>3.6921296296296292E-2</c:v>
                </c:pt>
                <c:pt idx="2600">
                  <c:v>3.6932870370370366E-2</c:v>
                </c:pt>
                <c:pt idx="2601">
                  <c:v>3.6944444444444446E-2</c:v>
                </c:pt>
                <c:pt idx="2602">
                  <c:v>3.695601851851852E-2</c:v>
                </c:pt>
                <c:pt idx="2603">
                  <c:v>3.6967592592592594E-2</c:v>
                </c:pt>
                <c:pt idx="2604">
                  <c:v>3.6979166666666667E-2</c:v>
                </c:pt>
                <c:pt idx="2605">
                  <c:v>3.6990740740740741E-2</c:v>
                </c:pt>
                <c:pt idx="2606">
                  <c:v>3.7002314814814814E-2</c:v>
                </c:pt>
                <c:pt idx="2607">
                  <c:v>3.7013888888888888E-2</c:v>
                </c:pt>
                <c:pt idx="2608">
                  <c:v>3.7025462962962961E-2</c:v>
                </c:pt>
                <c:pt idx="2609">
                  <c:v>3.7037037037037042E-2</c:v>
                </c:pt>
                <c:pt idx="2610">
                  <c:v>3.7048611111111109E-2</c:v>
                </c:pt>
                <c:pt idx="2611">
                  <c:v>3.7060185185185189E-2</c:v>
                </c:pt>
                <c:pt idx="2612">
                  <c:v>3.7071759259259256E-2</c:v>
                </c:pt>
                <c:pt idx="2613">
                  <c:v>3.7083333333333336E-2</c:v>
                </c:pt>
                <c:pt idx="2614">
                  <c:v>3.7094907407407403E-2</c:v>
                </c:pt>
                <c:pt idx="2615">
                  <c:v>3.7106481481481483E-2</c:v>
                </c:pt>
                <c:pt idx="2616">
                  <c:v>3.7118055555555557E-2</c:v>
                </c:pt>
                <c:pt idx="2617">
                  <c:v>3.712962962962963E-2</c:v>
                </c:pt>
                <c:pt idx="2618">
                  <c:v>3.7141203703703704E-2</c:v>
                </c:pt>
                <c:pt idx="2619">
                  <c:v>3.7152777777777778E-2</c:v>
                </c:pt>
                <c:pt idx="2620">
                  <c:v>3.7164351851851851E-2</c:v>
                </c:pt>
                <c:pt idx="2621">
                  <c:v>3.7175925925925925E-2</c:v>
                </c:pt>
                <c:pt idx="2622">
                  <c:v>3.7187499999999998E-2</c:v>
                </c:pt>
                <c:pt idx="2623">
                  <c:v>3.7199074074074072E-2</c:v>
                </c:pt>
                <c:pt idx="2624">
                  <c:v>3.7210648148148152E-2</c:v>
                </c:pt>
                <c:pt idx="2625">
                  <c:v>3.7222222222222219E-2</c:v>
                </c:pt>
                <c:pt idx="2626">
                  <c:v>3.72337962962963E-2</c:v>
                </c:pt>
                <c:pt idx="2627">
                  <c:v>3.7245370370370366E-2</c:v>
                </c:pt>
                <c:pt idx="2628">
                  <c:v>3.7256944444444447E-2</c:v>
                </c:pt>
                <c:pt idx="2629">
                  <c:v>3.7268518518518513E-2</c:v>
                </c:pt>
                <c:pt idx="2630">
                  <c:v>3.7280092592592594E-2</c:v>
                </c:pt>
                <c:pt idx="2631">
                  <c:v>3.7291666666666667E-2</c:v>
                </c:pt>
                <c:pt idx="2632">
                  <c:v>3.7303240740740741E-2</c:v>
                </c:pt>
                <c:pt idx="2633">
                  <c:v>3.7314814814814815E-2</c:v>
                </c:pt>
                <c:pt idx="2634">
                  <c:v>3.7326388888888888E-2</c:v>
                </c:pt>
                <c:pt idx="2635">
                  <c:v>3.7337962962962962E-2</c:v>
                </c:pt>
                <c:pt idx="2636">
                  <c:v>3.7349537037037035E-2</c:v>
                </c:pt>
                <c:pt idx="2637">
                  <c:v>3.7361111111111109E-2</c:v>
                </c:pt>
                <c:pt idx="2638">
                  <c:v>3.7372685185185189E-2</c:v>
                </c:pt>
                <c:pt idx="2639">
                  <c:v>3.7384259259259263E-2</c:v>
                </c:pt>
                <c:pt idx="2640">
                  <c:v>3.7395833333333336E-2</c:v>
                </c:pt>
                <c:pt idx="2641">
                  <c:v>3.740740740740741E-2</c:v>
                </c:pt>
                <c:pt idx="2642">
                  <c:v>3.7418981481481477E-2</c:v>
                </c:pt>
                <c:pt idx="2643">
                  <c:v>3.7430555555555557E-2</c:v>
                </c:pt>
                <c:pt idx="2644">
                  <c:v>3.7442129629629624E-2</c:v>
                </c:pt>
                <c:pt idx="2645">
                  <c:v>3.7453703703703704E-2</c:v>
                </c:pt>
                <c:pt idx="2646">
                  <c:v>3.7465277777777778E-2</c:v>
                </c:pt>
                <c:pt idx="2647">
                  <c:v>3.7476851851851851E-2</c:v>
                </c:pt>
                <c:pt idx="2648">
                  <c:v>3.7488425925925925E-2</c:v>
                </c:pt>
                <c:pt idx="2649">
                  <c:v>3.7499999999999999E-2</c:v>
                </c:pt>
                <c:pt idx="2650">
                  <c:v>3.7511574074074072E-2</c:v>
                </c:pt>
                <c:pt idx="2651">
                  <c:v>3.7523148148148146E-2</c:v>
                </c:pt>
                <c:pt idx="2652">
                  <c:v>3.7534722222222219E-2</c:v>
                </c:pt>
                <c:pt idx="2653">
                  <c:v>3.75462962962963E-2</c:v>
                </c:pt>
                <c:pt idx="2654">
                  <c:v>3.7557870370370373E-2</c:v>
                </c:pt>
                <c:pt idx="2655">
                  <c:v>3.7569444444444447E-2</c:v>
                </c:pt>
                <c:pt idx="2656">
                  <c:v>3.7581018518518521E-2</c:v>
                </c:pt>
                <c:pt idx="2657">
                  <c:v>3.7592592592592594E-2</c:v>
                </c:pt>
                <c:pt idx="2658">
                  <c:v>3.7604166666666668E-2</c:v>
                </c:pt>
                <c:pt idx="2659">
                  <c:v>3.7615740740740741E-2</c:v>
                </c:pt>
                <c:pt idx="2660">
                  <c:v>3.7627314814814815E-2</c:v>
                </c:pt>
                <c:pt idx="2661">
                  <c:v>3.7638888888888895E-2</c:v>
                </c:pt>
                <c:pt idx="2662">
                  <c:v>3.7650462962962962E-2</c:v>
                </c:pt>
                <c:pt idx="2663">
                  <c:v>3.7662037037037036E-2</c:v>
                </c:pt>
                <c:pt idx="2664">
                  <c:v>3.7673611111111109E-2</c:v>
                </c:pt>
                <c:pt idx="2665">
                  <c:v>3.7685185185185183E-2</c:v>
                </c:pt>
                <c:pt idx="2666">
                  <c:v>3.7696759259259256E-2</c:v>
                </c:pt>
                <c:pt idx="2667">
                  <c:v>3.770833333333333E-2</c:v>
                </c:pt>
                <c:pt idx="2668">
                  <c:v>3.771990740740741E-2</c:v>
                </c:pt>
                <c:pt idx="2669">
                  <c:v>3.7731481481481484E-2</c:v>
                </c:pt>
                <c:pt idx="2670">
                  <c:v>3.7743055555555557E-2</c:v>
                </c:pt>
                <c:pt idx="2671">
                  <c:v>3.7754629629629631E-2</c:v>
                </c:pt>
                <c:pt idx="2672">
                  <c:v>3.7766203703703705E-2</c:v>
                </c:pt>
                <c:pt idx="2673">
                  <c:v>3.7777777777777778E-2</c:v>
                </c:pt>
                <c:pt idx="2674">
                  <c:v>3.7789351851851852E-2</c:v>
                </c:pt>
                <c:pt idx="2675">
                  <c:v>3.7800925925925925E-2</c:v>
                </c:pt>
                <c:pt idx="2676">
                  <c:v>3.7812500000000006E-2</c:v>
                </c:pt>
                <c:pt idx="2677">
                  <c:v>3.7824074074074072E-2</c:v>
                </c:pt>
                <c:pt idx="2678">
                  <c:v>3.7835648148148153E-2</c:v>
                </c:pt>
                <c:pt idx="2679">
                  <c:v>3.784722222222222E-2</c:v>
                </c:pt>
                <c:pt idx="2680">
                  <c:v>3.78587962962963E-2</c:v>
                </c:pt>
                <c:pt idx="2681">
                  <c:v>3.7870370370370367E-2</c:v>
                </c:pt>
                <c:pt idx="2682">
                  <c:v>3.788194444444444E-2</c:v>
                </c:pt>
                <c:pt idx="2683">
                  <c:v>3.7893518518518521E-2</c:v>
                </c:pt>
                <c:pt idx="2684">
                  <c:v>3.7905092592592594E-2</c:v>
                </c:pt>
                <c:pt idx="2685">
                  <c:v>3.7916666666666668E-2</c:v>
                </c:pt>
                <c:pt idx="2686">
                  <c:v>3.7928240740740742E-2</c:v>
                </c:pt>
                <c:pt idx="2687">
                  <c:v>3.7939814814814815E-2</c:v>
                </c:pt>
                <c:pt idx="2688">
                  <c:v>3.7951388888888889E-2</c:v>
                </c:pt>
                <c:pt idx="2689">
                  <c:v>3.7962962962962962E-2</c:v>
                </c:pt>
                <c:pt idx="2690">
                  <c:v>3.7974537037037036E-2</c:v>
                </c:pt>
                <c:pt idx="2691">
                  <c:v>3.7986111111111116E-2</c:v>
                </c:pt>
                <c:pt idx="2692">
                  <c:v>3.7997685185185183E-2</c:v>
                </c:pt>
                <c:pt idx="2693">
                  <c:v>3.8009259259259263E-2</c:v>
                </c:pt>
                <c:pt idx="2694">
                  <c:v>3.802083333333333E-2</c:v>
                </c:pt>
                <c:pt idx="2695">
                  <c:v>3.8032407407407411E-2</c:v>
                </c:pt>
                <c:pt idx="2696">
                  <c:v>3.8043981481481477E-2</c:v>
                </c:pt>
                <c:pt idx="2697">
                  <c:v>3.8055555555555558E-2</c:v>
                </c:pt>
                <c:pt idx="2698">
                  <c:v>3.8067129629629631E-2</c:v>
                </c:pt>
                <c:pt idx="2699">
                  <c:v>3.8078703703703705E-2</c:v>
                </c:pt>
                <c:pt idx="2700">
                  <c:v>3.8090277777777778E-2</c:v>
                </c:pt>
                <c:pt idx="2701">
                  <c:v>3.8101851851851852E-2</c:v>
                </c:pt>
                <c:pt idx="2702">
                  <c:v>3.8113425925925926E-2</c:v>
                </c:pt>
                <c:pt idx="2703">
                  <c:v>3.8124999999999999E-2</c:v>
                </c:pt>
                <c:pt idx="2704">
                  <c:v>3.8136574074074073E-2</c:v>
                </c:pt>
                <c:pt idx="2705">
                  <c:v>3.8148148148148146E-2</c:v>
                </c:pt>
                <c:pt idx="2706">
                  <c:v>3.8159722222222227E-2</c:v>
                </c:pt>
                <c:pt idx="2707">
                  <c:v>3.8171296296296293E-2</c:v>
                </c:pt>
                <c:pt idx="2708">
                  <c:v>3.8182870370370374E-2</c:v>
                </c:pt>
                <c:pt idx="2709">
                  <c:v>3.8194444444444441E-2</c:v>
                </c:pt>
                <c:pt idx="2710">
                  <c:v>3.8206018518518521E-2</c:v>
                </c:pt>
                <c:pt idx="2711">
                  <c:v>3.8217592592592588E-2</c:v>
                </c:pt>
                <c:pt idx="2712">
                  <c:v>3.8229166666666668E-2</c:v>
                </c:pt>
                <c:pt idx="2713">
                  <c:v>3.8240740740740742E-2</c:v>
                </c:pt>
                <c:pt idx="2714">
                  <c:v>3.8252314814814815E-2</c:v>
                </c:pt>
                <c:pt idx="2715">
                  <c:v>3.8263888888888889E-2</c:v>
                </c:pt>
                <c:pt idx="2716">
                  <c:v>3.8275462962962963E-2</c:v>
                </c:pt>
                <c:pt idx="2717">
                  <c:v>3.8287037037037036E-2</c:v>
                </c:pt>
                <c:pt idx="2718">
                  <c:v>3.829861111111111E-2</c:v>
                </c:pt>
                <c:pt idx="2719">
                  <c:v>3.8310185185185183E-2</c:v>
                </c:pt>
                <c:pt idx="2720">
                  <c:v>3.8321759259259257E-2</c:v>
                </c:pt>
                <c:pt idx="2721">
                  <c:v>3.8333333333333337E-2</c:v>
                </c:pt>
                <c:pt idx="2722">
                  <c:v>3.8344907407407411E-2</c:v>
                </c:pt>
                <c:pt idx="2723">
                  <c:v>3.8356481481481484E-2</c:v>
                </c:pt>
                <c:pt idx="2724">
                  <c:v>3.8368055555555551E-2</c:v>
                </c:pt>
                <c:pt idx="2725">
                  <c:v>3.8379629629629632E-2</c:v>
                </c:pt>
                <c:pt idx="2726">
                  <c:v>3.8391203703703698E-2</c:v>
                </c:pt>
                <c:pt idx="2727">
                  <c:v>3.8402777777777779E-2</c:v>
                </c:pt>
                <c:pt idx="2728">
                  <c:v>3.8414351851851852E-2</c:v>
                </c:pt>
                <c:pt idx="2729">
                  <c:v>3.8425925925925926E-2</c:v>
                </c:pt>
                <c:pt idx="2730">
                  <c:v>3.8437499999999999E-2</c:v>
                </c:pt>
                <c:pt idx="2731">
                  <c:v>3.8449074074074073E-2</c:v>
                </c:pt>
                <c:pt idx="2732">
                  <c:v>3.8460648148148147E-2</c:v>
                </c:pt>
                <c:pt idx="2733">
                  <c:v>3.847222222222222E-2</c:v>
                </c:pt>
                <c:pt idx="2734">
                  <c:v>3.8483796296296294E-2</c:v>
                </c:pt>
                <c:pt idx="2735">
                  <c:v>3.8495370370370367E-2</c:v>
                </c:pt>
                <c:pt idx="2736">
                  <c:v>3.8506944444444448E-2</c:v>
                </c:pt>
                <c:pt idx="2737">
                  <c:v>3.8518518518518521E-2</c:v>
                </c:pt>
                <c:pt idx="2738">
                  <c:v>3.8530092592592595E-2</c:v>
                </c:pt>
                <c:pt idx="2739">
                  <c:v>3.8541666666666669E-2</c:v>
                </c:pt>
                <c:pt idx="2740">
                  <c:v>3.8553240740740742E-2</c:v>
                </c:pt>
                <c:pt idx="2741">
                  <c:v>3.8564814814814816E-2</c:v>
                </c:pt>
                <c:pt idx="2742">
                  <c:v>3.8576388888888889E-2</c:v>
                </c:pt>
                <c:pt idx="2743">
                  <c:v>3.858796296296297E-2</c:v>
                </c:pt>
                <c:pt idx="2744">
                  <c:v>3.8599537037037036E-2</c:v>
                </c:pt>
                <c:pt idx="2745">
                  <c:v>3.861111111111111E-2</c:v>
                </c:pt>
                <c:pt idx="2746">
                  <c:v>3.8622685185185184E-2</c:v>
                </c:pt>
                <c:pt idx="2747">
                  <c:v>3.8634259259259257E-2</c:v>
                </c:pt>
                <c:pt idx="2748">
                  <c:v>3.8645833333333331E-2</c:v>
                </c:pt>
                <c:pt idx="2749">
                  <c:v>3.8657407407407404E-2</c:v>
                </c:pt>
                <c:pt idx="2750">
                  <c:v>3.8668981481481478E-2</c:v>
                </c:pt>
                <c:pt idx="2751">
                  <c:v>3.8680555555555558E-2</c:v>
                </c:pt>
                <c:pt idx="2752">
                  <c:v>3.8692129629629632E-2</c:v>
                </c:pt>
                <c:pt idx="2753">
                  <c:v>3.8703703703703705E-2</c:v>
                </c:pt>
                <c:pt idx="2754">
                  <c:v>3.8715277777777779E-2</c:v>
                </c:pt>
                <c:pt idx="2755">
                  <c:v>3.8726851851851853E-2</c:v>
                </c:pt>
                <c:pt idx="2756">
                  <c:v>3.8738425925925926E-2</c:v>
                </c:pt>
                <c:pt idx="2757">
                  <c:v>3.875E-2</c:v>
                </c:pt>
                <c:pt idx="2758">
                  <c:v>3.876157407407408E-2</c:v>
                </c:pt>
                <c:pt idx="2759">
                  <c:v>3.8773148148148147E-2</c:v>
                </c:pt>
                <c:pt idx="2760">
                  <c:v>3.8784722222222227E-2</c:v>
                </c:pt>
                <c:pt idx="2761">
                  <c:v>3.8796296296296294E-2</c:v>
                </c:pt>
                <c:pt idx="2762">
                  <c:v>3.8807870370370375E-2</c:v>
                </c:pt>
                <c:pt idx="2763">
                  <c:v>3.8819444444444441E-2</c:v>
                </c:pt>
                <c:pt idx="2764">
                  <c:v>3.8831018518518515E-2</c:v>
                </c:pt>
                <c:pt idx="2765">
                  <c:v>3.8842592592592588E-2</c:v>
                </c:pt>
                <c:pt idx="2766">
                  <c:v>3.8854166666666669E-2</c:v>
                </c:pt>
                <c:pt idx="2767">
                  <c:v>3.8865740740740742E-2</c:v>
                </c:pt>
                <c:pt idx="2768">
                  <c:v>3.8877314814814816E-2</c:v>
                </c:pt>
                <c:pt idx="2769">
                  <c:v>3.888888888888889E-2</c:v>
                </c:pt>
                <c:pt idx="2770">
                  <c:v>3.8900462962962963E-2</c:v>
                </c:pt>
                <c:pt idx="2771">
                  <c:v>3.8912037037037037E-2</c:v>
                </c:pt>
                <c:pt idx="2772">
                  <c:v>3.892361111111111E-2</c:v>
                </c:pt>
                <c:pt idx="2773">
                  <c:v>3.8935185185185191E-2</c:v>
                </c:pt>
                <c:pt idx="2774">
                  <c:v>3.8946759259259257E-2</c:v>
                </c:pt>
                <c:pt idx="2775">
                  <c:v>3.8958333333333338E-2</c:v>
                </c:pt>
                <c:pt idx="2776">
                  <c:v>3.8969907407407404E-2</c:v>
                </c:pt>
                <c:pt idx="2777">
                  <c:v>3.8981481481481485E-2</c:v>
                </c:pt>
                <c:pt idx="2778">
                  <c:v>3.8993055555555552E-2</c:v>
                </c:pt>
                <c:pt idx="2779">
                  <c:v>3.9004629629629632E-2</c:v>
                </c:pt>
                <c:pt idx="2780">
                  <c:v>3.9016203703703699E-2</c:v>
                </c:pt>
                <c:pt idx="2781">
                  <c:v>3.9027777777777779E-2</c:v>
                </c:pt>
                <c:pt idx="2782">
                  <c:v>3.9039351851851853E-2</c:v>
                </c:pt>
                <c:pt idx="2783">
                  <c:v>3.9050925925925926E-2</c:v>
                </c:pt>
                <c:pt idx="2784">
                  <c:v>3.90625E-2</c:v>
                </c:pt>
                <c:pt idx="2785">
                  <c:v>3.9074074074074074E-2</c:v>
                </c:pt>
                <c:pt idx="2786">
                  <c:v>3.9085648148148147E-2</c:v>
                </c:pt>
                <c:pt idx="2787">
                  <c:v>3.9097222222222221E-2</c:v>
                </c:pt>
                <c:pt idx="2788">
                  <c:v>3.9108796296296301E-2</c:v>
                </c:pt>
                <c:pt idx="2789">
                  <c:v>3.9120370370370368E-2</c:v>
                </c:pt>
                <c:pt idx="2790">
                  <c:v>3.9131944444444448E-2</c:v>
                </c:pt>
                <c:pt idx="2791">
                  <c:v>3.9143518518518515E-2</c:v>
                </c:pt>
                <c:pt idx="2792">
                  <c:v>3.9155092592592596E-2</c:v>
                </c:pt>
                <c:pt idx="2793">
                  <c:v>3.9166666666666662E-2</c:v>
                </c:pt>
                <c:pt idx="2794">
                  <c:v>3.9178240740740743E-2</c:v>
                </c:pt>
                <c:pt idx="2795">
                  <c:v>3.9189814814814809E-2</c:v>
                </c:pt>
                <c:pt idx="2796">
                  <c:v>3.920138888888889E-2</c:v>
                </c:pt>
                <c:pt idx="2797">
                  <c:v>3.9212962962962963E-2</c:v>
                </c:pt>
                <c:pt idx="2798">
                  <c:v>3.9224537037037037E-2</c:v>
                </c:pt>
                <c:pt idx="2799">
                  <c:v>3.923611111111111E-2</c:v>
                </c:pt>
                <c:pt idx="2800">
                  <c:v>3.9247685185185184E-2</c:v>
                </c:pt>
                <c:pt idx="2801">
                  <c:v>3.9259259259259258E-2</c:v>
                </c:pt>
                <c:pt idx="2802">
                  <c:v>3.9270833333333331E-2</c:v>
                </c:pt>
                <c:pt idx="2803">
                  <c:v>3.9282407407407412E-2</c:v>
                </c:pt>
                <c:pt idx="2804">
                  <c:v>3.9293981481481485E-2</c:v>
                </c:pt>
                <c:pt idx="2805">
                  <c:v>3.9305555555555559E-2</c:v>
                </c:pt>
                <c:pt idx="2806">
                  <c:v>3.9317129629629625E-2</c:v>
                </c:pt>
                <c:pt idx="2807">
                  <c:v>3.9328703703703706E-2</c:v>
                </c:pt>
                <c:pt idx="2808">
                  <c:v>3.9340277777777773E-2</c:v>
                </c:pt>
                <c:pt idx="2809">
                  <c:v>3.9351851851851853E-2</c:v>
                </c:pt>
                <c:pt idx="2810">
                  <c:v>3.936342592592592E-2</c:v>
                </c:pt>
                <c:pt idx="2811">
                  <c:v>3.9375E-2</c:v>
                </c:pt>
                <c:pt idx="2812">
                  <c:v>3.9386574074074074E-2</c:v>
                </c:pt>
                <c:pt idx="2813">
                  <c:v>3.9398148148148147E-2</c:v>
                </c:pt>
                <c:pt idx="2814">
                  <c:v>3.9409722222222221E-2</c:v>
                </c:pt>
                <c:pt idx="2815">
                  <c:v>3.9421296296296295E-2</c:v>
                </c:pt>
                <c:pt idx="2816">
                  <c:v>3.9432870370370368E-2</c:v>
                </c:pt>
                <c:pt idx="2817">
                  <c:v>3.9444444444444442E-2</c:v>
                </c:pt>
                <c:pt idx="2818">
                  <c:v>3.9456018518518522E-2</c:v>
                </c:pt>
                <c:pt idx="2819">
                  <c:v>3.9467592592592596E-2</c:v>
                </c:pt>
                <c:pt idx="2820">
                  <c:v>3.9479166666666669E-2</c:v>
                </c:pt>
                <c:pt idx="2821">
                  <c:v>3.9490740740740743E-2</c:v>
                </c:pt>
                <c:pt idx="2822">
                  <c:v>3.9502314814814816E-2</c:v>
                </c:pt>
                <c:pt idx="2823">
                  <c:v>3.951388888888889E-2</c:v>
                </c:pt>
                <c:pt idx="2824">
                  <c:v>3.9525462962962964E-2</c:v>
                </c:pt>
                <c:pt idx="2825">
                  <c:v>3.953703703703703E-2</c:v>
                </c:pt>
                <c:pt idx="2826">
                  <c:v>3.9548611111111111E-2</c:v>
                </c:pt>
                <c:pt idx="2827">
                  <c:v>3.9560185185185184E-2</c:v>
                </c:pt>
                <c:pt idx="2828">
                  <c:v>3.9571759259259258E-2</c:v>
                </c:pt>
                <c:pt idx="2829">
                  <c:v>3.9583333333333331E-2</c:v>
                </c:pt>
                <c:pt idx="2830">
                  <c:v>3.9594907407407405E-2</c:v>
                </c:pt>
                <c:pt idx="2831">
                  <c:v>3.9606481481481479E-2</c:v>
                </c:pt>
                <c:pt idx="2832">
                  <c:v>3.9618055555555552E-2</c:v>
                </c:pt>
                <c:pt idx="2833">
                  <c:v>3.9629629629629633E-2</c:v>
                </c:pt>
                <c:pt idx="2834">
                  <c:v>3.9641203703703706E-2</c:v>
                </c:pt>
                <c:pt idx="2835">
                  <c:v>3.965277777777778E-2</c:v>
                </c:pt>
                <c:pt idx="2836">
                  <c:v>3.9664351851851853E-2</c:v>
                </c:pt>
                <c:pt idx="2837">
                  <c:v>3.9675925925925927E-2</c:v>
                </c:pt>
                <c:pt idx="2838">
                  <c:v>3.9687500000000001E-2</c:v>
                </c:pt>
                <c:pt idx="2839">
                  <c:v>3.9699074074074074E-2</c:v>
                </c:pt>
                <c:pt idx="2840">
                  <c:v>3.9710648148148148E-2</c:v>
                </c:pt>
                <c:pt idx="2841">
                  <c:v>3.9722222222222221E-2</c:v>
                </c:pt>
                <c:pt idx="2842">
                  <c:v>3.9733796296296302E-2</c:v>
                </c:pt>
                <c:pt idx="2843">
                  <c:v>3.9745370370370368E-2</c:v>
                </c:pt>
                <c:pt idx="2844">
                  <c:v>3.9756944444444449E-2</c:v>
                </c:pt>
                <c:pt idx="2845">
                  <c:v>3.9768518518518516E-2</c:v>
                </c:pt>
                <c:pt idx="2846">
                  <c:v>3.9780092592592589E-2</c:v>
                </c:pt>
                <c:pt idx="2847">
                  <c:v>3.9791666666666663E-2</c:v>
                </c:pt>
                <c:pt idx="2848">
                  <c:v>3.9803240740740743E-2</c:v>
                </c:pt>
                <c:pt idx="2849">
                  <c:v>3.9814814814814817E-2</c:v>
                </c:pt>
                <c:pt idx="2850">
                  <c:v>3.982638888888889E-2</c:v>
                </c:pt>
                <c:pt idx="2851">
                  <c:v>3.9837962962962964E-2</c:v>
                </c:pt>
                <c:pt idx="2852">
                  <c:v>3.9849537037037037E-2</c:v>
                </c:pt>
                <c:pt idx="2853">
                  <c:v>3.9861111111111111E-2</c:v>
                </c:pt>
                <c:pt idx="2854">
                  <c:v>3.9872685185185185E-2</c:v>
                </c:pt>
                <c:pt idx="2855">
                  <c:v>3.9884259259259258E-2</c:v>
                </c:pt>
                <c:pt idx="2856">
                  <c:v>3.9895833333333332E-2</c:v>
                </c:pt>
                <c:pt idx="2857">
                  <c:v>3.9907407407407412E-2</c:v>
                </c:pt>
                <c:pt idx="2858">
                  <c:v>3.9918981481481479E-2</c:v>
                </c:pt>
                <c:pt idx="2859">
                  <c:v>3.9930555555555559E-2</c:v>
                </c:pt>
                <c:pt idx="2860">
                  <c:v>3.9942129629629626E-2</c:v>
                </c:pt>
                <c:pt idx="2861">
                  <c:v>3.9953703703703707E-2</c:v>
                </c:pt>
                <c:pt idx="2862">
                  <c:v>3.9965277777777773E-2</c:v>
                </c:pt>
                <c:pt idx="2863">
                  <c:v>3.9976851851851854E-2</c:v>
                </c:pt>
                <c:pt idx="2864">
                  <c:v>3.9988425925925927E-2</c:v>
                </c:pt>
                <c:pt idx="2865">
                  <c:v>0.04</c:v>
                </c:pt>
                <c:pt idx="2866">
                  <c:v>4.0011574074074074E-2</c:v>
                </c:pt>
                <c:pt idx="2867">
                  <c:v>4.0023148148148148E-2</c:v>
                </c:pt>
                <c:pt idx="2868">
                  <c:v>4.0034722222222222E-2</c:v>
                </c:pt>
                <c:pt idx="2869">
                  <c:v>4.0046296296296295E-2</c:v>
                </c:pt>
                <c:pt idx="2870">
                  <c:v>4.0057870370370369E-2</c:v>
                </c:pt>
                <c:pt idx="2871">
                  <c:v>4.0069444444444442E-2</c:v>
                </c:pt>
                <c:pt idx="2872">
                  <c:v>4.0081018518518523E-2</c:v>
                </c:pt>
                <c:pt idx="2873">
                  <c:v>4.0092592592592589E-2</c:v>
                </c:pt>
                <c:pt idx="2874">
                  <c:v>4.010416666666667E-2</c:v>
                </c:pt>
                <c:pt idx="2875">
                  <c:v>4.0115740740740737E-2</c:v>
                </c:pt>
                <c:pt idx="2876">
                  <c:v>4.0127314814814817E-2</c:v>
                </c:pt>
                <c:pt idx="2877">
                  <c:v>4.0138888888888884E-2</c:v>
                </c:pt>
                <c:pt idx="2878">
                  <c:v>4.0150462962962964E-2</c:v>
                </c:pt>
                <c:pt idx="2879">
                  <c:v>4.0162037037037038E-2</c:v>
                </c:pt>
                <c:pt idx="2880">
                  <c:v>4.0173611111111111E-2</c:v>
                </c:pt>
                <c:pt idx="2881">
                  <c:v>4.0185185185185185E-2</c:v>
                </c:pt>
                <c:pt idx="2882">
                  <c:v>4.0196759259259258E-2</c:v>
                </c:pt>
                <c:pt idx="2883">
                  <c:v>4.0208333333333332E-2</c:v>
                </c:pt>
                <c:pt idx="2884">
                  <c:v>4.0219907407407406E-2</c:v>
                </c:pt>
                <c:pt idx="2885">
                  <c:v>4.0231481481481479E-2</c:v>
                </c:pt>
                <c:pt idx="2886">
                  <c:v>4.024305555555556E-2</c:v>
                </c:pt>
                <c:pt idx="2887">
                  <c:v>4.0254629629629633E-2</c:v>
                </c:pt>
                <c:pt idx="2888">
                  <c:v>4.02662037037037E-2</c:v>
                </c:pt>
                <c:pt idx="2889">
                  <c:v>4.027777777777778E-2</c:v>
                </c:pt>
                <c:pt idx="2890">
                  <c:v>4.0289351851851847E-2</c:v>
                </c:pt>
                <c:pt idx="2891">
                  <c:v>4.0300925925925928E-2</c:v>
                </c:pt>
                <c:pt idx="2892">
                  <c:v>4.0312499999999994E-2</c:v>
                </c:pt>
                <c:pt idx="2893">
                  <c:v>4.0324074074074075E-2</c:v>
                </c:pt>
                <c:pt idx="2894">
                  <c:v>4.0335648148148148E-2</c:v>
                </c:pt>
                <c:pt idx="2895">
                  <c:v>4.0347222222222222E-2</c:v>
                </c:pt>
                <c:pt idx="2896">
                  <c:v>4.0358796296296295E-2</c:v>
                </c:pt>
                <c:pt idx="2897">
                  <c:v>4.0370370370370369E-2</c:v>
                </c:pt>
                <c:pt idx="2898">
                  <c:v>4.0381944444444443E-2</c:v>
                </c:pt>
                <c:pt idx="2899">
                  <c:v>4.0393518518518516E-2</c:v>
                </c:pt>
                <c:pt idx="2900">
                  <c:v>4.040509259259259E-2</c:v>
                </c:pt>
                <c:pt idx="2901">
                  <c:v>4.041666666666667E-2</c:v>
                </c:pt>
                <c:pt idx="2902">
                  <c:v>4.0428240740740744E-2</c:v>
                </c:pt>
                <c:pt idx="2903">
                  <c:v>4.0439814814814817E-2</c:v>
                </c:pt>
                <c:pt idx="2904">
                  <c:v>4.0451388888888891E-2</c:v>
                </c:pt>
                <c:pt idx="2905">
                  <c:v>4.0462962962962964E-2</c:v>
                </c:pt>
                <c:pt idx="2906">
                  <c:v>4.0474537037037038E-2</c:v>
                </c:pt>
                <c:pt idx="2907">
                  <c:v>4.0486111111111105E-2</c:v>
                </c:pt>
                <c:pt idx="2908">
                  <c:v>4.0486111111111105E-2</c:v>
                </c:pt>
                <c:pt idx="2909">
                  <c:v>4.0509259259259259E-2</c:v>
                </c:pt>
                <c:pt idx="2910">
                  <c:v>4.0520833333333332E-2</c:v>
                </c:pt>
                <c:pt idx="2911">
                  <c:v>4.0520833333333332E-2</c:v>
                </c:pt>
                <c:pt idx="2912">
                  <c:v>4.0532407407407406E-2</c:v>
                </c:pt>
                <c:pt idx="2913">
                  <c:v>4.0543981481481479E-2</c:v>
                </c:pt>
                <c:pt idx="2914">
                  <c:v>4.0555555555555553E-2</c:v>
                </c:pt>
                <c:pt idx="2915">
                  <c:v>4.0567129629629627E-2</c:v>
                </c:pt>
                <c:pt idx="2916">
                  <c:v>4.05787037037037E-2</c:v>
                </c:pt>
                <c:pt idx="2917">
                  <c:v>4.0590277777777781E-2</c:v>
                </c:pt>
                <c:pt idx="2918">
                  <c:v>4.0601851851851854E-2</c:v>
                </c:pt>
                <c:pt idx="2919">
                  <c:v>4.0613425925925928E-2</c:v>
                </c:pt>
                <c:pt idx="2920">
                  <c:v>4.0625000000000001E-2</c:v>
                </c:pt>
                <c:pt idx="2921">
                  <c:v>4.0636574074074075E-2</c:v>
                </c:pt>
                <c:pt idx="2922">
                  <c:v>4.0648148148148149E-2</c:v>
                </c:pt>
                <c:pt idx="2923">
                  <c:v>4.0659722222222222E-2</c:v>
                </c:pt>
                <c:pt idx="2924">
                  <c:v>4.0671296296296296E-2</c:v>
                </c:pt>
                <c:pt idx="2925">
                  <c:v>4.0682870370370376E-2</c:v>
                </c:pt>
                <c:pt idx="2926">
                  <c:v>4.0694444444444443E-2</c:v>
                </c:pt>
                <c:pt idx="2927">
                  <c:v>4.0706018518518523E-2</c:v>
                </c:pt>
                <c:pt idx="2928">
                  <c:v>4.071759259259259E-2</c:v>
                </c:pt>
                <c:pt idx="2929">
                  <c:v>4.0729166666666664E-2</c:v>
                </c:pt>
                <c:pt idx="2930">
                  <c:v>4.0740740740740737E-2</c:v>
                </c:pt>
                <c:pt idx="2931">
                  <c:v>4.0752314814814811E-2</c:v>
                </c:pt>
                <c:pt idx="2932">
                  <c:v>4.0763888888888891E-2</c:v>
                </c:pt>
                <c:pt idx="2933">
                  <c:v>4.0775462962962965E-2</c:v>
                </c:pt>
                <c:pt idx="2934">
                  <c:v>4.0787037037037038E-2</c:v>
                </c:pt>
                <c:pt idx="2935">
                  <c:v>4.0798611111111112E-2</c:v>
                </c:pt>
                <c:pt idx="2936">
                  <c:v>4.0810185185185185E-2</c:v>
                </c:pt>
                <c:pt idx="2937">
                  <c:v>4.0821759259259259E-2</c:v>
                </c:pt>
                <c:pt idx="2938">
                  <c:v>4.0833333333333333E-2</c:v>
                </c:pt>
                <c:pt idx="2939">
                  <c:v>4.0844907407407406E-2</c:v>
                </c:pt>
                <c:pt idx="2940">
                  <c:v>4.0856481481481487E-2</c:v>
                </c:pt>
                <c:pt idx="2941">
                  <c:v>4.0868055555555553E-2</c:v>
                </c:pt>
                <c:pt idx="2942">
                  <c:v>4.0879629629629634E-2</c:v>
                </c:pt>
                <c:pt idx="2943">
                  <c:v>4.08912037037037E-2</c:v>
                </c:pt>
                <c:pt idx="2944">
                  <c:v>4.0902777777777781E-2</c:v>
                </c:pt>
                <c:pt idx="2945">
                  <c:v>4.0914351851851848E-2</c:v>
                </c:pt>
                <c:pt idx="2946">
                  <c:v>4.0925925925925928E-2</c:v>
                </c:pt>
                <c:pt idx="2947">
                  <c:v>4.0937500000000002E-2</c:v>
                </c:pt>
                <c:pt idx="2948">
                  <c:v>4.0949074074074075E-2</c:v>
                </c:pt>
                <c:pt idx="2949">
                  <c:v>4.0960648148148149E-2</c:v>
                </c:pt>
                <c:pt idx="2950">
                  <c:v>4.0972222222222222E-2</c:v>
                </c:pt>
                <c:pt idx="2951">
                  <c:v>4.0983796296296296E-2</c:v>
                </c:pt>
                <c:pt idx="2952">
                  <c:v>4.099537037037037E-2</c:v>
                </c:pt>
                <c:pt idx="2953">
                  <c:v>4.1006944444444443E-2</c:v>
                </c:pt>
                <c:pt idx="2954">
                  <c:v>4.1018518518518517E-2</c:v>
                </c:pt>
                <c:pt idx="2955">
                  <c:v>4.1030092592592597E-2</c:v>
                </c:pt>
                <c:pt idx="2956">
                  <c:v>4.1041666666666664E-2</c:v>
                </c:pt>
                <c:pt idx="2957">
                  <c:v>4.1053240740740744E-2</c:v>
                </c:pt>
                <c:pt idx="2958">
                  <c:v>4.1064814814814811E-2</c:v>
                </c:pt>
                <c:pt idx="2959">
                  <c:v>4.1076388888888891E-2</c:v>
                </c:pt>
                <c:pt idx="2960">
                  <c:v>4.1087962962962958E-2</c:v>
                </c:pt>
                <c:pt idx="2961">
                  <c:v>4.1099537037037039E-2</c:v>
                </c:pt>
                <c:pt idx="2962">
                  <c:v>4.1111111111111112E-2</c:v>
                </c:pt>
                <c:pt idx="2963">
                  <c:v>4.1122685185185186E-2</c:v>
                </c:pt>
                <c:pt idx="2964">
                  <c:v>4.1134259259259259E-2</c:v>
                </c:pt>
                <c:pt idx="2965">
                  <c:v>4.1145833333333333E-2</c:v>
                </c:pt>
                <c:pt idx="2966">
                  <c:v>4.1157407407407406E-2</c:v>
                </c:pt>
                <c:pt idx="2967">
                  <c:v>4.116898148148148E-2</c:v>
                </c:pt>
                <c:pt idx="2968">
                  <c:v>4.1180555555555554E-2</c:v>
                </c:pt>
                <c:pt idx="2969">
                  <c:v>4.1192129629629634E-2</c:v>
                </c:pt>
                <c:pt idx="2970">
                  <c:v>4.1203703703703708E-2</c:v>
                </c:pt>
                <c:pt idx="2971">
                  <c:v>4.1215277777777774E-2</c:v>
                </c:pt>
                <c:pt idx="2972">
                  <c:v>4.1226851851851855E-2</c:v>
                </c:pt>
                <c:pt idx="2973">
                  <c:v>4.1238425925925921E-2</c:v>
                </c:pt>
                <c:pt idx="2974">
                  <c:v>4.1250000000000002E-2</c:v>
                </c:pt>
                <c:pt idx="2975">
                  <c:v>4.1261574074074069E-2</c:v>
                </c:pt>
                <c:pt idx="2976">
                  <c:v>4.1273148148148149E-2</c:v>
                </c:pt>
                <c:pt idx="2977">
                  <c:v>4.1284722222222223E-2</c:v>
                </c:pt>
                <c:pt idx="2978">
                  <c:v>4.1296296296296296E-2</c:v>
                </c:pt>
                <c:pt idx="2979">
                  <c:v>4.130787037037037E-2</c:v>
                </c:pt>
                <c:pt idx="2980">
                  <c:v>4.1319444444444443E-2</c:v>
                </c:pt>
                <c:pt idx="2981">
                  <c:v>4.1331018518518517E-2</c:v>
                </c:pt>
                <c:pt idx="2982">
                  <c:v>4.1342592592592591E-2</c:v>
                </c:pt>
                <c:pt idx="2983">
                  <c:v>4.1354166666666664E-2</c:v>
                </c:pt>
                <c:pt idx="2984">
                  <c:v>4.1365740740740745E-2</c:v>
                </c:pt>
                <c:pt idx="2985">
                  <c:v>4.1377314814814818E-2</c:v>
                </c:pt>
                <c:pt idx="2986">
                  <c:v>4.1388888888888892E-2</c:v>
                </c:pt>
                <c:pt idx="2987">
                  <c:v>4.1400462962962965E-2</c:v>
                </c:pt>
                <c:pt idx="2988">
                  <c:v>4.1412037037037039E-2</c:v>
                </c:pt>
                <c:pt idx="2989">
                  <c:v>4.1423611111111112E-2</c:v>
                </c:pt>
                <c:pt idx="2990">
                  <c:v>4.1435185185185179E-2</c:v>
                </c:pt>
                <c:pt idx="2991">
                  <c:v>4.144675925925926E-2</c:v>
                </c:pt>
                <c:pt idx="2992">
                  <c:v>4.1458333333333333E-2</c:v>
                </c:pt>
                <c:pt idx="2993">
                  <c:v>4.1469907407407407E-2</c:v>
                </c:pt>
                <c:pt idx="2994">
                  <c:v>4.148148148148148E-2</c:v>
                </c:pt>
                <c:pt idx="2995">
                  <c:v>4.1493055555555554E-2</c:v>
                </c:pt>
                <c:pt idx="2996">
                  <c:v>4.1504629629629627E-2</c:v>
                </c:pt>
                <c:pt idx="2997">
                  <c:v>4.1516203703703701E-2</c:v>
                </c:pt>
                <c:pt idx="2998">
                  <c:v>4.1527777777777775E-2</c:v>
                </c:pt>
                <c:pt idx="2999">
                  <c:v>4.1539351851851855E-2</c:v>
                </c:pt>
                <c:pt idx="3000">
                  <c:v>4.1550925925925929E-2</c:v>
                </c:pt>
                <c:pt idx="3001">
                  <c:v>4.1562500000000002E-2</c:v>
                </c:pt>
                <c:pt idx="3002">
                  <c:v>4.1574074074074076E-2</c:v>
                </c:pt>
                <c:pt idx="3003">
                  <c:v>4.1585648148148149E-2</c:v>
                </c:pt>
                <c:pt idx="3004">
                  <c:v>4.1597222222222223E-2</c:v>
                </c:pt>
                <c:pt idx="3005">
                  <c:v>4.1608796296296297E-2</c:v>
                </c:pt>
                <c:pt idx="3006">
                  <c:v>4.162037037037037E-2</c:v>
                </c:pt>
                <c:pt idx="3007">
                  <c:v>4.1631944444444451E-2</c:v>
                </c:pt>
                <c:pt idx="3008">
                  <c:v>4.1643518518518517E-2</c:v>
                </c:pt>
                <c:pt idx="3009">
                  <c:v>4.1655092592592598E-2</c:v>
                </c:pt>
                <c:pt idx="3010">
                  <c:v>4.1666666666666664E-2</c:v>
                </c:pt>
                <c:pt idx="3011">
                  <c:v>4.1678240740740745E-2</c:v>
                </c:pt>
                <c:pt idx="3012">
                  <c:v>4.1689814814814818E-2</c:v>
                </c:pt>
                <c:pt idx="3013">
                  <c:v>4.1701388888888885E-2</c:v>
                </c:pt>
                <c:pt idx="3014">
                  <c:v>4.1712962962962959E-2</c:v>
                </c:pt>
                <c:pt idx="3015">
                  <c:v>4.1724537037037039E-2</c:v>
                </c:pt>
                <c:pt idx="3016">
                  <c:v>4.1736111111111113E-2</c:v>
                </c:pt>
                <c:pt idx="3017">
                  <c:v>4.1747685185185186E-2</c:v>
                </c:pt>
                <c:pt idx="3018">
                  <c:v>4.1759259259259253E-2</c:v>
                </c:pt>
                <c:pt idx="3019">
                  <c:v>4.1770833333333333E-2</c:v>
                </c:pt>
                <c:pt idx="3020">
                  <c:v>4.1782407407407407E-2</c:v>
                </c:pt>
                <c:pt idx="3021">
                  <c:v>4.1793981481481481E-2</c:v>
                </c:pt>
                <c:pt idx="3022">
                  <c:v>4.1805555555555561E-2</c:v>
                </c:pt>
                <c:pt idx="3023">
                  <c:v>4.1817129629629628E-2</c:v>
                </c:pt>
                <c:pt idx="3024">
                  <c:v>4.1828703703703701E-2</c:v>
                </c:pt>
                <c:pt idx="3025">
                  <c:v>4.1840277777777775E-2</c:v>
                </c:pt>
                <c:pt idx="3026">
                  <c:v>4.1851851851851855E-2</c:v>
                </c:pt>
                <c:pt idx="3027">
                  <c:v>4.1863425925925929E-2</c:v>
                </c:pt>
                <c:pt idx="3028">
                  <c:v>4.1874999999999996E-2</c:v>
                </c:pt>
                <c:pt idx="3029">
                  <c:v>4.1886574074074069E-2</c:v>
                </c:pt>
                <c:pt idx="3030">
                  <c:v>4.189814814814815E-2</c:v>
                </c:pt>
                <c:pt idx="3031">
                  <c:v>4.1909722222222223E-2</c:v>
                </c:pt>
                <c:pt idx="3032">
                  <c:v>4.1921296296296297E-2</c:v>
                </c:pt>
                <c:pt idx="3033">
                  <c:v>4.1932870370370377E-2</c:v>
                </c:pt>
                <c:pt idx="3034">
                  <c:v>4.1944444444444444E-2</c:v>
                </c:pt>
                <c:pt idx="3035">
                  <c:v>4.1956018518518517E-2</c:v>
                </c:pt>
                <c:pt idx="3036">
                  <c:v>4.1967592592592591E-2</c:v>
                </c:pt>
                <c:pt idx="3037">
                  <c:v>4.1979166666666672E-2</c:v>
                </c:pt>
                <c:pt idx="3038">
                  <c:v>4.1990740740740745E-2</c:v>
                </c:pt>
                <c:pt idx="3039">
                  <c:v>4.2002314814814812E-2</c:v>
                </c:pt>
                <c:pt idx="3040">
                  <c:v>4.2013888888888885E-2</c:v>
                </c:pt>
                <c:pt idx="3041">
                  <c:v>4.2025462962962966E-2</c:v>
                </c:pt>
                <c:pt idx="3042">
                  <c:v>4.2037037037037039E-2</c:v>
                </c:pt>
                <c:pt idx="3043">
                  <c:v>4.2048611111111113E-2</c:v>
                </c:pt>
                <c:pt idx="3044">
                  <c:v>4.206018518518518E-2</c:v>
                </c:pt>
                <c:pt idx="3045">
                  <c:v>4.207175925925926E-2</c:v>
                </c:pt>
                <c:pt idx="3046">
                  <c:v>4.2083333333333334E-2</c:v>
                </c:pt>
                <c:pt idx="3047">
                  <c:v>4.2094907407407407E-2</c:v>
                </c:pt>
                <c:pt idx="3048">
                  <c:v>4.2106481481481488E-2</c:v>
                </c:pt>
                <c:pt idx="3049">
                  <c:v>4.2118055555555554E-2</c:v>
                </c:pt>
                <c:pt idx="3050">
                  <c:v>4.2129629629629628E-2</c:v>
                </c:pt>
                <c:pt idx="3051">
                  <c:v>4.2141203703703702E-2</c:v>
                </c:pt>
                <c:pt idx="3052">
                  <c:v>4.2152777777777782E-2</c:v>
                </c:pt>
                <c:pt idx="3053">
                  <c:v>4.2164351851851856E-2</c:v>
                </c:pt>
                <c:pt idx="3054">
                  <c:v>4.2175925925925922E-2</c:v>
                </c:pt>
                <c:pt idx="3055">
                  <c:v>4.2187499999999996E-2</c:v>
                </c:pt>
                <c:pt idx="3056">
                  <c:v>4.2199074074074076E-2</c:v>
                </c:pt>
                <c:pt idx="3057">
                  <c:v>4.221064814814815E-2</c:v>
                </c:pt>
                <c:pt idx="3058">
                  <c:v>4.2222222222222223E-2</c:v>
                </c:pt>
                <c:pt idx="3059">
                  <c:v>4.223379629629629E-2</c:v>
                </c:pt>
                <c:pt idx="3060">
                  <c:v>4.2245370370370371E-2</c:v>
                </c:pt>
                <c:pt idx="3061">
                  <c:v>4.2256944444444444E-2</c:v>
                </c:pt>
                <c:pt idx="3062">
                  <c:v>4.2268518518518518E-2</c:v>
                </c:pt>
                <c:pt idx="3063">
                  <c:v>4.2280092592592598E-2</c:v>
                </c:pt>
                <c:pt idx="3064">
                  <c:v>4.2291666666666665E-2</c:v>
                </c:pt>
                <c:pt idx="3065">
                  <c:v>4.2303240740740738E-2</c:v>
                </c:pt>
                <c:pt idx="3066">
                  <c:v>4.2314814814814812E-2</c:v>
                </c:pt>
                <c:pt idx="3067">
                  <c:v>4.2326388888888893E-2</c:v>
                </c:pt>
                <c:pt idx="3068">
                  <c:v>4.2337962962962966E-2</c:v>
                </c:pt>
                <c:pt idx="3069">
                  <c:v>4.2349537037037033E-2</c:v>
                </c:pt>
                <c:pt idx="3070">
                  <c:v>4.2361111111111106E-2</c:v>
                </c:pt>
                <c:pt idx="3071">
                  <c:v>4.2372685185185187E-2</c:v>
                </c:pt>
                <c:pt idx="3072">
                  <c:v>4.238425925925926E-2</c:v>
                </c:pt>
                <c:pt idx="3073">
                  <c:v>4.2395833333333334E-2</c:v>
                </c:pt>
                <c:pt idx="3074">
                  <c:v>4.2407407407407401E-2</c:v>
                </c:pt>
                <c:pt idx="3075">
                  <c:v>4.2418981481481481E-2</c:v>
                </c:pt>
                <c:pt idx="3076">
                  <c:v>4.2430555555555555E-2</c:v>
                </c:pt>
                <c:pt idx="3077">
                  <c:v>4.2442129629629628E-2</c:v>
                </c:pt>
                <c:pt idx="3078">
                  <c:v>4.2453703703703709E-2</c:v>
                </c:pt>
                <c:pt idx="3079">
                  <c:v>4.2465277777777775E-2</c:v>
                </c:pt>
                <c:pt idx="3080">
                  <c:v>4.2476851851851849E-2</c:v>
                </c:pt>
                <c:pt idx="3081">
                  <c:v>4.2488425925925923E-2</c:v>
                </c:pt>
                <c:pt idx="3082">
                  <c:v>4.2500000000000003E-2</c:v>
                </c:pt>
                <c:pt idx="3083">
                  <c:v>4.2511574074074077E-2</c:v>
                </c:pt>
                <c:pt idx="3084">
                  <c:v>4.252314814814815E-2</c:v>
                </c:pt>
                <c:pt idx="3085">
                  <c:v>4.2534722222222217E-2</c:v>
                </c:pt>
                <c:pt idx="3086">
                  <c:v>4.2546296296296297E-2</c:v>
                </c:pt>
                <c:pt idx="3087">
                  <c:v>4.2557870370370371E-2</c:v>
                </c:pt>
                <c:pt idx="3088">
                  <c:v>4.2569444444444444E-2</c:v>
                </c:pt>
                <c:pt idx="3089">
                  <c:v>4.2581018518518525E-2</c:v>
                </c:pt>
                <c:pt idx="3090">
                  <c:v>4.2592592592592592E-2</c:v>
                </c:pt>
                <c:pt idx="3091">
                  <c:v>4.2604166666666665E-2</c:v>
                </c:pt>
                <c:pt idx="3092">
                  <c:v>4.2615740740740739E-2</c:v>
                </c:pt>
                <c:pt idx="3093">
                  <c:v>4.2627314814814819E-2</c:v>
                </c:pt>
                <c:pt idx="3094">
                  <c:v>4.2638888888888893E-2</c:v>
                </c:pt>
                <c:pt idx="3095">
                  <c:v>4.2650462962962959E-2</c:v>
                </c:pt>
                <c:pt idx="3096">
                  <c:v>4.2662037037037033E-2</c:v>
                </c:pt>
                <c:pt idx="3097">
                  <c:v>4.2673611111111114E-2</c:v>
                </c:pt>
                <c:pt idx="3098">
                  <c:v>4.2685185185185187E-2</c:v>
                </c:pt>
                <c:pt idx="3099">
                  <c:v>4.2696759259259261E-2</c:v>
                </c:pt>
                <c:pt idx="3100">
                  <c:v>4.2708333333333327E-2</c:v>
                </c:pt>
                <c:pt idx="3101">
                  <c:v>4.2719907407407408E-2</c:v>
                </c:pt>
                <c:pt idx="3102">
                  <c:v>4.2731481481481481E-2</c:v>
                </c:pt>
                <c:pt idx="3103">
                  <c:v>4.2743055555555555E-2</c:v>
                </c:pt>
                <c:pt idx="3104">
                  <c:v>4.2754629629629635E-2</c:v>
                </c:pt>
                <c:pt idx="3105">
                  <c:v>4.2766203703703702E-2</c:v>
                </c:pt>
                <c:pt idx="3106">
                  <c:v>4.2777777777777776E-2</c:v>
                </c:pt>
                <c:pt idx="3107">
                  <c:v>4.2789351851851849E-2</c:v>
                </c:pt>
                <c:pt idx="3108">
                  <c:v>4.280092592592593E-2</c:v>
                </c:pt>
                <c:pt idx="3109">
                  <c:v>4.2812500000000003E-2</c:v>
                </c:pt>
                <c:pt idx="3110">
                  <c:v>4.282407407407407E-2</c:v>
                </c:pt>
                <c:pt idx="3111">
                  <c:v>4.2835648148148144E-2</c:v>
                </c:pt>
                <c:pt idx="3112">
                  <c:v>4.2847222222222224E-2</c:v>
                </c:pt>
                <c:pt idx="3113">
                  <c:v>4.2858796296296298E-2</c:v>
                </c:pt>
                <c:pt idx="3114">
                  <c:v>4.2870370370370371E-2</c:v>
                </c:pt>
                <c:pt idx="3115">
                  <c:v>4.2881944444444438E-2</c:v>
                </c:pt>
                <c:pt idx="3116">
                  <c:v>4.2893518518518518E-2</c:v>
                </c:pt>
                <c:pt idx="3117">
                  <c:v>4.2905092592592592E-2</c:v>
                </c:pt>
                <c:pt idx="3118">
                  <c:v>4.2916666666666665E-2</c:v>
                </c:pt>
                <c:pt idx="3119">
                  <c:v>4.2928240740740746E-2</c:v>
                </c:pt>
                <c:pt idx="3120">
                  <c:v>4.2939814814814813E-2</c:v>
                </c:pt>
                <c:pt idx="3121">
                  <c:v>4.2951388888888886E-2</c:v>
                </c:pt>
                <c:pt idx="3122">
                  <c:v>4.296296296296296E-2</c:v>
                </c:pt>
                <c:pt idx="3123">
                  <c:v>4.297453703703704E-2</c:v>
                </c:pt>
                <c:pt idx="3124">
                  <c:v>4.2986111111111114E-2</c:v>
                </c:pt>
                <c:pt idx="3125">
                  <c:v>4.2997685185185187E-2</c:v>
                </c:pt>
                <c:pt idx="3126">
                  <c:v>4.3009259259259254E-2</c:v>
                </c:pt>
                <c:pt idx="3127">
                  <c:v>4.3020833333333335E-2</c:v>
                </c:pt>
                <c:pt idx="3128">
                  <c:v>4.3032407407407408E-2</c:v>
                </c:pt>
                <c:pt idx="3129">
                  <c:v>4.3043981481481482E-2</c:v>
                </c:pt>
                <c:pt idx="3130">
                  <c:v>4.3055555555555562E-2</c:v>
                </c:pt>
                <c:pt idx="3131">
                  <c:v>4.3067129629629629E-2</c:v>
                </c:pt>
                <c:pt idx="3132">
                  <c:v>4.3078703703703702E-2</c:v>
                </c:pt>
                <c:pt idx="3133">
                  <c:v>4.3090277777777776E-2</c:v>
                </c:pt>
                <c:pt idx="3134">
                  <c:v>4.3101851851851856E-2</c:v>
                </c:pt>
                <c:pt idx="3135">
                  <c:v>4.311342592592593E-2</c:v>
                </c:pt>
                <c:pt idx="3136">
                  <c:v>4.3124999999999997E-2</c:v>
                </c:pt>
                <c:pt idx="3137">
                  <c:v>4.313657407407407E-2</c:v>
                </c:pt>
                <c:pt idx="3138">
                  <c:v>4.3148148148148151E-2</c:v>
                </c:pt>
                <c:pt idx="3139">
                  <c:v>4.3159722222222224E-2</c:v>
                </c:pt>
                <c:pt idx="3140">
                  <c:v>4.3171296296296298E-2</c:v>
                </c:pt>
                <c:pt idx="3141">
                  <c:v>4.3182870370370365E-2</c:v>
                </c:pt>
                <c:pt idx="3142">
                  <c:v>4.3194444444444445E-2</c:v>
                </c:pt>
                <c:pt idx="3143">
                  <c:v>4.3206018518518519E-2</c:v>
                </c:pt>
                <c:pt idx="3144">
                  <c:v>4.3217592592592592E-2</c:v>
                </c:pt>
                <c:pt idx="3145">
                  <c:v>4.3229166666666673E-2</c:v>
                </c:pt>
                <c:pt idx="3146">
                  <c:v>4.3240740740740739E-2</c:v>
                </c:pt>
                <c:pt idx="3147">
                  <c:v>4.3252314814814813E-2</c:v>
                </c:pt>
                <c:pt idx="3148">
                  <c:v>4.3263888888888886E-2</c:v>
                </c:pt>
                <c:pt idx="3149">
                  <c:v>4.3275462962962967E-2</c:v>
                </c:pt>
                <c:pt idx="3150">
                  <c:v>4.3287037037037041E-2</c:v>
                </c:pt>
                <c:pt idx="3151">
                  <c:v>4.3298611111111107E-2</c:v>
                </c:pt>
                <c:pt idx="3152">
                  <c:v>4.3310185185185181E-2</c:v>
                </c:pt>
                <c:pt idx="3153">
                  <c:v>4.3321759259259261E-2</c:v>
                </c:pt>
                <c:pt idx="3154">
                  <c:v>4.3333333333333335E-2</c:v>
                </c:pt>
                <c:pt idx="3155">
                  <c:v>4.3344907407407408E-2</c:v>
                </c:pt>
                <c:pt idx="3156">
                  <c:v>4.3356481481481475E-2</c:v>
                </c:pt>
                <c:pt idx="3157">
                  <c:v>4.3368055555555556E-2</c:v>
                </c:pt>
                <c:pt idx="3158">
                  <c:v>4.3379629629629629E-2</c:v>
                </c:pt>
                <c:pt idx="3159">
                  <c:v>4.3391203703703703E-2</c:v>
                </c:pt>
                <c:pt idx="3160">
                  <c:v>4.3402777777777783E-2</c:v>
                </c:pt>
                <c:pt idx="3161">
                  <c:v>4.341435185185185E-2</c:v>
                </c:pt>
                <c:pt idx="3162">
                  <c:v>4.3425925925925923E-2</c:v>
                </c:pt>
                <c:pt idx="3163">
                  <c:v>4.3437499999999997E-2</c:v>
                </c:pt>
                <c:pt idx="3164">
                  <c:v>4.3449074074074077E-2</c:v>
                </c:pt>
                <c:pt idx="3165">
                  <c:v>4.3460648148148151E-2</c:v>
                </c:pt>
                <c:pt idx="3166">
                  <c:v>4.3472222222222225E-2</c:v>
                </c:pt>
                <c:pt idx="3167">
                  <c:v>4.3483796296296291E-2</c:v>
                </c:pt>
                <c:pt idx="3168">
                  <c:v>4.3495370370370372E-2</c:v>
                </c:pt>
                <c:pt idx="3169">
                  <c:v>4.3506944444444445E-2</c:v>
                </c:pt>
                <c:pt idx="3170">
                  <c:v>4.3518518518518519E-2</c:v>
                </c:pt>
                <c:pt idx="3171">
                  <c:v>4.3530092592592599E-2</c:v>
                </c:pt>
                <c:pt idx="3172">
                  <c:v>4.3541666666666666E-2</c:v>
                </c:pt>
                <c:pt idx="3173">
                  <c:v>4.355324074074074E-2</c:v>
                </c:pt>
                <c:pt idx="3174">
                  <c:v>4.3564814814814813E-2</c:v>
                </c:pt>
                <c:pt idx="3175">
                  <c:v>4.3576388888888894E-2</c:v>
                </c:pt>
                <c:pt idx="3176">
                  <c:v>4.3587962962962967E-2</c:v>
                </c:pt>
                <c:pt idx="3177">
                  <c:v>4.3599537037037034E-2</c:v>
                </c:pt>
                <c:pt idx="3178">
                  <c:v>4.3611111111111107E-2</c:v>
                </c:pt>
                <c:pt idx="3179">
                  <c:v>4.3622685185185188E-2</c:v>
                </c:pt>
                <c:pt idx="3180">
                  <c:v>4.3634259259259262E-2</c:v>
                </c:pt>
                <c:pt idx="3181">
                  <c:v>4.3645833333333335E-2</c:v>
                </c:pt>
                <c:pt idx="3182">
                  <c:v>4.3657407407407402E-2</c:v>
                </c:pt>
                <c:pt idx="3183">
                  <c:v>4.3668981481481482E-2</c:v>
                </c:pt>
                <c:pt idx="3184">
                  <c:v>4.3680555555555556E-2</c:v>
                </c:pt>
                <c:pt idx="3185">
                  <c:v>4.3692129629629629E-2</c:v>
                </c:pt>
                <c:pt idx="3186">
                  <c:v>4.370370370370371E-2</c:v>
                </c:pt>
                <c:pt idx="3187">
                  <c:v>4.3715277777777777E-2</c:v>
                </c:pt>
                <c:pt idx="3188">
                  <c:v>4.372685185185185E-2</c:v>
                </c:pt>
                <c:pt idx="3189">
                  <c:v>4.3738425925925924E-2</c:v>
                </c:pt>
                <c:pt idx="3190">
                  <c:v>4.3750000000000004E-2</c:v>
                </c:pt>
                <c:pt idx="3191">
                  <c:v>4.3761574074074078E-2</c:v>
                </c:pt>
                <c:pt idx="3192">
                  <c:v>4.3773148148148144E-2</c:v>
                </c:pt>
                <c:pt idx="3193">
                  <c:v>4.3784722222222218E-2</c:v>
                </c:pt>
                <c:pt idx="3194">
                  <c:v>4.3796296296296298E-2</c:v>
                </c:pt>
                <c:pt idx="3195">
                  <c:v>4.3807870370370372E-2</c:v>
                </c:pt>
                <c:pt idx="3196">
                  <c:v>4.3819444444444446E-2</c:v>
                </c:pt>
                <c:pt idx="3197">
                  <c:v>4.3831018518518512E-2</c:v>
                </c:pt>
                <c:pt idx="3198">
                  <c:v>4.3842592592592593E-2</c:v>
                </c:pt>
                <c:pt idx="3199">
                  <c:v>4.3854166666666666E-2</c:v>
                </c:pt>
                <c:pt idx="3200">
                  <c:v>4.386574074074074E-2</c:v>
                </c:pt>
                <c:pt idx="3201">
                  <c:v>4.387731481481482E-2</c:v>
                </c:pt>
                <c:pt idx="3202">
                  <c:v>4.3888888888888887E-2</c:v>
                </c:pt>
                <c:pt idx="3203">
                  <c:v>4.3900462962962961E-2</c:v>
                </c:pt>
                <c:pt idx="3204">
                  <c:v>4.3912037037037034E-2</c:v>
                </c:pt>
                <c:pt idx="3205">
                  <c:v>4.3923611111111115E-2</c:v>
                </c:pt>
                <c:pt idx="3206">
                  <c:v>4.3935185185185188E-2</c:v>
                </c:pt>
                <c:pt idx="3207">
                  <c:v>4.3946759259259255E-2</c:v>
                </c:pt>
                <c:pt idx="3208">
                  <c:v>4.3958333333333328E-2</c:v>
                </c:pt>
                <c:pt idx="3209">
                  <c:v>4.3969907407407409E-2</c:v>
                </c:pt>
                <c:pt idx="3210">
                  <c:v>4.3981481481481483E-2</c:v>
                </c:pt>
                <c:pt idx="3211">
                  <c:v>4.3993055555555556E-2</c:v>
                </c:pt>
                <c:pt idx="3212">
                  <c:v>4.4004629629629623E-2</c:v>
                </c:pt>
                <c:pt idx="3213">
                  <c:v>4.4016203703703703E-2</c:v>
                </c:pt>
                <c:pt idx="3214">
                  <c:v>4.4027777777777777E-2</c:v>
                </c:pt>
                <c:pt idx="3215">
                  <c:v>4.403935185185185E-2</c:v>
                </c:pt>
                <c:pt idx="3216">
                  <c:v>4.4050925925925931E-2</c:v>
                </c:pt>
                <c:pt idx="3217">
                  <c:v>4.4062500000000004E-2</c:v>
                </c:pt>
                <c:pt idx="3218">
                  <c:v>4.4074074074074071E-2</c:v>
                </c:pt>
                <c:pt idx="3219">
                  <c:v>4.4085648148148145E-2</c:v>
                </c:pt>
                <c:pt idx="3220">
                  <c:v>4.4097222222222225E-2</c:v>
                </c:pt>
                <c:pt idx="3221">
                  <c:v>4.4108796296296299E-2</c:v>
                </c:pt>
                <c:pt idx="3222">
                  <c:v>4.4120370370370372E-2</c:v>
                </c:pt>
                <c:pt idx="3223">
                  <c:v>4.4131944444444439E-2</c:v>
                </c:pt>
                <c:pt idx="3224">
                  <c:v>4.4143518518518519E-2</c:v>
                </c:pt>
                <c:pt idx="3225">
                  <c:v>4.4155092592592593E-2</c:v>
                </c:pt>
                <c:pt idx="3226">
                  <c:v>4.4155092592592593E-2</c:v>
                </c:pt>
                <c:pt idx="3227">
                  <c:v>4.4166666666666667E-2</c:v>
                </c:pt>
                <c:pt idx="3228">
                  <c:v>4.4178240740740747E-2</c:v>
                </c:pt>
                <c:pt idx="3229">
                  <c:v>4.4189814814814814E-2</c:v>
                </c:pt>
                <c:pt idx="3230">
                  <c:v>4.4201388888888887E-2</c:v>
                </c:pt>
                <c:pt idx="3231">
                  <c:v>4.4212962962962961E-2</c:v>
                </c:pt>
                <c:pt idx="3232">
                  <c:v>4.4224537037037041E-2</c:v>
                </c:pt>
                <c:pt idx="3233">
                  <c:v>4.4236111111111115E-2</c:v>
                </c:pt>
                <c:pt idx="3234">
                  <c:v>4.4247685185185182E-2</c:v>
                </c:pt>
                <c:pt idx="3235">
                  <c:v>4.4259259259259255E-2</c:v>
                </c:pt>
                <c:pt idx="3236">
                  <c:v>4.4270833333333336E-2</c:v>
                </c:pt>
                <c:pt idx="3237">
                  <c:v>4.4282407407407409E-2</c:v>
                </c:pt>
                <c:pt idx="3238">
                  <c:v>4.4293981481481483E-2</c:v>
                </c:pt>
                <c:pt idx="3239">
                  <c:v>4.4305555555555549E-2</c:v>
                </c:pt>
                <c:pt idx="3240">
                  <c:v>4.431712962962963E-2</c:v>
                </c:pt>
                <c:pt idx="3241">
                  <c:v>4.4328703703703703E-2</c:v>
                </c:pt>
                <c:pt idx="3242">
                  <c:v>4.4340277777777777E-2</c:v>
                </c:pt>
                <c:pt idx="3243">
                  <c:v>4.4351851851851858E-2</c:v>
                </c:pt>
                <c:pt idx="3244">
                  <c:v>4.4363425925925924E-2</c:v>
                </c:pt>
                <c:pt idx="3245">
                  <c:v>4.4374999999999998E-2</c:v>
                </c:pt>
                <c:pt idx="3246">
                  <c:v>4.4386574074074071E-2</c:v>
                </c:pt>
                <c:pt idx="3247">
                  <c:v>4.4398148148148152E-2</c:v>
                </c:pt>
                <c:pt idx="3248">
                  <c:v>4.4409722222222225E-2</c:v>
                </c:pt>
                <c:pt idx="3249">
                  <c:v>4.4421296296296292E-2</c:v>
                </c:pt>
                <c:pt idx="3250">
                  <c:v>4.4432870370370366E-2</c:v>
                </c:pt>
                <c:pt idx="3251">
                  <c:v>4.4444444444444446E-2</c:v>
                </c:pt>
                <c:pt idx="3252">
                  <c:v>4.445601851851852E-2</c:v>
                </c:pt>
                <c:pt idx="3253">
                  <c:v>4.4467592592592593E-2</c:v>
                </c:pt>
                <c:pt idx="3254">
                  <c:v>4.447916666666666E-2</c:v>
                </c:pt>
                <c:pt idx="3255">
                  <c:v>4.449074074074074E-2</c:v>
                </c:pt>
                <c:pt idx="3256">
                  <c:v>4.4502314814814814E-2</c:v>
                </c:pt>
                <c:pt idx="3257">
                  <c:v>4.4513888888888888E-2</c:v>
                </c:pt>
                <c:pt idx="3258">
                  <c:v>4.4525462962962968E-2</c:v>
                </c:pt>
                <c:pt idx="3259">
                  <c:v>4.4537037037037042E-2</c:v>
                </c:pt>
                <c:pt idx="3260">
                  <c:v>4.4548611111111108E-2</c:v>
                </c:pt>
                <c:pt idx="3261">
                  <c:v>4.4560185185185182E-2</c:v>
                </c:pt>
                <c:pt idx="3262">
                  <c:v>4.4571759259259262E-2</c:v>
                </c:pt>
                <c:pt idx="3263">
                  <c:v>4.4583333333333336E-2</c:v>
                </c:pt>
                <c:pt idx="3264">
                  <c:v>4.4594907407407409E-2</c:v>
                </c:pt>
                <c:pt idx="3265">
                  <c:v>4.4606481481481476E-2</c:v>
                </c:pt>
                <c:pt idx="3266">
                  <c:v>4.4618055555555557E-2</c:v>
                </c:pt>
                <c:pt idx="3267">
                  <c:v>4.462962962962963E-2</c:v>
                </c:pt>
                <c:pt idx="3268">
                  <c:v>4.4641203703703704E-2</c:v>
                </c:pt>
                <c:pt idx="3269">
                  <c:v>4.4652777777777784E-2</c:v>
                </c:pt>
                <c:pt idx="3270">
                  <c:v>4.4664351851851851E-2</c:v>
                </c:pt>
                <c:pt idx="3271">
                  <c:v>4.4675925925925924E-2</c:v>
                </c:pt>
                <c:pt idx="3272">
                  <c:v>4.4687499999999998E-2</c:v>
                </c:pt>
                <c:pt idx="3273">
                  <c:v>4.4699074074074079E-2</c:v>
                </c:pt>
                <c:pt idx="3274">
                  <c:v>4.4710648148148152E-2</c:v>
                </c:pt>
                <c:pt idx="3275">
                  <c:v>4.4722222222222219E-2</c:v>
                </c:pt>
                <c:pt idx="3276">
                  <c:v>4.4733796296296292E-2</c:v>
                </c:pt>
                <c:pt idx="3277">
                  <c:v>4.4745370370370373E-2</c:v>
                </c:pt>
                <c:pt idx="3278">
                  <c:v>4.4756944444444446E-2</c:v>
                </c:pt>
                <c:pt idx="3279">
                  <c:v>4.476851851851852E-2</c:v>
                </c:pt>
                <c:pt idx="3280">
                  <c:v>4.4780092592592587E-2</c:v>
                </c:pt>
                <c:pt idx="3281">
                  <c:v>4.4791666666666667E-2</c:v>
                </c:pt>
                <c:pt idx="3282">
                  <c:v>4.4803240740740741E-2</c:v>
                </c:pt>
                <c:pt idx="3283">
                  <c:v>4.4814814814814814E-2</c:v>
                </c:pt>
                <c:pt idx="3284">
                  <c:v>4.4826388888888895E-2</c:v>
                </c:pt>
                <c:pt idx="3285">
                  <c:v>4.4837962962962961E-2</c:v>
                </c:pt>
                <c:pt idx="3286">
                  <c:v>4.4849537037037035E-2</c:v>
                </c:pt>
                <c:pt idx="3287">
                  <c:v>4.4861111111111109E-2</c:v>
                </c:pt>
                <c:pt idx="3288">
                  <c:v>4.4872685185185189E-2</c:v>
                </c:pt>
                <c:pt idx="3289">
                  <c:v>4.4884259259259263E-2</c:v>
                </c:pt>
                <c:pt idx="3290">
                  <c:v>4.4895833333333329E-2</c:v>
                </c:pt>
                <c:pt idx="3291">
                  <c:v>4.4907407407407403E-2</c:v>
                </c:pt>
                <c:pt idx="3292">
                  <c:v>4.4918981481481483E-2</c:v>
                </c:pt>
                <c:pt idx="3293">
                  <c:v>4.4930555555555557E-2</c:v>
                </c:pt>
                <c:pt idx="3294">
                  <c:v>4.494212962962963E-2</c:v>
                </c:pt>
                <c:pt idx="3295">
                  <c:v>4.4953703703703697E-2</c:v>
                </c:pt>
                <c:pt idx="3296">
                  <c:v>4.4965277777777778E-2</c:v>
                </c:pt>
                <c:pt idx="3297">
                  <c:v>4.4976851851851851E-2</c:v>
                </c:pt>
                <c:pt idx="3298">
                  <c:v>4.4988425925925925E-2</c:v>
                </c:pt>
                <c:pt idx="3299">
                  <c:v>4.5000000000000005E-2</c:v>
                </c:pt>
                <c:pt idx="3300">
                  <c:v>4.5011574074074072E-2</c:v>
                </c:pt>
                <c:pt idx="3301">
                  <c:v>4.5023148148148145E-2</c:v>
                </c:pt>
                <c:pt idx="3302">
                  <c:v>4.5034722222222219E-2</c:v>
                </c:pt>
                <c:pt idx="3303">
                  <c:v>4.50462962962963E-2</c:v>
                </c:pt>
                <c:pt idx="3304">
                  <c:v>4.5057870370370373E-2</c:v>
                </c:pt>
                <c:pt idx="3305">
                  <c:v>4.5069444444444447E-2</c:v>
                </c:pt>
                <c:pt idx="3306">
                  <c:v>4.5081018518518513E-2</c:v>
                </c:pt>
                <c:pt idx="3307">
                  <c:v>4.5092592592592594E-2</c:v>
                </c:pt>
                <c:pt idx="3308">
                  <c:v>4.5104166666666667E-2</c:v>
                </c:pt>
                <c:pt idx="3309">
                  <c:v>4.5115740740740741E-2</c:v>
                </c:pt>
                <c:pt idx="3310">
                  <c:v>4.5127314814814821E-2</c:v>
                </c:pt>
                <c:pt idx="3311">
                  <c:v>4.5138888888888888E-2</c:v>
                </c:pt>
                <c:pt idx="3312">
                  <c:v>4.5150462962962962E-2</c:v>
                </c:pt>
                <c:pt idx="3313">
                  <c:v>4.5162037037037035E-2</c:v>
                </c:pt>
                <c:pt idx="3314">
                  <c:v>4.5173611111111116E-2</c:v>
                </c:pt>
                <c:pt idx="3315">
                  <c:v>4.5185185185185189E-2</c:v>
                </c:pt>
                <c:pt idx="3316">
                  <c:v>4.5196759259259256E-2</c:v>
                </c:pt>
                <c:pt idx="3317">
                  <c:v>4.520833333333333E-2</c:v>
                </c:pt>
                <c:pt idx="3318">
                  <c:v>4.521990740740741E-2</c:v>
                </c:pt>
                <c:pt idx="3319">
                  <c:v>4.5231481481481484E-2</c:v>
                </c:pt>
                <c:pt idx="3320">
                  <c:v>4.5243055555555557E-2</c:v>
                </c:pt>
                <c:pt idx="3321">
                  <c:v>4.5254629629629624E-2</c:v>
                </c:pt>
                <c:pt idx="3322">
                  <c:v>4.5266203703703704E-2</c:v>
                </c:pt>
                <c:pt idx="3323">
                  <c:v>4.5277777777777778E-2</c:v>
                </c:pt>
                <c:pt idx="3324">
                  <c:v>4.5289351851851851E-2</c:v>
                </c:pt>
                <c:pt idx="3325">
                  <c:v>4.5300925925925932E-2</c:v>
                </c:pt>
                <c:pt idx="3326">
                  <c:v>4.5312499999999999E-2</c:v>
                </c:pt>
                <c:pt idx="3327">
                  <c:v>4.5324074074074072E-2</c:v>
                </c:pt>
                <c:pt idx="3328">
                  <c:v>4.5335648148148146E-2</c:v>
                </c:pt>
                <c:pt idx="3329">
                  <c:v>4.5347222222222226E-2</c:v>
                </c:pt>
                <c:pt idx="3330">
                  <c:v>4.53587962962963E-2</c:v>
                </c:pt>
                <c:pt idx="3331">
                  <c:v>4.5370370370370366E-2</c:v>
                </c:pt>
                <c:pt idx="3332">
                  <c:v>4.538194444444444E-2</c:v>
                </c:pt>
                <c:pt idx="3333">
                  <c:v>4.5393518518518521E-2</c:v>
                </c:pt>
                <c:pt idx="3334">
                  <c:v>4.5405092592592594E-2</c:v>
                </c:pt>
                <c:pt idx="3335">
                  <c:v>4.5416666666666668E-2</c:v>
                </c:pt>
                <c:pt idx="3336">
                  <c:v>4.5428240740740734E-2</c:v>
                </c:pt>
                <c:pt idx="3337">
                  <c:v>4.5439814814814815E-2</c:v>
                </c:pt>
                <c:pt idx="3338">
                  <c:v>4.5451388888888888E-2</c:v>
                </c:pt>
                <c:pt idx="3339">
                  <c:v>4.5462962962962962E-2</c:v>
                </c:pt>
                <c:pt idx="3340">
                  <c:v>4.5474537037037042E-2</c:v>
                </c:pt>
                <c:pt idx="3341">
                  <c:v>4.5486111111111109E-2</c:v>
                </c:pt>
                <c:pt idx="3342">
                  <c:v>4.5497685185185183E-2</c:v>
                </c:pt>
                <c:pt idx="3343">
                  <c:v>4.5509259259259256E-2</c:v>
                </c:pt>
                <c:pt idx="3344">
                  <c:v>4.5520833333333337E-2</c:v>
                </c:pt>
                <c:pt idx="3345">
                  <c:v>4.553240740740741E-2</c:v>
                </c:pt>
                <c:pt idx="3346">
                  <c:v>4.5543981481481477E-2</c:v>
                </c:pt>
                <c:pt idx="3347">
                  <c:v>4.5555555555555551E-2</c:v>
                </c:pt>
                <c:pt idx="3348">
                  <c:v>4.5567129629629631E-2</c:v>
                </c:pt>
                <c:pt idx="3349">
                  <c:v>4.5578703703703705E-2</c:v>
                </c:pt>
                <c:pt idx="3350">
                  <c:v>4.5590277777777778E-2</c:v>
                </c:pt>
                <c:pt idx="3351">
                  <c:v>4.5601851851851859E-2</c:v>
                </c:pt>
                <c:pt idx="3352">
                  <c:v>4.5613425925925925E-2</c:v>
                </c:pt>
                <c:pt idx="3353">
                  <c:v>4.5624999999999999E-2</c:v>
                </c:pt>
                <c:pt idx="3354">
                  <c:v>4.5636574074074072E-2</c:v>
                </c:pt>
                <c:pt idx="3355">
                  <c:v>4.5648148148148153E-2</c:v>
                </c:pt>
                <c:pt idx="3356">
                  <c:v>4.5659722222222227E-2</c:v>
                </c:pt>
                <c:pt idx="3357">
                  <c:v>4.5671296296296293E-2</c:v>
                </c:pt>
                <c:pt idx="3358">
                  <c:v>4.5682870370370367E-2</c:v>
                </c:pt>
                <c:pt idx="3359">
                  <c:v>4.5694444444444447E-2</c:v>
                </c:pt>
                <c:pt idx="3360">
                  <c:v>4.5706018518518521E-2</c:v>
                </c:pt>
                <c:pt idx="3361">
                  <c:v>4.5717592592592594E-2</c:v>
                </c:pt>
                <c:pt idx="3362">
                  <c:v>4.5729166666666661E-2</c:v>
                </c:pt>
                <c:pt idx="3363">
                  <c:v>4.5740740740740742E-2</c:v>
                </c:pt>
                <c:pt idx="3364">
                  <c:v>4.5752314814814815E-2</c:v>
                </c:pt>
                <c:pt idx="3365">
                  <c:v>4.5763888888888889E-2</c:v>
                </c:pt>
                <c:pt idx="3366">
                  <c:v>4.5775462962962969E-2</c:v>
                </c:pt>
                <c:pt idx="3367">
                  <c:v>4.5787037037037036E-2</c:v>
                </c:pt>
                <c:pt idx="3368">
                  <c:v>4.5798611111111109E-2</c:v>
                </c:pt>
                <c:pt idx="3369">
                  <c:v>4.5810185185185183E-2</c:v>
                </c:pt>
                <c:pt idx="3370">
                  <c:v>4.5821759259259263E-2</c:v>
                </c:pt>
                <c:pt idx="3371">
                  <c:v>4.5833333333333337E-2</c:v>
                </c:pt>
                <c:pt idx="3372">
                  <c:v>4.5844907407407404E-2</c:v>
                </c:pt>
                <c:pt idx="3373">
                  <c:v>4.5856481481481477E-2</c:v>
                </c:pt>
                <c:pt idx="3374">
                  <c:v>4.5868055555555558E-2</c:v>
                </c:pt>
                <c:pt idx="3375">
                  <c:v>4.5879629629629631E-2</c:v>
                </c:pt>
                <c:pt idx="3376">
                  <c:v>4.5891203703703705E-2</c:v>
                </c:pt>
                <c:pt idx="3377">
                  <c:v>4.5902777777777772E-2</c:v>
                </c:pt>
                <c:pt idx="3378">
                  <c:v>4.5914351851851852E-2</c:v>
                </c:pt>
                <c:pt idx="3379">
                  <c:v>4.5925925925925926E-2</c:v>
                </c:pt>
                <c:pt idx="3380">
                  <c:v>4.5937499999999999E-2</c:v>
                </c:pt>
                <c:pt idx="3381">
                  <c:v>4.594907407407408E-2</c:v>
                </c:pt>
                <c:pt idx="3382">
                  <c:v>4.5960648148148146E-2</c:v>
                </c:pt>
                <c:pt idx="3383">
                  <c:v>4.597222222222222E-2</c:v>
                </c:pt>
                <c:pt idx="3384">
                  <c:v>4.5983796296296293E-2</c:v>
                </c:pt>
                <c:pt idx="3385">
                  <c:v>4.5995370370370374E-2</c:v>
                </c:pt>
                <c:pt idx="3386">
                  <c:v>4.6006944444444448E-2</c:v>
                </c:pt>
                <c:pt idx="3387">
                  <c:v>4.6018518518518514E-2</c:v>
                </c:pt>
                <c:pt idx="3388">
                  <c:v>4.6030092592592588E-2</c:v>
                </c:pt>
                <c:pt idx="3389">
                  <c:v>4.6041666666666668E-2</c:v>
                </c:pt>
                <c:pt idx="3390">
                  <c:v>4.6053240740740742E-2</c:v>
                </c:pt>
                <c:pt idx="3391">
                  <c:v>4.6064814814814815E-2</c:v>
                </c:pt>
                <c:pt idx="3392">
                  <c:v>4.6076388888888882E-2</c:v>
                </c:pt>
                <c:pt idx="3393">
                  <c:v>4.6087962962962963E-2</c:v>
                </c:pt>
                <c:pt idx="3394">
                  <c:v>4.6099537037037036E-2</c:v>
                </c:pt>
                <c:pt idx="3395">
                  <c:v>4.611111111111111E-2</c:v>
                </c:pt>
                <c:pt idx="3396">
                  <c:v>4.612268518518519E-2</c:v>
                </c:pt>
                <c:pt idx="3397">
                  <c:v>4.6134259259259264E-2</c:v>
                </c:pt>
                <c:pt idx="3398">
                  <c:v>4.614583333333333E-2</c:v>
                </c:pt>
                <c:pt idx="3399">
                  <c:v>4.6157407407407404E-2</c:v>
                </c:pt>
                <c:pt idx="3400">
                  <c:v>4.6168981481481484E-2</c:v>
                </c:pt>
                <c:pt idx="3401">
                  <c:v>4.6180555555555558E-2</c:v>
                </c:pt>
                <c:pt idx="3402">
                  <c:v>4.6192129629629632E-2</c:v>
                </c:pt>
                <c:pt idx="3403">
                  <c:v>4.6203703703703698E-2</c:v>
                </c:pt>
                <c:pt idx="3404">
                  <c:v>4.6215277777777779E-2</c:v>
                </c:pt>
                <c:pt idx="3405">
                  <c:v>4.6226851851851852E-2</c:v>
                </c:pt>
                <c:pt idx="3406">
                  <c:v>4.6238425925925926E-2</c:v>
                </c:pt>
                <c:pt idx="3407">
                  <c:v>4.6250000000000006E-2</c:v>
                </c:pt>
                <c:pt idx="3408">
                  <c:v>4.6261574074074073E-2</c:v>
                </c:pt>
                <c:pt idx="3409">
                  <c:v>4.6273148148148147E-2</c:v>
                </c:pt>
                <c:pt idx="3410">
                  <c:v>4.628472222222222E-2</c:v>
                </c:pt>
                <c:pt idx="3411">
                  <c:v>4.6296296296296301E-2</c:v>
                </c:pt>
                <c:pt idx="3412">
                  <c:v>4.6307870370370374E-2</c:v>
                </c:pt>
                <c:pt idx="3413">
                  <c:v>4.6319444444444441E-2</c:v>
                </c:pt>
                <c:pt idx="3414">
                  <c:v>4.6331018518518514E-2</c:v>
                </c:pt>
                <c:pt idx="3415">
                  <c:v>4.6342592592592595E-2</c:v>
                </c:pt>
                <c:pt idx="3416">
                  <c:v>4.6354166666666669E-2</c:v>
                </c:pt>
                <c:pt idx="3417">
                  <c:v>4.6365740740740742E-2</c:v>
                </c:pt>
                <c:pt idx="3418">
                  <c:v>4.6377314814814809E-2</c:v>
                </c:pt>
                <c:pt idx="3419">
                  <c:v>4.6388888888888889E-2</c:v>
                </c:pt>
                <c:pt idx="3420">
                  <c:v>4.6400462962962963E-2</c:v>
                </c:pt>
                <c:pt idx="3421">
                  <c:v>4.6412037037037036E-2</c:v>
                </c:pt>
                <c:pt idx="3422">
                  <c:v>4.6423611111111117E-2</c:v>
                </c:pt>
                <c:pt idx="3423">
                  <c:v>4.6435185185185184E-2</c:v>
                </c:pt>
                <c:pt idx="3424">
                  <c:v>4.6446759259259257E-2</c:v>
                </c:pt>
                <c:pt idx="3425">
                  <c:v>4.6458333333333331E-2</c:v>
                </c:pt>
                <c:pt idx="3426">
                  <c:v>4.6469907407407411E-2</c:v>
                </c:pt>
                <c:pt idx="3427">
                  <c:v>4.6481481481481485E-2</c:v>
                </c:pt>
                <c:pt idx="3428">
                  <c:v>4.6493055555555551E-2</c:v>
                </c:pt>
                <c:pt idx="3429">
                  <c:v>4.6504629629629625E-2</c:v>
                </c:pt>
                <c:pt idx="3430">
                  <c:v>4.6516203703703705E-2</c:v>
                </c:pt>
                <c:pt idx="3431">
                  <c:v>4.6527777777777779E-2</c:v>
                </c:pt>
                <c:pt idx="3432">
                  <c:v>4.6539351851851853E-2</c:v>
                </c:pt>
                <c:pt idx="3433">
                  <c:v>4.6550925925925919E-2</c:v>
                </c:pt>
                <c:pt idx="3434">
                  <c:v>4.65625E-2</c:v>
                </c:pt>
                <c:pt idx="3435">
                  <c:v>4.6574074074074073E-2</c:v>
                </c:pt>
                <c:pt idx="3436">
                  <c:v>4.6585648148148147E-2</c:v>
                </c:pt>
                <c:pt idx="3437">
                  <c:v>4.6597222222222227E-2</c:v>
                </c:pt>
                <c:pt idx="3438">
                  <c:v>4.6608796296296294E-2</c:v>
                </c:pt>
                <c:pt idx="3439">
                  <c:v>4.6620370370370368E-2</c:v>
                </c:pt>
                <c:pt idx="3440">
                  <c:v>4.6631944444444441E-2</c:v>
                </c:pt>
                <c:pt idx="3441">
                  <c:v>4.6643518518518522E-2</c:v>
                </c:pt>
                <c:pt idx="3442">
                  <c:v>4.6655092592592595E-2</c:v>
                </c:pt>
                <c:pt idx="3443">
                  <c:v>4.6666666666666669E-2</c:v>
                </c:pt>
                <c:pt idx="3444">
                  <c:v>4.6678240740740735E-2</c:v>
                </c:pt>
                <c:pt idx="3445">
                  <c:v>4.6689814814814816E-2</c:v>
                </c:pt>
                <c:pt idx="3446">
                  <c:v>4.670138888888889E-2</c:v>
                </c:pt>
                <c:pt idx="3447">
                  <c:v>4.6712962962962963E-2</c:v>
                </c:pt>
                <c:pt idx="3448">
                  <c:v>4.6724537037037044E-2</c:v>
                </c:pt>
                <c:pt idx="3449">
                  <c:v>4.673611111111111E-2</c:v>
                </c:pt>
                <c:pt idx="3450">
                  <c:v>4.6747685185185184E-2</c:v>
                </c:pt>
                <c:pt idx="3451">
                  <c:v>4.6759259259259257E-2</c:v>
                </c:pt>
                <c:pt idx="3452">
                  <c:v>4.6770833333333338E-2</c:v>
                </c:pt>
                <c:pt idx="3453">
                  <c:v>4.6782407407407411E-2</c:v>
                </c:pt>
                <c:pt idx="3454">
                  <c:v>4.6793981481481478E-2</c:v>
                </c:pt>
                <c:pt idx="3455">
                  <c:v>4.6805555555555552E-2</c:v>
                </c:pt>
                <c:pt idx="3456">
                  <c:v>4.6817129629629632E-2</c:v>
                </c:pt>
                <c:pt idx="3457">
                  <c:v>4.6828703703703706E-2</c:v>
                </c:pt>
                <c:pt idx="3458">
                  <c:v>4.6840277777777779E-2</c:v>
                </c:pt>
                <c:pt idx="3459">
                  <c:v>4.6851851851851846E-2</c:v>
                </c:pt>
                <c:pt idx="3460">
                  <c:v>4.6863425925925926E-2</c:v>
                </c:pt>
                <c:pt idx="3461">
                  <c:v>4.6875E-2</c:v>
                </c:pt>
                <c:pt idx="3462">
                  <c:v>4.6886574074074074E-2</c:v>
                </c:pt>
                <c:pt idx="3463">
                  <c:v>4.6898148148148154E-2</c:v>
                </c:pt>
                <c:pt idx="3464">
                  <c:v>4.6909722222222221E-2</c:v>
                </c:pt>
                <c:pt idx="3465">
                  <c:v>4.6921296296296294E-2</c:v>
                </c:pt>
                <c:pt idx="3466">
                  <c:v>4.6932870370370368E-2</c:v>
                </c:pt>
                <c:pt idx="3467">
                  <c:v>4.6944444444444448E-2</c:v>
                </c:pt>
                <c:pt idx="3468">
                  <c:v>4.6956018518518522E-2</c:v>
                </c:pt>
                <c:pt idx="3469">
                  <c:v>4.6967592592592589E-2</c:v>
                </c:pt>
                <c:pt idx="3470">
                  <c:v>4.6979166666666662E-2</c:v>
                </c:pt>
                <c:pt idx="3471">
                  <c:v>4.6990740740740743E-2</c:v>
                </c:pt>
                <c:pt idx="3472">
                  <c:v>4.7002314814814816E-2</c:v>
                </c:pt>
                <c:pt idx="3473">
                  <c:v>4.701388888888889E-2</c:v>
                </c:pt>
                <c:pt idx="3474">
                  <c:v>4.702546296296297E-2</c:v>
                </c:pt>
                <c:pt idx="3475">
                  <c:v>4.7037037037037037E-2</c:v>
                </c:pt>
                <c:pt idx="3476">
                  <c:v>4.704861111111111E-2</c:v>
                </c:pt>
                <c:pt idx="3477">
                  <c:v>4.7060185185185184E-2</c:v>
                </c:pt>
                <c:pt idx="3478">
                  <c:v>4.7071759259259265E-2</c:v>
                </c:pt>
                <c:pt idx="3479">
                  <c:v>4.7083333333333331E-2</c:v>
                </c:pt>
                <c:pt idx="3480">
                  <c:v>4.7094907407407405E-2</c:v>
                </c:pt>
                <c:pt idx="3481">
                  <c:v>4.7106481481481478E-2</c:v>
                </c:pt>
                <c:pt idx="3482">
                  <c:v>4.7118055555555559E-2</c:v>
                </c:pt>
                <c:pt idx="3483">
                  <c:v>4.7129629629629632E-2</c:v>
                </c:pt>
                <c:pt idx="3484">
                  <c:v>4.7141203703703706E-2</c:v>
                </c:pt>
                <c:pt idx="3485">
                  <c:v>4.7152777777777773E-2</c:v>
                </c:pt>
                <c:pt idx="3486">
                  <c:v>4.7164351851851853E-2</c:v>
                </c:pt>
                <c:pt idx="3487">
                  <c:v>4.7175925925925927E-2</c:v>
                </c:pt>
                <c:pt idx="3488">
                  <c:v>4.71875E-2</c:v>
                </c:pt>
                <c:pt idx="3489">
                  <c:v>4.7199074074074067E-2</c:v>
                </c:pt>
                <c:pt idx="3490">
                  <c:v>4.7210648148148147E-2</c:v>
                </c:pt>
                <c:pt idx="3491">
                  <c:v>4.7222222222222221E-2</c:v>
                </c:pt>
                <c:pt idx="3492">
                  <c:v>4.7233796296296295E-2</c:v>
                </c:pt>
                <c:pt idx="3493">
                  <c:v>4.7245370370370375E-2</c:v>
                </c:pt>
                <c:pt idx="3494">
                  <c:v>4.7256944444444449E-2</c:v>
                </c:pt>
                <c:pt idx="3495">
                  <c:v>4.7268518518518515E-2</c:v>
                </c:pt>
                <c:pt idx="3496">
                  <c:v>4.7280092592592589E-2</c:v>
                </c:pt>
                <c:pt idx="3497">
                  <c:v>4.7291666666666669E-2</c:v>
                </c:pt>
                <c:pt idx="3498">
                  <c:v>4.7303240740740743E-2</c:v>
                </c:pt>
                <c:pt idx="3499">
                  <c:v>4.731481481481481E-2</c:v>
                </c:pt>
                <c:pt idx="3500">
                  <c:v>4.7326388888888883E-2</c:v>
                </c:pt>
                <c:pt idx="3501">
                  <c:v>4.7337962962962964E-2</c:v>
                </c:pt>
                <c:pt idx="3502">
                  <c:v>4.7349537037037037E-2</c:v>
                </c:pt>
                <c:pt idx="3503">
                  <c:v>4.7361111111111111E-2</c:v>
                </c:pt>
                <c:pt idx="3504">
                  <c:v>4.7372685185185191E-2</c:v>
                </c:pt>
                <c:pt idx="3505">
                  <c:v>4.7384259259259258E-2</c:v>
                </c:pt>
                <c:pt idx="3506">
                  <c:v>4.7395833333333331E-2</c:v>
                </c:pt>
                <c:pt idx="3507">
                  <c:v>4.7407407407407405E-2</c:v>
                </c:pt>
                <c:pt idx="3508">
                  <c:v>4.7418981481481486E-2</c:v>
                </c:pt>
                <c:pt idx="3509">
                  <c:v>4.7430555555555559E-2</c:v>
                </c:pt>
                <c:pt idx="3510">
                  <c:v>4.7442129629629626E-2</c:v>
                </c:pt>
                <c:pt idx="3511">
                  <c:v>4.7453703703703699E-2</c:v>
                </c:pt>
                <c:pt idx="3512">
                  <c:v>4.746527777777778E-2</c:v>
                </c:pt>
                <c:pt idx="3513">
                  <c:v>4.7476851851851853E-2</c:v>
                </c:pt>
                <c:pt idx="3514">
                  <c:v>4.7488425925925927E-2</c:v>
                </c:pt>
              </c:numCache>
            </c:numRef>
          </c:cat>
          <c:val>
            <c:numRef>
              <c:f>Sheet1!$D$1:$D$3515</c:f>
              <c:numCache>
                <c:formatCode>General</c:formatCode>
                <c:ptCount val="3515"/>
                <c:pt idx="0">
                  <c:v>425</c:v>
                </c:pt>
                <c:pt idx="1">
                  <c:v>444</c:v>
                </c:pt>
                <c:pt idx="2">
                  <c:v>425</c:v>
                </c:pt>
                <c:pt idx="3">
                  <c:v>451</c:v>
                </c:pt>
                <c:pt idx="4">
                  <c:v>439</c:v>
                </c:pt>
                <c:pt idx="5">
                  <c:v>451</c:v>
                </c:pt>
                <c:pt idx="6">
                  <c:v>448</c:v>
                </c:pt>
                <c:pt idx="7">
                  <c:v>448</c:v>
                </c:pt>
                <c:pt idx="8">
                  <c:v>451</c:v>
                </c:pt>
                <c:pt idx="9">
                  <c:v>481</c:v>
                </c:pt>
                <c:pt idx="10">
                  <c:v>460</c:v>
                </c:pt>
                <c:pt idx="11">
                  <c:v>455</c:v>
                </c:pt>
                <c:pt idx="12">
                  <c:v>460</c:v>
                </c:pt>
                <c:pt idx="13">
                  <c:v>460</c:v>
                </c:pt>
                <c:pt idx="14">
                  <c:v>464</c:v>
                </c:pt>
                <c:pt idx="15">
                  <c:v>455</c:v>
                </c:pt>
                <c:pt idx="16">
                  <c:v>460</c:v>
                </c:pt>
                <c:pt idx="17">
                  <c:v>435</c:v>
                </c:pt>
                <c:pt idx="18">
                  <c:v>455</c:v>
                </c:pt>
                <c:pt idx="19">
                  <c:v>444</c:v>
                </c:pt>
                <c:pt idx="20">
                  <c:v>448</c:v>
                </c:pt>
                <c:pt idx="21">
                  <c:v>455</c:v>
                </c:pt>
                <c:pt idx="22">
                  <c:v>448</c:v>
                </c:pt>
                <c:pt idx="23">
                  <c:v>451</c:v>
                </c:pt>
                <c:pt idx="24">
                  <c:v>451</c:v>
                </c:pt>
                <c:pt idx="25">
                  <c:v>448</c:v>
                </c:pt>
                <c:pt idx="26">
                  <c:v>439</c:v>
                </c:pt>
                <c:pt idx="27">
                  <c:v>444</c:v>
                </c:pt>
                <c:pt idx="28">
                  <c:v>455</c:v>
                </c:pt>
                <c:pt idx="29">
                  <c:v>460</c:v>
                </c:pt>
                <c:pt idx="30">
                  <c:v>451</c:v>
                </c:pt>
                <c:pt idx="31">
                  <c:v>460</c:v>
                </c:pt>
                <c:pt idx="32">
                  <c:v>481</c:v>
                </c:pt>
                <c:pt idx="33">
                  <c:v>460</c:v>
                </c:pt>
                <c:pt idx="34">
                  <c:v>464</c:v>
                </c:pt>
                <c:pt idx="35">
                  <c:v>451</c:v>
                </c:pt>
                <c:pt idx="36">
                  <c:v>451</c:v>
                </c:pt>
                <c:pt idx="37">
                  <c:v>448</c:v>
                </c:pt>
                <c:pt idx="38">
                  <c:v>460</c:v>
                </c:pt>
                <c:pt idx="39">
                  <c:v>455</c:v>
                </c:pt>
                <c:pt idx="40">
                  <c:v>451</c:v>
                </c:pt>
                <c:pt idx="41">
                  <c:v>451</c:v>
                </c:pt>
                <c:pt idx="42">
                  <c:v>444</c:v>
                </c:pt>
                <c:pt idx="43">
                  <c:v>439</c:v>
                </c:pt>
                <c:pt idx="44">
                  <c:v>455</c:v>
                </c:pt>
                <c:pt idx="45">
                  <c:v>444</c:v>
                </c:pt>
                <c:pt idx="46">
                  <c:v>444</c:v>
                </c:pt>
                <c:pt idx="47">
                  <c:v>425</c:v>
                </c:pt>
                <c:pt idx="48">
                  <c:v>435</c:v>
                </c:pt>
                <c:pt idx="49">
                  <c:v>435</c:v>
                </c:pt>
                <c:pt idx="50">
                  <c:v>425</c:v>
                </c:pt>
                <c:pt idx="51">
                  <c:v>428</c:v>
                </c:pt>
                <c:pt idx="52">
                  <c:v>425</c:v>
                </c:pt>
                <c:pt idx="53">
                  <c:v>425</c:v>
                </c:pt>
                <c:pt idx="54">
                  <c:v>414</c:v>
                </c:pt>
                <c:pt idx="55">
                  <c:v>451</c:v>
                </c:pt>
                <c:pt idx="56">
                  <c:v>435</c:v>
                </c:pt>
                <c:pt idx="57">
                  <c:v>420</c:v>
                </c:pt>
                <c:pt idx="58">
                  <c:v>435</c:v>
                </c:pt>
                <c:pt idx="59">
                  <c:v>414</c:v>
                </c:pt>
                <c:pt idx="60">
                  <c:v>428</c:v>
                </c:pt>
                <c:pt idx="61">
                  <c:v>420</c:v>
                </c:pt>
                <c:pt idx="62">
                  <c:v>435</c:v>
                </c:pt>
                <c:pt idx="63">
                  <c:v>416</c:v>
                </c:pt>
                <c:pt idx="64">
                  <c:v>416</c:v>
                </c:pt>
                <c:pt idx="65">
                  <c:v>416</c:v>
                </c:pt>
                <c:pt idx="66">
                  <c:v>414</c:v>
                </c:pt>
                <c:pt idx="67">
                  <c:v>416</c:v>
                </c:pt>
                <c:pt idx="68">
                  <c:v>409</c:v>
                </c:pt>
                <c:pt idx="69">
                  <c:v>416</c:v>
                </c:pt>
                <c:pt idx="70">
                  <c:v>400</c:v>
                </c:pt>
                <c:pt idx="71">
                  <c:v>476</c:v>
                </c:pt>
                <c:pt idx="72">
                  <c:v>406</c:v>
                </c:pt>
                <c:pt idx="73">
                  <c:v>406</c:v>
                </c:pt>
                <c:pt idx="74">
                  <c:v>400</c:v>
                </c:pt>
                <c:pt idx="75">
                  <c:v>420</c:v>
                </c:pt>
                <c:pt idx="76">
                  <c:v>400</c:v>
                </c:pt>
                <c:pt idx="77">
                  <c:v>408</c:v>
                </c:pt>
                <c:pt idx="78">
                  <c:v>400</c:v>
                </c:pt>
                <c:pt idx="79">
                  <c:v>408</c:v>
                </c:pt>
                <c:pt idx="80">
                  <c:v>400</c:v>
                </c:pt>
                <c:pt idx="81">
                  <c:v>400</c:v>
                </c:pt>
                <c:pt idx="82">
                  <c:v>408</c:v>
                </c:pt>
                <c:pt idx="83">
                  <c:v>415</c:v>
                </c:pt>
                <c:pt idx="84">
                  <c:v>400</c:v>
                </c:pt>
                <c:pt idx="85">
                  <c:v>410</c:v>
                </c:pt>
                <c:pt idx="86">
                  <c:v>408</c:v>
                </c:pt>
                <c:pt idx="87">
                  <c:v>408</c:v>
                </c:pt>
                <c:pt idx="88">
                  <c:v>400</c:v>
                </c:pt>
                <c:pt idx="89">
                  <c:v>408</c:v>
                </c:pt>
                <c:pt idx="90">
                  <c:v>403</c:v>
                </c:pt>
                <c:pt idx="91">
                  <c:v>400</c:v>
                </c:pt>
                <c:pt idx="92">
                  <c:v>413</c:v>
                </c:pt>
                <c:pt idx="93">
                  <c:v>400</c:v>
                </c:pt>
                <c:pt idx="94">
                  <c:v>415</c:v>
                </c:pt>
                <c:pt idx="95">
                  <c:v>421</c:v>
                </c:pt>
                <c:pt idx="96">
                  <c:v>432</c:v>
                </c:pt>
                <c:pt idx="97">
                  <c:v>435</c:v>
                </c:pt>
                <c:pt idx="98">
                  <c:v>464</c:v>
                </c:pt>
                <c:pt idx="99">
                  <c:v>450</c:v>
                </c:pt>
                <c:pt idx="100">
                  <c:v>450</c:v>
                </c:pt>
                <c:pt idx="101">
                  <c:v>461</c:v>
                </c:pt>
                <c:pt idx="102">
                  <c:v>464</c:v>
                </c:pt>
                <c:pt idx="103">
                  <c:v>461</c:v>
                </c:pt>
                <c:pt idx="104">
                  <c:v>459</c:v>
                </c:pt>
                <c:pt idx="105">
                  <c:v>477</c:v>
                </c:pt>
                <c:pt idx="106">
                  <c:v>477</c:v>
                </c:pt>
                <c:pt idx="107">
                  <c:v>497</c:v>
                </c:pt>
                <c:pt idx="108">
                  <c:v>486</c:v>
                </c:pt>
                <c:pt idx="109">
                  <c:v>497</c:v>
                </c:pt>
                <c:pt idx="110">
                  <c:v>477</c:v>
                </c:pt>
                <c:pt idx="111">
                  <c:v>482</c:v>
                </c:pt>
                <c:pt idx="112">
                  <c:v>514</c:v>
                </c:pt>
                <c:pt idx="113">
                  <c:v>526</c:v>
                </c:pt>
                <c:pt idx="114">
                  <c:v>548</c:v>
                </c:pt>
                <c:pt idx="115">
                  <c:v>526</c:v>
                </c:pt>
                <c:pt idx="116">
                  <c:v>551</c:v>
                </c:pt>
                <c:pt idx="117">
                  <c:v>548</c:v>
                </c:pt>
                <c:pt idx="118">
                  <c:v>556</c:v>
                </c:pt>
                <c:pt idx="119">
                  <c:v>548</c:v>
                </c:pt>
                <c:pt idx="120">
                  <c:v>548</c:v>
                </c:pt>
                <c:pt idx="121">
                  <c:v>548</c:v>
                </c:pt>
                <c:pt idx="122">
                  <c:v>526</c:v>
                </c:pt>
                <c:pt idx="123">
                  <c:v>519</c:v>
                </c:pt>
                <c:pt idx="124">
                  <c:v>500</c:v>
                </c:pt>
                <c:pt idx="125">
                  <c:v>497</c:v>
                </c:pt>
                <c:pt idx="126">
                  <c:v>503</c:v>
                </c:pt>
                <c:pt idx="127">
                  <c:v>500</c:v>
                </c:pt>
                <c:pt idx="128">
                  <c:v>492</c:v>
                </c:pt>
                <c:pt idx="129">
                  <c:v>503</c:v>
                </c:pt>
                <c:pt idx="130">
                  <c:v>497</c:v>
                </c:pt>
                <c:pt idx="131">
                  <c:v>514</c:v>
                </c:pt>
                <c:pt idx="132">
                  <c:v>503</c:v>
                </c:pt>
                <c:pt idx="133">
                  <c:v>519</c:v>
                </c:pt>
                <c:pt idx="134">
                  <c:v>503</c:v>
                </c:pt>
                <c:pt idx="135">
                  <c:v>497</c:v>
                </c:pt>
                <c:pt idx="136">
                  <c:v>514</c:v>
                </c:pt>
                <c:pt idx="137">
                  <c:v>477</c:v>
                </c:pt>
                <c:pt idx="138">
                  <c:v>497</c:v>
                </c:pt>
                <c:pt idx="139">
                  <c:v>492</c:v>
                </c:pt>
                <c:pt idx="140">
                  <c:v>492</c:v>
                </c:pt>
                <c:pt idx="141">
                  <c:v>482</c:v>
                </c:pt>
                <c:pt idx="142">
                  <c:v>477</c:v>
                </c:pt>
                <c:pt idx="143">
                  <c:v>486</c:v>
                </c:pt>
                <c:pt idx="144">
                  <c:v>503</c:v>
                </c:pt>
                <c:pt idx="145">
                  <c:v>477</c:v>
                </c:pt>
                <c:pt idx="146">
                  <c:v>473</c:v>
                </c:pt>
                <c:pt idx="147">
                  <c:v>477</c:v>
                </c:pt>
                <c:pt idx="148">
                  <c:v>464</c:v>
                </c:pt>
                <c:pt idx="149">
                  <c:v>486</c:v>
                </c:pt>
                <c:pt idx="150">
                  <c:v>477</c:v>
                </c:pt>
                <c:pt idx="151">
                  <c:v>486</c:v>
                </c:pt>
                <c:pt idx="152">
                  <c:v>464</c:v>
                </c:pt>
                <c:pt idx="153">
                  <c:v>486</c:v>
                </c:pt>
                <c:pt idx="154">
                  <c:v>486</c:v>
                </c:pt>
                <c:pt idx="155">
                  <c:v>482</c:v>
                </c:pt>
                <c:pt idx="156">
                  <c:v>497</c:v>
                </c:pt>
                <c:pt idx="157">
                  <c:v>473</c:v>
                </c:pt>
                <c:pt idx="158">
                  <c:v>482</c:v>
                </c:pt>
                <c:pt idx="159">
                  <c:v>477</c:v>
                </c:pt>
                <c:pt idx="160">
                  <c:v>473</c:v>
                </c:pt>
                <c:pt idx="161">
                  <c:v>473</c:v>
                </c:pt>
                <c:pt idx="162">
                  <c:v>461</c:v>
                </c:pt>
                <c:pt idx="163">
                  <c:v>477</c:v>
                </c:pt>
                <c:pt idx="164">
                  <c:v>464</c:v>
                </c:pt>
                <c:pt idx="165">
                  <c:v>464</c:v>
                </c:pt>
                <c:pt idx="166">
                  <c:v>464</c:v>
                </c:pt>
                <c:pt idx="167">
                  <c:v>454</c:v>
                </c:pt>
                <c:pt idx="168">
                  <c:v>454</c:v>
                </c:pt>
                <c:pt idx="169">
                  <c:v>454</c:v>
                </c:pt>
                <c:pt idx="170">
                  <c:v>459</c:v>
                </c:pt>
                <c:pt idx="171">
                  <c:v>459</c:v>
                </c:pt>
                <c:pt idx="172">
                  <c:v>444</c:v>
                </c:pt>
                <c:pt idx="173">
                  <c:v>459</c:v>
                </c:pt>
                <c:pt idx="174">
                  <c:v>432</c:v>
                </c:pt>
                <c:pt idx="175">
                  <c:v>454</c:v>
                </c:pt>
                <c:pt idx="176">
                  <c:v>459</c:v>
                </c:pt>
                <c:pt idx="177">
                  <c:v>464</c:v>
                </c:pt>
                <c:pt idx="178">
                  <c:v>459</c:v>
                </c:pt>
                <c:pt idx="179">
                  <c:v>454</c:v>
                </c:pt>
                <c:pt idx="180">
                  <c:v>473</c:v>
                </c:pt>
                <c:pt idx="181">
                  <c:v>464</c:v>
                </c:pt>
                <c:pt idx="182">
                  <c:v>461</c:v>
                </c:pt>
                <c:pt idx="183">
                  <c:v>473</c:v>
                </c:pt>
                <c:pt idx="184">
                  <c:v>459</c:v>
                </c:pt>
                <c:pt idx="185">
                  <c:v>464</c:v>
                </c:pt>
                <c:pt idx="186">
                  <c:v>477</c:v>
                </c:pt>
                <c:pt idx="187">
                  <c:v>464</c:v>
                </c:pt>
                <c:pt idx="188">
                  <c:v>482</c:v>
                </c:pt>
                <c:pt idx="189">
                  <c:v>461</c:v>
                </c:pt>
                <c:pt idx="190">
                  <c:v>539</c:v>
                </c:pt>
                <c:pt idx="191">
                  <c:v>492</c:v>
                </c:pt>
                <c:pt idx="192">
                  <c:v>482</c:v>
                </c:pt>
                <c:pt idx="193">
                  <c:v>497</c:v>
                </c:pt>
                <c:pt idx="194">
                  <c:v>477</c:v>
                </c:pt>
                <c:pt idx="195">
                  <c:v>492</c:v>
                </c:pt>
                <c:pt idx="196">
                  <c:v>486</c:v>
                </c:pt>
                <c:pt idx="197">
                  <c:v>492</c:v>
                </c:pt>
                <c:pt idx="198">
                  <c:v>486</c:v>
                </c:pt>
                <c:pt idx="199">
                  <c:v>486</c:v>
                </c:pt>
                <c:pt idx="200">
                  <c:v>497</c:v>
                </c:pt>
                <c:pt idx="201">
                  <c:v>500</c:v>
                </c:pt>
                <c:pt idx="202">
                  <c:v>514</c:v>
                </c:pt>
                <c:pt idx="203">
                  <c:v>530</c:v>
                </c:pt>
                <c:pt idx="204">
                  <c:v>519</c:v>
                </c:pt>
                <c:pt idx="205">
                  <c:v>526</c:v>
                </c:pt>
                <c:pt idx="206">
                  <c:v>536</c:v>
                </c:pt>
                <c:pt idx="207">
                  <c:v>536</c:v>
                </c:pt>
                <c:pt idx="208">
                  <c:v>551</c:v>
                </c:pt>
                <c:pt idx="209">
                  <c:v>536</c:v>
                </c:pt>
                <c:pt idx="210">
                  <c:v>530</c:v>
                </c:pt>
                <c:pt idx="211">
                  <c:v>526</c:v>
                </c:pt>
                <c:pt idx="212">
                  <c:v>548</c:v>
                </c:pt>
                <c:pt idx="213">
                  <c:v>565</c:v>
                </c:pt>
                <c:pt idx="214">
                  <c:v>400</c:v>
                </c:pt>
                <c:pt idx="215">
                  <c:v>830</c:v>
                </c:pt>
                <c:pt idx="216">
                  <c:v>757</c:v>
                </c:pt>
                <c:pt idx="217">
                  <c:v>819</c:v>
                </c:pt>
                <c:pt idx="218">
                  <c:v>795</c:v>
                </c:pt>
                <c:pt idx="219">
                  <c:v>785</c:v>
                </c:pt>
                <c:pt idx="220">
                  <c:v>778</c:v>
                </c:pt>
                <c:pt idx="221">
                  <c:v>674</c:v>
                </c:pt>
                <c:pt idx="222">
                  <c:v>643</c:v>
                </c:pt>
                <c:pt idx="223">
                  <c:v>637</c:v>
                </c:pt>
                <c:pt idx="224">
                  <c:v>699</c:v>
                </c:pt>
                <c:pt idx="225">
                  <c:v>742</c:v>
                </c:pt>
                <c:pt idx="226">
                  <c:v>735</c:v>
                </c:pt>
                <c:pt idx="227">
                  <c:v>715</c:v>
                </c:pt>
                <c:pt idx="228">
                  <c:v>688</c:v>
                </c:pt>
                <c:pt idx="229">
                  <c:v>682</c:v>
                </c:pt>
                <c:pt idx="230">
                  <c:v>688</c:v>
                </c:pt>
                <c:pt idx="231">
                  <c:v>699</c:v>
                </c:pt>
                <c:pt idx="232">
                  <c:v>699</c:v>
                </c:pt>
                <c:pt idx="233">
                  <c:v>652</c:v>
                </c:pt>
                <c:pt idx="234">
                  <c:v>682</c:v>
                </c:pt>
                <c:pt idx="235">
                  <c:v>674</c:v>
                </c:pt>
                <c:pt idx="236">
                  <c:v>712</c:v>
                </c:pt>
                <c:pt idx="237">
                  <c:v>688</c:v>
                </c:pt>
                <c:pt idx="238">
                  <c:v>682</c:v>
                </c:pt>
                <c:pt idx="239">
                  <c:v>668</c:v>
                </c:pt>
                <c:pt idx="240">
                  <c:v>652</c:v>
                </c:pt>
                <c:pt idx="241">
                  <c:v>668</c:v>
                </c:pt>
                <c:pt idx="242">
                  <c:v>652</c:v>
                </c:pt>
                <c:pt idx="243">
                  <c:v>659</c:v>
                </c:pt>
                <c:pt idx="244">
                  <c:v>652</c:v>
                </c:pt>
                <c:pt idx="245">
                  <c:v>620</c:v>
                </c:pt>
                <c:pt idx="246">
                  <c:v>624</c:v>
                </c:pt>
                <c:pt idx="247">
                  <c:v>629</c:v>
                </c:pt>
                <c:pt idx="248">
                  <c:v>624</c:v>
                </c:pt>
                <c:pt idx="249">
                  <c:v>607</c:v>
                </c:pt>
                <c:pt idx="250">
                  <c:v>575</c:v>
                </c:pt>
                <c:pt idx="251">
                  <c:v>594</c:v>
                </c:pt>
                <c:pt idx="252">
                  <c:v>607</c:v>
                </c:pt>
                <c:pt idx="253">
                  <c:v>589</c:v>
                </c:pt>
                <c:pt idx="254">
                  <c:v>624</c:v>
                </c:pt>
                <c:pt idx="255">
                  <c:v>600</c:v>
                </c:pt>
                <c:pt idx="256">
                  <c:v>607</c:v>
                </c:pt>
                <c:pt idx="257">
                  <c:v>607</c:v>
                </c:pt>
                <c:pt idx="258">
                  <c:v>620</c:v>
                </c:pt>
                <c:pt idx="259">
                  <c:v>637</c:v>
                </c:pt>
                <c:pt idx="260">
                  <c:v>629</c:v>
                </c:pt>
                <c:pt idx="261">
                  <c:v>643</c:v>
                </c:pt>
                <c:pt idx="262">
                  <c:v>649</c:v>
                </c:pt>
                <c:pt idx="263">
                  <c:v>682</c:v>
                </c:pt>
                <c:pt idx="264">
                  <c:v>674</c:v>
                </c:pt>
                <c:pt idx="265">
                  <c:v>699</c:v>
                </c:pt>
                <c:pt idx="266">
                  <c:v>704</c:v>
                </c:pt>
                <c:pt idx="267">
                  <c:v>668</c:v>
                </c:pt>
                <c:pt idx="268">
                  <c:v>712</c:v>
                </c:pt>
                <c:pt idx="269">
                  <c:v>735</c:v>
                </c:pt>
                <c:pt idx="270">
                  <c:v>712</c:v>
                </c:pt>
                <c:pt idx="271">
                  <c:v>735</c:v>
                </c:pt>
                <c:pt idx="272">
                  <c:v>735</c:v>
                </c:pt>
                <c:pt idx="273">
                  <c:v>726</c:v>
                </c:pt>
                <c:pt idx="274">
                  <c:v>742</c:v>
                </c:pt>
                <c:pt idx="275">
                  <c:v>749</c:v>
                </c:pt>
                <c:pt idx="276">
                  <c:v>735</c:v>
                </c:pt>
                <c:pt idx="277">
                  <c:v>735</c:v>
                </c:pt>
                <c:pt idx="278">
                  <c:v>765</c:v>
                </c:pt>
                <c:pt idx="279">
                  <c:v>742</c:v>
                </c:pt>
                <c:pt idx="280">
                  <c:v>765</c:v>
                </c:pt>
                <c:pt idx="281">
                  <c:v>778</c:v>
                </c:pt>
                <c:pt idx="282">
                  <c:v>795</c:v>
                </c:pt>
                <c:pt idx="283">
                  <c:v>785</c:v>
                </c:pt>
                <c:pt idx="284">
                  <c:v>765</c:v>
                </c:pt>
                <c:pt idx="285">
                  <c:v>774</c:v>
                </c:pt>
                <c:pt idx="286">
                  <c:v>757</c:v>
                </c:pt>
                <c:pt idx="287">
                  <c:v>749</c:v>
                </c:pt>
                <c:pt idx="288">
                  <c:v>757</c:v>
                </c:pt>
                <c:pt idx="289">
                  <c:v>749</c:v>
                </c:pt>
                <c:pt idx="290">
                  <c:v>913</c:v>
                </c:pt>
                <c:pt idx="291">
                  <c:v>913</c:v>
                </c:pt>
                <c:pt idx="292">
                  <c:v>913</c:v>
                </c:pt>
                <c:pt idx="293">
                  <c:v>885</c:v>
                </c:pt>
                <c:pt idx="294">
                  <c:v>865</c:v>
                </c:pt>
                <c:pt idx="295">
                  <c:v>848</c:v>
                </c:pt>
                <c:pt idx="296">
                  <c:v>819</c:v>
                </c:pt>
                <c:pt idx="297">
                  <c:v>795</c:v>
                </c:pt>
                <c:pt idx="298">
                  <c:v>774</c:v>
                </c:pt>
                <c:pt idx="299">
                  <c:v>659</c:v>
                </c:pt>
                <c:pt idx="300">
                  <c:v>765</c:v>
                </c:pt>
                <c:pt idx="301">
                  <c:v>735</c:v>
                </c:pt>
                <c:pt idx="302">
                  <c:v>649</c:v>
                </c:pt>
                <c:pt idx="303">
                  <c:v>688</c:v>
                </c:pt>
                <c:pt idx="304">
                  <c:v>674</c:v>
                </c:pt>
                <c:pt idx="305">
                  <c:v>607</c:v>
                </c:pt>
                <c:pt idx="306">
                  <c:v>637</c:v>
                </c:pt>
                <c:pt idx="307">
                  <c:v>643</c:v>
                </c:pt>
                <c:pt idx="308">
                  <c:v>526</c:v>
                </c:pt>
                <c:pt idx="309">
                  <c:v>529</c:v>
                </c:pt>
                <c:pt idx="310">
                  <c:v>519</c:v>
                </c:pt>
                <c:pt idx="311">
                  <c:v>498</c:v>
                </c:pt>
                <c:pt idx="312">
                  <c:v>526</c:v>
                </c:pt>
                <c:pt idx="313">
                  <c:v>508</c:v>
                </c:pt>
                <c:pt idx="314">
                  <c:v>526</c:v>
                </c:pt>
                <c:pt idx="315">
                  <c:v>517</c:v>
                </c:pt>
                <c:pt idx="316">
                  <c:v>529</c:v>
                </c:pt>
                <c:pt idx="317">
                  <c:v>508</c:v>
                </c:pt>
                <c:pt idx="318">
                  <c:v>508</c:v>
                </c:pt>
                <c:pt idx="319">
                  <c:v>536</c:v>
                </c:pt>
                <c:pt idx="320">
                  <c:v>508</c:v>
                </c:pt>
                <c:pt idx="321">
                  <c:v>519</c:v>
                </c:pt>
                <c:pt idx="322">
                  <c:v>519</c:v>
                </c:pt>
                <c:pt idx="323">
                  <c:v>526</c:v>
                </c:pt>
                <c:pt idx="324">
                  <c:v>529</c:v>
                </c:pt>
                <c:pt idx="325">
                  <c:v>540</c:v>
                </c:pt>
                <c:pt idx="326">
                  <c:v>536</c:v>
                </c:pt>
                <c:pt idx="327">
                  <c:v>526</c:v>
                </c:pt>
                <c:pt idx="328">
                  <c:v>517</c:v>
                </c:pt>
                <c:pt idx="329">
                  <c:v>529</c:v>
                </c:pt>
                <c:pt idx="330">
                  <c:v>508</c:v>
                </c:pt>
                <c:pt idx="331">
                  <c:v>519</c:v>
                </c:pt>
                <c:pt idx="332">
                  <c:v>519</c:v>
                </c:pt>
                <c:pt idx="333">
                  <c:v>508</c:v>
                </c:pt>
                <c:pt idx="334">
                  <c:v>503</c:v>
                </c:pt>
                <c:pt idx="335">
                  <c:v>493</c:v>
                </c:pt>
                <c:pt idx="336">
                  <c:v>519</c:v>
                </c:pt>
                <c:pt idx="337">
                  <c:v>503</c:v>
                </c:pt>
                <c:pt idx="338">
                  <c:v>508</c:v>
                </c:pt>
                <c:pt idx="339">
                  <c:v>503</c:v>
                </c:pt>
                <c:pt idx="340">
                  <c:v>508</c:v>
                </c:pt>
                <c:pt idx="341">
                  <c:v>498</c:v>
                </c:pt>
                <c:pt idx="342">
                  <c:v>536</c:v>
                </c:pt>
                <c:pt idx="343">
                  <c:v>508</c:v>
                </c:pt>
                <c:pt idx="344">
                  <c:v>508</c:v>
                </c:pt>
                <c:pt idx="345">
                  <c:v>503</c:v>
                </c:pt>
                <c:pt idx="346">
                  <c:v>519</c:v>
                </c:pt>
                <c:pt idx="347">
                  <c:v>531</c:v>
                </c:pt>
                <c:pt idx="348">
                  <c:v>526</c:v>
                </c:pt>
                <c:pt idx="349">
                  <c:v>546</c:v>
                </c:pt>
                <c:pt idx="350">
                  <c:v>778</c:v>
                </c:pt>
                <c:pt idx="351">
                  <c:v>546</c:v>
                </c:pt>
                <c:pt idx="352">
                  <c:v>529</c:v>
                </c:pt>
                <c:pt idx="353">
                  <c:v>549</c:v>
                </c:pt>
                <c:pt idx="354">
                  <c:v>549</c:v>
                </c:pt>
                <c:pt idx="355">
                  <c:v>540</c:v>
                </c:pt>
                <c:pt idx="356">
                  <c:v>572</c:v>
                </c:pt>
                <c:pt idx="357">
                  <c:v>549</c:v>
                </c:pt>
                <c:pt idx="358">
                  <c:v>572</c:v>
                </c:pt>
                <c:pt idx="359">
                  <c:v>589</c:v>
                </c:pt>
                <c:pt idx="360">
                  <c:v>594</c:v>
                </c:pt>
                <c:pt idx="361">
                  <c:v>600</c:v>
                </c:pt>
                <c:pt idx="362">
                  <c:v>607</c:v>
                </c:pt>
                <c:pt idx="363">
                  <c:v>620</c:v>
                </c:pt>
                <c:pt idx="364">
                  <c:v>607</c:v>
                </c:pt>
                <c:pt idx="365">
                  <c:v>614</c:v>
                </c:pt>
                <c:pt idx="366">
                  <c:v>600</c:v>
                </c:pt>
                <c:pt idx="367">
                  <c:v>607</c:v>
                </c:pt>
                <c:pt idx="368">
                  <c:v>589</c:v>
                </c:pt>
                <c:pt idx="369">
                  <c:v>564</c:v>
                </c:pt>
                <c:pt idx="370">
                  <c:v>572</c:v>
                </c:pt>
                <c:pt idx="371">
                  <c:v>567</c:v>
                </c:pt>
                <c:pt idx="372">
                  <c:v>540</c:v>
                </c:pt>
                <c:pt idx="373">
                  <c:v>555</c:v>
                </c:pt>
                <c:pt idx="374">
                  <c:v>529</c:v>
                </c:pt>
                <c:pt idx="375">
                  <c:v>529</c:v>
                </c:pt>
                <c:pt idx="376">
                  <c:v>536</c:v>
                </c:pt>
                <c:pt idx="377">
                  <c:v>508</c:v>
                </c:pt>
                <c:pt idx="378">
                  <c:v>519</c:v>
                </c:pt>
                <c:pt idx="379">
                  <c:v>493</c:v>
                </c:pt>
                <c:pt idx="380">
                  <c:v>517</c:v>
                </c:pt>
                <c:pt idx="381">
                  <c:v>498</c:v>
                </c:pt>
                <c:pt idx="382">
                  <c:v>508</c:v>
                </c:pt>
                <c:pt idx="383">
                  <c:v>498</c:v>
                </c:pt>
                <c:pt idx="384">
                  <c:v>498</c:v>
                </c:pt>
                <c:pt idx="385">
                  <c:v>486</c:v>
                </c:pt>
                <c:pt idx="386">
                  <c:v>486</c:v>
                </c:pt>
                <c:pt idx="387">
                  <c:v>486</c:v>
                </c:pt>
                <c:pt idx="388">
                  <c:v>476</c:v>
                </c:pt>
                <c:pt idx="389">
                  <c:v>486</c:v>
                </c:pt>
                <c:pt idx="390">
                  <c:v>486</c:v>
                </c:pt>
                <c:pt idx="391">
                  <c:v>482</c:v>
                </c:pt>
                <c:pt idx="392">
                  <c:v>508</c:v>
                </c:pt>
                <c:pt idx="393">
                  <c:v>526</c:v>
                </c:pt>
                <c:pt idx="394">
                  <c:v>531</c:v>
                </c:pt>
                <c:pt idx="395">
                  <c:v>536</c:v>
                </c:pt>
                <c:pt idx="396">
                  <c:v>517</c:v>
                </c:pt>
                <c:pt idx="397">
                  <c:v>536</c:v>
                </c:pt>
                <c:pt idx="398">
                  <c:v>517</c:v>
                </c:pt>
                <c:pt idx="399">
                  <c:v>531</c:v>
                </c:pt>
                <c:pt idx="400">
                  <c:v>498</c:v>
                </c:pt>
                <c:pt idx="401">
                  <c:v>491</c:v>
                </c:pt>
                <c:pt idx="402">
                  <c:v>491</c:v>
                </c:pt>
                <c:pt idx="403">
                  <c:v>486</c:v>
                </c:pt>
                <c:pt idx="404">
                  <c:v>486</c:v>
                </c:pt>
                <c:pt idx="405">
                  <c:v>472</c:v>
                </c:pt>
                <c:pt idx="406">
                  <c:v>476</c:v>
                </c:pt>
                <c:pt idx="407">
                  <c:v>466</c:v>
                </c:pt>
                <c:pt idx="408">
                  <c:v>460</c:v>
                </c:pt>
                <c:pt idx="409">
                  <c:v>463</c:v>
                </c:pt>
                <c:pt idx="410">
                  <c:v>472</c:v>
                </c:pt>
                <c:pt idx="411">
                  <c:v>466</c:v>
                </c:pt>
                <c:pt idx="412">
                  <c:v>463</c:v>
                </c:pt>
                <c:pt idx="413">
                  <c:v>447</c:v>
                </c:pt>
                <c:pt idx="414">
                  <c:v>455</c:v>
                </c:pt>
                <c:pt idx="415">
                  <c:v>444</c:v>
                </c:pt>
                <c:pt idx="416">
                  <c:v>441</c:v>
                </c:pt>
                <c:pt idx="417">
                  <c:v>441</c:v>
                </c:pt>
                <c:pt idx="418">
                  <c:v>433</c:v>
                </c:pt>
                <c:pt idx="419">
                  <c:v>433</c:v>
                </c:pt>
                <c:pt idx="420">
                  <c:v>435</c:v>
                </c:pt>
                <c:pt idx="421">
                  <c:v>435</c:v>
                </c:pt>
                <c:pt idx="422">
                  <c:v>447</c:v>
                </c:pt>
                <c:pt idx="423">
                  <c:v>427</c:v>
                </c:pt>
                <c:pt idx="424">
                  <c:v>444</c:v>
                </c:pt>
                <c:pt idx="425">
                  <c:v>433</c:v>
                </c:pt>
                <c:pt idx="426">
                  <c:v>444</c:v>
                </c:pt>
                <c:pt idx="427">
                  <c:v>435</c:v>
                </c:pt>
                <c:pt idx="428">
                  <c:v>441</c:v>
                </c:pt>
                <c:pt idx="429">
                  <c:v>441</c:v>
                </c:pt>
                <c:pt idx="430">
                  <c:v>433</c:v>
                </c:pt>
                <c:pt idx="431">
                  <c:v>450</c:v>
                </c:pt>
                <c:pt idx="432">
                  <c:v>455</c:v>
                </c:pt>
                <c:pt idx="433">
                  <c:v>460</c:v>
                </c:pt>
                <c:pt idx="434">
                  <c:v>460</c:v>
                </c:pt>
                <c:pt idx="435">
                  <c:v>460</c:v>
                </c:pt>
                <c:pt idx="436">
                  <c:v>463</c:v>
                </c:pt>
                <c:pt idx="437">
                  <c:v>486</c:v>
                </c:pt>
                <c:pt idx="438">
                  <c:v>476</c:v>
                </c:pt>
                <c:pt idx="439">
                  <c:v>486</c:v>
                </c:pt>
                <c:pt idx="440">
                  <c:v>472</c:v>
                </c:pt>
                <c:pt idx="441">
                  <c:v>491</c:v>
                </c:pt>
                <c:pt idx="442">
                  <c:v>491</c:v>
                </c:pt>
                <c:pt idx="443">
                  <c:v>491</c:v>
                </c:pt>
                <c:pt idx="444">
                  <c:v>482</c:v>
                </c:pt>
                <c:pt idx="445">
                  <c:v>486</c:v>
                </c:pt>
                <c:pt idx="446">
                  <c:v>486</c:v>
                </c:pt>
                <c:pt idx="447">
                  <c:v>466</c:v>
                </c:pt>
                <c:pt idx="448">
                  <c:v>482</c:v>
                </c:pt>
                <c:pt idx="449">
                  <c:v>463</c:v>
                </c:pt>
                <c:pt idx="450">
                  <c:v>476</c:v>
                </c:pt>
                <c:pt idx="451">
                  <c:v>472</c:v>
                </c:pt>
                <c:pt idx="452">
                  <c:v>486</c:v>
                </c:pt>
                <c:pt idx="453">
                  <c:v>476</c:v>
                </c:pt>
                <c:pt idx="454">
                  <c:v>491</c:v>
                </c:pt>
                <c:pt idx="455">
                  <c:v>482</c:v>
                </c:pt>
                <c:pt idx="456">
                  <c:v>491</c:v>
                </c:pt>
                <c:pt idx="457">
                  <c:v>508</c:v>
                </c:pt>
                <c:pt idx="458">
                  <c:v>508</c:v>
                </c:pt>
                <c:pt idx="459">
                  <c:v>529</c:v>
                </c:pt>
                <c:pt idx="460">
                  <c:v>508</c:v>
                </c:pt>
                <c:pt idx="461">
                  <c:v>546</c:v>
                </c:pt>
                <c:pt idx="462">
                  <c:v>540</c:v>
                </c:pt>
                <c:pt idx="463">
                  <c:v>564</c:v>
                </c:pt>
                <c:pt idx="464">
                  <c:v>555</c:v>
                </c:pt>
                <c:pt idx="465">
                  <c:v>567</c:v>
                </c:pt>
                <c:pt idx="466">
                  <c:v>572</c:v>
                </c:pt>
                <c:pt idx="467">
                  <c:v>555</c:v>
                </c:pt>
                <c:pt idx="468">
                  <c:v>624</c:v>
                </c:pt>
                <c:pt idx="469">
                  <c:v>589</c:v>
                </c:pt>
                <c:pt idx="470">
                  <c:v>600</c:v>
                </c:pt>
                <c:pt idx="471">
                  <c:v>594</c:v>
                </c:pt>
                <c:pt idx="472">
                  <c:v>600</c:v>
                </c:pt>
                <c:pt idx="473">
                  <c:v>594</c:v>
                </c:pt>
                <c:pt idx="474">
                  <c:v>614</c:v>
                </c:pt>
                <c:pt idx="475">
                  <c:v>607</c:v>
                </c:pt>
                <c:pt idx="476">
                  <c:v>594</c:v>
                </c:pt>
                <c:pt idx="477">
                  <c:v>586</c:v>
                </c:pt>
                <c:pt idx="478">
                  <c:v>600</c:v>
                </c:pt>
                <c:pt idx="479">
                  <c:v>589</c:v>
                </c:pt>
                <c:pt idx="480">
                  <c:v>594</c:v>
                </c:pt>
                <c:pt idx="481">
                  <c:v>589</c:v>
                </c:pt>
                <c:pt idx="482">
                  <c:v>575</c:v>
                </c:pt>
                <c:pt idx="483">
                  <c:v>575</c:v>
                </c:pt>
                <c:pt idx="484">
                  <c:v>555</c:v>
                </c:pt>
                <c:pt idx="485">
                  <c:v>575</c:v>
                </c:pt>
                <c:pt idx="486">
                  <c:v>555</c:v>
                </c:pt>
                <c:pt idx="487">
                  <c:v>572</c:v>
                </c:pt>
                <c:pt idx="488">
                  <c:v>567</c:v>
                </c:pt>
                <c:pt idx="489">
                  <c:v>575</c:v>
                </c:pt>
                <c:pt idx="490">
                  <c:v>564</c:v>
                </c:pt>
                <c:pt idx="491">
                  <c:v>549</c:v>
                </c:pt>
                <c:pt idx="492">
                  <c:v>564</c:v>
                </c:pt>
                <c:pt idx="493">
                  <c:v>564</c:v>
                </c:pt>
                <c:pt idx="494">
                  <c:v>549</c:v>
                </c:pt>
                <c:pt idx="495">
                  <c:v>564</c:v>
                </c:pt>
                <c:pt idx="496">
                  <c:v>549</c:v>
                </c:pt>
                <c:pt idx="497">
                  <c:v>536</c:v>
                </c:pt>
                <c:pt idx="498">
                  <c:v>549</c:v>
                </c:pt>
                <c:pt idx="499">
                  <c:v>536</c:v>
                </c:pt>
                <c:pt idx="500">
                  <c:v>536</c:v>
                </c:pt>
                <c:pt idx="501">
                  <c:v>757</c:v>
                </c:pt>
                <c:pt idx="502">
                  <c:v>517</c:v>
                </c:pt>
                <c:pt idx="503">
                  <c:v>519</c:v>
                </c:pt>
                <c:pt idx="504">
                  <c:v>517</c:v>
                </c:pt>
                <c:pt idx="505">
                  <c:v>482</c:v>
                </c:pt>
                <c:pt idx="506">
                  <c:v>491</c:v>
                </c:pt>
                <c:pt idx="507">
                  <c:v>482</c:v>
                </c:pt>
                <c:pt idx="508">
                  <c:v>482</c:v>
                </c:pt>
                <c:pt idx="509">
                  <c:v>482</c:v>
                </c:pt>
                <c:pt idx="510">
                  <c:v>472</c:v>
                </c:pt>
                <c:pt idx="511">
                  <c:v>472</c:v>
                </c:pt>
                <c:pt idx="512">
                  <c:v>472</c:v>
                </c:pt>
                <c:pt idx="513">
                  <c:v>460</c:v>
                </c:pt>
                <c:pt idx="514">
                  <c:v>460</c:v>
                </c:pt>
                <c:pt idx="515">
                  <c:v>447</c:v>
                </c:pt>
                <c:pt idx="516">
                  <c:v>447</c:v>
                </c:pt>
                <c:pt idx="517">
                  <c:v>435</c:v>
                </c:pt>
                <c:pt idx="518">
                  <c:v>441</c:v>
                </c:pt>
                <c:pt idx="519">
                  <c:v>433</c:v>
                </c:pt>
                <c:pt idx="520">
                  <c:v>435</c:v>
                </c:pt>
                <c:pt idx="521">
                  <c:v>415</c:v>
                </c:pt>
                <c:pt idx="522">
                  <c:v>422</c:v>
                </c:pt>
                <c:pt idx="523">
                  <c:v>424</c:v>
                </c:pt>
                <c:pt idx="524">
                  <c:v>415</c:v>
                </c:pt>
                <c:pt idx="525">
                  <c:v>415</c:v>
                </c:pt>
                <c:pt idx="526">
                  <c:v>403</c:v>
                </c:pt>
                <c:pt idx="527">
                  <c:v>406</c:v>
                </c:pt>
                <c:pt idx="528">
                  <c:v>400</c:v>
                </c:pt>
                <c:pt idx="529">
                  <c:v>418</c:v>
                </c:pt>
                <c:pt idx="530">
                  <c:v>408</c:v>
                </c:pt>
                <c:pt idx="531">
                  <c:v>428</c:v>
                </c:pt>
                <c:pt idx="532">
                  <c:v>405</c:v>
                </c:pt>
                <c:pt idx="533">
                  <c:v>581</c:v>
                </c:pt>
                <c:pt idx="534">
                  <c:v>408</c:v>
                </c:pt>
                <c:pt idx="535">
                  <c:v>413</c:v>
                </c:pt>
                <c:pt idx="536">
                  <c:v>400</c:v>
                </c:pt>
                <c:pt idx="537">
                  <c:v>400</c:v>
                </c:pt>
                <c:pt idx="538">
                  <c:v>408</c:v>
                </c:pt>
                <c:pt idx="539">
                  <c:v>415</c:v>
                </c:pt>
                <c:pt idx="540">
                  <c:v>405</c:v>
                </c:pt>
                <c:pt idx="541">
                  <c:v>426</c:v>
                </c:pt>
                <c:pt idx="542">
                  <c:v>408</c:v>
                </c:pt>
                <c:pt idx="543">
                  <c:v>426</c:v>
                </c:pt>
                <c:pt idx="544">
                  <c:v>418</c:v>
                </c:pt>
                <c:pt idx="545">
                  <c:v>434</c:v>
                </c:pt>
                <c:pt idx="546">
                  <c:v>415</c:v>
                </c:pt>
                <c:pt idx="547">
                  <c:v>423</c:v>
                </c:pt>
                <c:pt idx="548">
                  <c:v>415</c:v>
                </c:pt>
                <c:pt idx="549">
                  <c:v>413</c:v>
                </c:pt>
                <c:pt idx="550">
                  <c:v>415</c:v>
                </c:pt>
                <c:pt idx="551">
                  <c:v>423</c:v>
                </c:pt>
                <c:pt idx="552">
                  <c:v>413</c:v>
                </c:pt>
                <c:pt idx="553">
                  <c:v>482</c:v>
                </c:pt>
                <c:pt idx="554">
                  <c:v>400</c:v>
                </c:pt>
                <c:pt idx="555">
                  <c:v>424</c:v>
                </c:pt>
                <c:pt idx="556">
                  <c:v>410</c:v>
                </c:pt>
                <c:pt idx="557">
                  <c:v>418</c:v>
                </c:pt>
                <c:pt idx="558">
                  <c:v>421</c:v>
                </c:pt>
                <c:pt idx="559">
                  <c:v>421</c:v>
                </c:pt>
                <c:pt idx="560">
                  <c:v>421</c:v>
                </c:pt>
                <c:pt idx="561">
                  <c:v>414</c:v>
                </c:pt>
                <c:pt idx="562">
                  <c:v>424</c:v>
                </c:pt>
                <c:pt idx="563">
                  <c:v>421</c:v>
                </c:pt>
                <c:pt idx="564">
                  <c:v>421</c:v>
                </c:pt>
                <c:pt idx="565">
                  <c:v>428</c:v>
                </c:pt>
                <c:pt idx="566">
                  <c:v>424</c:v>
                </c:pt>
                <c:pt idx="567">
                  <c:v>424</c:v>
                </c:pt>
                <c:pt idx="568">
                  <c:v>444</c:v>
                </c:pt>
                <c:pt idx="569">
                  <c:v>428</c:v>
                </c:pt>
                <c:pt idx="570">
                  <c:v>441</c:v>
                </c:pt>
                <c:pt idx="571">
                  <c:v>418</c:v>
                </c:pt>
                <c:pt idx="572">
                  <c:v>436</c:v>
                </c:pt>
                <c:pt idx="573">
                  <c:v>434</c:v>
                </c:pt>
                <c:pt idx="574">
                  <c:v>428</c:v>
                </c:pt>
                <c:pt idx="575">
                  <c:v>424</c:v>
                </c:pt>
                <c:pt idx="576">
                  <c:v>436</c:v>
                </c:pt>
                <c:pt idx="577">
                  <c:v>424</c:v>
                </c:pt>
                <c:pt idx="578">
                  <c:v>441</c:v>
                </c:pt>
                <c:pt idx="579">
                  <c:v>436</c:v>
                </c:pt>
                <c:pt idx="580">
                  <c:v>428</c:v>
                </c:pt>
                <c:pt idx="581">
                  <c:v>421</c:v>
                </c:pt>
                <c:pt idx="582">
                  <c:v>424</c:v>
                </c:pt>
                <c:pt idx="583">
                  <c:v>424</c:v>
                </c:pt>
                <c:pt idx="584">
                  <c:v>428</c:v>
                </c:pt>
                <c:pt idx="585">
                  <c:v>428</c:v>
                </c:pt>
                <c:pt idx="586">
                  <c:v>434</c:v>
                </c:pt>
                <c:pt idx="587">
                  <c:v>456</c:v>
                </c:pt>
                <c:pt idx="588">
                  <c:v>434</c:v>
                </c:pt>
                <c:pt idx="589">
                  <c:v>436</c:v>
                </c:pt>
                <c:pt idx="590">
                  <c:v>446</c:v>
                </c:pt>
                <c:pt idx="591">
                  <c:v>436</c:v>
                </c:pt>
                <c:pt idx="592">
                  <c:v>446</c:v>
                </c:pt>
                <c:pt idx="593">
                  <c:v>428</c:v>
                </c:pt>
                <c:pt idx="594">
                  <c:v>441</c:v>
                </c:pt>
                <c:pt idx="595">
                  <c:v>434</c:v>
                </c:pt>
                <c:pt idx="596">
                  <c:v>444</c:v>
                </c:pt>
                <c:pt idx="597">
                  <c:v>424</c:v>
                </c:pt>
                <c:pt idx="598">
                  <c:v>424</c:v>
                </c:pt>
                <c:pt idx="599">
                  <c:v>434</c:v>
                </c:pt>
                <c:pt idx="600">
                  <c:v>424</c:v>
                </c:pt>
                <c:pt idx="601">
                  <c:v>424</c:v>
                </c:pt>
                <c:pt idx="602">
                  <c:v>434</c:v>
                </c:pt>
                <c:pt idx="603">
                  <c:v>434</c:v>
                </c:pt>
                <c:pt idx="604">
                  <c:v>424</c:v>
                </c:pt>
                <c:pt idx="605">
                  <c:v>418</c:v>
                </c:pt>
                <c:pt idx="606">
                  <c:v>428</c:v>
                </c:pt>
                <c:pt idx="607">
                  <c:v>434</c:v>
                </c:pt>
                <c:pt idx="608">
                  <c:v>418</c:v>
                </c:pt>
                <c:pt idx="609">
                  <c:v>424</c:v>
                </c:pt>
                <c:pt idx="610">
                  <c:v>418</c:v>
                </c:pt>
                <c:pt idx="611">
                  <c:v>418</c:v>
                </c:pt>
                <c:pt idx="612">
                  <c:v>424</c:v>
                </c:pt>
                <c:pt idx="613">
                  <c:v>424</c:v>
                </c:pt>
                <c:pt idx="614">
                  <c:v>428</c:v>
                </c:pt>
                <c:pt idx="615">
                  <c:v>434</c:v>
                </c:pt>
                <c:pt idx="616">
                  <c:v>428</c:v>
                </c:pt>
                <c:pt idx="617">
                  <c:v>434</c:v>
                </c:pt>
                <c:pt idx="618">
                  <c:v>434</c:v>
                </c:pt>
                <c:pt idx="619">
                  <c:v>428</c:v>
                </c:pt>
                <c:pt idx="620">
                  <c:v>421</c:v>
                </c:pt>
                <c:pt idx="621">
                  <c:v>424</c:v>
                </c:pt>
                <c:pt idx="622">
                  <c:v>414</c:v>
                </c:pt>
                <c:pt idx="623">
                  <c:v>441</c:v>
                </c:pt>
                <c:pt idx="624">
                  <c:v>421</c:v>
                </c:pt>
                <c:pt idx="625">
                  <c:v>436</c:v>
                </c:pt>
                <c:pt idx="626">
                  <c:v>436</c:v>
                </c:pt>
                <c:pt idx="627">
                  <c:v>444</c:v>
                </c:pt>
                <c:pt idx="628">
                  <c:v>436</c:v>
                </c:pt>
                <c:pt idx="629">
                  <c:v>454</c:v>
                </c:pt>
                <c:pt idx="630">
                  <c:v>436</c:v>
                </c:pt>
                <c:pt idx="631">
                  <c:v>444</c:v>
                </c:pt>
                <c:pt idx="632">
                  <c:v>424</c:v>
                </c:pt>
                <c:pt idx="633">
                  <c:v>444</c:v>
                </c:pt>
                <c:pt idx="634">
                  <c:v>434</c:v>
                </c:pt>
                <c:pt idx="635">
                  <c:v>421</c:v>
                </c:pt>
                <c:pt idx="636">
                  <c:v>434</c:v>
                </c:pt>
                <c:pt idx="637">
                  <c:v>421</c:v>
                </c:pt>
                <c:pt idx="638">
                  <c:v>436</c:v>
                </c:pt>
                <c:pt idx="639">
                  <c:v>428</c:v>
                </c:pt>
                <c:pt idx="640">
                  <c:v>436</c:v>
                </c:pt>
                <c:pt idx="641">
                  <c:v>424</c:v>
                </c:pt>
                <c:pt idx="642">
                  <c:v>428</c:v>
                </c:pt>
                <c:pt idx="643">
                  <c:v>434</c:v>
                </c:pt>
                <c:pt idx="644">
                  <c:v>441</c:v>
                </c:pt>
                <c:pt idx="645">
                  <c:v>434</c:v>
                </c:pt>
                <c:pt idx="646">
                  <c:v>436</c:v>
                </c:pt>
                <c:pt idx="647">
                  <c:v>428</c:v>
                </c:pt>
                <c:pt idx="648">
                  <c:v>434</c:v>
                </c:pt>
                <c:pt idx="649">
                  <c:v>414</c:v>
                </c:pt>
                <c:pt idx="650">
                  <c:v>424</c:v>
                </c:pt>
                <c:pt idx="651">
                  <c:v>418</c:v>
                </c:pt>
                <c:pt idx="652">
                  <c:v>410</c:v>
                </c:pt>
                <c:pt idx="653">
                  <c:v>421</c:v>
                </c:pt>
                <c:pt idx="654">
                  <c:v>402</c:v>
                </c:pt>
                <c:pt idx="655">
                  <c:v>418</c:v>
                </c:pt>
                <c:pt idx="656">
                  <c:v>434</c:v>
                </c:pt>
                <c:pt idx="657">
                  <c:v>414</c:v>
                </c:pt>
                <c:pt idx="658">
                  <c:v>418</c:v>
                </c:pt>
                <c:pt idx="659">
                  <c:v>400</c:v>
                </c:pt>
                <c:pt idx="660">
                  <c:v>427</c:v>
                </c:pt>
                <c:pt idx="661">
                  <c:v>421</c:v>
                </c:pt>
                <c:pt idx="662">
                  <c:v>425</c:v>
                </c:pt>
                <c:pt idx="663">
                  <c:v>421</c:v>
                </c:pt>
                <c:pt idx="664">
                  <c:v>421</c:v>
                </c:pt>
                <c:pt idx="665">
                  <c:v>421</c:v>
                </c:pt>
                <c:pt idx="666">
                  <c:v>438</c:v>
                </c:pt>
                <c:pt idx="667">
                  <c:v>451</c:v>
                </c:pt>
                <c:pt idx="668">
                  <c:v>425</c:v>
                </c:pt>
                <c:pt idx="669">
                  <c:v>433</c:v>
                </c:pt>
                <c:pt idx="670">
                  <c:v>433</c:v>
                </c:pt>
                <c:pt idx="671">
                  <c:v>447</c:v>
                </c:pt>
                <c:pt idx="672">
                  <c:v>444</c:v>
                </c:pt>
                <c:pt idx="673">
                  <c:v>476</c:v>
                </c:pt>
                <c:pt idx="674">
                  <c:v>497</c:v>
                </c:pt>
                <c:pt idx="675">
                  <c:v>542</c:v>
                </c:pt>
                <c:pt idx="676">
                  <c:v>548</c:v>
                </c:pt>
                <c:pt idx="677">
                  <c:v>597</c:v>
                </c:pt>
                <c:pt idx="678">
                  <c:v>597</c:v>
                </c:pt>
                <c:pt idx="679">
                  <c:v>615</c:v>
                </c:pt>
                <c:pt idx="680">
                  <c:v>607</c:v>
                </c:pt>
                <c:pt idx="681">
                  <c:v>580</c:v>
                </c:pt>
                <c:pt idx="682">
                  <c:v>591</c:v>
                </c:pt>
                <c:pt idx="683">
                  <c:v>580</c:v>
                </c:pt>
                <c:pt idx="684">
                  <c:v>577</c:v>
                </c:pt>
                <c:pt idx="685">
                  <c:v>548</c:v>
                </c:pt>
                <c:pt idx="686">
                  <c:v>553</c:v>
                </c:pt>
                <c:pt idx="687">
                  <c:v>565</c:v>
                </c:pt>
                <c:pt idx="688">
                  <c:v>553</c:v>
                </c:pt>
                <c:pt idx="689">
                  <c:v>567</c:v>
                </c:pt>
                <c:pt idx="690">
                  <c:v>580</c:v>
                </c:pt>
                <c:pt idx="691">
                  <c:v>567</c:v>
                </c:pt>
                <c:pt idx="692">
                  <c:v>567</c:v>
                </c:pt>
                <c:pt idx="693">
                  <c:v>534</c:v>
                </c:pt>
                <c:pt idx="694">
                  <c:v>565</c:v>
                </c:pt>
                <c:pt idx="695">
                  <c:v>597</c:v>
                </c:pt>
                <c:pt idx="696">
                  <c:v>591</c:v>
                </c:pt>
                <c:pt idx="697">
                  <c:v>591</c:v>
                </c:pt>
                <c:pt idx="698">
                  <c:v>567</c:v>
                </c:pt>
                <c:pt idx="699">
                  <c:v>574</c:v>
                </c:pt>
                <c:pt idx="700">
                  <c:v>819</c:v>
                </c:pt>
                <c:pt idx="701">
                  <c:v>560</c:v>
                </c:pt>
                <c:pt idx="702">
                  <c:v>542</c:v>
                </c:pt>
                <c:pt idx="703">
                  <c:v>515</c:v>
                </c:pt>
                <c:pt idx="704">
                  <c:v>534</c:v>
                </c:pt>
                <c:pt idx="705">
                  <c:v>492</c:v>
                </c:pt>
                <c:pt idx="706">
                  <c:v>502</c:v>
                </c:pt>
                <c:pt idx="707">
                  <c:v>488</c:v>
                </c:pt>
                <c:pt idx="708">
                  <c:v>492</c:v>
                </c:pt>
                <c:pt idx="709">
                  <c:v>425</c:v>
                </c:pt>
                <c:pt idx="710">
                  <c:v>417</c:v>
                </c:pt>
                <c:pt idx="711">
                  <c:v>461</c:v>
                </c:pt>
                <c:pt idx="712">
                  <c:v>502</c:v>
                </c:pt>
                <c:pt idx="713">
                  <c:v>473</c:v>
                </c:pt>
                <c:pt idx="714">
                  <c:v>476</c:v>
                </c:pt>
                <c:pt idx="715">
                  <c:v>656</c:v>
                </c:pt>
                <c:pt idx="716">
                  <c:v>463</c:v>
                </c:pt>
                <c:pt idx="717">
                  <c:v>463</c:v>
                </c:pt>
                <c:pt idx="718">
                  <c:v>476</c:v>
                </c:pt>
                <c:pt idx="719">
                  <c:v>476</c:v>
                </c:pt>
                <c:pt idx="720">
                  <c:v>476</c:v>
                </c:pt>
                <c:pt idx="721">
                  <c:v>485</c:v>
                </c:pt>
                <c:pt idx="722">
                  <c:v>497</c:v>
                </c:pt>
                <c:pt idx="723">
                  <c:v>497</c:v>
                </c:pt>
                <c:pt idx="724">
                  <c:v>506</c:v>
                </c:pt>
                <c:pt idx="725">
                  <c:v>515</c:v>
                </c:pt>
                <c:pt idx="726">
                  <c:v>506</c:v>
                </c:pt>
                <c:pt idx="727">
                  <c:v>502</c:v>
                </c:pt>
                <c:pt idx="728">
                  <c:v>506</c:v>
                </c:pt>
                <c:pt idx="729">
                  <c:v>515</c:v>
                </c:pt>
                <c:pt idx="730">
                  <c:v>497</c:v>
                </c:pt>
                <c:pt idx="731">
                  <c:v>506</c:v>
                </c:pt>
                <c:pt idx="732">
                  <c:v>485</c:v>
                </c:pt>
                <c:pt idx="733">
                  <c:v>506</c:v>
                </c:pt>
                <c:pt idx="734">
                  <c:v>497</c:v>
                </c:pt>
                <c:pt idx="735">
                  <c:v>515</c:v>
                </c:pt>
                <c:pt idx="736">
                  <c:v>502</c:v>
                </c:pt>
                <c:pt idx="737">
                  <c:v>506</c:v>
                </c:pt>
                <c:pt idx="738">
                  <c:v>574</c:v>
                </c:pt>
                <c:pt idx="739">
                  <c:v>591</c:v>
                </c:pt>
                <c:pt idx="740">
                  <c:v>567</c:v>
                </c:pt>
                <c:pt idx="741">
                  <c:v>591</c:v>
                </c:pt>
                <c:pt idx="742">
                  <c:v>577</c:v>
                </c:pt>
                <c:pt idx="743">
                  <c:v>580</c:v>
                </c:pt>
                <c:pt idx="744">
                  <c:v>580</c:v>
                </c:pt>
                <c:pt idx="745">
                  <c:v>615</c:v>
                </c:pt>
                <c:pt idx="746">
                  <c:v>600</c:v>
                </c:pt>
                <c:pt idx="747">
                  <c:v>567</c:v>
                </c:pt>
                <c:pt idx="748">
                  <c:v>565</c:v>
                </c:pt>
                <c:pt idx="749">
                  <c:v>542</c:v>
                </c:pt>
                <c:pt idx="750">
                  <c:v>548</c:v>
                </c:pt>
                <c:pt idx="751">
                  <c:v>565</c:v>
                </c:pt>
                <c:pt idx="752">
                  <c:v>539</c:v>
                </c:pt>
                <c:pt idx="753">
                  <c:v>539</c:v>
                </c:pt>
                <c:pt idx="754">
                  <c:v>530</c:v>
                </c:pt>
                <c:pt idx="755">
                  <c:v>548</c:v>
                </c:pt>
                <c:pt idx="756">
                  <c:v>539</c:v>
                </c:pt>
                <c:pt idx="757">
                  <c:v>530</c:v>
                </c:pt>
                <c:pt idx="758">
                  <c:v>539</c:v>
                </c:pt>
                <c:pt idx="759">
                  <c:v>530</c:v>
                </c:pt>
                <c:pt idx="760">
                  <c:v>530</c:v>
                </c:pt>
                <c:pt idx="761">
                  <c:v>534</c:v>
                </c:pt>
                <c:pt idx="762">
                  <c:v>542</c:v>
                </c:pt>
                <c:pt idx="763">
                  <c:v>523</c:v>
                </c:pt>
                <c:pt idx="764">
                  <c:v>539</c:v>
                </c:pt>
                <c:pt idx="765">
                  <c:v>534</c:v>
                </c:pt>
                <c:pt idx="766">
                  <c:v>539</c:v>
                </c:pt>
                <c:pt idx="767">
                  <c:v>534</c:v>
                </c:pt>
                <c:pt idx="768">
                  <c:v>539</c:v>
                </c:pt>
                <c:pt idx="769">
                  <c:v>530</c:v>
                </c:pt>
                <c:pt idx="770">
                  <c:v>530</c:v>
                </c:pt>
                <c:pt idx="771">
                  <c:v>502</c:v>
                </c:pt>
                <c:pt idx="772">
                  <c:v>534</c:v>
                </c:pt>
                <c:pt idx="773">
                  <c:v>530</c:v>
                </c:pt>
                <c:pt idx="774">
                  <c:v>539</c:v>
                </c:pt>
                <c:pt idx="775">
                  <c:v>542</c:v>
                </c:pt>
                <c:pt idx="776">
                  <c:v>542</c:v>
                </c:pt>
                <c:pt idx="777">
                  <c:v>542</c:v>
                </c:pt>
                <c:pt idx="778">
                  <c:v>539</c:v>
                </c:pt>
                <c:pt idx="779">
                  <c:v>542</c:v>
                </c:pt>
                <c:pt idx="780">
                  <c:v>548</c:v>
                </c:pt>
                <c:pt idx="781">
                  <c:v>553</c:v>
                </c:pt>
                <c:pt idx="782">
                  <c:v>542</c:v>
                </c:pt>
                <c:pt idx="783">
                  <c:v>539</c:v>
                </c:pt>
                <c:pt idx="784">
                  <c:v>553</c:v>
                </c:pt>
                <c:pt idx="785">
                  <c:v>542</c:v>
                </c:pt>
                <c:pt idx="786">
                  <c:v>548</c:v>
                </c:pt>
                <c:pt idx="787">
                  <c:v>560</c:v>
                </c:pt>
                <c:pt idx="788">
                  <c:v>560</c:v>
                </c:pt>
                <c:pt idx="789">
                  <c:v>565</c:v>
                </c:pt>
                <c:pt idx="790">
                  <c:v>567</c:v>
                </c:pt>
                <c:pt idx="791">
                  <c:v>567</c:v>
                </c:pt>
                <c:pt idx="792">
                  <c:v>580</c:v>
                </c:pt>
                <c:pt idx="793">
                  <c:v>560</c:v>
                </c:pt>
                <c:pt idx="794">
                  <c:v>574</c:v>
                </c:pt>
                <c:pt idx="795">
                  <c:v>600</c:v>
                </c:pt>
                <c:pt idx="796">
                  <c:v>565</c:v>
                </c:pt>
                <c:pt idx="797">
                  <c:v>565</c:v>
                </c:pt>
                <c:pt idx="798">
                  <c:v>553</c:v>
                </c:pt>
                <c:pt idx="799">
                  <c:v>565</c:v>
                </c:pt>
                <c:pt idx="800">
                  <c:v>565</c:v>
                </c:pt>
                <c:pt idx="801">
                  <c:v>567</c:v>
                </c:pt>
                <c:pt idx="802">
                  <c:v>574</c:v>
                </c:pt>
                <c:pt idx="803">
                  <c:v>577</c:v>
                </c:pt>
                <c:pt idx="804">
                  <c:v>580</c:v>
                </c:pt>
                <c:pt idx="805">
                  <c:v>577</c:v>
                </c:pt>
                <c:pt idx="806">
                  <c:v>591</c:v>
                </c:pt>
                <c:pt idx="807">
                  <c:v>600</c:v>
                </c:pt>
                <c:pt idx="808">
                  <c:v>586</c:v>
                </c:pt>
                <c:pt idx="809">
                  <c:v>597</c:v>
                </c:pt>
                <c:pt idx="810">
                  <c:v>577</c:v>
                </c:pt>
                <c:pt idx="811">
                  <c:v>580</c:v>
                </c:pt>
                <c:pt idx="812">
                  <c:v>586</c:v>
                </c:pt>
                <c:pt idx="813">
                  <c:v>607</c:v>
                </c:pt>
                <c:pt idx="814">
                  <c:v>600</c:v>
                </c:pt>
                <c:pt idx="815">
                  <c:v>597</c:v>
                </c:pt>
                <c:pt idx="816">
                  <c:v>600</c:v>
                </c:pt>
                <c:pt idx="817">
                  <c:v>600</c:v>
                </c:pt>
                <c:pt idx="818">
                  <c:v>607</c:v>
                </c:pt>
                <c:pt idx="819">
                  <c:v>600</c:v>
                </c:pt>
                <c:pt idx="820">
                  <c:v>597</c:v>
                </c:pt>
                <c:pt idx="821">
                  <c:v>615</c:v>
                </c:pt>
                <c:pt idx="822">
                  <c:v>607</c:v>
                </c:pt>
                <c:pt idx="823">
                  <c:v>615</c:v>
                </c:pt>
                <c:pt idx="824">
                  <c:v>870</c:v>
                </c:pt>
                <c:pt idx="825">
                  <c:v>607</c:v>
                </c:pt>
                <c:pt idx="826">
                  <c:v>620</c:v>
                </c:pt>
                <c:pt idx="827">
                  <c:v>597</c:v>
                </c:pt>
                <c:pt idx="828">
                  <c:v>607</c:v>
                </c:pt>
                <c:pt idx="829">
                  <c:v>640</c:v>
                </c:pt>
                <c:pt idx="830">
                  <c:v>626</c:v>
                </c:pt>
                <c:pt idx="831">
                  <c:v>591</c:v>
                </c:pt>
                <c:pt idx="832">
                  <c:v>591</c:v>
                </c:pt>
                <c:pt idx="833">
                  <c:v>600</c:v>
                </c:pt>
                <c:pt idx="834">
                  <c:v>600</c:v>
                </c:pt>
                <c:pt idx="835">
                  <c:v>580</c:v>
                </c:pt>
                <c:pt idx="836">
                  <c:v>586</c:v>
                </c:pt>
                <c:pt idx="837">
                  <c:v>567</c:v>
                </c:pt>
                <c:pt idx="838">
                  <c:v>560</c:v>
                </c:pt>
                <c:pt idx="839">
                  <c:v>548</c:v>
                </c:pt>
                <c:pt idx="840">
                  <c:v>542</c:v>
                </c:pt>
                <c:pt idx="841">
                  <c:v>542</c:v>
                </c:pt>
                <c:pt idx="842">
                  <c:v>506</c:v>
                </c:pt>
                <c:pt idx="843">
                  <c:v>534</c:v>
                </c:pt>
                <c:pt idx="844">
                  <c:v>515</c:v>
                </c:pt>
                <c:pt idx="845">
                  <c:v>523</c:v>
                </c:pt>
                <c:pt idx="846">
                  <c:v>515</c:v>
                </c:pt>
                <c:pt idx="847">
                  <c:v>518</c:v>
                </c:pt>
                <c:pt idx="848">
                  <c:v>497</c:v>
                </c:pt>
                <c:pt idx="849">
                  <c:v>481</c:v>
                </c:pt>
                <c:pt idx="850">
                  <c:v>492</c:v>
                </c:pt>
                <c:pt idx="851">
                  <c:v>481</c:v>
                </c:pt>
                <c:pt idx="852">
                  <c:v>497</c:v>
                </c:pt>
                <c:pt idx="853">
                  <c:v>481</c:v>
                </c:pt>
                <c:pt idx="854">
                  <c:v>476</c:v>
                </c:pt>
                <c:pt idx="855">
                  <c:v>473</c:v>
                </c:pt>
                <c:pt idx="856">
                  <c:v>476</c:v>
                </c:pt>
                <c:pt idx="857">
                  <c:v>451</c:v>
                </c:pt>
                <c:pt idx="858">
                  <c:v>461</c:v>
                </c:pt>
                <c:pt idx="859">
                  <c:v>442</c:v>
                </c:pt>
                <c:pt idx="860">
                  <c:v>447</c:v>
                </c:pt>
                <c:pt idx="861">
                  <c:v>451</c:v>
                </c:pt>
                <c:pt idx="862">
                  <c:v>444</c:v>
                </c:pt>
                <c:pt idx="863">
                  <c:v>444</c:v>
                </c:pt>
                <c:pt idx="864">
                  <c:v>442</c:v>
                </c:pt>
                <c:pt idx="865">
                  <c:v>444</c:v>
                </c:pt>
                <c:pt idx="866">
                  <c:v>442</c:v>
                </c:pt>
                <c:pt idx="867">
                  <c:v>447</c:v>
                </c:pt>
                <c:pt idx="868">
                  <c:v>427</c:v>
                </c:pt>
                <c:pt idx="869">
                  <c:v>438</c:v>
                </c:pt>
                <c:pt idx="870">
                  <c:v>433</c:v>
                </c:pt>
                <c:pt idx="871">
                  <c:v>433</c:v>
                </c:pt>
                <c:pt idx="872">
                  <c:v>421</c:v>
                </c:pt>
                <c:pt idx="873">
                  <c:v>438</c:v>
                </c:pt>
                <c:pt idx="874">
                  <c:v>433</c:v>
                </c:pt>
                <c:pt idx="875">
                  <c:v>444</c:v>
                </c:pt>
                <c:pt idx="876">
                  <c:v>438</c:v>
                </c:pt>
                <c:pt idx="877">
                  <c:v>433</c:v>
                </c:pt>
                <c:pt idx="878">
                  <c:v>444</c:v>
                </c:pt>
                <c:pt idx="879">
                  <c:v>442</c:v>
                </c:pt>
                <c:pt idx="880">
                  <c:v>466</c:v>
                </c:pt>
                <c:pt idx="881">
                  <c:v>447</c:v>
                </c:pt>
                <c:pt idx="882">
                  <c:v>463</c:v>
                </c:pt>
                <c:pt idx="883">
                  <c:v>454</c:v>
                </c:pt>
                <c:pt idx="884">
                  <c:v>454</c:v>
                </c:pt>
                <c:pt idx="885">
                  <c:v>451</c:v>
                </c:pt>
                <c:pt idx="886">
                  <c:v>438</c:v>
                </c:pt>
                <c:pt idx="887">
                  <c:v>454</c:v>
                </c:pt>
                <c:pt idx="888">
                  <c:v>444</c:v>
                </c:pt>
                <c:pt idx="889">
                  <c:v>463</c:v>
                </c:pt>
                <c:pt idx="890">
                  <c:v>454</c:v>
                </c:pt>
                <c:pt idx="891">
                  <c:v>451</c:v>
                </c:pt>
                <c:pt idx="892">
                  <c:v>461</c:v>
                </c:pt>
                <c:pt idx="893">
                  <c:v>451</c:v>
                </c:pt>
                <c:pt idx="894">
                  <c:v>463</c:v>
                </c:pt>
                <c:pt idx="895">
                  <c:v>461</c:v>
                </c:pt>
                <c:pt idx="896">
                  <c:v>463</c:v>
                </c:pt>
                <c:pt idx="897">
                  <c:v>485</c:v>
                </c:pt>
                <c:pt idx="898">
                  <c:v>473</c:v>
                </c:pt>
                <c:pt idx="899">
                  <c:v>488</c:v>
                </c:pt>
                <c:pt idx="900">
                  <c:v>502</c:v>
                </c:pt>
                <c:pt idx="901">
                  <c:v>515</c:v>
                </c:pt>
                <c:pt idx="902">
                  <c:v>515</c:v>
                </c:pt>
                <c:pt idx="903">
                  <c:v>488</c:v>
                </c:pt>
                <c:pt idx="904">
                  <c:v>502</c:v>
                </c:pt>
                <c:pt idx="905">
                  <c:v>492</c:v>
                </c:pt>
                <c:pt idx="906">
                  <c:v>488</c:v>
                </c:pt>
                <c:pt idx="907">
                  <c:v>492</c:v>
                </c:pt>
                <c:pt idx="908">
                  <c:v>481</c:v>
                </c:pt>
                <c:pt idx="909">
                  <c:v>492</c:v>
                </c:pt>
                <c:pt idx="910">
                  <c:v>485</c:v>
                </c:pt>
                <c:pt idx="911">
                  <c:v>466</c:v>
                </c:pt>
                <c:pt idx="912">
                  <c:v>476</c:v>
                </c:pt>
                <c:pt idx="913">
                  <c:v>481</c:v>
                </c:pt>
                <c:pt idx="914">
                  <c:v>497</c:v>
                </c:pt>
                <c:pt idx="915">
                  <c:v>506</c:v>
                </c:pt>
                <c:pt idx="916">
                  <c:v>485</c:v>
                </c:pt>
                <c:pt idx="917">
                  <c:v>506</c:v>
                </c:pt>
                <c:pt idx="918">
                  <c:v>488</c:v>
                </c:pt>
                <c:pt idx="919">
                  <c:v>515</c:v>
                </c:pt>
                <c:pt idx="920">
                  <c:v>506</c:v>
                </c:pt>
                <c:pt idx="921">
                  <c:v>523</c:v>
                </c:pt>
                <c:pt idx="922">
                  <c:v>518</c:v>
                </c:pt>
                <c:pt idx="923">
                  <c:v>502</c:v>
                </c:pt>
                <c:pt idx="924">
                  <c:v>523</c:v>
                </c:pt>
                <c:pt idx="925">
                  <c:v>502</c:v>
                </c:pt>
                <c:pt idx="926">
                  <c:v>518</c:v>
                </c:pt>
                <c:pt idx="927">
                  <c:v>523</c:v>
                </c:pt>
                <c:pt idx="928">
                  <c:v>530</c:v>
                </c:pt>
                <c:pt idx="929">
                  <c:v>530</c:v>
                </c:pt>
                <c:pt idx="930">
                  <c:v>534</c:v>
                </c:pt>
                <c:pt idx="931">
                  <c:v>542</c:v>
                </c:pt>
                <c:pt idx="932">
                  <c:v>567</c:v>
                </c:pt>
                <c:pt idx="933">
                  <c:v>542</c:v>
                </c:pt>
                <c:pt idx="934">
                  <c:v>539</c:v>
                </c:pt>
                <c:pt idx="935">
                  <c:v>539</c:v>
                </c:pt>
                <c:pt idx="936">
                  <c:v>530</c:v>
                </c:pt>
                <c:pt idx="937">
                  <c:v>523</c:v>
                </c:pt>
                <c:pt idx="938">
                  <c:v>515</c:v>
                </c:pt>
                <c:pt idx="939">
                  <c:v>502</c:v>
                </c:pt>
                <c:pt idx="940">
                  <c:v>497</c:v>
                </c:pt>
                <c:pt idx="941">
                  <c:v>506</c:v>
                </c:pt>
                <c:pt idx="942">
                  <c:v>485</c:v>
                </c:pt>
                <c:pt idx="943">
                  <c:v>492</c:v>
                </c:pt>
                <c:pt idx="944">
                  <c:v>485</c:v>
                </c:pt>
                <c:pt idx="945">
                  <c:v>466</c:v>
                </c:pt>
                <c:pt idx="946">
                  <c:v>454</c:v>
                </c:pt>
                <c:pt idx="947">
                  <c:v>442</c:v>
                </c:pt>
                <c:pt idx="948">
                  <c:v>451</c:v>
                </c:pt>
                <c:pt idx="949">
                  <c:v>442</c:v>
                </c:pt>
                <c:pt idx="950">
                  <c:v>442</c:v>
                </c:pt>
                <c:pt idx="951">
                  <c:v>433</c:v>
                </c:pt>
                <c:pt idx="952">
                  <c:v>427</c:v>
                </c:pt>
                <c:pt idx="953">
                  <c:v>421</c:v>
                </c:pt>
                <c:pt idx="954">
                  <c:v>425</c:v>
                </c:pt>
                <c:pt idx="955">
                  <c:v>413</c:v>
                </c:pt>
                <c:pt idx="956">
                  <c:v>417</c:v>
                </c:pt>
                <c:pt idx="957">
                  <c:v>417</c:v>
                </c:pt>
                <c:pt idx="958">
                  <c:v>413</c:v>
                </c:pt>
                <c:pt idx="959">
                  <c:v>413</c:v>
                </c:pt>
                <c:pt idx="960">
                  <c:v>409</c:v>
                </c:pt>
                <c:pt idx="961">
                  <c:v>427</c:v>
                </c:pt>
                <c:pt idx="962">
                  <c:v>417</c:v>
                </c:pt>
                <c:pt idx="963">
                  <c:v>427</c:v>
                </c:pt>
                <c:pt idx="964">
                  <c:v>413</c:v>
                </c:pt>
                <c:pt idx="965">
                  <c:v>438</c:v>
                </c:pt>
                <c:pt idx="966">
                  <c:v>433</c:v>
                </c:pt>
                <c:pt idx="967">
                  <c:v>425</c:v>
                </c:pt>
                <c:pt idx="968">
                  <c:v>433</c:v>
                </c:pt>
                <c:pt idx="969">
                  <c:v>413</c:v>
                </c:pt>
                <c:pt idx="970">
                  <c:v>425</c:v>
                </c:pt>
                <c:pt idx="971">
                  <c:v>427</c:v>
                </c:pt>
                <c:pt idx="972">
                  <c:v>438</c:v>
                </c:pt>
                <c:pt idx="973">
                  <c:v>427</c:v>
                </c:pt>
                <c:pt idx="974">
                  <c:v>427</c:v>
                </c:pt>
                <c:pt idx="975">
                  <c:v>433</c:v>
                </c:pt>
                <c:pt idx="976">
                  <c:v>438</c:v>
                </c:pt>
                <c:pt idx="977">
                  <c:v>433</c:v>
                </c:pt>
                <c:pt idx="978">
                  <c:v>461</c:v>
                </c:pt>
                <c:pt idx="979">
                  <c:v>444</c:v>
                </c:pt>
                <c:pt idx="980">
                  <c:v>444</c:v>
                </c:pt>
                <c:pt idx="981">
                  <c:v>451</c:v>
                </c:pt>
                <c:pt idx="982">
                  <c:v>454</c:v>
                </c:pt>
                <c:pt idx="983">
                  <c:v>461</c:v>
                </c:pt>
                <c:pt idx="984">
                  <c:v>454</c:v>
                </c:pt>
                <c:pt idx="985">
                  <c:v>463</c:v>
                </c:pt>
                <c:pt idx="986">
                  <c:v>451</c:v>
                </c:pt>
                <c:pt idx="987">
                  <c:v>454</c:v>
                </c:pt>
                <c:pt idx="988">
                  <c:v>447</c:v>
                </c:pt>
                <c:pt idx="989">
                  <c:v>454</c:v>
                </c:pt>
                <c:pt idx="990">
                  <c:v>447</c:v>
                </c:pt>
                <c:pt idx="991">
                  <c:v>433</c:v>
                </c:pt>
                <c:pt idx="992">
                  <c:v>461</c:v>
                </c:pt>
                <c:pt idx="993">
                  <c:v>444</c:v>
                </c:pt>
                <c:pt idx="994">
                  <c:v>451</c:v>
                </c:pt>
                <c:pt idx="995">
                  <c:v>447</c:v>
                </c:pt>
                <c:pt idx="996">
                  <c:v>463</c:v>
                </c:pt>
                <c:pt idx="997">
                  <c:v>451</c:v>
                </c:pt>
                <c:pt idx="998">
                  <c:v>451</c:v>
                </c:pt>
                <c:pt idx="999">
                  <c:v>442</c:v>
                </c:pt>
                <c:pt idx="1000">
                  <c:v>421</c:v>
                </c:pt>
                <c:pt idx="1001">
                  <c:v>421</c:v>
                </c:pt>
                <c:pt idx="1002">
                  <c:v>417</c:v>
                </c:pt>
                <c:pt idx="1003">
                  <c:v>409</c:v>
                </c:pt>
                <c:pt idx="1004">
                  <c:v>403</c:v>
                </c:pt>
                <c:pt idx="1005">
                  <c:v>413</c:v>
                </c:pt>
                <c:pt idx="1006">
                  <c:v>409</c:v>
                </c:pt>
                <c:pt idx="1007">
                  <c:v>409</c:v>
                </c:pt>
                <c:pt idx="1008">
                  <c:v>407</c:v>
                </c:pt>
                <c:pt idx="1009">
                  <c:v>421</c:v>
                </c:pt>
                <c:pt idx="1010">
                  <c:v>413</c:v>
                </c:pt>
                <c:pt idx="1011">
                  <c:v>413</c:v>
                </c:pt>
                <c:pt idx="1012">
                  <c:v>417</c:v>
                </c:pt>
                <c:pt idx="1013">
                  <c:v>421</c:v>
                </c:pt>
                <c:pt idx="1014">
                  <c:v>413</c:v>
                </c:pt>
                <c:pt idx="1015">
                  <c:v>409</c:v>
                </c:pt>
                <c:pt idx="1016">
                  <c:v>407</c:v>
                </c:pt>
                <c:pt idx="1017">
                  <c:v>403</c:v>
                </c:pt>
                <c:pt idx="1018">
                  <c:v>400</c:v>
                </c:pt>
                <c:pt idx="1019">
                  <c:v>408</c:v>
                </c:pt>
                <c:pt idx="1020">
                  <c:v>408</c:v>
                </c:pt>
                <c:pt idx="1021">
                  <c:v>400</c:v>
                </c:pt>
                <c:pt idx="1022">
                  <c:v>407</c:v>
                </c:pt>
                <c:pt idx="1023">
                  <c:v>400</c:v>
                </c:pt>
                <c:pt idx="1024">
                  <c:v>420</c:v>
                </c:pt>
                <c:pt idx="1025">
                  <c:v>402</c:v>
                </c:pt>
                <c:pt idx="1026">
                  <c:v>411</c:v>
                </c:pt>
                <c:pt idx="1027">
                  <c:v>409</c:v>
                </c:pt>
                <c:pt idx="1028">
                  <c:v>409</c:v>
                </c:pt>
                <c:pt idx="1029">
                  <c:v>411</c:v>
                </c:pt>
                <c:pt idx="1030">
                  <c:v>406</c:v>
                </c:pt>
                <c:pt idx="1031">
                  <c:v>411</c:v>
                </c:pt>
                <c:pt idx="1032">
                  <c:v>409</c:v>
                </c:pt>
                <c:pt idx="1033">
                  <c:v>420</c:v>
                </c:pt>
                <c:pt idx="1034">
                  <c:v>411</c:v>
                </c:pt>
                <c:pt idx="1035">
                  <c:v>425</c:v>
                </c:pt>
                <c:pt idx="1036">
                  <c:v>425</c:v>
                </c:pt>
                <c:pt idx="1037">
                  <c:v>423</c:v>
                </c:pt>
                <c:pt idx="1038">
                  <c:v>423</c:v>
                </c:pt>
                <c:pt idx="1039">
                  <c:v>420</c:v>
                </c:pt>
                <c:pt idx="1040">
                  <c:v>425</c:v>
                </c:pt>
                <c:pt idx="1041">
                  <c:v>416</c:v>
                </c:pt>
                <c:pt idx="1042">
                  <c:v>435</c:v>
                </c:pt>
                <c:pt idx="1043">
                  <c:v>423</c:v>
                </c:pt>
                <c:pt idx="1044">
                  <c:v>435</c:v>
                </c:pt>
                <c:pt idx="1045">
                  <c:v>416</c:v>
                </c:pt>
                <c:pt idx="1046">
                  <c:v>425</c:v>
                </c:pt>
                <c:pt idx="1047">
                  <c:v>439</c:v>
                </c:pt>
                <c:pt idx="1048">
                  <c:v>411</c:v>
                </c:pt>
                <c:pt idx="1049">
                  <c:v>428</c:v>
                </c:pt>
                <c:pt idx="1050">
                  <c:v>409</c:v>
                </c:pt>
                <c:pt idx="1051">
                  <c:v>420</c:v>
                </c:pt>
                <c:pt idx="1052">
                  <c:v>406</c:v>
                </c:pt>
                <c:pt idx="1053">
                  <c:v>425</c:v>
                </c:pt>
                <c:pt idx="1054">
                  <c:v>425</c:v>
                </c:pt>
                <c:pt idx="1055">
                  <c:v>423</c:v>
                </c:pt>
                <c:pt idx="1056">
                  <c:v>428</c:v>
                </c:pt>
                <c:pt idx="1057">
                  <c:v>423</c:v>
                </c:pt>
                <c:pt idx="1058">
                  <c:v>423</c:v>
                </c:pt>
                <c:pt idx="1059">
                  <c:v>423</c:v>
                </c:pt>
                <c:pt idx="1060">
                  <c:v>420</c:v>
                </c:pt>
                <c:pt idx="1061">
                  <c:v>406</c:v>
                </c:pt>
                <c:pt idx="1062">
                  <c:v>402</c:v>
                </c:pt>
                <c:pt idx="1063">
                  <c:v>409</c:v>
                </c:pt>
                <c:pt idx="1064">
                  <c:v>420</c:v>
                </c:pt>
                <c:pt idx="1065">
                  <c:v>425</c:v>
                </c:pt>
                <c:pt idx="1066">
                  <c:v>425</c:v>
                </c:pt>
                <c:pt idx="1067">
                  <c:v>428</c:v>
                </c:pt>
                <c:pt idx="1068">
                  <c:v>435</c:v>
                </c:pt>
                <c:pt idx="1069">
                  <c:v>444</c:v>
                </c:pt>
                <c:pt idx="1070">
                  <c:v>446</c:v>
                </c:pt>
                <c:pt idx="1071">
                  <c:v>450</c:v>
                </c:pt>
                <c:pt idx="1072">
                  <c:v>444</c:v>
                </c:pt>
                <c:pt idx="1073">
                  <c:v>459</c:v>
                </c:pt>
                <c:pt idx="1074">
                  <c:v>446</c:v>
                </c:pt>
                <c:pt idx="1075">
                  <c:v>450</c:v>
                </c:pt>
                <c:pt idx="1076">
                  <c:v>450</c:v>
                </c:pt>
                <c:pt idx="1077">
                  <c:v>450</c:v>
                </c:pt>
                <c:pt idx="1078">
                  <c:v>450</c:v>
                </c:pt>
                <c:pt idx="1079">
                  <c:v>439</c:v>
                </c:pt>
                <c:pt idx="1080">
                  <c:v>435</c:v>
                </c:pt>
                <c:pt idx="1081">
                  <c:v>435</c:v>
                </c:pt>
                <c:pt idx="1082">
                  <c:v>425</c:v>
                </c:pt>
                <c:pt idx="1083">
                  <c:v>420</c:v>
                </c:pt>
                <c:pt idx="1084">
                  <c:v>400</c:v>
                </c:pt>
                <c:pt idx="1085">
                  <c:v>406</c:v>
                </c:pt>
                <c:pt idx="1086">
                  <c:v>409</c:v>
                </c:pt>
                <c:pt idx="1087">
                  <c:v>411</c:v>
                </c:pt>
                <c:pt idx="1088">
                  <c:v>406</c:v>
                </c:pt>
                <c:pt idx="1089">
                  <c:v>400</c:v>
                </c:pt>
                <c:pt idx="1090">
                  <c:v>417</c:v>
                </c:pt>
                <c:pt idx="1091">
                  <c:v>403</c:v>
                </c:pt>
                <c:pt idx="1092">
                  <c:v>411</c:v>
                </c:pt>
                <c:pt idx="1093">
                  <c:v>433</c:v>
                </c:pt>
                <c:pt idx="1094">
                  <c:v>417</c:v>
                </c:pt>
                <c:pt idx="1095">
                  <c:v>423</c:v>
                </c:pt>
                <c:pt idx="1096">
                  <c:v>423</c:v>
                </c:pt>
                <c:pt idx="1097">
                  <c:v>433</c:v>
                </c:pt>
                <c:pt idx="1098">
                  <c:v>427</c:v>
                </c:pt>
                <c:pt idx="1099">
                  <c:v>436</c:v>
                </c:pt>
                <c:pt idx="1100">
                  <c:v>439</c:v>
                </c:pt>
                <c:pt idx="1101">
                  <c:v>436</c:v>
                </c:pt>
                <c:pt idx="1102">
                  <c:v>436</c:v>
                </c:pt>
                <c:pt idx="1103">
                  <c:v>439</c:v>
                </c:pt>
                <c:pt idx="1104">
                  <c:v>436</c:v>
                </c:pt>
                <c:pt idx="1105">
                  <c:v>443</c:v>
                </c:pt>
                <c:pt idx="1106">
                  <c:v>443</c:v>
                </c:pt>
                <c:pt idx="1107">
                  <c:v>443</c:v>
                </c:pt>
                <c:pt idx="1108">
                  <c:v>459</c:v>
                </c:pt>
                <c:pt idx="1109">
                  <c:v>451</c:v>
                </c:pt>
                <c:pt idx="1110">
                  <c:v>466</c:v>
                </c:pt>
                <c:pt idx="1111">
                  <c:v>473</c:v>
                </c:pt>
                <c:pt idx="1112">
                  <c:v>462</c:v>
                </c:pt>
                <c:pt idx="1113">
                  <c:v>459</c:v>
                </c:pt>
                <c:pt idx="1114">
                  <c:v>462</c:v>
                </c:pt>
                <c:pt idx="1115">
                  <c:v>473</c:v>
                </c:pt>
                <c:pt idx="1116">
                  <c:v>495</c:v>
                </c:pt>
                <c:pt idx="1117">
                  <c:v>486</c:v>
                </c:pt>
                <c:pt idx="1118">
                  <c:v>459</c:v>
                </c:pt>
                <c:pt idx="1119">
                  <c:v>480</c:v>
                </c:pt>
                <c:pt idx="1120">
                  <c:v>476</c:v>
                </c:pt>
                <c:pt idx="1121">
                  <c:v>480</c:v>
                </c:pt>
                <c:pt idx="1122">
                  <c:v>473</c:v>
                </c:pt>
                <c:pt idx="1123">
                  <c:v>466</c:v>
                </c:pt>
                <c:pt idx="1124">
                  <c:v>473</c:v>
                </c:pt>
                <c:pt idx="1125">
                  <c:v>476</c:v>
                </c:pt>
                <c:pt idx="1126">
                  <c:v>466</c:v>
                </c:pt>
                <c:pt idx="1127">
                  <c:v>473</c:v>
                </c:pt>
                <c:pt idx="1128">
                  <c:v>456</c:v>
                </c:pt>
                <c:pt idx="1129">
                  <c:v>447</c:v>
                </c:pt>
                <c:pt idx="1130">
                  <c:v>436</c:v>
                </c:pt>
                <c:pt idx="1131">
                  <c:v>443</c:v>
                </c:pt>
                <c:pt idx="1132">
                  <c:v>447</c:v>
                </c:pt>
                <c:pt idx="1133">
                  <c:v>439</c:v>
                </c:pt>
                <c:pt idx="1134">
                  <c:v>439</c:v>
                </c:pt>
                <c:pt idx="1135">
                  <c:v>414</c:v>
                </c:pt>
                <c:pt idx="1136">
                  <c:v>423</c:v>
                </c:pt>
                <c:pt idx="1137">
                  <c:v>414</c:v>
                </c:pt>
                <c:pt idx="1138">
                  <c:v>417</c:v>
                </c:pt>
                <c:pt idx="1139">
                  <c:v>423</c:v>
                </c:pt>
                <c:pt idx="1140">
                  <c:v>403</c:v>
                </c:pt>
                <c:pt idx="1141">
                  <c:v>414</c:v>
                </c:pt>
                <c:pt idx="1142">
                  <c:v>411</c:v>
                </c:pt>
                <c:pt idx="1143">
                  <c:v>414</c:v>
                </c:pt>
                <c:pt idx="1144">
                  <c:v>408</c:v>
                </c:pt>
                <c:pt idx="1145">
                  <c:v>411</c:v>
                </c:pt>
                <c:pt idx="1146">
                  <c:v>417</c:v>
                </c:pt>
                <c:pt idx="1147">
                  <c:v>483</c:v>
                </c:pt>
                <c:pt idx="1148">
                  <c:v>473</c:v>
                </c:pt>
                <c:pt idx="1149">
                  <c:v>462</c:v>
                </c:pt>
                <c:pt idx="1150">
                  <c:v>451</c:v>
                </c:pt>
                <c:pt idx="1151">
                  <c:v>436</c:v>
                </c:pt>
                <c:pt idx="1152">
                  <c:v>443</c:v>
                </c:pt>
                <c:pt idx="1153">
                  <c:v>439</c:v>
                </c:pt>
                <c:pt idx="1154">
                  <c:v>447</c:v>
                </c:pt>
                <c:pt idx="1155">
                  <c:v>400</c:v>
                </c:pt>
                <c:pt idx="1156">
                  <c:v>400</c:v>
                </c:pt>
                <c:pt idx="1157">
                  <c:v>400</c:v>
                </c:pt>
                <c:pt idx="1158">
                  <c:v>402</c:v>
                </c:pt>
                <c:pt idx="1159">
                  <c:v>400</c:v>
                </c:pt>
                <c:pt idx="1160">
                  <c:v>418</c:v>
                </c:pt>
                <c:pt idx="1161">
                  <c:v>400</c:v>
                </c:pt>
                <c:pt idx="1162">
                  <c:v>414</c:v>
                </c:pt>
                <c:pt idx="1163">
                  <c:v>408</c:v>
                </c:pt>
                <c:pt idx="1164">
                  <c:v>422</c:v>
                </c:pt>
                <c:pt idx="1165">
                  <c:v>414</c:v>
                </c:pt>
                <c:pt idx="1166">
                  <c:v>414</c:v>
                </c:pt>
                <c:pt idx="1167">
                  <c:v>438</c:v>
                </c:pt>
                <c:pt idx="1168">
                  <c:v>427</c:v>
                </c:pt>
                <c:pt idx="1169">
                  <c:v>427</c:v>
                </c:pt>
                <c:pt idx="1170">
                  <c:v>438</c:v>
                </c:pt>
                <c:pt idx="1171">
                  <c:v>444</c:v>
                </c:pt>
                <c:pt idx="1172">
                  <c:v>444</c:v>
                </c:pt>
                <c:pt idx="1173">
                  <c:v>447</c:v>
                </c:pt>
                <c:pt idx="1174">
                  <c:v>447</c:v>
                </c:pt>
                <c:pt idx="1175">
                  <c:v>447</c:v>
                </c:pt>
                <c:pt idx="1176">
                  <c:v>454</c:v>
                </c:pt>
                <c:pt idx="1177">
                  <c:v>480</c:v>
                </c:pt>
                <c:pt idx="1178">
                  <c:v>462</c:v>
                </c:pt>
                <c:pt idx="1179">
                  <c:v>470</c:v>
                </c:pt>
                <c:pt idx="1180">
                  <c:v>465</c:v>
                </c:pt>
                <c:pt idx="1181">
                  <c:v>470</c:v>
                </c:pt>
                <c:pt idx="1182">
                  <c:v>470</c:v>
                </c:pt>
                <c:pt idx="1183">
                  <c:v>475</c:v>
                </c:pt>
                <c:pt idx="1184">
                  <c:v>480</c:v>
                </c:pt>
                <c:pt idx="1185">
                  <c:v>483</c:v>
                </c:pt>
                <c:pt idx="1186">
                  <c:v>491</c:v>
                </c:pt>
                <c:pt idx="1187">
                  <c:v>497</c:v>
                </c:pt>
                <c:pt idx="1188">
                  <c:v>515</c:v>
                </c:pt>
                <c:pt idx="1189">
                  <c:v>529</c:v>
                </c:pt>
                <c:pt idx="1190">
                  <c:v>539</c:v>
                </c:pt>
                <c:pt idx="1191">
                  <c:v>546</c:v>
                </c:pt>
                <c:pt idx="1192">
                  <c:v>542</c:v>
                </c:pt>
                <c:pt idx="1193">
                  <c:v>518</c:v>
                </c:pt>
                <c:pt idx="1194">
                  <c:v>506</c:v>
                </c:pt>
                <c:pt idx="1195">
                  <c:v>495</c:v>
                </c:pt>
                <c:pt idx="1196">
                  <c:v>495</c:v>
                </c:pt>
                <c:pt idx="1197">
                  <c:v>497</c:v>
                </c:pt>
                <c:pt idx="1198">
                  <c:v>491</c:v>
                </c:pt>
                <c:pt idx="1199">
                  <c:v>480</c:v>
                </c:pt>
                <c:pt idx="1200">
                  <c:v>465</c:v>
                </c:pt>
                <c:pt idx="1201">
                  <c:v>483</c:v>
                </c:pt>
                <c:pt idx="1202">
                  <c:v>486</c:v>
                </c:pt>
                <c:pt idx="1203">
                  <c:v>470</c:v>
                </c:pt>
                <c:pt idx="1204">
                  <c:v>486</c:v>
                </c:pt>
                <c:pt idx="1205">
                  <c:v>465</c:v>
                </c:pt>
                <c:pt idx="1206">
                  <c:v>470</c:v>
                </c:pt>
                <c:pt idx="1207">
                  <c:v>465</c:v>
                </c:pt>
                <c:pt idx="1208">
                  <c:v>465</c:v>
                </c:pt>
                <c:pt idx="1209">
                  <c:v>465</c:v>
                </c:pt>
                <c:pt idx="1210">
                  <c:v>454</c:v>
                </c:pt>
                <c:pt idx="1211">
                  <c:v>470</c:v>
                </c:pt>
                <c:pt idx="1212">
                  <c:v>454</c:v>
                </c:pt>
                <c:pt idx="1213">
                  <c:v>483</c:v>
                </c:pt>
                <c:pt idx="1214">
                  <c:v>454</c:v>
                </c:pt>
                <c:pt idx="1215">
                  <c:v>459</c:v>
                </c:pt>
                <c:pt idx="1216">
                  <c:v>444</c:v>
                </c:pt>
                <c:pt idx="1217">
                  <c:v>438</c:v>
                </c:pt>
                <c:pt idx="1218">
                  <c:v>447</c:v>
                </c:pt>
                <c:pt idx="1219">
                  <c:v>459</c:v>
                </c:pt>
                <c:pt idx="1220">
                  <c:v>444</c:v>
                </c:pt>
                <c:pt idx="1221">
                  <c:v>447</c:v>
                </c:pt>
                <c:pt idx="1222">
                  <c:v>427</c:v>
                </c:pt>
                <c:pt idx="1223">
                  <c:v>444</c:v>
                </c:pt>
                <c:pt idx="1224">
                  <c:v>447</c:v>
                </c:pt>
                <c:pt idx="1225">
                  <c:v>447</c:v>
                </c:pt>
                <c:pt idx="1226">
                  <c:v>444</c:v>
                </c:pt>
                <c:pt idx="1227">
                  <c:v>425</c:v>
                </c:pt>
                <c:pt idx="1228">
                  <c:v>459</c:v>
                </c:pt>
                <c:pt idx="1229">
                  <c:v>447</c:v>
                </c:pt>
                <c:pt idx="1230">
                  <c:v>451</c:v>
                </c:pt>
                <c:pt idx="1231">
                  <c:v>459</c:v>
                </c:pt>
                <c:pt idx="1232">
                  <c:v>451</c:v>
                </c:pt>
                <c:pt idx="1233">
                  <c:v>444</c:v>
                </c:pt>
                <c:pt idx="1234">
                  <c:v>459</c:v>
                </c:pt>
                <c:pt idx="1235">
                  <c:v>451</c:v>
                </c:pt>
                <c:pt idx="1236">
                  <c:v>465</c:v>
                </c:pt>
                <c:pt idx="1237">
                  <c:v>454</c:v>
                </c:pt>
                <c:pt idx="1238">
                  <c:v>462</c:v>
                </c:pt>
                <c:pt idx="1239">
                  <c:v>454</c:v>
                </c:pt>
                <c:pt idx="1240">
                  <c:v>447</c:v>
                </c:pt>
                <c:pt idx="1241">
                  <c:v>459</c:v>
                </c:pt>
                <c:pt idx="1242">
                  <c:v>451</c:v>
                </c:pt>
                <c:pt idx="1243">
                  <c:v>451</c:v>
                </c:pt>
                <c:pt idx="1244">
                  <c:v>438</c:v>
                </c:pt>
                <c:pt idx="1245">
                  <c:v>451</c:v>
                </c:pt>
                <c:pt idx="1246">
                  <c:v>451</c:v>
                </c:pt>
                <c:pt idx="1247">
                  <c:v>451</c:v>
                </c:pt>
                <c:pt idx="1248">
                  <c:v>459</c:v>
                </c:pt>
                <c:pt idx="1249">
                  <c:v>451</c:v>
                </c:pt>
                <c:pt idx="1250">
                  <c:v>454</c:v>
                </c:pt>
                <c:pt idx="1251">
                  <c:v>459</c:v>
                </c:pt>
                <c:pt idx="1252">
                  <c:v>459</c:v>
                </c:pt>
                <c:pt idx="1253">
                  <c:v>459</c:v>
                </c:pt>
                <c:pt idx="1254">
                  <c:v>447</c:v>
                </c:pt>
                <c:pt idx="1255">
                  <c:v>459</c:v>
                </c:pt>
                <c:pt idx="1256">
                  <c:v>454</c:v>
                </c:pt>
                <c:pt idx="1257">
                  <c:v>447</c:v>
                </c:pt>
                <c:pt idx="1258">
                  <c:v>444</c:v>
                </c:pt>
                <c:pt idx="1259">
                  <c:v>459</c:v>
                </c:pt>
                <c:pt idx="1260">
                  <c:v>444</c:v>
                </c:pt>
                <c:pt idx="1261">
                  <c:v>451</c:v>
                </c:pt>
                <c:pt idx="1262">
                  <c:v>447</c:v>
                </c:pt>
                <c:pt idx="1263">
                  <c:v>451</c:v>
                </c:pt>
                <c:pt idx="1264">
                  <c:v>444</c:v>
                </c:pt>
                <c:pt idx="1265">
                  <c:v>459</c:v>
                </c:pt>
                <c:pt idx="1266">
                  <c:v>454</c:v>
                </c:pt>
                <c:pt idx="1267">
                  <c:v>465</c:v>
                </c:pt>
                <c:pt idx="1268">
                  <c:v>465</c:v>
                </c:pt>
                <c:pt idx="1269">
                  <c:v>486</c:v>
                </c:pt>
                <c:pt idx="1270">
                  <c:v>502</c:v>
                </c:pt>
                <c:pt idx="1271">
                  <c:v>470</c:v>
                </c:pt>
                <c:pt idx="1272">
                  <c:v>497</c:v>
                </c:pt>
                <c:pt idx="1273">
                  <c:v>495</c:v>
                </c:pt>
                <c:pt idx="1274">
                  <c:v>497</c:v>
                </c:pt>
                <c:pt idx="1275">
                  <c:v>491</c:v>
                </c:pt>
                <c:pt idx="1276">
                  <c:v>483</c:v>
                </c:pt>
                <c:pt idx="1277">
                  <c:v>483</c:v>
                </c:pt>
                <c:pt idx="1278">
                  <c:v>497</c:v>
                </c:pt>
                <c:pt idx="1279">
                  <c:v>486</c:v>
                </c:pt>
                <c:pt idx="1280">
                  <c:v>486</c:v>
                </c:pt>
                <c:pt idx="1281">
                  <c:v>459</c:v>
                </c:pt>
                <c:pt idx="1282">
                  <c:v>475</c:v>
                </c:pt>
                <c:pt idx="1283">
                  <c:v>465</c:v>
                </c:pt>
                <c:pt idx="1284">
                  <c:v>442</c:v>
                </c:pt>
                <c:pt idx="1285">
                  <c:v>447</c:v>
                </c:pt>
                <c:pt idx="1286">
                  <c:v>425</c:v>
                </c:pt>
                <c:pt idx="1287">
                  <c:v>438</c:v>
                </c:pt>
                <c:pt idx="1288">
                  <c:v>425</c:v>
                </c:pt>
                <c:pt idx="1289">
                  <c:v>427</c:v>
                </c:pt>
                <c:pt idx="1290">
                  <c:v>414</c:v>
                </c:pt>
                <c:pt idx="1291">
                  <c:v>422</c:v>
                </c:pt>
                <c:pt idx="1292">
                  <c:v>418</c:v>
                </c:pt>
                <c:pt idx="1293">
                  <c:v>411</c:v>
                </c:pt>
                <c:pt idx="1294">
                  <c:v>411</c:v>
                </c:pt>
                <c:pt idx="1295">
                  <c:v>411</c:v>
                </c:pt>
                <c:pt idx="1296">
                  <c:v>411</c:v>
                </c:pt>
                <c:pt idx="1297">
                  <c:v>411</c:v>
                </c:pt>
                <c:pt idx="1298">
                  <c:v>403</c:v>
                </c:pt>
                <c:pt idx="1299">
                  <c:v>411</c:v>
                </c:pt>
                <c:pt idx="1300">
                  <c:v>403</c:v>
                </c:pt>
                <c:pt idx="1301">
                  <c:v>400</c:v>
                </c:pt>
                <c:pt idx="1302">
                  <c:v>405</c:v>
                </c:pt>
                <c:pt idx="1303">
                  <c:v>400</c:v>
                </c:pt>
                <c:pt idx="1304">
                  <c:v>432</c:v>
                </c:pt>
                <c:pt idx="1305">
                  <c:v>409</c:v>
                </c:pt>
                <c:pt idx="1306">
                  <c:v>408</c:v>
                </c:pt>
                <c:pt idx="1307">
                  <c:v>408</c:v>
                </c:pt>
                <c:pt idx="1308">
                  <c:v>400</c:v>
                </c:pt>
                <c:pt idx="1309">
                  <c:v>410</c:v>
                </c:pt>
                <c:pt idx="1310">
                  <c:v>410</c:v>
                </c:pt>
                <c:pt idx="1311">
                  <c:v>407</c:v>
                </c:pt>
                <c:pt idx="1312">
                  <c:v>410</c:v>
                </c:pt>
                <c:pt idx="1313">
                  <c:v>400</c:v>
                </c:pt>
                <c:pt idx="1314">
                  <c:v>402</c:v>
                </c:pt>
                <c:pt idx="1315">
                  <c:v>411</c:v>
                </c:pt>
                <c:pt idx="1316">
                  <c:v>418</c:v>
                </c:pt>
                <c:pt idx="1317">
                  <c:v>400</c:v>
                </c:pt>
                <c:pt idx="1318">
                  <c:v>406</c:v>
                </c:pt>
                <c:pt idx="1319">
                  <c:v>406</c:v>
                </c:pt>
                <c:pt idx="1320">
                  <c:v>403</c:v>
                </c:pt>
                <c:pt idx="1321">
                  <c:v>410</c:v>
                </c:pt>
                <c:pt idx="1322">
                  <c:v>422</c:v>
                </c:pt>
                <c:pt idx="1323">
                  <c:v>406</c:v>
                </c:pt>
                <c:pt idx="1324">
                  <c:v>418</c:v>
                </c:pt>
                <c:pt idx="1325">
                  <c:v>400</c:v>
                </c:pt>
                <c:pt idx="1326">
                  <c:v>428</c:v>
                </c:pt>
                <c:pt idx="1327">
                  <c:v>434</c:v>
                </c:pt>
                <c:pt idx="1328">
                  <c:v>422</c:v>
                </c:pt>
                <c:pt idx="1329">
                  <c:v>424</c:v>
                </c:pt>
                <c:pt idx="1330">
                  <c:v>424</c:v>
                </c:pt>
                <c:pt idx="1331">
                  <c:v>434</c:v>
                </c:pt>
                <c:pt idx="1332">
                  <c:v>444</c:v>
                </c:pt>
                <c:pt idx="1333">
                  <c:v>448</c:v>
                </c:pt>
                <c:pt idx="1334">
                  <c:v>441</c:v>
                </c:pt>
                <c:pt idx="1335">
                  <c:v>441</c:v>
                </c:pt>
                <c:pt idx="1336">
                  <c:v>441</c:v>
                </c:pt>
                <c:pt idx="1337">
                  <c:v>438</c:v>
                </c:pt>
                <c:pt idx="1338">
                  <c:v>428</c:v>
                </c:pt>
                <c:pt idx="1339">
                  <c:v>441</c:v>
                </c:pt>
                <c:pt idx="1340">
                  <c:v>438</c:v>
                </c:pt>
                <c:pt idx="1341">
                  <c:v>438</c:v>
                </c:pt>
                <c:pt idx="1342">
                  <c:v>438</c:v>
                </c:pt>
                <c:pt idx="1343">
                  <c:v>444</c:v>
                </c:pt>
                <c:pt idx="1344">
                  <c:v>434</c:v>
                </c:pt>
                <c:pt idx="1345">
                  <c:v>434</c:v>
                </c:pt>
                <c:pt idx="1346">
                  <c:v>434</c:v>
                </c:pt>
                <c:pt idx="1347">
                  <c:v>415</c:v>
                </c:pt>
                <c:pt idx="1348">
                  <c:v>428</c:v>
                </c:pt>
                <c:pt idx="1349">
                  <c:v>422</c:v>
                </c:pt>
                <c:pt idx="1350">
                  <c:v>438</c:v>
                </c:pt>
                <c:pt idx="1351">
                  <c:v>424</c:v>
                </c:pt>
                <c:pt idx="1352">
                  <c:v>422</c:v>
                </c:pt>
                <c:pt idx="1353">
                  <c:v>438</c:v>
                </c:pt>
                <c:pt idx="1354">
                  <c:v>438</c:v>
                </c:pt>
                <c:pt idx="1355">
                  <c:v>441</c:v>
                </c:pt>
                <c:pt idx="1356">
                  <c:v>448</c:v>
                </c:pt>
                <c:pt idx="1357">
                  <c:v>455</c:v>
                </c:pt>
                <c:pt idx="1358">
                  <c:v>464</c:v>
                </c:pt>
                <c:pt idx="1359">
                  <c:v>462</c:v>
                </c:pt>
                <c:pt idx="1360">
                  <c:v>496</c:v>
                </c:pt>
                <c:pt idx="1361">
                  <c:v>498</c:v>
                </c:pt>
                <c:pt idx="1362">
                  <c:v>531</c:v>
                </c:pt>
                <c:pt idx="1363">
                  <c:v>531</c:v>
                </c:pt>
                <c:pt idx="1364">
                  <c:v>542</c:v>
                </c:pt>
                <c:pt idx="1365">
                  <c:v>542</c:v>
                </c:pt>
                <c:pt idx="1366">
                  <c:v>552</c:v>
                </c:pt>
                <c:pt idx="1367">
                  <c:v>552</c:v>
                </c:pt>
                <c:pt idx="1368">
                  <c:v>572</c:v>
                </c:pt>
                <c:pt idx="1369">
                  <c:v>555</c:v>
                </c:pt>
                <c:pt idx="1370">
                  <c:v>586</c:v>
                </c:pt>
                <c:pt idx="1371">
                  <c:v>599</c:v>
                </c:pt>
                <c:pt idx="1372">
                  <c:v>589</c:v>
                </c:pt>
                <c:pt idx="1373">
                  <c:v>614</c:v>
                </c:pt>
                <c:pt idx="1374">
                  <c:v>575</c:v>
                </c:pt>
                <c:pt idx="1375">
                  <c:v>567</c:v>
                </c:pt>
                <c:pt idx="1376">
                  <c:v>536</c:v>
                </c:pt>
                <c:pt idx="1377">
                  <c:v>552</c:v>
                </c:pt>
                <c:pt idx="1378">
                  <c:v>531</c:v>
                </c:pt>
                <c:pt idx="1379">
                  <c:v>531</c:v>
                </c:pt>
                <c:pt idx="1380">
                  <c:v>519</c:v>
                </c:pt>
                <c:pt idx="1381">
                  <c:v>519</c:v>
                </c:pt>
                <c:pt idx="1382">
                  <c:v>506</c:v>
                </c:pt>
                <c:pt idx="1383">
                  <c:v>514</c:v>
                </c:pt>
                <c:pt idx="1384">
                  <c:v>502</c:v>
                </c:pt>
                <c:pt idx="1385">
                  <c:v>502</c:v>
                </c:pt>
                <c:pt idx="1386">
                  <c:v>506</c:v>
                </c:pt>
                <c:pt idx="1387">
                  <c:v>514</c:v>
                </c:pt>
                <c:pt idx="1388">
                  <c:v>514</c:v>
                </c:pt>
                <c:pt idx="1389">
                  <c:v>506</c:v>
                </c:pt>
                <c:pt idx="1390">
                  <c:v>531</c:v>
                </c:pt>
                <c:pt idx="1391">
                  <c:v>502</c:v>
                </c:pt>
                <c:pt idx="1392">
                  <c:v>514</c:v>
                </c:pt>
                <c:pt idx="1393">
                  <c:v>506</c:v>
                </c:pt>
                <c:pt idx="1394">
                  <c:v>502</c:v>
                </c:pt>
                <c:pt idx="1395">
                  <c:v>486</c:v>
                </c:pt>
                <c:pt idx="1396">
                  <c:v>498</c:v>
                </c:pt>
                <c:pt idx="1397">
                  <c:v>496</c:v>
                </c:pt>
                <c:pt idx="1398">
                  <c:v>496</c:v>
                </c:pt>
                <c:pt idx="1399">
                  <c:v>496</c:v>
                </c:pt>
                <c:pt idx="1400">
                  <c:v>482</c:v>
                </c:pt>
                <c:pt idx="1401">
                  <c:v>486</c:v>
                </c:pt>
                <c:pt idx="1402">
                  <c:v>480</c:v>
                </c:pt>
                <c:pt idx="1403">
                  <c:v>480</c:v>
                </c:pt>
                <c:pt idx="1404">
                  <c:v>480</c:v>
                </c:pt>
                <c:pt idx="1405">
                  <c:v>492</c:v>
                </c:pt>
                <c:pt idx="1406">
                  <c:v>462</c:v>
                </c:pt>
                <c:pt idx="1407">
                  <c:v>492</c:v>
                </c:pt>
                <c:pt idx="1408">
                  <c:v>462</c:v>
                </c:pt>
                <c:pt idx="1409">
                  <c:v>472</c:v>
                </c:pt>
                <c:pt idx="1410">
                  <c:v>480</c:v>
                </c:pt>
                <c:pt idx="1411">
                  <c:v>464</c:v>
                </c:pt>
                <c:pt idx="1412">
                  <c:v>476</c:v>
                </c:pt>
                <c:pt idx="1413">
                  <c:v>452</c:v>
                </c:pt>
                <c:pt idx="1414">
                  <c:v>480</c:v>
                </c:pt>
                <c:pt idx="1415">
                  <c:v>455</c:v>
                </c:pt>
                <c:pt idx="1416">
                  <c:v>462</c:v>
                </c:pt>
                <c:pt idx="1417">
                  <c:v>452</c:v>
                </c:pt>
                <c:pt idx="1418">
                  <c:v>462</c:v>
                </c:pt>
                <c:pt idx="1419">
                  <c:v>462</c:v>
                </c:pt>
                <c:pt idx="1420">
                  <c:v>452</c:v>
                </c:pt>
                <c:pt idx="1421">
                  <c:v>452</c:v>
                </c:pt>
                <c:pt idx="1422">
                  <c:v>444</c:v>
                </c:pt>
                <c:pt idx="1423">
                  <c:v>448</c:v>
                </c:pt>
                <c:pt idx="1424">
                  <c:v>452</c:v>
                </c:pt>
                <c:pt idx="1425">
                  <c:v>455</c:v>
                </c:pt>
                <c:pt idx="1426">
                  <c:v>448</c:v>
                </c:pt>
                <c:pt idx="1427">
                  <c:v>459</c:v>
                </c:pt>
                <c:pt idx="1428">
                  <c:v>444</c:v>
                </c:pt>
                <c:pt idx="1429">
                  <c:v>455</c:v>
                </c:pt>
                <c:pt idx="1430">
                  <c:v>462</c:v>
                </c:pt>
                <c:pt idx="1431">
                  <c:v>459</c:v>
                </c:pt>
                <c:pt idx="1432">
                  <c:v>455</c:v>
                </c:pt>
                <c:pt idx="1433">
                  <c:v>452</c:v>
                </c:pt>
                <c:pt idx="1434">
                  <c:v>464</c:v>
                </c:pt>
                <c:pt idx="1435">
                  <c:v>459</c:v>
                </c:pt>
                <c:pt idx="1436">
                  <c:v>480</c:v>
                </c:pt>
                <c:pt idx="1437">
                  <c:v>480</c:v>
                </c:pt>
                <c:pt idx="1438">
                  <c:v>476</c:v>
                </c:pt>
                <c:pt idx="1439">
                  <c:v>464</c:v>
                </c:pt>
                <c:pt idx="1440">
                  <c:v>472</c:v>
                </c:pt>
                <c:pt idx="1441">
                  <c:v>464</c:v>
                </c:pt>
                <c:pt idx="1442">
                  <c:v>480</c:v>
                </c:pt>
                <c:pt idx="1443">
                  <c:v>480</c:v>
                </c:pt>
                <c:pt idx="1444">
                  <c:v>480</c:v>
                </c:pt>
                <c:pt idx="1445">
                  <c:v>480</c:v>
                </c:pt>
                <c:pt idx="1446">
                  <c:v>472</c:v>
                </c:pt>
                <c:pt idx="1447">
                  <c:v>459</c:v>
                </c:pt>
                <c:pt idx="1448">
                  <c:v>464</c:v>
                </c:pt>
                <c:pt idx="1449">
                  <c:v>476</c:v>
                </c:pt>
                <c:pt idx="1450">
                  <c:v>464</c:v>
                </c:pt>
                <c:pt idx="1451">
                  <c:v>486</c:v>
                </c:pt>
                <c:pt idx="1452">
                  <c:v>462</c:v>
                </c:pt>
                <c:pt idx="1453">
                  <c:v>486</c:v>
                </c:pt>
                <c:pt idx="1454">
                  <c:v>476</c:v>
                </c:pt>
                <c:pt idx="1455">
                  <c:v>472</c:v>
                </c:pt>
                <c:pt idx="1456">
                  <c:v>452</c:v>
                </c:pt>
                <c:pt idx="1457">
                  <c:v>444</c:v>
                </c:pt>
                <c:pt idx="1458">
                  <c:v>452</c:v>
                </c:pt>
                <c:pt idx="1459">
                  <c:v>444</c:v>
                </c:pt>
                <c:pt idx="1460">
                  <c:v>444</c:v>
                </c:pt>
                <c:pt idx="1461">
                  <c:v>434</c:v>
                </c:pt>
                <c:pt idx="1462">
                  <c:v>438</c:v>
                </c:pt>
                <c:pt idx="1463">
                  <c:v>424</c:v>
                </c:pt>
                <c:pt idx="1464">
                  <c:v>441</c:v>
                </c:pt>
                <c:pt idx="1465">
                  <c:v>441</c:v>
                </c:pt>
                <c:pt idx="1466">
                  <c:v>428</c:v>
                </c:pt>
                <c:pt idx="1467">
                  <c:v>424</c:v>
                </c:pt>
                <c:pt idx="1468">
                  <c:v>438</c:v>
                </c:pt>
                <c:pt idx="1469">
                  <c:v>424</c:v>
                </c:pt>
                <c:pt idx="1470">
                  <c:v>434</c:v>
                </c:pt>
                <c:pt idx="1471">
                  <c:v>434</c:v>
                </c:pt>
                <c:pt idx="1472">
                  <c:v>434</c:v>
                </c:pt>
                <c:pt idx="1473">
                  <c:v>434</c:v>
                </c:pt>
                <c:pt idx="1474">
                  <c:v>422</c:v>
                </c:pt>
                <c:pt idx="1475">
                  <c:v>438</c:v>
                </c:pt>
                <c:pt idx="1476">
                  <c:v>441</c:v>
                </c:pt>
                <c:pt idx="1477">
                  <c:v>434</c:v>
                </c:pt>
                <c:pt idx="1478">
                  <c:v>464</c:v>
                </c:pt>
                <c:pt idx="1479">
                  <c:v>455</c:v>
                </c:pt>
                <c:pt idx="1480">
                  <c:v>480</c:v>
                </c:pt>
                <c:pt idx="1481">
                  <c:v>480</c:v>
                </c:pt>
                <c:pt idx="1482">
                  <c:v>498</c:v>
                </c:pt>
                <c:pt idx="1483">
                  <c:v>486</c:v>
                </c:pt>
                <c:pt idx="1484">
                  <c:v>482</c:v>
                </c:pt>
                <c:pt idx="1485">
                  <c:v>464</c:v>
                </c:pt>
                <c:pt idx="1486">
                  <c:v>462</c:v>
                </c:pt>
                <c:pt idx="1487">
                  <c:v>480</c:v>
                </c:pt>
                <c:pt idx="1488">
                  <c:v>452</c:v>
                </c:pt>
                <c:pt idx="1489">
                  <c:v>455</c:v>
                </c:pt>
                <c:pt idx="1490">
                  <c:v>444</c:v>
                </c:pt>
                <c:pt idx="1491">
                  <c:v>452</c:v>
                </c:pt>
                <c:pt idx="1492">
                  <c:v>448</c:v>
                </c:pt>
                <c:pt idx="1493">
                  <c:v>452</c:v>
                </c:pt>
                <c:pt idx="1494">
                  <c:v>434</c:v>
                </c:pt>
                <c:pt idx="1495">
                  <c:v>444</c:v>
                </c:pt>
                <c:pt idx="1496">
                  <c:v>424</c:v>
                </c:pt>
                <c:pt idx="1497">
                  <c:v>422</c:v>
                </c:pt>
                <c:pt idx="1498">
                  <c:v>567</c:v>
                </c:pt>
                <c:pt idx="1499">
                  <c:v>410</c:v>
                </c:pt>
                <c:pt idx="1500">
                  <c:v>414</c:v>
                </c:pt>
                <c:pt idx="1501">
                  <c:v>400</c:v>
                </c:pt>
                <c:pt idx="1502">
                  <c:v>409</c:v>
                </c:pt>
                <c:pt idx="1503">
                  <c:v>400</c:v>
                </c:pt>
                <c:pt idx="1504">
                  <c:v>414</c:v>
                </c:pt>
                <c:pt idx="1505">
                  <c:v>408</c:v>
                </c:pt>
                <c:pt idx="1506">
                  <c:v>423</c:v>
                </c:pt>
                <c:pt idx="1507">
                  <c:v>411</c:v>
                </c:pt>
                <c:pt idx="1508">
                  <c:v>400</c:v>
                </c:pt>
                <c:pt idx="1509">
                  <c:v>408</c:v>
                </c:pt>
                <c:pt idx="1510">
                  <c:v>400</c:v>
                </c:pt>
                <c:pt idx="1511">
                  <c:v>406</c:v>
                </c:pt>
                <c:pt idx="1512">
                  <c:v>402</c:v>
                </c:pt>
                <c:pt idx="1513">
                  <c:v>402</c:v>
                </c:pt>
                <c:pt idx="1514">
                  <c:v>400</c:v>
                </c:pt>
                <c:pt idx="1515">
                  <c:v>400</c:v>
                </c:pt>
                <c:pt idx="1516">
                  <c:v>400</c:v>
                </c:pt>
                <c:pt idx="1517">
                  <c:v>402</c:v>
                </c:pt>
                <c:pt idx="1518">
                  <c:v>402</c:v>
                </c:pt>
                <c:pt idx="1519">
                  <c:v>407</c:v>
                </c:pt>
                <c:pt idx="1520">
                  <c:v>400</c:v>
                </c:pt>
                <c:pt idx="1521">
                  <c:v>414</c:v>
                </c:pt>
                <c:pt idx="1522">
                  <c:v>414</c:v>
                </c:pt>
                <c:pt idx="1523">
                  <c:v>400</c:v>
                </c:pt>
                <c:pt idx="1524">
                  <c:v>409</c:v>
                </c:pt>
                <c:pt idx="1525">
                  <c:v>400</c:v>
                </c:pt>
                <c:pt idx="1526">
                  <c:v>405</c:v>
                </c:pt>
                <c:pt idx="1527">
                  <c:v>400</c:v>
                </c:pt>
                <c:pt idx="1528">
                  <c:v>405</c:v>
                </c:pt>
                <c:pt idx="1529">
                  <c:v>407</c:v>
                </c:pt>
                <c:pt idx="1530">
                  <c:v>407</c:v>
                </c:pt>
                <c:pt idx="1531">
                  <c:v>411</c:v>
                </c:pt>
                <c:pt idx="1532">
                  <c:v>405</c:v>
                </c:pt>
                <c:pt idx="1533">
                  <c:v>418</c:v>
                </c:pt>
                <c:pt idx="1534">
                  <c:v>415</c:v>
                </c:pt>
                <c:pt idx="1535">
                  <c:v>418</c:v>
                </c:pt>
                <c:pt idx="1536">
                  <c:v>421</c:v>
                </c:pt>
                <c:pt idx="1537">
                  <c:v>421</c:v>
                </c:pt>
                <c:pt idx="1538">
                  <c:v>424</c:v>
                </c:pt>
                <c:pt idx="1539">
                  <c:v>418</c:v>
                </c:pt>
                <c:pt idx="1540">
                  <c:v>434</c:v>
                </c:pt>
                <c:pt idx="1541">
                  <c:v>441</c:v>
                </c:pt>
                <c:pt idx="1542">
                  <c:v>434</c:v>
                </c:pt>
                <c:pt idx="1543">
                  <c:v>441</c:v>
                </c:pt>
                <c:pt idx="1544">
                  <c:v>436</c:v>
                </c:pt>
                <c:pt idx="1545">
                  <c:v>424</c:v>
                </c:pt>
                <c:pt idx="1546">
                  <c:v>441</c:v>
                </c:pt>
                <c:pt idx="1547">
                  <c:v>436</c:v>
                </c:pt>
                <c:pt idx="1548">
                  <c:v>441</c:v>
                </c:pt>
                <c:pt idx="1549">
                  <c:v>436</c:v>
                </c:pt>
                <c:pt idx="1550">
                  <c:v>436</c:v>
                </c:pt>
                <c:pt idx="1551">
                  <c:v>428</c:v>
                </c:pt>
                <c:pt idx="1552">
                  <c:v>428</c:v>
                </c:pt>
                <c:pt idx="1553">
                  <c:v>441</c:v>
                </c:pt>
                <c:pt idx="1554">
                  <c:v>434</c:v>
                </c:pt>
                <c:pt idx="1555">
                  <c:v>446</c:v>
                </c:pt>
                <c:pt idx="1556">
                  <c:v>415</c:v>
                </c:pt>
                <c:pt idx="1557">
                  <c:v>436</c:v>
                </c:pt>
                <c:pt idx="1558">
                  <c:v>436</c:v>
                </c:pt>
                <c:pt idx="1559">
                  <c:v>436</c:v>
                </c:pt>
                <c:pt idx="1560">
                  <c:v>446</c:v>
                </c:pt>
                <c:pt idx="1561">
                  <c:v>428</c:v>
                </c:pt>
                <c:pt idx="1562">
                  <c:v>441</c:v>
                </c:pt>
                <c:pt idx="1563">
                  <c:v>451</c:v>
                </c:pt>
                <c:pt idx="1564">
                  <c:v>441</c:v>
                </c:pt>
                <c:pt idx="1565">
                  <c:v>436</c:v>
                </c:pt>
                <c:pt idx="1566">
                  <c:v>424</c:v>
                </c:pt>
                <c:pt idx="1567">
                  <c:v>441</c:v>
                </c:pt>
                <c:pt idx="1568">
                  <c:v>434</c:v>
                </c:pt>
                <c:pt idx="1569">
                  <c:v>424</c:v>
                </c:pt>
                <c:pt idx="1570">
                  <c:v>436</c:v>
                </c:pt>
                <c:pt idx="1571">
                  <c:v>428</c:v>
                </c:pt>
                <c:pt idx="1572">
                  <c:v>428</c:v>
                </c:pt>
                <c:pt idx="1573">
                  <c:v>428</c:v>
                </c:pt>
                <c:pt idx="1574">
                  <c:v>434</c:v>
                </c:pt>
                <c:pt idx="1575">
                  <c:v>434</c:v>
                </c:pt>
                <c:pt idx="1576">
                  <c:v>434</c:v>
                </c:pt>
                <c:pt idx="1577">
                  <c:v>444</c:v>
                </c:pt>
                <c:pt idx="1578">
                  <c:v>446</c:v>
                </c:pt>
                <c:pt idx="1579">
                  <c:v>446</c:v>
                </c:pt>
                <c:pt idx="1580">
                  <c:v>436</c:v>
                </c:pt>
                <c:pt idx="1581">
                  <c:v>434</c:v>
                </c:pt>
                <c:pt idx="1582">
                  <c:v>434</c:v>
                </c:pt>
                <c:pt idx="1583">
                  <c:v>415</c:v>
                </c:pt>
                <c:pt idx="1584">
                  <c:v>436</c:v>
                </c:pt>
                <c:pt idx="1585">
                  <c:v>434</c:v>
                </c:pt>
                <c:pt idx="1586">
                  <c:v>428</c:v>
                </c:pt>
                <c:pt idx="1587">
                  <c:v>436</c:v>
                </c:pt>
                <c:pt idx="1588">
                  <c:v>436</c:v>
                </c:pt>
                <c:pt idx="1589">
                  <c:v>436</c:v>
                </c:pt>
                <c:pt idx="1590">
                  <c:v>446</c:v>
                </c:pt>
                <c:pt idx="1591">
                  <c:v>434</c:v>
                </c:pt>
                <c:pt idx="1592">
                  <c:v>441</c:v>
                </c:pt>
                <c:pt idx="1593">
                  <c:v>424</c:v>
                </c:pt>
                <c:pt idx="1594">
                  <c:v>441</c:v>
                </c:pt>
                <c:pt idx="1595">
                  <c:v>424</c:v>
                </c:pt>
                <c:pt idx="1596">
                  <c:v>446</c:v>
                </c:pt>
                <c:pt idx="1597">
                  <c:v>436</c:v>
                </c:pt>
                <c:pt idx="1598">
                  <c:v>444</c:v>
                </c:pt>
                <c:pt idx="1599">
                  <c:v>436</c:v>
                </c:pt>
                <c:pt idx="1600">
                  <c:v>428</c:v>
                </c:pt>
                <c:pt idx="1601">
                  <c:v>444</c:v>
                </c:pt>
                <c:pt idx="1602">
                  <c:v>441</c:v>
                </c:pt>
                <c:pt idx="1603">
                  <c:v>434</c:v>
                </c:pt>
                <c:pt idx="1604">
                  <c:v>444</c:v>
                </c:pt>
                <c:pt idx="1605">
                  <c:v>436</c:v>
                </c:pt>
                <c:pt idx="1606">
                  <c:v>638</c:v>
                </c:pt>
                <c:pt idx="1607">
                  <c:v>444</c:v>
                </c:pt>
                <c:pt idx="1608">
                  <c:v>451</c:v>
                </c:pt>
                <c:pt idx="1609">
                  <c:v>456</c:v>
                </c:pt>
                <c:pt idx="1610">
                  <c:v>446</c:v>
                </c:pt>
                <c:pt idx="1611">
                  <c:v>460</c:v>
                </c:pt>
                <c:pt idx="1612">
                  <c:v>460</c:v>
                </c:pt>
                <c:pt idx="1613">
                  <c:v>446</c:v>
                </c:pt>
                <c:pt idx="1614">
                  <c:v>463</c:v>
                </c:pt>
                <c:pt idx="1615">
                  <c:v>451</c:v>
                </c:pt>
                <c:pt idx="1616">
                  <c:v>455</c:v>
                </c:pt>
                <c:pt idx="1617">
                  <c:v>436</c:v>
                </c:pt>
                <c:pt idx="1618">
                  <c:v>456</c:v>
                </c:pt>
                <c:pt idx="1619">
                  <c:v>444</c:v>
                </c:pt>
                <c:pt idx="1620">
                  <c:v>451</c:v>
                </c:pt>
                <c:pt idx="1621">
                  <c:v>451</c:v>
                </c:pt>
                <c:pt idx="1622">
                  <c:v>451</c:v>
                </c:pt>
                <c:pt idx="1623">
                  <c:v>473</c:v>
                </c:pt>
                <c:pt idx="1624">
                  <c:v>436</c:v>
                </c:pt>
                <c:pt idx="1625">
                  <c:v>455</c:v>
                </c:pt>
                <c:pt idx="1626">
                  <c:v>436</c:v>
                </c:pt>
                <c:pt idx="1627">
                  <c:v>441</c:v>
                </c:pt>
                <c:pt idx="1628">
                  <c:v>434</c:v>
                </c:pt>
                <c:pt idx="1629">
                  <c:v>436</c:v>
                </c:pt>
                <c:pt idx="1630">
                  <c:v>434</c:v>
                </c:pt>
                <c:pt idx="1631">
                  <c:v>444</c:v>
                </c:pt>
                <c:pt idx="1632">
                  <c:v>436</c:v>
                </c:pt>
                <c:pt idx="1633">
                  <c:v>441</c:v>
                </c:pt>
                <c:pt idx="1634">
                  <c:v>424</c:v>
                </c:pt>
                <c:pt idx="1635">
                  <c:v>446</c:v>
                </c:pt>
                <c:pt idx="1636">
                  <c:v>436</c:v>
                </c:pt>
                <c:pt idx="1637">
                  <c:v>436</c:v>
                </c:pt>
                <c:pt idx="1638">
                  <c:v>441</c:v>
                </c:pt>
                <c:pt idx="1639">
                  <c:v>436</c:v>
                </c:pt>
                <c:pt idx="1640">
                  <c:v>434</c:v>
                </c:pt>
                <c:pt idx="1641">
                  <c:v>434</c:v>
                </c:pt>
                <c:pt idx="1642">
                  <c:v>444</c:v>
                </c:pt>
                <c:pt idx="1643">
                  <c:v>441</c:v>
                </c:pt>
                <c:pt idx="1644">
                  <c:v>444</c:v>
                </c:pt>
                <c:pt idx="1645">
                  <c:v>441</c:v>
                </c:pt>
                <c:pt idx="1646">
                  <c:v>434</c:v>
                </c:pt>
                <c:pt idx="1647">
                  <c:v>434</c:v>
                </c:pt>
                <c:pt idx="1648">
                  <c:v>444</c:v>
                </c:pt>
                <c:pt idx="1649">
                  <c:v>441</c:v>
                </c:pt>
                <c:pt idx="1650">
                  <c:v>444</c:v>
                </c:pt>
                <c:pt idx="1651">
                  <c:v>436</c:v>
                </c:pt>
                <c:pt idx="1652">
                  <c:v>444</c:v>
                </c:pt>
                <c:pt idx="1653">
                  <c:v>434</c:v>
                </c:pt>
                <c:pt idx="1654">
                  <c:v>436</c:v>
                </c:pt>
                <c:pt idx="1655">
                  <c:v>446</c:v>
                </c:pt>
                <c:pt idx="1656">
                  <c:v>436</c:v>
                </c:pt>
                <c:pt idx="1657">
                  <c:v>446</c:v>
                </c:pt>
                <c:pt idx="1658">
                  <c:v>451</c:v>
                </c:pt>
                <c:pt idx="1659">
                  <c:v>444</c:v>
                </c:pt>
                <c:pt idx="1660">
                  <c:v>451</c:v>
                </c:pt>
                <c:pt idx="1661">
                  <c:v>638</c:v>
                </c:pt>
                <c:pt idx="1662">
                  <c:v>455</c:v>
                </c:pt>
                <c:pt idx="1663">
                  <c:v>434</c:v>
                </c:pt>
                <c:pt idx="1664">
                  <c:v>451</c:v>
                </c:pt>
                <c:pt idx="1665">
                  <c:v>446</c:v>
                </c:pt>
                <c:pt idx="1666">
                  <c:v>455</c:v>
                </c:pt>
                <c:pt idx="1667">
                  <c:v>444</c:v>
                </c:pt>
                <c:pt idx="1668">
                  <c:v>446</c:v>
                </c:pt>
                <c:pt idx="1669">
                  <c:v>455</c:v>
                </c:pt>
                <c:pt idx="1670">
                  <c:v>451</c:v>
                </c:pt>
                <c:pt idx="1671">
                  <c:v>455</c:v>
                </c:pt>
                <c:pt idx="1672">
                  <c:v>441</c:v>
                </c:pt>
                <c:pt idx="1673">
                  <c:v>441</c:v>
                </c:pt>
                <c:pt idx="1674">
                  <c:v>436</c:v>
                </c:pt>
                <c:pt idx="1675">
                  <c:v>441</c:v>
                </c:pt>
                <c:pt idx="1676">
                  <c:v>436</c:v>
                </c:pt>
                <c:pt idx="1677">
                  <c:v>436</c:v>
                </c:pt>
                <c:pt idx="1678">
                  <c:v>418</c:v>
                </c:pt>
                <c:pt idx="1679">
                  <c:v>436</c:v>
                </c:pt>
                <c:pt idx="1680">
                  <c:v>434</c:v>
                </c:pt>
                <c:pt idx="1681">
                  <c:v>434</c:v>
                </c:pt>
                <c:pt idx="1682">
                  <c:v>436</c:v>
                </c:pt>
                <c:pt idx="1683">
                  <c:v>428</c:v>
                </c:pt>
                <c:pt idx="1684">
                  <c:v>434</c:v>
                </c:pt>
                <c:pt idx="1685">
                  <c:v>441</c:v>
                </c:pt>
                <c:pt idx="1686">
                  <c:v>436</c:v>
                </c:pt>
                <c:pt idx="1687">
                  <c:v>428</c:v>
                </c:pt>
                <c:pt idx="1688">
                  <c:v>424</c:v>
                </c:pt>
                <c:pt idx="1689">
                  <c:v>428</c:v>
                </c:pt>
                <c:pt idx="1690">
                  <c:v>415</c:v>
                </c:pt>
                <c:pt idx="1691">
                  <c:v>418</c:v>
                </c:pt>
                <c:pt idx="1692">
                  <c:v>405</c:v>
                </c:pt>
                <c:pt idx="1693">
                  <c:v>402</c:v>
                </c:pt>
                <c:pt idx="1694">
                  <c:v>400</c:v>
                </c:pt>
                <c:pt idx="1695">
                  <c:v>400</c:v>
                </c:pt>
                <c:pt idx="1696">
                  <c:v>406</c:v>
                </c:pt>
                <c:pt idx="1697">
                  <c:v>402</c:v>
                </c:pt>
                <c:pt idx="1698">
                  <c:v>400</c:v>
                </c:pt>
                <c:pt idx="1699">
                  <c:v>400</c:v>
                </c:pt>
                <c:pt idx="1700">
                  <c:v>402</c:v>
                </c:pt>
                <c:pt idx="1701">
                  <c:v>400</c:v>
                </c:pt>
                <c:pt idx="1702">
                  <c:v>406</c:v>
                </c:pt>
                <c:pt idx="1703">
                  <c:v>406</c:v>
                </c:pt>
                <c:pt idx="1704">
                  <c:v>406</c:v>
                </c:pt>
                <c:pt idx="1705">
                  <c:v>406</c:v>
                </c:pt>
                <c:pt idx="1706">
                  <c:v>411</c:v>
                </c:pt>
                <c:pt idx="1707">
                  <c:v>402</c:v>
                </c:pt>
                <c:pt idx="1708">
                  <c:v>409</c:v>
                </c:pt>
                <c:pt idx="1709">
                  <c:v>411</c:v>
                </c:pt>
                <c:pt idx="1710">
                  <c:v>409</c:v>
                </c:pt>
                <c:pt idx="1711">
                  <c:v>416</c:v>
                </c:pt>
                <c:pt idx="1712">
                  <c:v>414</c:v>
                </c:pt>
                <c:pt idx="1713">
                  <c:v>414</c:v>
                </c:pt>
                <c:pt idx="1714">
                  <c:v>409</c:v>
                </c:pt>
                <c:pt idx="1715">
                  <c:v>406</c:v>
                </c:pt>
                <c:pt idx="1716">
                  <c:v>409</c:v>
                </c:pt>
                <c:pt idx="1717">
                  <c:v>400</c:v>
                </c:pt>
                <c:pt idx="1718">
                  <c:v>409</c:v>
                </c:pt>
                <c:pt idx="1719">
                  <c:v>417</c:v>
                </c:pt>
                <c:pt idx="1720">
                  <c:v>424</c:v>
                </c:pt>
                <c:pt idx="1721">
                  <c:v>424</c:v>
                </c:pt>
                <c:pt idx="1722">
                  <c:v>415</c:v>
                </c:pt>
                <c:pt idx="1723">
                  <c:v>427</c:v>
                </c:pt>
                <c:pt idx="1724">
                  <c:v>420</c:v>
                </c:pt>
                <c:pt idx="1725">
                  <c:v>433</c:v>
                </c:pt>
                <c:pt idx="1726">
                  <c:v>424</c:v>
                </c:pt>
                <c:pt idx="1727">
                  <c:v>424</c:v>
                </c:pt>
                <c:pt idx="1728">
                  <c:v>415</c:v>
                </c:pt>
                <c:pt idx="1729">
                  <c:v>403</c:v>
                </c:pt>
                <c:pt idx="1730">
                  <c:v>415</c:v>
                </c:pt>
                <c:pt idx="1731">
                  <c:v>413</c:v>
                </c:pt>
                <c:pt idx="1732">
                  <c:v>415</c:v>
                </c:pt>
                <c:pt idx="1733">
                  <c:v>413</c:v>
                </c:pt>
                <c:pt idx="1734">
                  <c:v>413</c:v>
                </c:pt>
                <c:pt idx="1735">
                  <c:v>400</c:v>
                </c:pt>
                <c:pt idx="1736">
                  <c:v>415</c:v>
                </c:pt>
                <c:pt idx="1737">
                  <c:v>403</c:v>
                </c:pt>
                <c:pt idx="1738">
                  <c:v>400</c:v>
                </c:pt>
                <c:pt idx="1739">
                  <c:v>400</c:v>
                </c:pt>
                <c:pt idx="1740">
                  <c:v>402</c:v>
                </c:pt>
                <c:pt idx="1741">
                  <c:v>400</c:v>
                </c:pt>
                <c:pt idx="1742">
                  <c:v>401</c:v>
                </c:pt>
                <c:pt idx="1743">
                  <c:v>407</c:v>
                </c:pt>
                <c:pt idx="1744">
                  <c:v>401</c:v>
                </c:pt>
                <c:pt idx="1745">
                  <c:v>401</c:v>
                </c:pt>
                <c:pt idx="1746">
                  <c:v>400</c:v>
                </c:pt>
                <c:pt idx="1747">
                  <c:v>433</c:v>
                </c:pt>
                <c:pt idx="1748">
                  <c:v>422</c:v>
                </c:pt>
                <c:pt idx="1749">
                  <c:v>422</c:v>
                </c:pt>
                <c:pt idx="1750">
                  <c:v>425</c:v>
                </c:pt>
                <c:pt idx="1751">
                  <c:v>421</c:v>
                </c:pt>
                <c:pt idx="1752">
                  <c:v>433</c:v>
                </c:pt>
                <c:pt idx="1753">
                  <c:v>433</c:v>
                </c:pt>
                <c:pt idx="1754">
                  <c:v>439</c:v>
                </c:pt>
                <c:pt idx="1755">
                  <c:v>436</c:v>
                </c:pt>
                <c:pt idx="1756">
                  <c:v>439</c:v>
                </c:pt>
                <c:pt idx="1757">
                  <c:v>439</c:v>
                </c:pt>
                <c:pt idx="1758">
                  <c:v>436</c:v>
                </c:pt>
                <c:pt idx="1759">
                  <c:v>459</c:v>
                </c:pt>
                <c:pt idx="1760">
                  <c:v>454</c:v>
                </c:pt>
                <c:pt idx="1761">
                  <c:v>459</c:v>
                </c:pt>
                <c:pt idx="1762">
                  <c:v>462</c:v>
                </c:pt>
                <c:pt idx="1763">
                  <c:v>470</c:v>
                </c:pt>
                <c:pt idx="1764">
                  <c:v>495</c:v>
                </c:pt>
                <c:pt idx="1765">
                  <c:v>530</c:v>
                </c:pt>
                <c:pt idx="1766">
                  <c:v>539</c:v>
                </c:pt>
                <c:pt idx="1767">
                  <c:v>566</c:v>
                </c:pt>
                <c:pt idx="1768">
                  <c:v>570</c:v>
                </c:pt>
                <c:pt idx="1769">
                  <c:v>591</c:v>
                </c:pt>
                <c:pt idx="1770">
                  <c:v>580</c:v>
                </c:pt>
                <c:pt idx="1771">
                  <c:v>599</c:v>
                </c:pt>
                <c:pt idx="1772">
                  <c:v>591</c:v>
                </c:pt>
                <c:pt idx="1773">
                  <c:v>552</c:v>
                </c:pt>
                <c:pt idx="1774">
                  <c:v>556</c:v>
                </c:pt>
                <c:pt idx="1775">
                  <c:v>542</c:v>
                </c:pt>
                <c:pt idx="1776">
                  <c:v>542</c:v>
                </c:pt>
                <c:pt idx="1777">
                  <c:v>524</c:v>
                </c:pt>
                <c:pt idx="1778">
                  <c:v>530</c:v>
                </c:pt>
                <c:pt idx="1779">
                  <c:v>517</c:v>
                </c:pt>
                <c:pt idx="1780">
                  <c:v>506</c:v>
                </c:pt>
                <c:pt idx="1781">
                  <c:v>508</c:v>
                </c:pt>
                <c:pt idx="1782">
                  <c:v>539</c:v>
                </c:pt>
                <c:pt idx="1783">
                  <c:v>524</c:v>
                </c:pt>
                <c:pt idx="1784">
                  <c:v>534</c:v>
                </c:pt>
                <c:pt idx="1785">
                  <c:v>530</c:v>
                </c:pt>
                <c:pt idx="1786">
                  <c:v>539</c:v>
                </c:pt>
                <c:pt idx="1787">
                  <c:v>556</c:v>
                </c:pt>
                <c:pt idx="1788">
                  <c:v>561</c:v>
                </c:pt>
                <c:pt idx="1789">
                  <c:v>570</c:v>
                </c:pt>
                <c:pt idx="1790">
                  <c:v>556</c:v>
                </c:pt>
                <c:pt idx="1791">
                  <c:v>586</c:v>
                </c:pt>
                <c:pt idx="1792">
                  <c:v>561</c:v>
                </c:pt>
                <c:pt idx="1793">
                  <c:v>615</c:v>
                </c:pt>
                <c:pt idx="1794">
                  <c:v>580</c:v>
                </c:pt>
                <c:pt idx="1795">
                  <c:v>574</c:v>
                </c:pt>
                <c:pt idx="1796">
                  <c:v>566</c:v>
                </c:pt>
                <c:pt idx="1797">
                  <c:v>552</c:v>
                </c:pt>
                <c:pt idx="1798">
                  <c:v>580</c:v>
                </c:pt>
                <c:pt idx="1799">
                  <c:v>566</c:v>
                </c:pt>
                <c:pt idx="1800">
                  <c:v>542</c:v>
                </c:pt>
                <c:pt idx="1801">
                  <c:v>552</c:v>
                </c:pt>
                <c:pt idx="1802">
                  <c:v>539</c:v>
                </c:pt>
                <c:pt idx="1803">
                  <c:v>542</c:v>
                </c:pt>
                <c:pt idx="1804">
                  <c:v>542</c:v>
                </c:pt>
                <c:pt idx="1805">
                  <c:v>546</c:v>
                </c:pt>
                <c:pt idx="1806">
                  <c:v>524</c:v>
                </c:pt>
                <c:pt idx="1807">
                  <c:v>534</c:v>
                </c:pt>
                <c:pt idx="1808">
                  <c:v>530</c:v>
                </c:pt>
                <c:pt idx="1809">
                  <c:v>539</c:v>
                </c:pt>
                <c:pt idx="1810">
                  <c:v>539</c:v>
                </c:pt>
                <c:pt idx="1811">
                  <c:v>542</c:v>
                </c:pt>
                <c:pt idx="1812">
                  <c:v>546</c:v>
                </c:pt>
                <c:pt idx="1813">
                  <c:v>556</c:v>
                </c:pt>
                <c:pt idx="1814">
                  <c:v>539</c:v>
                </c:pt>
                <c:pt idx="1815">
                  <c:v>566</c:v>
                </c:pt>
                <c:pt idx="1816">
                  <c:v>574</c:v>
                </c:pt>
                <c:pt idx="1817">
                  <c:v>552</c:v>
                </c:pt>
                <c:pt idx="1818">
                  <c:v>570</c:v>
                </c:pt>
                <c:pt idx="1819">
                  <c:v>556</c:v>
                </c:pt>
                <c:pt idx="1820">
                  <c:v>574</c:v>
                </c:pt>
                <c:pt idx="1821">
                  <c:v>570</c:v>
                </c:pt>
                <c:pt idx="1822">
                  <c:v>580</c:v>
                </c:pt>
                <c:pt idx="1823">
                  <c:v>556</c:v>
                </c:pt>
                <c:pt idx="1824">
                  <c:v>574</c:v>
                </c:pt>
                <c:pt idx="1825">
                  <c:v>586</c:v>
                </c:pt>
                <c:pt idx="1826">
                  <c:v>586</c:v>
                </c:pt>
                <c:pt idx="1827">
                  <c:v>570</c:v>
                </c:pt>
                <c:pt idx="1828">
                  <c:v>574</c:v>
                </c:pt>
                <c:pt idx="1829">
                  <c:v>586</c:v>
                </c:pt>
                <c:pt idx="1830">
                  <c:v>580</c:v>
                </c:pt>
                <c:pt idx="1831">
                  <c:v>586</c:v>
                </c:pt>
                <c:pt idx="1832">
                  <c:v>580</c:v>
                </c:pt>
                <c:pt idx="1833">
                  <c:v>580</c:v>
                </c:pt>
                <c:pt idx="1834">
                  <c:v>570</c:v>
                </c:pt>
                <c:pt idx="1835">
                  <c:v>586</c:v>
                </c:pt>
                <c:pt idx="1836">
                  <c:v>566</c:v>
                </c:pt>
                <c:pt idx="1837">
                  <c:v>561</c:v>
                </c:pt>
                <c:pt idx="1838">
                  <c:v>552</c:v>
                </c:pt>
                <c:pt idx="1839">
                  <c:v>552</c:v>
                </c:pt>
                <c:pt idx="1840">
                  <c:v>546</c:v>
                </c:pt>
                <c:pt idx="1841">
                  <c:v>524</c:v>
                </c:pt>
                <c:pt idx="1842">
                  <c:v>542</c:v>
                </c:pt>
                <c:pt idx="1843">
                  <c:v>539</c:v>
                </c:pt>
                <c:pt idx="1844">
                  <c:v>542</c:v>
                </c:pt>
                <c:pt idx="1845">
                  <c:v>539</c:v>
                </c:pt>
                <c:pt idx="1846">
                  <c:v>534</c:v>
                </c:pt>
                <c:pt idx="1847">
                  <c:v>520</c:v>
                </c:pt>
                <c:pt idx="1848">
                  <c:v>520</c:v>
                </c:pt>
                <c:pt idx="1849">
                  <c:v>502</c:v>
                </c:pt>
                <c:pt idx="1850">
                  <c:v>520</c:v>
                </c:pt>
                <c:pt idx="1851">
                  <c:v>502</c:v>
                </c:pt>
                <c:pt idx="1852">
                  <c:v>495</c:v>
                </c:pt>
                <c:pt idx="1853">
                  <c:v>486</c:v>
                </c:pt>
                <c:pt idx="1854">
                  <c:v>491</c:v>
                </c:pt>
                <c:pt idx="1855">
                  <c:v>495</c:v>
                </c:pt>
                <c:pt idx="1856">
                  <c:v>491</c:v>
                </c:pt>
                <c:pt idx="1857">
                  <c:v>486</c:v>
                </c:pt>
                <c:pt idx="1858">
                  <c:v>475</c:v>
                </c:pt>
                <c:pt idx="1859">
                  <c:v>486</c:v>
                </c:pt>
                <c:pt idx="1860">
                  <c:v>486</c:v>
                </c:pt>
                <c:pt idx="1861">
                  <c:v>497</c:v>
                </c:pt>
                <c:pt idx="1862">
                  <c:v>502</c:v>
                </c:pt>
                <c:pt idx="1863">
                  <c:v>480</c:v>
                </c:pt>
                <c:pt idx="1864">
                  <c:v>470</c:v>
                </c:pt>
                <c:pt idx="1865">
                  <c:v>446</c:v>
                </c:pt>
                <c:pt idx="1866">
                  <c:v>462</c:v>
                </c:pt>
                <c:pt idx="1867">
                  <c:v>446</c:v>
                </c:pt>
                <c:pt idx="1868">
                  <c:v>454</c:v>
                </c:pt>
                <c:pt idx="1869">
                  <c:v>448</c:v>
                </c:pt>
                <c:pt idx="1870">
                  <c:v>454</c:v>
                </c:pt>
                <c:pt idx="1871">
                  <c:v>443</c:v>
                </c:pt>
                <c:pt idx="1872">
                  <c:v>433</c:v>
                </c:pt>
                <c:pt idx="1873">
                  <c:v>448</c:v>
                </c:pt>
                <c:pt idx="1874">
                  <c:v>427</c:v>
                </c:pt>
                <c:pt idx="1875">
                  <c:v>436</c:v>
                </c:pt>
                <c:pt idx="1876">
                  <c:v>425</c:v>
                </c:pt>
                <c:pt idx="1877">
                  <c:v>433</c:v>
                </c:pt>
                <c:pt idx="1878">
                  <c:v>422</c:v>
                </c:pt>
                <c:pt idx="1879">
                  <c:v>427</c:v>
                </c:pt>
                <c:pt idx="1880">
                  <c:v>427</c:v>
                </c:pt>
                <c:pt idx="1881">
                  <c:v>433</c:v>
                </c:pt>
                <c:pt idx="1882">
                  <c:v>427</c:v>
                </c:pt>
                <c:pt idx="1883">
                  <c:v>433</c:v>
                </c:pt>
                <c:pt idx="1884">
                  <c:v>454</c:v>
                </c:pt>
                <c:pt idx="1885">
                  <c:v>425</c:v>
                </c:pt>
                <c:pt idx="1886">
                  <c:v>439</c:v>
                </c:pt>
                <c:pt idx="1887">
                  <c:v>427</c:v>
                </c:pt>
                <c:pt idx="1888">
                  <c:v>427</c:v>
                </c:pt>
                <c:pt idx="1889">
                  <c:v>413</c:v>
                </c:pt>
                <c:pt idx="1890">
                  <c:v>427</c:v>
                </c:pt>
                <c:pt idx="1891">
                  <c:v>422</c:v>
                </c:pt>
                <c:pt idx="1892">
                  <c:v>422</c:v>
                </c:pt>
                <c:pt idx="1893">
                  <c:v>427</c:v>
                </c:pt>
                <c:pt idx="1894">
                  <c:v>425</c:v>
                </c:pt>
                <c:pt idx="1895">
                  <c:v>427</c:v>
                </c:pt>
                <c:pt idx="1896">
                  <c:v>443</c:v>
                </c:pt>
                <c:pt idx="1897">
                  <c:v>436</c:v>
                </c:pt>
                <c:pt idx="1898">
                  <c:v>427</c:v>
                </c:pt>
                <c:pt idx="1899">
                  <c:v>427</c:v>
                </c:pt>
                <c:pt idx="1900">
                  <c:v>433</c:v>
                </c:pt>
                <c:pt idx="1901">
                  <c:v>422</c:v>
                </c:pt>
                <c:pt idx="1902">
                  <c:v>425</c:v>
                </c:pt>
                <c:pt idx="1903">
                  <c:v>433</c:v>
                </c:pt>
                <c:pt idx="1904">
                  <c:v>417</c:v>
                </c:pt>
                <c:pt idx="1905">
                  <c:v>427</c:v>
                </c:pt>
                <c:pt idx="1906">
                  <c:v>403</c:v>
                </c:pt>
                <c:pt idx="1907">
                  <c:v>433</c:v>
                </c:pt>
                <c:pt idx="1908">
                  <c:v>425</c:v>
                </c:pt>
                <c:pt idx="1909">
                  <c:v>422</c:v>
                </c:pt>
                <c:pt idx="1910">
                  <c:v>436</c:v>
                </c:pt>
                <c:pt idx="1911">
                  <c:v>433</c:v>
                </c:pt>
                <c:pt idx="1912">
                  <c:v>517</c:v>
                </c:pt>
                <c:pt idx="1913">
                  <c:v>586</c:v>
                </c:pt>
                <c:pt idx="1914">
                  <c:v>688</c:v>
                </c:pt>
                <c:pt idx="1915">
                  <c:v>726</c:v>
                </c:pt>
                <c:pt idx="1916">
                  <c:v>688</c:v>
                </c:pt>
                <c:pt idx="1917">
                  <c:v>646</c:v>
                </c:pt>
                <c:pt idx="1918">
                  <c:v>599</c:v>
                </c:pt>
                <c:pt idx="1919">
                  <c:v>591</c:v>
                </c:pt>
                <c:pt idx="1920">
                  <c:v>556</c:v>
                </c:pt>
                <c:pt idx="1921">
                  <c:v>552</c:v>
                </c:pt>
                <c:pt idx="1922">
                  <c:v>534</c:v>
                </c:pt>
                <c:pt idx="1923">
                  <c:v>508</c:v>
                </c:pt>
                <c:pt idx="1924">
                  <c:v>517</c:v>
                </c:pt>
                <c:pt idx="1925">
                  <c:v>497</c:v>
                </c:pt>
                <c:pt idx="1926">
                  <c:v>495</c:v>
                </c:pt>
                <c:pt idx="1927">
                  <c:v>491</c:v>
                </c:pt>
                <c:pt idx="1928">
                  <c:v>483</c:v>
                </c:pt>
                <c:pt idx="1929">
                  <c:v>475</c:v>
                </c:pt>
                <c:pt idx="1930">
                  <c:v>465</c:v>
                </c:pt>
                <c:pt idx="1931">
                  <c:v>454</c:v>
                </c:pt>
                <c:pt idx="1932">
                  <c:v>443</c:v>
                </c:pt>
                <c:pt idx="1933">
                  <c:v>433</c:v>
                </c:pt>
                <c:pt idx="1934">
                  <c:v>436</c:v>
                </c:pt>
                <c:pt idx="1935">
                  <c:v>425</c:v>
                </c:pt>
                <c:pt idx="1936">
                  <c:v>433</c:v>
                </c:pt>
                <c:pt idx="1937">
                  <c:v>427</c:v>
                </c:pt>
                <c:pt idx="1938">
                  <c:v>439</c:v>
                </c:pt>
                <c:pt idx="1939">
                  <c:v>427</c:v>
                </c:pt>
                <c:pt idx="1940">
                  <c:v>427</c:v>
                </c:pt>
                <c:pt idx="1941">
                  <c:v>443</c:v>
                </c:pt>
                <c:pt idx="1942">
                  <c:v>417</c:v>
                </c:pt>
                <c:pt idx="1943">
                  <c:v>422</c:v>
                </c:pt>
                <c:pt idx="1944">
                  <c:v>421</c:v>
                </c:pt>
                <c:pt idx="1945">
                  <c:v>403</c:v>
                </c:pt>
                <c:pt idx="1946">
                  <c:v>409</c:v>
                </c:pt>
                <c:pt idx="1947">
                  <c:v>417</c:v>
                </c:pt>
                <c:pt idx="1948">
                  <c:v>413</c:v>
                </c:pt>
                <c:pt idx="1949">
                  <c:v>417</c:v>
                </c:pt>
                <c:pt idx="1950">
                  <c:v>400</c:v>
                </c:pt>
                <c:pt idx="1951">
                  <c:v>418</c:v>
                </c:pt>
                <c:pt idx="1952">
                  <c:v>413</c:v>
                </c:pt>
                <c:pt idx="1953">
                  <c:v>418</c:v>
                </c:pt>
                <c:pt idx="1954">
                  <c:v>418</c:v>
                </c:pt>
                <c:pt idx="1955">
                  <c:v>409</c:v>
                </c:pt>
                <c:pt idx="1956">
                  <c:v>422</c:v>
                </c:pt>
                <c:pt idx="1957">
                  <c:v>413</c:v>
                </c:pt>
                <c:pt idx="1958">
                  <c:v>416</c:v>
                </c:pt>
                <c:pt idx="1959">
                  <c:v>413</c:v>
                </c:pt>
                <c:pt idx="1960">
                  <c:v>400</c:v>
                </c:pt>
                <c:pt idx="1961">
                  <c:v>409</c:v>
                </c:pt>
                <c:pt idx="1962">
                  <c:v>400</c:v>
                </c:pt>
                <c:pt idx="1963">
                  <c:v>400</c:v>
                </c:pt>
                <c:pt idx="1964">
                  <c:v>422</c:v>
                </c:pt>
                <c:pt idx="1965">
                  <c:v>413</c:v>
                </c:pt>
                <c:pt idx="1966">
                  <c:v>405</c:v>
                </c:pt>
                <c:pt idx="1967">
                  <c:v>403</c:v>
                </c:pt>
                <c:pt idx="1968">
                  <c:v>413</c:v>
                </c:pt>
                <c:pt idx="1969">
                  <c:v>416</c:v>
                </c:pt>
                <c:pt idx="1970">
                  <c:v>416</c:v>
                </c:pt>
                <c:pt idx="1971">
                  <c:v>422</c:v>
                </c:pt>
                <c:pt idx="1972">
                  <c:v>426</c:v>
                </c:pt>
                <c:pt idx="1973">
                  <c:v>433</c:v>
                </c:pt>
                <c:pt idx="1974">
                  <c:v>418</c:v>
                </c:pt>
                <c:pt idx="1975">
                  <c:v>439</c:v>
                </c:pt>
                <c:pt idx="1976">
                  <c:v>439</c:v>
                </c:pt>
                <c:pt idx="1977">
                  <c:v>432</c:v>
                </c:pt>
                <c:pt idx="1978">
                  <c:v>439</c:v>
                </c:pt>
                <c:pt idx="1979">
                  <c:v>422</c:v>
                </c:pt>
                <c:pt idx="1980">
                  <c:v>433</c:v>
                </c:pt>
                <c:pt idx="1981">
                  <c:v>426</c:v>
                </c:pt>
                <c:pt idx="1982">
                  <c:v>433</c:v>
                </c:pt>
                <c:pt idx="1983">
                  <c:v>432</c:v>
                </c:pt>
                <c:pt idx="1984">
                  <c:v>418</c:v>
                </c:pt>
                <c:pt idx="1985">
                  <c:v>436</c:v>
                </c:pt>
                <c:pt idx="1986">
                  <c:v>439</c:v>
                </c:pt>
                <c:pt idx="1987">
                  <c:v>439</c:v>
                </c:pt>
                <c:pt idx="1988">
                  <c:v>443</c:v>
                </c:pt>
                <c:pt idx="1989">
                  <c:v>433</c:v>
                </c:pt>
                <c:pt idx="1990">
                  <c:v>433</c:v>
                </c:pt>
                <c:pt idx="1991">
                  <c:v>436</c:v>
                </c:pt>
                <c:pt idx="1992">
                  <c:v>433</c:v>
                </c:pt>
                <c:pt idx="1993">
                  <c:v>452</c:v>
                </c:pt>
                <c:pt idx="1994">
                  <c:v>433</c:v>
                </c:pt>
                <c:pt idx="1995">
                  <c:v>448</c:v>
                </c:pt>
                <c:pt idx="1996">
                  <c:v>448</c:v>
                </c:pt>
                <c:pt idx="1997">
                  <c:v>448</c:v>
                </c:pt>
                <c:pt idx="1998">
                  <c:v>481</c:v>
                </c:pt>
                <c:pt idx="1999">
                  <c:v>456</c:v>
                </c:pt>
                <c:pt idx="2000">
                  <c:v>452</c:v>
                </c:pt>
                <c:pt idx="2001">
                  <c:v>433</c:v>
                </c:pt>
                <c:pt idx="2002">
                  <c:v>446</c:v>
                </c:pt>
                <c:pt idx="2003">
                  <c:v>446</c:v>
                </c:pt>
                <c:pt idx="2004">
                  <c:v>446</c:v>
                </c:pt>
                <c:pt idx="2005">
                  <c:v>436</c:v>
                </c:pt>
                <c:pt idx="2006">
                  <c:v>443</c:v>
                </c:pt>
                <c:pt idx="2007">
                  <c:v>439</c:v>
                </c:pt>
                <c:pt idx="2008">
                  <c:v>439</c:v>
                </c:pt>
                <c:pt idx="2009">
                  <c:v>433</c:v>
                </c:pt>
                <c:pt idx="2010">
                  <c:v>436</c:v>
                </c:pt>
                <c:pt idx="2011">
                  <c:v>432</c:v>
                </c:pt>
                <c:pt idx="2012">
                  <c:v>426</c:v>
                </c:pt>
                <c:pt idx="2013">
                  <c:v>439</c:v>
                </c:pt>
                <c:pt idx="2014">
                  <c:v>432</c:v>
                </c:pt>
                <c:pt idx="2015">
                  <c:v>433</c:v>
                </c:pt>
                <c:pt idx="2016">
                  <c:v>426</c:v>
                </c:pt>
                <c:pt idx="2017">
                  <c:v>432</c:v>
                </c:pt>
                <c:pt idx="2018">
                  <c:v>422</c:v>
                </c:pt>
                <c:pt idx="2019">
                  <c:v>443</c:v>
                </c:pt>
                <c:pt idx="2020">
                  <c:v>436</c:v>
                </c:pt>
                <c:pt idx="2021">
                  <c:v>448</c:v>
                </c:pt>
                <c:pt idx="2022">
                  <c:v>443</c:v>
                </c:pt>
                <c:pt idx="2023">
                  <c:v>436</c:v>
                </c:pt>
                <c:pt idx="2024">
                  <c:v>439</c:v>
                </c:pt>
                <c:pt idx="2025">
                  <c:v>436</c:v>
                </c:pt>
                <c:pt idx="2026">
                  <c:v>448</c:v>
                </c:pt>
                <c:pt idx="2027">
                  <c:v>446</c:v>
                </c:pt>
                <c:pt idx="2028">
                  <c:v>448</c:v>
                </c:pt>
                <c:pt idx="2029">
                  <c:v>452</c:v>
                </c:pt>
                <c:pt idx="2030">
                  <c:v>456</c:v>
                </c:pt>
                <c:pt idx="2031">
                  <c:v>456</c:v>
                </c:pt>
                <c:pt idx="2032">
                  <c:v>463</c:v>
                </c:pt>
                <c:pt idx="2033">
                  <c:v>463</c:v>
                </c:pt>
                <c:pt idx="2034">
                  <c:v>470</c:v>
                </c:pt>
                <c:pt idx="2035">
                  <c:v>470</c:v>
                </c:pt>
                <c:pt idx="2036">
                  <c:v>470</c:v>
                </c:pt>
                <c:pt idx="2037">
                  <c:v>495</c:v>
                </c:pt>
                <c:pt idx="2038">
                  <c:v>485</c:v>
                </c:pt>
                <c:pt idx="2039">
                  <c:v>508</c:v>
                </c:pt>
                <c:pt idx="2040">
                  <c:v>505</c:v>
                </c:pt>
                <c:pt idx="2041">
                  <c:v>523</c:v>
                </c:pt>
                <c:pt idx="2042">
                  <c:v>495</c:v>
                </c:pt>
                <c:pt idx="2043">
                  <c:v>518</c:v>
                </c:pt>
                <c:pt idx="2044">
                  <c:v>524</c:v>
                </c:pt>
                <c:pt idx="2045">
                  <c:v>508</c:v>
                </c:pt>
                <c:pt idx="2046">
                  <c:v>518</c:v>
                </c:pt>
                <c:pt idx="2047">
                  <c:v>497</c:v>
                </c:pt>
                <c:pt idx="2048">
                  <c:v>501</c:v>
                </c:pt>
                <c:pt idx="2049">
                  <c:v>495</c:v>
                </c:pt>
                <c:pt idx="2050">
                  <c:v>505</c:v>
                </c:pt>
                <c:pt idx="2051">
                  <c:v>495</c:v>
                </c:pt>
                <c:pt idx="2052">
                  <c:v>491</c:v>
                </c:pt>
                <c:pt idx="2053">
                  <c:v>481</c:v>
                </c:pt>
                <c:pt idx="2054">
                  <c:v>475</c:v>
                </c:pt>
                <c:pt idx="2055">
                  <c:v>501</c:v>
                </c:pt>
                <c:pt idx="2056">
                  <c:v>485</c:v>
                </c:pt>
                <c:pt idx="2057">
                  <c:v>485</c:v>
                </c:pt>
                <c:pt idx="2058">
                  <c:v>470</c:v>
                </c:pt>
                <c:pt idx="2059">
                  <c:v>475</c:v>
                </c:pt>
                <c:pt idx="2060">
                  <c:v>478</c:v>
                </c:pt>
                <c:pt idx="2061">
                  <c:v>470</c:v>
                </c:pt>
                <c:pt idx="2062">
                  <c:v>470</c:v>
                </c:pt>
                <c:pt idx="2063">
                  <c:v>470</c:v>
                </c:pt>
                <c:pt idx="2064">
                  <c:v>463</c:v>
                </c:pt>
                <c:pt idx="2065">
                  <c:v>470</c:v>
                </c:pt>
                <c:pt idx="2066">
                  <c:v>463</c:v>
                </c:pt>
                <c:pt idx="2067">
                  <c:v>461</c:v>
                </c:pt>
                <c:pt idx="2068">
                  <c:v>459</c:v>
                </c:pt>
                <c:pt idx="2069">
                  <c:v>448</c:v>
                </c:pt>
                <c:pt idx="2070">
                  <c:v>446</c:v>
                </c:pt>
                <c:pt idx="2071">
                  <c:v>443</c:v>
                </c:pt>
                <c:pt idx="2072">
                  <c:v>448</c:v>
                </c:pt>
                <c:pt idx="2073">
                  <c:v>446</c:v>
                </c:pt>
                <c:pt idx="2074">
                  <c:v>443</c:v>
                </c:pt>
                <c:pt idx="2075">
                  <c:v>439</c:v>
                </c:pt>
                <c:pt idx="2076">
                  <c:v>439</c:v>
                </c:pt>
                <c:pt idx="2077">
                  <c:v>436</c:v>
                </c:pt>
                <c:pt idx="2078">
                  <c:v>448</c:v>
                </c:pt>
                <c:pt idx="2079">
                  <c:v>439</c:v>
                </c:pt>
                <c:pt idx="2080">
                  <c:v>439</c:v>
                </c:pt>
                <c:pt idx="2081">
                  <c:v>433</c:v>
                </c:pt>
                <c:pt idx="2082">
                  <c:v>439</c:v>
                </c:pt>
                <c:pt idx="2083">
                  <c:v>443</c:v>
                </c:pt>
                <c:pt idx="2084">
                  <c:v>433</c:v>
                </c:pt>
                <c:pt idx="2085">
                  <c:v>446</c:v>
                </c:pt>
                <c:pt idx="2086">
                  <c:v>495</c:v>
                </c:pt>
                <c:pt idx="2087">
                  <c:v>570</c:v>
                </c:pt>
                <c:pt idx="2088">
                  <c:v>546</c:v>
                </c:pt>
                <c:pt idx="2089">
                  <c:v>584</c:v>
                </c:pt>
                <c:pt idx="2090">
                  <c:v>529</c:v>
                </c:pt>
                <c:pt idx="2091">
                  <c:v>501</c:v>
                </c:pt>
                <c:pt idx="2092">
                  <c:v>501</c:v>
                </c:pt>
                <c:pt idx="2093">
                  <c:v>478</c:v>
                </c:pt>
                <c:pt idx="2094">
                  <c:v>495</c:v>
                </c:pt>
                <c:pt idx="2095">
                  <c:v>475</c:v>
                </c:pt>
                <c:pt idx="2096">
                  <c:v>475</c:v>
                </c:pt>
                <c:pt idx="2097">
                  <c:v>463</c:v>
                </c:pt>
                <c:pt idx="2098">
                  <c:v>456</c:v>
                </c:pt>
                <c:pt idx="2099">
                  <c:v>452</c:v>
                </c:pt>
                <c:pt idx="2100">
                  <c:v>459</c:v>
                </c:pt>
                <c:pt idx="2101">
                  <c:v>463</c:v>
                </c:pt>
                <c:pt idx="2102">
                  <c:v>456</c:v>
                </c:pt>
                <c:pt idx="2103">
                  <c:v>461</c:v>
                </c:pt>
                <c:pt idx="2104">
                  <c:v>461</c:v>
                </c:pt>
                <c:pt idx="2105">
                  <c:v>452</c:v>
                </c:pt>
                <c:pt idx="2106">
                  <c:v>459</c:v>
                </c:pt>
                <c:pt idx="2107">
                  <c:v>461</c:v>
                </c:pt>
                <c:pt idx="2108">
                  <c:v>452</c:v>
                </c:pt>
                <c:pt idx="2109">
                  <c:v>456</c:v>
                </c:pt>
                <c:pt idx="2110">
                  <c:v>439</c:v>
                </c:pt>
                <c:pt idx="2111">
                  <c:v>459</c:v>
                </c:pt>
                <c:pt idx="2112">
                  <c:v>461</c:v>
                </c:pt>
                <c:pt idx="2113">
                  <c:v>452</c:v>
                </c:pt>
                <c:pt idx="2114">
                  <c:v>448</c:v>
                </c:pt>
                <c:pt idx="2115">
                  <c:v>443</c:v>
                </c:pt>
                <c:pt idx="2116">
                  <c:v>452</c:v>
                </c:pt>
                <c:pt idx="2117">
                  <c:v>452</c:v>
                </c:pt>
                <c:pt idx="2118">
                  <c:v>452</c:v>
                </c:pt>
                <c:pt idx="2119">
                  <c:v>446</c:v>
                </c:pt>
                <c:pt idx="2120">
                  <c:v>463</c:v>
                </c:pt>
                <c:pt idx="2121">
                  <c:v>443</c:v>
                </c:pt>
                <c:pt idx="2122">
                  <c:v>443</c:v>
                </c:pt>
                <c:pt idx="2123">
                  <c:v>456</c:v>
                </c:pt>
                <c:pt idx="2124">
                  <c:v>456</c:v>
                </c:pt>
                <c:pt idx="2125">
                  <c:v>459</c:v>
                </c:pt>
                <c:pt idx="2126">
                  <c:v>456</c:v>
                </c:pt>
                <c:pt idx="2127">
                  <c:v>456</c:v>
                </c:pt>
                <c:pt idx="2128">
                  <c:v>461</c:v>
                </c:pt>
                <c:pt idx="2129">
                  <c:v>470</c:v>
                </c:pt>
                <c:pt idx="2130">
                  <c:v>463</c:v>
                </c:pt>
                <c:pt idx="2131">
                  <c:v>475</c:v>
                </c:pt>
                <c:pt idx="2132">
                  <c:v>459</c:v>
                </c:pt>
                <c:pt idx="2133">
                  <c:v>463</c:v>
                </c:pt>
                <c:pt idx="2134">
                  <c:v>461</c:v>
                </c:pt>
                <c:pt idx="2135">
                  <c:v>478</c:v>
                </c:pt>
                <c:pt idx="2136">
                  <c:v>470</c:v>
                </c:pt>
                <c:pt idx="2137">
                  <c:v>461</c:v>
                </c:pt>
                <c:pt idx="2138">
                  <c:v>463</c:v>
                </c:pt>
                <c:pt idx="2139">
                  <c:v>459</c:v>
                </c:pt>
                <c:pt idx="2140">
                  <c:v>456</c:v>
                </c:pt>
                <c:pt idx="2141">
                  <c:v>475</c:v>
                </c:pt>
                <c:pt idx="2142">
                  <c:v>459</c:v>
                </c:pt>
                <c:pt idx="2143">
                  <c:v>475</c:v>
                </c:pt>
                <c:pt idx="2144">
                  <c:v>463</c:v>
                </c:pt>
                <c:pt idx="2145">
                  <c:v>481</c:v>
                </c:pt>
                <c:pt idx="2146">
                  <c:v>485</c:v>
                </c:pt>
                <c:pt idx="2147">
                  <c:v>475</c:v>
                </c:pt>
                <c:pt idx="2148">
                  <c:v>495</c:v>
                </c:pt>
                <c:pt idx="2149">
                  <c:v>505</c:v>
                </c:pt>
                <c:pt idx="2150">
                  <c:v>523</c:v>
                </c:pt>
                <c:pt idx="2151">
                  <c:v>508</c:v>
                </c:pt>
                <c:pt idx="2152">
                  <c:v>529</c:v>
                </c:pt>
                <c:pt idx="2153">
                  <c:v>508</c:v>
                </c:pt>
                <c:pt idx="2154">
                  <c:v>523</c:v>
                </c:pt>
                <c:pt idx="2155">
                  <c:v>523</c:v>
                </c:pt>
                <c:pt idx="2156">
                  <c:v>501</c:v>
                </c:pt>
                <c:pt idx="2157">
                  <c:v>524</c:v>
                </c:pt>
                <c:pt idx="2158">
                  <c:v>524</c:v>
                </c:pt>
                <c:pt idx="2159">
                  <c:v>529</c:v>
                </c:pt>
                <c:pt idx="2160">
                  <c:v>529</c:v>
                </c:pt>
                <c:pt idx="2161">
                  <c:v>524</c:v>
                </c:pt>
                <c:pt idx="2162">
                  <c:v>524</c:v>
                </c:pt>
                <c:pt idx="2163">
                  <c:v>523</c:v>
                </c:pt>
                <c:pt idx="2164">
                  <c:v>505</c:v>
                </c:pt>
                <c:pt idx="2165">
                  <c:v>542</c:v>
                </c:pt>
                <c:pt idx="2166">
                  <c:v>505</c:v>
                </c:pt>
                <c:pt idx="2167">
                  <c:v>505</c:v>
                </c:pt>
                <c:pt idx="2168">
                  <c:v>505</c:v>
                </c:pt>
                <c:pt idx="2169">
                  <c:v>508</c:v>
                </c:pt>
                <c:pt idx="2170">
                  <c:v>508</c:v>
                </c:pt>
                <c:pt idx="2171">
                  <c:v>495</c:v>
                </c:pt>
                <c:pt idx="2172">
                  <c:v>518</c:v>
                </c:pt>
                <c:pt idx="2173">
                  <c:v>497</c:v>
                </c:pt>
                <c:pt idx="2174">
                  <c:v>508</c:v>
                </c:pt>
                <c:pt idx="2175">
                  <c:v>497</c:v>
                </c:pt>
                <c:pt idx="2176">
                  <c:v>505</c:v>
                </c:pt>
                <c:pt idx="2177">
                  <c:v>508</c:v>
                </c:pt>
                <c:pt idx="2178">
                  <c:v>495</c:v>
                </c:pt>
                <c:pt idx="2179">
                  <c:v>505</c:v>
                </c:pt>
                <c:pt idx="2180">
                  <c:v>518</c:v>
                </c:pt>
                <c:pt idx="2181">
                  <c:v>505</c:v>
                </c:pt>
                <c:pt idx="2182">
                  <c:v>508</c:v>
                </c:pt>
                <c:pt idx="2183">
                  <c:v>501</c:v>
                </c:pt>
                <c:pt idx="2184">
                  <c:v>523</c:v>
                </c:pt>
                <c:pt idx="2185">
                  <c:v>518</c:v>
                </c:pt>
                <c:pt idx="2186">
                  <c:v>524</c:v>
                </c:pt>
                <c:pt idx="2187">
                  <c:v>529</c:v>
                </c:pt>
                <c:pt idx="2188">
                  <c:v>542</c:v>
                </c:pt>
                <c:pt idx="2189">
                  <c:v>524</c:v>
                </c:pt>
                <c:pt idx="2190">
                  <c:v>536</c:v>
                </c:pt>
                <c:pt idx="2191">
                  <c:v>523</c:v>
                </c:pt>
                <c:pt idx="2192">
                  <c:v>546</c:v>
                </c:pt>
                <c:pt idx="2193">
                  <c:v>524</c:v>
                </c:pt>
                <c:pt idx="2194">
                  <c:v>542</c:v>
                </c:pt>
                <c:pt idx="2195">
                  <c:v>523</c:v>
                </c:pt>
                <c:pt idx="2196">
                  <c:v>546</c:v>
                </c:pt>
                <c:pt idx="2197">
                  <c:v>533</c:v>
                </c:pt>
                <c:pt idx="2198">
                  <c:v>546</c:v>
                </c:pt>
                <c:pt idx="2199">
                  <c:v>536</c:v>
                </c:pt>
                <c:pt idx="2200">
                  <c:v>529</c:v>
                </c:pt>
                <c:pt idx="2201">
                  <c:v>546</c:v>
                </c:pt>
                <c:pt idx="2202">
                  <c:v>551</c:v>
                </c:pt>
                <c:pt idx="2203">
                  <c:v>553</c:v>
                </c:pt>
                <c:pt idx="2204">
                  <c:v>553</c:v>
                </c:pt>
                <c:pt idx="2205">
                  <c:v>533</c:v>
                </c:pt>
                <c:pt idx="2206">
                  <c:v>553</c:v>
                </c:pt>
                <c:pt idx="2207">
                  <c:v>546</c:v>
                </c:pt>
                <c:pt idx="2208">
                  <c:v>546</c:v>
                </c:pt>
                <c:pt idx="2209">
                  <c:v>560</c:v>
                </c:pt>
                <c:pt idx="2210">
                  <c:v>553</c:v>
                </c:pt>
                <c:pt idx="2211">
                  <c:v>574</c:v>
                </c:pt>
                <c:pt idx="2212">
                  <c:v>599</c:v>
                </c:pt>
                <c:pt idx="2213">
                  <c:v>594</c:v>
                </c:pt>
                <c:pt idx="2214">
                  <c:v>607</c:v>
                </c:pt>
                <c:pt idx="2215">
                  <c:v>594</c:v>
                </c:pt>
                <c:pt idx="2216">
                  <c:v>650</c:v>
                </c:pt>
                <c:pt idx="2217">
                  <c:v>643</c:v>
                </c:pt>
                <c:pt idx="2218">
                  <c:v>672</c:v>
                </c:pt>
                <c:pt idx="2219">
                  <c:v>666</c:v>
                </c:pt>
                <c:pt idx="2220">
                  <c:v>660</c:v>
                </c:pt>
                <c:pt idx="2221">
                  <c:v>660</c:v>
                </c:pt>
                <c:pt idx="2222">
                  <c:v>717</c:v>
                </c:pt>
                <c:pt idx="2223">
                  <c:v>694</c:v>
                </c:pt>
                <c:pt idx="2224">
                  <c:v>699</c:v>
                </c:pt>
                <c:pt idx="2225">
                  <c:v>704</c:v>
                </c:pt>
                <c:pt idx="2226">
                  <c:v>694</c:v>
                </c:pt>
                <c:pt idx="2227">
                  <c:v>686</c:v>
                </c:pt>
                <c:pt idx="2228">
                  <c:v>656</c:v>
                </c:pt>
                <c:pt idx="2229">
                  <c:v>686</c:v>
                </c:pt>
                <c:pt idx="2230">
                  <c:v>945</c:v>
                </c:pt>
                <c:pt idx="2231">
                  <c:v>656</c:v>
                </c:pt>
                <c:pt idx="2232">
                  <c:v>620</c:v>
                </c:pt>
                <c:pt idx="2233">
                  <c:v>643</c:v>
                </c:pt>
                <c:pt idx="2234">
                  <c:v>656</c:v>
                </c:pt>
                <c:pt idx="2235">
                  <c:v>626</c:v>
                </c:pt>
                <c:pt idx="2236">
                  <c:v>640</c:v>
                </c:pt>
                <c:pt idx="2237">
                  <c:v>614</c:v>
                </c:pt>
                <c:pt idx="2238">
                  <c:v>640</c:v>
                </c:pt>
                <c:pt idx="2239">
                  <c:v>626</c:v>
                </c:pt>
                <c:pt idx="2240">
                  <c:v>634</c:v>
                </c:pt>
                <c:pt idx="2241">
                  <c:v>607</c:v>
                </c:pt>
                <c:pt idx="2242">
                  <c:v>599</c:v>
                </c:pt>
                <c:pt idx="2243">
                  <c:v>594</c:v>
                </c:pt>
                <c:pt idx="2244">
                  <c:v>594</c:v>
                </c:pt>
                <c:pt idx="2245">
                  <c:v>603</c:v>
                </c:pt>
                <c:pt idx="2246">
                  <c:v>594</c:v>
                </c:pt>
                <c:pt idx="2247">
                  <c:v>588</c:v>
                </c:pt>
                <c:pt idx="2248">
                  <c:v>570</c:v>
                </c:pt>
                <c:pt idx="2249">
                  <c:v>560</c:v>
                </c:pt>
                <c:pt idx="2250">
                  <c:v>570</c:v>
                </c:pt>
                <c:pt idx="2251">
                  <c:v>584</c:v>
                </c:pt>
                <c:pt idx="2252">
                  <c:v>574</c:v>
                </c:pt>
                <c:pt idx="2253">
                  <c:v>584</c:v>
                </c:pt>
                <c:pt idx="2254">
                  <c:v>560</c:v>
                </c:pt>
                <c:pt idx="2255">
                  <c:v>566</c:v>
                </c:pt>
                <c:pt idx="2256">
                  <c:v>588</c:v>
                </c:pt>
                <c:pt idx="2257">
                  <c:v>560</c:v>
                </c:pt>
                <c:pt idx="2258">
                  <c:v>566</c:v>
                </c:pt>
                <c:pt idx="2259">
                  <c:v>536</c:v>
                </c:pt>
                <c:pt idx="2260">
                  <c:v>553</c:v>
                </c:pt>
                <c:pt idx="2261">
                  <c:v>542</c:v>
                </c:pt>
                <c:pt idx="2262">
                  <c:v>536</c:v>
                </c:pt>
                <c:pt idx="2263">
                  <c:v>536</c:v>
                </c:pt>
                <c:pt idx="2264">
                  <c:v>533</c:v>
                </c:pt>
                <c:pt idx="2265">
                  <c:v>536</c:v>
                </c:pt>
                <c:pt idx="2266">
                  <c:v>536</c:v>
                </c:pt>
                <c:pt idx="2267">
                  <c:v>542</c:v>
                </c:pt>
                <c:pt idx="2268">
                  <c:v>536</c:v>
                </c:pt>
                <c:pt idx="2269">
                  <c:v>529</c:v>
                </c:pt>
                <c:pt idx="2270">
                  <c:v>523</c:v>
                </c:pt>
                <c:pt idx="2271">
                  <c:v>508</c:v>
                </c:pt>
                <c:pt idx="2272">
                  <c:v>518</c:v>
                </c:pt>
                <c:pt idx="2273">
                  <c:v>529</c:v>
                </c:pt>
                <c:pt idx="2274">
                  <c:v>529</c:v>
                </c:pt>
                <c:pt idx="2275">
                  <c:v>524</c:v>
                </c:pt>
                <c:pt idx="2276">
                  <c:v>508</c:v>
                </c:pt>
                <c:pt idx="2277">
                  <c:v>529</c:v>
                </c:pt>
                <c:pt idx="2278">
                  <c:v>524</c:v>
                </c:pt>
                <c:pt idx="2279">
                  <c:v>542</c:v>
                </c:pt>
                <c:pt idx="2280">
                  <c:v>529</c:v>
                </c:pt>
                <c:pt idx="2281">
                  <c:v>505</c:v>
                </c:pt>
                <c:pt idx="2282">
                  <c:v>508</c:v>
                </c:pt>
                <c:pt idx="2283">
                  <c:v>518</c:v>
                </c:pt>
                <c:pt idx="2284">
                  <c:v>505</c:v>
                </c:pt>
                <c:pt idx="2285">
                  <c:v>505</c:v>
                </c:pt>
                <c:pt idx="2286">
                  <c:v>497</c:v>
                </c:pt>
                <c:pt idx="2287">
                  <c:v>505</c:v>
                </c:pt>
                <c:pt idx="2288">
                  <c:v>505</c:v>
                </c:pt>
                <c:pt idx="2289">
                  <c:v>501</c:v>
                </c:pt>
                <c:pt idx="2290">
                  <c:v>523</c:v>
                </c:pt>
                <c:pt idx="2291">
                  <c:v>529</c:v>
                </c:pt>
                <c:pt idx="2292">
                  <c:v>542</c:v>
                </c:pt>
                <c:pt idx="2293">
                  <c:v>560</c:v>
                </c:pt>
                <c:pt idx="2294">
                  <c:v>607</c:v>
                </c:pt>
                <c:pt idx="2295">
                  <c:v>634</c:v>
                </c:pt>
                <c:pt idx="2296">
                  <c:v>660</c:v>
                </c:pt>
                <c:pt idx="2297">
                  <c:v>686</c:v>
                </c:pt>
                <c:pt idx="2298">
                  <c:v>656</c:v>
                </c:pt>
                <c:pt idx="2299">
                  <c:v>679</c:v>
                </c:pt>
                <c:pt idx="2300">
                  <c:v>672</c:v>
                </c:pt>
                <c:pt idx="2301">
                  <c:v>679</c:v>
                </c:pt>
                <c:pt idx="2302">
                  <c:v>679</c:v>
                </c:pt>
                <c:pt idx="2303">
                  <c:v>629</c:v>
                </c:pt>
                <c:pt idx="2304">
                  <c:v>629</c:v>
                </c:pt>
                <c:pt idx="2305">
                  <c:v>620</c:v>
                </c:pt>
                <c:pt idx="2306">
                  <c:v>614</c:v>
                </c:pt>
                <c:pt idx="2307">
                  <c:v>607</c:v>
                </c:pt>
                <c:pt idx="2308">
                  <c:v>599</c:v>
                </c:pt>
                <c:pt idx="2309">
                  <c:v>594</c:v>
                </c:pt>
                <c:pt idx="2310">
                  <c:v>599</c:v>
                </c:pt>
                <c:pt idx="2311">
                  <c:v>584</c:v>
                </c:pt>
                <c:pt idx="2312">
                  <c:v>574</c:v>
                </c:pt>
                <c:pt idx="2313">
                  <c:v>553</c:v>
                </c:pt>
                <c:pt idx="2314">
                  <c:v>570</c:v>
                </c:pt>
                <c:pt idx="2315">
                  <c:v>546</c:v>
                </c:pt>
                <c:pt idx="2316">
                  <c:v>551</c:v>
                </c:pt>
                <c:pt idx="2317">
                  <c:v>546</c:v>
                </c:pt>
                <c:pt idx="2318">
                  <c:v>533</c:v>
                </c:pt>
                <c:pt idx="2319">
                  <c:v>523</c:v>
                </c:pt>
                <c:pt idx="2320">
                  <c:v>495</c:v>
                </c:pt>
                <c:pt idx="2321">
                  <c:v>524</c:v>
                </c:pt>
                <c:pt idx="2322">
                  <c:v>508</c:v>
                </c:pt>
                <c:pt idx="2323">
                  <c:v>501</c:v>
                </c:pt>
                <c:pt idx="2324">
                  <c:v>497</c:v>
                </c:pt>
                <c:pt idx="2325">
                  <c:v>497</c:v>
                </c:pt>
                <c:pt idx="2326">
                  <c:v>505</c:v>
                </c:pt>
                <c:pt idx="2327">
                  <c:v>491</c:v>
                </c:pt>
                <c:pt idx="2328">
                  <c:v>495</c:v>
                </c:pt>
                <c:pt idx="2329">
                  <c:v>491</c:v>
                </c:pt>
                <c:pt idx="2330">
                  <c:v>485</c:v>
                </c:pt>
                <c:pt idx="2331">
                  <c:v>481</c:v>
                </c:pt>
                <c:pt idx="2332">
                  <c:v>470</c:v>
                </c:pt>
                <c:pt idx="2333">
                  <c:v>481</c:v>
                </c:pt>
                <c:pt idx="2334">
                  <c:v>501</c:v>
                </c:pt>
                <c:pt idx="2335">
                  <c:v>495</c:v>
                </c:pt>
                <c:pt idx="2336">
                  <c:v>495</c:v>
                </c:pt>
                <c:pt idx="2337">
                  <c:v>491</c:v>
                </c:pt>
                <c:pt idx="2338">
                  <c:v>501</c:v>
                </c:pt>
                <c:pt idx="2339">
                  <c:v>497</c:v>
                </c:pt>
                <c:pt idx="2340">
                  <c:v>495</c:v>
                </c:pt>
                <c:pt idx="2341">
                  <c:v>505</c:v>
                </c:pt>
                <c:pt idx="2342">
                  <c:v>501</c:v>
                </c:pt>
                <c:pt idx="2343">
                  <c:v>495</c:v>
                </c:pt>
                <c:pt idx="2344">
                  <c:v>501</c:v>
                </c:pt>
                <c:pt idx="2345">
                  <c:v>524</c:v>
                </c:pt>
                <c:pt idx="2346">
                  <c:v>523</c:v>
                </c:pt>
                <c:pt idx="2347">
                  <c:v>529</c:v>
                </c:pt>
                <c:pt idx="2348">
                  <c:v>553</c:v>
                </c:pt>
                <c:pt idx="2349">
                  <c:v>529</c:v>
                </c:pt>
                <c:pt idx="2350">
                  <c:v>533</c:v>
                </c:pt>
                <c:pt idx="2351">
                  <c:v>759</c:v>
                </c:pt>
                <c:pt idx="2352">
                  <c:v>533</c:v>
                </c:pt>
                <c:pt idx="2353">
                  <c:v>508</c:v>
                </c:pt>
                <c:pt idx="2354">
                  <c:v>523</c:v>
                </c:pt>
                <c:pt idx="2355">
                  <c:v>501</c:v>
                </c:pt>
                <c:pt idx="2356">
                  <c:v>497</c:v>
                </c:pt>
                <c:pt idx="2357">
                  <c:v>497</c:v>
                </c:pt>
                <c:pt idx="2358">
                  <c:v>508</c:v>
                </c:pt>
                <c:pt idx="2359">
                  <c:v>524</c:v>
                </c:pt>
                <c:pt idx="2360">
                  <c:v>524</c:v>
                </c:pt>
                <c:pt idx="2361">
                  <c:v>508</c:v>
                </c:pt>
                <c:pt idx="2362">
                  <c:v>529</c:v>
                </c:pt>
                <c:pt idx="2363">
                  <c:v>542</c:v>
                </c:pt>
                <c:pt idx="2364">
                  <c:v>529</c:v>
                </c:pt>
                <c:pt idx="2365">
                  <c:v>546</c:v>
                </c:pt>
                <c:pt idx="2366">
                  <c:v>529</c:v>
                </c:pt>
                <c:pt idx="2367">
                  <c:v>551</c:v>
                </c:pt>
                <c:pt idx="2368">
                  <c:v>536</c:v>
                </c:pt>
                <c:pt idx="2369">
                  <c:v>546</c:v>
                </c:pt>
                <c:pt idx="2370">
                  <c:v>542</c:v>
                </c:pt>
                <c:pt idx="2371">
                  <c:v>546</c:v>
                </c:pt>
                <c:pt idx="2372">
                  <c:v>546</c:v>
                </c:pt>
                <c:pt idx="2373">
                  <c:v>542</c:v>
                </c:pt>
                <c:pt idx="2374">
                  <c:v>553</c:v>
                </c:pt>
                <c:pt idx="2375">
                  <c:v>551</c:v>
                </c:pt>
                <c:pt idx="2376">
                  <c:v>553</c:v>
                </c:pt>
                <c:pt idx="2377">
                  <c:v>551</c:v>
                </c:pt>
                <c:pt idx="2378">
                  <c:v>536</c:v>
                </c:pt>
                <c:pt idx="2379">
                  <c:v>553</c:v>
                </c:pt>
                <c:pt idx="2380">
                  <c:v>574</c:v>
                </c:pt>
                <c:pt idx="2381">
                  <c:v>560</c:v>
                </c:pt>
                <c:pt idx="2382">
                  <c:v>584</c:v>
                </c:pt>
                <c:pt idx="2383">
                  <c:v>566</c:v>
                </c:pt>
                <c:pt idx="2384">
                  <c:v>574</c:v>
                </c:pt>
                <c:pt idx="2385">
                  <c:v>584</c:v>
                </c:pt>
                <c:pt idx="2386">
                  <c:v>588</c:v>
                </c:pt>
                <c:pt idx="2387">
                  <c:v>588</c:v>
                </c:pt>
                <c:pt idx="2388">
                  <c:v>578</c:v>
                </c:pt>
                <c:pt idx="2389">
                  <c:v>588</c:v>
                </c:pt>
                <c:pt idx="2390">
                  <c:v>578</c:v>
                </c:pt>
                <c:pt idx="2391">
                  <c:v>566</c:v>
                </c:pt>
                <c:pt idx="2392">
                  <c:v>553</c:v>
                </c:pt>
                <c:pt idx="2393">
                  <c:v>594</c:v>
                </c:pt>
                <c:pt idx="2394">
                  <c:v>560</c:v>
                </c:pt>
                <c:pt idx="2395">
                  <c:v>553</c:v>
                </c:pt>
                <c:pt idx="2396">
                  <c:v>570</c:v>
                </c:pt>
                <c:pt idx="2397">
                  <c:v>570</c:v>
                </c:pt>
                <c:pt idx="2398">
                  <c:v>574</c:v>
                </c:pt>
                <c:pt idx="2399">
                  <c:v>570</c:v>
                </c:pt>
                <c:pt idx="2400">
                  <c:v>546</c:v>
                </c:pt>
                <c:pt idx="2401">
                  <c:v>542</c:v>
                </c:pt>
                <c:pt idx="2402">
                  <c:v>533</c:v>
                </c:pt>
                <c:pt idx="2403">
                  <c:v>524</c:v>
                </c:pt>
                <c:pt idx="2404">
                  <c:v>523</c:v>
                </c:pt>
                <c:pt idx="2405">
                  <c:v>508</c:v>
                </c:pt>
                <c:pt idx="2406">
                  <c:v>508</c:v>
                </c:pt>
                <c:pt idx="2407">
                  <c:v>523</c:v>
                </c:pt>
                <c:pt idx="2408">
                  <c:v>497</c:v>
                </c:pt>
                <c:pt idx="2409">
                  <c:v>524</c:v>
                </c:pt>
                <c:pt idx="2410">
                  <c:v>495</c:v>
                </c:pt>
                <c:pt idx="2411">
                  <c:v>505</c:v>
                </c:pt>
                <c:pt idx="2412">
                  <c:v>497</c:v>
                </c:pt>
                <c:pt idx="2413">
                  <c:v>508</c:v>
                </c:pt>
                <c:pt idx="2414">
                  <c:v>485</c:v>
                </c:pt>
                <c:pt idx="2415">
                  <c:v>485</c:v>
                </c:pt>
                <c:pt idx="2416">
                  <c:v>505</c:v>
                </c:pt>
                <c:pt idx="2417">
                  <c:v>463</c:v>
                </c:pt>
                <c:pt idx="2418">
                  <c:v>470</c:v>
                </c:pt>
                <c:pt idx="2419">
                  <c:v>475</c:v>
                </c:pt>
                <c:pt idx="2420">
                  <c:v>470</c:v>
                </c:pt>
                <c:pt idx="2421">
                  <c:v>475</c:v>
                </c:pt>
                <c:pt idx="2422">
                  <c:v>448</c:v>
                </c:pt>
                <c:pt idx="2423">
                  <c:v>463</c:v>
                </c:pt>
                <c:pt idx="2424">
                  <c:v>463</c:v>
                </c:pt>
                <c:pt idx="2425">
                  <c:v>456</c:v>
                </c:pt>
                <c:pt idx="2426">
                  <c:v>470</c:v>
                </c:pt>
                <c:pt idx="2427">
                  <c:v>463</c:v>
                </c:pt>
                <c:pt idx="2428">
                  <c:v>463</c:v>
                </c:pt>
                <c:pt idx="2429">
                  <c:v>470</c:v>
                </c:pt>
                <c:pt idx="2430">
                  <c:v>456</c:v>
                </c:pt>
                <c:pt idx="2431">
                  <c:v>463</c:v>
                </c:pt>
                <c:pt idx="2432">
                  <c:v>446</c:v>
                </c:pt>
                <c:pt idx="2433">
                  <c:v>475</c:v>
                </c:pt>
                <c:pt idx="2434">
                  <c:v>456</c:v>
                </c:pt>
                <c:pt idx="2435">
                  <c:v>461</c:v>
                </c:pt>
                <c:pt idx="2436">
                  <c:v>459</c:v>
                </c:pt>
                <c:pt idx="2437">
                  <c:v>463</c:v>
                </c:pt>
                <c:pt idx="2438">
                  <c:v>448</c:v>
                </c:pt>
                <c:pt idx="2439">
                  <c:v>475</c:v>
                </c:pt>
                <c:pt idx="2440">
                  <c:v>456</c:v>
                </c:pt>
                <c:pt idx="2441">
                  <c:v>446</c:v>
                </c:pt>
                <c:pt idx="2442">
                  <c:v>433</c:v>
                </c:pt>
                <c:pt idx="2443">
                  <c:v>443</c:v>
                </c:pt>
                <c:pt idx="2444">
                  <c:v>433</c:v>
                </c:pt>
                <c:pt idx="2445">
                  <c:v>443</c:v>
                </c:pt>
                <c:pt idx="2446">
                  <c:v>446</c:v>
                </c:pt>
                <c:pt idx="2447">
                  <c:v>446</c:v>
                </c:pt>
                <c:pt idx="2448">
                  <c:v>436</c:v>
                </c:pt>
                <c:pt idx="2449">
                  <c:v>433</c:v>
                </c:pt>
                <c:pt idx="2450">
                  <c:v>448</c:v>
                </c:pt>
                <c:pt idx="2451">
                  <c:v>452</c:v>
                </c:pt>
                <c:pt idx="2452">
                  <c:v>443</c:v>
                </c:pt>
                <c:pt idx="2453">
                  <c:v>452</c:v>
                </c:pt>
                <c:pt idx="2454">
                  <c:v>439</c:v>
                </c:pt>
                <c:pt idx="2455">
                  <c:v>443</c:v>
                </c:pt>
                <c:pt idx="2456">
                  <c:v>433</c:v>
                </c:pt>
                <c:pt idx="2457">
                  <c:v>448</c:v>
                </c:pt>
                <c:pt idx="2458">
                  <c:v>436</c:v>
                </c:pt>
                <c:pt idx="2459">
                  <c:v>448</c:v>
                </c:pt>
                <c:pt idx="2460">
                  <c:v>446</c:v>
                </c:pt>
                <c:pt idx="2461">
                  <c:v>443</c:v>
                </c:pt>
                <c:pt idx="2462">
                  <c:v>463</c:v>
                </c:pt>
                <c:pt idx="2463">
                  <c:v>461</c:v>
                </c:pt>
                <c:pt idx="2464">
                  <c:v>459</c:v>
                </c:pt>
                <c:pt idx="2465">
                  <c:v>456</c:v>
                </c:pt>
                <c:pt idx="2466">
                  <c:v>436</c:v>
                </c:pt>
                <c:pt idx="2467">
                  <c:v>459</c:v>
                </c:pt>
                <c:pt idx="2468">
                  <c:v>456</c:v>
                </c:pt>
                <c:pt idx="2469">
                  <c:v>461</c:v>
                </c:pt>
                <c:pt idx="2470">
                  <c:v>497</c:v>
                </c:pt>
                <c:pt idx="2471">
                  <c:v>501</c:v>
                </c:pt>
                <c:pt idx="2472">
                  <c:v>501</c:v>
                </c:pt>
                <c:pt idx="2473">
                  <c:v>491</c:v>
                </c:pt>
                <c:pt idx="2474">
                  <c:v>495</c:v>
                </c:pt>
                <c:pt idx="2475">
                  <c:v>501</c:v>
                </c:pt>
                <c:pt idx="2476">
                  <c:v>478</c:v>
                </c:pt>
                <c:pt idx="2477">
                  <c:v>497</c:v>
                </c:pt>
                <c:pt idx="2478">
                  <c:v>475</c:v>
                </c:pt>
                <c:pt idx="2479">
                  <c:v>485</c:v>
                </c:pt>
                <c:pt idx="2480">
                  <c:v>478</c:v>
                </c:pt>
                <c:pt idx="2481">
                  <c:v>478</c:v>
                </c:pt>
                <c:pt idx="2482">
                  <c:v>478</c:v>
                </c:pt>
                <c:pt idx="2483">
                  <c:v>478</c:v>
                </c:pt>
                <c:pt idx="2484">
                  <c:v>461</c:v>
                </c:pt>
                <c:pt idx="2485">
                  <c:v>481</c:v>
                </c:pt>
                <c:pt idx="2486">
                  <c:v>470</c:v>
                </c:pt>
                <c:pt idx="2487">
                  <c:v>461</c:v>
                </c:pt>
                <c:pt idx="2488">
                  <c:v>481</c:v>
                </c:pt>
                <c:pt idx="2489">
                  <c:v>481</c:v>
                </c:pt>
                <c:pt idx="2490">
                  <c:v>524</c:v>
                </c:pt>
                <c:pt idx="2491">
                  <c:v>533</c:v>
                </c:pt>
                <c:pt idx="2492">
                  <c:v>570</c:v>
                </c:pt>
                <c:pt idx="2493">
                  <c:v>584</c:v>
                </c:pt>
                <c:pt idx="2494">
                  <c:v>634</c:v>
                </c:pt>
                <c:pt idx="2495">
                  <c:v>660</c:v>
                </c:pt>
                <c:pt idx="2496">
                  <c:v>712</c:v>
                </c:pt>
                <c:pt idx="2497">
                  <c:v>765</c:v>
                </c:pt>
                <c:pt idx="2498">
                  <c:v>800</c:v>
                </c:pt>
                <c:pt idx="2499">
                  <c:v>821</c:v>
                </c:pt>
                <c:pt idx="2500">
                  <c:v>848</c:v>
                </c:pt>
                <c:pt idx="2501">
                  <c:v>863</c:v>
                </c:pt>
                <c:pt idx="2502">
                  <c:v>891</c:v>
                </c:pt>
                <c:pt idx="2503">
                  <c:v>902</c:v>
                </c:pt>
                <c:pt idx="2504">
                  <c:v>940</c:v>
                </c:pt>
                <c:pt idx="2505">
                  <c:v>945</c:v>
                </c:pt>
                <c:pt idx="2506">
                  <c:v>954</c:v>
                </c:pt>
                <c:pt idx="2507">
                  <c:v>961</c:v>
                </c:pt>
                <c:pt idx="2508">
                  <c:v>918</c:v>
                </c:pt>
                <c:pt idx="2509">
                  <c:v>870</c:v>
                </c:pt>
                <c:pt idx="2510">
                  <c:v>877</c:v>
                </c:pt>
                <c:pt idx="2511">
                  <c:v>830</c:v>
                </c:pt>
                <c:pt idx="2512">
                  <c:v>813</c:v>
                </c:pt>
                <c:pt idx="2513">
                  <c:v>759</c:v>
                </c:pt>
                <c:pt idx="2514">
                  <c:v>776</c:v>
                </c:pt>
                <c:pt idx="2515">
                  <c:v>732</c:v>
                </c:pt>
                <c:pt idx="2516">
                  <c:v>759</c:v>
                </c:pt>
                <c:pt idx="2517">
                  <c:v>726</c:v>
                </c:pt>
                <c:pt idx="2518">
                  <c:v>704</c:v>
                </c:pt>
                <c:pt idx="2519">
                  <c:v>712</c:v>
                </c:pt>
                <c:pt idx="2520">
                  <c:v>656</c:v>
                </c:pt>
                <c:pt idx="2521">
                  <c:v>672</c:v>
                </c:pt>
                <c:pt idx="2522">
                  <c:v>656</c:v>
                </c:pt>
                <c:pt idx="2523">
                  <c:v>656</c:v>
                </c:pt>
                <c:pt idx="2524">
                  <c:v>656</c:v>
                </c:pt>
                <c:pt idx="2525">
                  <c:v>643</c:v>
                </c:pt>
                <c:pt idx="2526">
                  <c:v>640</c:v>
                </c:pt>
                <c:pt idx="2527">
                  <c:v>634</c:v>
                </c:pt>
                <c:pt idx="2528">
                  <c:v>656</c:v>
                </c:pt>
                <c:pt idx="2529">
                  <c:v>643</c:v>
                </c:pt>
                <c:pt idx="2530">
                  <c:v>629</c:v>
                </c:pt>
                <c:pt idx="2531">
                  <c:v>626</c:v>
                </c:pt>
                <c:pt idx="2532">
                  <c:v>603</c:v>
                </c:pt>
                <c:pt idx="2533">
                  <c:v>594</c:v>
                </c:pt>
                <c:pt idx="2534">
                  <c:v>584</c:v>
                </c:pt>
                <c:pt idx="2535">
                  <c:v>570</c:v>
                </c:pt>
                <c:pt idx="2536">
                  <c:v>560</c:v>
                </c:pt>
                <c:pt idx="2537">
                  <c:v>529</c:v>
                </c:pt>
                <c:pt idx="2538">
                  <c:v>553</c:v>
                </c:pt>
                <c:pt idx="2539">
                  <c:v>546</c:v>
                </c:pt>
                <c:pt idx="2540">
                  <c:v>533</c:v>
                </c:pt>
                <c:pt idx="2541">
                  <c:v>529</c:v>
                </c:pt>
                <c:pt idx="2542">
                  <c:v>536</c:v>
                </c:pt>
                <c:pt idx="2543">
                  <c:v>524</c:v>
                </c:pt>
                <c:pt idx="2544">
                  <c:v>518</c:v>
                </c:pt>
                <c:pt idx="2545">
                  <c:v>529</c:v>
                </c:pt>
                <c:pt idx="2546">
                  <c:v>508</c:v>
                </c:pt>
                <c:pt idx="2547">
                  <c:v>523</c:v>
                </c:pt>
                <c:pt idx="2548">
                  <c:v>508</c:v>
                </c:pt>
                <c:pt idx="2549">
                  <c:v>524</c:v>
                </c:pt>
                <c:pt idx="2550">
                  <c:v>518</c:v>
                </c:pt>
                <c:pt idx="2551">
                  <c:v>524</c:v>
                </c:pt>
                <c:pt idx="2552">
                  <c:v>485</c:v>
                </c:pt>
                <c:pt idx="2553">
                  <c:v>456</c:v>
                </c:pt>
                <c:pt idx="2554">
                  <c:v>456</c:v>
                </c:pt>
                <c:pt idx="2555">
                  <c:v>481</c:v>
                </c:pt>
                <c:pt idx="2556">
                  <c:v>485</c:v>
                </c:pt>
                <c:pt idx="2557">
                  <c:v>491</c:v>
                </c:pt>
                <c:pt idx="2558">
                  <c:v>523</c:v>
                </c:pt>
                <c:pt idx="2559">
                  <c:v>497</c:v>
                </c:pt>
                <c:pt idx="2560">
                  <c:v>518</c:v>
                </c:pt>
                <c:pt idx="2561">
                  <c:v>501</c:v>
                </c:pt>
                <c:pt idx="2562">
                  <c:v>508</c:v>
                </c:pt>
                <c:pt idx="2563">
                  <c:v>497</c:v>
                </c:pt>
                <c:pt idx="2564">
                  <c:v>475</c:v>
                </c:pt>
                <c:pt idx="2565">
                  <c:v>546</c:v>
                </c:pt>
                <c:pt idx="2566">
                  <c:v>523</c:v>
                </c:pt>
                <c:pt idx="2567">
                  <c:v>536</c:v>
                </c:pt>
                <c:pt idx="2568">
                  <c:v>546</c:v>
                </c:pt>
                <c:pt idx="2569">
                  <c:v>546</c:v>
                </c:pt>
                <c:pt idx="2570">
                  <c:v>560</c:v>
                </c:pt>
                <c:pt idx="2571">
                  <c:v>475</c:v>
                </c:pt>
                <c:pt idx="2572">
                  <c:v>508</c:v>
                </c:pt>
                <c:pt idx="2573">
                  <c:v>529</c:v>
                </c:pt>
                <c:pt idx="2574">
                  <c:v>508</c:v>
                </c:pt>
                <c:pt idx="2575">
                  <c:v>524</c:v>
                </c:pt>
                <c:pt idx="2576">
                  <c:v>485</c:v>
                </c:pt>
                <c:pt idx="2577">
                  <c:v>518</c:v>
                </c:pt>
                <c:pt idx="2578">
                  <c:v>518</c:v>
                </c:pt>
                <c:pt idx="2579">
                  <c:v>529</c:v>
                </c:pt>
                <c:pt idx="2580">
                  <c:v>533</c:v>
                </c:pt>
                <c:pt idx="2581">
                  <c:v>518</c:v>
                </c:pt>
                <c:pt idx="2582">
                  <c:v>508</c:v>
                </c:pt>
                <c:pt idx="2583">
                  <c:v>485</c:v>
                </c:pt>
                <c:pt idx="2584">
                  <c:v>485</c:v>
                </c:pt>
                <c:pt idx="2585">
                  <c:v>485</c:v>
                </c:pt>
                <c:pt idx="2586">
                  <c:v>497</c:v>
                </c:pt>
                <c:pt idx="2587">
                  <c:v>491</c:v>
                </c:pt>
                <c:pt idx="2588">
                  <c:v>481</c:v>
                </c:pt>
                <c:pt idx="2589">
                  <c:v>495</c:v>
                </c:pt>
                <c:pt idx="2590">
                  <c:v>481</c:v>
                </c:pt>
                <c:pt idx="2591">
                  <c:v>456</c:v>
                </c:pt>
                <c:pt idx="2592">
                  <c:v>495</c:v>
                </c:pt>
                <c:pt idx="2593">
                  <c:v>485</c:v>
                </c:pt>
                <c:pt idx="2594">
                  <c:v>485</c:v>
                </c:pt>
                <c:pt idx="2595">
                  <c:v>491</c:v>
                </c:pt>
                <c:pt idx="2596">
                  <c:v>481</c:v>
                </c:pt>
                <c:pt idx="2597">
                  <c:v>478</c:v>
                </c:pt>
                <c:pt idx="2598">
                  <c:v>470</c:v>
                </c:pt>
                <c:pt idx="2599">
                  <c:v>501</c:v>
                </c:pt>
                <c:pt idx="2600">
                  <c:v>481</c:v>
                </c:pt>
                <c:pt idx="2601">
                  <c:v>463</c:v>
                </c:pt>
                <c:pt idx="2602">
                  <c:v>491</c:v>
                </c:pt>
                <c:pt idx="2603">
                  <c:v>478</c:v>
                </c:pt>
                <c:pt idx="2604">
                  <c:v>497</c:v>
                </c:pt>
                <c:pt idx="2605">
                  <c:v>475</c:v>
                </c:pt>
                <c:pt idx="2606">
                  <c:v>501</c:v>
                </c:pt>
                <c:pt idx="2607">
                  <c:v>495</c:v>
                </c:pt>
                <c:pt idx="2608">
                  <c:v>501</c:v>
                </c:pt>
                <c:pt idx="2609">
                  <c:v>485</c:v>
                </c:pt>
                <c:pt idx="2610">
                  <c:v>495</c:v>
                </c:pt>
                <c:pt idx="2611">
                  <c:v>485</c:v>
                </c:pt>
                <c:pt idx="2612">
                  <c:v>491</c:v>
                </c:pt>
                <c:pt idx="2613">
                  <c:v>485</c:v>
                </c:pt>
                <c:pt idx="2614">
                  <c:v>475</c:v>
                </c:pt>
                <c:pt idx="2615">
                  <c:v>461</c:v>
                </c:pt>
                <c:pt idx="2616">
                  <c:v>463</c:v>
                </c:pt>
                <c:pt idx="2617">
                  <c:v>463</c:v>
                </c:pt>
                <c:pt idx="2618">
                  <c:v>459</c:v>
                </c:pt>
                <c:pt idx="2619">
                  <c:v>463</c:v>
                </c:pt>
                <c:pt idx="2620">
                  <c:v>461</c:v>
                </c:pt>
                <c:pt idx="2621">
                  <c:v>470</c:v>
                </c:pt>
                <c:pt idx="2622">
                  <c:v>463</c:v>
                </c:pt>
                <c:pt idx="2623">
                  <c:v>470</c:v>
                </c:pt>
                <c:pt idx="2624">
                  <c:v>463</c:v>
                </c:pt>
                <c:pt idx="2625">
                  <c:v>463</c:v>
                </c:pt>
                <c:pt idx="2626">
                  <c:v>461</c:v>
                </c:pt>
                <c:pt idx="2627">
                  <c:v>452</c:v>
                </c:pt>
                <c:pt idx="2628">
                  <c:v>456</c:v>
                </c:pt>
                <c:pt idx="2629">
                  <c:v>461</c:v>
                </c:pt>
                <c:pt idx="2630">
                  <c:v>461</c:v>
                </c:pt>
                <c:pt idx="2631">
                  <c:v>456</c:v>
                </c:pt>
                <c:pt idx="2632">
                  <c:v>452</c:v>
                </c:pt>
                <c:pt idx="2633">
                  <c:v>459</c:v>
                </c:pt>
                <c:pt idx="2634">
                  <c:v>452</c:v>
                </c:pt>
                <c:pt idx="2635">
                  <c:v>463</c:v>
                </c:pt>
                <c:pt idx="2636">
                  <c:v>459</c:v>
                </c:pt>
                <c:pt idx="2637">
                  <c:v>478</c:v>
                </c:pt>
                <c:pt idx="2638">
                  <c:v>456</c:v>
                </c:pt>
                <c:pt idx="2639">
                  <c:v>470</c:v>
                </c:pt>
                <c:pt idx="2640">
                  <c:v>461</c:v>
                </c:pt>
                <c:pt idx="2641">
                  <c:v>481</c:v>
                </c:pt>
                <c:pt idx="2642">
                  <c:v>461</c:v>
                </c:pt>
                <c:pt idx="2643">
                  <c:v>485</c:v>
                </c:pt>
                <c:pt idx="2644">
                  <c:v>461</c:v>
                </c:pt>
                <c:pt idx="2645">
                  <c:v>478</c:v>
                </c:pt>
                <c:pt idx="2646">
                  <c:v>452</c:v>
                </c:pt>
                <c:pt idx="2647">
                  <c:v>459</c:v>
                </c:pt>
                <c:pt idx="2648">
                  <c:v>452</c:v>
                </c:pt>
                <c:pt idx="2649">
                  <c:v>448</c:v>
                </c:pt>
                <c:pt idx="2650">
                  <c:v>448</c:v>
                </c:pt>
                <c:pt idx="2651">
                  <c:v>433</c:v>
                </c:pt>
                <c:pt idx="2652">
                  <c:v>443</c:v>
                </c:pt>
                <c:pt idx="2653">
                  <c:v>443</c:v>
                </c:pt>
                <c:pt idx="2654">
                  <c:v>436</c:v>
                </c:pt>
                <c:pt idx="2655">
                  <c:v>422</c:v>
                </c:pt>
                <c:pt idx="2656">
                  <c:v>413</c:v>
                </c:pt>
                <c:pt idx="2657">
                  <c:v>433</c:v>
                </c:pt>
                <c:pt idx="2658">
                  <c:v>426</c:v>
                </c:pt>
                <c:pt idx="2659">
                  <c:v>422</c:v>
                </c:pt>
                <c:pt idx="2660">
                  <c:v>432</c:v>
                </c:pt>
                <c:pt idx="2661">
                  <c:v>418</c:v>
                </c:pt>
                <c:pt idx="2662">
                  <c:v>426</c:v>
                </c:pt>
                <c:pt idx="2663">
                  <c:v>432</c:v>
                </c:pt>
                <c:pt idx="2664">
                  <c:v>436</c:v>
                </c:pt>
                <c:pt idx="2665">
                  <c:v>426</c:v>
                </c:pt>
                <c:pt idx="2666">
                  <c:v>432</c:v>
                </c:pt>
                <c:pt idx="2667">
                  <c:v>439</c:v>
                </c:pt>
                <c:pt idx="2668">
                  <c:v>443</c:v>
                </c:pt>
                <c:pt idx="2669">
                  <c:v>432</c:v>
                </c:pt>
                <c:pt idx="2670">
                  <c:v>446</c:v>
                </c:pt>
                <c:pt idx="2671">
                  <c:v>446</c:v>
                </c:pt>
                <c:pt idx="2672">
                  <c:v>446</c:v>
                </c:pt>
                <c:pt idx="2673">
                  <c:v>433</c:v>
                </c:pt>
                <c:pt idx="2674">
                  <c:v>452</c:v>
                </c:pt>
                <c:pt idx="2675">
                  <c:v>433</c:v>
                </c:pt>
                <c:pt idx="2676">
                  <c:v>448</c:v>
                </c:pt>
                <c:pt idx="2677">
                  <c:v>439</c:v>
                </c:pt>
                <c:pt idx="2678">
                  <c:v>446</c:v>
                </c:pt>
                <c:pt idx="2679">
                  <c:v>452</c:v>
                </c:pt>
                <c:pt idx="2680">
                  <c:v>439</c:v>
                </c:pt>
                <c:pt idx="2681">
                  <c:v>470</c:v>
                </c:pt>
                <c:pt idx="2682">
                  <c:v>459</c:v>
                </c:pt>
                <c:pt idx="2683">
                  <c:v>459</c:v>
                </c:pt>
                <c:pt idx="2684">
                  <c:v>452</c:v>
                </c:pt>
                <c:pt idx="2685">
                  <c:v>452</c:v>
                </c:pt>
                <c:pt idx="2686">
                  <c:v>448</c:v>
                </c:pt>
                <c:pt idx="2687">
                  <c:v>456</c:v>
                </c:pt>
                <c:pt idx="2688">
                  <c:v>446</c:v>
                </c:pt>
                <c:pt idx="2689">
                  <c:v>439</c:v>
                </c:pt>
                <c:pt idx="2690">
                  <c:v>422</c:v>
                </c:pt>
                <c:pt idx="2691">
                  <c:v>443</c:v>
                </c:pt>
                <c:pt idx="2692">
                  <c:v>436</c:v>
                </c:pt>
                <c:pt idx="2693">
                  <c:v>432</c:v>
                </c:pt>
                <c:pt idx="2694">
                  <c:v>432</c:v>
                </c:pt>
                <c:pt idx="2695">
                  <c:v>433</c:v>
                </c:pt>
                <c:pt idx="2696">
                  <c:v>436</c:v>
                </c:pt>
                <c:pt idx="2697">
                  <c:v>432</c:v>
                </c:pt>
                <c:pt idx="2698">
                  <c:v>439</c:v>
                </c:pt>
                <c:pt idx="2699">
                  <c:v>436</c:v>
                </c:pt>
                <c:pt idx="2700">
                  <c:v>436</c:v>
                </c:pt>
                <c:pt idx="2701">
                  <c:v>439</c:v>
                </c:pt>
                <c:pt idx="2702">
                  <c:v>446</c:v>
                </c:pt>
                <c:pt idx="2703">
                  <c:v>446</c:v>
                </c:pt>
                <c:pt idx="2704">
                  <c:v>452</c:v>
                </c:pt>
                <c:pt idx="2705">
                  <c:v>446</c:v>
                </c:pt>
                <c:pt idx="2706">
                  <c:v>439</c:v>
                </c:pt>
                <c:pt idx="2707">
                  <c:v>433</c:v>
                </c:pt>
                <c:pt idx="2708">
                  <c:v>443</c:v>
                </c:pt>
                <c:pt idx="2709">
                  <c:v>443</c:v>
                </c:pt>
                <c:pt idx="2710">
                  <c:v>439</c:v>
                </c:pt>
                <c:pt idx="2711">
                  <c:v>459</c:v>
                </c:pt>
                <c:pt idx="2712">
                  <c:v>452</c:v>
                </c:pt>
                <c:pt idx="2713">
                  <c:v>481</c:v>
                </c:pt>
                <c:pt idx="2714">
                  <c:v>463</c:v>
                </c:pt>
                <c:pt idx="2715">
                  <c:v>463</c:v>
                </c:pt>
                <c:pt idx="2716">
                  <c:v>470</c:v>
                </c:pt>
                <c:pt idx="2717">
                  <c:v>470</c:v>
                </c:pt>
                <c:pt idx="2718">
                  <c:v>478</c:v>
                </c:pt>
                <c:pt idx="2719">
                  <c:v>470</c:v>
                </c:pt>
                <c:pt idx="2720">
                  <c:v>478</c:v>
                </c:pt>
                <c:pt idx="2721">
                  <c:v>481</c:v>
                </c:pt>
                <c:pt idx="2722">
                  <c:v>491</c:v>
                </c:pt>
                <c:pt idx="2723">
                  <c:v>475</c:v>
                </c:pt>
                <c:pt idx="2724">
                  <c:v>456</c:v>
                </c:pt>
                <c:pt idx="2725">
                  <c:v>491</c:v>
                </c:pt>
                <c:pt idx="2726">
                  <c:v>470</c:v>
                </c:pt>
                <c:pt idx="2727">
                  <c:v>475</c:v>
                </c:pt>
                <c:pt idx="2728">
                  <c:v>470</c:v>
                </c:pt>
                <c:pt idx="2729">
                  <c:v>470</c:v>
                </c:pt>
                <c:pt idx="2730">
                  <c:v>461</c:v>
                </c:pt>
                <c:pt idx="2731">
                  <c:v>478</c:v>
                </c:pt>
                <c:pt idx="2732">
                  <c:v>463</c:v>
                </c:pt>
                <c:pt idx="2733">
                  <c:v>475</c:v>
                </c:pt>
                <c:pt idx="2734">
                  <c:v>463</c:v>
                </c:pt>
                <c:pt idx="2735">
                  <c:v>481</c:v>
                </c:pt>
                <c:pt idx="2736">
                  <c:v>475</c:v>
                </c:pt>
                <c:pt idx="2737">
                  <c:v>463</c:v>
                </c:pt>
                <c:pt idx="2738">
                  <c:v>478</c:v>
                </c:pt>
                <c:pt idx="2739">
                  <c:v>459</c:v>
                </c:pt>
                <c:pt idx="2740">
                  <c:v>470</c:v>
                </c:pt>
                <c:pt idx="2741">
                  <c:v>448</c:v>
                </c:pt>
                <c:pt idx="2742">
                  <c:v>459</c:v>
                </c:pt>
                <c:pt idx="2743">
                  <c:v>443</c:v>
                </c:pt>
                <c:pt idx="2744">
                  <c:v>446</c:v>
                </c:pt>
                <c:pt idx="2745">
                  <c:v>436</c:v>
                </c:pt>
                <c:pt idx="2746">
                  <c:v>433</c:v>
                </c:pt>
                <c:pt idx="2747">
                  <c:v>416</c:v>
                </c:pt>
                <c:pt idx="2748">
                  <c:v>426</c:v>
                </c:pt>
                <c:pt idx="2749">
                  <c:v>418</c:v>
                </c:pt>
                <c:pt idx="2750">
                  <c:v>416</c:v>
                </c:pt>
                <c:pt idx="2751">
                  <c:v>409</c:v>
                </c:pt>
                <c:pt idx="2752">
                  <c:v>403</c:v>
                </c:pt>
                <c:pt idx="2753">
                  <c:v>409</c:v>
                </c:pt>
                <c:pt idx="2754">
                  <c:v>400</c:v>
                </c:pt>
                <c:pt idx="2755">
                  <c:v>415</c:v>
                </c:pt>
                <c:pt idx="2756">
                  <c:v>400</c:v>
                </c:pt>
                <c:pt idx="2757">
                  <c:v>400</c:v>
                </c:pt>
                <c:pt idx="2758">
                  <c:v>400</c:v>
                </c:pt>
                <c:pt idx="2759">
                  <c:v>420</c:v>
                </c:pt>
                <c:pt idx="2760">
                  <c:v>414</c:v>
                </c:pt>
                <c:pt idx="2761">
                  <c:v>408</c:v>
                </c:pt>
                <c:pt idx="2762">
                  <c:v>420</c:v>
                </c:pt>
                <c:pt idx="2763">
                  <c:v>405</c:v>
                </c:pt>
                <c:pt idx="2764">
                  <c:v>408</c:v>
                </c:pt>
                <c:pt idx="2765">
                  <c:v>410</c:v>
                </c:pt>
                <c:pt idx="2766">
                  <c:v>414</c:v>
                </c:pt>
                <c:pt idx="2767">
                  <c:v>415</c:v>
                </c:pt>
                <c:pt idx="2768">
                  <c:v>410</c:v>
                </c:pt>
                <c:pt idx="2769">
                  <c:v>420</c:v>
                </c:pt>
                <c:pt idx="2770">
                  <c:v>428</c:v>
                </c:pt>
                <c:pt idx="2771">
                  <c:v>415</c:v>
                </c:pt>
                <c:pt idx="2772">
                  <c:v>426</c:v>
                </c:pt>
                <c:pt idx="2773">
                  <c:v>423</c:v>
                </c:pt>
                <c:pt idx="2774">
                  <c:v>414</c:v>
                </c:pt>
                <c:pt idx="2775">
                  <c:v>410</c:v>
                </c:pt>
                <c:pt idx="2776">
                  <c:v>423</c:v>
                </c:pt>
                <c:pt idx="2777">
                  <c:v>426</c:v>
                </c:pt>
                <c:pt idx="2778">
                  <c:v>405</c:v>
                </c:pt>
                <c:pt idx="2779">
                  <c:v>434</c:v>
                </c:pt>
                <c:pt idx="2780">
                  <c:v>405</c:v>
                </c:pt>
                <c:pt idx="2781">
                  <c:v>423</c:v>
                </c:pt>
                <c:pt idx="2782">
                  <c:v>435</c:v>
                </c:pt>
                <c:pt idx="2783">
                  <c:v>428</c:v>
                </c:pt>
                <c:pt idx="2784">
                  <c:v>428</c:v>
                </c:pt>
                <c:pt idx="2785">
                  <c:v>410</c:v>
                </c:pt>
                <c:pt idx="2786">
                  <c:v>423</c:v>
                </c:pt>
                <c:pt idx="2787">
                  <c:v>410</c:v>
                </c:pt>
                <c:pt idx="2788">
                  <c:v>414</c:v>
                </c:pt>
                <c:pt idx="2789">
                  <c:v>420</c:v>
                </c:pt>
                <c:pt idx="2790">
                  <c:v>410</c:v>
                </c:pt>
                <c:pt idx="2791">
                  <c:v>408</c:v>
                </c:pt>
                <c:pt idx="2792">
                  <c:v>414</c:v>
                </c:pt>
                <c:pt idx="2793">
                  <c:v>414</c:v>
                </c:pt>
                <c:pt idx="2794">
                  <c:v>408</c:v>
                </c:pt>
                <c:pt idx="2795">
                  <c:v>400</c:v>
                </c:pt>
                <c:pt idx="2796">
                  <c:v>414</c:v>
                </c:pt>
                <c:pt idx="2797">
                  <c:v>408</c:v>
                </c:pt>
                <c:pt idx="2798">
                  <c:v>400</c:v>
                </c:pt>
                <c:pt idx="2799">
                  <c:v>420</c:v>
                </c:pt>
                <c:pt idx="2800">
                  <c:v>405</c:v>
                </c:pt>
                <c:pt idx="2801">
                  <c:v>410</c:v>
                </c:pt>
                <c:pt idx="2802">
                  <c:v>408</c:v>
                </c:pt>
                <c:pt idx="2803">
                  <c:v>420</c:v>
                </c:pt>
                <c:pt idx="2804">
                  <c:v>444</c:v>
                </c:pt>
                <c:pt idx="2805">
                  <c:v>428</c:v>
                </c:pt>
                <c:pt idx="2806">
                  <c:v>447</c:v>
                </c:pt>
                <c:pt idx="2807">
                  <c:v>447</c:v>
                </c:pt>
                <c:pt idx="2808">
                  <c:v>450</c:v>
                </c:pt>
                <c:pt idx="2809">
                  <c:v>459</c:v>
                </c:pt>
                <c:pt idx="2810">
                  <c:v>459</c:v>
                </c:pt>
                <c:pt idx="2811">
                  <c:v>459</c:v>
                </c:pt>
                <c:pt idx="2812">
                  <c:v>450</c:v>
                </c:pt>
                <c:pt idx="2813">
                  <c:v>450</c:v>
                </c:pt>
                <c:pt idx="2814">
                  <c:v>463</c:v>
                </c:pt>
                <c:pt idx="2815">
                  <c:v>450</c:v>
                </c:pt>
                <c:pt idx="2816">
                  <c:v>463</c:v>
                </c:pt>
                <c:pt idx="2817">
                  <c:v>462</c:v>
                </c:pt>
                <c:pt idx="2818">
                  <c:v>454</c:v>
                </c:pt>
                <c:pt idx="2819">
                  <c:v>466</c:v>
                </c:pt>
                <c:pt idx="2820">
                  <c:v>459</c:v>
                </c:pt>
                <c:pt idx="2821">
                  <c:v>480</c:v>
                </c:pt>
                <c:pt idx="2822">
                  <c:v>480</c:v>
                </c:pt>
                <c:pt idx="2823">
                  <c:v>496</c:v>
                </c:pt>
                <c:pt idx="2824">
                  <c:v>493</c:v>
                </c:pt>
                <c:pt idx="2825">
                  <c:v>493</c:v>
                </c:pt>
                <c:pt idx="2826">
                  <c:v>503</c:v>
                </c:pt>
                <c:pt idx="2827">
                  <c:v>503</c:v>
                </c:pt>
                <c:pt idx="2828">
                  <c:v>498</c:v>
                </c:pt>
                <c:pt idx="2829">
                  <c:v>480</c:v>
                </c:pt>
                <c:pt idx="2830">
                  <c:v>496</c:v>
                </c:pt>
                <c:pt idx="2831">
                  <c:v>503</c:v>
                </c:pt>
                <c:pt idx="2832">
                  <c:v>496</c:v>
                </c:pt>
                <c:pt idx="2833">
                  <c:v>508</c:v>
                </c:pt>
                <c:pt idx="2834">
                  <c:v>493</c:v>
                </c:pt>
                <c:pt idx="2835">
                  <c:v>496</c:v>
                </c:pt>
                <c:pt idx="2836">
                  <c:v>498</c:v>
                </c:pt>
                <c:pt idx="2837">
                  <c:v>496</c:v>
                </c:pt>
                <c:pt idx="2838">
                  <c:v>530</c:v>
                </c:pt>
                <c:pt idx="2839">
                  <c:v>480</c:v>
                </c:pt>
                <c:pt idx="2840">
                  <c:v>496</c:v>
                </c:pt>
                <c:pt idx="2841">
                  <c:v>491</c:v>
                </c:pt>
                <c:pt idx="2842">
                  <c:v>482</c:v>
                </c:pt>
                <c:pt idx="2843">
                  <c:v>491</c:v>
                </c:pt>
                <c:pt idx="2844">
                  <c:v>486</c:v>
                </c:pt>
                <c:pt idx="2845">
                  <c:v>503</c:v>
                </c:pt>
                <c:pt idx="2846">
                  <c:v>482</c:v>
                </c:pt>
                <c:pt idx="2847">
                  <c:v>517</c:v>
                </c:pt>
                <c:pt idx="2848">
                  <c:v>498</c:v>
                </c:pt>
                <c:pt idx="2849">
                  <c:v>508</c:v>
                </c:pt>
                <c:pt idx="2850">
                  <c:v>519</c:v>
                </c:pt>
                <c:pt idx="2851">
                  <c:v>491</c:v>
                </c:pt>
                <c:pt idx="2852">
                  <c:v>498</c:v>
                </c:pt>
                <c:pt idx="2853">
                  <c:v>491</c:v>
                </c:pt>
                <c:pt idx="2854">
                  <c:v>503</c:v>
                </c:pt>
                <c:pt idx="2855">
                  <c:v>491</c:v>
                </c:pt>
                <c:pt idx="2856">
                  <c:v>491</c:v>
                </c:pt>
                <c:pt idx="2857">
                  <c:v>493</c:v>
                </c:pt>
                <c:pt idx="2858">
                  <c:v>491</c:v>
                </c:pt>
                <c:pt idx="2859">
                  <c:v>491</c:v>
                </c:pt>
                <c:pt idx="2860">
                  <c:v>496</c:v>
                </c:pt>
                <c:pt idx="2861">
                  <c:v>508</c:v>
                </c:pt>
                <c:pt idx="2862">
                  <c:v>491</c:v>
                </c:pt>
                <c:pt idx="2863">
                  <c:v>508</c:v>
                </c:pt>
                <c:pt idx="2864">
                  <c:v>496</c:v>
                </c:pt>
                <c:pt idx="2865">
                  <c:v>517</c:v>
                </c:pt>
                <c:pt idx="2866">
                  <c:v>508</c:v>
                </c:pt>
                <c:pt idx="2867">
                  <c:v>524</c:v>
                </c:pt>
                <c:pt idx="2868">
                  <c:v>530</c:v>
                </c:pt>
                <c:pt idx="2869">
                  <c:v>537</c:v>
                </c:pt>
                <c:pt idx="2870">
                  <c:v>549</c:v>
                </c:pt>
                <c:pt idx="2871">
                  <c:v>546</c:v>
                </c:pt>
                <c:pt idx="2872">
                  <c:v>549</c:v>
                </c:pt>
                <c:pt idx="2873">
                  <c:v>537</c:v>
                </c:pt>
                <c:pt idx="2874">
                  <c:v>572</c:v>
                </c:pt>
                <c:pt idx="2875">
                  <c:v>549</c:v>
                </c:pt>
                <c:pt idx="2876">
                  <c:v>575</c:v>
                </c:pt>
                <c:pt idx="2877">
                  <c:v>581</c:v>
                </c:pt>
                <c:pt idx="2878">
                  <c:v>567</c:v>
                </c:pt>
                <c:pt idx="2879">
                  <c:v>588</c:v>
                </c:pt>
                <c:pt idx="2880">
                  <c:v>600</c:v>
                </c:pt>
                <c:pt idx="2881">
                  <c:v>607</c:v>
                </c:pt>
                <c:pt idx="2882">
                  <c:v>617</c:v>
                </c:pt>
                <c:pt idx="2883">
                  <c:v>596</c:v>
                </c:pt>
                <c:pt idx="2884">
                  <c:v>631</c:v>
                </c:pt>
                <c:pt idx="2885">
                  <c:v>623</c:v>
                </c:pt>
                <c:pt idx="2886">
                  <c:v>617</c:v>
                </c:pt>
                <c:pt idx="2887">
                  <c:v>638</c:v>
                </c:pt>
                <c:pt idx="2888">
                  <c:v>631</c:v>
                </c:pt>
                <c:pt idx="2889">
                  <c:v>649</c:v>
                </c:pt>
                <c:pt idx="2890">
                  <c:v>638</c:v>
                </c:pt>
                <c:pt idx="2891">
                  <c:v>666</c:v>
                </c:pt>
                <c:pt idx="2892">
                  <c:v>657</c:v>
                </c:pt>
                <c:pt idx="2893">
                  <c:v>666</c:v>
                </c:pt>
                <c:pt idx="2894">
                  <c:v>682</c:v>
                </c:pt>
                <c:pt idx="2895">
                  <c:v>733</c:v>
                </c:pt>
                <c:pt idx="2896">
                  <c:v>682</c:v>
                </c:pt>
                <c:pt idx="2897">
                  <c:v>682</c:v>
                </c:pt>
                <c:pt idx="2898">
                  <c:v>688</c:v>
                </c:pt>
                <c:pt idx="2899">
                  <c:v>675</c:v>
                </c:pt>
                <c:pt idx="2900">
                  <c:v>652</c:v>
                </c:pt>
                <c:pt idx="2901">
                  <c:v>692</c:v>
                </c:pt>
                <c:pt idx="2902">
                  <c:v>706</c:v>
                </c:pt>
                <c:pt idx="2903">
                  <c:v>692</c:v>
                </c:pt>
                <c:pt idx="2904">
                  <c:v>688</c:v>
                </c:pt>
                <c:pt idx="2905">
                  <c:v>675</c:v>
                </c:pt>
                <c:pt idx="2906">
                  <c:v>682</c:v>
                </c:pt>
                <c:pt idx="2907">
                  <c:v>682</c:v>
                </c:pt>
                <c:pt idx="2908">
                  <c:v>672</c:v>
                </c:pt>
                <c:pt idx="2909">
                  <c:v>666</c:v>
                </c:pt>
                <c:pt idx="2910">
                  <c:v>657</c:v>
                </c:pt>
                <c:pt idx="2911">
                  <c:v>652</c:v>
                </c:pt>
                <c:pt idx="2912">
                  <c:v>643</c:v>
                </c:pt>
                <c:pt idx="2913">
                  <c:v>631</c:v>
                </c:pt>
                <c:pt idx="2914">
                  <c:v>623</c:v>
                </c:pt>
                <c:pt idx="2915">
                  <c:v>617</c:v>
                </c:pt>
                <c:pt idx="2916">
                  <c:v>607</c:v>
                </c:pt>
                <c:pt idx="2917">
                  <c:v>588</c:v>
                </c:pt>
                <c:pt idx="2918">
                  <c:v>649</c:v>
                </c:pt>
                <c:pt idx="2919">
                  <c:v>592</c:v>
                </c:pt>
                <c:pt idx="2920">
                  <c:v>596</c:v>
                </c:pt>
                <c:pt idx="2921">
                  <c:v>581</c:v>
                </c:pt>
                <c:pt idx="2922">
                  <c:v>600</c:v>
                </c:pt>
                <c:pt idx="2923">
                  <c:v>592</c:v>
                </c:pt>
                <c:pt idx="2924">
                  <c:v>614</c:v>
                </c:pt>
                <c:pt idx="2925">
                  <c:v>614</c:v>
                </c:pt>
                <c:pt idx="2926">
                  <c:v>623</c:v>
                </c:pt>
                <c:pt idx="2927">
                  <c:v>596</c:v>
                </c:pt>
                <c:pt idx="2928">
                  <c:v>631</c:v>
                </c:pt>
                <c:pt idx="2929">
                  <c:v>614</c:v>
                </c:pt>
                <c:pt idx="2930">
                  <c:v>627</c:v>
                </c:pt>
                <c:pt idx="2931">
                  <c:v>638</c:v>
                </c:pt>
                <c:pt idx="2932">
                  <c:v>617</c:v>
                </c:pt>
                <c:pt idx="2933">
                  <c:v>623</c:v>
                </c:pt>
                <c:pt idx="2934">
                  <c:v>596</c:v>
                </c:pt>
                <c:pt idx="2935">
                  <c:v>607</c:v>
                </c:pt>
                <c:pt idx="2936">
                  <c:v>592</c:v>
                </c:pt>
                <c:pt idx="2937">
                  <c:v>600</c:v>
                </c:pt>
                <c:pt idx="2938">
                  <c:v>581</c:v>
                </c:pt>
                <c:pt idx="2939">
                  <c:v>581</c:v>
                </c:pt>
                <c:pt idx="2940">
                  <c:v>572</c:v>
                </c:pt>
                <c:pt idx="2941">
                  <c:v>600</c:v>
                </c:pt>
                <c:pt idx="2942">
                  <c:v>567</c:v>
                </c:pt>
                <c:pt idx="2943">
                  <c:v>564</c:v>
                </c:pt>
                <c:pt idx="2944">
                  <c:v>561</c:v>
                </c:pt>
                <c:pt idx="2945">
                  <c:v>561</c:v>
                </c:pt>
                <c:pt idx="2946">
                  <c:v>549</c:v>
                </c:pt>
                <c:pt idx="2947">
                  <c:v>564</c:v>
                </c:pt>
                <c:pt idx="2948">
                  <c:v>555</c:v>
                </c:pt>
                <c:pt idx="2949">
                  <c:v>564</c:v>
                </c:pt>
                <c:pt idx="2950">
                  <c:v>564</c:v>
                </c:pt>
                <c:pt idx="2951">
                  <c:v>549</c:v>
                </c:pt>
                <c:pt idx="2952">
                  <c:v>561</c:v>
                </c:pt>
                <c:pt idx="2953">
                  <c:v>567</c:v>
                </c:pt>
                <c:pt idx="2954">
                  <c:v>561</c:v>
                </c:pt>
                <c:pt idx="2955">
                  <c:v>581</c:v>
                </c:pt>
                <c:pt idx="2956">
                  <c:v>555</c:v>
                </c:pt>
                <c:pt idx="2957">
                  <c:v>567</c:v>
                </c:pt>
                <c:pt idx="2958">
                  <c:v>561</c:v>
                </c:pt>
                <c:pt idx="2959">
                  <c:v>588</c:v>
                </c:pt>
                <c:pt idx="2960">
                  <c:v>575</c:v>
                </c:pt>
                <c:pt idx="2961">
                  <c:v>592</c:v>
                </c:pt>
                <c:pt idx="2962">
                  <c:v>588</c:v>
                </c:pt>
                <c:pt idx="2963">
                  <c:v>581</c:v>
                </c:pt>
                <c:pt idx="2964">
                  <c:v>607</c:v>
                </c:pt>
                <c:pt idx="2965">
                  <c:v>592</c:v>
                </c:pt>
                <c:pt idx="2966">
                  <c:v>581</c:v>
                </c:pt>
                <c:pt idx="2967">
                  <c:v>575</c:v>
                </c:pt>
                <c:pt idx="2968">
                  <c:v>575</c:v>
                </c:pt>
                <c:pt idx="2969">
                  <c:v>581</c:v>
                </c:pt>
                <c:pt idx="2970">
                  <c:v>581</c:v>
                </c:pt>
                <c:pt idx="2971">
                  <c:v>592</c:v>
                </c:pt>
                <c:pt idx="2972">
                  <c:v>596</c:v>
                </c:pt>
                <c:pt idx="2973">
                  <c:v>596</c:v>
                </c:pt>
                <c:pt idx="2974">
                  <c:v>607</c:v>
                </c:pt>
                <c:pt idx="2975">
                  <c:v>614</c:v>
                </c:pt>
                <c:pt idx="2976">
                  <c:v>623</c:v>
                </c:pt>
                <c:pt idx="2977">
                  <c:v>627</c:v>
                </c:pt>
                <c:pt idx="2978">
                  <c:v>617</c:v>
                </c:pt>
                <c:pt idx="2979">
                  <c:v>638</c:v>
                </c:pt>
                <c:pt idx="2980">
                  <c:v>627</c:v>
                </c:pt>
                <c:pt idx="2981">
                  <c:v>631</c:v>
                </c:pt>
                <c:pt idx="2982">
                  <c:v>643</c:v>
                </c:pt>
                <c:pt idx="2983">
                  <c:v>631</c:v>
                </c:pt>
                <c:pt idx="2984">
                  <c:v>623</c:v>
                </c:pt>
                <c:pt idx="2985">
                  <c:v>614</c:v>
                </c:pt>
                <c:pt idx="2986">
                  <c:v>627</c:v>
                </c:pt>
                <c:pt idx="2987">
                  <c:v>627</c:v>
                </c:pt>
                <c:pt idx="2988">
                  <c:v>614</c:v>
                </c:pt>
                <c:pt idx="2989">
                  <c:v>617</c:v>
                </c:pt>
                <c:pt idx="2990">
                  <c:v>600</c:v>
                </c:pt>
                <c:pt idx="2991">
                  <c:v>592</c:v>
                </c:pt>
                <c:pt idx="2992">
                  <c:v>592</c:v>
                </c:pt>
                <c:pt idx="2993">
                  <c:v>592</c:v>
                </c:pt>
                <c:pt idx="2994">
                  <c:v>581</c:v>
                </c:pt>
                <c:pt idx="2995">
                  <c:v>549</c:v>
                </c:pt>
                <c:pt idx="2996">
                  <c:v>575</c:v>
                </c:pt>
                <c:pt idx="2997">
                  <c:v>572</c:v>
                </c:pt>
                <c:pt idx="2998">
                  <c:v>564</c:v>
                </c:pt>
                <c:pt idx="2999">
                  <c:v>575</c:v>
                </c:pt>
                <c:pt idx="3000">
                  <c:v>564</c:v>
                </c:pt>
                <c:pt idx="3001">
                  <c:v>567</c:v>
                </c:pt>
                <c:pt idx="3002">
                  <c:v>564</c:v>
                </c:pt>
                <c:pt idx="3003">
                  <c:v>572</c:v>
                </c:pt>
                <c:pt idx="3004">
                  <c:v>549</c:v>
                </c:pt>
                <c:pt idx="3005">
                  <c:v>564</c:v>
                </c:pt>
                <c:pt idx="3006">
                  <c:v>572</c:v>
                </c:pt>
                <c:pt idx="3007">
                  <c:v>567</c:v>
                </c:pt>
                <c:pt idx="3008">
                  <c:v>575</c:v>
                </c:pt>
                <c:pt idx="3009">
                  <c:v>581</c:v>
                </c:pt>
                <c:pt idx="3010">
                  <c:v>600</c:v>
                </c:pt>
                <c:pt idx="3011">
                  <c:v>564</c:v>
                </c:pt>
                <c:pt idx="3012">
                  <c:v>561</c:v>
                </c:pt>
                <c:pt idx="3013">
                  <c:v>567</c:v>
                </c:pt>
                <c:pt idx="3014">
                  <c:v>572</c:v>
                </c:pt>
                <c:pt idx="3015">
                  <c:v>561</c:v>
                </c:pt>
                <c:pt idx="3016">
                  <c:v>572</c:v>
                </c:pt>
                <c:pt idx="3017">
                  <c:v>572</c:v>
                </c:pt>
                <c:pt idx="3018">
                  <c:v>572</c:v>
                </c:pt>
                <c:pt idx="3019">
                  <c:v>581</c:v>
                </c:pt>
                <c:pt idx="3020">
                  <c:v>575</c:v>
                </c:pt>
                <c:pt idx="3021">
                  <c:v>564</c:v>
                </c:pt>
                <c:pt idx="3022">
                  <c:v>549</c:v>
                </c:pt>
                <c:pt idx="3023">
                  <c:v>561</c:v>
                </c:pt>
                <c:pt idx="3024">
                  <c:v>537</c:v>
                </c:pt>
                <c:pt idx="3025">
                  <c:v>542</c:v>
                </c:pt>
                <c:pt idx="3026">
                  <c:v>537</c:v>
                </c:pt>
                <c:pt idx="3027">
                  <c:v>534</c:v>
                </c:pt>
                <c:pt idx="3028">
                  <c:v>530</c:v>
                </c:pt>
                <c:pt idx="3029">
                  <c:v>498</c:v>
                </c:pt>
                <c:pt idx="3030">
                  <c:v>519</c:v>
                </c:pt>
                <c:pt idx="3031">
                  <c:v>508</c:v>
                </c:pt>
                <c:pt idx="3032">
                  <c:v>508</c:v>
                </c:pt>
                <c:pt idx="3033">
                  <c:v>537</c:v>
                </c:pt>
                <c:pt idx="3034">
                  <c:v>517</c:v>
                </c:pt>
                <c:pt idx="3035">
                  <c:v>524</c:v>
                </c:pt>
                <c:pt idx="3036">
                  <c:v>546</c:v>
                </c:pt>
                <c:pt idx="3037">
                  <c:v>530</c:v>
                </c:pt>
                <c:pt idx="3038">
                  <c:v>555</c:v>
                </c:pt>
                <c:pt idx="3039">
                  <c:v>524</c:v>
                </c:pt>
                <c:pt idx="3040">
                  <c:v>567</c:v>
                </c:pt>
                <c:pt idx="3041">
                  <c:v>564</c:v>
                </c:pt>
                <c:pt idx="3042">
                  <c:v>572</c:v>
                </c:pt>
                <c:pt idx="3043">
                  <c:v>581</c:v>
                </c:pt>
                <c:pt idx="3044">
                  <c:v>592</c:v>
                </c:pt>
                <c:pt idx="3045">
                  <c:v>600</c:v>
                </c:pt>
                <c:pt idx="3046">
                  <c:v>614</c:v>
                </c:pt>
                <c:pt idx="3047">
                  <c:v>617</c:v>
                </c:pt>
                <c:pt idx="3048">
                  <c:v>607</c:v>
                </c:pt>
                <c:pt idx="3049">
                  <c:v>600</c:v>
                </c:pt>
                <c:pt idx="3050">
                  <c:v>614</c:v>
                </c:pt>
                <c:pt idx="3051">
                  <c:v>627</c:v>
                </c:pt>
                <c:pt idx="3052">
                  <c:v>607</c:v>
                </c:pt>
                <c:pt idx="3053">
                  <c:v>617</c:v>
                </c:pt>
                <c:pt idx="3054">
                  <c:v>588</c:v>
                </c:pt>
                <c:pt idx="3055">
                  <c:v>600</c:v>
                </c:pt>
                <c:pt idx="3056">
                  <c:v>607</c:v>
                </c:pt>
                <c:pt idx="3057">
                  <c:v>592</c:v>
                </c:pt>
                <c:pt idx="3058">
                  <c:v>581</c:v>
                </c:pt>
                <c:pt idx="3059">
                  <c:v>572</c:v>
                </c:pt>
                <c:pt idx="3060">
                  <c:v>588</c:v>
                </c:pt>
                <c:pt idx="3061">
                  <c:v>567</c:v>
                </c:pt>
                <c:pt idx="3062">
                  <c:v>572</c:v>
                </c:pt>
                <c:pt idx="3063">
                  <c:v>575</c:v>
                </c:pt>
                <c:pt idx="3064">
                  <c:v>561</c:v>
                </c:pt>
                <c:pt idx="3065">
                  <c:v>567</c:v>
                </c:pt>
                <c:pt idx="3066">
                  <c:v>567</c:v>
                </c:pt>
                <c:pt idx="3067">
                  <c:v>567</c:v>
                </c:pt>
                <c:pt idx="3068">
                  <c:v>561</c:v>
                </c:pt>
                <c:pt idx="3069">
                  <c:v>567</c:v>
                </c:pt>
                <c:pt idx="3070">
                  <c:v>564</c:v>
                </c:pt>
                <c:pt idx="3071">
                  <c:v>564</c:v>
                </c:pt>
                <c:pt idx="3072">
                  <c:v>815</c:v>
                </c:pt>
                <c:pt idx="3073">
                  <c:v>564</c:v>
                </c:pt>
                <c:pt idx="3074">
                  <c:v>561</c:v>
                </c:pt>
                <c:pt idx="3075">
                  <c:v>555</c:v>
                </c:pt>
                <c:pt idx="3076">
                  <c:v>537</c:v>
                </c:pt>
                <c:pt idx="3077">
                  <c:v>561</c:v>
                </c:pt>
                <c:pt idx="3078">
                  <c:v>555</c:v>
                </c:pt>
                <c:pt idx="3079">
                  <c:v>555</c:v>
                </c:pt>
                <c:pt idx="3080">
                  <c:v>561</c:v>
                </c:pt>
                <c:pt idx="3081">
                  <c:v>546</c:v>
                </c:pt>
                <c:pt idx="3082">
                  <c:v>564</c:v>
                </c:pt>
                <c:pt idx="3083">
                  <c:v>549</c:v>
                </c:pt>
                <c:pt idx="3084">
                  <c:v>567</c:v>
                </c:pt>
                <c:pt idx="3085">
                  <c:v>564</c:v>
                </c:pt>
                <c:pt idx="3086">
                  <c:v>567</c:v>
                </c:pt>
                <c:pt idx="3087">
                  <c:v>567</c:v>
                </c:pt>
                <c:pt idx="3088">
                  <c:v>561</c:v>
                </c:pt>
                <c:pt idx="3089">
                  <c:v>572</c:v>
                </c:pt>
                <c:pt idx="3090">
                  <c:v>600</c:v>
                </c:pt>
                <c:pt idx="3091">
                  <c:v>581</c:v>
                </c:pt>
                <c:pt idx="3092">
                  <c:v>564</c:v>
                </c:pt>
                <c:pt idx="3093">
                  <c:v>567</c:v>
                </c:pt>
                <c:pt idx="3094">
                  <c:v>581</c:v>
                </c:pt>
                <c:pt idx="3095">
                  <c:v>588</c:v>
                </c:pt>
                <c:pt idx="3096">
                  <c:v>572</c:v>
                </c:pt>
                <c:pt idx="3097">
                  <c:v>600</c:v>
                </c:pt>
                <c:pt idx="3098">
                  <c:v>588</c:v>
                </c:pt>
                <c:pt idx="3099">
                  <c:v>614</c:v>
                </c:pt>
                <c:pt idx="3100">
                  <c:v>607</c:v>
                </c:pt>
                <c:pt idx="3101">
                  <c:v>627</c:v>
                </c:pt>
                <c:pt idx="3102">
                  <c:v>617</c:v>
                </c:pt>
                <c:pt idx="3103">
                  <c:v>614</c:v>
                </c:pt>
                <c:pt idx="3104">
                  <c:v>631</c:v>
                </c:pt>
                <c:pt idx="3105">
                  <c:v>631</c:v>
                </c:pt>
                <c:pt idx="3106">
                  <c:v>631</c:v>
                </c:pt>
                <c:pt idx="3107">
                  <c:v>638</c:v>
                </c:pt>
                <c:pt idx="3108">
                  <c:v>666</c:v>
                </c:pt>
                <c:pt idx="3109">
                  <c:v>649</c:v>
                </c:pt>
                <c:pt idx="3110">
                  <c:v>643</c:v>
                </c:pt>
                <c:pt idx="3111">
                  <c:v>643</c:v>
                </c:pt>
                <c:pt idx="3112">
                  <c:v>638</c:v>
                </c:pt>
                <c:pt idx="3113">
                  <c:v>666</c:v>
                </c:pt>
                <c:pt idx="3114">
                  <c:v>627</c:v>
                </c:pt>
                <c:pt idx="3115">
                  <c:v>600</c:v>
                </c:pt>
                <c:pt idx="3116">
                  <c:v>600</c:v>
                </c:pt>
                <c:pt idx="3117">
                  <c:v>614</c:v>
                </c:pt>
                <c:pt idx="3118">
                  <c:v>596</c:v>
                </c:pt>
                <c:pt idx="3119">
                  <c:v>592</c:v>
                </c:pt>
                <c:pt idx="3120">
                  <c:v>564</c:v>
                </c:pt>
                <c:pt idx="3121">
                  <c:v>575</c:v>
                </c:pt>
                <c:pt idx="3122">
                  <c:v>555</c:v>
                </c:pt>
                <c:pt idx="3123">
                  <c:v>567</c:v>
                </c:pt>
                <c:pt idx="3124">
                  <c:v>575</c:v>
                </c:pt>
                <c:pt idx="3125">
                  <c:v>561</c:v>
                </c:pt>
                <c:pt idx="3126">
                  <c:v>546</c:v>
                </c:pt>
                <c:pt idx="3127">
                  <c:v>537</c:v>
                </c:pt>
                <c:pt idx="3128">
                  <c:v>530</c:v>
                </c:pt>
                <c:pt idx="3129">
                  <c:v>517</c:v>
                </c:pt>
                <c:pt idx="3130">
                  <c:v>503</c:v>
                </c:pt>
                <c:pt idx="3131">
                  <c:v>508</c:v>
                </c:pt>
                <c:pt idx="3132">
                  <c:v>503</c:v>
                </c:pt>
                <c:pt idx="3133">
                  <c:v>493</c:v>
                </c:pt>
                <c:pt idx="3134">
                  <c:v>508</c:v>
                </c:pt>
                <c:pt idx="3135">
                  <c:v>493</c:v>
                </c:pt>
                <c:pt idx="3136">
                  <c:v>508</c:v>
                </c:pt>
                <c:pt idx="3137">
                  <c:v>508</c:v>
                </c:pt>
                <c:pt idx="3138">
                  <c:v>503</c:v>
                </c:pt>
                <c:pt idx="3139">
                  <c:v>508</c:v>
                </c:pt>
                <c:pt idx="3140">
                  <c:v>517</c:v>
                </c:pt>
                <c:pt idx="3141">
                  <c:v>530</c:v>
                </c:pt>
                <c:pt idx="3142">
                  <c:v>517</c:v>
                </c:pt>
                <c:pt idx="3143">
                  <c:v>534</c:v>
                </c:pt>
                <c:pt idx="3144">
                  <c:v>524</c:v>
                </c:pt>
                <c:pt idx="3145">
                  <c:v>534</c:v>
                </c:pt>
                <c:pt idx="3146">
                  <c:v>534</c:v>
                </c:pt>
                <c:pt idx="3147">
                  <c:v>537</c:v>
                </c:pt>
                <c:pt idx="3148">
                  <c:v>546</c:v>
                </c:pt>
                <c:pt idx="3149">
                  <c:v>530</c:v>
                </c:pt>
                <c:pt idx="3150">
                  <c:v>542</c:v>
                </c:pt>
                <c:pt idx="3151">
                  <c:v>537</c:v>
                </c:pt>
                <c:pt idx="3152">
                  <c:v>537</c:v>
                </c:pt>
                <c:pt idx="3153">
                  <c:v>537</c:v>
                </c:pt>
                <c:pt idx="3154">
                  <c:v>546</c:v>
                </c:pt>
                <c:pt idx="3155">
                  <c:v>542</c:v>
                </c:pt>
                <c:pt idx="3156">
                  <c:v>546</c:v>
                </c:pt>
                <c:pt idx="3157">
                  <c:v>542</c:v>
                </c:pt>
                <c:pt idx="3158">
                  <c:v>555</c:v>
                </c:pt>
                <c:pt idx="3159">
                  <c:v>555</c:v>
                </c:pt>
                <c:pt idx="3160">
                  <c:v>542</c:v>
                </c:pt>
                <c:pt idx="3161">
                  <c:v>555</c:v>
                </c:pt>
                <c:pt idx="3162">
                  <c:v>546</c:v>
                </c:pt>
                <c:pt idx="3163">
                  <c:v>561</c:v>
                </c:pt>
                <c:pt idx="3164">
                  <c:v>546</c:v>
                </c:pt>
                <c:pt idx="3165">
                  <c:v>575</c:v>
                </c:pt>
                <c:pt idx="3166">
                  <c:v>555</c:v>
                </c:pt>
                <c:pt idx="3167">
                  <c:v>564</c:v>
                </c:pt>
                <c:pt idx="3168">
                  <c:v>549</c:v>
                </c:pt>
                <c:pt idx="3169">
                  <c:v>564</c:v>
                </c:pt>
                <c:pt idx="3170">
                  <c:v>575</c:v>
                </c:pt>
                <c:pt idx="3171">
                  <c:v>572</c:v>
                </c:pt>
                <c:pt idx="3172">
                  <c:v>575</c:v>
                </c:pt>
                <c:pt idx="3173">
                  <c:v>575</c:v>
                </c:pt>
                <c:pt idx="3174">
                  <c:v>572</c:v>
                </c:pt>
                <c:pt idx="3175">
                  <c:v>592</c:v>
                </c:pt>
                <c:pt idx="3176">
                  <c:v>600</c:v>
                </c:pt>
                <c:pt idx="3177">
                  <c:v>592</c:v>
                </c:pt>
                <c:pt idx="3178">
                  <c:v>607</c:v>
                </c:pt>
                <c:pt idx="3179">
                  <c:v>575</c:v>
                </c:pt>
                <c:pt idx="3180">
                  <c:v>600</c:v>
                </c:pt>
                <c:pt idx="3181">
                  <c:v>600</c:v>
                </c:pt>
                <c:pt idx="3182">
                  <c:v>600</c:v>
                </c:pt>
                <c:pt idx="3183">
                  <c:v>592</c:v>
                </c:pt>
                <c:pt idx="3184">
                  <c:v>567</c:v>
                </c:pt>
                <c:pt idx="3185">
                  <c:v>581</c:v>
                </c:pt>
                <c:pt idx="3186">
                  <c:v>564</c:v>
                </c:pt>
                <c:pt idx="3187">
                  <c:v>567</c:v>
                </c:pt>
                <c:pt idx="3188">
                  <c:v>567</c:v>
                </c:pt>
                <c:pt idx="3189">
                  <c:v>567</c:v>
                </c:pt>
                <c:pt idx="3190">
                  <c:v>561</c:v>
                </c:pt>
                <c:pt idx="3191">
                  <c:v>546</c:v>
                </c:pt>
                <c:pt idx="3192">
                  <c:v>561</c:v>
                </c:pt>
                <c:pt idx="3193">
                  <c:v>549</c:v>
                </c:pt>
                <c:pt idx="3194">
                  <c:v>564</c:v>
                </c:pt>
                <c:pt idx="3195">
                  <c:v>567</c:v>
                </c:pt>
                <c:pt idx="3196">
                  <c:v>549</c:v>
                </c:pt>
                <c:pt idx="3197">
                  <c:v>561</c:v>
                </c:pt>
                <c:pt idx="3198">
                  <c:v>572</c:v>
                </c:pt>
                <c:pt idx="3199">
                  <c:v>581</c:v>
                </c:pt>
                <c:pt idx="3200">
                  <c:v>567</c:v>
                </c:pt>
                <c:pt idx="3201">
                  <c:v>555</c:v>
                </c:pt>
                <c:pt idx="3202">
                  <c:v>567</c:v>
                </c:pt>
                <c:pt idx="3203">
                  <c:v>561</c:v>
                </c:pt>
                <c:pt idx="3204">
                  <c:v>600</c:v>
                </c:pt>
                <c:pt idx="3205">
                  <c:v>581</c:v>
                </c:pt>
                <c:pt idx="3206">
                  <c:v>546</c:v>
                </c:pt>
                <c:pt idx="3207">
                  <c:v>542</c:v>
                </c:pt>
                <c:pt idx="3208">
                  <c:v>534</c:v>
                </c:pt>
                <c:pt idx="3209">
                  <c:v>549</c:v>
                </c:pt>
                <c:pt idx="3210">
                  <c:v>524</c:v>
                </c:pt>
                <c:pt idx="3211">
                  <c:v>530</c:v>
                </c:pt>
                <c:pt idx="3212">
                  <c:v>524</c:v>
                </c:pt>
                <c:pt idx="3213">
                  <c:v>524</c:v>
                </c:pt>
                <c:pt idx="3214">
                  <c:v>530</c:v>
                </c:pt>
                <c:pt idx="3215">
                  <c:v>537</c:v>
                </c:pt>
                <c:pt idx="3216">
                  <c:v>534</c:v>
                </c:pt>
                <c:pt idx="3217">
                  <c:v>519</c:v>
                </c:pt>
                <c:pt idx="3218">
                  <c:v>508</c:v>
                </c:pt>
                <c:pt idx="3219">
                  <c:v>508</c:v>
                </c:pt>
                <c:pt idx="3220">
                  <c:v>493</c:v>
                </c:pt>
                <c:pt idx="3221">
                  <c:v>491</c:v>
                </c:pt>
                <c:pt idx="3222">
                  <c:v>498</c:v>
                </c:pt>
                <c:pt idx="3223">
                  <c:v>493</c:v>
                </c:pt>
                <c:pt idx="3224">
                  <c:v>496</c:v>
                </c:pt>
                <c:pt idx="3225">
                  <c:v>463</c:v>
                </c:pt>
                <c:pt idx="3226">
                  <c:v>486</c:v>
                </c:pt>
                <c:pt idx="3227">
                  <c:v>493</c:v>
                </c:pt>
                <c:pt idx="3228">
                  <c:v>476</c:v>
                </c:pt>
                <c:pt idx="3229">
                  <c:v>472</c:v>
                </c:pt>
                <c:pt idx="3230">
                  <c:v>463</c:v>
                </c:pt>
                <c:pt idx="3231">
                  <c:v>466</c:v>
                </c:pt>
                <c:pt idx="3232">
                  <c:v>444</c:v>
                </c:pt>
                <c:pt idx="3233">
                  <c:v>463</c:v>
                </c:pt>
                <c:pt idx="3234">
                  <c:v>466</c:v>
                </c:pt>
                <c:pt idx="3235">
                  <c:v>463</c:v>
                </c:pt>
                <c:pt idx="3236">
                  <c:v>472</c:v>
                </c:pt>
                <c:pt idx="3237">
                  <c:v>480</c:v>
                </c:pt>
                <c:pt idx="3238">
                  <c:v>480</c:v>
                </c:pt>
                <c:pt idx="3239">
                  <c:v>498</c:v>
                </c:pt>
                <c:pt idx="3240">
                  <c:v>493</c:v>
                </c:pt>
                <c:pt idx="3241">
                  <c:v>508</c:v>
                </c:pt>
                <c:pt idx="3242">
                  <c:v>524</c:v>
                </c:pt>
                <c:pt idx="3243">
                  <c:v>517</c:v>
                </c:pt>
                <c:pt idx="3244">
                  <c:v>517</c:v>
                </c:pt>
                <c:pt idx="3245">
                  <c:v>517</c:v>
                </c:pt>
                <c:pt idx="3246">
                  <c:v>546</c:v>
                </c:pt>
                <c:pt idx="3247">
                  <c:v>596</c:v>
                </c:pt>
                <c:pt idx="3248">
                  <c:v>607</c:v>
                </c:pt>
                <c:pt idx="3249">
                  <c:v>638</c:v>
                </c:pt>
                <c:pt idx="3250">
                  <c:v>666</c:v>
                </c:pt>
                <c:pt idx="3251">
                  <c:v>638</c:v>
                </c:pt>
                <c:pt idx="3252">
                  <c:v>607</c:v>
                </c:pt>
                <c:pt idx="3253">
                  <c:v>649</c:v>
                </c:pt>
                <c:pt idx="3254">
                  <c:v>638</c:v>
                </c:pt>
                <c:pt idx="3255">
                  <c:v>652</c:v>
                </c:pt>
                <c:pt idx="3256">
                  <c:v>649</c:v>
                </c:pt>
                <c:pt idx="3257">
                  <c:v>666</c:v>
                </c:pt>
                <c:pt idx="3258">
                  <c:v>649</c:v>
                </c:pt>
                <c:pt idx="3259">
                  <c:v>682</c:v>
                </c:pt>
                <c:pt idx="3260">
                  <c:v>657</c:v>
                </c:pt>
                <c:pt idx="3261">
                  <c:v>682</c:v>
                </c:pt>
                <c:pt idx="3262">
                  <c:v>657</c:v>
                </c:pt>
                <c:pt idx="3263">
                  <c:v>666</c:v>
                </c:pt>
                <c:pt idx="3264">
                  <c:v>643</c:v>
                </c:pt>
                <c:pt idx="3265">
                  <c:v>643</c:v>
                </c:pt>
                <c:pt idx="3266">
                  <c:v>652</c:v>
                </c:pt>
                <c:pt idx="3267">
                  <c:v>631</c:v>
                </c:pt>
                <c:pt idx="3268">
                  <c:v>638</c:v>
                </c:pt>
                <c:pt idx="3269">
                  <c:v>631</c:v>
                </c:pt>
                <c:pt idx="3270">
                  <c:v>666</c:v>
                </c:pt>
                <c:pt idx="3271">
                  <c:v>657</c:v>
                </c:pt>
                <c:pt idx="3272">
                  <c:v>657</c:v>
                </c:pt>
                <c:pt idx="3273">
                  <c:v>666</c:v>
                </c:pt>
                <c:pt idx="3274">
                  <c:v>627</c:v>
                </c:pt>
                <c:pt idx="3275">
                  <c:v>631</c:v>
                </c:pt>
                <c:pt idx="3276">
                  <c:v>631</c:v>
                </c:pt>
                <c:pt idx="3277">
                  <c:v>627</c:v>
                </c:pt>
                <c:pt idx="3278">
                  <c:v>623</c:v>
                </c:pt>
                <c:pt idx="3279">
                  <c:v>614</c:v>
                </c:pt>
                <c:pt idx="3280">
                  <c:v>600</c:v>
                </c:pt>
                <c:pt idx="3281">
                  <c:v>575</c:v>
                </c:pt>
                <c:pt idx="3282">
                  <c:v>588</c:v>
                </c:pt>
                <c:pt idx="3283">
                  <c:v>596</c:v>
                </c:pt>
                <c:pt idx="3284">
                  <c:v>592</c:v>
                </c:pt>
                <c:pt idx="3285">
                  <c:v>596</c:v>
                </c:pt>
                <c:pt idx="3286">
                  <c:v>588</c:v>
                </c:pt>
                <c:pt idx="3287">
                  <c:v>600</c:v>
                </c:pt>
                <c:pt idx="3288">
                  <c:v>607</c:v>
                </c:pt>
                <c:pt idx="3289">
                  <c:v>588</c:v>
                </c:pt>
                <c:pt idx="3290">
                  <c:v>596</c:v>
                </c:pt>
                <c:pt idx="3291">
                  <c:v>564</c:v>
                </c:pt>
                <c:pt idx="3292">
                  <c:v>588</c:v>
                </c:pt>
                <c:pt idx="3293">
                  <c:v>567</c:v>
                </c:pt>
                <c:pt idx="3294">
                  <c:v>567</c:v>
                </c:pt>
                <c:pt idx="3295">
                  <c:v>537</c:v>
                </c:pt>
                <c:pt idx="3296">
                  <c:v>542</c:v>
                </c:pt>
                <c:pt idx="3297">
                  <c:v>519</c:v>
                </c:pt>
                <c:pt idx="3298">
                  <c:v>486</c:v>
                </c:pt>
                <c:pt idx="3299">
                  <c:v>493</c:v>
                </c:pt>
                <c:pt idx="3300">
                  <c:v>493</c:v>
                </c:pt>
                <c:pt idx="3301">
                  <c:v>491</c:v>
                </c:pt>
                <c:pt idx="3302">
                  <c:v>482</c:v>
                </c:pt>
                <c:pt idx="3303">
                  <c:v>482</c:v>
                </c:pt>
                <c:pt idx="3304">
                  <c:v>491</c:v>
                </c:pt>
                <c:pt idx="3305">
                  <c:v>476</c:v>
                </c:pt>
                <c:pt idx="3306">
                  <c:v>480</c:v>
                </c:pt>
                <c:pt idx="3307">
                  <c:v>480</c:v>
                </c:pt>
                <c:pt idx="3308">
                  <c:v>486</c:v>
                </c:pt>
                <c:pt idx="3309">
                  <c:v>463</c:v>
                </c:pt>
                <c:pt idx="3310">
                  <c:v>486</c:v>
                </c:pt>
                <c:pt idx="3311">
                  <c:v>476</c:v>
                </c:pt>
                <c:pt idx="3312">
                  <c:v>482</c:v>
                </c:pt>
                <c:pt idx="3313">
                  <c:v>462</c:v>
                </c:pt>
                <c:pt idx="3314">
                  <c:v>482</c:v>
                </c:pt>
                <c:pt idx="3315">
                  <c:v>463</c:v>
                </c:pt>
                <c:pt idx="3316">
                  <c:v>482</c:v>
                </c:pt>
                <c:pt idx="3317">
                  <c:v>480</c:v>
                </c:pt>
                <c:pt idx="3318">
                  <c:v>476</c:v>
                </c:pt>
                <c:pt idx="3319">
                  <c:v>498</c:v>
                </c:pt>
                <c:pt idx="3320">
                  <c:v>486</c:v>
                </c:pt>
                <c:pt idx="3321">
                  <c:v>482</c:v>
                </c:pt>
                <c:pt idx="3322">
                  <c:v>480</c:v>
                </c:pt>
                <c:pt idx="3323">
                  <c:v>480</c:v>
                </c:pt>
                <c:pt idx="3324">
                  <c:v>472</c:v>
                </c:pt>
                <c:pt idx="3325">
                  <c:v>482</c:v>
                </c:pt>
                <c:pt idx="3326">
                  <c:v>466</c:v>
                </c:pt>
                <c:pt idx="3327">
                  <c:v>486</c:v>
                </c:pt>
                <c:pt idx="3328">
                  <c:v>476</c:v>
                </c:pt>
                <c:pt idx="3329">
                  <c:v>493</c:v>
                </c:pt>
                <c:pt idx="3330">
                  <c:v>463</c:v>
                </c:pt>
                <c:pt idx="3331">
                  <c:v>491</c:v>
                </c:pt>
                <c:pt idx="3332">
                  <c:v>486</c:v>
                </c:pt>
                <c:pt idx="3333">
                  <c:v>472</c:v>
                </c:pt>
                <c:pt idx="3334">
                  <c:v>496</c:v>
                </c:pt>
                <c:pt idx="3335">
                  <c:v>480</c:v>
                </c:pt>
                <c:pt idx="3336">
                  <c:v>493</c:v>
                </c:pt>
                <c:pt idx="3337">
                  <c:v>486</c:v>
                </c:pt>
                <c:pt idx="3338">
                  <c:v>508</c:v>
                </c:pt>
                <c:pt idx="3339">
                  <c:v>491</c:v>
                </c:pt>
                <c:pt idx="3340">
                  <c:v>496</c:v>
                </c:pt>
                <c:pt idx="3341">
                  <c:v>498</c:v>
                </c:pt>
                <c:pt idx="3342">
                  <c:v>519</c:v>
                </c:pt>
                <c:pt idx="3343">
                  <c:v>498</c:v>
                </c:pt>
                <c:pt idx="3344">
                  <c:v>498</c:v>
                </c:pt>
                <c:pt idx="3345">
                  <c:v>486</c:v>
                </c:pt>
                <c:pt idx="3346">
                  <c:v>493</c:v>
                </c:pt>
                <c:pt idx="3347">
                  <c:v>491</c:v>
                </c:pt>
                <c:pt idx="3348">
                  <c:v>480</c:v>
                </c:pt>
                <c:pt idx="3349">
                  <c:v>480</c:v>
                </c:pt>
                <c:pt idx="3350">
                  <c:v>462</c:v>
                </c:pt>
                <c:pt idx="3351">
                  <c:v>491</c:v>
                </c:pt>
                <c:pt idx="3352">
                  <c:v>482</c:v>
                </c:pt>
                <c:pt idx="3353">
                  <c:v>480</c:v>
                </c:pt>
                <c:pt idx="3354">
                  <c:v>491</c:v>
                </c:pt>
                <c:pt idx="3355">
                  <c:v>476</c:v>
                </c:pt>
                <c:pt idx="3356">
                  <c:v>480</c:v>
                </c:pt>
                <c:pt idx="3357">
                  <c:v>476</c:v>
                </c:pt>
                <c:pt idx="3358">
                  <c:v>482</c:v>
                </c:pt>
                <c:pt idx="3359">
                  <c:v>482</c:v>
                </c:pt>
                <c:pt idx="3360">
                  <c:v>472</c:v>
                </c:pt>
                <c:pt idx="3361">
                  <c:v>482</c:v>
                </c:pt>
                <c:pt idx="3362">
                  <c:v>472</c:v>
                </c:pt>
                <c:pt idx="3363">
                  <c:v>491</c:v>
                </c:pt>
                <c:pt idx="3364">
                  <c:v>498</c:v>
                </c:pt>
                <c:pt idx="3365">
                  <c:v>498</c:v>
                </c:pt>
                <c:pt idx="3366">
                  <c:v>491</c:v>
                </c:pt>
                <c:pt idx="3367">
                  <c:v>491</c:v>
                </c:pt>
                <c:pt idx="3368">
                  <c:v>498</c:v>
                </c:pt>
                <c:pt idx="3369">
                  <c:v>503</c:v>
                </c:pt>
                <c:pt idx="3370">
                  <c:v>517</c:v>
                </c:pt>
                <c:pt idx="3371">
                  <c:v>508</c:v>
                </c:pt>
                <c:pt idx="3372">
                  <c:v>517</c:v>
                </c:pt>
                <c:pt idx="3373">
                  <c:v>517</c:v>
                </c:pt>
                <c:pt idx="3374">
                  <c:v>524</c:v>
                </c:pt>
                <c:pt idx="3375">
                  <c:v>519</c:v>
                </c:pt>
                <c:pt idx="3376">
                  <c:v>508</c:v>
                </c:pt>
                <c:pt idx="3377">
                  <c:v>493</c:v>
                </c:pt>
                <c:pt idx="3378">
                  <c:v>519</c:v>
                </c:pt>
                <c:pt idx="3379">
                  <c:v>486</c:v>
                </c:pt>
                <c:pt idx="3380">
                  <c:v>519</c:v>
                </c:pt>
                <c:pt idx="3381">
                  <c:v>493</c:v>
                </c:pt>
                <c:pt idx="3382">
                  <c:v>503</c:v>
                </c:pt>
                <c:pt idx="3383">
                  <c:v>491</c:v>
                </c:pt>
                <c:pt idx="3384">
                  <c:v>486</c:v>
                </c:pt>
                <c:pt idx="3385">
                  <c:v>726</c:v>
                </c:pt>
                <c:pt idx="3386">
                  <c:v>486</c:v>
                </c:pt>
                <c:pt idx="3387">
                  <c:v>476</c:v>
                </c:pt>
                <c:pt idx="3388">
                  <c:v>491</c:v>
                </c:pt>
                <c:pt idx="3389">
                  <c:v>480</c:v>
                </c:pt>
                <c:pt idx="3390">
                  <c:v>472</c:v>
                </c:pt>
                <c:pt idx="3391">
                  <c:v>476</c:v>
                </c:pt>
                <c:pt idx="3392">
                  <c:v>466</c:v>
                </c:pt>
                <c:pt idx="3393">
                  <c:v>462</c:v>
                </c:pt>
                <c:pt idx="3394">
                  <c:v>462</c:v>
                </c:pt>
                <c:pt idx="3395">
                  <c:v>472</c:v>
                </c:pt>
                <c:pt idx="3396">
                  <c:v>450</c:v>
                </c:pt>
                <c:pt idx="3397">
                  <c:v>459</c:v>
                </c:pt>
                <c:pt idx="3398">
                  <c:v>462</c:v>
                </c:pt>
                <c:pt idx="3399">
                  <c:v>607</c:v>
                </c:pt>
                <c:pt idx="3400">
                  <c:v>454</c:v>
                </c:pt>
                <c:pt idx="3401">
                  <c:v>441</c:v>
                </c:pt>
                <c:pt idx="3402">
                  <c:v>462</c:v>
                </c:pt>
                <c:pt idx="3403">
                  <c:v>459</c:v>
                </c:pt>
                <c:pt idx="3404">
                  <c:v>459</c:v>
                </c:pt>
                <c:pt idx="3405">
                  <c:v>454</c:v>
                </c:pt>
                <c:pt idx="3406">
                  <c:v>423</c:v>
                </c:pt>
                <c:pt idx="3407">
                  <c:v>441</c:v>
                </c:pt>
                <c:pt idx="3408">
                  <c:v>401</c:v>
                </c:pt>
                <c:pt idx="3409">
                  <c:v>400</c:v>
                </c:pt>
                <c:pt idx="3410">
                  <c:v>427</c:v>
                </c:pt>
                <c:pt idx="3411">
                  <c:v>418</c:v>
                </c:pt>
                <c:pt idx="3412">
                  <c:v>418</c:v>
                </c:pt>
                <c:pt idx="3413">
                  <c:v>420</c:v>
                </c:pt>
                <c:pt idx="3414">
                  <c:v>420</c:v>
                </c:pt>
                <c:pt idx="3415">
                  <c:v>420</c:v>
                </c:pt>
                <c:pt idx="3416">
                  <c:v>420</c:v>
                </c:pt>
                <c:pt idx="3417">
                  <c:v>420</c:v>
                </c:pt>
                <c:pt idx="3418">
                  <c:v>427</c:v>
                </c:pt>
                <c:pt idx="3419">
                  <c:v>435</c:v>
                </c:pt>
                <c:pt idx="3420">
                  <c:v>435</c:v>
                </c:pt>
                <c:pt idx="3421">
                  <c:v>435</c:v>
                </c:pt>
                <c:pt idx="3422">
                  <c:v>448</c:v>
                </c:pt>
                <c:pt idx="3423">
                  <c:v>427</c:v>
                </c:pt>
                <c:pt idx="3424">
                  <c:v>452</c:v>
                </c:pt>
                <c:pt idx="3425">
                  <c:v>452</c:v>
                </c:pt>
                <c:pt idx="3426">
                  <c:v>459</c:v>
                </c:pt>
                <c:pt idx="3427">
                  <c:v>459</c:v>
                </c:pt>
                <c:pt idx="3428">
                  <c:v>448</c:v>
                </c:pt>
                <c:pt idx="3429">
                  <c:v>470</c:v>
                </c:pt>
                <c:pt idx="3430">
                  <c:v>481</c:v>
                </c:pt>
                <c:pt idx="3431">
                  <c:v>466</c:v>
                </c:pt>
                <c:pt idx="3432">
                  <c:v>487</c:v>
                </c:pt>
                <c:pt idx="3433">
                  <c:v>481</c:v>
                </c:pt>
                <c:pt idx="3434">
                  <c:v>501</c:v>
                </c:pt>
                <c:pt idx="3435">
                  <c:v>530</c:v>
                </c:pt>
                <c:pt idx="3436">
                  <c:v>523</c:v>
                </c:pt>
                <c:pt idx="3437">
                  <c:v>536</c:v>
                </c:pt>
                <c:pt idx="3438">
                  <c:v>523</c:v>
                </c:pt>
                <c:pt idx="3439">
                  <c:v>536</c:v>
                </c:pt>
                <c:pt idx="3440">
                  <c:v>536</c:v>
                </c:pt>
                <c:pt idx="3441">
                  <c:v>543</c:v>
                </c:pt>
                <c:pt idx="3442">
                  <c:v>567</c:v>
                </c:pt>
                <c:pt idx="3443">
                  <c:v>543</c:v>
                </c:pt>
                <c:pt idx="3444">
                  <c:v>594</c:v>
                </c:pt>
                <c:pt idx="3445">
                  <c:v>564</c:v>
                </c:pt>
                <c:pt idx="3446">
                  <c:v>607</c:v>
                </c:pt>
                <c:pt idx="3447">
                  <c:v>594</c:v>
                </c:pt>
                <c:pt idx="3448">
                  <c:v>607</c:v>
                </c:pt>
                <c:pt idx="3449">
                  <c:v>602</c:v>
                </c:pt>
                <c:pt idx="3450">
                  <c:v>602</c:v>
                </c:pt>
                <c:pt idx="3451">
                  <c:v>589</c:v>
                </c:pt>
                <c:pt idx="3452">
                  <c:v>602</c:v>
                </c:pt>
                <c:pt idx="3453">
                  <c:v>599</c:v>
                </c:pt>
                <c:pt idx="3454">
                  <c:v>589</c:v>
                </c:pt>
                <c:pt idx="3455">
                  <c:v>594</c:v>
                </c:pt>
                <c:pt idx="3456">
                  <c:v>602</c:v>
                </c:pt>
                <c:pt idx="3457">
                  <c:v>581</c:v>
                </c:pt>
                <c:pt idx="3458">
                  <c:v>578</c:v>
                </c:pt>
                <c:pt idx="3459">
                  <c:v>602</c:v>
                </c:pt>
                <c:pt idx="3460">
                  <c:v>574</c:v>
                </c:pt>
                <c:pt idx="3461">
                  <c:v>574</c:v>
                </c:pt>
                <c:pt idx="3462">
                  <c:v>540</c:v>
                </c:pt>
                <c:pt idx="3463">
                  <c:v>569</c:v>
                </c:pt>
                <c:pt idx="3464">
                  <c:v>540</c:v>
                </c:pt>
                <c:pt idx="3465">
                  <c:v>555</c:v>
                </c:pt>
                <c:pt idx="3466">
                  <c:v>540</c:v>
                </c:pt>
                <c:pt idx="3467">
                  <c:v>567</c:v>
                </c:pt>
                <c:pt idx="3468">
                  <c:v>536</c:v>
                </c:pt>
                <c:pt idx="3469">
                  <c:v>518</c:v>
                </c:pt>
                <c:pt idx="3470">
                  <c:v>518</c:v>
                </c:pt>
                <c:pt idx="3471">
                  <c:v>514</c:v>
                </c:pt>
                <c:pt idx="3472">
                  <c:v>514</c:v>
                </c:pt>
                <c:pt idx="3473">
                  <c:v>518</c:v>
                </c:pt>
                <c:pt idx="3474">
                  <c:v>518</c:v>
                </c:pt>
                <c:pt idx="3475">
                  <c:v>514</c:v>
                </c:pt>
                <c:pt idx="3476">
                  <c:v>526</c:v>
                </c:pt>
                <c:pt idx="3477">
                  <c:v>503</c:v>
                </c:pt>
                <c:pt idx="3478">
                  <c:v>526</c:v>
                </c:pt>
                <c:pt idx="3479">
                  <c:v>498</c:v>
                </c:pt>
                <c:pt idx="3480">
                  <c:v>523</c:v>
                </c:pt>
                <c:pt idx="3481">
                  <c:v>501</c:v>
                </c:pt>
                <c:pt idx="3482">
                  <c:v>518</c:v>
                </c:pt>
                <c:pt idx="3483">
                  <c:v>514</c:v>
                </c:pt>
                <c:pt idx="3484">
                  <c:v>518</c:v>
                </c:pt>
                <c:pt idx="3485">
                  <c:v>523</c:v>
                </c:pt>
                <c:pt idx="3486">
                  <c:v>530</c:v>
                </c:pt>
                <c:pt idx="3487">
                  <c:v>518</c:v>
                </c:pt>
                <c:pt idx="3488">
                  <c:v>514</c:v>
                </c:pt>
                <c:pt idx="3489">
                  <c:v>503</c:v>
                </c:pt>
                <c:pt idx="3490">
                  <c:v>536</c:v>
                </c:pt>
                <c:pt idx="3491">
                  <c:v>503</c:v>
                </c:pt>
                <c:pt idx="3492">
                  <c:v>514</c:v>
                </c:pt>
                <c:pt idx="3493">
                  <c:v>523</c:v>
                </c:pt>
                <c:pt idx="3494">
                  <c:v>498</c:v>
                </c:pt>
                <c:pt idx="3495">
                  <c:v>498</c:v>
                </c:pt>
                <c:pt idx="3496">
                  <c:v>518</c:v>
                </c:pt>
                <c:pt idx="3497">
                  <c:v>498</c:v>
                </c:pt>
                <c:pt idx="3498">
                  <c:v>514</c:v>
                </c:pt>
                <c:pt idx="3499">
                  <c:v>487</c:v>
                </c:pt>
                <c:pt idx="3500">
                  <c:v>518</c:v>
                </c:pt>
                <c:pt idx="3501">
                  <c:v>492</c:v>
                </c:pt>
                <c:pt idx="3502">
                  <c:v>501</c:v>
                </c:pt>
                <c:pt idx="3503">
                  <c:v>514</c:v>
                </c:pt>
                <c:pt idx="3504">
                  <c:v>503</c:v>
                </c:pt>
                <c:pt idx="3505">
                  <c:v>518</c:v>
                </c:pt>
                <c:pt idx="3506">
                  <c:v>492</c:v>
                </c:pt>
                <c:pt idx="3507">
                  <c:v>523</c:v>
                </c:pt>
                <c:pt idx="3508">
                  <c:v>757</c:v>
                </c:pt>
                <c:pt idx="3509">
                  <c:v>455</c:v>
                </c:pt>
                <c:pt idx="3510">
                  <c:v>481</c:v>
                </c:pt>
                <c:pt idx="3511">
                  <c:v>548</c:v>
                </c:pt>
                <c:pt idx="3512">
                  <c:v>548</c:v>
                </c:pt>
                <c:pt idx="3513">
                  <c:v>552</c:v>
                </c:pt>
                <c:pt idx="3514">
                  <c:v>564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872576"/>
        <c:axId val="237478656"/>
      </c:lineChart>
      <c:catAx>
        <c:axId val="190872576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37478656"/>
        <c:crosses val="autoZero"/>
        <c:auto val="1"/>
        <c:lblAlgn val="ctr"/>
        <c:lblOffset val="100"/>
        <c:noMultiLvlLbl val="0"/>
      </c:catAx>
      <c:valAx>
        <c:axId val="23747865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8725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Crowded</a:t>
            </a:r>
            <a:r>
              <a:rPr lang="en-GB" baseline="0"/>
              <a:t> Ia</a:t>
            </a:r>
            <a:r>
              <a:rPr lang="ro-RO" baseline="0"/>
              <a:t>ș</a:t>
            </a:r>
            <a:r>
              <a:rPr lang="en-GB" baseline="0"/>
              <a:t>i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Sheet1!$C$1:$C$3515</c:f>
              <c:numCache>
                <c:formatCode>h:mm:ss</c:formatCode>
                <c:ptCount val="3515"/>
                <c:pt idx="0">
                  <c:v>6.9444444444444441E-3</c:v>
                </c:pt>
                <c:pt idx="1">
                  <c:v>6.9560185185185185E-3</c:v>
                </c:pt>
                <c:pt idx="2">
                  <c:v>6.9675925925925921E-3</c:v>
                </c:pt>
                <c:pt idx="3">
                  <c:v>6.9791666666666674E-3</c:v>
                </c:pt>
                <c:pt idx="4">
                  <c:v>6.9907407407407409E-3</c:v>
                </c:pt>
                <c:pt idx="5">
                  <c:v>7.0023148148148154E-3</c:v>
                </c:pt>
                <c:pt idx="6">
                  <c:v>7.013888888888889E-3</c:v>
                </c:pt>
                <c:pt idx="7">
                  <c:v>7.0254629629629634E-3</c:v>
                </c:pt>
                <c:pt idx="8">
                  <c:v>7.037037037037037E-3</c:v>
                </c:pt>
                <c:pt idx="9">
                  <c:v>7.0486111111111105E-3</c:v>
                </c:pt>
                <c:pt idx="10">
                  <c:v>7.0601851851851841E-3</c:v>
                </c:pt>
                <c:pt idx="11">
                  <c:v>7.0717592592592594E-3</c:v>
                </c:pt>
                <c:pt idx="12">
                  <c:v>7.083333333333333E-3</c:v>
                </c:pt>
                <c:pt idx="13">
                  <c:v>7.0949074074074074E-3</c:v>
                </c:pt>
                <c:pt idx="14">
                  <c:v>7.106481481481481E-3</c:v>
                </c:pt>
                <c:pt idx="15">
                  <c:v>7.1180555555555554E-3</c:v>
                </c:pt>
                <c:pt idx="16">
                  <c:v>7.1296296296296307E-3</c:v>
                </c:pt>
                <c:pt idx="17">
                  <c:v>7.1412037037037043E-3</c:v>
                </c:pt>
                <c:pt idx="18">
                  <c:v>7.1527777777777787E-3</c:v>
                </c:pt>
                <c:pt idx="19">
                  <c:v>7.1643518518518514E-3</c:v>
                </c:pt>
                <c:pt idx="20">
                  <c:v>7.1759259259259259E-3</c:v>
                </c:pt>
                <c:pt idx="21">
                  <c:v>7.1874999999999994E-3</c:v>
                </c:pt>
                <c:pt idx="22">
                  <c:v>7.1990740740740739E-3</c:v>
                </c:pt>
                <c:pt idx="23">
                  <c:v>7.2106481481481475E-3</c:v>
                </c:pt>
                <c:pt idx="24">
                  <c:v>7.2222222222222228E-3</c:v>
                </c:pt>
                <c:pt idx="25">
                  <c:v>7.2337962962962963E-3</c:v>
                </c:pt>
                <c:pt idx="26">
                  <c:v>7.2453703703703708E-3</c:v>
                </c:pt>
                <c:pt idx="27">
                  <c:v>7.2569444444444443E-3</c:v>
                </c:pt>
                <c:pt idx="28">
                  <c:v>7.2685185185185188E-3</c:v>
                </c:pt>
                <c:pt idx="29">
                  <c:v>7.2800925925925915E-3</c:v>
                </c:pt>
                <c:pt idx="30">
                  <c:v>7.2916666666666659E-3</c:v>
                </c:pt>
                <c:pt idx="31">
                  <c:v>7.3032407407407412E-3</c:v>
                </c:pt>
                <c:pt idx="32">
                  <c:v>7.3148148148148148E-3</c:v>
                </c:pt>
                <c:pt idx="33">
                  <c:v>7.3263888888888892E-3</c:v>
                </c:pt>
                <c:pt idx="34">
                  <c:v>7.3379629629629628E-3</c:v>
                </c:pt>
                <c:pt idx="35">
                  <c:v>7.3495370370370372E-3</c:v>
                </c:pt>
                <c:pt idx="36">
                  <c:v>7.3611111111111108E-3</c:v>
                </c:pt>
                <c:pt idx="37">
                  <c:v>7.3726851851851861E-3</c:v>
                </c:pt>
                <c:pt idx="38">
                  <c:v>7.3842592592592597E-3</c:v>
                </c:pt>
                <c:pt idx="39">
                  <c:v>7.3958333333333341E-3</c:v>
                </c:pt>
                <c:pt idx="40">
                  <c:v>7.4074074074074068E-3</c:v>
                </c:pt>
                <c:pt idx="41">
                  <c:v>7.4189814814814813E-3</c:v>
                </c:pt>
                <c:pt idx="42">
                  <c:v>7.4305555555555548E-3</c:v>
                </c:pt>
                <c:pt idx="43">
                  <c:v>7.4421296296296293E-3</c:v>
                </c:pt>
                <c:pt idx="44">
                  <c:v>7.4537037037037028E-3</c:v>
                </c:pt>
                <c:pt idx="45">
                  <c:v>7.4652777777777781E-3</c:v>
                </c:pt>
                <c:pt idx="46">
                  <c:v>7.4768518518518526E-3</c:v>
                </c:pt>
                <c:pt idx="47">
                  <c:v>7.4884259259259262E-3</c:v>
                </c:pt>
                <c:pt idx="48">
                  <c:v>7.5000000000000006E-3</c:v>
                </c:pt>
                <c:pt idx="49">
                  <c:v>7.5115740740740742E-3</c:v>
                </c:pt>
                <c:pt idx="50">
                  <c:v>7.5231481481481477E-3</c:v>
                </c:pt>
                <c:pt idx="51">
                  <c:v>7.5231481481481477E-3</c:v>
                </c:pt>
                <c:pt idx="52">
                  <c:v>7.5462962962962966E-3</c:v>
                </c:pt>
                <c:pt idx="53">
                  <c:v>7.5462962962962966E-3</c:v>
                </c:pt>
                <c:pt idx="54">
                  <c:v>7.5578703703703702E-3</c:v>
                </c:pt>
                <c:pt idx="55">
                  <c:v>7.5694444444444446E-3</c:v>
                </c:pt>
                <c:pt idx="56">
                  <c:v>7.5810185185185182E-3</c:v>
                </c:pt>
                <c:pt idx="57">
                  <c:v>7.5925925925925926E-3</c:v>
                </c:pt>
                <c:pt idx="58">
                  <c:v>7.6041666666666662E-3</c:v>
                </c:pt>
                <c:pt idx="59">
                  <c:v>7.6157407407407415E-3</c:v>
                </c:pt>
                <c:pt idx="60">
                  <c:v>7.6273148148148151E-3</c:v>
                </c:pt>
                <c:pt idx="61">
                  <c:v>7.6388888888888886E-3</c:v>
                </c:pt>
                <c:pt idx="62">
                  <c:v>7.6504629629629631E-3</c:v>
                </c:pt>
                <c:pt idx="63">
                  <c:v>7.6620370370370366E-3</c:v>
                </c:pt>
                <c:pt idx="64">
                  <c:v>7.6736111111111111E-3</c:v>
                </c:pt>
                <c:pt idx="65">
                  <c:v>7.6851851851851847E-3</c:v>
                </c:pt>
                <c:pt idx="66">
                  <c:v>7.69675925925926E-3</c:v>
                </c:pt>
                <c:pt idx="67">
                  <c:v>7.7083333333333335E-3</c:v>
                </c:pt>
                <c:pt idx="68">
                  <c:v>7.719907407407408E-3</c:v>
                </c:pt>
                <c:pt idx="69">
                  <c:v>7.7314814814814815E-3</c:v>
                </c:pt>
                <c:pt idx="70">
                  <c:v>7.743055555555556E-3</c:v>
                </c:pt>
                <c:pt idx="71">
                  <c:v>7.7546296296296287E-3</c:v>
                </c:pt>
                <c:pt idx="72">
                  <c:v>7.7662037037037031E-3</c:v>
                </c:pt>
                <c:pt idx="73">
                  <c:v>7.7777777777777767E-3</c:v>
                </c:pt>
                <c:pt idx="74">
                  <c:v>7.789351851851852E-3</c:v>
                </c:pt>
                <c:pt idx="75">
                  <c:v>7.8009259259259256E-3</c:v>
                </c:pt>
                <c:pt idx="76">
                  <c:v>7.8125E-3</c:v>
                </c:pt>
                <c:pt idx="77">
                  <c:v>7.8240740740740753E-3</c:v>
                </c:pt>
                <c:pt idx="78">
                  <c:v>7.8356481481481489E-3</c:v>
                </c:pt>
                <c:pt idx="79">
                  <c:v>7.8472222222222224E-3</c:v>
                </c:pt>
                <c:pt idx="80">
                  <c:v>7.858796296296296E-3</c:v>
                </c:pt>
                <c:pt idx="81">
                  <c:v>7.8703703703703713E-3</c:v>
                </c:pt>
                <c:pt idx="82">
                  <c:v>7.8819444444444432E-3</c:v>
                </c:pt>
                <c:pt idx="83">
                  <c:v>7.8935185185185185E-3</c:v>
                </c:pt>
                <c:pt idx="84">
                  <c:v>7.905092592592592E-3</c:v>
                </c:pt>
                <c:pt idx="85">
                  <c:v>7.9166666666666673E-3</c:v>
                </c:pt>
                <c:pt idx="86">
                  <c:v>7.9282407407407409E-3</c:v>
                </c:pt>
                <c:pt idx="87">
                  <c:v>7.9398148148148145E-3</c:v>
                </c:pt>
                <c:pt idx="88">
                  <c:v>7.951388888888888E-3</c:v>
                </c:pt>
                <c:pt idx="89">
                  <c:v>7.9629629629629634E-3</c:v>
                </c:pt>
                <c:pt idx="90">
                  <c:v>7.9745370370370369E-3</c:v>
                </c:pt>
                <c:pt idx="91">
                  <c:v>7.9861111111111122E-3</c:v>
                </c:pt>
                <c:pt idx="92">
                  <c:v>7.9976851851851858E-3</c:v>
                </c:pt>
                <c:pt idx="93">
                  <c:v>8.0092592592592594E-3</c:v>
                </c:pt>
                <c:pt idx="94">
                  <c:v>8.0208333333333329E-3</c:v>
                </c:pt>
                <c:pt idx="95">
                  <c:v>8.0324074074074065E-3</c:v>
                </c:pt>
                <c:pt idx="96">
                  <c:v>8.0439814814814818E-3</c:v>
                </c:pt>
                <c:pt idx="97">
                  <c:v>8.0555555555555554E-3</c:v>
                </c:pt>
                <c:pt idx="98">
                  <c:v>8.0671296296296307E-3</c:v>
                </c:pt>
                <c:pt idx="99">
                  <c:v>8.0787037037037043E-3</c:v>
                </c:pt>
                <c:pt idx="100">
                  <c:v>8.0902777777777778E-3</c:v>
                </c:pt>
                <c:pt idx="101">
                  <c:v>8.1018518518518514E-3</c:v>
                </c:pt>
                <c:pt idx="102">
                  <c:v>8.113425925925925E-3</c:v>
                </c:pt>
                <c:pt idx="103">
                  <c:v>8.1249999999999985E-3</c:v>
                </c:pt>
                <c:pt idx="104">
                  <c:v>8.1365740740740738E-3</c:v>
                </c:pt>
                <c:pt idx="105">
                  <c:v>8.1481481481481474E-3</c:v>
                </c:pt>
                <c:pt idx="106">
                  <c:v>8.1597222222222227E-3</c:v>
                </c:pt>
                <c:pt idx="107">
                  <c:v>8.1712962962962963E-3</c:v>
                </c:pt>
                <c:pt idx="108">
                  <c:v>8.1828703703703699E-3</c:v>
                </c:pt>
                <c:pt idx="109">
                  <c:v>8.1944444444444452E-3</c:v>
                </c:pt>
                <c:pt idx="110">
                  <c:v>8.2060185185185187E-3</c:v>
                </c:pt>
                <c:pt idx="111">
                  <c:v>8.217592592592594E-3</c:v>
                </c:pt>
                <c:pt idx="112">
                  <c:v>8.2291666666666659E-3</c:v>
                </c:pt>
                <c:pt idx="113">
                  <c:v>8.2407407407407412E-3</c:v>
                </c:pt>
                <c:pt idx="114">
                  <c:v>8.2523148148148148E-3</c:v>
                </c:pt>
                <c:pt idx="115">
                  <c:v>8.2638888888888883E-3</c:v>
                </c:pt>
                <c:pt idx="116">
                  <c:v>8.2754629629629619E-3</c:v>
                </c:pt>
                <c:pt idx="117">
                  <c:v>8.2870370370370372E-3</c:v>
                </c:pt>
                <c:pt idx="118">
                  <c:v>8.2986111111111108E-3</c:v>
                </c:pt>
                <c:pt idx="119">
                  <c:v>8.3101851851851861E-3</c:v>
                </c:pt>
                <c:pt idx="120">
                  <c:v>8.3217592592592596E-3</c:v>
                </c:pt>
                <c:pt idx="121">
                  <c:v>8.3333333333333332E-3</c:v>
                </c:pt>
                <c:pt idx="122">
                  <c:v>8.3449074074074085E-3</c:v>
                </c:pt>
                <c:pt idx="123">
                  <c:v>8.3564814814814804E-3</c:v>
                </c:pt>
                <c:pt idx="124">
                  <c:v>8.3680555555555557E-3</c:v>
                </c:pt>
                <c:pt idx="125">
                  <c:v>8.3796296296296292E-3</c:v>
                </c:pt>
                <c:pt idx="126">
                  <c:v>8.3912037037037045E-3</c:v>
                </c:pt>
                <c:pt idx="127">
                  <c:v>8.4027777777777781E-3</c:v>
                </c:pt>
                <c:pt idx="128">
                  <c:v>8.4143518518518517E-3</c:v>
                </c:pt>
                <c:pt idx="129">
                  <c:v>8.4259259259259253E-3</c:v>
                </c:pt>
                <c:pt idx="130">
                  <c:v>8.4375000000000006E-3</c:v>
                </c:pt>
                <c:pt idx="131">
                  <c:v>8.4490740740740741E-3</c:v>
                </c:pt>
                <c:pt idx="132">
                  <c:v>8.4606481481481494E-3</c:v>
                </c:pt>
                <c:pt idx="133">
                  <c:v>8.4722222222222213E-3</c:v>
                </c:pt>
                <c:pt idx="134">
                  <c:v>8.4837962962962966E-3</c:v>
                </c:pt>
                <c:pt idx="135">
                  <c:v>8.4953703703703701E-3</c:v>
                </c:pt>
                <c:pt idx="136">
                  <c:v>8.5069444444444437E-3</c:v>
                </c:pt>
                <c:pt idx="137">
                  <c:v>8.518518518518519E-3</c:v>
                </c:pt>
                <c:pt idx="138">
                  <c:v>8.5300925925925926E-3</c:v>
                </c:pt>
                <c:pt idx="139">
                  <c:v>8.5416666666666679E-3</c:v>
                </c:pt>
                <c:pt idx="140">
                  <c:v>8.5532407407407415E-3</c:v>
                </c:pt>
                <c:pt idx="141">
                  <c:v>8.564814814814815E-3</c:v>
                </c:pt>
                <c:pt idx="142">
                  <c:v>8.5763888888888886E-3</c:v>
                </c:pt>
                <c:pt idx="143">
                  <c:v>8.5879629629629622E-3</c:v>
                </c:pt>
                <c:pt idx="144">
                  <c:v>8.5995370370370357E-3</c:v>
                </c:pt>
                <c:pt idx="145">
                  <c:v>8.611111111111111E-3</c:v>
                </c:pt>
                <c:pt idx="146">
                  <c:v>8.6226851851851846E-3</c:v>
                </c:pt>
                <c:pt idx="147">
                  <c:v>8.6342592592592599E-3</c:v>
                </c:pt>
                <c:pt idx="148">
                  <c:v>8.6458333333333335E-3</c:v>
                </c:pt>
                <c:pt idx="149">
                  <c:v>8.6574074074074071E-3</c:v>
                </c:pt>
                <c:pt idx="150">
                  <c:v>8.6689814814814806E-3</c:v>
                </c:pt>
                <c:pt idx="151">
                  <c:v>8.6805555555555559E-3</c:v>
                </c:pt>
                <c:pt idx="152">
                  <c:v>8.6921296296296312E-3</c:v>
                </c:pt>
                <c:pt idx="153">
                  <c:v>8.7037037037037031E-3</c:v>
                </c:pt>
                <c:pt idx="154">
                  <c:v>8.7152777777777784E-3</c:v>
                </c:pt>
                <c:pt idx="155">
                  <c:v>8.726851851851852E-3</c:v>
                </c:pt>
                <c:pt idx="156">
                  <c:v>8.7384259259259255E-3</c:v>
                </c:pt>
                <c:pt idx="157">
                  <c:v>8.7499999999999991E-3</c:v>
                </c:pt>
                <c:pt idx="158">
                  <c:v>8.7615740740740744E-3</c:v>
                </c:pt>
                <c:pt idx="159">
                  <c:v>8.773148148148148E-3</c:v>
                </c:pt>
                <c:pt idx="160">
                  <c:v>8.7847222222222233E-3</c:v>
                </c:pt>
                <c:pt idx="161">
                  <c:v>8.7962962962962968E-3</c:v>
                </c:pt>
                <c:pt idx="162">
                  <c:v>8.8078703703703704E-3</c:v>
                </c:pt>
                <c:pt idx="163">
                  <c:v>8.819444444444444E-3</c:v>
                </c:pt>
                <c:pt idx="164">
                  <c:v>8.8310185185185176E-3</c:v>
                </c:pt>
                <c:pt idx="165">
                  <c:v>8.8425925925925911E-3</c:v>
                </c:pt>
                <c:pt idx="166">
                  <c:v>8.8541666666666664E-3</c:v>
                </c:pt>
                <c:pt idx="167">
                  <c:v>8.8657407407407417E-3</c:v>
                </c:pt>
                <c:pt idx="168">
                  <c:v>8.8773148148148153E-3</c:v>
                </c:pt>
                <c:pt idx="169">
                  <c:v>8.8888888888888889E-3</c:v>
                </c:pt>
                <c:pt idx="170">
                  <c:v>8.9004629629629625E-3</c:v>
                </c:pt>
                <c:pt idx="171">
                  <c:v>8.9120370370370378E-3</c:v>
                </c:pt>
                <c:pt idx="172">
                  <c:v>8.9236111111111113E-3</c:v>
                </c:pt>
                <c:pt idx="173">
                  <c:v>8.9351851851851866E-3</c:v>
                </c:pt>
                <c:pt idx="174">
                  <c:v>8.9467592592592585E-3</c:v>
                </c:pt>
                <c:pt idx="175">
                  <c:v>8.9583333333333338E-3</c:v>
                </c:pt>
                <c:pt idx="176">
                  <c:v>8.9699074074074073E-3</c:v>
                </c:pt>
                <c:pt idx="177">
                  <c:v>8.9814814814814809E-3</c:v>
                </c:pt>
                <c:pt idx="178">
                  <c:v>8.9930555555555545E-3</c:v>
                </c:pt>
                <c:pt idx="179">
                  <c:v>9.0046296296296298E-3</c:v>
                </c:pt>
                <c:pt idx="180">
                  <c:v>9.0162037037037034E-3</c:v>
                </c:pt>
                <c:pt idx="181">
                  <c:v>9.0277777777777787E-3</c:v>
                </c:pt>
                <c:pt idx="182">
                  <c:v>9.0393518518518522E-3</c:v>
                </c:pt>
                <c:pt idx="183">
                  <c:v>9.0509259259259258E-3</c:v>
                </c:pt>
                <c:pt idx="184">
                  <c:v>9.0624999999999994E-3</c:v>
                </c:pt>
                <c:pt idx="185">
                  <c:v>9.0740740740740729E-3</c:v>
                </c:pt>
                <c:pt idx="186">
                  <c:v>9.0856481481481483E-3</c:v>
                </c:pt>
                <c:pt idx="187">
                  <c:v>9.0972222222222218E-3</c:v>
                </c:pt>
                <c:pt idx="188">
                  <c:v>9.1087962962962971E-3</c:v>
                </c:pt>
                <c:pt idx="189">
                  <c:v>9.1203703703703707E-3</c:v>
                </c:pt>
                <c:pt idx="190">
                  <c:v>9.1319444444444443E-3</c:v>
                </c:pt>
                <c:pt idx="191">
                  <c:v>9.1435185185185178E-3</c:v>
                </c:pt>
                <c:pt idx="192">
                  <c:v>9.1550925925925931E-3</c:v>
                </c:pt>
                <c:pt idx="193">
                  <c:v>9.1666666666666667E-3</c:v>
                </c:pt>
                <c:pt idx="194">
                  <c:v>9.1782407407407403E-3</c:v>
                </c:pt>
                <c:pt idx="195">
                  <c:v>9.1898148148148139E-3</c:v>
                </c:pt>
                <c:pt idx="196">
                  <c:v>9.2013888888888892E-3</c:v>
                </c:pt>
                <c:pt idx="197">
                  <c:v>9.2129629629629627E-3</c:v>
                </c:pt>
                <c:pt idx="198">
                  <c:v>9.2245370370370363E-3</c:v>
                </c:pt>
                <c:pt idx="199">
                  <c:v>9.2361111111111116E-3</c:v>
                </c:pt>
                <c:pt idx="200">
                  <c:v>9.2476851851851852E-3</c:v>
                </c:pt>
                <c:pt idx="201">
                  <c:v>9.2592592592592605E-3</c:v>
                </c:pt>
                <c:pt idx="202">
                  <c:v>9.2708333333333341E-3</c:v>
                </c:pt>
                <c:pt idx="203">
                  <c:v>9.2824074074074076E-3</c:v>
                </c:pt>
                <c:pt idx="204">
                  <c:v>9.2939814814814812E-3</c:v>
                </c:pt>
                <c:pt idx="205">
                  <c:v>9.3055555555555548E-3</c:v>
                </c:pt>
                <c:pt idx="206">
                  <c:v>9.3171296296296283E-3</c:v>
                </c:pt>
                <c:pt idx="207">
                  <c:v>9.3287037037037036E-3</c:v>
                </c:pt>
                <c:pt idx="208">
                  <c:v>9.3402777777777772E-3</c:v>
                </c:pt>
                <c:pt idx="209">
                  <c:v>9.3518518518518525E-3</c:v>
                </c:pt>
                <c:pt idx="210">
                  <c:v>9.3634259259259261E-3</c:v>
                </c:pt>
                <c:pt idx="211">
                  <c:v>9.3749999999999997E-3</c:v>
                </c:pt>
                <c:pt idx="212">
                  <c:v>9.386574074074075E-3</c:v>
                </c:pt>
                <c:pt idx="213">
                  <c:v>9.3981481481481485E-3</c:v>
                </c:pt>
                <c:pt idx="214">
                  <c:v>9.4097222222222238E-3</c:v>
                </c:pt>
                <c:pt idx="215">
                  <c:v>9.4212962962962957E-3</c:v>
                </c:pt>
                <c:pt idx="216">
                  <c:v>9.432870370370371E-3</c:v>
                </c:pt>
                <c:pt idx="217">
                  <c:v>9.4444444444444445E-3</c:v>
                </c:pt>
                <c:pt idx="218">
                  <c:v>9.4560185185185181E-3</c:v>
                </c:pt>
                <c:pt idx="219">
                  <c:v>9.4675925925925917E-3</c:v>
                </c:pt>
                <c:pt idx="220">
                  <c:v>9.479166666666667E-3</c:v>
                </c:pt>
                <c:pt idx="221">
                  <c:v>9.4907407407407406E-3</c:v>
                </c:pt>
                <c:pt idx="222">
                  <c:v>9.5023148148148159E-3</c:v>
                </c:pt>
                <c:pt idx="223">
                  <c:v>9.5138888888888894E-3</c:v>
                </c:pt>
                <c:pt idx="224">
                  <c:v>9.525462962962963E-3</c:v>
                </c:pt>
                <c:pt idx="225">
                  <c:v>9.5370370370370366E-3</c:v>
                </c:pt>
                <c:pt idx="226">
                  <c:v>9.5486111111111101E-3</c:v>
                </c:pt>
                <c:pt idx="227">
                  <c:v>9.5601851851851855E-3</c:v>
                </c:pt>
                <c:pt idx="228">
                  <c:v>9.571759259259259E-3</c:v>
                </c:pt>
                <c:pt idx="229">
                  <c:v>9.5833333333333343E-3</c:v>
                </c:pt>
                <c:pt idx="230">
                  <c:v>9.5949074074074079E-3</c:v>
                </c:pt>
                <c:pt idx="231">
                  <c:v>9.6064814814814815E-3</c:v>
                </c:pt>
                <c:pt idx="232">
                  <c:v>9.618055555555555E-3</c:v>
                </c:pt>
                <c:pt idx="233">
                  <c:v>9.6296296296296303E-3</c:v>
                </c:pt>
                <c:pt idx="234">
                  <c:v>9.6412037037037039E-3</c:v>
                </c:pt>
                <c:pt idx="235">
                  <c:v>9.6527777777777775E-3</c:v>
                </c:pt>
                <c:pt idx="236">
                  <c:v>9.6643518518518511E-3</c:v>
                </c:pt>
                <c:pt idx="237">
                  <c:v>9.6759259259259264E-3</c:v>
                </c:pt>
                <c:pt idx="238">
                  <c:v>9.6874999999999999E-3</c:v>
                </c:pt>
                <c:pt idx="239">
                  <c:v>9.6990740740740735E-3</c:v>
                </c:pt>
                <c:pt idx="240">
                  <c:v>9.7106481481481471E-3</c:v>
                </c:pt>
                <c:pt idx="241">
                  <c:v>9.7222222222222224E-3</c:v>
                </c:pt>
                <c:pt idx="242">
                  <c:v>9.7337962962962977E-3</c:v>
                </c:pt>
                <c:pt idx="243">
                  <c:v>9.7453703703703713E-3</c:v>
                </c:pt>
                <c:pt idx="244">
                  <c:v>9.7569444444444448E-3</c:v>
                </c:pt>
                <c:pt idx="245">
                  <c:v>9.7685185185185184E-3</c:v>
                </c:pt>
                <c:pt idx="246">
                  <c:v>9.780092592592592E-3</c:v>
                </c:pt>
                <c:pt idx="247">
                  <c:v>9.7916666666666655E-3</c:v>
                </c:pt>
                <c:pt idx="248">
                  <c:v>9.8032407407407408E-3</c:v>
                </c:pt>
                <c:pt idx="249">
                  <c:v>9.8148148148148144E-3</c:v>
                </c:pt>
                <c:pt idx="250">
                  <c:v>9.8263888888888897E-3</c:v>
                </c:pt>
                <c:pt idx="251">
                  <c:v>9.8379629629629633E-3</c:v>
                </c:pt>
                <c:pt idx="252">
                  <c:v>9.8495370370370369E-3</c:v>
                </c:pt>
                <c:pt idx="253">
                  <c:v>9.8611111111111104E-3</c:v>
                </c:pt>
                <c:pt idx="254">
                  <c:v>9.8726851851851857E-3</c:v>
                </c:pt>
                <c:pt idx="255">
                  <c:v>9.8842592592592576E-3</c:v>
                </c:pt>
                <c:pt idx="256">
                  <c:v>9.8958333333333329E-3</c:v>
                </c:pt>
                <c:pt idx="257">
                  <c:v>9.9074074074074082E-3</c:v>
                </c:pt>
                <c:pt idx="258">
                  <c:v>9.9189814814814817E-3</c:v>
                </c:pt>
                <c:pt idx="259">
                  <c:v>9.9305555555555553E-3</c:v>
                </c:pt>
                <c:pt idx="260">
                  <c:v>9.9421296296296289E-3</c:v>
                </c:pt>
                <c:pt idx="261">
                  <c:v>9.9537037037037042E-3</c:v>
                </c:pt>
                <c:pt idx="262">
                  <c:v>9.9652777777777778E-3</c:v>
                </c:pt>
                <c:pt idx="263">
                  <c:v>9.9768518518518531E-3</c:v>
                </c:pt>
                <c:pt idx="264">
                  <c:v>9.9884259259259266E-3</c:v>
                </c:pt>
                <c:pt idx="265">
                  <c:v>0.01</c:v>
                </c:pt>
                <c:pt idx="266">
                  <c:v>1.0011574074074074E-2</c:v>
                </c:pt>
                <c:pt idx="267">
                  <c:v>1.0023148148148147E-2</c:v>
                </c:pt>
                <c:pt idx="268">
                  <c:v>1.0034722222222221E-2</c:v>
                </c:pt>
                <c:pt idx="269">
                  <c:v>1.0046296296296296E-2</c:v>
                </c:pt>
                <c:pt idx="270">
                  <c:v>1.005787037037037E-2</c:v>
                </c:pt>
                <c:pt idx="271">
                  <c:v>1.0069444444444445E-2</c:v>
                </c:pt>
                <c:pt idx="272">
                  <c:v>1.0081018518518519E-2</c:v>
                </c:pt>
                <c:pt idx="273">
                  <c:v>1.0092592592592592E-2</c:v>
                </c:pt>
                <c:pt idx="274">
                  <c:v>1.0104166666666668E-2</c:v>
                </c:pt>
                <c:pt idx="275">
                  <c:v>1.0115740740740741E-2</c:v>
                </c:pt>
                <c:pt idx="276">
                  <c:v>1.0127314814814815E-2</c:v>
                </c:pt>
                <c:pt idx="277">
                  <c:v>1.0138888888888888E-2</c:v>
                </c:pt>
                <c:pt idx="278">
                  <c:v>1.0150462962962964E-2</c:v>
                </c:pt>
                <c:pt idx="279">
                  <c:v>1.0162037037037037E-2</c:v>
                </c:pt>
                <c:pt idx="280">
                  <c:v>1.0173611111111111E-2</c:v>
                </c:pt>
                <c:pt idx="281">
                  <c:v>1.0185185185185184E-2</c:v>
                </c:pt>
                <c:pt idx="282">
                  <c:v>1.019675925925926E-2</c:v>
                </c:pt>
                <c:pt idx="283">
                  <c:v>1.0208333333333333E-2</c:v>
                </c:pt>
                <c:pt idx="284">
                  <c:v>1.0219907407407408E-2</c:v>
                </c:pt>
                <c:pt idx="285">
                  <c:v>1.0231481481481482E-2</c:v>
                </c:pt>
                <c:pt idx="286">
                  <c:v>1.0243055555555556E-2</c:v>
                </c:pt>
                <c:pt idx="287">
                  <c:v>1.0254629629629629E-2</c:v>
                </c:pt>
                <c:pt idx="288">
                  <c:v>1.0266203703703703E-2</c:v>
                </c:pt>
                <c:pt idx="289">
                  <c:v>1.0277777777777778E-2</c:v>
                </c:pt>
                <c:pt idx="290">
                  <c:v>1.0289351851851852E-2</c:v>
                </c:pt>
                <c:pt idx="291">
                  <c:v>1.0300925925925927E-2</c:v>
                </c:pt>
                <c:pt idx="292">
                  <c:v>1.03125E-2</c:v>
                </c:pt>
                <c:pt idx="293">
                  <c:v>1.0324074074074074E-2</c:v>
                </c:pt>
                <c:pt idx="294">
                  <c:v>1.0335648148148148E-2</c:v>
                </c:pt>
                <c:pt idx="295">
                  <c:v>1.0347222222222223E-2</c:v>
                </c:pt>
                <c:pt idx="296">
                  <c:v>1.0358796296296295E-2</c:v>
                </c:pt>
                <c:pt idx="297">
                  <c:v>1.037037037037037E-2</c:v>
                </c:pt>
                <c:pt idx="298">
                  <c:v>1.0381944444444444E-2</c:v>
                </c:pt>
                <c:pt idx="299">
                  <c:v>1.0393518518518519E-2</c:v>
                </c:pt>
                <c:pt idx="300">
                  <c:v>1.0405092592592593E-2</c:v>
                </c:pt>
                <c:pt idx="301">
                  <c:v>1.0416666666666666E-2</c:v>
                </c:pt>
                <c:pt idx="302">
                  <c:v>1.042824074074074E-2</c:v>
                </c:pt>
                <c:pt idx="303">
                  <c:v>1.0439814814814813E-2</c:v>
                </c:pt>
                <c:pt idx="304">
                  <c:v>1.045138888888889E-2</c:v>
                </c:pt>
                <c:pt idx="305">
                  <c:v>1.0462962962962964E-2</c:v>
                </c:pt>
                <c:pt idx="306">
                  <c:v>1.0474537037037037E-2</c:v>
                </c:pt>
                <c:pt idx="307">
                  <c:v>1.0486111111111111E-2</c:v>
                </c:pt>
                <c:pt idx="308">
                  <c:v>1.0497685185185186E-2</c:v>
                </c:pt>
                <c:pt idx="309">
                  <c:v>1.050925925925926E-2</c:v>
                </c:pt>
                <c:pt idx="310">
                  <c:v>1.0520833333333333E-2</c:v>
                </c:pt>
                <c:pt idx="311">
                  <c:v>1.0532407407407407E-2</c:v>
                </c:pt>
                <c:pt idx="312">
                  <c:v>1.0543981481481481E-2</c:v>
                </c:pt>
                <c:pt idx="313">
                  <c:v>1.0555555555555554E-2</c:v>
                </c:pt>
                <c:pt idx="314">
                  <c:v>1.0567129629629629E-2</c:v>
                </c:pt>
                <c:pt idx="315">
                  <c:v>1.0578703703703703E-2</c:v>
                </c:pt>
                <c:pt idx="316">
                  <c:v>1.0590277777777777E-2</c:v>
                </c:pt>
                <c:pt idx="317">
                  <c:v>1.0601851851851854E-2</c:v>
                </c:pt>
                <c:pt idx="318">
                  <c:v>1.0613425925925927E-2</c:v>
                </c:pt>
                <c:pt idx="319">
                  <c:v>1.0625000000000001E-2</c:v>
                </c:pt>
                <c:pt idx="320">
                  <c:v>1.0636574074074074E-2</c:v>
                </c:pt>
                <c:pt idx="321">
                  <c:v>1.064814814814815E-2</c:v>
                </c:pt>
                <c:pt idx="322">
                  <c:v>1.0659722222222221E-2</c:v>
                </c:pt>
                <c:pt idx="323">
                  <c:v>1.0671296296296297E-2</c:v>
                </c:pt>
                <c:pt idx="324">
                  <c:v>1.068287037037037E-2</c:v>
                </c:pt>
                <c:pt idx="325">
                  <c:v>1.0694444444444444E-2</c:v>
                </c:pt>
                <c:pt idx="326">
                  <c:v>1.0706018518518517E-2</c:v>
                </c:pt>
                <c:pt idx="327">
                  <c:v>1.0717592592592593E-2</c:v>
                </c:pt>
                <c:pt idx="328">
                  <c:v>1.0729166666666666E-2</c:v>
                </c:pt>
                <c:pt idx="329">
                  <c:v>1.074074074074074E-2</c:v>
                </c:pt>
                <c:pt idx="330">
                  <c:v>1.0752314814814814E-2</c:v>
                </c:pt>
                <c:pt idx="331">
                  <c:v>1.0763888888888891E-2</c:v>
                </c:pt>
                <c:pt idx="332">
                  <c:v>1.0775462962962964E-2</c:v>
                </c:pt>
                <c:pt idx="333">
                  <c:v>1.0787037037037038E-2</c:v>
                </c:pt>
                <c:pt idx="334">
                  <c:v>1.0798611111111111E-2</c:v>
                </c:pt>
                <c:pt idx="335">
                  <c:v>1.0810185185185185E-2</c:v>
                </c:pt>
                <c:pt idx="336">
                  <c:v>1.082175925925926E-2</c:v>
                </c:pt>
                <c:pt idx="337">
                  <c:v>1.0833333333333334E-2</c:v>
                </c:pt>
                <c:pt idx="338">
                  <c:v>1.0844907407407407E-2</c:v>
                </c:pt>
                <c:pt idx="339">
                  <c:v>1.0856481481481481E-2</c:v>
                </c:pt>
                <c:pt idx="340">
                  <c:v>1.0868055555555556E-2</c:v>
                </c:pt>
                <c:pt idx="341">
                  <c:v>1.087962962962963E-2</c:v>
                </c:pt>
                <c:pt idx="342">
                  <c:v>1.0891203703703703E-2</c:v>
                </c:pt>
                <c:pt idx="343">
                  <c:v>1.0902777777777777E-2</c:v>
                </c:pt>
                <c:pt idx="344">
                  <c:v>1.091435185185185E-2</c:v>
                </c:pt>
                <c:pt idx="345">
                  <c:v>1.0925925925925924E-2</c:v>
                </c:pt>
                <c:pt idx="346">
                  <c:v>1.0937500000000001E-2</c:v>
                </c:pt>
                <c:pt idx="347">
                  <c:v>1.0949074074074075E-2</c:v>
                </c:pt>
                <c:pt idx="348">
                  <c:v>1.0960648148148148E-2</c:v>
                </c:pt>
                <c:pt idx="349">
                  <c:v>1.0972222222222223E-2</c:v>
                </c:pt>
                <c:pt idx="350">
                  <c:v>1.0983796296296297E-2</c:v>
                </c:pt>
                <c:pt idx="351">
                  <c:v>1.0995370370370371E-2</c:v>
                </c:pt>
                <c:pt idx="352">
                  <c:v>1.1006944444444444E-2</c:v>
                </c:pt>
                <c:pt idx="353">
                  <c:v>1.1018518518518518E-2</c:v>
                </c:pt>
                <c:pt idx="354">
                  <c:v>1.1030092592592591E-2</c:v>
                </c:pt>
                <c:pt idx="355">
                  <c:v>1.1030092592592591E-2</c:v>
                </c:pt>
                <c:pt idx="356">
                  <c:v>1.105324074074074E-2</c:v>
                </c:pt>
                <c:pt idx="357">
                  <c:v>1.105324074074074E-2</c:v>
                </c:pt>
                <c:pt idx="358">
                  <c:v>1.1064814814814814E-2</c:v>
                </c:pt>
                <c:pt idx="359">
                  <c:v>1.1076388888888887E-2</c:v>
                </c:pt>
                <c:pt idx="360">
                  <c:v>1.1087962962962964E-2</c:v>
                </c:pt>
                <c:pt idx="361">
                  <c:v>1.1099537037037038E-2</c:v>
                </c:pt>
                <c:pt idx="362">
                  <c:v>1.1111111111111112E-2</c:v>
                </c:pt>
                <c:pt idx="363">
                  <c:v>1.1122685185185185E-2</c:v>
                </c:pt>
                <c:pt idx="364">
                  <c:v>1.113425925925926E-2</c:v>
                </c:pt>
                <c:pt idx="365">
                  <c:v>1.1145833333333334E-2</c:v>
                </c:pt>
                <c:pt idx="366">
                  <c:v>1.1157407407407408E-2</c:v>
                </c:pt>
                <c:pt idx="367">
                  <c:v>1.1168981481481481E-2</c:v>
                </c:pt>
                <c:pt idx="368">
                  <c:v>1.1180555555555556E-2</c:v>
                </c:pt>
                <c:pt idx="369">
                  <c:v>1.119212962962963E-2</c:v>
                </c:pt>
                <c:pt idx="370">
                  <c:v>1.1203703703703704E-2</c:v>
                </c:pt>
                <c:pt idx="371">
                  <c:v>1.1215277777777777E-2</c:v>
                </c:pt>
                <c:pt idx="372">
                  <c:v>1.1226851851851854E-2</c:v>
                </c:pt>
                <c:pt idx="373">
                  <c:v>1.1238425925925928E-2</c:v>
                </c:pt>
                <c:pt idx="374">
                  <c:v>1.1249999999999998E-2</c:v>
                </c:pt>
                <c:pt idx="375">
                  <c:v>1.1261574074074071E-2</c:v>
                </c:pt>
                <c:pt idx="376">
                  <c:v>1.1273148148148148E-2</c:v>
                </c:pt>
                <c:pt idx="377">
                  <c:v>1.1284722222222222E-2</c:v>
                </c:pt>
                <c:pt idx="378">
                  <c:v>1.1296296296296296E-2</c:v>
                </c:pt>
                <c:pt idx="379">
                  <c:v>1.1307870370370371E-2</c:v>
                </c:pt>
                <c:pt idx="380">
                  <c:v>1.1319444444444444E-2</c:v>
                </c:pt>
                <c:pt idx="381">
                  <c:v>1.1331018518518518E-2</c:v>
                </c:pt>
                <c:pt idx="382">
                  <c:v>1.1342592592592592E-2</c:v>
                </c:pt>
                <c:pt idx="383">
                  <c:v>1.1354166666666667E-2</c:v>
                </c:pt>
                <c:pt idx="384">
                  <c:v>1.136574074074074E-2</c:v>
                </c:pt>
                <c:pt idx="385">
                  <c:v>1.1377314814814814E-2</c:v>
                </c:pt>
                <c:pt idx="386">
                  <c:v>1.1388888888888888E-2</c:v>
                </c:pt>
                <c:pt idx="387">
                  <c:v>1.1400462962962965E-2</c:v>
                </c:pt>
                <c:pt idx="388">
                  <c:v>1.1412037037037038E-2</c:v>
                </c:pt>
                <c:pt idx="389">
                  <c:v>1.1423611111111112E-2</c:v>
                </c:pt>
                <c:pt idx="390">
                  <c:v>1.1435185185185185E-2</c:v>
                </c:pt>
                <c:pt idx="391">
                  <c:v>1.1446759259259261E-2</c:v>
                </c:pt>
                <c:pt idx="392">
                  <c:v>1.1458333333333334E-2</c:v>
                </c:pt>
                <c:pt idx="393">
                  <c:v>1.1469907407407408E-2</c:v>
                </c:pt>
                <c:pt idx="394">
                  <c:v>1.1481481481481483E-2</c:v>
                </c:pt>
                <c:pt idx="395">
                  <c:v>1.1493055555555555E-2</c:v>
                </c:pt>
                <c:pt idx="396">
                  <c:v>1.1504629629629629E-2</c:v>
                </c:pt>
                <c:pt idx="397">
                  <c:v>1.1516203703703702E-2</c:v>
                </c:pt>
                <c:pt idx="398">
                  <c:v>1.1527777777777777E-2</c:v>
                </c:pt>
                <c:pt idx="399">
                  <c:v>1.1539351851851851E-2</c:v>
                </c:pt>
                <c:pt idx="400">
                  <c:v>1.1550925925925925E-2</c:v>
                </c:pt>
                <c:pt idx="401">
                  <c:v>1.1562499999999998E-2</c:v>
                </c:pt>
                <c:pt idx="402">
                  <c:v>1.1574074074074075E-2</c:v>
                </c:pt>
                <c:pt idx="403">
                  <c:v>1.1585648148148149E-2</c:v>
                </c:pt>
                <c:pt idx="404">
                  <c:v>1.1597222222222222E-2</c:v>
                </c:pt>
                <c:pt idx="405">
                  <c:v>1.1608796296296296E-2</c:v>
                </c:pt>
                <c:pt idx="406">
                  <c:v>1.1620370370370371E-2</c:v>
                </c:pt>
                <c:pt idx="407">
                  <c:v>1.1631944444444445E-2</c:v>
                </c:pt>
                <c:pt idx="408">
                  <c:v>1.1643518518518518E-2</c:v>
                </c:pt>
                <c:pt idx="409">
                  <c:v>1.1655092592592594E-2</c:v>
                </c:pt>
                <c:pt idx="410">
                  <c:v>1.1666666666666667E-2</c:v>
                </c:pt>
                <c:pt idx="411">
                  <c:v>1.1678240740740741E-2</c:v>
                </c:pt>
                <c:pt idx="412">
                  <c:v>1.1689814814814814E-2</c:v>
                </c:pt>
                <c:pt idx="413">
                  <c:v>1.1701388888888891E-2</c:v>
                </c:pt>
                <c:pt idx="414">
                  <c:v>1.1712962962962965E-2</c:v>
                </c:pt>
                <c:pt idx="415">
                  <c:v>1.1724537037037035E-2</c:v>
                </c:pt>
                <c:pt idx="416">
                  <c:v>1.1736111111111109E-2</c:v>
                </c:pt>
                <c:pt idx="417">
                  <c:v>1.1747685185185186E-2</c:v>
                </c:pt>
                <c:pt idx="418">
                  <c:v>1.1759259259259259E-2</c:v>
                </c:pt>
                <c:pt idx="419">
                  <c:v>1.1770833333333333E-2</c:v>
                </c:pt>
                <c:pt idx="420">
                  <c:v>1.1782407407407406E-2</c:v>
                </c:pt>
                <c:pt idx="421">
                  <c:v>1.1793981481481482E-2</c:v>
                </c:pt>
                <c:pt idx="422">
                  <c:v>1.1805555555555555E-2</c:v>
                </c:pt>
                <c:pt idx="423">
                  <c:v>1.1817129629629629E-2</c:v>
                </c:pt>
                <c:pt idx="424">
                  <c:v>1.1828703703703704E-2</c:v>
                </c:pt>
                <c:pt idx="425">
                  <c:v>1.1840277777777778E-2</c:v>
                </c:pt>
                <c:pt idx="426">
                  <c:v>1.1851851851851851E-2</c:v>
                </c:pt>
                <c:pt idx="427">
                  <c:v>1.1863425925925925E-2</c:v>
                </c:pt>
                <c:pt idx="428">
                  <c:v>1.1875000000000002E-2</c:v>
                </c:pt>
                <c:pt idx="429">
                  <c:v>1.1886574074074075E-2</c:v>
                </c:pt>
                <c:pt idx="430">
                  <c:v>1.1898148148148149E-2</c:v>
                </c:pt>
                <c:pt idx="431">
                  <c:v>1.1909722222222223E-2</c:v>
                </c:pt>
                <c:pt idx="432">
                  <c:v>1.1921296296296298E-2</c:v>
                </c:pt>
                <c:pt idx="433">
                  <c:v>1.1932870370370371E-2</c:v>
                </c:pt>
                <c:pt idx="434">
                  <c:v>1.1944444444444445E-2</c:v>
                </c:pt>
                <c:pt idx="435">
                  <c:v>1.1956018518518517E-2</c:v>
                </c:pt>
                <c:pt idx="436">
                  <c:v>1.1967592592592592E-2</c:v>
                </c:pt>
                <c:pt idx="437">
                  <c:v>1.1979166666666666E-2</c:v>
                </c:pt>
                <c:pt idx="438">
                  <c:v>1.1990740740740739E-2</c:v>
                </c:pt>
                <c:pt idx="439">
                  <c:v>1.2002314814814815E-2</c:v>
                </c:pt>
                <c:pt idx="440">
                  <c:v>1.2013888888888888E-2</c:v>
                </c:pt>
                <c:pt idx="441">
                  <c:v>1.2025462962962962E-2</c:v>
                </c:pt>
                <c:pt idx="442">
                  <c:v>1.2037037037037035E-2</c:v>
                </c:pt>
                <c:pt idx="443">
                  <c:v>1.2048611111111112E-2</c:v>
                </c:pt>
                <c:pt idx="444">
                  <c:v>1.2060185185185186E-2</c:v>
                </c:pt>
                <c:pt idx="445">
                  <c:v>1.207175925925926E-2</c:v>
                </c:pt>
                <c:pt idx="446">
                  <c:v>1.2083333333333333E-2</c:v>
                </c:pt>
                <c:pt idx="447">
                  <c:v>1.2094907407407408E-2</c:v>
                </c:pt>
                <c:pt idx="448">
                  <c:v>1.2106481481481482E-2</c:v>
                </c:pt>
                <c:pt idx="449">
                  <c:v>1.2118055555555556E-2</c:v>
                </c:pt>
                <c:pt idx="450">
                  <c:v>1.2129629629629629E-2</c:v>
                </c:pt>
                <c:pt idx="451">
                  <c:v>1.2141203703703704E-2</c:v>
                </c:pt>
                <c:pt idx="452">
                  <c:v>1.2152777777777778E-2</c:v>
                </c:pt>
                <c:pt idx="453">
                  <c:v>1.2164351851851852E-2</c:v>
                </c:pt>
                <c:pt idx="454">
                  <c:v>1.2175925925925929E-2</c:v>
                </c:pt>
                <c:pt idx="455">
                  <c:v>1.2187500000000002E-2</c:v>
                </c:pt>
                <c:pt idx="456">
                  <c:v>1.2199074074074072E-2</c:v>
                </c:pt>
                <c:pt idx="457">
                  <c:v>1.2210648148148146E-2</c:v>
                </c:pt>
                <c:pt idx="458">
                  <c:v>1.2222222222222223E-2</c:v>
                </c:pt>
                <c:pt idx="459">
                  <c:v>1.2233796296296296E-2</c:v>
                </c:pt>
                <c:pt idx="460">
                  <c:v>1.224537037037037E-2</c:v>
                </c:pt>
                <c:pt idx="461">
                  <c:v>1.2256944444444444E-2</c:v>
                </c:pt>
                <c:pt idx="462">
                  <c:v>1.2268518518518519E-2</c:v>
                </c:pt>
                <c:pt idx="463">
                  <c:v>1.2280092592592592E-2</c:v>
                </c:pt>
                <c:pt idx="464">
                  <c:v>1.2291666666666666E-2</c:v>
                </c:pt>
                <c:pt idx="465">
                  <c:v>1.230324074074074E-2</c:v>
                </c:pt>
                <c:pt idx="466">
                  <c:v>1.2314814814814815E-2</c:v>
                </c:pt>
                <c:pt idx="467">
                  <c:v>1.2326388888888888E-2</c:v>
                </c:pt>
                <c:pt idx="468">
                  <c:v>1.2337962962962962E-2</c:v>
                </c:pt>
                <c:pt idx="469">
                  <c:v>1.2349537037037039E-2</c:v>
                </c:pt>
                <c:pt idx="470">
                  <c:v>1.2361111111111113E-2</c:v>
                </c:pt>
                <c:pt idx="471">
                  <c:v>1.2372685185185186E-2</c:v>
                </c:pt>
                <c:pt idx="472">
                  <c:v>1.238425925925926E-2</c:v>
                </c:pt>
                <c:pt idx="473">
                  <c:v>1.2395833333333335E-2</c:v>
                </c:pt>
                <c:pt idx="474">
                  <c:v>1.2407407407407409E-2</c:v>
                </c:pt>
                <c:pt idx="475">
                  <c:v>1.2418981481481482E-2</c:v>
                </c:pt>
                <c:pt idx="476">
                  <c:v>1.2430555555555554E-2</c:v>
                </c:pt>
                <c:pt idx="477">
                  <c:v>1.2442129629629629E-2</c:v>
                </c:pt>
                <c:pt idx="478">
                  <c:v>1.2453703703703703E-2</c:v>
                </c:pt>
                <c:pt idx="479">
                  <c:v>1.2465277777777777E-2</c:v>
                </c:pt>
                <c:pt idx="480">
                  <c:v>1.247685185185185E-2</c:v>
                </c:pt>
                <c:pt idx="481">
                  <c:v>1.2488425925925925E-2</c:v>
                </c:pt>
                <c:pt idx="482">
                  <c:v>1.2499999999999999E-2</c:v>
                </c:pt>
                <c:pt idx="483">
                  <c:v>1.2511574074074073E-2</c:v>
                </c:pt>
                <c:pt idx="484">
                  <c:v>1.252314814814815E-2</c:v>
                </c:pt>
                <c:pt idx="485">
                  <c:v>1.2534722222222223E-2</c:v>
                </c:pt>
                <c:pt idx="486">
                  <c:v>1.2546296296296297E-2</c:v>
                </c:pt>
                <c:pt idx="487">
                  <c:v>1.255787037037037E-2</c:v>
                </c:pt>
                <c:pt idx="488">
                  <c:v>1.2569444444444446E-2</c:v>
                </c:pt>
                <c:pt idx="489">
                  <c:v>1.2581018518518519E-2</c:v>
                </c:pt>
                <c:pt idx="490">
                  <c:v>1.2592592592592593E-2</c:v>
                </c:pt>
                <c:pt idx="491">
                  <c:v>1.2604166666666666E-2</c:v>
                </c:pt>
                <c:pt idx="492">
                  <c:v>1.2615740740740742E-2</c:v>
                </c:pt>
                <c:pt idx="493">
                  <c:v>1.2627314814814815E-2</c:v>
                </c:pt>
                <c:pt idx="494">
                  <c:v>1.2638888888888889E-2</c:v>
                </c:pt>
                <c:pt idx="495">
                  <c:v>1.2650462962962962E-2</c:v>
                </c:pt>
                <c:pt idx="496">
                  <c:v>1.2662037037037039E-2</c:v>
                </c:pt>
                <c:pt idx="497">
                  <c:v>1.2673611111111109E-2</c:v>
                </c:pt>
                <c:pt idx="498">
                  <c:v>1.2685185185185183E-2</c:v>
                </c:pt>
                <c:pt idx="499">
                  <c:v>1.269675925925926E-2</c:v>
                </c:pt>
                <c:pt idx="500">
                  <c:v>1.2708333333333334E-2</c:v>
                </c:pt>
                <c:pt idx="501">
                  <c:v>1.2719907407407407E-2</c:v>
                </c:pt>
                <c:pt idx="502">
                  <c:v>1.2731481481481481E-2</c:v>
                </c:pt>
                <c:pt idx="503">
                  <c:v>1.2743055555555556E-2</c:v>
                </c:pt>
                <c:pt idx="504">
                  <c:v>1.275462962962963E-2</c:v>
                </c:pt>
                <c:pt idx="505">
                  <c:v>1.2766203703703703E-2</c:v>
                </c:pt>
                <c:pt idx="506">
                  <c:v>1.2777777777777777E-2</c:v>
                </c:pt>
                <c:pt idx="507">
                  <c:v>1.2789351851851852E-2</c:v>
                </c:pt>
                <c:pt idx="508">
                  <c:v>1.2800925925925926E-2</c:v>
                </c:pt>
                <c:pt idx="509">
                  <c:v>1.2812499999999999E-2</c:v>
                </c:pt>
                <c:pt idx="510">
                  <c:v>1.2824074074074073E-2</c:v>
                </c:pt>
                <c:pt idx="511">
                  <c:v>1.283564814814815E-2</c:v>
                </c:pt>
                <c:pt idx="512">
                  <c:v>1.2847222222222223E-2</c:v>
                </c:pt>
                <c:pt idx="513">
                  <c:v>1.2858796296296297E-2</c:v>
                </c:pt>
                <c:pt idx="514">
                  <c:v>1.2870370370370372E-2</c:v>
                </c:pt>
                <c:pt idx="515">
                  <c:v>1.2881944444444446E-2</c:v>
                </c:pt>
                <c:pt idx="516">
                  <c:v>1.2893518518518519E-2</c:v>
                </c:pt>
                <c:pt idx="517">
                  <c:v>1.2905092592592591E-2</c:v>
                </c:pt>
                <c:pt idx="518">
                  <c:v>1.2916666666666667E-2</c:v>
                </c:pt>
                <c:pt idx="519">
                  <c:v>1.292824074074074E-2</c:v>
                </c:pt>
                <c:pt idx="520">
                  <c:v>1.2939814814814814E-2</c:v>
                </c:pt>
                <c:pt idx="521">
                  <c:v>1.2951388888888887E-2</c:v>
                </c:pt>
                <c:pt idx="522">
                  <c:v>1.2962962962962963E-2</c:v>
                </c:pt>
                <c:pt idx="523">
                  <c:v>1.2974537037037036E-2</c:v>
                </c:pt>
                <c:pt idx="524">
                  <c:v>1.298611111111111E-2</c:v>
                </c:pt>
                <c:pt idx="525">
                  <c:v>1.2997685185185183E-2</c:v>
                </c:pt>
                <c:pt idx="526">
                  <c:v>1.300925925925926E-2</c:v>
                </c:pt>
                <c:pt idx="527">
                  <c:v>1.3020833333333334E-2</c:v>
                </c:pt>
                <c:pt idx="528">
                  <c:v>1.3032407407407407E-2</c:v>
                </c:pt>
                <c:pt idx="529">
                  <c:v>1.3043981481481483E-2</c:v>
                </c:pt>
                <c:pt idx="530">
                  <c:v>1.3055555555555556E-2</c:v>
                </c:pt>
                <c:pt idx="531">
                  <c:v>1.306712962962963E-2</c:v>
                </c:pt>
                <c:pt idx="532">
                  <c:v>1.3078703703703703E-2</c:v>
                </c:pt>
                <c:pt idx="533">
                  <c:v>1.3090277777777779E-2</c:v>
                </c:pt>
                <c:pt idx="534">
                  <c:v>1.3101851851851852E-2</c:v>
                </c:pt>
                <c:pt idx="535">
                  <c:v>1.3113425925925926E-2</c:v>
                </c:pt>
                <c:pt idx="536">
                  <c:v>1.3125E-2</c:v>
                </c:pt>
                <c:pt idx="537">
                  <c:v>1.3136574074074077E-2</c:v>
                </c:pt>
                <c:pt idx="538">
                  <c:v>1.3148148148148147E-2</c:v>
                </c:pt>
                <c:pt idx="539">
                  <c:v>1.315972222222222E-2</c:v>
                </c:pt>
                <c:pt idx="540">
                  <c:v>1.3171296296296294E-2</c:v>
                </c:pt>
                <c:pt idx="541">
                  <c:v>1.3182870370370371E-2</c:v>
                </c:pt>
                <c:pt idx="542">
                  <c:v>1.3194444444444444E-2</c:v>
                </c:pt>
                <c:pt idx="543">
                  <c:v>1.3206018518518518E-2</c:v>
                </c:pt>
                <c:pt idx="544">
                  <c:v>1.3217592592592593E-2</c:v>
                </c:pt>
                <c:pt idx="545">
                  <c:v>1.3229166666666667E-2</c:v>
                </c:pt>
                <c:pt idx="546">
                  <c:v>1.324074074074074E-2</c:v>
                </c:pt>
                <c:pt idx="547">
                  <c:v>1.3252314814814814E-2</c:v>
                </c:pt>
                <c:pt idx="548">
                  <c:v>1.3263888888888889E-2</c:v>
                </c:pt>
                <c:pt idx="549">
                  <c:v>1.3275462962962963E-2</c:v>
                </c:pt>
                <c:pt idx="550">
                  <c:v>1.3287037037037036E-2</c:v>
                </c:pt>
                <c:pt idx="551">
                  <c:v>1.329861111111111E-2</c:v>
                </c:pt>
                <c:pt idx="552">
                  <c:v>1.3310185185185187E-2</c:v>
                </c:pt>
                <c:pt idx="553">
                  <c:v>1.3321759259259261E-2</c:v>
                </c:pt>
                <c:pt idx="554">
                  <c:v>1.3333333333333334E-2</c:v>
                </c:pt>
                <c:pt idx="555">
                  <c:v>1.3344907407407408E-2</c:v>
                </c:pt>
                <c:pt idx="556">
                  <c:v>1.3356481481481483E-2</c:v>
                </c:pt>
                <c:pt idx="557">
                  <c:v>1.3368055555555557E-2</c:v>
                </c:pt>
                <c:pt idx="558">
                  <c:v>1.3379629629629628E-2</c:v>
                </c:pt>
                <c:pt idx="559">
                  <c:v>1.3391203703703704E-2</c:v>
                </c:pt>
                <c:pt idx="560">
                  <c:v>1.3402777777777777E-2</c:v>
                </c:pt>
                <c:pt idx="561">
                  <c:v>1.3414351851851851E-2</c:v>
                </c:pt>
                <c:pt idx="562">
                  <c:v>1.3425925925925924E-2</c:v>
                </c:pt>
                <c:pt idx="563">
                  <c:v>1.34375E-2</c:v>
                </c:pt>
                <c:pt idx="564">
                  <c:v>1.3449074074074073E-2</c:v>
                </c:pt>
                <c:pt idx="565">
                  <c:v>1.3460648148148147E-2</c:v>
                </c:pt>
                <c:pt idx="566">
                  <c:v>1.3472222222222221E-2</c:v>
                </c:pt>
                <c:pt idx="567">
                  <c:v>1.3483796296296298E-2</c:v>
                </c:pt>
                <c:pt idx="568">
                  <c:v>1.3495370370370371E-2</c:v>
                </c:pt>
                <c:pt idx="569">
                  <c:v>1.3506944444444445E-2</c:v>
                </c:pt>
                <c:pt idx="570">
                  <c:v>1.3518518518518518E-2</c:v>
                </c:pt>
                <c:pt idx="571">
                  <c:v>1.3530092592592594E-2</c:v>
                </c:pt>
                <c:pt idx="572">
                  <c:v>1.3541666666666667E-2</c:v>
                </c:pt>
                <c:pt idx="573">
                  <c:v>1.3553240740740741E-2</c:v>
                </c:pt>
                <c:pt idx="574">
                  <c:v>1.3564814814814816E-2</c:v>
                </c:pt>
                <c:pt idx="575">
                  <c:v>1.357638888888889E-2</c:v>
                </c:pt>
                <c:pt idx="576">
                  <c:v>1.3587962962962963E-2</c:v>
                </c:pt>
                <c:pt idx="577">
                  <c:v>1.3599537037037037E-2</c:v>
                </c:pt>
                <c:pt idx="578">
                  <c:v>1.3611111111111114E-2</c:v>
                </c:pt>
                <c:pt idx="579">
                  <c:v>1.3622685185185184E-2</c:v>
                </c:pt>
                <c:pt idx="580">
                  <c:v>1.3634259259259257E-2</c:v>
                </c:pt>
                <c:pt idx="581">
                  <c:v>1.3645833333333331E-2</c:v>
                </c:pt>
                <c:pt idx="582">
                  <c:v>1.3657407407407408E-2</c:v>
                </c:pt>
                <c:pt idx="583">
                  <c:v>1.3668981481481482E-2</c:v>
                </c:pt>
                <c:pt idx="584">
                  <c:v>1.3680555555555555E-2</c:v>
                </c:pt>
                <c:pt idx="585">
                  <c:v>1.3692129629629629E-2</c:v>
                </c:pt>
                <c:pt idx="586">
                  <c:v>1.3703703703703704E-2</c:v>
                </c:pt>
                <c:pt idx="587">
                  <c:v>1.3715277777777778E-2</c:v>
                </c:pt>
                <c:pt idx="588">
                  <c:v>1.3726851851851851E-2</c:v>
                </c:pt>
                <c:pt idx="589">
                  <c:v>1.3738425925925926E-2</c:v>
                </c:pt>
                <c:pt idx="590">
                  <c:v>1.375E-2</c:v>
                </c:pt>
                <c:pt idx="591">
                  <c:v>1.3761574074074074E-2</c:v>
                </c:pt>
                <c:pt idx="592">
                  <c:v>1.3773148148148147E-2</c:v>
                </c:pt>
                <c:pt idx="593">
                  <c:v>1.3784722222222224E-2</c:v>
                </c:pt>
                <c:pt idx="594">
                  <c:v>1.3796296296296298E-2</c:v>
                </c:pt>
                <c:pt idx="595">
                  <c:v>1.3807870370370371E-2</c:v>
                </c:pt>
                <c:pt idx="596">
                  <c:v>1.3819444444444445E-2</c:v>
                </c:pt>
                <c:pt idx="597">
                  <c:v>1.383101851851852E-2</c:v>
                </c:pt>
                <c:pt idx="598">
                  <c:v>1.3842592592592594E-2</c:v>
                </c:pt>
                <c:pt idx="599">
                  <c:v>1.3854166666666666E-2</c:v>
                </c:pt>
                <c:pt idx="600">
                  <c:v>1.3865740740740739E-2</c:v>
                </c:pt>
                <c:pt idx="601">
                  <c:v>1.3877314814814815E-2</c:v>
                </c:pt>
                <c:pt idx="602">
                  <c:v>1.3888888888888888E-2</c:v>
                </c:pt>
                <c:pt idx="603">
                  <c:v>1.3900462962962962E-2</c:v>
                </c:pt>
                <c:pt idx="604">
                  <c:v>1.3912037037037037E-2</c:v>
                </c:pt>
                <c:pt idx="605">
                  <c:v>1.3923611111111111E-2</c:v>
                </c:pt>
                <c:pt idx="606">
                  <c:v>1.3935185185185184E-2</c:v>
                </c:pt>
                <c:pt idx="607">
                  <c:v>1.3946759259259258E-2</c:v>
                </c:pt>
                <c:pt idx="608">
                  <c:v>1.3958333333333335E-2</c:v>
                </c:pt>
                <c:pt idx="609">
                  <c:v>1.3969907407407408E-2</c:v>
                </c:pt>
                <c:pt idx="610">
                  <c:v>1.3981481481481482E-2</c:v>
                </c:pt>
                <c:pt idx="611">
                  <c:v>1.3993055555555555E-2</c:v>
                </c:pt>
                <c:pt idx="612">
                  <c:v>1.4004629629629631E-2</c:v>
                </c:pt>
                <c:pt idx="613">
                  <c:v>1.4016203703703704E-2</c:v>
                </c:pt>
                <c:pt idx="614">
                  <c:v>1.4027777777777778E-2</c:v>
                </c:pt>
                <c:pt idx="615">
                  <c:v>1.4039351851851851E-2</c:v>
                </c:pt>
                <c:pt idx="616">
                  <c:v>1.4050925925925927E-2</c:v>
                </c:pt>
                <c:pt idx="617">
                  <c:v>1.40625E-2</c:v>
                </c:pt>
                <c:pt idx="618">
                  <c:v>1.4074074074074074E-2</c:v>
                </c:pt>
                <c:pt idx="619">
                  <c:v>1.4085648148148151E-2</c:v>
                </c:pt>
                <c:pt idx="620">
                  <c:v>1.4097222222222221E-2</c:v>
                </c:pt>
                <c:pt idx="621">
                  <c:v>1.4108796296296295E-2</c:v>
                </c:pt>
                <c:pt idx="622">
                  <c:v>1.4120370370370368E-2</c:v>
                </c:pt>
                <c:pt idx="623">
                  <c:v>1.4131944444444445E-2</c:v>
                </c:pt>
                <c:pt idx="624">
                  <c:v>1.4143518518518519E-2</c:v>
                </c:pt>
                <c:pt idx="625">
                  <c:v>1.4155092592592592E-2</c:v>
                </c:pt>
                <c:pt idx="626">
                  <c:v>1.4166666666666666E-2</c:v>
                </c:pt>
                <c:pt idx="627">
                  <c:v>1.4178240740740741E-2</c:v>
                </c:pt>
                <c:pt idx="628">
                  <c:v>1.4189814814814815E-2</c:v>
                </c:pt>
                <c:pt idx="629">
                  <c:v>1.4201388888888888E-2</c:v>
                </c:pt>
                <c:pt idx="630">
                  <c:v>1.4212962962962962E-2</c:v>
                </c:pt>
                <c:pt idx="631">
                  <c:v>1.4224537037037037E-2</c:v>
                </c:pt>
                <c:pt idx="632">
                  <c:v>1.4236111111111111E-2</c:v>
                </c:pt>
                <c:pt idx="633">
                  <c:v>1.4247685185185184E-2</c:v>
                </c:pt>
                <c:pt idx="634">
                  <c:v>1.4259259259259261E-2</c:v>
                </c:pt>
                <c:pt idx="635">
                  <c:v>1.4270833333333335E-2</c:v>
                </c:pt>
                <c:pt idx="636">
                  <c:v>1.4282407407407409E-2</c:v>
                </c:pt>
                <c:pt idx="637">
                  <c:v>1.4293981481481482E-2</c:v>
                </c:pt>
                <c:pt idx="638">
                  <c:v>1.4305555555555557E-2</c:v>
                </c:pt>
                <c:pt idx="639">
                  <c:v>1.4317129629629631E-2</c:v>
                </c:pt>
                <c:pt idx="640">
                  <c:v>1.4328703703703703E-2</c:v>
                </c:pt>
                <c:pt idx="641">
                  <c:v>1.4340277777777776E-2</c:v>
                </c:pt>
                <c:pt idx="642">
                  <c:v>1.4351851851851852E-2</c:v>
                </c:pt>
                <c:pt idx="643">
                  <c:v>1.4363425925925925E-2</c:v>
                </c:pt>
                <c:pt idx="644">
                  <c:v>1.4374999999999999E-2</c:v>
                </c:pt>
                <c:pt idx="645">
                  <c:v>1.4386574074074072E-2</c:v>
                </c:pt>
                <c:pt idx="646">
                  <c:v>1.4398148148148148E-2</c:v>
                </c:pt>
                <c:pt idx="647">
                  <c:v>1.4409722222222221E-2</c:v>
                </c:pt>
                <c:pt idx="648">
                  <c:v>1.4421296296296295E-2</c:v>
                </c:pt>
                <c:pt idx="649">
                  <c:v>1.4432870370370372E-2</c:v>
                </c:pt>
                <c:pt idx="650">
                  <c:v>1.4444444444444446E-2</c:v>
                </c:pt>
                <c:pt idx="651">
                  <c:v>1.4456018518518519E-2</c:v>
                </c:pt>
                <c:pt idx="652">
                  <c:v>1.4467592592592593E-2</c:v>
                </c:pt>
                <c:pt idx="653">
                  <c:v>1.4479166666666668E-2</c:v>
                </c:pt>
                <c:pt idx="654">
                  <c:v>1.4490740740740742E-2</c:v>
                </c:pt>
                <c:pt idx="655">
                  <c:v>1.4502314814814815E-2</c:v>
                </c:pt>
                <c:pt idx="656">
                  <c:v>1.4513888888888889E-2</c:v>
                </c:pt>
                <c:pt idx="657">
                  <c:v>1.4525462962962964E-2</c:v>
                </c:pt>
                <c:pt idx="658">
                  <c:v>1.4537037037037038E-2</c:v>
                </c:pt>
                <c:pt idx="659">
                  <c:v>1.4548611111111111E-2</c:v>
                </c:pt>
                <c:pt idx="660">
                  <c:v>1.4560185185185183E-2</c:v>
                </c:pt>
                <c:pt idx="661">
                  <c:v>1.4571759259259258E-2</c:v>
                </c:pt>
                <c:pt idx="662">
                  <c:v>1.4583333333333332E-2</c:v>
                </c:pt>
                <c:pt idx="663">
                  <c:v>1.4594907407407405E-2</c:v>
                </c:pt>
                <c:pt idx="664">
                  <c:v>1.4606481481481482E-2</c:v>
                </c:pt>
                <c:pt idx="665">
                  <c:v>1.4618055555555556E-2</c:v>
                </c:pt>
                <c:pt idx="666">
                  <c:v>1.462962962962963E-2</c:v>
                </c:pt>
                <c:pt idx="667">
                  <c:v>1.4641203703703703E-2</c:v>
                </c:pt>
                <c:pt idx="668">
                  <c:v>1.4652777777777778E-2</c:v>
                </c:pt>
                <c:pt idx="669">
                  <c:v>1.4664351851851852E-2</c:v>
                </c:pt>
                <c:pt idx="670">
                  <c:v>1.4675925925925926E-2</c:v>
                </c:pt>
                <c:pt idx="671">
                  <c:v>1.4687499999999999E-2</c:v>
                </c:pt>
                <c:pt idx="672">
                  <c:v>1.4687499999999999E-2</c:v>
                </c:pt>
                <c:pt idx="673">
                  <c:v>1.4699074074074074E-2</c:v>
                </c:pt>
                <c:pt idx="674">
                  <c:v>1.4710648148148148E-2</c:v>
                </c:pt>
                <c:pt idx="675">
                  <c:v>1.4722222222222222E-2</c:v>
                </c:pt>
                <c:pt idx="676">
                  <c:v>1.4733796296296295E-2</c:v>
                </c:pt>
                <c:pt idx="677">
                  <c:v>1.4745370370370372E-2</c:v>
                </c:pt>
                <c:pt idx="678">
                  <c:v>1.4756944444444446E-2</c:v>
                </c:pt>
                <c:pt idx="679">
                  <c:v>1.4768518518518519E-2</c:v>
                </c:pt>
                <c:pt idx="680">
                  <c:v>1.4780092592592595E-2</c:v>
                </c:pt>
                <c:pt idx="681">
                  <c:v>1.4791666666666668E-2</c:v>
                </c:pt>
                <c:pt idx="682">
                  <c:v>1.480324074074074E-2</c:v>
                </c:pt>
                <c:pt idx="683">
                  <c:v>1.4814814814814814E-2</c:v>
                </c:pt>
                <c:pt idx="684">
                  <c:v>1.4826388888888889E-2</c:v>
                </c:pt>
                <c:pt idx="685">
                  <c:v>1.4837962962962963E-2</c:v>
                </c:pt>
                <c:pt idx="686">
                  <c:v>1.4849537037037036E-2</c:v>
                </c:pt>
                <c:pt idx="687">
                  <c:v>1.486111111111111E-2</c:v>
                </c:pt>
                <c:pt idx="688">
                  <c:v>1.4872685185185185E-2</c:v>
                </c:pt>
                <c:pt idx="689">
                  <c:v>1.4884259259259259E-2</c:v>
                </c:pt>
                <c:pt idx="690">
                  <c:v>1.4895833333333332E-2</c:v>
                </c:pt>
                <c:pt idx="691">
                  <c:v>1.4907407407407406E-2</c:v>
                </c:pt>
                <c:pt idx="692">
                  <c:v>1.4918981481481483E-2</c:v>
                </c:pt>
                <c:pt idx="693">
                  <c:v>1.4930555555555556E-2</c:v>
                </c:pt>
                <c:pt idx="694">
                  <c:v>1.494212962962963E-2</c:v>
                </c:pt>
                <c:pt idx="695">
                  <c:v>1.4953703703703705E-2</c:v>
                </c:pt>
                <c:pt idx="696">
                  <c:v>1.4965277777777779E-2</c:v>
                </c:pt>
                <c:pt idx="697">
                  <c:v>1.4976851851851852E-2</c:v>
                </c:pt>
                <c:pt idx="698">
                  <c:v>1.4988425925925926E-2</c:v>
                </c:pt>
                <c:pt idx="699">
                  <c:v>1.5000000000000001E-2</c:v>
                </c:pt>
                <c:pt idx="700">
                  <c:v>1.5011574074074075E-2</c:v>
                </c:pt>
                <c:pt idx="701">
                  <c:v>1.5023148148148148E-2</c:v>
                </c:pt>
                <c:pt idx="702">
                  <c:v>1.503472222222222E-2</c:v>
                </c:pt>
                <c:pt idx="703">
                  <c:v>1.5046296296296295E-2</c:v>
                </c:pt>
                <c:pt idx="704">
                  <c:v>1.5057870370370369E-2</c:v>
                </c:pt>
                <c:pt idx="705">
                  <c:v>1.5069444444444443E-2</c:v>
                </c:pt>
                <c:pt idx="706">
                  <c:v>1.5081018518518516E-2</c:v>
                </c:pt>
                <c:pt idx="707">
                  <c:v>1.5092592592592593E-2</c:v>
                </c:pt>
                <c:pt idx="708">
                  <c:v>1.5104166666666667E-2</c:v>
                </c:pt>
                <c:pt idx="709">
                  <c:v>1.511574074074074E-2</c:v>
                </c:pt>
                <c:pt idx="710">
                  <c:v>1.5127314814814816E-2</c:v>
                </c:pt>
                <c:pt idx="711">
                  <c:v>1.5138888888888889E-2</c:v>
                </c:pt>
                <c:pt idx="712">
                  <c:v>1.5150462962962963E-2</c:v>
                </c:pt>
                <c:pt idx="713">
                  <c:v>1.5162037037037036E-2</c:v>
                </c:pt>
                <c:pt idx="714">
                  <c:v>1.5173611111111112E-2</c:v>
                </c:pt>
                <c:pt idx="715">
                  <c:v>1.5185185185185185E-2</c:v>
                </c:pt>
                <c:pt idx="716">
                  <c:v>1.5196759259259259E-2</c:v>
                </c:pt>
                <c:pt idx="717">
                  <c:v>1.5208333333333332E-2</c:v>
                </c:pt>
                <c:pt idx="718">
                  <c:v>1.5219907407407409E-2</c:v>
                </c:pt>
                <c:pt idx="719">
                  <c:v>1.5231481481481483E-2</c:v>
                </c:pt>
                <c:pt idx="720">
                  <c:v>1.5243055555555557E-2</c:v>
                </c:pt>
                <c:pt idx="721">
                  <c:v>1.525462962962963E-2</c:v>
                </c:pt>
                <c:pt idx="722">
                  <c:v>1.5266203703703705E-2</c:v>
                </c:pt>
                <c:pt idx="723">
                  <c:v>1.5277777777777777E-2</c:v>
                </c:pt>
                <c:pt idx="724">
                  <c:v>1.5289351851851851E-2</c:v>
                </c:pt>
                <c:pt idx="725">
                  <c:v>1.5300925925925926E-2</c:v>
                </c:pt>
                <c:pt idx="726">
                  <c:v>1.53125E-2</c:v>
                </c:pt>
                <c:pt idx="727">
                  <c:v>1.5324074074074073E-2</c:v>
                </c:pt>
                <c:pt idx="728">
                  <c:v>1.5335648148148147E-2</c:v>
                </c:pt>
                <c:pt idx="729">
                  <c:v>1.5347222222222222E-2</c:v>
                </c:pt>
                <c:pt idx="730">
                  <c:v>1.5358796296296296E-2</c:v>
                </c:pt>
                <c:pt idx="731">
                  <c:v>1.5370370370370369E-2</c:v>
                </c:pt>
                <c:pt idx="732">
                  <c:v>1.5381944444444443E-2</c:v>
                </c:pt>
                <c:pt idx="733">
                  <c:v>1.539351851851852E-2</c:v>
                </c:pt>
                <c:pt idx="734">
                  <c:v>1.5405092592592593E-2</c:v>
                </c:pt>
                <c:pt idx="735">
                  <c:v>1.5416666666666667E-2</c:v>
                </c:pt>
                <c:pt idx="736">
                  <c:v>1.5428240740740741E-2</c:v>
                </c:pt>
                <c:pt idx="737">
                  <c:v>1.5439814814814816E-2</c:v>
                </c:pt>
                <c:pt idx="738">
                  <c:v>1.545138888888889E-2</c:v>
                </c:pt>
                <c:pt idx="739">
                  <c:v>1.5462962962962963E-2</c:v>
                </c:pt>
                <c:pt idx="740">
                  <c:v>1.5474537037037038E-2</c:v>
                </c:pt>
                <c:pt idx="741">
                  <c:v>1.5486111111111112E-2</c:v>
                </c:pt>
                <c:pt idx="742">
                  <c:v>1.5497685185185186E-2</c:v>
                </c:pt>
                <c:pt idx="743">
                  <c:v>1.5509259259259257E-2</c:v>
                </c:pt>
                <c:pt idx="744">
                  <c:v>1.5520833333333333E-2</c:v>
                </c:pt>
                <c:pt idx="745">
                  <c:v>1.5532407407407406E-2</c:v>
                </c:pt>
                <c:pt idx="746">
                  <c:v>1.554398148148148E-2</c:v>
                </c:pt>
                <c:pt idx="747">
                  <c:v>1.5555555555555553E-2</c:v>
                </c:pt>
                <c:pt idx="748">
                  <c:v>1.556712962962963E-2</c:v>
                </c:pt>
                <c:pt idx="749">
                  <c:v>1.5578703703703704E-2</c:v>
                </c:pt>
                <c:pt idx="750">
                  <c:v>1.5590277777777778E-2</c:v>
                </c:pt>
                <c:pt idx="751">
                  <c:v>1.5601851851851851E-2</c:v>
                </c:pt>
                <c:pt idx="752">
                  <c:v>1.5613425925925926E-2</c:v>
                </c:pt>
                <c:pt idx="753">
                  <c:v>1.5625E-2</c:v>
                </c:pt>
                <c:pt idx="754">
                  <c:v>1.5636574074074074E-2</c:v>
                </c:pt>
                <c:pt idx="755">
                  <c:v>1.5648148148148151E-2</c:v>
                </c:pt>
                <c:pt idx="756">
                  <c:v>1.5659722222222224E-2</c:v>
                </c:pt>
                <c:pt idx="757">
                  <c:v>1.5671296296296298E-2</c:v>
                </c:pt>
                <c:pt idx="758">
                  <c:v>1.5682870370370371E-2</c:v>
                </c:pt>
                <c:pt idx="759">
                  <c:v>1.5694444444444445E-2</c:v>
                </c:pt>
                <c:pt idx="760">
                  <c:v>1.5706018518518518E-2</c:v>
                </c:pt>
                <c:pt idx="761">
                  <c:v>1.5717592592592592E-2</c:v>
                </c:pt>
                <c:pt idx="762">
                  <c:v>1.5729166666666666E-2</c:v>
                </c:pt>
                <c:pt idx="763">
                  <c:v>1.5740740740740743E-2</c:v>
                </c:pt>
                <c:pt idx="764">
                  <c:v>1.5752314814814813E-2</c:v>
                </c:pt>
                <c:pt idx="765">
                  <c:v>1.5763888888888886E-2</c:v>
                </c:pt>
                <c:pt idx="766">
                  <c:v>1.577546296296296E-2</c:v>
                </c:pt>
                <c:pt idx="767">
                  <c:v>1.5787037037037037E-2</c:v>
                </c:pt>
                <c:pt idx="768">
                  <c:v>1.579861111111111E-2</c:v>
                </c:pt>
                <c:pt idx="769">
                  <c:v>1.5810185185185184E-2</c:v>
                </c:pt>
                <c:pt idx="770">
                  <c:v>1.5821759259259261E-2</c:v>
                </c:pt>
                <c:pt idx="771">
                  <c:v>1.5833333333333335E-2</c:v>
                </c:pt>
                <c:pt idx="772">
                  <c:v>1.5844907407407408E-2</c:v>
                </c:pt>
                <c:pt idx="773">
                  <c:v>1.5856481481481482E-2</c:v>
                </c:pt>
                <c:pt idx="774">
                  <c:v>1.5868055555555555E-2</c:v>
                </c:pt>
                <c:pt idx="775">
                  <c:v>1.5879629629629629E-2</c:v>
                </c:pt>
                <c:pt idx="776">
                  <c:v>1.5891203703703703E-2</c:v>
                </c:pt>
                <c:pt idx="777">
                  <c:v>1.5902777777777776E-2</c:v>
                </c:pt>
                <c:pt idx="778">
                  <c:v>1.5914351851851853E-2</c:v>
                </c:pt>
                <c:pt idx="779">
                  <c:v>1.5925925925925927E-2</c:v>
                </c:pt>
                <c:pt idx="780">
                  <c:v>1.59375E-2</c:v>
                </c:pt>
                <c:pt idx="781">
                  <c:v>1.5949074074074074E-2</c:v>
                </c:pt>
                <c:pt idx="782">
                  <c:v>1.5960648148148151E-2</c:v>
                </c:pt>
                <c:pt idx="783">
                  <c:v>1.5972222222222224E-2</c:v>
                </c:pt>
                <c:pt idx="784">
                  <c:v>1.5983796296296295E-2</c:v>
                </c:pt>
                <c:pt idx="785">
                  <c:v>1.5995370370370372E-2</c:v>
                </c:pt>
                <c:pt idx="786">
                  <c:v>1.6006944444444445E-2</c:v>
                </c:pt>
                <c:pt idx="787">
                  <c:v>1.6018518518518519E-2</c:v>
                </c:pt>
                <c:pt idx="788">
                  <c:v>1.6030092592592592E-2</c:v>
                </c:pt>
                <c:pt idx="789">
                  <c:v>1.6041666666666666E-2</c:v>
                </c:pt>
                <c:pt idx="790">
                  <c:v>1.6053240740740739E-2</c:v>
                </c:pt>
                <c:pt idx="791">
                  <c:v>1.6064814814814813E-2</c:v>
                </c:pt>
                <c:pt idx="792">
                  <c:v>1.6076388888888887E-2</c:v>
                </c:pt>
                <c:pt idx="793">
                  <c:v>1.6087962962962964E-2</c:v>
                </c:pt>
                <c:pt idx="794">
                  <c:v>1.6099537037037037E-2</c:v>
                </c:pt>
                <c:pt idx="795">
                  <c:v>1.6111111111111111E-2</c:v>
                </c:pt>
                <c:pt idx="796">
                  <c:v>1.6122685185185184E-2</c:v>
                </c:pt>
                <c:pt idx="797">
                  <c:v>1.6134259259259261E-2</c:v>
                </c:pt>
                <c:pt idx="798">
                  <c:v>1.6145833333333335E-2</c:v>
                </c:pt>
                <c:pt idx="799">
                  <c:v>1.6157407407407409E-2</c:v>
                </c:pt>
                <c:pt idx="800">
                  <c:v>1.6168981481481482E-2</c:v>
                </c:pt>
                <c:pt idx="801">
                  <c:v>1.6180555555555556E-2</c:v>
                </c:pt>
                <c:pt idx="802">
                  <c:v>1.6192129629629629E-2</c:v>
                </c:pt>
                <c:pt idx="803">
                  <c:v>1.6203703703703703E-2</c:v>
                </c:pt>
                <c:pt idx="804">
                  <c:v>1.621527777777778E-2</c:v>
                </c:pt>
                <c:pt idx="805">
                  <c:v>1.622685185185185E-2</c:v>
                </c:pt>
                <c:pt idx="806">
                  <c:v>1.6238425925925924E-2</c:v>
                </c:pt>
                <c:pt idx="807">
                  <c:v>1.6249999999999997E-2</c:v>
                </c:pt>
                <c:pt idx="808">
                  <c:v>1.6261574074074074E-2</c:v>
                </c:pt>
                <c:pt idx="809">
                  <c:v>1.6273148148148148E-2</c:v>
                </c:pt>
                <c:pt idx="810">
                  <c:v>1.6284722222222221E-2</c:v>
                </c:pt>
                <c:pt idx="811">
                  <c:v>1.6296296296296295E-2</c:v>
                </c:pt>
                <c:pt idx="812">
                  <c:v>1.6307870370370372E-2</c:v>
                </c:pt>
                <c:pt idx="813">
                  <c:v>1.6319444444444445E-2</c:v>
                </c:pt>
                <c:pt idx="814">
                  <c:v>1.6331018518518519E-2</c:v>
                </c:pt>
                <c:pt idx="815">
                  <c:v>1.6342592592592593E-2</c:v>
                </c:pt>
                <c:pt idx="816">
                  <c:v>1.6354166666666666E-2</c:v>
                </c:pt>
                <c:pt idx="817">
                  <c:v>1.636574074074074E-2</c:v>
                </c:pt>
                <c:pt idx="818">
                  <c:v>1.6377314814814813E-2</c:v>
                </c:pt>
                <c:pt idx="819">
                  <c:v>1.638888888888889E-2</c:v>
                </c:pt>
                <c:pt idx="820">
                  <c:v>1.6400462962962964E-2</c:v>
                </c:pt>
                <c:pt idx="821">
                  <c:v>1.6412037037037037E-2</c:v>
                </c:pt>
                <c:pt idx="822">
                  <c:v>1.6423611111111111E-2</c:v>
                </c:pt>
                <c:pt idx="823">
                  <c:v>1.6435185185185188E-2</c:v>
                </c:pt>
                <c:pt idx="824">
                  <c:v>1.6446759259259262E-2</c:v>
                </c:pt>
                <c:pt idx="825">
                  <c:v>1.6458333333333332E-2</c:v>
                </c:pt>
                <c:pt idx="826">
                  <c:v>1.6469907407407405E-2</c:v>
                </c:pt>
                <c:pt idx="827">
                  <c:v>1.6481481481481482E-2</c:v>
                </c:pt>
                <c:pt idx="828">
                  <c:v>1.6493055555555556E-2</c:v>
                </c:pt>
                <c:pt idx="829">
                  <c:v>1.650462962962963E-2</c:v>
                </c:pt>
                <c:pt idx="830">
                  <c:v>1.6516203703703703E-2</c:v>
                </c:pt>
                <c:pt idx="831">
                  <c:v>1.6527777777777777E-2</c:v>
                </c:pt>
                <c:pt idx="832">
                  <c:v>1.653935185185185E-2</c:v>
                </c:pt>
                <c:pt idx="833">
                  <c:v>1.6550925925925924E-2</c:v>
                </c:pt>
                <c:pt idx="834">
                  <c:v>1.6562500000000001E-2</c:v>
                </c:pt>
                <c:pt idx="835">
                  <c:v>1.6574074074074074E-2</c:v>
                </c:pt>
                <c:pt idx="836">
                  <c:v>1.6585648148148148E-2</c:v>
                </c:pt>
                <c:pt idx="837">
                  <c:v>1.6597222222222222E-2</c:v>
                </c:pt>
                <c:pt idx="838">
                  <c:v>1.6608796296296299E-2</c:v>
                </c:pt>
                <c:pt idx="839">
                  <c:v>1.6620370370370372E-2</c:v>
                </c:pt>
                <c:pt idx="840">
                  <c:v>1.6631944444444446E-2</c:v>
                </c:pt>
                <c:pt idx="841">
                  <c:v>1.6643518518518519E-2</c:v>
                </c:pt>
                <c:pt idx="842">
                  <c:v>1.6655092592592593E-2</c:v>
                </c:pt>
                <c:pt idx="843">
                  <c:v>1.6666666666666666E-2</c:v>
                </c:pt>
                <c:pt idx="844">
                  <c:v>1.667824074074074E-2</c:v>
                </c:pt>
                <c:pt idx="845">
                  <c:v>1.6689814814814817E-2</c:v>
                </c:pt>
                <c:pt idx="846">
                  <c:v>1.6701388888888887E-2</c:v>
                </c:pt>
                <c:pt idx="847">
                  <c:v>1.6712962962962961E-2</c:v>
                </c:pt>
                <c:pt idx="848">
                  <c:v>1.6724537037037034E-2</c:v>
                </c:pt>
                <c:pt idx="849">
                  <c:v>1.6736111111111111E-2</c:v>
                </c:pt>
                <c:pt idx="850">
                  <c:v>1.6747685185185185E-2</c:v>
                </c:pt>
                <c:pt idx="851">
                  <c:v>1.6759259259259258E-2</c:v>
                </c:pt>
                <c:pt idx="852">
                  <c:v>1.6770833333333332E-2</c:v>
                </c:pt>
                <c:pt idx="853">
                  <c:v>1.6782407407407409E-2</c:v>
                </c:pt>
                <c:pt idx="854">
                  <c:v>1.6793981481481483E-2</c:v>
                </c:pt>
                <c:pt idx="855">
                  <c:v>1.6805555555555556E-2</c:v>
                </c:pt>
                <c:pt idx="856">
                  <c:v>1.681712962962963E-2</c:v>
                </c:pt>
                <c:pt idx="857">
                  <c:v>1.6828703703703703E-2</c:v>
                </c:pt>
                <c:pt idx="858">
                  <c:v>1.6840277777777777E-2</c:v>
                </c:pt>
                <c:pt idx="859">
                  <c:v>1.6851851851851851E-2</c:v>
                </c:pt>
                <c:pt idx="860">
                  <c:v>1.6863425925925928E-2</c:v>
                </c:pt>
                <c:pt idx="861">
                  <c:v>1.6875000000000001E-2</c:v>
                </c:pt>
                <c:pt idx="862">
                  <c:v>1.6886574074074075E-2</c:v>
                </c:pt>
                <c:pt idx="863">
                  <c:v>1.6898148148148148E-2</c:v>
                </c:pt>
                <c:pt idx="864">
                  <c:v>1.6909722222222225E-2</c:v>
                </c:pt>
                <c:pt idx="865">
                  <c:v>1.6921296296296299E-2</c:v>
                </c:pt>
                <c:pt idx="866">
                  <c:v>1.6932870370370369E-2</c:v>
                </c:pt>
                <c:pt idx="867">
                  <c:v>1.6944444444444443E-2</c:v>
                </c:pt>
                <c:pt idx="868">
                  <c:v>1.695601851851852E-2</c:v>
                </c:pt>
                <c:pt idx="869">
                  <c:v>1.6967592592592593E-2</c:v>
                </c:pt>
                <c:pt idx="870">
                  <c:v>1.6979166666666667E-2</c:v>
                </c:pt>
                <c:pt idx="871">
                  <c:v>1.699074074074074E-2</c:v>
                </c:pt>
                <c:pt idx="872">
                  <c:v>1.7002314814814814E-2</c:v>
                </c:pt>
                <c:pt idx="873">
                  <c:v>1.7013888888888887E-2</c:v>
                </c:pt>
                <c:pt idx="874">
                  <c:v>1.7025462962962961E-2</c:v>
                </c:pt>
                <c:pt idx="875">
                  <c:v>1.7037037037037038E-2</c:v>
                </c:pt>
                <c:pt idx="876">
                  <c:v>1.7048611111111112E-2</c:v>
                </c:pt>
                <c:pt idx="877">
                  <c:v>1.7060185185185185E-2</c:v>
                </c:pt>
                <c:pt idx="878">
                  <c:v>1.7071759259259259E-2</c:v>
                </c:pt>
                <c:pt idx="879">
                  <c:v>1.7083333333333336E-2</c:v>
                </c:pt>
                <c:pt idx="880">
                  <c:v>1.7094907407407409E-2</c:v>
                </c:pt>
                <c:pt idx="881">
                  <c:v>1.7106481481481483E-2</c:v>
                </c:pt>
                <c:pt idx="882">
                  <c:v>1.7118055555555556E-2</c:v>
                </c:pt>
                <c:pt idx="883">
                  <c:v>1.712962962962963E-2</c:v>
                </c:pt>
                <c:pt idx="884">
                  <c:v>1.7141203703703704E-2</c:v>
                </c:pt>
                <c:pt idx="885">
                  <c:v>1.7152777777777777E-2</c:v>
                </c:pt>
                <c:pt idx="886">
                  <c:v>1.7164351851851851E-2</c:v>
                </c:pt>
                <c:pt idx="887">
                  <c:v>1.7175925925925924E-2</c:v>
                </c:pt>
                <c:pt idx="888">
                  <c:v>1.7187499999999998E-2</c:v>
                </c:pt>
                <c:pt idx="889">
                  <c:v>1.7199074074074071E-2</c:v>
                </c:pt>
                <c:pt idx="890">
                  <c:v>1.7210648148148149E-2</c:v>
                </c:pt>
                <c:pt idx="891">
                  <c:v>1.7222222222222222E-2</c:v>
                </c:pt>
                <c:pt idx="892">
                  <c:v>1.7233796296296296E-2</c:v>
                </c:pt>
                <c:pt idx="893">
                  <c:v>1.7245370370370369E-2</c:v>
                </c:pt>
                <c:pt idx="894">
                  <c:v>1.7256944444444446E-2</c:v>
                </c:pt>
                <c:pt idx="895">
                  <c:v>1.726851851851852E-2</c:v>
                </c:pt>
                <c:pt idx="896">
                  <c:v>1.7280092592592593E-2</c:v>
                </c:pt>
                <c:pt idx="897">
                  <c:v>1.7291666666666667E-2</c:v>
                </c:pt>
                <c:pt idx="898">
                  <c:v>1.7303240740740741E-2</c:v>
                </c:pt>
                <c:pt idx="899">
                  <c:v>1.7314814814814814E-2</c:v>
                </c:pt>
                <c:pt idx="900">
                  <c:v>1.7326388888888888E-2</c:v>
                </c:pt>
                <c:pt idx="901">
                  <c:v>1.7337962962962961E-2</c:v>
                </c:pt>
                <c:pt idx="902">
                  <c:v>1.7349537037037038E-2</c:v>
                </c:pt>
                <c:pt idx="903">
                  <c:v>1.7361111111111112E-2</c:v>
                </c:pt>
                <c:pt idx="904">
                  <c:v>1.7372685185185185E-2</c:v>
                </c:pt>
                <c:pt idx="905">
                  <c:v>1.7384259259259262E-2</c:v>
                </c:pt>
                <c:pt idx="906">
                  <c:v>1.7395833333333336E-2</c:v>
                </c:pt>
                <c:pt idx="907">
                  <c:v>1.7407407407407406E-2</c:v>
                </c:pt>
                <c:pt idx="908">
                  <c:v>1.741898148148148E-2</c:v>
                </c:pt>
                <c:pt idx="909">
                  <c:v>1.7430555555555557E-2</c:v>
                </c:pt>
                <c:pt idx="910">
                  <c:v>1.744212962962963E-2</c:v>
                </c:pt>
                <c:pt idx="911">
                  <c:v>1.7453703703703704E-2</c:v>
                </c:pt>
                <c:pt idx="912">
                  <c:v>1.7465277777777777E-2</c:v>
                </c:pt>
                <c:pt idx="913">
                  <c:v>1.7476851851851851E-2</c:v>
                </c:pt>
                <c:pt idx="914">
                  <c:v>1.7488425925925925E-2</c:v>
                </c:pt>
                <c:pt idx="915">
                  <c:v>1.7499999999999998E-2</c:v>
                </c:pt>
                <c:pt idx="916">
                  <c:v>1.7511574074074072E-2</c:v>
                </c:pt>
                <c:pt idx="917">
                  <c:v>1.7523148148148149E-2</c:v>
                </c:pt>
                <c:pt idx="918">
                  <c:v>1.7534722222222222E-2</c:v>
                </c:pt>
                <c:pt idx="919">
                  <c:v>1.7546296296296296E-2</c:v>
                </c:pt>
                <c:pt idx="920">
                  <c:v>1.7557870370370373E-2</c:v>
                </c:pt>
                <c:pt idx="921">
                  <c:v>1.7569444444444447E-2</c:v>
                </c:pt>
                <c:pt idx="922">
                  <c:v>1.758101851851852E-2</c:v>
                </c:pt>
                <c:pt idx="923">
                  <c:v>1.7592592592592594E-2</c:v>
                </c:pt>
                <c:pt idx="924">
                  <c:v>1.7604166666666667E-2</c:v>
                </c:pt>
                <c:pt idx="925">
                  <c:v>1.7615740740740741E-2</c:v>
                </c:pt>
                <c:pt idx="926">
                  <c:v>1.7627314814814814E-2</c:v>
                </c:pt>
                <c:pt idx="927">
                  <c:v>1.7638888888888888E-2</c:v>
                </c:pt>
                <c:pt idx="928">
                  <c:v>1.7650462962962962E-2</c:v>
                </c:pt>
                <c:pt idx="929">
                  <c:v>1.7662037037037035E-2</c:v>
                </c:pt>
                <c:pt idx="930">
                  <c:v>1.7673611111111109E-2</c:v>
                </c:pt>
                <c:pt idx="931">
                  <c:v>1.7685185185185182E-2</c:v>
                </c:pt>
                <c:pt idx="932">
                  <c:v>1.7696759259259259E-2</c:v>
                </c:pt>
                <c:pt idx="933">
                  <c:v>1.7708333333333333E-2</c:v>
                </c:pt>
                <c:pt idx="934">
                  <c:v>1.7719907407407406E-2</c:v>
                </c:pt>
                <c:pt idx="935">
                  <c:v>1.7731481481481483E-2</c:v>
                </c:pt>
                <c:pt idx="936">
                  <c:v>1.7743055555555557E-2</c:v>
                </c:pt>
                <c:pt idx="937">
                  <c:v>1.7754629629629631E-2</c:v>
                </c:pt>
                <c:pt idx="938">
                  <c:v>1.7766203703703704E-2</c:v>
                </c:pt>
                <c:pt idx="939">
                  <c:v>1.7777777777777778E-2</c:v>
                </c:pt>
                <c:pt idx="940">
                  <c:v>1.7789351851851851E-2</c:v>
                </c:pt>
                <c:pt idx="941">
                  <c:v>1.7800925925925925E-2</c:v>
                </c:pt>
                <c:pt idx="942">
                  <c:v>1.7812499999999998E-2</c:v>
                </c:pt>
                <c:pt idx="943">
                  <c:v>1.7824074074074076E-2</c:v>
                </c:pt>
                <c:pt idx="944">
                  <c:v>1.7835648148148149E-2</c:v>
                </c:pt>
                <c:pt idx="945">
                  <c:v>1.7847222222222223E-2</c:v>
                </c:pt>
                <c:pt idx="946">
                  <c:v>1.7858796296296296E-2</c:v>
                </c:pt>
                <c:pt idx="947">
                  <c:v>1.7870370370370373E-2</c:v>
                </c:pt>
                <c:pt idx="948">
                  <c:v>1.7881944444444443E-2</c:v>
                </c:pt>
                <c:pt idx="949">
                  <c:v>1.7893518518518517E-2</c:v>
                </c:pt>
                <c:pt idx="950">
                  <c:v>1.7905092592592594E-2</c:v>
                </c:pt>
                <c:pt idx="951">
                  <c:v>1.7916666666666668E-2</c:v>
                </c:pt>
                <c:pt idx="952">
                  <c:v>1.7928240740740741E-2</c:v>
                </c:pt>
                <c:pt idx="953">
                  <c:v>1.7939814814814815E-2</c:v>
                </c:pt>
                <c:pt idx="954">
                  <c:v>1.7951388888888888E-2</c:v>
                </c:pt>
                <c:pt idx="955">
                  <c:v>1.7962962962962962E-2</c:v>
                </c:pt>
                <c:pt idx="956">
                  <c:v>1.7974537037037035E-2</c:v>
                </c:pt>
                <c:pt idx="957">
                  <c:v>1.7986111111111109E-2</c:v>
                </c:pt>
                <c:pt idx="958">
                  <c:v>1.7997685185185186E-2</c:v>
                </c:pt>
                <c:pt idx="959">
                  <c:v>1.800925925925926E-2</c:v>
                </c:pt>
                <c:pt idx="960">
                  <c:v>1.8020833333333333E-2</c:v>
                </c:pt>
                <c:pt idx="961">
                  <c:v>1.8032407407407407E-2</c:v>
                </c:pt>
                <c:pt idx="962">
                  <c:v>1.8043981481481484E-2</c:v>
                </c:pt>
                <c:pt idx="963">
                  <c:v>1.8055555555555557E-2</c:v>
                </c:pt>
                <c:pt idx="964">
                  <c:v>1.8067129629629631E-2</c:v>
                </c:pt>
                <c:pt idx="965">
                  <c:v>1.8078703703703704E-2</c:v>
                </c:pt>
                <c:pt idx="966">
                  <c:v>1.8090277777777778E-2</c:v>
                </c:pt>
                <c:pt idx="967">
                  <c:v>1.8101851851851852E-2</c:v>
                </c:pt>
                <c:pt idx="968">
                  <c:v>1.8113425925925925E-2</c:v>
                </c:pt>
                <c:pt idx="969">
                  <c:v>1.8124999999999999E-2</c:v>
                </c:pt>
                <c:pt idx="970">
                  <c:v>1.8136574074074072E-2</c:v>
                </c:pt>
                <c:pt idx="971">
                  <c:v>1.8148148148148146E-2</c:v>
                </c:pt>
                <c:pt idx="972">
                  <c:v>1.8159722222222219E-2</c:v>
                </c:pt>
                <c:pt idx="973">
                  <c:v>1.8171296296296297E-2</c:v>
                </c:pt>
                <c:pt idx="974">
                  <c:v>1.818287037037037E-2</c:v>
                </c:pt>
                <c:pt idx="975">
                  <c:v>1.8194444444444444E-2</c:v>
                </c:pt>
                <c:pt idx="976">
                  <c:v>1.8206018518518517E-2</c:v>
                </c:pt>
                <c:pt idx="977">
                  <c:v>1.8217592592592594E-2</c:v>
                </c:pt>
                <c:pt idx="978">
                  <c:v>1.8229166666666668E-2</c:v>
                </c:pt>
                <c:pt idx="979">
                  <c:v>1.8240740740740741E-2</c:v>
                </c:pt>
                <c:pt idx="980">
                  <c:v>1.8252314814814815E-2</c:v>
                </c:pt>
                <c:pt idx="981">
                  <c:v>1.8263888888888889E-2</c:v>
                </c:pt>
                <c:pt idx="982">
                  <c:v>1.8275462962962962E-2</c:v>
                </c:pt>
                <c:pt idx="983">
                  <c:v>1.8275462962962962E-2</c:v>
                </c:pt>
                <c:pt idx="984">
                  <c:v>1.8287037037037036E-2</c:v>
                </c:pt>
                <c:pt idx="985">
                  <c:v>1.8298611111111113E-2</c:v>
                </c:pt>
                <c:pt idx="986">
                  <c:v>1.8310185185185186E-2</c:v>
                </c:pt>
                <c:pt idx="987">
                  <c:v>1.832175925925926E-2</c:v>
                </c:pt>
                <c:pt idx="988">
                  <c:v>1.8333333333333333E-2</c:v>
                </c:pt>
                <c:pt idx="989">
                  <c:v>1.834490740740741E-2</c:v>
                </c:pt>
                <c:pt idx="990">
                  <c:v>1.8356481481481481E-2</c:v>
                </c:pt>
                <c:pt idx="991">
                  <c:v>1.8368055555555554E-2</c:v>
                </c:pt>
                <c:pt idx="992">
                  <c:v>1.8379629629629628E-2</c:v>
                </c:pt>
                <c:pt idx="993">
                  <c:v>1.8391203703703705E-2</c:v>
                </c:pt>
                <c:pt idx="994">
                  <c:v>1.8402777777777778E-2</c:v>
                </c:pt>
                <c:pt idx="995">
                  <c:v>1.8414351851851852E-2</c:v>
                </c:pt>
                <c:pt idx="996">
                  <c:v>1.8425925925925925E-2</c:v>
                </c:pt>
                <c:pt idx="997">
                  <c:v>1.8437499999999999E-2</c:v>
                </c:pt>
                <c:pt idx="998">
                  <c:v>1.8449074074074073E-2</c:v>
                </c:pt>
                <c:pt idx="999">
                  <c:v>1.8460648148148146E-2</c:v>
                </c:pt>
                <c:pt idx="1000">
                  <c:v>1.8472222222222223E-2</c:v>
                </c:pt>
                <c:pt idx="1001">
                  <c:v>1.8483796296296297E-2</c:v>
                </c:pt>
                <c:pt idx="1002">
                  <c:v>1.849537037037037E-2</c:v>
                </c:pt>
                <c:pt idx="1003">
                  <c:v>1.8506944444444444E-2</c:v>
                </c:pt>
                <c:pt idx="1004">
                  <c:v>1.8518518518518521E-2</c:v>
                </c:pt>
                <c:pt idx="1005">
                  <c:v>1.8530092592592595E-2</c:v>
                </c:pt>
                <c:pt idx="1006">
                  <c:v>1.8541666666666668E-2</c:v>
                </c:pt>
                <c:pt idx="1007">
                  <c:v>1.8553240740740742E-2</c:v>
                </c:pt>
                <c:pt idx="1008">
                  <c:v>1.8564814814814815E-2</c:v>
                </c:pt>
                <c:pt idx="1009">
                  <c:v>1.8576388888888889E-2</c:v>
                </c:pt>
                <c:pt idx="1010">
                  <c:v>1.8587962962962962E-2</c:v>
                </c:pt>
                <c:pt idx="1011">
                  <c:v>1.8599537037037036E-2</c:v>
                </c:pt>
                <c:pt idx="1012">
                  <c:v>1.861111111111111E-2</c:v>
                </c:pt>
                <c:pt idx="1013">
                  <c:v>1.8622685185185183E-2</c:v>
                </c:pt>
                <c:pt idx="1014">
                  <c:v>1.8634259259259257E-2</c:v>
                </c:pt>
                <c:pt idx="1015">
                  <c:v>1.8645833333333334E-2</c:v>
                </c:pt>
                <c:pt idx="1016">
                  <c:v>1.8657407407407407E-2</c:v>
                </c:pt>
                <c:pt idx="1017">
                  <c:v>1.8668981481481481E-2</c:v>
                </c:pt>
                <c:pt idx="1018">
                  <c:v>1.8680555555555554E-2</c:v>
                </c:pt>
                <c:pt idx="1019">
                  <c:v>1.8692129629629631E-2</c:v>
                </c:pt>
                <c:pt idx="1020">
                  <c:v>1.8703703703703705E-2</c:v>
                </c:pt>
                <c:pt idx="1021">
                  <c:v>1.8715277777777779E-2</c:v>
                </c:pt>
                <c:pt idx="1022">
                  <c:v>1.8726851851851852E-2</c:v>
                </c:pt>
                <c:pt idx="1023">
                  <c:v>1.8738425925925926E-2</c:v>
                </c:pt>
                <c:pt idx="1024">
                  <c:v>1.8749999999999999E-2</c:v>
                </c:pt>
                <c:pt idx="1025">
                  <c:v>1.8761574074074073E-2</c:v>
                </c:pt>
                <c:pt idx="1026">
                  <c:v>1.877314814814815E-2</c:v>
                </c:pt>
                <c:pt idx="1027">
                  <c:v>1.8784722222222223E-2</c:v>
                </c:pt>
                <c:pt idx="1028">
                  <c:v>1.8796296296296297E-2</c:v>
                </c:pt>
                <c:pt idx="1029">
                  <c:v>1.8807870370370371E-2</c:v>
                </c:pt>
                <c:pt idx="1030">
                  <c:v>1.8819444444444448E-2</c:v>
                </c:pt>
                <c:pt idx="1031">
                  <c:v>1.8831018518518518E-2</c:v>
                </c:pt>
                <c:pt idx="1032">
                  <c:v>1.8842592592592591E-2</c:v>
                </c:pt>
                <c:pt idx="1033">
                  <c:v>1.8854166666666665E-2</c:v>
                </c:pt>
                <c:pt idx="1034">
                  <c:v>1.8865740740740742E-2</c:v>
                </c:pt>
                <c:pt idx="1035">
                  <c:v>1.8877314814814816E-2</c:v>
                </c:pt>
                <c:pt idx="1036">
                  <c:v>1.8888888888888889E-2</c:v>
                </c:pt>
                <c:pt idx="1037">
                  <c:v>1.8900462962962963E-2</c:v>
                </c:pt>
                <c:pt idx="1038">
                  <c:v>1.8912037037037036E-2</c:v>
                </c:pt>
                <c:pt idx="1039">
                  <c:v>1.892361111111111E-2</c:v>
                </c:pt>
                <c:pt idx="1040">
                  <c:v>1.8935185185185183E-2</c:v>
                </c:pt>
                <c:pt idx="1041">
                  <c:v>1.894675925925926E-2</c:v>
                </c:pt>
                <c:pt idx="1042">
                  <c:v>1.8958333333333334E-2</c:v>
                </c:pt>
                <c:pt idx="1043">
                  <c:v>1.8969907407407408E-2</c:v>
                </c:pt>
                <c:pt idx="1044">
                  <c:v>1.8981481481481481E-2</c:v>
                </c:pt>
                <c:pt idx="1045">
                  <c:v>1.8993055555555558E-2</c:v>
                </c:pt>
                <c:pt idx="1046">
                  <c:v>1.9004629629629632E-2</c:v>
                </c:pt>
                <c:pt idx="1047">
                  <c:v>1.9016203703703705E-2</c:v>
                </c:pt>
                <c:pt idx="1048">
                  <c:v>1.9027777777777779E-2</c:v>
                </c:pt>
                <c:pt idx="1049">
                  <c:v>1.9039351851851852E-2</c:v>
                </c:pt>
                <c:pt idx="1050">
                  <c:v>1.9050925925925926E-2</c:v>
                </c:pt>
                <c:pt idx="1051">
                  <c:v>1.90625E-2</c:v>
                </c:pt>
                <c:pt idx="1052">
                  <c:v>1.9074074074074073E-2</c:v>
                </c:pt>
                <c:pt idx="1053">
                  <c:v>1.9085648148148147E-2</c:v>
                </c:pt>
                <c:pt idx="1054">
                  <c:v>1.909722222222222E-2</c:v>
                </c:pt>
                <c:pt idx="1055">
                  <c:v>1.9108796296296294E-2</c:v>
                </c:pt>
                <c:pt idx="1056">
                  <c:v>1.9120370370370371E-2</c:v>
                </c:pt>
                <c:pt idx="1057">
                  <c:v>1.9131944444444444E-2</c:v>
                </c:pt>
                <c:pt idx="1058">
                  <c:v>1.9143518518518518E-2</c:v>
                </c:pt>
                <c:pt idx="1059">
                  <c:v>1.9155092592592592E-2</c:v>
                </c:pt>
                <c:pt idx="1060">
                  <c:v>1.9166666666666669E-2</c:v>
                </c:pt>
                <c:pt idx="1061">
                  <c:v>1.9178240740740742E-2</c:v>
                </c:pt>
                <c:pt idx="1062">
                  <c:v>1.9189814814814816E-2</c:v>
                </c:pt>
                <c:pt idx="1063">
                  <c:v>1.9201388888888889E-2</c:v>
                </c:pt>
                <c:pt idx="1064">
                  <c:v>1.9212962962962963E-2</c:v>
                </c:pt>
                <c:pt idx="1065">
                  <c:v>1.9224537037037037E-2</c:v>
                </c:pt>
                <c:pt idx="1066">
                  <c:v>1.923611111111111E-2</c:v>
                </c:pt>
                <c:pt idx="1067">
                  <c:v>1.9247685185185184E-2</c:v>
                </c:pt>
                <c:pt idx="1068">
                  <c:v>1.9259259259259261E-2</c:v>
                </c:pt>
                <c:pt idx="1069">
                  <c:v>1.9270833333333334E-2</c:v>
                </c:pt>
                <c:pt idx="1070">
                  <c:v>1.9282407407407408E-2</c:v>
                </c:pt>
                <c:pt idx="1071">
                  <c:v>1.9293981481481485E-2</c:v>
                </c:pt>
                <c:pt idx="1072">
                  <c:v>1.9305555555555555E-2</c:v>
                </c:pt>
                <c:pt idx="1073">
                  <c:v>1.9317129629629629E-2</c:v>
                </c:pt>
                <c:pt idx="1074">
                  <c:v>1.9328703703703702E-2</c:v>
                </c:pt>
                <c:pt idx="1075">
                  <c:v>1.9340277777777779E-2</c:v>
                </c:pt>
                <c:pt idx="1076">
                  <c:v>1.9351851851851853E-2</c:v>
                </c:pt>
                <c:pt idx="1077">
                  <c:v>1.9363425925925926E-2</c:v>
                </c:pt>
                <c:pt idx="1078">
                  <c:v>1.9375E-2</c:v>
                </c:pt>
                <c:pt idx="1079">
                  <c:v>1.9386574074074073E-2</c:v>
                </c:pt>
                <c:pt idx="1080">
                  <c:v>1.9398148148148147E-2</c:v>
                </c:pt>
                <c:pt idx="1081">
                  <c:v>1.9409722222222221E-2</c:v>
                </c:pt>
                <c:pt idx="1082">
                  <c:v>1.9421296296296294E-2</c:v>
                </c:pt>
                <c:pt idx="1083">
                  <c:v>1.9432870370370371E-2</c:v>
                </c:pt>
                <c:pt idx="1084">
                  <c:v>1.9444444444444445E-2</c:v>
                </c:pt>
                <c:pt idx="1085">
                  <c:v>1.9456018518518518E-2</c:v>
                </c:pt>
                <c:pt idx="1086">
                  <c:v>1.9467592592592595E-2</c:v>
                </c:pt>
                <c:pt idx="1087">
                  <c:v>1.9479166666666669E-2</c:v>
                </c:pt>
                <c:pt idx="1088">
                  <c:v>1.9490740740740743E-2</c:v>
                </c:pt>
                <c:pt idx="1089">
                  <c:v>1.9502314814814816E-2</c:v>
                </c:pt>
                <c:pt idx="1090">
                  <c:v>1.951388888888889E-2</c:v>
                </c:pt>
                <c:pt idx="1091">
                  <c:v>1.9525462962962963E-2</c:v>
                </c:pt>
                <c:pt idx="1092">
                  <c:v>1.9537037037037037E-2</c:v>
                </c:pt>
                <c:pt idx="1093">
                  <c:v>1.954861111111111E-2</c:v>
                </c:pt>
                <c:pt idx="1094">
                  <c:v>1.9560185185185184E-2</c:v>
                </c:pt>
                <c:pt idx="1095">
                  <c:v>1.9571759259259257E-2</c:v>
                </c:pt>
                <c:pt idx="1096">
                  <c:v>1.9583333333333331E-2</c:v>
                </c:pt>
                <c:pt idx="1097">
                  <c:v>1.9594907407407405E-2</c:v>
                </c:pt>
                <c:pt idx="1098">
                  <c:v>1.9606481481481482E-2</c:v>
                </c:pt>
                <c:pt idx="1099">
                  <c:v>1.9618055555555555E-2</c:v>
                </c:pt>
                <c:pt idx="1100">
                  <c:v>1.9629629629629629E-2</c:v>
                </c:pt>
                <c:pt idx="1101">
                  <c:v>1.9641203703703706E-2</c:v>
                </c:pt>
                <c:pt idx="1102">
                  <c:v>1.9652777777777779E-2</c:v>
                </c:pt>
                <c:pt idx="1103">
                  <c:v>1.9664351851851853E-2</c:v>
                </c:pt>
                <c:pt idx="1104">
                  <c:v>1.9675925925925927E-2</c:v>
                </c:pt>
                <c:pt idx="1105">
                  <c:v>1.96875E-2</c:v>
                </c:pt>
                <c:pt idx="1106">
                  <c:v>1.9699074074074074E-2</c:v>
                </c:pt>
                <c:pt idx="1107">
                  <c:v>1.9710648148148147E-2</c:v>
                </c:pt>
                <c:pt idx="1108">
                  <c:v>1.9722222222222221E-2</c:v>
                </c:pt>
                <c:pt idx="1109">
                  <c:v>1.9733796296296298E-2</c:v>
                </c:pt>
                <c:pt idx="1110">
                  <c:v>1.9745370370370371E-2</c:v>
                </c:pt>
                <c:pt idx="1111">
                  <c:v>1.9756944444444445E-2</c:v>
                </c:pt>
                <c:pt idx="1112">
                  <c:v>1.9768518518518515E-2</c:v>
                </c:pt>
                <c:pt idx="1113">
                  <c:v>1.9780092592592592E-2</c:v>
                </c:pt>
                <c:pt idx="1114">
                  <c:v>1.9791666666666666E-2</c:v>
                </c:pt>
                <c:pt idx="1115">
                  <c:v>1.9803240740740739E-2</c:v>
                </c:pt>
                <c:pt idx="1116">
                  <c:v>1.9814814814814816E-2</c:v>
                </c:pt>
                <c:pt idx="1117">
                  <c:v>1.982638888888889E-2</c:v>
                </c:pt>
                <c:pt idx="1118">
                  <c:v>1.9837962962962963E-2</c:v>
                </c:pt>
                <c:pt idx="1119">
                  <c:v>1.9849537037037037E-2</c:v>
                </c:pt>
                <c:pt idx="1120">
                  <c:v>1.9861111111111111E-2</c:v>
                </c:pt>
                <c:pt idx="1121">
                  <c:v>1.9872685185185184E-2</c:v>
                </c:pt>
                <c:pt idx="1122">
                  <c:v>1.9884259259259258E-2</c:v>
                </c:pt>
                <c:pt idx="1123">
                  <c:v>1.9895833333333331E-2</c:v>
                </c:pt>
                <c:pt idx="1124">
                  <c:v>1.9907407407407408E-2</c:v>
                </c:pt>
                <c:pt idx="1125">
                  <c:v>1.9918981481481482E-2</c:v>
                </c:pt>
                <c:pt idx="1126">
                  <c:v>1.9930555555555556E-2</c:v>
                </c:pt>
                <c:pt idx="1127">
                  <c:v>1.9942129629629629E-2</c:v>
                </c:pt>
                <c:pt idx="1128">
                  <c:v>1.9953703703703706E-2</c:v>
                </c:pt>
                <c:pt idx="1129">
                  <c:v>1.996527777777778E-2</c:v>
                </c:pt>
                <c:pt idx="1130">
                  <c:v>1.9976851851851853E-2</c:v>
                </c:pt>
                <c:pt idx="1131">
                  <c:v>1.9988425925925927E-2</c:v>
                </c:pt>
                <c:pt idx="1132">
                  <c:v>0.02</c:v>
                </c:pt>
                <c:pt idx="1133">
                  <c:v>2.0011574074074074E-2</c:v>
                </c:pt>
                <c:pt idx="1134">
                  <c:v>2.0023148148148148E-2</c:v>
                </c:pt>
                <c:pt idx="1135">
                  <c:v>2.0034722222222221E-2</c:v>
                </c:pt>
                <c:pt idx="1136">
                  <c:v>2.0046296296296295E-2</c:v>
                </c:pt>
                <c:pt idx="1137">
                  <c:v>2.0057870370370368E-2</c:v>
                </c:pt>
                <c:pt idx="1138">
                  <c:v>2.0069444444444442E-2</c:v>
                </c:pt>
                <c:pt idx="1139">
                  <c:v>2.0081018518518519E-2</c:v>
                </c:pt>
                <c:pt idx="1140">
                  <c:v>2.0092592592592592E-2</c:v>
                </c:pt>
                <c:pt idx="1141">
                  <c:v>2.0104166666666666E-2</c:v>
                </c:pt>
                <c:pt idx="1142">
                  <c:v>2.011574074074074E-2</c:v>
                </c:pt>
                <c:pt idx="1143">
                  <c:v>2.0127314814814817E-2</c:v>
                </c:pt>
                <c:pt idx="1144">
                  <c:v>2.013888888888889E-2</c:v>
                </c:pt>
                <c:pt idx="1145">
                  <c:v>2.0150462962962964E-2</c:v>
                </c:pt>
                <c:pt idx="1146">
                  <c:v>2.0162037037037037E-2</c:v>
                </c:pt>
                <c:pt idx="1147">
                  <c:v>2.0173611111111111E-2</c:v>
                </c:pt>
                <c:pt idx="1148">
                  <c:v>2.0185185185185184E-2</c:v>
                </c:pt>
                <c:pt idx="1149">
                  <c:v>2.0196759259259258E-2</c:v>
                </c:pt>
                <c:pt idx="1150">
                  <c:v>2.0208333333333335E-2</c:v>
                </c:pt>
                <c:pt idx="1151">
                  <c:v>2.0219907407407409E-2</c:v>
                </c:pt>
                <c:pt idx="1152">
                  <c:v>2.0231481481481482E-2</c:v>
                </c:pt>
                <c:pt idx="1153">
                  <c:v>2.0243055555555552E-2</c:v>
                </c:pt>
                <c:pt idx="1154">
                  <c:v>2.0254629629629629E-2</c:v>
                </c:pt>
                <c:pt idx="1155">
                  <c:v>2.0266203703703703E-2</c:v>
                </c:pt>
                <c:pt idx="1156">
                  <c:v>2.0277777777777777E-2</c:v>
                </c:pt>
                <c:pt idx="1157">
                  <c:v>2.028935185185185E-2</c:v>
                </c:pt>
                <c:pt idx="1158">
                  <c:v>2.0300925925925927E-2</c:v>
                </c:pt>
                <c:pt idx="1159">
                  <c:v>2.0312500000000001E-2</c:v>
                </c:pt>
                <c:pt idx="1160">
                  <c:v>2.0324074074074074E-2</c:v>
                </c:pt>
                <c:pt idx="1161">
                  <c:v>2.0335648148148148E-2</c:v>
                </c:pt>
                <c:pt idx="1162">
                  <c:v>2.0347222222222221E-2</c:v>
                </c:pt>
                <c:pt idx="1163">
                  <c:v>2.0358796296296295E-2</c:v>
                </c:pt>
                <c:pt idx="1164">
                  <c:v>2.0370370370370369E-2</c:v>
                </c:pt>
                <c:pt idx="1165">
                  <c:v>2.0381944444444446E-2</c:v>
                </c:pt>
                <c:pt idx="1166">
                  <c:v>2.0393518518518519E-2</c:v>
                </c:pt>
                <c:pt idx="1167">
                  <c:v>2.0405092592592593E-2</c:v>
                </c:pt>
                <c:pt idx="1168">
                  <c:v>2.0416666666666666E-2</c:v>
                </c:pt>
                <c:pt idx="1169">
                  <c:v>2.0428240740740743E-2</c:v>
                </c:pt>
                <c:pt idx="1170">
                  <c:v>2.0439814814814817E-2</c:v>
                </c:pt>
                <c:pt idx="1171">
                  <c:v>2.045138888888889E-2</c:v>
                </c:pt>
                <c:pt idx="1172">
                  <c:v>2.0462962962962964E-2</c:v>
                </c:pt>
                <c:pt idx="1173">
                  <c:v>2.0474537037037038E-2</c:v>
                </c:pt>
                <c:pt idx="1174">
                  <c:v>2.0486111111111111E-2</c:v>
                </c:pt>
                <c:pt idx="1175">
                  <c:v>2.0497685185185185E-2</c:v>
                </c:pt>
                <c:pt idx="1176">
                  <c:v>2.0509259259259258E-2</c:v>
                </c:pt>
                <c:pt idx="1177">
                  <c:v>2.0520833333333332E-2</c:v>
                </c:pt>
                <c:pt idx="1178">
                  <c:v>2.0532407407407405E-2</c:v>
                </c:pt>
                <c:pt idx="1179">
                  <c:v>2.0543981481481479E-2</c:v>
                </c:pt>
                <c:pt idx="1180">
                  <c:v>2.0555555555555556E-2</c:v>
                </c:pt>
                <c:pt idx="1181">
                  <c:v>2.056712962962963E-2</c:v>
                </c:pt>
                <c:pt idx="1182">
                  <c:v>2.0578703703703703E-2</c:v>
                </c:pt>
                <c:pt idx="1183">
                  <c:v>2.0590277777777777E-2</c:v>
                </c:pt>
                <c:pt idx="1184">
                  <c:v>2.0601851851851854E-2</c:v>
                </c:pt>
                <c:pt idx="1185">
                  <c:v>2.0613425925925927E-2</c:v>
                </c:pt>
                <c:pt idx="1186">
                  <c:v>2.0625000000000001E-2</c:v>
                </c:pt>
                <c:pt idx="1187">
                  <c:v>2.0636574074074075E-2</c:v>
                </c:pt>
                <c:pt idx="1188">
                  <c:v>2.0648148148148148E-2</c:v>
                </c:pt>
                <c:pt idx="1189">
                  <c:v>2.0659722222222222E-2</c:v>
                </c:pt>
                <c:pt idx="1190">
                  <c:v>2.0671296296296295E-2</c:v>
                </c:pt>
                <c:pt idx="1191">
                  <c:v>2.0682870370370372E-2</c:v>
                </c:pt>
                <c:pt idx="1192">
                  <c:v>2.0694444444444446E-2</c:v>
                </c:pt>
                <c:pt idx="1193">
                  <c:v>2.0706018518518519E-2</c:v>
                </c:pt>
                <c:pt idx="1194">
                  <c:v>2.071759259259259E-2</c:v>
                </c:pt>
                <c:pt idx="1195">
                  <c:v>2.0729166666666667E-2</c:v>
                </c:pt>
                <c:pt idx="1196">
                  <c:v>2.074074074074074E-2</c:v>
                </c:pt>
                <c:pt idx="1197">
                  <c:v>2.0752314814814814E-2</c:v>
                </c:pt>
                <c:pt idx="1198">
                  <c:v>2.0763888888888887E-2</c:v>
                </c:pt>
                <c:pt idx="1199">
                  <c:v>2.0775462962962964E-2</c:v>
                </c:pt>
                <c:pt idx="1200">
                  <c:v>2.0787037037037038E-2</c:v>
                </c:pt>
                <c:pt idx="1201">
                  <c:v>2.0798611111111111E-2</c:v>
                </c:pt>
                <c:pt idx="1202">
                  <c:v>2.0810185185185185E-2</c:v>
                </c:pt>
                <c:pt idx="1203">
                  <c:v>2.0821759259259259E-2</c:v>
                </c:pt>
                <c:pt idx="1204">
                  <c:v>2.0833333333333332E-2</c:v>
                </c:pt>
                <c:pt idx="1205">
                  <c:v>2.0844907407407406E-2</c:v>
                </c:pt>
                <c:pt idx="1206">
                  <c:v>2.0856481481481479E-2</c:v>
                </c:pt>
                <c:pt idx="1207">
                  <c:v>2.0868055555555556E-2</c:v>
                </c:pt>
                <c:pt idx="1208">
                  <c:v>2.0879629629629626E-2</c:v>
                </c:pt>
                <c:pt idx="1209">
                  <c:v>2.0891203703703703E-2</c:v>
                </c:pt>
                <c:pt idx="1210">
                  <c:v>2.0902777777777781E-2</c:v>
                </c:pt>
                <c:pt idx="1211">
                  <c:v>2.0914351851851851E-2</c:v>
                </c:pt>
                <c:pt idx="1212">
                  <c:v>2.0925925925925928E-2</c:v>
                </c:pt>
                <c:pt idx="1213">
                  <c:v>2.0937499999999998E-2</c:v>
                </c:pt>
                <c:pt idx="1214">
                  <c:v>2.0949074074074075E-2</c:v>
                </c:pt>
                <c:pt idx="1215">
                  <c:v>2.0960648148148148E-2</c:v>
                </c:pt>
                <c:pt idx="1216">
                  <c:v>2.0972222222222222E-2</c:v>
                </c:pt>
                <c:pt idx="1217">
                  <c:v>2.0983796296296296E-2</c:v>
                </c:pt>
                <c:pt idx="1218">
                  <c:v>2.0995370370370373E-2</c:v>
                </c:pt>
                <c:pt idx="1219">
                  <c:v>2.1006944444444443E-2</c:v>
                </c:pt>
                <c:pt idx="1220">
                  <c:v>2.101851851851852E-2</c:v>
                </c:pt>
                <c:pt idx="1221">
                  <c:v>2.1030092592592597E-2</c:v>
                </c:pt>
                <c:pt idx="1222">
                  <c:v>2.1041666666666667E-2</c:v>
                </c:pt>
                <c:pt idx="1223">
                  <c:v>2.1053240740740744E-2</c:v>
                </c:pt>
                <c:pt idx="1224">
                  <c:v>2.1064814814814814E-2</c:v>
                </c:pt>
                <c:pt idx="1225">
                  <c:v>2.1076388888888891E-2</c:v>
                </c:pt>
                <c:pt idx="1226">
                  <c:v>2.1087962962962961E-2</c:v>
                </c:pt>
                <c:pt idx="1227">
                  <c:v>2.1099537037037038E-2</c:v>
                </c:pt>
                <c:pt idx="1228">
                  <c:v>2.1111111111111108E-2</c:v>
                </c:pt>
                <c:pt idx="1229">
                  <c:v>2.1122685185185185E-2</c:v>
                </c:pt>
                <c:pt idx="1230">
                  <c:v>2.1134259259259259E-2</c:v>
                </c:pt>
                <c:pt idx="1231">
                  <c:v>2.1145833333333332E-2</c:v>
                </c:pt>
                <c:pt idx="1232">
                  <c:v>2.1157407407407406E-2</c:v>
                </c:pt>
                <c:pt idx="1233">
                  <c:v>2.1168981481481483E-2</c:v>
                </c:pt>
                <c:pt idx="1234">
                  <c:v>2.1180555555555553E-2</c:v>
                </c:pt>
                <c:pt idx="1235">
                  <c:v>2.119212962962963E-2</c:v>
                </c:pt>
                <c:pt idx="1236">
                  <c:v>2.1203703703703707E-2</c:v>
                </c:pt>
                <c:pt idx="1237">
                  <c:v>2.1215277777777777E-2</c:v>
                </c:pt>
                <c:pt idx="1238">
                  <c:v>2.1226851851851854E-2</c:v>
                </c:pt>
                <c:pt idx="1239">
                  <c:v>2.1238425925925924E-2</c:v>
                </c:pt>
                <c:pt idx="1240">
                  <c:v>2.1250000000000002E-2</c:v>
                </c:pt>
                <c:pt idx="1241">
                  <c:v>2.1261574074074075E-2</c:v>
                </c:pt>
                <c:pt idx="1242">
                  <c:v>2.1273148148148149E-2</c:v>
                </c:pt>
                <c:pt idx="1243">
                  <c:v>2.1284722222222222E-2</c:v>
                </c:pt>
                <c:pt idx="1244">
                  <c:v>2.1296296296296299E-2</c:v>
                </c:pt>
                <c:pt idx="1245">
                  <c:v>2.1307870370370369E-2</c:v>
                </c:pt>
                <c:pt idx="1246">
                  <c:v>2.1319444444444443E-2</c:v>
                </c:pt>
                <c:pt idx="1247">
                  <c:v>2.1331018518518517E-2</c:v>
                </c:pt>
                <c:pt idx="1248">
                  <c:v>2.1342592592592594E-2</c:v>
                </c:pt>
                <c:pt idx="1249">
                  <c:v>2.1354166666666664E-2</c:v>
                </c:pt>
                <c:pt idx="1250">
                  <c:v>2.1365740740740741E-2</c:v>
                </c:pt>
                <c:pt idx="1251">
                  <c:v>2.1377314814814818E-2</c:v>
                </c:pt>
                <c:pt idx="1252">
                  <c:v>2.1388888888888888E-2</c:v>
                </c:pt>
                <c:pt idx="1253">
                  <c:v>2.1400462962962965E-2</c:v>
                </c:pt>
                <c:pt idx="1254">
                  <c:v>2.1412037037037035E-2</c:v>
                </c:pt>
                <c:pt idx="1255">
                  <c:v>2.1423611111111112E-2</c:v>
                </c:pt>
                <c:pt idx="1256">
                  <c:v>2.1435185185185186E-2</c:v>
                </c:pt>
                <c:pt idx="1257">
                  <c:v>2.1446759259259259E-2</c:v>
                </c:pt>
                <c:pt idx="1258">
                  <c:v>2.1458333333333333E-2</c:v>
                </c:pt>
                <c:pt idx="1259">
                  <c:v>2.146990740740741E-2</c:v>
                </c:pt>
                <c:pt idx="1260">
                  <c:v>2.148148148148148E-2</c:v>
                </c:pt>
                <c:pt idx="1261">
                  <c:v>2.1493055555555557E-2</c:v>
                </c:pt>
                <c:pt idx="1262">
                  <c:v>2.1504629629629627E-2</c:v>
                </c:pt>
                <c:pt idx="1263">
                  <c:v>2.1516203703703704E-2</c:v>
                </c:pt>
                <c:pt idx="1264">
                  <c:v>2.1527777777777781E-2</c:v>
                </c:pt>
                <c:pt idx="1265">
                  <c:v>2.1539351851851851E-2</c:v>
                </c:pt>
                <c:pt idx="1266">
                  <c:v>2.1550925925925928E-2</c:v>
                </c:pt>
                <c:pt idx="1267">
                  <c:v>2.1562499999999998E-2</c:v>
                </c:pt>
                <c:pt idx="1268">
                  <c:v>2.1574074074074075E-2</c:v>
                </c:pt>
                <c:pt idx="1269">
                  <c:v>2.1585648148148145E-2</c:v>
                </c:pt>
                <c:pt idx="1270">
                  <c:v>2.1597222222222223E-2</c:v>
                </c:pt>
                <c:pt idx="1271">
                  <c:v>2.1608796296296296E-2</c:v>
                </c:pt>
                <c:pt idx="1272">
                  <c:v>2.162037037037037E-2</c:v>
                </c:pt>
                <c:pt idx="1273">
                  <c:v>2.1631944444444443E-2</c:v>
                </c:pt>
                <c:pt idx="1274">
                  <c:v>2.164351851851852E-2</c:v>
                </c:pt>
                <c:pt idx="1275">
                  <c:v>2.165509259259259E-2</c:v>
                </c:pt>
                <c:pt idx="1276">
                  <c:v>2.1666666666666667E-2</c:v>
                </c:pt>
                <c:pt idx="1277">
                  <c:v>2.1678240740740738E-2</c:v>
                </c:pt>
                <c:pt idx="1278">
                  <c:v>2.1689814814814815E-2</c:v>
                </c:pt>
                <c:pt idx="1279">
                  <c:v>2.1701388888888892E-2</c:v>
                </c:pt>
                <c:pt idx="1280">
                  <c:v>2.1712962962962962E-2</c:v>
                </c:pt>
                <c:pt idx="1281">
                  <c:v>2.1724537037037039E-2</c:v>
                </c:pt>
                <c:pt idx="1282">
                  <c:v>2.1736111111111112E-2</c:v>
                </c:pt>
                <c:pt idx="1283">
                  <c:v>2.1747685185185186E-2</c:v>
                </c:pt>
                <c:pt idx="1284">
                  <c:v>2.1759259259259259E-2</c:v>
                </c:pt>
                <c:pt idx="1285">
                  <c:v>2.1770833333333336E-2</c:v>
                </c:pt>
                <c:pt idx="1286">
                  <c:v>2.1782407407407407E-2</c:v>
                </c:pt>
                <c:pt idx="1287">
                  <c:v>2.179398148148148E-2</c:v>
                </c:pt>
                <c:pt idx="1288">
                  <c:v>2.1805555555555554E-2</c:v>
                </c:pt>
                <c:pt idx="1289">
                  <c:v>2.1817129629629631E-2</c:v>
                </c:pt>
                <c:pt idx="1290">
                  <c:v>2.1828703703703701E-2</c:v>
                </c:pt>
                <c:pt idx="1291">
                  <c:v>2.1840277777777778E-2</c:v>
                </c:pt>
                <c:pt idx="1292">
                  <c:v>2.1851851851851848E-2</c:v>
                </c:pt>
                <c:pt idx="1293">
                  <c:v>2.1863425925925925E-2</c:v>
                </c:pt>
                <c:pt idx="1294">
                  <c:v>2.1875000000000002E-2</c:v>
                </c:pt>
                <c:pt idx="1295">
                  <c:v>2.1875000000000002E-2</c:v>
                </c:pt>
                <c:pt idx="1296">
                  <c:v>2.1886574074074072E-2</c:v>
                </c:pt>
                <c:pt idx="1297">
                  <c:v>2.1898148148148149E-2</c:v>
                </c:pt>
                <c:pt idx="1298">
                  <c:v>2.1909722222222223E-2</c:v>
                </c:pt>
                <c:pt idx="1299">
                  <c:v>2.1921296296296296E-2</c:v>
                </c:pt>
                <c:pt idx="1300">
                  <c:v>2.193287037037037E-2</c:v>
                </c:pt>
                <c:pt idx="1301">
                  <c:v>2.1944444444444447E-2</c:v>
                </c:pt>
                <c:pt idx="1302">
                  <c:v>2.1956018518518517E-2</c:v>
                </c:pt>
                <c:pt idx="1303">
                  <c:v>2.1967592592592594E-2</c:v>
                </c:pt>
                <c:pt idx="1304">
                  <c:v>2.1979166666666664E-2</c:v>
                </c:pt>
                <c:pt idx="1305">
                  <c:v>2.1990740740740741E-2</c:v>
                </c:pt>
                <c:pt idx="1306">
                  <c:v>2.2002314814814818E-2</c:v>
                </c:pt>
                <c:pt idx="1307">
                  <c:v>2.2013888888888888E-2</c:v>
                </c:pt>
                <c:pt idx="1308">
                  <c:v>2.2025462962962958E-2</c:v>
                </c:pt>
                <c:pt idx="1309">
                  <c:v>2.2037037037037036E-2</c:v>
                </c:pt>
                <c:pt idx="1310">
                  <c:v>2.2048611111111113E-2</c:v>
                </c:pt>
                <c:pt idx="1311">
                  <c:v>2.2060185185185183E-2</c:v>
                </c:pt>
                <c:pt idx="1312">
                  <c:v>2.207175925925926E-2</c:v>
                </c:pt>
                <c:pt idx="1313">
                  <c:v>2.2083333333333333E-2</c:v>
                </c:pt>
                <c:pt idx="1314">
                  <c:v>2.2094907407407407E-2</c:v>
                </c:pt>
                <c:pt idx="1315">
                  <c:v>2.210648148148148E-2</c:v>
                </c:pt>
                <c:pt idx="1316">
                  <c:v>2.2118055555555557E-2</c:v>
                </c:pt>
                <c:pt idx="1317">
                  <c:v>2.2129629629629628E-2</c:v>
                </c:pt>
                <c:pt idx="1318">
                  <c:v>2.2141203703703705E-2</c:v>
                </c:pt>
                <c:pt idx="1319">
                  <c:v>2.2152777777777775E-2</c:v>
                </c:pt>
                <c:pt idx="1320">
                  <c:v>2.2164351851851852E-2</c:v>
                </c:pt>
                <c:pt idx="1321">
                  <c:v>2.2175925925925929E-2</c:v>
                </c:pt>
                <c:pt idx="1322">
                  <c:v>2.2187499999999999E-2</c:v>
                </c:pt>
                <c:pt idx="1323">
                  <c:v>2.2199074074074076E-2</c:v>
                </c:pt>
                <c:pt idx="1324">
                  <c:v>2.2210648148148149E-2</c:v>
                </c:pt>
                <c:pt idx="1325">
                  <c:v>2.2222222222222223E-2</c:v>
                </c:pt>
                <c:pt idx="1326">
                  <c:v>2.2233796296296297E-2</c:v>
                </c:pt>
                <c:pt idx="1327">
                  <c:v>2.224537037037037E-2</c:v>
                </c:pt>
                <c:pt idx="1328">
                  <c:v>2.225694444444444E-2</c:v>
                </c:pt>
                <c:pt idx="1329">
                  <c:v>2.2268518518518521E-2</c:v>
                </c:pt>
                <c:pt idx="1330">
                  <c:v>2.2280092592592591E-2</c:v>
                </c:pt>
                <c:pt idx="1331">
                  <c:v>2.2291666666666668E-2</c:v>
                </c:pt>
                <c:pt idx="1332">
                  <c:v>2.2303240740740738E-2</c:v>
                </c:pt>
                <c:pt idx="1333">
                  <c:v>2.2314814814814815E-2</c:v>
                </c:pt>
                <c:pt idx="1334">
                  <c:v>2.2326388888888885E-2</c:v>
                </c:pt>
                <c:pt idx="1335">
                  <c:v>2.2337962962962962E-2</c:v>
                </c:pt>
                <c:pt idx="1336">
                  <c:v>2.2349537037037032E-2</c:v>
                </c:pt>
                <c:pt idx="1337">
                  <c:v>2.2361111111111113E-2</c:v>
                </c:pt>
                <c:pt idx="1338">
                  <c:v>2.2372685185185186E-2</c:v>
                </c:pt>
                <c:pt idx="1339">
                  <c:v>2.238425925925926E-2</c:v>
                </c:pt>
                <c:pt idx="1340">
                  <c:v>2.2395833333333334E-2</c:v>
                </c:pt>
                <c:pt idx="1341">
                  <c:v>2.2407407407407407E-2</c:v>
                </c:pt>
                <c:pt idx="1342">
                  <c:v>2.2418981481481481E-2</c:v>
                </c:pt>
                <c:pt idx="1343">
                  <c:v>2.2430555555555554E-2</c:v>
                </c:pt>
                <c:pt idx="1344">
                  <c:v>2.2442129629629631E-2</c:v>
                </c:pt>
                <c:pt idx="1345">
                  <c:v>2.2453703703703708E-2</c:v>
                </c:pt>
                <c:pt idx="1346">
                  <c:v>2.2465277777777778E-2</c:v>
                </c:pt>
                <c:pt idx="1347">
                  <c:v>2.2476851851851855E-2</c:v>
                </c:pt>
                <c:pt idx="1348">
                  <c:v>2.2488425925925926E-2</c:v>
                </c:pt>
                <c:pt idx="1349">
                  <c:v>2.2499999999999996E-2</c:v>
                </c:pt>
                <c:pt idx="1350">
                  <c:v>2.2511574074074073E-2</c:v>
                </c:pt>
                <c:pt idx="1351">
                  <c:v>2.2523148148148143E-2</c:v>
                </c:pt>
                <c:pt idx="1352">
                  <c:v>2.2534722222222223E-2</c:v>
                </c:pt>
                <c:pt idx="1353">
                  <c:v>2.2546296296296297E-2</c:v>
                </c:pt>
                <c:pt idx="1354">
                  <c:v>2.255787037037037E-2</c:v>
                </c:pt>
                <c:pt idx="1355">
                  <c:v>2.2569444444444444E-2</c:v>
                </c:pt>
                <c:pt idx="1356">
                  <c:v>2.2581018518518518E-2</c:v>
                </c:pt>
                <c:pt idx="1357">
                  <c:v>2.2592592592592591E-2</c:v>
                </c:pt>
                <c:pt idx="1358">
                  <c:v>2.2604166666666665E-2</c:v>
                </c:pt>
                <c:pt idx="1359">
                  <c:v>2.2615740740740742E-2</c:v>
                </c:pt>
                <c:pt idx="1360">
                  <c:v>2.2627314814814819E-2</c:v>
                </c:pt>
                <c:pt idx="1361">
                  <c:v>2.2638888888888889E-2</c:v>
                </c:pt>
                <c:pt idx="1362">
                  <c:v>2.2650462962962966E-2</c:v>
                </c:pt>
                <c:pt idx="1363">
                  <c:v>2.2662037037037036E-2</c:v>
                </c:pt>
                <c:pt idx="1364">
                  <c:v>2.2673611111111113E-2</c:v>
                </c:pt>
                <c:pt idx="1365">
                  <c:v>2.2685185185185183E-2</c:v>
                </c:pt>
                <c:pt idx="1366">
                  <c:v>2.269675925925926E-2</c:v>
                </c:pt>
                <c:pt idx="1367">
                  <c:v>2.2708333333333334E-2</c:v>
                </c:pt>
                <c:pt idx="1368">
                  <c:v>2.2719907407407411E-2</c:v>
                </c:pt>
                <c:pt idx="1369">
                  <c:v>2.2731481481481481E-2</c:v>
                </c:pt>
                <c:pt idx="1370">
                  <c:v>2.2743055555555555E-2</c:v>
                </c:pt>
                <c:pt idx="1371">
                  <c:v>2.2754629629629628E-2</c:v>
                </c:pt>
                <c:pt idx="1372">
                  <c:v>2.2766203703703702E-2</c:v>
                </c:pt>
                <c:pt idx="1373">
                  <c:v>2.2777777777777775E-2</c:v>
                </c:pt>
                <c:pt idx="1374">
                  <c:v>2.2789351851851852E-2</c:v>
                </c:pt>
                <c:pt idx="1375">
                  <c:v>2.2800925925925929E-2</c:v>
                </c:pt>
                <c:pt idx="1376">
                  <c:v>2.2812499999999999E-2</c:v>
                </c:pt>
                <c:pt idx="1377">
                  <c:v>2.2824074074074076E-2</c:v>
                </c:pt>
                <c:pt idx="1378">
                  <c:v>2.2835648148148147E-2</c:v>
                </c:pt>
                <c:pt idx="1379">
                  <c:v>2.2847222222222224E-2</c:v>
                </c:pt>
                <c:pt idx="1380">
                  <c:v>2.2858796296296294E-2</c:v>
                </c:pt>
                <c:pt idx="1381">
                  <c:v>2.2870370370370371E-2</c:v>
                </c:pt>
                <c:pt idx="1382">
                  <c:v>2.2881944444444444E-2</c:v>
                </c:pt>
                <c:pt idx="1383">
                  <c:v>2.2893518518518521E-2</c:v>
                </c:pt>
                <c:pt idx="1384">
                  <c:v>2.2905092592592591E-2</c:v>
                </c:pt>
                <c:pt idx="1385">
                  <c:v>2.2916666666666669E-2</c:v>
                </c:pt>
                <c:pt idx="1386">
                  <c:v>2.2928240740740739E-2</c:v>
                </c:pt>
                <c:pt idx="1387">
                  <c:v>2.2939814814814816E-2</c:v>
                </c:pt>
                <c:pt idx="1388">
                  <c:v>2.2951388888888886E-2</c:v>
                </c:pt>
                <c:pt idx="1389">
                  <c:v>2.2962962962962966E-2</c:v>
                </c:pt>
                <c:pt idx="1390">
                  <c:v>2.297453703703704E-2</c:v>
                </c:pt>
                <c:pt idx="1391">
                  <c:v>2.298611111111111E-2</c:v>
                </c:pt>
                <c:pt idx="1392">
                  <c:v>2.2997685185185187E-2</c:v>
                </c:pt>
                <c:pt idx="1393">
                  <c:v>2.3009259259259257E-2</c:v>
                </c:pt>
                <c:pt idx="1394">
                  <c:v>2.3020833333333334E-2</c:v>
                </c:pt>
                <c:pt idx="1395">
                  <c:v>2.3032407407407404E-2</c:v>
                </c:pt>
                <c:pt idx="1396">
                  <c:v>2.3043981481481481E-2</c:v>
                </c:pt>
                <c:pt idx="1397">
                  <c:v>2.3055555555555555E-2</c:v>
                </c:pt>
                <c:pt idx="1398">
                  <c:v>2.3067129629629632E-2</c:v>
                </c:pt>
                <c:pt idx="1399">
                  <c:v>2.3078703703703702E-2</c:v>
                </c:pt>
                <c:pt idx="1400">
                  <c:v>2.3090277777777779E-2</c:v>
                </c:pt>
                <c:pt idx="1401">
                  <c:v>2.3101851851851849E-2</c:v>
                </c:pt>
                <c:pt idx="1402">
                  <c:v>2.3113425925925926E-2</c:v>
                </c:pt>
                <c:pt idx="1403">
                  <c:v>2.3124999999999996E-2</c:v>
                </c:pt>
                <c:pt idx="1404">
                  <c:v>2.3136574074074077E-2</c:v>
                </c:pt>
                <c:pt idx="1405">
                  <c:v>2.314814814814815E-2</c:v>
                </c:pt>
                <c:pt idx="1406">
                  <c:v>2.3159722222222224E-2</c:v>
                </c:pt>
                <c:pt idx="1407">
                  <c:v>2.3171296296296297E-2</c:v>
                </c:pt>
                <c:pt idx="1408">
                  <c:v>2.3182870370370371E-2</c:v>
                </c:pt>
                <c:pt idx="1409">
                  <c:v>2.3194444444444445E-2</c:v>
                </c:pt>
                <c:pt idx="1410">
                  <c:v>2.3206018518518515E-2</c:v>
                </c:pt>
                <c:pt idx="1411">
                  <c:v>2.3217592592592592E-2</c:v>
                </c:pt>
                <c:pt idx="1412">
                  <c:v>2.3229166666666665E-2</c:v>
                </c:pt>
                <c:pt idx="1413">
                  <c:v>2.3240740740740742E-2</c:v>
                </c:pt>
                <c:pt idx="1414">
                  <c:v>2.3252314814814812E-2</c:v>
                </c:pt>
                <c:pt idx="1415">
                  <c:v>2.326388888888889E-2</c:v>
                </c:pt>
                <c:pt idx="1416">
                  <c:v>2.327546296296296E-2</c:v>
                </c:pt>
                <c:pt idx="1417">
                  <c:v>2.3287037037037037E-2</c:v>
                </c:pt>
                <c:pt idx="1418">
                  <c:v>2.3298611111111107E-2</c:v>
                </c:pt>
                <c:pt idx="1419">
                  <c:v>2.3310185185185187E-2</c:v>
                </c:pt>
                <c:pt idx="1420">
                  <c:v>2.3321759259259261E-2</c:v>
                </c:pt>
                <c:pt idx="1421">
                  <c:v>2.3333333333333334E-2</c:v>
                </c:pt>
                <c:pt idx="1422">
                  <c:v>2.3344907407407408E-2</c:v>
                </c:pt>
                <c:pt idx="1423">
                  <c:v>2.3356481481481482E-2</c:v>
                </c:pt>
                <c:pt idx="1424">
                  <c:v>2.3368055555555555E-2</c:v>
                </c:pt>
                <c:pt idx="1425">
                  <c:v>2.3379629629629629E-2</c:v>
                </c:pt>
                <c:pt idx="1426">
                  <c:v>2.3391203703703702E-2</c:v>
                </c:pt>
                <c:pt idx="1427">
                  <c:v>2.3402777777777783E-2</c:v>
                </c:pt>
                <c:pt idx="1428">
                  <c:v>2.3414351851851853E-2</c:v>
                </c:pt>
                <c:pt idx="1429">
                  <c:v>2.342592592592593E-2</c:v>
                </c:pt>
                <c:pt idx="1430">
                  <c:v>2.34375E-2</c:v>
                </c:pt>
                <c:pt idx="1431">
                  <c:v>2.344907407407407E-2</c:v>
                </c:pt>
                <c:pt idx="1432">
                  <c:v>2.3460648148148147E-2</c:v>
                </c:pt>
                <c:pt idx="1433">
                  <c:v>2.3472222222222217E-2</c:v>
                </c:pt>
                <c:pt idx="1434">
                  <c:v>2.3483796296296298E-2</c:v>
                </c:pt>
                <c:pt idx="1435">
                  <c:v>2.3495370370370371E-2</c:v>
                </c:pt>
                <c:pt idx="1436">
                  <c:v>2.3506944444444445E-2</c:v>
                </c:pt>
                <c:pt idx="1437">
                  <c:v>2.3518518518518518E-2</c:v>
                </c:pt>
                <c:pt idx="1438">
                  <c:v>2.3530092592592592E-2</c:v>
                </c:pt>
                <c:pt idx="1439">
                  <c:v>2.3541666666666666E-2</c:v>
                </c:pt>
                <c:pt idx="1440">
                  <c:v>2.3553240740740739E-2</c:v>
                </c:pt>
                <c:pt idx="1441">
                  <c:v>2.3564814814814813E-2</c:v>
                </c:pt>
                <c:pt idx="1442">
                  <c:v>2.3576388888888893E-2</c:v>
                </c:pt>
                <c:pt idx="1443">
                  <c:v>2.3587962962962963E-2</c:v>
                </c:pt>
                <c:pt idx="1444">
                  <c:v>2.359953703703704E-2</c:v>
                </c:pt>
                <c:pt idx="1445">
                  <c:v>2.361111111111111E-2</c:v>
                </c:pt>
                <c:pt idx="1446">
                  <c:v>2.3622685185185188E-2</c:v>
                </c:pt>
                <c:pt idx="1447">
                  <c:v>2.3634259259259258E-2</c:v>
                </c:pt>
                <c:pt idx="1448">
                  <c:v>2.3645833333333335E-2</c:v>
                </c:pt>
                <c:pt idx="1449">
                  <c:v>2.3657407407407408E-2</c:v>
                </c:pt>
                <c:pt idx="1450">
                  <c:v>2.3668981481481485E-2</c:v>
                </c:pt>
                <c:pt idx="1451">
                  <c:v>2.3680555555555555E-2</c:v>
                </c:pt>
                <c:pt idx="1452">
                  <c:v>2.3692129629629629E-2</c:v>
                </c:pt>
                <c:pt idx="1453">
                  <c:v>2.3703703703703703E-2</c:v>
                </c:pt>
                <c:pt idx="1454">
                  <c:v>2.3715277777777776E-2</c:v>
                </c:pt>
                <c:pt idx="1455">
                  <c:v>2.372685185185185E-2</c:v>
                </c:pt>
                <c:pt idx="1456">
                  <c:v>2.3738425925925923E-2</c:v>
                </c:pt>
                <c:pt idx="1457">
                  <c:v>2.3750000000000004E-2</c:v>
                </c:pt>
                <c:pt idx="1458">
                  <c:v>2.3761574074074074E-2</c:v>
                </c:pt>
                <c:pt idx="1459">
                  <c:v>2.3773148148148151E-2</c:v>
                </c:pt>
                <c:pt idx="1460">
                  <c:v>2.3784722222222221E-2</c:v>
                </c:pt>
                <c:pt idx="1461">
                  <c:v>2.3796296296296298E-2</c:v>
                </c:pt>
                <c:pt idx="1462">
                  <c:v>2.3807870370370368E-2</c:v>
                </c:pt>
                <c:pt idx="1463">
                  <c:v>2.3819444444444445E-2</c:v>
                </c:pt>
                <c:pt idx="1464">
                  <c:v>2.3831018518518519E-2</c:v>
                </c:pt>
                <c:pt idx="1465">
                  <c:v>2.3842592592592596E-2</c:v>
                </c:pt>
                <c:pt idx="1466">
                  <c:v>2.3854166666666666E-2</c:v>
                </c:pt>
                <c:pt idx="1467">
                  <c:v>2.3865740740740743E-2</c:v>
                </c:pt>
                <c:pt idx="1468">
                  <c:v>2.3877314814814813E-2</c:v>
                </c:pt>
                <c:pt idx="1469">
                  <c:v>2.388888888888889E-2</c:v>
                </c:pt>
                <c:pt idx="1470">
                  <c:v>2.390046296296296E-2</c:v>
                </c:pt>
                <c:pt idx="1471">
                  <c:v>2.3912037037037034E-2</c:v>
                </c:pt>
                <c:pt idx="1472">
                  <c:v>2.3923611111111114E-2</c:v>
                </c:pt>
                <c:pt idx="1473">
                  <c:v>2.3935185185185184E-2</c:v>
                </c:pt>
                <c:pt idx="1474">
                  <c:v>2.3946759259259261E-2</c:v>
                </c:pt>
                <c:pt idx="1475">
                  <c:v>2.3958333333333331E-2</c:v>
                </c:pt>
                <c:pt idx="1476">
                  <c:v>2.3969907407407409E-2</c:v>
                </c:pt>
                <c:pt idx="1477">
                  <c:v>2.3981481481481479E-2</c:v>
                </c:pt>
                <c:pt idx="1478">
                  <c:v>2.3993055555555556E-2</c:v>
                </c:pt>
                <c:pt idx="1479">
                  <c:v>2.4004629629629629E-2</c:v>
                </c:pt>
                <c:pt idx="1480">
                  <c:v>2.4016203703703706E-2</c:v>
                </c:pt>
                <c:pt idx="1481">
                  <c:v>2.4027777777777776E-2</c:v>
                </c:pt>
                <c:pt idx="1482">
                  <c:v>2.4039351851851853E-2</c:v>
                </c:pt>
                <c:pt idx="1483">
                  <c:v>2.4050925925925924E-2</c:v>
                </c:pt>
                <c:pt idx="1484">
                  <c:v>2.4062500000000001E-2</c:v>
                </c:pt>
                <c:pt idx="1485">
                  <c:v>2.4074074074074071E-2</c:v>
                </c:pt>
                <c:pt idx="1486">
                  <c:v>2.4085648148148148E-2</c:v>
                </c:pt>
                <c:pt idx="1487">
                  <c:v>2.4097222222222225E-2</c:v>
                </c:pt>
                <c:pt idx="1488">
                  <c:v>2.4108796296296298E-2</c:v>
                </c:pt>
                <c:pt idx="1489">
                  <c:v>2.4120370370370372E-2</c:v>
                </c:pt>
                <c:pt idx="1490">
                  <c:v>2.4131944444444445E-2</c:v>
                </c:pt>
                <c:pt idx="1491">
                  <c:v>2.4143518518518519E-2</c:v>
                </c:pt>
                <c:pt idx="1492">
                  <c:v>2.4155092592592589E-2</c:v>
                </c:pt>
                <c:pt idx="1493">
                  <c:v>2.4166666666666666E-2</c:v>
                </c:pt>
                <c:pt idx="1494">
                  <c:v>2.417824074074074E-2</c:v>
                </c:pt>
                <c:pt idx="1495">
                  <c:v>2.4189814814814817E-2</c:v>
                </c:pt>
                <c:pt idx="1496">
                  <c:v>2.4201388888888887E-2</c:v>
                </c:pt>
                <c:pt idx="1497">
                  <c:v>2.4212962962962964E-2</c:v>
                </c:pt>
                <c:pt idx="1498">
                  <c:v>2.4224537037037034E-2</c:v>
                </c:pt>
                <c:pt idx="1499">
                  <c:v>2.4236111111111111E-2</c:v>
                </c:pt>
                <c:pt idx="1500">
                  <c:v>2.4247685185185181E-2</c:v>
                </c:pt>
                <c:pt idx="1501">
                  <c:v>2.4259259259259258E-2</c:v>
                </c:pt>
                <c:pt idx="1502">
                  <c:v>2.4270833333333335E-2</c:v>
                </c:pt>
                <c:pt idx="1503">
                  <c:v>2.4282407407407409E-2</c:v>
                </c:pt>
                <c:pt idx="1504">
                  <c:v>2.4293981481481482E-2</c:v>
                </c:pt>
                <c:pt idx="1505">
                  <c:v>2.4305555555555556E-2</c:v>
                </c:pt>
                <c:pt idx="1506">
                  <c:v>2.431712962962963E-2</c:v>
                </c:pt>
                <c:pt idx="1507">
                  <c:v>2.4328703703703703E-2</c:v>
                </c:pt>
                <c:pt idx="1508">
                  <c:v>2.4340277777777777E-2</c:v>
                </c:pt>
                <c:pt idx="1509">
                  <c:v>2.4351851851851857E-2</c:v>
                </c:pt>
                <c:pt idx="1510">
                  <c:v>2.4363425925925927E-2</c:v>
                </c:pt>
                <c:pt idx="1511">
                  <c:v>2.4375000000000004E-2</c:v>
                </c:pt>
                <c:pt idx="1512">
                  <c:v>2.4386574074074074E-2</c:v>
                </c:pt>
                <c:pt idx="1513">
                  <c:v>2.4398148148148145E-2</c:v>
                </c:pt>
                <c:pt idx="1514">
                  <c:v>2.4409722222222222E-2</c:v>
                </c:pt>
                <c:pt idx="1515">
                  <c:v>2.4421296296296292E-2</c:v>
                </c:pt>
                <c:pt idx="1516">
                  <c:v>2.4432870370370369E-2</c:v>
                </c:pt>
                <c:pt idx="1517">
                  <c:v>2.4444444444444446E-2</c:v>
                </c:pt>
                <c:pt idx="1518">
                  <c:v>2.4456018518518519E-2</c:v>
                </c:pt>
                <c:pt idx="1519">
                  <c:v>2.4467592592592593E-2</c:v>
                </c:pt>
                <c:pt idx="1520">
                  <c:v>2.4479166666666666E-2</c:v>
                </c:pt>
                <c:pt idx="1521">
                  <c:v>2.449074074074074E-2</c:v>
                </c:pt>
                <c:pt idx="1522">
                  <c:v>2.4502314814814814E-2</c:v>
                </c:pt>
                <c:pt idx="1523">
                  <c:v>2.4513888888888887E-2</c:v>
                </c:pt>
                <c:pt idx="1524">
                  <c:v>2.4525462962962968E-2</c:v>
                </c:pt>
                <c:pt idx="1525">
                  <c:v>2.4537037037037038E-2</c:v>
                </c:pt>
                <c:pt idx="1526">
                  <c:v>2.4548611111111115E-2</c:v>
                </c:pt>
                <c:pt idx="1527">
                  <c:v>2.4560185185185185E-2</c:v>
                </c:pt>
                <c:pt idx="1528">
                  <c:v>2.4571759259259262E-2</c:v>
                </c:pt>
                <c:pt idx="1529">
                  <c:v>2.4583333333333332E-2</c:v>
                </c:pt>
                <c:pt idx="1530">
                  <c:v>2.4594907407407409E-2</c:v>
                </c:pt>
                <c:pt idx="1531">
                  <c:v>2.4606481481481479E-2</c:v>
                </c:pt>
                <c:pt idx="1532">
                  <c:v>2.461805555555556E-2</c:v>
                </c:pt>
                <c:pt idx="1533">
                  <c:v>2.462962962962963E-2</c:v>
                </c:pt>
                <c:pt idx="1534">
                  <c:v>2.4641203703703703E-2</c:v>
                </c:pt>
                <c:pt idx="1535">
                  <c:v>2.4652777777777777E-2</c:v>
                </c:pt>
                <c:pt idx="1536">
                  <c:v>2.4664351851851851E-2</c:v>
                </c:pt>
                <c:pt idx="1537">
                  <c:v>2.4675925925925924E-2</c:v>
                </c:pt>
                <c:pt idx="1538">
                  <c:v>2.4687499999999998E-2</c:v>
                </c:pt>
                <c:pt idx="1539">
                  <c:v>2.4699074074074078E-2</c:v>
                </c:pt>
                <c:pt idx="1540">
                  <c:v>2.4710648148148148E-2</c:v>
                </c:pt>
                <c:pt idx="1541">
                  <c:v>2.4722222222222225E-2</c:v>
                </c:pt>
                <c:pt idx="1542">
                  <c:v>2.4733796296296295E-2</c:v>
                </c:pt>
                <c:pt idx="1543">
                  <c:v>2.4745370370370372E-2</c:v>
                </c:pt>
                <c:pt idx="1544">
                  <c:v>2.4756944444444443E-2</c:v>
                </c:pt>
                <c:pt idx="1545">
                  <c:v>2.476851851851852E-2</c:v>
                </c:pt>
                <c:pt idx="1546">
                  <c:v>2.478009259259259E-2</c:v>
                </c:pt>
                <c:pt idx="1547">
                  <c:v>2.479166666666667E-2</c:v>
                </c:pt>
                <c:pt idx="1548">
                  <c:v>2.480324074074074E-2</c:v>
                </c:pt>
                <c:pt idx="1549">
                  <c:v>2.4814814814814817E-2</c:v>
                </c:pt>
                <c:pt idx="1550">
                  <c:v>2.4826388888888887E-2</c:v>
                </c:pt>
                <c:pt idx="1551">
                  <c:v>2.4837962962962964E-2</c:v>
                </c:pt>
                <c:pt idx="1552">
                  <c:v>2.4849537037037035E-2</c:v>
                </c:pt>
                <c:pt idx="1553">
                  <c:v>2.4861111111111108E-2</c:v>
                </c:pt>
                <c:pt idx="1554">
                  <c:v>2.4872685185185189E-2</c:v>
                </c:pt>
                <c:pt idx="1555">
                  <c:v>2.4884259259259259E-2</c:v>
                </c:pt>
                <c:pt idx="1556">
                  <c:v>2.4895833333333336E-2</c:v>
                </c:pt>
                <c:pt idx="1557">
                  <c:v>2.4907407407407406E-2</c:v>
                </c:pt>
                <c:pt idx="1558">
                  <c:v>2.4918981481481483E-2</c:v>
                </c:pt>
                <c:pt idx="1559">
                  <c:v>2.4930555555555553E-2</c:v>
                </c:pt>
                <c:pt idx="1560">
                  <c:v>2.494212962962963E-2</c:v>
                </c:pt>
                <c:pt idx="1561">
                  <c:v>2.49537037037037E-2</c:v>
                </c:pt>
                <c:pt idx="1562">
                  <c:v>2.4965277777777781E-2</c:v>
                </c:pt>
                <c:pt idx="1563">
                  <c:v>2.4976851851851851E-2</c:v>
                </c:pt>
                <c:pt idx="1564">
                  <c:v>2.4988425925925928E-2</c:v>
                </c:pt>
                <c:pt idx="1565">
                  <c:v>2.4999999999999998E-2</c:v>
                </c:pt>
                <c:pt idx="1566">
                  <c:v>2.5011574074074075E-2</c:v>
                </c:pt>
                <c:pt idx="1567">
                  <c:v>2.5023148148148145E-2</c:v>
                </c:pt>
                <c:pt idx="1568">
                  <c:v>2.5034722222222222E-2</c:v>
                </c:pt>
                <c:pt idx="1569">
                  <c:v>2.5046296296296299E-2</c:v>
                </c:pt>
                <c:pt idx="1570">
                  <c:v>2.5057870370370373E-2</c:v>
                </c:pt>
                <c:pt idx="1571">
                  <c:v>2.5069444444444446E-2</c:v>
                </c:pt>
                <c:pt idx="1572">
                  <c:v>2.508101851851852E-2</c:v>
                </c:pt>
                <c:pt idx="1573">
                  <c:v>2.5092592592592593E-2</c:v>
                </c:pt>
                <c:pt idx="1574">
                  <c:v>2.5104166666666664E-2</c:v>
                </c:pt>
                <c:pt idx="1575">
                  <c:v>2.5115740740740741E-2</c:v>
                </c:pt>
                <c:pt idx="1576">
                  <c:v>2.5127314814814811E-2</c:v>
                </c:pt>
                <c:pt idx="1577">
                  <c:v>2.5138888888888891E-2</c:v>
                </c:pt>
                <c:pt idx="1578">
                  <c:v>2.5150462962962961E-2</c:v>
                </c:pt>
                <c:pt idx="1579">
                  <c:v>2.5162037037037038E-2</c:v>
                </c:pt>
                <c:pt idx="1580">
                  <c:v>2.5173611111111108E-2</c:v>
                </c:pt>
                <c:pt idx="1581">
                  <c:v>2.5185185185185185E-2</c:v>
                </c:pt>
                <c:pt idx="1582">
                  <c:v>2.5196759259259256E-2</c:v>
                </c:pt>
                <c:pt idx="1583">
                  <c:v>2.5208333333333333E-2</c:v>
                </c:pt>
                <c:pt idx="1584">
                  <c:v>2.521990740740741E-2</c:v>
                </c:pt>
                <c:pt idx="1585">
                  <c:v>2.5231481481481483E-2</c:v>
                </c:pt>
                <c:pt idx="1586">
                  <c:v>2.5243055555555557E-2</c:v>
                </c:pt>
                <c:pt idx="1587">
                  <c:v>2.525462962962963E-2</c:v>
                </c:pt>
                <c:pt idx="1588">
                  <c:v>2.5266203703703704E-2</c:v>
                </c:pt>
                <c:pt idx="1589">
                  <c:v>2.5277777777777777E-2</c:v>
                </c:pt>
                <c:pt idx="1590">
                  <c:v>2.5289351851851851E-2</c:v>
                </c:pt>
                <c:pt idx="1591">
                  <c:v>2.5300925925925925E-2</c:v>
                </c:pt>
                <c:pt idx="1592">
                  <c:v>2.5312500000000002E-2</c:v>
                </c:pt>
                <c:pt idx="1593">
                  <c:v>2.5324074074074079E-2</c:v>
                </c:pt>
                <c:pt idx="1594">
                  <c:v>2.5335648148148149E-2</c:v>
                </c:pt>
                <c:pt idx="1595">
                  <c:v>2.5347222222222219E-2</c:v>
                </c:pt>
                <c:pt idx="1596">
                  <c:v>2.5358796296296296E-2</c:v>
                </c:pt>
                <c:pt idx="1597">
                  <c:v>2.5370370370370366E-2</c:v>
                </c:pt>
                <c:pt idx="1598">
                  <c:v>2.5381944444444443E-2</c:v>
                </c:pt>
                <c:pt idx="1599">
                  <c:v>2.539351851851852E-2</c:v>
                </c:pt>
                <c:pt idx="1600">
                  <c:v>2.5405092592592594E-2</c:v>
                </c:pt>
                <c:pt idx="1601">
                  <c:v>2.5416666666666667E-2</c:v>
                </c:pt>
                <c:pt idx="1602">
                  <c:v>2.5428240740740741E-2</c:v>
                </c:pt>
                <c:pt idx="1603">
                  <c:v>2.5439814814814814E-2</c:v>
                </c:pt>
                <c:pt idx="1604">
                  <c:v>2.5451388888888888E-2</c:v>
                </c:pt>
                <c:pt idx="1605">
                  <c:v>2.5462962962962962E-2</c:v>
                </c:pt>
                <c:pt idx="1606">
                  <c:v>2.5474537037037035E-2</c:v>
                </c:pt>
                <c:pt idx="1607">
                  <c:v>2.5486111111111112E-2</c:v>
                </c:pt>
                <c:pt idx="1608">
                  <c:v>2.5497685185185189E-2</c:v>
                </c:pt>
                <c:pt idx="1609">
                  <c:v>2.5509259259259259E-2</c:v>
                </c:pt>
                <c:pt idx="1610">
                  <c:v>2.5520833333333336E-2</c:v>
                </c:pt>
                <c:pt idx="1611">
                  <c:v>2.5532407407407406E-2</c:v>
                </c:pt>
                <c:pt idx="1612">
                  <c:v>2.5543981481481483E-2</c:v>
                </c:pt>
                <c:pt idx="1613">
                  <c:v>2.5555555555555554E-2</c:v>
                </c:pt>
                <c:pt idx="1614">
                  <c:v>2.5567129629629634E-2</c:v>
                </c:pt>
                <c:pt idx="1615">
                  <c:v>2.5567129629629634E-2</c:v>
                </c:pt>
                <c:pt idx="1616">
                  <c:v>2.5578703703703704E-2</c:v>
                </c:pt>
                <c:pt idx="1617">
                  <c:v>2.5590277777777778E-2</c:v>
                </c:pt>
                <c:pt idx="1618">
                  <c:v>2.5601851851851851E-2</c:v>
                </c:pt>
                <c:pt idx="1619">
                  <c:v>2.5613425925925925E-2</c:v>
                </c:pt>
                <c:pt idx="1620">
                  <c:v>2.5624999999999998E-2</c:v>
                </c:pt>
                <c:pt idx="1621">
                  <c:v>2.5636574074074072E-2</c:v>
                </c:pt>
                <c:pt idx="1622">
                  <c:v>2.5648148148148146E-2</c:v>
                </c:pt>
                <c:pt idx="1623">
                  <c:v>2.5659722222222223E-2</c:v>
                </c:pt>
                <c:pt idx="1624">
                  <c:v>2.56712962962963E-2</c:v>
                </c:pt>
                <c:pt idx="1625">
                  <c:v>2.568287037037037E-2</c:v>
                </c:pt>
                <c:pt idx="1626">
                  <c:v>2.5694444444444447E-2</c:v>
                </c:pt>
                <c:pt idx="1627">
                  <c:v>2.5706018518518517E-2</c:v>
                </c:pt>
                <c:pt idx="1628">
                  <c:v>2.5717592592592594E-2</c:v>
                </c:pt>
                <c:pt idx="1629">
                  <c:v>2.5729166666666664E-2</c:v>
                </c:pt>
                <c:pt idx="1630">
                  <c:v>2.5740740740740745E-2</c:v>
                </c:pt>
                <c:pt idx="1631">
                  <c:v>2.5752314814814815E-2</c:v>
                </c:pt>
                <c:pt idx="1632">
                  <c:v>2.5763888888888892E-2</c:v>
                </c:pt>
                <c:pt idx="1633">
                  <c:v>2.5775462962962962E-2</c:v>
                </c:pt>
                <c:pt idx="1634">
                  <c:v>2.5787037037037039E-2</c:v>
                </c:pt>
                <c:pt idx="1635">
                  <c:v>2.5798611111111109E-2</c:v>
                </c:pt>
                <c:pt idx="1636">
                  <c:v>2.5810185185185183E-2</c:v>
                </c:pt>
                <c:pt idx="1637">
                  <c:v>2.5821759259259256E-2</c:v>
                </c:pt>
                <c:pt idx="1638">
                  <c:v>2.5833333333333333E-2</c:v>
                </c:pt>
                <c:pt idx="1639">
                  <c:v>2.584490740740741E-2</c:v>
                </c:pt>
                <c:pt idx="1640">
                  <c:v>2.585648148148148E-2</c:v>
                </c:pt>
                <c:pt idx="1641">
                  <c:v>2.5868055555555557E-2</c:v>
                </c:pt>
                <c:pt idx="1642">
                  <c:v>2.5879629629629627E-2</c:v>
                </c:pt>
                <c:pt idx="1643">
                  <c:v>2.5891203703703704E-2</c:v>
                </c:pt>
                <c:pt idx="1644">
                  <c:v>2.5902777777777775E-2</c:v>
                </c:pt>
                <c:pt idx="1645">
                  <c:v>2.5914351851851855E-2</c:v>
                </c:pt>
                <c:pt idx="1646">
                  <c:v>2.5925925925925925E-2</c:v>
                </c:pt>
                <c:pt idx="1647">
                  <c:v>2.5937500000000002E-2</c:v>
                </c:pt>
                <c:pt idx="1648">
                  <c:v>2.5949074074074072E-2</c:v>
                </c:pt>
                <c:pt idx="1649">
                  <c:v>2.5960648148148149E-2</c:v>
                </c:pt>
                <c:pt idx="1650">
                  <c:v>2.5972222222222219E-2</c:v>
                </c:pt>
                <c:pt idx="1651">
                  <c:v>2.5983796296296297E-2</c:v>
                </c:pt>
                <c:pt idx="1652">
                  <c:v>2.5995370370370367E-2</c:v>
                </c:pt>
                <c:pt idx="1653">
                  <c:v>2.6006944444444447E-2</c:v>
                </c:pt>
                <c:pt idx="1654">
                  <c:v>2.6018518518518521E-2</c:v>
                </c:pt>
                <c:pt idx="1655">
                  <c:v>2.6030092592592594E-2</c:v>
                </c:pt>
                <c:pt idx="1656">
                  <c:v>2.6041666666666668E-2</c:v>
                </c:pt>
                <c:pt idx="1657">
                  <c:v>2.6053240740740738E-2</c:v>
                </c:pt>
                <c:pt idx="1658">
                  <c:v>2.6064814814814815E-2</c:v>
                </c:pt>
                <c:pt idx="1659">
                  <c:v>2.6076388888888885E-2</c:v>
                </c:pt>
                <c:pt idx="1660">
                  <c:v>2.6087962962962966E-2</c:v>
                </c:pt>
                <c:pt idx="1661">
                  <c:v>2.6099537037037036E-2</c:v>
                </c:pt>
                <c:pt idx="1662">
                  <c:v>2.6111111111111113E-2</c:v>
                </c:pt>
                <c:pt idx="1663">
                  <c:v>2.6122685185185183E-2</c:v>
                </c:pt>
                <c:pt idx="1664">
                  <c:v>2.613425925925926E-2</c:v>
                </c:pt>
                <c:pt idx="1665">
                  <c:v>2.614583333333333E-2</c:v>
                </c:pt>
                <c:pt idx="1666">
                  <c:v>2.6157407407407407E-2</c:v>
                </c:pt>
                <c:pt idx="1667">
                  <c:v>2.6168981481481477E-2</c:v>
                </c:pt>
                <c:pt idx="1668">
                  <c:v>2.6180555555555558E-2</c:v>
                </c:pt>
                <c:pt idx="1669">
                  <c:v>2.6192129629629631E-2</c:v>
                </c:pt>
                <c:pt idx="1670">
                  <c:v>2.6203703703703705E-2</c:v>
                </c:pt>
                <c:pt idx="1671">
                  <c:v>2.6215277777777778E-2</c:v>
                </c:pt>
                <c:pt idx="1672">
                  <c:v>2.6226851851851852E-2</c:v>
                </c:pt>
                <c:pt idx="1673">
                  <c:v>2.6238425925925925E-2</c:v>
                </c:pt>
                <c:pt idx="1674">
                  <c:v>2.6249999999999999E-2</c:v>
                </c:pt>
                <c:pt idx="1675">
                  <c:v>2.6261574074074076E-2</c:v>
                </c:pt>
                <c:pt idx="1676">
                  <c:v>2.6273148148148153E-2</c:v>
                </c:pt>
                <c:pt idx="1677">
                  <c:v>2.6284722222222223E-2</c:v>
                </c:pt>
                <c:pt idx="1678">
                  <c:v>2.6296296296296293E-2</c:v>
                </c:pt>
                <c:pt idx="1679">
                  <c:v>2.630787037037037E-2</c:v>
                </c:pt>
                <c:pt idx="1680">
                  <c:v>2.631944444444444E-2</c:v>
                </c:pt>
                <c:pt idx="1681">
                  <c:v>2.6331018518518517E-2</c:v>
                </c:pt>
                <c:pt idx="1682">
                  <c:v>2.6342592592592588E-2</c:v>
                </c:pt>
                <c:pt idx="1683">
                  <c:v>2.6354166666666668E-2</c:v>
                </c:pt>
                <c:pt idx="1684">
                  <c:v>2.6365740740740742E-2</c:v>
                </c:pt>
                <c:pt idx="1685">
                  <c:v>2.6377314814814815E-2</c:v>
                </c:pt>
                <c:pt idx="1686">
                  <c:v>2.6388888888888889E-2</c:v>
                </c:pt>
                <c:pt idx="1687">
                  <c:v>2.6400462962962962E-2</c:v>
                </c:pt>
                <c:pt idx="1688">
                  <c:v>2.6412037037037036E-2</c:v>
                </c:pt>
                <c:pt idx="1689">
                  <c:v>2.642361111111111E-2</c:v>
                </c:pt>
                <c:pt idx="1690">
                  <c:v>2.6435185185185187E-2</c:v>
                </c:pt>
                <c:pt idx="1691">
                  <c:v>2.6446759259259264E-2</c:v>
                </c:pt>
                <c:pt idx="1692">
                  <c:v>2.6458333333333334E-2</c:v>
                </c:pt>
                <c:pt idx="1693">
                  <c:v>2.6469907407407411E-2</c:v>
                </c:pt>
                <c:pt idx="1694">
                  <c:v>2.6481481481481481E-2</c:v>
                </c:pt>
                <c:pt idx="1695">
                  <c:v>2.6493055555555558E-2</c:v>
                </c:pt>
                <c:pt idx="1696">
                  <c:v>2.6504629629629628E-2</c:v>
                </c:pt>
                <c:pt idx="1697">
                  <c:v>2.6516203703703698E-2</c:v>
                </c:pt>
                <c:pt idx="1698">
                  <c:v>2.6527777777777779E-2</c:v>
                </c:pt>
                <c:pt idx="1699">
                  <c:v>2.6539351851851852E-2</c:v>
                </c:pt>
                <c:pt idx="1700">
                  <c:v>2.6550925925925926E-2</c:v>
                </c:pt>
                <c:pt idx="1701">
                  <c:v>2.6562499999999999E-2</c:v>
                </c:pt>
                <c:pt idx="1702">
                  <c:v>2.6574074074074073E-2</c:v>
                </c:pt>
                <c:pt idx="1703">
                  <c:v>2.6585648148148146E-2</c:v>
                </c:pt>
                <c:pt idx="1704">
                  <c:v>2.659722222222222E-2</c:v>
                </c:pt>
                <c:pt idx="1705">
                  <c:v>2.6608796296296297E-2</c:v>
                </c:pt>
                <c:pt idx="1706">
                  <c:v>2.6620370370370374E-2</c:v>
                </c:pt>
                <c:pt idx="1707">
                  <c:v>2.6631944444444444E-2</c:v>
                </c:pt>
                <c:pt idx="1708">
                  <c:v>2.6643518518518521E-2</c:v>
                </c:pt>
                <c:pt idx="1709">
                  <c:v>2.6655092592592591E-2</c:v>
                </c:pt>
                <c:pt idx="1710">
                  <c:v>2.6666666666666668E-2</c:v>
                </c:pt>
                <c:pt idx="1711">
                  <c:v>2.6678240740740738E-2</c:v>
                </c:pt>
                <c:pt idx="1712">
                  <c:v>2.6689814814814816E-2</c:v>
                </c:pt>
                <c:pt idx="1713">
                  <c:v>2.6701388888888889E-2</c:v>
                </c:pt>
                <c:pt idx="1714">
                  <c:v>2.6712962962962966E-2</c:v>
                </c:pt>
                <c:pt idx="1715">
                  <c:v>2.6724537037037036E-2</c:v>
                </c:pt>
                <c:pt idx="1716">
                  <c:v>2.6736111111111113E-2</c:v>
                </c:pt>
                <c:pt idx="1717">
                  <c:v>2.6747685185185183E-2</c:v>
                </c:pt>
                <c:pt idx="1718">
                  <c:v>2.6759259259259257E-2</c:v>
                </c:pt>
                <c:pt idx="1719">
                  <c:v>2.6770833333333331E-2</c:v>
                </c:pt>
                <c:pt idx="1720">
                  <c:v>2.6782407407407408E-2</c:v>
                </c:pt>
                <c:pt idx="1721">
                  <c:v>2.6793981481481485E-2</c:v>
                </c:pt>
                <c:pt idx="1722">
                  <c:v>2.6805555555555555E-2</c:v>
                </c:pt>
                <c:pt idx="1723">
                  <c:v>2.6817129629629632E-2</c:v>
                </c:pt>
                <c:pt idx="1724">
                  <c:v>2.6828703703703702E-2</c:v>
                </c:pt>
                <c:pt idx="1725">
                  <c:v>2.6840277777777779E-2</c:v>
                </c:pt>
                <c:pt idx="1726">
                  <c:v>2.6851851851851849E-2</c:v>
                </c:pt>
                <c:pt idx="1727">
                  <c:v>2.6863425925925926E-2</c:v>
                </c:pt>
                <c:pt idx="1728">
                  <c:v>2.6875E-2</c:v>
                </c:pt>
                <c:pt idx="1729">
                  <c:v>2.6886574074074077E-2</c:v>
                </c:pt>
                <c:pt idx="1730">
                  <c:v>2.6898148148148147E-2</c:v>
                </c:pt>
                <c:pt idx="1731">
                  <c:v>2.6909722222222224E-2</c:v>
                </c:pt>
                <c:pt idx="1732">
                  <c:v>2.6921296296296294E-2</c:v>
                </c:pt>
                <c:pt idx="1733">
                  <c:v>2.6932870370370371E-2</c:v>
                </c:pt>
                <c:pt idx="1734">
                  <c:v>2.6944444444444441E-2</c:v>
                </c:pt>
                <c:pt idx="1735">
                  <c:v>2.6956018518518522E-2</c:v>
                </c:pt>
                <c:pt idx="1736">
                  <c:v>2.6967592592592595E-2</c:v>
                </c:pt>
                <c:pt idx="1737">
                  <c:v>2.6979166666666669E-2</c:v>
                </c:pt>
                <c:pt idx="1738">
                  <c:v>2.6990740740740742E-2</c:v>
                </c:pt>
                <c:pt idx="1739">
                  <c:v>2.7002314814814812E-2</c:v>
                </c:pt>
                <c:pt idx="1740">
                  <c:v>2.7013888888888889E-2</c:v>
                </c:pt>
                <c:pt idx="1741">
                  <c:v>2.7025462962962959E-2</c:v>
                </c:pt>
                <c:pt idx="1742">
                  <c:v>2.7037037037037037E-2</c:v>
                </c:pt>
                <c:pt idx="1743">
                  <c:v>2.704861111111111E-2</c:v>
                </c:pt>
                <c:pt idx="1744">
                  <c:v>2.7060185185185187E-2</c:v>
                </c:pt>
                <c:pt idx="1745">
                  <c:v>2.7071759259259257E-2</c:v>
                </c:pt>
                <c:pt idx="1746">
                  <c:v>2.7083333333333334E-2</c:v>
                </c:pt>
                <c:pt idx="1747">
                  <c:v>2.7094907407407404E-2</c:v>
                </c:pt>
                <c:pt idx="1748">
                  <c:v>2.7106481481481481E-2</c:v>
                </c:pt>
                <c:pt idx="1749">
                  <c:v>2.7118055555555552E-2</c:v>
                </c:pt>
                <c:pt idx="1750">
                  <c:v>2.7129629629629632E-2</c:v>
                </c:pt>
                <c:pt idx="1751">
                  <c:v>2.7141203703703706E-2</c:v>
                </c:pt>
                <c:pt idx="1752">
                  <c:v>2.7152777777777779E-2</c:v>
                </c:pt>
                <c:pt idx="1753">
                  <c:v>2.7164351851851853E-2</c:v>
                </c:pt>
                <c:pt idx="1754">
                  <c:v>2.7175925925925926E-2</c:v>
                </c:pt>
                <c:pt idx="1755">
                  <c:v>2.71875E-2</c:v>
                </c:pt>
                <c:pt idx="1756">
                  <c:v>2.7199074074074073E-2</c:v>
                </c:pt>
                <c:pt idx="1757">
                  <c:v>2.7210648148148147E-2</c:v>
                </c:pt>
                <c:pt idx="1758">
                  <c:v>2.7222222222222228E-2</c:v>
                </c:pt>
                <c:pt idx="1759">
                  <c:v>2.7233796296296298E-2</c:v>
                </c:pt>
                <c:pt idx="1760">
                  <c:v>2.7245370370370368E-2</c:v>
                </c:pt>
                <c:pt idx="1761">
                  <c:v>2.7256944444444445E-2</c:v>
                </c:pt>
                <c:pt idx="1762">
                  <c:v>2.7268518518518515E-2</c:v>
                </c:pt>
                <c:pt idx="1763">
                  <c:v>2.7280092592592592E-2</c:v>
                </c:pt>
                <c:pt idx="1764">
                  <c:v>2.7291666666666662E-2</c:v>
                </c:pt>
                <c:pt idx="1765">
                  <c:v>2.7303240740740743E-2</c:v>
                </c:pt>
                <c:pt idx="1766">
                  <c:v>2.7314814814814816E-2</c:v>
                </c:pt>
                <c:pt idx="1767">
                  <c:v>2.732638888888889E-2</c:v>
                </c:pt>
                <c:pt idx="1768">
                  <c:v>2.7337962962962963E-2</c:v>
                </c:pt>
                <c:pt idx="1769">
                  <c:v>2.7349537037037037E-2</c:v>
                </c:pt>
                <c:pt idx="1770">
                  <c:v>2.736111111111111E-2</c:v>
                </c:pt>
                <c:pt idx="1771">
                  <c:v>2.7372685185185184E-2</c:v>
                </c:pt>
                <c:pt idx="1772">
                  <c:v>2.7384259259259257E-2</c:v>
                </c:pt>
                <c:pt idx="1773">
                  <c:v>2.7395833333333338E-2</c:v>
                </c:pt>
                <c:pt idx="1774">
                  <c:v>2.7407407407407408E-2</c:v>
                </c:pt>
                <c:pt idx="1775">
                  <c:v>2.7418981481481485E-2</c:v>
                </c:pt>
                <c:pt idx="1776">
                  <c:v>2.7430555555555555E-2</c:v>
                </c:pt>
                <c:pt idx="1777">
                  <c:v>2.7442129629629632E-2</c:v>
                </c:pt>
                <c:pt idx="1778">
                  <c:v>2.7453703703703702E-2</c:v>
                </c:pt>
                <c:pt idx="1779">
                  <c:v>2.7465277777777772E-2</c:v>
                </c:pt>
                <c:pt idx="1780">
                  <c:v>2.7476851851851853E-2</c:v>
                </c:pt>
                <c:pt idx="1781">
                  <c:v>2.7488425925925927E-2</c:v>
                </c:pt>
                <c:pt idx="1782">
                  <c:v>2.75E-2</c:v>
                </c:pt>
                <c:pt idx="1783">
                  <c:v>2.7511574074074074E-2</c:v>
                </c:pt>
                <c:pt idx="1784">
                  <c:v>2.7523148148148147E-2</c:v>
                </c:pt>
                <c:pt idx="1785">
                  <c:v>2.7534722222222221E-2</c:v>
                </c:pt>
                <c:pt idx="1786">
                  <c:v>2.7546296296296294E-2</c:v>
                </c:pt>
                <c:pt idx="1787">
                  <c:v>2.7557870370370368E-2</c:v>
                </c:pt>
                <c:pt idx="1788">
                  <c:v>2.7569444444444448E-2</c:v>
                </c:pt>
                <c:pt idx="1789">
                  <c:v>2.7581018518518519E-2</c:v>
                </c:pt>
                <c:pt idx="1790">
                  <c:v>2.7592592592592596E-2</c:v>
                </c:pt>
                <c:pt idx="1791">
                  <c:v>2.7604166666666666E-2</c:v>
                </c:pt>
                <c:pt idx="1792">
                  <c:v>2.7615740740740743E-2</c:v>
                </c:pt>
                <c:pt idx="1793">
                  <c:v>2.7627314814814813E-2</c:v>
                </c:pt>
                <c:pt idx="1794">
                  <c:v>2.763888888888889E-2</c:v>
                </c:pt>
                <c:pt idx="1795">
                  <c:v>2.7650462962962963E-2</c:v>
                </c:pt>
                <c:pt idx="1796">
                  <c:v>2.7662037037037041E-2</c:v>
                </c:pt>
                <c:pt idx="1797">
                  <c:v>2.7673611111111111E-2</c:v>
                </c:pt>
                <c:pt idx="1798">
                  <c:v>2.7685185185185188E-2</c:v>
                </c:pt>
                <c:pt idx="1799">
                  <c:v>2.7696759259259258E-2</c:v>
                </c:pt>
                <c:pt idx="1800">
                  <c:v>2.7708333333333331E-2</c:v>
                </c:pt>
                <c:pt idx="1801">
                  <c:v>2.7719907407407405E-2</c:v>
                </c:pt>
                <c:pt idx="1802">
                  <c:v>2.7731481481481478E-2</c:v>
                </c:pt>
                <c:pt idx="1803">
                  <c:v>2.7743055555555559E-2</c:v>
                </c:pt>
                <c:pt idx="1804">
                  <c:v>2.7754629629629629E-2</c:v>
                </c:pt>
                <c:pt idx="1805">
                  <c:v>2.7766203703703706E-2</c:v>
                </c:pt>
                <c:pt idx="1806">
                  <c:v>2.7777777777777776E-2</c:v>
                </c:pt>
                <c:pt idx="1807">
                  <c:v>2.7789351851851853E-2</c:v>
                </c:pt>
                <c:pt idx="1808">
                  <c:v>2.7800925925925923E-2</c:v>
                </c:pt>
                <c:pt idx="1809">
                  <c:v>2.78125E-2</c:v>
                </c:pt>
                <c:pt idx="1810">
                  <c:v>2.7824074074074074E-2</c:v>
                </c:pt>
                <c:pt idx="1811">
                  <c:v>2.7835648148148151E-2</c:v>
                </c:pt>
                <c:pt idx="1812">
                  <c:v>2.7847222222222221E-2</c:v>
                </c:pt>
                <c:pt idx="1813">
                  <c:v>2.7858796296296298E-2</c:v>
                </c:pt>
                <c:pt idx="1814">
                  <c:v>2.7870370370370368E-2</c:v>
                </c:pt>
                <c:pt idx="1815">
                  <c:v>2.7881944444444445E-2</c:v>
                </c:pt>
                <c:pt idx="1816">
                  <c:v>2.7893518518518515E-2</c:v>
                </c:pt>
                <c:pt idx="1817">
                  <c:v>2.7905092592592592E-2</c:v>
                </c:pt>
                <c:pt idx="1818">
                  <c:v>2.7916666666666669E-2</c:v>
                </c:pt>
                <c:pt idx="1819">
                  <c:v>2.7928240740740743E-2</c:v>
                </c:pt>
                <c:pt idx="1820">
                  <c:v>2.7939814814814817E-2</c:v>
                </c:pt>
                <c:pt idx="1821">
                  <c:v>2.7951388888888887E-2</c:v>
                </c:pt>
                <c:pt idx="1822">
                  <c:v>2.7962962962962964E-2</c:v>
                </c:pt>
                <c:pt idx="1823">
                  <c:v>2.7974537037037034E-2</c:v>
                </c:pt>
                <c:pt idx="1824">
                  <c:v>2.7986111111111111E-2</c:v>
                </c:pt>
                <c:pt idx="1825">
                  <c:v>2.7997685185185184E-2</c:v>
                </c:pt>
                <c:pt idx="1826">
                  <c:v>2.8009259259259262E-2</c:v>
                </c:pt>
                <c:pt idx="1827">
                  <c:v>2.8020833333333332E-2</c:v>
                </c:pt>
                <c:pt idx="1828">
                  <c:v>2.8032407407407409E-2</c:v>
                </c:pt>
                <c:pt idx="1829">
                  <c:v>2.8043981481481479E-2</c:v>
                </c:pt>
                <c:pt idx="1830">
                  <c:v>2.8055555555555556E-2</c:v>
                </c:pt>
                <c:pt idx="1831">
                  <c:v>2.8067129629629626E-2</c:v>
                </c:pt>
                <c:pt idx="1832">
                  <c:v>2.8078703703703703E-2</c:v>
                </c:pt>
                <c:pt idx="1833">
                  <c:v>2.809027777777778E-2</c:v>
                </c:pt>
                <c:pt idx="1834">
                  <c:v>2.8101851851851854E-2</c:v>
                </c:pt>
                <c:pt idx="1835">
                  <c:v>2.8113425925925927E-2</c:v>
                </c:pt>
                <c:pt idx="1836">
                  <c:v>2.8125000000000001E-2</c:v>
                </c:pt>
                <c:pt idx="1837">
                  <c:v>2.8136574074074074E-2</c:v>
                </c:pt>
                <c:pt idx="1838">
                  <c:v>2.8148148148148148E-2</c:v>
                </c:pt>
                <c:pt idx="1839">
                  <c:v>2.8159722222222221E-2</c:v>
                </c:pt>
                <c:pt idx="1840">
                  <c:v>2.8171296296296302E-2</c:v>
                </c:pt>
                <c:pt idx="1841">
                  <c:v>2.8182870370370372E-2</c:v>
                </c:pt>
                <c:pt idx="1842">
                  <c:v>2.8194444444444442E-2</c:v>
                </c:pt>
                <c:pt idx="1843">
                  <c:v>2.8206018518518519E-2</c:v>
                </c:pt>
                <c:pt idx="1844">
                  <c:v>2.8217592592592589E-2</c:v>
                </c:pt>
                <c:pt idx="1845">
                  <c:v>2.8229166666666666E-2</c:v>
                </c:pt>
                <c:pt idx="1846">
                  <c:v>2.8240740740740736E-2</c:v>
                </c:pt>
                <c:pt idx="1847">
                  <c:v>2.8252314814814813E-2</c:v>
                </c:pt>
                <c:pt idx="1848">
                  <c:v>2.826388888888889E-2</c:v>
                </c:pt>
                <c:pt idx="1849">
                  <c:v>2.8275462962962964E-2</c:v>
                </c:pt>
                <c:pt idx="1850">
                  <c:v>2.8287037037037038E-2</c:v>
                </c:pt>
                <c:pt idx="1851">
                  <c:v>2.8298611111111111E-2</c:v>
                </c:pt>
                <c:pt idx="1852">
                  <c:v>2.8310185185185185E-2</c:v>
                </c:pt>
                <c:pt idx="1853">
                  <c:v>2.8321759259259258E-2</c:v>
                </c:pt>
                <c:pt idx="1854">
                  <c:v>2.8333333333333332E-2</c:v>
                </c:pt>
                <c:pt idx="1855">
                  <c:v>2.8344907407407412E-2</c:v>
                </c:pt>
                <c:pt idx="1856">
                  <c:v>2.8356481481481483E-2</c:v>
                </c:pt>
                <c:pt idx="1857">
                  <c:v>2.836805555555556E-2</c:v>
                </c:pt>
                <c:pt idx="1858">
                  <c:v>2.837962962962963E-2</c:v>
                </c:pt>
                <c:pt idx="1859">
                  <c:v>2.8391203703703707E-2</c:v>
                </c:pt>
                <c:pt idx="1860">
                  <c:v>2.8402777777777777E-2</c:v>
                </c:pt>
                <c:pt idx="1861">
                  <c:v>2.8414351851851847E-2</c:v>
                </c:pt>
                <c:pt idx="1862">
                  <c:v>2.8425925925925924E-2</c:v>
                </c:pt>
                <c:pt idx="1863">
                  <c:v>2.8437500000000001E-2</c:v>
                </c:pt>
                <c:pt idx="1864">
                  <c:v>2.8449074074074075E-2</c:v>
                </c:pt>
                <c:pt idx="1865">
                  <c:v>2.8460648148148148E-2</c:v>
                </c:pt>
                <c:pt idx="1866">
                  <c:v>2.8472222222222222E-2</c:v>
                </c:pt>
                <c:pt idx="1867">
                  <c:v>2.8483796296296295E-2</c:v>
                </c:pt>
                <c:pt idx="1868">
                  <c:v>2.8495370370370369E-2</c:v>
                </c:pt>
                <c:pt idx="1869">
                  <c:v>2.8506944444444442E-2</c:v>
                </c:pt>
                <c:pt idx="1870">
                  <c:v>2.8518518518518523E-2</c:v>
                </c:pt>
                <c:pt idx="1871">
                  <c:v>2.8530092592592593E-2</c:v>
                </c:pt>
                <c:pt idx="1872">
                  <c:v>2.854166666666667E-2</c:v>
                </c:pt>
                <c:pt idx="1873">
                  <c:v>2.855324074074074E-2</c:v>
                </c:pt>
                <c:pt idx="1874">
                  <c:v>2.8564814814814817E-2</c:v>
                </c:pt>
                <c:pt idx="1875">
                  <c:v>2.8576388888888887E-2</c:v>
                </c:pt>
                <c:pt idx="1876">
                  <c:v>2.8587962962962964E-2</c:v>
                </c:pt>
                <c:pt idx="1877">
                  <c:v>2.8599537037037034E-2</c:v>
                </c:pt>
                <c:pt idx="1878">
                  <c:v>2.8611111111111115E-2</c:v>
                </c:pt>
                <c:pt idx="1879">
                  <c:v>2.8622685185185185E-2</c:v>
                </c:pt>
                <c:pt idx="1880">
                  <c:v>2.8634259259259262E-2</c:v>
                </c:pt>
                <c:pt idx="1881">
                  <c:v>2.8645833333333332E-2</c:v>
                </c:pt>
                <c:pt idx="1882">
                  <c:v>2.8657407407407406E-2</c:v>
                </c:pt>
                <c:pt idx="1883">
                  <c:v>2.8668981481481479E-2</c:v>
                </c:pt>
                <c:pt idx="1884">
                  <c:v>2.8680555555555553E-2</c:v>
                </c:pt>
                <c:pt idx="1885">
                  <c:v>2.8692129629629633E-2</c:v>
                </c:pt>
                <c:pt idx="1886">
                  <c:v>2.8703703703703703E-2</c:v>
                </c:pt>
                <c:pt idx="1887">
                  <c:v>2.8715277777777781E-2</c:v>
                </c:pt>
                <c:pt idx="1888">
                  <c:v>2.8726851851851851E-2</c:v>
                </c:pt>
                <c:pt idx="1889">
                  <c:v>2.8738425925925928E-2</c:v>
                </c:pt>
                <c:pt idx="1890">
                  <c:v>2.8749999999999998E-2</c:v>
                </c:pt>
                <c:pt idx="1891">
                  <c:v>2.8761574074074075E-2</c:v>
                </c:pt>
                <c:pt idx="1892">
                  <c:v>2.8773148148148145E-2</c:v>
                </c:pt>
                <c:pt idx="1893">
                  <c:v>2.8784722222222225E-2</c:v>
                </c:pt>
                <c:pt idx="1894">
                  <c:v>2.8796296296296296E-2</c:v>
                </c:pt>
                <c:pt idx="1895">
                  <c:v>2.8807870370370373E-2</c:v>
                </c:pt>
                <c:pt idx="1896">
                  <c:v>2.8819444444444443E-2</c:v>
                </c:pt>
                <c:pt idx="1897">
                  <c:v>2.883101851851852E-2</c:v>
                </c:pt>
                <c:pt idx="1898">
                  <c:v>2.884259259259259E-2</c:v>
                </c:pt>
                <c:pt idx="1899">
                  <c:v>2.8854166666666667E-2</c:v>
                </c:pt>
                <c:pt idx="1900">
                  <c:v>2.8865740740740744E-2</c:v>
                </c:pt>
                <c:pt idx="1901">
                  <c:v>2.8877314814814817E-2</c:v>
                </c:pt>
                <c:pt idx="1902">
                  <c:v>2.8888888888888891E-2</c:v>
                </c:pt>
                <c:pt idx="1903">
                  <c:v>2.8900462962962961E-2</c:v>
                </c:pt>
                <c:pt idx="1904">
                  <c:v>2.8912037037037038E-2</c:v>
                </c:pt>
                <c:pt idx="1905">
                  <c:v>2.8923611111111108E-2</c:v>
                </c:pt>
                <c:pt idx="1906">
                  <c:v>2.8935185185185185E-2</c:v>
                </c:pt>
                <c:pt idx="1907">
                  <c:v>2.8946759259259255E-2</c:v>
                </c:pt>
                <c:pt idx="1908">
                  <c:v>2.8958333333333336E-2</c:v>
                </c:pt>
                <c:pt idx="1909">
                  <c:v>2.8969907407407406E-2</c:v>
                </c:pt>
                <c:pt idx="1910">
                  <c:v>2.8981481481481483E-2</c:v>
                </c:pt>
                <c:pt idx="1911">
                  <c:v>2.8993055555555553E-2</c:v>
                </c:pt>
                <c:pt idx="1912">
                  <c:v>2.900462962962963E-2</c:v>
                </c:pt>
                <c:pt idx="1913">
                  <c:v>2.90162037037037E-2</c:v>
                </c:pt>
                <c:pt idx="1914">
                  <c:v>2.9027777777777777E-2</c:v>
                </c:pt>
                <c:pt idx="1915">
                  <c:v>2.9039351851851854E-2</c:v>
                </c:pt>
                <c:pt idx="1916">
                  <c:v>2.9050925925925928E-2</c:v>
                </c:pt>
                <c:pt idx="1917">
                  <c:v>2.9062500000000002E-2</c:v>
                </c:pt>
                <c:pt idx="1918">
                  <c:v>2.9074074074074075E-2</c:v>
                </c:pt>
                <c:pt idx="1919">
                  <c:v>2.9085648148148149E-2</c:v>
                </c:pt>
                <c:pt idx="1920">
                  <c:v>2.9097222222222222E-2</c:v>
                </c:pt>
                <c:pt idx="1921">
                  <c:v>2.9108796296296296E-2</c:v>
                </c:pt>
                <c:pt idx="1922">
                  <c:v>2.9120370370370366E-2</c:v>
                </c:pt>
                <c:pt idx="1923">
                  <c:v>2.9131944444444446E-2</c:v>
                </c:pt>
                <c:pt idx="1924">
                  <c:v>2.9143518518518517E-2</c:v>
                </c:pt>
                <c:pt idx="1925">
                  <c:v>2.9155092592592594E-2</c:v>
                </c:pt>
                <c:pt idx="1926">
                  <c:v>2.9166666666666664E-2</c:v>
                </c:pt>
                <c:pt idx="1927">
                  <c:v>2.9178240740740741E-2</c:v>
                </c:pt>
                <c:pt idx="1928">
                  <c:v>2.9189814814814811E-2</c:v>
                </c:pt>
                <c:pt idx="1929">
                  <c:v>2.9201388888888888E-2</c:v>
                </c:pt>
                <c:pt idx="1930">
                  <c:v>2.9212962962962965E-2</c:v>
                </c:pt>
                <c:pt idx="1931">
                  <c:v>2.9224537037037038E-2</c:v>
                </c:pt>
                <c:pt idx="1932">
                  <c:v>2.9236111111111112E-2</c:v>
                </c:pt>
                <c:pt idx="1933">
                  <c:v>2.9247685185185186E-2</c:v>
                </c:pt>
                <c:pt idx="1934">
                  <c:v>2.9259259259259259E-2</c:v>
                </c:pt>
                <c:pt idx="1935">
                  <c:v>2.9270833333333333E-2</c:v>
                </c:pt>
                <c:pt idx="1936">
                  <c:v>2.9282407407407406E-2</c:v>
                </c:pt>
                <c:pt idx="1937">
                  <c:v>2.929398148148148E-2</c:v>
                </c:pt>
                <c:pt idx="1938">
                  <c:v>2.9305555555555557E-2</c:v>
                </c:pt>
                <c:pt idx="1939">
                  <c:v>2.9317129629629634E-2</c:v>
                </c:pt>
                <c:pt idx="1940">
                  <c:v>2.9328703703703704E-2</c:v>
                </c:pt>
                <c:pt idx="1941">
                  <c:v>2.9340277777777781E-2</c:v>
                </c:pt>
                <c:pt idx="1942">
                  <c:v>2.9340277777777781E-2</c:v>
                </c:pt>
                <c:pt idx="1943">
                  <c:v>2.9351851851851851E-2</c:v>
                </c:pt>
                <c:pt idx="1944">
                  <c:v>2.9363425925925921E-2</c:v>
                </c:pt>
                <c:pt idx="1945">
                  <c:v>2.9374999999999998E-2</c:v>
                </c:pt>
                <c:pt idx="1946">
                  <c:v>2.9386574074074075E-2</c:v>
                </c:pt>
                <c:pt idx="1947">
                  <c:v>2.9398148148148149E-2</c:v>
                </c:pt>
                <c:pt idx="1948">
                  <c:v>2.9409722222222223E-2</c:v>
                </c:pt>
                <c:pt idx="1949">
                  <c:v>2.9421296296296296E-2</c:v>
                </c:pt>
                <c:pt idx="1950">
                  <c:v>2.943287037037037E-2</c:v>
                </c:pt>
                <c:pt idx="1951">
                  <c:v>2.9444444444444443E-2</c:v>
                </c:pt>
                <c:pt idx="1952">
                  <c:v>2.9456018518518517E-2</c:v>
                </c:pt>
                <c:pt idx="1953">
                  <c:v>2.946759259259259E-2</c:v>
                </c:pt>
                <c:pt idx="1954">
                  <c:v>2.9479166666666667E-2</c:v>
                </c:pt>
                <c:pt idx="1955">
                  <c:v>2.9490740740740744E-2</c:v>
                </c:pt>
                <c:pt idx="1956">
                  <c:v>2.9502314814814815E-2</c:v>
                </c:pt>
                <c:pt idx="1957">
                  <c:v>2.9513888888888892E-2</c:v>
                </c:pt>
                <c:pt idx="1958">
                  <c:v>2.9525462962962962E-2</c:v>
                </c:pt>
                <c:pt idx="1959">
                  <c:v>2.9537037037037039E-2</c:v>
                </c:pt>
                <c:pt idx="1960">
                  <c:v>2.9548611111111109E-2</c:v>
                </c:pt>
                <c:pt idx="1961">
                  <c:v>2.9560185185185189E-2</c:v>
                </c:pt>
                <c:pt idx="1962">
                  <c:v>2.9571759259259259E-2</c:v>
                </c:pt>
                <c:pt idx="1963">
                  <c:v>2.9583333333333336E-2</c:v>
                </c:pt>
                <c:pt idx="1964">
                  <c:v>2.9594907407407407E-2</c:v>
                </c:pt>
                <c:pt idx="1965">
                  <c:v>2.960648148148148E-2</c:v>
                </c:pt>
                <c:pt idx="1966">
                  <c:v>2.9618055555555554E-2</c:v>
                </c:pt>
                <c:pt idx="1967">
                  <c:v>2.9629629629629627E-2</c:v>
                </c:pt>
                <c:pt idx="1968">
                  <c:v>2.9641203703703701E-2</c:v>
                </c:pt>
                <c:pt idx="1969">
                  <c:v>2.9652777777777778E-2</c:v>
                </c:pt>
                <c:pt idx="1970">
                  <c:v>2.9664351851851855E-2</c:v>
                </c:pt>
                <c:pt idx="1971">
                  <c:v>2.9675925925925925E-2</c:v>
                </c:pt>
                <c:pt idx="1972">
                  <c:v>2.9687500000000002E-2</c:v>
                </c:pt>
                <c:pt idx="1973">
                  <c:v>2.9699074074074072E-2</c:v>
                </c:pt>
                <c:pt idx="1974">
                  <c:v>2.9710648148148149E-2</c:v>
                </c:pt>
                <c:pt idx="1975">
                  <c:v>2.9722222222222219E-2</c:v>
                </c:pt>
                <c:pt idx="1976">
                  <c:v>2.97337962962963E-2</c:v>
                </c:pt>
                <c:pt idx="1977">
                  <c:v>2.974537037037037E-2</c:v>
                </c:pt>
                <c:pt idx="1978">
                  <c:v>2.9756944444444447E-2</c:v>
                </c:pt>
                <c:pt idx="1979">
                  <c:v>2.9768518518518517E-2</c:v>
                </c:pt>
                <c:pt idx="1980">
                  <c:v>2.9780092592592594E-2</c:v>
                </c:pt>
                <c:pt idx="1981">
                  <c:v>2.9791666666666664E-2</c:v>
                </c:pt>
                <c:pt idx="1982">
                  <c:v>2.9803240740740741E-2</c:v>
                </c:pt>
                <c:pt idx="1983">
                  <c:v>2.9814814814814811E-2</c:v>
                </c:pt>
                <c:pt idx="1984">
                  <c:v>2.9826388888888892E-2</c:v>
                </c:pt>
                <c:pt idx="1985">
                  <c:v>2.9837962962962965E-2</c:v>
                </c:pt>
                <c:pt idx="1986">
                  <c:v>2.9849537037037036E-2</c:v>
                </c:pt>
                <c:pt idx="1987">
                  <c:v>2.9861111111111113E-2</c:v>
                </c:pt>
                <c:pt idx="1988">
                  <c:v>2.9872685185185183E-2</c:v>
                </c:pt>
                <c:pt idx="1989">
                  <c:v>2.988425925925926E-2</c:v>
                </c:pt>
                <c:pt idx="1990">
                  <c:v>2.989583333333333E-2</c:v>
                </c:pt>
                <c:pt idx="1991">
                  <c:v>2.990740740740741E-2</c:v>
                </c:pt>
                <c:pt idx="1992">
                  <c:v>2.991898148148148E-2</c:v>
                </c:pt>
                <c:pt idx="1993">
                  <c:v>2.9930555555555557E-2</c:v>
                </c:pt>
                <c:pt idx="1994">
                  <c:v>2.9942129629629628E-2</c:v>
                </c:pt>
                <c:pt idx="1995">
                  <c:v>2.9953703703703705E-2</c:v>
                </c:pt>
                <c:pt idx="1996">
                  <c:v>2.9965277777777775E-2</c:v>
                </c:pt>
                <c:pt idx="1997">
                  <c:v>2.9976851851851852E-2</c:v>
                </c:pt>
                <c:pt idx="1998">
                  <c:v>2.9988425925925922E-2</c:v>
                </c:pt>
                <c:pt idx="1999">
                  <c:v>3.0000000000000002E-2</c:v>
                </c:pt>
                <c:pt idx="2000">
                  <c:v>3.0011574074074076E-2</c:v>
                </c:pt>
                <c:pt idx="2001">
                  <c:v>3.0023148148148149E-2</c:v>
                </c:pt>
                <c:pt idx="2002">
                  <c:v>3.0034722222222223E-2</c:v>
                </c:pt>
                <c:pt idx="2003">
                  <c:v>3.0046296296296297E-2</c:v>
                </c:pt>
                <c:pt idx="2004">
                  <c:v>3.005787037037037E-2</c:v>
                </c:pt>
                <c:pt idx="2005">
                  <c:v>3.006944444444444E-2</c:v>
                </c:pt>
                <c:pt idx="2006">
                  <c:v>3.0081018518518521E-2</c:v>
                </c:pt>
                <c:pt idx="2007">
                  <c:v>3.0092592592592591E-2</c:v>
                </c:pt>
                <c:pt idx="2008">
                  <c:v>3.0104166666666668E-2</c:v>
                </c:pt>
                <c:pt idx="2009">
                  <c:v>3.0115740740740738E-2</c:v>
                </c:pt>
                <c:pt idx="2010">
                  <c:v>3.0127314814814815E-2</c:v>
                </c:pt>
                <c:pt idx="2011">
                  <c:v>3.0138888888888885E-2</c:v>
                </c:pt>
                <c:pt idx="2012">
                  <c:v>3.0150462962962962E-2</c:v>
                </c:pt>
                <c:pt idx="2013">
                  <c:v>3.0162037037037032E-2</c:v>
                </c:pt>
                <c:pt idx="2014">
                  <c:v>3.0173611111111113E-2</c:v>
                </c:pt>
                <c:pt idx="2015">
                  <c:v>3.0185185185185186E-2</c:v>
                </c:pt>
                <c:pt idx="2016">
                  <c:v>3.019675925925926E-2</c:v>
                </c:pt>
                <c:pt idx="2017">
                  <c:v>3.0208333333333334E-2</c:v>
                </c:pt>
                <c:pt idx="2018">
                  <c:v>3.0219907407407407E-2</c:v>
                </c:pt>
                <c:pt idx="2019">
                  <c:v>3.0231481481481481E-2</c:v>
                </c:pt>
                <c:pt idx="2020">
                  <c:v>3.0243055555555554E-2</c:v>
                </c:pt>
                <c:pt idx="2021">
                  <c:v>3.0254629629629631E-2</c:v>
                </c:pt>
                <c:pt idx="2022">
                  <c:v>3.0266203703703708E-2</c:v>
                </c:pt>
                <c:pt idx="2023">
                  <c:v>3.0277777777777778E-2</c:v>
                </c:pt>
                <c:pt idx="2024">
                  <c:v>3.0289351851851855E-2</c:v>
                </c:pt>
                <c:pt idx="2025">
                  <c:v>3.0300925925925926E-2</c:v>
                </c:pt>
                <c:pt idx="2026">
                  <c:v>3.0312499999999996E-2</c:v>
                </c:pt>
                <c:pt idx="2027">
                  <c:v>3.0324074074074073E-2</c:v>
                </c:pt>
                <c:pt idx="2028">
                  <c:v>3.0335648148148143E-2</c:v>
                </c:pt>
                <c:pt idx="2029">
                  <c:v>3.0347222222222223E-2</c:v>
                </c:pt>
                <c:pt idx="2030">
                  <c:v>3.0358796296296297E-2</c:v>
                </c:pt>
                <c:pt idx="2031">
                  <c:v>3.037037037037037E-2</c:v>
                </c:pt>
                <c:pt idx="2032">
                  <c:v>3.0381944444444444E-2</c:v>
                </c:pt>
                <c:pt idx="2033">
                  <c:v>3.0393518518518518E-2</c:v>
                </c:pt>
                <c:pt idx="2034">
                  <c:v>3.0405092592592591E-2</c:v>
                </c:pt>
                <c:pt idx="2035">
                  <c:v>3.0416666666666665E-2</c:v>
                </c:pt>
                <c:pt idx="2036">
                  <c:v>3.0428240740740742E-2</c:v>
                </c:pt>
                <c:pt idx="2037">
                  <c:v>3.0439814814814819E-2</c:v>
                </c:pt>
                <c:pt idx="2038">
                  <c:v>3.0451388888888889E-2</c:v>
                </c:pt>
                <c:pt idx="2039">
                  <c:v>3.0462962962962966E-2</c:v>
                </c:pt>
                <c:pt idx="2040">
                  <c:v>3.0474537037037036E-2</c:v>
                </c:pt>
                <c:pt idx="2041">
                  <c:v>3.0486111111111113E-2</c:v>
                </c:pt>
                <c:pt idx="2042">
                  <c:v>3.0497685185185183E-2</c:v>
                </c:pt>
                <c:pt idx="2043">
                  <c:v>3.050925925925926E-2</c:v>
                </c:pt>
                <c:pt idx="2044">
                  <c:v>3.0520833333333334E-2</c:v>
                </c:pt>
                <c:pt idx="2045">
                  <c:v>3.0532407407407411E-2</c:v>
                </c:pt>
                <c:pt idx="2046">
                  <c:v>3.0543981481481481E-2</c:v>
                </c:pt>
                <c:pt idx="2047">
                  <c:v>3.0555555555555555E-2</c:v>
                </c:pt>
                <c:pt idx="2048">
                  <c:v>3.0567129629629628E-2</c:v>
                </c:pt>
                <c:pt idx="2049">
                  <c:v>3.0578703703703702E-2</c:v>
                </c:pt>
                <c:pt idx="2050">
                  <c:v>3.0590277777777775E-2</c:v>
                </c:pt>
                <c:pt idx="2051">
                  <c:v>3.0601851851851852E-2</c:v>
                </c:pt>
                <c:pt idx="2052">
                  <c:v>3.0613425925925929E-2</c:v>
                </c:pt>
                <c:pt idx="2053">
                  <c:v>3.0624999999999999E-2</c:v>
                </c:pt>
                <c:pt idx="2054">
                  <c:v>3.0636574074074076E-2</c:v>
                </c:pt>
                <c:pt idx="2055">
                  <c:v>3.0648148148148147E-2</c:v>
                </c:pt>
                <c:pt idx="2056">
                  <c:v>3.0659722222222224E-2</c:v>
                </c:pt>
                <c:pt idx="2057">
                  <c:v>3.0671296296296294E-2</c:v>
                </c:pt>
                <c:pt idx="2058">
                  <c:v>3.0682870370370371E-2</c:v>
                </c:pt>
                <c:pt idx="2059">
                  <c:v>3.0694444444444444E-2</c:v>
                </c:pt>
                <c:pt idx="2060">
                  <c:v>3.0706018518518521E-2</c:v>
                </c:pt>
                <c:pt idx="2061">
                  <c:v>3.0717592592592591E-2</c:v>
                </c:pt>
                <c:pt idx="2062">
                  <c:v>3.0729166666666669E-2</c:v>
                </c:pt>
                <c:pt idx="2063">
                  <c:v>3.0740740740740739E-2</c:v>
                </c:pt>
                <c:pt idx="2064">
                  <c:v>3.0752314814814816E-2</c:v>
                </c:pt>
                <c:pt idx="2065">
                  <c:v>3.0763888888888886E-2</c:v>
                </c:pt>
                <c:pt idx="2066">
                  <c:v>3.0775462962962966E-2</c:v>
                </c:pt>
                <c:pt idx="2067">
                  <c:v>3.078703703703704E-2</c:v>
                </c:pt>
                <c:pt idx="2068">
                  <c:v>3.079861111111111E-2</c:v>
                </c:pt>
                <c:pt idx="2069">
                  <c:v>3.0810185185185187E-2</c:v>
                </c:pt>
                <c:pt idx="2070">
                  <c:v>3.0821759259259257E-2</c:v>
                </c:pt>
                <c:pt idx="2071">
                  <c:v>3.0833333333333334E-2</c:v>
                </c:pt>
                <c:pt idx="2072">
                  <c:v>3.0844907407407404E-2</c:v>
                </c:pt>
                <c:pt idx="2073">
                  <c:v>3.0856481481481481E-2</c:v>
                </c:pt>
                <c:pt idx="2074">
                  <c:v>3.0868055555555555E-2</c:v>
                </c:pt>
                <c:pt idx="2075">
                  <c:v>3.0879629629629632E-2</c:v>
                </c:pt>
                <c:pt idx="2076">
                  <c:v>3.0891203703703702E-2</c:v>
                </c:pt>
                <c:pt idx="2077">
                  <c:v>3.0902777777777779E-2</c:v>
                </c:pt>
                <c:pt idx="2078">
                  <c:v>3.0914351851851849E-2</c:v>
                </c:pt>
                <c:pt idx="2079">
                  <c:v>3.0925925925925926E-2</c:v>
                </c:pt>
                <c:pt idx="2080">
                  <c:v>3.0937499999999996E-2</c:v>
                </c:pt>
                <c:pt idx="2081">
                  <c:v>3.0949074074074077E-2</c:v>
                </c:pt>
                <c:pt idx="2082">
                  <c:v>3.096064814814815E-2</c:v>
                </c:pt>
                <c:pt idx="2083">
                  <c:v>3.0972222222222224E-2</c:v>
                </c:pt>
                <c:pt idx="2084">
                  <c:v>3.0983796296296297E-2</c:v>
                </c:pt>
                <c:pt idx="2085">
                  <c:v>3.0995370370370371E-2</c:v>
                </c:pt>
                <c:pt idx="2086">
                  <c:v>3.1006944444444445E-2</c:v>
                </c:pt>
                <c:pt idx="2087">
                  <c:v>3.1018518518518515E-2</c:v>
                </c:pt>
                <c:pt idx="2088">
                  <c:v>3.1030092592592592E-2</c:v>
                </c:pt>
                <c:pt idx="2089">
                  <c:v>3.1041666666666665E-2</c:v>
                </c:pt>
                <c:pt idx="2090">
                  <c:v>3.1053240740740742E-2</c:v>
                </c:pt>
                <c:pt idx="2091">
                  <c:v>3.1064814814814812E-2</c:v>
                </c:pt>
                <c:pt idx="2092">
                  <c:v>3.107638888888889E-2</c:v>
                </c:pt>
                <c:pt idx="2093">
                  <c:v>3.108796296296296E-2</c:v>
                </c:pt>
                <c:pt idx="2094">
                  <c:v>3.1099537037037037E-2</c:v>
                </c:pt>
                <c:pt idx="2095">
                  <c:v>3.1111111111111107E-2</c:v>
                </c:pt>
                <c:pt idx="2096">
                  <c:v>3.1122685185185187E-2</c:v>
                </c:pt>
                <c:pt idx="2097">
                  <c:v>3.1134259259259261E-2</c:v>
                </c:pt>
                <c:pt idx="2098">
                  <c:v>3.1145833333333334E-2</c:v>
                </c:pt>
                <c:pt idx="2099">
                  <c:v>3.1157407407407408E-2</c:v>
                </c:pt>
                <c:pt idx="2100">
                  <c:v>3.1168981481481482E-2</c:v>
                </c:pt>
                <c:pt idx="2101">
                  <c:v>3.1180555555555555E-2</c:v>
                </c:pt>
                <c:pt idx="2102">
                  <c:v>3.1192129629629629E-2</c:v>
                </c:pt>
                <c:pt idx="2103">
                  <c:v>3.1203703703703702E-2</c:v>
                </c:pt>
                <c:pt idx="2104">
                  <c:v>3.1215277777777783E-2</c:v>
                </c:pt>
                <c:pt idx="2105">
                  <c:v>3.1226851851851853E-2</c:v>
                </c:pt>
                <c:pt idx="2106">
                  <c:v>3.123842592592593E-2</c:v>
                </c:pt>
                <c:pt idx="2107">
                  <c:v>3.125E-2</c:v>
                </c:pt>
                <c:pt idx="2108">
                  <c:v>3.1261574074074074E-2</c:v>
                </c:pt>
                <c:pt idx="2109">
                  <c:v>3.1273148148148147E-2</c:v>
                </c:pt>
                <c:pt idx="2110">
                  <c:v>3.1284722222222221E-2</c:v>
                </c:pt>
                <c:pt idx="2111">
                  <c:v>3.1296296296296301E-2</c:v>
                </c:pt>
                <c:pt idx="2112">
                  <c:v>3.1307870370370368E-2</c:v>
                </c:pt>
                <c:pt idx="2113">
                  <c:v>3.1319444444444448E-2</c:v>
                </c:pt>
                <c:pt idx="2114">
                  <c:v>3.1331018518518515E-2</c:v>
                </c:pt>
                <c:pt idx="2115">
                  <c:v>3.1342592592592596E-2</c:v>
                </c:pt>
                <c:pt idx="2116">
                  <c:v>3.1354166666666662E-2</c:v>
                </c:pt>
                <c:pt idx="2117">
                  <c:v>3.1365740740740743E-2</c:v>
                </c:pt>
                <c:pt idx="2118">
                  <c:v>3.1377314814814809E-2</c:v>
                </c:pt>
                <c:pt idx="2119">
                  <c:v>3.138888888888889E-2</c:v>
                </c:pt>
                <c:pt idx="2120">
                  <c:v>3.1400462962962963E-2</c:v>
                </c:pt>
                <c:pt idx="2121">
                  <c:v>3.1412037037037037E-2</c:v>
                </c:pt>
                <c:pt idx="2122">
                  <c:v>3.142361111111111E-2</c:v>
                </c:pt>
                <c:pt idx="2123">
                  <c:v>3.1435185185185184E-2</c:v>
                </c:pt>
                <c:pt idx="2124">
                  <c:v>3.1446759259259258E-2</c:v>
                </c:pt>
                <c:pt idx="2125">
                  <c:v>3.1458333333333331E-2</c:v>
                </c:pt>
                <c:pt idx="2126">
                  <c:v>3.1469907407407412E-2</c:v>
                </c:pt>
                <c:pt idx="2127">
                  <c:v>3.1481481481481485E-2</c:v>
                </c:pt>
                <c:pt idx="2128">
                  <c:v>3.1493055555555559E-2</c:v>
                </c:pt>
                <c:pt idx="2129">
                  <c:v>3.1504629629629625E-2</c:v>
                </c:pt>
                <c:pt idx="2130">
                  <c:v>3.1516203703703706E-2</c:v>
                </c:pt>
                <c:pt idx="2131">
                  <c:v>3.1527777777777773E-2</c:v>
                </c:pt>
                <c:pt idx="2132">
                  <c:v>3.1539351851851853E-2</c:v>
                </c:pt>
                <c:pt idx="2133">
                  <c:v>3.155092592592592E-2</c:v>
                </c:pt>
                <c:pt idx="2134">
                  <c:v>3.15625E-2</c:v>
                </c:pt>
                <c:pt idx="2135">
                  <c:v>3.1574074074074074E-2</c:v>
                </c:pt>
                <c:pt idx="2136">
                  <c:v>3.1585648148148147E-2</c:v>
                </c:pt>
                <c:pt idx="2137">
                  <c:v>3.1597222222222221E-2</c:v>
                </c:pt>
                <c:pt idx="2138">
                  <c:v>3.1608796296296295E-2</c:v>
                </c:pt>
                <c:pt idx="2139">
                  <c:v>3.1620370370370368E-2</c:v>
                </c:pt>
                <c:pt idx="2140">
                  <c:v>3.1631944444444442E-2</c:v>
                </c:pt>
                <c:pt idx="2141">
                  <c:v>3.1643518518518522E-2</c:v>
                </c:pt>
                <c:pt idx="2142">
                  <c:v>3.1655092592592596E-2</c:v>
                </c:pt>
                <c:pt idx="2143">
                  <c:v>3.1666666666666669E-2</c:v>
                </c:pt>
                <c:pt idx="2144">
                  <c:v>3.1678240740740743E-2</c:v>
                </c:pt>
                <c:pt idx="2145">
                  <c:v>3.1689814814814816E-2</c:v>
                </c:pt>
                <c:pt idx="2146">
                  <c:v>3.170138888888889E-2</c:v>
                </c:pt>
                <c:pt idx="2147">
                  <c:v>3.1712962962962964E-2</c:v>
                </c:pt>
                <c:pt idx="2148">
                  <c:v>3.172453703703703E-2</c:v>
                </c:pt>
                <c:pt idx="2149">
                  <c:v>3.1736111111111111E-2</c:v>
                </c:pt>
                <c:pt idx="2150">
                  <c:v>3.1747685185185184E-2</c:v>
                </c:pt>
                <c:pt idx="2151">
                  <c:v>3.1759259259259258E-2</c:v>
                </c:pt>
                <c:pt idx="2152">
                  <c:v>3.1770833333333331E-2</c:v>
                </c:pt>
                <c:pt idx="2153">
                  <c:v>3.1782407407407405E-2</c:v>
                </c:pt>
                <c:pt idx="2154">
                  <c:v>3.1793981481481479E-2</c:v>
                </c:pt>
                <c:pt idx="2155">
                  <c:v>3.1805555555555552E-2</c:v>
                </c:pt>
                <c:pt idx="2156">
                  <c:v>3.1817129629629633E-2</c:v>
                </c:pt>
                <c:pt idx="2157">
                  <c:v>3.1828703703703706E-2</c:v>
                </c:pt>
                <c:pt idx="2158">
                  <c:v>3.184027777777778E-2</c:v>
                </c:pt>
                <c:pt idx="2159">
                  <c:v>3.1851851851851853E-2</c:v>
                </c:pt>
                <c:pt idx="2160">
                  <c:v>3.1863425925925927E-2</c:v>
                </c:pt>
                <c:pt idx="2161">
                  <c:v>3.1875000000000001E-2</c:v>
                </c:pt>
                <c:pt idx="2162">
                  <c:v>3.1886574074074074E-2</c:v>
                </c:pt>
                <c:pt idx="2163">
                  <c:v>3.1898148148148148E-2</c:v>
                </c:pt>
                <c:pt idx="2164">
                  <c:v>3.1909722222222221E-2</c:v>
                </c:pt>
                <c:pt idx="2165">
                  <c:v>3.1921296296296302E-2</c:v>
                </c:pt>
                <c:pt idx="2166">
                  <c:v>3.1932870370370368E-2</c:v>
                </c:pt>
                <c:pt idx="2167">
                  <c:v>3.1944444444444449E-2</c:v>
                </c:pt>
                <c:pt idx="2168">
                  <c:v>3.1956018518518516E-2</c:v>
                </c:pt>
                <c:pt idx="2169">
                  <c:v>3.1967592592592589E-2</c:v>
                </c:pt>
                <c:pt idx="2170">
                  <c:v>3.1979166666666663E-2</c:v>
                </c:pt>
                <c:pt idx="2171">
                  <c:v>3.1990740740740743E-2</c:v>
                </c:pt>
                <c:pt idx="2172">
                  <c:v>3.2002314814814817E-2</c:v>
                </c:pt>
                <c:pt idx="2173">
                  <c:v>3.201388888888889E-2</c:v>
                </c:pt>
                <c:pt idx="2174">
                  <c:v>3.2025462962962964E-2</c:v>
                </c:pt>
                <c:pt idx="2175">
                  <c:v>3.2037037037037037E-2</c:v>
                </c:pt>
                <c:pt idx="2176">
                  <c:v>3.2048611111111111E-2</c:v>
                </c:pt>
                <c:pt idx="2177">
                  <c:v>3.2060185185185185E-2</c:v>
                </c:pt>
                <c:pt idx="2178">
                  <c:v>3.2071759259259258E-2</c:v>
                </c:pt>
                <c:pt idx="2179">
                  <c:v>3.2083333333333332E-2</c:v>
                </c:pt>
                <c:pt idx="2180">
                  <c:v>3.2094907407407412E-2</c:v>
                </c:pt>
                <c:pt idx="2181">
                  <c:v>3.2106481481481479E-2</c:v>
                </c:pt>
                <c:pt idx="2182">
                  <c:v>3.2118055555555559E-2</c:v>
                </c:pt>
                <c:pt idx="2183">
                  <c:v>3.2129629629629626E-2</c:v>
                </c:pt>
                <c:pt idx="2184">
                  <c:v>3.2141203703703707E-2</c:v>
                </c:pt>
                <c:pt idx="2185">
                  <c:v>3.2152777777777773E-2</c:v>
                </c:pt>
                <c:pt idx="2186">
                  <c:v>3.2164351851851854E-2</c:v>
                </c:pt>
                <c:pt idx="2187">
                  <c:v>3.2175925925925927E-2</c:v>
                </c:pt>
                <c:pt idx="2188">
                  <c:v>3.2187500000000001E-2</c:v>
                </c:pt>
                <c:pt idx="2189">
                  <c:v>3.2199074074074074E-2</c:v>
                </c:pt>
                <c:pt idx="2190">
                  <c:v>3.2210648148148148E-2</c:v>
                </c:pt>
                <c:pt idx="2191">
                  <c:v>3.2222222222222222E-2</c:v>
                </c:pt>
                <c:pt idx="2192">
                  <c:v>3.2233796296296295E-2</c:v>
                </c:pt>
                <c:pt idx="2193">
                  <c:v>3.2245370370370369E-2</c:v>
                </c:pt>
                <c:pt idx="2194">
                  <c:v>3.2256944444444442E-2</c:v>
                </c:pt>
                <c:pt idx="2195">
                  <c:v>3.2268518518518523E-2</c:v>
                </c:pt>
                <c:pt idx="2196">
                  <c:v>3.2280092592592589E-2</c:v>
                </c:pt>
                <c:pt idx="2197">
                  <c:v>3.229166666666667E-2</c:v>
                </c:pt>
                <c:pt idx="2198">
                  <c:v>3.2303240740740737E-2</c:v>
                </c:pt>
                <c:pt idx="2199">
                  <c:v>3.2314814814814817E-2</c:v>
                </c:pt>
                <c:pt idx="2200">
                  <c:v>3.2326388888888884E-2</c:v>
                </c:pt>
                <c:pt idx="2201">
                  <c:v>3.2337962962962964E-2</c:v>
                </c:pt>
                <c:pt idx="2202">
                  <c:v>3.2349537037037038E-2</c:v>
                </c:pt>
                <c:pt idx="2203">
                  <c:v>3.2361111111111111E-2</c:v>
                </c:pt>
                <c:pt idx="2204">
                  <c:v>3.2372685185185185E-2</c:v>
                </c:pt>
                <c:pt idx="2205">
                  <c:v>3.2384259259259258E-2</c:v>
                </c:pt>
                <c:pt idx="2206">
                  <c:v>3.2395833333333332E-2</c:v>
                </c:pt>
                <c:pt idx="2207">
                  <c:v>3.2407407407407406E-2</c:v>
                </c:pt>
                <c:pt idx="2208">
                  <c:v>3.2418981481481479E-2</c:v>
                </c:pt>
                <c:pt idx="2209">
                  <c:v>3.243055555555556E-2</c:v>
                </c:pt>
                <c:pt idx="2210">
                  <c:v>3.2442129629629633E-2</c:v>
                </c:pt>
                <c:pt idx="2211">
                  <c:v>3.24537037037037E-2</c:v>
                </c:pt>
                <c:pt idx="2212">
                  <c:v>3.246527777777778E-2</c:v>
                </c:pt>
                <c:pt idx="2213">
                  <c:v>3.2476851851851847E-2</c:v>
                </c:pt>
                <c:pt idx="2214">
                  <c:v>3.2488425925925928E-2</c:v>
                </c:pt>
                <c:pt idx="2215">
                  <c:v>3.2499999999999994E-2</c:v>
                </c:pt>
                <c:pt idx="2216">
                  <c:v>3.2511574074074075E-2</c:v>
                </c:pt>
                <c:pt idx="2217">
                  <c:v>3.2523148148148148E-2</c:v>
                </c:pt>
                <c:pt idx="2218">
                  <c:v>3.2534722222222222E-2</c:v>
                </c:pt>
                <c:pt idx="2219">
                  <c:v>3.2546296296296295E-2</c:v>
                </c:pt>
                <c:pt idx="2220">
                  <c:v>3.2557870370370369E-2</c:v>
                </c:pt>
                <c:pt idx="2221">
                  <c:v>3.2569444444444443E-2</c:v>
                </c:pt>
                <c:pt idx="2222">
                  <c:v>3.2581018518518516E-2</c:v>
                </c:pt>
                <c:pt idx="2223">
                  <c:v>3.259259259259259E-2</c:v>
                </c:pt>
                <c:pt idx="2224">
                  <c:v>3.260416666666667E-2</c:v>
                </c:pt>
                <c:pt idx="2225">
                  <c:v>3.2615740740740744E-2</c:v>
                </c:pt>
                <c:pt idx="2226">
                  <c:v>3.2627314814814817E-2</c:v>
                </c:pt>
                <c:pt idx="2227">
                  <c:v>3.2638888888888891E-2</c:v>
                </c:pt>
                <c:pt idx="2228">
                  <c:v>3.2650462962962964E-2</c:v>
                </c:pt>
                <c:pt idx="2229">
                  <c:v>3.2662037037037038E-2</c:v>
                </c:pt>
                <c:pt idx="2230">
                  <c:v>3.2673611111111105E-2</c:v>
                </c:pt>
                <c:pt idx="2231">
                  <c:v>3.2685185185185185E-2</c:v>
                </c:pt>
                <c:pt idx="2232">
                  <c:v>3.2696759259259259E-2</c:v>
                </c:pt>
                <c:pt idx="2233">
                  <c:v>3.2708333333333332E-2</c:v>
                </c:pt>
                <c:pt idx="2234">
                  <c:v>3.2719907407407406E-2</c:v>
                </c:pt>
                <c:pt idx="2235">
                  <c:v>3.2731481481481479E-2</c:v>
                </c:pt>
                <c:pt idx="2236">
                  <c:v>3.2743055555555553E-2</c:v>
                </c:pt>
                <c:pt idx="2237">
                  <c:v>3.2754629629629627E-2</c:v>
                </c:pt>
                <c:pt idx="2238">
                  <c:v>3.27662037037037E-2</c:v>
                </c:pt>
                <c:pt idx="2239">
                  <c:v>3.2777777777777781E-2</c:v>
                </c:pt>
                <c:pt idx="2240">
                  <c:v>3.2789351851851854E-2</c:v>
                </c:pt>
                <c:pt idx="2241">
                  <c:v>3.2800925925925928E-2</c:v>
                </c:pt>
                <c:pt idx="2242">
                  <c:v>3.2812500000000001E-2</c:v>
                </c:pt>
                <c:pt idx="2243">
                  <c:v>3.2824074074074075E-2</c:v>
                </c:pt>
                <c:pt idx="2244">
                  <c:v>3.2835648148148149E-2</c:v>
                </c:pt>
                <c:pt idx="2245">
                  <c:v>3.2847222222222222E-2</c:v>
                </c:pt>
                <c:pt idx="2246">
                  <c:v>3.2858796296296296E-2</c:v>
                </c:pt>
                <c:pt idx="2247">
                  <c:v>3.2870370370370376E-2</c:v>
                </c:pt>
                <c:pt idx="2248">
                  <c:v>3.2881944444444443E-2</c:v>
                </c:pt>
                <c:pt idx="2249">
                  <c:v>3.2893518518518523E-2</c:v>
                </c:pt>
                <c:pt idx="2250">
                  <c:v>3.290509259259259E-2</c:v>
                </c:pt>
                <c:pt idx="2251">
                  <c:v>3.2916666666666664E-2</c:v>
                </c:pt>
                <c:pt idx="2252">
                  <c:v>3.2928240740740737E-2</c:v>
                </c:pt>
                <c:pt idx="2253">
                  <c:v>3.2939814814814811E-2</c:v>
                </c:pt>
                <c:pt idx="2254">
                  <c:v>3.2951388888888891E-2</c:v>
                </c:pt>
                <c:pt idx="2255">
                  <c:v>3.2962962962962965E-2</c:v>
                </c:pt>
                <c:pt idx="2256">
                  <c:v>3.2974537037037038E-2</c:v>
                </c:pt>
                <c:pt idx="2257">
                  <c:v>3.2986111111111112E-2</c:v>
                </c:pt>
                <c:pt idx="2258">
                  <c:v>3.2997685185185185E-2</c:v>
                </c:pt>
                <c:pt idx="2259">
                  <c:v>3.3009259259259259E-2</c:v>
                </c:pt>
                <c:pt idx="2260">
                  <c:v>3.3020833333333333E-2</c:v>
                </c:pt>
                <c:pt idx="2261">
                  <c:v>3.3032407407407406E-2</c:v>
                </c:pt>
                <c:pt idx="2262">
                  <c:v>3.3043981481481487E-2</c:v>
                </c:pt>
                <c:pt idx="2263">
                  <c:v>3.3055555555555553E-2</c:v>
                </c:pt>
                <c:pt idx="2264">
                  <c:v>3.3067129629629634E-2</c:v>
                </c:pt>
                <c:pt idx="2265">
                  <c:v>3.30787037037037E-2</c:v>
                </c:pt>
                <c:pt idx="2266">
                  <c:v>3.3090277777777781E-2</c:v>
                </c:pt>
                <c:pt idx="2267">
                  <c:v>3.3090277777777781E-2</c:v>
                </c:pt>
                <c:pt idx="2268">
                  <c:v>3.3101851851851848E-2</c:v>
                </c:pt>
                <c:pt idx="2269">
                  <c:v>3.3113425925925928E-2</c:v>
                </c:pt>
                <c:pt idx="2270">
                  <c:v>3.3125000000000002E-2</c:v>
                </c:pt>
                <c:pt idx="2271">
                  <c:v>3.3136574074074075E-2</c:v>
                </c:pt>
                <c:pt idx="2272">
                  <c:v>3.3148148148148149E-2</c:v>
                </c:pt>
                <c:pt idx="2273">
                  <c:v>3.3159722222222222E-2</c:v>
                </c:pt>
                <c:pt idx="2274">
                  <c:v>3.3171296296296296E-2</c:v>
                </c:pt>
                <c:pt idx="2275">
                  <c:v>3.318287037037037E-2</c:v>
                </c:pt>
                <c:pt idx="2276">
                  <c:v>3.3194444444444443E-2</c:v>
                </c:pt>
                <c:pt idx="2277">
                  <c:v>3.3206018518518517E-2</c:v>
                </c:pt>
                <c:pt idx="2278">
                  <c:v>3.3217592592592597E-2</c:v>
                </c:pt>
                <c:pt idx="2279">
                  <c:v>3.3229166666666664E-2</c:v>
                </c:pt>
                <c:pt idx="2280">
                  <c:v>3.3240740740740744E-2</c:v>
                </c:pt>
                <c:pt idx="2281">
                  <c:v>3.3252314814814811E-2</c:v>
                </c:pt>
                <c:pt idx="2282">
                  <c:v>3.3263888888888891E-2</c:v>
                </c:pt>
                <c:pt idx="2283">
                  <c:v>3.3275462962962958E-2</c:v>
                </c:pt>
                <c:pt idx="2284">
                  <c:v>3.3287037037037039E-2</c:v>
                </c:pt>
                <c:pt idx="2285">
                  <c:v>3.3298611111111112E-2</c:v>
                </c:pt>
                <c:pt idx="2286">
                  <c:v>3.3310185185185186E-2</c:v>
                </c:pt>
                <c:pt idx="2287">
                  <c:v>3.3321759259259259E-2</c:v>
                </c:pt>
                <c:pt idx="2288">
                  <c:v>3.3333333333333333E-2</c:v>
                </c:pt>
                <c:pt idx="2289">
                  <c:v>3.3344907407407406E-2</c:v>
                </c:pt>
                <c:pt idx="2290">
                  <c:v>3.335648148148148E-2</c:v>
                </c:pt>
                <c:pt idx="2291">
                  <c:v>3.3368055555555554E-2</c:v>
                </c:pt>
                <c:pt idx="2292">
                  <c:v>3.3379629629629634E-2</c:v>
                </c:pt>
                <c:pt idx="2293">
                  <c:v>3.3391203703703708E-2</c:v>
                </c:pt>
                <c:pt idx="2294">
                  <c:v>3.3402777777777774E-2</c:v>
                </c:pt>
                <c:pt idx="2295">
                  <c:v>3.3414351851851855E-2</c:v>
                </c:pt>
                <c:pt idx="2296">
                  <c:v>3.3425925925925921E-2</c:v>
                </c:pt>
                <c:pt idx="2297">
                  <c:v>3.3437500000000002E-2</c:v>
                </c:pt>
                <c:pt idx="2298">
                  <c:v>3.3449074074074069E-2</c:v>
                </c:pt>
                <c:pt idx="2299">
                  <c:v>3.3460648148148149E-2</c:v>
                </c:pt>
                <c:pt idx="2300">
                  <c:v>3.3472222222222223E-2</c:v>
                </c:pt>
                <c:pt idx="2301">
                  <c:v>3.3483796296296296E-2</c:v>
                </c:pt>
                <c:pt idx="2302">
                  <c:v>3.349537037037037E-2</c:v>
                </c:pt>
                <c:pt idx="2303">
                  <c:v>3.3506944444444443E-2</c:v>
                </c:pt>
                <c:pt idx="2304">
                  <c:v>3.3518518518518517E-2</c:v>
                </c:pt>
                <c:pt idx="2305">
                  <c:v>3.3530092592592591E-2</c:v>
                </c:pt>
                <c:pt idx="2306">
                  <c:v>3.3541666666666664E-2</c:v>
                </c:pt>
                <c:pt idx="2307">
                  <c:v>3.3553240740740745E-2</c:v>
                </c:pt>
                <c:pt idx="2308">
                  <c:v>3.3564814814814818E-2</c:v>
                </c:pt>
                <c:pt idx="2309">
                  <c:v>3.3576388888888892E-2</c:v>
                </c:pt>
                <c:pt idx="2310">
                  <c:v>3.3587962962962965E-2</c:v>
                </c:pt>
                <c:pt idx="2311">
                  <c:v>3.3599537037037039E-2</c:v>
                </c:pt>
                <c:pt idx="2312">
                  <c:v>3.3611111111111112E-2</c:v>
                </c:pt>
                <c:pt idx="2313">
                  <c:v>3.3622685185185179E-2</c:v>
                </c:pt>
                <c:pt idx="2314">
                  <c:v>3.363425925925926E-2</c:v>
                </c:pt>
                <c:pt idx="2315">
                  <c:v>3.3645833333333333E-2</c:v>
                </c:pt>
                <c:pt idx="2316">
                  <c:v>3.3657407407407407E-2</c:v>
                </c:pt>
                <c:pt idx="2317">
                  <c:v>3.366898148148148E-2</c:v>
                </c:pt>
                <c:pt idx="2318">
                  <c:v>3.3680555555555554E-2</c:v>
                </c:pt>
                <c:pt idx="2319">
                  <c:v>3.3692129629629627E-2</c:v>
                </c:pt>
                <c:pt idx="2320">
                  <c:v>3.3703703703703701E-2</c:v>
                </c:pt>
                <c:pt idx="2321">
                  <c:v>3.3715277777777775E-2</c:v>
                </c:pt>
                <c:pt idx="2322">
                  <c:v>3.3726851851851855E-2</c:v>
                </c:pt>
                <c:pt idx="2323">
                  <c:v>3.3738425925925929E-2</c:v>
                </c:pt>
                <c:pt idx="2324">
                  <c:v>3.3750000000000002E-2</c:v>
                </c:pt>
                <c:pt idx="2325">
                  <c:v>3.3761574074074076E-2</c:v>
                </c:pt>
                <c:pt idx="2326">
                  <c:v>3.3773148148148149E-2</c:v>
                </c:pt>
                <c:pt idx="2327">
                  <c:v>3.3784722222222223E-2</c:v>
                </c:pt>
                <c:pt idx="2328">
                  <c:v>3.3796296296296297E-2</c:v>
                </c:pt>
                <c:pt idx="2329">
                  <c:v>3.380787037037037E-2</c:v>
                </c:pt>
                <c:pt idx="2330">
                  <c:v>3.3819444444444451E-2</c:v>
                </c:pt>
                <c:pt idx="2331">
                  <c:v>3.3831018518518517E-2</c:v>
                </c:pt>
                <c:pt idx="2332">
                  <c:v>3.3842592592592598E-2</c:v>
                </c:pt>
                <c:pt idx="2333">
                  <c:v>3.3854166666666664E-2</c:v>
                </c:pt>
                <c:pt idx="2334">
                  <c:v>3.3865740740740738E-2</c:v>
                </c:pt>
                <c:pt idx="2335">
                  <c:v>3.3877314814814811E-2</c:v>
                </c:pt>
                <c:pt idx="2336">
                  <c:v>3.3888888888888885E-2</c:v>
                </c:pt>
                <c:pt idx="2337">
                  <c:v>3.3900462962962966E-2</c:v>
                </c:pt>
                <c:pt idx="2338">
                  <c:v>3.3912037037037039E-2</c:v>
                </c:pt>
                <c:pt idx="2339">
                  <c:v>3.3923611111111113E-2</c:v>
                </c:pt>
                <c:pt idx="2340">
                  <c:v>3.3935185185185186E-2</c:v>
                </c:pt>
                <c:pt idx="2341">
                  <c:v>3.394675925925926E-2</c:v>
                </c:pt>
                <c:pt idx="2342">
                  <c:v>3.3958333333333333E-2</c:v>
                </c:pt>
                <c:pt idx="2343">
                  <c:v>3.3969907407407407E-2</c:v>
                </c:pt>
                <c:pt idx="2344">
                  <c:v>3.3981481481481481E-2</c:v>
                </c:pt>
                <c:pt idx="2345">
                  <c:v>3.3993055555555561E-2</c:v>
                </c:pt>
                <c:pt idx="2346">
                  <c:v>3.4004629629629628E-2</c:v>
                </c:pt>
                <c:pt idx="2347">
                  <c:v>3.4016203703703708E-2</c:v>
                </c:pt>
                <c:pt idx="2348">
                  <c:v>3.4027777777777775E-2</c:v>
                </c:pt>
                <c:pt idx="2349">
                  <c:v>3.4039351851851855E-2</c:v>
                </c:pt>
                <c:pt idx="2350">
                  <c:v>3.4050925925925922E-2</c:v>
                </c:pt>
                <c:pt idx="2351">
                  <c:v>3.4062500000000002E-2</c:v>
                </c:pt>
                <c:pt idx="2352">
                  <c:v>3.4074074074074076E-2</c:v>
                </c:pt>
                <c:pt idx="2353">
                  <c:v>3.408564814814815E-2</c:v>
                </c:pt>
                <c:pt idx="2354">
                  <c:v>3.4097222222222223E-2</c:v>
                </c:pt>
                <c:pt idx="2355">
                  <c:v>3.4108796296296297E-2</c:v>
                </c:pt>
                <c:pt idx="2356">
                  <c:v>3.412037037037037E-2</c:v>
                </c:pt>
                <c:pt idx="2357">
                  <c:v>3.4131944444444444E-2</c:v>
                </c:pt>
                <c:pt idx="2358">
                  <c:v>3.4143518518518517E-2</c:v>
                </c:pt>
                <c:pt idx="2359">
                  <c:v>3.4155092592592591E-2</c:v>
                </c:pt>
                <c:pt idx="2360">
                  <c:v>3.4166666666666672E-2</c:v>
                </c:pt>
                <c:pt idx="2361">
                  <c:v>3.4178240740740738E-2</c:v>
                </c:pt>
                <c:pt idx="2362">
                  <c:v>3.4189814814814819E-2</c:v>
                </c:pt>
                <c:pt idx="2363">
                  <c:v>3.4201388888888885E-2</c:v>
                </c:pt>
                <c:pt idx="2364">
                  <c:v>3.4212962962962966E-2</c:v>
                </c:pt>
                <c:pt idx="2365">
                  <c:v>3.4224537037037032E-2</c:v>
                </c:pt>
                <c:pt idx="2366">
                  <c:v>3.4236111111111113E-2</c:v>
                </c:pt>
                <c:pt idx="2367">
                  <c:v>3.4247685185185187E-2</c:v>
                </c:pt>
                <c:pt idx="2368">
                  <c:v>3.425925925925926E-2</c:v>
                </c:pt>
                <c:pt idx="2369">
                  <c:v>3.4270833333333334E-2</c:v>
                </c:pt>
                <c:pt idx="2370">
                  <c:v>3.4282407407407407E-2</c:v>
                </c:pt>
                <c:pt idx="2371">
                  <c:v>3.4293981481481481E-2</c:v>
                </c:pt>
                <c:pt idx="2372">
                  <c:v>3.4305555555555554E-2</c:v>
                </c:pt>
                <c:pt idx="2373">
                  <c:v>3.4317129629629628E-2</c:v>
                </c:pt>
                <c:pt idx="2374">
                  <c:v>3.4328703703703702E-2</c:v>
                </c:pt>
                <c:pt idx="2375">
                  <c:v>3.4340277777777782E-2</c:v>
                </c:pt>
                <c:pt idx="2376">
                  <c:v>3.4351851851851849E-2</c:v>
                </c:pt>
                <c:pt idx="2377">
                  <c:v>3.4363425925925929E-2</c:v>
                </c:pt>
                <c:pt idx="2378">
                  <c:v>3.4374999999999996E-2</c:v>
                </c:pt>
                <c:pt idx="2379">
                  <c:v>3.4386574074074076E-2</c:v>
                </c:pt>
                <c:pt idx="2380">
                  <c:v>3.4398148148148143E-2</c:v>
                </c:pt>
                <c:pt idx="2381">
                  <c:v>3.4409722222222223E-2</c:v>
                </c:pt>
                <c:pt idx="2382">
                  <c:v>3.4421296296296297E-2</c:v>
                </c:pt>
                <c:pt idx="2383">
                  <c:v>3.4432870370370371E-2</c:v>
                </c:pt>
                <c:pt idx="2384">
                  <c:v>3.4444444444444444E-2</c:v>
                </c:pt>
                <c:pt idx="2385">
                  <c:v>3.4456018518518518E-2</c:v>
                </c:pt>
                <c:pt idx="2386">
                  <c:v>3.4467592592592591E-2</c:v>
                </c:pt>
                <c:pt idx="2387">
                  <c:v>3.4479166666666665E-2</c:v>
                </c:pt>
                <c:pt idx="2388">
                  <c:v>3.4490740740740738E-2</c:v>
                </c:pt>
                <c:pt idx="2389">
                  <c:v>3.4502314814814812E-2</c:v>
                </c:pt>
                <c:pt idx="2390">
                  <c:v>3.4513888888888893E-2</c:v>
                </c:pt>
                <c:pt idx="2391">
                  <c:v>3.4525462962962966E-2</c:v>
                </c:pt>
                <c:pt idx="2392">
                  <c:v>3.453703703703704E-2</c:v>
                </c:pt>
                <c:pt idx="2393">
                  <c:v>3.4548611111111113E-2</c:v>
                </c:pt>
                <c:pt idx="2394">
                  <c:v>3.4560185185185187E-2</c:v>
                </c:pt>
                <c:pt idx="2395">
                  <c:v>3.4571759259259253E-2</c:v>
                </c:pt>
                <c:pt idx="2396">
                  <c:v>3.4583333333333334E-2</c:v>
                </c:pt>
                <c:pt idx="2397">
                  <c:v>3.4594907407407408E-2</c:v>
                </c:pt>
                <c:pt idx="2398">
                  <c:v>3.4606481481481481E-2</c:v>
                </c:pt>
                <c:pt idx="2399">
                  <c:v>3.4618055555555555E-2</c:v>
                </c:pt>
                <c:pt idx="2400">
                  <c:v>3.4629629629629628E-2</c:v>
                </c:pt>
                <c:pt idx="2401">
                  <c:v>3.4641203703703702E-2</c:v>
                </c:pt>
                <c:pt idx="2402">
                  <c:v>3.4652777777777775E-2</c:v>
                </c:pt>
                <c:pt idx="2403">
                  <c:v>3.4664351851851849E-2</c:v>
                </c:pt>
                <c:pt idx="2404">
                  <c:v>3.4675925925925923E-2</c:v>
                </c:pt>
                <c:pt idx="2405">
                  <c:v>3.4687500000000003E-2</c:v>
                </c:pt>
                <c:pt idx="2406">
                  <c:v>3.4699074074074077E-2</c:v>
                </c:pt>
                <c:pt idx="2407">
                  <c:v>3.471064814814815E-2</c:v>
                </c:pt>
                <c:pt idx="2408">
                  <c:v>3.4722222222222224E-2</c:v>
                </c:pt>
                <c:pt idx="2409">
                  <c:v>3.4733796296296297E-2</c:v>
                </c:pt>
                <c:pt idx="2410">
                  <c:v>3.4745370370370371E-2</c:v>
                </c:pt>
                <c:pt idx="2411">
                  <c:v>3.4756944444444444E-2</c:v>
                </c:pt>
                <c:pt idx="2412">
                  <c:v>3.4768518518518525E-2</c:v>
                </c:pt>
                <c:pt idx="2413">
                  <c:v>3.4780092592592592E-2</c:v>
                </c:pt>
                <c:pt idx="2414">
                  <c:v>3.4791666666666672E-2</c:v>
                </c:pt>
                <c:pt idx="2415">
                  <c:v>3.4803240740740739E-2</c:v>
                </c:pt>
                <c:pt idx="2416">
                  <c:v>3.4814814814814812E-2</c:v>
                </c:pt>
                <c:pt idx="2417">
                  <c:v>3.4826388888888886E-2</c:v>
                </c:pt>
                <c:pt idx="2418">
                  <c:v>3.4837962962962959E-2</c:v>
                </c:pt>
                <c:pt idx="2419">
                  <c:v>3.4849537037037033E-2</c:v>
                </c:pt>
                <c:pt idx="2420">
                  <c:v>3.4861111111111114E-2</c:v>
                </c:pt>
                <c:pt idx="2421">
                  <c:v>3.4872685185185187E-2</c:v>
                </c:pt>
                <c:pt idx="2422">
                  <c:v>3.4884259259259261E-2</c:v>
                </c:pt>
                <c:pt idx="2423">
                  <c:v>3.4895833333333334E-2</c:v>
                </c:pt>
                <c:pt idx="2424">
                  <c:v>3.4907407407407408E-2</c:v>
                </c:pt>
                <c:pt idx="2425">
                  <c:v>3.4918981481481481E-2</c:v>
                </c:pt>
                <c:pt idx="2426">
                  <c:v>3.4930555555555555E-2</c:v>
                </c:pt>
                <c:pt idx="2427">
                  <c:v>3.4942129629629635E-2</c:v>
                </c:pt>
                <c:pt idx="2428">
                  <c:v>3.4953703703703702E-2</c:v>
                </c:pt>
                <c:pt idx="2429">
                  <c:v>3.4965277777777783E-2</c:v>
                </c:pt>
                <c:pt idx="2430">
                  <c:v>3.4976851851851849E-2</c:v>
                </c:pt>
                <c:pt idx="2431">
                  <c:v>3.498842592592593E-2</c:v>
                </c:pt>
                <c:pt idx="2432">
                  <c:v>3.4999999999999996E-2</c:v>
                </c:pt>
                <c:pt idx="2433">
                  <c:v>3.5011574074074077E-2</c:v>
                </c:pt>
                <c:pt idx="2434">
                  <c:v>3.5023148148148144E-2</c:v>
                </c:pt>
                <c:pt idx="2435">
                  <c:v>3.5034722222222224E-2</c:v>
                </c:pt>
                <c:pt idx="2436">
                  <c:v>3.5046296296296298E-2</c:v>
                </c:pt>
                <c:pt idx="2437">
                  <c:v>3.5057870370370371E-2</c:v>
                </c:pt>
                <c:pt idx="2438">
                  <c:v>3.5069444444444445E-2</c:v>
                </c:pt>
                <c:pt idx="2439">
                  <c:v>3.5081018518518518E-2</c:v>
                </c:pt>
                <c:pt idx="2440">
                  <c:v>3.5092592592592592E-2</c:v>
                </c:pt>
                <c:pt idx="2441">
                  <c:v>3.5104166666666665E-2</c:v>
                </c:pt>
                <c:pt idx="2442">
                  <c:v>3.5115740740740746E-2</c:v>
                </c:pt>
                <c:pt idx="2443">
                  <c:v>3.5127314814814813E-2</c:v>
                </c:pt>
                <c:pt idx="2444">
                  <c:v>3.5138888888888893E-2</c:v>
                </c:pt>
                <c:pt idx="2445">
                  <c:v>3.515046296296296E-2</c:v>
                </c:pt>
                <c:pt idx="2446">
                  <c:v>3.516203703703704E-2</c:v>
                </c:pt>
                <c:pt idx="2447">
                  <c:v>3.5173611111111107E-2</c:v>
                </c:pt>
                <c:pt idx="2448">
                  <c:v>3.5185185185185187E-2</c:v>
                </c:pt>
                <c:pt idx="2449">
                  <c:v>3.5196759259259254E-2</c:v>
                </c:pt>
                <c:pt idx="2450">
                  <c:v>3.5208333333333335E-2</c:v>
                </c:pt>
                <c:pt idx="2451">
                  <c:v>3.5219907407407408E-2</c:v>
                </c:pt>
                <c:pt idx="2452">
                  <c:v>3.5231481481481482E-2</c:v>
                </c:pt>
                <c:pt idx="2453">
                  <c:v>3.5243055555555555E-2</c:v>
                </c:pt>
                <c:pt idx="2454">
                  <c:v>3.5254629629629629E-2</c:v>
                </c:pt>
                <c:pt idx="2455">
                  <c:v>3.5266203703703702E-2</c:v>
                </c:pt>
                <c:pt idx="2456">
                  <c:v>3.5277777777777776E-2</c:v>
                </c:pt>
                <c:pt idx="2457">
                  <c:v>3.5289351851851856E-2</c:v>
                </c:pt>
                <c:pt idx="2458">
                  <c:v>3.5300925925925923E-2</c:v>
                </c:pt>
                <c:pt idx="2459">
                  <c:v>3.5312500000000004E-2</c:v>
                </c:pt>
                <c:pt idx="2460">
                  <c:v>3.532407407407407E-2</c:v>
                </c:pt>
                <c:pt idx="2461">
                  <c:v>3.5335648148148151E-2</c:v>
                </c:pt>
                <c:pt idx="2462">
                  <c:v>3.5347222222222217E-2</c:v>
                </c:pt>
                <c:pt idx="2463">
                  <c:v>3.5358796296296298E-2</c:v>
                </c:pt>
                <c:pt idx="2464">
                  <c:v>3.5370370370370365E-2</c:v>
                </c:pt>
                <c:pt idx="2465">
                  <c:v>3.5381944444444445E-2</c:v>
                </c:pt>
                <c:pt idx="2466">
                  <c:v>3.5393518518518519E-2</c:v>
                </c:pt>
                <c:pt idx="2467">
                  <c:v>3.5405092592592592E-2</c:v>
                </c:pt>
                <c:pt idx="2468">
                  <c:v>3.5416666666666666E-2</c:v>
                </c:pt>
                <c:pt idx="2469">
                  <c:v>3.5428240740740739E-2</c:v>
                </c:pt>
                <c:pt idx="2470">
                  <c:v>3.5439814814814813E-2</c:v>
                </c:pt>
                <c:pt idx="2471">
                  <c:v>3.5451388888888886E-2</c:v>
                </c:pt>
                <c:pt idx="2472">
                  <c:v>3.5462962962962967E-2</c:v>
                </c:pt>
                <c:pt idx="2473">
                  <c:v>3.5474537037037041E-2</c:v>
                </c:pt>
                <c:pt idx="2474">
                  <c:v>3.5486111111111114E-2</c:v>
                </c:pt>
                <c:pt idx="2475">
                  <c:v>3.5497685185185188E-2</c:v>
                </c:pt>
                <c:pt idx="2476">
                  <c:v>3.5509259259259261E-2</c:v>
                </c:pt>
                <c:pt idx="2477">
                  <c:v>3.5520833333333328E-2</c:v>
                </c:pt>
                <c:pt idx="2478">
                  <c:v>3.5532407407407408E-2</c:v>
                </c:pt>
                <c:pt idx="2479">
                  <c:v>3.5543981481481475E-2</c:v>
                </c:pt>
                <c:pt idx="2480">
                  <c:v>3.5555555555555556E-2</c:v>
                </c:pt>
                <c:pt idx="2481">
                  <c:v>3.5567129629629629E-2</c:v>
                </c:pt>
                <c:pt idx="2482">
                  <c:v>3.5578703703703703E-2</c:v>
                </c:pt>
                <c:pt idx="2483">
                  <c:v>3.5590277777777776E-2</c:v>
                </c:pt>
                <c:pt idx="2484">
                  <c:v>3.560185185185185E-2</c:v>
                </c:pt>
                <c:pt idx="2485">
                  <c:v>3.5613425925925923E-2</c:v>
                </c:pt>
                <c:pt idx="2486">
                  <c:v>3.5624999999999997E-2</c:v>
                </c:pt>
                <c:pt idx="2487">
                  <c:v>3.5636574074074077E-2</c:v>
                </c:pt>
                <c:pt idx="2488">
                  <c:v>3.5648148148148151E-2</c:v>
                </c:pt>
                <c:pt idx="2489">
                  <c:v>3.5659722222222225E-2</c:v>
                </c:pt>
                <c:pt idx="2490">
                  <c:v>3.5671296296296298E-2</c:v>
                </c:pt>
                <c:pt idx="2491">
                  <c:v>3.5682870370370372E-2</c:v>
                </c:pt>
                <c:pt idx="2492">
                  <c:v>3.5694444444444445E-2</c:v>
                </c:pt>
                <c:pt idx="2493">
                  <c:v>3.5706018518518519E-2</c:v>
                </c:pt>
                <c:pt idx="2494">
                  <c:v>3.5717592592592592E-2</c:v>
                </c:pt>
                <c:pt idx="2495">
                  <c:v>3.5729166666666666E-2</c:v>
                </c:pt>
                <c:pt idx="2496">
                  <c:v>3.5740740740740747E-2</c:v>
                </c:pt>
                <c:pt idx="2497">
                  <c:v>3.5752314814814813E-2</c:v>
                </c:pt>
                <c:pt idx="2498">
                  <c:v>3.5763888888888887E-2</c:v>
                </c:pt>
                <c:pt idx="2499">
                  <c:v>3.577546296296296E-2</c:v>
                </c:pt>
                <c:pt idx="2500">
                  <c:v>3.5787037037037034E-2</c:v>
                </c:pt>
                <c:pt idx="2501">
                  <c:v>3.5798611111111107E-2</c:v>
                </c:pt>
                <c:pt idx="2502">
                  <c:v>3.5810185185185188E-2</c:v>
                </c:pt>
                <c:pt idx="2503">
                  <c:v>3.5821759259259262E-2</c:v>
                </c:pt>
                <c:pt idx="2504">
                  <c:v>3.5833333333333335E-2</c:v>
                </c:pt>
                <c:pt idx="2505">
                  <c:v>3.5844907407407409E-2</c:v>
                </c:pt>
                <c:pt idx="2506">
                  <c:v>3.5856481481481482E-2</c:v>
                </c:pt>
                <c:pt idx="2507">
                  <c:v>3.5868055555555556E-2</c:v>
                </c:pt>
                <c:pt idx="2508">
                  <c:v>3.5879629629629629E-2</c:v>
                </c:pt>
                <c:pt idx="2509">
                  <c:v>3.5891203703703703E-2</c:v>
                </c:pt>
                <c:pt idx="2510">
                  <c:v>3.5902777777777777E-2</c:v>
                </c:pt>
                <c:pt idx="2511">
                  <c:v>3.5914351851851857E-2</c:v>
                </c:pt>
                <c:pt idx="2512">
                  <c:v>3.5925925925925924E-2</c:v>
                </c:pt>
                <c:pt idx="2513">
                  <c:v>3.5937500000000004E-2</c:v>
                </c:pt>
                <c:pt idx="2514">
                  <c:v>3.5949074074074071E-2</c:v>
                </c:pt>
                <c:pt idx="2515">
                  <c:v>3.5960648148148151E-2</c:v>
                </c:pt>
                <c:pt idx="2516">
                  <c:v>3.5972222222222218E-2</c:v>
                </c:pt>
                <c:pt idx="2517">
                  <c:v>3.5983796296296298E-2</c:v>
                </c:pt>
                <c:pt idx="2518">
                  <c:v>3.5995370370370372E-2</c:v>
                </c:pt>
                <c:pt idx="2519">
                  <c:v>3.6006944444444446E-2</c:v>
                </c:pt>
                <c:pt idx="2520">
                  <c:v>3.6018518518518519E-2</c:v>
                </c:pt>
                <c:pt idx="2521">
                  <c:v>3.6030092592592593E-2</c:v>
                </c:pt>
                <c:pt idx="2522">
                  <c:v>3.6041666666666666E-2</c:v>
                </c:pt>
                <c:pt idx="2523">
                  <c:v>3.605324074074074E-2</c:v>
                </c:pt>
                <c:pt idx="2524">
                  <c:v>3.6064814814814813E-2</c:v>
                </c:pt>
                <c:pt idx="2525">
                  <c:v>3.6076388888888887E-2</c:v>
                </c:pt>
                <c:pt idx="2526">
                  <c:v>3.6087962962962968E-2</c:v>
                </c:pt>
                <c:pt idx="2527">
                  <c:v>3.6099537037037034E-2</c:v>
                </c:pt>
                <c:pt idx="2528">
                  <c:v>3.6111111111111115E-2</c:v>
                </c:pt>
                <c:pt idx="2529">
                  <c:v>3.6122685185185181E-2</c:v>
                </c:pt>
                <c:pt idx="2530">
                  <c:v>3.6134259259259262E-2</c:v>
                </c:pt>
                <c:pt idx="2531">
                  <c:v>3.6145833333333328E-2</c:v>
                </c:pt>
                <c:pt idx="2532">
                  <c:v>3.6157407407407409E-2</c:v>
                </c:pt>
                <c:pt idx="2533">
                  <c:v>3.6168981481481483E-2</c:v>
                </c:pt>
                <c:pt idx="2534">
                  <c:v>3.6180555555555556E-2</c:v>
                </c:pt>
                <c:pt idx="2535">
                  <c:v>3.619212962962963E-2</c:v>
                </c:pt>
                <c:pt idx="2536">
                  <c:v>3.6203703703703703E-2</c:v>
                </c:pt>
                <c:pt idx="2537">
                  <c:v>3.6215277777777777E-2</c:v>
                </c:pt>
                <c:pt idx="2538">
                  <c:v>3.622685185185185E-2</c:v>
                </c:pt>
                <c:pt idx="2539">
                  <c:v>3.6238425925925924E-2</c:v>
                </c:pt>
                <c:pt idx="2540">
                  <c:v>3.6249999999999998E-2</c:v>
                </c:pt>
                <c:pt idx="2541">
                  <c:v>3.6261574074074078E-2</c:v>
                </c:pt>
                <c:pt idx="2542">
                  <c:v>3.6273148148148145E-2</c:v>
                </c:pt>
                <c:pt idx="2543">
                  <c:v>3.6284722222222225E-2</c:v>
                </c:pt>
                <c:pt idx="2544">
                  <c:v>3.6296296296296292E-2</c:v>
                </c:pt>
                <c:pt idx="2545">
                  <c:v>3.6307870370370372E-2</c:v>
                </c:pt>
                <c:pt idx="2546">
                  <c:v>3.6319444444444439E-2</c:v>
                </c:pt>
                <c:pt idx="2547">
                  <c:v>3.6331018518518519E-2</c:v>
                </c:pt>
                <c:pt idx="2548">
                  <c:v>3.6342592592592593E-2</c:v>
                </c:pt>
                <c:pt idx="2549">
                  <c:v>3.6354166666666667E-2</c:v>
                </c:pt>
                <c:pt idx="2550">
                  <c:v>3.636574074074074E-2</c:v>
                </c:pt>
                <c:pt idx="2551">
                  <c:v>3.6377314814814814E-2</c:v>
                </c:pt>
                <c:pt idx="2552">
                  <c:v>3.6388888888888887E-2</c:v>
                </c:pt>
                <c:pt idx="2553">
                  <c:v>3.6400462962962961E-2</c:v>
                </c:pt>
                <c:pt idx="2554">
                  <c:v>3.6412037037037034E-2</c:v>
                </c:pt>
                <c:pt idx="2555">
                  <c:v>3.6423611111111115E-2</c:v>
                </c:pt>
                <c:pt idx="2556">
                  <c:v>3.6435185185185189E-2</c:v>
                </c:pt>
                <c:pt idx="2557">
                  <c:v>3.6446759259259262E-2</c:v>
                </c:pt>
                <c:pt idx="2558">
                  <c:v>3.6458333333333336E-2</c:v>
                </c:pt>
                <c:pt idx="2559">
                  <c:v>3.6469907407407402E-2</c:v>
                </c:pt>
                <c:pt idx="2560">
                  <c:v>3.6481481481481483E-2</c:v>
                </c:pt>
                <c:pt idx="2561">
                  <c:v>3.6493055555555549E-2</c:v>
                </c:pt>
                <c:pt idx="2562">
                  <c:v>3.650462962962963E-2</c:v>
                </c:pt>
                <c:pt idx="2563">
                  <c:v>3.6516203703703703E-2</c:v>
                </c:pt>
                <c:pt idx="2564">
                  <c:v>3.6527777777777777E-2</c:v>
                </c:pt>
                <c:pt idx="2565">
                  <c:v>3.6539351851851851E-2</c:v>
                </c:pt>
                <c:pt idx="2566">
                  <c:v>3.6550925925925924E-2</c:v>
                </c:pt>
                <c:pt idx="2567">
                  <c:v>3.6562499999999998E-2</c:v>
                </c:pt>
                <c:pt idx="2568">
                  <c:v>3.6574074074074071E-2</c:v>
                </c:pt>
                <c:pt idx="2569">
                  <c:v>3.6585648148148145E-2</c:v>
                </c:pt>
                <c:pt idx="2570">
                  <c:v>3.6597222222222225E-2</c:v>
                </c:pt>
                <c:pt idx="2571">
                  <c:v>3.6608796296296299E-2</c:v>
                </c:pt>
                <c:pt idx="2572">
                  <c:v>3.6620370370370373E-2</c:v>
                </c:pt>
                <c:pt idx="2573">
                  <c:v>3.6631944444444446E-2</c:v>
                </c:pt>
                <c:pt idx="2574">
                  <c:v>3.664351851851852E-2</c:v>
                </c:pt>
                <c:pt idx="2575">
                  <c:v>3.6655092592592593E-2</c:v>
                </c:pt>
                <c:pt idx="2576">
                  <c:v>3.6666666666666667E-2</c:v>
                </c:pt>
                <c:pt idx="2577">
                  <c:v>3.667824074074074E-2</c:v>
                </c:pt>
                <c:pt idx="2578">
                  <c:v>3.6689814814814821E-2</c:v>
                </c:pt>
                <c:pt idx="2579">
                  <c:v>3.6701388888888888E-2</c:v>
                </c:pt>
                <c:pt idx="2580">
                  <c:v>3.6712962962962961E-2</c:v>
                </c:pt>
                <c:pt idx="2581">
                  <c:v>3.6724537037037035E-2</c:v>
                </c:pt>
                <c:pt idx="2582">
                  <c:v>3.6736111111111108E-2</c:v>
                </c:pt>
                <c:pt idx="2583">
                  <c:v>3.6747685185185182E-2</c:v>
                </c:pt>
                <c:pt idx="2584">
                  <c:v>3.6759259259259255E-2</c:v>
                </c:pt>
                <c:pt idx="2585">
                  <c:v>3.6759259259259255E-2</c:v>
                </c:pt>
                <c:pt idx="2586">
                  <c:v>3.6770833333333336E-2</c:v>
                </c:pt>
                <c:pt idx="2587">
                  <c:v>3.6782407407407409E-2</c:v>
                </c:pt>
                <c:pt idx="2588">
                  <c:v>3.6793981481481483E-2</c:v>
                </c:pt>
                <c:pt idx="2589">
                  <c:v>3.6805555555555557E-2</c:v>
                </c:pt>
                <c:pt idx="2590">
                  <c:v>3.681712962962963E-2</c:v>
                </c:pt>
                <c:pt idx="2591">
                  <c:v>3.6828703703703704E-2</c:v>
                </c:pt>
                <c:pt idx="2592">
                  <c:v>3.6840277777777777E-2</c:v>
                </c:pt>
                <c:pt idx="2593">
                  <c:v>3.6851851851851851E-2</c:v>
                </c:pt>
                <c:pt idx="2594">
                  <c:v>3.6863425925925931E-2</c:v>
                </c:pt>
                <c:pt idx="2595">
                  <c:v>3.6874999999999998E-2</c:v>
                </c:pt>
                <c:pt idx="2596">
                  <c:v>3.6886574074074079E-2</c:v>
                </c:pt>
                <c:pt idx="2597">
                  <c:v>3.6898148148148145E-2</c:v>
                </c:pt>
                <c:pt idx="2598">
                  <c:v>3.6909722222222226E-2</c:v>
                </c:pt>
                <c:pt idx="2599">
                  <c:v>3.6921296296296292E-2</c:v>
                </c:pt>
                <c:pt idx="2600">
                  <c:v>3.6932870370370366E-2</c:v>
                </c:pt>
                <c:pt idx="2601">
                  <c:v>3.6944444444444446E-2</c:v>
                </c:pt>
                <c:pt idx="2602">
                  <c:v>3.695601851851852E-2</c:v>
                </c:pt>
                <c:pt idx="2603">
                  <c:v>3.6967592592592594E-2</c:v>
                </c:pt>
                <c:pt idx="2604">
                  <c:v>3.6979166666666667E-2</c:v>
                </c:pt>
                <c:pt idx="2605">
                  <c:v>3.6990740740740741E-2</c:v>
                </c:pt>
                <c:pt idx="2606">
                  <c:v>3.7002314814814814E-2</c:v>
                </c:pt>
                <c:pt idx="2607">
                  <c:v>3.7013888888888888E-2</c:v>
                </c:pt>
                <c:pt idx="2608">
                  <c:v>3.7025462962962961E-2</c:v>
                </c:pt>
                <c:pt idx="2609">
                  <c:v>3.7037037037037042E-2</c:v>
                </c:pt>
                <c:pt idx="2610">
                  <c:v>3.7048611111111109E-2</c:v>
                </c:pt>
                <c:pt idx="2611">
                  <c:v>3.7060185185185189E-2</c:v>
                </c:pt>
                <c:pt idx="2612">
                  <c:v>3.7071759259259256E-2</c:v>
                </c:pt>
                <c:pt idx="2613">
                  <c:v>3.7083333333333336E-2</c:v>
                </c:pt>
                <c:pt idx="2614">
                  <c:v>3.7094907407407403E-2</c:v>
                </c:pt>
                <c:pt idx="2615">
                  <c:v>3.7106481481481483E-2</c:v>
                </c:pt>
                <c:pt idx="2616">
                  <c:v>3.7118055555555557E-2</c:v>
                </c:pt>
                <c:pt idx="2617">
                  <c:v>3.712962962962963E-2</c:v>
                </c:pt>
                <c:pt idx="2618">
                  <c:v>3.7141203703703704E-2</c:v>
                </c:pt>
                <c:pt idx="2619">
                  <c:v>3.7152777777777778E-2</c:v>
                </c:pt>
                <c:pt idx="2620">
                  <c:v>3.7164351851851851E-2</c:v>
                </c:pt>
                <c:pt idx="2621">
                  <c:v>3.7175925925925925E-2</c:v>
                </c:pt>
                <c:pt idx="2622">
                  <c:v>3.7187499999999998E-2</c:v>
                </c:pt>
                <c:pt idx="2623">
                  <c:v>3.7199074074074072E-2</c:v>
                </c:pt>
                <c:pt idx="2624">
                  <c:v>3.7210648148148152E-2</c:v>
                </c:pt>
                <c:pt idx="2625">
                  <c:v>3.7222222222222219E-2</c:v>
                </c:pt>
                <c:pt idx="2626">
                  <c:v>3.72337962962963E-2</c:v>
                </c:pt>
                <c:pt idx="2627">
                  <c:v>3.7245370370370366E-2</c:v>
                </c:pt>
                <c:pt idx="2628">
                  <c:v>3.7256944444444447E-2</c:v>
                </c:pt>
                <c:pt idx="2629">
                  <c:v>3.7268518518518513E-2</c:v>
                </c:pt>
                <c:pt idx="2630">
                  <c:v>3.7280092592592594E-2</c:v>
                </c:pt>
                <c:pt idx="2631">
                  <c:v>3.7291666666666667E-2</c:v>
                </c:pt>
                <c:pt idx="2632">
                  <c:v>3.7303240740740741E-2</c:v>
                </c:pt>
                <c:pt idx="2633">
                  <c:v>3.7314814814814815E-2</c:v>
                </c:pt>
                <c:pt idx="2634">
                  <c:v>3.7326388888888888E-2</c:v>
                </c:pt>
                <c:pt idx="2635">
                  <c:v>3.7337962962962962E-2</c:v>
                </c:pt>
                <c:pt idx="2636">
                  <c:v>3.7349537037037035E-2</c:v>
                </c:pt>
                <c:pt idx="2637">
                  <c:v>3.7361111111111109E-2</c:v>
                </c:pt>
                <c:pt idx="2638">
                  <c:v>3.7372685185185189E-2</c:v>
                </c:pt>
                <c:pt idx="2639">
                  <c:v>3.7384259259259263E-2</c:v>
                </c:pt>
                <c:pt idx="2640">
                  <c:v>3.7395833333333336E-2</c:v>
                </c:pt>
                <c:pt idx="2641">
                  <c:v>3.740740740740741E-2</c:v>
                </c:pt>
                <c:pt idx="2642">
                  <c:v>3.7418981481481477E-2</c:v>
                </c:pt>
                <c:pt idx="2643">
                  <c:v>3.7430555555555557E-2</c:v>
                </c:pt>
                <c:pt idx="2644">
                  <c:v>3.7442129629629624E-2</c:v>
                </c:pt>
                <c:pt idx="2645">
                  <c:v>3.7453703703703704E-2</c:v>
                </c:pt>
                <c:pt idx="2646">
                  <c:v>3.7465277777777778E-2</c:v>
                </c:pt>
                <c:pt idx="2647">
                  <c:v>3.7476851851851851E-2</c:v>
                </c:pt>
                <c:pt idx="2648">
                  <c:v>3.7488425925925925E-2</c:v>
                </c:pt>
                <c:pt idx="2649">
                  <c:v>3.7499999999999999E-2</c:v>
                </c:pt>
                <c:pt idx="2650">
                  <c:v>3.7511574074074072E-2</c:v>
                </c:pt>
                <c:pt idx="2651">
                  <c:v>3.7523148148148146E-2</c:v>
                </c:pt>
                <c:pt idx="2652">
                  <c:v>3.7534722222222219E-2</c:v>
                </c:pt>
                <c:pt idx="2653">
                  <c:v>3.75462962962963E-2</c:v>
                </c:pt>
                <c:pt idx="2654">
                  <c:v>3.7557870370370373E-2</c:v>
                </c:pt>
                <c:pt idx="2655">
                  <c:v>3.7569444444444447E-2</c:v>
                </c:pt>
                <c:pt idx="2656">
                  <c:v>3.7581018518518521E-2</c:v>
                </c:pt>
                <c:pt idx="2657">
                  <c:v>3.7592592592592594E-2</c:v>
                </c:pt>
                <c:pt idx="2658">
                  <c:v>3.7604166666666668E-2</c:v>
                </c:pt>
                <c:pt idx="2659">
                  <c:v>3.7615740740740741E-2</c:v>
                </c:pt>
                <c:pt idx="2660">
                  <c:v>3.7627314814814815E-2</c:v>
                </c:pt>
                <c:pt idx="2661">
                  <c:v>3.7638888888888895E-2</c:v>
                </c:pt>
                <c:pt idx="2662">
                  <c:v>3.7650462962962962E-2</c:v>
                </c:pt>
                <c:pt idx="2663">
                  <c:v>3.7662037037037036E-2</c:v>
                </c:pt>
                <c:pt idx="2664">
                  <c:v>3.7673611111111109E-2</c:v>
                </c:pt>
                <c:pt idx="2665">
                  <c:v>3.7685185185185183E-2</c:v>
                </c:pt>
                <c:pt idx="2666">
                  <c:v>3.7696759259259256E-2</c:v>
                </c:pt>
                <c:pt idx="2667">
                  <c:v>3.770833333333333E-2</c:v>
                </c:pt>
                <c:pt idx="2668">
                  <c:v>3.771990740740741E-2</c:v>
                </c:pt>
                <c:pt idx="2669">
                  <c:v>3.7731481481481484E-2</c:v>
                </c:pt>
                <c:pt idx="2670">
                  <c:v>3.7743055555555557E-2</c:v>
                </c:pt>
                <c:pt idx="2671">
                  <c:v>3.7754629629629631E-2</c:v>
                </c:pt>
                <c:pt idx="2672">
                  <c:v>3.7766203703703705E-2</c:v>
                </c:pt>
                <c:pt idx="2673">
                  <c:v>3.7777777777777778E-2</c:v>
                </c:pt>
                <c:pt idx="2674">
                  <c:v>3.7789351851851852E-2</c:v>
                </c:pt>
                <c:pt idx="2675">
                  <c:v>3.7800925925925925E-2</c:v>
                </c:pt>
                <c:pt idx="2676">
                  <c:v>3.7812500000000006E-2</c:v>
                </c:pt>
                <c:pt idx="2677">
                  <c:v>3.7824074074074072E-2</c:v>
                </c:pt>
                <c:pt idx="2678">
                  <c:v>3.7835648148148153E-2</c:v>
                </c:pt>
                <c:pt idx="2679">
                  <c:v>3.784722222222222E-2</c:v>
                </c:pt>
                <c:pt idx="2680">
                  <c:v>3.78587962962963E-2</c:v>
                </c:pt>
                <c:pt idx="2681">
                  <c:v>3.7870370370370367E-2</c:v>
                </c:pt>
                <c:pt idx="2682">
                  <c:v>3.788194444444444E-2</c:v>
                </c:pt>
                <c:pt idx="2683">
                  <c:v>3.7893518518518521E-2</c:v>
                </c:pt>
                <c:pt idx="2684">
                  <c:v>3.7905092592592594E-2</c:v>
                </c:pt>
                <c:pt idx="2685">
                  <c:v>3.7916666666666668E-2</c:v>
                </c:pt>
                <c:pt idx="2686">
                  <c:v>3.7928240740740742E-2</c:v>
                </c:pt>
                <c:pt idx="2687">
                  <c:v>3.7939814814814815E-2</c:v>
                </c:pt>
                <c:pt idx="2688">
                  <c:v>3.7951388888888889E-2</c:v>
                </c:pt>
                <c:pt idx="2689">
                  <c:v>3.7962962962962962E-2</c:v>
                </c:pt>
                <c:pt idx="2690">
                  <c:v>3.7974537037037036E-2</c:v>
                </c:pt>
                <c:pt idx="2691">
                  <c:v>3.7986111111111116E-2</c:v>
                </c:pt>
                <c:pt idx="2692">
                  <c:v>3.7997685185185183E-2</c:v>
                </c:pt>
                <c:pt idx="2693">
                  <c:v>3.8009259259259263E-2</c:v>
                </c:pt>
                <c:pt idx="2694">
                  <c:v>3.802083333333333E-2</c:v>
                </c:pt>
                <c:pt idx="2695">
                  <c:v>3.8032407407407411E-2</c:v>
                </c:pt>
                <c:pt idx="2696">
                  <c:v>3.8043981481481477E-2</c:v>
                </c:pt>
                <c:pt idx="2697">
                  <c:v>3.8055555555555558E-2</c:v>
                </c:pt>
                <c:pt idx="2698">
                  <c:v>3.8067129629629631E-2</c:v>
                </c:pt>
                <c:pt idx="2699">
                  <c:v>3.8078703703703705E-2</c:v>
                </c:pt>
                <c:pt idx="2700">
                  <c:v>3.8090277777777778E-2</c:v>
                </c:pt>
                <c:pt idx="2701">
                  <c:v>3.8101851851851852E-2</c:v>
                </c:pt>
                <c:pt idx="2702">
                  <c:v>3.8113425925925926E-2</c:v>
                </c:pt>
                <c:pt idx="2703">
                  <c:v>3.8124999999999999E-2</c:v>
                </c:pt>
                <c:pt idx="2704">
                  <c:v>3.8136574074074073E-2</c:v>
                </c:pt>
                <c:pt idx="2705">
                  <c:v>3.8148148148148146E-2</c:v>
                </c:pt>
                <c:pt idx="2706">
                  <c:v>3.8159722222222227E-2</c:v>
                </c:pt>
                <c:pt idx="2707">
                  <c:v>3.8171296296296293E-2</c:v>
                </c:pt>
                <c:pt idx="2708">
                  <c:v>3.8182870370370374E-2</c:v>
                </c:pt>
                <c:pt idx="2709">
                  <c:v>3.8194444444444441E-2</c:v>
                </c:pt>
                <c:pt idx="2710">
                  <c:v>3.8206018518518521E-2</c:v>
                </c:pt>
                <c:pt idx="2711">
                  <c:v>3.8217592592592588E-2</c:v>
                </c:pt>
                <c:pt idx="2712">
                  <c:v>3.8229166666666668E-2</c:v>
                </c:pt>
                <c:pt idx="2713">
                  <c:v>3.8240740740740742E-2</c:v>
                </c:pt>
                <c:pt idx="2714">
                  <c:v>3.8252314814814815E-2</c:v>
                </c:pt>
                <c:pt idx="2715">
                  <c:v>3.8263888888888889E-2</c:v>
                </c:pt>
                <c:pt idx="2716">
                  <c:v>3.8275462962962963E-2</c:v>
                </c:pt>
                <c:pt idx="2717">
                  <c:v>3.8287037037037036E-2</c:v>
                </c:pt>
                <c:pt idx="2718">
                  <c:v>3.829861111111111E-2</c:v>
                </c:pt>
                <c:pt idx="2719">
                  <c:v>3.8310185185185183E-2</c:v>
                </c:pt>
                <c:pt idx="2720">
                  <c:v>3.8321759259259257E-2</c:v>
                </c:pt>
                <c:pt idx="2721">
                  <c:v>3.8333333333333337E-2</c:v>
                </c:pt>
                <c:pt idx="2722">
                  <c:v>3.8344907407407411E-2</c:v>
                </c:pt>
                <c:pt idx="2723">
                  <c:v>3.8356481481481484E-2</c:v>
                </c:pt>
                <c:pt idx="2724">
                  <c:v>3.8368055555555551E-2</c:v>
                </c:pt>
                <c:pt idx="2725">
                  <c:v>3.8379629629629632E-2</c:v>
                </c:pt>
                <c:pt idx="2726">
                  <c:v>3.8391203703703698E-2</c:v>
                </c:pt>
                <c:pt idx="2727">
                  <c:v>3.8402777777777779E-2</c:v>
                </c:pt>
                <c:pt idx="2728">
                  <c:v>3.8414351851851852E-2</c:v>
                </c:pt>
                <c:pt idx="2729">
                  <c:v>3.8425925925925926E-2</c:v>
                </c:pt>
                <c:pt idx="2730">
                  <c:v>3.8437499999999999E-2</c:v>
                </c:pt>
                <c:pt idx="2731">
                  <c:v>3.8449074074074073E-2</c:v>
                </c:pt>
                <c:pt idx="2732">
                  <c:v>3.8460648148148147E-2</c:v>
                </c:pt>
                <c:pt idx="2733">
                  <c:v>3.847222222222222E-2</c:v>
                </c:pt>
                <c:pt idx="2734">
                  <c:v>3.8483796296296294E-2</c:v>
                </c:pt>
                <c:pt idx="2735">
                  <c:v>3.8495370370370367E-2</c:v>
                </c:pt>
                <c:pt idx="2736">
                  <c:v>3.8506944444444448E-2</c:v>
                </c:pt>
                <c:pt idx="2737">
                  <c:v>3.8518518518518521E-2</c:v>
                </c:pt>
                <c:pt idx="2738">
                  <c:v>3.8530092592592595E-2</c:v>
                </c:pt>
                <c:pt idx="2739">
                  <c:v>3.8541666666666669E-2</c:v>
                </c:pt>
                <c:pt idx="2740">
                  <c:v>3.8553240740740742E-2</c:v>
                </c:pt>
                <c:pt idx="2741">
                  <c:v>3.8564814814814816E-2</c:v>
                </c:pt>
                <c:pt idx="2742">
                  <c:v>3.8576388888888889E-2</c:v>
                </c:pt>
                <c:pt idx="2743">
                  <c:v>3.858796296296297E-2</c:v>
                </c:pt>
                <c:pt idx="2744">
                  <c:v>3.8599537037037036E-2</c:v>
                </c:pt>
                <c:pt idx="2745">
                  <c:v>3.861111111111111E-2</c:v>
                </c:pt>
                <c:pt idx="2746">
                  <c:v>3.8622685185185184E-2</c:v>
                </c:pt>
                <c:pt idx="2747">
                  <c:v>3.8634259259259257E-2</c:v>
                </c:pt>
                <c:pt idx="2748">
                  <c:v>3.8645833333333331E-2</c:v>
                </c:pt>
                <c:pt idx="2749">
                  <c:v>3.8657407407407404E-2</c:v>
                </c:pt>
                <c:pt idx="2750">
                  <c:v>3.8668981481481478E-2</c:v>
                </c:pt>
                <c:pt idx="2751">
                  <c:v>3.8680555555555558E-2</c:v>
                </c:pt>
                <c:pt idx="2752">
                  <c:v>3.8692129629629632E-2</c:v>
                </c:pt>
                <c:pt idx="2753">
                  <c:v>3.8703703703703705E-2</c:v>
                </c:pt>
                <c:pt idx="2754">
                  <c:v>3.8715277777777779E-2</c:v>
                </c:pt>
                <c:pt idx="2755">
                  <c:v>3.8726851851851853E-2</c:v>
                </c:pt>
                <c:pt idx="2756">
                  <c:v>3.8738425925925926E-2</c:v>
                </c:pt>
                <c:pt idx="2757">
                  <c:v>3.875E-2</c:v>
                </c:pt>
                <c:pt idx="2758">
                  <c:v>3.876157407407408E-2</c:v>
                </c:pt>
                <c:pt idx="2759">
                  <c:v>3.8773148148148147E-2</c:v>
                </c:pt>
                <c:pt idx="2760">
                  <c:v>3.8784722222222227E-2</c:v>
                </c:pt>
                <c:pt idx="2761">
                  <c:v>3.8796296296296294E-2</c:v>
                </c:pt>
                <c:pt idx="2762">
                  <c:v>3.8807870370370375E-2</c:v>
                </c:pt>
                <c:pt idx="2763">
                  <c:v>3.8819444444444441E-2</c:v>
                </c:pt>
                <c:pt idx="2764">
                  <c:v>3.8831018518518515E-2</c:v>
                </c:pt>
                <c:pt idx="2765">
                  <c:v>3.8842592592592588E-2</c:v>
                </c:pt>
                <c:pt idx="2766">
                  <c:v>3.8854166666666669E-2</c:v>
                </c:pt>
                <c:pt idx="2767">
                  <c:v>3.8865740740740742E-2</c:v>
                </c:pt>
                <c:pt idx="2768">
                  <c:v>3.8877314814814816E-2</c:v>
                </c:pt>
                <c:pt idx="2769">
                  <c:v>3.888888888888889E-2</c:v>
                </c:pt>
                <c:pt idx="2770">
                  <c:v>3.8900462962962963E-2</c:v>
                </c:pt>
                <c:pt idx="2771">
                  <c:v>3.8912037037037037E-2</c:v>
                </c:pt>
                <c:pt idx="2772">
                  <c:v>3.892361111111111E-2</c:v>
                </c:pt>
                <c:pt idx="2773">
                  <c:v>3.8935185185185191E-2</c:v>
                </c:pt>
                <c:pt idx="2774">
                  <c:v>3.8946759259259257E-2</c:v>
                </c:pt>
                <c:pt idx="2775">
                  <c:v>3.8958333333333338E-2</c:v>
                </c:pt>
                <c:pt idx="2776">
                  <c:v>3.8969907407407404E-2</c:v>
                </c:pt>
                <c:pt idx="2777">
                  <c:v>3.8981481481481485E-2</c:v>
                </c:pt>
                <c:pt idx="2778">
                  <c:v>3.8993055555555552E-2</c:v>
                </c:pt>
                <c:pt idx="2779">
                  <c:v>3.9004629629629632E-2</c:v>
                </c:pt>
                <c:pt idx="2780">
                  <c:v>3.9016203703703699E-2</c:v>
                </c:pt>
                <c:pt idx="2781">
                  <c:v>3.9027777777777779E-2</c:v>
                </c:pt>
                <c:pt idx="2782">
                  <c:v>3.9039351851851853E-2</c:v>
                </c:pt>
                <c:pt idx="2783">
                  <c:v>3.9050925925925926E-2</c:v>
                </c:pt>
                <c:pt idx="2784">
                  <c:v>3.90625E-2</c:v>
                </c:pt>
                <c:pt idx="2785">
                  <c:v>3.9074074074074074E-2</c:v>
                </c:pt>
                <c:pt idx="2786">
                  <c:v>3.9085648148148147E-2</c:v>
                </c:pt>
                <c:pt idx="2787">
                  <c:v>3.9097222222222221E-2</c:v>
                </c:pt>
                <c:pt idx="2788">
                  <c:v>3.9108796296296301E-2</c:v>
                </c:pt>
                <c:pt idx="2789">
                  <c:v>3.9120370370370368E-2</c:v>
                </c:pt>
                <c:pt idx="2790">
                  <c:v>3.9131944444444448E-2</c:v>
                </c:pt>
                <c:pt idx="2791">
                  <c:v>3.9143518518518515E-2</c:v>
                </c:pt>
                <c:pt idx="2792">
                  <c:v>3.9155092592592596E-2</c:v>
                </c:pt>
                <c:pt idx="2793">
                  <c:v>3.9166666666666662E-2</c:v>
                </c:pt>
                <c:pt idx="2794">
                  <c:v>3.9178240740740743E-2</c:v>
                </c:pt>
                <c:pt idx="2795">
                  <c:v>3.9189814814814809E-2</c:v>
                </c:pt>
                <c:pt idx="2796">
                  <c:v>3.920138888888889E-2</c:v>
                </c:pt>
                <c:pt idx="2797">
                  <c:v>3.9212962962962963E-2</c:v>
                </c:pt>
                <c:pt idx="2798">
                  <c:v>3.9224537037037037E-2</c:v>
                </c:pt>
                <c:pt idx="2799">
                  <c:v>3.923611111111111E-2</c:v>
                </c:pt>
                <c:pt idx="2800">
                  <c:v>3.9247685185185184E-2</c:v>
                </c:pt>
                <c:pt idx="2801">
                  <c:v>3.9259259259259258E-2</c:v>
                </c:pt>
                <c:pt idx="2802">
                  <c:v>3.9270833333333331E-2</c:v>
                </c:pt>
                <c:pt idx="2803">
                  <c:v>3.9282407407407412E-2</c:v>
                </c:pt>
                <c:pt idx="2804">
                  <c:v>3.9293981481481485E-2</c:v>
                </c:pt>
                <c:pt idx="2805">
                  <c:v>3.9305555555555559E-2</c:v>
                </c:pt>
                <c:pt idx="2806">
                  <c:v>3.9317129629629625E-2</c:v>
                </c:pt>
                <c:pt idx="2807">
                  <c:v>3.9328703703703706E-2</c:v>
                </c:pt>
                <c:pt idx="2808">
                  <c:v>3.9340277777777773E-2</c:v>
                </c:pt>
                <c:pt idx="2809">
                  <c:v>3.9351851851851853E-2</c:v>
                </c:pt>
                <c:pt idx="2810">
                  <c:v>3.936342592592592E-2</c:v>
                </c:pt>
                <c:pt idx="2811">
                  <c:v>3.9375E-2</c:v>
                </c:pt>
                <c:pt idx="2812">
                  <c:v>3.9386574074074074E-2</c:v>
                </c:pt>
                <c:pt idx="2813">
                  <c:v>3.9398148148148147E-2</c:v>
                </c:pt>
                <c:pt idx="2814">
                  <c:v>3.9409722222222221E-2</c:v>
                </c:pt>
                <c:pt idx="2815">
                  <c:v>3.9421296296296295E-2</c:v>
                </c:pt>
                <c:pt idx="2816">
                  <c:v>3.9432870370370368E-2</c:v>
                </c:pt>
                <c:pt idx="2817">
                  <c:v>3.9444444444444442E-2</c:v>
                </c:pt>
                <c:pt idx="2818">
                  <c:v>3.9456018518518522E-2</c:v>
                </c:pt>
                <c:pt idx="2819">
                  <c:v>3.9467592592592596E-2</c:v>
                </c:pt>
                <c:pt idx="2820">
                  <c:v>3.9479166666666669E-2</c:v>
                </c:pt>
                <c:pt idx="2821">
                  <c:v>3.9490740740740743E-2</c:v>
                </c:pt>
                <c:pt idx="2822">
                  <c:v>3.9502314814814816E-2</c:v>
                </c:pt>
                <c:pt idx="2823">
                  <c:v>3.951388888888889E-2</c:v>
                </c:pt>
                <c:pt idx="2824">
                  <c:v>3.9525462962962964E-2</c:v>
                </c:pt>
                <c:pt idx="2825">
                  <c:v>3.953703703703703E-2</c:v>
                </c:pt>
                <c:pt idx="2826">
                  <c:v>3.9548611111111111E-2</c:v>
                </c:pt>
                <c:pt idx="2827">
                  <c:v>3.9560185185185184E-2</c:v>
                </c:pt>
                <c:pt idx="2828">
                  <c:v>3.9571759259259258E-2</c:v>
                </c:pt>
                <c:pt idx="2829">
                  <c:v>3.9583333333333331E-2</c:v>
                </c:pt>
                <c:pt idx="2830">
                  <c:v>3.9594907407407405E-2</c:v>
                </c:pt>
                <c:pt idx="2831">
                  <c:v>3.9606481481481479E-2</c:v>
                </c:pt>
                <c:pt idx="2832">
                  <c:v>3.9618055555555552E-2</c:v>
                </c:pt>
                <c:pt idx="2833">
                  <c:v>3.9629629629629633E-2</c:v>
                </c:pt>
                <c:pt idx="2834">
                  <c:v>3.9641203703703706E-2</c:v>
                </c:pt>
                <c:pt idx="2835">
                  <c:v>3.965277777777778E-2</c:v>
                </c:pt>
                <c:pt idx="2836">
                  <c:v>3.9664351851851853E-2</c:v>
                </c:pt>
                <c:pt idx="2837">
                  <c:v>3.9675925925925927E-2</c:v>
                </c:pt>
                <c:pt idx="2838">
                  <c:v>3.9687500000000001E-2</c:v>
                </c:pt>
                <c:pt idx="2839">
                  <c:v>3.9699074074074074E-2</c:v>
                </c:pt>
                <c:pt idx="2840">
                  <c:v>3.9710648148148148E-2</c:v>
                </c:pt>
                <c:pt idx="2841">
                  <c:v>3.9722222222222221E-2</c:v>
                </c:pt>
                <c:pt idx="2842">
                  <c:v>3.9733796296296302E-2</c:v>
                </c:pt>
                <c:pt idx="2843">
                  <c:v>3.9745370370370368E-2</c:v>
                </c:pt>
                <c:pt idx="2844">
                  <c:v>3.9756944444444449E-2</c:v>
                </c:pt>
                <c:pt idx="2845">
                  <c:v>3.9768518518518516E-2</c:v>
                </c:pt>
                <c:pt idx="2846">
                  <c:v>3.9780092592592589E-2</c:v>
                </c:pt>
                <c:pt idx="2847">
                  <c:v>3.9791666666666663E-2</c:v>
                </c:pt>
                <c:pt idx="2848">
                  <c:v>3.9803240740740743E-2</c:v>
                </c:pt>
                <c:pt idx="2849">
                  <c:v>3.9814814814814817E-2</c:v>
                </c:pt>
                <c:pt idx="2850">
                  <c:v>3.982638888888889E-2</c:v>
                </c:pt>
                <c:pt idx="2851">
                  <c:v>3.9837962962962964E-2</c:v>
                </c:pt>
                <c:pt idx="2852">
                  <c:v>3.9849537037037037E-2</c:v>
                </c:pt>
                <c:pt idx="2853">
                  <c:v>3.9861111111111111E-2</c:v>
                </c:pt>
                <c:pt idx="2854">
                  <c:v>3.9872685185185185E-2</c:v>
                </c:pt>
                <c:pt idx="2855">
                  <c:v>3.9884259259259258E-2</c:v>
                </c:pt>
                <c:pt idx="2856">
                  <c:v>3.9895833333333332E-2</c:v>
                </c:pt>
                <c:pt idx="2857">
                  <c:v>3.9907407407407412E-2</c:v>
                </c:pt>
                <c:pt idx="2858">
                  <c:v>3.9918981481481479E-2</c:v>
                </c:pt>
                <c:pt idx="2859">
                  <c:v>3.9930555555555559E-2</c:v>
                </c:pt>
                <c:pt idx="2860">
                  <c:v>3.9942129629629626E-2</c:v>
                </c:pt>
                <c:pt idx="2861">
                  <c:v>3.9953703703703707E-2</c:v>
                </c:pt>
                <c:pt idx="2862">
                  <c:v>3.9965277777777773E-2</c:v>
                </c:pt>
                <c:pt idx="2863">
                  <c:v>3.9976851851851854E-2</c:v>
                </c:pt>
                <c:pt idx="2864">
                  <c:v>3.9988425925925927E-2</c:v>
                </c:pt>
                <c:pt idx="2865">
                  <c:v>0.04</c:v>
                </c:pt>
                <c:pt idx="2866">
                  <c:v>4.0011574074074074E-2</c:v>
                </c:pt>
                <c:pt idx="2867">
                  <c:v>4.0023148148148148E-2</c:v>
                </c:pt>
                <c:pt idx="2868">
                  <c:v>4.0034722222222222E-2</c:v>
                </c:pt>
                <c:pt idx="2869">
                  <c:v>4.0046296296296295E-2</c:v>
                </c:pt>
                <c:pt idx="2870">
                  <c:v>4.0057870370370369E-2</c:v>
                </c:pt>
                <c:pt idx="2871">
                  <c:v>4.0069444444444442E-2</c:v>
                </c:pt>
                <c:pt idx="2872">
                  <c:v>4.0081018518518523E-2</c:v>
                </c:pt>
                <c:pt idx="2873">
                  <c:v>4.0092592592592589E-2</c:v>
                </c:pt>
                <c:pt idx="2874">
                  <c:v>4.010416666666667E-2</c:v>
                </c:pt>
                <c:pt idx="2875">
                  <c:v>4.0115740740740737E-2</c:v>
                </c:pt>
                <c:pt idx="2876">
                  <c:v>4.0127314814814817E-2</c:v>
                </c:pt>
                <c:pt idx="2877">
                  <c:v>4.0138888888888884E-2</c:v>
                </c:pt>
                <c:pt idx="2878">
                  <c:v>4.0150462962962964E-2</c:v>
                </c:pt>
                <c:pt idx="2879">
                  <c:v>4.0162037037037038E-2</c:v>
                </c:pt>
                <c:pt idx="2880">
                  <c:v>4.0173611111111111E-2</c:v>
                </c:pt>
                <c:pt idx="2881">
                  <c:v>4.0185185185185185E-2</c:v>
                </c:pt>
                <c:pt idx="2882">
                  <c:v>4.0196759259259258E-2</c:v>
                </c:pt>
                <c:pt idx="2883">
                  <c:v>4.0208333333333332E-2</c:v>
                </c:pt>
                <c:pt idx="2884">
                  <c:v>4.0219907407407406E-2</c:v>
                </c:pt>
                <c:pt idx="2885">
                  <c:v>4.0231481481481479E-2</c:v>
                </c:pt>
                <c:pt idx="2886">
                  <c:v>4.024305555555556E-2</c:v>
                </c:pt>
                <c:pt idx="2887">
                  <c:v>4.0254629629629633E-2</c:v>
                </c:pt>
                <c:pt idx="2888">
                  <c:v>4.02662037037037E-2</c:v>
                </c:pt>
                <c:pt idx="2889">
                  <c:v>4.027777777777778E-2</c:v>
                </c:pt>
                <c:pt idx="2890">
                  <c:v>4.0289351851851847E-2</c:v>
                </c:pt>
                <c:pt idx="2891">
                  <c:v>4.0300925925925928E-2</c:v>
                </c:pt>
                <c:pt idx="2892">
                  <c:v>4.0312499999999994E-2</c:v>
                </c:pt>
                <c:pt idx="2893">
                  <c:v>4.0324074074074075E-2</c:v>
                </c:pt>
                <c:pt idx="2894">
                  <c:v>4.0335648148148148E-2</c:v>
                </c:pt>
                <c:pt idx="2895">
                  <c:v>4.0347222222222222E-2</c:v>
                </c:pt>
                <c:pt idx="2896">
                  <c:v>4.0358796296296295E-2</c:v>
                </c:pt>
                <c:pt idx="2897">
                  <c:v>4.0370370370370369E-2</c:v>
                </c:pt>
                <c:pt idx="2898">
                  <c:v>4.0381944444444443E-2</c:v>
                </c:pt>
                <c:pt idx="2899">
                  <c:v>4.0393518518518516E-2</c:v>
                </c:pt>
                <c:pt idx="2900">
                  <c:v>4.040509259259259E-2</c:v>
                </c:pt>
                <c:pt idx="2901">
                  <c:v>4.041666666666667E-2</c:v>
                </c:pt>
                <c:pt idx="2902">
                  <c:v>4.0428240740740744E-2</c:v>
                </c:pt>
                <c:pt idx="2903">
                  <c:v>4.0439814814814817E-2</c:v>
                </c:pt>
                <c:pt idx="2904">
                  <c:v>4.0451388888888891E-2</c:v>
                </c:pt>
                <c:pt idx="2905">
                  <c:v>4.0462962962962964E-2</c:v>
                </c:pt>
                <c:pt idx="2906">
                  <c:v>4.0474537037037038E-2</c:v>
                </c:pt>
                <c:pt idx="2907">
                  <c:v>4.0486111111111105E-2</c:v>
                </c:pt>
                <c:pt idx="2908">
                  <c:v>4.0486111111111105E-2</c:v>
                </c:pt>
                <c:pt idx="2909">
                  <c:v>4.0509259259259259E-2</c:v>
                </c:pt>
                <c:pt idx="2910">
                  <c:v>4.0520833333333332E-2</c:v>
                </c:pt>
                <c:pt idx="2911">
                  <c:v>4.0520833333333332E-2</c:v>
                </c:pt>
                <c:pt idx="2912">
                  <c:v>4.0532407407407406E-2</c:v>
                </c:pt>
                <c:pt idx="2913">
                  <c:v>4.0543981481481479E-2</c:v>
                </c:pt>
                <c:pt idx="2914">
                  <c:v>4.0555555555555553E-2</c:v>
                </c:pt>
                <c:pt idx="2915">
                  <c:v>4.0567129629629627E-2</c:v>
                </c:pt>
                <c:pt idx="2916">
                  <c:v>4.05787037037037E-2</c:v>
                </c:pt>
                <c:pt idx="2917">
                  <c:v>4.0590277777777781E-2</c:v>
                </c:pt>
                <c:pt idx="2918">
                  <c:v>4.0601851851851854E-2</c:v>
                </c:pt>
                <c:pt idx="2919">
                  <c:v>4.0613425925925928E-2</c:v>
                </c:pt>
                <c:pt idx="2920">
                  <c:v>4.0625000000000001E-2</c:v>
                </c:pt>
                <c:pt idx="2921">
                  <c:v>4.0636574074074075E-2</c:v>
                </c:pt>
                <c:pt idx="2922">
                  <c:v>4.0648148148148149E-2</c:v>
                </c:pt>
                <c:pt idx="2923">
                  <c:v>4.0659722222222222E-2</c:v>
                </c:pt>
                <c:pt idx="2924">
                  <c:v>4.0671296296296296E-2</c:v>
                </c:pt>
                <c:pt idx="2925">
                  <c:v>4.0682870370370376E-2</c:v>
                </c:pt>
                <c:pt idx="2926">
                  <c:v>4.0694444444444443E-2</c:v>
                </c:pt>
                <c:pt idx="2927">
                  <c:v>4.0706018518518523E-2</c:v>
                </c:pt>
                <c:pt idx="2928">
                  <c:v>4.071759259259259E-2</c:v>
                </c:pt>
                <c:pt idx="2929">
                  <c:v>4.0729166666666664E-2</c:v>
                </c:pt>
                <c:pt idx="2930">
                  <c:v>4.0740740740740737E-2</c:v>
                </c:pt>
                <c:pt idx="2931">
                  <c:v>4.0752314814814811E-2</c:v>
                </c:pt>
                <c:pt idx="2932">
                  <c:v>4.0763888888888891E-2</c:v>
                </c:pt>
                <c:pt idx="2933">
                  <c:v>4.0775462962962965E-2</c:v>
                </c:pt>
                <c:pt idx="2934">
                  <c:v>4.0787037037037038E-2</c:v>
                </c:pt>
                <c:pt idx="2935">
                  <c:v>4.0798611111111112E-2</c:v>
                </c:pt>
                <c:pt idx="2936">
                  <c:v>4.0810185185185185E-2</c:v>
                </c:pt>
                <c:pt idx="2937">
                  <c:v>4.0821759259259259E-2</c:v>
                </c:pt>
                <c:pt idx="2938">
                  <c:v>4.0833333333333333E-2</c:v>
                </c:pt>
                <c:pt idx="2939">
                  <c:v>4.0844907407407406E-2</c:v>
                </c:pt>
                <c:pt idx="2940">
                  <c:v>4.0856481481481487E-2</c:v>
                </c:pt>
                <c:pt idx="2941">
                  <c:v>4.0868055555555553E-2</c:v>
                </c:pt>
                <c:pt idx="2942">
                  <c:v>4.0879629629629634E-2</c:v>
                </c:pt>
                <c:pt idx="2943">
                  <c:v>4.08912037037037E-2</c:v>
                </c:pt>
                <c:pt idx="2944">
                  <c:v>4.0902777777777781E-2</c:v>
                </c:pt>
                <c:pt idx="2945">
                  <c:v>4.0914351851851848E-2</c:v>
                </c:pt>
                <c:pt idx="2946">
                  <c:v>4.0925925925925928E-2</c:v>
                </c:pt>
                <c:pt idx="2947">
                  <c:v>4.0937500000000002E-2</c:v>
                </c:pt>
                <c:pt idx="2948">
                  <c:v>4.0949074074074075E-2</c:v>
                </c:pt>
                <c:pt idx="2949">
                  <c:v>4.0960648148148149E-2</c:v>
                </c:pt>
                <c:pt idx="2950">
                  <c:v>4.0972222222222222E-2</c:v>
                </c:pt>
                <c:pt idx="2951">
                  <c:v>4.0983796296296296E-2</c:v>
                </c:pt>
                <c:pt idx="2952">
                  <c:v>4.099537037037037E-2</c:v>
                </c:pt>
                <c:pt idx="2953">
                  <c:v>4.1006944444444443E-2</c:v>
                </c:pt>
                <c:pt idx="2954">
                  <c:v>4.1018518518518517E-2</c:v>
                </c:pt>
                <c:pt idx="2955">
                  <c:v>4.1030092592592597E-2</c:v>
                </c:pt>
                <c:pt idx="2956">
                  <c:v>4.1041666666666664E-2</c:v>
                </c:pt>
                <c:pt idx="2957">
                  <c:v>4.1053240740740744E-2</c:v>
                </c:pt>
                <c:pt idx="2958">
                  <c:v>4.1064814814814811E-2</c:v>
                </c:pt>
                <c:pt idx="2959">
                  <c:v>4.1076388888888891E-2</c:v>
                </c:pt>
                <c:pt idx="2960">
                  <c:v>4.1087962962962958E-2</c:v>
                </c:pt>
                <c:pt idx="2961">
                  <c:v>4.1099537037037039E-2</c:v>
                </c:pt>
                <c:pt idx="2962">
                  <c:v>4.1111111111111112E-2</c:v>
                </c:pt>
                <c:pt idx="2963">
                  <c:v>4.1122685185185186E-2</c:v>
                </c:pt>
                <c:pt idx="2964">
                  <c:v>4.1134259259259259E-2</c:v>
                </c:pt>
                <c:pt idx="2965">
                  <c:v>4.1145833333333333E-2</c:v>
                </c:pt>
                <c:pt idx="2966">
                  <c:v>4.1157407407407406E-2</c:v>
                </c:pt>
                <c:pt idx="2967">
                  <c:v>4.116898148148148E-2</c:v>
                </c:pt>
                <c:pt idx="2968">
                  <c:v>4.1180555555555554E-2</c:v>
                </c:pt>
                <c:pt idx="2969">
                  <c:v>4.1192129629629634E-2</c:v>
                </c:pt>
                <c:pt idx="2970">
                  <c:v>4.1203703703703708E-2</c:v>
                </c:pt>
                <c:pt idx="2971">
                  <c:v>4.1215277777777774E-2</c:v>
                </c:pt>
                <c:pt idx="2972">
                  <c:v>4.1226851851851855E-2</c:v>
                </c:pt>
                <c:pt idx="2973">
                  <c:v>4.1238425925925921E-2</c:v>
                </c:pt>
                <c:pt idx="2974">
                  <c:v>4.1250000000000002E-2</c:v>
                </c:pt>
                <c:pt idx="2975">
                  <c:v>4.1261574074074069E-2</c:v>
                </c:pt>
                <c:pt idx="2976">
                  <c:v>4.1273148148148149E-2</c:v>
                </c:pt>
                <c:pt idx="2977">
                  <c:v>4.1284722222222223E-2</c:v>
                </c:pt>
                <c:pt idx="2978">
                  <c:v>4.1296296296296296E-2</c:v>
                </c:pt>
                <c:pt idx="2979">
                  <c:v>4.130787037037037E-2</c:v>
                </c:pt>
                <c:pt idx="2980">
                  <c:v>4.1319444444444443E-2</c:v>
                </c:pt>
                <c:pt idx="2981">
                  <c:v>4.1331018518518517E-2</c:v>
                </c:pt>
                <c:pt idx="2982">
                  <c:v>4.1342592592592591E-2</c:v>
                </c:pt>
                <c:pt idx="2983">
                  <c:v>4.1354166666666664E-2</c:v>
                </c:pt>
                <c:pt idx="2984">
                  <c:v>4.1365740740740745E-2</c:v>
                </c:pt>
                <c:pt idx="2985">
                  <c:v>4.1377314814814818E-2</c:v>
                </c:pt>
                <c:pt idx="2986">
                  <c:v>4.1388888888888892E-2</c:v>
                </c:pt>
                <c:pt idx="2987">
                  <c:v>4.1400462962962965E-2</c:v>
                </c:pt>
                <c:pt idx="2988">
                  <c:v>4.1412037037037039E-2</c:v>
                </c:pt>
                <c:pt idx="2989">
                  <c:v>4.1423611111111112E-2</c:v>
                </c:pt>
                <c:pt idx="2990">
                  <c:v>4.1435185185185179E-2</c:v>
                </c:pt>
                <c:pt idx="2991">
                  <c:v>4.144675925925926E-2</c:v>
                </c:pt>
                <c:pt idx="2992">
                  <c:v>4.1458333333333333E-2</c:v>
                </c:pt>
                <c:pt idx="2993">
                  <c:v>4.1469907407407407E-2</c:v>
                </c:pt>
                <c:pt idx="2994">
                  <c:v>4.148148148148148E-2</c:v>
                </c:pt>
                <c:pt idx="2995">
                  <c:v>4.1493055555555554E-2</c:v>
                </c:pt>
                <c:pt idx="2996">
                  <c:v>4.1504629629629627E-2</c:v>
                </c:pt>
                <c:pt idx="2997">
                  <c:v>4.1516203703703701E-2</c:v>
                </c:pt>
                <c:pt idx="2998">
                  <c:v>4.1527777777777775E-2</c:v>
                </c:pt>
                <c:pt idx="2999">
                  <c:v>4.1539351851851855E-2</c:v>
                </c:pt>
                <c:pt idx="3000">
                  <c:v>4.1550925925925929E-2</c:v>
                </c:pt>
                <c:pt idx="3001">
                  <c:v>4.1562500000000002E-2</c:v>
                </c:pt>
                <c:pt idx="3002">
                  <c:v>4.1574074074074076E-2</c:v>
                </c:pt>
                <c:pt idx="3003">
                  <c:v>4.1585648148148149E-2</c:v>
                </c:pt>
                <c:pt idx="3004">
                  <c:v>4.1597222222222223E-2</c:v>
                </c:pt>
                <c:pt idx="3005">
                  <c:v>4.1608796296296297E-2</c:v>
                </c:pt>
                <c:pt idx="3006">
                  <c:v>4.162037037037037E-2</c:v>
                </c:pt>
                <c:pt idx="3007">
                  <c:v>4.1631944444444451E-2</c:v>
                </c:pt>
                <c:pt idx="3008">
                  <c:v>4.1643518518518517E-2</c:v>
                </c:pt>
                <c:pt idx="3009">
                  <c:v>4.1655092592592598E-2</c:v>
                </c:pt>
                <c:pt idx="3010">
                  <c:v>4.1666666666666664E-2</c:v>
                </c:pt>
                <c:pt idx="3011">
                  <c:v>4.1678240740740745E-2</c:v>
                </c:pt>
                <c:pt idx="3012">
                  <c:v>4.1689814814814818E-2</c:v>
                </c:pt>
                <c:pt idx="3013">
                  <c:v>4.1701388888888885E-2</c:v>
                </c:pt>
                <c:pt idx="3014">
                  <c:v>4.1712962962962959E-2</c:v>
                </c:pt>
                <c:pt idx="3015">
                  <c:v>4.1724537037037039E-2</c:v>
                </c:pt>
                <c:pt idx="3016">
                  <c:v>4.1736111111111113E-2</c:v>
                </c:pt>
                <c:pt idx="3017">
                  <c:v>4.1747685185185186E-2</c:v>
                </c:pt>
                <c:pt idx="3018">
                  <c:v>4.1759259259259253E-2</c:v>
                </c:pt>
                <c:pt idx="3019">
                  <c:v>4.1770833333333333E-2</c:v>
                </c:pt>
                <c:pt idx="3020">
                  <c:v>4.1782407407407407E-2</c:v>
                </c:pt>
                <c:pt idx="3021">
                  <c:v>4.1793981481481481E-2</c:v>
                </c:pt>
                <c:pt idx="3022">
                  <c:v>4.1805555555555561E-2</c:v>
                </c:pt>
                <c:pt idx="3023">
                  <c:v>4.1817129629629628E-2</c:v>
                </c:pt>
                <c:pt idx="3024">
                  <c:v>4.1828703703703701E-2</c:v>
                </c:pt>
                <c:pt idx="3025">
                  <c:v>4.1840277777777775E-2</c:v>
                </c:pt>
                <c:pt idx="3026">
                  <c:v>4.1851851851851855E-2</c:v>
                </c:pt>
                <c:pt idx="3027">
                  <c:v>4.1863425925925929E-2</c:v>
                </c:pt>
                <c:pt idx="3028">
                  <c:v>4.1874999999999996E-2</c:v>
                </c:pt>
                <c:pt idx="3029">
                  <c:v>4.1886574074074069E-2</c:v>
                </c:pt>
                <c:pt idx="3030">
                  <c:v>4.189814814814815E-2</c:v>
                </c:pt>
                <c:pt idx="3031">
                  <c:v>4.1909722222222223E-2</c:v>
                </c:pt>
                <c:pt idx="3032">
                  <c:v>4.1921296296296297E-2</c:v>
                </c:pt>
                <c:pt idx="3033">
                  <c:v>4.1932870370370377E-2</c:v>
                </c:pt>
                <c:pt idx="3034">
                  <c:v>4.1944444444444444E-2</c:v>
                </c:pt>
                <c:pt idx="3035">
                  <c:v>4.1956018518518517E-2</c:v>
                </c:pt>
                <c:pt idx="3036">
                  <c:v>4.1967592592592591E-2</c:v>
                </c:pt>
                <c:pt idx="3037">
                  <c:v>4.1979166666666672E-2</c:v>
                </c:pt>
                <c:pt idx="3038">
                  <c:v>4.1990740740740745E-2</c:v>
                </c:pt>
                <c:pt idx="3039">
                  <c:v>4.2002314814814812E-2</c:v>
                </c:pt>
                <c:pt idx="3040">
                  <c:v>4.2013888888888885E-2</c:v>
                </c:pt>
                <c:pt idx="3041">
                  <c:v>4.2025462962962966E-2</c:v>
                </c:pt>
                <c:pt idx="3042">
                  <c:v>4.2037037037037039E-2</c:v>
                </c:pt>
                <c:pt idx="3043">
                  <c:v>4.2048611111111113E-2</c:v>
                </c:pt>
                <c:pt idx="3044">
                  <c:v>4.206018518518518E-2</c:v>
                </c:pt>
                <c:pt idx="3045">
                  <c:v>4.207175925925926E-2</c:v>
                </c:pt>
                <c:pt idx="3046">
                  <c:v>4.2083333333333334E-2</c:v>
                </c:pt>
                <c:pt idx="3047">
                  <c:v>4.2094907407407407E-2</c:v>
                </c:pt>
                <c:pt idx="3048">
                  <c:v>4.2106481481481488E-2</c:v>
                </c:pt>
                <c:pt idx="3049">
                  <c:v>4.2118055555555554E-2</c:v>
                </c:pt>
                <c:pt idx="3050">
                  <c:v>4.2129629629629628E-2</c:v>
                </c:pt>
                <c:pt idx="3051">
                  <c:v>4.2141203703703702E-2</c:v>
                </c:pt>
                <c:pt idx="3052">
                  <c:v>4.2152777777777782E-2</c:v>
                </c:pt>
                <c:pt idx="3053">
                  <c:v>4.2164351851851856E-2</c:v>
                </c:pt>
                <c:pt idx="3054">
                  <c:v>4.2175925925925922E-2</c:v>
                </c:pt>
                <c:pt idx="3055">
                  <c:v>4.2187499999999996E-2</c:v>
                </c:pt>
                <c:pt idx="3056">
                  <c:v>4.2199074074074076E-2</c:v>
                </c:pt>
                <c:pt idx="3057">
                  <c:v>4.221064814814815E-2</c:v>
                </c:pt>
                <c:pt idx="3058">
                  <c:v>4.2222222222222223E-2</c:v>
                </c:pt>
                <c:pt idx="3059">
                  <c:v>4.223379629629629E-2</c:v>
                </c:pt>
                <c:pt idx="3060">
                  <c:v>4.2245370370370371E-2</c:v>
                </c:pt>
                <c:pt idx="3061">
                  <c:v>4.2256944444444444E-2</c:v>
                </c:pt>
                <c:pt idx="3062">
                  <c:v>4.2268518518518518E-2</c:v>
                </c:pt>
                <c:pt idx="3063">
                  <c:v>4.2280092592592598E-2</c:v>
                </c:pt>
                <c:pt idx="3064">
                  <c:v>4.2291666666666665E-2</c:v>
                </c:pt>
                <c:pt idx="3065">
                  <c:v>4.2303240740740738E-2</c:v>
                </c:pt>
                <c:pt idx="3066">
                  <c:v>4.2314814814814812E-2</c:v>
                </c:pt>
                <c:pt idx="3067">
                  <c:v>4.2326388888888893E-2</c:v>
                </c:pt>
                <c:pt idx="3068">
                  <c:v>4.2337962962962966E-2</c:v>
                </c:pt>
                <c:pt idx="3069">
                  <c:v>4.2349537037037033E-2</c:v>
                </c:pt>
                <c:pt idx="3070">
                  <c:v>4.2361111111111106E-2</c:v>
                </c:pt>
                <c:pt idx="3071">
                  <c:v>4.2372685185185187E-2</c:v>
                </c:pt>
                <c:pt idx="3072">
                  <c:v>4.238425925925926E-2</c:v>
                </c:pt>
                <c:pt idx="3073">
                  <c:v>4.2395833333333334E-2</c:v>
                </c:pt>
                <c:pt idx="3074">
                  <c:v>4.2407407407407401E-2</c:v>
                </c:pt>
                <c:pt idx="3075">
                  <c:v>4.2418981481481481E-2</c:v>
                </c:pt>
                <c:pt idx="3076">
                  <c:v>4.2430555555555555E-2</c:v>
                </c:pt>
                <c:pt idx="3077">
                  <c:v>4.2442129629629628E-2</c:v>
                </c:pt>
                <c:pt idx="3078">
                  <c:v>4.2453703703703709E-2</c:v>
                </c:pt>
                <c:pt idx="3079">
                  <c:v>4.2465277777777775E-2</c:v>
                </c:pt>
                <c:pt idx="3080">
                  <c:v>4.2476851851851849E-2</c:v>
                </c:pt>
                <c:pt idx="3081">
                  <c:v>4.2488425925925923E-2</c:v>
                </c:pt>
                <c:pt idx="3082">
                  <c:v>4.2500000000000003E-2</c:v>
                </c:pt>
                <c:pt idx="3083">
                  <c:v>4.2511574074074077E-2</c:v>
                </c:pt>
                <c:pt idx="3084">
                  <c:v>4.252314814814815E-2</c:v>
                </c:pt>
                <c:pt idx="3085">
                  <c:v>4.2534722222222217E-2</c:v>
                </c:pt>
                <c:pt idx="3086">
                  <c:v>4.2546296296296297E-2</c:v>
                </c:pt>
                <c:pt idx="3087">
                  <c:v>4.2557870370370371E-2</c:v>
                </c:pt>
                <c:pt idx="3088">
                  <c:v>4.2569444444444444E-2</c:v>
                </c:pt>
                <c:pt idx="3089">
                  <c:v>4.2581018518518525E-2</c:v>
                </c:pt>
                <c:pt idx="3090">
                  <c:v>4.2592592592592592E-2</c:v>
                </c:pt>
                <c:pt idx="3091">
                  <c:v>4.2604166666666665E-2</c:v>
                </c:pt>
                <c:pt idx="3092">
                  <c:v>4.2615740740740739E-2</c:v>
                </c:pt>
                <c:pt idx="3093">
                  <c:v>4.2627314814814819E-2</c:v>
                </c:pt>
                <c:pt idx="3094">
                  <c:v>4.2638888888888893E-2</c:v>
                </c:pt>
                <c:pt idx="3095">
                  <c:v>4.2650462962962959E-2</c:v>
                </c:pt>
                <c:pt idx="3096">
                  <c:v>4.2662037037037033E-2</c:v>
                </c:pt>
                <c:pt idx="3097">
                  <c:v>4.2673611111111114E-2</c:v>
                </c:pt>
                <c:pt idx="3098">
                  <c:v>4.2685185185185187E-2</c:v>
                </c:pt>
                <c:pt idx="3099">
                  <c:v>4.2696759259259261E-2</c:v>
                </c:pt>
                <c:pt idx="3100">
                  <c:v>4.2708333333333327E-2</c:v>
                </c:pt>
                <c:pt idx="3101">
                  <c:v>4.2719907407407408E-2</c:v>
                </c:pt>
                <c:pt idx="3102">
                  <c:v>4.2731481481481481E-2</c:v>
                </c:pt>
                <c:pt idx="3103">
                  <c:v>4.2743055555555555E-2</c:v>
                </c:pt>
                <c:pt idx="3104">
                  <c:v>4.2754629629629635E-2</c:v>
                </c:pt>
                <c:pt idx="3105">
                  <c:v>4.2766203703703702E-2</c:v>
                </c:pt>
                <c:pt idx="3106">
                  <c:v>4.2777777777777776E-2</c:v>
                </c:pt>
                <c:pt idx="3107">
                  <c:v>4.2789351851851849E-2</c:v>
                </c:pt>
                <c:pt idx="3108">
                  <c:v>4.280092592592593E-2</c:v>
                </c:pt>
                <c:pt idx="3109">
                  <c:v>4.2812500000000003E-2</c:v>
                </c:pt>
                <c:pt idx="3110">
                  <c:v>4.282407407407407E-2</c:v>
                </c:pt>
                <c:pt idx="3111">
                  <c:v>4.2835648148148144E-2</c:v>
                </c:pt>
                <c:pt idx="3112">
                  <c:v>4.2847222222222224E-2</c:v>
                </c:pt>
                <c:pt idx="3113">
                  <c:v>4.2858796296296298E-2</c:v>
                </c:pt>
                <c:pt idx="3114">
                  <c:v>4.2870370370370371E-2</c:v>
                </c:pt>
                <c:pt idx="3115">
                  <c:v>4.2881944444444438E-2</c:v>
                </c:pt>
                <c:pt idx="3116">
                  <c:v>4.2893518518518518E-2</c:v>
                </c:pt>
                <c:pt idx="3117">
                  <c:v>4.2905092592592592E-2</c:v>
                </c:pt>
                <c:pt idx="3118">
                  <c:v>4.2916666666666665E-2</c:v>
                </c:pt>
                <c:pt idx="3119">
                  <c:v>4.2928240740740746E-2</c:v>
                </c:pt>
                <c:pt idx="3120">
                  <c:v>4.2939814814814813E-2</c:v>
                </c:pt>
                <c:pt idx="3121">
                  <c:v>4.2951388888888886E-2</c:v>
                </c:pt>
                <c:pt idx="3122">
                  <c:v>4.296296296296296E-2</c:v>
                </c:pt>
                <c:pt idx="3123">
                  <c:v>4.297453703703704E-2</c:v>
                </c:pt>
                <c:pt idx="3124">
                  <c:v>4.2986111111111114E-2</c:v>
                </c:pt>
                <c:pt idx="3125">
                  <c:v>4.2997685185185187E-2</c:v>
                </c:pt>
                <c:pt idx="3126">
                  <c:v>4.3009259259259254E-2</c:v>
                </c:pt>
                <c:pt idx="3127">
                  <c:v>4.3020833333333335E-2</c:v>
                </c:pt>
                <c:pt idx="3128">
                  <c:v>4.3032407407407408E-2</c:v>
                </c:pt>
                <c:pt idx="3129">
                  <c:v>4.3043981481481482E-2</c:v>
                </c:pt>
                <c:pt idx="3130">
                  <c:v>4.3055555555555562E-2</c:v>
                </c:pt>
                <c:pt idx="3131">
                  <c:v>4.3067129629629629E-2</c:v>
                </c:pt>
                <c:pt idx="3132">
                  <c:v>4.3078703703703702E-2</c:v>
                </c:pt>
                <c:pt idx="3133">
                  <c:v>4.3090277777777776E-2</c:v>
                </c:pt>
                <c:pt idx="3134">
                  <c:v>4.3101851851851856E-2</c:v>
                </c:pt>
                <c:pt idx="3135">
                  <c:v>4.311342592592593E-2</c:v>
                </c:pt>
                <c:pt idx="3136">
                  <c:v>4.3124999999999997E-2</c:v>
                </c:pt>
                <c:pt idx="3137">
                  <c:v>4.313657407407407E-2</c:v>
                </c:pt>
                <c:pt idx="3138">
                  <c:v>4.3148148148148151E-2</c:v>
                </c:pt>
                <c:pt idx="3139">
                  <c:v>4.3159722222222224E-2</c:v>
                </c:pt>
                <c:pt idx="3140">
                  <c:v>4.3171296296296298E-2</c:v>
                </c:pt>
                <c:pt idx="3141">
                  <c:v>4.3182870370370365E-2</c:v>
                </c:pt>
                <c:pt idx="3142">
                  <c:v>4.3194444444444445E-2</c:v>
                </c:pt>
                <c:pt idx="3143">
                  <c:v>4.3206018518518519E-2</c:v>
                </c:pt>
                <c:pt idx="3144">
                  <c:v>4.3217592592592592E-2</c:v>
                </c:pt>
                <c:pt idx="3145">
                  <c:v>4.3229166666666673E-2</c:v>
                </c:pt>
                <c:pt idx="3146">
                  <c:v>4.3240740740740739E-2</c:v>
                </c:pt>
                <c:pt idx="3147">
                  <c:v>4.3252314814814813E-2</c:v>
                </c:pt>
                <c:pt idx="3148">
                  <c:v>4.3263888888888886E-2</c:v>
                </c:pt>
                <c:pt idx="3149">
                  <c:v>4.3275462962962967E-2</c:v>
                </c:pt>
                <c:pt idx="3150">
                  <c:v>4.3287037037037041E-2</c:v>
                </c:pt>
                <c:pt idx="3151">
                  <c:v>4.3298611111111107E-2</c:v>
                </c:pt>
                <c:pt idx="3152">
                  <c:v>4.3310185185185181E-2</c:v>
                </c:pt>
                <c:pt idx="3153">
                  <c:v>4.3321759259259261E-2</c:v>
                </c:pt>
                <c:pt idx="3154">
                  <c:v>4.3333333333333335E-2</c:v>
                </c:pt>
                <c:pt idx="3155">
                  <c:v>4.3344907407407408E-2</c:v>
                </c:pt>
                <c:pt idx="3156">
                  <c:v>4.3356481481481475E-2</c:v>
                </c:pt>
                <c:pt idx="3157">
                  <c:v>4.3368055555555556E-2</c:v>
                </c:pt>
                <c:pt idx="3158">
                  <c:v>4.3379629629629629E-2</c:v>
                </c:pt>
                <c:pt idx="3159">
                  <c:v>4.3391203703703703E-2</c:v>
                </c:pt>
                <c:pt idx="3160">
                  <c:v>4.3402777777777783E-2</c:v>
                </c:pt>
                <c:pt idx="3161">
                  <c:v>4.341435185185185E-2</c:v>
                </c:pt>
                <c:pt idx="3162">
                  <c:v>4.3425925925925923E-2</c:v>
                </c:pt>
                <c:pt idx="3163">
                  <c:v>4.3437499999999997E-2</c:v>
                </c:pt>
                <c:pt idx="3164">
                  <c:v>4.3449074074074077E-2</c:v>
                </c:pt>
                <c:pt idx="3165">
                  <c:v>4.3460648148148151E-2</c:v>
                </c:pt>
                <c:pt idx="3166">
                  <c:v>4.3472222222222225E-2</c:v>
                </c:pt>
                <c:pt idx="3167">
                  <c:v>4.3483796296296291E-2</c:v>
                </c:pt>
                <c:pt idx="3168">
                  <c:v>4.3495370370370372E-2</c:v>
                </c:pt>
                <c:pt idx="3169">
                  <c:v>4.3506944444444445E-2</c:v>
                </c:pt>
                <c:pt idx="3170">
                  <c:v>4.3518518518518519E-2</c:v>
                </c:pt>
                <c:pt idx="3171">
                  <c:v>4.3530092592592599E-2</c:v>
                </c:pt>
                <c:pt idx="3172">
                  <c:v>4.3541666666666666E-2</c:v>
                </c:pt>
                <c:pt idx="3173">
                  <c:v>4.355324074074074E-2</c:v>
                </c:pt>
                <c:pt idx="3174">
                  <c:v>4.3564814814814813E-2</c:v>
                </c:pt>
                <c:pt idx="3175">
                  <c:v>4.3576388888888894E-2</c:v>
                </c:pt>
                <c:pt idx="3176">
                  <c:v>4.3587962962962967E-2</c:v>
                </c:pt>
                <c:pt idx="3177">
                  <c:v>4.3599537037037034E-2</c:v>
                </c:pt>
                <c:pt idx="3178">
                  <c:v>4.3611111111111107E-2</c:v>
                </c:pt>
                <c:pt idx="3179">
                  <c:v>4.3622685185185188E-2</c:v>
                </c:pt>
                <c:pt idx="3180">
                  <c:v>4.3634259259259262E-2</c:v>
                </c:pt>
                <c:pt idx="3181">
                  <c:v>4.3645833333333335E-2</c:v>
                </c:pt>
                <c:pt idx="3182">
                  <c:v>4.3657407407407402E-2</c:v>
                </c:pt>
                <c:pt idx="3183">
                  <c:v>4.3668981481481482E-2</c:v>
                </c:pt>
                <c:pt idx="3184">
                  <c:v>4.3680555555555556E-2</c:v>
                </c:pt>
                <c:pt idx="3185">
                  <c:v>4.3692129629629629E-2</c:v>
                </c:pt>
                <c:pt idx="3186">
                  <c:v>4.370370370370371E-2</c:v>
                </c:pt>
                <c:pt idx="3187">
                  <c:v>4.3715277777777777E-2</c:v>
                </c:pt>
                <c:pt idx="3188">
                  <c:v>4.372685185185185E-2</c:v>
                </c:pt>
                <c:pt idx="3189">
                  <c:v>4.3738425925925924E-2</c:v>
                </c:pt>
                <c:pt idx="3190">
                  <c:v>4.3750000000000004E-2</c:v>
                </c:pt>
                <c:pt idx="3191">
                  <c:v>4.3761574074074078E-2</c:v>
                </c:pt>
                <c:pt idx="3192">
                  <c:v>4.3773148148148144E-2</c:v>
                </c:pt>
                <c:pt idx="3193">
                  <c:v>4.3784722222222218E-2</c:v>
                </c:pt>
                <c:pt idx="3194">
                  <c:v>4.3796296296296298E-2</c:v>
                </c:pt>
                <c:pt idx="3195">
                  <c:v>4.3807870370370372E-2</c:v>
                </c:pt>
                <c:pt idx="3196">
                  <c:v>4.3819444444444446E-2</c:v>
                </c:pt>
                <c:pt idx="3197">
                  <c:v>4.3831018518518512E-2</c:v>
                </c:pt>
                <c:pt idx="3198">
                  <c:v>4.3842592592592593E-2</c:v>
                </c:pt>
                <c:pt idx="3199">
                  <c:v>4.3854166666666666E-2</c:v>
                </c:pt>
                <c:pt idx="3200">
                  <c:v>4.386574074074074E-2</c:v>
                </c:pt>
                <c:pt idx="3201">
                  <c:v>4.387731481481482E-2</c:v>
                </c:pt>
                <c:pt idx="3202">
                  <c:v>4.3888888888888887E-2</c:v>
                </c:pt>
                <c:pt idx="3203">
                  <c:v>4.3900462962962961E-2</c:v>
                </c:pt>
                <c:pt idx="3204">
                  <c:v>4.3912037037037034E-2</c:v>
                </c:pt>
                <c:pt idx="3205">
                  <c:v>4.3923611111111115E-2</c:v>
                </c:pt>
                <c:pt idx="3206">
                  <c:v>4.3935185185185188E-2</c:v>
                </c:pt>
                <c:pt idx="3207">
                  <c:v>4.3946759259259255E-2</c:v>
                </c:pt>
                <c:pt idx="3208">
                  <c:v>4.3958333333333328E-2</c:v>
                </c:pt>
                <c:pt idx="3209">
                  <c:v>4.3969907407407409E-2</c:v>
                </c:pt>
                <c:pt idx="3210">
                  <c:v>4.3981481481481483E-2</c:v>
                </c:pt>
                <c:pt idx="3211">
                  <c:v>4.3993055555555556E-2</c:v>
                </c:pt>
                <c:pt idx="3212">
                  <c:v>4.4004629629629623E-2</c:v>
                </c:pt>
                <c:pt idx="3213">
                  <c:v>4.4016203703703703E-2</c:v>
                </c:pt>
                <c:pt idx="3214">
                  <c:v>4.4027777777777777E-2</c:v>
                </c:pt>
                <c:pt idx="3215">
                  <c:v>4.403935185185185E-2</c:v>
                </c:pt>
                <c:pt idx="3216">
                  <c:v>4.4050925925925931E-2</c:v>
                </c:pt>
                <c:pt idx="3217">
                  <c:v>4.4062500000000004E-2</c:v>
                </c:pt>
                <c:pt idx="3218">
                  <c:v>4.4074074074074071E-2</c:v>
                </c:pt>
                <c:pt idx="3219">
                  <c:v>4.4085648148148145E-2</c:v>
                </c:pt>
                <c:pt idx="3220">
                  <c:v>4.4097222222222225E-2</c:v>
                </c:pt>
                <c:pt idx="3221">
                  <c:v>4.4108796296296299E-2</c:v>
                </c:pt>
                <c:pt idx="3222">
                  <c:v>4.4120370370370372E-2</c:v>
                </c:pt>
                <c:pt idx="3223">
                  <c:v>4.4131944444444439E-2</c:v>
                </c:pt>
                <c:pt idx="3224">
                  <c:v>4.4143518518518519E-2</c:v>
                </c:pt>
                <c:pt idx="3225">
                  <c:v>4.4155092592592593E-2</c:v>
                </c:pt>
                <c:pt idx="3226">
                  <c:v>4.4155092592592593E-2</c:v>
                </c:pt>
                <c:pt idx="3227">
                  <c:v>4.4166666666666667E-2</c:v>
                </c:pt>
                <c:pt idx="3228">
                  <c:v>4.4178240740740747E-2</c:v>
                </c:pt>
                <c:pt idx="3229">
                  <c:v>4.4189814814814814E-2</c:v>
                </c:pt>
                <c:pt idx="3230">
                  <c:v>4.4201388888888887E-2</c:v>
                </c:pt>
                <c:pt idx="3231">
                  <c:v>4.4212962962962961E-2</c:v>
                </c:pt>
                <c:pt idx="3232">
                  <c:v>4.4224537037037041E-2</c:v>
                </c:pt>
                <c:pt idx="3233">
                  <c:v>4.4236111111111115E-2</c:v>
                </c:pt>
                <c:pt idx="3234">
                  <c:v>4.4247685185185182E-2</c:v>
                </c:pt>
                <c:pt idx="3235">
                  <c:v>4.4259259259259255E-2</c:v>
                </c:pt>
                <c:pt idx="3236">
                  <c:v>4.4270833333333336E-2</c:v>
                </c:pt>
                <c:pt idx="3237">
                  <c:v>4.4282407407407409E-2</c:v>
                </c:pt>
                <c:pt idx="3238">
                  <c:v>4.4293981481481483E-2</c:v>
                </c:pt>
                <c:pt idx="3239">
                  <c:v>4.4305555555555549E-2</c:v>
                </c:pt>
                <c:pt idx="3240">
                  <c:v>4.431712962962963E-2</c:v>
                </c:pt>
                <c:pt idx="3241">
                  <c:v>4.4328703703703703E-2</c:v>
                </c:pt>
                <c:pt idx="3242">
                  <c:v>4.4340277777777777E-2</c:v>
                </c:pt>
                <c:pt idx="3243">
                  <c:v>4.4351851851851858E-2</c:v>
                </c:pt>
                <c:pt idx="3244">
                  <c:v>4.4363425925925924E-2</c:v>
                </c:pt>
                <c:pt idx="3245">
                  <c:v>4.4374999999999998E-2</c:v>
                </c:pt>
                <c:pt idx="3246">
                  <c:v>4.4386574074074071E-2</c:v>
                </c:pt>
                <c:pt idx="3247">
                  <c:v>4.4398148148148152E-2</c:v>
                </c:pt>
                <c:pt idx="3248">
                  <c:v>4.4409722222222225E-2</c:v>
                </c:pt>
                <c:pt idx="3249">
                  <c:v>4.4421296296296292E-2</c:v>
                </c:pt>
                <c:pt idx="3250">
                  <c:v>4.4432870370370366E-2</c:v>
                </c:pt>
                <c:pt idx="3251">
                  <c:v>4.4444444444444446E-2</c:v>
                </c:pt>
                <c:pt idx="3252">
                  <c:v>4.445601851851852E-2</c:v>
                </c:pt>
                <c:pt idx="3253">
                  <c:v>4.4467592592592593E-2</c:v>
                </c:pt>
                <c:pt idx="3254">
                  <c:v>4.447916666666666E-2</c:v>
                </c:pt>
                <c:pt idx="3255">
                  <c:v>4.449074074074074E-2</c:v>
                </c:pt>
                <c:pt idx="3256">
                  <c:v>4.4502314814814814E-2</c:v>
                </c:pt>
                <c:pt idx="3257">
                  <c:v>4.4513888888888888E-2</c:v>
                </c:pt>
                <c:pt idx="3258">
                  <c:v>4.4525462962962968E-2</c:v>
                </c:pt>
                <c:pt idx="3259">
                  <c:v>4.4537037037037042E-2</c:v>
                </c:pt>
                <c:pt idx="3260">
                  <c:v>4.4548611111111108E-2</c:v>
                </c:pt>
                <c:pt idx="3261">
                  <c:v>4.4560185185185182E-2</c:v>
                </c:pt>
                <c:pt idx="3262">
                  <c:v>4.4571759259259262E-2</c:v>
                </c:pt>
                <c:pt idx="3263">
                  <c:v>4.4583333333333336E-2</c:v>
                </c:pt>
                <c:pt idx="3264">
                  <c:v>4.4594907407407409E-2</c:v>
                </c:pt>
                <c:pt idx="3265">
                  <c:v>4.4606481481481476E-2</c:v>
                </c:pt>
                <c:pt idx="3266">
                  <c:v>4.4618055555555557E-2</c:v>
                </c:pt>
                <c:pt idx="3267">
                  <c:v>4.462962962962963E-2</c:v>
                </c:pt>
                <c:pt idx="3268">
                  <c:v>4.4641203703703704E-2</c:v>
                </c:pt>
                <c:pt idx="3269">
                  <c:v>4.4652777777777784E-2</c:v>
                </c:pt>
                <c:pt idx="3270">
                  <c:v>4.4664351851851851E-2</c:v>
                </c:pt>
                <c:pt idx="3271">
                  <c:v>4.4675925925925924E-2</c:v>
                </c:pt>
                <c:pt idx="3272">
                  <c:v>4.4687499999999998E-2</c:v>
                </c:pt>
                <c:pt idx="3273">
                  <c:v>4.4699074074074079E-2</c:v>
                </c:pt>
                <c:pt idx="3274">
                  <c:v>4.4710648148148152E-2</c:v>
                </c:pt>
                <c:pt idx="3275">
                  <c:v>4.4722222222222219E-2</c:v>
                </c:pt>
                <c:pt idx="3276">
                  <c:v>4.4733796296296292E-2</c:v>
                </c:pt>
                <c:pt idx="3277">
                  <c:v>4.4745370370370373E-2</c:v>
                </c:pt>
                <c:pt idx="3278">
                  <c:v>4.4756944444444446E-2</c:v>
                </c:pt>
                <c:pt idx="3279">
                  <c:v>4.476851851851852E-2</c:v>
                </c:pt>
                <c:pt idx="3280">
                  <c:v>4.4780092592592587E-2</c:v>
                </c:pt>
                <c:pt idx="3281">
                  <c:v>4.4791666666666667E-2</c:v>
                </c:pt>
                <c:pt idx="3282">
                  <c:v>4.4803240740740741E-2</c:v>
                </c:pt>
                <c:pt idx="3283">
                  <c:v>4.4814814814814814E-2</c:v>
                </c:pt>
                <c:pt idx="3284">
                  <c:v>4.4826388888888895E-2</c:v>
                </c:pt>
                <c:pt idx="3285">
                  <c:v>4.4837962962962961E-2</c:v>
                </c:pt>
                <c:pt idx="3286">
                  <c:v>4.4849537037037035E-2</c:v>
                </c:pt>
                <c:pt idx="3287">
                  <c:v>4.4861111111111109E-2</c:v>
                </c:pt>
                <c:pt idx="3288">
                  <c:v>4.4872685185185189E-2</c:v>
                </c:pt>
                <c:pt idx="3289">
                  <c:v>4.4884259259259263E-2</c:v>
                </c:pt>
                <c:pt idx="3290">
                  <c:v>4.4895833333333329E-2</c:v>
                </c:pt>
                <c:pt idx="3291">
                  <c:v>4.4907407407407403E-2</c:v>
                </c:pt>
                <c:pt idx="3292">
                  <c:v>4.4918981481481483E-2</c:v>
                </c:pt>
                <c:pt idx="3293">
                  <c:v>4.4930555555555557E-2</c:v>
                </c:pt>
                <c:pt idx="3294">
                  <c:v>4.494212962962963E-2</c:v>
                </c:pt>
                <c:pt idx="3295">
                  <c:v>4.4953703703703697E-2</c:v>
                </c:pt>
                <c:pt idx="3296">
                  <c:v>4.4965277777777778E-2</c:v>
                </c:pt>
                <c:pt idx="3297">
                  <c:v>4.4976851851851851E-2</c:v>
                </c:pt>
                <c:pt idx="3298">
                  <c:v>4.4988425925925925E-2</c:v>
                </c:pt>
                <c:pt idx="3299">
                  <c:v>4.5000000000000005E-2</c:v>
                </c:pt>
                <c:pt idx="3300">
                  <c:v>4.5011574074074072E-2</c:v>
                </c:pt>
                <c:pt idx="3301">
                  <c:v>4.5023148148148145E-2</c:v>
                </c:pt>
                <c:pt idx="3302">
                  <c:v>4.5034722222222219E-2</c:v>
                </c:pt>
                <c:pt idx="3303">
                  <c:v>4.50462962962963E-2</c:v>
                </c:pt>
                <c:pt idx="3304">
                  <c:v>4.5057870370370373E-2</c:v>
                </c:pt>
                <c:pt idx="3305">
                  <c:v>4.5069444444444447E-2</c:v>
                </c:pt>
                <c:pt idx="3306">
                  <c:v>4.5081018518518513E-2</c:v>
                </c:pt>
                <c:pt idx="3307">
                  <c:v>4.5092592592592594E-2</c:v>
                </c:pt>
                <c:pt idx="3308">
                  <c:v>4.5104166666666667E-2</c:v>
                </c:pt>
                <c:pt idx="3309">
                  <c:v>4.5115740740740741E-2</c:v>
                </c:pt>
                <c:pt idx="3310">
                  <c:v>4.5127314814814821E-2</c:v>
                </c:pt>
                <c:pt idx="3311">
                  <c:v>4.5138888888888888E-2</c:v>
                </c:pt>
                <c:pt idx="3312">
                  <c:v>4.5150462962962962E-2</c:v>
                </c:pt>
                <c:pt idx="3313">
                  <c:v>4.5162037037037035E-2</c:v>
                </c:pt>
                <c:pt idx="3314">
                  <c:v>4.5173611111111116E-2</c:v>
                </c:pt>
                <c:pt idx="3315">
                  <c:v>4.5185185185185189E-2</c:v>
                </c:pt>
                <c:pt idx="3316">
                  <c:v>4.5196759259259256E-2</c:v>
                </c:pt>
                <c:pt idx="3317">
                  <c:v>4.520833333333333E-2</c:v>
                </c:pt>
                <c:pt idx="3318">
                  <c:v>4.521990740740741E-2</c:v>
                </c:pt>
                <c:pt idx="3319">
                  <c:v>4.5231481481481484E-2</c:v>
                </c:pt>
                <c:pt idx="3320">
                  <c:v>4.5243055555555557E-2</c:v>
                </c:pt>
                <c:pt idx="3321">
                  <c:v>4.5254629629629624E-2</c:v>
                </c:pt>
                <c:pt idx="3322">
                  <c:v>4.5266203703703704E-2</c:v>
                </c:pt>
                <c:pt idx="3323">
                  <c:v>4.5277777777777778E-2</c:v>
                </c:pt>
                <c:pt idx="3324">
                  <c:v>4.5289351851851851E-2</c:v>
                </c:pt>
                <c:pt idx="3325">
                  <c:v>4.5300925925925932E-2</c:v>
                </c:pt>
                <c:pt idx="3326">
                  <c:v>4.5312499999999999E-2</c:v>
                </c:pt>
                <c:pt idx="3327">
                  <c:v>4.5324074074074072E-2</c:v>
                </c:pt>
                <c:pt idx="3328">
                  <c:v>4.5335648148148146E-2</c:v>
                </c:pt>
                <c:pt idx="3329">
                  <c:v>4.5347222222222226E-2</c:v>
                </c:pt>
                <c:pt idx="3330">
                  <c:v>4.53587962962963E-2</c:v>
                </c:pt>
                <c:pt idx="3331">
                  <c:v>4.5370370370370366E-2</c:v>
                </c:pt>
                <c:pt idx="3332">
                  <c:v>4.538194444444444E-2</c:v>
                </c:pt>
                <c:pt idx="3333">
                  <c:v>4.5393518518518521E-2</c:v>
                </c:pt>
                <c:pt idx="3334">
                  <c:v>4.5405092592592594E-2</c:v>
                </c:pt>
                <c:pt idx="3335">
                  <c:v>4.5416666666666668E-2</c:v>
                </c:pt>
                <c:pt idx="3336">
                  <c:v>4.5428240740740734E-2</c:v>
                </c:pt>
                <c:pt idx="3337">
                  <c:v>4.5439814814814815E-2</c:v>
                </c:pt>
                <c:pt idx="3338">
                  <c:v>4.5451388888888888E-2</c:v>
                </c:pt>
                <c:pt idx="3339">
                  <c:v>4.5462962962962962E-2</c:v>
                </c:pt>
                <c:pt idx="3340">
                  <c:v>4.5474537037037042E-2</c:v>
                </c:pt>
                <c:pt idx="3341">
                  <c:v>4.5486111111111109E-2</c:v>
                </c:pt>
                <c:pt idx="3342">
                  <c:v>4.5497685185185183E-2</c:v>
                </c:pt>
                <c:pt idx="3343">
                  <c:v>4.5509259259259256E-2</c:v>
                </c:pt>
                <c:pt idx="3344">
                  <c:v>4.5520833333333337E-2</c:v>
                </c:pt>
                <c:pt idx="3345">
                  <c:v>4.553240740740741E-2</c:v>
                </c:pt>
                <c:pt idx="3346">
                  <c:v>4.5543981481481477E-2</c:v>
                </c:pt>
                <c:pt idx="3347">
                  <c:v>4.5555555555555551E-2</c:v>
                </c:pt>
                <c:pt idx="3348">
                  <c:v>4.5567129629629631E-2</c:v>
                </c:pt>
                <c:pt idx="3349">
                  <c:v>4.5578703703703705E-2</c:v>
                </c:pt>
                <c:pt idx="3350">
                  <c:v>4.5590277777777778E-2</c:v>
                </c:pt>
                <c:pt idx="3351">
                  <c:v>4.5601851851851859E-2</c:v>
                </c:pt>
                <c:pt idx="3352">
                  <c:v>4.5613425925925925E-2</c:v>
                </c:pt>
                <c:pt idx="3353">
                  <c:v>4.5624999999999999E-2</c:v>
                </c:pt>
                <c:pt idx="3354">
                  <c:v>4.5636574074074072E-2</c:v>
                </c:pt>
                <c:pt idx="3355">
                  <c:v>4.5648148148148153E-2</c:v>
                </c:pt>
                <c:pt idx="3356">
                  <c:v>4.5659722222222227E-2</c:v>
                </c:pt>
                <c:pt idx="3357">
                  <c:v>4.5671296296296293E-2</c:v>
                </c:pt>
                <c:pt idx="3358">
                  <c:v>4.5682870370370367E-2</c:v>
                </c:pt>
                <c:pt idx="3359">
                  <c:v>4.5694444444444447E-2</c:v>
                </c:pt>
                <c:pt idx="3360">
                  <c:v>4.5706018518518521E-2</c:v>
                </c:pt>
                <c:pt idx="3361">
                  <c:v>4.5717592592592594E-2</c:v>
                </c:pt>
                <c:pt idx="3362">
                  <c:v>4.5729166666666661E-2</c:v>
                </c:pt>
                <c:pt idx="3363">
                  <c:v>4.5740740740740742E-2</c:v>
                </c:pt>
                <c:pt idx="3364">
                  <c:v>4.5752314814814815E-2</c:v>
                </c:pt>
                <c:pt idx="3365">
                  <c:v>4.5763888888888889E-2</c:v>
                </c:pt>
                <c:pt idx="3366">
                  <c:v>4.5775462962962969E-2</c:v>
                </c:pt>
                <c:pt idx="3367">
                  <c:v>4.5787037037037036E-2</c:v>
                </c:pt>
                <c:pt idx="3368">
                  <c:v>4.5798611111111109E-2</c:v>
                </c:pt>
                <c:pt idx="3369">
                  <c:v>4.5810185185185183E-2</c:v>
                </c:pt>
                <c:pt idx="3370">
                  <c:v>4.5821759259259263E-2</c:v>
                </c:pt>
                <c:pt idx="3371">
                  <c:v>4.5833333333333337E-2</c:v>
                </c:pt>
                <c:pt idx="3372">
                  <c:v>4.5844907407407404E-2</c:v>
                </c:pt>
                <c:pt idx="3373">
                  <c:v>4.5856481481481477E-2</c:v>
                </c:pt>
                <c:pt idx="3374">
                  <c:v>4.5868055555555558E-2</c:v>
                </c:pt>
                <c:pt idx="3375">
                  <c:v>4.5879629629629631E-2</c:v>
                </c:pt>
                <c:pt idx="3376">
                  <c:v>4.5891203703703705E-2</c:v>
                </c:pt>
                <c:pt idx="3377">
                  <c:v>4.5902777777777772E-2</c:v>
                </c:pt>
                <c:pt idx="3378">
                  <c:v>4.5914351851851852E-2</c:v>
                </c:pt>
                <c:pt idx="3379">
                  <c:v>4.5925925925925926E-2</c:v>
                </c:pt>
                <c:pt idx="3380">
                  <c:v>4.5937499999999999E-2</c:v>
                </c:pt>
                <c:pt idx="3381">
                  <c:v>4.594907407407408E-2</c:v>
                </c:pt>
                <c:pt idx="3382">
                  <c:v>4.5960648148148146E-2</c:v>
                </c:pt>
                <c:pt idx="3383">
                  <c:v>4.597222222222222E-2</c:v>
                </c:pt>
                <c:pt idx="3384">
                  <c:v>4.5983796296296293E-2</c:v>
                </c:pt>
                <c:pt idx="3385">
                  <c:v>4.5995370370370374E-2</c:v>
                </c:pt>
                <c:pt idx="3386">
                  <c:v>4.6006944444444448E-2</c:v>
                </c:pt>
                <c:pt idx="3387">
                  <c:v>4.6018518518518514E-2</c:v>
                </c:pt>
                <c:pt idx="3388">
                  <c:v>4.6030092592592588E-2</c:v>
                </c:pt>
                <c:pt idx="3389">
                  <c:v>4.6041666666666668E-2</c:v>
                </c:pt>
                <c:pt idx="3390">
                  <c:v>4.6053240740740742E-2</c:v>
                </c:pt>
                <c:pt idx="3391">
                  <c:v>4.6064814814814815E-2</c:v>
                </c:pt>
                <c:pt idx="3392">
                  <c:v>4.6076388888888882E-2</c:v>
                </c:pt>
                <c:pt idx="3393">
                  <c:v>4.6087962962962963E-2</c:v>
                </c:pt>
                <c:pt idx="3394">
                  <c:v>4.6099537037037036E-2</c:v>
                </c:pt>
                <c:pt idx="3395">
                  <c:v>4.611111111111111E-2</c:v>
                </c:pt>
                <c:pt idx="3396">
                  <c:v>4.612268518518519E-2</c:v>
                </c:pt>
                <c:pt idx="3397">
                  <c:v>4.6134259259259264E-2</c:v>
                </c:pt>
                <c:pt idx="3398">
                  <c:v>4.614583333333333E-2</c:v>
                </c:pt>
                <c:pt idx="3399">
                  <c:v>4.6157407407407404E-2</c:v>
                </c:pt>
                <c:pt idx="3400">
                  <c:v>4.6168981481481484E-2</c:v>
                </c:pt>
                <c:pt idx="3401">
                  <c:v>4.6180555555555558E-2</c:v>
                </c:pt>
                <c:pt idx="3402">
                  <c:v>4.6192129629629632E-2</c:v>
                </c:pt>
                <c:pt idx="3403">
                  <c:v>4.6203703703703698E-2</c:v>
                </c:pt>
                <c:pt idx="3404">
                  <c:v>4.6215277777777779E-2</c:v>
                </c:pt>
                <c:pt idx="3405">
                  <c:v>4.6226851851851852E-2</c:v>
                </c:pt>
                <c:pt idx="3406">
                  <c:v>4.6238425925925926E-2</c:v>
                </c:pt>
                <c:pt idx="3407">
                  <c:v>4.6250000000000006E-2</c:v>
                </c:pt>
                <c:pt idx="3408">
                  <c:v>4.6261574074074073E-2</c:v>
                </c:pt>
                <c:pt idx="3409">
                  <c:v>4.6273148148148147E-2</c:v>
                </c:pt>
                <c:pt idx="3410">
                  <c:v>4.628472222222222E-2</c:v>
                </c:pt>
                <c:pt idx="3411">
                  <c:v>4.6296296296296301E-2</c:v>
                </c:pt>
                <c:pt idx="3412">
                  <c:v>4.6307870370370374E-2</c:v>
                </c:pt>
                <c:pt idx="3413">
                  <c:v>4.6319444444444441E-2</c:v>
                </c:pt>
                <c:pt idx="3414">
                  <c:v>4.6331018518518514E-2</c:v>
                </c:pt>
                <c:pt idx="3415">
                  <c:v>4.6342592592592595E-2</c:v>
                </c:pt>
                <c:pt idx="3416">
                  <c:v>4.6354166666666669E-2</c:v>
                </c:pt>
                <c:pt idx="3417">
                  <c:v>4.6365740740740742E-2</c:v>
                </c:pt>
                <c:pt idx="3418">
                  <c:v>4.6377314814814809E-2</c:v>
                </c:pt>
                <c:pt idx="3419">
                  <c:v>4.6388888888888889E-2</c:v>
                </c:pt>
                <c:pt idx="3420">
                  <c:v>4.6400462962962963E-2</c:v>
                </c:pt>
                <c:pt idx="3421">
                  <c:v>4.6412037037037036E-2</c:v>
                </c:pt>
                <c:pt idx="3422">
                  <c:v>4.6423611111111117E-2</c:v>
                </c:pt>
                <c:pt idx="3423">
                  <c:v>4.6435185185185184E-2</c:v>
                </c:pt>
                <c:pt idx="3424">
                  <c:v>4.6446759259259257E-2</c:v>
                </c:pt>
                <c:pt idx="3425">
                  <c:v>4.6458333333333331E-2</c:v>
                </c:pt>
                <c:pt idx="3426">
                  <c:v>4.6469907407407411E-2</c:v>
                </c:pt>
                <c:pt idx="3427">
                  <c:v>4.6481481481481485E-2</c:v>
                </c:pt>
                <c:pt idx="3428">
                  <c:v>4.6493055555555551E-2</c:v>
                </c:pt>
                <c:pt idx="3429">
                  <c:v>4.6504629629629625E-2</c:v>
                </c:pt>
                <c:pt idx="3430">
                  <c:v>4.6516203703703705E-2</c:v>
                </c:pt>
                <c:pt idx="3431">
                  <c:v>4.6527777777777779E-2</c:v>
                </c:pt>
                <c:pt idx="3432">
                  <c:v>4.6539351851851853E-2</c:v>
                </c:pt>
                <c:pt idx="3433">
                  <c:v>4.6550925925925919E-2</c:v>
                </c:pt>
                <c:pt idx="3434">
                  <c:v>4.65625E-2</c:v>
                </c:pt>
                <c:pt idx="3435">
                  <c:v>4.6574074074074073E-2</c:v>
                </c:pt>
                <c:pt idx="3436">
                  <c:v>4.6585648148148147E-2</c:v>
                </c:pt>
                <c:pt idx="3437">
                  <c:v>4.6597222222222227E-2</c:v>
                </c:pt>
                <c:pt idx="3438">
                  <c:v>4.6608796296296294E-2</c:v>
                </c:pt>
                <c:pt idx="3439">
                  <c:v>4.6620370370370368E-2</c:v>
                </c:pt>
                <c:pt idx="3440">
                  <c:v>4.6631944444444441E-2</c:v>
                </c:pt>
                <c:pt idx="3441">
                  <c:v>4.6643518518518522E-2</c:v>
                </c:pt>
                <c:pt idx="3442">
                  <c:v>4.6655092592592595E-2</c:v>
                </c:pt>
                <c:pt idx="3443">
                  <c:v>4.6666666666666669E-2</c:v>
                </c:pt>
                <c:pt idx="3444">
                  <c:v>4.6678240740740735E-2</c:v>
                </c:pt>
                <c:pt idx="3445">
                  <c:v>4.6689814814814816E-2</c:v>
                </c:pt>
                <c:pt idx="3446">
                  <c:v>4.670138888888889E-2</c:v>
                </c:pt>
                <c:pt idx="3447">
                  <c:v>4.6712962962962963E-2</c:v>
                </c:pt>
                <c:pt idx="3448">
                  <c:v>4.6724537037037044E-2</c:v>
                </c:pt>
                <c:pt idx="3449">
                  <c:v>4.673611111111111E-2</c:v>
                </c:pt>
                <c:pt idx="3450">
                  <c:v>4.6747685185185184E-2</c:v>
                </c:pt>
                <c:pt idx="3451">
                  <c:v>4.6759259259259257E-2</c:v>
                </c:pt>
                <c:pt idx="3452">
                  <c:v>4.6770833333333338E-2</c:v>
                </c:pt>
                <c:pt idx="3453">
                  <c:v>4.6782407407407411E-2</c:v>
                </c:pt>
                <c:pt idx="3454">
                  <c:v>4.6793981481481478E-2</c:v>
                </c:pt>
                <c:pt idx="3455">
                  <c:v>4.6805555555555552E-2</c:v>
                </c:pt>
                <c:pt idx="3456">
                  <c:v>4.6817129629629632E-2</c:v>
                </c:pt>
                <c:pt idx="3457">
                  <c:v>4.6828703703703706E-2</c:v>
                </c:pt>
                <c:pt idx="3458">
                  <c:v>4.6840277777777779E-2</c:v>
                </c:pt>
                <c:pt idx="3459">
                  <c:v>4.6851851851851846E-2</c:v>
                </c:pt>
                <c:pt idx="3460">
                  <c:v>4.6863425925925926E-2</c:v>
                </c:pt>
                <c:pt idx="3461">
                  <c:v>4.6875E-2</c:v>
                </c:pt>
                <c:pt idx="3462">
                  <c:v>4.6886574074074074E-2</c:v>
                </c:pt>
                <c:pt idx="3463">
                  <c:v>4.6898148148148154E-2</c:v>
                </c:pt>
                <c:pt idx="3464">
                  <c:v>4.6909722222222221E-2</c:v>
                </c:pt>
                <c:pt idx="3465">
                  <c:v>4.6921296296296294E-2</c:v>
                </c:pt>
                <c:pt idx="3466">
                  <c:v>4.6932870370370368E-2</c:v>
                </c:pt>
                <c:pt idx="3467">
                  <c:v>4.6944444444444448E-2</c:v>
                </c:pt>
                <c:pt idx="3468">
                  <c:v>4.6956018518518522E-2</c:v>
                </c:pt>
                <c:pt idx="3469">
                  <c:v>4.6967592592592589E-2</c:v>
                </c:pt>
                <c:pt idx="3470">
                  <c:v>4.6979166666666662E-2</c:v>
                </c:pt>
                <c:pt idx="3471">
                  <c:v>4.6990740740740743E-2</c:v>
                </c:pt>
                <c:pt idx="3472">
                  <c:v>4.7002314814814816E-2</c:v>
                </c:pt>
                <c:pt idx="3473">
                  <c:v>4.701388888888889E-2</c:v>
                </c:pt>
                <c:pt idx="3474">
                  <c:v>4.702546296296297E-2</c:v>
                </c:pt>
                <c:pt idx="3475">
                  <c:v>4.7037037037037037E-2</c:v>
                </c:pt>
                <c:pt idx="3476">
                  <c:v>4.704861111111111E-2</c:v>
                </c:pt>
                <c:pt idx="3477">
                  <c:v>4.7060185185185184E-2</c:v>
                </c:pt>
                <c:pt idx="3478">
                  <c:v>4.7071759259259265E-2</c:v>
                </c:pt>
                <c:pt idx="3479">
                  <c:v>4.7083333333333331E-2</c:v>
                </c:pt>
                <c:pt idx="3480">
                  <c:v>4.7094907407407405E-2</c:v>
                </c:pt>
                <c:pt idx="3481">
                  <c:v>4.7106481481481478E-2</c:v>
                </c:pt>
                <c:pt idx="3482">
                  <c:v>4.7118055555555559E-2</c:v>
                </c:pt>
                <c:pt idx="3483">
                  <c:v>4.7129629629629632E-2</c:v>
                </c:pt>
                <c:pt idx="3484">
                  <c:v>4.7141203703703706E-2</c:v>
                </c:pt>
                <c:pt idx="3485">
                  <c:v>4.7152777777777773E-2</c:v>
                </c:pt>
                <c:pt idx="3486">
                  <c:v>4.7164351851851853E-2</c:v>
                </c:pt>
                <c:pt idx="3487">
                  <c:v>4.7175925925925927E-2</c:v>
                </c:pt>
                <c:pt idx="3488">
                  <c:v>4.71875E-2</c:v>
                </c:pt>
                <c:pt idx="3489">
                  <c:v>4.7199074074074067E-2</c:v>
                </c:pt>
                <c:pt idx="3490">
                  <c:v>4.7210648148148147E-2</c:v>
                </c:pt>
                <c:pt idx="3491">
                  <c:v>4.7222222222222221E-2</c:v>
                </c:pt>
                <c:pt idx="3492">
                  <c:v>4.7233796296296295E-2</c:v>
                </c:pt>
                <c:pt idx="3493">
                  <c:v>4.7245370370370375E-2</c:v>
                </c:pt>
                <c:pt idx="3494">
                  <c:v>4.7256944444444449E-2</c:v>
                </c:pt>
                <c:pt idx="3495">
                  <c:v>4.7268518518518515E-2</c:v>
                </c:pt>
                <c:pt idx="3496">
                  <c:v>4.7280092592592589E-2</c:v>
                </c:pt>
                <c:pt idx="3497">
                  <c:v>4.7291666666666669E-2</c:v>
                </c:pt>
                <c:pt idx="3498">
                  <c:v>4.7303240740740743E-2</c:v>
                </c:pt>
                <c:pt idx="3499">
                  <c:v>4.731481481481481E-2</c:v>
                </c:pt>
                <c:pt idx="3500">
                  <c:v>4.7326388888888883E-2</c:v>
                </c:pt>
                <c:pt idx="3501">
                  <c:v>4.7337962962962964E-2</c:v>
                </c:pt>
                <c:pt idx="3502">
                  <c:v>4.7349537037037037E-2</c:v>
                </c:pt>
                <c:pt idx="3503">
                  <c:v>4.7361111111111111E-2</c:v>
                </c:pt>
                <c:pt idx="3504">
                  <c:v>4.7372685185185191E-2</c:v>
                </c:pt>
                <c:pt idx="3505">
                  <c:v>4.7384259259259258E-2</c:v>
                </c:pt>
                <c:pt idx="3506">
                  <c:v>4.7395833333333331E-2</c:v>
                </c:pt>
                <c:pt idx="3507">
                  <c:v>4.7407407407407405E-2</c:v>
                </c:pt>
                <c:pt idx="3508">
                  <c:v>4.7418981481481486E-2</c:v>
                </c:pt>
                <c:pt idx="3509">
                  <c:v>4.7430555555555559E-2</c:v>
                </c:pt>
                <c:pt idx="3510">
                  <c:v>4.7442129629629626E-2</c:v>
                </c:pt>
                <c:pt idx="3511">
                  <c:v>4.7453703703703699E-2</c:v>
                </c:pt>
                <c:pt idx="3512">
                  <c:v>4.746527777777778E-2</c:v>
                </c:pt>
                <c:pt idx="3513">
                  <c:v>4.7476851851851853E-2</c:v>
                </c:pt>
                <c:pt idx="3514">
                  <c:v>4.7488425925925927E-2</c:v>
                </c:pt>
              </c:numCache>
            </c:numRef>
          </c:cat>
          <c:val>
            <c:numRef>
              <c:f>Sheet1!$E$1:$E$3515</c:f>
              <c:numCache>
                <c:formatCode>General</c:formatCode>
                <c:ptCount val="3515"/>
                <c:pt idx="0">
                  <c:v>3</c:v>
                </c:pt>
                <c:pt idx="1">
                  <c:v>6</c:v>
                </c:pt>
                <c:pt idx="2">
                  <c:v>3</c:v>
                </c:pt>
                <c:pt idx="3">
                  <c:v>7</c:v>
                </c:pt>
                <c:pt idx="4">
                  <c:v>5</c:v>
                </c:pt>
                <c:pt idx="5">
                  <c:v>7</c:v>
                </c:pt>
                <c:pt idx="6">
                  <c:v>7</c:v>
                </c:pt>
                <c:pt idx="7">
                  <c:v>7</c:v>
                </c:pt>
                <c:pt idx="8">
                  <c:v>7</c:v>
                </c:pt>
                <c:pt idx="9">
                  <c:v>12</c:v>
                </c:pt>
                <c:pt idx="10">
                  <c:v>9</c:v>
                </c:pt>
                <c:pt idx="11">
                  <c:v>8</c:v>
                </c:pt>
                <c:pt idx="12">
                  <c:v>9</c:v>
                </c:pt>
                <c:pt idx="13">
                  <c:v>9</c:v>
                </c:pt>
                <c:pt idx="14">
                  <c:v>9</c:v>
                </c:pt>
                <c:pt idx="15">
                  <c:v>8</c:v>
                </c:pt>
                <c:pt idx="16">
                  <c:v>9</c:v>
                </c:pt>
                <c:pt idx="17">
                  <c:v>5</c:v>
                </c:pt>
                <c:pt idx="18">
                  <c:v>8</c:v>
                </c:pt>
                <c:pt idx="19">
                  <c:v>6</c:v>
                </c:pt>
                <c:pt idx="20">
                  <c:v>7</c:v>
                </c:pt>
                <c:pt idx="21">
                  <c:v>8</c:v>
                </c:pt>
                <c:pt idx="22">
                  <c:v>7</c:v>
                </c:pt>
                <c:pt idx="23">
                  <c:v>7</c:v>
                </c:pt>
                <c:pt idx="24">
                  <c:v>7</c:v>
                </c:pt>
                <c:pt idx="25">
                  <c:v>7</c:v>
                </c:pt>
                <c:pt idx="26">
                  <c:v>5</c:v>
                </c:pt>
                <c:pt idx="27">
                  <c:v>6</c:v>
                </c:pt>
                <c:pt idx="28">
                  <c:v>8</c:v>
                </c:pt>
                <c:pt idx="29">
                  <c:v>9</c:v>
                </c:pt>
                <c:pt idx="30">
                  <c:v>7</c:v>
                </c:pt>
                <c:pt idx="31">
                  <c:v>9</c:v>
                </c:pt>
                <c:pt idx="32">
                  <c:v>12</c:v>
                </c:pt>
                <c:pt idx="33">
                  <c:v>9</c:v>
                </c:pt>
                <c:pt idx="34">
                  <c:v>9</c:v>
                </c:pt>
                <c:pt idx="35">
                  <c:v>7</c:v>
                </c:pt>
                <c:pt idx="36">
                  <c:v>7</c:v>
                </c:pt>
                <c:pt idx="37">
                  <c:v>7</c:v>
                </c:pt>
                <c:pt idx="38">
                  <c:v>9</c:v>
                </c:pt>
                <c:pt idx="39">
                  <c:v>8</c:v>
                </c:pt>
                <c:pt idx="40">
                  <c:v>7</c:v>
                </c:pt>
                <c:pt idx="41">
                  <c:v>7</c:v>
                </c:pt>
                <c:pt idx="42">
                  <c:v>6</c:v>
                </c:pt>
                <c:pt idx="43">
                  <c:v>5</c:v>
                </c:pt>
                <c:pt idx="44">
                  <c:v>8</c:v>
                </c:pt>
                <c:pt idx="45">
                  <c:v>6</c:v>
                </c:pt>
                <c:pt idx="46">
                  <c:v>6</c:v>
                </c:pt>
                <c:pt idx="47">
                  <c:v>3</c:v>
                </c:pt>
                <c:pt idx="48">
                  <c:v>5</c:v>
                </c:pt>
                <c:pt idx="49">
                  <c:v>5</c:v>
                </c:pt>
                <c:pt idx="50">
                  <c:v>3</c:v>
                </c:pt>
                <c:pt idx="51">
                  <c:v>4</c:v>
                </c:pt>
                <c:pt idx="52">
                  <c:v>3</c:v>
                </c:pt>
                <c:pt idx="53">
                  <c:v>3</c:v>
                </c:pt>
                <c:pt idx="54">
                  <c:v>2</c:v>
                </c:pt>
                <c:pt idx="55">
                  <c:v>7</c:v>
                </c:pt>
                <c:pt idx="56">
                  <c:v>5</c:v>
                </c:pt>
                <c:pt idx="57">
                  <c:v>3</c:v>
                </c:pt>
                <c:pt idx="58">
                  <c:v>5</c:v>
                </c:pt>
                <c:pt idx="59">
                  <c:v>2</c:v>
                </c:pt>
                <c:pt idx="60">
                  <c:v>4</c:v>
                </c:pt>
                <c:pt idx="61">
                  <c:v>3</c:v>
                </c:pt>
                <c:pt idx="62">
                  <c:v>5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1</c:v>
                </c:pt>
                <c:pt idx="69">
                  <c:v>2</c:v>
                </c:pt>
                <c:pt idx="70">
                  <c:v>0</c:v>
                </c:pt>
                <c:pt idx="71">
                  <c:v>11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3</c:v>
                </c:pt>
                <c:pt idx="76">
                  <c:v>0</c:v>
                </c:pt>
                <c:pt idx="77">
                  <c:v>1</c:v>
                </c:pt>
                <c:pt idx="78">
                  <c:v>0</c:v>
                </c:pt>
                <c:pt idx="79">
                  <c:v>1</c:v>
                </c:pt>
                <c:pt idx="80">
                  <c:v>0</c:v>
                </c:pt>
                <c:pt idx="81">
                  <c:v>0</c:v>
                </c:pt>
                <c:pt idx="82">
                  <c:v>1</c:v>
                </c:pt>
                <c:pt idx="83">
                  <c:v>2</c:v>
                </c:pt>
                <c:pt idx="84">
                  <c:v>0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0</c:v>
                </c:pt>
                <c:pt idx="89">
                  <c:v>1</c:v>
                </c:pt>
                <c:pt idx="90">
                  <c:v>0</c:v>
                </c:pt>
                <c:pt idx="91">
                  <c:v>0</c:v>
                </c:pt>
                <c:pt idx="92">
                  <c:v>1</c:v>
                </c:pt>
                <c:pt idx="93">
                  <c:v>0</c:v>
                </c:pt>
                <c:pt idx="94">
                  <c:v>2</c:v>
                </c:pt>
                <c:pt idx="95">
                  <c:v>3</c:v>
                </c:pt>
                <c:pt idx="96">
                  <c:v>4</c:v>
                </c:pt>
                <c:pt idx="97">
                  <c:v>5</c:v>
                </c:pt>
                <c:pt idx="98">
                  <c:v>9</c:v>
                </c:pt>
                <c:pt idx="99">
                  <c:v>7</c:v>
                </c:pt>
                <c:pt idx="100">
                  <c:v>7</c:v>
                </c:pt>
                <c:pt idx="101">
                  <c:v>9</c:v>
                </c:pt>
                <c:pt idx="102">
                  <c:v>9</c:v>
                </c:pt>
                <c:pt idx="103">
                  <c:v>9</c:v>
                </c:pt>
                <c:pt idx="104">
                  <c:v>8</c:v>
                </c:pt>
                <c:pt idx="105">
                  <c:v>11</c:v>
                </c:pt>
                <c:pt idx="106">
                  <c:v>11</c:v>
                </c:pt>
                <c:pt idx="107">
                  <c:v>14</c:v>
                </c:pt>
                <c:pt idx="108">
                  <c:v>13</c:v>
                </c:pt>
                <c:pt idx="109">
                  <c:v>14</c:v>
                </c:pt>
                <c:pt idx="110">
                  <c:v>11</c:v>
                </c:pt>
                <c:pt idx="111">
                  <c:v>12</c:v>
                </c:pt>
                <c:pt idx="112">
                  <c:v>17</c:v>
                </c:pt>
                <c:pt idx="113">
                  <c:v>19</c:v>
                </c:pt>
                <c:pt idx="114">
                  <c:v>22</c:v>
                </c:pt>
                <c:pt idx="115">
                  <c:v>19</c:v>
                </c:pt>
                <c:pt idx="116">
                  <c:v>23</c:v>
                </c:pt>
                <c:pt idx="117">
                  <c:v>22</c:v>
                </c:pt>
                <c:pt idx="118">
                  <c:v>23</c:v>
                </c:pt>
                <c:pt idx="119">
                  <c:v>22</c:v>
                </c:pt>
                <c:pt idx="120">
                  <c:v>22</c:v>
                </c:pt>
                <c:pt idx="121">
                  <c:v>22</c:v>
                </c:pt>
                <c:pt idx="122">
                  <c:v>19</c:v>
                </c:pt>
                <c:pt idx="123">
                  <c:v>18</c:v>
                </c:pt>
                <c:pt idx="124">
                  <c:v>15</c:v>
                </c:pt>
                <c:pt idx="125">
                  <c:v>14</c:v>
                </c:pt>
                <c:pt idx="126">
                  <c:v>15</c:v>
                </c:pt>
                <c:pt idx="127">
                  <c:v>15</c:v>
                </c:pt>
                <c:pt idx="128">
                  <c:v>14</c:v>
                </c:pt>
                <c:pt idx="129">
                  <c:v>15</c:v>
                </c:pt>
                <c:pt idx="130">
                  <c:v>14</c:v>
                </c:pt>
                <c:pt idx="131">
                  <c:v>17</c:v>
                </c:pt>
                <c:pt idx="132">
                  <c:v>15</c:v>
                </c:pt>
                <c:pt idx="133">
                  <c:v>18</c:v>
                </c:pt>
                <c:pt idx="134">
                  <c:v>15</c:v>
                </c:pt>
                <c:pt idx="135">
                  <c:v>14</c:v>
                </c:pt>
                <c:pt idx="136">
                  <c:v>17</c:v>
                </c:pt>
                <c:pt idx="137">
                  <c:v>11</c:v>
                </c:pt>
                <c:pt idx="138">
                  <c:v>14</c:v>
                </c:pt>
                <c:pt idx="139">
                  <c:v>14</c:v>
                </c:pt>
                <c:pt idx="140">
                  <c:v>14</c:v>
                </c:pt>
                <c:pt idx="141">
                  <c:v>12</c:v>
                </c:pt>
                <c:pt idx="142">
                  <c:v>11</c:v>
                </c:pt>
                <c:pt idx="143">
                  <c:v>13</c:v>
                </c:pt>
                <c:pt idx="144">
                  <c:v>15</c:v>
                </c:pt>
                <c:pt idx="145">
                  <c:v>11</c:v>
                </c:pt>
                <c:pt idx="146">
                  <c:v>11</c:v>
                </c:pt>
                <c:pt idx="147">
                  <c:v>11</c:v>
                </c:pt>
                <c:pt idx="148">
                  <c:v>9</c:v>
                </c:pt>
                <c:pt idx="149">
                  <c:v>13</c:v>
                </c:pt>
                <c:pt idx="150">
                  <c:v>11</c:v>
                </c:pt>
                <c:pt idx="151">
                  <c:v>13</c:v>
                </c:pt>
                <c:pt idx="152">
                  <c:v>9</c:v>
                </c:pt>
                <c:pt idx="153">
                  <c:v>13</c:v>
                </c:pt>
                <c:pt idx="154">
                  <c:v>13</c:v>
                </c:pt>
                <c:pt idx="155">
                  <c:v>12</c:v>
                </c:pt>
                <c:pt idx="156">
                  <c:v>14</c:v>
                </c:pt>
                <c:pt idx="157">
                  <c:v>11</c:v>
                </c:pt>
                <c:pt idx="158">
                  <c:v>12</c:v>
                </c:pt>
                <c:pt idx="159">
                  <c:v>11</c:v>
                </c:pt>
                <c:pt idx="160">
                  <c:v>11</c:v>
                </c:pt>
                <c:pt idx="161">
                  <c:v>11</c:v>
                </c:pt>
                <c:pt idx="162">
                  <c:v>9</c:v>
                </c:pt>
                <c:pt idx="163">
                  <c:v>11</c:v>
                </c:pt>
                <c:pt idx="164">
                  <c:v>9</c:v>
                </c:pt>
                <c:pt idx="165">
                  <c:v>9</c:v>
                </c:pt>
                <c:pt idx="166">
                  <c:v>9</c:v>
                </c:pt>
                <c:pt idx="167">
                  <c:v>8</c:v>
                </c:pt>
                <c:pt idx="168">
                  <c:v>8</c:v>
                </c:pt>
                <c:pt idx="169">
                  <c:v>8</c:v>
                </c:pt>
                <c:pt idx="170">
                  <c:v>8</c:v>
                </c:pt>
                <c:pt idx="171">
                  <c:v>8</c:v>
                </c:pt>
                <c:pt idx="172">
                  <c:v>6</c:v>
                </c:pt>
                <c:pt idx="173">
                  <c:v>8</c:v>
                </c:pt>
                <c:pt idx="174">
                  <c:v>4</c:v>
                </c:pt>
                <c:pt idx="175">
                  <c:v>8</c:v>
                </c:pt>
                <c:pt idx="176">
                  <c:v>8</c:v>
                </c:pt>
                <c:pt idx="177">
                  <c:v>9</c:v>
                </c:pt>
                <c:pt idx="178">
                  <c:v>8</c:v>
                </c:pt>
                <c:pt idx="179">
                  <c:v>8</c:v>
                </c:pt>
                <c:pt idx="180">
                  <c:v>11</c:v>
                </c:pt>
                <c:pt idx="181">
                  <c:v>9</c:v>
                </c:pt>
                <c:pt idx="182">
                  <c:v>9</c:v>
                </c:pt>
                <c:pt idx="183">
                  <c:v>11</c:v>
                </c:pt>
                <c:pt idx="184">
                  <c:v>8</c:v>
                </c:pt>
                <c:pt idx="185">
                  <c:v>9</c:v>
                </c:pt>
                <c:pt idx="186">
                  <c:v>11</c:v>
                </c:pt>
                <c:pt idx="187">
                  <c:v>9</c:v>
                </c:pt>
                <c:pt idx="188">
                  <c:v>12</c:v>
                </c:pt>
                <c:pt idx="189">
                  <c:v>9</c:v>
                </c:pt>
                <c:pt idx="190">
                  <c:v>21</c:v>
                </c:pt>
                <c:pt idx="191">
                  <c:v>14</c:v>
                </c:pt>
                <c:pt idx="192">
                  <c:v>12</c:v>
                </c:pt>
                <c:pt idx="193">
                  <c:v>14</c:v>
                </c:pt>
                <c:pt idx="194">
                  <c:v>11</c:v>
                </c:pt>
                <c:pt idx="195">
                  <c:v>14</c:v>
                </c:pt>
                <c:pt idx="196">
                  <c:v>13</c:v>
                </c:pt>
                <c:pt idx="197">
                  <c:v>14</c:v>
                </c:pt>
                <c:pt idx="198">
                  <c:v>13</c:v>
                </c:pt>
                <c:pt idx="199">
                  <c:v>13</c:v>
                </c:pt>
                <c:pt idx="200">
                  <c:v>14</c:v>
                </c:pt>
                <c:pt idx="201">
                  <c:v>15</c:v>
                </c:pt>
                <c:pt idx="202">
                  <c:v>17</c:v>
                </c:pt>
                <c:pt idx="203">
                  <c:v>19</c:v>
                </c:pt>
                <c:pt idx="204">
                  <c:v>18</c:v>
                </c:pt>
                <c:pt idx="205">
                  <c:v>19</c:v>
                </c:pt>
                <c:pt idx="206">
                  <c:v>20</c:v>
                </c:pt>
                <c:pt idx="207">
                  <c:v>20</c:v>
                </c:pt>
                <c:pt idx="208">
                  <c:v>23</c:v>
                </c:pt>
                <c:pt idx="209">
                  <c:v>20</c:v>
                </c:pt>
                <c:pt idx="210">
                  <c:v>19</c:v>
                </c:pt>
                <c:pt idx="211">
                  <c:v>19</c:v>
                </c:pt>
                <c:pt idx="212">
                  <c:v>22</c:v>
                </c:pt>
                <c:pt idx="213">
                  <c:v>25</c:v>
                </c:pt>
                <c:pt idx="214">
                  <c:v>0</c:v>
                </c:pt>
                <c:pt idx="215">
                  <c:v>65</c:v>
                </c:pt>
                <c:pt idx="216">
                  <c:v>54</c:v>
                </c:pt>
                <c:pt idx="217">
                  <c:v>63</c:v>
                </c:pt>
                <c:pt idx="218">
                  <c:v>60</c:v>
                </c:pt>
                <c:pt idx="219">
                  <c:v>58</c:v>
                </c:pt>
                <c:pt idx="220">
                  <c:v>57</c:v>
                </c:pt>
                <c:pt idx="221">
                  <c:v>41</c:v>
                </c:pt>
                <c:pt idx="222">
                  <c:v>37</c:v>
                </c:pt>
                <c:pt idx="223">
                  <c:v>36</c:v>
                </c:pt>
                <c:pt idx="224">
                  <c:v>45</c:v>
                </c:pt>
                <c:pt idx="225">
                  <c:v>52</c:v>
                </c:pt>
                <c:pt idx="226">
                  <c:v>51</c:v>
                </c:pt>
                <c:pt idx="227">
                  <c:v>47</c:v>
                </c:pt>
                <c:pt idx="228">
                  <c:v>43</c:v>
                </c:pt>
                <c:pt idx="229">
                  <c:v>42</c:v>
                </c:pt>
                <c:pt idx="230">
                  <c:v>43</c:v>
                </c:pt>
                <c:pt idx="231">
                  <c:v>45</c:v>
                </c:pt>
                <c:pt idx="232">
                  <c:v>45</c:v>
                </c:pt>
                <c:pt idx="233">
                  <c:v>38</c:v>
                </c:pt>
                <c:pt idx="234">
                  <c:v>42</c:v>
                </c:pt>
                <c:pt idx="235">
                  <c:v>41</c:v>
                </c:pt>
                <c:pt idx="236">
                  <c:v>47</c:v>
                </c:pt>
                <c:pt idx="237">
                  <c:v>43</c:v>
                </c:pt>
                <c:pt idx="238">
                  <c:v>42</c:v>
                </c:pt>
                <c:pt idx="239">
                  <c:v>40</c:v>
                </c:pt>
                <c:pt idx="240">
                  <c:v>38</c:v>
                </c:pt>
                <c:pt idx="241">
                  <c:v>40</c:v>
                </c:pt>
                <c:pt idx="242">
                  <c:v>38</c:v>
                </c:pt>
                <c:pt idx="243">
                  <c:v>39</c:v>
                </c:pt>
                <c:pt idx="244">
                  <c:v>38</c:v>
                </c:pt>
                <c:pt idx="245">
                  <c:v>33</c:v>
                </c:pt>
                <c:pt idx="246">
                  <c:v>34</c:v>
                </c:pt>
                <c:pt idx="247">
                  <c:v>34</c:v>
                </c:pt>
                <c:pt idx="248">
                  <c:v>34</c:v>
                </c:pt>
                <c:pt idx="249">
                  <c:v>31</c:v>
                </c:pt>
                <c:pt idx="250">
                  <c:v>26</c:v>
                </c:pt>
                <c:pt idx="251">
                  <c:v>29</c:v>
                </c:pt>
                <c:pt idx="252">
                  <c:v>31</c:v>
                </c:pt>
                <c:pt idx="253">
                  <c:v>28</c:v>
                </c:pt>
                <c:pt idx="254">
                  <c:v>34</c:v>
                </c:pt>
                <c:pt idx="255">
                  <c:v>30</c:v>
                </c:pt>
                <c:pt idx="256">
                  <c:v>31</c:v>
                </c:pt>
                <c:pt idx="257">
                  <c:v>31</c:v>
                </c:pt>
                <c:pt idx="258">
                  <c:v>33</c:v>
                </c:pt>
                <c:pt idx="259">
                  <c:v>36</c:v>
                </c:pt>
                <c:pt idx="260">
                  <c:v>34</c:v>
                </c:pt>
                <c:pt idx="261">
                  <c:v>37</c:v>
                </c:pt>
                <c:pt idx="262">
                  <c:v>37</c:v>
                </c:pt>
                <c:pt idx="263">
                  <c:v>42</c:v>
                </c:pt>
                <c:pt idx="264">
                  <c:v>41</c:v>
                </c:pt>
                <c:pt idx="265">
                  <c:v>45</c:v>
                </c:pt>
                <c:pt idx="266">
                  <c:v>46</c:v>
                </c:pt>
                <c:pt idx="267">
                  <c:v>40</c:v>
                </c:pt>
                <c:pt idx="268">
                  <c:v>47</c:v>
                </c:pt>
                <c:pt idx="269">
                  <c:v>51</c:v>
                </c:pt>
                <c:pt idx="270">
                  <c:v>47</c:v>
                </c:pt>
                <c:pt idx="271">
                  <c:v>51</c:v>
                </c:pt>
                <c:pt idx="272">
                  <c:v>51</c:v>
                </c:pt>
                <c:pt idx="273">
                  <c:v>49</c:v>
                </c:pt>
                <c:pt idx="274">
                  <c:v>52</c:v>
                </c:pt>
                <c:pt idx="275">
                  <c:v>53</c:v>
                </c:pt>
                <c:pt idx="276">
                  <c:v>51</c:v>
                </c:pt>
                <c:pt idx="277">
                  <c:v>51</c:v>
                </c:pt>
                <c:pt idx="278">
                  <c:v>55</c:v>
                </c:pt>
                <c:pt idx="279">
                  <c:v>52</c:v>
                </c:pt>
                <c:pt idx="280">
                  <c:v>55</c:v>
                </c:pt>
                <c:pt idx="281">
                  <c:v>57</c:v>
                </c:pt>
                <c:pt idx="282">
                  <c:v>60</c:v>
                </c:pt>
                <c:pt idx="283">
                  <c:v>58</c:v>
                </c:pt>
                <c:pt idx="284">
                  <c:v>55</c:v>
                </c:pt>
                <c:pt idx="285">
                  <c:v>56</c:v>
                </c:pt>
                <c:pt idx="286">
                  <c:v>54</c:v>
                </c:pt>
                <c:pt idx="287">
                  <c:v>53</c:v>
                </c:pt>
                <c:pt idx="288">
                  <c:v>54</c:v>
                </c:pt>
                <c:pt idx="289">
                  <c:v>53</c:v>
                </c:pt>
                <c:pt idx="290">
                  <c:v>78</c:v>
                </c:pt>
                <c:pt idx="291">
                  <c:v>78</c:v>
                </c:pt>
                <c:pt idx="292">
                  <c:v>78</c:v>
                </c:pt>
                <c:pt idx="293">
                  <c:v>73</c:v>
                </c:pt>
                <c:pt idx="294">
                  <c:v>70</c:v>
                </c:pt>
                <c:pt idx="295">
                  <c:v>68</c:v>
                </c:pt>
                <c:pt idx="296">
                  <c:v>63</c:v>
                </c:pt>
                <c:pt idx="297">
                  <c:v>60</c:v>
                </c:pt>
                <c:pt idx="298">
                  <c:v>56</c:v>
                </c:pt>
                <c:pt idx="299">
                  <c:v>39</c:v>
                </c:pt>
                <c:pt idx="300">
                  <c:v>55</c:v>
                </c:pt>
                <c:pt idx="301">
                  <c:v>51</c:v>
                </c:pt>
                <c:pt idx="302">
                  <c:v>37</c:v>
                </c:pt>
                <c:pt idx="303">
                  <c:v>43</c:v>
                </c:pt>
                <c:pt idx="304">
                  <c:v>41</c:v>
                </c:pt>
                <c:pt idx="305">
                  <c:v>31</c:v>
                </c:pt>
                <c:pt idx="306">
                  <c:v>36</c:v>
                </c:pt>
                <c:pt idx="307">
                  <c:v>37</c:v>
                </c:pt>
                <c:pt idx="308">
                  <c:v>19</c:v>
                </c:pt>
                <c:pt idx="309">
                  <c:v>19</c:v>
                </c:pt>
                <c:pt idx="310">
                  <c:v>18</c:v>
                </c:pt>
                <c:pt idx="311">
                  <c:v>14</c:v>
                </c:pt>
                <c:pt idx="312">
                  <c:v>19</c:v>
                </c:pt>
                <c:pt idx="313">
                  <c:v>16</c:v>
                </c:pt>
                <c:pt idx="314">
                  <c:v>19</c:v>
                </c:pt>
                <c:pt idx="315">
                  <c:v>17</c:v>
                </c:pt>
                <c:pt idx="316">
                  <c:v>19</c:v>
                </c:pt>
                <c:pt idx="317">
                  <c:v>16</c:v>
                </c:pt>
                <c:pt idx="318">
                  <c:v>16</c:v>
                </c:pt>
                <c:pt idx="319">
                  <c:v>20</c:v>
                </c:pt>
                <c:pt idx="320">
                  <c:v>16</c:v>
                </c:pt>
                <c:pt idx="321">
                  <c:v>18</c:v>
                </c:pt>
                <c:pt idx="322">
                  <c:v>18</c:v>
                </c:pt>
                <c:pt idx="323">
                  <c:v>19</c:v>
                </c:pt>
                <c:pt idx="324">
                  <c:v>19</c:v>
                </c:pt>
                <c:pt idx="325">
                  <c:v>21</c:v>
                </c:pt>
                <c:pt idx="326">
                  <c:v>20</c:v>
                </c:pt>
                <c:pt idx="327">
                  <c:v>19</c:v>
                </c:pt>
                <c:pt idx="328">
                  <c:v>17</c:v>
                </c:pt>
                <c:pt idx="329">
                  <c:v>19</c:v>
                </c:pt>
                <c:pt idx="330">
                  <c:v>16</c:v>
                </c:pt>
                <c:pt idx="331">
                  <c:v>18</c:v>
                </c:pt>
                <c:pt idx="332">
                  <c:v>18</c:v>
                </c:pt>
                <c:pt idx="333">
                  <c:v>16</c:v>
                </c:pt>
                <c:pt idx="334">
                  <c:v>15</c:v>
                </c:pt>
                <c:pt idx="335">
                  <c:v>14</c:v>
                </c:pt>
                <c:pt idx="336">
                  <c:v>18</c:v>
                </c:pt>
                <c:pt idx="337">
                  <c:v>15</c:v>
                </c:pt>
                <c:pt idx="338">
                  <c:v>16</c:v>
                </c:pt>
                <c:pt idx="339">
                  <c:v>15</c:v>
                </c:pt>
                <c:pt idx="340">
                  <c:v>16</c:v>
                </c:pt>
                <c:pt idx="341">
                  <c:v>14</c:v>
                </c:pt>
                <c:pt idx="342">
                  <c:v>20</c:v>
                </c:pt>
                <c:pt idx="343">
                  <c:v>16</c:v>
                </c:pt>
                <c:pt idx="344">
                  <c:v>16</c:v>
                </c:pt>
                <c:pt idx="345">
                  <c:v>15</c:v>
                </c:pt>
                <c:pt idx="346">
                  <c:v>18</c:v>
                </c:pt>
                <c:pt idx="347">
                  <c:v>19</c:v>
                </c:pt>
                <c:pt idx="348">
                  <c:v>19</c:v>
                </c:pt>
                <c:pt idx="349">
                  <c:v>22</c:v>
                </c:pt>
                <c:pt idx="350">
                  <c:v>57</c:v>
                </c:pt>
                <c:pt idx="351">
                  <c:v>22</c:v>
                </c:pt>
                <c:pt idx="352">
                  <c:v>19</c:v>
                </c:pt>
                <c:pt idx="353">
                  <c:v>22</c:v>
                </c:pt>
                <c:pt idx="354">
                  <c:v>22</c:v>
                </c:pt>
                <c:pt idx="355">
                  <c:v>21</c:v>
                </c:pt>
                <c:pt idx="356">
                  <c:v>26</c:v>
                </c:pt>
                <c:pt idx="357">
                  <c:v>22</c:v>
                </c:pt>
                <c:pt idx="358">
                  <c:v>26</c:v>
                </c:pt>
                <c:pt idx="359">
                  <c:v>28</c:v>
                </c:pt>
                <c:pt idx="360">
                  <c:v>29</c:v>
                </c:pt>
                <c:pt idx="361">
                  <c:v>30</c:v>
                </c:pt>
                <c:pt idx="362">
                  <c:v>31</c:v>
                </c:pt>
                <c:pt idx="363">
                  <c:v>33</c:v>
                </c:pt>
                <c:pt idx="364">
                  <c:v>31</c:v>
                </c:pt>
                <c:pt idx="365">
                  <c:v>32</c:v>
                </c:pt>
                <c:pt idx="366">
                  <c:v>30</c:v>
                </c:pt>
                <c:pt idx="367">
                  <c:v>31</c:v>
                </c:pt>
                <c:pt idx="368">
                  <c:v>28</c:v>
                </c:pt>
                <c:pt idx="369">
                  <c:v>24</c:v>
                </c:pt>
                <c:pt idx="370">
                  <c:v>26</c:v>
                </c:pt>
                <c:pt idx="371">
                  <c:v>25</c:v>
                </c:pt>
                <c:pt idx="372">
                  <c:v>21</c:v>
                </c:pt>
                <c:pt idx="373">
                  <c:v>23</c:v>
                </c:pt>
                <c:pt idx="374">
                  <c:v>19</c:v>
                </c:pt>
                <c:pt idx="375">
                  <c:v>19</c:v>
                </c:pt>
                <c:pt idx="376">
                  <c:v>20</c:v>
                </c:pt>
                <c:pt idx="377">
                  <c:v>16</c:v>
                </c:pt>
                <c:pt idx="378">
                  <c:v>18</c:v>
                </c:pt>
                <c:pt idx="379">
                  <c:v>14</c:v>
                </c:pt>
                <c:pt idx="380">
                  <c:v>17</c:v>
                </c:pt>
                <c:pt idx="381">
                  <c:v>14</c:v>
                </c:pt>
                <c:pt idx="382">
                  <c:v>16</c:v>
                </c:pt>
                <c:pt idx="383">
                  <c:v>14</c:v>
                </c:pt>
                <c:pt idx="384">
                  <c:v>14</c:v>
                </c:pt>
                <c:pt idx="385">
                  <c:v>13</c:v>
                </c:pt>
                <c:pt idx="386">
                  <c:v>13</c:v>
                </c:pt>
                <c:pt idx="387">
                  <c:v>13</c:v>
                </c:pt>
                <c:pt idx="388">
                  <c:v>11</c:v>
                </c:pt>
                <c:pt idx="389">
                  <c:v>13</c:v>
                </c:pt>
                <c:pt idx="390">
                  <c:v>13</c:v>
                </c:pt>
                <c:pt idx="391">
                  <c:v>12</c:v>
                </c:pt>
                <c:pt idx="392">
                  <c:v>16</c:v>
                </c:pt>
                <c:pt idx="393">
                  <c:v>19</c:v>
                </c:pt>
                <c:pt idx="394">
                  <c:v>19</c:v>
                </c:pt>
                <c:pt idx="395">
                  <c:v>20</c:v>
                </c:pt>
                <c:pt idx="396">
                  <c:v>17</c:v>
                </c:pt>
                <c:pt idx="397">
                  <c:v>20</c:v>
                </c:pt>
                <c:pt idx="398">
                  <c:v>17</c:v>
                </c:pt>
                <c:pt idx="399">
                  <c:v>19</c:v>
                </c:pt>
                <c:pt idx="400">
                  <c:v>14</c:v>
                </c:pt>
                <c:pt idx="401">
                  <c:v>13</c:v>
                </c:pt>
                <c:pt idx="402">
                  <c:v>13</c:v>
                </c:pt>
                <c:pt idx="403">
                  <c:v>13</c:v>
                </c:pt>
                <c:pt idx="404">
                  <c:v>13</c:v>
                </c:pt>
                <c:pt idx="405">
                  <c:v>10</c:v>
                </c:pt>
                <c:pt idx="406">
                  <c:v>11</c:v>
                </c:pt>
                <c:pt idx="407">
                  <c:v>10</c:v>
                </c:pt>
                <c:pt idx="408">
                  <c:v>9</c:v>
                </c:pt>
                <c:pt idx="409">
                  <c:v>9</c:v>
                </c:pt>
                <c:pt idx="410">
                  <c:v>10</c:v>
                </c:pt>
                <c:pt idx="411">
                  <c:v>10</c:v>
                </c:pt>
                <c:pt idx="412">
                  <c:v>9</c:v>
                </c:pt>
                <c:pt idx="413">
                  <c:v>7</c:v>
                </c:pt>
                <c:pt idx="414">
                  <c:v>8</c:v>
                </c:pt>
                <c:pt idx="415">
                  <c:v>6</c:v>
                </c:pt>
                <c:pt idx="416">
                  <c:v>6</c:v>
                </c:pt>
                <c:pt idx="417">
                  <c:v>6</c:v>
                </c:pt>
                <c:pt idx="418">
                  <c:v>5</c:v>
                </c:pt>
                <c:pt idx="419">
                  <c:v>5</c:v>
                </c:pt>
                <c:pt idx="420">
                  <c:v>5</c:v>
                </c:pt>
                <c:pt idx="421">
                  <c:v>5</c:v>
                </c:pt>
                <c:pt idx="422">
                  <c:v>7</c:v>
                </c:pt>
                <c:pt idx="423">
                  <c:v>4</c:v>
                </c:pt>
                <c:pt idx="424">
                  <c:v>6</c:v>
                </c:pt>
                <c:pt idx="425">
                  <c:v>5</c:v>
                </c:pt>
                <c:pt idx="426">
                  <c:v>6</c:v>
                </c:pt>
                <c:pt idx="427">
                  <c:v>5</c:v>
                </c:pt>
                <c:pt idx="428">
                  <c:v>6</c:v>
                </c:pt>
                <c:pt idx="429">
                  <c:v>6</c:v>
                </c:pt>
                <c:pt idx="430">
                  <c:v>5</c:v>
                </c:pt>
                <c:pt idx="431">
                  <c:v>7</c:v>
                </c:pt>
                <c:pt idx="432">
                  <c:v>8</c:v>
                </c:pt>
                <c:pt idx="433">
                  <c:v>9</c:v>
                </c:pt>
                <c:pt idx="434">
                  <c:v>9</c:v>
                </c:pt>
                <c:pt idx="435">
                  <c:v>9</c:v>
                </c:pt>
                <c:pt idx="436">
                  <c:v>9</c:v>
                </c:pt>
                <c:pt idx="437">
                  <c:v>13</c:v>
                </c:pt>
                <c:pt idx="438">
                  <c:v>11</c:v>
                </c:pt>
                <c:pt idx="439">
                  <c:v>13</c:v>
                </c:pt>
                <c:pt idx="440">
                  <c:v>10</c:v>
                </c:pt>
                <c:pt idx="441">
                  <c:v>13</c:v>
                </c:pt>
                <c:pt idx="442">
                  <c:v>13</c:v>
                </c:pt>
                <c:pt idx="443">
                  <c:v>13</c:v>
                </c:pt>
                <c:pt idx="444">
                  <c:v>12</c:v>
                </c:pt>
                <c:pt idx="445">
                  <c:v>13</c:v>
                </c:pt>
                <c:pt idx="446">
                  <c:v>13</c:v>
                </c:pt>
                <c:pt idx="447">
                  <c:v>10</c:v>
                </c:pt>
                <c:pt idx="448">
                  <c:v>12</c:v>
                </c:pt>
                <c:pt idx="449">
                  <c:v>9</c:v>
                </c:pt>
                <c:pt idx="450">
                  <c:v>11</c:v>
                </c:pt>
                <c:pt idx="451">
                  <c:v>10</c:v>
                </c:pt>
                <c:pt idx="452">
                  <c:v>13</c:v>
                </c:pt>
                <c:pt idx="453">
                  <c:v>11</c:v>
                </c:pt>
                <c:pt idx="454">
                  <c:v>13</c:v>
                </c:pt>
                <c:pt idx="455">
                  <c:v>12</c:v>
                </c:pt>
                <c:pt idx="456">
                  <c:v>13</c:v>
                </c:pt>
                <c:pt idx="457">
                  <c:v>16</c:v>
                </c:pt>
                <c:pt idx="458">
                  <c:v>16</c:v>
                </c:pt>
                <c:pt idx="459">
                  <c:v>19</c:v>
                </c:pt>
                <c:pt idx="460">
                  <c:v>16</c:v>
                </c:pt>
                <c:pt idx="461">
                  <c:v>22</c:v>
                </c:pt>
                <c:pt idx="462">
                  <c:v>21</c:v>
                </c:pt>
                <c:pt idx="463">
                  <c:v>24</c:v>
                </c:pt>
                <c:pt idx="464">
                  <c:v>23</c:v>
                </c:pt>
                <c:pt idx="465">
                  <c:v>25</c:v>
                </c:pt>
                <c:pt idx="466">
                  <c:v>26</c:v>
                </c:pt>
                <c:pt idx="467">
                  <c:v>23</c:v>
                </c:pt>
                <c:pt idx="468">
                  <c:v>34</c:v>
                </c:pt>
                <c:pt idx="469">
                  <c:v>28</c:v>
                </c:pt>
                <c:pt idx="470">
                  <c:v>30</c:v>
                </c:pt>
                <c:pt idx="471">
                  <c:v>29</c:v>
                </c:pt>
                <c:pt idx="472">
                  <c:v>30</c:v>
                </c:pt>
                <c:pt idx="473">
                  <c:v>29</c:v>
                </c:pt>
                <c:pt idx="474">
                  <c:v>32</c:v>
                </c:pt>
                <c:pt idx="475">
                  <c:v>31</c:v>
                </c:pt>
                <c:pt idx="476">
                  <c:v>29</c:v>
                </c:pt>
                <c:pt idx="477">
                  <c:v>28</c:v>
                </c:pt>
                <c:pt idx="478">
                  <c:v>30</c:v>
                </c:pt>
                <c:pt idx="479">
                  <c:v>28</c:v>
                </c:pt>
                <c:pt idx="480">
                  <c:v>29</c:v>
                </c:pt>
                <c:pt idx="481">
                  <c:v>28</c:v>
                </c:pt>
                <c:pt idx="482">
                  <c:v>26</c:v>
                </c:pt>
                <c:pt idx="483">
                  <c:v>26</c:v>
                </c:pt>
                <c:pt idx="484">
                  <c:v>23</c:v>
                </c:pt>
                <c:pt idx="485">
                  <c:v>26</c:v>
                </c:pt>
                <c:pt idx="486">
                  <c:v>23</c:v>
                </c:pt>
                <c:pt idx="487">
                  <c:v>26</c:v>
                </c:pt>
                <c:pt idx="488">
                  <c:v>25</c:v>
                </c:pt>
                <c:pt idx="489">
                  <c:v>26</c:v>
                </c:pt>
                <c:pt idx="490">
                  <c:v>24</c:v>
                </c:pt>
                <c:pt idx="491">
                  <c:v>22</c:v>
                </c:pt>
                <c:pt idx="492">
                  <c:v>24</c:v>
                </c:pt>
                <c:pt idx="493">
                  <c:v>24</c:v>
                </c:pt>
                <c:pt idx="494">
                  <c:v>22</c:v>
                </c:pt>
                <c:pt idx="495">
                  <c:v>24</c:v>
                </c:pt>
                <c:pt idx="496">
                  <c:v>22</c:v>
                </c:pt>
                <c:pt idx="497">
                  <c:v>20</c:v>
                </c:pt>
                <c:pt idx="498">
                  <c:v>22</c:v>
                </c:pt>
                <c:pt idx="499">
                  <c:v>20</c:v>
                </c:pt>
                <c:pt idx="500">
                  <c:v>20</c:v>
                </c:pt>
                <c:pt idx="501">
                  <c:v>54</c:v>
                </c:pt>
                <c:pt idx="502">
                  <c:v>17</c:v>
                </c:pt>
                <c:pt idx="503">
                  <c:v>18</c:v>
                </c:pt>
                <c:pt idx="504">
                  <c:v>17</c:v>
                </c:pt>
                <c:pt idx="505">
                  <c:v>12</c:v>
                </c:pt>
                <c:pt idx="506">
                  <c:v>13</c:v>
                </c:pt>
                <c:pt idx="507">
                  <c:v>12</c:v>
                </c:pt>
                <c:pt idx="508">
                  <c:v>12</c:v>
                </c:pt>
                <c:pt idx="509">
                  <c:v>12</c:v>
                </c:pt>
                <c:pt idx="510">
                  <c:v>10</c:v>
                </c:pt>
                <c:pt idx="511">
                  <c:v>10</c:v>
                </c:pt>
                <c:pt idx="512">
                  <c:v>10</c:v>
                </c:pt>
                <c:pt idx="513">
                  <c:v>9</c:v>
                </c:pt>
                <c:pt idx="514">
                  <c:v>9</c:v>
                </c:pt>
                <c:pt idx="515">
                  <c:v>7</c:v>
                </c:pt>
                <c:pt idx="516">
                  <c:v>7</c:v>
                </c:pt>
                <c:pt idx="517">
                  <c:v>5</c:v>
                </c:pt>
                <c:pt idx="518">
                  <c:v>6</c:v>
                </c:pt>
                <c:pt idx="519">
                  <c:v>5</c:v>
                </c:pt>
                <c:pt idx="520">
                  <c:v>5</c:v>
                </c:pt>
                <c:pt idx="521">
                  <c:v>2</c:v>
                </c:pt>
                <c:pt idx="522">
                  <c:v>3</c:v>
                </c:pt>
                <c:pt idx="523">
                  <c:v>3</c:v>
                </c:pt>
                <c:pt idx="524">
                  <c:v>2</c:v>
                </c:pt>
                <c:pt idx="525">
                  <c:v>2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2</c:v>
                </c:pt>
                <c:pt idx="530">
                  <c:v>1</c:v>
                </c:pt>
                <c:pt idx="531">
                  <c:v>4</c:v>
                </c:pt>
                <c:pt idx="532">
                  <c:v>0</c:v>
                </c:pt>
                <c:pt idx="533">
                  <c:v>27</c:v>
                </c:pt>
                <c:pt idx="534">
                  <c:v>1</c:v>
                </c:pt>
                <c:pt idx="535">
                  <c:v>1</c:v>
                </c:pt>
                <c:pt idx="536">
                  <c:v>0</c:v>
                </c:pt>
                <c:pt idx="537">
                  <c:v>0</c:v>
                </c:pt>
                <c:pt idx="538">
                  <c:v>1</c:v>
                </c:pt>
                <c:pt idx="539">
                  <c:v>2</c:v>
                </c:pt>
                <c:pt idx="540">
                  <c:v>0</c:v>
                </c:pt>
                <c:pt idx="541">
                  <c:v>3</c:v>
                </c:pt>
                <c:pt idx="542">
                  <c:v>1</c:v>
                </c:pt>
                <c:pt idx="543">
                  <c:v>3</c:v>
                </c:pt>
                <c:pt idx="544">
                  <c:v>2</c:v>
                </c:pt>
                <c:pt idx="545">
                  <c:v>5</c:v>
                </c:pt>
                <c:pt idx="546">
                  <c:v>2</c:v>
                </c:pt>
                <c:pt idx="547">
                  <c:v>3</c:v>
                </c:pt>
                <c:pt idx="548">
                  <c:v>2</c:v>
                </c:pt>
                <c:pt idx="549">
                  <c:v>1</c:v>
                </c:pt>
                <c:pt idx="550">
                  <c:v>2</c:v>
                </c:pt>
                <c:pt idx="551">
                  <c:v>3</c:v>
                </c:pt>
                <c:pt idx="552">
                  <c:v>1</c:v>
                </c:pt>
                <c:pt idx="553">
                  <c:v>12</c:v>
                </c:pt>
                <c:pt idx="554">
                  <c:v>0</c:v>
                </c:pt>
                <c:pt idx="555">
                  <c:v>3</c:v>
                </c:pt>
                <c:pt idx="556">
                  <c:v>1</c:v>
                </c:pt>
                <c:pt idx="557">
                  <c:v>2</c:v>
                </c:pt>
                <c:pt idx="558">
                  <c:v>3</c:v>
                </c:pt>
                <c:pt idx="559">
                  <c:v>3</c:v>
                </c:pt>
                <c:pt idx="560">
                  <c:v>3</c:v>
                </c:pt>
                <c:pt idx="561">
                  <c:v>2</c:v>
                </c:pt>
                <c:pt idx="562">
                  <c:v>3</c:v>
                </c:pt>
                <c:pt idx="563">
                  <c:v>3</c:v>
                </c:pt>
                <c:pt idx="564">
                  <c:v>3</c:v>
                </c:pt>
                <c:pt idx="565">
                  <c:v>4</c:v>
                </c:pt>
                <c:pt idx="566">
                  <c:v>3</c:v>
                </c:pt>
                <c:pt idx="567">
                  <c:v>3</c:v>
                </c:pt>
                <c:pt idx="568">
                  <c:v>6</c:v>
                </c:pt>
                <c:pt idx="569">
                  <c:v>4</c:v>
                </c:pt>
                <c:pt idx="570">
                  <c:v>6</c:v>
                </c:pt>
                <c:pt idx="571">
                  <c:v>2</c:v>
                </c:pt>
                <c:pt idx="572">
                  <c:v>5</c:v>
                </c:pt>
                <c:pt idx="573">
                  <c:v>5</c:v>
                </c:pt>
                <c:pt idx="574">
                  <c:v>4</c:v>
                </c:pt>
                <c:pt idx="575">
                  <c:v>3</c:v>
                </c:pt>
                <c:pt idx="576">
                  <c:v>5</c:v>
                </c:pt>
                <c:pt idx="577">
                  <c:v>3</c:v>
                </c:pt>
                <c:pt idx="578">
                  <c:v>6</c:v>
                </c:pt>
                <c:pt idx="579">
                  <c:v>5</c:v>
                </c:pt>
                <c:pt idx="580">
                  <c:v>4</c:v>
                </c:pt>
                <c:pt idx="581">
                  <c:v>3</c:v>
                </c:pt>
                <c:pt idx="582">
                  <c:v>3</c:v>
                </c:pt>
                <c:pt idx="583">
                  <c:v>3</c:v>
                </c:pt>
                <c:pt idx="584">
                  <c:v>4</c:v>
                </c:pt>
                <c:pt idx="585">
                  <c:v>4</c:v>
                </c:pt>
                <c:pt idx="586">
                  <c:v>5</c:v>
                </c:pt>
                <c:pt idx="587">
                  <c:v>8</c:v>
                </c:pt>
                <c:pt idx="588">
                  <c:v>5</c:v>
                </c:pt>
                <c:pt idx="589">
                  <c:v>5</c:v>
                </c:pt>
                <c:pt idx="590">
                  <c:v>7</c:v>
                </c:pt>
                <c:pt idx="591">
                  <c:v>5</c:v>
                </c:pt>
                <c:pt idx="592">
                  <c:v>7</c:v>
                </c:pt>
                <c:pt idx="593">
                  <c:v>4</c:v>
                </c:pt>
                <c:pt idx="594">
                  <c:v>6</c:v>
                </c:pt>
                <c:pt idx="595">
                  <c:v>5</c:v>
                </c:pt>
                <c:pt idx="596">
                  <c:v>6</c:v>
                </c:pt>
                <c:pt idx="597">
                  <c:v>3</c:v>
                </c:pt>
                <c:pt idx="598">
                  <c:v>3</c:v>
                </c:pt>
                <c:pt idx="599">
                  <c:v>5</c:v>
                </c:pt>
                <c:pt idx="600">
                  <c:v>3</c:v>
                </c:pt>
                <c:pt idx="601">
                  <c:v>3</c:v>
                </c:pt>
                <c:pt idx="602">
                  <c:v>5</c:v>
                </c:pt>
                <c:pt idx="603">
                  <c:v>5</c:v>
                </c:pt>
                <c:pt idx="604">
                  <c:v>3</c:v>
                </c:pt>
                <c:pt idx="605">
                  <c:v>2</c:v>
                </c:pt>
                <c:pt idx="606">
                  <c:v>4</c:v>
                </c:pt>
                <c:pt idx="607">
                  <c:v>5</c:v>
                </c:pt>
                <c:pt idx="608">
                  <c:v>2</c:v>
                </c:pt>
                <c:pt idx="609">
                  <c:v>3</c:v>
                </c:pt>
                <c:pt idx="610">
                  <c:v>2</c:v>
                </c:pt>
                <c:pt idx="611">
                  <c:v>2</c:v>
                </c:pt>
                <c:pt idx="612">
                  <c:v>3</c:v>
                </c:pt>
                <c:pt idx="613">
                  <c:v>3</c:v>
                </c:pt>
                <c:pt idx="614">
                  <c:v>4</c:v>
                </c:pt>
                <c:pt idx="615">
                  <c:v>5</c:v>
                </c:pt>
                <c:pt idx="616">
                  <c:v>4</c:v>
                </c:pt>
                <c:pt idx="617">
                  <c:v>5</c:v>
                </c:pt>
                <c:pt idx="618">
                  <c:v>5</c:v>
                </c:pt>
                <c:pt idx="619">
                  <c:v>4</c:v>
                </c:pt>
                <c:pt idx="620">
                  <c:v>3</c:v>
                </c:pt>
                <c:pt idx="621">
                  <c:v>3</c:v>
                </c:pt>
                <c:pt idx="622">
                  <c:v>2</c:v>
                </c:pt>
                <c:pt idx="623">
                  <c:v>6</c:v>
                </c:pt>
                <c:pt idx="624">
                  <c:v>3</c:v>
                </c:pt>
                <c:pt idx="625">
                  <c:v>5</c:v>
                </c:pt>
                <c:pt idx="626">
                  <c:v>5</c:v>
                </c:pt>
                <c:pt idx="627">
                  <c:v>6</c:v>
                </c:pt>
                <c:pt idx="628">
                  <c:v>5</c:v>
                </c:pt>
                <c:pt idx="629">
                  <c:v>8</c:v>
                </c:pt>
                <c:pt idx="630">
                  <c:v>5</c:v>
                </c:pt>
                <c:pt idx="631">
                  <c:v>6</c:v>
                </c:pt>
                <c:pt idx="632">
                  <c:v>3</c:v>
                </c:pt>
                <c:pt idx="633">
                  <c:v>6</c:v>
                </c:pt>
                <c:pt idx="634">
                  <c:v>5</c:v>
                </c:pt>
                <c:pt idx="635">
                  <c:v>3</c:v>
                </c:pt>
                <c:pt idx="636">
                  <c:v>5</c:v>
                </c:pt>
                <c:pt idx="637">
                  <c:v>3</c:v>
                </c:pt>
                <c:pt idx="638">
                  <c:v>5</c:v>
                </c:pt>
                <c:pt idx="639">
                  <c:v>4</c:v>
                </c:pt>
                <c:pt idx="640">
                  <c:v>5</c:v>
                </c:pt>
                <c:pt idx="641">
                  <c:v>3</c:v>
                </c:pt>
                <c:pt idx="642">
                  <c:v>4</c:v>
                </c:pt>
                <c:pt idx="643">
                  <c:v>5</c:v>
                </c:pt>
                <c:pt idx="644">
                  <c:v>6</c:v>
                </c:pt>
                <c:pt idx="645">
                  <c:v>5</c:v>
                </c:pt>
                <c:pt idx="646">
                  <c:v>5</c:v>
                </c:pt>
                <c:pt idx="647">
                  <c:v>4</c:v>
                </c:pt>
                <c:pt idx="648">
                  <c:v>5</c:v>
                </c:pt>
                <c:pt idx="649">
                  <c:v>2</c:v>
                </c:pt>
                <c:pt idx="650">
                  <c:v>3</c:v>
                </c:pt>
                <c:pt idx="651">
                  <c:v>2</c:v>
                </c:pt>
                <c:pt idx="652">
                  <c:v>1</c:v>
                </c:pt>
                <c:pt idx="653">
                  <c:v>3</c:v>
                </c:pt>
                <c:pt idx="654">
                  <c:v>0</c:v>
                </c:pt>
                <c:pt idx="655">
                  <c:v>2</c:v>
                </c:pt>
                <c:pt idx="656">
                  <c:v>5</c:v>
                </c:pt>
                <c:pt idx="657">
                  <c:v>2</c:v>
                </c:pt>
                <c:pt idx="658">
                  <c:v>2</c:v>
                </c:pt>
                <c:pt idx="659">
                  <c:v>0</c:v>
                </c:pt>
                <c:pt idx="660">
                  <c:v>4</c:v>
                </c:pt>
                <c:pt idx="661">
                  <c:v>3</c:v>
                </c:pt>
                <c:pt idx="662">
                  <c:v>3</c:v>
                </c:pt>
                <c:pt idx="663">
                  <c:v>3</c:v>
                </c:pt>
                <c:pt idx="664">
                  <c:v>3</c:v>
                </c:pt>
                <c:pt idx="665">
                  <c:v>3</c:v>
                </c:pt>
                <c:pt idx="666">
                  <c:v>5</c:v>
                </c:pt>
                <c:pt idx="667">
                  <c:v>7</c:v>
                </c:pt>
                <c:pt idx="668">
                  <c:v>3</c:v>
                </c:pt>
                <c:pt idx="669">
                  <c:v>5</c:v>
                </c:pt>
                <c:pt idx="670">
                  <c:v>5</c:v>
                </c:pt>
                <c:pt idx="671">
                  <c:v>7</c:v>
                </c:pt>
                <c:pt idx="672">
                  <c:v>6</c:v>
                </c:pt>
                <c:pt idx="673">
                  <c:v>11</c:v>
                </c:pt>
                <c:pt idx="674">
                  <c:v>14</c:v>
                </c:pt>
                <c:pt idx="675">
                  <c:v>21</c:v>
                </c:pt>
                <c:pt idx="676">
                  <c:v>22</c:v>
                </c:pt>
                <c:pt idx="677">
                  <c:v>30</c:v>
                </c:pt>
                <c:pt idx="678">
                  <c:v>30</c:v>
                </c:pt>
                <c:pt idx="679">
                  <c:v>32</c:v>
                </c:pt>
                <c:pt idx="680">
                  <c:v>31</c:v>
                </c:pt>
                <c:pt idx="681">
                  <c:v>27</c:v>
                </c:pt>
                <c:pt idx="682">
                  <c:v>29</c:v>
                </c:pt>
                <c:pt idx="683">
                  <c:v>27</c:v>
                </c:pt>
                <c:pt idx="684">
                  <c:v>26</c:v>
                </c:pt>
                <c:pt idx="685">
                  <c:v>22</c:v>
                </c:pt>
                <c:pt idx="686">
                  <c:v>23</c:v>
                </c:pt>
                <c:pt idx="687">
                  <c:v>25</c:v>
                </c:pt>
                <c:pt idx="688">
                  <c:v>23</c:v>
                </c:pt>
                <c:pt idx="689">
                  <c:v>25</c:v>
                </c:pt>
                <c:pt idx="690">
                  <c:v>27</c:v>
                </c:pt>
                <c:pt idx="691">
                  <c:v>25</c:v>
                </c:pt>
                <c:pt idx="692">
                  <c:v>25</c:v>
                </c:pt>
                <c:pt idx="693">
                  <c:v>20</c:v>
                </c:pt>
                <c:pt idx="694">
                  <c:v>25</c:v>
                </c:pt>
                <c:pt idx="695">
                  <c:v>30</c:v>
                </c:pt>
                <c:pt idx="696">
                  <c:v>29</c:v>
                </c:pt>
                <c:pt idx="697">
                  <c:v>29</c:v>
                </c:pt>
                <c:pt idx="698">
                  <c:v>25</c:v>
                </c:pt>
                <c:pt idx="699">
                  <c:v>26</c:v>
                </c:pt>
                <c:pt idx="700">
                  <c:v>63</c:v>
                </c:pt>
                <c:pt idx="701">
                  <c:v>24</c:v>
                </c:pt>
                <c:pt idx="702">
                  <c:v>21</c:v>
                </c:pt>
                <c:pt idx="703">
                  <c:v>17</c:v>
                </c:pt>
                <c:pt idx="704">
                  <c:v>20</c:v>
                </c:pt>
                <c:pt idx="705">
                  <c:v>14</c:v>
                </c:pt>
                <c:pt idx="706">
                  <c:v>15</c:v>
                </c:pt>
                <c:pt idx="707">
                  <c:v>13</c:v>
                </c:pt>
                <c:pt idx="708">
                  <c:v>14</c:v>
                </c:pt>
                <c:pt idx="709">
                  <c:v>3</c:v>
                </c:pt>
                <c:pt idx="710">
                  <c:v>2</c:v>
                </c:pt>
                <c:pt idx="711">
                  <c:v>9</c:v>
                </c:pt>
                <c:pt idx="712">
                  <c:v>15</c:v>
                </c:pt>
                <c:pt idx="713">
                  <c:v>11</c:v>
                </c:pt>
                <c:pt idx="714">
                  <c:v>11</c:v>
                </c:pt>
                <c:pt idx="715">
                  <c:v>39</c:v>
                </c:pt>
                <c:pt idx="716">
                  <c:v>9</c:v>
                </c:pt>
                <c:pt idx="717">
                  <c:v>9</c:v>
                </c:pt>
                <c:pt idx="718">
                  <c:v>11</c:v>
                </c:pt>
                <c:pt idx="719">
                  <c:v>11</c:v>
                </c:pt>
                <c:pt idx="720">
                  <c:v>11</c:v>
                </c:pt>
                <c:pt idx="721">
                  <c:v>12</c:v>
                </c:pt>
                <c:pt idx="722">
                  <c:v>14</c:v>
                </c:pt>
                <c:pt idx="723">
                  <c:v>14</c:v>
                </c:pt>
                <c:pt idx="724">
                  <c:v>16</c:v>
                </c:pt>
                <c:pt idx="725">
                  <c:v>17</c:v>
                </c:pt>
                <c:pt idx="726">
                  <c:v>16</c:v>
                </c:pt>
                <c:pt idx="727">
                  <c:v>15</c:v>
                </c:pt>
                <c:pt idx="728">
                  <c:v>16</c:v>
                </c:pt>
                <c:pt idx="729">
                  <c:v>17</c:v>
                </c:pt>
                <c:pt idx="730">
                  <c:v>14</c:v>
                </c:pt>
                <c:pt idx="731">
                  <c:v>16</c:v>
                </c:pt>
                <c:pt idx="732">
                  <c:v>12</c:v>
                </c:pt>
                <c:pt idx="733">
                  <c:v>16</c:v>
                </c:pt>
                <c:pt idx="734">
                  <c:v>14</c:v>
                </c:pt>
                <c:pt idx="735">
                  <c:v>17</c:v>
                </c:pt>
                <c:pt idx="736">
                  <c:v>15</c:v>
                </c:pt>
                <c:pt idx="737">
                  <c:v>16</c:v>
                </c:pt>
                <c:pt idx="738">
                  <c:v>26</c:v>
                </c:pt>
                <c:pt idx="739">
                  <c:v>29</c:v>
                </c:pt>
                <c:pt idx="740">
                  <c:v>25</c:v>
                </c:pt>
                <c:pt idx="741">
                  <c:v>29</c:v>
                </c:pt>
                <c:pt idx="742">
                  <c:v>26</c:v>
                </c:pt>
                <c:pt idx="743">
                  <c:v>27</c:v>
                </c:pt>
                <c:pt idx="744">
                  <c:v>27</c:v>
                </c:pt>
                <c:pt idx="745">
                  <c:v>32</c:v>
                </c:pt>
                <c:pt idx="746">
                  <c:v>30</c:v>
                </c:pt>
                <c:pt idx="747">
                  <c:v>25</c:v>
                </c:pt>
                <c:pt idx="748">
                  <c:v>25</c:v>
                </c:pt>
                <c:pt idx="749">
                  <c:v>21</c:v>
                </c:pt>
                <c:pt idx="750">
                  <c:v>22</c:v>
                </c:pt>
                <c:pt idx="751">
                  <c:v>25</c:v>
                </c:pt>
                <c:pt idx="752">
                  <c:v>21</c:v>
                </c:pt>
                <c:pt idx="753">
                  <c:v>21</c:v>
                </c:pt>
                <c:pt idx="754">
                  <c:v>19</c:v>
                </c:pt>
                <c:pt idx="755">
                  <c:v>22</c:v>
                </c:pt>
                <c:pt idx="756">
                  <c:v>21</c:v>
                </c:pt>
                <c:pt idx="757">
                  <c:v>19</c:v>
                </c:pt>
                <c:pt idx="758">
                  <c:v>21</c:v>
                </c:pt>
                <c:pt idx="759">
                  <c:v>19</c:v>
                </c:pt>
                <c:pt idx="760">
                  <c:v>19</c:v>
                </c:pt>
                <c:pt idx="761">
                  <c:v>20</c:v>
                </c:pt>
                <c:pt idx="762">
                  <c:v>21</c:v>
                </c:pt>
                <c:pt idx="763">
                  <c:v>18</c:v>
                </c:pt>
                <c:pt idx="764">
                  <c:v>21</c:v>
                </c:pt>
                <c:pt idx="765">
                  <c:v>20</c:v>
                </c:pt>
                <c:pt idx="766">
                  <c:v>21</c:v>
                </c:pt>
                <c:pt idx="767">
                  <c:v>20</c:v>
                </c:pt>
                <c:pt idx="768">
                  <c:v>21</c:v>
                </c:pt>
                <c:pt idx="769">
                  <c:v>19</c:v>
                </c:pt>
                <c:pt idx="770">
                  <c:v>19</c:v>
                </c:pt>
                <c:pt idx="771">
                  <c:v>15</c:v>
                </c:pt>
                <c:pt idx="772">
                  <c:v>20</c:v>
                </c:pt>
                <c:pt idx="773">
                  <c:v>19</c:v>
                </c:pt>
                <c:pt idx="774">
                  <c:v>21</c:v>
                </c:pt>
                <c:pt idx="775">
                  <c:v>21</c:v>
                </c:pt>
                <c:pt idx="776">
                  <c:v>21</c:v>
                </c:pt>
                <c:pt idx="777">
                  <c:v>21</c:v>
                </c:pt>
                <c:pt idx="778">
                  <c:v>21</c:v>
                </c:pt>
                <c:pt idx="779">
                  <c:v>21</c:v>
                </c:pt>
                <c:pt idx="780">
                  <c:v>22</c:v>
                </c:pt>
                <c:pt idx="781">
                  <c:v>23</c:v>
                </c:pt>
                <c:pt idx="782">
                  <c:v>21</c:v>
                </c:pt>
                <c:pt idx="783">
                  <c:v>21</c:v>
                </c:pt>
                <c:pt idx="784">
                  <c:v>23</c:v>
                </c:pt>
                <c:pt idx="785">
                  <c:v>21</c:v>
                </c:pt>
                <c:pt idx="786">
                  <c:v>22</c:v>
                </c:pt>
                <c:pt idx="787">
                  <c:v>24</c:v>
                </c:pt>
                <c:pt idx="788">
                  <c:v>24</c:v>
                </c:pt>
                <c:pt idx="789">
                  <c:v>25</c:v>
                </c:pt>
                <c:pt idx="790">
                  <c:v>25</c:v>
                </c:pt>
                <c:pt idx="791">
                  <c:v>25</c:v>
                </c:pt>
                <c:pt idx="792">
                  <c:v>27</c:v>
                </c:pt>
                <c:pt idx="793">
                  <c:v>24</c:v>
                </c:pt>
                <c:pt idx="794">
                  <c:v>26</c:v>
                </c:pt>
                <c:pt idx="795">
                  <c:v>30</c:v>
                </c:pt>
                <c:pt idx="796">
                  <c:v>25</c:v>
                </c:pt>
                <c:pt idx="797">
                  <c:v>25</c:v>
                </c:pt>
                <c:pt idx="798">
                  <c:v>23</c:v>
                </c:pt>
                <c:pt idx="799">
                  <c:v>25</c:v>
                </c:pt>
                <c:pt idx="800">
                  <c:v>25</c:v>
                </c:pt>
                <c:pt idx="801">
                  <c:v>25</c:v>
                </c:pt>
                <c:pt idx="802">
                  <c:v>26</c:v>
                </c:pt>
                <c:pt idx="803">
                  <c:v>26</c:v>
                </c:pt>
                <c:pt idx="804">
                  <c:v>27</c:v>
                </c:pt>
                <c:pt idx="805">
                  <c:v>26</c:v>
                </c:pt>
                <c:pt idx="806">
                  <c:v>29</c:v>
                </c:pt>
                <c:pt idx="807">
                  <c:v>30</c:v>
                </c:pt>
                <c:pt idx="808">
                  <c:v>28</c:v>
                </c:pt>
                <c:pt idx="809">
                  <c:v>30</c:v>
                </c:pt>
                <c:pt idx="810">
                  <c:v>26</c:v>
                </c:pt>
                <c:pt idx="811">
                  <c:v>27</c:v>
                </c:pt>
                <c:pt idx="812">
                  <c:v>28</c:v>
                </c:pt>
                <c:pt idx="813">
                  <c:v>31</c:v>
                </c:pt>
                <c:pt idx="814">
                  <c:v>30</c:v>
                </c:pt>
                <c:pt idx="815">
                  <c:v>30</c:v>
                </c:pt>
                <c:pt idx="816">
                  <c:v>30</c:v>
                </c:pt>
                <c:pt idx="817">
                  <c:v>30</c:v>
                </c:pt>
                <c:pt idx="818">
                  <c:v>31</c:v>
                </c:pt>
                <c:pt idx="819">
                  <c:v>30</c:v>
                </c:pt>
                <c:pt idx="820">
                  <c:v>30</c:v>
                </c:pt>
                <c:pt idx="821">
                  <c:v>32</c:v>
                </c:pt>
                <c:pt idx="822">
                  <c:v>31</c:v>
                </c:pt>
                <c:pt idx="823">
                  <c:v>32</c:v>
                </c:pt>
                <c:pt idx="824">
                  <c:v>71</c:v>
                </c:pt>
                <c:pt idx="825">
                  <c:v>31</c:v>
                </c:pt>
                <c:pt idx="826">
                  <c:v>33</c:v>
                </c:pt>
                <c:pt idx="827">
                  <c:v>30</c:v>
                </c:pt>
                <c:pt idx="828">
                  <c:v>31</c:v>
                </c:pt>
                <c:pt idx="829">
                  <c:v>36</c:v>
                </c:pt>
                <c:pt idx="830">
                  <c:v>34</c:v>
                </c:pt>
                <c:pt idx="831">
                  <c:v>29</c:v>
                </c:pt>
                <c:pt idx="832">
                  <c:v>29</c:v>
                </c:pt>
                <c:pt idx="833">
                  <c:v>30</c:v>
                </c:pt>
                <c:pt idx="834">
                  <c:v>30</c:v>
                </c:pt>
                <c:pt idx="835">
                  <c:v>27</c:v>
                </c:pt>
                <c:pt idx="836">
                  <c:v>28</c:v>
                </c:pt>
                <c:pt idx="837">
                  <c:v>25</c:v>
                </c:pt>
                <c:pt idx="838">
                  <c:v>24</c:v>
                </c:pt>
                <c:pt idx="839">
                  <c:v>22</c:v>
                </c:pt>
                <c:pt idx="840">
                  <c:v>21</c:v>
                </c:pt>
                <c:pt idx="841">
                  <c:v>21</c:v>
                </c:pt>
                <c:pt idx="842">
                  <c:v>16</c:v>
                </c:pt>
                <c:pt idx="843">
                  <c:v>20</c:v>
                </c:pt>
                <c:pt idx="844">
                  <c:v>17</c:v>
                </c:pt>
                <c:pt idx="845">
                  <c:v>18</c:v>
                </c:pt>
                <c:pt idx="846">
                  <c:v>17</c:v>
                </c:pt>
                <c:pt idx="847">
                  <c:v>17</c:v>
                </c:pt>
                <c:pt idx="848">
                  <c:v>14</c:v>
                </c:pt>
                <c:pt idx="849">
                  <c:v>12</c:v>
                </c:pt>
                <c:pt idx="850">
                  <c:v>14</c:v>
                </c:pt>
                <c:pt idx="851">
                  <c:v>12</c:v>
                </c:pt>
                <c:pt idx="852">
                  <c:v>14</c:v>
                </c:pt>
                <c:pt idx="853">
                  <c:v>12</c:v>
                </c:pt>
                <c:pt idx="854">
                  <c:v>11</c:v>
                </c:pt>
                <c:pt idx="855">
                  <c:v>11</c:v>
                </c:pt>
                <c:pt idx="856">
                  <c:v>11</c:v>
                </c:pt>
                <c:pt idx="857">
                  <c:v>7</c:v>
                </c:pt>
                <c:pt idx="858">
                  <c:v>9</c:v>
                </c:pt>
                <c:pt idx="859">
                  <c:v>6</c:v>
                </c:pt>
                <c:pt idx="860">
                  <c:v>7</c:v>
                </c:pt>
                <c:pt idx="861">
                  <c:v>7</c:v>
                </c:pt>
                <c:pt idx="862">
                  <c:v>6</c:v>
                </c:pt>
                <c:pt idx="863">
                  <c:v>6</c:v>
                </c:pt>
                <c:pt idx="864">
                  <c:v>6</c:v>
                </c:pt>
                <c:pt idx="865">
                  <c:v>6</c:v>
                </c:pt>
                <c:pt idx="866">
                  <c:v>6</c:v>
                </c:pt>
                <c:pt idx="867">
                  <c:v>7</c:v>
                </c:pt>
                <c:pt idx="868">
                  <c:v>4</c:v>
                </c:pt>
                <c:pt idx="869">
                  <c:v>5</c:v>
                </c:pt>
                <c:pt idx="870">
                  <c:v>5</c:v>
                </c:pt>
                <c:pt idx="871">
                  <c:v>5</c:v>
                </c:pt>
                <c:pt idx="872">
                  <c:v>3</c:v>
                </c:pt>
                <c:pt idx="873">
                  <c:v>5</c:v>
                </c:pt>
                <c:pt idx="874">
                  <c:v>5</c:v>
                </c:pt>
                <c:pt idx="875">
                  <c:v>6</c:v>
                </c:pt>
                <c:pt idx="876">
                  <c:v>5</c:v>
                </c:pt>
                <c:pt idx="877">
                  <c:v>5</c:v>
                </c:pt>
                <c:pt idx="878">
                  <c:v>6</c:v>
                </c:pt>
                <c:pt idx="879">
                  <c:v>6</c:v>
                </c:pt>
                <c:pt idx="880">
                  <c:v>10</c:v>
                </c:pt>
                <c:pt idx="881">
                  <c:v>7</c:v>
                </c:pt>
                <c:pt idx="882">
                  <c:v>9</c:v>
                </c:pt>
                <c:pt idx="883">
                  <c:v>8</c:v>
                </c:pt>
                <c:pt idx="884">
                  <c:v>8</c:v>
                </c:pt>
                <c:pt idx="885">
                  <c:v>7</c:v>
                </c:pt>
                <c:pt idx="886">
                  <c:v>5</c:v>
                </c:pt>
                <c:pt idx="887">
                  <c:v>8</c:v>
                </c:pt>
                <c:pt idx="888">
                  <c:v>6</c:v>
                </c:pt>
                <c:pt idx="889">
                  <c:v>9</c:v>
                </c:pt>
                <c:pt idx="890">
                  <c:v>8</c:v>
                </c:pt>
                <c:pt idx="891">
                  <c:v>7</c:v>
                </c:pt>
                <c:pt idx="892">
                  <c:v>9</c:v>
                </c:pt>
                <c:pt idx="893">
                  <c:v>7</c:v>
                </c:pt>
                <c:pt idx="894">
                  <c:v>9</c:v>
                </c:pt>
                <c:pt idx="895">
                  <c:v>9</c:v>
                </c:pt>
                <c:pt idx="896">
                  <c:v>9</c:v>
                </c:pt>
                <c:pt idx="897">
                  <c:v>12</c:v>
                </c:pt>
                <c:pt idx="898">
                  <c:v>11</c:v>
                </c:pt>
                <c:pt idx="899">
                  <c:v>13</c:v>
                </c:pt>
                <c:pt idx="900">
                  <c:v>15</c:v>
                </c:pt>
                <c:pt idx="901">
                  <c:v>17</c:v>
                </c:pt>
                <c:pt idx="902">
                  <c:v>17</c:v>
                </c:pt>
                <c:pt idx="903">
                  <c:v>13</c:v>
                </c:pt>
                <c:pt idx="904">
                  <c:v>15</c:v>
                </c:pt>
                <c:pt idx="905">
                  <c:v>14</c:v>
                </c:pt>
                <c:pt idx="906">
                  <c:v>13</c:v>
                </c:pt>
                <c:pt idx="907">
                  <c:v>14</c:v>
                </c:pt>
                <c:pt idx="908">
                  <c:v>12</c:v>
                </c:pt>
                <c:pt idx="909">
                  <c:v>14</c:v>
                </c:pt>
                <c:pt idx="910">
                  <c:v>12</c:v>
                </c:pt>
                <c:pt idx="911">
                  <c:v>10</c:v>
                </c:pt>
                <c:pt idx="912">
                  <c:v>11</c:v>
                </c:pt>
                <c:pt idx="913">
                  <c:v>12</c:v>
                </c:pt>
                <c:pt idx="914">
                  <c:v>14</c:v>
                </c:pt>
                <c:pt idx="915">
                  <c:v>16</c:v>
                </c:pt>
                <c:pt idx="916">
                  <c:v>12</c:v>
                </c:pt>
                <c:pt idx="917">
                  <c:v>16</c:v>
                </c:pt>
                <c:pt idx="918">
                  <c:v>13</c:v>
                </c:pt>
                <c:pt idx="919">
                  <c:v>17</c:v>
                </c:pt>
                <c:pt idx="920">
                  <c:v>16</c:v>
                </c:pt>
                <c:pt idx="921">
                  <c:v>18</c:v>
                </c:pt>
                <c:pt idx="922">
                  <c:v>17</c:v>
                </c:pt>
                <c:pt idx="923">
                  <c:v>15</c:v>
                </c:pt>
                <c:pt idx="924">
                  <c:v>18</c:v>
                </c:pt>
                <c:pt idx="925">
                  <c:v>15</c:v>
                </c:pt>
                <c:pt idx="926">
                  <c:v>17</c:v>
                </c:pt>
                <c:pt idx="927">
                  <c:v>18</c:v>
                </c:pt>
                <c:pt idx="928">
                  <c:v>19</c:v>
                </c:pt>
                <c:pt idx="929">
                  <c:v>19</c:v>
                </c:pt>
                <c:pt idx="930">
                  <c:v>20</c:v>
                </c:pt>
                <c:pt idx="931">
                  <c:v>21</c:v>
                </c:pt>
                <c:pt idx="932">
                  <c:v>25</c:v>
                </c:pt>
                <c:pt idx="933">
                  <c:v>21</c:v>
                </c:pt>
                <c:pt idx="934">
                  <c:v>21</c:v>
                </c:pt>
                <c:pt idx="935">
                  <c:v>21</c:v>
                </c:pt>
                <c:pt idx="936">
                  <c:v>19</c:v>
                </c:pt>
                <c:pt idx="937">
                  <c:v>18</c:v>
                </c:pt>
                <c:pt idx="938">
                  <c:v>17</c:v>
                </c:pt>
                <c:pt idx="939">
                  <c:v>15</c:v>
                </c:pt>
                <c:pt idx="940">
                  <c:v>14</c:v>
                </c:pt>
                <c:pt idx="941">
                  <c:v>16</c:v>
                </c:pt>
                <c:pt idx="942">
                  <c:v>12</c:v>
                </c:pt>
                <c:pt idx="943">
                  <c:v>14</c:v>
                </c:pt>
                <c:pt idx="944">
                  <c:v>12</c:v>
                </c:pt>
                <c:pt idx="945">
                  <c:v>10</c:v>
                </c:pt>
                <c:pt idx="946">
                  <c:v>8</c:v>
                </c:pt>
                <c:pt idx="947">
                  <c:v>6</c:v>
                </c:pt>
                <c:pt idx="948">
                  <c:v>7</c:v>
                </c:pt>
                <c:pt idx="949">
                  <c:v>6</c:v>
                </c:pt>
                <c:pt idx="950">
                  <c:v>6</c:v>
                </c:pt>
                <c:pt idx="951">
                  <c:v>5</c:v>
                </c:pt>
                <c:pt idx="952">
                  <c:v>4</c:v>
                </c:pt>
                <c:pt idx="953">
                  <c:v>3</c:v>
                </c:pt>
                <c:pt idx="954">
                  <c:v>3</c:v>
                </c:pt>
                <c:pt idx="955">
                  <c:v>1</c:v>
                </c:pt>
                <c:pt idx="956">
                  <c:v>2</c:v>
                </c:pt>
                <c:pt idx="957">
                  <c:v>2</c:v>
                </c:pt>
                <c:pt idx="958">
                  <c:v>1</c:v>
                </c:pt>
                <c:pt idx="959">
                  <c:v>1</c:v>
                </c:pt>
                <c:pt idx="960">
                  <c:v>1</c:v>
                </c:pt>
                <c:pt idx="961">
                  <c:v>4</c:v>
                </c:pt>
                <c:pt idx="962">
                  <c:v>2</c:v>
                </c:pt>
                <c:pt idx="963">
                  <c:v>4</c:v>
                </c:pt>
                <c:pt idx="964">
                  <c:v>1</c:v>
                </c:pt>
                <c:pt idx="965">
                  <c:v>5</c:v>
                </c:pt>
                <c:pt idx="966">
                  <c:v>5</c:v>
                </c:pt>
                <c:pt idx="967">
                  <c:v>3</c:v>
                </c:pt>
                <c:pt idx="968">
                  <c:v>5</c:v>
                </c:pt>
                <c:pt idx="969">
                  <c:v>1</c:v>
                </c:pt>
                <c:pt idx="970">
                  <c:v>3</c:v>
                </c:pt>
                <c:pt idx="971">
                  <c:v>4</c:v>
                </c:pt>
                <c:pt idx="972">
                  <c:v>5</c:v>
                </c:pt>
                <c:pt idx="973">
                  <c:v>4</c:v>
                </c:pt>
                <c:pt idx="974">
                  <c:v>4</c:v>
                </c:pt>
                <c:pt idx="975">
                  <c:v>5</c:v>
                </c:pt>
                <c:pt idx="976">
                  <c:v>5</c:v>
                </c:pt>
                <c:pt idx="977">
                  <c:v>5</c:v>
                </c:pt>
                <c:pt idx="978">
                  <c:v>9</c:v>
                </c:pt>
                <c:pt idx="979">
                  <c:v>6</c:v>
                </c:pt>
                <c:pt idx="980">
                  <c:v>6</c:v>
                </c:pt>
                <c:pt idx="981">
                  <c:v>7</c:v>
                </c:pt>
                <c:pt idx="982">
                  <c:v>8</c:v>
                </c:pt>
                <c:pt idx="983">
                  <c:v>9</c:v>
                </c:pt>
                <c:pt idx="984">
                  <c:v>8</c:v>
                </c:pt>
                <c:pt idx="985">
                  <c:v>9</c:v>
                </c:pt>
                <c:pt idx="986">
                  <c:v>7</c:v>
                </c:pt>
                <c:pt idx="987">
                  <c:v>8</c:v>
                </c:pt>
                <c:pt idx="988">
                  <c:v>7</c:v>
                </c:pt>
                <c:pt idx="989">
                  <c:v>8</c:v>
                </c:pt>
                <c:pt idx="990">
                  <c:v>7</c:v>
                </c:pt>
                <c:pt idx="991">
                  <c:v>5</c:v>
                </c:pt>
                <c:pt idx="992">
                  <c:v>9</c:v>
                </c:pt>
                <c:pt idx="993">
                  <c:v>6</c:v>
                </c:pt>
                <c:pt idx="994">
                  <c:v>7</c:v>
                </c:pt>
                <c:pt idx="995">
                  <c:v>7</c:v>
                </c:pt>
                <c:pt idx="996">
                  <c:v>9</c:v>
                </c:pt>
                <c:pt idx="997">
                  <c:v>7</c:v>
                </c:pt>
                <c:pt idx="998">
                  <c:v>7</c:v>
                </c:pt>
                <c:pt idx="999">
                  <c:v>6</c:v>
                </c:pt>
                <c:pt idx="1000">
                  <c:v>3</c:v>
                </c:pt>
                <c:pt idx="1001">
                  <c:v>3</c:v>
                </c:pt>
                <c:pt idx="1002">
                  <c:v>2</c:v>
                </c:pt>
                <c:pt idx="1003">
                  <c:v>1</c:v>
                </c:pt>
                <c:pt idx="1004">
                  <c:v>0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3</c:v>
                </c:pt>
                <c:pt idx="1010">
                  <c:v>1</c:v>
                </c:pt>
                <c:pt idx="1011">
                  <c:v>1</c:v>
                </c:pt>
                <c:pt idx="1012">
                  <c:v>2</c:v>
                </c:pt>
                <c:pt idx="1013">
                  <c:v>3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0</c:v>
                </c:pt>
                <c:pt idx="1018">
                  <c:v>0</c:v>
                </c:pt>
                <c:pt idx="1019">
                  <c:v>1</c:v>
                </c:pt>
                <c:pt idx="1020">
                  <c:v>1</c:v>
                </c:pt>
                <c:pt idx="1021">
                  <c:v>0</c:v>
                </c:pt>
                <c:pt idx="1022">
                  <c:v>1</c:v>
                </c:pt>
                <c:pt idx="1023">
                  <c:v>0</c:v>
                </c:pt>
                <c:pt idx="1024">
                  <c:v>3</c:v>
                </c:pt>
                <c:pt idx="1025">
                  <c:v>0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0</c:v>
                </c:pt>
                <c:pt idx="1031">
                  <c:v>1</c:v>
                </c:pt>
                <c:pt idx="1032">
                  <c:v>1</c:v>
                </c:pt>
                <c:pt idx="1033">
                  <c:v>3</c:v>
                </c:pt>
                <c:pt idx="1034">
                  <c:v>1</c:v>
                </c:pt>
                <c:pt idx="1035">
                  <c:v>3</c:v>
                </c:pt>
                <c:pt idx="1036">
                  <c:v>3</c:v>
                </c:pt>
                <c:pt idx="1037">
                  <c:v>3</c:v>
                </c:pt>
                <c:pt idx="1038">
                  <c:v>3</c:v>
                </c:pt>
                <c:pt idx="1039">
                  <c:v>3</c:v>
                </c:pt>
                <c:pt idx="1040">
                  <c:v>3</c:v>
                </c:pt>
                <c:pt idx="1041">
                  <c:v>2</c:v>
                </c:pt>
                <c:pt idx="1042">
                  <c:v>5</c:v>
                </c:pt>
                <c:pt idx="1043">
                  <c:v>3</c:v>
                </c:pt>
                <c:pt idx="1044">
                  <c:v>5</c:v>
                </c:pt>
                <c:pt idx="1045">
                  <c:v>2</c:v>
                </c:pt>
                <c:pt idx="1046">
                  <c:v>3</c:v>
                </c:pt>
                <c:pt idx="1047">
                  <c:v>5</c:v>
                </c:pt>
                <c:pt idx="1048">
                  <c:v>1</c:v>
                </c:pt>
                <c:pt idx="1049">
                  <c:v>4</c:v>
                </c:pt>
                <c:pt idx="1050">
                  <c:v>1</c:v>
                </c:pt>
                <c:pt idx="1051">
                  <c:v>3</c:v>
                </c:pt>
                <c:pt idx="1052">
                  <c:v>0</c:v>
                </c:pt>
                <c:pt idx="1053">
                  <c:v>3</c:v>
                </c:pt>
                <c:pt idx="1054">
                  <c:v>3</c:v>
                </c:pt>
                <c:pt idx="1055">
                  <c:v>3</c:v>
                </c:pt>
                <c:pt idx="1056">
                  <c:v>4</c:v>
                </c:pt>
                <c:pt idx="1057">
                  <c:v>3</c:v>
                </c:pt>
                <c:pt idx="1058">
                  <c:v>3</c:v>
                </c:pt>
                <c:pt idx="1059">
                  <c:v>3</c:v>
                </c:pt>
                <c:pt idx="1060">
                  <c:v>3</c:v>
                </c:pt>
                <c:pt idx="1061">
                  <c:v>0</c:v>
                </c:pt>
                <c:pt idx="1062">
                  <c:v>0</c:v>
                </c:pt>
                <c:pt idx="1063">
                  <c:v>1</c:v>
                </c:pt>
                <c:pt idx="1064">
                  <c:v>3</c:v>
                </c:pt>
                <c:pt idx="1065">
                  <c:v>3</c:v>
                </c:pt>
                <c:pt idx="1066">
                  <c:v>3</c:v>
                </c:pt>
                <c:pt idx="1067">
                  <c:v>4</c:v>
                </c:pt>
                <c:pt idx="1068">
                  <c:v>5</c:v>
                </c:pt>
                <c:pt idx="1069">
                  <c:v>6</c:v>
                </c:pt>
                <c:pt idx="1070">
                  <c:v>7</c:v>
                </c:pt>
                <c:pt idx="1071">
                  <c:v>7</c:v>
                </c:pt>
                <c:pt idx="1072">
                  <c:v>6</c:v>
                </c:pt>
                <c:pt idx="1073">
                  <c:v>8</c:v>
                </c:pt>
                <c:pt idx="1074">
                  <c:v>7</c:v>
                </c:pt>
                <c:pt idx="1075">
                  <c:v>7</c:v>
                </c:pt>
                <c:pt idx="1076">
                  <c:v>7</c:v>
                </c:pt>
                <c:pt idx="1077">
                  <c:v>7</c:v>
                </c:pt>
                <c:pt idx="1078">
                  <c:v>7</c:v>
                </c:pt>
                <c:pt idx="1079">
                  <c:v>5</c:v>
                </c:pt>
                <c:pt idx="1080">
                  <c:v>5</c:v>
                </c:pt>
                <c:pt idx="1081">
                  <c:v>5</c:v>
                </c:pt>
                <c:pt idx="1082">
                  <c:v>3</c:v>
                </c:pt>
                <c:pt idx="1083">
                  <c:v>3</c:v>
                </c:pt>
                <c:pt idx="1084">
                  <c:v>0</c:v>
                </c:pt>
                <c:pt idx="1085">
                  <c:v>0</c:v>
                </c:pt>
                <c:pt idx="1086">
                  <c:v>1</c:v>
                </c:pt>
                <c:pt idx="1087">
                  <c:v>1</c:v>
                </c:pt>
                <c:pt idx="1088">
                  <c:v>0</c:v>
                </c:pt>
                <c:pt idx="1089">
                  <c:v>0</c:v>
                </c:pt>
                <c:pt idx="1090">
                  <c:v>2</c:v>
                </c:pt>
                <c:pt idx="1091">
                  <c:v>0</c:v>
                </c:pt>
                <c:pt idx="1092">
                  <c:v>1</c:v>
                </c:pt>
                <c:pt idx="1093">
                  <c:v>5</c:v>
                </c:pt>
                <c:pt idx="1094">
                  <c:v>2</c:v>
                </c:pt>
                <c:pt idx="1095">
                  <c:v>3</c:v>
                </c:pt>
                <c:pt idx="1096">
                  <c:v>3</c:v>
                </c:pt>
                <c:pt idx="1097">
                  <c:v>5</c:v>
                </c:pt>
                <c:pt idx="1098">
                  <c:v>4</c:v>
                </c:pt>
                <c:pt idx="1099">
                  <c:v>5</c:v>
                </c:pt>
                <c:pt idx="1100">
                  <c:v>5</c:v>
                </c:pt>
                <c:pt idx="1101">
                  <c:v>5</c:v>
                </c:pt>
                <c:pt idx="1102">
                  <c:v>5</c:v>
                </c:pt>
                <c:pt idx="1103">
                  <c:v>5</c:v>
                </c:pt>
                <c:pt idx="1104">
                  <c:v>5</c:v>
                </c:pt>
                <c:pt idx="1105">
                  <c:v>6</c:v>
                </c:pt>
                <c:pt idx="1106">
                  <c:v>6</c:v>
                </c:pt>
                <c:pt idx="1107">
                  <c:v>6</c:v>
                </c:pt>
                <c:pt idx="1108">
                  <c:v>8</c:v>
                </c:pt>
                <c:pt idx="1109">
                  <c:v>7</c:v>
                </c:pt>
                <c:pt idx="1110">
                  <c:v>10</c:v>
                </c:pt>
                <c:pt idx="1111">
                  <c:v>11</c:v>
                </c:pt>
                <c:pt idx="1112">
                  <c:v>9</c:v>
                </c:pt>
                <c:pt idx="1113">
                  <c:v>8</c:v>
                </c:pt>
                <c:pt idx="1114">
                  <c:v>9</c:v>
                </c:pt>
                <c:pt idx="1115">
                  <c:v>11</c:v>
                </c:pt>
                <c:pt idx="1116">
                  <c:v>14</c:v>
                </c:pt>
                <c:pt idx="1117">
                  <c:v>13</c:v>
                </c:pt>
                <c:pt idx="1118">
                  <c:v>8</c:v>
                </c:pt>
                <c:pt idx="1119">
                  <c:v>12</c:v>
                </c:pt>
                <c:pt idx="1120">
                  <c:v>11</c:v>
                </c:pt>
                <c:pt idx="1121">
                  <c:v>12</c:v>
                </c:pt>
                <c:pt idx="1122">
                  <c:v>11</c:v>
                </c:pt>
                <c:pt idx="1123">
                  <c:v>10</c:v>
                </c:pt>
                <c:pt idx="1124">
                  <c:v>11</c:v>
                </c:pt>
                <c:pt idx="1125">
                  <c:v>11</c:v>
                </c:pt>
                <c:pt idx="1126">
                  <c:v>10</c:v>
                </c:pt>
                <c:pt idx="1127">
                  <c:v>11</c:v>
                </c:pt>
                <c:pt idx="1128">
                  <c:v>8</c:v>
                </c:pt>
                <c:pt idx="1129">
                  <c:v>7</c:v>
                </c:pt>
                <c:pt idx="1130">
                  <c:v>5</c:v>
                </c:pt>
                <c:pt idx="1131">
                  <c:v>6</c:v>
                </c:pt>
                <c:pt idx="1132">
                  <c:v>7</c:v>
                </c:pt>
                <c:pt idx="1133">
                  <c:v>5</c:v>
                </c:pt>
                <c:pt idx="1134">
                  <c:v>5</c:v>
                </c:pt>
                <c:pt idx="1135">
                  <c:v>2</c:v>
                </c:pt>
                <c:pt idx="1136">
                  <c:v>3</c:v>
                </c:pt>
                <c:pt idx="1137">
                  <c:v>2</c:v>
                </c:pt>
                <c:pt idx="1138">
                  <c:v>2</c:v>
                </c:pt>
                <c:pt idx="1139">
                  <c:v>3</c:v>
                </c:pt>
                <c:pt idx="1140">
                  <c:v>0</c:v>
                </c:pt>
                <c:pt idx="1141">
                  <c:v>2</c:v>
                </c:pt>
                <c:pt idx="1142">
                  <c:v>1</c:v>
                </c:pt>
                <c:pt idx="1143">
                  <c:v>2</c:v>
                </c:pt>
                <c:pt idx="1144">
                  <c:v>1</c:v>
                </c:pt>
                <c:pt idx="1145">
                  <c:v>1</c:v>
                </c:pt>
                <c:pt idx="1146">
                  <c:v>2</c:v>
                </c:pt>
                <c:pt idx="1147">
                  <c:v>12</c:v>
                </c:pt>
                <c:pt idx="1148">
                  <c:v>11</c:v>
                </c:pt>
                <c:pt idx="1149">
                  <c:v>9</c:v>
                </c:pt>
                <c:pt idx="1150">
                  <c:v>7</c:v>
                </c:pt>
                <c:pt idx="1151">
                  <c:v>5</c:v>
                </c:pt>
                <c:pt idx="1152">
                  <c:v>6</c:v>
                </c:pt>
                <c:pt idx="1153">
                  <c:v>5</c:v>
                </c:pt>
                <c:pt idx="1154">
                  <c:v>7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2</c:v>
                </c:pt>
                <c:pt idx="1161">
                  <c:v>0</c:v>
                </c:pt>
                <c:pt idx="1162">
                  <c:v>2</c:v>
                </c:pt>
                <c:pt idx="1163">
                  <c:v>1</c:v>
                </c:pt>
                <c:pt idx="1164">
                  <c:v>3</c:v>
                </c:pt>
                <c:pt idx="1165">
                  <c:v>2</c:v>
                </c:pt>
                <c:pt idx="1166">
                  <c:v>2</c:v>
                </c:pt>
                <c:pt idx="1167">
                  <c:v>5</c:v>
                </c:pt>
                <c:pt idx="1168">
                  <c:v>4</c:v>
                </c:pt>
                <c:pt idx="1169">
                  <c:v>4</c:v>
                </c:pt>
                <c:pt idx="1170">
                  <c:v>5</c:v>
                </c:pt>
                <c:pt idx="1171">
                  <c:v>6</c:v>
                </c:pt>
                <c:pt idx="1172">
                  <c:v>6</c:v>
                </c:pt>
                <c:pt idx="1173">
                  <c:v>7</c:v>
                </c:pt>
                <c:pt idx="1174">
                  <c:v>7</c:v>
                </c:pt>
                <c:pt idx="1175">
                  <c:v>7</c:v>
                </c:pt>
                <c:pt idx="1176">
                  <c:v>8</c:v>
                </c:pt>
                <c:pt idx="1177">
                  <c:v>12</c:v>
                </c:pt>
                <c:pt idx="1178">
                  <c:v>9</c:v>
                </c:pt>
                <c:pt idx="1179">
                  <c:v>10</c:v>
                </c:pt>
                <c:pt idx="1180">
                  <c:v>9</c:v>
                </c:pt>
                <c:pt idx="1181">
                  <c:v>10</c:v>
                </c:pt>
                <c:pt idx="1182">
                  <c:v>10</c:v>
                </c:pt>
                <c:pt idx="1183">
                  <c:v>11</c:v>
                </c:pt>
                <c:pt idx="1184">
                  <c:v>12</c:v>
                </c:pt>
                <c:pt idx="1185">
                  <c:v>12</c:v>
                </c:pt>
                <c:pt idx="1186">
                  <c:v>13</c:v>
                </c:pt>
                <c:pt idx="1187">
                  <c:v>14</c:v>
                </c:pt>
                <c:pt idx="1188">
                  <c:v>17</c:v>
                </c:pt>
                <c:pt idx="1189">
                  <c:v>19</c:v>
                </c:pt>
                <c:pt idx="1190">
                  <c:v>21</c:v>
                </c:pt>
                <c:pt idx="1191">
                  <c:v>22</c:v>
                </c:pt>
                <c:pt idx="1192">
                  <c:v>21</c:v>
                </c:pt>
                <c:pt idx="1193">
                  <c:v>17</c:v>
                </c:pt>
                <c:pt idx="1194">
                  <c:v>16</c:v>
                </c:pt>
                <c:pt idx="1195">
                  <c:v>14</c:v>
                </c:pt>
                <c:pt idx="1196">
                  <c:v>14</c:v>
                </c:pt>
                <c:pt idx="1197">
                  <c:v>14</c:v>
                </c:pt>
                <c:pt idx="1198">
                  <c:v>13</c:v>
                </c:pt>
                <c:pt idx="1199">
                  <c:v>12</c:v>
                </c:pt>
                <c:pt idx="1200">
                  <c:v>9</c:v>
                </c:pt>
                <c:pt idx="1201">
                  <c:v>12</c:v>
                </c:pt>
                <c:pt idx="1202">
                  <c:v>13</c:v>
                </c:pt>
                <c:pt idx="1203">
                  <c:v>10</c:v>
                </c:pt>
                <c:pt idx="1204">
                  <c:v>13</c:v>
                </c:pt>
                <c:pt idx="1205">
                  <c:v>9</c:v>
                </c:pt>
                <c:pt idx="1206">
                  <c:v>10</c:v>
                </c:pt>
                <c:pt idx="1207">
                  <c:v>9</c:v>
                </c:pt>
                <c:pt idx="1208">
                  <c:v>9</c:v>
                </c:pt>
                <c:pt idx="1209">
                  <c:v>9</c:v>
                </c:pt>
                <c:pt idx="1210">
                  <c:v>8</c:v>
                </c:pt>
                <c:pt idx="1211">
                  <c:v>10</c:v>
                </c:pt>
                <c:pt idx="1212">
                  <c:v>8</c:v>
                </c:pt>
                <c:pt idx="1213">
                  <c:v>12</c:v>
                </c:pt>
                <c:pt idx="1214">
                  <c:v>8</c:v>
                </c:pt>
                <c:pt idx="1215">
                  <c:v>8</c:v>
                </c:pt>
                <c:pt idx="1216">
                  <c:v>6</c:v>
                </c:pt>
                <c:pt idx="1217">
                  <c:v>5</c:v>
                </c:pt>
                <c:pt idx="1218">
                  <c:v>7</c:v>
                </c:pt>
                <c:pt idx="1219">
                  <c:v>8</c:v>
                </c:pt>
                <c:pt idx="1220">
                  <c:v>6</c:v>
                </c:pt>
                <c:pt idx="1221">
                  <c:v>7</c:v>
                </c:pt>
                <c:pt idx="1222">
                  <c:v>4</c:v>
                </c:pt>
                <c:pt idx="1223">
                  <c:v>6</c:v>
                </c:pt>
                <c:pt idx="1224">
                  <c:v>7</c:v>
                </c:pt>
                <c:pt idx="1225">
                  <c:v>7</c:v>
                </c:pt>
                <c:pt idx="1226">
                  <c:v>6</c:v>
                </c:pt>
                <c:pt idx="1227">
                  <c:v>3</c:v>
                </c:pt>
                <c:pt idx="1228">
                  <c:v>8</c:v>
                </c:pt>
                <c:pt idx="1229">
                  <c:v>7</c:v>
                </c:pt>
                <c:pt idx="1230">
                  <c:v>7</c:v>
                </c:pt>
                <c:pt idx="1231">
                  <c:v>8</c:v>
                </c:pt>
                <c:pt idx="1232">
                  <c:v>7</c:v>
                </c:pt>
                <c:pt idx="1233">
                  <c:v>6</c:v>
                </c:pt>
                <c:pt idx="1234">
                  <c:v>8</c:v>
                </c:pt>
                <c:pt idx="1235">
                  <c:v>7</c:v>
                </c:pt>
                <c:pt idx="1236">
                  <c:v>9</c:v>
                </c:pt>
                <c:pt idx="1237">
                  <c:v>8</c:v>
                </c:pt>
                <c:pt idx="1238">
                  <c:v>9</c:v>
                </c:pt>
                <c:pt idx="1239">
                  <c:v>8</c:v>
                </c:pt>
                <c:pt idx="1240">
                  <c:v>7</c:v>
                </c:pt>
                <c:pt idx="1241">
                  <c:v>8</c:v>
                </c:pt>
                <c:pt idx="1242">
                  <c:v>7</c:v>
                </c:pt>
                <c:pt idx="1243">
                  <c:v>7</c:v>
                </c:pt>
                <c:pt idx="1244">
                  <c:v>5</c:v>
                </c:pt>
                <c:pt idx="1245">
                  <c:v>7</c:v>
                </c:pt>
                <c:pt idx="1246">
                  <c:v>7</c:v>
                </c:pt>
                <c:pt idx="1247">
                  <c:v>7</c:v>
                </c:pt>
                <c:pt idx="1248">
                  <c:v>8</c:v>
                </c:pt>
                <c:pt idx="1249">
                  <c:v>7</c:v>
                </c:pt>
                <c:pt idx="1250">
                  <c:v>8</c:v>
                </c:pt>
                <c:pt idx="1251">
                  <c:v>8</c:v>
                </c:pt>
                <c:pt idx="1252">
                  <c:v>8</c:v>
                </c:pt>
                <c:pt idx="1253">
                  <c:v>8</c:v>
                </c:pt>
                <c:pt idx="1254">
                  <c:v>7</c:v>
                </c:pt>
                <c:pt idx="1255">
                  <c:v>8</c:v>
                </c:pt>
                <c:pt idx="1256">
                  <c:v>8</c:v>
                </c:pt>
                <c:pt idx="1257">
                  <c:v>7</c:v>
                </c:pt>
                <c:pt idx="1258">
                  <c:v>6</c:v>
                </c:pt>
                <c:pt idx="1259">
                  <c:v>8</c:v>
                </c:pt>
                <c:pt idx="1260">
                  <c:v>6</c:v>
                </c:pt>
                <c:pt idx="1261">
                  <c:v>7</c:v>
                </c:pt>
                <c:pt idx="1262">
                  <c:v>7</c:v>
                </c:pt>
                <c:pt idx="1263">
                  <c:v>7</c:v>
                </c:pt>
                <c:pt idx="1264">
                  <c:v>6</c:v>
                </c:pt>
                <c:pt idx="1265">
                  <c:v>8</c:v>
                </c:pt>
                <c:pt idx="1266">
                  <c:v>8</c:v>
                </c:pt>
                <c:pt idx="1267">
                  <c:v>9</c:v>
                </c:pt>
                <c:pt idx="1268">
                  <c:v>9</c:v>
                </c:pt>
                <c:pt idx="1269">
                  <c:v>13</c:v>
                </c:pt>
                <c:pt idx="1270">
                  <c:v>15</c:v>
                </c:pt>
                <c:pt idx="1271">
                  <c:v>10</c:v>
                </c:pt>
                <c:pt idx="1272">
                  <c:v>14</c:v>
                </c:pt>
                <c:pt idx="1273">
                  <c:v>14</c:v>
                </c:pt>
                <c:pt idx="1274">
                  <c:v>14</c:v>
                </c:pt>
                <c:pt idx="1275">
                  <c:v>13</c:v>
                </c:pt>
                <c:pt idx="1276">
                  <c:v>12</c:v>
                </c:pt>
                <c:pt idx="1277">
                  <c:v>12</c:v>
                </c:pt>
                <c:pt idx="1278">
                  <c:v>14</c:v>
                </c:pt>
                <c:pt idx="1279">
                  <c:v>13</c:v>
                </c:pt>
                <c:pt idx="1280">
                  <c:v>13</c:v>
                </c:pt>
                <c:pt idx="1281">
                  <c:v>8</c:v>
                </c:pt>
                <c:pt idx="1282">
                  <c:v>11</c:v>
                </c:pt>
                <c:pt idx="1283">
                  <c:v>9</c:v>
                </c:pt>
                <c:pt idx="1284">
                  <c:v>6</c:v>
                </c:pt>
                <c:pt idx="1285">
                  <c:v>7</c:v>
                </c:pt>
                <c:pt idx="1286">
                  <c:v>3</c:v>
                </c:pt>
                <c:pt idx="1287">
                  <c:v>5</c:v>
                </c:pt>
                <c:pt idx="1288">
                  <c:v>3</c:v>
                </c:pt>
                <c:pt idx="1289">
                  <c:v>4</c:v>
                </c:pt>
                <c:pt idx="1290">
                  <c:v>2</c:v>
                </c:pt>
                <c:pt idx="1291">
                  <c:v>3</c:v>
                </c:pt>
                <c:pt idx="1292">
                  <c:v>2</c:v>
                </c:pt>
                <c:pt idx="1293">
                  <c:v>1</c:v>
                </c:pt>
                <c:pt idx="1294">
                  <c:v>1</c:v>
                </c:pt>
                <c:pt idx="1295">
                  <c:v>1</c:v>
                </c:pt>
                <c:pt idx="1296">
                  <c:v>1</c:v>
                </c:pt>
                <c:pt idx="1297">
                  <c:v>1</c:v>
                </c:pt>
                <c:pt idx="1298">
                  <c:v>0</c:v>
                </c:pt>
                <c:pt idx="1299">
                  <c:v>1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4</c:v>
                </c:pt>
                <c:pt idx="1305">
                  <c:v>1</c:v>
                </c:pt>
                <c:pt idx="1306">
                  <c:v>1</c:v>
                </c:pt>
                <c:pt idx="1307">
                  <c:v>1</c:v>
                </c:pt>
                <c:pt idx="1308">
                  <c:v>0</c:v>
                </c:pt>
                <c:pt idx="1309">
                  <c:v>1</c:v>
                </c:pt>
                <c:pt idx="1310">
                  <c:v>1</c:v>
                </c:pt>
                <c:pt idx="1311">
                  <c:v>1</c:v>
                </c:pt>
                <c:pt idx="1312">
                  <c:v>1</c:v>
                </c:pt>
                <c:pt idx="1313">
                  <c:v>0</c:v>
                </c:pt>
                <c:pt idx="1314">
                  <c:v>0</c:v>
                </c:pt>
                <c:pt idx="1315">
                  <c:v>1</c:v>
                </c:pt>
                <c:pt idx="1316">
                  <c:v>2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1</c:v>
                </c:pt>
                <c:pt idx="1322">
                  <c:v>3</c:v>
                </c:pt>
                <c:pt idx="1323">
                  <c:v>0</c:v>
                </c:pt>
                <c:pt idx="1324">
                  <c:v>2</c:v>
                </c:pt>
                <c:pt idx="1325">
                  <c:v>0</c:v>
                </c:pt>
                <c:pt idx="1326">
                  <c:v>4</c:v>
                </c:pt>
                <c:pt idx="1327">
                  <c:v>5</c:v>
                </c:pt>
                <c:pt idx="1328">
                  <c:v>3</c:v>
                </c:pt>
                <c:pt idx="1329">
                  <c:v>3</c:v>
                </c:pt>
                <c:pt idx="1330">
                  <c:v>3</c:v>
                </c:pt>
                <c:pt idx="1331">
                  <c:v>5</c:v>
                </c:pt>
                <c:pt idx="1332">
                  <c:v>6</c:v>
                </c:pt>
                <c:pt idx="1333">
                  <c:v>7</c:v>
                </c:pt>
                <c:pt idx="1334">
                  <c:v>6</c:v>
                </c:pt>
                <c:pt idx="1335">
                  <c:v>6</c:v>
                </c:pt>
                <c:pt idx="1336">
                  <c:v>6</c:v>
                </c:pt>
                <c:pt idx="1337">
                  <c:v>5</c:v>
                </c:pt>
                <c:pt idx="1338">
                  <c:v>4</c:v>
                </c:pt>
                <c:pt idx="1339">
                  <c:v>6</c:v>
                </c:pt>
                <c:pt idx="1340">
                  <c:v>5</c:v>
                </c:pt>
                <c:pt idx="1341">
                  <c:v>5</c:v>
                </c:pt>
                <c:pt idx="1342">
                  <c:v>5</c:v>
                </c:pt>
                <c:pt idx="1343">
                  <c:v>6</c:v>
                </c:pt>
                <c:pt idx="1344">
                  <c:v>5</c:v>
                </c:pt>
                <c:pt idx="1345">
                  <c:v>5</c:v>
                </c:pt>
                <c:pt idx="1346">
                  <c:v>5</c:v>
                </c:pt>
                <c:pt idx="1347">
                  <c:v>2</c:v>
                </c:pt>
                <c:pt idx="1348">
                  <c:v>4</c:v>
                </c:pt>
                <c:pt idx="1349">
                  <c:v>3</c:v>
                </c:pt>
                <c:pt idx="1350">
                  <c:v>5</c:v>
                </c:pt>
                <c:pt idx="1351">
                  <c:v>3</c:v>
                </c:pt>
                <c:pt idx="1352">
                  <c:v>3</c:v>
                </c:pt>
                <c:pt idx="1353">
                  <c:v>5</c:v>
                </c:pt>
                <c:pt idx="1354">
                  <c:v>5</c:v>
                </c:pt>
                <c:pt idx="1355">
                  <c:v>6</c:v>
                </c:pt>
                <c:pt idx="1356">
                  <c:v>7</c:v>
                </c:pt>
                <c:pt idx="1357">
                  <c:v>8</c:v>
                </c:pt>
                <c:pt idx="1358">
                  <c:v>9</c:v>
                </c:pt>
                <c:pt idx="1359">
                  <c:v>9</c:v>
                </c:pt>
                <c:pt idx="1360">
                  <c:v>14</c:v>
                </c:pt>
                <c:pt idx="1361">
                  <c:v>14</c:v>
                </c:pt>
                <c:pt idx="1362">
                  <c:v>19</c:v>
                </c:pt>
                <c:pt idx="1363">
                  <c:v>19</c:v>
                </c:pt>
                <c:pt idx="1364">
                  <c:v>21</c:v>
                </c:pt>
                <c:pt idx="1365">
                  <c:v>21</c:v>
                </c:pt>
                <c:pt idx="1366">
                  <c:v>23</c:v>
                </c:pt>
                <c:pt idx="1367">
                  <c:v>23</c:v>
                </c:pt>
                <c:pt idx="1368">
                  <c:v>26</c:v>
                </c:pt>
                <c:pt idx="1369">
                  <c:v>23</c:v>
                </c:pt>
                <c:pt idx="1370">
                  <c:v>28</c:v>
                </c:pt>
                <c:pt idx="1371">
                  <c:v>30</c:v>
                </c:pt>
                <c:pt idx="1372">
                  <c:v>28</c:v>
                </c:pt>
                <c:pt idx="1373">
                  <c:v>32</c:v>
                </c:pt>
                <c:pt idx="1374">
                  <c:v>26</c:v>
                </c:pt>
                <c:pt idx="1375">
                  <c:v>25</c:v>
                </c:pt>
                <c:pt idx="1376">
                  <c:v>20</c:v>
                </c:pt>
                <c:pt idx="1377">
                  <c:v>23</c:v>
                </c:pt>
                <c:pt idx="1378">
                  <c:v>19</c:v>
                </c:pt>
                <c:pt idx="1379">
                  <c:v>19</c:v>
                </c:pt>
                <c:pt idx="1380">
                  <c:v>18</c:v>
                </c:pt>
                <c:pt idx="1381">
                  <c:v>18</c:v>
                </c:pt>
                <c:pt idx="1382">
                  <c:v>16</c:v>
                </c:pt>
                <c:pt idx="1383">
                  <c:v>17</c:v>
                </c:pt>
                <c:pt idx="1384">
                  <c:v>15</c:v>
                </c:pt>
                <c:pt idx="1385">
                  <c:v>15</c:v>
                </c:pt>
                <c:pt idx="1386">
                  <c:v>16</c:v>
                </c:pt>
                <c:pt idx="1387">
                  <c:v>17</c:v>
                </c:pt>
                <c:pt idx="1388">
                  <c:v>17</c:v>
                </c:pt>
                <c:pt idx="1389">
                  <c:v>16</c:v>
                </c:pt>
                <c:pt idx="1390">
                  <c:v>19</c:v>
                </c:pt>
                <c:pt idx="1391">
                  <c:v>15</c:v>
                </c:pt>
                <c:pt idx="1392">
                  <c:v>17</c:v>
                </c:pt>
                <c:pt idx="1393">
                  <c:v>16</c:v>
                </c:pt>
                <c:pt idx="1394">
                  <c:v>15</c:v>
                </c:pt>
                <c:pt idx="1395">
                  <c:v>13</c:v>
                </c:pt>
                <c:pt idx="1396">
                  <c:v>14</c:v>
                </c:pt>
                <c:pt idx="1397">
                  <c:v>14</c:v>
                </c:pt>
                <c:pt idx="1398">
                  <c:v>14</c:v>
                </c:pt>
                <c:pt idx="1399">
                  <c:v>14</c:v>
                </c:pt>
                <c:pt idx="1400">
                  <c:v>12</c:v>
                </c:pt>
                <c:pt idx="1401">
                  <c:v>13</c:v>
                </c:pt>
                <c:pt idx="1402">
                  <c:v>12</c:v>
                </c:pt>
                <c:pt idx="1403">
                  <c:v>12</c:v>
                </c:pt>
                <c:pt idx="1404">
                  <c:v>12</c:v>
                </c:pt>
                <c:pt idx="1405">
                  <c:v>14</c:v>
                </c:pt>
                <c:pt idx="1406">
                  <c:v>9</c:v>
                </c:pt>
                <c:pt idx="1407">
                  <c:v>14</c:v>
                </c:pt>
                <c:pt idx="1408">
                  <c:v>9</c:v>
                </c:pt>
                <c:pt idx="1409">
                  <c:v>10</c:v>
                </c:pt>
                <c:pt idx="1410">
                  <c:v>12</c:v>
                </c:pt>
                <c:pt idx="1411">
                  <c:v>9</c:v>
                </c:pt>
                <c:pt idx="1412">
                  <c:v>11</c:v>
                </c:pt>
                <c:pt idx="1413">
                  <c:v>7</c:v>
                </c:pt>
                <c:pt idx="1414">
                  <c:v>12</c:v>
                </c:pt>
                <c:pt idx="1415">
                  <c:v>8</c:v>
                </c:pt>
                <c:pt idx="1416">
                  <c:v>9</c:v>
                </c:pt>
                <c:pt idx="1417">
                  <c:v>7</c:v>
                </c:pt>
                <c:pt idx="1418">
                  <c:v>9</c:v>
                </c:pt>
                <c:pt idx="1419">
                  <c:v>9</c:v>
                </c:pt>
                <c:pt idx="1420">
                  <c:v>7</c:v>
                </c:pt>
                <c:pt idx="1421">
                  <c:v>7</c:v>
                </c:pt>
                <c:pt idx="1422">
                  <c:v>6</c:v>
                </c:pt>
                <c:pt idx="1423">
                  <c:v>7</c:v>
                </c:pt>
                <c:pt idx="1424">
                  <c:v>7</c:v>
                </c:pt>
                <c:pt idx="1425">
                  <c:v>8</c:v>
                </c:pt>
                <c:pt idx="1426">
                  <c:v>7</c:v>
                </c:pt>
                <c:pt idx="1427">
                  <c:v>8</c:v>
                </c:pt>
                <c:pt idx="1428">
                  <c:v>6</c:v>
                </c:pt>
                <c:pt idx="1429">
                  <c:v>8</c:v>
                </c:pt>
                <c:pt idx="1430">
                  <c:v>9</c:v>
                </c:pt>
                <c:pt idx="1431">
                  <c:v>8</c:v>
                </c:pt>
                <c:pt idx="1432">
                  <c:v>8</c:v>
                </c:pt>
                <c:pt idx="1433">
                  <c:v>7</c:v>
                </c:pt>
                <c:pt idx="1434">
                  <c:v>9</c:v>
                </c:pt>
                <c:pt idx="1435">
                  <c:v>8</c:v>
                </c:pt>
                <c:pt idx="1436">
                  <c:v>12</c:v>
                </c:pt>
                <c:pt idx="1437">
                  <c:v>12</c:v>
                </c:pt>
                <c:pt idx="1438">
                  <c:v>11</c:v>
                </c:pt>
                <c:pt idx="1439">
                  <c:v>9</c:v>
                </c:pt>
                <c:pt idx="1440">
                  <c:v>10</c:v>
                </c:pt>
                <c:pt idx="1441">
                  <c:v>9</c:v>
                </c:pt>
                <c:pt idx="1442">
                  <c:v>12</c:v>
                </c:pt>
                <c:pt idx="1443">
                  <c:v>12</c:v>
                </c:pt>
                <c:pt idx="1444">
                  <c:v>12</c:v>
                </c:pt>
                <c:pt idx="1445">
                  <c:v>12</c:v>
                </c:pt>
                <c:pt idx="1446">
                  <c:v>10</c:v>
                </c:pt>
                <c:pt idx="1447">
                  <c:v>8</c:v>
                </c:pt>
                <c:pt idx="1448">
                  <c:v>9</c:v>
                </c:pt>
                <c:pt idx="1449">
                  <c:v>11</c:v>
                </c:pt>
                <c:pt idx="1450">
                  <c:v>9</c:v>
                </c:pt>
                <c:pt idx="1451">
                  <c:v>13</c:v>
                </c:pt>
                <c:pt idx="1452">
                  <c:v>9</c:v>
                </c:pt>
                <c:pt idx="1453">
                  <c:v>13</c:v>
                </c:pt>
                <c:pt idx="1454">
                  <c:v>11</c:v>
                </c:pt>
                <c:pt idx="1455">
                  <c:v>10</c:v>
                </c:pt>
                <c:pt idx="1456">
                  <c:v>7</c:v>
                </c:pt>
                <c:pt idx="1457">
                  <c:v>6</c:v>
                </c:pt>
                <c:pt idx="1458">
                  <c:v>7</c:v>
                </c:pt>
                <c:pt idx="1459">
                  <c:v>6</c:v>
                </c:pt>
                <c:pt idx="1460">
                  <c:v>6</c:v>
                </c:pt>
                <c:pt idx="1461">
                  <c:v>5</c:v>
                </c:pt>
                <c:pt idx="1462">
                  <c:v>5</c:v>
                </c:pt>
                <c:pt idx="1463">
                  <c:v>3</c:v>
                </c:pt>
                <c:pt idx="1464">
                  <c:v>6</c:v>
                </c:pt>
                <c:pt idx="1465">
                  <c:v>6</c:v>
                </c:pt>
                <c:pt idx="1466">
                  <c:v>4</c:v>
                </c:pt>
                <c:pt idx="1467">
                  <c:v>3</c:v>
                </c:pt>
                <c:pt idx="1468">
                  <c:v>5</c:v>
                </c:pt>
                <c:pt idx="1469">
                  <c:v>3</c:v>
                </c:pt>
                <c:pt idx="1470">
                  <c:v>5</c:v>
                </c:pt>
                <c:pt idx="1471">
                  <c:v>5</c:v>
                </c:pt>
                <c:pt idx="1472">
                  <c:v>5</c:v>
                </c:pt>
                <c:pt idx="1473">
                  <c:v>5</c:v>
                </c:pt>
                <c:pt idx="1474">
                  <c:v>3</c:v>
                </c:pt>
                <c:pt idx="1475">
                  <c:v>5</c:v>
                </c:pt>
                <c:pt idx="1476">
                  <c:v>6</c:v>
                </c:pt>
                <c:pt idx="1477">
                  <c:v>5</c:v>
                </c:pt>
                <c:pt idx="1478">
                  <c:v>9</c:v>
                </c:pt>
                <c:pt idx="1479">
                  <c:v>8</c:v>
                </c:pt>
                <c:pt idx="1480">
                  <c:v>12</c:v>
                </c:pt>
                <c:pt idx="1481">
                  <c:v>12</c:v>
                </c:pt>
                <c:pt idx="1482">
                  <c:v>14</c:v>
                </c:pt>
                <c:pt idx="1483">
                  <c:v>13</c:v>
                </c:pt>
                <c:pt idx="1484">
                  <c:v>12</c:v>
                </c:pt>
                <c:pt idx="1485">
                  <c:v>9</c:v>
                </c:pt>
                <c:pt idx="1486">
                  <c:v>9</c:v>
                </c:pt>
                <c:pt idx="1487">
                  <c:v>12</c:v>
                </c:pt>
                <c:pt idx="1488">
                  <c:v>7</c:v>
                </c:pt>
                <c:pt idx="1489">
                  <c:v>8</c:v>
                </c:pt>
                <c:pt idx="1490">
                  <c:v>6</c:v>
                </c:pt>
                <c:pt idx="1491">
                  <c:v>7</c:v>
                </c:pt>
                <c:pt idx="1492">
                  <c:v>7</c:v>
                </c:pt>
                <c:pt idx="1493">
                  <c:v>7</c:v>
                </c:pt>
                <c:pt idx="1494">
                  <c:v>5</c:v>
                </c:pt>
                <c:pt idx="1495">
                  <c:v>6</c:v>
                </c:pt>
                <c:pt idx="1496">
                  <c:v>3</c:v>
                </c:pt>
                <c:pt idx="1497">
                  <c:v>3</c:v>
                </c:pt>
                <c:pt idx="1498">
                  <c:v>25</c:v>
                </c:pt>
                <c:pt idx="1499">
                  <c:v>1</c:v>
                </c:pt>
                <c:pt idx="1500">
                  <c:v>2</c:v>
                </c:pt>
                <c:pt idx="1501">
                  <c:v>0</c:v>
                </c:pt>
                <c:pt idx="1502">
                  <c:v>1</c:v>
                </c:pt>
                <c:pt idx="1503">
                  <c:v>0</c:v>
                </c:pt>
                <c:pt idx="1504">
                  <c:v>2</c:v>
                </c:pt>
                <c:pt idx="1505">
                  <c:v>1</c:v>
                </c:pt>
                <c:pt idx="1506">
                  <c:v>3</c:v>
                </c:pt>
                <c:pt idx="1507">
                  <c:v>1</c:v>
                </c:pt>
                <c:pt idx="1508">
                  <c:v>0</c:v>
                </c:pt>
                <c:pt idx="1509">
                  <c:v>1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1</c:v>
                </c:pt>
                <c:pt idx="1520">
                  <c:v>0</c:v>
                </c:pt>
                <c:pt idx="1521">
                  <c:v>2</c:v>
                </c:pt>
                <c:pt idx="1522">
                  <c:v>2</c:v>
                </c:pt>
                <c:pt idx="1523">
                  <c:v>0</c:v>
                </c:pt>
                <c:pt idx="1524">
                  <c:v>1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1</c:v>
                </c:pt>
                <c:pt idx="1530">
                  <c:v>1</c:v>
                </c:pt>
                <c:pt idx="1531">
                  <c:v>1</c:v>
                </c:pt>
                <c:pt idx="1532">
                  <c:v>0</c:v>
                </c:pt>
                <c:pt idx="1533">
                  <c:v>2</c:v>
                </c:pt>
                <c:pt idx="1534">
                  <c:v>2</c:v>
                </c:pt>
                <c:pt idx="1535">
                  <c:v>2</c:v>
                </c:pt>
                <c:pt idx="1536">
                  <c:v>3</c:v>
                </c:pt>
                <c:pt idx="1537">
                  <c:v>3</c:v>
                </c:pt>
                <c:pt idx="1538">
                  <c:v>3</c:v>
                </c:pt>
                <c:pt idx="1539">
                  <c:v>2</c:v>
                </c:pt>
                <c:pt idx="1540">
                  <c:v>5</c:v>
                </c:pt>
                <c:pt idx="1541">
                  <c:v>6</c:v>
                </c:pt>
                <c:pt idx="1542">
                  <c:v>5</c:v>
                </c:pt>
                <c:pt idx="1543">
                  <c:v>6</c:v>
                </c:pt>
                <c:pt idx="1544">
                  <c:v>5</c:v>
                </c:pt>
                <c:pt idx="1545">
                  <c:v>3</c:v>
                </c:pt>
                <c:pt idx="1546">
                  <c:v>6</c:v>
                </c:pt>
                <c:pt idx="1547">
                  <c:v>5</c:v>
                </c:pt>
                <c:pt idx="1548">
                  <c:v>6</c:v>
                </c:pt>
                <c:pt idx="1549">
                  <c:v>5</c:v>
                </c:pt>
                <c:pt idx="1550">
                  <c:v>5</c:v>
                </c:pt>
                <c:pt idx="1551">
                  <c:v>4</c:v>
                </c:pt>
                <c:pt idx="1552">
                  <c:v>4</c:v>
                </c:pt>
                <c:pt idx="1553">
                  <c:v>6</c:v>
                </c:pt>
                <c:pt idx="1554">
                  <c:v>5</c:v>
                </c:pt>
                <c:pt idx="1555">
                  <c:v>7</c:v>
                </c:pt>
                <c:pt idx="1556">
                  <c:v>2</c:v>
                </c:pt>
                <c:pt idx="1557">
                  <c:v>5</c:v>
                </c:pt>
                <c:pt idx="1558">
                  <c:v>5</c:v>
                </c:pt>
                <c:pt idx="1559">
                  <c:v>5</c:v>
                </c:pt>
                <c:pt idx="1560">
                  <c:v>7</c:v>
                </c:pt>
                <c:pt idx="1561">
                  <c:v>4</c:v>
                </c:pt>
                <c:pt idx="1562">
                  <c:v>6</c:v>
                </c:pt>
                <c:pt idx="1563">
                  <c:v>7</c:v>
                </c:pt>
                <c:pt idx="1564">
                  <c:v>6</c:v>
                </c:pt>
                <c:pt idx="1565">
                  <c:v>5</c:v>
                </c:pt>
                <c:pt idx="1566">
                  <c:v>3</c:v>
                </c:pt>
                <c:pt idx="1567">
                  <c:v>6</c:v>
                </c:pt>
                <c:pt idx="1568">
                  <c:v>5</c:v>
                </c:pt>
                <c:pt idx="1569">
                  <c:v>3</c:v>
                </c:pt>
                <c:pt idx="1570">
                  <c:v>5</c:v>
                </c:pt>
                <c:pt idx="1571">
                  <c:v>4</c:v>
                </c:pt>
                <c:pt idx="1572">
                  <c:v>4</c:v>
                </c:pt>
                <c:pt idx="1573">
                  <c:v>4</c:v>
                </c:pt>
                <c:pt idx="1574">
                  <c:v>5</c:v>
                </c:pt>
                <c:pt idx="1575">
                  <c:v>5</c:v>
                </c:pt>
                <c:pt idx="1576">
                  <c:v>5</c:v>
                </c:pt>
                <c:pt idx="1577">
                  <c:v>6</c:v>
                </c:pt>
                <c:pt idx="1578">
                  <c:v>7</c:v>
                </c:pt>
                <c:pt idx="1579">
                  <c:v>7</c:v>
                </c:pt>
                <c:pt idx="1580">
                  <c:v>5</c:v>
                </c:pt>
                <c:pt idx="1581">
                  <c:v>5</c:v>
                </c:pt>
                <c:pt idx="1582">
                  <c:v>5</c:v>
                </c:pt>
                <c:pt idx="1583">
                  <c:v>2</c:v>
                </c:pt>
                <c:pt idx="1584">
                  <c:v>5</c:v>
                </c:pt>
                <c:pt idx="1585">
                  <c:v>5</c:v>
                </c:pt>
                <c:pt idx="1586">
                  <c:v>4</c:v>
                </c:pt>
                <c:pt idx="1587">
                  <c:v>5</c:v>
                </c:pt>
                <c:pt idx="1588">
                  <c:v>5</c:v>
                </c:pt>
                <c:pt idx="1589">
                  <c:v>5</c:v>
                </c:pt>
                <c:pt idx="1590">
                  <c:v>7</c:v>
                </c:pt>
                <c:pt idx="1591">
                  <c:v>5</c:v>
                </c:pt>
                <c:pt idx="1592">
                  <c:v>6</c:v>
                </c:pt>
                <c:pt idx="1593">
                  <c:v>3</c:v>
                </c:pt>
                <c:pt idx="1594">
                  <c:v>6</c:v>
                </c:pt>
                <c:pt idx="1595">
                  <c:v>3</c:v>
                </c:pt>
                <c:pt idx="1596">
                  <c:v>7</c:v>
                </c:pt>
                <c:pt idx="1597">
                  <c:v>5</c:v>
                </c:pt>
                <c:pt idx="1598">
                  <c:v>6</c:v>
                </c:pt>
                <c:pt idx="1599">
                  <c:v>5</c:v>
                </c:pt>
                <c:pt idx="1600">
                  <c:v>4</c:v>
                </c:pt>
                <c:pt idx="1601">
                  <c:v>6</c:v>
                </c:pt>
                <c:pt idx="1602">
                  <c:v>6</c:v>
                </c:pt>
                <c:pt idx="1603">
                  <c:v>5</c:v>
                </c:pt>
                <c:pt idx="1604">
                  <c:v>6</c:v>
                </c:pt>
                <c:pt idx="1605">
                  <c:v>5</c:v>
                </c:pt>
                <c:pt idx="1606">
                  <c:v>36</c:v>
                </c:pt>
                <c:pt idx="1607">
                  <c:v>6</c:v>
                </c:pt>
                <c:pt idx="1608">
                  <c:v>7</c:v>
                </c:pt>
                <c:pt idx="1609">
                  <c:v>8</c:v>
                </c:pt>
                <c:pt idx="1610">
                  <c:v>7</c:v>
                </c:pt>
                <c:pt idx="1611">
                  <c:v>9</c:v>
                </c:pt>
                <c:pt idx="1612">
                  <c:v>9</c:v>
                </c:pt>
                <c:pt idx="1613">
                  <c:v>7</c:v>
                </c:pt>
                <c:pt idx="1614">
                  <c:v>9</c:v>
                </c:pt>
                <c:pt idx="1615">
                  <c:v>7</c:v>
                </c:pt>
                <c:pt idx="1616">
                  <c:v>8</c:v>
                </c:pt>
                <c:pt idx="1617">
                  <c:v>5</c:v>
                </c:pt>
                <c:pt idx="1618">
                  <c:v>8</c:v>
                </c:pt>
                <c:pt idx="1619">
                  <c:v>6</c:v>
                </c:pt>
                <c:pt idx="1620">
                  <c:v>7</c:v>
                </c:pt>
                <c:pt idx="1621">
                  <c:v>7</c:v>
                </c:pt>
                <c:pt idx="1622">
                  <c:v>7</c:v>
                </c:pt>
                <c:pt idx="1623">
                  <c:v>11</c:v>
                </c:pt>
                <c:pt idx="1624">
                  <c:v>5</c:v>
                </c:pt>
                <c:pt idx="1625">
                  <c:v>8</c:v>
                </c:pt>
                <c:pt idx="1626">
                  <c:v>5</c:v>
                </c:pt>
                <c:pt idx="1627">
                  <c:v>6</c:v>
                </c:pt>
                <c:pt idx="1628">
                  <c:v>5</c:v>
                </c:pt>
                <c:pt idx="1629">
                  <c:v>5</c:v>
                </c:pt>
                <c:pt idx="1630">
                  <c:v>5</c:v>
                </c:pt>
                <c:pt idx="1631">
                  <c:v>6</c:v>
                </c:pt>
                <c:pt idx="1632">
                  <c:v>5</c:v>
                </c:pt>
                <c:pt idx="1633">
                  <c:v>6</c:v>
                </c:pt>
                <c:pt idx="1634">
                  <c:v>3</c:v>
                </c:pt>
                <c:pt idx="1635">
                  <c:v>7</c:v>
                </c:pt>
                <c:pt idx="1636">
                  <c:v>5</c:v>
                </c:pt>
                <c:pt idx="1637">
                  <c:v>5</c:v>
                </c:pt>
                <c:pt idx="1638">
                  <c:v>6</c:v>
                </c:pt>
                <c:pt idx="1639">
                  <c:v>5</c:v>
                </c:pt>
                <c:pt idx="1640">
                  <c:v>5</c:v>
                </c:pt>
                <c:pt idx="1641">
                  <c:v>5</c:v>
                </c:pt>
                <c:pt idx="1642">
                  <c:v>6</c:v>
                </c:pt>
                <c:pt idx="1643">
                  <c:v>6</c:v>
                </c:pt>
                <c:pt idx="1644">
                  <c:v>6</c:v>
                </c:pt>
                <c:pt idx="1645">
                  <c:v>6</c:v>
                </c:pt>
                <c:pt idx="1646">
                  <c:v>5</c:v>
                </c:pt>
                <c:pt idx="1647">
                  <c:v>5</c:v>
                </c:pt>
                <c:pt idx="1648">
                  <c:v>6</c:v>
                </c:pt>
                <c:pt idx="1649">
                  <c:v>6</c:v>
                </c:pt>
                <c:pt idx="1650">
                  <c:v>6</c:v>
                </c:pt>
                <c:pt idx="1651">
                  <c:v>5</c:v>
                </c:pt>
                <c:pt idx="1652">
                  <c:v>6</c:v>
                </c:pt>
                <c:pt idx="1653">
                  <c:v>5</c:v>
                </c:pt>
                <c:pt idx="1654">
                  <c:v>5</c:v>
                </c:pt>
                <c:pt idx="1655">
                  <c:v>7</c:v>
                </c:pt>
                <c:pt idx="1656">
                  <c:v>5</c:v>
                </c:pt>
                <c:pt idx="1657">
                  <c:v>7</c:v>
                </c:pt>
                <c:pt idx="1658">
                  <c:v>7</c:v>
                </c:pt>
                <c:pt idx="1659">
                  <c:v>6</c:v>
                </c:pt>
                <c:pt idx="1660">
                  <c:v>7</c:v>
                </c:pt>
                <c:pt idx="1661">
                  <c:v>36</c:v>
                </c:pt>
                <c:pt idx="1662">
                  <c:v>8</c:v>
                </c:pt>
                <c:pt idx="1663">
                  <c:v>5</c:v>
                </c:pt>
                <c:pt idx="1664">
                  <c:v>7</c:v>
                </c:pt>
                <c:pt idx="1665">
                  <c:v>7</c:v>
                </c:pt>
                <c:pt idx="1666">
                  <c:v>8</c:v>
                </c:pt>
                <c:pt idx="1667">
                  <c:v>6</c:v>
                </c:pt>
                <c:pt idx="1668">
                  <c:v>7</c:v>
                </c:pt>
                <c:pt idx="1669">
                  <c:v>8</c:v>
                </c:pt>
                <c:pt idx="1670">
                  <c:v>7</c:v>
                </c:pt>
                <c:pt idx="1671">
                  <c:v>8</c:v>
                </c:pt>
                <c:pt idx="1672">
                  <c:v>6</c:v>
                </c:pt>
                <c:pt idx="1673">
                  <c:v>6</c:v>
                </c:pt>
                <c:pt idx="1674">
                  <c:v>5</c:v>
                </c:pt>
                <c:pt idx="1675">
                  <c:v>6</c:v>
                </c:pt>
                <c:pt idx="1676">
                  <c:v>5</c:v>
                </c:pt>
                <c:pt idx="1677">
                  <c:v>5</c:v>
                </c:pt>
                <c:pt idx="1678">
                  <c:v>2</c:v>
                </c:pt>
                <c:pt idx="1679">
                  <c:v>5</c:v>
                </c:pt>
                <c:pt idx="1680">
                  <c:v>5</c:v>
                </c:pt>
                <c:pt idx="1681">
                  <c:v>5</c:v>
                </c:pt>
                <c:pt idx="1682">
                  <c:v>5</c:v>
                </c:pt>
                <c:pt idx="1683">
                  <c:v>4</c:v>
                </c:pt>
                <c:pt idx="1684">
                  <c:v>5</c:v>
                </c:pt>
                <c:pt idx="1685">
                  <c:v>6</c:v>
                </c:pt>
                <c:pt idx="1686">
                  <c:v>5</c:v>
                </c:pt>
                <c:pt idx="1687">
                  <c:v>4</c:v>
                </c:pt>
                <c:pt idx="1688">
                  <c:v>3</c:v>
                </c:pt>
                <c:pt idx="1689">
                  <c:v>4</c:v>
                </c:pt>
                <c:pt idx="1690">
                  <c:v>2</c:v>
                </c:pt>
                <c:pt idx="1691">
                  <c:v>2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0</c:v>
                </c:pt>
                <c:pt idx="1706">
                  <c:v>1</c:v>
                </c:pt>
                <c:pt idx="1707">
                  <c:v>0</c:v>
                </c:pt>
                <c:pt idx="1708">
                  <c:v>1</c:v>
                </c:pt>
                <c:pt idx="1709">
                  <c:v>1</c:v>
                </c:pt>
                <c:pt idx="1710">
                  <c:v>1</c:v>
                </c:pt>
                <c:pt idx="1711">
                  <c:v>2</c:v>
                </c:pt>
                <c:pt idx="1712">
                  <c:v>2</c:v>
                </c:pt>
                <c:pt idx="1713">
                  <c:v>2</c:v>
                </c:pt>
                <c:pt idx="1714">
                  <c:v>1</c:v>
                </c:pt>
                <c:pt idx="1715">
                  <c:v>0</c:v>
                </c:pt>
                <c:pt idx="1716">
                  <c:v>1</c:v>
                </c:pt>
                <c:pt idx="1717">
                  <c:v>0</c:v>
                </c:pt>
                <c:pt idx="1718">
                  <c:v>1</c:v>
                </c:pt>
                <c:pt idx="1719">
                  <c:v>2</c:v>
                </c:pt>
                <c:pt idx="1720">
                  <c:v>3</c:v>
                </c:pt>
                <c:pt idx="1721">
                  <c:v>3</c:v>
                </c:pt>
                <c:pt idx="1722">
                  <c:v>2</c:v>
                </c:pt>
                <c:pt idx="1723">
                  <c:v>4</c:v>
                </c:pt>
                <c:pt idx="1724">
                  <c:v>3</c:v>
                </c:pt>
                <c:pt idx="1725">
                  <c:v>5</c:v>
                </c:pt>
                <c:pt idx="1726">
                  <c:v>3</c:v>
                </c:pt>
                <c:pt idx="1727">
                  <c:v>3</c:v>
                </c:pt>
                <c:pt idx="1728">
                  <c:v>2</c:v>
                </c:pt>
                <c:pt idx="1729">
                  <c:v>0</c:v>
                </c:pt>
                <c:pt idx="1730">
                  <c:v>2</c:v>
                </c:pt>
                <c:pt idx="1731">
                  <c:v>1</c:v>
                </c:pt>
                <c:pt idx="1732">
                  <c:v>2</c:v>
                </c:pt>
                <c:pt idx="1733">
                  <c:v>1</c:v>
                </c:pt>
                <c:pt idx="1734">
                  <c:v>1</c:v>
                </c:pt>
                <c:pt idx="1735">
                  <c:v>0</c:v>
                </c:pt>
                <c:pt idx="1736">
                  <c:v>2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1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5</c:v>
                </c:pt>
                <c:pt idx="1748">
                  <c:v>3</c:v>
                </c:pt>
                <c:pt idx="1749">
                  <c:v>3</c:v>
                </c:pt>
                <c:pt idx="1750">
                  <c:v>3</c:v>
                </c:pt>
                <c:pt idx="1751">
                  <c:v>3</c:v>
                </c:pt>
                <c:pt idx="1752">
                  <c:v>5</c:v>
                </c:pt>
                <c:pt idx="1753">
                  <c:v>5</c:v>
                </c:pt>
                <c:pt idx="1754">
                  <c:v>5</c:v>
                </c:pt>
                <c:pt idx="1755">
                  <c:v>5</c:v>
                </c:pt>
                <c:pt idx="1756">
                  <c:v>5</c:v>
                </c:pt>
                <c:pt idx="1757">
                  <c:v>5</c:v>
                </c:pt>
                <c:pt idx="1758">
                  <c:v>5</c:v>
                </c:pt>
                <c:pt idx="1759">
                  <c:v>8</c:v>
                </c:pt>
                <c:pt idx="1760">
                  <c:v>8</c:v>
                </c:pt>
                <c:pt idx="1761">
                  <c:v>8</c:v>
                </c:pt>
                <c:pt idx="1762">
                  <c:v>9</c:v>
                </c:pt>
                <c:pt idx="1763">
                  <c:v>10</c:v>
                </c:pt>
                <c:pt idx="1764">
                  <c:v>14</c:v>
                </c:pt>
                <c:pt idx="1765">
                  <c:v>19</c:v>
                </c:pt>
                <c:pt idx="1766">
                  <c:v>21</c:v>
                </c:pt>
                <c:pt idx="1767">
                  <c:v>25</c:v>
                </c:pt>
                <c:pt idx="1768">
                  <c:v>25</c:v>
                </c:pt>
                <c:pt idx="1769">
                  <c:v>29</c:v>
                </c:pt>
                <c:pt idx="1770">
                  <c:v>27</c:v>
                </c:pt>
                <c:pt idx="1771">
                  <c:v>30</c:v>
                </c:pt>
                <c:pt idx="1772">
                  <c:v>29</c:v>
                </c:pt>
                <c:pt idx="1773">
                  <c:v>23</c:v>
                </c:pt>
                <c:pt idx="1774">
                  <c:v>23</c:v>
                </c:pt>
                <c:pt idx="1775">
                  <c:v>21</c:v>
                </c:pt>
                <c:pt idx="1776">
                  <c:v>21</c:v>
                </c:pt>
                <c:pt idx="1777">
                  <c:v>18</c:v>
                </c:pt>
                <c:pt idx="1778">
                  <c:v>19</c:v>
                </c:pt>
                <c:pt idx="1779">
                  <c:v>17</c:v>
                </c:pt>
                <c:pt idx="1780">
                  <c:v>16</c:v>
                </c:pt>
                <c:pt idx="1781">
                  <c:v>16</c:v>
                </c:pt>
                <c:pt idx="1782">
                  <c:v>21</c:v>
                </c:pt>
                <c:pt idx="1783">
                  <c:v>18</c:v>
                </c:pt>
                <c:pt idx="1784">
                  <c:v>20</c:v>
                </c:pt>
                <c:pt idx="1785">
                  <c:v>19</c:v>
                </c:pt>
                <c:pt idx="1786">
                  <c:v>21</c:v>
                </c:pt>
                <c:pt idx="1787">
                  <c:v>23</c:v>
                </c:pt>
                <c:pt idx="1788">
                  <c:v>24</c:v>
                </c:pt>
                <c:pt idx="1789">
                  <c:v>25</c:v>
                </c:pt>
                <c:pt idx="1790">
                  <c:v>23</c:v>
                </c:pt>
                <c:pt idx="1791">
                  <c:v>28</c:v>
                </c:pt>
                <c:pt idx="1792">
                  <c:v>24</c:v>
                </c:pt>
                <c:pt idx="1793">
                  <c:v>32</c:v>
                </c:pt>
                <c:pt idx="1794">
                  <c:v>27</c:v>
                </c:pt>
                <c:pt idx="1795">
                  <c:v>26</c:v>
                </c:pt>
                <c:pt idx="1796">
                  <c:v>25</c:v>
                </c:pt>
                <c:pt idx="1797">
                  <c:v>23</c:v>
                </c:pt>
                <c:pt idx="1798">
                  <c:v>27</c:v>
                </c:pt>
                <c:pt idx="1799">
                  <c:v>25</c:v>
                </c:pt>
                <c:pt idx="1800">
                  <c:v>21</c:v>
                </c:pt>
                <c:pt idx="1801">
                  <c:v>23</c:v>
                </c:pt>
                <c:pt idx="1802">
                  <c:v>21</c:v>
                </c:pt>
                <c:pt idx="1803">
                  <c:v>21</c:v>
                </c:pt>
                <c:pt idx="1804">
                  <c:v>21</c:v>
                </c:pt>
                <c:pt idx="1805">
                  <c:v>22</c:v>
                </c:pt>
                <c:pt idx="1806">
                  <c:v>18</c:v>
                </c:pt>
                <c:pt idx="1807">
                  <c:v>20</c:v>
                </c:pt>
                <c:pt idx="1808">
                  <c:v>19</c:v>
                </c:pt>
                <c:pt idx="1809">
                  <c:v>21</c:v>
                </c:pt>
                <c:pt idx="1810">
                  <c:v>21</c:v>
                </c:pt>
                <c:pt idx="1811">
                  <c:v>21</c:v>
                </c:pt>
                <c:pt idx="1812">
                  <c:v>22</c:v>
                </c:pt>
                <c:pt idx="1813">
                  <c:v>23</c:v>
                </c:pt>
                <c:pt idx="1814">
                  <c:v>21</c:v>
                </c:pt>
                <c:pt idx="1815">
                  <c:v>25</c:v>
                </c:pt>
                <c:pt idx="1816">
                  <c:v>26</c:v>
                </c:pt>
                <c:pt idx="1817">
                  <c:v>23</c:v>
                </c:pt>
                <c:pt idx="1818">
                  <c:v>25</c:v>
                </c:pt>
                <c:pt idx="1819">
                  <c:v>23</c:v>
                </c:pt>
                <c:pt idx="1820">
                  <c:v>26</c:v>
                </c:pt>
                <c:pt idx="1821">
                  <c:v>25</c:v>
                </c:pt>
                <c:pt idx="1822">
                  <c:v>27</c:v>
                </c:pt>
                <c:pt idx="1823">
                  <c:v>23</c:v>
                </c:pt>
                <c:pt idx="1824">
                  <c:v>26</c:v>
                </c:pt>
                <c:pt idx="1825">
                  <c:v>28</c:v>
                </c:pt>
                <c:pt idx="1826">
                  <c:v>28</c:v>
                </c:pt>
                <c:pt idx="1827">
                  <c:v>25</c:v>
                </c:pt>
                <c:pt idx="1828">
                  <c:v>26</c:v>
                </c:pt>
                <c:pt idx="1829">
                  <c:v>28</c:v>
                </c:pt>
                <c:pt idx="1830">
                  <c:v>27</c:v>
                </c:pt>
                <c:pt idx="1831">
                  <c:v>28</c:v>
                </c:pt>
                <c:pt idx="1832">
                  <c:v>27</c:v>
                </c:pt>
                <c:pt idx="1833">
                  <c:v>27</c:v>
                </c:pt>
                <c:pt idx="1834">
                  <c:v>25</c:v>
                </c:pt>
                <c:pt idx="1835">
                  <c:v>28</c:v>
                </c:pt>
                <c:pt idx="1836">
                  <c:v>25</c:v>
                </c:pt>
                <c:pt idx="1837">
                  <c:v>24</c:v>
                </c:pt>
                <c:pt idx="1838">
                  <c:v>23</c:v>
                </c:pt>
                <c:pt idx="1839">
                  <c:v>23</c:v>
                </c:pt>
                <c:pt idx="1840">
                  <c:v>22</c:v>
                </c:pt>
                <c:pt idx="1841">
                  <c:v>18</c:v>
                </c:pt>
                <c:pt idx="1842">
                  <c:v>21</c:v>
                </c:pt>
                <c:pt idx="1843">
                  <c:v>21</c:v>
                </c:pt>
                <c:pt idx="1844">
                  <c:v>21</c:v>
                </c:pt>
                <c:pt idx="1845">
                  <c:v>21</c:v>
                </c:pt>
                <c:pt idx="1846">
                  <c:v>20</c:v>
                </c:pt>
                <c:pt idx="1847">
                  <c:v>18</c:v>
                </c:pt>
                <c:pt idx="1848">
                  <c:v>18</c:v>
                </c:pt>
                <c:pt idx="1849">
                  <c:v>15</c:v>
                </c:pt>
                <c:pt idx="1850">
                  <c:v>18</c:v>
                </c:pt>
                <c:pt idx="1851">
                  <c:v>15</c:v>
                </c:pt>
                <c:pt idx="1852">
                  <c:v>14</c:v>
                </c:pt>
                <c:pt idx="1853">
                  <c:v>13</c:v>
                </c:pt>
                <c:pt idx="1854">
                  <c:v>13</c:v>
                </c:pt>
                <c:pt idx="1855">
                  <c:v>14</c:v>
                </c:pt>
                <c:pt idx="1856">
                  <c:v>13</c:v>
                </c:pt>
                <c:pt idx="1857">
                  <c:v>13</c:v>
                </c:pt>
                <c:pt idx="1858">
                  <c:v>11</c:v>
                </c:pt>
                <c:pt idx="1859">
                  <c:v>13</c:v>
                </c:pt>
                <c:pt idx="1860">
                  <c:v>13</c:v>
                </c:pt>
                <c:pt idx="1861">
                  <c:v>14</c:v>
                </c:pt>
                <c:pt idx="1862">
                  <c:v>15</c:v>
                </c:pt>
                <c:pt idx="1863">
                  <c:v>12</c:v>
                </c:pt>
                <c:pt idx="1864">
                  <c:v>10</c:v>
                </c:pt>
                <c:pt idx="1865">
                  <c:v>7</c:v>
                </c:pt>
                <c:pt idx="1866">
                  <c:v>9</c:v>
                </c:pt>
                <c:pt idx="1867">
                  <c:v>7</c:v>
                </c:pt>
                <c:pt idx="1868">
                  <c:v>8</c:v>
                </c:pt>
                <c:pt idx="1869">
                  <c:v>7</c:v>
                </c:pt>
                <c:pt idx="1870">
                  <c:v>8</c:v>
                </c:pt>
                <c:pt idx="1871">
                  <c:v>6</c:v>
                </c:pt>
                <c:pt idx="1872">
                  <c:v>5</c:v>
                </c:pt>
                <c:pt idx="1873">
                  <c:v>7</c:v>
                </c:pt>
                <c:pt idx="1874">
                  <c:v>4</c:v>
                </c:pt>
                <c:pt idx="1875">
                  <c:v>5</c:v>
                </c:pt>
                <c:pt idx="1876">
                  <c:v>3</c:v>
                </c:pt>
                <c:pt idx="1877">
                  <c:v>5</c:v>
                </c:pt>
                <c:pt idx="1878">
                  <c:v>3</c:v>
                </c:pt>
                <c:pt idx="1879">
                  <c:v>4</c:v>
                </c:pt>
                <c:pt idx="1880">
                  <c:v>4</c:v>
                </c:pt>
                <c:pt idx="1881">
                  <c:v>5</c:v>
                </c:pt>
                <c:pt idx="1882">
                  <c:v>4</c:v>
                </c:pt>
                <c:pt idx="1883">
                  <c:v>5</c:v>
                </c:pt>
                <c:pt idx="1884">
                  <c:v>8</c:v>
                </c:pt>
                <c:pt idx="1885">
                  <c:v>3</c:v>
                </c:pt>
                <c:pt idx="1886">
                  <c:v>5</c:v>
                </c:pt>
                <c:pt idx="1887">
                  <c:v>4</c:v>
                </c:pt>
                <c:pt idx="1888">
                  <c:v>4</c:v>
                </c:pt>
                <c:pt idx="1889">
                  <c:v>1</c:v>
                </c:pt>
                <c:pt idx="1890">
                  <c:v>4</c:v>
                </c:pt>
                <c:pt idx="1891">
                  <c:v>3</c:v>
                </c:pt>
                <c:pt idx="1892">
                  <c:v>3</c:v>
                </c:pt>
                <c:pt idx="1893">
                  <c:v>4</c:v>
                </c:pt>
                <c:pt idx="1894">
                  <c:v>3</c:v>
                </c:pt>
                <c:pt idx="1895">
                  <c:v>4</c:v>
                </c:pt>
                <c:pt idx="1896">
                  <c:v>6</c:v>
                </c:pt>
                <c:pt idx="1897">
                  <c:v>5</c:v>
                </c:pt>
                <c:pt idx="1898">
                  <c:v>4</c:v>
                </c:pt>
                <c:pt idx="1899">
                  <c:v>4</c:v>
                </c:pt>
                <c:pt idx="1900">
                  <c:v>5</c:v>
                </c:pt>
                <c:pt idx="1901">
                  <c:v>3</c:v>
                </c:pt>
                <c:pt idx="1902">
                  <c:v>3</c:v>
                </c:pt>
                <c:pt idx="1903">
                  <c:v>5</c:v>
                </c:pt>
                <c:pt idx="1904">
                  <c:v>2</c:v>
                </c:pt>
                <c:pt idx="1905">
                  <c:v>4</c:v>
                </c:pt>
                <c:pt idx="1906">
                  <c:v>0</c:v>
                </c:pt>
                <c:pt idx="1907">
                  <c:v>5</c:v>
                </c:pt>
                <c:pt idx="1908">
                  <c:v>3</c:v>
                </c:pt>
                <c:pt idx="1909">
                  <c:v>3</c:v>
                </c:pt>
                <c:pt idx="1910">
                  <c:v>5</c:v>
                </c:pt>
                <c:pt idx="1911">
                  <c:v>5</c:v>
                </c:pt>
                <c:pt idx="1912">
                  <c:v>17</c:v>
                </c:pt>
                <c:pt idx="1913">
                  <c:v>28</c:v>
                </c:pt>
                <c:pt idx="1914">
                  <c:v>43</c:v>
                </c:pt>
                <c:pt idx="1915">
                  <c:v>49</c:v>
                </c:pt>
                <c:pt idx="1916">
                  <c:v>43</c:v>
                </c:pt>
                <c:pt idx="1917">
                  <c:v>37</c:v>
                </c:pt>
                <c:pt idx="1918">
                  <c:v>30</c:v>
                </c:pt>
                <c:pt idx="1919">
                  <c:v>29</c:v>
                </c:pt>
                <c:pt idx="1920">
                  <c:v>23</c:v>
                </c:pt>
                <c:pt idx="1921">
                  <c:v>23</c:v>
                </c:pt>
                <c:pt idx="1922">
                  <c:v>20</c:v>
                </c:pt>
                <c:pt idx="1923">
                  <c:v>16</c:v>
                </c:pt>
                <c:pt idx="1924">
                  <c:v>17</c:v>
                </c:pt>
                <c:pt idx="1925">
                  <c:v>14</c:v>
                </c:pt>
                <c:pt idx="1926">
                  <c:v>14</c:v>
                </c:pt>
                <c:pt idx="1927">
                  <c:v>13</c:v>
                </c:pt>
                <c:pt idx="1928">
                  <c:v>12</c:v>
                </c:pt>
                <c:pt idx="1929">
                  <c:v>11</c:v>
                </c:pt>
                <c:pt idx="1930">
                  <c:v>9</c:v>
                </c:pt>
                <c:pt idx="1931">
                  <c:v>8</c:v>
                </c:pt>
                <c:pt idx="1932">
                  <c:v>6</c:v>
                </c:pt>
                <c:pt idx="1933">
                  <c:v>5</c:v>
                </c:pt>
                <c:pt idx="1934">
                  <c:v>5</c:v>
                </c:pt>
                <c:pt idx="1935">
                  <c:v>3</c:v>
                </c:pt>
                <c:pt idx="1936">
                  <c:v>5</c:v>
                </c:pt>
                <c:pt idx="1937">
                  <c:v>4</c:v>
                </c:pt>
                <c:pt idx="1938">
                  <c:v>5</c:v>
                </c:pt>
                <c:pt idx="1939">
                  <c:v>4</c:v>
                </c:pt>
                <c:pt idx="1940">
                  <c:v>4</c:v>
                </c:pt>
                <c:pt idx="1941">
                  <c:v>6</c:v>
                </c:pt>
                <c:pt idx="1942">
                  <c:v>2</c:v>
                </c:pt>
                <c:pt idx="1943">
                  <c:v>3</c:v>
                </c:pt>
                <c:pt idx="1944">
                  <c:v>3</c:v>
                </c:pt>
                <c:pt idx="1945">
                  <c:v>0</c:v>
                </c:pt>
                <c:pt idx="1946">
                  <c:v>1</c:v>
                </c:pt>
                <c:pt idx="1947">
                  <c:v>2</c:v>
                </c:pt>
                <c:pt idx="1948">
                  <c:v>1</c:v>
                </c:pt>
                <c:pt idx="1949">
                  <c:v>2</c:v>
                </c:pt>
                <c:pt idx="1950">
                  <c:v>0</c:v>
                </c:pt>
                <c:pt idx="1951">
                  <c:v>2</c:v>
                </c:pt>
                <c:pt idx="1952">
                  <c:v>1</c:v>
                </c:pt>
                <c:pt idx="1953">
                  <c:v>2</c:v>
                </c:pt>
                <c:pt idx="1954">
                  <c:v>2</c:v>
                </c:pt>
                <c:pt idx="1955">
                  <c:v>1</c:v>
                </c:pt>
                <c:pt idx="1956">
                  <c:v>3</c:v>
                </c:pt>
                <c:pt idx="1957">
                  <c:v>1</c:v>
                </c:pt>
                <c:pt idx="1958">
                  <c:v>2</c:v>
                </c:pt>
                <c:pt idx="1959">
                  <c:v>1</c:v>
                </c:pt>
                <c:pt idx="1960">
                  <c:v>0</c:v>
                </c:pt>
                <c:pt idx="1961">
                  <c:v>1</c:v>
                </c:pt>
                <c:pt idx="1962">
                  <c:v>0</c:v>
                </c:pt>
                <c:pt idx="1963">
                  <c:v>0</c:v>
                </c:pt>
                <c:pt idx="1964">
                  <c:v>3</c:v>
                </c:pt>
                <c:pt idx="1965">
                  <c:v>1</c:v>
                </c:pt>
                <c:pt idx="1966">
                  <c:v>0</c:v>
                </c:pt>
                <c:pt idx="1967">
                  <c:v>0</c:v>
                </c:pt>
                <c:pt idx="1968">
                  <c:v>1</c:v>
                </c:pt>
                <c:pt idx="1969">
                  <c:v>2</c:v>
                </c:pt>
                <c:pt idx="1970">
                  <c:v>2</c:v>
                </c:pt>
                <c:pt idx="1971">
                  <c:v>3</c:v>
                </c:pt>
                <c:pt idx="1972">
                  <c:v>3</c:v>
                </c:pt>
                <c:pt idx="1973">
                  <c:v>5</c:v>
                </c:pt>
                <c:pt idx="1974">
                  <c:v>2</c:v>
                </c:pt>
                <c:pt idx="1975">
                  <c:v>5</c:v>
                </c:pt>
                <c:pt idx="1976">
                  <c:v>5</c:v>
                </c:pt>
                <c:pt idx="1977">
                  <c:v>4</c:v>
                </c:pt>
                <c:pt idx="1978">
                  <c:v>5</c:v>
                </c:pt>
                <c:pt idx="1979">
                  <c:v>3</c:v>
                </c:pt>
                <c:pt idx="1980">
                  <c:v>5</c:v>
                </c:pt>
                <c:pt idx="1981">
                  <c:v>3</c:v>
                </c:pt>
                <c:pt idx="1982">
                  <c:v>5</c:v>
                </c:pt>
                <c:pt idx="1983">
                  <c:v>4</c:v>
                </c:pt>
                <c:pt idx="1984">
                  <c:v>2</c:v>
                </c:pt>
                <c:pt idx="1985">
                  <c:v>5</c:v>
                </c:pt>
                <c:pt idx="1986">
                  <c:v>5</c:v>
                </c:pt>
                <c:pt idx="1987">
                  <c:v>5</c:v>
                </c:pt>
                <c:pt idx="1988">
                  <c:v>6</c:v>
                </c:pt>
                <c:pt idx="1989">
                  <c:v>5</c:v>
                </c:pt>
                <c:pt idx="1990">
                  <c:v>5</c:v>
                </c:pt>
                <c:pt idx="1991">
                  <c:v>5</c:v>
                </c:pt>
                <c:pt idx="1992">
                  <c:v>5</c:v>
                </c:pt>
                <c:pt idx="1993">
                  <c:v>7</c:v>
                </c:pt>
                <c:pt idx="1994">
                  <c:v>5</c:v>
                </c:pt>
                <c:pt idx="1995">
                  <c:v>7</c:v>
                </c:pt>
                <c:pt idx="1996">
                  <c:v>7</c:v>
                </c:pt>
                <c:pt idx="1997">
                  <c:v>7</c:v>
                </c:pt>
                <c:pt idx="1998">
                  <c:v>12</c:v>
                </c:pt>
                <c:pt idx="1999">
                  <c:v>8</c:v>
                </c:pt>
                <c:pt idx="2000">
                  <c:v>7</c:v>
                </c:pt>
                <c:pt idx="2001">
                  <c:v>5</c:v>
                </c:pt>
                <c:pt idx="2002">
                  <c:v>7</c:v>
                </c:pt>
                <c:pt idx="2003">
                  <c:v>7</c:v>
                </c:pt>
                <c:pt idx="2004">
                  <c:v>7</c:v>
                </c:pt>
                <c:pt idx="2005">
                  <c:v>5</c:v>
                </c:pt>
                <c:pt idx="2006">
                  <c:v>6</c:v>
                </c:pt>
                <c:pt idx="2007">
                  <c:v>5</c:v>
                </c:pt>
                <c:pt idx="2008">
                  <c:v>5</c:v>
                </c:pt>
                <c:pt idx="2009">
                  <c:v>5</c:v>
                </c:pt>
                <c:pt idx="2010">
                  <c:v>5</c:v>
                </c:pt>
                <c:pt idx="2011">
                  <c:v>4</c:v>
                </c:pt>
                <c:pt idx="2012">
                  <c:v>3</c:v>
                </c:pt>
                <c:pt idx="2013">
                  <c:v>5</c:v>
                </c:pt>
                <c:pt idx="2014">
                  <c:v>4</c:v>
                </c:pt>
                <c:pt idx="2015">
                  <c:v>5</c:v>
                </c:pt>
                <c:pt idx="2016">
                  <c:v>3</c:v>
                </c:pt>
                <c:pt idx="2017">
                  <c:v>4</c:v>
                </c:pt>
                <c:pt idx="2018">
                  <c:v>3</c:v>
                </c:pt>
                <c:pt idx="2019">
                  <c:v>6</c:v>
                </c:pt>
                <c:pt idx="2020">
                  <c:v>5</c:v>
                </c:pt>
                <c:pt idx="2021">
                  <c:v>7</c:v>
                </c:pt>
                <c:pt idx="2022">
                  <c:v>6</c:v>
                </c:pt>
                <c:pt idx="2023">
                  <c:v>5</c:v>
                </c:pt>
                <c:pt idx="2024">
                  <c:v>5</c:v>
                </c:pt>
                <c:pt idx="2025">
                  <c:v>5</c:v>
                </c:pt>
                <c:pt idx="2026">
                  <c:v>7</c:v>
                </c:pt>
                <c:pt idx="2027">
                  <c:v>7</c:v>
                </c:pt>
                <c:pt idx="2028">
                  <c:v>7</c:v>
                </c:pt>
                <c:pt idx="2029">
                  <c:v>7</c:v>
                </c:pt>
                <c:pt idx="2030">
                  <c:v>8</c:v>
                </c:pt>
                <c:pt idx="2031">
                  <c:v>8</c:v>
                </c:pt>
                <c:pt idx="2032">
                  <c:v>9</c:v>
                </c:pt>
                <c:pt idx="2033">
                  <c:v>9</c:v>
                </c:pt>
                <c:pt idx="2034">
                  <c:v>10</c:v>
                </c:pt>
                <c:pt idx="2035">
                  <c:v>10</c:v>
                </c:pt>
                <c:pt idx="2036">
                  <c:v>10</c:v>
                </c:pt>
                <c:pt idx="2037">
                  <c:v>14</c:v>
                </c:pt>
                <c:pt idx="2038">
                  <c:v>12</c:v>
                </c:pt>
                <c:pt idx="2039">
                  <c:v>16</c:v>
                </c:pt>
                <c:pt idx="2040">
                  <c:v>15</c:v>
                </c:pt>
                <c:pt idx="2041">
                  <c:v>18</c:v>
                </c:pt>
                <c:pt idx="2042">
                  <c:v>14</c:v>
                </c:pt>
                <c:pt idx="2043">
                  <c:v>17</c:v>
                </c:pt>
                <c:pt idx="2044">
                  <c:v>18</c:v>
                </c:pt>
                <c:pt idx="2045">
                  <c:v>16</c:v>
                </c:pt>
                <c:pt idx="2046">
                  <c:v>17</c:v>
                </c:pt>
                <c:pt idx="2047">
                  <c:v>14</c:v>
                </c:pt>
                <c:pt idx="2048">
                  <c:v>15</c:v>
                </c:pt>
                <c:pt idx="2049">
                  <c:v>14</c:v>
                </c:pt>
                <c:pt idx="2050">
                  <c:v>15</c:v>
                </c:pt>
                <c:pt idx="2051">
                  <c:v>14</c:v>
                </c:pt>
                <c:pt idx="2052">
                  <c:v>13</c:v>
                </c:pt>
                <c:pt idx="2053">
                  <c:v>12</c:v>
                </c:pt>
                <c:pt idx="2054">
                  <c:v>11</c:v>
                </c:pt>
                <c:pt idx="2055">
                  <c:v>15</c:v>
                </c:pt>
                <c:pt idx="2056">
                  <c:v>12</c:v>
                </c:pt>
                <c:pt idx="2057">
                  <c:v>12</c:v>
                </c:pt>
                <c:pt idx="2058">
                  <c:v>10</c:v>
                </c:pt>
                <c:pt idx="2059">
                  <c:v>11</c:v>
                </c:pt>
                <c:pt idx="2060">
                  <c:v>11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9</c:v>
                </c:pt>
                <c:pt idx="2065">
                  <c:v>10</c:v>
                </c:pt>
                <c:pt idx="2066">
                  <c:v>9</c:v>
                </c:pt>
                <c:pt idx="2067">
                  <c:v>9</c:v>
                </c:pt>
                <c:pt idx="2068">
                  <c:v>8</c:v>
                </c:pt>
                <c:pt idx="2069">
                  <c:v>7</c:v>
                </c:pt>
                <c:pt idx="2070">
                  <c:v>7</c:v>
                </c:pt>
                <c:pt idx="2071">
                  <c:v>6</c:v>
                </c:pt>
                <c:pt idx="2072">
                  <c:v>7</c:v>
                </c:pt>
                <c:pt idx="2073">
                  <c:v>7</c:v>
                </c:pt>
                <c:pt idx="2074">
                  <c:v>6</c:v>
                </c:pt>
                <c:pt idx="2075">
                  <c:v>5</c:v>
                </c:pt>
                <c:pt idx="2076">
                  <c:v>5</c:v>
                </c:pt>
                <c:pt idx="2077">
                  <c:v>5</c:v>
                </c:pt>
                <c:pt idx="2078">
                  <c:v>7</c:v>
                </c:pt>
                <c:pt idx="2079">
                  <c:v>5</c:v>
                </c:pt>
                <c:pt idx="2080">
                  <c:v>5</c:v>
                </c:pt>
                <c:pt idx="2081">
                  <c:v>5</c:v>
                </c:pt>
                <c:pt idx="2082">
                  <c:v>5</c:v>
                </c:pt>
                <c:pt idx="2083">
                  <c:v>6</c:v>
                </c:pt>
                <c:pt idx="2084">
                  <c:v>5</c:v>
                </c:pt>
                <c:pt idx="2085">
                  <c:v>7</c:v>
                </c:pt>
                <c:pt idx="2086">
                  <c:v>14</c:v>
                </c:pt>
                <c:pt idx="2087">
                  <c:v>25</c:v>
                </c:pt>
                <c:pt idx="2088">
                  <c:v>22</c:v>
                </c:pt>
                <c:pt idx="2089">
                  <c:v>28</c:v>
                </c:pt>
                <c:pt idx="2090">
                  <c:v>19</c:v>
                </c:pt>
                <c:pt idx="2091">
                  <c:v>15</c:v>
                </c:pt>
                <c:pt idx="2092">
                  <c:v>15</c:v>
                </c:pt>
                <c:pt idx="2093">
                  <c:v>11</c:v>
                </c:pt>
                <c:pt idx="2094">
                  <c:v>14</c:v>
                </c:pt>
                <c:pt idx="2095">
                  <c:v>11</c:v>
                </c:pt>
                <c:pt idx="2096">
                  <c:v>11</c:v>
                </c:pt>
                <c:pt idx="2097">
                  <c:v>9</c:v>
                </c:pt>
                <c:pt idx="2098">
                  <c:v>8</c:v>
                </c:pt>
                <c:pt idx="2099">
                  <c:v>7</c:v>
                </c:pt>
                <c:pt idx="2100">
                  <c:v>8</c:v>
                </c:pt>
                <c:pt idx="2101">
                  <c:v>9</c:v>
                </c:pt>
                <c:pt idx="2102">
                  <c:v>8</c:v>
                </c:pt>
                <c:pt idx="2103">
                  <c:v>9</c:v>
                </c:pt>
                <c:pt idx="2104">
                  <c:v>9</c:v>
                </c:pt>
                <c:pt idx="2105">
                  <c:v>7</c:v>
                </c:pt>
                <c:pt idx="2106">
                  <c:v>8</c:v>
                </c:pt>
                <c:pt idx="2107">
                  <c:v>9</c:v>
                </c:pt>
                <c:pt idx="2108">
                  <c:v>7</c:v>
                </c:pt>
                <c:pt idx="2109">
                  <c:v>8</c:v>
                </c:pt>
                <c:pt idx="2110">
                  <c:v>5</c:v>
                </c:pt>
                <c:pt idx="2111">
                  <c:v>8</c:v>
                </c:pt>
                <c:pt idx="2112">
                  <c:v>9</c:v>
                </c:pt>
                <c:pt idx="2113">
                  <c:v>7</c:v>
                </c:pt>
                <c:pt idx="2114">
                  <c:v>7</c:v>
                </c:pt>
                <c:pt idx="2115">
                  <c:v>6</c:v>
                </c:pt>
                <c:pt idx="2116">
                  <c:v>7</c:v>
                </c:pt>
                <c:pt idx="2117">
                  <c:v>7</c:v>
                </c:pt>
                <c:pt idx="2118">
                  <c:v>7</c:v>
                </c:pt>
                <c:pt idx="2119">
                  <c:v>7</c:v>
                </c:pt>
                <c:pt idx="2120">
                  <c:v>9</c:v>
                </c:pt>
                <c:pt idx="2121">
                  <c:v>6</c:v>
                </c:pt>
                <c:pt idx="2122">
                  <c:v>6</c:v>
                </c:pt>
                <c:pt idx="2123">
                  <c:v>8</c:v>
                </c:pt>
                <c:pt idx="2124">
                  <c:v>8</c:v>
                </c:pt>
                <c:pt idx="2125">
                  <c:v>8</c:v>
                </c:pt>
                <c:pt idx="2126">
                  <c:v>8</c:v>
                </c:pt>
                <c:pt idx="2127">
                  <c:v>8</c:v>
                </c:pt>
                <c:pt idx="2128">
                  <c:v>9</c:v>
                </c:pt>
                <c:pt idx="2129">
                  <c:v>10</c:v>
                </c:pt>
                <c:pt idx="2130">
                  <c:v>9</c:v>
                </c:pt>
                <c:pt idx="2131">
                  <c:v>11</c:v>
                </c:pt>
                <c:pt idx="2132">
                  <c:v>8</c:v>
                </c:pt>
                <c:pt idx="2133">
                  <c:v>9</c:v>
                </c:pt>
                <c:pt idx="2134">
                  <c:v>9</c:v>
                </c:pt>
                <c:pt idx="2135">
                  <c:v>11</c:v>
                </c:pt>
                <c:pt idx="2136">
                  <c:v>10</c:v>
                </c:pt>
                <c:pt idx="2137">
                  <c:v>9</c:v>
                </c:pt>
                <c:pt idx="2138">
                  <c:v>9</c:v>
                </c:pt>
                <c:pt idx="2139">
                  <c:v>8</c:v>
                </c:pt>
                <c:pt idx="2140">
                  <c:v>8</c:v>
                </c:pt>
                <c:pt idx="2141">
                  <c:v>11</c:v>
                </c:pt>
                <c:pt idx="2142">
                  <c:v>8</c:v>
                </c:pt>
                <c:pt idx="2143">
                  <c:v>11</c:v>
                </c:pt>
                <c:pt idx="2144">
                  <c:v>9</c:v>
                </c:pt>
                <c:pt idx="2145">
                  <c:v>12</c:v>
                </c:pt>
                <c:pt idx="2146">
                  <c:v>12</c:v>
                </c:pt>
                <c:pt idx="2147">
                  <c:v>11</c:v>
                </c:pt>
                <c:pt idx="2148">
                  <c:v>14</c:v>
                </c:pt>
                <c:pt idx="2149">
                  <c:v>15</c:v>
                </c:pt>
                <c:pt idx="2150">
                  <c:v>18</c:v>
                </c:pt>
                <c:pt idx="2151">
                  <c:v>16</c:v>
                </c:pt>
                <c:pt idx="2152">
                  <c:v>19</c:v>
                </c:pt>
                <c:pt idx="2153">
                  <c:v>16</c:v>
                </c:pt>
                <c:pt idx="2154">
                  <c:v>18</c:v>
                </c:pt>
                <c:pt idx="2155">
                  <c:v>18</c:v>
                </c:pt>
                <c:pt idx="2156">
                  <c:v>15</c:v>
                </c:pt>
                <c:pt idx="2157">
                  <c:v>18</c:v>
                </c:pt>
                <c:pt idx="2158">
                  <c:v>18</c:v>
                </c:pt>
                <c:pt idx="2159">
                  <c:v>19</c:v>
                </c:pt>
                <c:pt idx="2160">
                  <c:v>19</c:v>
                </c:pt>
                <c:pt idx="2161">
                  <c:v>18</c:v>
                </c:pt>
                <c:pt idx="2162">
                  <c:v>18</c:v>
                </c:pt>
                <c:pt idx="2163">
                  <c:v>18</c:v>
                </c:pt>
                <c:pt idx="2164">
                  <c:v>15</c:v>
                </c:pt>
                <c:pt idx="2165">
                  <c:v>21</c:v>
                </c:pt>
                <c:pt idx="2166">
                  <c:v>15</c:v>
                </c:pt>
                <c:pt idx="2167">
                  <c:v>15</c:v>
                </c:pt>
                <c:pt idx="2168">
                  <c:v>15</c:v>
                </c:pt>
                <c:pt idx="2169">
                  <c:v>16</c:v>
                </c:pt>
                <c:pt idx="2170">
                  <c:v>16</c:v>
                </c:pt>
                <c:pt idx="2171">
                  <c:v>14</c:v>
                </c:pt>
                <c:pt idx="2172">
                  <c:v>17</c:v>
                </c:pt>
                <c:pt idx="2173">
                  <c:v>14</c:v>
                </c:pt>
                <c:pt idx="2174">
                  <c:v>16</c:v>
                </c:pt>
                <c:pt idx="2175">
                  <c:v>14</c:v>
                </c:pt>
                <c:pt idx="2176">
                  <c:v>15</c:v>
                </c:pt>
                <c:pt idx="2177">
                  <c:v>16</c:v>
                </c:pt>
                <c:pt idx="2178">
                  <c:v>14</c:v>
                </c:pt>
                <c:pt idx="2179">
                  <c:v>15</c:v>
                </c:pt>
                <c:pt idx="2180">
                  <c:v>17</c:v>
                </c:pt>
                <c:pt idx="2181">
                  <c:v>15</c:v>
                </c:pt>
                <c:pt idx="2182">
                  <c:v>16</c:v>
                </c:pt>
                <c:pt idx="2183">
                  <c:v>15</c:v>
                </c:pt>
                <c:pt idx="2184">
                  <c:v>18</c:v>
                </c:pt>
                <c:pt idx="2185">
                  <c:v>17</c:v>
                </c:pt>
                <c:pt idx="2186">
                  <c:v>18</c:v>
                </c:pt>
                <c:pt idx="2187">
                  <c:v>19</c:v>
                </c:pt>
                <c:pt idx="2188">
                  <c:v>21</c:v>
                </c:pt>
                <c:pt idx="2189">
                  <c:v>18</c:v>
                </c:pt>
                <c:pt idx="2190">
                  <c:v>20</c:v>
                </c:pt>
                <c:pt idx="2191">
                  <c:v>18</c:v>
                </c:pt>
                <c:pt idx="2192">
                  <c:v>22</c:v>
                </c:pt>
                <c:pt idx="2193">
                  <c:v>18</c:v>
                </c:pt>
                <c:pt idx="2194">
                  <c:v>21</c:v>
                </c:pt>
                <c:pt idx="2195">
                  <c:v>18</c:v>
                </c:pt>
                <c:pt idx="2196">
                  <c:v>22</c:v>
                </c:pt>
                <c:pt idx="2197">
                  <c:v>20</c:v>
                </c:pt>
                <c:pt idx="2198">
                  <c:v>22</c:v>
                </c:pt>
                <c:pt idx="2199">
                  <c:v>20</c:v>
                </c:pt>
                <c:pt idx="2200">
                  <c:v>19</c:v>
                </c:pt>
                <c:pt idx="2201">
                  <c:v>22</c:v>
                </c:pt>
                <c:pt idx="2202">
                  <c:v>23</c:v>
                </c:pt>
                <c:pt idx="2203">
                  <c:v>23</c:v>
                </c:pt>
                <c:pt idx="2204">
                  <c:v>23</c:v>
                </c:pt>
                <c:pt idx="2205">
                  <c:v>20</c:v>
                </c:pt>
                <c:pt idx="2206">
                  <c:v>23</c:v>
                </c:pt>
                <c:pt idx="2207">
                  <c:v>22</c:v>
                </c:pt>
                <c:pt idx="2208">
                  <c:v>22</c:v>
                </c:pt>
                <c:pt idx="2209">
                  <c:v>24</c:v>
                </c:pt>
                <c:pt idx="2210">
                  <c:v>23</c:v>
                </c:pt>
                <c:pt idx="2211">
                  <c:v>26</c:v>
                </c:pt>
                <c:pt idx="2212">
                  <c:v>30</c:v>
                </c:pt>
                <c:pt idx="2213">
                  <c:v>29</c:v>
                </c:pt>
                <c:pt idx="2214">
                  <c:v>31</c:v>
                </c:pt>
                <c:pt idx="2215">
                  <c:v>29</c:v>
                </c:pt>
                <c:pt idx="2216">
                  <c:v>38</c:v>
                </c:pt>
                <c:pt idx="2217">
                  <c:v>37</c:v>
                </c:pt>
                <c:pt idx="2218">
                  <c:v>41</c:v>
                </c:pt>
                <c:pt idx="2219">
                  <c:v>40</c:v>
                </c:pt>
                <c:pt idx="2220">
                  <c:v>39</c:v>
                </c:pt>
                <c:pt idx="2221">
                  <c:v>39</c:v>
                </c:pt>
                <c:pt idx="2222">
                  <c:v>48</c:v>
                </c:pt>
                <c:pt idx="2223">
                  <c:v>44</c:v>
                </c:pt>
                <c:pt idx="2224">
                  <c:v>45</c:v>
                </c:pt>
                <c:pt idx="2225">
                  <c:v>46</c:v>
                </c:pt>
                <c:pt idx="2226">
                  <c:v>44</c:v>
                </c:pt>
                <c:pt idx="2227">
                  <c:v>43</c:v>
                </c:pt>
                <c:pt idx="2228">
                  <c:v>39</c:v>
                </c:pt>
                <c:pt idx="2229">
                  <c:v>43</c:v>
                </c:pt>
                <c:pt idx="2230">
                  <c:v>83</c:v>
                </c:pt>
                <c:pt idx="2231">
                  <c:v>39</c:v>
                </c:pt>
                <c:pt idx="2232">
                  <c:v>33</c:v>
                </c:pt>
                <c:pt idx="2233">
                  <c:v>37</c:v>
                </c:pt>
                <c:pt idx="2234">
                  <c:v>39</c:v>
                </c:pt>
                <c:pt idx="2235">
                  <c:v>34</c:v>
                </c:pt>
                <c:pt idx="2236">
                  <c:v>36</c:v>
                </c:pt>
                <c:pt idx="2237">
                  <c:v>32</c:v>
                </c:pt>
                <c:pt idx="2238">
                  <c:v>36</c:v>
                </c:pt>
                <c:pt idx="2239">
                  <c:v>34</c:v>
                </c:pt>
                <c:pt idx="2240">
                  <c:v>35</c:v>
                </c:pt>
                <c:pt idx="2241">
                  <c:v>31</c:v>
                </c:pt>
                <c:pt idx="2242">
                  <c:v>30</c:v>
                </c:pt>
                <c:pt idx="2243">
                  <c:v>29</c:v>
                </c:pt>
                <c:pt idx="2244">
                  <c:v>29</c:v>
                </c:pt>
                <c:pt idx="2245">
                  <c:v>30</c:v>
                </c:pt>
                <c:pt idx="2246">
                  <c:v>29</c:v>
                </c:pt>
                <c:pt idx="2247">
                  <c:v>28</c:v>
                </c:pt>
                <c:pt idx="2248">
                  <c:v>25</c:v>
                </c:pt>
                <c:pt idx="2249">
                  <c:v>24</c:v>
                </c:pt>
                <c:pt idx="2250">
                  <c:v>25</c:v>
                </c:pt>
                <c:pt idx="2251">
                  <c:v>28</c:v>
                </c:pt>
                <c:pt idx="2252">
                  <c:v>26</c:v>
                </c:pt>
                <c:pt idx="2253">
                  <c:v>28</c:v>
                </c:pt>
                <c:pt idx="2254">
                  <c:v>24</c:v>
                </c:pt>
                <c:pt idx="2255">
                  <c:v>25</c:v>
                </c:pt>
                <c:pt idx="2256">
                  <c:v>28</c:v>
                </c:pt>
                <c:pt idx="2257">
                  <c:v>24</c:v>
                </c:pt>
                <c:pt idx="2258">
                  <c:v>25</c:v>
                </c:pt>
                <c:pt idx="2259">
                  <c:v>20</c:v>
                </c:pt>
                <c:pt idx="2260">
                  <c:v>23</c:v>
                </c:pt>
                <c:pt idx="2261">
                  <c:v>21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21</c:v>
                </c:pt>
                <c:pt idx="2268">
                  <c:v>20</c:v>
                </c:pt>
                <c:pt idx="2269">
                  <c:v>19</c:v>
                </c:pt>
                <c:pt idx="2270">
                  <c:v>18</c:v>
                </c:pt>
                <c:pt idx="2271">
                  <c:v>16</c:v>
                </c:pt>
                <c:pt idx="2272">
                  <c:v>17</c:v>
                </c:pt>
                <c:pt idx="2273">
                  <c:v>19</c:v>
                </c:pt>
                <c:pt idx="2274">
                  <c:v>19</c:v>
                </c:pt>
                <c:pt idx="2275">
                  <c:v>18</c:v>
                </c:pt>
                <c:pt idx="2276">
                  <c:v>16</c:v>
                </c:pt>
                <c:pt idx="2277">
                  <c:v>19</c:v>
                </c:pt>
                <c:pt idx="2278">
                  <c:v>18</c:v>
                </c:pt>
                <c:pt idx="2279">
                  <c:v>21</c:v>
                </c:pt>
                <c:pt idx="2280">
                  <c:v>19</c:v>
                </c:pt>
                <c:pt idx="2281">
                  <c:v>15</c:v>
                </c:pt>
                <c:pt idx="2282">
                  <c:v>16</c:v>
                </c:pt>
                <c:pt idx="2283">
                  <c:v>17</c:v>
                </c:pt>
                <c:pt idx="2284">
                  <c:v>15</c:v>
                </c:pt>
                <c:pt idx="2285">
                  <c:v>15</c:v>
                </c:pt>
                <c:pt idx="2286">
                  <c:v>14</c:v>
                </c:pt>
                <c:pt idx="2287">
                  <c:v>15</c:v>
                </c:pt>
                <c:pt idx="2288">
                  <c:v>15</c:v>
                </c:pt>
                <c:pt idx="2289">
                  <c:v>15</c:v>
                </c:pt>
                <c:pt idx="2290">
                  <c:v>18</c:v>
                </c:pt>
                <c:pt idx="2291">
                  <c:v>19</c:v>
                </c:pt>
                <c:pt idx="2292">
                  <c:v>21</c:v>
                </c:pt>
                <c:pt idx="2293">
                  <c:v>24</c:v>
                </c:pt>
                <c:pt idx="2294">
                  <c:v>31</c:v>
                </c:pt>
                <c:pt idx="2295">
                  <c:v>35</c:v>
                </c:pt>
                <c:pt idx="2296">
                  <c:v>39</c:v>
                </c:pt>
                <c:pt idx="2297">
                  <c:v>43</c:v>
                </c:pt>
                <c:pt idx="2298">
                  <c:v>39</c:v>
                </c:pt>
                <c:pt idx="2299">
                  <c:v>42</c:v>
                </c:pt>
                <c:pt idx="2300">
                  <c:v>41</c:v>
                </c:pt>
                <c:pt idx="2301">
                  <c:v>42</c:v>
                </c:pt>
                <c:pt idx="2302">
                  <c:v>42</c:v>
                </c:pt>
                <c:pt idx="2303">
                  <c:v>34</c:v>
                </c:pt>
                <c:pt idx="2304">
                  <c:v>34</c:v>
                </c:pt>
                <c:pt idx="2305">
                  <c:v>33</c:v>
                </c:pt>
                <c:pt idx="2306">
                  <c:v>32</c:v>
                </c:pt>
                <c:pt idx="2307">
                  <c:v>31</c:v>
                </c:pt>
                <c:pt idx="2308">
                  <c:v>30</c:v>
                </c:pt>
                <c:pt idx="2309">
                  <c:v>29</c:v>
                </c:pt>
                <c:pt idx="2310">
                  <c:v>30</c:v>
                </c:pt>
                <c:pt idx="2311">
                  <c:v>28</c:v>
                </c:pt>
                <c:pt idx="2312">
                  <c:v>26</c:v>
                </c:pt>
                <c:pt idx="2313">
                  <c:v>23</c:v>
                </c:pt>
                <c:pt idx="2314">
                  <c:v>25</c:v>
                </c:pt>
                <c:pt idx="2315">
                  <c:v>22</c:v>
                </c:pt>
                <c:pt idx="2316">
                  <c:v>23</c:v>
                </c:pt>
                <c:pt idx="2317">
                  <c:v>22</c:v>
                </c:pt>
                <c:pt idx="2318">
                  <c:v>20</c:v>
                </c:pt>
                <c:pt idx="2319">
                  <c:v>18</c:v>
                </c:pt>
                <c:pt idx="2320">
                  <c:v>14</c:v>
                </c:pt>
                <c:pt idx="2321">
                  <c:v>18</c:v>
                </c:pt>
                <c:pt idx="2322">
                  <c:v>16</c:v>
                </c:pt>
                <c:pt idx="2323">
                  <c:v>15</c:v>
                </c:pt>
                <c:pt idx="2324">
                  <c:v>14</c:v>
                </c:pt>
                <c:pt idx="2325">
                  <c:v>14</c:v>
                </c:pt>
                <c:pt idx="2326">
                  <c:v>15</c:v>
                </c:pt>
                <c:pt idx="2327">
                  <c:v>13</c:v>
                </c:pt>
                <c:pt idx="2328">
                  <c:v>14</c:v>
                </c:pt>
                <c:pt idx="2329">
                  <c:v>13</c:v>
                </c:pt>
                <c:pt idx="2330">
                  <c:v>12</c:v>
                </c:pt>
                <c:pt idx="2331">
                  <c:v>12</c:v>
                </c:pt>
                <c:pt idx="2332">
                  <c:v>10</c:v>
                </c:pt>
                <c:pt idx="2333">
                  <c:v>12</c:v>
                </c:pt>
                <c:pt idx="2334">
                  <c:v>15</c:v>
                </c:pt>
                <c:pt idx="2335">
                  <c:v>14</c:v>
                </c:pt>
                <c:pt idx="2336">
                  <c:v>14</c:v>
                </c:pt>
                <c:pt idx="2337">
                  <c:v>13</c:v>
                </c:pt>
                <c:pt idx="2338">
                  <c:v>15</c:v>
                </c:pt>
                <c:pt idx="2339">
                  <c:v>14</c:v>
                </c:pt>
                <c:pt idx="2340">
                  <c:v>14</c:v>
                </c:pt>
                <c:pt idx="2341">
                  <c:v>15</c:v>
                </c:pt>
                <c:pt idx="2342">
                  <c:v>15</c:v>
                </c:pt>
                <c:pt idx="2343">
                  <c:v>14</c:v>
                </c:pt>
                <c:pt idx="2344">
                  <c:v>15</c:v>
                </c:pt>
                <c:pt idx="2345">
                  <c:v>18</c:v>
                </c:pt>
                <c:pt idx="2346">
                  <c:v>18</c:v>
                </c:pt>
                <c:pt idx="2347">
                  <c:v>19</c:v>
                </c:pt>
                <c:pt idx="2348">
                  <c:v>23</c:v>
                </c:pt>
                <c:pt idx="2349">
                  <c:v>19</c:v>
                </c:pt>
                <c:pt idx="2350">
                  <c:v>20</c:v>
                </c:pt>
                <c:pt idx="2351">
                  <c:v>54</c:v>
                </c:pt>
                <c:pt idx="2352">
                  <c:v>20</c:v>
                </c:pt>
                <c:pt idx="2353">
                  <c:v>16</c:v>
                </c:pt>
                <c:pt idx="2354">
                  <c:v>18</c:v>
                </c:pt>
                <c:pt idx="2355">
                  <c:v>15</c:v>
                </c:pt>
                <c:pt idx="2356">
                  <c:v>14</c:v>
                </c:pt>
                <c:pt idx="2357">
                  <c:v>14</c:v>
                </c:pt>
                <c:pt idx="2358">
                  <c:v>16</c:v>
                </c:pt>
                <c:pt idx="2359">
                  <c:v>18</c:v>
                </c:pt>
                <c:pt idx="2360">
                  <c:v>18</c:v>
                </c:pt>
                <c:pt idx="2361">
                  <c:v>16</c:v>
                </c:pt>
                <c:pt idx="2362">
                  <c:v>19</c:v>
                </c:pt>
                <c:pt idx="2363">
                  <c:v>21</c:v>
                </c:pt>
                <c:pt idx="2364">
                  <c:v>19</c:v>
                </c:pt>
                <c:pt idx="2365">
                  <c:v>22</c:v>
                </c:pt>
                <c:pt idx="2366">
                  <c:v>19</c:v>
                </c:pt>
                <c:pt idx="2367">
                  <c:v>23</c:v>
                </c:pt>
                <c:pt idx="2368">
                  <c:v>20</c:v>
                </c:pt>
                <c:pt idx="2369">
                  <c:v>22</c:v>
                </c:pt>
                <c:pt idx="2370">
                  <c:v>21</c:v>
                </c:pt>
                <c:pt idx="2371">
                  <c:v>22</c:v>
                </c:pt>
                <c:pt idx="2372">
                  <c:v>22</c:v>
                </c:pt>
                <c:pt idx="2373">
                  <c:v>21</c:v>
                </c:pt>
                <c:pt idx="2374">
                  <c:v>23</c:v>
                </c:pt>
                <c:pt idx="2375">
                  <c:v>23</c:v>
                </c:pt>
                <c:pt idx="2376">
                  <c:v>23</c:v>
                </c:pt>
                <c:pt idx="2377">
                  <c:v>23</c:v>
                </c:pt>
                <c:pt idx="2378">
                  <c:v>20</c:v>
                </c:pt>
                <c:pt idx="2379">
                  <c:v>23</c:v>
                </c:pt>
                <c:pt idx="2380">
                  <c:v>26</c:v>
                </c:pt>
                <c:pt idx="2381">
                  <c:v>24</c:v>
                </c:pt>
                <c:pt idx="2382">
                  <c:v>28</c:v>
                </c:pt>
                <c:pt idx="2383">
                  <c:v>25</c:v>
                </c:pt>
                <c:pt idx="2384">
                  <c:v>26</c:v>
                </c:pt>
                <c:pt idx="2385">
                  <c:v>28</c:v>
                </c:pt>
                <c:pt idx="2386">
                  <c:v>28</c:v>
                </c:pt>
                <c:pt idx="2387">
                  <c:v>28</c:v>
                </c:pt>
                <c:pt idx="2388">
                  <c:v>27</c:v>
                </c:pt>
                <c:pt idx="2389">
                  <c:v>28</c:v>
                </c:pt>
                <c:pt idx="2390">
                  <c:v>27</c:v>
                </c:pt>
                <c:pt idx="2391">
                  <c:v>25</c:v>
                </c:pt>
                <c:pt idx="2392">
                  <c:v>23</c:v>
                </c:pt>
                <c:pt idx="2393">
                  <c:v>29</c:v>
                </c:pt>
                <c:pt idx="2394">
                  <c:v>24</c:v>
                </c:pt>
                <c:pt idx="2395">
                  <c:v>23</c:v>
                </c:pt>
                <c:pt idx="2396">
                  <c:v>25</c:v>
                </c:pt>
                <c:pt idx="2397">
                  <c:v>25</c:v>
                </c:pt>
                <c:pt idx="2398">
                  <c:v>26</c:v>
                </c:pt>
                <c:pt idx="2399">
                  <c:v>25</c:v>
                </c:pt>
                <c:pt idx="2400">
                  <c:v>22</c:v>
                </c:pt>
                <c:pt idx="2401">
                  <c:v>21</c:v>
                </c:pt>
                <c:pt idx="2402">
                  <c:v>20</c:v>
                </c:pt>
                <c:pt idx="2403">
                  <c:v>18</c:v>
                </c:pt>
                <c:pt idx="2404">
                  <c:v>18</c:v>
                </c:pt>
                <c:pt idx="2405">
                  <c:v>16</c:v>
                </c:pt>
                <c:pt idx="2406">
                  <c:v>16</c:v>
                </c:pt>
                <c:pt idx="2407">
                  <c:v>18</c:v>
                </c:pt>
                <c:pt idx="2408">
                  <c:v>14</c:v>
                </c:pt>
                <c:pt idx="2409">
                  <c:v>18</c:v>
                </c:pt>
                <c:pt idx="2410">
                  <c:v>14</c:v>
                </c:pt>
                <c:pt idx="2411">
                  <c:v>15</c:v>
                </c:pt>
                <c:pt idx="2412">
                  <c:v>14</c:v>
                </c:pt>
                <c:pt idx="2413">
                  <c:v>16</c:v>
                </c:pt>
                <c:pt idx="2414">
                  <c:v>12</c:v>
                </c:pt>
                <c:pt idx="2415">
                  <c:v>12</c:v>
                </c:pt>
                <c:pt idx="2416">
                  <c:v>15</c:v>
                </c:pt>
                <c:pt idx="2417">
                  <c:v>9</c:v>
                </c:pt>
                <c:pt idx="2418">
                  <c:v>10</c:v>
                </c:pt>
                <c:pt idx="2419">
                  <c:v>11</c:v>
                </c:pt>
                <c:pt idx="2420">
                  <c:v>10</c:v>
                </c:pt>
                <c:pt idx="2421">
                  <c:v>11</c:v>
                </c:pt>
                <c:pt idx="2422">
                  <c:v>7</c:v>
                </c:pt>
                <c:pt idx="2423">
                  <c:v>9</c:v>
                </c:pt>
                <c:pt idx="2424">
                  <c:v>9</c:v>
                </c:pt>
                <c:pt idx="2425">
                  <c:v>8</c:v>
                </c:pt>
                <c:pt idx="2426">
                  <c:v>10</c:v>
                </c:pt>
                <c:pt idx="2427">
                  <c:v>9</c:v>
                </c:pt>
                <c:pt idx="2428">
                  <c:v>9</c:v>
                </c:pt>
                <c:pt idx="2429">
                  <c:v>10</c:v>
                </c:pt>
                <c:pt idx="2430">
                  <c:v>8</c:v>
                </c:pt>
                <c:pt idx="2431">
                  <c:v>9</c:v>
                </c:pt>
                <c:pt idx="2432">
                  <c:v>7</c:v>
                </c:pt>
                <c:pt idx="2433">
                  <c:v>11</c:v>
                </c:pt>
                <c:pt idx="2434">
                  <c:v>8</c:v>
                </c:pt>
                <c:pt idx="2435">
                  <c:v>9</c:v>
                </c:pt>
                <c:pt idx="2436">
                  <c:v>8</c:v>
                </c:pt>
                <c:pt idx="2437">
                  <c:v>9</c:v>
                </c:pt>
                <c:pt idx="2438">
                  <c:v>7</c:v>
                </c:pt>
                <c:pt idx="2439">
                  <c:v>11</c:v>
                </c:pt>
                <c:pt idx="2440">
                  <c:v>8</c:v>
                </c:pt>
                <c:pt idx="2441">
                  <c:v>7</c:v>
                </c:pt>
                <c:pt idx="2442">
                  <c:v>5</c:v>
                </c:pt>
                <c:pt idx="2443">
                  <c:v>6</c:v>
                </c:pt>
                <c:pt idx="2444">
                  <c:v>5</c:v>
                </c:pt>
                <c:pt idx="2445">
                  <c:v>6</c:v>
                </c:pt>
                <c:pt idx="2446">
                  <c:v>7</c:v>
                </c:pt>
                <c:pt idx="2447">
                  <c:v>7</c:v>
                </c:pt>
                <c:pt idx="2448">
                  <c:v>5</c:v>
                </c:pt>
                <c:pt idx="2449">
                  <c:v>5</c:v>
                </c:pt>
                <c:pt idx="2450">
                  <c:v>7</c:v>
                </c:pt>
                <c:pt idx="2451">
                  <c:v>7</c:v>
                </c:pt>
                <c:pt idx="2452">
                  <c:v>6</c:v>
                </c:pt>
                <c:pt idx="2453">
                  <c:v>7</c:v>
                </c:pt>
                <c:pt idx="2454">
                  <c:v>5</c:v>
                </c:pt>
                <c:pt idx="2455">
                  <c:v>6</c:v>
                </c:pt>
                <c:pt idx="2456">
                  <c:v>5</c:v>
                </c:pt>
                <c:pt idx="2457">
                  <c:v>7</c:v>
                </c:pt>
                <c:pt idx="2458">
                  <c:v>5</c:v>
                </c:pt>
                <c:pt idx="2459">
                  <c:v>7</c:v>
                </c:pt>
                <c:pt idx="2460">
                  <c:v>7</c:v>
                </c:pt>
                <c:pt idx="2461">
                  <c:v>6</c:v>
                </c:pt>
                <c:pt idx="2462">
                  <c:v>9</c:v>
                </c:pt>
                <c:pt idx="2463">
                  <c:v>9</c:v>
                </c:pt>
                <c:pt idx="2464">
                  <c:v>8</c:v>
                </c:pt>
                <c:pt idx="2465">
                  <c:v>8</c:v>
                </c:pt>
                <c:pt idx="2466">
                  <c:v>5</c:v>
                </c:pt>
                <c:pt idx="2467">
                  <c:v>8</c:v>
                </c:pt>
                <c:pt idx="2468">
                  <c:v>8</c:v>
                </c:pt>
                <c:pt idx="2469">
                  <c:v>9</c:v>
                </c:pt>
                <c:pt idx="2470">
                  <c:v>14</c:v>
                </c:pt>
                <c:pt idx="2471">
                  <c:v>15</c:v>
                </c:pt>
                <c:pt idx="2472">
                  <c:v>15</c:v>
                </c:pt>
                <c:pt idx="2473">
                  <c:v>13</c:v>
                </c:pt>
                <c:pt idx="2474">
                  <c:v>14</c:v>
                </c:pt>
                <c:pt idx="2475">
                  <c:v>15</c:v>
                </c:pt>
                <c:pt idx="2476">
                  <c:v>11</c:v>
                </c:pt>
                <c:pt idx="2477">
                  <c:v>14</c:v>
                </c:pt>
                <c:pt idx="2478">
                  <c:v>11</c:v>
                </c:pt>
                <c:pt idx="2479">
                  <c:v>12</c:v>
                </c:pt>
                <c:pt idx="2480">
                  <c:v>11</c:v>
                </c:pt>
                <c:pt idx="2481">
                  <c:v>11</c:v>
                </c:pt>
                <c:pt idx="2482">
                  <c:v>11</c:v>
                </c:pt>
                <c:pt idx="2483">
                  <c:v>11</c:v>
                </c:pt>
                <c:pt idx="2484">
                  <c:v>9</c:v>
                </c:pt>
                <c:pt idx="2485">
                  <c:v>12</c:v>
                </c:pt>
                <c:pt idx="2486">
                  <c:v>10</c:v>
                </c:pt>
                <c:pt idx="2487">
                  <c:v>9</c:v>
                </c:pt>
                <c:pt idx="2488">
                  <c:v>12</c:v>
                </c:pt>
                <c:pt idx="2489">
                  <c:v>12</c:v>
                </c:pt>
                <c:pt idx="2490">
                  <c:v>18</c:v>
                </c:pt>
                <c:pt idx="2491">
                  <c:v>20</c:v>
                </c:pt>
                <c:pt idx="2492">
                  <c:v>25</c:v>
                </c:pt>
                <c:pt idx="2493">
                  <c:v>28</c:v>
                </c:pt>
                <c:pt idx="2494">
                  <c:v>35</c:v>
                </c:pt>
                <c:pt idx="2495">
                  <c:v>39</c:v>
                </c:pt>
                <c:pt idx="2496">
                  <c:v>47</c:v>
                </c:pt>
                <c:pt idx="2497">
                  <c:v>55</c:v>
                </c:pt>
                <c:pt idx="2498">
                  <c:v>60</c:v>
                </c:pt>
                <c:pt idx="2499">
                  <c:v>64</c:v>
                </c:pt>
                <c:pt idx="2500">
                  <c:v>68</c:v>
                </c:pt>
                <c:pt idx="2501">
                  <c:v>70</c:v>
                </c:pt>
                <c:pt idx="2502">
                  <c:v>74</c:v>
                </c:pt>
                <c:pt idx="2503">
                  <c:v>76</c:v>
                </c:pt>
                <c:pt idx="2504">
                  <c:v>82</c:v>
                </c:pt>
                <c:pt idx="2505">
                  <c:v>83</c:v>
                </c:pt>
                <c:pt idx="2506">
                  <c:v>84</c:v>
                </c:pt>
                <c:pt idx="2507">
                  <c:v>85</c:v>
                </c:pt>
                <c:pt idx="2508">
                  <c:v>78</c:v>
                </c:pt>
                <c:pt idx="2509">
                  <c:v>71</c:v>
                </c:pt>
                <c:pt idx="2510">
                  <c:v>72</c:v>
                </c:pt>
                <c:pt idx="2511">
                  <c:v>65</c:v>
                </c:pt>
                <c:pt idx="2512">
                  <c:v>62</c:v>
                </c:pt>
                <c:pt idx="2513">
                  <c:v>54</c:v>
                </c:pt>
                <c:pt idx="2514">
                  <c:v>57</c:v>
                </c:pt>
                <c:pt idx="2515">
                  <c:v>50</c:v>
                </c:pt>
                <c:pt idx="2516">
                  <c:v>54</c:v>
                </c:pt>
                <c:pt idx="2517">
                  <c:v>49</c:v>
                </c:pt>
                <c:pt idx="2518">
                  <c:v>46</c:v>
                </c:pt>
                <c:pt idx="2519">
                  <c:v>47</c:v>
                </c:pt>
                <c:pt idx="2520">
                  <c:v>39</c:v>
                </c:pt>
                <c:pt idx="2521">
                  <c:v>41</c:v>
                </c:pt>
                <c:pt idx="2522">
                  <c:v>39</c:v>
                </c:pt>
                <c:pt idx="2523">
                  <c:v>39</c:v>
                </c:pt>
                <c:pt idx="2524">
                  <c:v>39</c:v>
                </c:pt>
                <c:pt idx="2525">
                  <c:v>37</c:v>
                </c:pt>
                <c:pt idx="2526">
                  <c:v>36</c:v>
                </c:pt>
                <c:pt idx="2527">
                  <c:v>35</c:v>
                </c:pt>
                <c:pt idx="2528">
                  <c:v>39</c:v>
                </c:pt>
                <c:pt idx="2529">
                  <c:v>37</c:v>
                </c:pt>
                <c:pt idx="2530">
                  <c:v>34</c:v>
                </c:pt>
                <c:pt idx="2531">
                  <c:v>34</c:v>
                </c:pt>
                <c:pt idx="2532">
                  <c:v>30</c:v>
                </c:pt>
                <c:pt idx="2533">
                  <c:v>29</c:v>
                </c:pt>
                <c:pt idx="2534">
                  <c:v>28</c:v>
                </c:pt>
                <c:pt idx="2535">
                  <c:v>25</c:v>
                </c:pt>
                <c:pt idx="2536">
                  <c:v>24</c:v>
                </c:pt>
                <c:pt idx="2537">
                  <c:v>19</c:v>
                </c:pt>
                <c:pt idx="2538">
                  <c:v>23</c:v>
                </c:pt>
                <c:pt idx="2539">
                  <c:v>22</c:v>
                </c:pt>
                <c:pt idx="2540">
                  <c:v>20</c:v>
                </c:pt>
                <c:pt idx="2541">
                  <c:v>19</c:v>
                </c:pt>
                <c:pt idx="2542">
                  <c:v>20</c:v>
                </c:pt>
                <c:pt idx="2543">
                  <c:v>18</c:v>
                </c:pt>
                <c:pt idx="2544">
                  <c:v>17</c:v>
                </c:pt>
                <c:pt idx="2545">
                  <c:v>19</c:v>
                </c:pt>
                <c:pt idx="2546">
                  <c:v>16</c:v>
                </c:pt>
                <c:pt idx="2547">
                  <c:v>18</c:v>
                </c:pt>
                <c:pt idx="2548">
                  <c:v>16</c:v>
                </c:pt>
                <c:pt idx="2549">
                  <c:v>18</c:v>
                </c:pt>
                <c:pt idx="2550">
                  <c:v>17</c:v>
                </c:pt>
                <c:pt idx="2551">
                  <c:v>18</c:v>
                </c:pt>
                <c:pt idx="2552">
                  <c:v>12</c:v>
                </c:pt>
                <c:pt idx="2553">
                  <c:v>8</c:v>
                </c:pt>
                <c:pt idx="2554">
                  <c:v>8</c:v>
                </c:pt>
                <c:pt idx="2555">
                  <c:v>12</c:v>
                </c:pt>
                <c:pt idx="2556">
                  <c:v>12</c:v>
                </c:pt>
                <c:pt idx="2557">
                  <c:v>13</c:v>
                </c:pt>
                <c:pt idx="2558">
                  <c:v>18</c:v>
                </c:pt>
                <c:pt idx="2559">
                  <c:v>14</c:v>
                </c:pt>
                <c:pt idx="2560">
                  <c:v>17</c:v>
                </c:pt>
                <c:pt idx="2561">
                  <c:v>15</c:v>
                </c:pt>
                <c:pt idx="2562">
                  <c:v>16</c:v>
                </c:pt>
                <c:pt idx="2563">
                  <c:v>14</c:v>
                </c:pt>
                <c:pt idx="2564">
                  <c:v>11</c:v>
                </c:pt>
                <c:pt idx="2565">
                  <c:v>22</c:v>
                </c:pt>
                <c:pt idx="2566">
                  <c:v>18</c:v>
                </c:pt>
                <c:pt idx="2567">
                  <c:v>20</c:v>
                </c:pt>
                <c:pt idx="2568">
                  <c:v>22</c:v>
                </c:pt>
                <c:pt idx="2569">
                  <c:v>22</c:v>
                </c:pt>
                <c:pt idx="2570">
                  <c:v>24</c:v>
                </c:pt>
                <c:pt idx="2571">
                  <c:v>11</c:v>
                </c:pt>
                <c:pt idx="2572">
                  <c:v>16</c:v>
                </c:pt>
                <c:pt idx="2573">
                  <c:v>19</c:v>
                </c:pt>
                <c:pt idx="2574">
                  <c:v>16</c:v>
                </c:pt>
                <c:pt idx="2575">
                  <c:v>18</c:v>
                </c:pt>
                <c:pt idx="2576">
                  <c:v>12</c:v>
                </c:pt>
                <c:pt idx="2577">
                  <c:v>17</c:v>
                </c:pt>
                <c:pt idx="2578">
                  <c:v>17</c:v>
                </c:pt>
                <c:pt idx="2579">
                  <c:v>19</c:v>
                </c:pt>
                <c:pt idx="2580">
                  <c:v>20</c:v>
                </c:pt>
                <c:pt idx="2581">
                  <c:v>17</c:v>
                </c:pt>
                <c:pt idx="2582">
                  <c:v>16</c:v>
                </c:pt>
                <c:pt idx="2583">
                  <c:v>12</c:v>
                </c:pt>
                <c:pt idx="2584">
                  <c:v>12</c:v>
                </c:pt>
                <c:pt idx="2585">
                  <c:v>12</c:v>
                </c:pt>
                <c:pt idx="2586">
                  <c:v>14</c:v>
                </c:pt>
                <c:pt idx="2587">
                  <c:v>13</c:v>
                </c:pt>
                <c:pt idx="2588">
                  <c:v>12</c:v>
                </c:pt>
                <c:pt idx="2589">
                  <c:v>14</c:v>
                </c:pt>
                <c:pt idx="2590">
                  <c:v>12</c:v>
                </c:pt>
                <c:pt idx="2591">
                  <c:v>8</c:v>
                </c:pt>
                <c:pt idx="2592">
                  <c:v>14</c:v>
                </c:pt>
                <c:pt idx="2593">
                  <c:v>12</c:v>
                </c:pt>
                <c:pt idx="2594">
                  <c:v>12</c:v>
                </c:pt>
                <c:pt idx="2595">
                  <c:v>13</c:v>
                </c:pt>
                <c:pt idx="2596">
                  <c:v>12</c:v>
                </c:pt>
                <c:pt idx="2597">
                  <c:v>11</c:v>
                </c:pt>
                <c:pt idx="2598">
                  <c:v>10</c:v>
                </c:pt>
                <c:pt idx="2599">
                  <c:v>15</c:v>
                </c:pt>
                <c:pt idx="2600">
                  <c:v>12</c:v>
                </c:pt>
                <c:pt idx="2601">
                  <c:v>9</c:v>
                </c:pt>
                <c:pt idx="2602">
                  <c:v>13</c:v>
                </c:pt>
                <c:pt idx="2603">
                  <c:v>11</c:v>
                </c:pt>
                <c:pt idx="2604">
                  <c:v>14</c:v>
                </c:pt>
                <c:pt idx="2605">
                  <c:v>11</c:v>
                </c:pt>
                <c:pt idx="2606">
                  <c:v>15</c:v>
                </c:pt>
                <c:pt idx="2607">
                  <c:v>14</c:v>
                </c:pt>
                <c:pt idx="2608">
                  <c:v>15</c:v>
                </c:pt>
                <c:pt idx="2609">
                  <c:v>12</c:v>
                </c:pt>
                <c:pt idx="2610">
                  <c:v>14</c:v>
                </c:pt>
                <c:pt idx="2611">
                  <c:v>12</c:v>
                </c:pt>
                <c:pt idx="2612">
                  <c:v>13</c:v>
                </c:pt>
                <c:pt idx="2613">
                  <c:v>12</c:v>
                </c:pt>
                <c:pt idx="2614">
                  <c:v>11</c:v>
                </c:pt>
                <c:pt idx="2615">
                  <c:v>9</c:v>
                </c:pt>
                <c:pt idx="2616">
                  <c:v>9</c:v>
                </c:pt>
                <c:pt idx="2617">
                  <c:v>9</c:v>
                </c:pt>
                <c:pt idx="2618">
                  <c:v>8</c:v>
                </c:pt>
                <c:pt idx="2619">
                  <c:v>9</c:v>
                </c:pt>
                <c:pt idx="2620">
                  <c:v>9</c:v>
                </c:pt>
                <c:pt idx="2621">
                  <c:v>10</c:v>
                </c:pt>
                <c:pt idx="2622">
                  <c:v>9</c:v>
                </c:pt>
                <c:pt idx="2623">
                  <c:v>10</c:v>
                </c:pt>
                <c:pt idx="2624">
                  <c:v>9</c:v>
                </c:pt>
                <c:pt idx="2625">
                  <c:v>9</c:v>
                </c:pt>
                <c:pt idx="2626">
                  <c:v>9</c:v>
                </c:pt>
                <c:pt idx="2627">
                  <c:v>7</c:v>
                </c:pt>
                <c:pt idx="2628">
                  <c:v>8</c:v>
                </c:pt>
                <c:pt idx="2629">
                  <c:v>9</c:v>
                </c:pt>
                <c:pt idx="2630">
                  <c:v>9</c:v>
                </c:pt>
                <c:pt idx="2631">
                  <c:v>8</c:v>
                </c:pt>
                <c:pt idx="2632">
                  <c:v>7</c:v>
                </c:pt>
                <c:pt idx="2633">
                  <c:v>8</c:v>
                </c:pt>
                <c:pt idx="2634">
                  <c:v>7</c:v>
                </c:pt>
                <c:pt idx="2635">
                  <c:v>9</c:v>
                </c:pt>
                <c:pt idx="2636">
                  <c:v>8</c:v>
                </c:pt>
                <c:pt idx="2637">
                  <c:v>11</c:v>
                </c:pt>
                <c:pt idx="2638">
                  <c:v>8</c:v>
                </c:pt>
                <c:pt idx="2639">
                  <c:v>10</c:v>
                </c:pt>
                <c:pt idx="2640">
                  <c:v>9</c:v>
                </c:pt>
                <c:pt idx="2641">
                  <c:v>12</c:v>
                </c:pt>
                <c:pt idx="2642">
                  <c:v>9</c:v>
                </c:pt>
                <c:pt idx="2643">
                  <c:v>12</c:v>
                </c:pt>
                <c:pt idx="2644">
                  <c:v>9</c:v>
                </c:pt>
                <c:pt idx="2645">
                  <c:v>11</c:v>
                </c:pt>
                <c:pt idx="2646">
                  <c:v>7</c:v>
                </c:pt>
                <c:pt idx="2647">
                  <c:v>8</c:v>
                </c:pt>
                <c:pt idx="2648">
                  <c:v>7</c:v>
                </c:pt>
                <c:pt idx="2649">
                  <c:v>7</c:v>
                </c:pt>
                <c:pt idx="2650">
                  <c:v>7</c:v>
                </c:pt>
                <c:pt idx="2651">
                  <c:v>5</c:v>
                </c:pt>
                <c:pt idx="2652">
                  <c:v>6</c:v>
                </c:pt>
                <c:pt idx="2653">
                  <c:v>6</c:v>
                </c:pt>
                <c:pt idx="2654">
                  <c:v>5</c:v>
                </c:pt>
                <c:pt idx="2655">
                  <c:v>3</c:v>
                </c:pt>
                <c:pt idx="2656">
                  <c:v>1</c:v>
                </c:pt>
                <c:pt idx="2657">
                  <c:v>5</c:v>
                </c:pt>
                <c:pt idx="2658">
                  <c:v>3</c:v>
                </c:pt>
                <c:pt idx="2659">
                  <c:v>3</c:v>
                </c:pt>
                <c:pt idx="2660">
                  <c:v>4</c:v>
                </c:pt>
                <c:pt idx="2661">
                  <c:v>2</c:v>
                </c:pt>
                <c:pt idx="2662">
                  <c:v>3</c:v>
                </c:pt>
                <c:pt idx="2663">
                  <c:v>4</c:v>
                </c:pt>
                <c:pt idx="2664">
                  <c:v>5</c:v>
                </c:pt>
                <c:pt idx="2665">
                  <c:v>3</c:v>
                </c:pt>
                <c:pt idx="2666">
                  <c:v>4</c:v>
                </c:pt>
                <c:pt idx="2667">
                  <c:v>5</c:v>
                </c:pt>
                <c:pt idx="2668">
                  <c:v>6</c:v>
                </c:pt>
                <c:pt idx="2669">
                  <c:v>4</c:v>
                </c:pt>
                <c:pt idx="2670">
                  <c:v>7</c:v>
                </c:pt>
                <c:pt idx="2671">
                  <c:v>7</c:v>
                </c:pt>
                <c:pt idx="2672">
                  <c:v>7</c:v>
                </c:pt>
                <c:pt idx="2673">
                  <c:v>5</c:v>
                </c:pt>
                <c:pt idx="2674">
                  <c:v>7</c:v>
                </c:pt>
                <c:pt idx="2675">
                  <c:v>5</c:v>
                </c:pt>
                <c:pt idx="2676">
                  <c:v>7</c:v>
                </c:pt>
                <c:pt idx="2677">
                  <c:v>5</c:v>
                </c:pt>
                <c:pt idx="2678">
                  <c:v>7</c:v>
                </c:pt>
                <c:pt idx="2679">
                  <c:v>7</c:v>
                </c:pt>
                <c:pt idx="2680">
                  <c:v>5</c:v>
                </c:pt>
                <c:pt idx="2681">
                  <c:v>10</c:v>
                </c:pt>
                <c:pt idx="2682">
                  <c:v>8</c:v>
                </c:pt>
                <c:pt idx="2683">
                  <c:v>8</c:v>
                </c:pt>
                <c:pt idx="2684">
                  <c:v>7</c:v>
                </c:pt>
                <c:pt idx="2685">
                  <c:v>7</c:v>
                </c:pt>
                <c:pt idx="2686">
                  <c:v>7</c:v>
                </c:pt>
                <c:pt idx="2687">
                  <c:v>8</c:v>
                </c:pt>
                <c:pt idx="2688">
                  <c:v>7</c:v>
                </c:pt>
                <c:pt idx="2689">
                  <c:v>5</c:v>
                </c:pt>
                <c:pt idx="2690">
                  <c:v>3</c:v>
                </c:pt>
                <c:pt idx="2691">
                  <c:v>6</c:v>
                </c:pt>
                <c:pt idx="2692">
                  <c:v>5</c:v>
                </c:pt>
                <c:pt idx="2693">
                  <c:v>4</c:v>
                </c:pt>
                <c:pt idx="2694">
                  <c:v>4</c:v>
                </c:pt>
                <c:pt idx="2695">
                  <c:v>5</c:v>
                </c:pt>
                <c:pt idx="2696">
                  <c:v>5</c:v>
                </c:pt>
                <c:pt idx="2697">
                  <c:v>4</c:v>
                </c:pt>
                <c:pt idx="2698">
                  <c:v>5</c:v>
                </c:pt>
                <c:pt idx="2699">
                  <c:v>5</c:v>
                </c:pt>
                <c:pt idx="2700">
                  <c:v>5</c:v>
                </c:pt>
                <c:pt idx="2701">
                  <c:v>5</c:v>
                </c:pt>
                <c:pt idx="2702">
                  <c:v>7</c:v>
                </c:pt>
                <c:pt idx="2703">
                  <c:v>7</c:v>
                </c:pt>
                <c:pt idx="2704">
                  <c:v>7</c:v>
                </c:pt>
                <c:pt idx="2705">
                  <c:v>7</c:v>
                </c:pt>
                <c:pt idx="2706">
                  <c:v>5</c:v>
                </c:pt>
                <c:pt idx="2707">
                  <c:v>5</c:v>
                </c:pt>
                <c:pt idx="2708">
                  <c:v>6</c:v>
                </c:pt>
                <c:pt idx="2709">
                  <c:v>6</c:v>
                </c:pt>
                <c:pt idx="2710">
                  <c:v>5</c:v>
                </c:pt>
                <c:pt idx="2711">
                  <c:v>8</c:v>
                </c:pt>
                <c:pt idx="2712">
                  <c:v>7</c:v>
                </c:pt>
                <c:pt idx="2713">
                  <c:v>12</c:v>
                </c:pt>
                <c:pt idx="2714">
                  <c:v>9</c:v>
                </c:pt>
                <c:pt idx="2715">
                  <c:v>9</c:v>
                </c:pt>
                <c:pt idx="2716">
                  <c:v>10</c:v>
                </c:pt>
                <c:pt idx="2717">
                  <c:v>10</c:v>
                </c:pt>
                <c:pt idx="2718">
                  <c:v>11</c:v>
                </c:pt>
                <c:pt idx="2719">
                  <c:v>10</c:v>
                </c:pt>
                <c:pt idx="2720">
                  <c:v>11</c:v>
                </c:pt>
                <c:pt idx="2721">
                  <c:v>12</c:v>
                </c:pt>
                <c:pt idx="2722">
                  <c:v>13</c:v>
                </c:pt>
                <c:pt idx="2723">
                  <c:v>11</c:v>
                </c:pt>
                <c:pt idx="2724">
                  <c:v>8</c:v>
                </c:pt>
                <c:pt idx="2725">
                  <c:v>13</c:v>
                </c:pt>
                <c:pt idx="2726">
                  <c:v>10</c:v>
                </c:pt>
                <c:pt idx="2727">
                  <c:v>11</c:v>
                </c:pt>
                <c:pt idx="2728">
                  <c:v>10</c:v>
                </c:pt>
                <c:pt idx="2729">
                  <c:v>10</c:v>
                </c:pt>
                <c:pt idx="2730">
                  <c:v>9</c:v>
                </c:pt>
                <c:pt idx="2731">
                  <c:v>11</c:v>
                </c:pt>
                <c:pt idx="2732">
                  <c:v>9</c:v>
                </c:pt>
                <c:pt idx="2733">
                  <c:v>11</c:v>
                </c:pt>
                <c:pt idx="2734">
                  <c:v>9</c:v>
                </c:pt>
                <c:pt idx="2735">
                  <c:v>12</c:v>
                </c:pt>
                <c:pt idx="2736">
                  <c:v>11</c:v>
                </c:pt>
                <c:pt idx="2737">
                  <c:v>9</c:v>
                </c:pt>
                <c:pt idx="2738">
                  <c:v>11</c:v>
                </c:pt>
                <c:pt idx="2739">
                  <c:v>8</c:v>
                </c:pt>
                <c:pt idx="2740">
                  <c:v>10</c:v>
                </c:pt>
                <c:pt idx="2741">
                  <c:v>7</c:v>
                </c:pt>
                <c:pt idx="2742">
                  <c:v>8</c:v>
                </c:pt>
                <c:pt idx="2743">
                  <c:v>6</c:v>
                </c:pt>
                <c:pt idx="2744">
                  <c:v>7</c:v>
                </c:pt>
                <c:pt idx="2745">
                  <c:v>5</c:v>
                </c:pt>
                <c:pt idx="2746">
                  <c:v>5</c:v>
                </c:pt>
                <c:pt idx="2747">
                  <c:v>2</c:v>
                </c:pt>
                <c:pt idx="2748">
                  <c:v>3</c:v>
                </c:pt>
                <c:pt idx="2749">
                  <c:v>2</c:v>
                </c:pt>
                <c:pt idx="2750">
                  <c:v>2</c:v>
                </c:pt>
                <c:pt idx="2751">
                  <c:v>1</c:v>
                </c:pt>
                <c:pt idx="2752">
                  <c:v>0</c:v>
                </c:pt>
                <c:pt idx="2753">
                  <c:v>1</c:v>
                </c:pt>
                <c:pt idx="2754">
                  <c:v>0</c:v>
                </c:pt>
                <c:pt idx="2755">
                  <c:v>2</c:v>
                </c:pt>
                <c:pt idx="2756">
                  <c:v>0</c:v>
                </c:pt>
                <c:pt idx="2757">
                  <c:v>0</c:v>
                </c:pt>
                <c:pt idx="2758">
                  <c:v>0</c:v>
                </c:pt>
                <c:pt idx="2759">
                  <c:v>3</c:v>
                </c:pt>
                <c:pt idx="2760">
                  <c:v>2</c:v>
                </c:pt>
                <c:pt idx="2761">
                  <c:v>1</c:v>
                </c:pt>
                <c:pt idx="2762">
                  <c:v>3</c:v>
                </c:pt>
                <c:pt idx="2763">
                  <c:v>0</c:v>
                </c:pt>
                <c:pt idx="2764">
                  <c:v>1</c:v>
                </c:pt>
                <c:pt idx="2765">
                  <c:v>1</c:v>
                </c:pt>
                <c:pt idx="2766">
                  <c:v>2</c:v>
                </c:pt>
                <c:pt idx="2767">
                  <c:v>2</c:v>
                </c:pt>
                <c:pt idx="2768">
                  <c:v>1</c:v>
                </c:pt>
                <c:pt idx="2769">
                  <c:v>3</c:v>
                </c:pt>
                <c:pt idx="2770">
                  <c:v>4</c:v>
                </c:pt>
                <c:pt idx="2771">
                  <c:v>2</c:v>
                </c:pt>
                <c:pt idx="2772">
                  <c:v>3</c:v>
                </c:pt>
                <c:pt idx="2773">
                  <c:v>3</c:v>
                </c:pt>
                <c:pt idx="2774">
                  <c:v>2</c:v>
                </c:pt>
                <c:pt idx="2775">
                  <c:v>1</c:v>
                </c:pt>
                <c:pt idx="2776">
                  <c:v>3</c:v>
                </c:pt>
                <c:pt idx="2777">
                  <c:v>3</c:v>
                </c:pt>
                <c:pt idx="2778">
                  <c:v>0</c:v>
                </c:pt>
                <c:pt idx="2779">
                  <c:v>5</c:v>
                </c:pt>
                <c:pt idx="2780">
                  <c:v>0</c:v>
                </c:pt>
                <c:pt idx="2781">
                  <c:v>3</c:v>
                </c:pt>
                <c:pt idx="2782">
                  <c:v>5</c:v>
                </c:pt>
                <c:pt idx="2783">
                  <c:v>4</c:v>
                </c:pt>
                <c:pt idx="2784">
                  <c:v>4</c:v>
                </c:pt>
                <c:pt idx="2785">
                  <c:v>1</c:v>
                </c:pt>
                <c:pt idx="2786">
                  <c:v>3</c:v>
                </c:pt>
                <c:pt idx="2787">
                  <c:v>1</c:v>
                </c:pt>
                <c:pt idx="2788">
                  <c:v>2</c:v>
                </c:pt>
                <c:pt idx="2789">
                  <c:v>3</c:v>
                </c:pt>
                <c:pt idx="2790">
                  <c:v>1</c:v>
                </c:pt>
                <c:pt idx="2791">
                  <c:v>1</c:v>
                </c:pt>
                <c:pt idx="2792">
                  <c:v>2</c:v>
                </c:pt>
                <c:pt idx="2793">
                  <c:v>2</c:v>
                </c:pt>
                <c:pt idx="2794">
                  <c:v>1</c:v>
                </c:pt>
                <c:pt idx="2795">
                  <c:v>0</c:v>
                </c:pt>
                <c:pt idx="2796">
                  <c:v>2</c:v>
                </c:pt>
                <c:pt idx="2797">
                  <c:v>1</c:v>
                </c:pt>
                <c:pt idx="2798">
                  <c:v>0</c:v>
                </c:pt>
                <c:pt idx="2799">
                  <c:v>3</c:v>
                </c:pt>
                <c:pt idx="2800">
                  <c:v>0</c:v>
                </c:pt>
                <c:pt idx="2801">
                  <c:v>1</c:v>
                </c:pt>
                <c:pt idx="2802">
                  <c:v>1</c:v>
                </c:pt>
                <c:pt idx="2803">
                  <c:v>3</c:v>
                </c:pt>
                <c:pt idx="2804">
                  <c:v>6</c:v>
                </c:pt>
                <c:pt idx="2805">
                  <c:v>4</c:v>
                </c:pt>
                <c:pt idx="2806">
                  <c:v>7</c:v>
                </c:pt>
                <c:pt idx="2807">
                  <c:v>7</c:v>
                </c:pt>
                <c:pt idx="2808">
                  <c:v>7</c:v>
                </c:pt>
                <c:pt idx="2809">
                  <c:v>8</c:v>
                </c:pt>
                <c:pt idx="2810">
                  <c:v>8</c:v>
                </c:pt>
                <c:pt idx="2811">
                  <c:v>8</c:v>
                </c:pt>
                <c:pt idx="2812">
                  <c:v>7</c:v>
                </c:pt>
                <c:pt idx="2813">
                  <c:v>7</c:v>
                </c:pt>
                <c:pt idx="2814">
                  <c:v>9</c:v>
                </c:pt>
                <c:pt idx="2815">
                  <c:v>7</c:v>
                </c:pt>
                <c:pt idx="2816">
                  <c:v>9</c:v>
                </c:pt>
                <c:pt idx="2817">
                  <c:v>9</c:v>
                </c:pt>
                <c:pt idx="2818">
                  <c:v>8</c:v>
                </c:pt>
                <c:pt idx="2819">
                  <c:v>10</c:v>
                </c:pt>
                <c:pt idx="2820">
                  <c:v>8</c:v>
                </c:pt>
                <c:pt idx="2821">
                  <c:v>12</c:v>
                </c:pt>
                <c:pt idx="2822">
                  <c:v>12</c:v>
                </c:pt>
                <c:pt idx="2823">
                  <c:v>14</c:v>
                </c:pt>
                <c:pt idx="2824">
                  <c:v>14</c:v>
                </c:pt>
                <c:pt idx="2825">
                  <c:v>14</c:v>
                </c:pt>
                <c:pt idx="2826">
                  <c:v>15</c:v>
                </c:pt>
                <c:pt idx="2827">
                  <c:v>15</c:v>
                </c:pt>
                <c:pt idx="2828">
                  <c:v>14</c:v>
                </c:pt>
                <c:pt idx="2829">
                  <c:v>12</c:v>
                </c:pt>
                <c:pt idx="2830">
                  <c:v>14</c:v>
                </c:pt>
                <c:pt idx="2831">
                  <c:v>15</c:v>
                </c:pt>
                <c:pt idx="2832">
                  <c:v>14</c:v>
                </c:pt>
                <c:pt idx="2833">
                  <c:v>16</c:v>
                </c:pt>
                <c:pt idx="2834">
                  <c:v>14</c:v>
                </c:pt>
                <c:pt idx="2835">
                  <c:v>14</c:v>
                </c:pt>
                <c:pt idx="2836">
                  <c:v>14</c:v>
                </c:pt>
                <c:pt idx="2837">
                  <c:v>14</c:v>
                </c:pt>
                <c:pt idx="2838">
                  <c:v>19</c:v>
                </c:pt>
                <c:pt idx="2839">
                  <c:v>12</c:v>
                </c:pt>
                <c:pt idx="2840">
                  <c:v>14</c:v>
                </c:pt>
                <c:pt idx="2841">
                  <c:v>13</c:v>
                </c:pt>
                <c:pt idx="2842">
                  <c:v>12</c:v>
                </c:pt>
                <c:pt idx="2843">
                  <c:v>13</c:v>
                </c:pt>
                <c:pt idx="2844">
                  <c:v>13</c:v>
                </c:pt>
                <c:pt idx="2845">
                  <c:v>15</c:v>
                </c:pt>
                <c:pt idx="2846">
                  <c:v>12</c:v>
                </c:pt>
                <c:pt idx="2847">
                  <c:v>17</c:v>
                </c:pt>
                <c:pt idx="2848">
                  <c:v>14</c:v>
                </c:pt>
                <c:pt idx="2849">
                  <c:v>16</c:v>
                </c:pt>
                <c:pt idx="2850">
                  <c:v>18</c:v>
                </c:pt>
                <c:pt idx="2851">
                  <c:v>13</c:v>
                </c:pt>
                <c:pt idx="2852">
                  <c:v>14</c:v>
                </c:pt>
                <c:pt idx="2853">
                  <c:v>13</c:v>
                </c:pt>
                <c:pt idx="2854">
                  <c:v>15</c:v>
                </c:pt>
                <c:pt idx="2855">
                  <c:v>13</c:v>
                </c:pt>
                <c:pt idx="2856">
                  <c:v>13</c:v>
                </c:pt>
                <c:pt idx="2857">
                  <c:v>14</c:v>
                </c:pt>
                <c:pt idx="2858">
                  <c:v>13</c:v>
                </c:pt>
                <c:pt idx="2859">
                  <c:v>13</c:v>
                </c:pt>
                <c:pt idx="2860">
                  <c:v>14</c:v>
                </c:pt>
                <c:pt idx="2861">
                  <c:v>16</c:v>
                </c:pt>
                <c:pt idx="2862">
                  <c:v>13</c:v>
                </c:pt>
                <c:pt idx="2863">
                  <c:v>16</c:v>
                </c:pt>
                <c:pt idx="2864">
                  <c:v>14</c:v>
                </c:pt>
                <c:pt idx="2865">
                  <c:v>17</c:v>
                </c:pt>
                <c:pt idx="2866">
                  <c:v>16</c:v>
                </c:pt>
                <c:pt idx="2867">
                  <c:v>18</c:v>
                </c:pt>
                <c:pt idx="2868">
                  <c:v>19</c:v>
                </c:pt>
                <c:pt idx="2869">
                  <c:v>20</c:v>
                </c:pt>
                <c:pt idx="2870">
                  <c:v>22</c:v>
                </c:pt>
                <c:pt idx="2871">
                  <c:v>22</c:v>
                </c:pt>
                <c:pt idx="2872">
                  <c:v>22</c:v>
                </c:pt>
                <c:pt idx="2873">
                  <c:v>20</c:v>
                </c:pt>
                <c:pt idx="2874">
                  <c:v>26</c:v>
                </c:pt>
                <c:pt idx="2875">
                  <c:v>22</c:v>
                </c:pt>
                <c:pt idx="2876">
                  <c:v>26</c:v>
                </c:pt>
                <c:pt idx="2877">
                  <c:v>27</c:v>
                </c:pt>
                <c:pt idx="2878">
                  <c:v>25</c:v>
                </c:pt>
                <c:pt idx="2879">
                  <c:v>28</c:v>
                </c:pt>
                <c:pt idx="2880">
                  <c:v>30</c:v>
                </c:pt>
                <c:pt idx="2881">
                  <c:v>31</c:v>
                </c:pt>
                <c:pt idx="2882">
                  <c:v>33</c:v>
                </c:pt>
                <c:pt idx="2883">
                  <c:v>29</c:v>
                </c:pt>
                <c:pt idx="2884">
                  <c:v>35</c:v>
                </c:pt>
                <c:pt idx="2885">
                  <c:v>33</c:v>
                </c:pt>
                <c:pt idx="2886">
                  <c:v>33</c:v>
                </c:pt>
                <c:pt idx="2887">
                  <c:v>36</c:v>
                </c:pt>
                <c:pt idx="2888">
                  <c:v>35</c:v>
                </c:pt>
                <c:pt idx="2889">
                  <c:v>37</c:v>
                </c:pt>
                <c:pt idx="2890">
                  <c:v>36</c:v>
                </c:pt>
                <c:pt idx="2891">
                  <c:v>40</c:v>
                </c:pt>
                <c:pt idx="2892">
                  <c:v>39</c:v>
                </c:pt>
                <c:pt idx="2893">
                  <c:v>40</c:v>
                </c:pt>
                <c:pt idx="2894">
                  <c:v>42</c:v>
                </c:pt>
                <c:pt idx="2895">
                  <c:v>50</c:v>
                </c:pt>
                <c:pt idx="2896">
                  <c:v>42</c:v>
                </c:pt>
                <c:pt idx="2897">
                  <c:v>42</c:v>
                </c:pt>
                <c:pt idx="2898">
                  <c:v>43</c:v>
                </c:pt>
                <c:pt idx="2899">
                  <c:v>41</c:v>
                </c:pt>
                <c:pt idx="2900">
                  <c:v>38</c:v>
                </c:pt>
                <c:pt idx="2901">
                  <c:v>44</c:v>
                </c:pt>
                <c:pt idx="2902">
                  <c:v>46</c:v>
                </c:pt>
                <c:pt idx="2903">
                  <c:v>44</c:v>
                </c:pt>
                <c:pt idx="2904">
                  <c:v>43</c:v>
                </c:pt>
                <c:pt idx="2905">
                  <c:v>41</c:v>
                </c:pt>
                <c:pt idx="2906">
                  <c:v>42</c:v>
                </c:pt>
                <c:pt idx="2907">
                  <c:v>42</c:v>
                </c:pt>
                <c:pt idx="2908">
                  <c:v>41</c:v>
                </c:pt>
                <c:pt idx="2909">
                  <c:v>40</c:v>
                </c:pt>
                <c:pt idx="2910">
                  <c:v>39</c:v>
                </c:pt>
                <c:pt idx="2911">
                  <c:v>38</c:v>
                </c:pt>
                <c:pt idx="2912">
                  <c:v>37</c:v>
                </c:pt>
                <c:pt idx="2913">
                  <c:v>35</c:v>
                </c:pt>
                <c:pt idx="2914">
                  <c:v>33</c:v>
                </c:pt>
                <c:pt idx="2915">
                  <c:v>33</c:v>
                </c:pt>
                <c:pt idx="2916">
                  <c:v>31</c:v>
                </c:pt>
                <c:pt idx="2917">
                  <c:v>28</c:v>
                </c:pt>
                <c:pt idx="2918">
                  <c:v>37</c:v>
                </c:pt>
                <c:pt idx="2919">
                  <c:v>29</c:v>
                </c:pt>
                <c:pt idx="2920">
                  <c:v>29</c:v>
                </c:pt>
                <c:pt idx="2921">
                  <c:v>27</c:v>
                </c:pt>
                <c:pt idx="2922">
                  <c:v>30</c:v>
                </c:pt>
                <c:pt idx="2923">
                  <c:v>29</c:v>
                </c:pt>
                <c:pt idx="2924">
                  <c:v>32</c:v>
                </c:pt>
                <c:pt idx="2925">
                  <c:v>32</c:v>
                </c:pt>
                <c:pt idx="2926">
                  <c:v>33</c:v>
                </c:pt>
                <c:pt idx="2927">
                  <c:v>29</c:v>
                </c:pt>
                <c:pt idx="2928">
                  <c:v>35</c:v>
                </c:pt>
                <c:pt idx="2929">
                  <c:v>32</c:v>
                </c:pt>
                <c:pt idx="2930">
                  <c:v>34</c:v>
                </c:pt>
                <c:pt idx="2931">
                  <c:v>36</c:v>
                </c:pt>
                <c:pt idx="2932">
                  <c:v>33</c:v>
                </c:pt>
                <c:pt idx="2933">
                  <c:v>33</c:v>
                </c:pt>
                <c:pt idx="2934">
                  <c:v>29</c:v>
                </c:pt>
                <c:pt idx="2935">
                  <c:v>31</c:v>
                </c:pt>
                <c:pt idx="2936">
                  <c:v>29</c:v>
                </c:pt>
                <c:pt idx="2937">
                  <c:v>30</c:v>
                </c:pt>
                <c:pt idx="2938">
                  <c:v>27</c:v>
                </c:pt>
                <c:pt idx="2939">
                  <c:v>27</c:v>
                </c:pt>
                <c:pt idx="2940">
                  <c:v>26</c:v>
                </c:pt>
                <c:pt idx="2941">
                  <c:v>30</c:v>
                </c:pt>
                <c:pt idx="2942">
                  <c:v>25</c:v>
                </c:pt>
                <c:pt idx="2943">
                  <c:v>24</c:v>
                </c:pt>
                <c:pt idx="2944">
                  <c:v>24</c:v>
                </c:pt>
                <c:pt idx="2945">
                  <c:v>24</c:v>
                </c:pt>
                <c:pt idx="2946">
                  <c:v>22</c:v>
                </c:pt>
                <c:pt idx="2947">
                  <c:v>24</c:v>
                </c:pt>
                <c:pt idx="2948">
                  <c:v>23</c:v>
                </c:pt>
                <c:pt idx="2949">
                  <c:v>24</c:v>
                </c:pt>
                <c:pt idx="2950">
                  <c:v>24</c:v>
                </c:pt>
                <c:pt idx="2951">
                  <c:v>22</c:v>
                </c:pt>
                <c:pt idx="2952">
                  <c:v>24</c:v>
                </c:pt>
                <c:pt idx="2953">
                  <c:v>25</c:v>
                </c:pt>
                <c:pt idx="2954">
                  <c:v>24</c:v>
                </c:pt>
                <c:pt idx="2955">
                  <c:v>27</c:v>
                </c:pt>
                <c:pt idx="2956">
                  <c:v>23</c:v>
                </c:pt>
                <c:pt idx="2957">
                  <c:v>25</c:v>
                </c:pt>
                <c:pt idx="2958">
                  <c:v>24</c:v>
                </c:pt>
                <c:pt idx="2959">
                  <c:v>28</c:v>
                </c:pt>
                <c:pt idx="2960">
                  <c:v>26</c:v>
                </c:pt>
                <c:pt idx="2961">
                  <c:v>29</c:v>
                </c:pt>
                <c:pt idx="2962">
                  <c:v>28</c:v>
                </c:pt>
                <c:pt idx="2963">
                  <c:v>27</c:v>
                </c:pt>
                <c:pt idx="2964">
                  <c:v>31</c:v>
                </c:pt>
                <c:pt idx="2965">
                  <c:v>29</c:v>
                </c:pt>
                <c:pt idx="2966">
                  <c:v>27</c:v>
                </c:pt>
                <c:pt idx="2967">
                  <c:v>26</c:v>
                </c:pt>
                <c:pt idx="2968">
                  <c:v>26</c:v>
                </c:pt>
                <c:pt idx="2969">
                  <c:v>27</c:v>
                </c:pt>
                <c:pt idx="2970">
                  <c:v>27</c:v>
                </c:pt>
                <c:pt idx="2971">
                  <c:v>29</c:v>
                </c:pt>
                <c:pt idx="2972">
                  <c:v>29</c:v>
                </c:pt>
                <c:pt idx="2973">
                  <c:v>29</c:v>
                </c:pt>
                <c:pt idx="2974">
                  <c:v>31</c:v>
                </c:pt>
                <c:pt idx="2975">
                  <c:v>32</c:v>
                </c:pt>
                <c:pt idx="2976">
                  <c:v>33</c:v>
                </c:pt>
                <c:pt idx="2977">
                  <c:v>34</c:v>
                </c:pt>
                <c:pt idx="2978">
                  <c:v>33</c:v>
                </c:pt>
                <c:pt idx="2979">
                  <c:v>36</c:v>
                </c:pt>
                <c:pt idx="2980">
                  <c:v>34</c:v>
                </c:pt>
                <c:pt idx="2981">
                  <c:v>35</c:v>
                </c:pt>
                <c:pt idx="2982">
                  <c:v>37</c:v>
                </c:pt>
                <c:pt idx="2983">
                  <c:v>35</c:v>
                </c:pt>
                <c:pt idx="2984">
                  <c:v>33</c:v>
                </c:pt>
                <c:pt idx="2985">
                  <c:v>32</c:v>
                </c:pt>
                <c:pt idx="2986">
                  <c:v>34</c:v>
                </c:pt>
                <c:pt idx="2987">
                  <c:v>34</c:v>
                </c:pt>
                <c:pt idx="2988">
                  <c:v>32</c:v>
                </c:pt>
                <c:pt idx="2989">
                  <c:v>33</c:v>
                </c:pt>
                <c:pt idx="2990">
                  <c:v>30</c:v>
                </c:pt>
                <c:pt idx="2991">
                  <c:v>29</c:v>
                </c:pt>
                <c:pt idx="2992">
                  <c:v>29</c:v>
                </c:pt>
                <c:pt idx="2993">
                  <c:v>29</c:v>
                </c:pt>
                <c:pt idx="2994">
                  <c:v>27</c:v>
                </c:pt>
                <c:pt idx="2995">
                  <c:v>22</c:v>
                </c:pt>
                <c:pt idx="2996">
                  <c:v>26</c:v>
                </c:pt>
                <c:pt idx="2997">
                  <c:v>26</c:v>
                </c:pt>
                <c:pt idx="2998">
                  <c:v>24</c:v>
                </c:pt>
                <c:pt idx="2999">
                  <c:v>26</c:v>
                </c:pt>
                <c:pt idx="3000">
                  <c:v>24</c:v>
                </c:pt>
                <c:pt idx="3001">
                  <c:v>25</c:v>
                </c:pt>
                <c:pt idx="3002">
                  <c:v>24</c:v>
                </c:pt>
                <c:pt idx="3003">
                  <c:v>26</c:v>
                </c:pt>
                <c:pt idx="3004">
                  <c:v>22</c:v>
                </c:pt>
                <c:pt idx="3005">
                  <c:v>24</c:v>
                </c:pt>
                <c:pt idx="3006">
                  <c:v>26</c:v>
                </c:pt>
                <c:pt idx="3007">
                  <c:v>25</c:v>
                </c:pt>
                <c:pt idx="3008">
                  <c:v>26</c:v>
                </c:pt>
                <c:pt idx="3009">
                  <c:v>27</c:v>
                </c:pt>
                <c:pt idx="3010">
                  <c:v>30</c:v>
                </c:pt>
                <c:pt idx="3011">
                  <c:v>24</c:v>
                </c:pt>
                <c:pt idx="3012">
                  <c:v>24</c:v>
                </c:pt>
                <c:pt idx="3013">
                  <c:v>25</c:v>
                </c:pt>
                <c:pt idx="3014">
                  <c:v>26</c:v>
                </c:pt>
                <c:pt idx="3015">
                  <c:v>24</c:v>
                </c:pt>
                <c:pt idx="3016">
                  <c:v>26</c:v>
                </c:pt>
                <c:pt idx="3017">
                  <c:v>26</c:v>
                </c:pt>
                <c:pt idx="3018">
                  <c:v>26</c:v>
                </c:pt>
                <c:pt idx="3019">
                  <c:v>27</c:v>
                </c:pt>
                <c:pt idx="3020">
                  <c:v>26</c:v>
                </c:pt>
                <c:pt idx="3021">
                  <c:v>24</c:v>
                </c:pt>
                <c:pt idx="3022">
                  <c:v>22</c:v>
                </c:pt>
                <c:pt idx="3023">
                  <c:v>24</c:v>
                </c:pt>
                <c:pt idx="3024">
                  <c:v>20</c:v>
                </c:pt>
                <c:pt idx="3025">
                  <c:v>21</c:v>
                </c:pt>
                <c:pt idx="3026">
                  <c:v>20</c:v>
                </c:pt>
                <c:pt idx="3027">
                  <c:v>20</c:v>
                </c:pt>
                <c:pt idx="3028">
                  <c:v>19</c:v>
                </c:pt>
                <c:pt idx="3029">
                  <c:v>14</c:v>
                </c:pt>
                <c:pt idx="3030">
                  <c:v>18</c:v>
                </c:pt>
                <c:pt idx="3031">
                  <c:v>16</c:v>
                </c:pt>
                <c:pt idx="3032">
                  <c:v>16</c:v>
                </c:pt>
                <c:pt idx="3033">
                  <c:v>20</c:v>
                </c:pt>
                <c:pt idx="3034">
                  <c:v>17</c:v>
                </c:pt>
                <c:pt idx="3035">
                  <c:v>18</c:v>
                </c:pt>
                <c:pt idx="3036">
                  <c:v>22</c:v>
                </c:pt>
                <c:pt idx="3037">
                  <c:v>19</c:v>
                </c:pt>
                <c:pt idx="3038">
                  <c:v>23</c:v>
                </c:pt>
                <c:pt idx="3039">
                  <c:v>18</c:v>
                </c:pt>
                <c:pt idx="3040">
                  <c:v>25</c:v>
                </c:pt>
                <c:pt idx="3041">
                  <c:v>24</c:v>
                </c:pt>
                <c:pt idx="3042">
                  <c:v>26</c:v>
                </c:pt>
                <c:pt idx="3043">
                  <c:v>27</c:v>
                </c:pt>
                <c:pt idx="3044">
                  <c:v>29</c:v>
                </c:pt>
                <c:pt idx="3045">
                  <c:v>30</c:v>
                </c:pt>
                <c:pt idx="3046">
                  <c:v>32</c:v>
                </c:pt>
                <c:pt idx="3047">
                  <c:v>33</c:v>
                </c:pt>
                <c:pt idx="3048">
                  <c:v>31</c:v>
                </c:pt>
                <c:pt idx="3049">
                  <c:v>30</c:v>
                </c:pt>
                <c:pt idx="3050">
                  <c:v>32</c:v>
                </c:pt>
                <c:pt idx="3051">
                  <c:v>34</c:v>
                </c:pt>
                <c:pt idx="3052">
                  <c:v>31</c:v>
                </c:pt>
                <c:pt idx="3053">
                  <c:v>33</c:v>
                </c:pt>
                <c:pt idx="3054">
                  <c:v>28</c:v>
                </c:pt>
                <c:pt idx="3055">
                  <c:v>30</c:v>
                </c:pt>
                <c:pt idx="3056">
                  <c:v>31</c:v>
                </c:pt>
                <c:pt idx="3057">
                  <c:v>29</c:v>
                </c:pt>
                <c:pt idx="3058">
                  <c:v>27</c:v>
                </c:pt>
                <c:pt idx="3059">
                  <c:v>26</c:v>
                </c:pt>
                <c:pt idx="3060">
                  <c:v>28</c:v>
                </c:pt>
                <c:pt idx="3061">
                  <c:v>25</c:v>
                </c:pt>
                <c:pt idx="3062">
                  <c:v>26</c:v>
                </c:pt>
                <c:pt idx="3063">
                  <c:v>26</c:v>
                </c:pt>
                <c:pt idx="3064">
                  <c:v>24</c:v>
                </c:pt>
                <c:pt idx="3065">
                  <c:v>25</c:v>
                </c:pt>
                <c:pt idx="3066">
                  <c:v>25</c:v>
                </c:pt>
                <c:pt idx="3067">
                  <c:v>25</c:v>
                </c:pt>
                <c:pt idx="3068">
                  <c:v>24</c:v>
                </c:pt>
                <c:pt idx="3069">
                  <c:v>25</c:v>
                </c:pt>
                <c:pt idx="3070">
                  <c:v>24</c:v>
                </c:pt>
                <c:pt idx="3071">
                  <c:v>24</c:v>
                </c:pt>
                <c:pt idx="3072">
                  <c:v>63</c:v>
                </c:pt>
                <c:pt idx="3073">
                  <c:v>24</c:v>
                </c:pt>
                <c:pt idx="3074">
                  <c:v>24</c:v>
                </c:pt>
                <c:pt idx="3075">
                  <c:v>23</c:v>
                </c:pt>
                <c:pt idx="3076">
                  <c:v>20</c:v>
                </c:pt>
                <c:pt idx="3077">
                  <c:v>24</c:v>
                </c:pt>
                <c:pt idx="3078">
                  <c:v>23</c:v>
                </c:pt>
                <c:pt idx="3079">
                  <c:v>23</c:v>
                </c:pt>
                <c:pt idx="3080">
                  <c:v>24</c:v>
                </c:pt>
                <c:pt idx="3081">
                  <c:v>22</c:v>
                </c:pt>
                <c:pt idx="3082">
                  <c:v>24</c:v>
                </c:pt>
                <c:pt idx="3083">
                  <c:v>22</c:v>
                </c:pt>
                <c:pt idx="3084">
                  <c:v>25</c:v>
                </c:pt>
                <c:pt idx="3085">
                  <c:v>24</c:v>
                </c:pt>
                <c:pt idx="3086">
                  <c:v>25</c:v>
                </c:pt>
                <c:pt idx="3087">
                  <c:v>25</c:v>
                </c:pt>
                <c:pt idx="3088">
                  <c:v>24</c:v>
                </c:pt>
                <c:pt idx="3089">
                  <c:v>26</c:v>
                </c:pt>
                <c:pt idx="3090">
                  <c:v>30</c:v>
                </c:pt>
                <c:pt idx="3091">
                  <c:v>27</c:v>
                </c:pt>
                <c:pt idx="3092">
                  <c:v>24</c:v>
                </c:pt>
                <c:pt idx="3093">
                  <c:v>25</c:v>
                </c:pt>
                <c:pt idx="3094">
                  <c:v>27</c:v>
                </c:pt>
                <c:pt idx="3095">
                  <c:v>28</c:v>
                </c:pt>
                <c:pt idx="3096">
                  <c:v>26</c:v>
                </c:pt>
                <c:pt idx="3097">
                  <c:v>30</c:v>
                </c:pt>
                <c:pt idx="3098">
                  <c:v>28</c:v>
                </c:pt>
                <c:pt idx="3099">
                  <c:v>32</c:v>
                </c:pt>
                <c:pt idx="3100">
                  <c:v>31</c:v>
                </c:pt>
                <c:pt idx="3101">
                  <c:v>34</c:v>
                </c:pt>
                <c:pt idx="3102">
                  <c:v>33</c:v>
                </c:pt>
                <c:pt idx="3103">
                  <c:v>32</c:v>
                </c:pt>
                <c:pt idx="3104">
                  <c:v>35</c:v>
                </c:pt>
                <c:pt idx="3105">
                  <c:v>35</c:v>
                </c:pt>
                <c:pt idx="3106">
                  <c:v>35</c:v>
                </c:pt>
                <c:pt idx="3107">
                  <c:v>36</c:v>
                </c:pt>
                <c:pt idx="3108">
                  <c:v>40</c:v>
                </c:pt>
                <c:pt idx="3109">
                  <c:v>37</c:v>
                </c:pt>
                <c:pt idx="3110">
                  <c:v>37</c:v>
                </c:pt>
                <c:pt idx="3111">
                  <c:v>37</c:v>
                </c:pt>
                <c:pt idx="3112">
                  <c:v>36</c:v>
                </c:pt>
                <c:pt idx="3113">
                  <c:v>40</c:v>
                </c:pt>
                <c:pt idx="3114">
                  <c:v>34</c:v>
                </c:pt>
                <c:pt idx="3115">
                  <c:v>30</c:v>
                </c:pt>
                <c:pt idx="3116">
                  <c:v>30</c:v>
                </c:pt>
                <c:pt idx="3117">
                  <c:v>32</c:v>
                </c:pt>
                <c:pt idx="3118">
                  <c:v>29</c:v>
                </c:pt>
                <c:pt idx="3119">
                  <c:v>29</c:v>
                </c:pt>
                <c:pt idx="3120">
                  <c:v>24</c:v>
                </c:pt>
                <c:pt idx="3121">
                  <c:v>26</c:v>
                </c:pt>
                <c:pt idx="3122">
                  <c:v>23</c:v>
                </c:pt>
                <c:pt idx="3123">
                  <c:v>25</c:v>
                </c:pt>
                <c:pt idx="3124">
                  <c:v>26</c:v>
                </c:pt>
                <c:pt idx="3125">
                  <c:v>24</c:v>
                </c:pt>
                <c:pt idx="3126">
                  <c:v>22</c:v>
                </c:pt>
                <c:pt idx="3127">
                  <c:v>20</c:v>
                </c:pt>
                <c:pt idx="3128">
                  <c:v>19</c:v>
                </c:pt>
                <c:pt idx="3129">
                  <c:v>17</c:v>
                </c:pt>
                <c:pt idx="3130">
                  <c:v>15</c:v>
                </c:pt>
                <c:pt idx="3131">
                  <c:v>16</c:v>
                </c:pt>
                <c:pt idx="3132">
                  <c:v>15</c:v>
                </c:pt>
                <c:pt idx="3133">
                  <c:v>14</c:v>
                </c:pt>
                <c:pt idx="3134">
                  <c:v>16</c:v>
                </c:pt>
                <c:pt idx="3135">
                  <c:v>14</c:v>
                </c:pt>
                <c:pt idx="3136">
                  <c:v>16</c:v>
                </c:pt>
                <c:pt idx="3137">
                  <c:v>16</c:v>
                </c:pt>
                <c:pt idx="3138">
                  <c:v>15</c:v>
                </c:pt>
                <c:pt idx="3139">
                  <c:v>16</c:v>
                </c:pt>
                <c:pt idx="3140">
                  <c:v>17</c:v>
                </c:pt>
                <c:pt idx="3141">
                  <c:v>19</c:v>
                </c:pt>
                <c:pt idx="3142">
                  <c:v>17</c:v>
                </c:pt>
                <c:pt idx="3143">
                  <c:v>20</c:v>
                </c:pt>
                <c:pt idx="3144">
                  <c:v>18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22</c:v>
                </c:pt>
                <c:pt idx="3149">
                  <c:v>19</c:v>
                </c:pt>
                <c:pt idx="3150">
                  <c:v>21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22</c:v>
                </c:pt>
                <c:pt idx="3155">
                  <c:v>21</c:v>
                </c:pt>
                <c:pt idx="3156">
                  <c:v>22</c:v>
                </c:pt>
                <c:pt idx="3157">
                  <c:v>21</c:v>
                </c:pt>
                <c:pt idx="3158">
                  <c:v>23</c:v>
                </c:pt>
                <c:pt idx="3159">
                  <c:v>23</c:v>
                </c:pt>
                <c:pt idx="3160">
                  <c:v>21</c:v>
                </c:pt>
                <c:pt idx="3161">
                  <c:v>23</c:v>
                </c:pt>
                <c:pt idx="3162">
                  <c:v>22</c:v>
                </c:pt>
                <c:pt idx="3163">
                  <c:v>24</c:v>
                </c:pt>
                <c:pt idx="3164">
                  <c:v>22</c:v>
                </c:pt>
                <c:pt idx="3165">
                  <c:v>26</c:v>
                </c:pt>
                <c:pt idx="3166">
                  <c:v>23</c:v>
                </c:pt>
                <c:pt idx="3167">
                  <c:v>24</c:v>
                </c:pt>
                <c:pt idx="3168">
                  <c:v>22</c:v>
                </c:pt>
                <c:pt idx="3169">
                  <c:v>24</c:v>
                </c:pt>
                <c:pt idx="3170">
                  <c:v>26</c:v>
                </c:pt>
                <c:pt idx="3171">
                  <c:v>26</c:v>
                </c:pt>
                <c:pt idx="3172">
                  <c:v>26</c:v>
                </c:pt>
                <c:pt idx="3173">
                  <c:v>26</c:v>
                </c:pt>
                <c:pt idx="3174">
                  <c:v>26</c:v>
                </c:pt>
                <c:pt idx="3175">
                  <c:v>29</c:v>
                </c:pt>
                <c:pt idx="3176">
                  <c:v>30</c:v>
                </c:pt>
                <c:pt idx="3177">
                  <c:v>29</c:v>
                </c:pt>
                <c:pt idx="3178">
                  <c:v>31</c:v>
                </c:pt>
                <c:pt idx="3179">
                  <c:v>26</c:v>
                </c:pt>
                <c:pt idx="3180">
                  <c:v>30</c:v>
                </c:pt>
                <c:pt idx="3181">
                  <c:v>30</c:v>
                </c:pt>
                <c:pt idx="3182">
                  <c:v>30</c:v>
                </c:pt>
                <c:pt idx="3183">
                  <c:v>29</c:v>
                </c:pt>
                <c:pt idx="3184">
                  <c:v>25</c:v>
                </c:pt>
                <c:pt idx="3185">
                  <c:v>27</c:v>
                </c:pt>
                <c:pt idx="3186">
                  <c:v>24</c:v>
                </c:pt>
                <c:pt idx="3187">
                  <c:v>25</c:v>
                </c:pt>
                <c:pt idx="3188">
                  <c:v>25</c:v>
                </c:pt>
                <c:pt idx="3189">
                  <c:v>25</c:v>
                </c:pt>
                <c:pt idx="3190">
                  <c:v>24</c:v>
                </c:pt>
                <c:pt idx="3191">
                  <c:v>22</c:v>
                </c:pt>
                <c:pt idx="3192">
                  <c:v>24</c:v>
                </c:pt>
                <c:pt idx="3193">
                  <c:v>22</c:v>
                </c:pt>
                <c:pt idx="3194">
                  <c:v>24</c:v>
                </c:pt>
                <c:pt idx="3195">
                  <c:v>25</c:v>
                </c:pt>
                <c:pt idx="3196">
                  <c:v>22</c:v>
                </c:pt>
                <c:pt idx="3197">
                  <c:v>24</c:v>
                </c:pt>
                <c:pt idx="3198">
                  <c:v>26</c:v>
                </c:pt>
                <c:pt idx="3199">
                  <c:v>27</c:v>
                </c:pt>
                <c:pt idx="3200">
                  <c:v>25</c:v>
                </c:pt>
                <c:pt idx="3201">
                  <c:v>23</c:v>
                </c:pt>
                <c:pt idx="3202">
                  <c:v>25</c:v>
                </c:pt>
                <c:pt idx="3203">
                  <c:v>24</c:v>
                </c:pt>
                <c:pt idx="3204">
                  <c:v>30</c:v>
                </c:pt>
                <c:pt idx="3205">
                  <c:v>27</c:v>
                </c:pt>
                <c:pt idx="3206">
                  <c:v>22</c:v>
                </c:pt>
                <c:pt idx="3207">
                  <c:v>21</c:v>
                </c:pt>
                <c:pt idx="3208">
                  <c:v>20</c:v>
                </c:pt>
                <c:pt idx="3209">
                  <c:v>22</c:v>
                </c:pt>
                <c:pt idx="3210">
                  <c:v>18</c:v>
                </c:pt>
                <c:pt idx="3211">
                  <c:v>19</c:v>
                </c:pt>
                <c:pt idx="3212">
                  <c:v>18</c:v>
                </c:pt>
                <c:pt idx="3213">
                  <c:v>18</c:v>
                </c:pt>
                <c:pt idx="3214">
                  <c:v>19</c:v>
                </c:pt>
                <c:pt idx="3215">
                  <c:v>20</c:v>
                </c:pt>
                <c:pt idx="3216">
                  <c:v>20</c:v>
                </c:pt>
                <c:pt idx="3217">
                  <c:v>18</c:v>
                </c:pt>
                <c:pt idx="3218">
                  <c:v>16</c:v>
                </c:pt>
                <c:pt idx="3219">
                  <c:v>16</c:v>
                </c:pt>
                <c:pt idx="3220">
                  <c:v>14</c:v>
                </c:pt>
                <c:pt idx="3221">
                  <c:v>13</c:v>
                </c:pt>
                <c:pt idx="3222">
                  <c:v>14</c:v>
                </c:pt>
                <c:pt idx="3223">
                  <c:v>14</c:v>
                </c:pt>
                <c:pt idx="3224">
                  <c:v>14</c:v>
                </c:pt>
                <c:pt idx="3225">
                  <c:v>9</c:v>
                </c:pt>
                <c:pt idx="3226">
                  <c:v>13</c:v>
                </c:pt>
                <c:pt idx="3227">
                  <c:v>14</c:v>
                </c:pt>
                <c:pt idx="3228">
                  <c:v>11</c:v>
                </c:pt>
                <c:pt idx="3229">
                  <c:v>10</c:v>
                </c:pt>
                <c:pt idx="3230">
                  <c:v>9</c:v>
                </c:pt>
                <c:pt idx="3231">
                  <c:v>10</c:v>
                </c:pt>
                <c:pt idx="3232">
                  <c:v>6</c:v>
                </c:pt>
                <c:pt idx="3233">
                  <c:v>9</c:v>
                </c:pt>
                <c:pt idx="3234">
                  <c:v>10</c:v>
                </c:pt>
                <c:pt idx="3235">
                  <c:v>9</c:v>
                </c:pt>
                <c:pt idx="3236">
                  <c:v>10</c:v>
                </c:pt>
                <c:pt idx="3237">
                  <c:v>12</c:v>
                </c:pt>
                <c:pt idx="3238">
                  <c:v>12</c:v>
                </c:pt>
                <c:pt idx="3239">
                  <c:v>14</c:v>
                </c:pt>
                <c:pt idx="3240">
                  <c:v>14</c:v>
                </c:pt>
                <c:pt idx="3241">
                  <c:v>16</c:v>
                </c:pt>
                <c:pt idx="3242">
                  <c:v>18</c:v>
                </c:pt>
                <c:pt idx="3243">
                  <c:v>17</c:v>
                </c:pt>
                <c:pt idx="3244">
                  <c:v>17</c:v>
                </c:pt>
                <c:pt idx="3245">
                  <c:v>17</c:v>
                </c:pt>
                <c:pt idx="3246">
                  <c:v>22</c:v>
                </c:pt>
                <c:pt idx="3247">
                  <c:v>29</c:v>
                </c:pt>
                <c:pt idx="3248">
                  <c:v>31</c:v>
                </c:pt>
                <c:pt idx="3249">
                  <c:v>36</c:v>
                </c:pt>
                <c:pt idx="3250">
                  <c:v>40</c:v>
                </c:pt>
                <c:pt idx="3251">
                  <c:v>36</c:v>
                </c:pt>
                <c:pt idx="3252">
                  <c:v>31</c:v>
                </c:pt>
                <c:pt idx="3253">
                  <c:v>37</c:v>
                </c:pt>
                <c:pt idx="3254">
                  <c:v>36</c:v>
                </c:pt>
                <c:pt idx="3255">
                  <c:v>38</c:v>
                </c:pt>
                <c:pt idx="3256">
                  <c:v>37</c:v>
                </c:pt>
                <c:pt idx="3257">
                  <c:v>40</c:v>
                </c:pt>
                <c:pt idx="3258">
                  <c:v>37</c:v>
                </c:pt>
                <c:pt idx="3259">
                  <c:v>42</c:v>
                </c:pt>
                <c:pt idx="3260">
                  <c:v>39</c:v>
                </c:pt>
                <c:pt idx="3261">
                  <c:v>42</c:v>
                </c:pt>
                <c:pt idx="3262">
                  <c:v>39</c:v>
                </c:pt>
                <c:pt idx="3263">
                  <c:v>40</c:v>
                </c:pt>
                <c:pt idx="3264">
                  <c:v>37</c:v>
                </c:pt>
                <c:pt idx="3265">
                  <c:v>37</c:v>
                </c:pt>
                <c:pt idx="3266">
                  <c:v>38</c:v>
                </c:pt>
                <c:pt idx="3267">
                  <c:v>35</c:v>
                </c:pt>
                <c:pt idx="3268">
                  <c:v>36</c:v>
                </c:pt>
                <c:pt idx="3269">
                  <c:v>35</c:v>
                </c:pt>
                <c:pt idx="3270">
                  <c:v>40</c:v>
                </c:pt>
                <c:pt idx="3271">
                  <c:v>39</c:v>
                </c:pt>
                <c:pt idx="3272">
                  <c:v>39</c:v>
                </c:pt>
                <c:pt idx="3273">
                  <c:v>40</c:v>
                </c:pt>
                <c:pt idx="3274">
                  <c:v>34</c:v>
                </c:pt>
                <c:pt idx="3275">
                  <c:v>35</c:v>
                </c:pt>
                <c:pt idx="3276">
                  <c:v>35</c:v>
                </c:pt>
                <c:pt idx="3277">
                  <c:v>34</c:v>
                </c:pt>
                <c:pt idx="3278">
                  <c:v>33</c:v>
                </c:pt>
                <c:pt idx="3279">
                  <c:v>32</c:v>
                </c:pt>
                <c:pt idx="3280">
                  <c:v>30</c:v>
                </c:pt>
                <c:pt idx="3281">
                  <c:v>26</c:v>
                </c:pt>
                <c:pt idx="3282">
                  <c:v>28</c:v>
                </c:pt>
                <c:pt idx="3283">
                  <c:v>29</c:v>
                </c:pt>
                <c:pt idx="3284">
                  <c:v>29</c:v>
                </c:pt>
                <c:pt idx="3285">
                  <c:v>29</c:v>
                </c:pt>
                <c:pt idx="3286">
                  <c:v>28</c:v>
                </c:pt>
                <c:pt idx="3287">
                  <c:v>30</c:v>
                </c:pt>
                <c:pt idx="3288">
                  <c:v>31</c:v>
                </c:pt>
                <c:pt idx="3289">
                  <c:v>28</c:v>
                </c:pt>
                <c:pt idx="3290">
                  <c:v>29</c:v>
                </c:pt>
                <c:pt idx="3291">
                  <c:v>24</c:v>
                </c:pt>
                <c:pt idx="3292">
                  <c:v>28</c:v>
                </c:pt>
                <c:pt idx="3293">
                  <c:v>25</c:v>
                </c:pt>
                <c:pt idx="3294">
                  <c:v>25</c:v>
                </c:pt>
                <c:pt idx="3295">
                  <c:v>20</c:v>
                </c:pt>
                <c:pt idx="3296">
                  <c:v>21</c:v>
                </c:pt>
                <c:pt idx="3297">
                  <c:v>18</c:v>
                </c:pt>
                <c:pt idx="3298">
                  <c:v>13</c:v>
                </c:pt>
                <c:pt idx="3299">
                  <c:v>14</c:v>
                </c:pt>
                <c:pt idx="3300">
                  <c:v>14</c:v>
                </c:pt>
                <c:pt idx="3301">
                  <c:v>13</c:v>
                </c:pt>
                <c:pt idx="3302">
                  <c:v>12</c:v>
                </c:pt>
                <c:pt idx="3303">
                  <c:v>12</c:v>
                </c:pt>
                <c:pt idx="3304">
                  <c:v>13</c:v>
                </c:pt>
                <c:pt idx="3305">
                  <c:v>11</c:v>
                </c:pt>
                <c:pt idx="3306">
                  <c:v>12</c:v>
                </c:pt>
                <c:pt idx="3307">
                  <c:v>12</c:v>
                </c:pt>
                <c:pt idx="3308">
                  <c:v>13</c:v>
                </c:pt>
                <c:pt idx="3309">
                  <c:v>9</c:v>
                </c:pt>
                <c:pt idx="3310">
                  <c:v>13</c:v>
                </c:pt>
                <c:pt idx="3311">
                  <c:v>11</c:v>
                </c:pt>
                <c:pt idx="3312">
                  <c:v>12</c:v>
                </c:pt>
                <c:pt idx="3313">
                  <c:v>9</c:v>
                </c:pt>
                <c:pt idx="3314">
                  <c:v>12</c:v>
                </c:pt>
                <c:pt idx="3315">
                  <c:v>9</c:v>
                </c:pt>
                <c:pt idx="3316">
                  <c:v>12</c:v>
                </c:pt>
                <c:pt idx="3317">
                  <c:v>12</c:v>
                </c:pt>
                <c:pt idx="3318">
                  <c:v>11</c:v>
                </c:pt>
                <c:pt idx="3319">
                  <c:v>14</c:v>
                </c:pt>
                <c:pt idx="3320">
                  <c:v>13</c:v>
                </c:pt>
                <c:pt idx="3321">
                  <c:v>12</c:v>
                </c:pt>
                <c:pt idx="3322">
                  <c:v>12</c:v>
                </c:pt>
                <c:pt idx="3323">
                  <c:v>12</c:v>
                </c:pt>
                <c:pt idx="3324">
                  <c:v>10</c:v>
                </c:pt>
                <c:pt idx="3325">
                  <c:v>12</c:v>
                </c:pt>
                <c:pt idx="3326">
                  <c:v>10</c:v>
                </c:pt>
                <c:pt idx="3327">
                  <c:v>13</c:v>
                </c:pt>
                <c:pt idx="3328">
                  <c:v>11</c:v>
                </c:pt>
                <c:pt idx="3329">
                  <c:v>14</c:v>
                </c:pt>
                <c:pt idx="3330">
                  <c:v>9</c:v>
                </c:pt>
                <c:pt idx="3331">
                  <c:v>13</c:v>
                </c:pt>
                <c:pt idx="3332">
                  <c:v>13</c:v>
                </c:pt>
                <c:pt idx="3333">
                  <c:v>10</c:v>
                </c:pt>
                <c:pt idx="3334">
                  <c:v>14</c:v>
                </c:pt>
                <c:pt idx="3335">
                  <c:v>12</c:v>
                </c:pt>
                <c:pt idx="3336">
                  <c:v>14</c:v>
                </c:pt>
                <c:pt idx="3337">
                  <c:v>13</c:v>
                </c:pt>
                <c:pt idx="3338">
                  <c:v>16</c:v>
                </c:pt>
                <c:pt idx="3339">
                  <c:v>13</c:v>
                </c:pt>
                <c:pt idx="3340">
                  <c:v>14</c:v>
                </c:pt>
                <c:pt idx="3341">
                  <c:v>14</c:v>
                </c:pt>
                <c:pt idx="3342">
                  <c:v>18</c:v>
                </c:pt>
                <c:pt idx="3343">
                  <c:v>14</c:v>
                </c:pt>
                <c:pt idx="3344">
                  <c:v>14</c:v>
                </c:pt>
                <c:pt idx="3345">
                  <c:v>13</c:v>
                </c:pt>
                <c:pt idx="3346">
                  <c:v>14</c:v>
                </c:pt>
                <c:pt idx="3347">
                  <c:v>13</c:v>
                </c:pt>
                <c:pt idx="3348">
                  <c:v>12</c:v>
                </c:pt>
                <c:pt idx="3349">
                  <c:v>12</c:v>
                </c:pt>
                <c:pt idx="3350">
                  <c:v>9</c:v>
                </c:pt>
                <c:pt idx="3351">
                  <c:v>13</c:v>
                </c:pt>
                <c:pt idx="3352">
                  <c:v>12</c:v>
                </c:pt>
                <c:pt idx="3353">
                  <c:v>12</c:v>
                </c:pt>
                <c:pt idx="3354">
                  <c:v>13</c:v>
                </c:pt>
                <c:pt idx="3355">
                  <c:v>11</c:v>
                </c:pt>
                <c:pt idx="3356">
                  <c:v>12</c:v>
                </c:pt>
                <c:pt idx="3357">
                  <c:v>11</c:v>
                </c:pt>
                <c:pt idx="3358">
                  <c:v>12</c:v>
                </c:pt>
                <c:pt idx="3359">
                  <c:v>12</c:v>
                </c:pt>
                <c:pt idx="3360">
                  <c:v>10</c:v>
                </c:pt>
                <c:pt idx="3361">
                  <c:v>12</c:v>
                </c:pt>
                <c:pt idx="3362">
                  <c:v>10</c:v>
                </c:pt>
                <c:pt idx="3363">
                  <c:v>13</c:v>
                </c:pt>
                <c:pt idx="3364">
                  <c:v>14</c:v>
                </c:pt>
                <c:pt idx="3365">
                  <c:v>14</c:v>
                </c:pt>
                <c:pt idx="3366">
                  <c:v>13</c:v>
                </c:pt>
                <c:pt idx="3367">
                  <c:v>13</c:v>
                </c:pt>
                <c:pt idx="3368">
                  <c:v>14</c:v>
                </c:pt>
                <c:pt idx="3369">
                  <c:v>15</c:v>
                </c:pt>
                <c:pt idx="3370">
                  <c:v>17</c:v>
                </c:pt>
                <c:pt idx="3371">
                  <c:v>16</c:v>
                </c:pt>
                <c:pt idx="3372">
                  <c:v>17</c:v>
                </c:pt>
                <c:pt idx="3373">
                  <c:v>17</c:v>
                </c:pt>
                <c:pt idx="3374">
                  <c:v>18</c:v>
                </c:pt>
                <c:pt idx="3375">
                  <c:v>18</c:v>
                </c:pt>
                <c:pt idx="3376">
                  <c:v>16</c:v>
                </c:pt>
                <c:pt idx="3377">
                  <c:v>14</c:v>
                </c:pt>
                <c:pt idx="3378">
                  <c:v>18</c:v>
                </c:pt>
                <c:pt idx="3379">
                  <c:v>13</c:v>
                </c:pt>
                <c:pt idx="3380">
                  <c:v>18</c:v>
                </c:pt>
                <c:pt idx="3381">
                  <c:v>14</c:v>
                </c:pt>
                <c:pt idx="3382">
                  <c:v>15</c:v>
                </c:pt>
                <c:pt idx="3383">
                  <c:v>13</c:v>
                </c:pt>
                <c:pt idx="3384">
                  <c:v>13</c:v>
                </c:pt>
                <c:pt idx="3385">
                  <c:v>49</c:v>
                </c:pt>
                <c:pt idx="3386">
                  <c:v>13</c:v>
                </c:pt>
                <c:pt idx="3387">
                  <c:v>11</c:v>
                </c:pt>
                <c:pt idx="3388">
                  <c:v>13</c:v>
                </c:pt>
                <c:pt idx="3389">
                  <c:v>12</c:v>
                </c:pt>
                <c:pt idx="3390">
                  <c:v>10</c:v>
                </c:pt>
                <c:pt idx="3391">
                  <c:v>11</c:v>
                </c:pt>
                <c:pt idx="3392">
                  <c:v>10</c:v>
                </c:pt>
                <c:pt idx="3393">
                  <c:v>9</c:v>
                </c:pt>
                <c:pt idx="3394">
                  <c:v>9</c:v>
                </c:pt>
                <c:pt idx="3395">
                  <c:v>10</c:v>
                </c:pt>
                <c:pt idx="3396">
                  <c:v>7</c:v>
                </c:pt>
                <c:pt idx="3397">
                  <c:v>8</c:v>
                </c:pt>
                <c:pt idx="3398">
                  <c:v>9</c:v>
                </c:pt>
                <c:pt idx="3399">
                  <c:v>31</c:v>
                </c:pt>
                <c:pt idx="3400">
                  <c:v>8</c:v>
                </c:pt>
                <c:pt idx="3401">
                  <c:v>6</c:v>
                </c:pt>
                <c:pt idx="3402">
                  <c:v>9</c:v>
                </c:pt>
                <c:pt idx="3403">
                  <c:v>8</c:v>
                </c:pt>
                <c:pt idx="3404">
                  <c:v>8</c:v>
                </c:pt>
                <c:pt idx="3405">
                  <c:v>8</c:v>
                </c:pt>
                <c:pt idx="3406">
                  <c:v>3</c:v>
                </c:pt>
                <c:pt idx="3407">
                  <c:v>6</c:v>
                </c:pt>
                <c:pt idx="3408">
                  <c:v>0</c:v>
                </c:pt>
                <c:pt idx="3409">
                  <c:v>0</c:v>
                </c:pt>
                <c:pt idx="3410">
                  <c:v>4</c:v>
                </c:pt>
                <c:pt idx="3411">
                  <c:v>2</c:v>
                </c:pt>
                <c:pt idx="3412">
                  <c:v>2</c:v>
                </c:pt>
                <c:pt idx="3413">
                  <c:v>3</c:v>
                </c:pt>
                <c:pt idx="3414">
                  <c:v>3</c:v>
                </c:pt>
                <c:pt idx="3415">
                  <c:v>3</c:v>
                </c:pt>
                <c:pt idx="3416">
                  <c:v>3</c:v>
                </c:pt>
                <c:pt idx="3417">
                  <c:v>3</c:v>
                </c:pt>
                <c:pt idx="3418">
                  <c:v>4</c:v>
                </c:pt>
                <c:pt idx="3419">
                  <c:v>5</c:v>
                </c:pt>
                <c:pt idx="3420">
                  <c:v>5</c:v>
                </c:pt>
                <c:pt idx="3421">
                  <c:v>5</c:v>
                </c:pt>
                <c:pt idx="3422">
                  <c:v>7</c:v>
                </c:pt>
                <c:pt idx="3423">
                  <c:v>4</c:v>
                </c:pt>
                <c:pt idx="3424">
                  <c:v>7</c:v>
                </c:pt>
                <c:pt idx="3425">
                  <c:v>7</c:v>
                </c:pt>
                <c:pt idx="3426">
                  <c:v>8</c:v>
                </c:pt>
                <c:pt idx="3427">
                  <c:v>8</c:v>
                </c:pt>
                <c:pt idx="3428">
                  <c:v>7</c:v>
                </c:pt>
                <c:pt idx="3429">
                  <c:v>10</c:v>
                </c:pt>
                <c:pt idx="3430">
                  <c:v>12</c:v>
                </c:pt>
                <c:pt idx="3431">
                  <c:v>10</c:v>
                </c:pt>
                <c:pt idx="3432">
                  <c:v>13</c:v>
                </c:pt>
                <c:pt idx="3433">
                  <c:v>12</c:v>
                </c:pt>
                <c:pt idx="3434">
                  <c:v>15</c:v>
                </c:pt>
                <c:pt idx="3435">
                  <c:v>19</c:v>
                </c:pt>
                <c:pt idx="3436">
                  <c:v>18</c:v>
                </c:pt>
                <c:pt idx="3437">
                  <c:v>20</c:v>
                </c:pt>
                <c:pt idx="3438">
                  <c:v>18</c:v>
                </c:pt>
                <c:pt idx="3439">
                  <c:v>20</c:v>
                </c:pt>
                <c:pt idx="3440">
                  <c:v>20</c:v>
                </c:pt>
                <c:pt idx="3441">
                  <c:v>21</c:v>
                </c:pt>
                <c:pt idx="3442">
                  <c:v>25</c:v>
                </c:pt>
                <c:pt idx="3443">
                  <c:v>21</c:v>
                </c:pt>
                <c:pt idx="3444">
                  <c:v>29</c:v>
                </c:pt>
                <c:pt idx="3445">
                  <c:v>24</c:v>
                </c:pt>
                <c:pt idx="3446">
                  <c:v>31</c:v>
                </c:pt>
                <c:pt idx="3447">
                  <c:v>29</c:v>
                </c:pt>
                <c:pt idx="3448">
                  <c:v>31</c:v>
                </c:pt>
                <c:pt idx="3449">
                  <c:v>30</c:v>
                </c:pt>
                <c:pt idx="3450">
                  <c:v>30</c:v>
                </c:pt>
                <c:pt idx="3451">
                  <c:v>28</c:v>
                </c:pt>
                <c:pt idx="3452">
                  <c:v>30</c:v>
                </c:pt>
                <c:pt idx="3453">
                  <c:v>30</c:v>
                </c:pt>
                <c:pt idx="3454">
                  <c:v>28</c:v>
                </c:pt>
                <c:pt idx="3455">
                  <c:v>29</c:v>
                </c:pt>
                <c:pt idx="3456">
                  <c:v>30</c:v>
                </c:pt>
                <c:pt idx="3457">
                  <c:v>27</c:v>
                </c:pt>
                <c:pt idx="3458">
                  <c:v>27</c:v>
                </c:pt>
                <c:pt idx="3459">
                  <c:v>30</c:v>
                </c:pt>
                <c:pt idx="3460">
                  <c:v>26</c:v>
                </c:pt>
                <c:pt idx="3461">
                  <c:v>26</c:v>
                </c:pt>
                <c:pt idx="3462">
                  <c:v>21</c:v>
                </c:pt>
                <c:pt idx="3463">
                  <c:v>25</c:v>
                </c:pt>
                <c:pt idx="3464">
                  <c:v>21</c:v>
                </c:pt>
                <c:pt idx="3465">
                  <c:v>23</c:v>
                </c:pt>
                <c:pt idx="3466">
                  <c:v>21</c:v>
                </c:pt>
                <c:pt idx="3467">
                  <c:v>25</c:v>
                </c:pt>
                <c:pt idx="3468">
                  <c:v>20</c:v>
                </c:pt>
                <c:pt idx="3469">
                  <c:v>17</c:v>
                </c:pt>
                <c:pt idx="3470">
                  <c:v>17</c:v>
                </c:pt>
                <c:pt idx="3471">
                  <c:v>17</c:v>
                </c:pt>
                <c:pt idx="3472">
                  <c:v>17</c:v>
                </c:pt>
                <c:pt idx="3473">
                  <c:v>17</c:v>
                </c:pt>
                <c:pt idx="3474">
                  <c:v>17</c:v>
                </c:pt>
                <c:pt idx="3475">
                  <c:v>17</c:v>
                </c:pt>
                <c:pt idx="3476">
                  <c:v>19</c:v>
                </c:pt>
                <c:pt idx="3477">
                  <c:v>15</c:v>
                </c:pt>
                <c:pt idx="3478">
                  <c:v>19</c:v>
                </c:pt>
                <c:pt idx="3479">
                  <c:v>14</c:v>
                </c:pt>
                <c:pt idx="3480">
                  <c:v>18</c:v>
                </c:pt>
                <c:pt idx="3481">
                  <c:v>15</c:v>
                </c:pt>
                <c:pt idx="3482">
                  <c:v>17</c:v>
                </c:pt>
                <c:pt idx="3483">
                  <c:v>17</c:v>
                </c:pt>
                <c:pt idx="3484">
                  <c:v>17</c:v>
                </c:pt>
                <c:pt idx="3485">
                  <c:v>18</c:v>
                </c:pt>
                <c:pt idx="3486">
                  <c:v>19</c:v>
                </c:pt>
                <c:pt idx="3487">
                  <c:v>17</c:v>
                </c:pt>
                <c:pt idx="3488">
                  <c:v>17</c:v>
                </c:pt>
                <c:pt idx="3489">
                  <c:v>15</c:v>
                </c:pt>
                <c:pt idx="3490">
                  <c:v>20</c:v>
                </c:pt>
                <c:pt idx="3491">
                  <c:v>15</c:v>
                </c:pt>
                <c:pt idx="3492">
                  <c:v>17</c:v>
                </c:pt>
                <c:pt idx="3493">
                  <c:v>18</c:v>
                </c:pt>
                <c:pt idx="3494">
                  <c:v>14</c:v>
                </c:pt>
                <c:pt idx="3495">
                  <c:v>14</c:v>
                </c:pt>
                <c:pt idx="3496">
                  <c:v>17</c:v>
                </c:pt>
                <c:pt idx="3497">
                  <c:v>14</c:v>
                </c:pt>
                <c:pt idx="3498">
                  <c:v>17</c:v>
                </c:pt>
                <c:pt idx="3499">
                  <c:v>13</c:v>
                </c:pt>
                <c:pt idx="3500">
                  <c:v>17</c:v>
                </c:pt>
                <c:pt idx="3501">
                  <c:v>14</c:v>
                </c:pt>
                <c:pt idx="3502">
                  <c:v>15</c:v>
                </c:pt>
                <c:pt idx="3503">
                  <c:v>17</c:v>
                </c:pt>
                <c:pt idx="3504">
                  <c:v>15</c:v>
                </c:pt>
                <c:pt idx="3505">
                  <c:v>17</c:v>
                </c:pt>
                <c:pt idx="3506">
                  <c:v>14</c:v>
                </c:pt>
                <c:pt idx="3507">
                  <c:v>18</c:v>
                </c:pt>
                <c:pt idx="3508">
                  <c:v>54</c:v>
                </c:pt>
                <c:pt idx="3509">
                  <c:v>8</c:v>
                </c:pt>
                <c:pt idx="3510">
                  <c:v>12</c:v>
                </c:pt>
                <c:pt idx="3511">
                  <c:v>22</c:v>
                </c:pt>
                <c:pt idx="3512">
                  <c:v>22</c:v>
                </c:pt>
                <c:pt idx="3513">
                  <c:v>23</c:v>
                </c:pt>
                <c:pt idx="3514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2426624"/>
        <c:axId val="242428160"/>
      </c:lineChart>
      <c:catAx>
        <c:axId val="24242662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2428160"/>
        <c:crosses val="autoZero"/>
        <c:auto val="1"/>
        <c:lblAlgn val="ctr"/>
        <c:lblOffset val="100"/>
        <c:noMultiLvlLbl val="0"/>
      </c:catAx>
      <c:valAx>
        <c:axId val="2424281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24266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/>
          <a:lstStyle/>
          <a:p>
            <a:pPr>
              <a:defRPr/>
            </a:pPr>
            <a:r>
              <a:rPr lang="ro-RO"/>
              <a:t>Crowded Iași</a:t>
            </a:r>
            <a:endParaRPr 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Gas Level</c:v>
          </c:tx>
          <c:marker>
            <c:symbol val="none"/>
          </c:marker>
          <c:cat>
            <c:numRef>
              <c:f>Sheet1!$C$1:$C$3515</c:f>
              <c:numCache>
                <c:formatCode>h:mm:ss</c:formatCode>
                <c:ptCount val="3515"/>
                <c:pt idx="0">
                  <c:v>6.9444444444444441E-3</c:v>
                </c:pt>
                <c:pt idx="1">
                  <c:v>6.9560185185185185E-3</c:v>
                </c:pt>
                <c:pt idx="2">
                  <c:v>6.9675925925925921E-3</c:v>
                </c:pt>
                <c:pt idx="3">
                  <c:v>6.9791666666666674E-3</c:v>
                </c:pt>
                <c:pt idx="4">
                  <c:v>6.9907407407407409E-3</c:v>
                </c:pt>
                <c:pt idx="5">
                  <c:v>7.0023148148148154E-3</c:v>
                </c:pt>
                <c:pt idx="6">
                  <c:v>7.013888888888889E-3</c:v>
                </c:pt>
                <c:pt idx="7">
                  <c:v>7.0254629629629634E-3</c:v>
                </c:pt>
                <c:pt idx="8">
                  <c:v>7.037037037037037E-3</c:v>
                </c:pt>
                <c:pt idx="9">
                  <c:v>7.0486111111111105E-3</c:v>
                </c:pt>
                <c:pt idx="10">
                  <c:v>7.0601851851851841E-3</c:v>
                </c:pt>
                <c:pt idx="11">
                  <c:v>7.0717592592592594E-3</c:v>
                </c:pt>
                <c:pt idx="12">
                  <c:v>7.083333333333333E-3</c:v>
                </c:pt>
                <c:pt idx="13">
                  <c:v>7.0949074074074074E-3</c:v>
                </c:pt>
                <c:pt idx="14">
                  <c:v>7.106481481481481E-3</c:v>
                </c:pt>
                <c:pt idx="15">
                  <c:v>7.1180555555555554E-3</c:v>
                </c:pt>
                <c:pt idx="16">
                  <c:v>7.1296296296296307E-3</c:v>
                </c:pt>
                <c:pt idx="17">
                  <c:v>7.1412037037037043E-3</c:v>
                </c:pt>
                <c:pt idx="18">
                  <c:v>7.1527777777777787E-3</c:v>
                </c:pt>
                <c:pt idx="19">
                  <c:v>7.1643518518518514E-3</c:v>
                </c:pt>
                <c:pt idx="20">
                  <c:v>7.1759259259259259E-3</c:v>
                </c:pt>
                <c:pt idx="21">
                  <c:v>7.1874999999999994E-3</c:v>
                </c:pt>
                <c:pt idx="22">
                  <c:v>7.1990740740740739E-3</c:v>
                </c:pt>
                <c:pt idx="23">
                  <c:v>7.2106481481481475E-3</c:v>
                </c:pt>
                <c:pt idx="24">
                  <c:v>7.2222222222222228E-3</c:v>
                </c:pt>
                <c:pt idx="25">
                  <c:v>7.2337962962962963E-3</c:v>
                </c:pt>
                <c:pt idx="26">
                  <c:v>7.2453703703703708E-3</c:v>
                </c:pt>
                <c:pt idx="27">
                  <c:v>7.2569444444444443E-3</c:v>
                </c:pt>
                <c:pt idx="28">
                  <c:v>7.2685185185185188E-3</c:v>
                </c:pt>
                <c:pt idx="29">
                  <c:v>7.2800925925925915E-3</c:v>
                </c:pt>
                <c:pt idx="30">
                  <c:v>7.2916666666666659E-3</c:v>
                </c:pt>
                <c:pt idx="31">
                  <c:v>7.3032407407407412E-3</c:v>
                </c:pt>
                <c:pt idx="32">
                  <c:v>7.3148148148148148E-3</c:v>
                </c:pt>
                <c:pt idx="33">
                  <c:v>7.3263888888888892E-3</c:v>
                </c:pt>
                <c:pt idx="34">
                  <c:v>7.3379629629629628E-3</c:v>
                </c:pt>
                <c:pt idx="35">
                  <c:v>7.3495370370370372E-3</c:v>
                </c:pt>
                <c:pt idx="36">
                  <c:v>7.3611111111111108E-3</c:v>
                </c:pt>
                <c:pt idx="37">
                  <c:v>7.3726851851851861E-3</c:v>
                </c:pt>
                <c:pt idx="38">
                  <c:v>7.3842592592592597E-3</c:v>
                </c:pt>
                <c:pt idx="39">
                  <c:v>7.3958333333333341E-3</c:v>
                </c:pt>
                <c:pt idx="40">
                  <c:v>7.4074074074074068E-3</c:v>
                </c:pt>
                <c:pt idx="41">
                  <c:v>7.4189814814814813E-3</c:v>
                </c:pt>
                <c:pt idx="42">
                  <c:v>7.4305555555555548E-3</c:v>
                </c:pt>
                <c:pt idx="43">
                  <c:v>7.4421296296296293E-3</c:v>
                </c:pt>
                <c:pt idx="44">
                  <c:v>7.4537037037037028E-3</c:v>
                </c:pt>
                <c:pt idx="45">
                  <c:v>7.4652777777777781E-3</c:v>
                </c:pt>
                <c:pt idx="46">
                  <c:v>7.4768518518518526E-3</c:v>
                </c:pt>
                <c:pt idx="47">
                  <c:v>7.4884259259259262E-3</c:v>
                </c:pt>
                <c:pt idx="48">
                  <c:v>7.5000000000000006E-3</c:v>
                </c:pt>
                <c:pt idx="49">
                  <c:v>7.5115740740740742E-3</c:v>
                </c:pt>
                <c:pt idx="50">
                  <c:v>7.5231481481481477E-3</c:v>
                </c:pt>
                <c:pt idx="51">
                  <c:v>7.5231481481481477E-3</c:v>
                </c:pt>
                <c:pt idx="52">
                  <c:v>7.5462962962962966E-3</c:v>
                </c:pt>
                <c:pt idx="53">
                  <c:v>7.5462962962962966E-3</c:v>
                </c:pt>
                <c:pt idx="54">
                  <c:v>7.5578703703703702E-3</c:v>
                </c:pt>
                <c:pt idx="55">
                  <c:v>7.5694444444444446E-3</c:v>
                </c:pt>
                <c:pt idx="56">
                  <c:v>7.5810185185185182E-3</c:v>
                </c:pt>
                <c:pt idx="57">
                  <c:v>7.5925925925925926E-3</c:v>
                </c:pt>
                <c:pt idx="58">
                  <c:v>7.6041666666666662E-3</c:v>
                </c:pt>
                <c:pt idx="59">
                  <c:v>7.6157407407407415E-3</c:v>
                </c:pt>
                <c:pt idx="60">
                  <c:v>7.6273148148148151E-3</c:v>
                </c:pt>
                <c:pt idx="61">
                  <c:v>7.6388888888888886E-3</c:v>
                </c:pt>
                <c:pt idx="62">
                  <c:v>7.6504629629629631E-3</c:v>
                </c:pt>
                <c:pt idx="63">
                  <c:v>7.6620370370370366E-3</c:v>
                </c:pt>
                <c:pt idx="64">
                  <c:v>7.6736111111111111E-3</c:v>
                </c:pt>
                <c:pt idx="65">
                  <c:v>7.6851851851851847E-3</c:v>
                </c:pt>
                <c:pt idx="66">
                  <c:v>7.69675925925926E-3</c:v>
                </c:pt>
                <c:pt idx="67">
                  <c:v>7.7083333333333335E-3</c:v>
                </c:pt>
                <c:pt idx="68">
                  <c:v>7.719907407407408E-3</c:v>
                </c:pt>
                <c:pt idx="69">
                  <c:v>7.7314814814814815E-3</c:v>
                </c:pt>
                <c:pt idx="70">
                  <c:v>7.743055555555556E-3</c:v>
                </c:pt>
                <c:pt idx="71">
                  <c:v>7.7546296296296287E-3</c:v>
                </c:pt>
                <c:pt idx="72">
                  <c:v>7.7662037037037031E-3</c:v>
                </c:pt>
                <c:pt idx="73">
                  <c:v>7.7777777777777767E-3</c:v>
                </c:pt>
                <c:pt idx="74">
                  <c:v>7.789351851851852E-3</c:v>
                </c:pt>
                <c:pt idx="75">
                  <c:v>7.8009259259259256E-3</c:v>
                </c:pt>
                <c:pt idx="76">
                  <c:v>7.8125E-3</c:v>
                </c:pt>
                <c:pt idx="77">
                  <c:v>7.8240740740740753E-3</c:v>
                </c:pt>
                <c:pt idx="78">
                  <c:v>7.8356481481481489E-3</c:v>
                </c:pt>
                <c:pt idx="79">
                  <c:v>7.8472222222222224E-3</c:v>
                </c:pt>
                <c:pt idx="80">
                  <c:v>7.858796296296296E-3</c:v>
                </c:pt>
                <c:pt idx="81">
                  <c:v>7.8703703703703713E-3</c:v>
                </c:pt>
                <c:pt idx="82">
                  <c:v>7.8819444444444432E-3</c:v>
                </c:pt>
                <c:pt idx="83">
                  <c:v>7.8935185185185185E-3</c:v>
                </c:pt>
                <c:pt idx="84">
                  <c:v>7.905092592592592E-3</c:v>
                </c:pt>
                <c:pt idx="85">
                  <c:v>7.9166666666666673E-3</c:v>
                </c:pt>
                <c:pt idx="86">
                  <c:v>7.9282407407407409E-3</c:v>
                </c:pt>
                <c:pt idx="87">
                  <c:v>7.9398148148148145E-3</c:v>
                </c:pt>
                <c:pt idx="88">
                  <c:v>7.951388888888888E-3</c:v>
                </c:pt>
                <c:pt idx="89">
                  <c:v>7.9629629629629634E-3</c:v>
                </c:pt>
                <c:pt idx="90">
                  <c:v>7.9745370370370369E-3</c:v>
                </c:pt>
                <c:pt idx="91">
                  <c:v>7.9861111111111122E-3</c:v>
                </c:pt>
                <c:pt idx="92">
                  <c:v>7.9976851851851858E-3</c:v>
                </c:pt>
                <c:pt idx="93">
                  <c:v>8.0092592592592594E-3</c:v>
                </c:pt>
                <c:pt idx="94">
                  <c:v>8.0208333333333329E-3</c:v>
                </c:pt>
                <c:pt idx="95">
                  <c:v>8.0324074074074065E-3</c:v>
                </c:pt>
                <c:pt idx="96">
                  <c:v>8.0439814814814818E-3</c:v>
                </c:pt>
                <c:pt idx="97">
                  <c:v>8.0555555555555554E-3</c:v>
                </c:pt>
                <c:pt idx="98">
                  <c:v>8.0671296296296307E-3</c:v>
                </c:pt>
                <c:pt idx="99">
                  <c:v>8.0787037037037043E-3</c:v>
                </c:pt>
                <c:pt idx="100">
                  <c:v>8.0902777777777778E-3</c:v>
                </c:pt>
                <c:pt idx="101">
                  <c:v>8.1018518518518514E-3</c:v>
                </c:pt>
                <c:pt idx="102">
                  <c:v>8.113425925925925E-3</c:v>
                </c:pt>
                <c:pt idx="103">
                  <c:v>8.1249999999999985E-3</c:v>
                </c:pt>
                <c:pt idx="104">
                  <c:v>8.1365740740740738E-3</c:v>
                </c:pt>
                <c:pt idx="105">
                  <c:v>8.1481481481481474E-3</c:v>
                </c:pt>
                <c:pt idx="106">
                  <c:v>8.1597222222222227E-3</c:v>
                </c:pt>
                <c:pt idx="107">
                  <c:v>8.1712962962962963E-3</c:v>
                </c:pt>
                <c:pt idx="108">
                  <c:v>8.1828703703703699E-3</c:v>
                </c:pt>
                <c:pt idx="109">
                  <c:v>8.1944444444444452E-3</c:v>
                </c:pt>
                <c:pt idx="110">
                  <c:v>8.2060185185185187E-3</c:v>
                </c:pt>
                <c:pt idx="111">
                  <c:v>8.217592592592594E-3</c:v>
                </c:pt>
                <c:pt idx="112">
                  <c:v>8.2291666666666659E-3</c:v>
                </c:pt>
                <c:pt idx="113">
                  <c:v>8.2407407407407412E-3</c:v>
                </c:pt>
                <c:pt idx="114">
                  <c:v>8.2523148148148148E-3</c:v>
                </c:pt>
                <c:pt idx="115">
                  <c:v>8.2638888888888883E-3</c:v>
                </c:pt>
                <c:pt idx="116">
                  <c:v>8.2754629629629619E-3</c:v>
                </c:pt>
                <c:pt idx="117">
                  <c:v>8.2870370370370372E-3</c:v>
                </c:pt>
                <c:pt idx="118">
                  <c:v>8.2986111111111108E-3</c:v>
                </c:pt>
                <c:pt idx="119">
                  <c:v>8.3101851851851861E-3</c:v>
                </c:pt>
                <c:pt idx="120">
                  <c:v>8.3217592592592596E-3</c:v>
                </c:pt>
                <c:pt idx="121">
                  <c:v>8.3333333333333332E-3</c:v>
                </c:pt>
                <c:pt idx="122">
                  <c:v>8.3449074074074085E-3</c:v>
                </c:pt>
                <c:pt idx="123">
                  <c:v>8.3564814814814804E-3</c:v>
                </c:pt>
                <c:pt idx="124">
                  <c:v>8.3680555555555557E-3</c:v>
                </c:pt>
                <c:pt idx="125">
                  <c:v>8.3796296296296292E-3</c:v>
                </c:pt>
                <c:pt idx="126">
                  <c:v>8.3912037037037045E-3</c:v>
                </c:pt>
                <c:pt idx="127">
                  <c:v>8.4027777777777781E-3</c:v>
                </c:pt>
                <c:pt idx="128">
                  <c:v>8.4143518518518517E-3</c:v>
                </c:pt>
                <c:pt idx="129">
                  <c:v>8.4259259259259253E-3</c:v>
                </c:pt>
                <c:pt idx="130">
                  <c:v>8.4375000000000006E-3</c:v>
                </c:pt>
                <c:pt idx="131">
                  <c:v>8.4490740740740741E-3</c:v>
                </c:pt>
                <c:pt idx="132">
                  <c:v>8.4606481481481494E-3</c:v>
                </c:pt>
                <c:pt idx="133">
                  <c:v>8.4722222222222213E-3</c:v>
                </c:pt>
                <c:pt idx="134">
                  <c:v>8.4837962962962966E-3</c:v>
                </c:pt>
                <c:pt idx="135">
                  <c:v>8.4953703703703701E-3</c:v>
                </c:pt>
                <c:pt idx="136">
                  <c:v>8.5069444444444437E-3</c:v>
                </c:pt>
                <c:pt idx="137">
                  <c:v>8.518518518518519E-3</c:v>
                </c:pt>
                <c:pt idx="138">
                  <c:v>8.5300925925925926E-3</c:v>
                </c:pt>
                <c:pt idx="139">
                  <c:v>8.5416666666666679E-3</c:v>
                </c:pt>
                <c:pt idx="140">
                  <c:v>8.5532407407407415E-3</c:v>
                </c:pt>
                <c:pt idx="141">
                  <c:v>8.564814814814815E-3</c:v>
                </c:pt>
                <c:pt idx="142">
                  <c:v>8.5763888888888886E-3</c:v>
                </c:pt>
                <c:pt idx="143">
                  <c:v>8.5879629629629622E-3</c:v>
                </c:pt>
                <c:pt idx="144">
                  <c:v>8.5995370370370357E-3</c:v>
                </c:pt>
                <c:pt idx="145">
                  <c:v>8.611111111111111E-3</c:v>
                </c:pt>
                <c:pt idx="146">
                  <c:v>8.6226851851851846E-3</c:v>
                </c:pt>
                <c:pt idx="147">
                  <c:v>8.6342592592592599E-3</c:v>
                </c:pt>
                <c:pt idx="148">
                  <c:v>8.6458333333333335E-3</c:v>
                </c:pt>
                <c:pt idx="149">
                  <c:v>8.6574074074074071E-3</c:v>
                </c:pt>
                <c:pt idx="150">
                  <c:v>8.6689814814814806E-3</c:v>
                </c:pt>
                <c:pt idx="151">
                  <c:v>8.6805555555555559E-3</c:v>
                </c:pt>
                <c:pt idx="152">
                  <c:v>8.6921296296296312E-3</c:v>
                </c:pt>
                <c:pt idx="153">
                  <c:v>8.7037037037037031E-3</c:v>
                </c:pt>
                <c:pt idx="154">
                  <c:v>8.7152777777777784E-3</c:v>
                </c:pt>
                <c:pt idx="155">
                  <c:v>8.726851851851852E-3</c:v>
                </c:pt>
                <c:pt idx="156">
                  <c:v>8.7384259259259255E-3</c:v>
                </c:pt>
                <c:pt idx="157">
                  <c:v>8.7499999999999991E-3</c:v>
                </c:pt>
                <c:pt idx="158">
                  <c:v>8.7615740740740744E-3</c:v>
                </c:pt>
                <c:pt idx="159">
                  <c:v>8.773148148148148E-3</c:v>
                </c:pt>
                <c:pt idx="160">
                  <c:v>8.7847222222222233E-3</c:v>
                </c:pt>
                <c:pt idx="161">
                  <c:v>8.7962962962962968E-3</c:v>
                </c:pt>
                <c:pt idx="162">
                  <c:v>8.8078703703703704E-3</c:v>
                </c:pt>
                <c:pt idx="163">
                  <c:v>8.819444444444444E-3</c:v>
                </c:pt>
                <c:pt idx="164">
                  <c:v>8.8310185185185176E-3</c:v>
                </c:pt>
                <c:pt idx="165">
                  <c:v>8.8425925925925911E-3</c:v>
                </c:pt>
                <c:pt idx="166">
                  <c:v>8.8541666666666664E-3</c:v>
                </c:pt>
                <c:pt idx="167">
                  <c:v>8.8657407407407417E-3</c:v>
                </c:pt>
                <c:pt idx="168">
                  <c:v>8.8773148148148153E-3</c:v>
                </c:pt>
                <c:pt idx="169">
                  <c:v>8.8888888888888889E-3</c:v>
                </c:pt>
                <c:pt idx="170">
                  <c:v>8.9004629629629625E-3</c:v>
                </c:pt>
                <c:pt idx="171">
                  <c:v>8.9120370370370378E-3</c:v>
                </c:pt>
                <c:pt idx="172">
                  <c:v>8.9236111111111113E-3</c:v>
                </c:pt>
                <c:pt idx="173">
                  <c:v>8.9351851851851866E-3</c:v>
                </c:pt>
                <c:pt idx="174">
                  <c:v>8.9467592592592585E-3</c:v>
                </c:pt>
                <c:pt idx="175">
                  <c:v>8.9583333333333338E-3</c:v>
                </c:pt>
                <c:pt idx="176">
                  <c:v>8.9699074074074073E-3</c:v>
                </c:pt>
                <c:pt idx="177">
                  <c:v>8.9814814814814809E-3</c:v>
                </c:pt>
                <c:pt idx="178">
                  <c:v>8.9930555555555545E-3</c:v>
                </c:pt>
                <c:pt idx="179">
                  <c:v>9.0046296296296298E-3</c:v>
                </c:pt>
                <c:pt idx="180">
                  <c:v>9.0162037037037034E-3</c:v>
                </c:pt>
                <c:pt idx="181">
                  <c:v>9.0277777777777787E-3</c:v>
                </c:pt>
                <c:pt idx="182">
                  <c:v>9.0393518518518522E-3</c:v>
                </c:pt>
                <c:pt idx="183">
                  <c:v>9.0509259259259258E-3</c:v>
                </c:pt>
                <c:pt idx="184">
                  <c:v>9.0624999999999994E-3</c:v>
                </c:pt>
                <c:pt idx="185">
                  <c:v>9.0740740740740729E-3</c:v>
                </c:pt>
                <c:pt idx="186">
                  <c:v>9.0856481481481483E-3</c:v>
                </c:pt>
                <c:pt idx="187">
                  <c:v>9.0972222222222218E-3</c:v>
                </c:pt>
                <c:pt idx="188">
                  <c:v>9.1087962962962971E-3</c:v>
                </c:pt>
                <c:pt idx="189">
                  <c:v>9.1203703703703707E-3</c:v>
                </c:pt>
                <c:pt idx="190">
                  <c:v>9.1319444444444443E-3</c:v>
                </c:pt>
                <c:pt idx="191">
                  <c:v>9.1435185185185178E-3</c:v>
                </c:pt>
                <c:pt idx="192">
                  <c:v>9.1550925925925931E-3</c:v>
                </c:pt>
                <c:pt idx="193">
                  <c:v>9.1666666666666667E-3</c:v>
                </c:pt>
                <c:pt idx="194">
                  <c:v>9.1782407407407403E-3</c:v>
                </c:pt>
                <c:pt idx="195">
                  <c:v>9.1898148148148139E-3</c:v>
                </c:pt>
                <c:pt idx="196">
                  <c:v>9.2013888888888892E-3</c:v>
                </c:pt>
                <c:pt idx="197">
                  <c:v>9.2129629629629627E-3</c:v>
                </c:pt>
                <c:pt idx="198">
                  <c:v>9.2245370370370363E-3</c:v>
                </c:pt>
                <c:pt idx="199">
                  <c:v>9.2361111111111116E-3</c:v>
                </c:pt>
                <c:pt idx="200">
                  <c:v>9.2476851851851852E-3</c:v>
                </c:pt>
                <c:pt idx="201">
                  <c:v>9.2592592592592605E-3</c:v>
                </c:pt>
                <c:pt idx="202">
                  <c:v>9.2708333333333341E-3</c:v>
                </c:pt>
                <c:pt idx="203">
                  <c:v>9.2824074074074076E-3</c:v>
                </c:pt>
                <c:pt idx="204">
                  <c:v>9.2939814814814812E-3</c:v>
                </c:pt>
                <c:pt idx="205">
                  <c:v>9.3055555555555548E-3</c:v>
                </c:pt>
                <c:pt idx="206">
                  <c:v>9.3171296296296283E-3</c:v>
                </c:pt>
                <c:pt idx="207">
                  <c:v>9.3287037037037036E-3</c:v>
                </c:pt>
                <c:pt idx="208">
                  <c:v>9.3402777777777772E-3</c:v>
                </c:pt>
                <c:pt idx="209">
                  <c:v>9.3518518518518525E-3</c:v>
                </c:pt>
                <c:pt idx="210">
                  <c:v>9.3634259259259261E-3</c:v>
                </c:pt>
                <c:pt idx="211">
                  <c:v>9.3749999999999997E-3</c:v>
                </c:pt>
                <c:pt idx="212">
                  <c:v>9.386574074074075E-3</c:v>
                </c:pt>
                <c:pt idx="213">
                  <c:v>9.3981481481481485E-3</c:v>
                </c:pt>
                <c:pt idx="214">
                  <c:v>9.4097222222222238E-3</c:v>
                </c:pt>
                <c:pt idx="215">
                  <c:v>9.4212962962962957E-3</c:v>
                </c:pt>
                <c:pt idx="216">
                  <c:v>9.432870370370371E-3</c:v>
                </c:pt>
                <c:pt idx="217">
                  <c:v>9.4444444444444445E-3</c:v>
                </c:pt>
                <c:pt idx="218">
                  <c:v>9.4560185185185181E-3</c:v>
                </c:pt>
                <c:pt idx="219">
                  <c:v>9.4675925925925917E-3</c:v>
                </c:pt>
                <c:pt idx="220">
                  <c:v>9.479166666666667E-3</c:v>
                </c:pt>
                <c:pt idx="221">
                  <c:v>9.4907407407407406E-3</c:v>
                </c:pt>
                <c:pt idx="222">
                  <c:v>9.5023148148148159E-3</c:v>
                </c:pt>
                <c:pt idx="223">
                  <c:v>9.5138888888888894E-3</c:v>
                </c:pt>
                <c:pt idx="224">
                  <c:v>9.525462962962963E-3</c:v>
                </c:pt>
                <c:pt idx="225">
                  <c:v>9.5370370370370366E-3</c:v>
                </c:pt>
                <c:pt idx="226">
                  <c:v>9.5486111111111101E-3</c:v>
                </c:pt>
                <c:pt idx="227">
                  <c:v>9.5601851851851855E-3</c:v>
                </c:pt>
                <c:pt idx="228">
                  <c:v>9.571759259259259E-3</c:v>
                </c:pt>
                <c:pt idx="229">
                  <c:v>9.5833333333333343E-3</c:v>
                </c:pt>
                <c:pt idx="230">
                  <c:v>9.5949074074074079E-3</c:v>
                </c:pt>
                <c:pt idx="231">
                  <c:v>9.6064814814814815E-3</c:v>
                </c:pt>
                <c:pt idx="232">
                  <c:v>9.618055555555555E-3</c:v>
                </c:pt>
                <c:pt idx="233">
                  <c:v>9.6296296296296303E-3</c:v>
                </c:pt>
                <c:pt idx="234">
                  <c:v>9.6412037037037039E-3</c:v>
                </c:pt>
                <c:pt idx="235">
                  <c:v>9.6527777777777775E-3</c:v>
                </c:pt>
                <c:pt idx="236">
                  <c:v>9.6643518518518511E-3</c:v>
                </c:pt>
                <c:pt idx="237">
                  <c:v>9.6759259259259264E-3</c:v>
                </c:pt>
                <c:pt idx="238">
                  <c:v>9.6874999999999999E-3</c:v>
                </c:pt>
                <c:pt idx="239">
                  <c:v>9.6990740740740735E-3</c:v>
                </c:pt>
                <c:pt idx="240">
                  <c:v>9.7106481481481471E-3</c:v>
                </c:pt>
                <c:pt idx="241">
                  <c:v>9.7222222222222224E-3</c:v>
                </c:pt>
                <c:pt idx="242">
                  <c:v>9.7337962962962977E-3</c:v>
                </c:pt>
                <c:pt idx="243">
                  <c:v>9.7453703703703713E-3</c:v>
                </c:pt>
                <c:pt idx="244">
                  <c:v>9.7569444444444448E-3</c:v>
                </c:pt>
                <c:pt idx="245">
                  <c:v>9.7685185185185184E-3</c:v>
                </c:pt>
                <c:pt idx="246">
                  <c:v>9.780092592592592E-3</c:v>
                </c:pt>
                <c:pt idx="247">
                  <c:v>9.7916666666666655E-3</c:v>
                </c:pt>
                <c:pt idx="248">
                  <c:v>9.8032407407407408E-3</c:v>
                </c:pt>
                <c:pt idx="249">
                  <c:v>9.8148148148148144E-3</c:v>
                </c:pt>
                <c:pt idx="250">
                  <c:v>9.8263888888888897E-3</c:v>
                </c:pt>
                <c:pt idx="251">
                  <c:v>9.8379629629629633E-3</c:v>
                </c:pt>
                <c:pt idx="252">
                  <c:v>9.8495370370370369E-3</c:v>
                </c:pt>
                <c:pt idx="253">
                  <c:v>9.8611111111111104E-3</c:v>
                </c:pt>
                <c:pt idx="254">
                  <c:v>9.8726851851851857E-3</c:v>
                </c:pt>
                <c:pt idx="255">
                  <c:v>9.8842592592592576E-3</c:v>
                </c:pt>
                <c:pt idx="256">
                  <c:v>9.8958333333333329E-3</c:v>
                </c:pt>
                <c:pt idx="257">
                  <c:v>9.9074074074074082E-3</c:v>
                </c:pt>
                <c:pt idx="258">
                  <c:v>9.9189814814814817E-3</c:v>
                </c:pt>
                <c:pt idx="259">
                  <c:v>9.9305555555555553E-3</c:v>
                </c:pt>
                <c:pt idx="260">
                  <c:v>9.9421296296296289E-3</c:v>
                </c:pt>
                <c:pt idx="261">
                  <c:v>9.9537037037037042E-3</c:v>
                </c:pt>
                <c:pt idx="262">
                  <c:v>9.9652777777777778E-3</c:v>
                </c:pt>
                <c:pt idx="263">
                  <c:v>9.9768518518518531E-3</c:v>
                </c:pt>
                <c:pt idx="264">
                  <c:v>9.9884259259259266E-3</c:v>
                </c:pt>
                <c:pt idx="265">
                  <c:v>0.01</c:v>
                </c:pt>
                <c:pt idx="266">
                  <c:v>1.0011574074074074E-2</c:v>
                </c:pt>
                <c:pt idx="267">
                  <c:v>1.0023148148148147E-2</c:v>
                </c:pt>
                <c:pt idx="268">
                  <c:v>1.0034722222222221E-2</c:v>
                </c:pt>
                <c:pt idx="269">
                  <c:v>1.0046296296296296E-2</c:v>
                </c:pt>
                <c:pt idx="270">
                  <c:v>1.005787037037037E-2</c:v>
                </c:pt>
                <c:pt idx="271">
                  <c:v>1.0069444444444445E-2</c:v>
                </c:pt>
                <c:pt idx="272">
                  <c:v>1.0081018518518519E-2</c:v>
                </c:pt>
                <c:pt idx="273">
                  <c:v>1.0092592592592592E-2</c:v>
                </c:pt>
                <c:pt idx="274">
                  <c:v>1.0104166666666668E-2</c:v>
                </c:pt>
                <c:pt idx="275">
                  <c:v>1.0115740740740741E-2</c:v>
                </c:pt>
                <c:pt idx="276">
                  <c:v>1.0127314814814815E-2</c:v>
                </c:pt>
                <c:pt idx="277">
                  <c:v>1.0138888888888888E-2</c:v>
                </c:pt>
                <c:pt idx="278">
                  <c:v>1.0150462962962964E-2</c:v>
                </c:pt>
                <c:pt idx="279">
                  <c:v>1.0162037037037037E-2</c:v>
                </c:pt>
                <c:pt idx="280">
                  <c:v>1.0173611111111111E-2</c:v>
                </c:pt>
                <c:pt idx="281">
                  <c:v>1.0185185185185184E-2</c:v>
                </c:pt>
                <c:pt idx="282">
                  <c:v>1.019675925925926E-2</c:v>
                </c:pt>
                <c:pt idx="283">
                  <c:v>1.0208333333333333E-2</c:v>
                </c:pt>
                <c:pt idx="284">
                  <c:v>1.0219907407407408E-2</c:v>
                </c:pt>
                <c:pt idx="285">
                  <c:v>1.0231481481481482E-2</c:v>
                </c:pt>
                <c:pt idx="286">
                  <c:v>1.0243055555555556E-2</c:v>
                </c:pt>
                <c:pt idx="287">
                  <c:v>1.0254629629629629E-2</c:v>
                </c:pt>
                <c:pt idx="288">
                  <c:v>1.0266203703703703E-2</c:v>
                </c:pt>
                <c:pt idx="289">
                  <c:v>1.0277777777777778E-2</c:v>
                </c:pt>
                <c:pt idx="290">
                  <c:v>1.0289351851851852E-2</c:v>
                </c:pt>
                <c:pt idx="291">
                  <c:v>1.0300925925925927E-2</c:v>
                </c:pt>
                <c:pt idx="292">
                  <c:v>1.03125E-2</c:v>
                </c:pt>
                <c:pt idx="293">
                  <c:v>1.0324074074074074E-2</c:v>
                </c:pt>
                <c:pt idx="294">
                  <c:v>1.0335648148148148E-2</c:v>
                </c:pt>
                <c:pt idx="295">
                  <c:v>1.0347222222222223E-2</c:v>
                </c:pt>
                <c:pt idx="296">
                  <c:v>1.0358796296296295E-2</c:v>
                </c:pt>
                <c:pt idx="297">
                  <c:v>1.037037037037037E-2</c:v>
                </c:pt>
                <c:pt idx="298">
                  <c:v>1.0381944444444444E-2</c:v>
                </c:pt>
                <c:pt idx="299">
                  <c:v>1.0393518518518519E-2</c:v>
                </c:pt>
                <c:pt idx="300">
                  <c:v>1.0405092592592593E-2</c:v>
                </c:pt>
                <c:pt idx="301">
                  <c:v>1.0416666666666666E-2</c:v>
                </c:pt>
                <c:pt idx="302">
                  <c:v>1.042824074074074E-2</c:v>
                </c:pt>
                <c:pt idx="303">
                  <c:v>1.0439814814814813E-2</c:v>
                </c:pt>
                <c:pt idx="304">
                  <c:v>1.045138888888889E-2</c:v>
                </c:pt>
                <c:pt idx="305">
                  <c:v>1.0462962962962964E-2</c:v>
                </c:pt>
                <c:pt idx="306">
                  <c:v>1.0474537037037037E-2</c:v>
                </c:pt>
                <c:pt idx="307">
                  <c:v>1.0486111111111111E-2</c:v>
                </c:pt>
                <c:pt idx="308">
                  <c:v>1.0497685185185186E-2</c:v>
                </c:pt>
                <c:pt idx="309">
                  <c:v>1.050925925925926E-2</c:v>
                </c:pt>
                <c:pt idx="310">
                  <c:v>1.0520833333333333E-2</c:v>
                </c:pt>
                <c:pt idx="311">
                  <c:v>1.0532407407407407E-2</c:v>
                </c:pt>
                <c:pt idx="312">
                  <c:v>1.0543981481481481E-2</c:v>
                </c:pt>
                <c:pt idx="313">
                  <c:v>1.0555555555555554E-2</c:v>
                </c:pt>
                <c:pt idx="314">
                  <c:v>1.0567129629629629E-2</c:v>
                </c:pt>
                <c:pt idx="315">
                  <c:v>1.0578703703703703E-2</c:v>
                </c:pt>
                <c:pt idx="316">
                  <c:v>1.0590277777777777E-2</c:v>
                </c:pt>
                <c:pt idx="317">
                  <c:v>1.0601851851851854E-2</c:v>
                </c:pt>
                <c:pt idx="318">
                  <c:v>1.0613425925925927E-2</c:v>
                </c:pt>
                <c:pt idx="319">
                  <c:v>1.0625000000000001E-2</c:v>
                </c:pt>
                <c:pt idx="320">
                  <c:v>1.0636574074074074E-2</c:v>
                </c:pt>
                <c:pt idx="321">
                  <c:v>1.064814814814815E-2</c:v>
                </c:pt>
                <c:pt idx="322">
                  <c:v>1.0659722222222221E-2</c:v>
                </c:pt>
                <c:pt idx="323">
                  <c:v>1.0671296296296297E-2</c:v>
                </c:pt>
                <c:pt idx="324">
                  <c:v>1.068287037037037E-2</c:v>
                </c:pt>
                <c:pt idx="325">
                  <c:v>1.0694444444444444E-2</c:v>
                </c:pt>
                <c:pt idx="326">
                  <c:v>1.0706018518518517E-2</c:v>
                </c:pt>
                <c:pt idx="327">
                  <c:v>1.0717592592592593E-2</c:v>
                </c:pt>
                <c:pt idx="328">
                  <c:v>1.0729166666666666E-2</c:v>
                </c:pt>
                <c:pt idx="329">
                  <c:v>1.074074074074074E-2</c:v>
                </c:pt>
                <c:pt idx="330">
                  <c:v>1.0752314814814814E-2</c:v>
                </c:pt>
                <c:pt idx="331">
                  <c:v>1.0763888888888891E-2</c:v>
                </c:pt>
                <c:pt idx="332">
                  <c:v>1.0775462962962964E-2</c:v>
                </c:pt>
                <c:pt idx="333">
                  <c:v>1.0787037037037038E-2</c:v>
                </c:pt>
                <c:pt idx="334">
                  <c:v>1.0798611111111111E-2</c:v>
                </c:pt>
                <c:pt idx="335">
                  <c:v>1.0810185185185185E-2</c:v>
                </c:pt>
                <c:pt idx="336">
                  <c:v>1.082175925925926E-2</c:v>
                </c:pt>
                <c:pt idx="337">
                  <c:v>1.0833333333333334E-2</c:v>
                </c:pt>
                <c:pt idx="338">
                  <c:v>1.0844907407407407E-2</c:v>
                </c:pt>
                <c:pt idx="339">
                  <c:v>1.0856481481481481E-2</c:v>
                </c:pt>
                <c:pt idx="340">
                  <c:v>1.0868055555555556E-2</c:v>
                </c:pt>
                <c:pt idx="341">
                  <c:v>1.087962962962963E-2</c:v>
                </c:pt>
                <c:pt idx="342">
                  <c:v>1.0891203703703703E-2</c:v>
                </c:pt>
                <c:pt idx="343">
                  <c:v>1.0902777777777777E-2</c:v>
                </c:pt>
                <c:pt idx="344">
                  <c:v>1.091435185185185E-2</c:v>
                </c:pt>
                <c:pt idx="345">
                  <c:v>1.0925925925925924E-2</c:v>
                </c:pt>
                <c:pt idx="346">
                  <c:v>1.0937500000000001E-2</c:v>
                </c:pt>
                <c:pt idx="347">
                  <c:v>1.0949074074074075E-2</c:v>
                </c:pt>
                <c:pt idx="348">
                  <c:v>1.0960648148148148E-2</c:v>
                </c:pt>
                <c:pt idx="349">
                  <c:v>1.0972222222222223E-2</c:v>
                </c:pt>
                <c:pt idx="350">
                  <c:v>1.0983796296296297E-2</c:v>
                </c:pt>
                <c:pt idx="351">
                  <c:v>1.0995370370370371E-2</c:v>
                </c:pt>
                <c:pt idx="352">
                  <c:v>1.1006944444444444E-2</c:v>
                </c:pt>
                <c:pt idx="353">
                  <c:v>1.1018518518518518E-2</c:v>
                </c:pt>
                <c:pt idx="354">
                  <c:v>1.1030092592592591E-2</c:v>
                </c:pt>
                <c:pt idx="355">
                  <c:v>1.1030092592592591E-2</c:v>
                </c:pt>
                <c:pt idx="356">
                  <c:v>1.105324074074074E-2</c:v>
                </c:pt>
                <c:pt idx="357">
                  <c:v>1.105324074074074E-2</c:v>
                </c:pt>
                <c:pt idx="358">
                  <c:v>1.1064814814814814E-2</c:v>
                </c:pt>
                <c:pt idx="359">
                  <c:v>1.1076388888888887E-2</c:v>
                </c:pt>
                <c:pt idx="360">
                  <c:v>1.1087962962962964E-2</c:v>
                </c:pt>
                <c:pt idx="361">
                  <c:v>1.1099537037037038E-2</c:v>
                </c:pt>
                <c:pt idx="362">
                  <c:v>1.1111111111111112E-2</c:v>
                </c:pt>
                <c:pt idx="363">
                  <c:v>1.1122685185185185E-2</c:v>
                </c:pt>
                <c:pt idx="364">
                  <c:v>1.113425925925926E-2</c:v>
                </c:pt>
                <c:pt idx="365">
                  <c:v>1.1145833333333334E-2</c:v>
                </c:pt>
                <c:pt idx="366">
                  <c:v>1.1157407407407408E-2</c:v>
                </c:pt>
                <c:pt idx="367">
                  <c:v>1.1168981481481481E-2</c:v>
                </c:pt>
                <c:pt idx="368">
                  <c:v>1.1180555555555556E-2</c:v>
                </c:pt>
                <c:pt idx="369">
                  <c:v>1.119212962962963E-2</c:v>
                </c:pt>
                <c:pt idx="370">
                  <c:v>1.1203703703703704E-2</c:v>
                </c:pt>
                <c:pt idx="371">
                  <c:v>1.1215277777777777E-2</c:v>
                </c:pt>
                <c:pt idx="372">
                  <c:v>1.1226851851851854E-2</c:v>
                </c:pt>
                <c:pt idx="373">
                  <c:v>1.1238425925925928E-2</c:v>
                </c:pt>
                <c:pt idx="374">
                  <c:v>1.1249999999999998E-2</c:v>
                </c:pt>
                <c:pt idx="375">
                  <c:v>1.1261574074074071E-2</c:v>
                </c:pt>
                <c:pt idx="376">
                  <c:v>1.1273148148148148E-2</c:v>
                </c:pt>
                <c:pt idx="377">
                  <c:v>1.1284722222222222E-2</c:v>
                </c:pt>
                <c:pt idx="378">
                  <c:v>1.1296296296296296E-2</c:v>
                </c:pt>
                <c:pt idx="379">
                  <c:v>1.1307870370370371E-2</c:v>
                </c:pt>
                <c:pt idx="380">
                  <c:v>1.1319444444444444E-2</c:v>
                </c:pt>
                <c:pt idx="381">
                  <c:v>1.1331018518518518E-2</c:v>
                </c:pt>
                <c:pt idx="382">
                  <c:v>1.1342592592592592E-2</c:v>
                </c:pt>
                <c:pt idx="383">
                  <c:v>1.1354166666666667E-2</c:v>
                </c:pt>
                <c:pt idx="384">
                  <c:v>1.136574074074074E-2</c:v>
                </c:pt>
                <c:pt idx="385">
                  <c:v>1.1377314814814814E-2</c:v>
                </c:pt>
                <c:pt idx="386">
                  <c:v>1.1388888888888888E-2</c:v>
                </c:pt>
                <c:pt idx="387">
                  <c:v>1.1400462962962965E-2</c:v>
                </c:pt>
                <c:pt idx="388">
                  <c:v>1.1412037037037038E-2</c:v>
                </c:pt>
                <c:pt idx="389">
                  <c:v>1.1423611111111112E-2</c:v>
                </c:pt>
                <c:pt idx="390">
                  <c:v>1.1435185185185185E-2</c:v>
                </c:pt>
                <c:pt idx="391">
                  <c:v>1.1446759259259261E-2</c:v>
                </c:pt>
                <c:pt idx="392">
                  <c:v>1.1458333333333334E-2</c:v>
                </c:pt>
                <c:pt idx="393">
                  <c:v>1.1469907407407408E-2</c:v>
                </c:pt>
                <c:pt idx="394">
                  <c:v>1.1481481481481483E-2</c:v>
                </c:pt>
                <c:pt idx="395">
                  <c:v>1.1493055555555555E-2</c:v>
                </c:pt>
                <c:pt idx="396">
                  <c:v>1.1504629629629629E-2</c:v>
                </c:pt>
                <c:pt idx="397">
                  <c:v>1.1516203703703702E-2</c:v>
                </c:pt>
                <c:pt idx="398">
                  <c:v>1.1527777777777777E-2</c:v>
                </c:pt>
                <c:pt idx="399">
                  <c:v>1.1539351851851851E-2</c:v>
                </c:pt>
                <c:pt idx="400">
                  <c:v>1.1550925925925925E-2</c:v>
                </c:pt>
                <c:pt idx="401">
                  <c:v>1.1562499999999998E-2</c:v>
                </c:pt>
                <c:pt idx="402">
                  <c:v>1.1574074074074075E-2</c:v>
                </c:pt>
                <c:pt idx="403">
                  <c:v>1.1585648148148149E-2</c:v>
                </c:pt>
                <c:pt idx="404">
                  <c:v>1.1597222222222222E-2</c:v>
                </c:pt>
                <c:pt idx="405">
                  <c:v>1.1608796296296296E-2</c:v>
                </c:pt>
                <c:pt idx="406">
                  <c:v>1.1620370370370371E-2</c:v>
                </c:pt>
                <c:pt idx="407">
                  <c:v>1.1631944444444445E-2</c:v>
                </c:pt>
                <c:pt idx="408">
                  <c:v>1.1643518518518518E-2</c:v>
                </c:pt>
                <c:pt idx="409">
                  <c:v>1.1655092592592594E-2</c:v>
                </c:pt>
                <c:pt idx="410">
                  <c:v>1.1666666666666667E-2</c:v>
                </c:pt>
                <c:pt idx="411">
                  <c:v>1.1678240740740741E-2</c:v>
                </c:pt>
                <c:pt idx="412">
                  <c:v>1.1689814814814814E-2</c:v>
                </c:pt>
                <c:pt idx="413">
                  <c:v>1.1701388888888891E-2</c:v>
                </c:pt>
                <c:pt idx="414">
                  <c:v>1.1712962962962965E-2</c:v>
                </c:pt>
                <c:pt idx="415">
                  <c:v>1.1724537037037035E-2</c:v>
                </c:pt>
                <c:pt idx="416">
                  <c:v>1.1736111111111109E-2</c:v>
                </c:pt>
                <c:pt idx="417">
                  <c:v>1.1747685185185186E-2</c:v>
                </c:pt>
                <c:pt idx="418">
                  <c:v>1.1759259259259259E-2</c:v>
                </c:pt>
                <c:pt idx="419">
                  <c:v>1.1770833333333333E-2</c:v>
                </c:pt>
                <c:pt idx="420">
                  <c:v>1.1782407407407406E-2</c:v>
                </c:pt>
                <c:pt idx="421">
                  <c:v>1.1793981481481482E-2</c:v>
                </c:pt>
                <c:pt idx="422">
                  <c:v>1.1805555555555555E-2</c:v>
                </c:pt>
                <c:pt idx="423">
                  <c:v>1.1817129629629629E-2</c:v>
                </c:pt>
                <c:pt idx="424">
                  <c:v>1.1828703703703704E-2</c:v>
                </c:pt>
                <c:pt idx="425">
                  <c:v>1.1840277777777778E-2</c:v>
                </c:pt>
                <c:pt idx="426">
                  <c:v>1.1851851851851851E-2</c:v>
                </c:pt>
                <c:pt idx="427">
                  <c:v>1.1863425925925925E-2</c:v>
                </c:pt>
                <c:pt idx="428">
                  <c:v>1.1875000000000002E-2</c:v>
                </c:pt>
                <c:pt idx="429">
                  <c:v>1.1886574074074075E-2</c:v>
                </c:pt>
                <c:pt idx="430">
                  <c:v>1.1898148148148149E-2</c:v>
                </c:pt>
                <c:pt idx="431">
                  <c:v>1.1909722222222223E-2</c:v>
                </c:pt>
                <c:pt idx="432">
                  <c:v>1.1921296296296298E-2</c:v>
                </c:pt>
                <c:pt idx="433">
                  <c:v>1.1932870370370371E-2</c:v>
                </c:pt>
                <c:pt idx="434">
                  <c:v>1.1944444444444445E-2</c:v>
                </c:pt>
                <c:pt idx="435">
                  <c:v>1.1956018518518517E-2</c:v>
                </c:pt>
                <c:pt idx="436">
                  <c:v>1.1967592592592592E-2</c:v>
                </c:pt>
                <c:pt idx="437">
                  <c:v>1.1979166666666666E-2</c:v>
                </c:pt>
                <c:pt idx="438">
                  <c:v>1.1990740740740739E-2</c:v>
                </c:pt>
                <c:pt idx="439">
                  <c:v>1.2002314814814815E-2</c:v>
                </c:pt>
                <c:pt idx="440">
                  <c:v>1.2013888888888888E-2</c:v>
                </c:pt>
                <c:pt idx="441">
                  <c:v>1.2025462962962962E-2</c:v>
                </c:pt>
                <c:pt idx="442">
                  <c:v>1.2037037037037035E-2</c:v>
                </c:pt>
                <c:pt idx="443">
                  <c:v>1.2048611111111112E-2</c:v>
                </c:pt>
                <c:pt idx="444">
                  <c:v>1.2060185185185186E-2</c:v>
                </c:pt>
                <c:pt idx="445">
                  <c:v>1.207175925925926E-2</c:v>
                </c:pt>
                <c:pt idx="446">
                  <c:v>1.2083333333333333E-2</c:v>
                </c:pt>
                <c:pt idx="447">
                  <c:v>1.2094907407407408E-2</c:v>
                </c:pt>
                <c:pt idx="448">
                  <c:v>1.2106481481481482E-2</c:v>
                </c:pt>
                <c:pt idx="449">
                  <c:v>1.2118055555555556E-2</c:v>
                </c:pt>
                <c:pt idx="450">
                  <c:v>1.2129629629629629E-2</c:v>
                </c:pt>
                <c:pt idx="451">
                  <c:v>1.2141203703703704E-2</c:v>
                </c:pt>
                <c:pt idx="452">
                  <c:v>1.2152777777777778E-2</c:v>
                </c:pt>
                <c:pt idx="453">
                  <c:v>1.2164351851851852E-2</c:v>
                </c:pt>
                <c:pt idx="454">
                  <c:v>1.2175925925925929E-2</c:v>
                </c:pt>
                <c:pt idx="455">
                  <c:v>1.2187500000000002E-2</c:v>
                </c:pt>
                <c:pt idx="456">
                  <c:v>1.2199074074074072E-2</c:v>
                </c:pt>
                <c:pt idx="457">
                  <c:v>1.2210648148148146E-2</c:v>
                </c:pt>
                <c:pt idx="458">
                  <c:v>1.2222222222222223E-2</c:v>
                </c:pt>
                <c:pt idx="459">
                  <c:v>1.2233796296296296E-2</c:v>
                </c:pt>
                <c:pt idx="460">
                  <c:v>1.224537037037037E-2</c:v>
                </c:pt>
                <c:pt idx="461">
                  <c:v>1.2256944444444444E-2</c:v>
                </c:pt>
                <c:pt idx="462">
                  <c:v>1.2268518518518519E-2</c:v>
                </c:pt>
                <c:pt idx="463">
                  <c:v>1.2280092592592592E-2</c:v>
                </c:pt>
                <c:pt idx="464">
                  <c:v>1.2291666666666666E-2</c:v>
                </c:pt>
                <c:pt idx="465">
                  <c:v>1.230324074074074E-2</c:v>
                </c:pt>
                <c:pt idx="466">
                  <c:v>1.2314814814814815E-2</c:v>
                </c:pt>
                <c:pt idx="467">
                  <c:v>1.2326388888888888E-2</c:v>
                </c:pt>
                <c:pt idx="468">
                  <c:v>1.2337962962962962E-2</c:v>
                </c:pt>
                <c:pt idx="469">
                  <c:v>1.2349537037037039E-2</c:v>
                </c:pt>
                <c:pt idx="470">
                  <c:v>1.2361111111111113E-2</c:v>
                </c:pt>
                <c:pt idx="471">
                  <c:v>1.2372685185185186E-2</c:v>
                </c:pt>
                <c:pt idx="472">
                  <c:v>1.238425925925926E-2</c:v>
                </c:pt>
                <c:pt idx="473">
                  <c:v>1.2395833333333335E-2</c:v>
                </c:pt>
                <c:pt idx="474">
                  <c:v>1.2407407407407409E-2</c:v>
                </c:pt>
                <c:pt idx="475">
                  <c:v>1.2418981481481482E-2</c:v>
                </c:pt>
                <c:pt idx="476">
                  <c:v>1.2430555555555554E-2</c:v>
                </c:pt>
                <c:pt idx="477">
                  <c:v>1.2442129629629629E-2</c:v>
                </c:pt>
                <c:pt idx="478">
                  <c:v>1.2453703703703703E-2</c:v>
                </c:pt>
                <c:pt idx="479">
                  <c:v>1.2465277777777777E-2</c:v>
                </c:pt>
                <c:pt idx="480">
                  <c:v>1.247685185185185E-2</c:v>
                </c:pt>
                <c:pt idx="481">
                  <c:v>1.2488425925925925E-2</c:v>
                </c:pt>
                <c:pt idx="482">
                  <c:v>1.2499999999999999E-2</c:v>
                </c:pt>
                <c:pt idx="483">
                  <c:v>1.2511574074074073E-2</c:v>
                </c:pt>
                <c:pt idx="484">
                  <c:v>1.252314814814815E-2</c:v>
                </c:pt>
                <c:pt idx="485">
                  <c:v>1.2534722222222223E-2</c:v>
                </c:pt>
                <c:pt idx="486">
                  <c:v>1.2546296296296297E-2</c:v>
                </c:pt>
                <c:pt idx="487">
                  <c:v>1.255787037037037E-2</c:v>
                </c:pt>
                <c:pt idx="488">
                  <c:v>1.2569444444444446E-2</c:v>
                </c:pt>
                <c:pt idx="489">
                  <c:v>1.2581018518518519E-2</c:v>
                </c:pt>
                <c:pt idx="490">
                  <c:v>1.2592592592592593E-2</c:v>
                </c:pt>
                <c:pt idx="491">
                  <c:v>1.2604166666666666E-2</c:v>
                </c:pt>
                <c:pt idx="492">
                  <c:v>1.2615740740740742E-2</c:v>
                </c:pt>
                <c:pt idx="493">
                  <c:v>1.2627314814814815E-2</c:v>
                </c:pt>
                <c:pt idx="494">
                  <c:v>1.2638888888888889E-2</c:v>
                </c:pt>
                <c:pt idx="495">
                  <c:v>1.2650462962962962E-2</c:v>
                </c:pt>
                <c:pt idx="496">
                  <c:v>1.2662037037037039E-2</c:v>
                </c:pt>
                <c:pt idx="497">
                  <c:v>1.2673611111111109E-2</c:v>
                </c:pt>
                <c:pt idx="498">
                  <c:v>1.2685185185185183E-2</c:v>
                </c:pt>
                <c:pt idx="499">
                  <c:v>1.269675925925926E-2</c:v>
                </c:pt>
                <c:pt idx="500">
                  <c:v>1.2708333333333334E-2</c:v>
                </c:pt>
                <c:pt idx="501">
                  <c:v>1.2719907407407407E-2</c:v>
                </c:pt>
                <c:pt idx="502">
                  <c:v>1.2731481481481481E-2</c:v>
                </c:pt>
                <c:pt idx="503">
                  <c:v>1.2743055555555556E-2</c:v>
                </c:pt>
                <c:pt idx="504">
                  <c:v>1.275462962962963E-2</c:v>
                </c:pt>
                <c:pt idx="505">
                  <c:v>1.2766203703703703E-2</c:v>
                </c:pt>
                <c:pt idx="506">
                  <c:v>1.2777777777777777E-2</c:v>
                </c:pt>
                <c:pt idx="507">
                  <c:v>1.2789351851851852E-2</c:v>
                </c:pt>
                <c:pt idx="508">
                  <c:v>1.2800925925925926E-2</c:v>
                </c:pt>
                <c:pt idx="509">
                  <c:v>1.2812499999999999E-2</c:v>
                </c:pt>
                <c:pt idx="510">
                  <c:v>1.2824074074074073E-2</c:v>
                </c:pt>
                <c:pt idx="511">
                  <c:v>1.283564814814815E-2</c:v>
                </c:pt>
                <c:pt idx="512">
                  <c:v>1.2847222222222223E-2</c:v>
                </c:pt>
                <c:pt idx="513">
                  <c:v>1.2858796296296297E-2</c:v>
                </c:pt>
                <c:pt idx="514">
                  <c:v>1.2870370370370372E-2</c:v>
                </c:pt>
                <c:pt idx="515">
                  <c:v>1.2881944444444446E-2</c:v>
                </c:pt>
                <c:pt idx="516">
                  <c:v>1.2893518518518519E-2</c:v>
                </c:pt>
                <c:pt idx="517">
                  <c:v>1.2905092592592591E-2</c:v>
                </c:pt>
                <c:pt idx="518">
                  <c:v>1.2916666666666667E-2</c:v>
                </c:pt>
                <c:pt idx="519">
                  <c:v>1.292824074074074E-2</c:v>
                </c:pt>
                <c:pt idx="520">
                  <c:v>1.2939814814814814E-2</c:v>
                </c:pt>
                <c:pt idx="521">
                  <c:v>1.2951388888888887E-2</c:v>
                </c:pt>
                <c:pt idx="522">
                  <c:v>1.2962962962962963E-2</c:v>
                </c:pt>
                <c:pt idx="523">
                  <c:v>1.2974537037037036E-2</c:v>
                </c:pt>
                <c:pt idx="524">
                  <c:v>1.298611111111111E-2</c:v>
                </c:pt>
                <c:pt idx="525">
                  <c:v>1.2997685185185183E-2</c:v>
                </c:pt>
                <c:pt idx="526">
                  <c:v>1.300925925925926E-2</c:v>
                </c:pt>
                <c:pt idx="527">
                  <c:v>1.3020833333333334E-2</c:v>
                </c:pt>
                <c:pt idx="528">
                  <c:v>1.3032407407407407E-2</c:v>
                </c:pt>
                <c:pt idx="529">
                  <c:v>1.3043981481481483E-2</c:v>
                </c:pt>
                <c:pt idx="530">
                  <c:v>1.3055555555555556E-2</c:v>
                </c:pt>
                <c:pt idx="531">
                  <c:v>1.306712962962963E-2</c:v>
                </c:pt>
                <c:pt idx="532">
                  <c:v>1.3078703703703703E-2</c:v>
                </c:pt>
                <c:pt idx="533">
                  <c:v>1.3090277777777779E-2</c:v>
                </c:pt>
                <c:pt idx="534">
                  <c:v>1.3101851851851852E-2</c:v>
                </c:pt>
                <c:pt idx="535">
                  <c:v>1.3113425925925926E-2</c:v>
                </c:pt>
                <c:pt idx="536">
                  <c:v>1.3125E-2</c:v>
                </c:pt>
                <c:pt idx="537">
                  <c:v>1.3136574074074077E-2</c:v>
                </c:pt>
                <c:pt idx="538">
                  <c:v>1.3148148148148147E-2</c:v>
                </c:pt>
                <c:pt idx="539">
                  <c:v>1.315972222222222E-2</c:v>
                </c:pt>
                <c:pt idx="540">
                  <c:v>1.3171296296296294E-2</c:v>
                </c:pt>
                <c:pt idx="541">
                  <c:v>1.3182870370370371E-2</c:v>
                </c:pt>
                <c:pt idx="542">
                  <c:v>1.3194444444444444E-2</c:v>
                </c:pt>
                <c:pt idx="543">
                  <c:v>1.3206018518518518E-2</c:v>
                </c:pt>
                <c:pt idx="544">
                  <c:v>1.3217592592592593E-2</c:v>
                </c:pt>
                <c:pt idx="545">
                  <c:v>1.3229166666666667E-2</c:v>
                </c:pt>
                <c:pt idx="546">
                  <c:v>1.324074074074074E-2</c:v>
                </c:pt>
                <c:pt idx="547">
                  <c:v>1.3252314814814814E-2</c:v>
                </c:pt>
                <c:pt idx="548">
                  <c:v>1.3263888888888889E-2</c:v>
                </c:pt>
                <c:pt idx="549">
                  <c:v>1.3275462962962963E-2</c:v>
                </c:pt>
                <c:pt idx="550">
                  <c:v>1.3287037037037036E-2</c:v>
                </c:pt>
                <c:pt idx="551">
                  <c:v>1.329861111111111E-2</c:v>
                </c:pt>
                <c:pt idx="552">
                  <c:v>1.3310185185185187E-2</c:v>
                </c:pt>
                <c:pt idx="553">
                  <c:v>1.3321759259259261E-2</c:v>
                </c:pt>
                <c:pt idx="554">
                  <c:v>1.3333333333333334E-2</c:v>
                </c:pt>
                <c:pt idx="555">
                  <c:v>1.3344907407407408E-2</c:v>
                </c:pt>
                <c:pt idx="556">
                  <c:v>1.3356481481481483E-2</c:v>
                </c:pt>
                <c:pt idx="557">
                  <c:v>1.3368055555555557E-2</c:v>
                </c:pt>
                <c:pt idx="558">
                  <c:v>1.3379629629629628E-2</c:v>
                </c:pt>
                <c:pt idx="559">
                  <c:v>1.3391203703703704E-2</c:v>
                </c:pt>
                <c:pt idx="560">
                  <c:v>1.3402777777777777E-2</c:v>
                </c:pt>
                <c:pt idx="561">
                  <c:v>1.3414351851851851E-2</c:v>
                </c:pt>
                <c:pt idx="562">
                  <c:v>1.3425925925925924E-2</c:v>
                </c:pt>
                <c:pt idx="563">
                  <c:v>1.34375E-2</c:v>
                </c:pt>
                <c:pt idx="564">
                  <c:v>1.3449074074074073E-2</c:v>
                </c:pt>
                <c:pt idx="565">
                  <c:v>1.3460648148148147E-2</c:v>
                </c:pt>
                <c:pt idx="566">
                  <c:v>1.3472222222222221E-2</c:v>
                </c:pt>
                <c:pt idx="567">
                  <c:v>1.3483796296296298E-2</c:v>
                </c:pt>
                <c:pt idx="568">
                  <c:v>1.3495370370370371E-2</c:v>
                </c:pt>
                <c:pt idx="569">
                  <c:v>1.3506944444444445E-2</c:v>
                </c:pt>
                <c:pt idx="570">
                  <c:v>1.3518518518518518E-2</c:v>
                </c:pt>
                <c:pt idx="571">
                  <c:v>1.3530092592592594E-2</c:v>
                </c:pt>
                <c:pt idx="572">
                  <c:v>1.3541666666666667E-2</c:v>
                </c:pt>
                <c:pt idx="573">
                  <c:v>1.3553240740740741E-2</c:v>
                </c:pt>
                <c:pt idx="574">
                  <c:v>1.3564814814814816E-2</c:v>
                </c:pt>
                <c:pt idx="575">
                  <c:v>1.357638888888889E-2</c:v>
                </c:pt>
                <c:pt idx="576">
                  <c:v>1.3587962962962963E-2</c:v>
                </c:pt>
                <c:pt idx="577">
                  <c:v>1.3599537037037037E-2</c:v>
                </c:pt>
                <c:pt idx="578">
                  <c:v>1.3611111111111114E-2</c:v>
                </c:pt>
                <c:pt idx="579">
                  <c:v>1.3622685185185184E-2</c:v>
                </c:pt>
                <c:pt idx="580">
                  <c:v>1.3634259259259257E-2</c:v>
                </c:pt>
                <c:pt idx="581">
                  <c:v>1.3645833333333331E-2</c:v>
                </c:pt>
                <c:pt idx="582">
                  <c:v>1.3657407407407408E-2</c:v>
                </c:pt>
                <c:pt idx="583">
                  <c:v>1.3668981481481482E-2</c:v>
                </c:pt>
                <c:pt idx="584">
                  <c:v>1.3680555555555555E-2</c:v>
                </c:pt>
                <c:pt idx="585">
                  <c:v>1.3692129629629629E-2</c:v>
                </c:pt>
                <c:pt idx="586">
                  <c:v>1.3703703703703704E-2</c:v>
                </c:pt>
                <c:pt idx="587">
                  <c:v>1.3715277777777778E-2</c:v>
                </c:pt>
                <c:pt idx="588">
                  <c:v>1.3726851851851851E-2</c:v>
                </c:pt>
                <c:pt idx="589">
                  <c:v>1.3738425925925926E-2</c:v>
                </c:pt>
                <c:pt idx="590">
                  <c:v>1.375E-2</c:v>
                </c:pt>
                <c:pt idx="591">
                  <c:v>1.3761574074074074E-2</c:v>
                </c:pt>
                <c:pt idx="592">
                  <c:v>1.3773148148148147E-2</c:v>
                </c:pt>
                <c:pt idx="593">
                  <c:v>1.3784722222222224E-2</c:v>
                </c:pt>
                <c:pt idx="594">
                  <c:v>1.3796296296296298E-2</c:v>
                </c:pt>
                <c:pt idx="595">
                  <c:v>1.3807870370370371E-2</c:v>
                </c:pt>
                <c:pt idx="596">
                  <c:v>1.3819444444444445E-2</c:v>
                </c:pt>
                <c:pt idx="597">
                  <c:v>1.383101851851852E-2</c:v>
                </c:pt>
                <c:pt idx="598">
                  <c:v>1.3842592592592594E-2</c:v>
                </c:pt>
                <c:pt idx="599">
                  <c:v>1.3854166666666666E-2</c:v>
                </c:pt>
                <c:pt idx="600">
                  <c:v>1.3865740740740739E-2</c:v>
                </c:pt>
                <c:pt idx="601">
                  <c:v>1.3877314814814815E-2</c:v>
                </c:pt>
                <c:pt idx="602">
                  <c:v>1.3888888888888888E-2</c:v>
                </c:pt>
                <c:pt idx="603">
                  <c:v>1.3900462962962962E-2</c:v>
                </c:pt>
                <c:pt idx="604">
                  <c:v>1.3912037037037037E-2</c:v>
                </c:pt>
                <c:pt idx="605">
                  <c:v>1.3923611111111111E-2</c:v>
                </c:pt>
                <c:pt idx="606">
                  <c:v>1.3935185185185184E-2</c:v>
                </c:pt>
                <c:pt idx="607">
                  <c:v>1.3946759259259258E-2</c:v>
                </c:pt>
                <c:pt idx="608">
                  <c:v>1.3958333333333335E-2</c:v>
                </c:pt>
                <c:pt idx="609">
                  <c:v>1.3969907407407408E-2</c:v>
                </c:pt>
                <c:pt idx="610">
                  <c:v>1.3981481481481482E-2</c:v>
                </c:pt>
                <c:pt idx="611">
                  <c:v>1.3993055555555555E-2</c:v>
                </c:pt>
                <c:pt idx="612">
                  <c:v>1.4004629629629631E-2</c:v>
                </c:pt>
                <c:pt idx="613">
                  <c:v>1.4016203703703704E-2</c:v>
                </c:pt>
                <c:pt idx="614">
                  <c:v>1.4027777777777778E-2</c:v>
                </c:pt>
                <c:pt idx="615">
                  <c:v>1.4039351851851851E-2</c:v>
                </c:pt>
                <c:pt idx="616">
                  <c:v>1.4050925925925927E-2</c:v>
                </c:pt>
                <c:pt idx="617">
                  <c:v>1.40625E-2</c:v>
                </c:pt>
                <c:pt idx="618">
                  <c:v>1.4074074074074074E-2</c:v>
                </c:pt>
                <c:pt idx="619">
                  <c:v>1.4085648148148151E-2</c:v>
                </c:pt>
                <c:pt idx="620">
                  <c:v>1.4097222222222221E-2</c:v>
                </c:pt>
                <c:pt idx="621">
                  <c:v>1.4108796296296295E-2</c:v>
                </c:pt>
                <c:pt idx="622">
                  <c:v>1.4120370370370368E-2</c:v>
                </c:pt>
                <c:pt idx="623">
                  <c:v>1.4131944444444445E-2</c:v>
                </c:pt>
                <c:pt idx="624">
                  <c:v>1.4143518518518519E-2</c:v>
                </c:pt>
                <c:pt idx="625">
                  <c:v>1.4155092592592592E-2</c:v>
                </c:pt>
                <c:pt idx="626">
                  <c:v>1.4166666666666666E-2</c:v>
                </c:pt>
                <c:pt idx="627">
                  <c:v>1.4178240740740741E-2</c:v>
                </c:pt>
                <c:pt idx="628">
                  <c:v>1.4189814814814815E-2</c:v>
                </c:pt>
                <c:pt idx="629">
                  <c:v>1.4201388888888888E-2</c:v>
                </c:pt>
                <c:pt idx="630">
                  <c:v>1.4212962962962962E-2</c:v>
                </c:pt>
                <c:pt idx="631">
                  <c:v>1.4224537037037037E-2</c:v>
                </c:pt>
                <c:pt idx="632">
                  <c:v>1.4236111111111111E-2</c:v>
                </c:pt>
                <c:pt idx="633">
                  <c:v>1.4247685185185184E-2</c:v>
                </c:pt>
                <c:pt idx="634">
                  <c:v>1.4259259259259261E-2</c:v>
                </c:pt>
                <c:pt idx="635">
                  <c:v>1.4270833333333335E-2</c:v>
                </c:pt>
                <c:pt idx="636">
                  <c:v>1.4282407407407409E-2</c:v>
                </c:pt>
                <c:pt idx="637">
                  <c:v>1.4293981481481482E-2</c:v>
                </c:pt>
                <c:pt idx="638">
                  <c:v>1.4305555555555557E-2</c:v>
                </c:pt>
                <c:pt idx="639">
                  <c:v>1.4317129629629631E-2</c:v>
                </c:pt>
                <c:pt idx="640">
                  <c:v>1.4328703703703703E-2</c:v>
                </c:pt>
                <c:pt idx="641">
                  <c:v>1.4340277777777776E-2</c:v>
                </c:pt>
                <c:pt idx="642">
                  <c:v>1.4351851851851852E-2</c:v>
                </c:pt>
                <c:pt idx="643">
                  <c:v>1.4363425925925925E-2</c:v>
                </c:pt>
                <c:pt idx="644">
                  <c:v>1.4374999999999999E-2</c:v>
                </c:pt>
                <c:pt idx="645">
                  <c:v>1.4386574074074072E-2</c:v>
                </c:pt>
                <c:pt idx="646">
                  <c:v>1.4398148148148148E-2</c:v>
                </c:pt>
                <c:pt idx="647">
                  <c:v>1.4409722222222221E-2</c:v>
                </c:pt>
                <c:pt idx="648">
                  <c:v>1.4421296296296295E-2</c:v>
                </c:pt>
                <c:pt idx="649">
                  <c:v>1.4432870370370372E-2</c:v>
                </c:pt>
                <c:pt idx="650">
                  <c:v>1.4444444444444446E-2</c:v>
                </c:pt>
                <c:pt idx="651">
                  <c:v>1.4456018518518519E-2</c:v>
                </c:pt>
                <c:pt idx="652">
                  <c:v>1.4467592592592593E-2</c:v>
                </c:pt>
                <c:pt idx="653">
                  <c:v>1.4479166666666668E-2</c:v>
                </c:pt>
                <c:pt idx="654">
                  <c:v>1.4490740740740742E-2</c:v>
                </c:pt>
                <c:pt idx="655">
                  <c:v>1.4502314814814815E-2</c:v>
                </c:pt>
                <c:pt idx="656">
                  <c:v>1.4513888888888889E-2</c:v>
                </c:pt>
                <c:pt idx="657">
                  <c:v>1.4525462962962964E-2</c:v>
                </c:pt>
                <c:pt idx="658">
                  <c:v>1.4537037037037038E-2</c:v>
                </c:pt>
                <c:pt idx="659">
                  <c:v>1.4548611111111111E-2</c:v>
                </c:pt>
                <c:pt idx="660">
                  <c:v>1.4560185185185183E-2</c:v>
                </c:pt>
                <c:pt idx="661">
                  <c:v>1.4571759259259258E-2</c:v>
                </c:pt>
                <c:pt idx="662">
                  <c:v>1.4583333333333332E-2</c:v>
                </c:pt>
                <c:pt idx="663">
                  <c:v>1.4594907407407405E-2</c:v>
                </c:pt>
                <c:pt idx="664">
                  <c:v>1.4606481481481482E-2</c:v>
                </c:pt>
                <c:pt idx="665">
                  <c:v>1.4618055555555556E-2</c:v>
                </c:pt>
                <c:pt idx="666">
                  <c:v>1.462962962962963E-2</c:v>
                </c:pt>
                <c:pt idx="667">
                  <c:v>1.4641203703703703E-2</c:v>
                </c:pt>
                <c:pt idx="668">
                  <c:v>1.4652777777777778E-2</c:v>
                </c:pt>
                <c:pt idx="669">
                  <c:v>1.4664351851851852E-2</c:v>
                </c:pt>
                <c:pt idx="670">
                  <c:v>1.4675925925925926E-2</c:v>
                </c:pt>
                <c:pt idx="671">
                  <c:v>1.4687499999999999E-2</c:v>
                </c:pt>
                <c:pt idx="672">
                  <c:v>1.4687499999999999E-2</c:v>
                </c:pt>
                <c:pt idx="673">
                  <c:v>1.4699074074074074E-2</c:v>
                </c:pt>
                <c:pt idx="674">
                  <c:v>1.4710648148148148E-2</c:v>
                </c:pt>
                <c:pt idx="675">
                  <c:v>1.4722222222222222E-2</c:v>
                </c:pt>
                <c:pt idx="676">
                  <c:v>1.4733796296296295E-2</c:v>
                </c:pt>
                <c:pt idx="677">
                  <c:v>1.4745370370370372E-2</c:v>
                </c:pt>
                <c:pt idx="678">
                  <c:v>1.4756944444444446E-2</c:v>
                </c:pt>
                <c:pt idx="679">
                  <c:v>1.4768518518518519E-2</c:v>
                </c:pt>
                <c:pt idx="680">
                  <c:v>1.4780092592592595E-2</c:v>
                </c:pt>
                <c:pt idx="681">
                  <c:v>1.4791666666666668E-2</c:v>
                </c:pt>
                <c:pt idx="682">
                  <c:v>1.480324074074074E-2</c:v>
                </c:pt>
                <c:pt idx="683">
                  <c:v>1.4814814814814814E-2</c:v>
                </c:pt>
                <c:pt idx="684">
                  <c:v>1.4826388888888889E-2</c:v>
                </c:pt>
                <c:pt idx="685">
                  <c:v>1.4837962962962963E-2</c:v>
                </c:pt>
                <c:pt idx="686">
                  <c:v>1.4849537037037036E-2</c:v>
                </c:pt>
                <c:pt idx="687">
                  <c:v>1.486111111111111E-2</c:v>
                </c:pt>
                <c:pt idx="688">
                  <c:v>1.4872685185185185E-2</c:v>
                </c:pt>
                <c:pt idx="689">
                  <c:v>1.4884259259259259E-2</c:v>
                </c:pt>
                <c:pt idx="690">
                  <c:v>1.4895833333333332E-2</c:v>
                </c:pt>
                <c:pt idx="691">
                  <c:v>1.4907407407407406E-2</c:v>
                </c:pt>
                <c:pt idx="692">
                  <c:v>1.4918981481481483E-2</c:v>
                </c:pt>
                <c:pt idx="693">
                  <c:v>1.4930555555555556E-2</c:v>
                </c:pt>
                <c:pt idx="694">
                  <c:v>1.494212962962963E-2</c:v>
                </c:pt>
                <c:pt idx="695">
                  <c:v>1.4953703703703705E-2</c:v>
                </c:pt>
                <c:pt idx="696">
                  <c:v>1.4965277777777779E-2</c:v>
                </c:pt>
                <c:pt idx="697">
                  <c:v>1.4976851851851852E-2</c:v>
                </c:pt>
                <c:pt idx="698">
                  <c:v>1.4988425925925926E-2</c:v>
                </c:pt>
                <c:pt idx="699">
                  <c:v>1.5000000000000001E-2</c:v>
                </c:pt>
                <c:pt idx="700">
                  <c:v>1.5011574074074075E-2</c:v>
                </c:pt>
                <c:pt idx="701">
                  <c:v>1.5023148148148148E-2</c:v>
                </c:pt>
                <c:pt idx="702">
                  <c:v>1.503472222222222E-2</c:v>
                </c:pt>
                <c:pt idx="703">
                  <c:v>1.5046296296296295E-2</c:v>
                </c:pt>
                <c:pt idx="704">
                  <c:v>1.5057870370370369E-2</c:v>
                </c:pt>
                <c:pt idx="705">
                  <c:v>1.5069444444444443E-2</c:v>
                </c:pt>
                <c:pt idx="706">
                  <c:v>1.5081018518518516E-2</c:v>
                </c:pt>
                <c:pt idx="707">
                  <c:v>1.5092592592592593E-2</c:v>
                </c:pt>
                <c:pt idx="708">
                  <c:v>1.5104166666666667E-2</c:v>
                </c:pt>
                <c:pt idx="709">
                  <c:v>1.511574074074074E-2</c:v>
                </c:pt>
                <c:pt idx="710">
                  <c:v>1.5127314814814816E-2</c:v>
                </c:pt>
                <c:pt idx="711">
                  <c:v>1.5138888888888889E-2</c:v>
                </c:pt>
                <c:pt idx="712">
                  <c:v>1.5150462962962963E-2</c:v>
                </c:pt>
                <c:pt idx="713">
                  <c:v>1.5162037037037036E-2</c:v>
                </c:pt>
                <c:pt idx="714">
                  <c:v>1.5173611111111112E-2</c:v>
                </c:pt>
                <c:pt idx="715">
                  <c:v>1.5185185185185185E-2</c:v>
                </c:pt>
                <c:pt idx="716">
                  <c:v>1.5196759259259259E-2</c:v>
                </c:pt>
                <c:pt idx="717">
                  <c:v>1.5208333333333332E-2</c:v>
                </c:pt>
                <c:pt idx="718">
                  <c:v>1.5219907407407409E-2</c:v>
                </c:pt>
                <c:pt idx="719">
                  <c:v>1.5231481481481483E-2</c:v>
                </c:pt>
                <c:pt idx="720">
                  <c:v>1.5243055555555557E-2</c:v>
                </c:pt>
                <c:pt idx="721">
                  <c:v>1.525462962962963E-2</c:v>
                </c:pt>
                <c:pt idx="722">
                  <c:v>1.5266203703703705E-2</c:v>
                </c:pt>
                <c:pt idx="723">
                  <c:v>1.5277777777777777E-2</c:v>
                </c:pt>
                <c:pt idx="724">
                  <c:v>1.5289351851851851E-2</c:v>
                </c:pt>
                <c:pt idx="725">
                  <c:v>1.5300925925925926E-2</c:v>
                </c:pt>
                <c:pt idx="726">
                  <c:v>1.53125E-2</c:v>
                </c:pt>
                <c:pt idx="727">
                  <c:v>1.5324074074074073E-2</c:v>
                </c:pt>
                <c:pt idx="728">
                  <c:v>1.5335648148148147E-2</c:v>
                </c:pt>
                <c:pt idx="729">
                  <c:v>1.5347222222222222E-2</c:v>
                </c:pt>
                <c:pt idx="730">
                  <c:v>1.5358796296296296E-2</c:v>
                </c:pt>
                <c:pt idx="731">
                  <c:v>1.5370370370370369E-2</c:v>
                </c:pt>
                <c:pt idx="732">
                  <c:v>1.5381944444444443E-2</c:v>
                </c:pt>
                <c:pt idx="733">
                  <c:v>1.539351851851852E-2</c:v>
                </c:pt>
                <c:pt idx="734">
                  <c:v>1.5405092592592593E-2</c:v>
                </c:pt>
                <c:pt idx="735">
                  <c:v>1.5416666666666667E-2</c:v>
                </c:pt>
                <c:pt idx="736">
                  <c:v>1.5428240740740741E-2</c:v>
                </c:pt>
                <c:pt idx="737">
                  <c:v>1.5439814814814816E-2</c:v>
                </c:pt>
                <c:pt idx="738">
                  <c:v>1.545138888888889E-2</c:v>
                </c:pt>
                <c:pt idx="739">
                  <c:v>1.5462962962962963E-2</c:v>
                </c:pt>
                <c:pt idx="740">
                  <c:v>1.5474537037037038E-2</c:v>
                </c:pt>
                <c:pt idx="741">
                  <c:v>1.5486111111111112E-2</c:v>
                </c:pt>
                <c:pt idx="742">
                  <c:v>1.5497685185185186E-2</c:v>
                </c:pt>
                <c:pt idx="743">
                  <c:v>1.5509259259259257E-2</c:v>
                </c:pt>
                <c:pt idx="744">
                  <c:v>1.5520833333333333E-2</c:v>
                </c:pt>
                <c:pt idx="745">
                  <c:v>1.5532407407407406E-2</c:v>
                </c:pt>
                <c:pt idx="746">
                  <c:v>1.554398148148148E-2</c:v>
                </c:pt>
                <c:pt idx="747">
                  <c:v>1.5555555555555553E-2</c:v>
                </c:pt>
                <c:pt idx="748">
                  <c:v>1.556712962962963E-2</c:v>
                </c:pt>
                <c:pt idx="749">
                  <c:v>1.5578703703703704E-2</c:v>
                </c:pt>
                <c:pt idx="750">
                  <c:v>1.5590277777777778E-2</c:v>
                </c:pt>
                <c:pt idx="751">
                  <c:v>1.5601851851851851E-2</c:v>
                </c:pt>
                <c:pt idx="752">
                  <c:v>1.5613425925925926E-2</c:v>
                </c:pt>
                <c:pt idx="753">
                  <c:v>1.5625E-2</c:v>
                </c:pt>
                <c:pt idx="754">
                  <c:v>1.5636574074074074E-2</c:v>
                </c:pt>
                <c:pt idx="755">
                  <c:v>1.5648148148148151E-2</c:v>
                </c:pt>
                <c:pt idx="756">
                  <c:v>1.5659722222222224E-2</c:v>
                </c:pt>
                <c:pt idx="757">
                  <c:v>1.5671296296296298E-2</c:v>
                </c:pt>
                <c:pt idx="758">
                  <c:v>1.5682870370370371E-2</c:v>
                </c:pt>
                <c:pt idx="759">
                  <c:v>1.5694444444444445E-2</c:v>
                </c:pt>
                <c:pt idx="760">
                  <c:v>1.5706018518518518E-2</c:v>
                </c:pt>
                <c:pt idx="761">
                  <c:v>1.5717592592592592E-2</c:v>
                </c:pt>
                <c:pt idx="762">
                  <c:v>1.5729166666666666E-2</c:v>
                </c:pt>
                <c:pt idx="763">
                  <c:v>1.5740740740740743E-2</c:v>
                </c:pt>
                <c:pt idx="764">
                  <c:v>1.5752314814814813E-2</c:v>
                </c:pt>
                <c:pt idx="765">
                  <c:v>1.5763888888888886E-2</c:v>
                </c:pt>
                <c:pt idx="766">
                  <c:v>1.577546296296296E-2</c:v>
                </c:pt>
                <c:pt idx="767">
                  <c:v>1.5787037037037037E-2</c:v>
                </c:pt>
                <c:pt idx="768">
                  <c:v>1.579861111111111E-2</c:v>
                </c:pt>
                <c:pt idx="769">
                  <c:v>1.5810185185185184E-2</c:v>
                </c:pt>
                <c:pt idx="770">
                  <c:v>1.5821759259259261E-2</c:v>
                </c:pt>
                <c:pt idx="771">
                  <c:v>1.5833333333333335E-2</c:v>
                </c:pt>
                <c:pt idx="772">
                  <c:v>1.5844907407407408E-2</c:v>
                </c:pt>
                <c:pt idx="773">
                  <c:v>1.5856481481481482E-2</c:v>
                </c:pt>
                <c:pt idx="774">
                  <c:v>1.5868055555555555E-2</c:v>
                </c:pt>
                <c:pt idx="775">
                  <c:v>1.5879629629629629E-2</c:v>
                </c:pt>
                <c:pt idx="776">
                  <c:v>1.5891203703703703E-2</c:v>
                </c:pt>
                <c:pt idx="777">
                  <c:v>1.5902777777777776E-2</c:v>
                </c:pt>
                <c:pt idx="778">
                  <c:v>1.5914351851851853E-2</c:v>
                </c:pt>
                <c:pt idx="779">
                  <c:v>1.5925925925925927E-2</c:v>
                </c:pt>
                <c:pt idx="780">
                  <c:v>1.59375E-2</c:v>
                </c:pt>
                <c:pt idx="781">
                  <c:v>1.5949074074074074E-2</c:v>
                </c:pt>
                <c:pt idx="782">
                  <c:v>1.5960648148148151E-2</c:v>
                </c:pt>
                <c:pt idx="783">
                  <c:v>1.5972222222222224E-2</c:v>
                </c:pt>
                <c:pt idx="784">
                  <c:v>1.5983796296296295E-2</c:v>
                </c:pt>
                <c:pt idx="785">
                  <c:v>1.5995370370370372E-2</c:v>
                </c:pt>
                <c:pt idx="786">
                  <c:v>1.6006944444444445E-2</c:v>
                </c:pt>
                <c:pt idx="787">
                  <c:v>1.6018518518518519E-2</c:v>
                </c:pt>
                <c:pt idx="788">
                  <c:v>1.6030092592592592E-2</c:v>
                </c:pt>
                <c:pt idx="789">
                  <c:v>1.6041666666666666E-2</c:v>
                </c:pt>
                <c:pt idx="790">
                  <c:v>1.6053240740740739E-2</c:v>
                </c:pt>
                <c:pt idx="791">
                  <c:v>1.6064814814814813E-2</c:v>
                </c:pt>
                <c:pt idx="792">
                  <c:v>1.6076388888888887E-2</c:v>
                </c:pt>
                <c:pt idx="793">
                  <c:v>1.6087962962962964E-2</c:v>
                </c:pt>
                <c:pt idx="794">
                  <c:v>1.6099537037037037E-2</c:v>
                </c:pt>
                <c:pt idx="795">
                  <c:v>1.6111111111111111E-2</c:v>
                </c:pt>
                <c:pt idx="796">
                  <c:v>1.6122685185185184E-2</c:v>
                </c:pt>
                <c:pt idx="797">
                  <c:v>1.6134259259259261E-2</c:v>
                </c:pt>
                <c:pt idx="798">
                  <c:v>1.6145833333333335E-2</c:v>
                </c:pt>
                <c:pt idx="799">
                  <c:v>1.6157407407407409E-2</c:v>
                </c:pt>
                <c:pt idx="800">
                  <c:v>1.6168981481481482E-2</c:v>
                </c:pt>
                <c:pt idx="801">
                  <c:v>1.6180555555555556E-2</c:v>
                </c:pt>
                <c:pt idx="802">
                  <c:v>1.6192129629629629E-2</c:v>
                </c:pt>
                <c:pt idx="803">
                  <c:v>1.6203703703703703E-2</c:v>
                </c:pt>
                <c:pt idx="804">
                  <c:v>1.621527777777778E-2</c:v>
                </c:pt>
                <c:pt idx="805">
                  <c:v>1.622685185185185E-2</c:v>
                </c:pt>
                <c:pt idx="806">
                  <c:v>1.6238425925925924E-2</c:v>
                </c:pt>
                <c:pt idx="807">
                  <c:v>1.6249999999999997E-2</c:v>
                </c:pt>
                <c:pt idx="808">
                  <c:v>1.6261574074074074E-2</c:v>
                </c:pt>
                <c:pt idx="809">
                  <c:v>1.6273148148148148E-2</c:v>
                </c:pt>
                <c:pt idx="810">
                  <c:v>1.6284722222222221E-2</c:v>
                </c:pt>
                <c:pt idx="811">
                  <c:v>1.6296296296296295E-2</c:v>
                </c:pt>
                <c:pt idx="812">
                  <c:v>1.6307870370370372E-2</c:v>
                </c:pt>
                <c:pt idx="813">
                  <c:v>1.6319444444444445E-2</c:v>
                </c:pt>
                <c:pt idx="814">
                  <c:v>1.6331018518518519E-2</c:v>
                </c:pt>
                <c:pt idx="815">
                  <c:v>1.6342592592592593E-2</c:v>
                </c:pt>
                <c:pt idx="816">
                  <c:v>1.6354166666666666E-2</c:v>
                </c:pt>
                <c:pt idx="817">
                  <c:v>1.636574074074074E-2</c:v>
                </c:pt>
                <c:pt idx="818">
                  <c:v>1.6377314814814813E-2</c:v>
                </c:pt>
                <c:pt idx="819">
                  <c:v>1.638888888888889E-2</c:v>
                </c:pt>
                <c:pt idx="820">
                  <c:v>1.6400462962962964E-2</c:v>
                </c:pt>
                <c:pt idx="821">
                  <c:v>1.6412037037037037E-2</c:v>
                </c:pt>
                <c:pt idx="822">
                  <c:v>1.6423611111111111E-2</c:v>
                </c:pt>
                <c:pt idx="823">
                  <c:v>1.6435185185185188E-2</c:v>
                </c:pt>
                <c:pt idx="824">
                  <c:v>1.6446759259259262E-2</c:v>
                </c:pt>
                <c:pt idx="825">
                  <c:v>1.6458333333333332E-2</c:v>
                </c:pt>
                <c:pt idx="826">
                  <c:v>1.6469907407407405E-2</c:v>
                </c:pt>
                <c:pt idx="827">
                  <c:v>1.6481481481481482E-2</c:v>
                </c:pt>
                <c:pt idx="828">
                  <c:v>1.6493055555555556E-2</c:v>
                </c:pt>
                <c:pt idx="829">
                  <c:v>1.650462962962963E-2</c:v>
                </c:pt>
                <c:pt idx="830">
                  <c:v>1.6516203703703703E-2</c:v>
                </c:pt>
                <c:pt idx="831">
                  <c:v>1.6527777777777777E-2</c:v>
                </c:pt>
                <c:pt idx="832">
                  <c:v>1.653935185185185E-2</c:v>
                </c:pt>
                <c:pt idx="833">
                  <c:v>1.6550925925925924E-2</c:v>
                </c:pt>
                <c:pt idx="834">
                  <c:v>1.6562500000000001E-2</c:v>
                </c:pt>
                <c:pt idx="835">
                  <c:v>1.6574074074074074E-2</c:v>
                </c:pt>
                <c:pt idx="836">
                  <c:v>1.6585648148148148E-2</c:v>
                </c:pt>
                <c:pt idx="837">
                  <c:v>1.6597222222222222E-2</c:v>
                </c:pt>
                <c:pt idx="838">
                  <c:v>1.6608796296296299E-2</c:v>
                </c:pt>
                <c:pt idx="839">
                  <c:v>1.6620370370370372E-2</c:v>
                </c:pt>
                <c:pt idx="840">
                  <c:v>1.6631944444444446E-2</c:v>
                </c:pt>
                <c:pt idx="841">
                  <c:v>1.6643518518518519E-2</c:v>
                </c:pt>
                <c:pt idx="842">
                  <c:v>1.6655092592592593E-2</c:v>
                </c:pt>
                <c:pt idx="843">
                  <c:v>1.6666666666666666E-2</c:v>
                </c:pt>
                <c:pt idx="844">
                  <c:v>1.667824074074074E-2</c:v>
                </c:pt>
                <c:pt idx="845">
                  <c:v>1.6689814814814817E-2</c:v>
                </c:pt>
                <c:pt idx="846">
                  <c:v>1.6701388888888887E-2</c:v>
                </c:pt>
                <c:pt idx="847">
                  <c:v>1.6712962962962961E-2</c:v>
                </c:pt>
                <c:pt idx="848">
                  <c:v>1.6724537037037034E-2</c:v>
                </c:pt>
                <c:pt idx="849">
                  <c:v>1.6736111111111111E-2</c:v>
                </c:pt>
                <c:pt idx="850">
                  <c:v>1.6747685185185185E-2</c:v>
                </c:pt>
                <c:pt idx="851">
                  <c:v>1.6759259259259258E-2</c:v>
                </c:pt>
                <c:pt idx="852">
                  <c:v>1.6770833333333332E-2</c:v>
                </c:pt>
                <c:pt idx="853">
                  <c:v>1.6782407407407409E-2</c:v>
                </c:pt>
                <c:pt idx="854">
                  <c:v>1.6793981481481483E-2</c:v>
                </c:pt>
                <c:pt idx="855">
                  <c:v>1.6805555555555556E-2</c:v>
                </c:pt>
                <c:pt idx="856">
                  <c:v>1.681712962962963E-2</c:v>
                </c:pt>
                <c:pt idx="857">
                  <c:v>1.6828703703703703E-2</c:v>
                </c:pt>
                <c:pt idx="858">
                  <c:v>1.6840277777777777E-2</c:v>
                </c:pt>
                <c:pt idx="859">
                  <c:v>1.6851851851851851E-2</c:v>
                </c:pt>
                <c:pt idx="860">
                  <c:v>1.6863425925925928E-2</c:v>
                </c:pt>
                <c:pt idx="861">
                  <c:v>1.6875000000000001E-2</c:v>
                </c:pt>
                <c:pt idx="862">
                  <c:v>1.6886574074074075E-2</c:v>
                </c:pt>
                <c:pt idx="863">
                  <c:v>1.6898148148148148E-2</c:v>
                </c:pt>
                <c:pt idx="864">
                  <c:v>1.6909722222222225E-2</c:v>
                </c:pt>
                <c:pt idx="865">
                  <c:v>1.6921296296296299E-2</c:v>
                </c:pt>
                <c:pt idx="866">
                  <c:v>1.6932870370370369E-2</c:v>
                </c:pt>
                <c:pt idx="867">
                  <c:v>1.6944444444444443E-2</c:v>
                </c:pt>
                <c:pt idx="868">
                  <c:v>1.695601851851852E-2</c:v>
                </c:pt>
                <c:pt idx="869">
                  <c:v>1.6967592592592593E-2</c:v>
                </c:pt>
                <c:pt idx="870">
                  <c:v>1.6979166666666667E-2</c:v>
                </c:pt>
                <c:pt idx="871">
                  <c:v>1.699074074074074E-2</c:v>
                </c:pt>
                <c:pt idx="872">
                  <c:v>1.7002314814814814E-2</c:v>
                </c:pt>
                <c:pt idx="873">
                  <c:v>1.7013888888888887E-2</c:v>
                </c:pt>
                <c:pt idx="874">
                  <c:v>1.7025462962962961E-2</c:v>
                </c:pt>
                <c:pt idx="875">
                  <c:v>1.7037037037037038E-2</c:v>
                </c:pt>
                <c:pt idx="876">
                  <c:v>1.7048611111111112E-2</c:v>
                </c:pt>
                <c:pt idx="877">
                  <c:v>1.7060185185185185E-2</c:v>
                </c:pt>
                <c:pt idx="878">
                  <c:v>1.7071759259259259E-2</c:v>
                </c:pt>
                <c:pt idx="879">
                  <c:v>1.7083333333333336E-2</c:v>
                </c:pt>
                <c:pt idx="880">
                  <c:v>1.7094907407407409E-2</c:v>
                </c:pt>
                <c:pt idx="881">
                  <c:v>1.7106481481481483E-2</c:v>
                </c:pt>
                <c:pt idx="882">
                  <c:v>1.7118055555555556E-2</c:v>
                </c:pt>
                <c:pt idx="883">
                  <c:v>1.712962962962963E-2</c:v>
                </c:pt>
                <c:pt idx="884">
                  <c:v>1.7141203703703704E-2</c:v>
                </c:pt>
                <c:pt idx="885">
                  <c:v>1.7152777777777777E-2</c:v>
                </c:pt>
                <c:pt idx="886">
                  <c:v>1.7164351851851851E-2</c:v>
                </c:pt>
                <c:pt idx="887">
                  <c:v>1.7175925925925924E-2</c:v>
                </c:pt>
                <c:pt idx="888">
                  <c:v>1.7187499999999998E-2</c:v>
                </c:pt>
                <c:pt idx="889">
                  <c:v>1.7199074074074071E-2</c:v>
                </c:pt>
                <c:pt idx="890">
                  <c:v>1.7210648148148149E-2</c:v>
                </c:pt>
                <c:pt idx="891">
                  <c:v>1.7222222222222222E-2</c:v>
                </c:pt>
                <c:pt idx="892">
                  <c:v>1.7233796296296296E-2</c:v>
                </c:pt>
                <c:pt idx="893">
                  <c:v>1.7245370370370369E-2</c:v>
                </c:pt>
                <c:pt idx="894">
                  <c:v>1.7256944444444446E-2</c:v>
                </c:pt>
                <c:pt idx="895">
                  <c:v>1.726851851851852E-2</c:v>
                </c:pt>
                <c:pt idx="896">
                  <c:v>1.7280092592592593E-2</c:v>
                </c:pt>
                <c:pt idx="897">
                  <c:v>1.7291666666666667E-2</c:v>
                </c:pt>
                <c:pt idx="898">
                  <c:v>1.7303240740740741E-2</c:v>
                </c:pt>
                <c:pt idx="899">
                  <c:v>1.7314814814814814E-2</c:v>
                </c:pt>
                <c:pt idx="900">
                  <c:v>1.7326388888888888E-2</c:v>
                </c:pt>
                <c:pt idx="901">
                  <c:v>1.7337962962962961E-2</c:v>
                </c:pt>
                <c:pt idx="902">
                  <c:v>1.7349537037037038E-2</c:v>
                </c:pt>
                <c:pt idx="903">
                  <c:v>1.7361111111111112E-2</c:v>
                </c:pt>
                <c:pt idx="904">
                  <c:v>1.7372685185185185E-2</c:v>
                </c:pt>
                <c:pt idx="905">
                  <c:v>1.7384259259259262E-2</c:v>
                </c:pt>
                <c:pt idx="906">
                  <c:v>1.7395833333333336E-2</c:v>
                </c:pt>
                <c:pt idx="907">
                  <c:v>1.7407407407407406E-2</c:v>
                </c:pt>
                <c:pt idx="908">
                  <c:v>1.741898148148148E-2</c:v>
                </c:pt>
                <c:pt idx="909">
                  <c:v>1.7430555555555557E-2</c:v>
                </c:pt>
                <c:pt idx="910">
                  <c:v>1.744212962962963E-2</c:v>
                </c:pt>
                <c:pt idx="911">
                  <c:v>1.7453703703703704E-2</c:v>
                </c:pt>
                <c:pt idx="912">
                  <c:v>1.7465277777777777E-2</c:v>
                </c:pt>
                <c:pt idx="913">
                  <c:v>1.7476851851851851E-2</c:v>
                </c:pt>
                <c:pt idx="914">
                  <c:v>1.7488425925925925E-2</c:v>
                </c:pt>
                <c:pt idx="915">
                  <c:v>1.7499999999999998E-2</c:v>
                </c:pt>
                <c:pt idx="916">
                  <c:v>1.7511574074074072E-2</c:v>
                </c:pt>
                <c:pt idx="917">
                  <c:v>1.7523148148148149E-2</c:v>
                </c:pt>
                <c:pt idx="918">
                  <c:v>1.7534722222222222E-2</c:v>
                </c:pt>
                <c:pt idx="919">
                  <c:v>1.7546296296296296E-2</c:v>
                </c:pt>
                <c:pt idx="920">
                  <c:v>1.7557870370370373E-2</c:v>
                </c:pt>
                <c:pt idx="921">
                  <c:v>1.7569444444444447E-2</c:v>
                </c:pt>
                <c:pt idx="922">
                  <c:v>1.758101851851852E-2</c:v>
                </c:pt>
                <c:pt idx="923">
                  <c:v>1.7592592592592594E-2</c:v>
                </c:pt>
                <c:pt idx="924">
                  <c:v>1.7604166666666667E-2</c:v>
                </c:pt>
                <c:pt idx="925">
                  <c:v>1.7615740740740741E-2</c:v>
                </c:pt>
                <c:pt idx="926">
                  <c:v>1.7627314814814814E-2</c:v>
                </c:pt>
                <c:pt idx="927">
                  <c:v>1.7638888888888888E-2</c:v>
                </c:pt>
                <c:pt idx="928">
                  <c:v>1.7650462962962962E-2</c:v>
                </c:pt>
                <c:pt idx="929">
                  <c:v>1.7662037037037035E-2</c:v>
                </c:pt>
                <c:pt idx="930">
                  <c:v>1.7673611111111109E-2</c:v>
                </c:pt>
                <c:pt idx="931">
                  <c:v>1.7685185185185182E-2</c:v>
                </c:pt>
                <c:pt idx="932">
                  <c:v>1.7696759259259259E-2</c:v>
                </c:pt>
                <c:pt idx="933">
                  <c:v>1.7708333333333333E-2</c:v>
                </c:pt>
                <c:pt idx="934">
                  <c:v>1.7719907407407406E-2</c:v>
                </c:pt>
                <c:pt idx="935">
                  <c:v>1.7731481481481483E-2</c:v>
                </c:pt>
                <c:pt idx="936">
                  <c:v>1.7743055555555557E-2</c:v>
                </c:pt>
                <c:pt idx="937">
                  <c:v>1.7754629629629631E-2</c:v>
                </c:pt>
                <c:pt idx="938">
                  <c:v>1.7766203703703704E-2</c:v>
                </c:pt>
                <c:pt idx="939">
                  <c:v>1.7777777777777778E-2</c:v>
                </c:pt>
                <c:pt idx="940">
                  <c:v>1.7789351851851851E-2</c:v>
                </c:pt>
                <c:pt idx="941">
                  <c:v>1.7800925925925925E-2</c:v>
                </c:pt>
                <c:pt idx="942">
                  <c:v>1.7812499999999998E-2</c:v>
                </c:pt>
                <c:pt idx="943">
                  <c:v>1.7824074074074076E-2</c:v>
                </c:pt>
                <c:pt idx="944">
                  <c:v>1.7835648148148149E-2</c:v>
                </c:pt>
                <c:pt idx="945">
                  <c:v>1.7847222222222223E-2</c:v>
                </c:pt>
                <c:pt idx="946">
                  <c:v>1.7858796296296296E-2</c:v>
                </c:pt>
                <c:pt idx="947">
                  <c:v>1.7870370370370373E-2</c:v>
                </c:pt>
                <c:pt idx="948">
                  <c:v>1.7881944444444443E-2</c:v>
                </c:pt>
                <c:pt idx="949">
                  <c:v>1.7893518518518517E-2</c:v>
                </c:pt>
                <c:pt idx="950">
                  <c:v>1.7905092592592594E-2</c:v>
                </c:pt>
                <c:pt idx="951">
                  <c:v>1.7916666666666668E-2</c:v>
                </c:pt>
                <c:pt idx="952">
                  <c:v>1.7928240740740741E-2</c:v>
                </c:pt>
                <c:pt idx="953">
                  <c:v>1.7939814814814815E-2</c:v>
                </c:pt>
                <c:pt idx="954">
                  <c:v>1.7951388888888888E-2</c:v>
                </c:pt>
                <c:pt idx="955">
                  <c:v>1.7962962962962962E-2</c:v>
                </c:pt>
                <c:pt idx="956">
                  <c:v>1.7974537037037035E-2</c:v>
                </c:pt>
                <c:pt idx="957">
                  <c:v>1.7986111111111109E-2</c:v>
                </c:pt>
                <c:pt idx="958">
                  <c:v>1.7997685185185186E-2</c:v>
                </c:pt>
                <c:pt idx="959">
                  <c:v>1.800925925925926E-2</c:v>
                </c:pt>
                <c:pt idx="960">
                  <c:v>1.8020833333333333E-2</c:v>
                </c:pt>
                <c:pt idx="961">
                  <c:v>1.8032407407407407E-2</c:v>
                </c:pt>
                <c:pt idx="962">
                  <c:v>1.8043981481481484E-2</c:v>
                </c:pt>
                <c:pt idx="963">
                  <c:v>1.8055555555555557E-2</c:v>
                </c:pt>
                <c:pt idx="964">
                  <c:v>1.8067129629629631E-2</c:v>
                </c:pt>
                <c:pt idx="965">
                  <c:v>1.8078703703703704E-2</c:v>
                </c:pt>
                <c:pt idx="966">
                  <c:v>1.8090277777777778E-2</c:v>
                </c:pt>
                <c:pt idx="967">
                  <c:v>1.8101851851851852E-2</c:v>
                </c:pt>
                <c:pt idx="968">
                  <c:v>1.8113425925925925E-2</c:v>
                </c:pt>
                <c:pt idx="969">
                  <c:v>1.8124999999999999E-2</c:v>
                </c:pt>
                <c:pt idx="970">
                  <c:v>1.8136574074074072E-2</c:v>
                </c:pt>
                <c:pt idx="971">
                  <c:v>1.8148148148148146E-2</c:v>
                </c:pt>
                <c:pt idx="972">
                  <c:v>1.8159722222222219E-2</c:v>
                </c:pt>
                <c:pt idx="973">
                  <c:v>1.8171296296296297E-2</c:v>
                </c:pt>
                <c:pt idx="974">
                  <c:v>1.818287037037037E-2</c:v>
                </c:pt>
                <c:pt idx="975">
                  <c:v>1.8194444444444444E-2</c:v>
                </c:pt>
                <c:pt idx="976">
                  <c:v>1.8206018518518517E-2</c:v>
                </c:pt>
                <c:pt idx="977">
                  <c:v>1.8217592592592594E-2</c:v>
                </c:pt>
                <c:pt idx="978">
                  <c:v>1.8229166666666668E-2</c:v>
                </c:pt>
                <c:pt idx="979">
                  <c:v>1.8240740740740741E-2</c:v>
                </c:pt>
                <c:pt idx="980">
                  <c:v>1.8252314814814815E-2</c:v>
                </c:pt>
                <c:pt idx="981">
                  <c:v>1.8263888888888889E-2</c:v>
                </c:pt>
                <c:pt idx="982">
                  <c:v>1.8275462962962962E-2</c:v>
                </c:pt>
                <c:pt idx="983">
                  <c:v>1.8275462962962962E-2</c:v>
                </c:pt>
                <c:pt idx="984">
                  <c:v>1.8287037037037036E-2</c:v>
                </c:pt>
                <c:pt idx="985">
                  <c:v>1.8298611111111113E-2</c:v>
                </c:pt>
                <c:pt idx="986">
                  <c:v>1.8310185185185186E-2</c:v>
                </c:pt>
                <c:pt idx="987">
                  <c:v>1.832175925925926E-2</c:v>
                </c:pt>
                <c:pt idx="988">
                  <c:v>1.8333333333333333E-2</c:v>
                </c:pt>
                <c:pt idx="989">
                  <c:v>1.834490740740741E-2</c:v>
                </c:pt>
                <c:pt idx="990">
                  <c:v>1.8356481481481481E-2</c:v>
                </c:pt>
                <c:pt idx="991">
                  <c:v>1.8368055555555554E-2</c:v>
                </c:pt>
                <c:pt idx="992">
                  <c:v>1.8379629629629628E-2</c:v>
                </c:pt>
                <c:pt idx="993">
                  <c:v>1.8391203703703705E-2</c:v>
                </c:pt>
                <c:pt idx="994">
                  <c:v>1.8402777777777778E-2</c:v>
                </c:pt>
                <c:pt idx="995">
                  <c:v>1.8414351851851852E-2</c:v>
                </c:pt>
                <c:pt idx="996">
                  <c:v>1.8425925925925925E-2</c:v>
                </c:pt>
                <c:pt idx="997">
                  <c:v>1.8437499999999999E-2</c:v>
                </c:pt>
                <c:pt idx="998">
                  <c:v>1.8449074074074073E-2</c:v>
                </c:pt>
                <c:pt idx="999">
                  <c:v>1.8460648148148146E-2</c:v>
                </c:pt>
                <c:pt idx="1000">
                  <c:v>1.8472222222222223E-2</c:v>
                </c:pt>
                <c:pt idx="1001">
                  <c:v>1.8483796296296297E-2</c:v>
                </c:pt>
                <c:pt idx="1002">
                  <c:v>1.849537037037037E-2</c:v>
                </c:pt>
                <c:pt idx="1003">
                  <c:v>1.8506944444444444E-2</c:v>
                </c:pt>
                <c:pt idx="1004">
                  <c:v>1.8518518518518521E-2</c:v>
                </c:pt>
                <c:pt idx="1005">
                  <c:v>1.8530092592592595E-2</c:v>
                </c:pt>
                <c:pt idx="1006">
                  <c:v>1.8541666666666668E-2</c:v>
                </c:pt>
                <c:pt idx="1007">
                  <c:v>1.8553240740740742E-2</c:v>
                </c:pt>
                <c:pt idx="1008">
                  <c:v>1.8564814814814815E-2</c:v>
                </c:pt>
                <c:pt idx="1009">
                  <c:v>1.8576388888888889E-2</c:v>
                </c:pt>
                <c:pt idx="1010">
                  <c:v>1.8587962962962962E-2</c:v>
                </c:pt>
                <c:pt idx="1011">
                  <c:v>1.8599537037037036E-2</c:v>
                </c:pt>
                <c:pt idx="1012">
                  <c:v>1.861111111111111E-2</c:v>
                </c:pt>
                <c:pt idx="1013">
                  <c:v>1.8622685185185183E-2</c:v>
                </c:pt>
                <c:pt idx="1014">
                  <c:v>1.8634259259259257E-2</c:v>
                </c:pt>
                <c:pt idx="1015">
                  <c:v>1.8645833333333334E-2</c:v>
                </c:pt>
                <c:pt idx="1016">
                  <c:v>1.8657407407407407E-2</c:v>
                </c:pt>
                <c:pt idx="1017">
                  <c:v>1.8668981481481481E-2</c:v>
                </c:pt>
                <c:pt idx="1018">
                  <c:v>1.8680555555555554E-2</c:v>
                </c:pt>
                <c:pt idx="1019">
                  <c:v>1.8692129629629631E-2</c:v>
                </c:pt>
                <c:pt idx="1020">
                  <c:v>1.8703703703703705E-2</c:v>
                </c:pt>
                <c:pt idx="1021">
                  <c:v>1.8715277777777779E-2</c:v>
                </c:pt>
                <c:pt idx="1022">
                  <c:v>1.8726851851851852E-2</c:v>
                </c:pt>
                <c:pt idx="1023">
                  <c:v>1.8738425925925926E-2</c:v>
                </c:pt>
                <c:pt idx="1024">
                  <c:v>1.8749999999999999E-2</c:v>
                </c:pt>
                <c:pt idx="1025">
                  <c:v>1.8761574074074073E-2</c:v>
                </c:pt>
                <c:pt idx="1026">
                  <c:v>1.877314814814815E-2</c:v>
                </c:pt>
                <c:pt idx="1027">
                  <c:v>1.8784722222222223E-2</c:v>
                </c:pt>
                <c:pt idx="1028">
                  <c:v>1.8796296296296297E-2</c:v>
                </c:pt>
                <c:pt idx="1029">
                  <c:v>1.8807870370370371E-2</c:v>
                </c:pt>
                <c:pt idx="1030">
                  <c:v>1.8819444444444448E-2</c:v>
                </c:pt>
                <c:pt idx="1031">
                  <c:v>1.8831018518518518E-2</c:v>
                </c:pt>
                <c:pt idx="1032">
                  <c:v>1.8842592592592591E-2</c:v>
                </c:pt>
                <c:pt idx="1033">
                  <c:v>1.8854166666666665E-2</c:v>
                </c:pt>
                <c:pt idx="1034">
                  <c:v>1.8865740740740742E-2</c:v>
                </c:pt>
                <c:pt idx="1035">
                  <c:v>1.8877314814814816E-2</c:v>
                </c:pt>
                <c:pt idx="1036">
                  <c:v>1.8888888888888889E-2</c:v>
                </c:pt>
                <c:pt idx="1037">
                  <c:v>1.8900462962962963E-2</c:v>
                </c:pt>
                <c:pt idx="1038">
                  <c:v>1.8912037037037036E-2</c:v>
                </c:pt>
                <c:pt idx="1039">
                  <c:v>1.892361111111111E-2</c:v>
                </c:pt>
                <c:pt idx="1040">
                  <c:v>1.8935185185185183E-2</c:v>
                </c:pt>
                <c:pt idx="1041">
                  <c:v>1.894675925925926E-2</c:v>
                </c:pt>
                <c:pt idx="1042">
                  <c:v>1.8958333333333334E-2</c:v>
                </c:pt>
                <c:pt idx="1043">
                  <c:v>1.8969907407407408E-2</c:v>
                </c:pt>
                <c:pt idx="1044">
                  <c:v>1.8981481481481481E-2</c:v>
                </c:pt>
                <c:pt idx="1045">
                  <c:v>1.8993055555555558E-2</c:v>
                </c:pt>
                <c:pt idx="1046">
                  <c:v>1.9004629629629632E-2</c:v>
                </c:pt>
                <c:pt idx="1047">
                  <c:v>1.9016203703703705E-2</c:v>
                </c:pt>
                <c:pt idx="1048">
                  <c:v>1.9027777777777779E-2</c:v>
                </c:pt>
                <c:pt idx="1049">
                  <c:v>1.9039351851851852E-2</c:v>
                </c:pt>
                <c:pt idx="1050">
                  <c:v>1.9050925925925926E-2</c:v>
                </c:pt>
                <c:pt idx="1051">
                  <c:v>1.90625E-2</c:v>
                </c:pt>
                <c:pt idx="1052">
                  <c:v>1.9074074074074073E-2</c:v>
                </c:pt>
                <c:pt idx="1053">
                  <c:v>1.9085648148148147E-2</c:v>
                </c:pt>
                <c:pt idx="1054">
                  <c:v>1.909722222222222E-2</c:v>
                </c:pt>
                <c:pt idx="1055">
                  <c:v>1.9108796296296294E-2</c:v>
                </c:pt>
                <c:pt idx="1056">
                  <c:v>1.9120370370370371E-2</c:v>
                </c:pt>
                <c:pt idx="1057">
                  <c:v>1.9131944444444444E-2</c:v>
                </c:pt>
                <c:pt idx="1058">
                  <c:v>1.9143518518518518E-2</c:v>
                </c:pt>
                <c:pt idx="1059">
                  <c:v>1.9155092592592592E-2</c:v>
                </c:pt>
                <c:pt idx="1060">
                  <c:v>1.9166666666666669E-2</c:v>
                </c:pt>
                <c:pt idx="1061">
                  <c:v>1.9178240740740742E-2</c:v>
                </c:pt>
                <c:pt idx="1062">
                  <c:v>1.9189814814814816E-2</c:v>
                </c:pt>
                <c:pt idx="1063">
                  <c:v>1.9201388888888889E-2</c:v>
                </c:pt>
                <c:pt idx="1064">
                  <c:v>1.9212962962962963E-2</c:v>
                </c:pt>
                <c:pt idx="1065">
                  <c:v>1.9224537037037037E-2</c:v>
                </c:pt>
                <c:pt idx="1066">
                  <c:v>1.923611111111111E-2</c:v>
                </c:pt>
                <c:pt idx="1067">
                  <c:v>1.9247685185185184E-2</c:v>
                </c:pt>
                <c:pt idx="1068">
                  <c:v>1.9259259259259261E-2</c:v>
                </c:pt>
                <c:pt idx="1069">
                  <c:v>1.9270833333333334E-2</c:v>
                </c:pt>
                <c:pt idx="1070">
                  <c:v>1.9282407407407408E-2</c:v>
                </c:pt>
                <c:pt idx="1071">
                  <c:v>1.9293981481481485E-2</c:v>
                </c:pt>
                <c:pt idx="1072">
                  <c:v>1.9305555555555555E-2</c:v>
                </c:pt>
                <c:pt idx="1073">
                  <c:v>1.9317129629629629E-2</c:v>
                </c:pt>
                <c:pt idx="1074">
                  <c:v>1.9328703703703702E-2</c:v>
                </c:pt>
                <c:pt idx="1075">
                  <c:v>1.9340277777777779E-2</c:v>
                </c:pt>
                <c:pt idx="1076">
                  <c:v>1.9351851851851853E-2</c:v>
                </c:pt>
                <c:pt idx="1077">
                  <c:v>1.9363425925925926E-2</c:v>
                </c:pt>
                <c:pt idx="1078">
                  <c:v>1.9375E-2</c:v>
                </c:pt>
                <c:pt idx="1079">
                  <c:v>1.9386574074074073E-2</c:v>
                </c:pt>
                <c:pt idx="1080">
                  <c:v>1.9398148148148147E-2</c:v>
                </c:pt>
                <c:pt idx="1081">
                  <c:v>1.9409722222222221E-2</c:v>
                </c:pt>
                <c:pt idx="1082">
                  <c:v>1.9421296296296294E-2</c:v>
                </c:pt>
                <c:pt idx="1083">
                  <c:v>1.9432870370370371E-2</c:v>
                </c:pt>
                <c:pt idx="1084">
                  <c:v>1.9444444444444445E-2</c:v>
                </c:pt>
                <c:pt idx="1085">
                  <c:v>1.9456018518518518E-2</c:v>
                </c:pt>
                <c:pt idx="1086">
                  <c:v>1.9467592592592595E-2</c:v>
                </c:pt>
                <c:pt idx="1087">
                  <c:v>1.9479166666666669E-2</c:v>
                </c:pt>
                <c:pt idx="1088">
                  <c:v>1.9490740740740743E-2</c:v>
                </c:pt>
                <c:pt idx="1089">
                  <c:v>1.9502314814814816E-2</c:v>
                </c:pt>
                <c:pt idx="1090">
                  <c:v>1.951388888888889E-2</c:v>
                </c:pt>
                <c:pt idx="1091">
                  <c:v>1.9525462962962963E-2</c:v>
                </c:pt>
                <c:pt idx="1092">
                  <c:v>1.9537037037037037E-2</c:v>
                </c:pt>
                <c:pt idx="1093">
                  <c:v>1.954861111111111E-2</c:v>
                </c:pt>
                <c:pt idx="1094">
                  <c:v>1.9560185185185184E-2</c:v>
                </c:pt>
                <c:pt idx="1095">
                  <c:v>1.9571759259259257E-2</c:v>
                </c:pt>
                <c:pt idx="1096">
                  <c:v>1.9583333333333331E-2</c:v>
                </c:pt>
                <c:pt idx="1097">
                  <c:v>1.9594907407407405E-2</c:v>
                </c:pt>
                <c:pt idx="1098">
                  <c:v>1.9606481481481482E-2</c:v>
                </c:pt>
                <c:pt idx="1099">
                  <c:v>1.9618055555555555E-2</c:v>
                </c:pt>
                <c:pt idx="1100">
                  <c:v>1.9629629629629629E-2</c:v>
                </c:pt>
                <c:pt idx="1101">
                  <c:v>1.9641203703703706E-2</c:v>
                </c:pt>
                <c:pt idx="1102">
                  <c:v>1.9652777777777779E-2</c:v>
                </c:pt>
                <c:pt idx="1103">
                  <c:v>1.9664351851851853E-2</c:v>
                </c:pt>
                <c:pt idx="1104">
                  <c:v>1.9675925925925927E-2</c:v>
                </c:pt>
                <c:pt idx="1105">
                  <c:v>1.96875E-2</c:v>
                </c:pt>
                <c:pt idx="1106">
                  <c:v>1.9699074074074074E-2</c:v>
                </c:pt>
                <c:pt idx="1107">
                  <c:v>1.9710648148148147E-2</c:v>
                </c:pt>
                <c:pt idx="1108">
                  <c:v>1.9722222222222221E-2</c:v>
                </c:pt>
                <c:pt idx="1109">
                  <c:v>1.9733796296296298E-2</c:v>
                </c:pt>
                <c:pt idx="1110">
                  <c:v>1.9745370370370371E-2</c:v>
                </c:pt>
                <c:pt idx="1111">
                  <c:v>1.9756944444444445E-2</c:v>
                </c:pt>
                <c:pt idx="1112">
                  <c:v>1.9768518518518515E-2</c:v>
                </c:pt>
                <c:pt idx="1113">
                  <c:v>1.9780092592592592E-2</c:v>
                </c:pt>
                <c:pt idx="1114">
                  <c:v>1.9791666666666666E-2</c:v>
                </c:pt>
                <c:pt idx="1115">
                  <c:v>1.9803240740740739E-2</c:v>
                </c:pt>
                <c:pt idx="1116">
                  <c:v>1.9814814814814816E-2</c:v>
                </c:pt>
                <c:pt idx="1117">
                  <c:v>1.982638888888889E-2</c:v>
                </c:pt>
                <c:pt idx="1118">
                  <c:v>1.9837962962962963E-2</c:v>
                </c:pt>
                <c:pt idx="1119">
                  <c:v>1.9849537037037037E-2</c:v>
                </c:pt>
                <c:pt idx="1120">
                  <c:v>1.9861111111111111E-2</c:v>
                </c:pt>
                <c:pt idx="1121">
                  <c:v>1.9872685185185184E-2</c:v>
                </c:pt>
                <c:pt idx="1122">
                  <c:v>1.9884259259259258E-2</c:v>
                </c:pt>
                <c:pt idx="1123">
                  <c:v>1.9895833333333331E-2</c:v>
                </c:pt>
                <c:pt idx="1124">
                  <c:v>1.9907407407407408E-2</c:v>
                </c:pt>
                <c:pt idx="1125">
                  <c:v>1.9918981481481482E-2</c:v>
                </c:pt>
                <c:pt idx="1126">
                  <c:v>1.9930555555555556E-2</c:v>
                </c:pt>
                <c:pt idx="1127">
                  <c:v>1.9942129629629629E-2</c:v>
                </c:pt>
                <c:pt idx="1128">
                  <c:v>1.9953703703703706E-2</c:v>
                </c:pt>
                <c:pt idx="1129">
                  <c:v>1.996527777777778E-2</c:v>
                </c:pt>
                <c:pt idx="1130">
                  <c:v>1.9976851851851853E-2</c:v>
                </c:pt>
                <c:pt idx="1131">
                  <c:v>1.9988425925925927E-2</c:v>
                </c:pt>
                <c:pt idx="1132">
                  <c:v>0.02</c:v>
                </c:pt>
                <c:pt idx="1133">
                  <c:v>2.0011574074074074E-2</c:v>
                </c:pt>
                <c:pt idx="1134">
                  <c:v>2.0023148148148148E-2</c:v>
                </c:pt>
                <c:pt idx="1135">
                  <c:v>2.0034722222222221E-2</c:v>
                </c:pt>
                <c:pt idx="1136">
                  <c:v>2.0046296296296295E-2</c:v>
                </c:pt>
                <c:pt idx="1137">
                  <c:v>2.0057870370370368E-2</c:v>
                </c:pt>
                <c:pt idx="1138">
                  <c:v>2.0069444444444442E-2</c:v>
                </c:pt>
                <c:pt idx="1139">
                  <c:v>2.0081018518518519E-2</c:v>
                </c:pt>
                <c:pt idx="1140">
                  <c:v>2.0092592592592592E-2</c:v>
                </c:pt>
                <c:pt idx="1141">
                  <c:v>2.0104166666666666E-2</c:v>
                </c:pt>
                <c:pt idx="1142">
                  <c:v>2.011574074074074E-2</c:v>
                </c:pt>
                <c:pt idx="1143">
                  <c:v>2.0127314814814817E-2</c:v>
                </c:pt>
                <c:pt idx="1144">
                  <c:v>2.013888888888889E-2</c:v>
                </c:pt>
                <c:pt idx="1145">
                  <c:v>2.0150462962962964E-2</c:v>
                </c:pt>
                <c:pt idx="1146">
                  <c:v>2.0162037037037037E-2</c:v>
                </c:pt>
                <c:pt idx="1147">
                  <c:v>2.0173611111111111E-2</c:v>
                </c:pt>
                <c:pt idx="1148">
                  <c:v>2.0185185185185184E-2</c:v>
                </c:pt>
                <c:pt idx="1149">
                  <c:v>2.0196759259259258E-2</c:v>
                </c:pt>
                <c:pt idx="1150">
                  <c:v>2.0208333333333335E-2</c:v>
                </c:pt>
                <c:pt idx="1151">
                  <c:v>2.0219907407407409E-2</c:v>
                </c:pt>
                <c:pt idx="1152">
                  <c:v>2.0231481481481482E-2</c:v>
                </c:pt>
                <c:pt idx="1153">
                  <c:v>2.0243055555555552E-2</c:v>
                </c:pt>
                <c:pt idx="1154">
                  <c:v>2.0254629629629629E-2</c:v>
                </c:pt>
                <c:pt idx="1155">
                  <c:v>2.0266203703703703E-2</c:v>
                </c:pt>
                <c:pt idx="1156">
                  <c:v>2.0277777777777777E-2</c:v>
                </c:pt>
                <c:pt idx="1157">
                  <c:v>2.028935185185185E-2</c:v>
                </c:pt>
                <c:pt idx="1158">
                  <c:v>2.0300925925925927E-2</c:v>
                </c:pt>
                <c:pt idx="1159">
                  <c:v>2.0312500000000001E-2</c:v>
                </c:pt>
                <c:pt idx="1160">
                  <c:v>2.0324074074074074E-2</c:v>
                </c:pt>
                <c:pt idx="1161">
                  <c:v>2.0335648148148148E-2</c:v>
                </c:pt>
                <c:pt idx="1162">
                  <c:v>2.0347222222222221E-2</c:v>
                </c:pt>
                <c:pt idx="1163">
                  <c:v>2.0358796296296295E-2</c:v>
                </c:pt>
                <c:pt idx="1164">
                  <c:v>2.0370370370370369E-2</c:v>
                </c:pt>
                <c:pt idx="1165">
                  <c:v>2.0381944444444446E-2</c:v>
                </c:pt>
                <c:pt idx="1166">
                  <c:v>2.0393518518518519E-2</c:v>
                </c:pt>
                <c:pt idx="1167">
                  <c:v>2.0405092592592593E-2</c:v>
                </c:pt>
                <c:pt idx="1168">
                  <c:v>2.0416666666666666E-2</c:v>
                </c:pt>
                <c:pt idx="1169">
                  <c:v>2.0428240740740743E-2</c:v>
                </c:pt>
                <c:pt idx="1170">
                  <c:v>2.0439814814814817E-2</c:v>
                </c:pt>
                <c:pt idx="1171">
                  <c:v>2.045138888888889E-2</c:v>
                </c:pt>
                <c:pt idx="1172">
                  <c:v>2.0462962962962964E-2</c:v>
                </c:pt>
                <c:pt idx="1173">
                  <c:v>2.0474537037037038E-2</c:v>
                </c:pt>
                <c:pt idx="1174">
                  <c:v>2.0486111111111111E-2</c:v>
                </c:pt>
                <c:pt idx="1175">
                  <c:v>2.0497685185185185E-2</c:v>
                </c:pt>
                <c:pt idx="1176">
                  <c:v>2.0509259259259258E-2</c:v>
                </c:pt>
                <c:pt idx="1177">
                  <c:v>2.0520833333333332E-2</c:v>
                </c:pt>
                <c:pt idx="1178">
                  <c:v>2.0532407407407405E-2</c:v>
                </c:pt>
                <c:pt idx="1179">
                  <c:v>2.0543981481481479E-2</c:v>
                </c:pt>
                <c:pt idx="1180">
                  <c:v>2.0555555555555556E-2</c:v>
                </c:pt>
                <c:pt idx="1181">
                  <c:v>2.056712962962963E-2</c:v>
                </c:pt>
                <c:pt idx="1182">
                  <c:v>2.0578703703703703E-2</c:v>
                </c:pt>
                <c:pt idx="1183">
                  <c:v>2.0590277777777777E-2</c:v>
                </c:pt>
                <c:pt idx="1184">
                  <c:v>2.0601851851851854E-2</c:v>
                </c:pt>
                <c:pt idx="1185">
                  <c:v>2.0613425925925927E-2</c:v>
                </c:pt>
                <c:pt idx="1186">
                  <c:v>2.0625000000000001E-2</c:v>
                </c:pt>
                <c:pt idx="1187">
                  <c:v>2.0636574074074075E-2</c:v>
                </c:pt>
                <c:pt idx="1188">
                  <c:v>2.0648148148148148E-2</c:v>
                </c:pt>
                <c:pt idx="1189">
                  <c:v>2.0659722222222222E-2</c:v>
                </c:pt>
                <c:pt idx="1190">
                  <c:v>2.0671296296296295E-2</c:v>
                </c:pt>
                <c:pt idx="1191">
                  <c:v>2.0682870370370372E-2</c:v>
                </c:pt>
                <c:pt idx="1192">
                  <c:v>2.0694444444444446E-2</c:v>
                </c:pt>
                <c:pt idx="1193">
                  <c:v>2.0706018518518519E-2</c:v>
                </c:pt>
                <c:pt idx="1194">
                  <c:v>2.071759259259259E-2</c:v>
                </c:pt>
                <c:pt idx="1195">
                  <c:v>2.0729166666666667E-2</c:v>
                </c:pt>
                <c:pt idx="1196">
                  <c:v>2.074074074074074E-2</c:v>
                </c:pt>
                <c:pt idx="1197">
                  <c:v>2.0752314814814814E-2</c:v>
                </c:pt>
                <c:pt idx="1198">
                  <c:v>2.0763888888888887E-2</c:v>
                </c:pt>
                <c:pt idx="1199">
                  <c:v>2.0775462962962964E-2</c:v>
                </c:pt>
                <c:pt idx="1200">
                  <c:v>2.0787037037037038E-2</c:v>
                </c:pt>
                <c:pt idx="1201">
                  <c:v>2.0798611111111111E-2</c:v>
                </c:pt>
                <c:pt idx="1202">
                  <c:v>2.0810185185185185E-2</c:v>
                </c:pt>
                <c:pt idx="1203">
                  <c:v>2.0821759259259259E-2</c:v>
                </c:pt>
                <c:pt idx="1204">
                  <c:v>2.0833333333333332E-2</c:v>
                </c:pt>
                <c:pt idx="1205">
                  <c:v>2.0844907407407406E-2</c:v>
                </c:pt>
                <c:pt idx="1206">
                  <c:v>2.0856481481481479E-2</c:v>
                </c:pt>
                <c:pt idx="1207">
                  <c:v>2.0868055555555556E-2</c:v>
                </c:pt>
                <c:pt idx="1208">
                  <c:v>2.0879629629629626E-2</c:v>
                </c:pt>
                <c:pt idx="1209">
                  <c:v>2.0891203703703703E-2</c:v>
                </c:pt>
                <c:pt idx="1210">
                  <c:v>2.0902777777777781E-2</c:v>
                </c:pt>
                <c:pt idx="1211">
                  <c:v>2.0914351851851851E-2</c:v>
                </c:pt>
                <c:pt idx="1212">
                  <c:v>2.0925925925925928E-2</c:v>
                </c:pt>
                <c:pt idx="1213">
                  <c:v>2.0937499999999998E-2</c:v>
                </c:pt>
                <c:pt idx="1214">
                  <c:v>2.0949074074074075E-2</c:v>
                </c:pt>
                <c:pt idx="1215">
                  <c:v>2.0960648148148148E-2</c:v>
                </c:pt>
                <c:pt idx="1216">
                  <c:v>2.0972222222222222E-2</c:v>
                </c:pt>
                <c:pt idx="1217">
                  <c:v>2.0983796296296296E-2</c:v>
                </c:pt>
                <c:pt idx="1218">
                  <c:v>2.0995370370370373E-2</c:v>
                </c:pt>
                <c:pt idx="1219">
                  <c:v>2.1006944444444443E-2</c:v>
                </c:pt>
                <c:pt idx="1220">
                  <c:v>2.101851851851852E-2</c:v>
                </c:pt>
                <c:pt idx="1221">
                  <c:v>2.1030092592592597E-2</c:v>
                </c:pt>
                <c:pt idx="1222">
                  <c:v>2.1041666666666667E-2</c:v>
                </c:pt>
                <c:pt idx="1223">
                  <c:v>2.1053240740740744E-2</c:v>
                </c:pt>
                <c:pt idx="1224">
                  <c:v>2.1064814814814814E-2</c:v>
                </c:pt>
                <c:pt idx="1225">
                  <c:v>2.1076388888888891E-2</c:v>
                </c:pt>
                <c:pt idx="1226">
                  <c:v>2.1087962962962961E-2</c:v>
                </c:pt>
                <c:pt idx="1227">
                  <c:v>2.1099537037037038E-2</c:v>
                </c:pt>
                <c:pt idx="1228">
                  <c:v>2.1111111111111108E-2</c:v>
                </c:pt>
                <c:pt idx="1229">
                  <c:v>2.1122685185185185E-2</c:v>
                </c:pt>
                <c:pt idx="1230">
                  <c:v>2.1134259259259259E-2</c:v>
                </c:pt>
                <c:pt idx="1231">
                  <c:v>2.1145833333333332E-2</c:v>
                </c:pt>
                <c:pt idx="1232">
                  <c:v>2.1157407407407406E-2</c:v>
                </c:pt>
                <c:pt idx="1233">
                  <c:v>2.1168981481481483E-2</c:v>
                </c:pt>
                <c:pt idx="1234">
                  <c:v>2.1180555555555553E-2</c:v>
                </c:pt>
                <c:pt idx="1235">
                  <c:v>2.119212962962963E-2</c:v>
                </c:pt>
                <c:pt idx="1236">
                  <c:v>2.1203703703703707E-2</c:v>
                </c:pt>
                <c:pt idx="1237">
                  <c:v>2.1215277777777777E-2</c:v>
                </c:pt>
                <c:pt idx="1238">
                  <c:v>2.1226851851851854E-2</c:v>
                </c:pt>
                <c:pt idx="1239">
                  <c:v>2.1238425925925924E-2</c:v>
                </c:pt>
                <c:pt idx="1240">
                  <c:v>2.1250000000000002E-2</c:v>
                </c:pt>
                <c:pt idx="1241">
                  <c:v>2.1261574074074075E-2</c:v>
                </c:pt>
                <c:pt idx="1242">
                  <c:v>2.1273148148148149E-2</c:v>
                </c:pt>
                <c:pt idx="1243">
                  <c:v>2.1284722222222222E-2</c:v>
                </c:pt>
                <c:pt idx="1244">
                  <c:v>2.1296296296296299E-2</c:v>
                </c:pt>
                <c:pt idx="1245">
                  <c:v>2.1307870370370369E-2</c:v>
                </c:pt>
                <c:pt idx="1246">
                  <c:v>2.1319444444444443E-2</c:v>
                </c:pt>
                <c:pt idx="1247">
                  <c:v>2.1331018518518517E-2</c:v>
                </c:pt>
                <c:pt idx="1248">
                  <c:v>2.1342592592592594E-2</c:v>
                </c:pt>
                <c:pt idx="1249">
                  <c:v>2.1354166666666664E-2</c:v>
                </c:pt>
                <c:pt idx="1250">
                  <c:v>2.1365740740740741E-2</c:v>
                </c:pt>
                <c:pt idx="1251">
                  <c:v>2.1377314814814818E-2</c:v>
                </c:pt>
                <c:pt idx="1252">
                  <c:v>2.1388888888888888E-2</c:v>
                </c:pt>
                <c:pt idx="1253">
                  <c:v>2.1400462962962965E-2</c:v>
                </c:pt>
                <c:pt idx="1254">
                  <c:v>2.1412037037037035E-2</c:v>
                </c:pt>
                <c:pt idx="1255">
                  <c:v>2.1423611111111112E-2</c:v>
                </c:pt>
                <c:pt idx="1256">
                  <c:v>2.1435185185185186E-2</c:v>
                </c:pt>
                <c:pt idx="1257">
                  <c:v>2.1446759259259259E-2</c:v>
                </c:pt>
                <c:pt idx="1258">
                  <c:v>2.1458333333333333E-2</c:v>
                </c:pt>
                <c:pt idx="1259">
                  <c:v>2.146990740740741E-2</c:v>
                </c:pt>
                <c:pt idx="1260">
                  <c:v>2.148148148148148E-2</c:v>
                </c:pt>
                <c:pt idx="1261">
                  <c:v>2.1493055555555557E-2</c:v>
                </c:pt>
                <c:pt idx="1262">
                  <c:v>2.1504629629629627E-2</c:v>
                </c:pt>
                <c:pt idx="1263">
                  <c:v>2.1516203703703704E-2</c:v>
                </c:pt>
                <c:pt idx="1264">
                  <c:v>2.1527777777777781E-2</c:v>
                </c:pt>
                <c:pt idx="1265">
                  <c:v>2.1539351851851851E-2</c:v>
                </c:pt>
                <c:pt idx="1266">
                  <c:v>2.1550925925925928E-2</c:v>
                </c:pt>
                <c:pt idx="1267">
                  <c:v>2.1562499999999998E-2</c:v>
                </c:pt>
                <c:pt idx="1268">
                  <c:v>2.1574074074074075E-2</c:v>
                </c:pt>
                <c:pt idx="1269">
                  <c:v>2.1585648148148145E-2</c:v>
                </c:pt>
                <c:pt idx="1270">
                  <c:v>2.1597222222222223E-2</c:v>
                </c:pt>
                <c:pt idx="1271">
                  <c:v>2.1608796296296296E-2</c:v>
                </c:pt>
                <c:pt idx="1272">
                  <c:v>2.162037037037037E-2</c:v>
                </c:pt>
                <c:pt idx="1273">
                  <c:v>2.1631944444444443E-2</c:v>
                </c:pt>
                <c:pt idx="1274">
                  <c:v>2.164351851851852E-2</c:v>
                </c:pt>
                <c:pt idx="1275">
                  <c:v>2.165509259259259E-2</c:v>
                </c:pt>
                <c:pt idx="1276">
                  <c:v>2.1666666666666667E-2</c:v>
                </c:pt>
                <c:pt idx="1277">
                  <c:v>2.1678240740740738E-2</c:v>
                </c:pt>
                <c:pt idx="1278">
                  <c:v>2.1689814814814815E-2</c:v>
                </c:pt>
                <c:pt idx="1279">
                  <c:v>2.1701388888888892E-2</c:v>
                </c:pt>
                <c:pt idx="1280">
                  <c:v>2.1712962962962962E-2</c:v>
                </c:pt>
                <c:pt idx="1281">
                  <c:v>2.1724537037037039E-2</c:v>
                </c:pt>
                <c:pt idx="1282">
                  <c:v>2.1736111111111112E-2</c:v>
                </c:pt>
                <c:pt idx="1283">
                  <c:v>2.1747685185185186E-2</c:v>
                </c:pt>
                <c:pt idx="1284">
                  <c:v>2.1759259259259259E-2</c:v>
                </c:pt>
                <c:pt idx="1285">
                  <c:v>2.1770833333333336E-2</c:v>
                </c:pt>
                <c:pt idx="1286">
                  <c:v>2.1782407407407407E-2</c:v>
                </c:pt>
                <c:pt idx="1287">
                  <c:v>2.179398148148148E-2</c:v>
                </c:pt>
                <c:pt idx="1288">
                  <c:v>2.1805555555555554E-2</c:v>
                </c:pt>
                <c:pt idx="1289">
                  <c:v>2.1817129629629631E-2</c:v>
                </c:pt>
                <c:pt idx="1290">
                  <c:v>2.1828703703703701E-2</c:v>
                </c:pt>
                <c:pt idx="1291">
                  <c:v>2.1840277777777778E-2</c:v>
                </c:pt>
                <c:pt idx="1292">
                  <c:v>2.1851851851851848E-2</c:v>
                </c:pt>
                <c:pt idx="1293">
                  <c:v>2.1863425925925925E-2</c:v>
                </c:pt>
                <c:pt idx="1294">
                  <c:v>2.1875000000000002E-2</c:v>
                </c:pt>
                <c:pt idx="1295">
                  <c:v>2.1875000000000002E-2</c:v>
                </c:pt>
                <c:pt idx="1296">
                  <c:v>2.1886574074074072E-2</c:v>
                </c:pt>
                <c:pt idx="1297">
                  <c:v>2.1898148148148149E-2</c:v>
                </c:pt>
                <c:pt idx="1298">
                  <c:v>2.1909722222222223E-2</c:v>
                </c:pt>
                <c:pt idx="1299">
                  <c:v>2.1921296296296296E-2</c:v>
                </c:pt>
                <c:pt idx="1300">
                  <c:v>2.193287037037037E-2</c:v>
                </c:pt>
                <c:pt idx="1301">
                  <c:v>2.1944444444444447E-2</c:v>
                </c:pt>
                <c:pt idx="1302">
                  <c:v>2.1956018518518517E-2</c:v>
                </c:pt>
                <c:pt idx="1303">
                  <c:v>2.1967592592592594E-2</c:v>
                </c:pt>
                <c:pt idx="1304">
                  <c:v>2.1979166666666664E-2</c:v>
                </c:pt>
                <c:pt idx="1305">
                  <c:v>2.1990740740740741E-2</c:v>
                </c:pt>
                <c:pt idx="1306">
                  <c:v>2.2002314814814818E-2</c:v>
                </c:pt>
                <c:pt idx="1307">
                  <c:v>2.2013888888888888E-2</c:v>
                </c:pt>
                <c:pt idx="1308">
                  <c:v>2.2025462962962958E-2</c:v>
                </c:pt>
                <c:pt idx="1309">
                  <c:v>2.2037037037037036E-2</c:v>
                </c:pt>
                <c:pt idx="1310">
                  <c:v>2.2048611111111113E-2</c:v>
                </c:pt>
                <c:pt idx="1311">
                  <c:v>2.2060185185185183E-2</c:v>
                </c:pt>
                <c:pt idx="1312">
                  <c:v>2.207175925925926E-2</c:v>
                </c:pt>
                <c:pt idx="1313">
                  <c:v>2.2083333333333333E-2</c:v>
                </c:pt>
                <c:pt idx="1314">
                  <c:v>2.2094907407407407E-2</c:v>
                </c:pt>
                <c:pt idx="1315">
                  <c:v>2.210648148148148E-2</c:v>
                </c:pt>
                <c:pt idx="1316">
                  <c:v>2.2118055555555557E-2</c:v>
                </c:pt>
                <c:pt idx="1317">
                  <c:v>2.2129629629629628E-2</c:v>
                </c:pt>
                <c:pt idx="1318">
                  <c:v>2.2141203703703705E-2</c:v>
                </c:pt>
                <c:pt idx="1319">
                  <c:v>2.2152777777777775E-2</c:v>
                </c:pt>
                <c:pt idx="1320">
                  <c:v>2.2164351851851852E-2</c:v>
                </c:pt>
                <c:pt idx="1321">
                  <c:v>2.2175925925925929E-2</c:v>
                </c:pt>
                <c:pt idx="1322">
                  <c:v>2.2187499999999999E-2</c:v>
                </c:pt>
                <c:pt idx="1323">
                  <c:v>2.2199074074074076E-2</c:v>
                </c:pt>
                <c:pt idx="1324">
                  <c:v>2.2210648148148149E-2</c:v>
                </c:pt>
                <c:pt idx="1325">
                  <c:v>2.2222222222222223E-2</c:v>
                </c:pt>
                <c:pt idx="1326">
                  <c:v>2.2233796296296297E-2</c:v>
                </c:pt>
                <c:pt idx="1327">
                  <c:v>2.224537037037037E-2</c:v>
                </c:pt>
                <c:pt idx="1328">
                  <c:v>2.225694444444444E-2</c:v>
                </c:pt>
                <c:pt idx="1329">
                  <c:v>2.2268518518518521E-2</c:v>
                </c:pt>
                <c:pt idx="1330">
                  <c:v>2.2280092592592591E-2</c:v>
                </c:pt>
                <c:pt idx="1331">
                  <c:v>2.2291666666666668E-2</c:v>
                </c:pt>
                <c:pt idx="1332">
                  <c:v>2.2303240740740738E-2</c:v>
                </c:pt>
                <c:pt idx="1333">
                  <c:v>2.2314814814814815E-2</c:v>
                </c:pt>
                <c:pt idx="1334">
                  <c:v>2.2326388888888885E-2</c:v>
                </c:pt>
                <c:pt idx="1335">
                  <c:v>2.2337962962962962E-2</c:v>
                </c:pt>
                <c:pt idx="1336">
                  <c:v>2.2349537037037032E-2</c:v>
                </c:pt>
                <c:pt idx="1337">
                  <c:v>2.2361111111111113E-2</c:v>
                </c:pt>
                <c:pt idx="1338">
                  <c:v>2.2372685185185186E-2</c:v>
                </c:pt>
                <c:pt idx="1339">
                  <c:v>2.238425925925926E-2</c:v>
                </c:pt>
                <c:pt idx="1340">
                  <c:v>2.2395833333333334E-2</c:v>
                </c:pt>
                <c:pt idx="1341">
                  <c:v>2.2407407407407407E-2</c:v>
                </c:pt>
                <c:pt idx="1342">
                  <c:v>2.2418981481481481E-2</c:v>
                </c:pt>
                <c:pt idx="1343">
                  <c:v>2.2430555555555554E-2</c:v>
                </c:pt>
                <c:pt idx="1344">
                  <c:v>2.2442129629629631E-2</c:v>
                </c:pt>
                <c:pt idx="1345">
                  <c:v>2.2453703703703708E-2</c:v>
                </c:pt>
                <c:pt idx="1346">
                  <c:v>2.2465277777777778E-2</c:v>
                </c:pt>
                <c:pt idx="1347">
                  <c:v>2.2476851851851855E-2</c:v>
                </c:pt>
                <c:pt idx="1348">
                  <c:v>2.2488425925925926E-2</c:v>
                </c:pt>
                <c:pt idx="1349">
                  <c:v>2.2499999999999996E-2</c:v>
                </c:pt>
                <c:pt idx="1350">
                  <c:v>2.2511574074074073E-2</c:v>
                </c:pt>
                <c:pt idx="1351">
                  <c:v>2.2523148148148143E-2</c:v>
                </c:pt>
                <c:pt idx="1352">
                  <c:v>2.2534722222222223E-2</c:v>
                </c:pt>
                <c:pt idx="1353">
                  <c:v>2.2546296296296297E-2</c:v>
                </c:pt>
                <c:pt idx="1354">
                  <c:v>2.255787037037037E-2</c:v>
                </c:pt>
                <c:pt idx="1355">
                  <c:v>2.2569444444444444E-2</c:v>
                </c:pt>
                <c:pt idx="1356">
                  <c:v>2.2581018518518518E-2</c:v>
                </c:pt>
                <c:pt idx="1357">
                  <c:v>2.2592592592592591E-2</c:v>
                </c:pt>
                <c:pt idx="1358">
                  <c:v>2.2604166666666665E-2</c:v>
                </c:pt>
                <c:pt idx="1359">
                  <c:v>2.2615740740740742E-2</c:v>
                </c:pt>
                <c:pt idx="1360">
                  <c:v>2.2627314814814819E-2</c:v>
                </c:pt>
                <c:pt idx="1361">
                  <c:v>2.2638888888888889E-2</c:v>
                </c:pt>
                <c:pt idx="1362">
                  <c:v>2.2650462962962966E-2</c:v>
                </c:pt>
                <c:pt idx="1363">
                  <c:v>2.2662037037037036E-2</c:v>
                </c:pt>
                <c:pt idx="1364">
                  <c:v>2.2673611111111113E-2</c:v>
                </c:pt>
                <c:pt idx="1365">
                  <c:v>2.2685185185185183E-2</c:v>
                </c:pt>
                <c:pt idx="1366">
                  <c:v>2.269675925925926E-2</c:v>
                </c:pt>
                <c:pt idx="1367">
                  <c:v>2.2708333333333334E-2</c:v>
                </c:pt>
                <c:pt idx="1368">
                  <c:v>2.2719907407407411E-2</c:v>
                </c:pt>
                <c:pt idx="1369">
                  <c:v>2.2731481481481481E-2</c:v>
                </c:pt>
                <c:pt idx="1370">
                  <c:v>2.2743055555555555E-2</c:v>
                </c:pt>
                <c:pt idx="1371">
                  <c:v>2.2754629629629628E-2</c:v>
                </c:pt>
                <c:pt idx="1372">
                  <c:v>2.2766203703703702E-2</c:v>
                </c:pt>
                <c:pt idx="1373">
                  <c:v>2.2777777777777775E-2</c:v>
                </c:pt>
                <c:pt idx="1374">
                  <c:v>2.2789351851851852E-2</c:v>
                </c:pt>
                <c:pt idx="1375">
                  <c:v>2.2800925925925929E-2</c:v>
                </c:pt>
                <c:pt idx="1376">
                  <c:v>2.2812499999999999E-2</c:v>
                </c:pt>
                <c:pt idx="1377">
                  <c:v>2.2824074074074076E-2</c:v>
                </c:pt>
                <c:pt idx="1378">
                  <c:v>2.2835648148148147E-2</c:v>
                </c:pt>
                <c:pt idx="1379">
                  <c:v>2.2847222222222224E-2</c:v>
                </c:pt>
                <c:pt idx="1380">
                  <c:v>2.2858796296296294E-2</c:v>
                </c:pt>
                <c:pt idx="1381">
                  <c:v>2.2870370370370371E-2</c:v>
                </c:pt>
                <c:pt idx="1382">
                  <c:v>2.2881944444444444E-2</c:v>
                </c:pt>
                <c:pt idx="1383">
                  <c:v>2.2893518518518521E-2</c:v>
                </c:pt>
                <c:pt idx="1384">
                  <c:v>2.2905092592592591E-2</c:v>
                </c:pt>
                <c:pt idx="1385">
                  <c:v>2.2916666666666669E-2</c:v>
                </c:pt>
                <c:pt idx="1386">
                  <c:v>2.2928240740740739E-2</c:v>
                </c:pt>
                <c:pt idx="1387">
                  <c:v>2.2939814814814816E-2</c:v>
                </c:pt>
                <c:pt idx="1388">
                  <c:v>2.2951388888888886E-2</c:v>
                </c:pt>
                <c:pt idx="1389">
                  <c:v>2.2962962962962966E-2</c:v>
                </c:pt>
                <c:pt idx="1390">
                  <c:v>2.297453703703704E-2</c:v>
                </c:pt>
                <c:pt idx="1391">
                  <c:v>2.298611111111111E-2</c:v>
                </c:pt>
                <c:pt idx="1392">
                  <c:v>2.2997685185185187E-2</c:v>
                </c:pt>
                <c:pt idx="1393">
                  <c:v>2.3009259259259257E-2</c:v>
                </c:pt>
                <c:pt idx="1394">
                  <c:v>2.3020833333333334E-2</c:v>
                </c:pt>
                <c:pt idx="1395">
                  <c:v>2.3032407407407404E-2</c:v>
                </c:pt>
                <c:pt idx="1396">
                  <c:v>2.3043981481481481E-2</c:v>
                </c:pt>
                <c:pt idx="1397">
                  <c:v>2.3055555555555555E-2</c:v>
                </c:pt>
                <c:pt idx="1398">
                  <c:v>2.3067129629629632E-2</c:v>
                </c:pt>
                <c:pt idx="1399">
                  <c:v>2.3078703703703702E-2</c:v>
                </c:pt>
                <c:pt idx="1400">
                  <c:v>2.3090277777777779E-2</c:v>
                </c:pt>
                <c:pt idx="1401">
                  <c:v>2.3101851851851849E-2</c:v>
                </c:pt>
                <c:pt idx="1402">
                  <c:v>2.3113425925925926E-2</c:v>
                </c:pt>
                <c:pt idx="1403">
                  <c:v>2.3124999999999996E-2</c:v>
                </c:pt>
                <c:pt idx="1404">
                  <c:v>2.3136574074074077E-2</c:v>
                </c:pt>
                <c:pt idx="1405">
                  <c:v>2.314814814814815E-2</c:v>
                </c:pt>
                <c:pt idx="1406">
                  <c:v>2.3159722222222224E-2</c:v>
                </c:pt>
                <c:pt idx="1407">
                  <c:v>2.3171296296296297E-2</c:v>
                </c:pt>
                <c:pt idx="1408">
                  <c:v>2.3182870370370371E-2</c:v>
                </c:pt>
                <c:pt idx="1409">
                  <c:v>2.3194444444444445E-2</c:v>
                </c:pt>
                <c:pt idx="1410">
                  <c:v>2.3206018518518515E-2</c:v>
                </c:pt>
                <c:pt idx="1411">
                  <c:v>2.3217592592592592E-2</c:v>
                </c:pt>
                <c:pt idx="1412">
                  <c:v>2.3229166666666665E-2</c:v>
                </c:pt>
                <c:pt idx="1413">
                  <c:v>2.3240740740740742E-2</c:v>
                </c:pt>
                <c:pt idx="1414">
                  <c:v>2.3252314814814812E-2</c:v>
                </c:pt>
                <c:pt idx="1415">
                  <c:v>2.326388888888889E-2</c:v>
                </c:pt>
                <c:pt idx="1416">
                  <c:v>2.327546296296296E-2</c:v>
                </c:pt>
                <c:pt idx="1417">
                  <c:v>2.3287037037037037E-2</c:v>
                </c:pt>
                <c:pt idx="1418">
                  <c:v>2.3298611111111107E-2</c:v>
                </c:pt>
                <c:pt idx="1419">
                  <c:v>2.3310185185185187E-2</c:v>
                </c:pt>
                <c:pt idx="1420">
                  <c:v>2.3321759259259261E-2</c:v>
                </c:pt>
                <c:pt idx="1421">
                  <c:v>2.3333333333333334E-2</c:v>
                </c:pt>
                <c:pt idx="1422">
                  <c:v>2.3344907407407408E-2</c:v>
                </c:pt>
                <c:pt idx="1423">
                  <c:v>2.3356481481481482E-2</c:v>
                </c:pt>
                <c:pt idx="1424">
                  <c:v>2.3368055555555555E-2</c:v>
                </c:pt>
                <c:pt idx="1425">
                  <c:v>2.3379629629629629E-2</c:v>
                </c:pt>
                <c:pt idx="1426">
                  <c:v>2.3391203703703702E-2</c:v>
                </c:pt>
                <c:pt idx="1427">
                  <c:v>2.3402777777777783E-2</c:v>
                </c:pt>
                <c:pt idx="1428">
                  <c:v>2.3414351851851853E-2</c:v>
                </c:pt>
                <c:pt idx="1429">
                  <c:v>2.342592592592593E-2</c:v>
                </c:pt>
                <c:pt idx="1430">
                  <c:v>2.34375E-2</c:v>
                </c:pt>
                <c:pt idx="1431">
                  <c:v>2.344907407407407E-2</c:v>
                </c:pt>
                <c:pt idx="1432">
                  <c:v>2.3460648148148147E-2</c:v>
                </c:pt>
                <c:pt idx="1433">
                  <c:v>2.3472222222222217E-2</c:v>
                </c:pt>
                <c:pt idx="1434">
                  <c:v>2.3483796296296298E-2</c:v>
                </c:pt>
                <c:pt idx="1435">
                  <c:v>2.3495370370370371E-2</c:v>
                </c:pt>
                <c:pt idx="1436">
                  <c:v>2.3506944444444445E-2</c:v>
                </c:pt>
                <c:pt idx="1437">
                  <c:v>2.3518518518518518E-2</c:v>
                </c:pt>
                <c:pt idx="1438">
                  <c:v>2.3530092592592592E-2</c:v>
                </c:pt>
                <c:pt idx="1439">
                  <c:v>2.3541666666666666E-2</c:v>
                </c:pt>
                <c:pt idx="1440">
                  <c:v>2.3553240740740739E-2</c:v>
                </c:pt>
                <c:pt idx="1441">
                  <c:v>2.3564814814814813E-2</c:v>
                </c:pt>
                <c:pt idx="1442">
                  <c:v>2.3576388888888893E-2</c:v>
                </c:pt>
                <c:pt idx="1443">
                  <c:v>2.3587962962962963E-2</c:v>
                </c:pt>
                <c:pt idx="1444">
                  <c:v>2.359953703703704E-2</c:v>
                </c:pt>
                <c:pt idx="1445">
                  <c:v>2.361111111111111E-2</c:v>
                </c:pt>
                <c:pt idx="1446">
                  <c:v>2.3622685185185188E-2</c:v>
                </c:pt>
                <c:pt idx="1447">
                  <c:v>2.3634259259259258E-2</c:v>
                </c:pt>
                <c:pt idx="1448">
                  <c:v>2.3645833333333335E-2</c:v>
                </c:pt>
                <c:pt idx="1449">
                  <c:v>2.3657407407407408E-2</c:v>
                </c:pt>
                <c:pt idx="1450">
                  <c:v>2.3668981481481485E-2</c:v>
                </c:pt>
                <c:pt idx="1451">
                  <c:v>2.3680555555555555E-2</c:v>
                </c:pt>
                <c:pt idx="1452">
                  <c:v>2.3692129629629629E-2</c:v>
                </c:pt>
                <c:pt idx="1453">
                  <c:v>2.3703703703703703E-2</c:v>
                </c:pt>
                <c:pt idx="1454">
                  <c:v>2.3715277777777776E-2</c:v>
                </c:pt>
                <c:pt idx="1455">
                  <c:v>2.372685185185185E-2</c:v>
                </c:pt>
                <c:pt idx="1456">
                  <c:v>2.3738425925925923E-2</c:v>
                </c:pt>
                <c:pt idx="1457">
                  <c:v>2.3750000000000004E-2</c:v>
                </c:pt>
                <c:pt idx="1458">
                  <c:v>2.3761574074074074E-2</c:v>
                </c:pt>
                <c:pt idx="1459">
                  <c:v>2.3773148148148151E-2</c:v>
                </c:pt>
                <c:pt idx="1460">
                  <c:v>2.3784722222222221E-2</c:v>
                </c:pt>
                <c:pt idx="1461">
                  <c:v>2.3796296296296298E-2</c:v>
                </c:pt>
                <c:pt idx="1462">
                  <c:v>2.3807870370370368E-2</c:v>
                </c:pt>
                <c:pt idx="1463">
                  <c:v>2.3819444444444445E-2</c:v>
                </c:pt>
                <c:pt idx="1464">
                  <c:v>2.3831018518518519E-2</c:v>
                </c:pt>
                <c:pt idx="1465">
                  <c:v>2.3842592592592596E-2</c:v>
                </c:pt>
                <c:pt idx="1466">
                  <c:v>2.3854166666666666E-2</c:v>
                </c:pt>
                <c:pt idx="1467">
                  <c:v>2.3865740740740743E-2</c:v>
                </c:pt>
                <c:pt idx="1468">
                  <c:v>2.3877314814814813E-2</c:v>
                </c:pt>
                <c:pt idx="1469">
                  <c:v>2.388888888888889E-2</c:v>
                </c:pt>
                <c:pt idx="1470">
                  <c:v>2.390046296296296E-2</c:v>
                </c:pt>
                <c:pt idx="1471">
                  <c:v>2.3912037037037034E-2</c:v>
                </c:pt>
                <c:pt idx="1472">
                  <c:v>2.3923611111111114E-2</c:v>
                </c:pt>
                <c:pt idx="1473">
                  <c:v>2.3935185185185184E-2</c:v>
                </c:pt>
                <c:pt idx="1474">
                  <c:v>2.3946759259259261E-2</c:v>
                </c:pt>
                <c:pt idx="1475">
                  <c:v>2.3958333333333331E-2</c:v>
                </c:pt>
                <c:pt idx="1476">
                  <c:v>2.3969907407407409E-2</c:v>
                </c:pt>
                <c:pt idx="1477">
                  <c:v>2.3981481481481479E-2</c:v>
                </c:pt>
                <c:pt idx="1478">
                  <c:v>2.3993055555555556E-2</c:v>
                </c:pt>
                <c:pt idx="1479">
                  <c:v>2.4004629629629629E-2</c:v>
                </c:pt>
                <c:pt idx="1480">
                  <c:v>2.4016203703703706E-2</c:v>
                </c:pt>
                <c:pt idx="1481">
                  <c:v>2.4027777777777776E-2</c:v>
                </c:pt>
                <c:pt idx="1482">
                  <c:v>2.4039351851851853E-2</c:v>
                </c:pt>
                <c:pt idx="1483">
                  <c:v>2.4050925925925924E-2</c:v>
                </c:pt>
                <c:pt idx="1484">
                  <c:v>2.4062500000000001E-2</c:v>
                </c:pt>
                <c:pt idx="1485">
                  <c:v>2.4074074074074071E-2</c:v>
                </c:pt>
                <c:pt idx="1486">
                  <c:v>2.4085648148148148E-2</c:v>
                </c:pt>
                <c:pt idx="1487">
                  <c:v>2.4097222222222225E-2</c:v>
                </c:pt>
                <c:pt idx="1488">
                  <c:v>2.4108796296296298E-2</c:v>
                </c:pt>
                <c:pt idx="1489">
                  <c:v>2.4120370370370372E-2</c:v>
                </c:pt>
                <c:pt idx="1490">
                  <c:v>2.4131944444444445E-2</c:v>
                </c:pt>
                <c:pt idx="1491">
                  <c:v>2.4143518518518519E-2</c:v>
                </c:pt>
                <c:pt idx="1492">
                  <c:v>2.4155092592592589E-2</c:v>
                </c:pt>
                <c:pt idx="1493">
                  <c:v>2.4166666666666666E-2</c:v>
                </c:pt>
                <c:pt idx="1494">
                  <c:v>2.417824074074074E-2</c:v>
                </c:pt>
                <c:pt idx="1495">
                  <c:v>2.4189814814814817E-2</c:v>
                </c:pt>
                <c:pt idx="1496">
                  <c:v>2.4201388888888887E-2</c:v>
                </c:pt>
                <c:pt idx="1497">
                  <c:v>2.4212962962962964E-2</c:v>
                </c:pt>
                <c:pt idx="1498">
                  <c:v>2.4224537037037034E-2</c:v>
                </c:pt>
                <c:pt idx="1499">
                  <c:v>2.4236111111111111E-2</c:v>
                </c:pt>
                <c:pt idx="1500">
                  <c:v>2.4247685185185181E-2</c:v>
                </c:pt>
                <c:pt idx="1501">
                  <c:v>2.4259259259259258E-2</c:v>
                </c:pt>
                <c:pt idx="1502">
                  <c:v>2.4270833333333335E-2</c:v>
                </c:pt>
                <c:pt idx="1503">
                  <c:v>2.4282407407407409E-2</c:v>
                </c:pt>
                <c:pt idx="1504">
                  <c:v>2.4293981481481482E-2</c:v>
                </c:pt>
                <c:pt idx="1505">
                  <c:v>2.4305555555555556E-2</c:v>
                </c:pt>
                <c:pt idx="1506">
                  <c:v>2.431712962962963E-2</c:v>
                </c:pt>
                <c:pt idx="1507">
                  <c:v>2.4328703703703703E-2</c:v>
                </c:pt>
                <c:pt idx="1508">
                  <c:v>2.4340277777777777E-2</c:v>
                </c:pt>
                <c:pt idx="1509">
                  <c:v>2.4351851851851857E-2</c:v>
                </c:pt>
                <c:pt idx="1510">
                  <c:v>2.4363425925925927E-2</c:v>
                </c:pt>
                <c:pt idx="1511">
                  <c:v>2.4375000000000004E-2</c:v>
                </c:pt>
                <c:pt idx="1512">
                  <c:v>2.4386574074074074E-2</c:v>
                </c:pt>
                <c:pt idx="1513">
                  <c:v>2.4398148148148145E-2</c:v>
                </c:pt>
                <c:pt idx="1514">
                  <c:v>2.4409722222222222E-2</c:v>
                </c:pt>
                <c:pt idx="1515">
                  <c:v>2.4421296296296292E-2</c:v>
                </c:pt>
                <c:pt idx="1516">
                  <c:v>2.4432870370370369E-2</c:v>
                </c:pt>
                <c:pt idx="1517">
                  <c:v>2.4444444444444446E-2</c:v>
                </c:pt>
                <c:pt idx="1518">
                  <c:v>2.4456018518518519E-2</c:v>
                </c:pt>
                <c:pt idx="1519">
                  <c:v>2.4467592592592593E-2</c:v>
                </c:pt>
                <c:pt idx="1520">
                  <c:v>2.4479166666666666E-2</c:v>
                </c:pt>
                <c:pt idx="1521">
                  <c:v>2.449074074074074E-2</c:v>
                </c:pt>
                <c:pt idx="1522">
                  <c:v>2.4502314814814814E-2</c:v>
                </c:pt>
                <c:pt idx="1523">
                  <c:v>2.4513888888888887E-2</c:v>
                </c:pt>
                <c:pt idx="1524">
                  <c:v>2.4525462962962968E-2</c:v>
                </c:pt>
                <c:pt idx="1525">
                  <c:v>2.4537037037037038E-2</c:v>
                </c:pt>
                <c:pt idx="1526">
                  <c:v>2.4548611111111115E-2</c:v>
                </c:pt>
                <c:pt idx="1527">
                  <c:v>2.4560185185185185E-2</c:v>
                </c:pt>
                <c:pt idx="1528">
                  <c:v>2.4571759259259262E-2</c:v>
                </c:pt>
                <c:pt idx="1529">
                  <c:v>2.4583333333333332E-2</c:v>
                </c:pt>
                <c:pt idx="1530">
                  <c:v>2.4594907407407409E-2</c:v>
                </c:pt>
                <c:pt idx="1531">
                  <c:v>2.4606481481481479E-2</c:v>
                </c:pt>
                <c:pt idx="1532">
                  <c:v>2.461805555555556E-2</c:v>
                </c:pt>
                <c:pt idx="1533">
                  <c:v>2.462962962962963E-2</c:v>
                </c:pt>
                <c:pt idx="1534">
                  <c:v>2.4641203703703703E-2</c:v>
                </c:pt>
                <c:pt idx="1535">
                  <c:v>2.4652777777777777E-2</c:v>
                </c:pt>
                <c:pt idx="1536">
                  <c:v>2.4664351851851851E-2</c:v>
                </c:pt>
                <c:pt idx="1537">
                  <c:v>2.4675925925925924E-2</c:v>
                </c:pt>
                <c:pt idx="1538">
                  <c:v>2.4687499999999998E-2</c:v>
                </c:pt>
                <c:pt idx="1539">
                  <c:v>2.4699074074074078E-2</c:v>
                </c:pt>
                <c:pt idx="1540">
                  <c:v>2.4710648148148148E-2</c:v>
                </c:pt>
                <c:pt idx="1541">
                  <c:v>2.4722222222222225E-2</c:v>
                </c:pt>
                <c:pt idx="1542">
                  <c:v>2.4733796296296295E-2</c:v>
                </c:pt>
                <c:pt idx="1543">
                  <c:v>2.4745370370370372E-2</c:v>
                </c:pt>
                <c:pt idx="1544">
                  <c:v>2.4756944444444443E-2</c:v>
                </c:pt>
                <c:pt idx="1545">
                  <c:v>2.476851851851852E-2</c:v>
                </c:pt>
                <c:pt idx="1546">
                  <c:v>2.478009259259259E-2</c:v>
                </c:pt>
                <c:pt idx="1547">
                  <c:v>2.479166666666667E-2</c:v>
                </c:pt>
                <c:pt idx="1548">
                  <c:v>2.480324074074074E-2</c:v>
                </c:pt>
                <c:pt idx="1549">
                  <c:v>2.4814814814814817E-2</c:v>
                </c:pt>
                <c:pt idx="1550">
                  <c:v>2.4826388888888887E-2</c:v>
                </c:pt>
                <c:pt idx="1551">
                  <c:v>2.4837962962962964E-2</c:v>
                </c:pt>
                <c:pt idx="1552">
                  <c:v>2.4849537037037035E-2</c:v>
                </c:pt>
                <c:pt idx="1553">
                  <c:v>2.4861111111111108E-2</c:v>
                </c:pt>
                <c:pt idx="1554">
                  <c:v>2.4872685185185189E-2</c:v>
                </c:pt>
                <c:pt idx="1555">
                  <c:v>2.4884259259259259E-2</c:v>
                </c:pt>
                <c:pt idx="1556">
                  <c:v>2.4895833333333336E-2</c:v>
                </c:pt>
                <c:pt idx="1557">
                  <c:v>2.4907407407407406E-2</c:v>
                </c:pt>
                <c:pt idx="1558">
                  <c:v>2.4918981481481483E-2</c:v>
                </c:pt>
                <c:pt idx="1559">
                  <c:v>2.4930555555555553E-2</c:v>
                </c:pt>
                <c:pt idx="1560">
                  <c:v>2.494212962962963E-2</c:v>
                </c:pt>
                <c:pt idx="1561">
                  <c:v>2.49537037037037E-2</c:v>
                </c:pt>
                <c:pt idx="1562">
                  <c:v>2.4965277777777781E-2</c:v>
                </c:pt>
                <c:pt idx="1563">
                  <c:v>2.4976851851851851E-2</c:v>
                </c:pt>
                <c:pt idx="1564">
                  <c:v>2.4988425925925928E-2</c:v>
                </c:pt>
                <c:pt idx="1565">
                  <c:v>2.4999999999999998E-2</c:v>
                </c:pt>
                <c:pt idx="1566">
                  <c:v>2.5011574074074075E-2</c:v>
                </c:pt>
                <c:pt idx="1567">
                  <c:v>2.5023148148148145E-2</c:v>
                </c:pt>
                <c:pt idx="1568">
                  <c:v>2.5034722222222222E-2</c:v>
                </c:pt>
                <c:pt idx="1569">
                  <c:v>2.5046296296296299E-2</c:v>
                </c:pt>
                <c:pt idx="1570">
                  <c:v>2.5057870370370373E-2</c:v>
                </c:pt>
                <c:pt idx="1571">
                  <c:v>2.5069444444444446E-2</c:v>
                </c:pt>
                <c:pt idx="1572">
                  <c:v>2.508101851851852E-2</c:v>
                </c:pt>
                <c:pt idx="1573">
                  <c:v>2.5092592592592593E-2</c:v>
                </c:pt>
                <c:pt idx="1574">
                  <c:v>2.5104166666666664E-2</c:v>
                </c:pt>
                <c:pt idx="1575">
                  <c:v>2.5115740740740741E-2</c:v>
                </c:pt>
                <c:pt idx="1576">
                  <c:v>2.5127314814814811E-2</c:v>
                </c:pt>
                <c:pt idx="1577">
                  <c:v>2.5138888888888891E-2</c:v>
                </c:pt>
                <c:pt idx="1578">
                  <c:v>2.5150462962962961E-2</c:v>
                </c:pt>
                <c:pt idx="1579">
                  <c:v>2.5162037037037038E-2</c:v>
                </c:pt>
                <c:pt idx="1580">
                  <c:v>2.5173611111111108E-2</c:v>
                </c:pt>
                <c:pt idx="1581">
                  <c:v>2.5185185185185185E-2</c:v>
                </c:pt>
                <c:pt idx="1582">
                  <c:v>2.5196759259259256E-2</c:v>
                </c:pt>
                <c:pt idx="1583">
                  <c:v>2.5208333333333333E-2</c:v>
                </c:pt>
                <c:pt idx="1584">
                  <c:v>2.521990740740741E-2</c:v>
                </c:pt>
                <c:pt idx="1585">
                  <c:v>2.5231481481481483E-2</c:v>
                </c:pt>
                <c:pt idx="1586">
                  <c:v>2.5243055555555557E-2</c:v>
                </c:pt>
                <c:pt idx="1587">
                  <c:v>2.525462962962963E-2</c:v>
                </c:pt>
                <c:pt idx="1588">
                  <c:v>2.5266203703703704E-2</c:v>
                </c:pt>
                <c:pt idx="1589">
                  <c:v>2.5277777777777777E-2</c:v>
                </c:pt>
                <c:pt idx="1590">
                  <c:v>2.5289351851851851E-2</c:v>
                </c:pt>
                <c:pt idx="1591">
                  <c:v>2.5300925925925925E-2</c:v>
                </c:pt>
                <c:pt idx="1592">
                  <c:v>2.5312500000000002E-2</c:v>
                </c:pt>
                <c:pt idx="1593">
                  <c:v>2.5324074074074079E-2</c:v>
                </c:pt>
                <c:pt idx="1594">
                  <c:v>2.5335648148148149E-2</c:v>
                </c:pt>
                <c:pt idx="1595">
                  <c:v>2.5347222222222219E-2</c:v>
                </c:pt>
                <c:pt idx="1596">
                  <c:v>2.5358796296296296E-2</c:v>
                </c:pt>
                <c:pt idx="1597">
                  <c:v>2.5370370370370366E-2</c:v>
                </c:pt>
                <c:pt idx="1598">
                  <c:v>2.5381944444444443E-2</c:v>
                </c:pt>
                <c:pt idx="1599">
                  <c:v>2.539351851851852E-2</c:v>
                </c:pt>
                <c:pt idx="1600">
                  <c:v>2.5405092592592594E-2</c:v>
                </c:pt>
                <c:pt idx="1601">
                  <c:v>2.5416666666666667E-2</c:v>
                </c:pt>
                <c:pt idx="1602">
                  <c:v>2.5428240740740741E-2</c:v>
                </c:pt>
                <c:pt idx="1603">
                  <c:v>2.5439814814814814E-2</c:v>
                </c:pt>
                <c:pt idx="1604">
                  <c:v>2.5451388888888888E-2</c:v>
                </c:pt>
                <c:pt idx="1605">
                  <c:v>2.5462962962962962E-2</c:v>
                </c:pt>
                <c:pt idx="1606">
                  <c:v>2.5474537037037035E-2</c:v>
                </c:pt>
                <c:pt idx="1607">
                  <c:v>2.5486111111111112E-2</c:v>
                </c:pt>
                <c:pt idx="1608">
                  <c:v>2.5497685185185189E-2</c:v>
                </c:pt>
                <c:pt idx="1609">
                  <c:v>2.5509259259259259E-2</c:v>
                </c:pt>
                <c:pt idx="1610">
                  <c:v>2.5520833333333336E-2</c:v>
                </c:pt>
                <c:pt idx="1611">
                  <c:v>2.5532407407407406E-2</c:v>
                </c:pt>
                <c:pt idx="1612">
                  <c:v>2.5543981481481483E-2</c:v>
                </c:pt>
                <c:pt idx="1613">
                  <c:v>2.5555555555555554E-2</c:v>
                </c:pt>
                <c:pt idx="1614">
                  <c:v>2.5567129629629634E-2</c:v>
                </c:pt>
                <c:pt idx="1615">
                  <c:v>2.5567129629629634E-2</c:v>
                </c:pt>
                <c:pt idx="1616">
                  <c:v>2.5578703703703704E-2</c:v>
                </c:pt>
                <c:pt idx="1617">
                  <c:v>2.5590277777777778E-2</c:v>
                </c:pt>
                <c:pt idx="1618">
                  <c:v>2.5601851851851851E-2</c:v>
                </c:pt>
                <c:pt idx="1619">
                  <c:v>2.5613425925925925E-2</c:v>
                </c:pt>
                <c:pt idx="1620">
                  <c:v>2.5624999999999998E-2</c:v>
                </c:pt>
                <c:pt idx="1621">
                  <c:v>2.5636574074074072E-2</c:v>
                </c:pt>
                <c:pt idx="1622">
                  <c:v>2.5648148148148146E-2</c:v>
                </c:pt>
                <c:pt idx="1623">
                  <c:v>2.5659722222222223E-2</c:v>
                </c:pt>
                <c:pt idx="1624">
                  <c:v>2.56712962962963E-2</c:v>
                </c:pt>
                <c:pt idx="1625">
                  <c:v>2.568287037037037E-2</c:v>
                </c:pt>
                <c:pt idx="1626">
                  <c:v>2.5694444444444447E-2</c:v>
                </c:pt>
                <c:pt idx="1627">
                  <c:v>2.5706018518518517E-2</c:v>
                </c:pt>
                <c:pt idx="1628">
                  <c:v>2.5717592592592594E-2</c:v>
                </c:pt>
                <c:pt idx="1629">
                  <c:v>2.5729166666666664E-2</c:v>
                </c:pt>
                <c:pt idx="1630">
                  <c:v>2.5740740740740745E-2</c:v>
                </c:pt>
                <c:pt idx="1631">
                  <c:v>2.5752314814814815E-2</c:v>
                </c:pt>
                <c:pt idx="1632">
                  <c:v>2.5763888888888892E-2</c:v>
                </c:pt>
                <c:pt idx="1633">
                  <c:v>2.5775462962962962E-2</c:v>
                </c:pt>
                <c:pt idx="1634">
                  <c:v>2.5787037037037039E-2</c:v>
                </c:pt>
                <c:pt idx="1635">
                  <c:v>2.5798611111111109E-2</c:v>
                </c:pt>
                <c:pt idx="1636">
                  <c:v>2.5810185185185183E-2</c:v>
                </c:pt>
                <c:pt idx="1637">
                  <c:v>2.5821759259259256E-2</c:v>
                </c:pt>
                <c:pt idx="1638">
                  <c:v>2.5833333333333333E-2</c:v>
                </c:pt>
                <c:pt idx="1639">
                  <c:v>2.584490740740741E-2</c:v>
                </c:pt>
                <c:pt idx="1640">
                  <c:v>2.585648148148148E-2</c:v>
                </c:pt>
                <c:pt idx="1641">
                  <c:v>2.5868055555555557E-2</c:v>
                </c:pt>
                <c:pt idx="1642">
                  <c:v>2.5879629629629627E-2</c:v>
                </c:pt>
                <c:pt idx="1643">
                  <c:v>2.5891203703703704E-2</c:v>
                </c:pt>
                <c:pt idx="1644">
                  <c:v>2.5902777777777775E-2</c:v>
                </c:pt>
                <c:pt idx="1645">
                  <c:v>2.5914351851851855E-2</c:v>
                </c:pt>
                <c:pt idx="1646">
                  <c:v>2.5925925925925925E-2</c:v>
                </c:pt>
                <c:pt idx="1647">
                  <c:v>2.5937500000000002E-2</c:v>
                </c:pt>
                <c:pt idx="1648">
                  <c:v>2.5949074074074072E-2</c:v>
                </c:pt>
                <c:pt idx="1649">
                  <c:v>2.5960648148148149E-2</c:v>
                </c:pt>
                <c:pt idx="1650">
                  <c:v>2.5972222222222219E-2</c:v>
                </c:pt>
                <c:pt idx="1651">
                  <c:v>2.5983796296296297E-2</c:v>
                </c:pt>
                <c:pt idx="1652">
                  <c:v>2.5995370370370367E-2</c:v>
                </c:pt>
                <c:pt idx="1653">
                  <c:v>2.6006944444444447E-2</c:v>
                </c:pt>
                <c:pt idx="1654">
                  <c:v>2.6018518518518521E-2</c:v>
                </c:pt>
                <c:pt idx="1655">
                  <c:v>2.6030092592592594E-2</c:v>
                </c:pt>
                <c:pt idx="1656">
                  <c:v>2.6041666666666668E-2</c:v>
                </c:pt>
                <c:pt idx="1657">
                  <c:v>2.6053240740740738E-2</c:v>
                </c:pt>
                <c:pt idx="1658">
                  <c:v>2.6064814814814815E-2</c:v>
                </c:pt>
                <c:pt idx="1659">
                  <c:v>2.6076388888888885E-2</c:v>
                </c:pt>
                <c:pt idx="1660">
                  <c:v>2.6087962962962966E-2</c:v>
                </c:pt>
                <c:pt idx="1661">
                  <c:v>2.6099537037037036E-2</c:v>
                </c:pt>
                <c:pt idx="1662">
                  <c:v>2.6111111111111113E-2</c:v>
                </c:pt>
                <c:pt idx="1663">
                  <c:v>2.6122685185185183E-2</c:v>
                </c:pt>
                <c:pt idx="1664">
                  <c:v>2.613425925925926E-2</c:v>
                </c:pt>
                <c:pt idx="1665">
                  <c:v>2.614583333333333E-2</c:v>
                </c:pt>
                <c:pt idx="1666">
                  <c:v>2.6157407407407407E-2</c:v>
                </c:pt>
                <c:pt idx="1667">
                  <c:v>2.6168981481481477E-2</c:v>
                </c:pt>
                <c:pt idx="1668">
                  <c:v>2.6180555555555558E-2</c:v>
                </c:pt>
                <c:pt idx="1669">
                  <c:v>2.6192129629629631E-2</c:v>
                </c:pt>
                <c:pt idx="1670">
                  <c:v>2.6203703703703705E-2</c:v>
                </c:pt>
                <c:pt idx="1671">
                  <c:v>2.6215277777777778E-2</c:v>
                </c:pt>
                <c:pt idx="1672">
                  <c:v>2.6226851851851852E-2</c:v>
                </c:pt>
                <c:pt idx="1673">
                  <c:v>2.6238425925925925E-2</c:v>
                </c:pt>
                <c:pt idx="1674">
                  <c:v>2.6249999999999999E-2</c:v>
                </c:pt>
                <c:pt idx="1675">
                  <c:v>2.6261574074074076E-2</c:v>
                </c:pt>
                <c:pt idx="1676">
                  <c:v>2.6273148148148153E-2</c:v>
                </c:pt>
                <c:pt idx="1677">
                  <c:v>2.6284722222222223E-2</c:v>
                </c:pt>
                <c:pt idx="1678">
                  <c:v>2.6296296296296293E-2</c:v>
                </c:pt>
                <c:pt idx="1679">
                  <c:v>2.630787037037037E-2</c:v>
                </c:pt>
                <c:pt idx="1680">
                  <c:v>2.631944444444444E-2</c:v>
                </c:pt>
                <c:pt idx="1681">
                  <c:v>2.6331018518518517E-2</c:v>
                </c:pt>
                <c:pt idx="1682">
                  <c:v>2.6342592592592588E-2</c:v>
                </c:pt>
                <c:pt idx="1683">
                  <c:v>2.6354166666666668E-2</c:v>
                </c:pt>
                <c:pt idx="1684">
                  <c:v>2.6365740740740742E-2</c:v>
                </c:pt>
                <c:pt idx="1685">
                  <c:v>2.6377314814814815E-2</c:v>
                </c:pt>
                <c:pt idx="1686">
                  <c:v>2.6388888888888889E-2</c:v>
                </c:pt>
                <c:pt idx="1687">
                  <c:v>2.6400462962962962E-2</c:v>
                </c:pt>
                <c:pt idx="1688">
                  <c:v>2.6412037037037036E-2</c:v>
                </c:pt>
                <c:pt idx="1689">
                  <c:v>2.642361111111111E-2</c:v>
                </c:pt>
                <c:pt idx="1690">
                  <c:v>2.6435185185185187E-2</c:v>
                </c:pt>
                <c:pt idx="1691">
                  <c:v>2.6446759259259264E-2</c:v>
                </c:pt>
                <c:pt idx="1692">
                  <c:v>2.6458333333333334E-2</c:v>
                </c:pt>
                <c:pt idx="1693">
                  <c:v>2.6469907407407411E-2</c:v>
                </c:pt>
                <c:pt idx="1694">
                  <c:v>2.6481481481481481E-2</c:v>
                </c:pt>
                <c:pt idx="1695">
                  <c:v>2.6493055555555558E-2</c:v>
                </c:pt>
                <c:pt idx="1696">
                  <c:v>2.6504629629629628E-2</c:v>
                </c:pt>
                <c:pt idx="1697">
                  <c:v>2.6516203703703698E-2</c:v>
                </c:pt>
                <c:pt idx="1698">
                  <c:v>2.6527777777777779E-2</c:v>
                </c:pt>
                <c:pt idx="1699">
                  <c:v>2.6539351851851852E-2</c:v>
                </c:pt>
                <c:pt idx="1700">
                  <c:v>2.6550925925925926E-2</c:v>
                </c:pt>
                <c:pt idx="1701">
                  <c:v>2.6562499999999999E-2</c:v>
                </c:pt>
                <c:pt idx="1702">
                  <c:v>2.6574074074074073E-2</c:v>
                </c:pt>
                <c:pt idx="1703">
                  <c:v>2.6585648148148146E-2</c:v>
                </c:pt>
                <c:pt idx="1704">
                  <c:v>2.659722222222222E-2</c:v>
                </c:pt>
                <c:pt idx="1705">
                  <c:v>2.6608796296296297E-2</c:v>
                </c:pt>
                <c:pt idx="1706">
                  <c:v>2.6620370370370374E-2</c:v>
                </c:pt>
                <c:pt idx="1707">
                  <c:v>2.6631944444444444E-2</c:v>
                </c:pt>
                <c:pt idx="1708">
                  <c:v>2.6643518518518521E-2</c:v>
                </c:pt>
                <c:pt idx="1709">
                  <c:v>2.6655092592592591E-2</c:v>
                </c:pt>
                <c:pt idx="1710">
                  <c:v>2.6666666666666668E-2</c:v>
                </c:pt>
                <c:pt idx="1711">
                  <c:v>2.6678240740740738E-2</c:v>
                </c:pt>
                <c:pt idx="1712">
                  <c:v>2.6689814814814816E-2</c:v>
                </c:pt>
                <c:pt idx="1713">
                  <c:v>2.6701388888888889E-2</c:v>
                </c:pt>
                <c:pt idx="1714">
                  <c:v>2.6712962962962966E-2</c:v>
                </c:pt>
                <c:pt idx="1715">
                  <c:v>2.6724537037037036E-2</c:v>
                </c:pt>
                <c:pt idx="1716">
                  <c:v>2.6736111111111113E-2</c:v>
                </c:pt>
                <c:pt idx="1717">
                  <c:v>2.6747685185185183E-2</c:v>
                </c:pt>
                <c:pt idx="1718">
                  <c:v>2.6759259259259257E-2</c:v>
                </c:pt>
                <c:pt idx="1719">
                  <c:v>2.6770833333333331E-2</c:v>
                </c:pt>
                <c:pt idx="1720">
                  <c:v>2.6782407407407408E-2</c:v>
                </c:pt>
                <c:pt idx="1721">
                  <c:v>2.6793981481481485E-2</c:v>
                </c:pt>
                <c:pt idx="1722">
                  <c:v>2.6805555555555555E-2</c:v>
                </c:pt>
                <c:pt idx="1723">
                  <c:v>2.6817129629629632E-2</c:v>
                </c:pt>
                <c:pt idx="1724">
                  <c:v>2.6828703703703702E-2</c:v>
                </c:pt>
                <c:pt idx="1725">
                  <c:v>2.6840277777777779E-2</c:v>
                </c:pt>
                <c:pt idx="1726">
                  <c:v>2.6851851851851849E-2</c:v>
                </c:pt>
                <c:pt idx="1727">
                  <c:v>2.6863425925925926E-2</c:v>
                </c:pt>
                <c:pt idx="1728">
                  <c:v>2.6875E-2</c:v>
                </c:pt>
                <c:pt idx="1729">
                  <c:v>2.6886574074074077E-2</c:v>
                </c:pt>
                <c:pt idx="1730">
                  <c:v>2.6898148148148147E-2</c:v>
                </c:pt>
                <c:pt idx="1731">
                  <c:v>2.6909722222222224E-2</c:v>
                </c:pt>
                <c:pt idx="1732">
                  <c:v>2.6921296296296294E-2</c:v>
                </c:pt>
                <c:pt idx="1733">
                  <c:v>2.6932870370370371E-2</c:v>
                </c:pt>
                <c:pt idx="1734">
                  <c:v>2.6944444444444441E-2</c:v>
                </c:pt>
                <c:pt idx="1735">
                  <c:v>2.6956018518518522E-2</c:v>
                </c:pt>
                <c:pt idx="1736">
                  <c:v>2.6967592592592595E-2</c:v>
                </c:pt>
                <c:pt idx="1737">
                  <c:v>2.6979166666666669E-2</c:v>
                </c:pt>
                <c:pt idx="1738">
                  <c:v>2.6990740740740742E-2</c:v>
                </c:pt>
                <c:pt idx="1739">
                  <c:v>2.7002314814814812E-2</c:v>
                </c:pt>
                <c:pt idx="1740">
                  <c:v>2.7013888888888889E-2</c:v>
                </c:pt>
                <c:pt idx="1741">
                  <c:v>2.7025462962962959E-2</c:v>
                </c:pt>
                <c:pt idx="1742">
                  <c:v>2.7037037037037037E-2</c:v>
                </c:pt>
                <c:pt idx="1743">
                  <c:v>2.704861111111111E-2</c:v>
                </c:pt>
                <c:pt idx="1744">
                  <c:v>2.7060185185185187E-2</c:v>
                </c:pt>
                <c:pt idx="1745">
                  <c:v>2.7071759259259257E-2</c:v>
                </c:pt>
                <c:pt idx="1746">
                  <c:v>2.7083333333333334E-2</c:v>
                </c:pt>
                <c:pt idx="1747">
                  <c:v>2.7094907407407404E-2</c:v>
                </c:pt>
                <c:pt idx="1748">
                  <c:v>2.7106481481481481E-2</c:v>
                </c:pt>
                <c:pt idx="1749">
                  <c:v>2.7118055555555552E-2</c:v>
                </c:pt>
                <c:pt idx="1750">
                  <c:v>2.7129629629629632E-2</c:v>
                </c:pt>
                <c:pt idx="1751">
                  <c:v>2.7141203703703706E-2</c:v>
                </c:pt>
                <c:pt idx="1752">
                  <c:v>2.7152777777777779E-2</c:v>
                </c:pt>
                <c:pt idx="1753">
                  <c:v>2.7164351851851853E-2</c:v>
                </c:pt>
                <c:pt idx="1754">
                  <c:v>2.7175925925925926E-2</c:v>
                </c:pt>
                <c:pt idx="1755">
                  <c:v>2.71875E-2</c:v>
                </c:pt>
                <c:pt idx="1756">
                  <c:v>2.7199074074074073E-2</c:v>
                </c:pt>
                <c:pt idx="1757">
                  <c:v>2.7210648148148147E-2</c:v>
                </c:pt>
                <c:pt idx="1758">
                  <c:v>2.7222222222222228E-2</c:v>
                </c:pt>
                <c:pt idx="1759">
                  <c:v>2.7233796296296298E-2</c:v>
                </c:pt>
                <c:pt idx="1760">
                  <c:v>2.7245370370370368E-2</c:v>
                </c:pt>
                <c:pt idx="1761">
                  <c:v>2.7256944444444445E-2</c:v>
                </c:pt>
                <c:pt idx="1762">
                  <c:v>2.7268518518518515E-2</c:v>
                </c:pt>
                <c:pt idx="1763">
                  <c:v>2.7280092592592592E-2</c:v>
                </c:pt>
                <c:pt idx="1764">
                  <c:v>2.7291666666666662E-2</c:v>
                </c:pt>
                <c:pt idx="1765">
                  <c:v>2.7303240740740743E-2</c:v>
                </c:pt>
                <c:pt idx="1766">
                  <c:v>2.7314814814814816E-2</c:v>
                </c:pt>
                <c:pt idx="1767">
                  <c:v>2.732638888888889E-2</c:v>
                </c:pt>
                <c:pt idx="1768">
                  <c:v>2.7337962962962963E-2</c:v>
                </c:pt>
                <c:pt idx="1769">
                  <c:v>2.7349537037037037E-2</c:v>
                </c:pt>
                <c:pt idx="1770">
                  <c:v>2.736111111111111E-2</c:v>
                </c:pt>
                <c:pt idx="1771">
                  <c:v>2.7372685185185184E-2</c:v>
                </c:pt>
                <c:pt idx="1772">
                  <c:v>2.7384259259259257E-2</c:v>
                </c:pt>
                <c:pt idx="1773">
                  <c:v>2.7395833333333338E-2</c:v>
                </c:pt>
                <c:pt idx="1774">
                  <c:v>2.7407407407407408E-2</c:v>
                </c:pt>
                <c:pt idx="1775">
                  <c:v>2.7418981481481485E-2</c:v>
                </c:pt>
                <c:pt idx="1776">
                  <c:v>2.7430555555555555E-2</c:v>
                </c:pt>
                <c:pt idx="1777">
                  <c:v>2.7442129629629632E-2</c:v>
                </c:pt>
                <c:pt idx="1778">
                  <c:v>2.7453703703703702E-2</c:v>
                </c:pt>
                <c:pt idx="1779">
                  <c:v>2.7465277777777772E-2</c:v>
                </c:pt>
                <c:pt idx="1780">
                  <c:v>2.7476851851851853E-2</c:v>
                </c:pt>
                <c:pt idx="1781">
                  <c:v>2.7488425925925927E-2</c:v>
                </c:pt>
                <c:pt idx="1782">
                  <c:v>2.75E-2</c:v>
                </c:pt>
                <c:pt idx="1783">
                  <c:v>2.7511574074074074E-2</c:v>
                </c:pt>
                <c:pt idx="1784">
                  <c:v>2.7523148148148147E-2</c:v>
                </c:pt>
                <c:pt idx="1785">
                  <c:v>2.7534722222222221E-2</c:v>
                </c:pt>
                <c:pt idx="1786">
                  <c:v>2.7546296296296294E-2</c:v>
                </c:pt>
                <c:pt idx="1787">
                  <c:v>2.7557870370370368E-2</c:v>
                </c:pt>
                <c:pt idx="1788">
                  <c:v>2.7569444444444448E-2</c:v>
                </c:pt>
                <c:pt idx="1789">
                  <c:v>2.7581018518518519E-2</c:v>
                </c:pt>
                <c:pt idx="1790">
                  <c:v>2.7592592592592596E-2</c:v>
                </c:pt>
                <c:pt idx="1791">
                  <c:v>2.7604166666666666E-2</c:v>
                </c:pt>
                <c:pt idx="1792">
                  <c:v>2.7615740740740743E-2</c:v>
                </c:pt>
                <c:pt idx="1793">
                  <c:v>2.7627314814814813E-2</c:v>
                </c:pt>
                <c:pt idx="1794">
                  <c:v>2.763888888888889E-2</c:v>
                </c:pt>
                <c:pt idx="1795">
                  <c:v>2.7650462962962963E-2</c:v>
                </c:pt>
                <c:pt idx="1796">
                  <c:v>2.7662037037037041E-2</c:v>
                </c:pt>
                <c:pt idx="1797">
                  <c:v>2.7673611111111111E-2</c:v>
                </c:pt>
                <c:pt idx="1798">
                  <c:v>2.7685185185185188E-2</c:v>
                </c:pt>
                <c:pt idx="1799">
                  <c:v>2.7696759259259258E-2</c:v>
                </c:pt>
                <c:pt idx="1800">
                  <c:v>2.7708333333333331E-2</c:v>
                </c:pt>
                <c:pt idx="1801">
                  <c:v>2.7719907407407405E-2</c:v>
                </c:pt>
                <c:pt idx="1802">
                  <c:v>2.7731481481481478E-2</c:v>
                </c:pt>
                <c:pt idx="1803">
                  <c:v>2.7743055555555559E-2</c:v>
                </c:pt>
                <c:pt idx="1804">
                  <c:v>2.7754629629629629E-2</c:v>
                </c:pt>
                <c:pt idx="1805">
                  <c:v>2.7766203703703706E-2</c:v>
                </c:pt>
                <c:pt idx="1806">
                  <c:v>2.7777777777777776E-2</c:v>
                </c:pt>
                <c:pt idx="1807">
                  <c:v>2.7789351851851853E-2</c:v>
                </c:pt>
                <c:pt idx="1808">
                  <c:v>2.7800925925925923E-2</c:v>
                </c:pt>
                <c:pt idx="1809">
                  <c:v>2.78125E-2</c:v>
                </c:pt>
                <c:pt idx="1810">
                  <c:v>2.7824074074074074E-2</c:v>
                </c:pt>
                <c:pt idx="1811">
                  <c:v>2.7835648148148151E-2</c:v>
                </c:pt>
                <c:pt idx="1812">
                  <c:v>2.7847222222222221E-2</c:v>
                </c:pt>
                <c:pt idx="1813">
                  <c:v>2.7858796296296298E-2</c:v>
                </c:pt>
                <c:pt idx="1814">
                  <c:v>2.7870370370370368E-2</c:v>
                </c:pt>
                <c:pt idx="1815">
                  <c:v>2.7881944444444445E-2</c:v>
                </c:pt>
                <c:pt idx="1816">
                  <c:v>2.7893518518518515E-2</c:v>
                </c:pt>
                <c:pt idx="1817">
                  <c:v>2.7905092592592592E-2</c:v>
                </c:pt>
                <c:pt idx="1818">
                  <c:v>2.7916666666666669E-2</c:v>
                </c:pt>
                <c:pt idx="1819">
                  <c:v>2.7928240740740743E-2</c:v>
                </c:pt>
                <c:pt idx="1820">
                  <c:v>2.7939814814814817E-2</c:v>
                </c:pt>
                <c:pt idx="1821">
                  <c:v>2.7951388888888887E-2</c:v>
                </c:pt>
                <c:pt idx="1822">
                  <c:v>2.7962962962962964E-2</c:v>
                </c:pt>
                <c:pt idx="1823">
                  <c:v>2.7974537037037034E-2</c:v>
                </c:pt>
                <c:pt idx="1824">
                  <c:v>2.7986111111111111E-2</c:v>
                </c:pt>
                <c:pt idx="1825">
                  <c:v>2.7997685185185184E-2</c:v>
                </c:pt>
                <c:pt idx="1826">
                  <c:v>2.8009259259259262E-2</c:v>
                </c:pt>
                <c:pt idx="1827">
                  <c:v>2.8020833333333332E-2</c:v>
                </c:pt>
                <c:pt idx="1828">
                  <c:v>2.8032407407407409E-2</c:v>
                </c:pt>
                <c:pt idx="1829">
                  <c:v>2.8043981481481479E-2</c:v>
                </c:pt>
                <c:pt idx="1830">
                  <c:v>2.8055555555555556E-2</c:v>
                </c:pt>
                <c:pt idx="1831">
                  <c:v>2.8067129629629626E-2</c:v>
                </c:pt>
                <c:pt idx="1832">
                  <c:v>2.8078703703703703E-2</c:v>
                </c:pt>
                <c:pt idx="1833">
                  <c:v>2.809027777777778E-2</c:v>
                </c:pt>
                <c:pt idx="1834">
                  <c:v>2.8101851851851854E-2</c:v>
                </c:pt>
                <c:pt idx="1835">
                  <c:v>2.8113425925925927E-2</c:v>
                </c:pt>
                <c:pt idx="1836">
                  <c:v>2.8125000000000001E-2</c:v>
                </c:pt>
                <c:pt idx="1837">
                  <c:v>2.8136574074074074E-2</c:v>
                </c:pt>
                <c:pt idx="1838">
                  <c:v>2.8148148148148148E-2</c:v>
                </c:pt>
                <c:pt idx="1839">
                  <c:v>2.8159722222222221E-2</c:v>
                </c:pt>
                <c:pt idx="1840">
                  <c:v>2.8171296296296302E-2</c:v>
                </c:pt>
                <c:pt idx="1841">
                  <c:v>2.8182870370370372E-2</c:v>
                </c:pt>
                <c:pt idx="1842">
                  <c:v>2.8194444444444442E-2</c:v>
                </c:pt>
                <c:pt idx="1843">
                  <c:v>2.8206018518518519E-2</c:v>
                </c:pt>
                <c:pt idx="1844">
                  <c:v>2.8217592592592589E-2</c:v>
                </c:pt>
                <c:pt idx="1845">
                  <c:v>2.8229166666666666E-2</c:v>
                </c:pt>
                <c:pt idx="1846">
                  <c:v>2.8240740740740736E-2</c:v>
                </c:pt>
                <c:pt idx="1847">
                  <c:v>2.8252314814814813E-2</c:v>
                </c:pt>
                <c:pt idx="1848">
                  <c:v>2.826388888888889E-2</c:v>
                </c:pt>
                <c:pt idx="1849">
                  <c:v>2.8275462962962964E-2</c:v>
                </c:pt>
                <c:pt idx="1850">
                  <c:v>2.8287037037037038E-2</c:v>
                </c:pt>
                <c:pt idx="1851">
                  <c:v>2.8298611111111111E-2</c:v>
                </c:pt>
                <c:pt idx="1852">
                  <c:v>2.8310185185185185E-2</c:v>
                </c:pt>
                <c:pt idx="1853">
                  <c:v>2.8321759259259258E-2</c:v>
                </c:pt>
                <c:pt idx="1854">
                  <c:v>2.8333333333333332E-2</c:v>
                </c:pt>
                <c:pt idx="1855">
                  <c:v>2.8344907407407412E-2</c:v>
                </c:pt>
                <c:pt idx="1856">
                  <c:v>2.8356481481481483E-2</c:v>
                </c:pt>
                <c:pt idx="1857">
                  <c:v>2.836805555555556E-2</c:v>
                </c:pt>
                <c:pt idx="1858">
                  <c:v>2.837962962962963E-2</c:v>
                </c:pt>
                <c:pt idx="1859">
                  <c:v>2.8391203703703707E-2</c:v>
                </c:pt>
                <c:pt idx="1860">
                  <c:v>2.8402777777777777E-2</c:v>
                </c:pt>
                <c:pt idx="1861">
                  <c:v>2.8414351851851847E-2</c:v>
                </c:pt>
                <c:pt idx="1862">
                  <c:v>2.8425925925925924E-2</c:v>
                </c:pt>
                <c:pt idx="1863">
                  <c:v>2.8437500000000001E-2</c:v>
                </c:pt>
                <c:pt idx="1864">
                  <c:v>2.8449074074074075E-2</c:v>
                </c:pt>
                <c:pt idx="1865">
                  <c:v>2.8460648148148148E-2</c:v>
                </c:pt>
                <c:pt idx="1866">
                  <c:v>2.8472222222222222E-2</c:v>
                </c:pt>
                <c:pt idx="1867">
                  <c:v>2.8483796296296295E-2</c:v>
                </c:pt>
                <c:pt idx="1868">
                  <c:v>2.8495370370370369E-2</c:v>
                </c:pt>
                <c:pt idx="1869">
                  <c:v>2.8506944444444442E-2</c:v>
                </c:pt>
                <c:pt idx="1870">
                  <c:v>2.8518518518518523E-2</c:v>
                </c:pt>
                <c:pt idx="1871">
                  <c:v>2.8530092592592593E-2</c:v>
                </c:pt>
                <c:pt idx="1872">
                  <c:v>2.854166666666667E-2</c:v>
                </c:pt>
                <c:pt idx="1873">
                  <c:v>2.855324074074074E-2</c:v>
                </c:pt>
                <c:pt idx="1874">
                  <c:v>2.8564814814814817E-2</c:v>
                </c:pt>
                <c:pt idx="1875">
                  <c:v>2.8576388888888887E-2</c:v>
                </c:pt>
                <c:pt idx="1876">
                  <c:v>2.8587962962962964E-2</c:v>
                </c:pt>
                <c:pt idx="1877">
                  <c:v>2.8599537037037034E-2</c:v>
                </c:pt>
                <c:pt idx="1878">
                  <c:v>2.8611111111111115E-2</c:v>
                </c:pt>
                <c:pt idx="1879">
                  <c:v>2.8622685185185185E-2</c:v>
                </c:pt>
                <c:pt idx="1880">
                  <c:v>2.8634259259259262E-2</c:v>
                </c:pt>
                <c:pt idx="1881">
                  <c:v>2.8645833333333332E-2</c:v>
                </c:pt>
                <c:pt idx="1882">
                  <c:v>2.8657407407407406E-2</c:v>
                </c:pt>
                <c:pt idx="1883">
                  <c:v>2.8668981481481479E-2</c:v>
                </c:pt>
                <c:pt idx="1884">
                  <c:v>2.8680555555555553E-2</c:v>
                </c:pt>
                <c:pt idx="1885">
                  <c:v>2.8692129629629633E-2</c:v>
                </c:pt>
                <c:pt idx="1886">
                  <c:v>2.8703703703703703E-2</c:v>
                </c:pt>
                <c:pt idx="1887">
                  <c:v>2.8715277777777781E-2</c:v>
                </c:pt>
                <c:pt idx="1888">
                  <c:v>2.8726851851851851E-2</c:v>
                </c:pt>
                <c:pt idx="1889">
                  <c:v>2.8738425925925928E-2</c:v>
                </c:pt>
                <c:pt idx="1890">
                  <c:v>2.8749999999999998E-2</c:v>
                </c:pt>
                <c:pt idx="1891">
                  <c:v>2.8761574074074075E-2</c:v>
                </c:pt>
                <c:pt idx="1892">
                  <c:v>2.8773148148148145E-2</c:v>
                </c:pt>
                <c:pt idx="1893">
                  <c:v>2.8784722222222225E-2</c:v>
                </c:pt>
                <c:pt idx="1894">
                  <c:v>2.8796296296296296E-2</c:v>
                </c:pt>
                <c:pt idx="1895">
                  <c:v>2.8807870370370373E-2</c:v>
                </c:pt>
                <c:pt idx="1896">
                  <c:v>2.8819444444444443E-2</c:v>
                </c:pt>
                <c:pt idx="1897">
                  <c:v>2.883101851851852E-2</c:v>
                </c:pt>
                <c:pt idx="1898">
                  <c:v>2.884259259259259E-2</c:v>
                </c:pt>
                <c:pt idx="1899">
                  <c:v>2.8854166666666667E-2</c:v>
                </c:pt>
                <c:pt idx="1900">
                  <c:v>2.8865740740740744E-2</c:v>
                </c:pt>
                <c:pt idx="1901">
                  <c:v>2.8877314814814817E-2</c:v>
                </c:pt>
                <c:pt idx="1902">
                  <c:v>2.8888888888888891E-2</c:v>
                </c:pt>
                <c:pt idx="1903">
                  <c:v>2.8900462962962961E-2</c:v>
                </c:pt>
                <c:pt idx="1904">
                  <c:v>2.8912037037037038E-2</c:v>
                </c:pt>
                <c:pt idx="1905">
                  <c:v>2.8923611111111108E-2</c:v>
                </c:pt>
                <c:pt idx="1906">
                  <c:v>2.8935185185185185E-2</c:v>
                </c:pt>
                <c:pt idx="1907">
                  <c:v>2.8946759259259255E-2</c:v>
                </c:pt>
                <c:pt idx="1908">
                  <c:v>2.8958333333333336E-2</c:v>
                </c:pt>
                <c:pt idx="1909">
                  <c:v>2.8969907407407406E-2</c:v>
                </c:pt>
                <c:pt idx="1910">
                  <c:v>2.8981481481481483E-2</c:v>
                </c:pt>
                <c:pt idx="1911">
                  <c:v>2.8993055555555553E-2</c:v>
                </c:pt>
                <c:pt idx="1912">
                  <c:v>2.900462962962963E-2</c:v>
                </c:pt>
                <c:pt idx="1913">
                  <c:v>2.90162037037037E-2</c:v>
                </c:pt>
                <c:pt idx="1914">
                  <c:v>2.9027777777777777E-2</c:v>
                </c:pt>
                <c:pt idx="1915">
                  <c:v>2.9039351851851854E-2</c:v>
                </c:pt>
                <c:pt idx="1916">
                  <c:v>2.9050925925925928E-2</c:v>
                </c:pt>
                <c:pt idx="1917">
                  <c:v>2.9062500000000002E-2</c:v>
                </c:pt>
                <c:pt idx="1918">
                  <c:v>2.9074074074074075E-2</c:v>
                </c:pt>
                <c:pt idx="1919">
                  <c:v>2.9085648148148149E-2</c:v>
                </c:pt>
                <c:pt idx="1920">
                  <c:v>2.9097222222222222E-2</c:v>
                </c:pt>
                <c:pt idx="1921">
                  <c:v>2.9108796296296296E-2</c:v>
                </c:pt>
                <c:pt idx="1922">
                  <c:v>2.9120370370370366E-2</c:v>
                </c:pt>
                <c:pt idx="1923">
                  <c:v>2.9131944444444446E-2</c:v>
                </c:pt>
                <c:pt idx="1924">
                  <c:v>2.9143518518518517E-2</c:v>
                </c:pt>
                <c:pt idx="1925">
                  <c:v>2.9155092592592594E-2</c:v>
                </c:pt>
                <c:pt idx="1926">
                  <c:v>2.9166666666666664E-2</c:v>
                </c:pt>
                <c:pt idx="1927">
                  <c:v>2.9178240740740741E-2</c:v>
                </c:pt>
                <c:pt idx="1928">
                  <c:v>2.9189814814814811E-2</c:v>
                </c:pt>
                <c:pt idx="1929">
                  <c:v>2.9201388888888888E-2</c:v>
                </c:pt>
                <c:pt idx="1930">
                  <c:v>2.9212962962962965E-2</c:v>
                </c:pt>
                <c:pt idx="1931">
                  <c:v>2.9224537037037038E-2</c:v>
                </c:pt>
                <c:pt idx="1932">
                  <c:v>2.9236111111111112E-2</c:v>
                </c:pt>
                <c:pt idx="1933">
                  <c:v>2.9247685185185186E-2</c:v>
                </c:pt>
                <c:pt idx="1934">
                  <c:v>2.9259259259259259E-2</c:v>
                </c:pt>
                <c:pt idx="1935">
                  <c:v>2.9270833333333333E-2</c:v>
                </c:pt>
                <c:pt idx="1936">
                  <c:v>2.9282407407407406E-2</c:v>
                </c:pt>
                <c:pt idx="1937">
                  <c:v>2.929398148148148E-2</c:v>
                </c:pt>
                <c:pt idx="1938">
                  <c:v>2.9305555555555557E-2</c:v>
                </c:pt>
                <c:pt idx="1939">
                  <c:v>2.9317129629629634E-2</c:v>
                </c:pt>
                <c:pt idx="1940">
                  <c:v>2.9328703703703704E-2</c:v>
                </c:pt>
                <c:pt idx="1941">
                  <c:v>2.9340277777777781E-2</c:v>
                </c:pt>
                <c:pt idx="1942">
                  <c:v>2.9340277777777781E-2</c:v>
                </c:pt>
                <c:pt idx="1943">
                  <c:v>2.9351851851851851E-2</c:v>
                </c:pt>
                <c:pt idx="1944">
                  <c:v>2.9363425925925921E-2</c:v>
                </c:pt>
                <c:pt idx="1945">
                  <c:v>2.9374999999999998E-2</c:v>
                </c:pt>
                <c:pt idx="1946">
                  <c:v>2.9386574074074075E-2</c:v>
                </c:pt>
                <c:pt idx="1947">
                  <c:v>2.9398148148148149E-2</c:v>
                </c:pt>
                <c:pt idx="1948">
                  <c:v>2.9409722222222223E-2</c:v>
                </c:pt>
                <c:pt idx="1949">
                  <c:v>2.9421296296296296E-2</c:v>
                </c:pt>
                <c:pt idx="1950">
                  <c:v>2.943287037037037E-2</c:v>
                </c:pt>
                <c:pt idx="1951">
                  <c:v>2.9444444444444443E-2</c:v>
                </c:pt>
                <c:pt idx="1952">
                  <c:v>2.9456018518518517E-2</c:v>
                </c:pt>
                <c:pt idx="1953">
                  <c:v>2.946759259259259E-2</c:v>
                </c:pt>
                <c:pt idx="1954">
                  <c:v>2.9479166666666667E-2</c:v>
                </c:pt>
                <c:pt idx="1955">
                  <c:v>2.9490740740740744E-2</c:v>
                </c:pt>
                <c:pt idx="1956">
                  <c:v>2.9502314814814815E-2</c:v>
                </c:pt>
                <c:pt idx="1957">
                  <c:v>2.9513888888888892E-2</c:v>
                </c:pt>
                <c:pt idx="1958">
                  <c:v>2.9525462962962962E-2</c:v>
                </c:pt>
                <c:pt idx="1959">
                  <c:v>2.9537037037037039E-2</c:v>
                </c:pt>
                <c:pt idx="1960">
                  <c:v>2.9548611111111109E-2</c:v>
                </c:pt>
                <c:pt idx="1961">
                  <c:v>2.9560185185185189E-2</c:v>
                </c:pt>
                <c:pt idx="1962">
                  <c:v>2.9571759259259259E-2</c:v>
                </c:pt>
                <c:pt idx="1963">
                  <c:v>2.9583333333333336E-2</c:v>
                </c:pt>
                <c:pt idx="1964">
                  <c:v>2.9594907407407407E-2</c:v>
                </c:pt>
                <c:pt idx="1965">
                  <c:v>2.960648148148148E-2</c:v>
                </c:pt>
                <c:pt idx="1966">
                  <c:v>2.9618055555555554E-2</c:v>
                </c:pt>
                <c:pt idx="1967">
                  <c:v>2.9629629629629627E-2</c:v>
                </c:pt>
                <c:pt idx="1968">
                  <c:v>2.9641203703703701E-2</c:v>
                </c:pt>
                <c:pt idx="1969">
                  <c:v>2.9652777777777778E-2</c:v>
                </c:pt>
                <c:pt idx="1970">
                  <c:v>2.9664351851851855E-2</c:v>
                </c:pt>
                <c:pt idx="1971">
                  <c:v>2.9675925925925925E-2</c:v>
                </c:pt>
                <c:pt idx="1972">
                  <c:v>2.9687500000000002E-2</c:v>
                </c:pt>
                <c:pt idx="1973">
                  <c:v>2.9699074074074072E-2</c:v>
                </c:pt>
                <c:pt idx="1974">
                  <c:v>2.9710648148148149E-2</c:v>
                </c:pt>
                <c:pt idx="1975">
                  <c:v>2.9722222222222219E-2</c:v>
                </c:pt>
                <c:pt idx="1976">
                  <c:v>2.97337962962963E-2</c:v>
                </c:pt>
                <c:pt idx="1977">
                  <c:v>2.974537037037037E-2</c:v>
                </c:pt>
                <c:pt idx="1978">
                  <c:v>2.9756944444444447E-2</c:v>
                </c:pt>
                <c:pt idx="1979">
                  <c:v>2.9768518518518517E-2</c:v>
                </c:pt>
                <c:pt idx="1980">
                  <c:v>2.9780092592592594E-2</c:v>
                </c:pt>
                <c:pt idx="1981">
                  <c:v>2.9791666666666664E-2</c:v>
                </c:pt>
                <c:pt idx="1982">
                  <c:v>2.9803240740740741E-2</c:v>
                </c:pt>
                <c:pt idx="1983">
                  <c:v>2.9814814814814811E-2</c:v>
                </c:pt>
                <c:pt idx="1984">
                  <c:v>2.9826388888888892E-2</c:v>
                </c:pt>
                <c:pt idx="1985">
                  <c:v>2.9837962962962965E-2</c:v>
                </c:pt>
                <c:pt idx="1986">
                  <c:v>2.9849537037037036E-2</c:v>
                </c:pt>
                <c:pt idx="1987">
                  <c:v>2.9861111111111113E-2</c:v>
                </c:pt>
                <c:pt idx="1988">
                  <c:v>2.9872685185185183E-2</c:v>
                </c:pt>
                <c:pt idx="1989">
                  <c:v>2.988425925925926E-2</c:v>
                </c:pt>
                <c:pt idx="1990">
                  <c:v>2.989583333333333E-2</c:v>
                </c:pt>
                <c:pt idx="1991">
                  <c:v>2.990740740740741E-2</c:v>
                </c:pt>
                <c:pt idx="1992">
                  <c:v>2.991898148148148E-2</c:v>
                </c:pt>
                <c:pt idx="1993">
                  <c:v>2.9930555555555557E-2</c:v>
                </c:pt>
                <c:pt idx="1994">
                  <c:v>2.9942129629629628E-2</c:v>
                </c:pt>
                <c:pt idx="1995">
                  <c:v>2.9953703703703705E-2</c:v>
                </c:pt>
                <c:pt idx="1996">
                  <c:v>2.9965277777777775E-2</c:v>
                </c:pt>
                <c:pt idx="1997">
                  <c:v>2.9976851851851852E-2</c:v>
                </c:pt>
                <c:pt idx="1998">
                  <c:v>2.9988425925925922E-2</c:v>
                </c:pt>
                <c:pt idx="1999">
                  <c:v>3.0000000000000002E-2</c:v>
                </c:pt>
                <c:pt idx="2000">
                  <c:v>3.0011574074074076E-2</c:v>
                </c:pt>
                <c:pt idx="2001">
                  <c:v>3.0023148148148149E-2</c:v>
                </c:pt>
                <c:pt idx="2002">
                  <c:v>3.0034722222222223E-2</c:v>
                </c:pt>
                <c:pt idx="2003">
                  <c:v>3.0046296296296297E-2</c:v>
                </c:pt>
                <c:pt idx="2004">
                  <c:v>3.005787037037037E-2</c:v>
                </c:pt>
                <c:pt idx="2005">
                  <c:v>3.006944444444444E-2</c:v>
                </c:pt>
                <c:pt idx="2006">
                  <c:v>3.0081018518518521E-2</c:v>
                </c:pt>
                <c:pt idx="2007">
                  <c:v>3.0092592592592591E-2</c:v>
                </c:pt>
                <c:pt idx="2008">
                  <c:v>3.0104166666666668E-2</c:v>
                </c:pt>
                <c:pt idx="2009">
                  <c:v>3.0115740740740738E-2</c:v>
                </c:pt>
                <c:pt idx="2010">
                  <c:v>3.0127314814814815E-2</c:v>
                </c:pt>
                <c:pt idx="2011">
                  <c:v>3.0138888888888885E-2</c:v>
                </c:pt>
                <c:pt idx="2012">
                  <c:v>3.0150462962962962E-2</c:v>
                </c:pt>
                <c:pt idx="2013">
                  <c:v>3.0162037037037032E-2</c:v>
                </c:pt>
                <c:pt idx="2014">
                  <c:v>3.0173611111111113E-2</c:v>
                </c:pt>
                <c:pt idx="2015">
                  <c:v>3.0185185185185186E-2</c:v>
                </c:pt>
                <c:pt idx="2016">
                  <c:v>3.019675925925926E-2</c:v>
                </c:pt>
                <c:pt idx="2017">
                  <c:v>3.0208333333333334E-2</c:v>
                </c:pt>
                <c:pt idx="2018">
                  <c:v>3.0219907407407407E-2</c:v>
                </c:pt>
                <c:pt idx="2019">
                  <c:v>3.0231481481481481E-2</c:v>
                </c:pt>
                <c:pt idx="2020">
                  <c:v>3.0243055555555554E-2</c:v>
                </c:pt>
                <c:pt idx="2021">
                  <c:v>3.0254629629629631E-2</c:v>
                </c:pt>
                <c:pt idx="2022">
                  <c:v>3.0266203703703708E-2</c:v>
                </c:pt>
                <c:pt idx="2023">
                  <c:v>3.0277777777777778E-2</c:v>
                </c:pt>
                <c:pt idx="2024">
                  <c:v>3.0289351851851855E-2</c:v>
                </c:pt>
                <c:pt idx="2025">
                  <c:v>3.0300925925925926E-2</c:v>
                </c:pt>
                <c:pt idx="2026">
                  <c:v>3.0312499999999996E-2</c:v>
                </c:pt>
                <c:pt idx="2027">
                  <c:v>3.0324074074074073E-2</c:v>
                </c:pt>
                <c:pt idx="2028">
                  <c:v>3.0335648148148143E-2</c:v>
                </c:pt>
                <c:pt idx="2029">
                  <c:v>3.0347222222222223E-2</c:v>
                </c:pt>
                <c:pt idx="2030">
                  <c:v>3.0358796296296297E-2</c:v>
                </c:pt>
                <c:pt idx="2031">
                  <c:v>3.037037037037037E-2</c:v>
                </c:pt>
                <c:pt idx="2032">
                  <c:v>3.0381944444444444E-2</c:v>
                </c:pt>
                <c:pt idx="2033">
                  <c:v>3.0393518518518518E-2</c:v>
                </c:pt>
                <c:pt idx="2034">
                  <c:v>3.0405092592592591E-2</c:v>
                </c:pt>
                <c:pt idx="2035">
                  <c:v>3.0416666666666665E-2</c:v>
                </c:pt>
                <c:pt idx="2036">
                  <c:v>3.0428240740740742E-2</c:v>
                </c:pt>
                <c:pt idx="2037">
                  <c:v>3.0439814814814819E-2</c:v>
                </c:pt>
                <c:pt idx="2038">
                  <c:v>3.0451388888888889E-2</c:v>
                </c:pt>
                <c:pt idx="2039">
                  <c:v>3.0462962962962966E-2</c:v>
                </c:pt>
                <c:pt idx="2040">
                  <c:v>3.0474537037037036E-2</c:v>
                </c:pt>
                <c:pt idx="2041">
                  <c:v>3.0486111111111113E-2</c:v>
                </c:pt>
                <c:pt idx="2042">
                  <c:v>3.0497685185185183E-2</c:v>
                </c:pt>
                <c:pt idx="2043">
                  <c:v>3.050925925925926E-2</c:v>
                </c:pt>
                <c:pt idx="2044">
                  <c:v>3.0520833333333334E-2</c:v>
                </c:pt>
                <c:pt idx="2045">
                  <c:v>3.0532407407407411E-2</c:v>
                </c:pt>
                <c:pt idx="2046">
                  <c:v>3.0543981481481481E-2</c:v>
                </c:pt>
                <c:pt idx="2047">
                  <c:v>3.0555555555555555E-2</c:v>
                </c:pt>
                <c:pt idx="2048">
                  <c:v>3.0567129629629628E-2</c:v>
                </c:pt>
                <c:pt idx="2049">
                  <c:v>3.0578703703703702E-2</c:v>
                </c:pt>
                <c:pt idx="2050">
                  <c:v>3.0590277777777775E-2</c:v>
                </c:pt>
                <c:pt idx="2051">
                  <c:v>3.0601851851851852E-2</c:v>
                </c:pt>
                <c:pt idx="2052">
                  <c:v>3.0613425925925929E-2</c:v>
                </c:pt>
                <c:pt idx="2053">
                  <c:v>3.0624999999999999E-2</c:v>
                </c:pt>
                <c:pt idx="2054">
                  <c:v>3.0636574074074076E-2</c:v>
                </c:pt>
                <c:pt idx="2055">
                  <c:v>3.0648148148148147E-2</c:v>
                </c:pt>
                <c:pt idx="2056">
                  <c:v>3.0659722222222224E-2</c:v>
                </c:pt>
                <c:pt idx="2057">
                  <c:v>3.0671296296296294E-2</c:v>
                </c:pt>
                <c:pt idx="2058">
                  <c:v>3.0682870370370371E-2</c:v>
                </c:pt>
                <c:pt idx="2059">
                  <c:v>3.0694444444444444E-2</c:v>
                </c:pt>
                <c:pt idx="2060">
                  <c:v>3.0706018518518521E-2</c:v>
                </c:pt>
                <c:pt idx="2061">
                  <c:v>3.0717592592592591E-2</c:v>
                </c:pt>
                <c:pt idx="2062">
                  <c:v>3.0729166666666669E-2</c:v>
                </c:pt>
                <c:pt idx="2063">
                  <c:v>3.0740740740740739E-2</c:v>
                </c:pt>
                <c:pt idx="2064">
                  <c:v>3.0752314814814816E-2</c:v>
                </c:pt>
                <c:pt idx="2065">
                  <c:v>3.0763888888888886E-2</c:v>
                </c:pt>
                <c:pt idx="2066">
                  <c:v>3.0775462962962966E-2</c:v>
                </c:pt>
                <c:pt idx="2067">
                  <c:v>3.078703703703704E-2</c:v>
                </c:pt>
                <c:pt idx="2068">
                  <c:v>3.079861111111111E-2</c:v>
                </c:pt>
                <c:pt idx="2069">
                  <c:v>3.0810185185185187E-2</c:v>
                </c:pt>
                <c:pt idx="2070">
                  <c:v>3.0821759259259257E-2</c:v>
                </c:pt>
                <c:pt idx="2071">
                  <c:v>3.0833333333333334E-2</c:v>
                </c:pt>
                <c:pt idx="2072">
                  <c:v>3.0844907407407404E-2</c:v>
                </c:pt>
                <c:pt idx="2073">
                  <c:v>3.0856481481481481E-2</c:v>
                </c:pt>
                <c:pt idx="2074">
                  <c:v>3.0868055555555555E-2</c:v>
                </c:pt>
                <c:pt idx="2075">
                  <c:v>3.0879629629629632E-2</c:v>
                </c:pt>
                <c:pt idx="2076">
                  <c:v>3.0891203703703702E-2</c:v>
                </c:pt>
                <c:pt idx="2077">
                  <c:v>3.0902777777777779E-2</c:v>
                </c:pt>
                <c:pt idx="2078">
                  <c:v>3.0914351851851849E-2</c:v>
                </c:pt>
                <c:pt idx="2079">
                  <c:v>3.0925925925925926E-2</c:v>
                </c:pt>
                <c:pt idx="2080">
                  <c:v>3.0937499999999996E-2</c:v>
                </c:pt>
                <c:pt idx="2081">
                  <c:v>3.0949074074074077E-2</c:v>
                </c:pt>
                <c:pt idx="2082">
                  <c:v>3.096064814814815E-2</c:v>
                </c:pt>
                <c:pt idx="2083">
                  <c:v>3.0972222222222224E-2</c:v>
                </c:pt>
                <c:pt idx="2084">
                  <c:v>3.0983796296296297E-2</c:v>
                </c:pt>
                <c:pt idx="2085">
                  <c:v>3.0995370370370371E-2</c:v>
                </c:pt>
                <c:pt idx="2086">
                  <c:v>3.1006944444444445E-2</c:v>
                </c:pt>
                <c:pt idx="2087">
                  <c:v>3.1018518518518515E-2</c:v>
                </c:pt>
                <c:pt idx="2088">
                  <c:v>3.1030092592592592E-2</c:v>
                </c:pt>
                <c:pt idx="2089">
                  <c:v>3.1041666666666665E-2</c:v>
                </c:pt>
                <c:pt idx="2090">
                  <c:v>3.1053240740740742E-2</c:v>
                </c:pt>
                <c:pt idx="2091">
                  <c:v>3.1064814814814812E-2</c:v>
                </c:pt>
                <c:pt idx="2092">
                  <c:v>3.107638888888889E-2</c:v>
                </c:pt>
                <c:pt idx="2093">
                  <c:v>3.108796296296296E-2</c:v>
                </c:pt>
                <c:pt idx="2094">
                  <c:v>3.1099537037037037E-2</c:v>
                </c:pt>
                <c:pt idx="2095">
                  <c:v>3.1111111111111107E-2</c:v>
                </c:pt>
                <c:pt idx="2096">
                  <c:v>3.1122685185185187E-2</c:v>
                </c:pt>
                <c:pt idx="2097">
                  <c:v>3.1134259259259261E-2</c:v>
                </c:pt>
                <c:pt idx="2098">
                  <c:v>3.1145833333333334E-2</c:v>
                </c:pt>
                <c:pt idx="2099">
                  <c:v>3.1157407407407408E-2</c:v>
                </c:pt>
                <c:pt idx="2100">
                  <c:v>3.1168981481481482E-2</c:v>
                </c:pt>
                <c:pt idx="2101">
                  <c:v>3.1180555555555555E-2</c:v>
                </c:pt>
                <c:pt idx="2102">
                  <c:v>3.1192129629629629E-2</c:v>
                </c:pt>
                <c:pt idx="2103">
                  <c:v>3.1203703703703702E-2</c:v>
                </c:pt>
                <c:pt idx="2104">
                  <c:v>3.1215277777777783E-2</c:v>
                </c:pt>
                <c:pt idx="2105">
                  <c:v>3.1226851851851853E-2</c:v>
                </c:pt>
                <c:pt idx="2106">
                  <c:v>3.123842592592593E-2</c:v>
                </c:pt>
                <c:pt idx="2107">
                  <c:v>3.125E-2</c:v>
                </c:pt>
                <c:pt idx="2108">
                  <c:v>3.1261574074074074E-2</c:v>
                </c:pt>
                <c:pt idx="2109">
                  <c:v>3.1273148148148147E-2</c:v>
                </c:pt>
                <c:pt idx="2110">
                  <c:v>3.1284722222222221E-2</c:v>
                </c:pt>
                <c:pt idx="2111">
                  <c:v>3.1296296296296301E-2</c:v>
                </c:pt>
                <c:pt idx="2112">
                  <c:v>3.1307870370370368E-2</c:v>
                </c:pt>
                <c:pt idx="2113">
                  <c:v>3.1319444444444448E-2</c:v>
                </c:pt>
                <c:pt idx="2114">
                  <c:v>3.1331018518518515E-2</c:v>
                </c:pt>
                <c:pt idx="2115">
                  <c:v>3.1342592592592596E-2</c:v>
                </c:pt>
                <c:pt idx="2116">
                  <c:v>3.1354166666666662E-2</c:v>
                </c:pt>
                <c:pt idx="2117">
                  <c:v>3.1365740740740743E-2</c:v>
                </c:pt>
                <c:pt idx="2118">
                  <c:v>3.1377314814814809E-2</c:v>
                </c:pt>
                <c:pt idx="2119">
                  <c:v>3.138888888888889E-2</c:v>
                </c:pt>
                <c:pt idx="2120">
                  <c:v>3.1400462962962963E-2</c:v>
                </c:pt>
                <c:pt idx="2121">
                  <c:v>3.1412037037037037E-2</c:v>
                </c:pt>
                <c:pt idx="2122">
                  <c:v>3.142361111111111E-2</c:v>
                </c:pt>
                <c:pt idx="2123">
                  <c:v>3.1435185185185184E-2</c:v>
                </c:pt>
                <c:pt idx="2124">
                  <c:v>3.1446759259259258E-2</c:v>
                </c:pt>
                <c:pt idx="2125">
                  <c:v>3.1458333333333331E-2</c:v>
                </c:pt>
                <c:pt idx="2126">
                  <c:v>3.1469907407407412E-2</c:v>
                </c:pt>
                <c:pt idx="2127">
                  <c:v>3.1481481481481485E-2</c:v>
                </c:pt>
                <c:pt idx="2128">
                  <c:v>3.1493055555555559E-2</c:v>
                </c:pt>
                <c:pt idx="2129">
                  <c:v>3.1504629629629625E-2</c:v>
                </c:pt>
                <c:pt idx="2130">
                  <c:v>3.1516203703703706E-2</c:v>
                </c:pt>
                <c:pt idx="2131">
                  <c:v>3.1527777777777773E-2</c:v>
                </c:pt>
                <c:pt idx="2132">
                  <c:v>3.1539351851851853E-2</c:v>
                </c:pt>
                <c:pt idx="2133">
                  <c:v>3.155092592592592E-2</c:v>
                </c:pt>
                <c:pt idx="2134">
                  <c:v>3.15625E-2</c:v>
                </c:pt>
                <c:pt idx="2135">
                  <c:v>3.1574074074074074E-2</c:v>
                </c:pt>
                <c:pt idx="2136">
                  <c:v>3.1585648148148147E-2</c:v>
                </c:pt>
                <c:pt idx="2137">
                  <c:v>3.1597222222222221E-2</c:v>
                </c:pt>
                <c:pt idx="2138">
                  <c:v>3.1608796296296295E-2</c:v>
                </c:pt>
                <c:pt idx="2139">
                  <c:v>3.1620370370370368E-2</c:v>
                </c:pt>
                <c:pt idx="2140">
                  <c:v>3.1631944444444442E-2</c:v>
                </c:pt>
                <c:pt idx="2141">
                  <c:v>3.1643518518518522E-2</c:v>
                </c:pt>
                <c:pt idx="2142">
                  <c:v>3.1655092592592596E-2</c:v>
                </c:pt>
                <c:pt idx="2143">
                  <c:v>3.1666666666666669E-2</c:v>
                </c:pt>
                <c:pt idx="2144">
                  <c:v>3.1678240740740743E-2</c:v>
                </c:pt>
                <c:pt idx="2145">
                  <c:v>3.1689814814814816E-2</c:v>
                </c:pt>
                <c:pt idx="2146">
                  <c:v>3.170138888888889E-2</c:v>
                </c:pt>
                <c:pt idx="2147">
                  <c:v>3.1712962962962964E-2</c:v>
                </c:pt>
                <c:pt idx="2148">
                  <c:v>3.172453703703703E-2</c:v>
                </c:pt>
                <c:pt idx="2149">
                  <c:v>3.1736111111111111E-2</c:v>
                </c:pt>
                <c:pt idx="2150">
                  <c:v>3.1747685185185184E-2</c:v>
                </c:pt>
                <c:pt idx="2151">
                  <c:v>3.1759259259259258E-2</c:v>
                </c:pt>
                <c:pt idx="2152">
                  <c:v>3.1770833333333331E-2</c:v>
                </c:pt>
                <c:pt idx="2153">
                  <c:v>3.1782407407407405E-2</c:v>
                </c:pt>
                <c:pt idx="2154">
                  <c:v>3.1793981481481479E-2</c:v>
                </c:pt>
                <c:pt idx="2155">
                  <c:v>3.1805555555555552E-2</c:v>
                </c:pt>
                <c:pt idx="2156">
                  <c:v>3.1817129629629633E-2</c:v>
                </c:pt>
                <c:pt idx="2157">
                  <c:v>3.1828703703703706E-2</c:v>
                </c:pt>
                <c:pt idx="2158">
                  <c:v>3.184027777777778E-2</c:v>
                </c:pt>
                <c:pt idx="2159">
                  <c:v>3.1851851851851853E-2</c:v>
                </c:pt>
                <c:pt idx="2160">
                  <c:v>3.1863425925925927E-2</c:v>
                </c:pt>
                <c:pt idx="2161">
                  <c:v>3.1875000000000001E-2</c:v>
                </c:pt>
                <c:pt idx="2162">
                  <c:v>3.1886574074074074E-2</c:v>
                </c:pt>
                <c:pt idx="2163">
                  <c:v>3.1898148148148148E-2</c:v>
                </c:pt>
                <c:pt idx="2164">
                  <c:v>3.1909722222222221E-2</c:v>
                </c:pt>
                <c:pt idx="2165">
                  <c:v>3.1921296296296302E-2</c:v>
                </c:pt>
                <c:pt idx="2166">
                  <c:v>3.1932870370370368E-2</c:v>
                </c:pt>
                <c:pt idx="2167">
                  <c:v>3.1944444444444449E-2</c:v>
                </c:pt>
                <c:pt idx="2168">
                  <c:v>3.1956018518518516E-2</c:v>
                </c:pt>
                <c:pt idx="2169">
                  <c:v>3.1967592592592589E-2</c:v>
                </c:pt>
                <c:pt idx="2170">
                  <c:v>3.1979166666666663E-2</c:v>
                </c:pt>
                <c:pt idx="2171">
                  <c:v>3.1990740740740743E-2</c:v>
                </c:pt>
                <c:pt idx="2172">
                  <c:v>3.2002314814814817E-2</c:v>
                </c:pt>
                <c:pt idx="2173">
                  <c:v>3.201388888888889E-2</c:v>
                </c:pt>
                <c:pt idx="2174">
                  <c:v>3.2025462962962964E-2</c:v>
                </c:pt>
                <c:pt idx="2175">
                  <c:v>3.2037037037037037E-2</c:v>
                </c:pt>
                <c:pt idx="2176">
                  <c:v>3.2048611111111111E-2</c:v>
                </c:pt>
                <c:pt idx="2177">
                  <c:v>3.2060185185185185E-2</c:v>
                </c:pt>
                <c:pt idx="2178">
                  <c:v>3.2071759259259258E-2</c:v>
                </c:pt>
                <c:pt idx="2179">
                  <c:v>3.2083333333333332E-2</c:v>
                </c:pt>
                <c:pt idx="2180">
                  <c:v>3.2094907407407412E-2</c:v>
                </c:pt>
                <c:pt idx="2181">
                  <c:v>3.2106481481481479E-2</c:v>
                </c:pt>
                <c:pt idx="2182">
                  <c:v>3.2118055555555559E-2</c:v>
                </c:pt>
                <c:pt idx="2183">
                  <c:v>3.2129629629629626E-2</c:v>
                </c:pt>
                <c:pt idx="2184">
                  <c:v>3.2141203703703707E-2</c:v>
                </c:pt>
                <c:pt idx="2185">
                  <c:v>3.2152777777777773E-2</c:v>
                </c:pt>
                <c:pt idx="2186">
                  <c:v>3.2164351851851854E-2</c:v>
                </c:pt>
                <c:pt idx="2187">
                  <c:v>3.2175925925925927E-2</c:v>
                </c:pt>
                <c:pt idx="2188">
                  <c:v>3.2187500000000001E-2</c:v>
                </c:pt>
                <c:pt idx="2189">
                  <c:v>3.2199074074074074E-2</c:v>
                </c:pt>
                <c:pt idx="2190">
                  <c:v>3.2210648148148148E-2</c:v>
                </c:pt>
                <c:pt idx="2191">
                  <c:v>3.2222222222222222E-2</c:v>
                </c:pt>
                <c:pt idx="2192">
                  <c:v>3.2233796296296295E-2</c:v>
                </c:pt>
                <c:pt idx="2193">
                  <c:v>3.2245370370370369E-2</c:v>
                </c:pt>
                <c:pt idx="2194">
                  <c:v>3.2256944444444442E-2</c:v>
                </c:pt>
                <c:pt idx="2195">
                  <c:v>3.2268518518518523E-2</c:v>
                </c:pt>
                <c:pt idx="2196">
                  <c:v>3.2280092592592589E-2</c:v>
                </c:pt>
                <c:pt idx="2197">
                  <c:v>3.229166666666667E-2</c:v>
                </c:pt>
                <c:pt idx="2198">
                  <c:v>3.2303240740740737E-2</c:v>
                </c:pt>
                <c:pt idx="2199">
                  <c:v>3.2314814814814817E-2</c:v>
                </c:pt>
                <c:pt idx="2200">
                  <c:v>3.2326388888888884E-2</c:v>
                </c:pt>
                <c:pt idx="2201">
                  <c:v>3.2337962962962964E-2</c:v>
                </c:pt>
                <c:pt idx="2202">
                  <c:v>3.2349537037037038E-2</c:v>
                </c:pt>
                <c:pt idx="2203">
                  <c:v>3.2361111111111111E-2</c:v>
                </c:pt>
                <c:pt idx="2204">
                  <c:v>3.2372685185185185E-2</c:v>
                </c:pt>
                <c:pt idx="2205">
                  <c:v>3.2384259259259258E-2</c:v>
                </c:pt>
                <c:pt idx="2206">
                  <c:v>3.2395833333333332E-2</c:v>
                </c:pt>
                <c:pt idx="2207">
                  <c:v>3.2407407407407406E-2</c:v>
                </c:pt>
                <c:pt idx="2208">
                  <c:v>3.2418981481481479E-2</c:v>
                </c:pt>
                <c:pt idx="2209">
                  <c:v>3.243055555555556E-2</c:v>
                </c:pt>
                <c:pt idx="2210">
                  <c:v>3.2442129629629633E-2</c:v>
                </c:pt>
                <c:pt idx="2211">
                  <c:v>3.24537037037037E-2</c:v>
                </c:pt>
                <c:pt idx="2212">
                  <c:v>3.246527777777778E-2</c:v>
                </c:pt>
                <c:pt idx="2213">
                  <c:v>3.2476851851851847E-2</c:v>
                </c:pt>
                <c:pt idx="2214">
                  <c:v>3.2488425925925928E-2</c:v>
                </c:pt>
                <c:pt idx="2215">
                  <c:v>3.2499999999999994E-2</c:v>
                </c:pt>
                <c:pt idx="2216">
                  <c:v>3.2511574074074075E-2</c:v>
                </c:pt>
                <c:pt idx="2217">
                  <c:v>3.2523148148148148E-2</c:v>
                </c:pt>
                <c:pt idx="2218">
                  <c:v>3.2534722222222222E-2</c:v>
                </c:pt>
                <c:pt idx="2219">
                  <c:v>3.2546296296296295E-2</c:v>
                </c:pt>
                <c:pt idx="2220">
                  <c:v>3.2557870370370369E-2</c:v>
                </c:pt>
                <c:pt idx="2221">
                  <c:v>3.2569444444444443E-2</c:v>
                </c:pt>
                <c:pt idx="2222">
                  <c:v>3.2581018518518516E-2</c:v>
                </c:pt>
                <c:pt idx="2223">
                  <c:v>3.259259259259259E-2</c:v>
                </c:pt>
                <c:pt idx="2224">
                  <c:v>3.260416666666667E-2</c:v>
                </c:pt>
                <c:pt idx="2225">
                  <c:v>3.2615740740740744E-2</c:v>
                </c:pt>
                <c:pt idx="2226">
                  <c:v>3.2627314814814817E-2</c:v>
                </c:pt>
                <c:pt idx="2227">
                  <c:v>3.2638888888888891E-2</c:v>
                </c:pt>
                <c:pt idx="2228">
                  <c:v>3.2650462962962964E-2</c:v>
                </c:pt>
                <c:pt idx="2229">
                  <c:v>3.2662037037037038E-2</c:v>
                </c:pt>
                <c:pt idx="2230">
                  <c:v>3.2673611111111105E-2</c:v>
                </c:pt>
                <c:pt idx="2231">
                  <c:v>3.2685185185185185E-2</c:v>
                </c:pt>
                <c:pt idx="2232">
                  <c:v>3.2696759259259259E-2</c:v>
                </c:pt>
                <c:pt idx="2233">
                  <c:v>3.2708333333333332E-2</c:v>
                </c:pt>
                <c:pt idx="2234">
                  <c:v>3.2719907407407406E-2</c:v>
                </c:pt>
                <c:pt idx="2235">
                  <c:v>3.2731481481481479E-2</c:v>
                </c:pt>
                <c:pt idx="2236">
                  <c:v>3.2743055555555553E-2</c:v>
                </c:pt>
                <c:pt idx="2237">
                  <c:v>3.2754629629629627E-2</c:v>
                </c:pt>
                <c:pt idx="2238">
                  <c:v>3.27662037037037E-2</c:v>
                </c:pt>
                <c:pt idx="2239">
                  <c:v>3.2777777777777781E-2</c:v>
                </c:pt>
                <c:pt idx="2240">
                  <c:v>3.2789351851851854E-2</c:v>
                </c:pt>
                <c:pt idx="2241">
                  <c:v>3.2800925925925928E-2</c:v>
                </c:pt>
                <c:pt idx="2242">
                  <c:v>3.2812500000000001E-2</c:v>
                </c:pt>
                <c:pt idx="2243">
                  <c:v>3.2824074074074075E-2</c:v>
                </c:pt>
                <c:pt idx="2244">
                  <c:v>3.2835648148148149E-2</c:v>
                </c:pt>
                <c:pt idx="2245">
                  <c:v>3.2847222222222222E-2</c:v>
                </c:pt>
                <c:pt idx="2246">
                  <c:v>3.2858796296296296E-2</c:v>
                </c:pt>
                <c:pt idx="2247">
                  <c:v>3.2870370370370376E-2</c:v>
                </c:pt>
                <c:pt idx="2248">
                  <c:v>3.2881944444444443E-2</c:v>
                </c:pt>
                <c:pt idx="2249">
                  <c:v>3.2893518518518523E-2</c:v>
                </c:pt>
                <c:pt idx="2250">
                  <c:v>3.290509259259259E-2</c:v>
                </c:pt>
                <c:pt idx="2251">
                  <c:v>3.2916666666666664E-2</c:v>
                </c:pt>
                <c:pt idx="2252">
                  <c:v>3.2928240740740737E-2</c:v>
                </c:pt>
                <c:pt idx="2253">
                  <c:v>3.2939814814814811E-2</c:v>
                </c:pt>
                <c:pt idx="2254">
                  <c:v>3.2951388888888891E-2</c:v>
                </c:pt>
                <c:pt idx="2255">
                  <c:v>3.2962962962962965E-2</c:v>
                </c:pt>
                <c:pt idx="2256">
                  <c:v>3.2974537037037038E-2</c:v>
                </c:pt>
                <c:pt idx="2257">
                  <c:v>3.2986111111111112E-2</c:v>
                </c:pt>
                <c:pt idx="2258">
                  <c:v>3.2997685185185185E-2</c:v>
                </c:pt>
                <c:pt idx="2259">
                  <c:v>3.3009259259259259E-2</c:v>
                </c:pt>
                <c:pt idx="2260">
                  <c:v>3.3020833333333333E-2</c:v>
                </c:pt>
                <c:pt idx="2261">
                  <c:v>3.3032407407407406E-2</c:v>
                </c:pt>
                <c:pt idx="2262">
                  <c:v>3.3043981481481487E-2</c:v>
                </c:pt>
                <c:pt idx="2263">
                  <c:v>3.3055555555555553E-2</c:v>
                </c:pt>
                <c:pt idx="2264">
                  <c:v>3.3067129629629634E-2</c:v>
                </c:pt>
                <c:pt idx="2265">
                  <c:v>3.30787037037037E-2</c:v>
                </c:pt>
                <c:pt idx="2266">
                  <c:v>3.3090277777777781E-2</c:v>
                </c:pt>
                <c:pt idx="2267">
                  <c:v>3.3090277777777781E-2</c:v>
                </c:pt>
                <c:pt idx="2268">
                  <c:v>3.3101851851851848E-2</c:v>
                </c:pt>
                <c:pt idx="2269">
                  <c:v>3.3113425925925928E-2</c:v>
                </c:pt>
                <c:pt idx="2270">
                  <c:v>3.3125000000000002E-2</c:v>
                </c:pt>
                <c:pt idx="2271">
                  <c:v>3.3136574074074075E-2</c:v>
                </c:pt>
                <c:pt idx="2272">
                  <c:v>3.3148148148148149E-2</c:v>
                </c:pt>
                <c:pt idx="2273">
                  <c:v>3.3159722222222222E-2</c:v>
                </c:pt>
                <c:pt idx="2274">
                  <c:v>3.3171296296296296E-2</c:v>
                </c:pt>
                <c:pt idx="2275">
                  <c:v>3.318287037037037E-2</c:v>
                </c:pt>
                <c:pt idx="2276">
                  <c:v>3.3194444444444443E-2</c:v>
                </c:pt>
                <c:pt idx="2277">
                  <c:v>3.3206018518518517E-2</c:v>
                </c:pt>
                <c:pt idx="2278">
                  <c:v>3.3217592592592597E-2</c:v>
                </c:pt>
                <c:pt idx="2279">
                  <c:v>3.3229166666666664E-2</c:v>
                </c:pt>
                <c:pt idx="2280">
                  <c:v>3.3240740740740744E-2</c:v>
                </c:pt>
                <c:pt idx="2281">
                  <c:v>3.3252314814814811E-2</c:v>
                </c:pt>
                <c:pt idx="2282">
                  <c:v>3.3263888888888891E-2</c:v>
                </c:pt>
                <c:pt idx="2283">
                  <c:v>3.3275462962962958E-2</c:v>
                </c:pt>
                <c:pt idx="2284">
                  <c:v>3.3287037037037039E-2</c:v>
                </c:pt>
                <c:pt idx="2285">
                  <c:v>3.3298611111111112E-2</c:v>
                </c:pt>
                <c:pt idx="2286">
                  <c:v>3.3310185185185186E-2</c:v>
                </c:pt>
                <c:pt idx="2287">
                  <c:v>3.3321759259259259E-2</c:v>
                </c:pt>
                <c:pt idx="2288">
                  <c:v>3.3333333333333333E-2</c:v>
                </c:pt>
                <c:pt idx="2289">
                  <c:v>3.3344907407407406E-2</c:v>
                </c:pt>
                <c:pt idx="2290">
                  <c:v>3.335648148148148E-2</c:v>
                </c:pt>
                <c:pt idx="2291">
                  <c:v>3.3368055555555554E-2</c:v>
                </c:pt>
                <c:pt idx="2292">
                  <c:v>3.3379629629629634E-2</c:v>
                </c:pt>
                <c:pt idx="2293">
                  <c:v>3.3391203703703708E-2</c:v>
                </c:pt>
                <c:pt idx="2294">
                  <c:v>3.3402777777777774E-2</c:v>
                </c:pt>
                <c:pt idx="2295">
                  <c:v>3.3414351851851855E-2</c:v>
                </c:pt>
                <c:pt idx="2296">
                  <c:v>3.3425925925925921E-2</c:v>
                </c:pt>
                <c:pt idx="2297">
                  <c:v>3.3437500000000002E-2</c:v>
                </c:pt>
                <c:pt idx="2298">
                  <c:v>3.3449074074074069E-2</c:v>
                </c:pt>
                <c:pt idx="2299">
                  <c:v>3.3460648148148149E-2</c:v>
                </c:pt>
                <c:pt idx="2300">
                  <c:v>3.3472222222222223E-2</c:v>
                </c:pt>
                <c:pt idx="2301">
                  <c:v>3.3483796296296296E-2</c:v>
                </c:pt>
                <c:pt idx="2302">
                  <c:v>3.349537037037037E-2</c:v>
                </c:pt>
                <c:pt idx="2303">
                  <c:v>3.3506944444444443E-2</c:v>
                </c:pt>
                <c:pt idx="2304">
                  <c:v>3.3518518518518517E-2</c:v>
                </c:pt>
                <c:pt idx="2305">
                  <c:v>3.3530092592592591E-2</c:v>
                </c:pt>
                <c:pt idx="2306">
                  <c:v>3.3541666666666664E-2</c:v>
                </c:pt>
                <c:pt idx="2307">
                  <c:v>3.3553240740740745E-2</c:v>
                </c:pt>
                <c:pt idx="2308">
                  <c:v>3.3564814814814818E-2</c:v>
                </c:pt>
                <c:pt idx="2309">
                  <c:v>3.3576388888888892E-2</c:v>
                </c:pt>
                <c:pt idx="2310">
                  <c:v>3.3587962962962965E-2</c:v>
                </c:pt>
                <c:pt idx="2311">
                  <c:v>3.3599537037037039E-2</c:v>
                </c:pt>
                <c:pt idx="2312">
                  <c:v>3.3611111111111112E-2</c:v>
                </c:pt>
                <c:pt idx="2313">
                  <c:v>3.3622685185185179E-2</c:v>
                </c:pt>
                <c:pt idx="2314">
                  <c:v>3.363425925925926E-2</c:v>
                </c:pt>
                <c:pt idx="2315">
                  <c:v>3.3645833333333333E-2</c:v>
                </c:pt>
                <c:pt idx="2316">
                  <c:v>3.3657407407407407E-2</c:v>
                </c:pt>
                <c:pt idx="2317">
                  <c:v>3.366898148148148E-2</c:v>
                </c:pt>
                <c:pt idx="2318">
                  <c:v>3.3680555555555554E-2</c:v>
                </c:pt>
                <c:pt idx="2319">
                  <c:v>3.3692129629629627E-2</c:v>
                </c:pt>
                <c:pt idx="2320">
                  <c:v>3.3703703703703701E-2</c:v>
                </c:pt>
                <c:pt idx="2321">
                  <c:v>3.3715277777777775E-2</c:v>
                </c:pt>
                <c:pt idx="2322">
                  <c:v>3.3726851851851855E-2</c:v>
                </c:pt>
                <c:pt idx="2323">
                  <c:v>3.3738425925925929E-2</c:v>
                </c:pt>
                <c:pt idx="2324">
                  <c:v>3.3750000000000002E-2</c:v>
                </c:pt>
                <c:pt idx="2325">
                  <c:v>3.3761574074074076E-2</c:v>
                </c:pt>
                <c:pt idx="2326">
                  <c:v>3.3773148148148149E-2</c:v>
                </c:pt>
                <c:pt idx="2327">
                  <c:v>3.3784722222222223E-2</c:v>
                </c:pt>
                <c:pt idx="2328">
                  <c:v>3.3796296296296297E-2</c:v>
                </c:pt>
                <c:pt idx="2329">
                  <c:v>3.380787037037037E-2</c:v>
                </c:pt>
                <c:pt idx="2330">
                  <c:v>3.3819444444444451E-2</c:v>
                </c:pt>
                <c:pt idx="2331">
                  <c:v>3.3831018518518517E-2</c:v>
                </c:pt>
                <c:pt idx="2332">
                  <c:v>3.3842592592592598E-2</c:v>
                </c:pt>
                <c:pt idx="2333">
                  <c:v>3.3854166666666664E-2</c:v>
                </c:pt>
                <c:pt idx="2334">
                  <c:v>3.3865740740740738E-2</c:v>
                </c:pt>
                <c:pt idx="2335">
                  <c:v>3.3877314814814811E-2</c:v>
                </c:pt>
                <c:pt idx="2336">
                  <c:v>3.3888888888888885E-2</c:v>
                </c:pt>
                <c:pt idx="2337">
                  <c:v>3.3900462962962966E-2</c:v>
                </c:pt>
                <c:pt idx="2338">
                  <c:v>3.3912037037037039E-2</c:v>
                </c:pt>
                <c:pt idx="2339">
                  <c:v>3.3923611111111113E-2</c:v>
                </c:pt>
                <c:pt idx="2340">
                  <c:v>3.3935185185185186E-2</c:v>
                </c:pt>
                <c:pt idx="2341">
                  <c:v>3.394675925925926E-2</c:v>
                </c:pt>
                <c:pt idx="2342">
                  <c:v>3.3958333333333333E-2</c:v>
                </c:pt>
                <c:pt idx="2343">
                  <c:v>3.3969907407407407E-2</c:v>
                </c:pt>
                <c:pt idx="2344">
                  <c:v>3.3981481481481481E-2</c:v>
                </c:pt>
                <c:pt idx="2345">
                  <c:v>3.3993055555555561E-2</c:v>
                </c:pt>
                <c:pt idx="2346">
                  <c:v>3.4004629629629628E-2</c:v>
                </c:pt>
                <c:pt idx="2347">
                  <c:v>3.4016203703703708E-2</c:v>
                </c:pt>
                <c:pt idx="2348">
                  <c:v>3.4027777777777775E-2</c:v>
                </c:pt>
                <c:pt idx="2349">
                  <c:v>3.4039351851851855E-2</c:v>
                </c:pt>
                <c:pt idx="2350">
                  <c:v>3.4050925925925922E-2</c:v>
                </c:pt>
                <c:pt idx="2351">
                  <c:v>3.4062500000000002E-2</c:v>
                </c:pt>
                <c:pt idx="2352">
                  <c:v>3.4074074074074076E-2</c:v>
                </c:pt>
                <c:pt idx="2353">
                  <c:v>3.408564814814815E-2</c:v>
                </c:pt>
                <c:pt idx="2354">
                  <c:v>3.4097222222222223E-2</c:v>
                </c:pt>
                <c:pt idx="2355">
                  <c:v>3.4108796296296297E-2</c:v>
                </c:pt>
                <c:pt idx="2356">
                  <c:v>3.412037037037037E-2</c:v>
                </c:pt>
                <c:pt idx="2357">
                  <c:v>3.4131944444444444E-2</c:v>
                </c:pt>
                <c:pt idx="2358">
                  <c:v>3.4143518518518517E-2</c:v>
                </c:pt>
                <c:pt idx="2359">
                  <c:v>3.4155092592592591E-2</c:v>
                </c:pt>
                <c:pt idx="2360">
                  <c:v>3.4166666666666672E-2</c:v>
                </c:pt>
                <c:pt idx="2361">
                  <c:v>3.4178240740740738E-2</c:v>
                </c:pt>
                <c:pt idx="2362">
                  <c:v>3.4189814814814819E-2</c:v>
                </c:pt>
                <c:pt idx="2363">
                  <c:v>3.4201388888888885E-2</c:v>
                </c:pt>
                <c:pt idx="2364">
                  <c:v>3.4212962962962966E-2</c:v>
                </c:pt>
                <c:pt idx="2365">
                  <c:v>3.4224537037037032E-2</c:v>
                </c:pt>
                <c:pt idx="2366">
                  <c:v>3.4236111111111113E-2</c:v>
                </c:pt>
                <c:pt idx="2367">
                  <c:v>3.4247685185185187E-2</c:v>
                </c:pt>
                <c:pt idx="2368">
                  <c:v>3.425925925925926E-2</c:v>
                </c:pt>
                <c:pt idx="2369">
                  <c:v>3.4270833333333334E-2</c:v>
                </c:pt>
                <c:pt idx="2370">
                  <c:v>3.4282407407407407E-2</c:v>
                </c:pt>
                <c:pt idx="2371">
                  <c:v>3.4293981481481481E-2</c:v>
                </c:pt>
                <c:pt idx="2372">
                  <c:v>3.4305555555555554E-2</c:v>
                </c:pt>
                <c:pt idx="2373">
                  <c:v>3.4317129629629628E-2</c:v>
                </c:pt>
                <c:pt idx="2374">
                  <c:v>3.4328703703703702E-2</c:v>
                </c:pt>
                <c:pt idx="2375">
                  <c:v>3.4340277777777782E-2</c:v>
                </c:pt>
                <c:pt idx="2376">
                  <c:v>3.4351851851851849E-2</c:v>
                </c:pt>
                <c:pt idx="2377">
                  <c:v>3.4363425925925929E-2</c:v>
                </c:pt>
                <c:pt idx="2378">
                  <c:v>3.4374999999999996E-2</c:v>
                </c:pt>
                <c:pt idx="2379">
                  <c:v>3.4386574074074076E-2</c:v>
                </c:pt>
                <c:pt idx="2380">
                  <c:v>3.4398148148148143E-2</c:v>
                </c:pt>
                <c:pt idx="2381">
                  <c:v>3.4409722222222223E-2</c:v>
                </c:pt>
                <c:pt idx="2382">
                  <c:v>3.4421296296296297E-2</c:v>
                </c:pt>
                <c:pt idx="2383">
                  <c:v>3.4432870370370371E-2</c:v>
                </c:pt>
                <c:pt idx="2384">
                  <c:v>3.4444444444444444E-2</c:v>
                </c:pt>
                <c:pt idx="2385">
                  <c:v>3.4456018518518518E-2</c:v>
                </c:pt>
                <c:pt idx="2386">
                  <c:v>3.4467592592592591E-2</c:v>
                </c:pt>
                <c:pt idx="2387">
                  <c:v>3.4479166666666665E-2</c:v>
                </c:pt>
                <c:pt idx="2388">
                  <c:v>3.4490740740740738E-2</c:v>
                </c:pt>
                <c:pt idx="2389">
                  <c:v>3.4502314814814812E-2</c:v>
                </c:pt>
                <c:pt idx="2390">
                  <c:v>3.4513888888888893E-2</c:v>
                </c:pt>
                <c:pt idx="2391">
                  <c:v>3.4525462962962966E-2</c:v>
                </c:pt>
                <c:pt idx="2392">
                  <c:v>3.453703703703704E-2</c:v>
                </c:pt>
                <c:pt idx="2393">
                  <c:v>3.4548611111111113E-2</c:v>
                </c:pt>
                <c:pt idx="2394">
                  <c:v>3.4560185185185187E-2</c:v>
                </c:pt>
                <c:pt idx="2395">
                  <c:v>3.4571759259259253E-2</c:v>
                </c:pt>
                <c:pt idx="2396">
                  <c:v>3.4583333333333334E-2</c:v>
                </c:pt>
                <c:pt idx="2397">
                  <c:v>3.4594907407407408E-2</c:v>
                </c:pt>
                <c:pt idx="2398">
                  <c:v>3.4606481481481481E-2</c:v>
                </c:pt>
                <c:pt idx="2399">
                  <c:v>3.4618055555555555E-2</c:v>
                </c:pt>
                <c:pt idx="2400">
                  <c:v>3.4629629629629628E-2</c:v>
                </c:pt>
                <c:pt idx="2401">
                  <c:v>3.4641203703703702E-2</c:v>
                </c:pt>
                <c:pt idx="2402">
                  <c:v>3.4652777777777775E-2</c:v>
                </c:pt>
                <c:pt idx="2403">
                  <c:v>3.4664351851851849E-2</c:v>
                </c:pt>
                <c:pt idx="2404">
                  <c:v>3.4675925925925923E-2</c:v>
                </c:pt>
                <c:pt idx="2405">
                  <c:v>3.4687500000000003E-2</c:v>
                </c:pt>
                <c:pt idx="2406">
                  <c:v>3.4699074074074077E-2</c:v>
                </c:pt>
                <c:pt idx="2407">
                  <c:v>3.471064814814815E-2</c:v>
                </c:pt>
                <c:pt idx="2408">
                  <c:v>3.4722222222222224E-2</c:v>
                </c:pt>
                <c:pt idx="2409">
                  <c:v>3.4733796296296297E-2</c:v>
                </c:pt>
                <c:pt idx="2410">
                  <c:v>3.4745370370370371E-2</c:v>
                </c:pt>
                <c:pt idx="2411">
                  <c:v>3.4756944444444444E-2</c:v>
                </c:pt>
                <c:pt idx="2412">
                  <c:v>3.4768518518518525E-2</c:v>
                </c:pt>
                <c:pt idx="2413">
                  <c:v>3.4780092592592592E-2</c:v>
                </c:pt>
                <c:pt idx="2414">
                  <c:v>3.4791666666666672E-2</c:v>
                </c:pt>
                <c:pt idx="2415">
                  <c:v>3.4803240740740739E-2</c:v>
                </c:pt>
                <c:pt idx="2416">
                  <c:v>3.4814814814814812E-2</c:v>
                </c:pt>
                <c:pt idx="2417">
                  <c:v>3.4826388888888886E-2</c:v>
                </c:pt>
                <c:pt idx="2418">
                  <c:v>3.4837962962962959E-2</c:v>
                </c:pt>
                <c:pt idx="2419">
                  <c:v>3.4849537037037033E-2</c:v>
                </c:pt>
                <c:pt idx="2420">
                  <c:v>3.4861111111111114E-2</c:v>
                </c:pt>
                <c:pt idx="2421">
                  <c:v>3.4872685185185187E-2</c:v>
                </c:pt>
                <c:pt idx="2422">
                  <c:v>3.4884259259259261E-2</c:v>
                </c:pt>
                <c:pt idx="2423">
                  <c:v>3.4895833333333334E-2</c:v>
                </c:pt>
                <c:pt idx="2424">
                  <c:v>3.4907407407407408E-2</c:v>
                </c:pt>
                <c:pt idx="2425">
                  <c:v>3.4918981481481481E-2</c:v>
                </c:pt>
                <c:pt idx="2426">
                  <c:v>3.4930555555555555E-2</c:v>
                </c:pt>
                <c:pt idx="2427">
                  <c:v>3.4942129629629635E-2</c:v>
                </c:pt>
                <c:pt idx="2428">
                  <c:v>3.4953703703703702E-2</c:v>
                </c:pt>
                <c:pt idx="2429">
                  <c:v>3.4965277777777783E-2</c:v>
                </c:pt>
                <c:pt idx="2430">
                  <c:v>3.4976851851851849E-2</c:v>
                </c:pt>
                <c:pt idx="2431">
                  <c:v>3.498842592592593E-2</c:v>
                </c:pt>
                <c:pt idx="2432">
                  <c:v>3.4999999999999996E-2</c:v>
                </c:pt>
                <c:pt idx="2433">
                  <c:v>3.5011574074074077E-2</c:v>
                </c:pt>
                <c:pt idx="2434">
                  <c:v>3.5023148148148144E-2</c:v>
                </c:pt>
                <c:pt idx="2435">
                  <c:v>3.5034722222222224E-2</c:v>
                </c:pt>
                <c:pt idx="2436">
                  <c:v>3.5046296296296298E-2</c:v>
                </c:pt>
                <c:pt idx="2437">
                  <c:v>3.5057870370370371E-2</c:v>
                </c:pt>
                <c:pt idx="2438">
                  <c:v>3.5069444444444445E-2</c:v>
                </c:pt>
                <c:pt idx="2439">
                  <c:v>3.5081018518518518E-2</c:v>
                </c:pt>
                <c:pt idx="2440">
                  <c:v>3.5092592592592592E-2</c:v>
                </c:pt>
                <c:pt idx="2441">
                  <c:v>3.5104166666666665E-2</c:v>
                </c:pt>
                <c:pt idx="2442">
                  <c:v>3.5115740740740746E-2</c:v>
                </c:pt>
                <c:pt idx="2443">
                  <c:v>3.5127314814814813E-2</c:v>
                </c:pt>
                <c:pt idx="2444">
                  <c:v>3.5138888888888893E-2</c:v>
                </c:pt>
                <c:pt idx="2445">
                  <c:v>3.515046296296296E-2</c:v>
                </c:pt>
                <c:pt idx="2446">
                  <c:v>3.516203703703704E-2</c:v>
                </c:pt>
                <c:pt idx="2447">
                  <c:v>3.5173611111111107E-2</c:v>
                </c:pt>
                <c:pt idx="2448">
                  <c:v>3.5185185185185187E-2</c:v>
                </c:pt>
                <c:pt idx="2449">
                  <c:v>3.5196759259259254E-2</c:v>
                </c:pt>
                <c:pt idx="2450">
                  <c:v>3.5208333333333335E-2</c:v>
                </c:pt>
                <c:pt idx="2451">
                  <c:v>3.5219907407407408E-2</c:v>
                </c:pt>
                <c:pt idx="2452">
                  <c:v>3.5231481481481482E-2</c:v>
                </c:pt>
                <c:pt idx="2453">
                  <c:v>3.5243055555555555E-2</c:v>
                </c:pt>
                <c:pt idx="2454">
                  <c:v>3.5254629629629629E-2</c:v>
                </c:pt>
                <c:pt idx="2455">
                  <c:v>3.5266203703703702E-2</c:v>
                </c:pt>
                <c:pt idx="2456">
                  <c:v>3.5277777777777776E-2</c:v>
                </c:pt>
                <c:pt idx="2457">
                  <c:v>3.5289351851851856E-2</c:v>
                </c:pt>
                <c:pt idx="2458">
                  <c:v>3.5300925925925923E-2</c:v>
                </c:pt>
                <c:pt idx="2459">
                  <c:v>3.5312500000000004E-2</c:v>
                </c:pt>
                <c:pt idx="2460">
                  <c:v>3.532407407407407E-2</c:v>
                </c:pt>
                <c:pt idx="2461">
                  <c:v>3.5335648148148151E-2</c:v>
                </c:pt>
                <c:pt idx="2462">
                  <c:v>3.5347222222222217E-2</c:v>
                </c:pt>
                <c:pt idx="2463">
                  <c:v>3.5358796296296298E-2</c:v>
                </c:pt>
                <c:pt idx="2464">
                  <c:v>3.5370370370370365E-2</c:v>
                </c:pt>
                <c:pt idx="2465">
                  <c:v>3.5381944444444445E-2</c:v>
                </c:pt>
                <c:pt idx="2466">
                  <c:v>3.5393518518518519E-2</c:v>
                </c:pt>
                <c:pt idx="2467">
                  <c:v>3.5405092592592592E-2</c:v>
                </c:pt>
                <c:pt idx="2468">
                  <c:v>3.5416666666666666E-2</c:v>
                </c:pt>
                <c:pt idx="2469">
                  <c:v>3.5428240740740739E-2</c:v>
                </c:pt>
                <c:pt idx="2470">
                  <c:v>3.5439814814814813E-2</c:v>
                </c:pt>
                <c:pt idx="2471">
                  <c:v>3.5451388888888886E-2</c:v>
                </c:pt>
                <c:pt idx="2472">
                  <c:v>3.5462962962962967E-2</c:v>
                </c:pt>
                <c:pt idx="2473">
                  <c:v>3.5474537037037041E-2</c:v>
                </c:pt>
                <c:pt idx="2474">
                  <c:v>3.5486111111111114E-2</c:v>
                </c:pt>
                <c:pt idx="2475">
                  <c:v>3.5497685185185188E-2</c:v>
                </c:pt>
                <c:pt idx="2476">
                  <c:v>3.5509259259259261E-2</c:v>
                </c:pt>
                <c:pt idx="2477">
                  <c:v>3.5520833333333328E-2</c:v>
                </c:pt>
                <c:pt idx="2478">
                  <c:v>3.5532407407407408E-2</c:v>
                </c:pt>
                <c:pt idx="2479">
                  <c:v>3.5543981481481475E-2</c:v>
                </c:pt>
                <c:pt idx="2480">
                  <c:v>3.5555555555555556E-2</c:v>
                </c:pt>
                <c:pt idx="2481">
                  <c:v>3.5567129629629629E-2</c:v>
                </c:pt>
                <c:pt idx="2482">
                  <c:v>3.5578703703703703E-2</c:v>
                </c:pt>
                <c:pt idx="2483">
                  <c:v>3.5590277777777776E-2</c:v>
                </c:pt>
                <c:pt idx="2484">
                  <c:v>3.560185185185185E-2</c:v>
                </c:pt>
                <c:pt idx="2485">
                  <c:v>3.5613425925925923E-2</c:v>
                </c:pt>
                <c:pt idx="2486">
                  <c:v>3.5624999999999997E-2</c:v>
                </c:pt>
                <c:pt idx="2487">
                  <c:v>3.5636574074074077E-2</c:v>
                </c:pt>
                <c:pt idx="2488">
                  <c:v>3.5648148148148151E-2</c:v>
                </c:pt>
                <c:pt idx="2489">
                  <c:v>3.5659722222222225E-2</c:v>
                </c:pt>
                <c:pt idx="2490">
                  <c:v>3.5671296296296298E-2</c:v>
                </c:pt>
                <c:pt idx="2491">
                  <c:v>3.5682870370370372E-2</c:v>
                </c:pt>
                <c:pt idx="2492">
                  <c:v>3.5694444444444445E-2</c:v>
                </c:pt>
                <c:pt idx="2493">
                  <c:v>3.5706018518518519E-2</c:v>
                </c:pt>
                <c:pt idx="2494">
                  <c:v>3.5717592592592592E-2</c:v>
                </c:pt>
                <c:pt idx="2495">
                  <c:v>3.5729166666666666E-2</c:v>
                </c:pt>
                <c:pt idx="2496">
                  <c:v>3.5740740740740747E-2</c:v>
                </c:pt>
                <c:pt idx="2497">
                  <c:v>3.5752314814814813E-2</c:v>
                </c:pt>
                <c:pt idx="2498">
                  <c:v>3.5763888888888887E-2</c:v>
                </c:pt>
                <c:pt idx="2499">
                  <c:v>3.577546296296296E-2</c:v>
                </c:pt>
                <c:pt idx="2500">
                  <c:v>3.5787037037037034E-2</c:v>
                </c:pt>
                <c:pt idx="2501">
                  <c:v>3.5798611111111107E-2</c:v>
                </c:pt>
                <c:pt idx="2502">
                  <c:v>3.5810185185185188E-2</c:v>
                </c:pt>
                <c:pt idx="2503">
                  <c:v>3.5821759259259262E-2</c:v>
                </c:pt>
                <c:pt idx="2504">
                  <c:v>3.5833333333333335E-2</c:v>
                </c:pt>
                <c:pt idx="2505">
                  <c:v>3.5844907407407409E-2</c:v>
                </c:pt>
                <c:pt idx="2506">
                  <c:v>3.5856481481481482E-2</c:v>
                </c:pt>
                <c:pt idx="2507">
                  <c:v>3.5868055555555556E-2</c:v>
                </c:pt>
                <c:pt idx="2508">
                  <c:v>3.5879629629629629E-2</c:v>
                </c:pt>
                <c:pt idx="2509">
                  <c:v>3.5891203703703703E-2</c:v>
                </c:pt>
                <c:pt idx="2510">
                  <c:v>3.5902777777777777E-2</c:v>
                </c:pt>
                <c:pt idx="2511">
                  <c:v>3.5914351851851857E-2</c:v>
                </c:pt>
                <c:pt idx="2512">
                  <c:v>3.5925925925925924E-2</c:v>
                </c:pt>
                <c:pt idx="2513">
                  <c:v>3.5937500000000004E-2</c:v>
                </c:pt>
                <c:pt idx="2514">
                  <c:v>3.5949074074074071E-2</c:v>
                </c:pt>
                <c:pt idx="2515">
                  <c:v>3.5960648148148151E-2</c:v>
                </c:pt>
                <c:pt idx="2516">
                  <c:v>3.5972222222222218E-2</c:v>
                </c:pt>
                <c:pt idx="2517">
                  <c:v>3.5983796296296298E-2</c:v>
                </c:pt>
                <c:pt idx="2518">
                  <c:v>3.5995370370370372E-2</c:v>
                </c:pt>
                <c:pt idx="2519">
                  <c:v>3.6006944444444446E-2</c:v>
                </c:pt>
                <c:pt idx="2520">
                  <c:v>3.6018518518518519E-2</c:v>
                </c:pt>
                <c:pt idx="2521">
                  <c:v>3.6030092592592593E-2</c:v>
                </c:pt>
                <c:pt idx="2522">
                  <c:v>3.6041666666666666E-2</c:v>
                </c:pt>
                <c:pt idx="2523">
                  <c:v>3.605324074074074E-2</c:v>
                </c:pt>
                <c:pt idx="2524">
                  <c:v>3.6064814814814813E-2</c:v>
                </c:pt>
                <c:pt idx="2525">
                  <c:v>3.6076388888888887E-2</c:v>
                </c:pt>
                <c:pt idx="2526">
                  <c:v>3.6087962962962968E-2</c:v>
                </c:pt>
                <c:pt idx="2527">
                  <c:v>3.6099537037037034E-2</c:v>
                </c:pt>
                <c:pt idx="2528">
                  <c:v>3.6111111111111115E-2</c:v>
                </c:pt>
                <c:pt idx="2529">
                  <c:v>3.6122685185185181E-2</c:v>
                </c:pt>
                <c:pt idx="2530">
                  <c:v>3.6134259259259262E-2</c:v>
                </c:pt>
                <c:pt idx="2531">
                  <c:v>3.6145833333333328E-2</c:v>
                </c:pt>
                <c:pt idx="2532">
                  <c:v>3.6157407407407409E-2</c:v>
                </c:pt>
                <c:pt idx="2533">
                  <c:v>3.6168981481481483E-2</c:v>
                </c:pt>
                <c:pt idx="2534">
                  <c:v>3.6180555555555556E-2</c:v>
                </c:pt>
                <c:pt idx="2535">
                  <c:v>3.619212962962963E-2</c:v>
                </c:pt>
                <c:pt idx="2536">
                  <c:v>3.6203703703703703E-2</c:v>
                </c:pt>
                <c:pt idx="2537">
                  <c:v>3.6215277777777777E-2</c:v>
                </c:pt>
                <c:pt idx="2538">
                  <c:v>3.622685185185185E-2</c:v>
                </c:pt>
                <c:pt idx="2539">
                  <c:v>3.6238425925925924E-2</c:v>
                </c:pt>
                <c:pt idx="2540">
                  <c:v>3.6249999999999998E-2</c:v>
                </c:pt>
                <c:pt idx="2541">
                  <c:v>3.6261574074074078E-2</c:v>
                </c:pt>
                <c:pt idx="2542">
                  <c:v>3.6273148148148145E-2</c:v>
                </c:pt>
                <c:pt idx="2543">
                  <c:v>3.6284722222222225E-2</c:v>
                </c:pt>
                <c:pt idx="2544">
                  <c:v>3.6296296296296292E-2</c:v>
                </c:pt>
                <c:pt idx="2545">
                  <c:v>3.6307870370370372E-2</c:v>
                </c:pt>
                <c:pt idx="2546">
                  <c:v>3.6319444444444439E-2</c:v>
                </c:pt>
                <c:pt idx="2547">
                  <c:v>3.6331018518518519E-2</c:v>
                </c:pt>
                <c:pt idx="2548">
                  <c:v>3.6342592592592593E-2</c:v>
                </c:pt>
                <c:pt idx="2549">
                  <c:v>3.6354166666666667E-2</c:v>
                </c:pt>
                <c:pt idx="2550">
                  <c:v>3.636574074074074E-2</c:v>
                </c:pt>
                <c:pt idx="2551">
                  <c:v>3.6377314814814814E-2</c:v>
                </c:pt>
                <c:pt idx="2552">
                  <c:v>3.6388888888888887E-2</c:v>
                </c:pt>
                <c:pt idx="2553">
                  <c:v>3.6400462962962961E-2</c:v>
                </c:pt>
                <c:pt idx="2554">
                  <c:v>3.6412037037037034E-2</c:v>
                </c:pt>
                <c:pt idx="2555">
                  <c:v>3.6423611111111115E-2</c:v>
                </c:pt>
                <c:pt idx="2556">
                  <c:v>3.6435185185185189E-2</c:v>
                </c:pt>
                <c:pt idx="2557">
                  <c:v>3.6446759259259262E-2</c:v>
                </c:pt>
                <c:pt idx="2558">
                  <c:v>3.6458333333333336E-2</c:v>
                </c:pt>
                <c:pt idx="2559">
                  <c:v>3.6469907407407402E-2</c:v>
                </c:pt>
                <c:pt idx="2560">
                  <c:v>3.6481481481481483E-2</c:v>
                </c:pt>
                <c:pt idx="2561">
                  <c:v>3.6493055555555549E-2</c:v>
                </c:pt>
                <c:pt idx="2562">
                  <c:v>3.650462962962963E-2</c:v>
                </c:pt>
                <c:pt idx="2563">
                  <c:v>3.6516203703703703E-2</c:v>
                </c:pt>
                <c:pt idx="2564">
                  <c:v>3.6527777777777777E-2</c:v>
                </c:pt>
                <c:pt idx="2565">
                  <c:v>3.6539351851851851E-2</c:v>
                </c:pt>
                <c:pt idx="2566">
                  <c:v>3.6550925925925924E-2</c:v>
                </c:pt>
                <c:pt idx="2567">
                  <c:v>3.6562499999999998E-2</c:v>
                </c:pt>
                <c:pt idx="2568">
                  <c:v>3.6574074074074071E-2</c:v>
                </c:pt>
                <c:pt idx="2569">
                  <c:v>3.6585648148148145E-2</c:v>
                </c:pt>
                <c:pt idx="2570">
                  <c:v>3.6597222222222225E-2</c:v>
                </c:pt>
                <c:pt idx="2571">
                  <c:v>3.6608796296296299E-2</c:v>
                </c:pt>
                <c:pt idx="2572">
                  <c:v>3.6620370370370373E-2</c:v>
                </c:pt>
                <c:pt idx="2573">
                  <c:v>3.6631944444444446E-2</c:v>
                </c:pt>
                <c:pt idx="2574">
                  <c:v>3.664351851851852E-2</c:v>
                </c:pt>
                <c:pt idx="2575">
                  <c:v>3.6655092592592593E-2</c:v>
                </c:pt>
                <c:pt idx="2576">
                  <c:v>3.6666666666666667E-2</c:v>
                </c:pt>
                <c:pt idx="2577">
                  <c:v>3.667824074074074E-2</c:v>
                </c:pt>
                <c:pt idx="2578">
                  <c:v>3.6689814814814821E-2</c:v>
                </c:pt>
                <c:pt idx="2579">
                  <c:v>3.6701388888888888E-2</c:v>
                </c:pt>
                <c:pt idx="2580">
                  <c:v>3.6712962962962961E-2</c:v>
                </c:pt>
                <c:pt idx="2581">
                  <c:v>3.6724537037037035E-2</c:v>
                </c:pt>
                <c:pt idx="2582">
                  <c:v>3.6736111111111108E-2</c:v>
                </c:pt>
                <c:pt idx="2583">
                  <c:v>3.6747685185185182E-2</c:v>
                </c:pt>
                <c:pt idx="2584">
                  <c:v>3.6759259259259255E-2</c:v>
                </c:pt>
                <c:pt idx="2585">
                  <c:v>3.6759259259259255E-2</c:v>
                </c:pt>
                <c:pt idx="2586">
                  <c:v>3.6770833333333336E-2</c:v>
                </c:pt>
                <c:pt idx="2587">
                  <c:v>3.6782407407407409E-2</c:v>
                </c:pt>
                <c:pt idx="2588">
                  <c:v>3.6793981481481483E-2</c:v>
                </c:pt>
                <c:pt idx="2589">
                  <c:v>3.6805555555555557E-2</c:v>
                </c:pt>
                <c:pt idx="2590">
                  <c:v>3.681712962962963E-2</c:v>
                </c:pt>
                <c:pt idx="2591">
                  <c:v>3.6828703703703704E-2</c:v>
                </c:pt>
                <c:pt idx="2592">
                  <c:v>3.6840277777777777E-2</c:v>
                </c:pt>
                <c:pt idx="2593">
                  <c:v>3.6851851851851851E-2</c:v>
                </c:pt>
                <c:pt idx="2594">
                  <c:v>3.6863425925925931E-2</c:v>
                </c:pt>
                <c:pt idx="2595">
                  <c:v>3.6874999999999998E-2</c:v>
                </c:pt>
                <c:pt idx="2596">
                  <c:v>3.6886574074074079E-2</c:v>
                </c:pt>
                <c:pt idx="2597">
                  <c:v>3.6898148148148145E-2</c:v>
                </c:pt>
                <c:pt idx="2598">
                  <c:v>3.6909722222222226E-2</c:v>
                </c:pt>
                <c:pt idx="2599">
                  <c:v>3.6921296296296292E-2</c:v>
                </c:pt>
                <c:pt idx="2600">
                  <c:v>3.6932870370370366E-2</c:v>
                </c:pt>
                <c:pt idx="2601">
                  <c:v>3.6944444444444446E-2</c:v>
                </c:pt>
                <c:pt idx="2602">
                  <c:v>3.695601851851852E-2</c:v>
                </c:pt>
                <c:pt idx="2603">
                  <c:v>3.6967592592592594E-2</c:v>
                </c:pt>
                <c:pt idx="2604">
                  <c:v>3.6979166666666667E-2</c:v>
                </c:pt>
                <c:pt idx="2605">
                  <c:v>3.6990740740740741E-2</c:v>
                </c:pt>
                <c:pt idx="2606">
                  <c:v>3.7002314814814814E-2</c:v>
                </c:pt>
                <c:pt idx="2607">
                  <c:v>3.7013888888888888E-2</c:v>
                </c:pt>
                <c:pt idx="2608">
                  <c:v>3.7025462962962961E-2</c:v>
                </c:pt>
                <c:pt idx="2609">
                  <c:v>3.7037037037037042E-2</c:v>
                </c:pt>
                <c:pt idx="2610">
                  <c:v>3.7048611111111109E-2</c:v>
                </c:pt>
                <c:pt idx="2611">
                  <c:v>3.7060185185185189E-2</c:v>
                </c:pt>
                <c:pt idx="2612">
                  <c:v>3.7071759259259256E-2</c:v>
                </c:pt>
                <c:pt idx="2613">
                  <c:v>3.7083333333333336E-2</c:v>
                </c:pt>
                <c:pt idx="2614">
                  <c:v>3.7094907407407403E-2</c:v>
                </c:pt>
                <c:pt idx="2615">
                  <c:v>3.7106481481481483E-2</c:v>
                </c:pt>
                <c:pt idx="2616">
                  <c:v>3.7118055555555557E-2</c:v>
                </c:pt>
                <c:pt idx="2617">
                  <c:v>3.712962962962963E-2</c:v>
                </c:pt>
                <c:pt idx="2618">
                  <c:v>3.7141203703703704E-2</c:v>
                </c:pt>
                <c:pt idx="2619">
                  <c:v>3.7152777777777778E-2</c:v>
                </c:pt>
                <c:pt idx="2620">
                  <c:v>3.7164351851851851E-2</c:v>
                </c:pt>
                <c:pt idx="2621">
                  <c:v>3.7175925925925925E-2</c:v>
                </c:pt>
                <c:pt idx="2622">
                  <c:v>3.7187499999999998E-2</c:v>
                </c:pt>
                <c:pt idx="2623">
                  <c:v>3.7199074074074072E-2</c:v>
                </c:pt>
                <c:pt idx="2624">
                  <c:v>3.7210648148148152E-2</c:v>
                </c:pt>
                <c:pt idx="2625">
                  <c:v>3.7222222222222219E-2</c:v>
                </c:pt>
                <c:pt idx="2626">
                  <c:v>3.72337962962963E-2</c:v>
                </c:pt>
                <c:pt idx="2627">
                  <c:v>3.7245370370370366E-2</c:v>
                </c:pt>
                <c:pt idx="2628">
                  <c:v>3.7256944444444447E-2</c:v>
                </c:pt>
                <c:pt idx="2629">
                  <c:v>3.7268518518518513E-2</c:v>
                </c:pt>
                <c:pt idx="2630">
                  <c:v>3.7280092592592594E-2</c:v>
                </c:pt>
                <c:pt idx="2631">
                  <c:v>3.7291666666666667E-2</c:v>
                </c:pt>
                <c:pt idx="2632">
                  <c:v>3.7303240740740741E-2</c:v>
                </c:pt>
                <c:pt idx="2633">
                  <c:v>3.7314814814814815E-2</c:v>
                </c:pt>
                <c:pt idx="2634">
                  <c:v>3.7326388888888888E-2</c:v>
                </c:pt>
                <c:pt idx="2635">
                  <c:v>3.7337962962962962E-2</c:v>
                </c:pt>
                <c:pt idx="2636">
                  <c:v>3.7349537037037035E-2</c:v>
                </c:pt>
                <c:pt idx="2637">
                  <c:v>3.7361111111111109E-2</c:v>
                </c:pt>
                <c:pt idx="2638">
                  <c:v>3.7372685185185189E-2</c:v>
                </c:pt>
                <c:pt idx="2639">
                  <c:v>3.7384259259259263E-2</c:v>
                </c:pt>
                <c:pt idx="2640">
                  <c:v>3.7395833333333336E-2</c:v>
                </c:pt>
                <c:pt idx="2641">
                  <c:v>3.740740740740741E-2</c:v>
                </c:pt>
                <c:pt idx="2642">
                  <c:v>3.7418981481481477E-2</c:v>
                </c:pt>
                <c:pt idx="2643">
                  <c:v>3.7430555555555557E-2</c:v>
                </c:pt>
                <c:pt idx="2644">
                  <c:v>3.7442129629629624E-2</c:v>
                </c:pt>
                <c:pt idx="2645">
                  <c:v>3.7453703703703704E-2</c:v>
                </c:pt>
                <c:pt idx="2646">
                  <c:v>3.7465277777777778E-2</c:v>
                </c:pt>
                <c:pt idx="2647">
                  <c:v>3.7476851851851851E-2</c:v>
                </c:pt>
                <c:pt idx="2648">
                  <c:v>3.7488425925925925E-2</c:v>
                </c:pt>
                <c:pt idx="2649">
                  <c:v>3.7499999999999999E-2</c:v>
                </c:pt>
                <c:pt idx="2650">
                  <c:v>3.7511574074074072E-2</c:v>
                </c:pt>
                <c:pt idx="2651">
                  <c:v>3.7523148148148146E-2</c:v>
                </c:pt>
                <c:pt idx="2652">
                  <c:v>3.7534722222222219E-2</c:v>
                </c:pt>
                <c:pt idx="2653">
                  <c:v>3.75462962962963E-2</c:v>
                </c:pt>
                <c:pt idx="2654">
                  <c:v>3.7557870370370373E-2</c:v>
                </c:pt>
                <c:pt idx="2655">
                  <c:v>3.7569444444444447E-2</c:v>
                </c:pt>
                <c:pt idx="2656">
                  <c:v>3.7581018518518521E-2</c:v>
                </c:pt>
                <c:pt idx="2657">
                  <c:v>3.7592592592592594E-2</c:v>
                </c:pt>
                <c:pt idx="2658">
                  <c:v>3.7604166666666668E-2</c:v>
                </c:pt>
                <c:pt idx="2659">
                  <c:v>3.7615740740740741E-2</c:v>
                </c:pt>
                <c:pt idx="2660">
                  <c:v>3.7627314814814815E-2</c:v>
                </c:pt>
                <c:pt idx="2661">
                  <c:v>3.7638888888888895E-2</c:v>
                </c:pt>
                <c:pt idx="2662">
                  <c:v>3.7650462962962962E-2</c:v>
                </c:pt>
                <c:pt idx="2663">
                  <c:v>3.7662037037037036E-2</c:v>
                </c:pt>
                <c:pt idx="2664">
                  <c:v>3.7673611111111109E-2</c:v>
                </c:pt>
                <c:pt idx="2665">
                  <c:v>3.7685185185185183E-2</c:v>
                </c:pt>
                <c:pt idx="2666">
                  <c:v>3.7696759259259256E-2</c:v>
                </c:pt>
                <c:pt idx="2667">
                  <c:v>3.770833333333333E-2</c:v>
                </c:pt>
                <c:pt idx="2668">
                  <c:v>3.771990740740741E-2</c:v>
                </c:pt>
                <c:pt idx="2669">
                  <c:v>3.7731481481481484E-2</c:v>
                </c:pt>
                <c:pt idx="2670">
                  <c:v>3.7743055555555557E-2</c:v>
                </c:pt>
                <c:pt idx="2671">
                  <c:v>3.7754629629629631E-2</c:v>
                </c:pt>
                <c:pt idx="2672">
                  <c:v>3.7766203703703705E-2</c:v>
                </c:pt>
                <c:pt idx="2673">
                  <c:v>3.7777777777777778E-2</c:v>
                </c:pt>
                <c:pt idx="2674">
                  <c:v>3.7789351851851852E-2</c:v>
                </c:pt>
                <c:pt idx="2675">
                  <c:v>3.7800925925925925E-2</c:v>
                </c:pt>
                <c:pt idx="2676">
                  <c:v>3.7812500000000006E-2</c:v>
                </c:pt>
                <c:pt idx="2677">
                  <c:v>3.7824074074074072E-2</c:v>
                </c:pt>
                <c:pt idx="2678">
                  <c:v>3.7835648148148153E-2</c:v>
                </c:pt>
                <c:pt idx="2679">
                  <c:v>3.784722222222222E-2</c:v>
                </c:pt>
                <c:pt idx="2680">
                  <c:v>3.78587962962963E-2</c:v>
                </c:pt>
                <c:pt idx="2681">
                  <c:v>3.7870370370370367E-2</c:v>
                </c:pt>
                <c:pt idx="2682">
                  <c:v>3.788194444444444E-2</c:v>
                </c:pt>
                <c:pt idx="2683">
                  <c:v>3.7893518518518521E-2</c:v>
                </c:pt>
                <c:pt idx="2684">
                  <c:v>3.7905092592592594E-2</c:v>
                </c:pt>
                <c:pt idx="2685">
                  <c:v>3.7916666666666668E-2</c:v>
                </c:pt>
                <c:pt idx="2686">
                  <c:v>3.7928240740740742E-2</c:v>
                </c:pt>
                <c:pt idx="2687">
                  <c:v>3.7939814814814815E-2</c:v>
                </c:pt>
                <c:pt idx="2688">
                  <c:v>3.7951388888888889E-2</c:v>
                </c:pt>
                <c:pt idx="2689">
                  <c:v>3.7962962962962962E-2</c:v>
                </c:pt>
                <c:pt idx="2690">
                  <c:v>3.7974537037037036E-2</c:v>
                </c:pt>
                <c:pt idx="2691">
                  <c:v>3.7986111111111116E-2</c:v>
                </c:pt>
                <c:pt idx="2692">
                  <c:v>3.7997685185185183E-2</c:v>
                </c:pt>
                <c:pt idx="2693">
                  <c:v>3.8009259259259263E-2</c:v>
                </c:pt>
                <c:pt idx="2694">
                  <c:v>3.802083333333333E-2</c:v>
                </c:pt>
                <c:pt idx="2695">
                  <c:v>3.8032407407407411E-2</c:v>
                </c:pt>
                <c:pt idx="2696">
                  <c:v>3.8043981481481477E-2</c:v>
                </c:pt>
                <c:pt idx="2697">
                  <c:v>3.8055555555555558E-2</c:v>
                </c:pt>
                <c:pt idx="2698">
                  <c:v>3.8067129629629631E-2</c:v>
                </c:pt>
                <c:pt idx="2699">
                  <c:v>3.8078703703703705E-2</c:v>
                </c:pt>
                <c:pt idx="2700">
                  <c:v>3.8090277777777778E-2</c:v>
                </c:pt>
                <c:pt idx="2701">
                  <c:v>3.8101851851851852E-2</c:v>
                </c:pt>
                <c:pt idx="2702">
                  <c:v>3.8113425925925926E-2</c:v>
                </c:pt>
                <c:pt idx="2703">
                  <c:v>3.8124999999999999E-2</c:v>
                </c:pt>
                <c:pt idx="2704">
                  <c:v>3.8136574074074073E-2</c:v>
                </c:pt>
                <c:pt idx="2705">
                  <c:v>3.8148148148148146E-2</c:v>
                </c:pt>
                <c:pt idx="2706">
                  <c:v>3.8159722222222227E-2</c:v>
                </c:pt>
                <c:pt idx="2707">
                  <c:v>3.8171296296296293E-2</c:v>
                </c:pt>
                <c:pt idx="2708">
                  <c:v>3.8182870370370374E-2</c:v>
                </c:pt>
                <c:pt idx="2709">
                  <c:v>3.8194444444444441E-2</c:v>
                </c:pt>
                <c:pt idx="2710">
                  <c:v>3.8206018518518521E-2</c:v>
                </c:pt>
                <c:pt idx="2711">
                  <c:v>3.8217592592592588E-2</c:v>
                </c:pt>
                <c:pt idx="2712">
                  <c:v>3.8229166666666668E-2</c:v>
                </c:pt>
                <c:pt idx="2713">
                  <c:v>3.8240740740740742E-2</c:v>
                </c:pt>
                <c:pt idx="2714">
                  <c:v>3.8252314814814815E-2</c:v>
                </c:pt>
                <c:pt idx="2715">
                  <c:v>3.8263888888888889E-2</c:v>
                </c:pt>
                <c:pt idx="2716">
                  <c:v>3.8275462962962963E-2</c:v>
                </c:pt>
                <c:pt idx="2717">
                  <c:v>3.8287037037037036E-2</c:v>
                </c:pt>
                <c:pt idx="2718">
                  <c:v>3.829861111111111E-2</c:v>
                </c:pt>
                <c:pt idx="2719">
                  <c:v>3.8310185185185183E-2</c:v>
                </c:pt>
                <c:pt idx="2720">
                  <c:v>3.8321759259259257E-2</c:v>
                </c:pt>
                <c:pt idx="2721">
                  <c:v>3.8333333333333337E-2</c:v>
                </c:pt>
                <c:pt idx="2722">
                  <c:v>3.8344907407407411E-2</c:v>
                </c:pt>
                <c:pt idx="2723">
                  <c:v>3.8356481481481484E-2</c:v>
                </c:pt>
                <c:pt idx="2724">
                  <c:v>3.8368055555555551E-2</c:v>
                </c:pt>
                <c:pt idx="2725">
                  <c:v>3.8379629629629632E-2</c:v>
                </c:pt>
                <c:pt idx="2726">
                  <c:v>3.8391203703703698E-2</c:v>
                </c:pt>
                <c:pt idx="2727">
                  <c:v>3.8402777777777779E-2</c:v>
                </c:pt>
                <c:pt idx="2728">
                  <c:v>3.8414351851851852E-2</c:v>
                </c:pt>
                <c:pt idx="2729">
                  <c:v>3.8425925925925926E-2</c:v>
                </c:pt>
                <c:pt idx="2730">
                  <c:v>3.8437499999999999E-2</c:v>
                </c:pt>
                <c:pt idx="2731">
                  <c:v>3.8449074074074073E-2</c:v>
                </c:pt>
                <c:pt idx="2732">
                  <c:v>3.8460648148148147E-2</c:v>
                </c:pt>
                <c:pt idx="2733">
                  <c:v>3.847222222222222E-2</c:v>
                </c:pt>
                <c:pt idx="2734">
                  <c:v>3.8483796296296294E-2</c:v>
                </c:pt>
                <c:pt idx="2735">
                  <c:v>3.8495370370370367E-2</c:v>
                </c:pt>
                <c:pt idx="2736">
                  <c:v>3.8506944444444448E-2</c:v>
                </c:pt>
                <c:pt idx="2737">
                  <c:v>3.8518518518518521E-2</c:v>
                </c:pt>
                <c:pt idx="2738">
                  <c:v>3.8530092592592595E-2</c:v>
                </c:pt>
                <c:pt idx="2739">
                  <c:v>3.8541666666666669E-2</c:v>
                </c:pt>
                <c:pt idx="2740">
                  <c:v>3.8553240740740742E-2</c:v>
                </c:pt>
                <c:pt idx="2741">
                  <c:v>3.8564814814814816E-2</c:v>
                </c:pt>
                <c:pt idx="2742">
                  <c:v>3.8576388888888889E-2</c:v>
                </c:pt>
                <c:pt idx="2743">
                  <c:v>3.858796296296297E-2</c:v>
                </c:pt>
                <c:pt idx="2744">
                  <c:v>3.8599537037037036E-2</c:v>
                </c:pt>
                <c:pt idx="2745">
                  <c:v>3.861111111111111E-2</c:v>
                </c:pt>
                <c:pt idx="2746">
                  <c:v>3.8622685185185184E-2</c:v>
                </c:pt>
                <c:pt idx="2747">
                  <c:v>3.8634259259259257E-2</c:v>
                </c:pt>
                <c:pt idx="2748">
                  <c:v>3.8645833333333331E-2</c:v>
                </c:pt>
                <c:pt idx="2749">
                  <c:v>3.8657407407407404E-2</c:v>
                </c:pt>
                <c:pt idx="2750">
                  <c:v>3.8668981481481478E-2</c:v>
                </c:pt>
                <c:pt idx="2751">
                  <c:v>3.8680555555555558E-2</c:v>
                </c:pt>
                <c:pt idx="2752">
                  <c:v>3.8692129629629632E-2</c:v>
                </c:pt>
                <c:pt idx="2753">
                  <c:v>3.8703703703703705E-2</c:v>
                </c:pt>
                <c:pt idx="2754">
                  <c:v>3.8715277777777779E-2</c:v>
                </c:pt>
                <c:pt idx="2755">
                  <c:v>3.8726851851851853E-2</c:v>
                </c:pt>
                <c:pt idx="2756">
                  <c:v>3.8738425925925926E-2</c:v>
                </c:pt>
                <c:pt idx="2757">
                  <c:v>3.875E-2</c:v>
                </c:pt>
                <c:pt idx="2758">
                  <c:v>3.876157407407408E-2</c:v>
                </c:pt>
                <c:pt idx="2759">
                  <c:v>3.8773148148148147E-2</c:v>
                </c:pt>
                <c:pt idx="2760">
                  <c:v>3.8784722222222227E-2</c:v>
                </c:pt>
                <c:pt idx="2761">
                  <c:v>3.8796296296296294E-2</c:v>
                </c:pt>
                <c:pt idx="2762">
                  <c:v>3.8807870370370375E-2</c:v>
                </c:pt>
                <c:pt idx="2763">
                  <c:v>3.8819444444444441E-2</c:v>
                </c:pt>
                <c:pt idx="2764">
                  <c:v>3.8831018518518515E-2</c:v>
                </c:pt>
                <c:pt idx="2765">
                  <c:v>3.8842592592592588E-2</c:v>
                </c:pt>
                <c:pt idx="2766">
                  <c:v>3.8854166666666669E-2</c:v>
                </c:pt>
                <c:pt idx="2767">
                  <c:v>3.8865740740740742E-2</c:v>
                </c:pt>
                <c:pt idx="2768">
                  <c:v>3.8877314814814816E-2</c:v>
                </c:pt>
                <c:pt idx="2769">
                  <c:v>3.888888888888889E-2</c:v>
                </c:pt>
                <c:pt idx="2770">
                  <c:v>3.8900462962962963E-2</c:v>
                </c:pt>
                <c:pt idx="2771">
                  <c:v>3.8912037037037037E-2</c:v>
                </c:pt>
                <c:pt idx="2772">
                  <c:v>3.892361111111111E-2</c:v>
                </c:pt>
                <c:pt idx="2773">
                  <c:v>3.8935185185185191E-2</c:v>
                </c:pt>
                <c:pt idx="2774">
                  <c:v>3.8946759259259257E-2</c:v>
                </c:pt>
                <c:pt idx="2775">
                  <c:v>3.8958333333333338E-2</c:v>
                </c:pt>
                <c:pt idx="2776">
                  <c:v>3.8969907407407404E-2</c:v>
                </c:pt>
                <c:pt idx="2777">
                  <c:v>3.8981481481481485E-2</c:v>
                </c:pt>
                <c:pt idx="2778">
                  <c:v>3.8993055555555552E-2</c:v>
                </c:pt>
                <c:pt idx="2779">
                  <c:v>3.9004629629629632E-2</c:v>
                </c:pt>
                <c:pt idx="2780">
                  <c:v>3.9016203703703699E-2</c:v>
                </c:pt>
                <c:pt idx="2781">
                  <c:v>3.9027777777777779E-2</c:v>
                </c:pt>
                <c:pt idx="2782">
                  <c:v>3.9039351851851853E-2</c:v>
                </c:pt>
                <c:pt idx="2783">
                  <c:v>3.9050925925925926E-2</c:v>
                </c:pt>
                <c:pt idx="2784">
                  <c:v>3.90625E-2</c:v>
                </c:pt>
                <c:pt idx="2785">
                  <c:v>3.9074074074074074E-2</c:v>
                </c:pt>
                <c:pt idx="2786">
                  <c:v>3.9085648148148147E-2</c:v>
                </c:pt>
                <c:pt idx="2787">
                  <c:v>3.9097222222222221E-2</c:v>
                </c:pt>
                <c:pt idx="2788">
                  <c:v>3.9108796296296301E-2</c:v>
                </c:pt>
                <c:pt idx="2789">
                  <c:v>3.9120370370370368E-2</c:v>
                </c:pt>
                <c:pt idx="2790">
                  <c:v>3.9131944444444448E-2</c:v>
                </c:pt>
                <c:pt idx="2791">
                  <c:v>3.9143518518518515E-2</c:v>
                </c:pt>
                <c:pt idx="2792">
                  <c:v>3.9155092592592596E-2</c:v>
                </c:pt>
                <c:pt idx="2793">
                  <c:v>3.9166666666666662E-2</c:v>
                </c:pt>
                <c:pt idx="2794">
                  <c:v>3.9178240740740743E-2</c:v>
                </c:pt>
                <c:pt idx="2795">
                  <c:v>3.9189814814814809E-2</c:v>
                </c:pt>
                <c:pt idx="2796">
                  <c:v>3.920138888888889E-2</c:v>
                </c:pt>
                <c:pt idx="2797">
                  <c:v>3.9212962962962963E-2</c:v>
                </c:pt>
                <c:pt idx="2798">
                  <c:v>3.9224537037037037E-2</c:v>
                </c:pt>
                <c:pt idx="2799">
                  <c:v>3.923611111111111E-2</c:v>
                </c:pt>
                <c:pt idx="2800">
                  <c:v>3.9247685185185184E-2</c:v>
                </c:pt>
                <c:pt idx="2801">
                  <c:v>3.9259259259259258E-2</c:v>
                </c:pt>
                <c:pt idx="2802">
                  <c:v>3.9270833333333331E-2</c:v>
                </c:pt>
                <c:pt idx="2803">
                  <c:v>3.9282407407407412E-2</c:v>
                </c:pt>
                <c:pt idx="2804">
                  <c:v>3.9293981481481485E-2</c:v>
                </c:pt>
                <c:pt idx="2805">
                  <c:v>3.9305555555555559E-2</c:v>
                </c:pt>
                <c:pt idx="2806">
                  <c:v>3.9317129629629625E-2</c:v>
                </c:pt>
                <c:pt idx="2807">
                  <c:v>3.9328703703703706E-2</c:v>
                </c:pt>
                <c:pt idx="2808">
                  <c:v>3.9340277777777773E-2</c:v>
                </c:pt>
                <c:pt idx="2809">
                  <c:v>3.9351851851851853E-2</c:v>
                </c:pt>
                <c:pt idx="2810">
                  <c:v>3.936342592592592E-2</c:v>
                </c:pt>
                <c:pt idx="2811">
                  <c:v>3.9375E-2</c:v>
                </c:pt>
                <c:pt idx="2812">
                  <c:v>3.9386574074074074E-2</c:v>
                </c:pt>
                <c:pt idx="2813">
                  <c:v>3.9398148148148147E-2</c:v>
                </c:pt>
                <c:pt idx="2814">
                  <c:v>3.9409722222222221E-2</c:v>
                </c:pt>
                <c:pt idx="2815">
                  <c:v>3.9421296296296295E-2</c:v>
                </c:pt>
                <c:pt idx="2816">
                  <c:v>3.9432870370370368E-2</c:v>
                </c:pt>
                <c:pt idx="2817">
                  <c:v>3.9444444444444442E-2</c:v>
                </c:pt>
                <c:pt idx="2818">
                  <c:v>3.9456018518518522E-2</c:v>
                </c:pt>
                <c:pt idx="2819">
                  <c:v>3.9467592592592596E-2</c:v>
                </c:pt>
                <c:pt idx="2820">
                  <c:v>3.9479166666666669E-2</c:v>
                </c:pt>
                <c:pt idx="2821">
                  <c:v>3.9490740740740743E-2</c:v>
                </c:pt>
                <c:pt idx="2822">
                  <c:v>3.9502314814814816E-2</c:v>
                </c:pt>
                <c:pt idx="2823">
                  <c:v>3.951388888888889E-2</c:v>
                </c:pt>
                <c:pt idx="2824">
                  <c:v>3.9525462962962964E-2</c:v>
                </c:pt>
                <c:pt idx="2825">
                  <c:v>3.953703703703703E-2</c:v>
                </c:pt>
                <c:pt idx="2826">
                  <c:v>3.9548611111111111E-2</c:v>
                </c:pt>
                <c:pt idx="2827">
                  <c:v>3.9560185185185184E-2</c:v>
                </c:pt>
                <c:pt idx="2828">
                  <c:v>3.9571759259259258E-2</c:v>
                </c:pt>
                <c:pt idx="2829">
                  <c:v>3.9583333333333331E-2</c:v>
                </c:pt>
                <c:pt idx="2830">
                  <c:v>3.9594907407407405E-2</c:v>
                </c:pt>
                <c:pt idx="2831">
                  <c:v>3.9606481481481479E-2</c:v>
                </c:pt>
                <c:pt idx="2832">
                  <c:v>3.9618055555555552E-2</c:v>
                </c:pt>
                <c:pt idx="2833">
                  <c:v>3.9629629629629633E-2</c:v>
                </c:pt>
                <c:pt idx="2834">
                  <c:v>3.9641203703703706E-2</c:v>
                </c:pt>
                <c:pt idx="2835">
                  <c:v>3.965277777777778E-2</c:v>
                </c:pt>
                <c:pt idx="2836">
                  <c:v>3.9664351851851853E-2</c:v>
                </c:pt>
                <c:pt idx="2837">
                  <c:v>3.9675925925925927E-2</c:v>
                </c:pt>
                <c:pt idx="2838">
                  <c:v>3.9687500000000001E-2</c:v>
                </c:pt>
                <c:pt idx="2839">
                  <c:v>3.9699074074074074E-2</c:v>
                </c:pt>
                <c:pt idx="2840">
                  <c:v>3.9710648148148148E-2</c:v>
                </c:pt>
                <c:pt idx="2841">
                  <c:v>3.9722222222222221E-2</c:v>
                </c:pt>
                <c:pt idx="2842">
                  <c:v>3.9733796296296302E-2</c:v>
                </c:pt>
                <c:pt idx="2843">
                  <c:v>3.9745370370370368E-2</c:v>
                </c:pt>
                <c:pt idx="2844">
                  <c:v>3.9756944444444449E-2</c:v>
                </c:pt>
                <c:pt idx="2845">
                  <c:v>3.9768518518518516E-2</c:v>
                </c:pt>
                <c:pt idx="2846">
                  <c:v>3.9780092592592589E-2</c:v>
                </c:pt>
                <c:pt idx="2847">
                  <c:v>3.9791666666666663E-2</c:v>
                </c:pt>
                <c:pt idx="2848">
                  <c:v>3.9803240740740743E-2</c:v>
                </c:pt>
                <c:pt idx="2849">
                  <c:v>3.9814814814814817E-2</c:v>
                </c:pt>
                <c:pt idx="2850">
                  <c:v>3.982638888888889E-2</c:v>
                </c:pt>
                <c:pt idx="2851">
                  <c:v>3.9837962962962964E-2</c:v>
                </c:pt>
                <c:pt idx="2852">
                  <c:v>3.9849537037037037E-2</c:v>
                </c:pt>
                <c:pt idx="2853">
                  <c:v>3.9861111111111111E-2</c:v>
                </c:pt>
                <c:pt idx="2854">
                  <c:v>3.9872685185185185E-2</c:v>
                </c:pt>
                <c:pt idx="2855">
                  <c:v>3.9884259259259258E-2</c:v>
                </c:pt>
                <c:pt idx="2856">
                  <c:v>3.9895833333333332E-2</c:v>
                </c:pt>
                <c:pt idx="2857">
                  <c:v>3.9907407407407412E-2</c:v>
                </c:pt>
                <c:pt idx="2858">
                  <c:v>3.9918981481481479E-2</c:v>
                </c:pt>
                <c:pt idx="2859">
                  <c:v>3.9930555555555559E-2</c:v>
                </c:pt>
                <c:pt idx="2860">
                  <c:v>3.9942129629629626E-2</c:v>
                </c:pt>
                <c:pt idx="2861">
                  <c:v>3.9953703703703707E-2</c:v>
                </c:pt>
                <c:pt idx="2862">
                  <c:v>3.9965277777777773E-2</c:v>
                </c:pt>
                <c:pt idx="2863">
                  <c:v>3.9976851851851854E-2</c:v>
                </c:pt>
                <c:pt idx="2864">
                  <c:v>3.9988425925925927E-2</c:v>
                </c:pt>
                <c:pt idx="2865">
                  <c:v>0.04</c:v>
                </c:pt>
                <c:pt idx="2866">
                  <c:v>4.0011574074074074E-2</c:v>
                </c:pt>
                <c:pt idx="2867">
                  <c:v>4.0023148148148148E-2</c:v>
                </c:pt>
                <c:pt idx="2868">
                  <c:v>4.0034722222222222E-2</c:v>
                </c:pt>
                <c:pt idx="2869">
                  <c:v>4.0046296296296295E-2</c:v>
                </c:pt>
                <c:pt idx="2870">
                  <c:v>4.0057870370370369E-2</c:v>
                </c:pt>
                <c:pt idx="2871">
                  <c:v>4.0069444444444442E-2</c:v>
                </c:pt>
                <c:pt idx="2872">
                  <c:v>4.0081018518518523E-2</c:v>
                </c:pt>
                <c:pt idx="2873">
                  <c:v>4.0092592592592589E-2</c:v>
                </c:pt>
                <c:pt idx="2874">
                  <c:v>4.010416666666667E-2</c:v>
                </c:pt>
                <c:pt idx="2875">
                  <c:v>4.0115740740740737E-2</c:v>
                </c:pt>
                <c:pt idx="2876">
                  <c:v>4.0127314814814817E-2</c:v>
                </c:pt>
                <c:pt idx="2877">
                  <c:v>4.0138888888888884E-2</c:v>
                </c:pt>
                <c:pt idx="2878">
                  <c:v>4.0150462962962964E-2</c:v>
                </c:pt>
                <c:pt idx="2879">
                  <c:v>4.0162037037037038E-2</c:v>
                </c:pt>
                <c:pt idx="2880">
                  <c:v>4.0173611111111111E-2</c:v>
                </c:pt>
                <c:pt idx="2881">
                  <c:v>4.0185185185185185E-2</c:v>
                </c:pt>
                <c:pt idx="2882">
                  <c:v>4.0196759259259258E-2</c:v>
                </c:pt>
                <c:pt idx="2883">
                  <c:v>4.0208333333333332E-2</c:v>
                </c:pt>
                <c:pt idx="2884">
                  <c:v>4.0219907407407406E-2</c:v>
                </c:pt>
                <c:pt idx="2885">
                  <c:v>4.0231481481481479E-2</c:v>
                </c:pt>
                <c:pt idx="2886">
                  <c:v>4.024305555555556E-2</c:v>
                </c:pt>
                <c:pt idx="2887">
                  <c:v>4.0254629629629633E-2</c:v>
                </c:pt>
                <c:pt idx="2888">
                  <c:v>4.02662037037037E-2</c:v>
                </c:pt>
                <c:pt idx="2889">
                  <c:v>4.027777777777778E-2</c:v>
                </c:pt>
                <c:pt idx="2890">
                  <c:v>4.0289351851851847E-2</c:v>
                </c:pt>
                <c:pt idx="2891">
                  <c:v>4.0300925925925928E-2</c:v>
                </c:pt>
                <c:pt idx="2892">
                  <c:v>4.0312499999999994E-2</c:v>
                </c:pt>
                <c:pt idx="2893">
                  <c:v>4.0324074074074075E-2</c:v>
                </c:pt>
                <c:pt idx="2894">
                  <c:v>4.0335648148148148E-2</c:v>
                </c:pt>
                <c:pt idx="2895">
                  <c:v>4.0347222222222222E-2</c:v>
                </c:pt>
                <c:pt idx="2896">
                  <c:v>4.0358796296296295E-2</c:v>
                </c:pt>
                <c:pt idx="2897">
                  <c:v>4.0370370370370369E-2</c:v>
                </c:pt>
                <c:pt idx="2898">
                  <c:v>4.0381944444444443E-2</c:v>
                </c:pt>
                <c:pt idx="2899">
                  <c:v>4.0393518518518516E-2</c:v>
                </c:pt>
                <c:pt idx="2900">
                  <c:v>4.040509259259259E-2</c:v>
                </c:pt>
                <c:pt idx="2901">
                  <c:v>4.041666666666667E-2</c:v>
                </c:pt>
                <c:pt idx="2902">
                  <c:v>4.0428240740740744E-2</c:v>
                </c:pt>
                <c:pt idx="2903">
                  <c:v>4.0439814814814817E-2</c:v>
                </c:pt>
                <c:pt idx="2904">
                  <c:v>4.0451388888888891E-2</c:v>
                </c:pt>
                <c:pt idx="2905">
                  <c:v>4.0462962962962964E-2</c:v>
                </c:pt>
                <c:pt idx="2906">
                  <c:v>4.0474537037037038E-2</c:v>
                </c:pt>
                <c:pt idx="2907">
                  <c:v>4.0486111111111105E-2</c:v>
                </c:pt>
                <c:pt idx="2908">
                  <c:v>4.0486111111111105E-2</c:v>
                </c:pt>
                <c:pt idx="2909">
                  <c:v>4.0509259259259259E-2</c:v>
                </c:pt>
                <c:pt idx="2910">
                  <c:v>4.0520833333333332E-2</c:v>
                </c:pt>
                <c:pt idx="2911">
                  <c:v>4.0520833333333332E-2</c:v>
                </c:pt>
                <c:pt idx="2912">
                  <c:v>4.0532407407407406E-2</c:v>
                </c:pt>
                <c:pt idx="2913">
                  <c:v>4.0543981481481479E-2</c:v>
                </c:pt>
                <c:pt idx="2914">
                  <c:v>4.0555555555555553E-2</c:v>
                </c:pt>
                <c:pt idx="2915">
                  <c:v>4.0567129629629627E-2</c:v>
                </c:pt>
                <c:pt idx="2916">
                  <c:v>4.05787037037037E-2</c:v>
                </c:pt>
                <c:pt idx="2917">
                  <c:v>4.0590277777777781E-2</c:v>
                </c:pt>
                <c:pt idx="2918">
                  <c:v>4.0601851851851854E-2</c:v>
                </c:pt>
                <c:pt idx="2919">
                  <c:v>4.0613425925925928E-2</c:v>
                </c:pt>
                <c:pt idx="2920">
                  <c:v>4.0625000000000001E-2</c:v>
                </c:pt>
                <c:pt idx="2921">
                  <c:v>4.0636574074074075E-2</c:v>
                </c:pt>
                <c:pt idx="2922">
                  <c:v>4.0648148148148149E-2</c:v>
                </c:pt>
                <c:pt idx="2923">
                  <c:v>4.0659722222222222E-2</c:v>
                </c:pt>
                <c:pt idx="2924">
                  <c:v>4.0671296296296296E-2</c:v>
                </c:pt>
                <c:pt idx="2925">
                  <c:v>4.0682870370370376E-2</c:v>
                </c:pt>
                <c:pt idx="2926">
                  <c:v>4.0694444444444443E-2</c:v>
                </c:pt>
                <c:pt idx="2927">
                  <c:v>4.0706018518518523E-2</c:v>
                </c:pt>
                <c:pt idx="2928">
                  <c:v>4.071759259259259E-2</c:v>
                </c:pt>
                <c:pt idx="2929">
                  <c:v>4.0729166666666664E-2</c:v>
                </c:pt>
                <c:pt idx="2930">
                  <c:v>4.0740740740740737E-2</c:v>
                </c:pt>
                <c:pt idx="2931">
                  <c:v>4.0752314814814811E-2</c:v>
                </c:pt>
                <c:pt idx="2932">
                  <c:v>4.0763888888888891E-2</c:v>
                </c:pt>
                <c:pt idx="2933">
                  <c:v>4.0775462962962965E-2</c:v>
                </c:pt>
                <c:pt idx="2934">
                  <c:v>4.0787037037037038E-2</c:v>
                </c:pt>
                <c:pt idx="2935">
                  <c:v>4.0798611111111112E-2</c:v>
                </c:pt>
                <c:pt idx="2936">
                  <c:v>4.0810185185185185E-2</c:v>
                </c:pt>
                <c:pt idx="2937">
                  <c:v>4.0821759259259259E-2</c:v>
                </c:pt>
                <c:pt idx="2938">
                  <c:v>4.0833333333333333E-2</c:v>
                </c:pt>
                <c:pt idx="2939">
                  <c:v>4.0844907407407406E-2</c:v>
                </c:pt>
                <c:pt idx="2940">
                  <c:v>4.0856481481481487E-2</c:v>
                </c:pt>
                <c:pt idx="2941">
                  <c:v>4.0868055555555553E-2</c:v>
                </c:pt>
                <c:pt idx="2942">
                  <c:v>4.0879629629629634E-2</c:v>
                </c:pt>
                <c:pt idx="2943">
                  <c:v>4.08912037037037E-2</c:v>
                </c:pt>
                <c:pt idx="2944">
                  <c:v>4.0902777777777781E-2</c:v>
                </c:pt>
                <c:pt idx="2945">
                  <c:v>4.0914351851851848E-2</c:v>
                </c:pt>
                <c:pt idx="2946">
                  <c:v>4.0925925925925928E-2</c:v>
                </c:pt>
                <c:pt idx="2947">
                  <c:v>4.0937500000000002E-2</c:v>
                </c:pt>
                <c:pt idx="2948">
                  <c:v>4.0949074074074075E-2</c:v>
                </c:pt>
                <c:pt idx="2949">
                  <c:v>4.0960648148148149E-2</c:v>
                </c:pt>
                <c:pt idx="2950">
                  <c:v>4.0972222222222222E-2</c:v>
                </c:pt>
                <c:pt idx="2951">
                  <c:v>4.0983796296296296E-2</c:v>
                </c:pt>
                <c:pt idx="2952">
                  <c:v>4.099537037037037E-2</c:v>
                </c:pt>
                <c:pt idx="2953">
                  <c:v>4.1006944444444443E-2</c:v>
                </c:pt>
                <c:pt idx="2954">
                  <c:v>4.1018518518518517E-2</c:v>
                </c:pt>
                <c:pt idx="2955">
                  <c:v>4.1030092592592597E-2</c:v>
                </c:pt>
                <c:pt idx="2956">
                  <c:v>4.1041666666666664E-2</c:v>
                </c:pt>
                <c:pt idx="2957">
                  <c:v>4.1053240740740744E-2</c:v>
                </c:pt>
                <c:pt idx="2958">
                  <c:v>4.1064814814814811E-2</c:v>
                </c:pt>
                <c:pt idx="2959">
                  <c:v>4.1076388888888891E-2</c:v>
                </c:pt>
                <c:pt idx="2960">
                  <c:v>4.1087962962962958E-2</c:v>
                </c:pt>
                <c:pt idx="2961">
                  <c:v>4.1099537037037039E-2</c:v>
                </c:pt>
                <c:pt idx="2962">
                  <c:v>4.1111111111111112E-2</c:v>
                </c:pt>
                <c:pt idx="2963">
                  <c:v>4.1122685185185186E-2</c:v>
                </c:pt>
                <c:pt idx="2964">
                  <c:v>4.1134259259259259E-2</c:v>
                </c:pt>
                <c:pt idx="2965">
                  <c:v>4.1145833333333333E-2</c:v>
                </c:pt>
                <c:pt idx="2966">
                  <c:v>4.1157407407407406E-2</c:v>
                </c:pt>
                <c:pt idx="2967">
                  <c:v>4.116898148148148E-2</c:v>
                </c:pt>
                <c:pt idx="2968">
                  <c:v>4.1180555555555554E-2</c:v>
                </c:pt>
                <c:pt idx="2969">
                  <c:v>4.1192129629629634E-2</c:v>
                </c:pt>
                <c:pt idx="2970">
                  <c:v>4.1203703703703708E-2</c:v>
                </c:pt>
                <c:pt idx="2971">
                  <c:v>4.1215277777777774E-2</c:v>
                </c:pt>
                <c:pt idx="2972">
                  <c:v>4.1226851851851855E-2</c:v>
                </c:pt>
                <c:pt idx="2973">
                  <c:v>4.1238425925925921E-2</c:v>
                </c:pt>
                <c:pt idx="2974">
                  <c:v>4.1250000000000002E-2</c:v>
                </c:pt>
                <c:pt idx="2975">
                  <c:v>4.1261574074074069E-2</c:v>
                </c:pt>
                <c:pt idx="2976">
                  <c:v>4.1273148148148149E-2</c:v>
                </c:pt>
                <c:pt idx="2977">
                  <c:v>4.1284722222222223E-2</c:v>
                </c:pt>
                <c:pt idx="2978">
                  <c:v>4.1296296296296296E-2</c:v>
                </c:pt>
                <c:pt idx="2979">
                  <c:v>4.130787037037037E-2</c:v>
                </c:pt>
                <c:pt idx="2980">
                  <c:v>4.1319444444444443E-2</c:v>
                </c:pt>
                <c:pt idx="2981">
                  <c:v>4.1331018518518517E-2</c:v>
                </c:pt>
                <c:pt idx="2982">
                  <c:v>4.1342592592592591E-2</c:v>
                </c:pt>
                <c:pt idx="2983">
                  <c:v>4.1354166666666664E-2</c:v>
                </c:pt>
                <c:pt idx="2984">
                  <c:v>4.1365740740740745E-2</c:v>
                </c:pt>
                <c:pt idx="2985">
                  <c:v>4.1377314814814818E-2</c:v>
                </c:pt>
                <c:pt idx="2986">
                  <c:v>4.1388888888888892E-2</c:v>
                </c:pt>
                <c:pt idx="2987">
                  <c:v>4.1400462962962965E-2</c:v>
                </c:pt>
                <c:pt idx="2988">
                  <c:v>4.1412037037037039E-2</c:v>
                </c:pt>
                <c:pt idx="2989">
                  <c:v>4.1423611111111112E-2</c:v>
                </c:pt>
                <c:pt idx="2990">
                  <c:v>4.1435185185185179E-2</c:v>
                </c:pt>
                <c:pt idx="2991">
                  <c:v>4.144675925925926E-2</c:v>
                </c:pt>
                <c:pt idx="2992">
                  <c:v>4.1458333333333333E-2</c:v>
                </c:pt>
                <c:pt idx="2993">
                  <c:v>4.1469907407407407E-2</c:v>
                </c:pt>
                <c:pt idx="2994">
                  <c:v>4.148148148148148E-2</c:v>
                </c:pt>
                <c:pt idx="2995">
                  <c:v>4.1493055555555554E-2</c:v>
                </c:pt>
                <c:pt idx="2996">
                  <c:v>4.1504629629629627E-2</c:v>
                </c:pt>
                <c:pt idx="2997">
                  <c:v>4.1516203703703701E-2</c:v>
                </c:pt>
                <c:pt idx="2998">
                  <c:v>4.1527777777777775E-2</c:v>
                </c:pt>
                <c:pt idx="2999">
                  <c:v>4.1539351851851855E-2</c:v>
                </c:pt>
                <c:pt idx="3000">
                  <c:v>4.1550925925925929E-2</c:v>
                </c:pt>
                <c:pt idx="3001">
                  <c:v>4.1562500000000002E-2</c:v>
                </c:pt>
                <c:pt idx="3002">
                  <c:v>4.1574074074074076E-2</c:v>
                </c:pt>
                <c:pt idx="3003">
                  <c:v>4.1585648148148149E-2</c:v>
                </c:pt>
                <c:pt idx="3004">
                  <c:v>4.1597222222222223E-2</c:v>
                </c:pt>
                <c:pt idx="3005">
                  <c:v>4.1608796296296297E-2</c:v>
                </c:pt>
                <c:pt idx="3006">
                  <c:v>4.162037037037037E-2</c:v>
                </c:pt>
                <c:pt idx="3007">
                  <c:v>4.1631944444444451E-2</c:v>
                </c:pt>
                <c:pt idx="3008">
                  <c:v>4.1643518518518517E-2</c:v>
                </c:pt>
                <c:pt idx="3009">
                  <c:v>4.1655092592592598E-2</c:v>
                </c:pt>
                <c:pt idx="3010">
                  <c:v>4.1666666666666664E-2</c:v>
                </c:pt>
                <c:pt idx="3011">
                  <c:v>4.1678240740740745E-2</c:v>
                </c:pt>
                <c:pt idx="3012">
                  <c:v>4.1689814814814818E-2</c:v>
                </c:pt>
                <c:pt idx="3013">
                  <c:v>4.1701388888888885E-2</c:v>
                </c:pt>
                <c:pt idx="3014">
                  <c:v>4.1712962962962959E-2</c:v>
                </c:pt>
                <c:pt idx="3015">
                  <c:v>4.1724537037037039E-2</c:v>
                </c:pt>
                <c:pt idx="3016">
                  <c:v>4.1736111111111113E-2</c:v>
                </c:pt>
                <c:pt idx="3017">
                  <c:v>4.1747685185185186E-2</c:v>
                </c:pt>
                <c:pt idx="3018">
                  <c:v>4.1759259259259253E-2</c:v>
                </c:pt>
                <c:pt idx="3019">
                  <c:v>4.1770833333333333E-2</c:v>
                </c:pt>
                <c:pt idx="3020">
                  <c:v>4.1782407407407407E-2</c:v>
                </c:pt>
                <c:pt idx="3021">
                  <c:v>4.1793981481481481E-2</c:v>
                </c:pt>
                <c:pt idx="3022">
                  <c:v>4.1805555555555561E-2</c:v>
                </c:pt>
                <c:pt idx="3023">
                  <c:v>4.1817129629629628E-2</c:v>
                </c:pt>
                <c:pt idx="3024">
                  <c:v>4.1828703703703701E-2</c:v>
                </c:pt>
                <c:pt idx="3025">
                  <c:v>4.1840277777777775E-2</c:v>
                </c:pt>
                <c:pt idx="3026">
                  <c:v>4.1851851851851855E-2</c:v>
                </c:pt>
                <c:pt idx="3027">
                  <c:v>4.1863425925925929E-2</c:v>
                </c:pt>
                <c:pt idx="3028">
                  <c:v>4.1874999999999996E-2</c:v>
                </c:pt>
                <c:pt idx="3029">
                  <c:v>4.1886574074074069E-2</c:v>
                </c:pt>
                <c:pt idx="3030">
                  <c:v>4.189814814814815E-2</c:v>
                </c:pt>
                <c:pt idx="3031">
                  <c:v>4.1909722222222223E-2</c:v>
                </c:pt>
                <c:pt idx="3032">
                  <c:v>4.1921296296296297E-2</c:v>
                </c:pt>
                <c:pt idx="3033">
                  <c:v>4.1932870370370377E-2</c:v>
                </c:pt>
                <c:pt idx="3034">
                  <c:v>4.1944444444444444E-2</c:v>
                </c:pt>
                <c:pt idx="3035">
                  <c:v>4.1956018518518517E-2</c:v>
                </c:pt>
                <c:pt idx="3036">
                  <c:v>4.1967592592592591E-2</c:v>
                </c:pt>
                <c:pt idx="3037">
                  <c:v>4.1979166666666672E-2</c:v>
                </c:pt>
                <c:pt idx="3038">
                  <c:v>4.1990740740740745E-2</c:v>
                </c:pt>
                <c:pt idx="3039">
                  <c:v>4.2002314814814812E-2</c:v>
                </c:pt>
                <c:pt idx="3040">
                  <c:v>4.2013888888888885E-2</c:v>
                </c:pt>
                <c:pt idx="3041">
                  <c:v>4.2025462962962966E-2</c:v>
                </c:pt>
                <c:pt idx="3042">
                  <c:v>4.2037037037037039E-2</c:v>
                </c:pt>
                <c:pt idx="3043">
                  <c:v>4.2048611111111113E-2</c:v>
                </c:pt>
                <c:pt idx="3044">
                  <c:v>4.206018518518518E-2</c:v>
                </c:pt>
                <c:pt idx="3045">
                  <c:v>4.207175925925926E-2</c:v>
                </c:pt>
                <c:pt idx="3046">
                  <c:v>4.2083333333333334E-2</c:v>
                </c:pt>
                <c:pt idx="3047">
                  <c:v>4.2094907407407407E-2</c:v>
                </c:pt>
                <c:pt idx="3048">
                  <c:v>4.2106481481481488E-2</c:v>
                </c:pt>
                <c:pt idx="3049">
                  <c:v>4.2118055555555554E-2</c:v>
                </c:pt>
                <c:pt idx="3050">
                  <c:v>4.2129629629629628E-2</c:v>
                </c:pt>
                <c:pt idx="3051">
                  <c:v>4.2141203703703702E-2</c:v>
                </c:pt>
                <c:pt idx="3052">
                  <c:v>4.2152777777777782E-2</c:v>
                </c:pt>
                <c:pt idx="3053">
                  <c:v>4.2164351851851856E-2</c:v>
                </c:pt>
                <c:pt idx="3054">
                  <c:v>4.2175925925925922E-2</c:v>
                </c:pt>
                <c:pt idx="3055">
                  <c:v>4.2187499999999996E-2</c:v>
                </c:pt>
                <c:pt idx="3056">
                  <c:v>4.2199074074074076E-2</c:v>
                </c:pt>
                <c:pt idx="3057">
                  <c:v>4.221064814814815E-2</c:v>
                </c:pt>
                <c:pt idx="3058">
                  <c:v>4.2222222222222223E-2</c:v>
                </c:pt>
                <c:pt idx="3059">
                  <c:v>4.223379629629629E-2</c:v>
                </c:pt>
                <c:pt idx="3060">
                  <c:v>4.2245370370370371E-2</c:v>
                </c:pt>
                <c:pt idx="3061">
                  <c:v>4.2256944444444444E-2</c:v>
                </c:pt>
                <c:pt idx="3062">
                  <c:v>4.2268518518518518E-2</c:v>
                </c:pt>
                <c:pt idx="3063">
                  <c:v>4.2280092592592598E-2</c:v>
                </c:pt>
                <c:pt idx="3064">
                  <c:v>4.2291666666666665E-2</c:v>
                </c:pt>
                <c:pt idx="3065">
                  <c:v>4.2303240740740738E-2</c:v>
                </c:pt>
                <c:pt idx="3066">
                  <c:v>4.2314814814814812E-2</c:v>
                </c:pt>
                <c:pt idx="3067">
                  <c:v>4.2326388888888893E-2</c:v>
                </c:pt>
                <c:pt idx="3068">
                  <c:v>4.2337962962962966E-2</c:v>
                </c:pt>
                <c:pt idx="3069">
                  <c:v>4.2349537037037033E-2</c:v>
                </c:pt>
                <c:pt idx="3070">
                  <c:v>4.2361111111111106E-2</c:v>
                </c:pt>
                <c:pt idx="3071">
                  <c:v>4.2372685185185187E-2</c:v>
                </c:pt>
                <c:pt idx="3072">
                  <c:v>4.238425925925926E-2</c:v>
                </c:pt>
                <c:pt idx="3073">
                  <c:v>4.2395833333333334E-2</c:v>
                </c:pt>
                <c:pt idx="3074">
                  <c:v>4.2407407407407401E-2</c:v>
                </c:pt>
                <c:pt idx="3075">
                  <c:v>4.2418981481481481E-2</c:v>
                </c:pt>
                <c:pt idx="3076">
                  <c:v>4.2430555555555555E-2</c:v>
                </c:pt>
                <c:pt idx="3077">
                  <c:v>4.2442129629629628E-2</c:v>
                </c:pt>
                <c:pt idx="3078">
                  <c:v>4.2453703703703709E-2</c:v>
                </c:pt>
                <c:pt idx="3079">
                  <c:v>4.2465277777777775E-2</c:v>
                </c:pt>
                <c:pt idx="3080">
                  <c:v>4.2476851851851849E-2</c:v>
                </c:pt>
                <c:pt idx="3081">
                  <c:v>4.2488425925925923E-2</c:v>
                </c:pt>
                <c:pt idx="3082">
                  <c:v>4.2500000000000003E-2</c:v>
                </c:pt>
                <c:pt idx="3083">
                  <c:v>4.2511574074074077E-2</c:v>
                </c:pt>
                <c:pt idx="3084">
                  <c:v>4.252314814814815E-2</c:v>
                </c:pt>
                <c:pt idx="3085">
                  <c:v>4.2534722222222217E-2</c:v>
                </c:pt>
                <c:pt idx="3086">
                  <c:v>4.2546296296296297E-2</c:v>
                </c:pt>
                <c:pt idx="3087">
                  <c:v>4.2557870370370371E-2</c:v>
                </c:pt>
                <c:pt idx="3088">
                  <c:v>4.2569444444444444E-2</c:v>
                </c:pt>
                <c:pt idx="3089">
                  <c:v>4.2581018518518525E-2</c:v>
                </c:pt>
                <c:pt idx="3090">
                  <c:v>4.2592592592592592E-2</c:v>
                </c:pt>
                <c:pt idx="3091">
                  <c:v>4.2604166666666665E-2</c:v>
                </c:pt>
                <c:pt idx="3092">
                  <c:v>4.2615740740740739E-2</c:v>
                </c:pt>
                <c:pt idx="3093">
                  <c:v>4.2627314814814819E-2</c:v>
                </c:pt>
                <c:pt idx="3094">
                  <c:v>4.2638888888888893E-2</c:v>
                </c:pt>
                <c:pt idx="3095">
                  <c:v>4.2650462962962959E-2</c:v>
                </c:pt>
                <c:pt idx="3096">
                  <c:v>4.2662037037037033E-2</c:v>
                </c:pt>
                <c:pt idx="3097">
                  <c:v>4.2673611111111114E-2</c:v>
                </c:pt>
                <c:pt idx="3098">
                  <c:v>4.2685185185185187E-2</c:v>
                </c:pt>
                <c:pt idx="3099">
                  <c:v>4.2696759259259261E-2</c:v>
                </c:pt>
                <c:pt idx="3100">
                  <c:v>4.2708333333333327E-2</c:v>
                </c:pt>
                <c:pt idx="3101">
                  <c:v>4.2719907407407408E-2</c:v>
                </c:pt>
                <c:pt idx="3102">
                  <c:v>4.2731481481481481E-2</c:v>
                </c:pt>
                <c:pt idx="3103">
                  <c:v>4.2743055555555555E-2</c:v>
                </c:pt>
                <c:pt idx="3104">
                  <c:v>4.2754629629629635E-2</c:v>
                </c:pt>
                <c:pt idx="3105">
                  <c:v>4.2766203703703702E-2</c:v>
                </c:pt>
                <c:pt idx="3106">
                  <c:v>4.2777777777777776E-2</c:v>
                </c:pt>
                <c:pt idx="3107">
                  <c:v>4.2789351851851849E-2</c:v>
                </c:pt>
                <c:pt idx="3108">
                  <c:v>4.280092592592593E-2</c:v>
                </c:pt>
                <c:pt idx="3109">
                  <c:v>4.2812500000000003E-2</c:v>
                </c:pt>
                <c:pt idx="3110">
                  <c:v>4.282407407407407E-2</c:v>
                </c:pt>
                <c:pt idx="3111">
                  <c:v>4.2835648148148144E-2</c:v>
                </c:pt>
                <c:pt idx="3112">
                  <c:v>4.2847222222222224E-2</c:v>
                </c:pt>
                <c:pt idx="3113">
                  <c:v>4.2858796296296298E-2</c:v>
                </c:pt>
                <c:pt idx="3114">
                  <c:v>4.2870370370370371E-2</c:v>
                </c:pt>
                <c:pt idx="3115">
                  <c:v>4.2881944444444438E-2</c:v>
                </c:pt>
                <c:pt idx="3116">
                  <c:v>4.2893518518518518E-2</c:v>
                </c:pt>
                <c:pt idx="3117">
                  <c:v>4.2905092592592592E-2</c:v>
                </c:pt>
                <c:pt idx="3118">
                  <c:v>4.2916666666666665E-2</c:v>
                </c:pt>
                <c:pt idx="3119">
                  <c:v>4.2928240740740746E-2</c:v>
                </c:pt>
                <c:pt idx="3120">
                  <c:v>4.2939814814814813E-2</c:v>
                </c:pt>
                <c:pt idx="3121">
                  <c:v>4.2951388888888886E-2</c:v>
                </c:pt>
                <c:pt idx="3122">
                  <c:v>4.296296296296296E-2</c:v>
                </c:pt>
                <c:pt idx="3123">
                  <c:v>4.297453703703704E-2</c:v>
                </c:pt>
                <c:pt idx="3124">
                  <c:v>4.2986111111111114E-2</c:v>
                </c:pt>
                <c:pt idx="3125">
                  <c:v>4.2997685185185187E-2</c:v>
                </c:pt>
                <c:pt idx="3126">
                  <c:v>4.3009259259259254E-2</c:v>
                </c:pt>
                <c:pt idx="3127">
                  <c:v>4.3020833333333335E-2</c:v>
                </c:pt>
                <c:pt idx="3128">
                  <c:v>4.3032407407407408E-2</c:v>
                </c:pt>
                <c:pt idx="3129">
                  <c:v>4.3043981481481482E-2</c:v>
                </c:pt>
                <c:pt idx="3130">
                  <c:v>4.3055555555555562E-2</c:v>
                </c:pt>
                <c:pt idx="3131">
                  <c:v>4.3067129629629629E-2</c:v>
                </c:pt>
                <c:pt idx="3132">
                  <c:v>4.3078703703703702E-2</c:v>
                </c:pt>
                <c:pt idx="3133">
                  <c:v>4.3090277777777776E-2</c:v>
                </c:pt>
                <c:pt idx="3134">
                  <c:v>4.3101851851851856E-2</c:v>
                </c:pt>
                <c:pt idx="3135">
                  <c:v>4.311342592592593E-2</c:v>
                </c:pt>
                <c:pt idx="3136">
                  <c:v>4.3124999999999997E-2</c:v>
                </c:pt>
                <c:pt idx="3137">
                  <c:v>4.313657407407407E-2</c:v>
                </c:pt>
                <c:pt idx="3138">
                  <c:v>4.3148148148148151E-2</c:v>
                </c:pt>
                <c:pt idx="3139">
                  <c:v>4.3159722222222224E-2</c:v>
                </c:pt>
                <c:pt idx="3140">
                  <c:v>4.3171296296296298E-2</c:v>
                </c:pt>
                <c:pt idx="3141">
                  <c:v>4.3182870370370365E-2</c:v>
                </c:pt>
                <c:pt idx="3142">
                  <c:v>4.3194444444444445E-2</c:v>
                </c:pt>
                <c:pt idx="3143">
                  <c:v>4.3206018518518519E-2</c:v>
                </c:pt>
                <c:pt idx="3144">
                  <c:v>4.3217592592592592E-2</c:v>
                </c:pt>
                <c:pt idx="3145">
                  <c:v>4.3229166666666673E-2</c:v>
                </c:pt>
                <c:pt idx="3146">
                  <c:v>4.3240740740740739E-2</c:v>
                </c:pt>
                <c:pt idx="3147">
                  <c:v>4.3252314814814813E-2</c:v>
                </c:pt>
                <c:pt idx="3148">
                  <c:v>4.3263888888888886E-2</c:v>
                </c:pt>
                <c:pt idx="3149">
                  <c:v>4.3275462962962967E-2</c:v>
                </c:pt>
                <c:pt idx="3150">
                  <c:v>4.3287037037037041E-2</c:v>
                </c:pt>
                <c:pt idx="3151">
                  <c:v>4.3298611111111107E-2</c:v>
                </c:pt>
                <c:pt idx="3152">
                  <c:v>4.3310185185185181E-2</c:v>
                </c:pt>
                <c:pt idx="3153">
                  <c:v>4.3321759259259261E-2</c:v>
                </c:pt>
                <c:pt idx="3154">
                  <c:v>4.3333333333333335E-2</c:v>
                </c:pt>
                <c:pt idx="3155">
                  <c:v>4.3344907407407408E-2</c:v>
                </c:pt>
                <c:pt idx="3156">
                  <c:v>4.3356481481481475E-2</c:v>
                </c:pt>
                <c:pt idx="3157">
                  <c:v>4.3368055555555556E-2</c:v>
                </c:pt>
                <c:pt idx="3158">
                  <c:v>4.3379629629629629E-2</c:v>
                </c:pt>
                <c:pt idx="3159">
                  <c:v>4.3391203703703703E-2</c:v>
                </c:pt>
                <c:pt idx="3160">
                  <c:v>4.3402777777777783E-2</c:v>
                </c:pt>
                <c:pt idx="3161">
                  <c:v>4.341435185185185E-2</c:v>
                </c:pt>
                <c:pt idx="3162">
                  <c:v>4.3425925925925923E-2</c:v>
                </c:pt>
                <c:pt idx="3163">
                  <c:v>4.3437499999999997E-2</c:v>
                </c:pt>
                <c:pt idx="3164">
                  <c:v>4.3449074074074077E-2</c:v>
                </c:pt>
                <c:pt idx="3165">
                  <c:v>4.3460648148148151E-2</c:v>
                </c:pt>
                <c:pt idx="3166">
                  <c:v>4.3472222222222225E-2</c:v>
                </c:pt>
                <c:pt idx="3167">
                  <c:v>4.3483796296296291E-2</c:v>
                </c:pt>
                <c:pt idx="3168">
                  <c:v>4.3495370370370372E-2</c:v>
                </c:pt>
                <c:pt idx="3169">
                  <c:v>4.3506944444444445E-2</c:v>
                </c:pt>
                <c:pt idx="3170">
                  <c:v>4.3518518518518519E-2</c:v>
                </c:pt>
                <c:pt idx="3171">
                  <c:v>4.3530092592592599E-2</c:v>
                </c:pt>
                <c:pt idx="3172">
                  <c:v>4.3541666666666666E-2</c:v>
                </c:pt>
                <c:pt idx="3173">
                  <c:v>4.355324074074074E-2</c:v>
                </c:pt>
                <c:pt idx="3174">
                  <c:v>4.3564814814814813E-2</c:v>
                </c:pt>
                <c:pt idx="3175">
                  <c:v>4.3576388888888894E-2</c:v>
                </c:pt>
                <c:pt idx="3176">
                  <c:v>4.3587962962962967E-2</c:v>
                </c:pt>
                <c:pt idx="3177">
                  <c:v>4.3599537037037034E-2</c:v>
                </c:pt>
                <c:pt idx="3178">
                  <c:v>4.3611111111111107E-2</c:v>
                </c:pt>
                <c:pt idx="3179">
                  <c:v>4.3622685185185188E-2</c:v>
                </c:pt>
                <c:pt idx="3180">
                  <c:v>4.3634259259259262E-2</c:v>
                </c:pt>
                <c:pt idx="3181">
                  <c:v>4.3645833333333335E-2</c:v>
                </c:pt>
                <c:pt idx="3182">
                  <c:v>4.3657407407407402E-2</c:v>
                </c:pt>
                <c:pt idx="3183">
                  <c:v>4.3668981481481482E-2</c:v>
                </c:pt>
                <c:pt idx="3184">
                  <c:v>4.3680555555555556E-2</c:v>
                </c:pt>
                <c:pt idx="3185">
                  <c:v>4.3692129629629629E-2</c:v>
                </c:pt>
                <c:pt idx="3186">
                  <c:v>4.370370370370371E-2</c:v>
                </c:pt>
                <c:pt idx="3187">
                  <c:v>4.3715277777777777E-2</c:v>
                </c:pt>
                <c:pt idx="3188">
                  <c:v>4.372685185185185E-2</c:v>
                </c:pt>
                <c:pt idx="3189">
                  <c:v>4.3738425925925924E-2</c:v>
                </c:pt>
                <c:pt idx="3190">
                  <c:v>4.3750000000000004E-2</c:v>
                </c:pt>
                <c:pt idx="3191">
                  <c:v>4.3761574074074078E-2</c:v>
                </c:pt>
                <c:pt idx="3192">
                  <c:v>4.3773148148148144E-2</c:v>
                </c:pt>
                <c:pt idx="3193">
                  <c:v>4.3784722222222218E-2</c:v>
                </c:pt>
                <c:pt idx="3194">
                  <c:v>4.3796296296296298E-2</c:v>
                </c:pt>
                <c:pt idx="3195">
                  <c:v>4.3807870370370372E-2</c:v>
                </c:pt>
                <c:pt idx="3196">
                  <c:v>4.3819444444444446E-2</c:v>
                </c:pt>
                <c:pt idx="3197">
                  <c:v>4.3831018518518512E-2</c:v>
                </c:pt>
                <c:pt idx="3198">
                  <c:v>4.3842592592592593E-2</c:v>
                </c:pt>
                <c:pt idx="3199">
                  <c:v>4.3854166666666666E-2</c:v>
                </c:pt>
                <c:pt idx="3200">
                  <c:v>4.386574074074074E-2</c:v>
                </c:pt>
                <c:pt idx="3201">
                  <c:v>4.387731481481482E-2</c:v>
                </c:pt>
                <c:pt idx="3202">
                  <c:v>4.3888888888888887E-2</c:v>
                </c:pt>
                <c:pt idx="3203">
                  <c:v>4.3900462962962961E-2</c:v>
                </c:pt>
                <c:pt idx="3204">
                  <c:v>4.3912037037037034E-2</c:v>
                </c:pt>
                <c:pt idx="3205">
                  <c:v>4.3923611111111115E-2</c:v>
                </c:pt>
                <c:pt idx="3206">
                  <c:v>4.3935185185185188E-2</c:v>
                </c:pt>
                <c:pt idx="3207">
                  <c:v>4.3946759259259255E-2</c:v>
                </c:pt>
                <c:pt idx="3208">
                  <c:v>4.3958333333333328E-2</c:v>
                </c:pt>
                <c:pt idx="3209">
                  <c:v>4.3969907407407409E-2</c:v>
                </c:pt>
                <c:pt idx="3210">
                  <c:v>4.3981481481481483E-2</c:v>
                </c:pt>
                <c:pt idx="3211">
                  <c:v>4.3993055555555556E-2</c:v>
                </c:pt>
                <c:pt idx="3212">
                  <c:v>4.4004629629629623E-2</c:v>
                </c:pt>
                <c:pt idx="3213">
                  <c:v>4.4016203703703703E-2</c:v>
                </c:pt>
                <c:pt idx="3214">
                  <c:v>4.4027777777777777E-2</c:v>
                </c:pt>
                <c:pt idx="3215">
                  <c:v>4.403935185185185E-2</c:v>
                </c:pt>
                <c:pt idx="3216">
                  <c:v>4.4050925925925931E-2</c:v>
                </c:pt>
                <c:pt idx="3217">
                  <c:v>4.4062500000000004E-2</c:v>
                </c:pt>
                <c:pt idx="3218">
                  <c:v>4.4074074074074071E-2</c:v>
                </c:pt>
                <c:pt idx="3219">
                  <c:v>4.4085648148148145E-2</c:v>
                </c:pt>
                <c:pt idx="3220">
                  <c:v>4.4097222222222225E-2</c:v>
                </c:pt>
                <c:pt idx="3221">
                  <c:v>4.4108796296296299E-2</c:v>
                </c:pt>
                <c:pt idx="3222">
                  <c:v>4.4120370370370372E-2</c:v>
                </c:pt>
                <c:pt idx="3223">
                  <c:v>4.4131944444444439E-2</c:v>
                </c:pt>
                <c:pt idx="3224">
                  <c:v>4.4143518518518519E-2</c:v>
                </c:pt>
                <c:pt idx="3225">
                  <c:v>4.4155092592592593E-2</c:v>
                </c:pt>
                <c:pt idx="3226">
                  <c:v>4.4155092592592593E-2</c:v>
                </c:pt>
                <c:pt idx="3227">
                  <c:v>4.4166666666666667E-2</c:v>
                </c:pt>
                <c:pt idx="3228">
                  <c:v>4.4178240740740747E-2</c:v>
                </c:pt>
                <c:pt idx="3229">
                  <c:v>4.4189814814814814E-2</c:v>
                </c:pt>
                <c:pt idx="3230">
                  <c:v>4.4201388888888887E-2</c:v>
                </c:pt>
                <c:pt idx="3231">
                  <c:v>4.4212962962962961E-2</c:v>
                </c:pt>
                <c:pt idx="3232">
                  <c:v>4.4224537037037041E-2</c:v>
                </c:pt>
                <c:pt idx="3233">
                  <c:v>4.4236111111111115E-2</c:v>
                </c:pt>
                <c:pt idx="3234">
                  <c:v>4.4247685185185182E-2</c:v>
                </c:pt>
                <c:pt idx="3235">
                  <c:v>4.4259259259259255E-2</c:v>
                </c:pt>
                <c:pt idx="3236">
                  <c:v>4.4270833333333336E-2</c:v>
                </c:pt>
                <c:pt idx="3237">
                  <c:v>4.4282407407407409E-2</c:v>
                </c:pt>
                <c:pt idx="3238">
                  <c:v>4.4293981481481483E-2</c:v>
                </c:pt>
                <c:pt idx="3239">
                  <c:v>4.4305555555555549E-2</c:v>
                </c:pt>
                <c:pt idx="3240">
                  <c:v>4.431712962962963E-2</c:v>
                </c:pt>
                <c:pt idx="3241">
                  <c:v>4.4328703703703703E-2</c:v>
                </c:pt>
                <c:pt idx="3242">
                  <c:v>4.4340277777777777E-2</c:v>
                </c:pt>
                <c:pt idx="3243">
                  <c:v>4.4351851851851858E-2</c:v>
                </c:pt>
                <c:pt idx="3244">
                  <c:v>4.4363425925925924E-2</c:v>
                </c:pt>
                <c:pt idx="3245">
                  <c:v>4.4374999999999998E-2</c:v>
                </c:pt>
                <c:pt idx="3246">
                  <c:v>4.4386574074074071E-2</c:v>
                </c:pt>
                <c:pt idx="3247">
                  <c:v>4.4398148148148152E-2</c:v>
                </c:pt>
                <c:pt idx="3248">
                  <c:v>4.4409722222222225E-2</c:v>
                </c:pt>
                <c:pt idx="3249">
                  <c:v>4.4421296296296292E-2</c:v>
                </c:pt>
                <c:pt idx="3250">
                  <c:v>4.4432870370370366E-2</c:v>
                </c:pt>
                <c:pt idx="3251">
                  <c:v>4.4444444444444446E-2</c:v>
                </c:pt>
                <c:pt idx="3252">
                  <c:v>4.445601851851852E-2</c:v>
                </c:pt>
                <c:pt idx="3253">
                  <c:v>4.4467592592592593E-2</c:v>
                </c:pt>
                <c:pt idx="3254">
                  <c:v>4.447916666666666E-2</c:v>
                </c:pt>
                <c:pt idx="3255">
                  <c:v>4.449074074074074E-2</c:v>
                </c:pt>
                <c:pt idx="3256">
                  <c:v>4.4502314814814814E-2</c:v>
                </c:pt>
                <c:pt idx="3257">
                  <c:v>4.4513888888888888E-2</c:v>
                </c:pt>
                <c:pt idx="3258">
                  <c:v>4.4525462962962968E-2</c:v>
                </c:pt>
                <c:pt idx="3259">
                  <c:v>4.4537037037037042E-2</c:v>
                </c:pt>
                <c:pt idx="3260">
                  <c:v>4.4548611111111108E-2</c:v>
                </c:pt>
                <c:pt idx="3261">
                  <c:v>4.4560185185185182E-2</c:v>
                </c:pt>
                <c:pt idx="3262">
                  <c:v>4.4571759259259262E-2</c:v>
                </c:pt>
                <c:pt idx="3263">
                  <c:v>4.4583333333333336E-2</c:v>
                </c:pt>
                <c:pt idx="3264">
                  <c:v>4.4594907407407409E-2</c:v>
                </c:pt>
                <c:pt idx="3265">
                  <c:v>4.4606481481481476E-2</c:v>
                </c:pt>
                <c:pt idx="3266">
                  <c:v>4.4618055555555557E-2</c:v>
                </c:pt>
                <c:pt idx="3267">
                  <c:v>4.462962962962963E-2</c:v>
                </c:pt>
                <c:pt idx="3268">
                  <c:v>4.4641203703703704E-2</c:v>
                </c:pt>
                <c:pt idx="3269">
                  <c:v>4.4652777777777784E-2</c:v>
                </c:pt>
                <c:pt idx="3270">
                  <c:v>4.4664351851851851E-2</c:v>
                </c:pt>
                <c:pt idx="3271">
                  <c:v>4.4675925925925924E-2</c:v>
                </c:pt>
                <c:pt idx="3272">
                  <c:v>4.4687499999999998E-2</c:v>
                </c:pt>
                <c:pt idx="3273">
                  <c:v>4.4699074074074079E-2</c:v>
                </c:pt>
                <c:pt idx="3274">
                  <c:v>4.4710648148148152E-2</c:v>
                </c:pt>
                <c:pt idx="3275">
                  <c:v>4.4722222222222219E-2</c:v>
                </c:pt>
                <c:pt idx="3276">
                  <c:v>4.4733796296296292E-2</c:v>
                </c:pt>
                <c:pt idx="3277">
                  <c:v>4.4745370370370373E-2</c:v>
                </c:pt>
                <c:pt idx="3278">
                  <c:v>4.4756944444444446E-2</c:v>
                </c:pt>
                <c:pt idx="3279">
                  <c:v>4.476851851851852E-2</c:v>
                </c:pt>
                <c:pt idx="3280">
                  <c:v>4.4780092592592587E-2</c:v>
                </c:pt>
                <c:pt idx="3281">
                  <c:v>4.4791666666666667E-2</c:v>
                </c:pt>
                <c:pt idx="3282">
                  <c:v>4.4803240740740741E-2</c:v>
                </c:pt>
                <c:pt idx="3283">
                  <c:v>4.4814814814814814E-2</c:v>
                </c:pt>
                <c:pt idx="3284">
                  <c:v>4.4826388888888895E-2</c:v>
                </c:pt>
                <c:pt idx="3285">
                  <c:v>4.4837962962962961E-2</c:v>
                </c:pt>
                <c:pt idx="3286">
                  <c:v>4.4849537037037035E-2</c:v>
                </c:pt>
                <c:pt idx="3287">
                  <c:v>4.4861111111111109E-2</c:v>
                </c:pt>
                <c:pt idx="3288">
                  <c:v>4.4872685185185189E-2</c:v>
                </c:pt>
                <c:pt idx="3289">
                  <c:v>4.4884259259259263E-2</c:v>
                </c:pt>
                <c:pt idx="3290">
                  <c:v>4.4895833333333329E-2</c:v>
                </c:pt>
                <c:pt idx="3291">
                  <c:v>4.4907407407407403E-2</c:v>
                </c:pt>
                <c:pt idx="3292">
                  <c:v>4.4918981481481483E-2</c:v>
                </c:pt>
                <c:pt idx="3293">
                  <c:v>4.4930555555555557E-2</c:v>
                </c:pt>
                <c:pt idx="3294">
                  <c:v>4.494212962962963E-2</c:v>
                </c:pt>
                <c:pt idx="3295">
                  <c:v>4.4953703703703697E-2</c:v>
                </c:pt>
                <c:pt idx="3296">
                  <c:v>4.4965277777777778E-2</c:v>
                </c:pt>
                <c:pt idx="3297">
                  <c:v>4.4976851851851851E-2</c:v>
                </c:pt>
                <c:pt idx="3298">
                  <c:v>4.4988425925925925E-2</c:v>
                </c:pt>
                <c:pt idx="3299">
                  <c:v>4.5000000000000005E-2</c:v>
                </c:pt>
                <c:pt idx="3300">
                  <c:v>4.5011574074074072E-2</c:v>
                </c:pt>
                <c:pt idx="3301">
                  <c:v>4.5023148148148145E-2</c:v>
                </c:pt>
                <c:pt idx="3302">
                  <c:v>4.5034722222222219E-2</c:v>
                </c:pt>
                <c:pt idx="3303">
                  <c:v>4.50462962962963E-2</c:v>
                </c:pt>
                <c:pt idx="3304">
                  <c:v>4.5057870370370373E-2</c:v>
                </c:pt>
                <c:pt idx="3305">
                  <c:v>4.5069444444444447E-2</c:v>
                </c:pt>
                <c:pt idx="3306">
                  <c:v>4.5081018518518513E-2</c:v>
                </c:pt>
                <c:pt idx="3307">
                  <c:v>4.5092592592592594E-2</c:v>
                </c:pt>
                <c:pt idx="3308">
                  <c:v>4.5104166666666667E-2</c:v>
                </c:pt>
                <c:pt idx="3309">
                  <c:v>4.5115740740740741E-2</c:v>
                </c:pt>
                <c:pt idx="3310">
                  <c:v>4.5127314814814821E-2</c:v>
                </c:pt>
                <c:pt idx="3311">
                  <c:v>4.5138888888888888E-2</c:v>
                </c:pt>
                <c:pt idx="3312">
                  <c:v>4.5150462962962962E-2</c:v>
                </c:pt>
                <c:pt idx="3313">
                  <c:v>4.5162037037037035E-2</c:v>
                </c:pt>
                <c:pt idx="3314">
                  <c:v>4.5173611111111116E-2</c:v>
                </c:pt>
                <c:pt idx="3315">
                  <c:v>4.5185185185185189E-2</c:v>
                </c:pt>
                <c:pt idx="3316">
                  <c:v>4.5196759259259256E-2</c:v>
                </c:pt>
                <c:pt idx="3317">
                  <c:v>4.520833333333333E-2</c:v>
                </c:pt>
                <c:pt idx="3318">
                  <c:v>4.521990740740741E-2</c:v>
                </c:pt>
                <c:pt idx="3319">
                  <c:v>4.5231481481481484E-2</c:v>
                </c:pt>
                <c:pt idx="3320">
                  <c:v>4.5243055555555557E-2</c:v>
                </c:pt>
                <c:pt idx="3321">
                  <c:v>4.5254629629629624E-2</c:v>
                </c:pt>
                <c:pt idx="3322">
                  <c:v>4.5266203703703704E-2</c:v>
                </c:pt>
                <c:pt idx="3323">
                  <c:v>4.5277777777777778E-2</c:v>
                </c:pt>
                <c:pt idx="3324">
                  <c:v>4.5289351851851851E-2</c:v>
                </c:pt>
                <c:pt idx="3325">
                  <c:v>4.5300925925925932E-2</c:v>
                </c:pt>
                <c:pt idx="3326">
                  <c:v>4.5312499999999999E-2</c:v>
                </c:pt>
                <c:pt idx="3327">
                  <c:v>4.5324074074074072E-2</c:v>
                </c:pt>
                <c:pt idx="3328">
                  <c:v>4.5335648148148146E-2</c:v>
                </c:pt>
                <c:pt idx="3329">
                  <c:v>4.5347222222222226E-2</c:v>
                </c:pt>
                <c:pt idx="3330">
                  <c:v>4.53587962962963E-2</c:v>
                </c:pt>
                <c:pt idx="3331">
                  <c:v>4.5370370370370366E-2</c:v>
                </c:pt>
                <c:pt idx="3332">
                  <c:v>4.538194444444444E-2</c:v>
                </c:pt>
                <c:pt idx="3333">
                  <c:v>4.5393518518518521E-2</c:v>
                </c:pt>
                <c:pt idx="3334">
                  <c:v>4.5405092592592594E-2</c:v>
                </c:pt>
                <c:pt idx="3335">
                  <c:v>4.5416666666666668E-2</c:v>
                </c:pt>
                <c:pt idx="3336">
                  <c:v>4.5428240740740734E-2</c:v>
                </c:pt>
                <c:pt idx="3337">
                  <c:v>4.5439814814814815E-2</c:v>
                </c:pt>
                <c:pt idx="3338">
                  <c:v>4.5451388888888888E-2</c:v>
                </c:pt>
                <c:pt idx="3339">
                  <c:v>4.5462962962962962E-2</c:v>
                </c:pt>
                <c:pt idx="3340">
                  <c:v>4.5474537037037042E-2</c:v>
                </c:pt>
                <c:pt idx="3341">
                  <c:v>4.5486111111111109E-2</c:v>
                </c:pt>
                <c:pt idx="3342">
                  <c:v>4.5497685185185183E-2</c:v>
                </c:pt>
                <c:pt idx="3343">
                  <c:v>4.5509259259259256E-2</c:v>
                </c:pt>
                <c:pt idx="3344">
                  <c:v>4.5520833333333337E-2</c:v>
                </c:pt>
                <c:pt idx="3345">
                  <c:v>4.553240740740741E-2</c:v>
                </c:pt>
                <c:pt idx="3346">
                  <c:v>4.5543981481481477E-2</c:v>
                </c:pt>
                <c:pt idx="3347">
                  <c:v>4.5555555555555551E-2</c:v>
                </c:pt>
                <c:pt idx="3348">
                  <c:v>4.5567129629629631E-2</c:v>
                </c:pt>
                <c:pt idx="3349">
                  <c:v>4.5578703703703705E-2</c:v>
                </c:pt>
                <c:pt idx="3350">
                  <c:v>4.5590277777777778E-2</c:v>
                </c:pt>
                <c:pt idx="3351">
                  <c:v>4.5601851851851859E-2</c:v>
                </c:pt>
                <c:pt idx="3352">
                  <c:v>4.5613425925925925E-2</c:v>
                </c:pt>
                <c:pt idx="3353">
                  <c:v>4.5624999999999999E-2</c:v>
                </c:pt>
                <c:pt idx="3354">
                  <c:v>4.5636574074074072E-2</c:v>
                </c:pt>
                <c:pt idx="3355">
                  <c:v>4.5648148148148153E-2</c:v>
                </c:pt>
                <c:pt idx="3356">
                  <c:v>4.5659722222222227E-2</c:v>
                </c:pt>
                <c:pt idx="3357">
                  <c:v>4.5671296296296293E-2</c:v>
                </c:pt>
                <c:pt idx="3358">
                  <c:v>4.5682870370370367E-2</c:v>
                </c:pt>
                <c:pt idx="3359">
                  <c:v>4.5694444444444447E-2</c:v>
                </c:pt>
                <c:pt idx="3360">
                  <c:v>4.5706018518518521E-2</c:v>
                </c:pt>
                <c:pt idx="3361">
                  <c:v>4.5717592592592594E-2</c:v>
                </c:pt>
                <c:pt idx="3362">
                  <c:v>4.5729166666666661E-2</c:v>
                </c:pt>
                <c:pt idx="3363">
                  <c:v>4.5740740740740742E-2</c:v>
                </c:pt>
                <c:pt idx="3364">
                  <c:v>4.5752314814814815E-2</c:v>
                </c:pt>
                <c:pt idx="3365">
                  <c:v>4.5763888888888889E-2</c:v>
                </c:pt>
                <c:pt idx="3366">
                  <c:v>4.5775462962962969E-2</c:v>
                </c:pt>
                <c:pt idx="3367">
                  <c:v>4.5787037037037036E-2</c:v>
                </c:pt>
                <c:pt idx="3368">
                  <c:v>4.5798611111111109E-2</c:v>
                </c:pt>
                <c:pt idx="3369">
                  <c:v>4.5810185185185183E-2</c:v>
                </c:pt>
                <c:pt idx="3370">
                  <c:v>4.5821759259259263E-2</c:v>
                </c:pt>
                <c:pt idx="3371">
                  <c:v>4.5833333333333337E-2</c:v>
                </c:pt>
                <c:pt idx="3372">
                  <c:v>4.5844907407407404E-2</c:v>
                </c:pt>
                <c:pt idx="3373">
                  <c:v>4.5856481481481477E-2</c:v>
                </c:pt>
                <c:pt idx="3374">
                  <c:v>4.5868055555555558E-2</c:v>
                </c:pt>
                <c:pt idx="3375">
                  <c:v>4.5879629629629631E-2</c:v>
                </c:pt>
                <c:pt idx="3376">
                  <c:v>4.5891203703703705E-2</c:v>
                </c:pt>
                <c:pt idx="3377">
                  <c:v>4.5902777777777772E-2</c:v>
                </c:pt>
                <c:pt idx="3378">
                  <c:v>4.5914351851851852E-2</c:v>
                </c:pt>
                <c:pt idx="3379">
                  <c:v>4.5925925925925926E-2</c:v>
                </c:pt>
                <c:pt idx="3380">
                  <c:v>4.5937499999999999E-2</c:v>
                </c:pt>
                <c:pt idx="3381">
                  <c:v>4.594907407407408E-2</c:v>
                </c:pt>
                <c:pt idx="3382">
                  <c:v>4.5960648148148146E-2</c:v>
                </c:pt>
                <c:pt idx="3383">
                  <c:v>4.597222222222222E-2</c:v>
                </c:pt>
                <c:pt idx="3384">
                  <c:v>4.5983796296296293E-2</c:v>
                </c:pt>
                <c:pt idx="3385">
                  <c:v>4.5995370370370374E-2</c:v>
                </c:pt>
                <c:pt idx="3386">
                  <c:v>4.6006944444444448E-2</c:v>
                </c:pt>
                <c:pt idx="3387">
                  <c:v>4.6018518518518514E-2</c:v>
                </c:pt>
                <c:pt idx="3388">
                  <c:v>4.6030092592592588E-2</c:v>
                </c:pt>
                <c:pt idx="3389">
                  <c:v>4.6041666666666668E-2</c:v>
                </c:pt>
                <c:pt idx="3390">
                  <c:v>4.6053240740740742E-2</c:v>
                </c:pt>
                <c:pt idx="3391">
                  <c:v>4.6064814814814815E-2</c:v>
                </c:pt>
                <c:pt idx="3392">
                  <c:v>4.6076388888888882E-2</c:v>
                </c:pt>
                <c:pt idx="3393">
                  <c:v>4.6087962962962963E-2</c:v>
                </c:pt>
                <c:pt idx="3394">
                  <c:v>4.6099537037037036E-2</c:v>
                </c:pt>
                <c:pt idx="3395">
                  <c:v>4.611111111111111E-2</c:v>
                </c:pt>
                <c:pt idx="3396">
                  <c:v>4.612268518518519E-2</c:v>
                </c:pt>
                <c:pt idx="3397">
                  <c:v>4.6134259259259264E-2</c:v>
                </c:pt>
                <c:pt idx="3398">
                  <c:v>4.614583333333333E-2</c:v>
                </c:pt>
                <c:pt idx="3399">
                  <c:v>4.6157407407407404E-2</c:v>
                </c:pt>
                <c:pt idx="3400">
                  <c:v>4.6168981481481484E-2</c:v>
                </c:pt>
                <c:pt idx="3401">
                  <c:v>4.6180555555555558E-2</c:v>
                </c:pt>
                <c:pt idx="3402">
                  <c:v>4.6192129629629632E-2</c:v>
                </c:pt>
                <c:pt idx="3403">
                  <c:v>4.6203703703703698E-2</c:v>
                </c:pt>
                <c:pt idx="3404">
                  <c:v>4.6215277777777779E-2</c:v>
                </c:pt>
                <c:pt idx="3405">
                  <c:v>4.6226851851851852E-2</c:v>
                </c:pt>
                <c:pt idx="3406">
                  <c:v>4.6238425925925926E-2</c:v>
                </c:pt>
                <c:pt idx="3407">
                  <c:v>4.6250000000000006E-2</c:v>
                </c:pt>
                <c:pt idx="3408">
                  <c:v>4.6261574074074073E-2</c:v>
                </c:pt>
                <c:pt idx="3409">
                  <c:v>4.6273148148148147E-2</c:v>
                </c:pt>
                <c:pt idx="3410">
                  <c:v>4.628472222222222E-2</c:v>
                </c:pt>
                <c:pt idx="3411">
                  <c:v>4.6296296296296301E-2</c:v>
                </c:pt>
                <c:pt idx="3412">
                  <c:v>4.6307870370370374E-2</c:v>
                </c:pt>
                <c:pt idx="3413">
                  <c:v>4.6319444444444441E-2</c:v>
                </c:pt>
                <c:pt idx="3414">
                  <c:v>4.6331018518518514E-2</c:v>
                </c:pt>
                <c:pt idx="3415">
                  <c:v>4.6342592592592595E-2</c:v>
                </c:pt>
                <c:pt idx="3416">
                  <c:v>4.6354166666666669E-2</c:v>
                </c:pt>
                <c:pt idx="3417">
                  <c:v>4.6365740740740742E-2</c:v>
                </c:pt>
                <c:pt idx="3418">
                  <c:v>4.6377314814814809E-2</c:v>
                </c:pt>
                <c:pt idx="3419">
                  <c:v>4.6388888888888889E-2</c:v>
                </c:pt>
                <c:pt idx="3420">
                  <c:v>4.6400462962962963E-2</c:v>
                </c:pt>
                <c:pt idx="3421">
                  <c:v>4.6412037037037036E-2</c:v>
                </c:pt>
                <c:pt idx="3422">
                  <c:v>4.6423611111111117E-2</c:v>
                </c:pt>
                <c:pt idx="3423">
                  <c:v>4.6435185185185184E-2</c:v>
                </c:pt>
                <c:pt idx="3424">
                  <c:v>4.6446759259259257E-2</c:v>
                </c:pt>
                <c:pt idx="3425">
                  <c:v>4.6458333333333331E-2</c:v>
                </c:pt>
                <c:pt idx="3426">
                  <c:v>4.6469907407407411E-2</c:v>
                </c:pt>
                <c:pt idx="3427">
                  <c:v>4.6481481481481485E-2</c:v>
                </c:pt>
                <c:pt idx="3428">
                  <c:v>4.6493055555555551E-2</c:v>
                </c:pt>
                <c:pt idx="3429">
                  <c:v>4.6504629629629625E-2</c:v>
                </c:pt>
                <c:pt idx="3430">
                  <c:v>4.6516203703703705E-2</c:v>
                </c:pt>
                <c:pt idx="3431">
                  <c:v>4.6527777777777779E-2</c:v>
                </c:pt>
                <c:pt idx="3432">
                  <c:v>4.6539351851851853E-2</c:v>
                </c:pt>
                <c:pt idx="3433">
                  <c:v>4.6550925925925919E-2</c:v>
                </c:pt>
                <c:pt idx="3434">
                  <c:v>4.65625E-2</c:v>
                </c:pt>
                <c:pt idx="3435">
                  <c:v>4.6574074074074073E-2</c:v>
                </c:pt>
                <c:pt idx="3436">
                  <c:v>4.6585648148148147E-2</c:v>
                </c:pt>
                <c:pt idx="3437">
                  <c:v>4.6597222222222227E-2</c:v>
                </c:pt>
                <c:pt idx="3438">
                  <c:v>4.6608796296296294E-2</c:v>
                </c:pt>
                <c:pt idx="3439">
                  <c:v>4.6620370370370368E-2</c:v>
                </c:pt>
                <c:pt idx="3440">
                  <c:v>4.6631944444444441E-2</c:v>
                </c:pt>
                <c:pt idx="3441">
                  <c:v>4.6643518518518522E-2</c:v>
                </c:pt>
                <c:pt idx="3442">
                  <c:v>4.6655092592592595E-2</c:v>
                </c:pt>
                <c:pt idx="3443">
                  <c:v>4.6666666666666669E-2</c:v>
                </c:pt>
                <c:pt idx="3444">
                  <c:v>4.6678240740740735E-2</c:v>
                </c:pt>
                <c:pt idx="3445">
                  <c:v>4.6689814814814816E-2</c:v>
                </c:pt>
                <c:pt idx="3446">
                  <c:v>4.670138888888889E-2</c:v>
                </c:pt>
                <c:pt idx="3447">
                  <c:v>4.6712962962962963E-2</c:v>
                </c:pt>
                <c:pt idx="3448">
                  <c:v>4.6724537037037044E-2</c:v>
                </c:pt>
                <c:pt idx="3449">
                  <c:v>4.673611111111111E-2</c:v>
                </c:pt>
                <c:pt idx="3450">
                  <c:v>4.6747685185185184E-2</c:v>
                </c:pt>
                <c:pt idx="3451">
                  <c:v>4.6759259259259257E-2</c:v>
                </c:pt>
                <c:pt idx="3452">
                  <c:v>4.6770833333333338E-2</c:v>
                </c:pt>
                <c:pt idx="3453">
                  <c:v>4.6782407407407411E-2</c:v>
                </c:pt>
                <c:pt idx="3454">
                  <c:v>4.6793981481481478E-2</c:v>
                </c:pt>
                <c:pt idx="3455">
                  <c:v>4.6805555555555552E-2</c:v>
                </c:pt>
                <c:pt idx="3456">
                  <c:v>4.6817129629629632E-2</c:v>
                </c:pt>
                <c:pt idx="3457">
                  <c:v>4.6828703703703706E-2</c:v>
                </c:pt>
                <c:pt idx="3458">
                  <c:v>4.6840277777777779E-2</c:v>
                </c:pt>
                <c:pt idx="3459">
                  <c:v>4.6851851851851846E-2</c:v>
                </c:pt>
                <c:pt idx="3460">
                  <c:v>4.6863425925925926E-2</c:v>
                </c:pt>
                <c:pt idx="3461">
                  <c:v>4.6875E-2</c:v>
                </c:pt>
                <c:pt idx="3462">
                  <c:v>4.6886574074074074E-2</c:v>
                </c:pt>
                <c:pt idx="3463">
                  <c:v>4.6898148148148154E-2</c:v>
                </c:pt>
                <c:pt idx="3464">
                  <c:v>4.6909722222222221E-2</c:v>
                </c:pt>
                <c:pt idx="3465">
                  <c:v>4.6921296296296294E-2</c:v>
                </c:pt>
                <c:pt idx="3466">
                  <c:v>4.6932870370370368E-2</c:v>
                </c:pt>
                <c:pt idx="3467">
                  <c:v>4.6944444444444448E-2</c:v>
                </c:pt>
                <c:pt idx="3468">
                  <c:v>4.6956018518518522E-2</c:v>
                </c:pt>
                <c:pt idx="3469">
                  <c:v>4.6967592592592589E-2</c:v>
                </c:pt>
                <c:pt idx="3470">
                  <c:v>4.6979166666666662E-2</c:v>
                </c:pt>
                <c:pt idx="3471">
                  <c:v>4.6990740740740743E-2</c:v>
                </c:pt>
                <c:pt idx="3472">
                  <c:v>4.7002314814814816E-2</c:v>
                </c:pt>
                <c:pt idx="3473">
                  <c:v>4.701388888888889E-2</c:v>
                </c:pt>
                <c:pt idx="3474">
                  <c:v>4.702546296296297E-2</c:v>
                </c:pt>
                <c:pt idx="3475">
                  <c:v>4.7037037037037037E-2</c:v>
                </c:pt>
                <c:pt idx="3476">
                  <c:v>4.704861111111111E-2</c:v>
                </c:pt>
                <c:pt idx="3477">
                  <c:v>4.7060185185185184E-2</c:v>
                </c:pt>
                <c:pt idx="3478">
                  <c:v>4.7071759259259265E-2</c:v>
                </c:pt>
                <c:pt idx="3479">
                  <c:v>4.7083333333333331E-2</c:v>
                </c:pt>
                <c:pt idx="3480">
                  <c:v>4.7094907407407405E-2</c:v>
                </c:pt>
                <c:pt idx="3481">
                  <c:v>4.7106481481481478E-2</c:v>
                </c:pt>
                <c:pt idx="3482">
                  <c:v>4.7118055555555559E-2</c:v>
                </c:pt>
                <c:pt idx="3483">
                  <c:v>4.7129629629629632E-2</c:v>
                </c:pt>
                <c:pt idx="3484">
                  <c:v>4.7141203703703706E-2</c:v>
                </c:pt>
                <c:pt idx="3485">
                  <c:v>4.7152777777777773E-2</c:v>
                </c:pt>
                <c:pt idx="3486">
                  <c:v>4.7164351851851853E-2</c:v>
                </c:pt>
                <c:pt idx="3487">
                  <c:v>4.7175925925925927E-2</c:v>
                </c:pt>
                <c:pt idx="3488">
                  <c:v>4.71875E-2</c:v>
                </c:pt>
                <c:pt idx="3489">
                  <c:v>4.7199074074074067E-2</c:v>
                </c:pt>
                <c:pt idx="3490">
                  <c:v>4.7210648148148147E-2</c:v>
                </c:pt>
                <c:pt idx="3491">
                  <c:v>4.7222222222222221E-2</c:v>
                </c:pt>
                <c:pt idx="3492">
                  <c:v>4.7233796296296295E-2</c:v>
                </c:pt>
                <c:pt idx="3493">
                  <c:v>4.7245370370370375E-2</c:v>
                </c:pt>
                <c:pt idx="3494">
                  <c:v>4.7256944444444449E-2</c:v>
                </c:pt>
                <c:pt idx="3495">
                  <c:v>4.7268518518518515E-2</c:v>
                </c:pt>
                <c:pt idx="3496">
                  <c:v>4.7280092592592589E-2</c:v>
                </c:pt>
                <c:pt idx="3497">
                  <c:v>4.7291666666666669E-2</c:v>
                </c:pt>
                <c:pt idx="3498">
                  <c:v>4.7303240740740743E-2</c:v>
                </c:pt>
                <c:pt idx="3499">
                  <c:v>4.731481481481481E-2</c:v>
                </c:pt>
                <c:pt idx="3500">
                  <c:v>4.7326388888888883E-2</c:v>
                </c:pt>
                <c:pt idx="3501">
                  <c:v>4.7337962962962964E-2</c:v>
                </c:pt>
                <c:pt idx="3502">
                  <c:v>4.7349537037037037E-2</c:v>
                </c:pt>
                <c:pt idx="3503">
                  <c:v>4.7361111111111111E-2</c:v>
                </c:pt>
                <c:pt idx="3504">
                  <c:v>4.7372685185185191E-2</c:v>
                </c:pt>
                <c:pt idx="3505">
                  <c:v>4.7384259259259258E-2</c:v>
                </c:pt>
                <c:pt idx="3506">
                  <c:v>4.7395833333333331E-2</c:v>
                </c:pt>
                <c:pt idx="3507">
                  <c:v>4.7407407407407405E-2</c:v>
                </c:pt>
                <c:pt idx="3508">
                  <c:v>4.7418981481481486E-2</c:v>
                </c:pt>
                <c:pt idx="3509">
                  <c:v>4.7430555555555559E-2</c:v>
                </c:pt>
                <c:pt idx="3510">
                  <c:v>4.7442129629629626E-2</c:v>
                </c:pt>
                <c:pt idx="3511">
                  <c:v>4.7453703703703699E-2</c:v>
                </c:pt>
                <c:pt idx="3512">
                  <c:v>4.746527777777778E-2</c:v>
                </c:pt>
                <c:pt idx="3513">
                  <c:v>4.7476851851851853E-2</c:v>
                </c:pt>
                <c:pt idx="3514">
                  <c:v>4.7488425925925927E-2</c:v>
                </c:pt>
              </c:numCache>
            </c:numRef>
          </c:cat>
          <c:val>
            <c:numRef>
              <c:f>Sheet1!$F$1:$F$3515</c:f>
              <c:numCache>
                <c:formatCode>General</c:formatCode>
                <c:ptCount val="3515"/>
                <c:pt idx="0">
                  <c:v>17</c:v>
                </c:pt>
                <c:pt idx="1">
                  <c:v>22</c:v>
                </c:pt>
                <c:pt idx="2">
                  <c:v>23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16</c:v>
                </c:pt>
                <c:pt idx="7">
                  <c:v>20</c:v>
                </c:pt>
                <c:pt idx="8">
                  <c:v>16</c:v>
                </c:pt>
                <c:pt idx="9">
                  <c:v>24</c:v>
                </c:pt>
                <c:pt idx="10">
                  <c:v>20</c:v>
                </c:pt>
                <c:pt idx="11">
                  <c:v>20</c:v>
                </c:pt>
                <c:pt idx="12">
                  <c:v>19</c:v>
                </c:pt>
                <c:pt idx="13">
                  <c:v>16</c:v>
                </c:pt>
                <c:pt idx="14">
                  <c:v>20</c:v>
                </c:pt>
                <c:pt idx="15">
                  <c:v>22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19</c:v>
                </c:pt>
                <c:pt idx="20">
                  <c:v>15</c:v>
                </c:pt>
                <c:pt idx="21">
                  <c:v>18</c:v>
                </c:pt>
                <c:pt idx="22">
                  <c:v>17</c:v>
                </c:pt>
                <c:pt idx="23">
                  <c:v>20</c:v>
                </c:pt>
                <c:pt idx="24">
                  <c:v>19</c:v>
                </c:pt>
                <c:pt idx="25">
                  <c:v>18</c:v>
                </c:pt>
                <c:pt idx="26">
                  <c:v>19</c:v>
                </c:pt>
                <c:pt idx="27">
                  <c:v>19</c:v>
                </c:pt>
                <c:pt idx="28">
                  <c:v>20</c:v>
                </c:pt>
                <c:pt idx="29">
                  <c:v>22</c:v>
                </c:pt>
                <c:pt idx="30">
                  <c:v>22</c:v>
                </c:pt>
                <c:pt idx="31">
                  <c:v>20</c:v>
                </c:pt>
                <c:pt idx="32">
                  <c:v>15</c:v>
                </c:pt>
                <c:pt idx="33">
                  <c:v>18</c:v>
                </c:pt>
                <c:pt idx="34">
                  <c:v>20</c:v>
                </c:pt>
                <c:pt idx="35">
                  <c:v>16</c:v>
                </c:pt>
                <c:pt idx="36">
                  <c:v>16</c:v>
                </c:pt>
                <c:pt idx="37">
                  <c:v>20</c:v>
                </c:pt>
                <c:pt idx="38">
                  <c:v>19</c:v>
                </c:pt>
                <c:pt idx="39">
                  <c:v>19</c:v>
                </c:pt>
                <c:pt idx="40">
                  <c:v>22</c:v>
                </c:pt>
                <c:pt idx="41">
                  <c:v>16</c:v>
                </c:pt>
                <c:pt idx="42">
                  <c:v>20</c:v>
                </c:pt>
                <c:pt idx="43">
                  <c:v>20</c:v>
                </c:pt>
                <c:pt idx="44">
                  <c:v>22</c:v>
                </c:pt>
                <c:pt idx="45">
                  <c:v>19</c:v>
                </c:pt>
                <c:pt idx="46">
                  <c:v>17</c:v>
                </c:pt>
                <c:pt idx="47">
                  <c:v>17</c:v>
                </c:pt>
                <c:pt idx="48">
                  <c:v>17</c:v>
                </c:pt>
                <c:pt idx="49">
                  <c:v>17</c:v>
                </c:pt>
                <c:pt idx="50">
                  <c:v>19</c:v>
                </c:pt>
                <c:pt idx="51">
                  <c:v>17</c:v>
                </c:pt>
                <c:pt idx="52">
                  <c:v>20</c:v>
                </c:pt>
                <c:pt idx="53">
                  <c:v>22</c:v>
                </c:pt>
                <c:pt idx="54">
                  <c:v>19</c:v>
                </c:pt>
                <c:pt idx="55">
                  <c:v>22</c:v>
                </c:pt>
                <c:pt idx="56">
                  <c:v>18</c:v>
                </c:pt>
                <c:pt idx="57">
                  <c:v>19</c:v>
                </c:pt>
                <c:pt idx="58">
                  <c:v>17</c:v>
                </c:pt>
                <c:pt idx="59">
                  <c:v>16</c:v>
                </c:pt>
                <c:pt idx="60">
                  <c:v>17</c:v>
                </c:pt>
                <c:pt idx="61">
                  <c:v>18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19</c:v>
                </c:pt>
                <c:pt idx="66">
                  <c:v>19</c:v>
                </c:pt>
                <c:pt idx="67">
                  <c:v>16</c:v>
                </c:pt>
                <c:pt idx="68">
                  <c:v>15</c:v>
                </c:pt>
                <c:pt idx="69">
                  <c:v>22</c:v>
                </c:pt>
                <c:pt idx="70">
                  <c:v>15</c:v>
                </c:pt>
                <c:pt idx="71">
                  <c:v>21</c:v>
                </c:pt>
                <c:pt idx="72">
                  <c:v>22</c:v>
                </c:pt>
                <c:pt idx="73">
                  <c:v>19</c:v>
                </c:pt>
                <c:pt idx="74">
                  <c:v>17</c:v>
                </c:pt>
                <c:pt idx="75">
                  <c:v>15</c:v>
                </c:pt>
                <c:pt idx="76">
                  <c:v>21</c:v>
                </c:pt>
                <c:pt idx="77">
                  <c:v>17</c:v>
                </c:pt>
                <c:pt idx="78">
                  <c:v>22</c:v>
                </c:pt>
                <c:pt idx="79">
                  <c:v>22</c:v>
                </c:pt>
                <c:pt idx="80">
                  <c:v>19</c:v>
                </c:pt>
                <c:pt idx="81">
                  <c:v>18</c:v>
                </c:pt>
                <c:pt idx="82">
                  <c:v>17</c:v>
                </c:pt>
                <c:pt idx="83">
                  <c:v>16</c:v>
                </c:pt>
                <c:pt idx="84">
                  <c:v>20</c:v>
                </c:pt>
                <c:pt idx="85">
                  <c:v>15</c:v>
                </c:pt>
                <c:pt idx="86">
                  <c:v>22</c:v>
                </c:pt>
                <c:pt idx="87">
                  <c:v>16</c:v>
                </c:pt>
                <c:pt idx="88">
                  <c:v>22</c:v>
                </c:pt>
                <c:pt idx="89">
                  <c:v>17</c:v>
                </c:pt>
                <c:pt idx="90">
                  <c:v>17</c:v>
                </c:pt>
                <c:pt idx="91">
                  <c:v>19</c:v>
                </c:pt>
                <c:pt idx="92">
                  <c:v>20</c:v>
                </c:pt>
                <c:pt idx="93">
                  <c:v>16</c:v>
                </c:pt>
                <c:pt idx="94">
                  <c:v>22</c:v>
                </c:pt>
                <c:pt idx="95">
                  <c:v>18</c:v>
                </c:pt>
                <c:pt idx="96">
                  <c:v>17</c:v>
                </c:pt>
                <c:pt idx="97">
                  <c:v>21</c:v>
                </c:pt>
                <c:pt idx="98">
                  <c:v>17</c:v>
                </c:pt>
                <c:pt idx="99">
                  <c:v>19</c:v>
                </c:pt>
                <c:pt idx="100">
                  <c:v>17</c:v>
                </c:pt>
                <c:pt idx="101">
                  <c:v>20</c:v>
                </c:pt>
                <c:pt idx="102">
                  <c:v>17</c:v>
                </c:pt>
                <c:pt idx="103">
                  <c:v>17</c:v>
                </c:pt>
                <c:pt idx="104">
                  <c:v>20</c:v>
                </c:pt>
                <c:pt idx="105">
                  <c:v>18</c:v>
                </c:pt>
                <c:pt idx="106">
                  <c:v>16</c:v>
                </c:pt>
                <c:pt idx="107">
                  <c:v>19</c:v>
                </c:pt>
                <c:pt idx="108">
                  <c:v>20</c:v>
                </c:pt>
                <c:pt idx="109">
                  <c:v>19</c:v>
                </c:pt>
                <c:pt idx="110">
                  <c:v>16</c:v>
                </c:pt>
                <c:pt idx="111">
                  <c:v>16</c:v>
                </c:pt>
                <c:pt idx="112">
                  <c:v>23</c:v>
                </c:pt>
                <c:pt idx="113">
                  <c:v>15</c:v>
                </c:pt>
                <c:pt idx="114">
                  <c:v>19</c:v>
                </c:pt>
                <c:pt idx="115">
                  <c:v>17</c:v>
                </c:pt>
                <c:pt idx="116">
                  <c:v>20</c:v>
                </c:pt>
                <c:pt idx="117">
                  <c:v>19</c:v>
                </c:pt>
                <c:pt idx="118">
                  <c:v>20</c:v>
                </c:pt>
                <c:pt idx="119">
                  <c:v>19</c:v>
                </c:pt>
                <c:pt idx="120">
                  <c:v>19</c:v>
                </c:pt>
                <c:pt idx="121">
                  <c:v>22</c:v>
                </c:pt>
                <c:pt idx="122">
                  <c:v>18</c:v>
                </c:pt>
                <c:pt idx="123">
                  <c:v>18</c:v>
                </c:pt>
                <c:pt idx="124">
                  <c:v>22</c:v>
                </c:pt>
                <c:pt idx="125">
                  <c:v>16</c:v>
                </c:pt>
                <c:pt idx="126">
                  <c:v>20</c:v>
                </c:pt>
                <c:pt idx="127">
                  <c:v>15</c:v>
                </c:pt>
                <c:pt idx="128">
                  <c:v>22</c:v>
                </c:pt>
                <c:pt idx="129">
                  <c:v>17</c:v>
                </c:pt>
                <c:pt idx="130">
                  <c:v>24</c:v>
                </c:pt>
                <c:pt idx="131">
                  <c:v>22</c:v>
                </c:pt>
                <c:pt idx="132">
                  <c:v>19</c:v>
                </c:pt>
                <c:pt idx="133">
                  <c:v>21</c:v>
                </c:pt>
                <c:pt idx="134">
                  <c:v>18</c:v>
                </c:pt>
                <c:pt idx="135">
                  <c:v>22</c:v>
                </c:pt>
                <c:pt idx="136">
                  <c:v>16</c:v>
                </c:pt>
                <c:pt idx="137">
                  <c:v>18</c:v>
                </c:pt>
                <c:pt idx="138">
                  <c:v>15</c:v>
                </c:pt>
                <c:pt idx="139">
                  <c:v>22</c:v>
                </c:pt>
                <c:pt idx="140">
                  <c:v>16</c:v>
                </c:pt>
                <c:pt idx="141">
                  <c:v>20</c:v>
                </c:pt>
                <c:pt idx="142">
                  <c:v>20</c:v>
                </c:pt>
                <c:pt idx="143">
                  <c:v>16</c:v>
                </c:pt>
                <c:pt idx="144">
                  <c:v>20</c:v>
                </c:pt>
                <c:pt idx="145">
                  <c:v>18</c:v>
                </c:pt>
                <c:pt idx="146">
                  <c:v>20</c:v>
                </c:pt>
                <c:pt idx="147">
                  <c:v>17</c:v>
                </c:pt>
                <c:pt idx="148">
                  <c:v>20</c:v>
                </c:pt>
                <c:pt idx="149">
                  <c:v>21</c:v>
                </c:pt>
                <c:pt idx="150">
                  <c:v>22</c:v>
                </c:pt>
                <c:pt idx="151">
                  <c:v>24</c:v>
                </c:pt>
                <c:pt idx="152">
                  <c:v>16</c:v>
                </c:pt>
                <c:pt idx="153">
                  <c:v>20</c:v>
                </c:pt>
                <c:pt idx="154">
                  <c:v>20</c:v>
                </c:pt>
                <c:pt idx="155">
                  <c:v>22</c:v>
                </c:pt>
                <c:pt idx="156">
                  <c:v>20</c:v>
                </c:pt>
                <c:pt idx="157">
                  <c:v>23</c:v>
                </c:pt>
                <c:pt idx="158">
                  <c:v>15</c:v>
                </c:pt>
                <c:pt idx="159">
                  <c:v>16</c:v>
                </c:pt>
                <c:pt idx="160">
                  <c:v>19</c:v>
                </c:pt>
                <c:pt idx="161">
                  <c:v>23</c:v>
                </c:pt>
                <c:pt idx="162">
                  <c:v>15</c:v>
                </c:pt>
                <c:pt idx="163">
                  <c:v>22</c:v>
                </c:pt>
                <c:pt idx="164">
                  <c:v>24</c:v>
                </c:pt>
                <c:pt idx="165">
                  <c:v>22</c:v>
                </c:pt>
                <c:pt idx="166">
                  <c:v>20</c:v>
                </c:pt>
                <c:pt idx="167">
                  <c:v>22</c:v>
                </c:pt>
                <c:pt idx="168">
                  <c:v>21</c:v>
                </c:pt>
                <c:pt idx="169">
                  <c:v>15</c:v>
                </c:pt>
                <c:pt idx="170">
                  <c:v>16</c:v>
                </c:pt>
                <c:pt idx="171">
                  <c:v>18</c:v>
                </c:pt>
                <c:pt idx="172">
                  <c:v>18</c:v>
                </c:pt>
                <c:pt idx="173">
                  <c:v>16</c:v>
                </c:pt>
                <c:pt idx="174">
                  <c:v>19</c:v>
                </c:pt>
                <c:pt idx="175">
                  <c:v>18</c:v>
                </c:pt>
                <c:pt idx="176">
                  <c:v>22</c:v>
                </c:pt>
                <c:pt idx="177">
                  <c:v>19</c:v>
                </c:pt>
                <c:pt idx="178">
                  <c:v>18</c:v>
                </c:pt>
                <c:pt idx="179">
                  <c:v>19</c:v>
                </c:pt>
                <c:pt idx="180">
                  <c:v>16</c:v>
                </c:pt>
                <c:pt idx="181">
                  <c:v>19</c:v>
                </c:pt>
                <c:pt idx="182">
                  <c:v>16</c:v>
                </c:pt>
                <c:pt idx="183">
                  <c:v>17</c:v>
                </c:pt>
                <c:pt idx="184">
                  <c:v>19</c:v>
                </c:pt>
                <c:pt idx="185">
                  <c:v>19</c:v>
                </c:pt>
                <c:pt idx="186">
                  <c:v>17</c:v>
                </c:pt>
                <c:pt idx="187">
                  <c:v>17</c:v>
                </c:pt>
                <c:pt idx="188">
                  <c:v>20</c:v>
                </c:pt>
                <c:pt idx="189">
                  <c:v>22</c:v>
                </c:pt>
                <c:pt idx="190">
                  <c:v>20</c:v>
                </c:pt>
                <c:pt idx="191">
                  <c:v>21</c:v>
                </c:pt>
                <c:pt idx="192">
                  <c:v>17</c:v>
                </c:pt>
                <c:pt idx="193">
                  <c:v>22</c:v>
                </c:pt>
                <c:pt idx="194">
                  <c:v>20</c:v>
                </c:pt>
                <c:pt idx="195">
                  <c:v>15</c:v>
                </c:pt>
                <c:pt idx="196">
                  <c:v>16</c:v>
                </c:pt>
                <c:pt idx="197">
                  <c:v>24</c:v>
                </c:pt>
                <c:pt idx="198">
                  <c:v>23</c:v>
                </c:pt>
                <c:pt idx="199">
                  <c:v>18</c:v>
                </c:pt>
                <c:pt idx="200">
                  <c:v>16</c:v>
                </c:pt>
                <c:pt idx="201">
                  <c:v>21</c:v>
                </c:pt>
                <c:pt idx="202">
                  <c:v>20</c:v>
                </c:pt>
                <c:pt idx="203">
                  <c:v>16</c:v>
                </c:pt>
                <c:pt idx="204">
                  <c:v>15</c:v>
                </c:pt>
                <c:pt idx="205">
                  <c:v>21</c:v>
                </c:pt>
                <c:pt idx="206">
                  <c:v>20</c:v>
                </c:pt>
                <c:pt idx="207">
                  <c:v>16</c:v>
                </c:pt>
                <c:pt idx="208">
                  <c:v>23</c:v>
                </c:pt>
                <c:pt idx="209">
                  <c:v>18</c:v>
                </c:pt>
                <c:pt idx="210">
                  <c:v>15</c:v>
                </c:pt>
                <c:pt idx="211">
                  <c:v>16</c:v>
                </c:pt>
                <c:pt idx="212">
                  <c:v>18</c:v>
                </c:pt>
                <c:pt idx="213">
                  <c:v>24</c:v>
                </c:pt>
                <c:pt idx="214">
                  <c:v>19</c:v>
                </c:pt>
                <c:pt idx="215">
                  <c:v>16</c:v>
                </c:pt>
                <c:pt idx="216">
                  <c:v>20</c:v>
                </c:pt>
                <c:pt idx="217">
                  <c:v>18</c:v>
                </c:pt>
                <c:pt idx="218">
                  <c:v>20</c:v>
                </c:pt>
                <c:pt idx="219">
                  <c:v>18</c:v>
                </c:pt>
                <c:pt idx="220">
                  <c:v>19</c:v>
                </c:pt>
                <c:pt idx="221">
                  <c:v>17</c:v>
                </c:pt>
                <c:pt idx="222">
                  <c:v>19</c:v>
                </c:pt>
                <c:pt idx="223">
                  <c:v>22</c:v>
                </c:pt>
                <c:pt idx="224">
                  <c:v>24</c:v>
                </c:pt>
                <c:pt idx="225">
                  <c:v>17</c:v>
                </c:pt>
                <c:pt idx="226">
                  <c:v>23</c:v>
                </c:pt>
                <c:pt idx="227">
                  <c:v>19</c:v>
                </c:pt>
                <c:pt idx="228">
                  <c:v>19</c:v>
                </c:pt>
                <c:pt idx="229">
                  <c:v>23</c:v>
                </c:pt>
                <c:pt idx="230">
                  <c:v>16</c:v>
                </c:pt>
                <c:pt idx="231">
                  <c:v>19</c:v>
                </c:pt>
                <c:pt idx="232">
                  <c:v>19</c:v>
                </c:pt>
                <c:pt idx="233">
                  <c:v>17</c:v>
                </c:pt>
                <c:pt idx="234">
                  <c:v>16</c:v>
                </c:pt>
                <c:pt idx="235">
                  <c:v>19</c:v>
                </c:pt>
                <c:pt idx="236">
                  <c:v>21</c:v>
                </c:pt>
                <c:pt idx="237">
                  <c:v>20</c:v>
                </c:pt>
                <c:pt idx="238">
                  <c:v>16</c:v>
                </c:pt>
                <c:pt idx="239">
                  <c:v>17</c:v>
                </c:pt>
                <c:pt idx="240">
                  <c:v>19</c:v>
                </c:pt>
                <c:pt idx="241">
                  <c:v>17</c:v>
                </c:pt>
                <c:pt idx="242">
                  <c:v>17</c:v>
                </c:pt>
                <c:pt idx="243">
                  <c:v>16</c:v>
                </c:pt>
                <c:pt idx="244">
                  <c:v>16</c:v>
                </c:pt>
                <c:pt idx="245">
                  <c:v>20</c:v>
                </c:pt>
                <c:pt idx="246">
                  <c:v>21</c:v>
                </c:pt>
                <c:pt idx="247">
                  <c:v>16</c:v>
                </c:pt>
                <c:pt idx="248">
                  <c:v>19</c:v>
                </c:pt>
                <c:pt idx="249">
                  <c:v>15</c:v>
                </c:pt>
                <c:pt idx="250">
                  <c:v>19</c:v>
                </c:pt>
                <c:pt idx="251">
                  <c:v>16</c:v>
                </c:pt>
                <c:pt idx="252">
                  <c:v>15</c:v>
                </c:pt>
                <c:pt idx="253">
                  <c:v>17</c:v>
                </c:pt>
                <c:pt idx="254">
                  <c:v>21</c:v>
                </c:pt>
                <c:pt idx="255">
                  <c:v>15</c:v>
                </c:pt>
                <c:pt idx="256">
                  <c:v>15</c:v>
                </c:pt>
                <c:pt idx="257">
                  <c:v>16</c:v>
                </c:pt>
                <c:pt idx="258">
                  <c:v>19</c:v>
                </c:pt>
                <c:pt idx="259">
                  <c:v>17</c:v>
                </c:pt>
                <c:pt idx="260">
                  <c:v>21</c:v>
                </c:pt>
                <c:pt idx="261">
                  <c:v>15</c:v>
                </c:pt>
                <c:pt idx="262">
                  <c:v>15</c:v>
                </c:pt>
                <c:pt idx="263">
                  <c:v>19</c:v>
                </c:pt>
                <c:pt idx="264">
                  <c:v>17</c:v>
                </c:pt>
                <c:pt idx="265">
                  <c:v>17</c:v>
                </c:pt>
                <c:pt idx="266">
                  <c:v>15</c:v>
                </c:pt>
                <c:pt idx="267">
                  <c:v>21</c:v>
                </c:pt>
                <c:pt idx="268">
                  <c:v>15</c:v>
                </c:pt>
                <c:pt idx="269">
                  <c:v>15</c:v>
                </c:pt>
                <c:pt idx="270">
                  <c:v>15</c:v>
                </c:pt>
                <c:pt idx="271">
                  <c:v>20</c:v>
                </c:pt>
                <c:pt idx="272">
                  <c:v>16</c:v>
                </c:pt>
                <c:pt idx="273">
                  <c:v>16</c:v>
                </c:pt>
                <c:pt idx="274">
                  <c:v>24</c:v>
                </c:pt>
                <c:pt idx="275">
                  <c:v>20</c:v>
                </c:pt>
                <c:pt idx="276">
                  <c:v>22</c:v>
                </c:pt>
                <c:pt idx="277">
                  <c:v>15</c:v>
                </c:pt>
                <c:pt idx="278">
                  <c:v>22</c:v>
                </c:pt>
                <c:pt idx="279">
                  <c:v>20</c:v>
                </c:pt>
                <c:pt idx="280">
                  <c:v>20</c:v>
                </c:pt>
                <c:pt idx="281">
                  <c:v>17</c:v>
                </c:pt>
                <c:pt idx="282">
                  <c:v>18</c:v>
                </c:pt>
                <c:pt idx="283">
                  <c:v>20</c:v>
                </c:pt>
                <c:pt idx="284">
                  <c:v>19</c:v>
                </c:pt>
                <c:pt idx="285">
                  <c:v>18</c:v>
                </c:pt>
                <c:pt idx="286">
                  <c:v>21</c:v>
                </c:pt>
                <c:pt idx="287">
                  <c:v>16</c:v>
                </c:pt>
                <c:pt idx="288">
                  <c:v>22</c:v>
                </c:pt>
                <c:pt idx="289">
                  <c:v>21</c:v>
                </c:pt>
                <c:pt idx="290">
                  <c:v>20</c:v>
                </c:pt>
                <c:pt idx="291">
                  <c:v>22</c:v>
                </c:pt>
                <c:pt idx="292">
                  <c:v>20</c:v>
                </c:pt>
                <c:pt idx="293">
                  <c:v>16</c:v>
                </c:pt>
                <c:pt idx="294">
                  <c:v>22</c:v>
                </c:pt>
                <c:pt idx="295">
                  <c:v>16</c:v>
                </c:pt>
                <c:pt idx="296">
                  <c:v>17</c:v>
                </c:pt>
                <c:pt idx="297">
                  <c:v>22</c:v>
                </c:pt>
                <c:pt idx="298">
                  <c:v>16</c:v>
                </c:pt>
                <c:pt idx="299">
                  <c:v>16</c:v>
                </c:pt>
                <c:pt idx="300">
                  <c:v>15</c:v>
                </c:pt>
                <c:pt idx="301">
                  <c:v>15</c:v>
                </c:pt>
                <c:pt idx="302">
                  <c:v>21</c:v>
                </c:pt>
                <c:pt idx="303">
                  <c:v>18</c:v>
                </c:pt>
                <c:pt idx="304">
                  <c:v>19</c:v>
                </c:pt>
                <c:pt idx="305">
                  <c:v>15</c:v>
                </c:pt>
                <c:pt idx="306">
                  <c:v>15</c:v>
                </c:pt>
                <c:pt idx="307">
                  <c:v>18</c:v>
                </c:pt>
                <c:pt idx="308">
                  <c:v>17</c:v>
                </c:pt>
                <c:pt idx="309">
                  <c:v>21</c:v>
                </c:pt>
                <c:pt idx="310">
                  <c:v>20</c:v>
                </c:pt>
                <c:pt idx="311">
                  <c:v>16</c:v>
                </c:pt>
                <c:pt idx="312">
                  <c:v>16</c:v>
                </c:pt>
                <c:pt idx="313">
                  <c:v>15</c:v>
                </c:pt>
                <c:pt idx="314">
                  <c:v>18</c:v>
                </c:pt>
                <c:pt idx="315">
                  <c:v>22</c:v>
                </c:pt>
                <c:pt idx="316">
                  <c:v>23</c:v>
                </c:pt>
                <c:pt idx="317">
                  <c:v>15</c:v>
                </c:pt>
                <c:pt idx="318">
                  <c:v>22</c:v>
                </c:pt>
                <c:pt idx="319">
                  <c:v>19</c:v>
                </c:pt>
                <c:pt idx="320">
                  <c:v>14</c:v>
                </c:pt>
                <c:pt idx="321">
                  <c:v>19</c:v>
                </c:pt>
                <c:pt idx="322">
                  <c:v>17</c:v>
                </c:pt>
                <c:pt idx="323">
                  <c:v>22</c:v>
                </c:pt>
                <c:pt idx="324">
                  <c:v>24</c:v>
                </c:pt>
                <c:pt idx="325">
                  <c:v>18</c:v>
                </c:pt>
                <c:pt idx="326">
                  <c:v>16</c:v>
                </c:pt>
                <c:pt idx="327">
                  <c:v>17</c:v>
                </c:pt>
                <c:pt idx="328">
                  <c:v>18</c:v>
                </c:pt>
                <c:pt idx="329">
                  <c:v>22</c:v>
                </c:pt>
                <c:pt idx="330">
                  <c:v>15</c:v>
                </c:pt>
                <c:pt idx="331">
                  <c:v>15</c:v>
                </c:pt>
                <c:pt idx="332">
                  <c:v>17</c:v>
                </c:pt>
                <c:pt idx="333">
                  <c:v>22</c:v>
                </c:pt>
                <c:pt idx="334">
                  <c:v>15</c:v>
                </c:pt>
                <c:pt idx="335">
                  <c:v>17</c:v>
                </c:pt>
                <c:pt idx="336">
                  <c:v>18</c:v>
                </c:pt>
                <c:pt idx="337">
                  <c:v>18</c:v>
                </c:pt>
                <c:pt idx="338">
                  <c:v>16</c:v>
                </c:pt>
                <c:pt idx="339">
                  <c:v>16</c:v>
                </c:pt>
                <c:pt idx="340">
                  <c:v>17</c:v>
                </c:pt>
                <c:pt idx="341">
                  <c:v>22</c:v>
                </c:pt>
                <c:pt idx="342">
                  <c:v>17</c:v>
                </c:pt>
                <c:pt idx="343">
                  <c:v>18</c:v>
                </c:pt>
                <c:pt idx="344">
                  <c:v>17</c:v>
                </c:pt>
                <c:pt idx="345">
                  <c:v>20</c:v>
                </c:pt>
                <c:pt idx="346">
                  <c:v>19</c:v>
                </c:pt>
                <c:pt idx="347">
                  <c:v>20</c:v>
                </c:pt>
                <c:pt idx="348">
                  <c:v>17</c:v>
                </c:pt>
                <c:pt idx="349">
                  <c:v>19</c:v>
                </c:pt>
                <c:pt idx="350">
                  <c:v>15</c:v>
                </c:pt>
                <c:pt idx="351">
                  <c:v>16</c:v>
                </c:pt>
                <c:pt idx="352">
                  <c:v>17</c:v>
                </c:pt>
                <c:pt idx="353">
                  <c:v>22</c:v>
                </c:pt>
                <c:pt idx="354">
                  <c:v>22</c:v>
                </c:pt>
                <c:pt idx="355">
                  <c:v>21</c:v>
                </c:pt>
                <c:pt idx="356">
                  <c:v>18</c:v>
                </c:pt>
                <c:pt idx="357">
                  <c:v>18</c:v>
                </c:pt>
                <c:pt idx="358">
                  <c:v>15</c:v>
                </c:pt>
                <c:pt idx="359">
                  <c:v>19</c:v>
                </c:pt>
                <c:pt idx="360">
                  <c:v>17</c:v>
                </c:pt>
                <c:pt idx="361">
                  <c:v>19</c:v>
                </c:pt>
                <c:pt idx="362">
                  <c:v>22</c:v>
                </c:pt>
                <c:pt idx="363">
                  <c:v>16</c:v>
                </c:pt>
                <c:pt idx="364">
                  <c:v>18</c:v>
                </c:pt>
                <c:pt idx="365">
                  <c:v>16</c:v>
                </c:pt>
                <c:pt idx="366">
                  <c:v>19</c:v>
                </c:pt>
                <c:pt idx="367">
                  <c:v>22</c:v>
                </c:pt>
                <c:pt idx="368">
                  <c:v>15</c:v>
                </c:pt>
                <c:pt idx="369">
                  <c:v>22</c:v>
                </c:pt>
                <c:pt idx="370">
                  <c:v>16</c:v>
                </c:pt>
                <c:pt idx="371">
                  <c:v>22</c:v>
                </c:pt>
                <c:pt idx="372">
                  <c:v>20</c:v>
                </c:pt>
                <c:pt idx="373">
                  <c:v>20</c:v>
                </c:pt>
                <c:pt idx="374">
                  <c:v>16</c:v>
                </c:pt>
                <c:pt idx="375">
                  <c:v>16</c:v>
                </c:pt>
                <c:pt idx="376">
                  <c:v>18</c:v>
                </c:pt>
                <c:pt idx="377">
                  <c:v>17</c:v>
                </c:pt>
                <c:pt idx="378">
                  <c:v>17</c:v>
                </c:pt>
                <c:pt idx="379">
                  <c:v>16</c:v>
                </c:pt>
                <c:pt idx="380">
                  <c:v>19</c:v>
                </c:pt>
                <c:pt idx="381">
                  <c:v>20</c:v>
                </c:pt>
                <c:pt idx="382">
                  <c:v>16</c:v>
                </c:pt>
                <c:pt idx="383">
                  <c:v>17</c:v>
                </c:pt>
                <c:pt idx="384">
                  <c:v>15</c:v>
                </c:pt>
                <c:pt idx="385">
                  <c:v>17</c:v>
                </c:pt>
                <c:pt idx="386">
                  <c:v>16</c:v>
                </c:pt>
                <c:pt idx="387">
                  <c:v>15</c:v>
                </c:pt>
                <c:pt idx="388">
                  <c:v>18</c:v>
                </c:pt>
                <c:pt idx="389">
                  <c:v>20</c:v>
                </c:pt>
                <c:pt idx="390">
                  <c:v>16</c:v>
                </c:pt>
                <c:pt idx="391">
                  <c:v>16</c:v>
                </c:pt>
                <c:pt idx="392">
                  <c:v>19</c:v>
                </c:pt>
                <c:pt idx="393">
                  <c:v>15</c:v>
                </c:pt>
                <c:pt idx="394">
                  <c:v>22</c:v>
                </c:pt>
                <c:pt idx="395">
                  <c:v>20</c:v>
                </c:pt>
                <c:pt idx="396">
                  <c:v>19</c:v>
                </c:pt>
                <c:pt idx="397">
                  <c:v>18</c:v>
                </c:pt>
                <c:pt idx="398">
                  <c:v>17</c:v>
                </c:pt>
                <c:pt idx="399">
                  <c:v>21</c:v>
                </c:pt>
                <c:pt idx="400">
                  <c:v>16</c:v>
                </c:pt>
                <c:pt idx="401">
                  <c:v>20</c:v>
                </c:pt>
                <c:pt idx="402">
                  <c:v>15</c:v>
                </c:pt>
                <c:pt idx="403">
                  <c:v>19</c:v>
                </c:pt>
                <c:pt idx="404">
                  <c:v>16</c:v>
                </c:pt>
                <c:pt idx="405">
                  <c:v>19</c:v>
                </c:pt>
                <c:pt idx="406">
                  <c:v>15</c:v>
                </c:pt>
                <c:pt idx="407">
                  <c:v>16</c:v>
                </c:pt>
                <c:pt idx="408">
                  <c:v>16</c:v>
                </c:pt>
                <c:pt idx="409">
                  <c:v>21</c:v>
                </c:pt>
                <c:pt idx="410">
                  <c:v>16</c:v>
                </c:pt>
                <c:pt idx="411">
                  <c:v>22</c:v>
                </c:pt>
                <c:pt idx="412">
                  <c:v>20</c:v>
                </c:pt>
                <c:pt idx="413">
                  <c:v>15</c:v>
                </c:pt>
                <c:pt idx="414">
                  <c:v>23</c:v>
                </c:pt>
                <c:pt idx="415">
                  <c:v>17</c:v>
                </c:pt>
                <c:pt idx="416">
                  <c:v>20</c:v>
                </c:pt>
                <c:pt idx="417">
                  <c:v>20</c:v>
                </c:pt>
                <c:pt idx="418">
                  <c:v>15</c:v>
                </c:pt>
                <c:pt idx="419">
                  <c:v>23</c:v>
                </c:pt>
                <c:pt idx="420">
                  <c:v>17</c:v>
                </c:pt>
                <c:pt idx="421">
                  <c:v>19</c:v>
                </c:pt>
                <c:pt idx="422">
                  <c:v>16</c:v>
                </c:pt>
                <c:pt idx="423">
                  <c:v>23</c:v>
                </c:pt>
                <c:pt idx="424">
                  <c:v>15</c:v>
                </c:pt>
                <c:pt idx="425">
                  <c:v>15</c:v>
                </c:pt>
                <c:pt idx="426">
                  <c:v>19</c:v>
                </c:pt>
                <c:pt idx="427">
                  <c:v>18</c:v>
                </c:pt>
                <c:pt idx="428">
                  <c:v>16</c:v>
                </c:pt>
                <c:pt idx="429">
                  <c:v>20</c:v>
                </c:pt>
                <c:pt idx="430">
                  <c:v>21</c:v>
                </c:pt>
                <c:pt idx="431">
                  <c:v>16</c:v>
                </c:pt>
                <c:pt idx="432">
                  <c:v>15</c:v>
                </c:pt>
                <c:pt idx="433">
                  <c:v>19</c:v>
                </c:pt>
                <c:pt idx="434">
                  <c:v>17</c:v>
                </c:pt>
                <c:pt idx="435">
                  <c:v>16</c:v>
                </c:pt>
                <c:pt idx="436">
                  <c:v>17</c:v>
                </c:pt>
                <c:pt idx="437">
                  <c:v>15</c:v>
                </c:pt>
                <c:pt idx="438">
                  <c:v>16</c:v>
                </c:pt>
                <c:pt idx="439">
                  <c:v>17</c:v>
                </c:pt>
                <c:pt idx="440">
                  <c:v>22</c:v>
                </c:pt>
                <c:pt idx="441">
                  <c:v>19</c:v>
                </c:pt>
                <c:pt idx="442">
                  <c:v>16</c:v>
                </c:pt>
                <c:pt idx="443">
                  <c:v>20</c:v>
                </c:pt>
                <c:pt idx="444">
                  <c:v>17</c:v>
                </c:pt>
                <c:pt idx="445">
                  <c:v>20</c:v>
                </c:pt>
                <c:pt idx="446">
                  <c:v>16</c:v>
                </c:pt>
                <c:pt idx="447">
                  <c:v>15</c:v>
                </c:pt>
                <c:pt idx="448">
                  <c:v>21</c:v>
                </c:pt>
                <c:pt idx="449">
                  <c:v>15</c:v>
                </c:pt>
                <c:pt idx="450">
                  <c:v>19</c:v>
                </c:pt>
                <c:pt idx="451">
                  <c:v>22</c:v>
                </c:pt>
                <c:pt idx="452">
                  <c:v>19</c:v>
                </c:pt>
                <c:pt idx="453">
                  <c:v>16</c:v>
                </c:pt>
                <c:pt idx="454">
                  <c:v>17</c:v>
                </c:pt>
                <c:pt idx="455">
                  <c:v>18</c:v>
                </c:pt>
                <c:pt idx="456">
                  <c:v>15</c:v>
                </c:pt>
                <c:pt idx="457">
                  <c:v>15</c:v>
                </c:pt>
                <c:pt idx="458">
                  <c:v>16</c:v>
                </c:pt>
                <c:pt idx="459">
                  <c:v>21</c:v>
                </c:pt>
                <c:pt idx="460">
                  <c:v>17</c:v>
                </c:pt>
                <c:pt idx="461">
                  <c:v>19</c:v>
                </c:pt>
                <c:pt idx="462">
                  <c:v>17</c:v>
                </c:pt>
                <c:pt idx="463">
                  <c:v>19</c:v>
                </c:pt>
                <c:pt idx="464">
                  <c:v>16</c:v>
                </c:pt>
                <c:pt idx="465">
                  <c:v>20</c:v>
                </c:pt>
                <c:pt idx="466">
                  <c:v>18</c:v>
                </c:pt>
                <c:pt idx="467">
                  <c:v>20</c:v>
                </c:pt>
                <c:pt idx="468">
                  <c:v>19</c:v>
                </c:pt>
                <c:pt idx="469">
                  <c:v>15</c:v>
                </c:pt>
                <c:pt idx="470">
                  <c:v>23</c:v>
                </c:pt>
                <c:pt idx="471">
                  <c:v>22</c:v>
                </c:pt>
                <c:pt idx="472">
                  <c:v>18</c:v>
                </c:pt>
                <c:pt idx="473">
                  <c:v>20</c:v>
                </c:pt>
                <c:pt idx="474">
                  <c:v>21</c:v>
                </c:pt>
                <c:pt idx="475">
                  <c:v>16</c:v>
                </c:pt>
                <c:pt idx="476">
                  <c:v>15</c:v>
                </c:pt>
                <c:pt idx="477">
                  <c:v>20</c:v>
                </c:pt>
                <c:pt idx="478">
                  <c:v>23</c:v>
                </c:pt>
                <c:pt idx="479">
                  <c:v>19</c:v>
                </c:pt>
                <c:pt idx="480">
                  <c:v>16</c:v>
                </c:pt>
                <c:pt idx="481">
                  <c:v>20</c:v>
                </c:pt>
                <c:pt idx="482">
                  <c:v>16</c:v>
                </c:pt>
                <c:pt idx="483">
                  <c:v>18</c:v>
                </c:pt>
                <c:pt idx="484">
                  <c:v>22</c:v>
                </c:pt>
                <c:pt idx="485">
                  <c:v>19</c:v>
                </c:pt>
                <c:pt idx="486">
                  <c:v>16</c:v>
                </c:pt>
                <c:pt idx="487">
                  <c:v>18</c:v>
                </c:pt>
                <c:pt idx="488">
                  <c:v>20</c:v>
                </c:pt>
                <c:pt idx="489">
                  <c:v>20</c:v>
                </c:pt>
                <c:pt idx="490">
                  <c:v>16</c:v>
                </c:pt>
                <c:pt idx="491">
                  <c:v>18</c:v>
                </c:pt>
                <c:pt idx="492">
                  <c:v>20</c:v>
                </c:pt>
                <c:pt idx="493">
                  <c:v>22</c:v>
                </c:pt>
                <c:pt idx="494">
                  <c:v>16</c:v>
                </c:pt>
                <c:pt idx="495">
                  <c:v>18</c:v>
                </c:pt>
                <c:pt idx="496">
                  <c:v>15</c:v>
                </c:pt>
                <c:pt idx="497">
                  <c:v>15</c:v>
                </c:pt>
                <c:pt idx="498">
                  <c:v>21</c:v>
                </c:pt>
                <c:pt idx="499">
                  <c:v>21</c:v>
                </c:pt>
                <c:pt idx="500">
                  <c:v>16</c:v>
                </c:pt>
                <c:pt idx="501">
                  <c:v>17</c:v>
                </c:pt>
                <c:pt idx="502">
                  <c:v>21</c:v>
                </c:pt>
                <c:pt idx="503">
                  <c:v>16</c:v>
                </c:pt>
                <c:pt idx="504">
                  <c:v>18</c:v>
                </c:pt>
                <c:pt idx="505">
                  <c:v>15</c:v>
                </c:pt>
                <c:pt idx="506">
                  <c:v>15</c:v>
                </c:pt>
                <c:pt idx="507">
                  <c:v>15</c:v>
                </c:pt>
                <c:pt idx="508">
                  <c:v>20</c:v>
                </c:pt>
                <c:pt idx="509">
                  <c:v>17</c:v>
                </c:pt>
                <c:pt idx="510">
                  <c:v>20</c:v>
                </c:pt>
                <c:pt idx="511">
                  <c:v>22</c:v>
                </c:pt>
                <c:pt idx="512">
                  <c:v>23</c:v>
                </c:pt>
                <c:pt idx="513">
                  <c:v>17</c:v>
                </c:pt>
                <c:pt idx="514">
                  <c:v>20</c:v>
                </c:pt>
                <c:pt idx="515">
                  <c:v>15</c:v>
                </c:pt>
                <c:pt idx="516">
                  <c:v>16</c:v>
                </c:pt>
                <c:pt idx="517">
                  <c:v>17</c:v>
                </c:pt>
                <c:pt idx="518">
                  <c:v>17</c:v>
                </c:pt>
                <c:pt idx="519">
                  <c:v>16</c:v>
                </c:pt>
                <c:pt idx="520">
                  <c:v>21</c:v>
                </c:pt>
                <c:pt idx="521">
                  <c:v>16</c:v>
                </c:pt>
                <c:pt idx="522">
                  <c:v>15</c:v>
                </c:pt>
                <c:pt idx="523">
                  <c:v>16</c:v>
                </c:pt>
                <c:pt idx="524">
                  <c:v>17</c:v>
                </c:pt>
                <c:pt idx="525">
                  <c:v>16</c:v>
                </c:pt>
                <c:pt idx="526">
                  <c:v>20</c:v>
                </c:pt>
                <c:pt idx="527">
                  <c:v>17</c:v>
                </c:pt>
                <c:pt idx="528">
                  <c:v>16</c:v>
                </c:pt>
                <c:pt idx="529">
                  <c:v>18</c:v>
                </c:pt>
                <c:pt idx="530">
                  <c:v>21</c:v>
                </c:pt>
                <c:pt idx="531">
                  <c:v>16</c:v>
                </c:pt>
                <c:pt idx="532">
                  <c:v>18</c:v>
                </c:pt>
                <c:pt idx="533">
                  <c:v>20</c:v>
                </c:pt>
                <c:pt idx="534">
                  <c:v>20</c:v>
                </c:pt>
                <c:pt idx="535">
                  <c:v>16</c:v>
                </c:pt>
                <c:pt idx="536">
                  <c:v>17</c:v>
                </c:pt>
                <c:pt idx="537">
                  <c:v>16</c:v>
                </c:pt>
                <c:pt idx="538">
                  <c:v>16</c:v>
                </c:pt>
                <c:pt idx="539">
                  <c:v>16</c:v>
                </c:pt>
                <c:pt idx="540">
                  <c:v>16</c:v>
                </c:pt>
                <c:pt idx="541">
                  <c:v>16</c:v>
                </c:pt>
                <c:pt idx="542">
                  <c:v>16</c:v>
                </c:pt>
                <c:pt idx="543">
                  <c:v>15</c:v>
                </c:pt>
                <c:pt idx="544">
                  <c:v>15</c:v>
                </c:pt>
                <c:pt idx="545">
                  <c:v>17</c:v>
                </c:pt>
                <c:pt idx="546">
                  <c:v>18</c:v>
                </c:pt>
                <c:pt idx="547">
                  <c:v>16</c:v>
                </c:pt>
                <c:pt idx="548">
                  <c:v>18</c:v>
                </c:pt>
                <c:pt idx="549">
                  <c:v>17</c:v>
                </c:pt>
                <c:pt idx="550">
                  <c:v>15</c:v>
                </c:pt>
                <c:pt idx="551">
                  <c:v>16</c:v>
                </c:pt>
                <c:pt idx="552">
                  <c:v>20</c:v>
                </c:pt>
                <c:pt idx="553">
                  <c:v>18</c:v>
                </c:pt>
                <c:pt idx="554">
                  <c:v>15</c:v>
                </c:pt>
                <c:pt idx="555">
                  <c:v>15</c:v>
                </c:pt>
                <c:pt idx="556">
                  <c:v>18</c:v>
                </c:pt>
                <c:pt idx="557">
                  <c:v>19</c:v>
                </c:pt>
                <c:pt idx="558">
                  <c:v>20</c:v>
                </c:pt>
                <c:pt idx="559">
                  <c:v>20</c:v>
                </c:pt>
                <c:pt idx="560">
                  <c:v>22</c:v>
                </c:pt>
                <c:pt idx="561">
                  <c:v>16</c:v>
                </c:pt>
                <c:pt idx="562">
                  <c:v>20</c:v>
                </c:pt>
                <c:pt idx="563">
                  <c:v>20</c:v>
                </c:pt>
                <c:pt idx="564">
                  <c:v>16</c:v>
                </c:pt>
                <c:pt idx="565">
                  <c:v>16</c:v>
                </c:pt>
                <c:pt idx="566">
                  <c:v>15</c:v>
                </c:pt>
                <c:pt idx="567">
                  <c:v>14</c:v>
                </c:pt>
                <c:pt idx="568">
                  <c:v>18</c:v>
                </c:pt>
                <c:pt idx="569">
                  <c:v>17</c:v>
                </c:pt>
                <c:pt idx="570">
                  <c:v>16</c:v>
                </c:pt>
                <c:pt idx="571">
                  <c:v>20</c:v>
                </c:pt>
                <c:pt idx="572">
                  <c:v>17</c:v>
                </c:pt>
                <c:pt idx="573">
                  <c:v>16</c:v>
                </c:pt>
                <c:pt idx="574">
                  <c:v>15</c:v>
                </c:pt>
                <c:pt idx="575">
                  <c:v>16</c:v>
                </c:pt>
                <c:pt idx="576">
                  <c:v>16</c:v>
                </c:pt>
                <c:pt idx="577">
                  <c:v>16</c:v>
                </c:pt>
                <c:pt idx="578">
                  <c:v>16</c:v>
                </c:pt>
                <c:pt idx="579">
                  <c:v>15</c:v>
                </c:pt>
                <c:pt idx="580">
                  <c:v>19</c:v>
                </c:pt>
                <c:pt idx="581">
                  <c:v>15</c:v>
                </c:pt>
                <c:pt idx="582">
                  <c:v>15</c:v>
                </c:pt>
                <c:pt idx="583">
                  <c:v>16</c:v>
                </c:pt>
                <c:pt idx="584">
                  <c:v>20</c:v>
                </c:pt>
                <c:pt idx="585">
                  <c:v>15</c:v>
                </c:pt>
                <c:pt idx="586">
                  <c:v>15</c:v>
                </c:pt>
                <c:pt idx="587">
                  <c:v>16</c:v>
                </c:pt>
                <c:pt idx="588">
                  <c:v>16</c:v>
                </c:pt>
                <c:pt idx="589">
                  <c:v>19</c:v>
                </c:pt>
                <c:pt idx="590">
                  <c:v>22</c:v>
                </c:pt>
                <c:pt idx="591">
                  <c:v>20</c:v>
                </c:pt>
                <c:pt idx="592">
                  <c:v>17</c:v>
                </c:pt>
                <c:pt idx="593">
                  <c:v>17</c:v>
                </c:pt>
                <c:pt idx="594">
                  <c:v>15</c:v>
                </c:pt>
                <c:pt idx="595">
                  <c:v>18</c:v>
                </c:pt>
                <c:pt idx="596">
                  <c:v>17</c:v>
                </c:pt>
                <c:pt idx="597">
                  <c:v>16</c:v>
                </c:pt>
                <c:pt idx="598">
                  <c:v>16</c:v>
                </c:pt>
                <c:pt idx="599">
                  <c:v>19</c:v>
                </c:pt>
                <c:pt idx="600">
                  <c:v>15</c:v>
                </c:pt>
                <c:pt idx="601">
                  <c:v>16</c:v>
                </c:pt>
                <c:pt idx="602">
                  <c:v>16</c:v>
                </c:pt>
                <c:pt idx="603">
                  <c:v>19</c:v>
                </c:pt>
                <c:pt idx="604">
                  <c:v>16</c:v>
                </c:pt>
                <c:pt idx="605">
                  <c:v>16</c:v>
                </c:pt>
                <c:pt idx="606">
                  <c:v>15</c:v>
                </c:pt>
                <c:pt idx="607">
                  <c:v>22</c:v>
                </c:pt>
                <c:pt idx="608">
                  <c:v>16</c:v>
                </c:pt>
                <c:pt idx="609">
                  <c:v>15</c:v>
                </c:pt>
                <c:pt idx="610">
                  <c:v>15</c:v>
                </c:pt>
                <c:pt idx="611">
                  <c:v>17</c:v>
                </c:pt>
                <c:pt idx="612">
                  <c:v>15</c:v>
                </c:pt>
                <c:pt idx="613">
                  <c:v>15</c:v>
                </c:pt>
                <c:pt idx="614">
                  <c:v>16</c:v>
                </c:pt>
                <c:pt idx="615">
                  <c:v>15</c:v>
                </c:pt>
                <c:pt idx="616">
                  <c:v>19</c:v>
                </c:pt>
                <c:pt idx="617">
                  <c:v>22</c:v>
                </c:pt>
                <c:pt idx="618">
                  <c:v>19</c:v>
                </c:pt>
                <c:pt idx="619">
                  <c:v>16</c:v>
                </c:pt>
                <c:pt idx="620">
                  <c:v>16</c:v>
                </c:pt>
                <c:pt idx="621">
                  <c:v>16</c:v>
                </c:pt>
                <c:pt idx="622">
                  <c:v>17</c:v>
                </c:pt>
                <c:pt idx="623">
                  <c:v>20</c:v>
                </c:pt>
                <c:pt idx="624">
                  <c:v>19</c:v>
                </c:pt>
                <c:pt idx="625">
                  <c:v>18</c:v>
                </c:pt>
                <c:pt idx="626">
                  <c:v>17</c:v>
                </c:pt>
                <c:pt idx="627">
                  <c:v>15</c:v>
                </c:pt>
                <c:pt idx="628">
                  <c:v>15</c:v>
                </c:pt>
                <c:pt idx="629">
                  <c:v>16</c:v>
                </c:pt>
                <c:pt idx="630">
                  <c:v>18</c:v>
                </c:pt>
                <c:pt idx="631">
                  <c:v>16</c:v>
                </c:pt>
                <c:pt idx="632">
                  <c:v>15</c:v>
                </c:pt>
                <c:pt idx="633">
                  <c:v>19</c:v>
                </c:pt>
                <c:pt idx="634">
                  <c:v>15</c:v>
                </c:pt>
                <c:pt idx="635">
                  <c:v>16</c:v>
                </c:pt>
                <c:pt idx="636">
                  <c:v>20</c:v>
                </c:pt>
                <c:pt idx="637">
                  <c:v>20</c:v>
                </c:pt>
                <c:pt idx="638">
                  <c:v>23</c:v>
                </c:pt>
                <c:pt idx="639">
                  <c:v>15</c:v>
                </c:pt>
                <c:pt idx="640">
                  <c:v>16</c:v>
                </c:pt>
                <c:pt idx="641">
                  <c:v>15</c:v>
                </c:pt>
                <c:pt idx="642">
                  <c:v>19</c:v>
                </c:pt>
                <c:pt idx="643">
                  <c:v>16</c:v>
                </c:pt>
                <c:pt idx="644">
                  <c:v>16</c:v>
                </c:pt>
                <c:pt idx="645">
                  <c:v>18</c:v>
                </c:pt>
                <c:pt idx="646">
                  <c:v>17</c:v>
                </c:pt>
                <c:pt idx="647">
                  <c:v>16</c:v>
                </c:pt>
                <c:pt idx="648">
                  <c:v>20</c:v>
                </c:pt>
                <c:pt idx="649">
                  <c:v>21</c:v>
                </c:pt>
                <c:pt idx="650">
                  <c:v>18</c:v>
                </c:pt>
                <c:pt idx="651">
                  <c:v>15</c:v>
                </c:pt>
                <c:pt idx="652">
                  <c:v>17</c:v>
                </c:pt>
                <c:pt idx="653">
                  <c:v>17</c:v>
                </c:pt>
                <c:pt idx="654">
                  <c:v>16</c:v>
                </c:pt>
                <c:pt idx="655">
                  <c:v>15</c:v>
                </c:pt>
                <c:pt idx="656">
                  <c:v>18</c:v>
                </c:pt>
                <c:pt idx="657">
                  <c:v>17</c:v>
                </c:pt>
                <c:pt idx="658">
                  <c:v>19</c:v>
                </c:pt>
                <c:pt idx="659">
                  <c:v>17</c:v>
                </c:pt>
                <c:pt idx="660">
                  <c:v>17</c:v>
                </c:pt>
                <c:pt idx="661">
                  <c:v>16</c:v>
                </c:pt>
                <c:pt idx="662">
                  <c:v>15</c:v>
                </c:pt>
                <c:pt idx="663">
                  <c:v>15</c:v>
                </c:pt>
                <c:pt idx="664">
                  <c:v>16</c:v>
                </c:pt>
                <c:pt idx="665">
                  <c:v>21</c:v>
                </c:pt>
                <c:pt idx="666">
                  <c:v>16</c:v>
                </c:pt>
                <c:pt idx="667">
                  <c:v>17</c:v>
                </c:pt>
                <c:pt idx="668">
                  <c:v>19</c:v>
                </c:pt>
                <c:pt idx="669">
                  <c:v>15</c:v>
                </c:pt>
                <c:pt idx="670">
                  <c:v>18</c:v>
                </c:pt>
                <c:pt idx="671">
                  <c:v>17</c:v>
                </c:pt>
                <c:pt idx="672">
                  <c:v>16</c:v>
                </c:pt>
                <c:pt idx="673">
                  <c:v>16</c:v>
                </c:pt>
                <c:pt idx="674">
                  <c:v>16</c:v>
                </c:pt>
                <c:pt idx="675">
                  <c:v>15</c:v>
                </c:pt>
                <c:pt idx="676">
                  <c:v>15</c:v>
                </c:pt>
                <c:pt idx="677">
                  <c:v>18</c:v>
                </c:pt>
                <c:pt idx="678">
                  <c:v>17</c:v>
                </c:pt>
                <c:pt idx="679">
                  <c:v>16</c:v>
                </c:pt>
                <c:pt idx="680">
                  <c:v>20</c:v>
                </c:pt>
                <c:pt idx="681">
                  <c:v>16</c:v>
                </c:pt>
                <c:pt idx="682">
                  <c:v>18</c:v>
                </c:pt>
                <c:pt idx="683">
                  <c:v>20</c:v>
                </c:pt>
                <c:pt idx="684">
                  <c:v>16</c:v>
                </c:pt>
                <c:pt idx="685">
                  <c:v>15</c:v>
                </c:pt>
                <c:pt idx="686">
                  <c:v>24</c:v>
                </c:pt>
                <c:pt idx="687">
                  <c:v>18</c:v>
                </c:pt>
                <c:pt idx="688">
                  <c:v>15</c:v>
                </c:pt>
                <c:pt idx="689">
                  <c:v>19</c:v>
                </c:pt>
                <c:pt idx="690">
                  <c:v>16</c:v>
                </c:pt>
                <c:pt idx="691">
                  <c:v>18</c:v>
                </c:pt>
                <c:pt idx="692">
                  <c:v>19</c:v>
                </c:pt>
                <c:pt idx="693">
                  <c:v>16</c:v>
                </c:pt>
                <c:pt idx="694">
                  <c:v>17</c:v>
                </c:pt>
                <c:pt idx="695">
                  <c:v>16</c:v>
                </c:pt>
                <c:pt idx="696">
                  <c:v>19</c:v>
                </c:pt>
                <c:pt idx="697">
                  <c:v>20</c:v>
                </c:pt>
                <c:pt idx="698">
                  <c:v>19</c:v>
                </c:pt>
                <c:pt idx="699">
                  <c:v>19</c:v>
                </c:pt>
                <c:pt idx="700">
                  <c:v>21</c:v>
                </c:pt>
                <c:pt idx="701">
                  <c:v>17</c:v>
                </c:pt>
                <c:pt idx="702">
                  <c:v>19</c:v>
                </c:pt>
                <c:pt idx="703">
                  <c:v>21</c:v>
                </c:pt>
                <c:pt idx="704">
                  <c:v>20</c:v>
                </c:pt>
                <c:pt idx="705">
                  <c:v>20</c:v>
                </c:pt>
                <c:pt idx="706">
                  <c:v>16</c:v>
                </c:pt>
                <c:pt idx="707">
                  <c:v>19</c:v>
                </c:pt>
                <c:pt idx="708">
                  <c:v>15</c:v>
                </c:pt>
                <c:pt idx="709">
                  <c:v>16</c:v>
                </c:pt>
                <c:pt idx="710">
                  <c:v>22</c:v>
                </c:pt>
                <c:pt idx="711">
                  <c:v>19</c:v>
                </c:pt>
                <c:pt idx="712">
                  <c:v>16</c:v>
                </c:pt>
                <c:pt idx="713">
                  <c:v>17</c:v>
                </c:pt>
                <c:pt idx="714">
                  <c:v>16</c:v>
                </c:pt>
                <c:pt idx="715">
                  <c:v>17</c:v>
                </c:pt>
                <c:pt idx="716">
                  <c:v>16</c:v>
                </c:pt>
                <c:pt idx="717">
                  <c:v>19</c:v>
                </c:pt>
                <c:pt idx="718">
                  <c:v>24</c:v>
                </c:pt>
                <c:pt idx="719">
                  <c:v>17</c:v>
                </c:pt>
                <c:pt idx="720">
                  <c:v>16</c:v>
                </c:pt>
                <c:pt idx="721">
                  <c:v>17</c:v>
                </c:pt>
                <c:pt idx="722">
                  <c:v>22</c:v>
                </c:pt>
                <c:pt idx="723">
                  <c:v>20</c:v>
                </c:pt>
                <c:pt idx="724">
                  <c:v>19</c:v>
                </c:pt>
                <c:pt idx="725">
                  <c:v>18</c:v>
                </c:pt>
                <c:pt idx="726">
                  <c:v>20</c:v>
                </c:pt>
                <c:pt idx="727">
                  <c:v>18</c:v>
                </c:pt>
                <c:pt idx="728">
                  <c:v>23</c:v>
                </c:pt>
                <c:pt idx="729">
                  <c:v>20</c:v>
                </c:pt>
                <c:pt idx="730">
                  <c:v>22</c:v>
                </c:pt>
                <c:pt idx="731">
                  <c:v>24</c:v>
                </c:pt>
                <c:pt idx="732">
                  <c:v>20</c:v>
                </c:pt>
                <c:pt idx="733">
                  <c:v>16</c:v>
                </c:pt>
                <c:pt idx="734">
                  <c:v>17</c:v>
                </c:pt>
                <c:pt idx="735">
                  <c:v>22</c:v>
                </c:pt>
                <c:pt idx="736">
                  <c:v>15</c:v>
                </c:pt>
                <c:pt idx="737">
                  <c:v>22</c:v>
                </c:pt>
                <c:pt idx="738">
                  <c:v>19</c:v>
                </c:pt>
                <c:pt idx="739">
                  <c:v>19</c:v>
                </c:pt>
                <c:pt idx="740">
                  <c:v>23</c:v>
                </c:pt>
                <c:pt idx="741">
                  <c:v>16</c:v>
                </c:pt>
                <c:pt idx="742">
                  <c:v>22</c:v>
                </c:pt>
                <c:pt idx="743">
                  <c:v>15</c:v>
                </c:pt>
                <c:pt idx="744">
                  <c:v>20</c:v>
                </c:pt>
                <c:pt idx="745">
                  <c:v>17</c:v>
                </c:pt>
                <c:pt idx="746">
                  <c:v>22</c:v>
                </c:pt>
                <c:pt idx="747">
                  <c:v>19</c:v>
                </c:pt>
                <c:pt idx="748">
                  <c:v>20</c:v>
                </c:pt>
                <c:pt idx="749">
                  <c:v>18</c:v>
                </c:pt>
                <c:pt idx="750">
                  <c:v>15</c:v>
                </c:pt>
                <c:pt idx="751">
                  <c:v>20</c:v>
                </c:pt>
                <c:pt idx="752">
                  <c:v>21</c:v>
                </c:pt>
                <c:pt idx="753">
                  <c:v>17</c:v>
                </c:pt>
                <c:pt idx="754">
                  <c:v>17</c:v>
                </c:pt>
                <c:pt idx="755">
                  <c:v>15</c:v>
                </c:pt>
                <c:pt idx="756">
                  <c:v>23</c:v>
                </c:pt>
                <c:pt idx="757">
                  <c:v>19</c:v>
                </c:pt>
                <c:pt idx="758">
                  <c:v>19</c:v>
                </c:pt>
                <c:pt idx="759">
                  <c:v>17</c:v>
                </c:pt>
                <c:pt idx="760">
                  <c:v>20</c:v>
                </c:pt>
                <c:pt idx="761">
                  <c:v>22</c:v>
                </c:pt>
                <c:pt idx="762">
                  <c:v>17</c:v>
                </c:pt>
                <c:pt idx="763">
                  <c:v>19</c:v>
                </c:pt>
                <c:pt idx="764">
                  <c:v>18</c:v>
                </c:pt>
                <c:pt idx="765">
                  <c:v>16</c:v>
                </c:pt>
                <c:pt idx="766">
                  <c:v>22</c:v>
                </c:pt>
                <c:pt idx="767">
                  <c:v>16</c:v>
                </c:pt>
                <c:pt idx="768">
                  <c:v>15</c:v>
                </c:pt>
                <c:pt idx="769">
                  <c:v>15</c:v>
                </c:pt>
                <c:pt idx="770">
                  <c:v>19</c:v>
                </c:pt>
                <c:pt idx="771">
                  <c:v>21</c:v>
                </c:pt>
                <c:pt idx="772">
                  <c:v>21</c:v>
                </c:pt>
                <c:pt idx="773">
                  <c:v>20</c:v>
                </c:pt>
                <c:pt idx="774">
                  <c:v>20</c:v>
                </c:pt>
                <c:pt idx="775">
                  <c:v>20</c:v>
                </c:pt>
                <c:pt idx="776">
                  <c:v>18</c:v>
                </c:pt>
                <c:pt idx="777">
                  <c:v>19</c:v>
                </c:pt>
                <c:pt idx="778">
                  <c:v>16</c:v>
                </c:pt>
                <c:pt idx="779">
                  <c:v>20</c:v>
                </c:pt>
                <c:pt idx="780">
                  <c:v>16</c:v>
                </c:pt>
                <c:pt idx="781">
                  <c:v>17</c:v>
                </c:pt>
                <c:pt idx="782">
                  <c:v>23</c:v>
                </c:pt>
                <c:pt idx="783">
                  <c:v>21</c:v>
                </c:pt>
                <c:pt idx="784">
                  <c:v>20</c:v>
                </c:pt>
                <c:pt idx="785">
                  <c:v>24</c:v>
                </c:pt>
                <c:pt idx="786">
                  <c:v>22</c:v>
                </c:pt>
                <c:pt idx="787">
                  <c:v>17</c:v>
                </c:pt>
                <c:pt idx="788">
                  <c:v>17</c:v>
                </c:pt>
                <c:pt idx="789">
                  <c:v>16</c:v>
                </c:pt>
                <c:pt idx="790">
                  <c:v>17</c:v>
                </c:pt>
                <c:pt idx="791">
                  <c:v>15</c:v>
                </c:pt>
                <c:pt idx="792">
                  <c:v>17</c:v>
                </c:pt>
                <c:pt idx="793">
                  <c:v>23</c:v>
                </c:pt>
                <c:pt idx="794">
                  <c:v>21</c:v>
                </c:pt>
                <c:pt idx="795">
                  <c:v>15</c:v>
                </c:pt>
                <c:pt idx="796">
                  <c:v>20</c:v>
                </c:pt>
                <c:pt idx="797">
                  <c:v>16</c:v>
                </c:pt>
                <c:pt idx="798">
                  <c:v>21</c:v>
                </c:pt>
                <c:pt idx="799">
                  <c:v>15</c:v>
                </c:pt>
                <c:pt idx="800">
                  <c:v>22</c:v>
                </c:pt>
                <c:pt idx="801">
                  <c:v>20</c:v>
                </c:pt>
                <c:pt idx="802">
                  <c:v>17</c:v>
                </c:pt>
                <c:pt idx="803">
                  <c:v>17</c:v>
                </c:pt>
                <c:pt idx="804">
                  <c:v>15</c:v>
                </c:pt>
                <c:pt idx="805">
                  <c:v>20</c:v>
                </c:pt>
                <c:pt idx="806">
                  <c:v>23</c:v>
                </c:pt>
                <c:pt idx="807">
                  <c:v>13</c:v>
                </c:pt>
                <c:pt idx="808">
                  <c:v>20</c:v>
                </c:pt>
                <c:pt idx="809">
                  <c:v>18</c:v>
                </c:pt>
                <c:pt idx="810">
                  <c:v>19</c:v>
                </c:pt>
                <c:pt idx="811">
                  <c:v>16</c:v>
                </c:pt>
                <c:pt idx="812">
                  <c:v>20</c:v>
                </c:pt>
                <c:pt idx="813">
                  <c:v>20</c:v>
                </c:pt>
                <c:pt idx="814">
                  <c:v>23</c:v>
                </c:pt>
                <c:pt idx="815">
                  <c:v>16</c:v>
                </c:pt>
                <c:pt idx="816">
                  <c:v>17</c:v>
                </c:pt>
                <c:pt idx="817">
                  <c:v>18</c:v>
                </c:pt>
                <c:pt idx="818">
                  <c:v>16</c:v>
                </c:pt>
                <c:pt idx="819">
                  <c:v>18</c:v>
                </c:pt>
                <c:pt idx="820">
                  <c:v>19</c:v>
                </c:pt>
                <c:pt idx="821">
                  <c:v>19</c:v>
                </c:pt>
                <c:pt idx="822">
                  <c:v>16</c:v>
                </c:pt>
                <c:pt idx="823">
                  <c:v>19</c:v>
                </c:pt>
                <c:pt idx="824">
                  <c:v>22</c:v>
                </c:pt>
                <c:pt idx="825">
                  <c:v>20</c:v>
                </c:pt>
                <c:pt idx="826">
                  <c:v>24</c:v>
                </c:pt>
                <c:pt idx="827">
                  <c:v>17</c:v>
                </c:pt>
                <c:pt idx="828">
                  <c:v>16</c:v>
                </c:pt>
                <c:pt idx="829">
                  <c:v>22</c:v>
                </c:pt>
                <c:pt idx="830">
                  <c:v>19</c:v>
                </c:pt>
                <c:pt idx="831">
                  <c:v>16</c:v>
                </c:pt>
                <c:pt idx="832">
                  <c:v>16</c:v>
                </c:pt>
                <c:pt idx="833">
                  <c:v>22</c:v>
                </c:pt>
                <c:pt idx="834">
                  <c:v>18</c:v>
                </c:pt>
                <c:pt idx="835">
                  <c:v>16</c:v>
                </c:pt>
                <c:pt idx="836">
                  <c:v>22</c:v>
                </c:pt>
                <c:pt idx="837">
                  <c:v>16</c:v>
                </c:pt>
                <c:pt idx="838">
                  <c:v>21</c:v>
                </c:pt>
                <c:pt idx="839">
                  <c:v>16</c:v>
                </c:pt>
                <c:pt idx="840">
                  <c:v>22</c:v>
                </c:pt>
                <c:pt idx="841">
                  <c:v>16</c:v>
                </c:pt>
                <c:pt idx="842">
                  <c:v>19</c:v>
                </c:pt>
                <c:pt idx="843">
                  <c:v>16</c:v>
                </c:pt>
                <c:pt idx="844">
                  <c:v>17</c:v>
                </c:pt>
                <c:pt idx="845">
                  <c:v>19</c:v>
                </c:pt>
                <c:pt idx="846">
                  <c:v>17</c:v>
                </c:pt>
                <c:pt idx="847">
                  <c:v>17</c:v>
                </c:pt>
                <c:pt idx="848">
                  <c:v>19</c:v>
                </c:pt>
                <c:pt idx="849">
                  <c:v>17</c:v>
                </c:pt>
                <c:pt idx="850">
                  <c:v>21</c:v>
                </c:pt>
                <c:pt idx="851">
                  <c:v>17</c:v>
                </c:pt>
                <c:pt idx="852">
                  <c:v>15</c:v>
                </c:pt>
                <c:pt idx="853">
                  <c:v>22</c:v>
                </c:pt>
                <c:pt idx="854">
                  <c:v>18</c:v>
                </c:pt>
                <c:pt idx="855">
                  <c:v>16</c:v>
                </c:pt>
                <c:pt idx="856">
                  <c:v>17</c:v>
                </c:pt>
                <c:pt idx="857">
                  <c:v>15</c:v>
                </c:pt>
                <c:pt idx="858">
                  <c:v>22</c:v>
                </c:pt>
                <c:pt idx="859">
                  <c:v>16</c:v>
                </c:pt>
                <c:pt idx="860">
                  <c:v>19</c:v>
                </c:pt>
                <c:pt idx="861">
                  <c:v>16</c:v>
                </c:pt>
                <c:pt idx="862">
                  <c:v>15</c:v>
                </c:pt>
                <c:pt idx="863">
                  <c:v>16</c:v>
                </c:pt>
                <c:pt idx="864">
                  <c:v>15</c:v>
                </c:pt>
                <c:pt idx="865">
                  <c:v>15</c:v>
                </c:pt>
                <c:pt idx="866">
                  <c:v>16</c:v>
                </c:pt>
                <c:pt idx="867">
                  <c:v>16</c:v>
                </c:pt>
                <c:pt idx="868">
                  <c:v>16</c:v>
                </c:pt>
                <c:pt idx="869">
                  <c:v>18</c:v>
                </c:pt>
                <c:pt idx="870">
                  <c:v>16</c:v>
                </c:pt>
                <c:pt idx="871">
                  <c:v>22</c:v>
                </c:pt>
                <c:pt idx="872">
                  <c:v>19</c:v>
                </c:pt>
                <c:pt idx="873">
                  <c:v>19</c:v>
                </c:pt>
                <c:pt idx="874">
                  <c:v>22</c:v>
                </c:pt>
                <c:pt idx="875">
                  <c:v>16</c:v>
                </c:pt>
                <c:pt idx="876">
                  <c:v>19</c:v>
                </c:pt>
                <c:pt idx="877">
                  <c:v>16</c:v>
                </c:pt>
                <c:pt idx="878">
                  <c:v>15</c:v>
                </c:pt>
                <c:pt idx="879">
                  <c:v>15</c:v>
                </c:pt>
                <c:pt idx="880">
                  <c:v>21</c:v>
                </c:pt>
                <c:pt idx="881">
                  <c:v>20</c:v>
                </c:pt>
                <c:pt idx="882">
                  <c:v>22</c:v>
                </c:pt>
                <c:pt idx="883">
                  <c:v>16</c:v>
                </c:pt>
                <c:pt idx="884">
                  <c:v>20</c:v>
                </c:pt>
                <c:pt idx="885">
                  <c:v>15</c:v>
                </c:pt>
                <c:pt idx="886">
                  <c:v>15</c:v>
                </c:pt>
                <c:pt idx="887">
                  <c:v>16</c:v>
                </c:pt>
                <c:pt idx="888">
                  <c:v>18</c:v>
                </c:pt>
                <c:pt idx="889">
                  <c:v>15</c:v>
                </c:pt>
                <c:pt idx="890">
                  <c:v>22</c:v>
                </c:pt>
                <c:pt idx="891">
                  <c:v>21</c:v>
                </c:pt>
                <c:pt idx="892">
                  <c:v>17</c:v>
                </c:pt>
                <c:pt idx="893">
                  <c:v>24</c:v>
                </c:pt>
                <c:pt idx="894">
                  <c:v>17</c:v>
                </c:pt>
                <c:pt idx="895">
                  <c:v>15</c:v>
                </c:pt>
                <c:pt idx="896">
                  <c:v>18</c:v>
                </c:pt>
                <c:pt idx="897">
                  <c:v>19</c:v>
                </c:pt>
                <c:pt idx="898">
                  <c:v>15</c:v>
                </c:pt>
                <c:pt idx="899">
                  <c:v>16</c:v>
                </c:pt>
                <c:pt idx="900">
                  <c:v>17</c:v>
                </c:pt>
                <c:pt idx="901">
                  <c:v>15</c:v>
                </c:pt>
                <c:pt idx="902">
                  <c:v>17</c:v>
                </c:pt>
                <c:pt idx="903">
                  <c:v>19</c:v>
                </c:pt>
                <c:pt idx="904">
                  <c:v>22</c:v>
                </c:pt>
                <c:pt idx="905">
                  <c:v>15</c:v>
                </c:pt>
                <c:pt idx="906">
                  <c:v>16</c:v>
                </c:pt>
                <c:pt idx="907">
                  <c:v>19</c:v>
                </c:pt>
                <c:pt idx="908">
                  <c:v>16</c:v>
                </c:pt>
                <c:pt idx="909">
                  <c:v>18</c:v>
                </c:pt>
                <c:pt idx="910">
                  <c:v>16</c:v>
                </c:pt>
                <c:pt idx="911">
                  <c:v>15</c:v>
                </c:pt>
                <c:pt idx="912">
                  <c:v>20</c:v>
                </c:pt>
                <c:pt idx="913">
                  <c:v>19</c:v>
                </c:pt>
                <c:pt idx="914">
                  <c:v>15</c:v>
                </c:pt>
                <c:pt idx="915">
                  <c:v>20</c:v>
                </c:pt>
                <c:pt idx="916">
                  <c:v>17</c:v>
                </c:pt>
                <c:pt idx="917">
                  <c:v>22</c:v>
                </c:pt>
                <c:pt idx="918">
                  <c:v>15</c:v>
                </c:pt>
                <c:pt idx="919">
                  <c:v>24</c:v>
                </c:pt>
                <c:pt idx="920">
                  <c:v>17</c:v>
                </c:pt>
                <c:pt idx="921">
                  <c:v>16</c:v>
                </c:pt>
                <c:pt idx="922">
                  <c:v>15</c:v>
                </c:pt>
                <c:pt idx="923">
                  <c:v>18</c:v>
                </c:pt>
                <c:pt idx="924">
                  <c:v>16</c:v>
                </c:pt>
                <c:pt idx="925">
                  <c:v>16</c:v>
                </c:pt>
                <c:pt idx="926">
                  <c:v>19</c:v>
                </c:pt>
                <c:pt idx="927">
                  <c:v>15</c:v>
                </c:pt>
                <c:pt idx="928">
                  <c:v>15</c:v>
                </c:pt>
                <c:pt idx="929">
                  <c:v>23</c:v>
                </c:pt>
                <c:pt idx="930">
                  <c:v>17</c:v>
                </c:pt>
                <c:pt idx="931">
                  <c:v>20</c:v>
                </c:pt>
                <c:pt idx="932">
                  <c:v>15</c:v>
                </c:pt>
                <c:pt idx="933">
                  <c:v>16</c:v>
                </c:pt>
                <c:pt idx="934">
                  <c:v>22</c:v>
                </c:pt>
                <c:pt idx="935">
                  <c:v>18</c:v>
                </c:pt>
                <c:pt idx="936">
                  <c:v>21</c:v>
                </c:pt>
                <c:pt idx="937">
                  <c:v>19</c:v>
                </c:pt>
                <c:pt idx="938">
                  <c:v>20</c:v>
                </c:pt>
                <c:pt idx="939">
                  <c:v>20</c:v>
                </c:pt>
                <c:pt idx="940">
                  <c:v>16</c:v>
                </c:pt>
                <c:pt idx="941">
                  <c:v>22</c:v>
                </c:pt>
                <c:pt idx="942">
                  <c:v>21</c:v>
                </c:pt>
                <c:pt idx="943">
                  <c:v>16</c:v>
                </c:pt>
                <c:pt idx="944">
                  <c:v>17</c:v>
                </c:pt>
                <c:pt idx="945">
                  <c:v>16</c:v>
                </c:pt>
                <c:pt idx="946">
                  <c:v>17</c:v>
                </c:pt>
                <c:pt idx="947">
                  <c:v>17</c:v>
                </c:pt>
                <c:pt idx="948">
                  <c:v>18</c:v>
                </c:pt>
                <c:pt idx="949">
                  <c:v>23</c:v>
                </c:pt>
                <c:pt idx="950">
                  <c:v>19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15</c:v>
                </c:pt>
                <c:pt idx="955">
                  <c:v>22</c:v>
                </c:pt>
                <c:pt idx="956">
                  <c:v>15</c:v>
                </c:pt>
                <c:pt idx="957">
                  <c:v>15</c:v>
                </c:pt>
                <c:pt idx="958">
                  <c:v>15</c:v>
                </c:pt>
                <c:pt idx="959">
                  <c:v>20</c:v>
                </c:pt>
                <c:pt idx="960">
                  <c:v>19</c:v>
                </c:pt>
                <c:pt idx="961">
                  <c:v>20</c:v>
                </c:pt>
                <c:pt idx="962">
                  <c:v>15</c:v>
                </c:pt>
                <c:pt idx="963">
                  <c:v>16</c:v>
                </c:pt>
                <c:pt idx="964">
                  <c:v>16</c:v>
                </c:pt>
                <c:pt idx="965">
                  <c:v>13</c:v>
                </c:pt>
                <c:pt idx="966">
                  <c:v>20</c:v>
                </c:pt>
                <c:pt idx="967">
                  <c:v>15</c:v>
                </c:pt>
                <c:pt idx="968">
                  <c:v>15</c:v>
                </c:pt>
                <c:pt idx="969">
                  <c:v>17</c:v>
                </c:pt>
                <c:pt idx="970">
                  <c:v>17</c:v>
                </c:pt>
                <c:pt idx="971">
                  <c:v>17</c:v>
                </c:pt>
                <c:pt idx="972">
                  <c:v>17</c:v>
                </c:pt>
                <c:pt idx="973">
                  <c:v>15</c:v>
                </c:pt>
                <c:pt idx="974">
                  <c:v>17</c:v>
                </c:pt>
                <c:pt idx="975">
                  <c:v>15</c:v>
                </c:pt>
                <c:pt idx="976">
                  <c:v>16</c:v>
                </c:pt>
                <c:pt idx="977">
                  <c:v>16</c:v>
                </c:pt>
                <c:pt idx="978">
                  <c:v>16</c:v>
                </c:pt>
                <c:pt idx="979">
                  <c:v>16</c:v>
                </c:pt>
                <c:pt idx="980">
                  <c:v>18</c:v>
                </c:pt>
                <c:pt idx="981">
                  <c:v>16</c:v>
                </c:pt>
                <c:pt idx="982">
                  <c:v>16</c:v>
                </c:pt>
                <c:pt idx="983">
                  <c:v>15</c:v>
                </c:pt>
                <c:pt idx="984">
                  <c:v>19</c:v>
                </c:pt>
                <c:pt idx="985">
                  <c:v>16</c:v>
                </c:pt>
                <c:pt idx="986">
                  <c:v>19</c:v>
                </c:pt>
                <c:pt idx="987">
                  <c:v>22</c:v>
                </c:pt>
                <c:pt idx="988">
                  <c:v>17</c:v>
                </c:pt>
                <c:pt idx="989">
                  <c:v>18</c:v>
                </c:pt>
                <c:pt idx="990">
                  <c:v>19</c:v>
                </c:pt>
                <c:pt idx="991">
                  <c:v>16</c:v>
                </c:pt>
                <c:pt idx="992">
                  <c:v>16</c:v>
                </c:pt>
                <c:pt idx="993">
                  <c:v>15</c:v>
                </c:pt>
                <c:pt idx="994">
                  <c:v>13</c:v>
                </c:pt>
                <c:pt idx="995">
                  <c:v>15</c:v>
                </c:pt>
                <c:pt idx="996">
                  <c:v>23</c:v>
                </c:pt>
                <c:pt idx="997">
                  <c:v>19</c:v>
                </c:pt>
                <c:pt idx="998">
                  <c:v>15</c:v>
                </c:pt>
                <c:pt idx="999">
                  <c:v>16</c:v>
                </c:pt>
                <c:pt idx="1000">
                  <c:v>21</c:v>
                </c:pt>
                <c:pt idx="1001">
                  <c:v>16</c:v>
                </c:pt>
                <c:pt idx="1002">
                  <c:v>15</c:v>
                </c:pt>
                <c:pt idx="1003">
                  <c:v>22</c:v>
                </c:pt>
                <c:pt idx="1004">
                  <c:v>17</c:v>
                </c:pt>
                <c:pt idx="1005">
                  <c:v>20</c:v>
                </c:pt>
                <c:pt idx="1006">
                  <c:v>17</c:v>
                </c:pt>
                <c:pt idx="1007">
                  <c:v>15</c:v>
                </c:pt>
                <c:pt idx="1008">
                  <c:v>13</c:v>
                </c:pt>
                <c:pt idx="1009">
                  <c:v>15</c:v>
                </c:pt>
                <c:pt idx="1010">
                  <c:v>22</c:v>
                </c:pt>
                <c:pt idx="1011">
                  <c:v>16</c:v>
                </c:pt>
                <c:pt idx="1012">
                  <c:v>17</c:v>
                </c:pt>
                <c:pt idx="1013">
                  <c:v>17</c:v>
                </c:pt>
                <c:pt idx="1014">
                  <c:v>18</c:v>
                </c:pt>
                <c:pt idx="1015">
                  <c:v>17</c:v>
                </c:pt>
                <c:pt idx="1016">
                  <c:v>22</c:v>
                </c:pt>
                <c:pt idx="1017">
                  <c:v>21</c:v>
                </c:pt>
                <c:pt idx="1018">
                  <c:v>15</c:v>
                </c:pt>
                <c:pt idx="1019">
                  <c:v>16</c:v>
                </c:pt>
                <c:pt idx="1020">
                  <c:v>19</c:v>
                </c:pt>
                <c:pt idx="1021">
                  <c:v>15</c:v>
                </c:pt>
                <c:pt idx="1022">
                  <c:v>16</c:v>
                </c:pt>
                <c:pt idx="1023">
                  <c:v>19</c:v>
                </c:pt>
                <c:pt idx="1024">
                  <c:v>15</c:v>
                </c:pt>
                <c:pt idx="1025">
                  <c:v>18</c:v>
                </c:pt>
                <c:pt idx="1026">
                  <c:v>15</c:v>
                </c:pt>
                <c:pt idx="1027">
                  <c:v>16</c:v>
                </c:pt>
                <c:pt idx="1028">
                  <c:v>16</c:v>
                </c:pt>
                <c:pt idx="1029">
                  <c:v>20</c:v>
                </c:pt>
                <c:pt idx="1030">
                  <c:v>22</c:v>
                </c:pt>
                <c:pt idx="1031">
                  <c:v>16</c:v>
                </c:pt>
                <c:pt idx="1032">
                  <c:v>20</c:v>
                </c:pt>
                <c:pt idx="1033">
                  <c:v>20</c:v>
                </c:pt>
                <c:pt idx="1034">
                  <c:v>17</c:v>
                </c:pt>
                <c:pt idx="1035">
                  <c:v>19</c:v>
                </c:pt>
                <c:pt idx="1036">
                  <c:v>16</c:v>
                </c:pt>
                <c:pt idx="1037">
                  <c:v>17</c:v>
                </c:pt>
                <c:pt idx="1038">
                  <c:v>20</c:v>
                </c:pt>
                <c:pt idx="1039">
                  <c:v>15</c:v>
                </c:pt>
                <c:pt idx="1040">
                  <c:v>15</c:v>
                </c:pt>
                <c:pt idx="1041">
                  <c:v>15</c:v>
                </c:pt>
                <c:pt idx="1042">
                  <c:v>19</c:v>
                </c:pt>
                <c:pt idx="1043">
                  <c:v>19</c:v>
                </c:pt>
                <c:pt idx="1044">
                  <c:v>20</c:v>
                </c:pt>
                <c:pt idx="1045">
                  <c:v>16</c:v>
                </c:pt>
                <c:pt idx="1046">
                  <c:v>19</c:v>
                </c:pt>
                <c:pt idx="1047">
                  <c:v>19</c:v>
                </c:pt>
                <c:pt idx="1048">
                  <c:v>20</c:v>
                </c:pt>
                <c:pt idx="1049">
                  <c:v>21</c:v>
                </c:pt>
                <c:pt idx="1050">
                  <c:v>15</c:v>
                </c:pt>
                <c:pt idx="1051">
                  <c:v>16</c:v>
                </c:pt>
                <c:pt idx="1052">
                  <c:v>20</c:v>
                </c:pt>
                <c:pt idx="1053">
                  <c:v>22</c:v>
                </c:pt>
                <c:pt idx="1054">
                  <c:v>17</c:v>
                </c:pt>
                <c:pt idx="1055">
                  <c:v>16</c:v>
                </c:pt>
                <c:pt idx="1056">
                  <c:v>22</c:v>
                </c:pt>
                <c:pt idx="1057">
                  <c:v>16</c:v>
                </c:pt>
                <c:pt idx="1058">
                  <c:v>20</c:v>
                </c:pt>
                <c:pt idx="1059">
                  <c:v>16</c:v>
                </c:pt>
                <c:pt idx="1060">
                  <c:v>15</c:v>
                </c:pt>
                <c:pt idx="1061">
                  <c:v>16</c:v>
                </c:pt>
                <c:pt idx="1062">
                  <c:v>20</c:v>
                </c:pt>
                <c:pt idx="1063">
                  <c:v>15</c:v>
                </c:pt>
                <c:pt idx="1064">
                  <c:v>15</c:v>
                </c:pt>
                <c:pt idx="1065">
                  <c:v>22</c:v>
                </c:pt>
                <c:pt idx="1066">
                  <c:v>20</c:v>
                </c:pt>
                <c:pt idx="1067">
                  <c:v>19</c:v>
                </c:pt>
                <c:pt idx="1068">
                  <c:v>19</c:v>
                </c:pt>
                <c:pt idx="1069">
                  <c:v>20</c:v>
                </c:pt>
                <c:pt idx="1070">
                  <c:v>15</c:v>
                </c:pt>
                <c:pt idx="1071">
                  <c:v>20</c:v>
                </c:pt>
                <c:pt idx="1072">
                  <c:v>21</c:v>
                </c:pt>
                <c:pt idx="1073">
                  <c:v>15</c:v>
                </c:pt>
                <c:pt idx="1074">
                  <c:v>15</c:v>
                </c:pt>
                <c:pt idx="1075">
                  <c:v>23</c:v>
                </c:pt>
                <c:pt idx="1076">
                  <c:v>19</c:v>
                </c:pt>
                <c:pt idx="1077">
                  <c:v>16</c:v>
                </c:pt>
                <c:pt idx="1078">
                  <c:v>20</c:v>
                </c:pt>
                <c:pt idx="1079">
                  <c:v>16</c:v>
                </c:pt>
                <c:pt idx="1080">
                  <c:v>16</c:v>
                </c:pt>
                <c:pt idx="1081">
                  <c:v>23</c:v>
                </c:pt>
                <c:pt idx="1082">
                  <c:v>16</c:v>
                </c:pt>
                <c:pt idx="1083">
                  <c:v>17</c:v>
                </c:pt>
                <c:pt idx="1084">
                  <c:v>21</c:v>
                </c:pt>
                <c:pt idx="1085">
                  <c:v>16</c:v>
                </c:pt>
                <c:pt idx="1086">
                  <c:v>16</c:v>
                </c:pt>
                <c:pt idx="1087">
                  <c:v>16</c:v>
                </c:pt>
                <c:pt idx="1088">
                  <c:v>16</c:v>
                </c:pt>
                <c:pt idx="1089">
                  <c:v>15</c:v>
                </c:pt>
                <c:pt idx="1090">
                  <c:v>15</c:v>
                </c:pt>
                <c:pt idx="1091">
                  <c:v>19</c:v>
                </c:pt>
                <c:pt idx="1092">
                  <c:v>17</c:v>
                </c:pt>
                <c:pt idx="1093">
                  <c:v>15</c:v>
                </c:pt>
                <c:pt idx="1094">
                  <c:v>17</c:v>
                </c:pt>
                <c:pt idx="1095">
                  <c:v>17</c:v>
                </c:pt>
                <c:pt idx="1096">
                  <c:v>21</c:v>
                </c:pt>
                <c:pt idx="1097">
                  <c:v>16</c:v>
                </c:pt>
                <c:pt idx="1098">
                  <c:v>18</c:v>
                </c:pt>
                <c:pt idx="1099">
                  <c:v>19</c:v>
                </c:pt>
                <c:pt idx="1100">
                  <c:v>15</c:v>
                </c:pt>
                <c:pt idx="1101">
                  <c:v>16</c:v>
                </c:pt>
                <c:pt idx="1102">
                  <c:v>18</c:v>
                </c:pt>
                <c:pt idx="1103">
                  <c:v>21</c:v>
                </c:pt>
                <c:pt idx="1104">
                  <c:v>16</c:v>
                </c:pt>
                <c:pt idx="1105">
                  <c:v>16</c:v>
                </c:pt>
                <c:pt idx="1106">
                  <c:v>18</c:v>
                </c:pt>
                <c:pt idx="1107">
                  <c:v>20</c:v>
                </c:pt>
                <c:pt idx="1108">
                  <c:v>15</c:v>
                </c:pt>
                <c:pt idx="1109">
                  <c:v>18</c:v>
                </c:pt>
                <c:pt idx="1110">
                  <c:v>16</c:v>
                </c:pt>
                <c:pt idx="1111">
                  <c:v>20</c:v>
                </c:pt>
                <c:pt idx="1112">
                  <c:v>15</c:v>
                </c:pt>
                <c:pt idx="1113">
                  <c:v>14</c:v>
                </c:pt>
                <c:pt idx="1114">
                  <c:v>15</c:v>
                </c:pt>
                <c:pt idx="1115">
                  <c:v>15</c:v>
                </c:pt>
                <c:pt idx="1116">
                  <c:v>20</c:v>
                </c:pt>
                <c:pt idx="1117">
                  <c:v>15</c:v>
                </c:pt>
                <c:pt idx="1118">
                  <c:v>16</c:v>
                </c:pt>
                <c:pt idx="1119">
                  <c:v>20</c:v>
                </c:pt>
                <c:pt idx="1120">
                  <c:v>23</c:v>
                </c:pt>
                <c:pt idx="1121">
                  <c:v>22</c:v>
                </c:pt>
                <c:pt idx="1122">
                  <c:v>19</c:v>
                </c:pt>
                <c:pt idx="1123">
                  <c:v>16</c:v>
                </c:pt>
                <c:pt idx="1124">
                  <c:v>16</c:v>
                </c:pt>
                <c:pt idx="1125">
                  <c:v>15</c:v>
                </c:pt>
                <c:pt idx="1126">
                  <c:v>22</c:v>
                </c:pt>
                <c:pt idx="1127">
                  <c:v>16</c:v>
                </c:pt>
                <c:pt idx="1128">
                  <c:v>21</c:v>
                </c:pt>
                <c:pt idx="1129">
                  <c:v>15</c:v>
                </c:pt>
                <c:pt idx="1130">
                  <c:v>17</c:v>
                </c:pt>
                <c:pt idx="1131">
                  <c:v>21</c:v>
                </c:pt>
                <c:pt idx="1132">
                  <c:v>15</c:v>
                </c:pt>
                <c:pt idx="1133">
                  <c:v>16</c:v>
                </c:pt>
                <c:pt idx="1134">
                  <c:v>16</c:v>
                </c:pt>
                <c:pt idx="1135">
                  <c:v>16</c:v>
                </c:pt>
                <c:pt idx="1136">
                  <c:v>20</c:v>
                </c:pt>
                <c:pt idx="1137">
                  <c:v>20</c:v>
                </c:pt>
                <c:pt idx="1138">
                  <c:v>22</c:v>
                </c:pt>
                <c:pt idx="1139">
                  <c:v>15</c:v>
                </c:pt>
                <c:pt idx="1140">
                  <c:v>15</c:v>
                </c:pt>
                <c:pt idx="1141">
                  <c:v>15</c:v>
                </c:pt>
                <c:pt idx="1142">
                  <c:v>22</c:v>
                </c:pt>
                <c:pt idx="1143">
                  <c:v>14</c:v>
                </c:pt>
                <c:pt idx="1144">
                  <c:v>22</c:v>
                </c:pt>
                <c:pt idx="1145">
                  <c:v>16</c:v>
                </c:pt>
                <c:pt idx="1146">
                  <c:v>19</c:v>
                </c:pt>
                <c:pt idx="1147">
                  <c:v>19</c:v>
                </c:pt>
                <c:pt idx="1148">
                  <c:v>20</c:v>
                </c:pt>
                <c:pt idx="1149">
                  <c:v>14</c:v>
                </c:pt>
                <c:pt idx="1150">
                  <c:v>20</c:v>
                </c:pt>
                <c:pt idx="1151">
                  <c:v>13</c:v>
                </c:pt>
                <c:pt idx="1152">
                  <c:v>17</c:v>
                </c:pt>
                <c:pt idx="1153">
                  <c:v>13</c:v>
                </c:pt>
                <c:pt idx="1154">
                  <c:v>16</c:v>
                </c:pt>
                <c:pt idx="1155">
                  <c:v>20</c:v>
                </c:pt>
                <c:pt idx="1156">
                  <c:v>20</c:v>
                </c:pt>
                <c:pt idx="1157">
                  <c:v>16</c:v>
                </c:pt>
                <c:pt idx="1158">
                  <c:v>13</c:v>
                </c:pt>
                <c:pt idx="1159">
                  <c:v>15</c:v>
                </c:pt>
                <c:pt idx="1160">
                  <c:v>15</c:v>
                </c:pt>
                <c:pt idx="1161">
                  <c:v>16</c:v>
                </c:pt>
                <c:pt idx="1162">
                  <c:v>19</c:v>
                </c:pt>
                <c:pt idx="1163">
                  <c:v>16</c:v>
                </c:pt>
                <c:pt idx="1164">
                  <c:v>16</c:v>
                </c:pt>
                <c:pt idx="1165">
                  <c:v>16</c:v>
                </c:pt>
                <c:pt idx="1166">
                  <c:v>16</c:v>
                </c:pt>
                <c:pt idx="1167">
                  <c:v>16</c:v>
                </c:pt>
                <c:pt idx="1168">
                  <c:v>17</c:v>
                </c:pt>
                <c:pt idx="1169">
                  <c:v>16</c:v>
                </c:pt>
                <c:pt idx="1170">
                  <c:v>16</c:v>
                </c:pt>
                <c:pt idx="1171">
                  <c:v>16</c:v>
                </c:pt>
                <c:pt idx="1172">
                  <c:v>16</c:v>
                </c:pt>
                <c:pt idx="1173">
                  <c:v>15</c:v>
                </c:pt>
                <c:pt idx="1174">
                  <c:v>19</c:v>
                </c:pt>
                <c:pt idx="1175">
                  <c:v>23</c:v>
                </c:pt>
                <c:pt idx="1176">
                  <c:v>22</c:v>
                </c:pt>
                <c:pt idx="1177">
                  <c:v>20</c:v>
                </c:pt>
                <c:pt idx="1178">
                  <c:v>20</c:v>
                </c:pt>
                <c:pt idx="1179">
                  <c:v>16</c:v>
                </c:pt>
                <c:pt idx="1180">
                  <c:v>15</c:v>
                </c:pt>
                <c:pt idx="1181">
                  <c:v>16</c:v>
                </c:pt>
                <c:pt idx="1182">
                  <c:v>16</c:v>
                </c:pt>
                <c:pt idx="1183">
                  <c:v>15</c:v>
                </c:pt>
                <c:pt idx="1184">
                  <c:v>16</c:v>
                </c:pt>
                <c:pt idx="1185">
                  <c:v>20</c:v>
                </c:pt>
                <c:pt idx="1186">
                  <c:v>19</c:v>
                </c:pt>
                <c:pt idx="1187">
                  <c:v>15</c:v>
                </c:pt>
                <c:pt idx="1188">
                  <c:v>15</c:v>
                </c:pt>
                <c:pt idx="1189">
                  <c:v>16</c:v>
                </c:pt>
                <c:pt idx="1190">
                  <c:v>20</c:v>
                </c:pt>
                <c:pt idx="1191">
                  <c:v>18</c:v>
                </c:pt>
                <c:pt idx="1192">
                  <c:v>20</c:v>
                </c:pt>
                <c:pt idx="1193">
                  <c:v>18</c:v>
                </c:pt>
                <c:pt idx="1194">
                  <c:v>19</c:v>
                </c:pt>
                <c:pt idx="1195">
                  <c:v>15</c:v>
                </c:pt>
                <c:pt idx="1196">
                  <c:v>19</c:v>
                </c:pt>
                <c:pt idx="1197">
                  <c:v>16</c:v>
                </c:pt>
                <c:pt idx="1198">
                  <c:v>16</c:v>
                </c:pt>
                <c:pt idx="1199">
                  <c:v>15</c:v>
                </c:pt>
                <c:pt idx="1200">
                  <c:v>16</c:v>
                </c:pt>
                <c:pt idx="1201">
                  <c:v>16</c:v>
                </c:pt>
                <c:pt idx="1202">
                  <c:v>16</c:v>
                </c:pt>
                <c:pt idx="1203">
                  <c:v>17</c:v>
                </c:pt>
                <c:pt idx="1204">
                  <c:v>17</c:v>
                </c:pt>
                <c:pt idx="1205">
                  <c:v>16</c:v>
                </c:pt>
                <c:pt idx="1206">
                  <c:v>16</c:v>
                </c:pt>
                <c:pt idx="1207">
                  <c:v>18</c:v>
                </c:pt>
                <c:pt idx="1208">
                  <c:v>15</c:v>
                </c:pt>
                <c:pt idx="1209">
                  <c:v>20</c:v>
                </c:pt>
                <c:pt idx="1210">
                  <c:v>16</c:v>
                </c:pt>
                <c:pt idx="1211">
                  <c:v>16</c:v>
                </c:pt>
                <c:pt idx="1212">
                  <c:v>15</c:v>
                </c:pt>
                <c:pt idx="1213">
                  <c:v>15</c:v>
                </c:pt>
                <c:pt idx="1214">
                  <c:v>15</c:v>
                </c:pt>
                <c:pt idx="1215">
                  <c:v>15</c:v>
                </c:pt>
                <c:pt idx="1216">
                  <c:v>20</c:v>
                </c:pt>
                <c:pt idx="1217">
                  <c:v>18</c:v>
                </c:pt>
                <c:pt idx="1218">
                  <c:v>17</c:v>
                </c:pt>
                <c:pt idx="1219">
                  <c:v>15</c:v>
                </c:pt>
                <c:pt idx="1220">
                  <c:v>16</c:v>
                </c:pt>
                <c:pt idx="1221">
                  <c:v>18</c:v>
                </c:pt>
                <c:pt idx="1222">
                  <c:v>20</c:v>
                </c:pt>
                <c:pt idx="1223">
                  <c:v>16</c:v>
                </c:pt>
                <c:pt idx="1224">
                  <c:v>20</c:v>
                </c:pt>
                <c:pt idx="1225">
                  <c:v>17</c:v>
                </c:pt>
                <c:pt idx="1226">
                  <c:v>20</c:v>
                </c:pt>
                <c:pt idx="1227">
                  <c:v>19</c:v>
                </c:pt>
                <c:pt idx="1228">
                  <c:v>15</c:v>
                </c:pt>
                <c:pt idx="1229">
                  <c:v>16</c:v>
                </c:pt>
                <c:pt idx="1230">
                  <c:v>19</c:v>
                </c:pt>
                <c:pt idx="1231">
                  <c:v>16</c:v>
                </c:pt>
                <c:pt idx="1232">
                  <c:v>15</c:v>
                </c:pt>
                <c:pt idx="1233">
                  <c:v>15</c:v>
                </c:pt>
                <c:pt idx="1234">
                  <c:v>20</c:v>
                </c:pt>
                <c:pt idx="1235">
                  <c:v>16</c:v>
                </c:pt>
                <c:pt idx="1236">
                  <c:v>18</c:v>
                </c:pt>
                <c:pt idx="1237">
                  <c:v>21</c:v>
                </c:pt>
                <c:pt idx="1238">
                  <c:v>19</c:v>
                </c:pt>
                <c:pt idx="1239">
                  <c:v>20</c:v>
                </c:pt>
                <c:pt idx="1240">
                  <c:v>16</c:v>
                </c:pt>
                <c:pt idx="1241">
                  <c:v>18</c:v>
                </c:pt>
                <c:pt idx="1242">
                  <c:v>18</c:v>
                </c:pt>
                <c:pt idx="1243">
                  <c:v>15</c:v>
                </c:pt>
                <c:pt idx="1244">
                  <c:v>19</c:v>
                </c:pt>
                <c:pt idx="1245">
                  <c:v>21</c:v>
                </c:pt>
                <c:pt idx="1246">
                  <c:v>16</c:v>
                </c:pt>
                <c:pt idx="1247">
                  <c:v>15</c:v>
                </c:pt>
                <c:pt idx="1248">
                  <c:v>22</c:v>
                </c:pt>
                <c:pt idx="1249">
                  <c:v>19</c:v>
                </c:pt>
                <c:pt idx="1250">
                  <c:v>20</c:v>
                </c:pt>
                <c:pt idx="1251">
                  <c:v>19</c:v>
                </c:pt>
                <c:pt idx="1252">
                  <c:v>21</c:v>
                </c:pt>
                <c:pt idx="1253">
                  <c:v>18</c:v>
                </c:pt>
                <c:pt idx="1254">
                  <c:v>18</c:v>
                </c:pt>
                <c:pt idx="1255">
                  <c:v>15</c:v>
                </c:pt>
                <c:pt idx="1256">
                  <c:v>18</c:v>
                </c:pt>
                <c:pt idx="1257">
                  <c:v>17</c:v>
                </c:pt>
                <c:pt idx="1258">
                  <c:v>22</c:v>
                </c:pt>
                <c:pt idx="1259">
                  <c:v>17</c:v>
                </c:pt>
                <c:pt idx="1260">
                  <c:v>16</c:v>
                </c:pt>
                <c:pt idx="1261">
                  <c:v>19</c:v>
                </c:pt>
                <c:pt idx="1262">
                  <c:v>16</c:v>
                </c:pt>
                <c:pt idx="1263">
                  <c:v>15</c:v>
                </c:pt>
                <c:pt idx="1264">
                  <c:v>15</c:v>
                </c:pt>
                <c:pt idx="1265">
                  <c:v>16</c:v>
                </c:pt>
                <c:pt idx="1266">
                  <c:v>17</c:v>
                </c:pt>
                <c:pt idx="1267">
                  <c:v>16</c:v>
                </c:pt>
                <c:pt idx="1268">
                  <c:v>20</c:v>
                </c:pt>
                <c:pt idx="1269">
                  <c:v>18</c:v>
                </c:pt>
                <c:pt idx="1270">
                  <c:v>15</c:v>
                </c:pt>
                <c:pt idx="1271">
                  <c:v>16</c:v>
                </c:pt>
                <c:pt idx="1272">
                  <c:v>14</c:v>
                </c:pt>
                <c:pt idx="1273">
                  <c:v>16</c:v>
                </c:pt>
                <c:pt idx="1274">
                  <c:v>13</c:v>
                </c:pt>
                <c:pt idx="1275">
                  <c:v>16</c:v>
                </c:pt>
                <c:pt idx="1276">
                  <c:v>15</c:v>
                </c:pt>
                <c:pt idx="1277">
                  <c:v>20</c:v>
                </c:pt>
                <c:pt idx="1278">
                  <c:v>15</c:v>
                </c:pt>
                <c:pt idx="1279">
                  <c:v>15</c:v>
                </c:pt>
                <c:pt idx="1280">
                  <c:v>15</c:v>
                </c:pt>
                <c:pt idx="1281">
                  <c:v>16</c:v>
                </c:pt>
                <c:pt idx="1282">
                  <c:v>15</c:v>
                </c:pt>
                <c:pt idx="1283">
                  <c:v>15</c:v>
                </c:pt>
                <c:pt idx="1284">
                  <c:v>19</c:v>
                </c:pt>
                <c:pt idx="1285">
                  <c:v>20</c:v>
                </c:pt>
                <c:pt idx="1286">
                  <c:v>15</c:v>
                </c:pt>
                <c:pt idx="1287">
                  <c:v>17</c:v>
                </c:pt>
                <c:pt idx="1288">
                  <c:v>15</c:v>
                </c:pt>
                <c:pt idx="1289">
                  <c:v>15</c:v>
                </c:pt>
                <c:pt idx="1290">
                  <c:v>14</c:v>
                </c:pt>
                <c:pt idx="1291">
                  <c:v>15</c:v>
                </c:pt>
                <c:pt idx="1292">
                  <c:v>22</c:v>
                </c:pt>
                <c:pt idx="1293">
                  <c:v>15</c:v>
                </c:pt>
                <c:pt idx="1294">
                  <c:v>20</c:v>
                </c:pt>
                <c:pt idx="1295">
                  <c:v>16</c:v>
                </c:pt>
                <c:pt idx="1296">
                  <c:v>15</c:v>
                </c:pt>
                <c:pt idx="1297">
                  <c:v>17</c:v>
                </c:pt>
                <c:pt idx="1298">
                  <c:v>18</c:v>
                </c:pt>
                <c:pt idx="1299">
                  <c:v>15</c:v>
                </c:pt>
                <c:pt idx="1300">
                  <c:v>17</c:v>
                </c:pt>
                <c:pt idx="1301">
                  <c:v>15</c:v>
                </c:pt>
                <c:pt idx="1302">
                  <c:v>15</c:v>
                </c:pt>
                <c:pt idx="1303">
                  <c:v>15</c:v>
                </c:pt>
                <c:pt idx="1304">
                  <c:v>20</c:v>
                </c:pt>
                <c:pt idx="1305">
                  <c:v>16</c:v>
                </c:pt>
                <c:pt idx="1306">
                  <c:v>21</c:v>
                </c:pt>
                <c:pt idx="1307">
                  <c:v>18</c:v>
                </c:pt>
                <c:pt idx="1308">
                  <c:v>18</c:v>
                </c:pt>
                <c:pt idx="1309">
                  <c:v>22</c:v>
                </c:pt>
                <c:pt idx="1310">
                  <c:v>16</c:v>
                </c:pt>
                <c:pt idx="1311">
                  <c:v>22</c:v>
                </c:pt>
                <c:pt idx="1312">
                  <c:v>15</c:v>
                </c:pt>
                <c:pt idx="1313">
                  <c:v>16</c:v>
                </c:pt>
                <c:pt idx="1314">
                  <c:v>20</c:v>
                </c:pt>
                <c:pt idx="1315">
                  <c:v>15</c:v>
                </c:pt>
                <c:pt idx="1316">
                  <c:v>19</c:v>
                </c:pt>
                <c:pt idx="1317">
                  <c:v>20</c:v>
                </c:pt>
                <c:pt idx="1318">
                  <c:v>20</c:v>
                </c:pt>
                <c:pt idx="1319">
                  <c:v>21</c:v>
                </c:pt>
                <c:pt idx="1320">
                  <c:v>18</c:v>
                </c:pt>
                <c:pt idx="1321">
                  <c:v>15</c:v>
                </c:pt>
                <c:pt idx="1322">
                  <c:v>16</c:v>
                </c:pt>
                <c:pt idx="1323">
                  <c:v>15</c:v>
                </c:pt>
                <c:pt idx="1324">
                  <c:v>15</c:v>
                </c:pt>
                <c:pt idx="1325">
                  <c:v>15</c:v>
                </c:pt>
                <c:pt idx="1326">
                  <c:v>16</c:v>
                </c:pt>
                <c:pt idx="1327">
                  <c:v>20</c:v>
                </c:pt>
                <c:pt idx="1328">
                  <c:v>21</c:v>
                </c:pt>
                <c:pt idx="1329">
                  <c:v>19</c:v>
                </c:pt>
                <c:pt idx="1330">
                  <c:v>18</c:v>
                </c:pt>
                <c:pt idx="1331">
                  <c:v>15</c:v>
                </c:pt>
                <c:pt idx="1332">
                  <c:v>16</c:v>
                </c:pt>
                <c:pt idx="1333">
                  <c:v>15</c:v>
                </c:pt>
                <c:pt idx="1334">
                  <c:v>20</c:v>
                </c:pt>
                <c:pt idx="1335">
                  <c:v>19</c:v>
                </c:pt>
                <c:pt idx="1336">
                  <c:v>15</c:v>
                </c:pt>
                <c:pt idx="1337">
                  <c:v>20</c:v>
                </c:pt>
                <c:pt idx="1338">
                  <c:v>15</c:v>
                </c:pt>
                <c:pt idx="1339">
                  <c:v>17</c:v>
                </c:pt>
                <c:pt idx="1340">
                  <c:v>17</c:v>
                </c:pt>
                <c:pt idx="1341">
                  <c:v>15</c:v>
                </c:pt>
                <c:pt idx="1342">
                  <c:v>18</c:v>
                </c:pt>
                <c:pt idx="1343">
                  <c:v>15</c:v>
                </c:pt>
                <c:pt idx="1344">
                  <c:v>15</c:v>
                </c:pt>
                <c:pt idx="1345">
                  <c:v>16</c:v>
                </c:pt>
                <c:pt idx="1346">
                  <c:v>15</c:v>
                </c:pt>
                <c:pt idx="1347">
                  <c:v>16</c:v>
                </c:pt>
                <c:pt idx="1348">
                  <c:v>16</c:v>
                </c:pt>
                <c:pt idx="1349">
                  <c:v>16</c:v>
                </c:pt>
                <c:pt idx="1350">
                  <c:v>16</c:v>
                </c:pt>
                <c:pt idx="1351">
                  <c:v>18</c:v>
                </c:pt>
                <c:pt idx="1352">
                  <c:v>17</c:v>
                </c:pt>
                <c:pt idx="1353">
                  <c:v>15</c:v>
                </c:pt>
                <c:pt idx="1354">
                  <c:v>19</c:v>
                </c:pt>
                <c:pt idx="1355">
                  <c:v>21</c:v>
                </c:pt>
                <c:pt idx="1356">
                  <c:v>20</c:v>
                </c:pt>
                <c:pt idx="1357">
                  <c:v>20</c:v>
                </c:pt>
                <c:pt idx="1358">
                  <c:v>15</c:v>
                </c:pt>
                <c:pt idx="1359">
                  <c:v>22</c:v>
                </c:pt>
                <c:pt idx="1360">
                  <c:v>17</c:v>
                </c:pt>
                <c:pt idx="1361">
                  <c:v>15</c:v>
                </c:pt>
                <c:pt idx="1362">
                  <c:v>15</c:v>
                </c:pt>
                <c:pt idx="1363">
                  <c:v>22</c:v>
                </c:pt>
                <c:pt idx="1364">
                  <c:v>15</c:v>
                </c:pt>
                <c:pt idx="1365">
                  <c:v>19</c:v>
                </c:pt>
                <c:pt idx="1366">
                  <c:v>16</c:v>
                </c:pt>
                <c:pt idx="1367">
                  <c:v>16</c:v>
                </c:pt>
                <c:pt idx="1368">
                  <c:v>16</c:v>
                </c:pt>
                <c:pt idx="1369">
                  <c:v>18</c:v>
                </c:pt>
                <c:pt idx="1370">
                  <c:v>17</c:v>
                </c:pt>
                <c:pt idx="1371">
                  <c:v>15</c:v>
                </c:pt>
                <c:pt idx="1372">
                  <c:v>15</c:v>
                </c:pt>
                <c:pt idx="1373">
                  <c:v>19</c:v>
                </c:pt>
                <c:pt idx="1374">
                  <c:v>15</c:v>
                </c:pt>
                <c:pt idx="1375">
                  <c:v>16</c:v>
                </c:pt>
                <c:pt idx="1376">
                  <c:v>16</c:v>
                </c:pt>
                <c:pt idx="1377">
                  <c:v>16</c:v>
                </c:pt>
                <c:pt idx="1378">
                  <c:v>16</c:v>
                </c:pt>
                <c:pt idx="1379">
                  <c:v>22</c:v>
                </c:pt>
                <c:pt idx="1380">
                  <c:v>15</c:v>
                </c:pt>
                <c:pt idx="1381">
                  <c:v>18</c:v>
                </c:pt>
                <c:pt idx="1382">
                  <c:v>15</c:v>
                </c:pt>
                <c:pt idx="1383">
                  <c:v>15</c:v>
                </c:pt>
                <c:pt idx="1384">
                  <c:v>16</c:v>
                </c:pt>
                <c:pt idx="1385">
                  <c:v>15</c:v>
                </c:pt>
                <c:pt idx="1386">
                  <c:v>18</c:v>
                </c:pt>
                <c:pt idx="1387">
                  <c:v>20</c:v>
                </c:pt>
                <c:pt idx="1388">
                  <c:v>22</c:v>
                </c:pt>
                <c:pt idx="1389">
                  <c:v>18</c:v>
                </c:pt>
                <c:pt idx="1390">
                  <c:v>19</c:v>
                </c:pt>
                <c:pt idx="1391">
                  <c:v>15</c:v>
                </c:pt>
                <c:pt idx="1392">
                  <c:v>20</c:v>
                </c:pt>
                <c:pt idx="1393">
                  <c:v>16</c:v>
                </c:pt>
                <c:pt idx="1394">
                  <c:v>22</c:v>
                </c:pt>
                <c:pt idx="1395">
                  <c:v>16</c:v>
                </c:pt>
                <c:pt idx="1396">
                  <c:v>21</c:v>
                </c:pt>
                <c:pt idx="1397">
                  <c:v>21</c:v>
                </c:pt>
                <c:pt idx="1398">
                  <c:v>18</c:v>
                </c:pt>
                <c:pt idx="1399">
                  <c:v>15</c:v>
                </c:pt>
                <c:pt idx="1400">
                  <c:v>20</c:v>
                </c:pt>
                <c:pt idx="1401">
                  <c:v>17</c:v>
                </c:pt>
                <c:pt idx="1402">
                  <c:v>17</c:v>
                </c:pt>
                <c:pt idx="1403">
                  <c:v>20</c:v>
                </c:pt>
                <c:pt idx="1404">
                  <c:v>21</c:v>
                </c:pt>
                <c:pt idx="1405">
                  <c:v>15</c:v>
                </c:pt>
                <c:pt idx="1406">
                  <c:v>14</c:v>
                </c:pt>
                <c:pt idx="1407">
                  <c:v>17</c:v>
                </c:pt>
                <c:pt idx="1408">
                  <c:v>20</c:v>
                </c:pt>
                <c:pt idx="1409">
                  <c:v>16</c:v>
                </c:pt>
                <c:pt idx="1410">
                  <c:v>16</c:v>
                </c:pt>
                <c:pt idx="1411">
                  <c:v>17</c:v>
                </c:pt>
                <c:pt idx="1412">
                  <c:v>17</c:v>
                </c:pt>
                <c:pt idx="1413">
                  <c:v>15</c:v>
                </c:pt>
                <c:pt idx="1414">
                  <c:v>15</c:v>
                </c:pt>
                <c:pt idx="1415">
                  <c:v>17</c:v>
                </c:pt>
                <c:pt idx="1416">
                  <c:v>16</c:v>
                </c:pt>
                <c:pt idx="1417">
                  <c:v>20</c:v>
                </c:pt>
                <c:pt idx="1418">
                  <c:v>15</c:v>
                </c:pt>
                <c:pt idx="1419">
                  <c:v>16</c:v>
                </c:pt>
                <c:pt idx="1420">
                  <c:v>16</c:v>
                </c:pt>
                <c:pt idx="1421">
                  <c:v>15</c:v>
                </c:pt>
                <c:pt idx="1422">
                  <c:v>19</c:v>
                </c:pt>
                <c:pt idx="1423">
                  <c:v>15</c:v>
                </c:pt>
                <c:pt idx="1424">
                  <c:v>17</c:v>
                </c:pt>
                <c:pt idx="1425">
                  <c:v>19</c:v>
                </c:pt>
                <c:pt idx="1426">
                  <c:v>17</c:v>
                </c:pt>
                <c:pt idx="1427">
                  <c:v>16</c:v>
                </c:pt>
                <c:pt idx="1428">
                  <c:v>20</c:v>
                </c:pt>
                <c:pt idx="1429">
                  <c:v>20</c:v>
                </c:pt>
                <c:pt idx="1430">
                  <c:v>15</c:v>
                </c:pt>
                <c:pt idx="1431">
                  <c:v>16</c:v>
                </c:pt>
                <c:pt idx="1432">
                  <c:v>19</c:v>
                </c:pt>
                <c:pt idx="1433">
                  <c:v>20</c:v>
                </c:pt>
                <c:pt idx="1434">
                  <c:v>15</c:v>
                </c:pt>
                <c:pt idx="1435">
                  <c:v>17</c:v>
                </c:pt>
                <c:pt idx="1436">
                  <c:v>16</c:v>
                </c:pt>
                <c:pt idx="1437">
                  <c:v>15</c:v>
                </c:pt>
                <c:pt idx="1438">
                  <c:v>16</c:v>
                </c:pt>
                <c:pt idx="1439">
                  <c:v>15</c:v>
                </c:pt>
                <c:pt idx="1440">
                  <c:v>18</c:v>
                </c:pt>
                <c:pt idx="1441">
                  <c:v>18</c:v>
                </c:pt>
                <c:pt idx="1442">
                  <c:v>11</c:v>
                </c:pt>
                <c:pt idx="1443">
                  <c:v>18</c:v>
                </c:pt>
                <c:pt idx="1444">
                  <c:v>16</c:v>
                </c:pt>
                <c:pt idx="1445">
                  <c:v>18</c:v>
                </c:pt>
                <c:pt idx="1446">
                  <c:v>15</c:v>
                </c:pt>
                <c:pt idx="1447">
                  <c:v>16</c:v>
                </c:pt>
                <c:pt idx="1448">
                  <c:v>15</c:v>
                </c:pt>
                <c:pt idx="1449">
                  <c:v>15</c:v>
                </c:pt>
                <c:pt idx="1450">
                  <c:v>17</c:v>
                </c:pt>
                <c:pt idx="1451">
                  <c:v>15</c:v>
                </c:pt>
                <c:pt idx="1452">
                  <c:v>17</c:v>
                </c:pt>
                <c:pt idx="1453">
                  <c:v>22</c:v>
                </c:pt>
                <c:pt idx="1454">
                  <c:v>16</c:v>
                </c:pt>
                <c:pt idx="1455">
                  <c:v>15</c:v>
                </c:pt>
                <c:pt idx="1456">
                  <c:v>20</c:v>
                </c:pt>
                <c:pt idx="1457">
                  <c:v>15</c:v>
                </c:pt>
                <c:pt idx="1458">
                  <c:v>15</c:v>
                </c:pt>
                <c:pt idx="1459">
                  <c:v>14</c:v>
                </c:pt>
                <c:pt idx="1460">
                  <c:v>17</c:v>
                </c:pt>
                <c:pt idx="1461">
                  <c:v>18</c:v>
                </c:pt>
                <c:pt idx="1462">
                  <c:v>20</c:v>
                </c:pt>
                <c:pt idx="1463">
                  <c:v>16</c:v>
                </c:pt>
                <c:pt idx="1464">
                  <c:v>15</c:v>
                </c:pt>
                <c:pt idx="1465">
                  <c:v>17</c:v>
                </c:pt>
                <c:pt idx="1466">
                  <c:v>16</c:v>
                </c:pt>
                <c:pt idx="1467">
                  <c:v>18</c:v>
                </c:pt>
                <c:pt idx="1468">
                  <c:v>15</c:v>
                </c:pt>
                <c:pt idx="1469">
                  <c:v>16</c:v>
                </c:pt>
                <c:pt idx="1470">
                  <c:v>18</c:v>
                </c:pt>
                <c:pt idx="1471">
                  <c:v>21</c:v>
                </c:pt>
                <c:pt idx="1472">
                  <c:v>14</c:v>
                </c:pt>
                <c:pt idx="1473">
                  <c:v>16</c:v>
                </c:pt>
                <c:pt idx="1474">
                  <c:v>15</c:v>
                </c:pt>
                <c:pt idx="1475">
                  <c:v>15</c:v>
                </c:pt>
                <c:pt idx="1476">
                  <c:v>15</c:v>
                </c:pt>
                <c:pt idx="1477">
                  <c:v>18</c:v>
                </c:pt>
                <c:pt idx="1478">
                  <c:v>18</c:v>
                </c:pt>
                <c:pt idx="1479">
                  <c:v>18</c:v>
                </c:pt>
                <c:pt idx="1480">
                  <c:v>16</c:v>
                </c:pt>
                <c:pt idx="1481">
                  <c:v>22</c:v>
                </c:pt>
                <c:pt idx="1482">
                  <c:v>16</c:v>
                </c:pt>
                <c:pt idx="1483">
                  <c:v>16</c:v>
                </c:pt>
                <c:pt idx="1484">
                  <c:v>16</c:v>
                </c:pt>
                <c:pt idx="1485">
                  <c:v>16</c:v>
                </c:pt>
                <c:pt idx="1486">
                  <c:v>16</c:v>
                </c:pt>
                <c:pt idx="1487">
                  <c:v>20</c:v>
                </c:pt>
                <c:pt idx="1488">
                  <c:v>18</c:v>
                </c:pt>
                <c:pt idx="1489">
                  <c:v>20</c:v>
                </c:pt>
                <c:pt idx="1490">
                  <c:v>19</c:v>
                </c:pt>
                <c:pt idx="1491">
                  <c:v>17</c:v>
                </c:pt>
                <c:pt idx="1492">
                  <c:v>17</c:v>
                </c:pt>
                <c:pt idx="1493">
                  <c:v>18</c:v>
                </c:pt>
                <c:pt idx="1494">
                  <c:v>15</c:v>
                </c:pt>
                <c:pt idx="1495">
                  <c:v>16</c:v>
                </c:pt>
                <c:pt idx="1496">
                  <c:v>17</c:v>
                </c:pt>
                <c:pt idx="1497">
                  <c:v>18</c:v>
                </c:pt>
                <c:pt idx="1498">
                  <c:v>21</c:v>
                </c:pt>
                <c:pt idx="1499">
                  <c:v>17</c:v>
                </c:pt>
                <c:pt idx="1500">
                  <c:v>18</c:v>
                </c:pt>
                <c:pt idx="1501">
                  <c:v>19</c:v>
                </c:pt>
                <c:pt idx="1502">
                  <c:v>16</c:v>
                </c:pt>
                <c:pt idx="1503">
                  <c:v>16</c:v>
                </c:pt>
                <c:pt idx="1504">
                  <c:v>16</c:v>
                </c:pt>
                <c:pt idx="1505">
                  <c:v>21</c:v>
                </c:pt>
                <c:pt idx="1506">
                  <c:v>20</c:v>
                </c:pt>
                <c:pt idx="1507">
                  <c:v>16</c:v>
                </c:pt>
                <c:pt idx="1508">
                  <c:v>18</c:v>
                </c:pt>
                <c:pt idx="1509">
                  <c:v>15</c:v>
                </c:pt>
                <c:pt idx="1510">
                  <c:v>17</c:v>
                </c:pt>
                <c:pt idx="1511">
                  <c:v>17</c:v>
                </c:pt>
                <c:pt idx="1512">
                  <c:v>16</c:v>
                </c:pt>
                <c:pt idx="1513">
                  <c:v>16</c:v>
                </c:pt>
                <c:pt idx="1514">
                  <c:v>17</c:v>
                </c:pt>
                <c:pt idx="1515">
                  <c:v>20</c:v>
                </c:pt>
                <c:pt idx="1516">
                  <c:v>19</c:v>
                </c:pt>
                <c:pt idx="1517">
                  <c:v>15</c:v>
                </c:pt>
                <c:pt idx="1518">
                  <c:v>19</c:v>
                </c:pt>
                <c:pt idx="1519">
                  <c:v>17</c:v>
                </c:pt>
                <c:pt idx="1520">
                  <c:v>17</c:v>
                </c:pt>
                <c:pt idx="1521">
                  <c:v>16</c:v>
                </c:pt>
                <c:pt idx="1522">
                  <c:v>23</c:v>
                </c:pt>
                <c:pt idx="1523">
                  <c:v>17</c:v>
                </c:pt>
                <c:pt idx="1524">
                  <c:v>17</c:v>
                </c:pt>
                <c:pt idx="1525">
                  <c:v>20</c:v>
                </c:pt>
                <c:pt idx="1526">
                  <c:v>20</c:v>
                </c:pt>
                <c:pt idx="1527">
                  <c:v>16</c:v>
                </c:pt>
                <c:pt idx="1528">
                  <c:v>17</c:v>
                </c:pt>
                <c:pt idx="1529">
                  <c:v>17</c:v>
                </c:pt>
                <c:pt idx="1530">
                  <c:v>16</c:v>
                </c:pt>
                <c:pt idx="1531">
                  <c:v>15</c:v>
                </c:pt>
                <c:pt idx="1532">
                  <c:v>15</c:v>
                </c:pt>
                <c:pt idx="1533">
                  <c:v>15</c:v>
                </c:pt>
                <c:pt idx="1534">
                  <c:v>15</c:v>
                </c:pt>
                <c:pt idx="1535">
                  <c:v>15</c:v>
                </c:pt>
                <c:pt idx="1536">
                  <c:v>16</c:v>
                </c:pt>
                <c:pt idx="1537">
                  <c:v>19</c:v>
                </c:pt>
                <c:pt idx="1538">
                  <c:v>15</c:v>
                </c:pt>
                <c:pt idx="1539">
                  <c:v>15</c:v>
                </c:pt>
                <c:pt idx="1540">
                  <c:v>22</c:v>
                </c:pt>
                <c:pt idx="1541">
                  <c:v>16</c:v>
                </c:pt>
                <c:pt idx="1542">
                  <c:v>16</c:v>
                </c:pt>
                <c:pt idx="1543">
                  <c:v>15</c:v>
                </c:pt>
                <c:pt idx="1544">
                  <c:v>15</c:v>
                </c:pt>
                <c:pt idx="1545">
                  <c:v>15</c:v>
                </c:pt>
                <c:pt idx="1546">
                  <c:v>16</c:v>
                </c:pt>
                <c:pt idx="1547">
                  <c:v>16</c:v>
                </c:pt>
                <c:pt idx="1548">
                  <c:v>20</c:v>
                </c:pt>
                <c:pt idx="1549">
                  <c:v>18</c:v>
                </c:pt>
                <c:pt idx="1550">
                  <c:v>14</c:v>
                </c:pt>
                <c:pt idx="1551">
                  <c:v>17</c:v>
                </c:pt>
                <c:pt idx="1552">
                  <c:v>21</c:v>
                </c:pt>
                <c:pt idx="1553">
                  <c:v>17</c:v>
                </c:pt>
                <c:pt idx="1554">
                  <c:v>16</c:v>
                </c:pt>
                <c:pt idx="1555">
                  <c:v>19</c:v>
                </c:pt>
                <c:pt idx="1556">
                  <c:v>13</c:v>
                </c:pt>
                <c:pt idx="1557">
                  <c:v>16</c:v>
                </c:pt>
                <c:pt idx="1558">
                  <c:v>18</c:v>
                </c:pt>
                <c:pt idx="1559">
                  <c:v>15</c:v>
                </c:pt>
                <c:pt idx="1560">
                  <c:v>18</c:v>
                </c:pt>
                <c:pt idx="1561">
                  <c:v>20</c:v>
                </c:pt>
                <c:pt idx="1562">
                  <c:v>15</c:v>
                </c:pt>
                <c:pt idx="1563">
                  <c:v>19</c:v>
                </c:pt>
                <c:pt idx="1564">
                  <c:v>16</c:v>
                </c:pt>
                <c:pt idx="1565">
                  <c:v>15</c:v>
                </c:pt>
                <c:pt idx="1566">
                  <c:v>22</c:v>
                </c:pt>
                <c:pt idx="1567">
                  <c:v>18</c:v>
                </c:pt>
                <c:pt idx="1568">
                  <c:v>15</c:v>
                </c:pt>
                <c:pt idx="1569">
                  <c:v>15</c:v>
                </c:pt>
                <c:pt idx="1570">
                  <c:v>16</c:v>
                </c:pt>
                <c:pt idx="1571">
                  <c:v>17</c:v>
                </c:pt>
                <c:pt idx="1572">
                  <c:v>15</c:v>
                </c:pt>
                <c:pt idx="1573">
                  <c:v>21</c:v>
                </c:pt>
                <c:pt idx="1574">
                  <c:v>16</c:v>
                </c:pt>
                <c:pt idx="1575">
                  <c:v>15</c:v>
                </c:pt>
                <c:pt idx="1576">
                  <c:v>15</c:v>
                </c:pt>
                <c:pt idx="1577">
                  <c:v>16</c:v>
                </c:pt>
                <c:pt idx="1578">
                  <c:v>17</c:v>
                </c:pt>
                <c:pt idx="1579">
                  <c:v>15</c:v>
                </c:pt>
                <c:pt idx="1580">
                  <c:v>15</c:v>
                </c:pt>
                <c:pt idx="1581">
                  <c:v>15</c:v>
                </c:pt>
                <c:pt idx="1582">
                  <c:v>19</c:v>
                </c:pt>
                <c:pt idx="1583">
                  <c:v>16</c:v>
                </c:pt>
                <c:pt idx="1584">
                  <c:v>15</c:v>
                </c:pt>
                <c:pt idx="1585">
                  <c:v>19</c:v>
                </c:pt>
                <c:pt idx="1586">
                  <c:v>19</c:v>
                </c:pt>
                <c:pt idx="1587">
                  <c:v>20</c:v>
                </c:pt>
                <c:pt idx="1588">
                  <c:v>16</c:v>
                </c:pt>
                <c:pt idx="1589">
                  <c:v>17</c:v>
                </c:pt>
                <c:pt idx="1590">
                  <c:v>17</c:v>
                </c:pt>
                <c:pt idx="1591">
                  <c:v>18</c:v>
                </c:pt>
                <c:pt idx="1592">
                  <c:v>19</c:v>
                </c:pt>
                <c:pt idx="1593">
                  <c:v>17</c:v>
                </c:pt>
                <c:pt idx="1594">
                  <c:v>17</c:v>
                </c:pt>
                <c:pt idx="1595">
                  <c:v>16</c:v>
                </c:pt>
                <c:pt idx="1596">
                  <c:v>20</c:v>
                </c:pt>
                <c:pt idx="1597">
                  <c:v>15</c:v>
                </c:pt>
                <c:pt idx="1598">
                  <c:v>20</c:v>
                </c:pt>
                <c:pt idx="1599">
                  <c:v>19</c:v>
                </c:pt>
                <c:pt idx="1600">
                  <c:v>20</c:v>
                </c:pt>
                <c:pt idx="1601">
                  <c:v>22</c:v>
                </c:pt>
                <c:pt idx="1602">
                  <c:v>20</c:v>
                </c:pt>
                <c:pt idx="1603">
                  <c:v>15</c:v>
                </c:pt>
                <c:pt idx="1604">
                  <c:v>21</c:v>
                </c:pt>
                <c:pt idx="1605">
                  <c:v>16</c:v>
                </c:pt>
                <c:pt idx="1606">
                  <c:v>16</c:v>
                </c:pt>
                <c:pt idx="1607">
                  <c:v>19</c:v>
                </c:pt>
                <c:pt idx="1608">
                  <c:v>16</c:v>
                </c:pt>
                <c:pt idx="1609">
                  <c:v>19</c:v>
                </c:pt>
                <c:pt idx="1610">
                  <c:v>18</c:v>
                </c:pt>
                <c:pt idx="1611">
                  <c:v>19</c:v>
                </c:pt>
                <c:pt idx="1612">
                  <c:v>19</c:v>
                </c:pt>
                <c:pt idx="1613">
                  <c:v>15</c:v>
                </c:pt>
                <c:pt idx="1614">
                  <c:v>17</c:v>
                </c:pt>
                <c:pt idx="1615">
                  <c:v>16</c:v>
                </c:pt>
                <c:pt idx="1616">
                  <c:v>15</c:v>
                </c:pt>
                <c:pt idx="1617">
                  <c:v>18</c:v>
                </c:pt>
                <c:pt idx="1618">
                  <c:v>15</c:v>
                </c:pt>
                <c:pt idx="1619">
                  <c:v>17</c:v>
                </c:pt>
                <c:pt idx="1620">
                  <c:v>16</c:v>
                </c:pt>
                <c:pt idx="1621">
                  <c:v>15</c:v>
                </c:pt>
                <c:pt idx="1622">
                  <c:v>17</c:v>
                </c:pt>
                <c:pt idx="1623">
                  <c:v>16</c:v>
                </c:pt>
                <c:pt idx="1624">
                  <c:v>16</c:v>
                </c:pt>
                <c:pt idx="1625">
                  <c:v>20</c:v>
                </c:pt>
                <c:pt idx="1626">
                  <c:v>15</c:v>
                </c:pt>
                <c:pt idx="1627">
                  <c:v>15</c:v>
                </c:pt>
                <c:pt idx="1628">
                  <c:v>16</c:v>
                </c:pt>
                <c:pt idx="1629">
                  <c:v>16</c:v>
                </c:pt>
                <c:pt idx="1630">
                  <c:v>24</c:v>
                </c:pt>
                <c:pt idx="1631">
                  <c:v>16</c:v>
                </c:pt>
                <c:pt idx="1632">
                  <c:v>19</c:v>
                </c:pt>
                <c:pt idx="1633">
                  <c:v>20</c:v>
                </c:pt>
                <c:pt idx="1634">
                  <c:v>18</c:v>
                </c:pt>
                <c:pt idx="1635">
                  <c:v>18</c:v>
                </c:pt>
                <c:pt idx="1636">
                  <c:v>15</c:v>
                </c:pt>
                <c:pt idx="1637">
                  <c:v>16</c:v>
                </c:pt>
                <c:pt idx="1638">
                  <c:v>16</c:v>
                </c:pt>
                <c:pt idx="1639">
                  <c:v>16</c:v>
                </c:pt>
                <c:pt idx="1640">
                  <c:v>15</c:v>
                </c:pt>
                <c:pt idx="1641">
                  <c:v>18</c:v>
                </c:pt>
                <c:pt idx="1642">
                  <c:v>18</c:v>
                </c:pt>
                <c:pt idx="1643">
                  <c:v>20</c:v>
                </c:pt>
                <c:pt idx="1644">
                  <c:v>19</c:v>
                </c:pt>
                <c:pt idx="1645">
                  <c:v>16</c:v>
                </c:pt>
                <c:pt idx="1646">
                  <c:v>20</c:v>
                </c:pt>
                <c:pt idx="1647">
                  <c:v>18</c:v>
                </c:pt>
                <c:pt idx="1648">
                  <c:v>18</c:v>
                </c:pt>
                <c:pt idx="1649">
                  <c:v>18</c:v>
                </c:pt>
                <c:pt idx="1650">
                  <c:v>20</c:v>
                </c:pt>
                <c:pt idx="1651">
                  <c:v>15</c:v>
                </c:pt>
                <c:pt idx="1652">
                  <c:v>16</c:v>
                </c:pt>
                <c:pt idx="1653">
                  <c:v>19</c:v>
                </c:pt>
                <c:pt idx="1654">
                  <c:v>16</c:v>
                </c:pt>
                <c:pt idx="1655">
                  <c:v>16</c:v>
                </c:pt>
                <c:pt idx="1656">
                  <c:v>15</c:v>
                </c:pt>
                <c:pt idx="1657">
                  <c:v>20</c:v>
                </c:pt>
                <c:pt idx="1658">
                  <c:v>16</c:v>
                </c:pt>
                <c:pt idx="1659">
                  <c:v>13</c:v>
                </c:pt>
                <c:pt idx="1660">
                  <c:v>16</c:v>
                </c:pt>
                <c:pt idx="1661">
                  <c:v>21</c:v>
                </c:pt>
                <c:pt idx="1662">
                  <c:v>18</c:v>
                </c:pt>
                <c:pt idx="1663">
                  <c:v>17</c:v>
                </c:pt>
                <c:pt idx="1664">
                  <c:v>13</c:v>
                </c:pt>
                <c:pt idx="1665">
                  <c:v>16</c:v>
                </c:pt>
                <c:pt idx="1666">
                  <c:v>16</c:v>
                </c:pt>
                <c:pt idx="1667">
                  <c:v>19</c:v>
                </c:pt>
                <c:pt idx="1668">
                  <c:v>15</c:v>
                </c:pt>
                <c:pt idx="1669">
                  <c:v>16</c:v>
                </c:pt>
                <c:pt idx="1670">
                  <c:v>16</c:v>
                </c:pt>
                <c:pt idx="1671">
                  <c:v>13</c:v>
                </c:pt>
                <c:pt idx="1672">
                  <c:v>20</c:v>
                </c:pt>
                <c:pt idx="1673">
                  <c:v>18</c:v>
                </c:pt>
                <c:pt idx="1674">
                  <c:v>17</c:v>
                </c:pt>
                <c:pt idx="1675">
                  <c:v>15</c:v>
                </c:pt>
                <c:pt idx="1676">
                  <c:v>15</c:v>
                </c:pt>
                <c:pt idx="1677">
                  <c:v>15</c:v>
                </c:pt>
                <c:pt idx="1678">
                  <c:v>20</c:v>
                </c:pt>
                <c:pt idx="1679">
                  <c:v>22</c:v>
                </c:pt>
                <c:pt idx="1680">
                  <c:v>16</c:v>
                </c:pt>
                <c:pt idx="1681">
                  <c:v>15</c:v>
                </c:pt>
                <c:pt idx="1682">
                  <c:v>19</c:v>
                </c:pt>
                <c:pt idx="1683">
                  <c:v>20</c:v>
                </c:pt>
                <c:pt idx="1684">
                  <c:v>15</c:v>
                </c:pt>
                <c:pt idx="1685">
                  <c:v>17</c:v>
                </c:pt>
                <c:pt idx="1686">
                  <c:v>20</c:v>
                </c:pt>
                <c:pt idx="1687">
                  <c:v>15</c:v>
                </c:pt>
                <c:pt idx="1688">
                  <c:v>16</c:v>
                </c:pt>
                <c:pt idx="1689">
                  <c:v>15</c:v>
                </c:pt>
                <c:pt idx="1690">
                  <c:v>15</c:v>
                </c:pt>
                <c:pt idx="1691">
                  <c:v>15</c:v>
                </c:pt>
                <c:pt idx="1692">
                  <c:v>15</c:v>
                </c:pt>
                <c:pt idx="1693">
                  <c:v>16</c:v>
                </c:pt>
                <c:pt idx="1694">
                  <c:v>16</c:v>
                </c:pt>
                <c:pt idx="1695">
                  <c:v>14</c:v>
                </c:pt>
                <c:pt idx="1696">
                  <c:v>19</c:v>
                </c:pt>
                <c:pt idx="1697">
                  <c:v>15</c:v>
                </c:pt>
                <c:pt idx="1698">
                  <c:v>16</c:v>
                </c:pt>
                <c:pt idx="1699">
                  <c:v>19</c:v>
                </c:pt>
                <c:pt idx="1700">
                  <c:v>16</c:v>
                </c:pt>
                <c:pt idx="1701">
                  <c:v>16</c:v>
                </c:pt>
                <c:pt idx="1702">
                  <c:v>17</c:v>
                </c:pt>
                <c:pt idx="1703">
                  <c:v>22</c:v>
                </c:pt>
                <c:pt idx="1704">
                  <c:v>20</c:v>
                </c:pt>
                <c:pt idx="1705">
                  <c:v>16</c:v>
                </c:pt>
                <c:pt idx="1706">
                  <c:v>16</c:v>
                </c:pt>
                <c:pt idx="1707">
                  <c:v>15</c:v>
                </c:pt>
                <c:pt idx="1708">
                  <c:v>20</c:v>
                </c:pt>
                <c:pt idx="1709">
                  <c:v>17</c:v>
                </c:pt>
                <c:pt idx="1710">
                  <c:v>18</c:v>
                </c:pt>
                <c:pt idx="1711">
                  <c:v>15</c:v>
                </c:pt>
                <c:pt idx="1712">
                  <c:v>19</c:v>
                </c:pt>
                <c:pt idx="1713">
                  <c:v>15</c:v>
                </c:pt>
                <c:pt idx="1714">
                  <c:v>18</c:v>
                </c:pt>
                <c:pt idx="1715">
                  <c:v>16</c:v>
                </c:pt>
                <c:pt idx="1716">
                  <c:v>19</c:v>
                </c:pt>
                <c:pt idx="1717">
                  <c:v>16</c:v>
                </c:pt>
                <c:pt idx="1718">
                  <c:v>19</c:v>
                </c:pt>
                <c:pt idx="1719">
                  <c:v>15</c:v>
                </c:pt>
                <c:pt idx="1720">
                  <c:v>15</c:v>
                </c:pt>
                <c:pt idx="1721">
                  <c:v>20</c:v>
                </c:pt>
                <c:pt idx="1722">
                  <c:v>16</c:v>
                </c:pt>
                <c:pt idx="1723">
                  <c:v>16</c:v>
                </c:pt>
                <c:pt idx="1724">
                  <c:v>15</c:v>
                </c:pt>
                <c:pt idx="1725">
                  <c:v>15</c:v>
                </c:pt>
                <c:pt idx="1726">
                  <c:v>15</c:v>
                </c:pt>
                <c:pt idx="1727">
                  <c:v>22</c:v>
                </c:pt>
                <c:pt idx="1728">
                  <c:v>16</c:v>
                </c:pt>
                <c:pt idx="1729">
                  <c:v>23</c:v>
                </c:pt>
                <c:pt idx="1730">
                  <c:v>18</c:v>
                </c:pt>
                <c:pt idx="1731">
                  <c:v>19</c:v>
                </c:pt>
                <c:pt idx="1732">
                  <c:v>15</c:v>
                </c:pt>
                <c:pt idx="1733">
                  <c:v>16</c:v>
                </c:pt>
                <c:pt idx="1734">
                  <c:v>17</c:v>
                </c:pt>
                <c:pt idx="1735">
                  <c:v>15</c:v>
                </c:pt>
                <c:pt idx="1736">
                  <c:v>23</c:v>
                </c:pt>
                <c:pt idx="1737">
                  <c:v>15</c:v>
                </c:pt>
                <c:pt idx="1738">
                  <c:v>20</c:v>
                </c:pt>
                <c:pt idx="1739">
                  <c:v>20</c:v>
                </c:pt>
                <c:pt idx="1740">
                  <c:v>16</c:v>
                </c:pt>
                <c:pt idx="1741">
                  <c:v>16</c:v>
                </c:pt>
                <c:pt idx="1742">
                  <c:v>15</c:v>
                </c:pt>
                <c:pt idx="1743">
                  <c:v>20</c:v>
                </c:pt>
                <c:pt idx="1744">
                  <c:v>17</c:v>
                </c:pt>
                <c:pt idx="1745">
                  <c:v>15</c:v>
                </c:pt>
                <c:pt idx="1746">
                  <c:v>20</c:v>
                </c:pt>
                <c:pt idx="1747">
                  <c:v>16</c:v>
                </c:pt>
                <c:pt idx="1748">
                  <c:v>20</c:v>
                </c:pt>
                <c:pt idx="1749">
                  <c:v>17</c:v>
                </c:pt>
                <c:pt idx="1750">
                  <c:v>20</c:v>
                </c:pt>
                <c:pt idx="1751">
                  <c:v>16</c:v>
                </c:pt>
                <c:pt idx="1752">
                  <c:v>22</c:v>
                </c:pt>
                <c:pt idx="1753">
                  <c:v>15</c:v>
                </c:pt>
                <c:pt idx="1754">
                  <c:v>15</c:v>
                </c:pt>
                <c:pt idx="1755">
                  <c:v>22</c:v>
                </c:pt>
                <c:pt idx="1756">
                  <c:v>16</c:v>
                </c:pt>
                <c:pt idx="1757">
                  <c:v>15</c:v>
                </c:pt>
                <c:pt idx="1758">
                  <c:v>15</c:v>
                </c:pt>
                <c:pt idx="1759">
                  <c:v>18</c:v>
                </c:pt>
                <c:pt idx="1760">
                  <c:v>17</c:v>
                </c:pt>
                <c:pt idx="1761">
                  <c:v>16</c:v>
                </c:pt>
                <c:pt idx="1762">
                  <c:v>15</c:v>
                </c:pt>
                <c:pt idx="1763">
                  <c:v>16</c:v>
                </c:pt>
                <c:pt idx="1764">
                  <c:v>22</c:v>
                </c:pt>
                <c:pt idx="1765">
                  <c:v>20</c:v>
                </c:pt>
                <c:pt idx="1766">
                  <c:v>21</c:v>
                </c:pt>
                <c:pt idx="1767">
                  <c:v>15</c:v>
                </c:pt>
                <c:pt idx="1768">
                  <c:v>15</c:v>
                </c:pt>
                <c:pt idx="1769">
                  <c:v>20</c:v>
                </c:pt>
                <c:pt idx="1770">
                  <c:v>16</c:v>
                </c:pt>
                <c:pt idx="1771">
                  <c:v>19</c:v>
                </c:pt>
                <c:pt idx="1772">
                  <c:v>16</c:v>
                </c:pt>
                <c:pt idx="1773">
                  <c:v>17</c:v>
                </c:pt>
                <c:pt idx="1774">
                  <c:v>22</c:v>
                </c:pt>
                <c:pt idx="1775">
                  <c:v>17</c:v>
                </c:pt>
                <c:pt idx="1776">
                  <c:v>15</c:v>
                </c:pt>
                <c:pt idx="1777">
                  <c:v>16</c:v>
                </c:pt>
                <c:pt idx="1778">
                  <c:v>15</c:v>
                </c:pt>
                <c:pt idx="1779">
                  <c:v>23</c:v>
                </c:pt>
                <c:pt idx="1780">
                  <c:v>15</c:v>
                </c:pt>
                <c:pt idx="1781">
                  <c:v>16</c:v>
                </c:pt>
                <c:pt idx="1782">
                  <c:v>15</c:v>
                </c:pt>
                <c:pt idx="1783">
                  <c:v>20</c:v>
                </c:pt>
                <c:pt idx="1784">
                  <c:v>18</c:v>
                </c:pt>
                <c:pt idx="1785">
                  <c:v>16</c:v>
                </c:pt>
                <c:pt idx="1786">
                  <c:v>15</c:v>
                </c:pt>
                <c:pt idx="1787">
                  <c:v>17</c:v>
                </c:pt>
                <c:pt idx="1788">
                  <c:v>20</c:v>
                </c:pt>
                <c:pt idx="1789">
                  <c:v>17</c:v>
                </c:pt>
                <c:pt idx="1790">
                  <c:v>19</c:v>
                </c:pt>
                <c:pt idx="1791">
                  <c:v>18</c:v>
                </c:pt>
                <c:pt idx="1792">
                  <c:v>16</c:v>
                </c:pt>
                <c:pt idx="1793">
                  <c:v>20</c:v>
                </c:pt>
                <c:pt idx="1794">
                  <c:v>22</c:v>
                </c:pt>
                <c:pt idx="1795">
                  <c:v>15</c:v>
                </c:pt>
                <c:pt idx="1796">
                  <c:v>19</c:v>
                </c:pt>
                <c:pt idx="1797">
                  <c:v>18</c:v>
                </c:pt>
                <c:pt idx="1798">
                  <c:v>16</c:v>
                </c:pt>
                <c:pt idx="1799">
                  <c:v>23</c:v>
                </c:pt>
                <c:pt idx="1800">
                  <c:v>22</c:v>
                </c:pt>
                <c:pt idx="1801">
                  <c:v>20</c:v>
                </c:pt>
                <c:pt idx="1802">
                  <c:v>20</c:v>
                </c:pt>
                <c:pt idx="1803">
                  <c:v>17</c:v>
                </c:pt>
                <c:pt idx="1804">
                  <c:v>16</c:v>
                </c:pt>
                <c:pt idx="1805">
                  <c:v>19</c:v>
                </c:pt>
                <c:pt idx="1806">
                  <c:v>15</c:v>
                </c:pt>
                <c:pt idx="1807">
                  <c:v>19</c:v>
                </c:pt>
                <c:pt idx="1808">
                  <c:v>16</c:v>
                </c:pt>
                <c:pt idx="1809">
                  <c:v>23</c:v>
                </c:pt>
                <c:pt idx="1810">
                  <c:v>15</c:v>
                </c:pt>
                <c:pt idx="1811">
                  <c:v>21</c:v>
                </c:pt>
                <c:pt idx="1812">
                  <c:v>16</c:v>
                </c:pt>
                <c:pt idx="1813">
                  <c:v>19</c:v>
                </c:pt>
                <c:pt idx="1814">
                  <c:v>17</c:v>
                </c:pt>
                <c:pt idx="1815">
                  <c:v>20</c:v>
                </c:pt>
                <c:pt idx="1816">
                  <c:v>15</c:v>
                </c:pt>
                <c:pt idx="1817">
                  <c:v>20</c:v>
                </c:pt>
                <c:pt idx="1818">
                  <c:v>17</c:v>
                </c:pt>
                <c:pt idx="1819">
                  <c:v>20</c:v>
                </c:pt>
                <c:pt idx="1820">
                  <c:v>16</c:v>
                </c:pt>
                <c:pt idx="1821">
                  <c:v>18</c:v>
                </c:pt>
                <c:pt idx="1822">
                  <c:v>18</c:v>
                </c:pt>
                <c:pt idx="1823">
                  <c:v>15</c:v>
                </c:pt>
                <c:pt idx="1824">
                  <c:v>16</c:v>
                </c:pt>
                <c:pt idx="1825">
                  <c:v>20</c:v>
                </c:pt>
                <c:pt idx="1826">
                  <c:v>16</c:v>
                </c:pt>
                <c:pt idx="1827">
                  <c:v>15</c:v>
                </c:pt>
                <c:pt idx="1828">
                  <c:v>18</c:v>
                </c:pt>
                <c:pt idx="1829">
                  <c:v>16</c:v>
                </c:pt>
                <c:pt idx="1830">
                  <c:v>19</c:v>
                </c:pt>
                <c:pt idx="1831">
                  <c:v>22</c:v>
                </c:pt>
                <c:pt idx="1832">
                  <c:v>22</c:v>
                </c:pt>
                <c:pt idx="1833">
                  <c:v>22</c:v>
                </c:pt>
                <c:pt idx="1834">
                  <c:v>16</c:v>
                </c:pt>
                <c:pt idx="1835">
                  <c:v>19</c:v>
                </c:pt>
                <c:pt idx="1836">
                  <c:v>17</c:v>
                </c:pt>
                <c:pt idx="1837">
                  <c:v>20</c:v>
                </c:pt>
                <c:pt idx="1838">
                  <c:v>22</c:v>
                </c:pt>
                <c:pt idx="1839">
                  <c:v>22</c:v>
                </c:pt>
                <c:pt idx="1840">
                  <c:v>15</c:v>
                </c:pt>
                <c:pt idx="1841">
                  <c:v>16</c:v>
                </c:pt>
                <c:pt idx="1842">
                  <c:v>14</c:v>
                </c:pt>
                <c:pt idx="1843">
                  <c:v>20</c:v>
                </c:pt>
                <c:pt idx="1844">
                  <c:v>15</c:v>
                </c:pt>
                <c:pt idx="1845">
                  <c:v>22</c:v>
                </c:pt>
                <c:pt idx="1846">
                  <c:v>19</c:v>
                </c:pt>
                <c:pt idx="1847">
                  <c:v>19</c:v>
                </c:pt>
                <c:pt idx="1848">
                  <c:v>18</c:v>
                </c:pt>
                <c:pt idx="1849">
                  <c:v>19</c:v>
                </c:pt>
                <c:pt idx="1850">
                  <c:v>15</c:v>
                </c:pt>
                <c:pt idx="1851">
                  <c:v>15</c:v>
                </c:pt>
                <c:pt idx="1852">
                  <c:v>22</c:v>
                </c:pt>
                <c:pt idx="1853">
                  <c:v>20</c:v>
                </c:pt>
                <c:pt idx="1854">
                  <c:v>16</c:v>
                </c:pt>
                <c:pt idx="1855">
                  <c:v>15</c:v>
                </c:pt>
                <c:pt idx="1856">
                  <c:v>16</c:v>
                </c:pt>
                <c:pt idx="1857">
                  <c:v>15</c:v>
                </c:pt>
                <c:pt idx="1858">
                  <c:v>17</c:v>
                </c:pt>
                <c:pt idx="1859">
                  <c:v>16</c:v>
                </c:pt>
                <c:pt idx="1860">
                  <c:v>16</c:v>
                </c:pt>
                <c:pt idx="1861">
                  <c:v>15</c:v>
                </c:pt>
                <c:pt idx="1862">
                  <c:v>15</c:v>
                </c:pt>
                <c:pt idx="1863">
                  <c:v>22</c:v>
                </c:pt>
                <c:pt idx="1864">
                  <c:v>21</c:v>
                </c:pt>
                <c:pt idx="1865">
                  <c:v>21</c:v>
                </c:pt>
                <c:pt idx="1866">
                  <c:v>20</c:v>
                </c:pt>
                <c:pt idx="1867">
                  <c:v>22</c:v>
                </c:pt>
                <c:pt idx="1868">
                  <c:v>16</c:v>
                </c:pt>
                <c:pt idx="1869">
                  <c:v>18</c:v>
                </c:pt>
                <c:pt idx="1870">
                  <c:v>18</c:v>
                </c:pt>
                <c:pt idx="1871">
                  <c:v>17</c:v>
                </c:pt>
                <c:pt idx="1872">
                  <c:v>15</c:v>
                </c:pt>
                <c:pt idx="1873">
                  <c:v>21</c:v>
                </c:pt>
                <c:pt idx="1874">
                  <c:v>17</c:v>
                </c:pt>
                <c:pt idx="1875">
                  <c:v>24</c:v>
                </c:pt>
                <c:pt idx="1876">
                  <c:v>17</c:v>
                </c:pt>
                <c:pt idx="1877">
                  <c:v>16</c:v>
                </c:pt>
                <c:pt idx="1878">
                  <c:v>20</c:v>
                </c:pt>
                <c:pt idx="1879">
                  <c:v>18</c:v>
                </c:pt>
                <c:pt idx="1880">
                  <c:v>16</c:v>
                </c:pt>
                <c:pt idx="1881">
                  <c:v>20</c:v>
                </c:pt>
                <c:pt idx="1882">
                  <c:v>17</c:v>
                </c:pt>
                <c:pt idx="1883">
                  <c:v>15</c:v>
                </c:pt>
                <c:pt idx="1884">
                  <c:v>18</c:v>
                </c:pt>
                <c:pt idx="1885">
                  <c:v>15</c:v>
                </c:pt>
                <c:pt idx="1886">
                  <c:v>15</c:v>
                </c:pt>
                <c:pt idx="1887">
                  <c:v>15</c:v>
                </c:pt>
                <c:pt idx="1888">
                  <c:v>14</c:v>
                </c:pt>
                <c:pt idx="1889">
                  <c:v>15</c:v>
                </c:pt>
                <c:pt idx="1890">
                  <c:v>15</c:v>
                </c:pt>
                <c:pt idx="1891">
                  <c:v>15</c:v>
                </c:pt>
                <c:pt idx="1892">
                  <c:v>16</c:v>
                </c:pt>
                <c:pt idx="1893">
                  <c:v>15</c:v>
                </c:pt>
                <c:pt idx="1894">
                  <c:v>15</c:v>
                </c:pt>
                <c:pt idx="1895">
                  <c:v>15</c:v>
                </c:pt>
                <c:pt idx="1896">
                  <c:v>15</c:v>
                </c:pt>
                <c:pt idx="1897">
                  <c:v>20</c:v>
                </c:pt>
                <c:pt idx="1898">
                  <c:v>16</c:v>
                </c:pt>
                <c:pt idx="1899">
                  <c:v>16</c:v>
                </c:pt>
                <c:pt idx="1900">
                  <c:v>20</c:v>
                </c:pt>
                <c:pt idx="1901">
                  <c:v>19</c:v>
                </c:pt>
                <c:pt idx="1902">
                  <c:v>15</c:v>
                </c:pt>
                <c:pt idx="1903">
                  <c:v>20</c:v>
                </c:pt>
                <c:pt idx="1904">
                  <c:v>20</c:v>
                </c:pt>
                <c:pt idx="1905">
                  <c:v>15</c:v>
                </c:pt>
                <c:pt idx="1906">
                  <c:v>15</c:v>
                </c:pt>
                <c:pt idx="1907">
                  <c:v>16</c:v>
                </c:pt>
                <c:pt idx="1908">
                  <c:v>22</c:v>
                </c:pt>
                <c:pt idx="1909">
                  <c:v>16</c:v>
                </c:pt>
                <c:pt idx="1910">
                  <c:v>17</c:v>
                </c:pt>
                <c:pt idx="1911">
                  <c:v>22</c:v>
                </c:pt>
                <c:pt idx="1912">
                  <c:v>16</c:v>
                </c:pt>
                <c:pt idx="1913">
                  <c:v>18</c:v>
                </c:pt>
                <c:pt idx="1914">
                  <c:v>24</c:v>
                </c:pt>
                <c:pt idx="1915">
                  <c:v>23</c:v>
                </c:pt>
                <c:pt idx="1916">
                  <c:v>16</c:v>
                </c:pt>
                <c:pt idx="1917">
                  <c:v>17</c:v>
                </c:pt>
                <c:pt idx="1918">
                  <c:v>15</c:v>
                </c:pt>
                <c:pt idx="1919">
                  <c:v>23</c:v>
                </c:pt>
                <c:pt idx="1920">
                  <c:v>20</c:v>
                </c:pt>
                <c:pt idx="1921">
                  <c:v>19</c:v>
                </c:pt>
                <c:pt idx="1922">
                  <c:v>16</c:v>
                </c:pt>
                <c:pt idx="1923">
                  <c:v>16</c:v>
                </c:pt>
                <c:pt idx="1924">
                  <c:v>15</c:v>
                </c:pt>
                <c:pt idx="1925">
                  <c:v>16</c:v>
                </c:pt>
                <c:pt idx="1926">
                  <c:v>19</c:v>
                </c:pt>
                <c:pt idx="1927">
                  <c:v>16</c:v>
                </c:pt>
                <c:pt idx="1928">
                  <c:v>17</c:v>
                </c:pt>
                <c:pt idx="1929">
                  <c:v>15</c:v>
                </c:pt>
                <c:pt idx="1930">
                  <c:v>19</c:v>
                </c:pt>
                <c:pt idx="1931">
                  <c:v>14</c:v>
                </c:pt>
                <c:pt idx="1932">
                  <c:v>18</c:v>
                </c:pt>
                <c:pt idx="1933">
                  <c:v>20</c:v>
                </c:pt>
                <c:pt idx="1934">
                  <c:v>19</c:v>
                </c:pt>
                <c:pt idx="1935">
                  <c:v>15</c:v>
                </c:pt>
                <c:pt idx="1936">
                  <c:v>20</c:v>
                </c:pt>
                <c:pt idx="1937">
                  <c:v>21</c:v>
                </c:pt>
                <c:pt idx="1938">
                  <c:v>15</c:v>
                </c:pt>
                <c:pt idx="1939">
                  <c:v>15</c:v>
                </c:pt>
                <c:pt idx="1940">
                  <c:v>16</c:v>
                </c:pt>
                <c:pt idx="1941">
                  <c:v>20</c:v>
                </c:pt>
                <c:pt idx="1942">
                  <c:v>16</c:v>
                </c:pt>
                <c:pt idx="1943">
                  <c:v>18</c:v>
                </c:pt>
                <c:pt idx="1944">
                  <c:v>16</c:v>
                </c:pt>
                <c:pt idx="1945">
                  <c:v>19</c:v>
                </c:pt>
                <c:pt idx="1946">
                  <c:v>22</c:v>
                </c:pt>
                <c:pt idx="1947">
                  <c:v>23</c:v>
                </c:pt>
                <c:pt idx="1948">
                  <c:v>22</c:v>
                </c:pt>
                <c:pt idx="1949">
                  <c:v>17</c:v>
                </c:pt>
                <c:pt idx="1950">
                  <c:v>22</c:v>
                </c:pt>
                <c:pt idx="1951">
                  <c:v>15</c:v>
                </c:pt>
                <c:pt idx="1952">
                  <c:v>17</c:v>
                </c:pt>
                <c:pt idx="1953">
                  <c:v>15</c:v>
                </c:pt>
                <c:pt idx="1954">
                  <c:v>15</c:v>
                </c:pt>
                <c:pt idx="1955">
                  <c:v>16</c:v>
                </c:pt>
                <c:pt idx="1956">
                  <c:v>18</c:v>
                </c:pt>
                <c:pt idx="1957">
                  <c:v>21</c:v>
                </c:pt>
                <c:pt idx="1958">
                  <c:v>21</c:v>
                </c:pt>
                <c:pt idx="1959">
                  <c:v>20</c:v>
                </c:pt>
                <c:pt idx="1960">
                  <c:v>21</c:v>
                </c:pt>
                <c:pt idx="1961">
                  <c:v>16</c:v>
                </c:pt>
                <c:pt idx="1962">
                  <c:v>16</c:v>
                </c:pt>
                <c:pt idx="1963">
                  <c:v>20</c:v>
                </c:pt>
                <c:pt idx="1964">
                  <c:v>19</c:v>
                </c:pt>
                <c:pt idx="1965">
                  <c:v>16</c:v>
                </c:pt>
                <c:pt idx="1966">
                  <c:v>20</c:v>
                </c:pt>
                <c:pt idx="1967">
                  <c:v>18</c:v>
                </c:pt>
                <c:pt idx="1968">
                  <c:v>20</c:v>
                </c:pt>
                <c:pt idx="1969">
                  <c:v>16</c:v>
                </c:pt>
                <c:pt idx="1970">
                  <c:v>20</c:v>
                </c:pt>
                <c:pt idx="1971">
                  <c:v>23</c:v>
                </c:pt>
                <c:pt idx="1972">
                  <c:v>16</c:v>
                </c:pt>
                <c:pt idx="1973">
                  <c:v>15</c:v>
                </c:pt>
                <c:pt idx="1974">
                  <c:v>15</c:v>
                </c:pt>
                <c:pt idx="1975">
                  <c:v>19</c:v>
                </c:pt>
                <c:pt idx="1976">
                  <c:v>20</c:v>
                </c:pt>
                <c:pt idx="1977">
                  <c:v>20</c:v>
                </c:pt>
                <c:pt idx="1978">
                  <c:v>15</c:v>
                </c:pt>
                <c:pt idx="1979">
                  <c:v>16</c:v>
                </c:pt>
                <c:pt idx="1980">
                  <c:v>16</c:v>
                </c:pt>
                <c:pt idx="1981">
                  <c:v>17</c:v>
                </c:pt>
                <c:pt idx="1982">
                  <c:v>19</c:v>
                </c:pt>
                <c:pt idx="1983">
                  <c:v>16</c:v>
                </c:pt>
                <c:pt idx="1984">
                  <c:v>17</c:v>
                </c:pt>
                <c:pt idx="1985">
                  <c:v>20</c:v>
                </c:pt>
                <c:pt idx="1986">
                  <c:v>19</c:v>
                </c:pt>
                <c:pt idx="1987">
                  <c:v>16</c:v>
                </c:pt>
                <c:pt idx="1988">
                  <c:v>22</c:v>
                </c:pt>
                <c:pt idx="1989">
                  <c:v>15</c:v>
                </c:pt>
                <c:pt idx="1990">
                  <c:v>17</c:v>
                </c:pt>
                <c:pt idx="1991">
                  <c:v>16</c:v>
                </c:pt>
                <c:pt idx="1992">
                  <c:v>22</c:v>
                </c:pt>
                <c:pt idx="1993">
                  <c:v>16</c:v>
                </c:pt>
                <c:pt idx="1994">
                  <c:v>18</c:v>
                </c:pt>
                <c:pt idx="1995">
                  <c:v>16</c:v>
                </c:pt>
                <c:pt idx="1996">
                  <c:v>15</c:v>
                </c:pt>
                <c:pt idx="1997">
                  <c:v>15</c:v>
                </c:pt>
                <c:pt idx="1998">
                  <c:v>19</c:v>
                </c:pt>
                <c:pt idx="1999">
                  <c:v>16</c:v>
                </c:pt>
                <c:pt idx="2000">
                  <c:v>16</c:v>
                </c:pt>
                <c:pt idx="2001">
                  <c:v>15</c:v>
                </c:pt>
                <c:pt idx="2002">
                  <c:v>19</c:v>
                </c:pt>
                <c:pt idx="2003">
                  <c:v>15</c:v>
                </c:pt>
                <c:pt idx="2004">
                  <c:v>19</c:v>
                </c:pt>
                <c:pt idx="2005">
                  <c:v>15</c:v>
                </c:pt>
                <c:pt idx="2006">
                  <c:v>19</c:v>
                </c:pt>
                <c:pt idx="2007">
                  <c:v>20</c:v>
                </c:pt>
                <c:pt idx="2008">
                  <c:v>18</c:v>
                </c:pt>
                <c:pt idx="2009">
                  <c:v>18</c:v>
                </c:pt>
                <c:pt idx="2010">
                  <c:v>20</c:v>
                </c:pt>
                <c:pt idx="2011">
                  <c:v>18</c:v>
                </c:pt>
                <c:pt idx="2012">
                  <c:v>22</c:v>
                </c:pt>
                <c:pt idx="2013">
                  <c:v>15</c:v>
                </c:pt>
                <c:pt idx="2014">
                  <c:v>20</c:v>
                </c:pt>
                <c:pt idx="2015">
                  <c:v>20</c:v>
                </c:pt>
                <c:pt idx="2016">
                  <c:v>17</c:v>
                </c:pt>
                <c:pt idx="2017">
                  <c:v>17</c:v>
                </c:pt>
                <c:pt idx="2018">
                  <c:v>16</c:v>
                </c:pt>
                <c:pt idx="2019">
                  <c:v>15</c:v>
                </c:pt>
                <c:pt idx="2020">
                  <c:v>16</c:v>
                </c:pt>
                <c:pt idx="2021">
                  <c:v>16</c:v>
                </c:pt>
                <c:pt idx="2022">
                  <c:v>16</c:v>
                </c:pt>
                <c:pt idx="2023">
                  <c:v>18</c:v>
                </c:pt>
                <c:pt idx="2024">
                  <c:v>22</c:v>
                </c:pt>
                <c:pt idx="2025">
                  <c:v>16</c:v>
                </c:pt>
                <c:pt idx="2026">
                  <c:v>15</c:v>
                </c:pt>
                <c:pt idx="2027">
                  <c:v>18</c:v>
                </c:pt>
                <c:pt idx="2028">
                  <c:v>20</c:v>
                </c:pt>
                <c:pt idx="2029">
                  <c:v>20</c:v>
                </c:pt>
                <c:pt idx="2030">
                  <c:v>16</c:v>
                </c:pt>
                <c:pt idx="2031">
                  <c:v>18</c:v>
                </c:pt>
                <c:pt idx="2032">
                  <c:v>22</c:v>
                </c:pt>
                <c:pt idx="2033">
                  <c:v>18</c:v>
                </c:pt>
                <c:pt idx="2034">
                  <c:v>16</c:v>
                </c:pt>
                <c:pt idx="2035">
                  <c:v>17</c:v>
                </c:pt>
                <c:pt idx="2036">
                  <c:v>21</c:v>
                </c:pt>
                <c:pt idx="2037">
                  <c:v>16</c:v>
                </c:pt>
                <c:pt idx="2038">
                  <c:v>14</c:v>
                </c:pt>
                <c:pt idx="2039">
                  <c:v>16</c:v>
                </c:pt>
                <c:pt idx="2040">
                  <c:v>15</c:v>
                </c:pt>
                <c:pt idx="2041">
                  <c:v>15</c:v>
                </c:pt>
                <c:pt idx="2042">
                  <c:v>22</c:v>
                </c:pt>
                <c:pt idx="2043">
                  <c:v>18</c:v>
                </c:pt>
                <c:pt idx="2044">
                  <c:v>20</c:v>
                </c:pt>
                <c:pt idx="2045">
                  <c:v>17</c:v>
                </c:pt>
                <c:pt idx="2046">
                  <c:v>17</c:v>
                </c:pt>
                <c:pt idx="2047">
                  <c:v>17</c:v>
                </c:pt>
                <c:pt idx="2048">
                  <c:v>19</c:v>
                </c:pt>
                <c:pt idx="2049">
                  <c:v>20</c:v>
                </c:pt>
                <c:pt idx="2050">
                  <c:v>15</c:v>
                </c:pt>
                <c:pt idx="2051">
                  <c:v>20</c:v>
                </c:pt>
                <c:pt idx="2052">
                  <c:v>15</c:v>
                </c:pt>
                <c:pt idx="2053">
                  <c:v>16</c:v>
                </c:pt>
                <c:pt idx="2054">
                  <c:v>17</c:v>
                </c:pt>
                <c:pt idx="2055">
                  <c:v>15</c:v>
                </c:pt>
                <c:pt idx="2056">
                  <c:v>15</c:v>
                </c:pt>
                <c:pt idx="2057">
                  <c:v>16</c:v>
                </c:pt>
                <c:pt idx="2058">
                  <c:v>15</c:v>
                </c:pt>
                <c:pt idx="2059">
                  <c:v>15</c:v>
                </c:pt>
                <c:pt idx="2060">
                  <c:v>15</c:v>
                </c:pt>
                <c:pt idx="2061">
                  <c:v>20</c:v>
                </c:pt>
                <c:pt idx="2062">
                  <c:v>20</c:v>
                </c:pt>
                <c:pt idx="2063">
                  <c:v>18</c:v>
                </c:pt>
                <c:pt idx="2064">
                  <c:v>16</c:v>
                </c:pt>
                <c:pt idx="2065">
                  <c:v>16</c:v>
                </c:pt>
                <c:pt idx="2066">
                  <c:v>15</c:v>
                </c:pt>
                <c:pt idx="2067">
                  <c:v>20</c:v>
                </c:pt>
                <c:pt idx="2068">
                  <c:v>15</c:v>
                </c:pt>
                <c:pt idx="2069">
                  <c:v>19</c:v>
                </c:pt>
                <c:pt idx="2070">
                  <c:v>19</c:v>
                </c:pt>
                <c:pt idx="2071">
                  <c:v>11</c:v>
                </c:pt>
                <c:pt idx="2072">
                  <c:v>15</c:v>
                </c:pt>
                <c:pt idx="2073">
                  <c:v>16</c:v>
                </c:pt>
                <c:pt idx="2074">
                  <c:v>17</c:v>
                </c:pt>
                <c:pt idx="2075">
                  <c:v>19</c:v>
                </c:pt>
                <c:pt idx="2076">
                  <c:v>15</c:v>
                </c:pt>
                <c:pt idx="2077">
                  <c:v>20</c:v>
                </c:pt>
                <c:pt idx="2078">
                  <c:v>19</c:v>
                </c:pt>
                <c:pt idx="2079">
                  <c:v>20</c:v>
                </c:pt>
                <c:pt idx="2080">
                  <c:v>16</c:v>
                </c:pt>
                <c:pt idx="2081">
                  <c:v>17</c:v>
                </c:pt>
                <c:pt idx="2082">
                  <c:v>18</c:v>
                </c:pt>
                <c:pt idx="2083">
                  <c:v>15</c:v>
                </c:pt>
                <c:pt idx="2084">
                  <c:v>17</c:v>
                </c:pt>
                <c:pt idx="2085">
                  <c:v>15</c:v>
                </c:pt>
                <c:pt idx="2086">
                  <c:v>16</c:v>
                </c:pt>
                <c:pt idx="2087">
                  <c:v>16</c:v>
                </c:pt>
                <c:pt idx="2088">
                  <c:v>16</c:v>
                </c:pt>
                <c:pt idx="2089">
                  <c:v>16</c:v>
                </c:pt>
                <c:pt idx="2090">
                  <c:v>18</c:v>
                </c:pt>
                <c:pt idx="2091">
                  <c:v>18</c:v>
                </c:pt>
                <c:pt idx="2092">
                  <c:v>23</c:v>
                </c:pt>
                <c:pt idx="2093">
                  <c:v>22</c:v>
                </c:pt>
                <c:pt idx="2094">
                  <c:v>16</c:v>
                </c:pt>
                <c:pt idx="2095">
                  <c:v>18</c:v>
                </c:pt>
                <c:pt idx="2096">
                  <c:v>21</c:v>
                </c:pt>
                <c:pt idx="2097">
                  <c:v>17</c:v>
                </c:pt>
                <c:pt idx="2098">
                  <c:v>19</c:v>
                </c:pt>
                <c:pt idx="2099">
                  <c:v>20</c:v>
                </c:pt>
                <c:pt idx="2100">
                  <c:v>16</c:v>
                </c:pt>
                <c:pt idx="2101">
                  <c:v>16</c:v>
                </c:pt>
                <c:pt idx="2102">
                  <c:v>16</c:v>
                </c:pt>
                <c:pt idx="2103">
                  <c:v>22</c:v>
                </c:pt>
                <c:pt idx="2104">
                  <c:v>15</c:v>
                </c:pt>
                <c:pt idx="2105">
                  <c:v>15</c:v>
                </c:pt>
                <c:pt idx="2106">
                  <c:v>17</c:v>
                </c:pt>
                <c:pt idx="2107">
                  <c:v>19</c:v>
                </c:pt>
                <c:pt idx="2108">
                  <c:v>15</c:v>
                </c:pt>
                <c:pt idx="2109">
                  <c:v>20</c:v>
                </c:pt>
                <c:pt idx="2110">
                  <c:v>23</c:v>
                </c:pt>
                <c:pt idx="2111">
                  <c:v>20</c:v>
                </c:pt>
                <c:pt idx="2112">
                  <c:v>16</c:v>
                </c:pt>
                <c:pt idx="2113">
                  <c:v>16</c:v>
                </c:pt>
                <c:pt idx="2114">
                  <c:v>16</c:v>
                </c:pt>
                <c:pt idx="2115">
                  <c:v>15</c:v>
                </c:pt>
                <c:pt idx="2116">
                  <c:v>13</c:v>
                </c:pt>
                <c:pt idx="2117">
                  <c:v>15</c:v>
                </c:pt>
                <c:pt idx="2118">
                  <c:v>20</c:v>
                </c:pt>
                <c:pt idx="2119">
                  <c:v>16</c:v>
                </c:pt>
                <c:pt idx="2120">
                  <c:v>22</c:v>
                </c:pt>
                <c:pt idx="2121">
                  <c:v>15</c:v>
                </c:pt>
                <c:pt idx="2122">
                  <c:v>20</c:v>
                </c:pt>
                <c:pt idx="2123">
                  <c:v>17</c:v>
                </c:pt>
                <c:pt idx="2124">
                  <c:v>16</c:v>
                </c:pt>
                <c:pt idx="2125">
                  <c:v>17</c:v>
                </c:pt>
                <c:pt idx="2126">
                  <c:v>17</c:v>
                </c:pt>
                <c:pt idx="2127">
                  <c:v>20</c:v>
                </c:pt>
                <c:pt idx="2128">
                  <c:v>20</c:v>
                </c:pt>
                <c:pt idx="2129">
                  <c:v>16</c:v>
                </c:pt>
                <c:pt idx="2130">
                  <c:v>17</c:v>
                </c:pt>
                <c:pt idx="2131">
                  <c:v>16</c:v>
                </c:pt>
                <c:pt idx="2132">
                  <c:v>15</c:v>
                </c:pt>
                <c:pt idx="2133">
                  <c:v>15</c:v>
                </c:pt>
                <c:pt idx="2134">
                  <c:v>20</c:v>
                </c:pt>
                <c:pt idx="2135">
                  <c:v>15</c:v>
                </c:pt>
                <c:pt idx="2136">
                  <c:v>19</c:v>
                </c:pt>
                <c:pt idx="2137">
                  <c:v>20</c:v>
                </c:pt>
                <c:pt idx="2138">
                  <c:v>18</c:v>
                </c:pt>
                <c:pt idx="2139">
                  <c:v>16</c:v>
                </c:pt>
                <c:pt idx="2140">
                  <c:v>21</c:v>
                </c:pt>
                <c:pt idx="2141">
                  <c:v>16</c:v>
                </c:pt>
                <c:pt idx="2142">
                  <c:v>15</c:v>
                </c:pt>
                <c:pt idx="2143">
                  <c:v>17</c:v>
                </c:pt>
                <c:pt idx="2144">
                  <c:v>19</c:v>
                </c:pt>
                <c:pt idx="2145">
                  <c:v>20</c:v>
                </c:pt>
                <c:pt idx="2146">
                  <c:v>19</c:v>
                </c:pt>
                <c:pt idx="2147">
                  <c:v>16</c:v>
                </c:pt>
                <c:pt idx="2148">
                  <c:v>15</c:v>
                </c:pt>
                <c:pt idx="2149">
                  <c:v>20</c:v>
                </c:pt>
                <c:pt idx="2150">
                  <c:v>15</c:v>
                </c:pt>
                <c:pt idx="2151">
                  <c:v>20</c:v>
                </c:pt>
                <c:pt idx="2152">
                  <c:v>17</c:v>
                </c:pt>
                <c:pt idx="2153">
                  <c:v>15</c:v>
                </c:pt>
                <c:pt idx="2154">
                  <c:v>19</c:v>
                </c:pt>
                <c:pt idx="2155">
                  <c:v>21</c:v>
                </c:pt>
                <c:pt idx="2156">
                  <c:v>16</c:v>
                </c:pt>
                <c:pt idx="2157">
                  <c:v>15</c:v>
                </c:pt>
                <c:pt idx="2158">
                  <c:v>21</c:v>
                </c:pt>
                <c:pt idx="2159">
                  <c:v>21</c:v>
                </c:pt>
                <c:pt idx="2160">
                  <c:v>15</c:v>
                </c:pt>
                <c:pt idx="2161">
                  <c:v>15</c:v>
                </c:pt>
                <c:pt idx="2162">
                  <c:v>15</c:v>
                </c:pt>
                <c:pt idx="2163">
                  <c:v>15</c:v>
                </c:pt>
                <c:pt idx="2164">
                  <c:v>20</c:v>
                </c:pt>
                <c:pt idx="2165">
                  <c:v>20</c:v>
                </c:pt>
                <c:pt idx="2166">
                  <c:v>16</c:v>
                </c:pt>
                <c:pt idx="2167">
                  <c:v>21</c:v>
                </c:pt>
                <c:pt idx="2168">
                  <c:v>15</c:v>
                </c:pt>
                <c:pt idx="2169">
                  <c:v>15</c:v>
                </c:pt>
                <c:pt idx="2170">
                  <c:v>15</c:v>
                </c:pt>
                <c:pt idx="2171">
                  <c:v>17</c:v>
                </c:pt>
                <c:pt idx="2172">
                  <c:v>18</c:v>
                </c:pt>
                <c:pt idx="2173">
                  <c:v>17</c:v>
                </c:pt>
                <c:pt idx="2174">
                  <c:v>15</c:v>
                </c:pt>
                <c:pt idx="2175">
                  <c:v>22</c:v>
                </c:pt>
                <c:pt idx="2176">
                  <c:v>17</c:v>
                </c:pt>
                <c:pt idx="2177">
                  <c:v>15</c:v>
                </c:pt>
                <c:pt idx="2178">
                  <c:v>18</c:v>
                </c:pt>
                <c:pt idx="2179">
                  <c:v>15</c:v>
                </c:pt>
                <c:pt idx="2180">
                  <c:v>16</c:v>
                </c:pt>
                <c:pt idx="2181">
                  <c:v>19</c:v>
                </c:pt>
                <c:pt idx="2182">
                  <c:v>18</c:v>
                </c:pt>
                <c:pt idx="2183">
                  <c:v>16</c:v>
                </c:pt>
                <c:pt idx="2184">
                  <c:v>20</c:v>
                </c:pt>
                <c:pt idx="2185">
                  <c:v>15</c:v>
                </c:pt>
                <c:pt idx="2186">
                  <c:v>21</c:v>
                </c:pt>
                <c:pt idx="2187">
                  <c:v>20</c:v>
                </c:pt>
                <c:pt idx="2188">
                  <c:v>16</c:v>
                </c:pt>
                <c:pt idx="2189">
                  <c:v>18</c:v>
                </c:pt>
                <c:pt idx="2190">
                  <c:v>15</c:v>
                </c:pt>
                <c:pt idx="2191">
                  <c:v>15</c:v>
                </c:pt>
                <c:pt idx="2192">
                  <c:v>15</c:v>
                </c:pt>
                <c:pt idx="2193">
                  <c:v>20</c:v>
                </c:pt>
                <c:pt idx="2194">
                  <c:v>15</c:v>
                </c:pt>
                <c:pt idx="2195">
                  <c:v>19</c:v>
                </c:pt>
                <c:pt idx="2196">
                  <c:v>15</c:v>
                </c:pt>
                <c:pt idx="2197">
                  <c:v>23</c:v>
                </c:pt>
                <c:pt idx="2198">
                  <c:v>15</c:v>
                </c:pt>
                <c:pt idx="2199">
                  <c:v>21</c:v>
                </c:pt>
                <c:pt idx="2200">
                  <c:v>17</c:v>
                </c:pt>
                <c:pt idx="2201">
                  <c:v>17</c:v>
                </c:pt>
                <c:pt idx="2202">
                  <c:v>22</c:v>
                </c:pt>
                <c:pt idx="2203">
                  <c:v>22</c:v>
                </c:pt>
                <c:pt idx="2204">
                  <c:v>13</c:v>
                </c:pt>
                <c:pt idx="2205">
                  <c:v>20</c:v>
                </c:pt>
                <c:pt idx="2206">
                  <c:v>19</c:v>
                </c:pt>
                <c:pt idx="2207">
                  <c:v>16</c:v>
                </c:pt>
                <c:pt idx="2208">
                  <c:v>19</c:v>
                </c:pt>
                <c:pt idx="2209">
                  <c:v>20</c:v>
                </c:pt>
                <c:pt idx="2210">
                  <c:v>16</c:v>
                </c:pt>
                <c:pt idx="2211">
                  <c:v>15</c:v>
                </c:pt>
                <c:pt idx="2212">
                  <c:v>15</c:v>
                </c:pt>
                <c:pt idx="2213">
                  <c:v>16</c:v>
                </c:pt>
                <c:pt idx="2214">
                  <c:v>21</c:v>
                </c:pt>
                <c:pt idx="2215">
                  <c:v>16</c:v>
                </c:pt>
                <c:pt idx="2216">
                  <c:v>16</c:v>
                </c:pt>
                <c:pt idx="2217">
                  <c:v>18</c:v>
                </c:pt>
                <c:pt idx="2218">
                  <c:v>19</c:v>
                </c:pt>
                <c:pt idx="2219">
                  <c:v>17</c:v>
                </c:pt>
                <c:pt idx="2220">
                  <c:v>16</c:v>
                </c:pt>
                <c:pt idx="2221">
                  <c:v>18</c:v>
                </c:pt>
                <c:pt idx="2222">
                  <c:v>21</c:v>
                </c:pt>
                <c:pt idx="2223">
                  <c:v>22</c:v>
                </c:pt>
                <c:pt idx="2224">
                  <c:v>18</c:v>
                </c:pt>
                <c:pt idx="2225">
                  <c:v>20</c:v>
                </c:pt>
                <c:pt idx="2226">
                  <c:v>15</c:v>
                </c:pt>
                <c:pt idx="2227">
                  <c:v>19</c:v>
                </c:pt>
                <c:pt idx="2228">
                  <c:v>16</c:v>
                </c:pt>
                <c:pt idx="2229">
                  <c:v>16</c:v>
                </c:pt>
                <c:pt idx="2230">
                  <c:v>15</c:v>
                </c:pt>
                <c:pt idx="2231">
                  <c:v>15</c:v>
                </c:pt>
                <c:pt idx="2232">
                  <c:v>20</c:v>
                </c:pt>
                <c:pt idx="2233">
                  <c:v>20</c:v>
                </c:pt>
                <c:pt idx="2234">
                  <c:v>21</c:v>
                </c:pt>
                <c:pt idx="2235">
                  <c:v>21</c:v>
                </c:pt>
                <c:pt idx="2236">
                  <c:v>18</c:v>
                </c:pt>
                <c:pt idx="2237">
                  <c:v>20</c:v>
                </c:pt>
                <c:pt idx="2238">
                  <c:v>15</c:v>
                </c:pt>
                <c:pt idx="2239">
                  <c:v>20</c:v>
                </c:pt>
                <c:pt idx="2240">
                  <c:v>19</c:v>
                </c:pt>
                <c:pt idx="2241">
                  <c:v>17</c:v>
                </c:pt>
                <c:pt idx="2242">
                  <c:v>16</c:v>
                </c:pt>
                <c:pt idx="2243">
                  <c:v>16</c:v>
                </c:pt>
                <c:pt idx="2244">
                  <c:v>17</c:v>
                </c:pt>
                <c:pt idx="2245">
                  <c:v>19</c:v>
                </c:pt>
                <c:pt idx="2246">
                  <c:v>15</c:v>
                </c:pt>
                <c:pt idx="2247">
                  <c:v>15</c:v>
                </c:pt>
                <c:pt idx="2248">
                  <c:v>20</c:v>
                </c:pt>
                <c:pt idx="2249">
                  <c:v>15</c:v>
                </c:pt>
                <c:pt idx="2250">
                  <c:v>16</c:v>
                </c:pt>
                <c:pt idx="2251">
                  <c:v>16</c:v>
                </c:pt>
                <c:pt idx="2252">
                  <c:v>18</c:v>
                </c:pt>
                <c:pt idx="2253">
                  <c:v>16</c:v>
                </c:pt>
                <c:pt idx="2254">
                  <c:v>16</c:v>
                </c:pt>
                <c:pt idx="2255">
                  <c:v>17</c:v>
                </c:pt>
                <c:pt idx="2256">
                  <c:v>20</c:v>
                </c:pt>
                <c:pt idx="2257">
                  <c:v>16</c:v>
                </c:pt>
                <c:pt idx="2258">
                  <c:v>18</c:v>
                </c:pt>
                <c:pt idx="2259">
                  <c:v>16</c:v>
                </c:pt>
                <c:pt idx="2260">
                  <c:v>19</c:v>
                </c:pt>
                <c:pt idx="2261">
                  <c:v>16</c:v>
                </c:pt>
                <c:pt idx="2262">
                  <c:v>15</c:v>
                </c:pt>
                <c:pt idx="2263">
                  <c:v>16</c:v>
                </c:pt>
                <c:pt idx="2264">
                  <c:v>16</c:v>
                </c:pt>
                <c:pt idx="2265">
                  <c:v>18</c:v>
                </c:pt>
                <c:pt idx="2266">
                  <c:v>15</c:v>
                </c:pt>
                <c:pt idx="2267">
                  <c:v>17</c:v>
                </c:pt>
                <c:pt idx="2268">
                  <c:v>18</c:v>
                </c:pt>
                <c:pt idx="2269">
                  <c:v>15</c:v>
                </c:pt>
                <c:pt idx="2270">
                  <c:v>22</c:v>
                </c:pt>
                <c:pt idx="2271">
                  <c:v>16</c:v>
                </c:pt>
                <c:pt idx="2272">
                  <c:v>19</c:v>
                </c:pt>
                <c:pt idx="2273">
                  <c:v>22</c:v>
                </c:pt>
                <c:pt idx="2274">
                  <c:v>15</c:v>
                </c:pt>
                <c:pt idx="2275">
                  <c:v>21</c:v>
                </c:pt>
                <c:pt idx="2276">
                  <c:v>20</c:v>
                </c:pt>
                <c:pt idx="2277">
                  <c:v>17</c:v>
                </c:pt>
                <c:pt idx="2278">
                  <c:v>15</c:v>
                </c:pt>
                <c:pt idx="2279">
                  <c:v>16</c:v>
                </c:pt>
                <c:pt idx="2280">
                  <c:v>15</c:v>
                </c:pt>
                <c:pt idx="2281">
                  <c:v>17</c:v>
                </c:pt>
                <c:pt idx="2282">
                  <c:v>20</c:v>
                </c:pt>
                <c:pt idx="2283">
                  <c:v>20</c:v>
                </c:pt>
                <c:pt idx="2284">
                  <c:v>17</c:v>
                </c:pt>
                <c:pt idx="2285">
                  <c:v>15</c:v>
                </c:pt>
                <c:pt idx="2286">
                  <c:v>18</c:v>
                </c:pt>
                <c:pt idx="2287">
                  <c:v>19</c:v>
                </c:pt>
                <c:pt idx="2288">
                  <c:v>16</c:v>
                </c:pt>
                <c:pt idx="2289">
                  <c:v>17</c:v>
                </c:pt>
                <c:pt idx="2290">
                  <c:v>17</c:v>
                </c:pt>
                <c:pt idx="2291">
                  <c:v>18</c:v>
                </c:pt>
                <c:pt idx="2292">
                  <c:v>19</c:v>
                </c:pt>
                <c:pt idx="2293">
                  <c:v>15</c:v>
                </c:pt>
                <c:pt idx="2294">
                  <c:v>15</c:v>
                </c:pt>
                <c:pt idx="2295">
                  <c:v>16</c:v>
                </c:pt>
                <c:pt idx="2296">
                  <c:v>17</c:v>
                </c:pt>
                <c:pt idx="2297">
                  <c:v>16</c:v>
                </c:pt>
                <c:pt idx="2298">
                  <c:v>22</c:v>
                </c:pt>
                <c:pt idx="2299">
                  <c:v>15</c:v>
                </c:pt>
                <c:pt idx="2300">
                  <c:v>18</c:v>
                </c:pt>
                <c:pt idx="2301">
                  <c:v>15</c:v>
                </c:pt>
                <c:pt idx="2302">
                  <c:v>16</c:v>
                </c:pt>
                <c:pt idx="2303">
                  <c:v>22</c:v>
                </c:pt>
                <c:pt idx="2304">
                  <c:v>20</c:v>
                </c:pt>
                <c:pt idx="2305">
                  <c:v>18</c:v>
                </c:pt>
                <c:pt idx="2306">
                  <c:v>22</c:v>
                </c:pt>
                <c:pt idx="2307">
                  <c:v>20</c:v>
                </c:pt>
                <c:pt idx="2308">
                  <c:v>17</c:v>
                </c:pt>
                <c:pt idx="2309">
                  <c:v>19</c:v>
                </c:pt>
                <c:pt idx="2310">
                  <c:v>19</c:v>
                </c:pt>
                <c:pt idx="2311">
                  <c:v>19</c:v>
                </c:pt>
                <c:pt idx="2312">
                  <c:v>18</c:v>
                </c:pt>
                <c:pt idx="2313">
                  <c:v>23</c:v>
                </c:pt>
                <c:pt idx="2314">
                  <c:v>19</c:v>
                </c:pt>
                <c:pt idx="2315">
                  <c:v>16</c:v>
                </c:pt>
                <c:pt idx="2316">
                  <c:v>21</c:v>
                </c:pt>
                <c:pt idx="2317">
                  <c:v>15</c:v>
                </c:pt>
                <c:pt idx="2318">
                  <c:v>22</c:v>
                </c:pt>
                <c:pt idx="2319">
                  <c:v>17</c:v>
                </c:pt>
                <c:pt idx="2320">
                  <c:v>16</c:v>
                </c:pt>
                <c:pt idx="2321">
                  <c:v>16</c:v>
                </c:pt>
                <c:pt idx="2322">
                  <c:v>15</c:v>
                </c:pt>
                <c:pt idx="2323">
                  <c:v>17</c:v>
                </c:pt>
                <c:pt idx="2324">
                  <c:v>15</c:v>
                </c:pt>
                <c:pt idx="2325">
                  <c:v>15</c:v>
                </c:pt>
                <c:pt idx="2326">
                  <c:v>15</c:v>
                </c:pt>
                <c:pt idx="2327">
                  <c:v>20</c:v>
                </c:pt>
                <c:pt idx="2328">
                  <c:v>17</c:v>
                </c:pt>
                <c:pt idx="2329">
                  <c:v>16</c:v>
                </c:pt>
                <c:pt idx="2330">
                  <c:v>20</c:v>
                </c:pt>
                <c:pt idx="2331">
                  <c:v>15</c:v>
                </c:pt>
                <c:pt idx="2332">
                  <c:v>17</c:v>
                </c:pt>
                <c:pt idx="2333">
                  <c:v>20</c:v>
                </c:pt>
                <c:pt idx="2334">
                  <c:v>16</c:v>
                </c:pt>
                <c:pt idx="2335">
                  <c:v>15</c:v>
                </c:pt>
                <c:pt idx="2336">
                  <c:v>22</c:v>
                </c:pt>
                <c:pt idx="2337">
                  <c:v>16</c:v>
                </c:pt>
                <c:pt idx="2338">
                  <c:v>17</c:v>
                </c:pt>
                <c:pt idx="2339">
                  <c:v>21</c:v>
                </c:pt>
                <c:pt idx="2340">
                  <c:v>16</c:v>
                </c:pt>
                <c:pt idx="2341">
                  <c:v>22</c:v>
                </c:pt>
                <c:pt idx="2342">
                  <c:v>17</c:v>
                </c:pt>
                <c:pt idx="2343">
                  <c:v>16</c:v>
                </c:pt>
                <c:pt idx="2344">
                  <c:v>19</c:v>
                </c:pt>
                <c:pt idx="2345">
                  <c:v>13</c:v>
                </c:pt>
                <c:pt idx="2346">
                  <c:v>21</c:v>
                </c:pt>
                <c:pt idx="2347">
                  <c:v>16</c:v>
                </c:pt>
                <c:pt idx="2348">
                  <c:v>17</c:v>
                </c:pt>
                <c:pt idx="2349">
                  <c:v>16</c:v>
                </c:pt>
                <c:pt idx="2350">
                  <c:v>16</c:v>
                </c:pt>
                <c:pt idx="2351">
                  <c:v>19</c:v>
                </c:pt>
                <c:pt idx="2352">
                  <c:v>18</c:v>
                </c:pt>
                <c:pt idx="2353">
                  <c:v>16</c:v>
                </c:pt>
                <c:pt idx="2354">
                  <c:v>15</c:v>
                </c:pt>
                <c:pt idx="2355">
                  <c:v>17</c:v>
                </c:pt>
                <c:pt idx="2356">
                  <c:v>18</c:v>
                </c:pt>
                <c:pt idx="2357">
                  <c:v>16</c:v>
                </c:pt>
                <c:pt idx="2358">
                  <c:v>21</c:v>
                </c:pt>
                <c:pt idx="2359">
                  <c:v>13</c:v>
                </c:pt>
                <c:pt idx="2360">
                  <c:v>16</c:v>
                </c:pt>
                <c:pt idx="2361">
                  <c:v>16</c:v>
                </c:pt>
                <c:pt idx="2362">
                  <c:v>15</c:v>
                </c:pt>
                <c:pt idx="2363">
                  <c:v>16</c:v>
                </c:pt>
                <c:pt idx="2364">
                  <c:v>16</c:v>
                </c:pt>
                <c:pt idx="2365">
                  <c:v>15</c:v>
                </c:pt>
                <c:pt idx="2366">
                  <c:v>19</c:v>
                </c:pt>
                <c:pt idx="2367">
                  <c:v>15</c:v>
                </c:pt>
                <c:pt idx="2368">
                  <c:v>16</c:v>
                </c:pt>
                <c:pt idx="2369">
                  <c:v>16</c:v>
                </c:pt>
                <c:pt idx="2370">
                  <c:v>15</c:v>
                </c:pt>
                <c:pt idx="2371">
                  <c:v>16</c:v>
                </c:pt>
                <c:pt idx="2372">
                  <c:v>15</c:v>
                </c:pt>
                <c:pt idx="2373">
                  <c:v>17</c:v>
                </c:pt>
                <c:pt idx="2374">
                  <c:v>16</c:v>
                </c:pt>
                <c:pt idx="2375">
                  <c:v>15</c:v>
                </c:pt>
                <c:pt idx="2376">
                  <c:v>17</c:v>
                </c:pt>
                <c:pt idx="2377">
                  <c:v>15</c:v>
                </c:pt>
                <c:pt idx="2378">
                  <c:v>20</c:v>
                </c:pt>
                <c:pt idx="2379">
                  <c:v>15</c:v>
                </c:pt>
                <c:pt idx="2380">
                  <c:v>16</c:v>
                </c:pt>
                <c:pt idx="2381">
                  <c:v>17</c:v>
                </c:pt>
                <c:pt idx="2382">
                  <c:v>15</c:v>
                </c:pt>
                <c:pt idx="2383">
                  <c:v>15</c:v>
                </c:pt>
                <c:pt idx="2384">
                  <c:v>17</c:v>
                </c:pt>
                <c:pt idx="2385">
                  <c:v>18</c:v>
                </c:pt>
                <c:pt idx="2386">
                  <c:v>15</c:v>
                </c:pt>
                <c:pt idx="2387">
                  <c:v>15</c:v>
                </c:pt>
                <c:pt idx="2388">
                  <c:v>15</c:v>
                </c:pt>
                <c:pt idx="2389">
                  <c:v>18</c:v>
                </c:pt>
                <c:pt idx="2390">
                  <c:v>20</c:v>
                </c:pt>
                <c:pt idx="2391">
                  <c:v>15</c:v>
                </c:pt>
                <c:pt idx="2392">
                  <c:v>15</c:v>
                </c:pt>
                <c:pt idx="2393">
                  <c:v>23</c:v>
                </c:pt>
                <c:pt idx="2394">
                  <c:v>16</c:v>
                </c:pt>
                <c:pt idx="2395">
                  <c:v>15</c:v>
                </c:pt>
                <c:pt idx="2396">
                  <c:v>15</c:v>
                </c:pt>
                <c:pt idx="2397">
                  <c:v>15</c:v>
                </c:pt>
                <c:pt idx="2398">
                  <c:v>17</c:v>
                </c:pt>
                <c:pt idx="2399">
                  <c:v>19</c:v>
                </c:pt>
                <c:pt idx="2400">
                  <c:v>14</c:v>
                </c:pt>
                <c:pt idx="2401">
                  <c:v>22</c:v>
                </c:pt>
                <c:pt idx="2402">
                  <c:v>22</c:v>
                </c:pt>
                <c:pt idx="2403">
                  <c:v>23</c:v>
                </c:pt>
                <c:pt idx="2404">
                  <c:v>21</c:v>
                </c:pt>
                <c:pt idx="2405">
                  <c:v>15</c:v>
                </c:pt>
                <c:pt idx="2406">
                  <c:v>15</c:v>
                </c:pt>
                <c:pt idx="2407">
                  <c:v>16</c:v>
                </c:pt>
                <c:pt idx="2408">
                  <c:v>16</c:v>
                </c:pt>
                <c:pt idx="2409">
                  <c:v>19</c:v>
                </c:pt>
                <c:pt idx="2410">
                  <c:v>20</c:v>
                </c:pt>
                <c:pt idx="2411">
                  <c:v>16</c:v>
                </c:pt>
                <c:pt idx="2412">
                  <c:v>20</c:v>
                </c:pt>
                <c:pt idx="2413">
                  <c:v>20</c:v>
                </c:pt>
                <c:pt idx="2414">
                  <c:v>22</c:v>
                </c:pt>
                <c:pt idx="2415">
                  <c:v>15</c:v>
                </c:pt>
                <c:pt idx="2416">
                  <c:v>20</c:v>
                </c:pt>
                <c:pt idx="2417">
                  <c:v>20</c:v>
                </c:pt>
                <c:pt idx="2418">
                  <c:v>18</c:v>
                </c:pt>
                <c:pt idx="2419">
                  <c:v>16</c:v>
                </c:pt>
                <c:pt idx="2420">
                  <c:v>15</c:v>
                </c:pt>
                <c:pt idx="2421">
                  <c:v>17</c:v>
                </c:pt>
                <c:pt idx="2422">
                  <c:v>18</c:v>
                </c:pt>
                <c:pt idx="2423">
                  <c:v>21</c:v>
                </c:pt>
                <c:pt idx="2424">
                  <c:v>15</c:v>
                </c:pt>
                <c:pt idx="2425">
                  <c:v>15</c:v>
                </c:pt>
                <c:pt idx="2426">
                  <c:v>15</c:v>
                </c:pt>
                <c:pt idx="2427">
                  <c:v>15</c:v>
                </c:pt>
                <c:pt idx="2428">
                  <c:v>17</c:v>
                </c:pt>
                <c:pt idx="2429">
                  <c:v>19</c:v>
                </c:pt>
                <c:pt idx="2430">
                  <c:v>15</c:v>
                </c:pt>
                <c:pt idx="2431">
                  <c:v>15</c:v>
                </c:pt>
                <c:pt idx="2432">
                  <c:v>16</c:v>
                </c:pt>
                <c:pt idx="2433">
                  <c:v>19</c:v>
                </c:pt>
                <c:pt idx="2434">
                  <c:v>15</c:v>
                </c:pt>
                <c:pt idx="2435">
                  <c:v>15</c:v>
                </c:pt>
                <c:pt idx="2436">
                  <c:v>20</c:v>
                </c:pt>
                <c:pt idx="2437">
                  <c:v>22</c:v>
                </c:pt>
                <c:pt idx="2438">
                  <c:v>15</c:v>
                </c:pt>
                <c:pt idx="2439">
                  <c:v>16</c:v>
                </c:pt>
                <c:pt idx="2440">
                  <c:v>15</c:v>
                </c:pt>
                <c:pt idx="2441">
                  <c:v>20</c:v>
                </c:pt>
                <c:pt idx="2442">
                  <c:v>16</c:v>
                </c:pt>
                <c:pt idx="2443">
                  <c:v>16</c:v>
                </c:pt>
                <c:pt idx="2444">
                  <c:v>19</c:v>
                </c:pt>
                <c:pt idx="2445">
                  <c:v>16</c:v>
                </c:pt>
                <c:pt idx="2446">
                  <c:v>16</c:v>
                </c:pt>
                <c:pt idx="2447">
                  <c:v>15</c:v>
                </c:pt>
                <c:pt idx="2448">
                  <c:v>15</c:v>
                </c:pt>
                <c:pt idx="2449">
                  <c:v>15</c:v>
                </c:pt>
                <c:pt idx="2450">
                  <c:v>15</c:v>
                </c:pt>
                <c:pt idx="2451">
                  <c:v>16</c:v>
                </c:pt>
                <c:pt idx="2452">
                  <c:v>15</c:v>
                </c:pt>
                <c:pt idx="2453">
                  <c:v>16</c:v>
                </c:pt>
                <c:pt idx="2454">
                  <c:v>15</c:v>
                </c:pt>
                <c:pt idx="2455">
                  <c:v>16</c:v>
                </c:pt>
                <c:pt idx="2456">
                  <c:v>19</c:v>
                </c:pt>
                <c:pt idx="2457">
                  <c:v>19</c:v>
                </c:pt>
                <c:pt idx="2458">
                  <c:v>15</c:v>
                </c:pt>
                <c:pt idx="2459">
                  <c:v>15</c:v>
                </c:pt>
                <c:pt idx="2460">
                  <c:v>16</c:v>
                </c:pt>
                <c:pt idx="2461">
                  <c:v>19</c:v>
                </c:pt>
                <c:pt idx="2462">
                  <c:v>16</c:v>
                </c:pt>
                <c:pt idx="2463">
                  <c:v>16</c:v>
                </c:pt>
                <c:pt idx="2464">
                  <c:v>15</c:v>
                </c:pt>
                <c:pt idx="2465">
                  <c:v>16</c:v>
                </c:pt>
                <c:pt idx="2466">
                  <c:v>18</c:v>
                </c:pt>
                <c:pt idx="2467">
                  <c:v>16</c:v>
                </c:pt>
                <c:pt idx="2468">
                  <c:v>15</c:v>
                </c:pt>
                <c:pt idx="2469">
                  <c:v>15</c:v>
                </c:pt>
                <c:pt idx="2470">
                  <c:v>15</c:v>
                </c:pt>
                <c:pt idx="2471">
                  <c:v>15</c:v>
                </c:pt>
                <c:pt idx="2472">
                  <c:v>19</c:v>
                </c:pt>
                <c:pt idx="2473">
                  <c:v>21</c:v>
                </c:pt>
                <c:pt idx="2474">
                  <c:v>15</c:v>
                </c:pt>
                <c:pt idx="2475">
                  <c:v>15</c:v>
                </c:pt>
                <c:pt idx="2476">
                  <c:v>16</c:v>
                </c:pt>
                <c:pt idx="2477">
                  <c:v>15</c:v>
                </c:pt>
                <c:pt idx="2478">
                  <c:v>21</c:v>
                </c:pt>
                <c:pt idx="2479">
                  <c:v>18</c:v>
                </c:pt>
                <c:pt idx="2480">
                  <c:v>16</c:v>
                </c:pt>
                <c:pt idx="2481">
                  <c:v>19</c:v>
                </c:pt>
                <c:pt idx="2482">
                  <c:v>15</c:v>
                </c:pt>
                <c:pt idx="2483">
                  <c:v>15</c:v>
                </c:pt>
                <c:pt idx="2484">
                  <c:v>22</c:v>
                </c:pt>
                <c:pt idx="2485">
                  <c:v>15</c:v>
                </c:pt>
                <c:pt idx="2486">
                  <c:v>15</c:v>
                </c:pt>
                <c:pt idx="2487">
                  <c:v>17</c:v>
                </c:pt>
                <c:pt idx="2488">
                  <c:v>16</c:v>
                </c:pt>
                <c:pt idx="2489">
                  <c:v>21</c:v>
                </c:pt>
                <c:pt idx="2490">
                  <c:v>20</c:v>
                </c:pt>
                <c:pt idx="2491">
                  <c:v>15</c:v>
                </c:pt>
                <c:pt idx="2492">
                  <c:v>20</c:v>
                </c:pt>
                <c:pt idx="2493">
                  <c:v>17</c:v>
                </c:pt>
                <c:pt idx="2494">
                  <c:v>15</c:v>
                </c:pt>
                <c:pt idx="2495">
                  <c:v>20</c:v>
                </c:pt>
                <c:pt idx="2496">
                  <c:v>23</c:v>
                </c:pt>
                <c:pt idx="2497">
                  <c:v>16</c:v>
                </c:pt>
                <c:pt idx="2498">
                  <c:v>16</c:v>
                </c:pt>
                <c:pt idx="2499">
                  <c:v>17</c:v>
                </c:pt>
                <c:pt idx="2500">
                  <c:v>21</c:v>
                </c:pt>
                <c:pt idx="2501">
                  <c:v>19</c:v>
                </c:pt>
                <c:pt idx="2502">
                  <c:v>20</c:v>
                </c:pt>
                <c:pt idx="2503">
                  <c:v>19</c:v>
                </c:pt>
                <c:pt idx="2504">
                  <c:v>23</c:v>
                </c:pt>
                <c:pt idx="2505">
                  <c:v>19</c:v>
                </c:pt>
                <c:pt idx="2506">
                  <c:v>16</c:v>
                </c:pt>
                <c:pt idx="2507">
                  <c:v>16</c:v>
                </c:pt>
                <c:pt idx="2508">
                  <c:v>24</c:v>
                </c:pt>
                <c:pt idx="2509">
                  <c:v>18</c:v>
                </c:pt>
                <c:pt idx="2510">
                  <c:v>16</c:v>
                </c:pt>
                <c:pt idx="2511">
                  <c:v>20</c:v>
                </c:pt>
                <c:pt idx="2512">
                  <c:v>17</c:v>
                </c:pt>
                <c:pt idx="2513">
                  <c:v>18</c:v>
                </c:pt>
                <c:pt idx="2514">
                  <c:v>19</c:v>
                </c:pt>
                <c:pt idx="2515">
                  <c:v>19</c:v>
                </c:pt>
                <c:pt idx="2516">
                  <c:v>16</c:v>
                </c:pt>
                <c:pt idx="2517">
                  <c:v>22</c:v>
                </c:pt>
                <c:pt idx="2518">
                  <c:v>21</c:v>
                </c:pt>
                <c:pt idx="2519">
                  <c:v>24</c:v>
                </c:pt>
                <c:pt idx="2520">
                  <c:v>22</c:v>
                </c:pt>
                <c:pt idx="2521">
                  <c:v>16</c:v>
                </c:pt>
                <c:pt idx="2522">
                  <c:v>17</c:v>
                </c:pt>
                <c:pt idx="2523">
                  <c:v>19</c:v>
                </c:pt>
                <c:pt idx="2524">
                  <c:v>18</c:v>
                </c:pt>
                <c:pt idx="2525">
                  <c:v>20</c:v>
                </c:pt>
                <c:pt idx="2526">
                  <c:v>18</c:v>
                </c:pt>
                <c:pt idx="2527">
                  <c:v>21</c:v>
                </c:pt>
                <c:pt idx="2528">
                  <c:v>20</c:v>
                </c:pt>
                <c:pt idx="2529">
                  <c:v>19</c:v>
                </c:pt>
                <c:pt idx="2530">
                  <c:v>20</c:v>
                </c:pt>
                <c:pt idx="2531">
                  <c:v>15</c:v>
                </c:pt>
                <c:pt idx="2532">
                  <c:v>16</c:v>
                </c:pt>
                <c:pt idx="2533">
                  <c:v>20</c:v>
                </c:pt>
                <c:pt idx="2534">
                  <c:v>21</c:v>
                </c:pt>
                <c:pt idx="2535">
                  <c:v>17</c:v>
                </c:pt>
                <c:pt idx="2536">
                  <c:v>18</c:v>
                </c:pt>
                <c:pt idx="2537">
                  <c:v>20</c:v>
                </c:pt>
                <c:pt idx="2538">
                  <c:v>20</c:v>
                </c:pt>
                <c:pt idx="2539">
                  <c:v>18</c:v>
                </c:pt>
                <c:pt idx="2540">
                  <c:v>20</c:v>
                </c:pt>
                <c:pt idx="2541">
                  <c:v>18</c:v>
                </c:pt>
                <c:pt idx="2542">
                  <c:v>19</c:v>
                </c:pt>
                <c:pt idx="2543">
                  <c:v>17</c:v>
                </c:pt>
                <c:pt idx="2544">
                  <c:v>20</c:v>
                </c:pt>
                <c:pt idx="2545">
                  <c:v>20</c:v>
                </c:pt>
                <c:pt idx="2546">
                  <c:v>16</c:v>
                </c:pt>
                <c:pt idx="2547">
                  <c:v>19</c:v>
                </c:pt>
                <c:pt idx="2548">
                  <c:v>22</c:v>
                </c:pt>
                <c:pt idx="2549">
                  <c:v>20</c:v>
                </c:pt>
                <c:pt idx="2550">
                  <c:v>17</c:v>
                </c:pt>
                <c:pt idx="2551">
                  <c:v>18</c:v>
                </c:pt>
                <c:pt idx="2552">
                  <c:v>18</c:v>
                </c:pt>
                <c:pt idx="2553">
                  <c:v>16</c:v>
                </c:pt>
                <c:pt idx="2554">
                  <c:v>16</c:v>
                </c:pt>
                <c:pt idx="2555">
                  <c:v>16</c:v>
                </c:pt>
                <c:pt idx="2556">
                  <c:v>15</c:v>
                </c:pt>
                <c:pt idx="2557">
                  <c:v>16</c:v>
                </c:pt>
                <c:pt idx="2558">
                  <c:v>18</c:v>
                </c:pt>
                <c:pt idx="2559">
                  <c:v>15</c:v>
                </c:pt>
                <c:pt idx="2560">
                  <c:v>15</c:v>
                </c:pt>
                <c:pt idx="2561">
                  <c:v>15</c:v>
                </c:pt>
                <c:pt idx="2562">
                  <c:v>16</c:v>
                </c:pt>
                <c:pt idx="2563">
                  <c:v>15</c:v>
                </c:pt>
                <c:pt idx="2564">
                  <c:v>15</c:v>
                </c:pt>
                <c:pt idx="2565">
                  <c:v>15</c:v>
                </c:pt>
                <c:pt idx="2566">
                  <c:v>17</c:v>
                </c:pt>
                <c:pt idx="2567">
                  <c:v>23</c:v>
                </c:pt>
                <c:pt idx="2568">
                  <c:v>19</c:v>
                </c:pt>
                <c:pt idx="2569">
                  <c:v>17</c:v>
                </c:pt>
                <c:pt idx="2570">
                  <c:v>19</c:v>
                </c:pt>
                <c:pt idx="2571">
                  <c:v>19</c:v>
                </c:pt>
                <c:pt idx="2572">
                  <c:v>15</c:v>
                </c:pt>
                <c:pt idx="2573">
                  <c:v>20</c:v>
                </c:pt>
                <c:pt idx="2574">
                  <c:v>21</c:v>
                </c:pt>
                <c:pt idx="2575">
                  <c:v>16</c:v>
                </c:pt>
                <c:pt idx="2576">
                  <c:v>19</c:v>
                </c:pt>
                <c:pt idx="2577">
                  <c:v>18</c:v>
                </c:pt>
                <c:pt idx="2578">
                  <c:v>20</c:v>
                </c:pt>
                <c:pt idx="2579">
                  <c:v>15</c:v>
                </c:pt>
                <c:pt idx="2580">
                  <c:v>22</c:v>
                </c:pt>
                <c:pt idx="2581">
                  <c:v>20</c:v>
                </c:pt>
                <c:pt idx="2582">
                  <c:v>21</c:v>
                </c:pt>
                <c:pt idx="2583">
                  <c:v>21</c:v>
                </c:pt>
                <c:pt idx="2584">
                  <c:v>17</c:v>
                </c:pt>
                <c:pt idx="2585">
                  <c:v>22</c:v>
                </c:pt>
                <c:pt idx="2586">
                  <c:v>17</c:v>
                </c:pt>
                <c:pt idx="2587">
                  <c:v>16</c:v>
                </c:pt>
                <c:pt idx="2588">
                  <c:v>16</c:v>
                </c:pt>
                <c:pt idx="2589">
                  <c:v>16</c:v>
                </c:pt>
                <c:pt idx="2590">
                  <c:v>21</c:v>
                </c:pt>
                <c:pt idx="2591">
                  <c:v>15</c:v>
                </c:pt>
                <c:pt idx="2592">
                  <c:v>16</c:v>
                </c:pt>
                <c:pt idx="2593">
                  <c:v>19</c:v>
                </c:pt>
                <c:pt idx="2594">
                  <c:v>15</c:v>
                </c:pt>
                <c:pt idx="2595">
                  <c:v>15</c:v>
                </c:pt>
                <c:pt idx="2596">
                  <c:v>15</c:v>
                </c:pt>
                <c:pt idx="2597">
                  <c:v>18</c:v>
                </c:pt>
                <c:pt idx="2598">
                  <c:v>16</c:v>
                </c:pt>
                <c:pt idx="2599">
                  <c:v>15</c:v>
                </c:pt>
                <c:pt idx="2600">
                  <c:v>17</c:v>
                </c:pt>
                <c:pt idx="2601">
                  <c:v>13</c:v>
                </c:pt>
                <c:pt idx="2602">
                  <c:v>19</c:v>
                </c:pt>
                <c:pt idx="2603">
                  <c:v>15</c:v>
                </c:pt>
                <c:pt idx="2604">
                  <c:v>16</c:v>
                </c:pt>
                <c:pt idx="2605">
                  <c:v>22</c:v>
                </c:pt>
                <c:pt idx="2606">
                  <c:v>20</c:v>
                </c:pt>
                <c:pt idx="2607">
                  <c:v>16</c:v>
                </c:pt>
                <c:pt idx="2608">
                  <c:v>20</c:v>
                </c:pt>
                <c:pt idx="2609">
                  <c:v>19</c:v>
                </c:pt>
                <c:pt idx="2610">
                  <c:v>23</c:v>
                </c:pt>
                <c:pt idx="2611">
                  <c:v>19</c:v>
                </c:pt>
                <c:pt idx="2612">
                  <c:v>15</c:v>
                </c:pt>
                <c:pt idx="2613">
                  <c:v>16</c:v>
                </c:pt>
                <c:pt idx="2614">
                  <c:v>20</c:v>
                </c:pt>
                <c:pt idx="2615">
                  <c:v>21</c:v>
                </c:pt>
                <c:pt idx="2616">
                  <c:v>15</c:v>
                </c:pt>
                <c:pt idx="2617">
                  <c:v>20</c:v>
                </c:pt>
                <c:pt idx="2618">
                  <c:v>16</c:v>
                </c:pt>
                <c:pt idx="2619">
                  <c:v>20</c:v>
                </c:pt>
                <c:pt idx="2620">
                  <c:v>15</c:v>
                </c:pt>
                <c:pt idx="2621">
                  <c:v>18</c:v>
                </c:pt>
                <c:pt idx="2622">
                  <c:v>20</c:v>
                </c:pt>
                <c:pt idx="2623">
                  <c:v>20</c:v>
                </c:pt>
                <c:pt idx="2624">
                  <c:v>16</c:v>
                </c:pt>
                <c:pt idx="2625">
                  <c:v>17</c:v>
                </c:pt>
                <c:pt idx="2626">
                  <c:v>16</c:v>
                </c:pt>
                <c:pt idx="2627">
                  <c:v>20</c:v>
                </c:pt>
                <c:pt idx="2628">
                  <c:v>19</c:v>
                </c:pt>
                <c:pt idx="2629">
                  <c:v>16</c:v>
                </c:pt>
                <c:pt idx="2630">
                  <c:v>15</c:v>
                </c:pt>
                <c:pt idx="2631">
                  <c:v>18</c:v>
                </c:pt>
                <c:pt idx="2632">
                  <c:v>22</c:v>
                </c:pt>
                <c:pt idx="2633">
                  <c:v>22</c:v>
                </c:pt>
                <c:pt idx="2634">
                  <c:v>16</c:v>
                </c:pt>
                <c:pt idx="2635">
                  <c:v>15</c:v>
                </c:pt>
                <c:pt idx="2636">
                  <c:v>20</c:v>
                </c:pt>
                <c:pt idx="2637">
                  <c:v>20</c:v>
                </c:pt>
                <c:pt idx="2638">
                  <c:v>15</c:v>
                </c:pt>
                <c:pt idx="2639">
                  <c:v>19</c:v>
                </c:pt>
                <c:pt idx="2640">
                  <c:v>20</c:v>
                </c:pt>
                <c:pt idx="2641">
                  <c:v>17</c:v>
                </c:pt>
                <c:pt idx="2642">
                  <c:v>16</c:v>
                </c:pt>
                <c:pt idx="2643">
                  <c:v>15</c:v>
                </c:pt>
                <c:pt idx="2644">
                  <c:v>17</c:v>
                </c:pt>
                <c:pt idx="2645">
                  <c:v>18</c:v>
                </c:pt>
                <c:pt idx="2646">
                  <c:v>16</c:v>
                </c:pt>
                <c:pt idx="2647">
                  <c:v>20</c:v>
                </c:pt>
                <c:pt idx="2648">
                  <c:v>16</c:v>
                </c:pt>
                <c:pt idx="2649">
                  <c:v>16</c:v>
                </c:pt>
                <c:pt idx="2650">
                  <c:v>15</c:v>
                </c:pt>
                <c:pt idx="2651">
                  <c:v>15</c:v>
                </c:pt>
                <c:pt idx="2652">
                  <c:v>16</c:v>
                </c:pt>
                <c:pt idx="2653">
                  <c:v>21</c:v>
                </c:pt>
                <c:pt idx="2654">
                  <c:v>15</c:v>
                </c:pt>
                <c:pt idx="2655">
                  <c:v>15</c:v>
                </c:pt>
                <c:pt idx="2656">
                  <c:v>19</c:v>
                </c:pt>
                <c:pt idx="2657">
                  <c:v>22</c:v>
                </c:pt>
                <c:pt idx="2658">
                  <c:v>15</c:v>
                </c:pt>
                <c:pt idx="2659">
                  <c:v>15</c:v>
                </c:pt>
                <c:pt idx="2660">
                  <c:v>19</c:v>
                </c:pt>
                <c:pt idx="2661">
                  <c:v>19</c:v>
                </c:pt>
                <c:pt idx="2662">
                  <c:v>16</c:v>
                </c:pt>
                <c:pt idx="2663">
                  <c:v>19</c:v>
                </c:pt>
                <c:pt idx="2664">
                  <c:v>20</c:v>
                </c:pt>
                <c:pt idx="2665">
                  <c:v>15</c:v>
                </c:pt>
                <c:pt idx="2666">
                  <c:v>16</c:v>
                </c:pt>
                <c:pt idx="2667">
                  <c:v>18</c:v>
                </c:pt>
                <c:pt idx="2668">
                  <c:v>22</c:v>
                </c:pt>
                <c:pt idx="2669">
                  <c:v>17</c:v>
                </c:pt>
                <c:pt idx="2670">
                  <c:v>18</c:v>
                </c:pt>
                <c:pt idx="2671">
                  <c:v>16</c:v>
                </c:pt>
                <c:pt idx="2672">
                  <c:v>18</c:v>
                </c:pt>
                <c:pt idx="2673">
                  <c:v>16</c:v>
                </c:pt>
                <c:pt idx="2674">
                  <c:v>21</c:v>
                </c:pt>
                <c:pt idx="2675">
                  <c:v>15</c:v>
                </c:pt>
                <c:pt idx="2676">
                  <c:v>17</c:v>
                </c:pt>
                <c:pt idx="2677">
                  <c:v>22</c:v>
                </c:pt>
                <c:pt idx="2678">
                  <c:v>18</c:v>
                </c:pt>
                <c:pt idx="2679">
                  <c:v>15</c:v>
                </c:pt>
                <c:pt idx="2680">
                  <c:v>18</c:v>
                </c:pt>
                <c:pt idx="2681">
                  <c:v>16</c:v>
                </c:pt>
                <c:pt idx="2682">
                  <c:v>16</c:v>
                </c:pt>
                <c:pt idx="2683">
                  <c:v>22</c:v>
                </c:pt>
                <c:pt idx="2684">
                  <c:v>16</c:v>
                </c:pt>
                <c:pt idx="2685">
                  <c:v>17</c:v>
                </c:pt>
                <c:pt idx="2686">
                  <c:v>16</c:v>
                </c:pt>
                <c:pt idx="2687">
                  <c:v>16</c:v>
                </c:pt>
                <c:pt idx="2688">
                  <c:v>16</c:v>
                </c:pt>
                <c:pt idx="2689">
                  <c:v>19</c:v>
                </c:pt>
                <c:pt idx="2690">
                  <c:v>18</c:v>
                </c:pt>
                <c:pt idx="2691">
                  <c:v>15</c:v>
                </c:pt>
                <c:pt idx="2692">
                  <c:v>16</c:v>
                </c:pt>
                <c:pt idx="2693">
                  <c:v>20</c:v>
                </c:pt>
                <c:pt idx="2694">
                  <c:v>18</c:v>
                </c:pt>
                <c:pt idx="2695">
                  <c:v>19</c:v>
                </c:pt>
                <c:pt idx="2696">
                  <c:v>18</c:v>
                </c:pt>
                <c:pt idx="2697">
                  <c:v>16</c:v>
                </c:pt>
                <c:pt idx="2698">
                  <c:v>15</c:v>
                </c:pt>
                <c:pt idx="2699">
                  <c:v>22</c:v>
                </c:pt>
                <c:pt idx="2700">
                  <c:v>15</c:v>
                </c:pt>
                <c:pt idx="2701">
                  <c:v>17</c:v>
                </c:pt>
                <c:pt idx="2702">
                  <c:v>15</c:v>
                </c:pt>
                <c:pt idx="2703">
                  <c:v>18</c:v>
                </c:pt>
                <c:pt idx="2704">
                  <c:v>18</c:v>
                </c:pt>
                <c:pt idx="2705">
                  <c:v>15</c:v>
                </c:pt>
                <c:pt idx="2706">
                  <c:v>17</c:v>
                </c:pt>
                <c:pt idx="2707">
                  <c:v>16</c:v>
                </c:pt>
                <c:pt idx="2708">
                  <c:v>19</c:v>
                </c:pt>
                <c:pt idx="2709">
                  <c:v>16</c:v>
                </c:pt>
                <c:pt idx="2710">
                  <c:v>15</c:v>
                </c:pt>
                <c:pt idx="2711">
                  <c:v>18</c:v>
                </c:pt>
                <c:pt idx="2712">
                  <c:v>16</c:v>
                </c:pt>
                <c:pt idx="2713">
                  <c:v>16</c:v>
                </c:pt>
                <c:pt idx="2714">
                  <c:v>16</c:v>
                </c:pt>
                <c:pt idx="2715">
                  <c:v>21</c:v>
                </c:pt>
                <c:pt idx="2716">
                  <c:v>15</c:v>
                </c:pt>
                <c:pt idx="2717">
                  <c:v>17</c:v>
                </c:pt>
                <c:pt idx="2718">
                  <c:v>17</c:v>
                </c:pt>
                <c:pt idx="2719">
                  <c:v>20</c:v>
                </c:pt>
                <c:pt idx="2720">
                  <c:v>17</c:v>
                </c:pt>
                <c:pt idx="2721">
                  <c:v>15</c:v>
                </c:pt>
                <c:pt idx="2722">
                  <c:v>16</c:v>
                </c:pt>
                <c:pt idx="2723">
                  <c:v>15</c:v>
                </c:pt>
                <c:pt idx="2724">
                  <c:v>16</c:v>
                </c:pt>
                <c:pt idx="2725">
                  <c:v>15</c:v>
                </c:pt>
                <c:pt idx="2726">
                  <c:v>20</c:v>
                </c:pt>
                <c:pt idx="2727">
                  <c:v>18</c:v>
                </c:pt>
                <c:pt idx="2728">
                  <c:v>16</c:v>
                </c:pt>
                <c:pt idx="2729">
                  <c:v>16</c:v>
                </c:pt>
                <c:pt idx="2730">
                  <c:v>16</c:v>
                </c:pt>
                <c:pt idx="2731">
                  <c:v>20</c:v>
                </c:pt>
                <c:pt idx="2732">
                  <c:v>17</c:v>
                </c:pt>
                <c:pt idx="2733">
                  <c:v>18</c:v>
                </c:pt>
                <c:pt idx="2734">
                  <c:v>22</c:v>
                </c:pt>
                <c:pt idx="2735">
                  <c:v>15</c:v>
                </c:pt>
                <c:pt idx="2736">
                  <c:v>15</c:v>
                </c:pt>
                <c:pt idx="2737">
                  <c:v>16</c:v>
                </c:pt>
                <c:pt idx="2738">
                  <c:v>22</c:v>
                </c:pt>
                <c:pt idx="2739">
                  <c:v>15</c:v>
                </c:pt>
                <c:pt idx="2740">
                  <c:v>16</c:v>
                </c:pt>
                <c:pt idx="2741">
                  <c:v>20</c:v>
                </c:pt>
                <c:pt idx="2742">
                  <c:v>15</c:v>
                </c:pt>
                <c:pt idx="2743">
                  <c:v>15</c:v>
                </c:pt>
                <c:pt idx="2744">
                  <c:v>22</c:v>
                </c:pt>
                <c:pt idx="2745">
                  <c:v>16</c:v>
                </c:pt>
                <c:pt idx="2746">
                  <c:v>15</c:v>
                </c:pt>
                <c:pt idx="2747">
                  <c:v>18</c:v>
                </c:pt>
                <c:pt idx="2748">
                  <c:v>19</c:v>
                </c:pt>
                <c:pt idx="2749">
                  <c:v>15</c:v>
                </c:pt>
                <c:pt idx="2750">
                  <c:v>18</c:v>
                </c:pt>
                <c:pt idx="2751">
                  <c:v>19</c:v>
                </c:pt>
                <c:pt idx="2752">
                  <c:v>21</c:v>
                </c:pt>
                <c:pt idx="2753">
                  <c:v>20</c:v>
                </c:pt>
                <c:pt idx="2754">
                  <c:v>18</c:v>
                </c:pt>
                <c:pt idx="2755">
                  <c:v>20</c:v>
                </c:pt>
                <c:pt idx="2756">
                  <c:v>15</c:v>
                </c:pt>
                <c:pt idx="2757">
                  <c:v>20</c:v>
                </c:pt>
                <c:pt idx="2758">
                  <c:v>18</c:v>
                </c:pt>
                <c:pt idx="2759">
                  <c:v>16</c:v>
                </c:pt>
                <c:pt idx="2760">
                  <c:v>15</c:v>
                </c:pt>
                <c:pt idx="2761">
                  <c:v>21</c:v>
                </c:pt>
                <c:pt idx="2762">
                  <c:v>19</c:v>
                </c:pt>
                <c:pt idx="2763">
                  <c:v>11</c:v>
                </c:pt>
                <c:pt idx="2764">
                  <c:v>17</c:v>
                </c:pt>
                <c:pt idx="2765">
                  <c:v>15</c:v>
                </c:pt>
                <c:pt idx="2766">
                  <c:v>15</c:v>
                </c:pt>
                <c:pt idx="2767">
                  <c:v>15</c:v>
                </c:pt>
                <c:pt idx="2768">
                  <c:v>18</c:v>
                </c:pt>
                <c:pt idx="2769">
                  <c:v>16</c:v>
                </c:pt>
                <c:pt idx="2770">
                  <c:v>19</c:v>
                </c:pt>
                <c:pt idx="2771">
                  <c:v>15</c:v>
                </c:pt>
                <c:pt idx="2772">
                  <c:v>18</c:v>
                </c:pt>
                <c:pt idx="2773">
                  <c:v>16</c:v>
                </c:pt>
                <c:pt idx="2774">
                  <c:v>15</c:v>
                </c:pt>
                <c:pt idx="2775">
                  <c:v>16</c:v>
                </c:pt>
                <c:pt idx="2776">
                  <c:v>22</c:v>
                </c:pt>
                <c:pt idx="2777">
                  <c:v>16</c:v>
                </c:pt>
                <c:pt idx="2778">
                  <c:v>15</c:v>
                </c:pt>
                <c:pt idx="2779">
                  <c:v>18</c:v>
                </c:pt>
                <c:pt idx="2780">
                  <c:v>16</c:v>
                </c:pt>
                <c:pt idx="2781">
                  <c:v>13</c:v>
                </c:pt>
                <c:pt idx="2782">
                  <c:v>19</c:v>
                </c:pt>
                <c:pt idx="2783">
                  <c:v>17</c:v>
                </c:pt>
                <c:pt idx="2784">
                  <c:v>16</c:v>
                </c:pt>
                <c:pt idx="2785">
                  <c:v>20</c:v>
                </c:pt>
                <c:pt idx="2786">
                  <c:v>18</c:v>
                </c:pt>
                <c:pt idx="2787">
                  <c:v>16</c:v>
                </c:pt>
                <c:pt idx="2788">
                  <c:v>16</c:v>
                </c:pt>
                <c:pt idx="2789">
                  <c:v>15</c:v>
                </c:pt>
                <c:pt idx="2790">
                  <c:v>15</c:v>
                </c:pt>
                <c:pt idx="2791">
                  <c:v>18</c:v>
                </c:pt>
                <c:pt idx="2792">
                  <c:v>19</c:v>
                </c:pt>
                <c:pt idx="2793">
                  <c:v>15</c:v>
                </c:pt>
                <c:pt idx="2794">
                  <c:v>15</c:v>
                </c:pt>
                <c:pt idx="2795">
                  <c:v>20</c:v>
                </c:pt>
                <c:pt idx="2796">
                  <c:v>22</c:v>
                </c:pt>
                <c:pt idx="2797">
                  <c:v>16</c:v>
                </c:pt>
                <c:pt idx="2798">
                  <c:v>16</c:v>
                </c:pt>
                <c:pt idx="2799">
                  <c:v>15</c:v>
                </c:pt>
                <c:pt idx="2800">
                  <c:v>17</c:v>
                </c:pt>
                <c:pt idx="2801">
                  <c:v>15</c:v>
                </c:pt>
                <c:pt idx="2802">
                  <c:v>15</c:v>
                </c:pt>
                <c:pt idx="2803">
                  <c:v>14</c:v>
                </c:pt>
                <c:pt idx="2804">
                  <c:v>16</c:v>
                </c:pt>
                <c:pt idx="2805">
                  <c:v>18</c:v>
                </c:pt>
                <c:pt idx="2806">
                  <c:v>17</c:v>
                </c:pt>
                <c:pt idx="2807">
                  <c:v>19</c:v>
                </c:pt>
                <c:pt idx="2808">
                  <c:v>16</c:v>
                </c:pt>
                <c:pt idx="2809">
                  <c:v>21</c:v>
                </c:pt>
                <c:pt idx="2810">
                  <c:v>15</c:v>
                </c:pt>
                <c:pt idx="2811">
                  <c:v>17</c:v>
                </c:pt>
                <c:pt idx="2812">
                  <c:v>20</c:v>
                </c:pt>
                <c:pt idx="2813">
                  <c:v>16</c:v>
                </c:pt>
                <c:pt idx="2814">
                  <c:v>15</c:v>
                </c:pt>
                <c:pt idx="2815">
                  <c:v>16</c:v>
                </c:pt>
                <c:pt idx="2816">
                  <c:v>15</c:v>
                </c:pt>
                <c:pt idx="2817">
                  <c:v>16</c:v>
                </c:pt>
                <c:pt idx="2818">
                  <c:v>22</c:v>
                </c:pt>
                <c:pt idx="2819">
                  <c:v>15</c:v>
                </c:pt>
                <c:pt idx="2820">
                  <c:v>15</c:v>
                </c:pt>
                <c:pt idx="2821">
                  <c:v>17</c:v>
                </c:pt>
                <c:pt idx="2822">
                  <c:v>21</c:v>
                </c:pt>
                <c:pt idx="2823">
                  <c:v>16</c:v>
                </c:pt>
                <c:pt idx="2824">
                  <c:v>16</c:v>
                </c:pt>
                <c:pt idx="2825">
                  <c:v>16</c:v>
                </c:pt>
                <c:pt idx="2826">
                  <c:v>20</c:v>
                </c:pt>
                <c:pt idx="2827">
                  <c:v>16</c:v>
                </c:pt>
                <c:pt idx="2828">
                  <c:v>15</c:v>
                </c:pt>
                <c:pt idx="2829">
                  <c:v>18</c:v>
                </c:pt>
                <c:pt idx="2830">
                  <c:v>18</c:v>
                </c:pt>
                <c:pt idx="2831">
                  <c:v>16</c:v>
                </c:pt>
                <c:pt idx="2832">
                  <c:v>15</c:v>
                </c:pt>
                <c:pt idx="2833">
                  <c:v>17</c:v>
                </c:pt>
                <c:pt idx="2834">
                  <c:v>19</c:v>
                </c:pt>
                <c:pt idx="2835">
                  <c:v>16</c:v>
                </c:pt>
                <c:pt idx="2836">
                  <c:v>17</c:v>
                </c:pt>
                <c:pt idx="2837">
                  <c:v>14</c:v>
                </c:pt>
                <c:pt idx="2838">
                  <c:v>15</c:v>
                </c:pt>
                <c:pt idx="2839">
                  <c:v>15</c:v>
                </c:pt>
                <c:pt idx="2840">
                  <c:v>15</c:v>
                </c:pt>
                <c:pt idx="2841">
                  <c:v>18</c:v>
                </c:pt>
                <c:pt idx="2842">
                  <c:v>17</c:v>
                </c:pt>
                <c:pt idx="2843">
                  <c:v>16</c:v>
                </c:pt>
                <c:pt idx="2844">
                  <c:v>16</c:v>
                </c:pt>
                <c:pt idx="2845">
                  <c:v>19</c:v>
                </c:pt>
                <c:pt idx="2846">
                  <c:v>15</c:v>
                </c:pt>
                <c:pt idx="2847">
                  <c:v>20</c:v>
                </c:pt>
                <c:pt idx="2848">
                  <c:v>16</c:v>
                </c:pt>
                <c:pt idx="2849">
                  <c:v>20</c:v>
                </c:pt>
                <c:pt idx="2850">
                  <c:v>19</c:v>
                </c:pt>
                <c:pt idx="2851">
                  <c:v>18</c:v>
                </c:pt>
                <c:pt idx="2852">
                  <c:v>20</c:v>
                </c:pt>
                <c:pt idx="2853">
                  <c:v>15</c:v>
                </c:pt>
                <c:pt idx="2854">
                  <c:v>15</c:v>
                </c:pt>
                <c:pt idx="2855">
                  <c:v>15</c:v>
                </c:pt>
                <c:pt idx="2856">
                  <c:v>20</c:v>
                </c:pt>
                <c:pt idx="2857">
                  <c:v>22</c:v>
                </c:pt>
                <c:pt idx="2858">
                  <c:v>16</c:v>
                </c:pt>
                <c:pt idx="2859">
                  <c:v>17</c:v>
                </c:pt>
                <c:pt idx="2860">
                  <c:v>15</c:v>
                </c:pt>
                <c:pt idx="2861">
                  <c:v>20</c:v>
                </c:pt>
                <c:pt idx="2862">
                  <c:v>16</c:v>
                </c:pt>
                <c:pt idx="2863">
                  <c:v>18</c:v>
                </c:pt>
                <c:pt idx="2864">
                  <c:v>21</c:v>
                </c:pt>
                <c:pt idx="2865">
                  <c:v>19</c:v>
                </c:pt>
                <c:pt idx="2866">
                  <c:v>15</c:v>
                </c:pt>
                <c:pt idx="2867">
                  <c:v>18</c:v>
                </c:pt>
                <c:pt idx="2868">
                  <c:v>20</c:v>
                </c:pt>
                <c:pt idx="2869">
                  <c:v>18</c:v>
                </c:pt>
                <c:pt idx="2870">
                  <c:v>18</c:v>
                </c:pt>
                <c:pt idx="2871">
                  <c:v>16</c:v>
                </c:pt>
                <c:pt idx="2872">
                  <c:v>16</c:v>
                </c:pt>
                <c:pt idx="2873">
                  <c:v>17</c:v>
                </c:pt>
                <c:pt idx="2874">
                  <c:v>15</c:v>
                </c:pt>
                <c:pt idx="2875">
                  <c:v>16</c:v>
                </c:pt>
                <c:pt idx="2876">
                  <c:v>15</c:v>
                </c:pt>
                <c:pt idx="2877">
                  <c:v>15</c:v>
                </c:pt>
                <c:pt idx="2878">
                  <c:v>15</c:v>
                </c:pt>
                <c:pt idx="2879">
                  <c:v>21</c:v>
                </c:pt>
                <c:pt idx="2880">
                  <c:v>15</c:v>
                </c:pt>
                <c:pt idx="2881">
                  <c:v>15</c:v>
                </c:pt>
                <c:pt idx="2882">
                  <c:v>15</c:v>
                </c:pt>
                <c:pt idx="2883">
                  <c:v>15</c:v>
                </c:pt>
                <c:pt idx="2884">
                  <c:v>16</c:v>
                </c:pt>
                <c:pt idx="2885">
                  <c:v>22</c:v>
                </c:pt>
                <c:pt idx="2886">
                  <c:v>15</c:v>
                </c:pt>
                <c:pt idx="2887">
                  <c:v>20</c:v>
                </c:pt>
                <c:pt idx="2888">
                  <c:v>15</c:v>
                </c:pt>
                <c:pt idx="2889">
                  <c:v>13</c:v>
                </c:pt>
                <c:pt idx="2890">
                  <c:v>15</c:v>
                </c:pt>
                <c:pt idx="2891">
                  <c:v>20</c:v>
                </c:pt>
                <c:pt idx="2892">
                  <c:v>16</c:v>
                </c:pt>
                <c:pt idx="2893">
                  <c:v>21</c:v>
                </c:pt>
                <c:pt idx="2894">
                  <c:v>16</c:v>
                </c:pt>
                <c:pt idx="2895">
                  <c:v>16</c:v>
                </c:pt>
                <c:pt idx="2896">
                  <c:v>16</c:v>
                </c:pt>
                <c:pt idx="2897">
                  <c:v>18</c:v>
                </c:pt>
                <c:pt idx="2898">
                  <c:v>16</c:v>
                </c:pt>
                <c:pt idx="2899">
                  <c:v>15</c:v>
                </c:pt>
                <c:pt idx="2900">
                  <c:v>15</c:v>
                </c:pt>
                <c:pt idx="2901">
                  <c:v>15</c:v>
                </c:pt>
                <c:pt idx="2902">
                  <c:v>18</c:v>
                </c:pt>
                <c:pt idx="2903">
                  <c:v>18</c:v>
                </c:pt>
                <c:pt idx="2904">
                  <c:v>21</c:v>
                </c:pt>
                <c:pt idx="2905">
                  <c:v>16</c:v>
                </c:pt>
                <c:pt idx="2906">
                  <c:v>15</c:v>
                </c:pt>
                <c:pt idx="2907">
                  <c:v>16</c:v>
                </c:pt>
                <c:pt idx="2908">
                  <c:v>21</c:v>
                </c:pt>
                <c:pt idx="2909">
                  <c:v>18</c:v>
                </c:pt>
                <c:pt idx="2910">
                  <c:v>15</c:v>
                </c:pt>
                <c:pt idx="2911">
                  <c:v>15</c:v>
                </c:pt>
                <c:pt idx="2912">
                  <c:v>16</c:v>
                </c:pt>
                <c:pt idx="2913">
                  <c:v>16</c:v>
                </c:pt>
                <c:pt idx="2914">
                  <c:v>20</c:v>
                </c:pt>
                <c:pt idx="2915">
                  <c:v>17</c:v>
                </c:pt>
                <c:pt idx="2916">
                  <c:v>16</c:v>
                </c:pt>
                <c:pt idx="2917">
                  <c:v>20</c:v>
                </c:pt>
                <c:pt idx="2918">
                  <c:v>16</c:v>
                </c:pt>
                <c:pt idx="2919">
                  <c:v>16</c:v>
                </c:pt>
                <c:pt idx="2920">
                  <c:v>18</c:v>
                </c:pt>
                <c:pt idx="2921">
                  <c:v>20</c:v>
                </c:pt>
                <c:pt idx="2922">
                  <c:v>20</c:v>
                </c:pt>
                <c:pt idx="2923">
                  <c:v>21</c:v>
                </c:pt>
                <c:pt idx="2924">
                  <c:v>20</c:v>
                </c:pt>
                <c:pt idx="2925">
                  <c:v>16</c:v>
                </c:pt>
                <c:pt idx="2926">
                  <c:v>17</c:v>
                </c:pt>
                <c:pt idx="2927">
                  <c:v>15</c:v>
                </c:pt>
                <c:pt idx="2928">
                  <c:v>15</c:v>
                </c:pt>
                <c:pt idx="2929">
                  <c:v>18</c:v>
                </c:pt>
                <c:pt idx="2930">
                  <c:v>23</c:v>
                </c:pt>
                <c:pt idx="2931">
                  <c:v>15</c:v>
                </c:pt>
                <c:pt idx="2932">
                  <c:v>16</c:v>
                </c:pt>
                <c:pt idx="2933">
                  <c:v>22</c:v>
                </c:pt>
                <c:pt idx="2934">
                  <c:v>22</c:v>
                </c:pt>
                <c:pt idx="2935">
                  <c:v>18</c:v>
                </c:pt>
                <c:pt idx="2936">
                  <c:v>15</c:v>
                </c:pt>
                <c:pt idx="2937">
                  <c:v>21</c:v>
                </c:pt>
                <c:pt idx="2938">
                  <c:v>18</c:v>
                </c:pt>
                <c:pt idx="2939">
                  <c:v>17</c:v>
                </c:pt>
                <c:pt idx="2940">
                  <c:v>21</c:v>
                </c:pt>
                <c:pt idx="2941">
                  <c:v>15</c:v>
                </c:pt>
                <c:pt idx="2942">
                  <c:v>16</c:v>
                </c:pt>
                <c:pt idx="2943">
                  <c:v>21</c:v>
                </c:pt>
                <c:pt idx="2944">
                  <c:v>18</c:v>
                </c:pt>
                <c:pt idx="2945">
                  <c:v>20</c:v>
                </c:pt>
                <c:pt idx="2946">
                  <c:v>15</c:v>
                </c:pt>
                <c:pt idx="2947">
                  <c:v>16</c:v>
                </c:pt>
                <c:pt idx="2948">
                  <c:v>16</c:v>
                </c:pt>
                <c:pt idx="2949">
                  <c:v>16</c:v>
                </c:pt>
                <c:pt idx="2950">
                  <c:v>20</c:v>
                </c:pt>
                <c:pt idx="2951">
                  <c:v>17</c:v>
                </c:pt>
                <c:pt idx="2952">
                  <c:v>16</c:v>
                </c:pt>
                <c:pt idx="2953">
                  <c:v>15</c:v>
                </c:pt>
                <c:pt idx="2954">
                  <c:v>15</c:v>
                </c:pt>
                <c:pt idx="2955">
                  <c:v>16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15</c:v>
                </c:pt>
                <c:pt idx="2960">
                  <c:v>16</c:v>
                </c:pt>
                <c:pt idx="2961">
                  <c:v>16</c:v>
                </c:pt>
                <c:pt idx="2962">
                  <c:v>20</c:v>
                </c:pt>
                <c:pt idx="2963">
                  <c:v>13</c:v>
                </c:pt>
                <c:pt idx="2964">
                  <c:v>16</c:v>
                </c:pt>
                <c:pt idx="2965">
                  <c:v>16</c:v>
                </c:pt>
                <c:pt idx="2966">
                  <c:v>16</c:v>
                </c:pt>
                <c:pt idx="2967">
                  <c:v>15</c:v>
                </c:pt>
                <c:pt idx="2968">
                  <c:v>20</c:v>
                </c:pt>
                <c:pt idx="2969">
                  <c:v>15</c:v>
                </c:pt>
                <c:pt idx="2970">
                  <c:v>15</c:v>
                </c:pt>
                <c:pt idx="2971">
                  <c:v>15</c:v>
                </c:pt>
                <c:pt idx="2972">
                  <c:v>20</c:v>
                </c:pt>
                <c:pt idx="2973">
                  <c:v>20</c:v>
                </c:pt>
                <c:pt idx="2974">
                  <c:v>15</c:v>
                </c:pt>
                <c:pt idx="2975">
                  <c:v>17</c:v>
                </c:pt>
                <c:pt idx="2976">
                  <c:v>16</c:v>
                </c:pt>
                <c:pt idx="2977">
                  <c:v>15</c:v>
                </c:pt>
                <c:pt idx="2978">
                  <c:v>16</c:v>
                </c:pt>
                <c:pt idx="2979">
                  <c:v>15</c:v>
                </c:pt>
                <c:pt idx="2980">
                  <c:v>15</c:v>
                </c:pt>
                <c:pt idx="2981">
                  <c:v>18</c:v>
                </c:pt>
                <c:pt idx="2982">
                  <c:v>20</c:v>
                </c:pt>
                <c:pt idx="2983">
                  <c:v>17</c:v>
                </c:pt>
                <c:pt idx="2984">
                  <c:v>15</c:v>
                </c:pt>
                <c:pt idx="2985">
                  <c:v>15</c:v>
                </c:pt>
                <c:pt idx="2986">
                  <c:v>15</c:v>
                </c:pt>
                <c:pt idx="2987">
                  <c:v>15</c:v>
                </c:pt>
                <c:pt idx="2988">
                  <c:v>20</c:v>
                </c:pt>
                <c:pt idx="2989">
                  <c:v>16</c:v>
                </c:pt>
                <c:pt idx="2990">
                  <c:v>15</c:v>
                </c:pt>
                <c:pt idx="2991">
                  <c:v>16</c:v>
                </c:pt>
                <c:pt idx="2992">
                  <c:v>22</c:v>
                </c:pt>
                <c:pt idx="2993">
                  <c:v>20</c:v>
                </c:pt>
                <c:pt idx="2994">
                  <c:v>18</c:v>
                </c:pt>
                <c:pt idx="2995">
                  <c:v>15</c:v>
                </c:pt>
                <c:pt idx="2996">
                  <c:v>22</c:v>
                </c:pt>
                <c:pt idx="2997">
                  <c:v>19</c:v>
                </c:pt>
                <c:pt idx="2998">
                  <c:v>17</c:v>
                </c:pt>
                <c:pt idx="2999">
                  <c:v>15</c:v>
                </c:pt>
                <c:pt idx="3000">
                  <c:v>16</c:v>
                </c:pt>
                <c:pt idx="3001">
                  <c:v>15</c:v>
                </c:pt>
                <c:pt idx="3002">
                  <c:v>16</c:v>
                </c:pt>
                <c:pt idx="3003">
                  <c:v>21</c:v>
                </c:pt>
                <c:pt idx="3004">
                  <c:v>15</c:v>
                </c:pt>
                <c:pt idx="3005">
                  <c:v>15</c:v>
                </c:pt>
                <c:pt idx="3006">
                  <c:v>15</c:v>
                </c:pt>
                <c:pt idx="3007">
                  <c:v>15</c:v>
                </c:pt>
                <c:pt idx="3008">
                  <c:v>16</c:v>
                </c:pt>
                <c:pt idx="3009">
                  <c:v>21</c:v>
                </c:pt>
                <c:pt idx="3010">
                  <c:v>16</c:v>
                </c:pt>
                <c:pt idx="3011">
                  <c:v>16</c:v>
                </c:pt>
                <c:pt idx="3012">
                  <c:v>13</c:v>
                </c:pt>
                <c:pt idx="3013">
                  <c:v>18</c:v>
                </c:pt>
                <c:pt idx="3014">
                  <c:v>16</c:v>
                </c:pt>
                <c:pt idx="3015">
                  <c:v>19</c:v>
                </c:pt>
                <c:pt idx="3016">
                  <c:v>20</c:v>
                </c:pt>
                <c:pt idx="3017">
                  <c:v>15</c:v>
                </c:pt>
                <c:pt idx="3018">
                  <c:v>16</c:v>
                </c:pt>
                <c:pt idx="3019">
                  <c:v>15</c:v>
                </c:pt>
                <c:pt idx="3020">
                  <c:v>15</c:v>
                </c:pt>
                <c:pt idx="3021">
                  <c:v>17</c:v>
                </c:pt>
                <c:pt idx="3022">
                  <c:v>15</c:v>
                </c:pt>
                <c:pt idx="3023">
                  <c:v>16</c:v>
                </c:pt>
                <c:pt idx="3024">
                  <c:v>16</c:v>
                </c:pt>
                <c:pt idx="3025">
                  <c:v>15</c:v>
                </c:pt>
                <c:pt idx="3026">
                  <c:v>16</c:v>
                </c:pt>
                <c:pt idx="3027">
                  <c:v>15</c:v>
                </c:pt>
                <c:pt idx="3028">
                  <c:v>20</c:v>
                </c:pt>
                <c:pt idx="3029">
                  <c:v>17</c:v>
                </c:pt>
                <c:pt idx="3030">
                  <c:v>19</c:v>
                </c:pt>
                <c:pt idx="3031">
                  <c:v>15</c:v>
                </c:pt>
                <c:pt idx="3032">
                  <c:v>17</c:v>
                </c:pt>
                <c:pt idx="3033">
                  <c:v>20</c:v>
                </c:pt>
                <c:pt idx="3034">
                  <c:v>15</c:v>
                </c:pt>
                <c:pt idx="3035">
                  <c:v>20</c:v>
                </c:pt>
                <c:pt idx="3036">
                  <c:v>15</c:v>
                </c:pt>
                <c:pt idx="3037">
                  <c:v>15</c:v>
                </c:pt>
                <c:pt idx="3038">
                  <c:v>18</c:v>
                </c:pt>
                <c:pt idx="3039">
                  <c:v>15</c:v>
                </c:pt>
                <c:pt idx="3040">
                  <c:v>15</c:v>
                </c:pt>
                <c:pt idx="3041">
                  <c:v>19</c:v>
                </c:pt>
                <c:pt idx="3042">
                  <c:v>15</c:v>
                </c:pt>
                <c:pt idx="3043">
                  <c:v>18</c:v>
                </c:pt>
                <c:pt idx="3044">
                  <c:v>16</c:v>
                </c:pt>
                <c:pt idx="3045">
                  <c:v>17</c:v>
                </c:pt>
                <c:pt idx="3046">
                  <c:v>20</c:v>
                </c:pt>
                <c:pt idx="3047">
                  <c:v>16</c:v>
                </c:pt>
                <c:pt idx="3048">
                  <c:v>20</c:v>
                </c:pt>
                <c:pt idx="3049">
                  <c:v>16</c:v>
                </c:pt>
                <c:pt idx="3050">
                  <c:v>16</c:v>
                </c:pt>
                <c:pt idx="3051">
                  <c:v>15</c:v>
                </c:pt>
                <c:pt idx="3052">
                  <c:v>15</c:v>
                </c:pt>
                <c:pt idx="3053">
                  <c:v>21</c:v>
                </c:pt>
                <c:pt idx="3054">
                  <c:v>20</c:v>
                </c:pt>
                <c:pt idx="3055">
                  <c:v>16</c:v>
                </c:pt>
                <c:pt idx="3056">
                  <c:v>15</c:v>
                </c:pt>
                <c:pt idx="3057">
                  <c:v>16</c:v>
                </c:pt>
                <c:pt idx="3058">
                  <c:v>21</c:v>
                </c:pt>
                <c:pt idx="3059">
                  <c:v>15</c:v>
                </c:pt>
                <c:pt idx="3060">
                  <c:v>18</c:v>
                </c:pt>
                <c:pt idx="3061">
                  <c:v>16</c:v>
                </c:pt>
                <c:pt idx="3062">
                  <c:v>16</c:v>
                </c:pt>
                <c:pt idx="3063">
                  <c:v>20</c:v>
                </c:pt>
                <c:pt idx="3064">
                  <c:v>17</c:v>
                </c:pt>
                <c:pt idx="3065">
                  <c:v>15</c:v>
                </c:pt>
                <c:pt idx="3066">
                  <c:v>15</c:v>
                </c:pt>
                <c:pt idx="3067">
                  <c:v>21</c:v>
                </c:pt>
                <c:pt idx="3068">
                  <c:v>20</c:v>
                </c:pt>
                <c:pt idx="3069">
                  <c:v>16</c:v>
                </c:pt>
                <c:pt idx="3070">
                  <c:v>20</c:v>
                </c:pt>
                <c:pt idx="3071">
                  <c:v>16</c:v>
                </c:pt>
                <c:pt idx="3072">
                  <c:v>18</c:v>
                </c:pt>
                <c:pt idx="3073">
                  <c:v>16</c:v>
                </c:pt>
                <c:pt idx="3074">
                  <c:v>15</c:v>
                </c:pt>
                <c:pt idx="3075">
                  <c:v>15</c:v>
                </c:pt>
                <c:pt idx="3076">
                  <c:v>20</c:v>
                </c:pt>
                <c:pt idx="3077">
                  <c:v>15</c:v>
                </c:pt>
                <c:pt idx="3078">
                  <c:v>21</c:v>
                </c:pt>
                <c:pt idx="3079">
                  <c:v>20</c:v>
                </c:pt>
                <c:pt idx="3080">
                  <c:v>22</c:v>
                </c:pt>
                <c:pt idx="3081">
                  <c:v>15</c:v>
                </c:pt>
                <c:pt idx="3082">
                  <c:v>20</c:v>
                </c:pt>
                <c:pt idx="3083">
                  <c:v>15</c:v>
                </c:pt>
                <c:pt idx="3084">
                  <c:v>16</c:v>
                </c:pt>
                <c:pt idx="3085">
                  <c:v>15</c:v>
                </c:pt>
                <c:pt idx="3086">
                  <c:v>16</c:v>
                </c:pt>
                <c:pt idx="3087">
                  <c:v>20</c:v>
                </c:pt>
                <c:pt idx="3088">
                  <c:v>16</c:v>
                </c:pt>
                <c:pt idx="3089">
                  <c:v>20</c:v>
                </c:pt>
                <c:pt idx="3090">
                  <c:v>20</c:v>
                </c:pt>
                <c:pt idx="3091">
                  <c:v>15</c:v>
                </c:pt>
                <c:pt idx="3092">
                  <c:v>15</c:v>
                </c:pt>
                <c:pt idx="3093">
                  <c:v>16</c:v>
                </c:pt>
                <c:pt idx="3094">
                  <c:v>15</c:v>
                </c:pt>
                <c:pt idx="3095">
                  <c:v>20</c:v>
                </c:pt>
                <c:pt idx="3096">
                  <c:v>15</c:v>
                </c:pt>
                <c:pt idx="3097">
                  <c:v>21</c:v>
                </c:pt>
                <c:pt idx="3098">
                  <c:v>20</c:v>
                </c:pt>
                <c:pt idx="3099">
                  <c:v>16</c:v>
                </c:pt>
                <c:pt idx="3100">
                  <c:v>15</c:v>
                </c:pt>
                <c:pt idx="3101">
                  <c:v>16</c:v>
                </c:pt>
                <c:pt idx="3102">
                  <c:v>20</c:v>
                </c:pt>
                <c:pt idx="3103">
                  <c:v>17</c:v>
                </c:pt>
                <c:pt idx="3104">
                  <c:v>15</c:v>
                </c:pt>
                <c:pt idx="3105">
                  <c:v>16</c:v>
                </c:pt>
                <c:pt idx="3106">
                  <c:v>19</c:v>
                </c:pt>
                <c:pt idx="3107">
                  <c:v>16</c:v>
                </c:pt>
                <c:pt idx="3108">
                  <c:v>17</c:v>
                </c:pt>
                <c:pt idx="3109">
                  <c:v>15</c:v>
                </c:pt>
                <c:pt idx="3110">
                  <c:v>17</c:v>
                </c:pt>
                <c:pt idx="3111">
                  <c:v>20</c:v>
                </c:pt>
                <c:pt idx="3112">
                  <c:v>15</c:v>
                </c:pt>
                <c:pt idx="3113">
                  <c:v>16</c:v>
                </c:pt>
                <c:pt idx="3114">
                  <c:v>19</c:v>
                </c:pt>
                <c:pt idx="3115">
                  <c:v>16</c:v>
                </c:pt>
                <c:pt idx="3116">
                  <c:v>15</c:v>
                </c:pt>
                <c:pt idx="3117">
                  <c:v>19</c:v>
                </c:pt>
                <c:pt idx="3118">
                  <c:v>16</c:v>
                </c:pt>
                <c:pt idx="3119">
                  <c:v>17</c:v>
                </c:pt>
                <c:pt idx="3120">
                  <c:v>18</c:v>
                </c:pt>
                <c:pt idx="3121">
                  <c:v>16</c:v>
                </c:pt>
                <c:pt idx="3122">
                  <c:v>16</c:v>
                </c:pt>
                <c:pt idx="3123">
                  <c:v>17</c:v>
                </c:pt>
                <c:pt idx="3124">
                  <c:v>20</c:v>
                </c:pt>
                <c:pt idx="3125">
                  <c:v>16</c:v>
                </c:pt>
                <c:pt idx="3126">
                  <c:v>19</c:v>
                </c:pt>
                <c:pt idx="3127">
                  <c:v>16</c:v>
                </c:pt>
                <c:pt idx="3128">
                  <c:v>16</c:v>
                </c:pt>
                <c:pt idx="3129">
                  <c:v>15</c:v>
                </c:pt>
                <c:pt idx="3130">
                  <c:v>15</c:v>
                </c:pt>
                <c:pt idx="3131">
                  <c:v>15</c:v>
                </c:pt>
                <c:pt idx="3132">
                  <c:v>15</c:v>
                </c:pt>
                <c:pt idx="3133">
                  <c:v>17</c:v>
                </c:pt>
                <c:pt idx="3134">
                  <c:v>17</c:v>
                </c:pt>
                <c:pt idx="3135">
                  <c:v>21</c:v>
                </c:pt>
                <c:pt idx="3136">
                  <c:v>15</c:v>
                </c:pt>
                <c:pt idx="3137">
                  <c:v>16</c:v>
                </c:pt>
                <c:pt idx="3138">
                  <c:v>18</c:v>
                </c:pt>
                <c:pt idx="3139">
                  <c:v>15</c:v>
                </c:pt>
                <c:pt idx="3140">
                  <c:v>15</c:v>
                </c:pt>
                <c:pt idx="3141">
                  <c:v>20</c:v>
                </c:pt>
                <c:pt idx="3142">
                  <c:v>16</c:v>
                </c:pt>
                <c:pt idx="3143">
                  <c:v>15</c:v>
                </c:pt>
                <c:pt idx="3144">
                  <c:v>15</c:v>
                </c:pt>
                <c:pt idx="3145">
                  <c:v>16</c:v>
                </c:pt>
                <c:pt idx="3146">
                  <c:v>15</c:v>
                </c:pt>
                <c:pt idx="3147">
                  <c:v>19</c:v>
                </c:pt>
                <c:pt idx="3148">
                  <c:v>17</c:v>
                </c:pt>
                <c:pt idx="3149">
                  <c:v>16</c:v>
                </c:pt>
                <c:pt idx="3150">
                  <c:v>18</c:v>
                </c:pt>
                <c:pt idx="3151">
                  <c:v>20</c:v>
                </c:pt>
                <c:pt idx="3152">
                  <c:v>18</c:v>
                </c:pt>
                <c:pt idx="3153">
                  <c:v>21</c:v>
                </c:pt>
                <c:pt idx="3154">
                  <c:v>15</c:v>
                </c:pt>
                <c:pt idx="3155">
                  <c:v>18</c:v>
                </c:pt>
                <c:pt idx="3156">
                  <c:v>16</c:v>
                </c:pt>
                <c:pt idx="3157">
                  <c:v>14</c:v>
                </c:pt>
                <c:pt idx="3158">
                  <c:v>20</c:v>
                </c:pt>
                <c:pt idx="3159">
                  <c:v>15</c:v>
                </c:pt>
                <c:pt idx="3160">
                  <c:v>20</c:v>
                </c:pt>
                <c:pt idx="3161">
                  <c:v>16</c:v>
                </c:pt>
                <c:pt idx="3162">
                  <c:v>21</c:v>
                </c:pt>
                <c:pt idx="3163">
                  <c:v>16</c:v>
                </c:pt>
                <c:pt idx="3164">
                  <c:v>16</c:v>
                </c:pt>
                <c:pt idx="3165">
                  <c:v>15</c:v>
                </c:pt>
                <c:pt idx="3166">
                  <c:v>16</c:v>
                </c:pt>
                <c:pt idx="3167">
                  <c:v>19</c:v>
                </c:pt>
                <c:pt idx="3168">
                  <c:v>21</c:v>
                </c:pt>
                <c:pt idx="3169">
                  <c:v>15</c:v>
                </c:pt>
                <c:pt idx="3170">
                  <c:v>15</c:v>
                </c:pt>
                <c:pt idx="3171">
                  <c:v>16</c:v>
                </c:pt>
                <c:pt idx="3172">
                  <c:v>20</c:v>
                </c:pt>
                <c:pt idx="3173">
                  <c:v>20</c:v>
                </c:pt>
                <c:pt idx="3174">
                  <c:v>15</c:v>
                </c:pt>
                <c:pt idx="3175">
                  <c:v>17</c:v>
                </c:pt>
                <c:pt idx="3176">
                  <c:v>16</c:v>
                </c:pt>
                <c:pt idx="3177">
                  <c:v>21</c:v>
                </c:pt>
                <c:pt idx="3178">
                  <c:v>17</c:v>
                </c:pt>
                <c:pt idx="3179">
                  <c:v>20</c:v>
                </c:pt>
                <c:pt idx="3180">
                  <c:v>20</c:v>
                </c:pt>
                <c:pt idx="3181">
                  <c:v>16</c:v>
                </c:pt>
                <c:pt idx="3182">
                  <c:v>20</c:v>
                </c:pt>
                <c:pt idx="3183">
                  <c:v>16</c:v>
                </c:pt>
                <c:pt idx="3184">
                  <c:v>15</c:v>
                </c:pt>
                <c:pt idx="3185">
                  <c:v>15</c:v>
                </c:pt>
                <c:pt idx="3186">
                  <c:v>16</c:v>
                </c:pt>
                <c:pt idx="3187">
                  <c:v>15</c:v>
                </c:pt>
                <c:pt idx="3188">
                  <c:v>16</c:v>
                </c:pt>
                <c:pt idx="3189">
                  <c:v>21</c:v>
                </c:pt>
                <c:pt idx="3190">
                  <c:v>17</c:v>
                </c:pt>
                <c:pt idx="3191">
                  <c:v>20</c:v>
                </c:pt>
                <c:pt idx="3192">
                  <c:v>18</c:v>
                </c:pt>
                <c:pt idx="3193">
                  <c:v>15</c:v>
                </c:pt>
                <c:pt idx="3194">
                  <c:v>15</c:v>
                </c:pt>
                <c:pt idx="3195">
                  <c:v>15</c:v>
                </c:pt>
                <c:pt idx="3196">
                  <c:v>15</c:v>
                </c:pt>
                <c:pt idx="3197">
                  <c:v>20</c:v>
                </c:pt>
                <c:pt idx="3198">
                  <c:v>15</c:v>
                </c:pt>
                <c:pt idx="3199">
                  <c:v>15</c:v>
                </c:pt>
                <c:pt idx="3200">
                  <c:v>15</c:v>
                </c:pt>
                <c:pt idx="3201">
                  <c:v>16</c:v>
                </c:pt>
                <c:pt idx="3202">
                  <c:v>18</c:v>
                </c:pt>
                <c:pt idx="3203">
                  <c:v>17</c:v>
                </c:pt>
                <c:pt idx="3204">
                  <c:v>15</c:v>
                </c:pt>
                <c:pt idx="3205">
                  <c:v>18</c:v>
                </c:pt>
                <c:pt idx="3206">
                  <c:v>16</c:v>
                </c:pt>
                <c:pt idx="3207">
                  <c:v>20</c:v>
                </c:pt>
                <c:pt idx="3208">
                  <c:v>22</c:v>
                </c:pt>
                <c:pt idx="3209">
                  <c:v>16</c:v>
                </c:pt>
                <c:pt idx="3210">
                  <c:v>20</c:v>
                </c:pt>
                <c:pt idx="3211">
                  <c:v>15</c:v>
                </c:pt>
                <c:pt idx="3212">
                  <c:v>16</c:v>
                </c:pt>
                <c:pt idx="3213">
                  <c:v>20</c:v>
                </c:pt>
                <c:pt idx="3214">
                  <c:v>15</c:v>
                </c:pt>
                <c:pt idx="3215">
                  <c:v>20</c:v>
                </c:pt>
                <c:pt idx="3216">
                  <c:v>15</c:v>
                </c:pt>
                <c:pt idx="3217">
                  <c:v>18</c:v>
                </c:pt>
                <c:pt idx="3218">
                  <c:v>20</c:v>
                </c:pt>
                <c:pt idx="3219">
                  <c:v>18</c:v>
                </c:pt>
                <c:pt idx="3220">
                  <c:v>17</c:v>
                </c:pt>
                <c:pt idx="3221">
                  <c:v>17</c:v>
                </c:pt>
                <c:pt idx="3222">
                  <c:v>15</c:v>
                </c:pt>
                <c:pt idx="3223">
                  <c:v>16</c:v>
                </c:pt>
                <c:pt idx="3224">
                  <c:v>15</c:v>
                </c:pt>
                <c:pt idx="3225">
                  <c:v>15</c:v>
                </c:pt>
                <c:pt idx="3226">
                  <c:v>19</c:v>
                </c:pt>
                <c:pt idx="3227">
                  <c:v>20</c:v>
                </c:pt>
                <c:pt idx="3228">
                  <c:v>15</c:v>
                </c:pt>
                <c:pt idx="3229">
                  <c:v>22</c:v>
                </c:pt>
                <c:pt idx="3230">
                  <c:v>15</c:v>
                </c:pt>
                <c:pt idx="3231">
                  <c:v>20</c:v>
                </c:pt>
                <c:pt idx="3232">
                  <c:v>17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16</c:v>
                </c:pt>
                <c:pt idx="3237">
                  <c:v>16</c:v>
                </c:pt>
                <c:pt idx="3238">
                  <c:v>19</c:v>
                </c:pt>
                <c:pt idx="3239">
                  <c:v>18</c:v>
                </c:pt>
                <c:pt idx="3240">
                  <c:v>20</c:v>
                </c:pt>
                <c:pt idx="3241">
                  <c:v>15</c:v>
                </c:pt>
                <c:pt idx="3242">
                  <c:v>16</c:v>
                </c:pt>
                <c:pt idx="3243">
                  <c:v>17</c:v>
                </c:pt>
                <c:pt idx="3244">
                  <c:v>18</c:v>
                </c:pt>
                <c:pt idx="3245">
                  <c:v>19</c:v>
                </c:pt>
                <c:pt idx="3246">
                  <c:v>20</c:v>
                </c:pt>
                <c:pt idx="3247">
                  <c:v>19</c:v>
                </c:pt>
                <c:pt idx="3248">
                  <c:v>15</c:v>
                </c:pt>
                <c:pt idx="3249">
                  <c:v>17</c:v>
                </c:pt>
                <c:pt idx="3250">
                  <c:v>22</c:v>
                </c:pt>
                <c:pt idx="3251">
                  <c:v>16</c:v>
                </c:pt>
                <c:pt idx="3252">
                  <c:v>21</c:v>
                </c:pt>
                <c:pt idx="3253">
                  <c:v>16</c:v>
                </c:pt>
                <c:pt idx="3254">
                  <c:v>20</c:v>
                </c:pt>
                <c:pt idx="3255">
                  <c:v>17</c:v>
                </c:pt>
                <c:pt idx="3256">
                  <c:v>15</c:v>
                </c:pt>
                <c:pt idx="3257">
                  <c:v>15</c:v>
                </c:pt>
                <c:pt idx="3258">
                  <c:v>20</c:v>
                </c:pt>
                <c:pt idx="3259">
                  <c:v>20</c:v>
                </c:pt>
                <c:pt idx="3260">
                  <c:v>18</c:v>
                </c:pt>
                <c:pt idx="3261">
                  <c:v>16</c:v>
                </c:pt>
                <c:pt idx="3262">
                  <c:v>22</c:v>
                </c:pt>
                <c:pt idx="3263">
                  <c:v>16</c:v>
                </c:pt>
                <c:pt idx="3264">
                  <c:v>17</c:v>
                </c:pt>
                <c:pt idx="3265">
                  <c:v>17</c:v>
                </c:pt>
                <c:pt idx="3266">
                  <c:v>20</c:v>
                </c:pt>
                <c:pt idx="3267">
                  <c:v>17</c:v>
                </c:pt>
                <c:pt idx="3268">
                  <c:v>15</c:v>
                </c:pt>
                <c:pt idx="3269">
                  <c:v>16</c:v>
                </c:pt>
                <c:pt idx="3270">
                  <c:v>19</c:v>
                </c:pt>
                <c:pt idx="3271">
                  <c:v>20</c:v>
                </c:pt>
                <c:pt idx="3272">
                  <c:v>17</c:v>
                </c:pt>
                <c:pt idx="3273">
                  <c:v>20</c:v>
                </c:pt>
                <c:pt idx="3274">
                  <c:v>19</c:v>
                </c:pt>
                <c:pt idx="3275">
                  <c:v>16</c:v>
                </c:pt>
                <c:pt idx="3276">
                  <c:v>19</c:v>
                </c:pt>
                <c:pt idx="3277">
                  <c:v>16</c:v>
                </c:pt>
                <c:pt idx="3278">
                  <c:v>18</c:v>
                </c:pt>
                <c:pt idx="3279">
                  <c:v>16</c:v>
                </c:pt>
                <c:pt idx="3280">
                  <c:v>20</c:v>
                </c:pt>
                <c:pt idx="3281">
                  <c:v>20</c:v>
                </c:pt>
                <c:pt idx="3282">
                  <c:v>22</c:v>
                </c:pt>
                <c:pt idx="3283">
                  <c:v>16</c:v>
                </c:pt>
                <c:pt idx="3284">
                  <c:v>15</c:v>
                </c:pt>
                <c:pt idx="3285">
                  <c:v>16</c:v>
                </c:pt>
                <c:pt idx="3286">
                  <c:v>22</c:v>
                </c:pt>
                <c:pt idx="3287">
                  <c:v>15</c:v>
                </c:pt>
                <c:pt idx="3288">
                  <c:v>19</c:v>
                </c:pt>
                <c:pt idx="3289">
                  <c:v>15</c:v>
                </c:pt>
                <c:pt idx="3290">
                  <c:v>20</c:v>
                </c:pt>
                <c:pt idx="3291">
                  <c:v>22</c:v>
                </c:pt>
                <c:pt idx="3292">
                  <c:v>21</c:v>
                </c:pt>
                <c:pt idx="3293">
                  <c:v>16</c:v>
                </c:pt>
                <c:pt idx="3294">
                  <c:v>17</c:v>
                </c:pt>
                <c:pt idx="3295">
                  <c:v>17</c:v>
                </c:pt>
                <c:pt idx="3296">
                  <c:v>17</c:v>
                </c:pt>
                <c:pt idx="3297">
                  <c:v>21</c:v>
                </c:pt>
                <c:pt idx="3298">
                  <c:v>15</c:v>
                </c:pt>
                <c:pt idx="3299">
                  <c:v>15</c:v>
                </c:pt>
                <c:pt idx="3300">
                  <c:v>17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14</c:v>
                </c:pt>
                <c:pt idx="3305">
                  <c:v>20</c:v>
                </c:pt>
                <c:pt idx="3306">
                  <c:v>18</c:v>
                </c:pt>
                <c:pt idx="3307">
                  <c:v>19</c:v>
                </c:pt>
                <c:pt idx="3308">
                  <c:v>15</c:v>
                </c:pt>
                <c:pt idx="3309">
                  <c:v>15</c:v>
                </c:pt>
                <c:pt idx="3310">
                  <c:v>21</c:v>
                </c:pt>
                <c:pt idx="3311">
                  <c:v>15</c:v>
                </c:pt>
                <c:pt idx="3312">
                  <c:v>13</c:v>
                </c:pt>
                <c:pt idx="3313">
                  <c:v>16</c:v>
                </c:pt>
                <c:pt idx="3314">
                  <c:v>16</c:v>
                </c:pt>
                <c:pt idx="3315">
                  <c:v>15</c:v>
                </c:pt>
                <c:pt idx="3316">
                  <c:v>18</c:v>
                </c:pt>
                <c:pt idx="3317">
                  <c:v>16</c:v>
                </c:pt>
                <c:pt idx="3318">
                  <c:v>16</c:v>
                </c:pt>
                <c:pt idx="3319">
                  <c:v>16</c:v>
                </c:pt>
                <c:pt idx="3320">
                  <c:v>21</c:v>
                </c:pt>
                <c:pt idx="3321">
                  <c:v>17</c:v>
                </c:pt>
                <c:pt idx="3322">
                  <c:v>18</c:v>
                </c:pt>
                <c:pt idx="3323">
                  <c:v>15</c:v>
                </c:pt>
                <c:pt idx="3324">
                  <c:v>15</c:v>
                </c:pt>
                <c:pt idx="3325">
                  <c:v>20</c:v>
                </c:pt>
                <c:pt idx="3326">
                  <c:v>15</c:v>
                </c:pt>
                <c:pt idx="3327">
                  <c:v>16</c:v>
                </c:pt>
                <c:pt idx="3328">
                  <c:v>20</c:v>
                </c:pt>
                <c:pt idx="3329">
                  <c:v>22</c:v>
                </c:pt>
                <c:pt idx="3330">
                  <c:v>18</c:v>
                </c:pt>
                <c:pt idx="3331">
                  <c:v>15</c:v>
                </c:pt>
                <c:pt idx="3332">
                  <c:v>15</c:v>
                </c:pt>
                <c:pt idx="3333">
                  <c:v>16</c:v>
                </c:pt>
                <c:pt idx="3334">
                  <c:v>19</c:v>
                </c:pt>
                <c:pt idx="3335">
                  <c:v>21</c:v>
                </c:pt>
                <c:pt idx="3336">
                  <c:v>16</c:v>
                </c:pt>
                <c:pt idx="3337">
                  <c:v>19</c:v>
                </c:pt>
                <c:pt idx="3338">
                  <c:v>19</c:v>
                </c:pt>
                <c:pt idx="3339">
                  <c:v>16</c:v>
                </c:pt>
                <c:pt idx="3340">
                  <c:v>15</c:v>
                </c:pt>
                <c:pt idx="3341">
                  <c:v>15</c:v>
                </c:pt>
                <c:pt idx="3342">
                  <c:v>17</c:v>
                </c:pt>
                <c:pt idx="3343">
                  <c:v>19</c:v>
                </c:pt>
                <c:pt idx="3344">
                  <c:v>15</c:v>
                </c:pt>
                <c:pt idx="3345">
                  <c:v>15</c:v>
                </c:pt>
                <c:pt idx="3346">
                  <c:v>16</c:v>
                </c:pt>
                <c:pt idx="3347">
                  <c:v>20</c:v>
                </c:pt>
                <c:pt idx="3348">
                  <c:v>15</c:v>
                </c:pt>
                <c:pt idx="3349">
                  <c:v>17</c:v>
                </c:pt>
                <c:pt idx="3350">
                  <c:v>15</c:v>
                </c:pt>
                <c:pt idx="3351">
                  <c:v>15</c:v>
                </c:pt>
                <c:pt idx="3352">
                  <c:v>15</c:v>
                </c:pt>
                <c:pt idx="3353">
                  <c:v>16</c:v>
                </c:pt>
                <c:pt idx="3354">
                  <c:v>18</c:v>
                </c:pt>
                <c:pt idx="3355">
                  <c:v>15</c:v>
                </c:pt>
                <c:pt idx="3356">
                  <c:v>15</c:v>
                </c:pt>
                <c:pt idx="3357">
                  <c:v>16</c:v>
                </c:pt>
                <c:pt idx="3358">
                  <c:v>15</c:v>
                </c:pt>
                <c:pt idx="3359">
                  <c:v>20</c:v>
                </c:pt>
                <c:pt idx="3360">
                  <c:v>16</c:v>
                </c:pt>
                <c:pt idx="3361">
                  <c:v>15</c:v>
                </c:pt>
                <c:pt idx="3362">
                  <c:v>17</c:v>
                </c:pt>
                <c:pt idx="3363">
                  <c:v>21</c:v>
                </c:pt>
                <c:pt idx="3364">
                  <c:v>15</c:v>
                </c:pt>
                <c:pt idx="3365">
                  <c:v>15</c:v>
                </c:pt>
                <c:pt idx="3366">
                  <c:v>16</c:v>
                </c:pt>
                <c:pt idx="3367">
                  <c:v>15</c:v>
                </c:pt>
                <c:pt idx="3368">
                  <c:v>16</c:v>
                </c:pt>
                <c:pt idx="3369">
                  <c:v>18</c:v>
                </c:pt>
                <c:pt idx="3370">
                  <c:v>20</c:v>
                </c:pt>
                <c:pt idx="3371">
                  <c:v>15</c:v>
                </c:pt>
                <c:pt idx="3372">
                  <c:v>20</c:v>
                </c:pt>
                <c:pt idx="3373">
                  <c:v>15</c:v>
                </c:pt>
                <c:pt idx="3374">
                  <c:v>20</c:v>
                </c:pt>
                <c:pt idx="3375">
                  <c:v>21</c:v>
                </c:pt>
                <c:pt idx="3376">
                  <c:v>15</c:v>
                </c:pt>
                <c:pt idx="3377">
                  <c:v>16</c:v>
                </c:pt>
                <c:pt idx="3378">
                  <c:v>19</c:v>
                </c:pt>
                <c:pt idx="3379">
                  <c:v>15</c:v>
                </c:pt>
                <c:pt idx="3380">
                  <c:v>15</c:v>
                </c:pt>
                <c:pt idx="3381">
                  <c:v>16</c:v>
                </c:pt>
                <c:pt idx="3382">
                  <c:v>18</c:v>
                </c:pt>
                <c:pt idx="3383">
                  <c:v>20</c:v>
                </c:pt>
                <c:pt idx="3384">
                  <c:v>16</c:v>
                </c:pt>
                <c:pt idx="3385">
                  <c:v>16</c:v>
                </c:pt>
                <c:pt idx="3386">
                  <c:v>15</c:v>
                </c:pt>
                <c:pt idx="3387">
                  <c:v>18</c:v>
                </c:pt>
                <c:pt idx="3388">
                  <c:v>15</c:v>
                </c:pt>
                <c:pt idx="3389">
                  <c:v>16</c:v>
                </c:pt>
                <c:pt idx="3390">
                  <c:v>16</c:v>
                </c:pt>
                <c:pt idx="3391">
                  <c:v>19</c:v>
                </c:pt>
                <c:pt idx="3392">
                  <c:v>19</c:v>
                </c:pt>
                <c:pt idx="3393">
                  <c:v>15</c:v>
                </c:pt>
                <c:pt idx="3394">
                  <c:v>16</c:v>
                </c:pt>
                <c:pt idx="3395">
                  <c:v>23</c:v>
                </c:pt>
                <c:pt idx="3396">
                  <c:v>15</c:v>
                </c:pt>
                <c:pt idx="3397">
                  <c:v>15</c:v>
                </c:pt>
                <c:pt idx="3398">
                  <c:v>15</c:v>
                </c:pt>
                <c:pt idx="3399">
                  <c:v>15</c:v>
                </c:pt>
                <c:pt idx="3400">
                  <c:v>15</c:v>
                </c:pt>
                <c:pt idx="3401">
                  <c:v>22</c:v>
                </c:pt>
                <c:pt idx="3402">
                  <c:v>15</c:v>
                </c:pt>
                <c:pt idx="3403">
                  <c:v>15</c:v>
                </c:pt>
                <c:pt idx="3404">
                  <c:v>20</c:v>
                </c:pt>
                <c:pt idx="3405">
                  <c:v>15</c:v>
                </c:pt>
                <c:pt idx="3406">
                  <c:v>20</c:v>
                </c:pt>
                <c:pt idx="3407">
                  <c:v>15</c:v>
                </c:pt>
                <c:pt idx="3408">
                  <c:v>16</c:v>
                </c:pt>
                <c:pt idx="3409">
                  <c:v>15</c:v>
                </c:pt>
                <c:pt idx="3410">
                  <c:v>15</c:v>
                </c:pt>
                <c:pt idx="3411">
                  <c:v>16</c:v>
                </c:pt>
                <c:pt idx="3412">
                  <c:v>16</c:v>
                </c:pt>
                <c:pt idx="3413">
                  <c:v>16</c:v>
                </c:pt>
                <c:pt idx="3414">
                  <c:v>16</c:v>
                </c:pt>
                <c:pt idx="3415">
                  <c:v>16</c:v>
                </c:pt>
                <c:pt idx="3416">
                  <c:v>18</c:v>
                </c:pt>
                <c:pt idx="3417">
                  <c:v>15</c:v>
                </c:pt>
                <c:pt idx="3418">
                  <c:v>20</c:v>
                </c:pt>
                <c:pt idx="3419">
                  <c:v>16</c:v>
                </c:pt>
                <c:pt idx="3420">
                  <c:v>15</c:v>
                </c:pt>
                <c:pt idx="3421">
                  <c:v>20</c:v>
                </c:pt>
                <c:pt idx="3422">
                  <c:v>16</c:v>
                </c:pt>
                <c:pt idx="3423">
                  <c:v>18</c:v>
                </c:pt>
                <c:pt idx="3424">
                  <c:v>19</c:v>
                </c:pt>
                <c:pt idx="3425">
                  <c:v>20</c:v>
                </c:pt>
                <c:pt idx="3426">
                  <c:v>20</c:v>
                </c:pt>
                <c:pt idx="3427">
                  <c:v>15</c:v>
                </c:pt>
                <c:pt idx="3428">
                  <c:v>20</c:v>
                </c:pt>
                <c:pt idx="3429">
                  <c:v>15</c:v>
                </c:pt>
                <c:pt idx="3430">
                  <c:v>15</c:v>
                </c:pt>
                <c:pt idx="3431">
                  <c:v>18</c:v>
                </c:pt>
                <c:pt idx="3432">
                  <c:v>15</c:v>
                </c:pt>
                <c:pt idx="3433">
                  <c:v>17</c:v>
                </c:pt>
                <c:pt idx="3434">
                  <c:v>15</c:v>
                </c:pt>
                <c:pt idx="3435">
                  <c:v>15</c:v>
                </c:pt>
                <c:pt idx="3436">
                  <c:v>16</c:v>
                </c:pt>
                <c:pt idx="3437">
                  <c:v>14</c:v>
                </c:pt>
                <c:pt idx="3438">
                  <c:v>15</c:v>
                </c:pt>
                <c:pt idx="3439">
                  <c:v>21</c:v>
                </c:pt>
                <c:pt idx="3440">
                  <c:v>15</c:v>
                </c:pt>
                <c:pt idx="3441">
                  <c:v>19</c:v>
                </c:pt>
                <c:pt idx="3442">
                  <c:v>18</c:v>
                </c:pt>
                <c:pt idx="3443">
                  <c:v>19</c:v>
                </c:pt>
                <c:pt idx="3444">
                  <c:v>16</c:v>
                </c:pt>
                <c:pt idx="3445">
                  <c:v>15</c:v>
                </c:pt>
                <c:pt idx="3446">
                  <c:v>16</c:v>
                </c:pt>
                <c:pt idx="3447">
                  <c:v>15</c:v>
                </c:pt>
                <c:pt idx="3448">
                  <c:v>16</c:v>
                </c:pt>
                <c:pt idx="3449">
                  <c:v>20</c:v>
                </c:pt>
                <c:pt idx="3450">
                  <c:v>18</c:v>
                </c:pt>
                <c:pt idx="3451">
                  <c:v>16</c:v>
                </c:pt>
                <c:pt idx="3452">
                  <c:v>16</c:v>
                </c:pt>
                <c:pt idx="3453">
                  <c:v>19</c:v>
                </c:pt>
                <c:pt idx="3454">
                  <c:v>15</c:v>
                </c:pt>
                <c:pt idx="3455">
                  <c:v>18</c:v>
                </c:pt>
                <c:pt idx="3456">
                  <c:v>20</c:v>
                </c:pt>
                <c:pt idx="3457">
                  <c:v>20</c:v>
                </c:pt>
                <c:pt idx="3458">
                  <c:v>19</c:v>
                </c:pt>
                <c:pt idx="3459">
                  <c:v>21</c:v>
                </c:pt>
                <c:pt idx="3460">
                  <c:v>16</c:v>
                </c:pt>
                <c:pt idx="3461">
                  <c:v>20</c:v>
                </c:pt>
                <c:pt idx="3462">
                  <c:v>17</c:v>
                </c:pt>
                <c:pt idx="3463">
                  <c:v>15</c:v>
                </c:pt>
                <c:pt idx="3464">
                  <c:v>17</c:v>
                </c:pt>
                <c:pt idx="3465">
                  <c:v>15</c:v>
                </c:pt>
                <c:pt idx="3466">
                  <c:v>15</c:v>
                </c:pt>
                <c:pt idx="3467">
                  <c:v>15</c:v>
                </c:pt>
                <c:pt idx="3468">
                  <c:v>17</c:v>
                </c:pt>
                <c:pt idx="3469">
                  <c:v>21</c:v>
                </c:pt>
                <c:pt idx="3470">
                  <c:v>16</c:v>
                </c:pt>
                <c:pt idx="3471">
                  <c:v>15</c:v>
                </c:pt>
                <c:pt idx="3472">
                  <c:v>20</c:v>
                </c:pt>
                <c:pt idx="3473">
                  <c:v>19</c:v>
                </c:pt>
                <c:pt idx="3474">
                  <c:v>21</c:v>
                </c:pt>
                <c:pt idx="3475">
                  <c:v>15</c:v>
                </c:pt>
                <c:pt idx="3476">
                  <c:v>15</c:v>
                </c:pt>
                <c:pt idx="3477">
                  <c:v>19</c:v>
                </c:pt>
                <c:pt idx="3478">
                  <c:v>16</c:v>
                </c:pt>
                <c:pt idx="3479">
                  <c:v>19</c:v>
                </c:pt>
                <c:pt idx="3480">
                  <c:v>16</c:v>
                </c:pt>
                <c:pt idx="3481">
                  <c:v>20</c:v>
                </c:pt>
                <c:pt idx="3482">
                  <c:v>15</c:v>
                </c:pt>
                <c:pt idx="3483">
                  <c:v>16</c:v>
                </c:pt>
                <c:pt idx="3484">
                  <c:v>15</c:v>
                </c:pt>
                <c:pt idx="3485">
                  <c:v>15</c:v>
                </c:pt>
                <c:pt idx="3486">
                  <c:v>22</c:v>
                </c:pt>
                <c:pt idx="3487">
                  <c:v>18</c:v>
                </c:pt>
                <c:pt idx="3488">
                  <c:v>15</c:v>
                </c:pt>
                <c:pt idx="3489">
                  <c:v>16</c:v>
                </c:pt>
                <c:pt idx="3490">
                  <c:v>15</c:v>
                </c:pt>
                <c:pt idx="3491">
                  <c:v>18</c:v>
                </c:pt>
                <c:pt idx="3492">
                  <c:v>16</c:v>
                </c:pt>
                <c:pt idx="3493">
                  <c:v>20</c:v>
                </c:pt>
                <c:pt idx="3494">
                  <c:v>15</c:v>
                </c:pt>
                <c:pt idx="3495">
                  <c:v>21</c:v>
                </c:pt>
                <c:pt idx="3496">
                  <c:v>15</c:v>
                </c:pt>
                <c:pt idx="3497">
                  <c:v>16</c:v>
                </c:pt>
                <c:pt idx="3498">
                  <c:v>16</c:v>
                </c:pt>
                <c:pt idx="3499">
                  <c:v>17</c:v>
                </c:pt>
                <c:pt idx="3500">
                  <c:v>16</c:v>
                </c:pt>
                <c:pt idx="3501">
                  <c:v>15</c:v>
                </c:pt>
                <c:pt idx="3502">
                  <c:v>16</c:v>
                </c:pt>
                <c:pt idx="3503">
                  <c:v>18</c:v>
                </c:pt>
                <c:pt idx="3504">
                  <c:v>16</c:v>
                </c:pt>
                <c:pt idx="3505">
                  <c:v>22</c:v>
                </c:pt>
                <c:pt idx="3506">
                  <c:v>15</c:v>
                </c:pt>
                <c:pt idx="3507">
                  <c:v>17</c:v>
                </c:pt>
                <c:pt idx="3508">
                  <c:v>16</c:v>
                </c:pt>
                <c:pt idx="3509">
                  <c:v>20</c:v>
                </c:pt>
                <c:pt idx="3510">
                  <c:v>20</c:v>
                </c:pt>
                <c:pt idx="3511">
                  <c:v>16</c:v>
                </c:pt>
                <c:pt idx="3512">
                  <c:v>16</c:v>
                </c:pt>
                <c:pt idx="3513">
                  <c:v>16</c:v>
                </c:pt>
                <c:pt idx="3514">
                  <c:v>21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7693184"/>
        <c:axId val="241840128"/>
      </c:lineChart>
      <c:catAx>
        <c:axId val="237693184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1840128"/>
        <c:crosses val="autoZero"/>
        <c:auto val="1"/>
        <c:lblAlgn val="ctr"/>
        <c:lblOffset val="100"/>
        <c:noMultiLvlLbl val="0"/>
      </c:catAx>
      <c:valAx>
        <c:axId val="2418401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76931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Lady's</a:t>
            </a:r>
            <a:r>
              <a:rPr lang="en-US" baseline="0"/>
              <a:t> Stones</a:t>
            </a:r>
            <a:endParaRPr 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Altitude (m)</c:v>
          </c:tx>
          <c:marker>
            <c:symbol val="none"/>
          </c:marker>
          <c:cat>
            <c:numRef>
              <c:f>Sheet1!$C$1:$C$667</c:f>
              <c:numCache>
                <c:formatCode>h:mm:ss</c:formatCode>
                <c:ptCount val="667"/>
                <c:pt idx="0">
                  <c:v>2.3148148148148147E-5</c:v>
                </c:pt>
                <c:pt idx="1">
                  <c:v>2.3148148148148147E-5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8.1018518518518516E-5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5.3819444444444453E-3</c:v>
                </c:pt>
                <c:pt idx="465">
                  <c:v>5.3935185185185188E-3</c:v>
                </c:pt>
                <c:pt idx="466">
                  <c:v>5.4050925925925924E-3</c:v>
                </c:pt>
                <c:pt idx="467">
                  <c:v>5.4166666666666669E-3</c:v>
                </c:pt>
                <c:pt idx="468">
                  <c:v>5.4282407407407404E-3</c:v>
                </c:pt>
                <c:pt idx="469">
                  <c:v>5.4398148148148149E-3</c:v>
                </c:pt>
                <c:pt idx="470">
                  <c:v>5.4513888888888884E-3</c:v>
                </c:pt>
                <c:pt idx="471">
                  <c:v>5.4629629629629637E-3</c:v>
                </c:pt>
                <c:pt idx="472">
                  <c:v>5.4745370370370373E-3</c:v>
                </c:pt>
                <c:pt idx="473">
                  <c:v>5.4861111111111117E-3</c:v>
                </c:pt>
                <c:pt idx="474">
                  <c:v>5.4976851851851853E-3</c:v>
                </c:pt>
                <c:pt idx="475">
                  <c:v>5.5092592592592589E-3</c:v>
                </c:pt>
                <c:pt idx="476">
                  <c:v>5.5208333333333333E-3</c:v>
                </c:pt>
                <c:pt idx="477">
                  <c:v>5.5324074074074069E-3</c:v>
                </c:pt>
                <c:pt idx="478">
                  <c:v>5.5439814814814822E-3</c:v>
                </c:pt>
                <c:pt idx="479">
                  <c:v>5.5555555555555558E-3</c:v>
                </c:pt>
                <c:pt idx="480">
                  <c:v>5.5671296296296302E-3</c:v>
                </c:pt>
                <c:pt idx="481">
                  <c:v>5.5787037037037038E-3</c:v>
                </c:pt>
                <c:pt idx="482">
                  <c:v>5.5902777777777782E-3</c:v>
                </c:pt>
                <c:pt idx="483">
                  <c:v>5.6018518518518518E-3</c:v>
                </c:pt>
                <c:pt idx="484">
                  <c:v>5.6134259259259271E-3</c:v>
                </c:pt>
                <c:pt idx="485">
                  <c:v>5.6249999999999989E-3</c:v>
                </c:pt>
                <c:pt idx="486">
                  <c:v>5.6365740740740742E-3</c:v>
                </c:pt>
                <c:pt idx="487">
                  <c:v>5.6481481481481478E-3</c:v>
                </c:pt>
                <c:pt idx="488">
                  <c:v>5.6597222222222222E-3</c:v>
                </c:pt>
                <c:pt idx="489">
                  <c:v>5.6712962962962958E-3</c:v>
                </c:pt>
                <c:pt idx="490">
                  <c:v>5.6828703703703702E-3</c:v>
                </c:pt>
                <c:pt idx="491">
                  <c:v>5.6944444444444438E-3</c:v>
                </c:pt>
                <c:pt idx="492">
                  <c:v>5.7060185185185191E-3</c:v>
                </c:pt>
                <c:pt idx="493">
                  <c:v>5.7175925925925927E-3</c:v>
                </c:pt>
                <c:pt idx="494">
                  <c:v>5.7291666666666671E-3</c:v>
                </c:pt>
                <c:pt idx="495">
                  <c:v>5.7407407407407416E-3</c:v>
                </c:pt>
                <c:pt idx="496">
                  <c:v>5.7523148148148143E-3</c:v>
                </c:pt>
                <c:pt idx="497">
                  <c:v>5.7638888888888887E-3</c:v>
                </c:pt>
                <c:pt idx="498">
                  <c:v>5.7754629629629623E-3</c:v>
                </c:pt>
                <c:pt idx="499">
                  <c:v>5.7870370370370376E-3</c:v>
                </c:pt>
                <c:pt idx="500">
                  <c:v>5.7986111111111112E-3</c:v>
                </c:pt>
                <c:pt idx="501">
                  <c:v>5.8101851851851856E-3</c:v>
                </c:pt>
                <c:pt idx="502">
                  <c:v>5.8217592592592592E-3</c:v>
                </c:pt>
                <c:pt idx="503">
                  <c:v>5.8333333333333336E-3</c:v>
                </c:pt>
                <c:pt idx="504">
                  <c:v>5.8449074074074072E-3</c:v>
                </c:pt>
                <c:pt idx="505">
                  <c:v>5.8564814814814825E-3</c:v>
                </c:pt>
                <c:pt idx="506">
                  <c:v>5.8680555555555543E-3</c:v>
                </c:pt>
                <c:pt idx="507">
                  <c:v>5.8796296296296296E-3</c:v>
                </c:pt>
                <c:pt idx="508">
                  <c:v>5.8912037037037032E-3</c:v>
                </c:pt>
                <c:pt idx="509">
                  <c:v>5.9027777777777776E-3</c:v>
                </c:pt>
                <c:pt idx="510">
                  <c:v>5.9143518518518521E-3</c:v>
                </c:pt>
                <c:pt idx="511">
                  <c:v>5.9259259259259256E-3</c:v>
                </c:pt>
                <c:pt idx="512">
                  <c:v>5.9375000000000009E-3</c:v>
                </c:pt>
                <c:pt idx="513">
                  <c:v>5.9490740740740745E-3</c:v>
                </c:pt>
                <c:pt idx="514">
                  <c:v>5.9606481481481489E-3</c:v>
                </c:pt>
                <c:pt idx="515">
                  <c:v>5.9722222222222225E-3</c:v>
                </c:pt>
                <c:pt idx="516">
                  <c:v>5.9837962962962961E-3</c:v>
                </c:pt>
                <c:pt idx="517">
                  <c:v>5.9953703703703697E-3</c:v>
                </c:pt>
                <c:pt idx="518">
                  <c:v>6.0069444444444441E-3</c:v>
                </c:pt>
                <c:pt idx="519">
                  <c:v>6.0185185185185177E-3</c:v>
                </c:pt>
                <c:pt idx="520">
                  <c:v>6.030092592592593E-3</c:v>
                </c:pt>
                <c:pt idx="521">
                  <c:v>6.0416666666666665E-3</c:v>
                </c:pt>
                <c:pt idx="522">
                  <c:v>6.053240740740741E-3</c:v>
                </c:pt>
                <c:pt idx="523">
                  <c:v>6.0648148148148145E-3</c:v>
                </c:pt>
                <c:pt idx="524">
                  <c:v>6.076388888888889E-3</c:v>
                </c:pt>
                <c:pt idx="525">
                  <c:v>6.0879629629629643E-3</c:v>
                </c:pt>
                <c:pt idx="526">
                  <c:v>6.0995370370370361E-3</c:v>
                </c:pt>
                <c:pt idx="527">
                  <c:v>6.1111111111111114E-3</c:v>
                </c:pt>
                <c:pt idx="528">
                  <c:v>6.122685185185185E-3</c:v>
                </c:pt>
                <c:pt idx="529">
                  <c:v>6.1342592592592594E-3</c:v>
                </c:pt>
                <c:pt idx="530">
                  <c:v>6.145833333333333E-3</c:v>
                </c:pt>
                <c:pt idx="531">
                  <c:v>6.1574074074074074E-3</c:v>
                </c:pt>
                <c:pt idx="532">
                  <c:v>6.168981481481481E-3</c:v>
                </c:pt>
                <c:pt idx="533">
                  <c:v>6.1805555555555563E-3</c:v>
                </c:pt>
                <c:pt idx="534">
                  <c:v>6.1921296296296299E-3</c:v>
                </c:pt>
                <c:pt idx="535">
                  <c:v>6.2037037037037043E-3</c:v>
                </c:pt>
                <c:pt idx="536">
                  <c:v>6.215277777777777E-3</c:v>
                </c:pt>
                <c:pt idx="537">
                  <c:v>6.2268518518518515E-3</c:v>
                </c:pt>
                <c:pt idx="538">
                  <c:v>6.238425925925925E-3</c:v>
                </c:pt>
                <c:pt idx="539">
                  <c:v>6.2499999999999995E-3</c:v>
                </c:pt>
                <c:pt idx="540">
                  <c:v>6.2615740740740748E-3</c:v>
                </c:pt>
                <c:pt idx="541">
                  <c:v>6.2731481481481484E-3</c:v>
                </c:pt>
                <c:pt idx="542">
                  <c:v>6.2847222222222228E-3</c:v>
                </c:pt>
                <c:pt idx="543">
                  <c:v>6.2962962962962964E-3</c:v>
                </c:pt>
                <c:pt idx="544">
                  <c:v>6.3078703703703708E-3</c:v>
                </c:pt>
                <c:pt idx="545">
                  <c:v>6.3194444444444444E-3</c:v>
                </c:pt>
                <c:pt idx="546">
                  <c:v>6.3310185185185197E-3</c:v>
                </c:pt>
                <c:pt idx="547">
                  <c:v>6.3425925925925915E-3</c:v>
                </c:pt>
                <c:pt idx="548">
                  <c:v>6.3541666666666668E-3</c:v>
                </c:pt>
                <c:pt idx="549">
                  <c:v>6.3657407407407404E-3</c:v>
                </c:pt>
                <c:pt idx="550">
                  <c:v>6.3773148148148148E-3</c:v>
                </c:pt>
                <c:pt idx="551">
                  <c:v>6.3888888888888884E-3</c:v>
                </c:pt>
                <c:pt idx="552">
                  <c:v>6.4004629629629628E-3</c:v>
                </c:pt>
                <c:pt idx="553">
                  <c:v>6.4120370370370364E-3</c:v>
                </c:pt>
                <c:pt idx="554">
                  <c:v>6.4236111111111117E-3</c:v>
                </c:pt>
                <c:pt idx="555">
                  <c:v>6.4351851851851861E-3</c:v>
                </c:pt>
                <c:pt idx="556">
                  <c:v>6.4467592592592597E-3</c:v>
                </c:pt>
                <c:pt idx="557">
                  <c:v>6.4583333333333333E-3</c:v>
                </c:pt>
                <c:pt idx="558">
                  <c:v>6.4699074074074069E-3</c:v>
                </c:pt>
                <c:pt idx="559">
                  <c:v>6.4814814814814813E-3</c:v>
                </c:pt>
                <c:pt idx="560">
                  <c:v>6.4930555555555549E-3</c:v>
                </c:pt>
                <c:pt idx="561">
                  <c:v>6.5046296296296302E-3</c:v>
                </c:pt>
                <c:pt idx="562">
                  <c:v>6.5162037037037037E-3</c:v>
                </c:pt>
                <c:pt idx="563">
                  <c:v>6.5277777777777782E-3</c:v>
                </c:pt>
                <c:pt idx="564">
                  <c:v>6.5393518518518517E-3</c:v>
                </c:pt>
                <c:pt idx="565">
                  <c:v>6.5509259259259262E-3</c:v>
                </c:pt>
                <c:pt idx="566">
                  <c:v>6.5624999999999998E-3</c:v>
                </c:pt>
                <c:pt idx="567">
                  <c:v>6.5740740740740733E-3</c:v>
                </c:pt>
                <c:pt idx="568">
                  <c:v>6.5856481481481469E-3</c:v>
                </c:pt>
                <c:pt idx="569">
                  <c:v>6.5972222222222222E-3</c:v>
                </c:pt>
                <c:pt idx="570">
                  <c:v>6.6087962962962966E-3</c:v>
                </c:pt>
                <c:pt idx="571">
                  <c:v>6.6203703703703702E-3</c:v>
                </c:pt>
                <c:pt idx="572">
                  <c:v>6.6319444444444446E-3</c:v>
                </c:pt>
                <c:pt idx="573">
                  <c:v>6.6435185185185182E-3</c:v>
                </c:pt>
                <c:pt idx="574">
                  <c:v>6.6550925925925935E-3</c:v>
                </c:pt>
                <c:pt idx="575">
                  <c:v>6.6666666666666671E-3</c:v>
                </c:pt>
                <c:pt idx="576">
                  <c:v>6.6782407407407415E-3</c:v>
                </c:pt>
                <c:pt idx="577">
                  <c:v>6.6898148148148142E-3</c:v>
                </c:pt>
                <c:pt idx="578">
                  <c:v>6.7013888888888887E-3</c:v>
                </c:pt>
                <c:pt idx="579">
                  <c:v>6.7129629629629622E-3</c:v>
                </c:pt>
                <c:pt idx="580">
                  <c:v>6.7245370370370367E-3</c:v>
                </c:pt>
                <c:pt idx="581">
                  <c:v>6.7361111111111103E-3</c:v>
                </c:pt>
                <c:pt idx="582">
                  <c:v>6.7476851851851856E-3</c:v>
                </c:pt>
                <c:pt idx="583">
                  <c:v>6.7592592592592591E-3</c:v>
                </c:pt>
                <c:pt idx="584">
                  <c:v>6.7708333333333336E-3</c:v>
                </c:pt>
                <c:pt idx="585">
                  <c:v>6.782407407407408E-3</c:v>
                </c:pt>
                <c:pt idx="586">
                  <c:v>6.7939814814814816E-3</c:v>
                </c:pt>
                <c:pt idx="587">
                  <c:v>6.8055555555555569E-3</c:v>
                </c:pt>
                <c:pt idx="588">
                  <c:v>6.8171296296296287E-3</c:v>
                </c:pt>
                <c:pt idx="589">
                  <c:v>6.828703703703704E-3</c:v>
                </c:pt>
                <c:pt idx="590">
                  <c:v>6.8402777777777776E-3</c:v>
                </c:pt>
                <c:pt idx="591">
                  <c:v>6.851851851851852E-3</c:v>
                </c:pt>
                <c:pt idx="592">
                  <c:v>6.8634259259259256E-3</c:v>
                </c:pt>
                <c:pt idx="593">
                  <c:v>6.875E-3</c:v>
                </c:pt>
                <c:pt idx="594">
                  <c:v>6.8865740740740736E-3</c:v>
                </c:pt>
                <c:pt idx="595">
                  <c:v>6.8981481481481489E-3</c:v>
                </c:pt>
                <c:pt idx="596">
                  <c:v>6.9097222222222225E-3</c:v>
                </c:pt>
                <c:pt idx="597">
                  <c:v>6.9212962962962969E-3</c:v>
                </c:pt>
                <c:pt idx="598">
                  <c:v>6.9328703703703696E-3</c:v>
                </c:pt>
                <c:pt idx="599">
                  <c:v>6.9444444444444441E-3</c:v>
                </c:pt>
                <c:pt idx="600">
                  <c:v>6.9560185185185185E-3</c:v>
                </c:pt>
                <c:pt idx="601">
                  <c:v>6.9675925925925921E-3</c:v>
                </c:pt>
                <c:pt idx="602">
                  <c:v>6.9791666666666674E-3</c:v>
                </c:pt>
                <c:pt idx="603">
                  <c:v>6.9907407407407409E-3</c:v>
                </c:pt>
                <c:pt idx="604">
                  <c:v>7.0023148148148154E-3</c:v>
                </c:pt>
                <c:pt idx="605">
                  <c:v>7.013888888888889E-3</c:v>
                </c:pt>
                <c:pt idx="606">
                  <c:v>7.0254629629629634E-3</c:v>
                </c:pt>
                <c:pt idx="607">
                  <c:v>7.037037037037037E-3</c:v>
                </c:pt>
                <c:pt idx="608">
                  <c:v>7.0486111111111105E-3</c:v>
                </c:pt>
                <c:pt idx="609">
                  <c:v>7.0601851851851841E-3</c:v>
                </c:pt>
                <c:pt idx="610">
                  <c:v>7.0717592592592594E-3</c:v>
                </c:pt>
                <c:pt idx="611">
                  <c:v>7.083333333333333E-3</c:v>
                </c:pt>
                <c:pt idx="612">
                  <c:v>7.0949074074074074E-3</c:v>
                </c:pt>
                <c:pt idx="613">
                  <c:v>7.106481481481481E-3</c:v>
                </c:pt>
                <c:pt idx="614">
                  <c:v>7.1180555555555554E-3</c:v>
                </c:pt>
                <c:pt idx="615">
                  <c:v>7.1296296296296307E-3</c:v>
                </c:pt>
                <c:pt idx="616">
                  <c:v>7.1412037037037043E-3</c:v>
                </c:pt>
                <c:pt idx="617">
                  <c:v>7.1527777777777787E-3</c:v>
                </c:pt>
                <c:pt idx="618">
                  <c:v>7.1643518518518514E-3</c:v>
                </c:pt>
                <c:pt idx="619">
                  <c:v>7.1759259259259259E-3</c:v>
                </c:pt>
                <c:pt idx="620">
                  <c:v>7.1874999999999994E-3</c:v>
                </c:pt>
                <c:pt idx="621">
                  <c:v>7.1990740740740739E-3</c:v>
                </c:pt>
                <c:pt idx="622">
                  <c:v>7.2106481481481475E-3</c:v>
                </c:pt>
                <c:pt idx="623">
                  <c:v>7.2222222222222228E-3</c:v>
                </c:pt>
                <c:pt idx="624">
                  <c:v>7.2337962962962963E-3</c:v>
                </c:pt>
                <c:pt idx="625">
                  <c:v>7.2453703703703708E-3</c:v>
                </c:pt>
                <c:pt idx="626">
                  <c:v>7.2569444444444443E-3</c:v>
                </c:pt>
                <c:pt idx="627">
                  <c:v>7.2685185185185188E-3</c:v>
                </c:pt>
                <c:pt idx="628">
                  <c:v>7.2800925925925915E-3</c:v>
                </c:pt>
                <c:pt idx="629">
                  <c:v>7.2916666666666659E-3</c:v>
                </c:pt>
                <c:pt idx="630">
                  <c:v>7.3032407407407412E-3</c:v>
                </c:pt>
                <c:pt idx="631">
                  <c:v>7.3148148148148148E-3</c:v>
                </c:pt>
                <c:pt idx="632">
                  <c:v>7.3263888888888892E-3</c:v>
                </c:pt>
                <c:pt idx="633">
                  <c:v>7.3379629629629628E-3</c:v>
                </c:pt>
                <c:pt idx="634">
                  <c:v>7.3495370370370372E-3</c:v>
                </c:pt>
                <c:pt idx="635">
                  <c:v>7.3611111111111108E-3</c:v>
                </c:pt>
                <c:pt idx="636">
                  <c:v>7.3726851851851861E-3</c:v>
                </c:pt>
                <c:pt idx="637">
                  <c:v>7.3842592592592597E-3</c:v>
                </c:pt>
                <c:pt idx="638">
                  <c:v>7.3958333333333341E-3</c:v>
                </c:pt>
                <c:pt idx="639">
                  <c:v>7.4074074074074068E-3</c:v>
                </c:pt>
                <c:pt idx="640">
                  <c:v>7.4189814814814813E-3</c:v>
                </c:pt>
                <c:pt idx="641">
                  <c:v>7.4305555555555548E-3</c:v>
                </c:pt>
                <c:pt idx="642">
                  <c:v>7.4421296296296293E-3</c:v>
                </c:pt>
                <c:pt idx="643">
                  <c:v>7.4537037037037028E-3</c:v>
                </c:pt>
                <c:pt idx="644">
                  <c:v>7.4652777777777781E-3</c:v>
                </c:pt>
                <c:pt idx="645">
                  <c:v>7.4768518518518526E-3</c:v>
                </c:pt>
                <c:pt idx="646">
                  <c:v>7.4884259259259262E-3</c:v>
                </c:pt>
                <c:pt idx="647">
                  <c:v>7.5000000000000006E-3</c:v>
                </c:pt>
                <c:pt idx="648">
                  <c:v>7.5115740740740742E-3</c:v>
                </c:pt>
                <c:pt idx="649">
                  <c:v>7.5231481481481477E-3</c:v>
                </c:pt>
                <c:pt idx="650">
                  <c:v>7.5347222222222213E-3</c:v>
                </c:pt>
                <c:pt idx="651">
                  <c:v>7.5462962962962966E-3</c:v>
                </c:pt>
                <c:pt idx="652">
                  <c:v>7.5578703703703702E-3</c:v>
                </c:pt>
                <c:pt idx="653">
                  <c:v>7.5694444444444446E-3</c:v>
                </c:pt>
                <c:pt idx="654">
                  <c:v>7.5810185185185182E-3</c:v>
                </c:pt>
                <c:pt idx="655">
                  <c:v>7.5925925925925926E-3</c:v>
                </c:pt>
                <c:pt idx="656">
                  <c:v>7.6041666666666662E-3</c:v>
                </c:pt>
                <c:pt idx="657">
                  <c:v>7.6157407407407415E-3</c:v>
                </c:pt>
                <c:pt idx="658">
                  <c:v>7.6273148148148151E-3</c:v>
                </c:pt>
                <c:pt idx="659">
                  <c:v>7.6388888888888886E-3</c:v>
                </c:pt>
                <c:pt idx="660">
                  <c:v>7.6504629629629631E-3</c:v>
                </c:pt>
                <c:pt idx="661">
                  <c:v>7.6620370370370366E-3</c:v>
                </c:pt>
                <c:pt idx="662">
                  <c:v>7.6736111111111111E-3</c:v>
                </c:pt>
                <c:pt idx="663">
                  <c:v>7.6851851851851847E-3</c:v>
                </c:pt>
                <c:pt idx="664">
                  <c:v>7.69675925925926E-3</c:v>
                </c:pt>
                <c:pt idx="665">
                  <c:v>7.7083333333333335E-3</c:v>
                </c:pt>
                <c:pt idx="666">
                  <c:v>7.719907407407408E-3</c:v>
                </c:pt>
              </c:numCache>
            </c:numRef>
          </c:cat>
          <c:val>
            <c:numRef>
              <c:f>Sheet1!$J$1:$J$667</c:f>
              <c:numCache>
                <c:formatCode>General</c:formatCode>
                <c:ptCount val="667"/>
                <c:pt idx="0">
                  <c:v>1503.1</c:v>
                </c:pt>
                <c:pt idx="1">
                  <c:v>1503.3</c:v>
                </c:pt>
                <c:pt idx="2">
                  <c:v>1503.6</c:v>
                </c:pt>
                <c:pt idx="3">
                  <c:v>1502.9</c:v>
                </c:pt>
                <c:pt idx="4">
                  <c:v>1503.7</c:v>
                </c:pt>
                <c:pt idx="5">
                  <c:v>1503.8</c:v>
                </c:pt>
                <c:pt idx="6">
                  <c:v>1503.4</c:v>
                </c:pt>
                <c:pt idx="7">
                  <c:v>1503.4</c:v>
                </c:pt>
                <c:pt idx="8">
                  <c:v>1503.6</c:v>
                </c:pt>
                <c:pt idx="9">
                  <c:v>1503.5</c:v>
                </c:pt>
                <c:pt idx="10">
                  <c:v>1503.3</c:v>
                </c:pt>
                <c:pt idx="11">
                  <c:v>1504.1</c:v>
                </c:pt>
                <c:pt idx="12">
                  <c:v>1504</c:v>
                </c:pt>
                <c:pt idx="13">
                  <c:v>1503.4</c:v>
                </c:pt>
                <c:pt idx="14">
                  <c:v>1504.2</c:v>
                </c:pt>
                <c:pt idx="15">
                  <c:v>1504.2</c:v>
                </c:pt>
                <c:pt idx="16">
                  <c:v>1504.2</c:v>
                </c:pt>
                <c:pt idx="17">
                  <c:v>1503.7</c:v>
                </c:pt>
                <c:pt idx="18">
                  <c:v>1504.4</c:v>
                </c:pt>
                <c:pt idx="19">
                  <c:v>1503.4</c:v>
                </c:pt>
                <c:pt idx="20">
                  <c:v>1503.9</c:v>
                </c:pt>
                <c:pt idx="21">
                  <c:v>1504.4</c:v>
                </c:pt>
                <c:pt idx="22">
                  <c:v>1503.6</c:v>
                </c:pt>
                <c:pt idx="23">
                  <c:v>1503.9</c:v>
                </c:pt>
                <c:pt idx="24">
                  <c:v>1503.7</c:v>
                </c:pt>
                <c:pt idx="25">
                  <c:v>1503.6</c:v>
                </c:pt>
                <c:pt idx="26">
                  <c:v>1503.6</c:v>
                </c:pt>
                <c:pt idx="27">
                  <c:v>1504.2</c:v>
                </c:pt>
                <c:pt idx="28">
                  <c:v>1504.5</c:v>
                </c:pt>
                <c:pt idx="29">
                  <c:v>1503.5</c:v>
                </c:pt>
                <c:pt idx="30">
                  <c:v>1504</c:v>
                </c:pt>
                <c:pt idx="31">
                  <c:v>1504.1</c:v>
                </c:pt>
                <c:pt idx="32">
                  <c:v>1502.9</c:v>
                </c:pt>
                <c:pt idx="33">
                  <c:v>1503.6</c:v>
                </c:pt>
                <c:pt idx="34">
                  <c:v>1503.8</c:v>
                </c:pt>
                <c:pt idx="35">
                  <c:v>1504.6</c:v>
                </c:pt>
                <c:pt idx="36">
                  <c:v>1503.9</c:v>
                </c:pt>
                <c:pt idx="37">
                  <c:v>1503.7</c:v>
                </c:pt>
                <c:pt idx="38">
                  <c:v>1503.6</c:v>
                </c:pt>
                <c:pt idx="39">
                  <c:v>1503.7</c:v>
                </c:pt>
                <c:pt idx="40">
                  <c:v>1504.6</c:v>
                </c:pt>
                <c:pt idx="41">
                  <c:v>1503.6</c:v>
                </c:pt>
                <c:pt idx="42">
                  <c:v>1504</c:v>
                </c:pt>
                <c:pt idx="43">
                  <c:v>1503.6</c:v>
                </c:pt>
                <c:pt idx="44">
                  <c:v>1503.6</c:v>
                </c:pt>
                <c:pt idx="45">
                  <c:v>1504.1</c:v>
                </c:pt>
                <c:pt idx="46">
                  <c:v>1504.3</c:v>
                </c:pt>
                <c:pt idx="47">
                  <c:v>1503.7</c:v>
                </c:pt>
                <c:pt idx="48">
                  <c:v>1503.6</c:v>
                </c:pt>
                <c:pt idx="49">
                  <c:v>1504.1</c:v>
                </c:pt>
                <c:pt idx="50">
                  <c:v>1503.1</c:v>
                </c:pt>
                <c:pt idx="51">
                  <c:v>1503.7</c:v>
                </c:pt>
                <c:pt idx="52">
                  <c:v>1503.6</c:v>
                </c:pt>
                <c:pt idx="53">
                  <c:v>1503.8</c:v>
                </c:pt>
                <c:pt idx="54">
                  <c:v>1503.6</c:v>
                </c:pt>
                <c:pt idx="55">
                  <c:v>1503.9</c:v>
                </c:pt>
                <c:pt idx="56">
                  <c:v>1504.1</c:v>
                </c:pt>
                <c:pt idx="57">
                  <c:v>1504.2</c:v>
                </c:pt>
                <c:pt idx="58">
                  <c:v>1503.7</c:v>
                </c:pt>
                <c:pt idx="59">
                  <c:v>1504.2</c:v>
                </c:pt>
                <c:pt idx="60">
                  <c:v>1503.1</c:v>
                </c:pt>
                <c:pt idx="61">
                  <c:v>1503.6</c:v>
                </c:pt>
                <c:pt idx="62">
                  <c:v>1503.5</c:v>
                </c:pt>
                <c:pt idx="63">
                  <c:v>1503.4</c:v>
                </c:pt>
                <c:pt idx="64">
                  <c:v>1503.6</c:v>
                </c:pt>
                <c:pt idx="65">
                  <c:v>1504.8</c:v>
                </c:pt>
                <c:pt idx="66">
                  <c:v>1505.5</c:v>
                </c:pt>
                <c:pt idx="67">
                  <c:v>1504.7</c:v>
                </c:pt>
                <c:pt idx="68">
                  <c:v>1504.3</c:v>
                </c:pt>
                <c:pt idx="69">
                  <c:v>1504.6</c:v>
                </c:pt>
                <c:pt idx="70">
                  <c:v>1504.6</c:v>
                </c:pt>
                <c:pt idx="71">
                  <c:v>1503.5</c:v>
                </c:pt>
                <c:pt idx="72">
                  <c:v>1505.4</c:v>
                </c:pt>
                <c:pt idx="73">
                  <c:v>1505.2</c:v>
                </c:pt>
                <c:pt idx="74">
                  <c:v>1505.6</c:v>
                </c:pt>
                <c:pt idx="75">
                  <c:v>1505.4</c:v>
                </c:pt>
                <c:pt idx="76">
                  <c:v>1506.2</c:v>
                </c:pt>
                <c:pt idx="77">
                  <c:v>1505.5</c:v>
                </c:pt>
                <c:pt idx="78">
                  <c:v>1504.9</c:v>
                </c:pt>
                <c:pt idx="79">
                  <c:v>1505.3</c:v>
                </c:pt>
                <c:pt idx="80">
                  <c:v>1506.2</c:v>
                </c:pt>
                <c:pt idx="81">
                  <c:v>1505.5</c:v>
                </c:pt>
                <c:pt idx="82">
                  <c:v>1506.3</c:v>
                </c:pt>
                <c:pt idx="83">
                  <c:v>1505.2</c:v>
                </c:pt>
                <c:pt idx="84">
                  <c:v>1505.9</c:v>
                </c:pt>
                <c:pt idx="85">
                  <c:v>1505.8</c:v>
                </c:pt>
                <c:pt idx="86">
                  <c:v>1505.2</c:v>
                </c:pt>
                <c:pt idx="87">
                  <c:v>1505.8</c:v>
                </c:pt>
                <c:pt idx="88">
                  <c:v>1505.2</c:v>
                </c:pt>
                <c:pt idx="89">
                  <c:v>1506.2</c:v>
                </c:pt>
                <c:pt idx="90">
                  <c:v>1508.5</c:v>
                </c:pt>
                <c:pt idx="91">
                  <c:v>1509.9</c:v>
                </c:pt>
                <c:pt idx="92">
                  <c:v>1513.7</c:v>
                </c:pt>
                <c:pt idx="93">
                  <c:v>1519.8</c:v>
                </c:pt>
                <c:pt idx="94">
                  <c:v>1526.6</c:v>
                </c:pt>
                <c:pt idx="95">
                  <c:v>1533.3</c:v>
                </c:pt>
                <c:pt idx="96">
                  <c:v>1540.6</c:v>
                </c:pt>
                <c:pt idx="97">
                  <c:v>1548.3</c:v>
                </c:pt>
                <c:pt idx="98">
                  <c:v>1553.6</c:v>
                </c:pt>
                <c:pt idx="99">
                  <c:v>1559.4</c:v>
                </c:pt>
                <c:pt idx="100">
                  <c:v>1563.1</c:v>
                </c:pt>
                <c:pt idx="101">
                  <c:v>1568.2</c:v>
                </c:pt>
                <c:pt idx="102">
                  <c:v>1570</c:v>
                </c:pt>
                <c:pt idx="103">
                  <c:v>1571.9</c:v>
                </c:pt>
                <c:pt idx="104">
                  <c:v>1572.8</c:v>
                </c:pt>
                <c:pt idx="105">
                  <c:v>1572.8</c:v>
                </c:pt>
                <c:pt idx="106">
                  <c:v>1574.2</c:v>
                </c:pt>
                <c:pt idx="107">
                  <c:v>1575.6</c:v>
                </c:pt>
                <c:pt idx="108">
                  <c:v>1579.5</c:v>
                </c:pt>
                <c:pt idx="109">
                  <c:v>1584.3</c:v>
                </c:pt>
                <c:pt idx="110">
                  <c:v>1589.1</c:v>
                </c:pt>
                <c:pt idx="111">
                  <c:v>1595.6</c:v>
                </c:pt>
                <c:pt idx="112">
                  <c:v>1601.8</c:v>
                </c:pt>
                <c:pt idx="113">
                  <c:v>1607.4</c:v>
                </c:pt>
                <c:pt idx="114">
                  <c:v>1611.1</c:v>
                </c:pt>
                <c:pt idx="115">
                  <c:v>1613.9</c:v>
                </c:pt>
                <c:pt idx="116">
                  <c:v>1615.4</c:v>
                </c:pt>
                <c:pt idx="117">
                  <c:v>1617.3</c:v>
                </c:pt>
                <c:pt idx="118">
                  <c:v>1619.2</c:v>
                </c:pt>
                <c:pt idx="119">
                  <c:v>1621.6</c:v>
                </c:pt>
                <c:pt idx="120">
                  <c:v>1624.4</c:v>
                </c:pt>
                <c:pt idx="121">
                  <c:v>1627.5</c:v>
                </c:pt>
                <c:pt idx="122">
                  <c:v>1630.2</c:v>
                </c:pt>
                <c:pt idx="123">
                  <c:v>1634.4</c:v>
                </c:pt>
                <c:pt idx="124">
                  <c:v>1641.4</c:v>
                </c:pt>
                <c:pt idx="125">
                  <c:v>1658.8</c:v>
                </c:pt>
                <c:pt idx="126">
                  <c:v>1651.9</c:v>
                </c:pt>
                <c:pt idx="127">
                  <c:v>1657.1</c:v>
                </c:pt>
                <c:pt idx="128">
                  <c:v>1658.6</c:v>
                </c:pt>
                <c:pt idx="129">
                  <c:v>1661.8</c:v>
                </c:pt>
                <c:pt idx="130">
                  <c:v>1662.7</c:v>
                </c:pt>
                <c:pt idx="131">
                  <c:v>1665.2</c:v>
                </c:pt>
                <c:pt idx="132">
                  <c:v>1666.5</c:v>
                </c:pt>
                <c:pt idx="133">
                  <c:v>1666.5</c:v>
                </c:pt>
                <c:pt idx="134">
                  <c:v>1666.5</c:v>
                </c:pt>
                <c:pt idx="135">
                  <c:v>1666.1</c:v>
                </c:pt>
                <c:pt idx="136">
                  <c:v>1666.1</c:v>
                </c:pt>
                <c:pt idx="137">
                  <c:v>1667.2</c:v>
                </c:pt>
                <c:pt idx="138">
                  <c:v>1665.3</c:v>
                </c:pt>
                <c:pt idx="139">
                  <c:v>1666.8</c:v>
                </c:pt>
                <c:pt idx="140">
                  <c:v>1669.6</c:v>
                </c:pt>
                <c:pt idx="141">
                  <c:v>1674.2</c:v>
                </c:pt>
                <c:pt idx="142">
                  <c:v>1671.9</c:v>
                </c:pt>
                <c:pt idx="143">
                  <c:v>1673</c:v>
                </c:pt>
                <c:pt idx="144">
                  <c:v>1675.5</c:v>
                </c:pt>
                <c:pt idx="145">
                  <c:v>1676.9</c:v>
                </c:pt>
                <c:pt idx="146">
                  <c:v>1678.7</c:v>
                </c:pt>
                <c:pt idx="147">
                  <c:v>1681.8</c:v>
                </c:pt>
                <c:pt idx="148">
                  <c:v>1683.2</c:v>
                </c:pt>
                <c:pt idx="149">
                  <c:v>1684.4</c:v>
                </c:pt>
                <c:pt idx="150">
                  <c:v>1684.3</c:v>
                </c:pt>
                <c:pt idx="151">
                  <c:v>1685.9</c:v>
                </c:pt>
                <c:pt idx="152">
                  <c:v>1685.1</c:v>
                </c:pt>
                <c:pt idx="153">
                  <c:v>1681.7</c:v>
                </c:pt>
                <c:pt idx="154">
                  <c:v>1679.4</c:v>
                </c:pt>
                <c:pt idx="155">
                  <c:v>1673.8</c:v>
                </c:pt>
                <c:pt idx="156">
                  <c:v>1670</c:v>
                </c:pt>
                <c:pt idx="157">
                  <c:v>1664.8</c:v>
                </c:pt>
                <c:pt idx="158">
                  <c:v>1660.3</c:v>
                </c:pt>
                <c:pt idx="159">
                  <c:v>1658.4</c:v>
                </c:pt>
                <c:pt idx="160">
                  <c:v>1657.2</c:v>
                </c:pt>
                <c:pt idx="161">
                  <c:v>1656</c:v>
                </c:pt>
                <c:pt idx="162">
                  <c:v>1656.4</c:v>
                </c:pt>
                <c:pt idx="163">
                  <c:v>1653.8</c:v>
                </c:pt>
                <c:pt idx="164">
                  <c:v>1649.7</c:v>
                </c:pt>
                <c:pt idx="165">
                  <c:v>1645.4</c:v>
                </c:pt>
                <c:pt idx="166">
                  <c:v>1640.6</c:v>
                </c:pt>
                <c:pt idx="167">
                  <c:v>1637</c:v>
                </c:pt>
                <c:pt idx="168">
                  <c:v>1633.3</c:v>
                </c:pt>
                <c:pt idx="169">
                  <c:v>1626.5</c:v>
                </c:pt>
                <c:pt idx="170">
                  <c:v>1620.7</c:v>
                </c:pt>
                <c:pt idx="171">
                  <c:v>1616.4</c:v>
                </c:pt>
                <c:pt idx="172">
                  <c:v>1611.6</c:v>
                </c:pt>
                <c:pt idx="173">
                  <c:v>1607.9</c:v>
                </c:pt>
                <c:pt idx="174">
                  <c:v>1605.8</c:v>
                </c:pt>
                <c:pt idx="175">
                  <c:v>1601.5</c:v>
                </c:pt>
                <c:pt idx="176">
                  <c:v>1600.3</c:v>
                </c:pt>
                <c:pt idx="177">
                  <c:v>1598.2</c:v>
                </c:pt>
                <c:pt idx="178">
                  <c:v>1597.3</c:v>
                </c:pt>
                <c:pt idx="179">
                  <c:v>1598.6</c:v>
                </c:pt>
                <c:pt idx="180">
                  <c:v>1599.1</c:v>
                </c:pt>
                <c:pt idx="181">
                  <c:v>1599.4</c:v>
                </c:pt>
                <c:pt idx="182">
                  <c:v>1598.4</c:v>
                </c:pt>
                <c:pt idx="183">
                  <c:v>1596.2</c:v>
                </c:pt>
                <c:pt idx="184">
                  <c:v>1594.6</c:v>
                </c:pt>
                <c:pt idx="185">
                  <c:v>1589.8</c:v>
                </c:pt>
                <c:pt idx="186">
                  <c:v>1589.8</c:v>
                </c:pt>
                <c:pt idx="187">
                  <c:v>1583.6</c:v>
                </c:pt>
                <c:pt idx="188">
                  <c:v>1583.1</c:v>
                </c:pt>
                <c:pt idx="189">
                  <c:v>1577.4</c:v>
                </c:pt>
                <c:pt idx="190">
                  <c:v>1574.7</c:v>
                </c:pt>
                <c:pt idx="191">
                  <c:v>1569.1</c:v>
                </c:pt>
                <c:pt idx="192">
                  <c:v>1564</c:v>
                </c:pt>
                <c:pt idx="193">
                  <c:v>1561.6</c:v>
                </c:pt>
                <c:pt idx="194">
                  <c:v>1563.7</c:v>
                </c:pt>
                <c:pt idx="195">
                  <c:v>1561.6</c:v>
                </c:pt>
                <c:pt idx="196">
                  <c:v>1565.7</c:v>
                </c:pt>
                <c:pt idx="197">
                  <c:v>1567.6</c:v>
                </c:pt>
                <c:pt idx="198">
                  <c:v>1568.8</c:v>
                </c:pt>
                <c:pt idx="199">
                  <c:v>1571.2</c:v>
                </c:pt>
                <c:pt idx="200">
                  <c:v>1573</c:v>
                </c:pt>
                <c:pt idx="201">
                  <c:v>1573.4</c:v>
                </c:pt>
                <c:pt idx="202">
                  <c:v>1572.8</c:v>
                </c:pt>
                <c:pt idx="203">
                  <c:v>1572</c:v>
                </c:pt>
                <c:pt idx="204">
                  <c:v>1571.7</c:v>
                </c:pt>
                <c:pt idx="205">
                  <c:v>1569.6</c:v>
                </c:pt>
                <c:pt idx="206">
                  <c:v>1570.5</c:v>
                </c:pt>
                <c:pt idx="207">
                  <c:v>1571.4</c:v>
                </c:pt>
                <c:pt idx="208">
                  <c:v>1573.5</c:v>
                </c:pt>
                <c:pt idx="209">
                  <c:v>1575.5</c:v>
                </c:pt>
                <c:pt idx="210">
                  <c:v>1579.5</c:v>
                </c:pt>
                <c:pt idx="211">
                  <c:v>1583.3</c:v>
                </c:pt>
                <c:pt idx="212">
                  <c:v>1587.3</c:v>
                </c:pt>
                <c:pt idx="213">
                  <c:v>1589.2</c:v>
                </c:pt>
                <c:pt idx="214">
                  <c:v>1591.3</c:v>
                </c:pt>
                <c:pt idx="215">
                  <c:v>1615</c:v>
                </c:pt>
                <c:pt idx="216">
                  <c:v>1600.1</c:v>
                </c:pt>
                <c:pt idx="217">
                  <c:v>1596</c:v>
                </c:pt>
                <c:pt idx="218">
                  <c:v>1595.3</c:v>
                </c:pt>
                <c:pt idx="219">
                  <c:v>1595.9</c:v>
                </c:pt>
                <c:pt idx="220">
                  <c:v>1594.8</c:v>
                </c:pt>
                <c:pt idx="221">
                  <c:v>1593.7</c:v>
                </c:pt>
                <c:pt idx="222">
                  <c:v>1593.6</c:v>
                </c:pt>
                <c:pt idx="223">
                  <c:v>1593.1</c:v>
                </c:pt>
                <c:pt idx="224">
                  <c:v>1592.7</c:v>
                </c:pt>
                <c:pt idx="225">
                  <c:v>1594.1</c:v>
                </c:pt>
                <c:pt idx="226">
                  <c:v>1593</c:v>
                </c:pt>
                <c:pt idx="227">
                  <c:v>1591.5</c:v>
                </c:pt>
                <c:pt idx="228">
                  <c:v>1592.9</c:v>
                </c:pt>
                <c:pt idx="229">
                  <c:v>1591.1</c:v>
                </c:pt>
                <c:pt idx="230">
                  <c:v>1591.2</c:v>
                </c:pt>
                <c:pt idx="231">
                  <c:v>1589.2</c:v>
                </c:pt>
                <c:pt idx="232">
                  <c:v>1590.1</c:v>
                </c:pt>
                <c:pt idx="233">
                  <c:v>1592.2</c:v>
                </c:pt>
                <c:pt idx="234">
                  <c:v>1592.7</c:v>
                </c:pt>
                <c:pt idx="235">
                  <c:v>1596.4</c:v>
                </c:pt>
                <c:pt idx="236">
                  <c:v>1597.3</c:v>
                </c:pt>
                <c:pt idx="237">
                  <c:v>1599.3</c:v>
                </c:pt>
                <c:pt idx="238">
                  <c:v>1600</c:v>
                </c:pt>
                <c:pt idx="239">
                  <c:v>1603.8</c:v>
                </c:pt>
                <c:pt idx="240">
                  <c:v>1601.8</c:v>
                </c:pt>
                <c:pt idx="241">
                  <c:v>1603</c:v>
                </c:pt>
                <c:pt idx="242">
                  <c:v>1605</c:v>
                </c:pt>
                <c:pt idx="243">
                  <c:v>1607</c:v>
                </c:pt>
                <c:pt idx="244">
                  <c:v>1608.6</c:v>
                </c:pt>
                <c:pt idx="245">
                  <c:v>1609.3</c:v>
                </c:pt>
                <c:pt idx="246">
                  <c:v>1611.5</c:v>
                </c:pt>
                <c:pt idx="247">
                  <c:v>1613.6</c:v>
                </c:pt>
                <c:pt idx="248">
                  <c:v>1618.1</c:v>
                </c:pt>
                <c:pt idx="249">
                  <c:v>1621.5</c:v>
                </c:pt>
                <c:pt idx="250">
                  <c:v>1625.8</c:v>
                </c:pt>
                <c:pt idx="251">
                  <c:v>1628.6</c:v>
                </c:pt>
                <c:pt idx="252">
                  <c:v>1631.5</c:v>
                </c:pt>
                <c:pt idx="253">
                  <c:v>1633.8</c:v>
                </c:pt>
                <c:pt idx="254">
                  <c:v>1636.8</c:v>
                </c:pt>
                <c:pt idx="255">
                  <c:v>1640.2</c:v>
                </c:pt>
                <c:pt idx="256">
                  <c:v>1643.7</c:v>
                </c:pt>
                <c:pt idx="257">
                  <c:v>1646.2</c:v>
                </c:pt>
                <c:pt idx="258">
                  <c:v>1648</c:v>
                </c:pt>
                <c:pt idx="259">
                  <c:v>1651.5</c:v>
                </c:pt>
                <c:pt idx="260">
                  <c:v>1652.5</c:v>
                </c:pt>
                <c:pt idx="261">
                  <c:v>1654.6</c:v>
                </c:pt>
                <c:pt idx="262">
                  <c:v>1656.7</c:v>
                </c:pt>
                <c:pt idx="263">
                  <c:v>1659.4</c:v>
                </c:pt>
                <c:pt idx="264">
                  <c:v>1662.5</c:v>
                </c:pt>
                <c:pt idx="265">
                  <c:v>1666.9</c:v>
                </c:pt>
                <c:pt idx="266">
                  <c:v>1669.4</c:v>
                </c:pt>
                <c:pt idx="267">
                  <c:v>1671.4</c:v>
                </c:pt>
                <c:pt idx="268">
                  <c:v>1675.2</c:v>
                </c:pt>
                <c:pt idx="269">
                  <c:v>1677</c:v>
                </c:pt>
                <c:pt idx="270">
                  <c:v>1680.2</c:v>
                </c:pt>
                <c:pt idx="271">
                  <c:v>1683</c:v>
                </c:pt>
                <c:pt idx="272">
                  <c:v>1685.6</c:v>
                </c:pt>
                <c:pt idx="273">
                  <c:v>1689.7</c:v>
                </c:pt>
                <c:pt idx="274">
                  <c:v>1690</c:v>
                </c:pt>
                <c:pt idx="275">
                  <c:v>1691.7</c:v>
                </c:pt>
                <c:pt idx="276">
                  <c:v>1692.5</c:v>
                </c:pt>
                <c:pt idx="277">
                  <c:v>1695.2</c:v>
                </c:pt>
                <c:pt idx="278">
                  <c:v>1697.3</c:v>
                </c:pt>
                <c:pt idx="279">
                  <c:v>1701</c:v>
                </c:pt>
                <c:pt idx="280">
                  <c:v>1704.9</c:v>
                </c:pt>
                <c:pt idx="281">
                  <c:v>1708</c:v>
                </c:pt>
                <c:pt idx="282">
                  <c:v>1710.2</c:v>
                </c:pt>
                <c:pt idx="283">
                  <c:v>1711.4</c:v>
                </c:pt>
                <c:pt idx="284">
                  <c:v>1714.6</c:v>
                </c:pt>
                <c:pt idx="285">
                  <c:v>1717.2</c:v>
                </c:pt>
                <c:pt idx="286">
                  <c:v>1720.8</c:v>
                </c:pt>
                <c:pt idx="287">
                  <c:v>1726.8</c:v>
                </c:pt>
                <c:pt idx="288">
                  <c:v>1730.5</c:v>
                </c:pt>
                <c:pt idx="289">
                  <c:v>1733.8</c:v>
                </c:pt>
                <c:pt idx="290">
                  <c:v>1735.2</c:v>
                </c:pt>
                <c:pt idx="291">
                  <c:v>1745.5</c:v>
                </c:pt>
                <c:pt idx="292">
                  <c:v>1738.8</c:v>
                </c:pt>
                <c:pt idx="293">
                  <c:v>1741.6</c:v>
                </c:pt>
                <c:pt idx="294">
                  <c:v>1741.5</c:v>
                </c:pt>
                <c:pt idx="295">
                  <c:v>1743.3</c:v>
                </c:pt>
                <c:pt idx="296">
                  <c:v>1744</c:v>
                </c:pt>
                <c:pt idx="297">
                  <c:v>1745</c:v>
                </c:pt>
                <c:pt idx="298">
                  <c:v>1747.3</c:v>
                </c:pt>
                <c:pt idx="299">
                  <c:v>1749.1</c:v>
                </c:pt>
                <c:pt idx="300">
                  <c:v>1750.8</c:v>
                </c:pt>
                <c:pt idx="301">
                  <c:v>1753.3</c:v>
                </c:pt>
                <c:pt idx="302">
                  <c:v>1755.3</c:v>
                </c:pt>
                <c:pt idx="303">
                  <c:v>1758.1</c:v>
                </c:pt>
                <c:pt idx="304">
                  <c:v>1760.8</c:v>
                </c:pt>
                <c:pt idx="305">
                  <c:v>1764.6</c:v>
                </c:pt>
                <c:pt idx="306">
                  <c:v>1766.4</c:v>
                </c:pt>
                <c:pt idx="307">
                  <c:v>1768.6</c:v>
                </c:pt>
                <c:pt idx="308">
                  <c:v>1771.6</c:v>
                </c:pt>
                <c:pt idx="309">
                  <c:v>1774</c:v>
                </c:pt>
                <c:pt idx="310">
                  <c:v>1775.8</c:v>
                </c:pt>
                <c:pt idx="311">
                  <c:v>1777.9</c:v>
                </c:pt>
                <c:pt idx="312">
                  <c:v>1779.9</c:v>
                </c:pt>
                <c:pt idx="313">
                  <c:v>1782.8</c:v>
                </c:pt>
                <c:pt idx="314">
                  <c:v>1784.6</c:v>
                </c:pt>
                <c:pt idx="315">
                  <c:v>1787.1</c:v>
                </c:pt>
                <c:pt idx="316">
                  <c:v>1789.8</c:v>
                </c:pt>
                <c:pt idx="317">
                  <c:v>1792.4</c:v>
                </c:pt>
                <c:pt idx="318">
                  <c:v>1795.1</c:v>
                </c:pt>
                <c:pt idx="319">
                  <c:v>1796.3</c:v>
                </c:pt>
                <c:pt idx="320">
                  <c:v>1799.7</c:v>
                </c:pt>
                <c:pt idx="321">
                  <c:v>1801.9</c:v>
                </c:pt>
                <c:pt idx="322">
                  <c:v>1804.3</c:v>
                </c:pt>
                <c:pt idx="323">
                  <c:v>1805.5</c:v>
                </c:pt>
                <c:pt idx="324">
                  <c:v>1808.2</c:v>
                </c:pt>
                <c:pt idx="325">
                  <c:v>1809.5</c:v>
                </c:pt>
                <c:pt idx="326">
                  <c:v>1811.3</c:v>
                </c:pt>
                <c:pt idx="327">
                  <c:v>1815.1</c:v>
                </c:pt>
                <c:pt idx="328">
                  <c:v>1816.2</c:v>
                </c:pt>
                <c:pt idx="329">
                  <c:v>1818.5</c:v>
                </c:pt>
                <c:pt idx="330">
                  <c:v>1821.4</c:v>
                </c:pt>
                <c:pt idx="331">
                  <c:v>1824.7</c:v>
                </c:pt>
                <c:pt idx="332">
                  <c:v>1825.2</c:v>
                </c:pt>
                <c:pt idx="333">
                  <c:v>1826.9</c:v>
                </c:pt>
                <c:pt idx="334">
                  <c:v>1828.7</c:v>
                </c:pt>
                <c:pt idx="335">
                  <c:v>1829.1</c:v>
                </c:pt>
                <c:pt idx="336">
                  <c:v>1830.6</c:v>
                </c:pt>
                <c:pt idx="337">
                  <c:v>1833</c:v>
                </c:pt>
                <c:pt idx="338">
                  <c:v>1834.5</c:v>
                </c:pt>
                <c:pt idx="339">
                  <c:v>1836.8</c:v>
                </c:pt>
                <c:pt idx="340">
                  <c:v>1838.4</c:v>
                </c:pt>
                <c:pt idx="341">
                  <c:v>1841.1</c:v>
                </c:pt>
                <c:pt idx="342">
                  <c:v>1841.5</c:v>
                </c:pt>
                <c:pt idx="343">
                  <c:v>1845</c:v>
                </c:pt>
                <c:pt idx="344">
                  <c:v>1845.8</c:v>
                </c:pt>
                <c:pt idx="345">
                  <c:v>1847.8</c:v>
                </c:pt>
                <c:pt idx="346">
                  <c:v>1850</c:v>
                </c:pt>
                <c:pt idx="347">
                  <c:v>1851.3</c:v>
                </c:pt>
                <c:pt idx="348">
                  <c:v>1852.3</c:v>
                </c:pt>
                <c:pt idx="349">
                  <c:v>1853.4</c:v>
                </c:pt>
                <c:pt idx="350">
                  <c:v>1855.4</c:v>
                </c:pt>
                <c:pt idx="351">
                  <c:v>1856.3</c:v>
                </c:pt>
                <c:pt idx="352">
                  <c:v>1857.9</c:v>
                </c:pt>
                <c:pt idx="353">
                  <c:v>1859.5</c:v>
                </c:pt>
                <c:pt idx="354">
                  <c:v>1866.2</c:v>
                </c:pt>
                <c:pt idx="355">
                  <c:v>1860.8</c:v>
                </c:pt>
                <c:pt idx="356">
                  <c:v>1859.1</c:v>
                </c:pt>
                <c:pt idx="357">
                  <c:v>1860.8</c:v>
                </c:pt>
                <c:pt idx="358">
                  <c:v>1861.8</c:v>
                </c:pt>
                <c:pt idx="359">
                  <c:v>1861.5</c:v>
                </c:pt>
                <c:pt idx="360">
                  <c:v>1863.1</c:v>
                </c:pt>
                <c:pt idx="361">
                  <c:v>1864.6</c:v>
                </c:pt>
                <c:pt idx="362">
                  <c:v>1864.6</c:v>
                </c:pt>
                <c:pt idx="363">
                  <c:v>1865.5</c:v>
                </c:pt>
                <c:pt idx="364">
                  <c:v>1867.8</c:v>
                </c:pt>
                <c:pt idx="365">
                  <c:v>1869.6</c:v>
                </c:pt>
                <c:pt idx="366">
                  <c:v>1870.8</c:v>
                </c:pt>
                <c:pt idx="367">
                  <c:v>1871.2</c:v>
                </c:pt>
                <c:pt idx="368">
                  <c:v>1871.7</c:v>
                </c:pt>
                <c:pt idx="369">
                  <c:v>1871.3</c:v>
                </c:pt>
                <c:pt idx="370">
                  <c:v>1870.6</c:v>
                </c:pt>
                <c:pt idx="371">
                  <c:v>1872.1</c:v>
                </c:pt>
                <c:pt idx="372">
                  <c:v>1873</c:v>
                </c:pt>
                <c:pt idx="373">
                  <c:v>1873.7</c:v>
                </c:pt>
                <c:pt idx="374">
                  <c:v>1875.4</c:v>
                </c:pt>
                <c:pt idx="375">
                  <c:v>1877.7</c:v>
                </c:pt>
                <c:pt idx="376">
                  <c:v>1879.5</c:v>
                </c:pt>
                <c:pt idx="377">
                  <c:v>1882.6</c:v>
                </c:pt>
                <c:pt idx="378">
                  <c:v>1885.7</c:v>
                </c:pt>
                <c:pt idx="379">
                  <c:v>1885.4</c:v>
                </c:pt>
                <c:pt idx="380">
                  <c:v>1887</c:v>
                </c:pt>
                <c:pt idx="381">
                  <c:v>1887.8</c:v>
                </c:pt>
                <c:pt idx="382">
                  <c:v>1889.8</c:v>
                </c:pt>
                <c:pt idx="383">
                  <c:v>1890.2</c:v>
                </c:pt>
                <c:pt idx="384">
                  <c:v>1891</c:v>
                </c:pt>
                <c:pt idx="385">
                  <c:v>1893.9</c:v>
                </c:pt>
                <c:pt idx="386">
                  <c:v>1895.2</c:v>
                </c:pt>
                <c:pt idx="387">
                  <c:v>1897.2</c:v>
                </c:pt>
                <c:pt idx="388">
                  <c:v>1898.9</c:v>
                </c:pt>
                <c:pt idx="389">
                  <c:v>1901.1</c:v>
                </c:pt>
                <c:pt idx="390">
                  <c:v>1901.9</c:v>
                </c:pt>
                <c:pt idx="391">
                  <c:v>1903.2</c:v>
                </c:pt>
                <c:pt idx="392">
                  <c:v>1904.7</c:v>
                </c:pt>
                <c:pt idx="393">
                  <c:v>1905.7</c:v>
                </c:pt>
                <c:pt idx="394">
                  <c:v>1907.8</c:v>
                </c:pt>
                <c:pt idx="395">
                  <c:v>1909.1</c:v>
                </c:pt>
                <c:pt idx="396">
                  <c:v>1909.6</c:v>
                </c:pt>
                <c:pt idx="397">
                  <c:v>1910.5</c:v>
                </c:pt>
                <c:pt idx="398">
                  <c:v>1909.4</c:v>
                </c:pt>
                <c:pt idx="399">
                  <c:v>1908.8</c:v>
                </c:pt>
                <c:pt idx="400">
                  <c:v>1908.7</c:v>
                </c:pt>
                <c:pt idx="401">
                  <c:v>1908.7</c:v>
                </c:pt>
                <c:pt idx="402">
                  <c:v>1909</c:v>
                </c:pt>
                <c:pt idx="403">
                  <c:v>1909.4</c:v>
                </c:pt>
                <c:pt idx="404">
                  <c:v>1910.5</c:v>
                </c:pt>
                <c:pt idx="405">
                  <c:v>1911</c:v>
                </c:pt>
                <c:pt idx="406">
                  <c:v>1912.3</c:v>
                </c:pt>
                <c:pt idx="407">
                  <c:v>1913.3</c:v>
                </c:pt>
                <c:pt idx="408">
                  <c:v>1914.2</c:v>
                </c:pt>
                <c:pt idx="409">
                  <c:v>1916.1</c:v>
                </c:pt>
                <c:pt idx="410">
                  <c:v>1916.9</c:v>
                </c:pt>
                <c:pt idx="411">
                  <c:v>1917.1</c:v>
                </c:pt>
                <c:pt idx="412">
                  <c:v>1917.7</c:v>
                </c:pt>
                <c:pt idx="413">
                  <c:v>1918.9</c:v>
                </c:pt>
                <c:pt idx="414">
                  <c:v>1921.4</c:v>
                </c:pt>
                <c:pt idx="415">
                  <c:v>1922.9</c:v>
                </c:pt>
                <c:pt idx="416">
                  <c:v>1925.9</c:v>
                </c:pt>
                <c:pt idx="417">
                  <c:v>1927.1</c:v>
                </c:pt>
                <c:pt idx="418">
                  <c:v>1930.5</c:v>
                </c:pt>
                <c:pt idx="419">
                  <c:v>1932.5</c:v>
                </c:pt>
                <c:pt idx="420">
                  <c:v>1933</c:v>
                </c:pt>
                <c:pt idx="421">
                  <c:v>1934.1</c:v>
                </c:pt>
                <c:pt idx="422">
                  <c:v>1934.5</c:v>
                </c:pt>
                <c:pt idx="423">
                  <c:v>1935.3</c:v>
                </c:pt>
                <c:pt idx="424">
                  <c:v>1934.8</c:v>
                </c:pt>
                <c:pt idx="425">
                  <c:v>1936.9</c:v>
                </c:pt>
                <c:pt idx="426">
                  <c:v>1938.8</c:v>
                </c:pt>
                <c:pt idx="427">
                  <c:v>1939.6</c:v>
                </c:pt>
                <c:pt idx="428">
                  <c:v>1939.6</c:v>
                </c:pt>
                <c:pt idx="429">
                  <c:v>1940.8</c:v>
                </c:pt>
                <c:pt idx="430">
                  <c:v>1942.7</c:v>
                </c:pt>
                <c:pt idx="431">
                  <c:v>1944.6</c:v>
                </c:pt>
                <c:pt idx="432">
                  <c:v>1944.8</c:v>
                </c:pt>
                <c:pt idx="433">
                  <c:v>1944.9</c:v>
                </c:pt>
                <c:pt idx="434">
                  <c:v>1946</c:v>
                </c:pt>
                <c:pt idx="435">
                  <c:v>1947.2</c:v>
                </c:pt>
                <c:pt idx="436">
                  <c:v>1948.8</c:v>
                </c:pt>
                <c:pt idx="437">
                  <c:v>1948.8</c:v>
                </c:pt>
                <c:pt idx="438">
                  <c:v>1949.7</c:v>
                </c:pt>
                <c:pt idx="439">
                  <c:v>1951.1</c:v>
                </c:pt>
                <c:pt idx="440">
                  <c:v>1952.4</c:v>
                </c:pt>
                <c:pt idx="441">
                  <c:v>1954.5</c:v>
                </c:pt>
                <c:pt idx="442">
                  <c:v>1955.4</c:v>
                </c:pt>
                <c:pt idx="443">
                  <c:v>1956.5</c:v>
                </c:pt>
                <c:pt idx="444">
                  <c:v>1957.8</c:v>
                </c:pt>
                <c:pt idx="445">
                  <c:v>1957</c:v>
                </c:pt>
                <c:pt idx="446">
                  <c:v>1958.9</c:v>
                </c:pt>
                <c:pt idx="447">
                  <c:v>1960.7</c:v>
                </c:pt>
                <c:pt idx="448">
                  <c:v>1961.7</c:v>
                </c:pt>
                <c:pt idx="449">
                  <c:v>1964.5</c:v>
                </c:pt>
                <c:pt idx="450">
                  <c:v>1967.1</c:v>
                </c:pt>
                <c:pt idx="451">
                  <c:v>1968.1</c:v>
                </c:pt>
                <c:pt idx="452">
                  <c:v>1968.9</c:v>
                </c:pt>
                <c:pt idx="453">
                  <c:v>1968.9</c:v>
                </c:pt>
                <c:pt idx="454">
                  <c:v>1966.6</c:v>
                </c:pt>
                <c:pt idx="455">
                  <c:v>1968.2</c:v>
                </c:pt>
                <c:pt idx="456">
                  <c:v>1970.4</c:v>
                </c:pt>
                <c:pt idx="457">
                  <c:v>1973</c:v>
                </c:pt>
                <c:pt idx="458">
                  <c:v>1975.7</c:v>
                </c:pt>
                <c:pt idx="459">
                  <c:v>1976.4</c:v>
                </c:pt>
                <c:pt idx="460">
                  <c:v>1979.2</c:v>
                </c:pt>
                <c:pt idx="461">
                  <c:v>1979.1</c:v>
                </c:pt>
                <c:pt idx="462">
                  <c:v>1978.3</c:v>
                </c:pt>
                <c:pt idx="463">
                  <c:v>1979.9</c:v>
                </c:pt>
                <c:pt idx="464">
                  <c:v>1982.1</c:v>
                </c:pt>
                <c:pt idx="465">
                  <c:v>1987.2</c:v>
                </c:pt>
                <c:pt idx="466">
                  <c:v>1980.3</c:v>
                </c:pt>
                <c:pt idx="467">
                  <c:v>1980.6</c:v>
                </c:pt>
                <c:pt idx="468">
                  <c:v>1980.8</c:v>
                </c:pt>
                <c:pt idx="469">
                  <c:v>1984.3</c:v>
                </c:pt>
                <c:pt idx="470">
                  <c:v>1984.4</c:v>
                </c:pt>
                <c:pt idx="471">
                  <c:v>1986.9</c:v>
                </c:pt>
                <c:pt idx="472">
                  <c:v>1988.2</c:v>
                </c:pt>
                <c:pt idx="473">
                  <c:v>1990.3</c:v>
                </c:pt>
                <c:pt idx="474">
                  <c:v>1992.5</c:v>
                </c:pt>
                <c:pt idx="475">
                  <c:v>1994.2</c:v>
                </c:pt>
                <c:pt idx="476">
                  <c:v>1994</c:v>
                </c:pt>
                <c:pt idx="477">
                  <c:v>1996.4</c:v>
                </c:pt>
                <c:pt idx="478">
                  <c:v>1997.4</c:v>
                </c:pt>
                <c:pt idx="479">
                  <c:v>1996.5</c:v>
                </c:pt>
                <c:pt idx="480">
                  <c:v>1995.2</c:v>
                </c:pt>
                <c:pt idx="481">
                  <c:v>1994</c:v>
                </c:pt>
                <c:pt idx="482">
                  <c:v>1996.3</c:v>
                </c:pt>
                <c:pt idx="483">
                  <c:v>1998.4</c:v>
                </c:pt>
                <c:pt idx="484">
                  <c:v>2003.3</c:v>
                </c:pt>
                <c:pt idx="485">
                  <c:v>2005.3</c:v>
                </c:pt>
                <c:pt idx="486">
                  <c:v>2010.3</c:v>
                </c:pt>
                <c:pt idx="487">
                  <c:v>2010.6</c:v>
                </c:pt>
                <c:pt idx="488">
                  <c:v>2010.3</c:v>
                </c:pt>
                <c:pt idx="489">
                  <c:v>2010.9</c:v>
                </c:pt>
                <c:pt idx="490">
                  <c:v>2010.3</c:v>
                </c:pt>
                <c:pt idx="491">
                  <c:v>2011.4</c:v>
                </c:pt>
                <c:pt idx="492">
                  <c:v>2010.3</c:v>
                </c:pt>
                <c:pt idx="493">
                  <c:v>2009.5</c:v>
                </c:pt>
                <c:pt idx="494">
                  <c:v>2008.3</c:v>
                </c:pt>
                <c:pt idx="495">
                  <c:v>2004.3</c:v>
                </c:pt>
                <c:pt idx="496">
                  <c:v>1998.5</c:v>
                </c:pt>
                <c:pt idx="497">
                  <c:v>1992.2</c:v>
                </c:pt>
                <c:pt idx="498">
                  <c:v>1984.7</c:v>
                </c:pt>
                <c:pt idx="499">
                  <c:v>1973.5</c:v>
                </c:pt>
                <c:pt idx="500">
                  <c:v>1962.1</c:v>
                </c:pt>
                <c:pt idx="501">
                  <c:v>1954.6</c:v>
                </c:pt>
                <c:pt idx="502">
                  <c:v>1943.7</c:v>
                </c:pt>
                <c:pt idx="503">
                  <c:v>1935.9</c:v>
                </c:pt>
                <c:pt idx="504">
                  <c:v>1925.3</c:v>
                </c:pt>
                <c:pt idx="505">
                  <c:v>1915.7</c:v>
                </c:pt>
                <c:pt idx="506">
                  <c:v>1909</c:v>
                </c:pt>
                <c:pt idx="507">
                  <c:v>1898.6</c:v>
                </c:pt>
                <c:pt idx="508">
                  <c:v>1889.1</c:v>
                </c:pt>
                <c:pt idx="509">
                  <c:v>1880.8</c:v>
                </c:pt>
                <c:pt idx="510">
                  <c:v>1872.3</c:v>
                </c:pt>
                <c:pt idx="511">
                  <c:v>1863.4</c:v>
                </c:pt>
                <c:pt idx="512">
                  <c:v>1853.1</c:v>
                </c:pt>
                <c:pt idx="513">
                  <c:v>1840.6</c:v>
                </c:pt>
                <c:pt idx="514">
                  <c:v>1830.8</c:v>
                </c:pt>
                <c:pt idx="515">
                  <c:v>1822.6</c:v>
                </c:pt>
                <c:pt idx="516">
                  <c:v>1816</c:v>
                </c:pt>
                <c:pt idx="517">
                  <c:v>1807.5</c:v>
                </c:pt>
                <c:pt idx="518">
                  <c:v>1800.8</c:v>
                </c:pt>
                <c:pt idx="519">
                  <c:v>1792.8</c:v>
                </c:pt>
                <c:pt idx="520">
                  <c:v>1781.1</c:v>
                </c:pt>
                <c:pt idx="521">
                  <c:v>1772.4</c:v>
                </c:pt>
                <c:pt idx="522">
                  <c:v>1763.6</c:v>
                </c:pt>
                <c:pt idx="523">
                  <c:v>1752.9</c:v>
                </c:pt>
                <c:pt idx="524">
                  <c:v>1745.2</c:v>
                </c:pt>
                <c:pt idx="525">
                  <c:v>1736.4</c:v>
                </c:pt>
                <c:pt idx="526">
                  <c:v>1725.6</c:v>
                </c:pt>
                <c:pt idx="527">
                  <c:v>1717.8</c:v>
                </c:pt>
                <c:pt idx="528">
                  <c:v>1707.9</c:v>
                </c:pt>
                <c:pt idx="529">
                  <c:v>1698.7</c:v>
                </c:pt>
                <c:pt idx="530">
                  <c:v>1687.7</c:v>
                </c:pt>
                <c:pt idx="531">
                  <c:v>1674.4</c:v>
                </c:pt>
                <c:pt idx="532">
                  <c:v>1660</c:v>
                </c:pt>
                <c:pt idx="533">
                  <c:v>1638.9</c:v>
                </c:pt>
                <c:pt idx="534">
                  <c:v>1623.4</c:v>
                </c:pt>
                <c:pt idx="535">
                  <c:v>1605.9</c:v>
                </c:pt>
                <c:pt idx="536">
                  <c:v>1592.4</c:v>
                </c:pt>
                <c:pt idx="537">
                  <c:v>1580.4</c:v>
                </c:pt>
                <c:pt idx="538">
                  <c:v>1569.7</c:v>
                </c:pt>
                <c:pt idx="539">
                  <c:v>1562.7</c:v>
                </c:pt>
                <c:pt idx="540">
                  <c:v>1553.6</c:v>
                </c:pt>
                <c:pt idx="541">
                  <c:v>1546.8</c:v>
                </c:pt>
                <c:pt idx="542">
                  <c:v>1546.2</c:v>
                </c:pt>
                <c:pt idx="543">
                  <c:v>1542.3</c:v>
                </c:pt>
                <c:pt idx="544">
                  <c:v>1541.3</c:v>
                </c:pt>
                <c:pt idx="545">
                  <c:v>1542.6</c:v>
                </c:pt>
                <c:pt idx="546">
                  <c:v>1544.3</c:v>
                </c:pt>
                <c:pt idx="547">
                  <c:v>1548.1</c:v>
                </c:pt>
                <c:pt idx="548">
                  <c:v>1549.9</c:v>
                </c:pt>
                <c:pt idx="549">
                  <c:v>1555.1</c:v>
                </c:pt>
                <c:pt idx="550">
                  <c:v>1557.3</c:v>
                </c:pt>
                <c:pt idx="551">
                  <c:v>1561.1</c:v>
                </c:pt>
                <c:pt idx="552">
                  <c:v>1565.3</c:v>
                </c:pt>
                <c:pt idx="553">
                  <c:v>1571.1</c:v>
                </c:pt>
                <c:pt idx="554">
                  <c:v>1574.1</c:v>
                </c:pt>
                <c:pt idx="555">
                  <c:v>1578.3</c:v>
                </c:pt>
                <c:pt idx="556">
                  <c:v>1579.2</c:v>
                </c:pt>
                <c:pt idx="557">
                  <c:v>1581.2</c:v>
                </c:pt>
                <c:pt idx="558">
                  <c:v>1584.1</c:v>
                </c:pt>
                <c:pt idx="559">
                  <c:v>1582.5</c:v>
                </c:pt>
                <c:pt idx="560">
                  <c:v>1584.5</c:v>
                </c:pt>
                <c:pt idx="561">
                  <c:v>1587.6</c:v>
                </c:pt>
                <c:pt idx="562">
                  <c:v>1589.2</c:v>
                </c:pt>
                <c:pt idx="563">
                  <c:v>1592.1</c:v>
                </c:pt>
                <c:pt idx="564">
                  <c:v>1593.2</c:v>
                </c:pt>
                <c:pt idx="565">
                  <c:v>1595.1</c:v>
                </c:pt>
                <c:pt idx="566">
                  <c:v>1597</c:v>
                </c:pt>
                <c:pt idx="567">
                  <c:v>1596.7</c:v>
                </c:pt>
                <c:pt idx="568">
                  <c:v>1598.9</c:v>
                </c:pt>
                <c:pt idx="569">
                  <c:v>1598.7</c:v>
                </c:pt>
                <c:pt idx="570">
                  <c:v>1599.2</c:v>
                </c:pt>
                <c:pt idx="571">
                  <c:v>1600.3</c:v>
                </c:pt>
                <c:pt idx="572">
                  <c:v>1601.8</c:v>
                </c:pt>
                <c:pt idx="573">
                  <c:v>1604.2</c:v>
                </c:pt>
                <c:pt idx="574">
                  <c:v>1603.6</c:v>
                </c:pt>
                <c:pt idx="575">
                  <c:v>1605.9</c:v>
                </c:pt>
                <c:pt idx="576">
                  <c:v>1607.6</c:v>
                </c:pt>
                <c:pt idx="577">
                  <c:v>1609.6</c:v>
                </c:pt>
                <c:pt idx="578">
                  <c:v>1613.2</c:v>
                </c:pt>
                <c:pt idx="579">
                  <c:v>1614.7</c:v>
                </c:pt>
                <c:pt idx="580">
                  <c:v>1618.2</c:v>
                </c:pt>
                <c:pt idx="581">
                  <c:v>1619.8</c:v>
                </c:pt>
                <c:pt idx="582">
                  <c:v>1623.2</c:v>
                </c:pt>
                <c:pt idx="583">
                  <c:v>1625.6</c:v>
                </c:pt>
                <c:pt idx="584">
                  <c:v>1630.1</c:v>
                </c:pt>
                <c:pt idx="585">
                  <c:v>1635.5</c:v>
                </c:pt>
                <c:pt idx="586">
                  <c:v>1639.9</c:v>
                </c:pt>
                <c:pt idx="587">
                  <c:v>1644.6</c:v>
                </c:pt>
                <c:pt idx="588">
                  <c:v>1644.3</c:v>
                </c:pt>
                <c:pt idx="589">
                  <c:v>1643.1</c:v>
                </c:pt>
                <c:pt idx="590">
                  <c:v>1632.9</c:v>
                </c:pt>
                <c:pt idx="591">
                  <c:v>1631</c:v>
                </c:pt>
                <c:pt idx="592">
                  <c:v>1629</c:v>
                </c:pt>
                <c:pt idx="593">
                  <c:v>1629.5</c:v>
                </c:pt>
                <c:pt idx="594">
                  <c:v>1632.4</c:v>
                </c:pt>
                <c:pt idx="595">
                  <c:v>1634.1</c:v>
                </c:pt>
                <c:pt idx="596">
                  <c:v>1635.7</c:v>
                </c:pt>
                <c:pt idx="597">
                  <c:v>1631.9</c:v>
                </c:pt>
                <c:pt idx="598">
                  <c:v>1632.1</c:v>
                </c:pt>
                <c:pt idx="599">
                  <c:v>1633.3</c:v>
                </c:pt>
                <c:pt idx="600">
                  <c:v>1635.1</c:v>
                </c:pt>
                <c:pt idx="601">
                  <c:v>1638.3</c:v>
                </c:pt>
                <c:pt idx="602">
                  <c:v>1640.1</c:v>
                </c:pt>
                <c:pt idx="603">
                  <c:v>1644.2</c:v>
                </c:pt>
                <c:pt idx="604">
                  <c:v>1643.3</c:v>
                </c:pt>
                <c:pt idx="605">
                  <c:v>1643</c:v>
                </c:pt>
                <c:pt idx="606">
                  <c:v>1640.2</c:v>
                </c:pt>
                <c:pt idx="607">
                  <c:v>1637.2</c:v>
                </c:pt>
                <c:pt idx="608">
                  <c:v>1634.3</c:v>
                </c:pt>
                <c:pt idx="609">
                  <c:v>1630</c:v>
                </c:pt>
                <c:pt idx="610">
                  <c:v>1629.9</c:v>
                </c:pt>
                <c:pt idx="611">
                  <c:v>1628.9</c:v>
                </c:pt>
                <c:pt idx="612">
                  <c:v>1631.8</c:v>
                </c:pt>
                <c:pt idx="613">
                  <c:v>1634.3</c:v>
                </c:pt>
                <c:pt idx="614">
                  <c:v>1636.5</c:v>
                </c:pt>
                <c:pt idx="615">
                  <c:v>1639</c:v>
                </c:pt>
                <c:pt idx="616">
                  <c:v>1638.2</c:v>
                </c:pt>
                <c:pt idx="617">
                  <c:v>1638.7</c:v>
                </c:pt>
                <c:pt idx="618">
                  <c:v>1640.9</c:v>
                </c:pt>
                <c:pt idx="619">
                  <c:v>1641.9</c:v>
                </c:pt>
                <c:pt idx="620">
                  <c:v>1641.4</c:v>
                </c:pt>
                <c:pt idx="621">
                  <c:v>1641.6</c:v>
                </c:pt>
                <c:pt idx="622">
                  <c:v>1640.4</c:v>
                </c:pt>
                <c:pt idx="623">
                  <c:v>1638.5</c:v>
                </c:pt>
                <c:pt idx="624">
                  <c:v>1638.1</c:v>
                </c:pt>
                <c:pt idx="625">
                  <c:v>1639.8</c:v>
                </c:pt>
                <c:pt idx="626">
                  <c:v>1635.1</c:v>
                </c:pt>
                <c:pt idx="627">
                  <c:v>1636.7</c:v>
                </c:pt>
                <c:pt idx="628">
                  <c:v>1638</c:v>
                </c:pt>
                <c:pt idx="629">
                  <c:v>1636.9</c:v>
                </c:pt>
                <c:pt idx="630">
                  <c:v>1631.7</c:v>
                </c:pt>
                <c:pt idx="631">
                  <c:v>1623.2</c:v>
                </c:pt>
                <c:pt idx="632">
                  <c:v>1613</c:v>
                </c:pt>
                <c:pt idx="633">
                  <c:v>1605</c:v>
                </c:pt>
                <c:pt idx="634">
                  <c:v>1596.7</c:v>
                </c:pt>
                <c:pt idx="635">
                  <c:v>1594.5</c:v>
                </c:pt>
                <c:pt idx="636">
                  <c:v>1584.8</c:v>
                </c:pt>
                <c:pt idx="637">
                  <c:v>1573.9</c:v>
                </c:pt>
                <c:pt idx="638">
                  <c:v>1564.4</c:v>
                </c:pt>
                <c:pt idx="639">
                  <c:v>1553.6</c:v>
                </c:pt>
                <c:pt idx="640">
                  <c:v>1547.8</c:v>
                </c:pt>
                <c:pt idx="641">
                  <c:v>1533.9</c:v>
                </c:pt>
                <c:pt idx="642">
                  <c:v>1525.9</c:v>
                </c:pt>
                <c:pt idx="643">
                  <c:v>1521.7</c:v>
                </c:pt>
                <c:pt idx="644">
                  <c:v>1519</c:v>
                </c:pt>
                <c:pt idx="645">
                  <c:v>1515.6</c:v>
                </c:pt>
                <c:pt idx="646">
                  <c:v>1513.4</c:v>
                </c:pt>
                <c:pt idx="647">
                  <c:v>1513.8</c:v>
                </c:pt>
                <c:pt idx="648">
                  <c:v>1510.8</c:v>
                </c:pt>
                <c:pt idx="649">
                  <c:v>1511.6</c:v>
                </c:pt>
                <c:pt idx="650">
                  <c:v>1507.9</c:v>
                </c:pt>
                <c:pt idx="651">
                  <c:v>1507.5</c:v>
                </c:pt>
                <c:pt idx="652">
                  <c:v>1502.5</c:v>
                </c:pt>
                <c:pt idx="653">
                  <c:v>1503.3</c:v>
                </c:pt>
                <c:pt idx="654">
                  <c:v>1503.6</c:v>
                </c:pt>
                <c:pt idx="655">
                  <c:v>1502.9</c:v>
                </c:pt>
                <c:pt idx="656">
                  <c:v>1503.8</c:v>
                </c:pt>
                <c:pt idx="657">
                  <c:v>1503.9</c:v>
                </c:pt>
                <c:pt idx="658">
                  <c:v>1505</c:v>
                </c:pt>
                <c:pt idx="659">
                  <c:v>1504.6</c:v>
                </c:pt>
                <c:pt idx="660">
                  <c:v>1504.1</c:v>
                </c:pt>
                <c:pt idx="661">
                  <c:v>1504.1</c:v>
                </c:pt>
                <c:pt idx="662">
                  <c:v>1504.9</c:v>
                </c:pt>
                <c:pt idx="663">
                  <c:v>1505.1</c:v>
                </c:pt>
                <c:pt idx="664">
                  <c:v>1504.9</c:v>
                </c:pt>
                <c:pt idx="665">
                  <c:v>1504.8</c:v>
                </c:pt>
                <c:pt idx="666">
                  <c:v>1504.5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2659328"/>
        <c:axId val="242660864"/>
      </c:lineChart>
      <c:catAx>
        <c:axId val="24265932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2660864"/>
        <c:crosses val="autoZero"/>
        <c:auto val="1"/>
        <c:lblAlgn val="ctr"/>
        <c:lblOffset val="100"/>
        <c:noMultiLvlLbl val="0"/>
      </c:catAx>
      <c:valAx>
        <c:axId val="2426608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26593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/>
          <a:lstStyle/>
          <a:p>
            <a:pPr>
              <a:defRPr/>
            </a:pPr>
            <a:r>
              <a:rPr lang="ro-RO"/>
              <a:t>Lady</a:t>
            </a:r>
            <a:r>
              <a:rPr lang="en-GB"/>
              <a:t>'s</a:t>
            </a:r>
            <a:r>
              <a:rPr lang="en-GB" baseline="0"/>
              <a:t> Stones</a:t>
            </a:r>
            <a:endParaRPr 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Pressure (Pa)</c:v>
          </c:tx>
          <c:marker>
            <c:symbol val="none"/>
          </c:marker>
          <c:cat>
            <c:numRef>
              <c:f>Sheet1!$C$1:$C$667</c:f>
              <c:numCache>
                <c:formatCode>h:mm:ss</c:formatCode>
                <c:ptCount val="667"/>
                <c:pt idx="0">
                  <c:v>2.3148148148148147E-5</c:v>
                </c:pt>
                <c:pt idx="1">
                  <c:v>2.3148148148148147E-5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8.1018518518518516E-5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5.3819444444444453E-3</c:v>
                </c:pt>
                <c:pt idx="465">
                  <c:v>5.3935185185185188E-3</c:v>
                </c:pt>
                <c:pt idx="466">
                  <c:v>5.4050925925925924E-3</c:v>
                </c:pt>
                <c:pt idx="467">
                  <c:v>5.4166666666666669E-3</c:v>
                </c:pt>
                <c:pt idx="468">
                  <c:v>5.4282407407407404E-3</c:v>
                </c:pt>
                <c:pt idx="469">
                  <c:v>5.4398148148148149E-3</c:v>
                </c:pt>
                <c:pt idx="470">
                  <c:v>5.4513888888888884E-3</c:v>
                </c:pt>
                <c:pt idx="471">
                  <c:v>5.4629629629629637E-3</c:v>
                </c:pt>
                <c:pt idx="472">
                  <c:v>5.4745370370370373E-3</c:v>
                </c:pt>
                <c:pt idx="473">
                  <c:v>5.4861111111111117E-3</c:v>
                </c:pt>
                <c:pt idx="474">
                  <c:v>5.4976851851851853E-3</c:v>
                </c:pt>
                <c:pt idx="475">
                  <c:v>5.5092592592592589E-3</c:v>
                </c:pt>
                <c:pt idx="476">
                  <c:v>5.5208333333333333E-3</c:v>
                </c:pt>
                <c:pt idx="477">
                  <c:v>5.5324074074074069E-3</c:v>
                </c:pt>
                <c:pt idx="478">
                  <c:v>5.5439814814814822E-3</c:v>
                </c:pt>
                <c:pt idx="479">
                  <c:v>5.5555555555555558E-3</c:v>
                </c:pt>
                <c:pt idx="480">
                  <c:v>5.5671296296296302E-3</c:v>
                </c:pt>
                <c:pt idx="481">
                  <c:v>5.5787037037037038E-3</c:v>
                </c:pt>
                <c:pt idx="482">
                  <c:v>5.5902777777777782E-3</c:v>
                </c:pt>
                <c:pt idx="483">
                  <c:v>5.6018518518518518E-3</c:v>
                </c:pt>
                <c:pt idx="484">
                  <c:v>5.6134259259259271E-3</c:v>
                </c:pt>
                <c:pt idx="485">
                  <c:v>5.6249999999999989E-3</c:v>
                </c:pt>
                <c:pt idx="486">
                  <c:v>5.6365740740740742E-3</c:v>
                </c:pt>
                <c:pt idx="487">
                  <c:v>5.6481481481481478E-3</c:v>
                </c:pt>
                <c:pt idx="488">
                  <c:v>5.6597222222222222E-3</c:v>
                </c:pt>
                <c:pt idx="489">
                  <c:v>5.6712962962962958E-3</c:v>
                </c:pt>
                <c:pt idx="490">
                  <c:v>5.6828703703703702E-3</c:v>
                </c:pt>
                <c:pt idx="491">
                  <c:v>5.6944444444444438E-3</c:v>
                </c:pt>
                <c:pt idx="492">
                  <c:v>5.7060185185185191E-3</c:v>
                </c:pt>
                <c:pt idx="493">
                  <c:v>5.7175925925925927E-3</c:v>
                </c:pt>
                <c:pt idx="494">
                  <c:v>5.7291666666666671E-3</c:v>
                </c:pt>
                <c:pt idx="495">
                  <c:v>5.7407407407407416E-3</c:v>
                </c:pt>
                <c:pt idx="496">
                  <c:v>5.7523148148148143E-3</c:v>
                </c:pt>
                <c:pt idx="497">
                  <c:v>5.7638888888888887E-3</c:v>
                </c:pt>
                <c:pt idx="498">
                  <c:v>5.7754629629629623E-3</c:v>
                </c:pt>
                <c:pt idx="499">
                  <c:v>5.7870370370370376E-3</c:v>
                </c:pt>
                <c:pt idx="500">
                  <c:v>5.7986111111111112E-3</c:v>
                </c:pt>
                <c:pt idx="501">
                  <c:v>5.8101851851851856E-3</c:v>
                </c:pt>
                <c:pt idx="502">
                  <c:v>5.8217592592592592E-3</c:v>
                </c:pt>
                <c:pt idx="503">
                  <c:v>5.8333333333333336E-3</c:v>
                </c:pt>
                <c:pt idx="504">
                  <c:v>5.8449074074074072E-3</c:v>
                </c:pt>
                <c:pt idx="505">
                  <c:v>5.8564814814814825E-3</c:v>
                </c:pt>
                <c:pt idx="506">
                  <c:v>5.8680555555555543E-3</c:v>
                </c:pt>
                <c:pt idx="507">
                  <c:v>5.8796296296296296E-3</c:v>
                </c:pt>
                <c:pt idx="508">
                  <c:v>5.8912037037037032E-3</c:v>
                </c:pt>
                <c:pt idx="509">
                  <c:v>5.9027777777777776E-3</c:v>
                </c:pt>
                <c:pt idx="510">
                  <c:v>5.9143518518518521E-3</c:v>
                </c:pt>
                <c:pt idx="511">
                  <c:v>5.9259259259259256E-3</c:v>
                </c:pt>
                <c:pt idx="512">
                  <c:v>5.9375000000000009E-3</c:v>
                </c:pt>
                <c:pt idx="513">
                  <c:v>5.9490740740740745E-3</c:v>
                </c:pt>
                <c:pt idx="514">
                  <c:v>5.9606481481481489E-3</c:v>
                </c:pt>
                <c:pt idx="515">
                  <c:v>5.9722222222222225E-3</c:v>
                </c:pt>
                <c:pt idx="516">
                  <c:v>5.9837962962962961E-3</c:v>
                </c:pt>
                <c:pt idx="517">
                  <c:v>5.9953703703703697E-3</c:v>
                </c:pt>
                <c:pt idx="518">
                  <c:v>6.0069444444444441E-3</c:v>
                </c:pt>
                <c:pt idx="519">
                  <c:v>6.0185185185185177E-3</c:v>
                </c:pt>
                <c:pt idx="520">
                  <c:v>6.030092592592593E-3</c:v>
                </c:pt>
                <c:pt idx="521">
                  <c:v>6.0416666666666665E-3</c:v>
                </c:pt>
                <c:pt idx="522">
                  <c:v>6.053240740740741E-3</c:v>
                </c:pt>
                <c:pt idx="523">
                  <c:v>6.0648148148148145E-3</c:v>
                </c:pt>
                <c:pt idx="524">
                  <c:v>6.076388888888889E-3</c:v>
                </c:pt>
                <c:pt idx="525">
                  <c:v>6.0879629629629643E-3</c:v>
                </c:pt>
                <c:pt idx="526">
                  <c:v>6.0995370370370361E-3</c:v>
                </c:pt>
                <c:pt idx="527">
                  <c:v>6.1111111111111114E-3</c:v>
                </c:pt>
                <c:pt idx="528">
                  <c:v>6.122685185185185E-3</c:v>
                </c:pt>
                <c:pt idx="529">
                  <c:v>6.1342592592592594E-3</c:v>
                </c:pt>
                <c:pt idx="530">
                  <c:v>6.145833333333333E-3</c:v>
                </c:pt>
                <c:pt idx="531">
                  <c:v>6.1574074074074074E-3</c:v>
                </c:pt>
                <c:pt idx="532">
                  <c:v>6.168981481481481E-3</c:v>
                </c:pt>
                <c:pt idx="533">
                  <c:v>6.1805555555555563E-3</c:v>
                </c:pt>
                <c:pt idx="534">
                  <c:v>6.1921296296296299E-3</c:v>
                </c:pt>
                <c:pt idx="535">
                  <c:v>6.2037037037037043E-3</c:v>
                </c:pt>
                <c:pt idx="536">
                  <c:v>6.215277777777777E-3</c:v>
                </c:pt>
                <c:pt idx="537">
                  <c:v>6.2268518518518515E-3</c:v>
                </c:pt>
                <c:pt idx="538">
                  <c:v>6.238425925925925E-3</c:v>
                </c:pt>
                <c:pt idx="539">
                  <c:v>6.2499999999999995E-3</c:v>
                </c:pt>
                <c:pt idx="540">
                  <c:v>6.2615740740740748E-3</c:v>
                </c:pt>
                <c:pt idx="541">
                  <c:v>6.2731481481481484E-3</c:v>
                </c:pt>
                <c:pt idx="542">
                  <c:v>6.2847222222222228E-3</c:v>
                </c:pt>
                <c:pt idx="543">
                  <c:v>6.2962962962962964E-3</c:v>
                </c:pt>
                <c:pt idx="544">
                  <c:v>6.3078703703703708E-3</c:v>
                </c:pt>
                <c:pt idx="545">
                  <c:v>6.3194444444444444E-3</c:v>
                </c:pt>
                <c:pt idx="546">
                  <c:v>6.3310185185185197E-3</c:v>
                </c:pt>
                <c:pt idx="547">
                  <c:v>6.3425925925925915E-3</c:v>
                </c:pt>
                <c:pt idx="548">
                  <c:v>6.3541666666666668E-3</c:v>
                </c:pt>
                <c:pt idx="549">
                  <c:v>6.3657407407407404E-3</c:v>
                </c:pt>
                <c:pt idx="550">
                  <c:v>6.3773148148148148E-3</c:v>
                </c:pt>
                <c:pt idx="551">
                  <c:v>6.3888888888888884E-3</c:v>
                </c:pt>
                <c:pt idx="552">
                  <c:v>6.4004629629629628E-3</c:v>
                </c:pt>
                <c:pt idx="553">
                  <c:v>6.4120370370370364E-3</c:v>
                </c:pt>
                <c:pt idx="554">
                  <c:v>6.4236111111111117E-3</c:v>
                </c:pt>
                <c:pt idx="555">
                  <c:v>6.4351851851851861E-3</c:v>
                </c:pt>
                <c:pt idx="556">
                  <c:v>6.4467592592592597E-3</c:v>
                </c:pt>
                <c:pt idx="557">
                  <c:v>6.4583333333333333E-3</c:v>
                </c:pt>
                <c:pt idx="558">
                  <c:v>6.4699074074074069E-3</c:v>
                </c:pt>
                <c:pt idx="559">
                  <c:v>6.4814814814814813E-3</c:v>
                </c:pt>
                <c:pt idx="560">
                  <c:v>6.4930555555555549E-3</c:v>
                </c:pt>
                <c:pt idx="561">
                  <c:v>6.5046296296296302E-3</c:v>
                </c:pt>
                <c:pt idx="562">
                  <c:v>6.5162037037037037E-3</c:v>
                </c:pt>
                <c:pt idx="563">
                  <c:v>6.5277777777777782E-3</c:v>
                </c:pt>
                <c:pt idx="564">
                  <c:v>6.5393518518518517E-3</c:v>
                </c:pt>
                <c:pt idx="565">
                  <c:v>6.5509259259259262E-3</c:v>
                </c:pt>
                <c:pt idx="566">
                  <c:v>6.5624999999999998E-3</c:v>
                </c:pt>
                <c:pt idx="567">
                  <c:v>6.5740740740740733E-3</c:v>
                </c:pt>
                <c:pt idx="568">
                  <c:v>6.5856481481481469E-3</c:v>
                </c:pt>
                <c:pt idx="569">
                  <c:v>6.5972222222222222E-3</c:v>
                </c:pt>
                <c:pt idx="570">
                  <c:v>6.6087962962962966E-3</c:v>
                </c:pt>
                <c:pt idx="571">
                  <c:v>6.6203703703703702E-3</c:v>
                </c:pt>
                <c:pt idx="572">
                  <c:v>6.6319444444444446E-3</c:v>
                </c:pt>
                <c:pt idx="573">
                  <c:v>6.6435185185185182E-3</c:v>
                </c:pt>
                <c:pt idx="574">
                  <c:v>6.6550925925925935E-3</c:v>
                </c:pt>
                <c:pt idx="575">
                  <c:v>6.6666666666666671E-3</c:v>
                </c:pt>
                <c:pt idx="576">
                  <c:v>6.6782407407407415E-3</c:v>
                </c:pt>
                <c:pt idx="577">
                  <c:v>6.6898148148148142E-3</c:v>
                </c:pt>
                <c:pt idx="578">
                  <c:v>6.7013888888888887E-3</c:v>
                </c:pt>
                <c:pt idx="579">
                  <c:v>6.7129629629629622E-3</c:v>
                </c:pt>
                <c:pt idx="580">
                  <c:v>6.7245370370370367E-3</c:v>
                </c:pt>
                <c:pt idx="581">
                  <c:v>6.7361111111111103E-3</c:v>
                </c:pt>
                <c:pt idx="582">
                  <c:v>6.7476851851851856E-3</c:v>
                </c:pt>
                <c:pt idx="583">
                  <c:v>6.7592592592592591E-3</c:v>
                </c:pt>
                <c:pt idx="584">
                  <c:v>6.7708333333333336E-3</c:v>
                </c:pt>
                <c:pt idx="585">
                  <c:v>6.782407407407408E-3</c:v>
                </c:pt>
                <c:pt idx="586">
                  <c:v>6.7939814814814816E-3</c:v>
                </c:pt>
                <c:pt idx="587">
                  <c:v>6.8055555555555569E-3</c:v>
                </c:pt>
                <c:pt idx="588">
                  <c:v>6.8171296296296287E-3</c:v>
                </c:pt>
                <c:pt idx="589">
                  <c:v>6.828703703703704E-3</c:v>
                </c:pt>
                <c:pt idx="590">
                  <c:v>6.8402777777777776E-3</c:v>
                </c:pt>
                <c:pt idx="591">
                  <c:v>6.851851851851852E-3</c:v>
                </c:pt>
                <c:pt idx="592">
                  <c:v>6.8634259259259256E-3</c:v>
                </c:pt>
                <c:pt idx="593">
                  <c:v>6.875E-3</c:v>
                </c:pt>
                <c:pt idx="594">
                  <c:v>6.8865740740740736E-3</c:v>
                </c:pt>
                <c:pt idx="595">
                  <c:v>6.8981481481481489E-3</c:v>
                </c:pt>
                <c:pt idx="596">
                  <c:v>6.9097222222222225E-3</c:v>
                </c:pt>
                <c:pt idx="597">
                  <c:v>6.9212962962962969E-3</c:v>
                </c:pt>
                <c:pt idx="598">
                  <c:v>6.9328703703703696E-3</c:v>
                </c:pt>
                <c:pt idx="599">
                  <c:v>6.9444444444444441E-3</c:v>
                </c:pt>
                <c:pt idx="600">
                  <c:v>6.9560185185185185E-3</c:v>
                </c:pt>
                <c:pt idx="601">
                  <c:v>6.9675925925925921E-3</c:v>
                </c:pt>
                <c:pt idx="602">
                  <c:v>6.9791666666666674E-3</c:v>
                </c:pt>
                <c:pt idx="603">
                  <c:v>6.9907407407407409E-3</c:v>
                </c:pt>
                <c:pt idx="604">
                  <c:v>7.0023148148148154E-3</c:v>
                </c:pt>
                <c:pt idx="605">
                  <c:v>7.013888888888889E-3</c:v>
                </c:pt>
                <c:pt idx="606">
                  <c:v>7.0254629629629634E-3</c:v>
                </c:pt>
                <c:pt idx="607">
                  <c:v>7.037037037037037E-3</c:v>
                </c:pt>
                <c:pt idx="608">
                  <c:v>7.0486111111111105E-3</c:v>
                </c:pt>
                <c:pt idx="609">
                  <c:v>7.0601851851851841E-3</c:v>
                </c:pt>
                <c:pt idx="610">
                  <c:v>7.0717592592592594E-3</c:v>
                </c:pt>
                <c:pt idx="611">
                  <c:v>7.083333333333333E-3</c:v>
                </c:pt>
                <c:pt idx="612">
                  <c:v>7.0949074074074074E-3</c:v>
                </c:pt>
                <c:pt idx="613">
                  <c:v>7.106481481481481E-3</c:v>
                </c:pt>
                <c:pt idx="614">
                  <c:v>7.1180555555555554E-3</c:v>
                </c:pt>
                <c:pt idx="615">
                  <c:v>7.1296296296296307E-3</c:v>
                </c:pt>
                <c:pt idx="616">
                  <c:v>7.1412037037037043E-3</c:v>
                </c:pt>
                <c:pt idx="617">
                  <c:v>7.1527777777777787E-3</c:v>
                </c:pt>
                <c:pt idx="618">
                  <c:v>7.1643518518518514E-3</c:v>
                </c:pt>
                <c:pt idx="619">
                  <c:v>7.1759259259259259E-3</c:v>
                </c:pt>
                <c:pt idx="620">
                  <c:v>7.1874999999999994E-3</c:v>
                </c:pt>
                <c:pt idx="621">
                  <c:v>7.1990740740740739E-3</c:v>
                </c:pt>
                <c:pt idx="622">
                  <c:v>7.2106481481481475E-3</c:v>
                </c:pt>
                <c:pt idx="623">
                  <c:v>7.2222222222222228E-3</c:v>
                </c:pt>
                <c:pt idx="624">
                  <c:v>7.2337962962962963E-3</c:v>
                </c:pt>
                <c:pt idx="625">
                  <c:v>7.2453703703703708E-3</c:v>
                </c:pt>
                <c:pt idx="626">
                  <c:v>7.2569444444444443E-3</c:v>
                </c:pt>
                <c:pt idx="627">
                  <c:v>7.2685185185185188E-3</c:v>
                </c:pt>
                <c:pt idx="628">
                  <c:v>7.2800925925925915E-3</c:v>
                </c:pt>
                <c:pt idx="629">
                  <c:v>7.2916666666666659E-3</c:v>
                </c:pt>
                <c:pt idx="630">
                  <c:v>7.3032407407407412E-3</c:v>
                </c:pt>
                <c:pt idx="631">
                  <c:v>7.3148148148148148E-3</c:v>
                </c:pt>
                <c:pt idx="632">
                  <c:v>7.3263888888888892E-3</c:v>
                </c:pt>
                <c:pt idx="633">
                  <c:v>7.3379629629629628E-3</c:v>
                </c:pt>
                <c:pt idx="634">
                  <c:v>7.3495370370370372E-3</c:v>
                </c:pt>
                <c:pt idx="635">
                  <c:v>7.3611111111111108E-3</c:v>
                </c:pt>
                <c:pt idx="636">
                  <c:v>7.3726851851851861E-3</c:v>
                </c:pt>
                <c:pt idx="637">
                  <c:v>7.3842592592592597E-3</c:v>
                </c:pt>
                <c:pt idx="638">
                  <c:v>7.3958333333333341E-3</c:v>
                </c:pt>
                <c:pt idx="639">
                  <c:v>7.4074074074074068E-3</c:v>
                </c:pt>
                <c:pt idx="640">
                  <c:v>7.4189814814814813E-3</c:v>
                </c:pt>
                <c:pt idx="641">
                  <c:v>7.4305555555555548E-3</c:v>
                </c:pt>
                <c:pt idx="642">
                  <c:v>7.4421296296296293E-3</c:v>
                </c:pt>
                <c:pt idx="643">
                  <c:v>7.4537037037037028E-3</c:v>
                </c:pt>
                <c:pt idx="644">
                  <c:v>7.4652777777777781E-3</c:v>
                </c:pt>
                <c:pt idx="645">
                  <c:v>7.4768518518518526E-3</c:v>
                </c:pt>
                <c:pt idx="646">
                  <c:v>7.4884259259259262E-3</c:v>
                </c:pt>
                <c:pt idx="647">
                  <c:v>7.5000000000000006E-3</c:v>
                </c:pt>
                <c:pt idx="648">
                  <c:v>7.5115740740740742E-3</c:v>
                </c:pt>
                <c:pt idx="649">
                  <c:v>7.5231481481481477E-3</c:v>
                </c:pt>
                <c:pt idx="650">
                  <c:v>7.5347222222222213E-3</c:v>
                </c:pt>
                <c:pt idx="651">
                  <c:v>7.5462962962962966E-3</c:v>
                </c:pt>
                <c:pt idx="652">
                  <c:v>7.5578703703703702E-3</c:v>
                </c:pt>
                <c:pt idx="653">
                  <c:v>7.5694444444444446E-3</c:v>
                </c:pt>
                <c:pt idx="654">
                  <c:v>7.5810185185185182E-3</c:v>
                </c:pt>
                <c:pt idx="655">
                  <c:v>7.5925925925925926E-3</c:v>
                </c:pt>
                <c:pt idx="656">
                  <c:v>7.6041666666666662E-3</c:v>
                </c:pt>
                <c:pt idx="657">
                  <c:v>7.6157407407407415E-3</c:v>
                </c:pt>
                <c:pt idx="658">
                  <c:v>7.6273148148148151E-3</c:v>
                </c:pt>
                <c:pt idx="659">
                  <c:v>7.6388888888888886E-3</c:v>
                </c:pt>
                <c:pt idx="660">
                  <c:v>7.6504629629629631E-3</c:v>
                </c:pt>
                <c:pt idx="661">
                  <c:v>7.6620370370370366E-3</c:v>
                </c:pt>
                <c:pt idx="662">
                  <c:v>7.6736111111111111E-3</c:v>
                </c:pt>
                <c:pt idx="663">
                  <c:v>7.6851851851851847E-3</c:v>
                </c:pt>
                <c:pt idx="664">
                  <c:v>7.69675925925926E-3</c:v>
                </c:pt>
                <c:pt idx="665">
                  <c:v>7.7083333333333335E-3</c:v>
                </c:pt>
                <c:pt idx="666">
                  <c:v>7.719907407407408E-3</c:v>
                </c:pt>
              </c:numCache>
            </c:numRef>
          </c:cat>
          <c:val>
            <c:numRef>
              <c:f>Sheet1!$I$1:$I$667</c:f>
              <c:numCache>
                <c:formatCode>General</c:formatCode>
                <c:ptCount val="667"/>
                <c:pt idx="0">
                  <c:v>84524</c:v>
                </c:pt>
                <c:pt idx="1">
                  <c:v>84522</c:v>
                </c:pt>
                <c:pt idx="2">
                  <c:v>84519</c:v>
                </c:pt>
                <c:pt idx="3">
                  <c:v>84526</c:v>
                </c:pt>
                <c:pt idx="4">
                  <c:v>84518</c:v>
                </c:pt>
                <c:pt idx="5">
                  <c:v>84522</c:v>
                </c:pt>
                <c:pt idx="6">
                  <c:v>84521</c:v>
                </c:pt>
                <c:pt idx="7">
                  <c:v>84521</c:v>
                </c:pt>
                <c:pt idx="8">
                  <c:v>84513</c:v>
                </c:pt>
                <c:pt idx="9">
                  <c:v>84520</c:v>
                </c:pt>
                <c:pt idx="10">
                  <c:v>84521</c:v>
                </c:pt>
                <c:pt idx="11">
                  <c:v>84519</c:v>
                </c:pt>
                <c:pt idx="12">
                  <c:v>84515</c:v>
                </c:pt>
                <c:pt idx="13">
                  <c:v>84521</c:v>
                </c:pt>
                <c:pt idx="14">
                  <c:v>84513</c:v>
                </c:pt>
                <c:pt idx="15">
                  <c:v>84512</c:v>
                </c:pt>
                <c:pt idx="16">
                  <c:v>84513</c:v>
                </c:pt>
                <c:pt idx="17">
                  <c:v>84518</c:v>
                </c:pt>
                <c:pt idx="18">
                  <c:v>84510</c:v>
                </c:pt>
                <c:pt idx="19">
                  <c:v>84521</c:v>
                </c:pt>
                <c:pt idx="20">
                  <c:v>84516</c:v>
                </c:pt>
                <c:pt idx="21">
                  <c:v>84510</c:v>
                </c:pt>
                <c:pt idx="22">
                  <c:v>84519</c:v>
                </c:pt>
                <c:pt idx="23">
                  <c:v>84515</c:v>
                </c:pt>
                <c:pt idx="24">
                  <c:v>84517</c:v>
                </c:pt>
                <c:pt idx="25">
                  <c:v>84519</c:v>
                </c:pt>
                <c:pt idx="26">
                  <c:v>84516</c:v>
                </c:pt>
                <c:pt idx="27">
                  <c:v>84513</c:v>
                </c:pt>
                <c:pt idx="28">
                  <c:v>84510</c:v>
                </c:pt>
                <c:pt idx="29">
                  <c:v>84519</c:v>
                </c:pt>
                <c:pt idx="30">
                  <c:v>84515</c:v>
                </c:pt>
                <c:pt idx="31">
                  <c:v>84513</c:v>
                </c:pt>
                <c:pt idx="32">
                  <c:v>84526</c:v>
                </c:pt>
                <c:pt idx="33">
                  <c:v>84519</c:v>
                </c:pt>
                <c:pt idx="34">
                  <c:v>84516</c:v>
                </c:pt>
                <c:pt idx="35">
                  <c:v>84508</c:v>
                </c:pt>
                <c:pt idx="36">
                  <c:v>84516</c:v>
                </c:pt>
                <c:pt idx="37">
                  <c:v>84518</c:v>
                </c:pt>
                <c:pt idx="38">
                  <c:v>84518</c:v>
                </c:pt>
                <c:pt idx="39">
                  <c:v>84517</c:v>
                </c:pt>
                <c:pt idx="40">
                  <c:v>84509</c:v>
                </c:pt>
                <c:pt idx="41">
                  <c:v>84518</c:v>
                </c:pt>
                <c:pt idx="42">
                  <c:v>84515</c:v>
                </c:pt>
                <c:pt idx="43">
                  <c:v>84518</c:v>
                </c:pt>
                <c:pt idx="44">
                  <c:v>84519</c:v>
                </c:pt>
                <c:pt idx="45">
                  <c:v>84516</c:v>
                </c:pt>
                <c:pt idx="46">
                  <c:v>84511</c:v>
                </c:pt>
                <c:pt idx="47">
                  <c:v>84517</c:v>
                </c:pt>
                <c:pt idx="48">
                  <c:v>84518</c:v>
                </c:pt>
                <c:pt idx="49">
                  <c:v>84514</c:v>
                </c:pt>
                <c:pt idx="50">
                  <c:v>84513</c:v>
                </c:pt>
                <c:pt idx="51">
                  <c:v>84517</c:v>
                </c:pt>
                <c:pt idx="52">
                  <c:v>84518</c:v>
                </c:pt>
                <c:pt idx="53">
                  <c:v>84516</c:v>
                </c:pt>
                <c:pt idx="54">
                  <c:v>84519</c:v>
                </c:pt>
                <c:pt idx="55">
                  <c:v>84516</c:v>
                </c:pt>
                <c:pt idx="56">
                  <c:v>84513</c:v>
                </c:pt>
                <c:pt idx="57">
                  <c:v>84512</c:v>
                </c:pt>
                <c:pt idx="58">
                  <c:v>84517</c:v>
                </c:pt>
                <c:pt idx="59">
                  <c:v>84513</c:v>
                </c:pt>
                <c:pt idx="60">
                  <c:v>84524</c:v>
                </c:pt>
                <c:pt idx="61">
                  <c:v>84516</c:v>
                </c:pt>
                <c:pt idx="62">
                  <c:v>84520</c:v>
                </c:pt>
                <c:pt idx="63">
                  <c:v>84521</c:v>
                </c:pt>
                <c:pt idx="64">
                  <c:v>84518</c:v>
                </c:pt>
                <c:pt idx="65">
                  <c:v>84506</c:v>
                </c:pt>
                <c:pt idx="66">
                  <c:v>84499</c:v>
                </c:pt>
                <c:pt idx="67">
                  <c:v>84507</c:v>
                </c:pt>
                <c:pt idx="68">
                  <c:v>84512</c:v>
                </c:pt>
                <c:pt idx="69">
                  <c:v>84508</c:v>
                </c:pt>
                <c:pt idx="70">
                  <c:v>84509</c:v>
                </c:pt>
                <c:pt idx="71">
                  <c:v>84504</c:v>
                </c:pt>
                <c:pt idx="72">
                  <c:v>84500</c:v>
                </c:pt>
                <c:pt idx="73">
                  <c:v>84503</c:v>
                </c:pt>
                <c:pt idx="74">
                  <c:v>84498</c:v>
                </c:pt>
                <c:pt idx="75">
                  <c:v>84497</c:v>
                </c:pt>
                <c:pt idx="76">
                  <c:v>84492</c:v>
                </c:pt>
                <c:pt idx="77">
                  <c:v>84501</c:v>
                </c:pt>
                <c:pt idx="78">
                  <c:v>84505</c:v>
                </c:pt>
                <c:pt idx="79">
                  <c:v>84501</c:v>
                </c:pt>
                <c:pt idx="80">
                  <c:v>84492</c:v>
                </c:pt>
                <c:pt idx="81">
                  <c:v>84499</c:v>
                </c:pt>
                <c:pt idx="82">
                  <c:v>84490</c:v>
                </c:pt>
                <c:pt idx="83">
                  <c:v>84497</c:v>
                </c:pt>
                <c:pt idx="84">
                  <c:v>84495</c:v>
                </c:pt>
                <c:pt idx="85">
                  <c:v>84496</c:v>
                </c:pt>
                <c:pt idx="86">
                  <c:v>84502</c:v>
                </c:pt>
                <c:pt idx="87">
                  <c:v>84499</c:v>
                </c:pt>
                <c:pt idx="88">
                  <c:v>84502</c:v>
                </c:pt>
                <c:pt idx="89">
                  <c:v>84492</c:v>
                </c:pt>
                <c:pt idx="90">
                  <c:v>84473</c:v>
                </c:pt>
                <c:pt idx="91">
                  <c:v>84453</c:v>
                </c:pt>
                <c:pt idx="92">
                  <c:v>84414</c:v>
                </c:pt>
                <c:pt idx="93">
                  <c:v>84351</c:v>
                </c:pt>
                <c:pt idx="94">
                  <c:v>84280</c:v>
                </c:pt>
                <c:pt idx="95">
                  <c:v>84211</c:v>
                </c:pt>
                <c:pt idx="96">
                  <c:v>84136</c:v>
                </c:pt>
                <c:pt idx="97">
                  <c:v>84057</c:v>
                </c:pt>
                <c:pt idx="98">
                  <c:v>83990</c:v>
                </c:pt>
                <c:pt idx="99">
                  <c:v>83942</c:v>
                </c:pt>
                <c:pt idx="100">
                  <c:v>83903</c:v>
                </c:pt>
                <c:pt idx="101">
                  <c:v>83851</c:v>
                </c:pt>
                <c:pt idx="102">
                  <c:v>83838</c:v>
                </c:pt>
                <c:pt idx="103">
                  <c:v>83812</c:v>
                </c:pt>
                <c:pt idx="104">
                  <c:v>83803</c:v>
                </c:pt>
                <c:pt idx="105">
                  <c:v>83804</c:v>
                </c:pt>
                <c:pt idx="106">
                  <c:v>83789</c:v>
                </c:pt>
                <c:pt idx="107">
                  <c:v>83774</c:v>
                </c:pt>
                <c:pt idx="108">
                  <c:v>83735</c:v>
                </c:pt>
                <c:pt idx="109">
                  <c:v>83685</c:v>
                </c:pt>
                <c:pt idx="110">
                  <c:v>83636</c:v>
                </c:pt>
                <c:pt idx="111">
                  <c:v>83568</c:v>
                </c:pt>
                <c:pt idx="112">
                  <c:v>83505</c:v>
                </c:pt>
                <c:pt idx="113">
                  <c:v>83448</c:v>
                </c:pt>
                <c:pt idx="114">
                  <c:v>83410</c:v>
                </c:pt>
                <c:pt idx="115">
                  <c:v>83381</c:v>
                </c:pt>
                <c:pt idx="116">
                  <c:v>83366</c:v>
                </c:pt>
                <c:pt idx="117">
                  <c:v>83346</c:v>
                </c:pt>
                <c:pt idx="118">
                  <c:v>83327</c:v>
                </c:pt>
                <c:pt idx="119">
                  <c:v>83299</c:v>
                </c:pt>
                <c:pt idx="120">
                  <c:v>83273</c:v>
                </c:pt>
                <c:pt idx="121">
                  <c:v>83241</c:v>
                </c:pt>
                <c:pt idx="122">
                  <c:v>83214</c:v>
                </c:pt>
                <c:pt idx="123">
                  <c:v>83171</c:v>
                </c:pt>
                <c:pt idx="124">
                  <c:v>83099</c:v>
                </c:pt>
                <c:pt idx="125">
                  <c:v>82922</c:v>
                </c:pt>
                <c:pt idx="126">
                  <c:v>82992</c:v>
                </c:pt>
                <c:pt idx="127">
                  <c:v>82939</c:v>
                </c:pt>
                <c:pt idx="128">
                  <c:v>82923</c:v>
                </c:pt>
                <c:pt idx="129">
                  <c:v>82891</c:v>
                </c:pt>
                <c:pt idx="130">
                  <c:v>82882</c:v>
                </c:pt>
                <c:pt idx="131">
                  <c:v>82856</c:v>
                </c:pt>
                <c:pt idx="132">
                  <c:v>82848</c:v>
                </c:pt>
                <c:pt idx="133">
                  <c:v>82842</c:v>
                </c:pt>
                <c:pt idx="134">
                  <c:v>82843</c:v>
                </c:pt>
                <c:pt idx="135">
                  <c:v>82846</c:v>
                </c:pt>
                <c:pt idx="136">
                  <c:v>82847</c:v>
                </c:pt>
                <c:pt idx="137">
                  <c:v>82835</c:v>
                </c:pt>
                <c:pt idx="138">
                  <c:v>82855</c:v>
                </c:pt>
                <c:pt idx="139">
                  <c:v>82839</c:v>
                </c:pt>
                <c:pt idx="140">
                  <c:v>82811</c:v>
                </c:pt>
                <c:pt idx="141">
                  <c:v>82770</c:v>
                </c:pt>
                <c:pt idx="142">
                  <c:v>82788</c:v>
                </c:pt>
                <c:pt idx="143">
                  <c:v>82776</c:v>
                </c:pt>
                <c:pt idx="144">
                  <c:v>82751</c:v>
                </c:pt>
                <c:pt idx="145">
                  <c:v>82737</c:v>
                </c:pt>
                <c:pt idx="146">
                  <c:v>82718</c:v>
                </c:pt>
                <c:pt idx="147">
                  <c:v>82686</c:v>
                </c:pt>
                <c:pt idx="148">
                  <c:v>82672</c:v>
                </c:pt>
                <c:pt idx="149">
                  <c:v>82660</c:v>
                </c:pt>
                <c:pt idx="150">
                  <c:v>82661</c:v>
                </c:pt>
                <c:pt idx="151">
                  <c:v>82645</c:v>
                </c:pt>
                <c:pt idx="152">
                  <c:v>82653</c:v>
                </c:pt>
                <c:pt idx="153">
                  <c:v>82687</c:v>
                </c:pt>
                <c:pt idx="154">
                  <c:v>82711</c:v>
                </c:pt>
                <c:pt idx="155">
                  <c:v>82774</c:v>
                </c:pt>
                <c:pt idx="156">
                  <c:v>82807</c:v>
                </c:pt>
                <c:pt idx="157">
                  <c:v>82860</c:v>
                </c:pt>
                <c:pt idx="158">
                  <c:v>82911</c:v>
                </c:pt>
                <c:pt idx="159">
                  <c:v>82926</c:v>
                </c:pt>
                <c:pt idx="160">
                  <c:v>82937</c:v>
                </c:pt>
                <c:pt idx="161">
                  <c:v>82957</c:v>
                </c:pt>
                <c:pt idx="162">
                  <c:v>82945</c:v>
                </c:pt>
                <c:pt idx="163">
                  <c:v>82970</c:v>
                </c:pt>
                <c:pt idx="164">
                  <c:v>83014</c:v>
                </c:pt>
                <c:pt idx="165">
                  <c:v>83059</c:v>
                </c:pt>
                <c:pt idx="166">
                  <c:v>83107</c:v>
                </c:pt>
                <c:pt idx="167">
                  <c:v>83144</c:v>
                </c:pt>
                <c:pt idx="168">
                  <c:v>83182</c:v>
                </c:pt>
                <c:pt idx="169">
                  <c:v>83251</c:v>
                </c:pt>
                <c:pt idx="170">
                  <c:v>83311</c:v>
                </c:pt>
                <c:pt idx="171">
                  <c:v>83355</c:v>
                </c:pt>
                <c:pt idx="172">
                  <c:v>83404</c:v>
                </c:pt>
                <c:pt idx="173">
                  <c:v>83443</c:v>
                </c:pt>
                <c:pt idx="174">
                  <c:v>83459</c:v>
                </c:pt>
                <c:pt idx="175">
                  <c:v>83508</c:v>
                </c:pt>
                <c:pt idx="176">
                  <c:v>83521</c:v>
                </c:pt>
                <c:pt idx="177">
                  <c:v>83534</c:v>
                </c:pt>
                <c:pt idx="178">
                  <c:v>83551</c:v>
                </c:pt>
                <c:pt idx="179">
                  <c:v>83538</c:v>
                </c:pt>
                <c:pt idx="180">
                  <c:v>83532</c:v>
                </c:pt>
                <c:pt idx="181">
                  <c:v>83530</c:v>
                </c:pt>
                <c:pt idx="182">
                  <c:v>83540</c:v>
                </c:pt>
                <c:pt idx="183">
                  <c:v>83562</c:v>
                </c:pt>
                <c:pt idx="184">
                  <c:v>83580</c:v>
                </c:pt>
                <c:pt idx="185">
                  <c:v>83628</c:v>
                </c:pt>
                <c:pt idx="186">
                  <c:v>83626</c:v>
                </c:pt>
                <c:pt idx="187">
                  <c:v>83692</c:v>
                </c:pt>
                <c:pt idx="188">
                  <c:v>83698</c:v>
                </c:pt>
                <c:pt idx="189">
                  <c:v>83756</c:v>
                </c:pt>
                <c:pt idx="190">
                  <c:v>83784</c:v>
                </c:pt>
                <c:pt idx="191">
                  <c:v>83842</c:v>
                </c:pt>
                <c:pt idx="192">
                  <c:v>83894</c:v>
                </c:pt>
                <c:pt idx="193">
                  <c:v>83919</c:v>
                </c:pt>
                <c:pt idx="194">
                  <c:v>83897</c:v>
                </c:pt>
                <c:pt idx="195">
                  <c:v>83916</c:v>
                </c:pt>
                <c:pt idx="196">
                  <c:v>83877</c:v>
                </c:pt>
                <c:pt idx="197">
                  <c:v>83857</c:v>
                </c:pt>
                <c:pt idx="198">
                  <c:v>83844</c:v>
                </c:pt>
                <c:pt idx="199">
                  <c:v>83820</c:v>
                </c:pt>
                <c:pt idx="200">
                  <c:v>83810</c:v>
                </c:pt>
                <c:pt idx="201">
                  <c:v>83797</c:v>
                </c:pt>
                <c:pt idx="202">
                  <c:v>83803</c:v>
                </c:pt>
                <c:pt idx="203">
                  <c:v>83811</c:v>
                </c:pt>
                <c:pt idx="204">
                  <c:v>83814</c:v>
                </c:pt>
                <c:pt idx="205">
                  <c:v>83836</c:v>
                </c:pt>
                <c:pt idx="206">
                  <c:v>83827</c:v>
                </c:pt>
                <c:pt idx="207">
                  <c:v>83807</c:v>
                </c:pt>
                <c:pt idx="208">
                  <c:v>83805</c:v>
                </c:pt>
                <c:pt idx="209">
                  <c:v>83775</c:v>
                </c:pt>
                <c:pt idx="210">
                  <c:v>83734</c:v>
                </c:pt>
                <c:pt idx="211">
                  <c:v>83695</c:v>
                </c:pt>
                <c:pt idx="212">
                  <c:v>83654</c:v>
                </c:pt>
                <c:pt idx="213">
                  <c:v>83635</c:v>
                </c:pt>
                <c:pt idx="214">
                  <c:v>83613</c:v>
                </c:pt>
                <c:pt idx="215">
                  <c:v>83369</c:v>
                </c:pt>
                <c:pt idx="216">
                  <c:v>83523</c:v>
                </c:pt>
                <c:pt idx="217">
                  <c:v>83565</c:v>
                </c:pt>
                <c:pt idx="218">
                  <c:v>83571</c:v>
                </c:pt>
                <c:pt idx="219">
                  <c:v>83566</c:v>
                </c:pt>
                <c:pt idx="220">
                  <c:v>83577</c:v>
                </c:pt>
                <c:pt idx="221">
                  <c:v>83589</c:v>
                </c:pt>
                <c:pt idx="222">
                  <c:v>83589</c:v>
                </c:pt>
                <c:pt idx="223">
                  <c:v>83594</c:v>
                </c:pt>
                <c:pt idx="224">
                  <c:v>83599</c:v>
                </c:pt>
                <c:pt idx="225">
                  <c:v>83587</c:v>
                </c:pt>
                <c:pt idx="226">
                  <c:v>83596</c:v>
                </c:pt>
                <c:pt idx="227">
                  <c:v>83610</c:v>
                </c:pt>
                <c:pt idx="228">
                  <c:v>83605</c:v>
                </c:pt>
                <c:pt idx="229">
                  <c:v>83615</c:v>
                </c:pt>
                <c:pt idx="230">
                  <c:v>83614</c:v>
                </c:pt>
                <c:pt idx="231">
                  <c:v>83634</c:v>
                </c:pt>
                <c:pt idx="232">
                  <c:v>83625</c:v>
                </c:pt>
                <c:pt idx="233">
                  <c:v>83603</c:v>
                </c:pt>
                <c:pt idx="234">
                  <c:v>83602</c:v>
                </c:pt>
                <c:pt idx="235">
                  <c:v>83560</c:v>
                </c:pt>
                <c:pt idx="236">
                  <c:v>83551</c:v>
                </c:pt>
                <c:pt idx="237">
                  <c:v>83531</c:v>
                </c:pt>
                <c:pt idx="238">
                  <c:v>83523</c:v>
                </c:pt>
                <c:pt idx="239">
                  <c:v>83484</c:v>
                </c:pt>
                <c:pt idx="240">
                  <c:v>83499</c:v>
                </c:pt>
                <c:pt idx="241">
                  <c:v>83492</c:v>
                </c:pt>
                <c:pt idx="242">
                  <c:v>83472</c:v>
                </c:pt>
                <c:pt idx="243">
                  <c:v>83452</c:v>
                </c:pt>
                <c:pt idx="244">
                  <c:v>83435</c:v>
                </c:pt>
                <c:pt idx="245">
                  <c:v>83420</c:v>
                </c:pt>
                <c:pt idx="246">
                  <c:v>83406</c:v>
                </c:pt>
                <c:pt idx="247">
                  <c:v>83384</c:v>
                </c:pt>
                <c:pt idx="248">
                  <c:v>83338</c:v>
                </c:pt>
                <c:pt idx="249">
                  <c:v>83303</c:v>
                </c:pt>
                <c:pt idx="250">
                  <c:v>83259</c:v>
                </c:pt>
                <c:pt idx="251">
                  <c:v>83230</c:v>
                </c:pt>
                <c:pt idx="252">
                  <c:v>83200</c:v>
                </c:pt>
                <c:pt idx="253">
                  <c:v>83177</c:v>
                </c:pt>
                <c:pt idx="254">
                  <c:v>83146</c:v>
                </c:pt>
                <c:pt idx="255">
                  <c:v>83116</c:v>
                </c:pt>
                <c:pt idx="256">
                  <c:v>83081</c:v>
                </c:pt>
                <c:pt idx="257">
                  <c:v>83050</c:v>
                </c:pt>
                <c:pt idx="258">
                  <c:v>83031</c:v>
                </c:pt>
                <c:pt idx="259">
                  <c:v>82996</c:v>
                </c:pt>
                <c:pt idx="260">
                  <c:v>82985</c:v>
                </c:pt>
                <c:pt idx="261">
                  <c:v>82964</c:v>
                </c:pt>
                <c:pt idx="262">
                  <c:v>82943</c:v>
                </c:pt>
                <c:pt idx="263">
                  <c:v>82912</c:v>
                </c:pt>
                <c:pt idx="264">
                  <c:v>82883</c:v>
                </c:pt>
                <c:pt idx="265">
                  <c:v>82839</c:v>
                </c:pt>
                <c:pt idx="266">
                  <c:v>82813</c:v>
                </c:pt>
                <c:pt idx="267">
                  <c:v>82787</c:v>
                </c:pt>
                <c:pt idx="268">
                  <c:v>82754</c:v>
                </c:pt>
                <c:pt idx="269">
                  <c:v>82733</c:v>
                </c:pt>
                <c:pt idx="270">
                  <c:v>82703</c:v>
                </c:pt>
                <c:pt idx="271">
                  <c:v>82674</c:v>
                </c:pt>
                <c:pt idx="272">
                  <c:v>82648</c:v>
                </c:pt>
                <c:pt idx="273">
                  <c:v>82603</c:v>
                </c:pt>
                <c:pt idx="274">
                  <c:v>82603</c:v>
                </c:pt>
                <c:pt idx="275">
                  <c:v>82586</c:v>
                </c:pt>
                <c:pt idx="276">
                  <c:v>82578</c:v>
                </c:pt>
                <c:pt idx="277">
                  <c:v>82550</c:v>
                </c:pt>
                <c:pt idx="278">
                  <c:v>82529</c:v>
                </c:pt>
                <c:pt idx="279">
                  <c:v>82491</c:v>
                </c:pt>
                <c:pt idx="280">
                  <c:v>82457</c:v>
                </c:pt>
                <c:pt idx="281">
                  <c:v>82420</c:v>
                </c:pt>
                <c:pt idx="282">
                  <c:v>82398</c:v>
                </c:pt>
                <c:pt idx="283">
                  <c:v>82385</c:v>
                </c:pt>
                <c:pt idx="284">
                  <c:v>82353</c:v>
                </c:pt>
                <c:pt idx="285">
                  <c:v>82326</c:v>
                </c:pt>
                <c:pt idx="286">
                  <c:v>82290</c:v>
                </c:pt>
                <c:pt idx="287">
                  <c:v>82229</c:v>
                </c:pt>
                <c:pt idx="288">
                  <c:v>82191</c:v>
                </c:pt>
                <c:pt idx="289">
                  <c:v>82158</c:v>
                </c:pt>
                <c:pt idx="290">
                  <c:v>82136</c:v>
                </c:pt>
                <c:pt idx="291">
                  <c:v>82040</c:v>
                </c:pt>
                <c:pt idx="292">
                  <c:v>82096</c:v>
                </c:pt>
                <c:pt idx="293">
                  <c:v>82079</c:v>
                </c:pt>
                <c:pt idx="294">
                  <c:v>82078</c:v>
                </c:pt>
                <c:pt idx="295">
                  <c:v>82062</c:v>
                </c:pt>
                <c:pt idx="296">
                  <c:v>82054</c:v>
                </c:pt>
                <c:pt idx="297">
                  <c:v>82044</c:v>
                </c:pt>
                <c:pt idx="298">
                  <c:v>82021</c:v>
                </c:pt>
                <c:pt idx="299">
                  <c:v>82003</c:v>
                </c:pt>
                <c:pt idx="300">
                  <c:v>81986</c:v>
                </c:pt>
                <c:pt idx="301">
                  <c:v>81961</c:v>
                </c:pt>
                <c:pt idx="302">
                  <c:v>81940</c:v>
                </c:pt>
                <c:pt idx="303">
                  <c:v>81912</c:v>
                </c:pt>
                <c:pt idx="304">
                  <c:v>81884</c:v>
                </c:pt>
                <c:pt idx="305">
                  <c:v>81846</c:v>
                </c:pt>
                <c:pt idx="306">
                  <c:v>81831</c:v>
                </c:pt>
                <c:pt idx="307">
                  <c:v>81806</c:v>
                </c:pt>
                <c:pt idx="308">
                  <c:v>81775</c:v>
                </c:pt>
                <c:pt idx="309">
                  <c:v>81751</c:v>
                </c:pt>
                <c:pt idx="310">
                  <c:v>81733</c:v>
                </c:pt>
                <c:pt idx="311">
                  <c:v>81712</c:v>
                </c:pt>
                <c:pt idx="312">
                  <c:v>81691</c:v>
                </c:pt>
                <c:pt idx="313">
                  <c:v>81663</c:v>
                </c:pt>
                <c:pt idx="314">
                  <c:v>81644</c:v>
                </c:pt>
                <c:pt idx="315">
                  <c:v>81619</c:v>
                </c:pt>
                <c:pt idx="316">
                  <c:v>81592</c:v>
                </c:pt>
                <c:pt idx="317">
                  <c:v>81566</c:v>
                </c:pt>
                <c:pt idx="318">
                  <c:v>81539</c:v>
                </c:pt>
                <c:pt idx="319">
                  <c:v>81516</c:v>
                </c:pt>
                <c:pt idx="320">
                  <c:v>81492</c:v>
                </c:pt>
                <c:pt idx="321">
                  <c:v>81470</c:v>
                </c:pt>
                <c:pt idx="322">
                  <c:v>81446</c:v>
                </c:pt>
                <c:pt idx="323">
                  <c:v>81434</c:v>
                </c:pt>
                <c:pt idx="324">
                  <c:v>81413</c:v>
                </c:pt>
                <c:pt idx="325">
                  <c:v>81396</c:v>
                </c:pt>
                <c:pt idx="326">
                  <c:v>81370</c:v>
                </c:pt>
                <c:pt idx="327">
                  <c:v>81337</c:v>
                </c:pt>
                <c:pt idx="328">
                  <c:v>81326</c:v>
                </c:pt>
                <c:pt idx="329">
                  <c:v>81290</c:v>
                </c:pt>
                <c:pt idx="330">
                  <c:v>81274</c:v>
                </c:pt>
                <c:pt idx="331">
                  <c:v>81241</c:v>
                </c:pt>
                <c:pt idx="332">
                  <c:v>81235</c:v>
                </c:pt>
                <c:pt idx="333">
                  <c:v>81218</c:v>
                </c:pt>
                <c:pt idx="334">
                  <c:v>81200</c:v>
                </c:pt>
                <c:pt idx="335">
                  <c:v>81197</c:v>
                </c:pt>
                <c:pt idx="336">
                  <c:v>81181</c:v>
                </c:pt>
                <c:pt idx="337">
                  <c:v>81157</c:v>
                </c:pt>
                <c:pt idx="338">
                  <c:v>81142</c:v>
                </c:pt>
                <c:pt idx="339">
                  <c:v>81119</c:v>
                </c:pt>
                <c:pt idx="340">
                  <c:v>81103</c:v>
                </c:pt>
                <c:pt idx="341">
                  <c:v>81081</c:v>
                </c:pt>
                <c:pt idx="342">
                  <c:v>81072</c:v>
                </c:pt>
                <c:pt idx="343">
                  <c:v>81037</c:v>
                </c:pt>
                <c:pt idx="344">
                  <c:v>81029</c:v>
                </c:pt>
                <c:pt idx="345">
                  <c:v>81009</c:v>
                </c:pt>
                <c:pt idx="346">
                  <c:v>80995</c:v>
                </c:pt>
                <c:pt idx="347">
                  <c:v>80974</c:v>
                </c:pt>
                <c:pt idx="348">
                  <c:v>80964</c:v>
                </c:pt>
                <c:pt idx="349">
                  <c:v>80953</c:v>
                </c:pt>
                <c:pt idx="350">
                  <c:v>80933</c:v>
                </c:pt>
                <c:pt idx="351">
                  <c:v>80924</c:v>
                </c:pt>
                <c:pt idx="352">
                  <c:v>80911</c:v>
                </c:pt>
                <c:pt idx="353">
                  <c:v>80892</c:v>
                </c:pt>
                <c:pt idx="354">
                  <c:v>80825</c:v>
                </c:pt>
                <c:pt idx="355">
                  <c:v>80876</c:v>
                </c:pt>
                <c:pt idx="356">
                  <c:v>80896</c:v>
                </c:pt>
                <c:pt idx="357">
                  <c:v>80879</c:v>
                </c:pt>
                <c:pt idx="358">
                  <c:v>80869</c:v>
                </c:pt>
                <c:pt idx="359">
                  <c:v>80866</c:v>
                </c:pt>
                <c:pt idx="360">
                  <c:v>80856</c:v>
                </c:pt>
                <c:pt idx="361">
                  <c:v>80841</c:v>
                </c:pt>
                <c:pt idx="362">
                  <c:v>80841</c:v>
                </c:pt>
                <c:pt idx="363">
                  <c:v>80831</c:v>
                </c:pt>
                <c:pt idx="364">
                  <c:v>80809</c:v>
                </c:pt>
                <c:pt idx="365">
                  <c:v>80785</c:v>
                </c:pt>
                <c:pt idx="366">
                  <c:v>80779</c:v>
                </c:pt>
                <c:pt idx="367">
                  <c:v>80775</c:v>
                </c:pt>
                <c:pt idx="368">
                  <c:v>80770</c:v>
                </c:pt>
                <c:pt idx="369">
                  <c:v>80774</c:v>
                </c:pt>
                <c:pt idx="370">
                  <c:v>80781</c:v>
                </c:pt>
                <c:pt idx="371">
                  <c:v>80766</c:v>
                </c:pt>
                <c:pt idx="372">
                  <c:v>80757</c:v>
                </c:pt>
                <c:pt idx="373">
                  <c:v>80750</c:v>
                </c:pt>
                <c:pt idx="374">
                  <c:v>80732</c:v>
                </c:pt>
                <c:pt idx="375">
                  <c:v>80709</c:v>
                </c:pt>
                <c:pt idx="376">
                  <c:v>80692</c:v>
                </c:pt>
                <c:pt idx="377">
                  <c:v>80661</c:v>
                </c:pt>
                <c:pt idx="378">
                  <c:v>80646</c:v>
                </c:pt>
                <c:pt idx="379">
                  <c:v>80633</c:v>
                </c:pt>
                <c:pt idx="380">
                  <c:v>80617</c:v>
                </c:pt>
                <c:pt idx="381">
                  <c:v>80609</c:v>
                </c:pt>
                <c:pt idx="382">
                  <c:v>80602</c:v>
                </c:pt>
                <c:pt idx="383">
                  <c:v>80585</c:v>
                </c:pt>
                <c:pt idx="384">
                  <c:v>80577</c:v>
                </c:pt>
                <c:pt idx="385">
                  <c:v>80551</c:v>
                </c:pt>
                <c:pt idx="386">
                  <c:v>80535</c:v>
                </c:pt>
                <c:pt idx="387">
                  <c:v>80515</c:v>
                </c:pt>
                <c:pt idx="388">
                  <c:v>80500</c:v>
                </c:pt>
                <c:pt idx="389">
                  <c:v>80476</c:v>
                </c:pt>
                <c:pt idx="390">
                  <c:v>80469</c:v>
                </c:pt>
                <c:pt idx="391">
                  <c:v>80455</c:v>
                </c:pt>
                <c:pt idx="392">
                  <c:v>80441</c:v>
                </c:pt>
                <c:pt idx="393">
                  <c:v>80430</c:v>
                </c:pt>
                <c:pt idx="394">
                  <c:v>80410</c:v>
                </c:pt>
                <c:pt idx="395">
                  <c:v>80396</c:v>
                </c:pt>
                <c:pt idx="396">
                  <c:v>80392</c:v>
                </c:pt>
                <c:pt idx="397">
                  <c:v>80383</c:v>
                </c:pt>
                <c:pt idx="398">
                  <c:v>80394</c:v>
                </c:pt>
                <c:pt idx="399">
                  <c:v>80400</c:v>
                </c:pt>
                <c:pt idx="400">
                  <c:v>80400</c:v>
                </c:pt>
                <c:pt idx="401">
                  <c:v>80400</c:v>
                </c:pt>
                <c:pt idx="402">
                  <c:v>80398</c:v>
                </c:pt>
                <c:pt idx="403">
                  <c:v>80394</c:v>
                </c:pt>
                <c:pt idx="404">
                  <c:v>80383</c:v>
                </c:pt>
                <c:pt idx="405">
                  <c:v>80378</c:v>
                </c:pt>
                <c:pt idx="406">
                  <c:v>80354</c:v>
                </c:pt>
                <c:pt idx="407">
                  <c:v>80352</c:v>
                </c:pt>
                <c:pt idx="408">
                  <c:v>80346</c:v>
                </c:pt>
                <c:pt idx="409">
                  <c:v>80327</c:v>
                </c:pt>
                <c:pt idx="410">
                  <c:v>80319</c:v>
                </c:pt>
                <c:pt idx="411">
                  <c:v>80325</c:v>
                </c:pt>
                <c:pt idx="412">
                  <c:v>80311</c:v>
                </c:pt>
                <c:pt idx="413">
                  <c:v>80299</c:v>
                </c:pt>
                <c:pt idx="414">
                  <c:v>80274</c:v>
                </c:pt>
                <c:pt idx="415">
                  <c:v>80259</c:v>
                </c:pt>
                <c:pt idx="416">
                  <c:v>80229</c:v>
                </c:pt>
                <c:pt idx="417">
                  <c:v>80217</c:v>
                </c:pt>
                <c:pt idx="418">
                  <c:v>80181</c:v>
                </c:pt>
                <c:pt idx="419">
                  <c:v>80163</c:v>
                </c:pt>
                <c:pt idx="420">
                  <c:v>80159</c:v>
                </c:pt>
                <c:pt idx="421">
                  <c:v>80148</c:v>
                </c:pt>
                <c:pt idx="422">
                  <c:v>80144</c:v>
                </c:pt>
                <c:pt idx="423">
                  <c:v>80136</c:v>
                </c:pt>
                <c:pt idx="424">
                  <c:v>80141</c:v>
                </c:pt>
                <c:pt idx="425">
                  <c:v>80120</c:v>
                </c:pt>
                <c:pt idx="426">
                  <c:v>80102</c:v>
                </c:pt>
                <c:pt idx="427">
                  <c:v>80096</c:v>
                </c:pt>
                <c:pt idx="428">
                  <c:v>80093</c:v>
                </c:pt>
                <c:pt idx="429">
                  <c:v>80082</c:v>
                </c:pt>
                <c:pt idx="430">
                  <c:v>80062</c:v>
                </c:pt>
                <c:pt idx="431">
                  <c:v>80044</c:v>
                </c:pt>
                <c:pt idx="432">
                  <c:v>80042</c:v>
                </c:pt>
                <c:pt idx="433">
                  <c:v>80038</c:v>
                </c:pt>
                <c:pt idx="434">
                  <c:v>80035</c:v>
                </c:pt>
                <c:pt idx="435">
                  <c:v>80018</c:v>
                </c:pt>
                <c:pt idx="436">
                  <c:v>79997</c:v>
                </c:pt>
                <c:pt idx="437">
                  <c:v>80002</c:v>
                </c:pt>
                <c:pt idx="438">
                  <c:v>79993</c:v>
                </c:pt>
                <c:pt idx="439">
                  <c:v>79979</c:v>
                </c:pt>
                <c:pt idx="440">
                  <c:v>79966</c:v>
                </c:pt>
                <c:pt idx="441">
                  <c:v>79945</c:v>
                </c:pt>
                <c:pt idx="442">
                  <c:v>79933</c:v>
                </c:pt>
                <c:pt idx="443">
                  <c:v>79925</c:v>
                </c:pt>
                <c:pt idx="444">
                  <c:v>79913</c:v>
                </c:pt>
                <c:pt idx="445">
                  <c:v>79910</c:v>
                </c:pt>
                <c:pt idx="446">
                  <c:v>79901</c:v>
                </c:pt>
                <c:pt idx="447">
                  <c:v>79883</c:v>
                </c:pt>
                <c:pt idx="448">
                  <c:v>79874</c:v>
                </c:pt>
                <c:pt idx="449">
                  <c:v>79846</c:v>
                </c:pt>
                <c:pt idx="450">
                  <c:v>79821</c:v>
                </c:pt>
                <c:pt idx="451">
                  <c:v>79811</c:v>
                </c:pt>
                <c:pt idx="452">
                  <c:v>79803</c:v>
                </c:pt>
                <c:pt idx="453">
                  <c:v>79803</c:v>
                </c:pt>
                <c:pt idx="454">
                  <c:v>79825</c:v>
                </c:pt>
                <c:pt idx="455">
                  <c:v>79810</c:v>
                </c:pt>
                <c:pt idx="456">
                  <c:v>79788</c:v>
                </c:pt>
                <c:pt idx="457">
                  <c:v>79762</c:v>
                </c:pt>
                <c:pt idx="458">
                  <c:v>79736</c:v>
                </c:pt>
                <c:pt idx="459">
                  <c:v>79728</c:v>
                </c:pt>
                <c:pt idx="460">
                  <c:v>79701</c:v>
                </c:pt>
                <c:pt idx="461">
                  <c:v>79702</c:v>
                </c:pt>
                <c:pt idx="462">
                  <c:v>79710</c:v>
                </c:pt>
                <c:pt idx="463">
                  <c:v>79694</c:v>
                </c:pt>
                <c:pt idx="464">
                  <c:v>79672</c:v>
                </c:pt>
                <c:pt idx="465">
                  <c:v>79621</c:v>
                </c:pt>
                <c:pt idx="466">
                  <c:v>79701</c:v>
                </c:pt>
                <c:pt idx="467">
                  <c:v>79687</c:v>
                </c:pt>
                <c:pt idx="468">
                  <c:v>79685</c:v>
                </c:pt>
                <c:pt idx="469">
                  <c:v>79650</c:v>
                </c:pt>
                <c:pt idx="470">
                  <c:v>79639</c:v>
                </c:pt>
                <c:pt idx="471">
                  <c:v>79625</c:v>
                </c:pt>
                <c:pt idx="472">
                  <c:v>79611</c:v>
                </c:pt>
                <c:pt idx="473">
                  <c:v>79583</c:v>
                </c:pt>
                <c:pt idx="474">
                  <c:v>79569</c:v>
                </c:pt>
                <c:pt idx="475">
                  <c:v>79553</c:v>
                </c:pt>
                <c:pt idx="476">
                  <c:v>79554</c:v>
                </c:pt>
                <c:pt idx="477">
                  <c:v>79533</c:v>
                </c:pt>
                <c:pt idx="478">
                  <c:v>79521</c:v>
                </c:pt>
                <c:pt idx="479">
                  <c:v>79529</c:v>
                </c:pt>
                <c:pt idx="480">
                  <c:v>79543</c:v>
                </c:pt>
                <c:pt idx="481">
                  <c:v>79555</c:v>
                </c:pt>
                <c:pt idx="482">
                  <c:v>79532</c:v>
                </c:pt>
                <c:pt idx="483">
                  <c:v>79511</c:v>
                </c:pt>
                <c:pt idx="484">
                  <c:v>79463</c:v>
                </c:pt>
                <c:pt idx="485">
                  <c:v>79443</c:v>
                </c:pt>
                <c:pt idx="486">
                  <c:v>79394</c:v>
                </c:pt>
                <c:pt idx="487">
                  <c:v>79390</c:v>
                </c:pt>
                <c:pt idx="488">
                  <c:v>79394</c:v>
                </c:pt>
                <c:pt idx="489">
                  <c:v>79387</c:v>
                </c:pt>
                <c:pt idx="490">
                  <c:v>79380</c:v>
                </c:pt>
                <c:pt idx="491">
                  <c:v>79382</c:v>
                </c:pt>
                <c:pt idx="492">
                  <c:v>79393</c:v>
                </c:pt>
                <c:pt idx="493">
                  <c:v>79396</c:v>
                </c:pt>
                <c:pt idx="494">
                  <c:v>79414</c:v>
                </c:pt>
                <c:pt idx="495">
                  <c:v>79453</c:v>
                </c:pt>
                <c:pt idx="496">
                  <c:v>79510</c:v>
                </c:pt>
                <c:pt idx="497">
                  <c:v>79572</c:v>
                </c:pt>
                <c:pt idx="498">
                  <c:v>79651</c:v>
                </c:pt>
                <c:pt idx="499">
                  <c:v>79767</c:v>
                </c:pt>
                <c:pt idx="500">
                  <c:v>79870</c:v>
                </c:pt>
                <c:pt idx="501">
                  <c:v>79945</c:v>
                </c:pt>
                <c:pt idx="502">
                  <c:v>80053</c:v>
                </c:pt>
                <c:pt idx="503">
                  <c:v>80130</c:v>
                </c:pt>
                <c:pt idx="504">
                  <c:v>80235</c:v>
                </c:pt>
                <c:pt idx="505">
                  <c:v>80320</c:v>
                </c:pt>
                <c:pt idx="506">
                  <c:v>80400</c:v>
                </c:pt>
                <c:pt idx="507">
                  <c:v>80501</c:v>
                </c:pt>
                <c:pt idx="508">
                  <c:v>80596</c:v>
                </c:pt>
                <c:pt idx="509">
                  <c:v>80679</c:v>
                </c:pt>
                <c:pt idx="510">
                  <c:v>80764</c:v>
                </c:pt>
                <c:pt idx="511">
                  <c:v>80853</c:v>
                </c:pt>
                <c:pt idx="512">
                  <c:v>80956</c:v>
                </c:pt>
                <c:pt idx="513">
                  <c:v>81084</c:v>
                </c:pt>
                <c:pt idx="514">
                  <c:v>81180</c:v>
                </c:pt>
                <c:pt idx="515">
                  <c:v>81267</c:v>
                </c:pt>
                <c:pt idx="516">
                  <c:v>81328</c:v>
                </c:pt>
                <c:pt idx="517">
                  <c:v>81414</c:v>
                </c:pt>
                <c:pt idx="518">
                  <c:v>81481</c:v>
                </c:pt>
                <c:pt idx="519">
                  <c:v>81561</c:v>
                </c:pt>
                <c:pt idx="520">
                  <c:v>81680</c:v>
                </c:pt>
                <c:pt idx="521">
                  <c:v>81767</c:v>
                </c:pt>
                <c:pt idx="522">
                  <c:v>81857</c:v>
                </c:pt>
                <c:pt idx="523">
                  <c:v>81965</c:v>
                </c:pt>
                <c:pt idx="524">
                  <c:v>82045</c:v>
                </c:pt>
                <c:pt idx="525">
                  <c:v>82132</c:v>
                </c:pt>
                <c:pt idx="526">
                  <c:v>82241</c:v>
                </c:pt>
                <c:pt idx="527">
                  <c:v>82320</c:v>
                </c:pt>
                <c:pt idx="528">
                  <c:v>82421</c:v>
                </c:pt>
                <c:pt idx="529">
                  <c:v>82515</c:v>
                </c:pt>
                <c:pt idx="530">
                  <c:v>82627</c:v>
                </c:pt>
                <c:pt idx="531">
                  <c:v>82765</c:v>
                </c:pt>
                <c:pt idx="532">
                  <c:v>82909</c:v>
                </c:pt>
                <c:pt idx="533">
                  <c:v>83125</c:v>
                </c:pt>
                <c:pt idx="534">
                  <c:v>83284</c:v>
                </c:pt>
                <c:pt idx="535">
                  <c:v>83463</c:v>
                </c:pt>
                <c:pt idx="536">
                  <c:v>83602</c:v>
                </c:pt>
                <c:pt idx="537">
                  <c:v>83720</c:v>
                </c:pt>
                <c:pt idx="538">
                  <c:v>83835</c:v>
                </c:pt>
                <c:pt idx="539">
                  <c:v>83907</c:v>
                </c:pt>
                <c:pt idx="540">
                  <c:v>84001</c:v>
                </c:pt>
                <c:pt idx="541">
                  <c:v>84071</c:v>
                </c:pt>
                <c:pt idx="542">
                  <c:v>84077</c:v>
                </c:pt>
                <c:pt idx="543">
                  <c:v>84118</c:v>
                </c:pt>
                <c:pt idx="544">
                  <c:v>84123</c:v>
                </c:pt>
                <c:pt idx="545">
                  <c:v>84115</c:v>
                </c:pt>
                <c:pt idx="546">
                  <c:v>84097</c:v>
                </c:pt>
                <c:pt idx="547">
                  <c:v>84058</c:v>
                </c:pt>
                <c:pt idx="548">
                  <c:v>84040</c:v>
                </c:pt>
                <c:pt idx="549">
                  <c:v>83986</c:v>
                </c:pt>
                <c:pt idx="550">
                  <c:v>83960</c:v>
                </c:pt>
                <c:pt idx="551">
                  <c:v>83924</c:v>
                </c:pt>
                <c:pt idx="552">
                  <c:v>83880</c:v>
                </c:pt>
                <c:pt idx="553">
                  <c:v>83826</c:v>
                </c:pt>
                <c:pt idx="554">
                  <c:v>83790</c:v>
                </c:pt>
                <c:pt idx="555">
                  <c:v>83747</c:v>
                </c:pt>
                <c:pt idx="556">
                  <c:v>83738</c:v>
                </c:pt>
                <c:pt idx="557">
                  <c:v>83717</c:v>
                </c:pt>
                <c:pt idx="558">
                  <c:v>83687</c:v>
                </c:pt>
                <c:pt idx="559">
                  <c:v>83703</c:v>
                </c:pt>
                <c:pt idx="560">
                  <c:v>83683</c:v>
                </c:pt>
                <c:pt idx="561">
                  <c:v>83651</c:v>
                </c:pt>
                <c:pt idx="562">
                  <c:v>83635</c:v>
                </c:pt>
                <c:pt idx="563">
                  <c:v>83605</c:v>
                </c:pt>
                <c:pt idx="564">
                  <c:v>83593</c:v>
                </c:pt>
                <c:pt idx="565">
                  <c:v>83574</c:v>
                </c:pt>
                <c:pt idx="566">
                  <c:v>83554</c:v>
                </c:pt>
                <c:pt idx="567">
                  <c:v>83557</c:v>
                </c:pt>
                <c:pt idx="568">
                  <c:v>83535</c:v>
                </c:pt>
                <c:pt idx="569">
                  <c:v>83537</c:v>
                </c:pt>
                <c:pt idx="570">
                  <c:v>83532</c:v>
                </c:pt>
                <c:pt idx="571">
                  <c:v>83521</c:v>
                </c:pt>
                <c:pt idx="572">
                  <c:v>83505</c:v>
                </c:pt>
                <c:pt idx="573">
                  <c:v>83480</c:v>
                </c:pt>
                <c:pt idx="574">
                  <c:v>83486</c:v>
                </c:pt>
                <c:pt idx="575">
                  <c:v>83471</c:v>
                </c:pt>
                <c:pt idx="576">
                  <c:v>83446</c:v>
                </c:pt>
                <c:pt idx="577">
                  <c:v>83425</c:v>
                </c:pt>
                <c:pt idx="578">
                  <c:v>83388</c:v>
                </c:pt>
                <c:pt idx="579">
                  <c:v>83373</c:v>
                </c:pt>
                <c:pt idx="580">
                  <c:v>83337</c:v>
                </c:pt>
                <c:pt idx="581">
                  <c:v>83321</c:v>
                </c:pt>
                <c:pt idx="582">
                  <c:v>83286</c:v>
                </c:pt>
                <c:pt idx="583">
                  <c:v>83261</c:v>
                </c:pt>
                <c:pt idx="584">
                  <c:v>83215</c:v>
                </c:pt>
                <c:pt idx="585">
                  <c:v>83160</c:v>
                </c:pt>
                <c:pt idx="586">
                  <c:v>83114</c:v>
                </c:pt>
                <c:pt idx="587">
                  <c:v>83067</c:v>
                </c:pt>
                <c:pt idx="588">
                  <c:v>83064</c:v>
                </c:pt>
                <c:pt idx="589">
                  <c:v>83082</c:v>
                </c:pt>
                <c:pt idx="590">
                  <c:v>83187</c:v>
                </c:pt>
                <c:pt idx="591">
                  <c:v>83206</c:v>
                </c:pt>
                <c:pt idx="592">
                  <c:v>83226</c:v>
                </c:pt>
                <c:pt idx="593">
                  <c:v>83220</c:v>
                </c:pt>
                <c:pt idx="594">
                  <c:v>83191</c:v>
                </c:pt>
                <c:pt idx="595">
                  <c:v>83174</c:v>
                </c:pt>
                <c:pt idx="596">
                  <c:v>83157</c:v>
                </c:pt>
                <c:pt idx="597">
                  <c:v>83197</c:v>
                </c:pt>
                <c:pt idx="598">
                  <c:v>83194</c:v>
                </c:pt>
                <c:pt idx="599">
                  <c:v>83182</c:v>
                </c:pt>
                <c:pt idx="600">
                  <c:v>83161</c:v>
                </c:pt>
                <c:pt idx="601">
                  <c:v>83131</c:v>
                </c:pt>
                <c:pt idx="602">
                  <c:v>83107</c:v>
                </c:pt>
                <c:pt idx="603">
                  <c:v>83071</c:v>
                </c:pt>
                <c:pt idx="604">
                  <c:v>83067</c:v>
                </c:pt>
                <c:pt idx="605">
                  <c:v>83096</c:v>
                </c:pt>
                <c:pt idx="606">
                  <c:v>83112</c:v>
                </c:pt>
                <c:pt idx="607">
                  <c:v>83142</c:v>
                </c:pt>
                <c:pt idx="608">
                  <c:v>83172</c:v>
                </c:pt>
                <c:pt idx="609">
                  <c:v>83216</c:v>
                </c:pt>
                <c:pt idx="610">
                  <c:v>83225</c:v>
                </c:pt>
                <c:pt idx="611">
                  <c:v>83228</c:v>
                </c:pt>
                <c:pt idx="612">
                  <c:v>83197</c:v>
                </c:pt>
                <c:pt idx="613">
                  <c:v>83172</c:v>
                </c:pt>
                <c:pt idx="614">
                  <c:v>83150</c:v>
                </c:pt>
                <c:pt idx="615">
                  <c:v>83124</c:v>
                </c:pt>
                <c:pt idx="616">
                  <c:v>83132</c:v>
                </c:pt>
                <c:pt idx="617">
                  <c:v>83127</c:v>
                </c:pt>
                <c:pt idx="618">
                  <c:v>83110</c:v>
                </c:pt>
                <c:pt idx="619">
                  <c:v>83094</c:v>
                </c:pt>
                <c:pt idx="620">
                  <c:v>83099</c:v>
                </c:pt>
                <c:pt idx="621">
                  <c:v>83097</c:v>
                </c:pt>
                <c:pt idx="622">
                  <c:v>83110</c:v>
                </c:pt>
                <c:pt idx="623">
                  <c:v>83121</c:v>
                </c:pt>
                <c:pt idx="624">
                  <c:v>83133</c:v>
                </c:pt>
                <c:pt idx="625">
                  <c:v>83129</c:v>
                </c:pt>
                <c:pt idx="626">
                  <c:v>83164</c:v>
                </c:pt>
                <c:pt idx="627">
                  <c:v>83147</c:v>
                </c:pt>
                <c:pt idx="628">
                  <c:v>83134</c:v>
                </c:pt>
                <c:pt idx="629">
                  <c:v>83146</c:v>
                </c:pt>
                <c:pt idx="630">
                  <c:v>83198</c:v>
                </c:pt>
                <c:pt idx="631">
                  <c:v>83286</c:v>
                </c:pt>
                <c:pt idx="632">
                  <c:v>83390</c:v>
                </c:pt>
                <c:pt idx="633">
                  <c:v>83472</c:v>
                </c:pt>
                <c:pt idx="634">
                  <c:v>83558</c:v>
                </c:pt>
                <c:pt idx="635">
                  <c:v>83580</c:v>
                </c:pt>
                <c:pt idx="636">
                  <c:v>83686</c:v>
                </c:pt>
                <c:pt idx="637">
                  <c:v>83798</c:v>
                </c:pt>
                <c:pt idx="638">
                  <c:v>83890</c:v>
                </c:pt>
                <c:pt idx="639">
                  <c:v>83996</c:v>
                </c:pt>
                <c:pt idx="640">
                  <c:v>84061</c:v>
                </c:pt>
                <c:pt idx="641">
                  <c:v>84204</c:v>
                </c:pt>
                <c:pt idx="642">
                  <c:v>84288</c:v>
                </c:pt>
                <c:pt idx="643">
                  <c:v>84331</c:v>
                </c:pt>
                <c:pt idx="644">
                  <c:v>84365</c:v>
                </c:pt>
                <c:pt idx="645">
                  <c:v>84394</c:v>
                </c:pt>
                <c:pt idx="646">
                  <c:v>84417</c:v>
                </c:pt>
                <c:pt idx="647">
                  <c:v>84413</c:v>
                </c:pt>
                <c:pt idx="648">
                  <c:v>84444</c:v>
                </c:pt>
                <c:pt idx="649">
                  <c:v>84446</c:v>
                </c:pt>
                <c:pt idx="650">
                  <c:v>84474</c:v>
                </c:pt>
                <c:pt idx="651">
                  <c:v>84479</c:v>
                </c:pt>
                <c:pt idx="652">
                  <c:v>84519</c:v>
                </c:pt>
                <c:pt idx="653">
                  <c:v>84522</c:v>
                </c:pt>
                <c:pt idx="654">
                  <c:v>84519</c:v>
                </c:pt>
                <c:pt idx="655">
                  <c:v>84526</c:v>
                </c:pt>
                <c:pt idx="656">
                  <c:v>84514</c:v>
                </c:pt>
                <c:pt idx="657">
                  <c:v>84519</c:v>
                </c:pt>
                <c:pt idx="658">
                  <c:v>84504</c:v>
                </c:pt>
                <c:pt idx="659">
                  <c:v>84508</c:v>
                </c:pt>
                <c:pt idx="660">
                  <c:v>84513</c:v>
                </c:pt>
                <c:pt idx="661">
                  <c:v>84514</c:v>
                </c:pt>
                <c:pt idx="662">
                  <c:v>84505</c:v>
                </c:pt>
                <c:pt idx="663">
                  <c:v>84503</c:v>
                </c:pt>
                <c:pt idx="664">
                  <c:v>84508</c:v>
                </c:pt>
                <c:pt idx="665">
                  <c:v>84506</c:v>
                </c:pt>
                <c:pt idx="666">
                  <c:v>84510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2697728"/>
        <c:axId val="242699264"/>
      </c:lineChart>
      <c:catAx>
        <c:axId val="242697728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crossAx val="242699264"/>
        <c:crosses val="autoZero"/>
        <c:auto val="1"/>
        <c:lblAlgn val="ctr"/>
        <c:lblOffset val="100"/>
        <c:noMultiLvlLbl val="0"/>
      </c:catAx>
      <c:valAx>
        <c:axId val="24269926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2426977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Lady's</a:t>
            </a:r>
            <a:r>
              <a:rPr lang="en-US" baseline="0"/>
              <a:t> Stones</a:t>
            </a:r>
            <a:endParaRPr 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Humidity ( % )</c:v>
          </c:tx>
          <c:marker>
            <c:symbol val="none"/>
          </c:marker>
          <c:cat>
            <c:numRef>
              <c:f>Sheet1!$C$1:$C$667</c:f>
              <c:numCache>
                <c:formatCode>h:mm:ss</c:formatCode>
                <c:ptCount val="667"/>
                <c:pt idx="0">
                  <c:v>2.3148148148148147E-5</c:v>
                </c:pt>
                <c:pt idx="1">
                  <c:v>2.3148148148148147E-5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8.1018518518518516E-5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5.3819444444444453E-3</c:v>
                </c:pt>
                <c:pt idx="465">
                  <c:v>5.3935185185185188E-3</c:v>
                </c:pt>
                <c:pt idx="466">
                  <c:v>5.4050925925925924E-3</c:v>
                </c:pt>
                <c:pt idx="467">
                  <c:v>5.4166666666666669E-3</c:v>
                </c:pt>
                <c:pt idx="468">
                  <c:v>5.4282407407407404E-3</c:v>
                </c:pt>
                <c:pt idx="469">
                  <c:v>5.4398148148148149E-3</c:v>
                </c:pt>
                <c:pt idx="470">
                  <c:v>5.4513888888888884E-3</c:v>
                </c:pt>
                <c:pt idx="471">
                  <c:v>5.4629629629629637E-3</c:v>
                </c:pt>
                <c:pt idx="472">
                  <c:v>5.4745370370370373E-3</c:v>
                </c:pt>
                <c:pt idx="473">
                  <c:v>5.4861111111111117E-3</c:v>
                </c:pt>
                <c:pt idx="474">
                  <c:v>5.4976851851851853E-3</c:v>
                </c:pt>
                <c:pt idx="475">
                  <c:v>5.5092592592592589E-3</c:v>
                </c:pt>
                <c:pt idx="476">
                  <c:v>5.5208333333333333E-3</c:v>
                </c:pt>
                <c:pt idx="477">
                  <c:v>5.5324074074074069E-3</c:v>
                </c:pt>
                <c:pt idx="478">
                  <c:v>5.5439814814814822E-3</c:v>
                </c:pt>
                <c:pt idx="479">
                  <c:v>5.5555555555555558E-3</c:v>
                </c:pt>
                <c:pt idx="480">
                  <c:v>5.5671296296296302E-3</c:v>
                </c:pt>
                <c:pt idx="481">
                  <c:v>5.5787037037037038E-3</c:v>
                </c:pt>
                <c:pt idx="482">
                  <c:v>5.5902777777777782E-3</c:v>
                </c:pt>
                <c:pt idx="483">
                  <c:v>5.6018518518518518E-3</c:v>
                </c:pt>
                <c:pt idx="484">
                  <c:v>5.6134259259259271E-3</c:v>
                </c:pt>
                <c:pt idx="485">
                  <c:v>5.6249999999999989E-3</c:v>
                </c:pt>
                <c:pt idx="486">
                  <c:v>5.6365740740740742E-3</c:v>
                </c:pt>
                <c:pt idx="487">
                  <c:v>5.6481481481481478E-3</c:v>
                </c:pt>
                <c:pt idx="488">
                  <c:v>5.6597222222222222E-3</c:v>
                </c:pt>
                <c:pt idx="489">
                  <c:v>5.6712962962962958E-3</c:v>
                </c:pt>
                <c:pt idx="490">
                  <c:v>5.6828703703703702E-3</c:v>
                </c:pt>
                <c:pt idx="491">
                  <c:v>5.6944444444444438E-3</c:v>
                </c:pt>
                <c:pt idx="492">
                  <c:v>5.7060185185185191E-3</c:v>
                </c:pt>
                <c:pt idx="493">
                  <c:v>5.7175925925925927E-3</c:v>
                </c:pt>
                <c:pt idx="494">
                  <c:v>5.7291666666666671E-3</c:v>
                </c:pt>
                <c:pt idx="495">
                  <c:v>5.7407407407407416E-3</c:v>
                </c:pt>
                <c:pt idx="496">
                  <c:v>5.7523148148148143E-3</c:v>
                </c:pt>
                <c:pt idx="497">
                  <c:v>5.7638888888888887E-3</c:v>
                </c:pt>
                <c:pt idx="498">
                  <c:v>5.7754629629629623E-3</c:v>
                </c:pt>
                <c:pt idx="499">
                  <c:v>5.7870370370370376E-3</c:v>
                </c:pt>
                <c:pt idx="500">
                  <c:v>5.7986111111111112E-3</c:v>
                </c:pt>
                <c:pt idx="501">
                  <c:v>5.8101851851851856E-3</c:v>
                </c:pt>
                <c:pt idx="502">
                  <c:v>5.8217592592592592E-3</c:v>
                </c:pt>
                <c:pt idx="503">
                  <c:v>5.8333333333333336E-3</c:v>
                </c:pt>
                <c:pt idx="504">
                  <c:v>5.8449074074074072E-3</c:v>
                </c:pt>
                <c:pt idx="505">
                  <c:v>5.8564814814814825E-3</c:v>
                </c:pt>
                <c:pt idx="506">
                  <c:v>5.8680555555555543E-3</c:v>
                </c:pt>
                <c:pt idx="507">
                  <c:v>5.8796296296296296E-3</c:v>
                </c:pt>
                <c:pt idx="508">
                  <c:v>5.8912037037037032E-3</c:v>
                </c:pt>
                <c:pt idx="509">
                  <c:v>5.9027777777777776E-3</c:v>
                </c:pt>
                <c:pt idx="510">
                  <c:v>5.9143518518518521E-3</c:v>
                </c:pt>
                <c:pt idx="511">
                  <c:v>5.9259259259259256E-3</c:v>
                </c:pt>
                <c:pt idx="512">
                  <c:v>5.9375000000000009E-3</c:v>
                </c:pt>
                <c:pt idx="513">
                  <c:v>5.9490740740740745E-3</c:v>
                </c:pt>
                <c:pt idx="514">
                  <c:v>5.9606481481481489E-3</c:v>
                </c:pt>
                <c:pt idx="515">
                  <c:v>5.9722222222222225E-3</c:v>
                </c:pt>
                <c:pt idx="516">
                  <c:v>5.9837962962962961E-3</c:v>
                </c:pt>
                <c:pt idx="517">
                  <c:v>5.9953703703703697E-3</c:v>
                </c:pt>
                <c:pt idx="518">
                  <c:v>6.0069444444444441E-3</c:v>
                </c:pt>
                <c:pt idx="519">
                  <c:v>6.0185185185185177E-3</c:v>
                </c:pt>
                <c:pt idx="520">
                  <c:v>6.030092592592593E-3</c:v>
                </c:pt>
                <c:pt idx="521">
                  <c:v>6.0416666666666665E-3</c:v>
                </c:pt>
                <c:pt idx="522">
                  <c:v>6.053240740740741E-3</c:v>
                </c:pt>
                <c:pt idx="523">
                  <c:v>6.0648148148148145E-3</c:v>
                </c:pt>
                <c:pt idx="524">
                  <c:v>6.076388888888889E-3</c:v>
                </c:pt>
                <c:pt idx="525">
                  <c:v>6.0879629629629643E-3</c:v>
                </c:pt>
                <c:pt idx="526">
                  <c:v>6.0995370370370361E-3</c:v>
                </c:pt>
                <c:pt idx="527">
                  <c:v>6.1111111111111114E-3</c:v>
                </c:pt>
                <c:pt idx="528">
                  <c:v>6.122685185185185E-3</c:v>
                </c:pt>
                <c:pt idx="529">
                  <c:v>6.1342592592592594E-3</c:v>
                </c:pt>
                <c:pt idx="530">
                  <c:v>6.145833333333333E-3</c:v>
                </c:pt>
                <c:pt idx="531">
                  <c:v>6.1574074074074074E-3</c:v>
                </c:pt>
                <c:pt idx="532">
                  <c:v>6.168981481481481E-3</c:v>
                </c:pt>
                <c:pt idx="533">
                  <c:v>6.1805555555555563E-3</c:v>
                </c:pt>
                <c:pt idx="534">
                  <c:v>6.1921296296296299E-3</c:v>
                </c:pt>
                <c:pt idx="535">
                  <c:v>6.2037037037037043E-3</c:v>
                </c:pt>
                <c:pt idx="536">
                  <c:v>6.215277777777777E-3</c:v>
                </c:pt>
                <c:pt idx="537">
                  <c:v>6.2268518518518515E-3</c:v>
                </c:pt>
                <c:pt idx="538">
                  <c:v>6.238425925925925E-3</c:v>
                </c:pt>
                <c:pt idx="539">
                  <c:v>6.2499999999999995E-3</c:v>
                </c:pt>
                <c:pt idx="540">
                  <c:v>6.2615740740740748E-3</c:v>
                </c:pt>
                <c:pt idx="541">
                  <c:v>6.2731481481481484E-3</c:v>
                </c:pt>
                <c:pt idx="542">
                  <c:v>6.2847222222222228E-3</c:v>
                </c:pt>
                <c:pt idx="543">
                  <c:v>6.2962962962962964E-3</c:v>
                </c:pt>
                <c:pt idx="544">
                  <c:v>6.3078703703703708E-3</c:v>
                </c:pt>
                <c:pt idx="545">
                  <c:v>6.3194444444444444E-3</c:v>
                </c:pt>
                <c:pt idx="546">
                  <c:v>6.3310185185185197E-3</c:v>
                </c:pt>
                <c:pt idx="547">
                  <c:v>6.3425925925925915E-3</c:v>
                </c:pt>
                <c:pt idx="548">
                  <c:v>6.3541666666666668E-3</c:v>
                </c:pt>
                <c:pt idx="549">
                  <c:v>6.3657407407407404E-3</c:v>
                </c:pt>
                <c:pt idx="550">
                  <c:v>6.3773148148148148E-3</c:v>
                </c:pt>
                <c:pt idx="551">
                  <c:v>6.3888888888888884E-3</c:v>
                </c:pt>
                <c:pt idx="552">
                  <c:v>6.4004629629629628E-3</c:v>
                </c:pt>
                <c:pt idx="553">
                  <c:v>6.4120370370370364E-3</c:v>
                </c:pt>
                <c:pt idx="554">
                  <c:v>6.4236111111111117E-3</c:v>
                </c:pt>
                <c:pt idx="555">
                  <c:v>6.4351851851851861E-3</c:v>
                </c:pt>
                <c:pt idx="556">
                  <c:v>6.4467592592592597E-3</c:v>
                </c:pt>
                <c:pt idx="557">
                  <c:v>6.4583333333333333E-3</c:v>
                </c:pt>
                <c:pt idx="558">
                  <c:v>6.4699074074074069E-3</c:v>
                </c:pt>
                <c:pt idx="559">
                  <c:v>6.4814814814814813E-3</c:v>
                </c:pt>
                <c:pt idx="560">
                  <c:v>6.4930555555555549E-3</c:v>
                </c:pt>
                <c:pt idx="561">
                  <c:v>6.5046296296296302E-3</c:v>
                </c:pt>
                <c:pt idx="562">
                  <c:v>6.5162037037037037E-3</c:v>
                </c:pt>
                <c:pt idx="563">
                  <c:v>6.5277777777777782E-3</c:v>
                </c:pt>
                <c:pt idx="564">
                  <c:v>6.5393518518518517E-3</c:v>
                </c:pt>
                <c:pt idx="565">
                  <c:v>6.5509259259259262E-3</c:v>
                </c:pt>
                <c:pt idx="566">
                  <c:v>6.5624999999999998E-3</c:v>
                </c:pt>
                <c:pt idx="567">
                  <c:v>6.5740740740740733E-3</c:v>
                </c:pt>
                <c:pt idx="568">
                  <c:v>6.5856481481481469E-3</c:v>
                </c:pt>
                <c:pt idx="569">
                  <c:v>6.5972222222222222E-3</c:v>
                </c:pt>
                <c:pt idx="570">
                  <c:v>6.6087962962962966E-3</c:v>
                </c:pt>
                <c:pt idx="571">
                  <c:v>6.6203703703703702E-3</c:v>
                </c:pt>
                <c:pt idx="572">
                  <c:v>6.6319444444444446E-3</c:v>
                </c:pt>
                <c:pt idx="573">
                  <c:v>6.6435185185185182E-3</c:v>
                </c:pt>
                <c:pt idx="574">
                  <c:v>6.6550925925925935E-3</c:v>
                </c:pt>
                <c:pt idx="575">
                  <c:v>6.6666666666666671E-3</c:v>
                </c:pt>
                <c:pt idx="576">
                  <c:v>6.6782407407407415E-3</c:v>
                </c:pt>
                <c:pt idx="577">
                  <c:v>6.6898148148148142E-3</c:v>
                </c:pt>
                <c:pt idx="578">
                  <c:v>6.7013888888888887E-3</c:v>
                </c:pt>
                <c:pt idx="579">
                  <c:v>6.7129629629629622E-3</c:v>
                </c:pt>
                <c:pt idx="580">
                  <c:v>6.7245370370370367E-3</c:v>
                </c:pt>
                <c:pt idx="581">
                  <c:v>6.7361111111111103E-3</c:v>
                </c:pt>
                <c:pt idx="582">
                  <c:v>6.7476851851851856E-3</c:v>
                </c:pt>
                <c:pt idx="583">
                  <c:v>6.7592592592592591E-3</c:v>
                </c:pt>
                <c:pt idx="584">
                  <c:v>6.7708333333333336E-3</c:v>
                </c:pt>
                <c:pt idx="585">
                  <c:v>6.782407407407408E-3</c:v>
                </c:pt>
                <c:pt idx="586">
                  <c:v>6.7939814814814816E-3</c:v>
                </c:pt>
                <c:pt idx="587">
                  <c:v>6.8055555555555569E-3</c:v>
                </c:pt>
                <c:pt idx="588">
                  <c:v>6.8171296296296287E-3</c:v>
                </c:pt>
                <c:pt idx="589">
                  <c:v>6.828703703703704E-3</c:v>
                </c:pt>
                <c:pt idx="590">
                  <c:v>6.8402777777777776E-3</c:v>
                </c:pt>
                <c:pt idx="591">
                  <c:v>6.851851851851852E-3</c:v>
                </c:pt>
                <c:pt idx="592">
                  <c:v>6.8634259259259256E-3</c:v>
                </c:pt>
                <c:pt idx="593">
                  <c:v>6.875E-3</c:v>
                </c:pt>
                <c:pt idx="594">
                  <c:v>6.8865740740740736E-3</c:v>
                </c:pt>
                <c:pt idx="595">
                  <c:v>6.8981481481481489E-3</c:v>
                </c:pt>
                <c:pt idx="596">
                  <c:v>6.9097222222222225E-3</c:v>
                </c:pt>
                <c:pt idx="597">
                  <c:v>6.9212962962962969E-3</c:v>
                </c:pt>
                <c:pt idx="598">
                  <c:v>6.9328703703703696E-3</c:v>
                </c:pt>
                <c:pt idx="599">
                  <c:v>6.9444444444444441E-3</c:v>
                </c:pt>
                <c:pt idx="600">
                  <c:v>6.9560185185185185E-3</c:v>
                </c:pt>
                <c:pt idx="601">
                  <c:v>6.9675925925925921E-3</c:v>
                </c:pt>
                <c:pt idx="602">
                  <c:v>6.9791666666666674E-3</c:v>
                </c:pt>
                <c:pt idx="603">
                  <c:v>6.9907407407407409E-3</c:v>
                </c:pt>
                <c:pt idx="604">
                  <c:v>7.0023148148148154E-3</c:v>
                </c:pt>
                <c:pt idx="605">
                  <c:v>7.013888888888889E-3</c:v>
                </c:pt>
                <c:pt idx="606">
                  <c:v>7.0254629629629634E-3</c:v>
                </c:pt>
                <c:pt idx="607">
                  <c:v>7.037037037037037E-3</c:v>
                </c:pt>
                <c:pt idx="608">
                  <c:v>7.0486111111111105E-3</c:v>
                </c:pt>
                <c:pt idx="609">
                  <c:v>7.0601851851851841E-3</c:v>
                </c:pt>
                <c:pt idx="610">
                  <c:v>7.0717592592592594E-3</c:v>
                </c:pt>
                <c:pt idx="611">
                  <c:v>7.083333333333333E-3</c:v>
                </c:pt>
                <c:pt idx="612">
                  <c:v>7.0949074074074074E-3</c:v>
                </c:pt>
                <c:pt idx="613">
                  <c:v>7.106481481481481E-3</c:v>
                </c:pt>
                <c:pt idx="614">
                  <c:v>7.1180555555555554E-3</c:v>
                </c:pt>
                <c:pt idx="615">
                  <c:v>7.1296296296296307E-3</c:v>
                </c:pt>
                <c:pt idx="616">
                  <c:v>7.1412037037037043E-3</c:v>
                </c:pt>
                <c:pt idx="617">
                  <c:v>7.1527777777777787E-3</c:v>
                </c:pt>
                <c:pt idx="618">
                  <c:v>7.1643518518518514E-3</c:v>
                </c:pt>
                <c:pt idx="619">
                  <c:v>7.1759259259259259E-3</c:v>
                </c:pt>
                <c:pt idx="620">
                  <c:v>7.1874999999999994E-3</c:v>
                </c:pt>
                <c:pt idx="621">
                  <c:v>7.1990740740740739E-3</c:v>
                </c:pt>
                <c:pt idx="622">
                  <c:v>7.2106481481481475E-3</c:v>
                </c:pt>
                <c:pt idx="623">
                  <c:v>7.2222222222222228E-3</c:v>
                </c:pt>
                <c:pt idx="624">
                  <c:v>7.2337962962962963E-3</c:v>
                </c:pt>
                <c:pt idx="625">
                  <c:v>7.2453703703703708E-3</c:v>
                </c:pt>
                <c:pt idx="626">
                  <c:v>7.2569444444444443E-3</c:v>
                </c:pt>
                <c:pt idx="627">
                  <c:v>7.2685185185185188E-3</c:v>
                </c:pt>
                <c:pt idx="628">
                  <c:v>7.2800925925925915E-3</c:v>
                </c:pt>
                <c:pt idx="629">
                  <c:v>7.2916666666666659E-3</c:v>
                </c:pt>
                <c:pt idx="630">
                  <c:v>7.3032407407407412E-3</c:v>
                </c:pt>
                <c:pt idx="631">
                  <c:v>7.3148148148148148E-3</c:v>
                </c:pt>
                <c:pt idx="632">
                  <c:v>7.3263888888888892E-3</c:v>
                </c:pt>
                <c:pt idx="633">
                  <c:v>7.3379629629629628E-3</c:v>
                </c:pt>
                <c:pt idx="634">
                  <c:v>7.3495370370370372E-3</c:v>
                </c:pt>
                <c:pt idx="635">
                  <c:v>7.3611111111111108E-3</c:v>
                </c:pt>
                <c:pt idx="636">
                  <c:v>7.3726851851851861E-3</c:v>
                </c:pt>
                <c:pt idx="637">
                  <c:v>7.3842592592592597E-3</c:v>
                </c:pt>
                <c:pt idx="638">
                  <c:v>7.3958333333333341E-3</c:v>
                </c:pt>
                <c:pt idx="639">
                  <c:v>7.4074074074074068E-3</c:v>
                </c:pt>
                <c:pt idx="640">
                  <c:v>7.4189814814814813E-3</c:v>
                </c:pt>
                <c:pt idx="641">
                  <c:v>7.4305555555555548E-3</c:v>
                </c:pt>
                <c:pt idx="642">
                  <c:v>7.4421296296296293E-3</c:v>
                </c:pt>
                <c:pt idx="643">
                  <c:v>7.4537037037037028E-3</c:v>
                </c:pt>
                <c:pt idx="644">
                  <c:v>7.4652777777777781E-3</c:v>
                </c:pt>
                <c:pt idx="645">
                  <c:v>7.4768518518518526E-3</c:v>
                </c:pt>
                <c:pt idx="646">
                  <c:v>7.4884259259259262E-3</c:v>
                </c:pt>
                <c:pt idx="647">
                  <c:v>7.5000000000000006E-3</c:v>
                </c:pt>
                <c:pt idx="648">
                  <c:v>7.5115740740740742E-3</c:v>
                </c:pt>
                <c:pt idx="649">
                  <c:v>7.5231481481481477E-3</c:v>
                </c:pt>
                <c:pt idx="650">
                  <c:v>7.5347222222222213E-3</c:v>
                </c:pt>
                <c:pt idx="651">
                  <c:v>7.5462962962962966E-3</c:v>
                </c:pt>
                <c:pt idx="652">
                  <c:v>7.5578703703703702E-3</c:v>
                </c:pt>
                <c:pt idx="653">
                  <c:v>7.5694444444444446E-3</c:v>
                </c:pt>
                <c:pt idx="654">
                  <c:v>7.5810185185185182E-3</c:v>
                </c:pt>
                <c:pt idx="655">
                  <c:v>7.5925925925925926E-3</c:v>
                </c:pt>
                <c:pt idx="656">
                  <c:v>7.6041666666666662E-3</c:v>
                </c:pt>
                <c:pt idx="657">
                  <c:v>7.6157407407407415E-3</c:v>
                </c:pt>
                <c:pt idx="658">
                  <c:v>7.6273148148148151E-3</c:v>
                </c:pt>
                <c:pt idx="659">
                  <c:v>7.6388888888888886E-3</c:v>
                </c:pt>
                <c:pt idx="660">
                  <c:v>7.6504629629629631E-3</c:v>
                </c:pt>
                <c:pt idx="661">
                  <c:v>7.6620370370370366E-3</c:v>
                </c:pt>
                <c:pt idx="662">
                  <c:v>7.6736111111111111E-3</c:v>
                </c:pt>
                <c:pt idx="663">
                  <c:v>7.6851851851851847E-3</c:v>
                </c:pt>
                <c:pt idx="664">
                  <c:v>7.69675925925926E-3</c:v>
                </c:pt>
                <c:pt idx="665">
                  <c:v>7.7083333333333335E-3</c:v>
                </c:pt>
                <c:pt idx="666">
                  <c:v>7.719907407407408E-3</c:v>
                </c:pt>
              </c:numCache>
            </c:numRef>
          </c:cat>
          <c:val>
            <c:numRef>
              <c:f>Sheet1!$G$1:$G$667</c:f>
              <c:numCache>
                <c:formatCode>General</c:formatCode>
                <c:ptCount val="667"/>
                <c:pt idx="0">
                  <c:v>41</c:v>
                </c:pt>
                <c:pt idx="1">
                  <c:v>41</c:v>
                </c:pt>
                <c:pt idx="2">
                  <c:v>42</c:v>
                </c:pt>
                <c:pt idx="3">
                  <c:v>42</c:v>
                </c:pt>
                <c:pt idx="4">
                  <c:v>41</c:v>
                </c:pt>
                <c:pt idx="5">
                  <c:v>42</c:v>
                </c:pt>
                <c:pt idx="6">
                  <c:v>41</c:v>
                </c:pt>
                <c:pt idx="7">
                  <c:v>41</c:v>
                </c:pt>
                <c:pt idx="8">
                  <c:v>41</c:v>
                </c:pt>
                <c:pt idx="9">
                  <c:v>41</c:v>
                </c:pt>
                <c:pt idx="10">
                  <c:v>40</c:v>
                </c:pt>
                <c:pt idx="11">
                  <c:v>40</c:v>
                </c:pt>
                <c:pt idx="12">
                  <c:v>39</c:v>
                </c:pt>
                <c:pt idx="13">
                  <c:v>39</c:v>
                </c:pt>
                <c:pt idx="14">
                  <c:v>40</c:v>
                </c:pt>
                <c:pt idx="15">
                  <c:v>40</c:v>
                </c:pt>
                <c:pt idx="16">
                  <c:v>40</c:v>
                </c:pt>
                <c:pt idx="17">
                  <c:v>42</c:v>
                </c:pt>
                <c:pt idx="18">
                  <c:v>42</c:v>
                </c:pt>
                <c:pt idx="19">
                  <c:v>41</c:v>
                </c:pt>
                <c:pt idx="20">
                  <c:v>41</c:v>
                </c:pt>
                <c:pt idx="21">
                  <c:v>40</c:v>
                </c:pt>
                <c:pt idx="22">
                  <c:v>41</c:v>
                </c:pt>
                <c:pt idx="23">
                  <c:v>41</c:v>
                </c:pt>
                <c:pt idx="24">
                  <c:v>41</c:v>
                </c:pt>
                <c:pt idx="25">
                  <c:v>42</c:v>
                </c:pt>
                <c:pt idx="26">
                  <c:v>41</c:v>
                </c:pt>
                <c:pt idx="27">
                  <c:v>41</c:v>
                </c:pt>
                <c:pt idx="28">
                  <c:v>41</c:v>
                </c:pt>
                <c:pt idx="29">
                  <c:v>41</c:v>
                </c:pt>
                <c:pt idx="30">
                  <c:v>41</c:v>
                </c:pt>
                <c:pt idx="31">
                  <c:v>40</c:v>
                </c:pt>
                <c:pt idx="32">
                  <c:v>40</c:v>
                </c:pt>
                <c:pt idx="33">
                  <c:v>40</c:v>
                </c:pt>
                <c:pt idx="34">
                  <c:v>40</c:v>
                </c:pt>
                <c:pt idx="35">
                  <c:v>41</c:v>
                </c:pt>
                <c:pt idx="36">
                  <c:v>41</c:v>
                </c:pt>
                <c:pt idx="37">
                  <c:v>46</c:v>
                </c:pt>
                <c:pt idx="38">
                  <c:v>44</c:v>
                </c:pt>
                <c:pt idx="39">
                  <c:v>42</c:v>
                </c:pt>
                <c:pt idx="40">
                  <c:v>42</c:v>
                </c:pt>
                <c:pt idx="41">
                  <c:v>42</c:v>
                </c:pt>
                <c:pt idx="42">
                  <c:v>42</c:v>
                </c:pt>
                <c:pt idx="43">
                  <c:v>42</c:v>
                </c:pt>
                <c:pt idx="44">
                  <c:v>42</c:v>
                </c:pt>
                <c:pt idx="45">
                  <c:v>41</c:v>
                </c:pt>
                <c:pt idx="46">
                  <c:v>41</c:v>
                </c:pt>
                <c:pt idx="47">
                  <c:v>41</c:v>
                </c:pt>
                <c:pt idx="48">
                  <c:v>41</c:v>
                </c:pt>
                <c:pt idx="49">
                  <c:v>41</c:v>
                </c:pt>
                <c:pt idx="50">
                  <c:v>41</c:v>
                </c:pt>
                <c:pt idx="51">
                  <c:v>41</c:v>
                </c:pt>
                <c:pt idx="52">
                  <c:v>42</c:v>
                </c:pt>
                <c:pt idx="53">
                  <c:v>41</c:v>
                </c:pt>
                <c:pt idx="54">
                  <c:v>41</c:v>
                </c:pt>
                <c:pt idx="55">
                  <c:v>41</c:v>
                </c:pt>
                <c:pt idx="56">
                  <c:v>41</c:v>
                </c:pt>
                <c:pt idx="57">
                  <c:v>41</c:v>
                </c:pt>
                <c:pt idx="58">
                  <c:v>41</c:v>
                </c:pt>
                <c:pt idx="59">
                  <c:v>41</c:v>
                </c:pt>
                <c:pt idx="60">
                  <c:v>40</c:v>
                </c:pt>
                <c:pt idx="61">
                  <c:v>40</c:v>
                </c:pt>
                <c:pt idx="62">
                  <c:v>40</c:v>
                </c:pt>
                <c:pt idx="63">
                  <c:v>40</c:v>
                </c:pt>
                <c:pt idx="64">
                  <c:v>41</c:v>
                </c:pt>
                <c:pt idx="65">
                  <c:v>40</c:v>
                </c:pt>
                <c:pt idx="66">
                  <c:v>39</c:v>
                </c:pt>
                <c:pt idx="67">
                  <c:v>37</c:v>
                </c:pt>
                <c:pt idx="68">
                  <c:v>37</c:v>
                </c:pt>
                <c:pt idx="69">
                  <c:v>36</c:v>
                </c:pt>
                <c:pt idx="70">
                  <c:v>36</c:v>
                </c:pt>
                <c:pt idx="71">
                  <c:v>36</c:v>
                </c:pt>
                <c:pt idx="72">
                  <c:v>36</c:v>
                </c:pt>
                <c:pt idx="73">
                  <c:v>36</c:v>
                </c:pt>
                <c:pt idx="74">
                  <c:v>36</c:v>
                </c:pt>
                <c:pt idx="75">
                  <c:v>36</c:v>
                </c:pt>
                <c:pt idx="76">
                  <c:v>36</c:v>
                </c:pt>
                <c:pt idx="77">
                  <c:v>36</c:v>
                </c:pt>
                <c:pt idx="78">
                  <c:v>36</c:v>
                </c:pt>
                <c:pt idx="79">
                  <c:v>36</c:v>
                </c:pt>
                <c:pt idx="80">
                  <c:v>36</c:v>
                </c:pt>
                <c:pt idx="81">
                  <c:v>36</c:v>
                </c:pt>
                <c:pt idx="82">
                  <c:v>36</c:v>
                </c:pt>
                <c:pt idx="83">
                  <c:v>36</c:v>
                </c:pt>
                <c:pt idx="84">
                  <c:v>36</c:v>
                </c:pt>
                <c:pt idx="85">
                  <c:v>36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36</c:v>
                </c:pt>
                <c:pt idx="92">
                  <c:v>37</c:v>
                </c:pt>
                <c:pt idx="93">
                  <c:v>37</c:v>
                </c:pt>
                <c:pt idx="94">
                  <c:v>37</c:v>
                </c:pt>
                <c:pt idx="95">
                  <c:v>36</c:v>
                </c:pt>
                <c:pt idx="96">
                  <c:v>37</c:v>
                </c:pt>
                <c:pt idx="97">
                  <c:v>37</c:v>
                </c:pt>
                <c:pt idx="98">
                  <c:v>38</c:v>
                </c:pt>
                <c:pt idx="99">
                  <c:v>38</c:v>
                </c:pt>
                <c:pt idx="100">
                  <c:v>39</c:v>
                </c:pt>
                <c:pt idx="101">
                  <c:v>39</c:v>
                </c:pt>
                <c:pt idx="102">
                  <c:v>40</c:v>
                </c:pt>
                <c:pt idx="103">
                  <c:v>39</c:v>
                </c:pt>
                <c:pt idx="104">
                  <c:v>40</c:v>
                </c:pt>
                <c:pt idx="105">
                  <c:v>41</c:v>
                </c:pt>
                <c:pt idx="106">
                  <c:v>41</c:v>
                </c:pt>
                <c:pt idx="107">
                  <c:v>41</c:v>
                </c:pt>
                <c:pt idx="108">
                  <c:v>41</c:v>
                </c:pt>
                <c:pt idx="109">
                  <c:v>41</c:v>
                </c:pt>
                <c:pt idx="110">
                  <c:v>41</c:v>
                </c:pt>
                <c:pt idx="111">
                  <c:v>42</c:v>
                </c:pt>
                <c:pt idx="112">
                  <c:v>42</c:v>
                </c:pt>
                <c:pt idx="113">
                  <c:v>41</c:v>
                </c:pt>
                <c:pt idx="114">
                  <c:v>41</c:v>
                </c:pt>
                <c:pt idx="115">
                  <c:v>40</c:v>
                </c:pt>
                <c:pt idx="116">
                  <c:v>40</c:v>
                </c:pt>
                <c:pt idx="117">
                  <c:v>40</c:v>
                </c:pt>
                <c:pt idx="118">
                  <c:v>40</c:v>
                </c:pt>
                <c:pt idx="119">
                  <c:v>41</c:v>
                </c:pt>
                <c:pt idx="120">
                  <c:v>42</c:v>
                </c:pt>
                <c:pt idx="121">
                  <c:v>43</c:v>
                </c:pt>
                <c:pt idx="122">
                  <c:v>42</c:v>
                </c:pt>
                <c:pt idx="123">
                  <c:v>41</c:v>
                </c:pt>
                <c:pt idx="124">
                  <c:v>41</c:v>
                </c:pt>
                <c:pt idx="125">
                  <c:v>40</c:v>
                </c:pt>
                <c:pt idx="126">
                  <c:v>40</c:v>
                </c:pt>
                <c:pt idx="127">
                  <c:v>40</c:v>
                </c:pt>
                <c:pt idx="128">
                  <c:v>40</c:v>
                </c:pt>
                <c:pt idx="129">
                  <c:v>40</c:v>
                </c:pt>
                <c:pt idx="130">
                  <c:v>40</c:v>
                </c:pt>
                <c:pt idx="131">
                  <c:v>40</c:v>
                </c:pt>
                <c:pt idx="132">
                  <c:v>40</c:v>
                </c:pt>
                <c:pt idx="133">
                  <c:v>40</c:v>
                </c:pt>
                <c:pt idx="134">
                  <c:v>40</c:v>
                </c:pt>
                <c:pt idx="135">
                  <c:v>40</c:v>
                </c:pt>
                <c:pt idx="136">
                  <c:v>40</c:v>
                </c:pt>
                <c:pt idx="137">
                  <c:v>41</c:v>
                </c:pt>
                <c:pt idx="138">
                  <c:v>41</c:v>
                </c:pt>
                <c:pt idx="139">
                  <c:v>41</c:v>
                </c:pt>
                <c:pt idx="140">
                  <c:v>40</c:v>
                </c:pt>
                <c:pt idx="141">
                  <c:v>40</c:v>
                </c:pt>
                <c:pt idx="142">
                  <c:v>40</c:v>
                </c:pt>
                <c:pt idx="143">
                  <c:v>40</c:v>
                </c:pt>
                <c:pt idx="144">
                  <c:v>40</c:v>
                </c:pt>
                <c:pt idx="145">
                  <c:v>40</c:v>
                </c:pt>
                <c:pt idx="146">
                  <c:v>40</c:v>
                </c:pt>
                <c:pt idx="147">
                  <c:v>40</c:v>
                </c:pt>
                <c:pt idx="148">
                  <c:v>40</c:v>
                </c:pt>
                <c:pt idx="149">
                  <c:v>40</c:v>
                </c:pt>
                <c:pt idx="150">
                  <c:v>40</c:v>
                </c:pt>
                <c:pt idx="151">
                  <c:v>40</c:v>
                </c:pt>
                <c:pt idx="152">
                  <c:v>40</c:v>
                </c:pt>
                <c:pt idx="153">
                  <c:v>40</c:v>
                </c:pt>
                <c:pt idx="154">
                  <c:v>40</c:v>
                </c:pt>
                <c:pt idx="155">
                  <c:v>40</c:v>
                </c:pt>
                <c:pt idx="156">
                  <c:v>40</c:v>
                </c:pt>
                <c:pt idx="157">
                  <c:v>41</c:v>
                </c:pt>
                <c:pt idx="158">
                  <c:v>40</c:v>
                </c:pt>
                <c:pt idx="159">
                  <c:v>40</c:v>
                </c:pt>
                <c:pt idx="160">
                  <c:v>40</c:v>
                </c:pt>
                <c:pt idx="161">
                  <c:v>40</c:v>
                </c:pt>
                <c:pt idx="162">
                  <c:v>40</c:v>
                </c:pt>
                <c:pt idx="163">
                  <c:v>40</c:v>
                </c:pt>
                <c:pt idx="164">
                  <c:v>40</c:v>
                </c:pt>
                <c:pt idx="165">
                  <c:v>40</c:v>
                </c:pt>
                <c:pt idx="166">
                  <c:v>40</c:v>
                </c:pt>
                <c:pt idx="167">
                  <c:v>39</c:v>
                </c:pt>
                <c:pt idx="168">
                  <c:v>40</c:v>
                </c:pt>
                <c:pt idx="169">
                  <c:v>41</c:v>
                </c:pt>
                <c:pt idx="170">
                  <c:v>41</c:v>
                </c:pt>
                <c:pt idx="171">
                  <c:v>42</c:v>
                </c:pt>
                <c:pt idx="172">
                  <c:v>43</c:v>
                </c:pt>
                <c:pt idx="173">
                  <c:v>43</c:v>
                </c:pt>
                <c:pt idx="174">
                  <c:v>43</c:v>
                </c:pt>
                <c:pt idx="175">
                  <c:v>42</c:v>
                </c:pt>
                <c:pt idx="176">
                  <c:v>40</c:v>
                </c:pt>
                <c:pt idx="177">
                  <c:v>40</c:v>
                </c:pt>
                <c:pt idx="178">
                  <c:v>40</c:v>
                </c:pt>
                <c:pt idx="179">
                  <c:v>40</c:v>
                </c:pt>
                <c:pt idx="180">
                  <c:v>40</c:v>
                </c:pt>
                <c:pt idx="181">
                  <c:v>40</c:v>
                </c:pt>
                <c:pt idx="182">
                  <c:v>41</c:v>
                </c:pt>
                <c:pt idx="183">
                  <c:v>41</c:v>
                </c:pt>
                <c:pt idx="184">
                  <c:v>43</c:v>
                </c:pt>
                <c:pt idx="185">
                  <c:v>44</c:v>
                </c:pt>
                <c:pt idx="186">
                  <c:v>45</c:v>
                </c:pt>
                <c:pt idx="187">
                  <c:v>46</c:v>
                </c:pt>
                <c:pt idx="188">
                  <c:v>46</c:v>
                </c:pt>
                <c:pt idx="189">
                  <c:v>46</c:v>
                </c:pt>
                <c:pt idx="190">
                  <c:v>46</c:v>
                </c:pt>
                <c:pt idx="191">
                  <c:v>47</c:v>
                </c:pt>
                <c:pt idx="192">
                  <c:v>46</c:v>
                </c:pt>
                <c:pt idx="193">
                  <c:v>46</c:v>
                </c:pt>
                <c:pt idx="194">
                  <c:v>47</c:v>
                </c:pt>
                <c:pt idx="195">
                  <c:v>46</c:v>
                </c:pt>
                <c:pt idx="196">
                  <c:v>45</c:v>
                </c:pt>
                <c:pt idx="197">
                  <c:v>45</c:v>
                </c:pt>
                <c:pt idx="198">
                  <c:v>45</c:v>
                </c:pt>
                <c:pt idx="199">
                  <c:v>45</c:v>
                </c:pt>
                <c:pt idx="200">
                  <c:v>44</c:v>
                </c:pt>
                <c:pt idx="201">
                  <c:v>43</c:v>
                </c:pt>
                <c:pt idx="202">
                  <c:v>43</c:v>
                </c:pt>
                <c:pt idx="203">
                  <c:v>43</c:v>
                </c:pt>
                <c:pt idx="204">
                  <c:v>43</c:v>
                </c:pt>
                <c:pt idx="205">
                  <c:v>43</c:v>
                </c:pt>
                <c:pt idx="206">
                  <c:v>43</c:v>
                </c:pt>
                <c:pt idx="207">
                  <c:v>44</c:v>
                </c:pt>
                <c:pt idx="208">
                  <c:v>44</c:v>
                </c:pt>
                <c:pt idx="209">
                  <c:v>45</c:v>
                </c:pt>
                <c:pt idx="210">
                  <c:v>45</c:v>
                </c:pt>
                <c:pt idx="211">
                  <c:v>45</c:v>
                </c:pt>
                <c:pt idx="212">
                  <c:v>46</c:v>
                </c:pt>
                <c:pt idx="213">
                  <c:v>46</c:v>
                </c:pt>
                <c:pt idx="214">
                  <c:v>45</c:v>
                </c:pt>
                <c:pt idx="215">
                  <c:v>44</c:v>
                </c:pt>
                <c:pt idx="216">
                  <c:v>42</c:v>
                </c:pt>
                <c:pt idx="217">
                  <c:v>39</c:v>
                </c:pt>
                <c:pt idx="218">
                  <c:v>40</c:v>
                </c:pt>
                <c:pt idx="219">
                  <c:v>41</c:v>
                </c:pt>
                <c:pt idx="220">
                  <c:v>41</c:v>
                </c:pt>
                <c:pt idx="221">
                  <c:v>40</c:v>
                </c:pt>
                <c:pt idx="222">
                  <c:v>40</c:v>
                </c:pt>
                <c:pt idx="223">
                  <c:v>40</c:v>
                </c:pt>
                <c:pt idx="224">
                  <c:v>40</c:v>
                </c:pt>
                <c:pt idx="225">
                  <c:v>39</c:v>
                </c:pt>
                <c:pt idx="226">
                  <c:v>40</c:v>
                </c:pt>
                <c:pt idx="227">
                  <c:v>41</c:v>
                </c:pt>
                <c:pt idx="228">
                  <c:v>41</c:v>
                </c:pt>
                <c:pt idx="229">
                  <c:v>42</c:v>
                </c:pt>
                <c:pt idx="230">
                  <c:v>42</c:v>
                </c:pt>
                <c:pt idx="231">
                  <c:v>42</c:v>
                </c:pt>
                <c:pt idx="232">
                  <c:v>43</c:v>
                </c:pt>
                <c:pt idx="233">
                  <c:v>43</c:v>
                </c:pt>
                <c:pt idx="234">
                  <c:v>44</c:v>
                </c:pt>
                <c:pt idx="235">
                  <c:v>45</c:v>
                </c:pt>
                <c:pt idx="236">
                  <c:v>45</c:v>
                </c:pt>
                <c:pt idx="237">
                  <c:v>45</c:v>
                </c:pt>
                <c:pt idx="238">
                  <c:v>45</c:v>
                </c:pt>
                <c:pt idx="239">
                  <c:v>45</c:v>
                </c:pt>
                <c:pt idx="240">
                  <c:v>44</c:v>
                </c:pt>
                <c:pt idx="241">
                  <c:v>43</c:v>
                </c:pt>
                <c:pt idx="242">
                  <c:v>42</c:v>
                </c:pt>
                <c:pt idx="243">
                  <c:v>41</c:v>
                </c:pt>
                <c:pt idx="244">
                  <c:v>40</c:v>
                </c:pt>
                <c:pt idx="245">
                  <c:v>40</c:v>
                </c:pt>
                <c:pt idx="246">
                  <c:v>40</c:v>
                </c:pt>
                <c:pt idx="247">
                  <c:v>41</c:v>
                </c:pt>
                <c:pt idx="248">
                  <c:v>41</c:v>
                </c:pt>
                <c:pt idx="249">
                  <c:v>42</c:v>
                </c:pt>
                <c:pt idx="250">
                  <c:v>42</c:v>
                </c:pt>
                <c:pt idx="251">
                  <c:v>41</c:v>
                </c:pt>
                <c:pt idx="252">
                  <c:v>41</c:v>
                </c:pt>
                <c:pt idx="253">
                  <c:v>42</c:v>
                </c:pt>
                <c:pt idx="254">
                  <c:v>41</c:v>
                </c:pt>
                <c:pt idx="255">
                  <c:v>40</c:v>
                </c:pt>
                <c:pt idx="256">
                  <c:v>40</c:v>
                </c:pt>
                <c:pt idx="257">
                  <c:v>40</c:v>
                </c:pt>
                <c:pt idx="258">
                  <c:v>40</c:v>
                </c:pt>
                <c:pt idx="259">
                  <c:v>40</c:v>
                </c:pt>
                <c:pt idx="260">
                  <c:v>40</c:v>
                </c:pt>
                <c:pt idx="261">
                  <c:v>42</c:v>
                </c:pt>
                <c:pt idx="262">
                  <c:v>43</c:v>
                </c:pt>
                <c:pt idx="263">
                  <c:v>44</c:v>
                </c:pt>
                <c:pt idx="264">
                  <c:v>45</c:v>
                </c:pt>
                <c:pt idx="265">
                  <c:v>46</c:v>
                </c:pt>
                <c:pt idx="266">
                  <c:v>46</c:v>
                </c:pt>
                <c:pt idx="267">
                  <c:v>45</c:v>
                </c:pt>
                <c:pt idx="268">
                  <c:v>45</c:v>
                </c:pt>
                <c:pt idx="269">
                  <c:v>45</c:v>
                </c:pt>
                <c:pt idx="270">
                  <c:v>44</c:v>
                </c:pt>
                <c:pt idx="271">
                  <c:v>43</c:v>
                </c:pt>
                <c:pt idx="272">
                  <c:v>42</c:v>
                </c:pt>
                <c:pt idx="273">
                  <c:v>42</c:v>
                </c:pt>
                <c:pt idx="274">
                  <c:v>41</c:v>
                </c:pt>
                <c:pt idx="275">
                  <c:v>41</c:v>
                </c:pt>
                <c:pt idx="276">
                  <c:v>41</c:v>
                </c:pt>
                <c:pt idx="277">
                  <c:v>41</c:v>
                </c:pt>
                <c:pt idx="278">
                  <c:v>41</c:v>
                </c:pt>
                <c:pt idx="279">
                  <c:v>41</c:v>
                </c:pt>
                <c:pt idx="280">
                  <c:v>41</c:v>
                </c:pt>
                <c:pt idx="281">
                  <c:v>42</c:v>
                </c:pt>
                <c:pt idx="282">
                  <c:v>42</c:v>
                </c:pt>
                <c:pt idx="283">
                  <c:v>43</c:v>
                </c:pt>
                <c:pt idx="284">
                  <c:v>44</c:v>
                </c:pt>
                <c:pt idx="285">
                  <c:v>46</c:v>
                </c:pt>
                <c:pt idx="286">
                  <c:v>46</c:v>
                </c:pt>
                <c:pt idx="287">
                  <c:v>47</c:v>
                </c:pt>
                <c:pt idx="288">
                  <c:v>47</c:v>
                </c:pt>
                <c:pt idx="289">
                  <c:v>47</c:v>
                </c:pt>
                <c:pt idx="290">
                  <c:v>45</c:v>
                </c:pt>
                <c:pt idx="291">
                  <c:v>44</c:v>
                </c:pt>
                <c:pt idx="292">
                  <c:v>42</c:v>
                </c:pt>
                <c:pt idx="293">
                  <c:v>42</c:v>
                </c:pt>
                <c:pt idx="294">
                  <c:v>42</c:v>
                </c:pt>
                <c:pt idx="295">
                  <c:v>42</c:v>
                </c:pt>
                <c:pt idx="296">
                  <c:v>42</c:v>
                </c:pt>
                <c:pt idx="297">
                  <c:v>42</c:v>
                </c:pt>
                <c:pt idx="298">
                  <c:v>42</c:v>
                </c:pt>
                <c:pt idx="299">
                  <c:v>42</c:v>
                </c:pt>
                <c:pt idx="300">
                  <c:v>42</c:v>
                </c:pt>
                <c:pt idx="301">
                  <c:v>42</c:v>
                </c:pt>
                <c:pt idx="302">
                  <c:v>42</c:v>
                </c:pt>
                <c:pt idx="303">
                  <c:v>42</c:v>
                </c:pt>
                <c:pt idx="304">
                  <c:v>42</c:v>
                </c:pt>
                <c:pt idx="305">
                  <c:v>42</c:v>
                </c:pt>
                <c:pt idx="306">
                  <c:v>42</c:v>
                </c:pt>
                <c:pt idx="307">
                  <c:v>42</c:v>
                </c:pt>
                <c:pt idx="308">
                  <c:v>42</c:v>
                </c:pt>
                <c:pt idx="309">
                  <c:v>42</c:v>
                </c:pt>
                <c:pt idx="310">
                  <c:v>41</c:v>
                </c:pt>
                <c:pt idx="311">
                  <c:v>41</c:v>
                </c:pt>
                <c:pt idx="312">
                  <c:v>41</c:v>
                </c:pt>
                <c:pt idx="313">
                  <c:v>42</c:v>
                </c:pt>
                <c:pt idx="314">
                  <c:v>42</c:v>
                </c:pt>
                <c:pt idx="315">
                  <c:v>42</c:v>
                </c:pt>
                <c:pt idx="316">
                  <c:v>42</c:v>
                </c:pt>
                <c:pt idx="317">
                  <c:v>42</c:v>
                </c:pt>
                <c:pt idx="318">
                  <c:v>42</c:v>
                </c:pt>
                <c:pt idx="319">
                  <c:v>42</c:v>
                </c:pt>
                <c:pt idx="320">
                  <c:v>42</c:v>
                </c:pt>
                <c:pt idx="321">
                  <c:v>42</c:v>
                </c:pt>
                <c:pt idx="322">
                  <c:v>42</c:v>
                </c:pt>
                <c:pt idx="323">
                  <c:v>42</c:v>
                </c:pt>
                <c:pt idx="324">
                  <c:v>42</c:v>
                </c:pt>
                <c:pt idx="325">
                  <c:v>42</c:v>
                </c:pt>
                <c:pt idx="326">
                  <c:v>42</c:v>
                </c:pt>
                <c:pt idx="327">
                  <c:v>43</c:v>
                </c:pt>
                <c:pt idx="328">
                  <c:v>43</c:v>
                </c:pt>
                <c:pt idx="329">
                  <c:v>43</c:v>
                </c:pt>
                <c:pt idx="330">
                  <c:v>43</c:v>
                </c:pt>
                <c:pt idx="331">
                  <c:v>43</c:v>
                </c:pt>
                <c:pt idx="332">
                  <c:v>43</c:v>
                </c:pt>
                <c:pt idx="333">
                  <c:v>43</c:v>
                </c:pt>
                <c:pt idx="334">
                  <c:v>43</c:v>
                </c:pt>
                <c:pt idx="335">
                  <c:v>43</c:v>
                </c:pt>
                <c:pt idx="336">
                  <c:v>43</c:v>
                </c:pt>
                <c:pt idx="337">
                  <c:v>43</c:v>
                </c:pt>
                <c:pt idx="338">
                  <c:v>43</c:v>
                </c:pt>
                <c:pt idx="339">
                  <c:v>43</c:v>
                </c:pt>
                <c:pt idx="340">
                  <c:v>43</c:v>
                </c:pt>
                <c:pt idx="341">
                  <c:v>43</c:v>
                </c:pt>
                <c:pt idx="342">
                  <c:v>43</c:v>
                </c:pt>
                <c:pt idx="343">
                  <c:v>44</c:v>
                </c:pt>
                <c:pt idx="344">
                  <c:v>44</c:v>
                </c:pt>
                <c:pt idx="345">
                  <c:v>44</c:v>
                </c:pt>
                <c:pt idx="346">
                  <c:v>44</c:v>
                </c:pt>
                <c:pt idx="347">
                  <c:v>44</c:v>
                </c:pt>
                <c:pt idx="348">
                  <c:v>44</c:v>
                </c:pt>
                <c:pt idx="349">
                  <c:v>44</c:v>
                </c:pt>
                <c:pt idx="350">
                  <c:v>45</c:v>
                </c:pt>
                <c:pt idx="351">
                  <c:v>44</c:v>
                </c:pt>
                <c:pt idx="352">
                  <c:v>44</c:v>
                </c:pt>
                <c:pt idx="353">
                  <c:v>44</c:v>
                </c:pt>
                <c:pt idx="354">
                  <c:v>44</c:v>
                </c:pt>
                <c:pt idx="355">
                  <c:v>43</c:v>
                </c:pt>
                <c:pt idx="356">
                  <c:v>43</c:v>
                </c:pt>
                <c:pt idx="357">
                  <c:v>44</c:v>
                </c:pt>
                <c:pt idx="358">
                  <c:v>44</c:v>
                </c:pt>
                <c:pt idx="359">
                  <c:v>44</c:v>
                </c:pt>
                <c:pt idx="360">
                  <c:v>44</c:v>
                </c:pt>
                <c:pt idx="361">
                  <c:v>44</c:v>
                </c:pt>
                <c:pt idx="362">
                  <c:v>44</c:v>
                </c:pt>
                <c:pt idx="363">
                  <c:v>44</c:v>
                </c:pt>
                <c:pt idx="364">
                  <c:v>44</c:v>
                </c:pt>
                <c:pt idx="365">
                  <c:v>44</c:v>
                </c:pt>
                <c:pt idx="366">
                  <c:v>44</c:v>
                </c:pt>
                <c:pt idx="367">
                  <c:v>43</c:v>
                </c:pt>
                <c:pt idx="368">
                  <c:v>43</c:v>
                </c:pt>
                <c:pt idx="369">
                  <c:v>43</c:v>
                </c:pt>
                <c:pt idx="370">
                  <c:v>43</c:v>
                </c:pt>
                <c:pt idx="371">
                  <c:v>43</c:v>
                </c:pt>
                <c:pt idx="372">
                  <c:v>43</c:v>
                </c:pt>
                <c:pt idx="373">
                  <c:v>43</c:v>
                </c:pt>
                <c:pt idx="374">
                  <c:v>43</c:v>
                </c:pt>
                <c:pt idx="375">
                  <c:v>43</c:v>
                </c:pt>
                <c:pt idx="376">
                  <c:v>43</c:v>
                </c:pt>
                <c:pt idx="377">
                  <c:v>43</c:v>
                </c:pt>
                <c:pt idx="378">
                  <c:v>44</c:v>
                </c:pt>
                <c:pt idx="379">
                  <c:v>44</c:v>
                </c:pt>
                <c:pt idx="380">
                  <c:v>44</c:v>
                </c:pt>
                <c:pt idx="381">
                  <c:v>44</c:v>
                </c:pt>
                <c:pt idx="382">
                  <c:v>43</c:v>
                </c:pt>
                <c:pt idx="383">
                  <c:v>43</c:v>
                </c:pt>
                <c:pt idx="384">
                  <c:v>43</c:v>
                </c:pt>
                <c:pt idx="385">
                  <c:v>43</c:v>
                </c:pt>
                <c:pt idx="386">
                  <c:v>44</c:v>
                </c:pt>
                <c:pt idx="387">
                  <c:v>44</c:v>
                </c:pt>
                <c:pt idx="388">
                  <c:v>44</c:v>
                </c:pt>
                <c:pt idx="389">
                  <c:v>44</c:v>
                </c:pt>
                <c:pt idx="390">
                  <c:v>44</c:v>
                </c:pt>
                <c:pt idx="391">
                  <c:v>44</c:v>
                </c:pt>
                <c:pt idx="392">
                  <c:v>44</c:v>
                </c:pt>
                <c:pt idx="393">
                  <c:v>44</c:v>
                </c:pt>
                <c:pt idx="394">
                  <c:v>44</c:v>
                </c:pt>
                <c:pt idx="395">
                  <c:v>45</c:v>
                </c:pt>
                <c:pt idx="396">
                  <c:v>45</c:v>
                </c:pt>
                <c:pt idx="397">
                  <c:v>45</c:v>
                </c:pt>
                <c:pt idx="398">
                  <c:v>45</c:v>
                </c:pt>
                <c:pt idx="399">
                  <c:v>45</c:v>
                </c:pt>
                <c:pt idx="400">
                  <c:v>45</c:v>
                </c:pt>
                <c:pt idx="401">
                  <c:v>45</c:v>
                </c:pt>
                <c:pt idx="402">
                  <c:v>45</c:v>
                </c:pt>
                <c:pt idx="403">
                  <c:v>45</c:v>
                </c:pt>
                <c:pt idx="404">
                  <c:v>45</c:v>
                </c:pt>
                <c:pt idx="405">
                  <c:v>45</c:v>
                </c:pt>
                <c:pt idx="406">
                  <c:v>45</c:v>
                </c:pt>
                <c:pt idx="407">
                  <c:v>45</c:v>
                </c:pt>
                <c:pt idx="408">
                  <c:v>45</c:v>
                </c:pt>
                <c:pt idx="409">
                  <c:v>45</c:v>
                </c:pt>
                <c:pt idx="410">
                  <c:v>45</c:v>
                </c:pt>
                <c:pt idx="411">
                  <c:v>44</c:v>
                </c:pt>
                <c:pt idx="412">
                  <c:v>44</c:v>
                </c:pt>
                <c:pt idx="413">
                  <c:v>44</c:v>
                </c:pt>
                <c:pt idx="414">
                  <c:v>44</c:v>
                </c:pt>
                <c:pt idx="415">
                  <c:v>44</c:v>
                </c:pt>
                <c:pt idx="416">
                  <c:v>44</c:v>
                </c:pt>
                <c:pt idx="417">
                  <c:v>44</c:v>
                </c:pt>
                <c:pt idx="418">
                  <c:v>44</c:v>
                </c:pt>
                <c:pt idx="419">
                  <c:v>44</c:v>
                </c:pt>
                <c:pt idx="420">
                  <c:v>43</c:v>
                </c:pt>
                <c:pt idx="421">
                  <c:v>43</c:v>
                </c:pt>
                <c:pt idx="422">
                  <c:v>43</c:v>
                </c:pt>
                <c:pt idx="423">
                  <c:v>43</c:v>
                </c:pt>
                <c:pt idx="424">
                  <c:v>44</c:v>
                </c:pt>
                <c:pt idx="425">
                  <c:v>44</c:v>
                </c:pt>
                <c:pt idx="426">
                  <c:v>43</c:v>
                </c:pt>
                <c:pt idx="427">
                  <c:v>44</c:v>
                </c:pt>
                <c:pt idx="428">
                  <c:v>44</c:v>
                </c:pt>
                <c:pt idx="429">
                  <c:v>44</c:v>
                </c:pt>
                <c:pt idx="430">
                  <c:v>44</c:v>
                </c:pt>
                <c:pt idx="431">
                  <c:v>44</c:v>
                </c:pt>
                <c:pt idx="432">
                  <c:v>44</c:v>
                </c:pt>
                <c:pt idx="433">
                  <c:v>44</c:v>
                </c:pt>
                <c:pt idx="434">
                  <c:v>44</c:v>
                </c:pt>
                <c:pt idx="435">
                  <c:v>44</c:v>
                </c:pt>
                <c:pt idx="436">
                  <c:v>44</c:v>
                </c:pt>
                <c:pt idx="437">
                  <c:v>44</c:v>
                </c:pt>
                <c:pt idx="438">
                  <c:v>44</c:v>
                </c:pt>
                <c:pt idx="439">
                  <c:v>44</c:v>
                </c:pt>
                <c:pt idx="440">
                  <c:v>44</c:v>
                </c:pt>
                <c:pt idx="441">
                  <c:v>44</c:v>
                </c:pt>
                <c:pt idx="442">
                  <c:v>44</c:v>
                </c:pt>
                <c:pt idx="443">
                  <c:v>44</c:v>
                </c:pt>
                <c:pt idx="444">
                  <c:v>44</c:v>
                </c:pt>
                <c:pt idx="445">
                  <c:v>44</c:v>
                </c:pt>
                <c:pt idx="446">
                  <c:v>44</c:v>
                </c:pt>
                <c:pt idx="447">
                  <c:v>44</c:v>
                </c:pt>
                <c:pt idx="448">
                  <c:v>44</c:v>
                </c:pt>
                <c:pt idx="449">
                  <c:v>44</c:v>
                </c:pt>
                <c:pt idx="450">
                  <c:v>44</c:v>
                </c:pt>
                <c:pt idx="451">
                  <c:v>44</c:v>
                </c:pt>
                <c:pt idx="452">
                  <c:v>44</c:v>
                </c:pt>
                <c:pt idx="453">
                  <c:v>45</c:v>
                </c:pt>
                <c:pt idx="454">
                  <c:v>45</c:v>
                </c:pt>
                <c:pt idx="455">
                  <c:v>45</c:v>
                </c:pt>
                <c:pt idx="456">
                  <c:v>45</c:v>
                </c:pt>
                <c:pt idx="457">
                  <c:v>45</c:v>
                </c:pt>
                <c:pt idx="458">
                  <c:v>45</c:v>
                </c:pt>
                <c:pt idx="459">
                  <c:v>45</c:v>
                </c:pt>
                <c:pt idx="460">
                  <c:v>45</c:v>
                </c:pt>
                <c:pt idx="461">
                  <c:v>45</c:v>
                </c:pt>
                <c:pt idx="462">
                  <c:v>45</c:v>
                </c:pt>
                <c:pt idx="463">
                  <c:v>46</c:v>
                </c:pt>
                <c:pt idx="464">
                  <c:v>46</c:v>
                </c:pt>
                <c:pt idx="465">
                  <c:v>45</c:v>
                </c:pt>
                <c:pt idx="466">
                  <c:v>44</c:v>
                </c:pt>
                <c:pt idx="467">
                  <c:v>45</c:v>
                </c:pt>
                <c:pt idx="468">
                  <c:v>45</c:v>
                </c:pt>
                <c:pt idx="469">
                  <c:v>45</c:v>
                </c:pt>
                <c:pt idx="470">
                  <c:v>45</c:v>
                </c:pt>
                <c:pt idx="471">
                  <c:v>45</c:v>
                </c:pt>
                <c:pt idx="472">
                  <c:v>45</c:v>
                </c:pt>
                <c:pt idx="473">
                  <c:v>45</c:v>
                </c:pt>
                <c:pt idx="474">
                  <c:v>45</c:v>
                </c:pt>
                <c:pt idx="475">
                  <c:v>45</c:v>
                </c:pt>
                <c:pt idx="476">
                  <c:v>45</c:v>
                </c:pt>
                <c:pt idx="477">
                  <c:v>45</c:v>
                </c:pt>
                <c:pt idx="478">
                  <c:v>44</c:v>
                </c:pt>
                <c:pt idx="479">
                  <c:v>44</c:v>
                </c:pt>
                <c:pt idx="480">
                  <c:v>44</c:v>
                </c:pt>
                <c:pt idx="481">
                  <c:v>44</c:v>
                </c:pt>
                <c:pt idx="482">
                  <c:v>44</c:v>
                </c:pt>
                <c:pt idx="483">
                  <c:v>44</c:v>
                </c:pt>
                <c:pt idx="484">
                  <c:v>44</c:v>
                </c:pt>
                <c:pt idx="485">
                  <c:v>44</c:v>
                </c:pt>
                <c:pt idx="486">
                  <c:v>44</c:v>
                </c:pt>
                <c:pt idx="487">
                  <c:v>44</c:v>
                </c:pt>
                <c:pt idx="488">
                  <c:v>44</c:v>
                </c:pt>
                <c:pt idx="489">
                  <c:v>44</c:v>
                </c:pt>
                <c:pt idx="490">
                  <c:v>45</c:v>
                </c:pt>
                <c:pt idx="491">
                  <c:v>45</c:v>
                </c:pt>
                <c:pt idx="492">
                  <c:v>44</c:v>
                </c:pt>
                <c:pt idx="493">
                  <c:v>44</c:v>
                </c:pt>
                <c:pt idx="494">
                  <c:v>44</c:v>
                </c:pt>
                <c:pt idx="495">
                  <c:v>44</c:v>
                </c:pt>
                <c:pt idx="496">
                  <c:v>44</c:v>
                </c:pt>
                <c:pt idx="497">
                  <c:v>44</c:v>
                </c:pt>
                <c:pt idx="498">
                  <c:v>44</c:v>
                </c:pt>
                <c:pt idx="499">
                  <c:v>44</c:v>
                </c:pt>
                <c:pt idx="500">
                  <c:v>44</c:v>
                </c:pt>
                <c:pt idx="501">
                  <c:v>45</c:v>
                </c:pt>
                <c:pt idx="502">
                  <c:v>45</c:v>
                </c:pt>
                <c:pt idx="503">
                  <c:v>45</c:v>
                </c:pt>
                <c:pt idx="504">
                  <c:v>45</c:v>
                </c:pt>
                <c:pt idx="505">
                  <c:v>45</c:v>
                </c:pt>
                <c:pt idx="506">
                  <c:v>45</c:v>
                </c:pt>
                <c:pt idx="507">
                  <c:v>46</c:v>
                </c:pt>
                <c:pt idx="508">
                  <c:v>46</c:v>
                </c:pt>
                <c:pt idx="509">
                  <c:v>46</c:v>
                </c:pt>
                <c:pt idx="510">
                  <c:v>46</c:v>
                </c:pt>
                <c:pt idx="511">
                  <c:v>45</c:v>
                </c:pt>
                <c:pt idx="512">
                  <c:v>45</c:v>
                </c:pt>
                <c:pt idx="513">
                  <c:v>47</c:v>
                </c:pt>
                <c:pt idx="514">
                  <c:v>46</c:v>
                </c:pt>
                <c:pt idx="515">
                  <c:v>49</c:v>
                </c:pt>
                <c:pt idx="516">
                  <c:v>50</c:v>
                </c:pt>
                <c:pt idx="517">
                  <c:v>50</c:v>
                </c:pt>
                <c:pt idx="518">
                  <c:v>50</c:v>
                </c:pt>
                <c:pt idx="519">
                  <c:v>51</c:v>
                </c:pt>
                <c:pt idx="520">
                  <c:v>51</c:v>
                </c:pt>
                <c:pt idx="521">
                  <c:v>51</c:v>
                </c:pt>
                <c:pt idx="522">
                  <c:v>51</c:v>
                </c:pt>
                <c:pt idx="523">
                  <c:v>51</c:v>
                </c:pt>
                <c:pt idx="524">
                  <c:v>51</c:v>
                </c:pt>
                <c:pt idx="525">
                  <c:v>51</c:v>
                </c:pt>
                <c:pt idx="526">
                  <c:v>50</c:v>
                </c:pt>
                <c:pt idx="527">
                  <c:v>50</c:v>
                </c:pt>
                <c:pt idx="528">
                  <c:v>51</c:v>
                </c:pt>
                <c:pt idx="529">
                  <c:v>51</c:v>
                </c:pt>
                <c:pt idx="530">
                  <c:v>51</c:v>
                </c:pt>
                <c:pt idx="531">
                  <c:v>51</c:v>
                </c:pt>
                <c:pt idx="532">
                  <c:v>51</c:v>
                </c:pt>
                <c:pt idx="533">
                  <c:v>51</c:v>
                </c:pt>
                <c:pt idx="534">
                  <c:v>50</c:v>
                </c:pt>
                <c:pt idx="535">
                  <c:v>50</c:v>
                </c:pt>
                <c:pt idx="536">
                  <c:v>50</c:v>
                </c:pt>
                <c:pt idx="537">
                  <c:v>50</c:v>
                </c:pt>
                <c:pt idx="538">
                  <c:v>50</c:v>
                </c:pt>
                <c:pt idx="539">
                  <c:v>50</c:v>
                </c:pt>
                <c:pt idx="540">
                  <c:v>50</c:v>
                </c:pt>
                <c:pt idx="541">
                  <c:v>49</c:v>
                </c:pt>
                <c:pt idx="542">
                  <c:v>49</c:v>
                </c:pt>
                <c:pt idx="543">
                  <c:v>49</c:v>
                </c:pt>
                <c:pt idx="544">
                  <c:v>47</c:v>
                </c:pt>
                <c:pt idx="545">
                  <c:v>46</c:v>
                </c:pt>
                <c:pt idx="546">
                  <c:v>45</c:v>
                </c:pt>
                <c:pt idx="547">
                  <c:v>44</c:v>
                </c:pt>
                <c:pt idx="548">
                  <c:v>44</c:v>
                </c:pt>
                <c:pt idx="549">
                  <c:v>44</c:v>
                </c:pt>
                <c:pt idx="550">
                  <c:v>44</c:v>
                </c:pt>
                <c:pt idx="551">
                  <c:v>44</c:v>
                </c:pt>
                <c:pt idx="552">
                  <c:v>44</c:v>
                </c:pt>
                <c:pt idx="553">
                  <c:v>43</c:v>
                </c:pt>
                <c:pt idx="554">
                  <c:v>43</c:v>
                </c:pt>
                <c:pt idx="555">
                  <c:v>43</c:v>
                </c:pt>
                <c:pt idx="556">
                  <c:v>43</c:v>
                </c:pt>
                <c:pt idx="557">
                  <c:v>43</c:v>
                </c:pt>
                <c:pt idx="558">
                  <c:v>42</c:v>
                </c:pt>
                <c:pt idx="559">
                  <c:v>42</c:v>
                </c:pt>
                <c:pt idx="560">
                  <c:v>42</c:v>
                </c:pt>
                <c:pt idx="561">
                  <c:v>42</c:v>
                </c:pt>
                <c:pt idx="562">
                  <c:v>42</c:v>
                </c:pt>
                <c:pt idx="563">
                  <c:v>42</c:v>
                </c:pt>
                <c:pt idx="564">
                  <c:v>41</c:v>
                </c:pt>
                <c:pt idx="565">
                  <c:v>41</c:v>
                </c:pt>
                <c:pt idx="566">
                  <c:v>41</c:v>
                </c:pt>
                <c:pt idx="567">
                  <c:v>41</c:v>
                </c:pt>
                <c:pt idx="568">
                  <c:v>41</c:v>
                </c:pt>
                <c:pt idx="569">
                  <c:v>41</c:v>
                </c:pt>
                <c:pt idx="570">
                  <c:v>42</c:v>
                </c:pt>
                <c:pt idx="571">
                  <c:v>42</c:v>
                </c:pt>
                <c:pt idx="572">
                  <c:v>43</c:v>
                </c:pt>
                <c:pt idx="573">
                  <c:v>43</c:v>
                </c:pt>
                <c:pt idx="574">
                  <c:v>43</c:v>
                </c:pt>
                <c:pt idx="575">
                  <c:v>43</c:v>
                </c:pt>
                <c:pt idx="576">
                  <c:v>42</c:v>
                </c:pt>
                <c:pt idx="577">
                  <c:v>43</c:v>
                </c:pt>
                <c:pt idx="578">
                  <c:v>43</c:v>
                </c:pt>
                <c:pt idx="579">
                  <c:v>43</c:v>
                </c:pt>
                <c:pt idx="580">
                  <c:v>43</c:v>
                </c:pt>
                <c:pt idx="581">
                  <c:v>43</c:v>
                </c:pt>
                <c:pt idx="582">
                  <c:v>43</c:v>
                </c:pt>
                <c:pt idx="583">
                  <c:v>43</c:v>
                </c:pt>
                <c:pt idx="584">
                  <c:v>44</c:v>
                </c:pt>
                <c:pt idx="585">
                  <c:v>45</c:v>
                </c:pt>
                <c:pt idx="586">
                  <c:v>45</c:v>
                </c:pt>
                <c:pt idx="587">
                  <c:v>45</c:v>
                </c:pt>
                <c:pt idx="588">
                  <c:v>46</c:v>
                </c:pt>
                <c:pt idx="589">
                  <c:v>46</c:v>
                </c:pt>
                <c:pt idx="590">
                  <c:v>47</c:v>
                </c:pt>
                <c:pt idx="591">
                  <c:v>47</c:v>
                </c:pt>
                <c:pt idx="592">
                  <c:v>47</c:v>
                </c:pt>
                <c:pt idx="593">
                  <c:v>46</c:v>
                </c:pt>
                <c:pt idx="594">
                  <c:v>46</c:v>
                </c:pt>
                <c:pt idx="595">
                  <c:v>47</c:v>
                </c:pt>
                <c:pt idx="596">
                  <c:v>47</c:v>
                </c:pt>
                <c:pt idx="597">
                  <c:v>46</c:v>
                </c:pt>
                <c:pt idx="598">
                  <c:v>46</c:v>
                </c:pt>
                <c:pt idx="599">
                  <c:v>46</c:v>
                </c:pt>
                <c:pt idx="600">
                  <c:v>45</c:v>
                </c:pt>
                <c:pt idx="601">
                  <c:v>45</c:v>
                </c:pt>
                <c:pt idx="602">
                  <c:v>45</c:v>
                </c:pt>
                <c:pt idx="603">
                  <c:v>46</c:v>
                </c:pt>
                <c:pt idx="604">
                  <c:v>46</c:v>
                </c:pt>
                <c:pt idx="605">
                  <c:v>46</c:v>
                </c:pt>
                <c:pt idx="606">
                  <c:v>46</c:v>
                </c:pt>
                <c:pt idx="607">
                  <c:v>45</c:v>
                </c:pt>
                <c:pt idx="608">
                  <c:v>45</c:v>
                </c:pt>
                <c:pt idx="609">
                  <c:v>45</c:v>
                </c:pt>
                <c:pt idx="610">
                  <c:v>45</c:v>
                </c:pt>
                <c:pt idx="611">
                  <c:v>44</c:v>
                </c:pt>
                <c:pt idx="612">
                  <c:v>44</c:v>
                </c:pt>
                <c:pt idx="613">
                  <c:v>44</c:v>
                </c:pt>
                <c:pt idx="614">
                  <c:v>44</c:v>
                </c:pt>
                <c:pt idx="615">
                  <c:v>44</c:v>
                </c:pt>
                <c:pt idx="616">
                  <c:v>44</c:v>
                </c:pt>
                <c:pt idx="617">
                  <c:v>43</c:v>
                </c:pt>
                <c:pt idx="618">
                  <c:v>43</c:v>
                </c:pt>
                <c:pt idx="619">
                  <c:v>43</c:v>
                </c:pt>
                <c:pt idx="620">
                  <c:v>43</c:v>
                </c:pt>
                <c:pt idx="621">
                  <c:v>43</c:v>
                </c:pt>
                <c:pt idx="622">
                  <c:v>43</c:v>
                </c:pt>
                <c:pt idx="623">
                  <c:v>42</c:v>
                </c:pt>
                <c:pt idx="624">
                  <c:v>42</c:v>
                </c:pt>
                <c:pt idx="625">
                  <c:v>42</c:v>
                </c:pt>
                <c:pt idx="626">
                  <c:v>42</c:v>
                </c:pt>
                <c:pt idx="627">
                  <c:v>42</c:v>
                </c:pt>
                <c:pt idx="628">
                  <c:v>42</c:v>
                </c:pt>
                <c:pt idx="629">
                  <c:v>42</c:v>
                </c:pt>
                <c:pt idx="630">
                  <c:v>42</c:v>
                </c:pt>
                <c:pt idx="631">
                  <c:v>44</c:v>
                </c:pt>
                <c:pt idx="632">
                  <c:v>45</c:v>
                </c:pt>
                <c:pt idx="633">
                  <c:v>46</c:v>
                </c:pt>
                <c:pt idx="634">
                  <c:v>45</c:v>
                </c:pt>
                <c:pt idx="635">
                  <c:v>44</c:v>
                </c:pt>
                <c:pt idx="636">
                  <c:v>43</c:v>
                </c:pt>
                <c:pt idx="637">
                  <c:v>42</c:v>
                </c:pt>
                <c:pt idx="638">
                  <c:v>41</c:v>
                </c:pt>
                <c:pt idx="639">
                  <c:v>40</c:v>
                </c:pt>
                <c:pt idx="640">
                  <c:v>40</c:v>
                </c:pt>
                <c:pt idx="641">
                  <c:v>42</c:v>
                </c:pt>
                <c:pt idx="642">
                  <c:v>41</c:v>
                </c:pt>
                <c:pt idx="643">
                  <c:v>42</c:v>
                </c:pt>
                <c:pt idx="644">
                  <c:v>42</c:v>
                </c:pt>
                <c:pt idx="645">
                  <c:v>43</c:v>
                </c:pt>
                <c:pt idx="646">
                  <c:v>42</c:v>
                </c:pt>
                <c:pt idx="647">
                  <c:v>42</c:v>
                </c:pt>
                <c:pt idx="648">
                  <c:v>42</c:v>
                </c:pt>
                <c:pt idx="649">
                  <c:v>43</c:v>
                </c:pt>
                <c:pt idx="650">
                  <c:v>43</c:v>
                </c:pt>
                <c:pt idx="651">
                  <c:v>43</c:v>
                </c:pt>
                <c:pt idx="652">
                  <c:v>45</c:v>
                </c:pt>
                <c:pt idx="653">
                  <c:v>47</c:v>
                </c:pt>
                <c:pt idx="654">
                  <c:v>48</c:v>
                </c:pt>
                <c:pt idx="655">
                  <c:v>48</c:v>
                </c:pt>
                <c:pt idx="656">
                  <c:v>48</c:v>
                </c:pt>
                <c:pt idx="657">
                  <c:v>48</c:v>
                </c:pt>
                <c:pt idx="658">
                  <c:v>46</c:v>
                </c:pt>
                <c:pt idx="659">
                  <c:v>44</c:v>
                </c:pt>
                <c:pt idx="660">
                  <c:v>43</c:v>
                </c:pt>
                <c:pt idx="661">
                  <c:v>43</c:v>
                </c:pt>
                <c:pt idx="662">
                  <c:v>42</c:v>
                </c:pt>
                <c:pt idx="663">
                  <c:v>42</c:v>
                </c:pt>
                <c:pt idx="664">
                  <c:v>42</c:v>
                </c:pt>
                <c:pt idx="665">
                  <c:v>42</c:v>
                </c:pt>
                <c:pt idx="666">
                  <c:v>42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2797568"/>
        <c:axId val="242844416"/>
      </c:lineChart>
      <c:catAx>
        <c:axId val="24279756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2844416"/>
        <c:crosses val="autoZero"/>
        <c:auto val="1"/>
        <c:lblAlgn val="ctr"/>
        <c:lblOffset val="100"/>
        <c:noMultiLvlLbl val="0"/>
      </c:catAx>
      <c:valAx>
        <c:axId val="2428444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27975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Lady's Stones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Temperature ( Celsius )</c:v>
          </c:tx>
          <c:marker>
            <c:symbol val="none"/>
          </c:marker>
          <c:cat>
            <c:numRef>
              <c:f>Sheet1!$C$1:$C$667</c:f>
              <c:numCache>
                <c:formatCode>h:mm:ss</c:formatCode>
                <c:ptCount val="667"/>
                <c:pt idx="0">
                  <c:v>2.3148148148148147E-5</c:v>
                </c:pt>
                <c:pt idx="1">
                  <c:v>2.3148148148148147E-5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8.1018518518518516E-5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5.3819444444444453E-3</c:v>
                </c:pt>
                <c:pt idx="465">
                  <c:v>5.3935185185185188E-3</c:v>
                </c:pt>
                <c:pt idx="466">
                  <c:v>5.4050925925925924E-3</c:v>
                </c:pt>
                <c:pt idx="467">
                  <c:v>5.4166666666666669E-3</c:v>
                </c:pt>
                <c:pt idx="468">
                  <c:v>5.4282407407407404E-3</c:v>
                </c:pt>
                <c:pt idx="469">
                  <c:v>5.4398148148148149E-3</c:v>
                </c:pt>
                <c:pt idx="470">
                  <c:v>5.4513888888888884E-3</c:v>
                </c:pt>
                <c:pt idx="471">
                  <c:v>5.4629629629629637E-3</c:v>
                </c:pt>
                <c:pt idx="472">
                  <c:v>5.4745370370370373E-3</c:v>
                </c:pt>
                <c:pt idx="473">
                  <c:v>5.4861111111111117E-3</c:v>
                </c:pt>
                <c:pt idx="474">
                  <c:v>5.4976851851851853E-3</c:v>
                </c:pt>
                <c:pt idx="475">
                  <c:v>5.5092592592592589E-3</c:v>
                </c:pt>
                <c:pt idx="476">
                  <c:v>5.5208333333333333E-3</c:v>
                </c:pt>
                <c:pt idx="477">
                  <c:v>5.5324074074074069E-3</c:v>
                </c:pt>
                <c:pt idx="478">
                  <c:v>5.5439814814814822E-3</c:v>
                </c:pt>
                <c:pt idx="479">
                  <c:v>5.5555555555555558E-3</c:v>
                </c:pt>
                <c:pt idx="480">
                  <c:v>5.5671296296296302E-3</c:v>
                </c:pt>
                <c:pt idx="481">
                  <c:v>5.5787037037037038E-3</c:v>
                </c:pt>
                <c:pt idx="482">
                  <c:v>5.5902777777777782E-3</c:v>
                </c:pt>
                <c:pt idx="483">
                  <c:v>5.6018518518518518E-3</c:v>
                </c:pt>
                <c:pt idx="484">
                  <c:v>5.6134259259259271E-3</c:v>
                </c:pt>
                <c:pt idx="485">
                  <c:v>5.6249999999999989E-3</c:v>
                </c:pt>
                <c:pt idx="486">
                  <c:v>5.6365740740740742E-3</c:v>
                </c:pt>
                <c:pt idx="487">
                  <c:v>5.6481481481481478E-3</c:v>
                </c:pt>
                <c:pt idx="488">
                  <c:v>5.6597222222222222E-3</c:v>
                </c:pt>
                <c:pt idx="489">
                  <c:v>5.6712962962962958E-3</c:v>
                </c:pt>
                <c:pt idx="490">
                  <c:v>5.6828703703703702E-3</c:v>
                </c:pt>
                <c:pt idx="491">
                  <c:v>5.6944444444444438E-3</c:v>
                </c:pt>
                <c:pt idx="492">
                  <c:v>5.7060185185185191E-3</c:v>
                </c:pt>
                <c:pt idx="493">
                  <c:v>5.7175925925925927E-3</c:v>
                </c:pt>
                <c:pt idx="494">
                  <c:v>5.7291666666666671E-3</c:v>
                </c:pt>
                <c:pt idx="495">
                  <c:v>5.7407407407407416E-3</c:v>
                </c:pt>
                <c:pt idx="496">
                  <c:v>5.7523148148148143E-3</c:v>
                </c:pt>
                <c:pt idx="497">
                  <c:v>5.7638888888888887E-3</c:v>
                </c:pt>
                <c:pt idx="498">
                  <c:v>5.7754629629629623E-3</c:v>
                </c:pt>
                <c:pt idx="499">
                  <c:v>5.7870370370370376E-3</c:v>
                </c:pt>
                <c:pt idx="500">
                  <c:v>5.7986111111111112E-3</c:v>
                </c:pt>
                <c:pt idx="501">
                  <c:v>5.8101851851851856E-3</c:v>
                </c:pt>
                <c:pt idx="502">
                  <c:v>5.8217592592592592E-3</c:v>
                </c:pt>
                <c:pt idx="503">
                  <c:v>5.8333333333333336E-3</c:v>
                </c:pt>
                <c:pt idx="504">
                  <c:v>5.8449074074074072E-3</c:v>
                </c:pt>
                <c:pt idx="505">
                  <c:v>5.8564814814814825E-3</c:v>
                </c:pt>
                <c:pt idx="506">
                  <c:v>5.8680555555555543E-3</c:v>
                </c:pt>
                <c:pt idx="507">
                  <c:v>5.8796296296296296E-3</c:v>
                </c:pt>
                <c:pt idx="508">
                  <c:v>5.8912037037037032E-3</c:v>
                </c:pt>
                <c:pt idx="509">
                  <c:v>5.9027777777777776E-3</c:v>
                </c:pt>
                <c:pt idx="510">
                  <c:v>5.9143518518518521E-3</c:v>
                </c:pt>
                <c:pt idx="511">
                  <c:v>5.9259259259259256E-3</c:v>
                </c:pt>
                <c:pt idx="512">
                  <c:v>5.9375000000000009E-3</c:v>
                </c:pt>
                <c:pt idx="513">
                  <c:v>5.9490740740740745E-3</c:v>
                </c:pt>
                <c:pt idx="514">
                  <c:v>5.9606481481481489E-3</c:v>
                </c:pt>
                <c:pt idx="515">
                  <c:v>5.9722222222222225E-3</c:v>
                </c:pt>
                <c:pt idx="516">
                  <c:v>5.9837962962962961E-3</c:v>
                </c:pt>
                <c:pt idx="517">
                  <c:v>5.9953703703703697E-3</c:v>
                </c:pt>
                <c:pt idx="518">
                  <c:v>6.0069444444444441E-3</c:v>
                </c:pt>
                <c:pt idx="519">
                  <c:v>6.0185185185185177E-3</c:v>
                </c:pt>
                <c:pt idx="520">
                  <c:v>6.030092592592593E-3</c:v>
                </c:pt>
                <c:pt idx="521">
                  <c:v>6.0416666666666665E-3</c:v>
                </c:pt>
                <c:pt idx="522">
                  <c:v>6.053240740740741E-3</c:v>
                </c:pt>
                <c:pt idx="523">
                  <c:v>6.0648148148148145E-3</c:v>
                </c:pt>
                <c:pt idx="524">
                  <c:v>6.076388888888889E-3</c:v>
                </c:pt>
                <c:pt idx="525">
                  <c:v>6.0879629629629643E-3</c:v>
                </c:pt>
                <c:pt idx="526">
                  <c:v>6.0995370370370361E-3</c:v>
                </c:pt>
                <c:pt idx="527">
                  <c:v>6.1111111111111114E-3</c:v>
                </c:pt>
                <c:pt idx="528">
                  <c:v>6.122685185185185E-3</c:v>
                </c:pt>
                <c:pt idx="529">
                  <c:v>6.1342592592592594E-3</c:v>
                </c:pt>
                <c:pt idx="530">
                  <c:v>6.145833333333333E-3</c:v>
                </c:pt>
                <c:pt idx="531">
                  <c:v>6.1574074074074074E-3</c:v>
                </c:pt>
                <c:pt idx="532">
                  <c:v>6.168981481481481E-3</c:v>
                </c:pt>
                <c:pt idx="533">
                  <c:v>6.1805555555555563E-3</c:v>
                </c:pt>
                <c:pt idx="534">
                  <c:v>6.1921296296296299E-3</c:v>
                </c:pt>
                <c:pt idx="535">
                  <c:v>6.2037037037037043E-3</c:v>
                </c:pt>
                <c:pt idx="536">
                  <c:v>6.215277777777777E-3</c:v>
                </c:pt>
                <c:pt idx="537">
                  <c:v>6.2268518518518515E-3</c:v>
                </c:pt>
                <c:pt idx="538">
                  <c:v>6.238425925925925E-3</c:v>
                </c:pt>
                <c:pt idx="539">
                  <c:v>6.2499999999999995E-3</c:v>
                </c:pt>
                <c:pt idx="540">
                  <c:v>6.2615740740740748E-3</c:v>
                </c:pt>
                <c:pt idx="541">
                  <c:v>6.2731481481481484E-3</c:v>
                </c:pt>
                <c:pt idx="542">
                  <c:v>6.2847222222222228E-3</c:v>
                </c:pt>
                <c:pt idx="543">
                  <c:v>6.2962962962962964E-3</c:v>
                </c:pt>
                <c:pt idx="544">
                  <c:v>6.3078703703703708E-3</c:v>
                </c:pt>
                <c:pt idx="545">
                  <c:v>6.3194444444444444E-3</c:v>
                </c:pt>
                <c:pt idx="546">
                  <c:v>6.3310185185185197E-3</c:v>
                </c:pt>
                <c:pt idx="547">
                  <c:v>6.3425925925925915E-3</c:v>
                </c:pt>
                <c:pt idx="548">
                  <c:v>6.3541666666666668E-3</c:v>
                </c:pt>
                <c:pt idx="549">
                  <c:v>6.3657407407407404E-3</c:v>
                </c:pt>
                <c:pt idx="550">
                  <c:v>6.3773148148148148E-3</c:v>
                </c:pt>
                <c:pt idx="551">
                  <c:v>6.3888888888888884E-3</c:v>
                </c:pt>
                <c:pt idx="552">
                  <c:v>6.4004629629629628E-3</c:v>
                </c:pt>
                <c:pt idx="553">
                  <c:v>6.4120370370370364E-3</c:v>
                </c:pt>
                <c:pt idx="554">
                  <c:v>6.4236111111111117E-3</c:v>
                </c:pt>
                <c:pt idx="555">
                  <c:v>6.4351851851851861E-3</c:v>
                </c:pt>
                <c:pt idx="556">
                  <c:v>6.4467592592592597E-3</c:v>
                </c:pt>
                <c:pt idx="557">
                  <c:v>6.4583333333333333E-3</c:v>
                </c:pt>
                <c:pt idx="558">
                  <c:v>6.4699074074074069E-3</c:v>
                </c:pt>
                <c:pt idx="559">
                  <c:v>6.4814814814814813E-3</c:v>
                </c:pt>
                <c:pt idx="560">
                  <c:v>6.4930555555555549E-3</c:v>
                </c:pt>
                <c:pt idx="561">
                  <c:v>6.5046296296296302E-3</c:v>
                </c:pt>
                <c:pt idx="562">
                  <c:v>6.5162037037037037E-3</c:v>
                </c:pt>
                <c:pt idx="563">
                  <c:v>6.5277777777777782E-3</c:v>
                </c:pt>
                <c:pt idx="564">
                  <c:v>6.5393518518518517E-3</c:v>
                </c:pt>
                <c:pt idx="565">
                  <c:v>6.5509259259259262E-3</c:v>
                </c:pt>
                <c:pt idx="566">
                  <c:v>6.5624999999999998E-3</c:v>
                </c:pt>
                <c:pt idx="567">
                  <c:v>6.5740740740740733E-3</c:v>
                </c:pt>
                <c:pt idx="568">
                  <c:v>6.5856481481481469E-3</c:v>
                </c:pt>
                <c:pt idx="569">
                  <c:v>6.5972222222222222E-3</c:v>
                </c:pt>
                <c:pt idx="570">
                  <c:v>6.6087962962962966E-3</c:v>
                </c:pt>
                <c:pt idx="571">
                  <c:v>6.6203703703703702E-3</c:v>
                </c:pt>
                <c:pt idx="572">
                  <c:v>6.6319444444444446E-3</c:v>
                </c:pt>
                <c:pt idx="573">
                  <c:v>6.6435185185185182E-3</c:v>
                </c:pt>
                <c:pt idx="574">
                  <c:v>6.6550925925925935E-3</c:v>
                </c:pt>
                <c:pt idx="575">
                  <c:v>6.6666666666666671E-3</c:v>
                </c:pt>
                <c:pt idx="576">
                  <c:v>6.6782407407407415E-3</c:v>
                </c:pt>
                <c:pt idx="577">
                  <c:v>6.6898148148148142E-3</c:v>
                </c:pt>
                <c:pt idx="578">
                  <c:v>6.7013888888888887E-3</c:v>
                </c:pt>
                <c:pt idx="579">
                  <c:v>6.7129629629629622E-3</c:v>
                </c:pt>
                <c:pt idx="580">
                  <c:v>6.7245370370370367E-3</c:v>
                </c:pt>
                <c:pt idx="581">
                  <c:v>6.7361111111111103E-3</c:v>
                </c:pt>
                <c:pt idx="582">
                  <c:v>6.7476851851851856E-3</c:v>
                </c:pt>
                <c:pt idx="583">
                  <c:v>6.7592592592592591E-3</c:v>
                </c:pt>
                <c:pt idx="584">
                  <c:v>6.7708333333333336E-3</c:v>
                </c:pt>
                <c:pt idx="585">
                  <c:v>6.782407407407408E-3</c:v>
                </c:pt>
                <c:pt idx="586">
                  <c:v>6.7939814814814816E-3</c:v>
                </c:pt>
                <c:pt idx="587">
                  <c:v>6.8055555555555569E-3</c:v>
                </c:pt>
                <c:pt idx="588">
                  <c:v>6.8171296296296287E-3</c:v>
                </c:pt>
                <c:pt idx="589">
                  <c:v>6.828703703703704E-3</c:v>
                </c:pt>
                <c:pt idx="590">
                  <c:v>6.8402777777777776E-3</c:v>
                </c:pt>
                <c:pt idx="591">
                  <c:v>6.851851851851852E-3</c:v>
                </c:pt>
                <c:pt idx="592">
                  <c:v>6.8634259259259256E-3</c:v>
                </c:pt>
                <c:pt idx="593">
                  <c:v>6.875E-3</c:v>
                </c:pt>
                <c:pt idx="594">
                  <c:v>6.8865740740740736E-3</c:v>
                </c:pt>
                <c:pt idx="595">
                  <c:v>6.8981481481481489E-3</c:v>
                </c:pt>
                <c:pt idx="596">
                  <c:v>6.9097222222222225E-3</c:v>
                </c:pt>
                <c:pt idx="597">
                  <c:v>6.9212962962962969E-3</c:v>
                </c:pt>
                <c:pt idx="598">
                  <c:v>6.9328703703703696E-3</c:v>
                </c:pt>
                <c:pt idx="599">
                  <c:v>6.9444444444444441E-3</c:v>
                </c:pt>
                <c:pt idx="600">
                  <c:v>6.9560185185185185E-3</c:v>
                </c:pt>
                <c:pt idx="601">
                  <c:v>6.9675925925925921E-3</c:v>
                </c:pt>
                <c:pt idx="602">
                  <c:v>6.9791666666666674E-3</c:v>
                </c:pt>
                <c:pt idx="603">
                  <c:v>6.9907407407407409E-3</c:v>
                </c:pt>
                <c:pt idx="604">
                  <c:v>7.0023148148148154E-3</c:v>
                </c:pt>
                <c:pt idx="605">
                  <c:v>7.013888888888889E-3</c:v>
                </c:pt>
                <c:pt idx="606">
                  <c:v>7.0254629629629634E-3</c:v>
                </c:pt>
                <c:pt idx="607">
                  <c:v>7.037037037037037E-3</c:v>
                </c:pt>
                <c:pt idx="608">
                  <c:v>7.0486111111111105E-3</c:v>
                </c:pt>
                <c:pt idx="609">
                  <c:v>7.0601851851851841E-3</c:v>
                </c:pt>
                <c:pt idx="610">
                  <c:v>7.0717592592592594E-3</c:v>
                </c:pt>
                <c:pt idx="611">
                  <c:v>7.083333333333333E-3</c:v>
                </c:pt>
                <c:pt idx="612">
                  <c:v>7.0949074074074074E-3</c:v>
                </c:pt>
                <c:pt idx="613">
                  <c:v>7.106481481481481E-3</c:v>
                </c:pt>
                <c:pt idx="614">
                  <c:v>7.1180555555555554E-3</c:v>
                </c:pt>
                <c:pt idx="615">
                  <c:v>7.1296296296296307E-3</c:v>
                </c:pt>
                <c:pt idx="616">
                  <c:v>7.1412037037037043E-3</c:v>
                </c:pt>
                <c:pt idx="617">
                  <c:v>7.1527777777777787E-3</c:v>
                </c:pt>
                <c:pt idx="618">
                  <c:v>7.1643518518518514E-3</c:v>
                </c:pt>
                <c:pt idx="619">
                  <c:v>7.1759259259259259E-3</c:v>
                </c:pt>
                <c:pt idx="620">
                  <c:v>7.1874999999999994E-3</c:v>
                </c:pt>
                <c:pt idx="621">
                  <c:v>7.1990740740740739E-3</c:v>
                </c:pt>
                <c:pt idx="622">
                  <c:v>7.2106481481481475E-3</c:v>
                </c:pt>
                <c:pt idx="623">
                  <c:v>7.2222222222222228E-3</c:v>
                </c:pt>
                <c:pt idx="624">
                  <c:v>7.2337962962962963E-3</c:v>
                </c:pt>
                <c:pt idx="625">
                  <c:v>7.2453703703703708E-3</c:v>
                </c:pt>
                <c:pt idx="626">
                  <c:v>7.2569444444444443E-3</c:v>
                </c:pt>
                <c:pt idx="627">
                  <c:v>7.2685185185185188E-3</c:v>
                </c:pt>
                <c:pt idx="628">
                  <c:v>7.2800925925925915E-3</c:v>
                </c:pt>
                <c:pt idx="629">
                  <c:v>7.2916666666666659E-3</c:v>
                </c:pt>
                <c:pt idx="630">
                  <c:v>7.3032407407407412E-3</c:v>
                </c:pt>
                <c:pt idx="631">
                  <c:v>7.3148148148148148E-3</c:v>
                </c:pt>
                <c:pt idx="632">
                  <c:v>7.3263888888888892E-3</c:v>
                </c:pt>
                <c:pt idx="633">
                  <c:v>7.3379629629629628E-3</c:v>
                </c:pt>
                <c:pt idx="634">
                  <c:v>7.3495370370370372E-3</c:v>
                </c:pt>
                <c:pt idx="635">
                  <c:v>7.3611111111111108E-3</c:v>
                </c:pt>
                <c:pt idx="636">
                  <c:v>7.3726851851851861E-3</c:v>
                </c:pt>
                <c:pt idx="637">
                  <c:v>7.3842592592592597E-3</c:v>
                </c:pt>
                <c:pt idx="638">
                  <c:v>7.3958333333333341E-3</c:v>
                </c:pt>
                <c:pt idx="639">
                  <c:v>7.4074074074074068E-3</c:v>
                </c:pt>
                <c:pt idx="640">
                  <c:v>7.4189814814814813E-3</c:v>
                </c:pt>
                <c:pt idx="641">
                  <c:v>7.4305555555555548E-3</c:v>
                </c:pt>
                <c:pt idx="642">
                  <c:v>7.4421296296296293E-3</c:v>
                </c:pt>
                <c:pt idx="643">
                  <c:v>7.4537037037037028E-3</c:v>
                </c:pt>
                <c:pt idx="644">
                  <c:v>7.4652777777777781E-3</c:v>
                </c:pt>
                <c:pt idx="645">
                  <c:v>7.4768518518518526E-3</c:v>
                </c:pt>
                <c:pt idx="646">
                  <c:v>7.4884259259259262E-3</c:v>
                </c:pt>
                <c:pt idx="647">
                  <c:v>7.5000000000000006E-3</c:v>
                </c:pt>
                <c:pt idx="648">
                  <c:v>7.5115740740740742E-3</c:v>
                </c:pt>
                <c:pt idx="649">
                  <c:v>7.5231481481481477E-3</c:v>
                </c:pt>
                <c:pt idx="650">
                  <c:v>7.5347222222222213E-3</c:v>
                </c:pt>
                <c:pt idx="651">
                  <c:v>7.5462962962962966E-3</c:v>
                </c:pt>
                <c:pt idx="652">
                  <c:v>7.5578703703703702E-3</c:v>
                </c:pt>
                <c:pt idx="653">
                  <c:v>7.5694444444444446E-3</c:v>
                </c:pt>
                <c:pt idx="654">
                  <c:v>7.5810185185185182E-3</c:v>
                </c:pt>
                <c:pt idx="655">
                  <c:v>7.5925925925925926E-3</c:v>
                </c:pt>
                <c:pt idx="656">
                  <c:v>7.6041666666666662E-3</c:v>
                </c:pt>
                <c:pt idx="657">
                  <c:v>7.6157407407407415E-3</c:v>
                </c:pt>
                <c:pt idx="658">
                  <c:v>7.6273148148148151E-3</c:v>
                </c:pt>
                <c:pt idx="659">
                  <c:v>7.6388888888888886E-3</c:v>
                </c:pt>
                <c:pt idx="660">
                  <c:v>7.6504629629629631E-3</c:v>
                </c:pt>
                <c:pt idx="661">
                  <c:v>7.6620370370370366E-3</c:v>
                </c:pt>
                <c:pt idx="662">
                  <c:v>7.6736111111111111E-3</c:v>
                </c:pt>
                <c:pt idx="663">
                  <c:v>7.6851851851851847E-3</c:v>
                </c:pt>
                <c:pt idx="664">
                  <c:v>7.69675925925926E-3</c:v>
                </c:pt>
                <c:pt idx="665">
                  <c:v>7.7083333333333335E-3</c:v>
                </c:pt>
                <c:pt idx="666">
                  <c:v>7.719907407407408E-3</c:v>
                </c:pt>
              </c:numCache>
            </c:numRef>
          </c:cat>
          <c:val>
            <c:numRef>
              <c:f>Sheet1!$H$1:$H$667</c:f>
              <c:numCache>
                <c:formatCode>General</c:formatCode>
                <c:ptCount val="667"/>
                <c:pt idx="0">
                  <c:v>20.63</c:v>
                </c:pt>
                <c:pt idx="1">
                  <c:v>20.66</c:v>
                </c:pt>
                <c:pt idx="2">
                  <c:v>20.67</c:v>
                </c:pt>
                <c:pt idx="3">
                  <c:v>20.68</c:v>
                </c:pt>
                <c:pt idx="4">
                  <c:v>20.7</c:v>
                </c:pt>
                <c:pt idx="5">
                  <c:v>20.73</c:v>
                </c:pt>
                <c:pt idx="6">
                  <c:v>20.74</c:v>
                </c:pt>
                <c:pt idx="7">
                  <c:v>20.79</c:v>
                </c:pt>
                <c:pt idx="8">
                  <c:v>20.82</c:v>
                </c:pt>
                <c:pt idx="9">
                  <c:v>20.85</c:v>
                </c:pt>
                <c:pt idx="10">
                  <c:v>20.88</c:v>
                </c:pt>
                <c:pt idx="11">
                  <c:v>20.88</c:v>
                </c:pt>
                <c:pt idx="12">
                  <c:v>20.91</c:v>
                </c:pt>
                <c:pt idx="13">
                  <c:v>20.95</c:v>
                </c:pt>
                <c:pt idx="14">
                  <c:v>20.97</c:v>
                </c:pt>
                <c:pt idx="15">
                  <c:v>20.99</c:v>
                </c:pt>
                <c:pt idx="16">
                  <c:v>20.99</c:v>
                </c:pt>
                <c:pt idx="17">
                  <c:v>21.03</c:v>
                </c:pt>
                <c:pt idx="18">
                  <c:v>21.01</c:v>
                </c:pt>
                <c:pt idx="19">
                  <c:v>21.05</c:v>
                </c:pt>
                <c:pt idx="20">
                  <c:v>21.07</c:v>
                </c:pt>
                <c:pt idx="21">
                  <c:v>21.09</c:v>
                </c:pt>
                <c:pt idx="22">
                  <c:v>21.11</c:v>
                </c:pt>
                <c:pt idx="23">
                  <c:v>21.1</c:v>
                </c:pt>
                <c:pt idx="24">
                  <c:v>21.12</c:v>
                </c:pt>
                <c:pt idx="25">
                  <c:v>21.13</c:v>
                </c:pt>
                <c:pt idx="26">
                  <c:v>21.13</c:v>
                </c:pt>
                <c:pt idx="27">
                  <c:v>21.14</c:v>
                </c:pt>
                <c:pt idx="28">
                  <c:v>21.18</c:v>
                </c:pt>
                <c:pt idx="29">
                  <c:v>21.19</c:v>
                </c:pt>
                <c:pt idx="30">
                  <c:v>21.19</c:v>
                </c:pt>
                <c:pt idx="31">
                  <c:v>21.18</c:v>
                </c:pt>
                <c:pt idx="32">
                  <c:v>21.18</c:v>
                </c:pt>
                <c:pt idx="33">
                  <c:v>21.18</c:v>
                </c:pt>
                <c:pt idx="34">
                  <c:v>21.22</c:v>
                </c:pt>
                <c:pt idx="35">
                  <c:v>21.26</c:v>
                </c:pt>
                <c:pt idx="36">
                  <c:v>21.28</c:v>
                </c:pt>
                <c:pt idx="37">
                  <c:v>21.23</c:v>
                </c:pt>
                <c:pt idx="38">
                  <c:v>21.24</c:v>
                </c:pt>
                <c:pt idx="39">
                  <c:v>21.29</c:v>
                </c:pt>
                <c:pt idx="40">
                  <c:v>21.3</c:v>
                </c:pt>
                <c:pt idx="41">
                  <c:v>21.31</c:v>
                </c:pt>
                <c:pt idx="42">
                  <c:v>21.31</c:v>
                </c:pt>
                <c:pt idx="43">
                  <c:v>21.33</c:v>
                </c:pt>
                <c:pt idx="44">
                  <c:v>21.35</c:v>
                </c:pt>
                <c:pt idx="45">
                  <c:v>21.33</c:v>
                </c:pt>
                <c:pt idx="46">
                  <c:v>21.34</c:v>
                </c:pt>
                <c:pt idx="47">
                  <c:v>21.36</c:v>
                </c:pt>
                <c:pt idx="48">
                  <c:v>21.39</c:v>
                </c:pt>
                <c:pt idx="49">
                  <c:v>21.34</c:v>
                </c:pt>
                <c:pt idx="50">
                  <c:v>21.37</c:v>
                </c:pt>
                <c:pt idx="51">
                  <c:v>21.42</c:v>
                </c:pt>
                <c:pt idx="52">
                  <c:v>21.41</c:v>
                </c:pt>
                <c:pt idx="53">
                  <c:v>21.42</c:v>
                </c:pt>
                <c:pt idx="54">
                  <c:v>21.43</c:v>
                </c:pt>
                <c:pt idx="55">
                  <c:v>21.45</c:v>
                </c:pt>
                <c:pt idx="56">
                  <c:v>21.43</c:v>
                </c:pt>
                <c:pt idx="57">
                  <c:v>21.46</c:v>
                </c:pt>
                <c:pt idx="58">
                  <c:v>21.46</c:v>
                </c:pt>
                <c:pt idx="59">
                  <c:v>21.47</c:v>
                </c:pt>
                <c:pt idx="60">
                  <c:v>21.49</c:v>
                </c:pt>
                <c:pt idx="61">
                  <c:v>21.49</c:v>
                </c:pt>
                <c:pt idx="62">
                  <c:v>21.48</c:v>
                </c:pt>
                <c:pt idx="63">
                  <c:v>21.49</c:v>
                </c:pt>
                <c:pt idx="64">
                  <c:v>21.49</c:v>
                </c:pt>
                <c:pt idx="65">
                  <c:v>21.46</c:v>
                </c:pt>
                <c:pt idx="66">
                  <c:v>21.49</c:v>
                </c:pt>
                <c:pt idx="67">
                  <c:v>21.45</c:v>
                </c:pt>
                <c:pt idx="68">
                  <c:v>21.57</c:v>
                </c:pt>
                <c:pt idx="69">
                  <c:v>21.7</c:v>
                </c:pt>
                <c:pt idx="70">
                  <c:v>21.78</c:v>
                </c:pt>
                <c:pt idx="71">
                  <c:v>21.86</c:v>
                </c:pt>
                <c:pt idx="72">
                  <c:v>21.79</c:v>
                </c:pt>
                <c:pt idx="73">
                  <c:v>21.79</c:v>
                </c:pt>
                <c:pt idx="74">
                  <c:v>21.78</c:v>
                </c:pt>
                <c:pt idx="75">
                  <c:v>21.75</c:v>
                </c:pt>
                <c:pt idx="76">
                  <c:v>21.72</c:v>
                </c:pt>
                <c:pt idx="77">
                  <c:v>21.63</c:v>
                </c:pt>
                <c:pt idx="78">
                  <c:v>21.81</c:v>
                </c:pt>
                <c:pt idx="79">
                  <c:v>22.03</c:v>
                </c:pt>
                <c:pt idx="80">
                  <c:v>22.04</c:v>
                </c:pt>
                <c:pt idx="81">
                  <c:v>22.07</c:v>
                </c:pt>
                <c:pt idx="82">
                  <c:v>22.15</c:v>
                </c:pt>
                <c:pt idx="83">
                  <c:v>22.08</c:v>
                </c:pt>
                <c:pt idx="84">
                  <c:v>22.08</c:v>
                </c:pt>
                <c:pt idx="85">
                  <c:v>22.09</c:v>
                </c:pt>
                <c:pt idx="86">
                  <c:v>22.11</c:v>
                </c:pt>
                <c:pt idx="87">
                  <c:v>22.17</c:v>
                </c:pt>
                <c:pt idx="88">
                  <c:v>22.15</c:v>
                </c:pt>
                <c:pt idx="89">
                  <c:v>22.02</c:v>
                </c:pt>
                <c:pt idx="90">
                  <c:v>21.74</c:v>
                </c:pt>
                <c:pt idx="91">
                  <c:v>21.29</c:v>
                </c:pt>
                <c:pt idx="92">
                  <c:v>20.91</c:v>
                </c:pt>
                <c:pt idx="93">
                  <c:v>20.43</c:v>
                </c:pt>
                <c:pt idx="94">
                  <c:v>19.93</c:v>
                </c:pt>
                <c:pt idx="95">
                  <c:v>19.46</c:v>
                </c:pt>
                <c:pt idx="96">
                  <c:v>19.11</c:v>
                </c:pt>
                <c:pt idx="97">
                  <c:v>18.760000000000002</c:v>
                </c:pt>
                <c:pt idx="98">
                  <c:v>18.41</c:v>
                </c:pt>
                <c:pt idx="99">
                  <c:v>18.11</c:v>
                </c:pt>
                <c:pt idx="100">
                  <c:v>17.86</c:v>
                </c:pt>
                <c:pt idx="101">
                  <c:v>17.739999999999998</c:v>
                </c:pt>
                <c:pt idx="102">
                  <c:v>17.61</c:v>
                </c:pt>
                <c:pt idx="103">
                  <c:v>17.52</c:v>
                </c:pt>
                <c:pt idx="104">
                  <c:v>17.440000000000001</c:v>
                </c:pt>
                <c:pt idx="105">
                  <c:v>17.39</c:v>
                </c:pt>
                <c:pt idx="106">
                  <c:v>17.34</c:v>
                </c:pt>
                <c:pt idx="107">
                  <c:v>17.22</c:v>
                </c:pt>
                <c:pt idx="108">
                  <c:v>17.04</c:v>
                </c:pt>
                <c:pt idx="109">
                  <c:v>16.89</c:v>
                </c:pt>
                <c:pt idx="110">
                  <c:v>16.739999999999998</c:v>
                </c:pt>
                <c:pt idx="111">
                  <c:v>16.57</c:v>
                </c:pt>
                <c:pt idx="112">
                  <c:v>16.41</c:v>
                </c:pt>
                <c:pt idx="113">
                  <c:v>16.38</c:v>
                </c:pt>
                <c:pt idx="114">
                  <c:v>16.32</c:v>
                </c:pt>
                <c:pt idx="115">
                  <c:v>16.23</c:v>
                </c:pt>
                <c:pt idx="116">
                  <c:v>16.16</c:v>
                </c:pt>
                <c:pt idx="117">
                  <c:v>16.02</c:v>
                </c:pt>
                <c:pt idx="118">
                  <c:v>15.89</c:v>
                </c:pt>
                <c:pt idx="119">
                  <c:v>15.77</c:v>
                </c:pt>
                <c:pt idx="120">
                  <c:v>15.66</c:v>
                </c:pt>
                <c:pt idx="121">
                  <c:v>15.55</c:v>
                </c:pt>
                <c:pt idx="122">
                  <c:v>15.58</c:v>
                </c:pt>
                <c:pt idx="123">
                  <c:v>15.53</c:v>
                </c:pt>
                <c:pt idx="124">
                  <c:v>15.59</c:v>
                </c:pt>
                <c:pt idx="125">
                  <c:v>15.51</c:v>
                </c:pt>
                <c:pt idx="126">
                  <c:v>15.67</c:v>
                </c:pt>
                <c:pt idx="127">
                  <c:v>15.75</c:v>
                </c:pt>
                <c:pt idx="128">
                  <c:v>15.77</c:v>
                </c:pt>
                <c:pt idx="129">
                  <c:v>15.72</c:v>
                </c:pt>
                <c:pt idx="130">
                  <c:v>15.65</c:v>
                </c:pt>
                <c:pt idx="131">
                  <c:v>15.52</c:v>
                </c:pt>
                <c:pt idx="132">
                  <c:v>15.41</c:v>
                </c:pt>
                <c:pt idx="133">
                  <c:v>15.33</c:v>
                </c:pt>
                <c:pt idx="134">
                  <c:v>15.28</c:v>
                </c:pt>
                <c:pt idx="135">
                  <c:v>15.25</c:v>
                </c:pt>
                <c:pt idx="136">
                  <c:v>15.18</c:v>
                </c:pt>
                <c:pt idx="137">
                  <c:v>15.13</c:v>
                </c:pt>
                <c:pt idx="138">
                  <c:v>15.2</c:v>
                </c:pt>
                <c:pt idx="139">
                  <c:v>15.27</c:v>
                </c:pt>
                <c:pt idx="140">
                  <c:v>15.38</c:v>
                </c:pt>
                <c:pt idx="141">
                  <c:v>15.45</c:v>
                </c:pt>
                <c:pt idx="142">
                  <c:v>15.48</c:v>
                </c:pt>
                <c:pt idx="143">
                  <c:v>15.55</c:v>
                </c:pt>
                <c:pt idx="144">
                  <c:v>15.56</c:v>
                </c:pt>
                <c:pt idx="145">
                  <c:v>15.5</c:v>
                </c:pt>
                <c:pt idx="146">
                  <c:v>15.48</c:v>
                </c:pt>
                <c:pt idx="147">
                  <c:v>15.48</c:v>
                </c:pt>
                <c:pt idx="148">
                  <c:v>15.48</c:v>
                </c:pt>
                <c:pt idx="149">
                  <c:v>15.47</c:v>
                </c:pt>
                <c:pt idx="150">
                  <c:v>15.5</c:v>
                </c:pt>
                <c:pt idx="151">
                  <c:v>15.49</c:v>
                </c:pt>
                <c:pt idx="152">
                  <c:v>15.51</c:v>
                </c:pt>
                <c:pt idx="153">
                  <c:v>15.53</c:v>
                </c:pt>
                <c:pt idx="154">
                  <c:v>15.58</c:v>
                </c:pt>
                <c:pt idx="155">
                  <c:v>15.61</c:v>
                </c:pt>
                <c:pt idx="156">
                  <c:v>15.58</c:v>
                </c:pt>
                <c:pt idx="157">
                  <c:v>15.61</c:v>
                </c:pt>
                <c:pt idx="158">
                  <c:v>15.67</c:v>
                </c:pt>
                <c:pt idx="159">
                  <c:v>15.7</c:v>
                </c:pt>
                <c:pt idx="160">
                  <c:v>15.7</c:v>
                </c:pt>
                <c:pt idx="161">
                  <c:v>15.71</c:v>
                </c:pt>
                <c:pt idx="162">
                  <c:v>15.72</c:v>
                </c:pt>
                <c:pt idx="163">
                  <c:v>15.74</c:v>
                </c:pt>
                <c:pt idx="164">
                  <c:v>15.79</c:v>
                </c:pt>
                <c:pt idx="165">
                  <c:v>15.84</c:v>
                </c:pt>
                <c:pt idx="166">
                  <c:v>15.86</c:v>
                </c:pt>
                <c:pt idx="167">
                  <c:v>15.87</c:v>
                </c:pt>
                <c:pt idx="168">
                  <c:v>15.89</c:v>
                </c:pt>
                <c:pt idx="169">
                  <c:v>15.87</c:v>
                </c:pt>
                <c:pt idx="170">
                  <c:v>15.89</c:v>
                </c:pt>
                <c:pt idx="171">
                  <c:v>15.88</c:v>
                </c:pt>
                <c:pt idx="172">
                  <c:v>15.88</c:v>
                </c:pt>
                <c:pt idx="173">
                  <c:v>15.87</c:v>
                </c:pt>
                <c:pt idx="174">
                  <c:v>15.87</c:v>
                </c:pt>
                <c:pt idx="175">
                  <c:v>15.92</c:v>
                </c:pt>
                <c:pt idx="176">
                  <c:v>16</c:v>
                </c:pt>
                <c:pt idx="177">
                  <c:v>16.04</c:v>
                </c:pt>
                <c:pt idx="178">
                  <c:v>16.05</c:v>
                </c:pt>
                <c:pt idx="179">
                  <c:v>16.05</c:v>
                </c:pt>
                <c:pt idx="180">
                  <c:v>16.05</c:v>
                </c:pt>
                <c:pt idx="181">
                  <c:v>16.010000000000002</c:v>
                </c:pt>
                <c:pt idx="182">
                  <c:v>15.95</c:v>
                </c:pt>
                <c:pt idx="183">
                  <c:v>15.86</c:v>
                </c:pt>
                <c:pt idx="184">
                  <c:v>15.74</c:v>
                </c:pt>
                <c:pt idx="185">
                  <c:v>15.7</c:v>
                </c:pt>
                <c:pt idx="186">
                  <c:v>15.65</c:v>
                </c:pt>
                <c:pt idx="187">
                  <c:v>15.66</c:v>
                </c:pt>
                <c:pt idx="188">
                  <c:v>15.64</c:v>
                </c:pt>
                <c:pt idx="189">
                  <c:v>15.61</c:v>
                </c:pt>
                <c:pt idx="190">
                  <c:v>15.56</c:v>
                </c:pt>
                <c:pt idx="191">
                  <c:v>15.52</c:v>
                </c:pt>
                <c:pt idx="192">
                  <c:v>15.54</c:v>
                </c:pt>
                <c:pt idx="193">
                  <c:v>15.53</c:v>
                </c:pt>
                <c:pt idx="194">
                  <c:v>15.57</c:v>
                </c:pt>
                <c:pt idx="195">
                  <c:v>15.59</c:v>
                </c:pt>
                <c:pt idx="196">
                  <c:v>15.54</c:v>
                </c:pt>
                <c:pt idx="197">
                  <c:v>15.53</c:v>
                </c:pt>
                <c:pt idx="198">
                  <c:v>15.5</c:v>
                </c:pt>
                <c:pt idx="199">
                  <c:v>15.48</c:v>
                </c:pt>
                <c:pt idx="200">
                  <c:v>15.46</c:v>
                </c:pt>
                <c:pt idx="201">
                  <c:v>15.45</c:v>
                </c:pt>
                <c:pt idx="202">
                  <c:v>15.45</c:v>
                </c:pt>
                <c:pt idx="203">
                  <c:v>15.49</c:v>
                </c:pt>
                <c:pt idx="204">
                  <c:v>15.46</c:v>
                </c:pt>
                <c:pt idx="205">
                  <c:v>15.5</c:v>
                </c:pt>
                <c:pt idx="206">
                  <c:v>15.55</c:v>
                </c:pt>
                <c:pt idx="207">
                  <c:v>15.5</c:v>
                </c:pt>
                <c:pt idx="208">
                  <c:v>15.48</c:v>
                </c:pt>
                <c:pt idx="209">
                  <c:v>15.45</c:v>
                </c:pt>
                <c:pt idx="210">
                  <c:v>15.42</c:v>
                </c:pt>
                <c:pt idx="211">
                  <c:v>15.49</c:v>
                </c:pt>
                <c:pt idx="212">
                  <c:v>15.56</c:v>
                </c:pt>
                <c:pt idx="213">
                  <c:v>15.65</c:v>
                </c:pt>
                <c:pt idx="214">
                  <c:v>15.69</c:v>
                </c:pt>
                <c:pt idx="215">
                  <c:v>15.73</c:v>
                </c:pt>
                <c:pt idx="216">
                  <c:v>15.85</c:v>
                </c:pt>
                <c:pt idx="217">
                  <c:v>15.92</c:v>
                </c:pt>
                <c:pt idx="218">
                  <c:v>15.96</c:v>
                </c:pt>
                <c:pt idx="219">
                  <c:v>16.02</c:v>
                </c:pt>
                <c:pt idx="220">
                  <c:v>16.079999999999998</c:v>
                </c:pt>
                <c:pt idx="221">
                  <c:v>16.100000000000001</c:v>
                </c:pt>
                <c:pt idx="222">
                  <c:v>16.14</c:v>
                </c:pt>
                <c:pt idx="223">
                  <c:v>16.16</c:v>
                </c:pt>
                <c:pt idx="224">
                  <c:v>16.170000000000002</c:v>
                </c:pt>
                <c:pt idx="225">
                  <c:v>16.18</c:v>
                </c:pt>
                <c:pt idx="226">
                  <c:v>16.11</c:v>
                </c:pt>
                <c:pt idx="227">
                  <c:v>16.05</c:v>
                </c:pt>
                <c:pt idx="228">
                  <c:v>15.95</c:v>
                </c:pt>
                <c:pt idx="229">
                  <c:v>15.85</c:v>
                </c:pt>
                <c:pt idx="230">
                  <c:v>15.77</c:v>
                </c:pt>
                <c:pt idx="231">
                  <c:v>15.76</c:v>
                </c:pt>
                <c:pt idx="232">
                  <c:v>15.72</c:v>
                </c:pt>
                <c:pt idx="233">
                  <c:v>15.68</c:v>
                </c:pt>
                <c:pt idx="234">
                  <c:v>15.65</c:v>
                </c:pt>
                <c:pt idx="235">
                  <c:v>15.62</c:v>
                </c:pt>
                <c:pt idx="236">
                  <c:v>15.55</c:v>
                </c:pt>
                <c:pt idx="237">
                  <c:v>15.56</c:v>
                </c:pt>
                <c:pt idx="238">
                  <c:v>15.66</c:v>
                </c:pt>
                <c:pt idx="239">
                  <c:v>15.75</c:v>
                </c:pt>
                <c:pt idx="240">
                  <c:v>15.85</c:v>
                </c:pt>
                <c:pt idx="241">
                  <c:v>15.92</c:v>
                </c:pt>
                <c:pt idx="242">
                  <c:v>15.94</c:v>
                </c:pt>
                <c:pt idx="243">
                  <c:v>15.95</c:v>
                </c:pt>
                <c:pt idx="244">
                  <c:v>15.95</c:v>
                </c:pt>
                <c:pt idx="245">
                  <c:v>15.98</c:v>
                </c:pt>
                <c:pt idx="246">
                  <c:v>15.93</c:v>
                </c:pt>
                <c:pt idx="247">
                  <c:v>15.89</c:v>
                </c:pt>
                <c:pt idx="248">
                  <c:v>15.87</c:v>
                </c:pt>
                <c:pt idx="249">
                  <c:v>15.85</c:v>
                </c:pt>
                <c:pt idx="250">
                  <c:v>15.81</c:v>
                </c:pt>
                <c:pt idx="251">
                  <c:v>15.78</c:v>
                </c:pt>
                <c:pt idx="252">
                  <c:v>15.76</c:v>
                </c:pt>
                <c:pt idx="253">
                  <c:v>15.76</c:v>
                </c:pt>
                <c:pt idx="254">
                  <c:v>15.77</c:v>
                </c:pt>
                <c:pt idx="255">
                  <c:v>15.75</c:v>
                </c:pt>
                <c:pt idx="256">
                  <c:v>15.71</c:v>
                </c:pt>
                <c:pt idx="257">
                  <c:v>15.66</c:v>
                </c:pt>
                <c:pt idx="258">
                  <c:v>15.6</c:v>
                </c:pt>
                <c:pt idx="259">
                  <c:v>15.51</c:v>
                </c:pt>
                <c:pt idx="260">
                  <c:v>15.43</c:v>
                </c:pt>
                <c:pt idx="261">
                  <c:v>15.36</c:v>
                </c:pt>
                <c:pt idx="262">
                  <c:v>15.32</c:v>
                </c:pt>
                <c:pt idx="263">
                  <c:v>15.24</c:v>
                </c:pt>
                <c:pt idx="264">
                  <c:v>15.17</c:v>
                </c:pt>
                <c:pt idx="265">
                  <c:v>15.12</c:v>
                </c:pt>
                <c:pt idx="266">
                  <c:v>15.11</c:v>
                </c:pt>
                <c:pt idx="267">
                  <c:v>15.17</c:v>
                </c:pt>
                <c:pt idx="268">
                  <c:v>15.14</c:v>
                </c:pt>
                <c:pt idx="269">
                  <c:v>15.05</c:v>
                </c:pt>
                <c:pt idx="270">
                  <c:v>14.95</c:v>
                </c:pt>
                <c:pt idx="271">
                  <c:v>14.94</c:v>
                </c:pt>
                <c:pt idx="272">
                  <c:v>14.92</c:v>
                </c:pt>
                <c:pt idx="273">
                  <c:v>14.91</c:v>
                </c:pt>
                <c:pt idx="274">
                  <c:v>14.91</c:v>
                </c:pt>
                <c:pt idx="275">
                  <c:v>14.88</c:v>
                </c:pt>
                <c:pt idx="276">
                  <c:v>14.85</c:v>
                </c:pt>
                <c:pt idx="277">
                  <c:v>14.88</c:v>
                </c:pt>
                <c:pt idx="278">
                  <c:v>14.9</c:v>
                </c:pt>
                <c:pt idx="279">
                  <c:v>14.9</c:v>
                </c:pt>
                <c:pt idx="280">
                  <c:v>14.9</c:v>
                </c:pt>
                <c:pt idx="281">
                  <c:v>14.85</c:v>
                </c:pt>
                <c:pt idx="282">
                  <c:v>14.71</c:v>
                </c:pt>
                <c:pt idx="283">
                  <c:v>14.64</c:v>
                </c:pt>
                <c:pt idx="284">
                  <c:v>14.57</c:v>
                </c:pt>
                <c:pt idx="285">
                  <c:v>14.53</c:v>
                </c:pt>
                <c:pt idx="286">
                  <c:v>14.57</c:v>
                </c:pt>
                <c:pt idx="287">
                  <c:v>14.58</c:v>
                </c:pt>
                <c:pt idx="288">
                  <c:v>14.6</c:v>
                </c:pt>
                <c:pt idx="289">
                  <c:v>14.63</c:v>
                </c:pt>
                <c:pt idx="290">
                  <c:v>14.51</c:v>
                </c:pt>
                <c:pt idx="291">
                  <c:v>14.48</c:v>
                </c:pt>
                <c:pt idx="292">
                  <c:v>14.65</c:v>
                </c:pt>
                <c:pt idx="293">
                  <c:v>14.66</c:v>
                </c:pt>
                <c:pt idx="294">
                  <c:v>14.71</c:v>
                </c:pt>
                <c:pt idx="295">
                  <c:v>14.73</c:v>
                </c:pt>
                <c:pt idx="296">
                  <c:v>14.71</c:v>
                </c:pt>
                <c:pt idx="297">
                  <c:v>14.72</c:v>
                </c:pt>
                <c:pt idx="298">
                  <c:v>14.69</c:v>
                </c:pt>
                <c:pt idx="299">
                  <c:v>14.69</c:v>
                </c:pt>
                <c:pt idx="300">
                  <c:v>14.68</c:v>
                </c:pt>
                <c:pt idx="301">
                  <c:v>14.68</c:v>
                </c:pt>
                <c:pt idx="302">
                  <c:v>14.61</c:v>
                </c:pt>
                <c:pt idx="303">
                  <c:v>14.6</c:v>
                </c:pt>
                <c:pt idx="304">
                  <c:v>14.59</c:v>
                </c:pt>
                <c:pt idx="305">
                  <c:v>14.57</c:v>
                </c:pt>
                <c:pt idx="306">
                  <c:v>14.57</c:v>
                </c:pt>
                <c:pt idx="307">
                  <c:v>14.55</c:v>
                </c:pt>
                <c:pt idx="308">
                  <c:v>14.5</c:v>
                </c:pt>
                <c:pt idx="309">
                  <c:v>14.5</c:v>
                </c:pt>
                <c:pt idx="310">
                  <c:v>14.47</c:v>
                </c:pt>
                <c:pt idx="311">
                  <c:v>14.43</c:v>
                </c:pt>
                <c:pt idx="312">
                  <c:v>14.38</c:v>
                </c:pt>
                <c:pt idx="313">
                  <c:v>14.29</c:v>
                </c:pt>
                <c:pt idx="314">
                  <c:v>14.33</c:v>
                </c:pt>
                <c:pt idx="315">
                  <c:v>14.34</c:v>
                </c:pt>
                <c:pt idx="316">
                  <c:v>14.34</c:v>
                </c:pt>
                <c:pt idx="317">
                  <c:v>14.37</c:v>
                </c:pt>
                <c:pt idx="318">
                  <c:v>14.37</c:v>
                </c:pt>
                <c:pt idx="319">
                  <c:v>14.37</c:v>
                </c:pt>
                <c:pt idx="320">
                  <c:v>14.33</c:v>
                </c:pt>
                <c:pt idx="321">
                  <c:v>14.31</c:v>
                </c:pt>
                <c:pt idx="322">
                  <c:v>14.27</c:v>
                </c:pt>
                <c:pt idx="323">
                  <c:v>14.23</c:v>
                </c:pt>
                <c:pt idx="324">
                  <c:v>14.17</c:v>
                </c:pt>
                <c:pt idx="325">
                  <c:v>14.09</c:v>
                </c:pt>
                <c:pt idx="326">
                  <c:v>13.96</c:v>
                </c:pt>
                <c:pt idx="327">
                  <c:v>13.9</c:v>
                </c:pt>
                <c:pt idx="328">
                  <c:v>13.84</c:v>
                </c:pt>
                <c:pt idx="329">
                  <c:v>13.79</c:v>
                </c:pt>
                <c:pt idx="330">
                  <c:v>13.73</c:v>
                </c:pt>
                <c:pt idx="331">
                  <c:v>13.66</c:v>
                </c:pt>
                <c:pt idx="332">
                  <c:v>13.62</c:v>
                </c:pt>
                <c:pt idx="333">
                  <c:v>13.6</c:v>
                </c:pt>
                <c:pt idx="334">
                  <c:v>13.56</c:v>
                </c:pt>
                <c:pt idx="335">
                  <c:v>13.54</c:v>
                </c:pt>
                <c:pt idx="336">
                  <c:v>13.52</c:v>
                </c:pt>
                <c:pt idx="337">
                  <c:v>13.45</c:v>
                </c:pt>
                <c:pt idx="338">
                  <c:v>13.45</c:v>
                </c:pt>
                <c:pt idx="339">
                  <c:v>13.42</c:v>
                </c:pt>
                <c:pt idx="340">
                  <c:v>13.39</c:v>
                </c:pt>
                <c:pt idx="341">
                  <c:v>13.38</c:v>
                </c:pt>
                <c:pt idx="342">
                  <c:v>13.37</c:v>
                </c:pt>
                <c:pt idx="343">
                  <c:v>13.31</c:v>
                </c:pt>
                <c:pt idx="344">
                  <c:v>13.33</c:v>
                </c:pt>
                <c:pt idx="345">
                  <c:v>13.35</c:v>
                </c:pt>
                <c:pt idx="346">
                  <c:v>13.34</c:v>
                </c:pt>
                <c:pt idx="347">
                  <c:v>13.26</c:v>
                </c:pt>
                <c:pt idx="348">
                  <c:v>13.17</c:v>
                </c:pt>
                <c:pt idx="349">
                  <c:v>13.13</c:v>
                </c:pt>
                <c:pt idx="350">
                  <c:v>13.1</c:v>
                </c:pt>
                <c:pt idx="351">
                  <c:v>13.19</c:v>
                </c:pt>
                <c:pt idx="352">
                  <c:v>13.29</c:v>
                </c:pt>
                <c:pt idx="353">
                  <c:v>13.31</c:v>
                </c:pt>
                <c:pt idx="354">
                  <c:v>13.27</c:v>
                </c:pt>
                <c:pt idx="355">
                  <c:v>13.39</c:v>
                </c:pt>
                <c:pt idx="356">
                  <c:v>13.45</c:v>
                </c:pt>
                <c:pt idx="357">
                  <c:v>13.49</c:v>
                </c:pt>
                <c:pt idx="358">
                  <c:v>13.51</c:v>
                </c:pt>
                <c:pt idx="359">
                  <c:v>13.51</c:v>
                </c:pt>
                <c:pt idx="360">
                  <c:v>13.51</c:v>
                </c:pt>
                <c:pt idx="361">
                  <c:v>13.5</c:v>
                </c:pt>
                <c:pt idx="362">
                  <c:v>13.48</c:v>
                </c:pt>
                <c:pt idx="363">
                  <c:v>13.45</c:v>
                </c:pt>
                <c:pt idx="364">
                  <c:v>13.43</c:v>
                </c:pt>
                <c:pt idx="365">
                  <c:v>13.45</c:v>
                </c:pt>
                <c:pt idx="366">
                  <c:v>13.48</c:v>
                </c:pt>
                <c:pt idx="367">
                  <c:v>13.53</c:v>
                </c:pt>
                <c:pt idx="368">
                  <c:v>13.55</c:v>
                </c:pt>
                <c:pt idx="369">
                  <c:v>13.58</c:v>
                </c:pt>
                <c:pt idx="370">
                  <c:v>13.57</c:v>
                </c:pt>
                <c:pt idx="371">
                  <c:v>13.56</c:v>
                </c:pt>
                <c:pt idx="372">
                  <c:v>13.51</c:v>
                </c:pt>
                <c:pt idx="373">
                  <c:v>13.48</c:v>
                </c:pt>
                <c:pt idx="374">
                  <c:v>13.47</c:v>
                </c:pt>
                <c:pt idx="375">
                  <c:v>13.44</c:v>
                </c:pt>
                <c:pt idx="376">
                  <c:v>13.47</c:v>
                </c:pt>
                <c:pt idx="377">
                  <c:v>13.46</c:v>
                </c:pt>
                <c:pt idx="378">
                  <c:v>13.47</c:v>
                </c:pt>
                <c:pt idx="379">
                  <c:v>13.49</c:v>
                </c:pt>
                <c:pt idx="380">
                  <c:v>13.47</c:v>
                </c:pt>
                <c:pt idx="381">
                  <c:v>13.49</c:v>
                </c:pt>
                <c:pt idx="382">
                  <c:v>13.5</c:v>
                </c:pt>
                <c:pt idx="383">
                  <c:v>13.47</c:v>
                </c:pt>
                <c:pt idx="384">
                  <c:v>13.43</c:v>
                </c:pt>
                <c:pt idx="385">
                  <c:v>13.38</c:v>
                </c:pt>
                <c:pt idx="386">
                  <c:v>13.29</c:v>
                </c:pt>
                <c:pt idx="387">
                  <c:v>13.18</c:v>
                </c:pt>
                <c:pt idx="388">
                  <c:v>13.11</c:v>
                </c:pt>
                <c:pt idx="389">
                  <c:v>13.07</c:v>
                </c:pt>
                <c:pt idx="390">
                  <c:v>13.03</c:v>
                </c:pt>
                <c:pt idx="391">
                  <c:v>12.97</c:v>
                </c:pt>
                <c:pt idx="392">
                  <c:v>12.91</c:v>
                </c:pt>
                <c:pt idx="393">
                  <c:v>12.85</c:v>
                </c:pt>
                <c:pt idx="394">
                  <c:v>12.84</c:v>
                </c:pt>
                <c:pt idx="395">
                  <c:v>12.82</c:v>
                </c:pt>
                <c:pt idx="396">
                  <c:v>12.79</c:v>
                </c:pt>
                <c:pt idx="397">
                  <c:v>12.82</c:v>
                </c:pt>
                <c:pt idx="398">
                  <c:v>12.86</c:v>
                </c:pt>
                <c:pt idx="399">
                  <c:v>12.9</c:v>
                </c:pt>
                <c:pt idx="400">
                  <c:v>12.85</c:v>
                </c:pt>
                <c:pt idx="401">
                  <c:v>12.83</c:v>
                </c:pt>
                <c:pt idx="402">
                  <c:v>12.79</c:v>
                </c:pt>
                <c:pt idx="403">
                  <c:v>12.86</c:v>
                </c:pt>
                <c:pt idx="404">
                  <c:v>12.88</c:v>
                </c:pt>
                <c:pt idx="405">
                  <c:v>12.88</c:v>
                </c:pt>
                <c:pt idx="406">
                  <c:v>12.9</c:v>
                </c:pt>
                <c:pt idx="407">
                  <c:v>12.91</c:v>
                </c:pt>
                <c:pt idx="408">
                  <c:v>12.94</c:v>
                </c:pt>
                <c:pt idx="409">
                  <c:v>12.96</c:v>
                </c:pt>
                <c:pt idx="410">
                  <c:v>12.96</c:v>
                </c:pt>
                <c:pt idx="411">
                  <c:v>13</c:v>
                </c:pt>
                <c:pt idx="412">
                  <c:v>13</c:v>
                </c:pt>
                <c:pt idx="413">
                  <c:v>12.97</c:v>
                </c:pt>
                <c:pt idx="414">
                  <c:v>12.98</c:v>
                </c:pt>
                <c:pt idx="415">
                  <c:v>13.01</c:v>
                </c:pt>
                <c:pt idx="416">
                  <c:v>13</c:v>
                </c:pt>
                <c:pt idx="417">
                  <c:v>12.99</c:v>
                </c:pt>
                <c:pt idx="418">
                  <c:v>12.97</c:v>
                </c:pt>
                <c:pt idx="419">
                  <c:v>12.95</c:v>
                </c:pt>
                <c:pt idx="420">
                  <c:v>12.94</c:v>
                </c:pt>
                <c:pt idx="421">
                  <c:v>12.9</c:v>
                </c:pt>
                <c:pt idx="422">
                  <c:v>12.89</c:v>
                </c:pt>
                <c:pt idx="423">
                  <c:v>12.89</c:v>
                </c:pt>
                <c:pt idx="424">
                  <c:v>12.91</c:v>
                </c:pt>
                <c:pt idx="425">
                  <c:v>12.91</c:v>
                </c:pt>
                <c:pt idx="426">
                  <c:v>12.91</c:v>
                </c:pt>
                <c:pt idx="427">
                  <c:v>12.97</c:v>
                </c:pt>
                <c:pt idx="428">
                  <c:v>12.97</c:v>
                </c:pt>
                <c:pt idx="429">
                  <c:v>12.96</c:v>
                </c:pt>
                <c:pt idx="430">
                  <c:v>12.96</c:v>
                </c:pt>
                <c:pt idx="431">
                  <c:v>12.94</c:v>
                </c:pt>
                <c:pt idx="432">
                  <c:v>12.94</c:v>
                </c:pt>
                <c:pt idx="433">
                  <c:v>12.92</c:v>
                </c:pt>
                <c:pt idx="434">
                  <c:v>12.88</c:v>
                </c:pt>
                <c:pt idx="435">
                  <c:v>12.81</c:v>
                </c:pt>
                <c:pt idx="436">
                  <c:v>12.71</c:v>
                </c:pt>
                <c:pt idx="437">
                  <c:v>12.64</c:v>
                </c:pt>
                <c:pt idx="438">
                  <c:v>12.59</c:v>
                </c:pt>
                <c:pt idx="439">
                  <c:v>12.55</c:v>
                </c:pt>
                <c:pt idx="440">
                  <c:v>12.53</c:v>
                </c:pt>
                <c:pt idx="441">
                  <c:v>12.48</c:v>
                </c:pt>
                <c:pt idx="442">
                  <c:v>12.43</c:v>
                </c:pt>
                <c:pt idx="443">
                  <c:v>12.38</c:v>
                </c:pt>
                <c:pt idx="444">
                  <c:v>12.33</c:v>
                </c:pt>
                <c:pt idx="445">
                  <c:v>12.31</c:v>
                </c:pt>
                <c:pt idx="446">
                  <c:v>12.31</c:v>
                </c:pt>
                <c:pt idx="447">
                  <c:v>12.33</c:v>
                </c:pt>
                <c:pt idx="448">
                  <c:v>12.36</c:v>
                </c:pt>
                <c:pt idx="449">
                  <c:v>12.39</c:v>
                </c:pt>
                <c:pt idx="450">
                  <c:v>12.3</c:v>
                </c:pt>
                <c:pt idx="451">
                  <c:v>12.21</c:v>
                </c:pt>
                <c:pt idx="452">
                  <c:v>12.15</c:v>
                </c:pt>
                <c:pt idx="453">
                  <c:v>12.11</c:v>
                </c:pt>
                <c:pt idx="454">
                  <c:v>12.1</c:v>
                </c:pt>
                <c:pt idx="455">
                  <c:v>12.05</c:v>
                </c:pt>
                <c:pt idx="456">
                  <c:v>12.06</c:v>
                </c:pt>
                <c:pt idx="457">
                  <c:v>12.09</c:v>
                </c:pt>
                <c:pt idx="458">
                  <c:v>12.09</c:v>
                </c:pt>
                <c:pt idx="459">
                  <c:v>12.04</c:v>
                </c:pt>
                <c:pt idx="460">
                  <c:v>11.98</c:v>
                </c:pt>
                <c:pt idx="461">
                  <c:v>11.96</c:v>
                </c:pt>
                <c:pt idx="462">
                  <c:v>11.98</c:v>
                </c:pt>
                <c:pt idx="463">
                  <c:v>12.08</c:v>
                </c:pt>
                <c:pt idx="464">
                  <c:v>12.14</c:v>
                </c:pt>
                <c:pt idx="465">
                  <c:v>12.19</c:v>
                </c:pt>
                <c:pt idx="466">
                  <c:v>12.27</c:v>
                </c:pt>
                <c:pt idx="467">
                  <c:v>12.32</c:v>
                </c:pt>
                <c:pt idx="468">
                  <c:v>12.33</c:v>
                </c:pt>
                <c:pt idx="469">
                  <c:v>12.31</c:v>
                </c:pt>
                <c:pt idx="470">
                  <c:v>12.28</c:v>
                </c:pt>
                <c:pt idx="471">
                  <c:v>12.28</c:v>
                </c:pt>
                <c:pt idx="472">
                  <c:v>12.26</c:v>
                </c:pt>
                <c:pt idx="473">
                  <c:v>12.23</c:v>
                </c:pt>
                <c:pt idx="474">
                  <c:v>12.2</c:v>
                </c:pt>
                <c:pt idx="475">
                  <c:v>12.16</c:v>
                </c:pt>
                <c:pt idx="476">
                  <c:v>12.13</c:v>
                </c:pt>
                <c:pt idx="477">
                  <c:v>12.19</c:v>
                </c:pt>
                <c:pt idx="478">
                  <c:v>12.28</c:v>
                </c:pt>
                <c:pt idx="479">
                  <c:v>12.34</c:v>
                </c:pt>
                <c:pt idx="480">
                  <c:v>12.36</c:v>
                </c:pt>
                <c:pt idx="481">
                  <c:v>12.35</c:v>
                </c:pt>
                <c:pt idx="482">
                  <c:v>12.3</c:v>
                </c:pt>
                <c:pt idx="483">
                  <c:v>12.27</c:v>
                </c:pt>
                <c:pt idx="484">
                  <c:v>12.25</c:v>
                </c:pt>
                <c:pt idx="485">
                  <c:v>12.24</c:v>
                </c:pt>
                <c:pt idx="486">
                  <c:v>12.11</c:v>
                </c:pt>
                <c:pt idx="487">
                  <c:v>12.05</c:v>
                </c:pt>
                <c:pt idx="488">
                  <c:v>11.98</c:v>
                </c:pt>
                <c:pt idx="489">
                  <c:v>11.91</c:v>
                </c:pt>
                <c:pt idx="490">
                  <c:v>11.89</c:v>
                </c:pt>
                <c:pt idx="491">
                  <c:v>12.07</c:v>
                </c:pt>
                <c:pt idx="492">
                  <c:v>12.15</c:v>
                </c:pt>
                <c:pt idx="493">
                  <c:v>12.19</c:v>
                </c:pt>
                <c:pt idx="494">
                  <c:v>12.24</c:v>
                </c:pt>
                <c:pt idx="495">
                  <c:v>12.29</c:v>
                </c:pt>
                <c:pt idx="496">
                  <c:v>12.36</c:v>
                </c:pt>
                <c:pt idx="497">
                  <c:v>12.4</c:v>
                </c:pt>
                <c:pt idx="498">
                  <c:v>12.42</c:v>
                </c:pt>
                <c:pt idx="499">
                  <c:v>12.36</c:v>
                </c:pt>
                <c:pt idx="500">
                  <c:v>12.29</c:v>
                </c:pt>
                <c:pt idx="501">
                  <c:v>12.25</c:v>
                </c:pt>
                <c:pt idx="502">
                  <c:v>12.26</c:v>
                </c:pt>
                <c:pt idx="503">
                  <c:v>12.26</c:v>
                </c:pt>
                <c:pt idx="504">
                  <c:v>12.27</c:v>
                </c:pt>
                <c:pt idx="505">
                  <c:v>12.26</c:v>
                </c:pt>
                <c:pt idx="506">
                  <c:v>12.28</c:v>
                </c:pt>
                <c:pt idx="507">
                  <c:v>12.28</c:v>
                </c:pt>
                <c:pt idx="508">
                  <c:v>12.3</c:v>
                </c:pt>
                <c:pt idx="509">
                  <c:v>12.33</c:v>
                </c:pt>
                <c:pt idx="510">
                  <c:v>12.36</c:v>
                </c:pt>
                <c:pt idx="511">
                  <c:v>12.49</c:v>
                </c:pt>
                <c:pt idx="512">
                  <c:v>12.71</c:v>
                </c:pt>
                <c:pt idx="513">
                  <c:v>12.88</c:v>
                </c:pt>
                <c:pt idx="514">
                  <c:v>13.01</c:v>
                </c:pt>
                <c:pt idx="515">
                  <c:v>13.12</c:v>
                </c:pt>
                <c:pt idx="516">
                  <c:v>13.25</c:v>
                </c:pt>
                <c:pt idx="517">
                  <c:v>13.33</c:v>
                </c:pt>
                <c:pt idx="518">
                  <c:v>13.33</c:v>
                </c:pt>
                <c:pt idx="519">
                  <c:v>13.27</c:v>
                </c:pt>
                <c:pt idx="520">
                  <c:v>13.26</c:v>
                </c:pt>
                <c:pt idx="521">
                  <c:v>13.27</c:v>
                </c:pt>
                <c:pt idx="522">
                  <c:v>13.28</c:v>
                </c:pt>
                <c:pt idx="523">
                  <c:v>13.29</c:v>
                </c:pt>
                <c:pt idx="524">
                  <c:v>13.32</c:v>
                </c:pt>
                <c:pt idx="525">
                  <c:v>13.39</c:v>
                </c:pt>
                <c:pt idx="526">
                  <c:v>13.42</c:v>
                </c:pt>
                <c:pt idx="527">
                  <c:v>13.45</c:v>
                </c:pt>
                <c:pt idx="528">
                  <c:v>13.46</c:v>
                </c:pt>
                <c:pt idx="529">
                  <c:v>13.5</c:v>
                </c:pt>
                <c:pt idx="530">
                  <c:v>13.55</c:v>
                </c:pt>
                <c:pt idx="531">
                  <c:v>13.62</c:v>
                </c:pt>
                <c:pt idx="532">
                  <c:v>13.72</c:v>
                </c:pt>
                <c:pt idx="533">
                  <c:v>13.8</c:v>
                </c:pt>
                <c:pt idx="534">
                  <c:v>13.94</c:v>
                </c:pt>
                <c:pt idx="535">
                  <c:v>14.08</c:v>
                </c:pt>
                <c:pt idx="536">
                  <c:v>14.19</c:v>
                </c:pt>
                <c:pt idx="537">
                  <c:v>14.3</c:v>
                </c:pt>
                <c:pt idx="538">
                  <c:v>14.4</c:v>
                </c:pt>
                <c:pt idx="539">
                  <c:v>14.47</c:v>
                </c:pt>
                <c:pt idx="540">
                  <c:v>14.58</c:v>
                </c:pt>
                <c:pt idx="541">
                  <c:v>14.64</c:v>
                </c:pt>
                <c:pt idx="542">
                  <c:v>14.7</c:v>
                </c:pt>
                <c:pt idx="543">
                  <c:v>14.78</c:v>
                </c:pt>
                <c:pt idx="544">
                  <c:v>14.89</c:v>
                </c:pt>
                <c:pt idx="545">
                  <c:v>15.02</c:v>
                </c:pt>
                <c:pt idx="546">
                  <c:v>15.09</c:v>
                </c:pt>
                <c:pt idx="547">
                  <c:v>15.11</c:v>
                </c:pt>
                <c:pt idx="548">
                  <c:v>15.19</c:v>
                </c:pt>
                <c:pt idx="549">
                  <c:v>15.23</c:v>
                </c:pt>
                <c:pt idx="550">
                  <c:v>15.31</c:v>
                </c:pt>
                <c:pt idx="551">
                  <c:v>15.4</c:v>
                </c:pt>
                <c:pt idx="552">
                  <c:v>15.47</c:v>
                </c:pt>
                <c:pt idx="553">
                  <c:v>15.52</c:v>
                </c:pt>
                <c:pt idx="554">
                  <c:v>15.44</c:v>
                </c:pt>
                <c:pt idx="555">
                  <c:v>15.42</c:v>
                </c:pt>
                <c:pt idx="556">
                  <c:v>15.52</c:v>
                </c:pt>
                <c:pt idx="557">
                  <c:v>15.64</c:v>
                </c:pt>
                <c:pt idx="558">
                  <c:v>15.78</c:v>
                </c:pt>
                <c:pt idx="559">
                  <c:v>15.87</c:v>
                </c:pt>
                <c:pt idx="560">
                  <c:v>15.95</c:v>
                </c:pt>
                <c:pt idx="561">
                  <c:v>15.95</c:v>
                </c:pt>
                <c:pt idx="562">
                  <c:v>15.95</c:v>
                </c:pt>
                <c:pt idx="563">
                  <c:v>15.93</c:v>
                </c:pt>
                <c:pt idx="564">
                  <c:v>15.96</c:v>
                </c:pt>
                <c:pt idx="565">
                  <c:v>15.98</c:v>
                </c:pt>
                <c:pt idx="566">
                  <c:v>15.99</c:v>
                </c:pt>
                <c:pt idx="567">
                  <c:v>16.010000000000002</c:v>
                </c:pt>
                <c:pt idx="568">
                  <c:v>16.010000000000002</c:v>
                </c:pt>
                <c:pt idx="569">
                  <c:v>16.02</c:v>
                </c:pt>
                <c:pt idx="570">
                  <c:v>16.02</c:v>
                </c:pt>
                <c:pt idx="571">
                  <c:v>16.02</c:v>
                </c:pt>
                <c:pt idx="572">
                  <c:v>16.03</c:v>
                </c:pt>
                <c:pt idx="573">
                  <c:v>16</c:v>
                </c:pt>
                <c:pt idx="574">
                  <c:v>15.99</c:v>
                </c:pt>
                <c:pt idx="575">
                  <c:v>16</c:v>
                </c:pt>
                <c:pt idx="576">
                  <c:v>15.99</c:v>
                </c:pt>
                <c:pt idx="577">
                  <c:v>15.97</c:v>
                </c:pt>
                <c:pt idx="578">
                  <c:v>15.94</c:v>
                </c:pt>
                <c:pt idx="579">
                  <c:v>15.93</c:v>
                </c:pt>
                <c:pt idx="580">
                  <c:v>15.87</c:v>
                </c:pt>
                <c:pt idx="581">
                  <c:v>15.83</c:v>
                </c:pt>
                <c:pt idx="582">
                  <c:v>15.81</c:v>
                </c:pt>
                <c:pt idx="583">
                  <c:v>15.82</c:v>
                </c:pt>
                <c:pt idx="584">
                  <c:v>15.8</c:v>
                </c:pt>
                <c:pt idx="585">
                  <c:v>15.74</c:v>
                </c:pt>
                <c:pt idx="586">
                  <c:v>15.62</c:v>
                </c:pt>
                <c:pt idx="587">
                  <c:v>15.44</c:v>
                </c:pt>
                <c:pt idx="588">
                  <c:v>15.38</c:v>
                </c:pt>
                <c:pt idx="589">
                  <c:v>15.28</c:v>
                </c:pt>
                <c:pt idx="590">
                  <c:v>15.2</c:v>
                </c:pt>
                <c:pt idx="591">
                  <c:v>15.15</c:v>
                </c:pt>
                <c:pt idx="592">
                  <c:v>15.12</c:v>
                </c:pt>
                <c:pt idx="593">
                  <c:v>15.08</c:v>
                </c:pt>
                <c:pt idx="594">
                  <c:v>15.07</c:v>
                </c:pt>
                <c:pt idx="595">
                  <c:v>15.02</c:v>
                </c:pt>
                <c:pt idx="596">
                  <c:v>14.99</c:v>
                </c:pt>
                <c:pt idx="597">
                  <c:v>14.97</c:v>
                </c:pt>
                <c:pt idx="598">
                  <c:v>15.07</c:v>
                </c:pt>
                <c:pt idx="599">
                  <c:v>15.04</c:v>
                </c:pt>
                <c:pt idx="600">
                  <c:v>15.04</c:v>
                </c:pt>
                <c:pt idx="601">
                  <c:v>15.06</c:v>
                </c:pt>
                <c:pt idx="602">
                  <c:v>15.04</c:v>
                </c:pt>
                <c:pt idx="603">
                  <c:v>15.01</c:v>
                </c:pt>
                <c:pt idx="604">
                  <c:v>14.9</c:v>
                </c:pt>
                <c:pt idx="605">
                  <c:v>14.86</c:v>
                </c:pt>
                <c:pt idx="606">
                  <c:v>14.84</c:v>
                </c:pt>
                <c:pt idx="607">
                  <c:v>14.87</c:v>
                </c:pt>
                <c:pt idx="608">
                  <c:v>14.85</c:v>
                </c:pt>
                <c:pt idx="609">
                  <c:v>14.93</c:v>
                </c:pt>
                <c:pt idx="610">
                  <c:v>14.92</c:v>
                </c:pt>
                <c:pt idx="611">
                  <c:v>14.88</c:v>
                </c:pt>
                <c:pt idx="612">
                  <c:v>14.88</c:v>
                </c:pt>
                <c:pt idx="613">
                  <c:v>14.87</c:v>
                </c:pt>
                <c:pt idx="614">
                  <c:v>14.86</c:v>
                </c:pt>
                <c:pt idx="615">
                  <c:v>14.91</c:v>
                </c:pt>
                <c:pt idx="616">
                  <c:v>14.98</c:v>
                </c:pt>
                <c:pt idx="617">
                  <c:v>15.09</c:v>
                </c:pt>
                <c:pt idx="618">
                  <c:v>15.1</c:v>
                </c:pt>
                <c:pt idx="619">
                  <c:v>15.1</c:v>
                </c:pt>
                <c:pt idx="620">
                  <c:v>15.14</c:v>
                </c:pt>
                <c:pt idx="621">
                  <c:v>15.16</c:v>
                </c:pt>
                <c:pt idx="622">
                  <c:v>15.23</c:v>
                </c:pt>
                <c:pt idx="623">
                  <c:v>15.27</c:v>
                </c:pt>
                <c:pt idx="624">
                  <c:v>15.35</c:v>
                </c:pt>
                <c:pt idx="625">
                  <c:v>15.36</c:v>
                </c:pt>
                <c:pt idx="626">
                  <c:v>15.29</c:v>
                </c:pt>
                <c:pt idx="627">
                  <c:v>15.27</c:v>
                </c:pt>
                <c:pt idx="628">
                  <c:v>15.21</c:v>
                </c:pt>
                <c:pt idx="629">
                  <c:v>15.2</c:v>
                </c:pt>
                <c:pt idx="630">
                  <c:v>15.15</c:v>
                </c:pt>
                <c:pt idx="631">
                  <c:v>15.2</c:v>
                </c:pt>
                <c:pt idx="632">
                  <c:v>15.31</c:v>
                </c:pt>
                <c:pt idx="633">
                  <c:v>15.32</c:v>
                </c:pt>
                <c:pt idx="634">
                  <c:v>15.34</c:v>
                </c:pt>
                <c:pt idx="635">
                  <c:v>15.46</c:v>
                </c:pt>
                <c:pt idx="636">
                  <c:v>15.55</c:v>
                </c:pt>
                <c:pt idx="637">
                  <c:v>15.7</c:v>
                </c:pt>
                <c:pt idx="638">
                  <c:v>15.8</c:v>
                </c:pt>
                <c:pt idx="639">
                  <c:v>15.88</c:v>
                </c:pt>
                <c:pt idx="640">
                  <c:v>16</c:v>
                </c:pt>
                <c:pt idx="641">
                  <c:v>16.100000000000001</c:v>
                </c:pt>
                <c:pt idx="642">
                  <c:v>16.23</c:v>
                </c:pt>
                <c:pt idx="643">
                  <c:v>16.309999999999999</c:v>
                </c:pt>
                <c:pt idx="644">
                  <c:v>16.39</c:v>
                </c:pt>
                <c:pt idx="645">
                  <c:v>16.52</c:v>
                </c:pt>
                <c:pt idx="646">
                  <c:v>16.510000000000002</c:v>
                </c:pt>
                <c:pt idx="647">
                  <c:v>16.579999999999998</c:v>
                </c:pt>
                <c:pt idx="648">
                  <c:v>16.600000000000001</c:v>
                </c:pt>
                <c:pt idx="649">
                  <c:v>16.73</c:v>
                </c:pt>
                <c:pt idx="650">
                  <c:v>16.78</c:v>
                </c:pt>
                <c:pt idx="651">
                  <c:v>16.88</c:v>
                </c:pt>
                <c:pt idx="652">
                  <c:v>17.059999999999999</c:v>
                </c:pt>
                <c:pt idx="653">
                  <c:v>17.07</c:v>
                </c:pt>
                <c:pt idx="654">
                  <c:v>17.09</c:v>
                </c:pt>
                <c:pt idx="655">
                  <c:v>17.14</c:v>
                </c:pt>
                <c:pt idx="656">
                  <c:v>17.170000000000002</c:v>
                </c:pt>
                <c:pt idx="657">
                  <c:v>17.260000000000002</c:v>
                </c:pt>
                <c:pt idx="658">
                  <c:v>17.47</c:v>
                </c:pt>
                <c:pt idx="659">
                  <c:v>17.62</c:v>
                </c:pt>
                <c:pt idx="660">
                  <c:v>17.73</c:v>
                </c:pt>
                <c:pt idx="661">
                  <c:v>17.809999999999999</c:v>
                </c:pt>
                <c:pt idx="662">
                  <c:v>17.899999999999999</c:v>
                </c:pt>
                <c:pt idx="663">
                  <c:v>17.84</c:v>
                </c:pt>
                <c:pt idx="664">
                  <c:v>17.82</c:v>
                </c:pt>
                <c:pt idx="665">
                  <c:v>17.850000000000001</c:v>
                </c:pt>
                <c:pt idx="666">
                  <c:v>17.87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2934528"/>
        <c:axId val="242936064"/>
      </c:lineChart>
      <c:catAx>
        <c:axId val="24293452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2936064"/>
        <c:crosses val="autoZero"/>
        <c:auto val="1"/>
        <c:lblAlgn val="ctr"/>
        <c:lblOffset val="100"/>
        <c:noMultiLvlLbl val="0"/>
      </c:catAx>
      <c:valAx>
        <c:axId val="2429360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29345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o-RO"/>
              <a:t>Vatra Dornei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Gas Level</c:v>
          </c:tx>
          <c:marker>
            <c:symbol val="none"/>
          </c:marker>
          <c:cat>
            <c:numRef>
              <c:f>Sheet1!$C$1:$C$5260</c:f>
              <c:numCache>
                <c:formatCode>h:mm:ss</c:formatCode>
                <c:ptCount val="5260"/>
                <c:pt idx="0">
                  <c:v>3.472222222222222E-3</c:v>
                </c:pt>
                <c:pt idx="1">
                  <c:v>3.483796296296296E-3</c:v>
                </c:pt>
                <c:pt idx="2">
                  <c:v>3.4953703703703705E-3</c:v>
                </c:pt>
                <c:pt idx="3">
                  <c:v>3.5069444444444445E-3</c:v>
                </c:pt>
                <c:pt idx="4">
                  <c:v>3.5185185185185185E-3</c:v>
                </c:pt>
                <c:pt idx="5">
                  <c:v>3.530092592592592E-3</c:v>
                </c:pt>
                <c:pt idx="6">
                  <c:v>3.5416666666666665E-3</c:v>
                </c:pt>
                <c:pt idx="7">
                  <c:v>3.5532407407407405E-3</c:v>
                </c:pt>
                <c:pt idx="8">
                  <c:v>3.5648148148148154E-3</c:v>
                </c:pt>
                <c:pt idx="9">
                  <c:v>3.5763888888888894E-3</c:v>
                </c:pt>
                <c:pt idx="10">
                  <c:v>3.5879629629629629E-3</c:v>
                </c:pt>
                <c:pt idx="11">
                  <c:v>3.5995370370370369E-3</c:v>
                </c:pt>
                <c:pt idx="12">
                  <c:v>3.6111111111111114E-3</c:v>
                </c:pt>
                <c:pt idx="13">
                  <c:v>3.6226851851851854E-3</c:v>
                </c:pt>
                <c:pt idx="14">
                  <c:v>3.6342592592592594E-3</c:v>
                </c:pt>
                <c:pt idx="15">
                  <c:v>3.645833333333333E-3</c:v>
                </c:pt>
                <c:pt idx="16">
                  <c:v>3.6574074074074074E-3</c:v>
                </c:pt>
                <c:pt idx="17">
                  <c:v>3.6689814814814814E-3</c:v>
                </c:pt>
                <c:pt idx="18">
                  <c:v>3.6805555555555554E-3</c:v>
                </c:pt>
                <c:pt idx="19">
                  <c:v>3.6921296296296298E-3</c:v>
                </c:pt>
                <c:pt idx="20">
                  <c:v>3.7037037037037034E-3</c:v>
                </c:pt>
                <c:pt idx="21">
                  <c:v>3.7152777777777774E-3</c:v>
                </c:pt>
                <c:pt idx="22">
                  <c:v>3.7268518518518514E-3</c:v>
                </c:pt>
                <c:pt idx="23">
                  <c:v>3.7384259259259263E-3</c:v>
                </c:pt>
                <c:pt idx="24">
                  <c:v>3.7500000000000003E-3</c:v>
                </c:pt>
                <c:pt idx="25">
                  <c:v>3.7615740740740739E-3</c:v>
                </c:pt>
                <c:pt idx="26">
                  <c:v>3.7731481481481483E-3</c:v>
                </c:pt>
                <c:pt idx="27">
                  <c:v>3.7847222222222223E-3</c:v>
                </c:pt>
                <c:pt idx="28">
                  <c:v>3.7962962962962963E-3</c:v>
                </c:pt>
                <c:pt idx="29">
                  <c:v>3.8078703703703707E-3</c:v>
                </c:pt>
                <c:pt idx="30">
                  <c:v>3.8194444444444443E-3</c:v>
                </c:pt>
                <c:pt idx="31">
                  <c:v>3.8310185185185183E-3</c:v>
                </c:pt>
                <c:pt idx="32">
                  <c:v>3.8425925925925923E-3</c:v>
                </c:pt>
                <c:pt idx="33">
                  <c:v>3.8541666666666668E-3</c:v>
                </c:pt>
                <c:pt idx="34">
                  <c:v>3.8657407407407408E-3</c:v>
                </c:pt>
                <c:pt idx="35">
                  <c:v>3.8773148148148143E-3</c:v>
                </c:pt>
                <c:pt idx="36">
                  <c:v>3.8888888888888883E-3</c:v>
                </c:pt>
                <c:pt idx="37">
                  <c:v>3.9004629629629632E-3</c:v>
                </c:pt>
                <c:pt idx="38">
                  <c:v>3.9120370370370368E-3</c:v>
                </c:pt>
                <c:pt idx="39">
                  <c:v>3.9236111111111112E-3</c:v>
                </c:pt>
                <c:pt idx="40">
                  <c:v>3.9351851851851857E-3</c:v>
                </c:pt>
                <c:pt idx="41">
                  <c:v>3.9467592592592592E-3</c:v>
                </c:pt>
                <c:pt idx="42">
                  <c:v>3.9583333333333337E-3</c:v>
                </c:pt>
                <c:pt idx="43">
                  <c:v>3.9699074074074072E-3</c:v>
                </c:pt>
                <c:pt idx="44">
                  <c:v>3.9814814814814817E-3</c:v>
                </c:pt>
                <c:pt idx="45">
                  <c:v>3.9930555555555561E-3</c:v>
                </c:pt>
                <c:pt idx="46">
                  <c:v>4.0046296296296297E-3</c:v>
                </c:pt>
                <c:pt idx="47">
                  <c:v>4.0162037037037033E-3</c:v>
                </c:pt>
                <c:pt idx="48">
                  <c:v>4.0277777777777777E-3</c:v>
                </c:pt>
                <c:pt idx="49">
                  <c:v>4.0393518518518521E-3</c:v>
                </c:pt>
                <c:pt idx="50">
                  <c:v>4.0509259259259257E-3</c:v>
                </c:pt>
                <c:pt idx="51">
                  <c:v>4.0624999999999993E-3</c:v>
                </c:pt>
                <c:pt idx="52">
                  <c:v>4.0740740740740746E-3</c:v>
                </c:pt>
                <c:pt idx="53">
                  <c:v>4.0856481481481481E-3</c:v>
                </c:pt>
                <c:pt idx="54">
                  <c:v>4.0972222222222226E-3</c:v>
                </c:pt>
                <c:pt idx="55">
                  <c:v>4.108796296296297E-3</c:v>
                </c:pt>
                <c:pt idx="56">
                  <c:v>4.1203703703703706E-3</c:v>
                </c:pt>
                <c:pt idx="57">
                  <c:v>4.1319444444444442E-3</c:v>
                </c:pt>
                <c:pt idx="58">
                  <c:v>4.1435185185185186E-3</c:v>
                </c:pt>
                <c:pt idx="59">
                  <c:v>4.155092592592593E-3</c:v>
                </c:pt>
                <c:pt idx="60">
                  <c:v>4.1666666666666666E-3</c:v>
                </c:pt>
                <c:pt idx="61">
                  <c:v>4.1782407407407402E-3</c:v>
                </c:pt>
                <c:pt idx="62">
                  <c:v>4.1898148148148146E-3</c:v>
                </c:pt>
                <c:pt idx="63">
                  <c:v>4.2013888888888891E-3</c:v>
                </c:pt>
                <c:pt idx="64">
                  <c:v>4.2129629629629626E-3</c:v>
                </c:pt>
                <c:pt idx="65">
                  <c:v>4.2245370370370371E-3</c:v>
                </c:pt>
                <c:pt idx="66">
                  <c:v>4.2361111111111106E-3</c:v>
                </c:pt>
                <c:pt idx="67">
                  <c:v>4.2476851851851851E-3</c:v>
                </c:pt>
                <c:pt idx="68">
                  <c:v>4.2592592592592595E-3</c:v>
                </c:pt>
                <c:pt idx="69">
                  <c:v>4.2708333333333339E-3</c:v>
                </c:pt>
                <c:pt idx="70">
                  <c:v>4.2824074074074075E-3</c:v>
                </c:pt>
                <c:pt idx="71">
                  <c:v>4.2939814814814811E-3</c:v>
                </c:pt>
                <c:pt idx="72">
                  <c:v>4.3055555555555555E-3</c:v>
                </c:pt>
                <c:pt idx="73">
                  <c:v>4.31712962962963E-3</c:v>
                </c:pt>
                <c:pt idx="74">
                  <c:v>4.3287037037037035E-3</c:v>
                </c:pt>
                <c:pt idx="75">
                  <c:v>4.340277777777778E-3</c:v>
                </c:pt>
                <c:pt idx="76">
                  <c:v>4.3518518518518515E-3</c:v>
                </c:pt>
                <c:pt idx="77">
                  <c:v>4.363425925925926E-3</c:v>
                </c:pt>
                <c:pt idx="78">
                  <c:v>4.3749999999999995E-3</c:v>
                </c:pt>
                <c:pt idx="79">
                  <c:v>4.386574074074074E-3</c:v>
                </c:pt>
                <c:pt idx="80">
                  <c:v>4.3981481481481484E-3</c:v>
                </c:pt>
                <c:pt idx="81">
                  <c:v>4.409722222222222E-3</c:v>
                </c:pt>
                <c:pt idx="82">
                  <c:v>4.4212962962962956E-3</c:v>
                </c:pt>
                <c:pt idx="83">
                  <c:v>4.4328703703703709E-3</c:v>
                </c:pt>
                <c:pt idx="84">
                  <c:v>4.4444444444444444E-3</c:v>
                </c:pt>
                <c:pt idx="85">
                  <c:v>4.4560185185185189E-3</c:v>
                </c:pt>
                <c:pt idx="86">
                  <c:v>4.4675925925925933E-3</c:v>
                </c:pt>
                <c:pt idx="87">
                  <c:v>4.4791666666666669E-3</c:v>
                </c:pt>
                <c:pt idx="88">
                  <c:v>4.4907407407407405E-3</c:v>
                </c:pt>
                <c:pt idx="89">
                  <c:v>4.5023148148148149E-3</c:v>
                </c:pt>
                <c:pt idx="90">
                  <c:v>4.5138888888888893E-3</c:v>
                </c:pt>
                <c:pt idx="91">
                  <c:v>4.5254629629629629E-3</c:v>
                </c:pt>
                <c:pt idx="92">
                  <c:v>4.5370370370370365E-3</c:v>
                </c:pt>
                <c:pt idx="93">
                  <c:v>4.5486111111111109E-3</c:v>
                </c:pt>
                <c:pt idx="94">
                  <c:v>4.5601851851851853E-3</c:v>
                </c:pt>
                <c:pt idx="95">
                  <c:v>4.5717592592592589E-3</c:v>
                </c:pt>
                <c:pt idx="96">
                  <c:v>4.5833333333333334E-3</c:v>
                </c:pt>
                <c:pt idx="97">
                  <c:v>4.5949074074074078E-3</c:v>
                </c:pt>
                <c:pt idx="98">
                  <c:v>4.6064814814814814E-3</c:v>
                </c:pt>
                <c:pt idx="99">
                  <c:v>4.6180555555555558E-3</c:v>
                </c:pt>
                <c:pt idx="100">
                  <c:v>4.6296296296296302E-3</c:v>
                </c:pt>
                <c:pt idx="101">
                  <c:v>4.6412037037037038E-3</c:v>
                </c:pt>
                <c:pt idx="102">
                  <c:v>4.6527777777777774E-3</c:v>
                </c:pt>
                <c:pt idx="103">
                  <c:v>4.6643518518518518E-3</c:v>
                </c:pt>
                <c:pt idx="104">
                  <c:v>4.6759259259259263E-3</c:v>
                </c:pt>
                <c:pt idx="105">
                  <c:v>4.6874999999999998E-3</c:v>
                </c:pt>
                <c:pt idx="106">
                  <c:v>4.6990740740740743E-3</c:v>
                </c:pt>
                <c:pt idx="107">
                  <c:v>4.7106481481481478E-3</c:v>
                </c:pt>
                <c:pt idx="108">
                  <c:v>4.7222222222222223E-3</c:v>
                </c:pt>
                <c:pt idx="109">
                  <c:v>4.7337962962962958E-3</c:v>
                </c:pt>
                <c:pt idx="110">
                  <c:v>4.7453703703703703E-3</c:v>
                </c:pt>
                <c:pt idx="111">
                  <c:v>4.7569444444444447E-3</c:v>
                </c:pt>
                <c:pt idx="112">
                  <c:v>4.7685185185185183E-3</c:v>
                </c:pt>
                <c:pt idx="113">
                  <c:v>4.7800925925925919E-3</c:v>
                </c:pt>
                <c:pt idx="114">
                  <c:v>4.7916666666666672E-3</c:v>
                </c:pt>
                <c:pt idx="115">
                  <c:v>4.8032407407407407E-3</c:v>
                </c:pt>
                <c:pt idx="116">
                  <c:v>4.8148148148148152E-3</c:v>
                </c:pt>
                <c:pt idx="117">
                  <c:v>4.8263888888888887E-3</c:v>
                </c:pt>
                <c:pt idx="118">
                  <c:v>4.8379629629629632E-3</c:v>
                </c:pt>
                <c:pt idx="119">
                  <c:v>4.8495370370370368E-3</c:v>
                </c:pt>
                <c:pt idx="120">
                  <c:v>4.8611111111111112E-3</c:v>
                </c:pt>
                <c:pt idx="121">
                  <c:v>4.8726851851851856E-3</c:v>
                </c:pt>
                <c:pt idx="122">
                  <c:v>4.8842592592592592E-3</c:v>
                </c:pt>
                <c:pt idx="123">
                  <c:v>4.8958333333333328E-3</c:v>
                </c:pt>
                <c:pt idx="124">
                  <c:v>4.9074074074074072E-3</c:v>
                </c:pt>
                <c:pt idx="125">
                  <c:v>4.9189814814814816E-3</c:v>
                </c:pt>
                <c:pt idx="126">
                  <c:v>4.9305555555555552E-3</c:v>
                </c:pt>
                <c:pt idx="127">
                  <c:v>4.9421296296296288E-3</c:v>
                </c:pt>
                <c:pt idx="128">
                  <c:v>4.9537037037037041E-3</c:v>
                </c:pt>
                <c:pt idx="129">
                  <c:v>4.9652777777777777E-3</c:v>
                </c:pt>
                <c:pt idx="130">
                  <c:v>4.9768518518518521E-3</c:v>
                </c:pt>
                <c:pt idx="131">
                  <c:v>4.9884259259259265E-3</c:v>
                </c:pt>
                <c:pt idx="132">
                  <c:v>5.0000000000000001E-3</c:v>
                </c:pt>
                <c:pt idx="133">
                  <c:v>5.0115740740740737E-3</c:v>
                </c:pt>
                <c:pt idx="134">
                  <c:v>5.0231481481481481E-3</c:v>
                </c:pt>
                <c:pt idx="135">
                  <c:v>5.0347222222222225E-3</c:v>
                </c:pt>
                <c:pt idx="136">
                  <c:v>5.0462962962962961E-3</c:v>
                </c:pt>
                <c:pt idx="137">
                  <c:v>5.0578703703703706E-3</c:v>
                </c:pt>
                <c:pt idx="138">
                  <c:v>5.0694444444444441E-3</c:v>
                </c:pt>
                <c:pt idx="139">
                  <c:v>5.0810185185185186E-3</c:v>
                </c:pt>
                <c:pt idx="140">
                  <c:v>5.0925925925925921E-3</c:v>
                </c:pt>
                <c:pt idx="141">
                  <c:v>5.1041666666666666E-3</c:v>
                </c:pt>
                <c:pt idx="142">
                  <c:v>5.115740740740741E-3</c:v>
                </c:pt>
                <c:pt idx="143">
                  <c:v>5.1273148148148146E-3</c:v>
                </c:pt>
                <c:pt idx="144">
                  <c:v>5.138888888888889E-3</c:v>
                </c:pt>
                <c:pt idx="145">
                  <c:v>5.1504629629629635E-3</c:v>
                </c:pt>
                <c:pt idx="146">
                  <c:v>5.162037037037037E-3</c:v>
                </c:pt>
                <c:pt idx="147">
                  <c:v>5.1736111111111115E-3</c:v>
                </c:pt>
                <c:pt idx="148">
                  <c:v>5.185185185185185E-3</c:v>
                </c:pt>
                <c:pt idx="149">
                  <c:v>5.1967592592592595E-3</c:v>
                </c:pt>
                <c:pt idx="150">
                  <c:v>5.208333333333333E-3</c:v>
                </c:pt>
                <c:pt idx="151">
                  <c:v>5.2199074074074066E-3</c:v>
                </c:pt>
                <c:pt idx="152">
                  <c:v>5.2314814814814819E-3</c:v>
                </c:pt>
                <c:pt idx="153">
                  <c:v>5.2430555555555555E-3</c:v>
                </c:pt>
                <c:pt idx="154">
                  <c:v>5.2546296296296299E-3</c:v>
                </c:pt>
                <c:pt idx="155">
                  <c:v>5.2662037037037035E-3</c:v>
                </c:pt>
                <c:pt idx="156">
                  <c:v>5.2777777777777771E-3</c:v>
                </c:pt>
                <c:pt idx="157">
                  <c:v>5.2893518518518515E-3</c:v>
                </c:pt>
                <c:pt idx="158">
                  <c:v>5.3009259259259251E-3</c:v>
                </c:pt>
                <c:pt idx="159">
                  <c:v>5.3125000000000004E-3</c:v>
                </c:pt>
                <c:pt idx="160">
                  <c:v>5.3240740740740748E-3</c:v>
                </c:pt>
                <c:pt idx="161">
                  <c:v>5.3356481481481484E-3</c:v>
                </c:pt>
                <c:pt idx="162">
                  <c:v>5.347222222222222E-3</c:v>
                </c:pt>
                <c:pt idx="163">
                  <c:v>5.3587962962962964E-3</c:v>
                </c:pt>
                <c:pt idx="164">
                  <c:v>5.3587962962962964E-3</c:v>
                </c:pt>
                <c:pt idx="165">
                  <c:v>5.37037037037037E-3</c:v>
                </c:pt>
                <c:pt idx="166">
                  <c:v>5.3819444444444453E-3</c:v>
                </c:pt>
                <c:pt idx="167">
                  <c:v>5.3935185185185188E-3</c:v>
                </c:pt>
                <c:pt idx="168">
                  <c:v>5.4050925925925924E-3</c:v>
                </c:pt>
                <c:pt idx="169">
                  <c:v>5.4166666666666669E-3</c:v>
                </c:pt>
                <c:pt idx="170">
                  <c:v>5.4282407407407404E-3</c:v>
                </c:pt>
                <c:pt idx="171">
                  <c:v>5.4398148148148149E-3</c:v>
                </c:pt>
                <c:pt idx="172">
                  <c:v>5.4513888888888884E-3</c:v>
                </c:pt>
                <c:pt idx="173">
                  <c:v>5.4629629629629637E-3</c:v>
                </c:pt>
                <c:pt idx="174">
                  <c:v>5.4745370370370373E-3</c:v>
                </c:pt>
                <c:pt idx="175">
                  <c:v>5.4861111111111117E-3</c:v>
                </c:pt>
                <c:pt idx="176">
                  <c:v>5.4976851851851853E-3</c:v>
                </c:pt>
                <c:pt idx="177">
                  <c:v>5.5092592592592589E-3</c:v>
                </c:pt>
                <c:pt idx="178">
                  <c:v>5.5208333333333333E-3</c:v>
                </c:pt>
                <c:pt idx="179">
                  <c:v>5.5324074074074069E-3</c:v>
                </c:pt>
                <c:pt idx="180">
                  <c:v>5.5439814814814822E-3</c:v>
                </c:pt>
                <c:pt idx="181">
                  <c:v>5.5555555555555558E-3</c:v>
                </c:pt>
                <c:pt idx="182">
                  <c:v>5.5671296296296302E-3</c:v>
                </c:pt>
                <c:pt idx="183">
                  <c:v>5.5787037037037038E-3</c:v>
                </c:pt>
                <c:pt idx="184">
                  <c:v>5.5902777777777782E-3</c:v>
                </c:pt>
                <c:pt idx="185">
                  <c:v>5.6018518518518518E-3</c:v>
                </c:pt>
                <c:pt idx="186">
                  <c:v>5.6134259259259271E-3</c:v>
                </c:pt>
                <c:pt idx="187">
                  <c:v>5.6249999999999989E-3</c:v>
                </c:pt>
                <c:pt idx="188">
                  <c:v>5.6365740740740742E-3</c:v>
                </c:pt>
                <c:pt idx="189">
                  <c:v>5.6481481481481478E-3</c:v>
                </c:pt>
                <c:pt idx="190">
                  <c:v>5.6597222222222222E-3</c:v>
                </c:pt>
                <c:pt idx="191">
                  <c:v>5.6712962962962958E-3</c:v>
                </c:pt>
                <c:pt idx="192">
                  <c:v>5.6828703703703702E-3</c:v>
                </c:pt>
                <c:pt idx="193">
                  <c:v>5.6944444444444438E-3</c:v>
                </c:pt>
                <c:pt idx="194">
                  <c:v>5.7060185185185191E-3</c:v>
                </c:pt>
                <c:pt idx="195">
                  <c:v>5.7175925925925927E-3</c:v>
                </c:pt>
                <c:pt idx="196">
                  <c:v>5.7291666666666671E-3</c:v>
                </c:pt>
                <c:pt idx="197">
                  <c:v>5.7407407407407416E-3</c:v>
                </c:pt>
                <c:pt idx="198">
                  <c:v>5.7523148148148143E-3</c:v>
                </c:pt>
                <c:pt idx="199">
                  <c:v>5.7638888888888887E-3</c:v>
                </c:pt>
                <c:pt idx="200">
                  <c:v>5.7754629629629623E-3</c:v>
                </c:pt>
                <c:pt idx="201">
                  <c:v>5.7870370370370376E-3</c:v>
                </c:pt>
                <c:pt idx="202">
                  <c:v>5.7986111111111112E-3</c:v>
                </c:pt>
                <c:pt idx="203">
                  <c:v>5.8101851851851856E-3</c:v>
                </c:pt>
                <c:pt idx="204">
                  <c:v>5.8217592592592592E-3</c:v>
                </c:pt>
                <c:pt idx="205">
                  <c:v>5.8333333333333336E-3</c:v>
                </c:pt>
                <c:pt idx="206">
                  <c:v>5.8449074074074072E-3</c:v>
                </c:pt>
                <c:pt idx="207">
                  <c:v>5.8564814814814825E-3</c:v>
                </c:pt>
                <c:pt idx="208">
                  <c:v>5.8680555555555543E-3</c:v>
                </c:pt>
                <c:pt idx="209">
                  <c:v>5.8796296296296296E-3</c:v>
                </c:pt>
                <c:pt idx="210">
                  <c:v>5.8912037037037032E-3</c:v>
                </c:pt>
                <c:pt idx="211">
                  <c:v>5.9027777777777776E-3</c:v>
                </c:pt>
                <c:pt idx="212">
                  <c:v>5.9143518518518521E-3</c:v>
                </c:pt>
                <c:pt idx="213">
                  <c:v>5.9259259259259256E-3</c:v>
                </c:pt>
                <c:pt idx="214">
                  <c:v>5.9375000000000009E-3</c:v>
                </c:pt>
                <c:pt idx="215">
                  <c:v>5.9490740740740745E-3</c:v>
                </c:pt>
                <c:pt idx="216">
                  <c:v>5.9606481481481489E-3</c:v>
                </c:pt>
                <c:pt idx="217">
                  <c:v>5.9722222222222225E-3</c:v>
                </c:pt>
                <c:pt idx="218">
                  <c:v>5.9837962962962961E-3</c:v>
                </c:pt>
                <c:pt idx="219">
                  <c:v>5.9953703703703697E-3</c:v>
                </c:pt>
                <c:pt idx="220">
                  <c:v>6.0069444444444441E-3</c:v>
                </c:pt>
                <c:pt idx="221">
                  <c:v>6.0185185185185177E-3</c:v>
                </c:pt>
                <c:pt idx="222">
                  <c:v>6.030092592592593E-3</c:v>
                </c:pt>
                <c:pt idx="223">
                  <c:v>6.0416666666666665E-3</c:v>
                </c:pt>
                <c:pt idx="224">
                  <c:v>6.053240740740741E-3</c:v>
                </c:pt>
                <c:pt idx="225">
                  <c:v>6.0648148148148145E-3</c:v>
                </c:pt>
                <c:pt idx="226">
                  <c:v>6.076388888888889E-3</c:v>
                </c:pt>
                <c:pt idx="227">
                  <c:v>6.0879629629629643E-3</c:v>
                </c:pt>
                <c:pt idx="228">
                  <c:v>6.0995370370370361E-3</c:v>
                </c:pt>
                <c:pt idx="229">
                  <c:v>6.1111111111111114E-3</c:v>
                </c:pt>
                <c:pt idx="230">
                  <c:v>6.122685185185185E-3</c:v>
                </c:pt>
                <c:pt idx="231">
                  <c:v>6.1342592592592594E-3</c:v>
                </c:pt>
                <c:pt idx="232">
                  <c:v>6.145833333333333E-3</c:v>
                </c:pt>
                <c:pt idx="233">
                  <c:v>6.1574074074074074E-3</c:v>
                </c:pt>
                <c:pt idx="234">
                  <c:v>6.168981481481481E-3</c:v>
                </c:pt>
                <c:pt idx="235">
                  <c:v>6.1805555555555563E-3</c:v>
                </c:pt>
                <c:pt idx="236">
                  <c:v>6.1921296296296299E-3</c:v>
                </c:pt>
                <c:pt idx="237">
                  <c:v>6.2037037037037043E-3</c:v>
                </c:pt>
                <c:pt idx="238">
                  <c:v>6.215277777777777E-3</c:v>
                </c:pt>
                <c:pt idx="239">
                  <c:v>6.2268518518518515E-3</c:v>
                </c:pt>
                <c:pt idx="240">
                  <c:v>6.238425925925925E-3</c:v>
                </c:pt>
                <c:pt idx="241">
                  <c:v>6.2499999999999995E-3</c:v>
                </c:pt>
                <c:pt idx="242">
                  <c:v>6.2615740740740748E-3</c:v>
                </c:pt>
                <c:pt idx="243">
                  <c:v>6.2731481481481484E-3</c:v>
                </c:pt>
                <c:pt idx="244">
                  <c:v>6.2847222222222228E-3</c:v>
                </c:pt>
                <c:pt idx="245">
                  <c:v>6.2962962962962964E-3</c:v>
                </c:pt>
                <c:pt idx="246">
                  <c:v>6.3078703703703708E-3</c:v>
                </c:pt>
                <c:pt idx="247">
                  <c:v>6.3194444444444444E-3</c:v>
                </c:pt>
                <c:pt idx="248">
                  <c:v>6.3310185185185197E-3</c:v>
                </c:pt>
                <c:pt idx="249">
                  <c:v>6.3425925925925915E-3</c:v>
                </c:pt>
                <c:pt idx="250">
                  <c:v>6.3541666666666668E-3</c:v>
                </c:pt>
                <c:pt idx="251">
                  <c:v>6.3657407407407404E-3</c:v>
                </c:pt>
                <c:pt idx="252">
                  <c:v>6.3773148148148148E-3</c:v>
                </c:pt>
                <c:pt idx="253">
                  <c:v>6.3888888888888884E-3</c:v>
                </c:pt>
                <c:pt idx="254">
                  <c:v>6.4004629629629628E-3</c:v>
                </c:pt>
                <c:pt idx="255">
                  <c:v>6.4120370370370364E-3</c:v>
                </c:pt>
                <c:pt idx="256">
                  <c:v>6.4236111111111117E-3</c:v>
                </c:pt>
                <c:pt idx="257">
                  <c:v>6.4351851851851861E-3</c:v>
                </c:pt>
                <c:pt idx="258">
                  <c:v>6.4467592592592597E-3</c:v>
                </c:pt>
                <c:pt idx="259">
                  <c:v>6.4583333333333333E-3</c:v>
                </c:pt>
                <c:pt idx="260">
                  <c:v>6.4699074074074069E-3</c:v>
                </c:pt>
                <c:pt idx="261">
                  <c:v>6.4814814814814813E-3</c:v>
                </c:pt>
                <c:pt idx="262">
                  <c:v>6.4930555555555549E-3</c:v>
                </c:pt>
                <c:pt idx="263">
                  <c:v>6.5046296296296302E-3</c:v>
                </c:pt>
                <c:pt idx="264">
                  <c:v>6.5162037037037037E-3</c:v>
                </c:pt>
                <c:pt idx="265">
                  <c:v>6.5277777777777782E-3</c:v>
                </c:pt>
                <c:pt idx="266">
                  <c:v>6.5393518518518517E-3</c:v>
                </c:pt>
                <c:pt idx="267">
                  <c:v>6.5509259259259262E-3</c:v>
                </c:pt>
                <c:pt idx="268">
                  <c:v>6.5624999999999998E-3</c:v>
                </c:pt>
                <c:pt idx="269">
                  <c:v>6.5740740740740733E-3</c:v>
                </c:pt>
                <c:pt idx="270">
                  <c:v>6.5856481481481469E-3</c:v>
                </c:pt>
                <c:pt idx="271">
                  <c:v>6.5972222222222222E-3</c:v>
                </c:pt>
                <c:pt idx="272">
                  <c:v>6.6087962962962966E-3</c:v>
                </c:pt>
                <c:pt idx="273">
                  <c:v>6.6203703703703702E-3</c:v>
                </c:pt>
                <c:pt idx="274">
                  <c:v>6.6319444444444446E-3</c:v>
                </c:pt>
                <c:pt idx="275">
                  <c:v>6.6435185185185182E-3</c:v>
                </c:pt>
                <c:pt idx="276">
                  <c:v>6.6550925925925935E-3</c:v>
                </c:pt>
                <c:pt idx="277">
                  <c:v>6.6666666666666671E-3</c:v>
                </c:pt>
                <c:pt idx="278">
                  <c:v>6.6782407407407415E-3</c:v>
                </c:pt>
                <c:pt idx="279">
                  <c:v>6.6898148148148142E-3</c:v>
                </c:pt>
                <c:pt idx="280">
                  <c:v>6.7013888888888887E-3</c:v>
                </c:pt>
                <c:pt idx="281">
                  <c:v>6.7129629629629622E-3</c:v>
                </c:pt>
                <c:pt idx="282">
                  <c:v>6.7245370370370367E-3</c:v>
                </c:pt>
                <c:pt idx="283">
                  <c:v>6.7361111111111103E-3</c:v>
                </c:pt>
                <c:pt idx="284">
                  <c:v>6.7476851851851856E-3</c:v>
                </c:pt>
                <c:pt idx="285">
                  <c:v>6.7592592592592591E-3</c:v>
                </c:pt>
                <c:pt idx="286">
                  <c:v>6.7708333333333336E-3</c:v>
                </c:pt>
                <c:pt idx="287">
                  <c:v>6.782407407407408E-3</c:v>
                </c:pt>
                <c:pt idx="288">
                  <c:v>6.7939814814814816E-3</c:v>
                </c:pt>
                <c:pt idx="289">
                  <c:v>6.8055555555555569E-3</c:v>
                </c:pt>
                <c:pt idx="290">
                  <c:v>6.8171296296296287E-3</c:v>
                </c:pt>
                <c:pt idx="291">
                  <c:v>6.828703703703704E-3</c:v>
                </c:pt>
                <c:pt idx="292">
                  <c:v>6.8402777777777776E-3</c:v>
                </c:pt>
                <c:pt idx="293">
                  <c:v>6.851851851851852E-3</c:v>
                </c:pt>
                <c:pt idx="294">
                  <c:v>6.8634259259259256E-3</c:v>
                </c:pt>
                <c:pt idx="295">
                  <c:v>6.875E-3</c:v>
                </c:pt>
                <c:pt idx="296">
                  <c:v>6.8865740740740736E-3</c:v>
                </c:pt>
                <c:pt idx="297">
                  <c:v>6.8981481481481489E-3</c:v>
                </c:pt>
                <c:pt idx="298">
                  <c:v>6.9097222222222225E-3</c:v>
                </c:pt>
                <c:pt idx="299">
                  <c:v>6.9212962962962969E-3</c:v>
                </c:pt>
                <c:pt idx="300">
                  <c:v>6.9328703703703696E-3</c:v>
                </c:pt>
                <c:pt idx="301">
                  <c:v>6.9444444444444441E-3</c:v>
                </c:pt>
                <c:pt idx="302">
                  <c:v>6.9560185185185185E-3</c:v>
                </c:pt>
                <c:pt idx="303">
                  <c:v>6.9675925925925921E-3</c:v>
                </c:pt>
                <c:pt idx="304">
                  <c:v>6.9791666666666674E-3</c:v>
                </c:pt>
                <c:pt idx="305">
                  <c:v>6.9907407407407409E-3</c:v>
                </c:pt>
                <c:pt idx="306">
                  <c:v>7.0023148148148154E-3</c:v>
                </c:pt>
                <c:pt idx="307">
                  <c:v>7.013888888888889E-3</c:v>
                </c:pt>
                <c:pt idx="308">
                  <c:v>7.0254629629629634E-3</c:v>
                </c:pt>
                <c:pt idx="309">
                  <c:v>7.037037037037037E-3</c:v>
                </c:pt>
                <c:pt idx="310">
                  <c:v>7.0486111111111105E-3</c:v>
                </c:pt>
                <c:pt idx="311">
                  <c:v>7.0601851851851841E-3</c:v>
                </c:pt>
                <c:pt idx="312">
                  <c:v>7.0717592592592594E-3</c:v>
                </c:pt>
                <c:pt idx="313">
                  <c:v>7.083333333333333E-3</c:v>
                </c:pt>
                <c:pt idx="314">
                  <c:v>7.0949074074074074E-3</c:v>
                </c:pt>
                <c:pt idx="315">
                  <c:v>7.106481481481481E-3</c:v>
                </c:pt>
                <c:pt idx="316">
                  <c:v>7.1180555555555554E-3</c:v>
                </c:pt>
                <c:pt idx="317">
                  <c:v>7.1296296296296307E-3</c:v>
                </c:pt>
                <c:pt idx="318">
                  <c:v>7.1412037037037043E-3</c:v>
                </c:pt>
                <c:pt idx="319">
                  <c:v>7.1527777777777787E-3</c:v>
                </c:pt>
                <c:pt idx="320">
                  <c:v>7.1643518518518514E-3</c:v>
                </c:pt>
                <c:pt idx="321">
                  <c:v>7.1759259259259259E-3</c:v>
                </c:pt>
                <c:pt idx="322">
                  <c:v>7.1874999999999994E-3</c:v>
                </c:pt>
                <c:pt idx="323">
                  <c:v>7.1990740740740739E-3</c:v>
                </c:pt>
                <c:pt idx="324">
                  <c:v>7.2106481481481475E-3</c:v>
                </c:pt>
                <c:pt idx="325">
                  <c:v>7.2222222222222228E-3</c:v>
                </c:pt>
                <c:pt idx="326">
                  <c:v>7.2337962962962963E-3</c:v>
                </c:pt>
                <c:pt idx="327">
                  <c:v>7.2453703703703708E-3</c:v>
                </c:pt>
                <c:pt idx="328">
                  <c:v>7.2569444444444443E-3</c:v>
                </c:pt>
                <c:pt idx="329">
                  <c:v>7.2685185185185188E-3</c:v>
                </c:pt>
                <c:pt idx="330">
                  <c:v>7.2800925925925915E-3</c:v>
                </c:pt>
                <c:pt idx="331">
                  <c:v>7.2916666666666659E-3</c:v>
                </c:pt>
                <c:pt idx="332">
                  <c:v>7.3032407407407412E-3</c:v>
                </c:pt>
                <c:pt idx="333">
                  <c:v>7.3148148148148148E-3</c:v>
                </c:pt>
                <c:pt idx="334">
                  <c:v>7.3263888888888892E-3</c:v>
                </c:pt>
                <c:pt idx="335">
                  <c:v>7.3379629629629628E-3</c:v>
                </c:pt>
                <c:pt idx="336">
                  <c:v>7.3495370370370372E-3</c:v>
                </c:pt>
                <c:pt idx="337">
                  <c:v>7.3611111111111108E-3</c:v>
                </c:pt>
                <c:pt idx="338">
                  <c:v>7.3726851851851861E-3</c:v>
                </c:pt>
                <c:pt idx="339">
                  <c:v>7.3842592592592597E-3</c:v>
                </c:pt>
                <c:pt idx="340">
                  <c:v>7.3958333333333341E-3</c:v>
                </c:pt>
                <c:pt idx="341">
                  <c:v>7.4074074074074068E-3</c:v>
                </c:pt>
                <c:pt idx="342">
                  <c:v>7.4189814814814813E-3</c:v>
                </c:pt>
                <c:pt idx="343">
                  <c:v>7.4305555555555548E-3</c:v>
                </c:pt>
                <c:pt idx="344">
                  <c:v>7.4421296296296293E-3</c:v>
                </c:pt>
                <c:pt idx="345">
                  <c:v>7.4537037037037028E-3</c:v>
                </c:pt>
                <c:pt idx="346">
                  <c:v>7.4652777777777781E-3</c:v>
                </c:pt>
                <c:pt idx="347">
                  <c:v>7.4768518518518526E-3</c:v>
                </c:pt>
                <c:pt idx="348">
                  <c:v>7.4884259259259262E-3</c:v>
                </c:pt>
                <c:pt idx="349">
                  <c:v>7.5000000000000006E-3</c:v>
                </c:pt>
                <c:pt idx="350">
                  <c:v>7.5115740740740742E-3</c:v>
                </c:pt>
                <c:pt idx="351">
                  <c:v>7.5231481481481477E-3</c:v>
                </c:pt>
                <c:pt idx="352">
                  <c:v>7.5347222222222213E-3</c:v>
                </c:pt>
                <c:pt idx="353">
                  <c:v>7.5462962962962966E-3</c:v>
                </c:pt>
                <c:pt idx="354">
                  <c:v>7.5578703703703702E-3</c:v>
                </c:pt>
                <c:pt idx="355">
                  <c:v>7.5694444444444446E-3</c:v>
                </c:pt>
                <c:pt idx="356">
                  <c:v>7.5810185185185182E-3</c:v>
                </c:pt>
                <c:pt idx="357">
                  <c:v>7.5925925925925926E-3</c:v>
                </c:pt>
                <c:pt idx="358">
                  <c:v>7.6041666666666662E-3</c:v>
                </c:pt>
                <c:pt idx="359">
                  <c:v>7.6157407407407415E-3</c:v>
                </c:pt>
                <c:pt idx="360">
                  <c:v>7.6273148148148151E-3</c:v>
                </c:pt>
                <c:pt idx="361">
                  <c:v>7.6388888888888886E-3</c:v>
                </c:pt>
                <c:pt idx="362">
                  <c:v>7.6504629629629631E-3</c:v>
                </c:pt>
                <c:pt idx="363">
                  <c:v>7.6620370370370366E-3</c:v>
                </c:pt>
                <c:pt idx="364">
                  <c:v>7.6736111111111111E-3</c:v>
                </c:pt>
                <c:pt idx="365">
                  <c:v>7.6851851851851847E-3</c:v>
                </c:pt>
                <c:pt idx="366">
                  <c:v>7.69675925925926E-3</c:v>
                </c:pt>
                <c:pt idx="367">
                  <c:v>7.7083333333333335E-3</c:v>
                </c:pt>
                <c:pt idx="368">
                  <c:v>7.719907407407408E-3</c:v>
                </c:pt>
                <c:pt idx="369">
                  <c:v>7.7314814814814815E-3</c:v>
                </c:pt>
                <c:pt idx="370">
                  <c:v>7.743055555555556E-3</c:v>
                </c:pt>
                <c:pt idx="371">
                  <c:v>7.7546296296296287E-3</c:v>
                </c:pt>
                <c:pt idx="372">
                  <c:v>7.7662037037037031E-3</c:v>
                </c:pt>
                <c:pt idx="373">
                  <c:v>7.7777777777777767E-3</c:v>
                </c:pt>
                <c:pt idx="374">
                  <c:v>7.789351851851852E-3</c:v>
                </c:pt>
                <c:pt idx="375">
                  <c:v>7.8009259259259256E-3</c:v>
                </c:pt>
                <c:pt idx="376">
                  <c:v>7.8125E-3</c:v>
                </c:pt>
                <c:pt idx="377">
                  <c:v>7.8240740740740753E-3</c:v>
                </c:pt>
                <c:pt idx="378">
                  <c:v>7.8356481481481489E-3</c:v>
                </c:pt>
                <c:pt idx="379">
                  <c:v>7.8472222222222224E-3</c:v>
                </c:pt>
                <c:pt idx="380">
                  <c:v>7.858796296296296E-3</c:v>
                </c:pt>
                <c:pt idx="381">
                  <c:v>7.8703703703703713E-3</c:v>
                </c:pt>
                <c:pt idx="382">
                  <c:v>7.8819444444444432E-3</c:v>
                </c:pt>
                <c:pt idx="383">
                  <c:v>7.8935185185185185E-3</c:v>
                </c:pt>
                <c:pt idx="384">
                  <c:v>7.905092592592592E-3</c:v>
                </c:pt>
                <c:pt idx="385">
                  <c:v>7.9166666666666673E-3</c:v>
                </c:pt>
                <c:pt idx="386">
                  <c:v>7.9282407407407409E-3</c:v>
                </c:pt>
                <c:pt idx="387">
                  <c:v>7.9398148148148145E-3</c:v>
                </c:pt>
                <c:pt idx="388">
                  <c:v>7.951388888888888E-3</c:v>
                </c:pt>
                <c:pt idx="389">
                  <c:v>7.9629629629629634E-3</c:v>
                </c:pt>
                <c:pt idx="390">
                  <c:v>7.9745370370370369E-3</c:v>
                </c:pt>
                <c:pt idx="391">
                  <c:v>7.9861111111111122E-3</c:v>
                </c:pt>
                <c:pt idx="392">
                  <c:v>7.9976851851851858E-3</c:v>
                </c:pt>
                <c:pt idx="393">
                  <c:v>8.0092592592592594E-3</c:v>
                </c:pt>
                <c:pt idx="394">
                  <c:v>8.0208333333333329E-3</c:v>
                </c:pt>
                <c:pt idx="395">
                  <c:v>8.0324074074074065E-3</c:v>
                </c:pt>
                <c:pt idx="396">
                  <c:v>8.0439814814814818E-3</c:v>
                </c:pt>
                <c:pt idx="397">
                  <c:v>8.0555555555555554E-3</c:v>
                </c:pt>
                <c:pt idx="398">
                  <c:v>8.0671296296296307E-3</c:v>
                </c:pt>
                <c:pt idx="399">
                  <c:v>8.0787037037037043E-3</c:v>
                </c:pt>
                <c:pt idx="400">
                  <c:v>8.0902777777777778E-3</c:v>
                </c:pt>
                <c:pt idx="401">
                  <c:v>8.1018518518518514E-3</c:v>
                </c:pt>
                <c:pt idx="402">
                  <c:v>8.113425925925925E-3</c:v>
                </c:pt>
                <c:pt idx="403">
                  <c:v>8.1249999999999985E-3</c:v>
                </c:pt>
                <c:pt idx="404">
                  <c:v>8.1365740740740738E-3</c:v>
                </c:pt>
                <c:pt idx="405">
                  <c:v>8.1481481481481474E-3</c:v>
                </c:pt>
                <c:pt idx="406">
                  <c:v>8.1597222222222227E-3</c:v>
                </c:pt>
                <c:pt idx="407">
                  <c:v>8.1712962962962963E-3</c:v>
                </c:pt>
                <c:pt idx="408">
                  <c:v>8.1828703703703699E-3</c:v>
                </c:pt>
                <c:pt idx="409">
                  <c:v>8.1944444444444452E-3</c:v>
                </c:pt>
                <c:pt idx="410">
                  <c:v>8.2060185185185187E-3</c:v>
                </c:pt>
                <c:pt idx="411">
                  <c:v>8.217592592592594E-3</c:v>
                </c:pt>
                <c:pt idx="412">
                  <c:v>8.2291666666666659E-3</c:v>
                </c:pt>
                <c:pt idx="413">
                  <c:v>8.2407407407407412E-3</c:v>
                </c:pt>
                <c:pt idx="414">
                  <c:v>8.2523148148148148E-3</c:v>
                </c:pt>
                <c:pt idx="415">
                  <c:v>8.2638888888888883E-3</c:v>
                </c:pt>
                <c:pt idx="416">
                  <c:v>8.2754629629629619E-3</c:v>
                </c:pt>
                <c:pt idx="417">
                  <c:v>8.2870370370370372E-3</c:v>
                </c:pt>
                <c:pt idx="418">
                  <c:v>8.2986111111111108E-3</c:v>
                </c:pt>
                <c:pt idx="419">
                  <c:v>8.3101851851851861E-3</c:v>
                </c:pt>
                <c:pt idx="420">
                  <c:v>8.3217592592592596E-3</c:v>
                </c:pt>
                <c:pt idx="421">
                  <c:v>8.3333333333333332E-3</c:v>
                </c:pt>
                <c:pt idx="422">
                  <c:v>8.3449074074074085E-3</c:v>
                </c:pt>
                <c:pt idx="423">
                  <c:v>8.3564814814814804E-3</c:v>
                </c:pt>
                <c:pt idx="424">
                  <c:v>8.3680555555555557E-3</c:v>
                </c:pt>
                <c:pt idx="425">
                  <c:v>8.3796296296296292E-3</c:v>
                </c:pt>
                <c:pt idx="426">
                  <c:v>8.3912037037037045E-3</c:v>
                </c:pt>
                <c:pt idx="427">
                  <c:v>8.4027777777777781E-3</c:v>
                </c:pt>
                <c:pt idx="428">
                  <c:v>8.4143518518518517E-3</c:v>
                </c:pt>
                <c:pt idx="429">
                  <c:v>8.4259259259259253E-3</c:v>
                </c:pt>
                <c:pt idx="430">
                  <c:v>8.4375000000000006E-3</c:v>
                </c:pt>
                <c:pt idx="431">
                  <c:v>8.4490740740740741E-3</c:v>
                </c:pt>
                <c:pt idx="432">
                  <c:v>8.4606481481481494E-3</c:v>
                </c:pt>
                <c:pt idx="433">
                  <c:v>8.4722222222222213E-3</c:v>
                </c:pt>
                <c:pt idx="434">
                  <c:v>8.4837962962962966E-3</c:v>
                </c:pt>
                <c:pt idx="435">
                  <c:v>8.4953703703703701E-3</c:v>
                </c:pt>
                <c:pt idx="436">
                  <c:v>8.5069444444444437E-3</c:v>
                </c:pt>
                <c:pt idx="437">
                  <c:v>8.518518518518519E-3</c:v>
                </c:pt>
                <c:pt idx="438">
                  <c:v>8.5300925925925926E-3</c:v>
                </c:pt>
                <c:pt idx="439">
                  <c:v>8.5416666666666679E-3</c:v>
                </c:pt>
                <c:pt idx="440">
                  <c:v>8.5532407407407415E-3</c:v>
                </c:pt>
                <c:pt idx="441">
                  <c:v>8.564814814814815E-3</c:v>
                </c:pt>
                <c:pt idx="442">
                  <c:v>8.5763888888888886E-3</c:v>
                </c:pt>
                <c:pt idx="443">
                  <c:v>8.5879629629629622E-3</c:v>
                </c:pt>
                <c:pt idx="444">
                  <c:v>8.5995370370370357E-3</c:v>
                </c:pt>
                <c:pt idx="445">
                  <c:v>8.611111111111111E-3</c:v>
                </c:pt>
                <c:pt idx="446">
                  <c:v>8.6226851851851846E-3</c:v>
                </c:pt>
                <c:pt idx="447">
                  <c:v>8.6342592592592599E-3</c:v>
                </c:pt>
                <c:pt idx="448">
                  <c:v>8.6458333333333335E-3</c:v>
                </c:pt>
                <c:pt idx="449">
                  <c:v>8.6574074074074071E-3</c:v>
                </c:pt>
                <c:pt idx="450">
                  <c:v>8.6689814814814806E-3</c:v>
                </c:pt>
                <c:pt idx="451">
                  <c:v>8.6805555555555559E-3</c:v>
                </c:pt>
                <c:pt idx="452">
                  <c:v>8.6921296296296312E-3</c:v>
                </c:pt>
                <c:pt idx="453">
                  <c:v>8.7037037037037031E-3</c:v>
                </c:pt>
                <c:pt idx="454">
                  <c:v>8.7152777777777784E-3</c:v>
                </c:pt>
                <c:pt idx="455">
                  <c:v>8.726851851851852E-3</c:v>
                </c:pt>
                <c:pt idx="456">
                  <c:v>8.7384259259259255E-3</c:v>
                </c:pt>
                <c:pt idx="457">
                  <c:v>8.7499999999999991E-3</c:v>
                </c:pt>
                <c:pt idx="458">
                  <c:v>8.7615740740740744E-3</c:v>
                </c:pt>
                <c:pt idx="459">
                  <c:v>8.773148148148148E-3</c:v>
                </c:pt>
                <c:pt idx="460">
                  <c:v>8.7847222222222233E-3</c:v>
                </c:pt>
                <c:pt idx="461">
                  <c:v>8.7962962962962968E-3</c:v>
                </c:pt>
                <c:pt idx="462">
                  <c:v>8.8078703703703704E-3</c:v>
                </c:pt>
                <c:pt idx="463">
                  <c:v>8.819444444444444E-3</c:v>
                </c:pt>
                <c:pt idx="464">
                  <c:v>8.8310185185185176E-3</c:v>
                </c:pt>
                <c:pt idx="465">
                  <c:v>8.8425925925925911E-3</c:v>
                </c:pt>
                <c:pt idx="466">
                  <c:v>8.8541666666666664E-3</c:v>
                </c:pt>
                <c:pt idx="467">
                  <c:v>8.8657407407407417E-3</c:v>
                </c:pt>
                <c:pt idx="468">
                  <c:v>8.8773148148148153E-3</c:v>
                </c:pt>
                <c:pt idx="469">
                  <c:v>8.8888888888888889E-3</c:v>
                </c:pt>
                <c:pt idx="470">
                  <c:v>8.9004629629629625E-3</c:v>
                </c:pt>
                <c:pt idx="471">
                  <c:v>8.9120370370370378E-3</c:v>
                </c:pt>
                <c:pt idx="472">
                  <c:v>8.9236111111111113E-3</c:v>
                </c:pt>
                <c:pt idx="473">
                  <c:v>8.9351851851851866E-3</c:v>
                </c:pt>
                <c:pt idx="474">
                  <c:v>8.9467592592592585E-3</c:v>
                </c:pt>
                <c:pt idx="475">
                  <c:v>8.9583333333333338E-3</c:v>
                </c:pt>
                <c:pt idx="476">
                  <c:v>8.9699074074074073E-3</c:v>
                </c:pt>
                <c:pt idx="477">
                  <c:v>8.9814814814814809E-3</c:v>
                </c:pt>
                <c:pt idx="478">
                  <c:v>8.9930555555555545E-3</c:v>
                </c:pt>
                <c:pt idx="479">
                  <c:v>9.0046296296296298E-3</c:v>
                </c:pt>
                <c:pt idx="480">
                  <c:v>9.0162037037037034E-3</c:v>
                </c:pt>
                <c:pt idx="481">
                  <c:v>9.0277777777777787E-3</c:v>
                </c:pt>
                <c:pt idx="482">
                  <c:v>9.0393518518518522E-3</c:v>
                </c:pt>
                <c:pt idx="483">
                  <c:v>9.0509259259259258E-3</c:v>
                </c:pt>
                <c:pt idx="484">
                  <c:v>9.0624999999999994E-3</c:v>
                </c:pt>
                <c:pt idx="485">
                  <c:v>9.0740740740740729E-3</c:v>
                </c:pt>
                <c:pt idx="486">
                  <c:v>9.0856481481481483E-3</c:v>
                </c:pt>
                <c:pt idx="487">
                  <c:v>9.0972222222222218E-3</c:v>
                </c:pt>
                <c:pt idx="488">
                  <c:v>9.1087962962962971E-3</c:v>
                </c:pt>
                <c:pt idx="489">
                  <c:v>9.1203703703703707E-3</c:v>
                </c:pt>
                <c:pt idx="490">
                  <c:v>9.1319444444444443E-3</c:v>
                </c:pt>
                <c:pt idx="491">
                  <c:v>9.1435185185185178E-3</c:v>
                </c:pt>
                <c:pt idx="492">
                  <c:v>9.1550925925925931E-3</c:v>
                </c:pt>
                <c:pt idx="493">
                  <c:v>9.1666666666666667E-3</c:v>
                </c:pt>
                <c:pt idx="494">
                  <c:v>9.1782407407407403E-3</c:v>
                </c:pt>
                <c:pt idx="495">
                  <c:v>9.1898148148148139E-3</c:v>
                </c:pt>
                <c:pt idx="496">
                  <c:v>9.2013888888888892E-3</c:v>
                </c:pt>
                <c:pt idx="497">
                  <c:v>9.2129629629629627E-3</c:v>
                </c:pt>
                <c:pt idx="498">
                  <c:v>9.2245370370370363E-3</c:v>
                </c:pt>
                <c:pt idx="499">
                  <c:v>9.2361111111111116E-3</c:v>
                </c:pt>
                <c:pt idx="500">
                  <c:v>9.2476851851851852E-3</c:v>
                </c:pt>
                <c:pt idx="501">
                  <c:v>9.2592592592592605E-3</c:v>
                </c:pt>
                <c:pt idx="502">
                  <c:v>9.2708333333333341E-3</c:v>
                </c:pt>
                <c:pt idx="503">
                  <c:v>9.2824074074074076E-3</c:v>
                </c:pt>
                <c:pt idx="504">
                  <c:v>9.2939814814814812E-3</c:v>
                </c:pt>
                <c:pt idx="505">
                  <c:v>9.3055555555555548E-3</c:v>
                </c:pt>
                <c:pt idx="506">
                  <c:v>9.3171296296296283E-3</c:v>
                </c:pt>
                <c:pt idx="507">
                  <c:v>9.3287037037037036E-3</c:v>
                </c:pt>
                <c:pt idx="508">
                  <c:v>9.3402777777777772E-3</c:v>
                </c:pt>
                <c:pt idx="509">
                  <c:v>9.3518518518518525E-3</c:v>
                </c:pt>
                <c:pt idx="510">
                  <c:v>9.3634259259259261E-3</c:v>
                </c:pt>
                <c:pt idx="511">
                  <c:v>9.3749999999999997E-3</c:v>
                </c:pt>
                <c:pt idx="512">
                  <c:v>9.386574074074075E-3</c:v>
                </c:pt>
                <c:pt idx="513">
                  <c:v>9.3981481481481485E-3</c:v>
                </c:pt>
                <c:pt idx="514">
                  <c:v>9.4097222222222238E-3</c:v>
                </c:pt>
                <c:pt idx="515">
                  <c:v>9.4212962962962957E-3</c:v>
                </c:pt>
                <c:pt idx="516">
                  <c:v>9.432870370370371E-3</c:v>
                </c:pt>
                <c:pt idx="517">
                  <c:v>9.4444444444444445E-3</c:v>
                </c:pt>
                <c:pt idx="518">
                  <c:v>9.4560185185185181E-3</c:v>
                </c:pt>
                <c:pt idx="519">
                  <c:v>9.4675925925925917E-3</c:v>
                </c:pt>
                <c:pt idx="520">
                  <c:v>9.479166666666667E-3</c:v>
                </c:pt>
                <c:pt idx="521">
                  <c:v>9.4907407407407406E-3</c:v>
                </c:pt>
                <c:pt idx="522">
                  <c:v>9.5023148148148159E-3</c:v>
                </c:pt>
                <c:pt idx="523">
                  <c:v>9.5138888888888894E-3</c:v>
                </c:pt>
                <c:pt idx="524">
                  <c:v>9.525462962962963E-3</c:v>
                </c:pt>
                <c:pt idx="525">
                  <c:v>9.5370370370370366E-3</c:v>
                </c:pt>
                <c:pt idx="526">
                  <c:v>9.5486111111111101E-3</c:v>
                </c:pt>
                <c:pt idx="527">
                  <c:v>9.5601851851851855E-3</c:v>
                </c:pt>
                <c:pt idx="528">
                  <c:v>9.571759259259259E-3</c:v>
                </c:pt>
                <c:pt idx="529">
                  <c:v>9.5833333333333343E-3</c:v>
                </c:pt>
                <c:pt idx="530">
                  <c:v>9.5949074074074079E-3</c:v>
                </c:pt>
                <c:pt idx="531">
                  <c:v>9.6064814814814815E-3</c:v>
                </c:pt>
                <c:pt idx="532">
                  <c:v>9.618055555555555E-3</c:v>
                </c:pt>
                <c:pt idx="533">
                  <c:v>9.6296296296296303E-3</c:v>
                </c:pt>
                <c:pt idx="534">
                  <c:v>9.6412037037037039E-3</c:v>
                </c:pt>
                <c:pt idx="535">
                  <c:v>9.6527777777777775E-3</c:v>
                </c:pt>
                <c:pt idx="536">
                  <c:v>9.6643518518518511E-3</c:v>
                </c:pt>
                <c:pt idx="537">
                  <c:v>9.6759259259259264E-3</c:v>
                </c:pt>
                <c:pt idx="538">
                  <c:v>9.6874999999999999E-3</c:v>
                </c:pt>
                <c:pt idx="539">
                  <c:v>9.6990740740740735E-3</c:v>
                </c:pt>
                <c:pt idx="540">
                  <c:v>9.7106481481481471E-3</c:v>
                </c:pt>
                <c:pt idx="541">
                  <c:v>9.7222222222222224E-3</c:v>
                </c:pt>
                <c:pt idx="542">
                  <c:v>9.7337962962962977E-3</c:v>
                </c:pt>
                <c:pt idx="543">
                  <c:v>9.7453703703703713E-3</c:v>
                </c:pt>
                <c:pt idx="544">
                  <c:v>9.7569444444444448E-3</c:v>
                </c:pt>
                <c:pt idx="545">
                  <c:v>9.7685185185185184E-3</c:v>
                </c:pt>
                <c:pt idx="546">
                  <c:v>9.780092592592592E-3</c:v>
                </c:pt>
                <c:pt idx="547">
                  <c:v>9.7916666666666655E-3</c:v>
                </c:pt>
                <c:pt idx="548">
                  <c:v>9.8032407407407408E-3</c:v>
                </c:pt>
                <c:pt idx="549">
                  <c:v>9.8148148148148144E-3</c:v>
                </c:pt>
                <c:pt idx="550">
                  <c:v>9.8263888888888897E-3</c:v>
                </c:pt>
                <c:pt idx="551">
                  <c:v>9.8379629629629633E-3</c:v>
                </c:pt>
                <c:pt idx="552">
                  <c:v>9.8495370370370369E-3</c:v>
                </c:pt>
                <c:pt idx="553">
                  <c:v>9.8611111111111104E-3</c:v>
                </c:pt>
                <c:pt idx="554">
                  <c:v>9.8726851851851857E-3</c:v>
                </c:pt>
                <c:pt idx="555">
                  <c:v>9.8842592592592576E-3</c:v>
                </c:pt>
                <c:pt idx="556">
                  <c:v>9.8958333333333329E-3</c:v>
                </c:pt>
                <c:pt idx="557">
                  <c:v>9.9074074074074082E-3</c:v>
                </c:pt>
                <c:pt idx="558">
                  <c:v>9.9189814814814817E-3</c:v>
                </c:pt>
                <c:pt idx="559">
                  <c:v>9.9305555555555553E-3</c:v>
                </c:pt>
                <c:pt idx="560">
                  <c:v>9.9421296296296289E-3</c:v>
                </c:pt>
                <c:pt idx="561">
                  <c:v>9.9537037037037042E-3</c:v>
                </c:pt>
                <c:pt idx="562">
                  <c:v>9.9652777777777778E-3</c:v>
                </c:pt>
                <c:pt idx="563">
                  <c:v>9.9768518518518531E-3</c:v>
                </c:pt>
                <c:pt idx="564">
                  <c:v>9.9884259259259266E-3</c:v>
                </c:pt>
                <c:pt idx="565">
                  <c:v>0.01</c:v>
                </c:pt>
                <c:pt idx="566">
                  <c:v>1.0011574074074074E-2</c:v>
                </c:pt>
                <c:pt idx="567">
                  <c:v>1.0023148148148147E-2</c:v>
                </c:pt>
                <c:pt idx="568">
                  <c:v>1.0034722222222221E-2</c:v>
                </c:pt>
                <c:pt idx="569">
                  <c:v>1.0046296296296296E-2</c:v>
                </c:pt>
                <c:pt idx="570">
                  <c:v>1.005787037037037E-2</c:v>
                </c:pt>
                <c:pt idx="571">
                  <c:v>1.0069444444444445E-2</c:v>
                </c:pt>
                <c:pt idx="572">
                  <c:v>1.0081018518518519E-2</c:v>
                </c:pt>
                <c:pt idx="573">
                  <c:v>1.0092592592592592E-2</c:v>
                </c:pt>
                <c:pt idx="574">
                  <c:v>1.0104166666666668E-2</c:v>
                </c:pt>
                <c:pt idx="575">
                  <c:v>1.0115740740740741E-2</c:v>
                </c:pt>
                <c:pt idx="576">
                  <c:v>1.0127314814814815E-2</c:v>
                </c:pt>
                <c:pt idx="577">
                  <c:v>1.0138888888888888E-2</c:v>
                </c:pt>
                <c:pt idx="578">
                  <c:v>1.0150462962962964E-2</c:v>
                </c:pt>
                <c:pt idx="579">
                  <c:v>1.0162037037037037E-2</c:v>
                </c:pt>
                <c:pt idx="580">
                  <c:v>1.0173611111111111E-2</c:v>
                </c:pt>
                <c:pt idx="581">
                  <c:v>1.0185185185185184E-2</c:v>
                </c:pt>
                <c:pt idx="582">
                  <c:v>1.019675925925926E-2</c:v>
                </c:pt>
                <c:pt idx="583">
                  <c:v>1.0208333333333333E-2</c:v>
                </c:pt>
                <c:pt idx="584">
                  <c:v>1.0219907407407408E-2</c:v>
                </c:pt>
                <c:pt idx="585">
                  <c:v>1.0231481481481482E-2</c:v>
                </c:pt>
                <c:pt idx="586">
                  <c:v>1.0243055555555556E-2</c:v>
                </c:pt>
                <c:pt idx="587">
                  <c:v>1.0254629629629629E-2</c:v>
                </c:pt>
                <c:pt idx="588">
                  <c:v>1.0266203703703703E-2</c:v>
                </c:pt>
                <c:pt idx="589">
                  <c:v>1.0277777777777778E-2</c:v>
                </c:pt>
                <c:pt idx="590">
                  <c:v>1.0289351851851852E-2</c:v>
                </c:pt>
                <c:pt idx="591">
                  <c:v>1.0300925925925927E-2</c:v>
                </c:pt>
                <c:pt idx="592">
                  <c:v>1.03125E-2</c:v>
                </c:pt>
                <c:pt idx="593">
                  <c:v>1.0324074074074074E-2</c:v>
                </c:pt>
                <c:pt idx="594">
                  <c:v>1.0335648148148148E-2</c:v>
                </c:pt>
                <c:pt idx="595">
                  <c:v>1.0347222222222223E-2</c:v>
                </c:pt>
                <c:pt idx="596">
                  <c:v>1.0358796296296295E-2</c:v>
                </c:pt>
                <c:pt idx="597">
                  <c:v>1.037037037037037E-2</c:v>
                </c:pt>
                <c:pt idx="598">
                  <c:v>1.0381944444444444E-2</c:v>
                </c:pt>
                <c:pt idx="599">
                  <c:v>1.0393518518518519E-2</c:v>
                </c:pt>
                <c:pt idx="600">
                  <c:v>1.0405092592592593E-2</c:v>
                </c:pt>
                <c:pt idx="601">
                  <c:v>1.0416666666666666E-2</c:v>
                </c:pt>
                <c:pt idx="602">
                  <c:v>1.042824074074074E-2</c:v>
                </c:pt>
                <c:pt idx="603">
                  <c:v>1.0439814814814813E-2</c:v>
                </c:pt>
                <c:pt idx="604">
                  <c:v>1.045138888888889E-2</c:v>
                </c:pt>
                <c:pt idx="605">
                  <c:v>1.0462962962962964E-2</c:v>
                </c:pt>
                <c:pt idx="606">
                  <c:v>1.0474537037037037E-2</c:v>
                </c:pt>
                <c:pt idx="607">
                  <c:v>1.0486111111111111E-2</c:v>
                </c:pt>
                <c:pt idx="608">
                  <c:v>1.0497685185185186E-2</c:v>
                </c:pt>
                <c:pt idx="609">
                  <c:v>1.050925925925926E-2</c:v>
                </c:pt>
                <c:pt idx="610">
                  <c:v>1.0520833333333333E-2</c:v>
                </c:pt>
                <c:pt idx="611">
                  <c:v>1.0532407407407407E-2</c:v>
                </c:pt>
                <c:pt idx="612">
                  <c:v>1.0543981481481481E-2</c:v>
                </c:pt>
                <c:pt idx="613">
                  <c:v>1.0555555555555554E-2</c:v>
                </c:pt>
                <c:pt idx="614">
                  <c:v>1.0567129629629629E-2</c:v>
                </c:pt>
                <c:pt idx="615">
                  <c:v>1.0578703703703703E-2</c:v>
                </c:pt>
                <c:pt idx="616">
                  <c:v>1.0590277777777777E-2</c:v>
                </c:pt>
                <c:pt idx="617">
                  <c:v>1.0590277777777777E-2</c:v>
                </c:pt>
                <c:pt idx="618">
                  <c:v>1.0601851851851854E-2</c:v>
                </c:pt>
                <c:pt idx="619">
                  <c:v>1.0625000000000001E-2</c:v>
                </c:pt>
                <c:pt idx="620">
                  <c:v>1.0625000000000001E-2</c:v>
                </c:pt>
                <c:pt idx="621">
                  <c:v>1.0636574074074074E-2</c:v>
                </c:pt>
                <c:pt idx="622">
                  <c:v>1.064814814814815E-2</c:v>
                </c:pt>
                <c:pt idx="623">
                  <c:v>1.0659722222222221E-2</c:v>
                </c:pt>
                <c:pt idx="624">
                  <c:v>1.0671296296296297E-2</c:v>
                </c:pt>
                <c:pt idx="625">
                  <c:v>1.068287037037037E-2</c:v>
                </c:pt>
                <c:pt idx="626">
                  <c:v>1.0694444444444444E-2</c:v>
                </c:pt>
                <c:pt idx="627">
                  <c:v>1.0706018518518517E-2</c:v>
                </c:pt>
                <c:pt idx="628">
                  <c:v>1.0717592592592593E-2</c:v>
                </c:pt>
                <c:pt idx="629">
                  <c:v>1.0729166666666666E-2</c:v>
                </c:pt>
                <c:pt idx="630">
                  <c:v>1.074074074074074E-2</c:v>
                </c:pt>
                <c:pt idx="631">
                  <c:v>1.0752314814814814E-2</c:v>
                </c:pt>
                <c:pt idx="632">
                  <c:v>1.0763888888888891E-2</c:v>
                </c:pt>
                <c:pt idx="633">
                  <c:v>1.0775462962962964E-2</c:v>
                </c:pt>
                <c:pt idx="634">
                  <c:v>1.0787037037037038E-2</c:v>
                </c:pt>
                <c:pt idx="635">
                  <c:v>1.0798611111111111E-2</c:v>
                </c:pt>
                <c:pt idx="636">
                  <c:v>1.0810185185185185E-2</c:v>
                </c:pt>
                <c:pt idx="637">
                  <c:v>1.082175925925926E-2</c:v>
                </c:pt>
                <c:pt idx="638">
                  <c:v>1.0833333333333334E-2</c:v>
                </c:pt>
                <c:pt idx="639">
                  <c:v>1.0844907407407407E-2</c:v>
                </c:pt>
                <c:pt idx="640">
                  <c:v>1.0856481481481481E-2</c:v>
                </c:pt>
                <c:pt idx="641">
                  <c:v>1.0868055555555556E-2</c:v>
                </c:pt>
                <c:pt idx="642">
                  <c:v>1.087962962962963E-2</c:v>
                </c:pt>
                <c:pt idx="643">
                  <c:v>1.0891203703703703E-2</c:v>
                </c:pt>
                <c:pt idx="644">
                  <c:v>1.0902777777777777E-2</c:v>
                </c:pt>
                <c:pt idx="645">
                  <c:v>1.091435185185185E-2</c:v>
                </c:pt>
                <c:pt idx="646">
                  <c:v>1.0925925925925924E-2</c:v>
                </c:pt>
                <c:pt idx="647">
                  <c:v>1.0937500000000001E-2</c:v>
                </c:pt>
                <c:pt idx="648">
                  <c:v>1.0949074074074075E-2</c:v>
                </c:pt>
                <c:pt idx="649">
                  <c:v>1.0960648148148148E-2</c:v>
                </c:pt>
                <c:pt idx="650">
                  <c:v>1.0972222222222223E-2</c:v>
                </c:pt>
                <c:pt idx="651">
                  <c:v>1.0983796296296297E-2</c:v>
                </c:pt>
                <c:pt idx="652">
                  <c:v>1.0995370370370371E-2</c:v>
                </c:pt>
                <c:pt idx="653">
                  <c:v>1.1006944444444444E-2</c:v>
                </c:pt>
                <c:pt idx="654">
                  <c:v>1.1018518518518518E-2</c:v>
                </c:pt>
                <c:pt idx="655">
                  <c:v>1.1030092592592591E-2</c:v>
                </c:pt>
                <c:pt idx="656">
                  <c:v>1.1041666666666667E-2</c:v>
                </c:pt>
                <c:pt idx="657">
                  <c:v>1.105324074074074E-2</c:v>
                </c:pt>
                <c:pt idx="658">
                  <c:v>1.1064814814814814E-2</c:v>
                </c:pt>
                <c:pt idx="659">
                  <c:v>1.1076388888888887E-2</c:v>
                </c:pt>
                <c:pt idx="660">
                  <c:v>1.1087962962962964E-2</c:v>
                </c:pt>
                <c:pt idx="661">
                  <c:v>1.1099537037037038E-2</c:v>
                </c:pt>
                <c:pt idx="662">
                  <c:v>1.1111111111111112E-2</c:v>
                </c:pt>
                <c:pt idx="663">
                  <c:v>1.1122685185185185E-2</c:v>
                </c:pt>
                <c:pt idx="664">
                  <c:v>1.113425925925926E-2</c:v>
                </c:pt>
                <c:pt idx="665">
                  <c:v>1.1145833333333334E-2</c:v>
                </c:pt>
                <c:pt idx="666">
                  <c:v>1.1157407407407408E-2</c:v>
                </c:pt>
                <c:pt idx="667">
                  <c:v>1.1168981481481481E-2</c:v>
                </c:pt>
                <c:pt idx="668">
                  <c:v>1.1180555555555556E-2</c:v>
                </c:pt>
                <c:pt idx="669">
                  <c:v>1.119212962962963E-2</c:v>
                </c:pt>
                <c:pt idx="670">
                  <c:v>1.1203703703703704E-2</c:v>
                </c:pt>
                <c:pt idx="671">
                  <c:v>1.1215277777777777E-2</c:v>
                </c:pt>
                <c:pt idx="672">
                  <c:v>1.1226851851851854E-2</c:v>
                </c:pt>
                <c:pt idx="673">
                  <c:v>1.1238425925925928E-2</c:v>
                </c:pt>
                <c:pt idx="674">
                  <c:v>1.1249999999999998E-2</c:v>
                </c:pt>
                <c:pt idx="675">
                  <c:v>1.1261574074074071E-2</c:v>
                </c:pt>
                <c:pt idx="676">
                  <c:v>1.1273148148148148E-2</c:v>
                </c:pt>
                <c:pt idx="677">
                  <c:v>1.1284722222222222E-2</c:v>
                </c:pt>
                <c:pt idx="678">
                  <c:v>1.1296296296296296E-2</c:v>
                </c:pt>
                <c:pt idx="679">
                  <c:v>1.1307870370370371E-2</c:v>
                </c:pt>
                <c:pt idx="680">
                  <c:v>1.1319444444444444E-2</c:v>
                </c:pt>
                <c:pt idx="681">
                  <c:v>1.1331018518518518E-2</c:v>
                </c:pt>
                <c:pt idx="682">
                  <c:v>1.1342592592592592E-2</c:v>
                </c:pt>
                <c:pt idx="683">
                  <c:v>1.1354166666666667E-2</c:v>
                </c:pt>
                <c:pt idx="684">
                  <c:v>1.136574074074074E-2</c:v>
                </c:pt>
                <c:pt idx="685">
                  <c:v>1.1377314814814814E-2</c:v>
                </c:pt>
                <c:pt idx="686">
                  <c:v>1.1388888888888888E-2</c:v>
                </c:pt>
                <c:pt idx="687">
                  <c:v>1.1400462962962965E-2</c:v>
                </c:pt>
                <c:pt idx="688">
                  <c:v>1.1412037037037038E-2</c:v>
                </c:pt>
                <c:pt idx="689">
                  <c:v>1.1423611111111112E-2</c:v>
                </c:pt>
                <c:pt idx="690">
                  <c:v>1.1435185185185185E-2</c:v>
                </c:pt>
                <c:pt idx="691">
                  <c:v>1.1446759259259261E-2</c:v>
                </c:pt>
                <c:pt idx="692">
                  <c:v>1.1458333333333334E-2</c:v>
                </c:pt>
                <c:pt idx="693">
                  <c:v>1.1469907407407408E-2</c:v>
                </c:pt>
                <c:pt idx="694">
                  <c:v>1.1481481481481483E-2</c:v>
                </c:pt>
                <c:pt idx="695">
                  <c:v>1.1493055555555555E-2</c:v>
                </c:pt>
                <c:pt idx="696">
                  <c:v>1.1504629629629629E-2</c:v>
                </c:pt>
                <c:pt idx="697">
                  <c:v>1.1516203703703702E-2</c:v>
                </c:pt>
                <c:pt idx="698">
                  <c:v>1.1527777777777777E-2</c:v>
                </c:pt>
                <c:pt idx="699">
                  <c:v>1.1539351851851851E-2</c:v>
                </c:pt>
                <c:pt idx="700">
                  <c:v>1.1550925925925925E-2</c:v>
                </c:pt>
                <c:pt idx="701">
                  <c:v>1.1562499999999998E-2</c:v>
                </c:pt>
                <c:pt idx="702">
                  <c:v>1.1574074074074075E-2</c:v>
                </c:pt>
                <c:pt idx="703">
                  <c:v>1.1585648148148149E-2</c:v>
                </c:pt>
                <c:pt idx="704">
                  <c:v>1.1597222222222222E-2</c:v>
                </c:pt>
                <c:pt idx="705">
                  <c:v>1.1608796296296296E-2</c:v>
                </c:pt>
                <c:pt idx="706">
                  <c:v>1.1620370370370371E-2</c:v>
                </c:pt>
                <c:pt idx="707">
                  <c:v>1.1631944444444445E-2</c:v>
                </c:pt>
                <c:pt idx="708">
                  <c:v>1.1643518518518518E-2</c:v>
                </c:pt>
                <c:pt idx="709">
                  <c:v>1.1655092592592594E-2</c:v>
                </c:pt>
                <c:pt idx="710">
                  <c:v>1.1666666666666667E-2</c:v>
                </c:pt>
                <c:pt idx="711">
                  <c:v>1.1678240740740741E-2</c:v>
                </c:pt>
                <c:pt idx="712">
                  <c:v>1.1689814814814814E-2</c:v>
                </c:pt>
                <c:pt idx="713">
                  <c:v>1.1701388888888891E-2</c:v>
                </c:pt>
                <c:pt idx="714">
                  <c:v>1.1712962962962965E-2</c:v>
                </c:pt>
                <c:pt idx="715">
                  <c:v>1.1724537037037035E-2</c:v>
                </c:pt>
                <c:pt idx="716">
                  <c:v>1.1736111111111109E-2</c:v>
                </c:pt>
                <c:pt idx="717">
                  <c:v>1.1747685185185186E-2</c:v>
                </c:pt>
                <c:pt idx="718">
                  <c:v>1.1759259259259259E-2</c:v>
                </c:pt>
                <c:pt idx="719">
                  <c:v>1.1770833333333333E-2</c:v>
                </c:pt>
                <c:pt idx="720">
                  <c:v>1.1782407407407406E-2</c:v>
                </c:pt>
                <c:pt idx="721">
                  <c:v>1.1793981481481482E-2</c:v>
                </c:pt>
                <c:pt idx="722">
                  <c:v>1.1805555555555555E-2</c:v>
                </c:pt>
                <c:pt idx="723">
                  <c:v>1.1817129629629629E-2</c:v>
                </c:pt>
                <c:pt idx="724">
                  <c:v>1.1828703703703704E-2</c:v>
                </c:pt>
                <c:pt idx="725">
                  <c:v>1.1840277777777778E-2</c:v>
                </c:pt>
                <c:pt idx="726">
                  <c:v>1.1851851851851851E-2</c:v>
                </c:pt>
                <c:pt idx="727">
                  <c:v>1.1863425925925925E-2</c:v>
                </c:pt>
                <c:pt idx="728">
                  <c:v>1.1875000000000002E-2</c:v>
                </c:pt>
                <c:pt idx="729">
                  <c:v>1.1886574074074075E-2</c:v>
                </c:pt>
                <c:pt idx="730">
                  <c:v>1.1898148148148149E-2</c:v>
                </c:pt>
                <c:pt idx="731">
                  <c:v>1.1909722222222223E-2</c:v>
                </c:pt>
                <c:pt idx="732">
                  <c:v>1.1921296296296298E-2</c:v>
                </c:pt>
                <c:pt idx="733">
                  <c:v>1.1932870370370371E-2</c:v>
                </c:pt>
                <c:pt idx="734">
                  <c:v>1.1944444444444445E-2</c:v>
                </c:pt>
                <c:pt idx="735">
                  <c:v>1.1956018518518517E-2</c:v>
                </c:pt>
                <c:pt idx="736">
                  <c:v>1.1967592592592592E-2</c:v>
                </c:pt>
                <c:pt idx="737">
                  <c:v>1.1979166666666666E-2</c:v>
                </c:pt>
                <c:pt idx="738">
                  <c:v>1.1990740740740739E-2</c:v>
                </c:pt>
                <c:pt idx="739">
                  <c:v>1.2002314814814815E-2</c:v>
                </c:pt>
                <c:pt idx="740">
                  <c:v>1.2013888888888888E-2</c:v>
                </c:pt>
                <c:pt idx="741">
                  <c:v>1.2025462962962962E-2</c:v>
                </c:pt>
                <c:pt idx="742">
                  <c:v>1.2037037037037035E-2</c:v>
                </c:pt>
                <c:pt idx="743">
                  <c:v>1.2048611111111112E-2</c:v>
                </c:pt>
                <c:pt idx="744">
                  <c:v>1.2060185185185186E-2</c:v>
                </c:pt>
                <c:pt idx="745">
                  <c:v>1.207175925925926E-2</c:v>
                </c:pt>
                <c:pt idx="746">
                  <c:v>1.2083333333333333E-2</c:v>
                </c:pt>
                <c:pt idx="747">
                  <c:v>1.2094907407407408E-2</c:v>
                </c:pt>
                <c:pt idx="748">
                  <c:v>1.2106481481481482E-2</c:v>
                </c:pt>
                <c:pt idx="749">
                  <c:v>1.2118055555555556E-2</c:v>
                </c:pt>
                <c:pt idx="750">
                  <c:v>1.2129629629629629E-2</c:v>
                </c:pt>
                <c:pt idx="751">
                  <c:v>1.2141203703703704E-2</c:v>
                </c:pt>
                <c:pt idx="752">
                  <c:v>1.2152777777777778E-2</c:v>
                </c:pt>
                <c:pt idx="753">
                  <c:v>1.2164351851851852E-2</c:v>
                </c:pt>
                <c:pt idx="754">
                  <c:v>1.2175925925925929E-2</c:v>
                </c:pt>
                <c:pt idx="755">
                  <c:v>1.2187500000000002E-2</c:v>
                </c:pt>
                <c:pt idx="756">
                  <c:v>1.2199074074074072E-2</c:v>
                </c:pt>
                <c:pt idx="757">
                  <c:v>1.2210648148148146E-2</c:v>
                </c:pt>
                <c:pt idx="758">
                  <c:v>1.2222222222222223E-2</c:v>
                </c:pt>
                <c:pt idx="759">
                  <c:v>1.2233796296296296E-2</c:v>
                </c:pt>
                <c:pt idx="760">
                  <c:v>1.224537037037037E-2</c:v>
                </c:pt>
                <c:pt idx="761">
                  <c:v>1.2256944444444444E-2</c:v>
                </c:pt>
                <c:pt idx="762">
                  <c:v>1.2268518518518519E-2</c:v>
                </c:pt>
                <c:pt idx="763">
                  <c:v>1.2280092592592592E-2</c:v>
                </c:pt>
                <c:pt idx="764">
                  <c:v>1.2291666666666666E-2</c:v>
                </c:pt>
                <c:pt idx="765">
                  <c:v>1.230324074074074E-2</c:v>
                </c:pt>
                <c:pt idx="766">
                  <c:v>1.2314814814814815E-2</c:v>
                </c:pt>
                <c:pt idx="767">
                  <c:v>1.2326388888888888E-2</c:v>
                </c:pt>
                <c:pt idx="768">
                  <c:v>1.2337962962962962E-2</c:v>
                </c:pt>
                <c:pt idx="769">
                  <c:v>1.2349537037037039E-2</c:v>
                </c:pt>
                <c:pt idx="770">
                  <c:v>1.2361111111111113E-2</c:v>
                </c:pt>
                <c:pt idx="771">
                  <c:v>1.2372685185185186E-2</c:v>
                </c:pt>
                <c:pt idx="772">
                  <c:v>1.238425925925926E-2</c:v>
                </c:pt>
                <c:pt idx="773">
                  <c:v>1.2395833333333335E-2</c:v>
                </c:pt>
                <c:pt idx="774">
                  <c:v>1.2407407407407409E-2</c:v>
                </c:pt>
                <c:pt idx="775">
                  <c:v>1.2418981481481482E-2</c:v>
                </c:pt>
                <c:pt idx="776">
                  <c:v>1.2430555555555554E-2</c:v>
                </c:pt>
                <c:pt idx="777">
                  <c:v>1.2442129629629629E-2</c:v>
                </c:pt>
                <c:pt idx="778">
                  <c:v>1.2453703703703703E-2</c:v>
                </c:pt>
                <c:pt idx="779">
                  <c:v>1.2465277777777777E-2</c:v>
                </c:pt>
                <c:pt idx="780">
                  <c:v>1.247685185185185E-2</c:v>
                </c:pt>
                <c:pt idx="781">
                  <c:v>1.2488425925925925E-2</c:v>
                </c:pt>
                <c:pt idx="782">
                  <c:v>1.2499999999999999E-2</c:v>
                </c:pt>
                <c:pt idx="783">
                  <c:v>1.2511574074074073E-2</c:v>
                </c:pt>
                <c:pt idx="784">
                  <c:v>1.252314814814815E-2</c:v>
                </c:pt>
                <c:pt idx="785">
                  <c:v>1.2534722222222223E-2</c:v>
                </c:pt>
                <c:pt idx="786">
                  <c:v>1.2546296296296297E-2</c:v>
                </c:pt>
                <c:pt idx="787">
                  <c:v>1.255787037037037E-2</c:v>
                </c:pt>
                <c:pt idx="788">
                  <c:v>1.2569444444444446E-2</c:v>
                </c:pt>
                <c:pt idx="789">
                  <c:v>1.2581018518518519E-2</c:v>
                </c:pt>
                <c:pt idx="790">
                  <c:v>1.2592592592592593E-2</c:v>
                </c:pt>
                <c:pt idx="791">
                  <c:v>1.2604166666666666E-2</c:v>
                </c:pt>
                <c:pt idx="792">
                  <c:v>1.2615740740740742E-2</c:v>
                </c:pt>
                <c:pt idx="793">
                  <c:v>1.2627314814814815E-2</c:v>
                </c:pt>
                <c:pt idx="794">
                  <c:v>1.2638888888888889E-2</c:v>
                </c:pt>
                <c:pt idx="795">
                  <c:v>1.2650462962962962E-2</c:v>
                </c:pt>
                <c:pt idx="796">
                  <c:v>1.2662037037037039E-2</c:v>
                </c:pt>
                <c:pt idx="797">
                  <c:v>1.2673611111111109E-2</c:v>
                </c:pt>
                <c:pt idx="798">
                  <c:v>1.2685185185185183E-2</c:v>
                </c:pt>
                <c:pt idx="799">
                  <c:v>1.269675925925926E-2</c:v>
                </c:pt>
                <c:pt idx="800">
                  <c:v>1.2708333333333334E-2</c:v>
                </c:pt>
                <c:pt idx="801">
                  <c:v>1.2719907407407407E-2</c:v>
                </c:pt>
                <c:pt idx="802">
                  <c:v>1.2731481481481481E-2</c:v>
                </c:pt>
                <c:pt idx="803">
                  <c:v>1.2743055555555556E-2</c:v>
                </c:pt>
                <c:pt idx="804">
                  <c:v>1.275462962962963E-2</c:v>
                </c:pt>
                <c:pt idx="805">
                  <c:v>1.2766203703703703E-2</c:v>
                </c:pt>
                <c:pt idx="806">
                  <c:v>1.2777777777777777E-2</c:v>
                </c:pt>
                <c:pt idx="807">
                  <c:v>1.2789351851851852E-2</c:v>
                </c:pt>
                <c:pt idx="808">
                  <c:v>1.2800925925925926E-2</c:v>
                </c:pt>
                <c:pt idx="809">
                  <c:v>1.2812499999999999E-2</c:v>
                </c:pt>
                <c:pt idx="810">
                  <c:v>1.2824074074074073E-2</c:v>
                </c:pt>
                <c:pt idx="811">
                  <c:v>1.283564814814815E-2</c:v>
                </c:pt>
                <c:pt idx="812">
                  <c:v>1.2847222222222223E-2</c:v>
                </c:pt>
                <c:pt idx="813">
                  <c:v>1.2858796296296297E-2</c:v>
                </c:pt>
                <c:pt idx="814">
                  <c:v>1.2870370370370372E-2</c:v>
                </c:pt>
                <c:pt idx="815">
                  <c:v>1.2881944444444446E-2</c:v>
                </c:pt>
                <c:pt idx="816">
                  <c:v>1.2893518518518519E-2</c:v>
                </c:pt>
                <c:pt idx="817">
                  <c:v>1.2905092592592591E-2</c:v>
                </c:pt>
                <c:pt idx="818">
                  <c:v>1.2916666666666667E-2</c:v>
                </c:pt>
                <c:pt idx="819">
                  <c:v>1.292824074074074E-2</c:v>
                </c:pt>
                <c:pt idx="820">
                  <c:v>1.2939814814814814E-2</c:v>
                </c:pt>
                <c:pt idx="821">
                  <c:v>1.2951388888888887E-2</c:v>
                </c:pt>
                <c:pt idx="822">
                  <c:v>1.2962962962962963E-2</c:v>
                </c:pt>
                <c:pt idx="823">
                  <c:v>1.2974537037037036E-2</c:v>
                </c:pt>
                <c:pt idx="824">
                  <c:v>1.298611111111111E-2</c:v>
                </c:pt>
                <c:pt idx="825">
                  <c:v>1.2997685185185183E-2</c:v>
                </c:pt>
                <c:pt idx="826">
                  <c:v>1.300925925925926E-2</c:v>
                </c:pt>
                <c:pt idx="827">
                  <c:v>1.3020833333333334E-2</c:v>
                </c:pt>
                <c:pt idx="828">
                  <c:v>1.3032407407407407E-2</c:v>
                </c:pt>
                <c:pt idx="829">
                  <c:v>1.3043981481481483E-2</c:v>
                </c:pt>
                <c:pt idx="830">
                  <c:v>1.3055555555555556E-2</c:v>
                </c:pt>
                <c:pt idx="831">
                  <c:v>1.306712962962963E-2</c:v>
                </c:pt>
                <c:pt idx="832">
                  <c:v>1.3078703703703703E-2</c:v>
                </c:pt>
                <c:pt idx="833">
                  <c:v>1.3090277777777779E-2</c:v>
                </c:pt>
                <c:pt idx="834">
                  <c:v>1.3101851851851852E-2</c:v>
                </c:pt>
                <c:pt idx="835">
                  <c:v>1.3113425925925926E-2</c:v>
                </c:pt>
                <c:pt idx="836">
                  <c:v>1.3125E-2</c:v>
                </c:pt>
                <c:pt idx="837">
                  <c:v>1.3136574074074077E-2</c:v>
                </c:pt>
                <c:pt idx="838">
                  <c:v>1.3148148148148147E-2</c:v>
                </c:pt>
                <c:pt idx="839">
                  <c:v>1.315972222222222E-2</c:v>
                </c:pt>
                <c:pt idx="840">
                  <c:v>1.3171296296296294E-2</c:v>
                </c:pt>
                <c:pt idx="841">
                  <c:v>1.3182870370370371E-2</c:v>
                </c:pt>
                <c:pt idx="842">
                  <c:v>1.3194444444444444E-2</c:v>
                </c:pt>
                <c:pt idx="843">
                  <c:v>1.3206018518518518E-2</c:v>
                </c:pt>
                <c:pt idx="844">
                  <c:v>1.3217592592592593E-2</c:v>
                </c:pt>
                <c:pt idx="845">
                  <c:v>1.3229166666666667E-2</c:v>
                </c:pt>
                <c:pt idx="846">
                  <c:v>1.324074074074074E-2</c:v>
                </c:pt>
                <c:pt idx="847">
                  <c:v>1.3252314814814814E-2</c:v>
                </c:pt>
                <c:pt idx="848">
                  <c:v>1.3263888888888889E-2</c:v>
                </c:pt>
                <c:pt idx="849">
                  <c:v>1.3275462962962963E-2</c:v>
                </c:pt>
                <c:pt idx="850">
                  <c:v>1.3287037037037036E-2</c:v>
                </c:pt>
                <c:pt idx="851">
                  <c:v>1.329861111111111E-2</c:v>
                </c:pt>
                <c:pt idx="852">
                  <c:v>1.3310185185185187E-2</c:v>
                </c:pt>
                <c:pt idx="853">
                  <c:v>1.3321759259259261E-2</c:v>
                </c:pt>
                <c:pt idx="854">
                  <c:v>1.3333333333333334E-2</c:v>
                </c:pt>
                <c:pt idx="855">
                  <c:v>1.3344907407407408E-2</c:v>
                </c:pt>
                <c:pt idx="856">
                  <c:v>1.3356481481481483E-2</c:v>
                </c:pt>
                <c:pt idx="857">
                  <c:v>1.3368055555555557E-2</c:v>
                </c:pt>
                <c:pt idx="858">
                  <c:v>1.3379629629629628E-2</c:v>
                </c:pt>
                <c:pt idx="859">
                  <c:v>1.3391203703703704E-2</c:v>
                </c:pt>
                <c:pt idx="860">
                  <c:v>1.3402777777777777E-2</c:v>
                </c:pt>
                <c:pt idx="861">
                  <c:v>1.3414351851851851E-2</c:v>
                </c:pt>
                <c:pt idx="862">
                  <c:v>1.3425925925925924E-2</c:v>
                </c:pt>
                <c:pt idx="863">
                  <c:v>1.34375E-2</c:v>
                </c:pt>
                <c:pt idx="864">
                  <c:v>1.3449074074074073E-2</c:v>
                </c:pt>
                <c:pt idx="865">
                  <c:v>1.3460648148148147E-2</c:v>
                </c:pt>
                <c:pt idx="866">
                  <c:v>1.3472222222222221E-2</c:v>
                </c:pt>
                <c:pt idx="867">
                  <c:v>1.3483796296296298E-2</c:v>
                </c:pt>
                <c:pt idx="868">
                  <c:v>1.3495370370370371E-2</c:v>
                </c:pt>
                <c:pt idx="869">
                  <c:v>1.3506944444444445E-2</c:v>
                </c:pt>
                <c:pt idx="870">
                  <c:v>1.3518518518518518E-2</c:v>
                </c:pt>
                <c:pt idx="871">
                  <c:v>1.3530092592592594E-2</c:v>
                </c:pt>
                <c:pt idx="872">
                  <c:v>1.3541666666666667E-2</c:v>
                </c:pt>
                <c:pt idx="873">
                  <c:v>1.3553240740740741E-2</c:v>
                </c:pt>
                <c:pt idx="874">
                  <c:v>1.3564814814814816E-2</c:v>
                </c:pt>
                <c:pt idx="875">
                  <c:v>1.357638888888889E-2</c:v>
                </c:pt>
                <c:pt idx="876">
                  <c:v>1.3587962962962963E-2</c:v>
                </c:pt>
                <c:pt idx="877">
                  <c:v>1.3599537037037037E-2</c:v>
                </c:pt>
                <c:pt idx="878">
                  <c:v>1.3611111111111114E-2</c:v>
                </c:pt>
                <c:pt idx="879">
                  <c:v>1.3622685185185184E-2</c:v>
                </c:pt>
                <c:pt idx="880">
                  <c:v>1.3634259259259257E-2</c:v>
                </c:pt>
                <c:pt idx="881">
                  <c:v>1.3645833333333331E-2</c:v>
                </c:pt>
                <c:pt idx="882">
                  <c:v>1.3657407407407408E-2</c:v>
                </c:pt>
                <c:pt idx="883">
                  <c:v>1.3668981481481482E-2</c:v>
                </c:pt>
                <c:pt idx="884">
                  <c:v>1.3680555555555555E-2</c:v>
                </c:pt>
                <c:pt idx="885">
                  <c:v>1.3692129629629629E-2</c:v>
                </c:pt>
                <c:pt idx="886">
                  <c:v>1.3703703703703704E-2</c:v>
                </c:pt>
                <c:pt idx="887">
                  <c:v>1.3715277777777778E-2</c:v>
                </c:pt>
                <c:pt idx="888">
                  <c:v>1.3726851851851851E-2</c:v>
                </c:pt>
                <c:pt idx="889">
                  <c:v>1.3738425925925926E-2</c:v>
                </c:pt>
                <c:pt idx="890">
                  <c:v>1.375E-2</c:v>
                </c:pt>
                <c:pt idx="891">
                  <c:v>1.3761574074074074E-2</c:v>
                </c:pt>
                <c:pt idx="892">
                  <c:v>1.3773148148148147E-2</c:v>
                </c:pt>
                <c:pt idx="893">
                  <c:v>1.3784722222222224E-2</c:v>
                </c:pt>
                <c:pt idx="894">
                  <c:v>1.3796296296296298E-2</c:v>
                </c:pt>
                <c:pt idx="895">
                  <c:v>1.3807870370370371E-2</c:v>
                </c:pt>
                <c:pt idx="896">
                  <c:v>1.3819444444444445E-2</c:v>
                </c:pt>
                <c:pt idx="897">
                  <c:v>1.383101851851852E-2</c:v>
                </c:pt>
                <c:pt idx="898">
                  <c:v>1.3842592592592594E-2</c:v>
                </c:pt>
                <c:pt idx="899">
                  <c:v>1.3854166666666666E-2</c:v>
                </c:pt>
                <c:pt idx="900">
                  <c:v>1.3865740740740739E-2</c:v>
                </c:pt>
                <c:pt idx="901">
                  <c:v>1.3877314814814815E-2</c:v>
                </c:pt>
                <c:pt idx="902">
                  <c:v>1.3888888888888888E-2</c:v>
                </c:pt>
                <c:pt idx="903">
                  <c:v>1.3900462962962962E-2</c:v>
                </c:pt>
                <c:pt idx="904">
                  <c:v>1.3912037037037037E-2</c:v>
                </c:pt>
                <c:pt idx="905">
                  <c:v>1.3923611111111111E-2</c:v>
                </c:pt>
                <c:pt idx="906">
                  <c:v>1.3935185185185184E-2</c:v>
                </c:pt>
                <c:pt idx="907">
                  <c:v>1.3946759259259258E-2</c:v>
                </c:pt>
                <c:pt idx="908">
                  <c:v>1.3958333333333335E-2</c:v>
                </c:pt>
                <c:pt idx="909">
                  <c:v>1.3969907407407408E-2</c:v>
                </c:pt>
                <c:pt idx="910">
                  <c:v>1.3981481481481482E-2</c:v>
                </c:pt>
                <c:pt idx="911">
                  <c:v>1.3993055555555555E-2</c:v>
                </c:pt>
                <c:pt idx="912">
                  <c:v>1.4004629629629631E-2</c:v>
                </c:pt>
                <c:pt idx="913">
                  <c:v>1.4016203703703704E-2</c:v>
                </c:pt>
                <c:pt idx="914">
                  <c:v>1.4027777777777778E-2</c:v>
                </c:pt>
                <c:pt idx="915">
                  <c:v>1.4039351851851851E-2</c:v>
                </c:pt>
                <c:pt idx="916">
                  <c:v>1.4050925925925927E-2</c:v>
                </c:pt>
                <c:pt idx="917">
                  <c:v>1.40625E-2</c:v>
                </c:pt>
                <c:pt idx="918">
                  <c:v>1.4074074074074074E-2</c:v>
                </c:pt>
                <c:pt idx="919">
                  <c:v>1.4085648148148151E-2</c:v>
                </c:pt>
                <c:pt idx="920">
                  <c:v>1.4097222222222221E-2</c:v>
                </c:pt>
                <c:pt idx="921">
                  <c:v>1.4108796296296295E-2</c:v>
                </c:pt>
                <c:pt idx="922">
                  <c:v>1.4120370370370368E-2</c:v>
                </c:pt>
                <c:pt idx="923">
                  <c:v>1.4131944444444445E-2</c:v>
                </c:pt>
                <c:pt idx="924">
                  <c:v>1.4143518518518519E-2</c:v>
                </c:pt>
                <c:pt idx="925">
                  <c:v>1.4155092592592592E-2</c:v>
                </c:pt>
                <c:pt idx="926">
                  <c:v>1.4166666666666666E-2</c:v>
                </c:pt>
                <c:pt idx="927">
                  <c:v>1.4178240740740741E-2</c:v>
                </c:pt>
                <c:pt idx="928">
                  <c:v>1.4189814814814815E-2</c:v>
                </c:pt>
                <c:pt idx="929">
                  <c:v>1.4201388888888888E-2</c:v>
                </c:pt>
                <c:pt idx="930">
                  <c:v>1.4212962962962962E-2</c:v>
                </c:pt>
                <c:pt idx="931">
                  <c:v>1.4224537037037037E-2</c:v>
                </c:pt>
                <c:pt idx="932">
                  <c:v>1.4236111111111111E-2</c:v>
                </c:pt>
                <c:pt idx="933">
                  <c:v>1.4247685185185184E-2</c:v>
                </c:pt>
                <c:pt idx="934">
                  <c:v>1.4259259259259261E-2</c:v>
                </c:pt>
                <c:pt idx="935">
                  <c:v>1.4270833333333335E-2</c:v>
                </c:pt>
                <c:pt idx="936">
                  <c:v>1.4282407407407409E-2</c:v>
                </c:pt>
                <c:pt idx="937">
                  <c:v>1.4293981481481482E-2</c:v>
                </c:pt>
                <c:pt idx="938">
                  <c:v>1.4305555555555557E-2</c:v>
                </c:pt>
                <c:pt idx="939">
                  <c:v>1.4317129629629631E-2</c:v>
                </c:pt>
                <c:pt idx="940">
                  <c:v>1.4328703703703703E-2</c:v>
                </c:pt>
                <c:pt idx="941">
                  <c:v>1.4340277777777776E-2</c:v>
                </c:pt>
                <c:pt idx="942">
                  <c:v>1.4351851851851852E-2</c:v>
                </c:pt>
                <c:pt idx="943">
                  <c:v>1.4363425925925925E-2</c:v>
                </c:pt>
                <c:pt idx="944">
                  <c:v>1.4374999999999999E-2</c:v>
                </c:pt>
                <c:pt idx="945">
                  <c:v>1.4386574074074072E-2</c:v>
                </c:pt>
                <c:pt idx="946">
                  <c:v>1.4398148148148148E-2</c:v>
                </c:pt>
                <c:pt idx="947">
                  <c:v>1.4409722222222221E-2</c:v>
                </c:pt>
                <c:pt idx="948">
                  <c:v>1.4421296296296295E-2</c:v>
                </c:pt>
                <c:pt idx="949">
                  <c:v>1.4432870370370372E-2</c:v>
                </c:pt>
                <c:pt idx="950">
                  <c:v>1.4444444444444446E-2</c:v>
                </c:pt>
                <c:pt idx="951">
                  <c:v>1.4456018518518519E-2</c:v>
                </c:pt>
                <c:pt idx="952">
                  <c:v>1.4467592592592593E-2</c:v>
                </c:pt>
                <c:pt idx="953">
                  <c:v>1.4479166666666668E-2</c:v>
                </c:pt>
                <c:pt idx="954">
                  <c:v>1.4490740740740742E-2</c:v>
                </c:pt>
                <c:pt idx="955">
                  <c:v>1.4502314814814815E-2</c:v>
                </c:pt>
                <c:pt idx="956">
                  <c:v>1.4513888888888889E-2</c:v>
                </c:pt>
                <c:pt idx="957">
                  <c:v>1.4525462962962964E-2</c:v>
                </c:pt>
                <c:pt idx="958">
                  <c:v>1.4537037037037038E-2</c:v>
                </c:pt>
                <c:pt idx="959">
                  <c:v>1.4548611111111111E-2</c:v>
                </c:pt>
                <c:pt idx="960">
                  <c:v>1.4560185185185183E-2</c:v>
                </c:pt>
                <c:pt idx="961">
                  <c:v>1.4571759259259258E-2</c:v>
                </c:pt>
                <c:pt idx="962">
                  <c:v>1.4583333333333332E-2</c:v>
                </c:pt>
                <c:pt idx="963">
                  <c:v>1.4594907407407405E-2</c:v>
                </c:pt>
                <c:pt idx="964">
                  <c:v>1.4606481481481482E-2</c:v>
                </c:pt>
                <c:pt idx="965">
                  <c:v>1.4618055555555556E-2</c:v>
                </c:pt>
                <c:pt idx="966">
                  <c:v>1.462962962962963E-2</c:v>
                </c:pt>
                <c:pt idx="967">
                  <c:v>1.4641203703703703E-2</c:v>
                </c:pt>
                <c:pt idx="968">
                  <c:v>1.4652777777777778E-2</c:v>
                </c:pt>
                <c:pt idx="969">
                  <c:v>1.4664351851851852E-2</c:v>
                </c:pt>
                <c:pt idx="970">
                  <c:v>1.4675925925925926E-2</c:v>
                </c:pt>
                <c:pt idx="971">
                  <c:v>1.4687499999999999E-2</c:v>
                </c:pt>
                <c:pt idx="972">
                  <c:v>1.4699074074074074E-2</c:v>
                </c:pt>
                <c:pt idx="973">
                  <c:v>1.4710648148148148E-2</c:v>
                </c:pt>
                <c:pt idx="974">
                  <c:v>1.4722222222222222E-2</c:v>
                </c:pt>
                <c:pt idx="975">
                  <c:v>1.4733796296296295E-2</c:v>
                </c:pt>
                <c:pt idx="976">
                  <c:v>1.4745370370370372E-2</c:v>
                </c:pt>
                <c:pt idx="977">
                  <c:v>1.4756944444444446E-2</c:v>
                </c:pt>
                <c:pt idx="978">
                  <c:v>1.4768518518518519E-2</c:v>
                </c:pt>
                <c:pt idx="979">
                  <c:v>1.4780092592592595E-2</c:v>
                </c:pt>
                <c:pt idx="980">
                  <c:v>1.4791666666666668E-2</c:v>
                </c:pt>
                <c:pt idx="981">
                  <c:v>1.480324074074074E-2</c:v>
                </c:pt>
                <c:pt idx="982">
                  <c:v>1.4814814814814814E-2</c:v>
                </c:pt>
                <c:pt idx="983">
                  <c:v>1.4826388888888889E-2</c:v>
                </c:pt>
                <c:pt idx="984">
                  <c:v>1.4837962962962963E-2</c:v>
                </c:pt>
                <c:pt idx="985">
                  <c:v>1.4849537037037036E-2</c:v>
                </c:pt>
                <c:pt idx="986">
                  <c:v>1.486111111111111E-2</c:v>
                </c:pt>
                <c:pt idx="987">
                  <c:v>1.4872685185185185E-2</c:v>
                </c:pt>
                <c:pt idx="988">
                  <c:v>1.4884259259259259E-2</c:v>
                </c:pt>
                <c:pt idx="989">
                  <c:v>1.4895833333333332E-2</c:v>
                </c:pt>
                <c:pt idx="990">
                  <c:v>1.4907407407407406E-2</c:v>
                </c:pt>
                <c:pt idx="991">
                  <c:v>1.4918981481481483E-2</c:v>
                </c:pt>
                <c:pt idx="992">
                  <c:v>1.4930555555555556E-2</c:v>
                </c:pt>
                <c:pt idx="993">
                  <c:v>1.494212962962963E-2</c:v>
                </c:pt>
                <c:pt idx="994">
                  <c:v>1.4953703703703705E-2</c:v>
                </c:pt>
                <c:pt idx="995">
                  <c:v>1.4965277777777779E-2</c:v>
                </c:pt>
                <c:pt idx="996">
                  <c:v>1.4976851851851852E-2</c:v>
                </c:pt>
                <c:pt idx="997">
                  <c:v>1.4988425925925926E-2</c:v>
                </c:pt>
                <c:pt idx="998">
                  <c:v>1.5000000000000001E-2</c:v>
                </c:pt>
                <c:pt idx="999">
                  <c:v>1.5011574074074075E-2</c:v>
                </c:pt>
                <c:pt idx="1000">
                  <c:v>1.5023148148148148E-2</c:v>
                </c:pt>
                <c:pt idx="1001">
                  <c:v>1.503472222222222E-2</c:v>
                </c:pt>
                <c:pt idx="1002">
                  <c:v>1.5046296296296295E-2</c:v>
                </c:pt>
                <c:pt idx="1003">
                  <c:v>1.5057870370370369E-2</c:v>
                </c:pt>
                <c:pt idx="1004">
                  <c:v>1.5069444444444443E-2</c:v>
                </c:pt>
                <c:pt idx="1005">
                  <c:v>1.5081018518518516E-2</c:v>
                </c:pt>
                <c:pt idx="1006">
                  <c:v>1.5092592592592593E-2</c:v>
                </c:pt>
                <c:pt idx="1007">
                  <c:v>1.5104166666666667E-2</c:v>
                </c:pt>
                <c:pt idx="1008">
                  <c:v>1.511574074074074E-2</c:v>
                </c:pt>
                <c:pt idx="1009">
                  <c:v>1.5127314814814816E-2</c:v>
                </c:pt>
                <c:pt idx="1010">
                  <c:v>1.5138888888888889E-2</c:v>
                </c:pt>
                <c:pt idx="1011">
                  <c:v>1.5150462962962963E-2</c:v>
                </c:pt>
                <c:pt idx="1012">
                  <c:v>1.5162037037037036E-2</c:v>
                </c:pt>
                <c:pt idx="1013">
                  <c:v>1.5173611111111112E-2</c:v>
                </c:pt>
                <c:pt idx="1014">
                  <c:v>1.5185185185185185E-2</c:v>
                </c:pt>
                <c:pt idx="1015">
                  <c:v>1.5196759259259259E-2</c:v>
                </c:pt>
                <c:pt idx="1016">
                  <c:v>1.5208333333333332E-2</c:v>
                </c:pt>
                <c:pt idx="1017">
                  <c:v>1.5219907407407409E-2</c:v>
                </c:pt>
                <c:pt idx="1018">
                  <c:v>1.5231481481481483E-2</c:v>
                </c:pt>
                <c:pt idx="1019">
                  <c:v>1.5243055555555557E-2</c:v>
                </c:pt>
                <c:pt idx="1020">
                  <c:v>1.525462962962963E-2</c:v>
                </c:pt>
                <c:pt idx="1021">
                  <c:v>1.5266203703703705E-2</c:v>
                </c:pt>
                <c:pt idx="1022">
                  <c:v>1.5277777777777777E-2</c:v>
                </c:pt>
                <c:pt idx="1023">
                  <c:v>1.5289351851851851E-2</c:v>
                </c:pt>
                <c:pt idx="1024">
                  <c:v>1.5300925925925926E-2</c:v>
                </c:pt>
                <c:pt idx="1025">
                  <c:v>1.53125E-2</c:v>
                </c:pt>
                <c:pt idx="1026">
                  <c:v>1.5324074074074073E-2</c:v>
                </c:pt>
                <c:pt idx="1027">
                  <c:v>1.5335648148148147E-2</c:v>
                </c:pt>
                <c:pt idx="1028">
                  <c:v>1.5347222222222222E-2</c:v>
                </c:pt>
                <c:pt idx="1029">
                  <c:v>1.5358796296296296E-2</c:v>
                </c:pt>
                <c:pt idx="1030">
                  <c:v>1.5370370370370369E-2</c:v>
                </c:pt>
                <c:pt idx="1031">
                  <c:v>1.5381944444444443E-2</c:v>
                </c:pt>
                <c:pt idx="1032">
                  <c:v>1.539351851851852E-2</c:v>
                </c:pt>
                <c:pt idx="1033">
                  <c:v>1.5405092592592593E-2</c:v>
                </c:pt>
                <c:pt idx="1034">
                  <c:v>1.5416666666666667E-2</c:v>
                </c:pt>
                <c:pt idx="1035">
                  <c:v>1.5428240740740741E-2</c:v>
                </c:pt>
                <c:pt idx="1036">
                  <c:v>1.5439814814814816E-2</c:v>
                </c:pt>
                <c:pt idx="1037">
                  <c:v>1.545138888888889E-2</c:v>
                </c:pt>
                <c:pt idx="1038">
                  <c:v>1.5462962962962963E-2</c:v>
                </c:pt>
                <c:pt idx="1039">
                  <c:v>1.5474537037037038E-2</c:v>
                </c:pt>
                <c:pt idx="1040">
                  <c:v>1.5486111111111112E-2</c:v>
                </c:pt>
                <c:pt idx="1041">
                  <c:v>1.5497685185185186E-2</c:v>
                </c:pt>
                <c:pt idx="1042">
                  <c:v>1.5509259259259257E-2</c:v>
                </c:pt>
                <c:pt idx="1043">
                  <c:v>1.5520833333333333E-2</c:v>
                </c:pt>
                <c:pt idx="1044">
                  <c:v>1.5532407407407406E-2</c:v>
                </c:pt>
                <c:pt idx="1045">
                  <c:v>1.554398148148148E-2</c:v>
                </c:pt>
                <c:pt idx="1046">
                  <c:v>1.5555555555555553E-2</c:v>
                </c:pt>
                <c:pt idx="1047">
                  <c:v>1.556712962962963E-2</c:v>
                </c:pt>
                <c:pt idx="1048">
                  <c:v>1.5578703703703704E-2</c:v>
                </c:pt>
                <c:pt idx="1049">
                  <c:v>1.5590277777777778E-2</c:v>
                </c:pt>
                <c:pt idx="1050">
                  <c:v>1.5601851851851851E-2</c:v>
                </c:pt>
                <c:pt idx="1051">
                  <c:v>1.5613425925925926E-2</c:v>
                </c:pt>
                <c:pt idx="1052">
                  <c:v>1.5625E-2</c:v>
                </c:pt>
                <c:pt idx="1053">
                  <c:v>1.5636574074074074E-2</c:v>
                </c:pt>
                <c:pt idx="1054">
                  <c:v>1.5648148148148151E-2</c:v>
                </c:pt>
                <c:pt idx="1055">
                  <c:v>1.5648148148148151E-2</c:v>
                </c:pt>
                <c:pt idx="1056">
                  <c:v>1.5659722222222224E-2</c:v>
                </c:pt>
                <c:pt idx="1057">
                  <c:v>1.5671296296296298E-2</c:v>
                </c:pt>
                <c:pt idx="1058">
                  <c:v>1.5682870370370371E-2</c:v>
                </c:pt>
                <c:pt idx="1059">
                  <c:v>1.5694444444444445E-2</c:v>
                </c:pt>
                <c:pt idx="1060">
                  <c:v>1.5706018518518518E-2</c:v>
                </c:pt>
                <c:pt idx="1061">
                  <c:v>1.5717592592592592E-2</c:v>
                </c:pt>
                <c:pt idx="1062">
                  <c:v>1.5729166666666666E-2</c:v>
                </c:pt>
                <c:pt idx="1063">
                  <c:v>1.5740740740740743E-2</c:v>
                </c:pt>
                <c:pt idx="1064">
                  <c:v>1.5752314814814813E-2</c:v>
                </c:pt>
                <c:pt idx="1065">
                  <c:v>1.5763888888888886E-2</c:v>
                </c:pt>
                <c:pt idx="1066">
                  <c:v>1.577546296296296E-2</c:v>
                </c:pt>
                <c:pt idx="1067">
                  <c:v>1.5787037037037037E-2</c:v>
                </c:pt>
                <c:pt idx="1068">
                  <c:v>1.579861111111111E-2</c:v>
                </c:pt>
                <c:pt idx="1069">
                  <c:v>1.5810185185185184E-2</c:v>
                </c:pt>
                <c:pt idx="1070">
                  <c:v>1.5821759259259261E-2</c:v>
                </c:pt>
                <c:pt idx="1071">
                  <c:v>1.5833333333333335E-2</c:v>
                </c:pt>
                <c:pt idx="1072">
                  <c:v>1.5844907407407408E-2</c:v>
                </c:pt>
                <c:pt idx="1073">
                  <c:v>1.5856481481481482E-2</c:v>
                </c:pt>
                <c:pt idx="1074">
                  <c:v>1.5868055555555555E-2</c:v>
                </c:pt>
                <c:pt idx="1075">
                  <c:v>1.5879629629629629E-2</c:v>
                </c:pt>
                <c:pt idx="1076">
                  <c:v>1.5891203703703703E-2</c:v>
                </c:pt>
                <c:pt idx="1077">
                  <c:v>1.5902777777777776E-2</c:v>
                </c:pt>
                <c:pt idx="1078">
                  <c:v>1.5914351851851853E-2</c:v>
                </c:pt>
                <c:pt idx="1079">
                  <c:v>1.5925925925925927E-2</c:v>
                </c:pt>
                <c:pt idx="1080">
                  <c:v>1.59375E-2</c:v>
                </c:pt>
                <c:pt idx="1081">
                  <c:v>1.5949074074074074E-2</c:v>
                </c:pt>
                <c:pt idx="1082">
                  <c:v>1.5960648148148151E-2</c:v>
                </c:pt>
                <c:pt idx="1083">
                  <c:v>1.5972222222222224E-2</c:v>
                </c:pt>
                <c:pt idx="1084">
                  <c:v>1.5983796296296295E-2</c:v>
                </c:pt>
                <c:pt idx="1085">
                  <c:v>1.5995370370370372E-2</c:v>
                </c:pt>
                <c:pt idx="1086">
                  <c:v>1.6006944444444445E-2</c:v>
                </c:pt>
                <c:pt idx="1087">
                  <c:v>1.6018518518518519E-2</c:v>
                </c:pt>
                <c:pt idx="1088">
                  <c:v>1.6030092592592592E-2</c:v>
                </c:pt>
                <c:pt idx="1089">
                  <c:v>1.6041666666666666E-2</c:v>
                </c:pt>
                <c:pt idx="1090">
                  <c:v>1.6053240740740739E-2</c:v>
                </c:pt>
                <c:pt idx="1091">
                  <c:v>1.6064814814814813E-2</c:v>
                </c:pt>
                <c:pt idx="1092">
                  <c:v>1.6076388888888887E-2</c:v>
                </c:pt>
                <c:pt idx="1093">
                  <c:v>1.6087962962962964E-2</c:v>
                </c:pt>
                <c:pt idx="1094">
                  <c:v>1.6099537037037037E-2</c:v>
                </c:pt>
                <c:pt idx="1095">
                  <c:v>1.6111111111111111E-2</c:v>
                </c:pt>
                <c:pt idx="1096">
                  <c:v>1.6122685185185184E-2</c:v>
                </c:pt>
                <c:pt idx="1097">
                  <c:v>1.6134259259259261E-2</c:v>
                </c:pt>
                <c:pt idx="1098">
                  <c:v>1.6145833333333335E-2</c:v>
                </c:pt>
                <c:pt idx="1099">
                  <c:v>1.6157407407407409E-2</c:v>
                </c:pt>
                <c:pt idx="1100">
                  <c:v>1.6168981481481482E-2</c:v>
                </c:pt>
                <c:pt idx="1101">
                  <c:v>1.6180555555555556E-2</c:v>
                </c:pt>
                <c:pt idx="1102">
                  <c:v>1.6192129629629629E-2</c:v>
                </c:pt>
                <c:pt idx="1103">
                  <c:v>1.6203703703703703E-2</c:v>
                </c:pt>
                <c:pt idx="1104">
                  <c:v>1.621527777777778E-2</c:v>
                </c:pt>
                <c:pt idx="1105">
                  <c:v>1.622685185185185E-2</c:v>
                </c:pt>
                <c:pt idx="1106">
                  <c:v>1.6238425925925924E-2</c:v>
                </c:pt>
                <c:pt idx="1107">
                  <c:v>1.6249999999999997E-2</c:v>
                </c:pt>
                <c:pt idx="1108">
                  <c:v>1.6261574074074074E-2</c:v>
                </c:pt>
                <c:pt idx="1109">
                  <c:v>1.6273148148148148E-2</c:v>
                </c:pt>
                <c:pt idx="1110">
                  <c:v>1.6284722222222221E-2</c:v>
                </c:pt>
                <c:pt idx="1111">
                  <c:v>1.6296296296296295E-2</c:v>
                </c:pt>
                <c:pt idx="1112">
                  <c:v>1.6307870370370372E-2</c:v>
                </c:pt>
                <c:pt idx="1113">
                  <c:v>1.6319444444444445E-2</c:v>
                </c:pt>
                <c:pt idx="1114">
                  <c:v>1.6331018518518519E-2</c:v>
                </c:pt>
                <c:pt idx="1115">
                  <c:v>1.6342592592592593E-2</c:v>
                </c:pt>
                <c:pt idx="1116">
                  <c:v>1.6354166666666666E-2</c:v>
                </c:pt>
                <c:pt idx="1117">
                  <c:v>1.636574074074074E-2</c:v>
                </c:pt>
                <c:pt idx="1118">
                  <c:v>1.6377314814814813E-2</c:v>
                </c:pt>
                <c:pt idx="1119">
                  <c:v>1.638888888888889E-2</c:v>
                </c:pt>
                <c:pt idx="1120">
                  <c:v>1.6400462962962964E-2</c:v>
                </c:pt>
                <c:pt idx="1121">
                  <c:v>1.6412037037037037E-2</c:v>
                </c:pt>
                <c:pt idx="1122">
                  <c:v>1.6423611111111111E-2</c:v>
                </c:pt>
                <c:pt idx="1123">
                  <c:v>1.6435185185185188E-2</c:v>
                </c:pt>
                <c:pt idx="1124">
                  <c:v>1.6446759259259262E-2</c:v>
                </c:pt>
                <c:pt idx="1125">
                  <c:v>1.6458333333333332E-2</c:v>
                </c:pt>
                <c:pt idx="1126">
                  <c:v>1.6469907407407405E-2</c:v>
                </c:pt>
                <c:pt idx="1127">
                  <c:v>1.6481481481481482E-2</c:v>
                </c:pt>
                <c:pt idx="1128">
                  <c:v>1.6493055555555556E-2</c:v>
                </c:pt>
                <c:pt idx="1129">
                  <c:v>1.650462962962963E-2</c:v>
                </c:pt>
                <c:pt idx="1130">
                  <c:v>1.6516203703703703E-2</c:v>
                </c:pt>
                <c:pt idx="1131">
                  <c:v>1.6527777777777777E-2</c:v>
                </c:pt>
                <c:pt idx="1132">
                  <c:v>1.653935185185185E-2</c:v>
                </c:pt>
                <c:pt idx="1133">
                  <c:v>1.6550925925925924E-2</c:v>
                </c:pt>
                <c:pt idx="1134">
                  <c:v>1.6562500000000001E-2</c:v>
                </c:pt>
                <c:pt idx="1135">
                  <c:v>1.6574074074074074E-2</c:v>
                </c:pt>
                <c:pt idx="1136">
                  <c:v>1.6585648148148148E-2</c:v>
                </c:pt>
                <c:pt idx="1137">
                  <c:v>1.6597222222222222E-2</c:v>
                </c:pt>
                <c:pt idx="1138">
                  <c:v>1.6608796296296299E-2</c:v>
                </c:pt>
                <c:pt idx="1139">
                  <c:v>1.6620370370370372E-2</c:v>
                </c:pt>
                <c:pt idx="1140">
                  <c:v>1.6631944444444446E-2</c:v>
                </c:pt>
                <c:pt idx="1141">
                  <c:v>1.6643518518518519E-2</c:v>
                </c:pt>
                <c:pt idx="1142">
                  <c:v>1.6655092592592593E-2</c:v>
                </c:pt>
                <c:pt idx="1143">
                  <c:v>1.6666666666666666E-2</c:v>
                </c:pt>
                <c:pt idx="1144">
                  <c:v>1.667824074074074E-2</c:v>
                </c:pt>
                <c:pt idx="1145">
                  <c:v>1.6689814814814817E-2</c:v>
                </c:pt>
                <c:pt idx="1146">
                  <c:v>1.6701388888888887E-2</c:v>
                </c:pt>
                <c:pt idx="1147">
                  <c:v>1.6712962962962961E-2</c:v>
                </c:pt>
                <c:pt idx="1148">
                  <c:v>1.6724537037037034E-2</c:v>
                </c:pt>
                <c:pt idx="1149">
                  <c:v>1.6736111111111111E-2</c:v>
                </c:pt>
                <c:pt idx="1150">
                  <c:v>1.6747685185185185E-2</c:v>
                </c:pt>
                <c:pt idx="1151">
                  <c:v>1.6759259259259258E-2</c:v>
                </c:pt>
                <c:pt idx="1152">
                  <c:v>1.6770833333333332E-2</c:v>
                </c:pt>
                <c:pt idx="1153">
                  <c:v>1.6782407407407409E-2</c:v>
                </c:pt>
                <c:pt idx="1154">
                  <c:v>1.6793981481481483E-2</c:v>
                </c:pt>
                <c:pt idx="1155">
                  <c:v>1.6805555555555556E-2</c:v>
                </c:pt>
                <c:pt idx="1156">
                  <c:v>1.681712962962963E-2</c:v>
                </c:pt>
                <c:pt idx="1157">
                  <c:v>1.6828703703703703E-2</c:v>
                </c:pt>
                <c:pt idx="1158">
                  <c:v>1.6840277777777777E-2</c:v>
                </c:pt>
                <c:pt idx="1159">
                  <c:v>1.6851851851851851E-2</c:v>
                </c:pt>
                <c:pt idx="1160">
                  <c:v>1.6863425925925928E-2</c:v>
                </c:pt>
                <c:pt idx="1161">
                  <c:v>1.6875000000000001E-2</c:v>
                </c:pt>
                <c:pt idx="1162">
                  <c:v>1.6886574074074075E-2</c:v>
                </c:pt>
                <c:pt idx="1163">
                  <c:v>1.6898148148148148E-2</c:v>
                </c:pt>
                <c:pt idx="1164">
                  <c:v>1.6909722222222225E-2</c:v>
                </c:pt>
                <c:pt idx="1165">
                  <c:v>1.6921296296296299E-2</c:v>
                </c:pt>
                <c:pt idx="1166">
                  <c:v>1.6932870370370369E-2</c:v>
                </c:pt>
                <c:pt idx="1167">
                  <c:v>1.6944444444444443E-2</c:v>
                </c:pt>
                <c:pt idx="1168">
                  <c:v>1.695601851851852E-2</c:v>
                </c:pt>
                <c:pt idx="1169">
                  <c:v>1.6967592592592593E-2</c:v>
                </c:pt>
                <c:pt idx="1170">
                  <c:v>1.6979166666666667E-2</c:v>
                </c:pt>
                <c:pt idx="1171">
                  <c:v>1.699074074074074E-2</c:v>
                </c:pt>
                <c:pt idx="1172">
                  <c:v>1.7002314814814814E-2</c:v>
                </c:pt>
                <c:pt idx="1173">
                  <c:v>1.7013888888888887E-2</c:v>
                </c:pt>
                <c:pt idx="1174">
                  <c:v>1.7025462962962961E-2</c:v>
                </c:pt>
                <c:pt idx="1175">
                  <c:v>1.7037037037037038E-2</c:v>
                </c:pt>
                <c:pt idx="1176">
                  <c:v>1.7048611111111112E-2</c:v>
                </c:pt>
                <c:pt idx="1177">
                  <c:v>1.7060185185185185E-2</c:v>
                </c:pt>
                <c:pt idx="1178">
                  <c:v>1.7071759259259259E-2</c:v>
                </c:pt>
                <c:pt idx="1179">
                  <c:v>1.7083333333333336E-2</c:v>
                </c:pt>
                <c:pt idx="1180">
                  <c:v>1.7094907407407409E-2</c:v>
                </c:pt>
                <c:pt idx="1181">
                  <c:v>1.7106481481481483E-2</c:v>
                </c:pt>
                <c:pt idx="1182">
                  <c:v>1.7118055555555556E-2</c:v>
                </c:pt>
                <c:pt idx="1183">
                  <c:v>1.712962962962963E-2</c:v>
                </c:pt>
                <c:pt idx="1184">
                  <c:v>1.7141203703703704E-2</c:v>
                </c:pt>
                <c:pt idx="1185">
                  <c:v>1.7152777777777777E-2</c:v>
                </c:pt>
                <c:pt idx="1186">
                  <c:v>1.7164351851851851E-2</c:v>
                </c:pt>
                <c:pt idx="1187">
                  <c:v>1.7175925925925924E-2</c:v>
                </c:pt>
                <c:pt idx="1188">
                  <c:v>1.7187499999999998E-2</c:v>
                </c:pt>
                <c:pt idx="1189">
                  <c:v>1.7199074074074071E-2</c:v>
                </c:pt>
                <c:pt idx="1190">
                  <c:v>1.7210648148148149E-2</c:v>
                </c:pt>
                <c:pt idx="1191">
                  <c:v>1.7222222222222222E-2</c:v>
                </c:pt>
                <c:pt idx="1192">
                  <c:v>1.7233796296296296E-2</c:v>
                </c:pt>
                <c:pt idx="1193">
                  <c:v>1.7245370370370369E-2</c:v>
                </c:pt>
                <c:pt idx="1194">
                  <c:v>1.7256944444444446E-2</c:v>
                </c:pt>
                <c:pt idx="1195">
                  <c:v>1.726851851851852E-2</c:v>
                </c:pt>
                <c:pt idx="1196">
                  <c:v>1.7280092592592593E-2</c:v>
                </c:pt>
                <c:pt idx="1197">
                  <c:v>1.7291666666666667E-2</c:v>
                </c:pt>
                <c:pt idx="1198">
                  <c:v>1.7303240740740741E-2</c:v>
                </c:pt>
                <c:pt idx="1199">
                  <c:v>1.7314814814814814E-2</c:v>
                </c:pt>
                <c:pt idx="1200">
                  <c:v>1.7326388888888888E-2</c:v>
                </c:pt>
                <c:pt idx="1201">
                  <c:v>1.7337962962962961E-2</c:v>
                </c:pt>
                <c:pt idx="1202">
                  <c:v>1.7349537037037038E-2</c:v>
                </c:pt>
                <c:pt idx="1203">
                  <c:v>1.7361111111111112E-2</c:v>
                </c:pt>
                <c:pt idx="1204">
                  <c:v>1.7372685185185185E-2</c:v>
                </c:pt>
                <c:pt idx="1205">
                  <c:v>1.7384259259259262E-2</c:v>
                </c:pt>
                <c:pt idx="1206">
                  <c:v>1.7395833333333336E-2</c:v>
                </c:pt>
                <c:pt idx="1207">
                  <c:v>1.7407407407407406E-2</c:v>
                </c:pt>
                <c:pt idx="1208">
                  <c:v>1.741898148148148E-2</c:v>
                </c:pt>
                <c:pt idx="1209">
                  <c:v>1.7430555555555557E-2</c:v>
                </c:pt>
                <c:pt idx="1210">
                  <c:v>1.744212962962963E-2</c:v>
                </c:pt>
                <c:pt idx="1211">
                  <c:v>1.7453703703703704E-2</c:v>
                </c:pt>
                <c:pt idx="1212">
                  <c:v>1.7465277777777777E-2</c:v>
                </c:pt>
                <c:pt idx="1213">
                  <c:v>1.7476851851851851E-2</c:v>
                </c:pt>
                <c:pt idx="1214">
                  <c:v>1.7488425925925925E-2</c:v>
                </c:pt>
                <c:pt idx="1215">
                  <c:v>1.7499999999999998E-2</c:v>
                </c:pt>
                <c:pt idx="1216">
                  <c:v>1.7511574074074072E-2</c:v>
                </c:pt>
                <c:pt idx="1217">
                  <c:v>1.7523148148148149E-2</c:v>
                </c:pt>
                <c:pt idx="1218">
                  <c:v>1.7534722222222222E-2</c:v>
                </c:pt>
                <c:pt idx="1219">
                  <c:v>1.7546296296296296E-2</c:v>
                </c:pt>
                <c:pt idx="1220">
                  <c:v>1.7557870370370373E-2</c:v>
                </c:pt>
                <c:pt idx="1221">
                  <c:v>1.7569444444444447E-2</c:v>
                </c:pt>
                <c:pt idx="1222">
                  <c:v>1.758101851851852E-2</c:v>
                </c:pt>
                <c:pt idx="1223">
                  <c:v>1.7592592592592594E-2</c:v>
                </c:pt>
                <c:pt idx="1224">
                  <c:v>1.7604166666666667E-2</c:v>
                </c:pt>
                <c:pt idx="1225">
                  <c:v>1.7615740740740741E-2</c:v>
                </c:pt>
                <c:pt idx="1226">
                  <c:v>1.7627314814814814E-2</c:v>
                </c:pt>
                <c:pt idx="1227">
                  <c:v>1.7638888888888888E-2</c:v>
                </c:pt>
                <c:pt idx="1228">
                  <c:v>1.7650462962962962E-2</c:v>
                </c:pt>
                <c:pt idx="1229">
                  <c:v>1.7662037037037035E-2</c:v>
                </c:pt>
                <c:pt idx="1230">
                  <c:v>1.7673611111111109E-2</c:v>
                </c:pt>
                <c:pt idx="1231">
                  <c:v>1.7685185185185182E-2</c:v>
                </c:pt>
                <c:pt idx="1232">
                  <c:v>1.7696759259259259E-2</c:v>
                </c:pt>
                <c:pt idx="1233">
                  <c:v>1.7708333333333333E-2</c:v>
                </c:pt>
                <c:pt idx="1234">
                  <c:v>1.7719907407407406E-2</c:v>
                </c:pt>
                <c:pt idx="1235">
                  <c:v>1.7731481481481483E-2</c:v>
                </c:pt>
                <c:pt idx="1236">
                  <c:v>1.7743055555555557E-2</c:v>
                </c:pt>
                <c:pt idx="1237">
                  <c:v>1.7754629629629631E-2</c:v>
                </c:pt>
                <c:pt idx="1238">
                  <c:v>1.7766203703703704E-2</c:v>
                </c:pt>
                <c:pt idx="1239">
                  <c:v>1.7777777777777778E-2</c:v>
                </c:pt>
                <c:pt idx="1240">
                  <c:v>1.7789351851851851E-2</c:v>
                </c:pt>
                <c:pt idx="1241">
                  <c:v>1.7800925925925925E-2</c:v>
                </c:pt>
                <c:pt idx="1242">
                  <c:v>1.7812499999999998E-2</c:v>
                </c:pt>
                <c:pt idx="1243">
                  <c:v>1.7824074074074076E-2</c:v>
                </c:pt>
                <c:pt idx="1244">
                  <c:v>1.7835648148148149E-2</c:v>
                </c:pt>
                <c:pt idx="1245">
                  <c:v>1.7847222222222223E-2</c:v>
                </c:pt>
                <c:pt idx="1246">
                  <c:v>1.7858796296296296E-2</c:v>
                </c:pt>
                <c:pt idx="1247">
                  <c:v>1.7870370370370373E-2</c:v>
                </c:pt>
                <c:pt idx="1248">
                  <c:v>1.7881944444444443E-2</c:v>
                </c:pt>
                <c:pt idx="1249">
                  <c:v>1.7893518518518517E-2</c:v>
                </c:pt>
                <c:pt idx="1250">
                  <c:v>1.7905092592592594E-2</c:v>
                </c:pt>
                <c:pt idx="1251">
                  <c:v>1.7916666666666668E-2</c:v>
                </c:pt>
                <c:pt idx="1252">
                  <c:v>1.7928240740740741E-2</c:v>
                </c:pt>
                <c:pt idx="1253">
                  <c:v>1.7939814814814815E-2</c:v>
                </c:pt>
                <c:pt idx="1254">
                  <c:v>1.7951388888888888E-2</c:v>
                </c:pt>
                <c:pt idx="1255">
                  <c:v>1.7962962962962962E-2</c:v>
                </c:pt>
                <c:pt idx="1256">
                  <c:v>1.7974537037037035E-2</c:v>
                </c:pt>
                <c:pt idx="1257">
                  <c:v>1.7986111111111109E-2</c:v>
                </c:pt>
                <c:pt idx="1258">
                  <c:v>1.7997685185185186E-2</c:v>
                </c:pt>
                <c:pt idx="1259">
                  <c:v>1.800925925925926E-2</c:v>
                </c:pt>
                <c:pt idx="1260">
                  <c:v>1.8020833333333333E-2</c:v>
                </c:pt>
                <c:pt idx="1261">
                  <c:v>1.8032407407407407E-2</c:v>
                </c:pt>
                <c:pt idx="1262">
                  <c:v>1.8043981481481484E-2</c:v>
                </c:pt>
                <c:pt idx="1263">
                  <c:v>1.8055555555555557E-2</c:v>
                </c:pt>
                <c:pt idx="1264">
                  <c:v>1.8067129629629631E-2</c:v>
                </c:pt>
                <c:pt idx="1265">
                  <c:v>1.8078703703703704E-2</c:v>
                </c:pt>
                <c:pt idx="1266">
                  <c:v>1.8090277777777778E-2</c:v>
                </c:pt>
                <c:pt idx="1267">
                  <c:v>1.8101851851851852E-2</c:v>
                </c:pt>
                <c:pt idx="1268">
                  <c:v>1.8113425925925925E-2</c:v>
                </c:pt>
                <c:pt idx="1269">
                  <c:v>1.8124999999999999E-2</c:v>
                </c:pt>
                <c:pt idx="1270">
                  <c:v>1.8136574074074072E-2</c:v>
                </c:pt>
                <c:pt idx="1271">
                  <c:v>1.8148148148148146E-2</c:v>
                </c:pt>
                <c:pt idx="1272">
                  <c:v>1.8159722222222219E-2</c:v>
                </c:pt>
                <c:pt idx="1273">
                  <c:v>1.8171296296296297E-2</c:v>
                </c:pt>
                <c:pt idx="1274">
                  <c:v>1.818287037037037E-2</c:v>
                </c:pt>
                <c:pt idx="1275">
                  <c:v>1.8194444444444444E-2</c:v>
                </c:pt>
                <c:pt idx="1276">
                  <c:v>1.8206018518518517E-2</c:v>
                </c:pt>
                <c:pt idx="1277">
                  <c:v>1.8217592592592594E-2</c:v>
                </c:pt>
                <c:pt idx="1278">
                  <c:v>1.8229166666666668E-2</c:v>
                </c:pt>
                <c:pt idx="1279">
                  <c:v>1.8240740740740741E-2</c:v>
                </c:pt>
                <c:pt idx="1280">
                  <c:v>1.8252314814814815E-2</c:v>
                </c:pt>
                <c:pt idx="1281">
                  <c:v>1.8263888888888889E-2</c:v>
                </c:pt>
                <c:pt idx="1282">
                  <c:v>1.8275462962962962E-2</c:v>
                </c:pt>
                <c:pt idx="1283">
                  <c:v>1.8287037037037036E-2</c:v>
                </c:pt>
                <c:pt idx="1284">
                  <c:v>1.8298611111111113E-2</c:v>
                </c:pt>
                <c:pt idx="1285">
                  <c:v>1.8310185185185186E-2</c:v>
                </c:pt>
                <c:pt idx="1286">
                  <c:v>1.832175925925926E-2</c:v>
                </c:pt>
                <c:pt idx="1287">
                  <c:v>1.8333333333333333E-2</c:v>
                </c:pt>
                <c:pt idx="1288">
                  <c:v>1.834490740740741E-2</c:v>
                </c:pt>
                <c:pt idx="1289">
                  <c:v>1.8356481481481481E-2</c:v>
                </c:pt>
                <c:pt idx="1290">
                  <c:v>1.8368055555555554E-2</c:v>
                </c:pt>
                <c:pt idx="1291">
                  <c:v>1.8379629629629628E-2</c:v>
                </c:pt>
                <c:pt idx="1292">
                  <c:v>1.8391203703703705E-2</c:v>
                </c:pt>
                <c:pt idx="1293">
                  <c:v>1.8402777777777778E-2</c:v>
                </c:pt>
                <c:pt idx="1294">
                  <c:v>1.8414351851851852E-2</c:v>
                </c:pt>
                <c:pt idx="1295">
                  <c:v>1.8425925925925925E-2</c:v>
                </c:pt>
                <c:pt idx="1296">
                  <c:v>1.8437499999999999E-2</c:v>
                </c:pt>
                <c:pt idx="1297">
                  <c:v>1.8449074074074073E-2</c:v>
                </c:pt>
                <c:pt idx="1298">
                  <c:v>1.8460648148148146E-2</c:v>
                </c:pt>
                <c:pt idx="1299">
                  <c:v>1.8472222222222223E-2</c:v>
                </c:pt>
                <c:pt idx="1300">
                  <c:v>1.8483796296296297E-2</c:v>
                </c:pt>
                <c:pt idx="1301">
                  <c:v>1.849537037037037E-2</c:v>
                </c:pt>
                <c:pt idx="1302">
                  <c:v>1.8506944444444444E-2</c:v>
                </c:pt>
                <c:pt idx="1303">
                  <c:v>1.8518518518518521E-2</c:v>
                </c:pt>
                <c:pt idx="1304">
                  <c:v>1.8530092592592595E-2</c:v>
                </c:pt>
                <c:pt idx="1305">
                  <c:v>1.8541666666666668E-2</c:v>
                </c:pt>
                <c:pt idx="1306">
                  <c:v>1.8553240740740742E-2</c:v>
                </c:pt>
                <c:pt idx="1307">
                  <c:v>1.8564814814814815E-2</c:v>
                </c:pt>
                <c:pt idx="1308">
                  <c:v>1.8576388888888889E-2</c:v>
                </c:pt>
                <c:pt idx="1309">
                  <c:v>1.8587962962962962E-2</c:v>
                </c:pt>
                <c:pt idx="1310">
                  <c:v>1.8599537037037036E-2</c:v>
                </c:pt>
                <c:pt idx="1311">
                  <c:v>1.861111111111111E-2</c:v>
                </c:pt>
                <c:pt idx="1312">
                  <c:v>1.8622685185185183E-2</c:v>
                </c:pt>
                <c:pt idx="1313">
                  <c:v>1.8634259259259257E-2</c:v>
                </c:pt>
                <c:pt idx="1314">
                  <c:v>1.8645833333333334E-2</c:v>
                </c:pt>
                <c:pt idx="1315">
                  <c:v>1.8657407407407407E-2</c:v>
                </c:pt>
                <c:pt idx="1316">
                  <c:v>1.8668981481481481E-2</c:v>
                </c:pt>
                <c:pt idx="1317">
                  <c:v>1.8680555555555554E-2</c:v>
                </c:pt>
                <c:pt idx="1318">
                  <c:v>1.8692129629629631E-2</c:v>
                </c:pt>
                <c:pt idx="1319">
                  <c:v>1.8703703703703705E-2</c:v>
                </c:pt>
                <c:pt idx="1320">
                  <c:v>1.8715277777777779E-2</c:v>
                </c:pt>
                <c:pt idx="1321">
                  <c:v>1.8726851851851852E-2</c:v>
                </c:pt>
                <c:pt idx="1322">
                  <c:v>1.8738425925925926E-2</c:v>
                </c:pt>
                <c:pt idx="1323">
                  <c:v>1.8749999999999999E-2</c:v>
                </c:pt>
                <c:pt idx="1324">
                  <c:v>1.8761574074074073E-2</c:v>
                </c:pt>
                <c:pt idx="1325">
                  <c:v>1.877314814814815E-2</c:v>
                </c:pt>
                <c:pt idx="1326">
                  <c:v>1.8784722222222223E-2</c:v>
                </c:pt>
                <c:pt idx="1327">
                  <c:v>1.8796296296296297E-2</c:v>
                </c:pt>
                <c:pt idx="1328">
                  <c:v>1.8807870370370371E-2</c:v>
                </c:pt>
                <c:pt idx="1329">
                  <c:v>1.8819444444444448E-2</c:v>
                </c:pt>
                <c:pt idx="1330">
                  <c:v>1.8831018518518518E-2</c:v>
                </c:pt>
                <c:pt idx="1331">
                  <c:v>1.8842592592592591E-2</c:v>
                </c:pt>
                <c:pt idx="1332">
                  <c:v>1.8854166666666665E-2</c:v>
                </c:pt>
                <c:pt idx="1333">
                  <c:v>1.8865740740740742E-2</c:v>
                </c:pt>
                <c:pt idx="1334">
                  <c:v>1.8877314814814816E-2</c:v>
                </c:pt>
                <c:pt idx="1335">
                  <c:v>1.8888888888888889E-2</c:v>
                </c:pt>
                <c:pt idx="1336">
                  <c:v>1.8900462962962963E-2</c:v>
                </c:pt>
                <c:pt idx="1337">
                  <c:v>1.8912037037037036E-2</c:v>
                </c:pt>
                <c:pt idx="1338">
                  <c:v>1.892361111111111E-2</c:v>
                </c:pt>
                <c:pt idx="1339">
                  <c:v>1.8935185185185183E-2</c:v>
                </c:pt>
                <c:pt idx="1340">
                  <c:v>1.894675925925926E-2</c:v>
                </c:pt>
                <c:pt idx="1341">
                  <c:v>1.8958333333333334E-2</c:v>
                </c:pt>
                <c:pt idx="1342">
                  <c:v>1.8969907407407408E-2</c:v>
                </c:pt>
                <c:pt idx="1343">
                  <c:v>1.8981481481481481E-2</c:v>
                </c:pt>
                <c:pt idx="1344">
                  <c:v>1.8993055555555558E-2</c:v>
                </c:pt>
                <c:pt idx="1345">
                  <c:v>1.9004629629629632E-2</c:v>
                </c:pt>
                <c:pt idx="1346">
                  <c:v>1.9016203703703705E-2</c:v>
                </c:pt>
                <c:pt idx="1347">
                  <c:v>1.9027777777777779E-2</c:v>
                </c:pt>
                <c:pt idx="1348">
                  <c:v>1.9039351851851852E-2</c:v>
                </c:pt>
                <c:pt idx="1349">
                  <c:v>1.9050925925925926E-2</c:v>
                </c:pt>
                <c:pt idx="1350">
                  <c:v>1.90625E-2</c:v>
                </c:pt>
                <c:pt idx="1351">
                  <c:v>1.9074074074074073E-2</c:v>
                </c:pt>
                <c:pt idx="1352">
                  <c:v>1.9085648148148147E-2</c:v>
                </c:pt>
                <c:pt idx="1353">
                  <c:v>1.909722222222222E-2</c:v>
                </c:pt>
                <c:pt idx="1354">
                  <c:v>1.9108796296296294E-2</c:v>
                </c:pt>
                <c:pt idx="1355">
                  <c:v>1.9120370370370371E-2</c:v>
                </c:pt>
                <c:pt idx="1356">
                  <c:v>1.9131944444444444E-2</c:v>
                </c:pt>
                <c:pt idx="1357">
                  <c:v>1.9143518518518518E-2</c:v>
                </c:pt>
                <c:pt idx="1358">
                  <c:v>1.9155092592592592E-2</c:v>
                </c:pt>
                <c:pt idx="1359">
                  <c:v>1.9166666666666669E-2</c:v>
                </c:pt>
                <c:pt idx="1360">
                  <c:v>1.9178240740740742E-2</c:v>
                </c:pt>
                <c:pt idx="1361">
                  <c:v>1.9189814814814816E-2</c:v>
                </c:pt>
                <c:pt idx="1362">
                  <c:v>1.9201388888888889E-2</c:v>
                </c:pt>
                <c:pt idx="1363">
                  <c:v>1.9212962962962963E-2</c:v>
                </c:pt>
                <c:pt idx="1364">
                  <c:v>1.9224537037037037E-2</c:v>
                </c:pt>
                <c:pt idx="1365">
                  <c:v>1.923611111111111E-2</c:v>
                </c:pt>
                <c:pt idx="1366">
                  <c:v>1.9247685185185184E-2</c:v>
                </c:pt>
                <c:pt idx="1367">
                  <c:v>1.9259259259259261E-2</c:v>
                </c:pt>
                <c:pt idx="1368">
                  <c:v>1.9270833333333334E-2</c:v>
                </c:pt>
                <c:pt idx="1369">
                  <c:v>1.9282407407407408E-2</c:v>
                </c:pt>
                <c:pt idx="1370">
                  <c:v>1.9293981481481485E-2</c:v>
                </c:pt>
                <c:pt idx="1371">
                  <c:v>1.9305555555555555E-2</c:v>
                </c:pt>
                <c:pt idx="1372">
                  <c:v>1.9317129629629629E-2</c:v>
                </c:pt>
                <c:pt idx="1373">
                  <c:v>1.9328703703703702E-2</c:v>
                </c:pt>
                <c:pt idx="1374">
                  <c:v>1.9340277777777779E-2</c:v>
                </c:pt>
                <c:pt idx="1375">
                  <c:v>1.9351851851851853E-2</c:v>
                </c:pt>
                <c:pt idx="1376">
                  <c:v>1.9363425925925926E-2</c:v>
                </c:pt>
                <c:pt idx="1377">
                  <c:v>1.9375E-2</c:v>
                </c:pt>
                <c:pt idx="1378">
                  <c:v>1.9386574074074073E-2</c:v>
                </c:pt>
                <c:pt idx="1379">
                  <c:v>1.9398148148148147E-2</c:v>
                </c:pt>
                <c:pt idx="1380">
                  <c:v>1.9409722222222221E-2</c:v>
                </c:pt>
                <c:pt idx="1381">
                  <c:v>1.9421296296296294E-2</c:v>
                </c:pt>
                <c:pt idx="1382">
                  <c:v>1.9432870370370371E-2</c:v>
                </c:pt>
                <c:pt idx="1383">
                  <c:v>1.9444444444444445E-2</c:v>
                </c:pt>
                <c:pt idx="1384">
                  <c:v>1.9456018518518518E-2</c:v>
                </c:pt>
                <c:pt idx="1385">
                  <c:v>1.9467592592592595E-2</c:v>
                </c:pt>
                <c:pt idx="1386">
                  <c:v>1.9479166666666669E-2</c:v>
                </c:pt>
                <c:pt idx="1387">
                  <c:v>1.9490740740740743E-2</c:v>
                </c:pt>
                <c:pt idx="1388">
                  <c:v>1.9502314814814816E-2</c:v>
                </c:pt>
                <c:pt idx="1389">
                  <c:v>1.951388888888889E-2</c:v>
                </c:pt>
                <c:pt idx="1390">
                  <c:v>1.9525462962962963E-2</c:v>
                </c:pt>
                <c:pt idx="1391">
                  <c:v>1.9537037037037037E-2</c:v>
                </c:pt>
                <c:pt idx="1392">
                  <c:v>1.954861111111111E-2</c:v>
                </c:pt>
                <c:pt idx="1393">
                  <c:v>1.9560185185185184E-2</c:v>
                </c:pt>
                <c:pt idx="1394">
                  <c:v>1.9571759259259257E-2</c:v>
                </c:pt>
                <c:pt idx="1395">
                  <c:v>1.9583333333333331E-2</c:v>
                </c:pt>
                <c:pt idx="1396">
                  <c:v>1.9594907407407405E-2</c:v>
                </c:pt>
                <c:pt idx="1397">
                  <c:v>1.9606481481481482E-2</c:v>
                </c:pt>
                <c:pt idx="1398">
                  <c:v>1.9618055555555555E-2</c:v>
                </c:pt>
                <c:pt idx="1399">
                  <c:v>1.9629629629629629E-2</c:v>
                </c:pt>
                <c:pt idx="1400">
                  <c:v>1.9641203703703706E-2</c:v>
                </c:pt>
                <c:pt idx="1401">
                  <c:v>1.9652777777777779E-2</c:v>
                </c:pt>
                <c:pt idx="1402">
                  <c:v>1.9664351851851853E-2</c:v>
                </c:pt>
                <c:pt idx="1403">
                  <c:v>1.9675925925925927E-2</c:v>
                </c:pt>
                <c:pt idx="1404">
                  <c:v>1.96875E-2</c:v>
                </c:pt>
                <c:pt idx="1405">
                  <c:v>1.9699074074074074E-2</c:v>
                </c:pt>
                <c:pt idx="1406">
                  <c:v>1.9710648148148147E-2</c:v>
                </c:pt>
                <c:pt idx="1407">
                  <c:v>1.9722222222222221E-2</c:v>
                </c:pt>
                <c:pt idx="1408">
                  <c:v>1.9733796296296298E-2</c:v>
                </c:pt>
                <c:pt idx="1409">
                  <c:v>1.9745370370370371E-2</c:v>
                </c:pt>
                <c:pt idx="1410">
                  <c:v>1.9756944444444445E-2</c:v>
                </c:pt>
                <c:pt idx="1411">
                  <c:v>1.9768518518518515E-2</c:v>
                </c:pt>
                <c:pt idx="1412">
                  <c:v>1.9780092592592592E-2</c:v>
                </c:pt>
                <c:pt idx="1413">
                  <c:v>1.9791666666666666E-2</c:v>
                </c:pt>
                <c:pt idx="1414">
                  <c:v>1.9803240740740739E-2</c:v>
                </c:pt>
                <c:pt idx="1415">
                  <c:v>1.9814814814814816E-2</c:v>
                </c:pt>
                <c:pt idx="1416">
                  <c:v>1.982638888888889E-2</c:v>
                </c:pt>
                <c:pt idx="1417">
                  <c:v>1.9837962962962963E-2</c:v>
                </c:pt>
                <c:pt idx="1418">
                  <c:v>1.9849537037037037E-2</c:v>
                </c:pt>
                <c:pt idx="1419">
                  <c:v>1.9861111111111111E-2</c:v>
                </c:pt>
                <c:pt idx="1420">
                  <c:v>1.9872685185185184E-2</c:v>
                </c:pt>
                <c:pt idx="1421">
                  <c:v>1.9884259259259258E-2</c:v>
                </c:pt>
                <c:pt idx="1422">
                  <c:v>1.9895833333333331E-2</c:v>
                </c:pt>
                <c:pt idx="1423">
                  <c:v>1.9907407407407408E-2</c:v>
                </c:pt>
                <c:pt idx="1424">
                  <c:v>1.9918981481481482E-2</c:v>
                </c:pt>
                <c:pt idx="1425">
                  <c:v>1.9930555555555556E-2</c:v>
                </c:pt>
                <c:pt idx="1426">
                  <c:v>1.9942129629629629E-2</c:v>
                </c:pt>
                <c:pt idx="1427">
                  <c:v>1.9953703703703706E-2</c:v>
                </c:pt>
                <c:pt idx="1428">
                  <c:v>1.996527777777778E-2</c:v>
                </c:pt>
                <c:pt idx="1429">
                  <c:v>1.9976851851851853E-2</c:v>
                </c:pt>
                <c:pt idx="1430">
                  <c:v>1.9988425925925927E-2</c:v>
                </c:pt>
                <c:pt idx="1431">
                  <c:v>0.02</c:v>
                </c:pt>
                <c:pt idx="1432">
                  <c:v>2.0011574074074074E-2</c:v>
                </c:pt>
                <c:pt idx="1433">
                  <c:v>2.0023148148148148E-2</c:v>
                </c:pt>
                <c:pt idx="1434">
                  <c:v>2.0034722222222221E-2</c:v>
                </c:pt>
                <c:pt idx="1435">
                  <c:v>2.0046296296296295E-2</c:v>
                </c:pt>
                <c:pt idx="1436">
                  <c:v>2.0057870370370368E-2</c:v>
                </c:pt>
                <c:pt idx="1437">
                  <c:v>2.0069444444444442E-2</c:v>
                </c:pt>
                <c:pt idx="1438">
                  <c:v>2.0081018518518519E-2</c:v>
                </c:pt>
                <c:pt idx="1439">
                  <c:v>2.0092592592592592E-2</c:v>
                </c:pt>
                <c:pt idx="1440">
                  <c:v>2.0104166666666666E-2</c:v>
                </c:pt>
                <c:pt idx="1441">
                  <c:v>2.011574074074074E-2</c:v>
                </c:pt>
                <c:pt idx="1442">
                  <c:v>2.0127314814814817E-2</c:v>
                </c:pt>
                <c:pt idx="1443">
                  <c:v>2.013888888888889E-2</c:v>
                </c:pt>
                <c:pt idx="1444">
                  <c:v>2.0150462962962964E-2</c:v>
                </c:pt>
                <c:pt idx="1445">
                  <c:v>2.0162037037037037E-2</c:v>
                </c:pt>
                <c:pt idx="1446">
                  <c:v>2.0173611111111111E-2</c:v>
                </c:pt>
                <c:pt idx="1447">
                  <c:v>2.0185185185185184E-2</c:v>
                </c:pt>
                <c:pt idx="1448">
                  <c:v>2.0196759259259258E-2</c:v>
                </c:pt>
                <c:pt idx="1449">
                  <c:v>2.0208333333333335E-2</c:v>
                </c:pt>
                <c:pt idx="1450">
                  <c:v>2.0219907407407409E-2</c:v>
                </c:pt>
                <c:pt idx="1451">
                  <c:v>2.0231481481481482E-2</c:v>
                </c:pt>
                <c:pt idx="1452">
                  <c:v>2.0243055555555552E-2</c:v>
                </c:pt>
                <c:pt idx="1453">
                  <c:v>2.0254629629629629E-2</c:v>
                </c:pt>
                <c:pt idx="1454">
                  <c:v>2.0266203703703703E-2</c:v>
                </c:pt>
                <c:pt idx="1455">
                  <c:v>2.0277777777777777E-2</c:v>
                </c:pt>
                <c:pt idx="1456">
                  <c:v>2.028935185185185E-2</c:v>
                </c:pt>
                <c:pt idx="1457">
                  <c:v>2.0300925925925927E-2</c:v>
                </c:pt>
                <c:pt idx="1458">
                  <c:v>2.0312500000000001E-2</c:v>
                </c:pt>
                <c:pt idx="1459">
                  <c:v>2.0324074074074074E-2</c:v>
                </c:pt>
                <c:pt idx="1460">
                  <c:v>2.0335648148148148E-2</c:v>
                </c:pt>
                <c:pt idx="1461">
                  <c:v>2.0347222222222221E-2</c:v>
                </c:pt>
                <c:pt idx="1462">
                  <c:v>2.0358796296296295E-2</c:v>
                </c:pt>
                <c:pt idx="1463">
                  <c:v>2.0370370370370369E-2</c:v>
                </c:pt>
                <c:pt idx="1464">
                  <c:v>2.0381944444444446E-2</c:v>
                </c:pt>
                <c:pt idx="1465">
                  <c:v>2.0393518518518519E-2</c:v>
                </c:pt>
                <c:pt idx="1466">
                  <c:v>2.0405092592592593E-2</c:v>
                </c:pt>
                <c:pt idx="1467">
                  <c:v>2.0416666666666666E-2</c:v>
                </c:pt>
                <c:pt idx="1468">
                  <c:v>2.0428240740740743E-2</c:v>
                </c:pt>
                <c:pt idx="1469">
                  <c:v>2.0439814814814817E-2</c:v>
                </c:pt>
                <c:pt idx="1470">
                  <c:v>2.045138888888889E-2</c:v>
                </c:pt>
                <c:pt idx="1471">
                  <c:v>2.0462962962962964E-2</c:v>
                </c:pt>
                <c:pt idx="1472">
                  <c:v>2.0474537037037038E-2</c:v>
                </c:pt>
                <c:pt idx="1473">
                  <c:v>2.0486111111111111E-2</c:v>
                </c:pt>
                <c:pt idx="1474">
                  <c:v>2.0497685185185185E-2</c:v>
                </c:pt>
                <c:pt idx="1475">
                  <c:v>2.0509259259259258E-2</c:v>
                </c:pt>
                <c:pt idx="1476">
                  <c:v>2.0520833333333332E-2</c:v>
                </c:pt>
                <c:pt idx="1477">
                  <c:v>2.0532407407407405E-2</c:v>
                </c:pt>
                <c:pt idx="1478">
                  <c:v>2.0543981481481479E-2</c:v>
                </c:pt>
                <c:pt idx="1479">
                  <c:v>2.0555555555555556E-2</c:v>
                </c:pt>
                <c:pt idx="1480">
                  <c:v>2.056712962962963E-2</c:v>
                </c:pt>
                <c:pt idx="1481">
                  <c:v>2.0578703703703703E-2</c:v>
                </c:pt>
                <c:pt idx="1482">
                  <c:v>2.0590277777777777E-2</c:v>
                </c:pt>
                <c:pt idx="1483">
                  <c:v>2.0601851851851854E-2</c:v>
                </c:pt>
                <c:pt idx="1484">
                  <c:v>2.0613425925925927E-2</c:v>
                </c:pt>
                <c:pt idx="1485">
                  <c:v>2.0625000000000001E-2</c:v>
                </c:pt>
                <c:pt idx="1486">
                  <c:v>2.0636574074074075E-2</c:v>
                </c:pt>
                <c:pt idx="1487">
                  <c:v>2.0648148148148148E-2</c:v>
                </c:pt>
                <c:pt idx="1488">
                  <c:v>2.0659722222222222E-2</c:v>
                </c:pt>
                <c:pt idx="1489">
                  <c:v>2.0671296296296295E-2</c:v>
                </c:pt>
                <c:pt idx="1490">
                  <c:v>2.0682870370370372E-2</c:v>
                </c:pt>
                <c:pt idx="1491">
                  <c:v>2.0694444444444446E-2</c:v>
                </c:pt>
                <c:pt idx="1492">
                  <c:v>2.0706018518518519E-2</c:v>
                </c:pt>
                <c:pt idx="1493">
                  <c:v>2.071759259259259E-2</c:v>
                </c:pt>
                <c:pt idx="1494">
                  <c:v>2.0729166666666667E-2</c:v>
                </c:pt>
                <c:pt idx="1495">
                  <c:v>2.074074074074074E-2</c:v>
                </c:pt>
                <c:pt idx="1496">
                  <c:v>2.0752314814814814E-2</c:v>
                </c:pt>
                <c:pt idx="1497">
                  <c:v>2.0763888888888887E-2</c:v>
                </c:pt>
                <c:pt idx="1498">
                  <c:v>2.0775462962962964E-2</c:v>
                </c:pt>
                <c:pt idx="1499">
                  <c:v>2.0787037037037038E-2</c:v>
                </c:pt>
                <c:pt idx="1500">
                  <c:v>2.0798611111111111E-2</c:v>
                </c:pt>
                <c:pt idx="1501">
                  <c:v>2.0810185185185185E-2</c:v>
                </c:pt>
                <c:pt idx="1502">
                  <c:v>2.0821759259259259E-2</c:v>
                </c:pt>
                <c:pt idx="1503">
                  <c:v>2.0833333333333332E-2</c:v>
                </c:pt>
                <c:pt idx="1504">
                  <c:v>2.0844907407407406E-2</c:v>
                </c:pt>
                <c:pt idx="1505">
                  <c:v>2.0856481481481479E-2</c:v>
                </c:pt>
                <c:pt idx="1506">
                  <c:v>2.0868055555555556E-2</c:v>
                </c:pt>
                <c:pt idx="1507">
                  <c:v>2.0879629629629626E-2</c:v>
                </c:pt>
                <c:pt idx="1508">
                  <c:v>2.0891203703703703E-2</c:v>
                </c:pt>
                <c:pt idx="1509">
                  <c:v>2.0902777777777781E-2</c:v>
                </c:pt>
                <c:pt idx="1510">
                  <c:v>2.0914351851851851E-2</c:v>
                </c:pt>
                <c:pt idx="1511">
                  <c:v>2.0925925925925928E-2</c:v>
                </c:pt>
                <c:pt idx="1512">
                  <c:v>2.0937499999999998E-2</c:v>
                </c:pt>
                <c:pt idx="1513">
                  <c:v>2.0949074074074075E-2</c:v>
                </c:pt>
                <c:pt idx="1514">
                  <c:v>2.0960648148148148E-2</c:v>
                </c:pt>
                <c:pt idx="1515">
                  <c:v>2.0972222222222222E-2</c:v>
                </c:pt>
                <c:pt idx="1516">
                  <c:v>2.0983796296296296E-2</c:v>
                </c:pt>
                <c:pt idx="1517">
                  <c:v>2.0995370370370373E-2</c:v>
                </c:pt>
                <c:pt idx="1518">
                  <c:v>2.1006944444444443E-2</c:v>
                </c:pt>
                <c:pt idx="1519">
                  <c:v>2.101851851851852E-2</c:v>
                </c:pt>
                <c:pt idx="1520">
                  <c:v>2.1030092592592597E-2</c:v>
                </c:pt>
                <c:pt idx="1521">
                  <c:v>2.1041666666666667E-2</c:v>
                </c:pt>
                <c:pt idx="1522">
                  <c:v>2.1053240740740744E-2</c:v>
                </c:pt>
                <c:pt idx="1523">
                  <c:v>2.1064814814814814E-2</c:v>
                </c:pt>
                <c:pt idx="1524">
                  <c:v>2.1076388888888891E-2</c:v>
                </c:pt>
                <c:pt idx="1525">
                  <c:v>2.1087962962962961E-2</c:v>
                </c:pt>
                <c:pt idx="1526">
                  <c:v>2.1099537037037038E-2</c:v>
                </c:pt>
                <c:pt idx="1527">
                  <c:v>2.1099537037037038E-2</c:v>
                </c:pt>
                <c:pt idx="1528">
                  <c:v>2.1111111111111108E-2</c:v>
                </c:pt>
                <c:pt idx="1529">
                  <c:v>2.1122685185185185E-2</c:v>
                </c:pt>
                <c:pt idx="1530">
                  <c:v>2.1134259259259259E-2</c:v>
                </c:pt>
                <c:pt idx="1531">
                  <c:v>2.1145833333333332E-2</c:v>
                </c:pt>
                <c:pt idx="1532">
                  <c:v>2.1157407407407406E-2</c:v>
                </c:pt>
                <c:pt idx="1533">
                  <c:v>2.1168981481481483E-2</c:v>
                </c:pt>
                <c:pt idx="1534">
                  <c:v>2.1180555555555553E-2</c:v>
                </c:pt>
                <c:pt idx="1535">
                  <c:v>2.119212962962963E-2</c:v>
                </c:pt>
                <c:pt idx="1536">
                  <c:v>2.1203703703703707E-2</c:v>
                </c:pt>
                <c:pt idx="1537">
                  <c:v>2.1215277777777777E-2</c:v>
                </c:pt>
                <c:pt idx="1538">
                  <c:v>2.1226851851851854E-2</c:v>
                </c:pt>
                <c:pt idx="1539">
                  <c:v>2.1238425925925924E-2</c:v>
                </c:pt>
                <c:pt idx="1540">
                  <c:v>2.1250000000000002E-2</c:v>
                </c:pt>
                <c:pt idx="1541">
                  <c:v>2.1261574074074075E-2</c:v>
                </c:pt>
                <c:pt idx="1542">
                  <c:v>2.1273148148148149E-2</c:v>
                </c:pt>
                <c:pt idx="1543">
                  <c:v>2.1284722222222222E-2</c:v>
                </c:pt>
                <c:pt idx="1544">
                  <c:v>2.1296296296296299E-2</c:v>
                </c:pt>
                <c:pt idx="1545">
                  <c:v>2.1307870370370369E-2</c:v>
                </c:pt>
                <c:pt idx="1546">
                  <c:v>2.1319444444444443E-2</c:v>
                </c:pt>
                <c:pt idx="1547">
                  <c:v>2.1331018518518517E-2</c:v>
                </c:pt>
                <c:pt idx="1548">
                  <c:v>2.1342592592592594E-2</c:v>
                </c:pt>
                <c:pt idx="1549">
                  <c:v>2.1354166666666664E-2</c:v>
                </c:pt>
                <c:pt idx="1550">
                  <c:v>2.1365740740740741E-2</c:v>
                </c:pt>
                <c:pt idx="1551">
                  <c:v>2.1377314814814818E-2</c:v>
                </c:pt>
                <c:pt idx="1552">
                  <c:v>2.1388888888888888E-2</c:v>
                </c:pt>
                <c:pt idx="1553">
                  <c:v>2.1400462962962965E-2</c:v>
                </c:pt>
                <c:pt idx="1554">
                  <c:v>2.1412037037037035E-2</c:v>
                </c:pt>
                <c:pt idx="1555">
                  <c:v>2.1423611111111112E-2</c:v>
                </c:pt>
                <c:pt idx="1556">
                  <c:v>2.1435185185185186E-2</c:v>
                </c:pt>
                <c:pt idx="1557">
                  <c:v>2.1446759259259259E-2</c:v>
                </c:pt>
                <c:pt idx="1558">
                  <c:v>2.1458333333333333E-2</c:v>
                </c:pt>
                <c:pt idx="1559">
                  <c:v>2.146990740740741E-2</c:v>
                </c:pt>
                <c:pt idx="1560">
                  <c:v>2.148148148148148E-2</c:v>
                </c:pt>
                <c:pt idx="1561">
                  <c:v>2.1493055555555557E-2</c:v>
                </c:pt>
                <c:pt idx="1562">
                  <c:v>2.1504629629629627E-2</c:v>
                </c:pt>
                <c:pt idx="1563">
                  <c:v>2.1516203703703704E-2</c:v>
                </c:pt>
                <c:pt idx="1564">
                  <c:v>2.1527777777777781E-2</c:v>
                </c:pt>
                <c:pt idx="1565">
                  <c:v>2.1539351851851851E-2</c:v>
                </c:pt>
                <c:pt idx="1566">
                  <c:v>2.1550925925925928E-2</c:v>
                </c:pt>
                <c:pt idx="1567">
                  <c:v>2.1562499999999998E-2</c:v>
                </c:pt>
                <c:pt idx="1568">
                  <c:v>2.1574074074074075E-2</c:v>
                </c:pt>
                <c:pt idx="1569">
                  <c:v>2.1585648148148145E-2</c:v>
                </c:pt>
                <c:pt idx="1570">
                  <c:v>2.1597222222222223E-2</c:v>
                </c:pt>
                <c:pt idx="1571">
                  <c:v>2.1608796296296296E-2</c:v>
                </c:pt>
                <c:pt idx="1572">
                  <c:v>2.162037037037037E-2</c:v>
                </c:pt>
                <c:pt idx="1573">
                  <c:v>2.1631944444444443E-2</c:v>
                </c:pt>
                <c:pt idx="1574">
                  <c:v>2.164351851851852E-2</c:v>
                </c:pt>
                <c:pt idx="1575">
                  <c:v>2.165509259259259E-2</c:v>
                </c:pt>
                <c:pt idx="1576">
                  <c:v>2.1666666666666667E-2</c:v>
                </c:pt>
                <c:pt idx="1577">
                  <c:v>2.1678240740740738E-2</c:v>
                </c:pt>
                <c:pt idx="1578">
                  <c:v>2.1689814814814815E-2</c:v>
                </c:pt>
                <c:pt idx="1579">
                  <c:v>2.1701388888888892E-2</c:v>
                </c:pt>
                <c:pt idx="1580">
                  <c:v>2.1712962962962962E-2</c:v>
                </c:pt>
                <c:pt idx="1581">
                  <c:v>2.1724537037037039E-2</c:v>
                </c:pt>
                <c:pt idx="1582">
                  <c:v>2.1736111111111112E-2</c:v>
                </c:pt>
                <c:pt idx="1583">
                  <c:v>2.1747685185185186E-2</c:v>
                </c:pt>
                <c:pt idx="1584">
                  <c:v>2.1759259259259259E-2</c:v>
                </c:pt>
                <c:pt idx="1585">
                  <c:v>2.1770833333333336E-2</c:v>
                </c:pt>
                <c:pt idx="1586">
                  <c:v>2.1782407407407407E-2</c:v>
                </c:pt>
                <c:pt idx="1587">
                  <c:v>2.179398148148148E-2</c:v>
                </c:pt>
                <c:pt idx="1588">
                  <c:v>2.1805555555555554E-2</c:v>
                </c:pt>
                <c:pt idx="1589">
                  <c:v>2.1817129629629631E-2</c:v>
                </c:pt>
                <c:pt idx="1590">
                  <c:v>2.1828703703703701E-2</c:v>
                </c:pt>
                <c:pt idx="1591">
                  <c:v>2.1840277777777778E-2</c:v>
                </c:pt>
                <c:pt idx="1592">
                  <c:v>2.1851851851851848E-2</c:v>
                </c:pt>
                <c:pt idx="1593">
                  <c:v>2.1863425925925925E-2</c:v>
                </c:pt>
                <c:pt idx="1594">
                  <c:v>2.1875000000000002E-2</c:v>
                </c:pt>
                <c:pt idx="1595">
                  <c:v>2.1886574074074072E-2</c:v>
                </c:pt>
                <c:pt idx="1596">
                  <c:v>2.1898148148148149E-2</c:v>
                </c:pt>
                <c:pt idx="1597">
                  <c:v>2.1909722222222223E-2</c:v>
                </c:pt>
                <c:pt idx="1598">
                  <c:v>2.1921296296296296E-2</c:v>
                </c:pt>
                <c:pt idx="1599">
                  <c:v>2.193287037037037E-2</c:v>
                </c:pt>
                <c:pt idx="1600">
                  <c:v>2.1944444444444447E-2</c:v>
                </c:pt>
                <c:pt idx="1601">
                  <c:v>2.1956018518518517E-2</c:v>
                </c:pt>
                <c:pt idx="1602">
                  <c:v>2.1967592592592594E-2</c:v>
                </c:pt>
                <c:pt idx="1603">
                  <c:v>2.1979166666666664E-2</c:v>
                </c:pt>
                <c:pt idx="1604">
                  <c:v>2.1990740740740741E-2</c:v>
                </c:pt>
                <c:pt idx="1605">
                  <c:v>2.2002314814814818E-2</c:v>
                </c:pt>
                <c:pt idx="1606">
                  <c:v>2.2013888888888888E-2</c:v>
                </c:pt>
                <c:pt idx="1607">
                  <c:v>2.2025462962962958E-2</c:v>
                </c:pt>
                <c:pt idx="1608">
                  <c:v>2.2037037037037036E-2</c:v>
                </c:pt>
                <c:pt idx="1609">
                  <c:v>2.2048611111111113E-2</c:v>
                </c:pt>
                <c:pt idx="1610">
                  <c:v>2.2060185185185183E-2</c:v>
                </c:pt>
                <c:pt idx="1611">
                  <c:v>2.207175925925926E-2</c:v>
                </c:pt>
                <c:pt idx="1612">
                  <c:v>2.2083333333333333E-2</c:v>
                </c:pt>
                <c:pt idx="1613">
                  <c:v>2.2094907407407407E-2</c:v>
                </c:pt>
                <c:pt idx="1614">
                  <c:v>2.210648148148148E-2</c:v>
                </c:pt>
                <c:pt idx="1615">
                  <c:v>2.2118055555555557E-2</c:v>
                </c:pt>
                <c:pt idx="1616">
                  <c:v>2.2129629629629628E-2</c:v>
                </c:pt>
                <c:pt idx="1617">
                  <c:v>2.2141203703703705E-2</c:v>
                </c:pt>
                <c:pt idx="1618">
                  <c:v>2.2152777777777775E-2</c:v>
                </c:pt>
                <c:pt idx="1619">
                  <c:v>2.2164351851851852E-2</c:v>
                </c:pt>
                <c:pt idx="1620">
                  <c:v>2.2175925925925929E-2</c:v>
                </c:pt>
                <c:pt idx="1621">
                  <c:v>2.2187499999999999E-2</c:v>
                </c:pt>
                <c:pt idx="1622">
                  <c:v>2.2199074074074076E-2</c:v>
                </c:pt>
                <c:pt idx="1623">
                  <c:v>2.2210648148148149E-2</c:v>
                </c:pt>
                <c:pt idx="1624">
                  <c:v>2.2222222222222223E-2</c:v>
                </c:pt>
                <c:pt idx="1625">
                  <c:v>2.2233796296296297E-2</c:v>
                </c:pt>
                <c:pt idx="1626">
                  <c:v>2.224537037037037E-2</c:v>
                </c:pt>
                <c:pt idx="1627">
                  <c:v>2.225694444444444E-2</c:v>
                </c:pt>
                <c:pt idx="1628">
                  <c:v>2.2268518518518521E-2</c:v>
                </c:pt>
                <c:pt idx="1629">
                  <c:v>2.2280092592592591E-2</c:v>
                </c:pt>
                <c:pt idx="1630">
                  <c:v>2.2291666666666668E-2</c:v>
                </c:pt>
                <c:pt idx="1631">
                  <c:v>2.2303240740740738E-2</c:v>
                </c:pt>
                <c:pt idx="1632">
                  <c:v>2.2314814814814815E-2</c:v>
                </c:pt>
                <c:pt idx="1633">
                  <c:v>2.2326388888888885E-2</c:v>
                </c:pt>
                <c:pt idx="1634">
                  <c:v>2.2337962962962962E-2</c:v>
                </c:pt>
                <c:pt idx="1635">
                  <c:v>2.2349537037037032E-2</c:v>
                </c:pt>
                <c:pt idx="1636">
                  <c:v>2.2361111111111113E-2</c:v>
                </c:pt>
                <c:pt idx="1637">
                  <c:v>2.2372685185185186E-2</c:v>
                </c:pt>
                <c:pt idx="1638">
                  <c:v>2.238425925925926E-2</c:v>
                </c:pt>
                <c:pt idx="1639">
                  <c:v>2.2395833333333334E-2</c:v>
                </c:pt>
                <c:pt idx="1640">
                  <c:v>2.2407407407407407E-2</c:v>
                </c:pt>
                <c:pt idx="1641">
                  <c:v>2.2418981481481481E-2</c:v>
                </c:pt>
                <c:pt idx="1642">
                  <c:v>2.2430555555555554E-2</c:v>
                </c:pt>
                <c:pt idx="1643">
                  <c:v>2.2442129629629631E-2</c:v>
                </c:pt>
                <c:pt idx="1644">
                  <c:v>2.2453703703703708E-2</c:v>
                </c:pt>
                <c:pt idx="1645">
                  <c:v>2.2465277777777778E-2</c:v>
                </c:pt>
                <c:pt idx="1646">
                  <c:v>2.2476851851851855E-2</c:v>
                </c:pt>
                <c:pt idx="1647">
                  <c:v>2.2488425925925926E-2</c:v>
                </c:pt>
                <c:pt idx="1648">
                  <c:v>2.2499999999999996E-2</c:v>
                </c:pt>
                <c:pt idx="1649">
                  <c:v>2.2511574074074073E-2</c:v>
                </c:pt>
                <c:pt idx="1650">
                  <c:v>2.2523148148148143E-2</c:v>
                </c:pt>
                <c:pt idx="1651">
                  <c:v>2.2534722222222223E-2</c:v>
                </c:pt>
                <c:pt idx="1652">
                  <c:v>2.2546296296296297E-2</c:v>
                </c:pt>
                <c:pt idx="1653">
                  <c:v>2.255787037037037E-2</c:v>
                </c:pt>
                <c:pt idx="1654">
                  <c:v>2.2569444444444444E-2</c:v>
                </c:pt>
                <c:pt idx="1655">
                  <c:v>2.2581018518518518E-2</c:v>
                </c:pt>
                <c:pt idx="1656">
                  <c:v>2.2592592592592591E-2</c:v>
                </c:pt>
                <c:pt idx="1657">
                  <c:v>2.2604166666666665E-2</c:v>
                </c:pt>
                <c:pt idx="1658">
                  <c:v>2.2615740740740742E-2</c:v>
                </c:pt>
                <c:pt idx="1659">
                  <c:v>2.2627314814814819E-2</c:v>
                </c:pt>
                <c:pt idx="1660">
                  <c:v>2.2638888888888889E-2</c:v>
                </c:pt>
                <c:pt idx="1661">
                  <c:v>2.2650462962962966E-2</c:v>
                </c:pt>
                <c:pt idx="1662">
                  <c:v>2.2662037037037036E-2</c:v>
                </c:pt>
                <c:pt idx="1663">
                  <c:v>2.2673611111111113E-2</c:v>
                </c:pt>
                <c:pt idx="1664">
                  <c:v>2.2685185185185183E-2</c:v>
                </c:pt>
                <c:pt idx="1665">
                  <c:v>2.269675925925926E-2</c:v>
                </c:pt>
                <c:pt idx="1666">
                  <c:v>2.2708333333333334E-2</c:v>
                </c:pt>
                <c:pt idx="1667">
                  <c:v>2.2719907407407411E-2</c:v>
                </c:pt>
                <c:pt idx="1668">
                  <c:v>2.2731481481481481E-2</c:v>
                </c:pt>
                <c:pt idx="1669">
                  <c:v>2.2743055555555555E-2</c:v>
                </c:pt>
                <c:pt idx="1670">
                  <c:v>2.2754629629629628E-2</c:v>
                </c:pt>
                <c:pt idx="1671">
                  <c:v>2.2766203703703702E-2</c:v>
                </c:pt>
                <c:pt idx="1672">
                  <c:v>2.2777777777777775E-2</c:v>
                </c:pt>
                <c:pt idx="1673">
                  <c:v>2.2789351851851852E-2</c:v>
                </c:pt>
                <c:pt idx="1674">
                  <c:v>2.2800925925925929E-2</c:v>
                </c:pt>
                <c:pt idx="1675">
                  <c:v>2.2812499999999999E-2</c:v>
                </c:pt>
                <c:pt idx="1676">
                  <c:v>2.2824074074074076E-2</c:v>
                </c:pt>
                <c:pt idx="1677">
                  <c:v>2.2835648148148147E-2</c:v>
                </c:pt>
                <c:pt idx="1678">
                  <c:v>2.2847222222222224E-2</c:v>
                </c:pt>
                <c:pt idx="1679">
                  <c:v>2.2858796296296294E-2</c:v>
                </c:pt>
                <c:pt idx="1680">
                  <c:v>2.2870370370370371E-2</c:v>
                </c:pt>
                <c:pt idx="1681">
                  <c:v>2.2881944444444444E-2</c:v>
                </c:pt>
                <c:pt idx="1682">
                  <c:v>2.2893518518518521E-2</c:v>
                </c:pt>
                <c:pt idx="1683">
                  <c:v>2.2905092592592591E-2</c:v>
                </c:pt>
                <c:pt idx="1684">
                  <c:v>2.2916666666666669E-2</c:v>
                </c:pt>
                <c:pt idx="1685">
                  <c:v>2.2928240740740739E-2</c:v>
                </c:pt>
                <c:pt idx="1686">
                  <c:v>2.2939814814814816E-2</c:v>
                </c:pt>
                <c:pt idx="1687">
                  <c:v>2.2951388888888886E-2</c:v>
                </c:pt>
                <c:pt idx="1688">
                  <c:v>2.2962962962962966E-2</c:v>
                </c:pt>
                <c:pt idx="1689">
                  <c:v>2.297453703703704E-2</c:v>
                </c:pt>
                <c:pt idx="1690">
                  <c:v>2.298611111111111E-2</c:v>
                </c:pt>
                <c:pt idx="1691">
                  <c:v>2.2997685185185187E-2</c:v>
                </c:pt>
                <c:pt idx="1692">
                  <c:v>2.3009259259259257E-2</c:v>
                </c:pt>
                <c:pt idx="1693">
                  <c:v>2.3020833333333334E-2</c:v>
                </c:pt>
                <c:pt idx="1694">
                  <c:v>2.3032407407407404E-2</c:v>
                </c:pt>
                <c:pt idx="1695">
                  <c:v>2.3043981481481481E-2</c:v>
                </c:pt>
                <c:pt idx="1696">
                  <c:v>2.3055555555555555E-2</c:v>
                </c:pt>
                <c:pt idx="1697">
                  <c:v>2.3067129629629632E-2</c:v>
                </c:pt>
                <c:pt idx="1698">
                  <c:v>2.3078703703703702E-2</c:v>
                </c:pt>
                <c:pt idx="1699">
                  <c:v>2.3090277777777779E-2</c:v>
                </c:pt>
                <c:pt idx="1700">
                  <c:v>2.3101851851851849E-2</c:v>
                </c:pt>
                <c:pt idx="1701">
                  <c:v>2.3113425925925926E-2</c:v>
                </c:pt>
                <c:pt idx="1702">
                  <c:v>2.3124999999999996E-2</c:v>
                </c:pt>
                <c:pt idx="1703">
                  <c:v>2.3136574074074077E-2</c:v>
                </c:pt>
                <c:pt idx="1704">
                  <c:v>2.314814814814815E-2</c:v>
                </c:pt>
                <c:pt idx="1705">
                  <c:v>2.3159722222222224E-2</c:v>
                </c:pt>
                <c:pt idx="1706">
                  <c:v>2.3171296296296297E-2</c:v>
                </c:pt>
                <c:pt idx="1707">
                  <c:v>2.3182870370370371E-2</c:v>
                </c:pt>
                <c:pt idx="1708">
                  <c:v>2.3194444444444445E-2</c:v>
                </c:pt>
                <c:pt idx="1709">
                  <c:v>2.3206018518518515E-2</c:v>
                </c:pt>
                <c:pt idx="1710">
                  <c:v>2.3217592592592592E-2</c:v>
                </c:pt>
                <c:pt idx="1711">
                  <c:v>2.3229166666666665E-2</c:v>
                </c:pt>
                <c:pt idx="1712">
                  <c:v>2.3240740740740742E-2</c:v>
                </c:pt>
                <c:pt idx="1713">
                  <c:v>2.3252314814814812E-2</c:v>
                </c:pt>
                <c:pt idx="1714">
                  <c:v>2.326388888888889E-2</c:v>
                </c:pt>
                <c:pt idx="1715">
                  <c:v>2.327546296296296E-2</c:v>
                </c:pt>
                <c:pt idx="1716">
                  <c:v>2.3287037037037037E-2</c:v>
                </c:pt>
                <c:pt idx="1717">
                  <c:v>2.3298611111111107E-2</c:v>
                </c:pt>
                <c:pt idx="1718">
                  <c:v>2.3310185185185187E-2</c:v>
                </c:pt>
                <c:pt idx="1719">
                  <c:v>2.3321759259259261E-2</c:v>
                </c:pt>
                <c:pt idx="1720">
                  <c:v>2.3333333333333334E-2</c:v>
                </c:pt>
                <c:pt idx="1721">
                  <c:v>2.3344907407407408E-2</c:v>
                </c:pt>
                <c:pt idx="1722">
                  <c:v>2.3356481481481482E-2</c:v>
                </c:pt>
                <c:pt idx="1723">
                  <c:v>2.3368055555555555E-2</c:v>
                </c:pt>
                <c:pt idx="1724">
                  <c:v>2.3379629629629629E-2</c:v>
                </c:pt>
                <c:pt idx="1725">
                  <c:v>2.3391203703703702E-2</c:v>
                </c:pt>
                <c:pt idx="1726">
                  <c:v>2.3402777777777783E-2</c:v>
                </c:pt>
                <c:pt idx="1727">
                  <c:v>2.3414351851851853E-2</c:v>
                </c:pt>
                <c:pt idx="1728">
                  <c:v>2.342592592592593E-2</c:v>
                </c:pt>
                <c:pt idx="1729">
                  <c:v>2.34375E-2</c:v>
                </c:pt>
                <c:pt idx="1730">
                  <c:v>2.344907407407407E-2</c:v>
                </c:pt>
                <c:pt idx="1731">
                  <c:v>2.3460648148148147E-2</c:v>
                </c:pt>
                <c:pt idx="1732">
                  <c:v>2.3472222222222217E-2</c:v>
                </c:pt>
                <c:pt idx="1733">
                  <c:v>2.3483796296296298E-2</c:v>
                </c:pt>
                <c:pt idx="1734">
                  <c:v>2.3495370370370371E-2</c:v>
                </c:pt>
                <c:pt idx="1735">
                  <c:v>2.3506944444444445E-2</c:v>
                </c:pt>
                <c:pt idx="1736">
                  <c:v>2.3518518518518518E-2</c:v>
                </c:pt>
                <c:pt idx="1737">
                  <c:v>2.3530092592592592E-2</c:v>
                </c:pt>
                <c:pt idx="1738">
                  <c:v>2.3541666666666666E-2</c:v>
                </c:pt>
                <c:pt idx="1739">
                  <c:v>2.3553240740740739E-2</c:v>
                </c:pt>
                <c:pt idx="1740">
                  <c:v>2.3564814814814813E-2</c:v>
                </c:pt>
                <c:pt idx="1741">
                  <c:v>2.3576388888888893E-2</c:v>
                </c:pt>
                <c:pt idx="1742">
                  <c:v>2.3587962962962963E-2</c:v>
                </c:pt>
                <c:pt idx="1743">
                  <c:v>2.359953703703704E-2</c:v>
                </c:pt>
                <c:pt idx="1744">
                  <c:v>2.361111111111111E-2</c:v>
                </c:pt>
                <c:pt idx="1745">
                  <c:v>2.3622685185185188E-2</c:v>
                </c:pt>
                <c:pt idx="1746">
                  <c:v>2.3634259259259258E-2</c:v>
                </c:pt>
                <c:pt idx="1747">
                  <c:v>2.3645833333333335E-2</c:v>
                </c:pt>
                <c:pt idx="1748">
                  <c:v>2.3657407407407408E-2</c:v>
                </c:pt>
                <c:pt idx="1749">
                  <c:v>2.3668981481481485E-2</c:v>
                </c:pt>
                <c:pt idx="1750">
                  <c:v>2.3680555555555555E-2</c:v>
                </c:pt>
                <c:pt idx="1751">
                  <c:v>2.3692129629629629E-2</c:v>
                </c:pt>
                <c:pt idx="1752">
                  <c:v>2.3703703703703703E-2</c:v>
                </c:pt>
                <c:pt idx="1753">
                  <c:v>2.3715277777777776E-2</c:v>
                </c:pt>
                <c:pt idx="1754">
                  <c:v>2.372685185185185E-2</c:v>
                </c:pt>
                <c:pt idx="1755">
                  <c:v>2.3738425925925923E-2</c:v>
                </c:pt>
                <c:pt idx="1756">
                  <c:v>2.3750000000000004E-2</c:v>
                </c:pt>
                <c:pt idx="1757">
                  <c:v>2.3761574074074074E-2</c:v>
                </c:pt>
                <c:pt idx="1758">
                  <c:v>2.3773148148148151E-2</c:v>
                </c:pt>
                <c:pt idx="1759">
                  <c:v>2.3784722222222221E-2</c:v>
                </c:pt>
                <c:pt idx="1760">
                  <c:v>2.3796296296296298E-2</c:v>
                </c:pt>
                <c:pt idx="1761">
                  <c:v>2.3807870370370368E-2</c:v>
                </c:pt>
                <c:pt idx="1762">
                  <c:v>2.3819444444444445E-2</c:v>
                </c:pt>
                <c:pt idx="1763">
                  <c:v>2.3831018518518519E-2</c:v>
                </c:pt>
                <c:pt idx="1764">
                  <c:v>2.3842592592592596E-2</c:v>
                </c:pt>
                <c:pt idx="1765">
                  <c:v>2.3854166666666666E-2</c:v>
                </c:pt>
                <c:pt idx="1766">
                  <c:v>2.3865740740740743E-2</c:v>
                </c:pt>
                <c:pt idx="1767">
                  <c:v>2.3877314814814813E-2</c:v>
                </c:pt>
                <c:pt idx="1768">
                  <c:v>2.388888888888889E-2</c:v>
                </c:pt>
                <c:pt idx="1769">
                  <c:v>2.390046296296296E-2</c:v>
                </c:pt>
                <c:pt idx="1770">
                  <c:v>2.3912037037037034E-2</c:v>
                </c:pt>
                <c:pt idx="1771">
                  <c:v>2.3923611111111114E-2</c:v>
                </c:pt>
                <c:pt idx="1772">
                  <c:v>2.3935185185185184E-2</c:v>
                </c:pt>
                <c:pt idx="1773">
                  <c:v>2.3946759259259261E-2</c:v>
                </c:pt>
                <c:pt idx="1774">
                  <c:v>2.3958333333333331E-2</c:v>
                </c:pt>
                <c:pt idx="1775">
                  <c:v>2.3969907407407409E-2</c:v>
                </c:pt>
                <c:pt idx="1776">
                  <c:v>2.3981481481481479E-2</c:v>
                </c:pt>
                <c:pt idx="1777">
                  <c:v>2.3993055555555556E-2</c:v>
                </c:pt>
                <c:pt idx="1778">
                  <c:v>2.4004629629629629E-2</c:v>
                </c:pt>
                <c:pt idx="1779">
                  <c:v>2.4016203703703706E-2</c:v>
                </c:pt>
                <c:pt idx="1780">
                  <c:v>2.4027777777777776E-2</c:v>
                </c:pt>
                <c:pt idx="1781">
                  <c:v>2.4039351851851853E-2</c:v>
                </c:pt>
                <c:pt idx="1782">
                  <c:v>2.4050925925925924E-2</c:v>
                </c:pt>
                <c:pt idx="1783">
                  <c:v>2.4062500000000001E-2</c:v>
                </c:pt>
                <c:pt idx="1784">
                  <c:v>2.4074074074074071E-2</c:v>
                </c:pt>
                <c:pt idx="1785">
                  <c:v>2.4085648148148148E-2</c:v>
                </c:pt>
                <c:pt idx="1786">
                  <c:v>2.4097222222222225E-2</c:v>
                </c:pt>
                <c:pt idx="1787">
                  <c:v>2.4108796296296298E-2</c:v>
                </c:pt>
                <c:pt idx="1788">
                  <c:v>2.4120370370370372E-2</c:v>
                </c:pt>
                <c:pt idx="1789">
                  <c:v>2.4131944444444445E-2</c:v>
                </c:pt>
                <c:pt idx="1790">
                  <c:v>2.4143518518518519E-2</c:v>
                </c:pt>
                <c:pt idx="1791">
                  <c:v>2.4155092592592589E-2</c:v>
                </c:pt>
                <c:pt idx="1792">
                  <c:v>2.4166666666666666E-2</c:v>
                </c:pt>
                <c:pt idx="1793">
                  <c:v>2.417824074074074E-2</c:v>
                </c:pt>
                <c:pt idx="1794">
                  <c:v>2.4189814814814817E-2</c:v>
                </c:pt>
                <c:pt idx="1795">
                  <c:v>2.4201388888888887E-2</c:v>
                </c:pt>
                <c:pt idx="1796">
                  <c:v>2.4212962962962964E-2</c:v>
                </c:pt>
                <c:pt idx="1797">
                  <c:v>2.4224537037037034E-2</c:v>
                </c:pt>
                <c:pt idx="1798">
                  <c:v>2.4236111111111111E-2</c:v>
                </c:pt>
                <c:pt idx="1799">
                  <c:v>2.4247685185185181E-2</c:v>
                </c:pt>
                <c:pt idx="1800">
                  <c:v>2.4259259259259258E-2</c:v>
                </c:pt>
                <c:pt idx="1801">
                  <c:v>2.4270833333333335E-2</c:v>
                </c:pt>
                <c:pt idx="1802">
                  <c:v>2.4282407407407409E-2</c:v>
                </c:pt>
                <c:pt idx="1803">
                  <c:v>2.4293981481481482E-2</c:v>
                </c:pt>
                <c:pt idx="1804">
                  <c:v>2.4305555555555556E-2</c:v>
                </c:pt>
                <c:pt idx="1805">
                  <c:v>2.431712962962963E-2</c:v>
                </c:pt>
                <c:pt idx="1806">
                  <c:v>2.4328703703703703E-2</c:v>
                </c:pt>
                <c:pt idx="1807">
                  <c:v>2.4340277777777777E-2</c:v>
                </c:pt>
                <c:pt idx="1808">
                  <c:v>2.4351851851851857E-2</c:v>
                </c:pt>
                <c:pt idx="1809">
                  <c:v>2.4363425925925927E-2</c:v>
                </c:pt>
                <c:pt idx="1810">
                  <c:v>2.4375000000000004E-2</c:v>
                </c:pt>
                <c:pt idx="1811">
                  <c:v>2.4386574074074074E-2</c:v>
                </c:pt>
                <c:pt idx="1812">
                  <c:v>2.4398148148148145E-2</c:v>
                </c:pt>
                <c:pt idx="1813">
                  <c:v>2.4409722222222222E-2</c:v>
                </c:pt>
                <c:pt idx="1814">
                  <c:v>2.4421296296296292E-2</c:v>
                </c:pt>
                <c:pt idx="1815">
                  <c:v>2.4432870370370369E-2</c:v>
                </c:pt>
                <c:pt idx="1816">
                  <c:v>2.4444444444444446E-2</c:v>
                </c:pt>
                <c:pt idx="1817">
                  <c:v>2.4456018518518519E-2</c:v>
                </c:pt>
                <c:pt idx="1818">
                  <c:v>2.4467592592592593E-2</c:v>
                </c:pt>
                <c:pt idx="1819">
                  <c:v>2.4479166666666666E-2</c:v>
                </c:pt>
                <c:pt idx="1820">
                  <c:v>2.449074074074074E-2</c:v>
                </c:pt>
                <c:pt idx="1821">
                  <c:v>2.4502314814814814E-2</c:v>
                </c:pt>
                <c:pt idx="1822">
                  <c:v>2.4513888888888887E-2</c:v>
                </c:pt>
                <c:pt idx="1823">
                  <c:v>2.4525462962962968E-2</c:v>
                </c:pt>
                <c:pt idx="1824">
                  <c:v>2.4537037037037038E-2</c:v>
                </c:pt>
                <c:pt idx="1825">
                  <c:v>2.4548611111111115E-2</c:v>
                </c:pt>
                <c:pt idx="1826">
                  <c:v>2.4560185185185185E-2</c:v>
                </c:pt>
                <c:pt idx="1827">
                  <c:v>2.4571759259259262E-2</c:v>
                </c:pt>
                <c:pt idx="1828">
                  <c:v>2.4583333333333332E-2</c:v>
                </c:pt>
                <c:pt idx="1829">
                  <c:v>2.4594907407407409E-2</c:v>
                </c:pt>
                <c:pt idx="1830">
                  <c:v>2.4606481481481479E-2</c:v>
                </c:pt>
                <c:pt idx="1831">
                  <c:v>2.461805555555556E-2</c:v>
                </c:pt>
                <c:pt idx="1832">
                  <c:v>2.462962962962963E-2</c:v>
                </c:pt>
                <c:pt idx="1833">
                  <c:v>2.4641203703703703E-2</c:v>
                </c:pt>
                <c:pt idx="1834">
                  <c:v>2.4652777777777777E-2</c:v>
                </c:pt>
                <c:pt idx="1835">
                  <c:v>2.4664351851851851E-2</c:v>
                </c:pt>
                <c:pt idx="1836">
                  <c:v>2.4675925925925924E-2</c:v>
                </c:pt>
                <c:pt idx="1837">
                  <c:v>2.4687499999999998E-2</c:v>
                </c:pt>
                <c:pt idx="1838">
                  <c:v>2.4699074074074078E-2</c:v>
                </c:pt>
                <c:pt idx="1839">
                  <c:v>2.4710648148148148E-2</c:v>
                </c:pt>
                <c:pt idx="1840">
                  <c:v>2.4722222222222225E-2</c:v>
                </c:pt>
                <c:pt idx="1841">
                  <c:v>2.4733796296296295E-2</c:v>
                </c:pt>
                <c:pt idx="1842">
                  <c:v>2.4745370370370372E-2</c:v>
                </c:pt>
                <c:pt idx="1843">
                  <c:v>2.4756944444444443E-2</c:v>
                </c:pt>
                <c:pt idx="1844">
                  <c:v>2.476851851851852E-2</c:v>
                </c:pt>
                <c:pt idx="1845">
                  <c:v>2.478009259259259E-2</c:v>
                </c:pt>
                <c:pt idx="1846">
                  <c:v>2.479166666666667E-2</c:v>
                </c:pt>
                <c:pt idx="1847">
                  <c:v>2.480324074074074E-2</c:v>
                </c:pt>
                <c:pt idx="1848">
                  <c:v>2.4814814814814817E-2</c:v>
                </c:pt>
                <c:pt idx="1849">
                  <c:v>2.4826388888888887E-2</c:v>
                </c:pt>
                <c:pt idx="1850">
                  <c:v>2.4837962962962964E-2</c:v>
                </c:pt>
                <c:pt idx="1851">
                  <c:v>2.4849537037037035E-2</c:v>
                </c:pt>
                <c:pt idx="1852">
                  <c:v>2.4861111111111108E-2</c:v>
                </c:pt>
                <c:pt idx="1853">
                  <c:v>2.4872685185185189E-2</c:v>
                </c:pt>
                <c:pt idx="1854">
                  <c:v>2.4884259259259259E-2</c:v>
                </c:pt>
                <c:pt idx="1855">
                  <c:v>2.4895833333333336E-2</c:v>
                </c:pt>
                <c:pt idx="1856">
                  <c:v>2.4907407407407406E-2</c:v>
                </c:pt>
                <c:pt idx="1857">
                  <c:v>2.4918981481481483E-2</c:v>
                </c:pt>
                <c:pt idx="1858">
                  <c:v>2.4930555555555553E-2</c:v>
                </c:pt>
                <c:pt idx="1859">
                  <c:v>2.494212962962963E-2</c:v>
                </c:pt>
                <c:pt idx="1860">
                  <c:v>2.49537037037037E-2</c:v>
                </c:pt>
                <c:pt idx="1861">
                  <c:v>2.4965277777777781E-2</c:v>
                </c:pt>
                <c:pt idx="1862">
                  <c:v>2.4976851851851851E-2</c:v>
                </c:pt>
                <c:pt idx="1863">
                  <c:v>2.4988425925925928E-2</c:v>
                </c:pt>
                <c:pt idx="1864">
                  <c:v>2.4999999999999998E-2</c:v>
                </c:pt>
                <c:pt idx="1865">
                  <c:v>2.5011574074074075E-2</c:v>
                </c:pt>
                <c:pt idx="1866">
                  <c:v>2.5023148148148145E-2</c:v>
                </c:pt>
                <c:pt idx="1867">
                  <c:v>2.5034722222222222E-2</c:v>
                </c:pt>
                <c:pt idx="1868">
                  <c:v>2.5046296296296299E-2</c:v>
                </c:pt>
                <c:pt idx="1869">
                  <c:v>2.5057870370370373E-2</c:v>
                </c:pt>
                <c:pt idx="1870">
                  <c:v>2.5069444444444446E-2</c:v>
                </c:pt>
                <c:pt idx="1871">
                  <c:v>2.508101851851852E-2</c:v>
                </c:pt>
                <c:pt idx="1872">
                  <c:v>2.5092592592592593E-2</c:v>
                </c:pt>
                <c:pt idx="1873">
                  <c:v>2.5104166666666664E-2</c:v>
                </c:pt>
                <c:pt idx="1874">
                  <c:v>2.5115740740740741E-2</c:v>
                </c:pt>
                <c:pt idx="1875">
                  <c:v>2.5127314814814811E-2</c:v>
                </c:pt>
                <c:pt idx="1876">
                  <c:v>2.5138888888888891E-2</c:v>
                </c:pt>
                <c:pt idx="1877">
                  <c:v>2.5150462962962961E-2</c:v>
                </c:pt>
                <c:pt idx="1878">
                  <c:v>2.5162037037037038E-2</c:v>
                </c:pt>
                <c:pt idx="1879">
                  <c:v>2.5173611111111108E-2</c:v>
                </c:pt>
                <c:pt idx="1880">
                  <c:v>2.5185185185185185E-2</c:v>
                </c:pt>
                <c:pt idx="1881">
                  <c:v>2.5196759259259256E-2</c:v>
                </c:pt>
                <c:pt idx="1882">
                  <c:v>2.5208333333333333E-2</c:v>
                </c:pt>
                <c:pt idx="1883">
                  <c:v>2.521990740740741E-2</c:v>
                </c:pt>
                <c:pt idx="1884">
                  <c:v>2.5231481481481483E-2</c:v>
                </c:pt>
                <c:pt idx="1885">
                  <c:v>2.5243055555555557E-2</c:v>
                </c:pt>
                <c:pt idx="1886">
                  <c:v>2.525462962962963E-2</c:v>
                </c:pt>
                <c:pt idx="1887">
                  <c:v>2.5266203703703704E-2</c:v>
                </c:pt>
                <c:pt idx="1888">
                  <c:v>2.5277777777777777E-2</c:v>
                </c:pt>
                <c:pt idx="1889">
                  <c:v>2.5289351851851851E-2</c:v>
                </c:pt>
                <c:pt idx="1890">
                  <c:v>2.5300925925925925E-2</c:v>
                </c:pt>
                <c:pt idx="1891">
                  <c:v>2.5312500000000002E-2</c:v>
                </c:pt>
                <c:pt idx="1892">
                  <c:v>2.5324074074074079E-2</c:v>
                </c:pt>
                <c:pt idx="1893">
                  <c:v>2.5335648148148149E-2</c:v>
                </c:pt>
                <c:pt idx="1894">
                  <c:v>2.5347222222222219E-2</c:v>
                </c:pt>
                <c:pt idx="1895">
                  <c:v>2.5358796296296296E-2</c:v>
                </c:pt>
                <c:pt idx="1896">
                  <c:v>2.5370370370370366E-2</c:v>
                </c:pt>
                <c:pt idx="1897">
                  <c:v>2.5381944444444443E-2</c:v>
                </c:pt>
                <c:pt idx="1898">
                  <c:v>2.539351851851852E-2</c:v>
                </c:pt>
                <c:pt idx="1899">
                  <c:v>2.5405092592592594E-2</c:v>
                </c:pt>
                <c:pt idx="1900">
                  <c:v>2.5416666666666667E-2</c:v>
                </c:pt>
                <c:pt idx="1901">
                  <c:v>2.5428240740740741E-2</c:v>
                </c:pt>
                <c:pt idx="1902">
                  <c:v>2.5439814814814814E-2</c:v>
                </c:pt>
                <c:pt idx="1903">
                  <c:v>2.5451388888888888E-2</c:v>
                </c:pt>
                <c:pt idx="1904">
                  <c:v>2.5462962962962962E-2</c:v>
                </c:pt>
                <c:pt idx="1905">
                  <c:v>2.5474537037037035E-2</c:v>
                </c:pt>
                <c:pt idx="1906">
                  <c:v>2.5486111111111112E-2</c:v>
                </c:pt>
                <c:pt idx="1907">
                  <c:v>2.5497685185185189E-2</c:v>
                </c:pt>
                <c:pt idx="1908">
                  <c:v>2.5509259259259259E-2</c:v>
                </c:pt>
                <c:pt idx="1909">
                  <c:v>2.5520833333333336E-2</c:v>
                </c:pt>
                <c:pt idx="1910">
                  <c:v>2.5532407407407406E-2</c:v>
                </c:pt>
                <c:pt idx="1911">
                  <c:v>2.5543981481481483E-2</c:v>
                </c:pt>
                <c:pt idx="1912">
                  <c:v>2.5555555555555554E-2</c:v>
                </c:pt>
                <c:pt idx="1913">
                  <c:v>2.5567129629629634E-2</c:v>
                </c:pt>
                <c:pt idx="1914">
                  <c:v>2.5578703703703704E-2</c:v>
                </c:pt>
                <c:pt idx="1915">
                  <c:v>2.5590277777777778E-2</c:v>
                </c:pt>
                <c:pt idx="1916">
                  <c:v>2.5601851851851851E-2</c:v>
                </c:pt>
                <c:pt idx="1917">
                  <c:v>2.5613425925925925E-2</c:v>
                </c:pt>
                <c:pt idx="1918">
                  <c:v>2.5624999999999998E-2</c:v>
                </c:pt>
                <c:pt idx="1919">
                  <c:v>2.5636574074074072E-2</c:v>
                </c:pt>
                <c:pt idx="1920">
                  <c:v>2.5648148148148146E-2</c:v>
                </c:pt>
                <c:pt idx="1921">
                  <c:v>2.5659722222222223E-2</c:v>
                </c:pt>
                <c:pt idx="1922">
                  <c:v>2.56712962962963E-2</c:v>
                </c:pt>
                <c:pt idx="1923">
                  <c:v>2.56712962962963E-2</c:v>
                </c:pt>
                <c:pt idx="1924">
                  <c:v>2.568287037037037E-2</c:v>
                </c:pt>
                <c:pt idx="1925">
                  <c:v>2.5694444444444447E-2</c:v>
                </c:pt>
                <c:pt idx="1926">
                  <c:v>2.5706018518518517E-2</c:v>
                </c:pt>
                <c:pt idx="1927">
                  <c:v>2.5717592592592594E-2</c:v>
                </c:pt>
                <c:pt idx="1928">
                  <c:v>2.5729166666666664E-2</c:v>
                </c:pt>
                <c:pt idx="1929">
                  <c:v>2.5740740740740745E-2</c:v>
                </c:pt>
                <c:pt idx="1930">
                  <c:v>2.5752314814814815E-2</c:v>
                </c:pt>
                <c:pt idx="1931">
                  <c:v>2.5763888888888892E-2</c:v>
                </c:pt>
                <c:pt idx="1932">
                  <c:v>2.5775462962962962E-2</c:v>
                </c:pt>
                <c:pt idx="1933">
                  <c:v>2.5787037037037039E-2</c:v>
                </c:pt>
                <c:pt idx="1934">
                  <c:v>2.5798611111111109E-2</c:v>
                </c:pt>
                <c:pt idx="1935">
                  <c:v>2.5810185185185183E-2</c:v>
                </c:pt>
                <c:pt idx="1936">
                  <c:v>2.5821759259259256E-2</c:v>
                </c:pt>
                <c:pt idx="1937">
                  <c:v>2.5833333333333333E-2</c:v>
                </c:pt>
                <c:pt idx="1938">
                  <c:v>2.584490740740741E-2</c:v>
                </c:pt>
                <c:pt idx="1939">
                  <c:v>2.585648148148148E-2</c:v>
                </c:pt>
                <c:pt idx="1940">
                  <c:v>2.5868055555555557E-2</c:v>
                </c:pt>
                <c:pt idx="1941">
                  <c:v>2.5879629629629627E-2</c:v>
                </c:pt>
                <c:pt idx="1942">
                  <c:v>2.5891203703703704E-2</c:v>
                </c:pt>
                <c:pt idx="1943">
                  <c:v>2.5902777777777775E-2</c:v>
                </c:pt>
                <c:pt idx="1944">
                  <c:v>2.5914351851851855E-2</c:v>
                </c:pt>
                <c:pt idx="1945">
                  <c:v>2.5925925925925925E-2</c:v>
                </c:pt>
                <c:pt idx="1946">
                  <c:v>2.5937500000000002E-2</c:v>
                </c:pt>
                <c:pt idx="1947">
                  <c:v>2.5949074074074072E-2</c:v>
                </c:pt>
                <c:pt idx="1948">
                  <c:v>2.5960648148148149E-2</c:v>
                </c:pt>
                <c:pt idx="1949">
                  <c:v>2.5972222222222219E-2</c:v>
                </c:pt>
                <c:pt idx="1950">
                  <c:v>2.5983796296296297E-2</c:v>
                </c:pt>
                <c:pt idx="1951">
                  <c:v>2.5995370370370367E-2</c:v>
                </c:pt>
                <c:pt idx="1952">
                  <c:v>2.6006944444444447E-2</c:v>
                </c:pt>
                <c:pt idx="1953">
                  <c:v>2.6018518518518521E-2</c:v>
                </c:pt>
                <c:pt idx="1954">
                  <c:v>2.6030092592592594E-2</c:v>
                </c:pt>
                <c:pt idx="1955">
                  <c:v>2.6041666666666668E-2</c:v>
                </c:pt>
                <c:pt idx="1956">
                  <c:v>2.6053240740740738E-2</c:v>
                </c:pt>
                <c:pt idx="1957">
                  <c:v>2.6064814814814815E-2</c:v>
                </c:pt>
                <c:pt idx="1958">
                  <c:v>2.6076388888888885E-2</c:v>
                </c:pt>
                <c:pt idx="1959">
                  <c:v>2.6087962962962966E-2</c:v>
                </c:pt>
                <c:pt idx="1960">
                  <c:v>2.6099537037037036E-2</c:v>
                </c:pt>
                <c:pt idx="1961">
                  <c:v>2.6111111111111113E-2</c:v>
                </c:pt>
                <c:pt idx="1962">
                  <c:v>2.6122685185185183E-2</c:v>
                </c:pt>
                <c:pt idx="1963">
                  <c:v>2.613425925925926E-2</c:v>
                </c:pt>
                <c:pt idx="1964">
                  <c:v>2.614583333333333E-2</c:v>
                </c:pt>
                <c:pt idx="1965">
                  <c:v>2.6157407407407407E-2</c:v>
                </c:pt>
                <c:pt idx="1966">
                  <c:v>2.6168981481481477E-2</c:v>
                </c:pt>
                <c:pt idx="1967">
                  <c:v>2.6180555555555558E-2</c:v>
                </c:pt>
                <c:pt idx="1968">
                  <c:v>2.6192129629629631E-2</c:v>
                </c:pt>
                <c:pt idx="1969">
                  <c:v>2.6203703703703705E-2</c:v>
                </c:pt>
                <c:pt idx="1970">
                  <c:v>2.6215277777777778E-2</c:v>
                </c:pt>
                <c:pt idx="1971">
                  <c:v>2.6226851851851852E-2</c:v>
                </c:pt>
                <c:pt idx="1972">
                  <c:v>2.6238425925925925E-2</c:v>
                </c:pt>
                <c:pt idx="1973">
                  <c:v>2.6249999999999999E-2</c:v>
                </c:pt>
                <c:pt idx="1974">
                  <c:v>2.6261574074074076E-2</c:v>
                </c:pt>
                <c:pt idx="1975">
                  <c:v>2.6273148148148153E-2</c:v>
                </c:pt>
                <c:pt idx="1976">
                  <c:v>2.6284722222222223E-2</c:v>
                </c:pt>
                <c:pt idx="1977">
                  <c:v>2.6296296296296293E-2</c:v>
                </c:pt>
                <c:pt idx="1978">
                  <c:v>2.630787037037037E-2</c:v>
                </c:pt>
                <c:pt idx="1979">
                  <c:v>2.631944444444444E-2</c:v>
                </c:pt>
                <c:pt idx="1980">
                  <c:v>2.6331018518518517E-2</c:v>
                </c:pt>
                <c:pt idx="1981">
                  <c:v>2.6342592592592588E-2</c:v>
                </c:pt>
                <c:pt idx="1982">
                  <c:v>2.6354166666666668E-2</c:v>
                </c:pt>
                <c:pt idx="1983">
                  <c:v>2.6365740740740742E-2</c:v>
                </c:pt>
                <c:pt idx="1984">
                  <c:v>2.6377314814814815E-2</c:v>
                </c:pt>
                <c:pt idx="1985">
                  <c:v>2.6388888888888889E-2</c:v>
                </c:pt>
                <c:pt idx="1986">
                  <c:v>2.6400462962962962E-2</c:v>
                </c:pt>
                <c:pt idx="1987">
                  <c:v>2.6412037037037036E-2</c:v>
                </c:pt>
                <c:pt idx="1988">
                  <c:v>2.642361111111111E-2</c:v>
                </c:pt>
                <c:pt idx="1989">
                  <c:v>2.6435185185185187E-2</c:v>
                </c:pt>
                <c:pt idx="1990">
                  <c:v>2.6446759259259264E-2</c:v>
                </c:pt>
                <c:pt idx="1991">
                  <c:v>2.6458333333333334E-2</c:v>
                </c:pt>
                <c:pt idx="1992">
                  <c:v>2.6469907407407411E-2</c:v>
                </c:pt>
                <c:pt idx="1993">
                  <c:v>2.6481481481481481E-2</c:v>
                </c:pt>
                <c:pt idx="1994">
                  <c:v>2.6493055555555558E-2</c:v>
                </c:pt>
                <c:pt idx="1995">
                  <c:v>2.6504629629629628E-2</c:v>
                </c:pt>
                <c:pt idx="1996">
                  <c:v>2.6516203703703698E-2</c:v>
                </c:pt>
                <c:pt idx="1997">
                  <c:v>2.6527777777777779E-2</c:v>
                </c:pt>
                <c:pt idx="1998">
                  <c:v>2.6539351851851852E-2</c:v>
                </c:pt>
                <c:pt idx="1999">
                  <c:v>2.6550925925925926E-2</c:v>
                </c:pt>
                <c:pt idx="2000">
                  <c:v>2.6562499999999999E-2</c:v>
                </c:pt>
                <c:pt idx="2001">
                  <c:v>2.6574074074074073E-2</c:v>
                </c:pt>
                <c:pt idx="2002">
                  <c:v>2.6585648148148146E-2</c:v>
                </c:pt>
                <c:pt idx="2003">
                  <c:v>2.659722222222222E-2</c:v>
                </c:pt>
                <c:pt idx="2004">
                  <c:v>2.6608796296296297E-2</c:v>
                </c:pt>
                <c:pt idx="2005">
                  <c:v>2.6620370370370374E-2</c:v>
                </c:pt>
                <c:pt idx="2006">
                  <c:v>2.6631944444444444E-2</c:v>
                </c:pt>
                <c:pt idx="2007">
                  <c:v>2.6643518518518521E-2</c:v>
                </c:pt>
                <c:pt idx="2008">
                  <c:v>2.6655092592592591E-2</c:v>
                </c:pt>
                <c:pt idx="2009">
                  <c:v>2.6666666666666668E-2</c:v>
                </c:pt>
                <c:pt idx="2010">
                  <c:v>2.6678240740740738E-2</c:v>
                </c:pt>
                <c:pt idx="2011">
                  <c:v>2.6689814814814816E-2</c:v>
                </c:pt>
                <c:pt idx="2012">
                  <c:v>2.6701388888888889E-2</c:v>
                </c:pt>
                <c:pt idx="2013">
                  <c:v>2.6712962962962966E-2</c:v>
                </c:pt>
                <c:pt idx="2014">
                  <c:v>2.6724537037037036E-2</c:v>
                </c:pt>
                <c:pt idx="2015">
                  <c:v>2.6736111111111113E-2</c:v>
                </c:pt>
                <c:pt idx="2016">
                  <c:v>2.6747685185185183E-2</c:v>
                </c:pt>
                <c:pt idx="2017">
                  <c:v>2.6759259259259257E-2</c:v>
                </c:pt>
                <c:pt idx="2018">
                  <c:v>2.6770833333333331E-2</c:v>
                </c:pt>
                <c:pt idx="2019">
                  <c:v>2.6782407407407408E-2</c:v>
                </c:pt>
                <c:pt idx="2020">
                  <c:v>2.6793981481481485E-2</c:v>
                </c:pt>
                <c:pt idx="2021">
                  <c:v>2.6805555555555555E-2</c:v>
                </c:pt>
                <c:pt idx="2022">
                  <c:v>2.6817129629629632E-2</c:v>
                </c:pt>
                <c:pt idx="2023">
                  <c:v>2.6828703703703702E-2</c:v>
                </c:pt>
                <c:pt idx="2024">
                  <c:v>2.6840277777777779E-2</c:v>
                </c:pt>
                <c:pt idx="2025">
                  <c:v>2.6851851851851849E-2</c:v>
                </c:pt>
                <c:pt idx="2026">
                  <c:v>2.6863425925925926E-2</c:v>
                </c:pt>
                <c:pt idx="2027">
                  <c:v>2.6875E-2</c:v>
                </c:pt>
                <c:pt idx="2028">
                  <c:v>2.6886574074074077E-2</c:v>
                </c:pt>
                <c:pt idx="2029">
                  <c:v>2.6898148148148147E-2</c:v>
                </c:pt>
                <c:pt idx="2030">
                  <c:v>2.6909722222222224E-2</c:v>
                </c:pt>
                <c:pt idx="2031">
                  <c:v>2.6921296296296294E-2</c:v>
                </c:pt>
                <c:pt idx="2032">
                  <c:v>2.6932870370370371E-2</c:v>
                </c:pt>
                <c:pt idx="2033">
                  <c:v>2.6944444444444441E-2</c:v>
                </c:pt>
                <c:pt idx="2034">
                  <c:v>2.6956018518518522E-2</c:v>
                </c:pt>
                <c:pt idx="2035">
                  <c:v>2.6967592592592595E-2</c:v>
                </c:pt>
                <c:pt idx="2036">
                  <c:v>2.6979166666666669E-2</c:v>
                </c:pt>
                <c:pt idx="2037">
                  <c:v>2.6990740740740742E-2</c:v>
                </c:pt>
                <c:pt idx="2038">
                  <c:v>2.7002314814814812E-2</c:v>
                </c:pt>
                <c:pt idx="2039">
                  <c:v>2.7013888888888889E-2</c:v>
                </c:pt>
                <c:pt idx="2040">
                  <c:v>2.7025462962962959E-2</c:v>
                </c:pt>
                <c:pt idx="2041">
                  <c:v>2.7037037037037037E-2</c:v>
                </c:pt>
                <c:pt idx="2042">
                  <c:v>2.704861111111111E-2</c:v>
                </c:pt>
                <c:pt idx="2043">
                  <c:v>2.7060185185185187E-2</c:v>
                </c:pt>
                <c:pt idx="2044">
                  <c:v>2.7071759259259257E-2</c:v>
                </c:pt>
                <c:pt idx="2045">
                  <c:v>2.7083333333333334E-2</c:v>
                </c:pt>
                <c:pt idx="2046">
                  <c:v>2.7094907407407404E-2</c:v>
                </c:pt>
                <c:pt idx="2047">
                  <c:v>2.7106481481481481E-2</c:v>
                </c:pt>
                <c:pt idx="2048">
                  <c:v>2.7118055555555552E-2</c:v>
                </c:pt>
                <c:pt idx="2049">
                  <c:v>2.7129629629629632E-2</c:v>
                </c:pt>
                <c:pt idx="2050">
                  <c:v>2.7141203703703706E-2</c:v>
                </c:pt>
                <c:pt idx="2051">
                  <c:v>2.7152777777777779E-2</c:v>
                </c:pt>
                <c:pt idx="2052">
                  <c:v>2.7164351851851853E-2</c:v>
                </c:pt>
                <c:pt idx="2053">
                  <c:v>2.7175925925925926E-2</c:v>
                </c:pt>
                <c:pt idx="2054">
                  <c:v>2.71875E-2</c:v>
                </c:pt>
                <c:pt idx="2055">
                  <c:v>2.7199074074074073E-2</c:v>
                </c:pt>
                <c:pt idx="2056">
                  <c:v>2.7210648148148147E-2</c:v>
                </c:pt>
                <c:pt idx="2057">
                  <c:v>2.7222222222222228E-2</c:v>
                </c:pt>
                <c:pt idx="2058">
                  <c:v>2.7233796296296298E-2</c:v>
                </c:pt>
                <c:pt idx="2059">
                  <c:v>2.7245370370370368E-2</c:v>
                </c:pt>
                <c:pt idx="2060">
                  <c:v>2.7256944444444445E-2</c:v>
                </c:pt>
                <c:pt idx="2061">
                  <c:v>2.7268518518518515E-2</c:v>
                </c:pt>
                <c:pt idx="2062">
                  <c:v>2.7280092592592592E-2</c:v>
                </c:pt>
                <c:pt idx="2063">
                  <c:v>2.7291666666666662E-2</c:v>
                </c:pt>
                <c:pt idx="2064">
                  <c:v>2.7303240740740743E-2</c:v>
                </c:pt>
                <c:pt idx="2065">
                  <c:v>2.7314814814814816E-2</c:v>
                </c:pt>
                <c:pt idx="2066">
                  <c:v>2.732638888888889E-2</c:v>
                </c:pt>
                <c:pt idx="2067">
                  <c:v>2.7337962962962963E-2</c:v>
                </c:pt>
                <c:pt idx="2068">
                  <c:v>2.7349537037037037E-2</c:v>
                </c:pt>
                <c:pt idx="2069">
                  <c:v>2.736111111111111E-2</c:v>
                </c:pt>
                <c:pt idx="2070">
                  <c:v>2.7372685185185184E-2</c:v>
                </c:pt>
                <c:pt idx="2071">
                  <c:v>2.7384259259259257E-2</c:v>
                </c:pt>
                <c:pt idx="2072">
                  <c:v>2.7395833333333338E-2</c:v>
                </c:pt>
                <c:pt idx="2073">
                  <c:v>2.7407407407407408E-2</c:v>
                </c:pt>
                <c:pt idx="2074">
                  <c:v>2.7418981481481485E-2</c:v>
                </c:pt>
                <c:pt idx="2075">
                  <c:v>2.7430555555555555E-2</c:v>
                </c:pt>
                <c:pt idx="2076">
                  <c:v>2.7442129629629632E-2</c:v>
                </c:pt>
                <c:pt idx="2077">
                  <c:v>2.7453703703703702E-2</c:v>
                </c:pt>
                <c:pt idx="2078">
                  <c:v>2.7465277777777772E-2</c:v>
                </c:pt>
                <c:pt idx="2079">
                  <c:v>2.7476851851851853E-2</c:v>
                </c:pt>
                <c:pt idx="2080">
                  <c:v>2.7488425925925927E-2</c:v>
                </c:pt>
                <c:pt idx="2081">
                  <c:v>2.75E-2</c:v>
                </c:pt>
                <c:pt idx="2082">
                  <c:v>2.7511574074074074E-2</c:v>
                </c:pt>
                <c:pt idx="2083">
                  <c:v>2.7523148148148147E-2</c:v>
                </c:pt>
                <c:pt idx="2084">
                  <c:v>2.7534722222222221E-2</c:v>
                </c:pt>
                <c:pt idx="2085">
                  <c:v>2.7546296296296294E-2</c:v>
                </c:pt>
                <c:pt idx="2086">
                  <c:v>2.7557870370370368E-2</c:v>
                </c:pt>
                <c:pt idx="2087">
                  <c:v>2.7569444444444448E-2</c:v>
                </c:pt>
                <c:pt idx="2088">
                  <c:v>2.7581018518518519E-2</c:v>
                </c:pt>
                <c:pt idx="2089">
                  <c:v>2.7592592592592596E-2</c:v>
                </c:pt>
                <c:pt idx="2090">
                  <c:v>2.7604166666666666E-2</c:v>
                </c:pt>
                <c:pt idx="2091">
                  <c:v>2.7615740740740743E-2</c:v>
                </c:pt>
                <c:pt idx="2092">
                  <c:v>2.7627314814814813E-2</c:v>
                </c:pt>
                <c:pt idx="2093">
                  <c:v>2.763888888888889E-2</c:v>
                </c:pt>
                <c:pt idx="2094">
                  <c:v>2.7650462962962963E-2</c:v>
                </c:pt>
                <c:pt idx="2095">
                  <c:v>2.7662037037037041E-2</c:v>
                </c:pt>
                <c:pt idx="2096">
                  <c:v>2.7673611111111111E-2</c:v>
                </c:pt>
                <c:pt idx="2097">
                  <c:v>2.7685185185185188E-2</c:v>
                </c:pt>
                <c:pt idx="2098">
                  <c:v>2.7696759259259258E-2</c:v>
                </c:pt>
                <c:pt idx="2099">
                  <c:v>2.7708333333333331E-2</c:v>
                </c:pt>
                <c:pt idx="2100">
                  <c:v>2.7719907407407405E-2</c:v>
                </c:pt>
                <c:pt idx="2101">
                  <c:v>2.7731481481481478E-2</c:v>
                </c:pt>
                <c:pt idx="2102">
                  <c:v>2.7743055555555559E-2</c:v>
                </c:pt>
                <c:pt idx="2103">
                  <c:v>2.7754629629629629E-2</c:v>
                </c:pt>
                <c:pt idx="2104">
                  <c:v>2.7766203703703706E-2</c:v>
                </c:pt>
                <c:pt idx="2105">
                  <c:v>2.7777777777777776E-2</c:v>
                </c:pt>
                <c:pt idx="2106">
                  <c:v>2.7789351851851853E-2</c:v>
                </c:pt>
                <c:pt idx="2107">
                  <c:v>2.7800925925925923E-2</c:v>
                </c:pt>
                <c:pt idx="2108">
                  <c:v>2.78125E-2</c:v>
                </c:pt>
                <c:pt idx="2109">
                  <c:v>2.7824074074074074E-2</c:v>
                </c:pt>
                <c:pt idx="2110">
                  <c:v>2.7835648148148151E-2</c:v>
                </c:pt>
                <c:pt idx="2111">
                  <c:v>2.7847222222222221E-2</c:v>
                </c:pt>
                <c:pt idx="2112">
                  <c:v>2.7858796296296298E-2</c:v>
                </c:pt>
                <c:pt idx="2113">
                  <c:v>2.7870370370370368E-2</c:v>
                </c:pt>
                <c:pt idx="2114">
                  <c:v>2.7881944444444445E-2</c:v>
                </c:pt>
                <c:pt idx="2115">
                  <c:v>2.7893518518518515E-2</c:v>
                </c:pt>
                <c:pt idx="2116">
                  <c:v>2.7905092592592592E-2</c:v>
                </c:pt>
                <c:pt idx="2117">
                  <c:v>2.7916666666666669E-2</c:v>
                </c:pt>
                <c:pt idx="2118">
                  <c:v>2.7928240740740743E-2</c:v>
                </c:pt>
                <c:pt idx="2119">
                  <c:v>2.7939814814814817E-2</c:v>
                </c:pt>
                <c:pt idx="2120">
                  <c:v>2.7951388888888887E-2</c:v>
                </c:pt>
                <c:pt idx="2121">
                  <c:v>2.7962962962962964E-2</c:v>
                </c:pt>
                <c:pt idx="2122">
                  <c:v>2.7974537037037034E-2</c:v>
                </c:pt>
                <c:pt idx="2123">
                  <c:v>2.7986111111111111E-2</c:v>
                </c:pt>
                <c:pt idx="2124">
                  <c:v>2.7997685185185184E-2</c:v>
                </c:pt>
                <c:pt idx="2125">
                  <c:v>2.8009259259259262E-2</c:v>
                </c:pt>
                <c:pt idx="2126">
                  <c:v>2.8020833333333332E-2</c:v>
                </c:pt>
                <c:pt idx="2127">
                  <c:v>2.8032407407407409E-2</c:v>
                </c:pt>
                <c:pt idx="2128">
                  <c:v>2.8043981481481479E-2</c:v>
                </c:pt>
                <c:pt idx="2129">
                  <c:v>2.8055555555555556E-2</c:v>
                </c:pt>
                <c:pt idx="2130">
                  <c:v>2.8067129629629626E-2</c:v>
                </c:pt>
                <c:pt idx="2131">
                  <c:v>2.8078703703703703E-2</c:v>
                </c:pt>
                <c:pt idx="2132">
                  <c:v>2.809027777777778E-2</c:v>
                </c:pt>
                <c:pt idx="2133">
                  <c:v>2.8101851851851854E-2</c:v>
                </c:pt>
                <c:pt idx="2134">
                  <c:v>2.8113425925925927E-2</c:v>
                </c:pt>
                <c:pt idx="2135">
                  <c:v>2.8125000000000001E-2</c:v>
                </c:pt>
                <c:pt idx="2136">
                  <c:v>2.8136574074074074E-2</c:v>
                </c:pt>
                <c:pt idx="2137">
                  <c:v>2.8148148148148148E-2</c:v>
                </c:pt>
                <c:pt idx="2138">
                  <c:v>2.8159722222222221E-2</c:v>
                </c:pt>
                <c:pt idx="2139">
                  <c:v>2.8171296296296302E-2</c:v>
                </c:pt>
                <c:pt idx="2140">
                  <c:v>2.8182870370370372E-2</c:v>
                </c:pt>
                <c:pt idx="2141">
                  <c:v>2.8194444444444442E-2</c:v>
                </c:pt>
                <c:pt idx="2142">
                  <c:v>2.8206018518518519E-2</c:v>
                </c:pt>
                <c:pt idx="2143">
                  <c:v>2.8217592592592589E-2</c:v>
                </c:pt>
                <c:pt idx="2144">
                  <c:v>2.8229166666666666E-2</c:v>
                </c:pt>
                <c:pt idx="2145">
                  <c:v>2.8240740740740736E-2</c:v>
                </c:pt>
                <c:pt idx="2146">
                  <c:v>2.8252314814814813E-2</c:v>
                </c:pt>
                <c:pt idx="2147">
                  <c:v>2.826388888888889E-2</c:v>
                </c:pt>
                <c:pt idx="2148">
                  <c:v>2.8275462962962964E-2</c:v>
                </c:pt>
                <c:pt idx="2149">
                  <c:v>2.8287037037037038E-2</c:v>
                </c:pt>
                <c:pt idx="2150">
                  <c:v>2.8298611111111111E-2</c:v>
                </c:pt>
                <c:pt idx="2151">
                  <c:v>2.8310185185185185E-2</c:v>
                </c:pt>
                <c:pt idx="2152">
                  <c:v>2.8321759259259258E-2</c:v>
                </c:pt>
                <c:pt idx="2153">
                  <c:v>2.8333333333333332E-2</c:v>
                </c:pt>
                <c:pt idx="2154">
                  <c:v>2.8344907407407412E-2</c:v>
                </c:pt>
                <c:pt idx="2155">
                  <c:v>2.8356481481481483E-2</c:v>
                </c:pt>
                <c:pt idx="2156">
                  <c:v>2.836805555555556E-2</c:v>
                </c:pt>
                <c:pt idx="2157">
                  <c:v>2.837962962962963E-2</c:v>
                </c:pt>
                <c:pt idx="2158">
                  <c:v>2.8391203703703707E-2</c:v>
                </c:pt>
                <c:pt idx="2159">
                  <c:v>2.8402777777777777E-2</c:v>
                </c:pt>
                <c:pt idx="2160">
                  <c:v>2.8414351851851847E-2</c:v>
                </c:pt>
                <c:pt idx="2161">
                  <c:v>2.8425925925925924E-2</c:v>
                </c:pt>
                <c:pt idx="2162">
                  <c:v>2.8437500000000001E-2</c:v>
                </c:pt>
                <c:pt idx="2163">
                  <c:v>2.8449074074074075E-2</c:v>
                </c:pt>
                <c:pt idx="2164">
                  <c:v>2.8460648148148148E-2</c:v>
                </c:pt>
                <c:pt idx="2165">
                  <c:v>2.8472222222222222E-2</c:v>
                </c:pt>
                <c:pt idx="2166">
                  <c:v>2.8483796296296295E-2</c:v>
                </c:pt>
                <c:pt idx="2167">
                  <c:v>2.8495370370370369E-2</c:v>
                </c:pt>
                <c:pt idx="2168">
                  <c:v>2.8506944444444442E-2</c:v>
                </c:pt>
                <c:pt idx="2169">
                  <c:v>2.8518518518518523E-2</c:v>
                </c:pt>
                <c:pt idx="2170">
                  <c:v>2.8530092592592593E-2</c:v>
                </c:pt>
                <c:pt idx="2171">
                  <c:v>2.854166666666667E-2</c:v>
                </c:pt>
                <c:pt idx="2172">
                  <c:v>2.855324074074074E-2</c:v>
                </c:pt>
                <c:pt idx="2173">
                  <c:v>2.8564814814814817E-2</c:v>
                </c:pt>
                <c:pt idx="2174">
                  <c:v>2.8576388888888887E-2</c:v>
                </c:pt>
                <c:pt idx="2175">
                  <c:v>2.8587962962962964E-2</c:v>
                </c:pt>
                <c:pt idx="2176">
                  <c:v>2.8599537037037034E-2</c:v>
                </c:pt>
                <c:pt idx="2177">
                  <c:v>2.8611111111111115E-2</c:v>
                </c:pt>
                <c:pt idx="2178">
                  <c:v>2.8622685185185185E-2</c:v>
                </c:pt>
                <c:pt idx="2179">
                  <c:v>2.8634259259259262E-2</c:v>
                </c:pt>
                <c:pt idx="2180">
                  <c:v>2.8645833333333332E-2</c:v>
                </c:pt>
                <c:pt idx="2181">
                  <c:v>2.8657407407407406E-2</c:v>
                </c:pt>
                <c:pt idx="2182">
                  <c:v>2.8668981481481479E-2</c:v>
                </c:pt>
                <c:pt idx="2183">
                  <c:v>2.8680555555555553E-2</c:v>
                </c:pt>
                <c:pt idx="2184">
                  <c:v>2.8692129629629633E-2</c:v>
                </c:pt>
                <c:pt idx="2185">
                  <c:v>2.8703703703703703E-2</c:v>
                </c:pt>
                <c:pt idx="2186">
                  <c:v>2.8715277777777781E-2</c:v>
                </c:pt>
                <c:pt idx="2187">
                  <c:v>2.8726851851851851E-2</c:v>
                </c:pt>
                <c:pt idx="2188">
                  <c:v>2.8738425925925928E-2</c:v>
                </c:pt>
                <c:pt idx="2189">
                  <c:v>2.8749999999999998E-2</c:v>
                </c:pt>
                <c:pt idx="2190">
                  <c:v>2.8761574074074075E-2</c:v>
                </c:pt>
                <c:pt idx="2191">
                  <c:v>2.8773148148148145E-2</c:v>
                </c:pt>
                <c:pt idx="2192">
                  <c:v>2.8784722222222225E-2</c:v>
                </c:pt>
                <c:pt idx="2193">
                  <c:v>2.8796296296296296E-2</c:v>
                </c:pt>
                <c:pt idx="2194">
                  <c:v>2.8807870370370373E-2</c:v>
                </c:pt>
                <c:pt idx="2195">
                  <c:v>2.8819444444444443E-2</c:v>
                </c:pt>
                <c:pt idx="2196">
                  <c:v>2.883101851851852E-2</c:v>
                </c:pt>
                <c:pt idx="2197">
                  <c:v>2.884259259259259E-2</c:v>
                </c:pt>
                <c:pt idx="2198">
                  <c:v>2.8854166666666667E-2</c:v>
                </c:pt>
                <c:pt idx="2199">
                  <c:v>2.8865740740740744E-2</c:v>
                </c:pt>
                <c:pt idx="2200">
                  <c:v>2.8877314814814817E-2</c:v>
                </c:pt>
                <c:pt idx="2201">
                  <c:v>2.8888888888888891E-2</c:v>
                </c:pt>
                <c:pt idx="2202">
                  <c:v>2.8900462962962961E-2</c:v>
                </c:pt>
                <c:pt idx="2203">
                  <c:v>2.8912037037037038E-2</c:v>
                </c:pt>
                <c:pt idx="2204">
                  <c:v>2.8923611111111108E-2</c:v>
                </c:pt>
                <c:pt idx="2205">
                  <c:v>2.8935185185185185E-2</c:v>
                </c:pt>
                <c:pt idx="2206">
                  <c:v>2.8946759259259255E-2</c:v>
                </c:pt>
                <c:pt idx="2207">
                  <c:v>2.8958333333333336E-2</c:v>
                </c:pt>
                <c:pt idx="2208">
                  <c:v>2.8969907407407406E-2</c:v>
                </c:pt>
                <c:pt idx="2209">
                  <c:v>2.8981481481481483E-2</c:v>
                </c:pt>
                <c:pt idx="2210">
                  <c:v>2.8993055555555553E-2</c:v>
                </c:pt>
                <c:pt idx="2211">
                  <c:v>2.900462962962963E-2</c:v>
                </c:pt>
                <c:pt idx="2212">
                  <c:v>2.90162037037037E-2</c:v>
                </c:pt>
                <c:pt idx="2213">
                  <c:v>2.9027777777777777E-2</c:v>
                </c:pt>
                <c:pt idx="2214">
                  <c:v>2.9039351851851854E-2</c:v>
                </c:pt>
                <c:pt idx="2215">
                  <c:v>2.9050925925925928E-2</c:v>
                </c:pt>
                <c:pt idx="2216">
                  <c:v>2.9062500000000002E-2</c:v>
                </c:pt>
                <c:pt idx="2217">
                  <c:v>2.9074074074074075E-2</c:v>
                </c:pt>
                <c:pt idx="2218">
                  <c:v>2.9085648148148149E-2</c:v>
                </c:pt>
                <c:pt idx="2219">
                  <c:v>2.9097222222222222E-2</c:v>
                </c:pt>
                <c:pt idx="2220">
                  <c:v>2.9108796296296296E-2</c:v>
                </c:pt>
                <c:pt idx="2221">
                  <c:v>2.9120370370370366E-2</c:v>
                </c:pt>
                <c:pt idx="2222">
                  <c:v>2.9131944444444446E-2</c:v>
                </c:pt>
                <c:pt idx="2223">
                  <c:v>2.9143518518518517E-2</c:v>
                </c:pt>
                <c:pt idx="2224">
                  <c:v>2.9155092592592594E-2</c:v>
                </c:pt>
                <c:pt idx="2225">
                  <c:v>2.9166666666666664E-2</c:v>
                </c:pt>
                <c:pt idx="2226">
                  <c:v>2.9178240740740741E-2</c:v>
                </c:pt>
                <c:pt idx="2227">
                  <c:v>2.9189814814814811E-2</c:v>
                </c:pt>
                <c:pt idx="2228">
                  <c:v>2.9201388888888888E-2</c:v>
                </c:pt>
                <c:pt idx="2229">
                  <c:v>2.9212962962962965E-2</c:v>
                </c:pt>
                <c:pt idx="2230">
                  <c:v>2.9224537037037038E-2</c:v>
                </c:pt>
                <c:pt idx="2231">
                  <c:v>2.9236111111111112E-2</c:v>
                </c:pt>
                <c:pt idx="2232">
                  <c:v>2.9247685185185186E-2</c:v>
                </c:pt>
                <c:pt idx="2233">
                  <c:v>2.9259259259259259E-2</c:v>
                </c:pt>
                <c:pt idx="2234">
                  <c:v>2.9270833333333333E-2</c:v>
                </c:pt>
                <c:pt idx="2235">
                  <c:v>2.9282407407407406E-2</c:v>
                </c:pt>
                <c:pt idx="2236">
                  <c:v>2.929398148148148E-2</c:v>
                </c:pt>
                <c:pt idx="2237">
                  <c:v>2.9305555555555557E-2</c:v>
                </c:pt>
                <c:pt idx="2238">
                  <c:v>2.9317129629629634E-2</c:v>
                </c:pt>
                <c:pt idx="2239">
                  <c:v>2.9328703703703704E-2</c:v>
                </c:pt>
                <c:pt idx="2240">
                  <c:v>2.9340277777777781E-2</c:v>
                </c:pt>
                <c:pt idx="2241">
                  <c:v>2.9351851851851851E-2</c:v>
                </c:pt>
                <c:pt idx="2242">
                  <c:v>2.9363425925925921E-2</c:v>
                </c:pt>
                <c:pt idx="2243">
                  <c:v>2.9374999999999998E-2</c:v>
                </c:pt>
                <c:pt idx="2244">
                  <c:v>2.9386574074074075E-2</c:v>
                </c:pt>
                <c:pt idx="2245">
                  <c:v>2.9398148148148149E-2</c:v>
                </c:pt>
                <c:pt idx="2246">
                  <c:v>2.9409722222222223E-2</c:v>
                </c:pt>
                <c:pt idx="2247">
                  <c:v>2.9421296296296296E-2</c:v>
                </c:pt>
                <c:pt idx="2248">
                  <c:v>2.943287037037037E-2</c:v>
                </c:pt>
                <c:pt idx="2249">
                  <c:v>2.9444444444444443E-2</c:v>
                </c:pt>
                <c:pt idx="2250">
                  <c:v>2.9456018518518517E-2</c:v>
                </c:pt>
                <c:pt idx="2251">
                  <c:v>2.946759259259259E-2</c:v>
                </c:pt>
                <c:pt idx="2252">
                  <c:v>2.9479166666666667E-2</c:v>
                </c:pt>
                <c:pt idx="2253">
                  <c:v>2.9490740740740744E-2</c:v>
                </c:pt>
                <c:pt idx="2254">
                  <c:v>2.9502314814814815E-2</c:v>
                </c:pt>
                <c:pt idx="2255">
                  <c:v>2.9513888888888892E-2</c:v>
                </c:pt>
                <c:pt idx="2256">
                  <c:v>2.9525462962962962E-2</c:v>
                </c:pt>
                <c:pt idx="2257">
                  <c:v>2.9537037037037039E-2</c:v>
                </c:pt>
                <c:pt idx="2258">
                  <c:v>2.9548611111111109E-2</c:v>
                </c:pt>
                <c:pt idx="2259">
                  <c:v>2.9560185185185189E-2</c:v>
                </c:pt>
                <c:pt idx="2260">
                  <c:v>2.9571759259259259E-2</c:v>
                </c:pt>
                <c:pt idx="2261">
                  <c:v>2.9583333333333336E-2</c:v>
                </c:pt>
                <c:pt idx="2262">
                  <c:v>2.9594907407407407E-2</c:v>
                </c:pt>
                <c:pt idx="2263">
                  <c:v>2.960648148148148E-2</c:v>
                </c:pt>
                <c:pt idx="2264">
                  <c:v>2.9618055555555554E-2</c:v>
                </c:pt>
                <c:pt idx="2265">
                  <c:v>2.9629629629629627E-2</c:v>
                </c:pt>
                <c:pt idx="2266">
                  <c:v>2.9641203703703701E-2</c:v>
                </c:pt>
                <c:pt idx="2267">
                  <c:v>2.9652777777777778E-2</c:v>
                </c:pt>
                <c:pt idx="2268">
                  <c:v>2.9664351851851855E-2</c:v>
                </c:pt>
                <c:pt idx="2269">
                  <c:v>2.9675925925925925E-2</c:v>
                </c:pt>
                <c:pt idx="2270">
                  <c:v>2.9687500000000002E-2</c:v>
                </c:pt>
                <c:pt idx="2271">
                  <c:v>2.9699074074074072E-2</c:v>
                </c:pt>
                <c:pt idx="2272">
                  <c:v>2.9710648148148149E-2</c:v>
                </c:pt>
                <c:pt idx="2273">
                  <c:v>2.9722222222222219E-2</c:v>
                </c:pt>
                <c:pt idx="2274">
                  <c:v>2.97337962962963E-2</c:v>
                </c:pt>
                <c:pt idx="2275">
                  <c:v>2.974537037037037E-2</c:v>
                </c:pt>
                <c:pt idx="2276">
                  <c:v>2.9756944444444447E-2</c:v>
                </c:pt>
                <c:pt idx="2277">
                  <c:v>2.9768518518518517E-2</c:v>
                </c:pt>
                <c:pt idx="2278">
                  <c:v>2.9780092592592594E-2</c:v>
                </c:pt>
                <c:pt idx="2279">
                  <c:v>2.9791666666666664E-2</c:v>
                </c:pt>
                <c:pt idx="2280">
                  <c:v>2.9803240740740741E-2</c:v>
                </c:pt>
                <c:pt idx="2281">
                  <c:v>2.9814814814814811E-2</c:v>
                </c:pt>
                <c:pt idx="2282">
                  <c:v>2.9826388888888892E-2</c:v>
                </c:pt>
                <c:pt idx="2283">
                  <c:v>2.9837962962962965E-2</c:v>
                </c:pt>
                <c:pt idx="2284">
                  <c:v>2.9849537037037036E-2</c:v>
                </c:pt>
                <c:pt idx="2285">
                  <c:v>2.9861111111111113E-2</c:v>
                </c:pt>
                <c:pt idx="2286">
                  <c:v>2.9872685185185183E-2</c:v>
                </c:pt>
                <c:pt idx="2287">
                  <c:v>2.988425925925926E-2</c:v>
                </c:pt>
                <c:pt idx="2288">
                  <c:v>2.989583333333333E-2</c:v>
                </c:pt>
                <c:pt idx="2289">
                  <c:v>2.990740740740741E-2</c:v>
                </c:pt>
                <c:pt idx="2290">
                  <c:v>2.991898148148148E-2</c:v>
                </c:pt>
                <c:pt idx="2291">
                  <c:v>2.9930555555555557E-2</c:v>
                </c:pt>
                <c:pt idx="2292">
                  <c:v>2.9942129629629628E-2</c:v>
                </c:pt>
                <c:pt idx="2293">
                  <c:v>2.9953703703703705E-2</c:v>
                </c:pt>
                <c:pt idx="2294">
                  <c:v>2.9965277777777775E-2</c:v>
                </c:pt>
                <c:pt idx="2295">
                  <c:v>2.9976851851851852E-2</c:v>
                </c:pt>
                <c:pt idx="2296">
                  <c:v>2.9988425925925922E-2</c:v>
                </c:pt>
                <c:pt idx="2297">
                  <c:v>3.0000000000000002E-2</c:v>
                </c:pt>
                <c:pt idx="2298">
                  <c:v>3.0011574074074076E-2</c:v>
                </c:pt>
                <c:pt idx="2299">
                  <c:v>3.0023148148148149E-2</c:v>
                </c:pt>
                <c:pt idx="2300">
                  <c:v>3.0034722222222223E-2</c:v>
                </c:pt>
                <c:pt idx="2301">
                  <c:v>3.0046296296296297E-2</c:v>
                </c:pt>
                <c:pt idx="2302">
                  <c:v>3.005787037037037E-2</c:v>
                </c:pt>
                <c:pt idx="2303">
                  <c:v>3.006944444444444E-2</c:v>
                </c:pt>
                <c:pt idx="2304">
                  <c:v>3.0081018518518521E-2</c:v>
                </c:pt>
                <c:pt idx="2305">
                  <c:v>3.0092592592592591E-2</c:v>
                </c:pt>
                <c:pt idx="2306">
                  <c:v>3.0104166666666668E-2</c:v>
                </c:pt>
                <c:pt idx="2307">
                  <c:v>3.0115740740740738E-2</c:v>
                </c:pt>
                <c:pt idx="2308">
                  <c:v>3.0127314814814815E-2</c:v>
                </c:pt>
                <c:pt idx="2309">
                  <c:v>3.0138888888888885E-2</c:v>
                </c:pt>
                <c:pt idx="2310">
                  <c:v>3.0150462962962962E-2</c:v>
                </c:pt>
                <c:pt idx="2311">
                  <c:v>3.0162037037037032E-2</c:v>
                </c:pt>
                <c:pt idx="2312">
                  <c:v>3.0173611111111113E-2</c:v>
                </c:pt>
                <c:pt idx="2313">
                  <c:v>3.0185185185185186E-2</c:v>
                </c:pt>
                <c:pt idx="2314">
                  <c:v>3.019675925925926E-2</c:v>
                </c:pt>
                <c:pt idx="2315">
                  <c:v>3.0208333333333334E-2</c:v>
                </c:pt>
                <c:pt idx="2316">
                  <c:v>3.0219907407407407E-2</c:v>
                </c:pt>
                <c:pt idx="2317">
                  <c:v>3.0231481481481481E-2</c:v>
                </c:pt>
                <c:pt idx="2318">
                  <c:v>3.0243055555555554E-2</c:v>
                </c:pt>
                <c:pt idx="2319">
                  <c:v>3.0254629629629631E-2</c:v>
                </c:pt>
                <c:pt idx="2320">
                  <c:v>3.0266203703703708E-2</c:v>
                </c:pt>
                <c:pt idx="2321">
                  <c:v>3.0266203703703708E-2</c:v>
                </c:pt>
                <c:pt idx="2322">
                  <c:v>3.0289351851851855E-2</c:v>
                </c:pt>
                <c:pt idx="2323">
                  <c:v>3.0289351851851855E-2</c:v>
                </c:pt>
                <c:pt idx="2324">
                  <c:v>3.0300925925925926E-2</c:v>
                </c:pt>
                <c:pt idx="2325">
                  <c:v>3.0312499999999996E-2</c:v>
                </c:pt>
                <c:pt idx="2326">
                  <c:v>3.0324074074074073E-2</c:v>
                </c:pt>
                <c:pt idx="2327">
                  <c:v>3.0335648148148143E-2</c:v>
                </c:pt>
                <c:pt idx="2328">
                  <c:v>3.0347222222222223E-2</c:v>
                </c:pt>
                <c:pt idx="2329">
                  <c:v>3.0358796296296297E-2</c:v>
                </c:pt>
                <c:pt idx="2330">
                  <c:v>3.037037037037037E-2</c:v>
                </c:pt>
                <c:pt idx="2331">
                  <c:v>3.0381944444444444E-2</c:v>
                </c:pt>
                <c:pt idx="2332">
                  <c:v>3.0393518518518518E-2</c:v>
                </c:pt>
                <c:pt idx="2333">
                  <c:v>3.0405092592592591E-2</c:v>
                </c:pt>
                <c:pt idx="2334">
                  <c:v>3.0416666666666665E-2</c:v>
                </c:pt>
                <c:pt idx="2335">
                  <c:v>3.0428240740740742E-2</c:v>
                </c:pt>
                <c:pt idx="2336">
                  <c:v>3.0439814814814819E-2</c:v>
                </c:pt>
                <c:pt idx="2337">
                  <c:v>3.0451388888888889E-2</c:v>
                </c:pt>
                <c:pt idx="2338">
                  <c:v>3.0462962962962966E-2</c:v>
                </c:pt>
                <c:pt idx="2339">
                  <c:v>3.0474537037037036E-2</c:v>
                </c:pt>
                <c:pt idx="2340">
                  <c:v>3.0486111111111113E-2</c:v>
                </c:pt>
                <c:pt idx="2341">
                  <c:v>3.0497685185185183E-2</c:v>
                </c:pt>
                <c:pt idx="2342">
                  <c:v>3.050925925925926E-2</c:v>
                </c:pt>
                <c:pt idx="2343">
                  <c:v>3.0520833333333334E-2</c:v>
                </c:pt>
                <c:pt idx="2344">
                  <c:v>3.0532407407407411E-2</c:v>
                </c:pt>
                <c:pt idx="2345">
                  <c:v>3.0543981481481481E-2</c:v>
                </c:pt>
                <c:pt idx="2346">
                  <c:v>3.0555555555555555E-2</c:v>
                </c:pt>
                <c:pt idx="2347">
                  <c:v>3.0567129629629628E-2</c:v>
                </c:pt>
                <c:pt idx="2348">
                  <c:v>3.0578703703703702E-2</c:v>
                </c:pt>
                <c:pt idx="2349">
                  <c:v>3.0590277777777775E-2</c:v>
                </c:pt>
                <c:pt idx="2350">
                  <c:v>3.0601851851851852E-2</c:v>
                </c:pt>
                <c:pt idx="2351">
                  <c:v>3.0613425925925929E-2</c:v>
                </c:pt>
                <c:pt idx="2352">
                  <c:v>3.0624999999999999E-2</c:v>
                </c:pt>
                <c:pt idx="2353">
                  <c:v>3.0636574074074076E-2</c:v>
                </c:pt>
                <c:pt idx="2354">
                  <c:v>3.0648148148148147E-2</c:v>
                </c:pt>
                <c:pt idx="2355">
                  <c:v>3.0659722222222224E-2</c:v>
                </c:pt>
                <c:pt idx="2356">
                  <c:v>3.0671296296296294E-2</c:v>
                </c:pt>
                <c:pt idx="2357">
                  <c:v>3.0682870370370371E-2</c:v>
                </c:pt>
                <c:pt idx="2358">
                  <c:v>3.0694444444444444E-2</c:v>
                </c:pt>
                <c:pt idx="2359">
                  <c:v>3.0706018518518521E-2</c:v>
                </c:pt>
                <c:pt idx="2360">
                  <c:v>3.0717592592592591E-2</c:v>
                </c:pt>
                <c:pt idx="2361">
                  <c:v>3.0729166666666669E-2</c:v>
                </c:pt>
                <c:pt idx="2362">
                  <c:v>3.0740740740740739E-2</c:v>
                </c:pt>
                <c:pt idx="2363">
                  <c:v>3.0752314814814816E-2</c:v>
                </c:pt>
                <c:pt idx="2364">
                  <c:v>3.0763888888888886E-2</c:v>
                </c:pt>
                <c:pt idx="2365">
                  <c:v>3.0775462962962966E-2</c:v>
                </c:pt>
                <c:pt idx="2366">
                  <c:v>3.078703703703704E-2</c:v>
                </c:pt>
                <c:pt idx="2367">
                  <c:v>3.079861111111111E-2</c:v>
                </c:pt>
                <c:pt idx="2368">
                  <c:v>3.0810185185185187E-2</c:v>
                </c:pt>
                <c:pt idx="2369">
                  <c:v>3.0821759259259257E-2</c:v>
                </c:pt>
                <c:pt idx="2370">
                  <c:v>3.0833333333333334E-2</c:v>
                </c:pt>
                <c:pt idx="2371">
                  <c:v>3.0844907407407404E-2</c:v>
                </c:pt>
                <c:pt idx="2372">
                  <c:v>3.0856481481481481E-2</c:v>
                </c:pt>
                <c:pt idx="2373">
                  <c:v>3.0868055555555555E-2</c:v>
                </c:pt>
                <c:pt idx="2374">
                  <c:v>3.0879629629629632E-2</c:v>
                </c:pt>
                <c:pt idx="2375">
                  <c:v>3.0891203703703702E-2</c:v>
                </c:pt>
                <c:pt idx="2376">
                  <c:v>3.0902777777777779E-2</c:v>
                </c:pt>
                <c:pt idx="2377">
                  <c:v>3.0914351851851849E-2</c:v>
                </c:pt>
                <c:pt idx="2378">
                  <c:v>3.0925925925925926E-2</c:v>
                </c:pt>
                <c:pt idx="2379">
                  <c:v>3.0937499999999996E-2</c:v>
                </c:pt>
                <c:pt idx="2380">
                  <c:v>3.0949074074074077E-2</c:v>
                </c:pt>
                <c:pt idx="2381">
                  <c:v>3.096064814814815E-2</c:v>
                </c:pt>
                <c:pt idx="2382">
                  <c:v>3.0972222222222224E-2</c:v>
                </c:pt>
                <c:pt idx="2383">
                  <c:v>3.0983796296296297E-2</c:v>
                </c:pt>
                <c:pt idx="2384">
                  <c:v>3.0995370370370371E-2</c:v>
                </c:pt>
                <c:pt idx="2385">
                  <c:v>3.1006944444444445E-2</c:v>
                </c:pt>
                <c:pt idx="2386">
                  <c:v>3.1018518518518515E-2</c:v>
                </c:pt>
                <c:pt idx="2387">
                  <c:v>3.1030092592592592E-2</c:v>
                </c:pt>
                <c:pt idx="2388">
                  <c:v>3.1041666666666665E-2</c:v>
                </c:pt>
                <c:pt idx="2389">
                  <c:v>3.1053240740740742E-2</c:v>
                </c:pt>
                <c:pt idx="2390">
                  <c:v>3.1064814814814812E-2</c:v>
                </c:pt>
                <c:pt idx="2391">
                  <c:v>3.107638888888889E-2</c:v>
                </c:pt>
                <c:pt idx="2392">
                  <c:v>3.108796296296296E-2</c:v>
                </c:pt>
                <c:pt idx="2393">
                  <c:v>3.1099537037037037E-2</c:v>
                </c:pt>
                <c:pt idx="2394">
                  <c:v>3.1111111111111107E-2</c:v>
                </c:pt>
                <c:pt idx="2395">
                  <c:v>3.1122685185185187E-2</c:v>
                </c:pt>
                <c:pt idx="2396">
                  <c:v>3.1134259259259261E-2</c:v>
                </c:pt>
                <c:pt idx="2397">
                  <c:v>3.1145833333333334E-2</c:v>
                </c:pt>
                <c:pt idx="2398">
                  <c:v>3.1157407407407408E-2</c:v>
                </c:pt>
                <c:pt idx="2399">
                  <c:v>3.1168981481481482E-2</c:v>
                </c:pt>
                <c:pt idx="2400">
                  <c:v>3.1180555555555555E-2</c:v>
                </c:pt>
                <c:pt idx="2401">
                  <c:v>3.1192129629629629E-2</c:v>
                </c:pt>
                <c:pt idx="2402">
                  <c:v>3.1203703703703702E-2</c:v>
                </c:pt>
                <c:pt idx="2403">
                  <c:v>3.1215277777777783E-2</c:v>
                </c:pt>
                <c:pt idx="2404">
                  <c:v>3.1226851851851853E-2</c:v>
                </c:pt>
                <c:pt idx="2405">
                  <c:v>3.123842592592593E-2</c:v>
                </c:pt>
                <c:pt idx="2406">
                  <c:v>3.125E-2</c:v>
                </c:pt>
                <c:pt idx="2407">
                  <c:v>3.1261574074074074E-2</c:v>
                </c:pt>
                <c:pt idx="2408">
                  <c:v>3.1273148148148147E-2</c:v>
                </c:pt>
                <c:pt idx="2409">
                  <c:v>3.1284722222222221E-2</c:v>
                </c:pt>
                <c:pt idx="2410">
                  <c:v>3.1296296296296301E-2</c:v>
                </c:pt>
                <c:pt idx="2411">
                  <c:v>3.1307870370370368E-2</c:v>
                </c:pt>
                <c:pt idx="2412">
                  <c:v>3.1319444444444448E-2</c:v>
                </c:pt>
                <c:pt idx="2413">
                  <c:v>3.1331018518518515E-2</c:v>
                </c:pt>
                <c:pt idx="2414">
                  <c:v>3.1342592592592596E-2</c:v>
                </c:pt>
                <c:pt idx="2415">
                  <c:v>3.1354166666666662E-2</c:v>
                </c:pt>
                <c:pt idx="2416">
                  <c:v>3.1365740740740743E-2</c:v>
                </c:pt>
                <c:pt idx="2417">
                  <c:v>3.1377314814814809E-2</c:v>
                </c:pt>
                <c:pt idx="2418">
                  <c:v>3.138888888888889E-2</c:v>
                </c:pt>
                <c:pt idx="2419">
                  <c:v>3.1400462962962963E-2</c:v>
                </c:pt>
                <c:pt idx="2420">
                  <c:v>3.1412037037037037E-2</c:v>
                </c:pt>
                <c:pt idx="2421">
                  <c:v>3.142361111111111E-2</c:v>
                </c:pt>
                <c:pt idx="2422">
                  <c:v>3.1435185185185184E-2</c:v>
                </c:pt>
                <c:pt idx="2423">
                  <c:v>3.1446759259259258E-2</c:v>
                </c:pt>
                <c:pt idx="2424">
                  <c:v>3.1458333333333331E-2</c:v>
                </c:pt>
                <c:pt idx="2425">
                  <c:v>3.1469907407407412E-2</c:v>
                </c:pt>
                <c:pt idx="2426">
                  <c:v>3.1481481481481485E-2</c:v>
                </c:pt>
                <c:pt idx="2427">
                  <c:v>3.1493055555555559E-2</c:v>
                </c:pt>
                <c:pt idx="2428">
                  <c:v>3.1504629629629625E-2</c:v>
                </c:pt>
                <c:pt idx="2429">
                  <c:v>3.1516203703703706E-2</c:v>
                </c:pt>
                <c:pt idx="2430">
                  <c:v>3.1527777777777773E-2</c:v>
                </c:pt>
                <c:pt idx="2431">
                  <c:v>3.1539351851851853E-2</c:v>
                </c:pt>
                <c:pt idx="2432">
                  <c:v>3.155092592592592E-2</c:v>
                </c:pt>
                <c:pt idx="2433">
                  <c:v>3.15625E-2</c:v>
                </c:pt>
                <c:pt idx="2434">
                  <c:v>3.1574074074074074E-2</c:v>
                </c:pt>
                <c:pt idx="2435">
                  <c:v>3.1585648148148147E-2</c:v>
                </c:pt>
                <c:pt idx="2436">
                  <c:v>3.1597222222222221E-2</c:v>
                </c:pt>
                <c:pt idx="2437">
                  <c:v>3.1608796296296295E-2</c:v>
                </c:pt>
                <c:pt idx="2438">
                  <c:v>3.1620370370370368E-2</c:v>
                </c:pt>
                <c:pt idx="2439">
                  <c:v>3.1631944444444442E-2</c:v>
                </c:pt>
                <c:pt idx="2440">
                  <c:v>3.1643518518518522E-2</c:v>
                </c:pt>
                <c:pt idx="2441">
                  <c:v>3.1655092592592596E-2</c:v>
                </c:pt>
                <c:pt idx="2442">
                  <c:v>3.1666666666666669E-2</c:v>
                </c:pt>
                <c:pt idx="2443">
                  <c:v>3.1678240740740743E-2</c:v>
                </c:pt>
                <c:pt idx="2444">
                  <c:v>3.1689814814814816E-2</c:v>
                </c:pt>
                <c:pt idx="2445">
                  <c:v>3.170138888888889E-2</c:v>
                </c:pt>
                <c:pt idx="2446">
                  <c:v>3.1712962962962964E-2</c:v>
                </c:pt>
                <c:pt idx="2447">
                  <c:v>3.172453703703703E-2</c:v>
                </c:pt>
                <c:pt idx="2448">
                  <c:v>3.1736111111111111E-2</c:v>
                </c:pt>
                <c:pt idx="2449">
                  <c:v>3.1747685185185184E-2</c:v>
                </c:pt>
                <c:pt idx="2450">
                  <c:v>3.1759259259259258E-2</c:v>
                </c:pt>
                <c:pt idx="2451">
                  <c:v>3.1770833333333331E-2</c:v>
                </c:pt>
                <c:pt idx="2452">
                  <c:v>3.1782407407407405E-2</c:v>
                </c:pt>
                <c:pt idx="2453">
                  <c:v>3.1793981481481479E-2</c:v>
                </c:pt>
                <c:pt idx="2454">
                  <c:v>3.1805555555555552E-2</c:v>
                </c:pt>
                <c:pt idx="2455">
                  <c:v>3.1817129629629633E-2</c:v>
                </c:pt>
                <c:pt idx="2456">
                  <c:v>3.1828703703703706E-2</c:v>
                </c:pt>
                <c:pt idx="2457">
                  <c:v>3.184027777777778E-2</c:v>
                </c:pt>
                <c:pt idx="2458">
                  <c:v>3.1851851851851853E-2</c:v>
                </c:pt>
                <c:pt idx="2459">
                  <c:v>3.1863425925925927E-2</c:v>
                </c:pt>
                <c:pt idx="2460">
                  <c:v>3.1875000000000001E-2</c:v>
                </c:pt>
                <c:pt idx="2461">
                  <c:v>3.1886574074074074E-2</c:v>
                </c:pt>
                <c:pt idx="2462">
                  <c:v>3.1898148148148148E-2</c:v>
                </c:pt>
                <c:pt idx="2463">
                  <c:v>3.1909722222222221E-2</c:v>
                </c:pt>
                <c:pt idx="2464">
                  <c:v>3.1921296296296302E-2</c:v>
                </c:pt>
                <c:pt idx="2465">
                  <c:v>3.1932870370370368E-2</c:v>
                </c:pt>
                <c:pt idx="2466">
                  <c:v>3.1944444444444449E-2</c:v>
                </c:pt>
                <c:pt idx="2467">
                  <c:v>3.1956018518518516E-2</c:v>
                </c:pt>
                <c:pt idx="2468">
                  <c:v>3.1967592592592589E-2</c:v>
                </c:pt>
                <c:pt idx="2469">
                  <c:v>3.1979166666666663E-2</c:v>
                </c:pt>
                <c:pt idx="2470">
                  <c:v>3.1990740740740743E-2</c:v>
                </c:pt>
                <c:pt idx="2471">
                  <c:v>3.2002314814814817E-2</c:v>
                </c:pt>
                <c:pt idx="2472">
                  <c:v>3.201388888888889E-2</c:v>
                </c:pt>
                <c:pt idx="2473">
                  <c:v>3.2025462962962964E-2</c:v>
                </c:pt>
                <c:pt idx="2474">
                  <c:v>3.2037037037037037E-2</c:v>
                </c:pt>
                <c:pt idx="2475">
                  <c:v>3.2048611111111111E-2</c:v>
                </c:pt>
                <c:pt idx="2476">
                  <c:v>3.2060185185185185E-2</c:v>
                </c:pt>
                <c:pt idx="2477">
                  <c:v>3.2071759259259258E-2</c:v>
                </c:pt>
                <c:pt idx="2478">
                  <c:v>3.2083333333333332E-2</c:v>
                </c:pt>
                <c:pt idx="2479">
                  <c:v>3.2094907407407412E-2</c:v>
                </c:pt>
                <c:pt idx="2480">
                  <c:v>3.2106481481481479E-2</c:v>
                </c:pt>
                <c:pt idx="2481">
                  <c:v>3.2118055555555559E-2</c:v>
                </c:pt>
                <c:pt idx="2482">
                  <c:v>3.2129629629629626E-2</c:v>
                </c:pt>
                <c:pt idx="2483">
                  <c:v>3.2141203703703707E-2</c:v>
                </c:pt>
                <c:pt idx="2484">
                  <c:v>3.2152777777777773E-2</c:v>
                </c:pt>
                <c:pt idx="2485">
                  <c:v>3.2164351851851854E-2</c:v>
                </c:pt>
                <c:pt idx="2486">
                  <c:v>3.2175925925925927E-2</c:v>
                </c:pt>
                <c:pt idx="2487">
                  <c:v>3.2187500000000001E-2</c:v>
                </c:pt>
                <c:pt idx="2488">
                  <c:v>3.2199074074074074E-2</c:v>
                </c:pt>
                <c:pt idx="2489">
                  <c:v>3.2210648148148148E-2</c:v>
                </c:pt>
                <c:pt idx="2490">
                  <c:v>3.2222222222222222E-2</c:v>
                </c:pt>
                <c:pt idx="2491">
                  <c:v>3.2233796296296295E-2</c:v>
                </c:pt>
                <c:pt idx="2492">
                  <c:v>3.2245370370370369E-2</c:v>
                </c:pt>
                <c:pt idx="2493">
                  <c:v>3.2256944444444442E-2</c:v>
                </c:pt>
                <c:pt idx="2494">
                  <c:v>3.2268518518518523E-2</c:v>
                </c:pt>
                <c:pt idx="2495">
                  <c:v>3.2280092592592589E-2</c:v>
                </c:pt>
                <c:pt idx="2496">
                  <c:v>3.229166666666667E-2</c:v>
                </c:pt>
                <c:pt idx="2497">
                  <c:v>3.2303240740740737E-2</c:v>
                </c:pt>
                <c:pt idx="2498">
                  <c:v>3.2314814814814817E-2</c:v>
                </c:pt>
                <c:pt idx="2499">
                  <c:v>3.2326388888888884E-2</c:v>
                </c:pt>
                <c:pt idx="2500">
                  <c:v>3.2337962962962964E-2</c:v>
                </c:pt>
                <c:pt idx="2501">
                  <c:v>3.2349537037037038E-2</c:v>
                </c:pt>
                <c:pt idx="2502">
                  <c:v>3.2361111111111111E-2</c:v>
                </c:pt>
                <c:pt idx="2503">
                  <c:v>3.2372685185185185E-2</c:v>
                </c:pt>
                <c:pt idx="2504">
                  <c:v>3.2384259259259258E-2</c:v>
                </c:pt>
                <c:pt idx="2505">
                  <c:v>3.2395833333333332E-2</c:v>
                </c:pt>
                <c:pt idx="2506">
                  <c:v>3.2407407407407406E-2</c:v>
                </c:pt>
                <c:pt idx="2507">
                  <c:v>3.2418981481481479E-2</c:v>
                </c:pt>
                <c:pt idx="2508">
                  <c:v>3.243055555555556E-2</c:v>
                </c:pt>
                <c:pt idx="2509">
                  <c:v>3.2442129629629633E-2</c:v>
                </c:pt>
                <c:pt idx="2510">
                  <c:v>3.24537037037037E-2</c:v>
                </c:pt>
                <c:pt idx="2511">
                  <c:v>3.246527777777778E-2</c:v>
                </c:pt>
                <c:pt idx="2512">
                  <c:v>3.2476851851851847E-2</c:v>
                </c:pt>
                <c:pt idx="2513">
                  <c:v>3.2488425925925928E-2</c:v>
                </c:pt>
                <c:pt idx="2514">
                  <c:v>3.2499999999999994E-2</c:v>
                </c:pt>
                <c:pt idx="2515">
                  <c:v>3.2511574074074075E-2</c:v>
                </c:pt>
                <c:pt idx="2516">
                  <c:v>3.2523148148148148E-2</c:v>
                </c:pt>
                <c:pt idx="2517">
                  <c:v>3.2534722222222222E-2</c:v>
                </c:pt>
                <c:pt idx="2518">
                  <c:v>3.2546296296296295E-2</c:v>
                </c:pt>
                <c:pt idx="2519">
                  <c:v>3.2557870370370369E-2</c:v>
                </c:pt>
                <c:pt idx="2520">
                  <c:v>3.2569444444444443E-2</c:v>
                </c:pt>
                <c:pt idx="2521">
                  <c:v>3.2581018518518516E-2</c:v>
                </c:pt>
                <c:pt idx="2522">
                  <c:v>3.259259259259259E-2</c:v>
                </c:pt>
                <c:pt idx="2523">
                  <c:v>3.260416666666667E-2</c:v>
                </c:pt>
                <c:pt idx="2524">
                  <c:v>3.2615740740740744E-2</c:v>
                </c:pt>
                <c:pt idx="2525">
                  <c:v>3.2627314814814817E-2</c:v>
                </c:pt>
                <c:pt idx="2526">
                  <c:v>3.2638888888888891E-2</c:v>
                </c:pt>
                <c:pt idx="2527">
                  <c:v>3.2650462962962964E-2</c:v>
                </c:pt>
                <c:pt idx="2528">
                  <c:v>3.2662037037037038E-2</c:v>
                </c:pt>
                <c:pt idx="2529">
                  <c:v>3.2673611111111105E-2</c:v>
                </c:pt>
                <c:pt idx="2530">
                  <c:v>3.2685185185185185E-2</c:v>
                </c:pt>
                <c:pt idx="2531">
                  <c:v>3.2696759259259259E-2</c:v>
                </c:pt>
                <c:pt idx="2532">
                  <c:v>3.2708333333333332E-2</c:v>
                </c:pt>
                <c:pt idx="2533">
                  <c:v>3.2719907407407406E-2</c:v>
                </c:pt>
                <c:pt idx="2534">
                  <c:v>3.2731481481481479E-2</c:v>
                </c:pt>
                <c:pt idx="2535">
                  <c:v>3.2743055555555553E-2</c:v>
                </c:pt>
                <c:pt idx="2536">
                  <c:v>3.2754629629629627E-2</c:v>
                </c:pt>
                <c:pt idx="2537">
                  <c:v>3.27662037037037E-2</c:v>
                </c:pt>
                <c:pt idx="2538">
                  <c:v>3.2777777777777781E-2</c:v>
                </c:pt>
                <c:pt idx="2539">
                  <c:v>3.2789351851851854E-2</c:v>
                </c:pt>
                <c:pt idx="2540">
                  <c:v>3.2800925925925928E-2</c:v>
                </c:pt>
                <c:pt idx="2541">
                  <c:v>3.2812500000000001E-2</c:v>
                </c:pt>
                <c:pt idx="2542">
                  <c:v>3.2824074074074075E-2</c:v>
                </c:pt>
                <c:pt idx="2543">
                  <c:v>3.2835648148148149E-2</c:v>
                </c:pt>
                <c:pt idx="2544">
                  <c:v>3.2847222222222222E-2</c:v>
                </c:pt>
                <c:pt idx="2545">
                  <c:v>3.2858796296296296E-2</c:v>
                </c:pt>
                <c:pt idx="2546">
                  <c:v>3.2870370370370376E-2</c:v>
                </c:pt>
                <c:pt idx="2547">
                  <c:v>3.2881944444444443E-2</c:v>
                </c:pt>
                <c:pt idx="2548">
                  <c:v>3.2893518518518523E-2</c:v>
                </c:pt>
                <c:pt idx="2549">
                  <c:v>3.290509259259259E-2</c:v>
                </c:pt>
                <c:pt idx="2550">
                  <c:v>3.2916666666666664E-2</c:v>
                </c:pt>
                <c:pt idx="2551">
                  <c:v>3.2928240740740737E-2</c:v>
                </c:pt>
                <c:pt idx="2552">
                  <c:v>3.2939814814814811E-2</c:v>
                </c:pt>
                <c:pt idx="2553">
                  <c:v>3.2951388888888891E-2</c:v>
                </c:pt>
                <c:pt idx="2554">
                  <c:v>3.2962962962962965E-2</c:v>
                </c:pt>
                <c:pt idx="2555">
                  <c:v>3.2974537037037038E-2</c:v>
                </c:pt>
                <c:pt idx="2556">
                  <c:v>3.2986111111111112E-2</c:v>
                </c:pt>
                <c:pt idx="2557">
                  <c:v>3.2997685185185185E-2</c:v>
                </c:pt>
                <c:pt idx="2558">
                  <c:v>3.3009259259259259E-2</c:v>
                </c:pt>
                <c:pt idx="2559">
                  <c:v>3.3020833333333333E-2</c:v>
                </c:pt>
                <c:pt idx="2560">
                  <c:v>3.3032407407407406E-2</c:v>
                </c:pt>
                <c:pt idx="2561">
                  <c:v>3.3043981481481487E-2</c:v>
                </c:pt>
                <c:pt idx="2562">
                  <c:v>3.3055555555555553E-2</c:v>
                </c:pt>
                <c:pt idx="2563">
                  <c:v>3.3067129629629634E-2</c:v>
                </c:pt>
                <c:pt idx="2564">
                  <c:v>3.30787037037037E-2</c:v>
                </c:pt>
                <c:pt idx="2565">
                  <c:v>3.3090277777777781E-2</c:v>
                </c:pt>
                <c:pt idx="2566">
                  <c:v>3.3101851851851848E-2</c:v>
                </c:pt>
                <c:pt idx="2567">
                  <c:v>3.3113425925925928E-2</c:v>
                </c:pt>
                <c:pt idx="2568">
                  <c:v>3.3125000000000002E-2</c:v>
                </c:pt>
                <c:pt idx="2569">
                  <c:v>3.3136574074074075E-2</c:v>
                </c:pt>
                <c:pt idx="2570">
                  <c:v>3.3148148148148149E-2</c:v>
                </c:pt>
                <c:pt idx="2571">
                  <c:v>3.3159722222222222E-2</c:v>
                </c:pt>
                <c:pt idx="2572">
                  <c:v>3.3171296296296296E-2</c:v>
                </c:pt>
                <c:pt idx="2573">
                  <c:v>3.318287037037037E-2</c:v>
                </c:pt>
                <c:pt idx="2574">
                  <c:v>3.3194444444444443E-2</c:v>
                </c:pt>
                <c:pt idx="2575">
                  <c:v>3.3206018518518517E-2</c:v>
                </c:pt>
                <c:pt idx="2576">
                  <c:v>3.3217592592592597E-2</c:v>
                </c:pt>
                <c:pt idx="2577">
                  <c:v>3.3229166666666664E-2</c:v>
                </c:pt>
                <c:pt idx="2578">
                  <c:v>3.3240740740740744E-2</c:v>
                </c:pt>
                <c:pt idx="2579">
                  <c:v>3.3252314814814811E-2</c:v>
                </c:pt>
                <c:pt idx="2580">
                  <c:v>3.3263888888888891E-2</c:v>
                </c:pt>
                <c:pt idx="2581">
                  <c:v>3.3275462962962958E-2</c:v>
                </c:pt>
                <c:pt idx="2582">
                  <c:v>3.3287037037037039E-2</c:v>
                </c:pt>
                <c:pt idx="2583">
                  <c:v>3.3298611111111112E-2</c:v>
                </c:pt>
                <c:pt idx="2584">
                  <c:v>3.3310185185185186E-2</c:v>
                </c:pt>
                <c:pt idx="2585">
                  <c:v>3.3321759259259259E-2</c:v>
                </c:pt>
                <c:pt idx="2586">
                  <c:v>3.3333333333333333E-2</c:v>
                </c:pt>
                <c:pt idx="2587">
                  <c:v>3.3344907407407406E-2</c:v>
                </c:pt>
                <c:pt idx="2588">
                  <c:v>3.335648148148148E-2</c:v>
                </c:pt>
                <c:pt idx="2589">
                  <c:v>3.3368055555555554E-2</c:v>
                </c:pt>
                <c:pt idx="2590">
                  <c:v>3.3379629629629634E-2</c:v>
                </c:pt>
                <c:pt idx="2591">
                  <c:v>3.3391203703703708E-2</c:v>
                </c:pt>
                <c:pt idx="2592">
                  <c:v>3.3402777777777774E-2</c:v>
                </c:pt>
                <c:pt idx="2593">
                  <c:v>3.3414351851851855E-2</c:v>
                </c:pt>
                <c:pt idx="2594">
                  <c:v>3.3425925925925921E-2</c:v>
                </c:pt>
                <c:pt idx="2595">
                  <c:v>3.3437500000000002E-2</c:v>
                </c:pt>
                <c:pt idx="2596">
                  <c:v>3.3449074074074069E-2</c:v>
                </c:pt>
                <c:pt idx="2597">
                  <c:v>3.3460648148148149E-2</c:v>
                </c:pt>
                <c:pt idx="2598">
                  <c:v>3.3472222222222223E-2</c:v>
                </c:pt>
                <c:pt idx="2599">
                  <c:v>3.3483796296296296E-2</c:v>
                </c:pt>
                <c:pt idx="2600">
                  <c:v>3.349537037037037E-2</c:v>
                </c:pt>
                <c:pt idx="2601">
                  <c:v>3.3506944444444443E-2</c:v>
                </c:pt>
                <c:pt idx="2602">
                  <c:v>3.3518518518518517E-2</c:v>
                </c:pt>
                <c:pt idx="2603">
                  <c:v>3.3530092592592591E-2</c:v>
                </c:pt>
                <c:pt idx="2604">
                  <c:v>3.3541666666666664E-2</c:v>
                </c:pt>
                <c:pt idx="2605">
                  <c:v>3.3553240740740745E-2</c:v>
                </c:pt>
                <c:pt idx="2606">
                  <c:v>3.3564814814814818E-2</c:v>
                </c:pt>
                <c:pt idx="2607">
                  <c:v>3.3576388888888892E-2</c:v>
                </c:pt>
                <c:pt idx="2608">
                  <c:v>3.3587962962962965E-2</c:v>
                </c:pt>
                <c:pt idx="2609">
                  <c:v>3.3599537037037039E-2</c:v>
                </c:pt>
                <c:pt idx="2610">
                  <c:v>3.3611111111111112E-2</c:v>
                </c:pt>
                <c:pt idx="2611">
                  <c:v>3.3622685185185179E-2</c:v>
                </c:pt>
                <c:pt idx="2612">
                  <c:v>3.363425925925926E-2</c:v>
                </c:pt>
                <c:pt idx="2613">
                  <c:v>3.3645833333333333E-2</c:v>
                </c:pt>
                <c:pt idx="2614">
                  <c:v>3.3657407407407407E-2</c:v>
                </c:pt>
                <c:pt idx="2615">
                  <c:v>3.366898148148148E-2</c:v>
                </c:pt>
                <c:pt idx="2616">
                  <c:v>3.3680555555555554E-2</c:v>
                </c:pt>
                <c:pt idx="2617">
                  <c:v>3.3692129629629627E-2</c:v>
                </c:pt>
                <c:pt idx="2618">
                  <c:v>3.3703703703703701E-2</c:v>
                </c:pt>
                <c:pt idx="2619">
                  <c:v>3.3715277777777775E-2</c:v>
                </c:pt>
                <c:pt idx="2620">
                  <c:v>3.3726851851851855E-2</c:v>
                </c:pt>
                <c:pt idx="2621">
                  <c:v>3.3738425925925929E-2</c:v>
                </c:pt>
                <c:pt idx="2622">
                  <c:v>3.3750000000000002E-2</c:v>
                </c:pt>
                <c:pt idx="2623">
                  <c:v>3.3761574074074076E-2</c:v>
                </c:pt>
                <c:pt idx="2624">
                  <c:v>3.3773148148148149E-2</c:v>
                </c:pt>
                <c:pt idx="2625">
                  <c:v>3.3784722222222223E-2</c:v>
                </c:pt>
                <c:pt idx="2626">
                  <c:v>3.3796296296296297E-2</c:v>
                </c:pt>
                <c:pt idx="2627">
                  <c:v>3.380787037037037E-2</c:v>
                </c:pt>
                <c:pt idx="2628">
                  <c:v>3.3819444444444451E-2</c:v>
                </c:pt>
                <c:pt idx="2629">
                  <c:v>3.3831018518518517E-2</c:v>
                </c:pt>
                <c:pt idx="2630">
                  <c:v>3.3842592592592598E-2</c:v>
                </c:pt>
                <c:pt idx="2631">
                  <c:v>3.3854166666666664E-2</c:v>
                </c:pt>
                <c:pt idx="2632">
                  <c:v>3.3865740740740738E-2</c:v>
                </c:pt>
                <c:pt idx="2633">
                  <c:v>3.3877314814814811E-2</c:v>
                </c:pt>
                <c:pt idx="2634">
                  <c:v>3.3888888888888885E-2</c:v>
                </c:pt>
                <c:pt idx="2635">
                  <c:v>3.3900462962962966E-2</c:v>
                </c:pt>
                <c:pt idx="2636">
                  <c:v>3.3912037037037039E-2</c:v>
                </c:pt>
                <c:pt idx="2637">
                  <c:v>3.3923611111111113E-2</c:v>
                </c:pt>
                <c:pt idx="2638">
                  <c:v>3.3935185185185186E-2</c:v>
                </c:pt>
                <c:pt idx="2639">
                  <c:v>3.394675925925926E-2</c:v>
                </c:pt>
                <c:pt idx="2640">
                  <c:v>3.3958333333333333E-2</c:v>
                </c:pt>
                <c:pt idx="2641">
                  <c:v>3.3969907407407407E-2</c:v>
                </c:pt>
                <c:pt idx="2642">
                  <c:v>3.3981481481481481E-2</c:v>
                </c:pt>
                <c:pt idx="2643">
                  <c:v>3.3993055555555561E-2</c:v>
                </c:pt>
                <c:pt idx="2644">
                  <c:v>3.4004629629629628E-2</c:v>
                </c:pt>
                <c:pt idx="2645">
                  <c:v>3.4016203703703708E-2</c:v>
                </c:pt>
                <c:pt idx="2646">
                  <c:v>3.4027777777777775E-2</c:v>
                </c:pt>
                <c:pt idx="2647">
                  <c:v>3.4039351851851855E-2</c:v>
                </c:pt>
                <c:pt idx="2648">
                  <c:v>3.4050925925925922E-2</c:v>
                </c:pt>
                <c:pt idx="2649">
                  <c:v>3.4062500000000002E-2</c:v>
                </c:pt>
                <c:pt idx="2650">
                  <c:v>3.4074074074074076E-2</c:v>
                </c:pt>
                <c:pt idx="2651">
                  <c:v>3.408564814814815E-2</c:v>
                </c:pt>
                <c:pt idx="2652">
                  <c:v>3.4097222222222223E-2</c:v>
                </c:pt>
                <c:pt idx="2653">
                  <c:v>3.4108796296296297E-2</c:v>
                </c:pt>
                <c:pt idx="2654">
                  <c:v>3.412037037037037E-2</c:v>
                </c:pt>
                <c:pt idx="2655">
                  <c:v>3.4131944444444444E-2</c:v>
                </c:pt>
                <c:pt idx="2656">
                  <c:v>3.4143518518518517E-2</c:v>
                </c:pt>
                <c:pt idx="2657">
                  <c:v>3.4155092592592591E-2</c:v>
                </c:pt>
                <c:pt idx="2658">
                  <c:v>3.4166666666666672E-2</c:v>
                </c:pt>
                <c:pt idx="2659">
                  <c:v>3.4178240740740738E-2</c:v>
                </c:pt>
                <c:pt idx="2660">
                  <c:v>3.4189814814814819E-2</c:v>
                </c:pt>
                <c:pt idx="2661">
                  <c:v>3.4201388888888885E-2</c:v>
                </c:pt>
                <c:pt idx="2662">
                  <c:v>3.4212962962962966E-2</c:v>
                </c:pt>
                <c:pt idx="2663">
                  <c:v>3.4224537037037032E-2</c:v>
                </c:pt>
                <c:pt idx="2664">
                  <c:v>3.4236111111111113E-2</c:v>
                </c:pt>
                <c:pt idx="2665">
                  <c:v>3.4247685185185187E-2</c:v>
                </c:pt>
                <c:pt idx="2666">
                  <c:v>3.425925925925926E-2</c:v>
                </c:pt>
                <c:pt idx="2667">
                  <c:v>3.4270833333333334E-2</c:v>
                </c:pt>
                <c:pt idx="2668">
                  <c:v>3.4282407407407407E-2</c:v>
                </c:pt>
                <c:pt idx="2669">
                  <c:v>3.4293981481481481E-2</c:v>
                </c:pt>
                <c:pt idx="2670">
                  <c:v>3.4305555555555554E-2</c:v>
                </c:pt>
                <c:pt idx="2671">
                  <c:v>3.4317129629629628E-2</c:v>
                </c:pt>
                <c:pt idx="2672">
                  <c:v>3.4328703703703702E-2</c:v>
                </c:pt>
                <c:pt idx="2673">
                  <c:v>3.4340277777777782E-2</c:v>
                </c:pt>
                <c:pt idx="2674">
                  <c:v>3.4351851851851849E-2</c:v>
                </c:pt>
                <c:pt idx="2675">
                  <c:v>3.4363425925925929E-2</c:v>
                </c:pt>
                <c:pt idx="2676">
                  <c:v>3.4374999999999996E-2</c:v>
                </c:pt>
                <c:pt idx="2677">
                  <c:v>3.4386574074074076E-2</c:v>
                </c:pt>
                <c:pt idx="2678">
                  <c:v>3.4398148148148143E-2</c:v>
                </c:pt>
                <c:pt idx="2679">
                  <c:v>3.4409722222222223E-2</c:v>
                </c:pt>
                <c:pt idx="2680">
                  <c:v>3.4421296296296297E-2</c:v>
                </c:pt>
                <c:pt idx="2681">
                  <c:v>3.4432870370370371E-2</c:v>
                </c:pt>
                <c:pt idx="2682">
                  <c:v>3.4444444444444444E-2</c:v>
                </c:pt>
                <c:pt idx="2683">
                  <c:v>3.4456018518518518E-2</c:v>
                </c:pt>
                <c:pt idx="2684">
                  <c:v>3.4467592592592591E-2</c:v>
                </c:pt>
                <c:pt idx="2685">
                  <c:v>3.4479166666666665E-2</c:v>
                </c:pt>
                <c:pt idx="2686">
                  <c:v>3.4490740740740738E-2</c:v>
                </c:pt>
                <c:pt idx="2687">
                  <c:v>3.4502314814814812E-2</c:v>
                </c:pt>
                <c:pt idx="2688">
                  <c:v>3.4513888888888893E-2</c:v>
                </c:pt>
                <c:pt idx="2689">
                  <c:v>3.4525462962962966E-2</c:v>
                </c:pt>
                <c:pt idx="2690">
                  <c:v>3.453703703703704E-2</c:v>
                </c:pt>
                <c:pt idx="2691">
                  <c:v>3.4548611111111113E-2</c:v>
                </c:pt>
                <c:pt idx="2692">
                  <c:v>3.4560185185185187E-2</c:v>
                </c:pt>
                <c:pt idx="2693">
                  <c:v>3.4571759259259253E-2</c:v>
                </c:pt>
                <c:pt idx="2694">
                  <c:v>3.4583333333333334E-2</c:v>
                </c:pt>
                <c:pt idx="2695">
                  <c:v>3.4594907407407408E-2</c:v>
                </c:pt>
                <c:pt idx="2696">
                  <c:v>3.4606481481481481E-2</c:v>
                </c:pt>
                <c:pt idx="2697">
                  <c:v>3.4618055555555555E-2</c:v>
                </c:pt>
                <c:pt idx="2698">
                  <c:v>3.4629629629629628E-2</c:v>
                </c:pt>
                <c:pt idx="2699">
                  <c:v>3.4641203703703702E-2</c:v>
                </c:pt>
                <c:pt idx="2700">
                  <c:v>3.4652777777777775E-2</c:v>
                </c:pt>
                <c:pt idx="2701">
                  <c:v>3.4664351851851849E-2</c:v>
                </c:pt>
                <c:pt idx="2702">
                  <c:v>3.4675925925925923E-2</c:v>
                </c:pt>
                <c:pt idx="2703">
                  <c:v>3.4687500000000003E-2</c:v>
                </c:pt>
                <c:pt idx="2704">
                  <c:v>3.4699074074074077E-2</c:v>
                </c:pt>
                <c:pt idx="2705">
                  <c:v>3.471064814814815E-2</c:v>
                </c:pt>
                <c:pt idx="2706">
                  <c:v>3.4722222222222224E-2</c:v>
                </c:pt>
                <c:pt idx="2707">
                  <c:v>3.4733796296296297E-2</c:v>
                </c:pt>
                <c:pt idx="2708">
                  <c:v>3.4745370370370371E-2</c:v>
                </c:pt>
                <c:pt idx="2709">
                  <c:v>3.4756944444444444E-2</c:v>
                </c:pt>
                <c:pt idx="2710">
                  <c:v>3.4768518518518525E-2</c:v>
                </c:pt>
                <c:pt idx="2711">
                  <c:v>3.4780092592592592E-2</c:v>
                </c:pt>
                <c:pt idx="2712">
                  <c:v>3.4791666666666672E-2</c:v>
                </c:pt>
                <c:pt idx="2713">
                  <c:v>3.4803240740740739E-2</c:v>
                </c:pt>
                <c:pt idx="2714">
                  <c:v>3.4814814814814812E-2</c:v>
                </c:pt>
                <c:pt idx="2715">
                  <c:v>3.4826388888888886E-2</c:v>
                </c:pt>
                <c:pt idx="2716">
                  <c:v>3.4837962962962959E-2</c:v>
                </c:pt>
                <c:pt idx="2717">
                  <c:v>3.4849537037037033E-2</c:v>
                </c:pt>
                <c:pt idx="2718">
                  <c:v>3.4861111111111114E-2</c:v>
                </c:pt>
                <c:pt idx="2719">
                  <c:v>3.4872685185185187E-2</c:v>
                </c:pt>
                <c:pt idx="2720">
                  <c:v>3.4884259259259261E-2</c:v>
                </c:pt>
                <c:pt idx="2721">
                  <c:v>3.4895833333333334E-2</c:v>
                </c:pt>
                <c:pt idx="2722">
                  <c:v>3.4907407407407408E-2</c:v>
                </c:pt>
                <c:pt idx="2723">
                  <c:v>3.4918981481481481E-2</c:v>
                </c:pt>
                <c:pt idx="2724">
                  <c:v>3.4930555555555555E-2</c:v>
                </c:pt>
                <c:pt idx="2725">
                  <c:v>3.4942129629629635E-2</c:v>
                </c:pt>
                <c:pt idx="2726">
                  <c:v>3.4953703703703702E-2</c:v>
                </c:pt>
                <c:pt idx="2727">
                  <c:v>3.4965277777777783E-2</c:v>
                </c:pt>
                <c:pt idx="2728">
                  <c:v>3.4976851851851849E-2</c:v>
                </c:pt>
                <c:pt idx="2729">
                  <c:v>3.498842592592593E-2</c:v>
                </c:pt>
                <c:pt idx="2730">
                  <c:v>3.4999999999999996E-2</c:v>
                </c:pt>
                <c:pt idx="2731">
                  <c:v>3.5011574074074077E-2</c:v>
                </c:pt>
                <c:pt idx="2732">
                  <c:v>3.5023148148148144E-2</c:v>
                </c:pt>
                <c:pt idx="2733">
                  <c:v>3.5034722222222224E-2</c:v>
                </c:pt>
                <c:pt idx="2734">
                  <c:v>3.5046296296296298E-2</c:v>
                </c:pt>
                <c:pt idx="2735">
                  <c:v>3.5057870370370371E-2</c:v>
                </c:pt>
                <c:pt idx="2736">
                  <c:v>3.5069444444444445E-2</c:v>
                </c:pt>
                <c:pt idx="2737">
                  <c:v>3.5081018518518518E-2</c:v>
                </c:pt>
                <c:pt idx="2738">
                  <c:v>3.5092592592592592E-2</c:v>
                </c:pt>
                <c:pt idx="2739">
                  <c:v>3.5104166666666665E-2</c:v>
                </c:pt>
                <c:pt idx="2740">
                  <c:v>3.5115740740740746E-2</c:v>
                </c:pt>
                <c:pt idx="2741">
                  <c:v>3.5127314814814813E-2</c:v>
                </c:pt>
                <c:pt idx="2742">
                  <c:v>3.5138888888888893E-2</c:v>
                </c:pt>
                <c:pt idx="2743">
                  <c:v>3.515046296296296E-2</c:v>
                </c:pt>
                <c:pt idx="2744">
                  <c:v>3.516203703703704E-2</c:v>
                </c:pt>
                <c:pt idx="2745">
                  <c:v>3.5173611111111107E-2</c:v>
                </c:pt>
                <c:pt idx="2746">
                  <c:v>3.5185185185185187E-2</c:v>
                </c:pt>
                <c:pt idx="2747">
                  <c:v>3.5196759259259254E-2</c:v>
                </c:pt>
                <c:pt idx="2748">
                  <c:v>3.5208333333333335E-2</c:v>
                </c:pt>
                <c:pt idx="2749">
                  <c:v>3.5219907407407408E-2</c:v>
                </c:pt>
                <c:pt idx="2750">
                  <c:v>3.5231481481481482E-2</c:v>
                </c:pt>
                <c:pt idx="2751">
                  <c:v>3.5243055555555555E-2</c:v>
                </c:pt>
                <c:pt idx="2752">
                  <c:v>3.5254629629629629E-2</c:v>
                </c:pt>
                <c:pt idx="2753">
                  <c:v>3.5266203703703702E-2</c:v>
                </c:pt>
                <c:pt idx="2754">
                  <c:v>3.5277777777777776E-2</c:v>
                </c:pt>
                <c:pt idx="2755">
                  <c:v>3.5289351851851856E-2</c:v>
                </c:pt>
                <c:pt idx="2756">
                  <c:v>3.5300925925925923E-2</c:v>
                </c:pt>
                <c:pt idx="2757">
                  <c:v>3.5312500000000004E-2</c:v>
                </c:pt>
                <c:pt idx="2758">
                  <c:v>3.532407407407407E-2</c:v>
                </c:pt>
                <c:pt idx="2759">
                  <c:v>3.5335648148148151E-2</c:v>
                </c:pt>
                <c:pt idx="2760">
                  <c:v>3.5347222222222217E-2</c:v>
                </c:pt>
                <c:pt idx="2761">
                  <c:v>3.5358796296296298E-2</c:v>
                </c:pt>
                <c:pt idx="2762">
                  <c:v>3.5370370370370365E-2</c:v>
                </c:pt>
                <c:pt idx="2763">
                  <c:v>3.5381944444444445E-2</c:v>
                </c:pt>
                <c:pt idx="2764">
                  <c:v>3.5393518518518519E-2</c:v>
                </c:pt>
                <c:pt idx="2765">
                  <c:v>3.5405092592592592E-2</c:v>
                </c:pt>
                <c:pt idx="2766">
                  <c:v>3.5416666666666666E-2</c:v>
                </c:pt>
                <c:pt idx="2767">
                  <c:v>3.5428240740740739E-2</c:v>
                </c:pt>
                <c:pt idx="2768">
                  <c:v>3.5439814814814813E-2</c:v>
                </c:pt>
                <c:pt idx="2769">
                  <c:v>3.5451388888888886E-2</c:v>
                </c:pt>
                <c:pt idx="2770">
                  <c:v>3.5462962962962967E-2</c:v>
                </c:pt>
                <c:pt idx="2771">
                  <c:v>3.5474537037037041E-2</c:v>
                </c:pt>
                <c:pt idx="2772">
                  <c:v>3.5486111111111114E-2</c:v>
                </c:pt>
                <c:pt idx="2773">
                  <c:v>3.5497685185185188E-2</c:v>
                </c:pt>
                <c:pt idx="2774">
                  <c:v>3.5509259259259261E-2</c:v>
                </c:pt>
                <c:pt idx="2775">
                  <c:v>3.5520833333333328E-2</c:v>
                </c:pt>
                <c:pt idx="2776">
                  <c:v>3.5532407407407408E-2</c:v>
                </c:pt>
                <c:pt idx="2777">
                  <c:v>3.5543981481481475E-2</c:v>
                </c:pt>
                <c:pt idx="2778">
                  <c:v>3.5555555555555556E-2</c:v>
                </c:pt>
                <c:pt idx="2779">
                  <c:v>3.5567129629629629E-2</c:v>
                </c:pt>
                <c:pt idx="2780">
                  <c:v>3.5578703703703703E-2</c:v>
                </c:pt>
                <c:pt idx="2781">
                  <c:v>3.5590277777777776E-2</c:v>
                </c:pt>
                <c:pt idx="2782">
                  <c:v>3.560185185185185E-2</c:v>
                </c:pt>
                <c:pt idx="2783">
                  <c:v>3.5613425925925923E-2</c:v>
                </c:pt>
                <c:pt idx="2784">
                  <c:v>3.5624999999999997E-2</c:v>
                </c:pt>
                <c:pt idx="2785">
                  <c:v>3.5636574074074077E-2</c:v>
                </c:pt>
                <c:pt idx="2786">
                  <c:v>3.5648148148148151E-2</c:v>
                </c:pt>
                <c:pt idx="2787">
                  <c:v>3.5659722222222225E-2</c:v>
                </c:pt>
                <c:pt idx="2788">
                  <c:v>3.5671296296296298E-2</c:v>
                </c:pt>
                <c:pt idx="2789">
                  <c:v>3.5682870370370372E-2</c:v>
                </c:pt>
                <c:pt idx="2790">
                  <c:v>3.5694444444444445E-2</c:v>
                </c:pt>
                <c:pt idx="2791">
                  <c:v>3.5706018518518519E-2</c:v>
                </c:pt>
                <c:pt idx="2792">
                  <c:v>3.5717592592592592E-2</c:v>
                </c:pt>
                <c:pt idx="2793">
                  <c:v>3.5729166666666666E-2</c:v>
                </c:pt>
                <c:pt idx="2794">
                  <c:v>3.5740740740740747E-2</c:v>
                </c:pt>
                <c:pt idx="2795">
                  <c:v>3.5752314814814813E-2</c:v>
                </c:pt>
                <c:pt idx="2796">
                  <c:v>3.5763888888888887E-2</c:v>
                </c:pt>
                <c:pt idx="2797">
                  <c:v>3.577546296296296E-2</c:v>
                </c:pt>
                <c:pt idx="2798">
                  <c:v>3.5787037037037034E-2</c:v>
                </c:pt>
                <c:pt idx="2799">
                  <c:v>3.5798611111111107E-2</c:v>
                </c:pt>
                <c:pt idx="2800">
                  <c:v>3.5810185185185188E-2</c:v>
                </c:pt>
                <c:pt idx="2801">
                  <c:v>3.5821759259259262E-2</c:v>
                </c:pt>
                <c:pt idx="2802">
                  <c:v>3.5833333333333335E-2</c:v>
                </c:pt>
                <c:pt idx="2803">
                  <c:v>3.5844907407407409E-2</c:v>
                </c:pt>
                <c:pt idx="2804">
                  <c:v>3.5856481481481482E-2</c:v>
                </c:pt>
                <c:pt idx="2805">
                  <c:v>3.5868055555555556E-2</c:v>
                </c:pt>
                <c:pt idx="2806">
                  <c:v>3.5879629629629629E-2</c:v>
                </c:pt>
                <c:pt idx="2807">
                  <c:v>3.5891203703703703E-2</c:v>
                </c:pt>
                <c:pt idx="2808">
                  <c:v>3.5902777777777777E-2</c:v>
                </c:pt>
                <c:pt idx="2809">
                  <c:v>3.5914351851851857E-2</c:v>
                </c:pt>
                <c:pt idx="2810">
                  <c:v>3.5925925925925924E-2</c:v>
                </c:pt>
                <c:pt idx="2811">
                  <c:v>3.5937500000000004E-2</c:v>
                </c:pt>
                <c:pt idx="2812">
                  <c:v>3.5949074074074071E-2</c:v>
                </c:pt>
                <c:pt idx="2813">
                  <c:v>3.5960648148148151E-2</c:v>
                </c:pt>
                <c:pt idx="2814">
                  <c:v>3.5972222222222218E-2</c:v>
                </c:pt>
                <c:pt idx="2815">
                  <c:v>3.5983796296296298E-2</c:v>
                </c:pt>
                <c:pt idx="2816">
                  <c:v>3.5995370370370372E-2</c:v>
                </c:pt>
                <c:pt idx="2817">
                  <c:v>3.6006944444444446E-2</c:v>
                </c:pt>
                <c:pt idx="2818">
                  <c:v>3.6006944444444446E-2</c:v>
                </c:pt>
                <c:pt idx="2819">
                  <c:v>3.6018518518518519E-2</c:v>
                </c:pt>
                <c:pt idx="2820">
                  <c:v>3.6030092592592593E-2</c:v>
                </c:pt>
                <c:pt idx="2821">
                  <c:v>3.6041666666666666E-2</c:v>
                </c:pt>
                <c:pt idx="2822">
                  <c:v>3.605324074074074E-2</c:v>
                </c:pt>
                <c:pt idx="2823">
                  <c:v>3.6064814814814813E-2</c:v>
                </c:pt>
                <c:pt idx="2824">
                  <c:v>3.6076388888888887E-2</c:v>
                </c:pt>
                <c:pt idx="2825">
                  <c:v>3.6087962962962968E-2</c:v>
                </c:pt>
                <c:pt idx="2826">
                  <c:v>3.6099537037037034E-2</c:v>
                </c:pt>
                <c:pt idx="2827">
                  <c:v>3.6111111111111115E-2</c:v>
                </c:pt>
                <c:pt idx="2828">
                  <c:v>3.6122685185185181E-2</c:v>
                </c:pt>
                <c:pt idx="2829">
                  <c:v>3.6134259259259262E-2</c:v>
                </c:pt>
                <c:pt idx="2830">
                  <c:v>3.6145833333333328E-2</c:v>
                </c:pt>
                <c:pt idx="2831">
                  <c:v>3.6157407407407409E-2</c:v>
                </c:pt>
                <c:pt idx="2832">
                  <c:v>3.6168981481481483E-2</c:v>
                </c:pt>
                <c:pt idx="2833">
                  <c:v>3.6180555555555556E-2</c:v>
                </c:pt>
                <c:pt idx="2834">
                  <c:v>3.619212962962963E-2</c:v>
                </c:pt>
                <c:pt idx="2835">
                  <c:v>3.6203703703703703E-2</c:v>
                </c:pt>
                <c:pt idx="2836">
                  <c:v>3.6215277777777777E-2</c:v>
                </c:pt>
                <c:pt idx="2837">
                  <c:v>3.622685185185185E-2</c:v>
                </c:pt>
                <c:pt idx="2838">
                  <c:v>3.6238425925925924E-2</c:v>
                </c:pt>
                <c:pt idx="2839">
                  <c:v>3.6249999999999998E-2</c:v>
                </c:pt>
                <c:pt idx="2840">
                  <c:v>3.6261574074074078E-2</c:v>
                </c:pt>
                <c:pt idx="2841">
                  <c:v>3.6273148148148145E-2</c:v>
                </c:pt>
                <c:pt idx="2842">
                  <c:v>3.6284722222222225E-2</c:v>
                </c:pt>
                <c:pt idx="2843">
                  <c:v>3.6296296296296292E-2</c:v>
                </c:pt>
                <c:pt idx="2844">
                  <c:v>3.6307870370370372E-2</c:v>
                </c:pt>
                <c:pt idx="2845">
                  <c:v>3.6319444444444439E-2</c:v>
                </c:pt>
                <c:pt idx="2846">
                  <c:v>3.6331018518518519E-2</c:v>
                </c:pt>
                <c:pt idx="2847">
                  <c:v>3.6342592592592593E-2</c:v>
                </c:pt>
                <c:pt idx="2848">
                  <c:v>3.6354166666666667E-2</c:v>
                </c:pt>
                <c:pt idx="2849">
                  <c:v>3.636574074074074E-2</c:v>
                </c:pt>
                <c:pt idx="2850">
                  <c:v>3.6377314814814814E-2</c:v>
                </c:pt>
                <c:pt idx="2851">
                  <c:v>3.6388888888888887E-2</c:v>
                </c:pt>
                <c:pt idx="2852">
                  <c:v>3.6400462962962961E-2</c:v>
                </c:pt>
                <c:pt idx="2853">
                  <c:v>3.6412037037037034E-2</c:v>
                </c:pt>
                <c:pt idx="2854">
                  <c:v>3.6423611111111115E-2</c:v>
                </c:pt>
                <c:pt idx="2855">
                  <c:v>3.6435185185185189E-2</c:v>
                </c:pt>
                <c:pt idx="2856">
                  <c:v>3.6446759259259262E-2</c:v>
                </c:pt>
                <c:pt idx="2857">
                  <c:v>3.6458333333333336E-2</c:v>
                </c:pt>
                <c:pt idx="2858">
                  <c:v>3.6469907407407402E-2</c:v>
                </c:pt>
                <c:pt idx="2859">
                  <c:v>3.6481481481481483E-2</c:v>
                </c:pt>
                <c:pt idx="2860">
                  <c:v>3.6493055555555549E-2</c:v>
                </c:pt>
                <c:pt idx="2861">
                  <c:v>3.650462962962963E-2</c:v>
                </c:pt>
                <c:pt idx="2862">
                  <c:v>3.6516203703703703E-2</c:v>
                </c:pt>
                <c:pt idx="2863">
                  <c:v>3.6527777777777777E-2</c:v>
                </c:pt>
                <c:pt idx="2864">
                  <c:v>3.6539351851851851E-2</c:v>
                </c:pt>
                <c:pt idx="2865">
                  <c:v>3.6550925925925924E-2</c:v>
                </c:pt>
                <c:pt idx="2866">
                  <c:v>3.6562499999999998E-2</c:v>
                </c:pt>
                <c:pt idx="2867">
                  <c:v>3.6574074074074071E-2</c:v>
                </c:pt>
                <c:pt idx="2868">
                  <c:v>3.6585648148148145E-2</c:v>
                </c:pt>
                <c:pt idx="2869">
                  <c:v>3.6597222222222225E-2</c:v>
                </c:pt>
                <c:pt idx="2870">
                  <c:v>3.6608796296296299E-2</c:v>
                </c:pt>
                <c:pt idx="2871">
                  <c:v>3.6620370370370373E-2</c:v>
                </c:pt>
                <c:pt idx="2872">
                  <c:v>3.6631944444444446E-2</c:v>
                </c:pt>
                <c:pt idx="2873">
                  <c:v>3.664351851851852E-2</c:v>
                </c:pt>
                <c:pt idx="2874">
                  <c:v>3.6655092592592593E-2</c:v>
                </c:pt>
                <c:pt idx="2875">
                  <c:v>3.6666666666666667E-2</c:v>
                </c:pt>
                <c:pt idx="2876">
                  <c:v>3.667824074074074E-2</c:v>
                </c:pt>
                <c:pt idx="2877">
                  <c:v>3.6689814814814821E-2</c:v>
                </c:pt>
                <c:pt idx="2878">
                  <c:v>3.6701388888888888E-2</c:v>
                </c:pt>
                <c:pt idx="2879">
                  <c:v>3.6712962962962961E-2</c:v>
                </c:pt>
                <c:pt idx="2880">
                  <c:v>3.6724537037037035E-2</c:v>
                </c:pt>
                <c:pt idx="2881">
                  <c:v>3.6736111111111108E-2</c:v>
                </c:pt>
                <c:pt idx="2882">
                  <c:v>3.6747685185185182E-2</c:v>
                </c:pt>
                <c:pt idx="2883">
                  <c:v>3.6759259259259255E-2</c:v>
                </c:pt>
                <c:pt idx="2884">
                  <c:v>3.6770833333333336E-2</c:v>
                </c:pt>
                <c:pt idx="2885">
                  <c:v>3.6782407407407409E-2</c:v>
                </c:pt>
                <c:pt idx="2886">
                  <c:v>3.6793981481481483E-2</c:v>
                </c:pt>
                <c:pt idx="2887">
                  <c:v>3.6805555555555557E-2</c:v>
                </c:pt>
                <c:pt idx="2888">
                  <c:v>3.681712962962963E-2</c:v>
                </c:pt>
                <c:pt idx="2889">
                  <c:v>3.6828703703703704E-2</c:v>
                </c:pt>
                <c:pt idx="2890">
                  <c:v>3.6840277777777777E-2</c:v>
                </c:pt>
                <c:pt idx="2891">
                  <c:v>3.6851851851851851E-2</c:v>
                </c:pt>
                <c:pt idx="2892">
                  <c:v>3.6863425925925931E-2</c:v>
                </c:pt>
                <c:pt idx="2893">
                  <c:v>3.6874999999999998E-2</c:v>
                </c:pt>
                <c:pt idx="2894">
                  <c:v>3.6886574074074079E-2</c:v>
                </c:pt>
                <c:pt idx="2895">
                  <c:v>3.6898148148148145E-2</c:v>
                </c:pt>
                <c:pt idx="2896">
                  <c:v>3.6909722222222226E-2</c:v>
                </c:pt>
                <c:pt idx="2897">
                  <c:v>3.6921296296296292E-2</c:v>
                </c:pt>
                <c:pt idx="2898">
                  <c:v>3.6932870370370366E-2</c:v>
                </c:pt>
                <c:pt idx="2899">
                  <c:v>3.6944444444444446E-2</c:v>
                </c:pt>
                <c:pt idx="2900">
                  <c:v>3.695601851851852E-2</c:v>
                </c:pt>
                <c:pt idx="2901">
                  <c:v>3.6967592592592594E-2</c:v>
                </c:pt>
                <c:pt idx="2902">
                  <c:v>3.6979166666666667E-2</c:v>
                </c:pt>
                <c:pt idx="2903">
                  <c:v>3.6990740740740741E-2</c:v>
                </c:pt>
                <c:pt idx="2904">
                  <c:v>3.7002314814814814E-2</c:v>
                </c:pt>
                <c:pt idx="2905">
                  <c:v>3.7013888888888888E-2</c:v>
                </c:pt>
                <c:pt idx="2906">
                  <c:v>3.7025462962962961E-2</c:v>
                </c:pt>
                <c:pt idx="2907">
                  <c:v>3.7037037037037042E-2</c:v>
                </c:pt>
                <c:pt idx="2908">
                  <c:v>3.7048611111111109E-2</c:v>
                </c:pt>
                <c:pt idx="2909">
                  <c:v>3.7060185185185189E-2</c:v>
                </c:pt>
                <c:pt idx="2910">
                  <c:v>3.7071759259259256E-2</c:v>
                </c:pt>
                <c:pt idx="2911">
                  <c:v>3.7083333333333336E-2</c:v>
                </c:pt>
                <c:pt idx="2912">
                  <c:v>3.7094907407407403E-2</c:v>
                </c:pt>
                <c:pt idx="2913">
                  <c:v>3.7106481481481483E-2</c:v>
                </c:pt>
                <c:pt idx="2914">
                  <c:v>3.7118055555555557E-2</c:v>
                </c:pt>
                <c:pt idx="2915">
                  <c:v>3.712962962962963E-2</c:v>
                </c:pt>
                <c:pt idx="2916">
                  <c:v>3.7141203703703704E-2</c:v>
                </c:pt>
                <c:pt idx="2917">
                  <c:v>3.7152777777777778E-2</c:v>
                </c:pt>
                <c:pt idx="2918">
                  <c:v>3.7164351851851851E-2</c:v>
                </c:pt>
                <c:pt idx="2919">
                  <c:v>3.7175925925925925E-2</c:v>
                </c:pt>
                <c:pt idx="2920">
                  <c:v>3.7187499999999998E-2</c:v>
                </c:pt>
                <c:pt idx="2921">
                  <c:v>3.7199074074074072E-2</c:v>
                </c:pt>
                <c:pt idx="2922">
                  <c:v>3.7210648148148152E-2</c:v>
                </c:pt>
                <c:pt idx="2923">
                  <c:v>3.7222222222222219E-2</c:v>
                </c:pt>
                <c:pt idx="2924">
                  <c:v>3.72337962962963E-2</c:v>
                </c:pt>
                <c:pt idx="2925">
                  <c:v>3.7245370370370366E-2</c:v>
                </c:pt>
                <c:pt idx="2926">
                  <c:v>3.7256944444444447E-2</c:v>
                </c:pt>
                <c:pt idx="2927">
                  <c:v>3.7268518518518513E-2</c:v>
                </c:pt>
                <c:pt idx="2928">
                  <c:v>3.7280092592592594E-2</c:v>
                </c:pt>
                <c:pt idx="2929">
                  <c:v>3.7291666666666667E-2</c:v>
                </c:pt>
                <c:pt idx="2930">
                  <c:v>3.7303240740740741E-2</c:v>
                </c:pt>
                <c:pt idx="2931">
                  <c:v>3.7314814814814815E-2</c:v>
                </c:pt>
                <c:pt idx="2932">
                  <c:v>3.7326388888888888E-2</c:v>
                </c:pt>
                <c:pt idx="2933">
                  <c:v>3.7337962962962962E-2</c:v>
                </c:pt>
                <c:pt idx="2934">
                  <c:v>3.7349537037037035E-2</c:v>
                </c:pt>
                <c:pt idx="2935">
                  <c:v>3.7361111111111109E-2</c:v>
                </c:pt>
                <c:pt idx="2936">
                  <c:v>3.7372685185185189E-2</c:v>
                </c:pt>
                <c:pt idx="2937">
                  <c:v>3.7384259259259263E-2</c:v>
                </c:pt>
                <c:pt idx="2938">
                  <c:v>3.7395833333333336E-2</c:v>
                </c:pt>
                <c:pt idx="2939">
                  <c:v>3.740740740740741E-2</c:v>
                </c:pt>
                <c:pt idx="2940">
                  <c:v>3.7418981481481477E-2</c:v>
                </c:pt>
                <c:pt idx="2941">
                  <c:v>3.7430555555555557E-2</c:v>
                </c:pt>
                <c:pt idx="2942">
                  <c:v>3.7442129629629624E-2</c:v>
                </c:pt>
                <c:pt idx="2943">
                  <c:v>3.7453703703703704E-2</c:v>
                </c:pt>
                <c:pt idx="2944">
                  <c:v>3.7465277777777778E-2</c:v>
                </c:pt>
                <c:pt idx="2945">
                  <c:v>3.7476851851851851E-2</c:v>
                </c:pt>
                <c:pt idx="2946">
                  <c:v>3.7488425925925925E-2</c:v>
                </c:pt>
                <c:pt idx="2947">
                  <c:v>3.7499999999999999E-2</c:v>
                </c:pt>
                <c:pt idx="2948">
                  <c:v>3.7511574074074072E-2</c:v>
                </c:pt>
                <c:pt idx="2949">
                  <c:v>3.7523148148148146E-2</c:v>
                </c:pt>
                <c:pt idx="2950">
                  <c:v>3.7534722222222219E-2</c:v>
                </c:pt>
                <c:pt idx="2951">
                  <c:v>3.75462962962963E-2</c:v>
                </c:pt>
                <c:pt idx="2952">
                  <c:v>3.7557870370370373E-2</c:v>
                </c:pt>
                <c:pt idx="2953">
                  <c:v>3.7569444444444447E-2</c:v>
                </c:pt>
                <c:pt idx="2954">
                  <c:v>3.7581018518518521E-2</c:v>
                </c:pt>
                <c:pt idx="2955">
                  <c:v>3.7592592592592594E-2</c:v>
                </c:pt>
                <c:pt idx="2956">
                  <c:v>3.7604166666666668E-2</c:v>
                </c:pt>
                <c:pt idx="2957">
                  <c:v>3.7615740740740741E-2</c:v>
                </c:pt>
                <c:pt idx="2958">
                  <c:v>3.7627314814814815E-2</c:v>
                </c:pt>
                <c:pt idx="2959">
                  <c:v>3.7638888888888895E-2</c:v>
                </c:pt>
                <c:pt idx="2960">
                  <c:v>3.7650462962962962E-2</c:v>
                </c:pt>
                <c:pt idx="2961">
                  <c:v>3.7662037037037036E-2</c:v>
                </c:pt>
                <c:pt idx="2962">
                  <c:v>3.7673611111111109E-2</c:v>
                </c:pt>
                <c:pt idx="2963">
                  <c:v>3.7685185185185183E-2</c:v>
                </c:pt>
                <c:pt idx="2964">
                  <c:v>3.7696759259259256E-2</c:v>
                </c:pt>
                <c:pt idx="2965">
                  <c:v>3.770833333333333E-2</c:v>
                </c:pt>
                <c:pt idx="2966">
                  <c:v>3.771990740740741E-2</c:v>
                </c:pt>
                <c:pt idx="2967">
                  <c:v>3.7731481481481484E-2</c:v>
                </c:pt>
                <c:pt idx="2968">
                  <c:v>3.7743055555555557E-2</c:v>
                </c:pt>
                <c:pt idx="2969">
                  <c:v>3.7754629629629631E-2</c:v>
                </c:pt>
                <c:pt idx="2970">
                  <c:v>3.7766203703703705E-2</c:v>
                </c:pt>
                <c:pt idx="2971">
                  <c:v>3.7777777777777778E-2</c:v>
                </c:pt>
                <c:pt idx="2972">
                  <c:v>3.7789351851851852E-2</c:v>
                </c:pt>
                <c:pt idx="2973">
                  <c:v>3.7800925925925925E-2</c:v>
                </c:pt>
                <c:pt idx="2974">
                  <c:v>3.7812500000000006E-2</c:v>
                </c:pt>
                <c:pt idx="2975">
                  <c:v>3.7824074074074072E-2</c:v>
                </c:pt>
                <c:pt idx="2976">
                  <c:v>3.7835648148148153E-2</c:v>
                </c:pt>
                <c:pt idx="2977">
                  <c:v>3.784722222222222E-2</c:v>
                </c:pt>
                <c:pt idx="2978">
                  <c:v>3.78587962962963E-2</c:v>
                </c:pt>
                <c:pt idx="2979">
                  <c:v>3.7870370370370367E-2</c:v>
                </c:pt>
                <c:pt idx="2980">
                  <c:v>3.788194444444444E-2</c:v>
                </c:pt>
                <c:pt idx="2981">
                  <c:v>3.7893518518518521E-2</c:v>
                </c:pt>
                <c:pt idx="2982">
                  <c:v>3.7905092592592594E-2</c:v>
                </c:pt>
                <c:pt idx="2983">
                  <c:v>3.7916666666666668E-2</c:v>
                </c:pt>
                <c:pt idx="2984">
                  <c:v>3.7928240740740742E-2</c:v>
                </c:pt>
                <c:pt idx="2985">
                  <c:v>3.7939814814814815E-2</c:v>
                </c:pt>
                <c:pt idx="2986">
                  <c:v>3.7951388888888889E-2</c:v>
                </c:pt>
                <c:pt idx="2987">
                  <c:v>3.7962962962962962E-2</c:v>
                </c:pt>
                <c:pt idx="2988">
                  <c:v>3.7974537037037036E-2</c:v>
                </c:pt>
                <c:pt idx="2989">
                  <c:v>3.7986111111111116E-2</c:v>
                </c:pt>
                <c:pt idx="2990">
                  <c:v>3.7997685185185183E-2</c:v>
                </c:pt>
                <c:pt idx="2991">
                  <c:v>3.8009259259259263E-2</c:v>
                </c:pt>
                <c:pt idx="2992">
                  <c:v>3.802083333333333E-2</c:v>
                </c:pt>
                <c:pt idx="2993">
                  <c:v>3.8032407407407411E-2</c:v>
                </c:pt>
                <c:pt idx="2994">
                  <c:v>3.8043981481481477E-2</c:v>
                </c:pt>
                <c:pt idx="2995">
                  <c:v>3.8055555555555558E-2</c:v>
                </c:pt>
                <c:pt idx="2996">
                  <c:v>3.8067129629629631E-2</c:v>
                </c:pt>
                <c:pt idx="2997">
                  <c:v>3.8078703703703705E-2</c:v>
                </c:pt>
                <c:pt idx="2998">
                  <c:v>3.8090277777777778E-2</c:v>
                </c:pt>
                <c:pt idx="2999">
                  <c:v>3.8101851851851852E-2</c:v>
                </c:pt>
                <c:pt idx="3000">
                  <c:v>3.8113425925925926E-2</c:v>
                </c:pt>
                <c:pt idx="3001">
                  <c:v>3.8124999999999999E-2</c:v>
                </c:pt>
                <c:pt idx="3002">
                  <c:v>3.8136574074074073E-2</c:v>
                </c:pt>
                <c:pt idx="3003">
                  <c:v>3.8148148148148146E-2</c:v>
                </c:pt>
                <c:pt idx="3004">
                  <c:v>3.8159722222222227E-2</c:v>
                </c:pt>
                <c:pt idx="3005">
                  <c:v>3.8171296296296293E-2</c:v>
                </c:pt>
                <c:pt idx="3006">
                  <c:v>3.8182870370370374E-2</c:v>
                </c:pt>
                <c:pt idx="3007">
                  <c:v>3.8194444444444441E-2</c:v>
                </c:pt>
                <c:pt idx="3008">
                  <c:v>3.8206018518518521E-2</c:v>
                </c:pt>
                <c:pt idx="3009">
                  <c:v>3.8217592592592588E-2</c:v>
                </c:pt>
                <c:pt idx="3010">
                  <c:v>3.8229166666666668E-2</c:v>
                </c:pt>
                <c:pt idx="3011">
                  <c:v>3.8240740740740742E-2</c:v>
                </c:pt>
                <c:pt idx="3012">
                  <c:v>3.8252314814814815E-2</c:v>
                </c:pt>
                <c:pt idx="3013">
                  <c:v>3.8263888888888889E-2</c:v>
                </c:pt>
                <c:pt idx="3014">
                  <c:v>3.8275462962962963E-2</c:v>
                </c:pt>
                <c:pt idx="3015">
                  <c:v>3.8287037037037036E-2</c:v>
                </c:pt>
                <c:pt idx="3016">
                  <c:v>3.829861111111111E-2</c:v>
                </c:pt>
                <c:pt idx="3017">
                  <c:v>3.8310185185185183E-2</c:v>
                </c:pt>
                <c:pt idx="3018">
                  <c:v>3.8321759259259257E-2</c:v>
                </c:pt>
                <c:pt idx="3019">
                  <c:v>3.8333333333333337E-2</c:v>
                </c:pt>
                <c:pt idx="3020">
                  <c:v>3.8344907407407411E-2</c:v>
                </c:pt>
                <c:pt idx="3021">
                  <c:v>3.8356481481481484E-2</c:v>
                </c:pt>
                <c:pt idx="3022">
                  <c:v>3.8368055555555551E-2</c:v>
                </c:pt>
                <c:pt idx="3023">
                  <c:v>3.8379629629629632E-2</c:v>
                </c:pt>
                <c:pt idx="3024">
                  <c:v>3.8391203703703698E-2</c:v>
                </c:pt>
                <c:pt idx="3025">
                  <c:v>3.8402777777777779E-2</c:v>
                </c:pt>
                <c:pt idx="3026">
                  <c:v>3.8414351851851852E-2</c:v>
                </c:pt>
                <c:pt idx="3027">
                  <c:v>3.8425925925925926E-2</c:v>
                </c:pt>
                <c:pt idx="3028">
                  <c:v>3.8437499999999999E-2</c:v>
                </c:pt>
                <c:pt idx="3029">
                  <c:v>3.8449074074074073E-2</c:v>
                </c:pt>
                <c:pt idx="3030">
                  <c:v>3.8460648148148147E-2</c:v>
                </c:pt>
                <c:pt idx="3031">
                  <c:v>3.847222222222222E-2</c:v>
                </c:pt>
                <c:pt idx="3032">
                  <c:v>3.8483796296296294E-2</c:v>
                </c:pt>
                <c:pt idx="3033">
                  <c:v>3.8495370370370367E-2</c:v>
                </c:pt>
                <c:pt idx="3034">
                  <c:v>3.8506944444444448E-2</c:v>
                </c:pt>
                <c:pt idx="3035">
                  <c:v>3.8518518518518521E-2</c:v>
                </c:pt>
                <c:pt idx="3036">
                  <c:v>3.8530092592592595E-2</c:v>
                </c:pt>
                <c:pt idx="3037">
                  <c:v>3.8541666666666669E-2</c:v>
                </c:pt>
                <c:pt idx="3038">
                  <c:v>3.8553240740740742E-2</c:v>
                </c:pt>
                <c:pt idx="3039">
                  <c:v>3.8564814814814816E-2</c:v>
                </c:pt>
                <c:pt idx="3040">
                  <c:v>3.8576388888888889E-2</c:v>
                </c:pt>
                <c:pt idx="3041">
                  <c:v>3.858796296296297E-2</c:v>
                </c:pt>
                <c:pt idx="3042">
                  <c:v>3.8599537037037036E-2</c:v>
                </c:pt>
                <c:pt idx="3043">
                  <c:v>3.861111111111111E-2</c:v>
                </c:pt>
                <c:pt idx="3044">
                  <c:v>3.8622685185185184E-2</c:v>
                </c:pt>
                <c:pt idx="3045">
                  <c:v>3.8634259259259257E-2</c:v>
                </c:pt>
                <c:pt idx="3046">
                  <c:v>3.8645833333333331E-2</c:v>
                </c:pt>
                <c:pt idx="3047">
                  <c:v>3.8657407407407404E-2</c:v>
                </c:pt>
                <c:pt idx="3048">
                  <c:v>3.8668981481481478E-2</c:v>
                </c:pt>
                <c:pt idx="3049">
                  <c:v>3.8680555555555558E-2</c:v>
                </c:pt>
                <c:pt idx="3050">
                  <c:v>3.8692129629629632E-2</c:v>
                </c:pt>
                <c:pt idx="3051">
                  <c:v>3.8703703703703705E-2</c:v>
                </c:pt>
                <c:pt idx="3052">
                  <c:v>3.8715277777777779E-2</c:v>
                </c:pt>
                <c:pt idx="3053">
                  <c:v>3.8726851851851853E-2</c:v>
                </c:pt>
                <c:pt idx="3054">
                  <c:v>3.8738425925925926E-2</c:v>
                </c:pt>
                <c:pt idx="3055">
                  <c:v>3.875E-2</c:v>
                </c:pt>
                <c:pt idx="3056">
                  <c:v>3.876157407407408E-2</c:v>
                </c:pt>
                <c:pt idx="3057">
                  <c:v>3.8773148148148147E-2</c:v>
                </c:pt>
                <c:pt idx="3058">
                  <c:v>3.8784722222222227E-2</c:v>
                </c:pt>
                <c:pt idx="3059">
                  <c:v>3.8796296296296294E-2</c:v>
                </c:pt>
                <c:pt idx="3060">
                  <c:v>3.8807870370370375E-2</c:v>
                </c:pt>
                <c:pt idx="3061">
                  <c:v>3.8819444444444441E-2</c:v>
                </c:pt>
                <c:pt idx="3062">
                  <c:v>3.8831018518518515E-2</c:v>
                </c:pt>
                <c:pt idx="3063">
                  <c:v>3.8842592592592588E-2</c:v>
                </c:pt>
                <c:pt idx="3064">
                  <c:v>3.8854166666666669E-2</c:v>
                </c:pt>
                <c:pt idx="3065">
                  <c:v>3.8865740740740742E-2</c:v>
                </c:pt>
                <c:pt idx="3066">
                  <c:v>3.8877314814814816E-2</c:v>
                </c:pt>
                <c:pt idx="3067">
                  <c:v>3.888888888888889E-2</c:v>
                </c:pt>
                <c:pt idx="3068">
                  <c:v>3.8900462962962963E-2</c:v>
                </c:pt>
                <c:pt idx="3069">
                  <c:v>3.8912037037037037E-2</c:v>
                </c:pt>
                <c:pt idx="3070">
                  <c:v>3.892361111111111E-2</c:v>
                </c:pt>
                <c:pt idx="3071">
                  <c:v>3.8935185185185191E-2</c:v>
                </c:pt>
                <c:pt idx="3072">
                  <c:v>3.8946759259259257E-2</c:v>
                </c:pt>
                <c:pt idx="3073">
                  <c:v>3.8958333333333338E-2</c:v>
                </c:pt>
                <c:pt idx="3074">
                  <c:v>3.8969907407407404E-2</c:v>
                </c:pt>
                <c:pt idx="3075">
                  <c:v>3.8981481481481485E-2</c:v>
                </c:pt>
                <c:pt idx="3076">
                  <c:v>3.8993055555555552E-2</c:v>
                </c:pt>
                <c:pt idx="3077">
                  <c:v>3.9004629629629632E-2</c:v>
                </c:pt>
                <c:pt idx="3078">
                  <c:v>3.9016203703703699E-2</c:v>
                </c:pt>
                <c:pt idx="3079">
                  <c:v>3.9027777777777779E-2</c:v>
                </c:pt>
                <c:pt idx="3080">
                  <c:v>3.9039351851851853E-2</c:v>
                </c:pt>
                <c:pt idx="3081">
                  <c:v>3.9050925925925926E-2</c:v>
                </c:pt>
                <c:pt idx="3082">
                  <c:v>3.90625E-2</c:v>
                </c:pt>
                <c:pt idx="3083">
                  <c:v>3.9074074074074074E-2</c:v>
                </c:pt>
                <c:pt idx="3084">
                  <c:v>3.9085648148148147E-2</c:v>
                </c:pt>
                <c:pt idx="3085">
                  <c:v>3.9097222222222221E-2</c:v>
                </c:pt>
                <c:pt idx="3086">
                  <c:v>3.9108796296296301E-2</c:v>
                </c:pt>
                <c:pt idx="3087">
                  <c:v>3.9120370370370368E-2</c:v>
                </c:pt>
                <c:pt idx="3088">
                  <c:v>3.9131944444444448E-2</c:v>
                </c:pt>
                <c:pt idx="3089">
                  <c:v>3.9143518518518515E-2</c:v>
                </c:pt>
                <c:pt idx="3090">
                  <c:v>3.9155092592592596E-2</c:v>
                </c:pt>
                <c:pt idx="3091">
                  <c:v>3.9166666666666662E-2</c:v>
                </c:pt>
                <c:pt idx="3092">
                  <c:v>3.9178240740740743E-2</c:v>
                </c:pt>
                <c:pt idx="3093">
                  <c:v>3.9189814814814809E-2</c:v>
                </c:pt>
                <c:pt idx="3094">
                  <c:v>3.920138888888889E-2</c:v>
                </c:pt>
                <c:pt idx="3095">
                  <c:v>3.9212962962962963E-2</c:v>
                </c:pt>
                <c:pt idx="3096">
                  <c:v>3.9224537037037037E-2</c:v>
                </c:pt>
                <c:pt idx="3097">
                  <c:v>3.923611111111111E-2</c:v>
                </c:pt>
                <c:pt idx="3098">
                  <c:v>3.9247685185185184E-2</c:v>
                </c:pt>
                <c:pt idx="3099">
                  <c:v>3.9259259259259258E-2</c:v>
                </c:pt>
                <c:pt idx="3100">
                  <c:v>3.9270833333333331E-2</c:v>
                </c:pt>
                <c:pt idx="3101">
                  <c:v>3.9282407407407412E-2</c:v>
                </c:pt>
                <c:pt idx="3102">
                  <c:v>3.9293981481481485E-2</c:v>
                </c:pt>
                <c:pt idx="3103">
                  <c:v>3.9305555555555559E-2</c:v>
                </c:pt>
                <c:pt idx="3104">
                  <c:v>3.9317129629629625E-2</c:v>
                </c:pt>
                <c:pt idx="3105">
                  <c:v>3.9328703703703706E-2</c:v>
                </c:pt>
                <c:pt idx="3106">
                  <c:v>3.9340277777777773E-2</c:v>
                </c:pt>
                <c:pt idx="3107">
                  <c:v>3.9351851851851853E-2</c:v>
                </c:pt>
                <c:pt idx="3108">
                  <c:v>3.936342592592592E-2</c:v>
                </c:pt>
                <c:pt idx="3109">
                  <c:v>3.9375E-2</c:v>
                </c:pt>
                <c:pt idx="3110">
                  <c:v>3.9386574074074074E-2</c:v>
                </c:pt>
                <c:pt idx="3111">
                  <c:v>3.9398148148148147E-2</c:v>
                </c:pt>
                <c:pt idx="3112">
                  <c:v>3.9409722222222221E-2</c:v>
                </c:pt>
                <c:pt idx="3113">
                  <c:v>3.9421296296296295E-2</c:v>
                </c:pt>
                <c:pt idx="3114">
                  <c:v>3.9432870370370368E-2</c:v>
                </c:pt>
                <c:pt idx="3115">
                  <c:v>3.9444444444444442E-2</c:v>
                </c:pt>
                <c:pt idx="3116">
                  <c:v>3.9456018518518522E-2</c:v>
                </c:pt>
                <c:pt idx="3117">
                  <c:v>3.9467592592592596E-2</c:v>
                </c:pt>
                <c:pt idx="3118">
                  <c:v>3.9479166666666669E-2</c:v>
                </c:pt>
                <c:pt idx="3119">
                  <c:v>3.9490740740740743E-2</c:v>
                </c:pt>
                <c:pt idx="3120">
                  <c:v>3.9502314814814816E-2</c:v>
                </c:pt>
                <c:pt idx="3121">
                  <c:v>3.951388888888889E-2</c:v>
                </c:pt>
                <c:pt idx="3122">
                  <c:v>3.9525462962962964E-2</c:v>
                </c:pt>
                <c:pt idx="3123">
                  <c:v>3.953703703703703E-2</c:v>
                </c:pt>
                <c:pt idx="3124">
                  <c:v>3.9548611111111111E-2</c:v>
                </c:pt>
                <c:pt idx="3125">
                  <c:v>3.9560185185185184E-2</c:v>
                </c:pt>
                <c:pt idx="3126">
                  <c:v>3.9571759259259258E-2</c:v>
                </c:pt>
                <c:pt idx="3127">
                  <c:v>3.9583333333333331E-2</c:v>
                </c:pt>
                <c:pt idx="3128">
                  <c:v>3.9594907407407405E-2</c:v>
                </c:pt>
                <c:pt idx="3129">
                  <c:v>3.9606481481481479E-2</c:v>
                </c:pt>
                <c:pt idx="3130">
                  <c:v>3.9618055555555552E-2</c:v>
                </c:pt>
                <c:pt idx="3131">
                  <c:v>3.9629629629629633E-2</c:v>
                </c:pt>
                <c:pt idx="3132">
                  <c:v>3.9641203703703706E-2</c:v>
                </c:pt>
                <c:pt idx="3133">
                  <c:v>3.965277777777778E-2</c:v>
                </c:pt>
                <c:pt idx="3134">
                  <c:v>3.9664351851851853E-2</c:v>
                </c:pt>
                <c:pt idx="3135">
                  <c:v>3.9675925925925927E-2</c:v>
                </c:pt>
                <c:pt idx="3136">
                  <c:v>3.9687500000000001E-2</c:v>
                </c:pt>
                <c:pt idx="3137">
                  <c:v>3.9699074074074074E-2</c:v>
                </c:pt>
                <c:pt idx="3138">
                  <c:v>3.9710648148148148E-2</c:v>
                </c:pt>
                <c:pt idx="3139">
                  <c:v>3.9722222222222221E-2</c:v>
                </c:pt>
                <c:pt idx="3140">
                  <c:v>3.9733796296296302E-2</c:v>
                </c:pt>
                <c:pt idx="3141">
                  <c:v>3.9745370370370368E-2</c:v>
                </c:pt>
                <c:pt idx="3142">
                  <c:v>3.9756944444444449E-2</c:v>
                </c:pt>
                <c:pt idx="3143">
                  <c:v>3.9768518518518516E-2</c:v>
                </c:pt>
                <c:pt idx="3144">
                  <c:v>3.9780092592592589E-2</c:v>
                </c:pt>
                <c:pt idx="3145">
                  <c:v>3.9791666666666663E-2</c:v>
                </c:pt>
                <c:pt idx="3146">
                  <c:v>3.9803240740740743E-2</c:v>
                </c:pt>
                <c:pt idx="3147">
                  <c:v>3.9814814814814817E-2</c:v>
                </c:pt>
                <c:pt idx="3148">
                  <c:v>3.982638888888889E-2</c:v>
                </c:pt>
                <c:pt idx="3149">
                  <c:v>3.9837962962962964E-2</c:v>
                </c:pt>
                <c:pt idx="3150">
                  <c:v>3.9849537037037037E-2</c:v>
                </c:pt>
                <c:pt idx="3151">
                  <c:v>3.9861111111111111E-2</c:v>
                </c:pt>
                <c:pt idx="3152">
                  <c:v>3.9872685185185185E-2</c:v>
                </c:pt>
                <c:pt idx="3153">
                  <c:v>3.9884259259259258E-2</c:v>
                </c:pt>
                <c:pt idx="3154">
                  <c:v>3.9895833333333332E-2</c:v>
                </c:pt>
                <c:pt idx="3155">
                  <c:v>3.9907407407407412E-2</c:v>
                </c:pt>
                <c:pt idx="3156">
                  <c:v>3.9918981481481479E-2</c:v>
                </c:pt>
                <c:pt idx="3157">
                  <c:v>3.9930555555555559E-2</c:v>
                </c:pt>
                <c:pt idx="3158">
                  <c:v>3.9942129629629626E-2</c:v>
                </c:pt>
                <c:pt idx="3159">
                  <c:v>3.9953703703703707E-2</c:v>
                </c:pt>
                <c:pt idx="3160">
                  <c:v>3.9965277777777773E-2</c:v>
                </c:pt>
                <c:pt idx="3161">
                  <c:v>3.9976851851851854E-2</c:v>
                </c:pt>
                <c:pt idx="3162">
                  <c:v>3.9988425925925927E-2</c:v>
                </c:pt>
                <c:pt idx="3163">
                  <c:v>0.04</c:v>
                </c:pt>
                <c:pt idx="3164">
                  <c:v>4.0011574074074074E-2</c:v>
                </c:pt>
                <c:pt idx="3165">
                  <c:v>4.0023148148148148E-2</c:v>
                </c:pt>
                <c:pt idx="3166">
                  <c:v>4.0034722222222222E-2</c:v>
                </c:pt>
                <c:pt idx="3167">
                  <c:v>4.0046296296296295E-2</c:v>
                </c:pt>
                <c:pt idx="3168">
                  <c:v>4.0057870370370369E-2</c:v>
                </c:pt>
                <c:pt idx="3169">
                  <c:v>4.0069444444444442E-2</c:v>
                </c:pt>
                <c:pt idx="3170">
                  <c:v>4.0081018518518523E-2</c:v>
                </c:pt>
                <c:pt idx="3171">
                  <c:v>4.0092592592592589E-2</c:v>
                </c:pt>
                <c:pt idx="3172">
                  <c:v>4.010416666666667E-2</c:v>
                </c:pt>
                <c:pt idx="3173">
                  <c:v>4.0115740740740737E-2</c:v>
                </c:pt>
                <c:pt idx="3174">
                  <c:v>4.0127314814814817E-2</c:v>
                </c:pt>
                <c:pt idx="3175">
                  <c:v>4.0138888888888884E-2</c:v>
                </c:pt>
                <c:pt idx="3176">
                  <c:v>4.0150462962962964E-2</c:v>
                </c:pt>
                <c:pt idx="3177">
                  <c:v>4.0162037037037038E-2</c:v>
                </c:pt>
                <c:pt idx="3178">
                  <c:v>4.0173611111111111E-2</c:v>
                </c:pt>
                <c:pt idx="3179">
                  <c:v>4.0185185185185185E-2</c:v>
                </c:pt>
                <c:pt idx="3180">
                  <c:v>4.0196759259259258E-2</c:v>
                </c:pt>
                <c:pt idx="3181">
                  <c:v>4.0208333333333332E-2</c:v>
                </c:pt>
                <c:pt idx="3182">
                  <c:v>4.0219907407407406E-2</c:v>
                </c:pt>
                <c:pt idx="3183">
                  <c:v>4.0231481481481479E-2</c:v>
                </c:pt>
                <c:pt idx="3184">
                  <c:v>4.024305555555556E-2</c:v>
                </c:pt>
                <c:pt idx="3185">
                  <c:v>4.0254629629629633E-2</c:v>
                </c:pt>
                <c:pt idx="3186">
                  <c:v>4.02662037037037E-2</c:v>
                </c:pt>
                <c:pt idx="3187">
                  <c:v>4.027777777777778E-2</c:v>
                </c:pt>
                <c:pt idx="3188">
                  <c:v>4.0289351851851847E-2</c:v>
                </c:pt>
                <c:pt idx="3189">
                  <c:v>4.0300925925925928E-2</c:v>
                </c:pt>
                <c:pt idx="3190">
                  <c:v>4.0312499999999994E-2</c:v>
                </c:pt>
                <c:pt idx="3191">
                  <c:v>4.0324074074074075E-2</c:v>
                </c:pt>
                <c:pt idx="3192">
                  <c:v>4.0335648148148148E-2</c:v>
                </c:pt>
                <c:pt idx="3193">
                  <c:v>4.0347222222222222E-2</c:v>
                </c:pt>
                <c:pt idx="3194">
                  <c:v>4.0358796296296295E-2</c:v>
                </c:pt>
                <c:pt idx="3195">
                  <c:v>4.0370370370370369E-2</c:v>
                </c:pt>
                <c:pt idx="3196">
                  <c:v>4.0381944444444443E-2</c:v>
                </c:pt>
                <c:pt idx="3197">
                  <c:v>4.0393518518518516E-2</c:v>
                </c:pt>
                <c:pt idx="3198">
                  <c:v>4.040509259259259E-2</c:v>
                </c:pt>
                <c:pt idx="3199">
                  <c:v>4.041666666666667E-2</c:v>
                </c:pt>
                <c:pt idx="3200">
                  <c:v>4.0428240740740744E-2</c:v>
                </c:pt>
                <c:pt idx="3201">
                  <c:v>4.0439814814814817E-2</c:v>
                </c:pt>
                <c:pt idx="3202">
                  <c:v>4.0451388888888891E-2</c:v>
                </c:pt>
                <c:pt idx="3203">
                  <c:v>4.0462962962962964E-2</c:v>
                </c:pt>
                <c:pt idx="3204">
                  <c:v>4.0474537037037038E-2</c:v>
                </c:pt>
                <c:pt idx="3205">
                  <c:v>4.0486111111111105E-2</c:v>
                </c:pt>
                <c:pt idx="3206">
                  <c:v>4.0497685185185185E-2</c:v>
                </c:pt>
                <c:pt idx="3207">
                  <c:v>4.0509259259259259E-2</c:v>
                </c:pt>
                <c:pt idx="3208">
                  <c:v>4.0520833333333332E-2</c:v>
                </c:pt>
                <c:pt idx="3209">
                  <c:v>4.0532407407407406E-2</c:v>
                </c:pt>
                <c:pt idx="3210">
                  <c:v>4.0543981481481479E-2</c:v>
                </c:pt>
                <c:pt idx="3211">
                  <c:v>4.0555555555555553E-2</c:v>
                </c:pt>
                <c:pt idx="3212">
                  <c:v>4.0567129629629627E-2</c:v>
                </c:pt>
                <c:pt idx="3213">
                  <c:v>4.05787037037037E-2</c:v>
                </c:pt>
                <c:pt idx="3214">
                  <c:v>4.0590277777777781E-2</c:v>
                </c:pt>
                <c:pt idx="3215">
                  <c:v>4.0601851851851854E-2</c:v>
                </c:pt>
                <c:pt idx="3216">
                  <c:v>4.0613425925925928E-2</c:v>
                </c:pt>
                <c:pt idx="3217">
                  <c:v>4.0625000000000001E-2</c:v>
                </c:pt>
                <c:pt idx="3218">
                  <c:v>4.0636574074074075E-2</c:v>
                </c:pt>
                <c:pt idx="3219">
                  <c:v>4.0648148148148149E-2</c:v>
                </c:pt>
                <c:pt idx="3220">
                  <c:v>4.0659722222222222E-2</c:v>
                </c:pt>
                <c:pt idx="3221">
                  <c:v>4.0671296296296296E-2</c:v>
                </c:pt>
                <c:pt idx="3222">
                  <c:v>4.0671296296296296E-2</c:v>
                </c:pt>
                <c:pt idx="3223">
                  <c:v>4.0682870370370376E-2</c:v>
                </c:pt>
                <c:pt idx="3224">
                  <c:v>4.0694444444444443E-2</c:v>
                </c:pt>
                <c:pt idx="3225">
                  <c:v>4.0706018518518523E-2</c:v>
                </c:pt>
                <c:pt idx="3226">
                  <c:v>4.071759259259259E-2</c:v>
                </c:pt>
                <c:pt idx="3227">
                  <c:v>4.0729166666666664E-2</c:v>
                </c:pt>
                <c:pt idx="3228">
                  <c:v>4.0740740740740737E-2</c:v>
                </c:pt>
                <c:pt idx="3229">
                  <c:v>4.0752314814814811E-2</c:v>
                </c:pt>
                <c:pt idx="3230">
                  <c:v>4.0763888888888891E-2</c:v>
                </c:pt>
                <c:pt idx="3231">
                  <c:v>4.0775462962962965E-2</c:v>
                </c:pt>
                <c:pt idx="3232">
                  <c:v>4.0787037037037038E-2</c:v>
                </c:pt>
                <c:pt idx="3233">
                  <c:v>4.0798611111111112E-2</c:v>
                </c:pt>
                <c:pt idx="3234">
                  <c:v>4.0810185185185185E-2</c:v>
                </c:pt>
                <c:pt idx="3235">
                  <c:v>4.0821759259259259E-2</c:v>
                </c:pt>
                <c:pt idx="3236">
                  <c:v>4.0833333333333333E-2</c:v>
                </c:pt>
                <c:pt idx="3237">
                  <c:v>4.0844907407407406E-2</c:v>
                </c:pt>
                <c:pt idx="3238">
                  <c:v>4.0856481481481487E-2</c:v>
                </c:pt>
                <c:pt idx="3239">
                  <c:v>4.0868055555555553E-2</c:v>
                </c:pt>
                <c:pt idx="3240">
                  <c:v>4.0879629629629634E-2</c:v>
                </c:pt>
                <c:pt idx="3241">
                  <c:v>4.08912037037037E-2</c:v>
                </c:pt>
                <c:pt idx="3242">
                  <c:v>4.0902777777777781E-2</c:v>
                </c:pt>
                <c:pt idx="3243">
                  <c:v>4.0914351851851848E-2</c:v>
                </c:pt>
                <c:pt idx="3244">
                  <c:v>4.0925925925925928E-2</c:v>
                </c:pt>
                <c:pt idx="3245">
                  <c:v>4.0937500000000002E-2</c:v>
                </c:pt>
                <c:pt idx="3246">
                  <c:v>4.0949074074074075E-2</c:v>
                </c:pt>
                <c:pt idx="3247">
                  <c:v>4.0960648148148149E-2</c:v>
                </c:pt>
                <c:pt idx="3248">
                  <c:v>4.0972222222222222E-2</c:v>
                </c:pt>
                <c:pt idx="3249">
                  <c:v>4.0983796296296296E-2</c:v>
                </c:pt>
                <c:pt idx="3250">
                  <c:v>4.099537037037037E-2</c:v>
                </c:pt>
                <c:pt idx="3251">
                  <c:v>4.1006944444444443E-2</c:v>
                </c:pt>
                <c:pt idx="3252">
                  <c:v>4.1018518518518517E-2</c:v>
                </c:pt>
                <c:pt idx="3253">
                  <c:v>4.1030092592592597E-2</c:v>
                </c:pt>
                <c:pt idx="3254">
                  <c:v>4.1041666666666664E-2</c:v>
                </c:pt>
                <c:pt idx="3255">
                  <c:v>4.1053240740740744E-2</c:v>
                </c:pt>
                <c:pt idx="3256">
                  <c:v>4.1064814814814811E-2</c:v>
                </c:pt>
                <c:pt idx="3257">
                  <c:v>4.1076388888888891E-2</c:v>
                </c:pt>
                <c:pt idx="3258">
                  <c:v>4.1087962962962958E-2</c:v>
                </c:pt>
                <c:pt idx="3259">
                  <c:v>4.1099537037037039E-2</c:v>
                </c:pt>
                <c:pt idx="3260">
                  <c:v>4.1111111111111112E-2</c:v>
                </c:pt>
                <c:pt idx="3261">
                  <c:v>4.1122685185185186E-2</c:v>
                </c:pt>
                <c:pt idx="3262">
                  <c:v>4.1134259259259259E-2</c:v>
                </c:pt>
                <c:pt idx="3263">
                  <c:v>4.1145833333333333E-2</c:v>
                </c:pt>
                <c:pt idx="3264">
                  <c:v>4.1157407407407406E-2</c:v>
                </c:pt>
                <c:pt idx="3265">
                  <c:v>4.116898148148148E-2</c:v>
                </c:pt>
                <c:pt idx="3266">
                  <c:v>4.1180555555555554E-2</c:v>
                </c:pt>
                <c:pt idx="3267">
                  <c:v>4.1192129629629634E-2</c:v>
                </c:pt>
                <c:pt idx="3268">
                  <c:v>4.1203703703703708E-2</c:v>
                </c:pt>
                <c:pt idx="3269">
                  <c:v>4.1215277777777774E-2</c:v>
                </c:pt>
                <c:pt idx="3270">
                  <c:v>4.1226851851851855E-2</c:v>
                </c:pt>
                <c:pt idx="3271">
                  <c:v>4.1238425925925921E-2</c:v>
                </c:pt>
                <c:pt idx="3272">
                  <c:v>4.1250000000000002E-2</c:v>
                </c:pt>
                <c:pt idx="3273">
                  <c:v>4.1261574074074069E-2</c:v>
                </c:pt>
                <c:pt idx="3274">
                  <c:v>4.1273148148148149E-2</c:v>
                </c:pt>
                <c:pt idx="3275">
                  <c:v>4.1284722222222223E-2</c:v>
                </c:pt>
                <c:pt idx="3276">
                  <c:v>4.1296296296296296E-2</c:v>
                </c:pt>
                <c:pt idx="3277">
                  <c:v>4.130787037037037E-2</c:v>
                </c:pt>
                <c:pt idx="3278">
                  <c:v>4.1319444444444443E-2</c:v>
                </c:pt>
                <c:pt idx="3279">
                  <c:v>4.1331018518518517E-2</c:v>
                </c:pt>
                <c:pt idx="3280">
                  <c:v>4.1342592592592591E-2</c:v>
                </c:pt>
                <c:pt idx="3281">
                  <c:v>4.1354166666666664E-2</c:v>
                </c:pt>
                <c:pt idx="3282">
                  <c:v>4.1365740740740745E-2</c:v>
                </c:pt>
                <c:pt idx="3283">
                  <c:v>4.1377314814814818E-2</c:v>
                </c:pt>
                <c:pt idx="3284">
                  <c:v>4.1388888888888892E-2</c:v>
                </c:pt>
                <c:pt idx="3285">
                  <c:v>4.1400462962962965E-2</c:v>
                </c:pt>
                <c:pt idx="3286">
                  <c:v>4.1412037037037039E-2</c:v>
                </c:pt>
                <c:pt idx="3287">
                  <c:v>4.1423611111111112E-2</c:v>
                </c:pt>
                <c:pt idx="3288">
                  <c:v>4.1435185185185179E-2</c:v>
                </c:pt>
                <c:pt idx="3289">
                  <c:v>4.144675925925926E-2</c:v>
                </c:pt>
                <c:pt idx="3290">
                  <c:v>4.1458333333333333E-2</c:v>
                </c:pt>
                <c:pt idx="3291">
                  <c:v>4.1469907407407407E-2</c:v>
                </c:pt>
                <c:pt idx="3292">
                  <c:v>4.148148148148148E-2</c:v>
                </c:pt>
                <c:pt idx="3293">
                  <c:v>4.1493055555555554E-2</c:v>
                </c:pt>
                <c:pt idx="3294">
                  <c:v>4.1504629629629627E-2</c:v>
                </c:pt>
                <c:pt idx="3295">
                  <c:v>4.1516203703703701E-2</c:v>
                </c:pt>
                <c:pt idx="3296">
                  <c:v>4.1527777777777775E-2</c:v>
                </c:pt>
                <c:pt idx="3297">
                  <c:v>4.1539351851851855E-2</c:v>
                </c:pt>
                <c:pt idx="3298">
                  <c:v>4.1550925925925929E-2</c:v>
                </c:pt>
                <c:pt idx="3299">
                  <c:v>4.1562500000000002E-2</c:v>
                </c:pt>
                <c:pt idx="3300">
                  <c:v>4.1574074074074076E-2</c:v>
                </c:pt>
                <c:pt idx="3301">
                  <c:v>4.1585648148148149E-2</c:v>
                </c:pt>
                <c:pt idx="3302">
                  <c:v>4.1597222222222223E-2</c:v>
                </c:pt>
                <c:pt idx="3303">
                  <c:v>4.1608796296296297E-2</c:v>
                </c:pt>
                <c:pt idx="3304">
                  <c:v>4.162037037037037E-2</c:v>
                </c:pt>
                <c:pt idx="3305">
                  <c:v>4.1631944444444451E-2</c:v>
                </c:pt>
                <c:pt idx="3306">
                  <c:v>4.1643518518518517E-2</c:v>
                </c:pt>
                <c:pt idx="3307">
                  <c:v>4.1655092592592598E-2</c:v>
                </c:pt>
                <c:pt idx="3308">
                  <c:v>4.1666666666666664E-2</c:v>
                </c:pt>
                <c:pt idx="3309">
                  <c:v>4.1678240740740745E-2</c:v>
                </c:pt>
                <c:pt idx="3310">
                  <c:v>4.1689814814814818E-2</c:v>
                </c:pt>
                <c:pt idx="3311">
                  <c:v>4.1701388888888885E-2</c:v>
                </c:pt>
                <c:pt idx="3312">
                  <c:v>4.1712962962962959E-2</c:v>
                </c:pt>
                <c:pt idx="3313">
                  <c:v>4.1724537037037039E-2</c:v>
                </c:pt>
                <c:pt idx="3314">
                  <c:v>4.1736111111111113E-2</c:v>
                </c:pt>
                <c:pt idx="3315">
                  <c:v>4.1747685185185186E-2</c:v>
                </c:pt>
                <c:pt idx="3316">
                  <c:v>4.1759259259259253E-2</c:v>
                </c:pt>
                <c:pt idx="3317">
                  <c:v>4.1770833333333333E-2</c:v>
                </c:pt>
                <c:pt idx="3318">
                  <c:v>4.1782407407407407E-2</c:v>
                </c:pt>
                <c:pt idx="3319">
                  <c:v>4.1793981481481481E-2</c:v>
                </c:pt>
                <c:pt idx="3320">
                  <c:v>4.1805555555555561E-2</c:v>
                </c:pt>
                <c:pt idx="3321">
                  <c:v>4.1817129629629628E-2</c:v>
                </c:pt>
                <c:pt idx="3322">
                  <c:v>4.1828703703703701E-2</c:v>
                </c:pt>
                <c:pt idx="3323">
                  <c:v>4.1840277777777775E-2</c:v>
                </c:pt>
                <c:pt idx="3324">
                  <c:v>4.1851851851851855E-2</c:v>
                </c:pt>
                <c:pt idx="3325">
                  <c:v>4.1863425925925929E-2</c:v>
                </c:pt>
                <c:pt idx="3326">
                  <c:v>4.1874999999999996E-2</c:v>
                </c:pt>
                <c:pt idx="3327">
                  <c:v>4.1886574074074069E-2</c:v>
                </c:pt>
                <c:pt idx="3328">
                  <c:v>4.189814814814815E-2</c:v>
                </c:pt>
                <c:pt idx="3329">
                  <c:v>4.1909722222222223E-2</c:v>
                </c:pt>
                <c:pt idx="3330">
                  <c:v>4.1921296296296297E-2</c:v>
                </c:pt>
                <c:pt idx="3331">
                  <c:v>4.1932870370370377E-2</c:v>
                </c:pt>
                <c:pt idx="3332">
                  <c:v>4.1944444444444444E-2</c:v>
                </c:pt>
                <c:pt idx="3333">
                  <c:v>4.1956018518518517E-2</c:v>
                </c:pt>
                <c:pt idx="3334">
                  <c:v>4.1967592592592591E-2</c:v>
                </c:pt>
                <c:pt idx="3335">
                  <c:v>4.1979166666666672E-2</c:v>
                </c:pt>
                <c:pt idx="3336">
                  <c:v>4.1990740740740745E-2</c:v>
                </c:pt>
                <c:pt idx="3337">
                  <c:v>4.2002314814814812E-2</c:v>
                </c:pt>
                <c:pt idx="3338">
                  <c:v>4.2013888888888885E-2</c:v>
                </c:pt>
                <c:pt idx="3339">
                  <c:v>4.2025462962962966E-2</c:v>
                </c:pt>
                <c:pt idx="3340">
                  <c:v>4.2037037037037039E-2</c:v>
                </c:pt>
                <c:pt idx="3341">
                  <c:v>4.2048611111111113E-2</c:v>
                </c:pt>
                <c:pt idx="3342">
                  <c:v>4.206018518518518E-2</c:v>
                </c:pt>
                <c:pt idx="3343">
                  <c:v>4.207175925925926E-2</c:v>
                </c:pt>
                <c:pt idx="3344">
                  <c:v>4.2083333333333334E-2</c:v>
                </c:pt>
                <c:pt idx="3345">
                  <c:v>4.2094907407407407E-2</c:v>
                </c:pt>
                <c:pt idx="3346">
                  <c:v>4.2106481481481488E-2</c:v>
                </c:pt>
                <c:pt idx="3347">
                  <c:v>4.2118055555555554E-2</c:v>
                </c:pt>
                <c:pt idx="3348">
                  <c:v>4.2129629629629628E-2</c:v>
                </c:pt>
                <c:pt idx="3349">
                  <c:v>4.2141203703703702E-2</c:v>
                </c:pt>
                <c:pt idx="3350">
                  <c:v>4.2152777777777782E-2</c:v>
                </c:pt>
                <c:pt idx="3351">
                  <c:v>4.2164351851851856E-2</c:v>
                </c:pt>
                <c:pt idx="3352">
                  <c:v>4.2175925925925922E-2</c:v>
                </c:pt>
                <c:pt idx="3353">
                  <c:v>4.2187499999999996E-2</c:v>
                </c:pt>
                <c:pt idx="3354">
                  <c:v>4.2199074074074076E-2</c:v>
                </c:pt>
                <c:pt idx="3355">
                  <c:v>4.221064814814815E-2</c:v>
                </c:pt>
                <c:pt idx="3356">
                  <c:v>4.2222222222222223E-2</c:v>
                </c:pt>
                <c:pt idx="3357">
                  <c:v>4.223379629629629E-2</c:v>
                </c:pt>
                <c:pt idx="3358">
                  <c:v>4.2245370370370371E-2</c:v>
                </c:pt>
                <c:pt idx="3359">
                  <c:v>4.2256944444444444E-2</c:v>
                </c:pt>
                <c:pt idx="3360">
                  <c:v>4.2268518518518518E-2</c:v>
                </c:pt>
                <c:pt idx="3361">
                  <c:v>4.2280092592592598E-2</c:v>
                </c:pt>
                <c:pt idx="3362">
                  <c:v>4.2291666666666665E-2</c:v>
                </c:pt>
                <c:pt idx="3363">
                  <c:v>4.2303240740740738E-2</c:v>
                </c:pt>
                <c:pt idx="3364">
                  <c:v>4.2314814814814812E-2</c:v>
                </c:pt>
                <c:pt idx="3365">
                  <c:v>4.2326388888888893E-2</c:v>
                </c:pt>
                <c:pt idx="3366">
                  <c:v>4.2337962962962966E-2</c:v>
                </c:pt>
                <c:pt idx="3367">
                  <c:v>4.2349537037037033E-2</c:v>
                </c:pt>
                <c:pt idx="3368">
                  <c:v>4.2361111111111106E-2</c:v>
                </c:pt>
                <c:pt idx="3369">
                  <c:v>4.2372685185185187E-2</c:v>
                </c:pt>
                <c:pt idx="3370">
                  <c:v>4.238425925925926E-2</c:v>
                </c:pt>
                <c:pt idx="3371">
                  <c:v>4.2395833333333334E-2</c:v>
                </c:pt>
                <c:pt idx="3372">
                  <c:v>4.2407407407407401E-2</c:v>
                </c:pt>
                <c:pt idx="3373">
                  <c:v>4.2418981481481481E-2</c:v>
                </c:pt>
                <c:pt idx="3374">
                  <c:v>4.2430555555555555E-2</c:v>
                </c:pt>
                <c:pt idx="3375">
                  <c:v>4.2442129629629628E-2</c:v>
                </c:pt>
                <c:pt idx="3376">
                  <c:v>4.2453703703703709E-2</c:v>
                </c:pt>
                <c:pt idx="3377">
                  <c:v>4.2465277777777775E-2</c:v>
                </c:pt>
                <c:pt idx="3378">
                  <c:v>4.2476851851851849E-2</c:v>
                </c:pt>
                <c:pt idx="3379">
                  <c:v>4.2488425925925923E-2</c:v>
                </c:pt>
                <c:pt idx="3380">
                  <c:v>4.2500000000000003E-2</c:v>
                </c:pt>
                <c:pt idx="3381">
                  <c:v>4.2511574074074077E-2</c:v>
                </c:pt>
                <c:pt idx="3382">
                  <c:v>4.252314814814815E-2</c:v>
                </c:pt>
                <c:pt idx="3383">
                  <c:v>4.2534722222222217E-2</c:v>
                </c:pt>
                <c:pt idx="3384">
                  <c:v>4.2546296296296297E-2</c:v>
                </c:pt>
                <c:pt idx="3385">
                  <c:v>4.2557870370370371E-2</c:v>
                </c:pt>
                <c:pt idx="3386">
                  <c:v>4.2569444444444444E-2</c:v>
                </c:pt>
                <c:pt idx="3387">
                  <c:v>4.2581018518518525E-2</c:v>
                </c:pt>
                <c:pt idx="3388">
                  <c:v>4.2592592592592592E-2</c:v>
                </c:pt>
                <c:pt idx="3389">
                  <c:v>4.2604166666666665E-2</c:v>
                </c:pt>
                <c:pt idx="3390">
                  <c:v>4.2615740740740739E-2</c:v>
                </c:pt>
                <c:pt idx="3391">
                  <c:v>4.2627314814814819E-2</c:v>
                </c:pt>
                <c:pt idx="3392">
                  <c:v>4.2638888888888893E-2</c:v>
                </c:pt>
                <c:pt idx="3393">
                  <c:v>4.2650462962962959E-2</c:v>
                </c:pt>
                <c:pt idx="3394">
                  <c:v>4.2662037037037033E-2</c:v>
                </c:pt>
                <c:pt idx="3395">
                  <c:v>4.2673611111111114E-2</c:v>
                </c:pt>
                <c:pt idx="3396">
                  <c:v>4.2685185185185187E-2</c:v>
                </c:pt>
                <c:pt idx="3397">
                  <c:v>4.2696759259259261E-2</c:v>
                </c:pt>
                <c:pt idx="3398">
                  <c:v>4.2708333333333327E-2</c:v>
                </c:pt>
                <c:pt idx="3399">
                  <c:v>4.2719907407407408E-2</c:v>
                </c:pt>
                <c:pt idx="3400">
                  <c:v>4.2731481481481481E-2</c:v>
                </c:pt>
                <c:pt idx="3401">
                  <c:v>4.2743055555555555E-2</c:v>
                </c:pt>
                <c:pt idx="3402">
                  <c:v>4.2754629629629635E-2</c:v>
                </c:pt>
                <c:pt idx="3403">
                  <c:v>4.2766203703703702E-2</c:v>
                </c:pt>
                <c:pt idx="3404">
                  <c:v>4.2777777777777776E-2</c:v>
                </c:pt>
                <c:pt idx="3405">
                  <c:v>4.2789351851851849E-2</c:v>
                </c:pt>
                <c:pt idx="3406">
                  <c:v>4.280092592592593E-2</c:v>
                </c:pt>
                <c:pt idx="3407">
                  <c:v>4.2812500000000003E-2</c:v>
                </c:pt>
                <c:pt idx="3408">
                  <c:v>4.282407407407407E-2</c:v>
                </c:pt>
                <c:pt idx="3409">
                  <c:v>4.2835648148148144E-2</c:v>
                </c:pt>
                <c:pt idx="3410">
                  <c:v>4.2847222222222224E-2</c:v>
                </c:pt>
                <c:pt idx="3411">
                  <c:v>4.2858796296296298E-2</c:v>
                </c:pt>
                <c:pt idx="3412">
                  <c:v>4.2870370370370371E-2</c:v>
                </c:pt>
                <c:pt idx="3413">
                  <c:v>4.2881944444444438E-2</c:v>
                </c:pt>
                <c:pt idx="3414">
                  <c:v>4.2893518518518518E-2</c:v>
                </c:pt>
                <c:pt idx="3415">
                  <c:v>4.2905092592592592E-2</c:v>
                </c:pt>
                <c:pt idx="3416">
                  <c:v>4.2916666666666665E-2</c:v>
                </c:pt>
                <c:pt idx="3417">
                  <c:v>4.2928240740740746E-2</c:v>
                </c:pt>
                <c:pt idx="3418">
                  <c:v>4.2939814814814813E-2</c:v>
                </c:pt>
                <c:pt idx="3419">
                  <c:v>4.2951388888888886E-2</c:v>
                </c:pt>
                <c:pt idx="3420">
                  <c:v>4.296296296296296E-2</c:v>
                </c:pt>
                <c:pt idx="3421">
                  <c:v>4.297453703703704E-2</c:v>
                </c:pt>
                <c:pt idx="3422">
                  <c:v>4.2986111111111114E-2</c:v>
                </c:pt>
                <c:pt idx="3423">
                  <c:v>4.2997685185185187E-2</c:v>
                </c:pt>
                <c:pt idx="3424">
                  <c:v>4.3009259259259254E-2</c:v>
                </c:pt>
                <c:pt idx="3425">
                  <c:v>4.3020833333333335E-2</c:v>
                </c:pt>
                <c:pt idx="3426">
                  <c:v>4.3032407407407408E-2</c:v>
                </c:pt>
                <c:pt idx="3427">
                  <c:v>4.3043981481481482E-2</c:v>
                </c:pt>
                <c:pt idx="3428">
                  <c:v>4.3055555555555562E-2</c:v>
                </c:pt>
                <c:pt idx="3429">
                  <c:v>4.3067129629629629E-2</c:v>
                </c:pt>
                <c:pt idx="3430">
                  <c:v>4.3078703703703702E-2</c:v>
                </c:pt>
                <c:pt idx="3431">
                  <c:v>4.3090277777777776E-2</c:v>
                </c:pt>
                <c:pt idx="3432">
                  <c:v>4.3101851851851856E-2</c:v>
                </c:pt>
                <c:pt idx="3433">
                  <c:v>4.311342592592593E-2</c:v>
                </c:pt>
                <c:pt idx="3434">
                  <c:v>4.3124999999999997E-2</c:v>
                </c:pt>
                <c:pt idx="3435">
                  <c:v>4.313657407407407E-2</c:v>
                </c:pt>
                <c:pt idx="3436">
                  <c:v>4.3148148148148151E-2</c:v>
                </c:pt>
                <c:pt idx="3437">
                  <c:v>4.3159722222222224E-2</c:v>
                </c:pt>
                <c:pt idx="3438">
                  <c:v>4.3171296296296298E-2</c:v>
                </c:pt>
                <c:pt idx="3439">
                  <c:v>4.3182870370370365E-2</c:v>
                </c:pt>
                <c:pt idx="3440">
                  <c:v>4.3194444444444445E-2</c:v>
                </c:pt>
                <c:pt idx="3441">
                  <c:v>4.3206018518518519E-2</c:v>
                </c:pt>
                <c:pt idx="3442">
                  <c:v>4.3217592592592592E-2</c:v>
                </c:pt>
                <c:pt idx="3443">
                  <c:v>4.3229166666666673E-2</c:v>
                </c:pt>
                <c:pt idx="3444">
                  <c:v>4.3240740740740739E-2</c:v>
                </c:pt>
                <c:pt idx="3445">
                  <c:v>4.3252314814814813E-2</c:v>
                </c:pt>
                <c:pt idx="3446">
                  <c:v>4.3263888888888886E-2</c:v>
                </c:pt>
                <c:pt idx="3447">
                  <c:v>4.3275462962962967E-2</c:v>
                </c:pt>
                <c:pt idx="3448">
                  <c:v>4.3287037037037041E-2</c:v>
                </c:pt>
                <c:pt idx="3449">
                  <c:v>4.3298611111111107E-2</c:v>
                </c:pt>
                <c:pt idx="3450">
                  <c:v>4.3310185185185181E-2</c:v>
                </c:pt>
                <c:pt idx="3451">
                  <c:v>4.3321759259259261E-2</c:v>
                </c:pt>
                <c:pt idx="3452">
                  <c:v>4.3333333333333335E-2</c:v>
                </c:pt>
                <c:pt idx="3453">
                  <c:v>4.3344907407407408E-2</c:v>
                </c:pt>
                <c:pt idx="3454">
                  <c:v>4.3356481481481475E-2</c:v>
                </c:pt>
                <c:pt idx="3455">
                  <c:v>4.3368055555555556E-2</c:v>
                </c:pt>
                <c:pt idx="3456">
                  <c:v>4.3379629629629629E-2</c:v>
                </c:pt>
                <c:pt idx="3457">
                  <c:v>4.3391203703703703E-2</c:v>
                </c:pt>
                <c:pt idx="3458">
                  <c:v>4.3402777777777783E-2</c:v>
                </c:pt>
                <c:pt idx="3459">
                  <c:v>4.341435185185185E-2</c:v>
                </c:pt>
                <c:pt idx="3460">
                  <c:v>4.3425925925925923E-2</c:v>
                </c:pt>
                <c:pt idx="3461">
                  <c:v>4.3437499999999997E-2</c:v>
                </c:pt>
                <c:pt idx="3462">
                  <c:v>4.3449074074074077E-2</c:v>
                </c:pt>
                <c:pt idx="3463">
                  <c:v>4.3460648148148151E-2</c:v>
                </c:pt>
                <c:pt idx="3464">
                  <c:v>4.3472222222222225E-2</c:v>
                </c:pt>
                <c:pt idx="3465">
                  <c:v>4.3483796296296291E-2</c:v>
                </c:pt>
                <c:pt idx="3466">
                  <c:v>4.3495370370370372E-2</c:v>
                </c:pt>
                <c:pt idx="3467">
                  <c:v>4.3506944444444445E-2</c:v>
                </c:pt>
                <c:pt idx="3468">
                  <c:v>4.3518518518518519E-2</c:v>
                </c:pt>
                <c:pt idx="3469">
                  <c:v>4.3530092592592599E-2</c:v>
                </c:pt>
                <c:pt idx="3470">
                  <c:v>4.3541666666666666E-2</c:v>
                </c:pt>
                <c:pt idx="3471">
                  <c:v>4.355324074074074E-2</c:v>
                </c:pt>
                <c:pt idx="3472">
                  <c:v>4.3564814814814813E-2</c:v>
                </c:pt>
                <c:pt idx="3473">
                  <c:v>4.3576388888888894E-2</c:v>
                </c:pt>
                <c:pt idx="3474">
                  <c:v>4.3587962962962967E-2</c:v>
                </c:pt>
                <c:pt idx="3475">
                  <c:v>4.3599537037037034E-2</c:v>
                </c:pt>
                <c:pt idx="3476">
                  <c:v>4.3611111111111107E-2</c:v>
                </c:pt>
                <c:pt idx="3477">
                  <c:v>4.3622685185185188E-2</c:v>
                </c:pt>
                <c:pt idx="3478">
                  <c:v>4.3634259259259262E-2</c:v>
                </c:pt>
                <c:pt idx="3479">
                  <c:v>4.3645833333333335E-2</c:v>
                </c:pt>
                <c:pt idx="3480">
                  <c:v>4.3657407407407402E-2</c:v>
                </c:pt>
                <c:pt idx="3481">
                  <c:v>4.3668981481481482E-2</c:v>
                </c:pt>
                <c:pt idx="3482">
                  <c:v>4.3680555555555556E-2</c:v>
                </c:pt>
                <c:pt idx="3483">
                  <c:v>4.3692129629629629E-2</c:v>
                </c:pt>
                <c:pt idx="3484">
                  <c:v>4.370370370370371E-2</c:v>
                </c:pt>
                <c:pt idx="3485">
                  <c:v>4.3715277777777777E-2</c:v>
                </c:pt>
                <c:pt idx="3486">
                  <c:v>4.372685185185185E-2</c:v>
                </c:pt>
                <c:pt idx="3487">
                  <c:v>4.3738425925925924E-2</c:v>
                </c:pt>
                <c:pt idx="3488">
                  <c:v>4.3750000000000004E-2</c:v>
                </c:pt>
                <c:pt idx="3489">
                  <c:v>4.3761574074074078E-2</c:v>
                </c:pt>
                <c:pt idx="3490">
                  <c:v>4.3773148148148144E-2</c:v>
                </c:pt>
                <c:pt idx="3491">
                  <c:v>4.3784722222222218E-2</c:v>
                </c:pt>
                <c:pt idx="3492">
                  <c:v>4.3796296296296298E-2</c:v>
                </c:pt>
                <c:pt idx="3493">
                  <c:v>4.3807870370370372E-2</c:v>
                </c:pt>
                <c:pt idx="3494">
                  <c:v>4.3819444444444446E-2</c:v>
                </c:pt>
                <c:pt idx="3495">
                  <c:v>4.3831018518518512E-2</c:v>
                </c:pt>
                <c:pt idx="3496">
                  <c:v>4.3842592592592593E-2</c:v>
                </c:pt>
                <c:pt idx="3497">
                  <c:v>4.3854166666666666E-2</c:v>
                </c:pt>
                <c:pt idx="3498">
                  <c:v>4.386574074074074E-2</c:v>
                </c:pt>
                <c:pt idx="3499">
                  <c:v>4.387731481481482E-2</c:v>
                </c:pt>
                <c:pt idx="3500">
                  <c:v>4.3888888888888887E-2</c:v>
                </c:pt>
                <c:pt idx="3501">
                  <c:v>4.3900462962962961E-2</c:v>
                </c:pt>
                <c:pt idx="3502">
                  <c:v>4.3912037037037034E-2</c:v>
                </c:pt>
                <c:pt idx="3503">
                  <c:v>4.3923611111111115E-2</c:v>
                </c:pt>
                <c:pt idx="3504">
                  <c:v>4.3935185185185188E-2</c:v>
                </c:pt>
                <c:pt idx="3505">
                  <c:v>4.3946759259259255E-2</c:v>
                </c:pt>
                <c:pt idx="3506">
                  <c:v>4.3958333333333328E-2</c:v>
                </c:pt>
                <c:pt idx="3507">
                  <c:v>4.3969907407407409E-2</c:v>
                </c:pt>
                <c:pt idx="3508">
                  <c:v>4.3981481481481483E-2</c:v>
                </c:pt>
                <c:pt idx="3509">
                  <c:v>4.3993055555555556E-2</c:v>
                </c:pt>
                <c:pt idx="3510">
                  <c:v>4.4004629629629623E-2</c:v>
                </c:pt>
                <c:pt idx="3511">
                  <c:v>4.4016203703703703E-2</c:v>
                </c:pt>
                <c:pt idx="3512">
                  <c:v>4.4027777777777777E-2</c:v>
                </c:pt>
                <c:pt idx="3513">
                  <c:v>4.403935185185185E-2</c:v>
                </c:pt>
                <c:pt idx="3514">
                  <c:v>4.4050925925925931E-2</c:v>
                </c:pt>
                <c:pt idx="3515">
                  <c:v>4.4062500000000004E-2</c:v>
                </c:pt>
                <c:pt idx="3516">
                  <c:v>4.4074074074074071E-2</c:v>
                </c:pt>
                <c:pt idx="3517">
                  <c:v>4.4085648148148145E-2</c:v>
                </c:pt>
                <c:pt idx="3518">
                  <c:v>4.4097222222222225E-2</c:v>
                </c:pt>
                <c:pt idx="3519">
                  <c:v>4.4108796296296299E-2</c:v>
                </c:pt>
                <c:pt idx="3520">
                  <c:v>4.4120370370370372E-2</c:v>
                </c:pt>
                <c:pt idx="3521">
                  <c:v>4.4131944444444439E-2</c:v>
                </c:pt>
                <c:pt idx="3522">
                  <c:v>4.4143518518518519E-2</c:v>
                </c:pt>
                <c:pt idx="3523">
                  <c:v>4.4155092592592593E-2</c:v>
                </c:pt>
                <c:pt idx="3524">
                  <c:v>4.4166666666666667E-2</c:v>
                </c:pt>
                <c:pt idx="3525">
                  <c:v>4.4178240740740747E-2</c:v>
                </c:pt>
                <c:pt idx="3526">
                  <c:v>4.4189814814814814E-2</c:v>
                </c:pt>
                <c:pt idx="3527">
                  <c:v>4.4201388888888887E-2</c:v>
                </c:pt>
                <c:pt idx="3528">
                  <c:v>4.4212962962962961E-2</c:v>
                </c:pt>
                <c:pt idx="3529">
                  <c:v>4.4224537037037041E-2</c:v>
                </c:pt>
                <c:pt idx="3530">
                  <c:v>4.4236111111111115E-2</c:v>
                </c:pt>
                <c:pt idx="3531">
                  <c:v>4.4247685185185182E-2</c:v>
                </c:pt>
                <c:pt idx="3532">
                  <c:v>4.4259259259259255E-2</c:v>
                </c:pt>
                <c:pt idx="3533">
                  <c:v>4.4270833333333336E-2</c:v>
                </c:pt>
                <c:pt idx="3534">
                  <c:v>4.4282407407407409E-2</c:v>
                </c:pt>
                <c:pt idx="3535">
                  <c:v>4.4293981481481483E-2</c:v>
                </c:pt>
                <c:pt idx="3536">
                  <c:v>4.4305555555555549E-2</c:v>
                </c:pt>
                <c:pt idx="3537">
                  <c:v>4.431712962962963E-2</c:v>
                </c:pt>
                <c:pt idx="3538">
                  <c:v>4.4328703703703703E-2</c:v>
                </c:pt>
                <c:pt idx="3539">
                  <c:v>4.4340277777777777E-2</c:v>
                </c:pt>
                <c:pt idx="3540">
                  <c:v>4.4351851851851858E-2</c:v>
                </c:pt>
                <c:pt idx="3541">
                  <c:v>4.4363425925925924E-2</c:v>
                </c:pt>
                <c:pt idx="3542">
                  <c:v>4.4374999999999998E-2</c:v>
                </c:pt>
                <c:pt idx="3543">
                  <c:v>4.4386574074074071E-2</c:v>
                </c:pt>
                <c:pt idx="3544">
                  <c:v>4.4398148148148152E-2</c:v>
                </c:pt>
                <c:pt idx="3545">
                  <c:v>4.4409722222222225E-2</c:v>
                </c:pt>
                <c:pt idx="3546">
                  <c:v>4.4421296296296292E-2</c:v>
                </c:pt>
                <c:pt idx="3547">
                  <c:v>4.4432870370370366E-2</c:v>
                </c:pt>
                <c:pt idx="3548">
                  <c:v>4.4444444444444446E-2</c:v>
                </c:pt>
                <c:pt idx="3549">
                  <c:v>4.445601851851852E-2</c:v>
                </c:pt>
                <c:pt idx="3550">
                  <c:v>4.4467592592592593E-2</c:v>
                </c:pt>
                <c:pt idx="3551">
                  <c:v>4.447916666666666E-2</c:v>
                </c:pt>
                <c:pt idx="3552">
                  <c:v>4.449074074074074E-2</c:v>
                </c:pt>
                <c:pt idx="3553">
                  <c:v>4.4502314814814814E-2</c:v>
                </c:pt>
                <c:pt idx="3554">
                  <c:v>4.4513888888888888E-2</c:v>
                </c:pt>
                <c:pt idx="3555">
                  <c:v>4.4525462962962968E-2</c:v>
                </c:pt>
                <c:pt idx="3556">
                  <c:v>4.4537037037037042E-2</c:v>
                </c:pt>
                <c:pt idx="3557">
                  <c:v>4.4548611111111108E-2</c:v>
                </c:pt>
                <c:pt idx="3558">
                  <c:v>4.4560185185185182E-2</c:v>
                </c:pt>
                <c:pt idx="3559">
                  <c:v>4.4571759259259262E-2</c:v>
                </c:pt>
                <c:pt idx="3560">
                  <c:v>4.4583333333333336E-2</c:v>
                </c:pt>
                <c:pt idx="3561">
                  <c:v>4.4594907407407409E-2</c:v>
                </c:pt>
                <c:pt idx="3562">
                  <c:v>4.4606481481481476E-2</c:v>
                </c:pt>
                <c:pt idx="3563">
                  <c:v>4.4618055555555557E-2</c:v>
                </c:pt>
                <c:pt idx="3564">
                  <c:v>4.462962962962963E-2</c:v>
                </c:pt>
                <c:pt idx="3565">
                  <c:v>4.4641203703703704E-2</c:v>
                </c:pt>
                <c:pt idx="3566">
                  <c:v>4.4652777777777784E-2</c:v>
                </c:pt>
                <c:pt idx="3567">
                  <c:v>4.4664351851851851E-2</c:v>
                </c:pt>
                <c:pt idx="3568">
                  <c:v>4.4675925925925924E-2</c:v>
                </c:pt>
                <c:pt idx="3569">
                  <c:v>4.4687499999999998E-2</c:v>
                </c:pt>
                <c:pt idx="3570">
                  <c:v>4.4699074074074079E-2</c:v>
                </c:pt>
                <c:pt idx="3571">
                  <c:v>4.4710648148148152E-2</c:v>
                </c:pt>
                <c:pt idx="3572">
                  <c:v>4.4722222222222219E-2</c:v>
                </c:pt>
                <c:pt idx="3573">
                  <c:v>4.4733796296296292E-2</c:v>
                </c:pt>
                <c:pt idx="3574">
                  <c:v>4.4745370370370373E-2</c:v>
                </c:pt>
                <c:pt idx="3575">
                  <c:v>4.4756944444444446E-2</c:v>
                </c:pt>
                <c:pt idx="3576">
                  <c:v>4.476851851851852E-2</c:v>
                </c:pt>
                <c:pt idx="3577">
                  <c:v>4.4780092592592587E-2</c:v>
                </c:pt>
                <c:pt idx="3578">
                  <c:v>4.4791666666666667E-2</c:v>
                </c:pt>
                <c:pt idx="3579">
                  <c:v>4.4803240740740741E-2</c:v>
                </c:pt>
                <c:pt idx="3580">
                  <c:v>4.4814814814814814E-2</c:v>
                </c:pt>
                <c:pt idx="3581">
                  <c:v>4.4826388888888895E-2</c:v>
                </c:pt>
                <c:pt idx="3582">
                  <c:v>4.4837962962962961E-2</c:v>
                </c:pt>
                <c:pt idx="3583">
                  <c:v>4.4837962962962961E-2</c:v>
                </c:pt>
                <c:pt idx="3584">
                  <c:v>4.4849537037037035E-2</c:v>
                </c:pt>
                <c:pt idx="3585">
                  <c:v>4.4861111111111109E-2</c:v>
                </c:pt>
                <c:pt idx="3586">
                  <c:v>4.4872685185185189E-2</c:v>
                </c:pt>
                <c:pt idx="3587">
                  <c:v>4.4884259259259263E-2</c:v>
                </c:pt>
                <c:pt idx="3588">
                  <c:v>4.4895833333333329E-2</c:v>
                </c:pt>
                <c:pt idx="3589">
                  <c:v>4.4907407407407403E-2</c:v>
                </c:pt>
                <c:pt idx="3590">
                  <c:v>4.4918981481481483E-2</c:v>
                </c:pt>
                <c:pt idx="3591">
                  <c:v>4.4930555555555557E-2</c:v>
                </c:pt>
                <c:pt idx="3592">
                  <c:v>4.494212962962963E-2</c:v>
                </c:pt>
                <c:pt idx="3593">
                  <c:v>4.4953703703703697E-2</c:v>
                </c:pt>
                <c:pt idx="3594">
                  <c:v>4.4965277777777778E-2</c:v>
                </c:pt>
                <c:pt idx="3595">
                  <c:v>4.4976851851851851E-2</c:v>
                </c:pt>
                <c:pt idx="3596">
                  <c:v>4.4988425925925925E-2</c:v>
                </c:pt>
                <c:pt idx="3597">
                  <c:v>4.5000000000000005E-2</c:v>
                </c:pt>
                <c:pt idx="3598">
                  <c:v>4.5011574074074072E-2</c:v>
                </c:pt>
                <c:pt idx="3599">
                  <c:v>4.5023148148148145E-2</c:v>
                </c:pt>
                <c:pt idx="3600">
                  <c:v>4.5034722222222219E-2</c:v>
                </c:pt>
                <c:pt idx="3601">
                  <c:v>4.50462962962963E-2</c:v>
                </c:pt>
                <c:pt idx="3602">
                  <c:v>4.5057870370370373E-2</c:v>
                </c:pt>
                <c:pt idx="3603">
                  <c:v>4.5069444444444447E-2</c:v>
                </c:pt>
                <c:pt idx="3604">
                  <c:v>4.5081018518518513E-2</c:v>
                </c:pt>
                <c:pt idx="3605">
                  <c:v>4.5092592592592594E-2</c:v>
                </c:pt>
                <c:pt idx="3606">
                  <c:v>4.5104166666666667E-2</c:v>
                </c:pt>
                <c:pt idx="3607">
                  <c:v>4.5115740740740741E-2</c:v>
                </c:pt>
                <c:pt idx="3608">
                  <c:v>4.5127314814814821E-2</c:v>
                </c:pt>
                <c:pt idx="3609">
                  <c:v>4.5138888888888888E-2</c:v>
                </c:pt>
                <c:pt idx="3610">
                  <c:v>4.5150462962962962E-2</c:v>
                </c:pt>
                <c:pt idx="3611">
                  <c:v>4.5162037037037035E-2</c:v>
                </c:pt>
                <c:pt idx="3612">
                  <c:v>4.5173611111111116E-2</c:v>
                </c:pt>
                <c:pt idx="3613">
                  <c:v>4.5185185185185189E-2</c:v>
                </c:pt>
                <c:pt idx="3614">
                  <c:v>4.5196759259259256E-2</c:v>
                </c:pt>
                <c:pt idx="3615">
                  <c:v>4.520833333333333E-2</c:v>
                </c:pt>
                <c:pt idx="3616">
                  <c:v>4.521990740740741E-2</c:v>
                </c:pt>
                <c:pt idx="3617">
                  <c:v>4.5231481481481484E-2</c:v>
                </c:pt>
                <c:pt idx="3618">
                  <c:v>4.5243055555555557E-2</c:v>
                </c:pt>
                <c:pt idx="3619">
                  <c:v>4.5254629629629624E-2</c:v>
                </c:pt>
                <c:pt idx="3620">
                  <c:v>4.5266203703703704E-2</c:v>
                </c:pt>
                <c:pt idx="3621">
                  <c:v>4.5277777777777778E-2</c:v>
                </c:pt>
                <c:pt idx="3622">
                  <c:v>4.5289351851851851E-2</c:v>
                </c:pt>
                <c:pt idx="3623">
                  <c:v>4.5300925925925932E-2</c:v>
                </c:pt>
                <c:pt idx="3624">
                  <c:v>4.5312499999999999E-2</c:v>
                </c:pt>
                <c:pt idx="3625">
                  <c:v>4.5324074074074072E-2</c:v>
                </c:pt>
                <c:pt idx="3626">
                  <c:v>4.5335648148148146E-2</c:v>
                </c:pt>
                <c:pt idx="3627">
                  <c:v>4.5347222222222226E-2</c:v>
                </c:pt>
                <c:pt idx="3628">
                  <c:v>4.53587962962963E-2</c:v>
                </c:pt>
                <c:pt idx="3629">
                  <c:v>4.5370370370370366E-2</c:v>
                </c:pt>
                <c:pt idx="3630">
                  <c:v>4.538194444444444E-2</c:v>
                </c:pt>
                <c:pt idx="3631">
                  <c:v>4.5393518518518521E-2</c:v>
                </c:pt>
                <c:pt idx="3632">
                  <c:v>4.5405092592592594E-2</c:v>
                </c:pt>
                <c:pt idx="3633">
                  <c:v>4.5416666666666668E-2</c:v>
                </c:pt>
                <c:pt idx="3634">
                  <c:v>4.5428240740740734E-2</c:v>
                </c:pt>
                <c:pt idx="3635">
                  <c:v>4.5439814814814815E-2</c:v>
                </c:pt>
                <c:pt idx="3636">
                  <c:v>4.5451388888888888E-2</c:v>
                </c:pt>
                <c:pt idx="3637">
                  <c:v>4.5462962962962962E-2</c:v>
                </c:pt>
                <c:pt idx="3638">
                  <c:v>4.5474537037037042E-2</c:v>
                </c:pt>
                <c:pt idx="3639">
                  <c:v>4.5486111111111109E-2</c:v>
                </c:pt>
                <c:pt idx="3640">
                  <c:v>4.5497685185185183E-2</c:v>
                </c:pt>
                <c:pt idx="3641">
                  <c:v>4.5509259259259256E-2</c:v>
                </c:pt>
                <c:pt idx="3642">
                  <c:v>4.5520833333333337E-2</c:v>
                </c:pt>
                <c:pt idx="3643">
                  <c:v>4.553240740740741E-2</c:v>
                </c:pt>
                <c:pt idx="3644">
                  <c:v>4.5543981481481477E-2</c:v>
                </c:pt>
                <c:pt idx="3645">
                  <c:v>4.5555555555555551E-2</c:v>
                </c:pt>
                <c:pt idx="3646">
                  <c:v>4.5567129629629631E-2</c:v>
                </c:pt>
                <c:pt idx="3647">
                  <c:v>4.5578703703703705E-2</c:v>
                </c:pt>
                <c:pt idx="3648">
                  <c:v>4.5590277777777778E-2</c:v>
                </c:pt>
                <c:pt idx="3649">
                  <c:v>4.5601851851851859E-2</c:v>
                </c:pt>
                <c:pt idx="3650">
                  <c:v>4.5613425925925925E-2</c:v>
                </c:pt>
                <c:pt idx="3651">
                  <c:v>4.5624999999999999E-2</c:v>
                </c:pt>
                <c:pt idx="3652">
                  <c:v>4.5636574074074072E-2</c:v>
                </c:pt>
                <c:pt idx="3653">
                  <c:v>4.5648148148148153E-2</c:v>
                </c:pt>
                <c:pt idx="3654">
                  <c:v>4.5659722222222227E-2</c:v>
                </c:pt>
                <c:pt idx="3655">
                  <c:v>4.5671296296296293E-2</c:v>
                </c:pt>
                <c:pt idx="3656">
                  <c:v>4.5682870370370367E-2</c:v>
                </c:pt>
                <c:pt idx="3657">
                  <c:v>4.5694444444444447E-2</c:v>
                </c:pt>
                <c:pt idx="3658">
                  <c:v>4.5706018518518521E-2</c:v>
                </c:pt>
                <c:pt idx="3659">
                  <c:v>4.5717592592592594E-2</c:v>
                </c:pt>
                <c:pt idx="3660">
                  <c:v>4.5729166666666661E-2</c:v>
                </c:pt>
                <c:pt idx="3661">
                  <c:v>4.5740740740740742E-2</c:v>
                </c:pt>
                <c:pt idx="3662">
                  <c:v>4.5752314814814815E-2</c:v>
                </c:pt>
                <c:pt idx="3663">
                  <c:v>4.5763888888888889E-2</c:v>
                </c:pt>
                <c:pt idx="3664">
                  <c:v>4.5775462962962969E-2</c:v>
                </c:pt>
                <c:pt idx="3665">
                  <c:v>4.5787037037037036E-2</c:v>
                </c:pt>
                <c:pt idx="3666">
                  <c:v>4.5798611111111109E-2</c:v>
                </c:pt>
                <c:pt idx="3667">
                  <c:v>4.5810185185185183E-2</c:v>
                </c:pt>
                <c:pt idx="3668">
                  <c:v>4.5821759259259263E-2</c:v>
                </c:pt>
                <c:pt idx="3669">
                  <c:v>4.5833333333333337E-2</c:v>
                </c:pt>
                <c:pt idx="3670">
                  <c:v>4.5844907407407404E-2</c:v>
                </c:pt>
                <c:pt idx="3671">
                  <c:v>4.5856481481481477E-2</c:v>
                </c:pt>
                <c:pt idx="3672">
                  <c:v>4.5868055555555558E-2</c:v>
                </c:pt>
                <c:pt idx="3673">
                  <c:v>4.5879629629629631E-2</c:v>
                </c:pt>
                <c:pt idx="3674">
                  <c:v>4.5891203703703705E-2</c:v>
                </c:pt>
                <c:pt idx="3675">
                  <c:v>4.5902777777777772E-2</c:v>
                </c:pt>
                <c:pt idx="3676">
                  <c:v>4.5914351851851852E-2</c:v>
                </c:pt>
                <c:pt idx="3677">
                  <c:v>4.5925925925925926E-2</c:v>
                </c:pt>
                <c:pt idx="3678">
                  <c:v>4.5937499999999999E-2</c:v>
                </c:pt>
                <c:pt idx="3679">
                  <c:v>4.594907407407408E-2</c:v>
                </c:pt>
                <c:pt idx="3680">
                  <c:v>4.5960648148148146E-2</c:v>
                </c:pt>
                <c:pt idx="3681">
                  <c:v>4.597222222222222E-2</c:v>
                </c:pt>
                <c:pt idx="3682">
                  <c:v>4.5983796296296293E-2</c:v>
                </c:pt>
                <c:pt idx="3683">
                  <c:v>4.5995370370370374E-2</c:v>
                </c:pt>
                <c:pt idx="3684">
                  <c:v>4.6006944444444448E-2</c:v>
                </c:pt>
                <c:pt idx="3685">
                  <c:v>4.6018518518518514E-2</c:v>
                </c:pt>
                <c:pt idx="3686">
                  <c:v>4.6030092592592588E-2</c:v>
                </c:pt>
                <c:pt idx="3687">
                  <c:v>4.6041666666666668E-2</c:v>
                </c:pt>
                <c:pt idx="3688">
                  <c:v>4.6053240740740742E-2</c:v>
                </c:pt>
                <c:pt idx="3689">
                  <c:v>4.6064814814814815E-2</c:v>
                </c:pt>
                <c:pt idx="3690">
                  <c:v>4.6076388888888882E-2</c:v>
                </c:pt>
                <c:pt idx="3691">
                  <c:v>4.6087962962962963E-2</c:v>
                </c:pt>
                <c:pt idx="3692">
                  <c:v>4.6099537037037036E-2</c:v>
                </c:pt>
                <c:pt idx="3693">
                  <c:v>4.611111111111111E-2</c:v>
                </c:pt>
                <c:pt idx="3694">
                  <c:v>4.612268518518519E-2</c:v>
                </c:pt>
                <c:pt idx="3695">
                  <c:v>4.6134259259259264E-2</c:v>
                </c:pt>
                <c:pt idx="3696">
                  <c:v>4.614583333333333E-2</c:v>
                </c:pt>
                <c:pt idx="3697">
                  <c:v>4.6157407407407404E-2</c:v>
                </c:pt>
                <c:pt idx="3698">
                  <c:v>4.6168981481481484E-2</c:v>
                </c:pt>
                <c:pt idx="3699">
                  <c:v>4.6180555555555558E-2</c:v>
                </c:pt>
                <c:pt idx="3700">
                  <c:v>4.6192129629629632E-2</c:v>
                </c:pt>
                <c:pt idx="3701">
                  <c:v>4.6203703703703698E-2</c:v>
                </c:pt>
                <c:pt idx="3702">
                  <c:v>4.6215277777777779E-2</c:v>
                </c:pt>
                <c:pt idx="3703">
                  <c:v>4.6226851851851852E-2</c:v>
                </c:pt>
                <c:pt idx="3704">
                  <c:v>4.6238425925925926E-2</c:v>
                </c:pt>
                <c:pt idx="3705">
                  <c:v>4.6250000000000006E-2</c:v>
                </c:pt>
                <c:pt idx="3706">
                  <c:v>4.6261574074074073E-2</c:v>
                </c:pt>
                <c:pt idx="3707">
                  <c:v>4.6273148148148147E-2</c:v>
                </c:pt>
                <c:pt idx="3708">
                  <c:v>4.628472222222222E-2</c:v>
                </c:pt>
                <c:pt idx="3709">
                  <c:v>4.6296296296296301E-2</c:v>
                </c:pt>
                <c:pt idx="3710">
                  <c:v>4.6307870370370374E-2</c:v>
                </c:pt>
                <c:pt idx="3711">
                  <c:v>4.6319444444444441E-2</c:v>
                </c:pt>
                <c:pt idx="3712">
                  <c:v>4.6331018518518514E-2</c:v>
                </c:pt>
                <c:pt idx="3713">
                  <c:v>4.6342592592592595E-2</c:v>
                </c:pt>
                <c:pt idx="3714">
                  <c:v>4.6354166666666669E-2</c:v>
                </c:pt>
                <c:pt idx="3715">
                  <c:v>4.6365740740740742E-2</c:v>
                </c:pt>
                <c:pt idx="3716">
                  <c:v>4.6377314814814809E-2</c:v>
                </c:pt>
                <c:pt idx="3717">
                  <c:v>4.6388888888888889E-2</c:v>
                </c:pt>
                <c:pt idx="3718">
                  <c:v>4.6400462962962963E-2</c:v>
                </c:pt>
                <c:pt idx="3719">
                  <c:v>4.6412037037037036E-2</c:v>
                </c:pt>
                <c:pt idx="3720">
                  <c:v>4.6423611111111117E-2</c:v>
                </c:pt>
                <c:pt idx="3721">
                  <c:v>4.6435185185185184E-2</c:v>
                </c:pt>
                <c:pt idx="3722">
                  <c:v>4.6446759259259257E-2</c:v>
                </c:pt>
                <c:pt idx="3723">
                  <c:v>4.6458333333333331E-2</c:v>
                </c:pt>
                <c:pt idx="3724">
                  <c:v>4.6469907407407411E-2</c:v>
                </c:pt>
                <c:pt idx="3725">
                  <c:v>4.6481481481481485E-2</c:v>
                </c:pt>
                <c:pt idx="3726">
                  <c:v>4.6493055555555551E-2</c:v>
                </c:pt>
                <c:pt idx="3727">
                  <c:v>4.6504629629629625E-2</c:v>
                </c:pt>
                <c:pt idx="3728">
                  <c:v>4.6516203703703705E-2</c:v>
                </c:pt>
                <c:pt idx="3729">
                  <c:v>4.6527777777777779E-2</c:v>
                </c:pt>
                <c:pt idx="3730">
                  <c:v>4.6539351851851853E-2</c:v>
                </c:pt>
                <c:pt idx="3731">
                  <c:v>4.6550925925925919E-2</c:v>
                </c:pt>
                <c:pt idx="3732">
                  <c:v>4.65625E-2</c:v>
                </c:pt>
                <c:pt idx="3733">
                  <c:v>4.6574074074074073E-2</c:v>
                </c:pt>
                <c:pt idx="3734">
                  <c:v>4.6585648148148147E-2</c:v>
                </c:pt>
                <c:pt idx="3735">
                  <c:v>4.6597222222222227E-2</c:v>
                </c:pt>
                <c:pt idx="3736">
                  <c:v>4.6608796296296294E-2</c:v>
                </c:pt>
                <c:pt idx="3737">
                  <c:v>4.6620370370370368E-2</c:v>
                </c:pt>
                <c:pt idx="3738">
                  <c:v>4.6631944444444441E-2</c:v>
                </c:pt>
                <c:pt idx="3739">
                  <c:v>4.6643518518518522E-2</c:v>
                </c:pt>
                <c:pt idx="3740">
                  <c:v>4.6655092592592595E-2</c:v>
                </c:pt>
                <c:pt idx="3741">
                  <c:v>4.6666666666666669E-2</c:v>
                </c:pt>
                <c:pt idx="3742">
                  <c:v>4.6678240740740735E-2</c:v>
                </c:pt>
                <c:pt idx="3743">
                  <c:v>4.6689814814814816E-2</c:v>
                </c:pt>
                <c:pt idx="3744">
                  <c:v>4.670138888888889E-2</c:v>
                </c:pt>
                <c:pt idx="3745">
                  <c:v>4.6712962962962963E-2</c:v>
                </c:pt>
                <c:pt idx="3746">
                  <c:v>4.6724537037037044E-2</c:v>
                </c:pt>
                <c:pt idx="3747">
                  <c:v>4.673611111111111E-2</c:v>
                </c:pt>
                <c:pt idx="3748">
                  <c:v>4.6747685185185184E-2</c:v>
                </c:pt>
                <c:pt idx="3749">
                  <c:v>4.6759259259259257E-2</c:v>
                </c:pt>
                <c:pt idx="3750">
                  <c:v>4.6770833333333338E-2</c:v>
                </c:pt>
                <c:pt idx="3751">
                  <c:v>4.6782407407407411E-2</c:v>
                </c:pt>
                <c:pt idx="3752">
                  <c:v>4.6793981481481478E-2</c:v>
                </c:pt>
                <c:pt idx="3753">
                  <c:v>4.6805555555555552E-2</c:v>
                </c:pt>
                <c:pt idx="3754">
                  <c:v>4.6817129629629632E-2</c:v>
                </c:pt>
                <c:pt idx="3755">
                  <c:v>4.6828703703703706E-2</c:v>
                </c:pt>
                <c:pt idx="3756">
                  <c:v>4.6840277777777779E-2</c:v>
                </c:pt>
                <c:pt idx="3757">
                  <c:v>4.6851851851851846E-2</c:v>
                </c:pt>
                <c:pt idx="3758">
                  <c:v>4.6863425925925926E-2</c:v>
                </c:pt>
                <c:pt idx="3759">
                  <c:v>4.6875E-2</c:v>
                </c:pt>
                <c:pt idx="3760">
                  <c:v>4.6886574074074074E-2</c:v>
                </c:pt>
                <c:pt idx="3761">
                  <c:v>4.6898148148148154E-2</c:v>
                </c:pt>
                <c:pt idx="3762">
                  <c:v>4.6909722222222221E-2</c:v>
                </c:pt>
                <c:pt idx="3763">
                  <c:v>4.6921296296296294E-2</c:v>
                </c:pt>
                <c:pt idx="3764">
                  <c:v>4.6932870370370368E-2</c:v>
                </c:pt>
                <c:pt idx="3765">
                  <c:v>4.6944444444444448E-2</c:v>
                </c:pt>
                <c:pt idx="3766">
                  <c:v>4.6956018518518522E-2</c:v>
                </c:pt>
                <c:pt idx="3767">
                  <c:v>4.6967592592592589E-2</c:v>
                </c:pt>
                <c:pt idx="3768">
                  <c:v>4.6979166666666662E-2</c:v>
                </c:pt>
                <c:pt idx="3769">
                  <c:v>4.6990740740740743E-2</c:v>
                </c:pt>
                <c:pt idx="3770">
                  <c:v>4.7002314814814816E-2</c:v>
                </c:pt>
                <c:pt idx="3771">
                  <c:v>4.701388888888889E-2</c:v>
                </c:pt>
                <c:pt idx="3772">
                  <c:v>4.702546296296297E-2</c:v>
                </c:pt>
                <c:pt idx="3773">
                  <c:v>4.7037037037037037E-2</c:v>
                </c:pt>
                <c:pt idx="3774">
                  <c:v>4.704861111111111E-2</c:v>
                </c:pt>
                <c:pt idx="3775">
                  <c:v>4.7060185185185184E-2</c:v>
                </c:pt>
                <c:pt idx="3776">
                  <c:v>4.7071759259259265E-2</c:v>
                </c:pt>
                <c:pt idx="3777">
                  <c:v>4.7083333333333331E-2</c:v>
                </c:pt>
                <c:pt idx="3778">
                  <c:v>4.7094907407407405E-2</c:v>
                </c:pt>
                <c:pt idx="3779">
                  <c:v>4.7106481481481478E-2</c:v>
                </c:pt>
                <c:pt idx="3780">
                  <c:v>4.7118055555555559E-2</c:v>
                </c:pt>
                <c:pt idx="3781">
                  <c:v>4.7129629629629632E-2</c:v>
                </c:pt>
                <c:pt idx="3782">
                  <c:v>4.7141203703703706E-2</c:v>
                </c:pt>
                <c:pt idx="3783">
                  <c:v>4.7152777777777773E-2</c:v>
                </c:pt>
                <c:pt idx="3784">
                  <c:v>4.7164351851851853E-2</c:v>
                </c:pt>
                <c:pt idx="3785">
                  <c:v>4.7175925925925927E-2</c:v>
                </c:pt>
                <c:pt idx="3786">
                  <c:v>4.71875E-2</c:v>
                </c:pt>
                <c:pt idx="3787">
                  <c:v>4.7199074074074067E-2</c:v>
                </c:pt>
                <c:pt idx="3788">
                  <c:v>4.7210648148148147E-2</c:v>
                </c:pt>
                <c:pt idx="3789">
                  <c:v>4.7222222222222221E-2</c:v>
                </c:pt>
                <c:pt idx="3790">
                  <c:v>4.7233796296296295E-2</c:v>
                </c:pt>
                <c:pt idx="3791">
                  <c:v>4.7245370370370375E-2</c:v>
                </c:pt>
                <c:pt idx="3792">
                  <c:v>4.7256944444444449E-2</c:v>
                </c:pt>
                <c:pt idx="3793">
                  <c:v>4.7268518518518515E-2</c:v>
                </c:pt>
                <c:pt idx="3794">
                  <c:v>4.7280092592592589E-2</c:v>
                </c:pt>
                <c:pt idx="3795">
                  <c:v>4.7291666666666669E-2</c:v>
                </c:pt>
                <c:pt idx="3796">
                  <c:v>4.7303240740740743E-2</c:v>
                </c:pt>
                <c:pt idx="3797">
                  <c:v>4.731481481481481E-2</c:v>
                </c:pt>
                <c:pt idx="3798">
                  <c:v>4.7326388888888883E-2</c:v>
                </c:pt>
                <c:pt idx="3799">
                  <c:v>4.7337962962962964E-2</c:v>
                </c:pt>
                <c:pt idx="3800">
                  <c:v>4.7349537037037037E-2</c:v>
                </c:pt>
                <c:pt idx="3801">
                  <c:v>4.7361111111111111E-2</c:v>
                </c:pt>
                <c:pt idx="3802">
                  <c:v>4.7372685185185191E-2</c:v>
                </c:pt>
                <c:pt idx="3803">
                  <c:v>4.7384259259259258E-2</c:v>
                </c:pt>
                <c:pt idx="3804">
                  <c:v>4.7395833333333331E-2</c:v>
                </c:pt>
                <c:pt idx="3805">
                  <c:v>4.7407407407407405E-2</c:v>
                </c:pt>
                <c:pt idx="3806">
                  <c:v>4.7418981481481486E-2</c:v>
                </c:pt>
                <c:pt idx="3807">
                  <c:v>4.7430555555555559E-2</c:v>
                </c:pt>
                <c:pt idx="3808">
                  <c:v>4.7442129629629626E-2</c:v>
                </c:pt>
                <c:pt idx="3809">
                  <c:v>4.7453703703703699E-2</c:v>
                </c:pt>
                <c:pt idx="3810">
                  <c:v>4.746527777777778E-2</c:v>
                </c:pt>
                <c:pt idx="3811">
                  <c:v>4.7476851851851853E-2</c:v>
                </c:pt>
                <c:pt idx="3812">
                  <c:v>4.7488425925925927E-2</c:v>
                </c:pt>
                <c:pt idx="3813">
                  <c:v>4.7500000000000007E-2</c:v>
                </c:pt>
                <c:pt idx="3814">
                  <c:v>4.7511574074074074E-2</c:v>
                </c:pt>
                <c:pt idx="3815">
                  <c:v>4.7523148148148148E-2</c:v>
                </c:pt>
                <c:pt idx="3816">
                  <c:v>4.7534722222222221E-2</c:v>
                </c:pt>
                <c:pt idx="3817">
                  <c:v>4.7546296296296302E-2</c:v>
                </c:pt>
                <c:pt idx="3818">
                  <c:v>4.7557870370370368E-2</c:v>
                </c:pt>
                <c:pt idx="3819">
                  <c:v>4.7569444444444442E-2</c:v>
                </c:pt>
                <c:pt idx="3820">
                  <c:v>4.7581018518518516E-2</c:v>
                </c:pt>
                <c:pt idx="3821">
                  <c:v>4.7592592592592596E-2</c:v>
                </c:pt>
                <c:pt idx="3822">
                  <c:v>4.760416666666667E-2</c:v>
                </c:pt>
                <c:pt idx="3823">
                  <c:v>4.7615740740740743E-2</c:v>
                </c:pt>
                <c:pt idx="3824">
                  <c:v>4.762731481481481E-2</c:v>
                </c:pt>
                <c:pt idx="3825">
                  <c:v>4.763888888888889E-2</c:v>
                </c:pt>
                <c:pt idx="3826">
                  <c:v>4.7650462962962964E-2</c:v>
                </c:pt>
                <c:pt idx="3827">
                  <c:v>4.7662037037037037E-2</c:v>
                </c:pt>
                <c:pt idx="3828">
                  <c:v>4.7673611111111104E-2</c:v>
                </c:pt>
                <c:pt idx="3829">
                  <c:v>4.7685185185185185E-2</c:v>
                </c:pt>
                <c:pt idx="3830">
                  <c:v>4.7696759259259258E-2</c:v>
                </c:pt>
                <c:pt idx="3831">
                  <c:v>4.7708333333333332E-2</c:v>
                </c:pt>
                <c:pt idx="3832">
                  <c:v>4.7719907407407412E-2</c:v>
                </c:pt>
                <c:pt idx="3833">
                  <c:v>4.7731481481481486E-2</c:v>
                </c:pt>
                <c:pt idx="3834">
                  <c:v>4.7743055555555552E-2</c:v>
                </c:pt>
                <c:pt idx="3835">
                  <c:v>4.7754629629629626E-2</c:v>
                </c:pt>
                <c:pt idx="3836">
                  <c:v>4.7766203703703707E-2</c:v>
                </c:pt>
                <c:pt idx="3837">
                  <c:v>4.777777777777778E-2</c:v>
                </c:pt>
                <c:pt idx="3838">
                  <c:v>4.7789351851851847E-2</c:v>
                </c:pt>
                <c:pt idx="3839">
                  <c:v>4.780092592592592E-2</c:v>
                </c:pt>
                <c:pt idx="3840">
                  <c:v>4.7812500000000001E-2</c:v>
                </c:pt>
                <c:pt idx="3841">
                  <c:v>4.7824074074074074E-2</c:v>
                </c:pt>
                <c:pt idx="3842">
                  <c:v>4.7835648148148148E-2</c:v>
                </c:pt>
                <c:pt idx="3843">
                  <c:v>4.7847222222222228E-2</c:v>
                </c:pt>
                <c:pt idx="3844">
                  <c:v>4.7858796296296295E-2</c:v>
                </c:pt>
                <c:pt idx="3845">
                  <c:v>4.7870370370370369E-2</c:v>
                </c:pt>
                <c:pt idx="3846">
                  <c:v>4.7881944444444442E-2</c:v>
                </c:pt>
                <c:pt idx="3847">
                  <c:v>4.7893518518518523E-2</c:v>
                </c:pt>
                <c:pt idx="3848">
                  <c:v>4.7905092592592589E-2</c:v>
                </c:pt>
                <c:pt idx="3849">
                  <c:v>4.7916666666666663E-2</c:v>
                </c:pt>
                <c:pt idx="3850">
                  <c:v>4.7928240740740737E-2</c:v>
                </c:pt>
                <c:pt idx="3851">
                  <c:v>4.7939814814814817E-2</c:v>
                </c:pt>
                <c:pt idx="3852">
                  <c:v>4.7951388888888891E-2</c:v>
                </c:pt>
                <c:pt idx="3853">
                  <c:v>4.7962962962962964E-2</c:v>
                </c:pt>
                <c:pt idx="3854">
                  <c:v>4.7974537037037045E-2</c:v>
                </c:pt>
                <c:pt idx="3855">
                  <c:v>4.7986111111111111E-2</c:v>
                </c:pt>
                <c:pt idx="3856">
                  <c:v>4.7997685185185185E-2</c:v>
                </c:pt>
                <c:pt idx="3857">
                  <c:v>4.8009259259259258E-2</c:v>
                </c:pt>
                <c:pt idx="3858">
                  <c:v>4.8020833333333339E-2</c:v>
                </c:pt>
                <c:pt idx="3859">
                  <c:v>4.8032407407407406E-2</c:v>
                </c:pt>
                <c:pt idx="3860">
                  <c:v>4.8043981481481479E-2</c:v>
                </c:pt>
                <c:pt idx="3861">
                  <c:v>4.8055555555555553E-2</c:v>
                </c:pt>
                <c:pt idx="3862">
                  <c:v>4.8067129629629633E-2</c:v>
                </c:pt>
                <c:pt idx="3863">
                  <c:v>4.8078703703703707E-2</c:v>
                </c:pt>
                <c:pt idx="3864">
                  <c:v>4.809027777777778E-2</c:v>
                </c:pt>
                <c:pt idx="3865">
                  <c:v>4.8101851851851847E-2</c:v>
                </c:pt>
                <c:pt idx="3866">
                  <c:v>4.8113425925925928E-2</c:v>
                </c:pt>
                <c:pt idx="3867">
                  <c:v>4.8125000000000001E-2</c:v>
                </c:pt>
                <c:pt idx="3868">
                  <c:v>4.8136574074074075E-2</c:v>
                </c:pt>
                <c:pt idx="3869">
                  <c:v>4.8148148148148141E-2</c:v>
                </c:pt>
                <c:pt idx="3870">
                  <c:v>4.8159722222222222E-2</c:v>
                </c:pt>
                <c:pt idx="3871">
                  <c:v>4.8171296296296295E-2</c:v>
                </c:pt>
                <c:pt idx="3872">
                  <c:v>4.8182870370370369E-2</c:v>
                </c:pt>
                <c:pt idx="3873">
                  <c:v>4.8194444444444449E-2</c:v>
                </c:pt>
                <c:pt idx="3874">
                  <c:v>4.8206018518518523E-2</c:v>
                </c:pt>
                <c:pt idx="3875">
                  <c:v>4.821759259259259E-2</c:v>
                </c:pt>
                <c:pt idx="3876">
                  <c:v>4.8229166666666663E-2</c:v>
                </c:pt>
                <c:pt idx="3877">
                  <c:v>4.8240740740740744E-2</c:v>
                </c:pt>
                <c:pt idx="3878">
                  <c:v>4.8252314814814817E-2</c:v>
                </c:pt>
                <c:pt idx="3879">
                  <c:v>4.8263888888888884E-2</c:v>
                </c:pt>
                <c:pt idx="3880">
                  <c:v>4.8275462962962958E-2</c:v>
                </c:pt>
                <c:pt idx="3881">
                  <c:v>4.8287037037037038E-2</c:v>
                </c:pt>
                <c:pt idx="3882">
                  <c:v>4.8298611111111112E-2</c:v>
                </c:pt>
                <c:pt idx="3883">
                  <c:v>4.8310185185185185E-2</c:v>
                </c:pt>
                <c:pt idx="3884">
                  <c:v>4.8321759259259266E-2</c:v>
                </c:pt>
                <c:pt idx="3885">
                  <c:v>4.8333333333333332E-2</c:v>
                </c:pt>
                <c:pt idx="3886">
                  <c:v>4.8344907407407406E-2</c:v>
                </c:pt>
                <c:pt idx="3887">
                  <c:v>4.8356481481481479E-2</c:v>
                </c:pt>
                <c:pt idx="3888">
                  <c:v>4.836805555555556E-2</c:v>
                </c:pt>
                <c:pt idx="3889">
                  <c:v>4.8379629629629627E-2</c:v>
                </c:pt>
                <c:pt idx="3890">
                  <c:v>4.83912037037037E-2</c:v>
                </c:pt>
                <c:pt idx="3891">
                  <c:v>4.8402777777777774E-2</c:v>
                </c:pt>
                <c:pt idx="3892">
                  <c:v>4.8414351851851854E-2</c:v>
                </c:pt>
                <c:pt idx="3893">
                  <c:v>4.8425925925925928E-2</c:v>
                </c:pt>
                <c:pt idx="3894">
                  <c:v>4.8437500000000001E-2</c:v>
                </c:pt>
                <c:pt idx="3895">
                  <c:v>4.8449074074074082E-2</c:v>
                </c:pt>
                <c:pt idx="3896">
                  <c:v>4.8460648148148149E-2</c:v>
                </c:pt>
                <c:pt idx="3897">
                  <c:v>4.8472222222222222E-2</c:v>
                </c:pt>
                <c:pt idx="3898">
                  <c:v>4.8483796296296296E-2</c:v>
                </c:pt>
                <c:pt idx="3899">
                  <c:v>4.8495370370370376E-2</c:v>
                </c:pt>
                <c:pt idx="3900">
                  <c:v>4.8506944444444443E-2</c:v>
                </c:pt>
                <c:pt idx="3901">
                  <c:v>4.8518518518518516E-2</c:v>
                </c:pt>
                <c:pt idx="3902">
                  <c:v>4.853009259259259E-2</c:v>
                </c:pt>
                <c:pt idx="3903">
                  <c:v>4.854166666666667E-2</c:v>
                </c:pt>
                <c:pt idx="3904">
                  <c:v>4.8553240740740744E-2</c:v>
                </c:pt>
                <c:pt idx="3905">
                  <c:v>4.8564814814814818E-2</c:v>
                </c:pt>
                <c:pt idx="3906">
                  <c:v>4.8576388888888884E-2</c:v>
                </c:pt>
                <c:pt idx="3907">
                  <c:v>4.8587962962962965E-2</c:v>
                </c:pt>
                <c:pt idx="3908">
                  <c:v>4.8599537037037038E-2</c:v>
                </c:pt>
                <c:pt idx="3909">
                  <c:v>4.8611111111111112E-2</c:v>
                </c:pt>
                <c:pt idx="3910">
                  <c:v>4.8622685185185179E-2</c:v>
                </c:pt>
                <c:pt idx="3911">
                  <c:v>4.8634259259259259E-2</c:v>
                </c:pt>
                <c:pt idx="3912">
                  <c:v>4.8645833333333333E-2</c:v>
                </c:pt>
                <c:pt idx="3913">
                  <c:v>4.8657407407407406E-2</c:v>
                </c:pt>
                <c:pt idx="3914">
                  <c:v>4.8668981481481487E-2</c:v>
                </c:pt>
                <c:pt idx="3915">
                  <c:v>4.868055555555556E-2</c:v>
                </c:pt>
                <c:pt idx="3916">
                  <c:v>4.8692129629629627E-2</c:v>
                </c:pt>
                <c:pt idx="3917">
                  <c:v>4.87037037037037E-2</c:v>
                </c:pt>
                <c:pt idx="3918">
                  <c:v>4.8715277777777781E-2</c:v>
                </c:pt>
                <c:pt idx="3919">
                  <c:v>4.8726851851851855E-2</c:v>
                </c:pt>
                <c:pt idx="3920">
                  <c:v>4.8738425925925921E-2</c:v>
                </c:pt>
                <c:pt idx="3921">
                  <c:v>4.8749999999999995E-2</c:v>
                </c:pt>
                <c:pt idx="3922">
                  <c:v>4.8761574074074075E-2</c:v>
                </c:pt>
                <c:pt idx="3923">
                  <c:v>4.8773148148148149E-2</c:v>
                </c:pt>
                <c:pt idx="3924">
                  <c:v>4.8784722222222222E-2</c:v>
                </c:pt>
                <c:pt idx="3925">
                  <c:v>4.8796296296296303E-2</c:v>
                </c:pt>
                <c:pt idx="3926">
                  <c:v>4.880787037037037E-2</c:v>
                </c:pt>
                <c:pt idx="3927">
                  <c:v>4.8819444444444443E-2</c:v>
                </c:pt>
                <c:pt idx="3928">
                  <c:v>4.8831018518518517E-2</c:v>
                </c:pt>
                <c:pt idx="3929">
                  <c:v>4.8842592592592597E-2</c:v>
                </c:pt>
                <c:pt idx="3930">
                  <c:v>4.8854166666666664E-2</c:v>
                </c:pt>
                <c:pt idx="3931">
                  <c:v>4.8865740740740737E-2</c:v>
                </c:pt>
                <c:pt idx="3932">
                  <c:v>4.8877314814814811E-2</c:v>
                </c:pt>
                <c:pt idx="3933">
                  <c:v>4.8888888888888891E-2</c:v>
                </c:pt>
                <c:pt idx="3934">
                  <c:v>4.8900462962962965E-2</c:v>
                </c:pt>
                <c:pt idx="3935">
                  <c:v>4.8912037037037039E-2</c:v>
                </c:pt>
                <c:pt idx="3936">
                  <c:v>4.8923611111111105E-2</c:v>
                </c:pt>
                <c:pt idx="3937">
                  <c:v>4.8935185185185186E-2</c:v>
                </c:pt>
                <c:pt idx="3938">
                  <c:v>4.8946759259259259E-2</c:v>
                </c:pt>
                <c:pt idx="3939">
                  <c:v>4.8958333333333333E-2</c:v>
                </c:pt>
                <c:pt idx="3940">
                  <c:v>4.8969907407407413E-2</c:v>
                </c:pt>
                <c:pt idx="3941">
                  <c:v>4.898148148148148E-2</c:v>
                </c:pt>
                <c:pt idx="3942">
                  <c:v>4.8993055555555554E-2</c:v>
                </c:pt>
                <c:pt idx="3943">
                  <c:v>4.9004629629629627E-2</c:v>
                </c:pt>
                <c:pt idx="3944">
                  <c:v>4.9016203703703708E-2</c:v>
                </c:pt>
                <c:pt idx="3945">
                  <c:v>4.9027777777777781E-2</c:v>
                </c:pt>
                <c:pt idx="3946">
                  <c:v>4.9039351851851855E-2</c:v>
                </c:pt>
                <c:pt idx="3947">
                  <c:v>4.9050925925925921E-2</c:v>
                </c:pt>
                <c:pt idx="3948">
                  <c:v>4.9062500000000002E-2</c:v>
                </c:pt>
                <c:pt idx="3949">
                  <c:v>4.9074074074074076E-2</c:v>
                </c:pt>
                <c:pt idx="3950">
                  <c:v>4.9085648148148149E-2</c:v>
                </c:pt>
                <c:pt idx="3951">
                  <c:v>4.9097222222222216E-2</c:v>
                </c:pt>
                <c:pt idx="3952">
                  <c:v>4.9108796296296296E-2</c:v>
                </c:pt>
                <c:pt idx="3953">
                  <c:v>4.912037037037037E-2</c:v>
                </c:pt>
                <c:pt idx="3954">
                  <c:v>4.9131944444444443E-2</c:v>
                </c:pt>
                <c:pt idx="3955">
                  <c:v>4.9143518518518524E-2</c:v>
                </c:pt>
                <c:pt idx="3956">
                  <c:v>4.9155092592592597E-2</c:v>
                </c:pt>
                <c:pt idx="3957">
                  <c:v>4.9166666666666664E-2</c:v>
                </c:pt>
                <c:pt idx="3958">
                  <c:v>4.9178240740740738E-2</c:v>
                </c:pt>
                <c:pt idx="3959">
                  <c:v>4.9189814814814818E-2</c:v>
                </c:pt>
                <c:pt idx="3960">
                  <c:v>4.9201388888888892E-2</c:v>
                </c:pt>
                <c:pt idx="3961">
                  <c:v>4.9212962962962958E-2</c:v>
                </c:pt>
                <c:pt idx="3962">
                  <c:v>4.9224537037037032E-2</c:v>
                </c:pt>
                <c:pt idx="3963">
                  <c:v>4.9236111111111112E-2</c:v>
                </c:pt>
                <c:pt idx="3964">
                  <c:v>4.9247685185185186E-2</c:v>
                </c:pt>
                <c:pt idx="3965">
                  <c:v>4.925925925925926E-2</c:v>
                </c:pt>
                <c:pt idx="3966">
                  <c:v>4.927083333333334E-2</c:v>
                </c:pt>
                <c:pt idx="3967">
                  <c:v>4.9282407407407407E-2</c:v>
                </c:pt>
                <c:pt idx="3968">
                  <c:v>4.929398148148148E-2</c:v>
                </c:pt>
                <c:pt idx="3969">
                  <c:v>4.9305555555555554E-2</c:v>
                </c:pt>
                <c:pt idx="3970">
                  <c:v>4.9317129629629634E-2</c:v>
                </c:pt>
                <c:pt idx="3971">
                  <c:v>4.9317129629629634E-2</c:v>
                </c:pt>
                <c:pt idx="3972">
                  <c:v>4.9328703703703701E-2</c:v>
                </c:pt>
                <c:pt idx="3973">
                  <c:v>4.9340277777777775E-2</c:v>
                </c:pt>
                <c:pt idx="3974">
                  <c:v>4.9351851851851848E-2</c:v>
                </c:pt>
                <c:pt idx="3975">
                  <c:v>4.9363425925925929E-2</c:v>
                </c:pt>
                <c:pt idx="3976">
                  <c:v>4.9375000000000002E-2</c:v>
                </c:pt>
                <c:pt idx="3977">
                  <c:v>4.9386574074074076E-2</c:v>
                </c:pt>
                <c:pt idx="3978">
                  <c:v>4.9398148148148142E-2</c:v>
                </c:pt>
                <c:pt idx="3979">
                  <c:v>4.9409722222222223E-2</c:v>
                </c:pt>
                <c:pt idx="3980">
                  <c:v>4.9421296296296297E-2</c:v>
                </c:pt>
                <c:pt idx="3981">
                  <c:v>4.943287037037037E-2</c:v>
                </c:pt>
                <c:pt idx="3982">
                  <c:v>4.9444444444444437E-2</c:v>
                </c:pt>
                <c:pt idx="3983">
                  <c:v>4.9456018518518517E-2</c:v>
                </c:pt>
                <c:pt idx="3984">
                  <c:v>4.9467592592592591E-2</c:v>
                </c:pt>
                <c:pt idx="3985">
                  <c:v>4.9479166666666664E-2</c:v>
                </c:pt>
                <c:pt idx="3986">
                  <c:v>4.9490740740740745E-2</c:v>
                </c:pt>
                <c:pt idx="3987">
                  <c:v>4.9502314814814818E-2</c:v>
                </c:pt>
                <c:pt idx="3988">
                  <c:v>4.9513888888888892E-2</c:v>
                </c:pt>
                <c:pt idx="3989">
                  <c:v>4.9525462962962959E-2</c:v>
                </c:pt>
                <c:pt idx="3990">
                  <c:v>4.9537037037037039E-2</c:v>
                </c:pt>
                <c:pt idx="3991">
                  <c:v>4.9548611111111113E-2</c:v>
                </c:pt>
                <c:pt idx="3992">
                  <c:v>4.9560185185185186E-2</c:v>
                </c:pt>
                <c:pt idx="3993">
                  <c:v>4.9571759259259253E-2</c:v>
                </c:pt>
                <c:pt idx="3994">
                  <c:v>4.9583333333333333E-2</c:v>
                </c:pt>
                <c:pt idx="3995">
                  <c:v>4.9594907407407407E-2</c:v>
                </c:pt>
                <c:pt idx="3996">
                  <c:v>4.9606481481481481E-2</c:v>
                </c:pt>
                <c:pt idx="3997">
                  <c:v>4.9618055555555561E-2</c:v>
                </c:pt>
                <c:pt idx="3998">
                  <c:v>4.9629629629629635E-2</c:v>
                </c:pt>
                <c:pt idx="3999">
                  <c:v>4.9641203703703701E-2</c:v>
                </c:pt>
                <c:pt idx="4000">
                  <c:v>4.9652777777777775E-2</c:v>
                </c:pt>
                <c:pt idx="4001">
                  <c:v>4.9664351851851855E-2</c:v>
                </c:pt>
                <c:pt idx="4002">
                  <c:v>4.9675925925925929E-2</c:v>
                </c:pt>
                <c:pt idx="4003">
                  <c:v>4.9687499999999996E-2</c:v>
                </c:pt>
                <c:pt idx="4004">
                  <c:v>4.9699074074074069E-2</c:v>
                </c:pt>
                <c:pt idx="4005">
                  <c:v>4.971064814814815E-2</c:v>
                </c:pt>
                <c:pt idx="4006">
                  <c:v>4.9722222222222223E-2</c:v>
                </c:pt>
                <c:pt idx="4007">
                  <c:v>4.9733796296296297E-2</c:v>
                </c:pt>
                <c:pt idx="4008">
                  <c:v>4.9745370370370377E-2</c:v>
                </c:pt>
                <c:pt idx="4009">
                  <c:v>4.9756944444444444E-2</c:v>
                </c:pt>
                <c:pt idx="4010">
                  <c:v>4.9768518518518517E-2</c:v>
                </c:pt>
                <c:pt idx="4011">
                  <c:v>4.9780092592592591E-2</c:v>
                </c:pt>
                <c:pt idx="4012">
                  <c:v>4.9791666666666672E-2</c:v>
                </c:pt>
                <c:pt idx="4013">
                  <c:v>4.9803240740740738E-2</c:v>
                </c:pt>
                <c:pt idx="4014">
                  <c:v>4.9814814814814812E-2</c:v>
                </c:pt>
                <c:pt idx="4015">
                  <c:v>4.9826388888888885E-2</c:v>
                </c:pt>
                <c:pt idx="4016">
                  <c:v>4.9837962962962966E-2</c:v>
                </c:pt>
                <c:pt idx="4017">
                  <c:v>4.9849537037037039E-2</c:v>
                </c:pt>
                <c:pt idx="4018">
                  <c:v>4.9861111111111113E-2</c:v>
                </c:pt>
                <c:pt idx="4019">
                  <c:v>4.987268518518518E-2</c:v>
                </c:pt>
                <c:pt idx="4020">
                  <c:v>4.988425925925926E-2</c:v>
                </c:pt>
                <c:pt idx="4021">
                  <c:v>4.9895833333333334E-2</c:v>
                </c:pt>
                <c:pt idx="4022">
                  <c:v>4.9907407407407407E-2</c:v>
                </c:pt>
                <c:pt idx="4023">
                  <c:v>4.9918981481481474E-2</c:v>
                </c:pt>
                <c:pt idx="4024">
                  <c:v>4.9930555555555554E-2</c:v>
                </c:pt>
                <c:pt idx="4025">
                  <c:v>4.9942129629629628E-2</c:v>
                </c:pt>
                <c:pt idx="4026">
                  <c:v>4.9953703703703702E-2</c:v>
                </c:pt>
                <c:pt idx="4027">
                  <c:v>4.9965277777777782E-2</c:v>
                </c:pt>
                <c:pt idx="4028">
                  <c:v>4.9976851851851856E-2</c:v>
                </c:pt>
                <c:pt idx="4029">
                  <c:v>4.9988425925925922E-2</c:v>
                </c:pt>
                <c:pt idx="4030">
                  <c:v>4.9999999999999996E-2</c:v>
                </c:pt>
                <c:pt idx="4031">
                  <c:v>5.0011574074074076E-2</c:v>
                </c:pt>
                <c:pt idx="4032">
                  <c:v>5.002314814814815E-2</c:v>
                </c:pt>
                <c:pt idx="4033">
                  <c:v>5.0034722222222223E-2</c:v>
                </c:pt>
                <c:pt idx="4034">
                  <c:v>5.004629629629629E-2</c:v>
                </c:pt>
                <c:pt idx="4035">
                  <c:v>5.0057870370370371E-2</c:v>
                </c:pt>
                <c:pt idx="4036">
                  <c:v>5.0069444444444444E-2</c:v>
                </c:pt>
                <c:pt idx="4037">
                  <c:v>5.0081018518518518E-2</c:v>
                </c:pt>
                <c:pt idx="4038">
                  <c:v>5.0092592592592598E-2</c:v>
                </c:pt>
                <c:pt idx="4039">
                  <c:v>5.0104166666666672E-2</c:v>
                </c:pt>
                <c:pt idx="4040">
                  <c:v>5.0115740740740738E-2</c:v>
                </c:pt>
                <c:pt idx="4041">
                  <c:v>5.0127314814814812E-2</c:v>
                </c:pt>
                <c:pt idx="4042">
                  <c:v>5.0138888888888893E-2</c:v>
                </c:pt>
                <c:pt idx="4043">
                  <c:v>5.0150462962962966E-2</c:v>
                </c:pt>
                <c:pt idx="4044">
                  <c:v>5.0162037037037033E-2</c:v>
                </c:pt>
                <c:pt idx="4045">
                  <c:v>5.0173611111111106E-2</c:v>
                </c:pt>
                <c:pt idx="4046">
                  <c:v>5.0185185185185187E-2</c:v>
                </c:pt>
                <c:pt idx="4047">
                  <c:v>5.019675925925926E-2</c:v>
                </c:pt>
                <c:pt idx="4048">
                  <c:v>5.0208333333333334E-2</c:v>
                </c:pt>
                <c:pt idx="4049">
                  <c:v>5.0219907407407414E-2</c:v>
                </c:pt>
                <c:pt idx="4050">
                  <c:v>5.0231481481481481E-2</c:v>
                </c:pt>
                <c:pt idx="4051">
                  <c:v>5.0243055555555555E-2</c:v>
                </c:pt>
                <c:pt idx="4052">
                  <c:v>5.0254629629629628E-2</c:v>
                </c:pt>
                <c:pt idx="4053">
                  <c:v>5.0266203703703709E-2</c:v>
                </c:pt>
                <c:pt idx="4054">
                  <c:v>5.0277777777777775E-2</c:v>
                </c:pt>
                <c:pt idx="4055">
                  <c:v>5.0289351851851849E-2</c:v>
                </c:pt>
                <c:pt idx="4056">
                  <c:v>5.0300925925925923E-2</c:v>
                </c:pt>
                <c:pt idx="4057">
                  <c:v>5.0312500000000003E-2</c:v>
                </c:pt>
                <c:pt idx="4058">
                  <c:v>5.0324074074074077E-2</c:v>
                </c:pt>
                <c:pt idx="4059">
                  <c:v>5.033564814814815E-2</c:v>
                </c:pt>
                <c:pt idx="4060">
                  <c:v>5.0347222222222217E-2</c:v>
                </c:pt>
                <c:pt idx="4061">
                  <c:v>5.0358796296296297E-2</c:v>
                </c:pt>
                <c:pt idx="4062">
                  <c:v>5.0370370370370371E-2</c:v>
                </c:pt>
                <c:pt idx="4063">
                  <c:v>5.0381944444444444E-2</c:v>
                </c:pt>
                <c:pt idx="4064">
                  <c:v>5.0393518518518511E-2</c:v>
                </c:pt>
                <c:pt idx="4065">
                  <c:v>5.0405092592592592E-2</c:v>
                </c:pt>
                <c:pt idx="4066">
                  <c:v>5.0416666666666665E-2</c:v>
                </c:pt>
                <c:pt idx="4067">
                  <c:v>5.0428240740740739E-2</c:v>
                </c:pt>
                <c:pt idx="4068">
                  <c:v>5.0439814814814819E-2</c:v>
                </c:pt>
                <c:pt idx="4069">
                  <c:v>5.0451388888888893E-2</c:v>
                </c:pt>
                <c:pt idx="4070">
                  <c:v>5.0462962962962959E-2</c:v>
                </c:pt>
                <c:pt idx="4071">
                  <c:v>5.0474537037037033E-2</c:v>
                </c:pt>
                <c:pt idx="4072">
                  <c:v>5.0486111111111114E-2</c:v>
                </c:pt>
                <c:pt idx="4073">
                  <c:v>5.0497685185185187E-2</c:v>
                </c:pt>
                <c:pt idx="4074">
                  <c:v>5.0509259259259254E-2</c:v>
                </c:pt>
                <c:pt idx="4075">
                  <c:v>5.0520833333333327E-2</c:v>
                </c:pt>
                <c:pt idx="4076">
                  <c:v>5.0532407407407408E-2</c:v>
                </c:pt>
                <c:pt idx="4077">
                  <c:v>5.0543981481481481E-2</c:v>
                </c:pt>
                <c:pt idx="4078">
                  <c:v>5.0555555555555555E-2</c:v>
                </c:pt>
                <c:pt idx="4079">
                  <c:v>5.0567129629629635E-2</c:v>
                </c:pt>
                <c:pt idx="4080">
                  <c:v>5.0578703703703709E-2</c:v>
                </c:pt>
                <c:pt idx="4081">
                  <c:v>5.0590277777777776E-2</c:v>
                </c:pt>
                <c:pt idx="4082">
                  <c:v>5.0601851851851849E-2</c:v>
                </c:pt>
                <c:pt idx="4083">
                  <c:v>5.061342592592593E-2</c:v>
                </c:pt>
                <c:pt idx="4084">
                  <c:v>5.0625000000000003E-2</c:v>
                </c:pt>
                <c:pt idx="4085">
                  <c:v>5.063657407407407E-2</c:v>
                </c:pt>
                <c:pt idx="4086">
                  <c:v>5.0648148148148144E-2</c:v>
                </c:pt>
                <c:pt idx="4087">
                  <c:v>5.0659722222222224E-2</c:v>
                </c:pt>
                <c:pt idx="4088">
                  <c:v>5.0671296296296298E-2</c:v>
                </c:pt>
                <c:pt idx="4089">
                  <c:v>5.0682870370370371E-2</c:v>
                </c:pt>
                <c:pt idx="4090">
                  <c:v>5.0694444444444452E-2</c:v>
                </c:pt>
                <c:pt idx="4091">
                  <c:v>5.0706018518518518E-2</c:v>
                </c:pt>
                <c:pt idx="4092">
                  <c:v>5.0717592592592592E-2</c:v>
                </c:pt>
                <c:pt idx="4093">
                  <c:v>5.0729166666666665E-2</c:v>
                </c:pt>
                <c:pt idx="4094">
                  <c:v>5.0740740740740746E-2</c:v>
                </c:pt>
                <c:pt idx="4095">
                  <c:v>5.0752314814814813E-2</c:v>
                </c:pt>
                <c:pt idx="4096">
                  <c:v>5.0763888888888886E-2</c:v>
                </c:pt>
                <c:pt idx="4097">
                  <c:v>5.077546296296296E-2</c:v>
                </c:pt>
                <c:pt idx="4098">
                  <c:v>5.078703703703704E-2</c:v>
                </c:pt>
                <c:pt idx="4099">
                  <c:v>5.0798611111111114E-2</c:v>
                </c:pt>
                <c:pt idx="4100">
                  <c:v>5.0810185185185187E-2</c:v>
                </c:pt>
                <c:pt idx="4101">
                  <c:v>5.0821759259259254E-2</c:v>
                </c:pt>
                <c:pt idx="4102">
                  <c:v>5.0833333333333335E-2</c:v>
                </c:pt>
                <c:pt idx="4103">
                  <c:v>5.0844907407407408E-2</c:v>
                </c:pt>
                <c:pt idx="4104">
                  <c:v>5.0856481481481482E-2</c:v>
                </c:pt>
                <c:pt idx="4105">
                  <c:v>5.0868055555555548E-2</c:v>
                </c:pt>
                <c:pt idx="4106">
                  <c:v>5.0879629629629629E-2</c:v>
                </c:pt>
                <c:pt idx="4107">
                  <c:v>5.0891203703703702E-2</c:v>
                </c:pt>
                <c:pt idx="4108">
                  <c:v>5.0902777777777776E-2</c:v>
                </c:pt>
                <c:pt idx="4109">
                  <c:v>5.0914351851851856E-2</c:v>
                </c:pt>
                <c:pt idx="4110">
                  <c:v>5.092592592592593E-2</c:v>
                </c:pt>
                <c:pt idx="4111">
                  <c:v>5.0937499999999997E-2</c:v>
                </c:pt>
                <c:pt idx="4112">
                  <c:v>5.094907407407407E-2</c:v>
                </c:pt>
                <c:pt idx="4113">
                  <c:v>5.0960648148148151E-2</c:v>
                </c:pt>
                <c:pt idx="4114">
                  <c:v>5.0972222222222224E-2</c:v>
                </c:pt>
                <c:pt idx="4115">
                  <c:v>5.0983796296296291E-2</c:v>
                </c:pt>
                <c:pt idx="4116">
                  <c:v>5.0995370370370365E-2</c:v>
                </c:pt>
                <c:pt idx="4117">
                  <c:v>5.1006944444444445E-2</c:v>
                </c:pt>
                <c:pt idx="4118">
                  <c:v>5.1018518518518519E-2</c:v>
                </c:pt>
                <c:pt idx="4119">
                  <c:v>5.1030092592592592E-2</c:v>
                </c:pt>
                <c:pt idx="4120">
                  <c:v>5.1041666666666673E-2</c:v>
                </c:pt>
                <c:pt idx="4121">
                  <c:v>5.1053240740740746E-2</c:v>
                </c:pt>
                <c:pt idx="4122">
                  <c:v>5.1064814814814813E-2</c:v>
                </c:pt>
                <c:pt idx="4123">
                  <c:v>5.1076388888888886E-2</c:v>
                </c:pt>
                <c:pt idx="4124">
                  <c:v>5.1087962962962967E-2</c:v>
                </c:pt>
                <c:pt idx="4125">
                  <c:v>5.1099537037037041E-2</c:v>
                </c:pt>
                <c:pt idx="4126">
                  <c:v>5.1111111111111107E-2</c:v>
                </c:pt>
                <c:pt idx="4127">
                  <c:v>5.1122685185185181E-2</c:v>
                </c:pt>
                <c:pt idx="4128">
                  <c:v>5.1134259259259261E-2</c:v>
                </c:pt>
                <c:pt idx="4129">
                  <c:v>5.1145833333333335E-2</c:v>
                </c:pt>
                <c:pt idx="4130">
                  <c:v>5.1157407407407408E-2</c:v>
                </c:pt>
                <c:pt idx="4131">
                  <c:v>5.1168981481481489E-2</c:v>
                </c:pt>
                <c:pt idx="4132">
                  <c:v>5.1180555555555556E-2</c:v>
                </c:pt>
                <c:pt idx="4133">
                  <c:v>5.1192129629629629E-2</c:v>
                </c:pt>
                <c:pt idx="4134">
                  <c:v>5.1203703703703703E-2</c:v>
                </c:pt>
                <c:pt idx="4135">
                  <c:v>5.1215277777777783E-2</c:v>
                </c:pt>
                <c:pt idx="4136">
                  <c:v>5.122685185185185E-2</c:v>
                </c:pt>
                <c:pt idx="4137">
                  <c:v>5.1238425925925923E-2</c:v>
                </c:pt>
                <c:pt idx="4138">
                  <c:v>5.1249999999999997E-2</c:v>
                </c:pt>
                <c:pt idx="4139">
                  <c:v>5.1261574074074077E-2</c:v>
                </c:pt>
                <c:pt idx="4140">
                  <c:v>5.1273148148148151E-2</c:v>
                </c:pt>
                <c:pt idx="4141">
                  <c:v>5.1284722222222225E-2</c:v>
                </c:pt>
                <c:pt idx="4142">
                  <c:v>5.1296296296296291E-2</c:v>
                </c:pt>
                <c:pt idx="4143">
                  <c:v>5.1307870370370372E-2</c:v>
                </c:pt>
                <c:pt idx="4144">
                  <c:v>5.1319444444444445E-2</c:v>
                </c:pt>
                <c:pt idx="4145">
                  <c:v>5.1331018518518519E-2</c:v>
                </c:pt>
                <c:pt idx="4146">
                  <c:v>5.1342592592592586E-2</c:v>
                </c:pt>
                <c:pt idx="4147">
                  <c:v>5.1354166666666666E-2</c:v>
                </c:pt>
                <c:pt idx="4148">
                  <c:v>5.136574074074074E-2</c:v>
                </c:pt>
                <c:pt idx="4149">
                  <c:v>5.1377314814814813E-2</c:v>
                </c:pt>
                <c:pt idx="4150">
                  <c:v>5.1388888888888894E-2</c:v>
                </c:pt>
                <c:pt idx="4151">
                  <c:v>5.1400462962962967E-2</c:v>
                </c:pt>
                <c:pt idx="4152">
                  <c:v>5.1412037037037034E-2</c:v>
                </c:pt>
                <c:pt idx="4153">
                  <c:v>5.1423611111111107E-2</c:v>
                </c:pt>
                <c:pt idx="4154">
                  <c:v>5.1435185185185188E-2</c:v>
                </c:pt>
                <c:pt idx="4155">
                  <c:v>5.1446759259259262E-2</c:v>
                </c:pt>
                <c:pt idx="4156">
                  <c:v>5.1458333333333328E-2</c:v>
                </c:pt>
                <c:pt idx="4157">
                  <c:v>5.1469907407407402E-2</c:v>
                </c:pt>
                <c:pt idx="4158">
                  <c:v>5.1481481481481482E-2</c:v>
                </c:pt>
                <c:pt idx="4159">
                  <c:v>5.1493055555555556E-2</c:v>
                </c:pt>
                <c:pt idx="4160">
                  <c:v>5.1504629629629629E-2</c:v>
                </c:pt>
                <c:pt idx="4161">
                  <c:v>5.151620370370371E-2</c:v>
                </c:pt>
                <c:pt idx="4162">
                  <c:v>5.1527777777777777E-2</c:v>
                </c:pt>
                <c:pt idx="4163">
                  <c:v>5.153935185185185E-2</c:v>
                </c:pt>
                <c:pt idx="4164">
                  <c:v>5.1550925925925924E-2</c:v>
                </c:pt>
                <c:pt idx="4165">
                  <c:v>5.1562500000000004E-2</c:v>
                </c:pt>
                <c:pt idx="4166">
                  <c:v>5.1574074074074078E-2</c:v>
                </c:pt>
                <c:pt idx="4167">
                  <c:v>5.1585648148148144E-2</c:v>
                </c:pt>
                <c:pt idx="4168">
                  <c:v>5.1597222222222218E-2</c:v>
                </c:pt>
                <c:pt idx="4169">
                  <c:v>5.1608796296296298E-2</c:v>
                </c:pt>
                <c:pt idx="4170">
                  <c:v>5.1620370370370372E-2</c:v>
                </c:pt>
                <c:pt idx="4171">
                  <c:v>5.1631944444444446E-2</c:v>
                </c:pt>
                <c:pt idx="4172">
                  <c:v>5.1643518518518526E-2</c:v>
                </c:pt>
                <c:pt idx="4173">
                  <c:v>5.1655092592592593E-2</c:v>
                </c:pt>
                <c:pt idx="4174">
                  <c:v>5.1666666666666666E-2</c:v>
                </c:pt>
                <c:pt idx="4175">
                  <c:v>5.167824074074074E-2</c:v>
                </c:pt>
                <c:pt idx="4176">
                  <c:v>5.168981481481482E-2</c:v>
                </c:pt>
                <c:pt idx="4177">
                  <c:v>5.1701388888888887E-2</c:v>
                </c:pt>
                <c:pt idx="4178">
                  <c:v>5.1712962962962961E-2</c:v>
                </c:pt>
                <c:pt idx="4179">
                  <c:v>5.1724537037037034E-2</c:v>
                </c:pt>
                <c:pt idx="4180">
                  <c:v>5.1736111111111115E-2</c:v>
                </c:pt>
                <c:pt idx="4181">
                  <c:v>5.1747685185185188E-2</c:v>
                </c:pt>
                <c:pt idx="4182">
                  <c:v>5.1759259259259262E-2</c:v>
                </c:pt>
                <c:pt idx="4183">
                  <c:v>5.1770833333333328E-2</c:v>
                </c:pt>
                <c:pt idx="4184">
                  <c:v>5.1782407407407409E-2</c:v>
                </c:pt>
                <c:pt idx="4185">
                  <c:v>5.1793981481481483E-2</c:v>
                </c:pt>
                <c:pt idx="4186">
                  <c:v>5.1805555555555556E-2</c:v>
                </c:pt>
                <c:pt idx="4187">
                  <c:v>5.1817129629629623E-2</c:v>
                </c:pt>
                <c:pt idx="4188">
                  <c:v>5.1828703703703703E-2</c:v>
                </c:pt>
                <c:pt idx="4189">
                  <c:v>5.1840277777777777E-2</c:v>
                </c:pt>
                <c:pt idx="4190">
                  <c:v>5.185185185185185E-2</c:v>
                </c:pt>
                <c:pt idx="4191">
                  <c:v>5.1863425925925931E-2</c:v>
                </c:pt>
                <c:pt idx="4192">
                  <c:v>5.1875000000000004E-2</c:v>
                </c:pt>
                <c:pt idx="4193">
                  <c:v>5.1886574074074071E-2</c:v>
                </c:pt>
                <c:pt idx="4194">
                  <c:v>5.1898148148148145E-2</c:v>
                </c:pt>
                <c:pt idx="4195">
                  <c:v>5.1909722222222225E-2</c:v>
                </c:pt>
                <c:pt idx="4196">
                  <c:v>5.1921296296296299E-2</c:v>
                </c:pt>
                <c:pt idx="4197">
                  <c:v>5.1932870370370365E-2</c:v>
                </c:pt>
                <c:pt idx="4198">
                  <c:v>5.1944444444444439E-2</c:v>
                </c:pt>
                <c:pt idx="4199">
                  <c:v>5.1956018518518519E-2</c:v>
                </c:pt>
                <c:pt idx="4200">
                  <c:v>5.1967592592592593E-2</c:v>
                </c:pt>
                <c:pt idx="4201">
                  <c:v>5.1979166666666667E-2</c:v>
                </c:pt>
                <c:pt idx="4202">
                  <c:v>5.1990740740740747E-2</c:v>
                </c:pt>
                <c:pt idx="4203">
                  <c:v>5.2002314814814814E-2</c:v>
                </c:pt>
                <c:pt idx="4204">
                  <c:v>5.2013888888888887E-2</c:v>
                </c:pt>
                <c:pt idx="4205">
                  <c:v>5.2025462962962961E-2</c:v>
                </c:pt>
                <c:pt idx="4206">
                  <c:v>5.2037037037037041E-2</c:v>
                </c:pt>
                <c:pt idx="4207">
                  <c:v>5.2048611111111108E-2</c:v>
                </c:pt>
                <c:pt idx="4208">
                  <c:v>5.2060185185185182E-2</c:v>
                </c:pt>
                <c:pt idx="4209">
                  <c:v>5.2071759259259255E-2</c:v>
                </c:pt>
                <c:pt idx="4210">
                  <c:v>5.2083333333333336E-2</c:v>
                </c:pt>
                <c:pt idx="4211">
                  <c:v>5.2094907407407409E-2</c:v>
                </c:pt>
                <c:pt idx="4212">
                  <c:v>5.2106481481481483E-2</c:v>
                </c:pt>
                <c:pt idx="4213">
                  <c:v>5.2118055555555563E-2</c:v>
                </c:pt>
                <c:pt idx="4214">
                  <c:v>5.212962962962963E-2</c:v>
                </c:pt>
                <c:pt idx="4215">
                  <c:v>5.2141203703703703E-2</c:v>
                </c:pt>
                <c:pt idx="4216">
                  <c:v>5.2152777777777777E-2</c:v>
                </c:pt>
                <c:pt idx="4217">
                  <c:v>5.2164351851851858E-2</c:v>
                </c:pt>
                <c:pt idx="4218">
                  <c:v>5.2175925925925924E-2</c:v>
                </c:pt>
                <c:pt idx="4219">
                  <c:v>5.2187499999999998E-2</c:v>
                </c:pt>
                <c:pt idx="4220">
                  <c:v>5.2199074074074071E-2</c:v>
                </c:pt>
                <c:pt idx="4221">
                  <c:v>5.2210648148148152E-2</c:v>
                </c:pt>
                <c:pt idx="4222">
                  <c:v>5.2222222222222225E-2</c:v>
                </c:pt>
                <c:pt idx="4223">
                  <c:v>5.2233796296296299E-2</c:v>
                </c:pt>
                <c:pt idx="4224">
                  <c:v>5.2245370370370366E-2</c:v>
                </c:pt>
                <c:pt idx="4225">
                  <c:v>5.2256944444444446E-2</c:v>
                </c:pt>
                <c:pt idx="4226">
                  <c:v>5.226851851851852E-2</c:v>
                </c:pt>
                <c:pt idx="4227">
                  <c:v>5.2280092592592593E-2</c:v>
                </c:pt>
                <c:pt idx="4228">
                  <c:v>5.229166666666666E-2</c:v>
                </c:pt>
                <c:pt idx="4229">
                  <c:v>5.230324074074074E-2</c:v>
                </c:pt>
                <c:pt idx="4230">
                  <c:v>5.2314814814814814E-2</c:v>
                </c:pt>
                <c:pt idx="4231">
                  <c:v>5.2326388888888888E-2</c:v>
                </c:pt>
                <c:pt idx="4232">
                  <c:v>5.2337962962962968E-2</c:v>
                </c:pt>
                <c:pt idx="4233">
                  <c:v>5.2349537037037042E-2</c:v>
                </c:pt>
                <c:pt idx="4234">
                  <c:v>5.2361111111111108E-2</c:v>
                </c:pt>
                <c:pt idx="4235">
                  <c:v>5.2372685185185182E-2</c:v>
                </c:pt>
                <c:pt idx="4236">
                  <c:v>5.2384259259259262E-2</c:v>
                </c:pt>
                <c:pt idx="4237">
                  <c:v>5.2395833333333336E-2</c:v>
                </c:pt>
                <c:pt idx="4238">
                  <c:v>5.2407407407407403E-2</c:v>
                </c:pt>
                <c:pt idx="4239">
                  <c:v>5.2418981481481476E-2</c:v>
                </c:pt>
                <c:pt idx="4240">
                  <c:v>5.2430555555555557E-2</c:v>
                </c:pt>
                <c:pt idx="4241">
                  <c:v>5.244212962962963E-2</c:v>
                </c:pt>
                <c:pt idx="4242">
                  <c:v>5.2453703703703704E-2</c:v>
                </c:pt>
                <c:pt idx="4243">
                  <c:v>5.2465277777777784E-2</c:v>
                </c:pt>
                <c:pt idx="4244">
                  <c:v>5.2476851851851851E-2</c:v>
                </c:pt>
                <c:pt idx="4245">
                  <c:v>5.2488425925925924E-2</c:v>
                </c:pt>
                <c:pt idx="4246">
                  <c:v>5.2499999999999998E-2</c:v>
                </c:pt>
                <c:pt idx="4247">
                  <c:v>5.2511574074074079E-2</c:v>
                </c:pt>
                <c:pt idx="4248">
                  <c:v>5.2523148148148145E-2</c:v>
                </c:pt>
                <c:pt idx="4249">
                  <c:v>5.2534722222222219E-2</c:v>
                </c:pt>
                <c:pt idx="4250">
                  <c:v>5.2546296296296292E-2</c:v>
                </c:pt>
                <c:pt idx="4251">
                  <c:v>5.2557870370370373E-2</c:v>
                </c:pt>
                <c:pt idx="4252">
                  <c:v>5.2569444444444446E-2</c:v>
                </c:pt>
                <c:pt idx="4253">
                  <c:v>5.258101851851852E-2</c:v>
                </c:pt>
                <c:pt idx="4254">
                  <c:v>5.2592592592592587E-2</c:v>
                </c:pt>
                <c:pt idx="4255">
                  <c:v>5.2604166666666667E-2</c:v>
                </c:pt>
                <c:pt idx="4256">
                  <c:v>5.2615740740740741E-2</c:v>
                </c:pt>
                <c:pt idx="4257">
                  <c:v>5.2627314814814814E-2</c:v>
                </c:pt>
                <c:pt idx="4258">
                  <c:v>5.2638888888888895E-2</c:v>
                </c:pt>
                <c:pt idx="4259">
                  <c:v>5.2650462962962961E-2</c:v>
                </c:pt>
                <c:pt idx="4260">
                  <c:v>5.2662037037037035E-2</c:v>
                </c:pt>
                <c:pt idx="4261">
                  <c:v>5.2673611111111109E-2</c:v>
                </c:pt>
                <c:pt idx="4262">
                  <c:v>5.2685185185185189E-2</c:v>
                </c:pt>
                <c:pt idx="4263">
                  <c:v>5.2696759259259263E-2</c:v>
                </c:pt>
                <c:pt idx="4264">
                  <c:v>5.2708333333333336E-2</c:v>
                </c:pt>
                <c:pt idx="4265">
                  <c:v>5.2719907407407403E-2</c:v>
                </c:pt>
                <c:pt idx="4266">
                  <c:v>5.2731481481481483E-2</c:v>
                </c:pt>
                <c:pt idx="4267">
                  <c:v>5.2743055555555557E-2</c:v>
                </c:pt>
                <c:pt idx="4268">
                  <c:v>5.275462962962963E-2</c:v>
                </c:pt>
                <c:pt idx="4269">
                  <c:v>5.2766203703703697E-2</c:v>
                </c:pt>
                <c:pt idx="4270">
                  <c:v>5.2777777777777778E-2</c:v>
                </c:pt>
                <c:pt idx="4271">
                  <c:v>5.2789351851851851E-2</c:v>
                </c:pt>
                <c:pt idx="4272">
                  <c:v>5.2800925925925925E-2</c:v>
                </c:pt>
                <c:pt idx="4273">
                  <c:v>5.2812500000000005E-2</c:v>
                </c:pt>
                <c:pt idx="4274">
                  <c:v>5.2824074074074079E-2</c:v>
                </c:pt>
                <c:pt idx="4275">
                  <c:v>5.2835648148148145E-2</c:v>
                </c:pt>
                <c:pt idx="4276">
                  <c:v>5.2847222222222219E-2</c:v>
                </c:pt>
                <c:pt idx="4277">
                  <c:v>5.28587962962963E-2</c:v>
                </c:pt>
                <c:pt idx="4278">
                  <c:v>5.2870370370370373E-2</c:v>
                </c:pt>
                <c:pt idx="4279">
                  <c:v>5.288194444444444E-2</c:v>
                </c:pt>
                <c:pt idx="4280">
                  <c:v>5.2893518518518513E-2</c:v>
                </c:pt>
                <c:pt idx="4281">
                  <c:v>5.2905092592592594E-2</c:v>
                </c:pt>
                <c:pt idx="4282">
                  <c:v>5.2916666666666667E-2</c:v>
                </c:pt>
                <c:pt idx="4283">
                  <c:v>5.2928240740740741E-2</c:v>
                </c:pt>
                <c:pt idx="4284">
                  <c:v>5.2939814814814821E-2</c:v>
                </c:pt>
                <c:pt idx="4285">
                  <c:v>5.2951388888888888E-2</c:v>
                </c:pt>
                <c:pt idx="4286">
                  <c:v>5.2962962962962962E-2</c:v>
                </c:pt>
                <c:pt idx="4287">
                  <c:v>5.2974537037037035E-2</c:v>
                </c:pt>
                <c:pt idx="4288">
                  <c:v>5.2986111111111116E-2</c:v>
                </c:pt>
                <c:pt idx="4289">
                  <c:v>5.2997685185185182E-2</c:v>
                </c:pt>
                <c:pt idx="4290">
                  <c:v>5.3009259259259256E-2</c:v>
                </c:pt>
                <c:pt idx="4291">
                  <c:v>5.302083333333333E-2</c:v>
                </c:pt>
                <c:pt idx="4292">
                  <c:v>5.303240740740741E-2</c:v>
                </c:pt>
                <c:pt idx="4293">
                  <c:v>5.3043981481481484E-2</c:v>
                </c:pt>
                <c:pt idx="4294">
                  <c:v>5.3055555555555557E-2</c:v>
                </c:pt>
                <c:pt idx="4295">
                  <c:v>5.3067129629629638E-2</c:v>
                </c:pt>
                <c:pt idx="4296">
                  <c:v>5.3078703703703704E-2</c:v>
                </c:pt>
                <c:pt idx="4297">
                  <c:v>5.3090277777777778E-2</c:v>
                </c:pt>
                <c:pt idx="4298">
                  <c:v>5.3101851851851851E-2</c:v>
                </c:pt>
                <c:pt idx="4299">
                  <c:v>5.3113425925925932E-2</c:v>
                </c:pt>
                <c:pt idx="4300">
                  <c:v>5.3124999999999999E-2</c:v>
                </c:pt>
                <c:pt idx="4301">
                  <c:v>5.3136574074074072E-2</c:v>
                </c:pt>
                <c:pt idx="4302">
                  <c:v>5.3148148148148146E-2</c:v>
                </c:pt>
                <c:pt idx="4303">
                  <c:v>5.3159722222222226E-2</c:v>
                </c:pt>
                <c:pt idx="4304">
                  <c:v>5.31712962962963E-2</c:v>
                </c:pt>
                <c:pt idx="4305">
                  <c:v>5.3182870370370366E-2</c:v>
                </c:pt>
                <c:pt idx="4306">
                  <c:v>5.319444444444444E-2</c:v>
                </c:pt>
                <c:pt idx="4307">
                  <c:v>5.3206018518518521E-2</c:v>
                </c:pt>
                <c:pt idx="4308">
                  <c:v>5.3217592592592594E-2</c:v>
                </c:pt>
                <c:pt idx="4309">
                  <c:v>5.3229166666666661E-2</c:v>
                </c:pt>
                <c:pt idx="4310">
                  <c:v>5.3240740740740734E-2</c:v>
                </c:pt>
                <c:pt idx="4311">
                  <c:v>5.3252314814814815E-2</c:v>
                </c:pt>
                <c:pt idx="4312">
                  <c:v>5.3263888888888888E-2</c:v>
                </c:pt>
                <c:pt idx="4313">
                  <c:v>5.3275462962962962E-2</c:v>
                </c:pt>
                <c:pt idx="4314">
                  <c:v>5.3287037037037042E-2</c:v>
                </c:pt>
                <c:pt idx="4315">
                  <c:v>5.3298611111111116E-2</c:v>
                </c:pt>
                <c:pt idx="4316">
                  <c:v>5.3310185185185183E-2</c:v>
                </c:pt>
                <c:pt idx="4317">
                  <c:v>5.3321759259259256E-2</c:v>
                </c:pt>
                <c:pt idx="4318">
                  <c:v>5.3333333333333337E-2</c:v>
                </c:pt>
                <c:pt idx="4319">
                  <c:v>5.334490740740741E-2</c:v>
                </c:pt>
                <c:pt idx="4320">
                  <c:v>5.3356481481481477E-2</c:v>
                </c:pt>
                <c:pt idx="4321">
                  <c:v>5.3368055555555551E-2</c:v>
                </c:pt>
                <c:pt idx="4322">
                  <c:v>5.3379629629629631E-2</c:v>
                </c:pt>
                <c:pt idx="4323">
                  <c:v>5.3391203703703705E-2</c:v>
                </c:pt>
                <c:pt idx="4324">
                  <c:v>5.3402777777777778E-2</c:v>
                </c:pt>
                <c:pt idx="4325">
                  <c:v>5.3414351851851859E-2</c:v>
                </c:pt>
                <c:pt idx="4326">
                  <c:v>5.3425925925925925E-2</c:v>
                </c:pt>
                <c:pt idx="4327">
                  <c:v>5.3437499999999999E-2</c:v>
                </c:pt>
                <c:pt idx="4328">
                  <c:v>5.3449074074074072E-2</c:v>
                </c:pt>
                <c:pt idx="4329">
                  <c:v>5.3460648148148153E-2</c:v>
                </c:pt>
                <c:pt idx="4330">
                  <c:v>5.347222222222222E-2</c:v>
                </c:pt>
                <c:pt idx="4331">
                  <c:v>5.3483796296296293E-2</c:v>
                </c:pt>
                <c:pt idx="4332">
                  <c:v>5.3495370370370367E-2</c:v>
                </c:pt>
                <c:pt idx="4333">
                  <c:v>5.3506944444444447E-2</c:v>
                </c:pt>
                <c:pt idx="4334">
                  <c:v>5.3518518518518521E-2</c:v>
                </c:pt>
                <c:pt idx="4335">
                  <c:v>5.3530092592592594E-2</c:v>
                </c:pt>
                <c:pt idx="4336">
                  <c:v>5.3541666666666675E-2</c:v>
                </c:pt>
                <c:pt idx="4337">
                  <c:v>5.3553240740740742E-2</c:v>
                </c:pt>
                <c:pt idx="4338">
                  <c:v>5.3564814814814815E-2</c:v>
                </c:pt>
                <c:pt idx="4339">
                  <c:v>5.3576388888888889E-2</c:v>
                </c:pt>
                <c:pt idx="4340">
                  <c:v>5.3587962962962969E-2</c:v>
                </c:pt>
                <c:pt idx="4341">
                  <c:v>5.3599537037037036E-2</c:v>
                </c:pt>
                <c:pt idx="4342">
                  <c:v>5.3611111111111109E-2</c:v>
                </c:pt>
                <c:pt idx="4343">
                  <c:v>5.3622685185185183E-2</c:v>
                </c:pt>
                <c:pt idx="4344">
                  <c:v>5.3634259259259263E-2</c:v>
                </c:pt>
                <c:pt idx="4345">
                  <c:v>5.3645833333333337E-2</c:v>
                </c:pt>
                <c:pt idx="4346">
                  <c:v>5.3657407407407404E-2</c:v>
                </c:pt>
                <c:pt idx="4347">
                  <c:v>5.3668981481481477E-2</c:v>
                </c:pt>
                <c:pt idx="4348">
                  <c:v>5.3680555555555558E-2</c:v>
                </c:pt>
                <c:pt idx="4349">
                  <c:v>5.3692129629629631E-2</c:v>
                </c:pt>
                <c:pt idx="4350">
                  <c:v>5.3703703703703698E-2</c:v>
                </c:pt>
                <c:pt idx="4351">
                  <c:v>5.3715277777777772E-2</c:v>
                </c:pt>
                <c:pt idx="4352">
                  <c:v>5.3726851851851852E-2</c:v>
                </c:pt>
                <c:pt idx="4353">
                  <c:v>5.3738425925925926E-2</c:v>
                </c:pt>
                <c:pt idx="4354">
                  <c:v>5.3749999999999999E-2</c:v>
                </c:pt>
                <c:pt idx="4355">
                  <c:v>5.376157407407408E-2</c:v>
                </c:pt>
                <c:pt idx="4356">
                  <c:v>5.3773148148148153E-2</c:v>
                </c:pt>
                <c:pt idx="4357">
                  <c:v>5.378472222222222E-2</c:v>
                </c:pt>
                <c:pt idx="4358">
                  <c:v>5.3796296296296293E-2</c:v>
                </c:pt>
                <c:pt idx="4359">
                  <c:v>5.3807870370370374E-2</c:v>
                </c:pt>
                <c:pt idx="4360">
                  <c:v>5.3819444444444448E-2</c:v>
                </c:pt>
                <c:pt idx="4361">
                  <c:v>5.3831018518518514E-2</c:v>
                </c:pt>
                <c:pt idx="4362">
                  <c:v>5.3842592592592588E-2</c:v>
                </c:pt>
                <c:pt idx="4363">
                  <c:v>5.3854166666666668E-2</c:v>
                </c:pt>
                <c:pt idx="4364">
                  <c:v>5.3865740740740742E-2</c:v>
                </c:pt>
                <c:pt idx="4365">
                  <c:v>5.3877314814814815E-2</c:v>
                </c:pt>
                <c:pt idx="4366">
                  <c:v>5.3888888888888896E-2</c:v>
                </c:pt>
                <c:pt idx="4367">
                  <c:v>5.3900462962962963E-2</c:v>
                </c:pt>
                <c:pt idx="4368">
                  <c:v>5.3912037037037036E-2</c:v>
                </c:pt>
                <c:pt idx="4369">
                  <c:v>5.392361111111111E-2</c:v>
                </c:pt>
                <c:pt idx="4370">
                  <c:v>5.393518518518519E-2</c:v>
                </c:pt>
                <c:pt idx="4371">
                  <c:v>5.3946759259259257E-2</c:v>
                </c:pt>
                <c:pt idx="4372">
                  <c:v>5.395833333333333E-2</c:v>
                </c:pt>
                <c:pt idx="4373">
                  <c:v>5.3969907407407404E-2</c:v>
                </c:pt>
                <c:pt idx="4374">
                  <c:v>5.3981481481481484E-2</c:v>
                </c:pt>
                <c:pt idx="4375">
                  <c:v>5.3993055555555558E-2</c:v>
                </c:pt>
                <c:pt idx="4376">
                  <c:v>5.4004629629629632E-2</c:v>
                </c:pt>
                <c:pt idx="4377">
                  <c:v>5.4016203703703712E-2</c:v>
                </c:pt>
                <c:pt idx="4378">
                  <c:v>5.4027777777777779E-2</c:v>
                </c:pt>
                <c:pt idx="4379">
                  <c:v>5.4039351851851852E-2</c:v>
                </c:pt>
                <c:pt idx="4380">
                  <c:v>5.4050925925925926E-2</c:v>
                </c:pt>
                <c:pt idx="4381">
                  <c:v>5.4062500000000006E-2</c:v>
                </c:pt>
                <c:pt idx="4382">
                  <c:v>5.4074074074074073E-2</c:v>
                </c:pt>
                <c:pt idx="4383">
                  <c:v>5.4085648148148147E-2</c:v>
                </c:pt>
                <c:pt idx="4384">
                  <c:v>5.409722222222222E-2</c:v>
                </c:pt>
                <c:pt idx="4385">
                  <c:v>5.4108796296296301E-2</c:v>
                </c:pt>
                <c:pt idx="4386">
                  <c:v>5.4120370370370374E-2</c:v>
                </c:pt>
                <c:pt idx="4387">
                  <c:v>5.4131944444444441E-2</c:v>
                </c:pt>
                <c:pt idx="4388">
                  <c:v>5.4143518518518514E-2</c:v>
                </c:pt>
                <c:pt idx="4389">
                  <c:v>5.4155092592592595E-2</c:v>
                </c:pt>
                <c:pt idx="4390">
                  <c:v>5.4166666666666669E-2</c:v>
                </c:pt>
                <c:pt idx="4391">
                  <c:v>5.4178240740740735E-2</c:v>
                </c:pt>
                <c:pt idx="4392">
                  <c:v>5.4189814814814809E-2</c:v>
                </c:pt>
                <c:pt idx="4393">
                  <c:v>5.4201388888888889E-2</c:v>
                </c:pt>
                <c:pt idx="4394">
                  <c:v>5.4212962962962963E-2</c:v>
                </c:pt>
                <c:pt idx="4395">
                  <c:v>5.4224537037037036E-2</c:v>
                </c:pt>
                <c:pt idx="4396">
                  <c:v>5.4236111111111117E-2</c:v>
                </c:pt>
                <c:pt idx="4397">
                  <c:v>5.424768518518519E-2</c:v>
                </c:pt>
                <c:pt idx="4398">
                  <c:v>5.4259259259259257E-2</c:v>
                </c:pt>
                <c:pt idx="4399">
                  <c:v>5.4270833333333331E-2</c:v>
                </c:pt>
                <c:pt idx="4400">
                  <c:v>5.4282407407407411E-2</c:v>
                </c:pt>
                <c:pt idx="4401">
                  <c:v>5.4293981481481485E-2</c:v>
                </c:pt>
                <c:pt idx="4402">
                  <c:v>5.4305555555555551E-2</c:v>
                </c:pt>
                <c:pt idx="4403">
                  <c:v>5.4317129629629625E-2</c:v>
                </c:pt>
                <c:pt idx="4404">
                  <c:v>5.4328703703703705E-2</c:v>
                </c:pt>
                <c:pt idx="4405">
                  <c:v>5.4340277777777779E-2</c:v>
                </c:pt>
                <c:pt idx="4406">
                  <c:v>5.4351851851851853E-2</c:v>
                </c:pt>
                <c:pt idx="4407">
                  <c:v>5.4363425925925933E-2</c:v>
                </c:pt>
                <c:pt idx="4408">
                  <c:v>5.4363425925925933E-2</c:v>
                </c:pt>
                <c:pt idx="4409">
                  <c:v>5.4375E-2</c:v>
                </c:pt>
                <c:pt idx="4410">
                  <c:v>5.4386574074074073E-2</c:v>
                </c:pt>
                <c:pt idx="4411">
                  <c:v>5.4398148148148147E-2</c:v>
                </c:pt>
                <c:pt idx="4412">
                  <c:v>5.4409722222222227E-2</c:v>
                </c:pt>
                <c:pt idx="4413">
                  <c:v>5.4421296296296294E-2</c:v>
                </c:pt>
                <c:pt idx="4414">
                  <c:v>5.4432870370370368E-2</c:v>
                </c:pt>
                <c:pt idx="4415">
                  <c:v>5.4444444444444441E-2</c:v>
                </c:pt>
                <c:pt idx="4416">
                  <c:v>5.4456018518518522E-2</c:v>
                </c:pt>
                <c:pt idx="4417">
                  <c:v>5.4467592592592595E-2</c:v>
                </c:pt>
                <c:pt idx="4418">
                  <c:v>5.4479166666666669E-2</c:v>
                </c:pt>
                <c:pt idx="4419">
                  <c:v>5.4490740740740735E-2</c:v>
                </c:pt>
                <c:pt idx="4420">
                  <c:v>5.4502314814814816E-2</c:v>
                </c:pt>
                <c:pt idx="4421">
                  <c:v>5.451388888888889E-2</c:v>
                </c:pt>
                <c:pt idx="4422">
                  <c:v>5.4525462962962963E-2</c:v>
                </c:pt>
                <c:pt idx="4423">
                  <c:v>5.4537037037037044E-2</c:v>
                </c:pt>
                <c:pt idx="4424">
                  <c:v>5.454861111111111E-2</c:v>
                </c:pt>
                <c:pt idx="4425">
                  <c:v>5.4560185185185184E-2</c:v>
                </c:pt>
                <c:pt idx="4426">
                  <c:v>5.4571759259259257E-2</c:v>
                </c:pt>
                <c:pt idx="4427">
                  <c:v>5.4583333333333338E-2</c:v>
                </c:pt>
                <c:pt idx="4428">
                  <c:v>5.4594907407407411E-2</c:v>
                </c:pt>
                <c:pt idx="4429">
                  <c:v>5.4606481481481478E-2</c:v>
                </c:pt>
                <c:pt idx="4430">
                  <c:v>5.4618055555555552E-2</c:v>
                </c:pt>
                <c:pt idx="4431">
                  <c:v>5.4629629629629632E-2</c:v>
                </c:pt>
                <c:pt idx="4432">
                  <c:v>5.4641203703703706E-2</c:v>
                </c:pt>
                <c:pt idx="4433">
                  <c:v>5.4652777777777772E-2</c:v>
                </c:pt>
                <c:pt idx="4434">
                  <c:v>5.4664351851851846E-2</c:v>
                </c:pt>
                <c:pt idx="4435">
                  <c:v>5.4675925925925926E-2</c:v>
                </c:pt>
                <c:pt idx="4436">
                  <c:v>5.46875E-2</c:v>
                </c:pt>
                <c:pt idx="4437">
                  <c:v>5.4699074074074074E-2</c:v>
                </c:pt>
                <c:pt idx="4438">
                  <c:v>5.4710648148148154E-2</c:v>
                </c:pt>
                <c:pt idx="4439">
                  <c:v>5.4722222222222228E-2</c:v>
                </c:pt>
                <c:pt idx="4440">
                  <c:v>5.4733796296296294E-2</c:v>
                </c:pt>
                <c:pt idx="4441">
                  <c:v>5.4745370370370368E-2</c:v>
                </c:pt>
                <c:pt idx="4442">
                  <c:v>5.4756944444444448E-2</c:v>
                </c:pt>
                <c:pt idx="4443">
                  <c:v>5.4768518518518522E-2</c:v>
                </c:pt>
                <c:pt idx="4444">
                  <c:v>5.4780092592592589E-2</c:v>
                </c:pt>
                <c:pt idx="4445">
                  <c:v>5.4791666666666662E-2</c:v>
                </c:pt>
                <c:pt idx="4446">
                  <c:v>5.4803240740740743E-2</c:v>
                </c:pt>
                <c:pt idx="4447">
                  <c:v>5.4814814814814816E-2</c:v>
                </c:pt>
                <c:pt idx="4448">
                  <c:v>5.482638888888889E-2</c:v>
                </c:pt>
                <c:pt idx="4449">
                  <c:v>5.4837962962962956E-2</c:v>
                </c:pt>
                <c:pt idx="4450">
                  <c:v>5.4849537037037037E-2</c:v>
                </c:pt>
                <c:pt idx="4451">
                  <c:v>5.486111111111111E-2</c:v>
                </c:pt>
                <c:pt idx="4452">
                  <c:v>5.4872685185185184E-2</c:v>
                </c:pt>
                <c:pt idx="4453">
                  <c:v>5.4884259259259265E-2</c:v>
                </c:pt>
                <c:pt idx="4454">
                  <c:v>5.4895833333333331E-2</c:v>
                </c:pt>
                <c:pt idx="4455">
                  <c:v>5.4907407407407405E-2</c:v>
                </c:pt>
                <c:pt idx="4456">
                  <c:v>5.4918981481481478E-2</c:v>
                </c:pt>
                <c:pt idx="4457">
                  <c:v>5.4930555555555559E-2</c:v>
                </c:pt>
                <c:pt idx="4458">
                  <c:v>5.4942129629629632E-2</c:v>
                </c:pt>
                <c:pt idx="4459">
                  <c:v>5.4953703703703706E-2</c:v>
                </c:pt>
                <c:pt idx="4460">
                  <c:v>5.4965277777777773E-2</c:v>
                </c:pt>
                <c:pt idx="4461">
                  <c:v>5.4976851851851853E-2</c:v>
                </c:pt>
                <c:pt idx="4462">
                  <c:v>5.4988425925925927E-2</c:v>
                </c:pt>
                <c:pt idx="4463">
                  <c:v>5.5E-2</c:v>
                </c:pt>
                <c:pt idx="4464">
                  <c:v>5.5011574074074067E-2</c:v>
                </c:pt>
                <c:pt idx="4465">
                  <c:v>5.5023148148148147E-2</c:v>
                </c:pt>
                <c:pt idx="4466">
                  <c:v>5.5034722222222221E-2</c:v>
                </c:pt>
                <c:pt idx="4467">
                  <c:v>5.5046296296296295E-2</c:v>
                </c:pt>
                <c:pt idx="4468">
                  <c:v>5.5057870370370375E-2</c:v>
                </c:pt>
                <c:pt idx="4469">
                  <c:v>5.5069444444444449E-2</c:v>
                </c:pt>
                <c:pt idx="4470">
                  <c:v>5.5081018518518515E-2</c:v>
                </c:pt>
                <c:pt idx="4471">
                  <c:v>5.5092592592592589E-2</c:v>
                </c:pt>
                <c:pt idx="4472">
                  <c:v>5.5104166666666669E-2</c:v>
                </c:pt>
                <c:pt idx="4473">
                  <c:v>5.5115740740740743E-2</c:v>
                </c:pt>
                <c:pt idx="4474">
                  <c:v>5.512731481481481E-2</c:v>
                </c:pt>
                <c:pt idx="4475">
                  <c:v>5.5138888888888883E-2</c:v>
                </c:pt>
                <c:pt idx="4476">
                  <c:v>5.5150462962962964E-2</c:v>
                </c:pt>
                <c:pt idx="4477">
                  <c:v>5.5162037037037037E-2</c:v>
                </c:pt>
                <c:pt idx="4478">
                  <c:v>5.5173611111111111E-2</c:v>
                </c:pt>
                <c:pt idx="4479">
                  <c:v>5.5185185185185191E-2</c:v>
                </c:pt>
                <c:pt idx="4480">
                  <c:v>5.5196759259259265E-2</c:v>
                </c:pt>
                <c:pt idx="4481">
                  <c:v>5.5208333333333331E-2</c:v>
                </c:pt>
                <c:pt idx="4482">
                  <c:v>5.5219907407407405E-2</c:v>
                </c:pt>
                <c:pt idx="4483">
                  <c:v>5.5231481481481486E-2</c:v>
                </c:pt>
                <c:pt idx="4484">
                  <c:v>5.5243055555555559E-2</c:v>
                </c:pt>
                <c:pt idx="4485">
                  <c:v>5.5254629629629626E-2</c:v>
                </c:pt>
                <c:pt idx="4486">
                  <c:v>5.5266203703703699E-2</c:v>
                </c:pt>
                <c:pt idx="4487">
                  <c:v>5.527777777777778E-2</c:v>
                </c:pt>
                <c:pt idx="4488">
                  <c:v>5.5289351851851853E-2</c:v>
                </c:pt>
                <c:pt idx="4489">
                  <c:v>5.5300925925925927E-2</c:v>
                </c:pt>
                <c:pt idx="4490">
                  <c:v>5.5312499999999994E-2</c:v>
                </c:pt>
                <c:pt idx="4491">
                  <c:v>5.5324074074074074E-2</c:v>
                </c:pt>
                <c:pt idx="4492">
                  <c:v>5.5335648148148148E-2</c:v>
                </c:pt>
                <c:pt idx="4493">
                  <c:v>5.5347222222222221E-2</c:v>
                </c:pt>
                <c:pt idx="4494">
                  <c:v>5.5358796296296288E-2</c:v>
                </c:pt>
                <c:pt idx="4495">
                  <c:v>5.5370370370370368E-2</c:v>
                </c:pt>
                <c:pt idx="4496">
                  <c:v>5.5381944444444442E-2</c:v>
                </c:pt>
                <c:pt idx="4497">
                  <c:v>5.5393518518518516E-2</c:v>
                </c:pt>
                <c:pt idx="4498">
                  <c:v>5.5405092592592596E-2</c:v>
                </c:pt>
                <c:pt idx="4499">
                  <c:v>5.541666666666667E-2</c:v>
                </c:pt>
                <c:pt idx="4500">
                  <c:v>5.5428240740740743E-2</c:v>
                </c:pt>
                <c:pt idx="4501">
                  <c:v>5.543981481481481E-2</c:v>
                </c:pt>
                <c:pt idx="4502">
                  <c:v>5.545138888888889E-2</c:v>
                </c:pt>
                <c:pt idx="4503">
                  <c:v>5.5462962962962964E-2</c:v>
                </c:pt>
                <c:pt idx="4504">
                  <c:v>5.5474537037037037E-2</c:v>
                </c:pt>
                <c:pt idx="4505">
                  <c:v>5.5486111111111104E-2</c:v>
                </c:pt>
                <c:pt idx="4506">
                  <c:v>5.5497685185185185E-2</c:v>
                </c:pt>
                <c:pt idx="4507">
                  <c:v>5.5509259259259258E-2</c:v>
                </c:pt>
                <c:pt idx="4508">
                  <c:v>5.5520833333333332E-2</c:v>
                </c:pt>
                <c:pt idx="4509">
                  <c:v>5.5532407407407412E-2</c:v>
                </c:pt>
                <c:pt idx="4510">
                  <c:v>5.5543981481481486E-2</c:v>
                </c:pt>
                <c:pt idx="4511">
                  <c:v>5.5555555555555552E-2</c:v>
                </c:pt>
                <c:pt idx="4512">
                  <c:v>5.5567129629629626E-2</c:v>
                </c:pt>
                <c:pt idx="4513">
                  <c:v>5.5578703703703707E-2</c:v>
                </c:pt>
                <c:pt idx="4514">
                  <c:v>5.559027777777778E-2</c:v>
                </c:pt>
                <c:pt idx="4515">
                  <c:v>5.5601851851851847E-2</c:v>
                </c:pt>
                <c:pt idx="4516">
                  <c:v>5.561342592592592E-2</c:v>
                </c:pt>
                <c:pt idx="4517">
                  <c:v>5.5625000000000001E-2</c:v>
                </c:pt>
                <c:pt idx="4518">
                  <c:v>5.5636574074074074E-2</c:v>
                </c:pt>
                <c:pt idx="4519">
                  <c:v>5.5648148148148148E-2</c:v>
                </c:pt>
                <c:pt idx="4520">
                  <c:v>5.5659722222222228E-2</c:v>
                </c:pt>
                <c:pt idx="4521">
                  <c:v>5.5671296296296302E-2</c:v>
                </c:pt>
                <c:pt idx="4522">
                  <c:v>5.5682870370370369E-2</c:v>
                </c:pt>
                <c:pt idx="4523">
                  <c:v>5.5694444444444442E-2</c:v>
                </c:pt>
                <c:pt idx="4524">
                  <c:v>5.5706018518518523E-2</c:v>
                </c:pt>
                <c:pt idx="4525">
                  <c:v>5.5717592592592596E-2</c:v>
                </c:pt>
                <c:pt idx="4526">
                  <c:v>5.5729166666666663E-2</c:v>
                </c:pt>
                <c:pt idx="4527">
                  <c:v>5.5740740740740737E-2</c:v>
                </c:pt>
                <c:pt idx="4528">
                  <c:v>5.5752314814814817E-2</c:v>
                </c:pt>
                <c:pt idx="4529">
                  <c:v>5.5763888888888891E-2</c:v>
                </c:pt>
                <c:pt idx="4530">
                  <c:v>5.5775462962962964E-2</c:v>
                </c:pt>
                <c:pt idx="4531">
                  <c:v>5.5787037037037031E-2</c:v>
                </c:pt>
                <c:pt idx="4532">
                  <c:v>5.5798611111111111E-2</c:v>
                </c:pt>
                <c:pt idx="4533">
                  <c:v>5.5810185185185185E-2</c:v>
                </c:pt>
                <c:pt idx="4534">
                  <c:v>5.5821759259259258E-2</c:v>
                </c:pt>
                <c:pt idx="4535">
                  <c:v>5.5833333333333325E-2</c:v>
                </c:pt>
                <c:pt idx="4536">
                  <c:v>5.5844907407407406E-2</c:v>
                </c:pt>
                <c:pt idx="4537">
                  <c:v>5.5856481481481479E-2</c:v>
                </c:pt>
                <c:pt idx="4538">
                  <c:v>5.5868055555555553E-2</c:v>
                </c:pt>
                <c:pt idx="4539">
                  <c:v>5.5879629629629633E-2</c:v>
                </c:pt>
                <c:pt idx="4540">
                  <c:v>5.5891203703703707E-2</c:v>
                </c:pt>
                <c:pt idx="4541">
                  <c:v>5.590277777777778E-2</c:v>
                </c:pt>
                <c:pt idx="4542">
                  <c:v>5.5914351851851847E-2</c:v>
                </c:pt>
                <c:pt idx="4543">
                  <c:v>5.5925925925925928E-2</c:v>
                </c:pt>
                <c:pt idx="4544">
                  <c:v>5.5937500000000001E-2</c:v>
                </c:pt>
                <c:pt idx="4545">
                  <c:v>5.5949074074074075E-2</c:v>
                </c:pt>
                <c:pt idx="4546">
                  <c:v>5.5960648148148141E-2</c:v>
                </c:pt>
                <c:pt idx="4547">
                  <c:v>5.5972222222222222E-2</c:v>
                </c:pt>
                <c:pt idx="4548">
                  <c:v>5.5983796296296295E-2</c:v>
                </c:pt>
                <c:pt idx="4549">
                  <c:v>5.5995370370370369E-2</c:v>
                </c:pt>
                <c:pt idx="4550">
                  <c:v>5.6006944444444449E-2</c:v>
                </c:pt>
                <c:pt idx="4551">
                  <c:v>5.6018518518518523E-2</c:v>
                </c:pt>
                <c:pt idx="4552">
                  <c:v>5.603009259259259E-2</c:v>
                </c:pt>
                <c:pt idx="4553">
                  <c:v>5.6041666666666663E-2</c:v>
                </c:pt>
                <c:pt idx="4554">
                  <c:v>5.6053240740740744E-2</c:v>
                </c:pt>
                <c:pt idx="4555">
                  <c:v>5.6064814814814817E-2</c:v>
                </c:pt>
                <c:pt idx="4556">
                  <c:v>5.6076388888888884E-2</c:v>
                </c:pt>
                <c:pt idx="4557">
                  <c:v>5.6087962962962958E-2</c:v>
                </c:pt>
                <c:pt idx="4558">
                  <c:v>5.6099537037037038E-2</c:v>
                </c:pt>
                <c:pt idx="4559">
                  <c:v>5.6111111111111112E-2</c:v>
                </c:pt>
                <c:pt idx="4560">
                  <c:v>5.6122685185185185E-2</c:v>
                </c:pt>
                <c:pt idx="4561">
                  <c:v>5.6134259259259266E-2</c:v>
                </c:pt>
                <c:pt idx="4562">
                  <c:v>5.6145833333333339E-2</c:v>
                </c:pt>
                <c:pt idx="4563">
                  <c:v>5.6157407407407406E-2</c:v>
                </c:pt>
                <c:pt idx="4564">
                  <c:v>5.6168981481481479E-2</c:v>
                </c:pt>
                <c:pt idx="4565">
                  <c:v>5.618055555555556E-2</c:v>
                </c:pt>
                <c:pt idx="4566">
                  <c:v>5.6192129629629634E-2</c:v>
                </c:pt>
                <c:pt idx="4567">
                  <c:v>5.62037037037037E-2</c:v>
                </c:pt>
                <c:pt idx="4568">
                  <c:v>5.6215277777777774E-2</c:v>
                </c:pt>
                <c:pt idx="4569">
                  <c:v>5.6226851851851854E-2</c:v>
                </c:pt>
                <c:pt idx="4570">
                  <c:v>5.6238425925925928E-2</c:v>
                </c:pt>
                <c:pt idx="4571">
                  <c:v>5.6250000000000001E-2</c:v>
                </c:pt>
                <c:pt idx="4572">
                  <c:v>5.6261574074074068E-2</c:v>
                </c:pt>
                <c:pt idx="4573">
                  <c:v>5.6273148148148149E-2</c:v>
                </c:pt>
                <c:pt idx="4574">
                  <c:v>5.6284722222222222E-2</c:v>
                </c:pt>
                <c:pt idx="4575">
                  <c:v>5.6296296296296296E-2</c:v>
                </c:pt>
                <c:pt idx="4576">
                  <c:v>5.6307870370370362E-2</c:v>
                </c:pt>
                <c:pt idx="4577">
                  <c:v>5.6319444444444443E-2</c:v>
                </c:pt>
                <c:pt idx="4578">
                  <c:v>5.6331018518518516E-2</c:v>
                </c:pt>
                <c:pt idx="4579">
                  <c:v>5.634259259259259E-2</c:v>
                </c:pt>
                <c:pt idx="4580">
                  <c:v>5.635416666666667E-2</c:v>
                </c:pt>
                <c:pt idx="4581">
                  <c:v>5.6365740740740744E-2</c:v>
                </c:pt>
                <c:pt idx="4582">
                  <c:v>5.6377314814814818E-2</c:v>
                </c:pt>
                <c:pt idx="4583">
                  <c:v>5.6388888888888884E-2</c:v>
                </c:pt>
                <c:pt idx="4584">
                  <c:v>5.6400462962962965E-2</c:v>
                </c:pt>
                <c:pt idx="4585">
                  <c:v>5.6412037037037038E-2</c:v>
                </c:pt>
                <c:pt idx="4586">
                  <c:v>5.6423611111111112E-2</c:v>
                </c:pt>
                <c:pt idx="4587">
                  <c:v>5.6435185185185179E-2</c:v>
                </c:pt>
                <c:pt idx="4588">
                  <c:v>5.6446759259259259E-2</c:v>
                </c:pt>
                <c:pt idx="4589">
                  <c:v>5.6458333333333333E-2</c:v>
                </c:pt>
                <c:pt idx="4590">
                  <c:v>5.6469907407407406E-2</c:v>
                </c:pt>
                <c:pt idx="4591">
                  <c:v>5.6481481481481487E-2</c:v>
                </c:pt>
                <c:pt idx="4592">
                  <c:v>5.649305555555556E-2</c:v>
                </c:pt>
                <c:pt idx="4593">
                  <c:v>5.6504629629629627E-2</c:v>
                </c:pt>
                <c:pt idx="4594">
                  <c:v>5.65162037037037E-2</c:v>
                </c:pt>
                <c:pt idx="4595">
                  <c:v>5.6527777777777781E-2</c:v>
                </c:pt>
                <c:pt idx="4596">
                  <c:v>5.6539351851851855E-2</c:v>
                </c:pt>
                <c:pt idx="4597">
                  <c:v>5.6550925925925921E-2</c:v>
                </c:pt>
                <c:pt idx="4598">
                  <c:v>5.6562499999999995E-2</c:v>
                </c:pt>
                <c:pt idx="4599">
                  <c:v>5.6574074074074075E-2</c:v>
                </c:pt>
                <c:pt idx="4600">
                  <c:v>5.6585648148148149E-2</c:v>
                </c:pt>
                <c:pt idx="4601">
                  <c:v>5.6597222222222222E-2</c:v>
                </c:pt>
                <c:pt idx="4602">
                  <c:v>5.6608796296296303E-2</c:v>
                </c:pt>
                <c:pt idx="4603">
                  <c:v>5.6620370370370376E-2</c:v>
                </c:pt>
                <c:pt idx="4604">
                  <c:v>5.6631944444444443E-2</c:v>
                </c:pt>
                <c:pt idx="4605">
                  <c:v>5.6643518518518517E-2</c:v>
                </c:pt>
                <c:pt idx="4606">
                  <c:v>5.6655092592592597E-2</c:v>
                </c:pt>
                <c:pt idx="4607">
                  <c:v>5.6666666666666671E-2</c:v>
                </c:pt>
                <c:pt idx="4608">
                  <c:v>5.6678240740740737E-2</c:v>
                </c:pt>
                <c:pt idx="4609">
                  <c:v>5.6689814814814811E-2</c:v>
                </c:pt>
                <c:pt idx="4610">
                  <c:v>5.6701388888888891E-2</c:v>
                </c:pt>
                <c:pt idx="4611">
                  <c:v>5.6712962962962965E-2</c:v>
                </c:pt>
                <c:pt idx="4612">
                  <c:v>5.6724537037037039E-2</c:v>
                </c:pt>
                <c:pt idx="4613">
                  <c:v>5.6736111111111105E-2</c:v>
                </c:pt>
                <c:pt idx="4614">
                  <c:v>5.6747685185185186E-2</c:v>
                </c:pt>
                <c:pt idx="4615">
                  <c:v>5.6759259259259259E-2</c:v>
                </c:pt>
                <c:pt idx="4616">
                  <c:v>5.6770833333333333E-2</c:v>
                </c:pt>
                <c:pt idx="4617">
                  <c:v>5.67824074074074E-2</c:v>
                </c:pt>
                <c:pt idx="4618">
                  <c:v>5.679398148148148E-2</c:v>
                </c:pt>
                <c:pt idx="4619">
                  <c:v>5.6805555555555554E-2</c:v>
                </c:pt>
                <c:pt idx="4620">
                  <c:v>5.6817129629629627E-2</c:v>
                </c:pt>
                <c:pt idx="4621">
                  <c:v>5.6828703703703708E-2</c:v>
                </c:pt>
                <c:pt idx="4622">
                  <c:v>5.6840277777777781E-2</c:v>
                </c:pt>
                <c:pt idx="4623">
                  <c:v>5.6851851851851855E-2</c:v>
                </c:pt>
                <c:pt idx="4624">
                  <c:v>5.6863425925925921E-2</c:v>
                </c:pt>
                <c:pt idx="4625">
                  <c:v>5.6875000000000002E-2</c:v>
                </c:pt>
                <c:pt idx="4626">
                  <c:v>5.6886574074074076E-2</c:v>
                </c:pt>
                <c:pt idx="4627">
                  <c:v>5.6898148148148149E-2</c:v>
                </c:pt>
                <c:pt idx="4628">
                  <c:v>5.6909722222222216E-2</c:v>
                </c:pt>
                <c:pt idx="4629">
                  <c:v>5.6921296296296296E-2</c:v>
                </c:pt>
                <c:pt idx="4630">
                  <c:v>5.693287037037037E-2</c:v>
                </c:pt>
                <c:pt idx="4631">
                  <c:v>5.6944444444444443E-2</c:v>
                </c:pt>
                <c:pt idx="4632">
                  <c:v>5.6956018518518524E-2</c:v>
                </c:pt>
                <c:pt idx="4633">
                  <c:v>5.6967592592592597E-2</c:v>
                </c:pt>
                <c:pt idx="4634">
                  <c:v>5.6979166666666664E-2</c:v>
                </c:pt>
                <c:pt idx="4635">
                  <c:v>5.6990740740740738E-2</c:v>
                </c:pt>
                <c:pt idx="4636">
                  <c:v>5.7002314814814818E-2</c:v>
                </c:pt>
                <c:pt idx="4637">
                  <c:v>5.7013888888888892E-2</c:v>
                </c:pt>
                <c:pt idx="4638">
                  <c:v>5.7025462962962958E-2</c:v>
                </c:pt>
                <c:pt idx="4639">
                  <c:v>5.7037037037037032E-2</c:v>
                </c:pt>
                <c:pt idx="4640">
                  <c:v>5.7048611111111112E-2</c:v>
                </c:pt>
                <c:pt idx="4641">
                  <c:v>5.7060185185185186E-2</c:v>
                </c:pt>
                <c:pt idx="4642">
                  <c:v>5.707175925925926E-2</c:v>
                </c:pt>
                <c:pt idx="4643">
                  <c:v>5.708333333333334E-2</c:v>
                </c:pt>
                <c:pt idx="4644">
                  <c:v>5.7094907407407407E-2</c:v>
                </c:pt>
                <c:pt idx="4645">
                  <c:v>5.710648148148148E-2</c:v>
                </c:pt>
                <c:pt idx="4646">
                  <c:v>5.7118055555555554E-2</c:v>
                </c:pt>
                <c:pt idx="4647">
                  <c:v>5.7129629629629634E-2</c:v>
                </c:pt>
                <c:pt idx="4648">
                  <c:v>5.7141203703703708E-2</c:v>
                </c:pt>
                <c:pt idx="4649">
                  <c:v>5.7152777777777775E-2</c:v>
                </c:pt>
                <c:pt idx="4650">
                  <c:v>5.7164351851851848E-2</c:v>
                </c:pt>
                <c:pt idx="4651">
                  <c:v>5.7175925925925929E-2</c:v>
                </c:pt>
                <c:pt idx="4652">
                  <c:v>5.7187500000000002E-2</c:v>
                </c:pt>
                <c:pt idx="4653">
                  <c:v>5.7199074074074076E-2</c:v>
                </c:pt>
                <c:pt idx="4654">
                  <c:v>5.7210648148148142E-2</c:v>
                </c:pt>
                <c:pt idx="4655">
                  <c:v>5.7222222222222223E-2</c:v>
                </c:pt>
                <c:pt idx="4656">
                  <c:v>5.7233796296296297E-2</c:v>
                </c:pt>
                <c:pt idx="4657">
                  <c:v>5.724537037037037E-2</c:v>
                </c:pt>
                <c:pt idx="4658">
                  <c:v>5.7256944444444437E-2</c:v>
                </c:pt>
                <c:pt idx="4659">
                  <c:v>5.7268518518518517E-2</c:v>
                </c:pt>
                <c:pt idx="4660">
                  <c:v>5.7280092592592591E-2</c:v>
                </c:pt>
                <c:pt idx="4661">
                  <c:v>5.7291666666666664E-2</c:v>
                </c:pt>
                <c:pt idx="4662">
                  <c:v>5.7303240740740745E-2</c:v>
                </c:pt>
                <c:pt idx="4663">
                  <c:v>5.7314814814814818E-2</c:v>
                </c:pt>
                <c:pt idx="4664">
                  <c:v>5.7326388888888892E-2</c:v>
                </c:pt>
                <c:pt idx="4665">
                  <c:v>5.7337962962962959E-2</c:v>
                </c:pt>
                <c:pt idx="4666">
                  <c:v>5.7349537037037039E-2</c:v>
                </c:pt>
                <c:pt idx="4667">
                  <c:v>5.7361111111111113E-2</c:v>
                </c:pt>
                <c:pt idx="4668">
                  <c:v>5.7372685185185186E-2</c:v>
                </c:pt>
                <c:pt idx="4669">
                  <c:v>5.7384259259259253E-2</c:v>
                </c:pt>
                <c:pt idx="4670">
                  <c:v>5.7395833333333333E-2</c:v>
                </c:pt>
                <c:pt idx="4671">
                  <c:v>5.7407407407407407E-2</c:v>
                </c:pt>
                <c:pt idx="4672">
                  <c:v>5.7418981481481481E-2</c:v>
                </c:pt>
                <c:pt idx="4673">
                  <c:v>5.7430555555555561E-2</c:v>
                </c:pt>
                <c:pt idx="4674">
                  <c:v>5.7442129629629628E-2</c:v>
                </c:pt>
                <c:pt idx="4675">
                  <c:v>5.7453703703703701E-2</c:v>
                </c:pt>
                <c:pt idx="4676">
                  <c:v>5.7465277777777775E-2</c:v>
                </c:pt>
                <c:pt idx="4677">
                  <c:v>5.7476851851851855E-2</c:v>
                </c:pt>
                <c:pt idx="4678">
                  <c:v>5.7488425925925929E-2</c:v>
                </c:pt>
                <c:pt idx="4679">
                  <c:v>5.7499999999999996E-2</c:v>
                </c:pt>
                <c:pt idx="4680">
                  <c:v>5.7511574074074069E-2</c:v>
                </c:pt>
                <c:pt idx="4681">
                  <c:v>5.752314814814815E-2</c:v>
                </c:pt>
                <c:pt idx="4682">
                  <c:v>5.7534722222222223E-2</c:v>
                </c:pt>
                <c:pt idx="4683">
                  <c:v>5.7546296296296297E-2</c:v>
                </c:pt>
                <c:pt idx="4684">
                  <c:v>5.7557870370370377E-2</c:v>
                </c:pt>
                <c:pt idx="4685">
                  <c:v>5.7569444444444444E-2</c:v>
                </c:pt>
                <c:pt idx="4686">
                  <c:v>5.7581018518518517E-2</c:v>
                </c:pt>
                <c:pt idx="4687">
                  <c:v>5.7592592592592591E-2</c:v>
                </c:pt>
                <c:pt idx="4688">
                  <c:v>5.7604166666666672E-2</c:v>
                </c:pt>
                <c:pt idx="4689">
                  <c:v>5.7615740740740738E-2</c:v>
                </c:pt>
                <c:pt idx="4690">
                  <c:v>5.7627314814814812E-2</c:v>
                </c:pt>
                <c:pt idx="4691">
                  <c:v>5.7638888888888885E-2</c:v>
                </c:pt>
                <c:pt idx="4692">
                  <c:v>5.7650462962962966E-2</c:v>
                </c:pt>
                <c:pt idx="4693">
                  <c:v>5.7662037037037039E-2</c:v>
                </c:pt>
                <c:pt idx="4694">
                  <c:v>5.7673611111111113E-2</c:v>
                </c:pt>
                <c:pt idx="4695">
                  <c:v>5.768518518518518E-2</c:v>
                </c:pt>
                <c:pt idx="4696">
                  <c:v>5.769675925925926E-2</c:v>
                </c:pt>
                <c:pt idx="4697">
                  <c:v>5.7708333333333334E-2</c:v>
                </c:pt>
                <c:pt idx="4698">
                  <c:v>5.7719907407407407E-2</c:v>
                </c:pt>
                <c:pt idx="4699">
                  <c:v>5.7731481481481474E-2</c:v>
                </c:pt>
                <c:pt idx="4700">
                  <c:v>5.7743055555555554E-2</c:v>
                </c:pt>
                <c:pt idx="4701">
                  <c:v>5.7754629629629628E-2</c:v>
                </c:pt>
                <c:pt idx="4702">
                  <c:v>5.7766203703703702E-2</c:v>
                </c:pt>
                <c:pt idx="4703">
                  <c:v>5.7777777777777782E-2</c:v>
                </c:pt>
                <c:pt idx="4704">
                  <c:v>5.7789351851851856E-2</c:v>
                </c:pt>
                <c:pt idx="4705">
                  <c:v>5.7800925925925929E-2</c:v>
                </c:pt>
                <c:pt idx="4706">
                  <c:v>5.7812499999999996E-2</c:v>
                </c:pt>
                <c:pt idx="4707">
                  <c:v>5.7824074074074076E-2</c:v>
                </c:pt>
                <c:pt idx="4708">
                  <c:v>5.783564814814815E-2</c:v>
                </c:pt>
                <c:pt idx="4709">
                  <c:v>5.7847222222222223E-2</c:v>
                </c:pt>
                <c:pt idx="4710">
                  <c:v>5.785879629629629E-2</c:v>
                </c:pt>
                <c:pt idx="4711">
                  <c:v>5.7870370370370371E-2</c:v>
                </c:pt>
                <c:pt idx="4712">
                  <c:v>5.7881944444444444E-2</c:v>
                </c:pt>
                <c:pt idx="4713">
                  <c:v>5.7893518518518518E-2</c:v>
                </c:pt>
                <c:pt idx="4714">
                  <c:v>5.7905092592592598E-2</c:v>
                </c:pt>
                <c:pt idx="4715">
                  <c:v>5.7916666666666665E-2</c:v>
                </c:pt>
                <c:pt idx="4716">
                  <c:v>5.7928240740740738E-2</c:v>
                </c:pt>
                <c:pt idx="4717">
                  <c:v>5.7939814814814812E-2</c:v>
                </c:pt>
                <c:pt idx="4718">
                  <c:v>5.7951388888888893E-2</c:v>
                </c:pt>
                <c:pt idx="4719">
                  <c:v>5.7962962962962959E-2</c:v>
                </c:pt>
                <c:pt idx="4720">
                  <c:v>5.7974537037037033E-2</c:v>
                </c:pt>
                <c:pt idx="4721">
                  <c:v>5.7986111111111106E-2</c:v>
                </c:pt>
                <c:pt idx="4722">
                  <c:v>5.7997685185185187E-2</c:v>
                </c:pt>
                <c:pt idx="4723">
                  <c:v>5.800925925925926E-2</c:v>
                </c:pt>
                <c:pt idx="4724">
                  <c:v>5.8020833333333334E-2</c:v>
                </c:pt>
                <c:pt idx="4725">
                  <c:v>5.8032407407407414E-2</c:v>
                </c:pt>
                <c:pt idx="4726">
                  <c:v>5.8043981481481481E-2</c:v>
                </c:pt>
                <c:pt idx="4727">
                  <c:v>5.8055555555555555E-2</c:v>
                </c:pt>
                <c:pt idx="4728">
                  <c:v>5.8067129629629628E-2</c:v>
                </c:pt>
                <c:pt idx="4729">
                  <c:v>5.8078703703703709E-2</c:v>
                </c:pt>
                <c:pt idx="4730">
                  <c:v>5.8090277777777775E-2</c:v>
                </c:pt>
                <c:pt idx="4731">
                  <c:v>5.8101851851851849E-2</c:v>
                </c:pt>
                <c:pt idx="4732">
                  <c:v>5.8113425925925923E-2</c:v>
                </c:pt>
                <c:pt idx="4733">
                  <c:v>5.8125000000000003E-2</c:v>
                </c:pt>
                <c:pt idx="4734">
                  <c:v>5.8136574074074077E-2</c:v>
                </c:pt>
                <c:pt idx="4735">
                  <c:v>5.814814814814815E-2</c:v>
                </c:pt>
                <c:pt idx="4736">
                  <c:v>5.8159722222222217E-2</c:v>
                </c:pt>
                <c:pt idx="4737">
                  <c:v>5.8171296296296297E-2</c:v>
                </c:pt>
                <c:pt idx="4738">
                  <c:v>5.8182870370370371E-2</c:v>
                </c:pt>
                <c:pt idx="4739">
                  <c:v>5.8194444444444444E-2</c:v>
                </c:pt>
                <c:pt idx="4740">
                  <c:v>5.8206018518518511E-2</c:v>
                </c:pt>
                <c:pt idx="4741">
                  <c:v>5.8217592592592592E-2</c:v>
                </c:pt>
                <c:pt idx="4742">
                  <c:v>5.8229166666666665E-2</c:v>
                </c:pt>
                <c:pt idx="4743">
                  <c:v>5.8240740740740739E-2</c:v>
                </c:pt>
                <c:pt idx="4744">
                  <c:v>5.8252314814814819E-2</c:v>
                </c:pt>
                <c:pt idx="4745">
                  <c:v>5.8263888888888893E-2</c:v>
                </c:pt>
                <c:pt idx="4746">
                  <c:v>5.8275462962962966E-2</c:v>
                </c:pt>
                <c:pt idx="4747">
                  <c:v>5.8287037037037033E-2</c:v>
                </c:pt>
                <c:pt idx="4748">
                  <c:v>5.8298611111111114E-2</c:v>
                </c:pt>
                <c:pt idx="4749">
                  <c:v>5.8310185185185187E-2</c:v>
                </c:pt>
                <c:pt idx="4750">
                  <c:v>5.8321759259259261E-2</c:v>
                </c:pt>
                <c:pt idx="4751">
                  <c:v>5.8333333333333327E-2</c:v>
                </c:pt>
                <c:pt idx="4752">
                  <c:v>5.8344907407407408E-2</c:v>
                </c:pt>
                <c:pt idx="4753">
                  <c:v>5.8356481481481481E-2</c:v>
                </c:pt>
                <c:pt idx="4754">
                  <c:v>5.8368055555555555E-2</c:v>
                </c:pt>
                <c:pt idx="4755">
                  <c:v>5.8379629629629635E-2</c:v>
                </c:pt>
                <c:pt idx="4756">
                  <c:v>5.8391203703703702E-2</c:v>
                </c:pt>
                <c:pt idx="4757">
                  <c:v>5.8402777777777776E-2</c:v>
                </c:pt>
                <c:pt idx="4758">
                  <c:v>5.8414351851851849E-2</c:v>
                </c:pt>
                <c:pt idx="4759">
                  <c:v>5.842592592592593E-2</c:v>
                </c:pt>
                <c:pt idx="4760">
                  <c:v>5.8437499999999996E-2</c:v>
                </c:pt>
                <c:pt idx="4761">
                  <c:v>5.844907407407407E-2</c:v>
                </c:pt>
                <c:pt idx="4762">
                  <c:v>5.8460648148148144E-2</c:v>
                </c:pt>
                <c:pt idx="4763">
                  <c:v>5.8472222222222224E-2</c:v>
                </c:pt>
                <c:pt idx="4764">
                  <c:v>5.8483796296296298E-2</c:v>
                </c:pt>
                <c:pt idx="4765">
                  <c:v>5.8495370370370371E-2</c:v>
                </c:pt>
                <c:pt idx="4766">
                  <c:v>5.8506944444444452E-2</c:v>
                </c:pt>
                <c:pt idx="4767">
                  <c:v>5.8518518518518518E-2</c:v>
                </c:pt>
                <c:pt idx="4768">
                  <c:v>5.8530092592592592E-2</c:v>
                </c:pt>
                <c:pt idx="4769">
                  <c:v>5.8541666666666665E-2</c:v>
                </c:pt>
                <c:pt idx="4770">
                  <c:v>5.8553240740740746E-2</c:v>
                </c:pt>
                <c:pt idx="4771">
                  <c:v>5.8564814814814813E-2</c:v>
                </c:pt>
                <c:pt idx="4772">
                  <c:v>5.8576388888888886E-2</c:v>
                </c:pt>
                <c:pt idx="4773">
                  <c:v>5.858796296296296E-2</c:v>
                </c:pt>
                <c:pt idx="4774">
                  <c:v>5.859953703703704E-2</c:v>
                </c:pt>
                <c:pt idx="4775">
                  <c:v>5.8611111111111114E-2</c:v>
                </c:pt>
                <c:pt idx="4776">
                  <c:v>5.8622685185185187E-2</c:v>
                </c:pt>
                <c:pt idx="4777">
                  <c:v>5.8634259259259254E-2</c:v>
                </c:pt>
                <c:pt idx="4778">
                  <c:v>5.8645833333333335E-2</c:v>
                </c:pt>
                <c:pt idx="4779">
                  <c:v>5.8657407407407408E-2</c:v>
                </c:pt>
                <c:pt idx="4780">
                  <c:v>5.8668981481481482E-2</c:v>
                </c:pt>
                <c:pt idx="4781">
                  <c:v>5.8680555555555548E-2</c:v>
                </c:pt>
                <c:pt idx="4782">
                  <c:v>5.8692129629629629E-2</c:v>
                </c:pt>
                <c:pt idx="4783">
                  <c:v>5.8703703703703702E-2</c:v>
                </c:pt>
                <c:pt idx="4784">
                  <c:v>5.8715277777777776E-2</c:v>
                </c:pt>
                <c:pt idx="4785">
                  <c:v>5.8726851851851856E-2</c:v>
                </c:pt>
                <c:pt idx="4786">
                  <c:v>5.873842592592593E-2</c:v>
                </c:pt>
                <c:pt idx="4787">
                  <c:v>5.8750000000000004E-2</c:v>
                </c:pt>
                <c:pt idx="4788">
                  <c:v>5.876157407407407E-2</c:v>
                </c:pt>
                <c:pt idx="4789">
                  <c:v>5.8773148148148151E-2</c:v>
                </c:pt>
                <c:pt idx="4790">
                  <c:v>5.8784722222222224E-2</c:v>
                </c:pt>
                <c:pt idx="4791">
                  <c:v>5.8796296296296298E-2</c:v>
                </c:pt>
                <c:pt idx="4792">
                  <c:v>5.8807870370370365E-2</c:v>
                </c:pt>
                <c:pt idx="4793">
                  <c:v>5.8819444444444445E-2</c:v>
                </c:pt>
                <c:pt idx="4794">
                  <c:v>5.8831018518518519E-2</c:v>
                </c:pt>
                <c:pt idx="4795">
                  <c:v>5.8842592592592592E-2</c:v>
                </c:pt>
                <c:pt idx="4796">
                  <c:v>5.8854166666666673E-2</c:v>
                </c:pt>
                <c:pt idx="4797">
                  <c:v>5.8865740740740739E-2</c:v>
                </c:pt>
                <c:pt idx="4798">
                  <c:v>5.8877314814814813E-2</c:v>
                </c:pt>
                <c:pt idx="4799">
                  <c:v>5.8888888888888886E-2</c:v>
                </c:pt>
                <c:pt idx="4800">
                  <c:v>5.8900462962962967E-2</c:v>
                </c:pt>
                <c:pt idx="4801">
                  <c:v>5.8912037037037034E-2</c:v>
                </c:pt>
                <c:pt idx="4802">
                  <c:v>5.8923611111111107E-2</c:v>
                </c:pt>
                <c:pt idx="4803">
                  <c:v>5.8935185185185181E-2</c:v>
                </c:pt>
                <c:pt idx="4804">
                  <c:v>5.8946759259259261E-2</c:v>
                </c:pt>
                <c:pt idx="4805">
                  <c:v>5.8958333333333335E-2</c:v>
                </c:pt>
                <c:pt idx="4806">
                  <c:v>5.8969907407407408E-2</c:v>
                </c:pt>
                <c:pt idx="4807">
                  <c:v>5.8981481481481489E-2</c:v>
                </c:pt>
                <c:pt idx="4808">
                  <c:v>5.8993055555555556E-2</c:v>
                </c:pt>
                <c:pt idx="4809">
                  <c:v>5.9004629629629629E-2</c:v>
                </c:pt>
                <c:pt idx="4810">
                  <c:v>5.9016203703703703E-2</c:v>
                </c:pt>
                <c:pt idx="4811">
                  <c:v>5.9027777777777783E-2</c:v>
                </c:pt>
                <c:pt idx="4812">
                  <c:v>5.903935185185185E-2</c:v>
                </c:pt>
                <c:pt idx="4813">
                  <c:v>5.9050925925925923E-2</c:v>
                </c:pt>
                <c:pt idx="4814">
                  <c:v>5.9062499999999997E-2</c:v>
                </c:pt>
                <c:pt idx="4815">
                  <c:v>5.9074074074074077E-2</c:v>
                </c:pt>
                <c:pt idx="4816">
                  <c:v>5.9085648148148151E-2</c:v>
                </c:pt>
                <c:pt idx="4817">
                  <c:v>5.9097222222222225E-2</c:v>
                </c:pt>
                <c:pt idx="4818">
                  <c:v>5.9108796296296291E-2</c:v>
                </c:pt>
                <c:pt idx="4819">
                  <c:v>5.9120370370370372E-2</c:v>
                </c:pt>
                <c:pt idx="4820">
                  <c:v>5.9131944444444445E-2</c:v>
                </c:pt>
                <c:pt idx="4821">
                  <c:v>5.9143518518518519E-2</c:v>
                </c:pt>
                <c:pt idx="4822">
                  <c:v>5.9155092592592586E-2</c:v>
                </c:pt>
                <c:pt idx="4823">
                  <c:v>5.9166666666666666E-2</c:v>
                </c:pt>
                <c:pt idx="4824">
                  <c:v>5.917824074074074E-2</c:v>
                </c:pt>
                <c:pt idx="4825">
                  <c:v>5.9189814814814813E-2</c:v>
                </c:pt>
                <c:pt idx="4826">
                  <c:v>5.9201388888888894E-2</c:v>
                </c:pt>
                <c:pt idx="4827">
                  <c:v>5.9212962962962967E-2</c:v>
                </c:pt>
                <c:pt idx="4828">
                  <c:v>5.9224537037037041E-2</c:v>
                </c:pt>
                <c:pt idx="4829">
                  <c:v>5.9236111111111107E-2</c:v>
                </c:pt>
                <c:pt idx="4830">
                  <c:v>5.9247685185185188E-2</c:v>
                </c:pt>
                <c:pt idx="4831">
                  <c:v>5.9259259259259262E-2</c:v>
                </c:pt>
                <c:pt idx="4832">
                  <c:v>5.9270833333333335E-2</c:v>
                </c:pt>
                <c:pt idx="4833">
                  <c:v>5.9282407407407402E-2</c:v>
                </c:pt>
                <c:pt idx="4834">
                  <c:v>5.9293981481481482E-2</c:v>
                </c:pt>
                <c:pt idx="4835">
                  <c:v>5.9305555555555556E-2</c:v>
                </c:pt>
                <c:pt idx="4836">
                  <c:v>5.9317129629629629E-2</c:v>
                </c:pt>
                <c:pt idx="4837">
                  <c:v>5.932870370370371E-2</c:v>
                </c:pt>
                <c:pt idx="4838">
                  <c:v>5.9340277777777777E-2</c:v>
                </c:pt>
                <c:pt idx="4839">
                  <c:v>5.935185185185185E-2</c:v>
                </c:pt>
                <c:pt idx="4840">
                  <c:v>5.9363425925925924E-2</c:v>
                </c:pt>
                <c:pt idx="4841">
                  <c:v>5.9375000000000004E-2</c:v>
                </c:pt>
                <c:pt idx="4842">
                  <c:v>5.9386574074074071E-2</c:v>
                </c:pt>
                <c:pt idx="4843">
                  <c:v>5.9398148148148144E-2</c:v>
                </c:pt>
                <c:pt idx="4844">
                  <c:v>5.9409722222222218E-2</c:v>
                </c:pt>
                <c:pt idx="4845">
                  <c:v>5.9421296296296298E-2</c:v>
                </c:pt>
                <c:pt idx="4846">
                  <c:v>5.9432870370370372E-2</c:v>
                </c:pt>
                <c:pt idx="4847">
                  <c:v>5.9444444444444446E-2</c:v>
                </c:pt>
                <c:pt idx="4848">
                  <c:v>5.9456018518518526E-2</c:v>
                </c:pt>
                <c:pt idx="4849">
                  <c:v>5.9467592592592593E-2</c:v>
                </c:pt>
                <c:pt idx="4850">
                  <c:v>5.9479166666666666E-2</c:v>
                </c:pt>
                <c:pt idx="4851">
                  <c:v>5.949074074074074E-2</c:v>
                </c:pt>
                <c:pt idx="4852">
                  <c:v>5.950231481481482E-2</c:v>
                </c:pt>
                <c:pt idx="4853">
                  <c:v>5.9513888888888887E-2</c:v>
                </c:pt>
                <c:pt idx="4854">
                  <c:v>5.9525462962962961E-2</c:v>
                </c:pt>
                <c:pt idx="4855">
                  <c:v>5.9537037037037034E-2</c:v>
                </c:pt>
                <c:pt idx="4856">
                  <c:v>5.9548611111111115E-2</c:v>
                </c:pt>
                <c:pt idx="4857">
                  <c:v>5.9560185185185188E-2</c:v>
                </c:pt>
                <c:pt idx="4858">
                  <c:v>5.9571759259259262E-2</c:v>
                </c:pt>
                <c:pt idx="4859">
                  <c:v>5.9583333333333328E-2</c:v>
                </c:pt>
                <c:pt idx="4860">
                  <c:v>5.9594907407407409E-2</c:v>
                </c:pt>
                <c:pt idx="4861">
                  <c:v>5.9606481481481483E-2</c:v>
                </c:pt>
                <c:pt idx="4862">
                  <c:v>5.9618055555555556E-2</c:v>
                </c:pt>
                <c:pt idx="4863">
                  <c:v>5.9629629629629623E-2</c:v>
                </c:pt>
                <c:pt idx="4864">
                  <c:v>5.9641203703703703E-2</c:v>
                </c:pt>
                <c:pt idx="4865">
                  <c:v>5.9652777777777777E-2</c:v>
                </c:pt>
                <c:pt idx="4866">
                  <c:v>5.966435185185185E-2</c:v>
                </c:pt>
                <c:pt idx="4867">
                  <c:v>5.9675925925925931E-2</c:v>
                </c:pt>
                <c:pt idx="4868">
                  <c:v>5.9687500000000004E-2</c:v>
                </c:pt>
                <c:pt idx="4869">
                  <c:v>5.9699074074074071E-2</c:v>
                </c:pt>
                <c:pt idx="4870">
                  <c:v>5.9710648148148145E-2</c:v>
                </c:pt>
                <c:pt idx="4871">
                  <c:v>5.9722222222222225E-2</c:v>
                </c:pt>
                <c:pt idx="4872">
                  <c:v>5.9733796296296299E-2</c:v>
                </c:pt>
                <c:pt idx="4873">
                  <c:v>5.9745370370370372E-2</c:v>
                </c:pt>
                <c:pt idx="4874">
                  <c:v>5.9756944444444439E-2</c:v>
                </c:pt>
                <c:pt idx="4875">
                  <c:v>5.9768518518518519E-2</c:v>
                </c:pt>
                <c:pt idx="4876">
                  <c:v>5.9780092592592593E-2</c:v>
                </c:pt>
                <c:pt idx="4877">
                  <c:v>5.9791666666666667E-2</c:v>
                </c:pt>
                <c:pt idx="4878">
                  <c:v>5.9803240740740747E-2</c:v>
                </c:pt>
                <c:pt idx="4879">
                  <c:v>5.9814814814814814E-2</c:v>
                </c:pt>
                <c:pt idx="4880">
                  <c:v>5.9826388888888887E-2</c:v>
                </c:pt>
                <c:pt idx="4881">
                  <c:v>5.9837962962962961E-2</c:v>
                </c:pt>
                <c:pt idx="4882">
                  <c:v>5.9849537037037041E-2</c:v>
                </c:pt>
                <c:pt idx="4883">
                  <c:v>5.9861111111111108E-2</c:v>
                </c:pt>
                <c:pt idx="4884">
                  <c:v>5.9872685185185182E-2</c:v>
                </c:pt>
                <c:pt idx="4885">
                  <c:v>5.9884259259259255E-2</c:v>
                </c:pt>
                <c:pt idx="4886">
                  <c:v>5.9895833333333336E-2</c:v>
                </c:pt>
                <c:pt idx="4887">
                  <c:v>5.9907407407407409E-2</c:v>
                </c:pt>
                <c:pt idx="4888">
                  <c:v>5.9918981481481483E-2</c:v>
                </c:pt>
                <c:pt idx="4889">
                  <c:v>5.9930555555555563E-2</c:v>
                </c:pt>
                <c:pt idx="4890">
                  <c:v>5.994212962962963E-2</c:v>
                </c:pt>
                <c:pt idx="4891">
                  <c:v>5.9953703703703703E-2</c:v>
                </c:pt>
                <c:pt idx="4892">
                  <c:v>5.9965277777777777E-2</c:v>
                </c:pt>
                <c:pt idx="4893">
                  <c:v>5.9976851851851858E-2</c:v>
                </c:pt>
                <c:pt idx="4894">
                  <c:v>5.9988425925925924E-2</c:v>
                </c:pt>
                <c:pt idx="4895">
                  <c:v>0.06</c:v>
                </c:pt>
                <c:pt idx="4896">
                  <c:v>6.0011574074074071E-2</c:v>
                </c:pt>
                <c:pt idx="4897">
                  <c:v>6.0023148148148152E-2</c:v>
                </c:pt>
                <c:pt idx="4898">
                  <c:v>6.0034722222222225E-2</c:v>
                </c:pt>
                <c:pt idx="4899">
                  <c:v>6.0046296296296292E-2</c:v>
                </c:pt>
                <c:pt idx="4900">
                  <c:v>6.0057870370370366E-2</c:v>
                </c:pt>
                <c:pt idx="4901">
                  <c:v>6.0069444444444446E-2</c:v>
                </c:pt>
                <c:pt idx="4902">
                  <c:v>6.008101851851852E-2</c:v>
                </c:pt>
                <c:pt idx="4903">
                  <c:v>6.0092592592592593E-2</c:v>
                </c:pt>
                <c:pt idx="4904">
                  <c:v>6.010416666666666E-2</c:v>
                </c:pt>
                <c:pt idx="4905">
                  <c:v>6.011574074074074E-2</c:v>
                </c:pt>
                <c:pt idx="4906">
                  <c:v>6.0127314814814814E-2</c:v>
                </c:pt>
                <c:pt idx="4907">
                  <c:v>6.0138888888888888E-2</c:v>
                </c:pt>
                <c:pt idx="4908">
                  <c:v>6.0150462962962968E-2</c:v>
                </c:pt>
                <c:pt idx="4909">
                  <c:v>6.0162037037037042E-2</c:v>
                </c:pt>
                <c:pt idx="4910">
                  <c:v>6.0173611111111108E-2</c:v>
                </c:pt>
                <c:pt idx="4911">
                  <c:v>6.0185185185185182E-2</c:v>
                </c:pt>
                <c:pt idx="4912">
                  <c:v>6.0196759259259262E-2</c:v>
                </c:pt>
                <c:pt idx="4913">
                  <c:v>6.0208333333333336E-2</c:v>
                </c:pt>
                <c:pt idx="4914">
                  <c:v>6.0219907407407403E-2</c:v>
                </c:pt>
                <c:pt idx="4915">
                  <c:v>6.0231481481481476E-2</c:v>
                </c:pt>
                <c:pt idx="4916">
                  <c:v>6.0243055555555557E-2</c:v>
                </c:pt>
                <c:pt idx="4917">
                  <c:v>6.025462962962963E-2</c:v>
                </c:pt>
                <c:pt idx="4918">
                  <c:v>6.0266203703703704E-2</c:v>
                </c:pt>
                <c:pt idx="4919">
                  <c:v>6.0277777777777784E-2</c:v>
                </c:pt>
                <c:pt idx="4920">
                  <c:v>6.0289351851851851E-2</c:v>
                </c:pt>
                <c:pt idx="4921">
                  <c:v>6.0300925925925924E-2</c:v>
                </c:pt>
                <c:pt idx="4922">
                  <c:v>6.0312499999999998E-2</c:v>
                </c:pt>
                <c:pt idx="4923">
                  <c:v>6.0324074074074079E-2</c:v>
                </c:pt>
                <c:pt idx="4924">
                  <c:v>6.0335648148148145E-2</c:v>
                </c:pt>
                <c:pt idx="4925">
                  <c:v>6.0347222222222219E-2</c:v>
                </c:pt>
                <c:pt idx="4926">
                  <c:v>6.0358796296296292E-2</c:v>
                </c:pt>
                <c:pt idx="4927">
                  <c:v>6.0358796296296292E-2</c:v>
                </c:pt>
                <c:pt idx="4928">
                  <c:v>6.0370370370370373E-2</c:v>
                </c:pt>
                <c:pt idx="4929">
                  <c:v>6.0381944444444446E-2</c:v>
                </c:pt>
                <c:pt idx="4930">
                  <c:v>6.039351851851852E-2</c:v>
                </c:pt>
                <c:pt idx="4931">
                  <c:v>6.04050925925926E-2</c:v>
                </c:pt>
                <c:pt idx="4932">
                  <c:v>6.0416666666666667E-2</c:v>
                </c:pt>
                <c:pt idx="4933">
                  <c:v>6.0428240740740741E-2</c:v>
                </c:pt>
                <c:pt idx="4934">
                  <c:v>6.0439814814814814E-2</c:v>
                </c:pt>
                <c:pt idx="4935">
                  <c:v>6.0451388888888895E-2</c:v>
                </c:pt>
                <c:pt idx="4936">
                  <c:v>6.0462962962962961E-2</c:v>
                </c:pt>
                <c:pt idx="4937">
                  <c:v>6.0474537037037035E-2</c:v>
                </c:pt>
                <c:pt idx="4938">
                  <c:v>6.0486111111111109E-2</c:v>
                </c:pt>
                <c:pt idx="4939">
                  <c:v>6.0497685185185189E-2</c:v>
                </c:pt>
                <c:pt idx="4940">
                  <c:v>6.0509259259259263E-2</c:v>
                </c:pt>
                <c:pt idx="4941">
                  <c:v>6.0520833333333329E-2</c:v>
                </c:pt>
                <c:pt idx="4942">
                  <c:v>6.0532407407407403E-2</c:v>
                </c:pt>
                <c:pt idx="4943">
                  <c:v>6.0543981481481483E-2</c:v>
                </c:pt>
                <c:pt idx="4944">
                  <c:v>6.0555555555555557E-2</c:v>
                </c:pt>
                <c:pt idx="4945">
                  <c:v>6.0567129629629624E-2</c:v>
                </c:pt>
                <c:pt idx="4946">
                  <c:v>6.0578703703703697E-2</c:v>
                </c:pt>
                <c:pt idx="4947">
                  <c:v>6.0590277777777778E-2</c:v>
                </c:pt>
                <c:pt idx="4948">
                  <c:v>6.0601851851851851E-2</c:v>
                </c:pt>
                <c:pt idx="4949">
                  <c:v>6.0613425925925925E-2</c:v>
                </c:pt>
                <c:pt idx="4950">
                  <c:v>6.0625000000000005E-2</c:v>
                </c:pt>
                <c:pt idx="4951">
                  <c:v>6.0636574074074079E-2</c:v>
                </c:pt>
                <c:pt idx="4952">
                  <c:v>6.0648148148148145E-2</c:v>
                </c:pt>
                <c:pt idx="4953">
                  <c:v>6.0659722222222219E-2</c:v>
                </c:pt>
                <c:pt idx="4954">
                  <c:v>6.06712962962963E-2</c:v>
                </c:pt>
                <c:pt idx="4955">
                  <c:v>6.0682870370370373E-2</c:v>
                </c:pt>
                <c:pt idx="4956">
                  <c:v>6.069444444444444E-2</c:v>
                </c:pt>
                <c:pt idx="4957">
                  <c:v>6.0706018518518513E-2</c:v>
                </c:pt>
                <c:pt idx="4958">
                  <c:v>6.0717592592592594E-2</c:v>
                </c:pt>
                <c:pt idx="4959">
                  <c:v>6.0729166666666667E-2</c:v>
                </c:pt>
                <c:pt idx="4960">
                  <c:v>6.0740740740740741E-2</c:v>
                </c:pt>
                <c:pt idx="4961">
                  <c:v>6.0752314814814821E-2</c:v>
                </c:pt>
                <c:pt idx="4962">
                  <c:v>6.0763888888888888E-2</c:v>
                </c:pt>
                <c:pt idx="4963">
                  <c:v>6.0775462962962962E-2</c:v>
                </c:pt>
                <c:pt idx="4964">
                  <c:v>6.0787037037037035E-2</c:v>
                </c:pt>
                <c:pt idx="4965">
                  <c:v>6.0798611111111116E-2</c:v>
                </c:pt>
                <c:pt idx="4966">
                  <c:v>6.0810185185185182E-2</c:v>
                </c:pt>
                <c:pt idx="4967">
                  <c:v>6.0821759259259256E-2</c:v>
                </c:pt>
                <c:pt idx="4968">
                  <c:v>6.083333333333333E-2</c:v>
                </c:pt>
                <c:pt idx="4969">
                  <c:v>6.084490740740741E-2</c:v>
                </c:pt>
                <c:pt idx="4970">
                  <c:v>6.0856481481481484E-2</c:v>
                </c:pt>
                <c:pt idx="4971">
                  <c:v>6.0868055555555557E-2</c:v>
                </c:pt>
                <c:pt idx="4972">
                  <c:v>6.0879629629629638E-2</c:v>
                </c:pt>
                <c:pt idx="4973">
                  <c:v>6.0891203703703704E-2</c:v>
                </c:pt>
                <c:pt idx="4974">
                  <c:v>6.0902777777777778E-2</c:v>
                </c:pt>
                <c:pt idx="4975">
                  <c:v>6.0914351851851851E-2</c:v>
                </c:pt>
                <c:pt idx="4976">
                  <c:v>6.0925925925925932E-2</c:v>
                </c:pt>
                <c:pt idx="4977">
                  <c:v>6.0937499999999999E-2</c:v>
                </c:pt>
                <c:pt idx="4978">
                  <c:v>6.0949074074074072E-2</c:v>
                </c:pt>
                <c:pt idx="4979">
                  <c:v>6.0960648148148146E-2</c:v>
                </c:pt>
                <c:pt idx="4980">
                  <c:v>6.0972222222222226E-2</c:v>
                </c:pt>
                <c:pt idx="4981">
                  <c:v>6.09837962962963E-2</c:v>
                </c:pt>
                <c:pt idx="4982">
                  <c:v>6.0995370370370366E-2</c:v>
                </c:pt>
                <c:pt idx="4983">
                  <c:v>6.100694444444444E-2</c:v>
                </c:pt>
                <c:pt idx="4984">
                  <c:v>6.1018518518518521E-2</c:v>
                </c:pt>
                <c:pt idx="4985">
                  <c:v>6.1030092592592594E-2</c:v>
                </c:pt>
                <c:pt idx="4986">
                  <c:v>6.1041666666666661E-2</c:v>
                </c:pt>
                <c:pt idx="4987">
                  <c:v>6.1053240740740734E-2</c:v>
                </c:pt>
                <c:pt idx="4988">
                  <c:v>6.1064814814814815E-2</c:v>
                </c:pt>
                <c:pt idx="4989">
                  <c:v>6.1076388888888888E-2</c:v>
                </c:pt>
                <c:pt idx="4990">
                  <c:v>6.1087962962962962E-2</c:v>
                </c:pt>
                <c:pt idx="4991">
                  <c:v>6.1099537037037042E-2</c:v>
                </c:pt>
                <c:pt idx="4992">
                  <c:v>6.1111111111111116E-2</c:v>
                </c:pt>
                <c:pt idx="4993">
                  <c:v>6.1122685185185183E-2</c:v>
                </c:pt>
                <c:pt idx="4994">
                  <c:v>6.1134259259259256E-2</c:v>
                </c:pt>
                <c:pt idx="4995">
                  <c:v>6.1145833333333337E-2</c:v>
                </c:pt>
                <c:pt idx="4996">
                  <c:v>6.115740740740741E-2</c:v>
                </c:pt>
                <c:pt idx="4997">
                  <c:v>6.1168981481481477E-2</c:v>
                </c:pt>
                <c:pt idx="4998">
                  <c:v>6.1180555555555551E-2</c:v>
                </c:pt>
                <c:pt idx="4999">
                  <c:v>6.1192129629629631E-2</c:v>
                </c:pt>
                <c:pt idx="5000">
                  <c:v>6.1203703703703705E-2</c:v>
                </c:pt>
                <c:pt idx="5001">
                  <c:v>6.1215277777777778E-2</c:v>
                </c:pt>
                <c:pt idx="5002">
                  <c:v>6.1226851851851859E-2</c:v>
                </c:pt>
                <c:pt idx="5003">
                  <c:v>6.1238425925925925E-2</c:v>
                </c:pt>
                <c:pt idx="5004">
                  <c:v>6.1249999999999999E-2</c:v>
                </c:pt>
                <c:pt idx="5005">
                  <c:v>6.1261574074074072E-2</c:v>
                </c:pt>
                <c:pt idx="5006">
                  <c:v>6.1273148148148153E-2</c:v>
                </c:pt>
                <c:pt idx="5007">
                  <c:v>6.128472222222222E-2</c:v>
                </c:pt>
                <c:pt idx="5008">
                  <c:v>6.1296296296296293E-2</c:v>
                </c:pt>
                <c:pt idx="5009">
                  <c:v>6.1307870370370367E-2</c:v>
                </c:pt>
                <c:pt idx="5010">
                  <c:v>6.1319444444444447E-2</c:v>
                </c:pt>
                <c:pt idx="5011">
                  <c:v>6.1331018518518521E-2</c:v>
                </c:pt>
                <c:pt idx="5012">
                  <c:v>6.1342592592592594E-2</c:v>
                </c:pt>
                <c:pt idx="5013">
                  <c:v>6.1354166666666675E-2</c:v>
                </c:pt>
                <c:pt idx="5014">
                  <c:v>6.1365740740740742E-2</c:v>
                </c:pt>
                <c:pt idx="5015">
                  <c:v>6.1377314814814815E-2</c:v>
                </c:pt>
                <c:pt idx="5016">
                  <c:v>6.1388888888888889E-2</c:v>
                </c:pt>
                <c:pt idx="5017">
                  <c:v>6.1400462962962969E-2</c:v>
                </c:pt>
                <c:pt idx="5018">
                  <c:v>6.1412037037037036E-2</c:v>
                </c:pt>
                <c:pt idx="5019">
                  <c:v>6.1423611111111109E-2</c:v>
                </c:pt>
                <c:pt idx="5020">
                  <c:v>6.1435185185185183E-2</c:v>
                </c:pt>
                <c:pt idx="5021">
                  <c:v>6.1446759259259263E-2</c:v>
                </c:pt>
                <c:pt idx="5022">
                  <c:v>6.1458333333333337E-2</c:v>
                </c:pt>
                <c:pt idx="5023">
                  <c:v>6.1469907407407404E-2</c:v>
                </c:pt>
                <c:pt idx="5024">
                  <c:v>6.1481481481481477E-2</c:v>
                </c:pt>
                <c:pt idx="5025">
                  <c:v>6.1493055555555558E-2</c:v>
                </c:pt>
                <c:pt idx="5026">
                  <c:v>6.1504629629629631E-2</c:v>
                </c:pt>
                <c:pt idx="5027">
                  <c:v>6.1516203703703698E-2</c:v>
                </c:pt>
                <c:pt idx="5028">
                  <c:v>6.1527777777777772E-2</c:v>
                </c:pt>
                <c:pt idx="5029">
                  <c:v>6.1539351851851852E-2</c:v>
                </c:pt>
                <c:pt idx="5030">
                  <c:v>6.1550925925925926E-2</c:v>
                </c:pt>
                <c:pt idx="5031">
                  <c:v>6.1562499999999999E-2</c:v>
                </c:pt>
                <c:pt idx="5032">
                  <c:v>6.157407407407408E-2</c:v>
                </c:pt>
                <c:pt idx="5033">
                  <c:v>6.1585648148148153E-2</c:v>
                </c:pt>
                <c:pt idx="5034">
                  <c:v>6.159722222222222E-2</c:v>
                </c:pt>
                <c:pt idx="5035">
                  <c:v>6.1608796296296293E-2</c:v>
                </c:pt>
                <c:pt idx="5036">
                  <c:v>6.1620370370370374E-2</c:v>
                </c:pt>
                <c:pt idx="5037">
                  <c:v>6.1631944444444448E-2</c:v>
                </c:pt>
                <c:pt idx="5038">
                  <c:v>6.1643518518518514E-2</c:v>
                </c:pt>
                <c:pt idx="5039">
                  <c:v>6.1655092592592588E-2</c:v>
                </c:pt>
                <c:pt idx="5040">
                  <c:v>6.1666666666666668E-2</c:v>
                </c:pt>
                <c:pt idx="5041">
                  <c:v>6.1678240740740742E-2</c:v>
                </c:pt>
                <c:pt idx="5042">
                  <c:v>6.1689814814814815E-2</c:v>
                </c:pt>
                <c:pt idx="5043">
                  <c:v>6.1701388888888896E-2</c:v>
                </c:pt>
                <c:pt idx="5044">
                  <c:v>6.1712962962962963E-2</c:v>
                </c:pt>
                <c:pt idx="5045">
                  <c:v>6.1724537037037036E-2</c:v>
                </c:pt>
                <c:pt idx="5046">
                  <c:v>6.173611111111111E-2</c:v>
                </c:pt>
                <c:pt idx="5047">
                  <c:v>6.174768518518519E-2</c:v>
                </c:pt>
                <c:pt idx="5048">
                  <c:v>6.1759259259259257E-2</c:v>
                </c:pt>
                <c:pt idx="5049">
                  <c:v>6.177083333333333E-2</c:v>
                </c:pt>
                <c:pt idx="5050">
                  <c:v>6.1782407407407404E-2</c:v>
                </c:pt>
                <c:pt idx="5051">
                  <c:v>6.1793981481481484E-2</c:v>
                </c:pt>
                <c:pt idx="5052">
                  <c:v>6.1805555555555558E-2</c:v>
                </c:pt>
                <c:pt idx="5053">
                  <c:v>6.1817129629629632E-2</c:v>
                </c:pt>
                <c:pt idx="5054">
                  <c:v>6.1828703703703712E-2</c:v>
                </c:pt>
                <c:pt idx="5055">
                  <c:v>6.1840277777777779E-2</c:v>
                </c:pt>
                <c:pt idx="5056">
                  <c:v>6.1851851851851852E-2</c:v>
                </c:pt>
                <c:pt idx="5057">
                  <c:v>6.1863425925925926E-2</c:v>
                </c:pt>
                <c:pt idx="5058">
                  <c:v>6.1875000000000006E-2</c:v>
                </c:pt>
                <c:pt idx="5059">
                  <c:v>6.1886574074074073E-2</c:v>
                </c:pt>
                <c:pt idx="5060">
                  <c:v>6.1898148148148147E-2</c:v>
                </c:pt>
                <c:pt idx="5061">
                  <c:v>6.190972222222222E-2</c:v>
                </c:pt>
                <c:pt idx="5062">
                  <c:v>6.1921296296296301E-2</c:v>
                </c:pt>
                <c:pt idx="5063">
                  <c:v>6.1932870370370374E-2</c:v>
                </c:pt>
                <c:pt idx="5064">
                  <c:v>6.1944444444444441E-2</c:v>
                </c:pt>
                <c:pt idx="5065">
                  <c:v>6.1956018518518514E-2</c:v>
                </c:pt>
                <c:pt idx="5066">
                  <c:v>6.1967592592592595E-2</c:v>
                </c:pt>
                <c:pt idx="5067">
                  <c:v>6.1979166666666669E-2</c:v>
                </c:pt>
                <c:pt idx="5068">
                  <c:v>6.1990740740740735E-2</c:v>
                </c:pt>
                <c:pt idx="5069">
                  <c:v>6.2002314814814809E-2</c:v>
                </c:pt>
                <c:pt idx="5070">
                  <c:v>6.2013888888888889E-2</c:v>
                </c:pt>
                <c:pt idx="5071">
                  <c:v>6.2025462962962963E-2</c:v>
                </c:pt>
                <c:pt idx="5072">
                  <c:v>6.2037037037037036E-2</c:v>
                </c:pt>
                <c:pt idx="5073">
                  <c:v>6.2048611111111117E-2</c:v>
                </c:pt>
                <c:pt idx="5074">
                  <c:v>6.206018518518519E-2</c:v>
                </c:pt>
                <c:pt idx="5075">
                  <c:v>6.2071759259259257E-2</c:v>
                </c:pt>
                <c:pt idx="5076">
                  <c:v>6.2083333333333331E-2</c:v>
                </c:pt>
                <c:pt idx="5077">
                  <c:v>6.2094907407407411E-2</c:v>
                </c:pt>
                <c:pt idx="5078">
                  <c:v>6.2106481481481485E-2</c:v>
                </c:pt>
                <c:pt idx="5079">
                  <c:v>6.2118055555555551E-2</c:v>
                </c:pt>
                <c:pt idx="5080">
                  <c:v>6.2129629629629625E-2</c:v>
                </c:pt>
                <c:pt idx="5081">
                  <c:v>6.2141203703703705E-2</c:v>
                </c:pt>
                <c:pt idx="5082">
                  <c:v>6.2152777777777779E-2</c:v>
                </c:pt>
                <c:pt idx="5083">
                  <c:v>6.2164351851851853E-2</c:v>
                </c:pt>
                <c:pt idx="5084">
                  <c:v>6.2175925925925933E-2</c:v>
                </c:pt>
                <c:pt idx="5085">
                  <c:v>6.21875E-2</c:v>
                </c:pt>
                <c:pt idx="5086">
                  <c:v>6.2199074074074073E-2</c:v>
                </c:pt>
                <c:pt idx="5087">
                  <c:v>6.2210648148148147E-2</c:v>
                </c:pt>
                <c:pt idx="5088">
                  <c:v>6.2222222222222227E-2</c:v>
                </c:pt>
                <c:pt idx="5089">
                  <c:v>6.2233796296296294E-2</c:v>
                </c:pt>
                <c:pt idx="5090">
                  <c:v>6.2245370370370368E-2</c:v>
                </c:pt>
                <c:pt idx="5091">
                  <c:v>6.2256944444444441E-2</c:v>
                </c:pt>
                <c:pt idx="5092">
                  <c:v>6.2268518518518522E-2</c:v>
                </c:pt>
                <c:pt idx="5093">
                  <c:v>6.2280092592592595E-2</c:v>
                </c:pt>
                <c:pt idx="5094">
                  <c:v>6.2291666666666669E-2</c:v>
                </c:pt>
                <c:pt idx="5095">
                  <c:v>6.2303240740740735E-2</c:v>
                </c:pt>
                <c:pt idx="5096">
                  <c:v>6.2314814814814816E-2</c:v>
                </c:pt>
                <c:pt idx="5097">
                  <c:v>6.232638888888889E-2</c:v>
                </c:pt>
                <c:pt idx="5098">
                  <c:v>6.2337962962962963E-2</c:v>
                </c:pt>
                <c:pt idx="5099">
                  <c:v>6.2349537037037044E-2</c:v>
                </c:pt>
                <c:pt idx="5100">
                  <c:v>6.236111111111111E-2</c:v>
                </c:pt>
                <c:pt idx="5101">
                  <c:v>6.2372685185185184E-2</c:v>
                </c:pt>
                <c:pt idx="5102">
                  <c:v>6.2384259259259257E-2</c:v>
                </c:pt>
                <c:pt idx="5103">
                  <c:v>6.2395833333333338E-2</c:v>
                </c:pt>
                <c:pt idx="5104">
                  <c:v>6.2407407407407411E-2</c:v>
                </c:pt>
                <c:pt idx="5105">
                  <c:v>6.2418981481481478E-2</c:v>
                </c:pt>
                <c:pt idx="5106">
                  <c:v>6.2430555555555552E-2</c:v>
                </c:pt>
                <c:pt idx="5107">
                  <c:v>6.2442129629629632E-2</c:v>
                </c:pt>
                <c:pt idx="5108">
                  <c:v>6.2453703703703706E-2</c:v>
                </c:pt>
                <c:pt idx="5109">
                  <c:v>6.2465277777777772E-2</c:v>
                </c:pt>
                <c:pt idx="5110">
                  <c:v>6.2476851851851846E-2</c:v>
                </c:pt>
                <c:pt idx="5111">
                  <c:v>6.2488425925925926E-2</c:v>
                </c:pt>
                <c:pt idx="5112">
                  <c:v>6.25E-2</c:v>
                </c:pt>
                <c:pt idx="5113">
                  <c:v>6.2511574074074081E-2</c:v>
                </c:pt>
                <c:pt idx="5114">
                  <c:v>6.2523148148148147E-2</c:v>
                </c:pt>
                <c:pt idx="5115">
                  <c:v>6.2534722222222228E-2</c:v>
                </c:pt>
                <c:pt idx="5116">
                  <c:v>6.2546296296296294E-2</c:v>
                </c:pt>
                <c:pt idx="5117">
                  <c:v>6.2557870370370375E-2</c:v>
                </c:pt>
                <c:pt idx="5118">
                  <c:v>6.2569444444444441E-2</c:v>
                </c:pt>
                <c:pt idx="5119">
                  <c:v>6.2581018518518508E-2</c:v>
                </c:pt>
                <c:pt idx="5120">
                  <c:v>6.2592592592592589E-2</c:v>
                </c:pt>
                <c:pt idx="5121">
                  <c:v>6.2604166666666669E-2</c:v>
                </c:pt>
                <c:pt idx="5122">
                  <c:v>6.2615740740740736E-2</c:v>
                </c:pt>
                <c:pt idx="5123">
                  <c:v>6.2627314814814816E-2</c:v>
                </c:pt>
                <c:pt idx="5124">
                  <c:v>6.2638888888888897E-2</c:v>
                </c:pt>
                <c:pt idx="5125">
                  <c:v>6.2650462962962963E-2</c:v>
                </c:pt>
                <c:pt idx="5126">
                  <c:v>6.2662037037037044E-2</c:v>
                </c:pt>
                <c:pt idx="5127">
                  <c:v>6.267361111111111E-2</c:v>
                </c:pt>
                <c:pt idx="5128">
                  <c:v>6.2685185185185191E-2</c:v>
                </c:pt>
                <c:pt idx="5129">
                  <c:v>6.2696759259259258E-2</c:v>
                </c:pt>
                <c:pt idx="5130">
                  <c:v>6.2708333333333324E-2</c:v>
                </c:pt>
                <c:pt idx="5131">
                  <c:v>6.2719907407407405E-2</c:v>
                </c:pt>
                <c:pt idx="5132">
                  <c:v>6.2731481481481485E-2</c:v>
                </c:pt>
                <c:pt idx="5133">
                  <c:v>6.2743055555555552E-2</c:v>
                </c:pt>
                <c:pt idx="5134">
                  <c:v>6.2754629629629632E-2</c:v>
                </c:pt>
                <c:pt idx="5135">
                  <c:v>6.2766203703703713E-2</c:v>
                </c:pt>
                <c:pt idx="5136">
                  <c:v>6.277777777777778E-2</c:v>
                </c:pt>
                <c:pt idx="5137">
                  <c:v>6.2789351851851846E-2</c:v>
                </c:pt>
                <c:pt idx="5138">
                  <c:v>6.2800925925925927E-2</c:v>
                </c:pt>
                <c:pt idx="5139">
                  <c:v>6.2812499999999993E-2</c:v>
                </c:pt>
                <c:pt idx="5140">
                  <c:v>6.2824074074074074E-2</c:v>
                </c:pt>
                <c:pt idx="5141">
                  <c:v>6.283564814814814E-2</c:v>
                </c:pt>
                <c:pt idx="5142">
                  <c:v>6.2847222222222221E-2</c:v>
                </c:pt>
                <c:pt idx="5143">
                  <c:v>6.2858796296296301E-2</c:v>
                </c:pt>
                <c:pt idx="5144">
                  <c:v>6.2870370370370368E-2</c:v>
                </c:pt>
                <c:pt idx="5145">
                  <c:v>6.2881944444444449E-2</c:v>
                </c:pt>
                <c:pt idx="5146">
                  <c:v>6.2893518518518529E-2</c:v>
                </c:pt>
                <c:pt idx="5147">
                  <c:v>6.2905092592592596E-2</c:v>
                </c:pt>
                <c:pt idx="5148">
                  <c:v>6.2916666666666662E-2</c:v>
                </c:pt>
                <c:pt idx="5149">
                  <c:v>6.2928240740740743E-2</c:v>
                </c:pt>
                <c:pt idx="5150">
                  <c:v>6.293981481481481E-2</c:v>
                </c:pt>
                <c:pt idx="5151">
                  <c:v>6.295138888888889E-2</c:v>
                </c:pt>
                <c:pt idx="5152">
                  <c:v>6.2962962962962957E-2</c:v>
                </c:pt>
                <c:pt idx="5153">
                  <c:v>6.2974537037037037E-2</c:v>
                </c:pt>
                <c:pt idx="5154">
                  <c:v>6.2986111111111118E-2</c:v>
                </c:pt>
                <c:pt idx="5155">
                  <c:v>6.2997685185185184E-2</c:v>
                </c:pt>
                <c:pt idx="5156">
                  <c:v>6.3009259259259265E-2</c:v>
                </c:pt>
                <c:pt idx="5157">
                  <c:v>6.3020833333333331E-2</c:v>
                </c:pt>
                <c:pt idx="5158">
                  <c:v>6.3032407407407412E-2</c:v>
                </c:pt>
                <c:pt idx="5159">
                  <c:v>6.3043981481481479E-2</c:v>
                </c:pt>
                <c:pt idx="5160">
                  <c:v>6.3055555555555545E-2</c:v>
                </c:pt>
                <c:pt idx="5161">
                  <c:v>6.3067129629629626E-2</c:v>
                </c:pt>
                <c:pt idx="5162">
                  <c:v>6.3078703703703706E-2</c:v>
                </c:pt>
                <c:pt idx="5163">
                  <c:v>6.3090277777777773E-2</c:v>
                </c:pt>
                <c:pt idx="5164">
                  <c:v>6.3101851851851853E-2</c:v>
                </c:pt>
                <c:pt idx="5165">
                  <c:v>6.3113425925925934E-2</c:v>
                </c:pt>
                <c:pt idx="5166">
                  <c:v>6.3125000000000001E-2</c:v>
                </c:pt>
                <c:pt idx="5167">
                  <c:v>6.3136574074074081E-2</c:v>
                </c:pt>
                <c:pt idx="5168">
                  <c:v>6.3148148148148148E-2</c:v>
                </c:pt>
                <c:pt idx="5169">
                  <c:v>6.3159722222222228E-2</c:v>
                </c:pt>
                <c:pt idx="5170">
                  <c:v>6.3171296296296295E-2</c:v>
                </c:pt>
                <c:pt idx="5171">
                  <c:v>6.3182870370370361E-2</c:v>
                </c:pt>
                <c:pt idx="5172">
                  <c:v>6.3194444444444442E-2</c:v>
                </c:pt>
                <c:pt idx="5173">
                  <c:v>6.3206018518518522E-2</c:v>
                </c:pt>
                <c:pt idx="5174">
                  <c:v>6.3217592592592589E-2</c:v>
                </c:pt>
                <c:pt idx="5175">
                  <c:v>6.322916666666667E-2</c:v>
                </c:pt>
                <c:pt idx="5176">
                  <c:v>6.324074074074075E-2</c:v>
                </c:pt>
                <c:pt idx="5177">
                  <c:v>6.3252314814814817E-2</c:v>
                </c:pt>
                <c:pt idx="5178">
                  <c:v>6.3263888888888883E-2</c:v>
                </c:pt>
                <c:pt idx="5179">
                  <c:v>6.3275462962962964E-2</c:v>
                </c:pt>
                <c:pt idx="5180">
                  <c:v>6.3287037037037031E-2</c:v>
                </c:pt>
                <c:pt idx="5181">
                  <c:v>6.3298611111111111E-2</c:v>
                </c:pt>
                <c:pt idx="5182">
                  <c:v>6.3310185185185178E-2</c:v>
                </c:pt>
                <c:pt idx="5183">
                  <c:v>6.3321759259259258E-2</c:v>
                </c:pt>
                <c:pt idx="5184">
                  <c:v>6.3333333333333339E-2</c:v>
                </c:pt>
                <c:pt idx="5185">
                  <c:v>6.3344907407407405E-2</c:v>
                </c:pt>
                <c:pt idx="5186">
                  <c:v>6.3356481481481486E-2</c:v>
                </c:pt>
                <c:pt idx="5187">
                  <c:v>6.3368055555555566E-2</c:v>
                </c:pt>
                <c:pt idx="5188">
                  <c:v>6.3379629629629633E-2</c:v>
                </c:pt>
                <c:pt idx="5189">
                  <c:v>6.33912037037037E-2</c:v>
                </c:pt>
                <c:pt idx="5190">
                  <c:v>6.340277777777778E-2</c:v>
                </c:pt>
                <c:pt idx="5191">
                  <c:v>6.3414351851851847E-2</c:v>
                </c:pt>
                <c:pt idx="5192">
                  <c:v>6.3425925925925927E-2</c:v>
                </c:pt>
                <c:pt idx="5193">
                  <c:v>6.3437499999999994E-2</c:v>
                </c:pt>
                <c:pt idx="5194">
                  <c:v>6.3449074074074074E-2</c:v>
                </c:pt>
                <c:pt idx="5195">
                  <c:v>6.3460648148148155E-2</c:v>
                </c:pt>
                <c:pt idx="5196">
                  <c:v>6.3472222222222222E-2</c:v>
                </c:pt>
                <c:pt idx="5197">
                  <c:v>6.3483796296296302E-2</c:v>
                </c:pt>
                <c:pt idx="5198">
                  <c:v>6.3495370370370369E-2</c:v>
                </c:pt>
                <c:pt idx="5199">
                  <c:v>6.3506944444444449E-2</c:v>
                </c:pt>
                <c:pt idx="5200">
                  <c:v>6.3518518518518516E-2</c:v>
                </c:pt>
                <c:pt idx="5201">
                  <c:v>6.3530092592592582E-2</c:v>
                </c:pt>
                <c:pt idx="5202">
                  <c:v>6.3541666666666663E-2</c:v>
                </c:pt>
                <c:pt idx="5203">
                  <c:v>6.3553240740740743E-2</c:v>
                </c:pt>
                <c:pt idx="5204">
                  <c:v>6.356481481481481E-2</c:v>
                </c:pt>
                <c:pt idx="5205">
                  <c:v>6.3576388888888891E-2</c:v>
                </c:pt>
                <c:pt idx="5206">
                  <c:v>6.3587962962962971E-2</c:v>
                </c:pt>
                <c:pt idx="5207">
                  <c:v>6.3599537037037038E-2</c:v>
                </c:pt>
                <c:pt idx="5208">
                  <c:v>6.3611111111111118E-2</c:v>
                </c:pt>
                <c:pt idx="5209">
                  <c:v>6.3622685185185185E-2</c:v>
                </c:pt>
                <c:pt idx="5210">
                  <c:v>6.3634259259259265E-2</c:v>
                </c:pt>
                <c:pt idx="5211">
                  <c:v>6.3645833333333332E-2</c:v>
                </c:pt>
                <c:pt idx="5212">
                  <c:v>6.3657407407407399E-2</c:v>
                </c:pt>
                <c:pt idx="5213">
                  <c:v>6.3668981481481479E-2</c:v>
                </c:pt>
                <c:pt idx="5214">
                  <c:v>6.368055555555556E-2</c:v>
                </c:pt>
                <c:pt idx="5215">
                  <c:v>6.3692129629629626E-2</c:v>
                </c:pt>
                <c:pt idx="5216">
                  <c:v>6.3703703703703707E-2</c:v>
                </c:pt>
                <c:pt idx="5217">
                  <c:v>6.3715277777777787E-2</c:v>
                </c:pt>
                <c:pt idx="5218">
                  <c:v>6.3726851851851854E-2</c:v>
                </c:pt>
                <c:pt idx="5219">
                  <c:v>6.3738425925925921E-2</c:v>
                </c:pt>
                <c:pt idx="5220">
                  <c:v>6.3750000000000001E-2</c:v>
                </c:pt>
                <c:pt idx="5221">
                  <c:v>6.3761574074074068E-2</c:v>
                </c:pt>
                <c:pt idx="5222">
                  <c:v>6.3773148148148148E-2</c:v>
                </c:pt>
                <c:pt idx="5223">
                  <c:v>6.3784722222222215E-2</c:v>
                </c:pt>
                <c:pt idx="5224">
                  <c:v>6.3796296296296295E-2</c:v>
                </c:pt>
                <c:pt idx="5225">
                  <c:v>6.3807870370370376E-2</c:v>
                </c:pt>
                <c:pt idx="5226">
                  <c:v>6.3819444444444443E-2</c:v>
                </c:pt>
                <c:pt idx="5227">
                  <c:v>6.3831018518518523E-2</c:v>
                </c:pt>
                <c:pt idx="5228">
                  <c:v>6.3842592592592604E-2</c:v>
                </c:pt>
                <c:pt idx="5229">
                  <c:v>6.385416666666667E-2</c:v>
                </c:pt>
                <c:pt idx="5230">
                  <c:v>6.3865740740740737E-2</c:v>
                </c:pt>
                <c:pt idx="5231">
                  <c:v>6.3877314814814817E-2</c:v>
                </c:pt>
                <c:pt idx="5232">
                  <c:v>6.3888888888888884E-2</c:v>
                </c:pt>
                <c:pt idx="5233">
                  <c:v>6.3900462962962964E-2</c:v>
                </c:pt>
                <c:pt idx="5234">
                  <c:v>6.3912037037037031E-2</c:v>
                </c:pt>
                <c:pt idx="5235">
                  <c:v>6.3923611111111112E-2</c:v>
                </c:pt>
                <c:pt idx="5236">
                  <c:v>6.3935185185185192E-2</c:v>
                </c:pt>
                <c:pt idx="5237">
                  <c:v>6.3946759259259259E-2</c:v>
                </c:pt>
                <c:pt idx="5238">
                  <c:v>6.3958333333333339E-2</c:v>
                </c:pt>
                <c:pt idx="5239">
                  <c:v>6.3969907407407406E-2</c:v>
                </c:pt>
                <c:pt idx="5240">
                  <c:v>6.3981481481481486E-2</c:v>
                </c:pt>
                <c:pt idx="5241">
                  <c:v>6.3993055555555553E-2</c:v>
                </c:pt>
                <c:pt idx="5242">
                  <c:v>6.400462962962962E-2</c:v>
                </c:pt>
                <c:pt idx="5243">
                  <c:v>6.40162037037037E-2</c:v>
                </c:pt>
                <c:pt idx="5244">
                  <c:v>6.4027777777777781E-2</c:v>
                </c:pt>
                <c:pt idx="5245">
                  <c:v>6.4039351851851847E-2</c:v>
                </c:pt>
                <c:pt idx="5246">
                  <c:v>6.4050925925925928E-2</c:v>
                </c:pt>
                <c:pt idx="5247">
                  <c:v>6.4062500000000008E-2</c:v>
                </c:pt>
                <c:pt idx="5248">
                  <c:v>6.4074074074074075E-2</c:v>
                </c:pt>
                <c:pt idx="5249">
                  <c:v>6.4085648148148142E-2</c:v>
                </c:pt>
                <c:pt idx="5250">
                  <c:v>6.4097222222222222E-2</c:v>
                </c:pt>
                <c:pt idx="5251">
                  <c:v>6.4108796296296303E-2</c:v>
                </c:pt>
                <c:pt idx="5252">
                  <c:v>6.4120370370370369E-2</c:v>
                </c:pt>
                <c:pt idx="5253">
                  <c:v>6.4131944444444436E-2</c:v>
                </c:pt>
                <c:pt idx="5254">
                  <c:v>6.4143518518518516E-2</c:v>
                </c:pt>
                <c:pt idx="5255">
                  <c:v>6.4155092592592597E-2</c:v>
                </c:pt>
                <c:pt idx="5256">
                  <c:v>6.4166666666666664E-2</c:v>
                </c:pt>
                <c:pt idx="5257">
                  <c:v>6.4178240740740744E-2</c:v>
                </c:pt>
                <c:pt idx="5258">
                  <c:v>6.4189814814814811E-2</c:v>
                </c:pt>
                <c:pt idx="5259">
                  <c:v>6.4201388888888891E-2</c:v>
                </c:pt>
              </c:numCache>
            </c:numRef>
          </c:cat>
          <c:val>
            <c:numRef>
              <c:f>Sheet1!$F$1:$F$5260</c:f>
              <c:numCache>
                <c:formatCode>General</c:formatCode>
                <c:ptCount val="5260"/>
                <c:pt idx="0">
                  <c:v>27</c:v>
                </c:pt>
                <c:pt idx="1">
                  <c:v>27</c:v>
                </c:pt>
                <c:pt idx="2">
                  <c:v>32</c:v>
                </c:pt>
                <c:pt idx="3">
                  <c:v>28</c:v>
                </c:pt>
                <c:pt idx="4">
                  <c:v>28</c:v>
                </c:pt>
                <c:pt idx="5">
                  <c:v>28</c:v>
                </c:pt>
                <c:pt idx="6">
                  <c:v>28</c:v>
                </c:pt>
                <c:pt idx="7">
                  <c:v>28</c:v>
                </c:pt>
                <c:pt idx="8">
                  <c:v>27</c:v>
                </c:pt>
                <c:pt idx="9">
                  <c:v>28</c:v>
                </c:pt>
                <c:pt idx="10">
                  <c:v>27</c:v>
                </c:pt>
                <c:pt idx="11">
                  <c:v>28</c:v>
                </c:pt>
                <c:pt idx="12">
                  <c:v>27</c:v>
                </c:pt>
                <c:pt idx="13">
                  <c:v>33</c:v>
                </c:pt>
                <c:pt idx="14">
                  <c:v>28</c:v>
                </c:pt>
                <c:pt idx="15">
                  <c:v>27</c:v>
                </c:pt>
                <c:pt idx="16">
                  <c:v>31</c:v>
                </c:pt>
                <c:pt idx="17">
                  <c:v>28</c:v>
                </c:pt>
                <c:pt idx="18">
                  <c:v>31</c:v>
                </c:pt>
                <c:pt idx="19">
                  <c:v>28</c:v>
                </c:pt>
                <c:pt idx="20">
                  <c:v>28</c:v>
                </c:pt>
                <c:pt idx="21">
                  <c:v>28</c:v>
                </c:pt>
                <c:pt idx="22">
                  <c:v>28</c:v>
                </c:pt>
                <c:pt idx="23">
                  <c:v>29</c:v>
                </c:pt>
                <c:pt idx="24">
                  <c:v>28</c:v>
                </c:pt>
                <c:pt idx="25">
                  <c:v>30</c:v>
                </c:pt>
                <c:pt idx="26">
                  <c:v>27</c:v>
                </c:pt>
                <c:pt idx="27">
                  <c:v>27</c:v>
                </c:pt>
                <c:pt idx="28">
                  <c:v>28</c:v>
                </c:pt>
                <c:pt idx="29">
                  <c:v>28</c:v>
                </c:pt>
                <c:pt idx="30">
                  <c:v>28</c:v>
                </c:pt>
                <c:pt idx="31">
                  <c:v>26</c:v>
                </c:pt>
                <c:pt idx="32">
                  <c:v>28</c:v>
                </c:pt>
                <c:pt idx="33">
                  <c:v>25</c:v>
                </c:pt>
                <c:pt idx="34">
                  <c:v>30</c:v>
                </c:pt>
                <c:pt idx="35">
                  <c:v>25</c:v>
                </c:pt>
                <c:pt idx="36">
                  <c:v>33</c:v>
                </c:pt>
                <c:pt idx="37">
                  <c:v>33</c:v>
                </c:pt>
                <c:pt idx="38">
                  <c:v>27</c:v>
                </c:pt>
                <c:pt idx="39">
                  <c:v>28</c:v>
                </c:pt>
                <c:pt idx="40">
                  <c:v>27</c:v>
                </c:pt>
                <c:pt idx="41">
                  <c:v>30</c:v>
                </c:pt>
                <c:pt idx="42">
                  <c:v>27</c:v>
                </c:pt>
                <c:pt idx="43">
                  <c:v>27</c:v>
                </c:pt>
                <c:pt idx="44">
                  <c:v>26</c:v>
                </c:pt>
                <c:pt idx="45">
                  <c:v>27</c:v>
                </c:pt>
                <c:pt idx="46">
                  <c:v>28</c:v>
                </c:pt>
                <c:pt idx="47">
                  <c:v>27</c:v>
                </c:pt>
                <c:pt idx="48">
                  <c:v>31</c:v>
                </c:pt>
                <c:pt idx="49">
                  <c:v>31</c:v>
                </c:pt>
                <c:pt idx="50">
                  <c:v>28</c:v>
                </c:pt>
                <c:pt idx="51">
                  <c:v>31</c:v>
                </c:pt>
                <c:pt idx="52">
                  <c:v>27</c:v>
                </c:pt>
                <c:pt idx="53">
                  <c:v>27</c:v>
                </c:pt>
                <c:pt idx="54">
                  <c:v>27</c:v>
                </c:pt>
                <c:pt idx="55">
                  <c:v>29</c:v>
                </c:pt>
                <c:pt idx="56">
                  <c:v>30</c:v>
                </c:pt>
                <c:pt idx="57">
                  <c:v>29</c:v>
                </c:pt>
                <c:pt idx="58">
                  <c:v>27</c:v>
                </c:pt>
                <c:pt idx="59">
                  <c:v>26</c:v>
                </c:pt>
                <c:pt idx="60">
                  <c:v>27</c:v>
                </c:pt>
                <c:pt idx="61">
                  <c:v>32</c:v>
                </c:pt>
                <c:pt idx="62">
                  <c:v>25</c:v>
                </c:pt>
                <c:pt idx="63">
                  <c:v>27</c:v>
                </c:pt>
                <c:pt idx="64">
                  <c:v>27</c:v>
                </c:pt>
                <c:pt idx="65">
                  <c:v>27</c:v>
                </c:pt>
                <c:pt idx="66">
                  <c:v>25</c:v>
                </c:pt>
                <c:pt idx="67">
                  <c:v>28</c:v>
                </c:pt>
                <c:pt idx="68">
                  <c:v>30</c:v>
                </c:pt>
                <c:pt idx="69">
                  <c:v>25</c:v>
                </c:pt>
                <c:pt idx="70">
                  <c:v>27</c:v>
                </c:pt>
                <c:pt idx="71">
                  <c:v>27</c:v>
                </c:pt>
                <c:pt idx="72">
                  <c:v>27</c:v>
                </c:pt>
                <c:pt idx="73">
                  <c:v>27</c:v>
                </c:pt>
                <c:pt idx="74">
                  <c:v>27</c:v>
                </c:pt>
                <c:pt idx="75">
                  <c:v>30</c:v>
                </c:pt>
                <c:pt idx="76">
                  <c:v>27</c:v>
                </c:pt>
                <c:pt idx="77">
                  <c:v>27</c:v>
                </c:pt>
                <c:pt idx="78">
                  <c:v>27</c:v>
                </c:pt>
                <c:pt idx="79">
                  <c:v>28</c:v>
                </c:pt>
                <c:pt idx="80">
                  <c:v>27</c:v>
                </c:pt>
                <c:pt idx="81">
                  <c:v>30</c:v>
                </c:pt>
                <c:pt idx="82">
                  <c:v>27</c:v>
                </c:pt>
                <c:pt idx="83">
                  <c:v>31</c:v>
                </c:pt>
                <c:pt idx="84">
                  <c:v>25</c:v>
                </c:pt>
                <c:pt idx="85">
                  <c:v>27</c:v>
                </c:pt>
                <c:pt idx="86">
                  <c:v>30</c:v>
                </c:pt>
                <c:pt idx="87">
                  <c:v>28</c:v>
                </c:pt>
                <c:pt idx="88">
                  <c:v>31</c:v>
                </c:pt>
                <c:pt idx="89">
                  <c:v>27</c:v>
                </c:pt>
                <c:pt idx="90">
                  <c:v>25</c:v>
                </c:pt>
                <c:pt idx="91">
                  <c:v>25</c:v>
                </c:pt>
                <c:pt idx="92">
                  <c:v>28</c:v>
                </c:pt>
                <c:pt idx="93">
                  <c:v>27</c:v>
                </c:pt>
                <c:pt idx="94">
                  <c:v>31</c:v>
                </c:pt>
                <c:pt idx="95">
                  <c:v>27</c:v>
                </c:pt>
                <c:pt idx="96">
                  <c:v>30</c:v>
                </c:pt>
                <c:pt idx="97">
                  <c:v>28</c:v>
                </c:pt>
                <c:pt idx="98">
                  <c:v>27</c:v>
                </c:pt>
                <c:pt idx="99">
                  <c:v>26</c:v>
                </c:pt>
                <c:pt idx="100">
                  <c:v>30</c:v>
                </c:pt>
                <c:pt idx="101">
                  <c:v>28</c:v>
                </c:pt>
                <c:pt idx="102">
                  <c:v>28</c:v>
                </c:pt>
                <c:pt idx="103">
                  <c:v>27</c:v>
                </c:pt>
                <c:pt idx="104">
                  <c:v>27</c:v>
                </c:pt>
                <c:pt idx="105">
                  <c:v>27</c:v>
                </c:pt>
                <c:pt idx="106">
                  <c:v>27</c:v>
                </c:pt>
                <c:pt idx="107">
                  <c:v>30</c:v>
                </c:pt>
                <c:pt idx="108">
                  <c:v>27</c:v>
                </c:pt>
                <c:pt idx="109">
                  <c:v>27</c:v>
                </c:pt>
                <c:pt idx="110">
                  <c:v>27</c:v>
                </c:pt>
                <c:pt idx="111">
                  <c:v>31</c:v>
                </c:pt>
                <c:pt idx="112">
                  <c:v>26</c:v>
                </c:pt>
                <c:pt idx="113">
                  <c:v>27</c:v>
                </c:pt>
                <c:pt idx="114">
                  <c:v>28</c:v>
                </c:pt>
                <c:pt idx="115">
                  <c:v>25</c:v>
                </c:pt>
                <c:pt idx="116">
                  <c:v>24</c:v>
                </c:pt>
                <c:pt idx="117">
                  <c:v>25</c:v>
                </c:pt>
                <c:pt idx="118">
                  <c:v>30</c:v>
                </c:pt>
                <c:pt idx="119">
                  <c:v>25</c:v>
                </c:pt>
                <c:pt idx="120">
                  <c:v>26</c:v>
                </c:pt>
                <c:pt idx="121">
                  <c:v>30</c:v>
                </c:pt>
                <c:pt idx="122">
                  <c:v>23</c:v>
                </c:pt>
                <c:pt idx="123">
                  <c:v>27</c:v>
                </c:pt>
                <c:pt idx="124">
                  <c:v>25</c:v>
                </c:pt>
                <c:pt idx="125">
                  <c:v>24</c:v>
                </c:pt>
                <c:pt idx="126">
                  <c:v>27</c:v>
                </c:pt>
                <c:pt idx="127">
                  <c:v>29</c:v>
                </c:pt>
                <c:pt idx="128">
                  <c:v>26</c:v>
                </c:pt>
                <c:pt idx="129">
                  <c:v>27</c:v>
                </c:pt>
                <c:pt idx="130">
                  <c:v>26</c:v>
                </c:pt>
                <c:pt idx="131">
                  <c:v>30</c:v>
                </c:pt>
                <c:pt idx="132">
                  <c:v>26</c:v>
                </c:pt>
                <c:pt idx="133">
                  <c:v>25</c:v>
                </c:pt>
                <c:pt idx="134">
                  <c:v>30</c:v>
                </c:pt>
                <c:pt idx="135">
                  <c:v>27</c:v>
                </c:pt>
                <c:pt idx="136">
                  <c:v>27</c:v>
                </c:pt>
                <c:pt idx="137">
                  <c:v>26</c:v>
                </c:pt>
                <c:pt idx="138">
                  <c:v>30</c:v>
                </c:pt>
                <c:pt idx="139">
                  <c:v>25</c:v>
                </c:pt>
                <c:pt idx="140">
                  <c:v>25</c:v>
                </c:pt>
                <c:pt idx="141">
                  <c:v>27</c:v>
                </c:pt>
                <c:pt idx="142">
                  <c:v>27</c:v>
                </c:pt>
                <c:pt idx="143">
                  <c:v>25</c:v>
                </c:pt>
                <c:pt idx="144">
                  <c:v>25</c:v>
                </c:pt>
                <c:pt idx="145">
                  <c:v>25</c:v>
                </c:pt>
                <c:pt idx="146">
                  <c:v>28</c:v>
                </c:pt>
                <c:pt idx="147">
                  <c:v>28</c:v>
                </c:pt>
                <c:pt idx="148">
                  <c:v>25</c:v>
                </c:pt>
                <c:pt idx="149">
                  <c:v>23</c:v>
                </c:pt>
                <c:pt idx="150">
                  <c:v>26</c:v>
                </c:pt>
                <c:pt idx="151">
                  <c:v>29</c:v>
                </c:pt>
                <c:pt idx="152">
                  <c:v>30</c:v>
                </c:pt>
                <c:pt idx="153">
                  <c:v>25</c:v>
                </c:pt>
                <c:pt idx="154">
                  <c:v>26</c:v>
                </c:pt>
                <c:pt idx="155">
                  <c:v>28</c:v>
                </c:pt>
                <c:pt idx="156">
                  <c:v>32</c:v>
                </c:pt>
                <c:pt idx="157">
                  <c:v>25</c:v>
                </c:pt>
                <c:pt idx="158">
                  <c:v>29</c:v>
                </c:pt>
                <c:pt idx="159">
                  <c:v>30</c:v>
                </c:pt>
                <c:pt idx="160">
                  <c:v>25</c:v>
                </c:pt>
                <c:pt idx="161">
                  <c:v>24</c:v>
                </c:pt>
                <c:pt idx="162">
                  <c:v>23</c:v>
                </c:pt>
                <c:pt idx="163">
                  <c:v>25</c:v>
                </c:pt>
                <c:pt idx="164">
                  <c:v>30</c:v>
                </c:pt>
                <c:pt idx="165">
                  <c:v>30</c:v>
                </c:pt>
                <c:pt idx="166">
                  <c:v>26</c:v>
                </c:pt>
                <c:pt idx="167">
                  <c:v>31</c:v>
                </c:pt>
                <c:pt idx="168">
                  <c:v>26</c:v>
                </c:pt>
                <c:pt idx="169">
                  <c:v>26</c:v>
                </c:pt>
                <c:pt idx="170">
                  <c:v>28</c:v>
                </c:pt>
                <c:pt idx="171">
                  <c:v>29</c:v>
                </c:pt>
                <c:pt idx="172">
                  <c:v>28</c:v>
                </c:pt>
                <c:pt idx="173">
                  <c:v>26</c:v>
                </c:pt>
                <c:pt idx="174">
                  <c:v>28</c:v>
                </c:pt>
                <c:pt idx="175">
                  <c:v>26</c:v>
                </c:pt>
                <c:pt idx="176">
                  <c:v>25</c:v>
                </c:pt>
                <c:pt idx="177">
                  <c:v>25</c:v>
                </c:pt>
                <c:pt idx="178">
                  <c:v>30</c:v>
                </c:pt>
                <c:pt idx="179">
                  <c:v>26</c:v>
                </c:pt>
                <c:pt idx="180">
                  <c:v>24</c:v>
                </c:pt>
                <c:pt idx="181">
                  <c:v>30</c:v>
                </c:pt>
                <c:pt idx="182">
                  <c:v>23</c:v>
                </c:pt>
                <c:pt idx="183">
                  <c:v>30</c:v>
                </c:pt>
                <c:pt idx="184">
                  <c:v>26</c:v>
                </c:pt>
                <c:pt idx="185">
                  <c:v>23</c:v>
                </c:pt>
                <c:pt idx="186">
                  <c:v>26</c:v>
                </c:pt>
                <c:pt idx="187">
                  <c:v>26</c:v>
                </c:pt>
                <c:pt idx="188">
                  <c:v>25</c:v>
                </c:pt>
                <c:pt idx="189">
                  <c:v>25</c:v>
                </c:pt>
                <c:pt idx="190">
                  <c:v>27</c:v>
                </c:pt>
                <c:pt idx="191">
                  <c:v>30</c:v>
                </c:pt>
                <c:pt idx="192">
                  <c:v>27</c:v>
                </c:pt>
                <c:pt idx="193">
                  <c:v>28</c:v>
                </c:pt>
                <c:pt idx="194">
                  <c:v>28</c:v>
                </c:pt>
                <c:pt idx="195">
                  <c:v>25</c:v>
                </c:pt>
                <c:pt idx="196">
                  <c:v>29</c:v>
                </c:pt>
                <c:pt idx="197">
                  <c:v>27</c:v>
                </c:pt>
                <c:pt idx="198">
                  <c:v>30</c:v>
                </c:pt>
                <c:pt idx="199">
                  <c:v>28</c:v>
                </c:pt>
                <c:pt idx="200">
                  <c:v>23</c:v>
                </c:pt>
                <c:pt idx="201">
                  <c:v>26</c:v>
                </c:pt>
                <c:pt idx="202">
                  <c:v>30</c:v>
                </c:pt>
                <c:pt idx="203">
                  <c:v>28</c:v>
                </c:pt>
                <c:pt idx="204">
                  <c:v>23</c:v>
                </c:pt>
                <c:pt idx="205">
                  <c:v>28</c:v>
                </c:pt>
                <c:pt idx="206">
                  <c:v>30</c:v>
                </c:pt>
                <c:pt idx="207">
                  <c:v>26</c:v>
                </c:pt>
                <c:pt idx="208">
                  <c:v>24</c:v>
                </c:pt>
                <c:pt idx="209">
                  <c:v>28</c:v>
                </c:pt>
                <c:pt idx="210">
                  <c:v>25</c:v>
                </c:pt>
                <c:pt idx="211">
                  <c:v>30</c:v>
                </c:pt>
                <c:pt idx="212">
                  <c:v>26</c:v>
                </c:pt>
                <c:pt idx="213">
                  <c:v>26</c:v>
                </c:pt>
                <c:pt idx="214">
                  <c:v>27</c:v>
                </c:pt>
                <c:pt idx="215">
                  <c:v>29</c:v>
                </c:pt>
                <c:pt idx="216">
                  <c:v>28</c:v>
                </c:pt>
                <c:pt idx="217">
                  <c:v>24</c:v>
                </c:pt>
                <c:pt idx="218">
                  <c:v>26</c:v>
                </c:pt>
                <c:pt idx="219">
                  <c:v>29</c:v>
                </c:pt>
                <c:pt idx="220">
                  <c:v>30</c:v>
                </c:pt>
                <c:pt idx="221">
                  <c:v>28</c:v>
                </c:pt>
                <c:pt idx="222">
                  <c:v>25</c:v>
                </c:pt>
                <c:pt idx="223">
                  <c:v>30</c:v>
                </c:pt>
                <c:pt idx="224">
                  <c:v>24</c:v>
                </c:pt>
                <c:pt idx="225">
                  <c:v>25</c:v>
                </c:pt>
                <c:pt idx="226">
                  <c:v>28</c:v>
                </c:pt>
                <c:pt idx="227">
                  <c:v>25</c:v>
                </c:pt>
                <c:pt idx="228">
                  <c:v>30</c:v>
                </c:pt>
                <c:pt idx="229">
                  <c:v>25</c:v>
                </c:pt>
                <c:pt idx="230">
                  <c:v>25</c:v>
                </c:pt>
                <c:pt idx="231">
                  <c:v>24</c:v>
                </c:pt>
                <c:pt idx="232">
                  <c:v>28</c:v>
                </c:pt>
                <c:pt idx="233">
                  <c:v>30</c:v>
                </c:pt>
                <c:pt idx="234">
                  <c:v>24</c:v>
                </c:pt>
                <c:pt idx="235">
                  <c:v>28</c:v>
                </c:pt>
                <c:pt idx="236">
                  <c:v>28</c:v>
                </c:pt>
                <c:pt idx="237">
                  <c:v>30</c:v>
                </c:pt>
                <c:pt idx="238">
                  <c:v>25</c:v>
                </c:pt>
                <c:pt idx="239">
                  <c:v>26</c:v>
                </c:pt>
                <c:pt idx="240">
                  <c:v>26</c:v>
                </c:pt>
                <c:pt idx="241">
                  <c:v>28</c:v>
                </c:pt>
                <c:pt idx="242">
                  <c:v>25</c:v>
                </c:pt>
                <c:pt idx="243">
                  <c:v>26</c:v>
                </c:pt>
                <c:pt idx="244">
                  <c:v>26</c:v>
                </c:pt>
                <c:pt idx="245">
                  <c:v>25</c:v>
                </c:pt>
                <c:pt idx="246">
                  <c:v>23</c:v>
                </c:pt>
                <c:pt idx="247">
                  <c:v>26</c:v>
                </c:pt>
                <c:pt idx="248">
                  <c:v>26</c:v>
                </c:pt>
                <c:pt idx="249">
                  <c:v>30</c:v>
                </c:pt>
                <c:pt idx="250">
                  <c:v>24</c:v>
                </c:pt>
                <c:pt idx="251">
                  <c:v>27</c:v>
                </c:pt>
                <c:pt idx="252">
                  <c:v>30</c:v>
                </c:pt>
                <c:pt idx="253">
                  <c:v>26</c:v>
                </c:pt>
                <c:pt idx="254">
                  <c:v>23</c:v>
                </c:pt>
                <c:pt idx="255">
                  <c:v>26</c:v>
                </c:pt>
                <c:pt idx="256">
                  <c:v>23</c:v>
                </c:pt>
                <c:pt idx="257">
                  <c:v>27</c:v>
                </c:pt>
                <c:pt idx="258">
                  <c:v>29</c:v>
                </c:pt>
                <c:pt idx="259">
                  <c:v>25</c:v>
                </c:pt>
                <c:pt idx="260">
                  <c:v>25</c:v>
                </c:pt>
                <c:pt idx="261">
                  <c:v>23</c:v>
                </c:pt>
                <c:pt idx="262">
                  <c:v>24</c:v>
                </c:pt>
                <c:pt idx="263">
                  <c:v>26</c:v>
                </c:pt>
                <c:pt idx="264">
                  <c:v>27</c:v>
                </c:pt>
                <c:pt idx="265">
                  <c:v>25</c:v>
                </c:pt>
                <c:pt idx="266">
                  <c:v>27</c:v>
                </c:pt>
                <c:pt idx="267">
                  <c:v>26</c:v>
                </c:pt>
                <c:pt idx="268">
                  <c:v>27</c:v>
                </c:pt>
                <c:pt idx="269">
                  <c:v>25</c:v>
                </c:pt>
                <c:pt idx="270">
                  <c:v>25</c:v>
                </c:pt>
                <c:pt idx="271">
                  <c:v>26</c:v>
                </c:pt>
                <c:pt idx="272">
                  <c:v>23</c:v>
                </c:pt>
                <c:pt idx="273">
                  <c:v>30</c:v>
                </c:pt>
                <c:pt idx="274">
                  <c:v>23</c:v>
                </c:pt>
                <c:pt idx="275">
                  <c:v>25</c:v>
                </c:pt>
                <c:pt idx="276">
                  <c:v>25</c:v>
                </c:pt>
                <c:pt idx="277">
                  <c:v>30</c:v>
                </c:pt>
                <c:pt idx="278">
                  <c:v>25</c:v>
                </c:pt>
                <c:pt idx="279">
                  <c:v>26</c:v>
                </c:pt>
                <c:pt idx="280">
                  <c:v>25</c:v>
                </c:pt>
                <c:pt idx="281">
                  <c:v>26</c:v>
                </c:pt>
                <c:pt idx="282">
                  <c:v>25</c:v>
                </c:pt>
                <c:pt idx="283">
                  <c:v>25</c:v>
                </c:pt>
                <c:pt idx="284">
                  <c:v>23</c:v>
                </c:pt>
                <c:pt idx="285">
                  <c:v>25</c:v>
                </c:pt>
                <c:pt idx="286">
                  <c:v>25</c:v>
                </c:pt>
                <c:pt idx="287">
                  <c:v>28</c:v>
                </c:pt>
                <c:pt idx="288">
                  <c:v>26</c:v>
                </c:pt>
                <c:pt idx="289">
                  <c:v>26</c:v>
                </c:pt>
                <c:pt idx="290">
                  <c:v>26</c:v>
                </c:pt>
                <c:pt idx="291">
                  <c:v>25</c:v>
                </c:pt>
                <c:pt idx="292">
                  <c:v>25</c:v>
                </c:pt>
                <c:pt idx="293">
                  <c:v>29</c:v>
                </c:pt>
                <c:pt idx="294">
                  <c:v>25</c:v>
                </c:pt>
                <c:pt idx="295">
                  <c:v>23</c:v>
                </c:pt>
                <c:pt idx="296">
                  <c:v>25</c:v>
                </c:pt>
                <c:pt idx="297">
                  <c:v>24</c:v>
                </c:pt>
                <c:pt idx="298">
                  <c:v>25</c:v>
                </c:pt>
                <c:pt idx="299">
                  <c:v>23</c:v>
                </c:pt>
                <c:pt idx="300">
                  <c:v>30</c:v>
                </c:pt>
                <c:pt idx="301">
                  <c:v>26</c:v>
                </c:pt>
                <c:pt idx="302">
                  <c:v>26</c:v>
                </c:pt>
                <c:pt idx="303">
                  <c:v>28</c:v>
                </c:pt>
                <c:pt idx="304">
                  <c:v>25</c:v>
                </c:pt>
                <c:pt idx="305">
                  <c:v>25</c:v>
                </c:pt>
                <c:pt idx="306">
                  <c:v>26</c:v>
                </c:pt>
                <c:pt idx="307">
                  <c:v>24</c:v>
                </c:pt>
                <c:pt idx="308">
                  <c:v>24</c:v>
                </c:pt>
                <c:pt idx="309">
                  <c:v>25</c:v>
                </c:pt>
                <c:pt idx="310">
                  <c:v>24</c:v>
                </c:pt>
                <c:pt idx="311">
                  <c:v>23</c:v>
                </c:pt>
                <c:pt idx="312">
                  <c:v>28</c:v>
                </c:pt>
                <c:pt idx="313">
                  <c:v>23</c:v>
                </c:pt>
                <c:pt idx="314">
                  <c:v>23</c:v>
                </c:pt>
                <c:pt idx="315">
                  <c:v>29</c:v>
                </c:pt>
                <c:pt idx="316">
                  <c:v>26</c:v>
                </c:pt>
                <c:pt idx="317">
                  <c:v>25</c:v>
                </c:pt>
                <c:pt idx="318">
                  <c:v>25</c:v>
                </c:pt>
                <c:pt idx="319">
                  <c:v>25</c:v>
                </c:pt>
                <c:pt idx="320">
                  <c:v>29</c:v>
                </c:pt>
                <c:pt idx="321">
                  <c:v>24</c:v>
                </c:pt>
                <c:pt idx="322">
                  <c:v>25</c:v>
                </c:pt>
                <c:pt idx="323">
                  <c:v>28</c:v>
                </c:pt>
                <c:pt idx="324">
                  <c:v>28</c:v>
                </c:pt>
                <c:pt idx="325">
                  <c:v>25</c:v>
                </c:pt>
                <c:pt idx="326">
                  <c:v>24</c:v>
                </c:pt>
                <c:pt idx="327">
                  <c:v>25</c:v>
                </c:pt>
                <c:pt idx="328">
                  <c:v>23</c:v>
                </c:pt>
                <c:pt idx="329">
                  <c:v>28</c:v>
                </c:pt>
                <c:pt idx="330">
                  <c:v>30</c:v>
                </c:pt>
                <c:pt idx="331">
                  <c:v>26</c:v>
                </c:pt>
                <c:pt idx="332">
                  <c:v>28</c:v>
                </c:pt>
                <c:pt idx="333">
                  <c:v>24</c:v>
                </c:pt>
                <c:pt idx="334">
                  <c:v>26</c:v>
                </c:pt>
                <c:pt idx="335">
                  <c:v>29</c:v>
                </c:pt>
                <c:pt idx="336">
                  <c:v>23</c:v>
                </c:pt>
                <c:pt idx="337">
                  <c:v>24</c:v>
                </c:pt>
                <c:pt idx="338">
                  <c:v>29</c:v>
                </c:pt>
                <c:pt idx="339">
                  <c:v>25</c:v>
                </c:pt>
                <c:pt idx="340">
                  <c:v>29</c:v>
                </c:pt>
                <c:pt idx="341">
                  <c:v>26</c:v>
                </c:pt>
                <c:pt idx="342">
                  <c:v>28</c:v>
                </c:pt>
                <c:pt idx="343">
                  <c:v>24</c:v>
                </c:pt>
                <c:pt idx="344">
                  <c:v>28</c:v>
                </c:pt>
                <c:pt idx="345">
                  <c:v>27</c:v>
                </c:pt>
                <c:pt idx="346">
                  <c:v>25</c:v>
                </c:pt>
                <c:pt idx="347">
                  <c:v>23</c:v>
                </c:pt>
                <c:pt idx="348">
                  <c:v>23</c:v>
                </c:pt>
                <c:pt idx="349">
                  <c:v>30</c:v>
                </c:pt>
                <c:pt idx="350">
                  <c:v>23</c:v>
                </c:pt>
                <c:pt idx="351">
                  <c:v>26</c:v>
                </c:pt>
                <c:pt idx="352">
                  <c:v>27</c:v>
                </c:pt>
                <c:pt idx="353">
                  <c:v>24</c:v>
                </c:pt>
                <c:pt idx="354">
                  <c:v>31</c:v>
                </c:pt>
                <c:pt idx="355">
                  <c:v>24</c:v>
                </c:pt>
                <c:pt idx="356">
                  <c:v>25</c:v>
                </c:pt>
                <c:pt idx="357">
                  <c:v>30</c:v>
                </c:pt>
                <c:pt idx="358">
                  <c:v>24</c:v>
                </c:pt>
                <c:pt idx="359">
                  <c:v>29</c:v>
                </c:pt>
                <c:pt idx="360">
                  <c:v>30</c:v>
                </c:pt>
                <c:pt idx="361">
                  <c:v>26</c:v>
                </c:pt>
                <c:pt idx="362">
                  <c:v>23</c:v>
                </c:pt>
                <c:pt idx="363">
                  <c:v>25</c:v>
                </c:pt>
                <c:pt idx="364">
                  <c:v>28</c:v>
                </c:pt>
                <c:pt idx="365">
                  <c:v>28</c:v>
                </c:pt>
                <c:pt idx="366">
                  <c:v>28</c:v>
                </c:pt>
                <c:pt idx="367">
                  <c:v>24</c:v>
                </c:pt>
                <c:pt idx="368">
                  <c:v>27</c:v>
                </c:pt>
                <c:pt idx="369">
                  <c:v>12</c:v>
                </c:pt>
                <c:pt idx="370">
                  <c:v>11</c:v>
                </c:pt>
                <c:pt idx="371">
                  <c:v>18</c:v>
                </c:pt>
                <c:pt idx="372">
                  <c:v>19</c:v>
                </c:pt>
                <c:pt idx="373">
                  <c:v>25</c:v>
                </c:pt>
                <c:pt idx="374">
                  <c:v>24</c:v>
                </c:pt>
                <c:pt idx="375">
                  <c:v>24</c:v>
                </c:pt>
                <c:pt idx="376">
                  <c:v>30</c:v>
                </c:pt>
                <c:pt idx="377">
                  <c:v>30</c:v>
                </c:pt>
                <c:pt idx="378">
                  <c:v>29</c:v>
                </c:pt>
                <c:pt idx="379">
                  <c:v>29</c:v>
                </c:pt>
                <c:pt idx="380">
                  <c:v>34</c:v>
                </c:pt>
                <c:pt idx="381">
                  <c:v>30</c:v>
                </c:pt>
                <c:pt idx="382">
                  <c:v>35</c:v>
                </c:pt>
                <c:pt idx="383">
                  <c:v>32</c:v>
                </c:pt>
                <c:pt idx="384">
                  <c:v>31</c:v>
                </c:pt>
                <c:pt idx="385">
                  <c:v>34</c:v>
                </c:pt>
                <c:pt idx="386">
                  <c:v>32</c:v>
                </c:pt>
                <c:pt idx="387">
                  <c:v>35</c:v>
                </c:pt>
                <c:pt idx="388">
                  <c:v>32</c:v>
                </c:pt>
                <c:pt idx="389">
                  <c:v>34</c:v>
                </c:pt>
                <c:pt idx="390">
                  <c:v>34</c:v>
                </c:pt>
                <c:pt idx="391">
                  <c:v>30</c:v>
                </c:pt>
                <c:pt idx="392">
                  <c:v>32</c:v>
                </c:pt>
                <c:pt idx="393">
                  <c:v>33</c:v>
                </c:pt>
                <c:pt idx="394">
                  <c:v>29</c:v>
                </c:pt>
                <c:pt idx="395">
                  <c:v>29</c:v>
                </c:pt>
                <c:pt idx="396">
                  <c:v>33</c:v>
                </c:pt>
                <c:pt idx="397">
                  <c:v>28</c:v>
                </c:pt>
                <c:pt idx="398">
                  <c:v>32</c:v>
                </c:pt>
                <c:pt idx="399">
                  <c:v>33</c:v>
                </c:pt>
                <c:pt idx="400">
                  <c:v>32</c:v>
                </c:pt>
                <c:pt idx="401">
                  <c:v>29</c:v>
                </c:pt>
                <c:pt idx="402">
                  <c:v>28</c:v>
                </c:pt>
                <c:pt idx="403">
                  <c:v>30</c:v>
                </c:pt>
                <c:pt idx="404">
                  <c:v>27</c:v>
                </c:pt>
                <c:pt idx="405">
                  <c:v>32</c:v>
                </c:pt>
                <c:pt idx="406">
                  <c:v>32</c:v>
                </c:pt>
                <c:pt idx="407">
                  <c:v>28</c:v>
                </c:pt>
                <c:pt idx="408">
                  <c:v>28</c:v>
                </c:pt>
                <c:pt idx="409">
                  <c:v>27</c:v>
                </c:pt>
                <c:pt idx="410">
                  <c:v>29</c:v>
                </c:pt>
                <c:pt idx="411">
                  <c:v>28</c:v>
                </c:pt>
                <c:pt idx="412">
                  <c:v>28</c:v>
                </c:pt>
                <c:pt idx="413">
                  <c:v>28</c:v>
                </c:pt>
                <c:pt idx="414">
                  <c:v>32</c:v>
                </c:pt>
                <c:pt idx="415">
                  <c:v>25</c:v>
                </c:pt>
                <c:pt idx="416">
                  <c:v>28</c:v>
                </c:pt>
                <c:pt idx="417">
                  <c:v>27</c:v>
                </c:pt>
                <c:pt idx="418">
                  <c:v>27</c:v>
                </c:pt>
                <c:pt idx="419">
                  <c:v>26</c:v>
                </c:pt>
                <c:pt idx="420">
                  <c:v>27</c:v>
                </c:pt>
                <c:pt idx="421">
                  <c:v>30</c:v>
                </c:pt>
                <c:pt idx="422">
                  <c:v>23</c:v>
                </c:pt>
                <c:pt idx="423">
                  <c:v>25</c:v>
                </c:pt>
                <c:pt idx="424">
                  <c:v>31</c:v>
                </c:pt>
                <c:pt idx="425">
                  <c:v>31</c:v>
                </c:pt>
                <c:pt idx="426">
                  <c:v>28</c:v>
                </c:pt>
                <c:pt idx="427">
                  <c:v>27</c:v>
                </c:pt>
                <c:pt idx="428">
                  <c:v>28</c:v>
                </c:pt>
                <c:pt idx="429">
                  <c:v>27</c:v>
                </c:pt>
                <c:pt idx="430">
                  <c:v>30</c:v>
                </c:pt>
                <c:pt idx="431">
                  <c:v>24</c:v>
                </c:pt>
                <c:pt idx="432">
                  <c:v>28</c:v>
                </c:pt>
                <c:pt idx="433">
                  <c:v>29</c:v>
                </c:pt>
                <c:pt idx="434">
                  <c:v>30</c:v>
                </c:pt>
                <c:pt idx="435">
                  <c:v>27</c:v>
                </c:pt>
                <c:pt idx="436">
                  <c:v>26</c:v>
                </c:pt>
                <c:pt idx="437">
                  <c:v>27</c:v>
                </c:pt>
                <c:pt idx="438">
                  <c:v>25</c:v>
                </c:pt>
                <c:pt idx="439">
                  <c:v>27</c:v>
                </c:pt>
                <c:pt idx="440">
                  <c:v>28</c:v>
                </c:pt>
                <c:pt idx="441">
                  <c:v>30</c:v>
                </c:pt>
                <c:pt idx="442">
                  <c:v>23</c:v>
                </c:pt>
                <c:pt idx="443">
                  <c:v>28</c:v>
                </c:pt>
                <c:pt idx="444">
                  <c:v>28</c:v>
                </c:pt>
                <c:pt idx="445">
                  <c:v>30</c:v>
                </c:pt>
                <c:pt idx="446">
                  <c:v>27</c:v>
                </c:pt>
                <c:pt idx="447">
                  <c:v>26</c:v>
                </c:pt>
                <c:pt idx="448">
                  <c:v>23</c:v>
                </c:pt>
                <c:pt idx="449">
                  <c:v>24</c:v>
                </c:pt>
                <c:pt idx="450">
                  <c:v>27</c:v>
                </c:pt>
                <c:pt idx="451">
                  <c:v>23</c:v>
                </c:pt>
                <c:pt idx="452">
                  <c:v>30</c:v>
                </c:pt>
                <c:pt idx="453">
                  <c:v>26</c:v>
                </c:pt>
                <c:pt idx="454">
                  <c:v>28</c:v>
                </c:pt>
                <c:pt idx="455">
                  <c:v>27</c:v>
                </c:pt>
                <c:pt idx="456">
                  <c:v>24</c:v>
                </c:pt>
                <c:pt idx="457">
                  <c:v>25</c:v>
                </c:pt>
                <c:pt idx="458">
                  <c:v>26</c:v>
                </c:pt>
                <c:pt idx="459">
                  <c:v>28</c:v>
                </c:pt>
                <c:pt idx="460">
                  <c:v>25</c:v>
                </c:pt>
                <c:pt idx="461">
                  <c:v>29</c:v>
                </c:pt>
                <c:pt idx="462">
                  <c:v>30</c:v>
                </c:pt>
                <c:pt idx="463">
                  <c:v>25</c:v>
                </c:pt>
                <c:pt idx="464">
                  <c:v>29</c:v>
                </c:pt>
                <c:pt idx="465">
                  <c:v>23</c:v>
                </c:pt>
                <c:pt idx="466">
                  <c:v>25</c:v>
                </c:pt>
                <c:pt idx="467">
                  <c:v>28</c:v>
                </c:pt>
                <c:pt idx="468">
                  <c:v>24</c:v>
                </c:pt>
                <c:pt idx="469">
                  <c:v>30</c:v>
                </c:pt>
                <c:pt idx="470">
                  <c:v>24</c:v>
                </c:pt>
                <c:pt idx="471">
                  <c:v>26</c:v>
                </c:pt>
                <c:pt idx="472">
                  <c:v>30</c:v>
                </c:pt>
                <c:pt idx="473">
                  <c:v>30</c:v>
                </c:pt>
                <c:pt idx="474">
                  <c:v>24</c:v>
                </c:pt>
                <c:pt idx="475">
                  <c:v>23</c:v>
                </c:pt>
                <c:pt idx="476">
                  <c:v>27</c:v>
                </c:pt>
                <c:pt idx="477">
                  <c:v>26</c:v>
                </c:pt>
                <c:pt idx="478">
                  <c:v>29</c:v>
                </c:pt>
                <c:pt idx="479">
                  <c:v>23</c:v>
                </c:pt>
                <c:pt idx="480">
                  <c:v>24</c:v>
                </c:pt>
                <c:pt idx="481">
                  <c:v>26</c:v>
                </c:pt>
                <c:pt idx="482">
                  <c:v>25</c:v>
                </c:pt>
                <c:pt idx="483">
                  <c:v>23</c:v>
                </c:pt>
                <c:pt idx="484">
                  <c:v>27</c:v>
                </c:pt>
                <c:pt idx="485">
                  <c:v>23</c:v>
                </c:pt>
                <c:pt idx="486">
                  <c:v>25</c:v>
                </c:pt>
                <c:pt idx="487">
                  <c:v>27</c:v>
                </c:pt>
                <c:pt idx="488">
                  <c:v>27</c:v>
                </c:pt>
                <c:pt idx="489">
                  <c:v>29</c:v>
                </c:pt>
                <c:pt idx="490">
                  <c:v>24</c:v>
                </c:pt>
                <c:pt idx="491">
                  <c:v>28</c:v>
                </c:pt>
                <c:pt idx="492">
                  <c:v>28</c:v>
                </c:pt>
                <c:pt idx="493">
                  <c:v>23</c:v>
                </c:pt>
                <c:pt idx="494">
                  <c:v>30</c:v>
                </c:pt>
                <c:pt idx="495">
                  <c:v>28</c:v>
                </c:pt>
                <c:pt idx="496">
                  <c:v>28</c:v>
                </c:pt>
                <c:pt idx="497">
                  <c:v>25</c:v>
                </c:pt>
                <c:pt idx="498">
                  <c:v>29</c:v>
                </c:pt>
                <c:pt idx="499">
                  <c:v>29</c:v>
                </c:pt>
                <c:pt idx="500">
                  <c:v>27</c:v>
                </c:pt>
                <c:pt idx="501">
                  <c:v>24</c:v>
                </c:pt>
                <c:pt idx="502">
                  <c:v>28</c:v>
                </c:pt>
                <c:pt idx="503">
                  <c:v>24</c:v>
                </c:pt>
                <c:pt idx="504">
                  <c:v>29</c:v>
                </c:pt>
                <c:pt idx="505">
                  <c:v>31</c:v>
                </c:pt>
                <c:pt idx="506">
                  <c:v>23</c:v>
                </c:pt>
                <c:pt idx="507">
                  <c:v>24</c:v>
                </c:pt>
                <c:pt idx="508">
                  <c:v>23</c:v>
                </c:pt>
                <c:pt idx="509">
                  <c:v>24</c:v>
                </c:pt>
                <c:pt idx="510">
                  <c:v>25</c:v>
                </c:pt>
                <c:pt idx="511">
                  <c:v>29</c:v>
                </c:pt>
                <c:pt idx="512">
                  <c:v>27</c:v>
                </c:pt>
                <c:pt idx="513">
                  <c:v>27</c:v>
                </c:pt>
                <c:pt idx="514">
                  <c:v>25</c:v>
                </c:pt>
                <c:pt idx="515">
                  <c:v>25</c:v>
                </c:pt>
                <c:pt idx="516">
                  <c:v>25</c:v>
                </c:pt>
                <c:pt idx="517">
                  <c:v>23</c:v>
                </c:pt>
                <c:pt idx="518">
                  <c:v>28</c:v>
                </c:pt>
                <c:pt idx="519">
                  <c:v>24</c:v>
                </c:pt>
                <c:pt idx="520">
                  <c:v>23</c:v>
                </c:pt>
                <c:pt idx="521">
                  <c:v>28</c:v>
                </c:pt>
                <c:pt idx="522">
                  <c:v>25</c:v>
                </c:pt>
                <c:pt idx="523">
                  <c:v>27</c:v>
                </c:pt>
                <c:pt idx="524">
                  <c:v>25</c:v>
                </c:pt>
                <c:pt idx="525">
                  <c:v>28</c:v>
                </c:pt>
                <c:pt idx="526">
                  <c:v>29</c:v>
                </c:pt>
                <c:pt idx="527">
                  <c:v>27</c:v>
                </c:pt>
                <c:pt idx="528">
                  <c:v>25</c:v>
                </c:pt>
                <c:pt idx="529">
                  <c:v>25</c:v>
                </c:pt>
                <c:pt idx="530">
                  <c:v>24</c:v>
                </c:pt>
                <c:pt idx="531">
                  <c:v>25</c:v>
                </c:pt>
                <c:pt idx="532">
                  <c:v>28</c:v>
                </c:pt>
                <c:pt idx="533">
                  <c:v>25</c:v>
                </c:pt>
                <c:pt idx="534">
                  <c:v>28</c:v>
                </c:pt>
                <c:pt idx="535">
                  <c:v>30</c:v>
                </c:pt>
                <c:pt idx="536">
                  <c:v>28</c:v>
                </c:pt>
                <c:pt idx="537">
                  <c:v>29</c:v>
                </c:pt>
                <c:pt idx="538">
                  <c:v>23</c:v>
                </c:pt>
                <c:pt idx="539">
                  <c:v>28</c:v>
                </c:pt>
                <c:pt idx="540">
                  <c:v>23</c:v>
                </c:pt>
                <c:pt idx="541">
                  <c:v>29</c:v>
                </c:pt>
                <c:pt idx="542">
                  <c:v>27</c:v>
                </c:pt>
                <c:pt idx="543">
                  <c:v>25</c:v>
                </c:pt>
                <c:pt idx="544">
                  <c:v>24</c:v>
                </c:pt>
                <c:pt idx="545">
                  <c:v>28</c:v>
                </c:pt>
                <c:pt idx="546">
                  <c:v>30</c:v>
                </c:pt>
                <c:pt idx="547">
                  <c:v>29</c:v>
                </c:pt>
                <c:pt idx="548">
                  <c:v>26</c:v>
                </c:pt>
                <c:pt idx="549">
                  <c:v>28</c:v>
                </c:pt>
                <c:pt idx="550">
                  <c:v>29</c:v>
                </c:pt>
                <c:pt idx="551">
                  <c:v>23</c:v>
                </c:pt>
                <c:pt idx="552">
                  <c:v>29</c:v>
                </c:pt>
                <c:pt idx="553">
                  <c:v>23</c:v>
                </c:pt>
                <c:pt idx="554">
                  <c:v>25</c:v>
                </c:pt>
                <c:pt idx="555">
                  <c:v>24</c:v>
                </c:pt>
                <c:pt idx="556">
                  <c:v>28</c:v>
                </c:pt>
                <c:pt idx="557">
                  <c:v>23</c:v>
                </c:pt>
                <c:pt idx="558">
                  <c:v>27</c:v>
                </c:pt>
                <c:pt idx="559">
                  <c:v>25</c:v>
                </c:pt>
                <c:pt idx="560">
                  <c:v>29</c:v>
                </c:pt>
                <c:pt idx="561">
                  <c:v>28</c:v>
                </c:pt>
                <c:pt idx="562">
                  <c:v>23</c:v>
                </c:pt>
                <c:pt idx="563">
                  <c:v>25</c:v>
                </c:pt>
                <c:pt idx="564">
                  <c:v>26</c:v>
                </c:pt>
                <c:pt idx="565">
                  <c:v>30</c:v>
                </c:pt>
                <c:pt idx="566">
                  <c:v>26</c:v>
                </c:pt>
                <c:pt idx="567">
                  <c:v>24</c:v>
                </c:pt>
                <c:pt idx="568">
                  <c:v>28</c:v>
                </c:pt>
                <c:pt idx="569">
                  <c:v>25</c:v>
                </c:pt>
                <c:pt idx="570">
                  <c:v>27</c:v>
                </c:pt>
                <c:pt idx="571">
                  <c:v>23</c:v>
                </c:pt>
                <c:pt idx="572">
                  <c:v>23</c:v>
                </c:pt>
                <c:pt idx="573">
                  <c:v>29</c:v>
                </c:pt>
                <c:pt idx="574">
                  <c:v>29</c:v>
                </c:pt>
                <c:pt idx="575">
                  <c:v>23</c:v>
                </c:pt>
                <c:pt idx="576">
                  <c:v>25</c:v>
                </c:pt>
                <c:pt idx="577">
                  <c:v>24</c:v>
                </c:pt>
                <c:pt idx="578">
                  <c:v>25</c:v>
                </c:pt>
                <c:pt idx="579">
                  <c:v>30</c:v>
                </c:pt>
                <c:pt idx="580">
                  <c:v>23</c:v>
                </c:pt>
                <c:pt idx="581">
                  <c:v>28</c:v>
                </c:pt>
                <c:pt idx="582">
                  <c:v>24</c:v>
                </c:pt>
                <c:pt idx="583">
                  <c:v>28</c:v>
                </c:pt>
                <c:pt idx="584">
                  <c:v>24</c:v>
                </c:pt>
                <c:pt idx="585">
                  <c:v>25</c:v>
                </c:pt>
                <c:pt idx="586">
                  <c:v>23</c:v>
                </c:pt>
                <c:pt idx="587">
                  <c:v>23</c:v>
                </c:pt>
                <c:pt idx="588">
                  <c:v>23</c:v>
                </c:pt>
                <c:pt idx="589">
                  <c:v>23</c:v>
                </c:pt>
                <c:pt idx="590">
                  <c:v>29</c:v>
                </c:pt>
                <c:pt idx="591">
                  <c:v>23</c:v>
                </c:pt>
                <c:pt idx="592">
                  <c:v>30</c:v>
                </c:pt>
                <c:pt idx="593">
                  <c:v>23</c:v>
                </c:pt>
                <c:pt idx="594">
                  <c:v>24</c:v>
                </c:pt>
                <c:pt idx="595">
                  <c:v>26</c:v>
                </c:pt>
                <c:pt idx="596">
                  <c:v>29</c:v>
                </c:pt>
                <c:pt idx="597">
                  <c:v>24</c:v>
                </c:pt>
                <c:pt idx="598">
                  <c:v>24</c:v>
                </c:pt>
                <c:pt idx="599">
                  <c:v>28</c:v>
                </c:pt>
                <c:pt idx="600">
                  <c:v>28</c:v>
                </c:pt>
                <c:pt idx="601">
                  <c:v>23</c:v>
                </c:pt>
                <c:pt idx="602">
                  <c:v>25</c:v>
                </c:pt>
                <c:pt idx="603">
                  <c:v>28</c:v>
                </c:pt>
                <c:pt idx="604">
                  <c:v>24</c:v>
                </c:pt>
                <c:pt idx="605">
                  <c:v>23</c:v>
                </c:pt>
                <c:pt idx="606">
                  <c:v>25</c:v>
                </c:pt>
                <c:pt idx="607">
                  <c:v>25</c:v>
                </c:pt>
                <c:pt idx="608">
                  <c:v>25</c:v>
                </c:pt>
                <c:pt idx="609">
                  <c:v>29</c:v>
                </c:pt>
                <c:pt idx="610">
                  <c:v>28</c:v>
                </c:pt>
                <c:pt idx="611">
                  <c:v>24</c:v>
                </c:pt>
                <c:pt idx="612">
                  <c:v>29</c:v>
                </c:pt>
                <c:pt idx="613">
                  <c:v>24</c:v>
                </c:pt>
                <c:pt idx="614">
                  <c:v>25</c:v>
                </c:pt>
                <c:pt idx="615">
                  <c:v>23</c:v>
                </c:pt>
                <c:pt idx="616">
                  <c:v>25</c:v>
                </c:pt>
                <c:pt idx="617">
                  <c:v>25</c:v>
                </c:pt>
                <c:pt idx="618">
                  <c:v>27</c:v>
                </c:pt>
                <c:pt idx="619">
                  <c:v>24</c:v>
                </c:pt>
                <c:pt idx="620">
                  <c:v>28</c:v>
                </c:pt>
                <c:pt idx="621">
                  <c:v>28</c:v>
                </c:pt>
                <c:pt idx="622">
                  <c:v>25</c:v>
                </c:pt>
                <c:pt idx="623">
                  <c:v>25</c:v>
                </c:pt>
                <c:pt idx="624">
                  <c:v>25</c:v>
                </c:pt>
                <c:pt idx="625">
                  <c:v>23</c:v>
                </c:pt>
                <c:pt idx="626">
                  <c:v>24</c:v>
                </c:pt>
                <c:pt idx="627">
                  <c:v>29</c:v>
                </c:pt>
                <c:pt idx="628">
                  <c:v>25</c:v>
                </c:pt>
                <c:pt idx="629">
                  <c:v>25</c:v>
                </c:pt>
                <c:pt idx="630">
                  <c:v>23</c:v>
                </c:pt>
                <c:pt idx="631">
                  <c:v>24</c:v>
                </c:pt>
                <c:pt idx="632">
                  <c:v>28</c:v>
                </c:pt>
                <c:pt idx="633">
                  <c:v>23</c:v>
                </c:pt>
                <c:pt idx="634">
                  <c:v>28</c:v>
                </c:pt>
                <c:pt idx="635">
                  <c:v>23</c:v>
                </c:pt>
                <c:pt idx="636">
                  <c:v>23</c:v>
                </c:pt>
                <c:pt idx="637">
                  <c:v>29</c:v>
                </c:pt>
                <c:pt idx="638">
                  <c:v>26</c:v>
                </c:pt>
                <c:pt idx="639">
                  <c:v>30</c:v>
                </c:pt>
                <c:pt idx="640">
                  <c:v>23</c:v>
                </c:pt>
                <c:pt idx="641">
                  <c:v>25</c:v>
                </c:pt>
                <c:pt idx="642">
                  <c:v>24</c:v>
                </c:pt>
                <c:pt idx="643">
                  <c:v>28</c:v>
                </c:pt>
                <c:pt idx="644">
                  <c:v>25</c:v>
                </c:pt>
                <c:pt idx="645">
                  <c:v>30</c:v>
                </c:pt>
                <c:pt idx="646">
                  <c:v>23</c:v>
                </c:pt>
                <c:pt idx="647">
                  <c:v>24</c:v>
                </c:pt>
                <c:pt idx="648">
                  <c:v>23</c:v>
                </c:pt>
                <c:pt idx="649">
                  <c:v>23</c:v>
                </c:pt>
                <c:pt idx="650">
                  <c:v>26</c:v>
                </c:pt>
                <c:pt idx="651">
                  <c:v>28</c:v>
                </c:pt>
                <c:pt idx="652">
                  <c:v>23</c:v>
                </c:pt>
                <c:pt idx="653">
                  <c:v>23</c:v>
                </c:pt>
                <c:pt idx="654">
                  <c:v>24</c:v>
                </c:pt>
                <c:pt idx="655">
                  <c:v>23</c:v>
                </c:pt>
                <c:pt idx="656">
                  <c:v>23</c:v>
                </c:pt>
                <c:pt idx="657">
                  <c:v>24</c:v>
                </c:pt>
                <c:pt idx="658">
                  <c:v>25</c:v>
                </c:pt>
                <c:pt idx="659">
                  <c:v>23</c:v>
                </c:pt>
                <c:pt idx="660">
                  <c:v>24</c:v>
                </c:pt>
                <c:pt idx="661">
                  <c:v>25</c:v>
                </c:pt>
                <c:pt idx="662">
                  <c:v>28</c:v>
                </c:pt>
                <c:pt idx="663">
                  <c:v>23</c:v>
                </c:pt>
                <c:pt idx="664">
                  <c:v>25</c:v>
                </c:pt>
                <c:pt idx="665">
                  <c:v>24</c:v>
                </c:pt>
                <c:pt idx="666">
                  <c:v>25</c:v>
                </c:pt>
                <c:pt idx="667">
                  <c:v>24</c:v>
                </c:pt>
                <c:pt idx="668">
                  <c:v>26</c:v>
                </c:pt>
                <c:pt idx="669">
                  <c:v>23</c:v>
                </c:pt>
                <c:pt idx="670">
                  <c:v>24</c:v>
                </c:pt>
                <c:pt idx="671">
                  <c:v>24</c:v>
                </c:pt>
                <c:pt idx="672">
                  <c:v>26</c:v>
                </c:pt>
                <c:pt idx="673">
                  <c:v>25</c:v>
                </c:pt>
                <c:pt idx="674">
                  <c:v>28</c:v>
                </c:pt>
                <c:pt idx="675">
                  <c:v>24</c:v>
                </c:pt>
                <c:pt idx="676">
                  <c:v>30</c:v>
                </c:pt>
                <c:pt idx="677">
                  <c:v>24</c:v>
                </c:pt>
                <c:pt idx="678">
                  <c:v>28</c:v>
                </c:pt>
                <c:pt idx="679">
                  <c:v>28</c:v>
                </c:pt>
                <c:pt idx="680">
                  <c:v>26</c:v>
                </c:pt>
                <c:pt idx="681">
                  <c:v>24</c:v>
                </c:pt>
                <c:pt idx="682">
                  <c:v>30</c:v>
                </c:pt>
                <c:pt idx="683">
                  <c:v>23</c:v>
                </c:pt>
                <c:pt idx="684">
                  <c:v>27</c:v>
                </c:pt>
                <c:pt idx="685">
                  <c:v>28</c:v>
                </c:pt>
                <c:pt idx="686">
                  <c:v>26</c:v>
                </c:pt>
                <c:pt idx="687">
                  <c:v>26</c:v>
                </c:pt>
                <c:pt idx="688">
                  <c:v>25</c:v>
                </c:pt>
                <c:pt idx="689">
                  <c:v>30</c:v>
                </c:pt>
                <c:pt idx="690">
                  <c:v>25</c:v>
                </c:pt>
                <c:pt idx="691">
                  <c:v>30</c:v>
                </c:pt>
                <c:pt idx="692">
                  <c:v>30</c:v>
                </c:pt>
                <c:pt idx="693">
                  <c:v>28</c:v>
                </c:pt>
                <c:pt idx="694">
                  <c:v>25</c:v>
                </c:pt>
                <c:pt idx="695">
                  <c:v>24</c:v>
                </c:pt>
                <c:pt idx="696">
                  <c:v>23</c:v>
                </c:pt>
                <c:pt idx="697">
                  <c:v>25</c:v>
                </c:pt>
                <c:pt idx="698">
                  <c:v>23</c:v>
                </c:pt>
                <c:pt idx="699">
                  <c:v>27</c:v>
                </c:pt>
                <c:pt idx="700">
                  <c:v>28</c:v>
                </c:pt>
                <c:pt idx="701">
                  <c:v>25</c:v>
                </c:pt>
                <c:pt idx="702">
                  <c:v>25</c:v>
                </c:pt>
                <c:pt idx="703">
                  <c:v>25</c:v>
                </c:pt>
                <c:pt idx="704">
                  <c:v>30</c:v>
                </c:pt>
                <c:pt idx="705">
                  <c:v>29</c:v>
                </c:pt>
                <c:pt idx="706">
                  <c:v>28</c:v>
                </c:pt>
                <c:pt idx="707">
                  <c:v>29</c:v>
                </c:pt>
                <c:pt idx="708">
                  <c:v>28</c:v>
                </c:pt>
                <c:pt idx="709">
                  <c:v>28</c:v>
                </c:pt>
                <c:pt idx="710">
                  <c:v>30</c:v>
                </c:pt>
                <c:pt idx="711">
                  <c:v>29</c:v>
                </c:pt>
                <c:pt idx="712">
                  <c:v>25</c:v>
                </c:pt>
                <c:pt idx="713">
                  <c:v>31</c:v>
                </c:pt>
                <c:pt idx="714">
                  <c:v>23</c:v>
                </c:pt>
                <c:pt idx="715">
                  <c:v>25</c:v>
                </c:pt>
                <c:pt idx="716">
                  <c:v>25</c:v>
                </c:pt>
                <c:pt idx="717">
                  <c:v>29</c:v>
                </c:pt>
                <c:pt idx="718">
                  <c:v>28</c:v>
                </c:pt>
                <c:pt idx="719">
                  <c:v>25</c:v>
                </c:pt>
                <c:pt idx="720">
                  <c:v>25</c:v>
                </c:pt>
                <c:pt idx="721">
                  <c:v>25</c:v>
                </c:pt>
                <c:pt idx="722">
                  <c:v>24</c:v>
                </c:pt>
                <c:pt idx="723">
                  <c:v>28</c:v>
                </c:pt>
                <c:pt idx="724">
                  <c:v>23</c:v>
                </c:pt>
                <c:pt idx="725">
                  <c:v>24</c:v>
                </c:pt>
                <c:pt idx="726">
                  <c:v>25</c:v>
                </c:pt>
                <c:pt idx="727">
                  <c:v>25</c:v>
                </c:pt>
                <c:pt idx="728">
                  <c:v>26</c:v>
                </c:pt>
                <c:pt idx="729">
                  <c:v>24</c:v>
                </c:pt>
                <c:pt idx="730">
                  <c:v>28</c:v>
                </c:pt>
                <c:pt idx="731">
                  <c:v>25</c:v>
                </c:pt>
                <c:pt idx="732">
                  <c:v>28</c:v>
                </c:pt>
                <c:pt idx="733">
                  <c:v>28</c:v>
                </c:pt>
                <c:pt idx="734">
                  <c:v>28</c:v>
                </c:pt>
                <c:pt idx="735">
                  <c:v>26</c:v>
                </c:pt>
                <c:pt idx="736">
                  <c:v>24</c:v>
                </c:pt>
                <c:pt idx="737">
                  <c:v>30</c:v>
                </c:pt>
                <c:pt idx="738">
                  <c:v>24</c:v>
                </c:pt>
                <c:pt idx="739">
                  <c:v>28</c:v>
                </c:pt>
                <c:pt idx="740">
                  <c:v>24</c:v>
                </c:pt>
                <c:pt idx="741">
                  <c:v>28</c:v>
                </c:pt>
                <c:pt idx="742">
                  <c:v>28</c:v>
                </c:pt>
                <c:pt idx="743">
                  <c:v>25</c:v>
                </c:pt>
                <c:pt idx="744">
                  <c:v>29</c:v>
                </c:pt>
                <c:pt idx="745">
                  <c:v>30</c:v>
                </c:pt>
                <c:pt idx="746">
                  <c:v>27</c:v>
                </c:pt>
                <c:pt idx="747">
                  <c:v>25</c:v>
                </c:pt>
                <c:pt idx="748">
                  <c:v>28</c:v>
                </c:pt>
                <c:pt idx="749">
                  <c:v>24</c:v>
                </c:pt>
                <c:pt idx="750">
                  <c:v>24</c:v>
                </c:pt>
                <c:pt idx="751">
                  <c:v>25</c:v>
                </c:pt>
                <c:pt idx="752">
                  <c:v>24</c:v>
                </c:pt>
                <c:pt idx="753">
                  <c:v>23</c:v>
                </c:pt>
                <c:pt idx="754">
                  <c:v>23</c:v>
                </c:pt>
                <c:pt idx="755">
                  <c:v>28</c:v>
                </c:pt>
                <c:pt idx="756">
                  <c:v>24</c:v>
                </c:pt>
                <c:pt idx="757">
                  <c:v>23</c:v>
                </c:pt>
                <c:pt idx="758">
                  <c:v>24</c:v>
                </c:pt>
                <c:pt idx="759">
                  <c:v>23</c:v>
                </c:pt>
                <c:pt idx="760">
                  <c:v>23</c:v>
                </c:pt>
                <c:pt idx="761">
                  <c:v>23</c:v>
                </c:pt>
                <c:pt idx="762">
                  <c:v>24</c:v>
                </c:pt>
                <c:pt idx="763">
                  <c:v>23</c:v>
                </c:pt>
                <c:pt idx="764">
                  <c:v>24</c:v>
                </c:pt>
                <c:pt idx="765">
                  <c:v>24</c:v>
                </c:pt>
                <c:pt idx="766">
                  <c:v>23</c:v>
                </c:pt>
                <c:pt idx="767">
                  <c:v>24</c:v>
                </c:pt>
                <c:pt idx="768">
                  <c:v>23</c:v>
                </c:pt>
                <c:pt idx="769">
                  <c:v>28</c:v>
                </c:pt>
                <c:pt idx="770">
                  <c:v>25</c:v>
                </c:pt>
                <c:pt idx="771">
                  <c:v>24</c:v>
                </c:pt>
                <c:pt idx="772">
                  <c:v>23</c:v>
                </c:pt>
                <c:pt idx="773">
                  <c:v>24</c:v>
                </c:pt>
                <c:pt idx="774">
                  <c:v>23</c:v>
                </c:pt>
                <c:pt idx="775">
                  <c:v>24</c:v>
                </c:pt>
                <c:pt idx="776">
                  <c:v>25</c:v>
                </c:pt>
                <c:pt idx="777">
                  <c:v>24</c:v>
                </c:pt>
                <c:pt idx="778">
                  <c:v>29</c:v>
                </c:pt>
                <c:pt idx="779">
                  <c:v>28</c:v>
                </c:pt>
                <c:pt idx="780">
                  <c:v>25</c:v>
                </c:pt>
                <c:pt idx="781">
                  <c:v>24</c:v>
                </c:pt>
                <c:pt idx="782">
                  <c:v>25</c:v>
                </c:pt>
                <c:pt idx="783">
                  <c:v>25</c:v>
                </c:pt>
                <c:pt idx="784">
                  <c:v>24</c:v>
                </c:pt>
                <c:pt idx="785">
                  <c:v>23</c:v>
                </c:pt>
                <c:pt idx="786">
                  <c:v>23</c:v>
                </c:pt>
                <c:pt idx="787">
                  <c:v>25</c:v>
                </c:pt>
                <c:pt idx="788">
                  <c:v>28</c:v>
                </c:pt>
                <c:pt idx="789">
                  <c:v>23</c:v>
                </c:pt>
                <c:pt idx="790">
                  <c:v>27</c:v>
                </c:pt>
                <c:pt idx="791">
                  <c:v>28</c:v>
                </c:pt>
                <c:pt idx="792">
                  <c:v>28</c:v>
                </c:pt>
                <c:pt idx="793">
                  <c:v>28</c:v>
                </c:pt>
                <c:pt idx="794">
                  <c:v>23</c:v>
                </c:pt>
                <c:pt idx="795">
                  <c:v>24</c:v>
                </c:pt>
                <c:pt idx="796">
                  <c:v>27</c:v>
                </c:pt>
                <c:pt idx="797">
                  <c:v>25</c:v>
                </c:pt>
                <c:pt idx="798">
                  <c:v>25</c:v>
                </c:pt>
                <c:pt idx="799">
                  <c:v>23</c:v>
                </c:pt>
                <c:pt idx="800">
                  <c:v>28</c:v>
                </c:pt>
                <c:pt idx="801">
                  <c:v>25</c:v>
                </c:pt>
                <c:pt idx="802">
                  <c:v>27</c:v>
                </c:pt>
                <c:pt idx="803">
                  <c:v>25</c:v>
                </c:pt>
                <c:pt idx="804">
                  <c:v>23</c:v>
                </c:pt>
                <c:pt idx="805">
                  <c:v>24</c:v>
                </c:pt>
                <c:pt idx="806">
                  <c:v>25</c:v>
                </c:pt>
                <c:pt idx="807">
                  <c:v>24</c:v>
                </c:pt>
                <c:pt idx="808">
                  <c:v>25</c:v>
                </c:pt>
                <c:pt idx="809">
                  <c:v>24</c:v>
                </c:pt>
                <c:pt idx="810">
                  <c:v>29</c:v>
                </c:pt>
                <c:pt idx="811">
                  <c:v>26</c:v>
                </c:pt>
                <c:pt idx="812">
                  <c:v>30</c:v>
                </c:pt>
                <c:pt idx="813">
                  <c:v>29</c:v>
                </c:pt>
                <c:pt idx="814">
                  <c:v>23</c:v>
                </c:pt>
                <c:pt idx="815">
                  <c:v>24</c:v>
                </c:pt>
                <c:pt idx="816">
                  <c:v>28</c:v>
                </c:pt>
                <c:pt idx="817">
                  <c:v>28</c:v>
                </c:pt>
                <c:pt idx="818">
                  <c:v>23</c:v>
                </c:pt>
                <c:pt idx="819">
                  <c:v>25</c:v>
                </c:pt>
                <c:pt idx="820">
                  <c:v>29</c:v>
                </c:pt>
                <c:pt idx="821">
                  <c:v>28</c:v>
                </c:pt>
                <c:pt idx="822">
                  <c:v>24</c:v>
                </c:pt>
                <c:pt idx="823">
                  <c:v>28</c:v>
                </c:pt>
                <c:pt idx="824">
                  <c:v>28</c:v>
                </c:pt>
                <c:pt idx="825">
                  <c:v>29</c:v>
                </c:pt>
                <c:pt idx="826">
                  <c:v>24</c:v>
                </c:pt>
                <c:pt idx="827">
                  <c:v>28</c:v>
                </c:pt>
                <c:pt idx="828">
                  <c:v>23</c:v>
                </c:pt>
                <c:pt idx="829">
                  <c:v>29</c:v>
                </c:pt>
                <c:pt idx="830">
                  <c:v>28</c:v>
                </c:pt>
                <c:pt idx="831">
                  <c:v>30</c:v>
                </c:pt>
                <c:pt idx="832">
                  <c:v>24</c:v>
                </c:pt>
                <c:pt idx="833">
                  <c:v>23</c:v>
                </c:pt>
                <c:pt idx="834">
                  <c:v>26</c:v>
                </c:pt>
                <c:pt idx="835">
                  <c:v>23</c:v>
                </c:pt>
                <c:pt idx="836">
                  <c:v>24</c:v>
                </c:pt>
                <c:pt idx="837">
                  <c:v>26</c:v>
                </c:pt>
                <c:pt idx="838">
                  <c:v>24</c:v>
                </c:pt>
                <c:pt idx="839">
                  <c:v>25</c:v>
                </c:pt>
                <c:pt idx="840">
                  <c:v>24</c:v>
                </c:pt>
                <c:pt idx="841">
                  <c:v>25</c:v>
                </c:pt>
                <c:pt idx="842">
                  <c:v>23</c:v>
                </c:pt>
                <c:pt idx="843">
                  <c:v>23</c:v>
                </c:pt>
                <c:pt idx="844">
                  <c:v>28</c:v>
                </c:pt>
                <c:pt idx="845">
                  <c:v>23</c:v>
                </c:pt>
                <c:pt idx="846">
                  <c:v>24</c:v>
                </c:pt>
                <c:pt idx="847">
                  <c:v>25</c:v>
                </c:pt>
                <c:pt idx="848">
                  <c:v>24</c:v>
                </c:pt>
                <c:pt idx="849">
                  <c:v>30</c:v>
                </c:pt>
                <c:pt idx="850">
                  <c:v>23</c:v>
                </c:pt>
                <c:pt idx="851">
                  <c:v>23</c:v>
                </c:pt>
                <c:pt idx="852">
                  <c:v>25</c:v>
                </c:pt>
                <c:pt idx="853">
                  <c:v>25</c:v>
                </c:pt>
                <c:pt idx="854">
                  <c:v>27</c:v>
                </c:pt>
                <c:pt idx="855">
                  <c:v>24</c:v>
                </c:pt>
                <c:pt idx="856">
                  <c:v>25</c:v>
                </c:pt>
                <c:pt idx="857">
                  <c:v>24</c:v>
                </c:pt>
                <c:pt idx="858">
                  <c:v>25</c:v>
                </c:pt>
                <c:pt idx="859">
                  <c:v>23</c:v>
                </c:pt>
                <c:pt idx="860">
                  <c:v>25</c:v>
                </c:pt>
                <c:pt idx="861">
                  <c:v>25</c:v>
                </c:pt>
                <c:pt idx="862">
                  <c:v>28</c:v>
                </c:pt>
                <c:pt idx="863">
                  <c:v>29</c:v>
                </c:pt>
                <c:pt idx="864">
                  <c:v>25</c:v>
                </c:pt>
                <c:pt idx="865">
                  <c:v>25</c:v>
                </c:pt>
                <c:pt idx="866">
                  <c:v>27</c:v>
                </c:pt>
                <c:pt idx="867">
                  <c:v>25</c:v>
                </c:pt>
                <c:pt idx="868">
                  <c:v>25</c:v>
                </c:pt>
                <c:pt idx="869">
                  <c:v>29</c:v>
                </c:pt>
                <c:pt idx="870">
                  <c:v>29</c:v>
                </c:pt>
                <c:pt idx="871">
                  <c:v>24</c:v>
                </c:pt>
                <c:pt idx="872">
                  <c:v>25</c:v>
                </c:pt>
                <c:pt idx="873">
                  <c:v>24</c:v>
                </c:pt>
                <c:pt idx="874">
                  <c:v>29</c:v>
                </c:pt>
                <c:pt idx="875">
                  <c:v>28</c:v>
                </c:pt>
                <c:pt idx="876">
                  <c:v>25</c:v>
                </c:pt>
                <c:pt idx="877">
                  <c:v>28</c:v>
                </c:pt>
                <c:pt idx="878">
                  <c:v>25</c:v>
                </c:pt>
                <c:pt idx="879">
                  <c:v>28</c:v>
                </c:pt>
                <c:pt idx="880">
                  <c:v>25</c:v>
                </c:pt>
                <c:pt idx="881">
                  <c:v>25</c:v>
                </c:pt>
                <c:pt idx="882">
                  <c:v>25</c:v>
                </c:pt>
                <c:pt idx="883">
                  <c:v>28</c:v>
                </c:pt>
                <c:pt idx="884">
                  <c:v>24</c:v>
                </c:pt>
                <c:pt idx="885">
                  <c:v>23</c:v>
                </c:pt>
                <c:pt idx="886">
                  <c:v>27</c:v>
                </c:pt>
                <c:pt idx="887">
                  <c:v>29</c:v>
                </c:pt>
                <c:pt idx="888">
                  <c:v>25</c:v>
                </c:pt>
                <c:pt idx="889">
                  <c:v>24</c:v>
                </c:pt>
                <c:pt idx="890">
                  <c:v>26</c:v>
                </c:pt>
                <c:pt idx="891">
                  <c:v>29</c:v>
                </c:pt>
                <c:pt idx="892">
                  <c:v>26</c:v>
                </c:pt>
                <c:pt idx="893">
                  <c:v>28</c:v>
                </c:pt>
                <c:pt idx="894">
                  <c:v>29</c:v>
                </c:pt>
                <c:pt idx="895">
                  <c:v>24</c:v>
                </c:pt>
                <c:pt idx="896">
                  <c:v>24</c:v>
                </c:pt>
                <c:pt idx="897">
                  <c:v>24</c:v>
                </c:pt>
                <c:pt idx="898">
                  <c:v>30</c:v>
                </c:pt>
                <c:pt idx="899">
                  <c:v>25</c:v>
                </c:pt>
                <c:pt idx="900">
                  <c:v>29</c:v>
                </c:pt>
                <c:pt idx="901">
                  <c:v>24</c:v>
                </c:pt>
                <c:pt idx="902">
                  <c:v>25</c:v>
                </c:pt>
                <c:pt idx="903">
                  <c:v>24</c:v>
                </c:pt>
                <c:pt idx="904">
                  <c:v>25</c:v>
                </c:pt>
                <c:pt idx="905">
                  <c:v>27</c:v>
                </c:pt>
                <c:pt idx="906">
                  <c:v>28</c:v>
                </c:pt>
                <c:pt idx="907">
                  <c:v>25</c:v>
                </c:pt>
                <c:pt idx="908">
                  <c:v>24</c:v>
                </c:pt>
                <c:pt idx="909">
                  <c:v>28</c:v>
                </c:pt>
                <c:pt idx="910">
                  <c:v>29</c:v>
                </c:pt>
                <c:pt idx="911">
                  <c:v>28</c:v>
                </c:pt>
                <c:pt idx="912">
                  <c:v>24</c:v>
                </c:pt>
                <c:pt idx="913">
                  <c:v>30</c:v>
                </c:pt>
                <c:pt idx="914">
                  <c:v>27</c:v>
                </c:pt>
                <c:pt idx="915">
                  <c:v>27</c:v>
                </c:pt>
                <c:pt idx="916">
                  <c:v>28</c:v>
                </c:pt>
                <c:pt idx="917">
                  <c:v>27</c:v>
                </c:pt>
                <c:pt idx="918">
                  <c:v>26</c:v>
                </c:pt>
                <c:pt idx="919">
                  <c:v>27</c:v>
                </c:pt>
                <c:pt idx="920">
                  <c:v>28</c:v>
                </c:pt>
                <c:pt idx="921">
                  <c:v>27</c:v>
                </c:pt>
                <c:pt idx="922">
                  <c:v>25</c:v>
                </c:pt>
                <c:pt idx="923">
                  <c:v>29</c:v>
                </c:pt>
                <c:pt idx="924">
                  <c:v>26</c:v>
                </c:pt>
                <c:pt idx="925">
                  <c:v>25</c:v>
                </c:pt>
                <c:pt idx="926">
                  <c:v>28</c:v>
                </c:pt>
                <c:pt idx="927">
                  <c:v>30</c:v>
                </c:pt>
                <c:pt idx="928">
                  <c:v>26</c:v>
                </c:pt>
                <c:pt idx="929">
                  <c:v>25</c:v>
                </c:pt>
                <c:pt idx="930">
                  <c:v>26</c:v>
                </c:pt>
                <c:pt idx="931">
                  <c:v>26</c:v>
                </c:pt>
                <c:pt idx="932">
                  <c:v>23</c:v>
                </c:pt>
                <c:pt idx="933">
                  <c:v>30</c:v>
                </c:pt>
                <c:pt idx="934">
                  <c:v>25</c:v>
                </c:pt>
                <c:pt idx="935">
                  <c:v>26</c:v>
                </c:pt>
                <c:pt idx="936">
                  <c:v>25</c:v>
                </c:pt>
                <c:pt idx="937">
                  <c:v>24</c:v>
                </c:pt>
                <c:pt idx="938">
                  <c:v>25</c:v>
                </c:pt>
                <c:pt idx="939">
                  <c:v>26</c:v>
                </c:pt>
                <c:pt idx="940">
                  <c:v>23</c:v>
                </c:pt>
                <c:pt idx="941">
                  <c:v>23</c:v>
                </c:pt>
                <c:pt idx="942">
                  <c:v>24</c:v>
                </c:pt>
                <c:pt idx="943">
                  <c:v>25</c:v>
                </c:pt>
                <c:pt idx="944">
                  <c:v>26</c:v>
                </c:pt>
                <c:pt idx="945">
                  <c:v>26</c:v>
                </c:pt>
                <c:pt idx="946">
                  <c:v>24</c:v>
                </c:pt>
                <c:pt idx="947">
                  <c:v>26</c:v>
                </c:pt>
                <c:pt idx="948">
                  <c:v>25</c:v>
                </c:pt>
                <c:pt idx="949">
                  <c:v>23</c:v>
                </c:pt>
                <c:pt idx="950">
                  <c:v>29</c:v>
                </c:pt>
                <c:pt idx="951">
                  <c:v>25</c:v>
                </c:pt>
                <c:pt idx="952">
                  <c:v>27</c:v>
                </c:pt>
                <c:pt idx="953">
                  <c:v>23</c:v>
                </c:pt>
                <c:pt idx="954">
                  <c:v>28</c:v>
                </c:pt>
                <c:pt idx="955">
                  <c:v>24</c:v>
                </c:pt>
                <c:pt idx="956">
                  <c:v>30</c:v>
                </c:pt>
                <c:pt idx="957">
                  <c:v>25</c:v>
                </c:pt>
                <c:pt idx="958">
                  <c:v>26</c:v>
                </c:pt>
                <c:pt idx="959">
                  <c:v>24</c:v>
                </c:pt>
                <c:pt idx="960">
                  <c:v>23</c:v>
                </c:pt>
                <c:pt idx="961">
                  <c:v>24</c:v>
                </c:pt>
                <c:pt idx="962">
                  <c:v>25</c:v>
                </c:pt>
                <c:pt idx="963">
                  <c:v>25</c:v>
                </c:pt>
                <c:pt idx="964">
                  <c:v>23</c:v>
                </c:pt>
                <c:pt idx="965">
                  <c:v>23</c:v>
                </c:pt>
                <c:pt idx="966">
                  <c:v>24</c:v>
                </c:pt>
                <c:pt idx="967">
                  <c:v>23</c:v>
                </c:pt>
                <c:pt idx="968">
                  <c:v>25</c:v>
                </c:pt>
                <c:pt idx="969">
                  <c:v>23</c:v>
                </c:pt>
                <c:pt idx="970">
                  <c:v>30</c:v>
                </c:pt>
                <c:pt idx="971">
                  <c:v>26</c:v>
                </c:pt>
                <c:pt idx="972">
                  <c:v>26</c:v>
                </c:pt>
                <c:pt idx="973">
                  <c:v>25</c:v>
                </c:pt>
                <c:pt idx="974">
                  <c:v>30</c:v>
                </c:pt>
                <c:pt idx="975">
                  <c:v>26</c:v>
                </c:pt>
                <c:pt idx="976">
                  <c:v>30</c:v>
                </c:pt>
                <c:pt idx="977">
                  <c:v>28</c:v>
                </c:pt>
                <c:pt idx="978">
                  <c:v>25</c:v>
                </c:pt>
                <c:pt idx="979">
                  <c:v>25</c:v>
                </c:pt>
                <c:pt idx="980">
                  <c:v>24</c:v>
                </c:pt>
                <c:pt idx="981">
                  <c:v>29</c:v>
                </c:pt>
                <c:pt idx="982">
                  <c:v>25</c:v>
                </c:pt>
                <c:pt idx="983">
                  <c:v>25</c:v>
                </c:pt>
                <c:pt idx="984">
                  <c:v>26</c:v>
                </c:pt>
                <c:pt idx="985">
                  <c:v>26</c:v>
                </c:pt>
                <c:pt idx="986">
                  <c:v>24</c:v>
                </c:pt>
                <c:pt idx="987">
                  <c:v>27</c:v>
                </c:pt>
                <c:pt idx="988">
                  <c:v>28</c:v>
                </c:pt>
                <c:pt idx="989">
                  <c:v>25</c:v>
                </c:pt>
                <c:pt idx="990">
                  <c:v>29</c:v>
                </c:pt>
                <c:pt idx="991">
                  <c:v>23</c:v>
                </c:pt>
                <c:pt idx="992">
                  <c:v>26</c:v>
                </c:pt>
                <c:pt idx="993">
                  <c:v>25</c:v>
                </c:pt>
                <c:pt idx="994">
                  <c:v>29</c:v>
                </c:pt>
                <c:pt idx="995">
                  <c:v>26</c:v>
                </c:pt>
                <c:pt idx="996">
                  <c:v>25</c:v>
                </c:pt>
                <c:pt idx="997">
                  <c:v>25</c:v>
                </c:pt>
                <c:pt idx="998">
                  <c:v>30</c:v>
                </c:pt>
                <c:pt idx="999">
                  <c:v>25</c:v>
                </c:pt>
                <c:pt idx="1000">
                  <c:v>26</c:v>
                </c:pt>
                <c:pt idx="1001">
                  <c:v>25</c:v>
                </c:pt>
                <c:pt idx="1002">
                  <c:v>29</c:v>
                </c:pt>
                <c:pt idx="1003">
                  <c:v>27</c:v>
                </c:pt>
                <c:pt idx="1004">
                  <c:v>29</c:v>
                </c:pt>
                <c:pt idx="1005">
                  <c:v>26</c:v>
                </c:pt>
                <c:pt idx="1006">
                  <c:v>27</c:v>
                </c:pt>
                <c:pt idx="1007">
                  <c:v>30</c:v>
                </c:pt>
                <c:pt idx="1008">
                  <c:v>26</c:v>
                </c:pt>
                <c:pt idx="1009">
                  <c:v>29</c:v>
                </c:pt>
                <c:pt idx="1010">
                  <c:v>30</c:v>
                </c:pt>
                <c:pt idx="1011">
                  <c:v>26</c:v>
                </c:pt>
                <c:pt idx="1012">
                  <c:v>30</c:v>
                </c:pt>
                <c:pt idx="1013">
                  <c:v>24</c:v>
                </c:pt>
                <c:pt idx="1014">
                  <c:v>28</c:v>
                </c:pt>
                <c:pt idx="1015">
                  <c:v>30</c:v>
                </c:pt>
                <c:pt idx="1016">
                  <c:v>29</c:v>
                </c:pt>
                <c:pt idx="1017">
                  <c:v>28</c:v>
                </c:pt>
                <c:pt idx="1018">
                  <c:v>24</c:v>
                </c:pt>
                <c:pt idx="1019">
                  <c:v>26</c:v>
                </c:pt>
                <c:pt idx="1020">
                  <c:v>30</c:v>
                </c:pt>
                <c:pt idx="1021">
                  <c:v>26</c:v>
                </c:pt>
                <c:pt idx="1022">
                  <c:v>23</c:v>
                </c:pt>
                <c:pt idx="1023">
                  <c:v>25</c:v>
                </c:pt>
                <c:pt idx="1024">
                  <c:v>23</c:v>
                </c:pt>
                <c:pt idx="1025">
                  <c:v>26</c:v>
                </c:pt>
                <c:pt idx="1026">
                  <c:v>26</c:v>
                </c:pt>
                <c:pt idx="1027">
                  <c:v>26</c:v>
                </c:pt>
                <c:pt idx="1028">
                  <c:v>26</c:v>
                </c:pt>
                <c:pt idx="1029">
                  <c:v>24</c:v>
                </c:pt>
                <c:pt idx="1030">
                  <c:v>29</c:v>
                </c:pt>
                <c:pt idx="1031">
                  <c:v>26</c:v>
                </c:pt>
                <c:pt idx="1032">
                  <c:v>30</c:v>
                </c:pt>
                <c:pt idx="1033">
                  <c:v>30</c:v>
                </c:pt>
                <c:pt idx="1034">
                  <c:v>23</c:v>
                </c:pt>
                <c:pt idx="1035">
                  <c:v>30</c:v>
                </c:pt>
                <c:pt idx="1036">
                  <c:v>30</c:v>
                </c:pt>
                <c:pt idx="1037">
                  <c:v>30</c:v>
                </c:pt>
                <c:pt idx="1038">
                  <c:v>29</c:v>
                </c:pt>
                <c:pt idx="1039">
                  <c:v>25</c:v>
                </c:pt>
                <c:pt idx="1040">
                  <c:v>26</c:v>
                </c:pt>
                <c:pt idx="1041">
                  <c:v>27</c:v>
                </c:pt>
                <c:pt idx="1042">
                  <c:v>25</c:v>
                </c:pt>
                <c:pt idx="1043">
                  <c:v>30</c:v>
                </c:pt>
                <c:pt idx="1044">
                  <c:v>28</c:v>
                </c:pt>
                <c:pt idx="1045">
                  <c:v>25</c:v>
                </c:pt>
                <c:pt idx="1046">
                  <c:v>28</c:v>
                </c:pt>
                <c:pt idx="1047">
                  <c:v>26</c:v>
                </c:pt>
                <c:pt idx="1048">
                  <c:v>29</c:v>
                </c:pt>
                <c:pt idx="1049">
                  <c:v>24</c:v>
                </c:pt>
                <c:pt idx="1050">
                  <c:v>29</c:v>
                </c:pt>
                <c:pt idx="1051">
                  <c:v>23</c:v>
                </c:pt>
                <c:pt idx="1052">
                  <c:v>25</c:v>
                </c:pt>
                <c:pt idx="1053">
                  <c:v>24</c:v>
                </c:pt>
                <c:pt idx="1054">
                  <c:v>28</c:v>
                </c:pt>
                <c:pt idx="1055">
                  <c:v>29</c:v>
                </c:pt>
                <c:pt idx="1056">
                  <c:v>25</c:v>
                </c:pt>
                <c:pt idx="1057">
                  <c:v>23</c:v>
                </c:pt>
                <c:pt idx="1058">
                  <c:v>25</c:v>
                </c:pt>
                <c:pt idx="1059">
                  <c:v>29</c:v>
                </c:pt>
                <c:pt idx="1060">
                  <c:v>27</c:v>
                </c:pt>
                <c:pt idx="1061">
                  <c:v>25</c:v>
                </c:pt>
                <c:pt idx="1062">
                  <c:v>23</c:v>
                </c:pt>
                <c:pt idx="1063">
                  <c:v>25</c:v>
                </c:pt>
                <c:pt idx="1064">
                  <c:v>27</c:v>
                </c:pt>
                <c:pt idx="1065">
                  <c:v>30</c:v>
                </c:pt>
                <c:pt idx="1066">
                  <c:v>25</c:v>
                </c:pt>
                <c:pt idx="1067">
                  <c:v>26</c:v>
                </c:pt>
                <c:pt idx="1068">
                  <c:v>25</c:v>
                </c:pt>
                <c:pt idx="1069">
                  <c:v>28</c:v>
                </c:pt>
                <c:pt idx="1070">
                  <c:v>29</c:v>
                </c:pt>
                <c:pt idx="1071">
                  <c:v>25</c:v>
                </c:pt>
                <c:pt idx="1072">
                  <c:v>25</c:v>
                </c:pt>
                <c:pt idx="1073">
                  <c:v>25</c:v>
                </c:pt>
                <c:pt idx="1074">
                  <c:v>23</c:v>
                </c:pt>
                <c:pt idx="1075">
                  <c:v>27</c:v>
                </c:pt>
                <c:pt idx="1076">
                  <c:v>29</c:v>
                </c:pt>
                <c:pt idx="1077">
                  <c:v>24</c:v>
                </c:pt>
                <c:pt idx="1078">
                  <c:v>27</c:v>
                </c:pt>
                <c:pt idx="1079">
                  <c:v>25</c:v>
                </c:pt>
                <c:pt idx="1080">
                  <c:v>28</c:v>
                </c:pt>
                <c:pt idx="1081">
                  <c:v>23</c:v>
                </c:pt>
                <c:pt idx="1082">
                  <c:v>28</c:v>
                </c:pt>
                <c:pt idx="1083">
                  <c:v>24</c:v>
                </c:pt>
                <c:pt idx="1084">
                  <c:v>23</c:v>
                </c:pt>
                <c:pt idx="1085">
                  <c:v>23</c:v>
                </c:pt>
                <c:pt idx="1086">
                  <c:v>26</c:v>
                </c:pt>
                <c:pt idx="1087">
                  <c:v>24</c:v>
                </c:pt>
                <c:pt idx="1088">
                  <c:v>31</c:v>
                </c:pt>
                <c:pt idx="1089">
                  <c:v>30</c:v>
                </c:pt>
                <c:pt idx="1090">
                  <c:v>28</c:v>
                </c:pt>
                <c:pt idx="1091">
                  <c:v>29</c:v>
                </c:pt>
                <c:pt idx="1092">
                  <c:v>30</c:v>
                </c:pt>
                <c:pt idx="1093">
                  <c:v>30</c:v>
                </c:pt>
                <c:pt idx="1094">
                  <c:v>28</c:v>
                </c:pt>
                <c:pt idx="1095">
                  <c:v>24</c:v>
                </c:pt>
                <c:pt idx="1096">
                  <c:v>26</c:v>
                </c:pt>
                <c:pt idx="1097">
                  <c:v>30</c:v>
                </c:pt>
                <c:pt idx="1098">
                  <c:v>30</c:v>
                </c:pt>
                <c:pt idx="1099">
                  <c:v>29</c:v>
                </c:pt>
                <c:pt idx="1100">
                  <c:v>28</c:v>
                </c:pt>
                <c:pt idx="1101">
                  <c:v>26</c:v>
                </c:pt>
                <c:pt idx="1102">
                  <c:v>23</c:v>
                </c:pt>
                <c:pt idx="1103">
                  <c:v>26</c:v>
                </c:pt>
                <c:pt idx="1104">
                  <c:v>23</c:v>
                </c:pt>
                <c:pt idx="1105">
                  <c:v>25</c:v>
                </c:pt>
                <c:pt idx="1106">
                  <c:v>28</c:v>
                </c:pt>
                <c:pt idx="1107">
                  <c:v>26</c:v>
                </c:pt>
                <c:pt idx="1108">
                  <c:v>28</c:v>
                </c:pt>
                <c:pt idx="1109">
                  <c:v>24</c:v>
                </c:pt>
                <c:pt idx="1110">
                  <c:v>29</c:v>
                </c:pt>
                <c:pt idx="1111">
                  <c:v>25</c:v>
                </c:pt>
                <c:pt idx="1112">
                  <c:v>28</c:v>
                </c:pt>
                <c:pt idx="1113">
                  <c:v>28</c:v>
                </c:pt>
                <c:pt idx="1114">
                  <c:v>26</c:v>
                </c:pt>
                <c:pt idx="1115">
                  <c:v>29</c:v>
                </c:pt>
                <c:pt idx="1116">
                  <c:v>25</c:v>
                </c:pt>
                <c:pt idx="1117">
                  <c:v>28</c:v>
                </c:pt>
                <c:pt idx="1118">
                  <c:v>29</c:v>
                </c:pt>
                <c:pt idx="1119">
                  <c:v>25</c:v>
                </c:pt>
                <c:pt idx="1120">
                  <c:v>26</c:v>
                </c:pt>
                <c:pt idx="1121">
                  <c:v>26</c:v>
                </c:pt>
                <c:pt idx="1122">
                  <c:v>23</c:v>
                </c:pt>
                <c:pt idx="1123">
                  <c:v>25</c:v>
                </c:pt>
                <c:pt idx="1124">
                  <c:v>24</c:v>
                </c:pt>
                <c:pt idx="1125">
                  <c:v>30</c:v>
                </c:pt>
                <c:pt idx="1126">
                  <c:v>26</c:v>
                </c:pt>
                <c:pt idx="1127">
                  <c:v>29</c:v>
                </c:pt>
                <c:pt idx="1128">
                  <c:v>27</c:v>
                </c:pt>
                <c:pt idx="1129">
                  <c:v>29</c:v>
                </c:pt>
                <c:pt idx="1130">
                  <c:v>25</c:v>
                </c:pt>
                <c:pt idx="1131">
                  <c:v>25</c:v>
                </c:pt>
                <c:pt idx="1132">
                  <c:v>25</c:v>
                </c:pt>
                <c:pt idx="1133">
                  <c:v>29</c:v>
                </c:pt>
                <c:pt idx="1134">
                  <c:v>28</c:v>
                </c:pt>
                <c:pt idx="1135">
                  <c:v>27</c:v>
                </c:pt>
                <c:pt idx="1136">
                  <c:v>25</c:v>
                </c:pt>
                <c:pt idx="1137">
                  <c:v>26</c:v>
                </c:pt>
                <c:pt idx="1138">
                  <c:v>30</c:v>
                </c:pt>
                <c:pt idx="1139">
                  <c:v>24</c:v>
                </c:pt>
                <c:pt idx="1140">
                  <c:v>30</c:v>
                </c:pt>
                <c:pt idx="1141">
                  <c:v>30</c:v>
                </c:pt>
                <c:pt idx="1142">
                  <c:v>27</c:v>
                </c:pt>
                <c:pt idx="1143">
                  <c:v>28</c:v>
                </c:pt>
                <c:pt idx="1144">
                  <c:v>27</c:v>
                </c:pt>
                <c:pt idx="1145">
                  <c:v>25</c:v>
                </c:pt>
                <c:pt idx="1146">
                  <c:v>25</c:v>
                </c:pt>
                <c:pt idx="1147">
                  <c:v>23</c:v>
                </c:pt>
                <c:pt idx="1148">
                  <c:v>25</c:v>
                </c:pt>
                <c:pt idx="1149">
                  <c:v>25</c:v>
                </c:pt>
                <c:pt idx="1150">
                  <c:v>25</c:v>
                </c:pt>
                <c:pt idx="1151">
                  <c:v>30</c:v>
                </c:pt>
                <c:pt idx="1152">
                  <c:v>25</c:v>
                </c:pt>
                <c:pt idx="1153">
                  <c:v>23</c:v>
                </c:pt>
                <c:pt idx="1154">
                  <c:v>28</c:v>
                </c:pt>
                <c:pt idx="1155">
                  <c:v>23</c:v>
                </c:pt>
                <c:pt idx="1156">
                  <c:v>27</c:v>
                </c:pt>
                <c:pt idx="1157">
                  <c:v>25</c:v>
                </c:pt>
                <c:pt idx="1158">
                  <c:v>24</c:v>
                </c:pt>
                <c:pt idx="1159">
                  <c:v>28</c:v>
                </c:pt>
                <c:pt idx="1160">
                  <c:v>25</c:v>
                </c:pt>
                <c:pt idx="1161">
                  <c:v>25</c:v>
                </c:pt>
                <c:pt idx="1162">
                  <c:v>24</c:v>
                </c:pt>
                <c:pt idx="1163">
                  <c:v>23</c:v>
                </c:pt>
                <c:pt idx="1164">
                  <c:v>25</c:v>
                </c:pt>
                <c:pt idx="1165">
                  <c:v>25</c:v>
                </c:pt>
                <c:pt idx="1166">
                  <c:v>25</c:v>
                </c:pt>
                <c:pt idx="1167">
                  <c:v>25</c:v>
                </c:pt>
                <c:pt idx="1168">
                  <c:v>23</c:v>
                </c:pt>
                <c:pt idx="1169">
                  <c:v>24</c:v>
                </c:pt>
                <c:pt idx="1170">
                  <c:v>24</c:v>
                </c:pt>
                <c:pt idx="1171">
                  <c:v>24</c:v>
                </c:pt>
                <c:pt idx="1172">
                  <c:v>25</c:v>
                </c:pt>
                <c:pt idx="1173">
                  <c:v>28</c:v>
                </c:pt>
                <c:pt idx="1174">
                  <c:v>23</c:v>
                </c:pt>
                <c:pt idx="1175">
                  <c:v>23</c:v>
                </c:pt>
                <c:pt idx="1176">
                  <c:v>28</c:v>
                </c:pt>
                <c:pt idx="1177">
                  <c:v>28</c:v>
                </c:pt>
                <c:pt idx="1178">
                  <c:v>28</c:v>
                </c:pt>
                <c:pt idx="1179">
                  <c:v>27</c:v>
                </c:pt>
                <c:pt idx="1180">
                  <c:v>24</c:v>
                </c:pt>
                <c:pt idx="1181">
                  <c:v>23</c:v>
                </c:pt>
                <c:pt idx="1182">
                  <c:v>23</c:v>
                </c:pt>
                <c:pt idx="1183">
                  <c:v>23</c:v>
                </c:pt>
                <c:pt idx="1184">
                  <c:v>23</c:v>
                </c:pt>
                <c:pt idx="1185">
                  <c:v>24</c:v>
                </c:pt>
                <c:pt idx="1186">
                  <c:v>30</c:v>
                </c:pt>
                <c:pt idx="1187">
                  <c:v>25</c:v>
                </c:pt>
                <c:pt idx="1188">
                  <c:v>28</c:v>
                </c:pt>
                <c:pt idx="1189">
                  <c:v>27</c:v>
                </c:pt>
                <c:pt idx="1190">
                  <c:v>24</c:v>
                </c:pt>
                <c:pt idx="1191">
                  <c:v>24</c:v>
                </c:pt>
                <c:pt idx="1192">
                  <c:v>25</c:v>
                </c:pt>
                <c:pt idx="1193">
                  <c:v>23</c:v>
                </c:pt>
                <c:pt idx="1194">
                  <c:v>28</c:v>
                </c:pt>
                <c:pt idx="1195">
                  <c:v>24</c:v>
                </c:pt>
                <c:pt idx="1196">
                  <c:v>25</c:v>
                </c:pt>
                <c:pt idx="1197">
                  <c:v>23</c:v>
                </c:pt>
                <c:pt idx="1198">
                  <c:v>24</c:v>
                </c:pt>
                <c:pt idx="1199">
                  <c:v>30</c:v>
                </c:pt>
                <c:pt idx="1200">
                  <c:v>28</c:v>
                </c:pt>
                <c:pt idx="1201">
                  <c:v>25</c:v>
                </c:pt>
                <c:pt idx="1202">
                  <c:v>23</c:v>
                </c:pt>
                <c:pt idx="1203">
                  <c:v>25</c:v>
                </c:pt>
                <c:pt idx="1204">
                  <c:v>29</c:v>
                </c:pt>
                <c:pt idx="1205">
                  <c:v>25</c:v>
                </c:pt>
                <c:pt idx="1206">
                  <c:v>28</c:v>
                </c:pt>
                <c:pt idx="1207">
                  <c:v>23</c:v>
                </c:pt>
                <c:pt idx="1208">
                  <c:v>23</c:v>
                </c:pt>
                <c:pt idx="1209">
                  <c:v>28</c:v>
                </c:pt>
                <c:pt idx="1210">
                  <c:v>23</c:v>
                </c:pt>
                <c:pt idx="1211">
                  <c:v>23</c:v>
                </c:pt>
                <c:pt idx="1212">
                  <c:v>27</c:v>
                </c:pt>
                <c:pt idx="1213">
                  <c:v>29</c:v>
                </c:pt>
                <c:pt idx="1214">
                  <c:v>23</c:v>
                </c:pt>
                <c:pt idx="1215">
                  <c:v>30</c:v>
                </c:pt>
                <c:pt idx="1216">
                  <c:v>23</c:v>
                </c:pt>
                <c:pt idx="1217">
                  <c:v>24</c:v>
                </c:pt>
                <c:pt idx="1218">
                  <c:v>29</c:v>
                </c:pt>
                <c:pt idx="1219">
                  <c:v>25</c:v>
                </c:pt>
                <c:pt idx="1220">
                  <c:v>29</c:v>
                </c:pt>
                <c:pt idx="1221">
                  <c:v>24</c:v>
                </c:pt>
                <c:pt idx="1222">
                  <c:v>29</c:v>
                </c:pt>
                <c:pt idx="1223">
                  <c:v>26</c:v>
                </c:pt>
                <c:pt idx="1224">
                  <c:v>28</c:v>
                </c:pt>
                <c:pt idx="1225">
                  <c:v>30</c:v>
                </c:pt>
                <c:pt idx="1226">
                  <c:v>25</c:v>
                </c:pt>
                <c:pt idx="1227">
                  <c:v>23</c:v>
                </c:pt>
                <c:pt idx="1228">
                  <c:v>25</c:v>
                </c:pt>
                <c:pt idx="1229">
                  <c:v>25</c:v>
                </c:pt>
                <c:pt idx="1230">
                  <c:v>28</c:v>
                </c:pt>
                <c:pt idx="1231">
                  <c:v>29</c:v>
                </c:pt>
                <c:pt idx="1232">
                  <c:v>25</c:v>
                </c:pt>
                <c:pt idx="1233">
                  <c:v>28</c:v>
                </c:pt>
                <c:pt idx="1234">
                  <c:v>25</c:v>
                </c:pt>
                <c:pt idx="1235">
                  <c:v>24</c:v>
                </c:pt>
                <c:pt idx="1236">
                  <c:v>24</c:v>
                </c:pt>
                <c:pt idx="1237">
                  <c:v>23</c:v>
                </c:pt>
                <c:pt idx="1238">
                  <c:v>28</c:v>
                </c:pt>
                <c:pt idx="1239">
                  <c:v>28</c:v>
                </c:pt>
                <c:pt idx="1240">
                  <c:v>24</c:v>
                </c:pt>
                <c:pt idx="1241">
                  <c:v>29</c:v>
                </c:pt>
                <c:pt idx="1242">
                  <c:v>29</c:v>
                </c:pt>
                <c:pt idx="1243">
                  <c:v>29</c:v>
                </c:pt>
                <c:pt idx="1244">
                  <c:v>28</c:v>
                </c:pt>
                <c:pt idx="1245">
                  <c:v>24</c:v>
                </c:pt>
                <c:pt idx="1246">
                  <c:v>24</c:v>
                </c:pt>
                <c:pt idx="1247">
                  <c:v>25</c:v>
                </c:pt>
                <c:pt idx="1248">
                  <c:v>25</c:v>
                </c:pt>
                <c:pt idx="1249">
                  <c:v>25</c:v>
                </c:pt>
                <c:pt idx="1250">
                  <c:v>29</c:v>
                </c:pt>
                <c:pt idx="1251">
                  <c:v>24</c:v>
                </c:pt>
                <c:pt idx="1252">
                  <c:v>25</c:v>
                </c:pt>
                <c:pt idx="1253">
                  <c:v>25</c:v>
                </c:pt>
                <c:pt idx="1254">
                  <c:v>29</c:v>
                </c:pt>
                <c:pt idx="1255">
                  <c:v>28</c:v>
                </c:pt>
                <c:pt idx="1256">
                  <c:v>25</c:v>
                </c:pt>
                <c:pt idx="1257">
                  <c:v>29</c:v>
                </c:pt>
                <c:pt idx="1258">
                  <c:v>25</c:v>
                </c:pt>
                <c:pt idx="1259">
                  <c:v>25</c:v>
                </c:pt>
                <c:pt idx="1260">
                  <c:v>24</c:v>
                </c:pt>
                <c:pt idx="1261">
                  <c:v>25</c:v>
                </c:pt>
                <c:pt idx="1262">
                  <c:v>23</c:v>
                </c:pt>
                <c:pt idx="1263">
                  <c:v>27</c:v>
                </c:pt>
                <c:pt idx="1264">
                  <c:v>28</c:v>
                </c:pt>
                <c:pt idx="1265">
                  <c:v>26</c:v>
                </c:pt>
                <c:pt idx="1266">
                  <c:v>24</c:v>
                </c:pt>
                <c:pt idx="1267">
                  <c:v>23</c:v>
                </c:pt>
                <c:pt idx="1268">
                  <c:v>26</c:v>
                </c:pt>
                <c:pt idx="1269">
                  <c:v>23</c:v>
                </c:pt>
                <c:pt idx="1270">
                  <c:v>24</c:v>
                </c:pt>
                <c:pt idx="1271">
                  <c:v>29</c:v>
                </c:pt>
                <c:pt idx="1272">
                  <c:v>23</c:v>
                </c:pt>
                <c:pt idx="1273">
                  <c:v>24</c:v>
                </c:pt>
                <c:pt idx="1274">
                  <c:v>28</c:v>
                </c:pt>
                <c:pt idx="1275">
                  <c:v>23</c:v>
                </c:pt>
                <c:pt idx="1276">
                  <c:v>25</c:v>
                </c:pt>
                <c:pt idx="1277">
                  <c:v>28</c:v>
                </c:pt>
                <c:pt idx="1278">
                  <c:v>23</c:v>
                </c:pt>
                <c:pt idx="1279">
                  <c:v>24</c:v>
                </c:pt>
                <c:pt idx="1280">
                  <c:v>25</c:v>
                </c:pt>
                <c:pt idx="1281">
                  <c:v>28</c:v>
                </c:pt>
                <c:pt idx="1282">
                  <c:v>29</c:v>
                </c:pt>
                <c:pt idx="1283">
                  <c:v>24</c:v>
                </c:pt>
                <c:pt idx="1284">
                  <c:v>30</c:v>
                </c:pt>
                <c:pt idx="1285">
                  <c:v>24</c:v>
                </c:pt>
                <c:pt idx="1286">
                  <c:v>28</c:v>
                </c:pt>
                <c:pt idx="1287">
                  <c:v>24</c:v>
                </c:pt>
                <c:pt idx="1288">
                  <c:v>25</c:v>
                </c:pt>
                <c:pt idx="1289">
                  <c:v>25</c:v>
                </c:pt>
                <c:pt idx="1290">
                  <c:v>28</c:v>
                </c:pt>
                <c:pt idx="1291">
                  <c:v>28</c:v>
                </c:pt>
                <c:pt idx="1292">
                  <c:v>23</c:v>
                </c:pt>
                <c:pt idx="1293">
                  <c:v>28</c:v>
                </c:pt>
                <c:pt idx="1294">
                  <c:v>29</c:v>
                </c:pt>
                <c:pt idx="1295">
                  <c:v>24</c:v>
                </c:pt>
                <c:pt idx="1296">
                  <c:v>28</c:v>
                </c:pt>
                <c:pt idx="1297">
                  <c:v>24</c:v>
                </c:pt>
                <c:pt idx="1298">
                  <c:v>24</c:v>
                </c:pt>
                <c:pt idx="1299">
                  <c:v>28</c:v>
                </c:pt>
                <c:pt idx="1300">
                  <c:v>29</c:v>
                </c:pt>
                <c:pt idx="1301">
                  <c:v>29</c:v>
                </c:pt>
                <c:pt idx="1302">
                  <c:v>23</c:v>
                </c:pt>
                <c:pt idx="1303">
                  <c:v>25</c:v>
                </c:pt>
                <c:pt idx="1304">
                  <c:v>25</c:v>
                </c:pt>
                <c:pt idx="1305">
                  <c:v>23</c:v>
                </c:pt>
                <c:pt idx="1306">
                  <c:v>25</c:v>
                </c:pt>
                <c:pt idx="1307">
                  <c:v>27</c:v>
                </c:pt>
                <c:pt idx="1308">
                  <c:v>25</c:v>
                </c:pt>
                <c:pt idx="1309">
                  <c:v>24</c:v>
                </c:pt>
                <c:pt idx="1310">
                  <c:v>25</c:v>
                </c:pt>
                <c:pt idx="1311">
                  <c:v>23</c:v>
                </c:pt>
                <c:pt idx="1312">
                  <c:v>28</c:v>
                </c:pt>
                <c:pt idx="1313">
                  <c:v>29</c:v>
                </c:pt>
                <c:pt idx="1314">
                  <c:v>24</c:v>
                </c:pt>
                <c:pt idx="1315">
                  <c:v>23</c:v>
                </c:pt>
                <c:pt idx="1316">
                  <c:v>26</c:v>
                </c:pt>
                <c:pt idx="1317">
                  <c:v>23</c:v>
                </c:pt>
                <c:pt idx="1318">
                  <c:v>26</c:v>
                </c:pt>
                <c:pt idx="1319">
                  <c:v>30</c:v>
                </c:pt>
                <c:pt idx="1320">
                  <c:v>29</c:v>
                </c:pt>
                <c:pt idx="1321">
                  <c:v>24</c:v>
                </c:pt>
                <c:pt idx="1322">
                  <c:v>25</c:v>
                </c:pt>
                <c:pt idx="1323">
                  <c:v>23</c:v>
                </c:pt>
                <c:pt idx="1324">
                  <c:v>23</c:v>
                </c:pt>
                <c:pt idx="1325">
                  <c:v>23</c:v>
                </c:pt>
                <c:pt idx="1326">
                  <c:v>25</c:v>
                </c:pt>
                <c:pt idx="1327">
                  <c:v>25</c:v>
                </c:pt>
                <c:pt idx="1328">
                  <c:v>25</c:v>
                </c:pt>
                <c:pt idx="1329">
                  <c:v>28</c:v>
                </c:pt>
                <c:pt idx="1330">
                  <c:v>28</c:v>
                </c:pt>
                <c:pt idx="1331">
                  <c:v>23</c:v>
                </c:pt>
                <c:pt idx="1332">
                  <c:v>23</c:v>
                </c:pt>
                <c:pt idx="1333">
                  <c:v>25</c:v>
                </c:pt>
                <c:pt idx="1334">
                  <c:v>28</c:v>
                </c:pt>
                <c:pt idx="1335">
                  <c:v>25</c:v>
                </c:pt>
                <c:pt idx="1336">
                  <c:v>25</c:v>
                </c:pt>
                <c:pt idx="1337">
                  <c:v>23</c:v>
                </c:pt>
                <c:pt idx="1338">
                  <c:v>25</c:v>
                </c:pt>
                <c:pt idx="1339">
                  <c:v>27</c:v>
                </c:pt>
                <c:pt idx="1340">
                  <c:v>24</c:v>
                </c:pt>
                <c:pt idx="1341">
                  <c:v>24</c:v>
                </c:pt>
                <c:pt idx="1342">
                  <c:v>28</c:v>
                </c:pt>
                <c:pt idx="1343">
                  <c:v>26</c:v>
                </c:pt>
                <c:pt idx="1344">
                  <c:v>26</c:v>
                </c:pt>
                <c:pt idx="1345">
                  <c:v>28</c:v>
                </c:pt>
                <c:pt idx="1346">
                  <c:v>30</c:v>
                </c:pt>
                <c:pt idx="1347">
                  <c:v>30</c:v>
                </c:pt>
                <c:pt idx="1348">
                  <c:v>24</c:v>
                </c:pt>
                <c:pt idx="1349">
                  <c:v>28</c:v>
                </c:pt>
                <c:pt idx="1350">
                  <c:v>26</c:v>
                </c:pt>
                <c:pt idx="1351">
                  <c:v>25</c:v>
                </c:pt>
                <c:pt idx="1352">
                  <c:v>23</c:v>
                </c:pt>
                <c:pt idx="1353">
                  <c:v>25</c:v>
                </c:pt>
                <c:pt idx="1354">
                  <c:v>27</c:v>
                </c:pt>
                <c:pt idx="1355">
                  <c:v>29</c:v>
                </c:pt>
                <c:pt idx="1356">
                  <c:v>24</c:v>
                </c:pt>
                <c:pt idx="1357">
                  <c:v>23</c:v>
                </c:pt>
                <c:pt idx="1358">
                  <c:v>28</c:v>
                </c:pt>
                <c:pt idx="1359">
                  <c:v>29</c:v>
                </c:pt>
                <c:pt idx="1360">
                  <c:v>28</c:v>
                </c:pt>
                <c:pt idx="1361">
                  <c:v>30</c:v>
                </c:pt>
                <c:pt idx="1362">
                  <c:v>27</c:v>
                </c:pt>
                <c:pt idx="1363">
                  <c:v>30</c:v>
                </c:pt>
                <c:pt idx="1364">
                  <c:v>24</c:v>
                </c:pt>
                <c:pt idx="1365">
                  <c:v>26</c:v>
                </c:pt>
                <c:pt idx="1366">
                  <c:v>25</c:v>
                </c:pt>
                <c:pt idx="1367">
                  <c:v>24</c:v>
                </c:pt>
                <c:pt idx="1368">
                  <c:v>29</c:v>
                </c:pt>
                <c:pt idx="1369">
                  <c:v>24</c:v>
                </c:pt>
                <c:pt idx="1370">
                  <c:v>29</c:v>
                </c:pt>
                <c:pt idx="1371">
                  <c:v>27</c:v>
                </c:pt>
                <c:pt idx="1372">
                  <c:v>29</c:v>
                </c:pt>
                <c:pt idx="1373">
                  <c:v>27</c:v>
                </c:pt>
                <c:pt idx="1374">
                  <c:v>23</c:v>
                </c:pt>
                <c:pt idx="1375">
                  <c:v>23</c:v>
                </c:pt>
                <c:pt idx="1376">
                  <c:v>23</c:v>
                </c:pt>
                <c:pt idx="1377">
                  <c:v>27</c:v>
                </c:pt>
                <c:pt idx="1378">
                  <c:v>25</c:v>
                </c:pt>
                <c:pt idx="1379">
                  <c:v>23</c:v>
                </c:pt>
                <c:pt idx="1380">
                  <c:v>26</c:v>
                </c:pt>
                <c:pt idx="1381">
                  <c:v>23</c:v>
                </c:pt>
                <c:pt idx="1382">
                  <c:v>23</c:v>
                </c:pt>
                <c:pt idx="1383">
                  <c:v>25</c:v>
                </c:pt>
                <c:pt idx="1384">
                  <c:v>31</c:v>
                </c:pt>
                <c:pt idx="1385">
                  <c:v>28</c:v>
                </c:pt>
                <c:pt idx="1386">
                  <c:v>30</c:v>
                </c:pt>
                <c:pt idx="1387">
                  <c:v>29</c:v>
                </c:pt>
                <c:pt idx="1388">
                  <c:v>23</c:v>
                </c:pt>
                <c:pt idx="1389">
                  <c:v>28</c:v>
                </c:pt>
                <c:pt idx="1390">
                  <c:v>28</c:v>
                </c:pt>
                <c:pt idx="1391">
                  <c:v>25</c:v>
                </c:pt>
                <c:pt idx="1392">
                  <c:v>28</c:v>
                </c:pt>
                <c:pt idx="1393">
                  <c:v>27</c:v>
                </c:pt>
                <c:pt idx="1394">
                  <c:v>25</c:v>
                </c:pt>
                <c:pt idx="1395">
                  <c:v>25</c:v>
                </c:pt>
                <c:pt idx="1396">
                  <c:v>30</c:v>
                </c:pt>
                <c:pt idx="1397">
                  <c:v>24</c:v>
                </c:pt>
                <c:pt idx="1398">
                  <c:v>24</c:v>
                </c:pt>
                <c:pt idx="1399">
                  <c:v>25</c:v>
                </c:pt>
                <c:pt idx="1400">
                  <c:v>25</c:v>
                </c:pt>
                <c:pt idx="1401">
                  <c:v>26</c:v>
                </c:pt>
                <c:pt idx="1402">
                  <c:v>30</c:v>
                </c:pt>
                <c:pt idx="1403">
                  <c:v>28</c:v>
                </c:pt>
                <c:pt idx="1404">
                  <c:v>24</c:v>
                </c:pt>
                <c:pt idx="1405">
                  <c:v>31</c:v>
                </c:pt>
                <c:pt idx="1406">
                  <c:v>25</c:v>
                </c:pt>
                <c:pt idx="1407">
                  <c:v>28</c:v>
                </c:pt>
                <c:pt idx="1408">
                  <c:v>25</c:v>
                </c:pt>
                <c:pt idx="1409">
                  <c:v>23</c:v>
                </c:pt>
                <c:pt idx="1410">
                  <c:v>27</c:v>
                </c:pt>
                <c:pt idx="1411">
                  <c:v>25</c:v>
                </c:pt>
                <c:pt idx="1412">
                  <c:v>23</c:v>
                </c:pt>
                <c:pt idx="1413">
                  <c:v>25</c:v>
                </c:pt>
                <c:pt idx="1414">
                  <c:v>25</c:v>
                </c:pt>
                <c:pt idx="1415">
                  <c:v>25</c:v>
                </c:pt>
                <c:pt idx="1416">
                  <c:v>24</c:v>
                </c:pt>
                <c:pt idx="1417">
                  <c:v>29</c:v>
                </c:pt>
                <c:pt idx="1418">
                  <c:v>29</c:v>
                </c:pt>
                <c:pt idx="1419">
                  <c:v>25</c:v>
                </c:pt>
                <c:pt idx="1420">
                  <c:v>24</c:v>
                </c:pt>
                <c:pt idx="1421">
                  <c:v>29</c:v>
                </c:pt>
                <c:pt idx="1422">
                  <c:v>29</c:v>
                </c:pt>
                <c:pt idx="1423">
                  <c:v>23</c:v>
                </c:pt>
                <c:pt idx="1424">
                  <c:v>23</c:v>
                </c:pt>
                <c:pt idx="1425">
                  <c:v>25</c:v>
                </c:pt>
                <c:pt idx="1426">
                  <c:v>24</c:v>
                </c:pt>
                <c:pt idx="1427">
                  <c:v>24</c:v>
                </c:pt>
                <c:pt idx="1428">
                  <c:v>28</c:v>
                </c:pt>
                <c:pt idx="1429">
                  <c:v>27</c:v>
                </c:pt>
                <c:pt idx="1430">
                  <c:v>24</c:v>
                </c:pt>
                <c:pt idx="1431">
                  <c:v>30</c:v>
                </c:pt>
                <c:pt idx="1432">
                  <c:v>28</c:v>
                </c:pt>
                <c:pt idx="1433">
                  <c:v>26</c:v>
                </c:pt>
                <c:pt idx="1434">
                  <c:v>31</c:v>
                </c:pt>
                <c:pt idx="1435">
                  <c:v>30</c:v>
                </c:pt>
                <c:pt idx="1436">
                  <c:v>30</c:v>
                </c:pt>
                <c:pt idx="1437">
                  <c:v>30</c:v>
                </c:pt>
                <c:pt idx="1438">
                  <c:v>24</c:v>
                </c:pt>
                <c:pt idx="1439">
                  <c:v>23</c:v>
                </c:pt>
                <c:pt idx="1440">
                  <c:v>26</c:v>
                </c:pt>
                <c:pt idx="1441">
                  <c:v>27</c:v>
                </c:pt>
                <c:pt idx="1442">
                  <c:v>24</c:v>
                </c:pt>
                <c:pt idx="1443">
                  <c:v>28</c:v>
                </c:pt>
                <c:pt idx="1444">
                  <c:v>30</c:v>
                </c:pt>
                <c:pt idx="1445">
                  <c:v>26</c:v>
                </c:pt>
                <c:pt idx="1446">
                  <c:v>25</c:v>
                </c:pt>
                <c:pt idx="1447">
                  <c:v>30</c:v>
                </c:pt>
                <c:pt idx="1448">
                  <c:v>29</c:v>
                </c:pt>
                <c:pt idx="1449">
                  <c:v>26</c:v>
                </c:pt>
                <c:pt idx="1450">
                  <c:v>26</c:v>
                </c:pt>
                <c:pt idx="1451">
                  <c:v>30</c:v>
                </c:pt>
                <c:pt idx="1452">
                  <c:v>26</c:v>
                </c:pt>
                <c:pt idx="1453">
                  <c:v>23</c:v>
                </c:pt>
                <c:pt idx="1454">
                  <c:v>29</c:v>
                </c:pt>
                <c:pt idx="1455">
                  <c:v>28</c:v>
                </c:pt>
                <c:pt idx="1456">
                  <c:v>30</c:v>
                </c:pt>
                <c:pt idx="1457">
                  <c:v>30</c:v>
                </c:pt>
                <c:pt idx="1458">
                  <c:v>26</c:v>
                </c:pt>
                <c:pt idx="1459">
                  <c:v>30</c:v>
                </c:pt>
                <c:pt idx="1460">
                  <c:v>28</c:v>
                </c:pt>
                <c:pt idx="1461">
                  <c:v>26</c:v>
                </c:pt>
                <c:pt idx="1462">
                  <c:v>28</c:v>
                </c:pt>
                <c:pt idx="1463">
                  <c:v>26</c:v>
                </c:pt>
                <c:pt idx="1464">
                  <c:v>25</c:v>
                </c:pt>
                <c:pt idx="1465">
                  <c:v>28</c:v>
                </c:pt>
                <c:pt idx="1466">
                  <c:v>24</c:v>
                </c:pt>
                <c:pt idx="1467">
                  <c:v>29</c:v>
                </c:pt>
                <c:pt idx="1468">
                  <c:v>28</c:v>
                </c:pt>
                <c:pt idx="1469">
                  <c:v>25</c:v>
                </c:pt>
                <c:pt idx="1470">
                  <c:v>30</c:v>
                </c:pt>
                <c:pt idx="1471">
                  <c:v>24</c:v>
                </c:pt>
                <c:pt idx="1472">
                  <c:v>29</c:v>
                </c:pt>
                <c:pt idx="1473">
                  <c:v>23</c:v>
                </c:pt>
                <c:pt idx="1474">
                  <c:v>26</c:v>
                </c:pt>
                <c:pt idx="1475">
                  <c:v>28</c:v>
                </c:pt>
                <c:pt idx="1476">
                  <c:v>30</c:v>
                </c:pt>
                <c:pt idx="1477">
                  <c:v>23</c:v>
                </c:pt>
                <c:pt idx="1478">
                  <c:v>29</c:v>
                </c:pt>
                <c:pt idx="1479">
                  <c:v>25</c:v>
                </c:pt>
                <c:pt idx="1480">
                  <c:v>30</c:v>
                </c:pt>
                <c:pt idx="1481">
                  <c:v>25</c:v>
                </c:pt>
                <c:pt idx="1482">
                  <c:v>30</c:v>
                </c:pt>
                <c:pt idx="1483">
                  <c:v>29</c:v>
                </c:pt>
                <c:pt idx="1484">
                  <c:v>27</c:v>
                </c:pt>
                <c:pt idx="1485">
                  <c:v>28</c:v>
                </c:pt>
                <c:pt idx="1486">
                  <c:v>30</c:v>
                </c:pt>
                <c:pt idx="1487">
                  <c:v>28</c:v>
                </c:pt>
                <c:pt idx="1488">
                  <c:v>31</c:v>
                </c:pt>
                <c:pt idx="1489">
                  <c:v>25</c:v>
                </c:pt>
                <c:pt idx="1490">
                  <c:v>23</c:v>
                </c:pt>
                <c:pt idx="1491">
                  <c:v>24</c:v>
                </c:pt>
                <c:pt idx="1492">
                  <c:v>26</c:v>
                </c:pt>
                <c:pt idx="1493">
                  <c:v>25</c:v>
                </c:pt>
                <c:pt idx="1494">
                  <c:v>26</c:v>
                </c:pt>
                <c:pt idx="1495">
                  <c:v>24</c:v>
                </c:pt>
                <c:pt idx="1496">
                  <c:v>25</c:v>
                </c:pt>
                <c:pt idx="1497">
                  <c:v>24</c:v>
                </c:pt>
                <c:pt idx="1498">
                  <c:v>24</c:v>
                </c:pt>
                <c:pt idx="1499">
                  <c:v>31</c:v>
                </c:pt>
                <c:pt idx="1500">
                  <c:v>29</c:v>
                </c:pt>
                <c:pt idx="1501">
                  <c:v>29</c:v>
                </c:pt>
                <c:pt idx="1502">
                  <c:v>25</c:v>
                </c:pt>
                <c:pt idx="1503">
                  <c:v>26</c:v>
                </c:pt>
                <c:pt idx="1504">
                  <c:v>29</c:v>
                </c:pt>
                <c:pt idx="1505">
                  <c:v>25</c:v>
                </c:pt>
                <c:pt idx="1506">
                  <c:v>30</c:v>
                </c:pt>
                <c:pt idx="1507">
                  <c:v>27</c:v>
                </c:pt>
                <c:pt idx="1508">
                  <c:v>25</c:v>
                </c:pt>
                <c:pt idx="1509">
                  <c:v>29</c:v>
                </c:pt>
                <c:pt idx="1510">
                  <c:v>25</c:v>
                </c:pt>
                <c:pt idx="1511">
                  <c:v>25</c:v>
                </c:pt>
                <c:pt idx="1512">
                  <c:v>29</c:v>
                </c:pt>
                <c:pt idx="1513">
                  <c:v>27</c:v>
                </c:pt>
                <c:pt idx="1514">
                  <c:v>30</c:v>
                </c:pt>
                <c:pt idx="1515">
                  <c:v>23</c:v>
                </c:pt>
                <c:pt idx="1516">
                  <c:v>29</c:v>
                </c:pt>
                <c:pt idx="1517">
                  <c:v>29</c:v>
                </c:pt>
                <c:pt idx="1518">
                  <c:v>25</c:v>
                </c:pt>
                <c:pt idx="1519">
                  <c:v>28</c:v>
                </c:pt>
                <c:pt idx="1520">
                  <c:v>30</c:v>
                </c:pt>
                <c:pt idx="1521">
                  <c:v>24</c:v>
                </c:pt>
                <c:pt idx="1522">
                  <c:v>24</c:v>
                </c:pt>
                <c:pt idx="1523">
                  <c:v>25</c:v>
                </c:pt>
                <c:pt idx="1524">
                  <c:v>23</c:v>
                </c:pt>
                <c:pt idx="1525">
                  <c:v>25</c:v>
                </c:pt>
                <c:pt idx="1526">
                  <c:v>23</c:v>
                </c:pt>
                <c:pt idx="1527">
                  <c:v>25</c:v>
                </c:pt>
                <c:pt idx="1528">
                  <c:v>28</c:v>
                </c:pt>
                <c:pt idx="1529">
                  <c:v>24</c:v>
                </c:pt>
                <c:pt idx="1530">
                  <c:v>23</c:v>
                </c:pt>
                <c:pt idx="1531">
                  <c:v>24</c:v>
                </c:pt>
                <c:pt idx="1532">
                  <c:v>28</c:v>
                </c:pt>
                <c:pt idx="1533">
                  <c:v>23</c:v>
                </c:pt>
                <c:pt idx="1534">
                  <c:v>29</c:v>
                </c:pt>
                <c:pt idx="1535">
                  <c:v>23</c:v>
                </c:pt>
                <c:pt idx="1536">
                  <c:v>25</c:v>
                </c:pt>
                <c:pt idx="1537">
                  <c:v>22</c:v>
                </c:pt>
                <c:pt idx="1538">
                  <c:v>28</c:v>
                </c:pt>
                <c:pt idx="1539">
                  <c:v>28</c:v>
                </c:pt>
                <c:pt idx="1540">
                  <c:v>30</c:v>
                </c:pt>
                <c:pt idx="1541">
                  <c:v>26</c:v>
                </c:pt>
                <c:pt idx="1542">
                  <c:v>24</c:v>
                </c:pt>
                <c:pt idx="1543">
                  <c:v>25</c:v>
                </c:pt>
                <c:pt idx="1544">
                  <c:v>24</c:v>
                </c:pt>
                <c:pt idx="1545">
                  <c:v>28</c:v>
                </c:pt>
                <c:pt idx="1546">
                  <c:v>30</c:v>
                </c:pt>
                <c:pt idx="1547">
                  <c:v>25</c:v>
                </c:pt>
                <c:pt idx="1548">
                  <c:v>29</c:v>
                </c:pt>
                <c:pt idx="1549">
                  <c:v>27</c:v>
                </c:pt>
                <c:pt idx="1550">
                  <c:v>26</c:v>
                </c:pt>
                <c:pt idx="1551">
                  <c:v>30</c:v>
                </c:pt>
                <c:pt idx="1552">
                  <c:v>28</c:v>
                </c:pt>
                <c:pt idx="1553">
                  <c:v>28</c:v>
                </c:pt>
                <c:pt idx="1554">
                  <c:v>23</c:v>
                </c:pt>
                <c:pt idx="1555">
                  <c:v>25</c:v>
                </c:pt>
                <c:pt idx="1556">
                  <c:v>24</c:v>
                </c:pt>
                <c:pt idx="1557">
                  <c:v>24</c:v>
                </c:pt>
                <c:pt idx="1558">
                  <c:v>29</c:v>
                </c:pt>
                <c:pt idx="1559">
                  <c:v>29</c:v>
                </c:pt>
                <c:pt idx="1560">
                  <c:v>29</c:v>
                </c:pt>
                <c:pt idx="1561">
                  <c:v>24</c:v>
                </c:pt>
                <c:pt idx="1562">
                  <c:v>25</c:v>
                </c:pt>
                <c:pt idx="1563">
                  <c:v>28</c:v>
                </c:pt>
                <c:pt idx="1564">
                  <c:v>24</c:v>
                </c:pt>
                <c:pt idx="1565">
                  <c:v>23</c:v>
                </c:pt>
                <c:pt idx="1566">
                  <c:v>24</c:v>
                </c:pt>
                <c:pt idx="1567">
                  <c:v>26</c:v>
                </c:pt>
                <c:pt idx="1568">
                  <c:v>28</c:v>
                </c:pt>
                <c:pt idx="1569">
                  <c:v>23</c:v>
                </c:pt>
                <c:pt idx="1570">
                  <c:v>25</c:v>
                </c:pt>
                <c:pt idx="1571">
                  <c:v>30</c:v>
                </c:pt>
                <c:pt idx="1572">
                  <c:v>30</c:v>
                </c:pt>
                <c:pt idx="1573">
                  <c:v>29</c:v>
                </c:pt>
                <c:pt idx="1574">
                  <c:v>25</c:v>
                </c:pt>
                <c:pt idx="1575">
                  <c:v>25</c:v>
                </c:pt>
                <c:pt idx="1576">
                  <c:v>23</c:v>
                </c:pt>
                <c:pt idx="1577">
                  <c:v>25</c:v>
                </c:pt>
                <c:pt idx="1578">
                  <c:v>29</c:v>
                </c:pt>
                <c:pt idx="1579">
                  <c:v>24</c:v>
                </c:pt>
                <c:pt idx="1580">
                  <c:v>30</c:v>
                </c:pt>
                <c:pt idx="1581">
                  <c:v>24</c:v>
                </c:pt>
                <c:pt idx="1582">
                  <c:v>24</c:v>
                </c:pt>
                <c:pt idx="1583">
                  <c:v>23</c:v>
                </c:pt>
                <c:pt idx="1584">
                  <c:v>25</c:v>
                </c:pt>
                <c:pt idx="1585">
                  <c:v>24</c:v>
                </c:pt>
                <c:pt idx="1586">
                  <c:v>25</c:v>
                </c:pt>
                <c:pt idx="1587">
                  <c:v>24</c:v>
                </c:pt>
                <c:pt idx="1588">
                  <c:v>25</c:v>
                </c:pt>
                <c:pt idx="1589">
                  <c:v>28</c:v>
                </c:pt>
                <c:pt idx="1590">
                  <c:v>24</c:v>
                </c:pt>
                <c:pt idx="1591">
                  <c:v>28</c:v>
                </c:pt>
                <c:pt idx="1592">
                  <c:v>28</c:v>
                </c:pt>
                <c:pt idx="1593">
                  <c:v>23</c:v>
                </c:pt>
                <c:pt idx="1594">
                  <c:v>28</c:v>
                </c:pt>
                <c:pt idx="1595">
                  <c:v>23</c:v>
                </c:pt>
                <c:pt idx="1596">
                  <c:v>25</c:v>
                </c:pt>
                <c:pt idx="1597">
                  <c:v>23</c:v>
                </c:pt>
                <c:pt idx="1598">
                  <c:v>28</c:v>
                </c:pt>
                <c:pt idx="1599">
                  <c:v>25</c:v>
                </c:pt>
                <c:pt idx="1600">
                  <c:v>28</c:v>
                </c:pt>
                <c:pt idx="1601">
                  <c:v>28</c:v>
                </c:pt>
                <c:pt idx="1602">
                  <c:v>29</c:v>
                </c:pt>
                <c:pt idx="1603">
                  <c:v>30</c:v>
                </c:pt>
                <c:pt idx="1604">
                  <c:v>24</c:v>
                </c:pt>
                <c:pt idx="1605">
                  <c:v>29</c:v>
                </c:pt>
                <c:pt idx="1606">
                  <c:v>25</c:v>
                </c:pt>
                <c:pt idx="1607">
                  <c:v>28</c:v>
                </c:pt>
                <c:pt idx="1608">
                  <c:v>25</c:v>
                </c:pt>
                <c:pt idx="1609">
                  <c:v>25</c:v>
                </c:pt>
                <c:pt idx="1610">
                  <c:v>28</c:v>
                </c:pt>
                <c:pt idx="1611">
                  <c:v>23</c:v>
                </c:pt>
                <c:pt idx="1612">
                  <c:v>25</c:v>
                </c:pt>
                <c:pt idx="1613">
                  <c:v>28</c:v>
                </c:pt>
                <c:pt idx="1614">
                  <c:v>28</c:v>
                </c:pt>
                <c:pt idx="1615">
                  <c:v>29</c:v>
                </c:pt>
                <c:pt idx="1616">
                  <c:v>25</c:v>
                </c:pt>
                <c:pt idx="1617">
                  <c:v>30</c:v>
                </c:pt>
                <c:pt idx="1618">
                  <c:v>27</c:v>
                </c:pt>
                <c:pt idx="1619">
                  <c:v>24</c:v>
                </c:pt>
                <c:pt idx="1620">
                  <c:v>24</c:v>
                </c:pt>
                <c:pt idx="1621">
                  <c:v>27</c:v>
                </c:pt>
                <c:pt idx="1622">
                  <c:v>25</c:v>
                </c:pt>
                <c:pt idx="1623">
                  <c:v>28</c:v>
                </c:pt>
                <c:pt idx="1624">
                  <c:v>28</c:v>
                </c:pt>
                <c:pt idx="1625">
                  <c:v>30</c:v>
                </c:pt>
                <c:pt idx="1626">
                  <c:v>25</c:v>
                </c:pt>
                <c:pt idx="1627">
                  <c:v>28</c:v>
                </c:pt>
                <c:pt idx="1628">
                  <c:v>27</c:v>
                </c:pt>
                <c:pt idx="1629">
                  <c:v>25</c:v>
                </c:pt>
                <c:pt idx="1630">
                  <c:v>28</c:v>
                </c:pt>
                <c:pt idx="1631">
                  <c:v>23</c:v>
                </c:pt>
                <c:pt idx="1632">
                  <c:v>25</c:v>
                </c:pt>
                <c:pt idx="1633">
                  <c:v>28</c:v>
                </c:pt>
                <c:pt idx="1634">
                  <c:v>25</c:v>
                </c:pt>
                <c:pt idx="1635">
                  <c:v>24</c:v>
                </c:pt>
                <c:pt idx="1636">
                  <c:v>26</c:v>
                </c:pt>
                <c:pt idx="1637">
                  <c:v>25</c:v>
                </c:pt>
                <c:pt idx="1638">
                  <c:v>24</c:v>
                </c:pt>
                <c:pt idx="1639">
                  <c:v>25</c:v>
                </c:pt>
                <c:pt idx="1640">
                  <c:v>25</c:v>
                </c:pt>
                <c:pt idx="1641">
                  <c:v>25</c:v>
                </c:pt>
                <c:pt idx="1642">
                  <c:v>23</c:v>
                </c:pt>
                <c:pt idx="1643">
                  <c:v>25</c:v>
                </c:pt>
                <c:pt idx="1644">
                  <c:v>24</c:v>
                </c:pt>
                <c:pt idx="1645">
                  <c:v>23</c:v>
                </c:pt>
                <c:pt idx="1646">
                  <c:v>25</c:v>
                </c:pt>
                <c:pt idx="1647">
                  <c:v>25</c:v>
                </c:pt>
                <c:pt idx="1648">
                  <c:v>24</c:v>
                </c:pt>
                <c:pt idx="1649">
                  <c:v>25</c:v>
                </c:pt>
                <c:pt idx="1650">
                  <c:v>25</c:v>
                </c:pt>
                <c:pt idx="1651">
                  <c:v>29</c:v>
                </c:pt>
                <c:pt idx="1652">
                  <c:v>24</c:v>
                </c:pt>
                <c:pt idx="1653">
                  <c:v>25</c:v>
                </c:pt>
                <c:pt idx="1654">
                  <c:v>24</c:v>
                </c:pt>
                <c:pt idx="1655">
                  <c:v>23</c:v>
                </c:pt>
                <c:pt idx="1656">
                  <c:v>25</c:v>
                </c:pt>
                <c:pt idx="1657">
                  <c:v>28</c:v>
                </c:pt>
                <c:pt idx="1658">
                  <c:v>25</c:v>
                </c:pt>
                <c:pt idx="1659">
                  <c:v>24</c:v>
                </c:pt>
                <c:pt idx="1660">
                  <c:v>25</c:v>
                </c:pt>
                <c:pt idx="1661">
                  <c:v>29</c:v>
                </c:pt>
                <c:pt idx="1662">
                  <c:v>28</c:v>
                </c:pt>
                <c:pt idx="1663">
                  <c:v>24</c:v>
                </c:pt>
                <c:pt idx="1664">
                  <c:v>24</c:v>
                </c:pt>
                <c:pt idx="1665">
                  <c:v>24</c:v>
                </c:pt>
                <c:pt idx="1666">
                  <c:v>28</c:v>
                </c:pt>
                <c:pt idx="1667">
                  <c:v>25</c:v>
                </c:pt>
                <c:pt idx="1668">
                  <c:v>28</c:v>
                </c:pt>
                <c:pt idx="1669">
                  <c:v>23</c:v>
                </c:pt>
                <c:pt idx="1670">
                  <c:v>25</c:v>
                </c:pt>
                <c:pt idx="1671">
                  <c:v>23</c:v>
                </c:pt>
                <c:pt idx="1672">
                  <c:v>24</c:v>
                </c:pt>
                <c:pt idx="1673">
                  <c:v>29</c:v>
                </c:pt>
                <c:pt idx="1674">
                  <c:v>26</c:v>
                </c:pt>
                <c:pt idx="1675">
                  <c:v>25</c:v>
                </c:pt>
                <c:pt idx="1676">
                  <c:v>29</c:v>
                </c:pt>
                <c:pt idx="1677">
                  <c:v>24</c:v>
                </c:pt>
                <c:pt idx="1678">
                  <c:v>25</c:v>
                </c:pt>
                <c:pt idx="1679">
                  <c:v>24</c:v>
                </c:pt>
                <c:pt idx="1680">
                  <c:v>23</c:v>
                </c:pt>
                <c:pt idx="1681">
                  <c:v>24</c:v>
                </c:pt>
                <c:pt idx="1682">
                  <c:v>25</c:v>
                </c:pt>
                <c:pt idx="1683">
                  <c:v>29</c:v>
                </c:pt>
                <c:pt idx="1684">
                  <c:v>23</c:v>
                </c:pt>
                <c:pt idx="1685">
                  <c:v>29</c:v>
                </c:pt>
                <c:pt idx="1686">
                  <c:v>27</c:v>
                </c:pt>
                <c:pt idx="1687">
                  <c:v>23</c:v>
                </c:pt>
                <c:pt idx="1688">
                  <c:v>30</c:v>
                </c:pt>
                <c:pt idx="1689">
                  <c:v>25</c:v>
                </c:pt>
                <c:pt idx="1690">
                  <c:v>27</c:v>
                </c:pt>
                <c:pt idx="1691">
                  <c:v>28</c:v>
                </c:pt>
                <c:pt idx="1692">
                  <c:v>30</c:v>
                </c:pt>
                <c:pt idx="1693">
                  <c:v>24</c:v>
                </c:pt>
                <c:pt idx="1694">
                  <c:v>25</c:v>
                </c:pt>
                <c:pt idx="1695">
                  <c:v>23</c:v>
                </c:pt>
                <c:pt idx="1696">
                  <c:v>24</c:v>
                </c:pt>
                <c:pt idx="1697">
                  <c:v>29</c:v>
                </c:pt>
                <c:pt idx="1698">
                  <c:v>25</c:v>
                </c:pt>
                <c:pt idx="1699">
                  <c:v>24</c:v>
                </c:pt>
                <c:pt idx="1700">
                  <c:v>29</c:v>
                </c:pt>
                <c:pt idx="1701">
                  <c:v>28</c:v>
                </c:pt>
                <c:pt idx="1702">
                  <c:v>25</c:v>
                </c:pt>
                <c:pt idx="1703">
                  <c:v>29</c:v>
                </c:pt>
                <c:pt idx="1704">
                  <c:v>23</c:v>
                </c:pt>
                <c:pt idx="1705">
                  <c:v>28</c:v>
                </c:pt>
                <c:pt idx="1706">
                  <c:v>23</c:v>
                </c:pt>
                <c:pt idx="1707">
                  <c:v>24</c:v>
                </c:pt>
                <c:pt idx="1708">
                  <c:v>24</c:v>
                </c:pt>
                <c:pt idx="1709">
                  <c:v>24</c:v>
                </c:pt>
                <c:pt idx="1710">
                  <c:v>24</c:v>
                </c:pt>
                <c:pt idx="1711">
                  <c:v>24</c:v>
                </c:pt>
                <c:pt idx="1712">
                  <c:v>30</c:v>
                </c:pt>
                <c:pt idx="1713">
                  <c:v>23</c:v>
                </c:pt>
                <c:pt idx="1714">
                  <c:v>25</c:v>
                </c:pt>
                <c:pt idx="1715">
                  <c:v>29</c:v>
                </c:pt>
                <c:pt idx="1716">
                  <c:v>25</c:v>
                </c:pt>
                <c:pt idx="1717">
                  <c:v>29</c:v>
                </c:pt>
                <c:pt idx="1718">
                  <c:v>28</c:v>
                </c:pt>
                <c:pt idx="1719">
                  <c:v>24</c:v>
                </c:pt>
                <c:pt idx="1720">
                  <c:v>23</c:v>
                </c:pt>
                <c:pt idx="1721">
                  <c:v>24</c:v>
                </c:pt>
                <c:pt idx="1722">
                  <c:v>23</c:v>
                </c:pt>
                <c:pt idx="1723">
                  <c:v>24</c:v>
                </c:pt>
                <c:pt idx="1724">
                  <c:v>25</c:v>
                </c:pt>
                <c:pt idx="1725">
                  <c:v>25</c:v>
                </c:pt>
                <c:pt idx="1726">
                  <c:v>29</c:v>
                </c:pt>
                <c:pt idx="1727">
                  <c:v>27</c:v>
                </c:pt>
                <c:pt idx="1728">
                  <c:v>24</c:v>
                </c:pt>
                <c:pt idx="1729">
                  <c:v>24</c:v>
                </c:pt>
                <c:pt idx="1730">
                  <c:v>28</c:v>
                </c:pt>
                <c:pt idx="1731">
                  <c:v>29</c:v>
                </c:pt>
                <c:pt idx="1732">
                  <c:v>24</c:v>
                </c:pt>
                <c:pt idx="1733">
                  <c:v>28</c:v>
                </c:pt>
                <c:pt idx="1734">
                  <c:v>24</c:v>
                </c:pt>
                <c:pt idx="1735">
                  <c:v>25</c:v>
                </c:pt>
                <c:pt idx="1736">
                  <c:v>23</c:v>
                </c:pt>
                <c:pt idx="1737">
                  <c:v>26</c:v>
                </c:pt>
                <c:pt idx="1738">
                  <c:v>23</c:v>
                </c:pt>
                <c:pt idx="1739">
                  <c:v>24</c:v>
                </c:pt>
                <c:pt idx="1740">
                  <c:v>30</c:v>
                </c:pt>
                <c:pt idx="1741">
                  <c:v>28</c:v>
                </c:pt>
                <c:pt idx="1742">
                  <c:v>23</c:v>
                </c:pt>
                <c:pt idx="1743">
                  <c:v>30</c:v>
                </c:pt>
                <c:pt idx="1744">
                  <c:v>24</c:v>
                </c:pt>
                <c:pt idx="1745">
                  <c:v>23</c:v>
                </c:pt>
                <c:pt idx="1746">
                  <c:v>29</c:v>
                </c:pt>
                <c:pt idx="1747">
                  <c:v>24</c:v>
                </c:pt>
                <c:pt idx="1748">
                  <c:v>23</c:v>
                </c:pt>
                <c:pt idx="1749">
                  <c:v>27</c:v>
                </c:pt>
                <c:pt idx="1750">
                  <c:v>28</c:v>
                </c:pt>
                <c:pt idx="1751">
                  <c:v>25</c:v>
                </c:pt>
                <c:pt idx="1752">
                  <c:v>25</c:v>
                </c:pt>
                <c:pt idx="1753">
                  <c:v>23</c:v>
                </c:pt>
                <c:pt idx="1754">
                  <c:v>24</c:v>
                </c:pt>
                <c:pt idx="1755">
                  <c:v>29</c:v>
                </c:pt>
                <c:pt idx="1756">
                  <c:v>26</c:v>
                </c:pt>
                <c:pt idx="1757">
                  <c:v>24</c:v>
                </c:pt>
                <c:pt idx="1758">
                  <c:v>29</c:v>
                </c:pt>
                <c:pt idx="1759">
                  <c:v>25</c:v>
                </c:pt>
                <c:pt idx="1760">
                  <c:v>28</c:v>
                </c:pt>
                <c:pt idx="1761">
                  <c:v>28</c:v>
                </c:pt>
                <c:pt idx="1762">
                  <c:v>25</c:v>
                </c:pt>
                <c:pt idx="1763">
                  <c:v>28</c:v>
                </c:pt>
                <c:pt idx="1764">
                  <c:v>24</c:v>
                </c:pt>
                <c:pt idx="1765">
                  <c:v>24</c:v>
                </c:pt>
                <c:pt idx="1766">
                  <c:v>25</c:v>
                </c:pt>
                <c:pt idx="1767">
                  <c:v>25</c:v>
                </c:pt>
                <c:pt idx="1768">
                  <c:v>23</c:v>
                </c:pt>
                <c:pt idx="1769">
                  <c:v>24</c:v>
                </c:pt>
                <c:pt idx="1770">
                  <c:v>28</c:v>
                </c:pt>
                <c:pt idx="1771">
                  <c:v>25</c:v>
                </c:pt>
                <c:pt idx="1772">
                  <c:v>24</c:v>
                </c:pt>
                <c:pt idx="1773">
                  <c:v>28</c:v>
                </c:pt>
                <c:pt idx="1774">
                  <c:v>24</c:v>
                </c:pt>
                <c:pt idx="1775">
                  <c:v>23</c:v>
                </c:pt>
                <c:pt idx="1776">
                  <c:v>26</c:v>
                </c:pt>
                <c:pt idx="1777">
                  <c:v>28</c:v>
                </c:pt>
                <c:pt idx="1778">
                  <c:v>28</c:v>
                </c:pt>
                <c:pt idx="1779">
                  <c:v>23</c:v>
                </c:pt>
                <c:pt idx="1780">
                  <c:v>24</c:v>
                </c:pt>
                <c:pt idx="1781">
                  <c:v>23</c:v>
                </c:pt>
                <c:pt idx="1782">
                  <c:v>25</c:v>
                </c:pt>
                <c:pt idx="1783">
                  <c:v>28</c:v>
                </c:pt>
                <c:pt idx="1784">
                  <c:v>25</c:v>
                </c:pt>
                <c:pt idx="1785">
                  <c:v>24</c:v>
                </c:pt>
                <c:pt idx="1786">
                  <c:v>25</c:v>
                </c:pt>
                <c:pt idx="1787">
                  <c:v>24</c:v>
                </c:pt>
                <c:pt idx="1788">
                  <c:v>28</c:v>
                </c:pt>
                <c:pt idx="1789">
                  <c:v>25</c:v>
                </c:pt>
                <c:pt idx="1790">
                  <c:v>30</c:v>
                </c:pt>
                <c:pt idx="1791">
                  <c:v>30</c:v>
                </c:pt>
                <c:pt idx="1792">
                  <c:v>23</c:v>
                </c:pt>
                <c:pt idx="1793">
                  <c:v>24</c:v>
                </c:pt>
                <c:pt idx="1794">
                  <c:v>28</c:v>
                </c:pt>
                <c:pt idx="1795">
                  <c:v>23</c:v>
                </c:pt>
                <c:pt idx="1796">
                  <c:v>25</c:v>
                </c:pt>
                <c:pt idx="1797">
                  <c:v>23</c:v>
                </c:pt>
                <c:pt idx="1798">
                  <c:v>23</c:v>
                </c:pt>
                <c:pt idx="1799">
                  <c:v>25</c:v>
                </c:pt>
                <c:pt idx="1800">
                  <c:v>24</c:v>
                </c:pt>
                <c:pt idx="1801">
                  <c:v>25</c:v>
                </c:pt>
                <c:pt idx="1802">
                  <c:v>25</c:v>
                </c:pt>
                <c:pt idx="1803">
                  <c:v>24</c:v>
                </c:pt>
                <c:pt idx="1804">
                  <c:v>25</c:v>
                </c:pt>
                <c:pt idx="1805">
                  <c:v>28</c:v>
                </c:pt>
                <c:pt idx="1806">
                  <c:v>24</c:v>
                </c:pt>
                <c:pt idx="1807">
                  <c:v>25</c:v>
                </c:pt>
                <c:pt idx="1808">
                  <c:v>23</c:v>
                </c:pt>
                <c:pt idx="1809">
                  <c:v>25</c:v>
                </c:pt>
                <c:pt idx="1810">
                  <c:v>24</c:v>
                </c:pt>
                <c:pt idx="1811">
                  <c:v>28</c:v>
                </c:pt>
                <c:pt idx="1812">
                  <c:v>24</c:v>
                </c:pt>
                <c:pt idx="1813">
                  <c:v>30</c:v>
                </c:pt>
                <c:pt idx="1814">
                  <c:v>30</c:v>
                </c:pt>
                <c:pt idx="1815">
                  <c:v>24</c:v>
                </c:pt>
                <c:pt idx="1816">
                  <c:v>25</c:v>
                </c:pt>
                <c:pt idx="1817">
                  <c:v>27</c:v>
                </c:pt>
                <c:pt idx="1818">
                  <c:v>27</c:v>
                </c:pt>
                <c:pt idx="1819">
                  <c:v>24</c:v>
                </c:pt>
                <c:pt idx="1820">
                  <c:v>28</c:v>
                </c:pt>
                <c:pt idx="1821">
                  <c:v>30</c:v>
                </c:pt>
                <c:pt idx="1822">
                  <c:v>26</c:v>
                </c:pt>
                <c:pt idx="1823">
                  <c:v>23</c:v>
                </c:pt>
                <c:pt idx="1824">
                  <c:v>24</c:v>
                </c:pt>
                <c:pt idx="1825">
                  <c:v>27</c:v>
                </c:pt>
                <c:pt idx="1826">
                  <c:v>23</c:v>
                </c:pt>
                <c:pt idx="1827">
                  <c:v>30</c:v>
                </c:pt>
                <c:pt idx="1828">
                  <c:v>28</c:v>
                </c:pt>
                <c:pt idx="1829">
                  <c:v>28</c:v>
                </c:pt>
                <c:pt idx="1830">
                  <c:v>23</c:v>
                </c:pt>
                <c:pt idx="1831">
                  <c:v>30</c:v>
                </c:pt>
                <c:pt idx="1832">
                  <c:v>24</c:v>
                </c:pt>
                <c:pt idx="1833">
                  <c:v>28</c:v>
                </c:pt>
                <c:pt idx="1834">
                  <c:v>28</c:v>
                </c:pt>
                <c:pt idx="1835">
                  <c:v>23</c:v>
                </c:pt>
                <c:pt idx="1836">
                  <c:v>23</c:v>
                </c:pt>
                <c:pt idx="1837">
                  <c:v>23</c:v>
                </c:pt>
                <c:pt idx="1838">
                  <c:v>29</c:v>
                </c:pt>
                <c:pt idx="1839">
                  <c:v>28</c:v>
                </c:pt>
                <c:pt idx="1840">
                  <c:v>26</c:v>
                </c:pt>
                <c:pt idx="1841">
                  <c:v>28</c:v>
                </c:pt>
                <c:pt idx="1842">
                  <c:v>24</c:v>
                </c:pt>
                <c:pt idx="1843">
                  <c:v>24</c:v>
                </c:pt>
                <c:pt idx="1844">
                  <c:v>28</c:v>
                </c:pt>
                <c:pt idx="1845">
                  <c:v>24</c:v>
                </c:pt>
                <c:pt idx="1846">
                  <c:v>24</c:v>
                </c:pt>
                <c:pt idx="1847">
                  <c:v>26</c:v>
                </c:pt>
                <c:pt idx="1848">
                  <c:v>28</c:v>
                </c:pt>
                <c:pt idx="1849">
                  <c:v>23</c:v>
                </c:pt>
                <c:pt idx="1850">
                  <c:v>26</c:v>
                </c:pt>
                <c:pt idx="1851">
                  <c:v>26</c:v>
                </c:pt>
                <c:pt idx="1852">
                  <c:v>23</c:v>
                </c:pt>
                <c:pt idx="1853">
                  <c:v>24</c:v>
                </c:pt>
                <c:pt idx="1854">
                  <c:v>24</c:v>
                </c:pt>
                <c:pt idx="1855">
                  <c:v>29</c:v>
                </c:pt>
                <c:pt idx="1856">
                  <c:v>25</c:v>
                </c:pt>
                <c:pt idx="1857">
                  <c:v>28</c:v>
                </c:pt>
                <c:pt idx="1858">
                  <c:v>23</c:v>
                </c:pt>
                <c:pt idx="1859">
                  <c:v>23</c:v>
                </c:pt>
                <c:pt idx="1860">
                  <c:v>23</c:v>
                </c:pt>
                <c:pt idx="1861">
                  <c:v>28</c:v>
                </c:pt>
                <c:pt idx="1862">
                  <c:v>25</c:v>
                </c:pt>
                <c:pt idx="1863">
                  <c:v>23</c:v>
                </c:pt>
                <c:pt idx="1864">
                  <c:v>26</c:v>
                </c:pt>
                <c:pt idx="1865">
                  <c:v>26</c:v>
                </c:pt>
                <c:pt idx="1866">
                  <c:v>24</c:v>
                </c:pt>
                <c:pt idx="1867">
                  <c:v>24</c:v>
                </c:pt>
                <c:pt idx="1868">
                  <c:v>23</c:v>
                </c:pt>
                <c:pt idx="1869">
                  <c:v>23</c:v>
                </c:pt>
                <c:pt idx="1870">
                  <c:v>24</c:v>
                </c:pt>
                <c:pt idx="1871">
                  <c:v>29</c:v>
                </c:pt>
                <c:pt idx="1872">
                  <c:v>24</c:v>
                </c:pt>
                <c:pt idx="1873">
                  <c:v>24</c:v>
                </c:pt>
                <c:pt idx="1874">
                  <c:v>24</c:v>
                </c:pt>
                <c:pt idx="1875">
                  <c:v>23</c:v>
                </c:pt>
                <c:pt idx="1876">
                  <c:v>24</c:v>
                </c:pt>
                <c:pt idx="1877">
                  <c:v>24</c:v>
                </c:pt>
                <c:pt idx="1878">
                  <c:v>23</c:v>
                </c:pt>
                <c:pt idx="1879">
                  <c:v>28</c:v>
                </c:pt>
                <c:pt idx="1880">
                  <c:v>23</c:v>
                </c:pt>
                <c:pt idx="1881">
                  <c:v>24</c:v>
                </c:pt>
                <c:pt idx="1882">
                  <c:v>28</c:v>
                </c:pt>
                <c:pt idx="1883">
                  <c:v>26</c:v>
                </c:pt>
                <c:pt idx="1884">
                  <c:v>23</c:v>
                </c:pt>
                <c:pt idx="1885">
                  <c:v>28</c:v>
                </c:pt>
                <c:pt idx="1886">
                  <c:v>28</c:v>
                </c:pt>
                <c:pt idx="1887">
                  <c:v>28</c:v>
                </c:pt>
                <c:pt idx="1888">
                  <c:v>24</c:v>
                </c:pt>
                <c:pt idx="1889">
                  <c:v>25</c:v>
                </c:pt>
                <c:pt idx="1890">
                  <c:v>23</c:v>
                </c:pt>
                <c:pt idx="1891">
                  <c:v>25</c:v>
                </c:pt>
                <c:pt idx="1892">
                  <c:v>26</c:v>
                </c:pt>
                <c:pt idx="1893">
                  <c:v>26</c:v>
                </c:pt>
                <c:pt idx="1894">
                  <c:v>24</c:v>
                </c:pt>
                <c:pt idx="1895">
                  <c:v>24</c:v>
                </c:pt>
                <c:pt idx="1896">
                  <c:v>23</c:v>
                </c:pt>
                <c:pt idx="1897">
                  <c:v>24</c:v>
                </c:pt>
                <c:pt idx="1898">
                  <c:v>28</c:v>
                </c:pt>
                <c:pt idx="1899">
                  <c:v>24</c:v>
                </c:pt>
                <c:pt idx="1900">
                  <c:v>30</c:v>
                </c:pt>
                <c:pt idx="1901">
                  <c:v>24</c:v>
                </c:pt>
                <c:pt idx="1902">
                  <c:v>28</c:v>
                </c:pt>
                <c:pt idx="1903">
                  <c:v>29</c:v>
                </c:pt>
                <c:pt idx="1904">
                  <c:v>23</c:v>
                </c:pt>
                <c:pt idx="1905">
                  <c:v>24</c:v>
                </c:pt>
                <c:pt idx="1906">
                  <c:v>23</c:v>
                </c:pt>
                <c:pt idx="1907">
                  <c:v>23</c:v>
                </c:pt>
                <c:pt idx="1908">
                  <c:v>24</c:v>
                </c:pt>
                <c:pt idx="1909">
                  <c:v>24</c:v>
                </c:pt>
                <c:pt idx="1910">
                  <c:v>24</c:v>
                </c:pt>
                <c:pt idx="1911">
                  <c:v>23</c:v>
                </c:pt>
                <c:pt idx="1912">
                  <c:v>23</c:v>
                </c:pt>
                <c:pt idx="1913">
                  <c:v>28</c:v>
                </c:pt>
                <c:pt idx="1914">
                  <c:v>28</c:v>
                </c:pt>
                <c:pt idx="1915">
                  <c:v>23</c:v>
                </c:pt>
                <c:pt idx="1916">
                  <c:v>23</c:v>
                </c:pt>
                <c:pt idx="1917">
                  <c:v>24</c:v>
                </c:pt>
                <c:pt idx="1918">
                  <c:v>28</c:v>
                </c:pt>
                <c:pt idx="1919">
                  <c:v>24</c:v>
                </c:pt>
                <c:pt idx="1920">
                  <c:v>24</c:v>
                </c:pt>
                <c:pt idx="1921">
                  <c:v>24</c:v>
                </c:pt>
                <c:pt idx="1922">
                  <c:v>23</c:v>
                </c:pt>
                <c:pt idx="1923">
                  <c:v>24</c:v>
                </c:pt>
                <c:pt idx="1924">
                  <c:v>23</c:v>
                </c:pt>
                <c:pt idx="1925">
                  <c:v>24</c:v>
                </c:pt>
                <c:pt idx="1926">
                  <c:v>27</c:v>
                </c:pt>
                <c:pt idx="1927">
                  <c:v>28</c:v>
                </c:pt>
                <c:pt idx="1928">
                  <c:v>28</c:v>
                </c:pt>
                <c:pt idx="1929">
                  <c:v>23</c:v>
                </c:pt>
                <c:pt idx="1930">
                  <c:v>24</c:v>
                </c:pt>
                <c:pt idx="1931">
                  <c:v>28</c:v>
                </c:pt>
                <c:pt idx="1932">
                  <c:v>28</c:v>
                </c:pt>
                <c:pt idx="1933">
                  <c:v>24</c:v>
                </c:pt>
                <c:pt idx="1934">
                  <c:v>23</c:v>
                </c:pt>
                <c:pt idx="1935">
                  <c:v>24</c:v>
                </c:pt>
                <c:pt idx="1936">
                  <c:v>23</c:v>
                </c:pt>
                <c:pt idx="1937">
                  <c:v>23</c:v>
                </c:pt>
                <c:pt idx="1938">
                  <c:v>28</c:v>
                </c:pt>
                <c:pt idx="1939">
                  <c:v>24</c:v>
                </c:pt>
                <c:pt idx="1940">
                  <c:v>23</c:v>
                </c:pt>
                <c:pt idx="1941">
                  <c:v>23</c:v>
                </c:pt>
                <c:pt idx="1942">
                  <c:v>24</c:v>
                </c:pt>
                <c:pt idx="1943">
                  <c:v>28</c:v>
                </c:pt>
                <c:pt idx="1944">
                  <c:v>24</c:v>
                </c:pt>
                <c:pt idx="1945">
                  <c:v>23</c:v>
                </c:pt>
                <c:pt idx="1946">
                  <c:v>24</c:v>
                </c:pt>
                <c:pt idx="1947">
                  <c:v>23</c:v>
                </c:pt>
                <c:pt idx="1948">
                  <c:v>24</c:v>
                </c:pt>
                <c:pt idx="1949">
                  <c:v>28</c:v>
                </c:pt>
                <c:pt idx="1950">
                  <c:v>28</c:v>
                </c:pt>
                <c:pt idx="1951">
                  <c:v>24</c:v>
                </c:pt>
                <c:pt idx="1952">
                  <c:v>28</c:v>
                </c:pt>
                <c:pt idx="1953">
                  <c:v>29</c:v>
                </c:pt>
                <c:pt idx="1954">
                  <c:v>28</c:v>
                </c:pt>
                <c:pt idx="1955">
                  <c:v>23</c:v>
                </c:pt>
                <c:pt idx="1956">
                  <c:v>24</c:v>
                </c:pt>
                <c:pt idx="1957">
                  <c:v>23</c:v>
                </c:pt>
                <c:pt idx="1958">
                  <c:v>24</c:v>
                </c:pt>
                <c:pt idx="1959">
                  <c:v>28</c:v>
                </c:pt>
                <c:pt idx="1960">
                  <c:v>28</c:v>
                </c:pt>
                <c:pt idx="1961">
                  <c:v>24</c:v>
                </c:pt>
                <c:pt idx="1962">
                  <c:v>24</c:v>
                </c:pt>
                <c:pt idx="1963">
                  <c:v>27</c:v>
                </c:pt>
                <c:pt idx="1964">
                  <c:v>23</c:v>
                </c:pt>
                <c:pt idx="1965">
                  <c:v>24</c:v>
                </c:pt>
                <c:pt idx="1966">
                  <c:v>26</c:v>
                </c:pt>
                <c:pt idx="1967">
                  <c:v>28</c:v>
                </c:pt>
                <c:pt idx="1968">
                  <c:v>28</c:v>
                </c:pt>
                <c:pt idx="1969">
                  <c:v>26</c:v>
                </c:pt>
                <c:pt idx="1970">
                  <c:v>24</c:v>
                </c:pt>
                <c:pt idx="1971">
                  <c:v>27</c:v>
                </c:pt>
                <c:pt idx="1972">
                  <c:v>27</c:v>
                </c:pt>
                <c:pt idx="1973">
                  <c:v>24</c:v>
                </c:pt>
                <c:pt idx="1974">
                  <c:v>24</c:v>
                </c:pt>
                <c:pt idx="1975">
                  <c:v>28</c:v>
                </c:pt>
                <c:pt idx="1976">
                  <c:v>28</c:v>
                </c:pt>
                <c:pt idx="1977">
                  <c:v>26</c:v>
                </c:pt>
                <c:pt idx="1978">
                  <c:v>23</c:v>
                </c:pt>
                <c:pt idx="1979">
                  <c:v>24</c:v>
                </c:pt>
                <c:pt idx="1980">
                  <c:v>24</c:v>
                </c:pt>
                <c:pt idx="1981">
                  <c:v>29</c:v>
                </c:pt>
                <c:pt idx="1982">
                  <c:v>24</c:v>
                </c:pt>
                <c:pt idx="1983">
                  <c:v>28</c:v>
                </c:pt>
                <c:pt idx="1984">
                  <c:v>23</c:v>
                </c:pt>
                <c:pt idx="1985">
                  <c:v>23</c:v>
                </c:pt>
                <c:pt idx="1986">
                  <c:v>24</c:v>
                </c:pt>
                <c:pt idx="1987">
                  <c:v>23</c:v>
                </c:pt>
                <c:pt idx="1988">
                  <c:v>23</c:v>
                </c:pt>
                <c:pt idx="1989">
                  <c:v>23</c:v>
                </c:pt>
                <c:pt idx="1990">
                  <c:v>24</c:v>
                </c:pt>
                <c:pt idx="1991">
                  <c:v>28</c:v>
                </c:pt>
                <c:pt idx="1992">
                  <c:v>29</c:v>
                </c:pt>
                <c:pt idx="1993">
                  <c:v>24</c:v>
                </c:pt>
                <c:pt idx="1994">
                  <c:v>23</c:v>
                </c:pt>
                <c:pt idx="1995">
                  <c:v>24</c:v>
                </c:pt>
                <c:pt idx="1996">
                  <c:v>24</c:v>
                </c:pt>
                <c:pt idx="1997">
                  <c:v>24</c:v>
                </c:pt>
                <c:pt idx="1998">
                  <c:v>23</c:v>
                </c:pt>
                <c:pt idx="1999">
                  <c:v>23</c:v>
                </c:pt>
                <c:pt idx="2000">
                  <c:v>24</c:v>
                </c:pt>
                <c:pt idx="2001">
                  <c:v>24</c:v>
                </c:pt>
                <c:pt idx="2002">
                  <c:v>24</c:v>
                </c:pt>
                <c:pt idx="2003">
                  <c:v>28</c:v>
                </c:pt>
                <c:pt idx="2004">
                  <c:v>28</c:v>
                </c:pt>
                <c:pt idx="2005">
                  <c:v>23</c:v>
                </c:pt>
                <c:pt idx="2006">
                  <c:v>28</c:v>
                </c:pt>
                <c:pt idx="2007">
                  <c:v>28</c:v>
                </c:pt>
                <c:pt idx="2008">
                  <c:v>27</c:v>
                </c:pt>
                <c:pt idx="2009">
                  <c:v>23</c:v>
                </c:pt>
                <c:pt idx="2010">
                  <c:v>27</c:v>
                </c:pt>
                <c:pt idx="2011">
                  <c:v>23</c:v>
                </c:pt>
                <c:pt idx="2012">
                  <c:v>27</c:v>
                </c:pt>
                <c:pt idx="2013">
                  <c:v>24</c:v>
                </c:pt>
                <c:pt idx="2014">
                  <c:v>23</c:v>
                </c:pt>
                <c:pt idx="2015">
                  <c:v>23</c:v>
                </c:pt>
                <c:pt idx="2016">
                  <c:v>24</c:v>
                </c:pt>
                <c:pt idx="2017">
                  <c:v>23</c:v>
                </c:pt>
                <c:pt idx="2018">
                  <c:v>23</c:v>
                </c:pt>
                <c:pt idx="2019">
                  <c:v>24</c:v>
                </c:pt>
                <c:pt idx="2020">
                  <c:v>23</c:v>
                </c:pt>
                <c:pt idx="2021">
                  <c:v>23</c:v>
                </c:pt>
                <c:pt idx="2022">
                  <c:v>23</c:v>
                </c:pt>
                <c:pt idx="2023">
                  <c:v>23</c:v>
                </c:pt>
                <c:pt idx="2024">
                  <c:v>24</c:v>
                </c:pt>
                <c:pt idx="2025">
                  <c:v>26</c:v>
                </c:pt>
                <c:pt idx="2026">
                  <c:v>28</c:v>
                </c:pt>
                <c:pt idx="2027">
                  <c:v>26</c:v>
                </c:pt>
                <c:pt idx="2028">
                  <c:v>26</c:v>
                </c:pt>
                <c:pt idx="2029">
                  <c:v>27</c:v>
                </c:pt>
                <c:pt idx="2030">
                  <c:v>23</c:v>
                </c:pt>
                <c:pt idx="2031">
                  <c:v>23</c:v>
                </c:pt>
                <c:pt idx="2032">
                  <c:v>23</c:v>
                </c:pt>
                <c:pt idx="2033">
                  <c:v>23</c:v>
                </c:pt>
                <c:pt idx="2034">
                  <c:v>23</c:v>
                </c:pt>
                <c:pt idx="2035">
                  <c:v>27</c:v>
                </c:pt>
                <c:pt idx="2036">
                  <c:v>29</c:v>
                </c:pt>
                <c:pt idx="2037">
                  <c:v>23</c:v>
                </c:pt>
                <c:pt idx="2038">
                  <c:v>24</c:v>
                </c:pt>
                <c:pt idx="2039">
                  <c:v>26</c:v>
                </c:pt>
                <c:pt idx="2040">
                  <c:v>29</c:v>
                </c:pt>
                <c:pt idx="2041">
                  <c:v>23</c:v>
                </c:pt>
                <c:pt idx="2042">
                  <c:v>24</c:v>
                </c:pt>
                <c:pt idx="2043">
                  <c:v>23</c:v>
                </c:pt>
                <c:pt idx="2044">
                  <c:v>26</c:v>
                </c:pt>
                <c:pt idx="2045">
                  <c:v>24</c:v>
                </c:pt>
                <c:pt idx="2046">
                  <c:v>29</c:v>
                </c:pt>
                <c:pt idx="2047">
                  <c:v>23</c:v>
                </c:pt>
                <c:pt idx="2048">
                  <c:v>28</c:v>
                </c:pt>
                <c:pt idx="2049">
                  <c:v>23</c:v>
                </c:pt>
                <c:pt idx="2050">
                  <c:v>28</c:v>
                </c:pt>
                <c:pt idx="2051">
                  <c:v>24</c:v>
                </c:pt>
                <c:pt idx="2052">
                  <c:v>26</c:v>
                </c:pt>
                <c:pt idx="2053">
                  <c:v>28</c:v>
                </c:pt>
                <c:pt idx="2054">
                  <c:v>27</c:v>
                </c:pt>
                <c:pt idx="2055">
                  <c:v>27</c:v>
                </c:pt>
                <c:pt idx="2056">
                  <c:v>27</c:v>
                </c:pt>
                <c:pt idx="2057">
                  <c:v>27</c:v>
                </c:pt>
                <c:pt idx="2058">
                  <c:v>24</c:v>
                </c:pt>
                <c:pt idx="2059">
                  <c:v>23</c:v>
                </c:pt>
                <c:pt idx="2060">
                  <c:v>24</c:v>
                </c:pt>
                <c:pt idx="2061">
                  <c:v>24</c:v>
                </c:pt>
                <c:pt idx="2062">
                  <c:v>28</c:v>
                </c:pt>
                <c:pt idx="2063">
                  <c:v>24</c:v>
                </c:pt>
                <c:pt idx="2064">
                  <c:v>23</c:v>
                </c:pt>
                <c:pt idx="2065">
                  <c:v>25</c:v>
                </c:pt>
                <c:pt idx="2066">
                  <c:v>27</c:v>
                </c:pt>
                <c:pt idx="2067">
                  <c:v>24</c:v>
                </c:pt>
                <c:pt idx="2068">
                  <c:v>28</c:v>
                </c:pt>
                <c:pt idx="2069">
                  <c:v>24</c:v>
                </c:pt>
                <c:pt idx="2070">
                  <c:v>23</c:v>
                </c:pt>
                <c:pt idx="2071">
                  <c:v>28</c:v>
                </c:pt>
                <c:pt idx="2072">
                  <c:v>24</c:v>
                </c:pt>
                <c:pt idx="2073">
                  <c:v>23</c:v>
                </c:pt>
                <c:pt idx="2074">
                  <c:v>24</c:v>
                </c:pt>
                <c:pt idx="2075">
                  <c:v>23</c:v>
                </c:pt>
                <c:pt idx="2076">
                  <c:v>24</c:v>
                </c:pt>
                <c:pt idx="2077">
                  <c:v>25</c:v>
                </c:pt>
                <c:pt idx="2078">
                  <c:v>28</c:v>
                </c:pt>
                <c:pt idx="2079">
                  <c:v>23</c:v>
                </c:pt>
                <c:pt idx="2080">
                  <c:v>28</c:v>
                </c:pt>
                <c:pt idx="2081">
                  <c:v>24</c:v>
                </c:pt>
                <c:pt idx="2082">
                  <c:v>23</c:v>
                </c:pt>
                <c:pt idx="2083">
                  <c:v>29</c:v>
                </c:pt>
                <c:pt idx="2084">
                  <c:v>23</c:v>
                </c:pt>
                <c:pt idx="2085">
                  <c:v>23</c:v>
                </c:pt>
                <c:pt idx="2086">
                  <c:v>28</c:v>
                </c:pt>
                <c:pt idx="2087">
                  <c:v>23</c:v>
                </c:pt>
                <c:pt idx="2088">
                  <c:v>23</c:v>
                </c:pt>
                <c:pt idx="2089">
                  <c:v>23</c:v>
                </c:pt>
                <c:pt idx="2090">
                  <c:v>24</c:v>
                </c:pt>
                <c:pt idx="2091">
                  <c:v>23</c:v>
                </c:pt>
                <c:pt idx="2092">
                  <c:v>23</c:v>
                </c:pt>
                <c:pt idx="2093">
                  <c:v>23</c:v>
                </c:pt>
                <c:pt idx="2094">
                  <c:v>24</c:v>
                </c:pt>
                <c:pt idx="2095">
                  <c:v>29</c:v>
                </c:pt>
                <c:pt idx="2096">
                  <c:v>24</c:v>
                </c:pt>
                <c:pt idx="2097">
                  <c:v>24</c:v>
                </c:pt>
                <c:pt idx="2098">
                  <c:v>28</c:v>
                </c:pt>
                <c:pt idx="2099">
                  <c:v>28</c:v>
                </c:pt>
                <c:pt idx="2100">
                  <c:v>23</c:v>
                </c:pt>
                <c:pt idx="2101">
                  <c:v>24</c:v>
                </c:pt>
                <c:pt idx="2102">
                  <c:v>29</c:v>
                </c:pt>
                <c:pt idx="2103">
                  <c:v>23</c:v>
                </c:pt>
                <c:pt idx="2104">
                  <c:v>27</c:v>
                </c:pt>
                <c:pt idx="2105">
                  <c:v>24</c:v>
                </c:pt>
                <c:pt idx="2106">
                  <c:v>28</c:v>
                </c:pt>
                <c:pt idx="2107">
                  <c:v>23</c:v>
                </c:pt>
                <c:pt idx="2108">
                  <c:v>28</c:v>
                </c:pt>
                <c:pt idx="2109">
                  <c:v>23</c:v>
                </c:pt>
                <c:pt idx="2110">
                  <c:v>24</c:v>
                </c:pt>
                <c:pt idx="2111">
                  <c:v>24</c:v>
                </c:pt>
                <c:pt idx="2112">
                  <c:v>26</c:v>
                </c:pt>
                <c:pt idx="2113">
                  <c:v>24</c:v>
                </c:pt>
                <c:pt idx="2114">
                  <c:v>24</c:v>
                </c:pt>
                <c:pt idx="2115">
                  <c:v>24</c:v>
                </c:pt>
                <c:pt idx="2116">
                  <c:v>23</c:v>
                </c:pt>
                <c:pt idx="2117">
                  <c:v>24</c:v>
                </c:pt>
                <c:pt idx="2118">
                  <c:v>21</c:v>
                </c:pt>
                <c:pt idx="2119">
                  <c:v>29</c:v>
                </c:pt>
                <c:pt idx="2120">
                  <c:v>23</c:v>
                </c:pt>
                <c:pt idx="2121">
                  <c:v>23</c:v>
                </c:pt>
                <c:pt idx="2122">
                  <c:v>21</c:v>
                </c:pt>
                <c:pt idx="2123">
                  <c:v>26</c:v>
                </c:pt>
                <c:pt idx="2124">
                  <c:v>24</c:v>
                </c:pt>
                <c:pt idx="2125">
                  <c:v>24</c:v>
                </c:pt>
                <c:pt idx="2126">
                  <c:v>23</c:v>
                </c:pt>
                <c:pt idx="2127">
                  <c:v>23</c:v>
                </c:pt>
                <c:pt idx="2128">
                  <c:v>23</c:v>
                </c:pt>
                <c:pt idx="2129">
                  <c:v>24</c:v>
                </c:pt>
                <c:pt idx="2130">
                  <c:v>23</c:v>
                </c:pt>
                <c:pt idx="2131">
                  <c:v>23</c:v>
                </c:pt>
                <c:pt idx="2132">
                  <c:v>27</c:v>
                </c:pt>
                <c:pt idx="2133">
                  <c:v>27</c:v>
                </c:pt>
                <c:pt idx="2134">
                  <c:v>26</c:v>
                </c:pt>
                <c:pt idx="2135">
                  <c:v>23</c:v>
                </c:pt>
                <c:pt idx="2136">
                  <c:v>21</c:v>
                </c:pt>
                <c:pt idx="2137">
                  <c:v>24</c:v>
                </c:pt>
                <c:pt idx="2138">
                  <c:v>25</c:v>
                </c:pt>
                <c:pt idx="2139">
                  <c:v>23</c:v>
                </c:pt>
                <c:pt idx="2140">
                  <c:v>24</c:v>
                </c:pt>
                <c:pt idx="2141">
                  <c:v>24</c:v>
                </c:pt>
                <c:pt idx="2142">
                  <c:v>23</c:v>
                </c:pt>
                <c:pt idx="2143">
                  <c:v>24</c:v>
                </c:pt>
                <c:pt idx="2144">
                  <c:v>23</c:v>
                </c:pt>
                <c:pt idx="2145">
                  <c:v>25</c:v>
                </c:pt>
                <c:pt idx="2146">
                  <c:v>29</c:v>
                </c:pt>
                <c:pt idx="2147">
                  <c:v>24</c:v>
                </c:pt>
                <c:pt idx="2148">
                  <c:v>25</c:v>
                </c:pt>
                <c:pt idx="2149">
                  <c:v>23</c:v>
                </c:pt>
                <c:pt idx="2150">
                  <c:v>29</c:v>
                </c:pt>
                <c:pt idx="2151">
                  <c:v>25</c:v>
                </c:pt>
                <c:pt idx="2152">
                  <c:v>25</c:v>
                </c:pt>
                <c:pt idx="2153">
                  <c:v>25</c:v>
                </c:pt>
                <c:pt idx="2154">
                  <c:v>23</c:v>
                </c:pt>
                <c:pt idx="2155">
                  <c:v>24</c:v>
                </c:pt>
                <c:pt idx="2156">
                  <c:v>28</c:v>
                </c:pt>
                <c:pt idx="2157">
                  <c:v>26</c:v>
                </c:pt>
                <c:pt idx="2158">
                  <c:v>25</c:v>
                </c:pt>
                <c:pt idx="2159">
                  <c:v>28</c:v>
                </c:pt>
                <c:pt idx="2160">
                  <c:v>23</c:v>
                </c:pt>
                <c:pt idx="2161">
                  <c:v>28</c:v>
                </c:pt>
                <c:pt idx="2162">
                  <c:v>28</c:v>
                </c:pt>
                <c:pt idx="2163">
                  <c:v>24</c:v>
                </c:pt>
                <c:pt idx="2164">
                  <c:v>24</c:v>
                </c:pt>
                <c:pt idx="2165">
                  <c:v>26</c:v>
                </c:pt>
                <c:pt idx="2166">
                  <c:v>25</c:v>
                </c:pt>
                <c:pt idx="2167">
                  <c:v>28</c:v>
                </c:pt>
                <c:pt idx="2168">
                  <c:v>24</c:v>
                </c:pt>
                <c:pt idx="2169">
                  <c:v>28</c:v>
                </c:pt>
                <c:pt idx="2170">
                  <c:v>24</c:v>
                </c:pt>
                <c:pt idx="2171">
                  <c:v>26</c:v>
                </c:pt>
                <c:pt idx="2172">
                  <c:v>24</c:v>
                </c:pt>
                <c:pt idx="2173">
                  <c:v>23</c:v>
                </c:pt>
                <c:pt idx="2174">
                  <c:v>24</c:v>
                </c:pt>
                <c:pt idx="2175">
                  <c:v>27</c:v>
                </c:pt>
                <c:pt idx="2176">
                  <c:v>24</c:v>
                </c:pt>
                <c:pt idx="2177">
                  <c:v>25</c:v>
                </c:pt>
                <c:pt idx="2178">
                  <c:v>29</c:v>
                </c:pt>
                <c:pt idx="2179">
                  <c:v>28</c:v>
                </c:pt>
                <c:pt idx="2180">
                  <c:v>27</c:v>
                </c:pt>
                <c:pt idx="2181">
                  <c:v>29</c:v>
                </c:pt>
                <c:pt idx="2182">
                  <c:v>25</c:v>
                </c:pt>
                <c:pt idx="2183">
                  <c:v>22</c:v>
                </c:pt>
                <c:pt idx="2184">
                  <c:v>28</c:v>
                </c:pt>
                <c:pt idx="2185">
                  <c:v>26</c:v>
                </c:pt>
                <c:pt idx="2186">
                  <c:v>25</c:v>
                </c:pt>
                <c:pt idx="2187">
                  <c:v>24</c:v>
                </c:pt>
                <c:pt idx="2188">
                  <c:v>25</c:v>
                </c:pt>
                <c:pt idx="2189">
                  <c:v>25</c:v>
                </c:pt>
                <c:pt idx="2190">
                  <c:v>30</c:v>
                </c:pt>
                <c:pt idx="2191">
                  <c:v>23</c:v>
                </c:pt>
                <c:pt idx="2192">
                  <c:v>23</c:v>
                </c:pt>
                <c:pt idx="2193">
                  <c:v>24</c:v>
                </c:pt>
                <c:pt idx="2194">
                  <c:v>24</c:v>
                </c:pt>
                <c:pt idx="2195">
                  <c:v>24</c:v>
                </c:pt>
                <c:pt idx="2196">
                  <c:v>23</c:v>
                </c:pt>
                <c:pt idx="2197">
                  <c:v>23</c:v>
                </c:pt>
                <c:pt idx="2198">
                  <c:v>23</c:v>
                </c:pt>
                <c:pt idx="2199">
                  <c:v>25</c:v>
                </c:pt>
                <c:pt idx="2200">
                  <c:v>24</c:v>
                </c:pt>
                <c:pt idx="2201">
                  <c:v>23</c:v>
                </c:pt>
                <c:pt idx="2202">
                  <c:v>24</c:v>
                </c:pt>
                <c:pt idx="2203">
                  <c:v>23</c:v>
                </c:pt>
                <c:pt idx="2204">
                  <c:v>24</c:v>
                </c:pt>
                <c:pt idx="2205">
                  <c:v>28</c:v>
                </c:pt>
                <c:pt idx="2206">
                  <c:v>26</c:v>
                </c:pt>
                <c:pt idx="2207">
                  <c:v>26</c:v>
                </c:pt>
                <c:pt idx="2208">
                  <c:v>26</c:v>
                </c:pt>
                <c:pt idx="2209">
                  <c:v>27</c:v>
                </c:pt>
                <c:pt idx="2210">
                  <c:v>23</c:v>
                </c:pt>
                <c:pt idx="2211">
                  <c:v>23</c:v>
                </c:pt>
                <c:pt idx="2212">
                  <c:v>28</c:v>
                </c:pt>
                <c:pt idx="2213">
                  <c:v>26</c:v>
                </c:pt>
                <c:pt idx="2214">
                  <c:v>25</c:v>
                </c:pt>
                <c:pt idx="2215">
                  <c:v>28</c:v>
                </c:pt>
                <c:pt idx="2216">
                  <c:v>25</c:v>
                </c:pt>
                <c:pt idx="2217">
                  <c:v>28</c:v>
                </c:pt>
                <c:pt idx="2218">
                  <c:v>25</c:v>
                </c:pt>
                <c:pt idx="2219">
                  <c:v>29</c:v>
                </c:pt>
                <c:pt idx="2220">
                  <c:v>30</c:v>
                </c:pt>
                <c:pt idx="2221">
                  <c:v>28</c:v>
                </c:pt>
                <c:pt idx="2222">
                  <c:v>28</c:v>
                </c:pt>
                <c:pt idx="2223">
                  <c:v>25</c:v>
                </c:pt>
                <c:pt idx="2224">
                  <c:v>26</c:v>
                </c:pt>
                <c:pt idx="2225">
                  <c:v>26</c:v>
                </c:pt>
                <c:pt idx="2226">
                  <c:v>27</c:v>
                </c:pt>
                <c:pt idx="2227">
                  <c:v>32</c:v>
                </c:pt>
                <c:pt idx="2228">
                  <c:v>31</c:v>
                </c:pt>
                <c:pt idx="2229">
                  <c:v>27</c:v>
                </c:pt>
                <c:pt idx="2230">
                  <c:v>28</c:v>
                </c:pt>
                <c:pt idx="2231">
                  <c:v>28</c:v>
                </c:pt>
                <c:pt idx="2232">
                  <c:v>27</c:v>
                </c:pt>
                <c:pt idx="2233">
                  <c:v>32</c:v>
                </c:pt>
                <c:pt idx="2234">
                  <c:v>29</c:v>
                </c:pt>
                <c:pt idx="2235">
                  <c:v>33</c:v>
                </c:pt>
                <c:pt idx="2236">
                  <c:v>27</c:v>
                </c:pt>
                <c:pt idx="2237">
                  <c:v>30</c:v>
                </c:pt>
                <c:pt idx="2238">
                  <c:v>28</c:v>
                </c:pt>
                <c:pt idx="2239">
                  <c:v>27</c:v>
                </c:pt>
                <c:pt idx="2240">
                  <c:v>27</c:v>
                </c:pt>
                <c:pt idx="2241">
                  <c:v>31</c:v>
                </c:pt>
                <c:pt idx="2242">
                  <c:v>28</c:v>
                </c:pt>
                <c:pt idx="2243">
                  <c:v>26</c:v>
                </c:pt>
                <c:pt idx="2244">
                  <c:v>28</c:v>
                </c:pt>
                <c:pt idx="2245">
                  <c:v>31</c:v>
                </c:pt>
                <c:pt idx="2246">
                  <c:v>27</c:v>
                </c:pt>
                <c:pt idx="2247">
                  <c:v>25</c:v>
                </c:pt>
                <c:pt idx="2248">
                  <c:v>27</c:v>
                </c:pt>
                <c:pt idx="2249">
                  <c:v>27</c:v>
                </c:pt>
                <c:pt idx="2250">
                  <c:v>25</c:v>
                </c:pt>
                <c:pt idx="2251">
                  <c:v>30</c:v>
                </c:pt>
                <c:pt idx="2252">
                  <c:v>30</c:v>
                </c:pt>
                <c:pt idx="2253">
                  <c:v>30</c:v>
                </c:pt>
                <c:pt idx="2254">
                  <c:v>30</c:v>
                </c:pt>
                <c:pt idx="2255">
                  <c:v>31</c:v>
                </c:pt>
                <c:pt idx="2256">
                  <c:v>23</c:v>
                </c:pt>
                <c:pt idx="2257">
                  <c:v>31</c:v>
                </c:pt>
                <c:pt idx="2258">
                  <c:v>28</c:v>
                </c:pt>
                <c:pt idx="2259">
                  <c:v>30</c:v>
                </c:pt>
                <c:pt idx="2260">
                  <c:v>23</c:v>
                </c:pt>
                <c:pt idx="2261">
                  <c:v>24</c:v>
                </c:pt>
                <c:pt idx="2262">
                  <c:v>27</c:v>
                </c:pt>
                <c:pt idx="2263">
                  <c:v>24</c:v>
                </c:pt>
                <c:pt idx="2264">
                  <c:v>28</c:v>
                </c:pt>
                <c:pt idx="2265">
                  <c:v>25</c:v>
                </c:pt>
                <c:pt idx="2266">
                  <c:v>28</c:v>
                </c:pt>
                <c:pt idx="2267">
                  <c:v>26</c:v>
                </c:pt>
                <c:pt idx="2268">
                  <c:v>25</c:v>
                </c:pt>
                <c:pt idx="2269">
                  <c:v>28</c:v>
                </c:pt>
                <c:pt idx="2270">
                  <c:v>30</c:v>
                </c:pt>
                <c:pt idx="2271">
                  <c:v>25</c:v>
                </c:pt>
                <c:pt idx="2272">
                  <c:v>25</c:v>
                </c:pt>
                <c:pt idx="2273">
                  <c:v>25</c:v>
                </c:pt>
                <c:pt idx="2274">
                  <c:v>29</c:v>
                </c:pt>
                <c:pt idx="2275">
                  <c:v>25</c:v>
                </c:pt>
                <c:pt idx="2276">
                  <c:v>24</c:v>
                </c:pt>
                <c:pt idx="2277">
                  <c:v>24</c:v>
                </c:pt>
                <c:pt idx="2278">
                  <c:v>28</c:v>
                </c:pt>
                <c:pt idx="2279">
                  <c:v>23</c:v>
                </c:pt>
                <c:pt idx="2280">
                  <c:v>23</c:v>
                </c:pt>
                <c:pt idx="2281">
                  <c:v>25</c:v>
                </c:pt>
                <c:pt idx="2282">
                  <c:v>25</c:v>
                </c:pt>
                <c:pt idx="2283">
                  <c:v>25</c:v>
                </c:pt>
                <c:pt idx="2284">
                  <c:v>28</c:v>
                </c:pt>
                <c:pt idx="2285">
                  <c:v>25</c:v>
                </c:pt>
                <c:pt idx="2286">
                  <c:v>30</c:v>
                </c:pt>
                <c:pt idx="2287">
                  <c:v>26</c:v>
                </c:pt>
                <c:pt idx="2288">
                  <c:v>23</c:v>
                </c:pt>
                <c:pt idx="2289">
                  <c:v>24</c:v>
                </c:pt>
                <c:pt idx="2290">
                  <c:v>24</c:v>
                </c:pt>
                <c:pt idx="2291">
                  <c:v>28</c:v>
                </c:pt>
                <c:pt idx="2292">
                  <c:v>25</c:v>
                </c:pt>
                <c:pt idx="2293">
                  <c:v>29</c:v>
                </c:pt>
                <c:pt idx="2294">
                  <c:v>25</c:v>
                </c:pt>
                <c:pt idx="2295">
                  <c:v>25</c:v>
                </c:pt>
                <c:pt idx="2296">
                  <c:v>25</c:v>
                </c:pt>
                <c:pt idx="2297">
                  <c:v>23</c:v>
                </c:pt>
                <c:pt idx="2298">
                  <c:v>25</c:v>
                </c:pt>
                <c:pt idx="2299">
                  <c:v>23</c:v>
                </c:pt>
                <c:pt idx="2300">
                  <c:v>24</c:v>
                </c:pt>
                <c:pt idx="2301">
                  <c:v>25</c:v>
                </c:pt>
                <c:pt idx="2302">
                  <c:v>24</c:v>
                </c:pt>
                <c:pt idx="2303">
                  <c:v>24</c:v>
                </c:pt>
                <c:pt idx="2304">
                  <c:v>23</c:v>
                </c:pt>
                <c:pt idx="2305">
                  <c:v>25</c:v>
                </c:pt>
                <c:pt idx="2306">
                  <c:v>23</c:v>
                </c:pt>
                <c:pt idx="2307">
                  <c:v>27</c:v>
                </c:pt>
                <c:pt idx="2308">
                  <c:v>28</c:v>
                </c:pt>
                <c:pt idx="2309">
                  <c:v>25</c:v>
                </c:pt>
                <c:pt idx="2310">
                  <c:v>25</c:v>
                </c:pt>
                <c:pt idx="2311">
                  <c:v>25</c:v>
                </c:pt>
                <c:pt idx="2312">
                  <c:v>24</c:v>
                </c:pt>
                <c:pt idx="2313">
                  <c:v>24</c:v>
                </c:pt>
                <c:pt idx="2314">
                  <c:v>23</c:v>
                </c:pt>
                <c:pt idx="2315">
                  <c:v>25</c:v>
                </c:pt>
                <c:pt idx="2316">
                  <c:v>28</c:v>
                </c:pt>
                <c:pt idx="2317">
                  <c:v>25</c:v>
                </c:pt>
                <c:pt idx="2318">
                  <c:v>28</c:v>
                </c:pt>
                <c:pt idx="2319">
                  <c:v>24</c:v>
                </c:pt>
                <c:pt idx="2320">
                  <c:v>25</c:v>
                </c:pt>
                <c:pt idx="2321">
                  <c:v>25</c:v>
                </c:pt>
                <c:pt idx="2322">
                  <c:v>25</c:v>
                </c:pt>
                <c:pt idx="2323">
                  <c:v>24</c:v>
                </c:pt>
                <c:pt idx="2324">
                  <c:v>29</c:v>
                </c:pt>
                <c:pt idx="2325">
                  <c:v>27</c:v>
                </c:pt>
                <c:pt idx="2326">
                  <c:v>24</c:v>
                </c:pt>
                <c:pt idx="2327">
                  <c:v>28</c:v>
                </c:pt>
                <c:pt idx="2328">
                  <c:v>23</c:v>
                </c:pt>
                <c:pt idx="2329">
                  <c:v>23</c:v>
                </c:pt>
                <c:pt idx="2330">
                  <c:v>23</c:v>
                </c:pt>
                <c:pt idx="2331">
                  <c:v>23</c:v>
                </c:pt>
                <c:pt idx="2332">
                  <c:v>23</c:v>
                </c:pt>
                <c:pt idx="2333">
                  <c:v>24</c:v>
                </c:pt>
                <c:pt idx="2334">
                  <c:v>27</c:v>
                </c:pt>
                <c:pt idx="2335">
                  <c:v>24</c:v>
                </c:pt>
                <c:pt idx="2336">
                  <c:v>24</c:v>
                </c:pt>
                <c:pt idx="2337">
                  <c:v>24</c:v>
                </c:pt>
                <c:pt idx="2338">
                  <c:v>29</c:v>
                </c:pt>
                <c:pt idx="2339">
                  <c:v>28</c:v>
                </c:pt>
                <c:pt idx="2340">
                  <c:v>25</c:v>
                </c:pt>
                <c:pt idx="2341">
                  <c:v>28</c:v>
                </c:pt>
                <c:pt idx="2342">
                  <c:v>23</c:v>
                </c:pt>
                <c:pt idx="2343">
                  <c:v>27</c:v>
                </c:pt>
                <c:pt idx="2344">
                  <c:v>24</c:v>
                </c:pt>
                <c:pt idx="2345">
                  <c:v>23</c:v>
                </c:pt>
                <c:pt idx="2346">
                  <c:v>26</c:v>
                </c:pt>
                <c:pt idx="2347">
                  <c:v>28</c:v>
                </c:pt>
                <c:pt idx="2348">
                  <c:v>24</c:v>
                </c:pt>
                <c:pt idx="2349">
                  <c:v>27</c:v>
                </c:pt>
                <c:pt idx="2350">
                  <c:v>28</c:v>
                </c:pt>
                <c:pt idx="2351">
                  <c:v>23</c:v>
                </c:pt>
                <c:pt idx="2352">
                  <c:v>23</c:v>
                </c:pt>
                <c:pt idx="2353">
                  <c:v>25</c:v>
                </c:pt>
                <c:pt idx="2354">
                  <c:v>28</c:v>
                </c:pt>
                <c:pt idx="2355">
                  <c:v>24</c:v>
                </c:pt>
                <c:pt idx="2356">
                  <c:v>29</c:v>
                </c:pt>
                <c:pt idx="2357">
                  <c:v>23</c:v>
                </c:pt>
                <c:pt idx="2358">
                  <c:v>24</c:v>
                </c:pt>
                <c:pt idx="2359">
                  <c:v>23</c:v>
                </c:pt>
                <c:pt idx="2360">
                  <c:v>23</c:v>
                </c:pt>
                <c:pt idx="2361">
                  <c:v>29</c:v>
                </c:pt>
                <c:pt idx="2362">
                  <c:v>23</c:v>
                </c:pt>
                <c:pt idx="2363">
                  <c:v>23</c:v>
                </c:pt>
                <c:pt idx="2364">
                  <c:v>25</c:v>
                </c:pt>
                <c:pt idx="2365">
                  <c:v>26</c:v>
                </c:pt>
                <c:pt idx="2366">
                  <c:v>27</c:v>
                </c:pt>
                <c:pt idx="2367">
                  <c:v>21</c:v>
                </c:pt>
                <c:pt idx="2368">
                  <c:v>24</c:v>
                </c:pt>
                <c:pt idx="2369">
                  <c:v>29</c:v>
                </c:pt>
                <c:pt idx="2370">
                  <c:v>23</c:v>
                </c:pt>
                <c:pt idx="2371">
                  <c:v>24</c:v>
                </c:pt>
                <c:pt idx="2372">
                  <c:v>27</c:v>
                </c:pt>
                <c:pt idx="2373">
                  <c:v>28</c:v>
                </c:pt>
                <c:pt idx="2374">
                  <c:v>28</c:v>
                </c:pt>
                <c:pt idx="2375">
                  <c:v>24</c:v>
                </c:pt>
                <c:pt idx="2376">
                  <c:v>24</c:v>
                </c:pt>
                <c:pt idx="2377">
                  <c:v>24</c:v>
                </c:pt>
                <c:pt idx="2378">
                  <c:v>23</c:v>
                </c:pt>
                <c:pt idx="2379">
                  <c:v>26</c:v>
                </c:pt>
                <c:pt idx="2380">
                  <c:v>25</c:v>
                </c:pt>
                <c:pt idx="2381">
                  <c:v>23</c:v>
                </c:pt>
                <c:pt idx="2382">
                  <c:v>23</c:v>
                </c:pt>
                <c:pt idx="2383">
                  <c:v>26</c:v>
                </c:pt>
                <c:pt idx="2384">
                  <c:v>24</c:v>
                </c:pt>
                <c:pt idx="2385">
                  <c:v>27</c:v>
                </c:pt>
                <c:pt idx="2386">
                  <c:v>26</c:v>
                </c:pt>
                <c:pt idx="2387">
                  <c:v>27</c:v>
                </c:pt>
                <c:pt idx="2388">
                  <c:v>27</c:v>
                </c:pt>
                <c:pt idx="2389">
                  <c:v>28</c:v>
                </c:pt>
                <c:pt idx="2390">
                  <c:v>28</c:v>
                </c:pt>
                <c:pt idx="2391">
                  <c:v>23</c:v>
                </c:pt>
                <c:pt idx="2392">
                  <c:v>28</c:v>
                </c:pt>
                <c:pt idx="2393">
                  <c:v>24</c:v>
                </c:pt>
                <c:pt idx="2394">
                  <c:v>21</c:v>
                </c:pt>
                <c:pt idx="2395">
                  <c:v>26</c:v>
                </c:pt>
                <c:pt idx="2396">
                  <c:v>28</c:v>
                </c:pt>
                <c:pt idx="2397">
                  <c:v>24</c:v>
                </c:pt>
                <c:pt idx="2398">
                  <c:v>23</c:v>
                </c:pt>
                <c:pt idx="2399">
                  <c:v>27</c:v>
                </c:pt>
                <c:pt idx="2400">
                  <c:v>24</c:v>
                </c:pt>
                <c:pt idx="2401">
                  <c:v>24</c:v>
                </c:pt>
                <c:pt idx="2402">
                  <c:v>28</c:v>
                </c:pt>
                <c:pt idx="2403">
                  <c:v>28</c:v>
                </c:pt>
                <c:pt idx="2404">
                  <c:v>25</c:v>
                </c:pt>
                <c:pt idx="2405">
                  <c:v>28</c:v>
                </c:pt>
                <c:pt idx="2406">
                  <c:v>23</c:v>
                </c:pt>
                <c:pt idx="2407">
                  <c:v>23</c:v>
                </c:pt>
                <c:pt idx="2408">
                  <c:v>28</c:v>
                </c:pt>
                <c:pt idx="2409">
                  <c:v>28</c:v>
                </c:pt>
                <c:pt idx="2410">
                  <c:v>24</c:v>
                </c:pt>
                <c:pt idx="2411">
                  <c:v>28</c:v>
                </c:pt>
                <c:pt idx="2412">
                  <c:v>23</c:v>
                </c:pt>
                <c:pt idx="2413">
                  <c:v>24</c:v>
                </c:pt>
                <c:pt idx="2414">
                  <c:v>23</c:v>
                </c:pt>
                <c:pt idx="2415">
                  <c:v>24</c:v>
                </c:pt>
                <c:pt idx="2416">
                  <c:v>27</c:v>
                </c:pt>
                <c:pt idx="2417">
                  <c:v>23</c:v>
                </c:pt>
                <c:pt idx="2418">
                  <c:v>25</c:v>
                </c:pt>
                <c:pt idx="2419">
                  <c:v>27</c:v>
                </c:pt>
                <c:pt idx="2420">
                  <c:v>24</c:v>
                </c:pt>
                <c:pt idx="2421">
                  <c:v>28</c:v>
                </c:pt>
                <c:pt idx="2422">
                  <c:v>29</c:v>
                </c:pt>
                <c:pt idx="2423">
                  <c:v>23</c:v>
                </c:pt>
                <c:pt idx="2424">
                  <c:v>23</c:v>
                </c:pt>
                <c:pt idx="2425">
                  <c:v>24</c:v>
                </c:pt>
                <c:pt idx="2426">
                  <c:v>23</c:v>
                </c:pt>
                <c:pt idx="2427">
                  <c:v>23</c:v>
                </c:pt>
                <c:pt idx="2428">
                  <c:v>28</c:v>
                </c:pt>
                <c:pt idx="2429">
                  <c:v>24</c:v>
                </c:pt>
                <c:pt idx="2430">
                  <c:v>24</c:v>
                </c:pt>
                <c:pt idx="2431">
                  <c:v>23</c:v>
                </c:pt>
                <c:pt idx="2432">
                  <c:v>23</c:v>
                </c:pt>
                <c:pt idx="2433">
                  <c:v>27</c:v>
                </c:pt>
                <c:pt idx="2434">
                  <c:v>21</c:v>
                </c:pt>
                <c:pt idx="2435">
                  <c:v>27</c:v>
                </c:pt>
                <c:pt idx="2436">
                  <c:v>24</c:v>
                </c:pt>
                <c:pt idx="2437">
                  <c:v>23</c:v>
                </c:pt>
                <c:pt idx="2438">
                  <c:v>28</c:v>
                </c:pt>
                <c:pt idx="2439">
                  <c:v>24</c:v>
                </c:pt>
                <c:pt idx="2440">
                  <c:v>23</c:v>
                </c:pt>
                <c:pt idx="2441">
                  <c:v>26</c:v>
                </c:pt>
                <c:pt idx="2442">
                  <c:v>23</c:v>
                </c:pt>
                <c:pt idx="2443">
                  <c:v>23</c:v>
                </c:pt>
                <c:pt idx="2444">
                  <c:v>23</c:v>
                </c:pt>
                <c:pt idx="2445">
                  <c:v>27</c:v>
                </c:pt>
                <c:pt idx="2446">
                  <c:v>23</c:v>
                </c:pt>
                <c:pt idx="2447">
                  <c:v>23</c:v>
                </c:pt>
                <c:pt idx="2448">
                  <c:v>22</c:v>
                </c:pt>
                <c:pt idx="2449">
                  <c:v>23</c:v>
                </c:pt>
                <c:pt idx="2450">
                  <c:v>24</c:v>
                </c:pt>
                <c:pt idx="2451">
                  <c:v>24</c:v>
                </c:pt>
                <c:pt idx="2452">
                  <c:v>27</c:v>
                </c:pt>
                <c:pt idx="2453">
                  <c:v>28</c:v>
                </c:pt>
                <c:pt idx="2454">
                  <c:v>24</c:v>
                </c:pt>
                <c:pt idx="2455">
                  <c:v>27</c:v>
                </c:pt>
                <c:pt idx="2456">
                  <c:v>27</c:v>
                </c:pt>
                <c:pt idx="2457">
                  <c:v>23</c:v>
                </c:pt>
                <c:pt idx="2458">
                  <c:v>24</c:v>
                </c:pt>
                <c:pt idx="2459">
                  <c:v>26</c:v>
                </c:pt>
                <c:pt idx="2460">
                  <c:v>23</c:v>
                </c:pt>
                <c:pt idx="2461">
                  <c:v>27</c:v>
                </c:pt>
                <c:pt idx="2462">
                  <c:v>21</c:v>
                </c:pt>
                <c:pt idx="2463">
                  <c:v>25</c:v>
                </c:pt>
                <c:pt idx="2464">
                  <c:v>24</c:v>
                </c:pt>
                <c:pt idx="2465">
                  <c:v>25</c:v>
                </c:pt>
                <c:pt idx="2466">
                  <c:v>27</c:v>
                </c:pt>
                <c:pt idx="2467">
                  <c:v>28</c:v>
                </c:pt>
                <c:pt idx="2468">
                  <c:v>24</c:v>
                </c:pt>
                <c:pt idx="2469">
                  <c:v>28</c:v>
                </c:pt>
                <c:pt idx="2470">
                  <c:v>29</c:v>
                </c:pt>
                <c:pt idx="2471">
                  <c:v>24</c:v>
                </c:pt>
                <c:pt idx="2472">
                  <c:v>24</c:v>
                </c:pt>
                <c:pt idx="2473">
                  <c:v>24</c:v>
                </c:pt>
                <c:pt idx="2474">
                  <c:v>23</c:v>
                </c:pt>
                <c:pt idx="2475">
                  <c:v>24</c:v>
                </c:pt>
                <c:pt idx="2476">
                  <c:v>24</c:v>
                </c:pt>
                <c:pt idx="2477">
                  <c:v>27</c:v>
                </c:pt>
                <c:pt idx="2478">
                  <c:v>23</c:v>
                </c:pt>
                <c:pt idx="2479">
                  <c:v>23</c:v>
                </c:pt>
                <c:pt idx="2480">
                  <c:v>23</c:v>
                </c:pt>
                <c:pt idx="2481">
                  <c:v>28</c:v>
                </c:pt>
                <c:pt idx="2482">
                  <c:v>27</c:v>
                </c:pt>
                <c:pt idx="2483">
                  <c:v>27</c:v>
                </c:pt>
                <c:pt idx="2484">
                  <c:v>21</c:v>
                </c:pt>
                <c:pt idx="2485">
                  <c:v>29</c:v>
                </c:pt>
                <c:pt idx="2486">
                  <c:v>23</c:v>
                </c:pt>
                <c:pt idx="2487">
                  <c:v>21</c:v>
                </c:pt>
                <c:pt idx="2488">
                  <c:v>23</c:v>
                </c:pt>
                <c:pt idx="2489">
                  <c:v>25</c:v>
                </c:pt>
                <c:pt idx="2490">
                  <c:v>24</c:v>
                </c:pt>
                <c:pt idx="2491">
                  <c:v>25</c:v>
                </c:pt>
                <c:pt idx="2492">
                  <c:v>25</c:v>
                </c:pt>
                <c:pt idx="2493">
                  <c:v>24</c:v>
                </c:pt>
                <c:pt idx="2494">
                  <c:v>29</c:v>
                </c:pt>
                <c:pt idx="2495">
                  <c:v>27</c:v>
                </c:pt>
                <c:pt idx="2496">
                  <c:v>29</c:v>
                </c:pt>
                <c:pt idx="2497">
                  <c:v>25</c:v>
                </c:pt>
                <c:pt idx="2498">
                  <c:v>23</c:v>
                </c:pt>
                <c:pt idx="2499">
                  <c:v>28</c:v>
                </c:pt>
                <c:pt idx="2500">
                  <c:v>25</c:v>
                </c:pt>
                <c:pt idx="2501">
                  <c:v>23</c:v>
                </c:pt>
                <c:pt idx="2502">
                  <c:v>23</c:v>
                </c:pt>
                <c:pt idx="2503">
                  <c:v>30</c:v>
                </c:pt>
                <c:pt idx="2504">
                  <c:v>25</c:v>
                </c:pt>
                <c:pt idx="2505">
                  <c:v>28</c:v>
                </c:pt>
                <c:pt idx="2506">
                  <c:v>29</c:v>
                </c:pt>
                <c:pt idx="2507">
                  <c:v>24</c:v>
                </c:pt>
                <c:pt idx="2508">
                  <c:v>27</c:v>
                </c:pt>
                <c:pt idx="2509">
                  <c:v>29</c:v>
                </c:pt>
                <c:pt idx="2510">
                  <c:v>23</c:v>
                </c:pt>
                <c:pt idx="2511">
                  <c:v>25</c:v>
                </c:pt>
                <c:pt idx="2512">
                  <c:v>28</c:v>
                </c:pt>
                <c:pt idx="2513">
                  <c:v>23</c:v>
                </c:pt>
                <c:pt idx="2514">
                  <c:v>23</c:v>
                </c:pt>
                <c:pt idx="2515">
                  <c:v>29</c:v>
                </c:pt>
                <c:pt idx="2516">
                  <c:v>24</c:v>
                </c:pt>
                <c:pt idx="2517">
                  <c:v>29</c:v>
                </c:pt>
                <c:pt idx="2518">
                  <c:v>25</c:v>
                </c:pt>
                <c:pt idx="2519">
                  <c:v>28</c:v>
                </c:pt>
                <c:pt idx="2520">
                  <c:v>28</c:v>
                </c:pt>
                <c:pt idx="2521">
                  <c:v>28</c:v>
                </c:pt>
                <c:pt idx="2522">
                  <c:v>23</c:v>
                </c:pt>
                <c:pt idx="2523">
                  <c:v>27</c:v>
                </c:pt>
                <c:pt idx="2524">
                  <c:v>28</c:v>
                </c:pt>
                <c:pt idx="2525">
                  <c:v>28</c:v>
                </c:pt>
                <c:pt idx="2526">
                  <c:v>23</c:v>
                </c:pt>
                <c:pt idx="2527">
                  <c:v>23</c:v>
                </c:pt>
                <c:pt idx="2528">
                  <c:v>23</c:v>
                </c:pt>
                <c:pt idx="2529">
                  <c:v>29</c:v>
                </c:pt>
                <c:pt idx="2530">
                  <c:v>28</c:v>
                </c:pt>
                <c:pt idx="2531">
                  <c:v>23</c:v>
                </c:pt>
                <c:pt idx="2532">
                  <c:v>25</c:v>
                </c:pt>
                <c:pt idx="2533">
                  <c:v>24</c:v>
                </c:pt>
                <c:pt idx="2534">
                  <c:v>23</c:v>
                </c:pt>
                <c:pt idx="2535">
                  <c:v>23</c:v>
                </c:pt>
                <c:pt idx="2536">
                  <c:v>27</c:v>
                </c:pt>
                <c:pt idx="2537">
                  <c:v>29</c:v>
                </c:pt>
                <c:pt idx="2538">
                  <c:v>25</c:v>
                </c:pt>
                <c:pt idx="2539">
                  <c:v>25</c:v>
                </c:pt>
                <c:pt idx="2540">
                  <c:v>26</c:v>
                </c:pt>
                <c:pt idx="2541">
                  <c:v>28</c:v>
                </c:pt>
                <c:pt idx="2542">
                  <c:v>23</c:v>
                </c:pt>
                <c:pt idx="2543">
                  <c:v>24</c:v>
                </c:pt>
                <c:pt idx="2544">
                  <c:v>24</c:v>
                </c:pt>
                <c:pt idx="2545">
                  <c:v>24</c:v>
                </c:pt>
                <c:pt idx="2546">
                  <c:v>24</c:v>
                </c:pt>
                <c:pt idx="2547">
                  <c:v>23</c:v>
                </c:pt>
                <c:pt idx="2548">
                  <c:v>28</c:v>
                </c:pt>
                <c:pt idx="2549">
                  <c:v>23</c:v>
                </c:pt>
                <c:pt idx="2550">
                  <c:v>27</c:v>
                </c:pt>
                <c:pt idx="2551">
                  <c:v>24</c:v>
                </c:pt>
                <c:pt idx="2552">
                  <c:v>24</c:v>
                </c:pt>
                <c:pt idx="2553">
                  <c:v>24</c:v>
                </c:pt>
                <c:pt idx="2554">
                  <c:v>27</c:v>
                </c:pt>
                <c:pt idx="2555">
                  <c:v>25</c:v>
                </c:pt>
                <c:pt idx="2556">
                  <c:v>23</c:v>
                </c:pt>
                <c:pt idx="2557">
                  <c:v>23</c:v>
                </c:pt>
                <c:pt idx="2558">
                  <c:v>23</c:v>
                </c:pt>
                <c:pt idx="2559">
                  <c:v>24</c:v>
                </c:pt>
                <c:pt idx="2560">
                  <c:v>30</c:v>
                </c:pt>
                <c:pt idx="2561">
                  <c:v>30</c:v>
                </c:pt>
                <c:pt idx="2562">
                  <c:v>23</c:v>
                </c:pt>
                <c:pt idx="2563">
                  <c:v>26</c:v>
                </c:pt>
                <c:pt idx="2564">
                  <c:v>28</c:v>
                </c:pt>
                <c:pt idx="2565">
                  <c:v>26</c:v>
                </c:pt>
                <c:pt idx="2566">
                  <c:v>30</c:v>
                </c:pt>
                <c:pt idx="2567">
                  <c:v>27</c:v>
                </c:pt>
                <c:pt idx="2568">
                  <c:v>23</c:v>
                </c:pt>
                <c:pt idx="2569">
                  <c:v>23</c:v>
                </c:pt>
                <c:pt idx="2570">
                  <c:v>23</c:v>
                </c:pt>
                <c:pt idx="2571">
                  <c:v>27</c:v>
                </c:pt>
                <c:pt idx="2572">
                  <c:v>23</c:v>
                </c:pt>
                <c:pt idx="2573">
                  <c:v>25</c:v>
                </c:pt>
                <c:pt idx="2574">
                  <c:v>25</c:v>
                </c:pt>
                <c:pt idx="2575">
                  <c:v>24</c:v>
                </c:pt>
                <c:pt idx="2576">
                  <c:v>25</c:v>
                </c:pt>
                <c:pt idx="2577">
                  <c:v>24</c:v>
                </c:pt>
                <c:pt idx="2578">
                  <c:v>23</c:v>
                </c:pt>
                <c:pt idx="2579">
                  <c:v>28</c:v>
                </c:pt>
                <c:pt idx="2580">
                  <c:v>28</c:v>
                </c:pt>
                <c:pt idx="2581">
                  <c:v>23</c:v>
                </c:pt>
                <c:pt idx="2582">
                  <c:v>23</c:v>
                </c:pt>
                <c:pt idx="2583">
                  <c:v>26</c:v>
                </c:pt>
                <c:pt idx="2584">
                  <c:v>28</c:v>
                </c:pt>
                <c:pt idx="2585">
                  <c:v>26</c:v>
                </c:pt>
                <c:pt idx="2586">
                  <c:v>25</c:v>
                </c:pt>
                <c:pt idx="2587">
                  <c:v>23</c:v>
                </c:pt>
                <c:pt idx="2588">
                  <c:v>25</c:v>
                </c:pt>
                <c:pt idx="2589">
                  <c:v>23</c:v>
                </c:pt>
                <c:pt idx="2590">
                  <c:v>26</c:v>
                </c:pt>
                <c:pt idx="2591">
                  <c:v>28</c:v>
                </c:pt>
                <c:pt idx="2592">
                  <c:v>28</c:v>
                </c:pt>
                <c:pt idx="2593">
                  <c:v>28</c:v>
                </c:pt>
                <c:pt idx="2594">
                  <c:v>24</c:v>
                </c:pt>
                <c:pt idx="2595">
                  <c:v>23</c:v>
                </c:pt>
                <c:pt idx="2596">
                  <c:v>29</c:v>
                </c:pt>
                <c:pt idx="2597">
                  <c:v>30</c:v>
                </c:pt>
                <c:pt idx="2598">
                  <c:v>25</c:v>
                </c:pt>
                <c:pt idx="2599">
                  <c:v>25</c:v>
                </c:pt>
                <c:pt idx="2600">
                  <c:v>25</c:v>
                </c:pt>
                <c:pt idx="2601">
                  <c:v>28</c:v>
                </c:pt>
                <c:pt idx="2602">
                  <c:v>28</c:v>
                </c:pt>
                <c:pt idx="2603">
                  <c:v>25</c:v>
                </c:pt>
                <c:pt idx="2604">
                  <c:v>28</c:v>
                </c:pt>
                <c:pt idx="2605">
                  <c:v>28</c:v>
                </c:pt>
                <c:pt idx="2606">
                  <c:v>27</c:v>
                </c:pt>
                <c:pt idx="2607">
                  <c:v>30</c:v>
                </c:pt>
                <c:pt idx="2608">
                  <c:v>27</c:v>
                </c:pt>
                <c:pt idx="2609">
                  <c:v>28</c:v>
                </c:pt>
                <c:pt idx="2610">
                  <c:v>29</c:v>
                </c:pt>
                <c:pt idx="2611">
                  <c:v>24</c:v>
                </c:pt>
                <c:pt idx="2612">
                  <c:v>23</c:v>
                </c:pt>
                <c:pt idx="2613">
                  <c:v>24</c:v>
                </c:pt>
                <c:pt idx="2614">
                  <c:v>30</c:v>
                </c:pt>
                <c:pt idx="2615">
                  <c:v>28</c:v>
                </c:pt>
                <c:pt idx="2616">
                  <c:v>23</c:v>
                </c:pt>
                <c:pt idx="2617">
                  <c:v>28</c:v>
                </c:pt>
                <c:pt idx="2618">
                  <c:v>23</c:v>
                </c:pt>
                <c:pt idx="2619">
                  <c:v>24</c:v>
                </c:pt>
                <c:pt idx="2620">
                  <c:v>24</c:v>
                </c:pt>
                <c:pt idx="2621">
                  <c:v>23</c:v>
                </c:pt>
                <c:pt idx="2622">
                  <c:v>28</c:v>
                </c:pt>
                <c:pt idx="2623">
                  <c:v>23</c:v>
                </c:pt>
                <c:pt idx="2624">
                  <c:v>27</c:v>
                </c:pt>
                <c:pt idx="2625">
                  <c:v>27</c:v>
                </c:pt>
                <c:pt idx="2626">
                  <c:v>27</c:v>
                </c:pt>
                <c:pt idx="2627">
                  <c:v>27</c:v>
                </c:pt>
                <c:pt idx="2628">
                  <c:v>27</c:v>
                </c:pt>
                <c:pt idx="2629">
                  <c:v>24</c:v>
                </c:pt>
                <c:pt idx="2630">
                  <c:v>23</c:v>
                </c:pt>
                <c:pt idx="2631">
                  <c:v>23</c:v>
                </c:pt>
                <c:pt idx="2632">
                  <c:v>23</c:v>
                </c:pt>
                <c:pt idx="2633">
                  <c:v>25</c:v>
                </c:pt>
                <c:pt idx="2634">
                  <c:v>24</c:v>
                </c:pt>
                <c:pt idx="2635">
                  <c:v>23</c:v>
                </c:pt>
                <c:pt idx="2636">
                  <c:v>24</c:v>
                </c:pt>
                <c:pt idx="2637">
                  <c:v>28</c:v>
                </c:pt>
                <c:pt idx="2638">
                  <c:v>24</c:v>
                </c:pt>
                <c:pt idx="2639">
                  <c:v>23</c:v>
                </c:pt>
                <c:pt idx="2640">
                  <c:v>24</c:v>
                </c:pt>
                <c:pt idx="2641">
                  <c:v>28</c:v>
                </c:pt>
                <c:pt idx="2642">
                  <c:v>28</c:v>
                </c:pt>
                <c:pt idx="2643">
                  <c:v>29</c:v>
                </c:pt>
                <c:pt idx="2644">
                  <c:v>30</c:v>
                </c:pt>
                <c:pt idx="2645">
                  <c:v>23</c:v>
                </c:pt>
                <c:pt idx="2646">
                  <c:v>28</c:v>
                </c:pt>
                <c:pt idx="2647">
                  <c:v>24</c:v>
                </c:pt>
                <c:pt idx="2648">
                  <c:v>23</c:v>
                </c:pt>
                <c:pt idx="2649">
                  <c:v>28</c:v>
                </c:pt>
                <c:pt idx="2650">
                  <c:v>23</c:v>
                </c:pt>
                <c:pt idx="2651">
                  <c:v>23</c:v>
                </c:pt>
                <c:pt idx="2652">
                  <c:v>25</c:v>
                </c:pt>
                <c:pt idx="2653">
                  <c:v>23</c:v>
                </c:pt>
                <c:pt idx="2654">
                  <c:v>29</c:v>
                </c:pt>
                <c:pt idx="2655">
                  <c:v>28</c:v>
                </c:pt>
                <c:pt idx="2656">
                  <c:v>21</c:v>
                </c:pt>
                <c:pt idx="2657">
                  <c:v>27</c:v>
                </c:pt>
                <c:pt idx="2658">
                  <c:v>24</c:v>
                </c:pt>
                <c:pt idx="2659">
                  <c:v>26</c:v>
                </c:pt>
                <c:pt idx="2660">
                  <c:v>23</c:v>
                </c:pt>
                <c:pt idx="2661">
                  <c:v>30</c:v>
                </c:pt>
                <c:pt idx="2662">
                  <c:v>29</c:v>
                </c:pt>
                <c:pt idx="2663">
                  <c:v>23</c:v>
                </c:pt>
                <c:pt idx="2664">
                  <c:v>28</c:v>
                </c:pt>
                <c:pt idx="2665">
                  <c:v>23</c:v>
                </c:pt>
                <c:pt idx="2666">
                  <c:v>29</c:v>
                </c:pt>
                <c:pt idx="2667">
                  <c:v>25</c:v>
                </c:pt>
                <c:pt idx="2668">
                  <c:v>21</c:v>
                </c:pt>
                <c:pt idx="2669">
                  <c:v>24</c:v>
                </c:pt>
                <c:pt idx="2670">
                  <c:v>25</c:v>
                </c:pt>
                <c:pt idx="2671">
                  <c:v>25</c:v>
                </c:pt>
                <c:pt idx="2672">
                  <c:v>28</c:v>
                </c:pt>
                <c:pt idx="2673">
                  <c:v>24</c:v>
                </c:pt>
                <c:pt idx="2674">
                  <c:v>23</c:v>
                </c:pt>
                <c:pt idx="2675">
                  <c:v>27</c:v>
                </c:pt>
                <c:pt idx="2676">
                  <c:v>28</c:v>
                </c:pt>
                <c:pt idx="2677">
                  <c:v>30</c:v>
                </c:pt>
                <c:pt idx="2678">
                  <c:v>23</c:v>
                </c:pt>
                <c:pt idx="2679">
                  <c:v>26</c:v>
                </c:pt>
                <c:pt idx="2680">
                  <c:v>26</c:v>
                </c:pt>
                <c:pt idx="2681">
                  <c:v>30</c:v>
                </c:pt>
                <c:pt idx="2682">
                  <c:v>29</c:v>
                </c:pt>
                <c:pt idx="2683">
                  <c:v>30</c:v>
                </c:pt>
                <c:pt idx="2684">
                  <c:v>27</c:v>
                </c:pt>
                <c:pt idx="2685">
                  <c:v>28</c:v>
                </c:pt>
                <c:pt idx="2686">
                  <c:v>30</c:v>
                </c:pt>
                <c:pt idx="2687">
                  <c:v>30</c:v>
                </c:pt>
                <c:pt idx="2688">
                  <c:v>28</c:v>
                </c:pt>
                <c:pt idx="2689">
                  <c:v>26</c:v>
                </c:pt>
                <c:pt idx="2690">
                  <c:v>27</c:v>
                </c:pt>
                <c:pt idx="2691">
                  <c:v>28</c:v>
                </c:pt>
                <c:pt idx="2692">
                  <c:v>26</c:v>
                </c:pt>
                <c:pt idx="2693">
                  <c:v>28</c:v>
                </c:pt>
                <c:pt idx="2694">
                  <c:v>28</c:v>
                </c:pt>
                <c:pt idx="2695">
                  <c:v>25</c:v>
                </c:pt>
                <c:pt idx="2696">
                  <c:v>30</c:v>
                </c:pt>
                <c:pt idx="2697">
                  <c:v>26</c:v>
                </c:pt>
                <c:pt idx="2698">
                  <c:v>25</c:v>
                </c:pt>
                <c:pt idx="2699">
                  <c:v>26</c:v>
                </c:pt>
                <c:pt idx="2700">
                  <c:v>26</c:v>
                </c:pt>
                <c:pt idx="2701">
                  <c:v>28</c:v>
                </c:pt>
                <c:pt idx="2702">
                  <c:v>24</c:v>
                </c:pt>
                <c:pt idx="2703">
                  <c:v>25</c:v>
                </c:pt>
                <c:pt idx="2704">
                  <c:v>28</c:v>
                </c:pt>
                <c:pt idx="2705">
                  <c:v>29</c:v>
                </c:pt>
                <c:pt idx="2706">
                  <c:v>23</c:v>
                </c:pt>
                <c:pt idx="2707">
                  <c:v>24</c:v>
                </c:pt>
                <c:pt idx="2708">
                  <c:v>28</c:v>
                </c:pt>
                <c:pt idx="2709">
                  <c:v>24</c:v>
                </c:pt>
                <c:pt idx="2710">
                  <c:v>28</c:v>
                </c:pt>
                <c:pt idx="2711">
                  <c:v>24</c:v>
                </c:pt>
                <c:pt idx="2712">
                  <c:v>29</c:v>
                </c:pt>
                <c:pt idx="2713">
                  <c:v>25</c:v>
                </c:pt>
                <c:pt idx="2714">
                  <c:v>24</c:v>
                </c:pt>
                <c:pt idx="2715">
                  <c:v>29</c:v>
                </c:pt>
                <c:pt idx="2716">
                  <c:v>30</c:v>
                </c:pt>
                <c:pt idx="2717">
                  <c:v>23</c:v>
                </c:pt>
                <c:pt idx="2718">
                  <c:v>25</c:v>
                </c:pt>
                <c:pt idx="2719">
                  <c:v>26</c:v>
                </c:pt>
                <c:pt idx="2720">
                  <c:v>27</c:v>
                </c:pt>
                <c:pt idx="2721">
                  <c:v>30</c:v>
                </c:pt>
                <c:pt idx="2722">
                  <c:v>30</c:v>
                </c:pt>
                <c:pt idx="2723">
                  <c:v>29</c:v>
                </c:pt>
                <c:pt idx="2724">
                  <c:v>28</c:v>
                </c:pt>
                <c:pt idx="2725">
                  <c:v>25</c:v>
                </c:pt>
                <c:pt idx="2726">
                  <c:v>23</c:v>
                </c:pt>
                <c:pt idx="2727">
                  <c:v>24</c:v>
                </c:pt>
                <c:pt idx="2728">
                  <c:v>29</c:v>
                </c:pt>
                <c:pt idx="2729">
                  <c:v>23</c:v>
                </c:pt>
                <c:pt idx="2730">
                  <c:v>29</c:v>
                </c:pt>
                <c:pt idx="2731">
                  <c:v>24</c:v>
                </c:pt>
                <c:pt idx="2732">
                  <c:v>25</c:v>
                </c:pt>
                <c:pt idx="2733">
                  <c:v>29</c:v>
                </c:pt>
                <c:pt idx="2734">
                  <c:v>24</c:v>
                </c:pt>
                <c:pt idx="2735">
                  <c:v>25</c:v>
                </c:pt>
                <c:pt idx="2736">
                  <c:v>24</c:v>
                </c:pt>
                <c:pt idx="2737">
                  <c:v>25</c:v>
                </c:pt>
                <c:pt idx="2738">
                  <c:v>25</c:v>
                </c:pt>
                <c:pt idx="2739">
                  <c:v>25</c:v>
                </c:pt>
                <c:pt idx="2740">
                  <c:v>24</c:v>
                </c:pt>
                <c:pt idx="2741">
                  <c:v>29</c:v>
                </c:pt>
                <c:pt idx="2742">
                  <c:v>29</c:v>
                </c:pt>
                <c:pt idx="2743">
                  <c:v>25</c:v>
                </c:pt>
                <c:pt idx="2744">
                  <c:v>28</c:v>
                </c:pt>
                <c:pt idx="2745">
                  <c:v>24</c:v>
                </c:pt>
                <c:pt idx="2746">
                  <c:v>25</c:v>
                </c:pt>
                <c:pt idx="2747">
                  <c:v>28</c:v>
                </c:pt>
                <c:pt idx="2748">
                  <c:v>26</c:v>
                </c:pt>
                <c:pt idx="2749">
                  <c:v>24</c:v>
                </c:pt>
                <c:pt idx="2750">
                  <c:v>29</c:v>
                </c:pt>
                <c:pt idx="2751">
                  <c:v>25</c:v>
                </c:pt>
                <c:pt idx="2752">
                  <c:v>24</c:v>
                </c:pt>
                <c:pt idx="2753">
                  <c:v>31</c:v>
                </c:pt>
                <c:pt idx="2754">
                  <c:v>30</c:v>
                </c:pt>
                <c:pt idx="2755">
                  <c:v>25</c:v>
                </c:pt>
                <c:pt idx="2756">
                  <c:v>24</c:v>
                </c:pt>
                <c:pt idx="2757">
                  <c:v>25</c:v>
                </c:pt>
                <c:pt idx="2758">
                  <c:v>25</c:v>
                </c:pt>
                <c:pt idx="2759">
                  <c:v>30</c:v>
                </c:pt>
                <c:pt idx="2760">
                  <c:v>28</c:v>
                </c:pt>
                <c:pt idx="2761">
                  <c:v>26</c:v>
                </c:pt>
                <c:pt idx="2762">
                  <c:v>24</c:v>
                </c:pt>
                <c:pt idx="2763">
                  <c:v>25</c:v>
                </c:pt>
                <c:pt idx="2764">
                  <c:v>30</c:v>
                </c:pt>
                <c:pt idx="2765">
                  <c:v>23</c:v>
                </c:pt>
                <c:pt idx="2766">
                  <c:v>23</c:v>
                </c:pt>
                <c:pt idx="2767">
                  <c:v>30</c:v>
                </c:pt>
                <c:pt idx="2768">
                  <c:v>26</c:v>
                </c:pt>
                <c:pt idx="2769">
                  <c:v>24</c:v>
                </c:pt>
                <c:pt idx="2770">
                  <c:v>30</c:v>
                </c:pt>
                <c:pt idx="2771">
                  <c:v>29</c:v>
                </c:pt>
                <c:pt idx="2772">
                  <c:v>27</c:v>
                </c:pt>
                <c:pt idx="2773">
                  <c:v>26</c:v>
                </c:pt>
                <c:pt idx="2774">
                  <c:v>25</c:v>
                </c:pt>
                <c:pt idx="2775">
                  <c:v>28</c:v>
                </c:pt>
                <c:pt idx="2776">
                  <c:v>23</c:v>
                </c:pt>
                <c:pt idx="2777">
                  <c:v>24</c:v>
                </c:pt>
                <c:pt idx="2778">
                  <c:v>21</c:v>
                </c:pt>
                <c:pt idx="2779">
                  <c:v>29</c:v>
                </c:pt>
                <c:pt idx="2780">
                  <c:v>25</c:v>
                </c:pt>
                <c:pt idx="2781">
                  <c:v>27</c:v>
                </c:pt>
                <c:pt idx="2782">
                  <c:v>24</c:v>
                </c:pt>
                <c:pt idx="2783">
                  <c:v>23</c:v>
                </c:pt>
                <c:pt idx="2784">
                  <c:v>26</c:v>
                </c:pt>
                <c:pt idx="2785">
                  <c:v>28</c:v>
                </c:pt>
                <c:pt idx="2786">
                  <c:v>28</c:v>
                </c:pt>
                <c:pt idx="2787">
                  <c:v>23</c:v>
                </c:pt>
                <c:pt idx="2788">
                  <c:v>28</c:v>
                </c:pt>
                <c:pt idx="2789">
                  <c:v>24</c:v>
                </c:pt>
                <c:pt idx="2790">
                  <c:v>23</c:v>
                </c:pt>
                <c:pt idx="2791">
                  <c:v>29</c:v>
                </c:pt>
                <c:pt idx="2792">
                  <c:v>28</c:v>
                </c:pt>
                <c:pt idx="2793">
                  <c:v>28</c:v>
                </c:pt>
                <c:pt idx="2794">
                  <c:v>24</c:v>
                </c:pt>
                <c:pt idx="2795">
                  <c:v>24</c:v>
                </c:pt>
                <c:pt idx="2796">
                  <c:v>24</c:v>
                </c:pt>
                <c:pt idx="2797">
                  <c:v>23</c:v>
                </c:pt>
                <c:pt idx="2798">
                  <c:v>28</c:v>
                </c:pt>
                <c:pt idx="2799">
                  <c:v>29</c:v>
                </c:pt>
                <c:pt idx="2800">
                  <c:v>23</c:v>
                </c:pt>
                <c:pt idx="2801">
                  <c:v>28</c:v>
                </c:pt>
                <c:pt idx="2802">
                  <c:v>28</c:v>
                </c:pt>
                <c:pt idx="2803">
                  <c:v>23</c:v>
                </c:pt>
                <c:pt idx="2804">
                  <c:v>24</c:v>
                </c:pt>
                <c:pt idx="2805">
                  <c:v>23</c:v>
                </c:pt>
                <c:pt idx="2806">
                  <c:v>23</c:v>
                </c:pt>
                <c:pt idx="2807">
                  <c:v>24</c:v>
                </c:pt>
                <c:pt idx="2808">
                  <c:v>24</c:v>
                </c:pt>
                <c:pt idx="2809">
                  <c:v>28</c:v>
                </c:pt>
                <c:pt idx="2810">
                  <c:v>23</c:v>
                </c:pt>
                <c:pt idx="2811">
                  <c:v>28</c:v>
                </c:pt>
                <c:pt idx="2812">
                  <c:v>28</c:v>
                </c:pt>
                <c:pt idx="2813">
                  <c:v>26</c:v>
                </c:pt>
                <c:pt idx="2814">
                  <c:v>27</c:v>
                </c:pt>
                <c:pt idx="2815">
                  <c:v>28</c:v>
                </c:pt>
                <c:pt idx="2816">
                  <c:v>24</c:v>
                </c:pt>
                <c:pt idx="2817">
                  <c:v>28</c:v>
                </c:pt>
                <c:pt idx="2818">
                  <c:v>23</c:v>
                </c:pt>
                <c:pt idx="2819">
                  <c:v>24</c:v>
                </c:pt>
                <c:pt idx="2820">
                  <c:v>24</c:v>
                </c:pt>
                <c:pt idx="2821">
                  <c:v>28</c:v>
                </c:pt>
                <c:pt idx="2822">
                  <c:v>27</c:v>
                </c:pt>
                <c:pt idx="2823">
                  <c:v>28</c:v>
                </c:pt>
                <c:pt idx="2824">
                  <c:v>24</c:v>
                </c:pt>
                <c:pt idx="2825">
                  <c:v>26</c:v>
                </c:pt>
                <c:pt idx="2826">
                  <c:v>27</c:v>
                </c:pt>
                <c:pt idx="2827">
                  <c:v>23</c:v>
                </c:pt>
                <c:pt idx="2828">
                  <c:v>23</c:v>
                </c:pt>
                <c:pt idx="2829">
                  <c:v>24</c:v>
                </c:pt>
                <c:pt idx="2830">
                  <c:v>28</c:v>
                </c:pt>
                <c:pt idx="2831">
                  <c:v>27</c:v>
                </c:pt>
                <c:pt idx="2832">
                  <c:v>24</c:v>
                </c:pt>
                <c:pt idx="2833">
                  <c:v>27</c:v>
                </c:pt>
                <c:pt idx="2834">
                  <c:v>23</c:v>
                </c:pt>
                <c:pt idx="2835">
                  <c:v>26</c:v>
                </c:pt>
                <c:pt idx="2836">
                  <c:v>25</c:v>
                </c:pt>
                <c:pt idx="2837">
                  <c:v>24</c:v>
                </c:pt>
                <c:pt idx="2838">
                  <c:v>23</c:v>
                </c:pt>
                <c:pt idx="2839">
                  <c:v>24</c:v>
                </c:pt>
                <c:pt idx="2840">
                  <c:v>28</c:v>
                </c:pt>
                <c:pt idx="2841">
                  <c:v>23</c:v>
                </c:pt>
                <c:pt idx="2842">
                  <c:v>28</c:v>
                </c:pt>
                <c:pt idx="2843">
                  <c:v>23</c:v>
                </c:pt>
                <c:pt idx="2844">
                  <c:v>28</c:v>
                </c:pt>
                <c:pt idx="2845">
                  <c:v>27</c:v>
                </c:pt>
                <c:pt idx="2846">
                  <c:v>23</c:v>
                </c:pt>
                <c:pt idx="2847">
                  <c:v>24</c:v>
                </c:pt>
                <c:pt idx="2848">
                  <c:v>23</c:v>
                </c:pt>
                <c:pt idx="2849">
                  <c:v>24</c:v>
                </c:pt>
                <c:pt idx="2850">
                  <c:v>27</c:v>
                </c:pt>
                <c:pt idx="2851">
                  <c:v>23</c:v>
                </c:pt>
                <c:pt idx="2852">
                  <c:v>24</c:v>
                </c:pt>
                <c:pt idx="2853">
                  <c:v>23</c:v>
                </c:pt>
                <c:pt idx="2854">
                  <c:v>24</c:v>
                </c:pt>
                <c:pt idx="2855">
                  <c:v>29</c:v>
                </c:pt>
                <c:pt idx="2856">
                  <c:v>24</c:v>
                </c:pt>
                <c:pt idx="2857">
                  <c:v>24</c:v>
                </c:pt>
                <c:pt idx="2858">
                  <c:v>27</c:v>
                </c:pt>
                <c:pt idx="2859">
                  <c:v>27</c:v>
                </c:pt>
                <c:pt idx="2860">
                  <c:v>28</c:v>
                </c:pt>
                <c:pt idx="2861">
                  <c:v>28</c:v>
                </c:pt>
                <c:pt idx="2862">
                  <c:v>24</c:v>
                </c:pt>
                <c:pt idx="2863">
                  <c:v>24</c:v>
                </c:pt>
                <c:pt idx="2864">
                  <c:v>28</c:v>
                </c:pt>
                <c:pt idx="2865">
                  <c:v>24</c:v>
                </c:pt>
                <c:pt idx="2866">
                  <c:v>27</c:v>
                </c:pt>
                <c:pt idx="2867">
                  <c:v>28</c:v>
                </c:pt>
                <c:pt idx="2868">
                  <c:v>23</c:v>
                </c:pt>
                <c:pt idx="2869">
                  <c:v>23</c:v>
                </c:pt>
                <c:pt idx="2870">
                  <c:v>23</c:v>
                </c:pt>
                <c:pt idx="2871">
                  <c:v>23</c:v>
                </c:pt>
                <c:pt idx="2872">
                  <c:v>24</c:v>
                </c:pt>
                <c:pt idx="2873">
                  <c:v>24</c:v>
                </c:pt>
                <c:pt idx="2874">
                  <c:v>24</c:v>
                </c:pt>
                <c:pt idx="2875">
                  <c:v>24</c:v>
                </c:pt>
                <c:pt idx="2876">
                  <c:v>24</c:v>
                </c:pt>
                <c:pt idx="2877">
                  <c:v>23</c:v>
                </c:pt>
                <c:pt idx="2878">
                  <c:v>23</c:v>
                </c:pt>
                <c:pt idx="2879">
                  <c:v>23</c:v>
                </c:pt>
                <c:pt idx="2880">
                  <c:v>24</c:v>
                </c:pt>
                <c:pt idx="2881">
                  <c:v>24</c:v>
                </c:pt>
                <c:pt idx="2882">
                  <c:v>28</c:v>
                </c:pt>
                <c:pt idx="2883">
                  <c:v>24</c:v>
                </c:pt>
                <c:pt idx="2884">
                  <c:v>25</c:v>
                </c:pt>
                <c:pt idx="2885">
                  <c:v>21</c:v>
                </c:pt>
                <c:pt idx="2886">
                  <c:v>25</c:v>
                </c:pt>
                <c:pt idx="2887">
                  <c:v>23</c:v>
                </c:pt>
                <c:pt idx="2888">
                  <c:v>26</c:v>
                </c:pt>
                <c:pt idx="2889">
                  <c:v>23</c:v>
                </c:pt>
                <c:pt idx="2890">
                  <c:v>26</c:v>
                </c:pt>
                <c:pt idx="2891">
                  <c:v>23</c:v>
                </c:pt>
                <c:pt idx="2892">
                  <c:v>23</c:v>
                </c:pt>
                <c:pt idx="2893">
                  <c:v>28</c:v>
                </c:pt>
                <c:pt idx="2894">
                  <c:v>23</c:v>
                </c:pt>
                <c:pt idx="2895">
                  <c:v>23</c:v>
                </c:pt>
                <c:pt idx="2896">
                  <c:v>27</c:v>
                </c:pt>
                <c:pt idx="2897">
                  <c:v>23</c:v>
                </c:pt>
                <c:pt idx="2898">
                  <c:v>21</c:v>
                </c:pt>
                <c:pt idx="2899">
                  <c:v>26</c:v>
                </c:pt>
                <c:pt idx="2900">
                  <c:v>23</c:v>
                </c:pt>
                <c:pt idx="2901">
                  <c:v>24</c:v>
                </c:pt>
                <c:pt idx="2902">
                  <c:v>28</c:v>
                </c:pt>
                <c:pt idx="2903">
                  <c:v>27</c:v>
                </c:pt>
                <c:pt idx="2904">
                  <c:v>24</c:v>
                </c:pt>
                <c:pt idx="2905">
                  <c:v>23</c:v>
                </c:pt>
                <c:pt idx="2906">
                  <c:v>26</c:v>
                </c:pt>
                <c:pt idx="2907">
                  <c:v>28</c:v>
                </c:pt>
                <c:pt idx="2908">
                  <c:v>26</c:v>
                </c:pt>
                <c:pt idx="2909">
                  <c:v>23</c:v>
                </c:pt>
                <c:pt idx="2910">
                  <c:v>23</c:v>
                </c:pt>
                <c:pt idx="2911">
                  <c:v>23</c:v>
                </c:pt>
                <c:pt idx="2912">
                  <c:v>26</c:v>
                </c:pt>
                <c:pt idx="2913">
                  <c:v>23</c:v>
                </c:pt>
                <c:pt idx="2914">
                  <c:v>24</c:v>
                </c:pt>
                <c:pt idx="2915">
                  <c:v>23</c:v>
                </c:pt>
                <c:pt idx="2916">
                  <c:v>24</c:v>
                </c:pt>
                <c:pt idx="2917">
                  <c:v>23</c:v>
                </c:pt>
                <c:pt idx="2918">
                  <c:v>28</c:v>
                </c:pt>
                <c:pt idx="2919">
                  <c:v>27</c:v>
                </c:pt>
                <c:pt idx="2920">
                  <c:v>23</c:v>
                </c:pt>
                <c:pt idx="2921">
                  <c:v>25</c:v>
                </c:pt>
                <c:pt idx="2922">
                  <c:v>23</c:v>
                </c:pt>
                <c:pt idx="2923">
                  <c:v>23</c:v>
                </c:pt>
                <c:pt idx="2924">
                  <c:v>23</c:v>
                </c:pt>
                <c:pt idx="2925">
                  <c:v>26</c:v>
                </c:pt>
                <c:pt idx="2926">
                  <c:v>28</c:v>
                </c:pt>
                <c:pt idx="2927">
                  <c:v>24</c:v>
                </c:pt>
                <c:pt idx="2928">
                  <c:v>24</c:v>
                </c:pt>
                <c:pt idx="2929">
                  <c:v>26</c:v>
                </c:pt>
                <c:pt idx="2930">
                  <c:v>23</c:v>
                </c:pt>
                <c:pt idx="2931">
                  <c:v>23</c:v>
                </c:pt>
                <c:pt idx="2932">
                  <c:v>29</c:v>
                </c:pt>
                <c:pt idx="2933">
                  <c:v>23</c:v>
                </c:pt>
                <c:pt idx="2934">
                  <c:v>26</c:v>
                </c:pt>
                <c:pt idx="2935">
                  <c:v>28</c:v>
                </c:pt>
                <c:pt idx="2936">
                  <c:v>23</c:v>
                </c:pt>
                <c:pt idx="2937">
                  <c:v>24</c:v>
                </c:pt>
                <c:pt idx="2938">
                  <c:v>24</c:v>
                </c:pt>
                <c:pt idx="2939">
                  <c:v>23</c:v>
                </c:pt>
                <c:pt idx="2940">
                  <c:v>28</c:v>
                </c:pt>
                <c:pt idx="2941">
                  <c:v>27</c:v>
                </c:pt>
                <c:pt idx="2942">
                  <c:v>23</c:v>
                </c:pt>
                <c:pt idx="2943">
                  <c:v>24</c:v>
                </c:pt>
                <c:pt idx="2944">
                  <c:v>23</c:v>
                </c:pt>
                <c:pt idx="2945">
                  <c:v>26</c:v>
                </c:pt>
                <c:pt idx="2946">
                  <c:v>23</c:v>
                </c:pt>
                <c:pt idx="2947">
                  <c:v>26</c:v>
                </c:pt>
                <c:pt idx="2948">
                  <c:v>24</c:v>
                </c:pt>
                <c:pt idx="2949">
                  <c:v>28</c:v>
                </c:pt>
                <c:pt idx="2950">
                  <c:v>24</c:v>
                </c:pt>
                <c:pt idx="2951">
                  <c:v>28</c:v>
                </c:pt>
                <c:pt idx="2952">
                  <c:v>24</c:v>
                </c:pt>
                <c:pt idx="2953">
                  <c:v>24</c:v>
                </c:pt>
                <c:pt idx="2954">
                  <c:v>23</c:v>
                </c:pt>
                <c:pt idx="2955">
                  <c:v>24</c:v>
                </c:pt>
                <c:pt idx="2956">
                  <c:v>24</c:v>
                </c:pt>
                <c:pt idx="2957">
                  <c:v>23</c:v>
                </c:pt>
                <c:pt idx="2958">
                  <c:v>28</c:v>
                </c:pt>
                <c:pt idx="2959">
                  <c:v>23</c:v>
                </c:pt>
                <c:pt idx="2960">
                  <c:v>23</c:v>
                </c:pt>
                <c:pt idx="2961">
                  <c:v>26</c:v>
                </c:pt>
                <c:pt idx="2962">
                  <c:v>23</c:v>
                </c:pt>
                <c:pt idx="2963">
                  <c:v>24</c:v>
                </c:pt>
                <c:pt idx="2964">
                  <c:v>24</c:v>
                </c:pt>
                <c:pt idx="2965">
                  <c:v>24</c:v>
                </c:pt>
                <c:pt idx="2966">
                  <c:v>26</c:v>
                </c:pt>
                <c:pt idx="2967">
                  <c:v>23</c:v>
                </c:pt>
                <c:pt idx="2968">
                  <c:v>26</c:v>
                </c:pt>
                <c:pt idx="2969">
                  <c:v>28</c:v>
                </c:pt>
                <c:pt idx="2970">
                  <c:v>23</c:v>
                </c:pt>
                <c:pt idx="2971">
                  <c:v>23</c:v>
                </c:pt>
                <c:pt idx="2972">
                  <c:v>23</c:v>
                </c:pt>
                <c:pt idx="2973">
                  <c:v>24</c:v>
                </c:pt>
                <c:pt idx="2974">
                  <c:v>23</c:v>
                </c:pt>
                <c:pt idx="2975">
                  <c:v>29</c:v>
                </c:pt>
                <c:pt idx="2976">
                  <c:v>24</c:v>
                </c:pt>
                <c:pt idx="2977">
                  <c:v>24</c:v>
                </c:pt>
                <c:pt idx="2978">
                  <c:v>27</c:v>
                </c:pt>
                <c:pt idx="2979">
                  <c:v>24</c:v>
                </c:pt>
                <c:pt idx="2980">
                  <c:v>24</c:v>
                </c:pt>
                <c:pt idx="2981">
                  <c:v>24</c:v>
                </c:pt>
                <c:pt idx="2982">
                  <c:v>24</c:v>
                </c:pt>
                <c:pt idx="2983">
                  <c:v>22</c:v>
                </c:pt>
                <c:pt idx="2984">
                  <c:v>23</c:v>
                </c:pt>
                <c:pt idx="2985">
                  <c:v>26</c:v>
                </c:pt>
                <c:pt idx="2986">
                  <c:v>23</c:v>
                </c:pt>
                <c:pt idx="2987">
                  <c:v>27</c:v>
                </c:pt>
                <c:pt idx="2988">
                  <c:v>27</c:v>
                </c:pt>
                <c:pt idx="2989">
                  <c:v>24</c:v>
                </c:pt>
                <c:pt idx="2990">
                  <c:v>27</c:v>
                </c:pt>
                <c:pt idx="2991">
                  <c:v>24</c:v>
                </c:pt>
                <c:pt idx="2992">
                  <c:v>27</c:v>
                </c:pt>
                <c:pt idx="2993">
                  <c:v>24</c:v>
                </c:pt>
                <c:pt idx="2994">
                  <c:v>27</c:v>
                </c:pt>
                <c:pt idx="2995">
                  <c:v>24</c:v>
                </c:pt>
                <c:pt idx="2996">
                  <c:v>24</c:v>
                </c:pt>
                <c:pt idx="2997">
                  <c:v>27</c:v>
                </c:pt>
                <c:pt idx="2998">
                  <c:v>27</c:v>
                </c:pt>
                <c:pt idx="2999">
                  <c:v>24</c:v>
                </c:pt>
                <c:pt idx="3000">
                  <c:v>23</c:v>
                </c:pt>
                <c:pt idx="3001">
                  <c:v>23</c:v>
                </c:pt>
                <c:pt idx="3002">
                  <c:v>23</c:v>
                </c:pt>
                <c:pt idx="3003">
                  <c:v>28</c:v>
                </c:pt>
                <c:pt idx="3004">
                  <c:v>23</c:v>
                </c:pt>
                <c:pt idx="3005">
                  <c:v>23</c:v>
                </c:pt>
                <c:pt idx="3006">
                  <c:v>22</c:v>
                </c:pt>
                <c:pt idx="3007">
                  <c:v>23</c:v>
                </c:pt>
                <c:pt idx="3008">
                  <c:v>24</c:v>
                </c:pt>
                <c:pt idx="3009">
                  <c:v>25</c:v>
                </c:pt>
                <c:pt idx="3010">
                  <c:v>23</c:v>
                </c:pt>
                <c:pt idx="3011">
                  <c:v>23</c:v>
                </c:pt>
                <c:pt idx="3012">
                  <c:v>24</c:v>
                </c:pt>
                <c:pt idx="3013">
                  <c:v>23</c:v>
                </c:pt>
                <c:pt idx="3014">
                  <c:v>25</c:v>
                </c:pt>
                <c:pt idx="3015">
                  <c:v>23</c:v>
                </c:pt>
                <c:pt idx="3016">
                  <c:v>27</c:v>
                </c:pt>
                <c:pt idx="3017">
                  <c:v>28</c:v>
                </c:pt>
                <c:pt idx="3018">
                  <c:v>24</c:v>
                </c:pt>
                <c:pt idx="3019">
                  <c:v>24</c:v>
                </c:pt>
                <c:pt idx="3020">
                  <c:v>27</c:v>
                </c:pt>
                <c:pt idx="3021">
                  <c:v>23</c:v>
                </c:pt>
                <c:pt idx="3022">
                  <c:v>23</c:v>
                </c:pt>
                <c:pt idx="3023">
                  <c:v>23</c:v>
                </c:pt>
                <c:pt idx="3024">
                  <c:v>27</c:v>
                </c:pt>
                <c:pt idx="3025">
                  <c:v>24</c:v>
                </c:pt>
                <c:pt idx="3026">
                  <c:v>24</c:v>
                </c:pt>
                <c:pt idx="3027">
                  <c:v>24</c:v>
                </c:pt>
                <c:pt idx="3028">
                  <c:v>25</c:v>
                </c:pt>
                <c:pt idx="3029">
                  <c:v>24</c:v>
                </c:pt>
                <c:pt idx="3030">
                  <c:v>26</c:v>
                </c:pt>
                <c:pt idx="3031">
                  <c:v>24</c:v>
                </c:pt>
                <c:pt idx="3032">
                  <c:v>23</c:v>
                </c:pt>
                <c:pt idx="3033">
                  <c:v>24</c:v>
                </c:pt>
                <c:pt idx="3034">
                  <c:v>27</c:v>
                </c:pt>
                <c:pt idx="3035">
                  <c:v>27</c:v>
                </c:pt>
                <c:pt idx="3036">
                  <c:v>28</c:v>
                </c:pt>
                <c:pt idx="3037">
                  <c:v>29</c:v>
                </c:pt>
                <c:pt idx="3038">
                  <c:v>28</c:v>
                </c:pt>
                <c:pt idx="3039">
                  <c:v>28</c:v>
                </c:pt>
                <c:pt idx="3040">
                  <c:v>23</c:v>
                </c:pt>
                <c:pt idx="3041">
                  <c:v>23</c:v>
                </c:pt>
                <c:pt idx="3042">
                  <c:v>27</c:v>
                </c:pt>
                <c:pt idx="3043">
                  <c:v>24</c:v>
                </c:pt>
                <c:pt idx="3044">
                  <c:v>25</c:v>
                </c:pt>
                <c:pt idx="3045">
                  <c:v>24</c:v>
                </c:pt>
                <c:pt idx="3046">
                  <c:v>23</c:v>
                </c:pt>
                <c:pt idx="3047">
                  <c:v>21</c:v>
                </c:pt>
                <c:pt idx="3048">
                  <c:v>23</c:v>
                </c:pt>
                <c:pt idx="3049">
                  <c:v>26</c:v>
                </c:pt>
                <c:pt idx="3050">
                  <c:v>23</c:v>
                </c:pt>
                <c:pt idx="3051">
                  <c:v>27</c:v>
                </c:pt>
                <c:pt idx="3052">
                  <c:v>28</c:v>
                </c:pt>
                <c:pt idx="3053">
                  <c:v>23</c:v>
                </c:pt>
                <c:pt idx="3054">
                  <c:v>23</c:v>
                </c:pt>
                <c:pt idx="3055">
                  <c:v>27</c:v>
                </c:pt>
                <c:pt idx="3056">
                  <c:v>23</c:v>
                </c:pt>
                <c:pt idx="3057">
                  <c:v>23</c:v>
                </c:pt>
                <c:pt idx="3058">
                  <c:v>28</c:v>
                </c:pt>
                <c:pt idx="3059">
                  <c:v>26</c:v>
                </c:pt>
                <c:pt idx="3060">
                  <c:v>23</c:v>
                </c:pt>
                <c:pt idx="3061">
                  <c:v>23</c:v>
                </c:pt>
                <c:pt idx="3062">
                  <c:v>23</c:v>
                </c:pt>
                <c:pt idx="3063">
                  <c:v>24</c:v>
                </c:pt>
                <c:pt idx="3064">
                  <c:v>23</c:v>
                </c:pt>
                <c:pt idx="3065">
                  <c:v>21</c:v>
                </c:pt>
                <c:pt idx="3066">
                  <c:v>26</c:v>
                </c:pt>
                <c:pt idx="3067">
                  <c:v>26</c:v>
                </c:pt>
                <c:pt idx="3068">
                  <c:v>21</c:v>
                </c:pt>
                <c:pt idx="3069">
                  <c:v>24</c:v>
                </c:pt>
                <c:pt idx="3070">
                  <c:v>23</c:v>
                </c:pt>
                <c:pt idx="3071">
                  <c:v>21</c:v>
                </c:pt>
                <c:pt idx="3072">
                  <c:v>23</c:v>
                </c:pt>
                <c:pt idx="3073">
                  <c:v>21</c:v>
                </c:pt>
                <c:pt idx="3074">
                  <c:v>23</c:v>
                </c:pt>
                <c:pt idx="3075">
                  <c:v>23</c:v>
                </c:pt>
                <c:pt idx="3076">
                  <c:v>26</c:v>
                </c:pt>
                <c:pt idx="3077">
                  <c:v>24</c:v>
                </c:pt>
                <c:pt idx="3078">
                  <c:v>27</c:v>
                </c:pt>
                <c:pt idx="3079">
                  <c:v>24</c:v>
                </c:pt>
                <c:pt idx="3080">
                  <c:v>25</c:v>
                </c:pt>
                <c:pt idx="3081">
                  <c:v>23</c:v>
                </c:pt>
                <c:pt idx="3082">
                  <c:v>23</c:v>
                </c:pt>
                <c:pt idx="3083">
                  <c:v>27</c:v>
                </c:pt>
                <c:pt idx="3084">
                  <c:v>28</c:v>
                </c:pt>
                <c:pt idx="3085">
                  <c:v>21</c:v>
                </c:pt>
                <c:pt idx="3086">
                  <c:v>24</c:v>
                </c:pt>
                <c:pt idx="3087">
                  <c:v>23</c:v>
                </c:pt>
                <c:pt idx="3088">
                  <c:v>23</c:v>
                </c:pt>
                <c:pt idx="3089">
                  <c:v>21</c:v>
                </c:pt>
                <c:pt idx="3090">
                  <c:v>27</c:v>
                </c:pt>
                <c:pt idx="3091">
                  <c:v>23</c:v>
                </c:pt>
                <c:pt idx="3092">
                  <c:v>24</c:v>
                </c:pt>
                <c:pt idx="3093">
                  <c:v>23</c:v>
                </c:pt>
                <c:pt idx="3094">
                  <c:v>24</c:v>
                </c:pt>
                <c:pt idx="3095">
                  <c:v>26</c:v>
                </c:pt>
                <c:pt idx="3096">
                  <c:v>24</c:v>
                </c:pt>
                <c:pt idx="3097">
                  <c:v>28</c:v>
                </c:pt>
                <c:pt idx="3098">
                  <c:v>23</c:v>
                </c:pt>
                <c:pt idx="3099">
                  <c:v>27</c:v>
                </c:pt>
                <c:pt idx="3100">
                  <c:v>21</c:v>
                </c:pt>
                <c:pt idx="3101">
                  <c:v>23</c:v>
                </c:pt>
                <c:pt idx="3102">
                  <c:v>23</c:v>
                </c:pt>
                <c:pt idx="3103">
                  <c:v>26</c:v>
                </c:pt>
                <c:pt idx="3104">
                  <c:v>21</c:v>
                </c:pt>
                <c:pt idx="3105">
                  <c:v>23</c:v>
                </c:pt>
                <c:pt idx="3106">
                  <c:v>25</c:v>
                </c:pt>
                <c:pt idx="3107">
                  <c:v>28</c:v>
                </c:pt>
                <c:pt idx="3108">
                  <c:v>27</c:v>
                </c:pt>
                <c:pt idx="3109">
                  <c:v>26</c:v>
                </c:pt>
                <c:pt idx="3110">
                  <c:v>27</c:v>
                </c:pt>
                <c:pt idx="3111">
                  <c:v>23</c:v>
                </c:pt>
                <c:pt idx="3112">
                  <c:v>23</c:v>
                </c:pt>
                <c:pt idx="3113">
                  <c:v>23</c:v>
                </c:pt>
                <c:pt idx="3114">
                  <c:v>24</c:v>
                </c:pt>
                <c:pt idx="3115">
                  <c:v>23</c:v>
                </c:pt>
                <c:pt idx="3116">
                  <c:v>23</c:v>
                </c:pt>
                <c:pt idx="3117">
                  <c:v>23</c:v>
                </c:pt>
                <c:pt idx="3118">
                  <c:v>27</c:v>
                </c:pt>
                <c:pt idx="3119">
                  <c:v>28</c:v>
                </c:pt>
                <c:pt idx="3120">
                  <c:v>26</c:v>
                </c:pt>
                <c:pt idx="3121">
                  <c:v>24</c:v>
                </c:pt>
                <c:pt idx="3122">
                  <c:v>27</c:v>
                </c:pt>
                <c:pt idx="3123">
                  <c:v>24</c:v>
                </c:pt>
                <c:pt idx="3124">
                  <c:v>24</c:v>
                </c:pt>
                <c:pt idx="3125">
                  <c:v>24</c:v>
                </c:pt>
                <c:pt idx="3126">
                  <c:v>24</c:v>
                </c:pt>
                <c:pt idx="3127">
                  <c:v>24</c:v>
                </c:pt>
                <c:pt idx="3128">
                  <c:v>27</c:v>
                </c:pt>
                <c:pt idx="3129">
                  <c:v>27</c:v>
                </c:pt>
                <c:pt idx="3130">
                  <c:v>23</c:v>
                </c:pt>
                <c:pt idx="3131">
                  <c:v>21</c:v>
                </c:pt>
                <c:pt idx="3132">
                  <c:v>23</c:v>
                </c:pt>
                <c:pt idx="3133">
                  <c:v>27</c:v>
                </c:pt>
                <c:pt idx="3134">
                  <c:v>24</c:v>
                </c:pt>
                <c:pt idx="3135">
                  <c:v>23</c:v>
                </c:pt>
                <c:pt idx="3136">
                  <c:v>27</c:v>
                </c:pt>
                <c:pt idx="3137">
                  <c:v>21</c:v>
                </c:pt>
                <c:pt idx="3138">
                  <c:v>27</c:v>
                </c:pt>
                <c:pt idx="3139">
                  <c:v>23</c:v>
                </c:pt>
                <c:pt idx="3140">
                  <c:v>23</c:v>
                </c:pt>
                <c:pt idx="3141">
                  <c:v>24</c:v>
                </c:pt>
                <c:pt idx="3142">
                  <c:v>26</c:v>
                </c:pt>
                <c:pt idx="3143">
                  <c:v>23</c:v>
                </c:pt>
                <c:pt idx="3144">
                  <c:v>27</c:v>
                </c:pt>
                <c:pt idx="3145">
                  <c:v>23</c:v>
                </c:pt>
                <c:pt idx="3146">
                  <c:v>24</c:v>
                </c:pt>
                <c:pt idx="3147">
                  <c:v>27</c:v>
                </c:pt>
                <c:pt idx="3148">
                  <c:v>26</c:v>
                </c:pt>
                <c:pt idx="3149">
                  <c:v>23</c:v>
                </c:pt>
                <c:pt idx="3150">
                  <c:v>26</c:v>
                </c:pt>
                <c:pt idx="3151">
                  <c:v>23</c:v>
                </c:pt>
                <c:pt idx="3152">
                  <c:v>23</c:v>
                </c:pt>
                <c:pt idx="3153">
                  <c:v>21</c:v>
                </c:pt>
                <c:pt idx="3154">
                  <c:v>23</c:v>
                </c:pt>
                <c:pt idx="3155">
                  <c:v>23</c:v>
                </c:pt>
                <c:pt idx="3156">
                  <c:v>23</c:v>
                </c:pt>
                <c:pt idx="3157">
                  <c:v>27</c:v>
                </c:pt>
                <c:pt idx="3158">
                  <c:v>25</c:v>
                </c:pt>
                <c:pt idx="3159">
                  <c:v>21</c:v>
                </c:pt>
                <c:pt idx="3160">
                  <c:v>24</c:v>
                </c:pt>
                <c:pt idx="3161">
                  <c:v>24</c:v>
                </c:pt>
                <c:pt idx="3162">
                  <c:v>24</c:v>
                </c:pt>
                <c:pt idx="3163">
                  <c:v>21</c:v>
                </c:pt>
                <c:pt idx="3164">
                  <c:v>21</c:v>
                </c:pt>
                <c:pt idx="3165">
                  <c:v>24</c:v>
                </c:pt>
                <c:pt idx="3166">
                  <c:v>26</c:v>
                </c:pt>
                <c:pt idx="3167">
                  <c:v>23</c:v>
                </c:pt>
                <c:pt idx="3168">
                  <c:v>23</c:v>
                </c:pt>
                <c:pt idx="3169">
                  <c:v>25</c:v>
                </c:pt>
                <c:pt idx="3170">
                  <c:v>23</c:v>
                </c:pt>
                <c:pt idx="3171">
                  <c:v>27</c:v>
                </c:pt>
                <c:pt idx="3172">
                  <c:v>21</c:v>
                </c:pt>
                <c:pt idx="3173">
                  <c:v>23</c:v>
                </c:pt>
                <c:pt idx="3174">
                  <c:v>24</c:v>
                </c:pt>
                <c:pt idx="3175">
                  <c:v>28</c:v>
                </c:pt>
                <c:pt idx="3176">
                  <c:v>24</c:v>
                </c:pt>
                <c:pt idx="3177">
                  <c:v>24</c:v>
                </c:pt>
                <c:pt idx="3178">
                  <c:v>28</c:v>
                </c:pt>
                <c:pt idx="3179">
                  <c:v>24</c:v>
                </c:pt>
                <c:pt idx="3180">
                  <c:v>24</c:v>
                </c:pt>
                <c:pt idx="3181">
                  <c:v>28</c:v>
                </c:pt>
                <c:pt idx="3182">
                  <c:v>24</c:v>
                </c:pt>
                <c:pt idx="3183">
                  <c:v>23</c:v>
                </c:pt>
                <c:pt idx="3184">
                  <c:v>23</c:v>
                </c:pt>
                <c:pt idx="3185">
                  <c:v>23</c:v>
                </c:pt>
                <c:pt idx="3186">
                  <c:v>28</c:v>
                </c:pt>
                <c:pt idx="3187">
                  <c:v>24</c:v>
                </c:pt>
                <c:pt idx="3188">
                  <c:v>24</c:v>
                </c:pt>
                <c:pt idx="3189">
                  <c:v>23</c:v>
                </c:pt>
                <c:pt idx="3190">
                  <c:v>23</c:v>
                </c:pt>
                <c:pt idx="3191">
                  <c:v>24</c:v>
                </c:pt>
                <c:pt idx="3192">
                  <c:v>24</c:v>
                </c:pt>
                <c:pt idx="3193">
                  <c:v>24</c:v>
                </c:pt>
                <c:pt idx="3194">
                  <c:v>24</c:v>
                </c:pt>
                <c:pt idx="3195">
                  <c:v>24</c:v>
                </c:pt>
                <c:pt idx="3196">
                  <c:v>27</c:v>
                </c:pt>
                <c:pt idx="3197">
                  <c:v>26</c:v>
                </c:pt>
                <c:pt idx="3198">
                  <c:v>23</c:v>
                </c:pt>
                <c:pt idx="3199">
                  <c:v>24</c:v>
                </c:pt>
                <c:pt idx="3200">
                  <c:v>24</c:v>
                </c:pt>
                <c:pt idx="3201">
                  <c:v>23</c:v>
                </c:pt>
                <c:pt idx="3202">
                  <c:v>26</c:v>
                </c:pt>
                <c:pt idx="3203">
                  <c:v>21</c:v>
                </c:pt>
                <c:pt idx="3204">
                  <c:v>23</c:v>
                </c:pt>
                <c:pt idx="3205">
                  <c:v>23</c:v>
                </c:pt>
                <c:pt idx="3206">
                  <c:v>25</c:v>
                </c:pt>
                <c:pt idx="3207">
                  <c:v>26</c:v>
                </c:pt>
                <c:pt idx="3208">
                  <c:v>24</c:v>
                </c:pt>
                <c:pt idx="3209">
                  <c:v>24</c:v>
                </c:pt>
                <c:pt idx="3210">
                  <c:v>23</c:v>
                </c:pt>
                <c:pt idx="3211">
                  <c:v>23</c:v>
                </c:pt>
                <c:pt idx="3212">
                  <c:v>28</c:v>
                </c:pt>
                <c:pt idx="3213">
                  <c:v>23</c:v>
                </c:pt>
                <c:pt idx="3214">
                  <c:v>27</c:v>
                </c:pt>
                <c:pt idx="3215">
                  <c:v>23</c:v>
                </c:pt>
                <c:pt idx="3216">
                  <c:v>23</c:v>
                </c:pt>
                <c:pt idx="3217">
                  <c:v>24</c:v>
                </c:pt>
                <c:pt idx="3218">
                  <c:v>24</c:v>
                </c:pt>
                <c:pt idx="3219">
                  <c:v>25</c:v>
                </c:pt>
                <c:pt idx="3220">
                  <c:v>23</c:v>
                </c:pt>
                <c:pt idx="3221">
                  <c:v>24</c:v>
                </c:pt>
                <c:pt idx="3222">
                  <c:v>21</c:v>
                </c:pt>
                <c:pt idx="3223">
                  <c:v>27</c:v>
                </c:pt>
                <c:pt idx="3224">
                  <c:v>27</c:v>
                </c:pt>
                <c:pt idx="3225">
                  <c:v>24</c:v>
                </c:pt>
                <c:pt idx="3226">
                  <c:v>24</c:v>
                </c:pt>
                <c:pt idx="3227">
                  <c:v>23</c:v>
                </c:pt>
                <c:pt idx="3228">
                  <c:v>24</c:v>
                </c:pt>
                <c:pt idx="3229">
                  <c:v>24</c:v>
                </c:pt>
                <c:pt idx="3230">
                  <c:v>28</c:v>
                </c:pt>
                <c:pt idx="3231">
                  <c:v>27</c:v>
                </c:pt>
                <c:pt idx="3232">
                  <c:v>23</c:v>
                </c:pt>
                <c:pt idx="3233">
                  <c:v>27</c:v>
                </c:pt>
                <c:pt idx="3234">
                  <c:v>23</c:v>
                </c:pt>
                <c:pt idx="3235">
                  <c:v>26</c:v>
                </c:pt>
                <c:pt idx="3236">
                  <c:v>23</c:v>
                </c:pt>
                <c:pt idx="3237">
                  <c:v>23</c:v>
                </c:pt>
                <c:pt idx="3238">
                  <c:v>27</c:v>
                </c:pt>
                <c:pt idx="3239">
                  <c:v>29</c:v>
                </c:pt>
                <c:pt idx="3240">
                  <c:v>23</c:v>
                </c:pt>
                <c:pt idx="3241">
                  <c:v>28</c:v>
                </c:pt>
                <c:pt idx="3242">
                  <c:v>23</c:v>
                </c:pt>
                <c:pt idx="3243">
                  <c:v>23</c:v>
                </c:pt>
                <c:pt idx="3244">
                  <c:v>23</c:v>
                </c:pt>
                <c:pt idx="3245">
                  <c:v>21</c:v>
                </c:pt>
                <c:pt idx="3246">
                  <c:v>23</c:v>
                </c:pt>
                <c:pt idx="3247">
                  <c:v>24</c:v>
                </c:pt>
                <c:pt idx="3248">
                  <c:v>23</c:v>
                </c:pt>
                <c:pt idx="3249">
                  <c:v>23</c:v>
                </c:pt>
                <c:pt idx="3250">
                  <c:v>26</c:v>
                </c:pt>
                <c:pt idx="3251">
                  <c:v>28</c:v>
                </c:pt>
                <c:pt idx="3252">
                  <c:v>24</c:v>
                </c:pt>
                <c:pt idx="3253">
                  <c:v>21</c:v>
                </c:pt>
                <c:pt idx="3254">
                  <c:v>24</c:v>
                </c:pt>
                <c:pt idx="3255">
                  <c:v>23</c:v>
                </c:pt>
                <c:pt idx="3256">
                  <c:v>25</c:v>
                </c:pt>
                <c:pt idx="3257">
                  <c:v>23</c:v>
                </c:pt>
                <c:pt idx="3258">
                  <c:v>24</c:v>
                </c:pt>
                <c:pt idx="3259">
                  <c:v>23</c:v>
                </c:pt>
                <c:pt idx="3260">
                  <c:v>23</c:v>
                </c:pt>
                <c:pt idx="3261">
                  <c:v>24</c:v>
                </c:pt>
                <c:pt idx="3262">
                  <c:v>23</c:v>
                </c:pt>
                <c:pt idx="3263">
                  <c:v>23</c:v>
                </c:pt>
                <c:pt idx="3264">
                  <c:v>26</c:v>
                </c:pt>
                <c:pt idx="3265">
                  <c:v>27</c:v>
                </c:pt>
                <c:pt idx="3266">
                  <c:v>23</c:v>
                </c:pt>
                <c:pt idx="3267">
                  <c:v>23</c:v>
                </c:pt>
                <c:pt idx="3268">
                  <c:v>28</c:v>
                </c:pt>
                <c:pt idx="3269">
                  <c:v>27</c:v>
                </c:pt>
                <c:pt idx="3270">
                  <c:v>24</c:v>
                </c:pt>
                <c:pt idx="3271">
                  <c:v>23</c:v>
                </c:pt>
                <c:pt idx="3272">
                  <c:v>23</c:v>
                </c:pt>
                <c:pt idx="3273">
                  <c:v>27</c:v>
                </c:pt>
                <c:pt idx="3274">
                  <c:v>21</c:v>
                </c:pt>
                <c:pt idx="3275">
                  <c:v>26</c:v>
                </c:pt>
                <c:pt idx="3276">
                  <c:v>21</c:v>
                </c:pt>
                <c:pt idx="3277">
                  <c:v>21</c:v>
                </c:pt>
                <c:pt idx="3278">
                  <c:v>28</c:v>
                </c:pt>
                <c:pt idx="3279">
                  <c:v>26</c:v>
                </c:pt>
                <c:pt idx="3280">
                  <c:v>28</c:v>
                </c:pt>
                <c:pt idx="3281">
                  <c:v>26</c:v>
                </c:pt>
                <c:pt idx="3282">
                  <c:v>24</c:v>
                </c:pt>
                <c:pt idx="3283">
                  <c:v>23</c:v>
                </c:pt>
                <c:pt idx="3284">
                  <c:v>26</c:v>
                </c:pt>
                <c:pt idx="3285">
                  <c:v>28</c:v>
                </c:pt>
                <c:pt idx="3286">
                  <c:v>21</c:v>
                </c:pt>
                <c:pt idx="3287">
                  <c:v>26</c:v>
                </c:pt>
                <c:pt idx="3288">
                  <c:v>21</c:v>
                </c:pt>
                <c:pt idx="3289">
                  <c:v>26</c:v>
                </c:pt>
                <c:pt idx="3290">
                  <c:v>22</c:v>
                </c:pt>
                <c:pt idx="3291">
                  <c:v>23</c:v>
                </c:pt>
                <c:pt idx="3292">
                  <c:v>28</c:v>
                </c:pt>
                <c:pt idx="3293">
                  <c:v>24</c:v>
                </c:pt>
                <c:pt idx="3294">
                  <c:v>25</c:v>
                </c:pt>
                <c:pt idx="3295">
                  <c:v>26</c:v>
                </c:pt>
                <c:pt idx="3296">
                  <c:v>26</c:v>
                </c:pt>
                <c:pt idx="3297">
                  <c:v>27</c:v>
                </c:pt>
                <c:pt idx="3298">
                  <c:v>27</c:v>
                </c:pt>
                <c:pt idx="3299">
                  <c:v>27</c:v>
                </c:pt>
                <c:pt idx="3300">
                  <c:v>27</c:v>
                </c:pt>
                <c:pt idx="3301">
                  <c:v>27</c:v>
                </c:pt>
                <c:pt idx="3302">
                  <c:v>22</c:v>
                </c:pt>
                <c:pt idx="3303">
                  <c:v>23</c:v>
                </c:pt>
                <c:pt idx="3304">
                  <c:v>24</c:v>
                </c:pt>
                <c:pt idx="3305">
                  <c:v>26</c:v>
                </c:pt>
                <c:pt idx="3306">
                  <c:v>24</c:v>
                </c:pt>
                <c:pt idx="3307">
                  <c:v>27</c:v>
                </c:pt>
                <c:pt idx="3308">
                  <c:v>23</c:v>
                </c:pt>
                <c:pt idx="3309">
                  <c:v>26</c:v>
                </c:pt>
                <c:pt idx="3310">
                  <c:v>23</c:v>
                </c:pt>
                <c:pt idx="3311">
                  <c:v>27</c:v>
                </c:pt>
                <c:pt idx="3312">
                  <c:v>23</c:v>
                </c:pt>
                <c:pt idx="3313">
                  <c:v>23</c:v>
                </c:pt>
                <c:pt idx="3314">
                  <c:v>24</c:v>
                </c:pt>
                <c:pt idx="3315">
                  <c:v>23</c:v>
                </c:pt>
                <c:pt idx="3316">
                  <c:v>24</c:v>
                </c:pt>
                <c:pt idx="3317">
                  <c:v>24</c:v>
                </c:pt>
                <c:pt idx="3318">
                  <c:v>24</c:v>
                </c:pt>
                <c:pt idx="3319">
                  <c:v>24</c:v>
                </c:pt>
                <c:pt idx="3320">
                  <c:v>27</c:v>
                </c:pt>
                <c:pt idx="3321">
                  <c:v>26</c:v>
                </c:pt>
                <c:pt idx="3322">
                  <c:v>24</c:v>
                </c:pt>
                <c:pt idx="3323">
                  <c:v>23</c:v>
                </c:pt>
                <c:pt idx="3324">
                  <c:v>25</c:v>
                </c:pt>
                <c:pt idx="3325">
                  <c:v>23</c:v>
                </c:pt>
                <c:pt idx="3326">
                  <c:v>21</c:v>
                </c:pt>
                <c:pt idx="3327">
                  <c:v>26</c:v>
                </c:pt>
                <c:pt idx="3328">
                  <c:v>25</c:v>
                </c:pt>
                <c:pt idx="3329">
                  <c:v>23</c:v>
                </c:pt>
                <c:pt idx="3330">
                  <c:v>28</c:v>
                </c:pt>
                <c:pt idx="3331">
                  <c:v>24</c:v>
                </c:pt>
                <c:pt idx="3332">
                  <c:v>24</c:v>
                </c:pt>
                <c:pt idx="3333">
                  <c:v>23</c:v>
                </c:pt>
                <c:pt idx="3334">
                  <c:v>26</c:v>
                </c:pt>
                <c:pt idx="3335">
                  <c:v>23</c:v>
                </c:pt>
                <c:pt idx="3336">
                  <c:v>27</c:v>
                </c:pt>
                <c:pt idx="3337">
                  <c:v>24</c:v>
                </c:pt>
                <c:pt idx="3338">
                  <c:v>23</c:v>
                </c:pt>
                <c:pt idx="3339">
                  <c:v>21</c:v>
                </c:pt>
                <c:pt idx="3340">
                  <c:v>25</c:v>
                </c:pt>
                <c:pt idx="3341">
                  <c:v>24</c:v>
                </c:pt>
                <c:pt idx="3342">
                  <c:v>23</c:v>
                </c:pt>
                <c:pt idx="3343">
                  <c:v>27</c:v>
                </c:pt>
                <c:pt idx="3344">
                  <c:v>25</c:v>
                </c:pt>
                <c:pt idx="3345">
                  <c:v>26</c:v>
                </c:pt>
                <c:pt idx="3346">
                  <c:v>23</c:v>
                </c:pt>
                <c:pt idx="3347">
                  <c:v>21</c:v>
                </c:pt>
                <c:pt idx="3348">
                  <c:v>24</c:v>
                </c:pt>
                <c:pt idx="3349">
                  <c:v>23</c:v>
                </c:pt>
                <c:pt idx="3350">
                  <c:v>23</c:v>
                </c:pt>
                <c:pt idx="3351">
                  <c:v>21</c:v>
                </c:pt>
                <c:pt idx="3352">
                  <c:v>23</c:v>
                </c:pt>
                <c:pt idx="3353">
                  <c:v>26</c:v>
                </c:pt>
                <c:pt idx="3354">
                  <c:v>27</c:v>
                </c:pt>
                <c:pt idx="3355">
                  <c:v>24</c:v>
                </c:pt>
                <c:pt idx="3356">
                  <c:v>26</c:v>
                </c:pt>
                <c:pt idx="3357">
                  <c:v>26</c:v>
                </c:pt>
                <c:pt idx="3358">
                  <c:v>23</c:v>
                </c:pt>
                <c:pt idx="3359">
                  <c:v>28</c:v>
                </c:pt>
                <c:pt idx="3360">
                  <c:v>23</c:v>
                </c:pt>
                <c:pt idx="3361">
                  <c:v>23</c:v>
                </c:pt>
                <c:pt idx="3362">
                  <c:v>23</c:v>
                </c:pt>
                <c:pt idx="3363">
                  <c:v>23</c:v>
                </c:pt>
                <c:pt idx="3364">
                  <c:v>24</c:v>
                </c:pt>
                <c:pt idx="3365">
                  <c:v>28</c:v>
                </c:pt>
                <c:pt idx="3366">
                  <c:v>23</c:v>
                </c:pt>
                <c:pt idx="3367">
                  <c:v>23</c:v>
                </c:pt>
                <c:pt idx="3368">
                  <c:v>29</c:v>
                </c:pt>
                <c:pt idx="3369">
                  <c:v>27</c:v>
                </c:pt>
                <c:pt idx="3370">
                  <c:v>23</c:v>
                </c:pt>
                <c:pt idx="3371">
                  <c:v>26</c:v>
                </c:pt>
                <c:pt idx="3372">
                  <c:v>23</c:v>
                </c:pt>
                <c:pt idx="3373">
                  <c:v>24</c:v>
                </c:pt>
                <c:pt idx="3374">
                  <c:v>26</c:v>
                </c:pt>
                <c:pt idx="3375">
                  <c:v>21</c:v>
                </c:pt>
                <c:pt idx="3376">
                  <c:v>24</c:v>
                </c:pt>
                <c:pt idx="3377">
                  <c:v>25</c:v>
                </c:pt>
                <c:pt idx="3378">
                  <c:v>23</c:v>
                </c:pt>
                <c:pt idx="3379">
                  <c:v>28</c:v>
                </c:pt>
                <c:pt idx="3380">
                  <c:v>24</c:v>
                </c:pt>
                <c:pt idx="3381">
                  <c:v>23</c:v>
                </c:pt>
                <c:pt idx="3382">
                  <c:v>26</c:v>
                </c:pt>
                <c:pt idx="3383">
                  <c:v>27</c:v>
                </c:pt>
                <c:pt idx="3384">
                  <c:v>24</c:v>
                </c:pt>
                <c:pt idx="3385">
                  <c:v>23</c:v>
                </c:pt>
                <c:pt idx="3386">
                  <c:v>26</c:v>
                </c:pt>
                <c:pt idx="3387">
                  <c:v>27</c:v>
                </c:pt>
                <c:pt idx="3388">
                  <c:v>27</c:v>
                </c:pt>
                <c:pt idx="3389">
                  <c:v>27</c:v>
                </c:pt>
                <c:pt idx="3390">
                  <c:v>24</c:v>
                </c:pt>
                <c:pt idx="3391">
                  <c:v>24</c:v>
                </c:pt>
                <c:pt idx="3392">
                  <c:v>23</c:v>
                </c:pt>
                <c:pt idx="3393">
                  <c:v>23</c:v>
                </c:pt>
                <c:pt idx="3394">
                  <c:v>23</c:v>
                </c:pt>
                <c:pt idx="3395">
                  <c:v>26</c:v>
                </c:pt>
                <c:pt idx="3396">
                  <c:v>23</c:v>
                </c:pt>
                <c:pt idx="3397">
                  <c:v>23</c:v>
                </c:pt>
                <c:pt idx="3398">
                  <c:v>23</c:v>
                </c:pt>
                <c:pt idx="3399">
                  <c:v>23</c:v>
                </c:pt>
                <c:pt idx="3400">
                  <c:v>24</c:v>
                </c:pt>
                <c:pt idx="3401">
                  <c:v>24</c:v>
                </c:pt>
                <c:pt idx="3402">
                  <c:v>23</c:v>
                </c:pt>
                <c:pt idx="3403">
                  <c:v>21</c:v>
                </c:pt>
                <c:pt idx="3404">
                  <c:v>23</c:v>
                </c:pt>
                <c:pt idx="3405">
                  <c:v>23</c:v>
                </c:pt>
                <c:pt idx="3406">
                  <c:v>26</c:v>
                </c:pt>
                <c:pt idx="3407">
                  <c:v>23</c:v>
                </c:pt>
                <c:pt idx="3408">
                  <c:v>21</c:v>
                </c:pt>
                <c:pt idx="3409">
                  <c:v>27</c:v>
                </c:pt>
                <c:pt idx="3410">
                  <c:v>21</c:v>
                </c:pt>
                <c:pt idx="3411">
                  <c:v>24</c:v>
                </c:pt>
                <c:pt idx="3412">
                  <c:v>21</c:v>
                </c:pt>
                <c:pt idx="3413">
                  <c:v>23</c:v>
                </c:pt>
                <c:pt idx="3414">
                  <c:v>26</c:v>
                </c:pt>
                <c:pt idx="3415">
                  <c:v>21</c:v>
                </c:pt>
                <c:pt idx="3416">
                  <c:v>23</c:v>
                </c:pt>
                <c:pt idx="3417">
                  <c:v>29</c:v>
                </c:pt>
                <c:pt idx="3418">
                  <c:v>24</c:v>
                </c:pt>
                <c:pt idx="3419">
                  <c:v>23</c:v>
                </c:pt>
                <c:pt idx="3420">
                  <c:v>23</c:v>
                </c:pt>
                <c:pt idx="3421">
                  <c:v>23</c:v>
                </c:pt>
                <c:pt idx="3422">
                  <c:v>25</c:v>
                </c:pt>
                <c:pt idx="3423">
                  <c:v>25</c:v>
                </c:pt>
                <c:pt idx="3424">
                  <c:v>25</c:v>
                </c:pt>
                <c:pt idx="3425">
                  <c:v>24</c:v>
                </c:pt>
                <c:pt idx="3426">
                  <c:v>21</c:v>
                </c:pt>
                <c:pt idx="3427">
                  <c:v>24</c:v>
                </c:pt>
                <c:pt idx="3428">
                  <c:v>28</c:v>
                </c:pt>
                <c:pt idx="3429">
                  <c:v>28</c:v>
                </c:pt>
                <c:pt idx="3430">
                  <c:v>26</c:v>
                </c:pt>
                <c:pt idx="3431">
                  <c:v>23</c:v>
                </c:pt>
                <c:pt idx="3432">
                  <c:v>23</c:v>
                </c:pt>
                <c:pt idx="3433">
                  <c:v>25</c:v>
                </c:pt>
                <c:pt idx="3434">
                  <c:v>27</c:v>
                </c:pt>
                <c:pt idx="3435">
                  <c:v>23</c:v>
                </c:pt>
                <c:pt idx="3436">
                  <c:v>24</c:v>
                </c:pt>
                <c:pt idx="3437">
                  <c:v>23</c:v>
                </c:pt>
                <c:pt idx="3438">
                  <c:v>24</c:v>
                </c:pt>
                <c:pt idx="3439">
                  <c:v>23</c:v>
                </c:pt>
                <c:pt idx="3440">
                  <c:v>23</c:v>
                </c:pt>
                <c:pt idx="3441">
                  <c:v>23</c:v>
                </c:pt>
                <c:pt idx="3442">
                  <c:v>27</c:v>
                </c:pt>
                <c:pt idx="3443">
                  <c:v>24</c:v>
                </c:pt>
                <c:pt idx="3444">
                  <c:v>28</c:v>
                </c:pt>
                <c:pt idx="3445">
                  <c:v>25</c:v>
                </c:pt>
                <c:pt idx="3446">
                  <c:v>24</c:v>
                </c:pt>
                <c:pt idx="3447">
                  <c:v>23</c:v>
                </c:pt>
                <c:pt idx="3448">
                  <c:v>25</c:v>
                </c:pt>
                <c:pt idx="3449">
                  <c:v>24</c:v>
                </c:pt>
                <c:pt idx="3450">
                  <c:v>23</c:v>
                </c:pt>
                <c:pt idx="3451">
                  <c:v>24</c:v>
                </c:pt>
                <c:pt idx="3452">
                  <c:v>28</c:v>
                </c:pt>
                <c:pt idx="3453">
                  <c:v>26</c:v>
                </c:pt>
                <c:pt idx="3454">
                  <c:v>24</c:v>
                </c:pt>
                <c:pt idx="3455">
                  <c:v>24</c:v>
                </c:pt>
                <c:pt idx="3456">
                  <c:v>23</c:v>
                </c:pt>
                <c:pt idx="3457">
                  <c:v>23</c:v>
                </c:pt>
                <c:pt idx="3458">
                  <c:v>24</c:v>
                </c:pt>
                <c:pt idx="3459">
                  <c:v>24</c:v>
                </c:pt>
                <c:pt idx="3460">
                  <c:v>27</c:v>
                </c:pt>
                <c:pt idx="3461">
                  <c:v>21</c:v>
                </c:pt>
                <c:pt idx="3462">
                  <c:v>23</c:v>
                </c:pt>
                <c:pt idx="3463">
                  <c:v>27</c:v>
                </c:pt>
                <c:pt idx="3464">
                  <c:v>25</c:v>
                </c:pt>
                <c:pt idx="3465">
                  <c:v>23</c:v>
                </c:pt>
                <c:pt idx="3466">
                  <c:v>26</c:v>
                </c:pt>
                <c:pt idx="3467">
                  <c:v>27</c:v>
                </c:pt>
                <c:pt idx="3468">
                  <c:v>24</c:v>
                </c:pt>
                <c:pt idx="3469">
                  <c:v>21</c:v>
                </c:pt>
                <c:pt idx="3470">
                  <c:v>24</c:v>
                </c:pt>
                <c:pt idx="3471">
                  <c:v>21</c:v>
                </c:pt>
                <c:pt idx="3472">
                  <c:v>25</c:v>
                </c:pt>
                <c:pt idx="3473">
                  <c:v>24</c:v>
                </c:pt>
                <c:pt idx="3474">
                  <c:v>24</c:v>
                </c:pt>
                <c:pt idx="3475">
                  <c:v>26</c:v>
                </c:pt>
                <c:pt idx="3476">
                  <c:v>26</c:v>
                </c:pt>
                <c:pt idx="3477">
                  <c:v>24</c:v>
                </c:pt>
                <c:pt idx="3478">
                  <c:v>28</c:v>
                </c:pt>
                <c:pt idx="3479">
                  <c:v>24</c:v>
                </c:pt>
                <c:pt idx="3480">
                  <c:v>23</c:v>
                </c:pt>
                <c:pt idx="3481">
                  <c:v>24</c:v>
                </c:pt>
                <c:pt idx="3482">
                  <c:v>23</c:v>
                </c:pt>
                <c:pt idx="3483">
                  <c:v>22</c:v>
                </c:pt>
                <c:pt idx="3484">
                  <c:v>24</c:v>
                </c:pt>
                <c:pt idx="3485">
                  <c:v>23</c:v>
                </c:pt>
                <c:pt idx="3486">
                  <c:v>23</c:v>
                </c:pt>
                <c:pt idx="3487">
                  <c:v>25</c:v>
                </c:pt>
                <c:pt idx="3488">
                  <c:v>27</c:v>
                </c:pt>
                <c:pt idx="3489">
                  <c:v>24</c:v>
                </c:pt>
                <c:pt idx="3490">
                  <c:v>23</c:v>
                </c:pt>
                <c:pt idx="3491">
                  <c:v>24</c:v>
                </c:pt>
                <c:pt idx="3492">
                  <c:v>24</c:v>
                </c:pt>
                <c:pt idx="3493">
                  <c:v>28</c:v>
                </c:pt>
                <c:pt idx="3494">
                  <c:v>23</c:v>
                </c:pt>
                <c:pt idx="3495">
                  <c:v>27</c:v>
                </c:pt>
                <c:pt idx="3496">
                  <c:v>27</c:v>
                </c:pt>
                <c:pt idx="3497">
                  <c:v>24</c:v>
                </c:pt>
                <c:pt idx="3498">
                  <c:v>23</c:v>
                </c:pt>
                <c:pt idx="3499">
                  <c:v>26</c:v>
                </c:pt>
                <c:pt idx="3500">
                  <c:v>25</c:v>
                </c:pt>
                <c:pt idx="3501">
                  <c:v>23</c:v>
                </c:pt>
                <c:pt idx="3502">
                  <c:v>25</c:v>
                </c:pt>
                <c:pt idx="3503">
                  <c:v>25</c:v>
                </c:pt>
                <c:pt idx="3504">
                  <c:v>27</c:v>
                </c:pt>
                <c:pt idx="3505">
                  <c:v>24</c:v>
                </c:pt>
                <c:pt idx="3506">
                  <c:v>23</c:v>
                </c:pt>
                <c:pt idx="3507">
                  <c:v>23</c:v>
                </c:pt>
                <c:pt idx="3508">
                  <c:v>23</c:v>
                </c:pt>
                <c:pt idx="3509">
                  <c:v>24</c:v>
                </c:pt>
                <c:pt idx="3510">
                  <c:v>23</c:v>
                </c:pt>
                <c:pt idx="3511">
                  <c:v>26</c:v>
                </c:pt>
                <c:pt idx="3512">
                  <c:v>27</c:v>
                </c:pt>
                <c:pt idx="3513">
                  <c:v>26</c:v>
                </c:pt>
                <c:pt idx="3514">
                  <c:v>21</c:v>
                </c:pt>
                <c:pt idx="3515">
                  <c:v>27</c:v>
                </c:pt>
                <c:pt idx="3516">
                  <c:v>27</c:v>
                </c:pt>
                <c:pt idx="3517">
                  <c:v>26</c:v>
                </c:pt>
                <c:pt idx="3518">
                  <c:v>24</c:v>
                </c:pt>
                <c:pt idx="3519">
                  <c:v>23</c:v>
                </c:pt>
                <c:pt idx="3520">
                  <c:v>21</c:v>
                </c:pt>
                <c:pt idx="3521">
                  <c:v>27</c:v>
                </c:pt>
                <c:pt idx="3522">
                  <c:v>21</c:v>
                </c:pt>
                <c:pt idx="3523">
                  <c:v>23</c:v>
                </c:pt>
                <c:pt idx="3524">
                  <c:v>23</c:v>
                </c:pt>
                <c:pt idx="3525">
                  <c:v>28</c:v>
                </c:pt>
                <c:pt idx="3526">
                  <c:v>24</c:v>
                </c:pt>
                <c:pt idx="3527">
                  <c:v>28</c:v>
                </c:pt>
                <c:pt idx="3528">
                  <c:v>23</c:v>
                </c:pt>
                <c:pt idx="3529">
                  <c:v>24</c:v>
                </c:pt>
                <c:pt idx="3530">
                  <c:v>23</c:v>
                </c:pt>
                <c:pt idx="3531">
                  <c:v>21</c:v>
                </c:pt>
                <c:pt idx="3532">
                  <c:v>23</c:v>
                </c:pt>
                <c:pt idx="3533">
                  <c:v>24</c:v>
                </c:pt>
                <c:pt idx="3534">
                  <c:v>27</c:v>
                </c:pt>
                <c:pt idx="3535">
                  <c:v>27</c:v>
                </c:pt>
                <c:pt idx="3536">
                  <c:v>25</c:v>
                </c:pt>
                <c:pt idx="3537">
                  <c:v>23</c:v>
                </c:pt>
                <c:pt idx="3538">
                  <c:v>21</c:v>
                </c:pt>
                <c:pt idx="3539">
                  <c:v>26</c:v>
                </c:pt>
                <c:pt idx="3540">
                  <c:v>23</c:v>
                </c:pt>
                <c:pt idx="3541">
                  <c:v>23</c:v>
                </c:pt>
                <c:pt idx="3542">
                  <c:v>28</c:v>
                </c:pt>
                <c:pt idx="3543">
                  <c:v>23</c:v>
                </c:pt>
                <c:pt idx="3544">
                  <c:v>27</c:v>
                </c:pt>
                <c:pt idx="3545">
                  <c:v>21</c:v>
                </c:pt>
                <c:pt idx="3546">
                  <c:v>21</c:v>
                </c:pt>
                <c:pt idx="3547">
                  <c:v>24</c:v>
                </c:pt>
                <c:pt idx="3548">
                  <c:v>28</c:v>
                </c:pt>
                <c:pt idx="3549">
                  <c:v>23</c:v>
                </c:pt>
                <c:pt idx="3550">
                  <c:v>23</c:v>
                </c:pt>
                <c:pt idx="3551">
                  <c:v>23</c:v>
                </c:pt>
                <c:pt idx="3552">
                  <c:v>23</c:v>
                </c:pt>
                <c:pt idx="3553">
                  <c:v>27</c:v>
                </c:pt>
                <c:pt idx="3554">
                  <c:v>26</c:v>
                </c:pt>
                <c:pt idx="3555">
                  <c:v>21</c:v>
                </c:pt>
                <c:pt idx="3556">
                  <c:v>24</c:v>
                </c:pt>
                <c:pt idx="3557">
                  <c:v>24</c:v>
                </c:pt>
                <c:pt idx="3558">
                  <c:v>24</c:v>
                </c:pt>
                <c:pt idx="3559">
                  <c:v>24</c:v>
                </c:pt>
                <c:pt idx="3560">
                  <c:v>27</c:v>
                </c:pt>
                <c:pt idx="3561">
                  <c:v>24</c:v>
                </c:pt>
                <c:pt idx="3562">
                  <c:v>26</c:v>
                </c:pt>
                <c:pt idx="3563">
                  <c:v>24</c:v>
                </c:pt>
                <c:pt idx="3564">
                  <c:v>26</c:v>
                </c:pt>
                <c:pt idx="3565">
                  <c:v>24</c:v>
                </c:pt>
                <c:pt idx="3566">
                  <c:v>27</c:v>
                </c:pt>
                <c:pt idx="3567">
                  <c:v>24</c:v>
                </c:pt>
                <c:pt idx="3568">
                  <c:v>25</c:v>
                </c:pt>
                <c:pt idx="3569">
                  <c:v>24</c:v>
                </c:pt>
                <c:pt idx="3570">
                  <c:v>27</c:v>
                </c:pt>
                <c:pt idx="3571">
                  <c:v>23</c:v>
                </c:pt>
                <c:pt idx="3572">
                  <c:v>28</c:v>
                </c:pt>
                <c:pt idx="3573">
                  <c:v>28</c:v>
                </c:pt>
                <c:pt idx="3574">
                  <c:v>25</c:v>
                </c:pt>
                <c:pt idx="3575">
                  <c:v>27</c:v>
                </c:pt>
                <c:pt idx="3576">
                  <c:v>27</c:v>
                </c:pt>
                <c:pt idx="3577">
                  <c:v>23</c:v>
                </c:pt>
                <c:pt idx="3578">
                  <c:v>23</c:v>
                </c:pt>
                <c:pt idx="3579">
                  <c:v>25</c:v>
                </c:pt>
                <c:pt idx="3580">
                  <c:v>23</c:v>
                </c:pt>
                <c:pt idx="3581">
                  <c:v>24</c:v>
                </c:pt>
                <c:pt idx="3582">
                  <c:v>23</c:v>
                </c:pt>
                <c:pt idx="3583">
                  <c:v>23</c:v>
                </c:pt>
                <c:pt idx="3584">
                  <c:v>24</c:v>
                </c:pt>
                <c:pt idx="3585">
                  <c:v>23</c:v>
                </c:pt>
                <c:pt idx="3586">
                  <c:v>23</c:v>
                </c:pt>
                <c:pt idx="3587">
                  <c:v>26</c:v>
                </c:pt>
                <c:pt idx="3588">
                  <c:v>27</c:v>
                </c:pt>
                <c:pt idx="3589">
                  <c:v>24</c:v>
                </c:pt>
                <c:pt idx="3590">
                  <c:v>24</c:v>
                </c:pt>
                <c:pt idx="3591">
                  <c:v>24</c:v>
                </c:pt>
                <c:pt idx="3592">
                  <c:v>23</c:v>
                </c:pt>
                <c:pt idx="3593">
                  <c:v>24</c:v>
                </c:pt>
                <c:pt idx="3594">
                  <c:v>24</c:v>
                </c:pt>
                <c:pt idx="3595">
                  <c:v>23</c:v>
                </c:pt>
                <c:pt idx="3596">
                  <c:v>23</c:v>
                </c:pt>
                <c:pt idx="3597">
                  <c:v>23</c:v>
                </c:pt>
                <c:pt idx="3598">
                  <c:v>24</c:v>
                </c:pt>
                <c:pt idx="3599">
                  <c:v>26</c:v>
                </c:pt>
                <c:pt idx="3600">
                  <c:v>29</c:v>
                </c:pt>
                <c:pt idx="3601">
                  <c:v>28</c:v>
                </c:pt>
                <c:pt idx="3602">
                  <c:v>26</c:v>
                </c:pt>
                <c:pt idx="3603">
                  <c:v>23</c:v>
                </c:pt>
                <c:pt idx="3604">
                  <c:v>27</c:v>
                </c:pt>
                <c:pt idx="3605">
                  <c:v>23</c:v>
                </c:pt>
                <c:pt idx="3606">
                  <c:v>23</c:v>
                </c:pt>
                <c:pt idx="3607">
                  <c:v>26</c:v>
                </c:pt>
                <c:pt idx="3608">
                  <c:v>23</c:v>
                </c:pt>
                <c:pt idx="3609">
                  <c:v>23</c:v>
                </c:pt>
                <c:pt idx="3610">
                  <c:v>24</c:v>
                </c:pt>
                <c:pt idx="3611">
                  <c:v>24</c:v>
                </c:pt>
                <c:pt idx="3612">
                  <c:v>21</c:v>
                </c:pt>
                <c:pt idx="3613">
                  <c:v>23</c:v>
                </c:pt>
                <c:pt idx="3614">
                  <c:v>28</c:v>
                </c:pt>
                <c:pt idx="3615">
                  <c:v>23</c:v>
                </c:pt>
                <c:pt idx="3616">
                  <c:v>24</c:v>
                </c:pt>
                <c:pt idx="3617">
                  <c:v>23</c:v>
                </c:pt>
                <c:pt idx="3618">
                  <c:v>26</c:v>
                </c:pt>
                <c:pt idx="3619">
                  <c:v>24</c:v>
                </c:pt>
                <c:pt idx="3620">
                  <c:v>25</c:v>
                </c:pt>
                <c:pt idx="3621">
                  <c:v>28</c:v>
                </c:pt>
                <c:pt idx="3622">
                  <c:v>23</c:v>
                </c:pt>
                <c:pt idx="3623">
                  <c:v>23</c:v>
                </c:pt>
                <c:pt idx="3624">
                  <c:v>24</c:v>
                </c:pt>
                <c:pt idx="3625">
                  <c:v>28</c:v>
                </c:pt>
                <c:pt idx="3626">
                  <c:v>24</c:v>
                </c:pt>
                <c:pt idx="3627">
                  <c:v>27</c:v>
                </c:pt>
                <c:pt idx="3628">
                  <c:v>23</c:v>
                </c:pt>
                <c:pt idx="3629">
                  <c:v>21</c:v>
                </c:pt>
                <c:pt idx="3630">
                  <c:v>26</c:v>
                </c:pt>
                <c:pt idx="3631">
                  <c:v>25</c:v>
                </c:pt>
                <c:pt idx="3632">
                  <c:v>23</c:v>
                </c:pt>
                <c:pt idx="3633">
                  <c:v>24</c:v>
                </c:pt>
                <c:pt idx="3634">
                  <c:v>21</c:v>
                </c:pt>
                <c:pt idx="3635">
                  <c:v>24</c:v>
                </c:pt>
                <c:pt idx="3636">
                  <c:v>21</c:v>
                </c:pt>
                <c:pt idx="3637">
                  <c:v>23</c:v>
                </c:pt>
                <c:pt idx="3638">
                  <c:v>24</c:v>
                </c:pt>
                <c:pt idx="3639">
                  <c:v>23</c:v>
                </c:pt>
                <c:pt idx="3640">
                  <c:v>24</c:v>
                </c:pt>
                <c:pt idx="3641">
                  <c:v>25</c:v>
                </c:pt>
                <c:pt idx="3642">
                  <c:v>23</c:v>
                </c:pt>
                <c:pt idx="3643">
                  <c:v>23</c:v>
                </c:pt>
                <c:pt idx="3644">
                  <c:v>23</c:v>
                </c:pt>
                <c:pt idx="3645">
                  <c:v>28</c:v>
                </c:pt>
                <c:pt idx="3646">
                  <c:v>23</c:v>
                </c:pt>
                <c:pt idx="3647">
                  <c:v>23</c:v>
                </c:pt>
                <c:pt idx="3648">
                  <c:v>23</c:v>
                </c:pt>
                <c:pt idx="3649">
                  <c:v>28</c:v>
                </c:pt>
                <c:pt idx="3650">
                  <c:v>24</c:v>
                </c:pt>
                <c:pt idx="3651">
                  <c:v>21</c:v>
                </c:pt>
                <c:pt idx="3652">
                  <c:v>23</c:v>
                </c:pt>
                <c:pt idx="3653">
                  <c:v>24</c:v>
                </c:pt>
                <c:pt idx="3654">
                  <c:v>28</c:v>
                </c:pt>
                <c:pt idx="3655">
                  <c:v>28</c:v>
                </c:pt>
                <c:pt idx="3656">
                  <c:v>24</c:v>
                </c:pt>
                <c:pt idx="3657">
                  <c:v>24</c:v>
                </c:pt>
                <c:pt idx="3658">
                  <c:v>28</c:v>
                </c:pt>
                <c:pt idx="3659">
                  <c:v>24</c:v>
                </c:pt>
                <c:pt idx="3660">
                  <c:v>24</c:v>
                </c:pt>
                <c:pt idx="3661">
                  <c:v>28</c:v>
                </c:pt>
                <c:pt idx="3662">
                  <c:v>24</c:v>
                </c:pt>
                <c:pt idx="3663">
                  <c:v>23</c:v>
                </c:pt>
                <c:pt idx="3664">
                  <c:v>24</c:v>
                </c:pt>
                <c:pt idx="3665">
                  <c:v>23</c:v>
                </c:pt>
                <c:pt idx="3666">
                  <c:v>24</c:v>
                </c:pt>
                <c:pt idx="3667">
                  <c:v>23</c:v>
                </c:pt>
                <c:pt idx="3668">
                  <c:v>27</c:v>
                </c:pt>
                <c:pt idx="3669">
                  <c:v>23</c:v>
                </c:pt>
                <c:pt idx="3670">
                  <c:v>23</c:v>
                </c:pt>
                <c:pt idx="3671">
                  <c:v>27</c:v>
                </c:pt>
                <c:pt idx="3672">
                  <c:v>23</c:v>
                </c:pt>
                <c:pt idx="3673">
                  <c:v>24</c:v>
                </c:pt>
                <c:pt idx="3674">
                  <c:v>23</c:v>
                </c:pt>
                <c:pt idx="3675">
                  <c:v>23</c:v>
                </c:pt>
                <c:pt idx="3676">
                  <c:v>24</c:v>
                </c:pt>
                <c:pt idx="3677">
                  <c:v>23</c:v>
                </c:pt>
                <c:pt idx="3678">
                  <c:v>23</c:v>
                </c:pt>
                <c:pt idx="3679">
                  <c:v>26</c:v>
                </c:pt>
                <c:pt idx="3680">
                  <c:v>23</c:v>
                </c:pt>
                <c:pt idx="3681">
                  <c:v>23</c:v>
                </c:pt>
                <c:pt idx="3682">
                  <c:v>24</c:v>
                </c:pt>
                <c:pt idx="3683">
                  <c:v>28</c:v>
                </c:pt>
                <c:pt idx="3684">
                  <c:v>23</c:v>
                </c:pt>
                <c:pt idx="3685">
                  <c:v>26</c:v>
                </c:pt>
                <c:pt idx="3686">
                  <c:v>23</c:v>
                </c:pt>
                <c:pt idx="3687">
                  <c:v>28</c:v>
                </c:pt>
                <c:pt idx="3688">
                  <c:v>24</c:v>
                </c:pt>
                <c:pt idx="3689">
                  <c:v>28</c:v>
                </c:pt>
                <c:pt idx="3690">
                  <c:v>24</c:v>
                </c:pt>
                <c:pt idx="3691">
                  <c:v>25</c:v>
                </c:pt>
                <c:pt idx="3692">
                  <c:v>24</c:v>
                </c:pt>
                <c:pt idx="3693">
                  <c:v>25</c:v>
                </c:pt>
                <c:pt idx="3694">
                  <c:v>27</c:v>
                </c:pt>
                <c:pt idx="3695">
                  <c:v>28</c:v>
                </c:pt>
                <c:pt idx="3696">
                  <c:v>24</c:v>
                </c:pt>
                <c:pt idx="3697">
                  <c:v>24</c:v>
                </c:pt>
                <c:pt idx="3698">
                  <c:v>23</c:v>
                </c:pt>
                <c:pt idx="3699">
                  <c:v>23</c:v>
                </c:pt>
                <c:pt idx="3700">
                  <c:v>24</c:v>
                </c:pt>
                <c:pt idx="3701">
                  <c:v>25</c:v>
                </c:pt>
                <c:pt idx="3702">
                  <c:v>25</c:v>
                </c:pt>
                <c:pt idx="3703">
                  <c:v>23</c:v>
                </c:pt>
                <c:pt idx="3704">
                  <c:v>23</c:v>
                </c:pt>
                <c:pt idx="3705">
                  <c:v>24</c:v>
                </c:pt>
                <c:pt idx="3706">
                  <c:v>24</c:v>
                </c:pt>
                <c:pt idx="3707">
                  <c:v>23</c:v>
                </c:pt>
                <c:pt idx="3708">
                  <c:v>23</c:v>
                </c:pt>
                <c:pt idx="3709">
                  <c:v>24</c:v>
                </c:pt>
                <c:pt idx="3710">
                  <c:v>23</c:v>
                </c:pt>
                <c:pt idx="3711">
                  <c:v>23</c:v>
                </c:pt>
                <c:pt idx="3712">
                  <c:v>24</c:v>
                </c:pt>
                <c:pt idx="3713">
                  <c:v>23</c:v>
                </c:pt>
                <c:pt idx="3714">
                  <c:v>23</c:v>
                </c:pt>
                <c:pt idx="3715">
                  <c:v>23</c:v>
                </c:pt>
                <c:pt idx="3716">
                  <c:v>24</c:v>
                </c:pt>
                <c:pt idx="3717">
                  <c:v>27</c:v>
                </c:pt>
                <c:pt idx="3718">
                  <c:v>28</c:v>
                </c:pt>
                <c:pt idx="3719">
                  <c:v>24</c:v>
                </c:pt>
                <c:pt idx="3720">
                  <c:v>27</c:v>
                </c:pt>
                <c:pt idx="3721">
                  <c:v>27</c:v>
                </c:pt>
                <c:pt idx="3722">
                  <c:v>26</c:v>
                </c:pt>
                <c:pt idx="3723">
                  <c:v>24</c:v>
                </c:pt>
                <c:pt idx="3724">
                  <c:v>23</c:v>
                </c:pt>
                <c:pt idx="3725">
                  <c:v>24</c:v>
                </c:pt>
                <c:pt idx="3726">
                  <c:v>24</c:v>
                </c:pt>
                <c:pt idx="3727">
                  <c:v>25</c:v>
                </c:pt>
                <c:pt idx="3728">
                  <c:v>28</c:v>
                </c:pt>
                <c:pt idx="3729">
                  <c:v>25</c:v>
                </c:pt>
                <c:pt idx="3730">
                  <c:v>29</c:v>
                </c:pt>
                <c:pt idx="3731">
                  <c:v>24</c:v>
                </c:pt>
                <c:pt idx="3732">
                  <c:v>25</c:v>
                </c:pt>
                <c:pt idx="3733">
                  <c:v>28</c:v>
                </c:pt>
                <c:pt idx="3734">
                  <c:v>23</c:v>
                </c:pt>
                <c:pt idx="3735">
                  <c:v>24</c:v>
                </c:pt>
                <c:pt idx="3736">
                  <c:v>28</c:v>
                </c:pt>
                <c:pt idx="3737">
                  <c:v>23</c:v>
                </c:pt>
                <c:pt idx="3738">
                  <c:v>28</c:v>
                </c:pt>
                <c:pt idx="3739">
                  <c:v>23</c:v>
                </c:pt>
                <c:pt idx="3740">
                  <c:v>30</c:v>
                </c:pt>
                <c:pt idx="3741">
                  <c:v>28</c:v>
                </c:pt>
                <c:pt idx="3742">
                  <c:v>24</c:v>
                </c:pt>
                <c:pt idx="3743">
                  <c:v>25</c:v>
                </c:pt>
                <c:pt idx="3744">
                  <c:v>23</c:v>
                </c:pt>
                <c:pt idx="3745">
                  <c:v>24</c:v>
                </c:pt>
                <c:pt idx="3746">
                  <c:v>25</c:v>
                </c:pt>
                <c:pt idx="3747">
                  <c:v>23</c:v>
                </c:pt>
                <c:pt idx="3748">
                  <c:v>28</c:v>
                </c:pt>
                <c:pt idx="3749">
                  <c:v>29</c:v>
                </c:pt>
                <c:pt idx="3750">
                  <c:v>24</c:v>
                </c:pt>
                <c:pt idx="3751">
                  <c:v>25</c:v>
                </c:pt>
                <c:pt idx="3752">
                  <c:v>28</c:v>
                </c:pt>
                <c:pt idx="3753">
                  <c:v>27</c:v>
                </c:pt>
                <c:pt idx="3754">
                  <c:v>23</c:v>
                </c:pt>
                <c:pt idx="3755">
                  <c:v>24</c:v>
                </c:pt>
                <c:pt idx="3756">
                  <c:v>23</c:v>
                </c:pt>
                <c:pt idx="3757">
                  <c:v>24</c:v>
                </c:pt>
                <c:pt idx="3758">
                  <c:v>23</c:v>
                </c:pt>
                <c:pt idx="3759">
                  <c:v>26</c:v>
                </c:pt>
                <c:pt idx="3760">
                  <c:v>23</c:v>
                </c:pt>
                <c:pt idx="3761">
                  <c:v>28</c:v>
                </c:pt>
                <c:pt idx="3762">
                  <c:v>24</c:v>
                </c:pt>
                <c:pt idx="3763">
                  <c:v>23</c:v>
                </c:pt>
                <c:pt idx="3764">
                  <c:v>23</c:v>
                </c:pt>
                <c:pt idx="3765">
                  <c:v>27</c:v>
                </c:pt>
                <c:pt idx="3766">
                  <c:v>23</c:v>
                </c:pt>
                <c:pt idx="3767">
                  <c:v>24</c:v>
                </c:pt>
                <c:pt idx="3768">
                  <c:v>24</c:v>
                </c:pt>
                <c:pt idx="3769">
                  <c:v>23</c:v>
                </c:pt>
                <c:pt idx="3770">
                  <c:v>23</c:v>
                </c:pt>
                <c:pt idx="3771">
                  <c:v>24</c:v>
                </c:pt>
                <c:pt idx="3772">
                  <c:v>23</c:v>
                </c:pt>
                <c:pt idx="3773">
                  <c:v>27</c:v>
                </c:pt>
                <c:pt idx="3774">
                  <c:v>27</c:v>
                </c:pt>
                <c:pt idx="3775">
                  <c:v>23</c:v>
                </c:pt>
                <c:pt idx="3776">
                  <c:v>28</c:v>
                </c:pt>
                <c:pt idx="3777">
                  <c:v>24</c:v>
                </c:pt>
                <c:pt idx="3778">
                  <c:v>27</c:v>
                </c:pt>
                <c:pt idx="3779">
                  <c:v>23</c:v>
                </c:pt>
                <c:pt idx="3780">
                  <c:v>24</c:v>
                </c:pt>
                <c:pt idx="3781">
                  <c:v>23</c:v>
                </c:pt>
                <c:pt idx="3782">
                  <c:v>23</c:v>
                </c:pt>
                <c:pt idx="3783">
                  <c:v>23</c:v>
                </c:pt>
                <c:pt idx="3784">
                  <c:v>27</c:v>
                </c:pt>
                <c:pt idx="3785">
                  <c:v>27</c:v>
                </c:pt>
                <c:pt idx="3786">
                  <c:v>24</c:v>
                </c:pt>
                <c:pt idx="3787">
                  <c:v>23</c:v>
                </c:pt>
                <c:pt idx="3788">
                  <c:v>25</c:v>
                </c:pt>
                <c:pt idx="3789">
                  <c:v>23</c:v>
                </c:pt>
                <c:pt idx="3790">
                  <c:v>24</c:v>
                </c:pt>
                <c:pt idx="3791">
                  <c:v>24</c:v>
                </c:pt>
                <c:pt idx="3792">
                  <c:v>23</c:v>
                </c:pt>
                <c:pt idx="3793">
                  <c:v>25</c:v>
                </c:pt>
                <c:pt idx="3794">
                  <c:v>27</c:v>
                </c:pt>
                <c:pt idx="3795">
                  <c:v>27</c:v>
                </c:pt>
                <c:pt idx="3796">
                  <c:v>29</c:v>
                </c:pt>
                <c:pt idx="3797">
                  <c:v>23</c:v>
                </c:pt>
                <c:pt idx="3798">
                  <c:v>24</c:v>
                </c:pt>
                <c:pt idx="3799">
                  <c:v>26</c:v>
                </c:pt>
                <c:pt idx="3800">
                  <c:v>23</c:v>
                </c:pt>
                <c:pt idx="3801">
                  <c:v>27</c:v>
                </c:pt>
                <c:pt idx="3802">
                  <c:v>23</c:v>
                </c:pt>
                <c:pt idx="3803">
                  <c:v>23</c:v>
                </c:pt>
                <c:pt idx="3804">
                  <c:v>24</c:v>
                </c:pt>
                <c:pt idx="3805">
                  <c:v>23</c:v>
                </c:pt>
                <c:pt idx="3806">
                  <c:v>24</c:v>
                </c:pt>
                <c:pt idx="3807">
                  <c:v>25</c:v>
                </c:pt>
                <c:pt idx="3808">
                  <c:v>25</c:v>
                </c:pt>
                <c:pt idx="3809">
                  <c:v>29</c:v>
                </c:pt>
                <c:pt idx="3810">
                  <c:v>25</c:v>
                </c:pt>
                <c:pt idx="3811">
                  <c:v>23</c:v>
                </c:pt>
                <c:pt idx="3812">
                  <c:v>26</c:v>
                </c:pt>
                <c:pt idx="3813">
                  <c:v>25</c:v>
                </c:pt>
                <c:pt idx="3814">
                  <c:v>28</c:v>
                </c:pt>
                <c:pt idx="3815">
                  <c:v>23</c:v>
                </c:pt>
                <c:pt idx="3816">
                  <c:v>23</c:v>
                </c:pt>
                <c:pt idx="3817">
                  <c:v>23</c:v>
                </c:pt>
                <c:pt idx="3818">
                  <c:v>24</c:v>
                </c:pt>
                <c:pt idx="3819">
                  <c:v>25</c:v>
                </c:pt>
                <c:pt idx="3820">
                  <c:v>25</c:v>
                </c:pt>
                <c:pt idx="3821">
                  <c:v>23</c:v>
                </c:pt>
                <c:pt idx="3822">
                  <c:v>23</c:v>
                </c:pt>
                <c:pt idx="3823">
                  <c:v>26</c:v>
                </c:pt>
                <c:pt idx="3824">
                  <c:v>26</c:v>
                </c:pt>
                <c:pt idx="3825">
                  <c:v>23</c:v>
                </c:pt>
                <c:pt idx="3826">
                  <c:v>23</c:v>
                </c:pt>
                <c:pt idx="3827">
                  <c:v>23</c:v>
                </c:pt>
                <c:pt idx="3828">
                  <c:v>24</c:v>
                </c:pt>
                <c:pt idx="3829">
                  <c:v>25</c:v>
                </c:pt>
                <c:pt idx="3830">
                  <c:v>24</c:v>
                </c:pt>
                <c:pt idx="3831">
                  <c:v>28</c:v>
                </c:pt>
                <c:pt idx="3832">
                  <c:v>23</c:v>
                </c:pt>
                <c:pt idx="3833">
                  <c:v>25</c:v>
                </c:pt>
                <c:pt idx="3834">
                  <c:v>27</c:v>
                </c:pt>
                <c:pt idx="3835">
                  <c:v>25</c:v>
                </c:pt>
                <c:pt idx="3836">
                  <c:v>30</c:v>
                </c:pt>
                <c:pt idx="3837">
                  <c:v>28</c:v>
                </c:pt>
                <c:pt idx="3838">
                  <c:v>25</c:v>
                </c:pt>
                <c:pt idx="3839">
                  <c:v>24</c:v>
                </c:pt>
                <c:pt idx="3840">
                  <c:v>24</c:v>
                </c:pt>
                <c:pt idx="3841">
                  <c:v>30</c:v>
                </c:pt>
                <c:pt idx="3842">
                  <c:v>30</c:v>
                </c:pt>
                <c:pt idx="3843">
                  <c:v>24</c:v>
                </c:pt>
                <c:pt idx="3844">
                  <c:v>23</c:v>
                </c:pt>
                <c:pt idx="3845">
                  <c:v>24</c:v>
                </c:pt>
                <c:pt idx="3846">
                  <c:v>23</c:v>
                </c:pt>
                <c:pt idx="3847">
                  <c:v>27</c:v>
                </c:pt>
                <c:pt idx="3848">
                  <c:v>23</c:v>
                </c:pt>
                <c:pt idx="3849">
                  <c:v>29</c:v>
                </c:pt>
                <c:pt idx="3850">
                  <c:v>23</c:v>
                </c:pt>
                <c:pt idx="3851">
                  <c:v>25</c:v>
                </c:pt>
                <c:pt idx="3852">
                  <c:v>23</c:v>
                </c:pt>
                <c:pt idx="3853">
                  <c:v>23</c:v>
                </c:pt>
                <c:pt idx="3854">
                  <c:v>25</c:v>
                </c:pt>
                <c:pt idx="3855">
                  <c:v>28</c:v>
                </c:pt>
                <c:pt idx="3856">
                  <c:v>23</c:v>
                </c:pt>
                <c:pt idx="3857">
                  <c:v>25</c:v>
                </c:pt>
                <c:pt idx="3858">
                  <c:v>30</c:v>
                </c:pt>
                <c:pt idx="3859">
                  <c:v>25</c:v>
                </c:pt>
                <c:pt idx="3860">
                  <c:v>25</c:v>
                </c:pt>
                <c:pt idx="3861">
                  <c:v>25</c:v>
                </c:pt>
                <c:pt idx="3862">
                  <c:v>27</c:v>
                </c:pt>
                <c:pt idx="3863">
                  <c:v>29</c:v>
                </c:pt>
                <c:pt idx="3864">
                  <c:v>24</c:v>
                </c:pt>
                <c:pt idx="3865">
                  <c:v>30</c:v>
                </c:pt>
                <c:pt idx="3866">
                  <c:v>31</c:v>
                </c:pt>
                <c:pt idx="3867">
                  <c:v>27</c:v>
                </c:pt>
                <c:pt idx="3868">
                  <c:v>28</c:v>
                </c:pt>
                <c:pt idx="3869">
                  <c:v>31</c:v>
                </c:pt>
                <c:pt idx="3870">
                  <c:v>29</c:v>
                </c:pt>
                <c:pt idx="3871">
                  <c:v>32</c:v>
                </c:pt>
                <c:pt idx="3872">
                  <c:v>31</c:v>
                </c:pt>
                <c:pt idx="3873">
                  <c:v>34</c:v>
                </c:pt>
                <c:pt idx="3874">
                  <c:v>31</c:v>
                </c:pt>
                <c:pt idx="3875">
                  <c:v>30</c:v>
                </c:pt>
                <c:pt idx="3876">
                  <c:v>34</c:v>
                </c:pt>
                <c:pt idx="3877">
                  <c:v>29</c:v>
                </c:pt>
                <c:pt idx="3878">
                  <c:v>28</c:v>
                </c:pt>
                <c:pt idx="3879">
                  <c:v>28</c:v>
                </c:pt>
                <c:pt idx="3880">
                  <c:v>29</c:v>
                </c:pt>
                <c:pt idx="3881">
                  <c:v>27</c:v>
                </c:pt>
                <c:pt idx="3882">
                  <c:v>32</c:v>
                </c:pt>
                <c:pt idx="3883">
                  <c:v>32</c:v>
                </c:pt>
                <c:pt idx="3884">
                  <c:v>27</c:v>
                </c:pt>
                <c:pt idx="3885">
                  <c:v>29</c:v>
                </c:pt>
                <c:pt idx="3886">
                  <c:v>27</c:v>
                </c:pt>
                <c:pt idx="3887">
                  <c:v>28</c:v>
                </c:pt>
                <c:pt idx="3888">
                  <c:v>30</c:v>
                </c:pt>
                <c:pt idx="3889">
                  <c:v>32</c:v>
                </c:pt>
                <c:pt idx="3890">
                  <c:v>32</c:v>
                </c:pt>
                <c:pt idx="3891">
                  <c:v>32</c:v>
                </c:pt>
                <c:pt idx="3892">
                  <c:v>27</c:v>
                </c:pt>
                <c:pt idx="3893">
                  <c:v>25</c:v>
                </c:pt>
                <c:pt idx="3894">
                  <c:v>30</c:v>
                </c:pt>
                <c:pt idx="3895">
                  <c:v>27</c:v>
                </c:pt>
                <c:pt idx="3896">
                  <c:v>25</c:v>
                </c:pt>
                <c:pt idx="3897">
                  <c:v>31</c:v>
                </c:pt>
                <c:pt idx="3898">
                  <c:v>26</c:v>
                </c:pt>
                <c:pt idx="3899">
                  <c:v>32</c:v>
                </c:pt>
                <c:pt idx="3900">
                  <c:v>28</c:v>
                </c:pt>
                <c:pt idx="3901">
                  <c:v>27</c:v>
                </c:pt>
                <c:pt idx="3902">
                  <c:v>31</c:v>
                </c:pt>
                <c:pt idx="3903">
                  <c:v>27</c:v>
                </c:pt>
                <c:pt idx="3904">
                  <c:v>31</c:v>
                </c:pt>
                <c:pt idx="3905">
                  <c:v>28</c:v>
                </c:pt>
                <c:pt idx="3906">
                  <c:v>27</c:v>
                </c:pt>
                <c:pt idx="3907">
                  <c:v>32</c:v>
                </c:pt>
                <c:pt idx="3908">
                  <c:v>29</c:v>
                </c:pt>
                <c:pt idx="3909">
                  <c:v>27</c:v>
                </c:pt>
                <c:pt idx="3910">
                  <c:v>27</c:v>
                </c:pt>
                <c:pt idx="3911">
                  <c:v>28</c:v>
                </c:pt>
                <c:pt idx="3912">
                  <c:v>28</c:v>
                </c:pt>
                <c:pt idx="3913">
                  <c:v>31</c:v>
                </c:pt>
                <c:pt idx="3914">
                  <c:v>30</c:v>
                </c:pt>
                <c:pt idx="3915">
                  <c:v>25</c:v>
                </c:pt>
                <c:pt idx="3916">
                  <c:v>27</c:v>
                </c:pt>
                <c:pt idx="3917">
                  <c:v>30</c:v>
                </c:pt>
                <c:pt idx="3918">
                  <c:v>26</c:v>
                </c:pt>
                <c:pt idx="3919">
                  <c:v>28</c:v>
                </c:pt>
                <c:pt idx="3920">
                  <c:v>27</c:v>
                </c:pt>
                <c:pt idx="3921">
                  <c:v>26</c:v>
                </c:pt>
                <c:pt idx="3922">
                  <c:v>30</c:v>
                </c:pt>
                <c:pt idx="3923">
                  <c:v>29</c:v>
                </c:pt>
                <c:pt idx="3924">
                  <c:v>28</c:v>
                </c:pt>
                <c:pt idx="3925">
                  <c:v>30</c:v>
                </c:pt>
                <c:pt idx="3926">
                  <c:v>29</c:v>
                </c:pt>
                <c:pt idx="3927">
                  <c:v>30</c:v>
                </c:pt>
                <c:pt idx="3928">
                  <c:v>29</c:v>
                </c:pt>
                <c:pt idx="3929">
                  <c:v>30</c:v>
                </c:pt>
                <c:pt idx="3930">
                  <c:v>31</c:v>
                </c:pt>
                <c:pt idx="3931">
                  <c:v>28</c:v>
                </c:pt>
                <c:pt idx="3932">
                  <c:v>26</c:v>
                </c:pt>
                <c:pt idx="3933">
                  <c:v>26</c:v>
                </c:pt>
                <c:pt idx="3934">
                  <c:v>26</c:v>
                </c:pt>
                <c:pt idx="3935">
                  <c:v>26</c:v>
                </c:pt>
                <c:pt idx="3936">
                  <c:v>24</c:v>
                </c:pt>
                <c:pt idx="3937">
                  <c:v>23</c:v>
                </c:pt>
                <c:pt idx="3938">
                  <c:v>26</c:v>
                </c:pt>
                <c:pt idx="3939">
                  <c:v>26</c:v>
                </c:pt>
                <c:pt idx="3940">
                  <c:v>31</c:v>
                </c:pt>
                <c:pt idx="3941">
                  <c:v>25</c:v>
                </c:pt>
                <c:pt idx="3942">
                  <c:v>27</c:v>
                </c:pt>
                <c:pt idx="3943">
                  <c:v>30</c:v>
                </c:pt>
                <c:pt idx="3944">
                  <c:v>26</c:v>
                </c:pt>
                <c:pt idx="3945">
                  <c:v>25</c:v>
                </c:pt>
                <c:pt idx="3946">
                  <c:v>28</c:v>
                </c:pt>
                <c:pt idx="3947">
                  <c:v>25</c:v>
                </c:pt>
                <c:pt idx="3948">
                  <c:v>30</c:v>
                </c:pt>
                <c:pt idx="3949">
                  <c:v>26</c:v>
                </c:pt>
                <c:pt idx="3950">
                  <c:v>25</c:v>
                </c:pt>
                <c:pt idx="3951">
                  <c:v>27</c:v>
                </c:pt>
                <c:pt idx="3952">
                  <c:v>26</c:v>
                </c:pt>
                <c:pt idx="3953">
                  <c:v>30</c:v>
                </c:pt>
                <c:pt idx="3954">
                  <c:v>24</c:v>
                </c:pt>
                <c:pt idx="3955">
                  <c:v>28</c:v>
                </c:pt>
                <c:pt idx="3956">
                  <c:v>26</c:v>
                </c:pt>
                <c:pt idx="3957">
                  <c:v>25</c:v>
                </c:pt>
                <c:pt idx="3958">
                  <c:v>25</c:v>
                </c:pt>
                <c:pt idx="3959">
                  <c:v>24</c:v>
                </c:pt>
                <c:pt idx="3960">
                  <c:v>29</c:v>
                </c:pt>
                <c:pt idx="3961">
                  <c:v>28</c:v>
                </c:pt>
                <c:pt idx="3962">
                  <c:v>27</c:v>
                </c:pt>
                <c:pt idx="3963">
                  <c:v>23</c:v>
                </c:pt>
                <c:pt idx="3964">
                  <c:v>25</c:v>
                </c:pt>
                <c:pt idx="3965">
                  <c:v>23</c:v>
                </c:pt>
                <c:pt idx="3966">
                  <c:v>25</c:v>
                </c:pt>
                <c:pt idx="3967">
                  <c:v>23</c:v>
                </c:pt>
                <c:pt idx="3968">
                  <c:v>28</c:v>
                </c:pt>
                <c:pt idx="3969">
                  <c:v>28</c:v>
                </c:pt>
                <c:pt idx="3970">
                  <c:v>29</c:v>
                </c:pt>
                <c:pt idx="3971">
                  <c:v>23</c:v>
                </c:pt>
                <c:pt idx="3972">
                  <c:v>30</c:v>
                </c:pt>
                <c:pt idx="3973">
                  <c:v>24</c:v>
                </c:pt>
                <c:pt idx="3974">
                  <c:v>29</c:v>
                </c:pt>
                <c:pt idx="3975">
                  <c:v>27</c:v>
                </c:pt>
                <c:pt idx="3976">
                  <c:v>28</c:v>
                </c:pt>
                <c:pt idx="3977">
                  <c:v>23</c:v>
                </c:pt>
                <c:pt idx="3978">
                  <c:v>29</c:v>
                </c:pt>
                <c:pt idx="3979">
                  <c:v>24</c:v>
                </c:pt>
                <c:pt idx="3980">
                  <c:v>23</c:v>
                </c:pt>
                <c:pt idx="3981">
                  <c:v>24</c:v>
                </c:pt>
                <c:pt idx="3982">
                  <c:v>25</c:v>
                </c:pt>
                <c:pt idx="3983">
                  <c:v>26</c:v>
                </c:pt>
                <c:pt idx="3984">
                  <c:v>24</c:v>
                </c:pt>
                <c:pt idx="3985">
                  <c:v>25</c:v>
                </c:pt>
                <c:pt idx="3986">
                  <c:v>26</c:v>
                </c:pt>
                <c:pt idx="3987">
                  <c:v>23</c:v>
                </c:pt>
                <c:pt idx="3988">
                  <c:v>25</c:v>
                </c:pt>
                <c:pt idx="3989">
                  <c:v>23</c:v>
                </c:pt>
                <c:pt idx="3990">
                  <c:v>30</c:v>
                </c:pt>
                <c:pt idx="3991">
                  <c:v>29</c:v>
                </c:pt>
                <c:pt idx="3992">
                  <c:v>27</c:v>
                </c:pt>
                <c:pt idx="3993">
                  <c:v>28</c:v>
                </c:pt>
                <c:pt idx="3994">
                  <c:v>23</c:v>
                </c:pt>
                <c:pt idx="3995">
                  <c:v>23</c:v>
                </c:pt>
                <c:pt idx="3996">
                  <c:v>25</c:v>
                </c:pt>
                <c:pt idx="3997">
                  <c:v>29</c:v>
                </c:pt>
                <c:pt idx="3998">
                  <c:v>28</c:v>
                </c:pt>
                <c:pt idx="3999">
                  <c:v>24</c:v>
                </c:pt>
                <c:pt idx="4000">
                  <c:v>28</c:v>
                </c:pt>
                <c:pt idx="4001">
                  <c:v>23</c:v>
                </c:pt>
                <c:pt idx="4002">
                  <c:v>24</c:v>
                </c:pt>
                <c:pt idx="4003">
                  <c:v>26</c:v>
                </c:pt>
                <c:pt idx="4004">
                  <c:v>23</c:v>
                </c:pt>
                <c:pt idx="4005">
                  <c:v>28</c:v>
                </c:pt>
                <c:pt idx="4006">
                  <c:v>23</c:v>
                </c:pt>
                <c:pt idx="4007">
                  <c:v>27</c:v>
                </c:pt>
                <c:pt idx="4008">
                  <c:v>23</c:v>
                </c:pt>
                <c:pt idx="4009">
                  <c:v>24</c:v>
                </c:pt>
                <c:pt idx="4010">
                  <c:v>23</c:v>
                </c:pt>
                <c:pt idx="4011">
                  <c:v>28</c:v>
                </c:pt>
                <c:pt idx="4012">
                  <c:v>24</c:v>
                </c:pt>
                <c:pt idx="4013">
                  <c:v>25</c:v>
                </c:pt>
                <c:pt idx="4014">
                  <c:v>28</c:v>
                </c:pt>
                <c:pt idx="4015">
                  <c:v>26</c:v>
                </c:pt>
                <c:pt idx="4016">
                  <c:v>28</c:v>
                </c:pt>
                <c:pt idx="4017">
                  <c:v>23</c:v>
                </c:pt>
                <c:pt idx="4018">
                  <c:v>28</c:v>
                </c:pt>
                <c:pt idx="4019">
                  <c:v>26</c:v>
                </c:pt>
                <c:pt idx="4020">
                  <c:v>28</c:v>
                </c:pt>
                <c:pt idx="4021">
                  <c:v>24</c:v>
                </c:pt>
                <c:pt idx="4022">
                  <c:v>27</c:v>
                </c:pt>
                <c:pt idx="4023">
                  <c:v>27</c:v>
                </c:pt>
                <c:pt idx="4024">
                  <c:v>28</c:v>
                </c:pt>
                <c:pt idx="4025">
                  <c:v>29</c:v>
                </c:pt>
                <c:pt idx="4026">
                  <c:v>26</c:v>
                </c:pt>
                <c:pt idx="4027">
                  <c:v>23</c:v>
                </c:pt>
                <c:pt idx="4028">
                  <c:v>28</c:v>
                </c:pt>
                <c:pt idx="4029">
                  <c:v>23</c:v>
                </c:pt>
                <c:pt idx="4030">
                  <c:v>23</c:v>
                </c:pt>
                <c:pt idx="4031">
                  <c:v>28</c:v>
                </c:pt>
                <c:pt idx="4032">
                  <c:v>23</c:v>
                </c:pt>
                <c:pt idx="4033">
                  <c:v>24</c:v>
                </c:pt>
                <c:pt idx="4034">
                  <c:v>25</c:v>
                </c:pt>
                <c:pt idx="4035">
                  <c:v>28</c:v>
                </c:pt>
                <c:pt idx="4036">
                  <c:v>24</c:v>
                </c:pt>
                <c:pt idx="4037">
                  <c:v>23</c:v>
                </c:pt>
                <c:pt idx="4038">
                  <c:v>28</c:v>
                </c:pt>
                <c:pt idx="4039">
                  <c:v>23</c:v>
                </c:pt>
                <c:pt idx="4040">
                  <c:v>20</c:v>
                </c:pt>
                <c:pt idx="4041">
                  <c:v>23</c:v>
                </c:pt>
                <c:pt idx="4042">
                  <c:v>28</c:v>
                </c:pt>
                <c:pt idx="4043">
                  <c:v>23</c:v>
                </c:pt>
                <c:pt idx="4044">
                  <c:v>23</c:v>
                </c:pt>
                <c:pt idx="4045">
                  <c:v>24</c:v>
                </c:pt>
                <c:pt idx="4046">
                  <c:v>27</c:v>
                </c:pt>
                <c:pt idx="4047">
                  <c:v>24</c:v>
                </c:pt>
                <c:pt idx="4048">
                  <c:v>23</c:v>
                </c:pt>
                <c:pt idx="4049">
                  <c:v>23</c:v>
                </c:pt>
                <c:pt idx="4050">
                  <c:v>28</c:v>
                </c:pt>
                <c:pt idx="4051">
                  <c:v>24</c:v>
                </c:pt>
                <c:pt idx="4052">
                  <c:v>24</c:v>
                </c:pt>
                <c:pt idx="4053">
                  <c:v>28</c:v>
                </c:pt>
                <c:pt idx="4054">
                  <c:v>26</c:v>
                </c:pt>
                <c:pt idx="4055">
                  <c:v>28</c:v>
                </c:pt>
                <c:pt idx="4056">
                  <c:v>24</c:v>
                </c:pt>
                <c:pt idx="4057">
                  <c:v>23</c:v>
                </c:pt>
                <c:pt idx="4058">
                  <c:v>23</c:v>
                </c:pt>
                <c:pt idx="4059">
                  <c:v>24</c:v>
                </c:pt>
                <c:pt idx="4060">
                  <c:v>23</c:v>
                </c:pt>
                <c:pt idx="4061">
                  <c:v>27</c:v>
                </c:pt>
                <c:pt idx="4062">
                  <c:v>26</c:v>
                </c:pt>
                <c:pt idx="4063">
                  <c:v>24</c:v>
                </c:pt>
                <c:pt idx="4064">
                  <c:v>23</c:v>
                </c:pt>
                <c:pt idx="4065">
                  <c:v>23</c:v>
                </c:pt>
                <c:pt idx="4066">
                  <c:v>27</c:v>
                </c:pt>
                <c:pt idx="4067">
                  <c:v>21</c:v>
                </c:pt>
                <c:pt idx="4068">
                  <c:v>28</c:v>
                </c:pt>
                <c:pt idx="4069">
                  <c:v>24</c:v>
                </c:pt>
                <c:pt idx="4070">
                  <c:v>23</c:v>
                </c:pt>
                <c:pt idx="4071">
                  <c:v>23</c:v>
                </c:pt>
                <c:pt idx="4072">
                  <c:v>28</c:v>
                </c:pt>
                <c:pt idx="4073">
                  <c:v>23</c:v>
                </c:pt>
                <c:pt idx="4074">
                  <c:v>23</c:v>
                </c:pt>
                <c:pt idx="4075">
                  <c:v>25</c:v>
                </c:pt>
                <c:pt idx="4076">
                  <c:v>23</c:v>
                </c:pt>
                <c:pt idx="4077">
                  <c:v>23</c:v>
                </c:pt>
                <c:pt idx="4078">
                  <c:v>26</c:v>
                </c:pt>
                <c:pt idx="4079">
                  <c:v>23</c:v>
                </c:pt>
                <c:pt idx="4080">
                  <c:v>28</c:v>
                </c:pt>
                <c:pt idx="4081">
                  <c:v>28</c:v>
                </c:pt>
                <c:pt idx="4082">
                  <c:v>23</c:v>
                </c:pt>
                <c:pt idx="4083">
                  <c:v>23</c:v>
                </c:pt>
                <c:pt idx="4084">
                  <c:v>23</c:v>
                </c:pt>
                <c:pt idx="4085">
                  <c:v>23</c:v>
                </c:pt>
                <c:pt idx="4086">
                  <c:v>24</c:v>
                </c:pt>
                <c:pt idx="4087">
                  <c:v>26</c:v>
                </c:pt>
                <c:pt idx="4088">
                  <c:v>28</c:v>
                </c:pt>
                <c:pt idx="4089">
                  <c:v>26</c:v>
                </c:pt>
                <c:pt idx="4090">
                  <c:v>23</c:v>
                </c:pt>
                <c:pt idx="4091">
                  <c:v>28</c:v>
                </c:pt>
                <c:pt idx="4092">
                  <c:v>28</c:v>
                </c:pt>
                <c:pt idx="4093">
                  <c:v>23</c:v>
                </c:pt>
                <c:pt idx="4094">
                  <c:v>26</c:v>
                </c:pt>
                <c:pt idx="4095">
                  <c:v>27</c:v>
                </c:pt>
                <c:pt idx="4096">
                  <c:v>23</c:v>
                </c:pt>
                <c:pt idx="4097">
                  <c:v>23</c:v>
                </c:pt>
                <c:pt idx="4098">
                  <c:v>24</c:v>
                </c:pt>
                <c:pt idx="4099">
                  <c:v>23</c:v>
                </c:pt>
                <c:pt idx="4100">
                  <c:v>26</c:v>
                </c:pt>
                <c:pt idx="4101">
                  <c:v>24</c:v>
                </c:pt>
                <c:pt idx="4102">
                  <c:v>28</c:v>
                </c:pt>
                <c:pt idx="4103">
                  <c:v>28</c:v>
                </c:pt>
                <c:pt idx="4104">
                  <c:v>28</c:v>
                </c:pt>
                <c:pt idx="4105">
                  <c:v>23</c:v>
                </c:pt>
                <c:pt idx="4106">
                  <c:v>21</c:v>
                </c:pt>
                <c:pt idx="4107">
                  <c:v>27</c:v>
                </c:pt>
                <c:pt idx="4108">
                  <c:v>28</c:v>
                </c:pt>
                <c:pt idx="4109">
                  <c:v>26</c:v>
                </c:pt>
                <c:pt idx="4110">
                  <c:v>24</c:v>
                </c:pt>
                <c:pt idx="4111">
                  <c:v>24</c:v>
                </c:pt>
                <c:pt idx="4112">
                  <c:v>23</c:v>
                </c:pt>
                <c:pt idx="4113">
                  <c:v>23</c:v>
                </c:pt>
                <c:pt idx="4114">
                  <c:v>23</c:v>
                </c:pt>
                <c:pt idx="4115">
                  <c:v>25</c:v>
                </c:pt>
                <c:pt idx="4116">
                  <c:v>24</c:v>
                </c:pt>
                <c:pt idx="4117">
                  <c:v>23</c:v>
                </c:pt>
                <c:pt idx="4118">
                  <c:v>23</c:v>
                </c:pt>
                <c:pt idx="4119">
                  <c:v>24</c:v>
                </c:pt>
                <c:pt idx="4120">
                  <c:v>23</c:v>
                </c:pt>
                <c:pt idx="4121">
                  <c:v>28</c:v>
                </c:pt>
                <c:pt idx="4122">
                  <c:v>24</c:v>
                </c:pt>
                <c:pt idx="4123">
                  <c:v>24</c:v>
                </c:pt>
                <c:pt idx="4124">
                  <c:v>24</c:v>
                </c:pt>
                <c:pt idx="4125">
                  <c:v>24</c:v>
                </c:pt>
                <c:pt idx="4126">
                  <c:v>25</c:v>
                </c:pt>
                <c:pt idx="4127">
                  <c:v>24</c:v>
                </c:pt>
                <c:pt idx="4128">
                  <c:v>24</c:v>
                </c:pt>
                <c:pt idx="4129">
                  <c:v>23</c:v>
                </c:pt>
                <c:pt idx="4130">
                  <c:v>24</c:v>
                </c:pt>
                <c:pt idx="4131">
                  <c:v>27</c:v>
                </c:pt>
                <c:pt idx="4132">
                  <c:v>23</c:v>
                </c:pt>
                <c:pt idx="4133">
                  <c:v>28</c:v>
                </c:pt>
                <c:pt idx="4134">
                  <c:v>27</c:v>
                </c:pt>
                <c:pt idx="4135">
                  <c:v>27</c:v>
                </c:pt>
                <c:pt idx="4136">
                  <c:v>24</c:v>
                </c:pt>
                <c:pt idx="4137">
                  <c:v>27</c:v>
                </c:pt>
                <c:pt idx="4138">
                  <c:v>24</c:v>
                </c:pt>
                <c:pt idx="4139">
                  <c:v>23</c:v>
                </c:pt>
                <c:pt idx="4140">
                  <c:v>26</c:v>
                </c:pt>
                <c:pt idx="4141">
                  <c:v>28</c:v>
                </c:pt>
                <c:pt idx="4142">
                  <c:v>23</c:v>
                </c:pt>
                <c:pt idx="4143">
                  <c:v>24</c:v>
                </c:pt>
                <c:pt idx="4144">
                  <c:v>23</c:v>
                </c:pt>
                <c:pt idx="4145">
                  <c:v>23</c:v>
                </c:pt>
                <c:pt idx="4146">
                  <c:v>21</c:v>
                </c:pt>
                <c:pt idx="4147">
                  <c:v>23</c:v>
                </c:pt>
                <c:pt idx="4148">
                  <c:v>26</c:v>
                </c:pt>
                <c:pt idx="4149">
                  <c:v>23</c:v>
                </c:pt>
                <c:pt idx="4150">
                  <c:v>28</c:v>
                </c:pt>
                <c:pt idx="4151">
                  <c:v>27</c:v>
                </c:pt>
                <c:pt idx="4152">
                  <c:v>25</c:v>
                </c:pt>
                <c:pt idx="4153">
                  <c:v>21</c:v>
                </c:pt>
                <c:pt idx="4154">
                  <c:v>23</c:v>
                </c:pt>
                <c:pt idx="4155">
                  <c:v>23</c:v>
                </c:pt>
                <c:pt idx="4156">
                  <c:v>23</c:v>
                </c:pt>
                <c:pt idx="4157">
                  <c:v>22</c:v>
                </c:pt>
                <c:pt idx="4158">
                  <c:v>23</c:v>
                </c:pt>
                <c:pt idx="4159">
                  <c:v>27</c:v>
                </c:pt>
                <c:pt idx="4160">
                  <c:v>26</c:v>
                </c:pt>
                <c:pt idx="4161">
                  <c:v>23</c:v>
                </c:pt>
                <c:pt idx="4162">
                  <c:v>24</c:v>
                </c:pt>
                <c:pt idx="4163">
                  <c:v>23</c:v>
                </c:pt>
                <c:pt idx="4164">
                  <c:v>24</c:v>
                </c:pt>
                <c:pt idx="4165">
                  <c:v>23</c:v>
                </c:pt>
                <c:pt idx="4166">
                  <c:v>23</c:v>
                </c:pt>
                <c:pt idx="4167">
                  <c:v>24</c:v>
                </c:pt>
                <c:pt idx="4168">
                  <c:v>23</c:v>
                </c:pt>
                <c:pt idx="4169">
                  <c:v>21</c:v>
                </c:pt>
                <c:pt idx="4170">
                  <c:v>23</c:v>
                </c:pt>
                <c:pt idx="4171">
                  <c:v>28</c:v>
                </c:pt>
                <c:pt idx="4172">
                  <c:v>23</c:v>
                </c:pt>
                <c:pt idx="4173">
                  <c:v>23</c:v>
                </c:pt>
                <c:pt idx="4174">
                  <c:v>23</c:v>
                </c:pt>
                <c:pt idx="4175">
                  <c:v>25</c:v>
                </c:pt>
                <c:pt idx="4176">
                  <c:v>23</c:v>
                </c:pt>
                <c:pt idx="4177">
                  <c:v>23</c:v>
                </c:pt>
                <c:pt idx="4178">
                  <c:v>23</c:v>
                </c:pt>
                <c:pt idx="4179">
                  <c:v>24</c:v>
                </c:pt>
                <c:pt idx="4180">
                  <c:v>23</c:v>
                </c:pt>
                <c:pt idx="4181">
                  <c:v>23</c:v>
                </c:pt>
                <c:pt idx="4182">
                  <c:v>28</c:v>
                </c:pt>
                <c:pt idx="4183">
                  <c:v>21</c:v>
                </c:pt>
                <c:pt idx="4184">
                  <c:v>27</c:v>
                </c:pt>
                <c:pt idx="4185">
                  <c:v>27</c:v>
                </c:pt>
                <c:pt idx="4186">
                  <c:v>28</c:v>
                </c:pt>
                <c:pt idx="4187">
                  <c:v>26</c:v>
                </c:pt>
                <c:pt idx="4188">
                  <c:v>24</c:v>
                </c:pt>
                <c:pt idx="4189">
                  <c:v>27</c:v>
                </c:pt>
                <c:pt idx="4190">
                  <c:v>23</c:v>
                </c:pt>
                <c:pt idx="4191">
                  <c:v>26</c:v>
                </c:pt>
                <c:pt idx="4192">
                  <c:v>28</c:v>
                </c:pt>
                <c:pt idx="4193">
                  <c:v>27</c:v>
                </c:pt>
                <c:pt idx="4194">
                  <c:v>27</c:v>
                </c:pt>
                <c:pt idx="4195">
                  <c:v>27</c:v>
                </c:pt>
                <c:pt idx="4196">
                  <c:v>24</c:v>
                </c:pt>
                <c:pt idx="4197">
                  <c:v>27</c:v>
                </c:pt>
                <c:pt idx="4198">
                  <c:v>23</c:v>
                </c:pt>
                <c:pt idx="4199">
                  <c:v>28</c:v>
                </c:pt>
                <c:pt idx="4200">
                  <c:v>22</c:v>
                </c:pt>
                <c:pt idx="4201">
                  <c:v>21</c:v>
                </c:pt>
                <c:pt idx="4202">
                  <c:v>28</c:v>
                </c:pt>
                <c:pt idx="4203">
                  <c:v>24</c:v>
                </c:pt>
                <c:pt idx="4204">
                  <c:v>27</c:v>
                </c:pt>
                <c:pt idx="4205">
                  <c:v>24</c:v>
                </c:pt>
                <c:pt idx="4206">
                  <c:v>23</c:v>
                </c:pt>
                <c:pt idx="4207">
                  <c:v>23</c:v>
                </c:pt>
                <c:pt idx="4208">
                  <c:v>23</c:v>
                </c:pt>
                <c:pt idx="4209">
                  <c:v>28</c:v>
                </c:pt>
                <c:pt idx="4210">
                  <c:v>24</c:v>
                </c:pt>
                <c:pt idx="4211">
                  <c:v>23</c:v>
                </c:pt>
                <c:pt idx="4212">
                  <c:v>23</c:v>
                </c:pt>
                <c:pt idx="4213">
                  <c:v>23</c:v>
                </c:pt>
                <c:pt idx="4214">
                  <c:v>25</c:v>
                </c:pt>
                <c:pt idx="4215">
                  <c:v>24</c:v>
                </c:pt>
                <c:pt idx="4216">
                  <c:v>26</c:v>
                </c:pt>
                <c:pt idx="4217">
                  <c:v>25</c:v>
                </c:pt>
                <c:pt idx="4218">
                  <c:v>23</c:v>
                </c:pt>
                <c:pt idx="4219">
                  <c:v>27</c:v>
                </c:pt>
                <c:pt idx="4220">
                  <c:v>28</c:v>
                </c:pt>
                <c:pt idx="4221">
                  <c:v>23</c:v>
                </c:pt>
                <c:pt idx="4222">
                  <c:v>26</c:v>
                </c:pt>
                <c:pt idx="4223">
                  <c:v>26</c:v>
                </c:pt>
                <c:pt idx="4224">
                  <c:v>28</c:v>
                </c:pt>
                <c:pt idx="4225">
                  <c:v>25</c:v>
                </c:pt>
                <c:pt idx="4226">
                  <c:v>23</c:v>
                </c:pt>
                <c:pt idx="4227">
                  <c:v>24</c:v>
                </c:pt>
                <c:pt idx="4228">
                  <c:v>23</c:v>
                </c:pt>
                <c:pt idx="4229">
                  <c:v>21</c:v>
                </c:pt>
                <c:pt idx="4230">
                  <c:v>24</c:v>
                </c:pt>
                <c:pt idx="4231">
                  <c:v>24</c:v>
                </c:pt>
                <c:pt idx="4232">
                  <c:v>27</c:v>
                </c:pt>
                <c:pt idx="4233">
                  <c:v>26</c:v>
                </c:pt>
                <c:pt idx="4234">
                  <c:v>27</c:v>
                </c:pt>
                <c:pt idx="4235">
                  <c:v>26</c:v>
                </c:pt>
                <c:pt idx="4236">
                  <c:v>24</c:v>
                </c:pt>
                <c:pt idx="4237">
                  <c:v>24</c:v>
                </c:pt>
                <c:pt idx="4238">
                  <c:v>24</c:v>
                </c:pt>
                <c:pt idx="4239">
                  <c:v>23</c:v>
                </c:pt>
                <c:pt idx="4240">
                  <c:v>26</c:v>
                </c:pt>
                <c:pt idx="4241">
                  <c:v>23</c:v>
                </c:pt>
                <c:pt idx="4242">
                  <c:v>23</c:v>
                </c:pt>
                <c:pt idx="4243">
                  <c:v>24</c:v>
                </c:pt>
                <c:pt idx="4244">
                  <c:v>26</c:v>
                </c:pt>
                <c:pt idx="4245">
                  <c:v>28</c:v>
                </c:pt>
                <c:pt idx="4246">
                  <c:v>23</c:v>
                </c:pt>
                <c:pt idx="4247">
                  <c:v>28</c:v>
                </c:pt>
                <c:pt idx="4248">
                  <c:v>26</c:v>
                </c:pt>
                <c:pt idx="4249">
                  <c:v>25</c:v>
                </c:pt>
                <c:pt idx="4250">
                  <c:v>23</c:v>
                </c:pt>
                <c:pt idx="4251">
                  <c:v>24</c:v>
                </c:pt>
                <c:pt idx="4252">
                  <c:v>24</c:v>
                </c:pt>
                <c:pt idx="4253">
                  <c:v>23</c:v>
                </c:pt>
                <c:pt idx="4254">
                  <c:v>26</c:v>
                </c:pt>
                <c:pt idx="4255">
                  <c:v>23</c:v>
                </c:pt>
                <c:pt idx="4256">
                  <c:v>23</c:v>
                </c:pt>
                <c:pt idx="4257">
                  <c:v>23</c:v>
                </c:pt>
                <c:pt idx="4258">
                  <c:v>26</c:v>
                </c:pt>
                <c:pt idx="4259">
                  <c:v>23</c:v>
                </c:pt>
                <c:pt idx="4260">
                  <c:v>23</c:v>
                </c:pt>
                <c:pt idx="4261">
                  <c:v>24</c:v>
                </c:pt>
                <c:pt idx="4262">
                  <c:v>23</c:v>
                </c:pt>
                <c:pt idx="4263">
                  <c:v>26</c:v>
                </c:pt>
                <c:pt idx="4264">
                  <c:v>27</c:v>
                </c:pt>
                <c:pt idx="4265">
                  <c:v>27</c:v>
                </c:pt>
                <c:pt idx="4266">
                  <c:v>26</c:v>
                </c:pt>
                <c:pt idx="4267">
                  <c:v>27</c:v>
                </c:pt>
                <c:pt idx="4268">
                  <c:v>21</c:v>
                </c:pt>
                <c:pt idx="4269">
                  <c:v>21</c:v>
                </c:pt>
                <c:pt idx="4270">
                  <c:v>26</c:v>
                </c:pt>
                <c:pt idx="4271">
                  <c:v>23</c:v>
                </c:pt>
                <c:pt idx="4272">
                  <c:v>23</c:v>
                </c:pt>
                <c:pt idx="4273">
                  <c:v>24</c:v>
                </c:pt>
                <c:pt idx="4274">
                  <c:v>23</c:v>
                </c:pt>
                <c:pt idx="4275">
                  <c:v>23</c:v>
                </c:pt>
                <c:pt idx="4276">
                  <c:v>24</c:v>
                </c:pt>
                <c:pt idx="4277">
                  <c:v>23</c:v>
                </c:pt>
                <c:pt idx="4278">
                  <c:v>23</c:v>
                </c:pt>
                <c:pt idx="4279">
                  <c:v>23</c:v>
                </c:pt>
                <c:pt idx="4280">
                  <c:v>27</c:v>
                </c:pt>
                <c:pt idx="4281">
                  <c:v>23</c:v>
                </c:pt>
                <c:pt idx="4282">
                  <c:v>23</c:v>
                </c:pt>
                <c:pt idx="4283">
                  <c:v>24</c:v>
                </c:pt>
                <c:pt idx="4284">
                  <c:v>23</c:v>
                </c:pt>
                <c:pt idx="4285">
                  <c:v>26</c:v>
                </c:pt>
                <c:pt idx="4286">
                  <c:v>25</c:v>
                </c:pt>
                <c:pt idx="4287">
                  <c:v>27</c:v>
                </c:pt>
                <c:pt idx="4288">
                  <c:v>23</c:v>
                </c:pt>
                <c:pt idx="4289">
                  <c:v>26</c:v>
                </c:pt>
                <c:pt idx="4290">
                  <c:v>25</c:v>
                </c:pt>
                <c:pt idx="4291">
                  <c:v>23</c:v>
                </c:pt>
                <c:pt idx="4292">
                  <c:v>23</c:v>
                </c:pt>
                <c:pt idx="4293">
                  <c:v>26</c:v>
                </c:pt>
                <c:pt idx="4294">
                  <c:v>23</c:v>
                </c:pt>
                <c:pt idx="4295">
                  <c:v>24</c:v>
                </c:pt>
                <c:pt idx="4296">
                  <c:v>24</c:v>
                </c:pt>
                <c:pt idx="4297">
                  <c:v>27</c:v>
                </c:pt>
                <c:pt idx="4298">
                  <c:v>23</c:v>
                </c:pt>
                <c:pt idx="4299">
                  <c:v>30</c:v>
                </c:pt>
                <c:pt idx="4300">
                  <c:v>23</c:v>
                </c:pt>
                <c:pt idx="4301">
                  <c:v>27</c:v>
                </c:pt>
                <c:pt idx="4302">
                  <c:v>26</c:v>
                </c:pt>
                <c:pt idx="4303">
                  <c:v>23</c:v>
                </c:pt>
                <c:pt idx="4304">
                  <c:v>23</c:v>
                </c:pt>
                <c:pt idx="4305">
                  <c:v>27</c:v>
                </c:pt>
                <c:pt idx="4306">
                  <c:v>23</c:v>
                </c:pt>
                <c:pt idx="4307">
                  <c:v>23</c:v>
                </c:pt>
                <c:pt idx="4308">
                  <c:v>23</c:v>
                </c:pt>
                <c:pt idx="4309">
                  <c:v>28</c:v>
                </c:pt>
                <c:pt idx="4310">
                  <c:v>28</c:v>
                </c:pt>
                <c:pt idx="4311">
                  <c:v>28</c:v>
                </c:pt>
                <c:pt idx="4312">
                  <c:v>24</c:v>
                </c:pt>
                <c:pt idx="4313">
                  <c:v>21</c:v>
                </c:pt>
                <c:pt idx="4314">
                  <c:v>28</c:v>
                </c:pt>
                <c:pt idx="4315">
                  <c:v>23</c:v>
                </c:pt>
                <c:pt idx="4316">
                  <c:v>23</c:v>
                </c:pt>
                <c:pt idx="4317">
                  <c:v>26</c:v>
                </c:pt>
                <c:pt idx="4318">
                  <c:v>28</c:v>
                </c:pt>
                <c:pt idx="4319">
                  <c:v>26</c:v>
                </c:pt>
                <c:pt idx="4320">
                  <c:v>24</c:v>
                </c:pt>
                <c:pt idx="4321">
                  <c:v>24</c:v>
                </c:pt>
                <c:pt idx="4322">
                  <c:v>23</c:v>
                </c:pt>
                <c:pt idx="4323">
                  <c:v>22</c:v>
                </c:pt>
                <c:pt idx="4324">
                  <c:v>24</c:v>
                </c:pt>
                <c:pt idx="4325">
                  <c:v>23</c:v>
                </c:pt>
                <c:pt idx="4326">
                  <c:v>23</c:v>
                </c:pt>
                <c:pt idx="4327">
                  <c:v>23</c:v>
                </c:pt>
                <c:pt idx="4328">
                  <c:v>23</c:v>
                </c:pt>
                <c:pt idx="4329">
                  <c:v>30</c:v>
                </c:pt>
                <c:pt idx="4330">
                  <c:v>27</c:v>
                </c:pt>
                <c:pt idx="4331">
                  <c:v>23</c:v>
                </c:pt>
                <c:pt idx="4332">
                  <c:v>24</c:v>
                </c:pt>
                <c:pt idx="4333">
                  <c:v>23</c:v>
                </c:pt>
                <c:pt idx="4334">
                  <c:v>25</c:v>
                </c:pt>
                <c:pt idx="4335">
                  <c:v>23</c:v>
                </c:pt>
                <c:pt idx="4336">
                  <c:v>23</c:v>
                </c:pt>
                <c:pt idx="4337">
                  <c:v>28</c:v>
                </c:pt>
                <c:pt idx="4338">
                  <c:v>26</c:v>
                </c:pt>
                <c:pt idx="4339">
                  <c:v>26</c:v>
                </c:pt>
                <c:pt idx="4340">
                  <c:v>27</c:v>
                </c:pt>
                <c:pt idx="4341">
                  <c:v>24</c:v>
                </c:pt>
                <c:pt idx="4342">
                  <c:v>27</c:v>
                </c:pt>
                <c:pt idx="4343">
                  <c:v>24</c:v>
                </c:pt>
                <c:pt idx="4344">
                  <c:v>26</c:v>
                </c:pt>
                <c:pt idx="4345">
                  <c:v>28</c:v>
                </c:pt>
                <c:pt idx="4346">
                  <c:v>23</c:v>
                </c:pt>
                <c:pt idx="4347">
                  <c:v>27</c:v>
                </c:pt>
                <c:pt idx="4348">
                  <c:v>24</c:v>
                </c:pt>
                <c:pt idx="4349">
                  <c:v>23</c:v>
                </c:pt>
                <c:pt idx="4350">
                  <c:v>26</c:v>
                </c:pt>
                <c:pt idx="4351">
                  <c:v>27</c:v>
                </c:pt>
                <c:pt idx="4352">
                  <c:v>23</c:v>
                </c:pt>
                <c:pt idx="4353">
                  <c:v>23</c:v>
                </c:pt>
                <c:pt idx="4354">
                  <c:v>26</c:v>
                </c:pt>
                <c:pt idx="4355">
                  <c:v>23</c:v>
                </c:pt>
                <c:pt idx="4356">
                  <c:v>24</c:v>
                </c:pt>
                <c:pt idx="4357">
                  <c:v>23</c:v>
                </c:pt>
                <c:pt idx="4358">
                  <c:v>26</c:v>
                </c:pt>
                <c:pt idx="4359">
                  <c:v>23</c:v>
                </c:pt>
                <c:pt idx="4360">
                  <c:v>28</c:v>
                </c:pt>
                <c:pt idx="4361">
                  <c:v>22</c:v>
                </c:pt>
                <c:pt idx="4362">
                  <c:v>23</c:v>
                </c:pt>
                <c:pt idx="4363">
                  <c:v>24</c:v>
                </c:pt>
                <c:pt idx="4364">
                  <c:v>22</c:v>
                </c:pt>
                <c:pt idx="4365">
                  <c:v>27</c:v>
                </c:pt>
                <c:pt idx="4366">
                  <c:v>27</c:v>
                </c:pt>
                <c:pt idx="4367">
                  <c:v>27</c:v>
                </c:pt>
                <c:pt idx="4368">
                  <c:v>23</c:v>
                </c:pt>
                <c:pt idx="4369">
                  <c:v>23</c:v>
                </c:pt>
                <c:pt idx="4370">
                  <c:v>23</c:v>
                </c:pt>
                <c:pt idx="4371">
                  <c:v>24</c:v>
                </c:pt>
                <c:pt idx="4372">
                  <c:v>24</c:v>
                </c:pt>
                <c:pt idx="4373">
                  <c:v>23</c:v>
                </c:pt>
                <c:pt idx="4374">
                  <c:v>21</c:v>
                </c:pt>
                <c:pt idx="4375">
                  <c:v>26</c:v>
                </c:pt>
                <c:pt idx="4376">
                  <c:v>28</c:v>
                </c:pt>
                <c:pt idx="4377">
                  <c:v>24</c:v>
                </c:pt>
                <c:pt idx="4378">
                  <c:v>23</c:v>
                </c:pt>
                <c:pt idx="4379">
                  <c:v>28</c:v>
                </c:pt>
                <c:pt idx="4380">
                  <c:v>23</c:v>
                </c:pt>
                <c:pt idx="4381">
                  <c:v>23</c:v>
                </c:pt>
                <c:pt idx="4382">
                  <c:v>26</c:v>
                </c:pt>
                <c:pt idx="4383">
                  <c:v>23</c:v>
                </c:pt>
                <c:pt idx="4384">
                  <c:v>23</c:v>
                </c:pt>
                <c:pt idx="4385">
                  <c:v>24</c:v>
                </c:pt>
                <c:pt idx="4386">
                  <c:v>27</c:v>
                </c:pt>
                <c:pt idx="4387">
                  <c:v>26</c:v>
                </c:pt>
                <c:pt idx="4388">
                  <c:v>24</c:v>
                </c:pt>
                <c:pt idx="4389">
                  <c:v>22</c:v>
                </c:pt>
                <c:pt idx="4390">
                  <c:v>24</c:v>
                </c:pt>
                <c:pt idx="4391">
                  <c:v>24</c:v>
                </c:pt>
                <c:pt idx="4392">
                  <c:v>28</c:v>
                </c:pt>
                <c:pt idx="4393">
                  <c:v>26</c:v>
                </c:pt>
                <c:pt idx="4394">
                  <c:v>23</c:v>
                </c:pt>
                <c:pt idx="4395">
                  <c:v>23</c:v>
                </c:pt>
                <c:pt idx="4396">
                  <c:v>23</c:v>
                </c:pt>
                <c:pt idx="4397">
                  <c:v>24</c:v>
                </c:pt>
                <c:pt idx="4398">
                  <c:v>23</c:v>
                </c:pt>
                <c:pt idx="4399">
                  <c:v>23</c:v>
                </c:pt>
                <c:pt idx="4400">
                  <c:v>23</c:v>
                </c:pt>
                <c:pt idx="4401">
                  <c:v>23</c:v>
                </c:pt>
                <c:pt idx="4402">
                  <c:v>28</c:v>
                </c:pt>
                <c:pt idx="4403">
                  <c:v>27</c:v>
                </c:pt>
                <c:pt idx="4404">
                  <c:v>24</c:v>
                </c:pt>
                <c:pt idx="4405">
                  <c:v>25</c:v>
                </c:pt>
                <c:pt idx="4406">
                  <c:v>20</c:v>
                </c:pt>
                <c:pt idx="4407">
                  <c:v>28</c:v>
                </c:pt>
                <c:pt idx="4408">
                  <c:v>23</c:v>
                </c:pt>
                <c:pt idx="4409">
                  <c:v>27</c:v>
                </c:pt>
                <c:pt idx="4410">
                  <c:v>23</c:v>
                </c:pt>
                <c:pt idx="4411">
                  <c:v>24</c:v>
                </c:pt>
                <c:pt idx="4412">
                  <c:v>27</c:v>
                </c:pt>
                <c:pt idx="4413">
                  <c:v>24</c:v>
                </c:pt>
                <c:pt idx="4414">
                  <c:v>23</c:v>
                </c:pt>
                <c:pt idx="4415">
                  <c:v>25</c:v>
                </c:pt>
                <c:pt idx="4416">
                  <c:v>28</c:v>
                </c:pt>
                <c:pt idx="4417">
                  <c:v>24</c:v>
                </c:pt>
                <c:pt idx="4418">
                  <c:v>23</c:v>
                </c:pt>
                <c:pt idx="4419">
                  <c:v>24</c:v>
                </c:pt>
                <c:pt idx="4420">
                  <c:v>23</c:v>
                </c:pt>
                <c:pt idx="4421">
                  <c:v>24</c:v>
                </c:pt>
                <c:pt idx="4422">
                  <c:v>24</c:v>
                </c:pt>
                <c:pt idx="4423">
                  <c:v>25</c:v>
                </c:pt>
                <c:pt idx="4424">
                  <c:v>28</c:v>
                </c:pt>
                <c:pt idx="4425">
                  <c:v>20</c:v>
                </c:pt>
                <c:pt idx="4426">
                  <c:v>24</c:v>
                </c:pt>
                <c:pt idx="4427">
                  <c:v>26</c:v>
                </c:pt>
                <c:pt idx="4428">
                  <c:v>27</c:v>
                </c:pt>
                <c:pt idx="4429">
                  <c:v>23</c:v>
                </c:pt>
                <c:pt idx="4430">
                  <c:v>23</c:v>
                </c:pt>
                <c:pt idx="4431">
                  <c:v>24</c:v>
                </c:pt>
                <c:pt idx="4432">
                  <c:v>26</c:v>
                </c:pt>
                <c:pt idx="4433">
                  <c:v>23</c:v>
                </c:pt>
                <c:pt idx="4434">
                  <c:v>23</c:v>
                </c:pt>
                <c:pt idx="4435">
                  <c:v>23</c:v>
                </c:pt>
                <c:pt idx="4436">
                  <c:v>23</c:v>
                </c:pt>
                <c:pt idx="4437">
                  <c:v>23</c:v>
                </c:pt>
                <c:pt idx="4438">
                  <c:v>23</c:v>
                </c:pt>
                <c:pt idx="4439">
                  <c:v>24</c:v>
                </c:pt>
                <c:pt idx="4440">
                  <c:v>28</c:v>
                </c:pt>
                <c:pt idx="4441">
                  <c:v>27</c:v>
                </c:pt>
                <c:pt idx="4442">
                  <c:v>23</c:v>
                </c:pt>
                <c:pt idx="4443">
                  <c:v>24</c:v>
                </c:pt>
                <c:pt idx="4444">
                  <c:v>23</c:v>
                </c:pt>
                <c:pt idx="4445">
                  <c:v>26</c:v>
                </c:pt>
                <c:pt idx="4446">
                  <c:v>23</c:v>
                </c:pt>
                <c:pt idx="4447">
                  <c:v>27</c:v>
                </c:pt>
                <c:pt idx="4448">
                  <c:v>26</c:v>
                </c:pt>
                <c:pt idx="4449">
                  <c:v>24</c:v>
                </c:pt>
                <c:pt idx="4450">
                  <c:v>24</c:v>
                </c:pt>
                <c:pt idx="4451">
                  <c:v>26</c:v>
                </c:pt>
                <c:pt idx="4452">
                  <c:v>24</c:v>
                </c:pt>
                <c:pt idx="4453">
                  <c:v>27</c:v>
                </c:pt>
                <c:pt idx="4454">
                  <c:v>24</c:v>
                </c:pt>
                <c:pt idx="4455">
                  <c:v>23</c:v>
                </c:pt>
                <c:pt idx="4456">
                  <c:v>23</c:v>
                </c:pt>
                <c:pt idx="4457">
                  <c:v>23</c:v>
                </c:pt>
                <c:pt idx="4458">
                  <c:v>21</c:v>
                </c:pt>
                <c:pt idx="4459">
                  <c:v>24</c:v>
                </c:pt>
                <c:pt idx="4460">
                  <c:v>25</c:v>
                </c:pt>
                <c:pt idx="4461">
                  <c:v>27</c:v>
                </c:pt>
                <c:pt idx="4462">
                  <c:v>24</c:v>
                </c:pt>
                <c:pt idx="4463">
                  <c:v>26</c:v>
                </c:pt>
                <c:pt idx="4464">
                  <c:v>26</c:v>
                </c:pt>
                <c:pt idx="4465">
                  <c:v>24</c:v>
                </c:pt>
                <c:pt idx="4466">
                  <c:v>27</c:v>
                </c:pt>
                <c:pt idx="4467">
                  <c:v>23</c:v>
                </c:pt>
                <c:pt idx="4468">
                  <c:v>23</c:v>
                </c:pt>
                <c:pt idx="4469">
                  <c:v>23</c:v>
                </c:pt>
                <c:pt idx="4470">
                  <c:v>21</c:v>
                </c:pt>
                <c:pt idx="4471">
                  <c:v>23</c:v>
                </c:pt>
                <c:pt idx="4472">
                  <c:v>26</c:v>
                </c:pt>
                <c:pt idx="4473">
                  <c:v>23</c:v>
                </c:pt>
                <c:pt idx="4474">
                  <c:v>23</c:v>
                </c:pt>
                <c:pt idx="4475">
                  <c:v>28</c:v>
                </c:pt>
                <c:pt idx="4476">
                  <c:v>27</c:v>
                </c:pt>
                <c:pt idx="4477">
                  <c:v>24</c:v>
                </c:pt>
                <c:pt idx="4478">
                  <c:v>24</c:v>
                </c:pt>
                <c:pt idx="4479">
                  <c:v>24</c:v>
                </c:pt>
                <c:pt idx="4480">
                  <c:v>27</c:v>
                </c:pt>
                <c:pt idx="4481">
                  <c:v>24</c:v>
                </c:pt>
                <c:pt idx="4482">
                  <c:v>28</c:v>
                </c:pt>
                <c:pt idx="4483">
                  <c:v>27</c:v>
                </c:pt>
                <c:pt idx="4484">
                  <c:v>24</c:v>
                </c:pt>
                <c:pt idx="4485">
                  <c:v>26</c:v>
                </c:pt>
                <c:pt idx="4486">
                  <c:v>27</c:v>
                </c:pt>
                <c:pt idx="4487">
                  <c:v>25</c:v>
                </c:pt>
                <c:pt idx="4488">
                  <c:v>23</c:v>
                </c:pt>
                <c:pt idx="4489">
                  <c:v>28</c:v>
                </c:pt>
                <c:pt idx="4490">
                  <c:v>24</c:v>
                </c:pt>
                <c:pt idx="4491">
                  <c:v>23</c:v>
                </c:pt>
                <c:pt idx="4492">
                  <c:v>28</c:v>
                </c:pt>
                <c:pt idx="4493">
                  <c:v>23</c:v>
                </c:pt>
                <c:pt idx="4494">
                  <c:v>24</c:v>
                </c:pt>
                <c:pt idx="4495">
                  <c:v>23</c:v>
                </c:pt>
                <c:pt idx="4496">
                  <c:v>19</c:v>
                </c:pt>
                <c:pt idx="4497">
                  <c:v>26</c:v>
                </c:pt>
                <c:pt idx="4498">
                  <c:v>23</c:v>
                </c:pt>
                <c:pt idx="4499">
                  <c:v>23</c:v>
                </c:pt>
                <c:pt idx="4500">
                  <c:v>23</c:v>
                </c:pt>
                <c:pt idx="4501">
                  <c:v>23</c:v>
                </c:pt>
                <c:pt idx="4502">
                  <c:v>27</c:v>
                </c:pt>
                <c:pt idx="4503">
                  <c:v>21</c:v>
                </c:pt>
                <c:pt idx="4504">
                  <c:v>21</c:v>
                </c:pt>
                <c:pt idx="4505">
                  <c:v>21</c:v>
                </c:pt>
                <c:pt idx="4506">
                  <c:v>24</c:v>
                </c:pt>
                <c:pt idx="4507">
                  <c:v>23</c:v>
                </c:pt>
                <c:pt idx="4508">
                  <c:v>24</c:v>
                </c:pt>
                <c:pt idx="4509">
                  <c:v>23</c:v>
                </c:pt>
                <c:pt idx="4510">
                  <c:v>23</c:v>
                </c:pt>
                <c:pt idx="4511">
                  <c:v>28</c:v>
                </c:pt>
                <c:pt idx="4512">
                  <c:v>23</c:v>
                </c:pt>
                <c:pt idx="4513">
                  <c:v>23</c:v>
                </c:pt>
                <c:pt idx="4514">
                  <c:v>23</c:v>
                </c:pt>
                <c:pt idx="4515">
                  <c:v>23</c:v>
                </c:pt>
                <c:pt idx="4516">
                  <c:v>24</c:v>
                </c:pt>
                <c:pt idx="4517">
                  <c:v>26</c:v>
                </c:pt>
                <c:pt idx="4518">
                  <c:v>28</c:v>
                </c:pt>
                <c:pt idx="4519">
                  <c:v>23</c:v>
                </c:pt>
                <c:pt idx="4520">
                  <c:v>28</c:v>
                </c:pt>
                <c:pt idx="4521">
                  <c:v>23</c:v>
                </c:pt>
                <c:pt idx="4522">
                  <c:v>24</c:v>
                </c:pt>
                <c:pt idx="4523">
                  <c:v>23</c:v>
                </c:pt>
                <c:pt idx="4524">
                  <c:v>25</c:v>
                </c:pt>
                <c:pt idx="4525">
                  <c:v>26</c:v>
                </c:pt>
                <c:pt idx="4526">
                  <c:v>28</c:v>
                </c:pt>
                <c:pt idx="4527">
                  <c:v>28</c:v>
                </c:pt>
                <c:pt idx="4528">
                  <c:v>22</c:v>
                </c:pt>
                <c:pt idx="4529">
                  <c:v>26</c:v>
                </c:pt>
                <c:pt idx="4530">
                  <c:v>28</c:v>
                </c:pt>
                <c:pt idx="4531">
                  <c:v>27</c:v>
                </c:pt>
                <c:pt idx="4532">
                  <c:v>23</c:v>
                </c:pt>
                <c:pt idx="4533">
                  <c:v>23</c:v>
                </c:pt>
                <c:pt idx="4534">
                  <c:v>21</c:v>
                </c:pt>
                <c:pt idx="4535">
                  <c:v>24</c:v>
                </c:pt>
                <c:pt idx="4536">
                  <c:v>28</c:v>
                </c:pt>
                <c:pt idx="4537">
                  <c:v>24</c:v>
                </c:pt>
                <c:pt idx="4538">
                  <c:v>24</c:v>
                </c:pt>
                <c:pt idx="4539">
                  <c:v>28</c:v>
                </c:pt>
                <c:pt idx="4540">
                  <c:v>28</c:v>
                </c:pt>
                <c:pt idx="4541">
                  <c:v>27</c:v>
                </c:pt>
                <c:pt idx="4542">
                  <c:v>23</c:v>
                </c:pt>
                <c:pt idx="4543">
                  <c:v>28</c:v>
                </c:pt>
                <c:pt idx="4544">
                  <c:v>24</c:v>
                </c:pt>
                <c:pt idx="4545">
                  <c:v>23</c:v>
                </c:pt>
                <c:pt idx="4546">
                  <c:v>28</c:v>
                </c:pt>
                <c:pt idx="4547">
                  <c:v>27</c:v>
                </c:pt>
                <c:pt idx="4548">
                  <c:v>28</c:v>
                </c:pt>
                <c:pt idx="4549">
                  <c:v>23</c:v>
                </c:pt>
                <c:pt idx="4550">
                  <c:v>24</c:v>
                </c:pt>
                <c:pt idx="4551">
                  <c:v>23</c:v>
                </c:pt>
                <c:pt idx="4552">
                  <c:v>23</c:v>
                </c:pt>
                <c:pt idx="4553">
                  <c:v>23</c:v>
                </c:pt>
                <c:pt idx="4554">
                  <c:v>25</c:v>
                </c:pt>
                <c:pt idx="4555">
                  <c:v>23</c:v>
                </c:pt>
                <c:pt idx="4556">
                  <c:v>24</c:v>
                </c:pt>
                <c:pt idx="4557">
                  <c:v>24</c:v>
                </c:pt>
                <c:pt idx="4558">
                  <c:v>26</c:v>
                </c:pt>
                <c:pt idx="4559">
                  <c:v>24</c:v>
                </c:pt>
                <c:pt idx="4560">
                  <c:v>27</c:v>
                </c:pt>
                <c:pt idx="4561">
                  <c:v>24</c:v>
                </c:pt>
                <c:pt idx="4562">
                  <c:v>26</c:v>
                </c:pt>
                <c:pt idx="4563">
                  <c:v>23</c:v>
                </c:pt>
                <c:pt idx="4564">
                  <c:v>28</c:v>
                </c:pt>
                <c:pt idx="4565">
                  <c:v>23</c:v>
                </c:pt>
                <c:pt idx="4566">
                  <c:v>28</c:v>
                </c:pt>
                <c:pt idx="4567">
                  <c:v>23</c:v>
                </c:pt>
                <c:pt idx="4568">
                  <c:v>23</c:v>
                </c:pt>
                <c:pt idx="4569">
                  <c:v>23</c:v>
                </c:pt>
                <c:pt idx="4570">
                  <c:v>28</c:v>
                </c:pt>
                <c:pt idx="4571">
                  <c:v>28</c:v>
                </c:pt>
                <c:pt idx="4572">
                  <c:v>23</c:v>
                </c:pt>
                <c:pt idx="4573">
                  <c:v>27</c:v>
                </c:pt>
                <c:pt idx="4574">
                  <c:v>26</c:v>
                </c:pt>
                <c:pt idx="4575">
                  <c:v>24</c:v>
                </c:pt>
                <c:pt idx="4576">
                  <c:v>28</c:v>
                </c:pt>
                <c:pt idx="4577">
                  <c:v>28</c:v>
                </c:pt>
                <c:pt idx="4578">
                  <c:v>25</c:v>
                </c:pt>
                <c:pt idx="4579">
                  <c:v>23</c:v>
                </c:pt>
                <c:pt idx="4580">
                  <c:v>23</c:v>
                </c:pt>
                <c:pt idx="4581">
                  <c:v>26</c:v>
                </c:pt>
                <c:pt idx="4582">
                  <c:v>23</c:v>
                </c:pt>
                <c:pt idx="4583">
                  <c:v>26</c:v>
                </c:pt>
                <c:pt idx="4584">
                  <c:v>23</c:v>
                </c:pt>
                <c:pt idx="4585">
                  <c:v>27</c:v>
                </c:pt>
                <c:pt idx="4586">
                  <c:v>23</c:v>
                </c:pt>
                <c:pt idx="4587">
                  <c:v>23</c:v>
                </c:pt>
                <c:pt idx="4588">
                  <c:v>28</c:v>
                </c:pt>
                <c:pt idx="4589">
                  <c:v>28</c:v>
                </c:pt>
                <c:pt idx="4590">
                  <c:v>23</c:v>
                </c:pt>
                <c:pt idx="4591">
                  <c:v>29</c:v>
                </c:pt>
                <c:pt idx="4592">
                  <c:v>24</c:v>
                </c:pt>
                <c:pt idx="4593">
                  <c:v>24</c:v>
                </c:pt>
                <c:pt idx="4594">
                  <c:v>24</c:v>
                </c:pt>
                <c:pt idx="4595">
                  <c:v>23</c:v>
                </c:pt>
                <c:pt idx="4596">
                  <c:v>25</c:v>
                </c:pt>
                <c:pt idx="4597">
                  <c:v>24</c:v>
                </c:pt>
                <c:pt idx="4598">
                  <c:v>24</c:v>
                </c:pt>
                <c:pt idx="4599">
                  <c:v>23</c:v>
                </c:pt>
                <c:pt idx="4600">
                  <c:v>23</c:v>
                </c:pt>
                <c:pt idx="4601">
                  <c:v>28</c:v>
                </c:pt>
                <c:pt idx="4602">
                  <c:v>24</c:v>
                </c:pt>
                <c:pt idx="4603">
                  <c:v>23</c:v>
                </c:pt>
                <c:pt idx="4604">
                  <c:v>27</c:v>
                </c:pt>
                <c:pt idx="4605">
                  <c:v>23</c:v>
                </c:pt>
                <c:pt idx="4606">
                  <c:v>25</c:v>
                </c:pt>
                <c:pt idx="4607">
                  <c:v>28</c:v>
                </c:pt>
                <c:pt idx="4608">
                  <c:v>25</c:v>
                </c:pt>
                <c:pt idx="4609">
                  <c:v>28</c:v>
                </c:pt>
                <c:pt idx="4610">
                  <c:v>24</c:v>
                </c:pt>
                <c:pt idx="4611">
                  <c:v>24</c:v>
                </c:pt>
                <c:pt idx="4612">
                  <c:v>29</c:v>
                </c:pt>
                <c:pt idx="4613">
                  <c:v>28</c:v>
                </c:pt>
                <c:pt idx="4614">
                  <c:v>24</c:v>
                </c:pt>
                <c:pt idx="4615">
                  <c:v>23</c:v>
                </c:pt>
                <c:pt idx="4616">
                  <c:v>23</c:v>
                </c:pt>
                <c:pt idx="4617">
                  <c:v>21</c:v>
                </c:pt>
                <c:pt idx="4618">
                  <c:v>25</c:v>
                </c:pt>
                <c:pt idx="4619">
                  <c:v>23</c:v>
                </c:pt>
                <c:pt idx="4620">
                  <c:v>28</c:v>
                </c:pt>
                <c:pt idx="4621">
                  <c:v>22</c:v>
                </c:pt>
                <c:pt idx="4622">
                  <c:v>24</c:v>
                </c:pt>
                <c:pt idx="4623">
                  <c:v>24</c:v>
                </c:pt>
                <c:pt idx="4624">
                  <c:v>23</c:v>
                </c:pt>
                <c:pt idx="4625">
                  <c:v>28</c:v>
                </c:pt>
                <c:pt idx="4626">
                  <c:v>23</c:v>
                </c:pt>
                <c:pt idx="4627">
                  <c:v>28</c:v>
                </c:pt>
                <c:pt idx="4628">
                  <c:v>23</c:v>
                </c:pt>
                <c:pt idx="4629">
                  <c:v>24</c:v>
                </c:pt>
                <c:pt idx="4630">
                  <c:v>28</c:v>
                </c:pt>
                <c:pt idx="4631">
                  <c:v>24</c:v>
                </c:pt>
                <c:pt idx="4632">
                  <c:v>22</c:v>
                </c:pt>
                <c:pt idx="4633">
                  <c:v>26</c:v>
                </c:pt>
                <c:pt idx="4634">
                  <c:v>24</c:v>
                </c:pt>
                <c:pt idx="4635">
                  <c:v>25</c:v>
                </c:pt>
                <c:pt idx="4636">
                  <c:v>27</c:v>
                </c:pt>
                <c:pt idx="4637">
                  <c:v>28</c:v>
                </c:pt>
                <c:pt idx="4638">
                  <c:v>24</c:v>
                </c:pt>
                <c:pt idx="4639">
                  <c:v>23</c:v>
                </c:pt>
                <c:pt idx="4640">
                  <c:v>25</c:v>
                </c:pt>
                <c:pt idx="4641">
                  <c:v>24</c:v>
                </c:pt>
                <c:pt idx="4642">
                  <c:v>25</c:v>
                </c:pt>
                <c:pt idx="4643">
                  <c:v>27</c:v>
                </c:pt>
                <c:pt idx="4644">
                  <c:v>23</c:v>
                </c:pt>
                <c:pt idx="4645">
                  <c:v>24</c:v>
                </c:pt>
                <c:pt idx="4646">
                  <c:v>27</c:v>
                </c:pt>
                <c:pt idx="4647">
                  <c:v>28</c:v>
                </c:pt>
                <c:pt idx="4648">
                  <c:v>27</c:v>
                </c:pt>
                <c:pt idx="4649">
                  <c:v>25</c:v>
                </c:pt>
                <c:pt idx="4650">
                  <c:v>28</c:v>
                </c:pt>
                <c:pt idx="4651">
                  <c:v>24</c:v>
                </c:pt>
                <c:pt idx="4652">
                  <c:v>24</c:v>
                </c:pt>
                <c:pt idx="4653">
                  <c:v>23</c:v>
                </c:pt>
                <c:pt idx="4654">
                  <c:v>23</c:v>
                </c:pt>
                <c:pt idx="4655">
                  <c:v>29</c:v>
                </c:pt>
                <c:pt idx="4656">
                  <c:v>28</c:v>
                </c:pt>
                <c:pt idx="4657">
                  <c:v>23</c:v>
                </c:pt>
                <c:pt idx="4658">
                  <c:v>28</c:v>
                </c:pt>
                <c:pt idx="4659">
                  <c:v>26</c:v>
                </c:pt>
                <c:pt idx="4660">
                  <c:v>23</c:v>
                </c:pt>
                <c:pt idx="4661">
                  <c:v>23</c:v>
                </c:pt>
                <c:pt idx="4662">
                  <c:v>26</c:v>
                </c:pt>
                <c:pt idx="4663">
                  <c:v>28</c:v>
                </c:pt>
                <c:pt idx="4664">
                  <c:v>23</c:v>
                </c:pt>
                <c:pt idx="4665">
                  <c:v>24</c:v>
                </c:pt>
                <c:pt idx="4666">
                  <c:v>24</c:v>
                </c:pt>
                <c:pt idx="4667">
                  <c:v>28</c:v>
                </c:pt>
                <c:pt idx="4668">
                  <c:v>25</c:v>
                </c:pt>
                <c:pt idx="4669">
                  <c:v>24</c:v>
                </c:pt>
                <c:pt idx="4670">
                  <c:v>28</c:v>
                </c:pt>
                <c:pt idx="4671">
                  <c:v>24</c:v>
                </c:pt>
                <c:pt idx="4672">
                  <c:v>24</c:v>
                </c:pt>
                <c:pt idx="4673">
                  <c:v>27</c:v>
                </c:pt>
                <c:pt idx="4674">
                  <c:v>24</c:v>
                </c:pt>
                <c:pt idx="4675">
                  <c:v>27</c:v>
                </c:pt>
                <c:pt idx="4676">
                  <c:v>25</c:v>
                </c:pt>
                <c:pt idx="4677">
                  <c:v>23</c:v>
                </c:pt>
                <c:pt idx="4678">
                  <c:v>23</c:v>
                </c:pt>
                <c:pt idx="4679">
                  <c:v>23</c:v>
                </c:pt>
                <c:pt idx="4680">
                  <c:v>23</c:v>
                </c:pt>
                <c:pt idx="4681">
                  <c:v>27</c:v>
                </c:pt>
                <c:pt idx="4682">
                  <c:v>25</c:v>
                </c:pt>
                <c:pt idx="4683">
                  <c:v>23</c:v>
                </c:pt>
                <c:pt idx="4684">
                  <c:v>23</c:v>
                </c:pt>
                <c:pt idx="4685">
                  <c:v>25</c:v>
                </c:pt>
                <c:pt idx="4686">
                  <c:v>27</c:v>
                </c:pt>
                <c:pt idx="4687">
                  <c:v>24</c:v>
                </c:pt>
                <c:pt idx="4688">
                  <c:v>24</c:v>
                </c:pt>
                <c:pt idx="4689">
                  <c:v>24</c:v>
                </c:pt>
                <c:pt idx="4690">
                  <c:v>28</c:v>
                </c:pt>
                <c:pt idx="4691">
                  <c:v>27</c:v>
                </c:pt>
                <c:pt idx="4692">
                  <c:v>24</c:v>
                </c:pt>
                <c:pt idx="4693">
                  <c:v>26</c:v>
                </c:pt>
                <c:pt idx="4694">
                  <c:v>23</c:v>
                </c:pt>
                <c:pt idx="4695">
                  <c:v>23</c:v>
                </c:pt>
                <c:pt idx="4696">
                  <c:v>24</c:v>
                </c:pt>
                <c:pt idx="4697">
                  <c:v>23</c:v>
                </c:pt>
                <c:pt idx="4698">
                  <c:v>28</c:v>
                </c:pt>
                <c:pt idx="4699">
                  <c:v>24</c:v>
                </c:pt>
                <c:pt idx="4700">
                  <c:v>23</c:v>
                </c:pt>
                <c:pt idx="4701">
                  <c:v>27</c:v>
                </c:pt>
                <c:pt idx="4702">
                  <c:v>24</c:v>
                </c:pt>
                <c:pt idx="4703">
                  <c:v>23</c:v>
                </c:pt>
                <c:pt idx="4704">
                  <c:v>24</c:v>
                </c:pt>
                <c:pt idx="4705">
                  <c:v>28</c:v>
                </c:pt>
                <c:pt idx="4706">
                  <c:v>28</c:v>
                </c:pt>
                <c:pt idx="4707">
                  <c:v>23</c:v>
                </c:pt>
                <c:pt idx="4708">
                  <c:v>23</c:v>
                </c:pt>
                <c:pt idx="4709">
                  <c:v>21</c:v>
                </c:pt>
                <c:pt idx="4710">
                  <c:v>24</c:v>
                </c:pt>
                <c:pt idx="4711">
                  <c:v>28</c:v>
                </c:pt>
                <c:pt idx="4712">
                  <c:v>25</c:v>
                </c:pt>
                <c:pt idx="4713">
                  <c:v>23</c:v>
                </c:pt>
                <c:pt idx="4714">
                  <c:v>26</c:v>
                </c:pt>
                <c:pt idx="4715">
                  <c:v>24</c:v>
                </c:pt>
                <c:pt idx="4716">
                  <c:v>25</c:v>
                </c:pt>
                <c:pt idx="4717">
                  <c:v>24</c:v>
                </c:pt>
                <c:pt idx="4718">
                  <c:v>28</c:v>
                </c:pt>
                <c:pt idx="4719">
                  <c:v>28</c:v>
                </c:pt>
                <c:pt idx="4720">
                  <c:v>23</c:v>
                </c:pt>
                <c:pt idx="4721">
                  <c:v>24</c:v>
                </c:pt>
                <c:pt idx="4722">
                  <c:v>24</c:v>
                </c:pt>
                <c:pt idx="4723">
                  <c:v>24</c:v>
                </c:pt>
                <c:pt idx="4724">
                  <c:v>23</c:v>
                </c:pt>
                <c:pt idx="4725">
                  <c:v>28</c:v>
                </c:pt>
                <c:pt idx="4726">
                  <c:v>21</c:v>
                </c:pt>
                <c:pt idx="4727">
                  <c:v>29</c:v>
                </c:pt>
                <c:pt idx="4728">
                  <c:v>23</c:v>
                </c:pt>
                <c:pt idx="4729">
                  <c:v>28</c:v>
                </c:pt>
                <c:pt idx="4730">
                  <c:v>23</c:v>
                </c:pt>
                <c:pt idx="4731">
                  <c:v>28</c:v>
                </c:pt>
                <c:pt idx="4732">
                  <c:v>24</c:v>
                </c:pt>
                <c:pt idx="4733">
                  <c:v>24</c:v>
                </c:pt>
                <c:pt idx="4734">
                  <c:v>24</c:v>
                </c:pt>
                <c:pt idx="4735">
                  <c:v>24</c:v>
                </c:pt>
                <c:pt idx="4736">
                  <c:v>25</c:v>
                </c:pt>
                <c:pt idx="4737">
                  <c:v>23</c:v>
                </c:pt>
                <c:pt idx="4738">
                  <c:v>23</c:v>
                </c:pt>
                <c:pt idx="4739">
                  <c:v>23</c:v>
                </c:pt>
                <c:pt idx="4740">
                  <c:v>23</c:v>
                </c:pt>
                <c:pt idx="4741">
                  <c:v>29</c:v>
                </c:pt>
                <c:pt idx="4742">
                  <c:v>28</c:v>
                </c:pt>
                <c:pt idx="4743">
                  <c:v>23</c:v>
                </c:pt>
                <c:pt idx="4744">
                  <c:v>23</c:v>
                </c:pt>
                <c:pt idx="4745">
                  <c:v>28</c:v>
                </c:pt>
                <c:pt idx="4746">
                  <c:v>23</c:v>
                </c:pt>
                <c:pt idx="4747">
                  <c:v>23</c:v>
                </c:pt>
                <c:pt idx="4748">
                  <c:v>23</c:v>
                </c:pt>
                <c:pt idx="4749">
                  <c:v>24</c:v>
                </c:pt>
                <c:pt idx="4750">
                  <c:v>27</c:v>
                </c:pt>
                <c:pt idx="4751">
                  <c:v>28</c:v>
                </c:pt>
                <c:pt idx="4752">
                  <c:v>26</c:v>
                </c:pt>
                <c:pt idx="4753">
                  <c:v>28</c:v>
                </c:pt>
                <c:pt idx="4754">
                  <c:v>23</c:v>
                </c:pt>
                <c:pt idx="4755">
                  <c:v>23</c:v>
                </c:pt>
                <c:pt idx="4756">
                  <c:v>28</c:v>
                </c:pt>
                <c:pt idx="4757">
                  <c:v>23</c:v>
                </c:pt>
                <c:pt idx="4758">
                  <c:v>26</c:v>
                </c:pt>
                <c:pt idx="4759">
                  <c:v>27</c:v>
                </c:pt>
                <c:pt idx="4760">
                  <c:v>26</c:v>
                </c:pt>
                <c:pt idx="4761">
                  <c:v>28</c:v>
                </c:pt>
                <c:pt idx="4762">
                  <c:v>23</c:v>
                </c:pt>
                <c:pt idx="4763">
                  <c:v>28</c:v>
                </c:pt>
                <c:pt idx="4764">
                  <c:v>24</c:v>
                </c:pt>
                <c:pt idx="4765">
                  <c:v>24</c:v>
                </c:pt>
                <c:pt idx="4766">
                  <c:v>28</c:v>
                </c:pt>
                <c:pt idx="4767">
                  <c:v>25</c:v>
                </c:pt>
                <c:pt idx="4768">
                  <c:v>30</c:v>
                </c:pt>
                <c:pt idx="4769">
                  <c:v>30</c:v>
                </c:pt>
                <c:pt idx="4770">
                  <c:v>24</c:v>
                </c:pt>
                <c:pt idx="4771">
                  <c:v>28</c:v>
                </c:pt>
                <c:pt idx="4772">
                  <c:v>23</c:v>
                </c:pt>
                <c:pt idx="4773">
                  <c:v>23</c:v>
                </c:pt>
                <c:pt idx="4774">
                  <c:v>23</c:v>
                </c:pt>
                <c:pt idx="4775">
                  <c:v>29</c:v>
                </c:pt>
                <c:pt idx="4776">
                  <c:v>23</c:v>
                </c:pt>
                <c:pt idx="4777">
                  <c:v>30</c:v>
                </c:pt>
                <c:pt idx="4778">
                  <c:v>23</c:v>
                </c:pt>
                <c:pt idx="4779">
                  <c:v>23</c:v>
                </c:pt>
                <c:pt idx="4780">
                  <c:v>23</c:v>
                </c:pt>
                <c:pt idx="4781">
                  <c:v>27</c:v>
                </c:pt>
                <c:pt idx="4782">
                  <c:v>24</c:v>
                </c:pt>
                <c:pt idx="4783">
                  <c:v>24</c:v>
                </c:pt>
                <c:pt idx="4784">
                  <c:v>24</c:v>
                </c:pt>
                <c:pt idx="4785">
                  <c:v>25</c:v>
                </c:pt>
                <c:pt idx="4786">
                  <c:v>24</c:v>
                </c:pt>
                <c:pt idx="4787">
                  <c:v>25</c:v>
                </c:pt>
                <c:pt idx="4788">
                  <c:v>24</c:v>
                </c:pt>
                <c:pt idx="4789">
                  <c:v>29</c:v>
                </c:pt>
                <c:pt idx="4790">
                  <c:v>26</c:v>
                </c:pt>
                <c:pt idx="4791">
                  <c:v>26</c:v>
                </c:pt>
                <c:pt idx="4792">
                  <c:v>28</c:v>
                </c:pt>
                <c:pt idx="4793">
                  <c:v>23</c:v>
                </c:pt>
                <c:pt idx="4794">
                  <c:v>28</c:v>
                </c:pt>
                <c:pt idx="4795">
                  <c:v>28</c:v>
                </c:pt>
                <c:pt idx="4796">
                  <c:v>27</c:v>
                </c:pt>
                <c:pt idx="4797">
                  <c:v>24</c:v>
                </c:pt>
                <c:pt idx="4798">
                  <c:v>28</c:v>
                </c:pt>
                <c:pt idx="4799">
                  <c:v>28</c:v>
                </c:pt>
                <c:pt idx="4800">
                  <c:v>25</c:v>
                </c:pt>
                <c:pt idx="4801">
                  <c:v>27</c:v>
                </c:pt>
                <c:pt idx="4802">
                  <c:v>23</c:v>
                </c:pt>
                <c:pt idx="4803">
                  <c:v>24</c:v>
                </c:pt>
                <c:pt idx="4804">
                  <c:v>24</c:v>
                </c:pt>
                <c:pt idx="4805">
                  <c:v>26</c:v>
                </c:pt>
                <c:pt idx="4806">
                  <c:v>28</c:v>
                </c:pt>
                <c:pt idx="4807">
                  <c:v>23</c:v>
                </c:pt>
                <c:pt idx="4808">
                  <c:v>23</c:v>
                </c:pt>
                <c:pt idx="4809">
                  <c:v>23</c:v>
                </c:pt>
                <c:pt idx="4810">
                  <c:v>26</c:v>
                </c:pt>
                <c:pt idx="4811">
                  <c:v>23</c:v>
                </c:pt>
                <c:pt idx="4812">
                  <c:v>28</c:v>
                </c:pt>
                <c:pt idx="4813">
                  <c:v>24</c:v>
                </c:pt>
                <c:pt idx="4814">
                  <c:v>23</c:v>
                </c:pt>
                <c:pt idx="4815">
                  <c:v>23</c:v>
                </c:pt>
                <c:pt idx="4816">
                  <c:v>24</c:v>
                </c:pt>
                <c:pt idx="4817">
                  <c:v>23</c:v>
                </c:pt>
                <c:pt idx="4818">
                  <c:v>24</c:v>
                </c:pt>
                <c:pt idx="4819">
                  <c:v>23</c:v>
                </c:pt>
                <c:pt idx="4820">
                  <c:v>23</c:v>
                </c:pt>
                <c:pt idx="4821">
                  <c:v>24</c:v>
                </c:pt>
                <c:pt idx="4822">
                  <c:v>23</c:v>
                </c:pt>
                <c:pt idx="4823">
                  <c:v>28</c:v>
                </c:pt>
                <c:pt idx="4824">
                  <c:v>25</c:v>
                </c:pt>
                <c:pt idx="4825">
                  <c:v>28</c:v>
                </c:pt>
                <c:pt idx="4826">
                  <c:v>25</c:v>
                </c:pt>
                <c:pt idx="4827">
                  <c:v>25</c:v>
                </c:pt>
                <c:pt idx="4828">
                  <c:v>23</c:v>
                </c:pt>
                <c:pt idx="4829">
                  <c:v>26</c:v>
                </c:pt>
                <c:pt idx="4830">
                  <c:v>25</c:v>
                </c:pt>
                <c:pt idx="4831">
                  <c:v>23</c:v>
                </c:pt>
                <c:pt idx="4832">
                  <c:v>29</c:v>
                </c:pt>
                <c:pt idx="4833">
                  <c:v>23</c:v>
                </c:pt>
                <c:pt idx="4834">
                  <c:v>29</c:v>
                </c:pt>
                <c:pt idx="4835">
                  <c:v>28</c:v>
                </c:pt>
                <c:pt idx="4836">
                  <c:v>25</c:v>
                </c:pt>
                <c:pt idx="4837">
                  <c:v>29</c:v>
                </c:pt>
                <c:pt idx="4838">
                  <c:v>29</c:v>
                </c:pt>
                <c:pt idx="4839">
                  <c:v>23</c:v>
                </c:pt>
                <c:pt idx="4840">
                  <c:v>23</c:v>
                </c:pt>
                <c:pt idx="4841">
                  <c:v>23</c:v>
                </c:pt>
                <c:pt idx="4842">
                  <c:v>26</c:v>
                </c:pt>
                <c:pt idx="4843">
                  <c:v>25</c:v>
                </c:pt>
                <c:pt idx="4844">
                  <c:v>24</c:v>
                </c:pt>
                <c:pt idx="4845">
                  <c:v>28</c:v>
                </c:pt>
                <c:pt idx="4846">
                  <c:v>25</c:v>
                </c:pt>
                <c:pt idx="4847">
                  <c:v>24</c:v>
                </c:pt>
                <c:pt idx="4848">
                  <c:v>23</c:v>
                </c:pt>
                <c:pt idx="4849">
                  <c:v>30</c:v>
                </c:pt>
                <c:pt idx="4850">
                  <c:v>24</c:v>
                </c:pt>
                <c:pt idx="4851">
                  <c:v>24</c:v>
                </c:pt>
                <c:pt idx="4852">
                  <c:v>27</c:v>
                </c:pt>
                <c:pt idx="4853">
                  <c:v>23</c:v>
                </c:pt>
                <c:pt idx="4854">
                  <c:v>24</c:v>
                </c:pt>
                <c:pt idx="4855">
                  <c:v>24</c:v>
                </c:pt>
                <c:pt idx="4856">
                  <c:v>25</c:v>
                </c:pt>
                <c:pt idx="4857">
                  <c:v>25</c:v>
                </c:pt>
                <c:pt idx="4858">
                  <c:v>24</c:v>
                </c:pt>
                <c:pt idx="4859">
                  <c:v>24</c:v>
                </c:pt>
                <c:pt idx="4860">
                  <c:v>23</c:v>
                </c:pt>
                <c:pt idx="4861">
                  <c:v>23</c:v>
                </c:pt>
                <c:pt idx="4862">
                  <c:v>29</c:v>
                </c:pt>
                <c:pt idx="4863">
                  <c:v>28</c:v>
                </c:pt>
                <c:pt idx="4864">
                  <c:v>23</c:v>
                </c:pt>
                <c:pt idx="4865">
                  <c:v>23</c:v>
                </c:pt>
                <c:pt idx="4866">
                  <c:v>29</c:v>
                </c:pt>
                <c:pt idx="4867">
                  <c:v>23</c:v>
                </c:pt>
                <c:pt idx="4868">
                  <c:v>29</c:v>
                </c:pt>
                <c:pt idx="4869">
                  <c:v>23</c:v>
                </c:pt>
                <c:pt idx="4870">
                  <c:v>23</c:v>
                </c:pt>
                <c:pt idx="4871">
                  <c:v>24</c:v>
                </c:pt>
                <c:pt idx="4872">
                  <c:v>23</c:v>
                </c:pt>
                <c:pt idx="4873">
                  <c:v>24</c:v>
                </c:pt>
                <c:pt idx="4874">
                  <c:v>24</c:v>
                </c:pt>
                <c:pt idx="4875">
                  <c:v>23</c:v>
                </c:pt>
                <c:pt idx="4876">
                  <c:v>29</c:v>
                </c:pt>
                <c:pt idx="4877">
                  <c:v>23</c:v>
                </c:pt>
                <c:pt idx="4878">
                  <c:v>24</c:v>
                </c:pt>
                <c:pt idx="4879">
                  <c:v>25</c:v>
                </c:pt>
                <c:pt idx="4880">
                  <c:v>23</c:v>
                </c:pt>
                <c:pt idx="4881">
                  <c:v>28</c:v>
                </c:pt>
                <c:pt idx="4882">
                  <c:v>25</c:v>
                </c:pt>
                <c:pt idx="4883">
                  <c:v>25</c:v>
                </c:pt>
                <c:pt idx="4884">
                  <c:v>23</c:v>
                </c:pt>
                <c:pt idx="4885">
                  <c:v>26</c:v>
                </c:pt>
                <c:pt idx="4886">
                  <c:v>23</c:v>
                </c:pt>
                <c:pt idx="4887">
                  <c:v>24</c:v>
                </c:pt>
                <c:pt idx="4888">
                  <c:v>24</c:v>
                </c:pt>
                <c:pt idx="4889">
                  <c:v>26</c:v>
                </c:pt>
                <c:pt idx="4890">
                  <c:v>23</c:v>
                </c:pt>
                <c:pt idx="4891">
                  <c:v>24</c:v>
                </c:pt>
                <c:pt idx="4892">
                  <c:v>28</c:v>
                </c:pt>
                <c:pt idx="4893">
                  <c:v>27</c:v>
                </c:pt>
                <c:pt idx="4894">
                  <c:v>24</c:v>
                </c:pt>
                <c:pt idx="4895">
                  <c:v>27</c:v>
                </c:pt>
                <c:pt idx="4896">
                  <c:v>23</c:v>
                </c:pt>
                <c:pt idx="4897">
                  <c:v>29</c:v>
                </c:pt>
                <c:pt idx="4898">
                  <c:v>23</c:v>
                </c:pt>
                <c:pt idx="4899">
                  <c:v>23</c:v>
                </c:pt>
                <c:pt idx="4900">
                  <c:v>28</c:v>
                </c:pt>
                <c:pt idx="4901">
                  <c:v>24</c:v>
                </c:pt>
                <c:pt idx="4902">
                  <c:v>28</c:v>
                </c:pt>
                <c:pt idx="4903">
                  <c:v>25</c:v>
                </c:pt>
                <c:pt idx="4904">
                  <c:v>29</c:v>
                </c:pt>
                <c:pt idx="4905">
                  <c:v>27</c:v>
                </c:pt>
                <c:pt idx="4906">
                  <c:v>23</c:v>
                </c:pt>
                <c:pt idx="4907">
                  <c:v>28</c:v>
                </c:pt>
                <c:pt idx="4908">
                  <c:v>28</c:v>
                </c:pt>
                <c:pt idx="4909">
                  <c:v>23</c:v>
                </c:pt>
                <c:pt idx="4910">
                  <c:v>28</c:v>
                </c:pt>
                <c:pt idx="4911">
                  <c:v>28</c:v>
                </c:pt>
                <c:pt idx="4912">
                  <c:v>23</c:v>
                </c:pt>
                <c:pt idx="4913">
                  <c:v>25</c:v>
                </c:pt>
                <c:pt idx="4914">
                  <c:v>28</c:v>
                </c:pt>
                <c:pt idx="4915">
                  <c:v>25</c:v>
                </c:pt>
                <c:pt idx="4916">
                  <c:v>28</c:v>
                </c:pt>
                <c:pt idx="4917">
                  <c:v>24</c:v>
                </c:pt>
                <c:pt idx="4918">
                  <c:v>28</c:v>
                </c:pt>
                <c:pt idx="4919">
                  <c:v>23</c:v>
                </c:pt>
                <c:pt idx="4920">
                  <c:v>28</c:v>
                </c:pt>
                <c:pt idx="4921">
                  <c:v>30</c:v>
                </c:pt>
                <c:pt idx="4922">
                  <c:v>25</c:v>
                </c:pt>
                <c:pt idx="4923">
                  <c:v>28</c:v>
                </c:pt>
                <c:pt idx="4924">
                  <c:v>24</c:v>
                </c:pt>
                <c:pt idx="4925">
                  <c:v>28</c:v>
                </c:pt>
                <c:pt idx="4926">
                  <c:v>24</c:v>
                </c:pt>
                <c:pt idx="4927">
                  <c:v>25</c:v>
                </c:pt>
                <c:pt idx="4928">
                  <c:v>27</c:v>
                </c:pt>
                <c:pt idx="4929">
                  <c:v>27</c:v>
                </c:pt>
                <c:pt idx="4930">
                  <c:v>24</c:v>
                </c:pt>
                <c:pt idx="4931">
                  <c:v>24</c:v>
                </c:pt>
                <c:pt idx="4932">
                  <c:v>25</c:v>
                </c:pt>
                <c:pt idx="4933">
                  <c:v>28</c:v>
                </c:pt>
                <c:pt idx="4934">
                  <c:v>23</c:v>
                </c:pt>
                <c:pt idx="4935">
                  <c:v>30</c:v>
                </c:pt>
                <c:pt idx="4936">
                  <c:v>30</c:v>
                </c:pt>
                <c:pt idx="4937">
                  <c:v>26</c:v>
                </c:pt>
                <c:pt idx="4938">
                  <c:v>23</c:v>
                </c:pt>
                <c:pt idx="4939">
                  <c:v>30</c:v>
                </c:pt>
                <c:pt idx="4940">
                  <c:v>23</c:v>
                </c:pt>
                <c:pt idx="4941">
                  <c:v>29</c:v>
                </c:pt>
                <c:pt idx="4942">
                  <c:v>23</c:v>
                </c:pt>
                <c:pt idx="4943">
                  <c:v>24</c:v>
                </c:pt>
                <c:pt idx="4944">
                  <c:v>30</c:v>
                </c:pt>
                <c:pt idx="4945">
                  <c:v>30</c:v>
                </c:pt>
                <c:pt idx="4946">
                  <c:v>26</c:v>
                </c:pt>
                <c:pt idx="4947">
                  <c:v>29</c:v>
                </c:pt>
                <c:pt idx="4948">
                  <c:v>25</c:v>
                </c:pt>
                <c:pt idx="4949">
                  <c:v>25</c:v>
                </c:pt>
                <c:pt idx="4950">
                  <c:v>26</c:v>
                </c:pt>
                <c:pt idx="4951">
                  <c:v>23</c:v>
                </c:pt>
                <c:pt idx="4952">
                  <c:v>29</c:v>
                </c:pt>
                <c:pt idx="4953">
                  <c:v>27</c:v>
                </c:pt>
                <c:pt idx="4954">
                  <c:v>30</c:v>
                </c:pt>
                <c:pt idx="4955">
                  <c:v>25</c:v>
                </c:pt>
                <c:pt idx="4956">
                  <c:v>30</c:v>
                </c:pt>
                <c:pt idx="4957">
                  <c:v>29</c:v>
                </c:pt>
                <c:pt idx="4958">
                  <c:v>28</c:v>
                </c:pt>
                <c:pt idx="4959">
                  <c:v>30</c:v>
                </c:pt>
                <c:pt idx="4960">
                  <c:v>26</c:v>
                </c:pt>
                <c:pt idx="4961">
                  <c:v>28</c:v>
                </c:pt>
                <c:pt idx="4962">
                  <c:v>23</c:v>
                </c:pt>
                <c:pt idx="4963">
                  <c:v>24</c:v>
                </c:pt>
                <c:pt idx="4964">
                  <c:v>24</c:v>
                </c:pt>
                <c:pt idx="4965">
                  <c:v>26</c:v>
                </c:pt>
                <c:pt idx="4966">
                  <c:v>25</c:v>
                </c:pt>
                <c:pt idx="4967">
                  <c:v>26</c:v>
                </c:pt>
                <c:pt idx="4968">
                  <c:v>28</c:v>
                </c:pt>
                <c:pt idx="4969">
                  <c:v>23</c:v>
                </c:pt>
                <c:pt idx="4970">
                  <c:v>28</c:v>
                </c:pt>
                <c:pt idx="4971">
                  <c:v>26</c:v>
                </c:pt>
                <c:pt idx="4972">
                  <c:v>24</c:v>
                </c:pt>
                <c:pt idx="4973">
                  <c:v>28</c:v>
                </c:pt>
                <c:pt idx="4974">
                  <c:v>25</c:v>
                </c:pt>
                <c:pt idx="4975">
                  <c:v>28</c:v>
                </c:pt>
                <c:pt idx="4976">
                  <c:v>24</c:v>
                </c:pt>
                <c:pt idx="4977">
                  <c:v>24</c:v>
                </c:pt>
                <c:pt idx="4978">
                  <c:v>23</c:v>
                </c:pt>
                <c:pt idx="4979">
                  <c:v>23</c:v>
                </c:pt>
                <c:pt idx="4980">
                  <c:v>26</c:v>
                </c:pt>
                <c:pt idx="4981">
                  <c:v>27</c:v>
                </c:pt>
                <c:pt idx="4982">
                  <c:v>28</c:v>
                </c:pt>
                <c:pt idx="4983">
                  <c:v>27</c:v>
                </c:pt>
                <c:pt idx="4984">
                  <c:v>27</c:v>
                </c:pt>
                <c:pt idx="4985">
                  <c:v>25</c:v>
                </c:pt>
                <c:pt idx="4986">
                  <c:v>27</c:v>
                </c:pt>
                <c:pt idx="4987">
                  <c:v>30</c:v>
                </c:pt>
                <c:pt idx="4988">
                  <c:v>24</c:v>
                </c:pt>
                <c:pt idx="4989">
                  <c:v>23</c:v>
                </c:pt>
                <c:pt idx="4990">
                  <c:v>25</c:v>
                </c:pt>
                <c:pt idx="4991">
                  <c:v>23</c:v>
                </c:pt>
                <c:pt idx="4992">
                  <c:v>21</c:v>
                </c:pt>
                <c:pt idx="4993">
                  <c:v>28</c:v>
                </c:pt>
                <c:pt idx="4994">
                  <c:v>24</c:v>
                </c:pt>
                <c:pt idx="4995">
                  <c:v>23</c:v>
                </c:pt>
                <c:pt idx="4996">
                  <c:v>24</c:v>
                </c:pt>
                <c:pt idx="4997">
                  <c:v>30</c:v>
                </c:pt>
                <c:pt idx="4998">
                  <c:v>24</c:v>
                </c:pt>
                <c:pt idx="4999">
                  <c:v>21</c:v>
                </c:pt>
                <c:pt idx="5000">
                  <c:v>28</c:v>
                </c:pt>
                <c:pt idx="5001">
                  <c:v>24</c:v>
                </c:pt>
                <c:pt idx="5002">
                  <c:v>24</c:v>
                </c:pt>
                <c:pt idx="5003">
                  <c:v>23</c:v>
                </c:pt>
                <c:pt idx="5004">
                  <c:v>25</c:v>
                </c:pt>
                <c:pt idx="5005">
                  <c:v>25</c:v>
                </c:pt>
                <c:pt idx="5006">
                  <c:v>26</c:v>
                </c:pt>
                <c:pt idx="5007">
                  <c:v>23</c:v>
                </c:pt>
                <c:pt idx="5008">
                  <c:v>25</c:v>
                </c:pt>
                <c:pt idx="5009">
                  <c:v>30</c:v>
                </c:pt>
                <c:pt idx="5010">
                  <c:v>28</c:v>
                </c:pt>
                <c:pt idx="5011">
                  <c:v>29</c:v>
                </c:pt>
                <c:pt idx="5012">
                  <c:v>28</c:v>
                </c:pt>
                <c:pt idx="5013">
                  <c:v>31</c:v>
                </c:pt>
                <c:pt idx="5014">
                  <c:v>28</c:v>
                </c:pt>
                <c:pt idx="5015">
                  <c:v>27</c:v>
                </c:pt>
                <c:pt idx="5016">
                  <c:v>27</c:v>
                </c:pt>
                <c:pt idx="5017">
                  <c:v>28</c:v>
                </c:pt>
                <c:pt idx="5018">
                  <c:v>32</c:v>
                </c:pt>
                <c:pt idx="5019">
                  <c:v>29</c:v>
                </c:pt>
                <c:pt idx="5020">
                  <c:v>25</c:v>
                </c:pt>
                <c:pt idx="5021">
                  <c:v>28</c:v>
                </c:pt>
                <c:pt idx="5022">
                  <c:v>25</c:v>
                </c:pt>
                <c:pt idx="5023">
                  <c:v>27</c:v>
                </c:pt>
                <c:pt idx="5024">
                  <c:v>25</c:v>
                </c:pt>
                <c:pt idx="5025">
                  <c:v>28</c:v>
                </c:pt>
                <c:pt idx="5026">
                  <c:v>26</c:v>
                </c:pt>
                <c:pt idx="5027">
                  <c:v>27</c:v>
                </c:pt>
                <c:pt idx="5028">
                  <c:v>31</c:v>
                </c:pt>
                <c:pt idx="5029">
                  <c:v>28</c:v>
                </c:pt>
                <c:pt idx="5030">
                  <c:v>25</c:v>
                </c:pt>
                <c:pt idx="5031">
                  <c:v>30</c:v>
                </c:pt>
                <c:pt idx="5032">
                  <c:v>30</c:v>
                </c:pt>
                <c:pt idx="5033">
                  <c:v>27</c:v>
                </c:pt>
                <c:pt idx="5034">
                  <c:v>30</c:v>
                </c:pt>
                <c:pt idx="5035">
                  <c:v>26</c:v>
                </c:pt>
                <c:pt idx="5036">
                  <c:v>30</c:v>
                </c:pt>
                <c:pt idx="5037">
                  <c:v>28</c:v>
                </c:pt>
                <c:pt idx="5038">
                  <c:v>28</c:v>
                </c:pt>
                <c:pt idx="5039">
                  <c:v>26</c:v>
                </c:pt>
                <c:pt idx="5040">
                  <c:v>27</c:v>
                </c:pt>
                <c:pt idx="5041">
                  <c:v>27</c:v>
                </c:pt>
                <c:pt idx="5042">
                  <c:v>28</c:v>
                </c:pt>
                <c:pt idx="5043">
                  <c:v>30</c:v>
                </c:pt>
                <c:pt idx="5044">
                  <c:v>28</c:v>
                </c:pt>
                <c:pt idx="5045">
                  <c:v>27</c:v>
                </c:pt>
                <c:pt idx="5046">
                  <c:v>24</c:v>
                </c:pt>
                <c:pt idx="5047">
                  <c:v>25</c:v>
                </c:pt>
                <c:pt idx="5048">
                  <c:v>26</c:v>
                </c:pt>
                <c:pt idx="5049">
                  <c:v>30</c:v>
                </c:pt>
                <c:pt idx="5050">
                  <c:v>24</c:v>
                </c:pt>
                <c:pt idx="5051">
                  <c:v>23</c:v>
                </c:pt>
                <c:pt idx="5052">
                  <c:v>28</c:v>
                </c:pt>
                <c:pt idx="5053">
                  <c:v>30</c:v>
                </c:pt>
                <c:pt idx="5054">
                  <c:v>24</c:v>
                </c:pt>
                <c:pt idx="5055">
                  <c:v>30</c:v>
                </c:pt>
                <c:pt idx="5056">
                  <c:v>25</c:v>
                </c:pt>
                <c:pt idx="5057">
                  <c:v>30</c:v>
                </c:pt>
                <c:pt idx="5058">
                  <c:v>23</c:v>
                </c:pt>
                <c:pt idx="5059">
                  <c:v>28</c:v>
                </c:pt>
                <c:pt idx="5060">
                  <c:v>25</c:v>
                </c:pt>
                <c:pt idx="5061">
                  <c:v>23</c:v>
                </c:pt>
                <c:pt idx="5062">
                  <c:v>25</c:v>
                </c:pt>
                <c:pt idx="5063">
                  <c:v>28</c:v>
                </c:pt>
                <c:pt idx="5064">
                  <c:v>26</c:v>
                </c:pt>
                <c:pt idx="5065">
                  <c:v>23</c:v>
                </c:pt>
                <c:pt idx="5066">
                  <c:v>26</c:v>
                </c:pt>
                <c:pt idx="5067">
                  <c:v>24</c:v>
                </c:pt>
                <c:pt idx="5068">
                  <c:v>25</c:v>
                </c:pt>
                <c:pt idx="5069">
                  <c:v>25</c:v>
                </c:pt>
                <c:pt idx="5070">
                  <c:v>24</c:v>
                </c:pt>
                <c:pt idx="5071">
                  <c:v>24</c:v>
                </c:pt>
                <c:pt idx="5072">
                  <c:v>25</c:v>
                </c:pt>
                <c:pt idx="5073">
                  <c:v>23</c:v>
                </c:pt>
                <c:pt idx="5074">
                  <c:v>24</c:v>
                </c:pt>
                <c:pt idx="5075">
                  <c:v>30</c:v>
                </c:pt>
                <c:pt idx="5076">
                  <c:v>29</c:v>
                </c:pt>
                <c:pt idx="5077">
                  <c:v>24</c:v>
                </c:pt>
                <c:pt idx="5078">
                  <c:v>28</c:v>
                </c:pt>
                <c:pt idx="5079">
                  <c:v>24</c:v>
                </c:pt>
                <c:pt idx="5080">
                  <c:v>27</c:v>
                </c:pt>
                <c:pt idx="5081">
                  <c:v>25</c:v>
                </c:pt>
                <c:pt idx="5082">
                  <c:v>24</c:v>
                </c:pt>
                <c:pt idx="5083">
                  <c:v>25</c:v>
                </c:pt>
                <c:pt idx="5084">
                  <c:v>28</c:v>
                </c:pt>
                <c:pt idx="5085">
                  <c:v>24</c:v>
                </c:pt>
                <c:pt idx="5086">
                  <c:v>23</c:v>
                </c:pt>
                <c:pt idx="5087">
                  <c:v>24</c:v>
                </c:pt>
                <c:pt idx="5088">
                  <c:v>24</c:v>
                </c:pt>
                <c:pt idx="5089">
                  <c:v>25</c:v>
                </c:pt>
                <c:pt idx="5090">
                  <c:v>24</c:v>
                </c:pt>
                <c:pt idx="5091">
                  <c:v>26</c:v>
                </c:pt>
                <c:pt idx="5092">
                  <c:v>25</c:v>
                </c:pt>
                <c:pt idx="5093">
                  <c:v>24</c:v>
                </c:pt>
                <c:pt idx="5094">
                  <c:v>30</c:v>
                </c:pt>
                <c:pt idx="5095">
                  <c:v>23</c:v>
                </c:pt>
                <c:pt idx="5096">
                  <c:v>30</c:v>
                </c:pt>
                <c:pt idx="5097">
                  <c:v>24</c:v>
                </c:pt>
                <c:pt idx="5098">
                  <c:v>28</c:v>
                </c:pt>
                <c:pt idx="5099">
                  <c:v>30</c:v>
                </c:pt>
                <c:pt idx="5100">
                  <c:v>29</c:v>
                </c:pt>
                <c:pt idx="5101">
                  <c:v>24</c:v>
                </c:pt>
                <c:pt idx="5102">
                  <c:v>23</c:v>
                </c:pt>
                <c:pt idx="5103">
                  <c:v>25</c:v>
                </c:pt>
                <c:pt idx="5104">
                  <c:v>28</c:v>
                </c:pt>
                <c:pt idx="5105">
                  <c:v>25</c:v>
                </c:pt>
                <c:pt idx="5106">
                  <c:v>29</c:v>
                </c:pt>
                <c:pt idx="5107">
                  <c:v>24</c:v>
                </c:pt>
                <c:pt idx="5108">
                  <c:v>23</c:v>
                </c:pt>
                <c:pt idx="5109">
                  <c:v>23</c:v>
                </c:pt>
                <c:pt idx="5110">
                  <c:v>27</c:v>
                </c:pt>
                <c:pt idx="5111">
                  <c:v>29</c:v>
                </c:pt>
                <c:pt idx="5112">
                  <c:v>24</c:v>
                </c:pt>
                <c:pt idx="5113">
                  <c:v>24</c:v>
                </c:pt>
                <c:pt idx="5114">
                  <c:v>24</c:v>
                </c:pt>
                <c:pt idx="5115">
                  <c:v>24</c:v>
                </c:pt>
                <c:pt idx="5116">
                  <c:v>28</c:v>
                </c:pt>
                <c:pt idx="5117">
                  <c:v>28</c:v>
                </c:pt>
                <c:pt idx="5118">
                  <c:v>28</c:v>
                </c:pt>
                <c:pt idx="5119">
                  <c:v>28</c:v>
                </c:pt>
                <c:pt idx="5120">
                  <c:v>29</c:v>
                </c:pt>
                <c:pt idx="5121">
                  <c:v>23</c:v>
                </c:pt>
                <c:pt idx="5122">
                  <c:v>23</c:v>
                </c:pt>
                <c:pt idx="5123">
                  <c:v>23</c:v>
                </c:pt>
                <c:pt idx="5124">
                  <c:v>24</c:v>
                </c:pt>
                <c:pt idx="5125">
                  <c:v>25</c:v>
                </c:pt>
                <c:pt idx="5126">
                  <c:v>23</c:v>
                </c:pt>
                <c:pt idx="5127">
                  <c:v>28</c:v>
                </c:pt>
                <c:pt idx="5128">
                  <c:v>23</c:v>
                </c:pt>
                <c:pt idx="5129">
                  <c:v>28</c:v>
                </c:pt>
                <c:pt idx="5130">
                  <c:v>24</c:v>
                </c:pt>
                <c:pt idx="5131">
                  <c:v>25</c:v>
                </c:pt>
                <c:pt idx="5132">
                  <c:v>25</c:v>
                </c:pt>
                <c:pt idx="5133">
                  <c:v>23</c:v>
                </c:pt>
                <c:pt idx="5134">
                  <c:v>24</c:v>
                </c:pt>
                <c:pt idx="5135">
                  <c:v>29</c:v>
                </c:pt>
                <c:pt idx="5136">
                  <c:v>23</c:v>
                </c:pt>
                <c:pt idx="5137">
                  <c:v>24</c:v>
                </c:pt>
                <c:pt idx="5138">
                  <c:v>26</c:v>
                </c:pt>
                <c:pt idx="5139">
                  <c:v>25</c:v>
                </c:pt>
                <c:pt idx="5140">
                  <c:v>30</c:v>
                </c:pt>
                <c:pt idx="5141">
                  <c:v>28</c:v>
                </c:pt>
                <c:pt idx="5142">
                  <c:v>26</c:v>
                </c:pt>
                <c:pt idx="5143">
                  <c:v>28</c:v>
                </c:pt>
                <c:pt idx="5144">
                  <c:v>24</c:v>
                </c:pt>
                <c:pt idx="5145">
                  <c:v>24</c:v>
                </c:pt>
                <c:pt idx="5146">
                  <c:v>24</c:v>
                </c:pt>
                <c:pt idx="5147">
                  <c:v>23</c:v>
                </c:pt>
                <c:pt idx="5148">
                  <c:v>23</c:v>
                </c:pt>
                <c:pt idx="5149">
                  <c:v>28</c:v>
                </c:pt>
                <c:pt idx="5150">
                  <c:v>24</c:v>
                </c:pt>
                <c:pt idx="5151">
                  <c:v>25</c:v>
                </c:pt>
                <c:pt idx="5152">
                  <c:v>27</c:v>
                </c:pt>
                <c:pt idx="5153">
                  <c:v>28</c:v>
                </c:pt>
                <c:pt idx="5154">
                  <c:v>28</c:v>
                </c:pt>
                <c:pt idx="5155">
                  <c:v>28</c:v>
                </c:pt>
                <c:pt idx="5156">
                  <c:v>25</c:v>
                </c:pt>
                <c:pt idx="5157">
                  <c:v>30</c:v>
                </c:pt>
                <c:pt idx="5158">
                  <c:v>28</c:v>
                </c:pt>
                <c:pt idx="5159">
                  <c:v>23</c:v>
                </c:pt>
                <c:pt idx="5160">
                  <c:v>23</c:v>
                </c:pt>
                <c:pt idx="5161">
                  <c:v>24</c:v>
                </c:pt>
                <c:pt idx="5162">
                  <c:v>29</c:v>
                </c:pt>
                <c:pt idx="5163">
                  <c:v>29</c:v>
                </c:pt>
                <c:pt idx="5164">
                  <c:v>25</c:v>
                </c:pt>
                <c:pt idx="5165">
                  <c:v>25</c:v>
                </c:pt>
                <c:pt idx="5166">
                  <c:v>23</c:v>
                </c:pt>
                <c:pt idx="5167">
                  <c:v>30</c:v>
                </c:pt>
                <c:pt idx="5168">
                  <c:v>26</c:v>
                </c:pt>
                <c:pt idx="5169">
                  <c:v>23</c:v>
                </c:pt>
                <c:pt idx="5170">
                  <c:v>25</c:v>
                </c:pt>
                <c:pt idx="5171">
                  <c:v>26</c:v>
                </c:pt>
                <c:pt idx="5172">
                  <c:v>23</c:v>
                </c:pt>
                <c:pt idx="5173">
                  <c:v>23</c:v>
                </c:pt>
                <c:pt idx="5174">
                  <c:v>25</c:v>
                </c:pt>
                <c:pt idx="5175">
                  <c:v>30</c:v>
                </c:pt>
                <c:pt idx="5176">
                  <c:v>24</c:v>
                </c:pt>
                <c:pt idx="5177">
                  <c:v>28</c:v>
                </c:pt>
                <c:pt idx="5178">
                  <c:v>23</c:v>
                </c:pt>
                <c:pt idx="5179">
                  <c:v>24</c:v>
                </c:pt>
                <c:pt idx="5180">
                  <c:v>28</c:v>
                </c:pt>
                <c:pt idx="5181">
                  <c:v>23</c:v>
                </c:pt>
                <c:pt idx="5182">
                  <c:v>23</c:v>
                </c:pt>
                <c:pt idx="5183">
                  <c:v>25</c:v>
                </c:pt>
                <c:pt idx="5184">
                  <c:v>25</c:v>
                </c:pt>
                <c:pt idx="5185">
                  <c:v>25</c:v>
                </c:pt>
                <c:pt idx="5186">
                  <c:v>28</c:v>
                </c:pt>
                <c:pt idx="5187">
                  <c:v>23</c:v>
                </c:pt>
                <c:pt idx="5188">
                  <c:v>24</c:v>
                </c:pt>
                <c:pt idx="5189">
                  <c:v>23</c:v>
                </c:pt>
                <c:pt idx="5190">
                  <c:v>26</c:v>
                </c:pt>
                <c:pt idx="5191">
                  <c:v>23</c:v>
                </c:pt>
                <c:pt idx="5192">
                  <c:v>28</c:v>
                </c:pt>
                <c:pt idx="5193">
                  <c:v>25</c:v>
                </c:pt>
                <c:pt idx="5194">
                  <c:v>24</c:v>
                </c:pt>
                <c:pt idx="5195">
                  <c:v>24</c:v>
                </c:pt>
                <c:pt idx="5196">
                  <c:v>24</c:v>
                </c:pt>
                <c:pt idx="5197">
                  <c:v>23</c:v>
                </c:pt>
                <c:pt idx="5198">
                  <c:v>24</c:v>
                </c:pt>
                <c:pt idx="5199">
                  <c:v>23</c:v>
                </c:pt>
                <c:pt idx="5200">
                  <c:v>25</c:v>
                </c:pt>
                <c:pt idx="5201">
                  <c:v>23</c:v>
                </c:pt>
                <c:pt idx="5202">
                  <c:v>23</c:v>
                </c:pt>
                <c:pt idx="5203">
                  <c:v>28</c:v>
                </c:pt>
                <c:pt idx="5204">
                  <c:v>25</c:v>
                </c:pt>
                <c:pt idx="5205">
                  <c:v>27</c:v>
                </c:pt>
                <c:pt idx="5206">
                  <c:v>24</c:v>
                </c:pt>
                <c:pt idx="5207">
                  <c:v>29</c:v>
                </c:pt>
                <c:pt idx="5208">
                  <c:v>25</c:v>
                </c:pt>
                <c:pt idx="5209">
                  <c:v>23</c:v>
                </c:pt>
                <c:pt idx="5210">
                  <c:v>26</c:v>
                </c:pt>
                <c:pt idx="5211">
                  <c:v>28</c:v>
                </c:pt>
                <c:pt idx="5212">
                  <c:v>25</c:v>
                </c:pt>
                <c:pt idx="5213">
                  <c:v>28</c:v>
                </c:pt>
                <c:pt idx="5214">
                  <c:v>30</c:v>
                </c:pt>
                <c:pt idx="5215">
                  <c:v>28</c:v>
                </c:pt>
                <c:pt idx="5216">
                  <c:v>28</c:v>
                </c:pt>
                <c:pt idx="5217">
                  <c:v>23</c:v>
                </c:pt>
                <c:pt idx="5218">
                  <c:v>23</c:v>
                </c:pt>
                <c:pt idx="5219">
                  <c:v>27</c:v>
                </c:pt>
                <c:pt idx="5220">
                  <c:v>30</c:v>
                </c:pt>
                <c:pt idx="5221">
                  <c:v>30</c:v>
                </c:pt>
                <c:pt idx="5222">
                  <c:v>25</c:v>
                </c:pt>
                <c:pt idx="5223">
                  <c:v>23</c:v>
                </c:pt>
                <c:pt idx="5224">
                  <c:v>30</c:v>
                </c:pt>
                <c:pt idx="5225">
                  <c:v>25</c:v>
                </c:pt>
                <c:pt idx="5226">
                  <c:v>25</c:v>
                </c:pt>
                <c:pt idx="5227">
                  <c:v>26</c:v>
                </c:pt>
                <c:pt idx="5228">
                  <c:v>24</c:v>
                </c:pt>
                <c:pt idx="5229">
                  <c:v>24</c:v>
                </c:pt>
                <c:pt idx="5230">
                  <c:v>29</c:v>
                </c:pt>
                <c:pt idx="5231">
                  <c:v>24</c:v>
                </c:pt>
                <c:pt idx="5232">
                  <c:v>26</c:v>
                </c:pt>
                <c:pt idx="5233">
                  <c:v>27</c:v>
                </c:pt>
                <c:pt idx="5234">
                  <c:v>29</c:v>
                </c:pt>
                <c:pt idx="5235">
                  <c:v>24</c:v>
                </c:pt>
                <c:pt idx="5236">
                  <c:v>25</c:v>
                </c:pt>
                <c:pt idx="5237">
                  <c:v>28</c:v>
                </c:pt>
                <c:pt idx="5238">
                  <c:v>25</c:v>
                </c:pt>
                <c:pt idx="5239">
                  <c:v>30</c:v>
                </c:pt>
                <c:pt idx="5240">
                  <c:v>24</c:v>
                </c:pt>
                <c:pt idx="5241">
                  <c:v>28</c:v>
                </c:pt>
                <c:pt idx="5242">
                  <c:v>24</c:v>
                </c:pt>
                <c:pt idx="5243">
                  <c:v>30</c:v>
                </c:pt>
                <c:pt idx="5244">
                  <c:v>28</c:v>
                </c:pt>
                <c:pt idx="5245">
                  <c:v>23</c:v>
                </c:pt>
                <c:pt idx="5246">
                  <c:v>30</c:v>
                </c:pt>
                <c:pt idx="5247">
                  <c:v>25</c:v>
                </c:pt>
                <c:pt idx="5248">
                  <c:v>28</c:v>
                </c:pt>
                <c:pt idx="5249">
                  <c:v>31</c:v>
                </c:pt>
                <c:pt idx="5250">
                  <c:v>30</c:v>
                </c:pt>
                <c:pt idx="5251">
                  <c:v>25</c:v>
                </c:pt>
                <c:pt idx="5252">
                  <c:v>26</c:v>
                </c:pt>
                <c:pt idx="5253">
                  <c:v>23</c:v>
                </c:pt>
                <c:pt idx="5254">
                  <c:v>29</c:v>
                </c:pt>
                <c:pt idx="5255">
                  <c:v>26</c:v>
                </c:pt>
                <c:pt idx="5256">
                  <c:v>25</c:v>
                </c:pt>
                <c:pt idx="5257">
                  <c:v>24</c:v>
                </c:pt>
                <c:pt idx="5258">
                  <c:v>25</c:v>
                </c:pt>
                <c:pt idx="5259">
                  <c:v>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385152"/>
        <c:axId val="190386944"/>
      </c:lineChart>
      <c:catAx>
        <c:axId val="190385152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386944"/>
        <c:crosses val="autoZero"/>
        <c:auto val="1"/>
        <c:lblAlgn val="ctr"/>
        <c:lblOffset val="100"/>
        <c:noMultiLvlLbl val="0"/>
      </c:catAx>
      <c:valAx>
        <c:axId val="1903869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3851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o-RO"/>
              <a:t>Lady</a:t>
            </a:r>
            <a:r>
              <a:rPr lang="en-GB"/>
              <a:t>'s</a:t>
            </a:r>
            <a:r>
              <a:rPr lang="en-GB" baseline="0"/>
              <a:t> Stones</a:t>
            </a:r>
            <a:endParaRPr lang="en-GB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Sheet1!$C$1:$C$434</c:f>
              <c:numCache>
                <c:formatCode>h:mm:ss</c:formatCode>
                <c:ptCount val="434"/>
                <c:pt idx="0">
                  <c:v>4.6296296296296294E-5</c:v>
                </c:pt>
                <c:pt idx="1">
                  <c:v>5.7870370370370366E-5</c:v>
                </c:pt>
                <c:pt idx="2">
                  <c:v>8.1018518518518516E-5</c:v>
                </c:pt>
                <c:pt idx="3">
                  <c:v>8.1018518518518516E-5</c:v>
                </c:pt>
                <c:pt idx="4">
                  <c:v>9.2592592592592588E-5</c:v>
                </c:pt>
                <c:pt idx="5">
                  <c:v>1.0416666666666667E-4</c:v>
                </c:pt>
                <c:pt idx="6">
                  <c:v>1.1574074074074073E-4</c:v>
                </c:pt>
                <c:pt idx="7">
                  <c:v>1.273148148148148E-4</c:v>
                </c:pt>
                <c:pt idx="8">
                  <c:v>1.3888888888888889E-4</c:v>
                </c:pt>
                <c:pt idx="9">
                  <c:v>1.5046296296296297E-4</c:v>
                </c:pt>
                <c:pt idx="10">
                  <c:v>1.6203703703703703E-4</c:v>
                </c:pt>
                <c:pt idx="11">
                  <c:v>1.7361111111111112E-4</c:v>
                </c:pt>
                <c:pt idx="12">
                  <c:v>1.8518518518518518E-4</c:v>
                </c:pt>
                <c:pt idx="13">
                  <c:v>1.9675925925925926E-4</c:v>
                </c:pt>
                <c:pt idx="14">
                  <c:v>2.0833333333333335E-4</c:v>
                </c:pt>
                <c:pt idx="15">
                  <c:v>2.199074074074074E-4</c:v>
                </c:pt>
                <c:pt idx="16">
                  <c:v>2.3148148148148146E-4</c:v>
                </c:pt>
                <c:pt idx="17">
                  <c:v>2.4305555555555552E-4</c:v>
                </c:pt>
                <c:pt idx="18">
                  <c:v>2.5462962962962961E-4</c:v>
                </c:pt>
                <c:pt idx="19">
                  <c:v>2.6620370370370372E-4</c:v>
                </c:pt>
                <c:pt idx="20">
                  <c:v>2.7777777777777778E-4</c:v>
                </c:pt>
                <c:pt idx="21">
                  <c:v>2.8935185185185189E-4</c:v>
                </c:pt>
                <c:pt idx="22">
                  <c:v>3.0092592592592595E-4</c:v>
                </c:pt>
                <c:pt idx="23">
                  <c:v>3.1250000000000001E-4</c:v>
                </c:pt>
                <c:pt idx="24">
                  <c:v>3.2407407407407406E-4</c:v>
                </c:pt>
                <c:pt idx="25">
                  <c:v>3.3564814814814812E-4</c:v>
                </c:pt>
                <c:pt idx="26">
                  <c:v>3.4722222222222224E-4</c:v>
                </c:pt>
                <c:pt idx="27">
                  <c:v>3.5879629629629635E-4</c:v>
                </c:pt>
                <c:pt idx="28">
                  <c:v>3.7037037037037035E-4</c:v>
                </c:pt>
                <c:pt idx="29">
                  <c:v>3.8194444444444446E-4</c:v>
                </c:pt>
                <c:pt idx="30">
                  <c:v>3.9351851851851852E-4</c:v>
                </c:pt>
                <c:pt idx="31">
                  <c:v>4.0509259259259258E-4</c:v>
                </c:pt>
                <c:pt idx="32">
                  <c:v>4.1666666666666669E-4</c:v>
                </c:pt>
                <c:pt idx="33">
                  <c:v>4.2824074074074075E-4</c:v>
                </c:pt>
                <c:pt idx="34">
                  <c:v>4.3981481481481481E-4</c:v>
                </c:pt>
                <c:pt idx="35">
                  <c:v>4.5138888888888892E-4</c:v>
                </c:pt>
                <c:pt idx="36">
                  <c:v>4.6296296296296293E-4</c:v>
                </c:pt>
                <c:pt idx="37">
                  <c:v>4.7453703703703704E-4</c:v>
                </c:pt>
                <c:pt idx="38">
                  <c:v>4.8611111111111104E-4</c:v>
                </c:pt>
                <c:pt idx="39">
                  <c:v>4.9768518518518521E-4</c:v>
                </c:pt>
                <c:pt idx="40">
                  <c:v>5.0925925925925921E-4</c:v>
                </c:pt>
                <c:pt idx="41">
                  <c:v>5.2083333333333333E-4</c:v>
                </c:pt>
                <c:pt idx="42">
                  <c:v>5.3240740740740744E-4</c:v>
                </c:pt>
                <c:pt idx="43">
                  <c:v>5.4398148148148144E-4</c:v>
                </c:pt>
                <c:pt idx="44">
                  <c:v>5.5555555555555556E-4</c:v>
                </c:pt>
                <c:pt idx="45">
                  <c:v>5.6712962962962956E-4</c:v>
                </c:pt>
                <c:pt idx="46">
                  <c:v>5.7870370370370378E-4</c:v>
                </c:pt>
                <c:pt idx="47">
                  <c:v>5.9027777777777778E-4</c:v>
                </c:pt>
                <c:pt idx="48">
                  <c:v>6.018518518518519E-4</c:v>
                </c:pt>
                <c:pt idx="49">
                  <c:v>6.134259259259259E-4</c:v>
                </c:pt>
                <c:pt idx="50">
                  <c:v>6.2500000000000001E-4</c:v>
                </c:pt>
                <c:pt idx="51">
                  <c:v>6.3657407407407402E-4</c:v>
                </c:pt>
                <c:pt idx="52">
                  <c:v>6.4814814814814813E-4</c:v>
                </c:pt>
                <c:pt idx="53">
                  <c:v>6.5972222222222213E-4</c:v>
                </c:pt>
                <c:pt idx="54">
                  <c:v>6.7129629629629625E-4</c:v>
                </c:pt>
                <c:pt idx="55">
                  <c:v>6.8287037037037025E-4</c:v>
                </c:pt>
                <c:pt idx="56">
                  <c:v>6.9444444444444447E-4</c:v>
                </c:pt>
                <c:pt idx="57">
                  <c:v>7.0601851851851847E-4</c:v>
                </c:pt>
                <c:pt idx="58">
                  <c:v>7.175925925925927E-4</c:v>
                </c:pt>
                <c:pt idx="59">
                  <c:v>7.291666666666667E-4</c:v>
                </c:pt>
                <c:pt idx="60">
                  <c:v>7.407407407407407E-4</c:v>
                </c:pt>
                <c:pt idx="61">
                  <c:v>7.5231481481481471E-4</c:v>
                </c:pt>
                <c:pt idx="62">
                  <c:v>7.6388888888888893E-4</c:v>
                </c:pt>
                <c:pt idx="63">
                  <c:v>7.7546296296296304E-4</c:v>
                </c:pt>
                <c:pt idx="64">
                  <c:v>7.8703703703703705E-4</c:v>
                </c:pt>
                <c:pt idx="65">
                  <c:v>7.9861111111111105E-4</c:v>
                </c:pt>
                <c:pt idx="66">
                  <c:v>8.1018518518518516E-4</c:v>
                </c:pt>
                <c:pt idx="67">
                  <c:v>8.2175925925925917E-4</c:v>
                </c:pt>
                <c:pt idx="68">
                  <c:v>8.3333333333333339E-4</c:v>
                </c:pt>
                <c:pt idx="69">
                  <c:v>8.449074074074075E-4</c:v>
                </c:pt>
                <c:pt idx="70">
                  <c:v>8.564814814814815E-4</c:v>
                </c:pt>
                <c:pt idx="71">
                  <c:v>8.6805555555555551E-4</c:v>
                </c:pt>
                <c:pt idx="72">
                  <c:v>8.7962962962962962E-4</c:v>
                </c:pt>
                <c:pt idx="73">
                  <c:v>8.9120370370370362E-4</c:v>
                </c:pt>
                <c:pt idx="74">
                  <c:v>9.0277777777777784E-4</c:v>
                </c:pt>
                <c:pt idx="75">
                  <c:v>9.1435185185185185E-4</c:v>
                </c:pt>
                <c:pt idx="76">
                  <c:v>9.2592592592592585E-4</c:v>
                </c:pt>
                <c:pt idx="77">
                  <c:v>9.3750000000000007E-4</c:v>
                </c:pt>
                <c:pt idx="78">
                  <c:v>9.4907407407407408E-4</c:v>
                </c:pt>
                <c:pt idx="79">
                  <c:v>9.6064814814814808E-4</c:v>
                </c:pt>
                <c:pt idx="80">
                  <c:v>9.7222222222222209E-4</c:v>
                </c:pt>
                <c:pt idx="81">
                  <c:v>9.8379629629629642E-4</c:v>
                </c:pt>
                <c:pt idx="82">
                  <c:v>9.9537037037037042E-4</c:v>
                </c:pt>
                <c:pt idx="83">
                  <c:v>1.0069444444444444E-3</c:v>
                </c:pt>
                <c:pt idx="84">
                  <c:v>1.4004629629629629E-3</c:v>
                </c:pt>
                <c:pt idx="85">
                  <c:v>1.4120370370370369E-3</c:v>
                </c:pt>
                <c:pt idx="86">
                  <c:v>1.423611111111111E-3</c:v>
                </c:pt>
                <c:pt idx="87">
                  <c:v>1.4351851851851854E-3</c:v>
                </c:pt>
                <c:pt idx="88">
                  <c:v>1.4467592592592594E-3</c:v>
                </c:pt>
                <c:pt idx="89">
                  <c:v>1.4583333333333334E-3</c:v>
                </c:pt>
                <c:pt idx="90">
                  <c:v>1.4699074074074074E-3</c:v>
                </c:pt>
                <c:pt idx="91">
                  <c:v>1.4814814814814814E-3</c:v>
                </c:pt>
                <c:pt idx="92">
                  <c:v>1.4930555555555556E-3</c:v>
                </c:pt>
                <c:pt idx="93">
                  <c:v>1.5046296296296294E-3</c:v>
                </c:pt>
                <c:pt idx="94">
                  <c:v>1.5162037037037036E-3</c:v>
                </c:pt>
                <c:pt idx="95">
                  <c:v>1.5277777777777779E-3</c:v>
                </c:pt>
                <c:pt idx="96">
                  <c:v>1.5393518518518519E-3</c:v>
                </c:pt>
                <c:pt idx="97">
                  <c:v>1.5509259259259261E-3</c:v>
                </c:pt>
                <c:pt idx="98">
                  <c:v>1.5624999999999999E-3</c:v>
                </c:pt>
                <c:pt idx="99">
                  <c:v>1.5740740740740741E-3</c:v>
                </c:pt>
                <c:pt idx="100">
                  <c:v>1.5856481481481479E-3</c:v>
                </c:pt>
                <c:pt idx="101">
                  <c:v>1.5972222222222221E-3</c:v>
                </c:pt>
                <c:pt idx="102">
                  <c:v>1.6087962962962963E-3</c:v>
                </c:pt>
                <c:pt idx="103">
                  <c:v>1.6203703703703703E-3</c:v>
                </c:pt>
                <c:pt idx="104">
                  <c:v>1.6319444444444445E-3</c:v>
                </c:pt>
                <c:pt idx="105">
                  <c:v>1.6435185185185183E-3</c:v>
                </c:pt>
                <c:pt idx="106">
                  <c:v>1.6550925925925926E-3</c:v>
                </c:pt>
                <c:pt idx="107">
                  <c:v>1.6666666666666668E-3</c:v>
                </c:pt>
                <c:pt idx="108">
                  <c:v>1.6782407407407406E-3</c:v>
                </c:pt>
                <c:pt idx="109">
                  <c:v>1.689814814814815E-3</c:v>
                </c:pt>
                <c:pt idx="110">
                  <c:v>1.7013888888888892E-3</c:v>
                </c:pt>
                <c:pt idx="111">
                  <c:v>1.712962962962963E-3</c:v>
                </c:pt>
                <c:pt idx="112">
                  <c:v>1.7245370370370372E-3</c:v>
                </c:pt>
                <c:pt idx="113">
                  <c:v>1.736111111111111E-3</c:v>
                </c:pt>
                <c:pt idx="114">
                  <c:v>1.7476851851851852E-3</c:v>
                </c:pt>
                <c:pt idx="115">
                  <c:v>1.7592592592592592E-3</c:v>
                </c:pt>
                <c:pt idx="116">
                  <c:v>1.7708333333333332E-3</c:v>
                </c:pt>
                <c:pt idx="117">
                  <c:v>1.7824074074074072E-3</c:v>
                </c:pt>
                <c:pt idx="118">
                  <c:v>1.7939814814814815E-3</c:v>
                </c:pt>
                <c:pt idx="119">
                  <c:v>1.8055555555555557E-3</c:v>
                </c:pt>
                <c:pt idx="120">
                  <c:v>1.8171296296296297E-3</c:v>
                </c:pt>
                <c:pt idx="121">
                  <c:v>1.8287037037037037E-3</c:v>
                </c:pt>
                <c:pt idx="122">
                  <c:v>1.8402777777777777E-3</c:v>
                </c:pt>
                <c:pt idx="123">
                  <c:v>1.8518518518518517E-3</c:v>
                </c:pt>
                <c:pt idx="124">
                  <c:v>1.8634259259259261E-3</c:v>
                </c:pt>
                <c:pt idx="125">
                  <c:v>1.8750000000000001E-3</c:v>
                </c:pt>
                <c:pt idx="126">
                  <c:v>1.8865740740740742E-3</c:v>
                </c:pt>
                <c:pt idx="127">
                  <c:v>1.8981481481481482E-3</c:v>
                </c:pt>
                <c:pt idx="128">
                  <c:v>1.9097222222222222E-3</c:v>
                </c:pt>
                <c:pt idx="129">
                  <c:v>1.9212962962962962E-3</c:v>
                </c:pt>
                <c:pt idx="130">
                  <c:v>1.9328703703703704E-3</c:v>
                </c:pt>
                <c:pt idx="131">
                  <c:v>1.9444444444444442E-3</c:v>
                </c:pt>
                <c:pt idx="132">
                  <c:v>1.9560185185185184E-3</c:v>
                </c:pt>
                <c:pt idx="133">
                  <c:v>1.9675925925925928E-3</c:v>
                </c:pt>
                <c:pt idx="134">
                  <c:v>1.9791666666666668E-3</c:v>
                </c:pt>
                <c:pt idx="135">
                  <c:v>1.9907407407407408E-3</c:v>
                </c:pt>
                <c:pt idx="136">
                  <c:v>2.0023148148148148E-3</c:v>
                </c:pt>
                <c:pt idx="137">
                  <c:v>2.0138888888888888E-3</c:v>
                </c:pt>
                <c:pt idx="138">
                  <c:v>2.0254629629629629E-3</c:v>
                </c:pt>
                <c:pt idx="139">
                  <c:v>2.0370370370370373E-3</c:v>
                </c:pt>
                <c:pt idx="140">
                  <c:v>2.0486111111111113E-3</c:v>
                </c:pt>
                <c:pt idx="141">
                  <c:v>2.0601851851851853E-3</c:v>
                </c:pt>
                <c:pt idx="142">
                  <c:v>2.0717592592592593E-3</c:v>
                </c:pt>
                <c:pt idx="143">
                  <c:v>4.1898148148148146E-3</c:v>
                </c:pt>
                <c:pt idx="144">
                  <c:v>4.2013888888888891E-3</c:v>
                </c:pt>
                <c:pt idx="145">
                  <c:v>4.2129629629629626E-3</c:v>
                </c:pt>
                <c:pt idx="146">
                  <c:v>4.2245370370370371E-3</c:v>
                </c:pt>
                <c:pt idx="147">
                  <c:v>4.2361111111111106E-3</c:v>
                </c:pt>
                <c:pt idx="148">
                  <c:v>4.2476851851851851E-3</c:v>
                </c:pt>
                <c:pt idx="149">
                  <c:v>4.2592592592592595E-3</c:v>
                </c:pt>
                <c:pt idx="150">
                  <c:v>4.2708333333333339E-3</c:v>
                </c:pt>
                <c:pt idx="151">
                  <c:v>4.2824074074074075E-3</c:v>
                </c:pt>
                <c:pt idx="152">
                  <c:v>4.2939814814814811E-3</c:v>
                </c:pt>
                <c:pt idx="153">
                  <c:v>4.3055555555555555E-3</c:v>
                </c:pt>
                <c:pt idx="154">
                  <c:v>4.31712962962963E-3</c:v>
                </c:pt>
                <c:pt idx="155">
                  <c:v>4.3287037037037035E-3</c:v>
                </c:pt>
                <c:pt idx="156">
                  <c:v>4.340277777777778E-3</c:v>
                </c:pt>
                <c:pt idx="157">
                  <c:v>4.3518518518518515E-3</c:v>
                </c:pt>
                <c:pt idx="158">
                  <c:v>4.363425925925926E-3</c:v>
                </c:pt>
                <c:pt idx="159">
                  <c:v>4.3749999999999995E-3</c:v>
                </c:pt>
                <c:pt idx="160">
                  <c:v>4.386574074074074E-3</c:v>
                </c:pt>
                <c:pt idx="161">
                  <c:v>4.3981481481481484E-3</c:v>
                </c:pt>
                <c:pt idx="162">
                  <c:v>4.409722222222222E-3</c:v>
                </c:pt>
                <c:pt idx="163">
                  <c:v>4.4212962962962956E-3</c:v>
                </c:pt>
                <c:pt idx="164">
                  <c:v>4.4328703703703709E-3</c:v>
                </c:pt>
                <c:pt idx="165">
                  <c:v>4.4444444444444444E-3</c:v>
                </c:pt>
                <c:pt idx="166">
                  <c:v>4.4560185185185189E-3</c:v>
                </c:pt>
                <c:pt idx="167">
                  <c:v>4.4675925925925933E-3</c:v>
                </c:pt>
                <c:pt idx="168">
                  <c:v>4.4791666666666669E-3</c:v>
                </c:pt>
                <c:pt idx="169">
                  <c:v>4.4907407407407405E-3</c:v>
                </c:pt>
                <c:pt idx="170">
                  <c:v>4.5023148148148149E-3</c:v>
                </c:pt>
                <c:pt idx="171">
                  <c:v>4.5138888888888893E-3</c:v>
                </c:pt>
                <c:pt idx="172">
                  <c:v>4.5254629629629629E-3</c:v>
                </c:pt>
                <c:pt idx="173">
                  <c:v>4.5370370370370365E-3</c:v>
                </c:pt>
                <c:pt idx="174">
                  <c:v>4.5486111111111109E-3</c:v>
                </c:pt>
                <c:pt idx="175">
                  <c:v>4.5601851851851853E-3</c:v>
                </c:pt>
                <c:pt idx="176">
                  <c:v>4.5717592592592589E-3</c:v>
                </c:pt>
                <c:pt idx="177">
                  <c:v>4.5833333333333334E-3</c:v>
                </c:pt>
                <c:pt idx="178">
                  <c:v>4.5949074074074078E-3</c:v>
                </c:pt>
                <c:pt idx="179">
                  <c:v>4.6064814814814814E-3</c:v>
                </c:pt>
                <c:pt idx="180">
                  <c:v>4.6180555555555558E-3</c:v>
                </c:pt>
                <c:pt idx="181">
                  <c:v>4.6296296296296302E-3</c:v>
                </c:pt>
                <c:pt idx="182">
                  <c:v>4.6412037037037038E-3</c:v>
                </c:pt>
                <c:pt idx="183">
                  <c:v>4.6527777777777774E-3</c:v>
                </c:pt>
                <c:pt idx="184">
                  <c:v>4.6643518518518518E-3</c:v>
                </c:pt>
                <c:pt idx="185">
                  <c:v>4.6759259259259263E-3</c:v>
                </c:pt>
                <c:pt idx="186">
                  <c:v>4.6874999999999998E-3</c:v>
                </c:pt>
                <c:pt idx="187">
                  <c:v>4.6990740740740743E-3</c:v>
                </c:pt>
                <c:pt idx="188">
                  <c:v>4.7106481481481478E-3</c:v>
                </c:pt>
                <c:pt idx="189">
                  <c:v>4.7222222222222223E-3</c:v>
                </c:pt>
                <c:pt idx="190">
                  <c:v>4.7337962962962958E-3</c:v>
                </c:pt>
                <c:pt idx="191">
                  <c:v>4.7453703703703703E-3</c:v>
                </c:pt>
                <c:pt idx="192">
                  <c:v>4.7569444444444447E-3</c:v>
                </c:pt>
                <c:pt idx="193">
                  <c:v>4.7685185185185183E-3</c:v>
                </c:pt>
                <c:pt idx="194">
                  <c:v>4.7800925925925919E-3</c:v>
                </c:pt>
                <c:pt idx="195">
                  <c:v>4.7916666666666672E-3</c:v>
                </c:pt>
                <c:pt idx="196">
                  <c:v>4.8032407407407407E-3</c:v>
                </c:pt>
                <c:pt idx="197">
                  <c:v>4.8148148148148152E-3</c:v>
                </c:pt>
                <c:pt idx="198">
                  <c:v>4.8263888888888887E-3</c:v>
                </c:pt>
                <c:pt idx="199">
                  <c:v>4.8379629629629632E-3</c:v>
                </c:pt>
                <c:pt idx="200">
                  <c:v>4.8495370370370368E-3</c:v>
                </c:pt>
                <c:pt idx="201">
                  <c:v>4.8611111111111112E-3</c:v>
                </c:pt>
                <c:pt idx="202">
                  <c:v>4.8726851851851856E-3</c:v>
                </c:pt>
                <c:pt idx="203">
                  <c:v>4.8842592592592592E-3</c:v>
                </c:pt>
                <c:pt idx="204">
                  <c:v>4.8958333333333328E-3</c:v>
                </c:pt>
                <c:pt idx="205">
                  <c:v>4.9074074074074072E-3</c:v>
                </c:pt>
                <c:pt idx="206">
                  <c:v>4.9189814814814816E-3</c:v>
                </c:pt>
                <c:pt idx="207">
                  <c:v>4.9305555555555552E-3</c:v>
                </c:pt>
                <c:pt idx="208">
                  <c:v>4.9421296296296288E-3</c:v>
                </c:pt>
                <c:pt idx="209">
                  <c:v>4.9537037037037041E-3</c:v>
                </c:pt>
                <c:pt idx="210">
                  <c:v>4.9652777777777777E-3</c:v>
                </c:pt>
                <c:pt idx="211">
                  <c:v>4.9768518518518521E-3</c:v>
                </c:pt>
                <c:pt idx="212">
                  <c:v>4.9884259259259265E-3</c:v>
                </c:pt>
                <c:pt idx="213">
                  <c:v>5.0000000000000001E-3</c:v>
                </c:pt>
                <c:pt idx="214">
                  <c:v>5.0115740740740737E-3</c:v>
                </c:pt>
                <c:pt idx="215">
                  <c:v>5.0231481481481481E-3</c:v>
                </c:pt>
                <c:pt idx="216">
                  <c:v>5.0347222222222225E-3</c:v>
                </c:pt>
                <c:pt idx="217">
                  <c:v>5.0462962962962961E-3</c:v>
                </c:pt>
                <c:pt idx="218">
                  <c:v>5.0578703703703706E-3</c:v>
                </c:pt>
                <c:pt idx="219">
                  <c:v>5.0694444444444441E-3</c:v>
                </c:pt>
                <c:pt idx="220">
                  <c:v>5.0810185185185186E-3</c:v>
                </c:pt>
                <c:pt idx="221">
                  <c:v>5.0925925925925921E-3</c:v>
                </c:pt>
                <c:pt idx="222">
                  <c:v>5.1041666666666666E-3</c:v>
                </c:pt>
                <c:pt idx="223">
                  <c:v>5.115740740740741E-3</c:v>
                </c:pt>
                <c:pt idx="224">
                  <c:v>5.1273148148148146E-3</c:v>
                </c:pt>
                <c:pt idx="225">
                  <c:v>5.138888888888889E-3</c:v>
                </c:pt>
                <c:pt idx="226">
                  <c:v>5.1504629629629635E-3</c:v>
                </c:pt>
                <c:pt idx="227">
                  <c:v>5.162037037037037E-3</c:v>
                </c:pt>
                <c:pt idx="228">
                  <c:v>5.1736111111111115E-3</c:v>
                </c:pt>
                <c:pt idx="229">
                  <c:v>5.185185185185185E-3</c:v>
                </c:pt>
                <c:pt idx="230">
                  <c:v>5.1967592592592595E-3</c:v>
                </c:pt>
                <c:pt idx="231">
                  <c:v>5.208333333333333E-3</c:v>
                </c:pt>
                <c:pt idx="232">
                  <c:v>5.2199074074074066E-3</c:v>
                </c:pt>
                <c:pt idx="233">
                  <c:v>5.2314814814814819E-3</c:v>
                </c:pt>
                <c:pt idx="234">
                  <c:v>5.2430555555555555E-3</c:v>
                </c:pt>
                <c:pt idx="235">
                  <c:v>5.2546296296296299E-3</c:v>
                </c:pt>
                <c:pt idx="236">
                  <c:v>5.2662037037037035E-3</c:v>
                </c:pt>
                <c:pt idx="237">
                  <c:v>5.2777777777777771E-3</c:v>
                </c:pt>
                <c:pt idx="238">
                  <c:v>5.2893518518518515E-3</c:v>
                </c:pt>
                <c:pt idx="239">
                  <c:v>5.3009259259259251E-3</c:v>
                </c:pt>
                <c:pt idx="240">
                  <c:v>5.3125000000000004E-3</c:v>
                </c:pt>
                <c:pt idx="241">
                  <c:v>5.3240740740740748E-3</c:v>
                </c:pt>
                <c:pt idx="242">
                  <c:v>5.3356481481481484E-3</c:v>
                </c:pt>
                <c:pt idx="243">
                  <c:v>5.347222222222222E-3</c:v>
                </c:pt>
                <c:pt idx="244">
                  <c:v>5.3587962962962964E-3</c:v>
                </c:pt>
                <c:pt idx="245">
                  <c:v>5.37037037037037E-3</c:v>
                </c:pt>
                <c:pt idx="246">
                  <c:v>5.3819444444444453E-3</c:v>
                </c:pt>
                <c:pt idx="247">
                  <c:v>5.3935185185185188E-3</c:v>
                </c:pt>
                <c:pt idx="248">
                  <c:v>5.4050925925925924E-3</c:v>
                </c:pt>
                <c:pt idx="249">
                  <c:v>5.4166666666666669E-3</c:v>
                </c:pt>
                <c:pt idx="250">
                  <c:v>5.4282407407407404E-3</c:v>
                </c:pt>
                <c:pt idx="251">
                  <c:v>5.4398148148148149E-3</c:v>
                </c:pt>
                <c:pt idx="252">
                  <c:v>5.4513888888888884E-3</c:v>
                </c:pt>
                <c:pt idx="253">
                  <c:v>5.4629629629629637E-3</c:v>
                </c:pt>
                <c:pt idx="254">
                  <c:v>5.4745370370370373E-3</c:v>
                </c:pt>
                <c:pt idx="255">
                  <c:v>5.4861111111111117E-3</c:v>
                </c:pt>
                <c:pt idx="256">
                  <c:v>5.4976851851851853E-3</c:v>
                </c:pt>
                <c:pt idx="257">
                  <c:v>5.5092592592592589E-3</c:v>
                </c:pt>
                <c:pt idx="258">
                  <c:v>5.5208333333333333E-3</c:v>
                </c:pt>
                <c:pt idx="259">
                  <c:v>5.5324074074074069E-3</c:v>
                </c:pt>
                <c:pt idx="260">
                  <c:v>5.5439814814814822E-3</c:v>
                </c:pt>
                <c:pt idx="261">
                  <c:v>5.5555555555555558E-3</c:v>
                </c:pt>
                <c:pt idx="262">
                  <c:v>5.5671296296296302E-3</c:v>
                </c:pt>
                <c:pt idx="263">
                  <c:v>5.5787037037037038E-3</c:v>
                </c:pt>
                <c:pt idx="264">
                  <c:v>5.5902777777777782E-3</c:v>
                </c:pt>
                <c:pt idx="265">
                  <c:v>5.6018518518518518E-3</c:v>
                </c:pt>
                <c:pt idx="266">
                  <c:v>5.6134259259259271E-3</c:v>
                </c:pt>
                <c:pt idx="267">
                  <c:v>5.6249999999999989E-3</c:v>
                </c:pt>
                <c:pt idx="268">
                  <c:v>5.6365740740740742E-3</c:v>
                </c:pt>
                <c:pt idx="269">
                  <c:v>5.6481481481481478E-3</c:v>
                </c:pt>
                <c:pt idx="270">
                  <c:v>5.6597222222222222E-3</c:v>
                </c:pt>
                <c:pt idx="271">
                  <c:v>5.6712962962962958E-3</c:v>
                </c:pt>
                <c:pt idx="272">
                  <c:v>5.6828703703703702E-3</c:v>
                </c:pt>
                <c:pt idx="273">
                  <c:v>5.6944444444444438E-3</c:v>
                </c:pt>
                <c:pt idx="274">
                  <c:v>5.7060185185185191E-3</c:v>
                </c:pt>
                <c:pt idx="275">
                  <c:v>5.7175925925925927E-3</c:v>
                </c:pt>
                <c:pt idx="276">
                  <c:v>5.7291666666666671E-3</c:v>
                </c:pt>
                <c:pt idx="277">
                  <c:v>5.7407407407407416E-3</c:v>
                </c:pt>
                <c:pt idx="278">
                  <c:v>5.7523148148148143E-3</c:v>
                </c:pt>
                <c:pt idx="279">
                  <c:v>5.7638888888888887E-3</c:v>
                </c:pt>
                <c:pt idx="280">
                  <c:v>5.7754629629629623E-3</c:v>
                </c:pt>
                <c:pt idx="281">
                  <c:v>5.7870370370370376E-3</c:v>
                </c:pt>
                <c:pt idx="282">
                  <c:v>5.7986111111111112E-3</c:v>
                </c:pt>
                <c:pt idx="283">
                  <c:v>5.8101851851851856E-3</c:v>
                </c:pt>
                <c:pt idx="284">
                  <c:v>5.8217592592592592E-3</c:v>
                </c:pt>
                <c:pt idx="285">
                  <c:v>5.8333333333333336E-3</c:v>
                </c:pt>
                <c:pt idx="286">
                  <c:v>5.8449074074074072E-3</c:v>
                </c:pt>
                <c:pt idx="287">
                  <c:v>5.8564814814814825E-3</c:v>
                </c:pt>
                <c:pt idx="288">
                  <c:v>5.8680555555555543E-3</c:v>
                </c:pt>
                <c:pt idx="289">
                  <c:v>5.8796296296296296E-3</c:v>
                </c:pt>
                <c:pt idx="290">
                  <c:v>5.8912037037037032E-3</c:v>
                </c:pt>
                <c:pt idx="291">
                  <c:v>5.9027777777777776E-3</c:v>
                </c:pt>
                <c:pt idx="292">
                  <c:v>5.9143518518518521E-3</c:v>
                </c:pt>
                <c:pt idx="293">
                  <c:v>5.9259259259259256E-3</c:v>
                </c:pt>
                <c:pt idx="294">
                  <c:v>5.9375000000000009E-3</c:v>
                </c:pt>
                <c:pt idx="295">
                  <c:v>5.9490740740740745E-3</c:v>
                </c:pt>
                <c:pt idx="296">
                  <c:v>5.9606481481481489E-3</c:v>
                </c:pt>
                <c:pt idx="297">
                  <c:v>5.9722222222222225E-3</c:v>
                </c:pt>
                <c:pt idx="298">
                  <c:v>5.9837962962962961E-3</c:v>
                </c:pt>
                <c:pt idx="299">
                  <c:v>5.9953703703703697E-3</c:v>
                </c:pt>
                <c:pt idx="300">
                  <c:v>6.0069444444444441E-3</c:v>
                </c:pt>
                <c:pt idx="301">
                  <c:v>6.0185185185185177E-3</c:v>
                </c:pt>
                <c:pt idx="302">
                  <c:v>6.030092592592593E-3</c:v>
                </c:pt>
                <c:pt idx="303">
                  <c:v>6.0416666666666665E-3</c:v>
                </c:pt>
                <c:pt idx="304">
                  <c:v>6.053240740740741E-3</c:v>
                </c:pt>
                <c:pt idx="305">
                  <c:v>6.0648148148148145E-3</c:v>
                </c:pt>
                <c:pt idx="306">
                  <c:v>6.076388888888889E-3</c:v>
                </c:pt>
                <c:pt idx="307">
                  <c:v>6.0879629629629643E-3</c:v>
                </c:pt>
                <c:pt idx="308">
                  <c:v>6.0995370370370361E-3</c:v>
                </c:pt>
                <c:pt idx="309">
                  <c:v>6.1111111111111114E-3</c:v>
                </c:pt>
                <c:pt idx="310">
                  <c:v>6.122685185185185E-3</c:v>
                </c:pt>
                <c:pt idx="311">
                  <c:v>6.1342592592592594E-3</c:v>
                </c:pt>
                <c:pt idx="312">
                  <c:v>6.145833333333333E-3</c:v>
                </c:pt>
                <c:pt idx="313">
                  <c:v>6.1574074074074074E-3</c:v>
                </c:pt>
                <c:pt idx="314">
                  <c:v>6.168981481481481E-3</c:v>
                </c:pt>
                <c:pt idx="315">
                  <c:v>6.1805555555555563E-3</c:v>
                </c:pt>
                <c:pt idx="316">
                  <c:v>6.1921296296296299E-3</c:v>
                </c:pt>
                <c:pt idx="317">
                  <c:v>6.2037037037037043E-3</c:v>
                </c:pt>
                <c:pt idx="318">
                  <c:v>6.215277777777777E-3</c:v>
                </c:pt>
                <c:pt idx="319">
                  <c:v>6.2268518518518515E-3</c:v>
                </c:pt>
                <c:pt idx="320">
                  <c:v>6.238425925925925E-3</c:v>
                </c:pt>
                <c:pt idx="321">
                  <c:v>6.2499999999999995E-3</c:v>
                </c:pt>
                <c:pt idx="322">
                  <c:v>6.2615740740740748E-3</c:v>
                </c:pt>
                <c:pt idx="323">
                  <c:v>6.2731481481481484E-3</c:v>
                </c:pt>
                <c:pt idx="324">
                  <c:v>6.2847222222222228E-3</c:v>
                </c:pt>
                <c:pt idx="325">
                  <c:v>6.2962962962962964E-3</c:v>
                </c:pt>
                <c:pt idx="326">
                  <c:v>6.3078703703703708E-3</c:v>
                </c:pt>
                <c:pt idx="327">
                  <c:v>6.3194444444444444E-3</c:v>
                </c:pt>
                <c:pt idx="328">
                  <c:v>6.3310185185185197E-3</c:v>
                </c:pt>
                <c:pt idx="329">
                  <c:v>6.3425925925925915E-3</c:v>
                </c:pt>
                <c:pt idx="330">
                  <c:v>6.3541666666666668E-3</c:v>
                </c:pt>
                <c:pt idx="331">
                  <c:v>6.3657407407407404E-3</c:v>
                </c:pt>
                <c:pt idx="332">
                  <c:v>6.3773148148148148E-3</c:v>
                </c:pt>
                <c:pt idx="333">
                  <c:v>6.3888888888888884E-3</c:v>
                </c:pt>
                <c:pt idx="334">
                  <c:v>6.4004629629629628E-3</c:v>
                </c:pt>
                <c:pt idx="335">
                  <c:v>6.4120370370370364E-3</c:v>
                </c:pt>
                <c:pt idx="336">
                  <c:v>6.4236111111111117E-3</c:v>
                </c:pt>
                <c:pt idx="337">
                  <c:v>6.4351851851851861E-3</c:v>
                </c:pt>
                <c:pt idx="338">
                  <c:v>6.4467592592592597E-3</c:v>
                </c:pt>
                <c:pt idx="339">
                  <c:v>6.4583333333333333E-3</c:v>
                </c:pt>
                <c:pt idx="340">
                  <c:v>6.4699074074074069E-3</c:v>
                </c:pt>
                <c:pt idx="341">
                  <c:v>6.4814814814814813E-3</c:v>
                </c:pt>
                <c:pt idx="342">
                  <c:v>6.4930555555555549E-3</c:v>
                </c:pt>
                <c:pt idx="343">
                  <c:v>6.5046296296296302E-3</c:v>
                </c:pt>
                <c:pt idx="344">
                  <c:v>6.5162037037037037E-3</c:v>
                </c:pt>
                <c:pt idx="345">
                  <c:v>6.5277777777777782E-3</c:v>
                </c:pt>
                <c:pt idx="346">
                  <c:v>6.5393518518518517E-3</c:v>
                </c:pt>
                <c:pt idx="347">
                  <c:v>6.5509259259259262E-3</c:v>
                </c:pt>
                <c:pt idx="348">
                  <c:v>6.5624999999999998E-3</c:v>
                </c:pt>
                <c:pt idx="349">
                  <c:v>6.5740740740740733E-3</c:v>
                </c:pt>
                <c:pt idx="350">
                  <c:v>6.5856481481481469E-3</c:v>
                </c:pt>
                <c:pt idx="351">
                  <c:v>6.5972222222222222E-3</c:v>
                </c:pt>
                <c:pt idx="352">
                  <c:v>6.6087962962962966E-3</c:v>
                </c:pt>
                <c:pt idx="353">
                  <c:v>6.6203703703703702E-3</c:v>
                </c:pt>
                <c:pt idx="354">
                  <c:v>6.6319444444444446E-3</c:v>
                </c:pt>
                <c:pt idx="355">
                  <c:v>6.6435185185185182E-3</c:v>
                </c:pt>
                <c:pt idx="356">
                  <c:v>6.6550925925925935E-3</c:v>
                </c:pt>
                <c:pt idx="357">
                  <c:v>6.6666666666666671E-3</c:v>
                </c:pt>
                <c:pt idx="358">
                  <c:v>6.6782407407407415E-3</c:v>
                </c:pt>
                <c:pt idx="359">
                  <c:v>6.6898148148148142E-3</c:v>
                </c:pt>
                <c:pt idx="360">
                  <c:v>6.7013888888888887E-3</c:v>
                </c:pt>
                <c:pt idx="361">
                  <c:v>6.7129629629629622E-3</c:v>
                </c:pt>
                <c:pt idx="362">
                  <c:v>6.7245370370370367E-3</c:v>
                </c:pt>
                <c:pt idx="363">
                  <c:v>6.7361111111111103E-3</c:v>
                </c:pt>
                <c:pt idx="364">
                  <c:v>6.7476851851851856E-3</c:v>
                </c:pt>
                <c:pt idx="365">
                  <c:v>6.7592592592592591E-3</c:v>
                </c:pt>
                <c:pt idx="366">
                  <c:v>6.7708333333333336E-3</c:v>
                </c:pt>
                <c:pt idx="367">
                  <c:v>6.782407407407408E-3</c:v>
                </c:pt>
                <c:pt idx="368">
                  <c:v>6.7939814814814816E-3</c:v>
                </c:pt>
                <c:pt idx="369">
                  <c:v>6.8055555555555569E-3</c:v>
                </c:pt>
                <c:pt idx="370">
                  <c:v>6.8171296296296287E-3</c:v>
                </c:pt>
                <c:pt idx="371">
                  <c:v>6.828703703703704E-3</c:v>
                </c:pt>
                <c:pt idx="372">
                  <c:v>6.8402777777777776E-3</c:v>
                </c:pt>
                <c:pt idx="373">
                  <c:v>6.851851851851852E-3</c:v>
                </c:pt>
                <c:pt idx="374">
                  <c:v>6.8634259259259256E-3</c:v>
                </c:pt>
                <c:pt idx="375">
                  <c:v>6.875E-3</c:v>
                </c:pt>
                <c:pt idx="376">
                  <c:v>6.8865740740740736E-3</c:v>
                </c:pt>
                <c:pt idx="377">
                  <c:v>6.8981481481481489E-3</c:v>
                </c:pt>
                <c:pt idx="378">
                  <c:v>6.9097222222222225E-3</c:v>
                </c:pt>
                <c:pt idx="379">
                  <c:v>6.9212962962962969E-3</c:v>
                </c:pt>
                <c:pt idx="380">
                  <c:v>6.9328703703703696E-3</c:v>
                </c:pt>
                <c:pt idx="381">
                  <c:v>6.9444444444444441E-3</c:v>
                </c:pt>
                <c:pt idx="382">
                  <c:v>6.9560185185185185E-3</c:v>
                </c:pt>
                <c:pt idx="383">
                  <c:v>6.9675925925925921E-3</c:v>
                </c:pt>
                <c:pt idx="384">
                  <c:v>6.9791666666666674E-3</c:v>
                </c:pt>
                <c:pt idx="385">
                  <c:v>6.9907407407407409E-3</c:v>
                </c:pt>
                <c:pt idx="386">
                  <c:v>7.0023148148148154E-3</c:v>
                </c:pt>
                <c:pt idx="387">
                  <c:v>7.013888888888889E-3</c:v>
                </c:pt>
                <c:pt idx="388">
                  <c:v>7.0254629629629634E-3</c:v>
                </c:pt>
                <c:pt idx="389">
                  <c:v>7.037037037037037E-3</c:v>
                </c:pt>
                <c:pt idx="390">
                  <c:v>7.0486111111111105E-3</c:v>
                </c:pt>
                <c:pt idx="391">
                  <c:v>7.0601851851851841E-3</c:v>
                </c:pt>
                <c:pt idx="392">
                  <c:v>7.0717592592592594E-3</c:v>
                </c:pt>
                <c:pt idx="393">
                  <c:v>7.083333333333333E-3</c:v>
                </c:pt>
                <c:pt idx="394">
                  <c:v>7.0949074074074074E-3</c:v>
                </c:pt>
                <c:pt idx="395">
                  <c:v>7.106481481481481E-3</c:v>
                </c:pt>
                <c:pt idx="396">
                  <c:v>7.1180555555555554E-3</c:v>
                </c:pt>
                <c:pt idx="397">
                  <c:v>7.1296296296296307E-3</c:v>
                </c:pt>
                <c:pt idx="398">
                  <c:v>7.1412037037037043E-3</c:v>
                </c:pt>
                <c:pt idx="399">
                  <c:v>7.1527777777777787E-3</c:v>
                </c:pt>
                <c:pt idx="400">
                  <c:v>7.1643518518518514E-3</c:v>
                </c:pt>
                <c:pt idx="401">
                  <c:v>7.1759259259259259E-3</c:v>
                </c:pt>
                <c:pt idx="402">
                  <c:v>7.1874999999999994E-3</c:v>
                </c:pt>
                <c:pt idx="403">
                  <c:v>7.1990740740740739E-3</c:v>
                </c:pt>
                <c:pt idx="404">
                  <c:v>7.2106481481481475E-3</c:v>
                </c:pt>
                <c:pt idx="405">
                  <c:v>7.2222222222222228E-3</c:v>
                </c:pt>
                <c:pt idx="406">
                  <c:v>7.2337962962962963E-3</c:v>
                </c:pt>
                <c:pt idx="407">
                  <c:v>7.2453703703703708E-3</c:v>
                </c:pt>
                <c:pt idx="408">
                  <c:v>7.2569444444444443E-3</c:v>
                </c:pt>
                <c:pt idx="409">
                  <c:v>7.2685185185185188E-3</c:v>
                </c:pt>
                <c:pt idx="410">
                  <c:v>7.2800925925925915E-3</c:v>
                </c:pt>
                <c:pt idx="411">
                  <c:v>7.2916666666666659E-3</c:v>
                </c:pt>
                <c:pt idx="412">
                  <c:v>7.3032407407407412E-3</c:v>
                </c:pt>
                <c:pt idx="413">
                  <c:v>7.3148148148148148E-3</c:v>
                </c:pt>
                <c:pt idx="414">
                  <c:v>7.3263888888888892E-3</c:v>
                </c:pt>
                <c:pt idx="415">
                  <c:v>7.3379629629629628E-3</c:v>
                </c:pt>
                <c:pt idx="416">
                  <c:v>7.3495370370370372E-3</c:v>
                </c:pt>
                <c:pt idx="417">
                  <c:v>7.3611111111111108E-3</c:v>
                </c:pt>
                <c:pt idx="418">
                  <c:v>7.3726851851851861E-3</c:v>
                </c:pt>
                <c:pt idx="419">
                  <c:v>7.3842592592592597E-3</c:v>
                </c:pt>
                <c:pt idx="420">
                  <c:v>7.3958333333333341E-3</c:v>
                </c:pt>
                <c:pt idx="421">
                  <c:v>7.4074074074074068E-3</c:v>
                </c:pt>
                <c:pt idx="422">
                  <c:v>7.4189814814814813E-3</c:v>
                </c:pt>
                <c:pt idx="423">
                  <c:v>7.4305555555555548E-3</c:v>
                </c:pt>
                <c:pt idx="424">
                  <c:v>7.4421296296296293E-3</c:v>
                </c:pt>
                <c:pt idx="425">
                  <c:v>7.4537037037037028E-3</c:v>
                </c:pt>
                <c:pt idx="426">
                  <c:v>7.4652777777777781E-3</c:v>
                </c:pt>
                <c:pt idx="427">
                  <c:v>7.4768518518518526E-3</c:v>
                </c:pt>
                <c:pt idx="428">
                  <c:v>7.4884259259259262E-3</c:v>
                </c:pt>
                <c:pt idx="429">
                  <c:v>7.5000000000000006E-3</c:v>
                </c:pt>
                <c:pt idx="430">
                  <c:v>7.5115740740740742E-3</c:v>
                </c:pt>
                <c:pt idx="431">
                  <c:v>7.5231481481481477E-3</c:v>
                </c:pt>
                <c:pt idx="432">
                  <c:v>7.5347222222222213E-3</c:v>
                </c:pt>
                <c:pt idx="433">
                  <c:v>7.5462962962962966E-3</c:v>
                </c:pt>
              </c:numCache>
            </c:numRef>
          </c:cat>
          <c:val>
            <c:numRef>
              <c:f>Sheet1!$D$1:$D$434</c:f>
              <c:numCache>
                <c:formatCode>General</c:formatCode>
                <c:ptCount val="434"/>
                <c:pt idx="0">
                  <c:v>400</c:v>
                </c:pt>
                <c:pt idx="1">
                  <c:v>400</c:v>
                </c:pt>
                <c:pt idx="2">
                  <c:v>400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410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402</c:v>
                </c:pt>
                <c:pt idx="12">
                  <c:v>400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400</c:v>
                </c:pt>
                <c:pt idx="19">
                  <c:v>400</c:v>
                </c:pt>
                <c:pt idx="20">
                  <c:v>400</c:v>
                </c:pt>
                <c:pt idx="21">
                  <c:v>400</c:v>
                </c:pt>
                <c:pt idx="22">
                  <c:v>400</c:v>
                </c:pt>
                <c:pt idx="23">
                  <c:v>400</c:v>
                </c:pt>
                <c:pt idx="24">
                  <c:v>400</c:v>
                </c:pt>
                <c:pt idx="25">
                  <c:v>400</c:v>
                </c:pt>
                <c:pt idx="26">
                  <c:v>400</c:v>
                </c:pt>
                <c:pt idx="27">
                  <c:v>400</c:v>
                </c:pt>
                <c:pt idx="28">
                  <c:v>400</c:v>
                </c:pt>
                <c:pt idx="29">
                  <c:v>400</c:v>
                </c:pt>
                <c:pt idx="30">
                  <c:v>400</c:v>
                </c:pt>
                <c:pt idx="31">
                  <c:v>400</c:v>
                </c:pt>
                <c:pt idx="32">
                  <c:v>400</c:v>
                </c:pt>
                <c:pt idx="33">
                  <c:v>427</c:v>
                </c:pt>
                <c:pt idx="34">
                  <c:v>533</c:v>
                </c:pt>
                <c:pt idx="35">
                  <c:v>456</c:v>
                </c:pt>
                <c:pt idx="36">
                  <c:v>405</c:v>
                </c:pt>
                <c:pt idx="37">
                  <c:v>400</c:v>
                </c:pt>
                <c:pt idx="38">
                  <c:v>400</c:v>
                </c:pt>
                <c:pt idx="39">
                  <c:v>415</c:v>
                </c:pt>
                <c:pt idx="40">
                  <c:v>400</c:v>
                </c:pt>
                <c:pt idx="41">
                  <c:v>400</c:v>
                </c:pt>
                <c:pt idx="42">
                  <c:v>400</c:v>
                </c:pt>
                <c:pt idx="43">
                  <c:v>400</c:v>
                </c:pt>
                <c:pt idx="44">
                  <c:v>400</c:v>
                </c:pt>
                <c:pt idx="45">
                  <c:v>400</c:v>
                </c:pt>
                <c:pt idx="46">
                  <c:v>427</c:v>
                </c:pt>
                <c:pt idx="47">
                  <c:v>417</c:v>
                </c:pt>
                <c:pt idx="48">
                  <c:v>424</c:v>
                </c:pt>
                <c:pt idx="49">
                  <c:v>400</c:v>
                </c:pt>
                <c:pt idx="50">
                  <c:v>414</c:v>
                </c:pt>
                <c:pt idx="51">
                  <c:v>413</c:v>
                </c:pt>
                <c:pt idx="52">
                  <c:v>413</c:v>
                </c:pt>
                <c:pt idx="53">
                  <c:v>400</c:v>
                </c:pt>
                <c:pt idx="54">
                  <c:v>400</c:v>
                </c:pt>
                <c:pt idx="55">
                  <c:v>400</c:v>
                </c:pt>
                <c:pt idx="56">
                  <c:v>400</c:v>
                </c:pt>
                <c:pt idx="57">
                  <c:v>400</c:v>
                </c:pt>
                <c:pt idx="58">
                  <c:v>400</c:v>
                </c:pt>
                <c:pt idx="59">
                  <c:v>418</c:v>
                </c:pt>
                <c:pt idx="60">
                  <c:v>414</c:v>
                </c:pt>
                <c:pt idx="61">
                  <c:v>414</c:v>
                </c:pt>
                <c:pt idx="62">
                  <c:v>400</c:v>
                </c:pt>
                <c:pt idx="63">
                  <c:v>400</c:v>
                </c:pt>
                <c:pt idx="64">
                  <c:v>400</c:v>
                </c:pt>
                <c:pt idx="65">
                  <c:v>400</c:v>
                </c:pt>
                <c:pt idx="66">
                  <c:v>400</c:v>
                </c:pt>
                <c:pt idx="67">
                  <c:v>400</c:v>
                </c:pt>
                <c:pt idx="68">
                  <c:v>400</c:v>
                </c:pt>
                <c:pt idx="69">
                  <c:v>400</c:v>
                </c:pt>
                <c:pt idx="70">
                  <c:v>400</c:v>
                </c:pt>
                <c:pt idx="71">
                  <c:v>400</c:v>
                </c:pt>
                <c:pt idx="72">
                  <c:v>400</c:v>
                </c:pt>
                <c:pt idx="73">
                  <c:v>400</c:v>
                </c:pt>
                <c:pt idx="74">
                  <c:v>407</c:v>
                </c:pt>
                <c:pt idx="75">
                  <c:v>427</c:v>
                </c:pt>
                <c:pt idx="76">
                  <c:v>422</c:v>
                </c:pt>
                <c:pt idx="77">
                  <c:v>422</c:v>
                </c:pt>
                <c:pt idx="78">
                  <c:v>408</c:v>
                </c:pt>
                <c:pt idx="79">
                  <c:v>400</c:v>
                </c:pt>
                <c:pt idx="80">
                  <c:v>400</c:v>
                </c:pt>
                <c:pt idx="81">
                  <c:v>400</c:v>
                </c:pt>
                <c:pt idx="82">
                  <c:v>434</c:v>
                </c:pt>
                <c:pt idx="83">
                  <c:v>424</c:v>
                </c:pt>
                <c:pt idx="84">
                  <c:v>400</c:v>
                </c:pt>
                <c:pt idx="85">
                  <c:v>476</c:v>
                </c:pt>
                <c:pt idx="86">
                  <c:v>486</c:v>
                </c:pt>
                <c:pt idx="87">
                  <c:v>508</c:v>
                </c:pt>
                <c:pt idx="88">
                  <c:v>596</c:v>
                </c:pt>
                <c:pt idx="89">
                  <c:v>564</c:v>
                </c:pt>
                <c:pt idx="90">
                  <c:v>581</c:v>
                </c:pt>
                <c:pt idx="91">
                  <c:v>407</c:v>
                </c:pt>
                <c:pt idx="92">
                  <c:v>415</c:v>
                </c:pt>
                <c:pt idx="93">
                  <c:v>400</c:v>
                </c:pt>
                <c:pt idx="94">
                  <c:v>400</c:v>
                </c:pt>
                <c:pt idx="95">
                  <c:v>400</c:v>
                </c:pt>
                <c:pt idx="96">
                  <c:v>400</c:v>
                </c:pt>
                <c:pt idx="97">
                  <c:v>439</c:v>
                </c:pt>
                <c:pt idx="98">
                  <c:v>427</c:v>
                </c:pt>
                <c:pt idx="99">
                  <c:v>400</c:v>
                </c:pt>
                <c:pt idx="100">
                  <c:v>400</c:v>
                </c:pt>
                <c:pt idx="101">
                  <c:v>400</c:v>
                </c:pt>
                <c:pt idx="102">
                  <c:v>434</c:v>
                </c:pt>
                <c:pt idx="103">
                  <c:v>462</c:v>
                </c:pt>
                <c:pt idx="104">
                  <c:v>466</c:v>
                </c:pt>
                <c:pt idx="105">
                  <c:v>400</c:v>
                </c:pt>
                <c:pt idx="106">
                  <c:v>578</c:v>
                </c:pt>
                <c:pt idx="107">
                  <c:v>567</c:v>
                </c:pt>
                <c:pt idx="108">
                  <c:v>605</c:v>
                </c:pt>
                <c:pt idx="109">
                  <c:v>592</c:v>
                </c:pt>
                <c:pt idx="110">
                  <c:v>588</c:v>
                </c:pt>
                <c:pt idx="111">
                  <c:v>551</c:v>
                </c:pt>
                <c:pt idx="112">
                  <c:v>614</c:v>
                </c:pt>
                <c:pt idx="113">
                  <c:v>638</c:v>
                </c:pt>
                <c:pt idx="114">
                  <c:v>567</c:v>
                </c:pt>
                <c:pt idx="115">
                  <c:v>486</c:v>
                </c:pt>
                <c:pt idx="116">
                  <c:v>454</c:v>
                </c:pt>
                <c:pt idx="117">
                  <c:v>485</c:v>
                </c:pt>
                <c:pt idx="118">
                  <c:v>422</c:v>
                </c:pt>
                <c:pt idx="119">
                  <c:v>400</c:v>
                </c:pt>
                <c:pt idx="120">
                  <c:v>422</c:v>
                </c:pt>
                <c:pt idx="121">
                  <c:v>400</c:v>
                </c:pt>
                <c:pt idx="122">
                  <c:v>475</c:v>
                </c:pt>
                <c:pt idx="123">
                  <c:v>501</c:v>
                </c:pt>
                <c:pt idx="124">
                  <c:v>451</c:v>
                </c:pt>
                <c:pt idx="125">
                  <c:v>542</c:v>
                </c:pt>
                <c:pt idx="126">
                  <c:v>567</c:v>
                </c:pt>
                <c:pt idx="127">
                  <c:v>481</c:v>
                </c:pt>
                <c:pt idx="128">
                  <c:v>476</c:v>
                </c:pt>
                <c:pt idx="129">
                  <c:v>463</c:v>
                </c:pt>
                <c:pt idx="130">
                  <c:v>466</c:v>
                </c:pt>
                <c:pt idx="131">
                  <c:v>454</c:v>
                </c:pt>
                <c:pt idx="132">
                  <c:v>496</c:v>
                </c:pt>
                <c:pt idx="133">
                  <c:v>452</c:v>
                </c:pt>
                <c:pt idx="134">
                  <c:v>400</c:v>
                </c:pt>
                <c:pt idx="135">
                  <c:v>400</c:v>
                </c:pt>
                <c:pt idx="136">
                  <c:v>448</c:v>
                </c:pt>
                <c:pt idx="137">
                  <c:v>448</c:v>
                </c:pt>
                <c:pt idx="138">
                  <c:v>424</c:v>
                </c:pt>
                <c:pt idx="139">
                  <c:v>400</c:v>
                </c:pt>
                <c:pt idx="140">
                  <c:v>612</c:v>
                </c:pt>
                <c:pt idx="141">
                  <c:v>529</c:v>
                </c:pt>
                <c:pt idx="142">
                  <c:v>586</c:v>
                </c:pt>
                <c:pt idx="143">
                  <c:v>418</c:v>
                </c:pt>
                <c:pt idx="144">
                  <c:v>424</c:v>
                </c:pt>
                <c:pt idx="145">
                  <c:v>444</c:v>
                </c:pt>
                <c:pt idx="146">
                  <c:v>405</c:v>
                </c:pt>
                <c:pt idx="147">
                  <c:v>452</c:v>
                </c:pt>
                <c:pt idx="148">
                  <c:v>433</c:v>
                </c:pt>
                <c:pt idx="149">
                  <c:v>443</c:v>
                </c:pt>
                <c:pt idx="150">
                  <c:v>400</c:v>
                </c:pt>
                <c:pt idx="151">
                  <c:v>400</c:v>
                </c:pt>
                <c:pt idx="152">
                  <c:v>400</c:v>
                </c:pt>
                <c:pt idx="153">
                  <c:v>423</c:v>
                </c:pt>
                <c:pt idx="154">
                  <c:v>423</c:v>
                </c:pt>
                <c:pt idx="155">
                  <c:v>424</c:v>
                </c:pt>
                <c:pt idx="156">
                  <c:v>400</c:v>
                </c:pt>
                <c:pt idx="157">
                  <c:v>455</c:v>
                </c:pt>
                <c:pt idx="158">
                  <c:v>466</c:v>
                </c:pt>
                <c:pt idx="159">
                  <c:v>497</c:v>
                </c:pt>
                <c:pt idx="160">
                  <c:v>486</c:v>
                </c:pt>
                <c:pt idx="161">
                  <c:v>486</c:v>
                </c:pt>
                <c:pt idx="162">
                  <c:v>493</c:v>
                </c:pt>
                <c:pt idx="163">
                  <c:v>455</c:v>
                </c:pt>
                <c:pt idx="164">
                  <c:v>405</c:v>
                </c:pt>
                <c:pt idx="165">
                  <c:v>408</c:v>
                </c:pt>
                <c:pt idx="166">
                  <c:v>423</c:v>
                </c:pt>
                <c:pt idx="167">
                  <c:v>438</c:v>
                </c:pt>
                <c:pt idx="168">
                  <c:v>415</c:v>
                </c:pt>
                <c:pt idx="169">
                  <c:v>420</c:v>
                </c:pt>
                <c:pt idx="170">
                  <c:v>400</c:v>
                </c:pt>
                <c:pt idx="171">
                  <c:v>426</c:v>
                </c:pt>
                <c:pt idx="172">
                  <c:v>466</c:v>
                </c:pt>
                <c:pt idx="173">
                  <c:v>418</c:v>
                </c:pt>
                <c:pt idx="174">
                  <c:v>448</c:v>
                </c:pt>
                <c:pt idx="175">
                  <c:v>400</c:v>
                </c:pt>
                <c:pt idx="176">
                  <c:v>457</c:v>
                </c:pt>
                <c:pt idx="177">
                  <c:v>446</c:v>
                </c:pt>
                <c:pt idx="178">
                  <c:v>462</c:v>
                </c:pt>
                <c:pt idx="179">
                  <c:v>434</c:v>
                </c:pt>
                <c:pt idx="180">
                  <c:v>433</c:v>
                </c:pt>
                <c:pt idx="181">
                  <c:v>436</c:v>
                </c:pt>
                <c:pt idx="182">
                  <c:v>400</c:v>
                </c:pt>
                <c:pt idx="183">
                  <c:v>405</c:v>
                </c:pt>
                <c:pt idx="184">
                  <c:v>406</c:v>
                </c:pt>
                <c:pt idx="185">
                  <c:v>400</c:v>
                </c:pt>
                <c:pt idx="186">
                  <c:v>400</c:v>
                </c:pt>
                <c:pt idx="187">
                  <c:v>435</c:v>
                </c:pt>
                <c:pt idx="188">
                  <c:v>434</c:v>
                </c:pt>
                <c:pt idx="189">
                  <c:v>424</c:v>
                </c:pt>
                <c:pt idx="190">
                  <c:v>417</c:v>
                </c:pt>
                <c:pt idx="191">
                  <c:v>426</c:v>
                </c:pt>
                <c:pt idx="192">
                  <c:v>448</c:v>
                </c:pt>
                <c:pt idx="193">
                  <c:v>462</c:v>
                </c:pt>
                <c:pt idx="194">
                  <c:v>424</c:v>
                </c:pt>
                <c:pt idx="195">
                  <c:v>427</c:v>
                </c:pt>
                <c:pt idx="196">
                  <c:v>400</c:v>
                </c:pt>
                <c:pt idx="197">
                  <c:v>445</c:v>
                </c:pt>
                <c:pt idx="198">
                  <c:v>434</c:v>
                </c:pt>
                <c:pt idx="199">
                  <c:v>452</c:v>
                </c:pt>
                <c:pt idx="200">
                  <c:v>476</c:v>
                </c:pt>
                <c:pt idx="201">
                  <c:v>470</c:v>
                </c:pt>
                <c:pt idx="202">
                  <c:v>441</c:v>
                </c:pt>
                <c:pt idx="203">
                  <c:v>444</c:v>
                </c:pt>
                <c:pt idx="204">
                  <c:v>454</c:v>
                </c:pt>
                <c:pt idx="205">
                  <c:v>415</c:v>
                </c:pt>
                <c:pt idx="206">
                  <c:v>403</c:v>
                </c:pt>
                <c:pt idx="207">
                  <c:v>439</c:v>
                </c:pt>
                <c:pt idx="208">
                  <c:v>422</c:v>
                </c:pt>
                <c:pt idx="209">
                  <c:v>460</c:v>
                </c:pt>
                <c:pt idx="210">
                  <c:v>426</c:v>
                </c:pt>
                <c:pt idx="211">
                  <c:v>405</c:v>
                </c:pt>
                <c:pt idx="212">
                  <c:v>427</c:v>
                </c:pt>
                <c:pt idx="213">
                  <c:v>441</c:v>
                </c:pt>
                <c:pt idx="214">
                  <c:v>444</c:v>
                </c:pt>
                <c:pt idx="215">
                  <c:v>418</c:v>
                </c:pt>
                <c:pt idx="216">
                  <c:v>400</c:v>
                </c:pt>
                <c:pt idx="217">
                  <c:v>442</c:v>
                </c:pt>
                <c:pt idx="218">
                  <c:v>400</c:v>
                </c:pt>
                <c:pt idx="219">
                  <c:v>400</c:v>
                </c:pt>
                <c:pt idx="220">
                  <c:v>414</c:v>
                </c:pt>
                <c:pt idx="221">
                  <c:v>405</c:v>
                </c:pt>
                <c:pt idx="222">
                  <c:v>414</c:v>
                </c:pt>
                <c:pt idx="223">
                  <c:v>423</c:v>
                </c:pt>
                <c:pt idx="224">
                  <c:v>418</c:v>
                </c:pt>
                <c:pt idx="225">
                  <c:v>406</c:v>
                </c:pt>
                <c:pt idx="226">
                  <c:v>400</c:v>
                </c:pt>
                <c:pt idx="227">
                  <c:v>400</c:v>
                </c:pt>
                <c:pt idx="228">
                  <c:v>426</c:v>
                </c:pt>
                <c:pt idx="229">
                  <c:v>434</c:v>
                </c:pt>
                <c:pt idx="230">
                  <c:v>426</c:v>
                </c:pt>
                <c:pt idx="231">
                  <c:v>448</c:v>
                </c:pt>
                <c:pt idx="232">
                  <c:v>460</c:v>
                </c:pt>
                <c:pt idx="233">
                  <c:v>460</c:v>
                </c:pt>
                <c:pt idx="234">
                  <c:v>433</c:v>
                </c:pt>
                <c:pt idx="235">
                  <c:v>400</c:v>
                </c:pt>
                <c:pt idx="236">
                  <c:v>400</c:v>
                </c:pt>
                <c:pt idx="237">
                  <c:v>400</c:v>
                </c:pt>
                <c:pt idx="238">
                  <c:v>423</c:v>
                </c:pt>
                <c:pt idx="239">
                  <c:v>466</c:v>
                </c:pt>
                <c:pt idx="240">
                  <c:v>486</c:v>
                </c:pt>
                <c:pt idx="241">
                  <c:v>485</c:v>
                </c:pt>
                <c:pt idx="242">
                  <c:v>445</c:v>
                </c:pt>
                <c:pt idx="243">
                  <c:v>439</c:v>
                </c:pt>
                <c:pt idx="244">
                  <c:v>438</c:v>
                </c:pt>
                <c:pt idx="245">
                  <c:v>403</c:v>
                </c:pt>
                <c:pt idx="246">
                  <c:v>410</c:v>
                </c:pt>
                <c:pt idx="247">
                  <c:v>406</c:v>
                </c:pt>
                <c:pt idx="248">
                  <c:v>401</c:v>
                </c:pt>
                <c:pt idx="249">
                  <c:v>415</c:v>
                </c:pt>
                <c:pt idx="250">
                  <c:v>443</c:v>
                </c:pt>
                <c:pt idx="251">
                  <c:v>447</c:v>
                </c:pt>
                <c:pt idx="252">
                  <c:v>457</c:v>
                </c:pt>
                <c:pt idx="253">
                  <c:v>462</c:v>
                </c:pt>
                <c:pt idx="254">
                  <c:v>485</c:v>
                </c:pt>
                <c:pt idx="255">
                  <c:v>447</c:v>
                </c:pt>
                <c:pt idx="256">
                  <c:v>462</c:v>
                </c:pt>
                <c:pt idx="257">
                  <c:v>455</c:v>
                </c:pt>
                <c:pt idx="258">
                  <c:v>480</c:v>
                </c:pt>
                <c:pt idx="259">
                  <c:v>472</c:v>
                </c:pt>
                <c:pt idx="260">
                  <c:v>455</c:v>
                </c:pt>
                <c:pt idx="261">
                  <c:v>454</c:v>
                </c:pt>
                <c:pt idx="262">
                  <c:v>400</c:v>
                </c:pt>
                <c:pt idx="263">
                  <c:v>400</c:v>
                </c:pt>
                <c:pt idx="264">
                  <c:v>444</c:v>
                </c:pt>
                <c:pt idx="265">
                  <c:v>462</c:v>
                </c:pt>
                <c:pt idx="266">
                  <c:v>514</c:v>
                </c:pt>
                <c:pt idx="267">
                  <c:v>530</c:v>
                </c:pt>
                <c:pt idx="268">
                  <c:v>531</c:v>
                </c:pt>
                <c:pt idx="269">
                  <c:v>518</c:v>
                </c:pt>
                <c:pt idx="270">
                  <c:v>444</c:v>
                </c:pt>
                <c:pt idx="271">
                  <c:v>448</c:v>
                </c:pt>
                <c:pt idx="272">
                  <c:v>427</c:v>
                </c:pt>
                <c:pt idx="273">
                  <c:v>455</c:v>
                </c:pt>
                <c:pt idx="274">
                  <c:v>439</c:v>
                </c:pt>
                <c:pt idx="275">
                  <c:v>452</c:v>
                </c:pt>
                <c:pt idx="276">
                  <c:v>424</c:v>
                </c:pt>
                <c:pt idx="277">
                  <c:v>475</c:v>
                </c:pt>
                <c:pt idx="278">
                  <c:v>439</c:v>
                </c:pt>
                <c:pt idx="279">
                  <c:v>406</c:v>
                </c:pt>
                <c:pt idx="280">
                  <c:v>413</c:v>
                </c:pt>
                <c:pt idx="281">
                  <c:v>400</c:v>
                </c:pt>
                <c:pt idx="282">
                  <c:v>400</c:v>
                </c:pt>
                <c:pt idx="283">
                  <c:v>413</c:v>
                </c:pt>
                <c:pt idx="284">
                  <c:v>400</c:v>
                </c:pt>
                <c:pt idx="285">
                  <c:v>443</c:v>
                </c:pt>
                <c:pt idx="286">
                  <c:v>400</c:v>
                </c:pt>
                <c:pt idx="287">
                  <c:v>426</c:v>
                </c:pt>
                <c:pt idx="288">
                  <c:v>415</c:v>
                </c:pt>
                <c:pt idx="289">
                  <c:v>439</c:v>
                </c:pt>
                <c:pt idx="290">
                  <c:v>420</c:v>
                </c:pt>
                <c:pt idx="291">
                  <c:v>439</c:v>
                </c:pt>
                <c:pt idx="292">
                  <c:v>401</c:v>
                </c:pt>
                <c:pt idx="293">
                  <c:v>424</c:v>
                </c:pt>
                <c:pt idx="294">
                  <c:v>400</c:v>
                </c:pt>
                <c:pt idx="295">
                  <c:v>400</c:v>
                </c:pt>
                <c:pt idx="296">
                  <c:v>413</c:v>
                </c:pt>
                <c:pt idx="297">
                  <c:v>452</c:v>
                </c:pt>
                <c:pt idx="298">
                  <c:v>508</c:v>
                </c:pt>
                <c:pt idx="299">
                  <c:v>475</c:v>
                </c:pt>
                <c:pt idx="300">
                  <c:v>476</c:v>
                </c:pt>
                <c:pt idx="301">
                  <c:v>452</c:v>
                </c:pt>
                <c:pt idx="302">
                  <c:v>448</c:v>
                </c:pt>
                <c:pt idx="303">
                  <c:v>400</c:v>
                </c:pt>
                <c:pt idx="304">
                  <c:v>400</c:v>
                </c:pt>
                <c:pt idx="305">
                  <c:v>403</c:v>
                </c:pt>
                <c:pt idx="306">
                  <c:v>466</c:v>
                </c:pt>
                <c:pt idx="307">
                  <c:v>444</c:v>
                </c:pt>
                <c:pt idx="308">
                  <c:v>447</c:v>
                </c:pt>
                <c:pt idx="309">
                  <c:v>405</c:v>
                </c:pt>
                <c:pt idx="310">
                  <c:v>400</c:v>
                </c:pt>
                <c:pt idx="311">
                  <c:v>482</c:v>
                </c:pt>
                <c:pt idx="312">
                  <c:v>450</c:v>
                </c:pt>
                <c:pt idx="313">
                  <c:v>475</c:v>
                </c:pt>
                <c:pt idx="314">
                  <c:v>400</c:v>
                </c:pt>
                <c:pt idx="315">
                  <c:v>400</c:v>
                </c:pt>
                <c:pt idx="316">
                  <c:v>400</c:v>
                </c:pt>
                <c:pt idx="317">
                  <c:v>400</c:v>
                </c:pt>
                <c:pt idx="318">
                  <c:v>400</c:v>
                </c:pt>
                <c:pt idx="319">
                  <c:v>400</c:v>
                </c:pt>
                <c:pt idx="320">
                  <c:v>400</c:v>
                </c:pt>
                <c:pt idx="321">
                  <c:v>485</c:v>
                </c:pt>
                <c:pt idx="322">
                  <c:v>486</c:v>
                </c:pt>
                <c:pt idx="323">
                  <c:v>493</c:v>
                </c:pt>
                <c:pt idx="324">
                  <c:v>506</c:v>
                </c:pt>
                <c:pt idx="325">
                  <c:v>427</c:v>
                </c:pt>
                <c:pt idx="326">
                  <c:v>435</c:v>
                </c:pt>
                <c:pt idx="327">
                  <c:v>444</c:v>
                </c:pt>
                <c:pt idx="328">
                  <c:v>555</c:v>
                </c:pt>
                <c:pt idx="329">
                  <c:v>472</c:v>
                </c:pt>
                <c:pt idx="330">
                  <c:v>537</c:v>
                </c:pt>
                <c:pt idx="331">
                  <c:v>602</c:v>
                </c:pt>
                <c:pt idx="332">
                  <c:v>560</c:v>
                </c:pt>
                <c:pt idx="333">
                  <c:v>508</c:v>
                </c:pt>
                <c:pt idx="334">
                  <c:v>623</c:v>
                </c:pt>
                <c:pt idx="335">
                  <c:v>643</c:v>
                </c:pt>
                <c:pt idx="336">
                  <c:v>596</c:v>
                </c:pt>
                <c:pt idx="337">
                  <c:v>566</c:v>
                </c:pt>
                <c:pt idx="338">
                  <c:v>553</c:v>
                </c:pt>
                <c:pt idx="339">
                  <c:v>497</c:v>
                </c:pt>
                <c:pt idx="340">
                  <c:v>496</c:v>
                </c:pt>
                <c:pt idx="341">
                  <c:v>439</c:v>
                </c:pt>
                <c:pt idx="342">
                  <c:v>482</c:v>
                </c:pt>
                <c:pt idx="343">
                  <c:v>477</c:v>
                </c:pt>
                <c:pt idx="344">
                  <c:v>564</c:v>
                </c:pt>
                <c:pt idx="345">
                  <c:v>574</c:v>
                </c:pt>
                <c:pt idx="346">
                  <c:v>611</c:v>
                </c:pt>
                <c:pt idx="347">
                  <c:v>549</c:v>
                </c:pt>
                <c:pt idx="348">
                  <c:v>560</c:v>
                </c:pt>
                <c:pt idx="349">
                  <c:v>455</c:v>
                </c:pt>
                <c:pt idx="350">
                  <c:v>426</c:v>
                </c:pt>
                <c:pt idx="351">
                  <c:v>455</c:v>
                </c:pt>
                <c:pt idx="352">
                  <c:v>492</c:v>
                </c:pt>
                <c:pt idx="353">
                  <c:v>536</c:v>
                </c:pt>
                <c:pt idx="354">
                  <c:v>536</c:v>
                </c:pt>
                <c:pt idx="355">
                  <c:v>498</c:v>
                </c:pt>
                <c:pt idx="356">
                  <c:v>540</c:v>
                </c:pt>
                <c:pt idx="357">
                  <c:v>506</c:v>
                </c:pt>
                <c:pt idx="358">
                  <c:v>413</c:v>
                </c:pt>
                <c:pt idx="359">
                  <c:v>459</c:v>
                </c:pt>
                <c:pt idx="360">
                  <c:v>540</c:v>
                </c:pt>
                <c:pt idx="361">
                  <c:v>481</c:v>
                </c:pt>
                <c:pt idx="362">
                  <c:v>503</c:v>
                </c:pt>
                <c:pt idx="363">
                  <c:v>400</c:v>
                </c:pt>
                <c:pt idx="364">
                  <c:v>448</c:v>
                </c:pt>
                <c:pt idx="365">
                  <c:v>447</c:v>
                </c:pt>
                <c:pt idx="366">
                  <c:v>427</c:v>
                </c:pt>
                <c:pt idx="367">
                  <c:v>566</c:v>
                </c:pt>
                <c:pt idx="368">
                  <c:v>459</c:v>
                </c:pt>
                <c:pt idx="369">
                  <c:v>463</c:v>
                </c:pt>
                <c:pt idx="370">
                  <c:v>546</c:v>
                </c:pt>
                <c:pt idx="371">
                  <c:v>400</c:v>
                </c:pt>
                <c:pt idx="372">
                  <c:v>400</c:v>
                </c:pt>
                <c:pt idx="373">
                  <c:v>400</c:v>
                </c:pt>
                <c:pt idx="374">
                  <c:v>400</c:v>
                </c:pt>
                <c:pt idx="375">
                  <c:v>401</c:v>
                </c:pt>
                <c:pt idx="376">
                  <c:v>401</c:v>
                </c:pt>
                <c:pt idx="377">
                  <c:v>423</c:v>
                </c:pt>
                <c:pt idx="378">
                  <c:v>400</c:v>
                </c:pt>
                <c:pt idx="379">
                  <c:v>400</c:v>
                </c:pt>
                <c:pt idx="380">
                  <c:v>414</c:v>
                </c:pt>
                <c:pt idx="381">
                  <c:v>450</c:v>
                </c:pt>
                <c:pt idx="382">
                  <c:v>409</c:v>
                </c:pt>
                <c:pt idx="383">
                  <c:v>518</c:v>
                </c:pt>
                <c:pt idx="384">
                  <c:v>514</c:v>
                </c:pt>
                <c:pt idx="385">
                  <c:v>566</c:v>
                </c:pt>
                <c:pt idx="386">
                  <c:v>561</c:v>
                </c:pt>
                <c:pt idx="387">
                  <c:v>422</c:v>
                </c:pt>
                <c:pt idx="388">
                  <c:v>406</c:v>
                </c:pt>
                <c:pt idx="389">
                  <c:v>455</c:v>
                </c:pt>
                <c:pt idx="390">
                  <c:v>455</c:v>
                </c:pt>
                <c:pt idx="391">
                  <c:v>454</c:v>
                </c:pt>
                <c:pt idx="392">
                  <c:v>400</c:v>
                </c:pt>
                <c:pt idx="393">
                  <c:v>406</c:v>
                </c:pt>
                <c:pt idx="394">
                  <c:v>401</c:v>
                </c:pt>
                <c:pt idx="395">
                  <c:v>443</c:v>
                </c:pt>
                <c:pt idx="396">
                  <c:v>526</c:v>
                </c:pt>
                <c:pt idx="397">
                  <c:v>523</c:v>
                </c:pt>
                <c:pt idx="398">
                  <c:v>530</c:v>
                </c:pt>
                <c:pt idx="399">
                  <c:v>452</c:v>
                </c:pt>
                <c:pt idx="400">
                  <c:v>531</c:v>
                </c:pt>
                <c:pt idx="401">
                  <c:v>553</c:v>
                </c:pt>
                <c:pt idx="402">
                  <c:v>567</c:v>
                </c:pt>
                <c:pt idx="403">
                  <c:v>519</c:v>
                </c:pt>
                <c:pt idx="404">
                  <c:v>531</c:v>
                </c:pt>
                <c:pt idx="405">
                  <c:v>422</c:v>
                </c:pt>
                <c:pt idx="406">
                  <c:v>492</c:v>
                </c:pt>
                <c:pt idx="407">
                  <c:v>476</c:v>
                </c:pt>
                <c:pt idx="408">
                  <c:v>418</c:v>
                </c:pt>
                <c:pt idx="409">
                  <c:v>441</c:v>
                </c:pt>
                <c:pt idx="410">
                  <c:v>406</c:v>
                </c:pt>
                <c:pt idx="411">
                  <c:v>443</c:v>
                </c:pt>
                <c:pt idx="412">
                  <c:v>403</c:v>
                </c:pt>
                <c:pt idx="413">
                  <c:v>400</c:v>
                </c:pt>
                <c:pt idx="414">
                  <c:v>400</c:v>
                </c:pt>
                <c:pt idx="415">
                  <c:v>481</c:v>
                </c:pt>
                <c:pt idx="416">
                  <c:v>508</c:v>
                </c:pt>
                <c:pt idx="417">
                  <c:v>462</c:v>
                </c:pt>
                <c:pt idx="418">
                  <c:v>459</c:v>
                </c:pt>
                <c:pt idx="419">
                  <c:v>400</c:v>
                </c:pt>
                <c:pt idx="420">
                  <c:v>445</c:v>
                </c:pt>
                <c:pt idx="421">
                  <c:v>485</c:v>
                </c:pt>
                <c:pt idx="422">
                  <c:v>447</c:v>
                </c:pt>
                <c:pt idx="423">
                  <c:v>400</c:v>
                </c:pt>
                <c:pt idx="424">
                  <c:v>435</c:v>
                </c:pt>
                <c:pt idx="425">
                  <c:v>401</c:v>
                </c:pt>
                <c:pt idx="426">
                  <c:v>462</c:v>
                </c:pt>
                <c:pt idx="427">
                  <c:v>491</c:v>
                </c:pt>
                <c:pt idx="428">
                  <c:v>470</c:v>
                </c:pt>
                <c:pt idx="429">
                  <c:v>508</c:v>
                </c:pt>
                <c:pt idx="430">
                  <c:v>518</c:v>
                </c:pt>
                <c:pt idx="431">
                  <c:v>508</c:v>
                </c:pt>
                <c:pt idx="432">
                  <c:v>580</c:v>
                </c:pt>
                <c:pt idx="433">
                  <c:v>615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2993408"/>
        <c:axId val="242995200"/>
      </c:lineChart>
      <c:catAx>
        <c:axId val="24299340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2995200"/>
        <c:crosses val="autoZero"/>
        <c:auto val="1"/>
        <c:lblAlgn val="ctr"/>
        <c:lblOffset val="100"/>
        <c:noMultiLvlLbl val="0"/>
      </c:catAx>
      <c:valAx>
        <c:axId val="2429952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29934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Lady's Stones</a:t>
            </a:r>
            <a:endParaRPr lang="ro-RO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Sheet1!$C$1:$C$434</c:f>
              <c:numCache>
                <c:formatCode>h:mm:ss</c:formatCode>
                <c:ptCount val="434"/>
                <c:pt idx="0">
                  <c:v>4.6296296296296294E-5</c:v>
                </c:pt>
                <c:pt idx="1">
                  <c:v>5.7870370370370366E-5</c:v>
                </c:pt>
                <c:pt idx="2">
                  <c:v>8.1018518518518516E-5</c:v>
                </c:pt>
                <c:pt idx="3">
                  <c:v>8.1018518518518516E-5</c:v>
                </c:pt>
                <c:pt idx="4">
                  <c:v>9.2592592592592588E-5</c:v>
                </c:pt>
                <c:pt idx="5">
                  <c:v>1.0416666666666667E-4</c:v>
                </c:pt>
                <c:pt idx="6">
                  <c:v>1.1574074074074073E-4</c:v>
                </c:pt>
                <c:pt idx="7">
                  <c:v>1.273148148148148E-4</c:v>
                </c:pt>
                <c:pt idx="8">
                  <c:v>1.3888888888888889E-4</c:v>
                </c:pt>
                <c:pt idx="9">
                  <c:v>1.5046296296296297E-4</c:v>
                </c:pt>
                <c:pt idx="10">
                  <c:v>1.6203703703703703E-4</c:v>
                </c:pt>
                <c:pt idx="11">
                  <c:v>1.7361111111111112E-4</c:v>
                </c:pt>
                <c:pt idx="12">
                  <c:v>1.8518518518518518E-4</c:v>
                </c:pt>
                <c:pt idx="13">
                  <c:v>1.9675925925925926E-4</c:v>
                </c:pt>
                <c:pt idx="14">
                  <c:v>2.0833333333333335E-4</c:v>
                </c:pt>
                <c:pt idx="15">
                  <c:v>2.199074074074074E-4</c:v>
                </c:pt>
                <c:pt idx="16">
                  <c:v>2.3148148148148146E-4</c:v>
                </c:pt>
                <c:pt idx="17">
                  <c:v>2.4305555555555552E-4</c:v>
                </c:pt>
                <c:pt idx="18">
                  <c:v>2.5462962962962961E-4</c:v>
                </c:pt>
                <c:pt idx="19">
                  <c:v>2.6620370370370372E-4</c:v>
                </c:pt>
                <c:pt idx="20">
                  <c:v>2.7777777777777778E-4</c:v>
                </c:pt>
                <c:pt idx="21">
                  <c:v>2.8935185185185189E-4</c:v>
                </c:pt>
                <c:pt idx="22">
                  <c:v>3.0092592592592595E-4</c:v>
                </c:pt>
                <c:pt idx="23">
                  <c:v>3.1250000000000001E-4</c:v>
                </c:pt>
                <c:pt idx="24">
                  <c:v>3.2407407407407406E-4</c:v>
                </c:pt>
                <c:pt idx="25">
                  <c:v>3.3564814814814812E-4</c:v>
                </c:pt>
                <c:pt idx="26">
                  <c:v>3.4722222222222224E-4</c:v>
                </c:pt>
                <c:pt idx="27">
                  <c:v>3.5879629629629635E-4</c:v>
                </c:pt>
                <c:pt idx="28">
                  <c:v>3.7037037037037035E-4</c:v>
                </c:pt>
                <c:pt idx="29">
                  <c:v>3.8194444444444446E-4</c:v>
                </c:pt>
                <c:pt idx="30">
                  <c:v>3.9351851851851852E-4</c:v>
                </c:pt>
                <c:pt idx="31">
                  <c:v>4.0509259259259258E-4</c:v>
                </c:pt>
                <c:pt idx="32">
                  <c:v>4.1666666666666669E-4</c:v>
                </c:pt>
                <c:pt idx="33">
                  <c:v>4.2824074074074075E-4</c:v>
                </c:pt>
                <c:pt idx="34">
                  <c:v>4.3981481481481481E-4</c:v>
                </c:pt>
                <c:pt idx="35">
                  <c:v>4.5138888888888892E-4</c:v>
                </c:pt>
                <c:pt idx="36">
                  <c:v>4.6296296296296293E-4</c:v>
                </c:pt>
                <c:pt idx="37">
                  <c:v>4.7453703703703704E-4</c:v>
                </c:pt>
                <c:pt idx="38">
                  <c:v>4.8611111111111104E-4</c:v>
                </c:pt>
                <c:pt idx="39">
                  <c:v>4.9768518518518521E-4</c:v>
                </c:pt>
                <c:pt idx="40">
                  <c:v>5.0925925925925921E-4</c:v>
                </c:pt>
                <c:pt idx="41">
                  <c:v>5.2083333333333333E-4</c:v>
                </c:pt>
                <c:pt idx="42">
                  <c:v>5.3240740740740744E-4</c:v>
                </c:pt>
                <c:pt idx="43">
                  <c:v>5.4398148148148144E-4</c:v>
                </c:pt>
                <c:pt idx="44">
                  <c:v>5.5555555555555556E-4</c:v>
                </c:pt>
                <c:pt idx="45">
                  <c:v>5.6712962962962956E-4</c:v>
                </c:pt>
                <c:pt idx="46">
                  <c:v>5.7870370370370378E-4</c:v>
                </c:pt>
                <c:pt idx="47">
                  <c:v>5.9027777777777778E-4</c:v>
                </c:pt>
                <c:pt idx="48">
                  <c:v>6.018518518518519E-4</c:v>
                </c:pt>
                <c:pt idx="49">
                  <c:v>6.134259259259259E-4</c:v>
                </c:pt>
                <c:pt idx="50">
                  <c:v>6.2500000000000001E-4</c:v>
                </c:pt>
                <c:pt idx="51">
                  <c:v>6.3657407407407402E-4</c:v>
                </c:pt>
                <c:pt idx="52">
                  <c:v>6.4814814814814813E-4</c:v>
                </c:pt>
                <c:pt idx="53">
                  <c:v>6.5972222222222213E-4</c:v>
                </c:pt>
                <c:pt idx="54">
                  <c:v>6.7129629629629625E-4</c:v>
                </c:pt>
                <c:pt idx="55">
                  <c:v>6.8287037037037025E-4</c:v>
                </c:pt>
                <c:pt idx="56">
                  <c:v>6.9444444444444447E-4</c:v>
                </c:pt>
                <c:pt idx="57">
                  <c:v>7.0601851851851847E-4</c:v>
                </c:pt>
                <c:pt idx="58">
                  <c:v>7.175925925925927E-4</c:v>
                </c:pt>
                <c:pt idx="59">
                  <c:v>7.291666666666667E-4</c:v>
                </c:pt>
                <c:pt idx="60">
                  <c:v>7.407407407407407E-4</c:v>
                </c:pt>
                <c:pt idx="61">
                  <c:v>7.5231481481481471E-4</c:v>
                </c:pt>
                <c:pt idx="62">
                  <c:v>7.6388888888888893E-4</c:v>
                </c:pt>
                <c:pt idx="63">
                  <c:v>7.7546296296296304E-4</c:v>
                </c:pt>
                <c:pt idx="64">
                  <c:v>7.8703703703703705E-4</c:v>
                </c:pt>
                <c:pt idx="65">
                  <c:v>7.9861111111111105E-4</c:v>
                </c:pt>
                <c:pt idx="66">
                  <c:v>8.1018518518518516E-4</c:v>
                </c:pt>
                <c:pt idx="67">
                  <c:v>8.2175925925925917E-4</c:v>
                </c:pt>
                <c:pt idx="68">
                  <c:v>8.3333333333333339E-4</c:v>
                </c:pt>
                <c:pt idx="69">
                  <c:v>8.449074074074075E-4</c:v>
                </c:pt>
                <c:pt idx="70">
                  <c:v>8.564814814814815E-4</c:v>
                </c:pt>
                <c:pt idx="71">
                  <c:v>8.6805555555555551E-4</c:v>
                </c:pt>
                <c:pt idx="72">
                  <c:v>8.7962962962962962E-4</c:v>
                </c:pt>
                <c:pt idx="73">
                  <c:v>8.9120370370370362E-4</c:v>
                </c:pt>
                <c:pt idx="74">
                  <c:v>9.0277777777777784E-4</c:v>
                </c:pt>
                <c:pt idx="75">
                  <c:v>9.1435185185185185E-4</c:v>
                </c:pt>
                <c:pt idx="76">
                  <c:v>9.2592592592592585E-4</c:v>
                </c:pt>
                <c:pt idx="77">
                  <c:v>9.3750000000000007E-4</c:v>
                </c:pt>
                <c:pt idx="78">
                  <c:v>9.4907407407407408E-4</c:v>
                </c:pt>
                <c:pt idx="79">
                  <c:v>9.6064814814814808E-4</c:v>
                </c:pt>
                <c:pt idx="80">
                  <c:v>9.7222222222222209E-4</c:v>
                </c:pt>
                <c:pt idx="81">
                  <c:v>9.8379629629629642E-4</c:v>
                </c:pt>
                <c:pt idx="82">
                  <c:v>9.9537037037037042E-4</c:v>
                </c:pt>
                <c:pt idx="83">
                  <c:v>1.0069444444444444E-3</c:v>
                </c:pt>
                <c:pt idx="84">
                  <c:v>1.4004629629629629E-3</c:v>
                </c:pt>
                <c:pt idx="85">
                  <c:v>1.4120370370370369E-3</c:v>
                </c:pt>
                <c:pt idx="86">
                  <c:v>1.423611111111111E-3</c:v>
                </c:pt>
                <c:pt idx="87">
                  <c:v>1.4351851851851854E-3</c:v>
                </c:pt>
                <c:pt idx="88">
                  <c:v>1.4467592592592594E-3</c:v>
                </c:pt>
                <c:pt idx="89">
                  <c:v>1.4583333333333334E-3</c:v>
                </c:pt>
                <c:pt idx="90">
                  <c:v>1.4699074074074074E-3</c:v>
                </c:pt>
                <c:pt idx="91">
                  <c:v>1.4814814814814814E-3</c:v>
                </c:pt>
                <c:pt idx="92">
                  <c:v>1.4930555555555556E-3</c:v>
                </c:pt>
                <c:pt idx="93">
                  <c:v>1.5046296296296294E-3</c:v>
                </c:pt>
                <c:pt idx="94">
                  <c:v>1.5162037037037036E-3</c:v>
                </c:pt>
                <c:pt idx="95">
                  <c:v>1.5277777777777779E-3</c:v>
                </c:pt>
                <c:pt idx="96">
                  <c:v>1.5393518518518519E-3</c:v>
                </c:pt>
                <c:pt idx="97">
                  <c:v>1.5509259259259261E-3</c:v>
                </c:pt>
                <c:pt idx="98">
                  <c:v>1.5624999999999999E-3</c:v>
                </c:pt>
                <c:pt idx="99">
                  <c:v>1.5740740740740741E-3</c:v>
                </c:pt>
                <c:pt idx="100">
                  <c:v>1.5856481481481479E-3</c:v>
                </c:pt>
                <c:pt idx="101">
                  <c:v>1.5972222222222221E-3</c:v>
                </c:pt>
                <c:pt idx="102">
                  <c:v>1.6087962962962963E-3</c:v>
                </c:pt>
                <c:pt idx="103">
                  <c:v>1.6203703703703703E-3</c:v>
                </c:pt>
                <c:pt idx="104">
                  <c:v>1.6319444444444445E-3</c:v>
                </c:pt>
                <c:pt idx="105">
                  <c:v>1.6435185185185183E-3</c:v>
                </c:pt>
                <c:pt idx="106">
                  <c:v>1.6550925925925926E-3</c:v>
                </c:pt>
                <c:pt idx="107">
                  <c:v>1.6666666666666668E-3</c:v>
                </c:pt>
                <c:pt idx="108">
                  <c:v>1.6782407407407406E-3</c:v>
                </c:pt>
                <c:pt idx="109">
                  <c:v>1.689814814814815E-3</c:v>
                </c:pt>
                <c:pt idx="110">
                  <c:v>1.7013888888888892E-3</c:v>
                </c:pt>
                <c:pt idx="111">
                  <c:v>1.712962962962963E-3</c:v>
                </c:pt>
                <c:pt idx="112">
                  <c:v>1.7245370370370372E-3</c:v>
                </c:pt>
                <c:pt idx="113">
                  <c:v>1.736111111111111E-3</c:v>
                </c:pt>
                <c:pt idx="114">
                  <c:v>1.7476851851851852E-3</c:v>
                </c:pt>
                <c:pt idx="115">
                  <c:v>1.7592592592592592E-3</c:v>
                </c:pt>
                <c:pt idx="116">
                  <c:v>1.7708333333333332E-3</c:v>
                </c:pt>
                <c:pt idx="117">
                  <c:v>1.7824074074074072E-3</c:v>
                </c:pt>
                <c:pt idx="118">
                  <c:v>1.7939814814814815E-3</c:v>
                </c:pt>
                <c:pt idx="119">
                  <c:v>1.8055555555555557E-3</c:v>
                </c:pt>
                <c:pt idx="120">
                  <c:v>1.8171296296296297E-3</c:v>
                </c:pt>
                <c:pt idx="121">
                  <c:v>1.8287037037037037E-3</c:v>
                </c:pt>
                <c:pt idx="122">
                  <c:v>1.8402777777777777E-3</c:v>
                </c:pt>
                <c:pt idx="123">
                  <c:v>1.8518518518518517E-3</c:v>
                </c:pt>
                <c:pt idx="124">
                  <c:v>1.8634259259259261E-3</c:v>
                </c:pt>
                <c:pt idx="125">
                  <c:v>1.8750000000000001E-3</c:v>
                </c:pt>
                <c:pt idx="126">
                  <c:v>1.8865740740740742E-3</c:v>
                </c:pt>
                <c:pt idx="127">
                  <c:v>1.8981481481481482E-3</c:v>
                </c:pt>
                <c:pt idx="128">
                  <c:v>1.9097222222222222E-3</c:v>
                </c:pt>
                <c:pt idx="129">
                  <c:v>1.9212962962962962E-3</c:v>
                </c:pt>
                <c:pt idx="130">
                  <c:v>1.9328703703703704E-3</c:v>
                </c:pt>
                <c:pt idx="131">
                  <c:v>1.9444444444444442E-3</c:v>
                </c:pt>
                <c:pt idx="132">
                  <c:v>1.9560185185185184E-3</c:v>
                </c:pt>
                <c:pt idx="133">
                  <c:v>1.9675925925925928E-3</c:v>
                </c:pt>
                <c:pt idx="134">
                  <c:v>1.9791666666666668E-3</c:v>
                </c:pt>
                <c:pt idx="135">
                  <c:v>1.9907407407407408E-3</c:v>
                </c:pt>
                <c:pt idx="136">
                  <c:v>2.0023148148148148E-3</c:v>
                </c:pt>
                <c:pt idx="137">
                  <c:v>2.0138888888888888E-3</c:v>
                </c:pt>
                <c:pt idx="138">
                  <c:v>2.0254629629629629E-3</c:v>
                </c:pt>
                <c:pt idx="139">
                  <c:v>2.0370370370370373E-3</c:v>
                </c:pt>
                <c:pt idx="140">
                  <c:v>2.0486111111111113E-3</c:v>
                </c:pt>
                <c:pt idx="141">
                  <c:v>2.0601851851851853E-3</c:v>
                </c:pt>
                <c:pt idx="142">
                  <c:v>2.0717592592592593E-3</c:v>
                </c:pt>
                <c:pt idx="143">
                  <c:v>4.1898148148148146E-3</c:v>
                </c:pt>
                <c:pt idx="144">
                  <c:v>4.2013888888888891E-3</c:v>
                </c:pt>
                <c:pt idx="145">
                  <c:v>4.2129629629629626E-3</c:v>
                </c:pt>
                <c:pt idx="146">
                  <c:v>4.2245370370370371E-3</c:v>
                </c:pt>
                <c:pt idx="147">
                  <c:v>4.2361111111111106E-3</c:v>
                </c:pt>
                <c:pt idx="148">
                  <c:v>4.2476851851851851E-3</c:v>
                </c:pt>
                <c:pt idx="149">
                  <c:v>4.2592592592592595E-3</c:v>
                </c:pt>
                <c:pt idx="150">
                  <c:v>4.2708333333333339E-3</c:v>
                </c:pt>
                <c:pt idx="151">
                  <c:v>4.2824074074074075E-3</c:v>
                </c:pt>
                <c:pt idx="152">
                  <c:v>4.2939814814814811E-3</c:v>
                </c:pt>
                <c:pt idx="153">
                  <c:v>4.3055555555555555E-3</c:v>
                </c:pt>
                <c:pt idx="154">
                  <c:v>4.31712962962963E-3</c:v>
                </c:pt>
                <c:pt idx="155">
                  <c:v>4.3287037037037035E-3</c:v>
                </c:pt>
                <c:pt idx="156">
                  <c:v>4.340277777777778E-3</c:v>
                </c:pt>
                <c:pt idx="157">
                  <c:v>4.3518518518518515E-3</c:v>
                </c:pt>
                <c:pt idx="158">
                  <c:v>4.363425925925926E-3</c:v>
                </c:pt>
                <c:pt idx="159">
                  <c:v>4.3749999999999995E-3</c:v>
                </c:pt>
                <c:pt idx="160">
                  <c:v>4.386574074074074E-3</c:v>
                </c:pt>
                <c:pt idx="161">
                  <c:v>4.3981481481481484E-3</c:v>
                </c:pt>
                <c:pt idx="162">
                  <c:v>4.409722222222222E-3</c:v>
                </c:pt>
                <c:pt idx="163">
                  <c:v>4.4212962962962956E-3</c:v>
                </c:pt>
                <c:pt idx="164">
                  <c:v>4.4328703703703709E-3</c:v>
                </c:pt>
                <c:pt idx="165">
                  <c:v>4.4444444444444444E-3</c:v>
                </c:pt>
                <c:pt idx="166">
                  <c:v>4.4560185185185189E-3</c:v>
                </c:pt>
                <c:pt idx="167">
                  <c:v>4.4675925925925933E-3</c:v>
                </c:pt>
                <c:pt idx="168">
                  <c:v>4.4791666666666669E-3</c:v>
                </c:pt>
                <c:pt idx="169">
                  <c:v>4.4907407407407405E-3</c:v>
                </c:pt>
                <c:pt idx="170">
                  <c:v>4.5023148148148149E-3</c:v>
                </c:pt>
                <c:pt idx="171">
                  <c:v>4.5138888888888893E-3</c:v>
                </c:pt>
                <c:pt idx="172">
                  <c:v>4.5254629629629629E-3</c:v>
                </c:pt>
                <c:pt idx="173">
                  <c:v>4.5370370370370365E-3</c:v>
                </c:pt>
                <c:pt idx="174">
                  <c:v>4.5486111111111109E-3</c:v>
                </c:pt>
                <c:pt idx="175">
                  <c:v>4.5601851851851853E-3</c:v>
                </c:pt>
                <c:pt idx="176">
                  <c:v>4.5717592592592589E-3</c:v>
                </c:pt>
                <c:pt idx="177">
                  <c:v>4.5833333333333334E-3</c:v>
                </c:pt>
                <c:pt idx="178">
                  <c:v>4.5949074074074078E-3</c:v>
                </c:pt>
                <c:pt idx="179">
                  <c:v>4.6064814814814814E-3</c:v>
                </c:pt>
                <c:pt idx="180">
                  <c:v>4.6180555555555558E-3</c:v>
                </c:pt>
                <c:pt idx="181">
                  <c:v>4.6296296296296302E-3</c:v>
                </c:pt>
                <c:pt idx="182">
                  <c:v>4.6412037037037038E-3</c:v>
                </c:pt>
                <c:pt idx="183">
                  <c:v>4.6527777777777774E-3</c:v>
                </c:pt>
                <c:pt idx="184">
                  <c:v>4.6643518518518518E-3</c:v>
                </c:pt>
                <c:pt idx="185">
                  <c:v>4.6759259259259263E-3</c:v>
                </c:pt>
                <c:pt idx="186">
                  <c:v>4.6874999999999998E-3</c:v>
                </c:pt>
                <c:pt idx="187">
                  <c:v>4.6990740740740743E-3</c:v>
                </c:pt>
                <c:pt idx="188">
                  <c:v>4.7106481481481478E-3</c:v>
                </c:pt>
                <c:pt idx="189">
                  <c:v>4.7222222222222223E-3</c:v>
                </c:pt>
                <c:pt idx="190">
                  <c:v>4.7337962962962958E-3</c:v>
                </c:pt>
                <c:pt idx="191">
                  <c:v>4.7453703703703703E-3</c:v>
                </c:pt>
                <c:pt idx="192">
                  <c:v>4.7569444444444447E-3</c:v>
                </c:pt>
                <c:pt idx="193">
                  <c:v>4.7685185185185183E-3</c:v>
                </c:pt>
                <c:pt idx="194">
                  <c:v>4.7800925925925919E-3</c:v>
                </c:pt>
                <c:pt idx="195">
                  <c:v>4.7916666666666672E-3</c:v>
                </c:pt>
                <c:pt idx="196">
                  <c:v>4.8032407407407407E-3</c:v>
                </c:pt>
                <c:pt idx="197">
                  <c:v>4.8148148148148152E-3</c:v>
                </c:pt>
                <c:pt idx="198">
                  <c:v>4.8263888888888887E-3</c:v>
                </c:pt>
                <c:pt idx="199">
                  <c:v>4.8379629629629632E-3</c:v>
                </c:pt>
                <c:pt idx="200">
                  <c:v>4.8495370370370368E-3</c:v>
                </c:pt>
                <c:pt idx="201">
                  <c:v>4.8611111111111112E-3</c:v>
                </c:pt>
                <c:pt idx="202">
                  <c:v>4.8726851851851856E-3</c:v>
                </c:pt>
                <c:pt idx="203">
                  <c:v>4.8842592592592592E-3</c:v>
                </c:pt>
                <c:pt idx="204">
                  <c:v>4.8958333333333328E-3</c:v>
                </c:pt>
                <c:pt idx="205">
                  <c:v>4.9074074074074072E-3</c:v>
                </c:pt>
                <c:pt idx="206">
                  <c:v>4.9189814814814816E-3</c:v>
                </c:pt>
                <c:pt idx="207">
                  <c:v>4.9305555555555552E-3</c:v>
                </c:pt>
                <c:pt idx="208">
                  <c:v>4.9421296296296288E-3</c:v>
                </c:pt>
                <c:pt idx="209">
                  <c:v>4.9537037037037041E-3</c:v>
                </c:pt>
                <c:pt idx="210">
                  <c:v>4.9652777777777777E-3</c:v>
                </c:pt>
                <c:pt idx="211">
                  <c:v>4.9768518518518521E-3</c:v>
                </c:pt>
                <c:pt idx="212">
                  <c:v>4.9884259259259265E-3</c:v>
                </c:pt>
                <c:pt idx="213">
                  <c:v>5.0000000000000001E-3</c:v>
                </c:pt>
                <c:pt idx="214">
                  <c:v>5.0115740740740737E-3</c:v>
                </c:pt>
                <c:pt idx="215">
                  <c:v>5.0231481481481481E-3</c:v>
                </c:pt>
                <c:pt idx="216">
                  <c:v>5.0347222222222225E-3</c:v>
                </c:pt>
                <c:pt idx="217">
                  <c:v>5.0462962962962961E-3</c:v>
                </c:pt>
                <c:pt idx="218">
                  <c:v>5.0578703703703706E-3</c:v>
                </c:pt>
                <c:pt idx="219">
                  <c:v>5.0694444444444441E-3</c:v>
                </c:pt>
                <c:pt idx="220">
                  <c:v>5.0810185185185186E-3</c:v>
                </c:pt>
                <c:pt idx="221">
                  <c:v>5.0925925925925921E-3</c:v>
                </c:pt>
                <c:pt idx="222">
                  <c:v>5.1041666666666666E-3</c:v>
                </c:pt>
                <c:pt idx="223">
                  <c:v>5.115740740740741E-3</c:v>
                </c:pt>
                <c:pt idx="224">
                  <c:v>5.1273148148148146E-3</c:v>
                </c:pt>
                <c:pt idx="225">
                  <c:v>5.138888888888889E-3</c:v>
                </c:pt>
                <c:pt idx="226">
                  <c:v>5.1504629629629635E-3</c:v>
                </c:pt>
                <c:pt idx="227">
                  <c:v>5.162037037037037E-3</c:v>
                </c:pt>
                <c:pt idx="228">
                  <c:v>5.1736111111111115E-3</c:v>
                </c:pt>
                <c:pt idx="229">
                  <c:v>5.185185185185185E-3</c:v>
                </c:pt>
                <c:pt idx="230">
                  <c:v>5.1967592592592595E-3</c:v>
                </c:pt>
                <c:pt idx="231">
                  <c:v>5.208333333333333E-3</c:v>
                </c:pt>
                <c:pt idx="232">
                  <c:v>5.2199074074074066E-3</c:v>
                </c:pt>
                <c:pt idx="233">
                  <c:v>5.2314814814814819E-3</c:v>
                </c:pt>
                <c:pt idx="234">
                  <c:v>5.2430555555555555E-3</c:v>
                </c:pt>
                <c:pt idx="235">
                  <c:v>5.2546296296296299E-3</c:v>
                </c:pt>
                <c:pt idx="236">
                  <c:v>5.2662037037037035E-3</c:v>
                </c:pt>
                <c:pt idx="237">
                  <c:v>5.2777777777777771E-3</c:v>
                </c:pt>
                <c:pt idx="238">
                  <c:v>5.2893518518518515E-3</c:v>
                </c:pt>
                <c:pt idx="239">
                  <c:v>5.3009259259259251E-3</c:v>
                </c:pt>
                <c:pt idx="240">
                  <c:v>5.3125000000000004E-3</c:v>
                </c:pt>
                <c:pt idx="241">
                  <c:v>5.3240740740740748E-3</c:v>
                </c:pt>
                <c:pt idx="242">
                  <c:v>5.3356481481481484E-3</c:v>
                </c:pt>
                <c:pt idx="243">
                  <c:v>5.347222222222222E-3</c:v>
                </c:pt>
                <c:pt idx="244">
                  <c:v>5.3587962962962964E-3</c:v>
                </c:pt>
                <c:pt idx="245">
                  <c:v>5.37037037037037E-3</c:v>
                </c:pt>
                <c:pt idx="246">
                  <c:v>5.3819444444444453E-3</c:v>
                </c:pt>
                <c:pt idx="247">
                  <c:v>5.3935185185185188E-3</c:v>
                </c:pt>
                <c:pt idx="248">
                  <c:v>5.4050925925925924E-3</c:v>
                </c:pt>
                <c:pt idx="249">
                  <c:v>5.4166666666666669E-3</c:v>
                </c:pt>
                <c:pt idx="250">
                  <c:v>5.4282407407407404E-3</c:v>
                </c:pt>
                <c:pt idx="251">
                  <c:v>5.4398148148148149E-3</c:v>
                </c:pt>
                <c:pt idx="252">
                  <c:v>5.4513888888888884E-3</c:v>
                </c:pt>
                <c:pt idx="253">
                  <c:v>5.4629629629629637E-3</c:v>
                </c:pt>
                <c:pt idx="254">
                  <c:v>5.4745370370370373E-3</c:v>
                </c:pt>
                <c:pt idx="255">
                  <c:v>5.4861111111111117E-3</c:v>
                </c:pt>
                <c:pt idx="256">
                  <c:v>5.4976851851851853E-3</c:v>
                </c:pt>
                <c:pt idx="257">
                  <c:v>5.5092592592592589E-3</c:v>
                </c:pt>
                <c:pt idx="258">
                  <c:v>5.5208333333333333E-3</c:v>
                </c:pt>
                <c:pt idx="259">
                  <c:v>5.5324074074074069E-3</c:v>
                </c:pt>
                <c:pt idx="260">
                  <c:v>5.5439814814814822E-3</c:v>
                </c:pt>
                <c:pt idx="261">
                  <c:v>5.5555555555555558E-3</c:v>
                </c:pt>
                <c:pt idx="262">
                  <c:v>5.5671296296296302E-3</c:v>
                </c:pt>
                <c:pt idx="263">
                  <c:v>5.5787037037037038E-3</c:v>
                </c:pt>
                <c:pt idx="264">
                  <c:v>5.5902777777777782E-3</c:v>
                </c:pt>
                <c:pt idx="265">
                  <c:v>5.6018518518518518E-3</c:v>
                </c:pt>
                <c:pt idx="266">
                  <c:v>5.6134259259259271E-3</c:v>
                </c:pt>
                <c:pt idx="267">
                  <c:v>5.6249999999999989E-3</c:v>
                </c:pt>
                <c:pt idx="268">
                  <c:v>5.6365740740740742E-3</c:v>
                </c:pt>
                <c:pt idx="269">
                  <c:v>5.6481481481481478E-3</c:v>
                </c:pt>
                <c:pt idx="270">
                  <c:v>5.6597222222222222E-3</c:v>
                </c:pt>
                <c:pt idx="271">
                  <c:v>5.6712962962962958E-3</c:v>
                </c:pt>
                <c:pt idx="272">
                  <c:v>5.6828703703703702E-3</c:v>
                </c:pt>
                <c:pt idx="273">
                  <c:v>5.6944444444444438E-3</c:v>
                </c:pt>
                <c:pt idx="274">
                  <c:v>5.7060185185185191E-3</c:v>
                </c:pt>
                <c:pt idx="275">
                  <c:v>5.7175925925925927E-3</c:v>
                </c:pt>
                <c:pt idx="276">
                  <c:v>5.7291666666666671E-3</c:v>
                </c:pt>
                <c:pt idx="277">
                  <c:v>5.7407407407407416E-3</c:v>
                </c:pt>
                <c:pt idx="278">
                  <c:v>5.7523148148148143E-3</c:v>
                </c:pt>
                <c:pt idx="279">
                  <c:v>5.7638888888888887E-3</c:v>
                </c:pt>
                <c:pt idx="280">
                  <c:v>5.7754629629629623E-3</c:v>
                </c:pt>
                <c:pt idx="281">
                  <c:v>5.7870370370370376E-3</c:v>
                </c:pt>
                <c:pt idx="282">
                  <c:v>5.7986111111111112E-3</c:v>
                </c:pt>
                <c:pt idx="283">
                  <c:v>5.8101851851851856E-3</c:v>
                </c:pt>
                <c:pt idx="284">
                  <c:v>5.8217592592592592E-3</c:v>
                </c:pt>
                <c:pt idx="285">
                  <c:v>5.8333333333333336E-3</c:v>
                </c:pt>
                <c:pt idx="286">
                  <c:v>5.8449074074074072E-3</c:v>
                </c:pt>
                <c:pt idx="287">
                  <c:v>5.8564814814814825E-3</c:v>
                </c:pt>
                <c:pt idx="288">
                  <c:v>5.8680555555555543E-3</c:v>
                </c:pt>
                <c:pt idx="289">
                  <c:v>5.8796296296296296E-3</c:v>
                </c:pt>
                <c:pt idx="290">
                  <c:v>5.8912037037037032E-3</c:v>
                </c:pt>
                <c:pt idx="291">
                  <c:v>5.9027777777777776E-3</c:v>
                </c:pt>
                <c:pt idx="292">
                  <c:v>5.9143518518518521E-3</c:v>
                </c:pt>
                <c:pt idx="293">
                  <c:v>5.9259259259259256E-3</c:v>
                </c:pt>
                <c:pt idx="294">
                  <c:v>5.9375000000000009E-3</c:v>
                </c:pt>
                <c:pt idx="295">
                  <c:v>5.9490740740740745E-3</c:v>
                </c:pt>
                <c:pt idx="296">
                  <c:v>5.9606481481481489E-3</c:v>
                </c:pt>
                <c:pt idx="297">
                  <c:v>5.9722222222222225E-3</c:v>
                </c:pt>
                <c:pt idx="298">
                  <c:v>5.9837962962962961E-3</c:v>
                </c:pt>
                <c:pt idx="299">
                  <c:v>5.9953703703703697E-3</c:v>
                </c:pt>
                <c:pt idx="300">
                  <c:v>6.0069444444444441E-3</c:v>
                </c:pt>
                <c:pt idx="301">
                  <c:v>6.0185185185185177E-3</c:v>
                </c:pt>
                <c:pt idx="302">
                  <c:v>6.030092592592593E-3</c:v>
                </c:pt>
                <c:pt idx="303">
                  <c:v>6.0416666666666665E-3</c:v>
                </c:pt>
                <c:pt idx="304">
                  <c:v>6.053240740740741E-3</c:v>
                </c:pt>
                <c:pt idx="305">
                  <c:v>6.0648148148148145E-3</c:v>
                </c:pt>
                <c:pt idx="306">
                  <c:v>6.076388888888889E-3</c:v>
                </c:pt>
                <c:pt idx="307">
                  <c:v>6.0879629629629643E-3</c:v>
                </c:pt>
                <c:pt idx="308">
                  <c:v>6.0995370370370361E-3</c:v>
                </c:pt>
                <c:pt idx="309">
                  <c:v>6.1111111111111114E-3</c:v>
                </c:pt>
                <c:pt idx="310">
                  <c:v>6.122685185185185E-3</c:v>
                </c:pt>
                <c:pt idx="311">
                  <c:v>6.1342592592592594E-3</c:v>
                </c:pt>
                <c:pt idx="312">
                  <c:v>6.145833333333333E-3</c:v>
                </c:pt>
                <c:pt idx="313">
                  <c:v>6.1574074074074074E-3</c:v>
                </c:pt>
                <c:pt idx="314">
                  <c:v>6.168981481481481E-3</c:v>
                </c:pt>
                <c:pt idx="315">
                  <c:v>6.1805555555555563E-3</c:v>
                </c:pt>
                <c:pt idx="316">
                  <c:v>6.1921296296296299E-3</c:v>
                </c:pt>
                <c:pt idx="317">
                  <c:v>6.2037037037037043E-3</c:v>
                </c:pt>
                <c:pt idx="318">
                  <c:v>6.215277777777777E-3</c:v>
                </c:pt>
                <c:pt idx="319">
                  <c:v>6.2268518518518515E-3</c:v>
                </c:pt>
                <c:pt idx="320">
                  <c:v>6.238425925925925E-3</c:v>
                </c:pt>
                <c:pt idx="321">
                  <c:v>6.2499999999999995E-3</c:v>
                </c:pt>
                <c:pt idx="322">
                  <c:v>6.2615740740740748E-3</c:v>
                </c:pt>
                <c:pt idx="323">
                  <c:v>6.2731481481481484E-3</c:v>
                </c:pt>
                <c:pt idx="324">
                  <c:v>6.2847222222222228E-3</c:v>
                </c:pt>
                <c:pt idx="325">
                  <c:v>6.2962962962962964E-3</c:v>
                </c:pt>
                <c:pt idx="326">
                  <c:v>6.3078703703703708E-3</c:v>
                </c:pt>
                <c:pt idx="327">
                  <c:v>6.3194444444444444E-3</c:v>
                </c:pt>
                <c:pt idx="328">
                  <c:v>6.3310185185185197E-3</c:v>
                </c:pt>
                <c:pt idx="329">
                  <c:v>6.3425925925925915E-3</c:v>
                </c:pt>
                <c:pt idx="330">
                  <c:v>6.3541666666666668E-3</c:v>
                </c:pt>
                <c:pt idx="331">
                  <c:v>6.3657407407407404E-3</c:v>
                </c:pt>
                <c:pt idx="332">
                  <c:v>6.3773148148148148E-3</c:v>
                </c:pt>
                <c:pt idx="333">
                  <c:v>6.3888888888888884E-3</c:v>
                </c:pt>
                <c:pt idx="334">
                  <c:v>6.4004629629629628E-3</c:v>
                </c:pt>
                <c:pt idx="335">
                  <c:v>6.4120370370370364E-3</c:v>
                </c:pt>
                <c:pt idx="336">
                  <c:v>6.4236111111111117E-3</c:v>
                </c:pt>
                <c:pt idx="337">
                  <c:v>6.4351851851851861E-3</c:v>
                </c:pt>
                <c:pt idx="338">
                  <c:v>6.4467592592592597E-3</c:v>
                </c:pt>
                <c:pt idx="339">
                  <c:v>6.4583333333333333E-3</c:v>
                </c:pt>
                <c:pt idx="340">
                  <c:v>6.4699074074074069E-3</c:v>
                </c:pt>
                <c:pt idx="341">
                  <c:v>6.4814814814814813E-3</c:v>
                </c:pt>
                <c:pt idx="342">
                  <c:v>6.4930555555555549E-3</c:v>
                </c:pt>
                <c:pt idx="343">
                  <c:v>6.5046296296296302E-3</c:v>
                </c:pt>
                <c:pt idx="344">
                  <c:v>6.5162037037037037E-3</c:v>
                </c:pt>
                <c:pt idx="345">
                  <c:v>6.5277777777777782E-3</c:v>
                </c:pt>
                <c:pt idx="346">
                  <c:v>6.5393518518518517E-3</c:v>
                </c:pt>
                <c:pt idx="347">
                  <c:v>6.5509259259259262E-3</c:v>
                </c:pt>
                <c:pt idx="348">
                  <c:v>6.5624999999999998E-3</c:v>
                </c:pt>
                <c:pt idx="349">
                  <c:v>6.5740740740740733E-3</c:v>
                </c:pt>
                <c:pt idx="350">
                  <c:v>6.5856481481481469E-3</c:v>
                </c:pt>
                <c:pt idx="351">
                  <c:v>6.5972222222222222E-3</c:v>
                </c:pt>
                <c:pt idx="352">
                  <c:v>6.6087962962962966E-3</c:v>
                </c:pt>
                <c:pt idx="353">
                  <c:v>6.6203703703703702E-3</c:v>
                </c:pt>
                <c:pt idx="354">
                  <c:v>6.6319444444444446E-3</c:v>
                </c:pt>
                <c:pt idx="355">
                  <c:v>6.6435185185185182E-3</c:v>
                </c:pt>
                <c:pt idx="356">
                  <c:v>6.6550925925925935E-3</c:v>
                </c:pt>
                <c:pt idx="357">
                  <c:v>6.6666666666666671E-3</c:v>
                </c:pt>
                <c:pt idx="358">
                  <c:v>6.6782407407407415E-3</c:v>
                </c:pt>
                <c:pt idx="359">
                  <c:v>6.6898148148148142E-3</c:v>
                </c:pt>
                <c:pt idx="360">
                  <c:v>6.7013888888888887E-3</c:v>
                </c:pt>
                <c:pt idx="361">
                  <c:v>6.7129629629629622E-3</c:v>
                </c:pt>
                <c:pt idx="362">
                  <c:v>6.7245370370370367E-3</c:v>
                </c:pt>
                <c:pt idx="363">
                  <c:v>6.7361111111111103E-3</c:v>
                </c:pt>
                <c:pt idx="364">
                  <c:v>6.7476851851851856E-3</c:v>
                </c:pt>
                <c:pt idx="365">
                  <c:v>6.7592592592592591E-3</c:v>
                </c:pt>
                <c:pt idx="366">
                  <c:v>6.7708333333333336E-3</c:v>
                </c:pt>
                <c:pt idx="367">
                  <c:v>6.782407407407408E-3</c:v>
                </c:pt>
                <c:pt idx="368">
                  <c:v>6.7939814814814816E-3</c:v>
                </c:pt>
                <c:pt idx="369">
                  <c:v>6.8055555555555569E-3</c:v>
                </c:pt>
                <c:pt idx="370">
                  <c:v>6.8171296296296287E-3</c:v>
                </c:pt>
                <c:pt idx="371">
                  <c:v>6.828703703703704E-3</c:v>
                </c:pt>
                <c:pt idx="372">
                  <c:v>6.8402777777777776E-3</c:v>
                </c:pt>
                <c:pt idx="373">
                  <c:v>6.851851851851852E-3</c:v>
                </c:pt>
                <c:pt idx="374">
                  <c:v>6.8634259259259256E-3</c:v>
                </c:pt>
                <c:pt idx="375">
                  <c:v>6.875E-3</c:v>
                </c:pt>
                <c:pt idx="376">
                  <c:v>6.8865740740740736E-3</c:v>
                </c:pt>
                <c:pt idx="377">
                  <c:v>6.8981481481481489E-3</c:v>
                </c:pt>
                <c:pt idx="378">
                  <c:v>6.9097222222222225E-3</c:v>
                </c:pt>
                <c:pt idx="379">
                  <c:v>6.9212962962962969E-3</c:v>
                </c:pt>
                <c:pt idx="380">
                  <c:v>6.9328703703703696E-3</c:v>
                </c:pt>
                <c:pt idx="381">
                  <c:v>6.9444444444444441E-3</c:v>
                </c:pt>
                <c:pt idx="382">
                  <c:v>6.9560185185185185E-3</c:v>
                </c:pt>
                <c:pt idx="383">
                  <c:v>6.9675925925925921E-3</c:v>
                </c:pt>
                <c:pt idx="384">
                  <c:v>6.9791666666666674E-3</c:v>
                </c:pt>
                <c:pt idx="385">
                  <c:v>6.9907407407407409E-3</c:v>
                </c:pt>
                <c:pt idx="386">
                  <c:v>7.0023148148148154E-3</c:v>
                </c:pt>
                <c:pt idx="387">
                  <c:v>7.013888888888889E-3</c:v>
                </c:pt>
                <c:pt idx="388">
                  <c:v>7.0254629629629634E-3</c:v>
                </c:pt>
                <c:pt idx="389">
                  <c:v>7.037037037037037E-3</c:v>
                </c:pt>
                <c:pt idx="390">
                  <c:v>7.0486111111111105E-3</c:v>
                </c:pt>
                <c:pt idx="391">
                  <c:v>7.0601851851851841E-3</c:v>
                </c:pt>
                <c:pt idx="392">
                  <c:v>7.0717592592592594E-3</c:v>
                </c:pt>
                <c:pt idx="393">
                  <c:v>7.083333333333333E-3</c:v>
                </c:pt>
                <c:pt idx="394">
                  <c:v>7.0949074074074074E-3</c:v>
                </c:pt>
                <c:pt idx="395">
                  <c:v>7.106481481481481E-3</c:v>
                </c:pt>
                <c:pt idx="396">
                  <c:v>7.1180555555555554E-3</c:v>
                </c:pt>
                <c:pt idx="397">
                  <c:v>7.1296296296296307E-3</c:v>
                </c:pt>
                <c:pt idx="398">
                  <c:v>7.1412037037037043E-3</c:v>
                </c:pt>
                <c:pt idx="399">
                  <c:v>7.1527777777777787E-3</c:v>
                </c:pt>
                <c:pt idx="400">
                  <c:v>7.1643518518518514E-3</c:v>
                </c:pt>
                <c:pt idx="401">
                  <c:v>7.1759259259259259E-3</c:v>
                </c:pt>
                <c:pt idx="402">
                  <c:v>7.1874999999999994E-3</c:v>
                </c:pt>
                <c:pt idx="403">
                  <c:v>7.1990740740740739E-3</c:v>
                </c:pt>
                <c:pt idx="404">
                  <c:v>7.2106481481481475E-3</c:v>
                </c:pt>
                <c:pt idx="405">
                  <c:v>7.2222222222222228E-3</c:v>
                </c:pt>
                <c:pt idx="406">
                  <c:v>7.2337962962962963E-3</c:v>
                </c:pt>
                <c:pt idx="407">
                  <c:v>7.2453703703703708E-3</c:v>
                </c:pt>
                <c:pt idx="408">
                  <c:v>7.2569444444444443E-3</c:v>
                </c:pt>
                <c:pt idx="409">
                  <c:v>7.2685185185185188E-3</c:v>
                </c:pt>
                <c:pt idx="410">
                  <c:v>7.2800925925925915E-3</c:v>
                </c:pt>
                <c:pt idx="411">
                  <c:v>7.2916666666666659E-3</c:v>
                </c:pt>
                <c:pt idx="412">
                  <c:v>7.3032407407407412E-3</c:v>
                </c:pt>
                <c:pt idx="413">
                  <c:v>7.3148148148148148E-3</c:v>
                </c:pt>
                <c:pt idx="414">
                  <c:v>7.3263888888888892E-3</c:v>
                </c:pt>
                <c:pt idx="415">
                  <c:v>7.3379629629629628E-3</c:v>
                </c:pt>
                <c:pt idx="416">
                  <c:v>7.3495370370370372E-3</c:v>
                </c:pt>
                <c:pt idx="417">
                  <c:v>7.3611111111111108E-3</c:v>
                </c:pt>
                <c:pt idx="418">
                  <c:v>7.3726851851851861E-3</c:v>
                </c:pt>
                <c:pt idx="419">
                  <c:v>7.3842592592592597E-3</c:v>
                </c:pt>
                <c:pt idx="420">
                  <c:v>7.3958333333333341E-3</c:v>
                </c:pt>
                <c:pt idx="421">
                  <c:v>7.4074074074074068E-3</c:v>
                </c:pt>
                <c:pt idx="422">
                  <c:v>7.4189814814814813E-3</c:v>
                </c:pt>
                <c:pt idx="423">
                  <c:v>7.4305555555555548E-3</c:v>
                </c:pt>
                <c:pt idx="424">
                  <c:v>7.4421296296296293E-3</c:v>
                </c:pt>
                <c:pt idx="425">
                  <c:v>7.4537037037037028E-3</c:v>
                </c:pt>
                <c:pt idx="426">
                  <c:v>7.4652777777777781E-3</c:v>
                </c:pt>
                <c:pt idx="427">
                  <c:v>7.4768518518518526E-3</c:v>
                </c:pt>
                <c:pt idx="428">
                  <c:v>7.4884259259259262E-3</c:v>
                </c:pt>
                <c:pt idx="429">
                  <c:v>7.5000000000000006E-3</c:v>
                </c:pt>
                <c:pt idx="430">
                  <c:v>7.5115740740740742E-3</c:v>
                </c:pt>
                <c:pt idx="431">
                  <c:v>7.5231481481481477E-3</c:v>
                </c:pt>
                <c:pt idx="432">
                  <c:v>7.5347222222222213E-3</c:v>
                </c:pt>
                <c:pt idx="433">
                  <c:v>7.5462962962962966E-3</c:v>
                </c:pt>
              </c:numCache>
            </c:numRef>
          </c:cat>
          <c:val>
            <c:numRef>
              <c:f>Sheet1!$E$1:$E$434</c:f>
              <c:numCache>
                <c:formatCode>General</c:formatCode>
                <c:ptCount val="43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4</c:v>
                </c:pt>
                <c:pt idx="34">
                  <c:v>20</c:v>
                </c:pt>
                <c:pt idx="35">
                  <c:v>8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2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4</c:v>
                </c:pt>
                <c:pt idx="47">
                  <c:v>2</c:v>
                </c:pt>
                <c:pt idx="48">
                  <c:v>3</c:v>
                </c:pt>
                <c:pt idx="49">
                  <c:v>0</c:v>
                </c:pt>
                <c:pt idx="50">
                  <c:v>2</c:v>
                </c:pt>
                <c:pt idx="51">
                  <c:v>1</c:v>
                </c:pt>
                <c:pt idx="52">
                  <c:v>1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1</c:v>
                </c:pt>
                <c:pt idx="75">
                  <c:v>4</c:v>
                </c:pt>
                <c:pt idx="76">
                  <c:v>3</c:v>
                </c:pt>
                <c:pt idx="77">
                  <c:v>3</c:v>
                </c:pt>
                <c:pt idx="78">
                  <c:v>1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5</c:v>
                </c:pt>
                <c:pt idx="83">
                  <c:v>3</c:v>
                </c:pt>
                <c:pt idx="84">
                  <c:v>0</c:v>
                </c:pt>
                <c:pt idx="85">
                  <c:v>11</c:v>
                </c:pt>
                <c:pt idx="86">
                  <c:v>13</c:v>
                </c:pt>
                <c:pt idx="87">
                  <c:v>16</c:v>
                </c:pt>
                <c:pt idx="88">
                  <c:v>29</c:v>
                </c:pt>
                <c:pt idx="89">
                  <c:v>24</c:v>
                </c:pt>
                <c:pt idx="90">
                  <c:v>27</c:v>
                </c:pt>
                <c:pt idx="91">
                  <c:v>1</c:v>
                </c:pt>
                <c:pt idx="92">
                  <c:v>2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5</c:v>
                </c:pt>
                <c:pt idx="98">
                  <c:v>4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5</c:v>
                </c:pt>
                <c:pt idx="103">
                  <c:v>9</c:v>
                </c:pt>
                <c:pt idx="104">
                  <c:v>10</c:v>
                </c:pt>
                <c:pt idx="105">
                  <c:v>0</c:v>
                </c:pt>
                <c:pt idx="106">
                  <c:v>27</c:v>
                </c:pt>
                <c:pt idx="107">
                  <c:v>25</c:v>
                </c:pt>
                <c:pt idx="108">
                  <c:v>31</c:v>
                </c:pt>
                <c:pt idx="109">
                  <c:v>29</c:v>
                </c:pt>
                <c:pt idx="110">
                  <c:v>28</c:v>
                </c:pt>
                <c:pt idx="111">
                  <c:v>23</c:v>
                </c:pt>
                <c:pt idx="112">
                  <c:v>32</c:v>
                </c:pt>
                <c:pt idx="113">
                  <c:v>36</c:v>
                </c:pt>
                <c:pt idx="114">
                  <c:v>25</c:v>
                </c:pt>
                <c:pt idx="115">
                  <c:v>13</c:v>
                </c:pt>
                <c:pt idx="116">
                  <c:v>8</c:v>
                </c:pt>
                <c:pt idx="117">
                  <c:v>12</c:v>
                </c:pt>
                <c:pt idx="118">
                  <c:v>3</c:v>
                </c:pt>
                <c:pt idx="119">
                  <c:v>0</c:v>
                </c:pt>
                <c:pt idx="120">
                  <c:v>3</c:v>
                </c:pt>
                <c:pt idx="121">
                  <c:v>0</c:v>
                </c:pt>
                <c:pt idx="122">
                  <c:v>11</c:v>
                </c:pt>
                <c:pt idx="123">
                  <c:v>15</c:v>
                </c:pt>
                <c:pt idx="124">
                  <c:v>7</c:v>
                </c:pt>
                <c:pt idx="125">
                  <c:v>21</c:v>
                </c:pt>
                <c:pt idx="126">
                  <c:v>25</c:v>
                </c:pt>
                <c:pt idx="127">
                  <c:v>12</c:v>
                </c:pt>
                <c:pt idx="128">
                  <c:v>11</c:v>
                </c:pt>
                <c:pt idx="129">
                  <c:v>9</c:v>
                </c:pt>
                <c:pt idx="130">
                  <c:v>10</c:v>
                </c:pt>
                <c:pt idx="131">
                  <c:v>8</c:v>
                </c:pt>
                <c:pt idx="132">
                  <c:v>14</c:v>
                </c:pt>
                <c:pt idx="133">
                  <c:v>7</c:v>
                </c:pt>
                <c:pt idx="134">
                  <c:v>0</c:v>
                </c:pt>
                <c:pt idx="135">
                  <c:v>0</c:v>
                </c:pt>
                <c:pt idx="136">
                  <c:v>7</c:v>
                </c:pt>
                <c:pt idx="137">
                  <c:v>7</c:v>
                </c:pt>
                <c:pt idx="138">
                  <c:v>3</c:v>
                </c:pt>
                <c:pt idx="139">
                  <c:v>0</c:v>
                </c:pt>
                <c:pt idx="140">
                  <c:v>32</c:v>
                </c:pt>
                <c:pt idx="141">
                  <c:v>19</c:v>
                </c:pt>
                <c:pt idx="142">
                  <c:v>28</c:v>
                </c:pt>
                <c:pt idx="143">
                  <c:v>2</c:v>
                </c:pt>
                <c:pt idx="144">
                  <c:v>3</c:v>
                </c:pt>
                <c:pt idx="145">
                  <c:v>6</c:v>
                </c:pt>
                <c:pt idx="146">
                  <c:v>0</c:v>
                </c:pt>
                <c:pt idx="147">
                  <c:v>7</c:v>
                </c:pt>
                <c:pt idx="148">
                  <c:v>5</c:v>
                </c:pt>
                <c:pt idx="149">
                  <c:v>6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3</c:v>
                </c:pt>
                <c:pt idx="154">
                  <c:v>3</c:v>
                </c:pt>
                <c:pt idx="155">
                  <c:v>3</c:v>
                </c:pt>
                <c:pt idx="156">
                  <c:v>0</c:v>
                </c:pt>
                <c:pt idx="157">
                  <c:v>8</c:v>
                </c:pt>
                <c:pt idx="158">
                  <c:v>10</c:v>
                </c:pt>
                <c:pt idx="159">
                  <c:v>14</c:v>
                </c:pt>
                <c:pt idx="160">
                  <c:v>13</c:v>
                </c:pt>
                <c:pt idx="161">
                  <c:v>13</c:v>
                </c:pt>
                <c:pt idx="162">
                  <c:v>14</c:v>
                </c:pt>
                <c:pt idx="163">
                  <c:v>8</c:v>
                </c:pt>
                <c:pt idx="164">
                  <c:v>0</c:v>
                </c:pt>
                <c:pt idx="165">
                  <c:v>1</c:v>
                </c:pt>
                <c:pt idx="166">
                  <c:v>3</c:v>
                </c:pt>
                <c:pt idx="167">
                  <c:v>5</c:v>
                </c:pt>
                <c:pt idx="168">
                  <c:v>2</c:v>
                </c:pt>
                <c:pt idx="169">
                  <c:v>3</c:v>
                </c:pt>
                <c:pt idx="170">
                  <c:v>0</c:v>
                </c:pt>
                <c:pt idx="171">
                  <c:v>3</c:v>
                </c:pt>
                <c:pt idx="172">
                  <c:v>10</c:v>
                </c:pt>
                <c:pt idx="173">
                  <c:v>2</c:v>
                </c:pt>
                <c:pt idx="174">
                  <c:v>7</c:v>
                </c:pt>
                <c:pt idx="175">
                  <c:v>0</c:v>
                </c:pt>
                <c:pt idx="176">
                  <c:v>8</c:v>
                </c:pt>
                <c:pt idx="177">
                  <c:v>7</c:v>
                </c:pt>
                <c:pt idx="178">
                  <c:v>9</c:v>
                </c:pt>
                <c:pt idx="179">
                  <c:v>5</c:v>
                </c:pt>
                <c:pt idx="180">
                  <c:v>5</c:v>
                </c:pt>
                <c:pt idx="181">
                  <c:v>5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5</c:v>
                </c:pt>
                <c:pt idx="188">
                  <c:v>5</c:v>
                </c:pt>
                <c:pt idx="189">
                  <c:v>3</c:v>
                </c:pt>
                <c:pt idx="190">
                  <c:v>2</c:v>
                </c:pt>
                <c:pt idx="191">
                  <c:v>3</c:v>
                </c:pt>
                <c:pt idx="192">
                  <c:v>7</c:v>
                </c:pt>
                <c:pt idx="193">
                  <c:v>9</c:v>
                </c:pt>
                <c:pt idx="194">
                  <c:v>3</c:v>
                </c:pt>
                <c:pt idx="195">
                  <c:v>4</c:v>
                </c:pt>
                <c:pt idx="196">
                  <c:v>0</c:v>
                </c:pt>
                <c:pt idx="197">
                  <c:v>6</c:v>
                </c:pt>
                <c:pt idx="198">
                  <c:v>5</c:v>
                </c:pt>
                <c:pt idx="199">
                  <c:v>7</c:v>
                </c:pt>
                <c:pt idx="200">
                  <c:v>11</c:v>
                </c:pt>
                <c:pt idx="201">
                  <c:v>10</c:v>
                </c:pt>
                <c:pt idx="202">
                  <c:v>6</c:v>
                </c:pt>
                <c:pt idx="203">
                  <c:v>6</c:v>
                </c:pt>
                <c:pt idx="204">
                  <c:v>8</c:v>
                </c:pt>
                <c:pt idx="205">
                  <c:v>2</c:v>
                </c:pt>
                <c:pt idx="206">
                  <c:v>0</c:v>
                </c:pt>
                <c:pt idx="207">
                  <c:v>5</c:v>
                </c:pt>
                <c:pt idx="208">
                  <c:v>3</c:v>
                </c:pt>
                <c:pt idx="209">
                  <c:v>9</c:v>
                </c:pt>
                <c:pt idx="210">
                  <c:v>3</c:v>
                </c:pt>
                <c:pt idx="211">
                  <c:v>0</c:v>
                </c:pt>
                <c:pt idx="212">
                  <c:v>4</c:v>
                </c:pt>
                <c:pt idx="213">
                  <c:v>6</c:v>
                </c:pt>
                <c:pt idx="214">
                  <c:v>6</c:v>
                </c:pt>
                <c:pt idx="215">
                  <c:v>2</c:v>
                </c:pt>
                <c:pt idx="216">
                  <c:v>0</c:v>
                </c:pt>
                <c:pt idx="217">
                  <c:v>6</c:v>
                </c:pt>
                <c:pt idx="218">
                  <c:v>0</c:v>
                </c:pt>
                <c:pt idx="219">
                  <c:v>0</c:v>
                </c:pt>
                <c:pt idx="220">
                  <c:v>2</c:v>
                </c:pt>
                <c:pt idx="221">
                  <c:v>0</c:v>
                </c:pt>
                <c:pt idx="222">
                  <c:v>2</c:v>
                </c:pt>
                <c:pt idx="223">
                  <c:v>3</c:v>
                </c:pt>
                <c:pt idx="224">
                  <c:v>2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3</c:v>
                </c:pt>
                <c:pt idx="229">
                  <c:v>5</c:v>
                </c:pt>
                <c:pt idx="230">
                  <c:v>3</c:v>
                </c:pt>
                <c:pt idx="231">
                  <c:v>7</c:v>
                </c:pt>
                <c:pt idx="232">
                  <c:v>9</c:v>
                </c:pt>
                <c:pt idx="233">
                  <c:v>9</c:v>
                </c:pt>
                <c:pt idx="234">
                  <c:v>5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3</c:v>
                </c:pt>
                <c:pt idx="239">
                  <c:v>10</c:v>
                </c:pt>
                <c:pt idx="240">
                  <c:v>13</c:v>
                </c:pt>
                <c:pt idx="241">
                  <c:v>12</c:v>
                </c:pt>
                <c:pt idx="242">
                  <c:v>6</c:v>
                </c:pt>
                <c:pt idx="243">
                  <c:v>5</c:v>
                </c:pt>
                <c:pt idx="244">
                  <c:v>5</c:v>
                </c:pt>
                <c:pt idx="245">
                  <c:v>0</c:v>
                </c:pt>
                <c:pt idx="246">
                  <c:v>1</c:v>
                </c:pt>
                <c:pt idx="247">
                  <c:v>0</c:v>
                </c:pt>
                <c:pt idx="248">
                  <c:v>0</c:v>
                </c:pt>
                <c:pt idx="249">
                  <c:v>2</c:v>
                </c:pt>
                <c:pt idx="250">
                  <c:v>6</c:v>
                </c:pt>
                <c:pt idx="251">
                  <c:v>7</c:v>
                </c:pt>
                <c:pt idx="252">
                  <c:v>8</c:v>
                </c:pt>
                <c:pt idx="253">
                  <c:v>9</c:v>
                </c:pt>
                <c:pt idx="254">
                  <c:v>12</c:v>
                </c:pt>
                <c:pt idx="255">
                  <c:v>7</c:v>
                </c:pt>
                <c:pt idx="256">
                  <c:v>9</c:v>
                </c:pt>
                <c:pt idx="257">
                  <c:v>8</c:v>
                </c:pt>
                <c:pt idx="258">
                  <c:v>12</c:v>
                </c:pt>
                <c:pt idx="259">
                  <c:v>10</c:v>
                </c:pt>
                <c:pt idx="260">
                  <c:v>8</c:v>
                </c:pt>
                <c:pt idx="261">
                  <c:v>8</c:v>
                </c:pt>
                <c:pt idx="262">
                  <c:v>0</c:v>
                </c:pt>
                <c:pt idx="263">
                  <c:v>0</c:v>
                </c:pt>
                <c:pt idx="264">
                  <c:v>6</c:v>
                </c:pt>
                <c:pt idx="265">
                  <c:v>9</c:v>
                </c:pt>
                <c:pt idx="266">
                  <c:v>17</c:v>
                </c:pt>
                <c:pt idx="267">
                  <c:v>19</c:v>
                </c:pt>
                <c:pt idx="268">
                  <c:v>19</c:v>
                </c:pt>
                <c:pt idx="269">
                  <c:v>17</c:v>
                </c:pt>
                <c:pt idx="270">
                  <c:v>6</c:v>
                </c:pt>
                <c:pt idx="271">
                  <c:v>7</c:v>
                </c:pt>
                <c:pt idx="272">
                  <c:v>4</c:v>
                </c:pt>
                <c:pt idx="273">
                  <c:v>8</c:v>
                </c:pt>
                <c:pt idx="274">
                  <c:v>5</c:v>
                </c:pt>
                <c:pt idx="275">
                  <c:v>7</c:v>
                </c:pt>
                <c:pt idx="276">
                  <c:v>3</c:v>
                </c:pt>
                <c:pt idx="277">
                  <c:v>11</c:v>
                </c:pt>
                <c:pt idx="278">
                  <c:v>5</c:v>
                </c:pt>
                <c:pt idx="279">
                  <c:v>0</c:v>
                </c:pt>
                <c:pt idx="280">
                  <c:v>1</c:v>
                </c:pt>
                <c:pt idx="281">
                  <c:v>0</c:v>
                </c:pt>
                <c:pt idx="282">
                  <c:v>0</c:v>
                </c:pt>
                <c:pt idx="283">
                  <c:v>1</c:v>
                </c:pt>
                <c:pt idx="284">
                  <c:v>0</c:v>
                </c:pt>
                <c:pt idx="285">
                  <c:v>6</c:v>
                </c:pt>
                <c:pt idx="286">
                  <c:v>0</c:v>
                </c:pt>
                <c:pt idx="287">
                  <c:v>3</c:v>
                </c:pt>
                <c:pt idx="288">
                  <c:v>2</c:v>
                </c:pt>
                <c:pt idx="289">
                  <c:v>5</c:v>
                </c:pt>
                <c:pt idx="290">
                  <c:v>3</c:v>
                </c:pt>
                <c:pt idx="291">
                  <c:v>5</c:v>
                </c:pt>
                <c:pt idx="292">
                  <c:v>0</c:v>
                </c:pt>
                <c:pt idx="293">
                  <c:v>3</c:v>
                </c:pt>
                <c:pt idx="294">
                  <c:v>0</c:v>
                </c:pt>
                <c:pt idx="295">
                  <c:v>0</c:v>
                </c:pt>
                <c:pt idx="296">
                  <c:v>1</c:v>
                </c:pt>
                <c:pt idx="297">
                  <c:v>7</c:v>
                </c:pt>
                <c:pt idx="298">
                  <c:v>16</c:v>
                </c:pt>
                <c:pt idx="299">
                  <c:v>11</c:v>
                </c:pt>
                <c:pt idx="300">
                  <c:v>11</c:v>
                </c:pt>
                <c:pt idx="301">
                  <c:v>7</c:v>
                </c:pt>
                <c:pt idx="302">
                  <c:v>7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10</c:v>
                </c:pt>
                <c:pt idx="307">
                  <c:v>6</c:v>
                </c:pt>
                <c:pt idx="308">
                  <c:v>7</c:v>
                </c:pt>
                <c:pt idx="309">
                  <c:v>0</c:v>
                </c:pt>
                <c:pt idx="310">
                  <c:v>0</c:v>
                </c:pt>
                <c:pt idx="311">
                  <c:v>12</c:v>
                </c:pt>
                <c:pt idx="312">
                  <c:v>7</c:v>
                </c:pt>
                <c:pt idx="313">
                  <c:v>11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12</c:v>
                </c:pt>
                <c:pt idx="322">
                  <c:v>13</c:v>
                </c:pt>
                <c:pt idx="323">
                  <c:v>14</c:v>
                </c:pt>
                <c:pt idx="324">
                  <c:v>16</c:v>
                </c:pt>
                <c:pt idx="325">
                  <c:v>4</c:v>
                </c:pt>
                <c:pt idx="326">
                  <c:v>5</c:v>
                </c:pt>
                <c:pt idx="327">
                  <c:v>6</c:v>
                </c:pt>
                <c:pt idx="328">
                  <c:v>23</c:v>
                </c:pt>
                <c:pt idx="329">
                  <c:v>10</c:v>
                </c:pt>
                <c:pt idx="330">
                  <c:v>20</c:v>
                </c:pt>
                <c:pt idx="331">
                  <c:v>30</c:v>
                </c:pt>
                <c:pt idx="332">
                  <c:v>24</c:v>
                </c:pt>
                <c:pt idx="333">
                  <c:v>16</c:v>
                </c:pt>
                <c:pt idx="334">
                  <c:v>33</c:v>
                </c:pt>
                <c:pt idx="335">
                  <c:v>37</c:v>
                </c:pt>
                <c:pt idx="336">
                  <c:v>29</c:v>
                </c:pt>
                <c:pt idx="337">
                  <c:v>25</c:v>
                </c:pt>
                <c:pt idx="338">
                  <c:v>23</c:v>
                </c:pt>
                <c:pt idx="339">
                  <c:v>14</c:v>
                </c:pt>
                <c:pt idx="340">
                  <c:v>14</c:v>
                </c:pt>
                <c:pt idx="341">
                  <c:v>5</c:v>
                </c:pt>
                <c:pt idx="342">
                  <c:v>12</c:v>
                </c:pt>
                <c:pt idx="343">
                  <c:v>11</c:v>
                </c:pt>
                <c:pt idx="344">
                  <c:v>24</c:v>
                </c:pt>
                <c:pt idx="345">
                  <c:v>26</c:v>
                </c:pt>
                <c:pt idx="346">
                  <c:v>32</c:v>
                </c:pt>
                <c:pt idx="347">
                  <c:v>22</c:v>
                </c:pt>
                <c:pt idx="348">
                  <c:v>24</c:v>
                </c:pt>
                <c:pt idx="349">
                  <c:v>8</c:v>
                </c:pt>
                <c:pt idx="350">
                  <c:v>3</c:v>
                </c:pt>
                <c:pt idx="351">
                  <c:v>8</c:v>
                </c:pt>
                <c:pt idx="352">
                  <c:v>14</c:v>
                </c:pt>
                <c:pt idx="353">
                  <c:v>20</c:v>
                </c:pt>
                <c:pt idx="354">
                  <c:v>20</c:v>
                </c:pt>
                <c:pt idx="355">
                  <c:v>14</c:v>
                </c:pt>
                <c:pt idx="356">
                  <c:v>21</c:v>
                </c:pt>
                <c:pt idx="357">
                  <c:v>16</c:v>
                </c:pt>
                <c:pt idx="358">
                  <c:v>1</c:v>
                </c:pt>
                <c:pt idx="359">
                  <c:v>8</c:v>
                </c:pt>
                <c:pt idx="360">
                  <c:v>21</c:v>
                </c:pt>
                <c:pt idx="361">
                  <c:v>12</c:v>
                </c:pt>
                <c:pt idx="362">
                  <c:v>15</c:v>
                </c:pt>
                <c:pt idx="363">
                  <c:v>0</c:v>
                </c:pt>
                <c:pt idx="364">
                  <c:v>7</c:v>
                </c:pt>
                <c:pt idx="365">
                  <c:v>7</c:v>
                </c:pt>
                <c:pt idx="366">
                  <c:v>4</c:v>
                </c:pt>
                <c:pt idx="367">
                  <c:v>25</c:v>
                </c:pt>
                <c:pt idx="368">
                  <c:v>8</c:v>
                </c:pt>
                <c:pt idx="369">
                  <c:v>9</c:v>
                </c:pt>
                <c:pt idx="370">
                  <c:v>22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3</c:v>
                </c:pt>
                <c:pt idx="378">
                  <c:v>0</c:v>
                </c:pt>
                <c:pt idx="379">
                  <c:v>0</c:v>
                </c:pt>
                <c:pt idx="380">
                  <c:v>2</c:v>
                </c:pt>
                <c:pt idx="381">
                  <c:v>7</c:v>
                </c:pt>
                <c:pt idx="382">
                  <c:v>1</c:v>
                </c:pt>
                <c:pt idx="383">
                  <c:v>17</c:v>
                </c:pt>
                <c:pt idx="384">
                  <c:v>17</c:v>
                </c:pt>
                <c:pt idx="385">
                  <c:v>25</c:v>
                </c:pt>
                <c:pt idx="386">
                  <c:v>24</c:v>
                </c:pt>
                <c:pt idx="387">
                  <c:v>3</c:v>
                </c:pt>
                <c:pt idx="388">
                  <c:v>0</c:v>
                </c:pt>
                <c:pt idx="389">
                  <c:v>8</c:v>
                </c:pt>
                <c:pt idx="390">
                  <c:v>8</c:v>
                </c:pt>
                <c:pt idx="391">
                  <c:v>8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6</c:v>
                </c:pt>
                <c:pt idx="396">
                  <c:v>19</c:v>
                </c:pt>
                <c:pt idx="397">
                  <c:v>18</c:v>
                </c:pt>
                <c:pt idx="398">
                  <c:v>19</c:v>
                </c:pt>
                <c:pt idx="399">
                  <c:v>7</c:v>
                </c:pt>
                <c:pt idx="400">
                  <c:v>19</c:v>
                </c:pt>
                <c:pt idx="401">
                  <c:v>23</c:v>
                </c:pt>
                <c:pt idx="402">
                  <c:v>25</c:v>
                </c:pt>
                <c:pt idx="403">
                  <c:v>18</c:v>
                </c:pt>
                <c:pt idx="404">
                  <c:v>19</c:v>
                </c:pt>
                <c:pt idx="405">
                  <c:v>3</c:v>
                </c:pt>
                <c:pt idx="406">
                  <c:v>14</c:v>
                </c:pt>
                <c:pt idx="407">
                  <c:v>11</c:v>
                </c:pt>
                <c:pt idx="408">
                  <c:v>2</c:v>
                </c:pt>
                <c:pt idx="409">
                  <c:v>6</c:v>
                </c:pt>
                <c:pt idx="410">
                  <c:v>0</c:v>
                </c:pt>
                <c:pt idx="411">
                  <c:v>6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12</c:v>
                </c:pt>
                <c:pt idx="416">
                  <c:v>16</c:v>
                </c:pt>
                <c:pt idx="417">
                  <c:v>9</c:v>
                </c:pt>
                <c:pt idx="418">
                  <c:v>8</c:v>
                </c:pt>
                <c:pt idx="419">
                  <c:v>0</c:v>
                </c:pt>
                <c:pt idx="420">
                  <c:v>6</c:v>
                </c:pt>
                <c:pt idx="421">
                  <c:v>12</c:v>
                </c:pt>
                <c:pt idx="422">
                  <c:v>7</c:v>
                </c:pt>
                <c:pt idx="423">
                  <c:v>0</c:v>
                </c:pt>
                <c:pt idx="424">
                  <c:v>5</c:v>
                </c:pt>
                <c:pt idx="425">
                  <c:v>0</c:v>
                </c:pt>
                <c:pt idx="426">
                  <c:v>9</c:v>
                </c:pt>
                <c:pt idx="427">
                  <c:v>13</c:v>
                </c:pt>
                <c:pt idx="428">
                  <c:v>10</c:v>
                </c:pt>
                <c:pt idx="429">
                  <c:v>16</c:v>
                </c:pt>
                <c:pt idx="430">
                  <c:v>17</c:v>
                </c:pt>
                <c:pt idx="431">
                  <c:v>16</c:v>
                </c:pt>
                <c:pt idx="432">
                  <c:v>27</c:v>
                </c:pt>
                <c:pt idx="433">
                  <c:v>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3040256"/>
        <c:axId val="243041792"/>
      </c:lineChart>
      <c:catAx>
        <c:axId val="243040256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243041792"/>
        <c:crosses val="autoZero"/>
        <c:auto val="1"/>
        <c:lblAlgn val="ctr"/>
        <c:lblOffset val="100"/>
        <c:noMultiLvlLbl val="0"/>
      </c:catAx>
      <c:valAx>
        <c:axId val="2430417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30402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Durau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Sheet1!$C$1:$C$15681</c:f>
              <c:numCache>
                <c:formatCode>h:mm:ss</c:formatCode>
                <c:ptCount val="15681"/>
                <c:pt idx="0">
                  <c:v>2.3148148148148147E-5</c:v>
                </c:pt>
                <c:pt idx="1">
                  <c:v>3.4722222222222222E-5</c:v>
                </c:pt>
                <c:pt idx="2">
                  <c:v>4.6296296296296294E-5</c:v>
                </c:pt>
                <c:pt idx="3">
                  <c:v>5.7870370370370366E-5</c:v>
                </c:pt>
                <c:pt idx="4">
                  <c:v>6.9444444444444444E-5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5.3819444444444453E-3</c:v>
                </c:pt>
                <c:pt idx="465">
                  <c:v>5.3935185185185188E-3</c:v>
                </c:pt>
                <c:pt idx="466">
                  <c:v>5.4050925925925924E-3</c:v>
                </c:pt>
                <c:pt idx="467">
                  <c:v>5.4166666666666669E-3</c:v>
                </c:pt>
                <c:pt idx="468">
                  <c:v>5.4282407407407404E-3</c:v>
                </c:pt>
                <c:pt idx="469">
                  <c:v>5.4398148148148149E-3</c:v>
                </c:pt>
                <c:pt idx="470">
                  <c:v>5.4513888888888884E-3</c:v>
                </c:pt>
                <c:pt idx="471">
                  <c:v>5.4629629629629637E-3</c:v>
                </c:pt>
                <c:pt idx="472">
                  <c:v>5.4745370370370373E-3</c:v>
                </c:pt>
                <c:pt idx="473">
                  <c:v>5.4861111111111117E-3</c:v>
                </c:pt>
                <c:pt idx="474">
                  <c:v>5.4976851851851853E-3</c:v>
                </c:pt>
                <c:pt idx="475">
                  <c:v>5.5092592592592589E-3</c:v>
                </c:pt>
                <c:pt idx="476">
                  <c:v>5.5208333333333333E-3</c:v>
                </c:pt>
                <c:pt idx="477">
                  <c:v>5.5324074074074069E-3</c:v>
                </c:pt>
                <c:pt idx="478">
                  <c:v>5.5439814814814822E-3</c:v>
                </c:pt>
                <c:pt idx="479">
                  <c:v>5.5555555555555558E-3</c:v>
                </c:pt>
                <c:pt idx="480">
                  <c:v>5.5671296296296302E-3</c:v>
                </c:pt>
                <c:pt idx="481">
                  <c:v>5.5787037037037038E-3</c:v>
                </c:pt>
                <c:pt idx="482">
                  <c:v>5.5902777777777782E-3</c:v>
                </c:pt>
                <c:pt idx="483">
                  <c:v>5.6018518518518518E-3</c:v>
                </c:pt>
                <c:pt idx="484">
                  <c:v>5.6134259259259271E-3</c:v>
                </c:pt>
                <c:pt idx="485">
                  <c:v>5.6249999999999989E-3</c:v>
                </c:pt>
                <c:pt idx="486">
                  <c:v>5.6365740740740742E-3</c:v>
                </c:pt>
                <c:pt idx="487">
                  <c:v>5.6481481481481478E-3</c:v>
                </c:pt>
                <c:pt idx="488">
                  <c:v>5.6597222222222222E-3</c:v>
                </c:pt>
                <c:pt idx="489">
                  <c:v>5.6712962962962958E-3</c:v>
                </c:pt>
                <c:pt idx="490">
                  <c:v>5.6828703703703702E-3</c:v>
                </c:pt>
                <c:pt idx="491">
                  <c:v>5.6944444444444438E-3</c:v>
                </c:pt>
                <c:pt idx="492">
                  <c:v>5.6944444444444438E-3</c:v>
                </c:pt>
                <c:pt idx="493">
                  <c:v>5.7175925925925927E-3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6.6435185185185182E-3</c:v>
                </c:pt>
                <c:pt idx="575">
                  <c:v>6.6550925925925935E-3</c:v>
                </c:pt>
                <c:pt idx="576">
                  <c:v>6.6666666666666671E-3</c:v>
                </c:pt>
                <c:pt idx="577">
                  <c:v>6.6782407407407415E-3</c:v>
                </c:pt>
                <c:pt idx="578">
                  <c:v>6.6898148148148142E-3</c:v>
                </c:pt>
                <c:pt idx="579">
                  <c:v>6.7013888888888887E-3</c:v>
                </c:pt>
                <c:pt idx="580">
                  <c:v>6.7129629629629622E-3</c:v>
                </c:pt>
                <c:pt idx="581">
                  <c:v>6.7245370370370367E-3</c:v>
                </c:pt>
                <c:pt idx="582">
                  <c:v>6.7361111111111103E-3</c:v>
                </c:pt>
                <c:pt idx="583">
                  <c:v>6.7476851851851856E-3</c:v>
                </c:pt>
                <c:pt idx="584">
                  <c:v>6.7592592592592591E-3</c:v>
                </c:pt>
                <c:pt idx="585">
                  <c:v>6.7708333333333336E-3</c:v>
                </c:pt>
                <c:pt idx="586">
                  <c:v>6.782407407407408E-3</c:v>
                </c:pt>
                <c:pt idx="587">
                  <c:v>6.7939814814814816E-3</c:v>
                </c:pt>
                <c:pt idx="588">
                  <c:v>6.8055555555555569E-3</c:v>
                </c:pt>
                <c:pt idx="589">
                  <c:v>6.8171296296296287E-3</c:v>
                </c:pt>
                <c:pt idx="590">
                  <c:v>6.828703703703704E-3</c:v>
                </c:pt>
                <c:pt idx="591">
                  <c:v>6.8402777777777776E-3</c:v>
                </c:pt>
                <c:pt idx="592">
                  <c:v>6.851851851851852E-3</c:v>
                </c:pt>
                <c:pt idx="593">
                  <c:v>6.8634259259259256E-3</c:v>
                </c:pt>
                <c:pt idx="594">
                  <c:v>6.875E-3</c:v>
                </c:pt>
                <c:pt idx="595">
                  <c:v>6.8865740740740736E-3</c:v>
                </c:pt>
                <c:pt idx="596">
                  <c:v>6.8981481481481489E-3</c:v>
                </c:pt>
                <c:pt idx="597">
                  <c:v>6.9097222222222225E-3</c:v>
                </c:pt>
                <c:pt idx="598">
                  <c:v>6.9212962962962969E-3</c:v>
                </c:pt>
                <c:pt idx="599">
                  <c:v>6.9328703703703696E-3</c:v>
                </c:pt>
                <c:pt idx="600">
                  <c:v>6.9444444444444441E-3</c:v>
                </c:pt>
                <c:pt idx="601">
                  <c:v>6.9560185185185185E-3</c:v>
                </c:pt>
                <c:pt idx="602">
                  <c:v>6.9675925925925921E-3</c:v>
                </c:pt>
                <c:pt idx="603">
                  <c:v>6.9791666666666674E-3</c:v>
                </c:pt>
                <c:pt idx="604">
                  <c:v>6.9907407407407409E-3</c:v>
                </c:pt>
                <c:pt idx="605">
                  <c:v>7.0023148148148154E-3</c:v>
                </c:pt>
                <c:pt idx="606">
                  <c:v>7.013888888888889E-3</c:v>
                </c:pt>
                <c:pt idx="607">
                  <c:v>7.0254629629629634E-3</c:v>
                </c:pt>
                <c:pt idx="608">
                  <c:v>7.037037037037037E-3</c:v>
                </c:pt>
                <c:pt idx="609">
                  <c:v>7.0486111111111105E-3</c:v>
                </c:pt>
                <c:pt idx="610">
                  <c:v>7.0601851851851841E-3</c:v>
                </c:pt>
                <c:pt idx="611">
                  <c:v>7.0717592592592594E-3</c:v>
                </c:pt>
                <c:pt idx="612">
                  <c:v>7.083333333333333E-3</c:v>
                </c:pt>
                <c:pt idx="613">
                  <c:v>7.0949074074074074E-3</c:v>
                </c:pt>
                <c:pt idx="614">
                  <c:v>7.106481481481481E-3</c:v>
                </c:pt>
                <c:pt idx="615">
                  <c:v>7.1180555555555554E-3</c:v>
                </c:pt>
                <c:pt idx="616">
                  <c:v>7.1296296296296307E-3</c:v>
                </c:pt>
                <c:pt idx="617">
                  <c:v>7.1412037037037043E-3</c:v>
                </c:pt>
                <c:pt idx="618">
                  <c:v>7.1527777777777787E-3</c:v>
                </c:pt>
                <c:pt idx="619">
                  <c:v>7.1643518518518514E-3</c:v>
                </c:pt>
                <c:pt idx="620">
                  <c:v>7.1759259259259259E-3</c:v>
                </c:pt>
                <c:pt idx="621">
                  <c:v>7.1874999999999994E-3</c:v>
                </c:pt>
                <c:pt idx="622">
                  <c:v>7.1990740740740739E-3</c:v>
                </c:pt>
                <c:pt idx="623">
                  <c:v>7.2106481481481475E-3</c:v>
                </c:pt>
                <c:pt idx="624">
                  <c:v>7.2222222222222228E-3</c:v>
                </c:pt>
                <c:pt idx="625">
                  <c:v>7.2337962962962963E-3</c:v>
                </c:pt>
                <c:pt idx="626">
                  <c:v>7.2453703703703708E-3</c:v>
                </c:pt>
                <c:pt idx="627">
                  <c:v>7.2569444444444443E-3</c:v>
                </c:pt>
                <c:pt idx="628">
                  <c:v>7.2685185185185188E-3</c:v>
                </c:pt>
                <c:pt idx="629">
                  <c:v>7.2800925925925915E-3</c:v>
                </c:pt>
                <c:pt idx="630">
                  <c:v>7.2916666666666659E-3</c:v>
                </c:pt>
                <c:pt idx="631">
                  <c:v>7.3032407407407412E-3</c:v>
                </c:pt>
                <c:pt idx="632">
                  <c:v>7.3148148148148148E-3</c:v>
                </c:pt>
                <c:pt idx="633">
                  <c:v>7.3263888888888892E-3</c:v>
                </c:pt>
                <c:pt idx="634">
                  <c:v>7.3379629629629628E-3</c:v>
                </c:pt>
                <c:pt idx="635">
                  <c:v>7.3495370370370372E-3</c:v>
                </c:pt>
                <c:pt idx="636">
                  <c:v>7.3611111111111108E-3</c:v>
                </c:pt>
                <c:pt idx="637">
                  <c:v>7.3726851851851861E-3</c:v>
                </c:pt>
                <c:pt idx="638">
                  <c:v>7.3842592592592597E-3</c:v>
                </c:pt>
                <c:pt idx="639">
                  <c:v>7.3958333333333341E-3</c:v>
                </c:pt>
                <c:pt idx="640">
                  <c:v>7.4074074074074068E-3</c:v>
                </c:pt>
                <c:pt idx="641">
                  <c:v>7.4189814814814813E-3</c:v>
                </c:pt>
                <c:pt idx="642">
                  <c:v>7.4305555555555548E-3</c:v>
                </c:pt>
                <c:pt idx="643">
                  <c:v>7.4421296296296293E-3</c:v>
                </c:pt>
                <c:pt idx="644">
                  <c:v>7.4537037037037028E-3</c:v>
                </c:pt>
                <c:pt idx="645">
                  <c:v>7.4652777777777781E-3</c:v>
                </c:pt>
                <c:pt idx="646">
                  <c:v>7.4768518518518526E-3</c:v>
                </c:pt>
                <c:pt idx="647">
                  <c:v>7.4884259259259262E-3</c:v>
                </c:pt>
                <c:pt idx="648">
                  <c:v>7.5000000000000006E-3</c:v>
                </c:pt>
                <c:pt idx="649">
                  <c:v>7.5115740740740742E-3</c:v>
                </c:pt>
                <c:pt idx="650">
                  <c:v>7.5231481481481477E-3</c:v>
                </c:pt>
                <c:pt idx="651">
                  <c:v>7.5347222222222213E-3</c:v>
                </c:pt>
                <c:pt idx="652">
                  <c:v>7.5462962962962966E-3</c:v>
                </c:pt>
                <c:pt idx="653">
                  <c:v>7.5578703703703702E-3</c:v>
                </c:pt>
                <c:pt idx="654">
                  <c:v>7.5694444444444446E-3</c:v>
                </c:pt>
                <c:pt idx="655">
                  <c:v>7.5810185185185182E-3</c:v>
                </c:pt>
                <c:pt idx="656">
                  <c:v>7.5925925925925926E-3</c:v>
                </c:pt>
                <c:pt idx="657">
                  <c:v>7.6041666666666662E-3</c:v>
                </c:pt>
                <c:pt idx="658">
                  <c:v>7.6157407407407415E-3</c:v>
                </c:pt>
                <c:pt idx="659">
                  <c:v>7.6273148148148151E-3</c:v>
                </c:pt>
                <c:pt idx="660">
                  <c:v>7.6388888888888886E-3</c:v>
                </c:pt>
                <c:pt idx="661">
                  <c:v>7.6504629629629631E-3</c:v>
                </c:pt>
                <c:pt idx="662">
                  <c:v>7.6620370370370366E-3</c:v>
                </c:pt>
                <c:pt idx="663">
                  <c:v>7.6736111111111111E-3</c:v>
                </c:pt>
                <c:pt idx="664">
                  <c:v>7.6851851851851847E-3</c:v>
                </c:pt>
                <c:pt idx="665">
                  <c:v>7.69675925925926E-3</c:v>
                </c:pt>
                <c:pt idx="666">
                  <c:v>7.7083333333333335E-3</c:v>
                </c:pt>
                <c:pt idx="667">
                  <c:v>7.719907407407408E-3</c:v>
                </c:pt>
                <c:pt idx="668">
                  <c:v>7.7314814814814815E-3</c:v>
                </c:pt>
                <c:pt idx="669">
                  <c:v>7.743055555555556E-3</c:v>
                </c:pt>
                <c:pt idx="670">
                  <c:v>7.7546296296296287E-3</c:v>
                </c:pt>
                <c:pt idx="671">
                  <c:v>7.7662037037037031E-3</c:v>
                </c:pt>
                <c:pt idx="672">
                  <c:v>7.7777777777777767E-3</c:v>
                </c:pt>
                <c:pt idx="673">
                  <c:v>7.789351851851852E-3</c:v>
                </c:pt>
                <c:pt idx="674">
                  <c:v>7.8009259259259256E-3</c:v>
                </c:pt>
                <c:pt idx="675">
                  <c:v>7.8125E-3</c:v>
                </c:pt>
                <c:pt idx="676">
                  <c:v>7.8240740740740753E-3</c:v>
                </c:pt>
                <c:pt idx="677">
                  <c:v>7.8356481481481489E-3</c:v>
                </c:pt>
                <c:pt idx="678">
                  <c:v>7.8472222222222224E-3</c:v>
                </c:pt>
                <c:pt idx="679">
                  <c:v>7.858796296296296E-3</c:v>
                </c:pt>
                <c:pt idx="680">
                  <c:v>7.8703703703703713E-3</c:v>
                </c:pt>
                <c:pt idx="681">
                  <c:v>7.8819444444444432E-3</c:v>
                </c:pt>
                <c:pt idx="682">
                  <c:v>7.8935185185185185E-3</c:v>
                </c:pt>
                <c:pt idx="683">
                  <c:v>7.905092592592592E-3</c:v>
                </c:pt>
                <c:pt idx="684">
                  <c:v>7.9166666666666673E-3</c:v>
                </c:pt>
                <c:pt idx="685">
                  <c:v>7.9282407407407409E-3</c:v>
                </c:pt>
                <c:pt idx="686">
                  <c:v>7.9398148148148145E-3</c:v>
                </c:pt>
                <c:pt idx="687">
                  <c:v>7.951388888888888E-3</c:v>
                </c:pt>
                <c:pt idx="688">
                  <c:v>7.9629629629629634E-3</c:v>
                </c:pt>
                <c:pt idx="689">
                  <c:v>7.9745370370370369E-3</c:v>
                </c:pt>
                <c:pt idx="690">
                  <c:v>7.9861111111111122E-3</c:v>
                </c:pt>
                <c:pt idx="691">
                  <c:v>7.9976851851851858E-3</c:v>
                </c:pt>
                <c:pt idx="692">
                  <c:v>8.0092592592592594E-3</c:v>
                </c:pt>
                <c:pt idx="693">
                  <c:v>8.0208333333333329E-3</c:v>
                </c:pt>
                <c:pt idx="694">
                  <c:v>8.0324074074074065E-3</c:v>
                </c:pt>
                <c:pt idx="695">
                  <c:v>8.0439814814814818E-3</c:v>
                </c:pt>
                <c:pt idx="696">
                  <c:v>8.0555555555555554E-3</c:v>
                </c:pt>
                <c:pt idx="697">
                  <c:v>8.0671296296296307E-3</c:v>
                </c:pt>
                <c:pt idx="698">
                  <c:v>8.0787037037037043E-3</c:v>
                </c:pt>
                <c:pt idx="699">
                  <c:v>8.0902777777777778E-3</c:v>
                </c:pt>
                <c:pt idx="700">
                  <c:v>8.1018518518518514E-3</c:v>
                </c:pt>
                <c:pt idx="701">
                  <c:v>8.113425925925925E-3</c:v>
                </c:pt>
                <c:pt idx="702">
                  <c:v>8.1249999999999985E-3</c:v>
                </c:pt>
                <c:pt idx="703">
                  <c:v>8.1365740740740738E-3</c:v>
                </c:pt>
                <c:pt idx="704">
                  <c:v>8.1481481481481474E-3</c:v>
                </c:pt>
                <c:pt idx="705">
                  <c:v>8.1597222222222227E-3</c:v>
                </c:pt>
                <c:pt idx="706">
                  <c:v>8.1712962962962963E-3</c:v>
                </c:pt>
                <c:pt idx="707">
                  <c:v>8.1828703703703699E-3</c:v>
                </c:pt>
                <c:pt idx="708">
                  <c:v>8.1944444444444452E-3</c:v>
                </c:pt>
                <c:pt idx="709">
                  <c:v>8.2060185185185187E-3</c:v>
                </c:pt>
                <c:pt idx="710">
                  <c:v>8.217592592592594E-3</c:v>
                </c:pt>
                <c:pt idx="711">
                  <c:v>8.2291666666666659E-3</c:v>
                </c:pt>
                <c:pt idx="712">
                  <c:v>8.2407407407407412E-3</c:v>
                </c:pt>
                <c:pt idx="713">
                  <c:v>8.2523148148148148E-3</c:v>
                </c:pt>
                <c:pt idx="714">
                  <c:v>8.2638888888888883E-3</c:v>
                </c:pt>
                <c:pt idx="715">
                  <c:v>8.2754629629629619E-3</c:v>
                </c:pt>
                <c:pt idx="716">
                  <c:v>8.2870370370370372E-3</c:v>
                </c:pt>
                <c:pt idx="717">
                  <c:v>8.2986111111111108E-3</c:v>
                </c:pt>
                <c:pt idx="718">
                  <c:v>8.3101851851851861E-3</c:v>
                </c:pt>
                <c:pt idx="719">
                  <c:v>8.3217592592592596E-3</c:v>
                </c:pt>
                <c:pt idx="720">
                  <c:v>8.3333333333333332E-3</c:v>
                </c:pt>
                <c:pt idx="721">
                  <c:v>8.3449074074074085E-3</c:v>
                </c:pt>
                <c:pt idx="722">
                  <c:v>8.3564814814814804E-3</c:v>
                </c:pt>
                <c:pt idx="723">
                  <c:v>8.3680555555555557E-3</c:v>
                </c:pt>
                <c:pt idx="724">
                  <c:v>8.3796296296296292E-3</c:v>
                </c:pt>
                <c:pt idx="725">
                  <c:v>8.3912037037037045E-3</c:v>
                </c:pt>
                <c:pt idx="726">
                  <c:v>8.4027777777777781E-3</c:v>
                </c:pt>
                <c:pt idx="727">
                  <c:v>8.4143518518518517E-3</c:v>
                </c:pt>
                <c:pt idx="728">
                  <c:v>8.4259259259259253E-3</c:v>
                </c:pt>
                <c:pt idx="729">
                  <c:v>8.4375000000000006E-3</c:v>
                </c:pt>
                <c:pt idx="730">
                  <c:v>8.4490740740740741E-3</c:v>
                </c:pt>
                <c:pt idx="731">
                  <c:v>8.4606481481481494E-3</c:v>
                </c:pt>
                <c:pt idx="732">
                  <c:v>8.4722222222222213E-3</c:v>
                </c:pt>
                <c:pt idx="733">
                  <c:v>8.4837962962962966E-3</c:v>
                </c:pt>
                <c:pt idx="734">
                  <c:v>8.4953703703703701E-3</c:v>
                </c:pt>
                <c:pt idx="735">
                  <c:v>8.5069444444444437E-3</c:v>
                </c:pt>
                <c:pt idx="736">
                  <c:v>8.518518518518519E-3</c:v>
                </c:pt>
                <c:pt idx="737">
                  <c:v>8.5300925925925926E-3</c:v>
                </c:pt>
                <c:pt idx="738">
                  <c:v>8.5416666666666679E-3</c:v>
                </c:pt>
                <c:pt idx="739">
                  <c:v>8.5532407407407415E-3</c:v>
                </c:pt>
                <c:pt idx="740">
                  <c:v>8.564814814814815E-3</c:v>
                </c:pt>
                <c:pt idx="741">
                  <c:v>8.5763888888888886E-3</c:v>
                </c:pt>
                <c:pt idx="742">
                  <c:v>8.5879629629629622E-3</c:v>
                </c:pt>
                <c:pt idx="743">
                  <c:v>8.5995370370370357E-3</c:v>
                </c:pt>
                <c:pt idx="744">
                  <c:v>8.611111111111111E-3</c:v>
                </c:pt>
                <c:pt idx="745">
                  <c:v>8.6226851851851846E-3</c:v>
                </c:pt>
                <c:pt idx="746">
                  <c:v>8.6342592592592599E-3</c:v>
                </c:pt>
                <c:pt idx="747">
                  <c:v>8.6458333333333335E-3</c:v>
                </c:pt>
                <c:pt idx="748">
                  <c:v>8.6574074074074071E-3</c:v>
                </c:pt>
                <c:pt idx="749">
                  <c:v>8.6689814814814806E-3</c:v>
                </c:pt>
                <c:pt idx="750">
                  <c:v>8.6805555555555559E-3</c:v>
                </c:pt>
                <c:pt idx="751">
                  <c:v>8.6921296296296312E-3</c:v>
                </c:pt>
                <c:pt idx="752">
                  <c:v>8.7037037037037031E-3</c:v>
                </c:pt>
                <c:pt idx="753">
                  <c:v>8.7152777777777784E-3</c:v>
                </c:pt>
                <c:pt idx="754">
                  <c:v>8.726851851851852E-3</c:v>
                </c:pt>
                <c:pt idx="755">
                  <c:v>8.7384259259259255E-3</c:v>
                </c:pt>
                <c:pt idx="756">
                  <c:v>8.7499999999999991E-3</c:v>
                </c:pt>
                <c:pt idx="757">
                  <c:v>8.7615740740740744E-3</c:v>
                </c:pt>
                <c:pt idx="758">
                  <c:v>8.773148148148148E-3</c:v>
                </c:pt>
                <c:pt idx="759">
                  <c:v>8.7847222222222233E-3</c:v>
                </c:pt>
                <c:pt idx="760">
                  <c:v>8.7962962962962968E-3</c:v>
                </c:pt>
                <c:pt idx="761">
                  <c:v>8.8078703703703704E-3</c:v>
                </c:pt>
                <c:pt idx="762">
                  <c:v>8.819444444444444E-3</c:v>
                </c:pt>
                <c:pt idx="763">
                  <c:v>8.8310185185185176E-3</c:v>
                </c:pt>
                <c:pt idx="764">
                  <c:v>8.8425925925925911E-3</c:v>
                </c:pt>
                <c:pt idx="765">
                  <c:v>8.8541666666666664E-3</c:v>
                </c:pt>
                <c:pt idx="766">
                  <c:v>8.8657407407407417E-3</c:v>
                </c:pt>
                <c:pt idx="767">
                  <c:v>8.8773148148148153E-3</c:v>
                </c:pt>
                <c:pt idx="768">
                  <c:v>8.8888888888888889E-3</c:v>
                </c:pt>
                <c:pt idx="769">
                  <c:v>8.9004629629629625E-3</c:v>
                </c:pt>
                <c:pt idx="770">
                  <c:v>8.9120370370370378E-3</c:v>
                </c:pt>
                <c:pt idx="771">
                  <c:v>8.9236111111111113E-3</c:v>
                </c:pt>
                <c:pt idx="772">
                  <c:v>8.9351851851851866E-3</c:v>
                </c:pt>
                <c:pt idx="773">
                  <c:v>8.9467592592592585E-3</c:v>
                </c:pt>
                <c:pt idx="774">
                  <c:v>8.9583333333333338E-3</c:v>
                </c:pt>
                <c:pt idx="775">
                  <c:v>8.9699074074074073E-3</c:v>
                </c:pt>
                <c:pt idx="776">
                  <c:v>8.9814814814814809E-3</c:v>
                </c:pt>
                <c:pt idx="777">
                  <c:v>8.9930555555555545E-3</c:v>
                </c:pt>
                <c:pt idx="778">
                  <c:v>9.0046296296296298E-3</c:v>
                </c:pt>
                <c:pt idx="779">
                  <c:v>9.0162037037037034E-3</c:v>
                </c:pt>
                <c:pt idx="780">
                  <c:v>9.0277777777777787E-3</c:v>
                </c:pt>
                <c:pt idx="781">
                  <c:v>9.0393518518518522E-3</c:v>
                </c:pt>
                <c:pt idx="782">
                  <c:v>9.0509259259259258E-3</c:v>
                </c:pt>
                <c:pt idx="783">
                  <c:v>9.0624999999999994E-3</c:v>
                </c:pt>
                <c:pt idx="784">
                  <c:v>9.0740740740740729E-3</c:v>
                </c:pt>
                <c:pt idx="785">
                  <c:v>9.0856481481481483E-3</c:v>
                </c:pt>
                <c:pt idx="786">
                  <c:v>9.0972222222222218E-3</c:v>
                </c:pt>
                <c:pt idx="787">
                  <c:v>9.1087962962962971E-3</c:v>
                </c:pt>
                <c:pt idx="788">
                  <c:v>9.1203703703703707E-3</c:v>
                </c:pt>
                <c:pt idx="789">
                  <c:v>9.1319444444444443E-3</c:v>
                </c:pt>
                <c:pt idx="790">
                  <c:v>9.1435185185185178E-3</c:v>
                </c:pt>
                <c:pt idx="791">
                  <c:v>9.1550925925925931E-3</c:v>
                </c:pt>
                <c:pt idx="792">
                  <c:v>9.1666666666666667E-3</c:v>
                </c:pt>
                <c:pt idx="793">
                  <c:v>9.1782407407407403E-3</c:v>
                </c:pt>
                <c:pt idx="794">
                  <c:v>9.1898148148148139E-3</c:v>
                </c:pt>
                <c:pt idx="795">
                  <c:v>9.2013888888888892E-3</c:v>
                </c:pt>
                <c:pt idx="796">
                  <c:v>9.2129629629629627E-3</c:v>
                </c:pt>
                <c:pt idx="797">
                  <c:v>9.2245370370370363E-3</c:v>
                </c:pt>
                <c:pt idx="798">
                  <c:v>9.2361111111111116E-3</c:v>
                </c:pt>
                <c:pt idx="799">
                  <c:v>9.2476851851851852E-3</c:v>
                </c:pt>
                <c:pt idx="800">
                  <c:v>9.2592592592592605E-3</c:v>
                </c:pt>
                <c:pt idx="801">
                  <c:v>9.2708333333333341E-3</c:v>
                </c:pt>
                <c:pt idx="802">
                  <c:v>9.2824074074074076E-3</c:v>
                </c:pt>
                <c:pt idx="803">
                  <c:v>9.2939814814814812E-3</c:v>
                </c:pt>
                <c:pt idx="804">
                  <c:v>9.3055555555555548E-3</c:v>
                </c:pt>
                <c:pt idx="805">
                  <c:v>9.3171296296296283E-3</c:v>
                </c:pt>
                <c:pt idx="806">
                  <c:v>9.3287037037037036E-3</c:v>
                </c:pt>
                <c:pt idx="807">
                  <c:v>9.3402777777777772E-3</c:v>
                </c:pt>
                <c:pt idx="808">
                  <c:v>9.3518518518518525E-3</c:v>
                </c:pt>
                <c:pt idx="809">
                  <c:v>9.3634259259259261E-3</c:v>
                </c:pt>
                <c:pt idx="810">
                  <c:v>9.3749999999999997E-3</c:v>
                </c:pt>
                <c:pt idx="811">
                  <c:v>9.386574074074075E-3</c:v>
                </c:pt>
                <c:pt idx="812">
                  <c:v>9.3981481481481485E-3</c:v>
                </c:pt>
                <c:pt idx="813">
                  <c:v>9.4097222222222238E-3</c:v>
                </c:pt>
                <c:pt idx="814">
                  <c:v>9.4212962962962957E-3</c:v>
                </c:pt>
                <c:pt idx="815">
                  <c:v>9.432870370370371E-3</c:v>
                </c:pt>
                <c:pt idx="816">
                  <c:v>9.4444444444444445E-3</c:v>
                </c:pt>
                <c:pt idx="817">
                  <c:v>9.4560185185185181E-3</c:v>
                </c:pt>
                <c:pt idx="818">
                  <c:v>9.4675925925925917E-3</c:v>
                </c:pt>
                <c:pt idx="819">
                  <c:v>9.479166666666667E-3</c:v>
                </c:pt>
                <c:pt idx="820">
                  <c:v>9.4907407407407406E-3</c:v>
                </c:pt>
                <c:pt idx="821">
                  <c:v>9.5023148148148159E-3</c:v>
                </c:pt>
                <c:pt idx="822">
                  <c:v>9.5138888888888894E-3</c:v>
                </c:pt>
                <c:pt idx="823">
                  <c:v>9.525462962962963E-3</c:v>
                </c:pt>
                <c:pt idx="824">
                  <c:v>9.5370370370370366E-3</c:v>
                </c:pt>
                <c:pt idx="825">
                  <c:v>9.5486111111111101E-3</c:v>
                </c:pt>
                <c:pt idx="826">
                  <c:v>9.5601851851851855E-3</c:v>
                </c:pt>
                <c:pt idx="827">
                  <c:v>9.571759259259259E-3</c:v>
                </c:pt>
                <c:pt idx="828">
                  <c:v>9.5833333333333343E-3</c:v>
                </c:pt>
                <c:pt idx="829">
                  <c:v>9.5949074074074079E-3</c:v>
                </c:pt>
                <c:pt idx="830">
                  <c:v>9.6064814814814815E-3</c:v>
                </c:pt>
                <c:pt idx="831">
                  <c:v>9.618055555555555E-3</c:v>
                </c:pt>
                <c:pt idx="832">
                  <c:v>9.6296296296296303E-3</c:v>
                </c:pt>
                <c:pt idx="833">
                  <c:v>9.6412037037037039E-3</c:v>
                </c:pt>
                <c:pt idx="834">
                  <c:v>9.6527777777777775E-3</c:v>
                </c:pt>
                <c:pt idx="835">
                  <c:v>9.6643518518518511E-3</c:v>
                </c:pt>
                <c:pt idx="836">
                  <c:v>9.6759259259259264E-3</c:v>
                </c:pt>
                <c:pt idx="837">
                  <c:v>9.6874999999999999E-3</c:v>
                </c:pt>
                <c:pt idx="838">
                  <c:v>9.6990740740740735E-3</c:v>
                </c:pt>
                <c:pt idx="839">
                  <c:v>9.7106481481481471E-3</c:v>
                </c:pt>
                <c:pt idx="840">
                  <c:v>9.7222222222222224E-3</c:v>
                </c:pt>
                <c:pt idx="841">
                  <c:v>9.7337962962962977E-3</c:v>
                </c:pt>
                <c:pt idx="842">
                  <c:v>9.7453703703703713E-3</c:v>
                </c:pt>
                <c:pt idx="843">
                  <c:v>9.7569444444444448E-3</c:v>
                </c:pt>
                <c:pt idx="844">
                  <c:v>9.7685185185185184E-3</c:v>
                </c:pt>
                <c:pt idx="845">
                  <c:v>9.780092592592592E-3</c:v>
                </c:pt>
                <c:pt idx="846">
                  <c:v>9.7916666666666655E-3</c:v>
                </c:pt>
                <c:pt idx="847">
                  <c:v>9.8032407407407408E-3</c:v>
                </c:pt>
                <c:pt idx="848">
                  <c:v>9.8148148148148144E-3</c:v>
                </c:pt>
                <c:pt idx="849">
                  <c:v>9.8263888888888897E-3</c:v>
                </c:pt>
                <c:pt idx="850">
                  <c:v>9.8379629629629633E-3</c:v>
                </c:pt>
                <c:pt idx="851">
                  <c:v>9.8495370370370369E-3</c:v>
                </c:pt>
                <c:pt idx="852">
                  <c:v>9.8611111111111104E-3</c:v>
                </c:pt>
                <c:pt idx="853">
                  <c:v>9.8726851851851857E-3</c:v>
                </c:pt>
                <c:pt idx="854">
                  <c:v>9.8842592592592576E-3</c:v>
                </c:pt>
                <c:pt idx="855">
                  <c:v>9.8958333333333329E-3</c:v>
                </c:pt>
                <c:pt idx="856">
                  <c:v>9.9074074074074082E-3</c:v>
                </c:pt>
                <c:pt idx="857">
                  <c:v>9.9189814814814817E-3</c:v>
                </c:pt>
                <c:pt idx="858">
                  <c:v>9.9305555555555553E-3</c:v>
                </c:pt>
                <c:pt idx="859">
                  <c:v>9.9421296296296289E-3</c:v>
                </c:pt>
                <c:pt idx="860">
                  <c:v>9.9537037037037042E-3</c:v>
                </c:pt>
                <c:pt idx="861">
                  <c:v>9.9652777777777778E-3</c:v>
                </c:pt>
                <c:pt idx="862">
                  <c:v>9.9768518518518531E-3</c:v>
                </c:pt>
                <c:pt idx="863">
                  <c:v>9.9884259259259266E-3</c:v>
                </c:pt>
                <c:pt idx="864">
                  <c:v>0.01</c:v>
                </c:pt>
                <c:pt idx="865">
                  <c:v>1.0011574074074074E-2</c:v>
                </c:pt>
                <c:pt idx="866">
                  <c:v>1.0023148148148147E-2</c:v>
                </c:pt>
                <c:pt idx="867">
                  <c:v>1.0034722222222221E-2</c:v>
                </c:pt>
                <c:pt idx="868">
                  <c:v>1.0046296296296296E-2</c:v>
                </c:pt>
                <c:pt idx="869">
                  <c:v>1.005787037037037E-2</c:v>
                </c:pt>
                <c:pt idx="870">
                  <c:v>1.0069444444444445E-2</c:v>
                </c:pt>
                <c:pt idx="871">
                  <c:v>1.0081018518518519E-2</c:v>
                </c:pt>
                <c:pt idx="872">
                  <c:v>1.0092592592592592E-2</c:v>
                </c:pt>
                <c:pt idx="873">
                  <c:v>1.0104166666666668E-2</c:v>
                </c:pt>
                <c:pt idx="874">
                  <c:v>1.0115740740740741E-2</c:v>
                </c:pt>
                <c:pt idx="875">
                  <c:v>1.0127314814814815E-2</c:v>
                </c:pt>
                <c:pt idx="876">
                  <c:v>1.0138888888888888E-2</c:v>
                </c:pt>
                <c:pt idx="877">
                  <c:v>1.0150462962962964E-2</c:v>
                </c:pt>
                <c:pt idx="878">
                  <c:v>1.0162037037037037E-2</c:v>
                </c:pt>
                <c:pt idx="879">
                  <c:v>1.0173611111111111E-2</c:v>
                </c:pt>
                <c:pt idx="880">
                  <c:v>1.0185185185185184E-2</c:v>
                </c:pt>
                <c:pt idx="881">
                  <c:v>1.019675925925926E-2</c:v>
                </c:pt>
                <c:pt idx="882">
                  <c:v>1.0208333333333333E-2</c:v>
                </c:pt>
                <c:pt idx="883">
                  <c:v>1.0219907407407408E-2</c:v>
                </c:pt>
                <c:pt idx="884">
                  <c:v>1.0231481481481482E-2</c:v>
                </c:pt>
                <c:pt idx="885">
                  <c:v>1.0243055555555556E-2</c:v>
                </c:pt>
                <c:pt idx="886">
                  <c:v>1.0254629629629629E-2</c:v>
                </c:pt>
                <c:pt idx="887">
                  <c:v>1.0266203703703703E-2</c:v>
                </c:pt>
                <c:pt idx="888">
                  <c:v>1.0277777777777778E-2</c:v>
                </c:pt>
                <c:pt idx="889">
                  <c:v>1.0289351851851852E-2</c:v>
                </c:pt>
                <c:pt idx="890">
                  <c:v>1.0300925925925927E-2</c:v>
                </c:pt>
                <c:pt idx="891">
                  <c:v>1.03125E-2</c:v>
                </c:pt>
                <c:pt idx="892">
                  <c:v>1.0324074074074074E-2</c:v>
                </c:pt>
                <c:pt idx="893">
                  <c:v>1.0335648148148148E-2</c:v>
                </c:pt>
                <c:pt idx="894">
                  <c:v>1.0347222222222223E-2</c:v>
                </c:pt>
                <c:pt idx="895">
                  <c:v>1.0358796296296295E-2</c:v>
                </c:pt>
                <c:pt idx="896">
                  <c:v>1.037037037037037E-2</c:v>
                </c:pt>
                <c:pt idx="897">
                  <c:v>1.0381944444444444E-2</c:v>
                </c:pt>
                <c:pt idx="898">
                  <c:v>1.0393518518518519E-2</c:v>
                </c:pt>
                <c:pt idx="899">
                  <c:v>1.0405092592592593E-2</c:v>
                </c:pt>
                <c:pt idx="900">
                  <c:v>1.0416666666666666E-2</c:v>
                </c:pt>
                <c:pt idx="901">
                  <c:v>1.042824074074074E-2</c:v>
                </c:pt>
                <c:pt idx="902">
                  <c:v>1.0439814814814813E-2</c:v>
                </c:pt>
                <c:pt idx="903">
                  <c:v>1.045138888888889E-2</c:v>
                </c:pt>
                <c:pt idx="904">
                  <c:v>1.0462962962962964E-2</c:v>
                </c:pt>
                <c:pt idx="905">
                  <c:v>1.0474537037037037E-2</c:v>
                </c:pt>
                <c:pt idx="906">
                  <c:v>1.0486111111111111E-2</c:v>
                </c:pt>
                <c:pt idx="907">
                  <c:v>1.0497685185185186E-2</c:v>
                </c:pt>
                <c:pt idx="908">
                  <c:v>1.050925925925926E-2</c:v>
                </c:pt>
                <c:pt idx="909">
                  <c:v>1.0520833333333333E-2</c:v>
                </c:pt>
                <c:pt idx="910">
                  <c:v>1.0532407407407407E-2</c:v>
                </c:pt>
                <c:pt idx="911">
                  <c:v>1.0543981481481481E-2</c:v>
                </c:pt>
                <c:pt idx="912">
                  <c:v>1.0555555555555554E-2</c:v>
                </c:pt>
                <c:pt idx="913">
                  <c:v>1.0567129629629629E-2</c:v>
                </c:pt>
                <c:pt idx="914">
                  <c:v>1.0578703703703703E-2</c:v>
                </c:pt>
                <c:pt idx="915">
                  <c:v>1.0590277777777777E-2</c:v>
                </c:pt>
                <c:pt idx="916">
                  <c:v>1.0601851851851854E-2</c:v>
                </c:pt>
                <c:pt idx="917">
                  <c:v>1.0613425925925927E-2</c:v>
                </c:pt>
                <c:pt idx="918">
                  <c:v>1.0625000000000001E-2</c:v>
                </c:pt>
                <c:pt idx="919">
                  <c:v>1.0636574074074074E-2</c:v>
                </c:pt>
                <c:pt idx="920">
                  <c:v>1.064814814814815E-2</c:v>
                </c:pt>
                <c:pt idx="921">
                  <c:v>1.0659722222222221E-2</c:v>
                </c:pt>
                <c:pt idx="922">
                  <c:v>1.0671296296296297E-2</c:v>
                </c:pt>
                <c:pt idx="923">
                  <c:v>1.068287037037037E-2</c:v>
                </c:pt>
                <c:pt idx="924">
                  <c:v>1.0694444444444444E-2</c:v>
                </c:pt>
                <c:pt idx="925">
                  <c:v>1.0706018518518517E-2</c:v>
                </c:pt>
                <c:pt idx="926">
                  <c:v>1.0717592592592593E-2</c:v>
                </c:pt>
                <c:pt idx="927">
                  <c:v>1.0729166666666666E-2</c:v>
                </c:pt>
                <c:pt idx="928">
                  <c:v>1.074074074074074E-2</c:v>
                </c:pt>
                <c:pt idx="929">
                  <c:v>1.0752314814814814E-2</c:v>
                </c:pt>
                <c:pt idx="930">
                  <c:v>1.0763888888888891E-2</c:v>
                </c:pt>
                <c:pt idx="931">
                  <c:v>1.0775462962962964E-2</c:v>
                </c:pt>
                <c:pt idx="932">
                  <c:v>1.0787037037037038E-2</c:v>
                </c:pt>
                <c:pt idx="933">
                  <c:v>1.0798611111111111E-2</c:v>
                </c:pt>
                <c:pt idx="934">
                  <c:v>1.0810185185185185E-2</c:v>
                </c:pt>
                <c:pt idx="935">
                  <c:v>1.082175925925926E-2</c:v>
                </c:pt>
                <c:pt idx="936">
                  <c:v>1.0833333333333334E-2</c:v>
                </c:pt>
                <c:pt idx="937">
                  <c:v>1.0844907407407407E-2</c:v>
                </c:pt>
                <c:pt idx="938">
                  <c:v>1.0856481481481481E-2</c:v>
                </c:pt>
                <c:pt idx="939">
                  <c:v>1.0868055555555556E-2</c:v>
                </c:pt>
                <c:pt idx="940">
                  <c:v>1.087962962962963E-2</c:v>
                </c:pt>
                <c:pt idx="941">
                  <c:v>1.0891203703703703E-2</c:v>
                </c:pt>
                <c:pt idx="942">
                  <c:v>1.0902777777777777E-2</c:v>
                </c:pt>
                <c:pt idx="943">
                  <c:v>1.091435185185185E-2</c:v>
                </c:pt>
                <c:pt idx="944">
                  <c:v>1.0925925925925924E-2</c:v>
                </c:pt>
                <c:pt idx="945">
                  <c:v>1.0937500000000001E-2</c:v>
                </c:pt>
                <c:pt idx="946">
                  <c:v>1.0949074074074075E-2</c:v>
                </c:pt>
                <c:pt idx="947">
                  <c:v>1.0960648148148148E-2</c:v>
                </c:pt>
                <c:pt idx="948">
                  <c:v>1.0972222222222223E-2</c:v>
                </c:pt>
                <c:pt idx="949">
                  <c:v>1.0983796296296297E-2</c:v>
                </c:pt>
                <c:pt idx="950">
                  <c:v>1.0995370370370371E-2</c:v>
                </c:pt>
                <c:pt idx="951">
                  <c:v>1.1006944444444444E-2</c:v>
                </c:pt>
                <c:pt idx="952">
                  <c:v>1.1018518518518518E-2</c:v>
                </c:pt>
                <c:pt idx="953">
                  <c:v>1.1030092592592591E-2</c:v>
                </c:pt>
                <c:pt idx="954">
                  <c:v>1.1041666666666667E-2</c:v>
                </c:pt>
                <c:pt idx="955">
                  <c:v>1.105324074074074E-2</c:v>
                </c:pt>
                <c:pt idx="956">
                  <c:v>1.1064814814814814E-2</c:v>
                </c:pt>
                <c:pt idx="957">
                  <c:v>1.1076388888888887E-2</c:v>
                </c:pt>
                <c:pt idx="958">
                  <c:v>1.1087962962962964E-2</c:v>
                </c:pt>
                <c:pt idx="959">
                  <c:v>1.1099537037037038E-2</c:v>
                </c:pt>
                <c:pt idx="960">
                  <c:v>1.1111111111111112E-2</c:v>
                </c:pt>
                <c:pt idx="961">
                  <c:v>1.1122685185185185E-2</c:v>
                </c:pt>
                <c:pt idx="962">
                  <c:v>1.113425925925926E-2</c:v>
                </c:pt>
                <c:pt idx="963">
                  <c:v>1.1145833333333334E-2</c:v>
                </c:pt>
                <c:pt idx="964">
                  <c:v>1.1157407407407408E-2</c:v>
                </c:pt>
                <c:pt idx="965">
                  <c:v>1.1168981481481481E-2</c:v>
                </c:pt>
                <c:pt idx="966">
                  <c:v>1.1180555555555556E-2</c:v>
                </c:pt>
                <c:pt idx="967">
                  <c:v>1.1180555555555556E-2</c:v>
                </c:pt>
                <c:pt idx="968">
                  <c:v>1.1203703703703704E-2</c:v>
                </c:pt>
                <c:pt idx="969">
                  <c:v>1.1215277777777777E-2</c:v>
                </c:pt>
                <c:pt idx="970">
                  <c:v>1.1215277777777777E-2</c:v>
                </c:pt>
                <c:pt idx="971">
                  <c:v>1.1226851851851854E-2</c:v>
                </c:pt>
                <c:pt idx="972">
                  <c:v>1.1238425925925928E-2</c:v>
                </c:pt>
                <c:pt idx="973">
                  <c:v>1.1249999999999998E-2</c:v>
                </c:pt>
                <c:pt idx="974">
                  <c:v>1.1261574074074071E-2</c:v>
                </c:pt>
                <c:pt idx="975">
                  <c:v>1.1273148148148148E-2</c:v>
                </c:pt>
                <c:pt idx="976">
                  <c:v>1.1284722222222222E-2</c:v>
                </c:pt>
                <c:pt idx="977">
                  <c:v>1.1296296296296296E-2</c:v>
                </c:pt>
                <c:pt idx="978">
                  <c:v>1.1307870370370371E-2</c:v>
                </c:pt>
                <c:pt idx="979">
                  <c:v>1.1319444444444444E-2</c:v>
                </c:pt>
                <c:pt idx="980">
                  <c:v>1.1331018518518518E-2</c:v>
                </c:pt>
                <c:pt idx="981">
                  <c:v>1.1342592592592592E-2</c:v>
                </c:pt>
                <c:pt idx="982">
                  <c:v>1.1354166666666667E-2</c:v>
                </c:pt>
                <c:pt idx="983">
                  <c:v>1.136574074074074E-2</c:v>
                </c:pt>
                <c:pt idx="984">
                  <c:v>1.1377314814814814E-2</c:v>
                </c:pt>
                <c:pt idx="985">
                  <c:v>1.1388888888888888E-2</c:v>
                </c:pt>
                <c:pt idx="986">
                  <c:v>1.1400462962962965E-2</c:v>
                </c:pt>
                <c:pt idx="987">
                  <c:v>1.1412037037037038E-2</c:v>
                </c:pt>
                <c:pt idx="988">
                  <c:v>1.1423611111111112E-2</c:v>
                </c:pt>
                <c:pt idx="989">
                  <c:v>1.1435185185185185E-2</c:v>
                </c:pt>
                <c:pt idx="990">
                  <c:v>1.1446759259259261E-2</c:v>
                </c:pt>
                <c:pt idx="991">
                  <c:v>1.1458333333333334E-2</c:v>
                </c:pt>
                <c:pt idx="992">
                  <c:v>1.1469907407407408E-2</c:v>
                </c:pt>
                <c:pt idx="993">
                  <c:v>1.1481481481481483E-2</c:v>
                </c:pt>
                <c:pt idx="994">
                  <c:v>1.1493055555555555E-2</c:v>
                </c:pt>
                <c:pt idx="995">
                  <c:v>1.1504629629629629E-2</c:v>
                </c:pt>
                <c:pt idx="996">
                  <c:v>1.1516203703703702E-2</c:v>
                </c:pt>
                <c:pt idx="997">
                  <c:v>1.1527777777777777E-2</c:v>
                </c:pt>
                <c:pt idx="998">
                  <c:v>1.1539351851851851E-2</c:v>
                </c:pt>
                <c:pt idx="999">
                  <c:v>1.1550925925925925E-2</c:v>
                </c:pt>
                <c:pt idx="1000">
                  <c:v>1.1562499999999998E-2</c:v>
                </c:pt>
                <c:pt idx="1001">
                  <c:v>1.1574074074074075E-2</c:v>
                </c:pt>
                <c:pt idx="1002">
                  <c:v>1.1585648148148149E-2</c:v>
                </c:pt>
                <c:pt idx="1003">
                  <c:v>1.1597222222222222E-2</c:v>
                </c:pt>
                <c:pt idx="1004">
                  <c:v>1.1608796296296296E-2</c:v>
                </c:pt>
                <c:pt idx="1005">
                  <c:v>1.1620370370370371E-2</c:v>
                </c:pt>
                <c:pt idx="1006">
                  <c:v>1.1631944444444445E-2</c:v>
                </c:pt>
                <c:pt idx="1007">
                  <c:v>1.1643518518518518E-2</c:v>
                </c:pt>
                <c:pt idx="1008">
                  <c:v>1.1655092592592594E-2</c:v>
                </c:pt>
                <c:pt idx="1009">
                  <c:v>1.1666666666666667E-2</c:v>
                </c:pt>
                <c:pt idx="1010">
                  <c:v>1.1678240740740741E-2</c:v>
                </c:pt>
                <c:pt idx="1011">
                  <c:v>1.1689814814814814E-2</c:v>
                </c:pt>
                <c:pt idx="1012">
                  <c:v>1.1701388888888891E-2</c:v>
                </c:pt>
                <c:pt idx="1013">
                  <c:v>1.1712962962962965E-2</c:v>
                </c:pt>
                <c:pt idx="1014">
                  <c:v>1.1724537037037035E-2</c:v>
                </c:pt>
                <c:pt idx="1015">
                  <c:v>1.1736111111111109E-2</c:v>
                </c:pt>
                <c:pt idx="1016">
                  <c:v>1.1747685185185186E-2</c:v>
                </c:pt>
                <c:pt idx="1017">
                  <c:v>1.1759259259259259E-2</c:v>
                </c:pt>
                <c:pt idx="1018">
                  <c:v>1.1770833333333333E-2</c:v>
                </c:pt>
                <c:pt idx="1019">
                  <c:v>1.1782407407407406E-2</c:v>
                </c:pt>
                <c:pt idx="1020">
                  <c:v>1.1793981481481482E-2</c:v>
                </c:pt>
                <c:pt idx="1021">
                  <c:v>1.1805555555555555E-2</c:v>
                </c:pt>
                <c:pt idx="1022">
                  <c:v>1.1817129629629629E-2</c:v>
                </c:pt>
                <c:pt idx="1023">
                  <c:v>1.1828703703703704E-2</c:v>
                </c:pt>
                <c:pt idx="1024">
                  <c:v>1.1840277777777778E-2</c:v>
                </c:pt>
                <c:pt idx="1025">
                  <c:v>1.1851851851851851E-2</c:v>
                </c:pt>
                <c:pt idx="1026">
                  <c:v>1.1863425925925925E-2</c:v>
                </c:pt>
                <c:pt idx="1027">
                  <c:v>1.1875000000000002E-2</c:v>
                </c:pt>
                <c:pt idx="1028">
                  <c:v>1.1886574074074075E-2</c:v>
                </c:pt>
                <c:pt idx="1029">
                  <c:v>1.1898148148148149E-2</c:v>
                </c:pt>
                <c:pt idx="1030">
                  <c:v>1.1909722222222223E-2</c:v>
                </c:pt>
                <c:pt idx="1031">
                  <c:v>1.1921296296296298E-2</c:v>
                </c:pt>
                <c:pt idx="1032">
                  <c:v>1.1932870370370371E-2</c:v>
                </c:pt>
                <c:pt idx="1033">
                  <c:v>1.1944444444444445E-2</c:v>
                </c:pt>
                <c:pt idx="1034">
                  <c:v>1.1956018518518517E-2</c:v>
                </c:pt>
                <c:pt idx="1035">
                  <c:v>1.1967592592592592E-2</c:v>
                </c:pt>
                <c:pt idx="1036">
                  <c:v>1.1979166666666666E-2</c:v>
                </c:pt>
                <c:pt idx="1037">
                  <c:v>1.1990740740740739E-2</c:v>
                </c:pt>
                <c:pt idx="1038">
                  <c:v>1.2002314814814815E-2</c:v>
                </c:pt>
                <c:pt idx="1039">
                  <c:v>1.2013888888888888E-2</c:v>
                </c:pt>
                <c:pt idx="1040">
                  <c:v>1.2025462962962962E-2</c:v>
                </c:pt>
                <c:pt idx="1041">
                  <c:v>1.2037037037037035E-2</c:v>
                </c:pt>
                <c:pt idx="1042">
                  <c:v>1.2048611111111112E-2</c:v>
                </c:pt>
                <c:pt idx="1043">
                  <c:v>1.2060185185185186E-2</c:v>
                </c:pt>
                <c:pt idx="1044">
                  <c:v>1.207175925925926E-2</c:v>
                </c:pt>
                <c:pt idx="1045">
                  <c:v>1.2083333333333333E-2</c:v>
                </c:pt>
                <c:pt idx="1046">
                  <c:v>1.2094907407407408E-2</c:v>
                </c:pt>
                <c:pt idx="1047">
                  <c:v>1.2106481481481482E-2</c:v>
                </c:pt>
                <c:pt idx="1048">
                  <c:v>1.2118055555555556E-2</c:v>
                </c:pt>
                <c:pt idx="1049">
                  <c:v>1.2129629629629629E-2</c:v>
                </c:pt>
                <c:pt idx="1050">
                  <c:v>1.2141203703703704E-2</c:v>
                </c:pt>
                <c:pt idx="1051">
                  <c:v>1.2152777777777778E-2</c:v>
                </c:pt>
                <c:pt idx="1052">
                  <c:v>1.2164351851851852E-2</c:v>
                </c:pt>
                <c:pt idx="1053">
                  <c:v>1.2175925925925929E-2</c:v>
                </c:pt>
                <c:pt idx="1054">
                  <c:v>1.2187500000000002E-2</c:v>
                </c:pt>
                <c:pt idx="1055">
                  <c:v>1.2199074074074072E-2</c:v>
                </c:pt>
                <c:pt idx="1056">
                  <c:v>1.2210648148148146E-2</c:v>
                </c:pt>
                <c:pt idx="1057">
                  <c:v>1.2222222222222223E-2</c:v>
                </c:pt>
                <c:pt idx="1058">
                  <c:v>1.2233796296296296E-2</c:v>
                </c:pt>
                <c:pt idx="1059">
                  <c:v>1.224537037037037E-2</c:v>
                </c:pt>
                <c:pt idx="1060">
                  <c:v>1.2256944444444444E-2</c:v>
                </c:pt>
                <c:pt idx="1061">
                  <c:v>1.2268518518518519E-2</c:v>
                </c:pt>
                <c:pt idx="1062">
                  <c:v>1.2280092592592592E-2</c:v>
                </c:pt>
                <c:pt idx="1063">
                  <c:v>1.2291666666666666E-2</c:v>
                </c:pt>
                <c:pt idx="1064">
                  <c:v>1.230324074074074E-2</c:v>
                </c:pt>
                <c:pt idx="1065">
                  <c:v>1.2314814814814815E-2</c:v>
                </c:pt>
                <c:pt idx="1066">
                  <c:v>1.2326388888888888E-2</c:v>
                </c:pt>
                <c:pt idx="1067">
                  <c:v>1.2337962962962962E-2</c:v>
                </c:pt>
                <c:pt idx="1068">
                  <c:v>1.2349537037037039E-2</c:v>
                </c:pt>
                <c:pt idx="1069">
                  <c:v>1.2361111111111113E-2</c:v>
                </c:pt>
                <c:pt idx="1070">
                  <c:v>1.2372685185185186E-2</c:v>
                </c:pt>
                <c:pt idx="1071">
                  <c:v>1.238425925925926E-2</c:v>
                </c:pt>
                <c:pt idx="1072">
                  <c:v>1.2395833333333335E-2</c:v>
                </c:pt>
                <c:pt idx="1073">
                  <c:v>1.2407407407407409E-2</c:v>
                </c:pt>
                <c:pt idx="1074">
                  <c:v>1.2418981481481482E-2</c:v>
                </c:pt>
                <c:pt idx="1075">
                  <c:v>1.2430555555555554E-2</c:v>
                </c:pt>
                <c:pt idx="1076">
                  <c:v>1.2442129629629629E-2</c:v>
                </c:pt>
                <c:pt idx="1077">
                  <c:v>1.2453703703703703E-2</c:v>
                </c:pt>
                <c:pt idx="1078">
                  <c:v>1.2465277777777777E-2</c:v>
                </c:pt>
                <c:pt idx="1079">
                  <c:v>1.247685185185185E-2</c:v>
                </c:pt>
                <c:pt idx="1080">
                  <c:v>1.2488425925925925E-2</c:v>
                </c:pt>
                <c:pt idx="1081">
                  <c:v>1.2499999999999999E-2</c:v>
                </c:pt>
                <c:pt idx="1082">
                  <c:v>1.2511574074074073E-2</c:v>
                </c:pt>
                <c:pt idx="1083">
                  <c:v>1.252314814814815E-2</c:v>
                </c:pt>
                <c:pt idx="1084">
                  <c:v>1.2534722222222223E-2</c:v>
                </c:pt>
                <c:pt idx="1085">
                  <c:v>1.2546296296296297E-2</c:v>
                </c:pt>
                <c:pt idx="1086">
                  <c:v>1.255787037037037E-2</c:v>
                </c:pt>
                <c:pt idx="1087">
                  <c:v>1.2569444444444446E-2</c:v>
                </c:pt>
                <c:pt idx="1088">
                  <c:v>1.2581018518518519E-2</c:v>
                </c:pt>
                <c:pt idx="1089">
                  <c:v>1.2592592592592593E-2</c:v>
                </c:pt>
                <c:pt idx="1090">
                  <c:v>1.2604166666666666E-2</c:v>
                </c:pt>
                <c:pt idx="1091">
                  <c:v>1.2615740740740742E-2</c:v>
                </c:pt>
                <c:pt idx="1092">
                  <c:v>1.2627314814814815E-2</c:v>
                </c:pt>
                <c:pt idx="1093">
                  <c:v>1.2638888888888889E-2</c:v>
                </c:pt>
                <c:pt idx="1094">
                  <c:v>1.2650462962962962E-2</c:v>
                </c:pt>
                <c:pt idx="1095">
                  <c:v>1.2662037037037039E-2</c:v>
                </c:pt>
                <c:pt idx="1096">
                  <c:v>1.2673611111111109E-2</c:v>
                </c:pt>
                <c:pt idx="1097">
                  <c:v>1.2685185185185183E-2</c:v>
                </c:pt>
                <c:pt idx="1098">
                  <c:v>1.269675925925926E-2</c:v>
                </c:pt>
                <c:pt idx="1099">
                  <c:v>1.2708333333333334E-2</c:v>
                </c:pt>
                <c:pt idx="1100">
                  <c:v>1.2719907407407407E-2</c:v>
                </c:pt>
                <c:pt idx="1101">
                  <c:v>1.2731481481481481E-2</c:v>
                </c:pt>
                <c:pt idx="1102">
                  <c:v>1.2743055555555556E-2</c:v>
                </c:pt>
                <c:pt idx="1103">
                  <c:v>1.275462962962963E-2</c:v>
                </c:pt>
                <c:pt idx="1104">
                  <c:v>1.2766203703703703E-2</c:v>
                </c:pt>
                <c:pt idx="1105">
                  <c:v>1.2777777777777777E-2</c:v>
                </c:pt>
                <c:pt idx="1106">
                  <c:v>1.2789351851851852E-2</c:v>
                </c:pt>
                <c:pt idx="1107">
                  <c:v>1.2800925925925926E-2</c:v>
                </c:pt>
                <c:pt idx="1108">
                  <c:v>1.2812499999999999E-2</c:v>
                </c:pt>
                <c:pt idx="1109">
                  <c:v>1.2824074074074073E-2</c:v>
                </c:pt>
                <c:pt idx="1110">
                  <c:v>1.283564814814815E-2</c:v>
                </c:pt>
                <c:pt idx="1111">
                  <c:v>1.2847222222222223E-2</c:v>
                </c:pt>
                <c:pt idx="1112">
                  <c:v>1.2858796296296297E-2</c:v>
                </c:pt>
                <c:pt idx="1113">
                  <c:v>1.2870370370370372E-2</c:v>
                </c:pt>
                <c:pt idx="1114">
                  <c:v>1.2881944444444446E-2</c:v>
                </c:pt>
                <c:pt idx="1115">
                  <c:v>1.2893518518518519E-2</c:v>
                </c:pt>
                <c:pt idx="1116">
                  <c:v>1.2905092592592591E-2</c:v>
                </c:pt>
                <c:pt idx="1117">
                  <c:v>1.2916666666666667E-2</c:v>
                </c:pt>
                <c:pt idx="1118">
                  <c:v>1.292824074074074E-2</c:v>
                </c:pt>
                <c:pt idx="1119">
                  <c:v>1.2939814814814814E-2</c:v>
                </c:pt>
                <c:pt idx="1120">
                  <c:v>1.2951388888888887E-2</c:v>
                </c:pt>
                <c:pt idx="1121">
                  <c:v>1.2962962962962963E-2</c:v>
                </c:pt>
                <c:pt idx="1122">
                  <c:v>1.2974537037037036E-2</c:v>
                </c:pt>
                <c:pt idx="1123">
                  <c:v>1.298611111111111E-2</c:v>
                </c:pt>
                <c:pt idx="1124">
                  <c:v>1.2997685185185183E-2</c:v>
                </c:pt>
                <c:pt idx="1125">
                  <c:v>1.300925925925926E-2</c:v>
                </c:pt>
                <c:pt idx="1126">
                  <c:v>1.3020833333333334E-2</c:v>
                </c:pt>
                <c:pt idx="1127">
                  <c:v>1.3032407407407407E-2</c:v>
                </c:pt>
                <c:pt idx="1128">
                  <c:v>1.3043981481481483E-2</c:v>
                </c:pt>
                <c:pt idx="1129">
                  <c:v>1.3055555555555556E-2</c:v>
                </c:pt>
                <c:pt idx="1130">
                  <c:v>1.306712962962963E-2</c:v>
                </c:pt>
                <c:pt idx="1131">
                  <c:v>1.3078703703703703E-2</c:v>
                </c:pt>
                <c:pt idx="1132">
                  <c:v>1.3090277777777779E-2</c:v>
                </c:pt>
                <c:pt idx="1133">
                  <c:v>1.3101851851851852E-2</c:v>
                </c:pt>
                <c:pt idx="1134">
                  <c:v>1.3113425925925926E-2</c:v>
                </c:pt>
                <c:pt idx="1135">
                  <c:v>1.3125E-2</c:v>
                </c:pt>
                <c:pt idx="1136">
                  <c:v>1.3136574074074077E-2</c:v>
                </c:pt>
                <c:pt idx="1137">
                  <c:v>1.3148148148148147E-2</c:v>
                </c:pt>
                <c:pt idx="1138">
                  <c:v>1.315972222222222E-2</c:v>
                </c:pt>
                <c:pt idx="1139">
                  <c:v>1.3171296296296294E-2</c:v>
                </c:pt>
                <c:pt idx="1140">
                  <c:v>1.3182870370370371E-2</c:v>
                </c:pt>
                <c:pt idx="1141">
                  <c:v>1.3194444444444444E-2</c:v>
                </c:pt>
                <c:pt idx="1142">
                  <c:v>1.3206018518518518E-2</c:v>
                </c:pt>
                <c:pt idx="1143">
                  <c:v>1.3217592592592593E-2</c:v>
                </c:pt>
                <c:pt idx="1144">
                  <c:v>1.3229166666666667E-2</c:v>
                </c:pt>
                <c:pt idx="1145">
                  <c:v>1.324074074074074E-2</c:v>
                </c:pt>
                <c:pt idx="1146">
                  <c:v>1.3252314814814814E-2</c:v>
                </c:pt>
                <c:pt idx="1147">
                  <c:v>1.3263888888888889E-2</c:v>
                </c:pt>
                <c:pt idx="1148">
                  <c:v>1.3275462962962963E-2</c:v>
                </c:pt>
                <c:pt idx="1149">
                  <c:v>1.3287037037037036E-2</c:v>
                </c:pt>
                <c:pt idx="1150">
                  <c:v>1.329861111111111E-2</c:v>
                </c:pt>
                <c:pt idx="1151">
                  <c:v>1.3310185185185187E-2</c:v>
                </c:pt>
                <c:pt idx="1152">
                  <c:v>1.3321759259259261E-2</c:v>
                </c:pt>
                <c:pt idx="1153">
                  <c:v>1.3333333333333334E-2</c:v>
                </c:pt>
                <c:pt idx="1154">
                  <c:v>1.3344907407407408E-2</c:v>
                </c:pt>
                <c:pt idx="1155">
                  <c:v>1.3356481481481483E-2</c:v>
                </c:pt>
                <c:pt idx="1156">
                  <c:v>1.3368055555555557E-2</c:v>
                </c:pt>
                <c:pt idx="1157">
                  <c:v>1.3379629629629628E-2</c:v>
                </c:pt>
                <c:pt idx="1158">
                  <c:v>1.3391203703703704E-2</c:v>
                </c:pt>
                <c:pt idx="1159">
                  <c:v>1.3402777777777777E-2</c:v>
                </c:pt>
                <c:pt idx="1160">
                  <c:v>1.3414351851851851E-2</c:v>
                </c:pt>
                <c:pt idx="1161">
                  <c:v>1.3425925925925924E-2</c:v>
                </c:pt>
                <c:pt idx="1162">
                  <c:v>1.34375E-2</c:v>
                </c:pt>
                <c:pt idx="1163">
                  <c:v>1.3449074074074073E-2</c:v>
                </c:pt>
                <c:pt idx="1164">
                  <c:v>1.3460648148148147E-2</c:v>
                </c:pt>
                <c:pt idx="1165">
                  <c:v>1.3472222222222221E-2</c:v>
                </c:pt>
                <c:pt idx="1166">
                  <c:v>1.3483796296296298E-2</c:v>
                </c:pt>
                <c:pt idx="1167">
                  <c:v>1.3495370370370371E-2</c:v>
                </c:pt>
                <c:pt idx="1168">
                  <c:v>1.3506944444444445E-2</c:v>
                </c:pt>
                <c:pt idx="1169">
                  <c:v>1.3518518518518518E-2</c:v>
                </c:pt>
                <c:pt idx="1170">
                  <c:v>1.3530092592592594E-2</c:v>
                </c:pt>
                <c:pt idx="1171">
                  <c:v>1.3541666666666667E-2</c:v>
                </c:pt>
                <c:pt idx="1172">
                  <c:v>1.3553240740740741E-2</c:v>
                </c:pt>
                <c:pt idx="1173">
                  <c:v>1.3564814814814816E-2</c:v>
                </c:pt>
                <c:pt idx="1174">
                  <c:v>1.357638888888889E-2</c:v>
                </c:pt>
                <c:pt idx="1175">
                  <c:v>1.3587962962962963E-2</c:v>
                </c:pt>
                <c:pt idx="1176">
                  <c:v>1.3599537037037037E-2</c:v>
                </c:pt>
                <c:pt idx="1177">
                  <c:v>1.3611111111111114E-2</c:v>
                </c:pt>
                <c:pt idx="1178">
                  <c:v>1.3622685185185184E-2</c:v>
                </c:pt>
                <c:pt idx="1179">
                  <c:v>1.3634259259259257E-2</c:v>
                </c:pt>
                <c:pt idx="1180">
                  <c:v>1.3645833333333331E-2</c:v>
                </c:pt>
                <c:pt idx="1181">
                  <c:v>1.3657407407407408E-2</c:v>
                </c:pt>
                <c:pt idx="1182">
                  <c:v>1.3668981481481482E-2</c:v>
                </c:pt>
                <c:pt idx="1183">
                  <c:v>1.3680555555555555E-2</c:v>
                </c:pt>
                <c:pt idx="1184">
                  <c:v>1.3692129629629629E-2</c:v>
                </c:pt>
                <c:pt idx="1185">
                  <c:v>1.3703703703703704E-2</c:v>
                </c:pt>
                <c:pt idx="1186">
                  <c:v>1.3715277777777778E-2</c:v>
                </c:pt>
                <c:pt idx="1187">
                  <c:v>1.3726851851851851E-2</c:v>
                </c:pt>
                <c:pt idx="1188">
                  <c:v>1.3738425925925926E-2</c:v>
                </c:pt>
                <c:pt idx="1189">
                  <c:v>1.375E-2</c:v>
                </c:pt>
                <c:pt idx="1190">
                  <c:v>1.3761574074074074E-2</c:v>
                </c:pt>
                <c:pt idx="1191">
                  <c:v>1.3773148148148147E-2</c:v>
                </c:pt>
                <c:pt idx="1192">
                  <c:v>1.3784722222222224E-2</c:v>
                </c:pt>
                <c:pt idx="1193">
                  <c:v>1.3796296296296298E-2</c:v>
                </c:pt>
                <c:pt idx="1194">
                  <c:v>1.3807870370370371E-2</c:v>
                </c:pt>
                <c:pt idx="1195">
                  <c:v>1.3819444444444445E-2</c:v>
                </c:pt>
                <c:pt idx="1196">
                  <c:v>1.383101851851852E-2</c:v>
                </c:pt>
                <c:pt idx="1197">
                  <c:v>1.3842592592592594E-2</c:v>
                </c:pt>
                <c:pt idx="1198">
                  <c:v>1.3854166666666666E-2</c:v>
                </c:pt>
                <c:pt idx="1199">
                  <c:v>1.3865740740740739E-2</c:v>
                </c:pt>
                <c:pt idx="1200">
                  <c:v>1.3877314814814815E-2</c:v>
                </c:pt>
                <c:pt idx="1201">
                  <c:v>1.3888888888888888E-2</c:v>
                </c:pt>
                <c:pt idx="1202">
                  <c:v>1.3900462962962962E-2</c:v>
                </c:pt>
                <c:pt idx="1203">
                  <c:v>1.3912037037037037E-2</c:v>
                </c:pt>
                <c:pt idx="1204">
                  <c:v>1.3923611111111111E-2</c:v>
                </c:pt>
                <c:pt idx="1205">
                  <c:v>1.3935185185185184E-2</c:v>
                </c:pt>
                <c:pt idx="1206">
                  <c:v>1.3946759259259258E-2</c:v>
                </c:pt>
                <c:pt idx="1207">
                  <c:v>1.3958333333333335E-2</c:v>
                </c:pt>
                <c:pt idx="1208">
                  <c:v>1.3969907407407408E-2</c:v>
                </c:pt>
                <c:pt idx="1209">
                  <c:v>1.3981481481481482E-2</c:v>
                </c:pt>
                <c:pt idx="1210">
                  <c:v>1.3993055555555555E-2</c:v>
                </c:pt>
                <c:pt idx="1211">
                  <c:v>1.4004629629629631E-2</c:v>
                </c:pt>
                <c:pt idx="1212">
                  <c:v>1.4016203703703704E-2</c:v>
                </c:pt>
                <c:pt idx="1213">
                  <c:v>1.4027777777777778E-2</c:v>
                </c:pt>
                <c:pt idx="1214">
                  <c:v>1.4039351851851851E-2</c:v>
                </c:pt>
                <c:pt idx="1215">
                  <c:v>1.4050925925925927E-2</c:v>
                </c:pt>
                <c:pt idx="1216">
                  <c:v>1.40625E-2</c:v>
                </c:pt>
                <c:pt idx="1217">
                  <c:v>1.4074074074074074E-2</c:v>
                </c:pt>
                <c:pt idx="1218">
                  <c:v>1.4085648148148151E-2</c:v>
                </c:pt>
                <c:pt idx="1219">
                  <c:v>1.4097222222222221E-2</c:v>
                </c:pt>
                <c:pt idx="1220">
                  <c:v>1.4108796296296295E-2</c:v>
                </c:pt>
                <c:pt idx="1221">
                  <c:v>1.4120370370370368E-2</c:v>
                </c:pt>
                <c:pt idx="1222">
                  <c:v>1.4131944444444445E-2</c:v>
                </c:pt>
                <c:pt idx="1223">
                  <c:v>1.4143518518518519E-2</c:v>
                </c:pt>
                <c:pt idx="1224">
                  <c:v>1.4155092592592592E-2</c:v>
                </c:pt>
                <c:pt idx="1225">
                  <c:v>1.4166666666666666E-2</c:v>
                </c:pt>
                <c:pt idx="1226">
                  <c:v>1.4178240740740741E-2</c:v>
                </c:pt>
                <c:pt idx="1227">
                  <c:v>1.4189814814814815E-2</c:v>
                </c:pt>
                <c:pt idx="1228">
                  <c:v>1.4201388888888888E-2</c:v>
                </c:pt>
                <c:pt idx="1229">
                  <c:v>1.4212962962962962E-2</c:v>
                </c:pt>
                <c:pt idx="1230">
                  <c:v>1.4224537037037037E-2</c:v>
                </c:pt>
                <c:pt idx="1231">
                  <c:v>1.4236111111111111E-2</c:v>
                </c:pt>
                <c:pt idx="1232">
                  <c:v>1.4247685185185184E-2</c:v>
                </c:pt>
                <c:pt idx="1233">
                  <c:v>1.4259259259259261E-2</c:v>
                </c:pt>
                <c:pt idx="1234">
                  <c:v>1.4270833333333335E-2</c:v>
                </c:pt>
                <c:pt idx="1235">
                  <c:v>1.4282407407407409E-2</c:v>
                </c:pt>
                <c:pt idx="1236">
                  <c:v>1.4293981481481482E-2</c:v>
                </c:pt>
                <c:pt idx="1237">
                  <c:v>1.4305555555555557E-2</c:v>
                </c:pt>
                <c:pt idx="1238">
                  <c:v>1.4317129629629631E-2</c:v>
                </c:pt>
                <c:pt idx="1239">
                  <c:v>1.4328703703703703E-2</c:v>
                </c:pt>
                <c:pt idx="1240">
                  <c:v>1.4340277777777776E-2</c:v>
                </c:pt>
                <c:pt idx="1241">
                  <c:v>1.4351851851851852E-2</c:v>
                </c:pt>
                <c:pt idx="1242">
                  <c:v>1.4363425925925925E-2</c:v>
                </c:pt>
                <c:pt idx="1243">
                  <c:v>1.4374999999999999E-2</c:v>
                </c:pt>
                <c:pt idx="1244">
                  <c:v>1.4386574074074072E-2</c:v>
                </c:pt>
                <c:pt idx="1245">
                  <c:v>1.4398148148148148E-2</c:v>
                </c:pt>
                <c:pt idx="1246">
                  <c:v>1.4409722222222221E-2</c:v>
                </c:pt>
                <c:pt idx="1247">
                  <c:v>1.4421296296296295E-2</c:v>
                </c:pt>
                <c:pt idx="1248">
                  <c:v>1.4432870370370372E-2</c:v>
                </c:pt>
                <c:pt idx="1249">
                  <c:v>1.4444444444444446E-2</c:v>
                </c:pt>
                <c:pt idx="1250">
                  <c:v>1.4456018518518519E-2</c:v>
                </c:pt>
                <c:pt idx="1251">
                  <c:v>1.4467592592592593E-2</c:v>
                </c:pt>
                <c:pt idx="1252">
                  <c:v>1.4479166666666668E-2</c:v>
                </c:pt>
                <c:pt idx="1253">
                  <c:v>1.4490740740740742E-2</c:v>
                </c:pt>
                <c:pt idx="1254">
                  <c:v>1.4502314814814815E-2</c:v>
                </c:pt>
                <c:pt idx="1255">
                  <c:v>1.4513888888888889E-2</c:v>
                </c:pt>
                <c:pt idx="1256">
                  <c:v>1.4525462962962964E-2</c:v>
                </c:pt>
                <c:pt idx="1257">
                  <c:v>1.4537037037037038E-2</c:v>
                </c:pt>
                <c:pt idx="1258">
                  <c:v>1.4548611111111111E-2</c:v>
                </c:pt>
                <c:pt idx="1259">
                  <c:v>1.4560185185185183E-2</c:v>
                </c:pt>
                <c:pt idx="1260">
                  <c:v>1.4571759259259258E-2</c:v>
                </c:pt>
                <c:pt idx="1261">
                  <c:v>1.4583333333333332E-2</c:v>
                </c:pt>
                <c:pt idx="1262">
                  <c:v>1.4594907407407405E-2</c:v>
                </c:pt>
                <c:pt idx="1263">
                  <c:v>1.4606481481481482E-2</c:v>
                </c:pt>
                <c:pt idx="1264">
                  <c:v>1.4618055555555556E-2</c:v>
                </c:pt>
                <c:pt idx="1265">
                  <c:v>1.462962962962963E-2</c:v>
                </c:pt>
                <c:pt idx="1266">
                  <c:v>1.4641203703703703E-2</c:v>
                </c:pt>
                <c:pt idx="1267">
                  <c:v>1.4652777777777778E-2</c:v>
                </c:pt>
                <c:pt idx="1268">
                  <c:v>1.4664351851851852E-2</c:v>
                </c:pt>
                <c:pt idx="1269">
                  <c:v>1.4675925925925926E-2</c:v>
                </c:pt>
                <c:pt idx="1270">
                  <c:v>1.4687499999999999E-2</c:v>
                </c:pt>
                <c:pt idx="1271">
                  <c:v>1.4699074074074074E-2</c:v>
                </c:pt>
                <c:pt idx="1272">
                  <c:v>1.4710648148148148E-2</c:v>
                </c:pt>
                <c:pt idx="1273">
                  <c:v>1.4722222222222222E-2</c:v>
                </c:pt>
                <c:pt idx="1274">
                  <c:v>1.4733796296296295E-2</c:v>
                </c:pt>
                <c:pt idx="1275">
                  <c:v>1.4745370370370372E-2</c:v>
                </c:pt>
                <c:pt idx="1276">
                  <c:v>1.4756944444444446E-2</c:v>
                </c:pt>
                <c:pt idx="1277">
                  <c:v>1.4768518518518519E-2</c:v>
                </c:pt>
                <c:pt idx="1278">
                  <c:v>1.4780092592592595E-2</c:v>
                </c:pt>
                <c:pt idx="1279">
                  <c:v>1.4791666666666668E-2</c:v>
                </c:pt>
                <c:pt idx="1280">
                  <c:v>1.480324074074074E-2</c:v>
                </c:pt>
                <c:pt idx="1281">
                  <c:v>1.4814814814814814E-2</c:v>
                </c:pt>
                <c:pt idx="1282">
                  <c:v>1.4826388888888889E-2</c:v>
                </c:pt>
                <c:pt idx="1283">
                  <c:v>1.4837962962962963E-2</c:v>
                </c:pt>
                <c:pt idx="1284">
                  <c:v>1.4849537037037036E-2</c:v>
                </c:pt>
                <c:pt idx="1285">
                  <c:v>1.486111111111111E-2</c:v>
                </c:pt>
                <c:pt idx="1286">
                  <c:v>1.4872685185185185E-2</c:v>
                </c:pt>
                <c:pt idx="1287">
                  <c:v>1.4884259259259259E-2</c:v>
                </c:pt>
                <c:pt idx="1288">
                  <c:v>1.4895833333333332E-2</c:v>
                </c:pt>
                <c:pt idx="1289">
                  <c:v>1.4907407407407406E-2</c:v>
                </c:pt>
                <c:pt idx="1290">
                  <c:v>1.4918981481481483E-2</c:v>
                </c:pt>
                <c:pt idx="1291">
                  <c:v>1.4930555555555556E-2</c:v>
                </c:pt>
                <c:pt idx="1292">
                  <c:v>1.494212962962963E-2</c:v>
                </c:pt>
                <c:pt idx="1293">
                  <c:v>1.4953703703703705E-2</c:v>
                </c:pt>
                <c:pt idx="1294">
                  <c:v>1.4965277777777779E-2</c:v>
                </c:pt>
                <c:pt idx="1295">
                  <c:v>1.4976851851851852E-2</c:v>
                </c:pt>
                <c:pt idx="1296">
                  <c:v>1.4988425925925926E-2</c:v>
                </c:pt>
                <c:pt idx="1297">
                  <c:v>1.5000000000000001E-2</c:v>
                </c:pt>
                <c:pt idx="1298">
                  <c:v>1.5011574074074075E-2</c:v>
                </c:pt>
                <c:pt idx="1299">
                  <c:v>1.5023148148148148E-2</c:v>
                </c:pt>
                <c:pt idx="1300">
                  <c:v>1.503472222222222E-2</c:v>
                </c:pt>
                <c:pt idx="1301">
                  <c:v>1.5046296296296295E-2</c:v>
                </c:pt>
                <c:pt idx="1302">
                  <c:v>1.5057870370370369E-2</c:v>
                </c:pt>
                <c:pt idx="1303">
                  <c:v>1.5069444444444443E-2</c:v>
                </c:pt>
                <c:pt idx="1304">
                  <c:v>1.5081018518518516E-2</c:v>
                </c:pt>
                <c:pt idx="1305">
                  <c:v>1.5092592592592593E-2</c:v>
                </c:pt>
                <c:pt idx="1306">
                  <c:v>1.5104166666666667E-2</c:v>
                </c:pt>
                <c:pt idx="1307">
                  <c:v>1.511574074074074E-2</c:v>
                </c:pt>
                <c:pt idx="1308">
                  <c:v>1.5127314814814816E-2</c:v>
                </c:pt>
                <c:pt idx="1309">
                  <c:v>1.5138888888888889E-2</c:v>
                </c:pt>
                <c:pt idx="1310">
                  <c:v>1.5150462962962963E-2</c:v>
                </c:pt>
                <c:pt idx="1311">
                  <c:v>1.5162037037037036E-2</c:v>
                </c:pt>
                <c:pt idx="1312">
                  <c:v>1.5173611111111112E-2</c:v>
                </c:pt>
                <c:pt idx="1313">
                  <c:v>1.5185185185185185E-2</c:v>
                </c:pt>
                <c:pt idx="1314">
                  <c:v>1.5196759259259259E-2</c:v>
                </c:pt>
                <c:pt idx="1315">
                  <c:v>1.5208333333333332E-2</c:v>
                </c:pt>
                <c:pt idx="1316">
                  <c:v>1.5219907407407409E-2</c:v>
                </c:pt>
                <c:pt idx="1317">
                  <c:v>1.5231481481481483E-2</c:v>
                </c:pt>
                <c:pt idx="1318">
                  <c:v>1.5243055555555557E-2</c:v>
                </c:pt>
                <c:pt idx="1319">
                  <c:v>1.525462962962963E-2</c:v>
                </c:pt>
                <c:pt idx="1320">
                  <c:v>1.5266203703703705E-2</c:v>
                </c:pt>
                <c:pt idx="1321">
                  <c:v>1.5277777777777777E-2</c:v>
                </c:pt>
                <c:pt idx="1322">
                  <c:v>1.5289351851851851E-2</c:v>
                </c:pt>
                <c:pt idx="1323">
                  <c:v>1.5300925925925926E-2</c:v>
                </c:pt>
                <c:pt idx="1324">
                  <c:v>1.53125E-2</c:v>
                </c:pt>
                <c:pt idx="1325">
                  <c:v>1.5324074074074073E-2</c:v>
                </c:pt>
                <c:pt idx="1326">
                  <c:v>1.5335648148148147E-2</c:v>
                </c:pt>
                <c:pt idx="1327">
                  <c:v>1.5347222222222222E-2</c:v>
                </c:pt>
                <c:pt idx="1328">
                  <c:v>1.5358796296296296E-2</c:v>
                </c:pt>
                <c:pt idx="1329">
                  <c:v>1.5370370370370369E-2</c:v>
                </c:pt>
                <c:pt idx="1330">
                  <c:v>1.5381944444444443E-2</c:v>
                </c:pt>
                <c:pt idx="1331">
                  <c:v>1.539351851851852E-2</c:v>
                </c:pt>
                <c:pt idx="1332">
                  <c:v>1.5405092592592593E-2</c:v>
                </c:pt>
                <c:pt idx="1333">
                  <c:v>1.5416666666666667E-2</c:v>
                </c:pt>
                <c:pt idx="1334">
                  <c:v>1.5428240740740741E-2</c:v>
                </c:pt>
                <c:pt idx="1335">
                  <c:v>1.5439814814814816E-2</c:v>
                </c:pt>
                <c:pt idx="1336">
                  <c:v>1.545138888888889E-2</c:v>
                </c:pt>
                <c:pt idx="1337">
                  <c:v>1.5462962962962963E-2</c:v>
                </c:pt>
                <c:pt idx="1338">
                  <c:v>1.5474537037037038E-2</c:v>
                </c:pt>
                <c:pt idx="1339">
                  <c:v>1.5486111111111112E-2</c:v>
                </c:pt>
                <c:pt idx="1340">
                  <c:v>1.5497685185185186E-2</c:v>
                </c:pt>
                <c:pt idx="1341">
                  <c:v>1.5509259259259257E-2</c:v>
                </c:pt>
                <c:pt idx="1342">
                  <c:v>1.5520833333333333E-2</c:v>
                </c:pt>
                <c:pt idx="1343">
                  <c:v>1.5532407407407406E-2</c:v>
                </c:pt>
                <c:pt idx="1344">
                  <c:v>1.554398148148148E-2</c:v>
                </c:pt>
                <c:pt idx="1345">
                  <c:v>1.5555555555555553E-2</c:v>
                </c:pt>
                <c:pt idx="1346">
                  <c:v>1.556712962962963E-2</c:v>
                </c:pt>
                <c:pt idx="1347">
                  <c:v>1.5578703703703704E-2</c:v>
                </c:pt>
                <c:pt idx="1348">
                  <c:v>1.5590277777777778E-2</c:v>
                </c:pt>
                <c:pt idx="1349">
                  <c:v>1.5601851851851851E-2</c:v>
                </c:pt>
                <c:pt idx="1350">
                  <c:v>1.5613425925925926E-2</c:v>
                </c:pt>
                <c:pt idx="1351">
                  <c:v>1.5625E-2</c:v>
                </c:pt>
                <c:pt idx="1352">
                  <c:v>1.5636574074074074E-2</c:v>
                </c:pt>
                <c:pt idx="1353">
                  <c:v>1.5648148148148151E-2</c:v>
                </c:pt>
                <c:pt idx="1354">
                  <c:v>1.5659722222222224E-2</c:v>
                </c:pt>
                <c:pt idx="1355">
                  <c:v>1.5671296296296298E-2</c:v>
                </c:pt>
                <c:pt idx="1356">
                  <c:v>1.5682870370370371E-2</c:v>
                </c:pt>
                <c:pt idx="1357">
                  <c:v>1.5694444444444445E-2</c:v>
                </c:pt>
                <c:pt idx="1358">
                  <c:v>1.5706018518518518E-2</c:v>
                </c:pt>
                <c:pt idx="1359">
                  <c:v>1.5717592592592592E-2</c:v>
                </c:pt>
                <c:pt idx="1360">
                  <c:v>1.5729166666666666E-2</c:v>
                </c:pt>
                <c:pt idx="1361">
                  <c:v>1.5740740740740743E-2</c:v>
                </c:pt>
                <c:pt idx="1362">
                  <c:v>1.5752314814814813E-2</c:v>
                </c:pt>
                <c:pt idx="1363">
                  <c:v>1.5763888888888886E-2</c:v>
                </c:pt>
                <c:pt idx="1364">
                  <c:v>1.577546296296296E-2</c:v>
                </c:pt>
                <c:pt idx="1365">
                  <c:v>1.5787037037037037E-2</c:v>
                </c:pt>
                <c:pt idx="1366">
                  <c:v>1.579861111111111E-2</c:v>
                </c:pt>
                <c:pt idx="1367">
                  <c:v>1.5810185185185184E-2</c:v>
                </c:pt>
                <c:pt idx="1368">
                  <c:v>1.5821759259259261E-2</c:v>
                </c:pt>
                <c:pt idx="1369">
                  <c:v>1.5833333333333335E-2</c:v>
                </c:pt>
                <c:pt idx="1370">
                  <c:v>1.5844907407407408E-2</c:v>
                </c:pt>
                <c:pt idx="1371">
                  <c:v>1.5856481481481482E-2</c:v>
                </c:pt>
                <c:pt idx="1372">
                  <c:v>1.5868055555555555E-2</c:v>
                </c:pt>
                <c:pt idx="1373">
                  <c:v>1.5879629629629629E-2</c:v>
                </c:pt>
                <c:pt idx="1374">
                  <c:v>1.5891203703703703E-2</c:v>
                </c:pt>
                <c:pt idx="1375">
                  <c:v>1.5902777777777776E-2</c:v>
                </c:pt>
                <c:pt idx="1376">
                  <c:v>1.5914351851851853E-2</c:v>
                </c:pt>
                <c:pt idx="1377">
                  <c:v>1.5925925925925927E-2</c:v>
                </c:pt>
                <c:pt idx="1378">
                  <c:v>1.59375E-2</c:v>
                </c:pt>
                <c:pt idx="1379">
                  <c:v>1.5949074074074074E-2</c:v>
                </c:pt>
                <c:pt idx="1380">
                  <c:v>1.5960648148148151E-2</c:v>
                </c:pt>
                <c:pt idx="1381">
                  <c:v>1.5972222222222224E-2</c:v>
                </c:pt>
                <c:pt idx="1382">
                  <c:v>1.5983796296296295E-2</c:v>
                </c:pt>
                <c:pt idx="1383">
                  <c:v>1.5995370370370372E-2</c:v>
                </c:pt>
                <c:pt idx="1384">
                  <c:v>1.6006944444444445E-2</c:v>
                </c:pt>
                <c:pt idx="1385">
                  <c:v>1.6018518518518519E-2</c:v>
                </c:pt>
                <c:pt idx="1386">
                  <c:v>1.6030092592592592E-2</c:v>
                </c:pt>
                <c:pt idx="1387">
                  <c:v>1.6041666666666666E-2</c:v>
                </c:pt>
                <c:pt idx="1388">
                  <c:v>1.6053240740740739E-2</c:v>
                </c:pt>
                <c:pt idx="1389">
                  <c:v>1.6064814814814813E-2</c:v>
                </c:pt>
                <c:pt idx="1390">
                  <c:v>1.6076388888888887E-2</c:v>
                </c:pt>
                <c:pt idx="1391">
                  <c:v>1.6087962962962964E-2</c:v>
                </c:pt>
                <c:pt idx="1392">
                  <c:v>1.6099537037037037E-2</c:v>
                </c:pt>
                <c:pt idx="1393">
                  <c:v>1.6111111111111111E-2</c:v>
                </c:pt>
                <c:pt idx="1394">
                  <c:v>1.6122685185185184E-2</c:v>
                </c:pt>
                <c:pt idx="1395">
                  <c:v>1.6134259259259261E-2</c:v>
                </c:pt>
                <c:pt idx="1396">
                  <c:v>1.6145833333333335E-2</c:v>
                </c:pt>
                <c:pt idx="1397">
                  <c:v>1.6157407407407409E-2</c:v>
                </c:pt>
                <c:pt idx="1398">
                  <c:v>1.6168981481481482E-2</c:v>
                </c:pt>
                <c:pt idx="1399">
                  <c:v>1.6180555555555556E-2</c:v>
                </c:pt>
                <c:pt idx="1400">
                  <c:v>1.6192129629629629E-2</c:v>
                </c:pt>
                <c:pt idx="1401">
                  <c:v>1.6203703703703703E-2</c:v>
                </c:pt>
                <c:pt idx="1402">
                  <c:v>1.621527777777778E-2</c:v>
                </c:pt>
                <c:pt idx="1403">
                  <c:v>1.622685185185185E-2</c:v>
                </c:pt>
                <c:pt idx="1404">
                  <c:v>1.6238425925925924E-2</c:v>
                </c:pt>
                <c:pt idx="1405">
                  <c:v>1.6249999999999997E-2</c:v>
                </c:pt>
                <c:pt idx="1406">
                  <c:v>1.6261574074074074E-2</c:v>
                </c:pt>
                <c:pt idx="1407">
                  <c:v>1.6273148148148148E-2</c:v>
                </c:pt>
                <c:pt idx="1408">
                  <c:v>1.6284722222222221E-2</c:v>
                </c:pt>
                <c:pt idx="1409">
                  <c:v>1.6296296296296295E-2</c:v>
                </c:pt>
                <c:pt idx="1410">
                  <c:v>1.6307870370370372E-2</c:v>
                </c:pt>
                <c:pt idx="1411">
                  <c:v>1.6319444444444445E-2</c:v>
                </c:pt>
                <c:pt idx="1412">
                  <c:v>1.6331018518518519E-2</c:v>
                </c:pt>
                <c:pt idx="1413">
                  <c:v>1.6342592592592593E-2</c:v>
                </c:pt>
                <c:pt idx="1414">
                  <c:v>1.6354166666666666E-2</c:v>
                </c:pt>
                <c:pt idx="1415">
                  <c:v>1.636574074074074E-2</c:v>
                </c:pt>
                <c:pt idx="1416">
                  <c:v>1.6377314814814813E-2</c:v>
                </c:pt>
                <c:pt idx="1417">
                  <c:v>1.638888888888889E-2</c:v>
                </c:pt>
                <c:pt idx="1418">
                  <c:v>1.6400462962962964E-2</c:v>
                </c:pt>
                <c:pt idx="1419">
                  <c:v>1.6412037037037037E-2</c:v>
                </c:pt>
                <c:pt idx="1420">
                  <c:v>1.6423611111111111E-2</c:v>
                </c:pt>
                <c:pt idx="1421">
                  <c:v>1.6435185185185188E-2</c:v>
                </c:pt>
                <c:pt idx="1422">
                  <c:v>1.6446759259259262E-2</c:v>
                </c:pt>
                <c:pt idx="1423">
                  <c:v>1.6458333333333332E-2</c:v>
                </c:pt>
                <c:pt idx="1424">
                  <c:v>1.6469907407407405E-2</c:v>
                </c:pt>
                <c:pt idx="1425">
                  <c:v>1.6481481481481482E-2</c:v>
                </c:pt>
                <c:pt idx="1426">
                  <c:v>1.6493055555555556E-2</c:v>
                </c:pt>
                <c:pt idx="1427">
                  <c:v>1.650462962962963E-2</c:v>
                </c:pt>
                <c:pt idx="1428">
                  <c:v>1.6516203703703703E-2</c:v>
                </c:pt>
                <c:pt idx="1429">
                  <c:v>1.6527777777777777E-2</c:v>
                </c:pt>
                <c:pt idx="1430">
                  <c:v>1.653935185185185E-2</c:v>
                </c:pt>
                <c:pt idx="1431">
                  <c:v>1.6550925925925924E-2</c:v>
                </c:pt>
                <c:pt idx="1432">
                  <c:v>1.6562500000000001E-2</c:v>
                </c:pt>
                <c:pt idx="1433">
                  <c:v>1.6574074074074074E-2</c:v>
                </c:pt>
                <c:pt idx="1434">
                  <c:v>1.6585648148148148E-2</c:v>
                </c:pt>
                <c:pt idx="1435">
                  <c:v>1.6597222222222222E-2</c:v>
                </c:pt>
                <c:pt idx="1436">
                  <c:v>1.6608796296296299E-2</c:v>
                </c:pt>
                <c:pt idx="1437">
                  <c:v>1.6620370370370372E-2</c:v>
                </c:pt>
                <c:pt idx="1438">
                  <c:v>1.6631944444444446E-2</c:v>
                </c:pt>
                <c:pt idx="1439">
                  <c:v>1.6643518518518519E-2</c:v>
                </c:pt>
                <c:pt idx="1440">
                  <c:v>1.6655092592592593E-2</c:v>
                </c:pt>
                <c:pt idx="1441">
                  <c:v>1.6666666666666666E-2</c:v>
                </c:pt>
                <c:pt idx="1442">
                  <c:v>1.667824074074074E-2</c:v>
                </c:pt>
                <c:pt idx="1443">
                  <c:v>1.6689814814814817E-2</c:v>
                </c:pt>
                <c:pt idx="1444">
                  <c:v>1.6701388888888887E-2</c:v>
                </c:pt>
                <c:pt idx="1445">
                  <c:v>1.6712962962962961E-2</c:v>
                </c:pt>
                <c:pt idx="1446">
                  <c:v>1.6724537037037034E-2</c:v>
                </c:pt>
                <c:pt idx="1447">
                  <c:v>1.6736111111111111E-2</c:v>
                </c:pt>
                <c:pt idx="1448">
                  <c:v>1.6747685185185185E-2</c:v>
                </c:pt>
                <c:pt idx="1449">
                  <c:v>1.6759259259259258E-2</c:v>
                </c:pt>
                <c:pt idx="1450">
                  <c:v>1.6770833333333332E-2</c:v>
                </c:pt>
                <c:pt idx="1451">
                  <c:v>1.6782407407407409E-2</c:v>
                </c:pt>
                <c:pt idx="1452">
                  <c:v>1.6793981481481483E-2</c:v>
                </c:pt>
                <c:pt idx="1453">
                  <c:v>1.6805555555555556E-2</c:v>
                </c:pt>
                <c:pt idx="1454">
                  <c:v>1.681712962962963E-2</c:v>
                </c:pt>
                <c:pt idx="1455">
                  <c:v>1.6828703703703703E-2</c:v>
                </c:pt>
                <c:pt idx="1456">
                  <c:v>1.6840277777777777E-2</c:v>
                </c:pt>
                <c:pt idx="1457">
                  <c:v>1.6851851851851851E-2</c:v>
                </c:pt>
                <c:pt idx="1458">
                  <c:v>1.6851851851851851E-2</c:v>
                </c:pt>
                <c:pt idx="1459">
                  <c:v>1.6875000000000001E-2</c:v>
                </c:pt>
                <c:pt idx="1460">
                  <c:v>1.6875000000000001E-2</c:v>
                </c:pt>
                <c:pt idx="1461">
                  <c:v>1.6886574074074075E-2</c:v>
                </c:pt>
                <c:pt idx="1462">
                  <c:v>1.6909722222222225E-2</c:v>
                </c:pt>
                <c:pt idx="1463">
                  <c:v>1.6909722222222225E-2</c:v>
                </c:pt>
                <c:pt idx="1464">
                  <c:v>1.6921296296296299E-2</c:v>
                </c:pt>
                <c:pt idx="1465">
                  <c:v>1.6932870370370369E-2</c:v>
                </c:pt>
                <c:pt idx="1466">
                  <c:v>1.6944444444444443E-2</c:v>
                </c:pt>
                <c:pt idx="1467">
                  <c:v>1.695601851851852E-2</c:v>
                </c:pt>
                <c:pt idx="1468">
                  <c:v>1.6967592592592593E-2</c:v>
                </c:pt>
                <c:pt idx="1469">
                  <c:v>1.6979166666666667E-2</c:v>
                </c:pt>
                <c:pt idx="1470">
                  <c:v>1.699074074074074E-2</c:v>
                </c:pt>
                <c:pt idx="1471">
                  <c:v>1.7002314814814814E-2</c:v>
                </c:pt>
                <c:pt idx="1472">
                  <c:v>1.7013888888888887E-2</c:v>
                </c:pt>
                <c:pt idx="1473">
                  <c:v>1.7025462962962961E-2</c:v>
                </c:pt>
                <c:pt idx="1474">
                  <c:v>1.7037037037037038E-2</c:v>
                </c:pt>
                <c:pt idx="1475">
                  <c:v>1.7048611111111112E-2</c:v>
                </c:pt>
                <c:pt idx="1476">
                  <c:v>1.7060185185185185E-2</c:v>
                </c:pt>
                <c:pt idx="1477">
                  <c:v>1.7071759259259259E-2</c:v>
                </c:pt>
                <c:pt idx="1478">
                  <c:v>1.7083333333333336E-2</c:v>
                </c:pt>
                <c:pt idx="1479">
                  <c:v>1.7094907407407409E-2</c:v>
                </c:pt>
                <c:pt idx="1480">
                  <c:v>1.7106481481481483E-2</c:v>
                </c:pt>
                <c:pt idx="1481">
                  <c:v>1.7118055555555556E-2</c:v>
                </c:pt>
                <c:pt idx="1482">
                  <c:v>1.712962962962963E-2</c:v>
                </c:pt>
                <c:pt idx="1483">
                  <c:v>1.7141203703703704E-2</c:v>
                </c:pt>
                <c:pt idx="1484">
                  <c:v>1.7152777777777777E-2</c:v>
                </c:pt>
                <c:pt idx="1485">
                  <c:v>1.7164351851851851E-2</c:v>
                </c:pt>
                <c:pt idx="1486">
                  <c:v>1.7175925925925924E-2</c:v>
                </c:pt>
                <c:pt idx="1487">
                  <c:v>1.7187499999999998E-2</c:v>
                </c:pt>
                <c:pt idx="1488">
                  <c:v>1.7199074074074071E-2</c:v>
                </c:pt>
                <c:pt idx="1489">
                  <c:v>1.7210648148148149E-2</c:v>
                </c:pt>
                <c:pt idx="1490">
                  <c:v>1.7222222222222222E-2</c:v>
                </c:pt>
                <c:pt idx="1491">
                  <c:v>1.7233796296296296E-2</c:v>
                </c:pt>
                <c:pt idx="1492">
                  <c:v>1.7245370370370369E-2</c:v>
                </c:pt>
                <c:pt idx="1493">
                  <c:v>1.7256944444444446E-2</c:v>
                </c:pt>
                <c:pt idx="1494">
                  <c:v>1.726851851851852E-2</c:v>
                </c:pt>
                <c:pt idx="1495">
                  <c:v>1.7280092592592593E-2</c:v>
                </c:pt>
                <c:pt idx="1496">
                  <c:v>1.7291666666666667E-2</c:v>
                </c:pt>
                <c:pt idx="1497">
                  <c:v>1.7303240740740741E-2</c:v>
                </c:pt>
                <c:pt idx="1498">
                  <c:v>1.7314814814814814E-2</c:v>
                </c:pt>
                <c:pt idx="1499">
                  <c:v>1.7326388888888888E-2</c:v>
                </c:pt>
                <c:pt idx="1500">
                  <c:v>1.7337962962962961E-2</c:v>
                </c:pt>
                <c:pt idx="1501">
                  <c:v>1.7349537037037038E-2</c:v>
                </c:pt>
                <c:pt idx="1502">
                  <c:v>1.7361111111111112E-2</c:v>
                </c:pt>
                <c:pt idx="1503">
                  <c:v>1.7372685185185185E-2</c:v>
                </c:pt>
                <c:pt idx="1504">
                  <c:v>1.7384259259259262E-2</c:v>
                </c:pt>
                <c:pt idx="1505">
                  <c:v>1.7395833333333336E-2</c:v>
                </c:pt>
                <c:pt idx="1506">
                  <c:v>1.7407407407407406E-2</c:v>
                </c:pt>
                <c:pt idx="1507">
                  <c:v>1.741898148148148E-2</c:v>
                </c:pt>
                <c:pt idx="1508">
                  <c:v>1.7430555555555557E-2</c:v>
                </c:pt>
                <c:pt idx="1509">
                  <c:v>1.744212962962963E-2</c:v>
                </c:pt>
                <c:pt idx="1510">
                  <c:v>1.7453703703703704E-2</c:v>
                </c:pt>
                <c:pt idx="1511">
                  <c:v>1.7465277777777777E-2</c:v>
                </c:pt>
                <c:pt idx="1512">
                  <c:v>1.7476851851851851E-2</c:v>
                </c:pt>
                <c:pt idx="1513">
                  <c:v>1.7488425925925925E-2</c:v>
                </c:pt>
                <c:pt idx="1514">
                  <c:v>1.7499999999999998E-2</c:v>
                </c:pt>
                <c:pt idx="1515">
                  <c:v>1.7511574074074072E-2</c:v>
                </c:pt>
                <c:pt idx="1516">
                  <c:v>1.7523148148148149E-2</c:v>
                </c:pt>
                <c:pt idx="1517">
                  <c:v>1.7534722222222222E-2</c:v>
                </c:pt>
                <c:pt idx="1518">
                  <c:v>1.7546296296296296E-2</c:v>
                </c:pt>
                <c:pt idx="1519">
                  <c:v>1.7557870370370373E-2</c:v>
                </c:pt>
                <c:pt idx="1520">
                  <c:v>1.7569444444444447E-2</c:v>
                </c:pt>
                <c:pt idx="1521">
                  <c:v>1.758101851851852E-2</c:v>
                </c:pt>
                <c:pt idx="1522">
                  <c:v>1.7592592592592594E-2</c:v>
                </c:pt>
                <c:pt idx="1523">
                  <c:v>1.7604166666666667E-2</c:v>
                </c:pt>
                <c:pt idx="1524">
                  <c:v>1.7615740740740741E-2</c:v>
                </c:pt>
                <c:pt idx="1525">
                  <c:v>1.7627314814814814E-2</c:v>
                </c:pt>
                <c:pt idx="1526">
                  <c:v>1.7638888888888888E-2</c:v>
                </c:pt>
                <c:pt idx="1527">
                  <c:v>1.7650462962962962E-2</c:v>
                </c:pt>
                <c:pt idx="1528">
                  <c:v>1.7662037037037035E-2</c:v>
                </c:pt>
                <c:pt idx="1529">
                  <c:v>1.7673611111111109E-2</c:v>
                </c:pt>
                <c:pt idx="1530">
                  <c:v>1.7685185185185182E-2</c:v>
                </c:pt>
                <c:pt idx="1531">
                  <c:v>1.7696759259259259E-2</c:v>
                </c:pt>
                <c:pt idx="1532">
                  <c:v>1.7708333333333333E-2</c:v>
                </c:pt>
                <c:pt idx="1533">
                  <c:v>1.7719907407407406E-2</c:v>
                </c:pt>
                <c:pt idx="1534">
                  <c:v>1.7731481481481483E-2</c:v>
                </c:pt>
                <c:pt idx="1535">
                  <c:v>1.7743055555555557E-2</c:v>
                </c:pt>
                <c:pt idx="1536">
                  <c:v>1.7754629629629631E-2</c:v>
                </c:pt>
                <c:pt idx="1537">
                  <c:v>1.7766203703703704E-2</c:v>
                </c:pt>
                <c:pt idx="1538">
                  <c:v>1.7777777777777778E-2</c:v>
                </c:pt>
                <c:pt idx="1539">
                  <c:v>1.7789351851851851E-2</c:v>
                </c:pt>
                <c:pt idx="1540">
                  <c:v>1.7800925925925925E-2</c:v>
                </c:pt>
                <c:pt idx="1541">
                  <c:v>1.7812499999999998E-2</c:v>
                </c:pt>
                <c:pt idx="1542">
                  <c:v>1.7824074074074076E-2</c:v>
                </c:pt>
                <c:pt idx="1543">
                  <c:v>1.7835648148148149E-2</c:v>
                </c:pt>
                <c:pt idx="1544">
                  <c:v>1.7847222222222223E-2</c:v>
                </c:pt>
                <c:pt idx="1545">
                  <c:v>1.7858796296296296E-2</c:v>
                </c:pt>
                <c:pt idx="1546">
                  <c:v>1.7870370370370373E-2</c:v>
                </c:pt>
                <c:pt idx="1547">
                  <c:v>1.7881944444444443E-2</c:v>
                </c:pt>
                <c:pt idx="1548">
                  <c:v>1.7893518518518517E-2</c:v>
                </c:pt>
                <c:pt idx="1549">
                  <c:v>1.7905092592592594E-2</c:v>
                </c:pt>
                <c:pt idx="1550">
                  <c:v>1.7916666666666668E-2</c:v>
                </c:pt>
                <c:pt idx="1551">
                  <c:v>1.7928240740740741E-2</c:v>
                </c:pt>
                <c:pt idx="1552">
                  <c:v>1.7939814814814815E-2</c:v>
                </c:pt>
                <c:pt idx="1553">
                  <c:v>1.7951388888888888E-2</c:v>
                </c:pt>
                <c:pt idx="1554">
                  <c:v>1.7962962962962962E-2</c:v>
                </c:pt>
                <c:pt idx="1555">
                  <c:v>1.7974537037037035E-2</c:v>
                </c:pt>
                <c:pt idx="1556">
                  <c:v>1.7986111111111109E-2</c:v>
                </c:pt>
                <c:pt idx="1557">
                  <c:v>1.7997685185185186E-2</c:v>
                </c:pt>
                <c:pt idx="1558">
                  <c:v>1.800925925925926E-2</c:v>
                </c:pt>
                <c:pt idx="1559">
                  <c:v>1.8020833333333333E-2</c:v>
                </c:pt>
                <c:pt idx="1560">
                  <c:v>1.8032407407407407E-2</c:v>
                </c:pt>
                <c:pt idx="1561">
                  <c:v>1.8043981481481484E-2</c:v>
                </c:pt>
                <c:pt idx="1562">
                  <c:v>1.8055555555555557E-2</c:v>
                </c:pt>
                <c:pt idx="1563">
                  <c:v>1.8067129629629631E-2</c:v>
                </c:pt>
                <c:pt idx="1564">
                  <c:v>1.8078703703703704E-2</c:v>
                </c:pt>
                <c:pt idx="1565">
                  <c:v>1.8090277777777778E-2</c:v>
                </c:pt>
                <c:pt idx="1566">
                  <c:v>1.8101851851851852E-2</c:v>
                </c:pt>
                <c:pt idx="1567">
                  <c:v>1.8113425925925925E-2</c:v>
                </c:pt>
                <c:pt idx="1568">
                  <c:v>1.8124999999999999E-2</c:v>
                </c:pt>
                <c:pt idx="1569">
                  <c:v>1.8136574074074072E-2</c:v>
                </c:pt>
                <c:pt idx="1570">
                  <c:v>1.8148148148148146E-2</c:v>
                </c:pt>
                <c:pt idx="1571">
                  <c:v>1.8159722222222219E-2</c:v>
                </c:pt>
                <c:pt idx="1572">
                  <c:v>1.8171296296296297E-2</c:v>
                </c:pt>
                <c:pt idx="1573">
                  <c:v>1.818287037037037E-2</c:v>
                </c:pt>
                <c:pt idx="1574">
                  <c:v>1.8194444444444444E-2</c:v>
                </c:pt>
                <c:pt idx="1575">
                  <c:v>1.8206018518518517E-2</c:v>
                </c:pt>
                <c:pt idx="1576">
                  <c:v>1.8217592592592594E-2</c:v>
                </c:pt>
                <c:pt idx="1577">
                  <c:v>1.8229166666666668E-2</c:v>
                </c:pt>
                <c:pt idx="1578">
                  <c:v>1.8240740740740741E-2</c:v>
                </c:pt>
                <c:pt idx="1579">
                  <c:v>1.8252314814814815E-2</c:v>
                </c:pt>
                <c:pt idx="1580">
                  <c:v>1.8263888888888889E-2</c:v>
                </c:pt>
                <c:pt idx="1581">
                  <c:v>1.8275462962962962E-2</c:v>
                </c:pt>
                <c:pt idx="1582">
                  <c:v>1.8287037037037036E-2</c:v>
                </c:pt>
                <c:pt idx="1583">
                  <c:v>1.8298611111111113E-2</c:v>
                </c:pt>
                <c:pt idx="1584">
                  <c:v>1.8310185185185186E-2</c:v>
                </c:pt>
                <c:pt idx="1585">
                  <c:v>1.832175925925926E-2</c:v>
                </c:pt>
                <c:pt idx="1586">
                  <c:v>1.8333333333333333E-2</c:v>
                </c:pt>
                <c:pt idx="1587">
                  <c:v>1.834490740740741E-2</c:v>
                </c:pt>
                <c:pt idx="1588">
                  <c:v>1.8356481481481481E-2</c:v>
                </c:pt>
                <c:pt idx="1589">
                  <c:v>1.8368055555555554E-2</c:v>
                </c:pt>
                <c:pt idx="1590">
                  <c:v>1.8379629629629628E-2</c:v>
                </c:pt>
                <c:pt idx="1591">
                  <c:v>1.8391203703703705E-2</c:v>
                </c:pt>
                <c:pt idx="1592">
                  <c:v>1.8402777777777778E-2</c:v>
                </c:pt>
                <c:pt idx="1593">
                  <c:v>1.8414351851851852E-2</c:v>
                </c:pt>
                <c:pt idx="1594">
                  <c:v>1.8425925925925925E-2</c:v>
                </c:pt>
                <c:pt idx="1595">
                  <c:v>1.8437499999999999E-2</c:v>
                </c:pt>
                <c:pt idx="1596">
                  <c:v>1.8449074074074073E-2</c:v>
                </c:pt>
                <c:pt idx="1597">
                  <c:v>1.8460648148148146E-2</c:v>
                </c:pt>
                <c:pt idx="1598">
                  <c:v>1.8472222222222223E-2</c:v>
                </c:pt>
                <c:pt idx="1599">
                  <c:v>1.8483796296296297E-2</c:v>
                </c:pt>
                <c:pt idx="1600">
                  <c:v>1.849537037037037E-2</c:v>
                </c:pt>
                <c:pt idx="1601">
                  <c:v>1.8506944444444444E-2</c:v>
                </c:pt>
                <c:pt idx="1602">
                  <c:v>1.8518518518518521E-2</c:v>
                </c:pt>
                <c:pt idx="1603">
                  <c:v>1.8530092592592595E-2</c:v>
                </c:pt>
                <c:pt idx="1604">
                  <c:v>1.8541666666666668E-2</c:v>
                </c:pt>
                <c:pt idx="1605">
                  <c:v>1.8553240740740742E-2</c:v>
                </c:pt>
                <c:pt idx="1606">
                  <c:v>1.8564814814814815E-2</c:v>
                </c:pt>
                <c:pt idx="1607">
                  <c:v>1.8576388888888889E-2</c:v>
                </c:pt>
                <c:pt idx="1608">
                  <c:v>1.8587962962962962E-2</c:v>
                </c:pt>
                <c:pt idx="1609">
                  <c:v>1.8599537037037036E-2</c:v>
                </c:pt>
                <c:pt idx="1610">
                  <c:v>1.861111111111111E-2</c:v>
                </c:pt>
                <c:pt idx="1611">
                  <c:v>1.8622685185185183E-2</c:v>
                </c:pt>
                <c:pt idx="1612">
                  <c:v>1.8634259259259257E-2</c:v>
                </c:pt>
                <c:pt idx="1613">
                  <c:v>1.8645833333333334E-2</c:v>
                </c:pt>
                <c:pt idx="1614">
                  <c:v>1.8657407407407407E-2</c:v>
                </c:pt>
                <c:pt idx="1615">
                  <c:v>1.8668981481481481E-2</c:v>
                </c:pt>
                <c:pt idx="1616">
                  <c:v>1.8680555555555554E-2</c:v>
                </c:pt>
                <c:pt idx="1617">
                  <c:v>1.8692129629629631E-2</c:v>
                </c:pt>
                <c:pt idx="1618">
                  <c:v>1.8703703703703705E-2</c:v>
                </c:pt>
                <c:pt idx="1619">
                  <c:v>1.8715277777777779E-2</c:v>
                </c:pt>
                <c:pt idx="1620">
                  <c:v>1.8726851851851852E-2</c:v>
                </c:pt>
                <c:pt idx="1621">
                  <c:v>1.8738425925925926E-2</c:v>
                </c:pt>
                <c:pt idx="1622">
                  <c:v>1.8749999999999999E-2</c:v>
                </c:pt>
                <c:pt idx="1623">
                  <c:v>1.8761574074074073E-2</c:v>
                </c:pt>
                <c:pt idx="1624">
                  <c:v>1.877314814814815E-2</c:v>
                </c:pt>
                <c:pt idx="1625">
                  <c:v>1.8784722222222223E-2</c:v>
                </c:pt>
                <c:pt idx="1626">
                  <c:v>1.8796296296296297E-2</c:v>
                </c:pt>
                <c:pt idx="1627">
                  <c:v>1.8807870370370371E-2</c:v>
                </c:pt>
                <c:pt idx="1628">
                  <c:v>1.8819444444444448E-2</c:v>
                </c:pt>
                <c:pt idx="1629">
                  <c:v>1.8831018518518518E-2</c:v>
                </c:pt>
                <c:pt idx="1630">
                  <c:v>1.8842592592592591E-2</c:v>
                </c:pt>
                <c:pt idx="1631">
                  <c:v>1.8854166666666665E-2</c:v>
                </c:pt>
                <c:pt idx="1632">
                  <c:v>1.8865740740740742E-2</c:v>
                </c:pt>
                <c:pt idx="1633">
                  <c:v>1.8877314814814816E-2</c:v>
                </c:pt>
                <c:pt idx="1634">
                  <c:v>1.8888888888888889E-2</c:v>
                </c:pt>
                <c:pt idx="1635">
                  <c:v>1.8900462962962963E-2</c:v>
                </c:pt>
                <c:pt idx="1636">
                  <c:v>1.8912037037037036E-2</c:v>
                </c:pt>
                <c:pt idx="1637">
                  <c:v>1.892361111111111E-2</c:v>
                </c:pt>
                <c:pt idx="1638">
                  <c:v>1.8935185185185183E-2</c:v>
                </c:pt>
                <c:pt idx="1639">
                  <c:v>1.894675925925926E-2</c:v>
                </c:pt>
                <c:pt idx="1640">
                  <c:v>1.8958333333333334E-2</c:v>
                </c:pt>
                <c:pt idx="1641">
                  <c:v>1.8969907407407408E-2</c:v>
                </c:pt>
                <c:pt idx="1642">
                  <c:v>1.8981481481481481E-2</c:v>
                </c:pt>
                <c:pt idx="1643">
                  <c:v>1.8993055555555558E-2</c:v>
                </c:pt>
                <c:pt idx="1644">
                  <c:v>1.9004629629629632E-2</c:v>
                </c:pt>
                <c:pt idx="1645">
                  <c:v>1.9016203703703705E-2</c:v>
                </c:pt>
                <c:pt idx="1646">
                  <c:v>1.9027777777777779E-2</c:v>
                </c:pt>
                <c:pt idx="1647">
                  <c:v>1.9039351851851852E-2</c:v>
                </c:pt>
                <c:pt idx="1648">
                  <c:v>1.9050925925925926E-2</c:v>
                </c:pt>
                <c:pt idx="1649">
                  <c:v>1.90625E-2</c:v>
                </c:pt>
                <c:pt idx="1650">
                  <c:v>1.9074074074074073E-2</c:v>
                </c:pt>
                <c:pt idx="1651">
                  <c:v>1.9085648148148147E-2</c:v>
                </c:pt>
                <c:pt idx="1652">
                  <c:v>1.909722222222222E-2</c:v>
                </c:pt>
                <c:pt idx="1653">
                  <c:v>1.9108796296296294E-2</c:v>
                </c:pt>
                <c:pt idx="1654">
                  <c:v>1.9120370370370371E-2</c:v>
                </c:pt>
                <c:pt idx="1655">
                  <c:v>1.9131944444444444E-2</c:v>
                </c:pt>
                <c:pt idx="1656">
                  <c:v>1.9143518518518518E-2</c:v>
                </c:pt>
                <c:pt idx="1657">
                  <c:v>1.9155092592592592E-2</c:v>
                </c:pt>
                <c:pt idx="1658">
                  <c:v>1.9166666666666669E-2</c:v>
                </c:pt>
                <c:pt idx="1659">
                  <c:v>1.9178240740740742E-2</c:v>
                </c:pt>
                <c:pt idx="1660">
                  <c:v>1.9189814814814816E-2</c:v>
                </c:pt>
                <c:pt idx="1661">
                  <c:v>1.9201388888888889E-2</c:v>
                </c:pt>
                <c:pt idx="1662">
                  <c:v>1.9212962962962963E-2</c:v>
                </c:pt>
                <c:pt idx="1663">
                  <c:v>1.9224537037037037E-2</c:v>
                </c:pt>
                <c:pt idx="1664">
                  <c:v>1.923611111111111E-2</c:v>
                </c:pt>
                <c:pt idx="1665">
                  <c:v>1.9247685185185184E-2</c:v>
                </c:pt>
                <c:pt idx="1666">
                  <c:v>1.9259259259259261E-2</c:v>
                </c:pt>
                <c:pt idx="1667">
                  <c:v>1.9270833333333334E-2</c:v>
                </c:pt>
                <c:pt idx="1668">
                  <c:v>1.9282407407407408E-2</c:v>
                </c:pt>
                <c:pt idx="1669">
                  <c:v>1.9293981481481485E-2</c:v>
                </c:pt>
                <c:pt idx="1670">
                  <c:v>1.9305555555555555E-2</c:v>
                </c:pt>
                <c:pt idx="1671">
                  <c:v>1.9317129629629629E-2</c:v>
                </c:pt>
                <c:pt idx="1672">
                  <c:v>1.9328703703703702E-2</c:v>
                </c:pt>
                <c:pt idx="1673">
                  <c:v>1.9340277777777779E-2</c:v>
                </c:pt>
                <c:pt idx="1674">
                  <c:v>1.9351851851851853E-2</c:v>
                </c:pt>
                <c:pt idx="1675">
                  <c:v>1.9363425925925926E-2</c:v>
                </c:pt>
                <c:pt idx="1676">
                  <c:v>1.9375E-2</c:v>
                </c:pt>
                <c:pt idx="1677">
                  <c:v>1.9386574074074073E-2</c:v>
                </c:pt>
                <c:pt idx="1678">
                  <c:v>1.9398148148148147E-2</c:v>
                </c:pt>
                <c:pt idx="1679">
                  <c:v>1.9409722222222221E-2</c:v>
                </c:pt>
                <c:pt idx="1680">
                  <c:v>1.9421296296296294E-2</c:v>
                </c:pt>
                <c:pt idx="1681">
                  <c:v>1.9432870370370371E-2</c:v>
                </c:pt>
                <c:pt idx="1682">
                  <c:v>1.9444444444444445E-2</c:v>
                </c:pt>
                <c:pt idx="1683">
                  <c:v>1.9456018518518518E-2</c:v>
                </c:pt>
                <c:pt idx="1684">
                  <c:v>1.9467592592592595E-2</c:v>
                </c:pt>
                <c:pt idx="1685">
                  <c:v>1.9479166666666669E-2</c:v>
                </c:pt>
                <c:pt idx="1686">
                  <c:v>1.9490740740740743E-2</c:v>
                </c:pt>
                <c:pt idx="1687">
                  <c:v>1.9502314814814816E-2</c:v>
                </c:pt>
                <c:pt idx="1688">
                  <c:v>1.951388888888889E-2</c:v>
                </c:pt>
                <c:pt idx="1689">
                  <c:v>1.9525462962962963E-2</c:v>
                </c:pt>
                <c:pt idx="1690">
                  <c:v>1.9537037037037037E-2</c:v>
                </c:pt>
                <c:pt idx="1691">
                  <c:v>1.954861111111111E-2</c:v>
                </c:pt>
                <c:pt idx="1692">
                  <c:v>1.9560185185185184E-2</c:v>
                </c:pt>
                <c:pt idx="1693">
                  <c:v>1.9571759259259257E-2</c:v>
                </c:pt>
                <c:pt idx="1694">
                  <c:v>1.9583333333333331E-2</c:v>
                </c:pt>
                <c:pt idx="1695">
                  <c:v>1.9594907407407405E-2</c:v>
                </c:pt>
                <c:pt idx="1696">
                  <c:v>1.9606481481481482E-2</c:v>
                </c:pt>
                <c:pt idx="1697">
                  <c:v>1.9618055555555555E-2</c:v>
                </c:pt>
                <c:pt idx="1698">
                  <c:v>1.9629629629629629E-2</c:v>
                </c:pt>
                <c:pt idx="1699">
                  <c:v>1.9641203703703706E-2</c:v>
                </c:pt>
                <c:pt idx="1700">
                  <c:v>1.9652777777777779E-2</c:v>
                </c:pt>
                <c:pt idx="1701">
                  <c:v>1.9664351851851853E-2</c:v>
                </c:pt>
                <c:pt idx="1702">
                  <c:v>1.9675925925925927E-2</c:v>
                </c:pt>
                <c:pt idx="1703">
                  <c:v>1.96875E-2</c:v>
                </c:pt>
                <c:pt idx="1704">
                  <c:v>1.9699074074074074E-2</c:v>
                </c:pt>
                <c:pt idx="1705">
                  <c:v>1.9710648148148147E-2</c:v>
                </c:pt>
                <c:pt idx="1706">
                  <c:v>1.9722222222222221E-2</c:v>
                </c:pt>
                <c:pt idx="1707">
                  <c:v>1.9733796296296298E-2</c:v>
                </c:pt>
                <c:pt idx="1708">
                  <c:v>1.9745370370370371E-2</c:v>
                </c:pt>
                <c:pt idx="1709">
                  <c:v>1.9756944444444445E-2</c:v>
                </c:pt>
                <c:pt idx="1710">
                  <c:v>1.9768518518518515E-2</c:v>
                </c:pt>
                <c:pt idx="1711">
                  <c:v>1.9780092592592592E-2</c:v>
                </c:pt>
                <c:pt idx="1712">
                  <c:v>1.9791666666666666E-2</c:v>
                </c:pt>
                <c:pt idx="1713">
                  <c:v>1.9803240740740739E-2</c:v>
                </c:pt>
                <c:pt idx="1714">
                  <c:v>1.9814814814814816E-2</c:v>
                </c:pt>
                <c:pt idx="1715">
                  <c:v>1.982638888888889E-2</c:v>
                </c:pt>
                <c:pt idx="1716">
                  <c:v>1.9837962962962963E-2</c:v>
                </c:pt>
                <c:pt idx="1717">
                  <c:v>1.9849537037037037E-2</c:v>
                </c:pt>
                <c:pt idx="1718">
                  <c:v>1.9861111111111111E-2</c:v>
                </c:pt>
                <c:pt idx="1719">
                  <c:v>1.9872685185185184E-2</c:v>
                </c:pt>
                <c:pt idx="1720">
                  <c:v>1.9884259259259258E-2</c:v>
                </c:pt>
                <c:pt idx="1721">
                  <c:v>1.9895833333333331E-2</c:v>
                </c:pt>
                <c:pt idx="1722">
                  <c:v>1.9907407407407408E-2</c:v>
                </c:pt>
                <c:pt idx="1723">
                  <c:v>1.9918981481481482E-2</c:v>
                </c:pt>
                <c:pt idx="1724">
                  <c:v>1.9930555555555556E-2</c:v>
                </c:pt>
                <c:pt idx="1725">
                  <c:v>1.9942129629629629E-2</c:v>
                </c:pt>
                <c:pt idx="1726">
                  <c:v>1.9953703703703706E-2</c:v>
                </c:pt>
                <c:pt idx="1727">
                  <c:v>1.996527777777778E-2</c:v>
                </c:pt>
                <c:pt idx="1728">
                  <c:v>1.9976851851851853E-2</c:v>
                </c:pt>
                <c:pt idx="1729">
                  <c:v>1.9988425925925927E-2</c:v>
                </c:pt>
                <c:pt idx="1730">
                  <c:v>0.02</c:v>
                </c:pt>
                <c:pt idx="1731">
                  <c:v>2.0011574074074074E-2</c:v>
                </c:pt>
                <c:pt idx="1732">
                  <c:v>2.0023148148148148E-2</c:v>
                </c:pt>
                <c:pt idx="1733">
                  <c:v>2.0034722222222221E-2</c:v>
                </c:pt>
                <c:pt idx="1734">
                  <c:v>2.0046296296296295E-2</c:v>
                </c:pt>
                <c:pt idx="1735">
                  <c:v>2.0057870370370368E-2</c:v>
                </c:pt>
                <c:pt idx="1736">
                  <c:v>2.0069444444444442E-2</c:v>
                </c:pt>
                <c:pt idx="1737">
                  <c:v>2.0081018518518519E-2</c:v>
                </c:pt>
                <c:pt idx="1738">
                  <c:v>2.0092592592592592E-2</c:v>
                </c:pt>
                <c:pt idx="1739">
                  <c:v>2.0104166666666666E-2</c:v>
                </c:pt>
                <c:pt idx="1740">
                  <c:v>2.011574074074074E-2</c:v>
                </c:pt>
                <c:pt idx="1741">
                  <c:v>2.0127314814814817E-2</c:v>
                </c:pt>
                <c:pt idx="1742">
                  <c:v>2.013888888888889E-2</c:v>
                </c:pt>
                <c:pt idx="1743">
                  <c:v>2.0150462962962964E-2</c:v>
                </c:pt>
                <c:pt idx="1744">
                  <c:v>2.0162037037037037E-2</c:v>
                </c:pt>
                <c:pt idx="1745">
                  <c:v>2.0173611111111111E-2</c:v>
                </c:pt>
                <c:pt idx="1746">
                  <c:v>2.0185185185185184E-2</c:v>
                </c:pt>
                <c:pt idx="1747">
                  <c:v>2.0196759259259258E-2</c:v>
                </c:pt>
                <c:pt idx="1748">
                  <c:v>2.0208333333333335E-2</c:v>
                </c:pt>
                <c:pt idx="1749">
                  <c:v>2.0219907407407409E-2</c:v>
                </c:pt>
                <c:pt idx="1750">
                  <c:v>2.0231481481481482E-2</c:v>
                </c:pt>
                <c:pt idx="1751">
                  <c:v>2.0243055555555552E-2</c:v>
                </c:pt>
                <c:pt idx="1752">
                  <c:v>2.0254629629629629E-2</c:v>
                </c:pt>
                <c:pt idx="1753">
                  <c:v>2.0266203703703703E-2</c:v>
                </c:pt>
                <c:pt idx="1754">
                  <c:v>2.0277777777777777E-2</c:v>
                </c:pt>
                <c:pt idx="1755">
                  <c:v>2.028935185185185E-2</c:v>
                </c:pt>
                <c:pt idx="1756">
                  <c:v>2.0300925925925927E-2</c:v>
                </c:pt>
                <c:pt idx="1757">
                  <c:v>2.0312500000000001E-2</c:v>
                </c:pt>
                <c:pt idx="1758">
                  <c:v>2.0324074074074074E-2</c:v>
                </c:pt>
                <c:pt idx="1759">
                  <c:v>2.0335648148148148E-2</c:v>
                </c:pt>
                <c:pt idx="1760">
                  <c:v>2.0347222222222221E-2</c:v>
                </c:pt>
                <c:pt idx="1761">
                  <c:v>2.0358796296296295E-2</c:v>
                </c:pt>
                <c:pt idx="1762">
                  <c:v>2.0370370370370369E-2</c:v>
                </c:pt>
                <c:pt idx="1763">
                  <c:v>2.0381944444444446E-2</c:v>
                </c:pt>
                <c:pt idx="1764">
                  <c:v>2.0393518518518519E-2</c:v>
                </c:pt>
                <c:pt idx="1765">
                  <c:v>2.0405092592592593E-2</c:v>
                </c:pt>
                <c:pt idx="1766">
                  <c:v>2.0416666666666666E-2</c:v>
                </c:pt>
                <c:pt idx="1767">
                  <c:v>2.0428240740740743E-2</c:v>
                </c:pt>
                <c:pt idx="1768">
                  <c:v>2.0439814814814817E-2</c:v>
                </c:pt>
                <c:pt idx="1769">
                  <c:v>2.045138888888889E-2</c:v>
                </c:pt>
                <c:pt idx="1770">
                  <c:v>2.0462962962962964E-2</c:v>
                </c:pt>
                <c:pt idx="1771">
                  <c:v>2.0474537037037038E-2</c:v>
                </c:pt>
                <c:pt idx="1772">
                  <c:v>2.0486111111111111E-2</c:v>
                </c:pt>
                <c:pt idx="1773">
                  <c:v>2.0497685185185185E-2</c:v>
                </c:pt>
                <c:pt idx="1774">
                  <c:v>2.0509259259259258E-2</c:v>
                </c:pt>
                <c:pt idx="1775">
                  <c:v>2.0520833333333332E-2</c:v>
                </c:pt>
                <c:pt idx="1776">
                  <c:v>2.0532407407407405E-2</c:v>
                </c:pt>
                <c:pt idx="1777">
                  <c:v>2.0543981481481479E-2</c:v>
                </c:pt>
                <c:pt idx="1778">
                  <c:v>2.0555555555555556E-2</c:v>
                </c:pt>
                <c:pt idx="1779">
                  <c:v>2.056712962962963E-2</c:v>
                </c:pt>
                <c:pt idx="1780">
                  <c:v>2.0578703703703703E-2</c:v>
                </c:pt>
                <c:pt idx="1781">
                  <c:v>2.0590277777777777E-2</c:v>
                </c:pt>
                <c:pt idx="1782">
                  <c:v>2.0601851851851854E-2</c:v>
                </c:pt>
                <c:pt idx="1783">
                  <c:v>2.0613425925925927E-2</c:v>
                </c:pt>
                <c:pt idx="1784">
                  <c:v>2.0625000000000001E-2</c:v>
                </c:pt>
                <c:pt idx="1785">
                  <c:v>2.0636574074074075E-2</c:v>
                </c:pt>
                <c:pt idx="1786">
                  <c:v>2.0648148148148148E-2</c:v>
                </c:pt>
                <c:pt idx="1787">
                  <c:v>2.0659722222222222E-2</c:v>
                </c:pt>
                <c:pt idx="1788">
                  <c:v>2.0671296296296295E-2</c:v>
                </c:pt>
                <c:pt idx="1789">
                  <c:v>2.0682870370370372E-2</c:v>
                </c:pt>
                <c:pt idx="1790">
                  <c:v>2.0694444444444446E-2</c:v>
                </c:pt>
                <c:pt idx="1791">
                  <c:v>2.0706018518518519E-2</c:v>
                </c:pt>
                <c:pt idx="1792">
                  <c:v>2.071759259259259E-2</c:v>
                </c:pt>
                <c:pt idx="1793">
                  <c:v>2.0729166666666667E-2</c:v>
                </c:pt>
                <c:pt idx="1794">
                  <c:v>2.074074074074074E-2</c:v>
                </c:pt>
                <c:pt idx="1795">
                  <c:v>2.0752314814814814E-2</c:v>
                </c:pt>
                <c:pt idx="1796">
                  <c:v>2.0763888888888887E-2</c:v>
                </c:pt>
                <c:pt idx="1797">
                  <c:v>2.0775462962962964E-2</c:v>
                </c:pt>
                <c:pt idx="1798">
                  <c:v>2.0787037037037038E-2</c:v>
                </c:pt>
                <c:pt idx="1799">
                  <c:v>2.0798611111111111E-2</c:v>
                </c:pt>
                <c:pt idx="1800">
                  <c:v>2.0810185185185185E-2</c:v>
                </c:pt>
                <c:pt idx="1801">
                  <c:v>2.0821759259259259E-2</c:v>
                </c:pt>
                <c:pt idx="1802">
                  <c:v>2.0833333333333332E-2</c:v>
                </c:pt>
                <c:pt idx="1803">
                  <c:v>2.0844907407407406E-2</c:v>
                </c:pt>
                <c:pt idx="1804">
                  <c:v>2.0856481481481479E-2</c:v>
                </c:pt>
                <c:pt idx="1805">
                  <c:v>2.0868055555555556E-2</c:v>
                </c:pt>
                <c:pt idx="1806">
                  <c:v>2.0879629629629626E-2</c:v>
                </c:pt>
                <c:pt idx="1807">
                  <c:v>2.0891203703703703E-2</c:v>
                </c:pt>
                <c:pt idx="1808">
                  <c:v>2.0902777777777781E-2</c:v>
                </c:pt>
                <c:pt idx="1809">
                  <c:v>2.0914351851851851E-2</c:v>
                </c:pt>
                <c:pt idx="1810">
                  <c:v>2.0925925925925928E-2</c:v>
                </c:pt>
                <c:pt idx="1811">
                  <c:v>2.0937499999999998E-2</c:v>
                </c:pt>
                <c:pt idx="1812">
                  <c:v>2.0949074074074075E-2</c:v>
                </c:pt>
                <c:pt idx="1813">
                  <c:v>2.0960648148148148E-2</c:v>
                </c:pt>
                <c:pt idx="1814">
                  <c:v>2.0972222222222222E-2</c:v>
                </c:pt>
                <c:pt idx="1815">
                  <c:v>2.0983796296296296E-2</c:v>
                </c:pt>
                <c:pt idx="1816">
                  <c:v>2.0995370370370373E-2</c:v>
                </c:pt>
                <c:pt idx="1817">
                  <c:v>2.1006944444444443E-2</c:v>
                </c:pt>
                <c:pt idx="1818">
                  <c:v>2.101851851851852E-2</c:v>
                </c:pt>
                <c:pt idx="1819">
                  <c:v>2.1030092592592597E-2</c:v>
                </c:pt>
                <c:pt idx="1820">
                  <c:v>2.1041666666666667E-2</c:v>
                </c:pt>
                <c:pt idx="1821">
                  <c:v>2.1053240740740744E-2</c:v>
                </c:pt>
                <c:pt idx="1822">
                  <c:v>2.1064814814814814E-2</c:v>
                </c:pt>
                <c:pt idx="1823">
                  <c:v>2.1076388888888891E-2</c:v>
                </c:pt>
                <c:pt idx="1824">
                  <c:v>2.1087962962962961E-2</c:v>
                </c:pt>
                <c:pt idx="1825">
                  <c:v>2.1099537037037038E-2</c:v>
                </c:pt>
                <c:pt idx="1826">
                  <c:v>2.1111111111111108E-2</c:v>
                </c:pt>
                <c:pt idx="1827">
                  <c:v>2.1122685185185185E-2</c:v>
                </c:pt>
                <c:pt idx="1828">
                  <c:v>2.1134259259259259E-2</c:v>
                </c:pt>
                <c:pt idx="1829">
                  <c:v>2.1145833333333332E-2</c:v>
                </c:pt>
                <c:pt idx="1830">
                  <c:v>2.1157407407407406E-2</c:v>
                </c:pt>
                <c:pt idx="1831">
                  <c:v>2.1168981481481483E-2</c:v>
                </c:pt>
                <c:pt idx="1832">
                  <c:v>2.1180555555555553E-2</c:v>
                </c:pt>
                <c:pt idx="1833">
                  <c:v>2.119212962962963E-2</c:v>
                </c:pt>
                <c:pt idx="1834">
                  <c:v>2.1203703703703707E-2</c:v>
                </c:pt>
                <c:pt idx="1835">
                  <c:v>2.1215277777777777E-2</c:v>
                </c:pt>
                <c:pt idx="1836">
                  <c:v>2.1226851851851854E-2</c:v>
                </c:pt>
                <c:pt idx="1837">
                  <c:v>2.1238425925925924E-2</c:v>
                </c:pt>
                <c:pt idx="1838">
                  <c:v>2.1250000000000002E-2</c:v>
                </c:pt>
                <c:pt idx="1839">
                  <c:v>2.1261574074074075E-2</c:v>
                </c:pt>
                <c:pt idx="1840">
                  <c:v>2.1273148148148149E-2</c:v>
                </c:pt>
                <c:pt idx="1841">
                  <c:v>2.1284722222222222E-2</c:v>
                </c:pt>
                <c:pt idx="1842">
                  <c:v>2.1296296296296299E-2</c:v>
                </c:pt>
                <c:pt idx="1843">
                  <c:v>2.1307870370370369E-2</c:v>
                </c:pt>
                <c:pt idx="1844">
                  <c:v>2.1319444444444443E-2</c:v>
                </c:pt>
                <c:pt idx="1845">
                  <c:v>2.1331018518518517E-2</c:v>
                </c:pt>
                <c:pt idx="1846">
                  <c:v>2.1342592592592594E-2</c:v>
                </c:pt>
                <c:pt idx="1847">
                  <c:v>2.1354166666666664E-2</c:v>
                </c:pt>
                <c:pt idx="1848">
                  <c:v>2.1365740740740741E-2</c:v>
                </c:pt>
                <c:pt idx="1849">
                  <c:v>2.1377314814814818E-2</c:v>
                </c:pt>
                <c:pt idx="1850">
                  <c:v>2.1388888888888888E-2</c:v>
                </c:pt>
                <c:pt idx="1851">
                  <c:v>2.1400462962962965E-2</c:v>
                </c:pt>
                <c:pt idx="1852">
                  <c:v>2.1412037037037035E-2</c:v>
                </c:pt>
                <c:pt idx="1853">
                  <c:v>2.1423611111111112E-2</c:v>
                </c:pt>
                <c:pt idx="1854">
                  <c:v>2.1435185185185186E-2</c:v>
                </c:pt>
                <c:pt idx="1855">
                  <c:v>2.1446759259259259E-2</c:v>
                </c:pt>
                <c:pt idx="1856">
                  <c:v>2.1458333333333333E-2</c:v>
                </c:pt>
                <c:pt idx="1857">
                  <c:v>2.146990740740741E-2</c:v>
                </c:pt>
                <c:pt idx="1858">
                  <c:v>2.148148148148148E-2</c:v>
                </c:pt>
                <c:pt idx="1859">
                  <c:v>2.1493055555555557E-2</c:v>
                </c:pt>
                <c:pt idx="1860">
                  <c:v>2.1504629629629627E-2</c:v>
                </c:pt>
                <c:pt idx="1861">
                  <c:v>2.1516203703703704E-2</c:v>
                </c:pt>
                <c:pt idx="1862">
                  <c:v>2.1527777777777781E-2</c:v>
                </c:pt>
                <c:pt idx="1863">
                  <c:v>2.1539351851851851E-2</c:v>
                </c:pt>
                <c:pt idx="1864">
                  <c:v>2.1550925925925928E-2</c:v>
                </c:pt>
                <c:pt idx="1865">
                  <c:v>2.1562499999999998E-2</c:v>
                </c:pt>
                <c:pt idx="1866">
                  <c:v>2.1574074074074075E-2</c:v>
                </c:pt>
                <c:pt idx="1867">
                  <c:v>2.1585648148148145E-2</c:v>
                </c:pt>
                <c:pt idx="1868">
                  <c:v>2.1597222222222223E-2</c:v>
                </c:pt>
                <c:pt idx="1869">
                  <c:v>2.1608796296296296E-2</c:v>
                </c:pt>
                <c:pt idx="1870">
                  <c:v>2.162037037037037E-2</c:v>
                </c:pt>
                <c:pt idx="1871">
                  <c:v>2.1631944444444443E-2</c:v>
                </c:pt>
                <c:pt idx="1872">
                  <c:v>2.164351851851852E-2</c:v>
                </c:pt>
                <c:pt idx="1873">
                  <c:v>2.165509259259259E-2</c:v>
                </c:pt>
                <c:pt idx="1874">
                  <c:v>2.1666666666666667E-2</c:v>
                </c:pt>
                <c:pt idx="1875">
                  <c:v>2.1678240740740738E-2</c:v>
                </c:pt>
                <c:pt idx="1876">
                  <c:v>2.1689814814814815E-2</c:v>
                </c:pt>
                <c:pt idx="1877">
                  <c:v>2.1701388888888892E-2</c:v>
                </c:pt>
                <c:pt idx="1878">
                  <c:v>2.1712962962962962E-2</c:v>
                </c:pt>
                <c:pt idx="1879">
                  <c:v>2.1724537037037039E-2</c:v>
                </c:pt>
                <c:pt idx="1880">
                  <c:v>2.1736111111111112E-2</c:v>
                </c:pt>
                <c:pt idx="1881">
                  <c:v>2.1747685185185186E-2</c:v>
                </c:pt>
                <c:pt idx="1882">
                  <c:v>2.1759259259259259E-2</c:v>
                </c:pt>
                <c:pt idx="1883">
                  <c:v>2.1770833333333336E-2</c:v>
                </c:pt>
                <c:pt idx="1884">
                  <c:v>2.1782407407407407E-2</c:v>
                </c:pt>
                <c:pt idx="1885">
                  <c:v>2.179398148148148E-2</c:v>
                </c:pt>
                <c:pt idx="1886">
                  <c:v>2.1805555555555554E-2</c:v>
                </c:pt>
                <c:pt idx="1887">
                  <c:v>2.1817129629629631E-2</c:v>
                </c:pt>
                <c:pt idx="1888">
                  <c:v>2.1828703703703701E-2</c:v>
                </c:pt>
                <c:pt idx="1889">
                  <c:v>2.1840277777777778E-2</c:v>
                </c:pt>
                <c:pt idx="1890">
                  <c:v>2.1851851851851848E-2</c:v>
                </c:pt>
                <c:pt idx="1891">
                  <c:v>2.1863425925925925E-2</c:v>
                </c:pt>
                <c:pt idx="1892">
                  <c:v>2.1875000000000002E-2</c:v>
                </c:pt>
                <c:pt idx="1893">
                  <c:v>2.1886574074074072E-2</c:v>
                </c:pt>
                <c:pt idx="1894">
                  <c:v>2.1898148148148149E-2</c:v>
                </c:pt>
                <c:pt idx="1895">
                  <c:v>2.1909722222222223E-2</c:v>
                </c:pt>
                <c:pt idx="1896">
                  <c:v>2.1921296296296296E-2</c:v>
                </c:pt>
                <c:pt idx="1897">
                  <c:v>2.193287037037037E-2</c:v>
                </c:pt>
                <c:pt idx="1898">
                  <c:v>2.1944444444444447E-2</c:v>
                </c:pt>
                <c:pt idx="1899">
                  <c:v>2.1956018518518517E-2</c:v>
                </c:pt>
                <c:pt idx="1900">
                  <c:v>2.1967592592592594E-2</c:v>
                </c:pt>
                <c:pt idx="1901">
                  <c:v>2.1979166666666664E-2</c:v>
                </c:pt>
                <c:pt idx="1902">
                  <c:v>2.1990740740740741E-2</c:v>
                </c:pt>
                <c:pt idx="1903">
                  <c:v>2.2002314814814818E-2</c:v>
                </c:pt>
                <c:pt idx="1904">
                  <c:v>2.2013888888888888E-2</c:v>
                </c:pt>
                <c:pt idx="1905">
                  <c:v>2.2025462962962958E-2</c:v>
                </c:pt>
                <c:pt idx="1906">
                  <c:v>2.2037037037037036E-2</c:v>
                </c:pt>
                <c:pt idx="1907">
                  <c:v>2.2048611111111113E-2</c:v>
                </c:pt>
                <c:pt idx="1908">
                  <c:v>2.2060185185185183E-2</c:v>
                </c:pt>
                <c:pt idx="1909">
                  <c:v>2.207175925925926E-2</c:v>
                </c:pt>
                <c:pt idx="1910">
                  <c:v>2.2083333333333333E-2</c:v>
                </c:pt>
                <c:pt idx="1911">
                  <c:v>2.2094907407407407E-2</c:v>
                </c:pt>
                <c:pt idx="1912">
                  <c:v>2.210648148148148E-2</c:v>
                </c:pt>
                <c:pt idx="1913">
                  <c:v>2.2118055555555557E-2</c:v>
                </c:pt>
                <c:pt idx="1914">
                  <c:v>2.2129629629629628E-2</c:v>
                </c:pt>
                <c:pt idx="1915">
                  <c:v>2.2141203703703705E-2</c:v>
                </c:pt>
                <c:pt idx="1916">
                  <c:v>2.2141203703703705E-2</c:v>
                </c:pt>
                <c:pt idx="1917">
                  <c:v>2.2152777777777775E-2</c:v>
                </c:pt>
                <c:pt idx="1918">
                  <c:v>2.2164351851851852E-2</c:v>
                </c:pt>
                <c:pt idx="1919">
                  <c:v>2.2175925925925929E-2</c:v>
                </c:pt>
                <c:pt idx="1920">
                  <c:v>2.2187499999999999E-2</c:v>
                </c:pt>
                <c:pt idx="1921">
                  <c:v>2.2199074074074076E-2</c:v>
                </c:pt>
                <c:pt idx="1922">
                  <c:v>2.2210648148148149E-2</c:v>
                </c:pt>
                <c:pt idx="1923">
                  <c:v>2.2222222222222223E-2</c:v>
                </c:pt>
                <c:pt idx="1924">
                  <c:v>2.2233796296296297E-2</c:v>
                </c:pt>
                <c:pt idx="1925">
                  <c:v>2.224537037037037E-2</c:v>
                </c:pt>
                <c:pt idx="1926">
                  <c:v>2.225694444444444E-2</c:v>
                </c:pt>
                <c:pt idx="1927">
                  <c:v>2.2268518518518521E-2</c:v>
                </c:pt>
                <c:pt idx="1928">
                  <c:v>2.2280092592592591E-2</c:v>
                </c:pt>
                <c:pt idx="1929">
                  <c:v>2.2291666666666668E-2</c:v>
                </c:pt>
                <c:pt idx="1930">
                  <c:v>2.2303240740740738E-2</c:v>
                </c:pt>
                <c:pt idx="1931">
                  <c:v>2.2314814814814815E-2</c:v>
                </c:pt>
                <c:pt idx="1932">
                  <c:v>2.2326388888888885E-2</c:v>
                </c:pt>
                <c:pt idx="1933">
                  <c:v>2.2337962962962962E-2</c:v>
                </c:pt>
                <c:pt idx="1934">
                  <c:v>2.2349537037037032E-2</c:v>
                </c:pt>
                <c:pt idx="1935">
                  <c:v>2.2361111111111113E-2</c:v>
                </c:pt>
                <c:pt idx="1936">
                  <c:v>2.2372685185185186E-2</c:v>
                </c:pt>
                <c:pt idx="1937">
                  <c:v>2.238425925925926E-2</c:v>
                </c:pt>
                <c:pt idx="1938">
                  <c:v>2.2395833333333334E-2</c:v>
                </c:pt>
                <c:pt idx="1939">
                  <c:v>2.2407407407407407E-2</c:v>
                </c:pt>
                <c:pt idx="1940">
                  <c:v>2.2418981481481481E-2</c:v>
                </c:pt>
                <c:pt idx="1941">
                  <c:v>2.2430555555555554E-2</c:v>
                </c:pt>
                <c:pt idx="1942">
                  <c:v>2.2442129629629631E-2</c:v>
                </c:pt>
                <c:pt idx="1943">
                  <c:v>2.2453703703703708E-2</c:v>
                </c:pt>
                <c:pt idx="1944">
                  <c:v>2.2465277777777778E-2</c:v>
                </c:pt>
                <c:pt idx="1945">
                  <c:v>2.2476851851851855E-2</c:v>
                </c:pt>
                <c:pt idx="1946">
                  <c:v>2.2488425925925926E-2</c:v>
                </c:pt>
                <c:pt idx="1947">
                  <c:v>2.2499999999999996E-2</c:v>
                </c:pt>
                <c:pt idx="1948">
                  <c:v>2.2511574074074073E-2</c:v>
                </c:pt>
                <c:pt idx="1949">
                  <c:v>2.2523148148148143E-2</c:v>
                </c:pt>
                <c:pt idx="1950">
                  <c:v>2.2534722222222223E-2</c:v>
                </c:pt>
                <c:pt idx="1951">
                  <c:v>2.2546296296296297E-2</c:v>
                </c:pt>
                <c:pt idx="1952">
                  <c:v>2.255787037037037E-2</c:v>
                </c:pt>
                <c:pt idx="1953">
                  <c:v>2.2569444444444444E-2</c:v>
                </c:pt>
                <c:pt idx="1954">
                  <c:v>2.2581018518518518E-2</c:v>
                </c:pt>
                <c:pt idx="1955">
                  <c:v>2.2592592592592591E-2</c:v>
                </c:pt>
                <c:pt idx="1956">
                  <c:v>2.2604166666666665E-2</c:v>
                </c:pt>
                <c:pt idx="1957">
                  <c:v>2.2615740740740742E-2</c:v>
                </c:pt>
                <c:pt idx="1958">
                  <c:v>2.2627314814814819E-2</c:v>
                </c:pt>
                <c:pt idx="1959">
                  <c:v>2.2638888888888889E-2</c:v>
                </c:pt>
                <c:pt idx="1960">
                  <c:v>2.2650462962962966E-2</c:v>
                </c:pt>
                <c:pt idx="1961">
                  <c:v>2.2662037037037036E-2</c:v>
                </c:pt>
                <c:pt idx="1962">
                  <c:v>2.2673611111111113E-2</c:v>
                </c:pt>
                <c:pt idx="1963">
                  <c:v>2.2685185185185183E-2</c:v>
                </c:pt>
                <c:pt idx="1964">
                  <c:v>2.269675925925926E-2</c:v>
                </c:pt>
                <c:pt idx="1965">
                  <c:v>2.2708333333333334E-2</c:v>
                </c:pt>
                <c:pt idx="1966">
                  <c:v>2.2719907407407411E-2</c:v>
                </c:pt>
                <c:pt idx="1967">
                  <c:v>2.2731481481481481E-2</c:v>
                </c:pt>
                <c:pt idx="1968">
                  <c:v>2.2743055555555555E-2</c:v>
                </c:pt>
                <c:pt idx="1969">
                  <c:v>2.2754629629629628E-2</c:v>
                </c:pt>
                <c:pt idx="1970">
                  <c:v>2.2766203703703702E-2</c:v>
                </c:pt>
                <c:pt idx="1971">
                  <c:v>2.2777777777777775E-2</c:v>
                </c:pt>
                <c:pt idx="1972">
                  <c:v>2.2789351851851852E-2</c:v>
                </c:pt>
                <c:pt idx="1973">
                  <c:v>2.2800925925925929E-2</c:v>
                </c:pt>
                <c:pt idx="1974">
                  <c:v>2.2812499999999999E-2</c:v>
                </c:pt>
                <c:pt idx="1975">
                  <c:v>2.2824074074074076E-2</c:v>
                </c:pt>
                <c:pt idx="1976">
                  <c:v>2.2835648148148147E-2</c:v>
                </c:pt>
                <c:pt idx="1977">
                  <c:v>2.2847222222222224E-2</c:v>
                </c:pt>
                <c:pt idx="1978">
                  <c:v>2.2858796296296294E-2</c:v>
                </c:pt>
                <c:pt idx="1979">
                  <c:v>2.2870370370370371E-2</c:v>
                </c:pt>
                <c:pt idx="1980">
                  <c:v>2.2881944444444444E-2</c:v>
                </c:pt>
                <c:pt idx="1981">
                  <c:v>2.2893518518518521E-2</c:v>
                </c:pt>
                <c:pt idx="1982">
                  <c:v>2.2905092592592591E-2</c:v>
                </c:pt>
                <c:pt idx="1983">
                  <c:v>2.2916666666666669E-2</c:v>
                </c:pt>
                <c:pt idx="1984">
                  <c:v>2.2928240740740739E-2</c:v>
                </c:pt>
                <c:pt idx="1985">
                  <c:v>2.2939814814814816E-2</c:v>
                </c:pt>
                <c:pt idx="1986">
                  <c:v>2.2951388888888886E-2</c:v>
                </c:pt>
                <c:pt idx="1987">
                  <c:v>2.2962962962962966E-2</c:v>
                </c:pt>
                <c:pt idx="1988">
                  <c:v>2.297453703703704E-2</c:v>
                </c:pt>
                <c:pt idx="1989">
                  <c:v>2.298611111111111E-2</c:v>
                </c:pt>
                <c:pt idx="1990">
                  <c:v>2.2997685185185187E-2</c:v>
                </c:pt>
                <c:pt idx="1991">
                  <c:v>2.3009259259259257E-2</c:v>
                </c:pt>
                <c:pt idx="1992">
                  <c:v>2.3020833333333334E-2</c:v>
                </c:pt>
                <c:pt idx="1993">
                  <c:v>2.3032407407407404E-2</c:v>
                </c:pt>
                <c:pt idx="1994">
                  <c:v>2.3043981481481481E-2</c:v>
                </c:pt>
                <c:pt idx="1995">
                  <c:v>2.3055555555555555E-2</c:v>
                </c:pt>
                <c:pt idx="1996">
                  <c:v>2.3067129629629632E-2</c:v>
                </c:pt>
                <c:pt idx="1997">
                  <c:v>2.3078703703703702E-2</c:v>
                </c:pt>
                <c:pt idx="1998">
                  <c:v>2.3090277777777779E-2</c:v>
                </c:pt>
                <c:pt idx="1999">
                  <c:v>2.3101851851851849E-2</c:v>
                </c:pt>
                <c:pt idx="2000">
                  <c:v>2.3113425925925926E-2</c:v>
                </c:pt>
                <c:pt idx="2001">
                  <c:v>2.3124999999999996E-2</c:v>
                </c:pt>
                <c:pt idx="2002">
                  <c:v>2.3136574074074077E-2</c:v>
                </c:pt>
                <c:pt idx="2003">
                  <c:v>2.314814814814815E-2</c:v>
                </c:pt>
                <c:pt idx="2004">
                  <c:v>2.3159722222222224E-2</c:v>
                </c:pt>
                <c:pt idx="2005">
                  <c:v>2.3171296296296297E-2</c:v>
                </c:pt>
                <c:pt idx="2006">
                  <c:v>2.3182870370370371E-2</c:v>
                </c:pt>
                <c:pt idx="2007">
                  <c:v>2.3194444444444445E-2</c:v>
                </c:pt>
                <c:pt idx="2008">
                  <c:v>2.3206018518518515E-2</c:v>
                </c:pt>
                <c:pt idx="2009">
                  <c:v>2.3217592592592592E-2</c:v>
                </c:pt>
                <c:pt idx="2010">
                  <c:v>2.3229166666666665E-2</c:v>
                </c:pt>
                <c:pt idx="2011">
                  <c:v>2.3240740740740742E-2</c:v>
                </c:pt>
                <c:pt idx="2012">
                  <c:v>2.3252314814814812E-2</c:v>
                </c:pt>
                <c:pt idx="2013">
                  <c:v>2.326388888888889E-2</c:v>
                </c:pt>
                <c:pt idx="2014">
                  <c:v>2.327546296296296E-2</c:v>
                </c:pt>
                <c:pt idx="2015">
                  <c:v>2.3287037037037037E-2</c:v>
                </c:pt>
                <c:pt idx="2016">
                  <c:v>2.3298611111111107E-2</c:v>
                </c:pt>
                <c:pt idx="2017">
                  <c:v>2.3310185185185187E-2</c:v>
                </c:pt>
                <c:pt idx="2018">
                  <c:v>2.3321759259259261E-2</c:v>
                </c:pt>
                <c:pt idx="2019">
                  <c:v>2.3333333333333334E-2</c:v>
                </c:pt>
                <c:pt idx="2020">
                  <c:v>2.3344907407407408E-2</c:v>
                </c:pt>
                <c:pt idx="2021">
                  <c:v>2.3356481481481482E-2</c:v>
                </c:pt>
                <c:pt idx="2022">
                  <c:v>2.3368055555555555E-2</c:v>
                </c:pt>
                <c:pt idx="2023">
                  <c:v>2.3379629629629629E-2</c:v>
                </c:pt>
                <c:pt idx="2024">
                  <c:v>2.3391203703703702E-2</c:v>
                </c:pt>
                <c:pt idx="2025">
                  <c:v>2.3402777777777783E-2</c:v>
                </c:pt>
                <c:pt idx="2026">
                  <c:v>2.3414351851851853E-2</c:v>
                </c:pt>
                <c:pt idx="2027">
                  <c:v>2.342592592592593E-2</c:v>
                </c:pt>
                <c:pt idx="2028">
                  <c:v>2.34375E-2</c:v>
                </c:pt>
                <c:pt idx="2029">
                  <c:v>2.344907407407407E-2</c:v>
                </c:pt>
                <c:pt idx="2030">
                  <c:v>2.3460648148148147E-2</c:v>
                </c:pt>
                <c:pt idx="2031">
                  <c:v>2.3472222222222217E-2</c:v>
                </c:pt>
                <c:pt idx="2032">
                  <c:v>2.3483796296296298E-2</c:v>
                </c:pt>
                <c:pt idx="2033">
                  <c:v>2.3495370370370371E-2</c:v>
                </c:pt>
                <c:pt idx="2034">
                  <c:v>2.3506944444444445E-2</c:v>
                </c:pt>
                <c:pt idx="2035">
                  <c:v>2.3518518518518518E-2</c:v>
                </c:pt>
                <c:pt idx="2036">
                  <c:v>2.3530092592592592E-2</c:v>
                </c:pt>
                <c:pt idx="2037">
                  <c:v>2.3541666666666666E-2</c:v>
                </c:pt>
                <c:pt idx="2038">
                  <c:v>2.3553240740740739E-2</c:v>
                </c:pt>
                <c:pt idx="2039">
                  <c:v>2.3564814814814813E-2</c:v>
                </c:pt>
                <c:pt idx="2040">
                  <c:v>2.3576388888888893E-2</c:v>
                </c:pt>
                <c:pt idx="2041">
                  <c:v>2.3587962962962963E-2</c:v>
                </c:pt>
                <c:pt idx="2042">
                  <c:v>2.359953703703704E-2</c:v>
                </c:pt>
                <c:pt idx="2043">
                  <c:v>2.361111111111111E-2</c:v>
                </c:pt>
                <c:pt idx="2044">
                  <c:v>2.3622685185185188E-2</c:v>
                </c:pt>
                <c:pt idx="2045">
                  <c:v>2.3634259259259258E-2</c:v>
                </c:pt>
                <c:pt idx="2046">
                  <c:v>2.3645833333333335E-2</c:v>
                </c:pt>
                <c:pt idx="2047">
                  <c:v>2.3657407407407408E-2</c:v>
                </c:pt>
                <c:pt idx="2048">
                  <c:v>2.3668981481481485E-2</c:v>
                </c:pt>
                <c:pt idx="2049">
                  <c:v>2.3680555555555555E-2</c:v>
                </c:pt>
                <c:pt idx="2050">
                  <c:v>2.3692129629629629E-2</c:v>
                </c:pt>
                <c:pt idx="2051">
                  <c:v>2.3703703703703703E-2</c:v>
                </c:pt>
                <c:pt idx="2052">
                  <c:v>2.3715277777777776E-2</c:v>
                </c:pt>
                <c:pt idx="2053">
                  <c:v>2.372685185185185E-2</c:v>
                </c:pt>
                <c:pt idx="2054">
                  <c:v>2.3738425925925923E-2</c:v>
                </c:pt>
                <c:pt idx="2055">
                  <c:v>2.3750000000000004E-2</c:v>
                </c:pt>
                <c:pt idx="2056">
                  <c:v>2.3761574074074074E-2</c:v>
                </c:pt>
                <c:pt idx="2057">
                  <c:v>2.3773148148148151E-2</c:v>
                </c:pt>
                <c:pt idx="2058">
                  <c:v>2.3784722222222221E-2</c:v>
                </c:pt>
                <c:pt idx="2059">
                  <c:v>2.3796296296296298E-2</c:v>
                </c:pt>
                <c:pt idx="2060">
                  <c:v>2.3807870370370368E-2</c:v>
                </c:pt>
                <c:pt idx="2061">
                  <c:v>2.3819444444444445E-2</c:v>
                </c:pt>
                <c:pt idx="2062">
                  <c:v>2.3831018518518519E-2</c:v>
                </c:pt>
                <c:pt idx="2063">
                  <c:v>2.3842592592592596E-2</c:v>
                </c:pt>
                <c:pt idx="2064">
                  <c:v>2.3854166666666666E-2</c:v>
                </c:pt>
                <c:pt idx="2065">
                  <c:v>2.3865740740740743E-2</c:v>
                </c:pt>
                <c:pt idx="2066">
                  <c:v>2.3877314814814813E-2</c:v>
                </c:pt>
                <c:pt idx="2067">
                  <c:v>2.388888888888889E-2</c:v>
                </c:pt>
                <c:pt idx="2068">
                  <c:v>2.390046296296296E-2</c:v>
                </c:pt>
                <c:pt idx="2069">
                  <c:v>2.3912037037037034E-2</c:v>
                </c:pt>
                <c:pt idx="2070">
                  <c:v>2.3923611111111114E-2</c:v>
                </c:pt>
                <c:pt idx="2071">
                  <c:v>2.3935185185185184E-2</c:v>
                </c:pt>
                <c:pt idx="2072">
                  <c:v>2.3946759259259261E-2</c:v>
                </c:pt>
                <c:pt idx="2073">
                  <c:v>2.3958333333333331E-2</c:v>
                </c:pt>
                <c:pt idx="2074">
                  <c:v>2.3969907407407409E-2</c:v>
                </c:pt>
                <c:pt idx="2075">
                  <c:v>2.3981481481481479E-2</c:v>
                </c:pt>
                <c:pt idx="2076">
                  <c:v>2.3993055555555556E-2</c:v>
                </c:pt>
                <c:pt idx="2077">
                  <c:v>2.4004629629629629E-2</c:v>
                </c:pt>
                <c:pt idx="2078">
                  <c:v>2.4016203703703706E-2</c:v>
                </c:pt>
                <c:pt idx="2079">
                  <c:v>2.4027777777777776E-2</c:v>
                </c:pt>
                <c:pt idx="2080">
                  <c:v>2.4039351851851853E-2</c:v>
                </c:pt>
                <c:pt idx="2081">
                  <c:v>2.4050925925925924E-2</c:v>
                </c:pt>
                <c:pt idx="2082">
                  <c:v>2.4062500000000001E-2</c:v>
                </c:pt>
                <c:pt idx="2083">
                  <c:v>2.4074074074074071E-2</c:v>
                </c:pt>
                <c:pt idx="2084">
                  <c:v>2.4085648148148148E-2</c:v>
                </c:pt>
                <c:pt idx="2085">
                  <c:v>2.4097222222222225E-2</c:v>
                </c:pt>
                <c:pt idx="2086">
                  <c:v>2.4108796296296298E-2</c:v>
                </c:pt>
                <c:pt idx="2087">
                  <c:v>2.4120370370370372E-2</c:v>
                </c:pt>
                <c:pt idx="2088">
                  <c:v>2.4131944444444445E-2</c:v>
                </c:pt>
                <c:pt idx="2089">
                  <c:v>2.4143518518518519E-2</c:v>
                </c:pt>
                <c:pt idx="2090">
                  <c:v>2.4155092592592589E-2</c:v>
                </c:pt>
                <c:pt idx="2091">
                  <c:v>2.4166666666666666E-2</c:v>
                </c:pt>
                <c:pt idx="2092">
                  <c:v>2.417824074074074E-2</c:v>
                </c:pt>
                <c:pt idx="2093">
                  <c:v>2.4189814814814817E-2</c:v>
                </c:pt>
                <c:pt idx="2094">
                  <c:v>2.4201388888888887E-2</c:v>
                </c:pt>
                <c:pt idx="2095">
                  <c:v>2.4212962962962964E-2</c:v>
                </c:pt>
                <c:pt idx="2096">
                  <c:v>2.4224537037037034E-2</c:v>
                </c:pt>
                <c:pt idx="2097">
                  <c:v>2.4236111111111111E-2</c:v>
                </c:pt>
                <c:pt idx="2098">
                  <c:v>2.4247685185185181E-2</c:v>
                </c:pt>
                <c:pt idx="2099">
                  <c:v>2.4259259259259258E-2</c:v>
                </c:pt>
                <c:pt idx="2100">
                  <c:v>2.4270833333333335E-2</c:v>
                </c:pt>
                <c:pt idx="2101">
                  <c:v>2.4282407407407409E-2</c:v>
                </c:pt>
                <c:pt idx="2102">
                  <c:v>2.4293981481481482E-2</c:v>
                </c:pt>
                <c:pt idx="2103">
                  <c:v>2.4305555555555556E-2</c:v>
                </c:pt>
                <c:pt idx="2104">
                  <c:v>2.431712962962963E-2</c:v>
                </c:pt>
                <c:pt idx="2105">
                  <c:v>2.4328703703703703E-2</c:v>
                </c:pt>
                <c:pt idx="2106">
                  <c:v>2.4340277777777777E-2</c:v>
                </c:pt>
                <c:pt idx="2107">
                  <c:v>2.4351851851851857E-2</c:v>
                </c:pt>
                <c:pt idx="2108">
                  <c:v>2.4363425925925927E-2</c:v>
                </c:pt>
                <c:pt idx="2109">
                  <c:v>2.4375000000000004E-2</c:v>
                </c:pt>
                <c:pt idx="2110">
                  <c:v>2.4386574074074074E-2</c:v>
                </c:pt>
                <c:pt idx="2111">
                  <c:v>2.4398148148148145E-2</c:v>
                </c:pt>
                <c:pt idx="2112">
                  <c:v>2.4409722222222222E-2</c:v>
                </c:pt>
                <c:pt idx="2113">
                  <c:v>2.4421296296296292E-2</c:v>
                </c:pt>
                <c:pt idx="2114">
                  <c:v>2.4432870370370369E-2</c:v>
                </c:pt>
                <c:pt idx="2115">
                  <c:v>2.4444444444444446E-2</c:v>
                </c:pt>
                <c:pt idx="2116">
                  <c:v>2.4456018518518519E-2</c:v>
                </c:pt>
                <c:pt idx="2117">
                  <c:v>2.4467592592592593E-2</c:v>
                </c:pt>
                <c:pt idx="2118">
                  <c:v>2.4479166666666666E-2</c:v>
                </c:pt>
                <c:pt idx="2119">
                  <c:v>2.449074074074074E-2</c:v>
                </c:pt>
                <c:pt idx="2120">
                  <c:v>2.4502314814814814E-2</c:v>
                </c:pt>
                <c:pt idx="2121">
                  <c:v>2.4513888888888887E-2</c:v>
                </c:pt>
                <c:pt idx="2122">
                  <c:v>2.4525462962962968E-2</c:v>
                </c:pt>
                <c:pt idx="2123">
                  <c:v>2.4537037037037038E-2</c:v>
                </c:pt>
                <c:pt idx="2124">
                  <c:v>2.4548611111111115E-2</c:v>
                </c:pt>
                <c:pt idx="2125">
                  <c:v>2.4560185185185185E-2</c:v>
                </c:pt>
                <c:pt idx="2126">
                  <c:v>2.4571759259259262E-2</c:v>
                </c:pt>
                <c:pt idx="2127">
                  <c:v>2.4583333333333332E-2</c:v>
                </c:pt>
                <c:pt idx="2128">
                  <c:v>2.4594907407407409E-2</c:v>
                </c:pt>
                <c:pt idx="2129">
                  <c:v>2.4606481481481479E-2</c:v>
                </c:pt>
                <c:pt idx="2130">
                  <c:v>2.461805555555556E-2</c:v>
                </c:pt>
                <c:pt idx="2131">
                  <c:v>2.462962962962963E-2</c:v>
                </c:pt>
                <c:pt idx="2132">
                  <c:v>2.4641203703703703E-2</c:v>
                </c:pt>
                <c:pt idx="2133">
                  <c:v>2.4652777777777777E-2</c:v>
                </c:pt>
                <c:pt idx="2134">
                  <c:v>2.4664351851851851E-2</c:v>
                </c:pt>
                <c:pt idx="2135">
                  <c:v>2.4675925925925924E-2</c:v>
                </c:pt>
                <c:pt idx="2136">
                  <c:v>2.4687499999999998E-2</c:v>
                </c:pt>
                <c:pt idx="2137">
                  <c:v>2.4699074074074078E-2</c:v>
                </c:pt>
                <c:pt idx="2138">
                  <c:v>2.4710648148148148E-2</c:v>
                </c:pt>
                <c:pt idx="2139">
                  <c:v>2.4722222222222225E-2</c:v>
                </c:pt>
                <c:pt idx="2140">
                  <c:v>2.4733796296296295E-2</c:v>
                </c:pt>
                <c:pt idx="2141">
                  <c:v>2.4745370370370372E-2</c:v>
                </c:pt>
                <c:pt idx="2142">
                  <c:v>2.4756944444444443E-2</c:v>
                </c:pt>
                <c:pt idx="2143">
                  <c:v>2.476851851851852E-2</c:v>
                </c:pt>
                <c:pt idx="2144">
                  <c:v>2.478009259259259E-2</c:v>
                </c:pt>
                <c:pt idx="2145">
                  <c:v>2.479166666666667E-2</c:v>
                </c:pt>
                <c:pt idx="2146">
                  <c:v>2.480324074074074E-2</c:v>
                </c:pt>
                <c:pt idx="2147">
                  <c:v>2.4814814814814817E-2</c:v>
                </c:pt>
                <c:pt idx="2148">
                  <c:v>2.4826388888888887E-2</c:v>
                </c:pt>
                <c:pt idx="2149">
                  <c:v>2.4837962962962964E-2</c:v>
                </c:pt>
                <c:pt idx="2150">
                  <c:v>2.4849537037037035E-2</c:v>
                </c:pt>
                <c:pt idx="2151">
                  <c:v>2.4861111111111108E-2</c:v>
                </c:pt>
                <c:pt idx="2152">
                  <c:v>2.4872685185185189E-2</c:v>
                </c:pt>
                <c:pt idx="2153">
                  <c:v>2.4884259259259259E-2</c:v>
                </c:pt>
                <c:pt idx="2154">
                  <c:v>2.4895833333333336E-2</c:v>
                </c:pt>
                <c:pt idx="2155">
                  <c:v>2.4907407407407406E-2</c:v>
                </c:pt>
                <c:pt idx="2156">
                  <c:v>2.4918981481481483E-2</c:v>
                </c:pt>
                <c:pt idx="2157">
                  <c:v>2.4930555555555553E-2</c:v>
                </c:pt>
                <c:pt idx="2158">
                  <c:v>2.494212962962963E-2</c:v>
                </c:pt>
                <c:pt idx="2159">
                  <c:v>2.49537037037037E-2</c:v>
                </c:pt>
                <c:pt idx="2160">
                  <c:v>2.4965277777777781E-2</c:v>
                </c:pt>
                <c:pt idx="2161">
                  <c:v>2.4976851851851851E-2</c:v>
                </c:pt>
                <c:pt idx="2162">
                  <c:v>2.4988425925925928E-2</c:v>
                </c:pt>
                <c:pt idx="2163">
                  <c:v>2.4999999999999998E-2</c:v>
                </c:pt>
                <c:pt idx="2164">
                  <c:v>2.5011574074074075E-2</c:v>
                </c:pt>
                <c:pt idx="2165">
                  <c:v>2.5023148148148145E-2</c:v>
                </c:pt>
                <c:pt idx="2166">
                  <c:v>2.5034722222222222E-2</c:v>
                </c:pt>
                <c:pt idx="2167">
                  <c:v>2.5046296296296299E-2</c:v>
                </c:pt>
                <c:pt idx="2168">
                  <c:v>2.5057870370370373E-2</c:v>
                </c:pt>
                <c:pt idx="2169">
                  <c:v>2.5069444444444446E-2</c:v>
                </c:pt>
                <c:pt idx="2170">
                  <c:v>2.508101851851852E-2</c:v>
                </c:pt>
                <c:pt idx="2171">
                  <c:v>2.5092592592592593E-2</c:v>
                </c:pt>
                <c:pt idx="2172">
                  <c:v>2.5104166666666664E-2</c:v>
                </c:pt>
                <c:pt idx="2173">
                  <c:v>2.5115740740740741E-2</c:v>
                </c:pt>
                <c:pt idx="2174">
                  <c:v>2.5127314814814811E-2</c:v>
                </c:pt>
                <c:pt idx="2175">
                  <c:v>2.5138888888888891E-2</c:v>
                </c:pt>
                <c:pt idx="2176">
                  <c:v>2.5150462962962961E-2</c:v>
                </c:pt>
                <c:pt idx="2177">
                  <c:v>2.5162037037037038E-2</c:v>
                </c:pt>
                <c:pt idx="2178">
                  <c:v>2.5173611111111108E-2</c:v>
                </c:pt>
                <c:pt idx="2179">
                  <c:v>2.5185185185185185E-2</c:v>
                </c:pt>
                <c:pt idx="2180">
                  <c:v>2.5196759259259256E-2</c:v>
                </c:pt>
                <c:pt idx="2181">
                  <c:v>2.5208333333333333E-2</c:v>
                </c:pt>
                <c:pt idx="2182">
                  <c:v>2.521990740740741E-2</c:v>
                </c:pt>
                <c:pt idx="2183">
                  <c:v>2.5231481481481483E-2</c:v>
                </c:pt>
                <c:pt idx="2184">
                  <c:v>2.5243055555555557E-2</c:v>
                </c:pt>
                <c:pt idx="2185">
                  <c:v>2.525462962962963E-2</c:v>
                </c:pt>
                <c:pt idx="2186">
                  <c:v>2.5266203703703704E-2</c:v>
                </c:pt>
                <c:pt idx="2187">
                  <c:v>2.5277777777777777E-2</c:v>
                </c:pt>
                <c:pt idx="2188">
                  <c:v>2.5289351851851851E-2</c:v>
                </c:pt>
                <c:pt idx="2189">
                  <c:v>2.5300925925925925E-2</c:v>
                </c:pt>
                <c:pt idx="2190">
                  <c:v>2.5312500000000002E-2</c:v>
                </c:pt>
                <c:pt idx="2191">
                  <c:v>2.5324074074074079E-2</c:v>
                </c:pt>
                <c:pt idx="2192">
                  <c:v>2.5335648148148149E-2</c:v>
                </c:pt>
                <c:pt idx="2193">
                  <c:v>2.5347222222222219E-2</c:v>
                </c:pt>
                <c:pt idx="2194">
                  <c:v>2.5358796296296296E-2</c:v>
                </c:pt>
                <c:pt idx="2195">
                  <c:v>2.5370370370370366E-2</c:v>
                </c:pt>
                <c:pt idx="2196">
                  <c:v>2.5381944444444443E-2</c:v>
                </c:pt>
                <c:pt idx="2197">
                  <c:v>2.539351851851852E-2</c:v>
                </c:pt>
                <c:pt idx="2198">
                  <c:v>2.5405092592592594E-2</c:v>
                </c:pt>
                <c:pt idx="2199">
                  <c:v>2.5416666666666667E-2</c:v>
                </c:pt>
                <c:pt idx="2200">
                  <c:v>2.5428240740740741E-2</c:v>
                </c:pt>
                <c:pt idx="2201">
                  <c:v>2.5439814814814814E-2</c:v>
                </c:pt>
                <c:pt idx="2202">
                  <c:v>2.5451388888888888E-2</c:v>
                </c:pt>
                <c:pt idx="2203">
                  <c:v>2.5462962962962962E-2</c:v>
                </c:pt>
                <c:pt idx="2204">
                  <c:v>2.5474537037037035E-2</c:v>
                </c:pt>
                <c:pt idx="2205">
                  <c:v>2.5486111111111112E-2</c:v>
                </c:pt>
                <c:pt idx="2206">
                  <c:v>2.5497685185185189E-2</c:v>
                </c:pt>
                <c:pt idx="2207">
                  <c:v>2.5509259259259259E-2</c:v>
                </c:pt>
                <c:pt idx="2208">
                  <c:v>2.5520833333333336E-2</c:v>
                </c:pt>
                <c:pt idx="2209">
                  <c:v>2.5532407407407406E-2</c:v>
                </c:pt>
                <c:pt idx="2210">
                  <c:v>2.5543981481481483E-2</c:v>
                </c:pt>
                <c:pt idx="2211">
                  <c:v>2.5555555555555554E-2</c:v>
                </c:pt>
                <c:pt idx="2212">
                  <c:v>2.5567129629629634E-2</c:v>
                </c:pt>
                <c:pt idx="2213">
                  <c:v>2.5578703703703704E-2</c:v>
                </c:pt>
                <c:pt idx="2214">
                  <c:v>2.5590277777777778E-2</c:v>
                </c:pt>
                <c:pt idx="2215">
                  <c:v>2.5601851851851851E-2</c:v>
                </c:pt>
                <c:pt idx="2216">
                  <c:v>2.5613425925925925E-2</c:v>
                </c:pt>
                <c:pt idx="2217">
                  <c:v>2.5624999999999998E-2</c:v>
                </c:pt>
                <c:pt idx="2218">
                  <c:v>2.5636574074074072E-2</c:v>
                </c:pt>
                <c:pt idx="2219">
                  <c:v>2.5648148148148146E-2</c:v>
                </c:pt>
                <c:pt idx="2220">
                  <c:v>2.5659722222222223E-2</c:v>
                </c:pt>
                <c:pt idx="2221">
                  <c:v>2.56712962962963E-2</c:v>
                </c:pt>
                <c:pt idx="2222">
                  <c:v>2.568287037037037E-2</c:v>
                </c:pt>
                <c:pt idx="2223">
                  <c:v>2.5694444444444447E-2</c:v>
                </c:pt>
                <c:pt idx="2224">
                  <c:v>2.5706018518518517E-2</c:v>
                </c:pt>
                <c:pt idx="2225">
                  <c:v>2.5717592592592594E-2</c:v>
                </c:pt>
                <c:pt idx="2226">
                  <c:v>2.5729166666666664E-2</c:v>
                </c:pt>
                <c:pt idx="2227">
                  <c:v>2.5740740740740745E-2</c:v>
                </c:pt>
                <c:pt idx="2228">
                  <c:v>2.5752314814814815E-2</c:v>
                </c:pt>
                <c:pt idx="2229">
                  <c:v>2.5763888888888892E-2</c:v>
                </c:pt>
                <c:pt idx="2230">
                  <c:v>2.5775462962962962E-2</c:v>
                </c:pt>
                <c:pt idx="2231">
                  <c:v>2.5787037037037039E-2</c:v>
                </c:pt>
                <c:pt idx="2232">
                  <c:v>2.5798611111111109E-2</c:v>
                </c:pt>
                <c:pt idx="2233">
                  <c:v>2.5810185185185183E-2</c:v>
                </c:pt>
                <c:pt idx="2234">
                  <c:v>2.5821759259259256E-2</c:v>
                </c:pt>
                <c:pt idx="2235">
                  <c:v>2.5833333333333333E-2</c:v>
                </c:pt>
                <c:pt idx="2236">
                  <c:v>2.584490740740741E-2</c:v>
                </c:pt>
                <c:pt idx="2237">
                  <c:v>2.585648148148148E-2</c:v>
                </c:pt>
                <c:pt idx="2238">
                  <c:v>2.5868055555555557E-2</c:v>
                </c:pt>
                <c:pt idx="2239">
                  <c:v>2.5879629629629627E-2</c:v>
                </c:pt>
                <c:pt idx="2240">
                  <c:v>2.5891203703703704E-2</c:v>
                </c:pt>
                <c:pt idx="2241">
                  <c:v>2.5902777777777775E-2</c:v>
                </c:pt>
                <c:pt idx="2242">
                  <c:v>2.5914351851851855E-2</c:v>
                </c:pt>
                <c:pt idx="2243">
                  <c:v>2.5925925925925925E-2</c:v>
                </c:pt>
                <c:pt idx="2244">
                  <c:v>2.5937500000000002E-2</c:v>
                </c:pt>
                <c:pt idx="2245">
                  <c:v>2.5949074074074072E-2</c:v>
                </c:pt>
                <c:pt idx="2246">
                  <c:v>2.5960648148148149E-2</c:v>
                </c:pt>
                <c:pt idx="2247">
                  <c:v>2.5972222222222219E-2</c:v>
                </c:pt>
                <c:pt idx="2248">
                  <c:v>2.5983796296296297E-2</c:v>
                </c:pt>
                <c:pt idx="2249">
                  <c:v>2.5995370370370367E-2</c:v>
                </c:pt>
                <c:pt idx="2250">
                  <c:v>2.6006944444444447E-2</c:v>
                </c:pt>
                <c:pt idx="2251">
                  <c:v>2.6018518518518521E-2</c:v>
                </c:pt>
                <c:pt idx="2252">
                  <c:v>2.6030092592592594E-2</c:v>
                </c:pt>
                <c:pt idx="2253">
                  <c:v>2.6041666666666668E-2</c:v>
                </c:pt>
                <c:pt idx="2254">
                  <c:v>2.6053240740740738E-2</c:v>
                </c:pt>
                <c:pt idx="2255">
                  <c:v>2.6064814814814815E-2</c:v>
                </c:pt>
                <c:pt idx="2256">
                  <c:v>2.6076388888888885E-2</c:v>
                </c:pt>
                <c:pt idx="2257">
                  <c:v>2.6087962962962966E-2</c:v>
                </c:pt>
                <c:pt idx="2258">
                  <c:v>2.6099537037037036E-2</c:v>
                </c:pt>
                <c:pt idx="2259">
                  <c:v>2.6111111111111113E-2</c:v>
                </c:pt>
                <c:pt idx="2260">
                  <c:v>2.6122685185185183E-2</c:v>
                </c:pt>
                <c:pt idx="2261">
                  <c:v>2.613425925925926E-2</c:v>
                </c:pt>
                <c:pt idx="2262">
                  <c:v>2.614583333333333E-2</c:v>
                </c:pt>
                <c:pt idx="2263">
                  <c:v>2.6157407407407407E-2</c:v>
                </c:pt>
                <c:pt idx="2264">
                  <c:v>2.6168981481481477E-2</c:v>
                </c:pt>
                <c:pt idx="2265">
                  <c:v>2.6180555555555558E-2</c:v>
                </c:pt>
                <c:pt idx="2266">
                  <c:v>2.6192129629629631E-2</c:v>
                </c:pt>
                <c:pt idx="2267">
                  <c:v>2.6203703703703705E-2</c:v>
                </c:pt>
                <c:pt idx="2268">
                  <c:v>2.6215277777777778E-2</c:v>
                </c:pt>
                <c:pt idx="2269">
                  <c:v>2.6226851851851852E-2</c:v>
                </c:pt>
                <c:pt idx="2270">
                  <c:v>2.6238425925925925E-2</c:v>
                </c:pt>
                <c:pt idx="2271">
                  <c:v>2.6249999999999999E-2</c:v>
                </c:pt>
                <c:pt idx="2272">
                  <c:v>2.6261574074074076E-2</c:v>
                </c:pt>
                <c:pt idx="2273">
                  <c:v>2.6273148148148153E-2</c:v>
                </c:pt>
                <c:pt idx="2274">
                  <c:v>2.6284722222222223E-2</c:v>
                </c:pt>
                <c:pt idx="2275">
                  <c:v>2.6296296296296293E-2</c:v>
                </c:pt>
                <c:pt idx="2276">
                  <c:v>2.630787037037037E-2</c:v>
                </c:pt>
                <c:pt idx="2277">
                  <c:v>2.631944444444444E-2</c:v>
                </c:pt>
                <c:pt idx="2278">
                  <c:v>2.6331018518518517E-2</c:v>
                </c:pt>
                <c:pt idx="2279">
                  <c:v>2.6342592592592588E-2</c:v>
                </c:pt>
                <c:pt idx="2280">
                  <c:v>2.6354166666666668E-2</c:v>
                </c:pt>
                <c:pt idx="2281">
                  <c:v>2.6365740740740742E-2</c:v>
                </c:pt>
                <c:pt idx="2282">
                  <c:v>2.6377314814814815E-2</c:v>
                </c:pt>
                <c:pt idx="2283">
                  <c:v>2.6388888888888889E-2</c:v>
                </c:pt>
                <c:pt idx="2284">
                  <c:v>2.6400462962962962E-2</c:v>
                </c:pt>
                <c:pt idx="2285">
                  <c:v>2.6412037037037036E-2</c:v>
                </c:pt>
                <c:pt idx="2286">
                  <c:v>2.642361111111111E-2</c:v>
                </c:pt>
                <c:pt idx="2287">
                  <c:v>2.6435185185185187E-2</c:v>
                </c:pt>
                <c:pt idx="2288">
                  <c:v>2.6446759259259264E-2</c:v>
                </c:pt>
                <c:pt idx="2289">
                  <c:v>2.6458333333333334E-2</c:v>
                </c:pt>
                <c:pt idx="2290">
                  <c:v>2.6469907407407411E-2</c:v>
                </c:pt>
                <c:pt idx="2291">
                  <c:v>2.6481481481481481E-2</c:v>
                </c:pt>
                <c:pt idx="2292">
                  <c:v>2.6493055555555558E-2</c:v>
                </c:pt>
                <c:pt idx="2293">
                  <c:v>2.6504629629629628E-2</c:v>
                </c:pt>
                <c:pt idx="2294">
                  <c:v>2.6516203703703698E-2</c:v>
                </c:pt>
                <c:pt idx="2295">
                  <c:v>2.6527777777777779E-2</c:v>
                </c:pt>
                <c:pt idx="2296">
                  <c:v>2.6539351851851852E-2</c:v>
                </c:pt>
                <c:pt idx="2297">
                  <c:v>2.6550925925925926E-2</c:v>
                </c:pt>
                <c:pt idx="2298">
                  <c:v>2.6562499999999999E-2</c:v>
                </c:pt>
                <c:pt idx="2299">
                  <c:v>2.6574074074074073E-2</c:v>
                </c:pt>
                <c:pt idx="2300">
                  <c:v>2.6585648148148146E-2</c:v>
                </c:pt>
                <c:pt idx="2301">
                  <c:v>2.659722222222222E-2</c:v>
                </c:pt>
                <c:pt idx="2302">
                  <c:v>2.6608796296296297E-2</c:v>
                </c:pt>
                <c:pt idx="2303">
                  <c:v>2.6620370370370374E-2</c:v>
                </c:pt>
                <c:pt idx="2304">
                  <c:v>2.6631944444444444E-2</c:v>
                </c:pt>
                <c:pt idx="2305">
                  <c:v>2.6643518518518521E-2</c:v>
                </c:pt>
                <c:pt idx="2306">
                  <c:v>2.6655092592592591E-2</c:v>
                </c:pt>
                <c:pt idx="2307">
                  <c:v>2.6666666666666668E-2</c:v>
                </c:pt>
                <c:pt idx="2308">
                  <c:v>2.6678240740740738E-2</c:v>
                </c:pt>
                <c:pt idx="2309">
                  <c:v>2.6689814814814816E-2</c:v>
                </c:pt>
                <c:pt idx="2310">
                  <c:v>2.6701388888888889E-2</c:v>
                </c:pt>
                <c:pt idx="2311">
                  <c:v>2.6712962962962966E-2</c:v>
                </c:pt>
                <c:pt idx="2312">
                  <c:v>2.6724537037037036E-2</c:v>
                </c:pt>
                <c:pt idx="2313">
                  <c:v>2.6736111111111113E-2</c:v>
                </c:pt>
                <c:pt idx="2314">
                  <c:v>2.6747685185185183E-2</c:v>
                </c:pt>
                <c:pt idx="2315">
                  <c:v>2.6759259259259257E-2</c:v>
                </c:pt>
                <c:pt idx="2316">
                  <c:v>2.6770833333333331E-2</c:v>
                </c:pt>
                <c:pt idx="2317">
                  <c:v>2.6782407407407408E-2</c:v>
                </c:pt>
                <c:pt idx="2318">
                  <c:v>2.6793981481481485E-2</c:v>
                </c:pt>
                <c:pt idx="2319">
                  <c:v>2.6805555555555555E-2</c:v>
                </c:pt>
                <c:pt idx="2320">
                  <c:v>2.6817129629629632E-2</c:v>
                </c:pt>
                <c:pt idx="2321">
                  <c:v>2.6828703703703702E-2</c:v>
                </c:pt>
                <c:pt idx="2322">
                  <c:v>2.6840277777777779E-2</c:v>
                </c:pt>
                <c:pt idx="2323">
                  <c:v>2.6851851851851849E-2</c:v>
                </c:pt>
                <c:pt idx="2324">
                  <c:v>2.6863425925925926E-2</c:v>
                </c:pt>
                <c:pt idx="2325">
                  <c:v>2.6875E-2</c:v>
                </c:pt>
                <c:pt idx="2326">
                  <c:v>2.6886574074074077E-2</c:v>
                </c:pt>
                <c:pt idx="2327">
                  <c:v>2.6898148148148147E-2</c:v>
                </c:pt>
                <c:pt idx="2328">
                  <c:v>2.6909722222222224E-2</c:v>
                </c:pt>
                <c:pt idx="2329">
                  <c:v>2.6921296296296294E-2</c:v>
                </c:pt>
                <c:pt idx="2330">
                  <c:v>2.6932870370370371E-2</c:v>
                </c:pt>
                <c:pt idx="2331">
                  <c:v>2.6944444444444441E-2</c:v>
                </c:pt>
                <c:pt idx="2332">
                  <c:v>2.6956018518518522E-2</c:v>
                </c:pt>
                <c:pt idx="2333">
                  <c:v>2.6967592592592595E-2</c:v>
                </c:pt>
                <c:pt idx="2334">
                  <c:v>2.6979166666666669E-2</c:v>
                </c:pt>
                <c:pt idx="2335">
                  <c:v>2.6979166666666669E-2</c:v>
                </c:pt>
                <c:pt idx="2336">
                  <c:v>2.6990740740740742E-2</c:v>
                </c:pt>
                <c:pt idx="2337">
                  <c:v>2.7002314814814812E-2</c:v>
                </c:pt>
                <c:pt idx="2338">
                  <c:v>2.7013888888888889E-2</c:v>
                </c:pt>
                <c:pt idx="2339">
                  <c:v>2.7025462962962959E-2</c:v>
                </c:pt>
                <c:pt idx="2340">
                  <c:v>2.7037037037037037E-2</c:v>
                </c:pt>
                <c:pt idx="2341">
                  <c:v>2.704861111111111E-2</c:v>
                </c:pt>
                <c:pt idx="2342">
                  <c:v>2.7060185185185187E-2</c:v>
                </c:pt>
                <c:pt idx="2343">
                  <c:v>2.7071759259259257E-2</c:v>
                </c:pt>
                <c:pt idx="2344">
                  <c:v>2.7083333333333334E-2</c:v>
                </c:pt>
                <c:pt idx="2345">
                  <c:v>2.7094907407407404E-2</c:v>
                </c:pt>
                <c:pt idx="2346">
                  <c:v>2.7106481481481481E-2</c:v>
                </c:pt>
                <c:pt idx="2347">
                  <c:v>2.7118055555555552E-2</c:v>
                </c:pt>
                <c:pt idx="2348">
                  <c:v>2.7129629629629632E-2</c:v>
                </c:pt>
                <c:pt idx="2349">
                  <c:v>2.7141203703703706E-2</c:v>
                </c:pt>
                <c:pt idx="2350">
                  <c:v>2.7152777777777779E-2</c:v>
                </c:pt>
                <c:pt idx="2351">
                  <c:v>2.7164351851851853E-2</c:v>
                </c:pt>
                <c:pt idx="2352">
                  <c:v>2.7175925925925926E-2</c:v>
                </c:pt>
                <c:pt idx="2353">
                  <c:v>2.71875E-2</c:v>
                </c:pt>
                <c:pt idx="2354">
                  <c:v>2.7199074074074073E-2</c:v>
                </c:pt>
                <c:pt idx="2355">
                  <c:v>2.7210648148148147E-2</c:v>
                </c:pt>
                <c:pt idx="2356">
                  <c:v>2.7222222222222228E-2</c:v>
                </c:pt>
                <c:pt idx="2357">
                  <c:v>2.7233796296296298E-2</c:v>
                </c:pt>
                <c:pt idx="2358">
                  <c:v>2.7245370370370368E-2</c:v>
                </c:pt>
                <c:pt idx="2359">
                  <c:v>2.7256944444444445E-2</c:v>
                </c:pt>
                <c:pt idx="2360">
                  <c:v>2.7268518518518515E-2</c:v>
                </c:pt>
                <c:pt idx="2361">
                  <c:v>2.7280092592592592E-2</c:v>
                </c:pt>
                <c:pt idx="2362">
                  <c:v>2.7291666666666662E-2</c:v>
                </c:pt>
                <c:pt idx="2363">
                  <c:v>2.7303240740740743E-2</c:v>
                </c:pt>
                <c:pt idx="2364">
                  <c:v>2.7314814814814816E-2</c:v>
                </c:pt>
                <c:pt idx="2365">
                  <c:v>2.732638888888889E-2</c:v>
                </c:pt>
                <c:pt idx="2366">
                  <c:v>2.7337962962962963E-2</c:v>
                </c:pt>
                <c:pt idx="2367">
                  <c:v>2.7349537037037037E-2</c:v>
                </c:pt>
                <c:pt idx="2368">
                  <c:v>2.736111111111111E-2</c:v>
                </c:pt>
                <c:pt idx="2369">
                  <c:v>2.7372685185185184E-2</c:v>
                </c:pt>
                <c:pt idx="2370">
                  <c:v>2.7384259259259257E-2</c:v>
                </c:pt>
                <c:pt idx="2371">
                  <c:v>2.7395833333333338E-2</c:v>
                </c:pt>
                <c:pt idx="2372">
                  <c:v>2.7407407407407408E-2</c:v>
                </c:pt>
                <c:pt idx="2373">
                  <c:v>2.7418981481481485E-2</c:v>
                </c:pt>
                <c:pt idx="2374">
                  <c:v>2.7430555555555555E-2</c:v>
                </c:pt>
                <c:pt idx="2375">
                  <c:v>2.7442129629629632E-2</c:v>
                </c:pt>
                <c:pt idx="2376">
                  <c:v>2.7453703703703702E-2</c:v>
                </c:pt>
                <c:pt idx="2377">
                  <c:v>2.7465277777777772E-2</c:v>
                </c:pt>
                <c:pt idx="2378">
                  <c:v>2.7476851851851853E-2</c:v>
                </c:pt>
                <c:pt idx="2379">
                  <c:v>2.7488425925925927E-2</c:v>
                </c:pt>
                <c:pt idx="2380">
                  <c:v>2.75E-2</c:v>
                </c:pt>
                <c:pt idx="2381">
                  <c:v>2.7511574074074074E-2</c:v>
                </c:pt>
                <c:pt idx="2382">
                  <c:v>2.7523148148148147E-2</c:v>
                </c:pt>
                <c:pt idx="2383">
                  <c:v>2.7534722222222221E-2</c:v>
                </c:pt>
                <c:pt idx="2384">
                  <c:v>2.7546296296296294E-2</c:v>
                </c:pt>
                <c:pt idx="2385">
                  <c:v>2.7557870370370368E-2</c:v>
                </c:pt>
                <c:pt idx="2386">
                  <c:v>2.7569444444444448E-2</c:v>
                </c:pt>
                <c:pt idx="2387">
                  <c:v>2.7581018518518519E-2</c:v>
                </c:pt>
                <c:pt idx="2388">
                  <c:v>2.7592592592592596E-2</c:v>
                </c:pt>
                <c:pt idx="2389">
                  <c:v>2.7604166666666666E-2</c:v>
                </c:pt>
                <c:pt idx="2390">
                  <c:v>2.7615740740740743E-2</c:v>
                </c:pt>
                <c:pt idx="2391">
                  <c:v>2.7627314814814813E-2</c:v>
                </c:pt>
                <c:pt idx="2392">
                  <c:v>2.763888888888889E-2</c:v>
                </c:pt>
                <c:pt idx="2393">
                  <c:v>2.7650462962962963E-2</c:v>
                </c:pt>
                <c:pt idx="2394">
                  <c:v>2.7662037037037041E-2</c:v>
                </c:pt>
                <c:pt idx="2395">
                  <c:v>2.7673611111111111E-2</c:v>
                </c:pt>
                <c:pt idx="2396">
                  <c:v>2.7685185185185188E-2</c:v>
                </c:pt>
                <c:pt idx="2397">
                  <c:v>2.7696759259259258E-2</c:v>
                </c:pt>
                <c:pt idx="2398">
                  <c:v>2.7708333333333331E-2</c:v>
                </c:pt>
                <c:pt idx="2399">
                  <c:v>2.7719907407407405E-2</c:v>
                </c:pt>
                <c:pt idx="2400">
                  <c:v>2.7731481481481478E-2</c:v>
                </c:pt>
                <c:pt idx="2401">
                  <c:v>2.7743055555555559E-2</c:v>
                </c:pt>
                <c:pt idx="2402">
                  <c:v>2.7754629629629629E-2</c:v>
                </c:pt>
                <c:pt idx="2403">
                  <c:v>2.7766203703703706E-2</c:v>
                </c:pt>
                <c:pt idx="2404">
                  <c:v>2.7777777777777776E-2</c:v>
                </c:pt>
                <c:pt idx="2405">
                  <c:v>2.7789351851851853E-2</c:v>
                </c:pt>
                <c:pt idx="2406">
                  <c:v>2.7800925925925923E-2</c:v>
                </c:pt>
                <c:pt idx="2407">
                  <c:v>2.78125E-2</c:v>
                </c:pt>
                <c:pt idx="2408">
                  <c:v>2.7824074074074074E-2</c:v>
                </c:pt>
                <c:pt idx="2409">
                  <c:v>2.7835648148148151E-2</c:v>
                </c:pt>
                <c:pt idx="2410">
                  <c:v>2.7847222222222221E-2</c:v>
                </c:pt>
                <c:pt idx="2411">
                  <c:v>2.7858796296296298E-2</c:v>
                </c:pt>
                <c:pt idx="2412">
                  <c:v>2.7870370370370368E-2</c:v>
                </c:pt>
                <c:pt idx="2413">
                  <c:v>2.7881944444444445E-2</c:v>
                </c:pt>
                <c:pt idx="2414">
                  <c:v>2.7893518518518515E-2</c:v>
                </c:pt>
                <c:pt idx="2415">
                  <c:v>2.7905092592592592E-2</c:v>
                </c:pt>
                <c:pt idx="2416">
                  <c:v>2.7916666666666669E-2</c:v>
                </c:pt>
                <c:pt idx="2417">
                  <c:v>2.7928240740740743E-2</c:v>
                </c:pt>
                <c:pt idx="2418">
                  <c:v>2.7939814814814817E-2</c:v>
                </c:pt>
                <c:pt idx="2419">
                  <c:v>2.7951388888888887E-2</c:v>
                </c:pt>
                <c:pt idx="2420">
                  <c:v>2.7962962962962964E-2</c:v>
                </c:pt>
                <c:pt idx="2421">
                  <c:v>2.7974537037037034E-2</c:v>
                </c:pt>
                <c:pt idx="2422">
                  <c:v>2.7986111111111111E-2</c:v>
                </c:pt>
                <c:pt idx="2423">
                  <c:v>2.7997685185185184E-2</c:v>
                </c:pt>
                <c:pt idx="2424">
                  <c:v>2.8009259259259262E-2</c:v>
                </c:pt>
                <c:pt idx="2425">
                  <c:v>2.8020833333333332E-2</c:v>
                </c:pt>
                <c:pt idx="2426">
                  <c:v>2.8032407407407409E-2</c:v>
                </c:pt>
                <c:pt idx="2427">
                  <c:v>2.8043981481481479E-2</c:v>
                </c:pt>
                <c:pt idx="2428">
                  <c:v>2.8055555555555556E-2</c:v>
                </c:pt>
                <c:pt idx="2429">
                  <c:v>2.8067129629629626E-2</c:v>
                </c:pt>
                <c:pt idx="2430">
                  <c:v>2.8078703703703703E-2</c:v>
                </c:pt>
                <c:pt idx="2431">
                  <c:v>2.809027777777778E-2</c:v>
                </c:pt>
                <c:pt idx="2432">
                  <c:v>2.8101851851851854E-2</c:v>
                </c:pt>
                <c:pt idx="2433">
                  <c:v>2.8113425925925927E-2</c:v>
                </c:pt>
                <c:pt idx="2434">
                  <c:v>2.8125000000000001E-2</c:v>
                </c:pt>
                <c:pt idx="2435">
                  <c:v>2.8136574074074074E-2</c:v>
                </c:pt>
                <c:pt idx="2436">
                  <c:v>2.8148148148148148E-2</c:v>
                </c:pt>
                <c:pt idx="2437">
                  <c:v>2.8159722222222221E-2</c:v>
                </c:pt>
                <c:pt idx="2438">
                  <c:v>2.8171296296296302E-2</c:v>
                </c:pt>
                <c:pt idx="2439">
                  <c:v>2.8182870370370372E-2</c:v>
                </c:pt>
                <c:pt idx="2440">
                  <c:v>2.8194444444444442E-2</c:v>
                </c:pt>
                <c:pt idx="2441">
                  <c:v>2.8206018518518519E-2</c:v>
                </c:pt>
                <c:pt idx="2442">
                  <c:v>2.8217592592592589E-2</c:v>
                </c:pt>
                <c:pt idx="2443">
                  <c:v>2.8229166666666666E-2</c:v>
                </c:pt>
                <c:pt idx="2444">
                  <c:v>2.8240740740740736E-2</c:v>
                </c:pt>
                <c:pt idx="2445">
                  <c:v>2.8252314814814813E-2</c:v>
                </c:pt>
                <c:pt idx="2446">
                  <c:v>2.826388888888889E-2</c:v>
                </c:pt>
                <c:pt idx="2447">
                  <c:v>2.8275462962962964E-2</c:v>
                </c:pt>
                <c:pt idx="2448">
                  <c:v>2.8287037037037038E-2</c:v>
                </c:pt>
                <c:pt idx="2449">
                  <c:v>2.8298611111111111E-2</c:v>
                </c:pt>
                <c:pt idx="2450">
                  <c:v>2.8310185185185185E-2</c:v>
                </c:pt>
                <c:pt idx="2451">
                  <c:v>2.8321759259259258E-2</c:v>
                </c:pt>
                <c:pt idx="2452">
                  <c:v>2.8333333333333332E-2</c:v>
                </c:pt>
                <c:pt idx="2453">
                  <c:v>2.8344907407407412E-2</c:v>
                </c:pt>
                <c:pt idx="2454">
                  <c:v>2.8356481481481483E-2</c:v>
                </c:pt>
                <c:pt idx="2455">
                  <c:v>2.836805555555556E-2</c:v>
                </c:pt>
                <c:pt idx="2456">
                  <c:v>2.837962962962963E-2</c:v>
                </c:pt>
                <c:pt idx="2457">
                  <c:v>2.8391203703703707E-2</c:v>
                </c:pt>
                <c:pt idx="2458">
                  <c:v>2.8402777777777777E-2</c:v>
                </c:pt>
                <c:pt idx="2459">
                  <c:v>2.8414351851851847E-2</c:v>
                </c:pt>
                <c:pt idx="2460">
                  <c:v>2.8425925925925924E-2</c:v>
                </c:pt>
                <c:pt idx="2461">
                  <c:v>2.8437500000000001E-2</c:v>
                </c:pt>
                <c:pt idx="2462">
                  <c:v>2.8449074074074075E-2</c:v>
                </c:pt>
                <c:pt idx="2463">
                  <c:v>2.8460648148148148E-2</c:v>
                </c:pt>
                <c:pt idx="2464">
                  <c:v>2.8472222222222222E-2</c:v>
                </c:pt>
                <c:pt idx="2465">
                  <c:v>2.8483796296296295E-2</c:v>
                </c:pt>
                <c:pt idx="2466">
                  <c:v>2.8495370370370369E-2</c:v>
                </c:pt>
                <c:pt idx="2467">
                  <c:v>2.8506944444444442E-2</c:v>
                </c:pt>
                <c:pt idx="2468">
                  <c:v>2.8518518518518523E-2</c:v>
                </c:pt>
                <c:pt idx="2469">
                  <c:v>2.8530092592592593E-2</c:v>
                </c:pt>
                <c:pt idx="2470">
                  <c:v>2.854166666666667E-2</c:v>
                </c:pt>
                <c:pt idx="2471">
                  <c:v>2.855324074074074E-2</c:v>
                </c:pt>
                <c:pt idx="2472">
                  <c:v>2.8564814814814817E-2</c:v>
                </c:pt>
                <c:pt idx="2473">
                  <c:v>2.8576388888888887E-2</c:v>
                </c:pt>
                <c:pt idx="2474">
                  <c:v>2.8587962962962964E-2</c:v>
                </c:pt>
                <c:pt idx="2475">
                  <c:v>2.8599537037037034E-2</c:v>
                </c:pt>
                <c:pt idx="2476">
                  <c:v>2.8611111111111115E-2</c:v>
                </c:pt>
                <c:pt idx="2477">
                  <c:v>2.8622685185185185E-2</c:v>
                </c:pt>
                <c:pt idx="2478">
                  <c:v>2.8634259259259262E-2</c:v>
                </c:pt>
                <c:pt idx="2479">
                  <c:v>2.8645833333333332E-2</c:v>
                </c:pt>
                <c:pt idx="2480">
                  <c:v>2.8657407407407406E-2</c:v>
                </c:pt>
                <c:pt idx="2481">
                  <c:v>2.8668981481481479E-2</c:v>
                </c:pt>
                <c:pt idx="2482">
                  <c:v>2.8680555555555553E-2</c:v>
                </c:pt>
                <c:pt idx="2483">
                  <c:v>2.8692129629629633E-2</c:v>
                </c:pt>
                <c:pt idx="2484">
                  <c:v>2.8703703703703703E-2</c:v>
                </c:pt>
                <c:pt idx="2485">
                  <c:v>2.8715277777777781E-2</c:v>
                </c:pt>
                <c:pt idx="2486">
                  <c:v>2.8726851851851851E-2</c:v>
                </c:pt>
                <c:pt idx="2487">
                  <c:v>2.8738425925925928E-2</c:v>
                </c:pt>
                <c:pt idx="2488">
                  <c:v>2.8749999999999998E-2</c:v>
                </c:pt>
                <c:pt idx="2489">
                  <c:v>2.8761574074074075E-2</c:v>
                </c:pt>
                <c:pt idx="2490">
                  <c:v>2.8773148148148145E-2</c:v>
                </c:pt>
                <c:pt idx="2491">
                  <c:v>2.8784722222222225E-2</c:v>
                </c:pt>
                <c:pt idx="2492">
                  <c:v>2.8796296296296296E-2</c:v>
                </c:pt>
                <c:pt idx="2493">
                  <c:v>2.8807870370370373E-2</c:v>
                </c:pt>
                <c:pt idx="2494">
                  <c:v>2.8819444444444443E-2</c:v>
                </c:pt>
                <c:pt idx="2495">
                  <c:v>2.883101851851852E-2</c:v>
                </c:pt>
                <c:pt idx="2496">
                  <c:v>2.884259259259259E-2</c:v>
                </c:pt>
                <c:pt idx="2497">
                  <c:v>2.8854166666666667E-2</c:v>
                </c:pt>
                <c:pt idx="2498">
                  <c:v>2.8865740740740744E-2</c:v>
                </c:pt>
                <c:pt idx="2499">
                  <c:v>2.8877314814814817E-2</c:v>
                </c:pt>
                <c:pt idx="2500">
                  <c:v>2.8888888888888891E-2</c:v>
                </c:pt>
                <c:pt idx="2501">
                  <c:v>2.8900462962962961E-2</c:v>
                </c:pt>
                <c:pt idx="2502">
                  <c:v>2.8912037037037038E-2</c:v>
                </c:pt>
                <c:pt idx="2503">
                  <c:v>2.8923611111111108E-2</c:v>
                </c:pt>
                <c:pt idx="2504">
                  <c:v>2.8935185185185185E-2</c:v>
                </c:pt>
                <c:pt idx="2505">
                  <c:v>2.8946759259259255E-2</c:v>
                </c:pt>
                <c:pt idx="2506">
                  <c:v>2.8958333333333336E-2</c:v>
                </c:pt>
                <c:pt idx="2507">
                  <c:v>2.8969907407407406E-2</c:v>
                </c:pt>
                <c:pt idx="2508">
                  <c:v>2.8981481481481483E-2</c:v>
                </c:pt>
                <c:pt idx="2509">
                  <c:v>2.8993055555555553E-2</c:v>
                </c:pt>
                <c:pt idx="2510">
                  <c:v>2.900462962962963E-2</c:v>
                </c:pt>
                <c:pt idx="2511">
                  <c:v>2.90162037037037E-2</c:v>
                </c:pt>
                <c:pt idx="2512">
                  <c:v>2.9027777777777777E-2</c:v>
                </c:pt>
                <c:pt idx="2513">
                  <c:v>2.9039351851851854E-2</c:v>
                </c:pt>
                <c:pt idx="2514">
                  <c:v>2.9050925925925928E-2</c:v>
                </c:pt>
                <c:pt idx="2515">
                  <c:v>2.9062500000000002E-2</c:v>
                </c:pt>
                <c:pt idx="2516">
                  <c:v>2.9074074074074075E-2</c:v>
                </c:pt>
                <c:pt idx="2517">
                  <c:v>2.9085648148148149E-2</c:v>
                </c:pt>
                <c:pt idx="2518">
                  <c:v>2.9097222222222222E-2</c:v>
                </c:pt>
                <c:pt idx="2519">
                  <c:v>2.9108796296296296E-2</c:v>
                </c:pt>
                <c:pt idx="2520">
                  <c:v>2.9120370370370366E-2</c:v>
                </c:pt>
                <c:pt idx="2521">
                  <c:v>2.9131944444444446E-2</c:v>
                </c:pt>
                <c:pt idx="2522">
                  <c:v>2.9143518518518517E-2</c:v>
                </c:pt>
                <c:pt idx="2523">
                  <c:v>2.9155092592592594E-2</c:v>
                </c:pt>
                <c:pt idx="2524">
                  <c:v>2.9166666666666664E-2</c:v>
                </c:pt>
                <c:pt idx="2525">
                  <c:v>2.9178240740740741E-2</c:v>
                </c:pt>
                <c:pt idx="2526">
                  <c:v>2.9189814814814811E-2</c:v>
                </c:pt>
                <c:pt idx="2527">
                  <c:v>2.9201388888888888E-2</c:v>
                </c:pt>
                <c:pt idx="2528">
                  <c:v>2.9212962962962965E-2</c:v>
                </c:pt>
                <c:pt idx="2529">
                  <c:v>2.9224537037037038E-2</c:v>
                </c:pt>
                <c:pt idx="2530">
                  <c:v>2.9236111111111112E-2</c:v>
                </c:pt>
                <c:pt idx="2531">
                  <c:v>2.9247685185185186E-2</c:v>
                </c:pt>
                <c:pt idx="2532">
                  <c:v>2.9259259259259259E-2</c:v>
                </c:pt>
                <c:pt idx="2533">
                  <c:v>2.9270833333333333E-2</c:v>
                </c:pt>
                <c:pt idx="2534">
                  <c:v>2.9282407407407406E-2</c:v>
                </c:pt>
                <c:pt idx="2535">
                  <c:v>2.929398148148148E-2</c:v>
                </c:pt>
                <c:pt idx="2536">
                  <c:v>2.9305555555555557E-2</c:v>
                </c:pt>
                <c:pt idx="2537">
                  <c:v>2.9317129629629634E-2</c:v>
                </c:pt>
                <c:pt idx="2538">
                  <c:v>2.9328703703703704E-2</c:v>
                </c:pt>
                <c:pt idx="2539">
                  <c:v>2.9340277777777781E-2</c:v>
                </c:pt>
                <c:pt idx="2540">
                  <c:v>2.9351851851851851E-2</c:v>
                </c:pt>
                <c:pt idx="2541">
                  <c:v>2.9363425925925921E-2</c:v>
                </c:pt>
                <c:pt idx="2542">
                  <c:v>2.9374999999999998E-2</c:v>
                </c:pt>
                <c:pt idx="2543">
                  <c:v>2.9386574074074075E-2</c:v>
                </c:pt>
                <c:pt idx="2544">
                  <c:v>2.9398148148148149E-2</c:v>
                </c:pt>
                <c:pt idx="2545">
                  <c:v>2.9409722222222223E-2</c:v>
                </c:pt>
                <c:pt idx="2546">
                  <c:v>2.9421296296296296E-2</c:v>
                </c:pt>
                <c:pt idx="2547">
                  <c:v>2.943287037037037E-2</c:v>
                </c:pt>
                <c:pt idx="2548">
                  <c:v>2.9444444444444443E-2</c:v>
                </c:pt>
                <c:pt idx="2549">
                  <c:v>2.9456018518518517E-2</c:v>
                </c:pt>
                <c:pt idx="2550">
                  <c:v>2.946759259259259E-2</c:v>
                </c:pt>
                <c:pt idx="2551">
                  <c:v>2.9479166666666667E-2</c:v>
                </c:pt>
                <c:pt idx="2552">
                  <c:v>2.9490740740740744E-2</c:v>
                </c:pt>
                <c:pt idx="2553">
                  <c:v>2.9502314814814815E-2</c:v>
                </c:pt>
                <c:pt idx="2554">
                  <c:v>2.9513888888888892E-2</c:v>
                </c:pt>
                <c:pt idx="2555">
                  <c:v>2.9525462962962962E-2</c:v>
                </c:pt>
                <c:pt idx="2556">
                  <c:v>2.9537037037037039E-2</c:v>
                </c:pt>
                <c:pt idx="2557">
                  <c:v>2.9548611111111109E-2</c:v>
                </c:pt>
                <c:pt idx="2558">
                  <c:v>2.9560185185185189E-2</c:v>
                </c:pt>
                <c:pt idx="2559">
                  <c:v>2.9571759259259259E-2</c:v>
                </c:pt>
                <c:pt idx="2560">
                  <c:v>2.9583333333333336E-2</c:v>
                </c:pt>
                <c:pt idx="2561">
                  <c:v>2.9594907407407407E-2</c:v>
                </c:pt>
                <c:pt idx="2562">
                  <c:v>2.960648148148148E-2</c:v>
                </c:pt>
                <c:pt idx="2563">
                  <c:v>2.9618055555555554E-2</c:v>
                </c:pt>
                <c:pt idx="2564">
                  <c:v>2.9629629629629627E-2</c:v>
                </c:pt>
                <c:pt idx="2565">
                  <c:v>2.9641203703703701E-2</c:v>
                </c:pt>
                <c:pt idx="2566">
                  <c:v>2.9652777777777778E-2</c:v>
                </c:pt>
                <c:pt idx="2567">
                  <c:v>2.9664351851851855E-2</c:v>
                </c:pt>
                <c:pt idx="2568">
                  <c:v>2.9675925925925925E-2</c:v>
                </c:pt>
                <c:pt idx="2569">
                  <c:v>2.9687500000000002E-2</c:v>
                </c:pt>
                <c:pt idx="2570">
                  <c:v>2.9699074074074072E-2</c:v>
                </c:pt>
                <c:pt idx="2571">
                  <c:v>2.9710648148148149E-2</c:v>
                </c:pt>
                <c:pt idx="2572">
                  <c:v>2.9722222222222219E-2</c:v>
                </c:pt>
                <c:pt idx="2573">
                  <c:v>2.97337962962963E-2</c:v>
                </c:pt>
                <c:pt idx="2574">
                  <c:v>2.974537037037037E-2</c:v>
                </c:pt>
                <c:pt idx="2575">
                  <c:v>2.9756944444444447E-2</c:v>
                </c:pt>
                <c:pt idx="2576">
                  <c:v>2.9768518518518517E-2</c:v>
                </c:pt>
                <c:pt idx="2577">
                  <c:v>2.9780092592592594E-2</c:v>
                </c:pt>
                <c:pt idx="2578">
                  <c:v>2.9791666666666664E-2</c:v>
                </c:pt>
                <c:pt idx="2579">
                  <c:v>2.9803240740740741E-2</c:v>
                </c:pt>
                <c:pt idx="2580">
                  <c:v>2.9814814814814811E-2</c:v>
                </c:pt>
                <c:pt idx="2581">
                  <c:v>2.9826388888888892E-2</c:v>
                </c:pt>
                <c:pt idx="2582">
                  <c:v>2.9837962962962965E-2</c:v>
                </c:pt>
                <c:pt idx="2583">
                  <c:v>2.9849537037037036E-2</c:v>
                </c:pt>
                <c:pt idx="2584">
                  <c:v>2.9861111111111113E-2</c:v>
                </c:pt>
                <c:pt idx="2585">
                  <c:v>2.9872685185185183E-2</c:v>
                </c:pt>
                <c:pt idx="2586">
                  <c:v>2.988425925925926E-2</c:v>
                </c:pt>
                <c:pt idx="2587">
                  <c:v>2.989583333333333E-2</c:v>
                </c:pt>
                <c:pt idx="2588">
                  <c:v>2.990740740740741E-2</c:v>
                </c:pt>
                <c:pt idx="2589">
                  <c:v>2.991898148148148E-2</c:v>
                </c:pt>
                <c:pt idx="2590">
                  <c:v>2.9930555555555557E-2</c:v>
                </c:pt>
                <c:pt idx="2591">
                  <c:v>2.9942129629629628E-2</c:v>
                </c:pt>
                <c:pt idx="2592">
                  <c:v>2.9953703703703705E-2</c:v>
                </c:pt>
                <c:pt idx="2593">
                  <c:v>2.9965277777777775E-2</c:v>
                </c:pt>
                <c:pt idx="2594">
                  <c:v>2.9976851851851852E-2</c:v>
                </c:pt>
                <c:pt idx="2595">
                  <c:v>2.9988425925925922E-2</c:v>
                </c:pt>
                <c:pt idx="2596">
                  <c:v>3.0000000000000002E-2</c:v>
                </c:pt>
                <c:pt idx="2597">
                  <c:v>3.0011574074074076E-2</c:v>
                </c:pt>
                <c:pt idx="2598">
                  <c:v>3.0023148148148149E-2</c:v>
                </c:pt>
                <c:pt idx="2599">
                  <c:v>3.0034722222222223E-2</c:v>
                </c:pt>
                <c:pt idx="2600">
                  <c:v>3.0046296296296297E-2</c:v>
                </c:pt>
                <c:pt idx="2601">
                  <c:v>3.005787037037037E-2</c:v>
                </c:pt>
                <c:pt idx="2602">
                  <c:v>3.006944444444444E-2</c:v>
                </c:pt>
                <c:pt idx="2603">
                  <c:v>3.0081018518518521E-2</c:v>
                </c:pt>
                <c:pt idx="2604">
                  <c:v>3.0092592592592591E-2</c:v>
                </c:pt>
                <c:pt idx="2605">
                  <c:v>3.0104166666666668E-2</c:v>
                </c:pt>
                <c:pt idx="2606">
                  <c:v>3.0115740740740738E-2</c:v>
                </c:pt>
                <c:pt idx="2607">
                  <c:v>3.0127314814814815E-2</c:v>
                </c:pt>
                <c:pt idx="2608">
                  <c:v>3.0138888888888885E-2</c:v>
                </c:pt>
                <c:pt idx="2609">
                  <c:v>3.0150462962962962E-2</c:v>
                </c:pt>
                <c:pt idx="2610">
                  <c:v>3.0162037037037032E-2</c:v>
                </c:pt>
                <c:pt idx="2611">
                  <c:v>3.0173611111111113E-2</c:v>
                </c:pt>
                <c:pt idx="2612">
                  <c:v>3.0185185185185186E-2</c:v>
                </c:pt>
                <c:pt idx="2613">
                  <c:v>3.019675925925926E-2</c:v>
                </c:pt>
                <c:pt idx="2614">
                  <c:v>3.0208333333333334E-2</c:v>
                </c:pt>
                <c:pt idx="2615">
                  <c:v>3.0219907407407407E-2</c:v>
                </c:pt>
                <c:pt idx="2616">
                  <c:v>3.0231481481481481E-2</c:v>
                </c:pt>
                <c:pt idx="2617">
                  <c:v>3.0243055555555554E-2</c:v>
                </c:pt>
                <c:pt idx="2618">
                  <c:v>3.0254629629629631E-2</c:v>
                </c:pt>
                <c:pt idx="2619">
                  <c:v>3.0266203703703708E-2</c:v>
                </c:pt>
                <c:pt idx="2620">
                  <c:v>3.0277777777777778E-2</c:v>
                </c:pt>
                <c:pt idx="2621">
                  <c:v>3.0289351851851855E-2</c:v>
                </c:pt>
                <c:pt idx="2622">
                  <c:v>3.0300925925925926E-2</c:v>
                </c:pt>
                <c:pt idx="2623">
                  <c:v>3.0312499999999996E-2</c:v>
                </c:pt>
                <c:pt idx="2624">
                  <c:v>3.0324074074074073E-2</c:v>
                </c:pt>
                <c:pt idx="2625">
                  <c:v>3.0335648148148143E-2</c:v>
                </c:pt>
                <c:pt idx="2626">
                  <c:v>3.0347222222222223E-2</c:v>
                </c:pt>
                <c:pt idx="2627">
                  <c:v>3.0358796296296297E-2</c:v>
                </c:pt>
                <c:pt idx="2628">
                  <c:v>3.037037037037037E-2</c:v>
                </c:pt>
                <c:pt idx="2629">
                  <c:v>3.0381944444444444E-2</c:v>
                </c:pt>
                <c:pt idx="2630">
                  <c:v>3.0393518518518518E-2</c:v>
                </c:pt>
                <c:pt idx="2631">
                  <c:v>3.0405092592592591E-2</c:v>
                </c:pt>
                <c:pt idx="2632">
                  <c:v>3.0416666666666665E-2</c:v>
                </c:pt>
                <c:pt idx="2633">
                  <c:v>3.0428240740740742E-2</c:v>
                </c:pt>
                <c:pt idx="2634">
                  <c:v>3.0439814814814819E-2</c:v>
                </c:pt>
                <c:pt idx="2635">
                  <c:v>3.0451388888888889E-2</c:v>
                </c:pt>
                <c:pt idx="2636">
                  <c:v>3.0462962962962966E-2</c:v>
                </c:pt>
                <c:pt idx="2637">
                  <c:v>3.0474537037037036E-2</c:v>
                </c:pt>
                <c:pt idx="2638">
                  <c:v>3.0486111111111113E-2</c:v>
                </c:pt>
                <c:pt idx="2639">
                  <c:v>3.0497685185185183E-2</c:v>
                </c:pt>
                <c:pt idx="2640">
                  <c:v>3.050925925925926E-2</c:v>
                </c:pt>
                <c:pt idx="2641">
                  <c:v>3.0520833333333334E-2</c:v>
                </c:pt>
                <c:pt idx="2642">
                  <c:v>3.0532407407407411E-2</c:v>
                </c:pt>
                <c:pt idx="2643">
                  <c:v>3.0543981481481481E-2</c:v>
                </c:pt>
                <c:pt idx="2644">
                  <c:v>3.0555555555555555E-2</c:v>
                </c:pt>
                <c:pt idx="2645">
                  <c:v>3.0567129629629628E-2</c:v>
                </c:pt>
                <c:pt idx="2646">
                  <c:v>3.0578703703703702E-2</c:v>
                </c:pt>
                <c:pt idx="2647">
                  <c:v>3.0590277777777775E-2</c:v>
                </c:pt>
                <c:pt idx="2648">
                  <c:v>3.0601851851851852E-2</c:v>
                </c:pt>
                <c:pt idx="2649">
                  <c:v>3.0613425925925929E-2</c:v>
                </c:pt>
                <c:pt idx="2650">
                  <c:v>3.0624999999999999E-2</c:v>
                </c:pt>
                <c:pt idx="2651">
                  <c:v>3.0636574074074076E-2</c:v>
                </c:pt>
                <c:pt idx="2652">
                  <c:v>3.0648148148148147E-2</c:v>
                </c:pt>
                <c:pt idx="2653">
                  <c:v>3.0659722222222224E-2</c:v>
                </c:pt>
                <c:pt idx="2654">
                  <c:v>3.0671296296296294E-2</c:v>
                </c:pt>
                <c:pt idx="2655">
                  <c:v>3.0682870370370371E-2</c:v>
                </c:pt>
                <c:pt idx="2656">
                  <c:v>3.0694444444444444E-2</c:v>
                </c:pt>
                <c:pt idx="2657">
                  <c:v>3.0706018518518521E-2</c:v>
                </c:pt>
                <c:pt idx="2658">
                  <c:v>3.0717592592592591E-2</c:v>
                </c:pt>
                <c:pt idx="2659">
                  <c:v>3.0729166666666669E-2</c:v>
                </c:pt>
                <c:pt idx="2660">
                  <c:v>3.0740740740740739E-2</c:v>
                </c:pt>
                <c:pt idx="2661">
                  <c:v>3.0752314814814816E-2</c:v>
                </c:pt>
                <c:pt idx="2662">
                  <c:v>3.0763888888888886E-2</c:v>
                </c:pt>
                <c:pt idx="2663">
                  <c:v>3.0775462962962966E-2</c:v>
                </c:pt>
                <c:pt idx="2664">
                  <c:v>3.078703703703704E-2</c:v>
                </c:pt>
                <c:pt idx="2665">
                  <c:v>3.079861111111111E-2</c:v>
                </c:pt>
                <c:pt idx="2666">
                  <c:v>3.0810185185185187E-2</c:v>
                </c:pt>
                <c:pt idx="2667">
                  <c:v>3.0821759259259257E-2</c:v>
                </c:pt>
                <c:pt idx="2668">
                  <c:v>3.0833333333333334E-2</c:v>
                </c:pt>
                <c:pt idx="2669">
                  <c:v>3.0844907407407404E-2</c:v>
                </c:pt>
                <c:pt idx="2670">
                  <c:v>3.0856481481481481E-2</c:v>
                </c:pt>
                <c:pt idx="2671">
                  <c:v>3.0868055555555555E-2</c:v>
                </c:pt>
                <c:pt idx="2672">
                  <c:v>3.0879629629629632E-2</c:v>
                </c:pt>
                <c:pt idx="2673">
                  <c:v>3.0891203703703702E-2</c:v>
                </c:pt>
                <c:pt idx="2674">
                  <c:v>3.0902777777777779E-2</c:v>
                </c:pt>
                <c:pt idx="2675">
                  <c:v>3.0914351851851849E-2</c:v>
                </c:pt>
                <c:pt idx="2676">
                  <c:v>3.0925925925925926E-2</c:v>
                </c:pt>
                <c:pt idx="2677">
                  <c:v>3.0937499999999996E-2</c:v>
                </c:pt>
                <c:pt idx="2678">
                  <c:v>3.0949074074074077E-2</c:v>
                </c:pt>
                <c:pt idx="2679">
                  <c:v>3.096064814814815E-2</c:v>
                </c:pt>
                <c:pt idx="2680">
                  <c:v>3.0972222222222224E-2</c:v>
                </c:pt>
                <c:pt idx="2681">
                  <c:v>3.0983796296296297E-2</c:v>
                </c:pt>
                <c:pt idx="2682">
                  <c:v>3.0995370370370371E-2</c:v>
                </c:pt>
                <c:pt idx="2683">
                  <c:v>3.1006944444444445E-2</c:v>
                </c:pt>
                <c:pt idx="2684">
                  <c:v>3.1018518518518515E-2</c:v>
                </c:pt>
                <c:pt idx="2685">
                  <c:v>3.1030092592592592E-2</c:v>
                </c:pt>
                <c:pt idx="2686">
                  <c:v>3.1041666666666665E-2</c:v>
                </c:pt>
                <c:pt idx="2687">
                  <c:v>3.1053240740740742E-2</c:v>
                </c:pt>
                <c:pt idx="2688">
                  <c:v>3.1064814814814812E-2</c:v>
                </c:pt>
                <c:pt idx="2689">
                  <c:v>3.107638888888889E-2</c:v>
                </c:pt>
                <c:pt idx="2690">
                  <c:v>3.108796296296296E-2</c:v>
                </c:pt>
                <c:pt idx="2691">
                  <c:v>3.1099537037037037E-2</c:v>
                </c:pt>
                <c:pt idx="2692">
                  <c:v>3.1111111111111107E-2</c:v>
                </c:pt>
                <c:pt idx="2693">
                  <c:v>3.1122685185185187E-2</c:v>
                </c:pt>
                <c:pt idx="2694">
                  <c:v>3.1134259259259261E-2</c:v>
                </c:pt>
                <c:pt idx="2695">
                  <c:v>3.1145833333333334E-2</c:v>
                </c:pt>
                <c:pt idx="2696">
                  <c:v>3.1157407407407408E-2</c:v>
                </c:pt>
                <c:pt idx="2697">
                  <c:v>3.1168981481481482E-2</c:v>
                </c:pt>
                <c:pt idx="2698">
                  <c:v>3.1180555555555555E-2</c:v>
                </c:pt>
                <c:pt idx="2699">
                  <c:v>3.1192129629629629E-2</c:v>
                </c:pt>
                <c:pt idx="2700">
                  <c:v>3.1203703703703702E-2</c:v>
                </c:pt>
                <c:pt idx="2701">
                  <c:v>3.1215277777777783E-2</c:v>
                </c:pt>
                <c:pt idx="2702">
                  <c:v>3.1226851851851853E-2</c:v>
                </c:pt>
                <c:pt idx="2703">
                  <c:v>3.123842592592593E-2</c:v>
                </c:pt>
                <c:pt idx="2704">
                  <c:v>3.125E-2</c:v>
                </c:pt>
                <c:pt idx="2705">
                  <c:v>3.1261574074074074E-2</c:v>
                </c:pt>
                <c:pt idx="2706">
                  <c:v>3.1273148148148147E-2</c:v>
                </c:pt>
                <c:pt idx="2707">
                  <c:v>3.1284722222222221E-2</c:v>
                </c:pt>
                <c:pt idx="2708">
                  <c:v>3.1296296296296301E-2</c:v>
                </c:pt>
                <c:pt idx="2709">
                  <c:v>3.1307870370370368E-2</c:v>
                </c:pt>
                <c:pt idx="2710">
                  <c:v>3.1319444444444448E-2</c:v>
                </c:pt>
                <c:pt idx="2711">
                  <c:v>3.1331018518518515E-2</c:v>
                </c:pt>
                <c:pt idx="2712">
                  <c:v>3.1342592592592596E-2</c:v>
                </c:pt>
                <c:pt idx="2713">
                  <c:v>3.1354166666666662E-2</c:v>
                </c:pt>
                <c:pt idx="2714">
                  <c:v>3.1365740740740743E-2</c:v>
                </c:pt>
                <c:pt idx="2715">
                  <c:v>3.1377314814814809E-2</c:v>
                </c:pt>
                <c:pt idx="2716">
                  <c:v>3.138888888888889E-2</c:v>
                </c:pt>
                <c:pt idx="2717">
                  <c:v>3.1400462962962963E-2</c:v>
                </c:pt>
                <c:pt idx="2718">
                  <c:v>3.1412037037037037E-2</c:v>
                </c:pt>
                <c:pt idx="2719">
                  <c:v>3.142361111111111E-2</c:v>
                </c:pt>
                <c:pt idx="2720">
                  <c:v>3.1435185185185184E-2</c:v>
                </c:pt>
                <c:pt idx="2721">
                  <c:v>3.1446759259259258E-2</c:v>
                </c:pt>
                <c:pt idx="2722">
                  <c:v>3.1458333333333331E-2</c:v>
                </c:pt>
                <c:pt idx="2723">
                  <c:v>3.1469907407407412E-2</c:v>
                </c:pt>
                <c:pt idx="2724">
                  <c:v>3.1481481481481485E-2</c:v>
                </c:pt>
                <c:pt idx="2725">
                  <c:v>3.1493055555555559E-2</c:v>
                </c:pt>
                <c:pt idx="2726">
                  <c:v>3.1504629629629625E-2</c:v>
                </c:pt>
                <c:pt idx="2727">
                  <c:v>3.1516203703703706E-2</c:v>
                </c:pt>
                <c:pt idx="2728">
                  <c:v>3.1527777777777773E-2</c:v>
                </c:pt>
                <c:pt idx="2729">
                  <c:v>3.1539351851851853E-2</c:v>
                </c:pt>
                <c:pt idx="2730">
                  <c:v>3.155092592592592E-2</c:v>
                </c:pt>
                <c:pt idx="2731">
                  <c:v>3.15625E-2</c:v>
                </c:pt>
                <c:pt idx="2732">
                  <c:v>3.1574074074074074E-2</c:v>
                </c:pt>
                <c:pt idx="2733">
                  <c:v>3.1585648148148147E-2</c:v>
                </c:pt>
                <c:pt idx="2734">
                  <c:v>3.1597222222222221E-2</c:v>
                </c:pt>
                <c:pt idx="2735">
                  <c:v>3.1608796296296295E-2</c:v>
                </c:pt>
                <c:pt idx="2736">
                  <c:v>3.1620370370370368E-2</c:v>
                </c:pt>
                <c:pt idx="2737">
                  <c:v>3.1631944444444442E-2</c:v>
                </c:pt>
                <c:pt idx="2738">
                  <c:v>3.1643518518518522E-2</c:v>
                </c:pt>
                <c:pt idx="2739">
                  <c:v>3.1655092592592596E-2</c:v>
                </c:pt>
                <c:pt idx="2740">
                  <c:v>3.1666666666666669E-2</c:v>
                </c:pt>
                <c:pt idx="2741">
                  <c:v>3.1678240740740743E-2</c:v>
                </c:pt>
                <c:pt idx="2742">
                  <c:v>3.1678240740740743E-2</c:v>
                </c:pt>
                <c:pt idx="2743">
                  <c:v>3.1689814814814816E-2</c:v>
                </c:pt>
                <c:pt idx="2744">
                  <c:v>3.170138888888889E-2</c:v>
                </c:pt>
                <c:pt idx="2745">
                  <c:v>3.1712962962962964E-2</c:v>
                </c:pt>
                <c:pt idx="2746">
                  <c:v>3.172453703703703E-2</c:v>
                </c:pt>
                <c:pt idx="2747">
                  <c:v>3.1736111111111111E-2</c:v>
                </c:pt>
                <c:pt idx="2748">
                  <c:v>3.1747685185185184E-2</c:v>
                </c:pt>
                <c:pt idx="2749">
                  <c:v>3.1759259259259258E-2</c:v>
                </c:pt>
                <c:pt idx="2750">
                  <c:v>3.1770833333333331E-2</c:v>
                </c:pt>
                <c:pt idx="2751">
                  <c:v>3.1782407407407405E-2</c:v>
                </c:pt>
                <c:pt idx="2752">
                  <c:v>3.1793981481481479E-2</c:v>
                </c:pt>
                <c:pt idx="2753">
                  <c:v>3.1805555555555552E-2</c:v>
                </c:pt>
                <c:pt idx="2754">
                  <c:v>3.1817129629629633E-2</c:v>
                </c:pt>
                <c:pt idx="2755">
                  <c:v>3.1828703703703706E-2</c:v>
                </c:pt>
                <c:pt idx="2756">
                  <c:v>3.184027777777778E-2</c:v>
                </c:pt>
                <c:pt idx="2757">
                  <c:v>3.1851851851851853E-2</c:v>
                </c:pt>
                <c:pt idx="2758">
                  <c:v>3.1863425925925927E-2</c:v>
                </c:pt>
                <c:pt idx="2759">
                  <c:v>3.1875000000000001E-2</c:v>
                </c:pt>
                <c:pt idx="2760">
                  <c:v>3.1886574074074074E-2</c:v>
                </c:pt>
                <c:pt idx="2761">
                  <c:v>3.1898148148148148E-2</c:v>
                </c:pt>
                <c:pt idx="2762">
                  <c:v>3.1909722222222221E-2</c:v>
                </c:pt>
                <c:pt idx="2763">
                  <c:v>3.1921296296296302E-2</c:v>
                </c:pt>
                <c:pt idx="2764">
                  <c:v>3.1932870370370368E-2</c:v>
                </c:pt>
                <c:pt idx="2765">
                  <c:v>3.1944444444444449E-2</c:v>
                </c:pt>
                <c:pt idx="2766">
                  <c:v>3.1956018518518516E-2</c:v>
                </c:pt>
                <c:pt idx="2767">
                  <c:v>3.1967592592592589E-2</c:v>
                </c:pt>
                <c:pt idx="2768">
                  <c:v>3.1979166666666663E-2</c:v>
                </c:pt>
                <c:pt idx="2769">
                  <c:v>3.1990740740740743E-2</c:v>
                </c:pt>
                <c:pt idx="2770">
                  <c:v>3.2002314814814817E-2</c:v>
                </c:pt>
                <c:pt idx="2771">
                  <c:v>3.201388888888889E-2</c:v>
                </c:pt>
                <c:pt idx="2772">
                  <c:v>3.2025462962962964E-2</c:v>
                </c:pt>
                <c:pt idx="2773">
                  <c:v>3.2037037037037037E-2</c:v>
                </c:pt>
                <c:pt idx="2774">
                  <c:v>3.2048611111111111E-2</c:v>
                </c:pt>
                <c:pt idx="2775">
                  <c:v>3.2060185185185185E-2</c:v>
                </c:pt>
                <c:pt idx="2776">
                  <c:v>3.2071759259259258E-2</c:v>
                </c:pt>
                <c:pt idx="2777">
                  <c:v>3.2083333333333332E-2</c:v>
                </c:pt>
                <c:pt idx="2778">
                  <c:v>3.2094907407407412E-2</c:v>
                </c:pt>
                <c:pt idx="2779">
                  <c:v>3.2106481481481479E-2</c:v>
                </c:pt>
                <c:pt idx="2780">
                  <c:v>3.2118055555555559E-2</c:v>
                </c:pt>
                <c:pt idx="2781">
                  <c:v>3.2129629629629626E-2</c:v>
                </c:pt>
                <c:pt idx="2782">
                  <c:v>3.2141203703703707E-2</c:v>
                </c:pt>
                <c:pt idx="2783">
                  <c:v>3.2152777777777773E-2</c:v>
                </c:pt>
                <c:pt idx="2784">
                  <c:v>3.2164351851851854E-2</c:v>
                </c:pt>
                <c:pt idx="2785">
                  <c:v>3.2175925925925927E-2</c:v>
                </c:pt>
                <c:pt idx="2786">
                  <c:v>3.2187500000000001E-2</c:v>
                </c:pt>
                <c:pt idx="2787">
                  <c:v>3.2199074074074074E-2</c:v>
                </c:pt>
                <c:pt idx="2788">
                  <c:v>3.2210648148148148E-2</c:v>
                </c:pt>
                <c:pt idx="2789">
                  <c:v>3.2222222222222222E-2</c:v>
                </c:pt>
                <c:pt idx="2790">
                  <c:v>3.2233796296296295E-2</c:v>
                </c:pt>
                <c:pt idx="2791">
                  <c:v>3.2245370370370369E-2</c:v>
                </c:pt>
                <c:pt idx="2792">
                  <c:v>3.2256944444444442E-2</c:v>
                </c:pt>
                <c:pt idx="2793">
                  <c:v>3.2268518518518523E-2</c:v>
                </c:pt>
                <c:pt idx="2794">
                  <c:v>3.2280092592592589E-2</c:v>
                </c:pt>
                <c:pt idx="2795">
                  <c:v>3.229166666666667E-2</c:v>
                </c:pt>
                <c:pt idx="2796">
                  <c:v>3.2303240740740737E-2</c:v>
                </c:pt>
                <c:pt idx="2797">
                  <c:v>3.2314814814814817E-2</c:v>
                </c:pt>
                <c:pt idx="2798">
                  <c:v>3.2326388888888884E-2</c:v>
                </c:pt>
                <c:pt idx="2799">
                  <c:v>3.2337962962962964E-2</c:v>
                </c:pt>
                <c:pt idx="2800">
                  <c:v>3.2349537037037038E-2</c:v>
                </c:pt>
                <c:pt idx="2801">
                  <c:v>3.2361111111111111E-2</c:v>
                </c:pt>
                <c:pt idx="2802">
                  <c:v>3.2372685185185185E-2</c:v>
                </c:pt>
                <c:pt idx="2803">
                  <c:v>3.2384259259259258E-2</c:v>
                </c:pt>
                <c:pt idx="2804">
                  <c:v>3.2395833333333332E-2</c:v>
                </c:pt>
                <c:pt idx="2805">
                  <c:v>3.2407407407407406E-2</c:v>
                </c:pt>
                <c:pt idx="2806">
                  <c:v>3.2418981481481479E-2</c:v>
                </c:pt>
                <c:pt idx="2807">
                  <c:v>3.243055555555556E-2</c:v>
                </c:pt>
                <c:pt idx="2808">
                  <c:v>3.2442129629629633E-2</c:v>
                </c:pt>
                <c:pt idx="2809">
                  <c:v>3.24537037037037E-2</c:v>
                </c:pt>
                <c:pt idx="2810">
                  <c:v>3.246527777777778E-2</c:v>
                </c:pt>
                <c:pt idx="2811">
                  <c:v>3.2476851851851847E-2</c:v>
                </c:pt>
                <c:pt idx="2812">
                  <c:v>3.2488425925925928E-2</c:v>
                </c:pt>
                <c:pt idx="2813">
                  <c:v>3.2499999999999994E-2</c:v>
                </c:pt>
                <c:pt idx="2814">
                  <c:v>3.2511574074074075E-2</c:v>
                </c:pt>
                <c:pt idx="2815">
                  <c:v>3.2523148148148148E-2</c:v>
                </c:pt>
                <c:pt idx="2816">
                  <c:v>3.2534722222222222E-2</c:v>
                </c:pt>
                <c:pt idx="2817">
                  <c:v>3.2546296296296295E-2</c:v>
                </c:pt>
                <c:pt idx="2818">
                  <c:v>3.2557870370370369E-2</c:v>
                </c:pt>
                <c:pt idx="2819">
                  <c:v>3.2569444444444443E-2</c:v>
                </c:pt>
                <c:pt idx="2820">
                  <c:v>3.2581018518518516E-2</c:v>
                </c:pt>
                <c:pt idx="2821">
                  <c:v>3.259259259259259E-2</c:v>
                </c:pt>
                <c:pt idx="2822">
                  <c:v>3.260416666666667E-2</c:v>
                </c:pt>
                <c:pt idx="2823">
                  <c:v>3.2615740740740744E-2</c:v>
                </c:pt>
                <c:pt idx="2824">
                  <c:v>3.2627314814814817E-2</c:v>
                </c:pt>
                <c:pt idx="2825">
                  <c:v>3.2638888888888891E-2</c:v>
                </c:pt>
                <c:pt idx="2826">
                  <c:v>3.2650462962962964E-2</c:v>
                </c:pt>
                <c:pt idx="2827">
                  <c:v>3.2662037037037038E-2</c:v>
                </c:pt>
                <c:pt idx="2828">
                  <c:v>3.2673611111111105E-2</c:v>
                </c:pt>
                <c:pt idx="2829">
                  <c:v>3.2685185185185185E-2</c:v>
                </c:pt>
                <c:pt idx="2830">
                  <c:v>3.2696759259259259E-2</c:v>
                </c:pt>
                <c:pt idx="2831">
                  <c:v>3.2708333333333332E-2</c:v>
                </c:pt>
                <c:pt idx="2832">
                  <c:v>3.2719907407407406E-2</c:v>
                </c:pt>
                <c:pt idx="2833">
                  <c:v>3.2731481481481479E-2</c:v>
                </c:pt>
                <c:pt idx="2834">
                  <c:v>3.2743055555555553E-2</c:v>
                </c:pt>
                <c:pt idx="2835">
                  <c:v>3.2754629629629627E-2</c:v>
                </c:pt>
                <c:pt idx="2836">
                  <c:v>3.27662037037037E-2</c:v>
                </c:pt>
                <c:pt idx="2837">
                  <c:v>3.2777777777777781E-2</c:v>
                </c:pt>
                <c:pt idx="2838">
                  <c:v>3.2789351851851854E-2</c:v>
                </c:pt>
                <c:pt idx="2839">
                  <c:v>3.2800925925925928E-2</c:v>
                </c:pt>
                <c:pt idx="2840">
                  <c:v>3.2812500000000001E-2</c:v>
                </c:pt>
                <c:pt idx="2841">
                  <c:v>3.2824074074074075E-2</c:v>
                </c:pt>
                <c:pt idx="2842">
                  <c:v>3.2835648148148149E-2</c:v>
                </c:pt>
                <c:pt idx="2843">
                  <c:v>3.2847222222222222E-2</c:v>
                </c:pt>
                <c:pt idx="2844">
                  <c:v>3.2858796296296296E-2</c:v>
                </c:pt>
                <c:pt idx="2845">
                  <c:v>3.2870370370370376E-2</c:v>
                </c:pt>
                <c:pt idx="2846">
                  <c:v>3.2881944444444443E-2</c:v>
                </c:pt>
                <c:pt idx="2847">
                  <c:v>3.2893518518518523E-2</c:v>
                </c:pt>
                <c:pt idx="2848">
                  <c:v>3.290509259259259E-2</c:v>
                </c:pt>
                <c:pt idx="2849">
                  <c:v>3.2916666666666664E-2</c:v>
                </c:pt>
                <c:pt idx="2850">
                  <c:v>3.2928240740740737E-2</c:v>
                </c:pt>
                <c:pt idx="2851">
                  <c:v>3.2939814814814811E-2</c:v>
                </c:pt>
                <c:pt idx="2852">
                  <c:v>3.2951388888888891E-2</c:v>
                </c:pt>
                <c:pt idx="2853">
                  <c:v>3.2962962962962965E-2</c:v>
                </c:pt>
                <c:pt idx="2854">
                  <c:v>3.2974537037037038E-2</c:v>
                </c:pt>
                <c:pt idx="2855">
                  <c:v>3.2986111111111112E-2</c:v>
                </c:pt>
                <c:pt idx="2856">
                  <c:v>3.2997685185185185E-2</c:v>
                </c:pt>
                <c:pt idx="2857">
                  <c:v>3.3009259259259259E-2</c:v>
                </c:pt>
                <c:pt idx="2858">
                  <c:v>3.3020833333333333E-2</c:v>
                </c:pt>
                <c:pt idx="2859">
                  <c:v>3.3032407407407406E-2</c:v>
                </c:pt>
                <c:pt idx="2860">
                  <c:v>3.3043981481481487E-2</c:v>
                </c:pt>
                <c:pt idx="2861">
                  <c:v>3.3055555555555553E-2</c:v>
                </c:pt>
                <c:pt idx="2862">
                  <c:v>3.3067129629629634E-2</c:v>
                </c:pt>
                <c:pt idx="2863">
                  <c:v>3.30787037037037E-2</c:v>
                </c:pt>
                <c:pt idx="2864">
                  <c:v>3.3090277777777781E-2</c:v>
                </c:pt>
                <c:pt idx="2865">
                  <c:v>3.3101851851851848E-2</c:v>
                </c:pt>
                <c:pt idx="2866">
                  <c:v>3.3113425925925928E-2</c:v>
                </c:pt>
                <c:pt idx="2867">
                  <c:v>3.3125000000000002E-2</c:v>
                </c:pt>
                <c:pt idx="2868">
                  <c:v>3.3136574074074075E-2</c:v>
                </c:pt>
                <c:pt idx="2869">
                  <c:v>3.3148148148148149E-2</c:v>
                </c:pt>
                <c:pt idx="2870">
                  <c:v>3.3159722222222222E-2</c:v>
                </c:pt>
                <c:pt idx="2871">
                  <c:v>3.3171296296296296E-2</c:v>
                </c:pt>
                <c:pt idx="2872">
                  <c:v>3.318287037037037E-2</c:v>
                </c:pt>
                <c:pt idx="2873">
                  <c:v>3.3194444444444443E-2</c:v>
                </c:pt>
                <c:pt idx="2874">
                  <c:v>3.3206018518518517E-2</c:v>
                </c:pt>
                <c:pt idx="2875">
                  <c:v>3.3217592592592597E-2</c:v>
                </c:pt>
                <c:pt idx="2876">
                  <c:v>3.3229166666666664E-2</c:v>
                </c:pt>
                <c:pt idx="2877">
                  <c:v>3.3240740740740744E-2</c:v>
                </c:pt>
                <c:pt idx="2878">
                  <c:v>3.3252314814814811E-2</c:v>
                </c:pt>
                <c:pt idx="2879">
                  <c:v>3.3263888888888891E-2</c:v>
                </c:pt>
                <c:pt idx="2880">
                  <c:v>3.3275462962962958E-2</c:v>
                </c:pt>
                <c:pt idx="2881">
                  <c:v>3.3287037037037039E-2</c:v>
                </c:pt>
                <c:pt idx="2882">
                  <c:v>3.3298611111111112E-2</c:v>
                </c:pt>
                <c:pt idx="2883">
                  <c:v>3.3310185185185186E-2</c:v>
                </c:pt>
                <c:pt idx="2884">
                  <c:v>3.3321759259259259E-2</c:v>
                </c:pt>
                <c:pt idx="2885">
                  <c:v>3.3333333333333333E-2</c:v>
                </c:pt>
                <c:pt idx="2886">
                  <c:v>3.3344907407407406E-2</c:v>
                </c:pt>
                <c:pt idx="2887">
                  <c:v>3.335648148148148E-2</c:v>
                </c:pt>
                <c:pt idx="2888">
                  <c:v>3.3368055555555554E-2</c:v>
                </c:pt>
                <c:pt idx="2889">
                  <c:v>3.3379629629629634E-2</c:v>
                </c:pt>
                <c:pt idx="2890">
                  <c:v>3.3391203703703708E-2</c:v>
                </c:pt>
                <c:pt idx="2891">
                  <c:v>3.3402777777777774E-2</c:v>
                </c:pt>
                <c:pt idx="2892">
                  <c:v>3.3414351851851855E-2</c:v>
                </c:pt>
                <c:pt idx="2893">
                  <c:v>3.3425925925925921E-2</c:v>
                </c:pt>
                <c:pt idx="2894">
                  <c:v>3.3437500000000002E-2</c:v>
                </c:pt>
                <c:pt idx="2895">
                  <c:v>3.3449074074074069E-2</c:v>
                </c:pt>
                <c:pt idx="2896">
                  <c:v>3.3460648148148149E-2</c:v>
                </c:pt>
                <c:pt idx="2897">
                  <c:v>3.3472222222222223E-2</c:v>
                </c:pt>
                <c:pt idx="2898">
                  <c:v>3.3483796296296296E-2</c:v>
                </c:pt>
                <c:pt idx="2899">
                  <c:v>3.349537037037037E-2</c:v>
                </c:pt>
                <c:pt idx="2900">
                  <c:v>3.3506944444444443E-2</c:v>
                </c:pt>
                <c:pt idx="2901">
                  <c:v>3.3518518518518517E-2</c:v>
                </c:pt>
                <c:pt idx="2902">
                  <c:v>3.3530092592592591E-2</c:v>
                </c:pt>
                <c:pt idx="2903">
                  <c:v>3.3541666666666664E-2</c:v>
                </c:pt>
                <c:pt idx="2904">
                  <c:v>3.3553240740740745E-2</c:v>
                </c:pt>
                <c:pt idx="2905">
                  <c:v>3.3564814814814818E-2</c:v>
                </c:pt>
                <c:pt idx="2906">
                  <c:v>3.3576388888888892E-2</c:v>
                </c:pt>
                <c:pt idx="2907">
                  <c:v>3.3587962962962965E-2</c:v>
                </c:pt>
                <c:pt idx="2908">
                  <c:v>3.3599537037037039E-2</c:v>
                </c:pt>
                <c:pt idx="2909">
                  <c:v>3.3611111111111112E-2</c:v>
                </c:pt>
                <c:pt idx="2910">
                  <c:v>3.3622685185185179E-2</c:v>
                </c:pt>
                <c:pt idx="2911">
                  <c:v>3.363425925925926E-2</c:v>
                </c:pt>
                <c:pt idx="2912">
                  <c:v>3.3645833333333333E-2</c:v>
                </c:pt>
                <c:pt idx="2913">
                  <c:v>3.3657407407407407E-2</c:v>
                </c:pt>
                <c:pt idx="2914">
                  <c:v>3.366898148148148E-2</c:v>
                </c:pt>
                <c:pt idx="2915">
                  <c:v>3.3680555555555554E-2</c:v>
                </c:pt>
                <c:pt idx="2916">
                  <c:v>3.3692129629629627E-2</c:v>
                </c:pt>
                <c:pt idx="2917">
                  <c:v>3.3703703703703701E-2</c:v>
                </c:pt>
                <c:pt idx="2918">
                  <c:v>3.3715277777777775E-2</c:v>
                </c:pt>
                <c:pt idx="2919">
                  <c:v>3.3726851851851855E-2</c:v>
                </c:pt>
                <c:pt idx="2920">
                  <c:v>3.3738425925925929E-2</c:v>
                </c:pt>
                <c:pt idx="2921">
                  <c:v>3.3750000000000002E-2</c:v>
                </c:pt>
                <c:pt idx="2922">
                  <c:v>3.3761574074074076E-2</c:v>
                </c:pt>
                <c:pt idx="2923">
                  <c:v>3.3773148148148149E-2</c:v>
                </c:pt>
                <c:pt idx="2924">
                  <c:v>3.3784722222222223E-2</c:v>
                </c:pt>
                <c:pt idx="2925">
                  <c:v>3.3796296296296297E-2</c:v>
                </c:pt>
                <c:pt idx="2926">
                  <c:v>3.380787037037037E-2</c:v>
                </c:pt>
                <c:pt idx="2927">
                  <c:v>3.3819444444444451E-2</c:v>
                </c:pt>
                <c:pt idx="2928">
                  <c:v>3.3831018518518517E-2</c:v>
                </c:pt>
                <c:pt idx="2929">
                  <c:v>3.3842592592592598E-2</c:v>
                </c:pt>
                <c:pt idx="2930">
                  <c:v>3.3854166666666664E-2</c:v>
                </c:pt>
                <c:pt idx="2931">
                  <c:v>3.3865740740740738E-2</c:v>
                </c:pt>
                <c:pt idx="2932">
                  <c:v>3.3877314814814811E-2</c:v>
                </c:pt>
                <c:pt idx="2933">
                  <c:v>3.3888888888888885E-2</c:v>
                </c:pt>
                <c:pt idx="2934">
                  <c:v>3.3900462962962966E-2</c:v>
                </c:pt>
                <c:pt idx="2935">
                  <c:v>3.3912037037037039E-2</c:v>
                </c:pt>
                <c:pt idx="2936">
                  <c:v>3.3923611111111113E-2</c:v>
                </c:pt>
                <c:pt idx="2937">
                  <c:v>3.3935185185185186E-2</c:v>
                </c:pt>
                <c:pt idx="2938">
                  <c:v>3.394675925925926E-2</c:v>
                </c:pt>
                <c:pt idx="2939">
                  <c:v>3.3958333333333333E-2</c:v>
                </c:pt>
                <c:pt idx="2940">
                  <c:v>3.3969907407407407E-2</c:v>
                </c:pt>
                <c:pt idx="2941">
                  <c:v>3.3981481481481481E-2</c:v>
                </c:pt>
                <c:pt idx="2942">
                  <c:v>3.3993055555555561E-2</c:v>
                </c:pt>
                <c:pt idx="2943">
                  <c:v>3.4004629629629628E-2</c:v>
                </c:pt>
                <c:pt idx="2944">
                  <c:v>3.4016203703703708E-2</c:v>
                </c:pt>
                <c:pt idx="2945">
                  <c:v>3.4027777777777775E-2</c:v>
                </c:pt>
                <c:pt idx="2946">
                  <c:v>3.4039351851851855E-2</c:v>
                </c:pt>
                <c:pt idx="2947">
                  <c:v>3.4050925925925922E-2</c:v>
                </c:pt>
                <c:pt idx="2948">
                  <c:v>3.4062500000000002E-2</c:v>
                </c:pt>
                <c:pt idx="2949">
                  <c:v>3.4074074074074076E-2</c:v>
                </c:pt>
                <c:pt idx="2950">
                  <c:v>3.408564814814815E-2</c:v>
                </c:pt>
                <c:pt idx="2951">
                  <c:v>3.4097222222222223E-2</c:v>
                </c:pt>
                <c:pt idx="2952">
                  <c:v>3.4108796296296297E-2</c:v>
                </c:pt>
                <c:pt idx="2953">
                  <c:v>3.412037037037037E-2</c:v>
                </c:pt>
                <c:pt idx="2954">
                  <c:v>3.4131944444444444E-2</c:v>
                </c:pt>
                <c:pt idx="2955">
                  <c:v>3.4143518518518517E-2</c:v>
                </c:pt>
                <c:pt idx="2956">
                  <c:v>3.4155092592592591E-2</c:v>
                </c:pt>
                <c:pt idx="2957">
                  <c:v>3.4166666666666672E-2</c:v>
                </c:pt>
                <c:pt idx="2958">
                  <c:v>3.4178240740740738E-2</c:v>
                </c:pt>
                <c:pt idx="2959">
                  <c:v>3.4189814814814819E-2</c:v>
                </c:pt>
                <c:pt idx="2960">
                  <c:v>3.4201388888888885E-2</c:v>
                </c:pt>
                <c:pt idx="2961">
                  <c:v>3.4212962962962966E-2</c:v>
                </c:pt>
                <c:pt idx="2962">
                  <c:v>3.4224537037037032E-2</c:v>
                </c:pt>
                <c:pt idx="2963">
                  <c:v>3.4236111111111113E-2</c:v>
                </c:pt>
                <c:pt idx="2964">
                  <c:v>3.4247685185185187E-2</c:v>
                </c:pt>
                <c:pt idx="2965">
                  <c:v>3.425925925925926E-2</c:v>
                </c:pt>
                <c:pt idx="2966">
                  <c:v>3.4270833333333334E-2</c:v>
                </c:pt>
                <c:pt idx="2967">
                  <c:v>3.4282407407407407E-2</c:v>
                </c:pt>
                <c:pt idx="2968">
                  <c:v>3.4293981481481481E-2</c:v>
                </c:pt>
                <c:pt idx="2969">
                  <c:v>3.4305555555555554E-2</c:v>
                </c:pt>
                <c:pt idx="2970">
                  <c:v>3.4317129629629628E-2</c:v>
                </c:pt>
                <c:pt idx="2971">
                  <c:v>3.4328703703703702E-2</c:v>
                </c:pt>
                <c:pt idx="2972">
                  <c:v>3.4340277777777782E-2</c:v>
                </c:pt>
                <c:pt idx="2973">
                  <c:v>3.4351851851851849E-2</c:v>
                </c:pt>
                <c:pt idx="2974">
                  <c:v>3.4363425925925929E-2</c:v>
                </c:pt>
                <c:pt idx="2975">
                  <c:v>3.4374999999999996E-2</c:v>
                </c:pt>
                <c:pt idx="2976">
                  <c:v>3.4386574074074076E-2</c:v>
                </c:pt>
                <c:pt idx="2977">
                  <c:v>3.4398148148148143E-2</c:v>
                </c:pt>
                <c:pt idx="2978">
                  <c:v>3.4409722222222223E-2</c:v>
                </c:pt>
                <c:pt idx="2979">
                  <c:v>3.4421296296296297E-2</c:v>
                </c:pt>
                <c:pt idx="2980">
                  <c:v>3.4432870370370371E-2</c:v>
                </c:pt>
                <c:pt idx="2981">
                  <c:v>3.4444444444444444E-2</c:v>
                </c:pt>
                <c:pt idx="2982">
                  <c:v>3.4456018518518518E-2</c:v>
                </c:pt>
                <c:pt idx="2983">
                  <c:v>3.4467592592592591E-2</c:v>
                </c:pt>
                <c:pt idx="2984">
                  <c:v>3.4479166666666665E-2</c:v>
                </c:pt>
                <c:pt idx="2985">
                  <c:v>3.4490740740740738E-2</c:v>
                </c:pt>
                <c:pt idx="2986">
                  <c:v>3.4502314814814812E-2</c:v>
                </c:pt>
                <c:pt idx="2987">
                  <c:v>3.4513888888888893E-2</c:v>
                </c:pt>
                <c:pt idx="2988">
                  <c:v>3.4525462962962966E-2</c:v>
                </c:pt>
                <c:pt idx="2989">
                  <c:v>3.453703703703704E-2</c:v>
                </c:pt>
                <c:pt idx="2990">
                  <c:v>3.4548611111111113E-2</c:v>
                </c:pt>
                <c:pt idx="2991">
                  <c:v>3.4560185185185187E-2</c:v>
                </c:pt>
                <c:pt idx="2992">
                  <c:v>3.4571759259259253E-2</c:v>
                </c:pt>
                <c:pt idx="2993">
                  <c:v>3.4583333333333334E-2</c:v>
                </c:pt>
                <c:pt idx="2994">
                  <c:v>3.4594907407407408E-2</c:v>
                </c:pt>
                <c:pt idx="2995">
                  <c:v>3.4606481481481481E-2</c:v>
                </c:pt>
                <c:pt idx="2996">
                  <c:v>3.4618055555555555E-2</c:v>
                </c:pt>
                <c:pt idx="2997">
                  <c:v>3.4629629629629628E-2</c:v>
                </c:pt>
                <c:pt idx="2998">
                  <c:v>3.4641203703703702E-2</c:v>
                </c:pt>
                <c:pt idx="2999">
                  <c:v>3.4652777777777775E-2</c:v>
                </c:pt>
                <c:pt idx="3000">
                  <c:v>3.4664351851851849E-2</c:v>
                </c:pt>
                <c:pt idx="3001">
                  <c:v>3.4675925925925923E-2</c:v>
                </c:pt>
                <c:pt idx="3002">
                  <c:v>3.4687500000000003E-2</c:v>
                </c:pt>
                <c:pt idx="3003">
                  <c:v>3.4699074074074077E-2</c:v>
                </c:pt>
                <c:pt idx="3004">
                  <c:v>3.471064814814815E-2</c:v>
                </c:pt>
                <c:pt idx="3005">
                  <c:v>3.4722222222222224E-2</c:v>
                </c:pt>
                <c:pt idx="3006">
                  <c:v>3.4733796296296297E-2</c:v>
                </c:pt>
                <c:pt idx="3007">
                  <c:v>3.4745370370370371E-2</c:v>
                </c:pt>
                <c:pt idx="3008">
                  <c:v>3.4756944444444444E-2</c:v>
                </c:pt>
                <c:pt idx="3009">
                  <c:v>3.4768518518518525E-2</c:v>
                </c:pt>
                <c:pt idx="3010">
                  <c:v>3.4780092592592592E-2</c:v>
                </c:pt>
                <c:pt idx="3011">
                  <c:v>3.4791666666666672E-2</c:v>
                </c:pt>
                <c:pt idx="3012">
                  <c:v>3.4803240740740739E-2</c:v>
                </c:pt>
                <c:pt idx="3013">
                  <c:v>3.4814814814814812E-2</c:v>
                </c:pt>
                <c:pt idx="3014">
                  <c:v>3.4826388888888886E-2</c:v>
                </c:pt>
                <c:pt idx="3015">
                  <c:v>3.4837962962962959E-2</c:v>
                </c:pt>
                <c:pt idx="3016">
                  <c:v>3.4849537037037033E-2</c:v>
                </c:pt>
                <c:pt idx="3017">
                  <c:v>3.4861111111111114E-2</c:v>
                </c:pt>
                <c:pt idx="3018">
                  <c:v>3.4872685185185187E-2</c:v>
                </c:pt>
                <c:pt idx="3019">
                  <c:v>3.4884259259259261E-2</c:v>
                </c:pt>
                <c:pt idx="3020">
                  <c:v>3.4895833333333334E-2</c:v>
                </c:pt>
                <c:pt idx="3021">
                  <c:v>3.4907407407407408E-2</c:v>
                </c:pt>
                <c:pt idx="3022">
                  <c:v>3.4918981481481481E-2</c:v>
                </c:pt>
                <c:pt idx="3023">
                  <c:v>3.4930555555555555E-2</c:v>
                </c:pt>
                <c:pt idx="3024">
                  <c:v>3.4942129629629635E-2</c:v>
                </c:pt>
                <c:pt idx="3025">
                  <c:v>3.4953703703703702E-2</c:v>
                </c:pt>
                <c:pt idx="3026">
                  <c:v>3.4965277777777783E-2</c:v>
                </c:pt>
                <c:pt idx="3027">
                  <c:v>3.4976851851851849E-2</c:v>
                </c:pt>
                <c:pt idx="3028">
                  <c:v>3.498842592592593E-2</c:v>
                </c:pt>
                <c:pt idx="3029">
                  <c:v>3.4999999999999996E-2</c:v>
                </c:pt>
                <c:pt idx="3030">
                  <c:v>3.5011574074074077E-2</c:v>
                </c:pt>
                <c:pt idx="3031">
                  <c:v>3.5023148148148144E-2</c:v>
                </c:pt>
                <c:pt idx="3032">
                  <c:v>3.5034722222222224E-2</c:v>
                </c:pt>
                <c:pt idx="3033">
                  <c:v>3.5046296296296298E-2</c:v>
                </c:pt>
                <c:pt idx="3034">
                  <c:v>3.5057870370370371E-2</c:v>
                </c:pt>
                <c:pt idx="3035">
                  <c:v>3.5069444444444445E-2</c:v>
                </c:pt>
                <c:pt idx="3036">
                  <c:v>3.5081018518518518E-2</c:v>
                </c:pt>
                <c:pt idx="3037">
                  <c:v>3.5092592592592592E-2</c:v>
                </c:pt>
                <c:pt idx="3038">
                  <c:v>3.5104166666666665E-2</c:v>
                </c:pt>
                <c:pt idx="3039">
                  <c:v>3.5115740740740746E-2</c:v>
                </c:pt>
                <c:pt idx="3040">
                  <c:v>3.5127314814814813E-2</c:v>
                </c:pt>
                <c:pt idx="3041">
                  <c:v>3.5138888888888893E-2</c:v>
                </c:pt>
                <c:pt idx="3042">
                  <c:v>3.515046296296296E-2</c:v>
                </c:pt>
                <c:pt idx="3043">
                  <c:v>3.516203703703704E-2</c:v>
                </c:pt>
                <c:pt idx="3044">
                  <c:v>3.5173611111111107E-2</c:v>
                </c:pt>
                <c:pt idx="3045">
                  <c:v>3.5185185185185187E-2</c:v>
                </c:pt>
                <c:pt idx="3046">
                  <c:v>3.5196759259259254E-2</c:v>
                </c:pt>
                <c:pt idx="3047">
                  <c:v>3.5208333333333335E-2</c:v>
                </c:pt>
                <c:pt idx="3048">
                  <c:v>3.5219907407407408E-2</c:v>
                </c:pt>
                <c:pt idx="3049">
                  <c:v>3.5231481481481482E-2</c:v>
                </c:pt>
                <c:pt idx="3050">
                  <c:v>3.5243055555555555E-2</c:v>
                </c:pt>
                <c:pt idx="3051">
                  <c:v>3.5254629629629629E-2</c:v>
                </c:pt>
                <c:pt idx="3052">
                  <c:v>3.5266203703703702E-2</c:v>
                </c:pt>
                <c:pt idx="3053">
                  <c:v>3.5277777777777776E-2</c:v>
                </c:pt>
                <c:pt idx="3054">
                  <c:v>3.5289351851851856E-2</c:v>
                </c:pt>
                <c:pt idx="3055">
                  <c:v>3.5300925925925923E-2</c:v>
                </c:pt>
                <c:pt idx="3056">
                  <c:v>3.5312500000000004E-2</c:v>
                </c:pt>
                <c:pt idx="3057">
                  <c:v>3.532407407407407E-2</c:v>
                </c:pt>
                <c:pt idx="3058">
                  <c:v>3.5335648148148151E-2</c:v>
                </c:pt>
                <c:pt idx="3059">
                  <c:v>3.5347222222222217E-2</c:v>
                </c:pt>
                <c:pt idx="3060">
                  <c:v>3.5358796296296298E-2</c:v>
                </c:pt>
                <c:pt idx="3061">
                  <c:v>3.5370370370370365E-2</c:v>
                </c:pt>
                <c:pt idx="3062">
                  <c:v>3.5381944444444445E-2</c:v>
                </c:pt>
                <c:pt idx="3063">
                  <c:v>3.5393518518518519E-2</c:v>
                </c:pt>
                <c:pt idx="3064">
                  <c:v>3.5405092592592592E-2</c:v>
                </c:pt>
                <c:pt idx="3065">
                  <c:v>3.5416666666666666E-2</c:v>
                </c:pt>
                <c:pt idx="3066">
                  <c:v>3.5428240740740739E-2</c:v>
                </c:pt>
                <c:pt idx="3067">
                  <c:v>3.5439814814814813E-2</c:v>
                </c:pt>
                <c:pt idx="3068">
                  <c:v>3.5451388888888886E-2</c:v>
                </c:pt>
                <c:pt idx="3069">
                  <c:v>3.5462962962962967E-2</c:v>
                </c:pt>
                <c:pt idx="3070">
                  <c:v>3.5474537037037041E-2</c:v>
                </c:pt>
                <c:pt idx="3071">
                  <c:v>3.5486111111111114E-2</c:v>
                </c:pt>
                <c:pt idx="3072">
                  <c:v>3.5497685185185188E-2</c:v>
                </c:pt>
                <c:pt idx="3073">
                  <c:v>3.5509259259259261E-2</c:v>
                </c:pt>
                <c:pt idx="3074">
                  <c:v>3.5520833333333328E-2</c:v>
                </c:pt>
                <c:pt idx="3075">
                  <c:v>3.5532407407407408E-2</c:v>
                </c:pt>
                <c:pt idx="3076">
                  <c:v>3.5543981481481475E-2</c:v>
                </c:pt>
                <c:pt idx="3077">
                  <c:v>3.5555555555555556E-2</c:v>
                </c:pt>
                <c:pt idx="3078">
                  <c:v>3.5567129629629629E-2</c:v>
                </c:pt>
                <c:pt idx="3079">
                  <c:v>3.5578703703703703E-2</c:v>
                </c:pt>
                <c:pt idx="3080">
                  <c:v>3.5590277777777776E-2</c:v>
                </c:pt>
                <c:pt idx="3081">
                  <c:v>3.560185185185185E-2</c:v>
                </c:pt>
                <c:pt idx="3082">
                  <c:v>3.5613425925925923E-2</c:v>
                </c:pt>
                <c:pt idx="3083">
                  <c:v>3.5624999999999997E-2</c:v>
                </c:pt>
                <c:pt idx="3084">
                  <c:v>3.5636574074074077E-2</c:v>
                </c:pt>
                <c:pt idx="3085">
                  <c:v>3.5648148148148151E-2</c:v>
                </c:pt>
                <c:pt idx="3086">
                  <c:v>3.5659722222222225E-2</c:v>
                </c:pt>
                <c:pt idx="3087">
                  <c:v>3.5671296296296298E-2</c:v>
                </c:pt>
                <c:pt idx="3088">
                  <c:v>3.5682870370370372E-2</c:v>
                </c:pt>
                <c:pt idx="3089">
                  <c:v>3.5694444444444445E-2</c:v>
                </c:pt>
                <c:pt idx="3090">
                  <c:v>3.5706018518518519E-2</c:v>
                </c:pt>
                <c:pt idx="3091">
                  <c:v>3.5717592592592592E-2</c:v>
                </c:pt>
                <c:pt idx="3092">
                  <c:v>3.5729166666666666E-2</c:v>
                </c:pt>
                <c:pt idx="3093">
                  <c:v>3.5740740740740747E-2</c:v>
                </c:pt>
                <c:pt idx="3094">
                  <c:v>3.5752314814814813E-2</c:v>
                </c:pt>
                <c:pt idx="3095">
                  <c:v>3.5763888888888887E-2</c:v>
                </c:pt>
                <c:pt idx="3096">
                  <c:v>3.577546296296296E-2</c:v>
                </c:pt>
                <c:pt idx="3097">
                  <c:v>3.5787037037037034E-2</c:v>
                </c:pt>
                <c:pt idx="3098">
                  <c:v>3.5798611111111107E-2</c:v>
                </c:pt>
                <c:pt idx="3099">
                  <c:v>3.5810185185185188E-2</c:v>
                </c:pt>
                <c:pt idx="3100">
                  <c:v>3.5821759259259262E-2</c:v>
                </c:pt>
                <c:pt idx="3101">
                  <c:v>3.5833333333333335E-2</c:v>
                </c:pt>
                <c:pt idx="3102">
                  <c:v>3.5844907407407409E-2</c:v>
                </c:pt>
                <c:pt idx="3103">
                  <c:v>3.5856481481481482E-2</c:v>
                </c:pt>
                <c:pt idx="3104">
                  <c:v>3.5868055555555556E-2</c:v>
                </c:pt>
                <c:pt idx="3105">
                  <c:v>3.5879629629629629E-2</c:v>
                </c:pt>
                <c:pt idx="3106">
                  <c:v>3.5891203703703703E-2</c:v>
                </c:pt>
                <c:pt idx="3107">
                  <c:v>3.5902777777777777E-2</c:v>
                </c:pt>
                <c:pt idx="3108">
                  <c:v>3.5914351851851857E-2</c:v>
                </c:pt>
                <c:pt idx="3109">
                  <c:v>3.5925925925925924E-2</c:v>
                </c:pt>
                <c:pt idx="3110">
                  <c:v>3.5937500000000004E-2</c:v>
                </c:pt>
                <c:pt idx="3111">
                  <c:v>3.5949074074074071E-2</c:v>
                </c:pt>
                <c:pt idx="3112">
                  <c:v>3.5960648148148151E-2</c:v>
                </c:pt>
                <c:pt idx="3113">
                  <c:v>3.5972222222222218E-2</c:v>
                </c:pt>
                <c:pt idx="3114">
                  <c:v>3.5983796296296298E-2</c:v>
                </c:pt>
                <c:pt idx="3115">
                  <c:v>3.5995370370370372E-2</c:v>
                </c:pt>
                <c:pt idx="3116">
                  <c:v>3.6006944444444446E-2</c:v>
                </c:pt>
                <c:pt idx="3117">
                  <c:v>3.6018518518518519E-2</c:v>
                </c:pt>
                <c:pt idx="3118">
                  <c:v>3.6030092592592593E-2</c:v>
                </c:pt>
                <c:pt idx="3119">
                  <c:v>3.6041666666666666E-2</c:v>
                </c:pt>
                <c:pt idx="3120">
                  <c:v>3.605324074074074E-2</c:v>
                </c:pt>
                <c:pt idx="3121">
                  <c:v>3.6064814814814813E-2</c:v>
                </c:pt>
                <c:pt idx="3122">
                  <c:v>3.6076388888888887E-2</c:v>
                </c:pt>
                <c:pt idx="3123">
                  <c:v>3.6087962962962968E-2</c:v>
                </c:pt>
                <c:pt idx="3124">
                  <c:v>3.6099537037037034E-2</c:v>
                </c:pt>
                <c:pt idx="3125">
                  <c:v>3.6111111111111115E-2</c:v>
                </c:pt>
                <c:pt idx="3126">
                  <c:v>3.6122685185185181E-2</c:v>
                </c:pt>
                <c:pt idx="3127">
                  <c:v>3.6134259259259262E-2</c:v>
                </c:pt>
                <c:pt idx="3128">
                  <c:v>3.6145833333333328E-2</c:v>
                </c:pt>
                <c:pt idx="3129">
                  <c:v>3.6157407407407409E-2</c:v>
                </c:pt>
                <c:pt idx="3130">
                  <c:v>3.6168981481481483E-2</c:v>
                </c:pt>
                <c:pt idx="3131">
                  <c:v>3.6180555555555556E-2</c:v>
                </c:pt>
                <c:pt idx="3132">
                  <c:v>3.619212962962963E-2</c:v>
                </c:pt>
                <c:pt idx="3133">
                  <c:v>3.6203703703703703E-2</c:v>
                </c:pt>
                <c:pt idx="3134">
                  <c:v>3.6215277777777777E-2</c:v>
                </c:pt>
                <c:pt idx="3135">
                  <c:v>3.622685185185185E-2</c:v>
                </c:pt>
                <c:pt idx="3136">
                  <c:v>3.6238425925925924E-2</c:v>
                </c:pt>
                <c:pt idx="3137">
                  <c:v>3.6249999999999998E-2</c:v>
                </c:pt>
                <c:pt idx="3138">
                  <c:v>3.6261574074074078E-2</c:v>
                </c:pt>
                <c:pt idx="3139">
                  <c:v>3.6273148148148145E-2</c:v>
                </c:pt>
                <c:pt idx="3140">
                  <c:v>3.6284722222222225E-2</c:v>
                </c:pt>
                <c:pt idx="3141">
                  <c:v>3.6296296296296292E-2</c:v>
                </c:pt>
                <c:pt idx="3142">
                  <c:v>3.6307870370370372E-2</c:v>
                </c:pt>
                <c:pt idx="3143">
                  <c:v>3.6319444444444439E-2</c:v>
                </c:pt>
                <c:pt idx="3144">
                  <c:v>3.6331018518518519E-2</c:v>
                </c:pt>
                <c:pt idx="3145">
                  <c:v>3.6342592592592593E-2</c:v>
                </c:pt>
                <c:pt idx="3146">
                  <c:v>3.6354166666666667E-2</c:v>
                </c:pt>
                <c:pt idx="3147">
                  <c:v>3.636574074074074E-2</c:v>
                </c:pt>
                <c:pt idx="3148">
                  <c:v>3.6377314814814814E-2</c:v>
                </c:pt>
                <c:pt idx="3149">
                  <c:v>3.6388888888888887E-2</c:v>
                </c:pt>
                <c:pt idx="3150">
                  <c:v>3.6400462962962961E-2</c:v>
                </c:pt>
                <c:pt idx="3151">
                  <c:v>3.6412037037037034E-2</c:v>
                </c:pt>
                <c:pt idx="3152">
                  <c:v>3.6423611111111115E-2</c:v>
                </c:pt>
                <c:pt idx="3153">
                  <c:v>3.6435185185185189E-2</c:v>
                </c:pt>
                <c:pt idx="3154">
                  <c:v>3.6446759259259262E-2</c:v>
                </c:pt>
                <c:pt idx="3155">
                  <c:v>3.6458333333333336E-2</c:v>
                </c:pt>
                <c:pt idx="3156">
                  <c:v>3.6469907407407402E-2</c:v>
                </c:pt>
                <c:pt idx="3157">
                  <c:v>3.6481481481481483E-2</c:v>
                </c:pt>
                <c:pt idx="3158">
                  <c:v>3.6493055555555549E-2</c:v>
                </c:pt>
                <c:pt idx="3159">
                  <c:v>3.650462962962963E-2</c:v>
                </c:pt>
                <c:pt idx="3160">
                  <c:v>3.6516203703703703E-2</c:v>
                </c:pt>
                <c:pt idx="3161">
                  <c:v>3.6527777777777777E-2</c:v>
                </c:pt>
                <c:pt idx="3162">
                  <c:v>3.6539351851851851E-2</c:v>
                </c:pt>
                <c:pt idx="3163">
                  <c:v>3.6550925925925924E-2</c:v>
                </c:pt>
                <c:pt idx="3164">
                  <c:v>3.6562499999999998E-2</c:v>
                </c:pt>
                <c:pt idx="3165">
                  <c:v>3.6574074074074071E-2</c:v>
                </c:pt>
                <c:pt idx="3166">
                  <c:v>3.6574074074074071E-2</c:v>
                </c:pt>
                <c:pt idx="3167">
                  <c:v>3.6585648148148145E-2</c:v>
                </c:pt>
                <c:pt idx="3168">
                  <c:v>3.6597222222222225E-2</c:v>
                </c:pt>
                <c:pt idx="3169">
                  <c:v>3.6608796296296299E-2</c:v>
                </c:pt>
                <c:pt idx="3170">
                  <c:v>3.6620370370370373E-2</c:v>
                </c:pt>
                <c:pt idx="3171">
                  <c:v>3.6631944444444446E-2</c:v>
                </c:pt>
                <c:pt idx="3172">
                  <c:v>3.664351851851852E-2</c:v>
                </c:pt>
                <c:pt idx="3173">
                  <c:v>3.6655092592592593E-2</c:v>
                </c:pt>
                <c:pt idx="3174">
                  <c:v>3.6666666666666667E-2</c:v>
                </c:pt>
                <c:pt idx="3175">
                  <c:v>3.667824074074074E-2</c:v>
                </c:pt>
                <c:pt idx="3176">
                  <c:v>3.6689814814814821E-2</c:v>
                </c:pt>
                <c:pt idx="3177">
                  <c:v>3.6701388888888888E-2</c:v>
                </c:pt>
                <c:pt idx="3178">
                  <c:v>3.6712962962962961E-2</c:v>
                </c:pt>
                <c:pt idx="3179">
                  <c:v>3.6724537037037035E-2</c:v>
                </c:pt>
                <c:pt idx="3180">
                  <c:v>3.6736111111111108E-2</c:v>
                </c:pt>
                <c:pt idx="3181">
                  <c:v>3.6747685185185182E-2</c:v>
                </c:pt>
                <c:pt idx="3182">
                  <c:v>3.6759259259259255E-2</c:v>
                </c:pt>
                <c:pt idx="3183">
                  <c:v>3.6770833333333336E-2</c:v>
                </c:pt>
                <c:pt idx="3184">
                  <c:v>3.6782407407407409E-2</c:v>
                </c:pt>
                <c:pt idx="3185">
                  <c:v>3.6793981481481483E-2</c:v>
                </c:pt>
                <c:pt idx="3186">
                  <c:v>3.6805555555555557E-2</c:v>
                </c:pt>
                <c:pt idx="3187">
                  <c:v>3.681712962962963E-2</c:v>
                </c:pt>
                <c:pt idx="3188">
                  <c:v>3.6828703703703704E-2</c:v>
                </c:pt>
                <c:pt idx="3189">
                  <c:v>3.6840277777777777E-2</c:v>
                </c:pt>
                <c:pt idx="3190">
                  <c:v>3.6851851851851851E-2</c:v>
                </c:pt>
                <c:pt idx="3191">
                  <c:v>3.6863425925925931E-2</c:v>
                </c:pt>
                <c:pt idx="3192">
                  <c:v>3.6874999999999998E-2</c:v>
                </c:pt>
                <c:pt idx="3193">
                  <c:v>3.6886574074074079E-2</c:v>
                </c:pt>
                <c:pt idx="3194">
                  <c:v>3.6898148148148145E-2</c:v>
                </c:pt>
                <c:pt idx="3195">
                  <c:v>3.6909722222222226E-2</c:v>
                </c:pt>
                <c:pt idx="3196">
                  <c:v>3.6921296296296292E-2</c:v>
                </c:pt>
                <c:pt idx="3197">
                  <c:v>3.6932870370370366E-2</c:v>
                </c:pt>
                <c:pt idx="3198">
                  <c:v>3.6944444444444446E-2</c:v>
                </c:pt>
                <c:pt idx="3199">
                  <c:v>3.695601851851852E-2</c:v>
                </c:pt>
                <c:pt idx="3200">
                  <c:v>3.6967592592592594E-2</c:v>
                </c:pt>
                <c:pt idx="3201">
                  <c:v>3.6979166666666667E-2</c:v>
                </c:pt>
                <c:pt idx="3202">
                  <c:v>3.6990740740740741E-2</c:v>
                </c:pt>
                <c:pt idx="3203">
                  <c:v>3.7002314814814814E-2</c:v>
                </c:pt>
                <c:pt idx="3204">
                  <c:v>3.7013888888888888E-2</c:v>
                </c:pt>
                <c:pt idx="3205">
                  <c:v>3.7025462962962961E-2</c:v>
                </c:pt>
                <c:pt idx="3206">
                  <c:v>3.7037037037037042E-2</c:v>
                </c:pt>
                <c:pt idx="3207">
                  <c:v>3.7048611111111109E-2</c:v>
                </c:pt>
                <c:pt idx="3208">
                  <c:v>3.7060185185185189E-2</c:v>
                </c:pt>
                <c:pt idx="3209">
                  <c:v>3.7071759259259256E-2</c:v>
                </c:pt>
                <c:pt idx="3210">
                  <c:v>3.7083333333333336E-2</c:v>
                </c:pt>
                <c:pt idx="3211">
                  <c:v>3.7094907407407403E-2</c:v>
                </c:pt>
                <c:pt idx="3212">
                  <c:v>3.7106481481481483E-2</c:v>
                </c:pt>
                <c:pt idx="3213">
                  <c:v>3.7118055555555557E-2</c:v>
                </c:pt>
                <c:pt idx="3214">
                  <c:v>3.712962962962963E-2</c:v>
                </c:pt>
                <c:pt idx="3215">
                  <c:v>3.7141203703703704E-2</c:v>
                </c:pt>
                <c:pt idx="3216">
                  <c:v>3.7152777777777778E-2</c:v>
                </c:pt>
                <c:pt idx="3217">
                  <c:v>3.7164351851851851E-2</c:v>
                </c:pt>
                <c:pt idx="3218">
                  <c:v>3.7175925925925925E-2</c:v>
                </c:pt>
                <c:pt idx="3219">
                  <c:v>3.7187499999999998E-2</c:v>
                </c:pt>
                <c:pt idx="3220">
                  <c:v>3.7199074074074072E-2</c:v>
                </c:pt>
                <c:pt idx="3221">
                  <c:v>3.7210648148148152E-2</c:v>
                </c:pt>
                <c:pt idx="3222">
                  <c:v>3.7222222222222219E-2</c:v>
                </c:pt>
                <c:pt idx="3223">
                  <c:v>3.72337962962963E-2</c:v>
                </c:pt>
                <c:pt idx="3224">
                  <c:v>3.7245370370370366E-2</c:v>
                </c:pt>
                <c:pt idx="3225">
                  <c:v>3.7256944444444447E-2</c:v>
                </c:pt>
                <c:pt idx="3226">
                  <c:v>3.7268518518518513E-2</c:v>
                </c:pt>
                <c:pt idx="3227">
                  <c:v>3.7280092592592594E-2</c:v>
                </c:pt>
                <c:pt idx="3228">
                  <c:v>3.7291666666666667E-2</c:v>
                </c:pt>
                <c:pt idx="3229">
                  <c:v>3.7303240740740741E-2</c:v>
                </c:pt>
                <c:pt idx="3230">
                  <c:v>3.7314814814814815E-2</c:v>
                </c:pt>
                <c:pt idx="3231">
                  <c:v>3.7326388888888888E-2</c:v>
                </c:pt>
                <c:pt idx="3232">
                  <c:v>3.7337962962962962E-2</c:v>
                </c:pt>
                <c:pt idx="3233">
                  <c:v>3.7349537037037035E-2</c:v>
                </c:pt>
                <c:pt idx="3234">
                  <c:v>3.7361111111111109E-2</c:v>
                </c:pt>
                <c:pt idx="3235">
                  <c:v>3.7372685185185189E-2</c:v>
                </c:pt>
                <c:pt idx="3236">
                  <c:v>3.7384259259259263E-2</c:v>
                </c:pt>
                <c:pt idx="3237">
                  <c:v>3.7395833333333336E-2</c:v>
                </c:pt>
                <c:pt idx="3238">
                  <c:v>3.740740740740741E-2</c:v>
                </c:pt>
                <c:pt idx="3239">
                  <c:v>3.7418981481481477E-2</c:v>
                </c:pt>
                <c:pt idx="3240">
                  <c:v>3.7430555555555557E-2</c:v>
                </c:pt>
                <c:pt idx="3241">
                  <c:v>3.7442129629629624E-2</c:v>
                </c:pt>
                <c:pt idx="3242">
                  <c:v>3.7453703703703704E-2</c:v>
                </c:pt>
                <c:pt idx="3243">
                  <c:v>3.7465277777777778E-2</c:v>
                </c:pt>
                <c:pt idx="3244">
                  <c:v>3.7476851851851851E-2</c:v>
                </c:pt>
                <c:pt idx="3245">
                  <c:v>3.7488425925925925E-2</c:v>
                </c:pt>
                <c:pt idx="3246">
                  <c:v>3.7499999999999999E-2</c:v>
                </c:pt>
                <c:pt idx="3247">
                  <c:v>3.7511574074074072E-2</c:v>
                </c:pt>
                <c:pt idx="3248">
                  <c:v>3.7523148148148146E-2</c:v>
                </c:pt>
                <c:pt idx="3249">
                  <c:v>3.7534722222222219E-2</c:v>
                </c:pt>
                <c:pt idx="3250">
                  <c:v>3.75462962962963E-2</c:v>
                </c:pt>
                <c:pt idx="3251">
                  <c:v>3.7557870370370373E-2</c:v>
                </c:pt>
                <c:pt idx="3252">
                  <c:v>3.7569444444444447E-2</c:v>
                </c:pt>
                <c:pt idx="3253">
                  <c:v>3.7581018518518521E-2</c:v>
                </c:pt>
                <c:pt idx="3254">
                  <c:v>3.7592592592592594E-2</c:v>
                </c:pt>
                <c:pt idx="3255">
                  <c:v>3.7604166666666668E-2</c:v>
                </c:pt>
                <c:pt idx="3256">
                  <c:v>3.7615740740740741E-2</c:v>
                </c:pt>
                <c:pt idx="3257">
                  <c:v>3.7627314814814815E-2</c:v>
                </c:pt>
                <c:pt idx="3258">
                  <c:v>3.7638888888888895E-2</c:v>
                </c:pt>
                <c:pt idx="3259">
                  <c:v>3.7650462962962962E-2</c:v>
                </c:pt>
                <c:pt idx="3260">
                  <c:v>3.7662037037037036E-2</c:v>
                </c:pt>
                <c:pt idx="3261">
                  <c:v>3.7673611111111109E-2</c:v>
                </c:pt>
                <c:pt idx="3262">
                  <c:v>3.7685185185185183E-2</c:v>
                </c:pt>
                <c:pt idx="3263">
                  <c:v>3.7696759259259256E-2</c:v>
                </c:pt>
                <c:pt idx="3264">
                  <c:v>3.770833333333333E-2</c:v>
                </c:pt>
                <c:pt idx="3265">
                  <c:v>3.771990740740741E-2</c:v>
                </c:pt>
                <c:pt idx="3266">
                  <c:v>3.7731481481481484E-2</c:v>
                </c:pt>
                <c:pt idx="3267">
                  <c:v>3.7743055555555557E-2</c:v>
                </c:pt>
                <c:pt idx="3268">
                  <c:v>3.7754629629629631E-2</c:v>
                </c:pt>
                <c:pt idx="3269">
                  <c:v>3.7766203703703705E-2</c:v>
                </c:pt>
                <c:pt idx="3270">
                  <c:v>3.7777777777777778E-2</c:v>
                </c:pt>
                <c:pt idx="3271">
                  <c:v>3.7789351851851852E-2</c:v>
                </c:pt>
                <c:pt idx="3272">
                  <c:v>3.7800925925925925E-2</c:v>
                </c:pt>
                <c:pt idx="3273">
                  <c:v>3.7812500000000006E-2</c:v>
                </c:pt>
                <c:pt idx="3274">
                  <c:v>3.7824074074074072E-2</c:v>
                </c:pt>
                <c:pt idx="3275">
                  <c:v>3.7835648148148153E-2</c:v>
                </c:pt>
                <c:pt idx="3276">
                  <c:v>3.784722222222222E-2</c:v>
                </c:pt>
                <c:pt idx="3277">
                  <c:v>3.78587962962963E-2</c:v>
                </c:pt>
                <c:pt idx="3278">
                  <c:v>3.7870370370370367E-2</c:v>
                </c:pt>
                <c:pt idx="3279">
                  <c:v>3.788194444444444E-2</c:v>
                </c:pt>
                <c:pt idx="3280">
                  <c:v>3.7893518518518521E-2</c:v>
                </c:pt>
                <c:pt idx="3281">
                  <c:v>3.7905092592592594E-2</c:v>
                </c:pt>
                <c:pt idx="3282">
                  <c:v>3.7916666666666668E-2</c:v>
                </c:pt>
                <c:pt idx="3283">
                  <c:v>3.7928240740740742E-2</c:v>
                </c:pt>
                <c:pt idx="3284">
                  <c:v>3.7939814814814815E-2</c:v>
                </c:pt>
                <c:pt idx="3285">
                  <c:v>3.7951388888888889E-2</c:v>
                </c:pt>
                <c:pt idx="3286">
                  <c:v>3.7962962962962962E-2</c:v>
                </c:pt>
                <c:pt idx="3287">
                  <c:v>3.7974537037037036E-2</c:v>
                </c:pt>
                <c:pt idx="3288">
                  <c:v>3.7986111111111116E-2</c:v>
                </c:pt>
                <c:pt idx="3289">
                  <c:v>3.7997685185185183E-2</c:v>
                </c:pt>
                <c:pt idx="3290">
                  <c:v>3.8009259259259263E-2</c:v>
                </c:pt>
                <c:pt idx="3291">
                  <c:v>3.802083333333333E-2</c:v>
                </c:pt>
                <c:pt idx="3292">
                  <c:v>3.8032407407407411E-2</c:v>
                </c:pt>
                <c:pt idx="3293">
                  <c:v>3.8043981481481477E-2</c:v>
                </c:pt>
                <c:pt idx="3294">
                  <c:v>3.8055555555555558E-2</c:v>
                </c:pt>
                <c:pt idx="3295">
                  <c:v>3.8067129629629631E-2</c:v>
                </c:pt>
                <c:pt idx="3296">
                  <c:v>3.8078703703703705E-2</c:v>
                </c:pt>
                <c:pt idx="3297">
                  <c:v>3.8090277777777778E-2</c:v>
                </c:pt>
                <c:pt idx="3298">
                  <c:v>3.8101851851851852E-2</c:v>
                </c:pt>
                <c:pt idx="3299">
                  <c:v>3.8113425925925926E-2</c:v>
                </c:pt>
                <c:pt idx="3300">
                  <c:v>3.8124999999999999E-2</c:v>
                </c:pt>
                <c:pt idx="3301">
                  <c:v>3.8136574074074073E-2</c:v>
                </c:pt>
                <c:pt idx="3302">
                  <c:v>3.8148148148148146E-2</c:v>
                </c:pt>
                <c:pt idx="3303">
                  <c:v>3.8159722222222227E-2</c:v>
                </c:pt>
                <c:pt idx="3304">
                  <c:v>3.8171296296296293E-2</c:v>
                </c:pt>
                <c:pt idx="3305">
                  <c:v>3.8182870370370374E-2</c:v>
                </c:pt>
                <c:pt idx="3306">
                  <c:v>3.8194444444444441E-2</c:v>
                </c:pt>
                <c:pt idx="3307">
                  <c:v>3.8206018518518521E-2</c:v>
                </c:pt>
                <c:pt idx="3308">
                  <c:v>3.8217592592592588E-2</c:v>
                </c:pt>
                <c:pt idx="3309">
                  <c:v>3.8229166666666668E-2</c:v>
                </c:pt>
                <c:pt idx="3310">
                  <c:v>3.8240740740740742E-2</c:v>
                </c:pt>
                <c:pt idx="3311">
                  <c:v>3.8252314814814815E-2</c:v>
                </c:pt>
                <c:pt idx="3312">
                  <c:v>3.8263888888888889E-2</c:v>
                </c:pt>
                <c:pt idx="3313">
                  <c:v>3.8275462962962963E-2</c:v>
                </c:pt>
                <c:pt idx="3314">
                  <c:v>3.8287037037037036E-2</c:v>
                </c:pt>
                <c:pt idx="3315">
                  <c:v>3.829861111111111E-2</c:v>
                </c:pt>
                <c:pt idx="3316">
                  <c:v>3.8310185185185183E-2</c:v>
                </c:pt>
                <c:pt idx="3317">
                  <c:v>3.8321759259259257E-2</c:v>
                </c:pt>
                <c:pt idx="3318">
                  <c:v>3.8333333333333337E-2</c:v>
                </c:pt>
                <c:pt idx="3319">
                  <c:v>3.8344907407407411E-2</c:v>
                </c:pt>
                <c:pt idx="3320">
                  <c:v>3.8356481481481484E-2</c:v>
                </c:pt>
                <c:pt idx="3321">
                  <c:v>3.8368055555555551E-2</c:v>
                </c:pt>
                <c:pt idx="3322">
                  <c:v>3.8379629629629632E-2</c:v>
                </c:pt>
                <c:pt idx="3323">
                  <c:v>3.8391203703703698E-2</c:v>
                </c:pt>
                <c:pt idx="3324">
                  <c:v>3.8402777777777779E-2</c:v>
                </c:pt>
                <c:pt idx="3325">
                  <c:v>3.8414351851851852E-2</c:v>
                </c:pt>
                <c:pt idx="3326">
                  <c:v>3.8425925925925926E-2</c:v>
                </c:pt>
                <c:pt idx="3327">
                  <c:v>3.8437499999999999E-2</c:v>
                </c:pt>
                <c:pt idx="3328">
                  <c:v>3.8449074074074073E-2</c:v>
                </c:pt>
                <c:pt idx="3329">
                  <c:v>3.8460648148148147E-2</c:v>
                </c:pt>
                <c:pt idx="3330">
                  <c:v>3.847222222222222E-2</c:v>
                </c:pt>
                <c:pt idx="3331">
                  <c:v>3.8483796296296294E-2</c:v>
                </c:pt>
                <c:pt idx="3332">
                  <c:v>3.8495370370370367E-2</c:v>
                </c:pt>
                <c:pt idx="3333">
                  <c:v>3.8506944444444448E-2</c:v>
                </c:pt>
                <c:pt idx="3334">
                  <c:v>3.8518518518518521E-2</c:v>
                </c:pt>
                <c:pt idx="3335">
                  <c:v>3.8530092592592595E-2</c:v>
                </c:pt>
                <c:pt idx="3336">
                  <c:v>3.8541666666666669E-2</c:v>
                </c:pt>
                <c:pt idx="3337">
                  <c:v>3.8553240740740742E-2</c:v>
                </c:pt>
                <c:pt idx="3338">
                  <c:v>3.8564814814814816E-2</c:v>
                </c:pt>
                <c:pt idx="3339">
                  <c:v>3.8576388888888889E-2</c:v>
                </c:pt>
                <c:pt idx="3340">
                  <c:v>3.858796296296297E-2</c:v>
                </c:pt>
                <c:pt idx="3341">
                  <c:v>3.8599537037037036E-2</c:v>
                </c:pt>
                <c:pt idx="3342">
                  <c:v>3.861111111111111E-2</c:v>
                </c:pt>
                <c:pt idx="3343">
                  <c:v>3.8622685185185184E-2</c:v>
                </c:pt>
                <c:pt idx="3344">
                  <c:v>3.8634259259259257E-2</c:v>
                </c:pt>
                <c:pt idx="3345">
                  <c:v>3.8645833333333331E-2</c:v>
                </c:pt>
                <c:pt idx="3346">
                  <c:v>3.8657407407407404E-2</c:v>
                </c:pt>
                <c:pt idx="3347">
                  <c:v>3.8668981481481478E-2</c:v>
                </c:pt>
                <c:pt idx="3348">
                  <c:v>3.8680555555555558E-2</c:v>
                </c:pt>
                <c:pt idx="3349">
                  <c:v>3.8692129629629632E-2</c:v>
                </c:pt>
                <c:pt idx="3350">
                  <c:v>3.8703703703703705E-2</c:v>
                </c:pt>
                <c:pt idx="3351">
                  <c:v>3.8715277777777779E-2</c:v>
                </c:pt>
                <c:pt idx="3352">
                  <c:v>3.8726851851851853E-2</c:v>
                </c:pt>
                <c:pt idx="3353">
                  <c:v>3.8738425925925926E-2</c:v>
                </c:pt>
                <c:pt idx="3354">
                  <c:v>3.875E-2</c:v>
                </c:pt>
                <c:pt idx="3355">
                  <c:v>3.876157407407408E-2</c:v>
                </c:pt>
                <c:pt idx="3356">
                  <c:v>3.8773148148148147E-2</c:v>
                </c:pt>
                <c:pt idx="3357">
                  <c:v>3.8784722222222227E-2</c:v>
                </c:pt>
                <c:pt idx="3358">
                  <c:v>3.8796296296296294E-2</c:v>
                </c:pt>
                <c:pt idx="3359">
                  <c:v>3.8807870370370375E-2</c:v>
                </c:pt>
                <c:pt idx="3360">
                  <c:v>3.8819444444444441E-2</c:v>
                </c:pt>
                <c:pt idx="3361">
                  <c:v>3.8831018518518515E-2</c:v>
                </c:pt>
                <c:pt idx="3362">
                  <c:v>3.8842592592592588E-2</c:v>
                </c:pt>
                <c:pt idx="3363">
                  <c:v>3.8854166666666669E-2</c:v>
                </c:pt>
                <c:pt idx="3364">
                  <c:v>3.8865740740740742E-2</c:v>
                </c:pt>
                <c:pt idx="3365">
                  <c:v>3.8877314814814816E-2</c:v>
                </c:pt>
                <c:pt idx="3366">
                  <c:v>3.888888888888889E-2</c:v>
                </c:pt>
                <c:pt idx="3367">
                  <c:v>3.8900462962962963E-2</c:v>
                </c:pt>
                <c:pt idx="3368">
                  <c:v>3.8912037037037037E-2</c:v>
                </c:pt>
                <c:pt idx="3369">
                  <c:v>3.892361111111111E-2</c:v>
                </c:pt>
                <c:pt idx="3370">
                  <c:v>3.8935185185185191E-2</c:v>
                </c:pt>
                <c:pt idx="3371">
                  <c:v>3.8946759259259257E-2</c:v>
                </c:pt>
                <c:pt idx="3372">
                  <c:v>3.8958333333333338E-2</c:v>
                </c:pt>
                <c:pt idx="3373">
                  <c:v>3.8969907407407404E-2</c:v>
                </c:pt>
                <c:pt idx="3374">
                  <c:v>3.8981481481481485E-2</c:v>
                </c:pt>
                <c:pt idx="3375">
                  <c:v>3.8993055555555552E-2</c:v>
                </c:pt>
                <c:pt idx="3376">
                  <c:v>3.9004629629629632E-2</c:v>
                </c:pt>
                <c:pt idx="3377">
                  <c:v>3.9016203703703699E-2</c:v>
                </c:pt>
                <c:pt idx="3378">
                  <c:v>3.9027777777777779E-2</c:v>
                </c:pt>
                <c:pt idx="3379">
                  <c:v>3.9039351851851853E-2</c:v>
                </c:pt>
                <c:pt idx="3380">
                  <c:v>3.9050925925925926E-2</c:v>
                </c:pt>
                <c:pt idx="3381">
                  <c:v>3.90625E-2</c:v>
                </c:pt>
                <c:pt idx="3382">
                  <c:v>3.9074074074074074E-2</c:v>
                </c:pt>
                <c:pt idx="3383">
                  <c:v>3.9085648148148147E-2</c:v>
                </c:pt>
                <c:pt idx="3384">
                  <c:v>3.9097222222222221E-2</c:v>
                </c:pt>
                <c:pt idx="3385">
                  <c:v>3.9108796296296301E-2</c:v>
                </c:pt>
                <c:pt idx="3386">
                  <c:v>3.9120370370370368E-2</c:v>
                </c:pt>
                <c:pt idx="3387">
                  <c:v>3.9131944444444448E-2</c:v>
                </c:pt>
                <c:pt idx="3388">
                  <c:v>3.9143518518518515E-2</c:v>
                </c:pt>
                <c:pt idx="3389">
                  <c:v>3.9155092592592596E-2</c:v>
                </c:pt>
                <c:pt idx="3390">
                  <c:v>3.9166666666666662E-2</c:v>
                </c:pt>
                <c:pt idx="3391">
                  <c:v>3.9178240740740743E-2</c:v>
                </c:pt>
                <c:pt idx="3392">
                  <c:v>3.9189814814814809E-2</c:v>
                </c:pt>
                <c:pt idx="3393">
                  <c:v>3.920138888888889E-2</c:v>
                </c:pt>
                <c:pt idx="3394">
                  <c:v>3.9212962962962963E-2</c:v>
                </c:pt>
                <c:pt idx="3395">
                  <c:v>3.9224537037037037E-2</c:v>
                </c:pt>
                <c:pt idx="3396">
                  <c:v>3.923611111111111E-2</c:v>
                </c:pt>
                <c:pt idx="3397">
                  <c:v>3.9247685185185184E-2</c:v>
                </c:pt>
                <c:pt idx="3398">
                  <c:v>3.9259259259259258E-2</c:v>
                </c:pt>
                <c:pt idx="3399">
                  <c:v>3.9270833333333331E-2</c:v>
                </c:pt>
                <c:pt idx="3400">
                  <c:v>3.9282407407407412E-2</c:v>
                </c:pt>
                <c:pt idx="3401">
                  <c:v>3.9293981481481485E-2</c:v>
                </c:pt>
                <c:pt idx="3402">
                  <c:v>3.9305555555555559E-2</c:v>
                </c:pt>
                <c:pt idx="3403">
                  <c:v>3.9317129629629625E-2</c:v>
                </c:pt>
                <c:pt idx="3404">
                  <c:v>3.9328703703703706E-2</c:v>
                </c:pt>
                <c:pt idx="3405">
                  <c:v>3.9340277777777773E-2</c:v>
                </c:pt>
                <c:pt idx="3406">
                  <c:v>3.9351851851851853E-2</c:v>
                </c:pt>
                <c:pt idx="3407">
                  <c:v>3.936342592592592E-2</c:v>
                </c:pt>
                <c:pt idx="3408">
                  <c:v>3.9375E-2</c:v>
                </c:pt>
                <c:pt idx="3409">
                  <c:v>3.9386574074074074E-2</c:v>
                </c:pt>
                <c:pt idx="3410">
                  <c:v>3.9398148148148147E-2</c:v>
                </c:pt>
                <c:pt idx="3411">
                  <c:v>3.9409722222222221E-2</c:v>
                </c:pt>
                <c:pt idx="3412">
                  <c:v>3.9421296296296295E-2</c:v>
                </c:pt>
                <c:pt idx="3413">
                  <c:v>3.9432870370370368E-2</c:v>
                </c:pt>
                <c:pt idx="3414">
                  <c:v>3.9444444444444442E-2</c:v>
                </c:pt>
                <c:pt idx="3415">
                  <c:v>3.9456018518518522E-2</c:v>
                </c:pt>
                <c:pt idx="3416">
                  <c:v>3.9467592592592596E-2</c:v>
                </c:pt>
                <c:pt idx="3417">
                  <c:v>3.9479166666666669E-2</c:v>
                </c:pt>
                <c:pt idx="3418">
                  <c:v>3.9490740740740743E-2</c:v>
                </c:pt>
                <c:pt idx="3419">
                  <c:v>3.9502314814814816E-2</c:v>
                </c:pt>
                <c:pt idx="3420">
                  <c:v>3.951388888888889E-2</c:v>
                </c:pt>
                <c:pt idx="3421">
                  <c:v>3.9525462962962964E-2</c:v>
                </c:pt>
                <c:pt idx="3422">
                  <c:v>3.953703703703703E-2</c:v>
                </c:pt>
                <c:pt idx="3423">
                  <c:v>3.9548611111111111E-2</c:v>
                </c:pt>
                <c:pt idx="3424">
                  <c:v>3.9560185185185184E-2</c:v>
                </c:pt>
                <c:pt idx="3425">
                  <c:v>3.9571759259259258E-2</c:v>
                </c:pt>
                <c:pt idx="3426">
                  <c:v>3.9583333333333331E-2</c:v>
                </c:pt>
                <c:pt idx="3427">
                  <c:v>3.9594907407407405E-2</c:v>
                </c:pt>
                <c:pt idx="3428">
                  <c:v>3.9606481481481479E-2</c:v>
                </c:pt>
                <c:pt idx="3429">
                  <c:v>3.9618055555555552E-2</c:v>
                </c:pt>
                <c:pt idx="3430">
                  <c:v>3.9629629629629633E-2</c:v>
                </c:pt>
                <c:pt idx="3431">
                  <c:v>3.9641203703703706E-2</c:v>
                </c:pt>
                <c:pt idx="3432">
                  <c:v>3.965277777777778E-2</c:v>
                </c:pt>
                <c:pt idx="3433">
                  <c:v>3.9664351851851853E-2</c:v>
                </c:pt>
                <c:pt idx="3434">
                  <c:v>3.9675925925925927E-2</c:v>
                </c:pt>
                <c:pt idx="3435">
                  <c:v>3.9687500000000001E-2</c:v>
                </c:pt>
                <c:pt idx="3436">
                  <c:v>3.9699074074074074E-2</c:v>
                </c:pt>
                <c:pt idx="3437">
                  <c:v>3.9710648148148148E-2</c:v>
                </c:pt>
                <c:pt idx="3438">
                  <c:v>3.9722222222222221E-2</c:v>
                </c:pt>
                <c:pt idx="3439">
                  <c:v>3.9733796296296302E-2</c:v>
                </c:pt>
                <c:pt idx="3440">
                  <c:v>3.9745370370370368E-2</c:v>
                </c:pt>
                <c:pt idx="3441">
                  <c:v>3.9756944444444449E-2</c:v>
                </c:pt>
                <c:pt idx="3442">
                  <c:v>3.9768518518518516E-2</c:v>
                </c:pt>
                <c:pt idx="3443">
                  <c:v>3.9780092592592589E-2</c:v>
                </c:pt>
                <c:pt idx="3444">
                  <c:v>3.9791666666666663E-2</c:v>
                </c:pt>
                <c:pt idx="3445">
                  <c:v>3.9803240740740743E-2</c:v>
                </c:pt>
                <c:pt idx="3446">
                  <c:v>3.9814814814814817E-2</c:v>
                </c:pt>
                <c:pt idx="3447">
                  <c:v>3.982638888888889E-2</c:v>
                </c:pt>
                <c:pt idx="3448">
                  <c:v>3.9837962962962964E-2</c:v>
                </c:pt>
                <c:pt idx="3449">
                  <c:v>3.9849537037037037E-2</c:v>
                </c:pt>
                <c:pt idx="3450">
                  <c:v>3.9861111111111111E-2</c:v>
                </c:pt>
                <c:pt idx="3451">
                  <c:v>3.9872685185185185E-2</c:v>
                </c:pt>
                <c:pt idx="3452">
                  <c:v>3.9884259259259258E-2</c:v>
                </c:pt>
                <c:pt idx="3453">
                  <c:v>3.9895833333333332E-2</c:v>
                </c:pt>
                <c:pt idx="3454">
                  <c:v>3.9907407407407412E-2</c:v>
                </c:pt>
                <c:pt idx="3455">
                  <c:v>3.9918981481481479E-2</c:v>
                </c:pt>
                <c:pt idx="3456">
                  <c:v>3.9930555555555559E-2</c:v>
                </c:pt>
                <c:pt idx="3457">
                  <c:v>3.9942129629629626E-2</c:v>
                </c:pt>
                <c:pt idx="3458">
                  <c:v>3.9953703703703707E-2</c:v>
                </c:pt>
                <c:pt idx="3459">
                  <c:v>3.9965277777777773E-2</c:v>
                </c:pt>
                <c:pt idx="3460">
                  <c:v>3.9976851851851854E-2</c:v>
                </c:pt>
                <c:pt idx="3461">
                  <c:v>3.9988425925925927E-2</c:v>
                </c:pt>
                <c:pt idx="3462">
                  <c:v>0.04</c:v>
                </c:pt>
                <c:pt idx="3463">
                  <c:v>4.0011574074074074E-2</c:v>
                </c:pt>
                <c:pt idx="3464">
                  <c:v>4.0023148148148148E-2</c:v>
                </c:pt>
                <c:pt idx="3465">
                  <c:v>4.0034722222222222E-2</c:v>
                </c:pt>
                <c:pt idx="3466">
                  <c:v>4.0046296296296295E-2</c:v>
                </c:pt>
                <c:pt idx="3467">
                  <c:v>4.0057870370370369E-2</c:v>
                </c:pt>
                <c:pt idx="3468">
                  <c:v>4.0069444444444442E-2</c:v>
                </c:pt>
                <c:pt idx="3469">
                  <c:v>4.0081018518518523E-2</c:v>
                </c:pt>
                <c:pt idx="3470">
                  <c:v>4.0092592592592589E-2</c:v>
                </c:pt>
                <c:pt idx="3471">
                  <c:v>4.010416666666667E-2</c:v>
                </c:pt>
                <c:pt idx="3472">
                  <c:v>4.0115740740740737E-2</c:v>
                </c:pt>
                <c:pt idx="3473">
                  <c:v>4.0127314814814817E-2</c:v>
                </c:pt>
                <c:pt idx="3474">
                  <c:v>4.0138888888888884E-2</c:v>
                </c:pt>
                <c:pt idx="3475">
                  <c:v>4.0150462962962964E-2</c:v>
                </c:pt>
                <c:pt idx="3476">
                  <c:v>4.0162037037037038E-2</c:v>
                </c:pt>
                <c:pt idx="3477">
                  <c:v>4.0173611111111111E-2</c:v>
                </c:pt>
                <c:pt idx="3478">
                  <c:v>4.0185185185185185E-2</c:v>
                </c:pt>
                <c:pt idx="3479">
                  <c:v>4.0196759259259258E-2</c:v>
                </c:pt>
                <c:pt idx="3480">
                  <c:v>4.0208333333333332E-2</c:v>
                </c:pt>
                <c:pt idx="3481">
                  <c:v>4.0219907407407406E-2</c:v>
                </c:pt>
                <c:pt idx="3482">
                  <c:v>4.0231481481481479E-2</c:v>
                </c:pt>
                <c:pt idx="3483">
                  <c:v>4.024305555555556E-2</c:v>
                </c:pt>
                <c:pt idx="3484">
                  <c:v>4.0254629629629633E-2</c:v>
                </c:pt>
                <c:pt idx="3485">
                  <c:v>4.02662037037037E-2</c:v>
                </c:pt>
                <c:pt idx="3486">
                  <c:v>4.027777777777778E-2</c:v>
                </c:pt>
                <c:pt idx="3487">
                  <c:v>4.0289351851851847E-2</c:v>
                </c:pt>
                <c:pt idx="3488">
                  <c:v>4.0300925925925928E-2</c:v>
                </c:pt>
                <c:pt idx="3489">
                  <c:v>4.0312499999999994E-2</c:v>
                </c:pt>
                <c:pt idx="3490">
                  <c:v>4.0324074074074075E-2</c:v>
                </c:pt>
                <c:pt idx="3491">
                  <c:v>4.0335648148148148E-2</c:v>
                </c:pt>
                <c:pt idx="3492">
                  <c:v>4.0347222222222222E-2</c:v>
                </c:pt>
                <c:pt idx="3493">
                  <c:v>4.0358796296296295E-2</c:v>
                </c:pt>
                <c:pt idx="3494">
                  <c:v>4.0370370370370369E-2</c:v>
                </c:pt>
                <c:pt idx="3495">
                  <c:v>4.0381944444444443E-2</c:v>
                </c:pt>
                <c:pt idx="3496">
                  <c:v>4.0393518518518516E-2</c:v>
                </c:pt>
                <c:pt idx="3497">
                  <c:v>4.040509259259259E-2</c:v>
                </c:pt>
                <c:pt idx="3498">
                  <c:v>4.041666666666667E-2</c:v>
                </c:pt>
                <c:pt idx="3499">
                  <c:v>4.0428240740740744E-2</c:v>
                </c:pt>
                <c:pt idx="3500">
                  <c:v>4.0439814814814817E-2</c:v>
                </c:pt>
                <c:pt idx="3501">
                  <c:v>4.0451388888888891E-2</c:v>
                </c:pt>
                <c:pt idx="3502">
                  <c:v>4.0462962962962964E-2</c:v>
                </c:pt>
                <c:pt idx="3503">
                  <c:v>4.0474537037037038E-2</c:v>
                </c:pt>
                <c:pt idx="3504">
                  <c:v>4.0486111111111105E-2</c:v>
                </c:pt>
                <c:pt idx="3505">
                  <c:v>4.0497685185185185E-2</c:v>
                </c:pt>
                <c:pt idx="3506">
                  <c:v>4.0509259259259259E-2</c:v>
                </c:pt>
                <c:pt idx="3507">
                  <c:v>4.0520833333333332E-2</c:v>
                </c:pt>
                <c:pt idx="3508">
                  <c:v>4.0532407407407406E-2</c:v>
                </c:pt>
                <c:pt idx="3509">
                  <c:v>4.0543981481481479E-2</c:v>
                </c:pt>
                <c:pt idx="3510">
                  <c:v>4.0555555555555553E-2</c:v>
                </c:pt>
                <c:pt idx="3511">
                  <c:v>4.0567129629629627E-2</c:v>
                </c:pt>
                <c:pt idx="3512">
                  <c:v>4.05787037037037E-2</c:v>
                </c:pt>
                <c:pt idx="3513">
                  <c:v>4.0590277777777781E-2</c:v>
                </c:pt>
                <c:pt idx="3514">
                  <c:v>4.0601851851851854E-2</c:v>
                </c:pt>
                <c:pt idx="3515">
                  <c:v>4.0613425925925928E-2</c:v>
                </c:pt>
                <c:pt idx="3516">
                  <c:v>4.0625000000000001E-2</c:v>
                </c:pt>
                <c:pt idx="3517">
                  <c:v>4.0636574074074075E-2</c:v>
                </c:pt>
                <c:pt idx="3518">
                  <c:v>4.0648148148148149E-2</c:v>
                </c:pt>
                <c:pt idx="3519">
                  <c:v>4.0659722222222222E-2</c:v>
                </c:pt>
                <c:pt idx="3520">
                  <c:v>4.0671296296296296E-2</c:v>
                </c:pt>
                <c:pt idx="3521">
                  <c:v>4.0682870370370376E-2</c:v>
                </c:pt>
                <c:pt idx="3522">
                  <c:v>4.0694444444444443E-2</c:v>
                </c:pt>
                <c:pt idx="3523">
                  <c:v>4.0706018518518523E-2</c:v>
                </c:pt>
                <c:pt idx="3524">
                  <c:v>4.071759259259259E-2</c:v>
                </c:pt>
                <c:pt idx="3525">
                  <c:v>4.0729166666666664E-2</c:v>
                </c:pt>
                <c:pt idx="3526">
                  <c:v>4.0740740740740737E-2</c:v>
                </c:pt>
                <c:pt idx="3527">
                  <c:v>4.0752314814814811E-2</c:v>
                </c:pt>
                <c:pt idx="3528">
                  <c:v>4.0763888888888891E-2</c:v>
                </c:pt>
                <c:pt idx="3529">
                  <c:v>4.0775462962962965E-2</c:v>
                </c:pt>
                <c:pt idx="3530">
                  <c:v>4.0787037037037038E-2</c:v>
                </c:pt>
                <c:pt idx="3531">
                  <c:v>4.0798611111111112E-2</c:v>
                </c:pt>
                <c:pt idx="3532">
                  <c:v>4.0810185185185185E-2</c:v>
                </c:pt>
                <c:pt idx="3533">
                  <c:v>4.0821759259259259E-2</c:v>
                </c:pt>
                <c:pt idx="3534">
                  <c:v>4.0833333333333333E-2</c:v>
                </c:pt>
                <c:pt idx="3535">
                  <c:v>4.0844907407407406E-2</c:v>
                </c:pt>
                <c:pt idx="3536">
                  <c:v>4.0856481481481487E-2</c:v>
                </c:pt>
                <c:pt idx="3537">
                  <c:v>4.0868055555555553E-2</c:v>
                </c:pt>
                <c:pt idx="3538">
                  <c:v>4.0879629629629634E-2</c:v>
                </c:pt>
                <c:pt idx="3539">
                  <c:v>4.08912037037037E-2</c:v>
                </c:pt>
                <c:pt idx="3540">
                  <c:v>4.0902777777777781E-2</c:v>
                </c:pt>
                <c:pt idx="3541">
                  <c:v>4.0914351851851848E-2</c:v>
                </c:pt>
                <c:pt idx="3542">
                  <c:v>4.0925925925925928E-2</c:v>
                </c:pt>
                <c:pt idx="3543">
                  <c:v>4.0937500000000002E-2</c:v>
                </c:pt>
                <c:pt idx="3544">
                  <c:v>4.0949074074074075E-2</c:v>
                </c:pt>
                <c:pt idx="3545">
                  <c:v>4.0960648148148149E-2</c:v>
                </c:pt>
                <c:pt idx="3546">
                  <c:v>4.0972222222222222E-2</c:v>
                </c:pt>
                <c:pt idx="3547">
                  <c:v>4.0983796296296296E-2</c:v>
                </c:pt>
                <c:pt idx="3548">
                  <c:v>4.099537037037037E-2</c:v>
                </c:pt>
                <c:pt idx="3549">
                  <c:v>4.1006944444444443E-2</c:v>
                </c:pt>
                <c:pt idx="3550">
                  <c:v>4.1018518518518517E-2</c:v>
                </c:pt>
                <c:pt idx="3551">
                  <c:v>4.1030092592592597E-2</c:v>
                </c:pt>
                <c:pt idx="3552">
                  <c:v>4.1041666666666664E-2</c:v>
                </c:pt>
                <c:pt idx="3553">
                  <c:v>4.1053240740740744E-2</c:v>
                </c:pt>
                <c:pt idx="3554">
                  <c:v>4.1064814814814811E-2</c:v>
                </c:pt>
                <c:pt idx="3555">
                  <c:v>4.1076388888888891E-2</c:v>
                </c:pt>
                <c:pt idx="3556">
                  <c:v>4.1087962962962958E-2</c:v>
                </c:pt>
                <c:pt idx="3557">
                  <c:v>4.1099537037037039E-2</c:v>
                </c:pt>
                <c:pt idx="3558">
                  <c:v>4.1111111111111112E-2</c:v>
                </c:pt>
                <c:pt idx="3559">
                  <c:v>4.1122685185185186E-2</c:v>
                </c:pt>
                <c:pt idx="3560">
                  <c:v>4.1134259259259259E-2</c:v>
                </c:pt>
                <c:pt idx="3561">
                  <c:v>4.1145833333333333E-2</c:v>
                </c:pt>
                <c:pt idx="3562">
                  <c:v>4.1157407407407406E-2</c:v>
                </c:pt>
                <c:pt idx="3563">
                  <c:v>4.116898148148148E-2</c:v>
                </c:pt>
                <c:pt idx="3564">
                  <c:v>4.1180555555555554E-2</c:v>
                </c:pt>
                <c:pt idx="3565">
                  <c:v>4.1192129629629634E-2</c:v>
                </c:pt>
                <c:pt idx="3566">
                  <c:v>4.1203703703703708E-2</c:v>
                </c:pt>
                <c:pt idx="3567">
                  <c:v>4.1215277777777774E-2</c:v>
                </c:pt>
                <c:pt idx="3568">
                  <c:v>4.1226851851851855E-2</c:v>
                </c:pt>
                <c:pt idx="3569">
                  <c:v>4.1238425925925921E-2</c:v>
                </c:pt>
                <c:pt idx="3570">
                  <c:v>4.1250000000000002E-2</c:v>
                </c:pt>
                <c:pt idx="3571">
                  <c:v>4.1261574074074069E-2</c:v>
                </c:pt>
                <c:pt idx="3572">
                  <c:v>4.1273148148148149E-2</c:v>
                </c:pt>
                <c:pt idx="3573">
                  <c:v>4.1284722222222223E-2</c:v>
                </c:pt>
                <c:pt idx="3574">
                  <c:v>4.1296296296296296E-2</c:v>
                </c:pt>
                <c:pt idx="3575">
                  <c:v>4.130787037037037E-2</c:v>
                </c:pt>
                <c:pt idx="3576">
                  <c:v>4.1319444444444443E-2</c:v>
                </c:pt>
                <c:pt idx="3577">
                  <c:v>4.1331018518518517E-2</c:v>
                </c:pt>
                <c:pt idx="3578">
                  <c:v>4.1342592592592591E-2</c:v>
                </c:pt>
                <c:pt idx="3579">
                  <c:v>4.1354166666666664E-2</c:v>
                </c:pt>
                <c:pt idx="3580">
                  <c:v>4.1365740740740745E-2</c:v>
                </c:pt>
                <c:pt idx="3581">
                  <c:v>4.1377314814814818E-2</c:v>
                </c:pt>
                <c:pt idx="3582">
                  <c:v>4.1388888888888892E-2</c:v>
                </c:pt>
                <c:pt idx="3583">
                  <c:v>4.1400462962962965E-2</c:v>
                </c:pt>
                <c:pt idx="3584">
                  <c:v>4.1412037037037039E-2</c:v>
                </c:pt>
                <c:pt idx="3585">
                  <c:v>4.1423611111111112E-2</c:v>
                </c:pt>
                <c:pt idx="3586">
                  <c:v>4.1435185185185179E-2</c:v>
                </c:pt>
                <c:pt idx="3587">
                  <c:v>4.144675925925926E-2</c:v>
                </c:pt>
                <c:pt idx="3588">
                  <c:v>4.1458333333333333E-2</c:v>
                </c:pt>
                <c:pt idx="3589">
                  <c:v>4.1469907407407407E-2</c:v>
                </c:pt>
                <c:pt idx="3590">
                  <c:v>4.148148148148148E-2</c:v>
                </c:pt>
                <c:pt idx="3591">
                  <c:v>4.1493055555555554E-2</c:v>
                </c:pt>
                <c:pt idx="3592">
                  <c:v>4.1504629629629627E-2</c:v>
                </c:pt>
                <c:pt idx="3593">
                  <c:v>4.1516203703703701E-2</c:v>
                </c:pt>
                <c:pt idx="3594">
                  <c:v>4.1527777777777775E-2</c:v>
                </c:pt>
                <c:pt idx="3595">
                  <c:v>4.1539351851851855E-2</c:v>
                </c:pt>
                <c:pt idx="3596">
                  <c:v>4.1550925925925929E-2</c:v>
                </c:pt>
                <c:pt idx="3597">
                  <c:v>4.1562500000000002E-2</c:v>
                </c:pt>
                <c:pt idx="3598">
                  <c:v>4.1574074074074076E-2</c:v>
                </c:pt>
                <c:pt idx="3599">
                  <c:v>4.1585648148148149E-2</c:v>
                </c:pt>
                <c:pt idx="3600">
                  <c:v>4.1597222222222223E-2</c:v>
                </c:pt>
                <c:pt idx="3601">
                  <c:v>4.1608796296296297E-2</c:v>
                </c:pt>
                <c:pt idx="3602">
                  <c:v>4.162037037037037E-2</c:v>
                </c:pt>
                <c:pt idx="3603">
                  <c:v>4.1631944444444451E-2</c:v>
                </c:pt>
                <c:pt idx="3604">
                  <c:v>4.1643518518518517E-2</c:v>
                </c:pt>
                <c:pt idx="3605">
                  <c:v>4.1643518518518517E-2</c:v>
                </c:pt>
                <c:pt idx="3606">
                  <c:v>4.1655092592592598E-2</c:v>
                </c:pt>
                <c:pt idx="3607">
                  <c:v>4.1666666666666664E-2</c:v>
                </c:pt>
                <c:pt idx="3608">
                  <c:v>4.1678240740740745E-2</c:v>
                </c:pt>
                <c:pt idx="3609">
                  <c:v>4.1689814814814818E-2</c:v>
                </c:pt>
                <c:pt idx="3610">
                  <c:v>4.1701388888888885E-2</c:v>
                </c:pt>
                <c:pt idx="3611">
                  <c:v>4.1712962962962959E-2</c:v>
                </c:pt>
                <c:pt idx="3612">
                  <c:v>4.1724537037037039E-2</c:v>
                </c:pt>
                <c:pt idx="3613">
                  <c:v>4.1736111111111113E-2</c:v>
                </c:pt>
                <c:pt idx="3614">
                  <c:v>4.1747685185185186E-2</c:v>
                </c:pt>
                <c:pt idx="3615">
                  <c:v>4.1759259259259253E-2</c:v>
                </c:pt>
                <c:pt idx="3616">
                  <c:v>4.1770833333333333E-2</c:v>
                </c:pt>
                <c:pt idx="3617">
                  <c:v>4.1782407407407407E-2</c:v>
                </c:pt>
                <c:pt idx="3618">
                  <c:v>4.1793981481481481E-2</c:v>
                </c:pt>
                <c:pt idx="3619">
                  <c:v>4.1805555555555561E-2</c:v>
                </c:pt>
                <c:pt idx="3620">
                  <c:v>4.1817129629629628E-2</c:v>
                </c:pt>
                <c:pt idx="3621">
                  <c:v>4.1828703703703701E-2</c:v>
                </c:pt>
                <c:pt idx="3622">
                  <c:v>4.1840277777777775E-2</c:v>
                </c:pt>
                <c:pt idx="3623">
                  <c:v>4.1851851851851855E-2</c:v>
                </c:pt>
                <c:pt idx="3624">
                  <c:v>4.1863425925925929E-2</c:v>
                </c:pt>
                <c:pt idx="3625">
                  <c:v>4.1874999999999996E-2</c:v>
                </c:pt>
                <c:pt idx="3626">
                  <c:v>4.1886574074074069E-2</c:v>
                </c:pt>
                <c:pt idx="3627">
                  <c:v>4.189814814814815E-2</c:v>
                </c:pt>
                <c:pt idx="3628">
                  <c:v>4.1909722222222223E-2</c:v>
                </c:pt>
                <c:pt idx="3629">
                  <c:v>4.1921296296296297E-2</c:v>
                </c:pt>
                <c:pt idx="3630">
                  <c:v>4.1932870370370377E-2</c:v>
                </c:pt>
                <c:pt idx="3631">
                  <c:v>4.1944444444444444E-2</c:v>
                </c:pt>
                <c:pt idx="3632">
                  <c:v>4.1956018518518517E-2</c:v>
                </c:pt>
                <c:pt idx="3633">
                  <c:v>4.1967592592592591E-2</c:v>
                </c:pt>
                <c:pt idx="3634">
                  <c:v>4.1979166666666672E-2</c:v>
                </c:pt>
                <c:pt idx="3635">
                  <c:v>4.1990740740740745E-2</c:v>
                </c:pt>
                <c:pt idx="3636">
                  <c:v>4.2002314814814812E-2</c:v>
                </c:pt>
                <c:pt idx="3637">
                  <c:v>4.2013888888888885E-2</c:v>
                </c:pt>
                <c:pt idx="3638">
                  <c:v>4.2025462962962966E-2</c:v>
                </c:pt>
                <c:pt idx="3639">
                  <c:v>4.2037037037037039E-2</c:v>
                </c:pt>
                <c:pt idx="3640">
                  <c:v>4.2048611111111113E-2</c:v>
                </c:pt>
                <c:pt idx="3641">
                  <c:v>4.206018518518518E-2</c:v>
                </c:pt>
                <c:pt idx="3642">
                  <c:v>4.207175925925926E-2</c:v>
                </c:pt>
                <c:pt idx="3643">
                  <c:v>4.2083333333333334E-2</c:v>
                </c:pt>
                <c:pt idx="3644">
                  <c:v>4.2094907407407407E-2</c:v>
                </c:pt>
                <c:pt idx="3645">
                  <c:v>4.2106481481481488E-2</c:v>
                </c:pt>
                <c:pt idx="3646">
                  <c:v>4.2118055555555554E-2</c:v>
                </c:pt>
                <c:pt idx="3647">
                  <c:v>4.2129629629629628E-2</c:v>
                </c:pt>
                <c:pt idx="3648">
                  <c:v>4.2141203703703702E-2</c:v>
                </c:pt>
                <c:pt idx="3649">
                  <c:v>4.2152777777777782E-2</c:v>
                </c:pt>
                <c:pt idx="3650">
                  <c:v>4.2164351851851856E-2</c:v>
                </c:pt>
                <c:pt idx="3651">
                  <c:v>4.2175925925925922E-2</c:v>
                </c:pt>
                <c:pt idx="3652">
                  <c:v>4.2187499999999996E-2</c:v>
                </c:pt>
                <c:pt idx="3653">
                  <c:v>4.2199074074074076E-2</c:v>
                </c:pt>
                <c:pt idx="3654">
                  <c:v>4.221064814814815E-2</c:v>
                </c:pt>
                <c:pt idx="3655">
                  <c:v>4.2222222222222223E-2</c:v>
                </c:pt>
                <c:pt idx="3656">
                  <c:v>4.223379629629629E-2</c:v>
                </c:pt>
                <c:pt idx="3657">
                  <c:v>4.2245370370370371E-2</c:v>
                </c:pt>
                <c:pt idx="3658">
                  <c:v>4.2256944444444444E-2</c:v>
                </c:pt>
                <c:pt idx="3659">
                  <c:v>4.2268518518518518E-2</c:v>
                </c:pt>
                <c:pt idx="3660">
                  <c:v>4.2280092592592598E-2</c:v>
                </c:pt>
                <c:pt idx="3661">
                  <c:v>4.2291666666666665E-2</c:v>
                </c:pt>
                <c:pt idx="3662">
                  <c:v>4.2303240740740738E-2</c:v>
                </c:pt>
                <c:pt idx="3663">
                  <c:v>4.2314814814814812E-2</c:v>
                </c:pt>
                <c:pt idx="3664">
                  <c:v>4.2326388888888893E-2</c:v>
                </c:pt>
                <c:pt idx="3665">
                  <c:v>4.2337962962962966E-2</c:v>
                </c:pt>
                <c:pt idx="3666">
                  <c:v>4.2349537037037033E-2</c:v>
                </c:pt>
                <c:pt idx="3667">
                  <c:v>4.2361111111111106E-2</c:v>
                </c:pt>
                <c:pt idx="3668">
                  <c:v>4.2372685185185187E-2</c:v>
                </c:pt>
                <c:pt idx="3669">
                  <c:v>4.238425925925926E-2</c:v>
                </c:pt>
                <c:pt idx="3670">
                  <c:v>4.2395833333333334E-2</c:v>
                </c:pt>
                <c:pt idx="3671">
                  <c:v>4.2407407407407401E-2</c:v>
                </c:pt>
                <c:pt idx="3672">
                  <c:v>4.2418981481481481E-2</c:v>
                </c:pt>
                <c:pt idx="3673">
                  <c:v>4.2430555555555555E-2</c:v>
                </c:pt>
                <c:pt idx="3674">
                  <c:v>4.2442129629629628E-2</c:v>
                </c:pt>
                <c:pt idx="3675">
                  <c:v>4.2453703703703709E-2</c:v>
                </c:pt>
                <c:pt idx="3676">
                  <c:v>4.2465277777777775E-2</c:v>
                </c:pt>
                <c:pt idx="3677">
                  <c:v>4.2476851851851849E-2</c:v>
                </c:pt>
                <c:pt idx="3678">
                  <c:v>4.2488425925925923E-2</c:v>
                </c:pt>
                <c:pt idx="3679">
                  <c:v>4.2500000000000003E-2</c:v>
                </c:pt>
                <c:pt idx="3680">
                  <c:v>4.2511574074074077E-2</c:v>
                </c:pt>
                <c:pt idx="3681">
                  <c:v>4.252314814814815E-2</c:v>
                </c:pt>
                <c:pt idx="3682">
                  <c:v>4.2534722222222217E-2</c:v>
                </c:pt>
                <c:pt idx="3683">
                  <c:v>4.2546296296296297E-2</c:v>
                </c:pt>
                <c:pt idx="3684">
                  <c:v>4.2557870370370371E-2</c:v>
                </c:pt>
                <c:pt idx="3685">
                  <c:v>4.2569444444444444E-2</c:v>
                </c:pt>
                <c:pt idx="3686">
                  <c:v>4.2581018518518525E-2</c:v>
                </c:pt>
                <c:pt idx="3687">
                  <c:v>4.2592592592592592E-2</c:v>
                </c:pt>
                <c:pt idx="3688">
                  <c:v>4.2604166666666665E-2</c:v>
                </c:pt>
                <c:pt idx="3689">
                  <c:v>4.2615740740740739E-2</c:v>
                </c:pt>
                <c:pt idx="3690">
                  <c:v>4.2627314814814819E-2</c:v>
                </c:pt>
                <c:pt idx="3691">
                  <c:v>4.2638888888888893E-2</c:v>
                </c:pt>
                <c:pt idx="3692">
                  <c:v>4.2650462962962959E-2</c:v>
                </c:pt>
                <c:pt idx="3693">
                  <c:v>4.2662037037037033E-2</c:v>
                </c:pt>
                <c:pt idx="3694">
                  <c:v>4.2673611111111114E-2</c:v>
                </c:pt>
                <c:pt idx="3695">
                  <c:v>4.2685185185185187E-2</c:v>
                </c:pt>
                <c:pt idx="3696">
                  <c:v>4.2696759259259261E-2</c:v>
                </c:pt>
                <c:pt idx="3697">
                  <c:v>4.2708333333333327E-2</c:v>
                </c:pt>
                <c:pt idx="3698">
                  <c:v>4.2719907407407408E-2</c:v>
                </c:pt>
                <c:pt idx="3699">
                  <c:v>4.2731481481481481E-2</c:v>
                </c:pt>
                <c:pt idx="3700">
                  <c:v>4.2743055555555555E-2</c:v>
                </c:pt>
                <c:pt idx="3701">
                  <c:v>4.2754629629629635E-2</c:v>
                </c:pt>
                <c:pt idx="3702">
                  <c:v>4.2766203703703702E-2</c:v>
                </c:pt>
                <c:pt idx="3703">
                  <c:v>4.2777777777777776E-2</c:v>
                </c:pt>
                <c:pt idx="3704">
                  <c:v>4.2789351851851849E-2</c:v>
                </c:pt>
                <c:pt idx="3705">
                  <c:v>4.280092592592593E-2</c:v>
                </c:pt>
                <c:pt idx="3706">
                  <c:v>4.2812500000000003E-2</c:v>
                </c:pt>
                <c:pt idx="3707">
                  <c:v>4.282407407407407E-2</c:v>
                </c:pt>
                <c:pt idx="3708">
                  <c:v>4.2835648148148144E-2</c:v>
                </c:pt>
                <c:pt idx="3709">
                  <c:v>4.2847222222222224E-2</c:v>
                </c:pt>
                <c:pt idx="3710">
                  <c:v>4.2858796296296298E-2</c:v>
                </c:pt>
                <c:pt idx="3711">
                  <c:v>4.2870370370370371E-2</c:v>
                </c:pt>
                <c:pt idx="3712">
                  <c:v>4.2881944444444438E-2</c:v>
                </c:pt>
                <c:pt idx="3713">
                  <c:v>4.2893518518518518E-2</c:v>
                </c:pt>
                <c:pt idx="3714">
                  <c:v>4.2905092592592592E-2</c:v>
                </c:pt>
                <c:pt idx="3715">
                  <c:v>4.2916666666666665E-2</c:v>
                </c:pt>
                <c:pt idx="3716">
                  <c:v>4.2928240740740746E-2</c:v>
                </c:pt>
                <c:pt idx="3717">
                  <c:v>4.2939814814814813E-2</c:v>
                </c:pt>
                <c:pt idx="3718">
                  <c:v>4.2951388888888886E-2</c:v>
                </c:pt>
                <c:pt idx="3719">
                  <c:v>4.296296296296296E-2</c:v>
                </c:pt>
                <c:pt idx="3720">
                  <c:v>4.297453703703704E-2</c:v>
                </c:pt>
                <c:pt idx="3721">
                  <c:v>4.2986111111111114E-2</c:v>
                </c:pt>
                <c:pt idx="3722">
                  <c:v>4.2997685185185187E-2</c:v>
                </c:pt>
                <c:pt idx="3723">
                  <c:v>4.3009259259259254E-2</c:v>
                </c:pt>
                <c:pt idx="3724">
                  <c:v>4.3020833333333335E-2</c:v>
                </c:pt>
                <c:pt idx="3725">
                  <c:v>4.3032407407407408E-2</c:v>
                </c:pt>
                <c:pt idx="3726">
                  <c:v>4.3043981481481482E-2</c:v>
                </c:pt>
                <c:pt idx="3727">
                  <c:v>4.3055555555555562E-2</c:v>
                </c:pt>
                <c:pt idx="3728">
                  <c:v>4.3067129629629629E-2</c:v>
                </c:pt>
                <c:pt idx="3729">
                  <c:v>4.3078703703703702E-2</c:v>
                </c:pt>
                <c:pt idx="3730">
                  <c:v>4.3090277777777776E-2</c:v>
                </c:pt>
                <c:pt idx="3731">
                  <c:v>4.3101851851851856E-2</c:v>
                </c:pt>
                <c:pt idx="3732">
                  <c:v>4.311342592592593E-2</c:v>
                </c:pt>
                <c:pt idx="3733">
                  <c:v>4.3124999999999997E-2</c:v>
                </c:pt>
                <c:pt idx="3734">
                  <c:v>4.313657407407407E-2</c:v>
                </c:pt>
                <c:pt idx="3735">
                  <c:v>4.3148148148148151E-2</c:v>
                </c:pt>
                <c:pt idx="3736">
                  <c:v>4.3159722222222224E-2</c:v>
                </c:pt>
                <c:pt idx="3737">
                  <c:v>4.3171296296296298E-2</c:v>
                </c:pt>
                <c:pt idx="3738">
                  <c:v>4.3182870370370365E-2</c:v>
                </c:pt>
                <c:pt idx="3739">
                  <c:v>4.3194444444444445E-2</c:v>
                </c:pt>
                <c:pt idx="3740">
                  <c:v>4.3206018518518519E-2</c:v>
                </c:pt>
                <c:pt idx="3741">
                  <c:v>4.3217592592592592E-2</c:v>
                </c:pt>
                <c:pt idx="3742">
                  <c:v>4.3229166666666673E-2</c:v>
                </c:pt>
                <c:pt idx="3743">
                  <c:v>4.3240740740740739E-2</c:v>
                </c:pt>
                <c:pt idx="3744">
                  <c:v>4.3252314814814813E-2</c:v>
                </c:pt>
                <c:pt idx="3745">
                  <c:v>4.3263888888888886E-2</c:v>
                </c:pt>
                <c:pt idx="3746">
                  <c:v>4.3275462962962967E-2</c:v>
                </c:pt>
                <c:pt idx="3747">
                  <c:v>4.3287037037037041E-2</c:v>
                </c:pt>
                <c:pt idx="3748">
                  <c:v>4.3298611111111107E-2</c:v>
                </c:pt>
                <c:pt idx="3749">
                  <c:v>4.3310185185185181E-2</c:v>
                </c:pt>
                <c:pt idx="3750">
                  <c:v>4.3321759259259261E-2</c:v>
                </c:pt>
                <c:pt idx="3751">
                  <c:v>4.3333333333333335E-2</c:v>
                </c:pt>
                <c:pt idx="3752">
                  <c:v>4.3344907407407408E-2</c:v>
                </c:pt>
                <c:pt idx="3753">
                  <c:v>4.3356481481481475E-2</c:v>
                </c:pt>
                <c:pt idx="3754">
                  <c:v>4.3368055555555556E-2</c:v>
                </c:pt>
                <c:pt idx="3755">
                  <c:v>4.3379629629629629E-2</c:v>
                </c:pt>
                <c:pt idx="3756">
                  <c:v>4.3391203703703703E-2</c:v>
                </c:pt>
                <c:pt idx="3757">
                  <c:v>4.3402777777777783E-2</c:v>
                </c:pt>
                <c:pt idx="3758">
                  <c:v>4.341435185185185E-2</c:v>
                </c:pt>
                <c:pt idx="3759">
                  <c:v>4.3425925925925923E-2</c:v>
                </c:pt>
                <c:pt idx="3760">
                  <c:v>4.3437499999999997E-2</c:v>
                </c:pt>
                <c:pt idx="3761">
                  <c:v>4.3449074074074077E-2</c:v>
                </c:pt>
                <c:pt idx="3762">
                  <c:v>4.3460648148148151E-2</c:v>
                </c:pt>
                <c:pt idx="3763">
                  <c:v>4.3472222222222225E-2</c:v>
                </c:pt>
                <c:pt idx="3764">
                  <c:v>4.3483796296296291E-2</c:v>
                </c:pt>
                <c:pt idx="3765">
                  <c:v>4.3495370370370372E-2</c:v>
                </c:pt>
                <c:pt idx="3766">
                  <c:v>4.3506944444444445E-2</c:v>
                </c:pt>
                <c:pt idx="3767">
                  <c:v>4.3518518518518519E-2</c:v>
                </c:pt>
                <c:pt idx="3768">
                  <c:v>4.3530092592592599E-2</c:v>
                </c:pt>
                <c:pt idx="3769">
                  <c:v>4.3541666666666666E-2</c:v>
                </c:pt>
                <c:pt idx="3770">
                  <c:v>4.355324074074074E-2</c:v>
                </c:pt>
                <c:pt idx="3771">
                  <c:v>4.3564814814814813E-2</c:v>
                </c:pt>
                <c:pt idx="3772">
                  <c:v>4.3576388888888894E-2</c:v>
                </c:pt>
                <c:pt idx="3773">
                  <c:v>4.3587962962962967E-2</c:v>
                </c:pt>
                <c:pt idx="3774">
                  <c:v>4.3599537037037034E-2</c:v>
                </c:pt>
                <c:pt idx="3775">
                  <c:v>4.3611111111111107E-2</c:v>
                </c:pt>
                <c:pt idx="3776">
                  <c:v>4.3622685185185188E-2</c:v>
                </c:pt>
                <c:pt idx="3777">
                  <c:v>4.3634259259259262E-2</c:v>
                </c:pt>
                <c:pt idx="3778">
                  <c:v>4.3645833333333335E-2</c:v>
                </c:pt>
                <c:pt idx="3779">
                  <c:v>4.3657407407407402E-2</c:v>
                </c:pt>
                <c:pt idx="3780">
                  <c:v>4.3668981481481482E-2</c:v>
                </c:pt>
                <c:pt idx="3781">
                  <c:v>4.3680555555555556E-2</c:v>
                </c:pt>
                <c:pt idx="3782">
                  <c:v>4.3692129629629629E-2</c:v>
                </c:pt>
                <c:pt idx="3783">
                  <c:v>4.370370370370371E-2</c:v>
                </c:pt>
                <c:pt idx="3784">
                  <c:v>4.3715277777777777E-2</c:v>
                </c:pt>
                <c:pt idx="3785">
                  <c:v>4.372685185185185E-2</c:v>
                </c:pt>
                <c:pt idx="3786">
                  <c:v>4.3738425925925924E-2</c:v>
                </c:pt>
                <c:pt idx="3787">
                  <c:v>4.3750000000000004E-2</c:v>
                </c:pt>
                <c:pt idx="3788">
                  <c:v>4.3761574074074078E-2</c:v>
                </c:pt>
                <c:pt idx="3789">
                  <c:v>4.3773148148148144E-2</c:v>
                </c:pt>
                <c:pt idx="3790">
                  <c:v>4.3784722222222218E-2</c:v>
                </c:pt>
                <c:pt idx="3791">
                  <c:v>4.3796296296296298E-2</c:v>
                </c:pt>
                <c:pt idx="3792">
                  <c:v>4.3807870370370372E-2</c:v>
                </c:pt>
                <c:pt idx="3793">
                  <c:v>4.3819444444444446E-2</c:v>
                </c:pt>
                <c:pt idx="3794">
                  <c:v>4.3831018518518512E-2</c:v>
                </c:pt>
                <c:pt idx="3795">
                  <c:v>4.3842592592592593E-2</c:v>
                </c:pt>
                <c:pt idx="3796">
                  <c:v>4.3854166666666666E-2</c:v>
                </c:pt>
                <c:pt idx="3797">
                  <c:v>4.386574074074074E-2</c:v>
                </c:pt>
                <c:pt idx="3798">
                  <c:v>4.387731481481482E-2</c:v>
                </c:pt>
                <c:pt idx="3799">
                  <c:v>4.3888888888888887E-2</c:v>
                </c:pt>
                <c:pt idx="3800">
                  <c:v>4.3900462962962961E-2</c:v>
                </c:pt>
                <c:pt idx="3801">
                  <c:v>4.3912037037037034E-2</c:v>
                </c:pt>
                <c:pt idx="3802">
                  <c:v>4.3923611111111115E-2</c:v>
                </c:pt>
                <c:pt idx="3803">
                  <c:v>4.3935185185185188E-2</c:v>
                </c:pt>
                <c:pt idx="3804">
                  <c:v>4.3946759259259255E-2</c:v>
                </c:pt>
                <c:pt idx="3805">
                  <c:v>4.3958333333333328E-2</c:v>
                </c:pt>
                <c:pt idx="3806">
                  <c:v>4.3969907407407409E-2</c:v>
                </c:pt>
                <c:pt idx="3807">
                  <c:v>4.3981481481481483E-2</c:v>
                </c:pt>
                <c:pt idx="3808">
                  <c:v>4.3993055555555556E-2</c:v>
                </c:pt>
                <c:pt idx="3809">
                  <c:v>4.4004629629629623E-2</c:v>
                </c:pt>
                <c:pt idx="3810">
                  <c:v>4.4016203703703703E-2</c:v>
                </c:pt>
                <c:pt idx="3811">
                  <c:v>4.4027777777777777E-2</c:v>
                </c:pt>
                <c:pt idx="3812">
                  <c:v>4.403935185185185E-2</c:v>
                </c:pt>
                <c:pt idx="3813">
                  <c:v>4.4050925925925931E-2</c:v>
                </c:pt>
                <c:pt idx="3814">
                  <c:v>4.4062500000000004E-2</c:v>
                </c:pt>
                <c:pt idx="3815">
                  <c:v>4.4074074074074071E-2</c:v>
                </c:pt>
                <c:pt idx="3816">
                  <c:v>4.4085648148148145E-2</c:v>
                </c:pt>
                <c:pt idx="3817">
                  <c:v>4.4097222222222225E-2</c:v>
                </c:pt>
                <c:pt idx="3818">
                  <c:v>4.4108796296296299E-2</c:v>
                </c:pt>
                <c:pt idx="3819">
                  <c:v>4.4120370370370372E-2</c:v>
                </c:pt>
                <c:pt idx="3820">
                  <c:v>4.4131944444444439E-2</c:v>
                </c:pt>
                <c:pt idx="3821">
                  <c:v>4.4143518518518519E-2</c:v>
                </c:pt>
                <c:pt idx="3822">
                  <c:v>4.4155092592592593E-2</c:v>
                </c:pt>
                <c:pt idx="3823">
                  <c:v>4.4166666666666667E-2</c:v>
                </c:pt>
                <c:pt idx="3824">
                  <c:v>4.4178240740740747E-2</c:v>
                </c:pt>
                <c:pt idx="3825">
                  <c:v>4.4189814814814814E-2</c:v>
                </c:pt>
                <c:pt idx="3826">
                  <c:v>4.4201388888888887E-2</c:v>
                </c:pt>
                <c:pt idx="3827">
                  <c:v>4.4212962962962961E-2</c:v>
                </c:pt>
                <c:pt idx="3828">
                  <c:v>4.4224537037037041E-2</c:v>
                </c:pt>
                <c:pt idx="3829">
                  <c:v>4.4236111111111115E-2</c:v>
                </c:pt>
                <c:pt idx="3830">
                  <c:v>4.4247685185185182E-2</c:v>
                </c:pt>
                <c:pt idx="3831">
                  <c:v>4.4259259259259255E-2</c:v>
                </c:pt>
                <c:pt idx="3832">
                  <c:v>4.4270833333333336E-2</c:v>
                </c:pt>
                <c:pt idx="3833">
                  <c:v>4.4282407407407409E-2</c:v>
                </c:pt>
                <c:pt idx="3834">
                  <c:v>4.4293981481481483E-2</c:v>
                </c:pt>
                <c:pt idx="3835">
                  <c:v>4.4305555555555549E-2</c:v>
                </c:pt>
                <c:pt idx="3836">
                  <c:v>4.431712962962963E-2</c:v>
                </c:pt>
                <c:pt idx="3837">
                  <c:v>4.4328703703703703E-2</c:v>
                </c:pt>
                <c:pt idx="3838">
                  <c:v>4.4340277777777777E-2</c:v>
                </c:pt>
                <c:pt idx="3839">
                  <c:v>4.4351851851851858E-2</c:v>
                </c:pt>
                <c:pt idx="3840">
                  <c:v>4.4363425925925924E-2</c:v>
                </c:pt>
                <c:pt idx="3841">
                  <c:v>4.4374999999999998E-2</c:v>
                </c:pt>
                <c:pt idx="3842">
                  <c:v>4.4386574074074071E-2</c:v>
                </c:pt>
                <c:pt idx="3843">
                  <c:v>4.4398148148148152E-2</c:v>
                </c:pt>
                <c:pt idx="3844">
                  <c:v>4.4409722222222225E-2</c:v>
                </c:pt>
                <c:pt idx="3845">
                  <c:v>4.4421296296296292E-2</c:v>
                </c:pt>
                <c:pt idx="3846">
                  <c:v>4.4432870370370366E-2</c:v>
                </c:pt>
                <c:pt idx="3847">
                  <c:v>4.4444444444444446E-2</c:v>
                </c:pt>
                <c:pt idx="3848">
                  <c:v>4.445601851851852E-2</c:v>
                </c:pt>
                <c:pt idx="3849">
                  <c:v>4.4467592592592593E-2</c:v>
                </c:pt>
                <c:pt idx="3850">
                  <c:v>4.447916666666666E-2</c:v>
                </c:pt>
                <c:pt idx="3851">
                  <c:v>4.449074074074074E-2</c:v>
                </c:pt>
                <c:pt idx="3852">
                  <c:v>4.4502314814814814E-2</c:v>
                </c:pt>
                <c:pt idx="3853">
                  <c:v>4.4513888888888888E-2</c:v>
                </c:pt>
                <c:pt idx="3854">
                  <c:v>4.4525462962962968E-2</c:v>
                </c:pt>
                <c:pt idx="3855">
                  <c:v>4.4537037037037042E-2</c:v>
                </c:pt>
                <c:pt idx="3856">
                  <c:v>4.4548611111111108E-2</c:v>
                </c:pt>
                <c:pt idx="3857">
                  <c:v>4.4560185185185182E-2</c:v>
                </c:pt>
                <c:pt idx="3858">
                  <c:v>4.4571759259259262E-2</c:v>
                </c:pt>
                <c:pt idx="3859">
                  <c:v>4.4583333333333336E-2</c:v>
                </c:pt>
                <c:pt idx="3860">
                  <c:v>4.4594907407407409E-2</c:v>
                </c:pt>
                <c:pt idx="3861">
                  <c:v>4.4606481481481476E-2</c:v>
                </c:pt>
                <c:pt idx="3862">
                  <c:v>4.4618055555555557E-2</c:v>
                </c:pt>
                <c:pt idx="3863">
                  <c:v>4.462962962962963E-2</c:v>
                </c:pt>
                <c:pt idx="3864">
                  <c:v>4.4641203703703704E-2</c:v>
                </c:pt>
                <c:pt idx="3865">
                  <c:v>4.4652777777777784E-2</c:v>
                </c:pt>
                <c:pt idx="3866">
                  <c:v>4.4664351851851851E-2</c:v>
                </c:pt>
                <c:pt idx="3867">
                  <c:v>4.4675925925925924E-2</c:v>
                </c:pt>
                <c:pt idx="3868">
                  <c:v>4.4687499999999998E-2</c:v>
                </c:pt>
                <c:pt idx="3869">
                  <c:v>4.4699074074074079E-2</c:v>
                </c:pt>
                <c:pt idx="3870">
                  <c:v>4.4710648148148152E-2</c:v>
                </c:pt>
                <c:pt idx="3871">
                  <c:v>4.4722222222222219E-2</c:v>
                </c:pt>
                <c:pt idx="3872">
                  <c:v>4.4733796296296292E-2</c:v>
                </c:pt>
                <c:pt idx="3873">
                  <c:v>4.4745370370370373E-2</c:v>
                </c:pt>
                <c:pt idx="3874">
                  <c:v>4.4756944444444446E-2</c:v>
                </c:pt>
                <c:pt idx="3875">
                  <c:v>4.476851851851852E-2</c:v>
                </c:pt>
                <c:pt idx="3876">
                  <c:v>4.4780092592592587E-2</c:v>
                </c:pt>
                <c:pt idx="3877">
                  <c:v>4.4791666666666667E-2</c:v>
                </c:pt>
                <c:pt idx="3878">
                  <c:v>4.4803240740740741E-2</c:v>
                </c:pt>
                <c:pt idx="3879">
                  <c:v>4.4814814814814814E-2</c:v>
                </c:pt>
                <c:pt idx="3880">
                  <c:v>4.4826388888888895E-2</c:v>
                </c:pt>
                <c:pt idx="3881">
                  <c:v>4.4837962962962961E-2</c:v>
                </c:pt>
                <c:pt idx="3882">
                  <c:v>4.4849537037037035E-2</c:v>
                </c:pt>
                <c:pt idx="3883">
                  <c:v>4.4861111111111109E-2</c:v>
                </c:pt>
                <c:pt idx="3884">
                  <c:v>4.4872685185185189E-2</c:v>
                </c:pt>
                <c:pt idx="3885">
                  <c:v>4.4884259259259263E-2</c:v>
                </c:pt>
                <c:pt idx="3886">
                  <c:v>4.4895833333333329E-2</c:v>
                </c:pt>
                <c:pt idx="3887">
                  <c:v>4.4907407407407403E-2</c:v>
                </c:pt>
                <c:pt idx="3888">
                  <c:v>4.4918981481481483E-2</c:v>
                </c:pt>
                <c:pt idx="3889">
                  <c:v>4.4930555555555557E-2</c:v>
                </c:pt>
                <c:pt idx="3890">
                  <c:v>4.494212962962963E-2</c:v>
                </c:pt>
                <c:pt idx="3891">
                  <c:v>4.4953703703703697E-2</c:v>
                </c:pt>
                <c:pt idx="3892">
                  <c:v>4.4965277777777778E-2</c:v>
                </c:pt>
                <c:pt idx="3893">
                  <c:v>4.4976851851851851E-2</c:v>
                </c:pt>
                <c:pt idx="3894">
                  <c:v>4.4988425925925925E-2</c:v>
                </c:pt>
                <c:pt idx="3895">
                  <c:v>4.5000000000000005E-2</c:v>
                </c:pt>
                <c:pt idx="3896">
                  <c:v>4.5011574074074072E-2</c:v>
                </c:pt>
                <c:pt idx="3897">
                  <c:v>4.5023148148148145E-2</c:v>
                </c:pt>
                <c:pt idx="3898">
                  <c:v>4.5034722222222219E-2</c:v>
                </c:pt>
                <c:pt idx="3899">
                  <c:v>4.50462962962963E-2</c:v>
                </c:pt>
                <c:pt idx="3900">
                  <c:v>4.5057870370370373E-2</c:v>
                </c:pt>
                <c:pt idx="3901">
                  <c:v>4.5069444444444447E-2</c:v>
                </c:pt>
                <c:pt idx="3902">
                  <c:v>4.5081018518518513E-2</c:v>
                </c:pt>
                <c:pt idx="3903">
                  <c:v>4.5092592592592594E-2</c:v>
                </c:pt>
                <c:pt idx="3904">
                  <c:v>4.5104166666666667E-2</c:v>
                </c:pt>
                <c:pt idx="3905">
                  <c:v>4.5115740740740741E-2</c:v>
                </c:pt>
                <c:pt idx="3906">
                  <c:v>4.5127314814814821E-2</c:v>
                </c:pt>
                <c:pt idx="3907">
                  <c:v>4.5138888888888888E-2</c:v>
                </c:pt>
                <c:pt idx="3908">
                  <c:v>4.5150462962962962E-2</c:v>
                </c:pt>
                <c:pt idx="3909">
                  <c:v>4.5162037037037035E-2</c:v>
                </c:pt>
                <c:pt idx="3910">
                  <c:v>4.5173611111111116E-2</c:v>
                </c:pt>
                <c:pt idx="3911">
                  <c:v>4.5185185185185189E-2</c:v>
                </c:pt>
                <c:pt idx="3912">
                  <c:v>4.5196759259259256E-2</c:v>
                </c:pt>
                <c:pt idx="3913">
                  <c:v>4.520833333333333E-2</c:v>
                </c:pt>
                <c:pt idx="3914">
                  <c:v>4.521990740740741E-2</c:v>
                </c:pt>
                <c:pt idx="3915">
                  <c:v>4.5231481481481484E-2</c:v>
                </c:pt>
                <c:pt idx="3916">
                  <c:v>4.5243055555555557E-2</c:v>
                </c:pt>
                <c:pt idx="3917">
                  <c:v>4.5254629629629624E-2</c:v>
                </c:pt>
                <c:pt idx="3918">
                  <c:v>4.5266203703703704E-2</c:v>
                </c:pt>
                <c:pt idx="3919">
                  <c:v>4.5277777777777778E-2</c:v>
                </c:pt>
                <c:pt idx="3920">
                  <c:v>4.5289351851851851E-2</c:v>
                </c:pt>
                <c:pt idx="3921">
                  <c:v>4.5300925925925932E-2</c:v>
                </c:pt>
                <c:pt idx="3922">
                  <c:v>4.5312499999999999E-2</c:v>
                </c:pt>
                <c:pt idx="3923">
                  <c:v>4.5324074074074072E-2</c:v>
                </c:pt>
                <c:pt idx="3924">
                  <c:v>4.5335648148148146E-2</c:v>
                </c:pt>
                <c:pt idx="3925">
                  <c:v>4.5347222222222226E-2</c:v>
                </c:pt>
                <c:pt idx="3926">
                  <c:v>4.53587962962963E-2</c:v>
                </c:pt>
                <c:pt idx="3927">
                  <c:v>4.5370370370370366E-2</c:v>
                </c:pt>
                <c:pt idx="3928">
                  <c:v>4.538194444444444E-2</c:v>
                </c:pt>
                <c:pt idx="3929">
                  <c:v>4.5393518518518521E-2</c:v>
                </c:pt>
                <c:pt idx="3930">
                  <c:v>4.5405092592592594E-2</c:v>
                </c:pt>
                <c:pt idx="3931">
                  <c:v>4.5416666666666668E-2</c:v>
                </c:pt>
                <c:pt idx="3932">
                  <c:v>4.5428240740740734E-2</c:v>
                </c:pt>
                <c:pt idx="3933">
                  <c:v>4.5439814814814815E-2</c:v>
                </c:pt>
                <c:pt idx="3934">
                  <c:v>4.5451388888888888E-2</c:v>
                </c:pt>
                <c:pt idx="3935">
                  <c:v>4.5462962962962962E-2</c:v>
                </c:pt>
                <c:pt idx="3936">
                  <c:v>4.5474537037037042E-2</c:v>
                </c:pt>
                <c:pt idx="3937">
                  <c:v>4.5486111111111109E-2</c:v>
                </c:pt>
                <c:pt idx="3938">
                  <c:v>4.5497685185185183E-2</c:v>
                </c:pt>
                <c:pt idx="3939">
                  <c:v>4.5509259259259256E-2</c:v>
                </c:pt>
                <c:pt idx="3940">
                  <c:v>4.5520833333333337E-2</c:v>
                </c:pt>
                <c:pt idx="3941">
                  <c:v>4.553240740740741E-2</c:v>
                </c:pt>
                <c:pt idx="3942">
                  <c:v>4.5543981481481477E-2</c:v>
                </c:pt>
                <c:pt idx="3943">
                  <c:v>4.5555555555555551E-2</c:v>
                </c:pt>
                <c:pt idx="3944">
                  <c:v>4.5567129629629631E-2</c:v>
                </c:pt>
                <c:pt idx="3945">
                  <c:v>4.5578703703703705E-2</c:v>
                </c:pt>
                <c:pt idx="3946">
                  <c:v>4.5590277777777778E-2</c:v>
                </c:pt>
                <c:pt idx="3947">
                  <c:v>4.5601851851851859E-2</c:v>
                </c:pt>
                <c:pt idx="3948">
                  <c:v>4.5613425925925925E-2</c:v>
                </c:pt>
                <c:pt idx="3949">
                  <c:v>4.5624999999999999E-2</c:v>
                </c:pt>
                <c:pt idx="3950">
                  <c:v>4.5636574074074072E-2</c:v>
                </c:pt>
                <c:pt idx="3951">
                  <c:v>4.5648148148148153E-2</c:v>
                </c:pt>
                <c:pt idx="3952">
                  <c:v>4.5659722222222227E-2</c:v>
                </c:pt>
                <c:pt idx="3953">
                  <c:v>4.5671296296296293E-2</c:v>
                </c:pt>
                <c:pt idx="3954">
                  <c:v>4.5682870370370367E-2</c:v>
                </c:pt>
                <c:pt idx="3955">
                  <c:v>4.5694444444444447E-2</c:v>
                </c:pt>
                <c:pt idx="3956">
                  <c:v>4.5706018518518521E-2</c:v>
                </c:pt>
                <c:pt idx="3957">
                  <c:v>4.5717592592592594E-2</c:v>
                </c:pt>
                <c:pt idx="3958">
                  <c:v>4.5729166666666661E-2</c:v>
                </c:pt>
                <c:pt idx="3959">
                  <c:v>4.5740740740740742E-2</c:v>
                </c:pt>
                <c:pt idx="3960">
                  <c:v>4.5752314814814815E-2</c:v>
                </c:pt>
                <c:pt idx="3961">
                  <c:v>4.5763888888888889E-2</c:v>
                </c:pt>
                <c:pt idx="3962">
                  <c:v>4.5775462962962969E-2</c:v>
                </c:pt>
                <c:pt idx="3963">
                  <c:v>4.5787037037037036E-2</c:v>
                </c:pt>
                <c:pt idx="3964">
                  <c:v>4.5798611111111109E-2</c:v>
                </c:pt>
                <c:pt idx="3965">
                  <c:v>4.5810185185185183E-2</c:v>
                </c:pt>
                <c:pt idx="3966">
                  <c:v>4.5821759259259263E-2</c:v>
                </c:pt>
                <c:pt idx="3967">
                  <c:v>4.5833333333333337E-2</c:v>
                </c:pt>
                <c:pt idx="3968">
                  <c:v>4.5844907407407404E-2</c:v>
                </c:pt>
                <c:pt idx="3969">
                  <c:v>4.5856481481481477E-2</c:v>
                </c:pt>
                <c:pt idx="3970">
                  <c:v>4.5868055555555558E-2</c:v>
                </c:pt>
                <c:pt idx="3971">
                  <c:v>4.5879629629629631E-2</c:v>
                </c:pt>
                <c:pt idx="3972">
                  <c:v>4.5891203703703705E-2</c:v>
                </c:pt>
                <c:pt idx="3973">
                  <c:v>4.5902777777777772E-2</c:v>
                </c:pt>
                <c:pt idx="3974">
                  <c:v>4.5914351851851852E-2</c:v>
                </c:pt>
                <c:pt idx="3975">
                  <c:v>4.5925925925925926E-2</c:v>
                </c:pt>
                <c:pt idx="3976">
                  <c:v>4.5937499999999999E-2</c:v>
                </c:pt>
                <c:pt idx="3977">
                  <c:v>4.594907407407408E-2</c:v>
                </c:pt>
                <c:pt idx="3978">
                  <c:v>4.5960648148148146E-2</c:v>
                </c:pt>
                <c:pt idx="3979">
                  <c:v>4.597222222222222E-2</c:v>
                </c:pt>
                <c:pt idx="3980">
                  <c:v>4.5983796296296293E-2</c:v>
                </c:pt>
                <c:pt idx="3981">
                  <c:v>4.5995370370370374E-2</c:v>
                </c:pt>
                <c:pt idx="3982">
                  <c:v>4.6006944444444448E-2</c:v>
                </c:pt>
                <c:pt idx="3983">
                  <c:v>4.6018518518518514E-2</c:v>
                </c:pt>
                <c:pt idx="3984">
                  <c:v>4.6030092592592588E-2</c:v>
                </c:pt>
                <c:pt idx="3985">
                  <c:v>4.6041666666666668E-2</c:v>
                </c:pt>
                <c:pt idx="3986">
                  <c:v>4.6053240740740742E-2</c:v>
                </c:pt>
                <c:pt idx="3987">
                  <c:v>4.6064814814814815E-2</c:v>
                </c:pt>
                <c:pt idx="3988">
                  <c:v>4.6076388888888882E-2</c:v>
                </c:pt>
                <c:pt idx="3989">
                  <c:v>4.6087962962962963E-2</c:v>
                </c:pt>
                <c:pt idx="3990">
                  <c:v>4.6099537037037036E-2</c:v>
                </c:pt>
                <c:pt idx="3991">
                  <c:v>4.611111111111111E-2</c:v>
                </c:pt>
                <c:pt idx="3992">
                  <c:v>4.612268518518519E-2</c:v>
                </c:pt>
                <c:pt idx="3993">
                  <c:v>4.6134259259259264E-2</c:v>
                </c:pt>
                <c:pt idx="3994">
                  <c:v>4.614583333333333E-2</c:v>
                </c:pt>
                <c:pt idx="3995">
                  <c:v>4.6157407407407404E-2</c:v>
                </c:pt>
                <c:pt idx="3996">
                  <c:v>4.6168981481481484E-2</c:v>
                </c:pt>
                <c:pt idx="3997">
                  <c:v>4.6180555555555558E-2</c:v>
                </c:pt>
                <c:pt idx="3998">
                  <c:v>4.6192129629629632E-2</c:v>
                </c:pt>
                <c:pt idx="3999">
                  <c:v>4.6203703703703698E-2</c:v>
                </c:pt>
                <c:pt idx="4000">
                  <c:v>4.6215277777777779E-2</c:v>
                </c:pt>
                <c:pt idx="4001">
                  <c:v>4.6226851851851852E-2</c:v>
                </c:pt>
                <c:pt idx="4002">
                  <c:v>4.6238425925925926E-2</c:v>
                </c:pt>
                <c:pt idx="4003">
                  <c:v>4.6250000000000006E-2</c:v>
                </c:pt>
                <c:pt idx="4004">
                  <c:v>4.6261574074074073E-2</c:v>
                </c:pt>
                <c:pt idx="4005">
                  <c:v>4.6273148148148147E-2</c:v>
                </c:pt>
                <c:pt idx="4006">
                  <c:v>4.628472222222222E-2</c:v>
                </c:pt>
                <c:pt idx="4007">
                  <c:v>4.6296296296296301E-2</c:v>
                </c:pt>
                <c:pt idx="4008">
                  <c:v>4.6307870370370374E-2</c:v>
                </c:pt>
                <c:pt idx="4009">
                  <c:v>4.6319444444444441E-2</c:v>
                </c:pt>
                <c:pt idx="4010">
                  <c:v>4.6331018518518514E-2</c:v>
                </c:pt>
                <c:pt idx="4011">
                  <c:v>4.6342592592592595E-2</c:v>
                </c:pt>
                <c:pt idx="4012">
                  <c:v>4.6354166666666669E-2</c:v>
                </c:pt>
                <c:pt idx="4013">
                  <c:v>4.6354166666666669E-2</c:v>
                </c:pt>
                <c:pt idx="4014">
                  <c:v>4.6365740740740742E-2</c:v>
                </c:pt>
                <c:pt idx="4015">
                  <c:v>4.6377314814814809E-2</c:v>
                </c:pt>
                <c:pt idx="4016">
                  <c:v>4.6388888888888889E-2</c:v>
                </c:pt>
                <c:pt idx="4017">
                  <c:v>4.6400462962962963E-2</c:v>
                </c:pt>
                <c:pt idx="4018">
                  <c:v>4.6412037037037036E-2</c:v>
                </c:pt>
                <c:pt idx="4019">
                  <c:v>4.6423611111111117E-2</c:v>
                </c:pt>
                <c:pt idx="4020">
                  <c:v>4.6435185185185184E-2</c:v>
                </c:pt>
                <c:pt idx="4021">
                  <c:v>4.6446759259259257E-2</c:v>
                </c:pt>
                <c:pt idx="4022">
                  <c:v>4.6458333333333331E-2</c:v>
                </c:pt>
                <c:pt idx="4023">
                  <c:v>4.6469907407407411E-2</c:v>
                </c:pt>
                <c:pt idx="4024">
                  <c:v>4.6481481481481485E-2</c:v>
                </c:pt>
                <c:pt idx="4025">
                  <c:v>4.6493055555555551E-2</c:v>
                </c:pt>
                <c:pt idx="4026">
                  <c:v>4.6504629629629625E-2</c:v>
                </c:pt>
                <c:pt idx="4027">
                  <c:v>4.6516203703703705E-2</c:v>
                </c:pt>
                <c:pt idx="4028">
                  <c:v>4.6527777777777779E-2</c:v>
                </c:pt>
                <c:pt idx="4029">
                  <c:v>4.6539351851851853E-2</c:v>
                </c:pt>
                <c:pt idx="4030">
                  <c:v>4.6550925925925919E-2</c:v>
                </c:pt>
                <c:pt idx="4031">
                  <c:v>4.65625E-2</c:v>
                </c:pt>
                <c:pt idx="4032">
                  <c:v>4.6574074074074073E-2</c:v>
                </c:pt>
                <c:pt idx="4033">
                  <c:v>4.6585648148148147E-2</c:v>
                </c:pt>
                <c:pt idx="4034">
                  <c:v>4.6597222222222227E-2</c:v>
                </c:pt>
                <c:pt idx="4035">
                  <c:v>4.6608796296296294E-2</c:v>
                </c:pt>
                <c:pt idx="4036">
                  <c:v>4.6620370370370368E-2</c:v>
                </c:pt>
                <c:pt idx="4037">
                  <c:v>4.6631944444444441E-2</c:v>
                </c:pt>
                <c:pt idx="4038">
                  <c:v>4.6643518518518522E-2</c:v>
                </c:pt>
                <c:pt idx="4039">
                  <c:v>4.6655092592592595E-2</c:v>
                </c:pt>
                <c:pt idx="4040">
                  <c:v>4.6666666666666669E-2</c:v>
                </c:pt>
                <c:pt idx="4041">
                  <c:v>4.6678240740740735E-2</c:v>
                </c:pt>
                <c:pt idx="4042">
                  <c:v>4.6689814814814816E-2</c:v>
                </c:pt>
                <c:pt idx="4043">
                  <c:v>4.670138888888889E-2</c:v>
                </c:pt>
                <c:pt idx="4044">
                  <c:v>4.6712962962962963E-2</c:v>
                </c:pt>
                <c:pt idx="4045">
                  <c:v>4.6724537037037044E-2</c:v>
                </c:pt>
                <c:pt idx="4046">
                  <c:v>4.673611111111111E-2</c:v>
                </c:pt>
                <c:pt idx="4047">
                  <c:v>4.6747685185185184E-2</c:v>
                </c:pt>
                <c:pt idx="4048">
                  <c:v>4.6759259259259257E-2</c:v>
                </c:pt>
                <c:pt idx="4049">
                  <c:v>4.6770833333333338E-2</c:v>
                </c:pt>
                <c:pt idx="4050">
                  <c:v>4.6782407407407411E-2</c:v>
                </c:pt>
                <c:pt idx="4051">
                  <c:v>4.6793981481481478E-2</c:v>
                </c:pt>
                <c:pt idx="4052">
                  <c:v>4.6805555555555552E-2</c:v>
                </c:pt>
                <c:pt idx="4053">
                  <c:v>4.6817129629629632E-2</c:v>
                </c:pt>
                <c:pt idx="4054">
                  <c:v>4.6828703703703706E-2</c:v>
                </c:pt>
                <c:pt idx="4055">
                  <c:v>4.6840277777777779E-2</c:v>
                </c:pt>
                <c:pt idx="4056">
                  <c:v>4.6851851851851846E-2</c:v>
                </c:pt>
                <c:pt idx="4057">
                  <c:v>4.6863425925925926E-2</c:v>
                </c:pt>
                <c:pt idx="4058">
                  <c:v>4.6875E-2</c:v>
                </c:pt>
                <c:pt idx="4059">
                  <c:v>4.6886574074074074E-2</c:v>
                </c:pt>
                <c:pt idx="4060">
                  <c:v>4.6898148148148154E-2</c:v>
                </c:pt>
                <c:pt idx="4061">
                  <c:v>4.6909722222222221E-2</c:v>
                </c:pt>
                <c:pt idx="4062">
                  <c:v>4.6921296296296294E-2</c:v>
                </c:pt>
                <c:pt idx="4063">
                  <c:v>4.6932870370370368E-2</c:v>
                </c:pt>
                <c:pt idx="4064">
                  <c:v>4.6944444444444448E-2</c:v>
                </c:pt>
                <c:pt idx="4065">
                  <c:v>4.6956018518518522E-2</c:v>
                </c:pt>
                <c:pt idx="4066">
                  <c:v>4.6967592592592589E-2</c:v>
                </c:pt>
                <c:pt idx="4067">
                  <c:v>4.6979166666666662E-2</c:v>
                </c:pt>
                <c:pt idx="4068">
                  <c:v>4.6990740740740743E-2</c:v>
                </c:pt>
                <c:pt idx="4069">
                  <c:v>4.7002314814814816E-2</c:v>
                </c:pt>
                <c:pt idx="4070">
                  <c:v>4.701388888888889E-2</c:v>
                </c:pt>
                <c:pt idx="4071">
                  <c:v>4.702546296296297E-2</c:v>
                </c:pt>
                <c:pt idx="4072">
                  <c:v>4.7037037037037037E-2</c:v>
                </c:pt>
                <c:pt idx="4073">
                  <c:v>4.704861111111111E-2</c:v>
                </c:pt>
                <c:pt idx="4074">
                  <c:v>4.7060185185185184E-2</c:v>
                </c:pt>
                <c:pt idx="4075">
                  <c:v>4.7071759259259265E-2</c:v>
                </c:pt>
                <c:pt idx="4076">
                  <c:v>4.7083333333333331E-2</c:v>
                </c:pt>
                <c:pt idx="4077">
                  <c:v>4.7094907407407405E-2</c:v>
                </c:pt>
                <c:pt idx="4078">
                  <c:v>4.7106481481481478E-2</c:v>
                </c:pt>
                <c:pt idx="4079">
                  <c:v>4.7118055555555559E-2</c:v>
                </c:pt>
                <c:pt idx="4080">
                  <c:v>4.7129629629629632E-2</c:v>
                </c:pt>
                <c:pt idx="4081">
                  <c:v>4.7141203703703706E-2</c:v>
                </c:pt>
                <c:pt idx="4082">
                  <c:v>4.7152777777777773E-2</c:v>
                </c:pt>
                <c:pt idx="4083">
                  <c:v>4.7164351851851853E-2</c:v>
                </c:pt>
                <c:pt idx="4084">
                  <c:v>4.7175925925925927E-2</c:v>
                </c:pt>
                <c:pt idx="4085">
                  <c:v>4.71875E-2</c:v>
                </c:pt>
                <c:pt idx="4086">
                  <c:v>4.7199074074074067E-2</c:v>
                </c:pt>
                <c:pt idx="4087">
                  <c:v>4.7210648148148147E-2</c:v>
                </c:pt>
                <c:pt idx="4088">
                  <c:v>4.7222222222222221E-2</c:v>
                </c:pt>
                <c:pt idx="4089">
                  <c:v>4.7233796296296295E-2</c:v>
                </c:pt>
                <c:pt idx="4090">
                  <c:v>4.7245370370370375E-2</c:v>
                </c:pt>
                <c:pt idx="4091">
                  <c:v>4.7256944444444449E-2</c:v>
                </c:pt>
                <c:pt idx="4092">
                  <c:v>4.7268518518518515E-2</c:v>
                </c:pt>
                <c:pt idx="4093">
                  <c:v>4.7280092592592589E-2</c:v>
                </c:pt>
                <c:pt idx="4094">
                  <c:v>4.7291666666666669E-2</c:v>
                </c:pt>
                <c:pt idx="4095">
                  <c:v>4.7303240740740743E-2</c:v>
                </c:pt>
                <c:pt idx="4096">
                  <c:v>4.731481481481481E-2</c:v>
                </c:pt>
                <c:pt idx="4097">
                  <c:v>4.7326388888888883E-2</c:v>
                </c:pt>
                <c:pt idx="4098">
                  <c:v>4.7337962962962964E-2</c:v>
                </c:pt>
                <c:pt idx="4099">
                  <c:v>4.7349537037037037E-2</c:v>
                </c:pt>
                <c:pt idx="4100">
                  <c:v>4.7361111111111111E-2</c:v>
                </c:pt>
                <c:pt idx="4101">
                  <c:v>4.7372685185185191E-2</c:v>
                </c:pt>
                <c:pt idx="4102">
                  <c:v>4.7384259259259258E-2</c:v>
                </c:pt>
                <c:pt idx="4103">
                  <c:v>4.7395833333333331E-2</c:v>
                </c:pt>
                <c:pt idx="4104">
                  <c:v>4.7407407407407405E-2</c:v>
                </c:pt>
                <c:pt idx="4105">
                  <c:v>4.7418981481481486E-2</c:v>
                </c:pt>
                <c:pt idx="4106">
                  <c:v>4.7430555555555559E-2</c:v>
                </c:pt>
                <c:pt idx="4107">
                  <c:v>4.7442129629629626E-2</c:v>
                </c:pt>
                <c:pt idx="4108">
                  <c:v>4.7453703703703699E-2</c:v>
                </c:pt>
                <c:pt idx="4109">
                  <c:v>4.746527777777778E-2</c:v>
                </c:pt>
                <c:pt idx="4110">
                  <c:v>4.7476851851851853E-2</c:v>
                </c:pt>
                <c:pt idx="4111">
                  <c:v>4.7488425925925927E-2</c:v>
                </c:pt>
                <c:pt idx="4112">
                  <c:v>4.7500000000000007E-2</c:v>
                </c:pt>
                <c:pt idx="4113">
                  <c:v>4.7511574074074074E-2</c:v>
                </c:pt>
                <c:pt idx="4114">
                  <c:v>4.7523148148148148E-2</c:v>
                </c:pt>
                <c:pt idx="4115">
                  <c:v>4.7534722222222221E-2</c:v>
                </c:pt>
                <c:pt idx="4116">
                  <c:v>4.7546296296296302E-2</c:v>
                </c:pt>
                <c:pt idx="4117">
                  <c:v>4.7557870370370368E-2</c:v>
                </c:pt>
                <c:pt idx="4118">
                  <c:v>4.7569444444444442E-2</c:v>
                </c:pt>
                <c:pt idx="4119">
                  <c:v>4.7581018518518516E-2</c:v>
                </c:pt>
                <c:pt idx="4120">
                  <c:v>4.7592592592592596E-2</c:v>
                </c:pt>
                <c:pt idx="4121">
                  <c:v>4.760416666666667E-2</c:v>
                </c:pt>
                <c:pt idx="4122">
                  <c:v>4.7615740740740743E-2</c:v>
                </c:pt>
                <c:pt idx="4123">
                  <c:v>4.762731481481481E-2</c:v>
                </c:pt>
                <c:pt idx="4124">
                  <c:v>4.763888888888889E-2</c:v>
                </c:pt>
                <c:pt idx="4125">
                  <c:v>4.7650462962962964E-2</c:v>
                </c:pt>
                <c:pt idx="4126">
                  <c:v>4.7662037037037037E-2</c:v>
                </c:pt>
                <c:pt idx="4127">
                  <c:v>4.7673611111111104E-2</c:v>
                </c:pt>
                <c:pt idx="4128">
                  <c:v>4.7685185185185185E-2</c:v>
                </c:pt>
                <c:pt idx="4129">
                  <c:v>4.7696759259259258E-2</c:v>
                </c:pt>
                <c:pt idx="4130">
                  <c:v>4.7708333333333332E-2</c:v>
                </c:pt>
                <c:pt idx="4131">
                  <c:v>4.7719907407407412E-2</c:v>
                </c:pt>
                <c:pt idx="4132">
                  <c:v>4.7731481481481486E-2</c:v>
                </c:pt>
                <c:pt idx="4133">
                  <c:v>4.7743055555555552E-2</c:v>
                </c:pt>
                <c:pt idx="4134">
                  <c:v>4.7754629629629626E-2</c:v>
                </c:pt>
                <c:pt idx="4135">
                  <c:v>4.7766203703703707E-2</c:v>
                </c:pt>
                <c:pt idx="4136">
                  <c:v>4.777777777777778E-2</c:v>
                </c:pt>
                <c:pt idx="4137">
                  <c:v>4.7789351851851847E-2</c:v>
                </c:pt>
                <c:pt idx="4138">
                  <c:v>4.780092592592592E-2</c:v>
                </c:pt>
                <c:pt idx="4139">
                  <c:v>4.7812500000000001E-2</c:v>
                </c:pt>
                <c:pt idx="4140">
                  <c:v>4.7824074074074074E-2</c:v>
                </c:pt>
                <c:pt idx="4141">
                  <c:v>4.7835648148148148E-2</c:v>
                </c:pt>
                <c:pt idx="4142">
                  <c:v>4.7847222222222228E-2</c:v>
                </c:pt>
                <c:pt idx="4143">
                  <c:v>4.7858796296296295E-2</c:v>
                </c:pt>
                <c:pt idx="4144">
                  <c:v>4.7870370370370369E-2</c:v>
                </c:pt>
                <c:pt idx="4145">
                  <c:v>4.7881944444444442E-2</c:v>
                </c:pt>
                <c:pt idx="4146">
                  <c:v>4.7893518518518523E-2</c:v>
                </c:pt>
                <c:pt idx="4147">
                  <c:v>4.7905092592592589E-2</c:v>
                </c:pt>
                <c:pt idx="4148">
                  <c:v>4.7916666666666663E-2</c:v>
                </c:pt>
                <c:pt idx="4149">
                  <c:v>4.7928240740740737E-2</c:v>
                </c:pt>
                <c:pt idx="4150">
                  <c:v>4.7939814814814817E-2</c:v>
                </c:pt>
                <c:pt idx="4151">
                  <c:v>4.7951388888888891E-2</c:v>
                </c:pt>
                <c:pt idx="4152">
                  <c:v>4.7962962962962964E-2</c:v>
                </c:pt>
                <c:pt idx="4153">
                  <c:v>4.7974537037037045E-2</c:v>
                </c:pt>
                <c:pt idx="4154">
                  <c:v>4.7986111111111111E-2</c:v>
                </c:pt>
                <c:pt idx="4155">
                  <c:v>4.7997685185185185E-2</c:v>
                </c:pt>
                <c:pt idx="4156">
                  <c:v>4.8009259259259258E-2</c:v>
                </c:pt>
                <c:pt idx="4157">
                  <c:v>4.8020833333333339E-2</c:v>
                </c:pt>
                <c:pt idx="4158">
                  <c:v>4.8032407407407406E-2</c:v>
                </c:pt>
                <c:pt idx="4159">
                  <c:v>4.8043981481481479E-2</c:v>
                </c:pt>
                <c:pt idx="4160">
                  <c:v>4.8055555555555553E-2</c:v>
                </c:pt>
                <c:pt idx="4161">
                  <c:v>4.8067129629629633E-2</c:v>
                </c:pt>
                <c:pt idx="4162">
                  <c:v>4.8078703703703707E-2</c:v>
                </c:pt>
                <c:pt idx="4163">
                  <c:v>4.809027777777778E-2</c:v>
                </c:pt>
                <c:pt idx="4164">
                  <c:v>4.8101851851851847E-2</c:v>
                </c:pt>
                <c:pt idx="4165">
                  <c:v>4.8113425925925928E-2</c:v>
                </c:pt>
                <c:pt idx="4166">
                  <c:v>4.8125000000000001E-2</c:v>
                </c:pt>
                <c:pt idx="4167">
                  <c:v>4.8136574074074075E-2</c:v>
                </c:pt>
                <c:pt idx="4168">
                  <c:v>4.8148148148148141E-2</c:v>
                </c:pt>
                <c:pt idx="4169">
                  <c:v>4.8159722222222222E-2</c:v>
                </c:pt>
                <c:pt idx="4170">
                  <c:v>4.8171296296296295E-2</c:v>
                </c:pt>
                <c:pt idx="4171">
                  <c:v>4.8182870370370369E-2</c:v>
                </c:pt>
                <c:pt idx="4172">
                  <c:v>4.8194444444444449E-2</c:v>
                </c:pt>
                <c:pt idx="4173">
                  <c:v>4.8206018518518523E-2</c:v>
                </c:pt>
                <c:pt idx="4174">
                  <c:v>4.821759259259259E-2</c:v>
                </c:pt>
                <c:pt idx="4175">
                  <c:v>4.8229166666666663E-2</c:v>
                </c:pt>
                <c:pt idx="4176">
                  <c:v>4.8240740740740744E-2</c:v>
                </c:pt>
                <c:pt idx="4177">
                  <c:v>4.8252314814814817E-2</c:v>
                </c:pt>
                <c:pt idx="4178">
                  <c:v>4.8263888888888884E-2</c:v>
                </c:pt>
                <c:pt idx="4179">
                  <c:v>4.8275462962962958E-2</c:v>
                </c:pt>
                <c:pt idx="4180">
                  <c:v>4.8287037037037038E-2</c:v>
                </c:pt>
                <c:pt idx="4181">
                  <c:v>4.8298611111111112E-2</c:v>
                </c:pt>
                <c:pt idx="4182">
                  <c:v>4.8310185185185185E-2</c:v>
                </c:pt>
                <c:pt idx="4183">
                  <c:v>4.8321759259259266E-2</c:v>
                </c:pt>
                <c:pt idx="4184">
                  <c:v>4.8333333333333332E-2</c:v>
                </c:pt>
                <c:pt idx="4185">
                  <c:v>4.8344907407407406E-2</c:v>
                </c:pt>
                <c:pt idx="4186">
                  <c:v>4.8356481481481479E-2</c:v>
                </c:pt>
                <c:pt idx="4187">
                  <c:v>4.836805555555556E-2</c:v>
                </c:pt>
                <c:pt idx="4188">
                  <c:v>4.8379629629629627E-2</c:v>
                </c:pt>
                <c:pt idx="4189">
                  <c:v>4.83912037037037E-2</c:v>
                </c:pt>
                <c:pt idx="4190">
                  <c:v>4.8402777777777774E-2</c:v>
                </c:pt>
                <c:pt idx="4191">
                  <c:v>4.8414351851851854E-2</c:v>
                </c:pt>
                <c:pt idx="4192">
                  <c:v>4.8425925925925928E-2</c:v>
                </c:pt>
                <c:pt idx="4193">
                  <c:v>4.8437500000000001E-2</c:v>
                </c:pt>
                <c:pt idx="4194">
                  <c:v>4.8449074074074082E-2</c:v>
                </c:pt>
                <c:pt idx="4195">
                  <c:v>4.8460648148148149E-2</c:v>
                </c:pt>
                <c:pt idx="4196">
                  <c:v>4.8472222222222222E-2</c:v>
                </c:pt>
                <c:pt idx="4197">
                  <c:v>4.8483796296296296E-2</c:v>
                </c:pt>
                <c:pt idx="4198">
                  <c:v>4.8495370370370376E-2</c:v>
                </c:pt>
                <c:pt idx="4199">
                  <c:v>4.8506944444444443E-2</c:v>
                </c:pt>
                <c:pt idx="4200">
                  <c:v>4.8518518518518516E-2</c:v>
                </c:pt>
                <c:pt idx="4201">
                  <c:v>4.853009259259259E-2</c:v>
                </c:pt>
                <c:pt idx="4202">
                  <c:v>4.854166666666667E-2</c:v>
                </c:pt>
                <c:pt idx="4203">
                  <c:v>4.8553240740740744E-2</c:v>
                </c:pt>
                <c:pt idx="4204">
                  <c:v>4.8564814814814818E-2</c:v>
                </c:pt>
                <c:pt idx="4205">
                  <c:v>4.8576388888888884E-2</c:v>
                </c:pt>
                <c:pt idx="4206">
                  <c:v>4.8587962962962965E-2</c:v>
                </c:pt>
                <c:pt idx="4207">
                  <c:v>4.8599537037037038E-2</c:v>
                </c:pt>
                <c:pt idx="4208">
                  <c:v>4.8611111111111112E-2</c:v>
                </c:pt>
                <c:pt idx="4209">
                  <c:v>4.8622685185185179E-2</c:v>
                </c:pt>
                <c:pt idx="4210">
                  <c:v>4.8634259259259259E-2</c:v>
                </c:pt>
                <c:pt idx="4211">
                  <c:v>4.8645833333333333E-2</c:v>
                </c:pt>
                <c:pt idx="4212">
                  <c:v>4.8657407407407406E-2</c:v>
                </c:pt>
                <c:pt idx="4213">
                  <c:v>4.8668981481481487E-2</c:v>
                </c:pt>
                <c:pt idx="4214">
                  <c:v>4.868055555555556E-2</c:v>
                </c:pt>
                <c:pt idx="4215">
                  <c:v>4.8692129629629627E-2</c:v>
                </c:pt>
                <c:pt idx="4216">
                  <c:v>4.87037037037037E-2</c:v>
                </c:pt>
                <c:pt idx="4217">
                  <c:v>4.8715277777777781E-2</c:v>
                </c:pt>
                <c:pt idx="4218">
                  <c:v>4.8726851851851855E-2</c:v>
                </c:pt>
                <c:pt idx="4219">
                  <c:v>4.8738425925925921E-2</c:v>
                </c:pt>
                <c:pt idx="4220">
                  <c:v>4.8749999999999995E-2</c:v>
                </c:pt>
                <c:pt idx="4221">
                  <c:v>4.8761574074074075E-2</c:v>
                </c:pt>
                <c:pt idx="4222">
                  <c:v>4.8773148148148149E-2</c:v>
                </c:pt>
                <c:pt idx="4223">
                  <c:v>4.8784722222222222E-2</c:v>
                </c:pt>
                <c:pt idx="4224">
                  <c:v>4.8796296296296303E-2</c:v>
                </c:pt>
                <c:pt idx="4225">
                  <c:v>4.880787037037037E-2</c:v>
                </c:pt>
                <c:pt idx="4226">
                  <c:v>4.8819444444444443E-2</c:v>
                </c:pt>
                <c:pt idx="4227">
                  <c:v>4.8831018518518517E-2</c:v>
                </c:pt>
                <c:pt idx="4228">
                  <c:v>4.8842592592592597E-2</c:v>
                </c:pt>
                <c:pt idx="4229">
                  <c:v>4.8854166666666664E-2</c:v>
                </c:pt>
                <c:pt idx="4230">
                  <c:v>4.8865740740740737E-2</c:v>
                </c:pt>
                <c:pt idx="4231">
                  <c:v>4.8877314814814811E-2</c:v>
                </c:pt>
                <c:pt idx="4232">
                  <c:v>4.8888888888888891E-2</c:v>
                </c:pt>
                <c:pt idx="4233">
                  <c:v>4.8900462962962965E-2</c:v>
                </c:pt>
                <c:pt idx="4234">
                  <c:v>4.8912037037037039E-2</c:v>
                </c:pt>
                <c:pt idx="4235">
                  <c:v>4.8923611111111105E-2</c:v>
                </c:pt>
                <c:pt idx="4236">
                  <c:v>4.8935185185185186E-2</c:v>
                </c:pt>
                <c:pt idx="4237">
                  <c:v>4.8946759259259259E-2</c:v>
                </c:pt>
                <c:pt idx="4238">
                  <c:v>4.8958333333333333E-2</c:v>
                </c:pt>
                <c:pt idx="4239">
                  <c:v>4.8969907407407413E-2</c:v>
                </c:pt>
                <c:pt idx="4240">
                  <c:v>4.898148148148148E-2</c:v>
                </c:pt>
                <c:pt idx="4241">
                  <c:v>4.8993055555555554E-2</c:v>
                </c:pt>
                <c:pt idx="4242">
                  <c:v>4.9004629629629627E-2</c:v>
                </c:pt>
                <c:pt idx="4243">
                  <c:v>4.9016203703703708E-2</c:v>
                </c:pt>
                <c:pt idx="4244">
                  <c:v>4.9027777777777781E-2</c:v>
                </c:pt>
                <c:pt idx="4245">
                  <c:v>4.9039351851851855E-2</c:v>
                </c:pt>
                <c:pt idx="4246">
                  <c:v>4.9050925925925921E-2</c:v>
                </c:pt>
                <c:pt idx="4247">
                  <c:v>4.9062500000000002E-2</c:v>
                </c:pt>
                <c:pt idx="4248">
                  <c:v>4.9074074074074076E-2</c:v>
                </c:pt>
                <c:pt idx="4249">
                  <c:v>4.9085648148148149E-2</c:v>
                </c:pt>
                <c:pt idx="4250">
                  <c:v>4.9097222222222216E-2</c:v>
                </c:pt>
                <c:pt idx="4251">
                  <c:v>4.9108796296296296E-2</c:v>
                </c:pt>
                <c:pt idx="4252">
                  <c:v>4.912037037037037E-2</c:v>
                </c:pt>
                <c:pt idx="4253">
                  <c:v>4.9131944444444443E-2</c:v>
                </c:pt>
                <c:pt idx="4254">
                  <c:v>4.9143518518518524E-2</c:v>
                </c:pt>
                <c:pt idx="4255">
                  <c:v>4.9155092592592597E-2</c:v>
                </c:pt>
                <c:pt idx="4256">
                  <c:v>4.9166666666666664E-2</c:v>
                </c:pt>
                <c:pt idx="4257">
                  <c:v>4.9178240740740738E-2</c:v>
                </c:pt>
                <c:pt idx="4258">
                  <c:v>4.9189814814814818E-2</c:v>
                </c:pt>
                <c:pt idx="4259">
                  <c:v>4.9201388888888892E-2</c:v>
                </c:pt>
                <c:pt idx="4260">
                  <c:v>4.9212962962962958E-2</c:v>
                </c:pt>
                <c:pt idx="4261">
                  <c:v>4.9224537037037032E-2</c:v>
                </c:pt>
                <c:pt idx="4262">
                  <c:v>4.9236111111111112E-2</c:v>
                </c:pt>
                <c:pt idx="4263">
                  <c:v>4.9247685185185186E-2</c:v>
                </c:pt>
                <c:pt idx="4264">
                  <c:v>4.925925925925926E-2</c:v>
                </c:pt>
                <c:pt idx="4265">
                  <c:v>4.927083333333334E-2</c:v>
                </c:pt>
                <c:pt idx="4266">
                  <c:v>4.9282407407407407E-2</c:v>
                </c:pt>
                <c:pt idx="4267">
                  <c:v>4.929398148148148E-2</c:v>
                </c:pt>
                <c:pt idx="4268">
                  <c:v>4.9305555555555554E-2</c:v>
                </c:pt>
                <c:pt idx="4269">
                  <c:v>4.9317129629629634E-2</c:v>
                </c:pt>
                <c:pt idx="4270">
                  <c:v>4.9328703703703701E-2</c:v>
                </c:pt>
                <c:pt idx="4271">
                  <c:v>4.9340277777777775E-2</c:v>
                </c:pt>
                <c:pt idx="4272">
                  <c:v>4.9351851851851848E-2</c:v>
                </c:pt>
                <c:pt idx="4273">
                  <c:v>4.9363425925925929E-2</c:v>
                </c:pt>
                <c:pt idx="4274">
                  <c:v>4.9375000000000002E-2</c:v>
                </c:pt>
                <c:pt idx="4275">
                  <c:v>4.9386574074074076E-2</c:v>
                </c:pt>
                <c:pt idx="4276">
                  <c:v>4.9398148148148142E-2</c:v>
                </c:pt>
                <c:pt idx="4277">
                  <c:v>4.9409722222222223E-2</c:v>
                </c:pt>
                <c:pt idx="4278">
                  <c:v>4.9421296296296297E-2</c:v>
                </c:pt>
                <c:pt idx="4279">
                  <c:v>4.943287037037037E-2</c:v>
                </c:pt>
                <c:pt idx="4280">
                  <c:v>4.9444444444444437E-2</c:v>
                </c:pt>
                <c:pt idx="4281">
                  <c:v>4.9456018518518517E-2</c:v>
                </c:pt>
                <c:pt idx="4282">
                  <c:v>4.9467592592592591E-2</c:v>
                </c:pt>
                <c:pt idx="4283">
                  <c:v>4.9479166666666664E-2</c:v>
                </c:pt>
                <c:pt idx="4284">
                  <c:v>4.9490740740740745E-2</c:v>
                </c:pt>
                <c:pt idx="4285">
                  <c:v>4.9502314814814818E-2</c:v>
                </c:pt>
                <c:pt idx="4286">
                  <c:v>4.9513888888888892E-2</c:v>
                </c:pt>
                <c:pt idx="4287">
                  <c:v>4.9525462962962959E-2</c:v>
                </c:pt>
                <c:pt idx="4288">
                  <c:v>4.9537037037037039E-2</c:v>
                </c:pt>
                <c:pt idx="4289">
                  <c:v>4.9548611111111113E-2</c:v>
                </c:pt>
                <c:pt idx="4290">
                  <c:v>4.9560185185185186E-2</c:v>
                </c:pt>
                <c:pt idx="4291">
                  <c:v>4.9571759259259253E-2</c:v>
                </c:pt>
                <c:pt idx="4292">
                  <c:v>4.9583333333333333E-2</c:v>
                </c:pt>
                <c:pt idx="4293">
                  <c:v>4.9594907407407407E-2</c:v>
                </c:pt>
                <c:pt idx="4294">
                  <c:v>4.9606481481481481E-2</c:v>
                </c:pt>
                <c:pt idx="4295">
                  <c:v>4.9618055555555561E-2</c:v>
                </c:pt>
                <c:pt idx="4296">
                  <c:v>4.9629629629629635E-2</c:v>
                </c:pt>
                <c:pt idx="4297">
                  <c:v>4.9641203703703701E-2</c:v>
                </c:pt>
                <c:pt idx="4298">
                  <c:v>4.9652777777777775E-2</c:v>
                </c:pt>
                <c:pt idx="4299">
                  <c:v>4.9664351851851855E-2</c:v>
                </c:pt>
                <c:pt idx="4300">
                  <c:v>4.9675925925925929E-2</c:v>
                </c:pt>
                <c:pt idx="4301">
                  <c:v>4.9687499999999996E-2</c:v>
                </c:pt>
                <c:pt idx="4302">
                  <c:v>4.9699074074074069E-2</c:v>
                </c:pt>
                <c:pt idx="4303">
                  <c:v>4.971064814814815E-2</c:v>
                </c:pt>
                <c:pt idx="4304">
                  <c:v>4.9722222222222223E-2</c:v>
                </c:pt>
                <c:pt idx="4305">
                  <c:v>4.9733796296296297E-2</c:v>
                </c:pt>
                <c:pt idx="4306">
                  <c:v>4.9745370370370377E-2</c:v>
                </c:pt>
                <c:pt idx="4307">
                  <c:v>4.9756944444444444E-2</c:v>
                </c:pt>
                <c:pt idx="4308">
                  <c:v>4.9768518518518517E-2</c:v>
                </c:pt>
                <c:pt idx="4309">
                  <c:v>4.9780092592592591E-2</c:v>
                </c:pt>
                <c:pt idx="4310">
                  <c:v>4.9791666666666672E-2</c:v>
                </c:pt>
                <c:pt idx="4311">
                  <c:v>4.9803240740740738E-2</c:v>
                </c:pt>
                <c:pt idx="4312">
                  <c:v>4.9814814814814812E-2</c:v>
                </c:pt>
                <c:pt idx="4313">
                  <c:v>4.9826388888888885E-2</c:v>
                </c:pt>
                <c:pt idx="4314">
                  <c:v>4.9837962962962966E-2</c:v>
                </c:pt>
                <c:pt idx="4315">
                  <c:v>4.9849537037037039E-2</c:v>
                </c:pt>
                <c:pt idx="4316">
                  <c:v>4.9861111111111113E-2</c:v>
                </c:pt>
                <c:pt idx="4317">
                  <c:v>4.987268518518518E-2</c:v>
                </c:pt>
                <c:pt idx="4318">
                  <c:v>4.988425925925926E-2</c:v>
                </c:pt>
                <c:pt idx="4319">
                  <c:v>4.9895833333333334E-2</c:v>
                </c:pt>
                <c:pt idx="4320">
                  <c:v>4.9907407407407407E-2</c:v>
                </c:pt>
                <c:pt idx="4321">
                  <c:v>4.9918981481481474E-2</c:v>
                </c:pt>
                <c:pt idx="4322">
                  <c:v>4.9930555555555554E-2</c:v>
                </c:pt>
                <c:pt idx="4323">
                  <c:v>4.9942129629629628E-2</c:v>
                </c:pt>
                <c:pt idx="4324">
                  <c:v>4.9953703703703702E-2</c:v>
                </c:pt>
                <c:pt idx="4325">
                  <c:v>4.9965277777777782E-2</c:v>
                </c:pt>
                <c:pt idx="4326">
                  <c:v>4.9976851851851856E-2</c:v>
                </c:pt>
                <c:pt idx="4327">
                  <c:v>4.9988425925925922E-2</c:v>
                </c:pt>
                <c:pt idx="4328">
                  <c:v>4.9999999999999996E-2</c:v>
                </c:pt>
                <c:pt idx="4329">
                  <c:v>5.0011574074074076E-2</c:v>
                </c:pt>
                <c:pt idx="4330">
                  <c:v>5.002314814814815E-2</c:v>
                </c:pt>
                <c:pt idx="4331">
                  <c:v>5.0034722222222223E-2</c:v>
                </c:pt>
                <c:pt idx="4332">
                  <c:v>5.004629629629629E-2</c:v>
                </c:pt>
                <c:pt idx="4333">
                  <c:v>5.0057870370370371E-2</c:v>
                </c:pt>
                <c:pt idx="4334">
                  <c:v>5.0069444444444444E-2</c:v>
                </c:pt>
                <c:pt idx="4335">
                  <c:v>5.0081018518518518E-2</c:v>
                </c:pt>
                <c:pt idx="4336">
                  <c:v>5.0092592592592598E-2</c:v>
                </c:pt>
                <c:pt idx="4337">
                  <c:v>5.0104166666666672E-2</c:v>
                </c:pt>
                <c:pt idx="4338">
                  <c:v>5.0115740740740738E-2</c:v>
                </c:pt>
                <c:pt idx="4339">
                  <c:v>5.0127314814814812E-2</c:v>
                </c:pt>
                <c:pt idx="4340">
                  <c:v>5.0138888888888893E-2</c:v>
                </c:pt>
                <c:pt idx="4341">
                  <c:v>5.0150462962962966E-2</c:v>
                </c:pt>
                <c:pt idx="4342">
                  <c:v>5.0162037037037033E-2</c:v>
                </c:pt>
                <c:pt idx="4343">
                  <c:v>5.0173611111111106E-2</c:v>
                </c:pt>
                <c:pt idx="4344">
                  <c:v>5.0185185185185187E-2</c:v>
                </c:pt>
                <c:pt idx="4345">
                  <c:v>5.019675925925926E-2</c:v>
                </c:pt>
                <c:pt idx="4346">
                  <c:v>5.0208333333333334E-2</c:v>
                </c:pt>
                <c:pt idx="4347">
                  <c:v>5.0219907407407414E-2</c:v>
                </c:pt>
                <c:pt idx="4348">
                  <c:v>5.0231481481481481E-2</c:v>
                </c:pt>
                <c:pt idx="4349">
                  <c:v>5.0243055555555555E-2</c:v>
                </c:pt>
                <c:pt idx="4350">
                  <c:v>5.0254629629629628E-2</c:v>
                </c:pt>
                <c:pt idx="4351">
                  <c:v>5.0266203703703709E-2</c:v>
                </c:pt>
                <c:pt idx="4352">
                  <c:v>5.0277777777777775E-2</c:v>
                </c:pt>
                <c:pt idx="4353">
                  <c:v>5.0289351851851849E-2</c:v>
                </c:pt>
                <c:pt idx="4354">
                  <c:v>5.0300925925925923E-2</c:v>
                </c:pt>
                <c:pt idx="4355">
                  <c:v>5.0312500000000003E-2</c:v>
                </c:pt>
                <c:pt idx="4356">
                  <c:v>5.0324074074074077E-2</c:v>
                </c:pt>
                <c:pt idx="4357">
                  <c:v>5.033564814814815E-2</c:v>
                </c:pt>
                <c:pt idx="4358">
                  <c:v>5.0347222222222217E-2</c:v>
                </c:pt>
                <c:pt idx="4359">
                  <c:v>5.0358796296296297E-2</c:v>
                </c:pt>
                <c:pt idx="4360">
                  <c:v>5.0370370370370371E-2</c:v>
                </c:pt>
                <c:pt idx="4361">
                  <c:v>5.0381944444444444E-2</c:v>
                </c:pt>
                <c:pt idx="4362">
                  <c:v>5.0393518518518511E-2</c:v>
                </c:pt>
                <c:pt idx="4363">
                  <c:v>5.0405092592592592E-2</c:v>
                </c:pt>
                <c:pt idx="4364">
                  <c:v>5.0416666666666665E-2</c:v>
                </c:pt>
                <c:pt idx="4365">
                  <c:v>5.0428240740740739E-2</c:v>
                </c:pt>
                <c:pt idx="4366">
                  <c:v>5.0439814814814819E-2</c:v>
                </c:pt>
                <c:pt idx="4367">
                  <c:v>5.0451388888888893E-2</c:v>
                </c:pt>
                <c:pt idx="4368">
                  <c:v>5.0462962962962959E-2</c:v>
                </c:pt>
                <c:pt idx="4369">
                  <c:v>5.0474537037037033E-2</c:v>
                </c:pt>
                <c:pt idx="4370">
                  <c:v>5.0486111111111114E-2</c:v>
                </c:pt>
                <c:pt idx="4371">
                  <c:v>5.0497685185185187E-2</c:v>
                </c:pt>
                <c:pt idx="4372">
                  <c:v>5.0509259259259254E-2</c:v>
                </c:pt>
                <c:pt idx="4373">
                  <c:v>5.0520833333333327E-2</c:v>
                </c:pt>
                <c:pt idx="4374">
                  <c:v>5.0532407407407408E-2</c:v>
                </c:pt>
                <c:pt idx="4375">
                  <c:v>5.0543981481481481E-2</c:v>
                </c:pt>
                <c:pt idx="4376">
                  <c:v>5.0555555555555555E-2</c:v>
                </c:pt>
                <c:pt idx="4377">
                  <c:v>5.0567129629629635E-2</c:v>
                </c:pt>
                <c:pt idx="4378">
                  <c:v>5.0578703703703709E-2</c:v>
                </c:pt>
                <c:pt idx="4379">
                  <c:v>5.0590277777777776E-2</c:v>
                </c:pt>
                <c:pt idx="4380">
                  <c:v>5.0601851851851849E-2</c:v>
                </c:pt>
                <c:pt idx="4381">
                  <c:v>5.061342592592593E-2</c:v>
                </c:pt>
                <c:pt idx="4382">
                  <c:v>5.0625000000000003E-2</c:v>
                </c:pt>
                <c:pt idx="4383">
                  <c:v>5.063657407407407E-2</c:v>
                </c:pt>
                <c:pt idx="4384">
                  <c:v>5.0648148148148144E-2</c:v>
                </c:pt>
                <c:pt idx="4385">
                  <c:v>5.0659722222222224E-2</c:v>
                </c:pt>
                <c:pt idx="4386">
                  <c:v>5.0671296296296298E-2</c:v>
                </c:pt>
                <c:pt idx="4387">
                  <c:v>5.0682870370370371E-2</c:v>
                </c:pt>
                <c:pt idx="4388">
                  <c:v>5.0694444444444452E-2</c:v>
                </c:pt>
                <c:pt idx="4389">
                  <c:v>5.0706018518518518E-2</c:v>
                </c:pt>
                <c:pt idx="4390">
                  <c:v>5.0717592592592592E-2</c:v>
                </c:pt>
                <c:pt idx="4391">
                  <c:v>5.0729166666666665E-2</c:v>
                </c:pt>
                <c:pt idx="4392">
                  <c:v>5.0740740740740746E-2</c:v>
                </c:pt>
                <c:pt idx="4393">
                  <c:v>5.0752314814814813E-2</c:v>
                </c:pt>
                <c:pt idx="4394">
                  <c:v>5.0763888888888886E-2</c:v>
                </c:pt>
                <c:pt idx="4395">
                  <c:v>5.077546296296296E-2</c:v>
                </c:pt>
                <c:pt idx="4396">
                  <c:v>5.078703703703704E-2</c:v>
                </c:pt>
                <c:pt idx="4397">
                  <c:v>5.0798611111111114E-2</c:v>
                </c:pt>
                <c:pt idx="4398">
                  <c:v>5.0810185185185187E-2</c:v>
                </c:pt>
                <c:pt idx="4399">
                  <c:v>5.0821759259259254E-2</c:v>
                </c:pt>
                <c:pt idx="4400">
                  <c:v>5.0833333333333335E-2</c:v>
                </c:pt>
                <c:pt idx="4401">
                  <c:v>5.0844907407407408E-2</c:v>
                </c:pt>
                <c:pt idx="4402">
                  <c:v>5.0856481481481482E-2</c:v>
                </c:pt>
                <c:pt idx="4403">
                  <c:v>5.0868055555555548E-2</c:v>
                </c:pt>
                <c:pt idx="4404">
                  <c:v>5.0879629629629629E-2</c:v>
                </c:pt>
                <c:pt idx="4405">
                  <c:v>5.0891203703703702E-2</c:v>
                </c:pt>
                <c:pt idx="4406">
                  <c:v>5.0902777777777776E-2</c:v>
                </c:pt>
                <c:pt idx="4407">
                  <c:v>5.0914351851851856E-2</c:v>
                </c:pt>
                <c:pt idx="4408">
                  <c:v>5.092592592592593E-2</c:v>
                </c:pt>
                <c:pt idx="4409">
                  <c:v>5.0937499999999997E-2</c:v>
                </c:pt>
                <c:pt idx="4410">
                  <c:v>5.094907407407407E-2</c:v>
                </c:pt>
                <c:pt idx="4411">
                  <c:v>5.0960648148148151E-2</c:v>
                </c:pt>
                <c:pt idx="4412">
                  <c:v>5.0972222222222224E-2</c:v>
                </c:pt>
                <c:pt idx="4413">
                  <c:v>5.0983796296296291E-2</c:v>
                </c:pt>
                <c:pt idx="4414">
                  <c:v>5.0995370370370365E-2</c:v>
                </c:pt>
                <c:pt idx="4415">
                  <c:v>5.1006944444444445E-2</c:v>
                </c:pt>
                <c:pt idx="4416">
                  <c:v>5.1018518518518519E-2</c:v>
                </c:pt>
                <c:pt idx="4417">
                  <c:v>5.1030092592592592E-2</c:v>
                </c:pt>
                <c:pt idx="4418">
                  <c:v>5.1041666666666673E-2</c:v>
                </c:pt>
                <c:pt idx="4419">
                  <c:v>5.1053240740740746E-2</c:v>
                </c:pt>
                <c:pt idx="4420">
                  <c:v>5.1064814814814813E-2</c:v>
                </c:pt>
                <c:pt idx="4421">
                  <c:v>5.1076388888888886E-2</c:v>
                </c:pt>
                <c:pt idx="4422">
                  <c:v>5.1087962962962967E-2</c:v>
                </c:pt>
                <c:pt idx="4423">
                  <c:v>5.1099537037037041E-2</c:v>
                </c:pt>
                <c:pt idx="4424">
                  <c:v>5.1111111111111107E-2</c:v>
                </c:pt>
                <c:pt idx="4425">
                  <c:v>5.1122685185185181E-2</c:v>
                </c:pt>
                <c:pt idx="4426">
                  <c:v>5.1134259259259261E-2</c:v>
                </c:pt>
                <c:pt idx="4427">
                  <c:v>5.1145833333333335E-2</c:v>
                </c:pt>
                <c:pt idx="4428">
                  <c:v>5.1157407407407408E-2</c:v>
                </c:pt>
                <c:pt idx="4429">
                  <c:v>5.1168981481481489E-2</c:v>
                </c:pt>
                <c:pt idx="4430">
                  <c:v>5.1180555555555556E-2</c:v>
                </c:pt>
                <c:pt idx="4431">
                  <c:v>5.1192129629629629E-2</c:v>
                </c:pt>
                <c:pt idx="4432">
                  <c:v>5.1203703703703703E-2</c:v>
                </c:pt>
                <c:pt idx="4433">
                  <c:v>5.1215277777777783E-2</c:v>
                </c:pt>
                <c:pt idx="4434">
                  <c:v>5.122685185185185E-2</c:v>
                </c:pt>
                <c:pt idx="4435">
                  <c:v>5.1238425925925923E-2</c:v>
                </c:pt>
                <c:pt idx="4436">
                  <c:v>5.1249999999999997E-2</c:v>
                </c:pt>
                <c:pt idx="4437">
                  <c:v>5.1261574074074077E-2</c:v>
                </c:pt>
                <c:pt idx="4438">
                  <c:v>5.1273148148148151E-2</c:v>
                </c:pt>
                <c:pt idx="4439">
                  <c:v>5.1284722222222225E-2</c:v>
                </c:pt>
                <c:pt idx="4440">
                  <c:v>5.1296296296296291E-2</c:v>
                </c:pt>
                <c:pt idx="4441">
                  <c:v>5.1296296296296291E-2</c:v>
                </c:pt>
                <c:pt idx="4442">
                  <c:v>5.1319444444444445E-2</c:v>
                </c:pt>
                <c:pt idx="4443">
                  <c:v>5.1319444444444445E-2</c:v>
                </c:pt>
                <c:pt idx="4444">
                  <c:v>5.1331018518518519E-2</c:v>
                </c:pt>
                <c:pt idx="4445">
                  <c:v>5.1342592592592586E-2</c:v>
                </c:pt>
                <c:pt idx="4446">
                  <c:v>5.1354166666666666E-2</c:v>
                </c:pt>
                <c:pt idx="4447">
                  <c:v>5.136574074074074E-2</c:v>
                </c:pt>
                <c:pt idx="4448">
                  <c:v>5.1377314814814813E-2</c:v>
                </c:pt>
                <c:pt idx="4449">
                  <c:v>5.1388888888888894E-2</c:v>
                </c:pt>
                <c:pt idx="4450">
                  <c:v>5.1400462962962967E-2</c:v>
                </c:pt>
                <c:pt idx="4451">
                  <c:v>5.1412037037037034E-2</c:v>
                </c:pt>
                <c:pt idx="4452">
                  <c:v>5.1423611111111107E-2</c:v>
                </c:pt>
                <c:pt idx="4453">
                  <c:v>5.1435185185185188E-2</c:v>
                </c:pt>
                <c:pt idx="4454">
                  <c:v>5.1446759259259262E-2</c:v>
                </c:pt>
                <c:pt idx="4455">
                  <c:v>5.1458333333333328E-2</c:v>
                </c:pt>
                <c:pt idx="4456">
                  <c:v>5.1469907407407402E-2</c:v>
                </c:pt>
                <c:pt idx="4457">
                  <c:v>5.1481481481481482E-2</c:v>
                </c:pt>
                <c:pt idx="4458">
                  <c:v>5.1493055555555556E-2</c:v>
                </c:pt>
                <c:pt idx="4459">
                  <c:v>5.1504629629629629E-2</c:v>
                </c:pt>
                <c:pt idx="4460">
                  <c:v>5.151620370370371E-2</c:v>
                </c:pt>
                <c:pt idx="4461">
                  <c:v>5.1527777777777777E-2</c:v>
                </c:pt>
                <c:pt idx="4462">
                  <c:v>5.153935185185185E-2</c:v>
                </c:pt>
                <c:pt idx="4463">
                  <c:v>5.1550925925925924E-2</c:v>
                </c:pt>
                <c:pt idx="4464">
                  <c:v>5.1562500000000004E-2</c:v>
                </c:pt>
                <c:pt idx="4465">
                  <c:v>5.1574074074074078E-2</c:v>
                </c:pt>
                <c:pt idx="4466">
                  <c:v>5.1585648148148144E-2</c:v>
                </c:pt>
                <c:pt idx="4467">
                  <c:v>5.1597222222222218E-2</c:v>
                </c:pt>
                <c:pt idx="4468">
                  <c:v>5.1608796296296298E-2</c:v>
                </c:pt>
                <c:pt idx="4469">
                  <c:v>5.1620370370370372E-2</c:v>
                </c:pt>
                <c:pt idx="4470">
                  <c:v>5.1631944444444446E-2</c:v>
                </c:pt>
                <c:pt idx="4471">
                  <c:v>5.1643518518518526E-2</c:v>
                </c:pt>
                <c:pt idx="4472">
                  <c:v>5.1655092592592593E-2</c:v>
                </c:pt>
                <c:pt idx="4473">
                  <c:v>5.1666666666666666E-2</c:v>
                </c:pt>
                <c:pt idx="4474">
                  <c:v>5.167824074074074E-2</c:v>
                </c:pt>
                <c:pt idx="4475">
                  <c:v>5.168981481481482E-2</c:v>
                </c:pt>
                <c:pt idx="4476">
                  <c:v>5.1701388888888887E-2</c:v>
                </c:pt>
                <c:pt idx="4477">
                  <c:v>5.1712962962962961E-2</c:v>
                </c:pt>
                <c:pt idx="4478">
                  <c:v>5.1724537037037034E-2</c:v>
                </c:pt>
                <c:pt idx="4479">
                  <c:v>5.1736111111111115E-2</c:v>
                </c:pt>
                <c:pt idx="4480">
                  <c:v>5.1747685185185188E-2</c:v>
                </c:pt>
                <c:pt idx="4481">
                  <c:v>5.1759259259259262E-2</c:v>
                </c:pt>
                <c:pt idx="4482">
                  <c:v>5.1770833333333328E-2</c:v>
                </c:pt>
                <c:pt idx="4483">
                  <c:v>5.1782407407407409E-2</c:v>
                </c:pt>
                <c:pt idx="4484">
                  <c:v>5.1793981481481483E-2</c:v>
                </c:pt>
                <c:pt idx="4485">
                  <c:v>5.1805555555555556E-2</c:v>
                </c:pt>
                <c:pt idx="4486">
                  <c:v>5.1817129629629623E-2</c:v>
                </c:pt>
                <c:pt idx="4487">
                  <c:v>5.1828703703703703E-2</c:v>
                </c:pt>
                <c:pt idx="4488">
                  <c:v>5.1840277777777777E-2</c:v>
                </c:pt>
                <c:pt idx="4489">
                  <c:v>5.185185185185185E-2</c:v>
                </c:pt>
                <c:pt idx="4490">
                  <c:v>5.1863425925925931E-2</c:v>
                </c:pt>
                <c:pt idx="4491">
                  <c:v>5.1875000000000004E-2</c:v>
                </c:pt>
                <c:pt idx="4492">
                  <c:v>5.1886574074074071E-2</c:v>
                </c:pt>
                <c:pt idx="4493">
                  <c:v>5.1898148148148145E-2</c:v>
                </c:pt>
                <c:pt idx="4494">
                  <c:v>5.1909722222222225E-2</c:v>
                </c:pt>
                <c:pt idx="4495">
                  <c:v>5.1921296296296299E-2</c:v>
                </c:pt>
                <c:pt idx="4496">
                  <c:v>5.1932870370370365E-2</c:v>
                </c:pt>
                <c:pt idx="4497">
                  <c:v>5.1944444444444439E-2</c:v>
                </c:pt>
                <c:pt idx="4498">
                  <c:v>5.1956018518518519E-2</c:v>
                </c:pt>
                <c:pt idx="4499">
                  <c:v>5.1967592592592593E-2</c:v>
                </c:pt>
                <c:pt idx="4500">
                  <c:v>5.1979166666666667E-2</c:v>
                </c:pt>
                <c:pt idx="4501">
                  <c:v>5.1990740740740747E-2</c:v>
                </c:pt>
                <c:pt idx="4502">
                  <c:v>5.2002314814814814E-2</c:v>
                </c:pt>
                <c:pt idx="4503">
                  <c:v>5.2013888888888887E-2</c:v>
                </c:pt>
                <c:pt idx="4504">
                  <c:v>5.2025462962962961E-2</c:v>
                </c:pt>
                <c:pt idx="4505">
                  <c:v>5.2037037037037041E-2</c:v>
                </c:pt>
                <c:pt idx="4506">
                  <c:v>5.2048611111111108E-2</c:v>
                </c:pt>
                <c:pt idx="4507">
                  <c:v>5.2060185185185182E-2</c:v>
                </c:pt>
                <c:pt idx="4508">
                  <c:v>5.2071759259259255E-2</c:v>
                </c:pt>
                <c:pt idx="4509">
                  <c:v>5.2083333333333336E-2</c:v>
                </c:pt>
                <c:pt idx="4510">
                  <c:v>5.2094907407407409E-2</c:v>
                </c:pt>
                <c:pt idx="4511">
                  <c:v>5.2106481481481483E-2</c:v>
                </c:pt>
                <c:pt idx="4512">
                  <c:v>5.2118055555555563E-2</c:v>
                </c:pt>
                <c:pt idx="4513">
                  <c:v>5.212962962962963E-2</c:v>
                </c:pt>
                <c:pt idx="4514">
                  <c:v>5.2141203703703703E-2</c:v>
                </c:pt>
                <c:pt idx="4515">
                  <c:v>5.2152777777777777E-2</c:v>
                </c:pt>
                <c:pt idx="4516">
                  <c:v>5.2164351851851858E-2</c:v>
                </c:pt>
                <c:pt idx="4517">
                  <c:v>5.2175925925925924E-2</c:v>
                </c:pt>
                <c:pt idx="4518">
                  <c:v>5.2187499999999998E-2</c:v>
                </c:pt>
                <c:pt idx="4519">
                  <c:v>5.2199074074074071E-2</c:v>
                </c:pt>
                <c:pt idx="4520">
                  <c:v>5.2210648148148152E-2</c:v>
                </c:pt>
                <c:pt idx="4521">
                  <c:v>5.2222222222222225E-2</c:v>
                </c:pt>
                <c:pt idx="4522">
                  <c:v>5.2233796296296299E-2</c:v>
                </c:pt>
                <c:pt idx="4523">
                  <c:v>5.2245370370370366E-2</c:v>
                </c:pt>
                <c:pt idx="4524">
                  <c:v>5.2256944444444446E-2</c:v>
                </c:pt>
                <c:pt idx="4525">
                  <c:v>5.226851851851852E-2</c:v>
                </c:pt>
                <c:pt idx="4526">
                  <c:v>5.2280092592592593E-2</c:v>
                </c:pt>
                <c:pt idx="4527">
                  <c:v>5.229166666666666E-2</c:v>
                </c:pt>
                <c:pt idx="4528">
                  <c:v>5.230324074074074E-2</c:v>
                </c:pt>
                <c:pt idx="4529">
                  <c:v>5.2314814814814814E-2</c:v>
                </c:pt>
                <c:pt idx="4530">
                  <c:v>5.2326388888888888E-2</c:v>
                </c:pt>
                <c:pt idx="4531">
                  <c:v>5.2337962962962968E-2</c:v>
                </c:pt>
                <c:pt idx="4532">
                  <c:v>5.2349537037037042E-2</c:v>
                </c:pt>
                <c:pt idx="4533">
                  <c:v>5.2361111111111108E-2</c:v>
                </c:pt>
                <c:pt idx="4534">
                  <c:v>5.2372685185185182E-2</c:v>
                </c:pt>
                <c:pt idx="4535">
                  <c:v>5.2384259259259262E-2</c:v>
                </c:pt>
                <c:pt idx="4536">
                  <c:v>5.2395833333333336E-2</c:v>
                </c:pt>
                <c:pt idx="4537">
                  <c:v>5.2407407407407403E-2</c:v>
                </c:pt>
                <c:pt idx="4538">
                  <c:v>5.2418981481481476E-2</c:v>
                </c:pt>
                <c:pt idx="4539">
                  <c:v>5.2430555555555557E-2</c:v>
                </c:pt>
                <c:pt idx="4540">
                  <c:v>5.244212962962963E-2</c:v>
                </c:pt>
                <c:pt idx="4541">
                  <c:v>5.2453703703703704E-2</c:v>
                </c:pt>
                <c:pt idx="4542">
                  <c:v>5.2465277777777784E-2</c:v>
                </c:pt>
                <c:pt idx="4543">
                  <c:v>5.2476851851851851E-2</c:v>
                </c:pt>
                <c:pt idx="4544">
                  <c:v>5.2488425925925924E-2</c:v>
                </c:pt>
                <c:pt idx="4545">
                  <c:v>5.2499999999999998E-2</c:v>
                </c:pt>
                <c:pt idx="4546">
                  <c:v>5.2511574074074079E-2</c:v>
                </c:pt>
                <c:pt idx="4547">
                  <c:v>5.2523148148148145E-2</c:v>
                </c:pt>
                <c:pt idx="4548">
                  <c:v>5.2534722222222219E-2</c:v>
                </c:pt>
                <c:pt idx="4549">
                  <c:v>5.2546296296296292E-2</c:v>
                </c:pt>
                <c:pt idx="4550">
                  <c:v>5.2557870370370373E-2</c:v>
                </c:pt>
                <c:pt idx="4551">
                  <c:v>5.2569444444444446E-2</c:v>
                </c:pt>
                <c:pt idx="4552">
                  <c:v>5.258101851851852E-2</c:v>
                </c:pt>
                <c:pt idx="4553">
                  <c:v>5.2592592592592587E-2</c:v>
                </c:pt>
                <c:pt idx="4554">
                  <c:v>5.2604166666666667E-2</c:v>
                </c:pt>
                <c:pt idx="4555">
                  <c:v>5.2615740740740741E-2</c:v>
                </c:pt>
                <c:pt idx="4556">
                  <c:v>5.2627314814814814E-2</c:v>
                </c:pt>
                <c:pt idx="4557">
                  <c:v>5.2638888888888895E-2</c:v>
                </c:pt>
                <c:pt idx="4558">
                  <c:v>5.2650462962962961E-2</c:v>
                </c:pt>
                <c:pt idx="4559">
                  <c:v>5.2662037037037035E-2</c:v>
                </c:pt>
                <c:pt idx="4560">
                  <c:v>5.2673611111111109E-2</c:v>
                </c:pt>
                <c:pt idx="4561">
                  <c:v>5.2685185185185189E-2</c:v>
                </c:pt>
                <c:pt idx="4562">
                  <c:v>5.2696759259259263E-2</c:v>
                </c:pt>
                <c:pt idx="4563">
                  <c:v>5.2708333333333336E-2</c:v>
                </c:pt>
                <c:pt idx="4564">
                  <c:v>5.2719907407407403E-2</c:v>
                </c:pt>
                <c:pt idx="4565">
                  <c:v>5.2731481481481483E-2</c:v>
                </c:pt>
                <c:pt idx="4566">
                  <c:v>5.2743055555555557E-2</c:v>
                </c:pt>
                <c:pt idx="4567">
                  <c:v>5.275462962962963E-2</c:v>
                </c:pt>
                <c:pt idx="4568">
                  <c:v>5.2766203703703697E-2</c:v>
                </c:pt>
                <c:pt idx="4569">
                  <c:v>5.2777777777777778E-2</c:v>
                </c:pt>
                <c:pt idx="4570">
                  <c:v>5.2789351851851851E-2</c:v>
                </c:pt>
                <c:pt idx="4571">
                  <c:v>5.2800925925925925E-2</c:v>
                </c:pt>
                <c:pt idx="4572">
                  <c:v>5.2812500000000005E-2</c:v>
                </c:pt>
                <c:pt idx="4573">
                  <c:v>5.2824074074074079E-2</c:v>
                </c:pt>
                <c:pt idx="4574">
                  <c:v>5.2835648148148145E-2</c:v>
                </c:pt>
                <c:pt idx="4575">
                  <c:v>5.2847222222222219E-2</c:v>
                </c:pt>
                <c:pt idx="4576">
                  <c:v>5.28587962962963E-2</c:v>
                </c:pt>
                <c:pt idx="4577">
                  <c:v>5.2870370370370373E-2</c:v>
                </c:pt>
                <c:pt idx="4578">
                  <c:v>5.288194444444444E-2</c:v>
                </c:pt>
                <c:pt idx="4579">
                  <c:v>5.2893518518518513E-2</c:v>
                </c:pt>
                <c:pt idx="4580">
                  <c:v>5.2905092592592594E-2</c:v>
                </c:pt>
                <c:pt idx="4581">
                  <c:v>5.2916666666666667E-2</c:v>
                </c:pt>
                <c:pt idx="4582">
                  <c:v>5.2928240740740741E-2</c:v>
                </c:pt>
                <c:pt idx="4583">
                  <c:v>5.2939814814814821E-2</c:v>
                </c:pt>
                <c:pt idx="4584">
                  <c:v>5.2951388888888888E-2</c:v>
                </c:pt>
                <c:pt idx="4585">
                  <c:v>5.2962962962962962E-2</c:v>
                </c:pt>
                <c:pt idx="4586">
                  <c:v>5.2974537037037035E-2</c:v>
                </c:pt>
                <c:pt idx="4587">
                  <c:v>5.2986111111111116E-2</c:v>
                </c:pt>
                <c:pt idx="4588">
                  <c:v>5.2997685185185182E-2</c:v>
                </c:pt>
                <c:pt idx="4589">
                  <c:v>5.3009259259259256E-2</c:v>
                </c:pt>
                <c:pt idx="4590">
                  <c:v>5.302083333333333E-2</c:v>
                </c:pt>
                <c:pt idx="4591">
                  <c:v>5.303240740740741E-2</c:v>
                </c:pt>
                <c:pt idx="4592">
                  <c:v>5.3043981481481484E-2</c:v>
                </c:pt>
                <c:pt idx="4593">
                  <c:v>5.3055555555555557E-2</c:v>
                </c:pt>
                <c:pt idx="4594">
                  <c:v>5.3067129629629638E-2</c:v>
                </c:pt>
                <c:pt idx="4595">
                  <c:v>5.3078703703703704E-2</c:v>
                </c:pt>
                <c:pt idx="4596">
                  <c:v>5.3090277777777778E-2</c:v>
                </c:pt>
                <c:pt idx="4597">
                  <c:v>5.3101851851851851E-2</c:v>
                </c:pt>
                <c:pt idx="4598">
                  <c:v>5.3113425925925932E-2</c:v>
                </c:pt>
                <c:pt idx="4599">
                  <c:v>5.3124999999999999E-2</c:v>
                </c:pt>
                <c:pt idx="4600">
                  <c:v>5.3136574074074072E-2</c:v>
                </c:pt>
                <c:pt idx="4601">
                  <c:v>5.3148148148148146E-2</c:v>
                </c:pt>
                <c:pt idx="4602">
                  <c:v>5.3159722222222226E-2</c:v>
                </c:pt>
                <c:pt idx="4603">
                  <c:v>5.31712962962963E-2</c:v>
                </c:pt>
                <c:pt idx="4604">
                  <c:v>5.3182870370370366E-2</c:v>
                </c:pt>
                <c:pt idx="4605">
                  <c:v>5.319444444444444E-2</c:v>
                </c:pt>
                <c:pt idx="4606">
                  <c:v>5.3206018518518521E-2</c:v>
                </c:pt>
                <c:pt idx="4607">
                  <c:v>5.3217592592592594E-2</c:v>
                </c:pt>
                <c:pt idx="4608">
                  <c:v>5.3229166666666661E-2</c:v>
                </c:pt>
                <c:pt idx="4609">
                  <c:v>5.3240740740740734E-2</c:v>
                </c:pt>
                <c:pt idx="4610">
                  <c:v>5.3252314814814815E-2</c:v>
                </c:pt>
                <c:pt idx="4611">
                  <c:v>5.3263888888888888E-2</c:v>
                </c:pt>
                <c:pt idx="4612">
                  <c:v>5.3275462962962962E-2</c:v>
                </c:pt>
                <c:pt idx="4613">
                  <c:v>5.3287037037037042E-2</c:v>
                </c:pt>
                <c:pt idx="4614">
                  <c:v>5.3298611111111116E-2</c:v>
                </c:pt>
                <c:pt idx="4615">
                  <c:v>5.3310185185185183E-2</c:v>
                </c:pt>
                <c:pt idx="4616">
                  <c:v>5.3321759259259256E-2</c:v>
                </c:pt>
                <c:pt idx="4617">
                  <c:v>5.3333333333333337E-2</c:v>
                </c:pt>
                <c:pt idx="4618">
                  <c:v>5.334490740740741E-2</c:v>
                </c:pt>
                <c:pt idx="4619">
                  <c:v>5.3356481481481477E-2</c:v>
                </c:pt>
                <c:pt idx="4620">
                  <c:v>5.3368055555555551E-2</c:v>
                </c:pt>
                <c:pt idx="4621">
                  <c:v>5.3379629629629631E-2</c:v>
                </c:pt>
                <c:pt idx="4622">
                  <c:v>5.3391203703703705E-2</c:v>
                </c:pt>
                <c:pt idx="4623">
                  <c:v>5.3402777777777778E-2</c:v>
                </c:pt>
                <c:pt idx="4624">
                  <c:v>5.3414351851851859E-2</c:v>
                </c:pt>
                <c:pt idx="4625">
                  <c:v>5.3425925925925925E-2</c:v>
                </c:pt>
                <c:pt idx="4626">
                  <c:v>5.3437499999999999E-2</c:v>
                </c:pt>
                <c:pt idx="4627">
                  <c:v>5.3449074074074072E-2</c:v>
                </c:pt>
                <c:pt idx="4628">
                  <c:v>5.3460648148148153E-2</c:v>
                </c:pt>
                <c:pt idx="4629">
                  <c:v>5.347222222222222E-2</c:v>
                </c:pt>
                <c:pt idx="4630">
                  <c:v>5.3483796296296293E-2</c:v>
                </c:pt>
                <c:pt idx="4631">
                  <c:v>5.3495370370370367E-2</c:v>
                </c:pt>
                <c:pt idx="4632">
                  <c:v>5.3506944444444447E-2</c:v>
                </c:pt>
                <c:pt idx="4633">
                  <c:v>5.3518518518518521E-2</c:v>
                </c:pt>
                <c:pt idx="4634">
                  <c:v>5.3530092592592594E-2</c:v>
                </c:pt>
                <c:pt idx="4635">
                  <c:v>5.3541666666666675E-2</c:v>
                </c:pt>
                <c:pt idx="4636">
                  <c:v>5.3553240740740742E-2</c:v>
                </c:pt>
                <c:pt idx="4637">
                  <c:v>5.3564814814814815E-2</c:v>
                </c:pt>
                <c:pt idx="4638">
                  <c:v>5.3576388888888889E-2</c:v>
                </c:pt>
                <c:pt idx="4639">
                  <c:v>5.3587962962962969E-2</c:v>
                </c:pt>
                <c:pt idx="4640">
                  <c:v>5.3599537037037036E-2</c:v>
                </c:pt>
                <c:pt idx="4641">
                  <c:v>5.3611111111111109E-2</c:v>
                </c:pt>
                <c:pt idx="4642">
                  <c:v>5.3622685185185183E-2</c:v>
                </c:pt>
                <c:pt idx="4643">
                  <c:v>5.3634259259259263E-2</c:v>
                </c:pt>
                <c:pt idx="4644">
                  <c:v>5.3645833333333337E-2</c:v>
                </c:pt>
                <c:pt idx="4645">
                  <c:v>5.3657407407407404E-2</c:v>
                </c:pt>
                <c:pt idx="4646">
                  <c:v>5.3668981481481477E-2</c:v>
                </c:pt>
                <c:pt idx="4647">
                  <c:v>5.3680555555555558E-2</c:v>
                </c:pt>
                <c:pt idx="4648">
                  <c:v>5.3692129629629631E-2</c:v>
                </c:pt>
                <c:pt idx="4649">
                  <c:v>5.3703703703703698E-2</c:v>
                </c:pt>
                <c:pt idx="4650">
                  <c:v>5.3715277777777772E-2</c:v>
                </c:pt>
                <c:pt idx="4651">
                  <c:v>5.3726851851851852E-2</c:v>
                </c:pt>
                <c:pt idx="4652">
                  <c:v>5.3738425925925926E-2</c:v>
                </c:pt>
                <c:pt idx="4653">
                  <c:v>5.3749999999999999E-2</c:v>
                </c:pt>
                <c:pt idx="4654">
                  <c:v>5.376157407407408E-2</c:v>
                </c:pt>
                <c:pt idx="4655">
                  <c:v>5.3773148148148153E-2</c:v>
                </c:pt>
                <c:pt idx="4656">
                  <c:v>5.378472222222222E-2</c:v>
                </c:pt>
                <c:pt idx="4657">
                  <c:v>5.3796296296296293E-2</c:v>
                </c:pt>
                <c:pt idx="4658">
                  <c:v>5.3807870370370374E-2</c:v>
                </c:pt>
                <c:pt idx="4659">
                  <c:v>5.3819444444444448E-2</c:v>
                </c:pt>
                <c:pt idx="4660">
                  <c:v>5.3831018518518514E-2</c:v>
                </c:pt>
                <c:pt idx="4661">
                  <c:v>5.3842592592592588E-2</c:v>
                </c:pt>
                <c:pt idx="4662">
                  <c:v>5.3854166666666668E-2</c:v>
                </c:pt>
                <c:pt idx="4663">
                  <c:v>5.3865740740740742E-2</c:v>
                </c:pt>
                <c:pt idx="4664">
                  <c:v>5.3877314814814815E-2</c:v>
                </c:pt>
                <c:pt idx="4665">
                  <c:v>5.3888888888888896E-2</c:v>
                </c:pt>
                <c:pt idx="4666">
                  <c:v>5.3900462962962963E-2</c:v>
                </c:pt>
                <c:pt idx="4667">
                  <c:v>5.3912037037037036E-2</c:v>
                </c:pt>
                <c:pt idx="4668">
                  <c:v>5.392361111111111E-2</c:v>
                </c:pt>
                <c:pt idx="4669">
                  <c:v>5.393518518518519E-2</c:v>
                </c:pt>
                <c:pt idx="4670">
                  <c:v>5.3946759259259257E-2</c:v>
                </c:pt>
                <c:pt idx="4671">
                  <c:v>5.395833333333333E-2</c:v>
                </c:pt>
                <c:pt idx="4672">
                  <c:v>5.3969907407407404E-2</c:v>
                </c:pt>
                <c:pt idx="4673">
                  <c:v>5.3981481481481484E-2</c:v>
                </c:pt>
                <c:pt idx="4674">
                  <c:v>5.3993055555555558E-2</c:v>
                </c:pt>
                <c:pt idx="4675">
                  <c:v>5.4004629629629632E-2</c:v>
                </c:pt>
                <c:pt idx="4676">
                  <c:v>5.4016203703703712E-2</c:v>
                </c:pt>
                <c:pt idx="4677">
                  <c:v>5.4027777777777779E-2</c:v>
                </c:pt>
                <c:pt idx="4678">
                  <c:v>5.4039351851851852E-2</c:v>
                </c:pt>
                <c:pt idx="4679">
                  <c:v>5.4050925925925926E-2</c:v>
                </c:pt>
                <c:pt idx="4680">
                  <c:v>5.4062500000000006E-2</c:v>
                </c:pt>
                <c:pt idx="4681">
                  <c:v>5.4074074074074073E-2</c:v>
                </c:pt>
                <c:pt idx="4682">
                  <c:v>5.4085648148148147E-2</c:v>
                </c:pt>
                <c:pt idx="4683">
                  <c:v>5.409722222222222E-2</c:v>
                </c:pt>
                <c:pt idx="4684">
                  <c:v>5.4108796296296301E-2</c:v>
                </c:pt>
                <c:pt idx="4685">
                  <c:v>5.4120370370370374E-2</c:v>
                </c:pt>
                <c:pt idx="4686">
                  <c:v>5.4131944444444441E-2</c:v>
                </c:pt>
                <c:pt idx="4687">
                  <c:v>5.4143518518518514E-2</c:v>
                </c:pt>
                <c:pt idx="4688">
                  <c:v>5.4155092592592595E-2</c:v>
                </c:pt>
                <c:pt idx="4689">
                  <c:v>5.4166666666666669E-2</c:v>
                </c:pt>
                <c:pt idx="4690">
                  <c:v>5.4178240740740735E-2</c:v>
                </c:pt>
                <c:pt idx="4691">
                  <c:v>5.4189814814814809E-2</c:v>
                </c:pt>
                <c:pt idx="4692">
                  <c:v>5.4201388888888889E-2</c:v>
                </c:pt>
                <c:pt idx="4693">
                  <c:v>5.4212962962962963E-2</c:v>
                </c:pt>
                <c:pt idx="4694">
                  <c:v>5.4224537037037036E-2</c:v>
                </c:pt>
                <c:pt idx="4695">
                  <c:v>5.4236111111111117E-2</c:v>
                </c:pt>
                <c:pt idx="4696">
                  <c:v>5.424768518518519E-2</c:v>
                </c:pt>
                <c:pt idx="4697">
                  <c:v>5.4259259259259257E-2</c:v>
                </c:pt>
                <c:pt idx="4698">
                  <c:v>5.4270833333333331E-2</c:v>
                </c:pt>
                <c:pt idx="4699">
                  <c:v>5.4282407407407411E-2</c:v>
                </c:pt>
                <c:pt idx="4700">
                  <c:v>5.4293981481481485E-2</c:v>
                </c:pt>
                <c:pt idx="4701">
                  <c:v>5.4305555555555551E-2</c:v>
                </c:pt>
                <c:pt idx="4702">
                  <c:v>5.4317129629629625E-2</c:v>
                </c:pt>
                <c:pt idx="4703">
                  <c:v>5.4328703703703705E-2</c:v>
                </c:pt>
                <c:pt idx="4704">
                  <c:v>5.4340277777777779E-2</c:v>
                </c:pt>
                <c:pt idx="4705">
                  <c:v>5.4351851851851853E-2</c:v>
                </c:pt>
                <c:pt idx="4706">
                  <c:v>5.4363425925925933E-2</c:v>
                </c:pt>
                <c:pt idx="4707">
                  <c:v>5.4375E-2</c:v>
                </c:pt>
                <c:pt idx="4708">
                  <c:v>5.4386574074074073E-2</c:v>
                </c:pt>
                <c:pt idx="4709">
                  <c:v>5.4398148148148147E-2</c:v>
                </c:pt>
                <c:pt idx="4710">
                  <c:v>5.4409722222222227E-2</c:v>
                </c:pt>
                <c:pt idx="4711">
                  <c:v>5.4421296296296294E-2</c:v>
                </c:pt>
                <c:pt idx="4712">
                  <c:v>5.4432870370370368E-2</c:v>
                </c:pt>
                <c:pt idx="4713">
                  <c:v>5.4444444444444441E-2</c:v>
                </c:pt>
                <c:pt idx="4714">
                  <c:v>5.4456018518518522E-2</c:v>
                </c:pt>
                <c:pt idx="4715">
                  <c:v>5.4467592592592595E-2</c:v>
                </c:pt>
                <c:pt idx="4716">
                  <c:v>5.4479166666666669E-2</c:v>
                </c:pt>
                <c:pt idx="4717">
                  <c:v>5.4490740740740735E-2</c:v>
                </c:pt>
                <c:pt idx="4718">
                  <c:v>5.4502314814814816E-2</c:v>
                </c:pt>
                <c:pt idx="4719">
                  <c:v>5.451388888888889E-2</c:v>
                </c:pt>
                <c:pt idx="4720">
                  <c:v>5.4525462962962963E-2</c:v>
                </c:pt>
                <c:pt idx="4721">
                  <c:v>5.4537037037037044E-2</c:v>
                </c:pt>
                <c:pt idx="4722">
                  <c:v>5.454861111111111E-2</c:v>
                </c:pt>
                <c:pt idx="4723">
                  <c:v>5.4560185185185184E-2</c:v>
                </c:pt>
                <c:pt idx="4724">
                  <c:v>5.4571759259259257E-2</c:v>
                </c:pt>
                <c:pt idx="4725">
                  <c:v>5.4583333333333338E-2</c:v>
                </c:pt>
                <c:pt idx="4726">
                  <c:v>5.4594907407407411E-2</c:v>
                </c:pt>
                <c:pt idx="4727">
                  <c:v>5.4606481481481478E-2</c:v>
                </c:pt>
                <c:pt idx="4728">
                  <c:v>5.4618055555555552E-2</c:v>
                </c:pt>
                <c:pt idx="4729">
                  <c:v>5.4629629629629632E-2</c:v>
                </c:pt>
                <c:pt idx="4730">
                  <c:v>5.4641203703703706E-2</c:v>
                </c:pt>
                <c:pt idx="4731">
                  <c:v>5.4652777777777772E-2</c:v>
                </c:pt>
                <c:pt idx="4732">
                  <c:v>5.4664351851851846E-2</c:v>
                </c:pt>
                <c:pt idx="4733">
                  <c:v>5.4675925925925926E-2</c:v>
                </c:pt>
                <c:pt idx="4734">
                  <c:v>5.46875E-2</c:v>
                </c:pt>
                <c:pt idx="4735">
                  <c:v>5.4699074074074074E-2</c:v>
                </c:pt>
                <c:pt idx="4736">
                  <c:v>5.4710648148148154E-2</c:v>
                </c:pt>
                <c:pt idx="4737">
                  <c:v>5.4722222222222228E-2</c:v>
                </c:pt>
                <c:pt idx="4738">
                  <c:v>5.4733796296296294E-2</c:v>
                </c:pt>
                <c:pt idx="4739">
                  <c:v>5.4745370370370368E-2</c:v>
                </c:pt>
                <c:pt idx="4740">
                  <c:v>5.4756944444444448E-2</c:v>
                </c:pt>
                <c:pt idx="4741">
                  <c:v>5.4768518518518522E-2</c:v>
                </c:pt>
                <c:pt idx="4742">
                  <c:v>5.4780092592592589E-2</c:v>
                </c:pt>
                <c:pt idx="4743">
                  <c:v>5.4791666666666662E-2</c:v>
                </c:pt>
                <c:pt idx="4744">
                  <c:v>5.4803240740740743E-2</c:v>
                </c:pt>
                <c:pt idx="4745">
                  <c:v>5.4814814814814816E-2</c:v>
                </c:pt>
                <c:pt idx="4746">
                  <c:v>5.482638888888889E-2</c:v>
                </c:pt>
                <c:pt idx="4747">
                  <c:v>5.4837962962962956E-2</c:v>
                </c:pt>
                <c:pt idx="4748">
                  <c:v>5.4849537037037037E-2</c:v>
                </c:pt>
                <c:pt idx="4749">
                  <c:v>5.486111111111111E-2</c:v>
                </c:pt>
                <c:pt idx="4750">
                  <c:v>5.4872685185185184E-2</c:v>
                </c:pt>
                <c:pt idx="4751">
                  <c:v>5.4884259259259265E-2</c:v>
                </c:pt>
                <c:pt idx="4752">
                  <c:v>5.4895833333333331E-2</c:v>
                </c:pt>
                <c:pt idx="4753">
                  <c:v>5.4907407407407405E-2</c:v>
                </c:pt>
                <c:pt idx="4754">
                  <c:v>5.4918981481481478E-2</c:v>
                </c:pt>
                <c:pt idx="4755">
                  <c:v>5.4930555555555559E-2</c:v>
                </c:pt>
                <c:pt idx="4756">
                  <c:v>5.4942129629629632E-2</c:v>
                </c:pt>
                <c:pt idx="4757">
                  <c:v>5.4953703703703706E-2</c:v>
                </c:pt>
                <c:pt idx="4758">
                  <c:v>5.4965277777777773E-2</c:v>
                </c:pt>
                <c:pt idx="4759">
                  <c:v>5.4976851851851853E-2</c:v>
                </c:pt>
                <c:pt idx="4760">
                  <c:v>5.4988425925925927E-2</c:v>
                </c:pt>
                <c:pt idx="4761">
                  <c:v>5.5E-2</c:v>
                </c:pt>
                <c:pt idx="4762">
                  <c:v>5.5011574074074067E-2</c:v>
                </c:pt>
                <c:pt idx="4763">
                  <c:v>5.5023148148148147E-2</c:v>
                </c:pt>
                <c:pt idx="4764">
                  <c:v>5.5034722222222221E-2</c:v>
                </c:pt>
                <c:pt idx="4765">
                  <c:v>5.5046296296296295E-2</c:v>
                </c:pt>
                <c:pt idx="4766">
                  <c:v>5.5057870370370375E-2</c:v>
                </c:pt>
                <c:pt idx="4767">
                  <c:v>5.5069444444444449E-2</c:v>
                </c:pt>
                <c:pt idx="4768">
                  <c:v>5.5081018518518515E-2</c:v>
                </c:pt>
                <c:pt idx="4769">
                  <c:v>5.5092592592592589E-2</c:v>
                </c:pt>
                <c:pt idx="4770">
                  <c:v>5.5104166666666669E-2</c:v>
                </c:pt>
                <c:pt idx="4771">
                  <c:v>5.5115740740740743E-2</c:v>
                </c:pt>
                <c:pt idx="4772">
                  <c:v>5.512731481481481E-2</c:v>
                </c:pt>
                <c:pt idx="4773">
                  <c:v>5.5138888888888883E-2</c:v>
                </c:pt>
                <c:pt idx="4774">
                  <c:v>5.5150462962962964E-2</c:v>
                </c:pt>
                <c:pt idx="4775">
                  <c:v>5.5162037037037037E-2</c:v>
                </c:pt>
                <c:pt idx="4776">
                  <c:v>5.5173611111111111E-2</c:v>
                </c:pt>
                <c:pt idx="4777">
                  <c:v>5.5185185185185191E-2</c:v>
                </c:pt>
                <c:pt idx="4778">
                  <c:v>5.5196759259259265E-2</c:v>
                </c:pt>
                <c:pt idx="4779">
                  <c:v>5.5208333333333331E-2</c:v>
                </c:pt>
                <c:pt idx="4780">
                  <c:v>5.5219907407407405E-2</c:v>
                </c:pt>
                <c:pt idx="4781">
                  <c:v>5.5231481481481486E-2</c:v>
                </c:pt>
                <c:pt idx="4782">
                  <c:v>5.5243055555555559E-2</c:v>
                </c:pt>
                <c:pt idx="4783">
                  <c:v>5.5254629629629626E-2</c:v>
                </c:pt>
                <c:pt idx="4784">
                  <c:v>5.5266203703703699E-2</c:v>
                </c:pt>
                <c:pt idx="4785">
                  <c:v>5.527777777777778E-2</c:v>
                </c:pt>
                <c:pt idx="4786">
                  <c:v>5.5289351851851853E-2</c:v>
                </c:pt>
                <c:pt idx="4787">
                  <c:v>5.5300925925925927E-2</c:v>
                </c:pt>
                <c:pt idx="4788">
                  <c:v>5.5312499999999994E-2</c:v>
                </c:pt>
                <c:pt idx="4789">
                  <c:v>5.5324074074074074E-2</c:v>
                </c:pt>
                <c:pt idx="4790">
                  <c:v>5.5335648148148148E-2</c:v>
                </c:pt>
                <c:pt idx="4791">
                  <c:v>5.5347222222222221E-2</c:v>
                </c:pt>
                <c:pt idx="4792">
                  <c:v>5.5358796296296288E-2</c:v>
                </c:pt>
                <c:pt idx="4793">
                  <c:v>5.5370370370370368E-2</c:v>
                </c:pt>
                <c:pt idx="4794">
                  <c:v>5.5381944444444442E-2</c:v>
                </c:pt>
                <c:pt idx="4795">
                  <c:v>5.5393518518518516E-2</c:v>
                </c:pt>
                <c:pt idx="4796">
                  <c:v>5.5405092592592596E-2</c:v>
                </c:pt>
                <c:pt idx="4797">
                  <c:v>5.541666666666667E-2</c:v>
                </c:pt>
                <c:pt idx="4798">
                  <c:v>5.5428240740740743E-2</c:v>
                </c:pt>
                <c:pt idx="4799">
                  <c:v>5.543981481481481E-2</c:v>
                </c:pt>
                <c:pt idx="4800">
                  <c:v>5.545138888888889E-2</c:v>
                </c:pt>
                <c:pt idx="4801">
                  <c:v>5.5462962962962964E-2</c:v>
                </c:pt>
                <c:pt idx="4802">
                  <c:v>5.5474537037037037E-2</c:v>
                </c:pt>
                <c:pt idx="4803">
                  <c:v>5.5486111111111104E-2</c:v>
                </c:pt>
                <c:pt idx="4804">
                  <c:v>5.5497685185185185E-2</c:v>
                </c:pt>
                <c:pt idx="4805">
                  <c:v>5.5509259259259258E-2</c:v>
                </c:pt>
                <c:pt idx="4806">
                  <c:v>5.5520833333333332E-2</c:v>
                </c:pt>
                <c:pt idx="4807">
                  <c:v>5.5532407407407412E-2</c:v>
                </c:pt>
                <c:pt idx="4808">
                  <c:v>5.5543981481481486E-2</c:v>
                </c:pt>
                <c:pt idx="4809">
                  <c:v>5.5555555555555552E-2</c:v>
                </c:pt>
                <c:pt idx="4810">
                  <c:v>5.5567129629629626E-2</c:v>
                </c:pt>
                <c:pt idx="4811">
                  <c:v>5.5578703703703707E-2</c:v>
                </c:pt>
                <c:pt idx="4812">
                  <c:v>5.559027777777778E-2</c:v>
                </c:pt>
                <c:pt idx="4813">
                  <c:v>5.5601851851851847E-2</c:v>
                </c:pt>
                <c:pt idx="4814">
                  <c:v>5.561342592592592E-2</c:v>
                </c:pt>
                <c:pt idx="4815">
                  <c:v>5.5625000000000001E-2</c:v>
                </c:pt>
                <c:pt idx="4816">
                  <c:v>5.5636574074074074E-2</c:v>
                </c:pt>
                <c:pt idx="4817">
                  <c:v>5.5648148148148148E-2</c:v>
                </c:pt>
                <c:pt idx="4818">
                  <c:v>5.5659722222222228E-2</c:v>
                </c:pt>
                <c:pt idx="4819">
                  <c:v>5.5671296296296302E-2</c:v>
                </c:pt>
                <c:pt idx="4820">
                  <c:v>5.5682870370370369E-2</c:v>
                </c:pt>
                <c:pt idx="4821">
                  <c:v>5.5694444444444442E-2</c:v>
                </c:pt>
                <c:pt idx="4822">
                  <c:v>5.5706018518518523E-2</c:v>
                </c:pt>
                <c:pt idx="4823">
                  <c:v>5.5717592592592596E-2</c:v>
                </c:pt>
                <c:pt idx="4824">
                  <c:v>5.5729166666666663E-2</c:v>
                </c:pt>
                <c:pt idx="4825">
                  <c:v>5.5740740740740737E-2</c:v>
                </c:pt>
                <c:pt idx="4826">
                  <c:v>5.5752314814814817E-2</c:v>
                </c:pt>
                <c:pt idx="4827">
                  <c:v>5.5763888888888891E-2</c:v>
                </c:pt>
                <c:pt idx="4828">
                  <c:v>5.5775462962962964E-2</c:v>
                </c:pt>
                <c:pt idx="4829">
                  <c:v>5.5787037037037031E-2</c:v>
                </c:pt>
                <c:pt idx="4830">
                  <c:v>5.5798611111111111E-2</c:v>
                </c:pt>
                <c:pt idx="4831">
                  <c:v>5.5810185185185185E-2</c:v>
                </c:pt>
                <c:pt idx="4832">
                  <c:v>5.5821759259259258E-2</c:v>
                </c:pt>
                <c:pt idx="4833">
                  <c:v>5.5833333333333325E-2</c:v>
                </c:pt>
                <c:pt idx="4834">
                  <c:v>5.5844907407407406E-2</c:v>
                </c:pt>
                <c:pt idx="4835">
                  <c:v>5.5856481481481479E-2</c:v>
                </c:pt>
                <c:pt idx="4836">
                  <c:v>5.5868055555555553E-2</c:v>
                </c:pt>
                <c:pt idx="4837">
                  <c:v>5.5879629629629633E-2</c:v>
                </c:pt>
                <c:pt idx="4838">
                  <c:v>5.5891203703703707E-2</c:v>
                </c:pt>
                <c:pt idx="4839">
                  <c:v>5.590277777777778E-2</c:v>
                </c:pt>
                <c:pt idx="4840">
                  <c:v>5.5914351851851847E-2</c:v>
                </c:pt>
                <c:pt idx="4841">
                  <c:v>5.5925925925925928E-2</c:v>
                </c:pt>
                <c:pt idx="4842">
                  <c:v>5.5937500000000001E-2</c:v>
                </c:pt>
                <c:pt idx="4843">
                  <c:v>5.5949074074074075E-2</c:v>
                </c:pt>
                <c:pt idx="4844">
                  <c:v>5.5960648148148141E-2</c:v>
                </c:pt>
                <c:pt idx="4845">
                  <c:v>5.5972222222222222E-2</c:v>
                </c:pt>
                <c:pt idx="4846">
                  <c:v>5.5972222222222222E-2</c:v>
                </c:pt>
                <c:pt idx="4847">
                  <c:v>5.5983796296296295E-2</c:v>
                </c:pt>
                <c:pt idx="4848">
                  <c:v>5.5995370370370369E-2</c:v>
                </c:pt>
                <c:pt idx="4849">
                  <c:v>5.6006944444444449E-2</c:v>
                </c:pt>
                <c:pt idx="4850">
                  <c:v>5.6018518518518523E-2</c:v>
                </c:pt>
                <c:pt idx="4851">
                  <c:v>5.603009259259259E-2</c:v>
                </c:pt>
                <c:pt idx="4852">
                  <c:v>5.6041666666666663E-2</c:v>
                </c:pt>
                <c:pt idx="4853">
                  <c:v>5.6053240740740744E-2</c:v>
                </c:pt>
                <c:pt idx="4854">
                  <c:v>5.6064814814814817E-2</c:v>
                </c:pt>
                <c:pt idx="4855">
                  <c:v>5.6076388888888884E-2</c:v>
                </c:pt>
                <c:pt idx="4856">
                  <c:v>5.6087962962962958E-2</c:v>
                </c:pt>
                <c:pt idx="4857">
                  <c:v>5.6099537037037038E-2</c:v>
                </c:pt>
                <c:pt idx="4858">
                  <c:v>5.6111111111111112E-2</c:v>
                </c:pt>
                <c:pt idx="4859">
                  <c:v>5.6122685185185185E-2</c:v>
                </c:pt>
                <c:pt idx="4860">
                  <c:v>5.6134259259259266E-2</c:v>
                </c:pt>
                <c:pt idx="4861">
                  <c:v>5.6145833333333339E-2</c:v>
                </c:pt>
                <c:pt idx="4862">
                  <c:v>5.6157407407407406E-2</c:v>
                </c:pt>
                <c:pt idx="4863">
                  <c:v>5.6168981481481479E-2</c:v>
                </c:pt>
                <c:pt idx="4864">
                  <c:v>5.618055555555556E-2</c:v>
                </c:pt>
                <c:pt idx="4865">
                  <c:v>5.6192129629629634E-2</c:v>
                </c:pt>
                <c:pt idx="4866">
                  <c:v>5.62037037037037E-2</c:v>
                </c:pt>
                <c:pt idx="4867">
                  <c:v>5.6215277777777774E-2</c:v>
                </c:pt>
                <c:pt idx="4868">
                  <c:v>5.6226851851851854E-2</c:v>
                </c:pt>
                <c:pt idx="4869">
                  <c:v>5.6238425925925928E-2</c:v>
                </c:pt>
                <c:pt idx="4870">
                  <c:v>5.6250000000000001E-2</c:v>
                </c:pt>
                <c:pt idx="4871">
                  <c:v>5.6261574074074068E-2</c:v>
                </c:pt>
                <c:pt idx="4872">
                  <c:v>5.6273148148148149E-2</c:v>
                </c:pt>
                <c:pt idx="4873">
                  <c:v>5.6284722222222222E-2</c:v>
                </c:pt>
                <c:pt idx="4874">
                  <c:v>5.6296296296296296E-2</c:v>
                </c:pt>
                <c:pt idx="4875">
                  <c:v>5.6307870370370362E-2</c:v>
                </c:pt>
                <c:pt idx="4876">
                  <c:v>5.6319444444444443E-2</c:v>
                </c:pt>
                <c:pt idx="4877">
                  <c:v>5.6331018518518516E-2</c:v>
                </c:pt>
                <c:pt idx="4878">
                  <c:v>5.634259259259259E-2</c:v>
                </c:pt>
                <c:pt idx="4879">
                  <c:v>5.635416666666667E-2</c:v>
                </c:pt>
                <c:pt idx="4880">
                  <c:v>5.6365740740740744E-2</c:v>
                </c:pt>
                <c:pt idx="4881">
                  <c:v>5.6377314814814818E-2</c:v>
                </c:pt>
                <c:pt idx="4882">
                  <c:v>5.6388888888888884E-2</c:v>
                </c:pt>
                <c:pt idx="4883">
                  <c:v>5.6400462962962965E-2</c:v>
                </c:pt>
                <c:pt idx="4884">
                  <c:v>5.6412037037037038E-2</c:v>
                </c:pt>
                <c:pt idx="4885">
                  <c:v>5.6423611111111112E-2</c:v>
                </c:pt>
                <c:pt idx="4886">
                  <c:v>5.6435185185185179E-2</c:v>
                </c:pt>
                <c:pt idx="4887">
                  <c:v>5.6446759259259259E-2</c:v>
                </c:pt>
                <c:pt idx="4888">
                  <c:v>5.6458333333333333E-2</c:v>
                </c:pt>
                <c:pt idx="4889">
                  <c:v>5.6469907407407406E-2</c:v>
                </c:pt>
                <c:pt idx="4890">
                  <c:v>5.6481481481481487E-2</c:v>
                </c:pt>
                <c:pt idx="4891">
                  <c:v>5.649305555555556E-2</c:v>
                </c:pt>
                <c:pt idx="4892">
                  <c:v>5.6504629629629627E-2</c:v>
                </c:pt>
                <c:pt idx="4893">
                  <c:v>5.65162037037037E-2</c:v>
                </c:pt>
                <c:pt idx="4894">
                  <c:v>5.6527777777777781E-2</c:v>
                </c:pt>
                <c:pt idx="4895">
                  <c:v>5.6539351851851855E-2</c:v>
                </c:pt>
                <c:pt idx="4896">
                  <c:v>5.6550925925925921E-2</c:v>
                </c:pt>
                <c:pt idx="4897">
                  <c:v>5.6562499999999995E-2</c:v>
                </c:pt>
                <c:pt idx="4898">
                  <c:v>5.6574074074074075E-2</c:v>
                </c:pt>
                <c:pt idx="4899">
                  <c:v>5.6585648148148149E-2</c:v>
                </c:pt>
                <c:pt idx="4900">
                  <c:v>5.6597222222222222E-2</c:v>
                </c:pt>
                <c:pt idx="4901">
                  <c:v>5.6608796296296303E-2</c:v>
                </c:pt>
                <c:pt idx="4902">
                  <c:v>5.6620370370370376E-2</c:v>
                </c:pt>
                <c:pt idx="4903">
                  <c:v>5.6631944444444443E-2</c:v>
                </c:pt>
                <c:pt idx="4904">
                  <c:v>5.6643518518518517E-2</c:v>
                </c:pt>
                <c:pt idx="4905">
                  <c:v>5.6655092592592597E-2</c:v>
                </c:pt>
                <c:pt idx="4906">
                  <c:v>5.6666666666666671E-2</c:v>
                </c:pt>
                <c:pt idx="4907">
                  <c:v>5.6678240740740737E-2</c:v>
                </c:pt>
                <c:pt idx="4908">
                  <c:v>5.6689814814814811E-2</c:v>
                </c:pt>
                <c:pt idx="4909">
                  <c:v>5.6701388888888891E-2</c:v>
                </c:pt>
                <c:pt idx="4910">
                  <c:v>5.6712962962962965E-2</c:v>
                </c:pt>
                <c:pt idx="4911">
                  <c:v>5.6724537037037039E-2</c:v>
                </c:pt>
                <c:pt idx="4912">
                  <c:v>5.6736111111111105E-2</c:v>
                </c:pt>
                <c:pt idx="4913">
                  <c:v>5.6747685185185186E-2</c:v>
                </c:pt>
                <c:pt idx="4914">
                  <c:v>5.6759259259259259E-2</c:v>
                </c:pt>
                <c:pt idx="4915">
                  <c:v>5.6770833333333333E-2</c:v>
                </c:pt>
                <c:pt idx="4916">
                  <c:v>5.67824074074074E-2</c:v>
                </c:pt>
                <c:pt idx="4917">
                  <c:v>5.679398148148148E-2</c:v>
                </c:pt>
                <c:pt idx="4918">
                  <c:v>5.6805555555555554E-2</c:v>
                </c:pt>
                <c:pt idx="4919">
                  <c:v>5.6817129629629627E-2</c:v>
                </c:pt>
                <c:pt idx="4920">
                  <c:v>5.6828703703703708E-2</c:v>
                </c:pt>
                <c:pt idx="4921">
                  <c:v>5.6840277777777781E-2</c:v>
                </c:pt>
                <c:pt idx="4922">
                  <c:v>5.6851851851851855E-2</c:v>
                </c:pt>
                <c:pt idx="4923">
                  <c:v>5.6863425925925921E-2</c:v>
                </c:pt>
                <c:pt idx="4924">
                  <c:v>5.6875000000000002E-2</c:v>
                </c:pt>
                <c:pt idx="4925">
                  <c:v>5.6886574074074076E-2</c:v>
                </c:pt>
                <c:pt idx="4926">
                  <c:v>5.6898148148148149E-2</c:v>
                </c:pt>
                <c:pt idx="4927">
                  <c:v>5.6909722222222216E-2</c:v>
                </c:pt>
                <c:pt idx="4928">
                  <c:v>5.6921296296296296E-2</c:v>
                </c:pt>
                <c:pt idx="4929">
                  <c:v>5.693287037037037E-2</c:v>
                </c:pt>
                <c:pt idx="4930">
                  <c:v>5.6944444444444443E-2</c:v>
                </c:pt>
                <c:pt idx="4931">
                  <c:v>5.6956018518518524E-2</c:v>
                </c:pt>
                <c:pt idx="4932">
                  <c:v>5.6967592592592597E-2</c:v>
                </c:pt>
                <c:pt idx="4933">
                  <c:v>5.6979166666666664E-2</c:v>
                </c:pt>
                <c:pt idx="4934">
                  <c:v>5.6990740740740738E-2</c:v>
                </c:pt>
                <c:pt idx="4935">
                  <c:v>5.7002314814814818E-2</c:v>
                </c:pt>
                <c:pt idx="4936">
                  <c:v>5.7013888888888892E-2</c:v>
                </c:pt>
                <c:pt idx="4937">
                  <c:v>5.7025462962962958E-2</c:v>
                </c:pt>
                <c:pt idx="4938">
                  <c:v>5.7037037037037032E-2</c:v>
                </c:pt>
                <c:pt idx="4939">
                  <c:v>5.7048611111111112E-2</c:v>
                </c:pt>
                <c:pt idx="4940">
                  <c:v>5.7060185185185186E-2</c:v>
                </c:pt>
                <c:pt idx="4941">
                  <c:v>5.707175925925926E-2</c:v>
                </c:pt>
                <c:pt idx="4942">
                  <c:v>5.708333333333334E-2</c:v>
                </c:pt>
                <c:pt idx="4943">
                  <c:v>5.7094907407407407E-2</c:v>
                </c:pt>
                <c:pt idx="4944">
                  <c:v>5.710648148148148E-2</c:v>
                </c:pt>
                <c:pt idx="4945">
                  <c:v>5.7118055555555554E-2</c:v>
                </c:pt>
                <c:pt idx="4946">
                  <c:v>5.7129629629629634E-2</c:v>
                </c:pt>
                <c:pt idx="4947">
                  <c:v>5.7141203703703708E-2</c:v>
                </c:pt>
                <c:pt idx="4948">
                  <c:v>5.7152777777777775E-2</c:v>
                </c:pt>
                <c:pt idx="4949">
                  <c:v>5.7164351851851848E-2</c:v>
                </c:pt>
                <c:pt idx="4950">
                  <c:v>5.7175925925925929E-2</c:v>
                </c:pt>
                <c:pt idx="4951">
                  <c:v>5.7187500000000002E-2</c:v>
                </c:pt>
                <c:pt idx="4952">
                  <c:v>5.7199074074074076E-2</c:v>
                </c:pt>
                <c:pt idx="4953">
                  <c:v>5.7210648148148142E-2</c:v>
                </c:pt>
                <c:pt idx="4954">
                  <c:v>5.7222222222222223E-2</c:v>
                </c:pt>
                <c:pt idx="4955">
                  <c:v>5.7233796296296297E-2</c:v>
                </c:pt>
                <c:pt idx="4956">
                  <c:v>5.724537037037037E-2</c:v>
                </c:pt>
                <c:pt idx="4957">
                  <c:v>5.7256944444444437E-2</c:v>
                </c:pt>
                <c:pt idx="4958">
                  <c:v>5.7268518518518517E-2</c:v>
                </c:pt>
                <c:pt idx="4959">
                  <c:v>5.7280092592592591E-2</c:v>
                </c:pt>
                <c:pt idx="4960">
                  <c:v>5.7291666666666664E-2</c:v>
                </c:pt>
                <c:pt idx="4961">
                  <c:v>5.7303240740740745E-2</c:v>
                </c:pt>
                <c:pt idx="4962">
                  <c:v>5.7314814814814818E-2</c:v>
                </c:pt>
                <c:pt idx="4963">
                  <c:v>5.7326388888888892E-2</c:v>
                </c:pt>
                <c:pt idx="4964">
                  <c:v>5.7337962962962959E-2</c:v>
                </c:pt>
                <c:pt idx="4965">
                  <c:v>5.7349537037037039E-2</c:v>
                </c:pt>
                <c:pt idx="4966">
                  <c:v>5.7361111111111113E-2</c:v>
                </c:pt>
                <c:pt idx="4967">
                  <c:v>5.7372685185185186E-2</c:v>
                </c:pt>
                <c:pt idx="4968">
                  <c:v>5.7384259259259253E-2</c:v>
                </c:pt>
                <c:pt idx="4969">
                  <c:v>5.7395833333333333E-2</c:v>
                </c:pt>
                <c:pt idx="4970">
                  <c:v>5.7407407407407407E-2</c:v>
                </c:pt>
                <c:pt idx="4971">
                  <c:v>5.7418981481481481E-2</c:v>
                </c:pt>
                <c:pt idx="4972">
                  <c:v>5.7430555555555561E-2</c:v>
                </c:pt>
                <c:pt idx="4973">
                  <c:v>5.7442129629629628E-2</c:v>
                </c:pt>
                <c:pt idx="4974">
                  <c:v>5.7453703703703701E-2</c:v>
                </c:pt>
                <c:pt idx="4975">
                  <c:v>5.7465277777777775E-2</c:v>
                </c:pt>
                <c:pt idx="4976">
                  <c:v>5.7476851851851855E-2</c:v>
                </c:pt>
                <c:pt idx="4977">
                  <c:v>5.7488425925925929E-2</c:v>
                </c:pt>
                <c:pt idx="4978">
                  <c:v>5.7499999999999996E-2</c:v>
                </c:pt>
                <c:pt idx="4979">
                  <c:v>5.7511574074074069E-2</c:v>
                </c:pt>
                <c:pt idx="4980">
                  <c:v>5.752314814814815E-2</c:v>
                </c:pt>
                <c:pt idx="4981">
                  <c:v>5.7534722222222223E-2</c:v>
                </c:pt>
                <c:pt idx="4982">
                  <c:v>5.7546296296296297E-2</c:v>
                </c:pt>
                <c:pt idx="4983">
                  <c:v>5.7557870370370377E-2</c:v>
                </c:pt>
                <c:pt idx="4984">
                  <c:v>5.7569444444444444E-2</c:v>
                </c:pt>
                <c:pt idx="4985">
                  <c:v>5.7581018518518517E-2</c:v>
                </c:pt>
                <c:pt idx="4986">
                  <c:v>5.7592592592592591E-2</c:v>
                </c:pt>
                <c:pt idx="4987">
                  <c:v>5.7604166666666672E-2</c:v>
                </c:pt>
                <c:pt idx="4988">
                  <c:v>5.7615740740740738E-2</c:v>
                </c:pt>
                <c:pt idx="4989">
                  <c:v>5.7627314814814812E-2</c:v>
                </c:pt>
                <c:pt idx="4990">
                  <c:v>5.7638888888888885E-2</c:v>
                </c:pt>
                <c:pt idx="4991">
                  <c:v>5.7650462962962966E-2</c:v>
                </c:pt>
                <c:pt idx="4992">
                  <c:v>5.7662037037037039E-2</c:v>
                </c:pt>
                <c:pt idx="4993">
                  <c:v>5.7673611111111113E-2</c:v>
                </c:pt>
                <c:pt idx="4994">
                  <c:v>5.768518518518518E-2</c:v>
                </c:pt>
                <c:pt idx="4995">
                  <c:v>5.769675925925926E-2</c:v>
                </c:pt>
                <c:pt idx="4996">
                  <c:v>5.7708333333333334E-2</c:v>
                </c:pt>
                <c:pt idx="4997">
                  <c:v>5.7719907407407407E-2</c:v>
                </c:pt>
                <c:pt idx="4998">
                  <c:v>5.7731481481481474E-2</c:v>
                </c:pt>
                <c:pt idx="4999">
                  <c:v>5.7743055555555554E-2</c:v>
                </c:pt>
                <c:pt idx="5000">
                  <c:v>5.7754629629629628E-2</c:v>
                </c:pt>
                <c:pt idx="5001">
                  <c:v>5.7766203703703702E-2</c:v>
                </c:pt>
                <c:pt idx="5002">
                  <c:v>5.7777777777777782E-2</c:v>
                </c:pt>
                <c:pt idx="5003">
                  <c:v>5.7789351851851856E-2</c:v>
                </c:pt>
                <c:pt idx="5004">
                  <c:v>5.7800925925925929E-2</c:v>
                </c:pt>
                <c:pt idx="5005">
                  <c:v>5.7812499999999996E-2</c:v>
                </c:pt>
                <c:pt idx="5006">
                  <c:v>5.7824074074074076E-2</c:v>
                </c:pt>
                <c:pt idx="5007">
                  <c:v>5.783564814814815E-2</c:v>
                </c:pt>
                <c:pt idx="5008">
                  <c:v>5.7847222222222223E-2</c:v>
                </c:pt>
                <c:pt idx="5009">
                  <c:v>5.785879629629629E-2</c:v>
                </c:pt>
                <c:pt idx="5010">
                  <c:v>5.7870370370370371E-2</c:v>
                </c:pt>
                <c:pt idx="5011">
                  <c:v>5.7881944444444444E-2</c:v>
                </c:pt>
                <c:pt idx="5012">
                  <c:v>5.7893518518518518E-2</c:v>
                </c:pt>
                <c:pt idx="5013">
                  <c:v>5.7905092592592598E-2</c:v>
                </c:pt>
                <c:pt idx="5014">
                  <c:v>5.7916666666666665E-2</c:v>
                </c:pt>
                <c:pt idx="5015">
                  <c:v>5.7928240740740738E-2</c:v>
                </c:pt>
                <c:pt idx="5016">
                  <c:v>5.7939814814814812E-2</c:v>
                </c:pt>
                <c:pt idx="5017">
                  <c:v>5.7951388888888893E-2</c:v>
                </c:pt>
                <c:pt idx="5018">
                  <c:v>5.7962962962962959E-2</c:v>
                </c:pt>
                <c:pt idx="5019">
                  <c:v>5.7974537037037033E-2</c:v>
                </c:pt>
                <c:pt idx="5020">
                  <c:v>5.7986111111111106E-2</c:v>
                </c:pt>
                <c:pt idx="5021">
                  <c:v>5.7997685185185187E-2</c:v>
                </c:pt>
                <c:pt idx="5022">
                  <c:v>5.800925925925926E-2</c:v>
                </c:pt>
                <c:pt idx="5023">
                  <c:v>5.8020833333333334E-2</c:v>
                </c:pt>
                <c:pt idx="5024">
                  <c:v>5.8032407407407414E-2</c:v>
                </c:pt>
                <c:pt idx="5025">
                  <c:v>5.8043981481481481E-2</c:v>
                </c:pt>
                <c:pt idx="5026">
                  <c:v>5.8055555555555555E-2</c:v>
                </c:pt>
                <c:pt idx="5027">
                  <c:v>5.8067129629629628E-2</c:v>
                </c:pt>
                <c:pt idx="5028">
                  <c:v>5.8078703703703709E-2</c:v>
                </c:pt>
                <c:pt idx="5029">
                  <c:v>5.8090277777777775E-2</c:v>
                </c:pt>
                <c:pt idx="5030">
                  <c:v>5.8101851851851849E-2</c:v>
                </c:pt>
                <c:pt idx="5031">
                  <c:v>5.8113425925925923E-2</c:v>
                </c:pt>
                <c:pt idx="5032">
                  <c:v>5.8125000000000003E-2</c:v>
                </c:pt>
                <c:pt idx="5033">
                  <c:v>5.8136574074074077E-2</c:v>
                </c:pt>
                <c:pt idx="5034">
                  <c:v>5.814814814814815E-2</c:v>
                </c:pt>
                <c:pt idx="5035">
                  <c:v>5.8159722222222217E-2</c:v>
                </c:pt>
                <c:pt idx="5036">
                  <c:v>5.8171296296296297E-2</c:v>
                </c:pt>
                <c:pt idx="5037">
                  <c:v>5.8182870370370371E-2</c:v>
                </c:pt>
                <c:pt idx="5038">
                  <c:v>5.8194444444444444E-2</c:v>
                </c:pt>
                <c:pt idx="5039">
                  <c:v>5.8206018518518511E-2</c:v>
                </c:pt>
                <c:pt idx="5040">
                  <c:v>5.8217592592592592E-2</c:v>
                </c:pt>
                <c:pt idx="5041">
                  <c:v>5.8229166666666665E-2</c:v>
                </c:pt>
                <c:pt idx="5042">
                  <c:v>5.8240740740740739E-2</c:v>
                </c:pt>
                <c:pt idx="5043">
                  <c:v>5.8252314814814819E-2</c:v>
                </c:pt>
                <c:pt idx="5044">
                  <c:v>5.8263888888888893E-2</c:v>
                </c:pt>
                <c:pt idx="5045">
                  <c:v>5.8275462962962966E-2</c:v>
                </c:pt>
                <c:pt idx="5046">
                  <c:v>5.8287037037037033E-2</c:v>
                </c:pt>
                <c:pt idx="5047">
                  <c:v>5.8298611111111114E-2</c:v>
                </c:pt>
                <c:pt idx="5048">
                  <c:v>5.8310185185185187E-2</c:v>
                </c:pt>
                <c:pt idx="5049">
                  <c:v>5.8321759259259261E-2</c:v>
                </c:pt>
                <c:pt idx="5050">
                  <c:v>5.8333333333333327E-2</c:v>
                </c:pt>
                <c:pt idx="5051">
                  <c:v>5.8344907407407408E-2</c:v>
                </c:pt>
                <c:pt idx="5052">
                  <c:v>5.8356481481481481E-2</c:v>
                </c:pt>
                <c:pt idx="5053">
                  <c:v>5.8368055555555555E-2</c:v>
                </c:pt>
                <c:pt idx="5054">
                  <c:v>5.8379629629629635E-2</c:v>
                </c:pt>
                <c:pt idx="5055">
                  <c:v>5.8391203703703702E-2</c:v>
                </c:pt>
                <c:pt idx="5056">
                  <c:v>5.8402777777777776E-2</c:v>
                </c:pt>
                <c:pt idx="5057">
                  <c:v>5.8414351851851849E-2</c:v>
                </c:pt>
                <c:pt idx="5058">
                  <c:v>5.842592592592593E-2</c:v>
                </c:pt>
                <c:pt idx="5059">
                  <c:v>5.8437499999999996E-2</c:v>
                </c:pt>
                <c:pt idx="5060">
                  <c:v>5.844907407407407E-2</c:v>
                </c:pt>
                <c:pt idx="5061">
                  <c:v>5.8460648148148144E-2</c:v>
                </c:pt>
                <c:pt idx="5062">
                  <c:v>5.8472222222222224E-2</c:v>
                </c:pt>
                <c:pt idx="5063">
                  <c:v>5.8483796296296298E-2</c:v>
                </c:pt>
                <c:pt idx="5064">
                  <c:v>5.8495370370370371E-2</c:v>
                </c:pt>
                <c:pt idx="5065">
                  <c:v>5.8506944444444452E-2</c:v>
                </c:pt>
                <c:pt idx="5066">
                  <c:v>5.8518518518518518E-2</c:v>
                </c:pt>
                <c:pt idx="5067">
                  <c:v>5.8530092592592592E-2</c:v>
                </c:pt>
                <c:pt idx="5068">
                  <c:v>5.8541666666666665E-2</c:v>
                </c:pt>
                <c:pt idx="5069">
                  <c:v>5.8553240740740746E-2</c:v>
                </c:pt>
                <c:pt idx="5070">
                  <c:v>5.8564814814814813E-2</c:v>
                </c:pt>
                <c:pt idx="5071">
                  <c:v>5.8576388888888886E-2</c:v>
                </c:pt>
                <c:pt idx="5072">
                  <c:v>5.858796296296296E-2</c:v>
                </c:pt>
                <c:pt idx="5073">
                  <c:v>5.859953703703704E-2</c:v>
                </c:pt>
                <c:pt idx="5074">
                  <c:v>5.8611111111111114E-2</c:v>
                </c:pt>
                <c:pt idx="5075">
                  <c:v>5.8622685185185187E-2</c:v>
                </c:pt>
                <c:pt idx="5076">
                  <c:v>5.8634259259259254E-2</c:v>
                </c:pt>
                <c:pt idx="5077">
                  <c:v>5.8645833333333335E-2</c:v>
                </c:pt>
                <c:pt idx="5078">
                  <c:v>5.8657407407407408E-2</c:v>
                </c:pt>
                <c:pt idx="5079">
                  <c:v>5.8668981481481482E-2</c:v>
                </c:pt>
                <c:pt idx="5080">
                  <c:v>5.8680555555555548E-2</c:v>
                </c:pt>
                <c:pt idx="5081">
                  <c:v>5.8692129629629629E-2</c:v>
                </c:pt>
                <c:pt idx="5082">
                  <c:v>5.8703703703703702E-2</c:v>
                </c:pt>
                <c:pt idx="5083">
                  <c:v>5.8715277777777776E-2</c:v>
                </c:pt>
                <c:pt idx="5084">
                  <c:v>5.8726851851851856E-2</c:v>
                </c:pt>
                <c:pt idx="5085">
                  <c:v>5.873842592592593E-2</c:v>
                </c:pt>
                <c:pt idx="5086">
                  <c:v>5.8750000000000004E-2</c:v>
                </c:pt>
                <c:pt idx="5087">
                  <c:v>5.876157407407407E-2</c:v>
                </c:pt>
                <c:pt idx="5088">
                  <c:v>5.8773148148148151E-2</c:v>
                </c:pt>
                <c:pt idx="5089">
                  <c:v>5.8784722222222224E-2</c:v>
                </c:pt>
                <c:pt idx="5090">
                  <c:v>5.8796296296296298E-2</c:v>
                </c:pt>
                <c:pt idx="5091">
                  <c:v>5.8807870370370365E-2</c:v>
                </c:pt>
                <c:pt idx="5092">
                  <c:v>5.8819444444444445E-2</c:v>
                </c:pt>
                <c:pt idx="5093">
                  <c:v>5.8831018518518519E-2</c:v>
                </c:pt>
                <c:pt idx="5094">
                  <c:v>5.8842592592592592E-2</c:v>
                </c:pt>
                <c:pt idx="5095">
                  <c:v>5.8854166666666673E-2</c:v>
                </c:pt>
                <c:pt idx="5096">
                  <c:v>5.8865740740740739E-2</c:v>
                </c:pt>
                <c:pt idx="5097">
                  <c:v>5.8877314814814813E-2</c:v>
                </c:pt>
                <c:pt idx="5098">
                  <c:v>5.8888888888888886E-2</c:v>
                </c:pt>
                <c:pt idx="5099">
                  <c:v>5.8900462962962967E-2</c:v>
                </c:pt>
                <c:pt idx="5100">
                  <c:v>5.8912037037037034E-2</c:v>
                </c:pt>
                <c:pt idx="5101">
                  <c:v>5.8923611111111107E-2</c:v>
                </c:pt>
                <c:pt idx="5102">
                  <c:v>5.8935185185185181E-2</c:v>
                </c:pt>
                <c:pt idx="5103">
                  <c:v>5.8946759259259261E-2</c:v>
                </c:pt>
                <c:pt idx="5104">
                  <c:v>5.8958333333333335E-2</c:v>
                </c:pt>
                <c:pt idx="5105">
                  <c:v>5.8969907407407408E-2</c:v>
                </c:pt>
                <c:pt idx="5106">
                  <c:v>5.8981481481481489E-2</c:v>
                </c:pt>
                <c:pt idx="5107">
                  <c:v>5.8993055555555556E-2</c:v>
                </c:pt>
                <c:pt idx="5108">
                  <c:v>5.9004629629629629E-2</c:v>
                </c:pt>
                <c:pt idx="5109">
                  <c:v>5.9016203703703703E-2</c:v>
                </c:pt>
                <c:pt idx="5110">
                  <c:v>5.9027777777777783E-2</c:v>
                </c:pt>
                <c:pt idx="5111">
                  <c:v>5.903935185185185E-2</c:v>
                </c:pt>
                <c:pt idx="5112">
                  <c:v>5.9050925925925923E-2</c:v>
                </c:pt>
                <c:pt idx="5113">
                  <c:v>5.9062499999999997E-2</c:v>
                </c:pt>
                <c:pt idx="5114">
                  <c:v>5.9074074074074077E-2</c:v>
                </c:pt>
                <c:pt idx="5115">
                  <c:v>5.9085648148148151E-2</c:v>
                </c:pt>
                <c:pt idx="5116">
                  <c:v>5.9097222222222225E-2</c:v>
                </c:pt>
                <c:pt idx="5117">
                  <c:v>5.9108796296296291E-2</c:v>
                </c:pt>
                <c:pt idx="5118">
                  <c:v>5.9120370370370372E-2</c:v>
                </c:pt>
                <c:pt idx="5119">
                  <c:v>5.9131944444444445E-2</c:v>
                </c:pt>
                <c:pt idx="5120">
                  <c:v>5.9143518518518519E-2</c:v>
                </c:pt>
                <c:pt idx="5121">
                  <c:v>5.9155092592592586E-2</c:v>
                </c:pt>
                <c:pt idx="5122">
                  <c:v>5.9166666666666666E-2</c:v>
                </c:pt>
                <c:pt idx="5123">
                  <c:v>5.917824074074074E-2</c:v>
                </c:pt>
                <c:pt idx="5124">
                  <c:v>5.9189814814814813E-2</c:v>
                </c:pt>
                <c:pt idx="5125">
                  <c:v>5.9201388888888894E-2</c:v>
                </c:pt>
                <c:pt idx="5126">
                  <c:v>5.9212962962962967E-2</c:v>
                </c:pt>
                <c:pt idx="5127">
                  <c:v>5.9224537037037041E-2</c:v>
                </c:pt>
                <c:pt idx="5128">
                  <c:v>5.9236111111111107E-2</c:v>
                </c:pt>
                <c:pt idx="5129">
                  <c:v>5.9247685185185188E-2</c:v>
                </c:pt>
                <c:pt idx="5130">
                  <c:v>5.9259259259259262E-2</c:v>
                </c:pt>
                <c:pt idx="5131">
                  <c:v>5.9270833333333335E-2</c:v>
                </c:pt>
                <c:pt idx="5132">
                  <c:v>5.9282407407407402E-2</c:v>
                </c:pt>
                <c:pt idx="5133">
                  <c:v>5.9293981481481482E-2</c:v>
                </c:pt>
                <c:pt idx="5134">
                  <c:v>5.9305555555555556E-2</c:v>
                </c:pt>
                <c:pt idx="5135">
                  <c:v>5.9317129629629629E-2</c:v>
                </c:pt>
                <c:pt idx="5136">
                  <c:v>5.932870370370371E-2</c:v>
                </c:pt>
                <c:pt idx="5137">
                  <c:v>5.9340277777777777E-2</c:v>
                </c:pt>
                <c:pt idx="5138">
                  <c:v>5.935185185185185E-2</c:v>
                </c:pt>
                <c:pt idx="5139">
                  <c:v>5.9363425925925924E-2</c:v>
                </c:pt>
                <c:pt idx="5140">
                  <c:v>5.9375000000000004E-2</c:v>
                </c:pt>
                <c:pt idx="5141">
                  <c:v>5.9386574074074071E-2</c:v>
                </c:pt>
                <c:pt idx="5142">
                  <c:v>5.9398148148148144E-2</c:v>
                </c:pt>
                <c:pt idx="5143">
                  <c:v>5.9409722222222218E-2</c:v>
                </c:pt>
                <c:pt idx="5144">
                  <c:v>5.9421296296296298E-2</c:v>
                </c:pt>
                <c:pt idx="5145">
                  <c:v>5.9432870370370372E-2</c:v>
                </c:pt>
                <c:pt idx="5146">
                  <c:v>5.9444444444444446E-2</c:v>
                </c:pt>
                <c:pt idx="5147">
                  <c:v>5.9456018518518526E-2</c:v>
                </c:pt>
                <c:pt idx="5148">
                  <c:v>5.9467592592592593E-2</c:v>
                </c:pt>
                <c:pt idx="5149">
                  <c:v>5.9479166666666666E-2</c:v>
                </c:pt>
                <c:pt idx="5150">
                  <c:v>5.949074074074074E-2</c:v>
                </c:pt>
                <c:pt idx="5151">
                  <c:v>5.950231481481482E-2</c:v>
                </c:pt>
                <c:pt idx="5152">
                  <c:v>5.9513888888888887E-2</c:v>
                </c:pt>
                <c:pt idx="5153">
                  <c:v>5.9525462962962961E-2</c:v>
                </c:pt>
                <c:pt idx="5154">
                  <c:v>5.9537037037037034E-2</c:v>
                </c:pt>
                <c:pt idx="5155">
                  <c:v>5.9548611111111115E-2</c:v>
                </c:pt>
                <c:pt idx="5156">
                  <c:v>5.9560185185185188E-2</c:v>
                </c:pt>
                <c:pt idx="5157">
                  <c:v>5.9571759259259262E-2</c:v>
                </c:pt>
                <c:pt idx="5158">
                  <c:v>5.9583333333333328E-2</c:v>
                </c:pt>
                <c:pt idx="5159">
                  <c:v>5.9594907407407409E-2</c:v>
                </c:pt>
                <c:pt idx="5160">
                  <c:v>5.9606481481481483E-2</c:v>
                </c:pt>
                <c:pt idx="5161">
                  <c:v>5.9618055555555556E-2</c:v>
                </c:pt>
                <c:pt idx="5162">
                  <c:v>5.9629629629629623E-2</c:v>
                </c:pt>
                <c:pt idx="5163">
                  <c:v>5.9641203703703703E-2</c:v>
                </c:pt>
                <c:pt idx="5164">
                  <c:v>5.9652777777777777E-2</c:v>
                </c:pt>
                <c:pt idx="5165">
                  <c:v>5.966435185185185E-2</c:v>
                </c:pt>
                <c:pt idx="5166">
                  <c:v>5.9675925925925931E-2</c:v>
                </c:pt>
                <c:pt idx="5167">
                  <c:v>5.9687500000000004E-2</c:v>
                </c:pt>
                <c:pt idx="5168">
                  <c:v>5.9699074074074071E-2</c:v>
                </c:pt>
                <c:pt idx="5169">
                  <c:v>5.9710648148148145E-2</c:v>
                </c:pt>
                <c:pt idx="5170">
                  <c:v>5.9722222222222225E-2</c:v>
                </c:pt>
                <c:pt idx="5171">
                  <c:v>5.9733796296296299E-2</c:v>
                </c:pt>
                <c:pt idx="5172">
                  <c:v>5.9745370370370372E-2</c:v>
                </c:pt>
                <c:pt idx="5173">
                  <c:v>5.9756944444444439E-2</c:v>
                </c:pt>
                <c:pt idx="5174">
                  <c:v>5.9768518518518519E-2</c:v>
                </c:pt>
                <c:pt idx="5175">
                  <c:v>5.9780092592592593E-2</c:v>
                </c:pt>
                <c:pt idx="5176">
                  <c:v>5.9791666666666667E-2</c:v>
                </c:pt>
                <c:pt idx="5177">
                  <c:v>5.9803240740740747E-2</c:v>
                </c:pt>
                <c:pt idx="5178">
                  <c:v>5.9814814814814814E-2</c:v>
                </c:pt>
                <c:pt idx="5179">
                  <c:v>5.9826388888888887E-2</c:v>
                </c:pt>
                <c:pt idx="5180">
                  <c:v>5.9837962962962961E-2</c:v>
                </c:pt>
                <c:pt idx="5181">
                  <c:v>5.9849537037037041E-2</c:v>
                </c:pt>
                <c:pt idx="5182">
                  <c:v>5.9861111111111108E-2</c:v>
                </c:pt>
                <c:pt idx="5183">
                  <c:v>5.9872685185185182E-2</c:v>
                </c:pt>
                <c:pt idx="5184">
                  <c:v>5.9884259259259255E-2</c:v>
                </c:pt>
                <c:pt idx="5185">
                  <c:v>5.9895833333333336E-2</c:v>
                </c:pt>
                <c:pt idx="5186">
                  <c:v>5.9907407407407409E-2</c:v>
                </c:pt>
                <c:pt idx="5187">
                  <c:v>5.9918981481481483E-2</c:v>
                </c:pt>
                <c:pt idx="5188">
                  <c:v>5.9930555555555563E-2</c:v>
                </c:pt>
                <c:pt idx="5189">
                  <c:v>5.994212962962963E-2</c:v>
                </c:pt>
                <c:pt idx="5190">
                  <c:v>5.9953703703703703E-2</c:v>
                </c:pt>
                <c:pt idx="5191">
                  <c:v>5.9965277777777777E-2</c:v>
                </c:pt>
                <c:pt idx="5192">
                  <c:v>5.9976851851851858E-2</c:v>
                </c:pt>
                <c:pt idx="5193">
                  <c:v>5.9988425925925924E-2</c:v>
                </c:pt>
                <c:pt idx="5194">
                  <c:v>0.06</c:v>
                </c:pt>
                <c:pt idx="5195">
                  <c:v>6.0011574074074071E-2</c:v>
                </c:pt>
                <c:pt idx="5196">
                  <c:v>6.0023148148148152E-2</c:v>
                </c:pt>
                <c:pt idx="5197">
                  <c:v>6.0034722222222225E-2</c:v>
                </c:pt>
                <c:pt idx="5198">
                  <c:v>6.0046296296296292E-2</c:v>
                </c:pt>
                <c:pt idx="5199">
                  <c:v>6.0057870370370366E-2</c:v>
                </c:pt>
                <c:pt idx="5200">
                  <c:v>6.0069444444444446E-2</c:v>
                </c:pt>
                <c:pt idx="5201">
                  <c:v>6.008101851851852E-2</c:v>
                </c:pt>
                <c:pt idx="5202">
                  <c:v>6.0092592592592593E-2</c:v>
                </c:pt>
                <c:pt idx="5203">
                  <c:v>6.010416666666666E-2</c:v>
                </c:pt>
                <c:pt idx="5204">
                  <c:v>6.011574074074074E-2</c:v>
                </c:pt>
                <c:pt idx="5205">
                  <c:v>6.0127314814814814E-2</c:v>
                </c:pt>
                <c:pt idx="5206">
                  <c:v>6.0138888888888888E-2</c:v>
                </c:pt>
                <c:pt idx="5207">
                  <c:v>6.0150462962962968E-2</c:v>
                </c:pt>
                <c:pt idx="5208">
                  <c:v>6.0162037037037042E-2</c:v>
                </c:pt>
                <c:pt idx="5209">
                  <c:v>6.0173611111111108E-2</c:v>
                </c:pt>
                <c:pt idx="5210">
                  <c:v>6.0185185185185182E-2</c:v>
                </c:pt>
                <c:pt idx="5211">
                  <c:v>6.0196759259259262E-2</c:v>
                </c:pt>
                <c:pt idx="5212">
                  <c:v>6.0208333333333336E-2</c:v>
                </c:pt>
                <c:pt idx="5213">
                  <c:v>6.0219907407407403E-2</c:v>
                </c:pt>
                <c:pt idx="5214">
                  <c:v>6.0231481481481476E-2</c:v>
                </c:pt>
                <c:pt idx="5215">
                  <c:v>6.0243055555555557E-2</c:v>
                </c:pt>
                <c:pt idx="5216">
                  <c:v>6.025462962962963E-2</c:v>
                </c:pt>
                <c:pt idx="5217">
                  <c:v>6.0266203703703704E-2</c:v>
                </c:pt>
                <c:pt idx="5218">
                  <c:v>6.0277777777777784E-2</c:v>
                </c:pt>
                <c:pt idx="5219">
                  <c:v>6.0289351851851851E-2</c:v>
                </c:pt>
                <c:pt idx="5220">
                  <c:v>6.0300925925925924E-2</c:v>
                </c:pt>
                <c:pt idx="5221">
                  <c:v>6.0312499999999998E-2</c:v>
                </c:pt>
                <c:pt idx="5222">
                  <c:v>6.0324074074074079E-2</c:v>
                </c:pt>
                <c:pt idx="5223">
                  <c:v>6.0335648148148145E-2</c:v>
                </c:pt>
                <c:pt idx="5224">
                  <c:v>6.0347222222222219E-2</c:v>
                </c:pt>
                <c:pt idx="5225">
                  <c:v>6.0358796296296292E-2</c:v>
                </c:pt>
                <c:pt idx="5226">
                  <c:v>6.0370370370370373E-2</c:v>
                </c:pt>
                <c:pt idx="5227">
                  <c:v>6.0381944444444446E-2</c:v>
                </c:pt>
                <c:pt idx="5228">
                  <c:v>6.039351851851852E-2</c:v>
                </c:pt>
                <c:pt idx="5229">
                  <c:v>6.04050925925926E-2</c:v>
                </c:pt>
                <c:pt idx="5230">
                  <c:v>6.0416666666666667E-2</c:v>
                </c:pt>
                <c:pt idx="5231">
                  <c:v>6.0428240740740741E-2</c:v>
                </c:pt>
                <c:pt idx="5232">
                  <c:v>6.0439814814814814E-2</c:v>
                </c:pt>
                <c:pt idx="5233">
                  <c:v>6.0451388888888895E-2</c:v>
                </c:pt>
                <c:pt idx="5234">
                  <c:v>6.0462962962962961E-2</c:v>
                </c:pt>
                <c:pt idx="5235">
                  <c:v>6.0474537037037035E-2</c:v>
                </c:pt>
                <c:pt idx="5236">
                  <c:v>6.0486111111111109E-2</c:v>
                </c:pt>
                <c:pt idx="5237">
                  <c:v>6.0497685185185189E-2</c:v>
                </c:pt>
                <c:pt idx="5238">
                  <c:v>6.0509259259259263E-2</c:v>
                </c:pt>
                <c:pt idx="5239">
                  <c:v>6.0520833333333329E-2</c:v>
                </c:pt>
                <c:pt idx="5240">
                  <c:v>6.0532407407407403E-2</c:v>
                </c:pt>
                <c:pt idx="5241">
                  <c:v>6.0543981481481483E-2</c:v>
                </c:pt>
                <c:pt idx="5242">
                  <c:v>6.0555555555555557E-2</c:v>
                </c:pt>
                <c:pt idx="5243">
                  <c:v>6.0567129629629624E-2</c:v>
                </c:pt>
                <c:pt idx="5244">
                  <c:v>6.0578703703703697E-2</c:v>
                </c:pt>
                <c:pt idx="5245">
                  <c:v>6.0590277777777778E-2</c:v>
                </c:pt>
                <c:pt idx="5246">
                  <c:v>6.0601851851851851E-2</c:v>
                </c:pt>
                <c:pt idx="5247">
                  <c:v>6.0613425925925925E-2</c:v>
                </c:pt>
                <c:pt idx="5248">
                  <c:v>6.0625000000000005E-2</c:v>
                </c:pt>
                <c:pt idx="5249">
                  <c:v>6.0636574074074079E-2</c:v>
                </c:pt>
                <c:pt idx="5250">
                  <c:v>6.0648148148148145E-2</c:v>
                </c:pt>
                <c:pt idx="5251">
                  <c:v>6.0659722222222219E-2</c:v>
                </c:pt>
                <c:pt idx="5252">
                  <c:v>6.06712962962963E-2</c:v>
                </c:pt>
                <c:pt idx="5253">
                  <c:v>6.0682870370370373E-2</c:v>
                </c:pt>
                <c:pt idx="5254">
                  <c:v>6.069444444444444E-2</c:v>
                </c:pt>
                <c:pt idx="5255">
                  <c:v>6.0706018518518513E-2</c:v>
                </c:pt>
                <c:pt idx="5256">
                  <c:v>6.0706018518518513E-2</c:v>
                </c:pt>
                <c:pt idx="5257">
                  <c:v>6.0717592592592594E-2</c:v>
                </c:pt>
                <c:pt idx="5258">
                  <c:v>6.0729166666666667E-2</c:v>
                </c:pt>
                <c:pt idx="5259">
                  <c:v>6.0740740740740741E-2</c:v>
                </c:pt>
                <c:pt idx="5260">
                  <c:v>6.0752314814814821E-2</c:v>
                </c:pt>
                <c:pt idx="5261">
                  <c:v>6.0763888888888888E-2</c:v>
                </c:pt>
                <c:pt idx="5262">
                  <c:v>6.0775462962962962E-2</c:v>
                </c:pt>
                <c:pt idx="5263">
                  <c:v>6.0787037037037035E-2</c:v>
                </c:pt>
                <c:pt idx="5264">
                  <c:v>6.0798611111111116E-2</c:v>
                </c:pt>
                <c:pt idx="5265">
                  <c:v>6.0810185185185182E-2</c:v>
                </c:pt>
                <c:pt idx="5266">
                  <c:v>6.0821759259259256E-2</c:v>
                </c:pt>
                <c:pt idx="5267">
                  <c:v>6.083333333333333E-2</c:v>
                </c:pt>
                <c:pt idx="5268">
                  <c:v>6.084490740740741E-2</c:v>
                </c:pt>
                <c:pt idx="5269">
                  <c:v>6.0856481481481484E-2</c:v>
                </c:pt>
                <c:pt idx="5270">
                  <c:v>6.0868055555555557E-2</c:v>
                </c:pt>
                <c:pt idx="5271">
                  <c:v>6.0879629629629638E-2</c:v>
                </c:pt>
                <c:pt idx="5272">
                  <c:v>6.0891203703703704E-2</c:v>
                </c:pt>
                <c:pt idx="5273">
                  <c:v>6.0902777777777778E-2</c:v>
                </c:pt>
                <c:pt idx="5274">
                  <c:v>6.0914351851851851E-2</c:v>
                </c:pt>
                <c:pt idx="5275">
                  <c:v>6.0925925925925932E-2</c:v>
                </c:pt>
                <c:pt idx="5276">
                  <c:v>6.0937499999999999E-2</c:v>
                </c:pt>
                <c:pt idx="5277">
                  <c:v>6.0949074074074072E-2</c:v>
                </c:pt>
                <c:pt idx="5278">
                  <c:v>6.0960648148148146E-2</c:v>
                </c:pt>
                <c:pt idx="5279">
                  <c:v>6.0972222222222226E-2</c:v>
                </c:pt>
                <c:pt idx="5280">
                  <c:v>6.09837962962963E-2</c:v>
                </c:pt>
                <c:pt idx="5281">
                  <c:v>6.0995370370370366E-2</c:v>
                </c:pt>
                <c:pt idx="5282">
                  <c:v>6.100694444444444E-2</c:v>
                </c:pt>
                <c:pt idx="5283">
                  <c:v>6.1018518518518521E-2</c:v>
                </c:pt>
                <c:pt idx="5284">
                  <c:v>6.1030092592592594E-2</c:v>
                </c:pt>
                <c:pt idx="5285">
                  <c:v>6.1041666666666661E-2</c:v>
                </c:pt>
                <c:pt idx="5286">
                  <c:v>6.1053240740740734E-2</c:v>
                </c:pt>
                <c:pt idx="5287">
                  <c:v>6.1064814814814815E-2</c:v>
                </c:pt>
                <c:pt idx="5288">
                  <c:v>6.1076388888888888E-2</c:v>
                </c:pt>
                <c:pt idx="5289">
                  <c:v>6.1087962962962962E-2</c:v>
                </c:pt>
                <c:pt idx="5290">
                  <c:v>6.1099537037037042E-2</c:v>
                </c:pt>
                <c:pt idx="5291">
                  <c:v>6.1111111111111116E-2</c:v>
                </c:pt>
                <c:pt idx="5292">
                  <c:v>6.1122685185185183E-2</c:v>
                </c:pt>
                <c:pt idx="5293">
                  <c:v>6.1134259259259256E-2</c:v>
                </c:pt>
                <c:pt idx="5294">
                  <c:v>6.1145833333333337E-2</c:v>
                </c:pt>
                <c:pt idx="5295">
                  <c:v>6.115740740740741E-2</c:v>
                </c:pt>
                <c:pt idx="5296">
                  <c:v>6.1168981481481477E-2</c:v>
                </c:pt>
                <c:pt idx="5297">
                  <c:v>6.1180555555555551E-2</c:v>
                </c:pt>
                <c:pt idx="5298">
                  <c:v>6.1192129629629631E-2</c:v>
                </c:pt>
                <c:pt idx="5299">
                  <c:v>6.1203703703703705E-2</c:v>
                </c:pt>
                <c:pt idx="5300">
                  <c:v>6.1215277777777778E-2</c:v>
                </c:pt>
                <c:pt idx="5301">
                  <c:v>6.1226851851851859E-2</c:v>
                </c:pt>
                <c:pt idx="5302">
                  <c:v>6.1238425925925925E-2</c:v>
                </c:pt>
                <c:pt idx="5303">
                  <c:v>6.1249999999999999E-2</c:v>
                </c:pt>
                <c:pt idx="5304">
                  <c:v>6.1261574074074072E-2</c:v>
                </c:pt>
                <c:pt idx="5305">
                  <c:v>6.1273148148148153E-2</c:v>
                </c:pt>
                <c:pt idx="5306">
                  <c:v>6.128472222222222E-2</c:v>
                </c:pt>
                <c:pt idx="5307">
                  <c:v>6.1296296296296293E-2</c:v>
                </c:pt>
                <c:pt idx="5308">
                  <c:v>6.1307870370370367E-2</c:v>
                </c:pt>
                <c:pt idx="5309">
                  <c:v>6.1319444444444447E-2</c:v>
                </c:pt>
                <c:pt idx="5310">
                  <c:v>6.1331018518518521E-2</c:v>
                </c:pt>
                <c:pt idx="5311">
                  <c:v>6.1342592592592594E-2</c:v>
                </c:pt>
                <c:pt idx="5312">
                  <c:v>6.1354166666666675E-2</c:v>
                </c:pt>
                <c:pt idx="5313">
                  <c:v>6.1365740740740742E-2</c:v>
                </c:pt>
                <c:pt idx="5314">
                  <c:v>6.1377314814814815E-2</c:v>
                </c:pt>
                <c:pt idx="5315">
                  <c:v>6.1388888888888889E-2</c:v>
                </c:pt>
                <c:pt idx="5316">
                  <c:v>6.1400462962962969E-2</c:v>
                </c:pt>
                <c:pt idx="5317">
                  <c:v>6.1412037037037036E-2</c:v>
                </c:pt>
                <c:pt idx="5318">
                  <c:v>6.1423611111111109E-2</c:v>
                </c:pt>
                <c:pt idx="5319">
                  <c:v>6.1435185185185183E-2</c:v>
                </c:pt>
                <c:pt idx="5320">
                  <c:v>6.1446759259259263E-2</c:v>
                </c:pt>
                <c:pt idx="5321">
                  <c:v>6.1458333333333337E-2</c:v>
                </c:pt>
                <c:pt idx="5322">
                  <c:v>6.1469907407407404E-2</c:v>
                </c:pt>
                <c:pt idx="5323">
                  <c:v>6.1481481481481477E-2</c:v>
                </c:pt>
                <c:pt idx="5324">
                  <c:v>6.1493055555555558E-2</c:v>
                </c:pt>
                <c:pt idx="5325">
                  <c:v>6.1504629629629631E-2</c:v>
                </c:pt>
                <c:pt idx="5326">
                  <c:v>6.1516203703703698E-2</c:v>
                </c:pt>
                <c:pt idx="5327">
                  <c:v>6.1527777777777772E-2</c:v>
                </c:pt>
                <c:pt idx="5328">
                  <c:v>6.1539351851851852E-2</c:v>
                </c:pt>
                <c:pt idx="5329">
                  <c:v>6.1550925925925926E-2</c:v>
                </c:pt>
                <c:pt idx="5330">
                  <c:v>6.1562499999999999E-2</c:v>
                </c:pt>
                <c:pt idx="5331">
                  <c:v>6.157407407407408E-2</c:v>
                </c:pt>
                <c:pt idx="5332">
                  <c:v>6.1585648148148153E-2</c:v>
                </c:pt>
                <c:pt idx="5333">
                  <c:v>6.159722222222222E-2</c:v>
                </c:pt>
                <c:pt idx="5334">
                  <c:v>6.1608796296296293E-2</c:v>
                </c:pt>
                <c:pt idx="5335">
                  <c:v>6.1620370370370374E-2</c:v>
                </c:pt>
                <c:pt idx="5336">
                  <c:v>6.1631944444444448E-2</c:v>
                </c:pt>
                <c:pt idx="5337">
                  <c:v>6.1643518518518514E-2</c:v>
                </c:pt>
                <c:pt idx="5338">
                  <c:v>6.1655092592592588E-2</c:v>
                </c:pt>
                <c:pt idx="5339">
                  <c:v>6.1666666666666668E-2</c:v>
                </c:pt>
                <c:pt idx="5340">
                  <c:v>6.1678240740740742E-2</c:v>
                </c:pt>
                <c:pt idx="5341">
                  <c:v>6.1689814814814815E-2</c:v>
                </c:pt>
                <c:pt idx="5342">
                  <c:v>6.1701388888888896E-2</c:v>
                </c:pt>
                <c:pt idx="5343">
                  <c:v>6.1712962962962963E-2</c:v>
                </c:pt>
                <c:pt idx="5344">
                  <c:v>6.1724537037037036E-2</c:v>
                </c:pt>
                <c:pt idx="5345">
                  <c:v>6.173611111111111E-2</c:v>
                </c:pt>
                <c:pt idx="5346">
                  <c:v>6.174768518518519E-2</c:v>
                </c:pt>
                <c:pt idx="5347">
                  <c:v>6.1759259259259257E-2</c:v>
                </c:pt>
                <c:pt idx="5348">
                  <c:v>6.177083333333333E-2</c:v>
                </c:pt>
                <c:pt idx="5349">
                  <c:v>6.1782407407407404E-2</c:v>
                </c:pt>
                <c:pt idx="5350">
                  <c:v>6.1793981481481484E-2</c:v>
                </c:pt>
                <c:pt idx="5351">
                  <c:v>6.1805555555555558E-2</c:v>
                </c:pt>
                <c:pt idx="5352">
                  <c:v>6.1817129629629632E-2</c:v>
                </c:pt>
                <c:pt idx="5353">
                  <c:v>6.1828703703703712E-2</c:v>
                </c:pt>
                <c:pt idx="5354">
                  <c:v>6.1840277777777779E-2</c:v>
                </c:pt>
                <c:pt idx="5355">
                  <c:v>6.1851851851851852E-2</c:v>
                </c:pt>
                <c:pt idx="5356">
                  <c:v>6.1863425925925926E-2</c:v>
                </c:pt>
                <c:pt idx="5357">
                  <c:v>6.1875000000000006E-2</c:v>
                </c:pt>
                <c:pt idx="5358">
                  <c:v>6.1886574074074073E-2</c:v>
                </c:pt>
                <c:pt idx="5359">
                  <c:v>6.1898148148148147E-2</c:v>
                </c:pt>
                <c:pt idx="5360">
                  <c:v>6.190972222222222E-2</c:v>
                </c:pt>
                <c:pt idx="5361">
                  <c:v>6.1921296296296301E-2</c:v>
                </c:pt>
                <c:pt idx="5362">
                  <c:v>6.1932870370370374E-2</c:v>
                </c:pt>
                <c:pt idx="5363">
                  <c:v>6.1944444444444441E-2</c:v>
                </c:pt>
                <c:pt idx="5364">
                  <c:v>6.1956018518518514E-2</c:v>
                </c:pt>
                <c:pt idx="5365">
                  <c:v>6.1967592592592595E-2</c:v>
                </c:pt>
                <c:pt idx="5366">
                  <c:v>6.1979166666666669E-2</c:v>
                </c:pt>
                <c:pt idx="5367">
                  <c:v>6.1990740740740735E-2</c:v>
                </c:pt>
                <c:pt idx="5368">
                  <c:v>6.2002314814814809E-2</c:v>
                </c:pt>
                <c:pt idx="5369">
                  <c:v>6.2013888888888889E-2</c:v>
                </c:pt>
                <c:pt idx="5370">
                  <c:v>6.2025462962962963E-2</c:v>
                </c:pt>
                <c:pt idx="5371">
                  <c:v>6.2037037037037036E-2</c:v>
                </c:pt>
                <c:pt idx="5372">
                  <c:v>6.2048611111111117E-2</c:v>
                </c:pt>
                <c:pt idx="5373">
                  <c:v>6.206018518518519E-2</c:v>
                </c:pt>
                <c:pt idx="5374">
                  <c:v>6.2071759259259257E-2</c:v>
                </c:pt>
                <c:pt idx="5375">
                  <c:v>6.2083333333333331E-2</c:v>
                </c:pt>
                <c:pt idx="5376">
                  <c:v>6.2094907407407411E-2</c:v>
                </c:pt>
                <c:pt idx="5377">
                  <c:v>6.2106481481481485E-2</c:v>
                </c:pt>
                <c:pt idx="5378">
                  <c:v>6.2118055555555551E-2</c:v>
                </c:pt>
                <c:pt idx="5379">
                  <c:v>6.2129629629629625E-2</c:v>
                </c:pt>
                <c:pt idx="5380">
                  <c:v>6.2141203703703705E-2</c:v>
                </c:pt>
                <c:pt idx="5381">
                  <c:v>6.2152777777777779E-2</c:v>
                </c:pt>
                <c:pt idx="5382">
                  <c:v>6.2164351851851853E-2</c:v>
                </c:pt>
                <c:pt idx="5383">
                  <c:v>6.2175925925925933E-2</c:v>
                </c:pt>
                <c:pt idx="5384">
                  <c:v>6.21875E-2</c:v>
                </c:pt>
                <c:pt idx="5385">
                  <c:v>6.2199074074074073E-2</c:v>
                </c:pt>
                <c:pt idx="5386">
                  <c:v>6.2210648148148147E-2</c:v>
                </c:pt>
                <c:pt idx="5387">
                  <c:v>6.2222222222222227E-2</c:v>
                </c:pt>
                <c:pt idx="5388">
                  <c:v>6.2233796296296294E-2</c:v>
                </c:pt>
                <c:pt idx="5389">
                  <c:v>6.2245370370370368E-2</c:v>
                </c:pt>
                <c:pt idx="5390">
                  <c:v>6.2256944444444441E-2</c:v>
                </c:pt>
                <c:pt idx="5391">
                  <c:v>6.2268518518518522E-2</c:v>
                </c:pt>
                <c:pt idx="5392">
                  <c:v>6.2280092592592595E-2</c:v>
                </c:pt>
                <c:pt idx="5393">
                  <c:v>6.2291666666666669E-2</c:v>
                </c:pt>
                <c:pt idx="5394">
                  <c:v>6.2303240740740735E-2</c:v>
                </c:pt>
                <c:pt idx="5395">
                  <c:v>6.2314814814814816E-2</c:v>
                </c:pt>
                <c:pt idx="5396">
                  <c:v>6.232638888888889E-2</c:v>
                </c:pt>
                <c:pt idx="5397">
                  <c:v>6.2337962962962963E-2</c:v>
                </c:pt>
                <c:pt idx="5398">
                  <c:v>6.2349537037037044E-2</c:v>
                </c:pt>
                <c:pt idx="5399">
                  <c:v>6.236111111111111E-2</c:v>
                </c:pt>
                <c:pt idx="5400">
                  <c:v>6.2372685185185184E-2</c:v>
                </c:pt>
                <c:pt idx="5401">
                  <c:v>6.2384259259259257E-2</c:v>
                </c:pt>
                <c:pt idx="5402">
                  <c:v>6.2395833333333338E-2</c:v>
                </c:pt>
                <c:pt idx="5403">
                  <c:v>6.2407407407407411E-2</c:v>
                </c:pt>
                <c:pt idx="5404">
                  <c:v>6.2418981481481478E-2</c:v>
                </c:pt>
                <c:pt idx="5405">
                  <c:v>6.2430555555555552E-2</c:v>
                </c:pt>
                <c:pt idx="5406">
                  <c:v>6.2442129629629632E-2</c:v>
                </c:pt>
                <c:pt idx="5407">
                  <c:v>6.2453703703703706E-2</c:v>
                </c:pt>
                <c:pt idx="5408">
                  <c:v>6.2465277777777772E-2</c:v>
                </c:pt>
                <c:pt idx="5409">
                  <c:v>6.2476851851851846E-2</c:v>
                </c:pt>
                <c:pt idx="5410">
                  <c:v>6.2488425925925926E-2</c:v>
                </c:pt>
                <c:pt idx="5411">
                  <c:v>6.25E-2</c:v>
                </c:pt>
                <c:pt idx="5412">
                  <c:v>6.2511574074074081E-2</c:v>
                </c:pt>
                <c:pt idx="5413">
                  <c:v>6.2523148148148147E-2</c:v>
                </c:pt>
                <c:pt idx="5414">
                  <c:v>6.2534722222222228E-2</c:v>
                </c:pt>
                <c:pt idx="5415">
                  <c:v>6.2546296296296294E-2</c:v>
                </c:pt>
                <c:pt idx="5416">
                  <c:v>6.2557870370370375E-2</c:v>
                </c:pt>
                <c:pt idx="5417">
                  <c:v>6.2569444444444441E-2</c:v>
                </c:pt>
                <c:pt idx="5418">
                  <c:v>6.2581018518518508E-2</c:v>
                </c:pt>
                <c:pt idx="5419">
                  <c:v>6.2592592592592589E-2</c:v>
                </c:pt>
                <c:pt idx="5420">
                  <c:v>6.2604166666666669E-2</c:v>
                </c:pt>
                <c:pt idx="5421">
                  <c:v>6.2615740740740736E-2</c:v>
                </c:pt>
                <c:pt idx="5422">
                  <c:v>6.2627314814814816E-2</c:v>
                </c:pt>
                <c:pt idx="5423">
                  <c:v>6.2638888888888897E-2</c:v>
                </c:pt>
                <c:pt idx="5424">
                  <c:v>6.2650462962962963E-2</c:v>
                </c:pt>
                <c:pt idx="5425">
                  <c:v>6.2662037037037044E-2</c:v>
                </c:pt>
                <c:pt idx="5426">
                  <c:v>6.267361111111111E-2</c:v>
                </c:pt>
                <c:pt idx="5427">
                  <c:v>6.2685185185185191E-2</c:v>
                </c:pt>
                <c:pt idx="5428">
                  <c:v>6.2696759259259258E-2</c:v>
                </c:pt>
                <c:pt idx="5429">
                  <c:v>6.2708333333333324E-2</c:v>
                </c:pt>
                <c:pt idx="5430">
                  <c:v>6.2719907407407405E-2</c:v>
                </c:pt>
                <c:pt idx="5431">
                  <c:v>6.2731481481481485E-2</c:v>
                </c:pt>
                <c:pt idx="5432">
                  <c:v>6.2743055555555552E-2</c:v>
                </c:pt>
                <c:pt idx="5433">
                  <c:v>6.2754629629629632E-2</c:v>
                </c:pt>
                <c:pt idx="5434">
                  <c:v>6.2766203703703713E-2</c:v>
                </c:pt>
                <c:pt idx="5435">
                  <c:v>6.277777777777778E-2</c:v>
                </c:pt>
                <c:pt idx="5436">
                  <c:v>6.2789351851851846E-2</c:v>
                </c:pt>
                <c:pt idx="5437">
                  <c:v>6.2800925925925927E-2</c:v>
                </c:pt>
                <c:pt idx="5438">
                  <c:v>6.2812499999999993E-2</c:v>
                </c:pt>
                <c:pt idx="5439">
                  <c:v>6.2824074074074074E-2</c:v>
                </c:pt>
                <c:pt idx="5440">
                  <c:v>6.283564814814814E-2</c:v>
                </c:pt>
                <c:pt idx="5441">
                  <c:v>6.2847222222222221E-2</c:v>
                </c:pt>
                <c:pt idx="5442">
                  <c:v>6.2858796296296301E-2</c:v>
                </c:pt>
                <c:pt idx="5443">
                  <c:v>6.2870370370370368E-2</c:v>
                </c:pt>
                <c:pt idx="5444">
                  <c:v>6.2881944444444449E-2</c:v>
                </c:pt>
                <c:pt idx="5445">
                  <c:v>6.2893518518518529E-2</c:v>
                </c:pt>
                <c:pt idx="5446">
                  <c:v>6.2905092592592596E-2</c:v>
                </c:pt>
                <c:pt idx="5447">
                  <c:v>6.2916666666666662E-2</c:v>
                </c:pt>
                <c:pt idx="5448">
                  <c:v>6.2928240740740743E-2</c:v>
                </c:pt>
                <c:pt idx="5449">
                  <c:v>6.293981481481481E-2</c:v>
                </c:pt>
                <c:pt idx="5450">
                  <c:v>6.295138888888889E-2</c:v>
                </c:pt>
                <c:pt idx="5451">
                  <c:v>6.2962962962962957E-2</c:v>
                </c:pt>
                <c:pt idx="5452">
                  <c:v>6.2974537037037037E-2</c:v>
                </c:pt>
                <c:pt idx="5453">
                  <c:v>6.2986111111111118E-2</c:v>
                </c:pt>
                <c:pt idx="5454">
                  <c:v>6.2997685185185184E-2</c:v>
                </c:pt>
                <c:pt idx="5455">
                  <c:v>6.3009259259259265E-2</c:v>
                </c:pt>
                <c:pt idx="5456">
                  <c:v>6.3020833333333331E-2</c:v>
                </c:pt>
                <c:pt idx="5457">
                  <c:v>6.3032407407407412E-2</c:v>
                </c:pt>
                <c:pt idx="5458">
                  <c:v>6.3043981481481479E-2</c:v>
                </c:pt>
                <c:pt idx="5459">
                  <c:v>6.3055555555555545E-2</c:v>
                </c:pt>
                <c:pt idx="5460">
                  <c:v>6.3067129629629626E-2</c:v>
                </c:pt>
                <c:pt idx="5461">
                  <c:v>6.3078703703703706E-2</c:v>
                </c:pt>
                <c:pt idx="5462">
                  <c:v>6.3090277777777773E-2</c:v>
                </c:pt>
                <c:pt idx="5463">
                  <c:v>6.3101851851851853E-2</c:v>
                </c:pt>
                <c:pt idx="5464">
                  <c:v>6.3113425925925934E-2</c:v>
                </c:pt>
                <c:pt idx="5465">
                  <c:v>6.3125000000000001E-2</c:v>
                </c:pt>
                <c:pt idx="5466">
                  <c:v>6.3136574074074081E-2</c:v>
                </c:pt>
                <c:pt idx="5467">
                  <c:v>6.3148148148148148E-2</c:v>
                </c:pt>
                <c:pt idx="5468">
                  <c:v>6.3159722222222228E-2</c:v>
                </c:pt>
                <c:pt idx="5469">
                  <c:v>6.3171296296296295E-2</c:v>
                </c:pt>
                <c:pt idx="5470">
                  <c:v>6.3182870370370361E-2</c:v>
                </c:pt>
                <c:pt idx="5471">
                  <c:v>6.3194444444444442E-2</c:v>
                </c:pt>
                <c:pt idx="5472">
                  <c:v>6.3206018518518522E-2</c:v>
                </c:pt>
                <c:pt idx="5473">
                  <c:v>6.3217592592592589E-2</c:v>
                </c:pt>
                <c:pt idx="5474">
                  <c:v>6.322916666666667E-2</c:v>
                </c:pt>
                <c:pt idx="5475">
                  <c:v>6.324074074074075E-2</c:v>
                </c:pt>
                <c:pt idx="5476">
                  <c:v>6.3252314814814817E-2</c:v>
                </c:pt>
                <c:pt idx="5477">
                  <c:v>6.3263888888888883E-2</c:v>
                </c:pt>
                <c:pt idx="5478">
                  <c:v>6.3275462962962964E-2</c:v>
                </c:pt>
                <c:pt idx="5479">
                  <c:v>6.3287037037037031E-2</c:v>
                </c:pt>
                <c:pt idx="5480">
                  <c:v>6.3298611111111111E-2</c:v>
                </c:pt>
                <c:pt idx="5481">
                  <c:v>6.3310185185185178E-2</c:v>
                </c:pt>
                <c:pt idx="5482">
                  <c:v>6.3321759259259258E-2</c:v>
                </c:pt>
                <c:pt idx="5483">
                  <c:v>6.3333333333333339E-2</c:v>
                </c:pt>
                <c:pt idx="5484">
                  <c:v>6.3344907407407405E-2</c:v>
                </c:pt>
                <c:pt idx="5485">
                  <c:v>6.3356481481481486E-2</c:v>
                </c:pt>
                <c:pt idx="5486">
                  <c:v>6.3368055555555566E-2</c:v>
                </c:pt>
                <c:pt idx="5487">
                  <c:v>6.3379629629629633E-2</c:v>
                </c:pt>
                <c:pt idx="5488">
                  <c:v>6.33912037037037E-2</c:v>
                </c:pt>
                <c:pt idx="5489">
                  <c:v>6.340277777777778E-2</c:v>
                </c:pt>
                <c:pt idx="5490">
                  <c:v>6.3414351851851847E-2</c:v>
                </c:pt>
                <c:pt idx="5491">
                  <c:v>6.3425925925925927E-2</c:v>
                </c:pt>
                <c:pt idx="5492">
                  <c:v>6.3437499999999994E-2</c:v>
                </c:pt>
                <c:pt idx="5493">
                  <c:v>6.3449074074074074E-2</c:v>
                </c:pt>
                <c:pt idx="5494">
                  <c:v>6.3460648148148155E-2</c:v>
                </c:pt>
                <c:pt idx="5495">
                  <c:v>6.3472222222222222E-2</c:v>
                </c:pt>
                <c:pt idx="5496">
                  <c:v>6.3483796296296302E-2</c:v>
                </c:pt>
                <c:pt idx="5497">
                  <c:v>6.3495370370370369E-2</c:v>
                </c:pt>
                <c:pt idx="5498">
                  <c:v>6.3506944444444449E-2</c:v>
                </c:pt>
                <c:pt idx="5499">
                  <c:v>6.3518518518518516E-2</c:v>
                </c:pt>
                <c:pt idx="5500">
                  <c:v>6.3530092592592582E-2</c:v>
                </c:pt>
                <c:pt idx="5501">
                  <c:v>6.3541666666666663E-2</c:v>
                </c:pt>
                <c:pt idx="5502">
                  <c:v>6.3553240740740743E-2</c:v>
                </c:pt>
                <c:pt idx="5503">
                  <c:v>6.356481481481481E-2</c:v>
                </c:pt>
                <c:pt idx="5504">
                  <c:v>6.3576388888888891E-2</c:v>
                </c:pt>
                <c:pt idx="5505">
                  <c:v>6.3587962962962971E-2</c:v>
                </c:pt>
                <c:pt idx="5506">
                  <c:v>6.3599537037037038E-2</c:v>
                </c:pt>
                <c:pt idx="5507">
                  <c:v>6.3611111111111118E-2</c:v>
                </c:pt>
                <c:pt idx="5508">
                  <c:v>6.3622685185185185E-2</c:v>
                </c:pt>
                <c:pt idx="5509">
                  <c:v>6.3634259259259265E-2</c:v>
                </c:pt>
                <c:pt idx="5510">
                  <c:v>6.3645833333333332E-2</c:v>
                </c:pt>
                <c:pt idx="5511">
                  <c:v>6.3657407407407399E-2</c:v>
                </c:pt>
                <c:pt idx="5512">
                  <c:v>6.3668981481481479E-2</c:v>
                </c:pt>
                <c:pt idx="5513">
                  <c:v>6.368055555555556E-2</c:v>
                </c:pt>
                <c:pt idx="5514">
                  <c:v>6.3692129629629626E-2</c:v>
                </c:pt>
                <c:pt idx="5515">
                  <c:v>6.3703703703703707E-2</c:v>
                </c:pt>
                <c:pt idx="5516">
                  <c:v>6.3715277777777787E-2</c:v>
                </c:pt>
                <c:pt idx="5517">
                  <c:v>6.3726851851851854E-2</c:v>
                </c:pt>
                <c:pt idx="5518">
                  <c:v>6.3738425925925921E-2</c:v>
                </c:pt>
                <c:pt idx="5519">
                  <c:v>6.3750000000000001E-2</c:v>
                </c:pt>
                <c:pt idx="5520">
                  <c:v>6.3761574074074068E-2</c:v>
                </c:pt>
                <c:pt idx="5521">
                  <c:v>6.3773148148148148E-2</c:v>
                </c:pt>
                <c:pt idx="5522">
                  <c:v>6.3784722222222215E-2</c:v>
                </c:pt>
                <c:pt idx="5523">
                  <c:v>6.3796296296296295E-2</c:v>
                </c:pt>
                <c:pt idx="5524">
                  <c:v>6.3807870370370376E-2</c:v>
                </c:pt>
                <c:pt idx="5525">
                  <c:v>6.3819444444444443E-2</c:v>
                </c:pt>
                <c:pt idx="5526">
                  <c:v>6.3831018518518523E-2</c:v>
                </c:pt>
                <c:pt idx="5527">
                  <c:v>6.3842592592592604E-2</c:v>
                </c:pt>
                <c:pt idx="5528">
                  <c:v>6.385416666666667E-2</c:v>
                </c:pt>
                <c:pt idx="5529">
                  <c:v>6.3865740740740737E-2</c:v>
                </c:pt>
                <c:pt idx="5530">
                  <c:v>6.3877314814814817E-2</c:v>
                </c:pt>
                <c:pt idx="5531">
                  <c:v>6.3888888888888884E-2</c:v>
                </c:pt>
                <c:pt idx="5532">
                  <c:v>6.3900462962962964E-2</c:v>
                </c:pt>
                <c:pt idx="5533">
                  <c:v>6.3912037037037031E-2</c:v>
                </c:pt>
                <c:pt idx="5534">
                  <c:v>6.3923611111111112E-2</c:v>
                </c:pt>
                <c:pt idx="5535">
                  <c:v>6.3935185185185192E-2</c:v>
                </c:pt>
                <c:pt idx="5536">
                  <c:v>6.3946759259259259E-2</c:v>
                </c:pt>
                <c:pt idx="5537">
                  <c:v>6.3958333333333339E-2</c:v>
                </c:pt>
                <c:pt idx="5538">
                  <c:v>6.3969907407407406E-2</c:v>
                </c:pt>
                <c:pt idx="5539">
                  <c:v>6.3981481481481486E-2</c:v>
                </c:pt>
                <c:pt idx="5540">
                  <c:v>6.3993055555555553E-2</c:v>
                </c:pt>
                <c:pt idx="5541">
                  <c:v>6.400462962962962E-2</c:v>
                </c:pt>
                <c:pt idx="5542">
                  <c:v>6.40162037037037E-2</c:v>
                </c:pt>
                <c:pt idx="5543">
                  <c:v>6.4027777777777781E-2</c:v>
                </c:pt>
                <c:pt idx="5544">
                  <c:v>6.4039351851851847E-2</c:v>
                </c:pt>
                <c:pt idx="5545">
                  <c:v>6.4050925925925928E-2</c:v>
                </c:pt>
                <c:pt idx="5546">
                  <c:v>6.4062500000000008E-2</c:v>
                </c:pt>
                <c:pt idx="5547">
                  <c:v>6.4074074074074075E-2</c:v>
                </c:pt>
                <c:pt idx="5548">
                  <c:v>6.4085648148148142E-2</c:v>
                </c:pt>
                <c:pt idx="5549">
                  <c:v>6.4097222222222222E-2</c:v>
                </c:pt>
                <c:pt idx="5550">
                  <c:v>6.4108796296296303E-2</c:v>
                </c:pt>
                <c:pt idx="5551">
                  <c:v>6.4120370370370369E-2</c:v>
                </c:pt>
                <c:pt idx="5552">
                  <c:v>6.4131944444444436E-2</c:v>
                </c:pt>
                <c:pt idx="5553">
                  <c:v>6.4143518518518516E-2</c:v>
                </c:pt>
                <c:pt idx="5554">
                  <c:v>6.4155092592592597E-2</c:v>
                </c:pt>
                <c:pt idx="5555">
                  <c:v>6.4166666666666664E-2</c:v>
                </c:pt>
                <c:pt idx="5556">
                  <c:v>6.4178240740740744E-2</c:v>
                </c:pt>
                <c:pt idx="5557">
                  <c:v>6.4189814814814811E-2</c:v>
                </c:pt>
                <c:pt idx="5558">
                  <c:v>6.4201388888888891E-2</c:v>
                </c:pt>
                <c:pt idx="5559">
                  <c:v>6.4212962962962958E-2</c:v>
                </c:pt>
                <c:pt idx="5560">
                  <c:v>6.4224537037037038E-2</c:v>
                </c:pt>
                <c:pt idx="5561">
                  <c:v>6.4236111111111105E-2</c:v>
                </c:pt>
                <c:pt idx="5562">
                  <c:v>6.4247685185185185E-2</c:v>
                </c:pt>
                <c:pt idx="5563">
                  <c:v>6.4259259259259252E-2</c:v>
                </c:pt>
                <c:pt idx="5564">
                  <c:v>6.4270833333333333E-2</c:v>
                </c:pt>
                <c:pt idx="5565">
                  <c:v>6.4282407407407413E-2</c:v>
                </c:pt>
                <c:pt idx="5566">
                  <c:v>6.429398148148148E-2</c:v>
                </c:pt>
                <c:pt idx="5567">
                  <c:v>6.430555555555556E-2</c:v>
                </c:pt>
                <c:pt idx="5568">
                  <c:v>6.4317129629629641E-2</c:v>
                </c:pt>
                <c:pt idx="5569">
                  <c:v>6.4328703703703707E-2</c:v>
                </c:pt>
                <c:pt idx="5570">
                  <c:v>6.4340277777777774E-2</c:v>
                </c:pt>
                <c:pt idx="5571">
                  <c:v>6.4351851851851841E-2</c:v>
                </c:pt>
                <c:pt idx="5572">
                  <c:v>6.4363425925925921E-2</c:v>
                </c:pt>
                <c:pt idx="5573">
                  <c:v>6.4375000000000002E-2</c:v>
                </c:pt>
                <c:pt idx="5574">
                  <c:v>6.4386574074074068E-2</c:v>
                </c:pt>
                <c:pt idx="5575">
                  <c:v>6.4398148148148149E-2</c:v>
                </c:pt>
                <c:pt idx="5576">
                  <c:v>6.4409722222222229E-2</c:v>
                </c:pt>
                <c:pt idx="5577">
                  <c:v>6.4421296296296296E-2</c:v>
                </c:pt>
                <c:pt idx="5578">
                  <c:v>6.4432870370370363E-2</c:v>
                </c:pt>
                <c:pt idx="5579">
                  <c:v>6.4444444444444443E-2</c:v>
                </c:pt>
                <c:pt idx="5580">
                  <c:v>6.4456018518518524E-2</c:v>
                </c:pt>
                <c:pt idx="5581">
                  <c:v>6.446759259259259E-2</c:v>
                </c:pt>
                <c:pt idx="5582">
                  <c:v>6.4479166666666657E-2</c:v>
                </c:pt>
                <c:pt idx="5583">
                  <c:v>6.4490740740740737E-2</c:v>
                </c:pt>
                <c:pt idx="5584">
                  <c:v>6.4502314814814818E-2</c:v>
                </c:pt>
                <c:pt idx="5585">
                  <c:v>6.4513888888888885E-2</c:v>
                </c:pt>
                <c:pt idx="5586">
                  <c:v>6.4525462962962965E-2</c:v>
                </c:pt>
                <c:pt idx="5587">
                  <c:v>6.4537037037037046E-2</c:v>
                </c:pt>
                <c:pt idx="5588">
                  <c:v>6.4548611111111112E-2</c:v>
                </c:pt>
                <c:pt idx="5589">
                  <c:v>6.4560185185185193E-2</c:v>
                </c:pt>
                <c:pt idx="5590">
                  <c:v>6.4571759259259259E-2</c:v>
                </c:pt>
                <c:pt idx="5591">
                  <c:v>6.458333333333334E-2</c:v>
                </c:pt>
                <c:pt idx="5592">
                  <c:v>6.4594907407407406E-2</c:v>
                </c:pt>
                <c:pt idx="5593">
                  <c:v>6.4606481481481473E-2</c:v>
                </c:pt>
                <c:pt idx="5594">
                  <c:v>6.4618055555555554E-2</c:v>
                </c:pt>
                <c:pt idx="5595">
                  <c:v>6.4629629629629634E-2</c:v>
                </c:pt>
                <c:pt idx="5596">
                  <c:v>6.4641203703703701E-2</c:v>
                </c:pt>
                <c:pt idx="5597">
                  <c:v>6.4652777777777781E-2</c:v>
                </c:pt>
                <c:pt idx="5598">
                  <c:v>6.4664351851851862E-2</c:v>
                </c:pt>
                <c:pt idx="5599">
                  <c:v>6.4675925925925928E-2</c:v>
                </c:pt>
                <c:pt idx="5600">
                  <c:v>6.4687499999999995E-2</c:v>
                </c:pt>
                <c:pt idx="5601">
                  <c:v>6.4699074074074062E-2</c:v>
                </c:pt>
                <c:pt idx="5602">
                  <c:v>6.4710648148148142E-2</c:v>
                </c:pt>
                <c:pt idx="5603">
                  <c:v>6.4722222222222223E-2</c:v>
                </c:pt>
                <c:pt idx="5604">
                  <c:v>6.4733796296296289E-2</c:v>
                </c:pt>
                <c:pt idx="5605">
                  <c:v>6.474537037037037E-2</c:v>
                </c:pt>
                <c:pt idx="5606">
                  <c:v>6.475694444444445E-2</c:v>
                </c:pt>
                <c:pt idx="5607">
                  <c:v>6.4768518518518517E-2</c:v>
                </c:pt>
                <c:pt idx="5608">
                  <c:v>6.4780092592592597E-2</c:v>
                </c:pt>
                <c:pt idx="5609">
                  <c:v>6.4791666666666664E-2</c:v>
                </c:pt>
                <c:pt idx="5610">
                  <c:v>6.4803240740740745E-2</c:v>
                </c:pt>
                <c:pt idx="5611">
                  <c:v>6.4814814814814811E-2</c:v>
                </c:pt>
                <c:pt idx="5612">
                  <c:v>6.4826388888888892E-2</c:v>
                </c:pt>
                <c:pt idx="5613">
                  <c:v>6.4837962962962958E-2</c:v>
                </c:pt>
                <c:pt idx="5614">
                  <c:v>6.4849537037037039E-2</c:v>
                </c:pt>
                <c:pt idx="5615">
                  <c:v>6.4861111111111105E-2</c:v>
                </c:pt>
                <c:pt idx="5616">
                  <c:v>6.4872685185185186E-2</c:v>
                </c:pt>
                <c:pt idx="5617">
                  <c:v>6.4884259259259267E-2</c:v>
                </c:pt>
                <c:pt idx="5618">
                  <c:v>6.4895833333333333E-2</c:v>
                </c:pt>
                <c:pt idx="5619">
                  <c:v>6.4907407407407414E-2</c:v>
                </c:pt>
                <c:pt idx="5620">
                  <c:v>6.491898148148148E-2</c:v>
                </c:pt>
                <c:pt idx="5621">
                  <c:v>6.4930555555555561E-2</c:v>
                </c:pt>
                <c:pt idx="5622">
                  <c:v>6.4942129629629627E-2</c:v>
                </c:pt>
                <c:pt idx="5623">
                  <c:v>6.4953703703703694E-2</c:v>
                </c:pt>
                <c:pt idx="5624">
                  <c:v>6.4965277777777775E-2</c:v>
                </c:pt>
                <c:pt idx="5625">
                  <c:v>6.4976851851851855E-2</c:v>
                </c:pt>
                <c:pt idx="5626">
                  <c:v>6.4988425925925922E-2</c:v>
                </c:pt>
                <c:pt idx="5627">
                  <c:v>6.5000000000000002E-2</c:v>
                </c:pt>
                <c:pt idx="5628">
                  <c:v>6.5011574074074083E-2</c:v>
                </c:pt>
                <c:pt idx="5629">
                  <c:v>6.5023148148148149E-2</c:v>
                </c:pt>
                <c:pt idx="5630">
                  <c:v>6.5034722222222216E-2</c:v>
                </c:pt>
                <c:pt idx="5631">
                  <c:v>6.5046296296296297E-2</c:v>
                </c:pt>
                <c:pt idx="5632">
                  <c:v>6.5057870370370363E-2</c:v>
                </c:pt>
                <c:pt idx="5633">
                  <c:v>6.5069444444444444E-2</c:v>
                </c:pt>
                <c:pt idx="5634">
                  <c:v>6.508101851851851E-2</c:v>
                </c:pt>
                <c:pt idx="5635">
                  <c:v>6.5092592592592591E-2</c:v>
                </c:pt>
                <c:pt idx="5636">
                  <c:v>6.5104166666666671E-2</c:v>
                </c:pt>
                <c:pt idx="5637">
                  <c:v>6.5115740740740738E-2</c:v>
                </c:pt>
                <c:pt idx="5638">
                  <c:v>6.5127314814814818E-2</c:v>
                </c:pt>
                <c:pt idx="5639">
                  <c:v>6.5138888888888885E-2</c:v>
                </c:pt>
                <c:pt idx="5640">
                  <c:v>6.5150462962962966E-2</c:v>
                </c:pt>
                <c:pt idx="5641">
                  <c:v>6.5162037037037032E-2</c:v>
                </c:pt>
                <c:pt idx="5642">
                  <c:v>6.5173611111111113E-2</c:v>
                </c:pt>
                <c:pt idx="5643">
                  <c:v>6.5185185185185179E-2</c:v>
                </c:pt>
                <c:pt idx="5644">
                  <c:v>6.519675925925926E-2</c:v>
                </c:pt>
                <c:pt idx="5645">
                  <c:v>6.5208333333333326E-2</c:v>
                </c:pt>
                <c:pt idx="5646">
                  <c:v>6.5219907407407407E-2</c:v>
                </c:pt>
                <c:pt idx="5647">
                  <c:v>6.5231481481481488E-2</c:v>
                </c:pt>
                <c:pt idx="5648">
                  <c:v>6.5243055555555554E-2</c:v>
                </c:pt>
                <c:pt idx="5649">
                  <c:v>6.5254629629629635E-2</c:v>
                </c:pt>
                <c:pt idx="5650">
                  <c:v>6.5266203703703715E-2</c:v>
                </c:pt>
                <c:pt idx="5651">
                  <c:v>6.5277777777777782E-2</c:v>
                </c:pt>
                <c:pt idx="5652">
                  <c:v>6.5289351851851848E-2</c:v>
                </c:pt>
                <c:pt idx="5653">
                  <c:v>6.5289351851851848E-2</c:v>
                </c:pt>
                <c:pt idx="5654">
                  <c:v>6.5312499999999996E-2</c:v>
                </c:pt>
                <c:pt idx="5655">
                  <c:v>6.5312499999999996E-2</c:v>
                </c:pt>
                <c:pt idx="5656">
                  <c:v>6.5324074074074076E-2</c:v>
                </c:pt>
                <c:pt idx="5657">
                  <c:v>6.5335648148148143E-2</c:v>
                </c:pt>
                <c:pt idx="5658">
                  <c:v>6.5347222222222223E-2</c:v>
                </c:pt>
                <c:pt idx="5659">
                  <c:v>6.5358796296296304E-2</c:v>
                </c:pt>
                <c:pt idx="5660">
                  <c:v>6.537037037037037E-2</c:v>
                </c:pt>
                <c:pt idx="5661">
                  <c:v>6.5381944444444437E-2</c:v>
                </c:pt>
                <c:pt idx="5662">
                  <c:v>6.5393518518518517E-2</c:v>
                </c:pt>
                <c:pt idx="5663">
                  <c:v>6.5405092592592584E-2</c:v>
                </c:pt>
                <c:pt idx="5664">
                  <c:v>6.5416666666666665E-2</c:v>
                </c:pt>
                <c:pt idx="5665">
                  <c:v>6.5428240740740731E-2</c:v>
                </c:pt>
                <c:pt idx="5666">
                  <c:v>6.5439814814814812E-2</c:v>
                </c:pt>
                <c:pt idx="5667">
                  <c:v>6.5451388888888892E-2</c:v>
                </c:pt>
                <c:pt idx="5668">
                  <c:v>6.5462962962962959E-2</c:v>
                </c:pt>
                <c:pt idx="5669">
                  <c:v>6.5474537037037039E-2</c:v>
                </c:pt>
                <c:pt idx="5670">
                  <c:v>6.548611111111112E-2</c:v>
                </c:pt>
                <c:pt idx="5671">
                  <c:v>6.5497685185185187E-2</c:v>
                </c:pt>
                <c:pt idx="5672">
                  <c:v>6.5509259259259267E-2</c:v>
                </c:pt>
                <c:pt idx="5673">
                  <c:v>6.5520833333333334E-2</c:v>
                </c:pt>
                <c:pt idx="5674">
                  <c:v>6.5532407407407414E-2</c:v>
                </c:pt>
                <c:pt idx="5675">
                  <c:v>6.5543981481481481E-2</c:v>
                </c:pt>
                <c:pt idx="5676">
                  <c:v>6.5555555555555547E-2</c:v>
                </c:pt>
                <c:pt idx="5677">
                  <c:v>6.5567129629629628E-2</c:v>
                </c:pt>
                <c:pt idx="5678">
                  <c:v>6.5578703703703708E-2</c:v>
                </c:pt>
                <c:pt idx="5679">
                  <c:v>6.5590277777777775E-2</c:v>
                </c:pt>
                <c:pt idx="5680">
                  <c:v>6.5601851851851856E-2</c:v>
                </c:pt>
                <c:pt idx="5681">
                  <c:v>6.5613425925925936E-2</c:v>
                </c:pt>
                <c:pt idx="5682">
                  <c:v>6.5625000000000003E-2</c:v>
                </c:pt>
                <c:pt idx="5683">
                  <c:v>6.5636574074074069E-2</c:v>
                </c:pt>
                <c:pt idx="5684">
                  <c:v>6.5648148148148136E-2</c:v>
                </c:pt>
                <c:pt idx="5685">
                  <c:v>6.5659722222222217E-2</c:v>
                </c:pt>
                <c:pt idx="5686">
                  <c:v>6.5671296296296297E-2</c:v>
                </c:pt>
                <c:pt idx="5687">
                  <c:v>6.5682870370370364E-2</c:v>
                </c:pt>
                <c:pt idx="5688">
                  <c:v>6.5694444444444444E-2</c:v>
                </c:pt>
                <c:pt idx="5689">
                  <c:v>6.5706018518518525E-2</c:v>
                </c:pt>
                <c:pt idx="5690">
                  <c:v>6.5717592592592591E-2</c:v>
                </c:pt>
                <c:pt idx="5691">
                  <c:v>6.5729166666666672E-2</c:v>
                </c:pt>
                <c:pt idx="5692">
                  <c:v>6.5740740740740738E-2</c:v>
                </c:pt>
                <c:pt idx="5693">
                  <c:v>6.5752314814814819E-2</c:v>
                </c:pt>
                <c:pt idx="5694">
                  <c:v>6.5763888888888886E-2</c:v>
                </c:pt>
                <c:pt idx="5695">
                  <c:v>6.5775462962962966E-2</c:v>
                </c:pt>
                <c:pt idx="5696">
                  <c:v>6.5787037037037033E-2</c:v>
                </c:pt>
                <c:pt idx="5697">
                  <c:v>6.5798611111111113E-2</c:v>
                </c:pt>
                <c:pt idx="5698">
                  <c:v>6.581018518518518E-2</c:v>
                </c:pt>
                <c:pt idx="5699">
                  <c:v>6.582175925925926E-2</c:v>
                </c:pt>
                <c:pt idx="5700">
                  <c:v>6.5833333333333341E-2</c:v>
                </c:pt>
                <c:pt idx="5701">
                  <c:v>6.5844907407407408E-2</c:v>
                </c:pt>
                <c:pt idx="5702">
                  <c:v>6.5856481481481488E-2</c:v>
                </c:pt>
                <c:pt idx="5703">
                  <c:v>6.5868055555555555E-2</c:v>
                </c:pt>
                <c:pt idx="5704">
                  <c:v>6.5879629629629635E-2</c:v>
                </c:pt>
                <c:pt idx="5705">
                  <c:v>6.5891203703703702E-2</c:v>
                </c:pt>
                <c:pt idx="5706">
                  <c:v>6.5902777777777768E-2</c:v>
                </c:pt>
                <c:pt idx="5707">
                  <c:v>6.5914351851851849E-2</c:v>
                </c:pt>
                <c:pt idx="5708">
                  <c:v>6.5925925925925929E-2</c:v>
                </c:pt>
                <c:pt idx="5709">
                  <c:v>6.5937499999999996E-2</c:v>
                </c:pt>
                <c:pt idx="5710">
                  <c:v>6.5949074074074077E-2</c:v>
                </c:pt>
                <c:pt idx="5711">
                  <c:v>6.5960648148148157E-2</c:v>
                </c:pt>
                <c:pt idx="5712">
                  <c:v>6.5972222222222224E-2</c:v>
                </c:pt>
                <c:pt idx="5713">
                  <c:v>6.598379629629629E-2</c:v>
                </c:pt>
                <c:pt idx="5714">
                  <c:v>6.5995370370370371E-2</c:v>
                </c:pt>
                <c:pt idx="5715">
                  <c:v>6.6006944444444438E-2</c:v>
                </c:pt>
                <c:pt idx="5716">
                  <c:v>6.6018518518518518E-2</c:v>
                </c:pt>
                <c:pt idx="5717">
                  <c:v>6.6030092592592585E-2</c:v>
                </c:pt>
                <c:pt idx="5718">
                  <c:v>6.6041666666666665E-2</c:v>
                </c:pt>
                <c:pt idx="5719">
                  <c:v>6.6053240740740746E-2</c:v>
                </c:pt>
                <c:pt idx="5720">
                  <c:v>6.6064814814814812E-2</c:v>
                </c:pt>
                <c:pt idx="5721">
                  <c:v>6.6076388888888893E-2</c:v>
                </c:pt>
                <c:pt idx="5722">
                  <c:v>6.6087962962962959E-2</c:v>
                </c:pt>
                <c:pt idx="5723">
                  <c:v>6.609953703703704E-2</c:v>
                </c:pt>
                <c:pt idx="5724">
                  <c:v>6.6111111111111107E-2</c:v>
                </c:pt>
                <c:pt idx="5725">
                  <c:v>6.6122685185185187E-2</c:v>
                </c:pt>
                <c:pt idx="5726">
                  <c:v>6.6134259259259254E-2</c:v>
                </c:pt>
                <c:pt idx="5727">
                  <c:v>6.6145833333333334E-2</c:v>
                </c:pt>
                <c:pt idx="5728">
                  <c:v>6.6157407407407401E-2</c:v>
                </c:pt>
                <c:pt idx="5729">
                  <c:v>6.6168981481481481E-2</c:v>
                </c:pt>
                <c:pt idx="5730">
                  <c:v>6.6180555555555562E-2</c:v>
                </c:pt>
                <c:pt idx="5731">
                  <c:v>6.6192129629629629E-2</c:v>
                </c:pt>
                <c:pt idx="5732">
                  <c:v>6.6203703703703709E-2</c:v>
                </c:pt>
                <c:pt idx="5733">
                  <c:v>6.621527777777779E-2</c:v>
                </c:pt>
                <c:pt idx="5734">
                  <c:v>6.6226851851851856E-2</c:v>
                </c:pt>
                <c:pt idx="5735">
                  <c:v>6.6238425925925923E-2</c:v>
                </c:pt>
                <c:pt idx="5736">
                  <c:v>6.6249999999999989E-2</c:v>
                </c:pt>
                <c:pt idx="5737">
                  <c:v>6.626157407407407E-2</c:v>
                </c:pt>
                <c:pt idx="5738">
                  <c:v>6.627314814814815E-2</c:v>
                </c:pt>
                <c:pt idx="5739">
                  <c:v>6.6284722222222217E-2</c:v>
                </c:pt>
                <c:pt idx="5740">
                  <c:v>6.6296296296296298E-2</c:v>
                </c:pt>
                <c:pt idx="5741">
                  <c:v>6.6307870370370378E-2</c:v>
                </c:pt>
                <c:pt idx="5742">
                  <c:v>6.6319444444444445E-2</c:v>
                </c:pt>
                <c:pt idx="5743">
                  <c:v>6.6331018518518511E-2</c:v>
                </c:pt>
                <c:pt idx="5744">
                  <c:v>6.6342592592592592E-2</c:v>
                </c:pt>
                <c:pt idx="5745">
                  <c:v>6.6354166666666659E-2</c:v>
                </c:pt>
                <c:pt idx="5746">
                  <c:v>6.6365740740740739E-2</c:v>
                </c:pt>
                <c:pt idx="5747">
                  <c:v>6.6377314814814806E-2</c:v>
                </c:pt>
                <c:pt idx="5748">
                  <c:v>6.6388888888888886E-2</c:v>
                </c:pt>
                <c:pt idx="5749">
                  <c:v>6.6400462962962967E-2</c:v>
                </c:pt>
                <c:pt idx="5750">
                  <c:v>6.6412037037037033E-2</c:v>
                </c:pt>
                <c:pt idx="5751">
                  <c:v>6.6423611111111114E-2</c:v>
                </c:pt>
                <c:pt idx="5752">
                  <c:v>6.6435185185185194E-2</c:v>
                </c:pt>
                <c:pt idx="5753">
                  <c:v>6.6446759259259261E-2</c:v>
                </c:pt>
                <c:pt idx="5754">
                  <c:v>6.6458333333333341E-2</c:v>
                </c:pt>
                <c:pt idx="5755">
                  <c:v>6.6469907407407408E-2</c:v>
                </c:pt>
                <c:pt idx="5756">
                  <c:v>6.6481481481481489E-2</c:v>
                </c:pt>
                <c:pt idx="5757">
                  <c:v>6.6493055555555555E-2</c:v>
                </c:pt>
                <c:pt idx="5758">
                  <c:v>6.6504629629629622E-2</c:v>
                </c:pt>
                <c:pt idx="5759">
                  <c:v>6.6516203703703702E-2</c:v>
                </c:pt>
                <c:pt idx="5760">
                  <c:v>6.6527777777777783E-2</c:v>
                </c:pt>
                <c:pt idx="5761">
                  <c:v>6.653935185185185E-2</c:v>
                </c:pt>
                <c:pt idx="5762">
                  <c:v>6.655092592592593E-2</c:v>
                </c:pt>
                <c:pt idx="5763">
                  <c:v>6.6562500000000011E-2</c:v>
                </c:pt>
                <c:pt idx="5764">
                  <c:v>6.6574074074074077E-2</c:v>
                </c:pt>
                <c:pt idx="5765">
                  <c:v>6.6585648148148144E-2</c:v>
                </c:pt>
                <c:pt idx="5766">
                  <c:v>6.659722222222221E-2</c:v>
                </c:pt>
                <c:pt idx="5767">
                  <c:v>6.6608796296296291E-2</c:v>
                </c:pt>
                <c:pt idx="5768">
                  <c:v>6.6620370370370371E-2</c:v>
                </c:pt>
                <c:pt idx="5769">
                  <c:v>6.6631944444444438E-2</c:v>
                </c:pt>
                <c:pt idx="5770">
                  <c:v>6.6643518518518519E-2</c:v>
                </c:pt>
                <c:pt idx="5771">
                  <c:v>6.6655092592592599E-2</c:v>
                </c:pt>
                <c:pt idx="5772">
                  <c:v>6.6666666666666666E-2</c:v>
                </c:pt>
                <c:pt idx="5773">
                  <c:v>6.6678240740740746E-2</c:v>
                </c:pt>
                <c:pt idx="5774">
                  <c:v>6.6689814814814813E-2</c:v>
                </c:pt>
                <c:pt idx="5775">
                  <c:v>6.6701388888888893E-2</c:v>
                </c:pt>
                <c:pt idx="5776">
                  <c:v>6.671296296296296E-2</c:v>
                </c:pt>
                <c:pt idx="5777">
                  <c:v>6.6724537037037041E-2</c:v>
                </c:pt>
                <c:pt idx="5778">
                  <c:v>6.6736111111111107E-2</c:v>
                </c:pt>
                <c:pt idx="5779">
                  <c:v>6.6747685185185188E-2</c:v>
                </c:pt>
                <c:pt idx="5780">
                  <c:v>6.6759259259259254E-2</c:v>
                </c:pt>
                <c:pt idx="5781">
                  <c:v>6.6770833333333335E-2</c:v>
                </c:pt>
                <c:pt idx="5782">
                  <c:v>6.6782407407407415E-2</c:v>
                </c:pt>
                <c:pt idx="5783">
                  <c:v>6.6793981481481482E-2</c:v>
                </c:pt>
                <c:pt idx="5784">
                  <c:v>6.6805555555555562E-2</c:v>
                </c:pt>
                <c:pt idx="5785">
                  <c:v>6.6817129629629629E-2</c:v>
                </c:pt>
                <c:pt idx="5786">
                  <c:v>6.682870370370371E-2</c:v>
                </c:pt>
                <c:pt idx="5787">
                  <c:v>6.6840277777777776E-2</c:v>
                </c:pt>
                <c:pt idx="5788">
                  <c:v>6.6851851851851843E-2</c:v>
                </c:pt>
                <c:pt idx="5789">
                  <c:v>6.6863425925925923E-2</c:v>
                </c:pt>
                <c:pt idx="5790">
                  <c:v>6.6875000000000004E-2</c:v>
                </c:pt>
                <c:pt idx="5791">
                  <c:v>6.6886574074074071E-2</c:v>
                </c:pt>
                <c:pt idx="5792">
                  <c:v>6.6898148148148151E-2</c:v>
                </c:pt>
                <c:pt idx="5793">
                  <c:v>6.6909722222222232E-2</c:v>
                </c:pt>
                <c:pt idx="5794">
                  <c:v>6.6921296296296298E-2</c:v>
                </c:pt>
                <c:pt idx="5795">
                  <c:v>6.6932870370370365E-2</c:v>
                </c:pt>
                <c:pt idx="5796">
                  <c:v>6.6944444444444445E-2</c:v>
                </c:pt>
                <c:pt idx="5797">
                  <c:v>6.6956018518518512E-2</c:v>
                </c:pt>
                <c:pt idx="5798">
                  <c:v>6.6967592592592592E-2</c:v>
                </c:pt>
                <c:pt idx="5799">
                  <c:v>6.6979166666666659E-2</c:v>
                </c:pt>
                <c:pt idx="5800">
                  <c:v>6.699074074074074E-2</c:v>
                </c:pt>
                <c:pt idx="5801">
                  <c:v>6.700231481481482E-2</c:v>
                </c:pt>
                <c:pt idx="5802">
                  <c:v>6.7013888888888887E-2</c:v>
                </c:pt>
                <c:pt idx="5803">
                  <c:v>6.7025462962962967E-2</c:v>
                </c:pt>
                <c:pt idx="5804">
                  <c:v>6.7037037037037034E-2</c:v>
                </c:pt>
                <c:pt idx="5805">
                  <c:v>6.7048611111111114E-2</c:v>
                </c:pt>
                <c:pt idx="5806">
                  <c:v>6.7060185185185181E-2</c:v>
                </c:pt>
                <c:pt idx="5807">
                  <c:v>6.7071759259259262E-2</c:v>
                </c:pt>
                <c:pt idx="5808">
                  <c:v>6.7083333333333328E-2</c:v>
                </c:pt>
                <c:pt idx="5809">
                  <c:v>6.7094907407407409E-2</c:v>
                </c:pt>
                <c:pt idx="5810">
                  <c:v>6.7106481481481475E-2</c:v>
                </c:pt>
                <c:pt idx="5811">
                  <c:v>6.7118055555555556E-2</c:v>
                </c:pt>
                <c:pt idx="5812">
                  <c:v>6.7129629629629636E-2</c:v>
                </c:pt>
                <c:pt idx="5813">
                  <c:v>6.7141203703703703E-2</c:v>
                </c:pt>
                <c:pt idx="5814">
                  <c:v>6.7152777777777783E-2</c:v>
                </c:pt>
                <c:pt idx="5815">
                  <c:v>6.7164351851851864E-2</c:v>
                </c:pt>
                <c:pt idx="5816">
                  <c:v>6.7175925925925931E-2</c:v>
                </c:pt>
                <c:pt idx="5817">
                  <c:v>6.7187499999999997E-2</c:v>
                </c:pt>
                <c:pt idx="5818">
                  <c:v>6.7199074074074064E-2</c:v>
                </c:pt>
                <c:pt idx="5819">
                  <c:v>6.7210648148148144E-2</c:v>
                </c:pt>
                <c:pt idx="5820">
                  <c:v>6.7222222222222225E-2</c:v>
                </c:pt>
                <c:pt idx="5821">
                  <c:v>6.7233796296296292E-2</c:v>
                </c:pt>
                <c:pt idx="5822">
                  <c:v>6.7245370370370372E-2</c:v>
                </c:pt>
                <c:pt idx="5823">
                  <c:v>6.7256944444444453E-2</c:v>
                </c:pt>
                <c:pt idx="5824">
                  <c:v>6.7268518518518519E-2</c:v>
                </c:pt>
                <c:pt idx="5825">
                  <c:v>6.7280092592592586E-2</c:v>
                </c:pt>
                <c:pt idx="5826">
                  <c:v>6.7291666666666666E-2</c:v>
                </c:pt>
                <c:pt idx="5827">
                  <c:v>6.7303240740740733E-2</c:v>
                </c:pt>
                <c:pt idx="5828">
                  <c:v>6.7314814814814813E-2</c:v>
                </c:pt>
                <c:pt idx="5829">
                  <c:v>6.732638888888888E-2</c:v>
                </c:pt>
                <c:pt idx="5830">
                  <c:v>6.7337962962962961E-2</c:v>
                </c:pt>
                <c:pt idx="5831">
                  <c:v>6.7349537037037041E-2</c:v>
                </c:pt>
                <c:pt idx="5832">
                  <c:v>6.7361111111111108E-2</c:v>
                </c:pt>
                <c:pt idx="5833">
                  <c:v>6.7372685185185188E-2</c:v>
                </c:pt>
                <c:pt idx="5834">
                  <c:v>6.7384259259259269E-2</c:v>
                </c:pt>
                <c:pt idx="5835">
                  <c:v>6.7395833333333335E-2</c:v>
                </c:pt>
                <c:pt idx="5836">
                  <c:v>6.7407407407407416E-2</c:v>
                </c:pt>
                <c:pt idx="5837">
                  <c:v>6.7418981481481483E-2</c:v>
                </c:pt>
                <c:pt idx="5838">
                  <c:v>6.7430555555555563E-2</c:v>
                </c:pt>
                <c:pt idx="5839">
                  <c:v>6.744212962962963E-2</c:v>
                </c:pt>
                <c:pt idx="5840">
                  <c:v>6.7453703703703696E-2</c:v>
                </c:pt>
                <c:pt idx="5841">
                  <c:v>6.7465277777777777E-2</c:v>
                </c:pt>
                <c:pt idx="5842">
                  <c:v>6.7476851851851857E-2</c:v>
                </c:pt>
                <c:pt idx="5843">
                  <c:v>6.7488425925925924E-2</c:v>
                </c:pt>
                <c:pt idx="5844">
                  <c:v>6.7500000000000004E-2</c:v>
                </c:pt>
                <c:pt idx="5845">
                  <c:v>6.7511574074074085E-2</c:v>
                </c:pt>
                <c:pt idx="5846">
                  <c:v>6.7523148148148152E-2</c:v>
                </c:pt>
                <c:pt idx="5847">
                  <c:v>6.7534722222222218E-2</c:v>
                </c:pt>
                <c:pt idx="5848">
                  <c:v>6.7546296296296285E-2</c:v>
                </c:pt>
                <c:pt idx="5849">
                  <c:v>6.7557870370370365E-2</c:v>
                </c:pt>
                <c:pt idx="5850">
                  <c:v>6.7569444444444446E-2</c:v>
                </c:pt>
                <c:pt idx="5851">
                  <c:v>6.7581018518518512E-2</c:v>
                </c:pt>
                <c:pt idx="5852">
                  <c:v>6.7592592592592593E-2</c:v>
                </c:pt>
                <c:pt idx="5853">
                  <c:v>6.7604166666666674E-2</c:v>
                </c:pt>
                <c:pt idx="5854">
                  <c:v>6.761574074074074E-2</c:v>
                </c:pt>
                <c:pt idx="5855">
                  <c:v>6.7627314814814821E-2</c:v>
                </c:pt>
                <c:pt idx="5856">
                  <c:v>6.7638888888888887E-2</c:v>
                </c:pt>
                <c:pt idx="5857">
                  <c:v>6.7650462962962968E-2</c:v>
                </c:pt>
                <c:pt idx="5858">
                  <c:v>6.7662037037037034E-2</c:v>
                </c:pt>
                <c:pt idx="5859">
                  <c:v>6.7673611111111115E-2</c:v>
                </c:pt>
                <c:pt idx="5860">
                  <c:v>6.7685185185185182E-2</c:v>
                </c:pt>
                <c:pt idx="5861">
                  <c:v>6.7696759259259262E-2</c:v>
                </c:pt>
                <c:pt idx="5862">
                  <c:v>6.7708333333333329E-2</c:v>
                </c:pt>
                <c:pt idx="5863">
                  <c:v>6.7719907407407409E-2</c:v>
                </c:pt>
                <c:pt idx="5864">
                  <c:v>6.773148148148149E-2</c:v>
                </c:pt>
                <c:pt idx="5865">
                  <c:v>6.7743055555555556E-2</c:v>
                </c:pt>
                <c:pt idx="5866">
                  <c:v>6.7754629629629637E-2</c:v>
                </c:pt>
                <c:pt idx="5867">
                  <c:v>6.7766203703703703E-2</c:v>
                </c:pt>
                <c:pt idx="5868">
                  <c:v>6.7777777777777784E-2</c:v>
                </c:pt>
                <c:pt idx="5869">
                  <c:v>6.7789351851851851E-2</c:v>
                </c:pt>
                <c:pt idx="5870">
                  <c:v>6.7800925925925917E-2</c:v>
                </c:pt>
                <c:pt idx="5871">
                  <c:v>6.7812499999999998E-2</c:v>
                </c:pt>
                <c:pt idx="5872">
                  <c:v>6.7824074074074078E-2</c:v>
                </c:pt>
                <c:pt idx="5873">
                  <c:v>6.7835648148148145E-2</c:v>
                </c:pt>
                <c:pt idx="5874">
                  <c:v>6.7847222222222225E-2</c:v>
                </c:pt>
                <c:pt idx="5875">
                  <c:v>6.7858796296296306E-2</c:v>
                </c:pt>
                <c:pt idx="5876">
                  <c:v>6.7870370370370373E-2</c:v>
                </c:pt>
                <c:pt idx="5877">
                  <c:v>6.7881944444444439E-2</c:v>
                </c:pt>
                <c:pt idx="5878">
                  <c:v>6.789351851851852E-2</c:v>
                </c:pt>
                <c:pt idx="5879">
                  <c:v>6.7905092592592586E-2</c:v>
                </c:pt>
                <c:pt idx="5880">
                  <c:v>6.7916666666666667E-2</c:v>
                </c:pt>
                <c:pt idx="5881">
                  <c:v>6.7928240740740733E-2</c:v>
                </c:pt>
                <c:pt idx="5882">
                  <c:v>6.7939814814814814E-2</c:v>
                </c:pt>
                <c:pt idx="5883">
                  <c:v>6.7951388888888895E-2</c:v>
                </c:pt>
                <c:pt idx="5884">
                  <c:v>6.7962962962962961E-2</c:v>
                </c:pt>
                <c:pt idx="5885">
                  <c:v>6.7974537037037042E-2</c:v>
                </c:pt>
                <c:pt idx="5886">
                  <c:v>6.7986111111111108E-2</c:v>
                </c:pt>
                <c:pt idx="5887">
                  <c:v>6.7997685185185189E-2</c:v>
                </c:pt>
                <c:pt idx="5888">
                  <c:v>6.8009259259259255E-2</c:v>
                </c:pt>
                <c:pt idx="5889">
                  <c:v>6.8020833333333336E-2</c:v>
                </c:pt>
                <c:pt idx="5890">
                  <c:v>6.8032407407407403E-2</c:v>
                </c:pt>
                <c:pt idx="5891">
                  <c:v>6.8043981481481483E-2</c:v>
                </c:pt>
                <c:pt idx="5892">
                  <c:v>6.805555555555555E-2</c:v>
                </c:pt>
                <c:pt idx="5893">
                  <c:v>6.806712962962963E-2</c:v>
                </c:pt>
                <c:pt idx="5894">
                  <c:v>6.8078703703703711E-2</c:v>
                </c:pt>
                <c:pt idx="5895">
                  <c:v>6.8090277777777777E-2</c:v>
                </c:pt>
                <c:pt idx="5896">
                  <c:v>6.8101851851851858E-2</c:v>
                </c:pt>
                <c:pt idx="5897">
                  <c:v>6.8113425925925938E-2</c:v>
                </c:pt>
                <c:pt idx="5898">
                  <c:v>6.8125000000000005E-2</c:v>
                </c:pt>
                <c:pt idx="5899">
                  <c:v>6.8136574074074072E-2</c:v>
                </c:pt>
                <c:pt idx="5900">
                  <c:v>6.8148148148148138E-2</c:v>
                </c:pt>
                <c:pt idx="5901">
                  <c:v>6.8159722222222219E-2</c:v>
                </c:pt>
                <c:pt idx="5902">
                  <c:v>6.8171296296296299E-2</c:v>
                </c:pt>
                <c:pt idx="5903">
                  <c:v>6.8182870370370366E-2</c:v>
                </c:pt>
                <c:pt idx="5904">
                  <c:v>6.8194444444444446E-2</c:v>
                </c:pt>
                <c:pt idx="5905">
                  <c:v>6.8206018518518527E-2</c:v>
                </c:pt>
                <c:pt idx="5906">
                  <c:v>6.8217592592592594E-2</c:v>
                </c:pt>
                <c:pt idx="5907">
                  <c:v>6.822916666666666E-2</c:v>
                </c:pt>
                <c:pt idx="5908">
                  <c:v>6.8240740740740741E-2</c:v>
                </c:pt>
                <c:pt idx="5909">
                  <c:v>6.8252314814814807E-2</c:v>
                </c:pt>
                <c:pt idx="5910">
                  <c:v>6.8263888888888888E-2</c:v>
                </c:pt>
                <c:pt idx="5911">
                  <c:v>6.8275462962962954E-2</c:v>
                </c:pt>
                <c:pt idx="5912">
                  <c:v>6.8287037037037035E-2</c:v>
                </c:pt>
                <c:pt idx="5913">
                  <c:v>6.8298611111111115E-2</c:v>
                </c:pt>
                <c:pt idx="5914">
                  <c:v>6.8310185185185182E-2</c:v>
                </c:pt>
                <c:pt idx="5915">
                  <c:v>6.8321759259259263E-2</c:v>
                </c:pt>
                <c:pt idx="5916">
                  <c:v>6.8333333333333343E-2</c:v>
                </c:pt>
                <c:pt idx="5917">
                  <c:v>6.834490740740741E-2</c:v>
                </c:pt>
                <c:pt idx="5918">
                  <c:v>6.8356481481481476E-2</c:v>
                </c:pt>
                <c:pt idx="5919">
                  <c:v>6.8368055555555557E-2</c:v>
                </c:pt>
                <c:pt idx="5920">
                  <c:v>6.8379629629629637E-2</c:v>
                </c:pt>
                <c:pt idx="5921">
                  <c:v>6.8391203703703704E-2</c:v>
                </c:pt>
                <c:pt idx="5922">
                  <c:v>6.8402777777777771E-2</c:v>
                </c:pt>
                <c:pt idx="5923">
                  <c:v>6.8414351851851851E-2</c:v>
                </c:pt>
                <c:pt idx="5924">
                  <c:v>6.8425925925925932E-2</c:v>
                </c:pt>
                <c:pt idx="5925">
                  <c:v>6.8437499999999998E-2</c:v>
                </c:pt>
                <c:pt idx="5926">
                  <c:v>6.8449074074074079E-2</c:v>
                </c:pt>
                <c:pt idx="5927">
                  <c:v>6.8460648148148159E-2</c:v>
                </c:pt>
                <c:pt idx="5928">
                  <c:v>6.8472222222222226E-2</c:v>
                </c:pt>
                <c:pt idx="5929">
                  <c:v>6.8483796296296293E-2</c:v>
                </c:pt>
                <c:pt idx="5930">
                  <c:v>6.8495370370370359E-2</c:v>
                </c:pt>
                <c:pt idx="5931">
                  <c:v>6.850694444444444E-2</c:v>
                </c:pt>
                <c:pt idx="5932">
                  <c:v>6.851851851851852E-2</c:v>
                </c:pt>
                <c:pt idx="5933">
                  <c:v>6.8530092592592587E-2</c:v>
                </c:pt>
                <c:pt idx="5934">
                  <c:v>6.8541666666666667E-2</c:v>
                </c:pt>
                <c:pt idx="5935">
                  <c:v>6.8553240740740748E-2</c:v>
                </c:pt>
                <c:pt idx="5936">
                  <c:v>6.8564814814814815E-2</c:v>
                </c:pt>
                <c:pt idx="5937">
                  <c:v>6.8576388888888895E-2</c:v>
                </c:pt>
                <c:pt idx="5938">
                  <c:v>6.8587962962962962E-2</c:v>
                </c:pt>
                <c:pt idx="5939">
                  <c:v>6.8599537037037042E-2</c:v>
                </c:pt>
                <c:pt idx="5940">
                  <c:v>6.8611111111111109E-2</c:v>
                </c:pt>
                <c:pt idx="5941">
                  <c:v>6.8622685185185189E-2</c:v>
                </c:pt>
                <c:pt idx="5942">
                  <c:v>6.8634259259259256E-2</c:v>
                </c:pt>
                <c:pt idx="5943">
                  <c:v>6.8645833333333336E-2</c:v>
                </c:pt>
                <c:pt idx="5944">
                  <c:v>6.8657407407407403E-2</c:v>
                </c:pt>
                <c:pt idx="5945">
                  <c:v>6.8668981481481484E-2</c:v>
                </c:pt>
                <c:pt idx="5946">
                  <c:v>6.8680555555555564E-2</c:v>
                </c:pt>
                <c:pt idx="5947">
                  <c:v>6.8692129629629631E-2</c:v>
                </c:pt>
                <c:pt idx="5948">
                  <c:v>6.8703703703703697E-2</c:v>
                </c:pt>
                <c:pt idx="5949">
                  <c:v>6.8715277777777778E-2</c:v>
                </c:pt>
                <c:pt idx="5950">
                  <c:v>6.8726851851851858E-2</c:v>
                </c:pt>
                <c:pt idx="5951">
                  <c:v>6.8738425925925925E-2</c:v>
                </c:pt>
                <c:pt idx="5952">
                  <c:v>6.8749999999999992E-2</c:v>
                </c:pt>
                <c:pt idx="5953">
                  <c:v>6.8761574074074072E-2</c:v>
                </c:pt>
                <c:pt idx="5954">
                  <c:v>6.8773148148148153E-2</c:v>
                </c:pt>
                <c:pt idx="5955">
                  <c:v>6.8784722222222219E-2</c:v>
                </c:pt>
                <c:pt idx="5956">
                  <c:v>6.87962962962963E-2</c:v>
                </c:pt>
                <c:pt idx="5957">
                  <c:v>6.880787037037038E-2</c:v>
                </c:pt>
                <c:pt idx="5958">
                  <c:v>6.8819444444444447E-2</c:v>
                </c:pt>
                <c:pt idx="5959">
                  <c:v>6.8831018518518514E-2</c:v>
                </c:pt>
                <c:pt idx="5960">
                  <c:v>6.8842592592592594E-2</c:v>
                </c:pt>
                <c:pt idx="5961">
                  <c:v>6.8854166666666661E-2</c:v>
                </c:pt>
                <c:pt idx="5962">
                  <c:v>6.8865740740740741E-2</c:v>
                </c:pt>
                <c:pt idx="5963">
                  <c:v>6.8877314814814808E-2</c:v>
                </c:pt>
                <c:pt idx="5964">
                  <c:v>6.8888888888888888E-2</c:v>
                </c:pt>
                <c:pt idx="5965">
                  <c:v>6.8900462962962969E-2</c:v>
                </c:pt>
                <c:pt idx="5966">
                  <c:v>6.8912037037037036E-2</c:v>
                </c:pt>
                <c:pt idx="5967">
                  <c:v>6.8923611111111116E-2</c:v>
                </c:pt>
                <c:pt idx="5968">
                  <c:v>6.8935185185185183E-2</c:v>
                </c:pt>
                <c:pt idx="5969">
                  <c:v>6.8946759259259263E-2</c:v>
                </c:pt>
                <c:pt idx="5970">
                  <c:v>6.895833333333333E-2</c:v>
                </c:pt>
                <c:pt idx="5971">
                  <c:v>6.896990740740741E-2</c:v>
                </c:pt>
                <c:pt idx="5972">
                  <c:v>6.8981481481481477E-2</c:v>
                </c:pt>
                <c:pt idx="5973">
                  <c:v>6.8993055555555557E-2</c:v>
                </c:pt>
                <c:pt idx="5974">
                  <c:v>6.9004629629629624E-2</c:v>
                </c:pt>
                <c:pt idx="5975">
                  <c:v>6.9016203703703705E-2</c:v>
                </c:pt>
                <c:pt idx="5976">
                  <c:v>6.9027777777777785E-2</c:v>
                </c:pt>
                <c:pt idx="5977">
                  <c:v>6.9039351851851852E-2</c:v>
                </c:pt>
                <c:pt idx="5978">
                  <c:v>6.9050925925925918E-2</c:v>
                </c:pt>
                <c:pt idx="5979">
                  <c:v>6.9062500000000013E-2</c:v>
                </c:pt>
                <c:pt idx="5980">
                  <c:v>6.9074074074074079E-2</c:v>
                </c:pt>
                <c:pt idx="5981">
                  <c:v>6.9085648148148146E-2</c:v>
                </c:pt>
                <c:pt idx="5982">
                  <c:v>6.9097222222222213E-2</c:v>
                </c:pt>
                <c:pt idx="5983">
                  <c:v>6.9108796296296293E-2</c:v>
                </c:pt>
                <c:pt idx="5984">
                  <c:v>6.9120370370370374E-2</c:v>
                </c:pt>
                <c:pt idx="5985">
                  <c:v>6.913194444444444E-2</c:v>
                </c:pt>
                <c:pt idx="5986">
                  <c:v>6.9143518518518521E-2</c:v>
                </c:pt>
                <c:pt idx="5987">
                  <c:v>6.9155092592592601E-2</c:v>
                </c:pt>
                <c:pt idx="5988">
                  <c:v>6.9166666666666668E-2</c:v>
                </c:pt>
                <c:pt idx="5989">
                  <c:v>6.9178240740740735E-2</c:v>
                </c:pt>
                <c:pt idx="5990">
                  <c:v>6.9189814814814815E-2</c:v>
                </c:pt>
                <c:pt idx="5991">
                  <c:v>6.9201388888888882E-2</c:v>
                </c:pt>
                <c:pt idx="5992">
                  <c:v>6.9212962962962962E-2</c:v>
                </c:pt>
                <c:pt idx="5993">
                  <c:v>6.9224537037037029E-2</c:v>
                </c:pt>
                <c:pt idx="5994">
                  <c:v>6.9236111111111109E-2</c:v>
                </c:pt>
                <c:pt idx="5995">
                  <c:v>6.924768518518519E-2</c:v>
                </c:pt>
                <c:pt idx="5996">
                  <c:v>6.9259259259259257E-2</c:v>
                </c:pt>
                <c:pt idx="5997">
                  <c:v>6.9270833333333337E-2</c:v>
                </c:pt>
                <c:pt idx="5998">
                  <c:v>6.9282407407407418E-2</c:v>
                </c:pt>
                <c:pt idx="5999">
                  <c:v>6.9293981481481484E-2</c:v>
                </c:pt>
                <c:pt idx="6000">
                  <c:v>6.9305555555555551E-2</c:v>
                </c:pt>
                <c:pt idx="6001">
                  <c:v>6.9317129629629631E-2</c:v>
                </c:pt>
                <c:pt idx="6002">
                  <c:v>6.9328703703703712E-2</c:v>
                </c:pt>
                <c:pt idx="6003">
                  <c:v>6.9340277777777778E-2</c:v>
                </c:pt>
                <c:pt idx="6004">
                  <c:v>6.9351851851851845E-2</c:v>
                </c:pt>
                <c:pt idx="6005">
                  <c:v>6.9363425925925926E-2</c:v>
                </c:pt>
                <c:pt idx="6006">
                  <c:v>6.9375000000000006E-2</c:v>
                </c:pt>
                <c:pt idx="6007">
                  <c:v>6.9386574074074073E-2</c:v>
                </c:pt>
                <c:pt idx="6008">
                  <c:v>6.9398148148148139E-2</c:v>
                </c:pt>
                <c:pt idx="6009">
                  <c:v>6.9409722222222234E-2</c:v>
                </c:pt>
                <c:pt idx="6010">
                  <c:v>6.94212962962963E-2</c:v>
                </c:pt>
                <c:pt idx="6011">
                  <c:v>6.9432870370370367E-2</c:v>
                </c:pt>
                <c:pt idx="6012">
                  <c:v>6.9444444444444434E-2</c:v>
                </c:pt>
                <c:pt idx="6013">
                  <c:v>6.9456018518518514E-2</c:v>
                </c:pt>
                <c:pt idx="6014">
                  <c:v>6.9467592592592595E-2</c:v>
                </c:pt>
                <c:pt idx="6015">
                  <c:v>6.9479166666666661E-2</c:v>
                </c:pt>
                <c:pt idx="6016">
                  <c:v>6.9490740740740742E-2</c:v>
                </c:pt>
                <c:pt idx="6017">
                  <c:v>6.9502314814814822E-2</c:v>
                </c:pt>
                <c:pt idx="6018">
                  <c:v>6.9513888888888889E-2</c:v>
                </c:pt>
                <c:pt idx="6019">
                  <c:v>6.9525462962962969E-2</c:v>
                </c:pt>
                <c:pt idx="6020">
                  <c:v>6.9537037037037036E-2</c:v>
                </c:pt>
                <c:pt idx="6021">
                  <c:v>6.9548611111111117E-2</c:v>
                </c:pt>
                <c:pt idx="6022">
                  <c:v>6.9560185185185183E-2</c:v>
                </c:pt>
                <c:pt idx="6023">
                  <c:v>6.957175925925925E-2</c:v>
                </c:pt>
                <c:pt idx="6024">
                  <c:v>6.958333333333333E-2</c:v>
                </c:pt>
                <c:pt idx="6025">
                  <c:v>6.9594907407407411E-2</c:v>
                </c:pt>
                <c:pt idx="6026">
                  <c:v>6.9606481481481478E-2</c:v>
                </c:pt>
                <c:pt idx="6027">
                  <c:v>6.9618055555555558E-2</c:v>
                </c:pt>
                <c:pt idx="6028">
                  <c:v>6.9629629629629639E-2</c:v>
                </c:pt>
                <c:pt idx="6029">
                  <c:v>6.9641203703703705E-2</c:v>
                </c:pt>
                <c:pt idx="6030">
                  <c:v>6.9652777777777772E-2</c:v>
                </c:pt>
                <c:pt idx="6031">
                  <c:v>6.9664351851851852E-2</c:v>
                </c:pt>
                <c:pt idx="6032">
                  <c:v>6.9675925925925933E-2</c:v>
                </c:pt>
                <c:pt idx="6033">
                  <c:v>6.9687499999999999E-2</c:v>
                </c:pt>
                <c:pt idx="6034">
                  <c:v>6.9699074074074066E-2</c:v>
                </c:pt>
                <c:pt idx="6035">
                  <c:v>6.9710648148148147E-2</c:v>
                </c:pt>
                <c:pt idx="6036">
                  <c:v>6.9722222222222227E-2</c:v>
                </c:pt>
                <c:pt idx="6037">
                  <c:v>6.9733796296296294E-2</c:v>
                </c:pt>
                <c:pt idx="6038">
                  <c:v>6.9745370370370374E-2</c:v>
                </c:pt>
                <c:pt idx="6039">
                  <c:v>6.9756944444444455E-2</c:v>
                </c:pt>
                <c:pt idx="6040">
                  <c:v>6.9768518518518521E-2</c:v>
                </c:pt>
                <c:pt idx="6041">
                  <c:v>6.9768518518518521E-2</c:v>
                </c:pt>
                <c:pt idx="6042">
                  <c:v>6.9791666666666669E-2</c:v>
                </c:pt>
                <c:pt idx="6043">
                  <c:v>6.9791666666666669E-2</c:v>
                </c:pt>
                <c:pt idx="6044">
                  <c:v>6.9803240740740735E-2</c:v>
                </c:pt>
                <c:pt idx="6045">
                  <c:v>6.9814814814814816E-2</c:v>
                </c:pt>
                <c:pt idx="6046">
                  <c:v>6.9826388888888882E-2</c:v>
                </c:pt>
                <c:pt idx="6047">
                  <c:v>6.9837962962962963E-2</c:v>
                </c:pt>
                <c:pt idx="6048">
                  <c:v>6.9849537037037043E-2</c:v>
                </c:pt>
                <c:pt idx="6049">
                  <c:v>6.986111111111111E-2</c:v>
                </c:pt>
                <c:pt idx="6050">
                  <c:v>6.987268518518519E-2</c:v>
                </c:pt>
                <c:pt idx="6051">
                  <c:v>6.9884259259259257E-2</c:v>
                </c:pt>
                <c:pt idx="6052">
                  <c:v>6.9895833333333338E-2</c:v>
                </c:pt>
                <c:pt idx="6053">
                  <c:v>6.9907407407407404E-2</c:v>
                </c:pt>
                <c:pt idx="6054">
                  <c:v>6.9918981481481471E-2</c:v>
                </c:pt>
                <c:pt idx="6055">
                  <c:v>6.9930555555555551E-2</c:v>
                </c:pt>
                <c:pt idx="6056">
                  <c:v>6.9942129629629632E-2</c:v>
                </c:pt>
                <c:pt idx="6057">
                  <c:v>6.9953703703703699E-2</c:v>
                </c:pt>
                <c:pt idx="6058">
                  <c:v>6.9965277777777779E-2</c:v>
                </c:pt>
                <c:pt idx="6059">
                  <c:v>6.997685185185186E-2</c:v>
                </c:pt>
                <c:pt idx="6060">
                  <c:v>6.9988425925925926E-2</c:v>
                </c:pt>
                <c:pt idx="6061">
                  <c:v>6.9999999999999993E-2</c:v>
                </c:pt>
                <c:pt idx="6062">
                  <c:v>7.0011574074074087E-2</c:v>
                </c:pt>
                <c:pt idx="6063">
                  <c:v>7.0023148148148154E-2</c:v>
                </c:pt>
                <c:pt idx="6064">
                  <c:v>7.003472222222222E-2</c:v>
                </c:pt>
                <c:pt idx="6065">
                  <c:v>7.0046296296296287E-2</c:v>
                </c:pt>
                <c:pt idx="6066">
                  <c:v>7.0057870370370368E-2</c:v>
                </c:pt>
                <c:pt idx="6067">
                  <c:v>7.0069444444444448E-2</c:v>
                </c:pt>
                <c:pt idx="6068">
                  <c:v>7.0081018518518515E-2</c:v>
                </c:pt>
                <c:pt idx="6069">
                  <c:v>7.0092592592592595E-2</c:v>
                </c:pt>
                <c:pt idx="6070">
                  <c:v>7.0104166666666676E-2</c:v>
                </c:pt>
                <c:pt idx="6071">
                  <c:v>7.0115740740740742E-2</c:v>
                </c:pt>
                <c:pt idx="6072">
                  <c:v>7.0127314814814809E-2</c:v>
                </c:pt>
                <c:pt idx="6073">
                  <c:v>7.013888888888889E-2</c:v>
                </c:pt>
                <c:pt idx="6074">
                  <c:v>7.0150462962962956E-2</c:v>
                </c:pt>
                <c:pt idx="6075">
                  <c:v>7.0162037037037037E-2</c:v>
                </c:pt>
                <c:pt idx="6076">
                  <c:v>7.0173611111111103E-2</c:v>
                </c:pt>
                <c:pt idx="6077">
                  <c:v>7.0185185185185184E-2</c:v>
                </c:pt>
                <c:pt idx="6078">
                  <c:v>7.0196759259259264E-2</c:v>
                </c:pt>
                <c:pt idx="6079">
                  <c:v>7.0208333333333331E-2</c:v>
                </c:pt>
                <c:pt idx="6080">
                  <c:v>7.0219907407407411E-2</c:v>
                </c:pt>
                <c:pt idx="6081">
                  <c:v>7.0231481481481492E-2</c:v>
                </c:pt>
                <c:pt idx="6082">
                  <c:v>7.0243055555555559E-2</c:v>
                </c:pt>
                <c:pt idx="6083">
                  <c:v>7.0254629629629625E-2</c:v>
                </c:pt>
                <c:pt idx="6084">
                  <c:v>7.0266203703703692E-2</c:v>
                </c:pt>
                <c:pt idx="6085">
                  <c:v>7.0277777777777786E-2</c:v>
                </c:pt>
                <c:pt idx="6086">
                  <c:v>7.0289351851851853E-2</c:v>
                </c:pt>
                <c:pt idx="6087">
                  <c:v>7.0300925925925919E-2</c:v>
                </c:pt>
                <c:pt idx="6088">
                  <c:v>7.03125E-2</c:v>
                </c:pt>
                <c:pt idx="6089">
                  <c:v>7.0324074074074081E-2</c:v>
                </c:pt>
                <c:pt idx="6090">
                  <c:v>7.0335648148148147E-2</c:v>
                </c:pt>
                <c:pt idx="6091">
                  <c:v>7.0347222222222214E-2</c:v>
                </c:pt>
                <c:pt idx="6092">
                  <c:v>7.0358796296296308E-2</c:v>
                </c:pt>
                <c:pt idx="6093">
                  <c:v>7.0370370370370375E-2</c:v>
                </c:pt>
                <c:pt idx="6094">
                  <c:v>7.0381944444444441E-2</c:v>
                </c:pt>
                <c:pt idx="6095">
                  <c:v>7.0393518518518508E-2</c:v>
                </c:pt>
                <c:pt idx="6096">
                  <c:v>7.0405092592592589E-2</c:v>
                </c:pt>
                <c:pt idx="6097">
                  <c:v>7.0416666666666669E-2</c:v>
                </c:pt>
                <c:pt idx="6098">
                  <c:v>7.0428240740740736E-2</c:v>
                </c:pt>
                <c:pt idx="6099">
                  <c:v>7.0439814814814816E-2</c:v>
                </c:pt>
                <c:pt idx="6100">
                  <c:v>7.0451388888888897E-2</c:v>
                </c:pt>
                <c:pt idx="6101">
                  <c:v>7.0462962962962963E-2</c:v>
                </c:pt>
                <c:pt idx="6102">
                  <c:v>7.0474537037037044E-2</c:v>
                </c:pt>
                <c:pt idx="6103">
                  <c:v>7.048611111111111E-2</c:v>
                </c:pt>
                <c:pt idx="6104">
                  <c:v>7.0497685185185191E-2</c:v>
                </c:pt>
                <c:pt idx="6105">
                  <c:v>7.0509259259259258E-2</c:v>
                </c:pt>
                <c:pt idx="6106">
                  <c:v>7.0520833333333324E-2</c:v>
                </c:pt>
                <c:pt idx="6107">
                  <c:v>7.0532407407407405E-2</c:v>
                </c:pt>
                <c:pt idx="6108">
                  <c:v>7.0543981481481485E-2</c:v>
                </c:pt>
                <c:pt idx="6109">
                  <c:v>7.0555555555555552E-2</c:v>
                </c:pt>
                <c:pt idx="6110">
                  <c:v>7.0567129629629632E-2</c:v>
                </c:pt>
                <c:pt idx="6111">
                  <c:v>7.0578703703703713E-2</c:v>
                </c:pt>
                <c:pt idx="6112">
                  <c:v>7.059027777777778E-2</c:v>
                </c:pt>
                <c:pt idx="6113">
                  <c:v>7.0601851851851846E-2</c:v>
                </c:pt>
                <c:pt idx="6114">
                  <c:v>7.0613425925925913E-2</c:v>
                </c:pt>
                <c:pt idx="6115">
                  <c:v>7.0625000000000007E-2</c:v>
                </c:pt>
                <c:pt idx="6116">
                  <c:v>7.0636574074074074E-2</c:v>
                </c:pt>
                <c:pt idx="6117">
                  <c:v>7.064814814814814E-2</c:v>
                </c:pt>
                <c:pt idx="6118">
                  <c:v>7.0659722222222221E-2</c:v>
                </c:pt>
                <c:pt idx="6119">
                  <c:v>7.0671296296296301E-2</c:v>
                </c:pt>
                <c:pt idx="6120">
                  <c:v>7.0682870370370368E-2</c:v>
                </c:pt>
                <c:pt idx="6121">
                  <c:v>7.0694444444444449E-2</c:v>
                </c:pt>
                <c:pt idx="6122">
                  <c:v>7.0706018518518529E-2</c:v>
                </c:pt>
                <c:pt idx="6123">
                  <c:v>7.0717592592592596E-2</c:v>
                </c:pt>
                <c:pt idx="6124">
                  <c:v>7.0729166666666662E-2</c:v>
                </c:pt>
                <c:pt idx="6125">
                  <c:v>7.0740740740740743E-2</c:v>
                </c:pt>
                <c:pt idx="6126">
                  <c:v>7.075231481481481E-2</c:v>
                </c:pt>
                <c:pt idx="6127">
                  <c:v>7.076388888888889E-2</c:v>
                </c:pt>
                <c:pt idx="6128">
                  <c:v>7.0775462962962957E-2</c:v>
                </c:pt>
                <c:pt idx="6129">
                  <c:v>7.0787037037037037E-2</c:v>
                </c:pt>
                <c:pt idx="6130">
                  <c:v>7.0798611111111118E-2</c:v>
                </c:pt>
                <c:pt idx="6131">
                  <c:v>7.0810185185185184E-2</c:v>
                </c:pt>
                <c:pt idx="6132">
                  <c:v>7.0821759259259265E-2</c:v>
                </c:pt>
                <c:pt idx="6133">
                  <c:v>7.0833333333333331E-2</c:v>
                </c:pt>
                <c:pt idx="6134">
                  <c:v>7.0844907407407412E-2</c:v>
                </c:pt>
                <c:pt idx="6135">
                  <c:v>7.0856481481481479E-2</c:v>
                </c:pt>
                <c:pt idx="6136">
                  <c:v>7.0868055555555545E-2</c:v>
                </c:pt>
                <c:pt idx="6137">
                  <c:v>7.0879629629629626E-2</c:v>
                </c:pt>
                <c:pt idx="6138">
                  <c:v>7.0891203703703706E-2</c:v>
                </c:pt>
                <c:pt idx="6139">
                  <c:v>7.0902777777777773E-2</c:v>
                </c:pt>
                <c:pt idx="6140">
                  <c:v>7.0914351851851853E-2</c:v>
                </c:pt>
                <c:pt idx="6141">
                  <c:v>7.0925925925925934E-2</c:v>
                </c:pt>
                <c:pt idx="6142">
                  <c:v>7.0937500000000001E-2</c:v>
                </c:pt>
                <c:pt idx="6143">
                  <c:v>7.0949074074074067E-2</c:v>
                </c:pt>
                <c:pt idx="6144">
                  <c:v>7.0960648148148148E-2</c:v>
                </c:pt>
                <c:pt idx="6145">
                  <c:v>7.0972222222222228E-2</c:v>
                </c:pt>
                <c:pt idx="6146">
                  <c:v>7.0983796296296295E-2</c:v>
                </c:pt>
                <c:pt idx="6147">
                  <c:v>7.0995370370370361E-2</c:v>
                </c:pt>
                <c:pt idx="6148">
                  <c:v>7.1006944444444442E-2</c:v>
                </c:pt>
                <c:pt idx="6149">
                  <c:v>7.1018518518518522E-2</c:v>
                </c:pt>
                <c:pt idx="6150">
                  <c:v>7.1030092592592589E-2</c:v>
                </c:pt>
                <c:pt idx="6151">
                  <c:v>7.104166666666667E-2</c:v>
                </c:pt>
                <c:pt idx="6152">
                  <c:v>7.105324074074075E-2</c:v>
                </c:pt>
                <c:pt idx="6153">
                  <c:v>7.1064814814814817E-2</c:v>
                </c:pt>
                <c:pt idx="6154">
                  <c:v>7.1076388888888883E-2</c:v>
                </c:pt>
                <c:pt idx="6155">
                  <c:v>7.1087962962962964E-2</c:v>
                </c:pt>
                <c:pt idx="6156">
                  <c:v>7.1099537037037031E-2</c:v>
                </c:pt>
                <c:pt idx="6157">
                  <c:v>7.1111111111111111E-2</c:v>
                </c:pt>
                <c:pt idx="6158">
                  <c:v>7.1122685185185178E-2</c:v>
                </c:pt>
                <c:pt idx="6159">
                  <c:v>7.1134259259259258E-2</c:v>
                </c:pt>
                <c:pt idx="6160">
                  <c:v>7.1145833333333339E-2</c:v>
                </c:pt>
                <c:pt idx="6161">
                  <c:v>7.1157407407407405E-2</c:v>
                </c:pt>
                <c:pt idx="6162">
                  <c:v>7.1168981481481486E-2</c:v>
                </c:pt>
                <c:pt idx="6163">
                  <c:v>7.1180555555555566E-2</c:v>
                </c:pt>
                <c:pt idx="6164">
                  <c:v>7.1192129629629633E-2</c:v>
                </c:pt>
                <c:pt idx="6165">
                  <c:v>7.12037037037037E-2</c:v>
                </c:pt>
                <c:pt idx="6166">
                  <c:v>7.1215277777777766E-2</c:v>
                </c:pt>
                <c:pt idx="6167">
                  <c:v>7.1226851851851861E-2</c:v>
                </c:pt>
                <c:pt idx="6168">
                  <c:v>7.1238425925925927E-2</c:v>
                </c:pt>
                <c:pt idx="6169">
                  <c:v>7.1249999999999994E-2</c:v>
                </c:pt>
                <c:pt idx="6170">
                  <c:v>7.1261574074074074E-2</c:v>
                </c:pt>
                <c:pt idx="6171">
                  <c:v>7.1273148148148155E-2</c:v>
                </c:pt>
                <c:pt idx="6172">
                  <c:v>7.1284722222222222E-2</c:v>
                </c:pt>
                <c:pt idx="6173">
                  <c:v>7.1296296296296288E-2</c:v>
                </c:pt>
                <c:pt idx="6174">
                  <c:v>7.1307870370370369E-2</c:v>
                </c:pt>
                <c:pt idx="6175">
                  <c:v>7.1319444444444449E-2</c:v>
                </c:pt>
                <c:pt idx="6176">
                  <c:v>7.1331018518518516E-2</c:v>
                </c:pt>
                <c:pt idx="6177">
                  <c:v>7.1342592592592582E-2</c:v>
                </c:pt>
                <c:pt idx="6178">
                  <c:v>7.1354166666666663E-2</c:v>
                </c:pt>
                <c:pt idx="6179">
                  <c:v>7.1365740740740743E-2</c:v>
                </c:pt>
                <c:pt idx="6180">
                  <c:v>7.137731481481481E-2</c:v>
                </c:pt>
                <c:pt idx="6181">
                  <c:v>7.1388888888888891E-2</c:v>
                </c:pt>
                <c:pt idx="6182">
                  <c:v>7.1400462962962971E-2</c:v>
                </c:pt>
                <c:pt idx="6183">
                  <c:v>7.1412037037037038E-2</c:v>
                </c:pt>
                <c:pt idx="6184">
                  <c:v>7.1423611111111118E-2</c:v>
                </c:pt>
                <c:pt idx="6185">
                  <c:v>7.1435185185185185E-2</c:v>
                </c:pt>
                <c:pt idx="6186">
                  <c:v>7.1446759259259265E-2</c:v>
                </c:pt>
                <c:pt idx="6187">
                  <c:v>7.1458333333333332E-2</c:v>
                </c:pt>
                <c:pt idx="6188">
                  <c:v>7.1469907407407399E-2</c:v>
                </c:pt>
                <c:pt idx="6189">
                  <c:v>7.1481481481481479E-2</c:v>
                </c:pt>
                <c:pt idx="6190">
                  <c:v>7.149305555555556E-2</c:v>
                </c:pt>
                <c:pt idx="6191">
                  <c:v>7.1504629629629626E-2</c:v>
                </c:pt>
                <c:pt idx="6192">
                  <c:v>7.1516203703703707E-2</c:v>
                </c:pt>
                <c:pt idx="6193">
                  <c:v>7.1527777777777787E-2</c:v>
                </c:pt>
                <c:pt idx="6194">
                  <c:v>7.1539351851851854E-2</c:v>
                </c:pt>
                <c:pt idx="6195">
                  <c:v>7.1550925925925921E-2</c:v>
                </c:pt>
                <c:pt idx="6196">
                  <c:v>7.1562499999999987E-2</c:v>
                </c:pt>
                <c:pt idx="6197">
                  <c:v>7.1574074074074082E-2</c:v>
                </c:pt>
                <c:pt idx="6198">
                  <c:v>7.1585648148148148E-2</c:v>
                </c:pt>
                <c:pt idx="6199">
                  <c:v>7.1597222222222215E-2</c:v>
                </c:pt>
                <c:pt idx="6200">
                  <c:v>7.1608796296296295E-2</c:v>
                </c:pt>
                <c:pt idx="6201">
                  <c:v>7.1620370370370376E-2</c:v>
                </c:pt>
                <c:pt idx="6202">
                  <c:v>7.1631944444444443E-2</c:v>
                </c:pt>
                <c:pt idx="6203">
                  <c:v>7.1643518518518523E-2</c:v>
                </c:pt>
                <c:pt idx="6204">
                  <c:v>7.165509259259259E-2</c:v>
                </c:pt>
                <c:pt idx="6205">
                  <c:v>7.166666666666667E-2</c:v>
                </c:pt>
                <c:pt idx="6206">
                  <c:v>7.1678240740740737E-2</c:v>
                </c:pt>
                <c:pt idx="6207">
                  <c:v>7.1689814814814817E-2</c:v>
                </c:pt>
                <c:pt idx="6208">
                  <c:v>7.1701388888888884E-2</c:v>
                </c:pt>
                <c:pt idx="6209">
                  <c:v>7.1712962962962964E-2</c:v>
                </c:pt>
                <c:pt idx="6210">
                  <c:v>7.1724537037037031E-2</c:v>
                </c:pt>
                <c:pt idx="6211">
                  <c:v>7.1736111111111112E-2</c:v>
                </c:pt>
                <c:pt idx="6212">
                  <c:v>7.1747685185185192E-2</c:v>
                </c:pt>
                <c:pt idx="6213">
                  <c:v>7.1759259259259259E-2</c:v>
                </c:pt>
                <c:pt idx="6214">
                  <c:v>7.1770833333333339E-2</c:v>
                </c:pt>
                <c:pt idx="6215">
                  <c:v>7.1782407407407406E-2</c:v>
                </c:pt>
                <c:pt idx="6216">
                  <c:v>7.1793981481481486E-2</c:v>
                </c:pt>
                <c:pt idx="6217">
                  <c:v>7.1805555555555553E-2</c:v>
                </c:pt>
                <c:pt idx="6218">
                  <c:v>7.181712962962962E-2</c:v>
                </c:pt>
                <c:pt idx="6219">
                  <c:v>7.18287037037037E-2</c:v>
                </c:pt>
                <c:pt idx="6220">
                  <c:v>7.1840277777777781E-2</c:v>
                </c:pt>
                <c:pt idx="6221">
                  <c:v>7.1851851851851847E-2</c:v>
                </c:pt>
                <c:pt idx="6222">
                  <c:v>7.1863425925925928E-2</c:v>
                </c:pt>
                <c:pt idx="6223">
                  <c:v>7.1875000000000008E-2</c:v>
                </c:pt>
                <c:pt idx="6224">
                  <c:v>7.1886574074074075E-2</c:v>
                </c:pt>
                <c:pt idx="6225">
                  <c:v>7.1898148148148142E-2</c:v>
                </c:pt>
                <c:pt idx="6226">
                  <c:v>7.1909722222222222E-2</c:v>
                </c:pt>
                <c:pt idx="6227">
                  <c:v>7.1921296296296303E-2</c:v>
                </c:pt>
                <c:pt idx="6228">
                  <c:v>7.1932870370370369E-2</c:v>
                </c:pt>
                <c:pt idx="6229">
                  <c:v>7.1944444444444436E-2</c:v>
                </c:pt>
                <c:pt idx="6230">
                  <c:v>7.1956018518518516E-2</c:v>
                </c:pt>
                <c:pt idx="6231">
                  <c:v>7.1967592592592597E-2</c:v>
                </c:pt>
                <c:pt idx="6232">
                  <c:v>7.1979166666666664E-2</c:v>
                </c:pt>
                <c:pt idx="6233">
                  <c:v>7.1990740740740744E-2</c:v>
                </c:pt>
                <c:pt idx="6234">
                  <c:v>7.2002314814814811E-2</c:v>
                </c:pt>
                <c:pt idx="6235">
                  <c:v>7.2013888888888891E-2</c:v>
                </c:pt>
                <c:pt idx="6236">
                  <c:v>7.2025462962962958E-2</c:v>
                </c:pt>
                <c:pt idx="6237">
                  <c:v>7.2037037037037038E-2</c:v>
                </c:pt>
                <c:pt idx="6238">
                  <c:v>7.2048611111111105E-2</c:v>
                </c:pt>
                <c:pt idx="6239">
                  <c:v>7.2060185185185185E-2</c:v>
                </c:pt>
                <c:pt idx="6240">
                  <c:v>7.2071759259259252E-2</c:v>
                </c:pt>
                <c:pt idx="6241">
                  <c:v>7.2083333333333333E-2</c:v>
                </c:pt>
                <c:pt idx="6242">
                  <c:v>7.2094907407407413E-2</c:v>
                </c:pt>
                <c:pt idx="6243">
                  <c:v>7.210648148148148E-2</c:v>
                </c:pt>
                <c:pt idx="6244">
                  <c:v>7.211805555555556E-2</c:v>
                </c:pt>
                <c:pt idx="6245">
                  <c:v>7.2129629629629641E-2</c:v>
                </c:pt>
                <c:pt idx="6246">
                  <c:v>7.2141203703703707E-2</c:v>
                </c:pt>
                <c:pt idx="6247">
                  <c:v>7.2152777777777774E-2</c:v>
                </c:pt>
                <c:pt idx="6248">
                  <c:v>7.2164351851851841E-2</c:v>
                </c:pt>
                <c:pt idx="6249">
                  <c:v>7.2175925925925921E-2</c:v>
                </c:pt>
                <c:pt idx="6250">
                  <c:v>7.2187500000000002E-2</c:v>
                </c:pt>
                <c:pt idx="6251">
                  <c:v>7.2199074074074068E-2</c:v>
                </c:pt>
                <c:pt idx="6252">
                  <c:v>7.2210648148148149E-2</c:v>
                </c:pt>
                <c:pt idx="6253">
                  <c:v>7.2222222222222229E-2</c:v>
                </c:pt>
                <c:pt idx="6254">
                  <c:v>7.2233796296296296E-2</c:v>
                </c:pt>
                <c:pt idx="6255">
                  <c:v>7.2245370370370363E-2</c:v>
                </c:pt>
                <c:pt idx="6256">
                  <c:v>7.2256944444444443E-2</c:v>
                </c:pt>
                <c:pt idx="6257">
                  <c:v>7.2268518518518524E-2</c:v>
                </c:pt>
                <c:pt idx="6258">
                  <c:v>7.228009259259259E-2</c:v>
                </c:pt>
                <c:pt idx="6259">
                  <c:v>7.2291666666666657E-2</c:v>
                </c:pt>
                <c:pt idx="6260">
                  <c:v>7.2303240740740737E-2</c:v>
                </c:pt>
                <c:pt idx="6261">
                  <c:v>7.2314814814814818E-2</c:v>
                </c:pt>
                <c:pt idx="6262">
                  <c:v>7.2326388888888885E-2</c:v>
                </c:pt>
                <c:pt idx="6263">
                  <c:v>7.2337962962962965E-2</c:v>
                </c:pt>
                <c:pt idx="6264">
                  <c:v>7.2349537037037046E-2</c:v>
                </c:pt>
                <c:pt idx="6265">
                  <c:v>7.2361111111111112E-2</c:v>
                </c:pt>
                <c:pt idx="6266">
                  <c:v>7.2372685185185193E-2</c:v>
                </c:pt>
                <c:pt idx="6267">
                  <c:v>7.2384259259259259E-2</c:v>
                </c:pt>
                <c:pt idx="6268">
                  <c:v>7.239583333333334E-2</c:v>
                </c:pt>
                <c:pt idx="6269">
                  <c:v>7.2407407407407406E-2</c:v>
                </c:pt>
                <c:pt idx="6270">
                  <c:v>7.2418981481481473E-2</c:v>
                </c:pt>
                <c:pt idx="6271">
                  <c:v>7.2430555555555554E-2</c:v>
                </c:pt>
                <c:pt idx="6272">
                  <c:v>7.2442129629629634E-2</c:v>
                </c:pt>
                <c:pt idx="6273">
                  <c:v>7.2453703703703701E-2</c:v>
                </c:pt>
                <c:pt idx="6274">
                  <c:v>7.2465277777777781E-2</c:v>
                </c:pt>
                <c:pt idx="6275">
                  <c:v>7.2476851851851862E-2</c:v>
                </c:pt>
                <c:pt idx="6276">
                  <c:v>7.2488425925925928E-2</c:v>
                </c:pt>
                <c:pt idx="6277">
                  <c:v>7.2499999999999995E-2</c:v>
                </c:pt>
                <c:pt idx="6278">
                  <c:v>7.2511574074074062E-2</c:v>
                </c:pt>
                <c:pt idx="6279">
                  <c:v>7.2523148148148142E-2</c:v>
                </c:pt>
                <c:pt idx="6280">
                  <c:v>7.2534722222222223E-2</c:v>
                </c:pt>
                <c:pt idx="6281">
                  <c:v>7.2546296296296289E-2</c:v>
                </c:pt>
                <c:pt idx="6282">
                  <c:v>7.255787037037037E-2</c:v>
                </c:pt>
                <c:pt idx="6283">
                  <c:v>7.256944444444445E-2</c:v>
                </c:pt>
                <c:pt idx="6284">
                  <c:v>7.2581018518518517E-2</c:v>
                </c:pt>
                <c:pt idx="6285">
                  <c:v>7.2592592592592597E-2</c:v>
                </c:pt>
                <c:pt idx="6286">
                  <c:v>7.2604166666666664E-2</c:v>
                </c:pt>
                <c:pt idx="6287">
                  <c:v>7.2615740740740745E-2</c:v>
                </c:pt>
                <c:pt idx="6288">
                  <c:v>7.2627314814814811E-2</c:v>
                </c:pt>
                <c:pt idx="6289">
                  <c:v>7.2638888888888892E-2</c:v>
                </c:pt>
                <c:pt idx="6290">
                  <c:v>7.2650462962962958E-2</c:v>
                </c:pt>
                <c:pt idx="6291">
                  <c:v>7.2662037037037039E-2</c:v>
                </c:pt>
                <c:pt idx="6292">
                  <c:v>7.2673611111111105E-2</c:v>
                </c:pt>
                <c:pt idx="6293">
                  <c:v>7.2685185185185186E-2</c:v>
                </c:pt>
                <c:pt idx="6294">
                  <c:v>7.2696759259259267E-2</c:v>
                </c:pt>
                <c:pt idx="6295">
                  <c:v>7.2708333333333333E-2</c:v>
                </c:pt>
                <c:pt idx="6296">
                  <c:v>7.2719907407407414E-2</c:v>
                </c:pt>
                <c:pt idx="6297">
                  <c:v>7.273148148148148E-2</c:v>
                </c:pt>
                <c:pt idx="6298">
                  <c:v>7.2743055555555561E-2</c:v>
                </c:pt>
                <c:pt idx="6299">
                  <c:v>7.2754629629629627E-2</c:v>
                </c:pt>
                <c:pt idx="6300">
                  <c:v>7.2766203703703694E-2</c:v>
                </c:pt>
                <c:pt idx="6301">
                  <c:v>7.2777777777777775E-2</c:v>
                </c:pt>
                <c:pt idx="6302">
                  <c:v>7.2789351851851855E-2</c:v>
                </c:pt>
                <c:pt idx="6303">
                  <c:v>7.2800925925925922E-2</c:v>
                </c:pt>
                <c:pt idx="6304">
                  <c:v>7.2812500000000002E-2</c:v>
                </c:pt>
                <c:pt idx="6305">
                  <c:v>7.2824074074074083E-2</c:v>
                </c:pt>
                <c:pt idx="6306">
                  <c:v>7.2835648148148149E-2</c:v>
                </c:pt>
                <c:pt idx="6307">
                  <c:v>7.2847222222222216E-2</c:v>
                </c:pt>
                <c:pt idx="6308">
                  <c:v>7.2858796296296297E-2</c:v>
                </c:pt>
                <c:pt idx="6309">
                  <c:v>7.2870370370370363E-2</c:v>
                </c:pt>
                <c:pt idx="6310">
                  <c:v>7.2881944444444444E-2</c:v>
                </c:pt>
                <c:pt idx="6311">
                  <c:v>7.289351851851851E-2</c:v>
                </c:pt>
                <c:pt idx="6312">
                  <c:v>7.2905092592592591E-2</c:v>
                </c:pt>
                <c:pt idx="6313">
                  <c:v>7.2916666666666671E-2</c:v>
                </c:pt>
                <c:pt idx="6314">
                  <c:v>7.2928240740740738E-2</c:v>
                </c:pt>
                <c:pt idx="6315">
                  <c:v>7.2939814814814818E-2</c:v>
                </c:pt>
                <c:pt idx="6316">
                  <c:v>7.2951388888888885E-2</c:v>
                </c:pt>
                <c:pt idx="6317">
                  <c:v>7.2962962962962966E-2</c:v>
                </c:pt>
                <c:pt idx="6318">
                  <c:v>7.2974537037037032E-2</c:v>
                </c:pt>
                <c:pt idx="6319">
                  <c:v>7.2986111111111113E-2</c:v>
                </c:pt>
                <c:pt idx="6320">
                  <c:v>7.2997685185185179E-2</c:v>
                </c:pt>
                <c:pt idx="6321">
                  <c:v>7.300925925925926E-2</c:v>
                </c:pt>
                <c:pt idx="6322">
                  <c:v>7.3020833333333326E-2</c:v>
                </c:pt>
                <c:pt idx="6323">
                  <c:v>7.3032407407407407E-2</c:v>
                </c:pt>
                <c:pt idx="6324">
                  <c:v>7.3043981481481488E-2</c:v>
                </c:pt>
                <c:pt idx="6325">
                  <c:v>7.3055555555555554E-2</c:v>
                </c:pt>
                <c:pt idx="6326">
                  <c:v>7.3067129629629635E-2</c:v>
                </c:pt>
                <c:pt idx="6327">
                  <c:v>7.3078703703703715E-2</c:v>
                </c:pt>
                <c:pt idx="6328">
                  <c:v>7.3090277777777782E-2</c:v>
                </c:pt>
                <c:pt idx="6329">
                  <c:v>7.3101851851851848E-2</c:v>
                </c:pt>
                <c:pt idx="6330">
                  <c:v>7.3113425925925915E-2</c:v>
                </c:pt>
                <c:pt idx="6331">
                  <c:v>7.3124999999999996E-2</c:v>
                </c:pt>
                <c:pt idx="6332">
                  <c:v>7.3136574074074076E-2</c:v>
                </c:pt>
                <c:pt idx="6333">
                  <c:v>7.3148148148148143E-2</c:v>
                </c:pt>
                <c:pt idx="6334">
                  <c:v>7.3159722222222223E-2</c:v>
                </c:pt>
                <c:pt idx="6335">
                  <c:v>7.3171296296296304E-2</c:v>
                </c:pt>
                <c:pt idx="6336">
                  <c:v>7.318287037037037E-2</c:v>
                </c:pt>
                <c:pt idx="6337">
                  <c:v>7.3194444444444437E-2</c:v>
                </c:pt>
                <c:pt idx="6338">
                  <c:v>7.3206018518518517E-2</c:v>
                </c:pt>
                <c:pt idx="6339">
                  <c:v>7.3217592592592584E-2</c:v>
                </c:pt>
                <c:pt idx="6340">
                  <c:v>7.3229166666666665E-2</c:v>
                </c:pt>
                <c:pt idx="6341">
                  <c:v>7.3240740740740731E-2</c:v>
                </c:pt>
                <c:pt idx="6342">
                  <c:v>7.3252314814814812E-2</c:v>
                </c:pt>
                <c:pt idx="6343">
                  <c:v>7.3263888888888892E-2</c:v>
                </c:pt>
                <c:pt idx="6344">
                  <c:v>7.3275462962962959E-2</c:v>
                </c:pt>
                <c:pt idx="6345">
                  <c:v>7.3287037037037039E-2</c:v>
                </c:pt>
                <c:pt idx="6346">
                  <c:v>7.329861111111112E-2</c:v>
                </c:pt>
                <c:pt idx="6347">
                  <c:v>7.3310185185185187E-2</c:v>
                </c:pt>
                <c:pt idx="6348">
                  <c:v>7.3321759259259267E-2</c:v>
                </c:pt>
                <c:pt idx="6349">
                  <c:v>7.3333333333333334E-2</c:v>
                </c:pt>
                <c:pt idx="6350">
                  <c:v>7.3344907407407414E-2</c:v>
                </c:pt>
                <c:pt idx="6351">
                  <c:v>7.3356481481481481E-2</c:v>
                </c:pt>
                <c:pt idx="6352">
                  <c:v>7.3368055555555547E-2</c:v>
                </c:pt>
                <c:pt idx="6353">
                  <c:v>7.3379629629629628E-2</c:v>
                </c:pt>
                <c:pt idx="6354">
                  <c:v>7.3391203703703708E-2</c:v>
                </c:pt>
                <c:pt idx="6355">
                  <c:v>7.3402777777777775E-2</c:v>
                </c:pt>
                <c:pt idx="6356">
                  <c:v>7.3414351851851856E-2</c:v>
                </c:pt>
                <c:pt idx="6357">
                  <c:v>7.3425925925925936E-2</c:v>
                </c:pt>
                <c:pt idx="6358">
                  <c:v>7.3437500000000003E-2</c:v>
                </c:pt>
                <c:pt idx="6359">
                  <c:v>7.3449074074074069E-2</c:v>
                </c:pt>
                <c:pt idx="6360">
                  <c:v>7.3460648148148136E-2</c:v>
                </c:pt>
                <c:pt idx="6361">
                  <c:v>7.3472222222222217E-2</c:v>
                </c:pt>
                <c:pt idx="6362">
                  <c:v>7.3483796296296297E-2</c:v>
                </c:pt>
                <c:pt idx="6363">
                  <c:v>7.3495370370370364E-2</c:v>
                </c:pt>
                <c:pt idx="6364">
                  <c:v>7.3506944444444444E-2</c:v>
                </c:pt>
                <c:pt idx="6365">
                  <c:v>7.3518518518518525E-2</c:v>
                </c:pt>
                <c:pt idx="6366">
                  <c:v>7.3530092592592591E-2</c:v>
                </c:pt>
                <c:pt idx="6367">
                  <c:v>7.3541666666666672E-2</c:v>
                </c:pt>
                <c:pt idx="6368">
                  <c:v>7.3553240740740738E-2</c:v>
                </c:pt>
                <c:pt idx="6369">
                  <c:v>7.3564814814814819E-2</c:v>
                </c:pt>
                <c:pt idx="6370">
                  <c:v>7.3576388888888886E-2</c:v>
                </c:pt>
                <c:pt idx="6371">
                  <c:v>7.3587962962962966E-2</c:v>
                </c:pt>
                <c:pt idx="6372">
                  <c:v>7.3599537037037033E-2</c:v>
                </c:pt>
                <c:pt idx="6373">
                  <c:v>7.3611111111111113E-2</c:v>
                </c:pt>
                <c:pt idx="6374">
                  <c:v>7.362268518518518E-2</c:v>
                </c:pt>
                <c:pt idx="6375">
                  <c:v>7.363425925925926E-2</c:v>
                </c:pt>
                <c:pt idx="6376">
                  <c:v>7.3645833333333341E-2</c:v>
                </c:pt>
                <c:pt idx="6377">
                  <c:v>7.3657407407407408E-2</c:v>
                </c:pt>
                <c:pt idx="6378">
                  <c:v>7.3668981481481488E-2</c:v>
                </c:pt>
                <c:pt idx="6379">
                  <c:v>7.3680555555555555E-2</c:v>
                </c:pt>
                <c:pt idx="6380">
                  <c:v>7.3692129629629635E-2</c:v>
                </c:pt>
                <c:pt idx="6381">
                  <c:v>7.3703703703703702E-2</c:v>
                </c:pt>
                <c:pt idx="6382">
                  <c:v>7.3715277777777768E-2</c:v>
                </c:pt>
                <c:pt idx="6383">
                  <c:v>7.3726851851851849E-2</c:v>
                </c:pt>
                <c:pt idx="6384">
                  <c:v>7.3738425925925929E-2</c:v>
                </c:pt>
                <c:pt idx="6385">
                  <c:v>7.3749999999999996E-2</c:v>
                </c:pt>
                <c:pt idx="6386">
                  <c:v>7.3761574074074077E-2</c:v>
                </c:pt>
                <c:pt idx="6387">
                  <c:v>7.3773148148148157E-2</c:v>
                </c:pt>
                <c:pt idx="6388">
                  <c:v>7.3784722222222224E-2</c:v>
                </c:pt>
                <c:pt idx="6389">
                  <c:v>7.379629629629629E-2</c:v>
                </c:pt>
                <c:pt idx="6390">
                  <c:v>7.3807870370370371E-2</c:v>
                </c:pt>
                <c:pt idx="6391">
                  <c:v>7.3819444444444438E-2</c:v>
                </c:pt>
                <c:pt idx="6392">
                  <c:v>7.3831018518518518E-2</c:v>
                </c:pt>
                <c:pt idx="6393">
                  <c:v>7.3842592592592585E-2</c:v>
                </c:pt>
                <c:pt idx="6394">
                  <c:v>7.3854166666666665E-2</c:v>
                </c:pt>
                <c:pt idx="6395">
                  <c:v>7.3865740740740746E-2</c:v>
                </c:pt>
                <c:pt idx="6396">
                  <c:v>7.3877314814814812E-2</c:v>
                </c:pt>
                <c:pt idx="6397">
                  <c:v>7.3888888888888893E-2</c:v>
                </c:pt>
                <c:pt idx="6398">
                  <c:v>7.3900462962962959E-2</c:v>
                </c:pt>
                <c:pt idx="6399">
                  <c:v>7.391203703703704E-2</c:v>
                </c:pt>
                <c:pt idx="6400">
                  <c:v>7.3923611111111107E-2</c:v>
                </c:pt>
                <c:pt idx="6401">
                  <c:v>7.3935185185185187E-2</c:v>
                </c:pt>
                <c:pt idx="6402">
                  <c:v>7.3946759259259254E-2</c:v>
                </c:pt>
                <c:pt idx="6403">
                  <c:v>7.3958333333333334E-2</c:v>
                </c:pt>
                <c:pt idx="6404">
                  <c:v>7.3969907407407401E-2</c:v>
                </c:pt>
                <c:pt idx="6405">
                  <c:v>7.3981481481481481E-2</c:v>
                </c:pt>
                <c:pt idx="6406">
                  <c:v>7.3993055555555562E-2</c:v>
                </c:pt>
                <c:pt idx="6407">
                  <c:v>7.4004629629629629E-2</c:v>
                </c:pt>
                <c:pt idx="6408">
                  <c:v>7.4016203703703709E-2</c:v>
                </c:pt>
                <c:pt idx="6409">
                  <c:v>7.402777777777779E-2</c:v>
                </c:pt>
                <c:pt idx="6410">
                  <c:v>7.4039351851851856E-2</c:v>
                </c:pt>
                <c:pt idx="6411">
                  <c:v>7.4050925925925923E-2</c:v>
                </c:pt>
                <c:pt idx="6412">
                  <c:v>7.4062499999999989E-2</c:v>
                </c:pt>
                <c:pt idx="6413">
                  <c:v>7.407407407407407E-2</c:v>
                </c:pt>
                <c:pt idx="6414">
                  <c:v>7.408564814814815E-2</c:v>
                </c:pt>
                <c:pt idx="6415">
                  <c:v>7.4097222222222217E-2</c:v>
                </c:pt>
                <c:pt idx="6416">
                  <c:v>7.4108796296296298E-2</c:v>
                </c:pt>
                <c:pt idx="6417">
                  <c:v>7.4120370370370378E-2</c:v>
                </c:pt>
                <c:pt idx="6418">
                  <c:v>7.4131944444444445E-2</c:v>
                </c:pt>
                <c:pt idx="6419">
                  <c:v>7.4143518518518511E-2</c:v>
                </c:pt>
                <c:pt idx="6420">
                  <c:v>7.4143518518518511E-2</c:v>
                </c:pt>
                <c:pt idx="6421">
                  <c:v>7.4155092592592592E-2</c:v>
                </c:pt>
                <c:pt idx="6422">
                  <c:v>7.4166666666666659E-2</c:v>
                </c:pt>
                <c:pt idx="6423">
                  <c:v>7.4178240740740739E-2</c:v>
                </c:pt>
                <c:pt idx="6424">
                  <c:v>7.4189814814814806E-2</c:v>
                </c:pt>
                <c:pt idx="6425">
                  <c:v>7.4201388888888886E-2</c:v>
                </c:pt>
                <c:pt idx="6426">
                  <c:v>7.4212962962962967E-2</c:v>
                </c:pt>
                <c:pt idx="6427">
                  <c:v>7.4224537037037033E-2</c:v>
                </c:pt>
                <c:pt idx="6428">
                  <c:v>7.4236111111111114E-2</c:v>
                </c:pt>
                <c:pt idx="6429">
                  <c:v>7.4247685185185194E-2</c:v>
                </c:pt>
                <c:pt idx="6430">
                  <c:v>7.4259259259259261E-2</c:v>
                </c:pt>
                <c:pt idx="6431">
                  <c:v>7.4270833333333341E-2</c:v>
                </c:pt>
                <c:pt idx="6432">
                  <c:v>7.4282407407407408E-2</c:v>
                </c:pt>
                <c:pt idx="6433">
                  <c:v>7.4293981481481489E-2</c:v>
                </c:pt>
                <c:pt idx="6434">
                  <c:v>7.4305555555555555E-2</c:v>
                </c:pt>
                <c:pt idx="6435">
                  <c:v>7.4317129629629622E-2</c:v>
                </c:pt>
                <c:pt idx="6436">
                  <c:v>7.4328703703703702E-2</c:v>
                </c:pt>
                <c:pt idx="6437">
                  <c:v>7.4340277777777783E-2</c:v>
                </c:pt>
                <c:pt idx="6438">
                  <c:v>7.435185185185185E-2</c:v>
                </c:pt>
                <c:pt idx="6439">
                  <c:v>7.436342592592593E-2</c:v>
                </c:pt>
                <c:pt idx="6440">
                  <c:v>7.4375000000000011E-2</c:v>
                </c:pt>
                <c:pt idx="6441">
                  <c:v>7.4386574074074077E-2</c:v>
                </c:pt>
                <c:pt idx="6442">
                  <c:v>7.4398148148148144E-2</c:v>
                </c:pt>
                <c:pt idx="6443">
                  <c:v>7.440972222222221E-2</c:v>
                </c:pt>
                <c:pt idx="6444">
                  <c:v>7.4421296296296291E-2</c:v>
                </c:pt>
                <c:pt idx="6445">
                  <c:v>7.4432870370370371E-2</c:v>
                </c:pt>
                <c:pt idx="6446">
                  <c:v>7.4444444444444438E-2</c:v>
                </c:pt>
                <c:pt idx="6447">
                  <c:v>7.4456018518518519E-2</c:v>
                </c:pt>
                <c:pt idx="6448">
                  <c:v>7.4467592592592599E-2</c:v>
                </c:pt>
                <c:pt idx="6449">
                  <c:v>7.4479166666666666E-2</c:v>
                </c:pt>
                <c:pt idx="6450">
                  <c:v>7.4490740740740746E-2</c:v>
                </c:pt>
                <c:pt idx="6451">
                  <c:v>7.4502314814814813E-2</c:v>
                </c:pt>
                <c:pt idx="6452">
                  <c:v>7.4513888888888893E-2</c:v>
                </c:pt>
                <c:pt idx="6453">
                  <c:v>7.452546296296296E-2</c:v>
                </c:pt>
                <c:pt idx="6454">
                  <c:v>7.4537037037037041E-2</c:v>
                </c:pt>
                <c:pt idx="6455">
                  <c:v>7.4548611111111107E-2</c:v>
                </c:pt>
                <c:pt idx="6456">
                  <c:v>7.4560185185185188E-2</c:v>
                </c:pt>
                <c:pt idx="6457">
                  <c:v>7.4571759259259254E-2</c:v>
                </c:pt>
                <c:pt idx="6458">
                  <c:v>7.4583333333333335E-2</c:v>
                </c:pt>
                <c:pt idx="6459">
                  <c:v>7.4594907407407415E-2</c:v>
                </c:pt>
                <c:pt idx="6460">
                  <c:v>7.4606481481481482E-2</c:v>
                </c:pt>
                <c:pt idx="6461">
                  <c:v>7.4618055555555562E-2</c:v>
                </c:pt>
                <c:pt idx="6462">
                  <c:v>7.4629629629629629E-2</c:v>
                </c:pt>
                <c:pt idx="6463">
                  <c:v>7.464120370370371E-2</c:v>
                </c:pt>
                <c:pt idx="6464">
                  <c:v>7.4652777777777776E-2</c:v>
                </c:pt>
                <c:pt idx="6465">
                  <c:v>7.4664351851851843E-2</c:v>
                </c:pt>
                <c:pt idx="6466">
                  <c:v>7.4675925925925923E-2</c:v>
                </c:pt>
                <c:pt idx="6467">
                  <c:v>7.4687500000000004E-2</c:v>
                </c:pt>
                <c:pt idx="6468">
                  <c:v>7.4699074074074071E-2</c:v>
                </c:pt>
                <c:pt idx="6469">
                  <c:v>7.4710648148148151E-2</c:v>
                </c:pt>
                <c:pt idx="6470">
                  <c:v>7.4722222222222232E-2</c:v>
                </c:pt>
                <c:pt idx="6471">
                  <c:v>7.4733796296296298E-2</c:v>
                </c:pt>
                <c:pt idx="6472">
                  <c:v>7.4745370370370365E-2</c:v>
                </c:pt>
                <c:pt idx="6473">
                  <c:v>7.4756944444444445E-2</c:v>
                </c:pt>
                <c:pt idx="6474">
                  <c:v>7.4768518518518512E-2</c:v>
                </c:pt>
                <c:pt idx="6475">
                  <c:v>7.4780092592592592E-2</c:v>
                </c:pt>
                <c:pt idx="6476">
                  <c:v>7.4791666666666659E-2</c:v>
                </c:pt>
                <c:pt idx="6477">
                  <c:v>7.480324074074074E-2</c:v>
                </c:pt>
                <c:pt idx="6478">
                  <c:v>7.481481481481482E-2</c:v>
                </c:pt>
                <c:pt idx="6479">
                  <c:v>7.4826388888888887E-2</c:v>
                </c:pt>
                <c:pt idx="6480">
                  <c:v>7.4837962962962967E-2</c:v>
                </c:pt>
                <c:pt idx="6481">
                  <c:v>7.4849537037037034E-2</c:v>
                </c:pt>
                <c:pt idx="6482">
                  <c:v>7.4861111111111114E-2</c:v>
                </c:pt>
                <c:pt idx="6483">
                  <c:v>7.4872685185185181E-2</c:v>
                </c:pt>
                <c:pt idx="6484">
                  <c:v>7.4884259259259262E-2</c:v>
                </c:pt>
                <c:pt idx="6485">
                  <c:v>7.4895833333333328E-2</c:v>
                </c:pt>
                <c:pt idx="6486">
                  <c:v>7.4907407407407409E-2</c:v>
                </c:pt>
                <c:pt idx="6487">
                  <c:v>7.4918981481481475E-2</c:v>
                </c:pt>
                <c:pt idx="6488">
                  <c:v>7.4930555555555556E-2</c:v>
                </c:pt>
                <c:pt idx="6489">
                  <c:v>7.4942129629629636E-2</c:v>
                </c:pt>
                <c:pt idx="6490">
                  <c:v>7.4953703703703703E-2</c:v>
                </c:pt>
                <c:pt idx="6491">
                  <c:v>7.4965277777777783E-2</c:v>
                </c:pt>
                <c:pt idx="6492">
                  <c:v>7.4976851851851864E-2</c:v>
                </c:pt>
                <c:pt idx="6493">
                  <c:v>7.4988425925925931E-2</c:v>
                </c:pt>
                <c:pt idx="6494">
                  <c:v>7.4999999999999997E-2</c:v>
                </c:pt>
                <c:pt idx="6495">
                  <c:v>7.5011574074074064E-2</c:v>
                </c:pt>
                <c:pt idx="6496">
                  <c:v>7.5023148148148144E-2</c:v>
                </c:pt>
                <c:pt idx="6497">
                  <c:v>7.5034722222222225E-2</c:v>
                </c:pt>
                <c:pt idx="6498">
                  <c:v>7.5046296296296292E-2</c:v>
                </c:pt>
                <c:pt idx="6499">
                  <c:v>7.5057870370370372E-2</c:v>
                </c:pt>
                <c:pt idx="6500">
                  <c:v>7.5069444444444453E-2</c:v>
                </c:pt>
                <c:pt idx="6501">
                  <c:v>7.5081018518518519E-2</c:v>
                </c:pt>
                <c:pt idx="6502">
                  <c:v>7.5092592592592586E-2</c:v>
                </c:pt>
                <c:pt idx="6503">
                  <c:v>7.5104166666666666E-2</c:v>
                </c:pt>
                <c:pt idx="6504">
                  <c:v>7.5115740740740733E-2</c:v>
                </c:pt>
                <c:pt idx="6505">
                  <c:v>7.5127314814814813E-2</c:v>
                </c:pt>
                <c:pt idx="6506">
                  <c:v>7.513888888888888E-2</c:v>
                </c:pt>
                <c:pt idx="6507">
                  <c:v>7.5150462962962961E-2</c:v>
                </c:pt>
                <c:pt idx="6508">
                  <c:v>7.5162037037037041E-2</c:v>
                </c:pt>
                <c:pt idx="6509">
                  <c:v>7.5173611111111108E-2</c:v>
                </c:pt>
                <c:pt idx="6510">
                  <c:v>7.5185185185185188E-2</c:v>
                </c:pt>
                <c:pt idx="6511">
                  <c:v>7.5196759259259269E-2</c:v>
                </c:pt>
                <c:pt idx="6512">
                  <c:v>7.5208333333333335E-2</c:v>
                </c:pt>
                <c:pt idx="6513">
                  <c:v>7.5219907407407416E-2</c:v>
                </c:pt>
                <c:pt idx="6514">
                  <c:v>7.5231481481481483E-2</c:v>
                </c:pt>
                <c:pt idx="6515">
                  <c:v>7.5243055555555563E-2</c:v>
                </c:pt>
                <c:pt idx="6516">
                  <c:v>7.525462962962963E-2</c:v>
                </c:pt>
                <c:pt idx="6517">
                  <c:v>7.5266203703703696E-2</c:v>
                </c:pt>
                <c:pt idx="6518">
                  <c:v>7.5277777777777777E-2</c:v>
                </c:pt>
                <c:pt idx="6519">
                  <c:v>7.5289351851851857E-2</c:v>
                </c:pt>
                <c:pt idx="6520">
                  <c:v>7.5300925925925924E-2</c:v>
                </c:pt>
                <c:pt idx="6521">
                  <c:v>7.5312500000000004E-2</c:v>
                </c:pt>
                <c:pt idx="6522">
                  <c:v>7.5324074074074085E-2</c:v>
                </c:pt>
                <c:pt idx="6523">
                  <c:v>7.5335648148148152E-2</c:v>
                </c:pt>
                <c:pt idx="6524">
                  <c:v>7.5347222222222218E-2</c:v>
                </c:pt>
                <c:pt idx="6525">
                  <c:v>7.5358796296296285E-2</c:v>
                </c:pt>
                <c:pt idx="6526">
                  <c:v>7.5370370370370365E-2</c:v>
                </c:pt>
                <c:pt idx="6527">
                  <c:v>7.5381944444444446E-2</c:v>
                </c:pt>
                <c:pt idx="6528">
                  <c:v>7.5393518518518512E-2</c:v>
                </c:pt>
                <c:pt idx="6529">
                  <c:v>7.5405092592592593E-2</c:v>
                </c:pt>
                <c:pt idx="6530">
                  <c:v>7.5416666666666674E-2</c:v>
                </c:pt>
                <c:pt idx="6531">
                  <c:v>7.542824074074074E-2</c:v>
                </c:pt>
                <c:pt idx="6532">
                  <c:v>7.5439814814814821E-2</c:v>
                </c:pt>
                <c:pt idx="6533">
                  <c:v>7.5451388888888887E-2</c:v>
                </c:pt>
                <c:pt idx="6534">
                  <c:v>7.5462962962962968E-2</c:v>
                </c:pt>
                <c:pt idx="6535">
                  <c:v>7.5474537037037034E-2</c:v>
                </c:pt>
                <c:pt idx="6536">
                  <c:v>7.5486111111111115E-2</c:v>
                </c:pt>
                <c:pt idx="6537">
                  <c:v>7.5497685185185182E-2</c:v>
                </c:pt>
                <c:pt idx="6538">
                  <c:v>7.5509259259259262E-2</c:v>
                </c:pt>
                <c:pt idx="6539">
                  <c:v>7.5520833333333329E-2</c:v>
                </c:pt>
                <c:pt idx="6540">
                  <c:v>7.5532407407407409E-2</c:v>
                </c:pt>
                <c:pt idx="6541">
                  <c:v>7.554398148148149E-2</c:v>
                </c:pt>
                <c:pt idx="6542">
                  <c:v>7.5555555555555556E-2</c:v>
                </c:pt>
                <c:pt idx="6543">
                  <c:v>7.5567129629629637E-2</c:v>
                </c:pt>
                <c:pt idx="6544">
                  <c:v>7.5578703703703703E-2</c:v>
                </c:pt>
                <c:pt idx="6545">
                  <c:v>7.5590277777777784E-2</c:v>
                </c:pt>
                <c:pt idx="6546">
                  <c:v>7.5601851851851851E-2</c:v>
                </c:pt>
                <c:pt idx="6547">
                  <c:v>7.5613425925925917E-2</c:v>
                </c:pt>
                <c:pt idx="6548">
                  <c:v>7.5624999999999998E-2</c:v>
                </c:pt>
                <c:pt idx="6549">
                  <c:v>7.5636574074074078E-2</c:v>
                </c:pt>
                <c:pt idx="6550">
                  <c:v>7.5648148148148145E-2</c:v>
                </c:pt>
                <c:pt idx="6551">
                  <c:v>7.5659722222222225E-2</c:v>
                </c:pt>
                <c:pt idx="6552">
                  <c:v>7.5671296296296306E-2</c:v>
                </c:pt>
                <c:pt idx="6553">
                  <c:v>7.5682870370370373E-2</c:v>
                </c:pt>
                <c:pt idx="6554">
                  <c:v>7.5694444444444439E-2</c:v>
                </c:pt>
                <c:pt idx="6555">
                  <c:v>7.570601851851852E-2</c:v>
                </c:pt>
                <c:pt idx="6556">
                  <c:v>7.5717592592592586E-2</c:v>
                </c:pt>
                <c:pt idx="6557">
                  <c:v>7.5729166666666667E-2</c:v>
                </c:pt>
                <c:pt idx="6558">
                  <c:v>7.5740740740740733E-2</c:v>
                </c:pt>
                <c:pt idx="6559">
                  <c:v>7.5752314814814814E-2</c:v>
                </c:pt>
                <c:pt idx="6560">
                  <c:v>7.5763888888888895E-2</c:v>
                </c:pt>
                <c:pt idx="6561">
                  <c:v>7.5775462962962961E-2</c:v>
                </c:pt>
                <c:pt idx="6562">
                  <c:v>7.5787037037037042E-2</c:v>
                </c:pt>
                <c:pt idx="6563">
                  <c:v>7.5798611111111108E-2</c:v>
                </c:pt>
                <c:pt idx="6564">
                  <c:v>7.5810185185185189E-2</c:v>
                </c:pt>
                <c:pt idx="6565">
                  <c:v>7.5821759259259255E-2</c:v>
                </c:pt>
                <c:pt idx="6566">
                  <c:v>7.5833333333333336E-2</c:v>
                </c:pt>
                <c:pt idx="6567">
                  <c:v>7.5844907407407403E-2</c:v>
                </c:pt>
                <c:pt idx="6568">
                  <c:v>7.5856481481481483E-2</c:v>
                </c:pt>
                <c:pt idx="6569">
                  <c:v>7.586805555555555E-2</c:v>
                </c:pt>
                <c:pt idx="6570">
                  <c:v>7.587962962962963E-2</c:v>
                </c:pt>
                <c:pt idx="6571">
                  <c:v>7.5891203703703711E-2</c:v>
                </c:pt>
                <c:pt idx="6572">
                  <c:v>7.5902777777777777E-2</c:v>
                </c:pt>
                <c:pt idx="6573">
                  <c:v>7.5914351851851858E-2</c:v>
                </c:pt>
                <c:pt idx="6574">
                  <c:v>7.5925925925925938E-2</c:v>
                </c:pt>
                <c:pt idx="6575">
                  <c:v>7.5937500000000005E-2</c:v>
                </c:pt>
                <c:pt idx="6576">
                  <c:v>7.5949074074074072E-2</c:v>
                </c:pt>
                <c:pt idx="6577">
                  <c:v>7.5960648148148138E-2</c:v>
                </c:pt>
                <c:pt idx="6578">
                  <c:v>7.5972222222222219E-2</c:v>
                </c:pt>
                <c:pt idx="6579">
                  <c:v>7.5983796296296299E-2</c:v>
                </c:pt>
                <c:pt idx="6580">
                  <c:v>7.5995370370370366E-2</c:v>
                </c:pt>
                <c:pt idx="6581">
                  <c:v>7.6006944444444446E-2</c:v>
                </c:pt>
                <c:pt idx="6582">
                  <c:v>7.6018518518518527E-2</c:v>
                </c:pt>
                <c:pt idx="6583">
                  <c:v>7.6030092592592594E-2</c:v>
                </c:pt>
                <c:pt idx="6584">
                  <c:v>7.604166666666666E-2</c:v>
                </c:pt>
                <c:pt idx="6585">
                  <c:v>7.6053240740740741E-2</c:v>
                </c:pt>
                <c:pt idx="6586">
                  <c:v>7.6064814814814807E-2</c:v>
                </c:pt>
                <c:pt idx="6587">
                  <c:v>7.6076388888888888E-2</c:v>
                </c:pt>
                <c:pt idx="6588">
                  <c:v>7.6087962962962954E-2</c:v>
                </c:pt>
                <c:pt idx="6589">
                  <c:v>7.6099537037037035E-2</c:v>
                </c:pt>
                <c:pt idx="6590">
                  <c:v>7.6111111111111115E-2</c:v>
                </c:pt>
                <c:pt idx="6591">
                  <c:v>7.6122685185185182E-2</c:v>
                </c:pt>
                <c:pt idx="6592">
                  <c:v>7.6134259259259263E-2</c:v>
                </c:pt>
                <c:pt idx="6593">
                  <c:v>7.6145833333333343E-2</c:v>
                </c:pt>
                <c:pt idx="6594">
                  <c:v>7.615740740740741E-2</c:v>
                </c:pt>
                <c:pt idx="6595">
                  <c:v>7.6168981481481476E-2</c:v>
                </c:pt>
                <c:pt idx="6596">
                  <c:v>7.6180555555555557E-2</c:v>
                </c:pt>
                <c:pt idx="6597">
                  <c:v>7.6192129629629637E-2</c:v>
                </c:pt>
                <c:pt idx="6598">
                  <c:v>7.6203703703703704E-2</c:v>
                </c:pt>
                <c:pt idx="6599">
                  <c:v>7.6215277777777771E-2</c:v>
                </c:pt>
                <c:pt idx="6600">
                  <c:v>7.6226851851851851E-2</c:v>
                </c:pt>
                <c:pt idx="6601">
                  <c:v>7.6238425925925932E-2</c:v>
                </c:pt>
                <c:pt idx="6602">
                  <c:v>7.6249999999999998E-2</c:v>
                </c:pt>
                <c:pt idx="6603">
                  <c:v>7.6261574074074079E-2</c:v>
                </c:pt>
                <c:pt idx="6604">
                  <c:v>7.6273148148148159E-2</c:v>
                </c:pt>
                <c:pt idx="6605">
                  <c:v>7.6284722222222226E-2</c:v>
                </c:pt>
                <c:pt idx="6606">
                  <c:v>7.6296296296296293E-2</c:v>
                </c:pt>
                <c:pt idx="6607">
                  <c:v>7.6307870370370359E-2</c:v>
                </c:pt>
                <c:pt idx="6608">
                  <c:v>7.631944444444444E-2</c:v>
                </c:pt>
                <c:pt idx="6609">
                  <c:v>7.633101851851852E-2</c:v>
                </c:pt>
                <c:pt idx="6610">
                  <c:v>7.6342592592592587E-2</c:v>
                </c:pt>
                <c:pt idx="6611">
                  <c:v>7.6354166666666667E-2</c:v>
                </c:pt>
                <c:pt idx="6612">
                  <c:v>7.6365740740740748E-2</c:v>
                </c:pt>
                <c:pt idx="6613">
                  <c:v>7.6377314814814815E-2</c:v>
                </c:pt>
                <c:pt idx="6614">
                  <c:v>7.6388888888888895E-2</c:v>
                </c:pt>
                <c:pt idx="6615">
                  <c:v>7.6400462962962962E-2</c:v>
                </c:pt>
                <c:pt idx="6616">
                  <c:v>7.6412037037037042E-2</c:v>
                </c:pt>
                <c:pt idx="6617">
                  <c:v>7.6423611111111109E-2</c:v>
                </c:pt>
                <c:pt idx="6618">
                  <c:v>7.6435185185185189E-2</c:v>
                </c:pt>
                <c:pt idx="6619">
                  <c:v>7.6446759259259256E-2</c:v>
                </c:pt>
                <c:pt idx="6620">
                  <c:v>7.6458333333333336E-2</c:v>
                </c:pt>
                <c:pt idx="6621">
                  <c:v>7.6469907407407403E-2</c:v>
                </c:pt>
                <c:pt idx="6622">
                  <c:v>7.6481481481481484E-2</c:v>
                </c:pt>
                <c:pt idx="6623">
                  <c:v>7.6493055555555564E-2</c:v>
                </c:pt>
                <c:pt idx="6624">
                  <c:v>7.6504629629629631E-2</c:v>
                </c:pt>
                <c:pt idx="6625">
                  <c:v>7.6516203703703697E-2</c:v>
                </c:pt>
                <c:pt idx="6626">
                  <c:v>7.6527777777777778E-2</c:v>
                </c:pt>
                <c:pt idx="6627">
                  <c:v>7.6539351851851858E-2</c:v>
                </c:pt>
                <c:pt idx="6628">
                  <c:v>7.6550925925925925E-2</c:v>
                </c:pt>
                <c:pt idx="6629">
                  <c:v>7.6562499999999992E-2</c:v>
                </c:pt>
                <c:pt idx="6630">
                  <c:v>7.6574074074074072E-2</c:v>
                </c:pt>
                <c:pt idx="6631">
                  <c:v>7.6585648148148153E-2</c:v>
                </c:pt>
                <c:pt idx="6632">
                  <c:v>7.6597222222222219E-2</c:v>
                </c:pt>
                <c:pt idx="6633">
                  <c:v>7.66087962962963E-2</c:v>
                </c:pt>
                <c:pt idx="6634">
                  <c:v>7.662037037037038E-2</c:v>
                </c:pt>
                <c:pt idx="6635">
                  <c:v>7.6631944444444447E-2</c:v>
                </c:pt>
                <c:pt idx="6636">
                  <c:v>7.6643518518518514E-2</c:v>
                </c:pt>
                <c:pt idx="6637">
                  <c:v>7.6655092592592594E-2</c:v>
                </c:pt>
                <c:pt idx="6638">
                  <c:v>7.6666666666666661E-2</c:v>
                </c:pt>
                <c:pt idx="6639">
                  <c:v>7.6678240740740741E-2</c:v>
                </c:pt>
                <c:pt idx="6640">
                  <c:v>7.6689814814814808E-2</c:v>
                </c:pt>
                <c:pt idx="6641">
                  <c:v>7.6701388888888888E-2</c:v>
                </c:pt>
                <c:pt idx="6642">
                  <c:v>7.6712962962962969E-2</c:v>
                </c:pt>
                <c:pt idx="6643">
                  <c:v>7.6724537037037036E-2</c:v>
                </c:pt>
                <c:pt idx="6644">
                  <c:v>7.6736111111111116E-2</c:v>
                </c:pt>
                <c:pt idx="6645">
                  <c:v>7.6747685185185183E-2</c:v>
                </c:pt>
                <c:pt idx="6646">
                  <c:v>7.6759259259259263E-2</c:v>
                </c:pt>
                <c:pt idx="6647">
                  <c:v>7.677083333333333E-2</c:v>
                </c:pt>
                <c:pt idx="6648">
                  <c:v>7.678240740740741E-2</c:v>
                </c:pt>
                <c:pt idx="6649">
                  <c:v>7.6793981481481477E-2</c:v>
                </c:pt>
                <c:pt idx="6650">
                  <c:v>7.6805555555555557E-2</c:v>
                </c:pt>
                <c:pt idx="6651">
                  <c:v>7.6817129629629624E-2</c:v>
                </c:pt>
                <c:pt idx="6652">
                  <c:v>7.6828703703703705E-2</c:v>
                </c:pt>
                <c:pt idx="6653">
                  <c:v>7.6840277777777785E-2</c:v>
                </c:pt>
                <c:pt idx="6654">
                  <c:v>7.6851851851851852E-2</c:v>
                </c:pt>
                <c:pt idx="6655">
                  <c:v>7.6863425925925918E-2</c:v>
                </c:pt>
                <c:pt idx="6656">
                  <c:v>7.6875000000000013E-2</c:v>
                </c:pt>
                <c:pt idx="6657">
                  <c:v>7.6886574074074079E-2</c:v>
                </c:pt>
                <c:pt idx="6658">
                  <c:v>7.6898148148148146E-2</c:v>
                </c:pt>
                <c:pt idx="6659">
                  <c:v>7.6909722222222213E-2</c:v>
                </c:pt>
                <c:pt idx="6660">
                  <c:v>7.6921296296296293E-2</c:v>
                </c:pt>
                <c:pt idx="6661">
                  <c:v>7.6932870370370374E-2</c:v>
                </c:pt>
                <c:pt idx="6662">
                  <c:v>7.694444444444444E-2</c:v>
                </c:pt>
                <c:pt idx="6663">
                  <c:v>7.6956018518518521E-2</c:v>
                </c:pt>
                <c:pt idx="6664">
                  <c:v>7.6967592592592601E-2</c:v>
                </c:pt>
                <c:pt idx="6665">
                  <c:v>7.6979166666666668E-2</c:v>
                </c:pt>
                <c:pt idx="6666">
                  <c:v>7.6990740740740735E-2</c:v>
                </c:pt>
                <c:pt idx="6667">
                  <c:v>7.7002314814814815E-2</c:v>
                </c:pt>
                <c:pt idx="6668">
                  <c:v>7.7013888888888882E-2</c:v>
                </c:pt>
                <c:pt idx="6669">
                  <c:v>7.7025462962962962E-2</c:v>
                </c:pt>
                <c:pt idx="6670">
                  <c:v>7.7037037037037029E-2</c:v>
                </c:pt>
                <c:pt idx="6671">
                  <c:v>7.7048611111111109E-2</c:v>
                </c:pt>
                <c:pt idx="6672">
                  <c:v>7.706018518518519E-2</c:v>
                </c:pt>
                <c:pt idx="6673">
                  <c:v>7.7071759259259257E-2</c:v>
                </c:pt>
                <c:pt idx="6674">
                  <c:v>7.7083333333333337E-2</c:v>
                </c:pt>
                <c:pt idx="6675">
                  <c:v>7.7094907407407418E-2</c:v>
                </c:pt>
                <c:pt idx="6676">
                  <c:v>7.7106481481481484E-2</c:v>
                </c:pt>
                <c:pt idx="6677">
                  <c:v>7.7118055555555551E-2</c:v>
                </c:pt>
                <c:pt idx="6678">
                  <c:v>7.7129629629629631E-2</c:v>
                </c:pt>
                <c:pt idx="6679">
                  <c:v>7.7141203703703712E-2</c:v>
                </c:pt>
                <c:pt idx="6680">
                  <c:v>7.7152777777777778E-2</c:v>
                </c:pt>
                <c:pt idx="6681">
                  <c:v>7.7164351851851845E-2</c:v>
                </c:pt>
                <c:pt idx="6682">
                  <c:v>7.7175925925925926E-2</c:v>
                </c:pt>
                <c:pt idx="6683">
                  <c:v>7.7187500000000006E-2</c:v>
                </c:pt>
                <c:pt idx="6684">
                  <c:v>7.7199074074074073E-2</c:v>
                </c:pt>
                <c:pt idx="6685">
                  <c:v>7.7210648148148139E-2</c:v>
                </c:pt>
                <c:pt idx="6686">
                  <c:v>7.7222222222222234E-2</c:v>
                </c:pt>
                <c:pt idx="6687">
                  <c:v>7.72337962962963E-2</c:v>
                </c:pt>
                <c:pt idx="6688">
                  <c:v>7.7245370370370367E-2</c:v>
                </c:pt>
                <c:pt idx="6689">
                  <c:v>7.7256944444444434E-2</c:v>
                </c:pt>
                <c:pt idx="6690">
                  <c:v>7.7268518518518514E-2</c:v>
                </c:pt>
                <c:pt idx="6691">
                  <c:v>7.7280092592592595E-2</c:v>
                </c:pt>
                <c:pt idx="6692">
                  <c:v>7.7291666666666661E-2</c:v>
                </c:pt>
                <c:pt idx="6693">
                  <c:v>7.7303240740740742E-2</c:v>
                </c:pt>
                <c:pt idx="6694">
                  <c:v>7.7314814814814822E-2</c:v>
                </c:pt>
                <c:pt idx="6695">
                  <c:v>7.7326388888888889E-2</c:v>
                </c:pt>
                <c:pt idx="6696">
                  <c:v>7.7337962962962969E-2</c:v>
                </c:pt>
                <c:pt idx="6697">
                  <c:v>7.7349537037037036E-2</c:v>
                </c:pt>
                <c:pt idx="6698">
                  <c:v>7.7361111111111117E-2</c:v>
                </c:pt>
                <c:pt idx="6699">
                  <c:v>7.7372685185185183E-2</c:v>
                </c:pt>
                <c:pt idx="6700">
                  <c:v>7.738425925925925E-2</c:v>
                </c:pt>
                <c:pt idx="6701">
                  <c:v>7.739583333333333E-2</c:v>
                </c:pt>
                <c:pt idx="6702">
                  <c:v>7.7407407407407411E-2</c:v>
                </c:pt>
                <c:pt idx="6703">
                  <c:v>7.7418981481481478E-2</c:v>
                </c:pt>
                <c:pt idx="6704">
                  <c:v>7.7430555555555558E-2</c:v>
                </c:pt>
                <c:pt idx="6705">
                  <c:v>7.7442129629629639E-2</c:v>
                </c:pt>
                <c:pt idx="6706">
                  <c:v>7.7453703703703705E-2</c:v>
                </c:pt>
                <c:pt idx="6707">
                  <c:v>7.7465277777777772E-2</c:v>
                </c:pt>
                <c:pt idx="6708">
                  <c:v>7.7476851851851852E-2</c:v>
                </c:pt>
                <c:pt idx="6709">
                  <c:v>7.7488425925925933E-2</c:v>
                </c:pt>
                <c:pt idx="6710">
                  <c:v>7.7499999999999999E-2</c:v>
                </c:pt>
                <c:pt idx="6711">
                  <c:v>7.7511574074074066E-2</c:v>
                </c:pt>
                <c:pt idx="6712">
                  <c:v>7.7523148148148147E-2</c:v>
                </c:pt>
                <c:pt idx="6713">
                  <c:v>7.7534722222222227E-2</c:v>
                </c:pt>
                <c:pt idx="6714">
                  <c:v>7.7546296296296294E-2</c:v>
                </c:pt>
                <c:pt idx="6715">
                  <c:v>7.7557870370370374E-2</c:v>
                </c:pt>
                <c:pt idx="6716">
                  <c:v>7.7569444444444455E-2</c:v>
                </c:pt>
                <c:pt idx="6717">
                  <c:v>7.7581018518518521E-2</c:v>
                </c:pt>
                <c:pt idx="6718">
                  <c:v>7.7592592592592588E-2</c:v>
                </c:pt>
                <c:pt idx="6719">
                  <c:v>7.7604166666666669E-2</c:v>
                </c:pt>
                <c:pt idx="6720">
                  <c:v>7.7615740740740735E-2</c:v>
                </c:pt>
                <c:pt idx="6721">
                  <c:v>7.7627314814814816E-2</c:v>
                </c:pt>
                <c:pt idx="6722">
                  <c:v>7.7638888888888882E-2</c:v>
                </c:pt>
                <c:pt idx="6723">
                  <c:v>7.7650462962962963E-2</c:v>
                </c:pt>
                <c:pt idx="6724">
                  <c:v>7.7662037037037043E-2</c:v>
                </c:pt>
                <c:pt idx="6725">
                  <c:v>7.767361111111111E-2</c:v>
                </c:pt>
                <c:pt idx="6726">
                  <c:v>7.768518518518519E-2</c:v>
                </c:pt>
                <c:pt idx="6727">
                  <c:v>7.7696759259259257E-2</c:v>
                </c:pt>
                <c:pt idx="6728">
                  <c:v>7.7708333333333338E-2</c:v>
                </c:pt>
                <c:pt idx="6729">
                  <c:v>7.7719907407407404E-2</c:v>
                </c:pt>
                <c:pt idx="6730">
                  <c:v>7.7731481481481471E-2</c:v>
                </c:pt>
                <c:pt idx="6731">
                  <c:v>7.7743055555555551E-2</c:v>
                </c:pt>
                <c:pt idx="6732">
                  <c:v>7.7754629629629632E-2</c:v>
                </c:pt>
                <c:pt idx="6733">
                  <c:v>7.7766203703703699E-2</c:v>
                </c:pt>
                <c:pt idx="6734">
                  <c:v>7.7777777777777779E-2</c:v>
                </c:pt>
                <c:pt idx="6735">
                  <c:v>7.778935185185186E-2</c:v>
                </c:pt>
                <c:pt idx="6736">
                  <c:v>7.7800925925925926E-2</c:v>
                </c:pt>
                <c:pt idx="6737">
                  <c:v>7.7812499999999993E-2</c:v>
                </c:pt>
                <c:pt idx="6738">
                  <c:v>7.7824074074074087E-2</c:v>
                </c:pt>
                <c:pt idx="6739">
                  <c:v>7.7835648148148154E-2</c:v>
                </c:pt>
                <c:pt idx="6740">
                  <c:v>7.784722222222222E-2</c:v>
                </c:pt>
                <c:pt idx="6741">
                  <c:v>7.7858796296296287E-2</c:v>
                </c:pt>
                <c:pt idx="6742">
                  <c:v>7.7870370370370368E-2</c:v>
                </c:pt>
                <c:pt idx="6743">
                  <c:v>7.7881944444444448E-2</c:v>
                </c:pt>
                <c:pt idx="6744">
                  <c:v>7.7893518518518515E-2</c:v>
                </c:pt>
                <c:pt idx="6745">
                  <c:v>7.7905092592592595E-2</c:v>
                </c:pt>
                <c:pt idx="6746">
                  <c:v>7.7916666666666676E-2</c:v>
                </c:pt>
                <c:pt idx="6747">
                  <c:v>7.7928240740740742E-2</c:v>
                </c:pt>
                <c:pt idx="6748">
                  <c:v>7.7939814814814809E-2</c:v>
                </c:pt>
                <c:pt idx="6749">
                  <c:v>7.795138888888889E-2</c:v>
                </c:pt>
                <c:pt idx="6750">
                  <c:v>7.7962962962962956E-2</c:v>
                </c:pt>
                <c:pt idx="6751">
                  <c:v>7.7974537037037037E-2</c:v>
                </c:pt>
                <c:pt idx="6752">
                  <c:v>7.7986111111111103E-2</c:v>
                </c:pt>
                <c:pt idx="6753">
                  <c:v>7.7997685185185184E-2</c:v>
                </c:pt>
                <c:pt idx="6754">
                  <c:v>7.8009259259259264E-2</c:v>
                </c:pt>
                <c:pt idx="6755">
                  <c:v>7.8020833333333331E-2</c:v>
                </c:pt>
                <c:pt idx="6756">
                  <c:v>7.8032407407407411E-2</c:v>
                </c:pt>
                <c:pt idx="6757">
                  <c:v>7.8043981481481492E-2</c:v>
                </c:pt>
                <c:pt idx="6758">
                  <c:v>7.8055555555555559E-2</c:v>
                </c:pt>
                <c:pt idx="6759">
                  <c:v>7.8067129629629625E-2</c:v>
                </c:pt>
                <c:pt idx="6760">
                  <c:v>7.8078703703703692E-2</c:v>
                </c:pt>
                <c:pt idx="6761">
                  <c:v>7.8090277777777786E-2</c:v>
                </c:pt>
                <c:pt idx="6762">
                  <c:v>7.8101851851851853E-2</c:v>
                </c:pt>
                <c:pt idx="6763">
                  <c:v>7.8113425925925919E-2</c:v>
                </c:pt>
                <c:pt idx="6764">
                  <c:v>7.8125E-2</c:v>
                </c:pt>
                <c:pt idx="6765">
                  <c:v>7.8136574074074081E-2</c:v>
                </c:pt>
                <c:pt idx="6766">
                  <c:v>7.8148148148148147E-2</c:v>
                </c:pt>
                <c:pt idx="6767">
                  <c:v>7.8159722222222214E-2</c:v>
                </c:pt>
                <c:pt idx="6768">
                  <c:v>7.8171296296296308E-2</c:v>
                </c:pt>
                <c:pt idx="6769">
                  <c:v>7.8182870370370375E-2</c:v>
                </c:pt>
                <c:pt idx="6770">
                  <c:v>7.8194444444444441E-2</c:v>
                </c:pt>
                <c:pt idx="6771">
                  <c:v>7.8206018518518508E-2</c:v>
                </c:pt>
                <c:pt idx="6772">
                  <c:v>7.8217592592592589E-2</c:v>
                </c:pt>
                <c:pt idx="6773">
                  <c:v>7.8229166666666669E-2</c:v>
                </c:pt>
                <c:pt idx="6774">
                  <c:v>7.8240740740740736E-2</c:v>
                </c:pt>
                <c:pt idx="6775">
                  <c:v>7.8252314814814816E-2</c:v>
                </c:pt>
                <c:pt idx="6776">
                  <c:v>7.8263888888888897E-2</c:v>
                </c:pt>
                <c:pt idx="6777">
                  <c:v>7.8275462962962963E-2</c:v>
                </c:pt>
                <c:pt idx="6778">
                  <c:v>7.8287037037037044E-2</c:v>
                </c:pt>
                <c:pt idx="6779">
                  <c:v>7.829861111111111E-2</c:v>
                </c:pt>
                <c:pt idx="6780">
                  <c:v>7.8310185185185191E-2</c:v>
                </c:pt>
                <c:pt idx="6781">
                  <c:v>7.8321759259259258E-2</c:v>
                </c:pt>
                <c:pt idx="6782">
                  <c:v>7.8321759259259258E-2</c:v>
                </c:pt>
                <c:pt idx="6783">
                  <c:v>7.8333333333333324E-2</c:v>
                </c:pt>
                <c:pt idx="6784">
                  <c:v>7.8344907407407405E-2</c:v>
                </c:pt>
                <c:pt idx="6785">
                  <c:v>7.8356481481481485E-2</c:v>
                </c:pt>
                <c:pt idx="6786">
                  <c:v>7.8368055555555552E-2</c:v>
                </c:pt>
                <c:pt idx="6787">
                  <c:v>7.8379629629629632E-2</c:v>
                </c:pt>
                <c:pt idx="6788">
                  <c:v>7.8391203703703713E-2</c:v>
                </c:pt>
                <c:pt idx="6789">
                  <c:v>7.840277777777778E-2</c:v>
                </c:pt>
                <c:pt idx="6790">
                  <c:v>7.8414351851851846E-2</c:v>
                </c:pt>
                <c:pt idx="6791">
                  <c:v>7.8425925925925913E-2</c:v>
                </c:pt>
                <c:pt idx="6792">
                  <c:v>7.8437500000000007E-2</c:v>
                </c:pt>
                <c:pt idx="6793">
                  <c:v>7.8449074074074074E-2</c:v>
                </c:pt>
                <c:pt idx="6794">
                  <c:v>7.846064814814814E-2</c:v>
                </c:pt>
                <c:pt idx="6795">
                  <c:v>7.8472222222222221E-2</c:v>
                </c:pt>
                <c:pt idx="6796">
                  <c:v>7.8483796296296301E-2</c:v>
                </c:pt>
                <c:pt idx="6797">
                  <c:v>7.8495370370370368E-2</c:v>
                </c:pt>
                <c:pt idx="6798">
                  <c:v>7.8506944444444449E-2</c:v>
                </c:pt>
                <c:pt idx="6799">
                  <c:v>7.8518518518518529E-2</c:v>
                </c:pt>
                <c:pt idx="6800">
                  <c:v>7.8530092592592596E-2</c:v>
                </c:pt>
                <c:pt idx="6801">
                  <c:v>7.8541666666666662E-2</c:v>
                </c:pt>
                <c:pt idx="6802">
                  <c:v>7.8553240740740743E-2</c:v>
                </c:pt>
                <c:pt idx="6803">
                  <c:v>7.856481481481481E-2</c:v>
                </c:pt>
                <c:pt idx="6804">
                  <c:v>7.857638888888889E-2</c:v>
                </c:pt>
                <c:pt idx="6805">
                  <c:v>7.8587962962962957E-2</c:v>
                </c:pt>
                <c:pt idx="6806">
                  <c:v>7.8599537037037037E-2</c:v>
                </c:pt>
                <c:pt idx="6807">
                  <c:v>7.8611111111111118E-2</c:v>
                </c:pt>
                <c:pt idx="6808">
                  <c:v>7.8622685185185184E-2</c:v>
                </c:pt>
                <c:pt idx="6809">
                  <c:v>7.8634259259259265E-2</c:v>
                </c:pt>
                <c:pt idx="6810">
                  <c:v>7.8645833333333331E-2</c:v>
                </c:pt>
                <c:pt idx="6811">
                  <c:v>7.8657407407407412E-2</c:v>
                </c:pt>
                <c:pt idx="6812">
                  <c:v>7.8668981481481479E-2</c:v>
                </c:pt>
                <c:pt idx="6813">
                  <c:v>7.8680555555555545E-2</c:v>
                </c:pt>
                <c:pt idx="6814">
                  <c:v>7.8692129629629626E-2</c:v>
                </c:pt>
                <c:pt idx="6815">
                  <c:v>7.8703703703703706E-2</c:v>
                </c:pt>
                <c:pt idx="6816">
                  <c:v>7.8715277777777773E-2</c:v>
                </c:pt>
                <c:pt idx="6817">
                  <c:v>7.8726851851851853E-2</c:v>
                </c:pt>
                <c:pt idx="6818">
                  <c:v>7.8738425925925934E-2</c:v>
                </c:pt>
                <c:pt idx="6819">
                  <c:v>7.8750000000000001E-2</c:v>
                </c:pt>
                <c:pt idx="6820">
                  <c:v>7.8761574074074067E-2</c:v>
                </c:pt>
                <c:pt idx="6821">
                  <c:v>7.8773148148148148E-2</c:v>
                </c:pt>
                <c:pt idx="6822">
                  <c:v>7.8784722222222228E-2</c:v>
                </c:pt>
                <c:pt idx="6823">
                  <c:v>7.8796296296296295E-2</c:v>
                </c:pt>
                <c:pt idx="6824">
                  <c:v>7.8807870370370361E-2</c:v>
                </c:pt>
                <c:pt idx="6825">
                  <c:v>7.8819444444444442E-2</c:v>
                </c:pt>
                <c:pt idx="6826">
                  <c:v>7.8831018518518522E-2</c:v>
                </c:pt>
                <c:pt idx="6827">
                  <c:v>7.8842592592592589E-2</c:v>
                </c:pt>
                <c:pt idx="6828">
                  <c:v>7.885416666666667E-2</c:v>
                </c:pt>
                <c:pt idx="6829">
                  <c:v>7.886574074074075E-2</c:v>
                </c:pt>
                <c:pt idx="6830">
                  <c:v>7.8877314814814817E-2</c:v>
                </c:pt>
                <c:pt idx="6831">
                  <c:v>7.8888888888888883E-2</c:v>
                </c:pt>
                <c:pt idx="6832">
                  <c:v>7.8900462962962964E-2</c:v>
                </c:pt>
                <c:pt idx="6833">
                  <c:v>7.8912037037037031E-2</c:v>
                </c:pt>
                <c:pt idx="6834">
                  <c:v>7.8923611111111111E-2</c:v>
                </c:pt>
                <c:pt idx="6835">
                  <c:v>7.8935185185185178E-2</c:v>
                </c:pt>
                <c:pt idx="6836">
                  <c:v>7.8946759259259258E-2</c:v>
                </c:pt>
                <c:pt idx="6837">
                  <c:v>7.8958333333333339E-2</c:v>
                </c:pt>
                <c:pt idx="6838">
                  <c:v>7.8969907407407405E-2</c:v>
                </c:pt>
                <c:pt idx="6839">
                  <c:v>7.8981481481481486E-2</c:v>
                </c:pt>
                <c:pt idx="6840">
                  <c:v>7.8993055555555566E-2</c:v>
                </c:pt>
                <c:pt idx="6841">
                  <c:v>7.9004629629629633E-2</c:v>
                </c:pt>
                <c:pt idx="6842">
                  <c:v>7.90162037037037E-2</c:v>
                </c:pt>
                <c:pt idx="6843">
                  <c:v>7.9027777777777766E-2</c:v>
                </c:pt>
                <c:pt idx="6844">
                  <c:v>7.9039351851851861E-2</c:v>
                </c:pt>
                <c:pt idx="6845">
                  <c:v>7.9050925925925927E-2</c:v>
                </c:pt>
                <c:pt idx="6846">
                  <c:v>7.9062499999999994E-2</c:v>
                </c:pt>
                <c:pt idx="6847">
                  <c:v>7.9074074074074074E-2</c:v>
                </c:pt>
                <c:pt idx="6848">
                  <c:v>7.9085648148148155E-2</c:v>
                </c:pt>
                <c:pt idx="6849">
                  <c:v>7.9097222222222222E-2</c:v>
                </c:pt>
                <c:pt idx="6850">
                  <c:v>7.9108796296296288E-2</c:v>
                </c:pt>
                <c:pt idx="6851">
                  <c:v>7.9120370370370369E-2</c:v>
                </c:pt>
                <c:pt idx="6852">
                  <c:v>7.9131944444444449E-2</c:v>
                </c:pt>
                <c:pt idx="6853">
                  <c:v>7.9143518518518516E-2</c:v>
                </c:pt>
                <c:pt idx="6854">
                  <c:v>7.9155092592592582E-2</c:v>
                </c:pt>
                <c:pt idx="6855">
                  <c:v>7.9166666666666663E-2</c:v>
                </c:pt>
                <c:pt idx="6856">
                  <c:v>7.9178240740740743E-2</c:v>
                </c:pt>
                <c:pt idx="6857">
                  <c:v>7.918981481481481E-2</c:v>
                </c:pt>
                <c:pt idx="6858">
                  <c:v>7.9201388888888891E-2</c:v>
                </c:pt>
                <c:pt idx="6859">
                  <c:v>7.9212962962962971E-2</c:v>
                </c:pt>
                <c:pt idx="6860">
                  <c:v>7.9224537037037038E-2</c:v>
                </c:pt>
                <c:pt idx="6861">
                  <c:v>7.9236111111111118E-2</c:v>
                </c:pt>
                <c:pt idx="6862">
                  <c:v>7.9247685185185185E-2</c:v>
                </c:pt>
                <c:pt idx="6863">
                  <c:v>7.9259259259259265E-2</c:v>
                </c:pt>
                <c:pt idx="6864">
                  <c:v>7.9270833333333332E-2</c:v>
                </c:pt>
                <c:pt idx="6865">
                  <c:v>7.9282407407407399E-2</c:v>
                </c:pt>
                <c:pt idx="6866">
                  <c:v>7.9293981481481479E-2</c:v>
                </c:pt>
                <c:pt idx="6867">
                  <c:v>7.930555555555556E-2</c:v>
                </c:pt>
                <c:pt idx="6868">
                  <c:v>7.9317129629629626E-2</c:v>
                </c:pt>
                <c:pt idx="6869">
                  <c:v>7.9328703703703707E-2</c:v>
                </c:pt>
                <c:pt idx="6870">
                  <c:v>7.9340277777777787E-2</c:v>
                </c:pt>
                <c:pt idx="6871">
                  <c:v>7.9351851851851854E-2</c:v>
                </c:pt>
                <c:pt idx="6872">
                  <c:v>7.9363425925925921E-2</c:v>
                </c:pt>
                <c:pt idx="6873">
                  <c:v>7.9374999999999987E-2</c:v>
                </c:pt>
                <c:pt idx="6874">
                  <c:v>7.9386574074074082E-2</c:v>
                </c:pt>
                <c:pt idx="6875">
                  <c:v>7.9398148148148148E-2</c:v>
                </c:pt>
                <c:pt idx="6876">
                  <c:v>7.9409722222222215E-2</c:v>
                </c:pt>
                <c:pt idx="6877">
                  <c:v>7.9421296296296295E-2</c:v>
                </c:pt>
                <c:pt idx="6878">
                  <c:v>7.9432870370370376E-2</c:v>
                </c:pt>
                <c:pt idx="6879">
                  <c:v>7.9444444444444443E-2</c:v>
                </c:pt>
                <c:pt idx="6880">
                  <c:v>7.9456018518518523E-2</c:v>
                </c:pt>
                <c:pt idx="6881">
                  <c:v>7.946759259259259E-2</c:v>
                </c:pt>
                <c:pt idx="6882">
                  <c:v>7.947916666666667E-2</c:v>
                </c:pt>
                <c:pt idx="6883">
                  <c:v>7.9490740740740737E-2</c:v>
                </c:pt>
                <c:pt idx="6884">
                  <c:v>7.9502314814814817E-2</c:v>
                </c:pt>
                <c:pt idx="6885">
                  <c:v>7.9513888888888884E-2</c:v>
                </c:pt>
                <c:pt idx="6886">
                  <c:v>7.9525462962962964E-2</c:v>
                </c:pt>
                <c:pt idx="6887">
                  <c:v>7.9537037037037031E-2</c:v>
                </c:pt>
                <c:pt idx="6888">
                  <c:v>7.9548611111111112E-2</c:v>
                </c:pt>
                <c:pt idx="6889">
                  <c:v>7.9560185185185192E-2</c:v>
                </c:pt>
                <c:pt idx="6890">
                  <c:v>7.9571759259259259E-2</c:v>
                </c:pt>
                <c:pt idx="6891">
                  <c:v>7.9583333333333339E-2</c:v>
                </c:pt>
                <c:pt idx="6892">
                  <c:v>7.9594907407407406E-2</c:v>
                </c:pt>
                <c:pt idx="6893">
                  <c:v>7.9606481481481486E-2</c:v>
                </c:pt>
                <c:pt idx="6894">
                  <c:v>7.9618055555555553E-2</c:v>
                </c:pt>
                <c:pt idx="6895">
                  <c:v>7.962962962962962E-2</c:v>
                </c:pt>
                <c:pt idx="6896">
                  <c:v>7.96412037037037E-2</c:v>
                </c:pt>
                <c:pt idx="6897">
                  <c:v>7.9652777777777781E-2</c:v>
                </c:pt>
                <c:pt idx="6898">
                  <c:v>7.9664351851851847E-2</c:v>
                </c:pt>
                <c:pt idx="6899">
                  <c:v>7.9675925925925928E-2</c:v>
                </c:pt>
                <c:pt idx="6900">
                  <c:v>7.9687500000000008E-2</c:v>
                </c:pt>
                <c:pt idx="6901">
                  <c:v>7.9699074074074075E-2</c:v>
                </c:pt>
                <c:pt idx="6902">
                  <c:v>7.9710648148148142E-2</c:v>
                </c:pt>
                <c:pt idx="6903">
                  <c:v>7.9722222222222222E-2</c:v>
                </c:pt>
                <c:pt idx="6904">
                  <c:v>7.9733796296296303E-2</c:v>
                </c:pt>
                <c:pt idx="6905">
                  <c:v>7.9745370370370369E-2</c:v>
                </c:pt>
                <c:pt idx="6906">
                  <c:v>7.9756944444444436E-2</c:v>
                </c:pt>
                <c:pt idx="6907">
                  <c:v>7.9768518518518516E-2</c:v>
                </c:pt>
                <c:pt idx="6908">
                  <c:v>7.9780092592592597E-2</c:v>
                </c:pt>
                <c:pt idx="6909">
                  <c:v>7.9791666666666664E-2</c:v>
                </c:pt>
                <c:pt idx="6910">
                  <c:v>7.9803240740740744E-2</c:v>
                </c:pt>
                <c:pt idx="6911">
                  <c:v>7.9814814814814811E-2</c:v>
                </c:pt>
                <c:pt idx="6912">
                  <c:v>7.9826388888888891E-2</c:v>
                </c:pt>
                <c:pt idx="6913">
                  <c:v>7.9837962962962958E-2</c:v>
                </c:pt>
                <c:pt idx="6914">
                  <c:v>7.9849537037037038E-2</c:v>
                </c:pt>
                <c:pt idx="6915">
                  <c:v>7.9861111111111105E-2</c:v>
                </c:pt>
                <c:pt idx="6916">
                  <c:v>7.9872685185185185E-2</c:v>
                </c:pt>
                <c:pt idx="6917">
                  <c:v>7.9884259259259252E-2</c:v>
                </c:pt>
                <c:pt idx="6918">
                  <c:v>7.9895833333333333E-2</c:v>
                </c:pt>
                <c:pt idx="6919">
                  <c:v>7.9907407407407413E-2</c:v>
                </c:pt>
                <c:pt idx="6920">
                  <c:v>7.991898148148148E-2</c:v>
                </c:pt>
                <c:pt idx="6921">
                  <c:v>7.993055555555556E-2</c:v>
                </c:pt>
                <c:pt idx="6922">
                  <c:v>7.9942129629629641E-2</c:v>
                </c:pt>
                <c:pt idx="6923">
                  <c:v>7.9953703703703707E-2</c:v>
                </c:pt>
                <c:pt idx="6924">
                  <c:v>7.9965277777777774E-2</c:v>
                </c:pt>
                <c:pt idx="6925">
                  <c:v>7.9976851851851841E-2</c:v>
                </c:pt>
                <c:pt idx="6926">
                  <c:v>7.9988425925925921E-2</c:v>
                </c:pt>
                <c:pt idx="6927">
                  <c:v>0.08</c:v>
                </c:pt>
                <c:pt idx="6928">
                  <c:v>8.0011574074074068E-2</c:v>
                </c:pt>
                <c:pt idx="6929">
                  <c:v>8.0023148148148149E-2</c:v>
                </c:pt>
                <c:pt idx="6930">
                  <c:v>8.0034722222222229E-2</c:v>
                </c:pt>
                <c:pt idx="6931">
                  <c:v>8.0046296296296296E-2</c:v>
                </c:pt>
                <c:pt idx="6932">
                  <c:v>8.0057870370370363E-2</c:v>
                </c:pt>
                <c:pt idx="6933">
                  <c:v>8.0069444444444443E-2</c:v>
                </c:pt>
                <c:pt idx="6934">
                  <c:v>8.0081018518518524E-2</c:v>
                </c:pt>
                <c:pt idx="6935">
                  <c:v>8.009259259259259E-2</c:v>
                </c:pt>
                <c:pt idx="6936">
                  <c:v>8.0104166666666657E-2</c:v>
                </c:pt>
                <c:pt idx="6937">
                  <c:v>8.0115740740740737E-2</c:v>
                </c:pt>
                <c:pt idx="6938">
                  <c:v>8.0127314814814818E-2</c:v>
                </c:pt>
                <c:pt idx="6939">
                  <c:v>8.0138888888888885E-2</c:v>
                </c:pt>
                <c:pt idx="6940">
                  <c:v>8.0150462962962965E-2</c:v>
                </c:pt>
                <c:pt idx="6941">
                  <c:v>8.0162037037037046E-2</c:v>
                </c:pt>
                <c:pt idx="6942">
                  <c:v>8.0173611111111112E-2</c:v>
                </c:pt>
                <c:pt idx="6943">
                  <c:v>8.0185185185185193E-2</c:v>
                </c:pt>
                <c:pt idx="6944">
                  <c:v>8.0196759259259259E-2</c:v>
                </c:pt>
                <c:pt idx="6945">
                  <c:v>8.020833333333334E-2</c:v>
                </c:pt>
                <c:pt idx="6946">
                  <c:v>8.0219907407407406E-2</c:v>
                </c:pt>
                <c:pt idx="6947">
                  <c:v>8.0231481481481473E-2</c:v>
                </c:pt>
                <c:pt idx="6948">
                  <c:v>8.0243055555555554E-2</c:v>
                </c:pt>
                <c:pt idx="6949">
                  <c:v>8.0254629629629634E-2</c:v>
                </c:pt>
                <c:pt idx="6950">
                  <c:v>8.0266203703703701E-2</c:v>
                </c:pt>
                <c:pt idx="6951">
                  <c:v>8.0277777777777781E-2</c:v>
                </c:pt>
                <c:pt idx="6952">
                  <c:v>8.0289351851851862E-2</c:v>
                </c:pt>
                <c:pt idx="6953">
                  <c:v>8.0300925925925928E-2</c:v>
                </c:pt>
                <c:pt idx="6954">
                  <c:v>8.0312499999999995E-2</c:v>
                </c:pt>
                <c:pt idx="6955">
                  <c:v>8.0324074074074062E-2</c:v>
                </c:pt>
                <c:pt idx="6956">
                  <c:v>8.0335648148148142E-2</c:v>
                </c:pt>
                <c:pt idx="6957">
                  <c:v>8.0347222222222223E-2</c:v>
                </c:pt>
                <c:pt idx="6958">
                  <c:v>8.0358796296296289E-2</c:v>
                </c:pt>
                <c:pt idx="6959">
                  <c:v>8.037037037037037E-2</c:v>
                </c:pt>
                <c:pt idx="6960">
                  <c:v>8.038194444444445E-2</c:v>
                </c:pt>
                <c:pt idx="6961">
                  <c:v>8.0393518518518517E-2</c:v>
                </c:pt>
                <c:pt idx="6962">
                  <c:v>8.0405092592592597E-2</c:v>
                </c:pt>
                <c:pt idx="6963">
                  <c:v>8.0416666666666664E-2</c:v>
                </c:pt>
                <c:pt idx="6964">
                  <c:v>8.0428240740740745E-2</c:v>
                </c:pt>
                <c:pt idx="6965">
                  <c:v>8.0439814814814811E-2</c:v>
                </c:pt>
                <c:pt idx="6966">
                  <c:v>8.0451388888888892E-2</c:v>
                </c:pt>
                <c:pt idx="6967">
                  <c:v>8.0462962962962958E-2</c:v>
                </c:pt>
                <c:pt idx="6968">
                  <c:v>8.0474537037037039E-2</c:v>
                </c:pt>
                <c:pt idx="6969">
                  <c:v>8.0486111111111105E-2</c:v>
                </c:pt>
                <c:pt idx="6970">
                  <c:v>8.0497685185185186E-2</c:v>
                </c:pt>
                <c:pt idx="6971">
                  <c:v>8.0509259259259267E-2</c:v>
                </c:pt>
                <c:pt idx="6972">
                  <c:v>8.0520833333333333E-2</c:v>
                </c:pt>
                <c:pt idx="6973">
                  <c:v>8.0532407407407414E-2</c:v>
                </c:pt>
                <c:pt idx="6974">
                  <c:v>8.054398148148148E-2</c:v>
                </c:pt>
                <c:pt idx="6975">
                  <c:v>8.0555555555555561E-2</c:v>
                </c:pt>
                <c:pt idx="6976">
                  <c:v>8.0567129629629627E-2</c:v>
                </c:pt>
                <c:pt idx="6977">
                  <c:v>8.0578703703703694E-2</c:v>
                </c:pt>
                <c:pt idx="6978">
                  <c:v>8.0590277777777775E-2</c:v>
                </c:pt>
                <c:pt idx="6979">
                  <c:v>8.0601851851851855E-2</c:v>
                </c:pt>
                <c:pt idx="6980">
                  <c:v>8.0613425925925922E-2</c:v>
                </c:pt>
                <c:pt idx="6981">
                  <c:v>8.0625000000000002E-2</c:v>
                </c:pt>
                <c:pt idx="6982">
                  <c:v>8.0636574074074083E-2</c:v>
                </c:pt>
                <c:pt idx="6983">
                  <c:v>8.0648148148148149E-2</c:v>
                </c:pt>
                <c:pt idx="6984">
                  <c:v>8.0659722222222216E-2</c:v>
                </c:pt>
                <c:pt idx="6985">
                  <c:v>8.0671296296296297E-2</c:v>
                </c:pt>
                <c:pt idx="6986">
                  <c:v>8.0682870370370363E-2</c:v>
                </c:pt>
                <c:pt idx="6987">
                  <c:v>8.0694444444444444E-2</c:v>
                </c:pt>
                <c:pt idx="6988">
                  <c:v>8.070601851851851E-2</c:v>
                </c:pt>
                <c:pt idx="6989">
                  <c:v>8.0717592592592591E-2</c:v>
                </c:pt>
                <c:pt idx="6990">
                  <c:v>8.0729166666666671E-2</c:v>
                </c:pt>
                <c:pt idx="6991">
                  <c:v>8.0740740740740738E-2</c:v>
                </c:pt>
                <c:pt idx="6992">
                  <c:v>8.0752314814814818E-2</c:v>
                </c:pt>
                <c:pt idx="6993">
                  <c:v>8.0763888888888885E-2</c:v>
                </c:pt>
                <c:pt idx="6994">
                  <c:v>8.0775462962962966E-2</c:v>
                </c:pt>
                <c:pt idx="6995">
                  <c:v>8.0787037037037032E-2</c:v>
                </c:pt>
                <c:pt idx="6996">
                  <c:v>8.0798611111111113E-2</c:v>
                </c:pt>
                <c:pt idx="6997">
                  <c:v>8.0810185185185179E-2</c:v>
                </c:pt>
                <c:pt idx="6998">
                  <c:v>8.082175925925926E-2</c:v>
                </c:pt>
                <c:pt idx="6999">
                  <c:v>8.0833333333333326E-2</c:v>
                </c:pt>
                <c:pt idx="7000">
                  <c:v>8.0844907407407407E-2</c:v>
                </c:pt>
                <c:pt idx="7001">
                  <c:v>8.0856481481481488E-2</c:v>
                </c:pt>
                <c:pt idx="7002">
                  <c:v>8.0868055555555554E-2</c:v>
                </c:pt>
                <c:pt idx="7003">
                  <c:v>8.0879629629629635E-2</c:v>
                </c:pt>
                <c:pt idx="7004">
                  <c:v>8.0891203703703715E-2</c:v>
                </c:pt>
                <c:pt idx="7005">
                  <c:v>8.0902777777777782E-2</c:v>
                </c:pt>
                <c:pt idx="7006">
                  <c:v>8.0914351851851848E-2</c:v>
                </c:pt>
                <c:pt idx="7007">
                  <c:v>8.0925925925925915E-2</c:v>
                </c:pt>
                <c:pt idx="7008">
                  <c:v>8.0937499999999996E-2</c:v>
                </c:pt>
                <c:pt idx="7009">
                  <c:v>8.0949074074074076E-2</c:v>
                </c:pt>
                <c:pt idx="7010">
                  <c:v>8.0960648148148143E-2</c:v>
                </c:pt>
                <c:pt idx="7011">
                  <c:v>8.0972222222222223E-2</c:v>
                </c:pt>
                <c:pt idx="7012">
                  <c:v>8.0983796296296304E-2</c:v>
                </c:pt>
                <c:pt idx="7013">
                  <c:v>8.099537037037037E-2</c:v>
                </c:pt>
                <c:pt idx="7014">
                  <c:v>8.1006944444444437E-2</c:v>
                </c:pt>
                <c:pt idx="7015">
                  <c:v>8.1018518518518517E-2</c:v>
                </c:pt>
                <c:pt idx="7016">
                  <c:v>8.1030092592592584E-2</c:v>
                </c:pt>
                <c:pt idx="7017">
                  <c:v>8.1041666666666665E-2</c:v>
                </c:pt>
                <c:pt idx="7018">
                  <c:v>8.1053240740740731E-2</c:v>
                </c:pt>
                <c:pt idx="7019">
                  <c:v>8.1064814814814812E-2</c:v>
                </c:pt>
                <c:pt idx="7020">
                  <c:v>8.1076388888888892E-2</c:v>
                </c:pt>
                <c:pt idx="7021">
                  <c:v>8.1087962962962959E-2</c:v>
                </c:pt>
                <c:pt idx="7022">
                  <c:v>8.1099537037037039E-2</c:v>
                </c:pt>
                <c:pt idx="7023">
                  <c:v>8.111111111111112E-2</c:v>
                </c:pt>
                <c:pt idx="7024">
                  <c:v>8.1122685185185187E-2</c:v>
                </c:pt>
                <c:pt idx="7025">
                  <c:v>8.1134259259259267E-2</c:v>
                </c:pt>
                <c:pt idx="7026">
                  <c:v>8.1145833333333334E-2</c:v>
                </c:pt>
                <c:pt idx="7027">
                  <c:v>8.1157407407407414E-2</c:v>
                </c:pt>
                <c:pt idx="7028">
                  <c:v>8.1168981481481481E-2</c:v>
                </c:pt>
                <c:pt idx="7029">
                  <c:v>8.1180555555555547E-2</c:v>
                </c:pt>
                <c:pt idx="7030">
                  <c:v>8.1192129629629628E-2</c:v>
                </c:pt>
                <c:pt idx="7031">
                  <c:v>8.1203703703703708E-2</c:v>
                </c:pt>
                <c:pt idx="7032">
                  <c:v>8.1215277777777775E-2</c:v>
                </c:pt>
                <c:pt idx="7033">
                  <c:v>8.1226851851851856E-2</c:v>
                </c:pt>
                <c:pt idx="7034">
                  <c:v>8.1238425925925936E-2</c:v>
                </c:pt>
                <c:pt idx="7035">
                  <c:v>8.1250000000000003E-2</c:v>
                </c:pt>
                <c:pt idx="7036">
                  <c:v>8.1261574074074069E-2</c:v>
                </c:pt>
                <c:pt idx="7037">
                  <c:v>8.1273148148148136E-2</c:v>
                </c:pt>
                <c:pt idx="7038">
                  <c:v>8.1284722222222217E-2</c:v>
                </c:pt>
                <c:pt idx="7039">
                  <c:v>8.1296296296296297E-2</c:v>
                </c:pt>
                <c:pt idx="7040">
                  <c:v>8.1307870370370364E-2</c:v>
                </c:pt>
                <c:pt idx="7041">
                  <c:v>8.1319444444444444E-2</c:v>
                </c:pt>
                <c:pt idx="7042">
                  <c:v>8.1331018518518525E-2</c:v>
                </c:pt>
                <c:pt idx="7043">
                  <c:v>8.1342592592592591E-2</c:v>
                </c:pt>
                <c:pt idx="7044">
                  <c:v>8.1354166666666672E-2</c:v>
                </c:pt>
                <c:pt idx="7045">
                  <c:v>8.1365740740740738E-2</c:v>
                </c:pt>
                <c:pt idx="7046">
                  <c:v>8.1377314814814819E-2</c:v>
                </c:pt>
                <c:pt idx="7047">
                  <c:v>8.1388888888888886E-2</c:v>
                </c:pt>
                <c:pt idx="7048">
                  <c:v>8.1400462962962966E-2</c:v>
                </c:pt>
                <c:pt idx="7049">
                  <c:v>8.1412037037037033E-2</c:v>
                </c:pt>
                <c:pt idx="7050">
                  <c:v>8.1423611111111113E-2</c:v>
                </c:pt>
                <c:pt idx="7051">
                  <c:v>8.143518518518518E-2</c:v>
                </c:pt>
                <c:pt idx="7052">
                  <c:v>8.144675925925926E-2</c:v>
                </c:pt>
                <c:pt idx="7053">
                  <c:v>8.1458333333333341E-2</c:v>
                </c:pt>
                <c:pt idx="7054">
                  <c:v>8.1469907407407408E-2</c:v>
                </c:pt>
                <c:pt idx="7055">
                  <c:v>8.1481481481481488E-2</c:v>
                </c:pt>
                <c:pt idx="7056">
                  <c:v>8.1493055555555555E-2</c:v>
                </c:pt>
                <c:pt idx="7057">
                  <c:v>8.1504629629629635E-2</c:v>
                </c:pt>
                <c:pt idx="7058">
                  <c:v>8.1516203703703702E-2</c:v>
                </c:pt>
                <c:pt idx="7059">
                  <c:v>8.1527777777777768E-2</c:v>
                </c:pt>
                <c:pt idx="7060">
                  <c:v>8.1539351851851849E-2</c:v>
                </c:pt>
                <c:pt idx="7061">
                  <c:v>8.1550925925925929E-2</c:v>
                </c:pt>
                <c:pt idx="7062">
                  <c:v>8.1562499999999996E-2</c:v>
                </c:pt>
                <c:pt idx="7063">
                  <c:v>8.1574074074074077E-2</c:v>
                </c:pt>
                <c:pt idx="7064">
                  <c:v>8.1585648148148157E-2</c:v>
                </c:pt>
                <c:pt idx="7065">
                  <c:v>8.1597222222222224E-2</c:v>
                </c:pt>
                <c:pt idx="7066">
                  <c:v>8.160879629629629E-2</c:v>
                </c:pt>
                <c:pt idx="7067">
                  <c:v>8.1620370370370371E-2</c:v>
                </c:pt>
                <c:pt idx="7068">
                  <c:v>8.1631944444444438E-2</c:v>
                </c:pt>
                <c:pt idx="7069">
                  <c:v>8.1643518518518518E-2</c:v>
                </c:pt>
                <c:pt idx="7070">
                  <c:v>8.1655092592592585E-2</c:v>
                </c:pt>
                <c:pt idx="7071">
                  <c:v>8.1666666666666665E-2</c:v>
                </c:pt>
                <c:pt idx="7072">
                  <c:v>8.1678240740740746E-2</c:v>
                </c:pt>
                <c:pt idx="7073">
                  <c:v>8.1689814814814812E-2</c:v>
                </c:pt>
                <c:pt idx="7074">
                  <c:v>8.1701388888888893E-2</c:v>
                </c:pt>
                <c:pt idx="7075">
                  <c:v>8.1712962962962959E-2</c:v>
                </c:pt>
                <c:pt idx="7076">
                  <c:v>8.172453703703704E-2</c:v>
                </c:pt>
                <c:pt idx="7077">
                  <c:v>8.1736111111111107E-2</c:v>
                </c:pt>
                <c:pt idx="7078">
                  <c:v>8.1747685185185187E-2</c:v>
                </c:pt>
                <c:pt idx="7079">
                  <c:v>8.1759259259259254E-2</c:v>
                </c:pt>
                <c:pt idx="7080">
                  <c:v>8.1770833333333334E-2</c:v>
                </c:pt>
                <c:pt idx="7081">
                  <c:v>8.1782407407407401E-2</c:v>
                </c:pt>
                <c:pt idx="7082">
                  <c:v>8.1793981481481481E-2</c:v>
                </c:pt>
                <c:pt idx="7083">
                  <c:v>8.1805555555555562E-2</c:v>
                </c:pt>
                <c:pt idx="7084">
                  <c:v>8.1817129629629629E-2</c:v>
                </c:pt>
                <c:pt idx="7085">
                  <c:v>8.1828703703703709E-2</c:v>
                </c:pt>
                <c:pt idx="7086">
                  <c:v>8.184027777777779E-2</c:v>
                </c:pt>
                <c:pt idx="7087">
                  <c:v>8.1851851851851856E-2</c:v>
                </c:pt>
                <c:pt idx="7088">
                  <c:v>8.1863425925925923E-2</c:v>
                </c:pt>
                <c:pt idx="7089">
                  <c:v>8.1874999999999989E-2</c:v>
                </c:pt>
                <c:pt idx="7090">
                  <c:v>8.188657407407407E-2</c:v>
                </c:pt>
                <c:pt idx="7091">
                  <c:v>8.189814814814815E-2</c:v>
                </c:pt>
                <c:pt idx="7092">
                  <c:v>8.1909722222222217E-2</c:v>
                </c:pt>
                <c:pt idx="7093">
                  <c:v>8.1921296296296298E-2</c:v>
                </c:pt>
                <c:pt idx="7094">
                  <c:v>8.1932870370370378E-2</c:v>
                </c:pt>
                <c:pt idx="7095">
                  <c:v>8.1944444444444445E-2</c:v>
                </c:pt>
                <c:pt idx="7096">
                  <c:v>8.1956018518518511E-2</c:v>
                </c:pt>
                <c:pt idx="7097">
                  <c:v>8.1967592592592592E-2</c:v>
                </c:pt>
                <c:pt idx="7098">
                  <c:v>8.1979166666666659E-2</c:v>
                </c:pt>
                <c:pt idx="7099">
                  <c:v>8.1990740740740739E-2</c:v>
                </c:pt>
                <c:pt idx="7100">
                  <c:v>8.2002314814814806E-2</c:v>
                </c:pt>
                <c:pt idx="7101">
                  <c:v>8.2013888888888886E-2</c:v>
                </c:pt>
                <c:pt idx="7102">
                  <c:v>8.2025462962962967E-2</c:v>
                </c:pt>
                <c:pt idx="7103">
                  <c:v>8.2037037037037033E-2</c:v>
                </c:pt>
                <c:pt idx="7104">
                  <c:v>8.2048611111111114E-2</c:v>
                </c:pt>
                <c:pt idx="7105">
                  <c:v>8.2060185185185194E-2</c:v>
                </c:pt>
                <c:pt idx="7106">
                  <c:v>8.2071759259259261E-2</c:v>
                </c:pt>
                <c:pt idx="7107">
                  <c:v>8.2083333333333341E-2</c:v>
                </c:pt>
                <c:pt idx="7108">
                  <c:v>8.2094907407407408E-2</c:v>
                </c:pt>
                <c:pt idx="7109">
                  <c:v>8.2106481481481489E-2</c:v>
                </c:pt>
                <c:pt idx="7110">
                  <c:v>8.2118055555555555E-2</c:v>
                </c:pt>
                <c:pt idx="7111">
                  <c:v>8.2129629629629622E-2</c:v>
                </c:pt>
                <c:pt idx="7112">
                  <c:v>8.2141203703703702E-2</c:v>
                </c:pt>
                <c:pt idx="7113">
                  <c:v>8.2152777777777783E-2</c:v>
                </c:pt>
                <c:pt idx="7114">
                  <c:v>8.216435185185185E-2</c:v>
                </c:pt>
                <c:pt idx="7115">
                  <c:v>8.217592592592593E-2</c:v>
                </c:pt>
                <c:pt idx="7116">
                  <c:v>8.2187500000000011E-2</c:v>
                </c:pt>
                <c:pt idx="7117">
                  <c:v>8.2199074074074077E-2</c:v>
                </c:pt>
                <c:pt idx="7118">
                  <c:v>8.2210648148148144E-2</c:v>
                </c:pt>
                <c:pt idx="7119">
                  <c:v>8.222222222222221E-2</c:v>
                </c:pt>
                <c:pt idx="7120">
                  <c:v>8.2233796296296291E-2</c:v>
                </c:pt>
                <c:pt idx="7121">
                  <c:v>8.2245370370370371E-2</c:v>
                </c:pt>
                <c:pt idx="7122">
                  <c:v>8.2256944444444438E-2</c:v>
                </c:pt>
                <c:pt idx="7123">
                  <c:v>8.2268518518518519E-2</c:v>
                </c:pt>
                <c:pt idx="7124">
                  <c:v>8.2280092592592599E-2</c:v>
                </c:pt>
                <c:pt idx="7125">
                  <c:v>8.2291666666666666E-2</c:v>
                </c:pt>
                <c:pt idx="7126">
                  <c:v>8.2303240740740746E-2</c:v>
                </c:pt>
                <c:pt idx="7127">
                  <c:v>8.2314814814814813E-2</c:v>
                </c:pt>
                <c:pt idx="7128">
                  <c:v>8.2326388888888893E-2</c:v>
                </c:pt>
                <c:pt idx="7129">
                  <c:v>8.233796296296296E-2</c:v>
                </c:pt>
                <c:pt idx="7130">
                  <c:v>8.2349537037037041E-2</c:v>
                </c:pt>
                <c:pt idx="7131">
                  <c:v>8.2361111111111107E-2</c:v>
                </c:pt>
                <c:pt idx="7132">
                  <c:v>8.2372685185185188E-2</c:v>
                </c:pt>
                <c:pt idx="7133">
                  <c:v>8.2384259259259254E-2</c:v>
                </c:pt>
                <c:pt idx="7134">
                  <c:v>8.2395833333333335E-2</c:v>
                </c:pt>
                <c:pt idx="7135">
                  <c:v>8.2407407407407415E-2</c:v>
                </c:pt>
                <c:pt idx="7136">
                  <c:v>8.2418981481481482E-2</c:v>
                </c:pt>
                <c:pt idx="7137">
                  <c:v>8.2430555555555562E-2</c:v>
                </c:pt>
                <c:pt idx="7138">
                  <c:v>8.2442129629629629E-2</c:v>
                </c:pt>
                <c:pt idx="7139">
                  <c:v>8.245370370370371E-2</c:v>
                </c:pt>
                <c:pt idx="7140">
                  <c:v>8.2465277777777776E-2</c:v>
                </c:pt>
                <c:pt idx="7141">
                  <c:v>8.2476851851851843E-2</c:v>
                </c:pt>
                <c:pt idx="7142">
                  <c:v>8.2488425925925923E-2</c:v>
                </c:pt>
                <c:pt idx="7143">
                  <c:v>8.2488425925925923E-2</c:v>
                </c:pt>
                <c:pt idx="7144">
                  <c:v>8.2500000000000004E-2</c:v>
                </c:pt>
                <c:pt idx="7145">
                  <c:v>8.2511574074074071E-2</c:v>
                </c:pt>
                <c:pt idx="7146">
                  <c:v>8.2523148148148151E-2</c:v>
                </c:pt>
                <c:pt idx="7147">
                  <c:v>8.2534722222222232E-2</c:v>
                </c:pt>
                <c:pt idx="7148">
                  <c:v>8.2546296296296298E-2</c:v>
                </c:pt>
                <c:pt idx="7149">
                  <c:v>8.2557870370370365E-2</c:v>
                </c:pt>
                <c:pt idx="7150">
                  <c:v>8.2569444444444445E-2</c:v>
                </c:pt>
                <c:pt idx="7151">
                  <c:v>8.2581018518518512E-2</c:v>
                </c:pt>
                <c:pt idx="7152">
                  <c:v>8.2592592592592592E-2</c:v>
                </c:pt>
                <c:pt idx="7153">
                  <c:v>8.2604166666666659E-2</c:v>
                </c:pt>
                <c:pt idx="7154">
                  <c:v>8.261574074074074E-2</c:v>
                </c:pt>
                <c:pt idx="7155">
                  <c:v>8.262731481481482E-2</c:v>
                </c:pt>
                <c:pt idx="7156">
                  <c:v>8.2638888888888887E-2</c:v>
                </c:pt>
                <c:pt idx="7157">
                  <c:v>8.2650462962962967E-2</c:v>
                </c:pt>
                <c:pt idx="7158">
                  <c:v>8.2662037037037034E-2</c:v>
                </c:pt>
                <c:pt idx="7159">
                  <c:v>8.2673611111111114E-2</c:v>
                </c:pt>
                <c:pt idx="7160">
                  <c:v>8.2685185185185181E-2</c:v>
                </c:pt>
                <c:pt idx="7161">
                  <c:v>8.2696759259259262E-2</c:v>
                </c:pt>
                <c:pt idx="7162">
                  <c:v>8.2708333333333328E-2</c:v>
                </c:pt>
                <c:pt idx="7163">
                  <c:v>8.2719907407407409E-2</c:v>
                </c:pt>
                <c:pt idx="7164">
                  <c:v>8.2731481481481475E-2</c:v>
                </c:pt>
                <c:pt idx="7165">
                  <c:v>8.2743055555555556E-2</c:v>
                </c:pt>
                <c:pt idx="7166">
                  <c:v>8.2754629629629636E-2</c:v>
                </c:pt>
                <c:pt idx="7167">
                  <c:v>8.2766203703703703E-2</c:v>
                </c:pt>
                <c:pt idx="7168">
                  <c:v>8.2777777777777783E-2</c:v>
                </c:pt>
                <c:pt idx="7169">
                  <c:v>8.2789351851851864E-2</c:v>
                </c:pt>
                <c:pt idx="7170">
                  <c:v>8.2800925925925931E-2</c:v>
                </c:pt>
                <c:pt idx="7171">
                  <c:v>8.2812499999999997E-2</c:v>
                </c:pt>
                <c:pt idx="7172">
                  <c:v>8.2824074074074064E-2</c:v>
                </c:pt>
                <c:pt idx="7173">
                  <c:v>8.2835648148148144E-2</c:v>
                </c:pt>
                <c:pt idx="7174">
                  <c:v>8.2847222222222225E-2</c:v>
                </c:pt>
                <c:pt idx="7175">
                  <c:v>8.2858796296296292E-2</c:v>
                </c:pt>
                <c:pt idx="7176">
                  <c:v>8.2870370370370372E-2</c:v>
                </c:pt>
                <c:pt idx="7177">
                  <c:v>8.2881944444444453E-2</c:v>
                </c:pt>
                <c:pt idx="7178">
                  <c:v>8.2893518518518519E-2</c:v>
                </c:pt>
                <c:pt idx="7179">
                  <c:v>8.2905092592592586E-2</c:v>
                </c:pt>
                <c:pt idx="7180">
                  <c:v>8.2916666666666666E-2</c:v>
                </c:pt>
                <c:pt idx="7181">
                  <c:v>8.2928240740740733E-2</c:v>
                </c:pt>
                <c:pt idx="7182">
                  <c:v>8.2939814814814813E-2</c:v>
                </c:pt>
                <c:pt idx="7183">
                  <c:v>8.295138888888888E-2</c:v>
                </c:pt>
                <c:pt idx="7184">
                  <c:v>8.2962962962962961E-2</c:v>
                </c:pt>
                <c:pt idx="7185">
                  <c:v>8.2974537037037041E-2</c:v>
                </c:pt>
                <c:pt idx="7186">
                  <c:v>8.2986111111111108E-2</c:v>
                </c:pt>
                <c:pt idx="7187">
                  <c:v>8.2997685185185188E-2</c:v>
                </c:pt>
                <c:pt idx="7188">
                  <c:v>8.3009259259259269E-2</c:v>
                </c:pt>
                <c:pt idx="7189">
                  <c:v>8.3020833333333335E-2</c:v>
                </c:pt>
                <c:pt idx="7190">
                  <c:v>8.3032407407407416E-2</c:v>
                </c:pt>
                <c:pt idx="7191">
                  <c:v>8.3043981481481483E-2</c:v>
                </c:pt>
                <c:pt idx="7192">
                  <c:v>8.3055555555555563E-2</c:v>
                </c:pt>
                <c:pt idx="7193">
                  <c:v>8.306712962962963E-2</c:v>
                </c:pt>
                <c:pt idx="7194">
                  <c:v>8.3078703703703696E-2</c:v>
                </c:pt>
                <c:pt idx="7195">
                  <c:v>8.3090277777777777E-2</c:v>
                </c:pt>
                <c:pt idx="7196">
                  <c:v>8.3101851851851857E-2</c:v>
                </c:pt>
                <c:pt idx="7197">
                  <c:v>8.3113425925925924E-2</c:v>
                </c:pt>
                <c:pt idx="7198">
                  <c:v>8.3125000000000004E-2</c:v>
                </c:pt>
                <c:pt idx="7199">
                  <c:v>8.3136574074074085E-2</c:v>
                </c:pt>
                <c:pt idx="7200">
                  <c:v>8.3148148148148152E-2</c:v>
                </c:pt>
                <c:pt idx="7201">
                  <c:v>8.3159722222222218E-2</c:v>
                </c:pt>
                <c:pt idx="7202">
                  <c:v>8.3171296296296285E-2</c:v>
                </c:pt>
                <c:pt idx="7203">
                  <c:v>8.3182870370370365E-2</c:v>
                </c:pt>
                <c:pt idx="7204">
                  <c:v>8.3194444444444446E-2</c:v>
                </c:pt>
                <c:pt idx="7205">
                  <c:v>8.3206018518518512E-2</c:v>
                </c:pt>
                <c:pt idx="7206">
                  <c:v>8.3217592592592593E-2</c:v>
                </c:pt>
                <c:pt idx="7207">
                  <c:v>8.3229166666666674E-2</c:v>
                </c:pt>
                <c:pt idx="7208">
                  <c:v>8.324074074074074E-2</c:v>
                </c:pt>
                <c:pt idx="7209">
                  <c:v>8.3252314814814821E-2</c:v>
                </c:pt>
                <c:pt idx="7210">
                  <c:v>8.3263888888888887E-2</c:v>
                </c:pt>
                <c:pt idx="7211">
                  <c:v>8.3275462962962968E-2</c:v>
                </c:pt>
                <c:pt idx="7212">
                  <c:v>8.3287037037037034E-2</c:v>
                </c:pt>
                <c:pt idx="7213">
                  <c:v>8.3298611111111115E-2</c:v>
                </c:pt>
                <c:pt idx="7214">
                  <c:v>8.3310185185185182E-2</c:v>
                </c:pt>
                <c:pt idx="7215">
                  <c:v>8.3321759259259262E-2</c:v>
                </c:pt>
                <c:pt idx="7216">
                  <c:v>8.3333333333333329E-2</c:v>
                </c:pt>
                <c:pt idx="7217">
                  <c:v>8.3344907407407409E-2</c:v>
                </c:pt>
                <c:pt idx="7218">
                  <c:v>8.335648148148149E-2</c:v>
                </c:pt>
                <c:pt idx="7219">
                  <c:v>8.3368055555555556E-2</c:v>
                </c:pt>
                <c:pt idx="7220">
                  <c:v>8.3379629629629637E-2</c:v>
                </c:pt>
                <c:pt idx="7221">
                  <c:v>8.3391203703703717E-2</c:v>
                </c:pt>
                <c:pt idx="7222">
                  <c:v>8.340277777777777E-2</c:v>
                </c:pt>
                <c:pt idx="7223">
                  <c:v>8.3414351851851851E-2</c:v>
                </c:pt>
                <c:pt idx="7224">
                  <c:v>8.3425925925925917E-2</c:v>
                </c:pt>
                <c:pt idx="7225">
                  <c:v>8.3437499999999998E-2</c:v>
                </c:pt>
                <c:pt idx="7226">
                  <c:v>8.3449074074074078E-2</c:v>
                </c:pt>
                <c:pt idx="7227">
                  <c:v>8.3460648148148145E-2</c:v>
                </c:pt>
                <c:pt idx="7228">
                  <c:v>8.3472222222222225E-2</c:v>
                </c:pt>
                <c:pt idx="7229">
                  <c:v>8.3483796296296306E-2</c:v>
                </c:pt>
                <c:pt idx="7230">
                  <c:v>8.3495370370370373E-2</c:v>
                </c:pt>
                <c:pt idx="7231">
                  <c:v>8.3506944444444453E-2</c:v>
                </c:pt>
                <c:pt idx="7232">
                  <c:v>8.3518518518518506E-2</c:v>
                </c:pt>
                <c:pt idx="7233">
                  <c:v>8.3530092592592586E-2</c:v>
                </c:pt>
                <c:pt idx="7234">
                  <c:v>8.3541666666666667E-2</c:v>
                </c:pt>
                <c:pt idx="7235">
                  <c:v>8.3553240740740733E-2</c:v>
                </c:pt>
                <c:pt idx="7236">
                  <c:v>8.3564814814814814E-2</c:v>
                </c:pt>
                <c:pt idx="7237">
                  <c:v>8.3576388888888895E-2</c:v>
                </c:pt>
                <c:pt idx="7238">
                  <c:v>8.3587962962962961E-2</c:v>
                </c:pt>
                <c:pt idx="7239">
                  <c:v>8.3599537037037042E-2</c:v>
                </c:pt>
                <c:pt idx="7240">
                  <c:v>8.3611111111111122E-2</c:v>
                </c:pt>
                <c:pt idx="7241">
                  <c:v>8.3622685185185189E-2</c:v>
                </c:pt>
                <c:pt idx="7242">
                  <c:v>8.3634259259259255E-2</c:v>
                </c:pt>
                <c:pt idx="7243">
                  <c:v>8.3645833333333322E-2</c:v>
                </c:pt>
                <c:pt idx="7244">
                  <c:v>8.3657407407407403E-2</c:v>
                </c:pt>
                <c:pt idx="7245">
                  <c:v>8.3668981481481483E-2</c:v>
                </c:pt>
                <c:pt idx="7246">
                  <c:v>8.368055555555555E-2</c:v>
                </c:pt>
                <c:pt idx="7247">
                  <c:v>8.369212962962963E-2</c:v>
                </c:pt>
                <c:pt idx="7248">
                  <c:v>8.3703703703703711E-2</c:v>
                </c:pt>
                <c:pt idx="7249">
                  <c:v>8.3715277777777777E-2</c:v>
                </c:pt>
                <c:pt idx="7250">
                  <c:v>8.3726851851851858E-2</c:v>
                </c:pt>
                <c:pt idx="7251">
                  <c:v>8.3738425925925938E-2</c:v>
                </c:pt>
                <c:pt idx="7252">
                  <c:v>8.3749999999999991E-2</c:v>
                </c:pt>
                <c:pt idx="7253">
                  <c:v>8.3761574074074072E-2</c:v>
                </c:pt>
                <c:pt idx="7254">
                  <c:v>8.3773148148148138E-2</c:v>
                </c:pt>
                <c:pt idx="7255">
                  <c:v>8.3784722222222219E-2</c:v>
                </c:pt>
                <c:pt idx="7256">
                  <c:v>8.3796296296296299E-2</c:v>
                </c:pt>
                <c:pt idx="7257">
                  <c:v>8.3807870370370366E-2</c:v>
                </c:pt>
                <c:pt idx="7258">
                  <c:v>8.3819444444444446E-2</c:v>
                </c:pt>
                <c:pt idx="7259">
                  <c:v>8.3831018518518527E-2</c:v>
                </c:pt>
                <c:pt idx="7260">
                  <c:v>8.3842592592592594E-2</c:v>
                </c:pt>
                <c:pt idx="7261">
                  <c:v>8.3854166666666674E-2</c:v>
                </c:pt>
                <c:pt idx="7262">
                  <c:v>8.3865740740740755E-2</c:v>
                </c:pt>
                <c:pt idx="7263">
                  <c:v>8.3877314814814807E-2</c:v>
                </c:pt>
                <c:pt idx="7264">
                  <c:v>8.3888888888888888E-2</c:v>
                </c:pt>
                <c:pt idx="7265">
                  <c:v>8.3900462962962954E-2</c:v>
                </c:pt>
                <c:pt idx="7266">
                  <c:v>8.3912037037037035E-2</c:v>
                </c:pt>
                <c:pt idx="7267">
                  <c:v>8.3923611111111115E-2</c:v>
                </c:pt>
                <c:pt idx="7268">
                  <c:v>8.3935185185185182E-2</c:v>
                </c:pt>
                <c:pt idx="7269">
                  <c:v>8.3946759259259263E-2</c:v>
                </c:pt>
                <c:pt idx="7270">
                  <c:v>8.3958333333333343E-2</c:v>
                </c:pt>
                <c:pt idx="7271">
                  <c:v>8.396990740740741E-2</c:v>
                </c:pt>
                <c:pt idx="7272">
                  <c:v>8.398148148148149E-2</c:v>
                </c:pt>
                <c:pt idx="7273">
                  <c:v>8.3993055555555543E-2</c:v>
                </c:pt>
                <c:pt idx="7274">
                  <c:v>8.4004629629629624E-2</c:v>
                </c:pt>
                <c:pt idx="7275">
                  <c:v>8.4016203703703704E-2</c:v>
                </c:pt>
                <c:pt idx="7276">
                  <c:v>8.4027777777777771E-2</c:v>
                </c:pt>
                <c:pt idx="7277">
                  <c:v>8.4039351851851851E-2</c:v>
                </c:pt>
                <c:pt idx="7278">
                  <c:v>8.4050925925925932E-2</c:v>
                </c:pt>
                <c:pt idx="7279">
                  <c:v>8.4062499999999998E-2</c:v>
                </c:pt>
                <c:pt idx="7280">
                  <c:v>8.4074074074074079E-2</c:v>
                </c:pt>
                <c:pt idx="7281">
                  <c:v>8.4085648148148159E-2</c:v>
                </c:pt>
                <c:pt idx="7282">
                  <c:v>8.4097222222222226E-2</c:v>
                </c:pt>
                <c:pt idx="7283">
                  <c:v>8.4108796296296293E-2</c:v>
                </c:pt>
                <c:pt idx="7284">
                  <c:v>8.4120370370370359E-2</c:v>
                </c:pt>
                <c:pt idx="7285">
                  <c:v>8.413194444444444E-2</c:v>
                </c:pt>
                <c:pt idx="7286">
                  <c:v>8.414351851851852E-2</c:v>
                </c:pt>
                <c:pt idx="7287">
                  <c:v>8.4155092592592587E-2</c:v>
                </c:pt>
                <c:pt idx="7288">
                  <c:v>8.4166666666666667E-2</c:v>
                </c:pt>
                <c:pt idx="7289">
                  <c:v>8.4178240740740748E-2</c:v>
                </c:pt>
                <c:pt idx="7290">
                  <c:v>8.4189814814814815E-2</c:v>
                </c:pt>
                <c:pt idx="7291">
                  <c:v>8.4201388888888895E-2</c:v>
                </c:pt>
                <c:pt idx="7292">
                  <c:v>8.4212962962962976E-2</c:v>
                </c:pt>
                <c:pt idx="7293">
                  <c:v>8.4224537037037028E-2</c:v>
                </c:pt>
                <c:pt idx="7294">
                  <c:v>8.4236111111111109E-2</c:v>
                </c:pt>
                <c:pt idx="7295">
                  <c:v>8.4247685185185175E-2</c:v>
                </c:pt>
                <c:pt idx="7296">
                  <c:v>8.4259259259259256E-2</c:v>
                </c:pt>
                <c:pt idx="7297">
                  <c:v>8.4270833333333336E-2</c:v>
                </c:pt>
                <c:pt idx="7298">
                  <c:v>8.4282407407407403E-2</c:v>
                </c:pt>
                <c:pt idx="7299">
                  <c:v>8.4293981481481484E-2</c:v>
                </c:pt>
                <c:pt idx="7300">
                  <c:v>8.4305555555555564E-2</c:v>
                </c:pt>
                <c:pt idx="7301">
                  <c:v>8.4317129629629631E-2</c:v>
                </c:pt>
                <c:pt idx="7302">
                  <c:v>8.4328703703703711E-2</c:v>
                </c:pt>
                <c:pt idx="7303">
                  <c:v>8.4340277777777764E-2</c:v>
                </c:pt>
                <c:pt idx="7304">
                  <c:v>8.4351851851851845E-2</c:v>
                </c:pt>
                <c:pt idx="7305">
                  <c:v>8.4363425925925925E-2</c:v>
                </c:pt>
                <c:pt idx="7306">
                  <c:v>8.4374999999999992E-2</c:v>
                </c:pt>
                <c:pt idx="7307">
                  <c:v>8.4386574074074072E-2</c:v>
                </c:pt>
                <c:pt idx="7308">
                  <c:v>8.4398148148148153E-2</c:v>
                </c:pt>
                <c:pt idx="7309">
                  <c:v>8.4409722222222219E-2</c:v>
                </c:pt>
                <c:pt idx="7310">
                  <c:v>8.44212962962963E-2</c:v>
                </c:pt>
                <c:pt idx="7311">
                  <c:v>8.443287037037038E-2</c:v>
                </c:pt>
                <c:pt idx="7312">
                  <c:v>8.4444444444444447E-2</c:v>
                </c:pt>
                <c:pt idx="7313">
                  <c:v>8.4456018518518527E-2</c:v>
                </c:pt>
                <c:pt idx="7314">
                  <c:v>8.446759259259258E-2</c:v>
                </c:pt>
                <c:pt idx="7315">
                  <c:v>8.4479166666666661E-2</c:v>
                </c:pt>
                <c:pt idx="7316">
                  <c:v>8.4490740740740741E-2</c:v>
                </c:pt>
                <c:pt idx="7317">
                  <c:v>8.4502314814814808E-2</c:v>
                </c:pt>
                <c:pt idx="7318">
                  <c:v>8.4513888888888888E-2</c:v>
                </c:pt>
                <c:pt idx="7319">
                  <c:v>8.4525462962962969E-2</c:v>
                </c:pt>
                <c:pt idx="7320">
                  <c:v>8.4537037037037036E-2</c:v>
                </c:pt>
                <c:pt idx="7321">
                  <c:v>8.4548611111111116E-2</c:v>
                </c:pt>
                <c:pt idx="7322">
                  <c:v>8.4560185185185197E-2</c:v>
                </c:pt>
                <c:pt idx="7323">
                  <c:v>8.4571759259259263E-2</c:v>
                </c:pt>
                <c:pt idx="7324">
                  <c:v>8.458333333333333E-2</c:v>
                </c:pt>
                <c:pt idx="7325">
                  <c:v>8.4594907407407396E-2</c:v>
                </c:pt>
                <c:pt idx="7326">
                  <c:v>8.4606481481481477E-2</c:v>
                </c:pt>
                <c:pt idx="7327">
                  <c:v>8.4618055555555557E-2</c:v>
                </c:pt>
                <c:pt idx="7328">
                  <c:v>8.4629629629629624E-2</c:v>
                </c:pt>
                <c:pt idx="7329">
                  <c:v>8.4641203703703705E-2</c:v>
                </c:pt>
                <c:pt idx="7330">
                  <c:v>8.4652777777777785E-2</c:v>
                </c:pt>
                <c:pt idx="7331">
                  <c:v>8.4664351851851852E-2</c:v>
                </c:pt>
                <c:pt idx="7332">
                  <c:v>8.4675925925925932E-2</c:v>
                </c:pt>
                <c:pt idx="7333">
                  <c:v>8.4687500000000013E-2</c:v>
                </c:pt>
                <c:pt idx="7334">
                  <c:v>8.4699074074074066E-2</c:v>
                </c:pt>
                <c:pt idx="7335">
                  <c:v>8.4710648148148146E-2</c:v>
                </c:pt>
                <c:pt idx="7336">
                  <c:v>8.4722222222222213E-2</c:v>
                </c:pt>
                <c:pt idx="7337">
                  <c:v>8.4733796296296293E-2</c:v>
                </c:pt>
                <c:pt idx="7338">
                  <c:v>8.4745370370370374E-2</c:v>
                </c:pt>
                <c:pt idx="7339">
                  <c:v>8.475694444444444E-2</c:v>
                </c:pt>
                <c:pt idx="7340">
                  <c:v>8.4768518518518521E-2</c:v>
                </c:pt>
                <c:pt idx="7341">
                  <c:v>8.4780092592592601E-2</c:v>
                </c:pt>
                <c:pt idx="7342">
                  <c:v>8.4791666666666668E-2</c:v>
                </c:pt>
                <c:pt idx="7343">
                  <c:v>8.4803240740740748E-2</c:v>
                </c:pt>
                <c:pt idx="7344">
                  <c:v>8.4814814814814801E-2</c:v>
                </c:pt>
                <c:pt idx="7345">
                  <c:v>8.4826388888888882E-2</c:v>
                </c:pt>
                <c:pt idx="7346">
                  <c:v>8.4837962962962962E-2</c:v>
                </c:pt>
                <c:pt idx="7347">
                  <c:v>8.4849537037037029E-2</c:v>
                </c:pt>
                <c:pt idx="7348">
                  <c:v>8.4861111111111109E-2</c:v>
                </c:pt>
                <c:pt idx="7349">
                  <c:v>8.487268518518519E-2</c:v>
                </c:pt>
                <c:pt idx="7350">
                  <c:v>8.4884259259259257E-2</c:v>
                </c:pt>
                <c:pt idx="7351">
                  <c:v>8.4895833333333337E-2</c:v>
                </c:pt>
                <c:pt idx="7352">
                  <c:v>8.4907407407407418E-2</c:v>
                </c:pt>
                <c:pt idx="7353">
                  <c:v>8.4918981481481484E-2</c:v>
                </c:pt>
                <c:pt idx="7354">
                  <c:v>8.4930555555555551E-2</c:v>
                </c:pt>
                <c:pt idx="7355">
                  <c:v>8.4942129629629617E-2</c:v>
                </c:pt>
                <c:pt idx="7356">
                  <c:v>8.4953703703703698E-2</c:v>
                </c:pt>
                <c:pt idx="7357">
                  <c:v>8.4965277777777778E-2</c:v>
                </c:pt>
                <c:pt idx="7358">
                  <c:v>8.4976851851851845E-2</c:v>
                </c:pt>
                <c:pt idx="7359">
                  <c:v>8.4988425925925926E-2</c:v>
                </c:pt>
                <c:pt idx="7360">
                  <c:v>8.5000000000000006E-2</c:v>
                </c:pt>
                <c:pt idx="7361">
                  <c:v>8.5011574074074073E-2</c:v>
                </c:pt>
                <c:pt idx="7362">
                  <c:v>8.5023148148148153E-2</c:v>
                </c:pt>
                <c:pt idx="7363">
                  <c:v>8.5034722222222234E-2</c:v>
                </c:pt>
                <c:pt idx="7364">
                  <c:v>8.50462962962963E-2</c:v>
                </c:pt>
                <c:pt idx="7365">
                  <c:v>8.5057870370370367E-2</c:v>
                </c:pt>
                <c:pt idx="7366">
                  <c:v>8.5069444444444434E-2</c:v>
                </c:pt>
                <c:pt idx="7367">
                  <c:v>8.5081018518518514E-2</c:v>
                </c:pt>
                <c:pt idx="7368">
                  <c:v>8.5092592592592595E-2</c:v>
                </c:pt>
                <c:pt idx="7369">
                  <c:v>8.5104166666666661E-2</c:v>
                </c:pt>
                <c:pt idx="7370">
                  <c:v>8.5115740740740742E-2</c:v>
                </c:pt>
                <c:pt idx="7371">
                  <c:v>8.5127314814814822E-2</c:v>
                </c:pt>
                <c:pt idx="7372">
                  <c:v>8.5138888888888889E-2</c:v>
                </c:pt>
                <c:pt idx="7373">
                  <c:v>8.5150462962962969E-2</c:v>
                </c:pt>
                <c:pt idx="7374">
                  <c:v>8.516203703703705E-2</c:v>
                </c:pt>
                <c:pt idx="7375">
                  <c:v>8.5173611111111103E-2</c:v>
                </c:pt>
                <c:pt idx="7376">
                  <c:v>8.5185185185185183E-2</c:v>
                </c:pt>
                <c:pt idx="7377">
                  <c:v>8.519675925925925E-2</c:v>
                </c:pt>
                <c:pt idx="7378">
                  <c:v>8.520833333333333E-2</c:v>
                </c:pt>
                <c:pt idx="7379">
                  <c:v>8.5219907407407411E-2</c:v>
                </c:pt>
                <c:pt idx="7380">
                  <c:v>8.5231481481481478E-2</c:v>
                </c:pt>
                <c:pt idx="7381">
                  <c:v>8.5243055555555558E-2</c:v>
                </c:pt>
                <c:pt idx="7382">
                  <c:v>8.5254629629629639E-2</c:v>
                </c:pt>
                <c:pt idx="7383">
                  <c:v>8.5266203703703705E-2</c:v>
                </c:pt>
                <c:pt idx="7384">
                  <c:v>8.5277777777777786E-2</c:v>
                </c:pt>
                <c:pt idx="7385">
                  <c:v>8.5289351851851838E-2</c:v>
                </c:pt>
                <c:pt idx="7386">
                  <c:v>8.5300925925925919E-2</c:v>
                </c:pt>
                <c:pt idx="7387">
                  <c:v>8.5312499999999999E-2</c:v>
                </c:pt>
                <c:pt idx="7388">
                  <c:v>8.5324074074074066E-2</c:v>
                </c:pt>
                <c:pt idx="7389">
                  <c:v>8.5335648148148147E-2</c:v>
                </c:pt>
                <c:pt idx="7390">
                  <c:v>8.5347222222222227E-2</c:v>
                </c:pt>
                <c:pt idx="7391">
                  <c:v>8.5358796296296294E-2</c:v>
                </c:pt>
                <c:pt idx="7392">
                  <c:v>8.5370370370370374E-2</c:v>
                </c:pt>
                <c:pt idx="7393">
                  <c:v>8.5381944444444455E-2</c:v>
                </c:pt>
                <c:pt idx="7394">
                  <c:v>8.5393518518518521E-2</c:v>
                </c:pt>
                <c:pt idx="7395">
                  <c:v>8.5405092592592588E-2</c:v>
                </c:pt>
                <c:pt idx="7396">
                  <c:v>8.5416666666666655E-2</c:v>
                </c:pt>
                <c:pt idx="7397">
                  <c:v>8.5428240740740735E-2</c:v>
                </c:pt>
                <c:pt idx="7398">
                  <c:v>8.5439814814814816E-2</c:v>
                </c:pt>
                <c:pt idx="7399">
                  <c:v>8.5451388888888882E-2</c:v>
                </c:pt>
                <c:pt idx="7400">
                  <c:v>8.5462962962962963E-2</c:v>
                </c:pt>
                <c:pt idx="7401">
                  <c:v>8.5474537037037043E-2</c:v>
                </c:pt>
                <c:pt idx="7402">
                  <c:v>8.548611111111111E-2</c:v>
                </c:pt>
                <c:pt idx="7403">
                  <c:v>8.549768518518519E-2</c:v>
                </c:pt>
                <c:pt idx="7404">
                  <c:v>8.5509259259259271E-2</c:v>
                </c:pt>
                <c:pt idx="7405">
                  <c:v>8.5520833333333338E-2</c:v>
                </c:pt>
                <c:pt idx="7406">
                  <c:v>8.5532407407407404E-2</c:v>
                </c:pt>
                <c:pt idx="7407">
                  <c:v>8.5543981481481471E-2</c:v>
                </c:pt>
                <c:pt idx="7408">
                  <c:v>8.5555555555555551E-2</c:v>
                </c:pt>
                <c:pt idx="7409">
                  <c:v>8.5567129629629632E-2</c:v>
                </c:pt>
                <c:pt idx="7410">
                  <c:v>8.5578703703703699E-2</c:v>
                </c:pt>
                <c:pt idx="7411">
                  <c:v>8.5590277777777779E-2</c:v>
                </c:pt>
                <c:pt idx="7412">
                  <c:v>8.560185185185186E-2</c:v>
                </c:pt>
                <c:pt idx="7413">
                  <c:v>8.5613425925925926E-2</c:v>
                </c:pt>
                <c:pt idx="7414">
                  <c:v>8.5625000000000007E-2</c:v>
                </c:pt>
                <c:pt idx="7415">
                  <c:v>8.5636574074074087E-2</c:v>
                </c:pt>
                <c:pt idx="7416">
                  <c:v>8.564814814814814E-2</c:v>
                </c:pt>
                <c:pt idx="7417">
                  <c:v>8.565972222222222E-2</c:v>
                </c:pt>
                <c:pt idx="7418">
                  <c:v>8.5671296296296287E-2</c:v>
                </c:pt>
                <c:pt idx="7419">
                  <c:v>8.5682870370370368E-2</c:v>
                </c:pt>
                <c:pt idx="7420">
                  <c:v>8.5694444444444448E-2</c:v>
                </c:pt>
                <c:pt idx="7421">
                  <c:v>8.5706018518518515E-2</c:v>
                </c:pt>
                <c:pt idx="7422">
                  <c:v>8.5717592592592595E-2</c:v>
                </c:pt>
                <c:pt idx="7423">
                  <c:v>8.5729166666666676E-2</c:v>
                </c:pt>
                <c:pt idx="7424">
                  <c:v>8.5740740740740742E-2</c:v>
                </c:pt>
                <c:pt idx="7425">
                  <c:v>8.5752314814814823E-2</c:v>
                </c:pt>
                <c:pt idx="7426">
                  <c:v>8.5763888888888876E-2</c:v>
                </c:pt>
                <c:pt idx="7427">
                  <c:v>8.5775462962962956E-2</c:v>
                </c:pt>
                <c:pt idx="7428">
                  <c:v>8.5787037037037037E-2</c:v>
                </c:pt>
                <c:pt idx="7429">
                  <c:v>8.5798611111111103E-2</c:v>
                </c:pt>
                <c:pt idx="7430">
                  <c:v>8.5810185185185184E-2</c:v>
                </c:pt>
                <c:pt idx="7431">
                  <c:v>8.5821759259259264E-2</c:v>
                </c:pt>
                <c:pt idx="7432">
                  <c:v>8.5833333333333331E-2</c:v>
                </c:pt>
                <c:pt idx="7433">
                  <c:v>8.5844907407407411E-2</c:v>
                </c:pt>
                <c:pt idx="7434">
                  <c:v>8.5856481481481492E-2</c:v>
                </c:pt>
                <c:pt idx="7435">
                  <c:v>8.5868055555555559E-2</c:v>
                </c:pt>
                <c:pt idx="7436">
                  <c:v>8.5879629629629625E-2</c:v>
                </c:pt>
                <c:pt idx="7437">
                  <c:v>8.5891203703703692E-2</c:v>
                </c:pt>
                <c:pt idx="7438">
                  <c:v>8.5902777777777772E-2</c:v>
                </c:pt>
                <c:pt idx="7439">
                  <c:v>8.5914351851851853E-2</c:v>
                </c:pt>
                <c:pt idx="7440">
                  <c:v>8.5925925925925919E-2</c:v>
                </c:pt>
                <c:pt idx="7441">
                  <c:v>8.59375E-2</c:v>
                </c:pt>
                <c:pt idx="7442">
                  <c:v>8.5949074074074081E-2</c:v>
                </c:pt>
                <c:pt idx="7443">
                  <c:v>8.5960648148148147E-2</c:v>
                </c:pt>
                <c:pt idx="7444">
                  <c:v>8.5972222222222228E-2</c:v>
                </c:pt>
                <c:pt idx="7445">
                  <c:v>8.5983796296296308E-2</c:v>
                </c:pt>
                <c:pt idx="7446">
                  <c:v>8.5995370370370375E-2</c:v>
                </c:pt>
                <c:pt idx="7447">
                  <c:v>8.6006944444444441E-2</c:v>
                </c:pt>
                <c:pt idx="7448">
                  <c:v>8.6018518518518508E-2</c:v>
                </c:pt>
                <c:pt idx="7449">
                  <c:v>8.6030092592592589E-2</c:v>
                </c:pt>
                <c:pt idx="7450">
                  <c:v>8.6041666666666669E-2</c:v>
                </c:pt>
                <c:pt idx="7451">
                  <c:v>8.6053240740740736E-2</c:v>
                </c:pt>
                <c:pt idx="7452">
                  <c:v>8.6064814814814816E-2</c:v>
                </c:pt>
                <c:pt idx="7453">
                  <c:v>8.6076388888888897E-2</c:v>
                </c:pt>
                <c:pt idx="7454">
                  <c:v>8.6087962962962963E-2</c:v>
                </c:pt>
                <c:pt idx="7455">
                  <c:v>8.6099537037037044E-2</c:v>
                </c:pt>
                <c:pt idx="7456">
                  <c:v>8.6111111111111124E-2</c:v>
                </c:pt>
                <c:pt idx="7457">
                  <c:v>8.6122685185185177E-2</c:v>
                </c:pt>
                <c:pt idx="7458">
                  <c:v>8.6134259259259258E-2</c:v>
                </c:pt>
                <c:pt idx="7459">
                  <c:v>8.6145833333333324E-2</c:v>
                </c:pt>
                <c:pt idx="7460">
                  <c:v>8.6157407407407405E-2</c:v>
                </c:pt>
                <c:pt idx="7461">
                  <c:v>8.6168981481481485E-2</c:v>
                </c:pt>
                <c:pt idx="7462">
                  <c:v>8.6180555555555552E-2</c:v>
                </c:pt>
                <c:pt idx="7463">
                  <c:v>8.6192129629629632E-2</c:v>
                </c:pt>
                <c:pt idx="7464">
                  <c:v>8.6203703703703713E-2</c:v>
                </c:pt>
                <c:pt idx="7465">
                  <c:v>8.621527777777778E-2</c:v>
                </c:pt>
                <c:pt idx="7466">
                  <c:v>8.622685185185186E-2</c:v>
                </c:pt>
                <c:pt idx="7467">
                  <c:v>8.6238425925925913E-2</c:v>
                </c:pt>
                <c:pt idx="7468">
                  <c:v>8.6249999999999993E-2</c:v>
                </c:pt>
                <c:pt idx="7469">
                  <c:v>8.6261574074074074E-2</c:v>
                </c:pt>
                <c:pt idx="7470">
                  <c:v>8.627314814814814E-2</c:v>
                </c:pt>
                <c:pt idx="7471">
                  <c:v>8.6284722222222221E-2</c:v>
                </c:pt>
                <c:pt idx="7472">
                  <c:v>8.6296296296296301E-2</c:v>
                </c:pt>
                <c:pt idx="7473">
                  <c:v>8.6307870370370368E-2</c:v>
                </c:pt>
                <c:pt idx="7474">
                  <c:v>8.6319444444444449E-2</c:v>
                </c:pt>
                <c:pt idx="7475">
                  <c:v>8.6331018518518529E-2</c:v>
                </c:pt>
                <c:pt idx="7476">
                  <c:v>8.6342592592592596E-2</c:v>
                </c:pt>
                <c:pt idx="7477">
                  <c:v>8.6354166666666662E-2</c:v>
                </c:pt>
                <c:pt idx="7478">
                  <c:v>8.6365740740740729E-2</c:v>
                </c:pt>
                <c:pt idx="7479">
                  <c:v>8.637731481481481E-2</c:v>
                </c:pt>
                <c:pt idx="7480">
                  <c:v>8.638888888888889E-2</c:v>
                </c:pt>
                <c:pt idx="7481">
                  <c:v>8.6400462962962957E-2</c:v>
                </c:pt>
                <c:pt idx="7482">
                  <c:v>8.6412037037037037E-2</c:v>
                </c:pt>
                <c:pt idx="7483">
                  <c:v>8.6423611111111118E-2</c:v>
                </c:pt>
                <c:pt idx="7484">
                  <c:v>8.6435185185185184E-2</c:v>
                </c:pt>
                <c:pt idx="7485">
                  <c:v>8.6446759259259265E-2</c:v>
                </c:pt>
                <c:pt idx="7486">
                  <c:v>8.6458333333333345E-2</c:v>
                </c:pt>
                <c:pt idx="7487">
                  <c:v>8.6469907407407412E-2</c:v>
                </c:pt>
                <c:pt idx="7488">
                  <c:v>8.6481481481481479E-2</c:v>
                </c:pt>
                <c:pt idx="7489">
                  <c:v>8.6493055555555545E-2</c:v>
                </c:pt>
                <c:pt idx="7490">
                  <c:v>8.6504629629629626E-2</c:v>
                </c:pt>
                <c:pt idx="7491">
                  <c:v>8.6516203703703706E-2</c:v>
                </c:pt>
                <c:pt idx="7492">
                  <c:v>8.6527777777777773E-2</c:v>
                </c:pt>
                <c:pt idx="7493">
                  <c:v>8.6539351851851853E-2</c:v>
                </c:pt>
                <c:pt idx="7494">
                  <c:v>8.6550925925925934E-2</c:v>
                </c:pt>
                <c:pt idx="7495">
                  <c:v>8.6562500000000001E-2</c:v>
                </c:pt>
                <c:pt idx="7496">
                  <c:v>8.6574074074074081E-2</c:v>
                </c:pt>
                <c:pt idx="7497">
                  <c:v>8.6585648148148162E-2</c:v>
                </c:pt>
                <c:pt idx="7498">
                  <c:v>8.6585648148148162E-2</c:v>
                </c:pt>
                <c:pt idx="7499">
                  <c:v>8.6597222222222214E-2</c:v>
                </c:pt>
                <c:pt idx="7500">
                  <c:v>8.6608796296296295E-2</c:v>
                </c:pt>
                <c:pt idx="7501">
                  <c:v>8.6620370370370361E-2</c:v>
                </c:pt>
                <c:pt idx="7502">
                  <c:v>8.6631944444444442E-2</c:v>
                </c:pt>
                <c:pt idx="7503">
                  <c:v>8.6643518518518522E-2</c:v>
                </c:pt>
                <c:pt idx="7504">
                  <c:v>8.6655092592592589E-2</c:v>
                </c:pt>
                <c:pt idx="7505">
                  <c:v>8.666666666666667E-2</c:v>
                </c:pt>
                <c:pt idx="7506">
                  <c:v>8.667824074074075E-2</c:v>
                </c:pt>
                <c:pt idx="7507">
                  <c:v>8.6689814814814817E-2</c:v>
                </c:pt>
                <c:pt idx="7508">
                  <c:v>8.6701388888888897E-2</c:v>
                </c:pt>
                <c:pt idx="7509">
                  <c:v>8.671296296296295E-2</c:v>
                </c:pt>
                <c:pt idx="7510">
                  <c:v>8.6724537037037031E-2</c:v>
                </c:pt>
                <c:pt idx="7511">
                  <c:v>8.6736111111111111E-2</c:v>
                </c:pt>
                <c:pt idx="7512">
                  <c:v>8.6747685185185178E-2</c:v>
                </c:pt>
                <c:pt idx="7513">
                  <c:v>8.6759259259259258E-2</c:v>
                </c:pt>
                <c:pt idx="7514">
                  <c:v>8.6770833333333339E-2</c:v>
                </c:pt>
                <c:pt idx="7515">
                  <c:v>8.6782407407407405E-2</c:v>
                </c:pt>
                <c:pt idx="7516">
                  <c:v>8.6793981481481486E-2</c:v>
                </c:pt>
                <c:pt idx="7517">
                  <c:v>8.6805555555555566E-2</c:v>
                </c:pt>
                <c:pt idx="7518">
                  <c:v>8.6817129629629633E-2</c:v>
                </c:pt>
                <c:pt idx="7519">
                  <c:v>8.68287037037037E-2</c:v>
                </c:pt>
                <c:pt idx="7520">
                  <c:v>8.6840277777777766E-2</c:v>
                </c:pt>
                <c:pt idx="7521">
                  <c:v>8.6851851851851847E-2</c:v>
                </c:pt>
                <c:pt idx="7522">
                  <c:v>8.6863425925925927E-2</c:v>
                </c:pt>
                <c:pt idx="7523">
                  <c:v>8.6874999999999994E-2</c:v>
                </c:pt>
                <c:pt idx="7524">
                  <c:v>8.6886574074074074E-2</c:v>
                </c:pt>
                <c:pt idx="7525">
                  <c:v>8.6898148148148155E-2</c:v>
                </c:pt>
                <c:pt idx="7526">
                  <c:v>8.6909722222222222E-2</c:v>
                </c:pt>
                <c:pt idx="7527">
                  <c:v>8.6921296296296302E-2</c:v>
                </c:pt>
                <c:pt idx="7528">
                  <c:v>8.6932870370370383E-2</c:v>
                </c:pt>
                <c:pt idx="7529">
                  <c:v>8.6944444444444449E-2</c:v>
                </c:pt>
                <c:pt idx="7530">
                  <c:v>8.6956018518518516E-2</c:v>
                </c:pt>
                <c:pt idx="7531">
                  <c:v>8.6967592592592582E-2</c:v>
                </c:pt>
                <c:pt idx="7532">
                  <c:v>8.6979166666666663E-2</c:v>
                </c:pt>
                <c:pt idx="7533">
                  <c:v>8.6990740740740743E-2</c:v>
                </c:pt>
                <c:pt idx="7534">
                  <c:v>8.700231481481481E-2</c:v>
                </c:pt>
                <c:pt idx="7535">
                  <c:v>8.7013888888888891E-2</c:v>
                </c:pt>
                <c:pt idx="7536">
                  <c:v>8.7025462962962971E-2</c:v>
                </c:pt>
                <c:pt idx="7537">
                  <c:v>8.7037037037037038E-2</c:v>
                </c:pt>
                <c:pt idx="7538">
                  <c:v>8.7048611111111118E-2</c:v>
                </c:pt>
                <c:pt idx="7539">
                  <c:v>8.7060185185185171E-2</c:v>
                </c:pt>
                <c:pt idx="7540">
                  <c:v>8.7071759259259252E-2</c:v>
                </c:pt>
                <c:pt idx="7541">
                  <c:v>8.7083333333333332E-2</c:v>
                </c:pt>
                <c:pt idx="7542">
                  <c:v>8.7094907407407399E-2</c:v>
                </c:pt>
                <c:pt idx="7543">
                  <c:v>8.7106481481481479E-2</c:v>
                </c:pt>
                <c:pt idx="7544">
                  <c:v>8.711805555555556E-2</c:v>
                </c:pt>
                <c:pt idx="7545">
                  <c:v>8.7129629629629626E-2</c:v>
                </c:pt>
                <c:pt idx="7546">
                  <c:v>8.7141203703703707E-2</c:v>
                </c:pt>
                <c:pt idx="7547">
                  <c:v>8.7152777777777787E-2</c:v>
                </c:pt>
                <c:pt idx="7548">
                  <c:v>8.7164351851851854E-2</c:v>
                </c:pt>
                <c:pt idx="7549">
                  <c:v>8.7175925925925934E-2</c:v>
                </c:pt>
                <c:pt idx="7550">
                  <c:v>8.7187499999999987E-2</c:v>
                </c:pt>
                <c:pt idx="7551">
                  <c:v>8.7199074074074068E-2</c:v>
                </c:pt>
                <c:pt idx="7552">
                  <c:v>8.7210648148148148E-2</c:v>
                </c:pt>
                <c:pt idx="7553">
                  <c:v>8.7222222222222215E-2</c:v>
                </c:pt>
                <c:pt idx="7554">
                  <c:v>8.7233796296296295E-2</c:v>
                </c:pt>
                <c:pt idx="7555">
                  <c:v>8.7245370370370376E-2</c:v>
                </c:pt>
                <c:pt idx="7556">
                  <c:v>8.7256944444444443E-2</c:v>
                </c:pt>
                <c:pt idx="7557">
                  <c:v>8.7268518518518523E-2</c:v>
                </c:pt>
                <c:pt idx="7558">
                  <c:v>8.7280092592592604E-2</c:v>
                </c:pt>
                <c:pt idx="7559">
                  <c:v>8.729166666666667E-2</c:v>
                </c:pt>
                <c:pt idx="7560">
                  <c:v>8.7303240740740737E-2</c:v>
                </c:pt>
                <c:pt idx="7561">
                  <c:v>8.7314814814814803E-2</c:v>
                </c:pt>
                <c:pt idx="7562">
                  <c:v>8.7326388888888884E-2</c:v>
                </c:pt>
                <c:pt idx="7563">
                  <c:v>8.7337962962962964E-2</c:v>
                </c:pt>
                <c:pt idx="7564">
                  <c:v>8.7349537037037031E-2</c:v>
                </c:pt>
                <c:pt idx="7565">
                  <c:v>8.7361111111111112E-2</c:v>
                </c:pt>
                <c:pt idx="7566">
                  <c:v>8.7372685185185192E-2</c:v>
                </c:pt>
                <c:pt idx="7567">
                  <c:v>8.7384259259259259E-2</c:v>
                </c:pt>
                <c:pt idx="7568">
                  <c:v>8.7395833333333339E-2</c:v>
                </c:pt>
                <c:pt idx="7569">
                  <c:v>8.740740740740742E-2</c:v>
                </c:pt>
                <c:pt idx="7570">
                  <c:v>8.7418981481481473E-2</c:v>
                </c:pt>
                <c:pt idx="7571">
                  <c:v>8.7430555555555553E-2</c:v>
                </c:pt>
                <c:pt idx="7572">
                  <c:v>8.744212962962962E-2</c:v>
                </c:pt>
                <c:pt idx="7573">
                  <c:v>8.74537037037037E-2</c:v>
                </c:pt>
                <c:pt idx="7574">
                  <c:v>8.7465277777777781E-2</c:v>
                </c:pt>
                <c:pt idx="7575">
                  <c:v>8.7476851851851847E-2</c:v>
                </c:pt>
                <c:pt idx="7576">
                  <c:v>8.7488425925925928E-2</c:v>
                </c:pt>
                <c:pt idx="7577">
                  <c:v>8.7500000000000008E-2</c:v>
                </c:pt>
                <c:pt idx="7578">
                  <c:v>8.7511574074074075E-2</c:v>
                </c:pt>
                <c:pt idx="7579">
                  <c:v>8.7523148148148155E-2</c:v>
                </c:pt>
                <c:pt idx="7580">
                  <c:v>8.7534722222222208E-2</c:v>
                </c:pt>
                <c:pt idx="7581">
                  <c:v>8.7546296296296289E-2</c:v>
                </c:pt>
                <c:pt idx="7582">
                  <c:v>8.7557870370370369E-2</c:v>
                </c:pt>
                <c:pt idx="7583">
                  <c:v>8.7569444444444436E-2</c:v>
                </c:pt>
                <c:pt idx="7584">
                  <c:v>8.7581018518518516E-2</c:v>
                </c:pt>
                <c:pt idx="7585">
                  <c:v>8.7592592592592597E-2</c:v>
                </c:pt>
                <c:pt idx="7586">
                  <c:v>8.7604166666666664E-2</c:v>
                </c:pt>
                <c:pt idx="7587">
                  <c:v>8.7615740740740744E-2</c:v>
                </c:pt>
                <c:pt idx="7588">
                  <c:v>8.7627314814814825E-2</c:v>
                </c:pt>
                <c:pt idx="7589">
                  <c:v>8.7638888888888891E-2</c:v>
                </c:pt>
                <c:pt idx="7590">
                  <c:v>8.7650462962962972E-2</c:v>
                </c:pt>
                <c:pt idx="7591">
                  <c:v>8.7662037037037024E-2</c:v>
                </c:pt>
                <c:pt idx="7592">
                  <c:v>8.7673611111111105E-2</c:v>
                </c:pt>
                <c:pt idx="7593">
                  <c:v>8.7685185185185185E-2</c:v>
                </c:pt>
                <c:pt idx="7594">
                  <c:v>8.7696759259259252E-2</c:v>
                </c:pt>
                <c:pt idx="7595">
                  <c:v>8.7708333333333333E-2</c:v>
                </c:pt>
                <c:pt idx="7596">
                  <c:v>8.7719907407407413E-2</c:v>
                </c:pt>
                <c:pt idx="7597">
                  <c:v>8.773148148148148E-2</c:v>
                </c:pt>
                <c:pt idx="7598">
                  <c:v>8.774305555555556E-2</c:v>
                </c:pt>
                <c:pt idx="7599">
                  <c:v>8.7754629629629641E-2</c:v>
                </c:pt>
                <c:pt idx="7600">
                  <c:v>8.7766203703703707E-2</c:v>
                </c:pt>
                <c:pt idx="7601">
                  <c:v>8.7777777777777774E-2</c:v>
                </c:pt>
                <c:pt idx="7602">
                  <c:v>8.7789351851851841E-2</c:v>
                </c:pt>
                <c:pt idx="7603">
                  <c:v>8.7800925925925921E-2</c:v>
                </c:pt>
                <c:pt idx="7604">
                  <c:v>8.7812500000000002E-2</c:v>
                </c:pt>
                <c:pt idx="7605">
                  <c:v>8.7824074074074068E-2</c:v>
                </c:pt>
                <c:pt idx="7606">
                  <c:v>8.7835648148148149E-2</c:v>
                </c:pt>
                <c:pt idx="7607">
                  <c:v>8.7847222222222229E-2</c:v>
                </c:pt>
                <c:pt idx="7608">
                  <c:v>8.7858796296296296E-2</c:v>
                </c:pt>
                <c:pt idx="7609">
                  <c:v>8.7870370370370376E-2</c:v>
                </c:pt>
                <c:pt idx="7610">
                  <c:v>8.7881944444444457E-2</c:v>
                </c:pt>
                <c:pt idx="7611">
                  <c:v>8.789351851851851E-2</c:v>
                </c:pt>
                <c:pt idx="7612">
                  <c:v>8.790509259259259E-2</c:v>
                </c:pt>
                <c:pt idx="7613">
                  <c:v>8.7916666666666657E-2</c:v>
                </c:pt>
                <c:pt idx="7614">
                  <c:v>8.7928240740740737E-2</c:v>
                </c:pt>
                <c:pt idx="7615">
                  <c:v>8.7939814814814818E-2</c:v>
                </c:pt>
                <c:pt idx="7616">
                  <c:v>8.7951388888888885E-2</c:v>
                </c:pt>
                <c:pt idx="7617">
                  <c:v>8.7962962962962965E-2</c:v>
                </c:pt>
                <c:pt idx="7618">
                  <c:v>8.7974537037037046E-2</c:v>
                </c:pt>
                <c:pt idx="7619">
                  <c:v>8.7986111111111112E-2</c:v>
                </c:pt>
                <c:pt idx="7620">
                  <c:v>8.7997685185185193E-2</c:v>
                </c:pt>
                <c:pt idx="7621">
                  <c:v>8.8009259259259245E-2</c:v>
                </c:pt>
                <c:pt idx="7622">
                  <c:v>8.8020833333333326E-2</c:v>
                </c:pt>
                <c:pt idx="7623">
                  <c:v>8.8032407407407406E-2</c:v>
                </c:pt>
                <c:pt idx="7624">
                  <c:v>8.8043981481481473E-2</c:v>
                </c:pt>
                <c:pt idx="7625">
                  <c:v>8.8055555555555554E-2</c:v>
                </c:pt>
                <c:pt idx="7626">
                  <c:v>8.8067129629629634E-2</c:v>
                </c:pt>
                <c:pt idx="7627">
                  <c:v>8.8078703703703701E-2</c:v>
                </c:pt>
                <c:pt idx="7628">
                  <c:v>8.8090277777777781E-2</c:v>
                </c:pt>
                <c:pt idx="7629">
                  <c:v>8.8101851851851862E-2</c:v>
                </c:pt>
                <c:pt idx="7630">
                  <c:v>8.8113425925925928E-2</c:v>
                </c:pt>
                <c:pt idx="7631">
                  <c:v>8.8125000000000009E-2</c:v>
                </c:pt>
                <c:pt idx="7632">
                  <c:v>8.8136574074074062E-2</c:v>
                </c:pt>
                <c:pt idx="7633">
                  <c:v>8.8148148148148142E-2</c:v>
                </c:pt>
                <c:pt idx="7634">
                  <c:v>8.8159722222222223E-2</c:v>
                </c:pt>
                <c:pt idx="7635">
                  <c:v>8.8171296296296289E-2</c:v>
                </c:pt>
                <c:pt idx="7636">
                  <c:v>8.818287037037037E-2</c:v>
                </c:pt>
                <c:pt idx="7637">
                  <c:v>8.819444444444445E-2</c:v>
                </c:pt>
                <c:pt idx="7638">
                  <c:v>8.8206018518518517E-2</c:v>
                </c:pt>
                <c:pt idx="7639">
                  <c:v>8.8217592592592597E-2</c:v>
                </c:pt>
                <c:pt idx="7640">
                  <c:v>8.8229166666666678E-2</c:v>
                </c:pt>
                <c:pt idx="7641">
                  <c:v>8.8240740740740745E-2</c:v>
                </c:pt>
                <c:pt idx="7642">
                  <c:v>8.8252314814814811E-2</c:v>
                </c:pt>
                <c:pt idx="7643">
                  <c:v>8.8263888888888878E-2</c:v>
                </c:pt>
                <c:pt idx="7644">
                  <c:v>8.8275462962962958E-2</c:v>
                </c:pt>
                <c:pt idx="7645">
                  <c:v>8.8287037037037039E-2</c:v>
                </c:pt>
                <c:pt idx="7646">
                  <c:v>8.8298611111111105E-2</c:v>
                </c:pt>
                <c:pt idx="7647">
                  <c:v>8.8310185185185186E-2</c:v>
                </c:pt>
                <c:pt idx="7648">
                  <c:v>8.8321759259259267E-2</c:v>
                </c:pt>
                <c:pt idx="7649">
                  <c:v>8.8333333333333333E-2</c:v>
                </c:pt>
                <c:pt idx="7650">
                  <c:v>8.8344907407407414E-2</c:v>
                </c:pt>
                <c:pt idx="7651">
                  <c:v>8.8356481481481494E-2</c:v>
                </c:pt>
                <c:pt idx="7652">
                  <c:v>8.8368055555555547E-2</c:v>
                </c:pt>
                <c:pt idx="7653">
                  <c:v>8.8379629629629627E-2</c:v>
                </c:pt>
                <c:pt idx="7654">
                  <c:v>8.8391203703703694E-2</c:v>
                </c:pt>
                <c:pt idx="7655">
                  <c:v>8.8402777777777775E-2</c:v>
                </c:pt>
                <c:pt idx="7656">
                  <c:v>8.8414351851851855E-2</c:v>
                </c:pt>
                <c:pt idx="7657">
                  <c:v>8.8425925925925922E-2</c:v>
                </c:pt>
                <c:pt idx="7658">
                  <c:v>8.8437500000000002E-2</c:v>
                </c:pt>
                <c:pt idx="7659">
                  <c:v>8.8449074074074083E-2</c:v>
                </c:pt>
                <c:pt idx="7660">
                  <c:v>8.8460648148148149E-2</c:v>
                </c:pt>
                <c:pt idx="7661">
                  <c:v>8.847222222222223E-2</c:v>
                </c:pt>
                <c:pt idx="7662">
                  <c:v>8.8483796296296283E-2</c:v>
                </c:pt>
                <c:pt idx="7663">
                  <c:v>8.8495370370370363E-2</c:v>
                </c:pt>
                <c:pt idx="7664">
                  <c:v>8.8506944444444444E-2</c:v>
                </c:pt>
                <c:pt idx="7665">
                  <c:v>8.851851851851851E-2</c:v>
                </c:pt>
                <c:pt idx="7666">
                  <c:v>8.8530092592592591E-2</c:v>
                </c:pt>
                <c:pt idx="7667">
                  <c:v>8.8541666666666671E-2</c:v>
                </c:pt>
                <c:pt idx="7668">
                  <c:v>8.8553240740740738E-2</c:v>
                </c:pt>
                <c:pt idx="7669">
                  <c:v>8.8564814814814818E-2</c:v>
                </c:pt>
                <c:pt idx="7670">
                  <c:v>8.8576388888888899E-2</c:v>
                </c:pt>
                <c:pt idx="7671">
                  <c:v>8.8587962962962966E-2</c:v>
                </c:pt>
                <c:pt idx="7672">
                  <c:v>8.8599537037037046E-2</c:v>
                </c:pt>
                <c:pt idx="7673">
                  <c:v>8.8611111111111099E-2</c:v>
                </c:pt>
                <c:pt idx="7674">
                  <c:v>8.8622685185185179E-2</c:v>
                </c:pt>
                <c:pt idx="7675">
                  <c:v>8.863425925925926E-2</c:v>
                </c:pt>
                <c:pt idx="7676">
                  <c:v>8.8645833333333326E-2</c:v>
                </c:pt>
                <c:pt idx="7677">
                  <c:v>8.8657407407407407E-2</c:v>
                </c:pt>
                <c:pt idx="7678">
                  <c:v>8.8668981481481488E-2</c:v>
                </c:pt>
                <c:pt idx="7679">
                  <c:v>8.8680555555555554E-2</c:v>
                </c:pt>
                <c:pt idx="7680">
                  <c:v>8.8692129629629635E-2</c:v>
                </c:pt>
                <c:pt idx="7681">
                  <c:v>8.8703703703703715E-2</c:v>
                </c:pt>
                <c:pt idx="7682">
                  <c:v>8.8715277777777782E-2</c:v>
                </c:pt>
                <c:pt idx="7683">
                  <c:v>8.8726851851851848E-2</c:v>
                </c:pt>
                <c:pt idx="7684">
                  <c:v>8.8738425925925915E-2</c:v>
                </c:pt>
                <c:pt idx="7685">
                  <c:v>8.8749999999999996E-2</c:v>
                </c:pt>
                <c:pt idx="7686">
                  <c:v>8.8761574074074076E-2</c:v>
                </c:pt>
                <c:pt idx="7687">
                  <c:v>8.8773148148148143E-2</c:v>
                </c:pt>
                <c:pt idx="7688">
                  <c:v>8.8784722222222223E-2</c:v>
                </c:pt>
                <c:pt idx="7689">
                  <c:v>8.8796296296296304E-2</c:v>
                </c:pt>
                <c:pt idx="7690">
                  <c:v>8.880787037037037E-2</c:v>
                </c:pt>
                <c:pt idx="7691">
                  <c:v>8.8819444444444451E-2</c:v>
                </c:pt>
                <c:pt idx="7692">
                  <c:v>8.8831018518518531E-2</c:v>
                </c:pt>
                <c:pt idx="7693">
                  <c:v>8.8842592592592584E-2</c:v>
                </c:pt>
                <c:pt idx="7694">
                  <c:v>8.8854166666666665E-2</c:v>
                </c:pt>
                <c:pt idx="7695">
                  <c:v>8.8865740740740731E-2</c:v>
                </c:pt>
                <c:pt idx="7696">
                  <c:v>8.8877314814814812E-2</c:v>
                </c:pt>
                <c:pt idx="7697">
                  <c:v>8.8888888888888892E-2</c:v>
                </c:pt>
                <c:pt idx="7698">
                  <c:v>8.8900462962962959E-2</c:v>
                </c:pt>
                <c:pt idx="7699">
                  <c:v>8.8912037037037039E-2</c:v>
                </c:pt>
                <c:pt idx="7700">
                  <c:v>8.892361111111112E-2</c:v>
                </c:pt>
                <c:pt idx="7701">
                  <c:v>8.8935185185185187E-2</c:v>
                </c:pt>
                <c:pt idx="7702">
                  <c:v>8.8946759259259267E-2</c:v>
                </c:pt>
                <c:pt idx="7703">
                  <c:v>8.895833333333332E-2</c:v>
                </c:pt>
                <c:pt idx="7704">
                  <c:v>8.89699074074074E-2</c:v>
                </c:pt>
                <c:pt idx="7705">
                  <c:v>8.8981481481481481E-2</c:v>
                </c:pt>
                <c:pt idx="7706">
                  <c:v>8.8993055555555547E-2</c:v>
                </c:pt>
                <c:pt idx="7707">
                  <c:v>8.9004629629629628E-2</c:v>
                </c:pt>
                <c:pt idx="7708">
                  <c:v>8.9016203703703708E-2</c:v>
                </c:pt>
                <c:pt idx="7709">
                  <c:v>8.9027777777777775E-2</c:v>
                </c:pt>
                <c:pt idx="7710">
                  <c:v>8.9039351851851856E-2</c:v>
                </c:pt>
                <c:pt idx="7711">
                  <c:v>8.9050925925925936E-2</c:v>
                </c:pt>
                <c:pt idx="7712">
                  <c:v>8.9062500000000003E-2</c:v>
                </c:pt>
                <c:pt idx="7713">
                  <c:v>8.9074074074074083E-2</c:v>
                </c:pt>
                <c:pt idx="7714">
                  <c:v>8.9085648148148136E-2</c:v>
                </c:pt>
                <c:pt idx="7715">
                  <c:v>8.9097222222222217E-2</c:v>
                </c:pt>
                <c:pt idx="7716">
                  <c:v>8.9108796296296297E-2</c:v>
                </c:pt>
                <c:pt idx="7717">
                  <c:v>8.9120370370370364E-2</c:v>
                </c:pt>
                <c:pt idx="7718">
                  <c:v>8.9131944444444444E-2</c:v>
                </c:pt>
                <c:pt idx="7719">
                  <c:v>8.9143518518518525E-2</c:v>
                </c:pt>
                <c:pt idx="7720">
                  <c:v>8.9155092592592591E-2</c:v>
                </c:pt>
                <c:pt idx="7721">
                  <c:v>8.9166666666666672E-2</c:v>
                </c:pt>
                <c:pt idx="7722">
                  <c:v>8.9178240740740752E-2</c:v>
                </c:pt>
                <c:pt idx="7723">
                  <c:v>8.9189814814814819E-2</c:v>
                </c:pt>
                <c:pt idx="7724">
                  <c:v>8.9201388888888886E-2</c:v>
                </c:pt>
                <c:pt idx="7725">
                  <c:v>8.9212962962962952E-2</c:v>
                </c:pt>
                <c:pt idx="7726">
                  <c:v>8.9224537037037033E-2</c:v>
                </c:pt>
                <c:pt idx="7727">
                  <c:v>8.9236111111111113E-2</c:v>
                </c:pt>
                <c:pt idx="7728">
                  <c:v>8.924768518518518E-2</c:v>
                </c:pt>
                <c:pt idx="7729">
                  <c:v>8.925925925925926E-2</c:v>
                </c:pt>
                <c:pt idx="7730">
                  <c:v>8.9270833333333341E-2</c:v>
                </c:pt>
                <c:pt idx="7731">
                  <c:v>8.9282407407407408E-2</c:v>
                </c:pt>
                <c:pt idx="7732">
                  <c:v>8.9293981481481488E-2</c:v>
                </c:pt>
                <c:pt idx="7733">
                  <c:v>8.9305555555555569E-2</c:v>
                </c:pt>
                <c:pt idx="7734">
                  <c:v>8.9317129629629621E-2</c:v>
                </c:pt>
                <c:pt idx="7735">
                  <c:v>8.9328703703703702E-2</c:v>
                </c:pt>
                <c:pt idx="7736">
                  <c:v>8.9340277777777768E-2</c:v>
                </c:pt>
                <c:pt idx="7737">
                  <c:v>8.9351851851851849E-2</c:v>
                </c:pt>
                <c:pt idx="7738">
                  <c:v>8.9363425925925929E-2</c:v>
                </c:pt>
                <c:pt idx="7739">
                  <c:v>8.9374999999999996E-2</c:v>
                </c:pt>
                <c:pt idx="7740">
                  <c:v>8.9386574074074077E-2</c:v>
                </c:pt>
                <c:pt idx="7741">
                  <c:v>8.9398148148148157E-2</c:v>
                </c:pt>
                <c:pt idx="7742">
                  <c:v>8.9409722222222224E-2</c:v>
                </c:pt>
                <c:pt idx="7743">
                  <c:v>8.9421296296296304E-2</c:v>
                </c:pt>
                <c:pt idx="7744">
                  <c:v>8.9432870370370357E-2</c:v>
                </c:pt>
                <c:pt idx="7745">
                  <c:v>8.9444444444444438E-2</c:v>
                </c:pt>
                <c:pt idx="7746">
                  <c:v>8.9456018518518518E-2</c:v>
                </c:pt>
                <c:pt idx="7747">
                  <c:v>8.9467592592592585E-2</c:v>
                </c:pt>
                <c:pt idx="7748">
                  <c:v>8.9479166666666665E-2</c:v>
                </c:pt>
                <c:pt idx="7749">
                  <c:v>8.9490740740740746E-2</c:v>
                </c:pt>
                <c:pt idx="7750">
                  <c:v>8.9502314814814812E-2</c:v>
                </c:pt>
                <c:pt idx="7751">
                  <c:v>8.9513888888888893E-2</c:v>
                </c:pt>
                <c:pt idx="7752">
                  <c:v>8.9525462962962973E-2</c:v>
                </c:pt>
                <c:pt idx="7753">
                  <c:v>8.953703703703704E-2</c:v>
                </c:pt>
                <c:pt idx="7754">
                  <c:v>8.9548611111111107E-2</c:v>
                </c:pt>
                <c:pt idx="7755">
                  <c:v>8.9560185185185173E-2</c:v>
                </c:pt>
                <c:pt idx="7756">
                  <c:v>8.9571759259259254E-2</c:v>
                </c:pt>
                <c:pt idx="7757">
                  <c:v>8.9583333333333334E-2</c:v>
                </c:pt>
                <c:pt idx="7758">
                  <c:v>8.9594907407407401E-2</c:v>
                </c:pt>
                <c:pt idx="7759">
                  <c:v>8.9606481481481481E-2</c:v>
                </c:pt>
                <c:pt idx="7760">
                  <c:v>8.9618055555555562E-2</c:v>
                </c:pt>
                <c:pt idx="7761">
                  <c:v>8.9629629629629629E-2</c:v>
                </c:pt>
                <c:pt idx="7762">
                  <c:v>8.9641203703703709E-2</c:v>
                </c:pt>
                <c:pt idx="7763">
                  <c:v>8.965277777777779E-2</c:v>
                </c:pt>
                <c:pt idx="7764">
                  <c:v>8.9664351851851856E-2</c:v>
                </c:pt>
                <c:pt idx="7765">
                  <c:v>8.9675925925925923E-2</c:v>
                </c:pt>
                <c:pt idx="7766">
                  <c:v>8.9687499999999989E-2</c:v>
                </c:pt>
                <c:pt idx="7767">
                  <c:v>8.969907407407407E-2</c:v>
                </c:pt>
                <c:pt idx="7768">
                  <c:v>8.971064814814815E-2</c:v>
                </c:pt>
                <c:pt idx="7769">
                  <c:v>8.9722222222222217E-2</c:v>
                </c:pt>
                <c:pt idx="7770">
                  <c:v>8.9733796296296298E-2</c:v>
                </c:pt>
                <c:pt idx="7771">
                  <c:v>8.9745370370370378E-2</c:v>
                </c:pt>
                <c:pt idx="7772">
                  <c:v>8.9756944444444445E-2</c:v>
                </c:pt>
                <c:pt idx="7773">
                  <c:v>8.9768518518518525E-2</c:v>
                </c:pt>
                <c:pt idx="7774">
                  <c:v>8.9780092592592606E-2</c:v>
                </c:pt>
                <c:pt idx="7775">
                  <c:v>8.9791666666666659E-2</c:v>
                </c:pt>
                <c:pt idx="7776">
                  <c:v>8.9803240740740739E-2</c:v>
                </c:pt>
                <c:pt idx="7777">
                  <c:v>8.9814814814814806E-2</c:v>
                </c:pt>
                <c:pt idx="7778">
                  <c:v>8.9826388888888886E-2</c:v>
                </c:pt>
                <c:pt idx="7779">
                  <c:v>8.9837962962962967E-2</c:v>
                </c:pt>
                <c:pt idx="7780">
                  <c:v>8.9849537037037033E-2</c:v>
                </c:pt>
                <c:pt idx="7781">
                  <c:v>8.9861111111111114E-2</c:v>
                </c:pt>
                <c:pt idx="7782">
                  <c:v>8.9872685185185194E-2</c:v>
                </c:pt>
                <c:pt idx="7783">
                  <c:v>8.9884259259259261E-2</c:v>
                </c:pt>
                <c:pt idx="7784">
                  <c:v>8.9895833333333341E-2</c:v>
                </c:pt>
                <c:pt idx="7785">
                  <c:v>8.9907407407407394E-2</c:v>
                </c:pt>
                <c:pt idx="7786">
                  <c:v>8.9918981481481475E-2</c:v>
                </c:pt>
                <c:pt idx="7787">
                  <c:v>8.9930555555555555E-2</c:v>
                </c:pt>
                <c:pt idx="7788">
                  <c:v>8.9942129629629622E-2</c:v>
                </c:pt>
                <c:pt idx="7789">
                  <c:v>8.9953703703703702E-2</c:v>
                </c:pt>
                <c:pt idx="7790">
                  <c:v>8.9965277777777783E-2</c:v>
                </c:pt>
                <c:pt idx="7791">
                  <c:v>8.997685185185185E-2</c:v>
                </c:pt>
                <c:pt idx="7792">
                  <c:v>8.998842592592593E-2</c:v>
                </c:pt>
                <c:pt idx="7793">
                  <c:v>9.0000000000000011E-2</c:v>
                </c:pt>
                <c:pt idx="7794">
                  <c:v>9.0011574074074077E-2</c:v>
                </c:pt>
                <c:pt idx="7795">
                  <c:v>9.0023148148148144E-2</c:v>
                </c:pt>
                <c:pt idx="7796">
                  <c:v>9.003472222222221E-2</c:v>
                </c:pt>
                <c:pt idx="7797">
                  <c:v>9.0046296296296291E-2</c:v>
                </c:pt>
                <c:pt idx="7798">
                  <c:v>9.0057870370370371E-2</c:v>
                </c:pt>
                <c:pt idx="7799">
                  <c:v>9.0069444444444438E-2</c:v>
                </c:pt>
                <c:pt idx="7800">
                  <c:v>9.0081018518518519E-2</c:v>
                </c:pt>
                <c:pt idx="7801">
                  <c:v>9.0092592592592599E-2</c:v>
                </c:pt>
                <c:pt idx="7802">
                  <c:v>9.0104166666666666E-2</c:v>
                </c:pt>
                <c:pt idx="7803">
                  <c:v>9.0115740740740746E-2</c:v>
                </c:pt>
                <c:pt idx="7804">
                  <c:v>9.0127314814814827E-2</c:v>
                </c:pt>
                <c:pt idx="7805">
                  <c:v>9.0138888888888893E-2</c:v>
                </c:pt>
                <c:pt idx="7806">
                  <c:v>9.015046296296296E-2</c:v>
                </c:pt>
                <c:pt idx="7807">
                  <c:v>9.0162037037037027E-2</c:v>
                </c:pt>
                <c:pt idx="7808">
                  <c:v>9.0173611111111107E-2</c:v>
                </c:pt>
                <c:pt idx="7809">
                  <c:v>9.0185185185185188E-2</c:v>
                </c:pt>
                <c:pt idx="7810">
                  <c:v>9.0196759259259254E-2</c:v>
                </c:pt>
                <c:pt idx="7811">
                  <c:v>9.0208333333333335E-2</c:v>
                </c:pt>
                <c:pt idx="7812">
                  <c:v>9.0219907407407415E-2</c:v>
                </c:pt>
                <c:pt idx="7813">
                  <c:v>9.0231481481481482E-2</c:v>
                </c:pt>
                <c:pt idx="7814">
                  <c:v>9.0243055555555562E-2</c:v>
                </c:pt>
                <c:pt idx="7815">
                  <c:v>9.0254629629629643E-2</c:v>
                </c:pt>
                <c:pt idx="7816">
                  <c:v>9.0266203703703696E-2</c:v>
                </c:pt>
                <c:pt idx="7817">
                  <c:v>9.0277777777777776E-2</c:v>
                </c:pt>
                <c:pt idx="7818">
                  <c:v>9.0289351851851843E-2</c:v>
                </c:pt>
                <c:pt idx="7819">
                  <c:v>9.0300925925925923E-2</c:v>
                </c:pt>
                <c:pt idx="7820">
                  <c:v>9.0312500000000004E-2</c:v>
                </c:pt>
                <c:pt idx="7821">
                  <c:v>9.0324074074074071E-2</c:v>
                </c:pt>
                <c:pt idx="7822">
                  <c:v>9.0335648148148151E-2</c:v>
                </c:pt>
                <c:pt idx="7823">
                  <c:v>9.0347222222222232E-2</c:v>
                </c:pt>
                <c:pt idx="7824">
                  <c:v>9.0358796296296298E-2</c:v>
                </c:pt>
                <c:pt idx="7825">
                  <c:v>9.0370370370370379E-2</c:v>
                </c:pt>
                <c:pt idx="7826">
                  <c:v>9.0381944444444431E-2</c:v>
                </c:pt>
                <c:pt idx="7827">
                  <c:v>9.0393518518518512E-2</c:v>
                </c:pt>
                <c:pt idx="7828">
                  <c:v>9.0405092592592592E-2</c:v>
                </c:pt>
                <c:pt idx="7829">
                  <c:v>9.0416666666666659E-2</c:v>
                </c:pt>
                <c:pt idx="7830">
                  <c:v>9.042824074074074E-2</c:v>
                </c:pt>
                <c:pt idx="7831">
                  <c:v>9.043981481481482E-2</c:v>
                </c:pt>
                <c:pt idx="7832">
                  <c:v>9.0451388888888887E-2</c:v>
                </c:pt>
                <c:pt idx="7833">
                  <c:v>9.0462962962962967E-2</c:v>
                </c:pt>
                <c:pt idx="7834">
                  <c:v>9.0474537037037048E-2</c:v>
                </c:pt>
                <c:pt idx="7835">
                  <c:v>9.0486111111111114E-2</c:v>
                </c:pt>
                <c:pt idx="7836">
                  <c:v>9.0497685185185181E-2</c:v>
                </c:pt>
                <c:pt idx="7837">
                  <c:v>9.0509259259259248E-2</c:v>
                </c:pt>
                <c:pt idx="7838">
                  <c:v>9.0520833333333328E-2</c:v>
                </c:pt>
                <c:pt idx="7839">
                  <c:v>9.0532407407407409E-2</c:v>
                </c:pt>
                <c:pt idx="7840">
                  <c:v>9.0543981481481475E-2</c:v>
                </c:pt>
                <c:pt idx="7841">
                  <c:v>9.0555555555555556E-2</c:v>
                </c:pt>
                <c:pt idx="7842">
                  <c:v>9.0567129629629636E-2</c:v>
                </c:pt>
                <c:pt idx="7843">
                  <c:v>9.0578703703703703E-2</c:v>
                </c:pt>
                <c:pt idx="7844">
                  <c:v>9.0590277777777783E-2</c:v>
                </c:pt>
                <c:pt idx="7845">
                  <c:v>9.0601851851851864E-2</c:v>
                </c:pt>
                <c:pt idx="7846">
                  <c:v>9.0613425925925917E-2</c:v>
                </c:pt>
                <c:pt idx="7847">
                  <c:v>9.0624999999999997E-2</c:v>
                </c:pt>
                <c:pt idx="7848">
                  <c:v>9.0636574074074064E-2</c:v>
                </c:pt>
                <c:pt idx="7849">
                  <c:v>9.0648148148148144E-2</c:v>
                </c:pt>
                <c:pt idx="7850">
                  <c:v>9.0659722222222225E-2</c:v>
                </c:pt>
                <c:pt idx="7851">
                  <c:v>9.0671296296296292E-2</c:v>
                </c:pt>
                <c:pt idx="7852">
                  <c:v>9.0682870370370372E-2</c:v>
                </c:pt>
                <c:pt idx="7853">
                  <c:v>9.0694444444444453E-2</c:v>
                </c:pt>
                <c:pt idx="7854">
                  <c:v>9.0706018518518519E-2</c:v>
                </c:pt>
                <c:pt idx="7855">
                  <c:v>9.0706018518518519E-2</c:v>
                </c:pt>
                <c:pt idx="7856">
                  <c:v>9.07175925925926E-2</c:v>
                </c:pt>
                <c:pt idx="7857">
                  <c:v>9.072916666666668E-2</c:v>
                </c:pt>
                <c:pt idx="7858">
                  <c:v>9.0740740740740733E-2</c:v>
                </c:pt>
                <c:pt idx="7859">
                  <c:v>9.0752314814814813E-2</c:v>
                </c:pt>
                <c:pt idx="7860">
                  <c:v>9.076388888888888E-2</c:v>
                </c:pt>
                <c:pt idx="7861">
                  <c:v>9.0775462962962961E-2</c:v>
                </c:pt>
                <c:pt idx="7862">
                  <c:v>9.0787037037037041E-2</c:v>
                </c:pt>
                <c:pt idx="7863">
                  <c:v>9.0798611111111108E-2</c:v>
                </c:pt>
                <c:pt idx="7864">
                  <c:v>9.0810185185185188E-2</c:v>
                </c:pt>
                <c:pt idx="7865">
                  <c:v>9.0821759259259269E-2</c:v>
                </c:pt>
                <c:pt idx="7866">
                  <c:v>9.0833333333333335E-2</c:v>
                </c:pt>
                <c:pt idx="7867">
                  <c:v>9.0844907407407416E-2</c:v>
                </c:pt>
                <c:pt idx="7868">
                  <c:v>9.0856481481481469E-2</c:v>
                </c:pt>
                <c:pt idx="7869">
                  <c:v>9.0868055555555549E-2</c:v>
                </c:pt>
                <c:pt idx="7870">
                  <c:v>9.087962962962963E-2</c:v>
                </c:pt>
                <c:pt idx="7871">
                  <c:v>9.0891203703703696E-2</c:v>
                </c:pt>
                <c:pt idx="7872">
                  <c:v>9.0902777777777777E-2</c:v>
                </c:pt>
                <c:pt idx="7873">
                  <c:v>9.0914351851851857E-2</c:v>
                </c:pt>
                <c:pt idx="7874">
                  <c:v>9.0925925925925924E-2</c:v>
                </c:pt>
                <c:pt idx="7875">
                  <c:v>9.0937500000000004E-2</c:v>
                </c:pt>
                <c:pt idx="7876">
                  <c:v>9.0949074074074085E-2</c:v>
                </c:pt>
                <c:pt idx="7877">
                  <c:v>9.0960648148148152E-2</c:v>
                </c:pt>
                <c:pt idx="7878">
                  <c:v>9.0972222222222218E-2</c:v>
                </c:pt>
                <c:pt idx="7879">
                  <c:v>9.0983796296296285E-2</c:v>
                </c:pt>
                <c:pt idx="7880">
                  <c:v>9.0995370370370365E-2</c:v>
                </c:pt>
                <c:pt idx="7881">
                  <c:v>9.1006944444444446E-2</c:v>
                </c:pt>
                <c:pt idx="7882">
                  <c:v>9.1018518518518512E-2</c:v>
                </c:pt>
                <c:pt idx="7883">
                  <c:v>9.1030092592592593E-2</c:v>
                </c:pt>
                <c:pt idx="7884">
                  <c:v>9.1041666666666674E-2</c:v>
                </c:pt>
                <c:pt idx="7885">
                  <c:v>9.105324074074074E-2</c:v>
                </c:pt>
                <c:pt idx="7886">
                  <c:v>9.1064814814814821E-2</c:v>
                </c:pt>
                <c:pt idx="7887">
                  <c:v>9.1076388888888901E-2</c:v>
                </c:pt>
                <c:pt idx="7888">
                  <c:v>9.1087962962962954E-2</c:v>
                </c:pt>
                <c:pt idx="7889">
                  <c:v>9.1099537037037034E-2</c:v>
                </c:pt>
                <c:pt idx="7890">
                  <c:v>9.1111111111111101E-2</c:v>
                </c:pt>
                <c:pt idx="7891">
                  <c:v>9.1122685185185182E-2</c:v>
                </c:pt>
                <c:pt idx="7892">
                  <c:v>9.1134259259259262E-2</c:v>
                </c:pt>
                <c:pt idx="7893">
                  <c:v>9.1145833333333329E-2</c:v>
                </c:pt>
                <c:pt idx="7894">
                  <c:v>9.1157407407407409E-2</c:v>
                </c:pt>
                <c:pt idx="7895">
                  <c:v>9.116898148148149E-2</c:v>
                </c:pt>
                <c:pt idx="7896">
                  <c:v>9.1180555555555556E-2</c:v>
                </c:pt>
                <c:pt idx="7897">
                  <c:v>9.1192129629629637E-2</c:v>
                </c:pt>
                <c:pt idx="7898">
                  <c:v>9.1203703703703717E-2</c:v>
                </c:pt>
                <c:pt idx="7899">
                  <c:v>9.121527777777777E-2</c:v>
                </c:pt>
                <c:pt idx="7900">
                  <c:v>9.1226851851851851E-2</c:v>
                </c:pt>
                <c:pt idx="7901">
                  <c:v>9.1238425925925917E-2</c:v>
                </c:pt>
                <c:pt idx="7902">
                  <c:v>9.1249999999999998E-2</c:v>
                </c:pt>
                <c:pt idx="7903">
                  <c:v>9.1261574074074078E-2</c:v>
                </c:pt>
                <c:pt idx="7904">
                  <c:v>9.1273148148148145E-2</c:v>
                </c:pt>
                <c:pt idx="7905">
                  <c:v>9.1284722222222225E-2</c:v>
                </c:pt>
                <c:pt idx="7906">
                  <c:v>9.1296296296296306E-2</c:v>
                </c:pt>
                <c:pt idx="7907">
                  <c:v>9.1307870370370373E-2</c:v>
                </c:pt>
                <c:pt idx="7908">
                  <c:v>9.1319444444444453E-2</c:v>
                </c:pt>
                <c:pt idx="7909">
                  <c:v>9.1331018518518506E-2</c:v>
                </c:pt>
                <c:pt idx="7910">
                  <c:v>9.1342592592592586E-2</c:v>
                </c:pt>
                <c:pt idx="7911">
                  <c:v>9.1354166666666667E-2</c:v>
                </c:pt>
                <c:pt idx="7912">
                  <c:v>9.1365740740740733E-2</c:v>
                </c:pt>
                <c:pt idx="7913">
                  <c:v>9.1377314814814814E-2</c:v>
                </c:pt>
                <c:pt idx="7914">
                  <c:v>9.1388888888888895E-2</c:v>
                </c:pt>
                <c:pt idx="7915">
                  <c:v>9.1400462962962961E-2</c:v>
                </c:pt>
                <c:pt idx="7916">
                  <c:v>9.1412037037037042E-2</c:v>
                </c:pt>
                <c:pt idx="7917">
                  <c:v>9.1423611111111122E-2</c:v>
                </c:pt>
                <c:pt idx="7918">
                  <c:v>9.1435185185185189E-2</c:v>
                </c:pt>
                <c:pt idx="7919">
                  <c:v>9.1446759259259255E-2</c:v>
                </c:pt>
                <c:pt idx="7920">
                  <c:v>9.1458333333333322E-2</c:v>
                </c:pt>
                <c:pt idx="7921">
                  <c:v>9.1469907407407403E-2</c:v>
                </c:pt>
                <c:pt idx="7922">
                  <c:v>9.1481481481481483E-2</c:v>
                </c:pt>
                <c:pt idx="7923">
                  <c:v>9.149305555555555E-2</c:v>
                </c:pt>
                <c:pt idx="7924">
                  <c:v>9.150462962962963E-2</c:v>
                </c:pt>
                <c:pt idx="7925">
                  <c:v>9.1516203703703711E-2</c:v>
                </c:pt>
                <c:pt idx="7926">
                  <c:v>9.1527777777777777E-2</c:v>
                </c:pt>
                <c:pt idx="7927">
                  <c:v>9.1539351851851858E-2</c:v>
                </c:pt>
                <c:pt idx="7928">
                  <c:v>9.1550925925925938E-2</c:v>
                </c:pt>
                <c:pt idx="7929">
                  <c:v>9.1562499999999991E-2</c:v>
                </c:pt>
                <c:pt idx="7930">
                  <c:v>9.1574074074074072E-2</c:v>
                </c:pt>
                <c:pt idx="7931">
                  <c:v>9.1585648148148138E-2</c:v>
                </c:pt>
                <c:pt idx="7932">
                  <c:v>9.1597222222222219E-2</c:v>
                </c:pt>
                <c:pt idx="7933">
                  <c:v>9.1608796296296299E-2</c:v>
                </c:pt>
                <c:pt idx="7934">
                  <c:v>9.1620370370370366E-2</c:v>
                </c:pt>
                <c:pt idx="7935">
                  <c:v>9.1631944444444446E-2</c:v>
                </c:pt>
                <c:pt idx="7936">
                  <c:v>9.1643518518518527E-2</c:v>
                </c:pt>
                <c:pt idx="7937">
                  <c:v>9.1655092592592594E-2</c:v>
                </c:pt>
                <c:pt idx="7938">
                  <c:v>9.1666666666666674E-2</c:v>
                </c:pt>
                <c:pt idx="7939">
                  <c:v>9.1678240740740755E-2</c:v>
                </c:pt>
                <c:pt idx="7940">
                  <c:v>9.1689814814814807E-2</c:v>
                </c:pt>
                <c:pt idx="7941">
                  <c:v>9.1701388888888888E-2</c:v>
                </c:pt>
                <c:pt idx="7942">
                  <c:v>9.1712962962962954E-2</c:v>
                </c:pt>
                <c:pt idx="7943">
                  <c:v>9.1724537037037035E-2</c:v>
                </c:pt>
                <c:pt idx="7944">
                  <c:v>9.1736111111111115E-2</c:v>
                </c:pt>
                <c:pt idx="7945">
                  <c:v>9.1747685185185182E-2</c:v>
                </c:pt>
                <c:pt idx="7946">
                  <c:v>9.1759259259259263E-2</c:v>
                </c:pt>
                <c:pt idx="7947">
                  <c:v>9.1770833333333343E-2</c:v>
                </c:pt>
                <c:pt idx="7948">
                  <c:v>9.178240740740741E-2</c:v>
                </c:pt>
                <c:pt idx="7949">
                  <c:v>9.179398148148149E-2</c:v>
                </c:pt>
                <c:pt idx="7950">
                  <c:v>9.1805555555555543E-2</c:v>
                </c:pt>
                <c:pt idx="7951">
                  <c:v>9.1817129629629624E-2</c:v>
                </c:pt>
                <c:pt idx="7952">
                  <c:v>9.1828703703703704E-2</c:v>
                </c:pt>
                <c:pt idx="7953">
                  <c:v>9.1840277777777771E-2</c:v>
                </c:pt>
                <c:pt idx="7954">
                  <c:v>9.1851851851851851E-2</c:v>
                </c:pt>
                <c:pt idx="7955">
                  <c:v>9.1863425925925932E-2</c:v>
                </c:pt>
                <c:pt idx="7956">
                  <c:v>9.1874999999999998E-2</c:v>
                </c:pt>
                <c:pt idx="7957">
                  <c:v>9.1886574074074079E-2</c:v>
                </c:pt>
                <c:pt idx="7958">
                  <c:v>9.1898148148148159E-2</c:v>
                </c:pt>
                <c:pt idx="7959">
                  <c:v>9.1909722222222226E-2</c:v>
                </c:pt>
                <c:pt idx="7960">
                  <c:v>9.1921296296296293E-2</c:v>
                </c:pt>
                <c:pt idx="7961">
                  <c:v>9.1932870370370359E-2</c:v>
                </c:pt>
                <c:pt idx="7962">
                  <c:v>9.194444444444444E-2</c:v>
                </c:pt>
                <c:pt idx="7963">
                  <c:v>9.195601851851852E-2</c:v>
                </c:pt>
                <c:pt idx="7964">
                  <c:v>9.1967592592592587E-2</c:v>
                </c:pt>
                <c:pt idx="7965">
                  <c:v>9.1979166666666667E-2</c:v>
                </c:pt>
                <c:pt idx="7966">
                  <c:v>9.1990740740740748E-2</c:v>
                </c:pt>
                <c:pt idx="7967">
                  <c:v>9.2002314814814815E-2</c:v>
                </c:pt>
                <c:pt idx="7968">
                  <c:v>9.2013888888888895E-2</c:v>
                </c:pt>
                <c:pt idx="7969">
                  <c:v>9.2025462962962976E-2</c:v>
                </c:pt>
                <c:pt idx="7970">
                  <c:v>9.2037037037037028E-2</c:v>
                </c:pt>
                <c:pt idx="7971">
                  <c:v>9.2048611111111109E-2</c:v>
                </c:pt>
                <c:pt idx="7972">
                  <c:v>9.2060185185185175E-2</c:v>
                </c:pt>
                <c:pt idx="7973">
                  <c:v>9.2071759259259256E-2</c:v>
                </c:pt>
                <c:pt idx="7974">
                  <c:v>9.2083333333333336E-2</c:v>
                </c:pt>
                <c:pt idx="7975">
                  <c:v>9.2094907407407403E-2</c:v>
                </c:pt>
                <c:pt idx="7976">
                  <c:v>9.2106481481481484E-2</c:v>
                </c:pt>
                <c:pt idx="7977">
                  <c:v>9.2118055555555564E-2</c:v>
                </c:pt>
                <c:pt idx="7978">
                  <c:v>9.2129629629629631E-2</c:v>
                </c:pt>
                <c:pt idx="7979">
                  <c:v>9.2141203703703711E-2</c:v>
                </c:pt>
                <c:pt idx="7980">
                  <c:v>9.2152777777777764E-2</c:v>
                </c:pt>
                <c:pt idx="7981">
                  <c:v>9.2164351851851845E-2</c:v>
                </c:pt>
                <c:pt idx="7982">
                  <c:v>9.2175925925925925E-2</c:v>
                </c:pt>
                <c:pt idx="7983">
                  <c:v>9.2187499999999992E-2</c:v>
                </c:pt>
                <c:pt idx="7984">
                  <c:v>9.2199074074074072E-2</c:v>
                </c:pt>
                <c:pt idx="7985">
                  <c:v>9.2210648148148153E-2</c:v>
                </c:pt>
                <c:pt idx="7986">
                  <c:v>9.2222222222222219E-2</c:v>
                </c:pt>
                <c:pt idx="7987">
                  <c:v>9.22337962962963E-2</c:v>
                </c:pt>
                <c:pt idx="7988">
                  <c:v>9.224537037037038E-2</c:v>
                </c:pt>
                <c:pt idx="7989">
                  <c:v>9.2256944444444447E-2</c:v>
                </c:pt>
                <c:pt idx="7990">
                  <c:v>9.2268518518518527E-2</c:v>
                </c:pt>
                <c:pt idx="7991">
                  <c:v>9.228009259259258E-2</c:v>
                </c:pt>
                <c:pt idx="7992">
                  <c:v>9.2291666666666661E-2</c:v>
                </c:pt>
                <c:pt idx="7993">
                  <c:v>9.2303240740740741E-2</c:v>
                </c:pt>
                <c:pt idx="7994">
                  <c:v>9.2314814814814808E-2</c:v>
                </c:pt>
                <c:pt idx="7995">
                  <c:v>9.2326388888888888E-2</c:v>
                </c:pt>
                <c:pt idx="7996">
                  <c:v>9.2337962962962969E-2</c:v>
                </c:pt>
                <c:pt idx="7997">
                  <c:v>9.2349537037037036E-2</c:v>
                </c:pt>
                <c:pt idx="7998">
                  <c:v>9.2361111111111116E-2</c:v>
                </c:pt>
                <c:pt idx="7999">
                  <c:v>9.2372685185185197E-2</c:v>
                </c:pt>
                <c:pt idx="8000">
                  <c:v>9.2384259259259263E-2</c:v>
                </c:pt>
                <c:pt idx="8001">
                  <c:v>9.239583333333333E-2</c:v>
                </c:pt>
                <c:pt idx="8002">
                  <c:v>9.2407407407407396E-2</c:v>
                </c:pt>
                <c:pt idx="8003">
                  <c:v>9.2418981481481477E-2</c:v>
                </c:pt>
                <c:pt idx="8004">
                  <c:v>9.2430555555555557E-2</c:v>
                </c:pt>
                <c:pt idx="8005">
                  <c:v>9.2442129629629624E-2</c:v>
                </c:pt>
                <c:pt idx="8006">
                  <c:v>9.2453703703703705E-2</c:v>
                </c:pt>
                <c:pt idx="8007">
                  <c:v>9.2465277777777785E-2</c:v>
                </c:pt>
                <c:pt idx="8008">
                  <c:v>9.2476851851851852E-2</c:v>
                </c:pt>
                <c:pt idx="8009">
                  <c:v>9.2488425925925932E-2</c:v>
                </c:pt>
                <c:pt idx="8010">
                  <c:v>9.2500000000000013E-2</c:v>
                </c:pt>
                <c:pt idx="8011">
                  <c:v>9.2511574074074066E-2</c:v>
                </c:pt>
                <c:pt idx="8012">
                  <c:v>9.2523148148148146E-2</c:v>
                </c:pt>
                <c:pt idx="8013">
                  <c:v>9.2534722222222213E-2</c:v>
                </c:pt>
                <c:pt idx="8014">
                  <c:v>9.2546296296296293E-2</c:v>
                </c:pt>
                <c:pt idx="8015">
                  <c:v>9.2557870370370374E-2</c:v>
                </c:pt>
                <c:pt idx="8016">
                  <c:v>9.256944444444444E-2</c:v>
                </c:pt>
                <c:pt idx="8017">
                  <c:v>9.2581018518518521E-2</c:v>
                </c:pt>
                <c:pt idx="8018">
                  <c:v>9.2592592592592601E-2</c:v>
                </c:pt>
                <c:pt idx="8019">
                  <c:v>9.2604166666666668E-2</c:v>
                </c:pt>
                <c:pt idx="8020">
                  <c:v>9.2615740740740748E-2</c:v>
                </c:pt>
                <c:pt idx="8021">
                  <c:v>9.2627314814814801E-2</c:v>
                </c:pt>
                <c:pt idx="8022">
                  <c:v>9.2638888888888882E-2</c:v>
                </c:pt>
                <c:pt idx="8023">
                  <c:v>9.2650462962962962E-2</c:v>
                </c:pt>
                <c:pt idx="8024">
                  <c:v>9.2662037037037029E-2</c:v>
                </c:pt>
                <c:pt idx="8025">
                  <c:v>9.2673611111111109E-2</c:v>
                </c:pt>
                <c:pt idx="8026">
                  <c:v>9.268518518518519E-2</c:v>
                </c:pt>
                <c:pt idx="8027">
                  <c:v>9.2696759259259257E-2</c:v>
                </c:pt>
                <c:pt idx="8028">
                  <c:v>9.2708333333333337E-2</c:v>
                </c:pt>
                <c:pt idx="8029">
                  <c:v>9.2719907407407418E-2</c:v>
                </c:pt>
                <c:pt idx="8030">
                  <c:v>9.2731481481481484E-2</c:v>
                </c:pt>
                <c:pt idx="8031">
                  <c:v>9.2743055555555565E-2</c:v>
                </c:pt>
                <c:pt idx="8032">
                  <c:v>9.2754629629629617E-2</c:v>
                </c:pt>
                <c:pt idx="8033">
                  <c:v>9.2766203703703698E-2</c:v>
                </c:pt>
                <c:pt idx="8034">
                  <c:v>9.2777777777777778E-2</c:v>
                </c:pt>
                <c:pt idx="8035">
                  <c:v>9.2789351851851845E-2</c:v>
                </c:pt>
                <c:pt idx="8036">
                  <c:v>9.2800925925925926E-2</c:v>
                </c:pt>
                <c:pt idx="8037">
                  <c:v>9.2812500000000006E-2</c:v>
                </c:pt>
                <c:pt idx="8038">
                  <c:v>9.2824074074074073E-2</c:v>
                </c:pt>
                <c:pt idx="8039">
                  <c:v>9.2835648148148153E-2</c:v>
                </c:pt>
                <c:pt idx="8040">
                  <c:v>9.2847222222222234E-2</c:v>
                </c:pt>
                <c:pt idx="8041">
                  <c:v>9.28587962962963E-2</c:v>
                </c:pt>
                <c:pt idx="8042">
                  <c:v>9.2870370370370367E-2</c:v>
                </c:pt>
                <c:pt idx="8043">
                  <c:v>9.2881944444444434E-2</c:v>
                </c:pt>
                <c:pt idx="8044">
                  <c:v>9.2893518518518514E-2</c:v>
                </c:pt>
                <c:pt idx="8045">
                  <c:v>9.2905092592592595E-2</c:v>
                </c:pt>
                <c:pt idx="8046">
                  <c:v>9.2916666666666661E-2</c:v>
                </c:pt>
                <c:pt idx="8047">
                  <c:v>9.2928240740740742E-2</c:v>
                </c:pt>
                <c:pt idx="8048">
                  <c:v>9.2939814814814822E-2</c:v>
                </c:pt>
                <c:pt idx="8049">
                  <c:v>9.2951388888888889E-2</c:v>
                </c:pt>
                <c:pt idx="8050">
                  <c:v>9.2962962962962969E-2</c:v>
                </c:pt>
                <c:pt idx="8051">
                  <c:v>9.297453703703705E-2</c:v>
                </c:pt>
                <c:pt idx="8052">
                  <c:v>9.2986111111111103E-2</c:v>
                </c:pt>
                <c:pt idx="8053">
                  <c:v>9.2997685185185183E-2</c:v>
                </c:pt>
                <c:pt idx="8054">
                  <c:v>9.300925925925925E-2</c:v>
                </c:pt>
                <c:pt idx="8055">
                  <c:v>9.302083333333333E-2</c:v>
                </c:pt>
                <c:pt idx="8056">
                  <c:v>9.3032407407407411E-2</c:v>
                </c:pt>
                <c:pt idx="8057">
                  <c:v>9.3043981481481478E-2</c:v>
                </c:pt>
                <c:pt idx="8058">
                  <c:v>9.3055555555555558E-2</c:v>
                </c:pt>
                <c:pt idx="8059">
                  <c:v>9.3067129629629639E-2</c:v>
                </c:pt>
                <c:pt idx="8060">
                  <c:v>9.3078703703703705E-2</c:v>
                </c:pt>
                <c:pt idx="8061">
                  <c:v>9.3090277777777786E-2</c:v>
                </c:pt>
                <c:pt idx="8062">
                  <c:v>9.3101851851851838E-2</c:v>
                </c:pt>
                <c:pt idx="8063">
                  <c:v>9.3113425925925919E-2</c:v>
                </c:pt>
                <c:pt idx="8064">
                  <c:v>9.3124999999999999E-2</c:v>
                </c:pt>
                <c:pt idx="8065">
                  <c:v>9.3136574074074066E-2</c:v>
                </c:pt>
                <c:pt idx="8066">
                  <c:v>9.3148148148148147E-2</c:v>
                </c:pt>
                <c:pt idx="8067">
                  <c:v>9.3159722222222227E-2</c:v>
                </c:pt>
                <c:pt idx="8068">
                  <c:v>9.3171296296296294E-2</c:v>
                </c:pt>
                <c:pt idx="8069">
                  <c:v>9.3182870370370374E-2</c:v>
                </c:pt>
                <c:pt idx="8070">
                  <c:v>9.3194444444444455E-2</c:v>
                </c:pt>
                <c:pt idx="8071">
                  <c:v>9.3206018518518521E-2</c:v>
                </c:pt>
                <c:pt idx="8072">
                  <c:v>9.3217592592592588E-2</c:v>
                </c:pt>
                <c:pt idx="8073">
                  <c:v>9.3229166666666655E-2</c:v>
                </c:pt>
                <c:pt idx="8074">
                  <c:v>9.3240740740740735E-2</c:v>
                </c:pt>
                <c:pt idx="8075">
                  <c:v>9.3252314814814816E-2</c:v>
                </c:pt>
                <c:pt idx="8076">
                  <c:v>9.3263888888888882E-2</c:v>
                </c:pt>
                <c:pt idx="8077">
                  <c:v>9.3275462962962963E-2</c:v>
                </c:pt>
                <c:pt idx="8078">
                  <c:v>9.3287037037037043E-2</c:v>
                </c:pt>
                <c:pt idx="8079">
                  <c:v>9.329861111111111E-2</c:v>
                </c:pt>
                <c:pt idx="8080">
                  <c:v>9.331018518518519E-2</c:v>
                </c:pt>
                <c:pt idx="8081">
                  <c:v>9.3321759259259271E-2</c:v>
                </c:pt>
                <c:pt idx="8082">
                  <c:v>9.3333333333333338E-2</c:v>
                </c:pt>
                <c:pt idx="8083">
                  <c:v>9.3344907407407404E-2</c:v>
                </c:pt>
                <c:pt idx="8084">
                  <c:v>9.3356481481481471E-2</c:v>
                </c:pt>
                <c:pt idx="8085">
                  <c:v>9.3368055555555551E-2</c:v>
                </c:pt>
                <c:pt idx="8086">
                  <c:v>9.3379629629629632E-2</c:v>
                </c:pt>
                <c:pt idx="8087">
                  <c:v>9.3391203703703699E-2</c:v>
                </c:pt>
                <c:pt idx="8088">
                  <c:v>9.3402777777777779E-2</c:v>
                </c:pt>
                <c:pt idx="8089">
                  <c:v>9.341435185185186E-2</c:v>
                </c:pt>
                <c:pt idx="8090">
                  <c:v>9.3425925925925926E-2</c:v>
                </c:pt>
                <c:pt idx="8091">
                  <c:v>9.3437500000000007E-2</c:v>
                </c:pt>
                <c:pt idx="8092">
                  <c:v>9.3449074074074087E-2</c:v>
                </c:pt>
                <c:pt idx="8093">
                  <c:v>9.346064814814814E-2</c:v>
                </c:pt>
                <c:pt idx="8094">
                  <c:v>9.347222222222222E-2</c:v>
                </c:pt>
                <c:pt idx="8095">
                  <c:v>9.3483796296296287E-2</c:v>
                </c:pt>
                <c:pt idx="8096">
                  <c:v>9.3495370370370368E-2</c:v>
                </c:pt>
                <c:pt idx="8097">
                  <c:v>9.3506944444444448E-2</c:v>
                </c:pt>
                <c:pt idx="8098">
                  <c:v>9.3518518518518515E-2</c:v>
                </c:pt>
                <c:pt idx="8099">
                  <c:v>9.3530092592592595E-2</c:v>
                </c:pt>
                <c:pt idx="8100">
                  <c:v>9.3541666666666676E-2</c:v>
                </c:pt>
                <c:pt idx="8101">
                  <c:v>9.3553240740740742E-2</c:v>
                </c:pt>
                <c:pt idx="8102">
                  <c:v>9.3564814814814823E-2</c:v>
                </c:pt>
                <c:pt idx="8103">
                  <c:v>9.3576388888888876E-2</c:v>
                </c:pt>
                <c:pt idx="8104">
                  <c:v>9.3587962962962956E-2</c:v>
                </c:pt>
                <c:pt idx="8105">
                  <c:v>9.3599537037037037E-2</c:v>
                </c:pt>
                <c:pt idx="8106">
                  <c:v>9.3611111111111103E-2</c:v>
                </c:pt>
                <c:pt idx="8107">
                  <c:v>9.3622685185185184E-2</c:v>
                </c:pt>
                <c:pt idx="8108">
                  <c:v>9.3634259259259264E-2</c:v>
                </c:pt>
                <c:pt idx="8109">
                  <c:v>9.3645833333333331E-2</c:v>
                </c:pt>
                <c:pt idx="8110">
                  <c:v>9.3657407407407411E-2</c:v>
                </c:pt>
                <c:pt idx="8111">
                  <c:v>9.3668981481481492E-2</c:v>
                </c:pt>
                <c:pt idx="8112">
                  <c:v>9.3680555555555559E-2</c:v>
                </c:pt>
                <c:pt idx="8113">
                  <c:v>9.3692129629629625E-2</c:v>
                </c:pt>
                <c:pt idx="8114">
                  <c:v>9.3703703703703692E-2</c:v>
                </c:pt>
                <c:pt idx="8115">
                  <c:v>9.3715277777777772E-2</c:v>
                </c:pt>
                <c:pt idx="8116">
                  <c:v>9.3726851851851853E-2</c:v>
                </c:pt>
                <c:pt idx="8117">
                  <c:v>9.3738425925925919E-2</c:v>
                </c:pt>
                <c:pt idx="8118">
                  <c:v>9.375E-2</c:v>
                </c:pt>
                <c:pt idx="8119">
                  <c:v>9.3761574074074081E-2</c:v>
                </c:pt>
                <c:pt idx="8120">
                  <c:v>9.3773148148148147E-2</c:v>
                </c:pt>
                <c:pt idx="8121">
                  <c:v>9.3784722222222228E-2</c:v>
                </c:pt>
                <c:pt idx="8122">
                  <c:v>9.3796296296296308E-2</c:v>
                </c:pt>
                <c:pt idx="8123">
                  <c:v>9.3807870370370375E-2</c:v>
                </c:pt>
                <c:pt idx="8124">
                  <c:v>9.3819444444444441E-2</c:v>
                </c:pt>
                <c:pt idx="8125">
                  <c:v>9.3831018518518508E-2</c:v>
                </c:pt>
                <c:pt idx="8126">
                  <c:v>9.3842592592592589E-2</c:v>
                </c:pt>
                <c:pt idx="8127">
                  <c:v>9.3854166666666669E-2</c:v>
                </c:pt>
                <c:pt idx="8128">
                  <c:v>9.3865740740740736E-2</c:v>
                </c:pt>
                <c:pt idx="8129">
                  <c:v>9.3877314814814816E-2</c:v>
                </c:pt>
                <c:pt idx="8130">
                  <c:v>9.3888888888888897E-2</c:v>
                </c:pt>
                <c:pt idx="8131">
                  <c:v>9.3900462962962963E-2</c:v>
                </c:pt>
                <c:pt idx="8132">
                  <c:v>9.3912037037037044E-2</c:v>
                </c:pt>
                <c:pt idx="8133">
                  <c:v>9.3923611111111097E-2</c:v>
                </c:pt>
                <c:pt idx="8134">
                  <c:v>9.3935185185185177E-2</c:v>
                </c:pt>
                <c:pt idx="8135">
                  <c:v>9.3946759259259258E-2</c:v>
                </c:pt>
                <c:pt idx="8136">
                  <c:v>9.3958333333333324E-2</c:v>
                </c:pt>
                <c:pt idx="8137">
                  <c:v>9.3969907407407405E-2</c:v>
                </c:pt>
                <c:pt idx="8138">
                  <c:v>9.3981481481481485E-2</c:v>
                </c:pt>
                <c:pt idx="8139">
                  <c:v>9.3993055555555552E-2</c:v>
                </c:pt>
                <c:pt idx="8140">
                  <c:v>9.4004629629629632E-2</c:v>
                </c:pt>
                <c:pt idx="8141">
                  <c:v>9.4016203703703713E-2</c:v>
                </c:pt>
                <c:pt idx="8142">
                  <c:v>9.402777777777778E-2</c:v>
                </c:pt>
                <c:pt idx="8143">
                  <c:v>9.403935185185186E-2</c:v>
                </c:pt>
                <c:pt idx="8144">
                  <c:v>9.4050925925925941E-2</c:v>
                </c:pt>
                <c:pt idx="8145">
                  <c:v>9.4062499999999993E-2</c:v>
                </c:pt>
                <c:pt idx="8146">
                  <c:v>9.4074074074074074E-2</c:v>
                </c:pt>
                <c:pt idx="8147">
                  <c:v>9.408564814814814E-2</c:v>
                </c:pt>
                <c:pt idx="8148">
                  <c:v>9.4097222222222221E-2</c:v>
                </c:pt>
                <c:pt idx="8149">
                  <c:v>9.4108796296296301E-2</c:v>
                </c:pt>
                <c:pt idx="8150">
                  <c:v>9.4120370370370368E-2</c:v>
                </c:pt>
                <c:pt idx="8151">
                  <c:v>9.4131944444444449E-2</c:v>
                </c:pt>
                <c:pt idx="8152">
                  <c:v>9.4143518518518529E-2</c:v>
                </c:pt>
                <c:pt idx="8153">
                  <c:v>9.4155092592592596E-2</c:v>
                </c:pt>
                <c:pt idx="8154">
                  <c:v>9.4166666666666662E-2</c:v>
                </c:pt>
                <c:pt idx="8155">
                  <c:v>9.4178240740740729E-2</c:v>
                </c:pt>
                <c:pt idx="8156">
                  <c:v>9.418981481481481E-2</c:v>
                </c:pt>
                <c:pt idx="8157">
                  <c:v>9.420138888888889E-2</c:v>
                </c:pt>
                <c:pt idx="8158">
                  <c:v>9.4212962962962957E-2</c:v>
                </c:pt>
                <c:pt idx="8159">
                  <c:v>9.4224537037037037E-2</c:v>
                </c:pt>
                <c:pt idx="8160">
                  <c:v>9.4236111111111118E-2</c:v>
                </c:pt>
                <c:pt idx="8161">
                  <c:v>9.4247685185185184E-2</c:v>
                </c:pt>
                <c:pt idx="8162">
                  <c:v>9.4259259259259265E-2</c:v>
                </c:pt>
                <c:pt idx="8163">
                  <c:v>9.4270833333333345E-2</c:v>
                </c:pt>
                <c:pt idx="8164">
                  <c:v>9.4282407407407412E-2</c:v>
                </c:pt>
                <c:pt idx="8165">
                  <c:v>9.4293981481481479E-2</c:v>
                </c:pt>
                <c:pt idx="8166">
                  <c:v>9.4305555555555545E-2</c:v>
                </c:pt>
                <c:pt idx="8167">
                  <c:v>9.4317129629629626E-2</c:v>
                </c:pt>
                <c:pt idx="8168">
                  <c:v>9.4328703703703706E-2</c:v>
                </c:pt>
                <c:pt idx="8169">
                  <c:v>9.4340277777777773E-2</c:v>
                </c:pt>
                <c:pt idx="8170">
                  <c:v>9.4351851851851853E-2</c:v>
                </c:pt>
                <c:pt idx="8171">
                  <c:v>9.4363425925925934E-2</c:v>
                </c:pt>
                <c:pt idx="8172">
                  <c:v>9.4375000000000001E-2</c:v>
                </c:pt>
                <c:pt idx="8173">
                  <c:v>9.4386574074074081E-2</c:v>
                </c:pt>
                <c:pt idx="8174">
                  <c:v>9.4398148148148134E-2</c:v>
                </c:pt>
                <c:pt idx="8175">
                  <c:v>9.4409722222222214E-2</c:v>
                </c:pt>
                <c:pt idx="8176">
                  <c:v>9.4421296296296295E-2</c:v>
                </c:pt>
                <c:pt idx="8177">
                  <c:v>9.4432870370370361E-2</c:v>
                </c:pt>
                <c:pt idx="8178">
                  <c:v>9.4444444444444442E-2</c:v>
                </c:pt>
                <c:pt idx="8179">
                  <c:v>9.4456018518518522E-2</c:v>
                </c:pt>
                <c:pt idx="8180">
                  <c:v>9.4467592592592589E-2</c:v>
                </c:pt>
                <c:pt idx="8181">
                  <c:v>9.447916666666667E-2</c:v>
                </c:pt>
                <c:pt idx="8182">
                  <c:v>9.449074074074075E-2</c:v>
                </c:pt>
                <c:pt idx="8183">
                  <c:v>9.4502314814814817E-2</c:v>
                </c:pt>
                <c:pt idx="8184">
                  <c:v>9.4513888888888897E-2</c:v>
                </c:pt>
                <c:pt idx="8185">
                  <c:v>9.4525462962962978E-2</c:v>
                </c:pt>
                <c:pt idx="8186">
                  <c:v>9.4537037037037031E-2</c:v>
                </c:pt>
                <c:pt idx="8187">
                  <c:v>9.4548611111111111E-2</c:v>
                </c:pt>
                <c:pt idx="8188">
                  <c:v>9.4560185185185178E-2</c:v>
                </c:pt>
                <c:pt idx="8189">
                  <c:v>9.4571759259259258E-2</c:v>
                </c:pt>
                <c:pt idx="8190">
                  <c:v>9.4583333333333339E-2</c:v>
                </c:pt>
                <c:pt idx="8191">
                  <c:v>9.4594907407407405E-2</c:v>
                </c:pt>
                <c:pt idx="8192">
                  <c:v>9.4606481481481486E-2</c:v>
                </c:pt>
                <c:pt idx="8193">
                  <c:v>9.4618055555555566E-2</c:v>
                </c:pt>
                <c:pt idx="8194">
                  <c:v>9.4629629629629619E-2</c:v>
                </c:pt>
                <c:pt idx="8195">
                  <c:v>9.46412037037037E-2</c:v>
                </c:pt>
                <c:pt idx="8196">
                  <c:v>9.4652777777777766E-2</c:v>
                </c:pt>
                <c:pt idx="8197">
                  <c:v>9.4664351851851847E-2</c:v>
                </c:pt>
                <c:pt idx="8198">
                  <c:v>9.4675925925925927E-2</c:v>
                </c:pt>
                <c:pt idx="8199">
                  <c:v>9.4687499999999994E-2</c:v>
                </c:pt>
                <c:pt idx="8200">
                  <c:v>9.4699074074074074E-2</c:v>
                </c:pt>
                <c:pt idx="8201">
                  <c:v>9.4710648148148155E-2</c:v>
                </c:pt>
                <c:pt idx="8202">
                  <c:v>9.4722222222222222E-2</c:v>
                </c:pt>
                <c:pt idx="8203">
                  <c:v>9.4733796296296302E-2</c:v>
                </c:pt>
                <c:pt idx="8204">
                  <c:v>9.4745370370370383E-2</c:v>
                </c:pt>
                <c:pt idx="8205">
                  <c:v>9.4756944444444449E-2</c:v>
                </c:pt>
                <c:pt idx="8206">
                  <c:v>9.4768518518518516E-2</c:v>
                </c:pt>
                <c:pt idx="8207">
                  <c:v>9.4780092592592582E-2</c:v>
                </c:pt>
                <c:pt idx="8208">
                  <c:v>9.4791666666666663E-2</c:v>
                </c:pt>
                <c:pt idx="8209">
                  <c:v>9.4803240740740743E-2</c:v>
                </c:pt>
                <c:pt idx="8210">
                  <c:v>9.481481481481481E-2</c:v>
                </c:pt>
                <c:pt idx="8211">
                  <c:v>9.4826388888888891E-2</c:v>
                </c:pt>
                <c:pt idx="8212">
                  <c:v>9.4837962962962971E-2</c:v>
                </c:pt>
                <c:pt idx="8213">
                  <c:v>9.4849537037037038E-2</c:v>
                </c:pt>
                <c:pt idx="8214">
                  <c:v>9.4861111111111118E-2</c:v>
                </c:pt>
                <c:pt idx="8215">
                  <c:v>9.4872685185185171E-2</c:v>
                </c:pt>
                <c:pt idx="8216">
                  <c:v>9.4872685185185171E-2</c:v>
                </c:pt>
                <c:pt idx="8217">
                  <c:v>9.4884259259259252E-2</c:v>
                </c:pt>
                <c:pt idx="8218">
                  <c:v>9.4907407407407399E-2</c:v>
                </c:pt>
                <c:pt idx="8219">
                  <c:v>9.4907407407407399E-2</c:v>
                </c:pt>
                <c:pt idx="8220">
                  <c:v>9.4918981481481479E-2</c:v>
                </c:pt>
                <c:pt idx="8221">
                  <c:v>9.493055555555556E-2</c:v>
                </c:pt>
                <c:pt idx="8222">
                  <c:v>9.4942129629629626E-2</c:v>
                </c:pt>
                <c:pt idx="8223">
                  <c:v>9.4953703703703707E-2</c:v>
                </c:pt>
                <c:pt idx="8224">
                  <c:v>9.4965277777777787E-2</c:v>
                </c:pt>
                <c:pt idx="8225">
                  <c:v>9.4976851851851854E-2</c:v>
                </c:pt>
                <c:pt idx="8226">
                  <c:v>9.4988425925925934E-2</c:v>
                </c:pt>
                <c:pt idx="8227">
                  <c:v>9.5000000000000015E-2</c:v>
                </c:pt>
                <c:pt idx="8228">
                  <c:v>9.5011574074074068E-2</c:v>
                </c:pt>
                <c:pt idx="8229">
                  <c:v>9.5023148148148148E-2</c:v>
                </c:pt>
                <c:pt idx="8230">
                  <c:v>9.5034722222222215E-2</c:v>
                </c:pt>
                <c:pt idx="8231">
                  <c:v>9.5046296296296295E-2</c:v>
                </c:pt>
                <c:pt idx="8232">
                  <c:v>9.5057870370370376E-2</c:v>
                </c:pt>
                <c:pt idx="8233">
                  <c:v>9.5069444444444443E-2</c:v>
                </c:pt>
                <c:pt idx="8234">
                  <c:v>9.5081018518518523E-2</c:v>
                </c:pt>
                <c:pt idx="8235">
                  <c:v>9.5092592592592604E-2</c:v>
                </c:pt>
                <c:pt idx="8236">
                  <c:v>9.5104166666666656E-2</c:v>
                </c:pt>
                <c:pt idx="8237">
                  <c:v>9.5115740740740737E-2</c:v>
                </c:pt>
                <c:pt idx="8238">
                  <c:v>9.5127314814814803E-2</c:v>
                </c:pt>
                <c:pt idx="8239">
                  <c:v>9.5138888888888884E-2</c:v>
                </c:pt>
                <c:pt idx="8240">
                  <c:v>9.5150462962962964E-2</c:v>
                </c:pt>
                <c:pt idx="8241">
                  <c:v>9.5162037037037031E-2</c:v>
                </c:pt>
                <c:pt idx="8242">
                  <c:v>9.5173611111111112E-2</c:v>
                </c:pt>
                <c:pt idx="8243">
                  <c:v>9.5185185185185192E-2</c:v>
                </c:pt>
                <c:pt idx="8244">
                  <c:v>9.5196759259259259E-2</c:v>
                </c:pt>
                <c:pt idx="8245">
                  <c:v>9.5208333333333339E-2</c:v>
                </c:pt>
                <c:pt idx="8246">
                  <c:v>9.521990740740742E-2</c:v>
                </c:pt>
                <c:pt idx="8247">
                  <c:v>9.5231481481481486E-2</c:v>
                </c:pt>
                <c:pt idx="8248">
                  <c:v>9.5243055555555553E-2</c:v>
                </c:pt>
                <c:pt idx="8249">
                  <c:v>9.525462962962962E-2</c:v>
                </c:pt>
                <c:pt idx="8250">
                  <c:v>9.52662037037037E-2</c:v>
                </c:pt>
                <c:pt idx="8251">
                  <c:v>9.5277777777777781E-2</c:v>
                </c:pt>
                <c:pt idx="8252">
                  <c:v>9.5289351851851847E-2</c:v>
                </c:pt>
                <c:pt idx="8253">
                  <c:v>9.5300925925925928E-2</c:v>
                </c:pt>
                <c:pt idx="8254">
                  <c:v>9.5312500000000008E-2</c:v>
                </c:pt>
                <c:pt idx="8255">
                  <c:v>9.5324074074074075E-2</c:v>
                </c:pt>
                <c:pt idx="8256">
                  <c:v>9.5335648148148155E-2</c:v>
                </c:pt>
                <c:pt idx="8257">
                  <c:v>9.5347222222222208E-2</c:v>
                </c:pt>
                <c:pt idx="8258">
                  <c:v>9.5358796296296289E-2</c:v>
                </c:pt>
                <c:pt idx="8259">
                  <c:v>9.5370370370370369E-2</c:v>
                </c:pt>
                <c:pt idx="8260">
                  <c:v>9.5381944444444436E-2</c:v>
                </c:pt>
                <c:pt idx="8261">
                  <c:v>9.5393518518518516E-2</c:v>
                </c:pt>
                <c:pt idx="8262">
                  <c:v>9.5405092592592597E-2</c:v>
                </c:pt>
                <c:pt idx="8263">
                  <c:v>9.5416666666666664E-2</c:v>
                </c:pt>
                <c:pt idx="8264">
                  <c:v>9.5428240740740744E-2</c:v>
                </c:pt>
                <c:pt idx="8265">
                  <c:v>9.5439814814814825E-2</c:v>
                </c:pt>
                <c:pt idx="8266">
                  <c:v>9.5451388888888891E-2</c:v>
                </c:pt>
                <c:pt idx="8267">
                  <c:v>9.5462962962962972E-2</c:v>
                </c:pt>
                <c:pt idx="8268">
                  <c:v>9.5474537037037052E-2</c:v>
                </c:pt>
                <c:pt idx="8269">
                  <c:v>9.5486111111111105E-2</c:v>
                </c:pt>
                <c:pt idx="8270">
                  <c:v>9.5497685185185185E-2</c:v>
                </c:pt>
                <c:pt idx="8271">
                  <c:v>9.5509259259259252E-2</c:v>
                </c:pt>
                <c:pt idx="8272">
                  <c:v>9.5520833333333333E-2</c:v>
                </c:pt>
                <c:pt idx="8273">
                  <c:v>9.5532407407407413E-2</c:v>
                </c:pt>
                <c:pt idx="8274">
                  <c:v>9.554398148148148E-2</c:v>
                </c:pt>
                <c:pt idx="8275">
                  <c:v>9.555555555555556E-2</c:v>
                </c:pt>
                <c:pt idx="8276">
                  <c:v>9.5567129629629641E-2</c:v>
                </c:pt>
                <c:pt idx="8277">
                  <c:v>9.5578703703703694E-2</c:v>
                </c:pt>
                <c:pt idx="8278">
                  <c:v>9.5590277777777774E-2</c:v>
                </c:pt>
                <c:pt idx="8279">
                  <c:v>9.5601851851851841E-2</c:v>
                </c:pt>
                <c:pt idx="8280">
                  <c:v>9.5613425925925921E-2</c:v>
                </c:pt>
                <c:pt idx="8281">
                  <c:v>9.5625000000000002E-2</c:v>
                </c:pt>
                <c:pt idx="8282">
                  <c:v>9.5636574074074068E-2</c:v>
                </c:pt>
                <c:pt idx="8283">
                  <c:v>9.5648148148148149E-2</c:v>
                </c:pt>
                <c:pt idx="8284">
                  <c:v>9.5659722222222229E-2</c:v>
                </c:pt>
                <c:pt idx="8285">
                  <c:v>9.5671296296296296E-2</c:v>
                </c:pt>
                <c:pt idx="8286">
                  <c:v>9.5682870370370376E-2</c:v>
                </c:pt>
                <c:pt idx="8287">
                  <c:v>9.5694444444444457E-2</c:v>
                </c:pt>
                <c:pt idx="8288">
                  <c:v>9.5706018518518524E-2</c:v>
                </c:pt>
                <c:pt idx="8289">
                  <c:v>9.571759259259259E-2</c:v>
                </c:pt>
                <c:pt idx="8290">
                  <c:v>9.5729166666666657E-2</c:v>
                </c:pt>
                <c:pt idx="8291">
                  <c:v>9.5740740740740737E-2</c:v>
                </c:pt>
                <c:pt idx="8292">
                  <c:v>9.5752314814814818E-2</c:v>
                </c:pt>
                <c:pt idx="8293">
                  <c:v>9.5763888888888885E-2</c:v>
                </c:pt>
                <c:pt idx="8294">
                  <c:v>9.5775462962962965E-2</c:v>
                </c:pt>
                <c:pt idx="8295">
                  <c:v>9.5787037037037046E-2</c:v>
                </c:pt>
                <c:pt idx="8296">
                  <c:v>9.5798611111111112E-2</c:v>
                </c:pt>
                <c:pt idx="8297">
                  <c:v>9.5810185185185179E-2</c:v>
                </c:pt>
                <c:pt idx="8298">
                  <c:v>9.5821759259259245E-2</c:v>
                </c:pt>
                <c:pt idx="8299">
                  <c:v>9.5833333333333326E-2</c:v>
                </c:pt>
                <c:pt idx="8300">
                  <c:v>9.5844907407407406E-2</c:v>
                </c:pt>
                <c:pt idx="8301">
                  <c:v>9.5856481481481473E-2</c:v>
                </c:pt>
                <c:pt idx="8302">
                  <c:v>9.5868055555555554E-2</c:v>
                </c:pt>
                <c:pt idx="8303">
                  <c:v>9.5879629629629634E-2</c:v>
                </c:pt>
                <c:pt idx="8304">
                  <c:v>9.5891203703703701E-2</c:v>
                </c:pt>
                <c:pt idx="8305">
                  <c:v>9.5902777777777781E-2</c:v>
                </c:pt>
                <c:pt idx="8306">
                  <c:v>9.5914351851851862E-2</c:v>
                </c:pt>
                <c:pt idx="8307">
                  <c:v>9.5925925925925928E-2</c:v>
                </c:pt>
                <c:pt idx="8308">
                  <c:v>9.5937500000000009E-2</c:v>
                </c:pt>
                <c:pt idx="8309">
                  <c:v>9.5949074074074089E-2</c:v>
                </c:pt>
                <c:pt idx="8310">
                  <c:v>9.5960648148148142E-2</c:v>
                </c:pt>
                <c:pt idx="8311">
                  <c:v>9.5972222222222223E-2</c:v>
                </c:pt>
                <c:pt idx="8312">
                  <c:v>9.5983796296296289E-2</c:v>
                </c:pt>
                <c:pt idx="8313">
                  <c:v>9.599537037037037E-2</c:v>
                </c:pt>
                <c:pt idx="8314">
                  <c:v>9.600694444444445E-2</c:v>
                </c:pt>
                <c:pt idx="8315">
                  <c:v>9.6018518518518517E-2</c:v>
                </c:pt>
                <c:pt idx="8316">
                  <c:v>9.6030092592592597E-2</c:v>
                </c:pt>
                <c:pt idx="8317">
                  <c:v>9.6041666666666678E-2</c:v>
                </c:pt>
                <c:pt idx="8318">
                  <c:v>9.6053240740740731E-2</c:v>
                </c:pt>
                <c:pt idx="8319">
                  <c:v>9.6064814814814811E-2</c:v>
                </c:pt>
                <c:pt idx="8320">
                  <c:v>9.6076388888888878E-2</c:v>
                </c:pt>
                <c:pt idx="8321">
                  <c:v>9.6087962962962958E-2</c:v>
                </c:pt>
                <c:pt idx="8322">
                  <c:v>9.6099537037037039E-2</c:v>
                </c:pt>
                <c:pt idx="8323">
                  <c:v>9.6111111111111105E-2</c:v>
                </c:pt>
                <c:pt idx="8324">
                  <c:v>9.6122685185185186E-2</c:v>
                </c:pt>
                <c:pt idx="8325">
                  <c:v>9.6134259259259267E-2</c:v>
                </c:pt>
                <c:pt idx="8326">
                  <c:v>9.6145833333333333E-2</c:v>
                </c:pt>
                <c:pt idx="8327">
                  <c:v>9.6157407407407414E-2</c:v>
                </c:pt>
                <c:pt idx="8328">
                  <c:v>9.6168981481481494E-2</c:v>
                </c:pt>
                <c:pt idx="8329">
                  <c:v>9.6180555555555561E-2</c:v>
                </c:pt>
                <c:pt idx="8330">
                  <c:v>9.6192129629629627E-2</c:v>
                </c:pt>
                <c:pt idx="8331">
                  <c:v>9.6203703703703694E-2</c:v>
                </c:pt>
                <c:pt idx="8332">
                  <c:v>9.6215277777777775E-2</c:v>
                </c:pt>
                <c:pt idx="8333">
                  <c:v>9.6226851851851855E-2</c:v>
                </c:pt>
                <c:pt idx="8334">
                  <c:v>9.6238425925925922E-2</c:v>
                </c:pt>
                <c:pt idx="8335">
                  <c:v>9.6250000000000002E-2</c:v>
                </c:pt>
                <c:pt idx="8336">
                  <c:v>9.6261574074074083E-2</c:v>
                </c:pt>
                <c:pt idx="8337">
                  <c:v>9.6273148148148149E-2</c:v>
                </c:pt>
                <c:pt idx="8338">
                  <c:v>9.6284722222222216E-2</c:v>
                </c:pt>
                <c:pt idx="8339">
                  <c:v>9.6296296296296283E-2</c:v>
                </c:pt>
                <c:pt idx="8340">
                  <c:v>9.6307870370370363E-2</c:v>
                </c:pt>
                <c:pt idx="8341">
                  <c:v>9.6319444444444444E-2</c:v>
                </c:pt>
                <c:pt idx="8342">
                  <c:v>9.633101851851851E-2</c:v>
                </c:pt>
                <c:pt idx="8343">
                  <c:v>9.6342592592592591E-2</c:v>
                </c:pt>
                <c:pt idx="8344">
                  <c:v>9.6354166666666671E-2</c:v>
                </c:pt>
                <c:pt idx="8345">
                  <c:v>9.6365740740740738E-2</c:v>
                </c:pt>
                <c:pt idx="8346">
                  <c:v>9.6377314814814818E-2</c:v>
                </c:pt>
                <c:pt idx="8347">
                  <c:v>9.6388888888888899E-2</c:v>
                </c:pt>
                <c:pt idx="8348">
                  <c:v>9.6400462962962966E-2</c:v>
                </c:pt>
                <c:pt idx="8349">
                  <c:v>9.6412037037037046E-2</c:v>
                </c:pt>
                <c:pt idx="8350">
                  <c:v>9.6423611111111127E-2</c:v>
                </c:pt>
                <c:pt idx="8351">
                  <c:v>9.6435185185185179E-2</c:v>
                </c:pt>
                <c:pt idx="8352">
                  <c:v>9.644675925925926E-2</c:v>
                </c:pt>
                <c:pt idx="8353">
                  <c:v>9.6458333333333326E-2</c:v>
                </c:pt>
                <c:pt idx="8354">
                  <c:v>9.6469907407407407E-2</c:v>
                </c:pt>
                <c:pt idx="8355">
                  <c:v>9.6481481481481488E-2</c:v>
                </c:pt>
                <c:pt idx="8356">
                  <c:v>9.6493055555555554E-2</c:v>
                </c:pt>
                <c:pt idx="8357">
                  <c:v>9.6504629629629635E-2</c:v>
                </c:pt>
                <c:pt idx="8358">
                  <c:v>9.6516203703703715E-2</c:v>
                </c:pt>
                <c:pt idx="8359">
                  <c:v>9.6527777777777768E-2</c:v>
                </c:pt>
                <c:pt idx="8360">
                  <c:v>9.6539351851851848E-2</c:v>
                </c:pt>
                <c:pt idx="8361">
                  <c:v>9.6550925925925915E-2</c:v>
                </c:pt>
                <c:pt idx="8362">
                  <c:v>9.6562499999999996E-2</c:v>
                </c:pt>
                <c:pt idx="8363">
                  <c:v>9.6574074074074076E-2</c:v>
                </c:pt>
                <c:pt idx="8364">
                  <c:v>9.6585648148148143E-2</c:v>
                </c:pt>
                <c:pt idx="8365">
                  <c:v>9.6597222222222223E-2</c:v>
                </c:pt>
                <c:pt idx="8366">
                  <c:v>9.6608796296296304E-2</c:v>
                </c:pt>
                <c:pt idx="8367">
                  <c:v>9.662037037037037E-2</c:v>
                </c:pt>
                <c:pt idx="8368">
                  <c:v>9.6631944444444451E-2</c:v>
                </c:pt>
                <c:pt idx="8369">
                  <c:v>9.6643518518518531E-2</c:v>
                </c:pt>
                <c:pt idx="8370">
                  <c:v>9.6655092592592598E-2</c:v>
                </c:pt>
                <c:pt idx="8371">
                  <c:v>9.6666666666666665E-2</c:v>
                </c:pt>
                <c:pt idx="8372">
                  <c:v>9.6678240740740731E-2</c:v>
                </c:pt>
                <c:pt idx="8373">
                  <c:v>9.6689814814814812E-2</c:v>
                </c:pt>
                <c:pt idx="8374">
                  <c:v>9.6701388888888892E-2</c:v>
                </c:pt>
                <c:pt idx="8375">
                  <c:v>9.6712962962962959E-2</c:v>
                </c:pt>
                <c:pt idx="8376">
                  <c:v>9.6724537037037039E-2</c:v>
                </c:pt>
                <c:pt idx="8377">
                  <c:v>9.673611111111112E-2</c:v>
                </c:pt>
                <c:pt idx="8378">
                  <c:v>9.6747685185185187E-2</c:v>
                </c:pt>
                <c:pt idx="8379">
                  <c:v>9.6759259259259253E-2</c:v>
                </c:pt>
                <c:pt idx="8380">
                  <c:v>9.677083333333332E-2</c:v>
                </c:pt>
                <c:pt idx="8381">
                  <c:v>9.67824074074074E-2</c:v>
                </c:pt>
                <c:pt idx="8382">
                  <c:v>9.6793981481481481E-2</c:v>
                </c:pt>
                <c:pt idx="8383">
                  <c:v>9.6805555555555547E-2</c:v>
                </c:pt>
                <c:pt idx="8384">
                  <c:v>9.6817129629629628E-2</c:v>
                </c:pt>
                <c:pt idx="8385">
                  <c:v>9.6828703703703708E-2</c:v>
                </c:pt>
                <c:pt idx="8386">
                  <c:v>9.6840277777777775E-2</c:v>
                </c:pt>
                <c:pt idx="8387">
                  <c:v>9.6851851851851856E-2</c:v>
                </c:pt>
                <c:pt idx="8388">
                  <c:v>9.6863425925925936E-2</c:v>
                </c:pt>
                <c:pt idx="8389">
                  <c:v>9.6875000000000003E-2</c:v>
                </c:pt>
                <c:pt idx="8390">
                  <c:v>9.6886574074074083E-2</c:v>
                </c:pt>
                <c:pt idx="8391">
                  <c:v>9.6898148148148164E-2</c:v>
                </c:pt>
                <c:pt idx="8392">
                  <c:v>9.6909722222222217E-2</c:v>
                </c:pt>
                <c:pt idx="8393">
                  <c:v>9.6921296296296297E-2</c:v>
                </c:pt>
                <c:pt idx="8394">
                  <c:v>9.6932870370370364E-2</c:v>
                </c:pt>
                <c:pt idx="8395">
                  <c:v>9.6944444444444444E-2</c:v>
                </c:pt>
                <c:pt idx="8396">
                  <c:v>9.6956018518518525E-2</c:v>
                </c:pt>
                <c:pt idx="8397">
                  <c:v>9.6967592592592591E-2</c:v>
                </c:pt>
                <c:pt idx="8398">
                  <c:v>9.6979166666666672E-2</c:v>
                </c:pt>
                <c:pt idx="8399">
                  <c:v>9.6990740740740752E-2</c:v>
                </c:pt>
                <c:pt idx="8400">
                  <c:v>9.7002314814814805E-2</c:v>
                </c:pt>
                <c:pt idx="8401">
                  <c:v>9.7013888888888886E-2</c:v>
                </c:pt>
                <c:pt idx="8402">
                  <c:v>9.7025462962962952E-2</c:v>
                </c:pt>
                <c:pt idx="8403">
                  <c:v>9.7037037037037033E-2</c:v>
                </c:pt>
                <c:pt idx="8404">
                  <c:v>9.7048611111111113E-2</c:v>
                </c:pt>
                <c:pt idx="8405">
                  <c:v>9.706018518518518E-2</c:v>
                </c:pt>
                <c:pt idx="8406">
                  <c:v>9.707175925925926E-2</c:v>
                </c:pt>
                <c:pt idx="8407">
                  <c:v>9.7083333333333341E-2</c:v>
                </c:pt>
                <c:pt idx="8408">
                  <c:v>9.7094907407407408E-2</c:v>
                </c:pt>
                <c:pt idx="8409">
                  <c:v>9.7106481481481488E-2</c:v>
                </c:pt>
                <c:pt idx="8410">
                  <c:v>9.7118055555555569E-2</c:v>
                </c:pt>
                <c:pt idx="8411">
                  <c:v>9.7129629629629635E-2</c:v>
                </c:pt>
                <c:pt idx="8412">
                  <c:v>9.7141203703703702E-2</c:v>
                </c:pt>
                <c:pt idx="8413">
                  <c:v>9.7152777777777768E-2</c:v>
                </c:pt>
                <c:pt idx="8414">
                  <c:v>9.7164351851851849E-2</c:v>
                </c:pt>
                <c:pt idx="8415">
                  <c:v>9.7175925925925929E-2</c:v>
                </c:pt>
                <c:pt idx="8416">
                  <c:v>9.7187499999999996E-2</c:v>
                </c:pt>
                <c:pt idx="8417">
                  <c:v>9.7199074074074077E-2</c:v>
                </c:pt>
                <c:pt idx="8418">
                  <c:v>9.7210648148148157E-2</c:v>
                </c:pt>
                <c:pt idx="8419">
                  <c:v>9.7222222222222224E-2</c:v>
                </c:pt>
                <c:pt idx="8420">
                  <c:v>9.723379629629629E-2</c:v>
                </c:pt>
                <c:pt idx="8421">
                  <c:v>9.7245370370370357E-2</c:v>
                </c:pt>
                <c:pt idx="8422">
                  <c:v>9.7256944444444438E-2</c:v>
                </c:pt>
                <c:pt idx="8423">
                  <c:v>9.7268518518518518E-2</c:v>
                </c:pt>
                <c:pt idx="8424">
                  <c:v>9.7280092592592585E-2</c:v>
                </c:pt>
                <c:pt idx="8425">
                  <c:v>9.7291666666666665E-2</c:v>
                </c:pt>
                <c:pt idx="8426">
                  <c:v>9.7303240740740746E-2</c:v>
                </c:pt>
                <c:pt idx="8427">
                  <c:v>9.7314814814814812E-2</c:v>
                </c:pt>
                <c:pt idx="8428">
                  <c:v>9.7326388888888893E-2</c:v>
                </c:pt>
                <c:pt idx="8429">
                  <c:v>9.7337962962962973E-2</c:v>
                </c:pt>
                <c:pt idx="8430">
                  <c:v>9.734953703703704E-2</c:v>
                </c:pt>
                <c:pt idx="8431">
                  <c:v>9.736111111111112E-2</c:v>
                </c:pt>
                <c:pt idx="8432">
                  <c:v>9.7372685185185173E-2</c:v>
                </c:pt>
                <c:pt idx="8433">
                  <c:v>9.7384259259259254E-2</c:v>
                </c:pt>
                <c:pt idx="8434">
                  <c:v>9.7395833333333334E-2</c:v>
                </c:pt>
                <c:pt idx="8435">
                  <c:v>9.7407407407407401E-2</c:v>
                </c:pt>
                <c:pt idx="8436">
                  <c:v>9.7418981481481481E-2</c:v>
                </c:pt>
                <c:pt idx="8437">
                  <c:v>9.7430555555555562E-2</c:v>
                </c:pt>
                <c:pt idx="8438">
                  <c:v>9.7442129629629629E-2</c:v>
                </c:pt>
                <c:pt idx="8439">
                  <c:v>9.7453703703703709E-2</c:v>
                </c:pt>
                <c:pt idx="8440">
                  <c:v>9.746527777777779E-2</c:v>
                </c:pt>
                <c:pt idx="8441">
                  <c:v>9.7476851851851842E-2</c:v>
                </c:pt>
                <c:pt idx="8442">
                  <c:v>9.7488425925925923E-2</c:v>
                </c:pt>
                <c:pt idx="8443">
                  <c:v>9.7499999999999989E-2</c:v>
                </c:pt>
                <c:pt idx="8444">
                  <c:v>9.751157407407407E-2</c:v>
                </c:pt>
                <c:pt idx="8445">
                  <c:v>9.752314814814815E-2</c:v>
                </c:pt>
                <c:pt idx="8446">
                  <c:v>9.7534722222222217E-2</c:v>
                </c:pt>
                <c:pt idx="8447">
                  <c:v>9.7546296296296298E-2</c:v>
                </c:pt>
                <c:pt idx="8448">
                  <c:v>9.7557870370370378E-2</c:v>
                </c:pt>
                <c:pt idx="8449">
                  <c:v>9.7569444444444445E-2</c:v>
                </c:pt>
                <c:pt idx="8450">
                  <c:v>9.7581018518518525E-2</c:v>
                </c:pt>
                <c:pt idx="8451">
                  <c:v>9.7592592592592606E-2</c:v>
                </c:pt>
                <c:pt idx="8452">
                  <c:v>9.7604166666666672E-2</c:v>
                </c:pt>
                <c:pt idx="8453">
                  <c:v>9.7615740740740739E-2</c:v>
                </c:pt>
                <c:pt idx="8454">
                  <c:v>9.7627314814814806E-2</c:v>
                </c:pt>
                <c:pt idx="8455">
                  <c:v>9.7638888888888886E-2</c:v>
                </c:pt>
                <c:pt idx="8456">
                  <c:v>9.7650462962962967E-2</c:v>
                </c:pt>
                <c:pt idx="8457">
                  <c:v>9.7662037037037033E-2</c:v>
                </c:pt>
                <c:pt idx="8458">
                  <c:v>9.7673611111111114E-2</c:v>
                </c:pt>
                <c:pt idx="8459">
                  <c:v>9.7685185185185194E-2</c:v>
                </c:pt>
                <c:pt idx="8460">
                  <c:v>9.7696759259259261E-2</c:v>
                </c:pt>
                <c:pt idx="8461">
                  <c:v>9.7708333333333328E-2</c:v>
                </c:pt>
                <c:pt idx="8462">
                  <c:v>9.7719907407407394E-2</c:v>
                </c:pt>
                <c:pt idx="8463">
                  <c:v>9.7731481481481475E-2</c:v>
                </c:pt>
                <c:pt idx="8464">
                  <c:v>9.7743055555555555E-2</c:v>
                </c:pt>
                <c:pt idx="8465">
                  <c:v>9.7754629629629622E-2</c:v>
                </c:pt>
                <c:pt idx="8466">
                  <c:v>9.7766203703703702E-2</c:v>
                </c:pt>
                <c:pt idx="8467">
                  <c:v>9.7777777777777783E-2</c:v>
                </c:pt>
                <c:pt idx="8468">
                  <c:v>9.778935185185185E-2</c:v>
                </c:pt>
                <c:pt idx="8469">
                  <c:v>9.780092592592593E-2</c:v>
                </c:pt>
                <c:pt idx="8470">
                  <c:v>9.7812500000000011E-2</c:v>
                </c:pt>
                <c:pt idx="8471">
                  <c:v>9.7824074074074077E-2</c:v>
                </c:pt>
                <c:pt idx="8472">
                  <c:v>9.7835648148148158E-2</c:v>
                </c:pt>
                <c:pt idx="8473">
                  <c:v>9.784722222222221E-2</c:v>
                </c:pt>
                <c:pt idx="8474">
                  <c:v>9.7858796296296291E-2</c:v>
                </c:pt>
                <c:pt idx="8475">
                  <c:v>9.7870370370370371E-2</c:v>
                </c:pt>
                <c:pt idx="8476">
                  <c:v>9.7881944444444438E-2</c:v>
                </c:pt>
                <c:pt idx="8477">
                  <c:v>9.7893518518518519E-2</c:v>
                </c:pt>
                <c:pt idx="8478">
                  <c:v>9.7905092592592599E-2</c:v>
                </c:pt>
                <c:pt idx="8479">
                  <c:v>9.7916666666666666E-2</c:v>
                </c:pt>
                <c:pt idx="8480">
                  <c:v>9.7928240740740746E-2</c:v>
                </c:pt>
                <c:pt idx="8481">
                  <c:v>9.7939814814814827E-2</c:v>
                </c:pt>
                <c:pt idx="8482">
                  <c:v>9.795138888888888E-2</c:v>
                </c:pt>
                <c:pt idx="8483">
                  <c:v>9.796296296296296E-2</c:v>
                </c:pt>
                <c:pt idx="8484">
                  <c:v>9.7974537037037027E-2</c:v>
                </c:pt>
                <c:pt idx="8485">
                  <c:v>9.7986111111111107E-2</c:v>
                </c:pt>
                <c:pt idx="8486">
                  <c:v>9.7997685185185188E-2</c:v>
                </c:pt>
                <c:pt idx="8487">
                  <c:v>9.8009259259259254E-2</c:v>
                </c:pt>
                <c:pt idx="8488">
                  <c:v>9.8020833333333335E-2</c:v>
                </c:pt>
                <c:pt idx="8489">
                  <c:v>9.8032407407407415E-2</c:v>
                </c:pt>
                <c:pt idx="8490">
                  <c:v>9.8043981481481482E-2</c:v>
                </c:pt>
                <c:pt idx="8491">
                  <c:v>9.8055555555555562E-2</c:v>
                </c:pt>
                <c:pt idx="8492">
                  <c:v>9.8067129629629643E-2</c:v>
                </c:pt>
                <c:pt idx="8493">
                  <c:v>9.807870370370371E-2</c:v>
                </c:pt>
                <c:pt idx="8494">
                  <c:v>9.8090277777777776E-2</c:v>
                </c:pt>
                <c:pt idx="8495">
                  <c:v>9.8101851851851843E-2</c:v>
                </c:pt>
                <c:pt idx="8496">
                  <c:v>9.8113425925925923E-2</c:v>
                </c:pt>
                <c:pt idx="8497">
                  <c:v>9.8125000000000004E-2</c:v>
                </c:pt>
                <c:pt idx="8498">
                  <c:v>9.8136574074074071E-2</c:v>
                </c:pt>
                <c:pt idx="8499">
                  <c:v>9.8148148148148151E-2</c:v>
                </c:pt>
                <c:pt idx="8500">
                  <c:v>9.8159722222222232E-2</c:v>
                </c:pt>
                <c:pt idx="8501">
                  <c:v>9.8171296296296298E-2</c:v>
                </c:pt>
                <c:pt idx="8502">
                  <c:v>9.8182870370370365E-2</c:v>
                </c:pt>
                <c:pt idx="8503">
                  <c:v>9.8194444444444431E-2</c:v>
                </c:pt>
                <c:pt idx="8504">
                  <c:v>9.8206018518518512E-2</c:v>
                </c:pt>
                <c:pt idx="8505">
                  <c:v>9.8217592592592592E-2</c:v>
                </c:pt>
                <c:pt idx="8506">
                  <c:v>9.8229166666666659E-2</c:v>
                </c:pt>
                <c:pt idx="8507">
                  <c:v>9.824074074074074E-2</c:v>
                </c:pt>
                <c:pt idx="8508">
                  <c:v>9.825231481481482E-2</c:v>
                </c:pt>
                <c:pt idx="8509">
                  <c:v>9.8263888888888887E-2</c:v>
                </c:pt>
                <c:pt idx="8510">
                  <c:v>9.8275462962962967E-2</c:v>
                </c:pt>
                <c:pt idx="8511">
                  <c:v>9.8287037037037048E-2</c:v>
                </c:pt>
                <c:pt idx="8512">
                  <c:v>9.8298611111111114E-2</c:v>
                </c:pt>
                <c:pt idx="8513">
                  <c:v>9.8310185185185195E-2</c:v>
                </c:pt>
                <c:pt idx="8514">
                  <c:v>9.8321759259259248E-2</c:v>
                </c:pt>
                <c:pt idx="8515">
                  <c:v>9.8333333333333328E-2</c:v>
                </c:pt>
                <c:pt idx="8516">
                  <c:v>9.8344907407407409E-2</c:v>
                </c:pt>
                <c:pt idx="8517">
                  <c:v>9.8356481481481475E-2</c:v>
                </c:pt>
                <c:pt idx="8518">
                  <c:v>9.8368055555555556E-2</c:v>
                </c:pt>
                <c:pt idx="8519">
                  <c:v>9.8379629629629636E-2</c:v>
                </c:pt>
                <c:pt idx="8520">
                  <c:v>9.8391203703703703E-2</c:v>
                </c:pt>
                <c:pt idx="8521">
                  <c:v>9.8402777777777783E-2</c:v>
                </c:pt>
                <c:pt idx="8522">
                  <c:v>9.8414351851851836E-2</c:v>
                </c:pt>
                <c:pt idx="8523">
                  <c:v>9.8425925925925917E-2</c:v>
                </c:pt>
                <c:pt idx="8524">
                  <c:v>9.8437499999999997E-2</c:v>
                </c:pt>
                <c:pt idx="8525">
                  <c:v>9.8449074074074064E-2</c:v>
                </c:pt>
                <c:pt idx="8526">
                  <c:v>9.8460648148148144E-2</c:v>
                </c:pt>
                <c:pt idx="8527">
                  <c:v>9.8472222222222225E-2</c:v>
                </c:pt>
                <c:pt idx="8528">
                  <c:v>9.8483796296296292E-2</c:v>
                </c:pt>
                <c:pt idx="8529">
                  <c:v>9.8495370370370372E-2</c:v>
                </c:pt>
                <c:pt idx="8530">
                  <c:v>9.8506944444444453E-2</c:v>
                </c:pt>
                <c:pt idx="8531">
                  <c:v>9.8518518518518519E-2</c:v>
                </c:pt>
                <c:pt idx="8532">
                  <c:v>9.85300925925926E-2</c:v>
                </c:pt>
                <c:pt idx="8533">
                  <c:v>9.854166666666668E-2</c:v>
                </c:pt>
                <c:pt idx="8534">
                  <c:v>9.8553240740740747E-2</c:v>
                </c:pt>
                <c:pt idx="8535">
                  <c:v>9.8564814814814813E-2</c:v>
                </c:pt>
                <c:pt idx="8536">
                  <c:v>9.857638888888888E-2</c:v>
                </c:pt>
                <c:pt idx="8537">
                  <c:v>9.8587962962962961E-2</c:v>
                </c:pt>
                <c:pt idx="8538">
                  <c:v>9.8599537037037041E-2</c:v>
                </c:pt>
                <c:pt idx="8539">
                  <c:v>9.8611111111111108E-2</c:v>
                </c:pt>
                <c:pt idx="8540">
                  <c:v>9.8622685185185188E-2</c:v>
                </c:pt>
                <c:pt idx="8541">
                  <c:v>9.8634259259259269E-2</c:v>
                </c:pt>
                <c:pt idx="8542">
                  <c:v>9.8645833333333335E-2</c:v>
                </c:pt>
                <c:pt idx="8543">
                  <c:v>9.8657407407407402E-2</c:v>
                </c:pt>
                <c:pt idx="8544">
                  <c:v>9.8668981481481469E-2</c:v>
                </c:pt>
                <c:pt idx="8545">
                  <c:v>9.8680555555555549E-2</c:v>
                </c:pt>
                <c:pt idx="8546">
                  <c:v>9.869212962962963E-2</c:v>
                </c:pt>
                <c:pt idx="8547">
                  <c:v>9.8703703703703696E-2</c:v>
                </c:pt>
                <c:pt idx="8548">
                  <c:v>9.8715277777777777E-2</c:v>
                </c:pt>
                <c:pt idx="8549">
                  <c:v>9.8726851851851857E-2</c:v>
                </c:pt>
                <c:pt idx="8550">
                  <c:v>9.8738425925925924E-2</c:v>
                </c:pt>
                <c:pt idx="8551">
                  <c:v>9.8750000000000004E-2</c:v>
                </c:pt>
                <c:pt idx="8552">
                  <c:v>9.8761574074074085E-2</c:v>
                </c:pt>
                <c:pt idx="8553">
                  <c:v>9.8773148148148152E-2</c:v>
                </c:pt>
                <c:pt idx="8554">
                  <c:v>9.8784722222222232E-2</c:v>
                </c:pt>
                <c:pt idx="8555">
                  <c:v>9.8796296296296285E-2</c:v>
                </c:pt>
                <c:pt idx="8556">
                  <c:v>9.8807870370370365E-2</c:v>
                </c:pt>
                <c:pt idx="8557">
                  <c:v>9.8819444444444446E-2</c:v>
                </c:pt>
                <c:pt idx="8558">
                  <c:v>9.8831018518518512E-2</c:v>
                </c:pt>
                <c:pt idx="8559">
                  <c:v>9.8842592592592593E-2</c:v>
                </c:pt>
                <c:pt idx="8560">
                  <c:v>9.8854166666666674E-2</c:v>
                </c:pt>
                <c:pt idx="8561">
                  <c:v>9.886574074074074E-2</c:v>
                </c:pt>
                <c:pt idx="8562">
                  <c:v>9.8877314814814821E-2</c:v>
                </c:pt>
                <c:pt idx="8563">
                  <c:v>9.8888888888888873E-2</c:v>
                </c:pt>
                <c:pt idx="8564">
                  <c:v>9.8900462962962954E-2</c:v>
                </c:pt>
                <c:pt idx="8565">
                  <c:v>9.8912037037037034E-2</c:v>
                </c:pt>
                <c:pt idx="8566">
                  <c:v>9.8923611111111101E-2</c:v>
                </c:pt>
                <c:pt idx="8567">
                  <c:v>9.8935185185185182E-2</c:v>
                </c:pt>
                <c:pt idx="8568">
                  <c:v>9.8946759259259262E-2</c:v>
                </c:pt>
                <c:pt idx="8569">
                  <c:v>9.8958333333333329E-2</c:v>
                </c:pt>
                <c:pt idx="8570">
                  <c:v>9.8969907407407409E-2</c:v>
                </c:pt>
                <c:pt idx="8571">
                  <c:v>9.898148148148149E-2</c:v>
                </c:pt>
                <c:pt idx="8572">
                  <c:v>9.8993055555555556E-2</c:v>
                </c:pt>
                <c:pt idx="8573">
                  <c:v>9.9004629629629637E-2</c:v>
                </c:pt>
                <c:pt idx="8574">
                  <c:v>9.9016203703703717E-2</c:v>
                </c:pt>
                <c:pt idx="8575">
                  <c:v>9.9027777777777784E-2</c:v>
                </c:pt>
                <c:pt idx="8576">
                  <c:v>9.9039351851851851E-2</c:v>
                </c:pt>
                <c:pt idx="8577">
                  <c:v>9.9050925925925917E-2</c:v>
                </c:pt>
                <c:pt idx="8578">
                  <c:v>9.9062499999999998E-2</c:v>
                </c:pt>
                <c:pt idx="8579">
                  <c:v>9.9074074074074078E-2</c:v>
                </c:pt>
                <c:pt idx="8580">
                  <c:v>9.9085648148148145E-2</c:v>
                </c:pt>
                <c:pt idx="8581">
                  <c:v>9.9097222222222225E-2</c:v>
                </c:pt>
                <c:pt idx="8582">
                  <c:v>9.9108796296296306E-2</c:v>
                </c:pt>
                <c:pt idx="8583">
                  <c:v>9.9120370370370373E-2</c:v>
                </c:pt>
                <c:pt idx="8584">
                  <c:v>9.9120370370370373E-2</c:v>
                </c:pt>
                <c:pt idx="8585">
                  <c:v>9.9131944444444439E-2</c:v>
                </c:pt>
                <c:pt idx="8586">
                  <c:v>9.9143518518518506E-2</c:v>
                </c:pt>
                <c:pt idx="8587">
                  <c:v>9.9155092592592586E-2</c:v>
                </c:pt>
                <c:pt idx="8588">
                  <c:v>9.9166666666666667E-2</c:v>
                </c:pt>
                <c:pt idx="8589">
                  <c:v>9.9178240740740733E-2</c:v>
                </c:pt>
                <c:pt idx="8590">
                  <c:v>9.9189814814814814E-2</c:v>
                </c:pt>
                <c:pt idx="8591">
                  <c:v>9.9201388888888895E-2</c:v>
                </c:pt>
                <c:pt idx="8592">
                  <c:v>9.9212962962962961E-2</c:v>
                </c:pt>
                <c:pt idx="8593">
                  <c:v>9.9224537037037042E-2</c:v>
                </c:pt>
                <c:pt idx="8594">
                  <c:v>9.9236111111111122E-2</c:v>
                </c:pt>
                <c:pt idx="8595">
                  <c:v>9.9247685185185189E-2</c:v>
                </c:pt>
                <c:pt idx="8596">
                  <c:v>9.9259259259259269E-2</c:v>
                </c:pt>
                <c:pt idx="8597">
                  <c:v>9.9270833333333322E-2</c:v>
                </c:pt>
                <c:pt idx="8598">
                  <c:v>9.9282407407407403E-2</c:v>
                </c:pt>
                <c:pt idx="8599">
                  <c:v>9.9293981481481483E-2</c:v>
                </c:pt>
                <c:pt idx="8600">
                  <c:v>9.930555555555555E-2</c:v>
                </c:pt>
                <c:pt idx="8601">
                  <c:v>9.931712962962963E-2</c:v>
                </c:pt>
                <c:pt idx="8602">
                  <c:v>9.9328703703703711E-2</c:v>
                </c:pt>
                <c:pt idx="8603">
                  <c:v>9.9340277777777777E-2</c:v>
                </c:pt>
                <c:pt idx="8604">
                  <c:v>9.9351851851851858E-2</c:v>
                </c:pt>
                <c:pt idx="8605">
                  <c:v>9.9363425925925911E-2</c:v>
                </c:pt>
                <c:pt idx="8606">
                  <c:v>9.9374999999999991E-2</c:v>
                </c:pt>
                <c:pt idx="8607">
                  <c:v>9.9386574074074072E-2</c:v>
                </c:pt>
                <c:pt idx="8608">
                  <c:v>9.9398148148148138E-2</c:v>
                </c:pt>
                <c:pt idx="8609">
                  <c:v>9.9409722222222219E-2</c:v>
                </c:pt>
                <c:pt idx="8610">
                  <c:v>9.9421296296296299E-2</c:v>
                </c:pt>
                <c:pt idx="8611">
                  <c:v>9.9432870370370366E-2</c:v>
                </c:pt>
                <c:pt idx="8612">
                  <c:v>9.9444444444444446E-2</c:v>
                </c:pt>
                <c:pt idx="8613">
                  <c:v>9.9456018518518527E-2</c:v>
                </c:pt>
                <c:pt idx="8614">
                  <c:v>9.9467592592592594E-2</c:v>
                </c:pt>
                <c:pt idx="8615">
                  <c:v>9.9479166666666674E-2</c:v>
                </c:pt>
                <c:pt idx="8616">
                  <c:v>9.9490740740740755E-2</c:v>
                </c:pt>
                <c:pt idx="8617">
                  <c:v>9.9502314814814821E-2</c:v>
                </c:pt>
                <c:pt idx="8618">
                  <c:v>9.9513888888888888E-2</c:v>
                </c:pt>
                <c:pt idx="8619">
                  <c:v>9.9525462962962954E-2</c:v>
                </c:pt>
                <c:pt idx="8620">
                  <c:v>9.9537037037037035E-2</c:v>
                </c:pt>
                <c:pt idx="8621">
                  <c:v>9.9548611111111115E-2</c:v>
                </c:pt>
                <c:pt idx="8622">
                  <c:v>9.9560185185185182E-2</c:v>
                </c:pt>
                <c:pt idx="8623">
                  <c:v>9.9571759259259263E-2</c:v>
                </c:pt>
                <c:pt idx="8624">
                  <c:v>9.9583333333333343E-2</c:v>
                </c:pt>
                <c:pt idx="8625">
                  <c:v>9.959490740740741E-2</c:v>
                </c:pt>
                <c:pt idx="8626">
                  <c:v>9.9606481481481476E-2</c:v>
                </c:pt>
                <c:pt idx="8627">
                  <c:v>9.9618055555555543E-2</c:v>
                </c:pt>
                <c:pt idx="8628">
                  <c:v>9.9629629629629624E-2</c:v>
                </c:pt>
                <c:pt idx="8629">
                  <c:v>9.9641203703703704E-2</c:v>
                </c:pt>
                <c:pt idx="8630">
                  <c:v>9.9652777777777771E-2</c:v>
                </c:pt>
                <c:pt idx="8631">
                  <c:v>9.9664351851851851E-2</c:v>
                </c:pt>
                <c:pt idx="8632">
                  <c:v>9.9675925925925932E-2</c:v>
                </c:pt>
                <c:pt idx="8633">
                  <c:v>9.9687499999999998E-2</c:v>
                </c:pt>
                <c:pt idx="8634">
                  <c:v>9.9699074074074079E-2</c:v>
                </c:pt>
                <c:pt idx="8635">
                  <c:v>9.9710648148148159E-2</c:v>
                </c:pt>
                <c:pt idx="8636">
                  <c:v>9.9722222222222226E-2</c:v>
                </c:pt>
                <c:pt idx="8637">
                  <c:v>9.9733796296296306E-2</c:v>
                </c:pt>
                <c:pt idx="8638">
                  <c:v>9.9745370370370359E-2</c:v>
                </c:pt>
                <c:pt idx="8639">
                  <c:v>9.975694444444444E-2</c:v>
                </c:pt>
                <c:pt idx="8640">
                  <c:v>9.976851851851852E-2</c:v>
                </c:pt>
                <c:pt idx="8641">
                  <c:v>9.9780092592592587E-2</c:v>
                </c:pt>
                <c:pt idx="8642">
                  <c:v>9.9791666666666667E-2</c:v>
                </c:pt>
                <c:pt idx="8643">
                  <c:v>9.9803240740740748E-2</c:v>
                </c:pt>
                <c:pt idx="8644">
                  <c:v>9.9814814814814815E-2</c:v>
                </c:pt>
                <c:pt idx="8645">
                  <c:v>9.9826388888888895E-2</c:v>
                </c:pt>
                <c:pt idx="8646">
                  <c:v>9.9837962962962948E-2</c:v>
                </c:pt>
                <c:pt idx="8647">
                  <c:v>9.9849537037037028E-2</c:v>
                </c:pt>
                <c:pt idx="8648">
                  <c:v>9.9861111111111109E-2</c:v>
                </c:pt>
                <c:pt idx="8649">
                  <c:v>9.9872685185185175E-2</c:v>
                </c:pt>
                <c:pt idx="8650">
                  <c:v>9.9884259259259256E-2</c:v>
                </c:pt>
                <c:pt idx="8651">
                  <c:v>9.9895833333333336E-2</c:v>
                </c:pt>
                <c:pt idx="8652">
                  <c:v>9.9907407407407403E-2</c:v>
                </c:pt>
                <c:pt idx="8653">
                  <c:v>9.9918981481481484E-2</c:v>
                </c:pt>
                <c:pt idx="8654">
                  <c:v>9.9930555555555564E-2</c:v>
                </c:pt>
                <c:pt idx="8655">
                  <c:v>9.9942129629629631E-2</c:v>
                </c:pt>
                <c:pt idx="8656">
                  <c:v>9.9953703703703711E-2</c:v>
                </c:pt>
                <c:pt idx="8657">
                  <c:v>9.9965277777777792E-2</c:v>
                </c:pt>
                <c:pt idx="8658">
                  <c:v>9.9976851851851845E-2</c:v>
                </c:pt>
                <c:pt idx="8659">
                  <c:v>9.9988425925925925E-2</c:v>
                </c:pt>
                <c:pt idx="8660">
                  <c:v>9.9999999999999992E-2</c:v>
                </c:pt>
                <c:pt idx="8661">
                  <c:v>0.10001157407407407</c:v>
                </c:pt>
                <c:pt idx="8662">
                  <c:v>0.10002314814814815</c:v>
                </c:pt>
                <c:pt idx="8663">
                  <c:v>0.10003472222222222</c:v>
                </c:pt>
                <c:pt idx="8664">
                  <c:v>0.1000462962962963</c:v>
                </c:pt>
                <c:pt idx="8665">
                  <c:v>0.10005787037037038</c:v>
                </c:pt>
                <c:pt idx="8666">
                  <c:v>0.10006944444444445</c:v>
                </c:pt>
                <c:pt idx="8667">
                  <c:v>0.10008101851851851</c:v>
                </c:pt>
                <c:pt idx="8668">
                  <c:v>0.10009259259259258</c:v>
                </c:pt>
                <c:pt idx="8669">
                  <c:v>0.10010416666666666</c:v>
                </c:pt>
                <c:pt idx="8670">
                  <c:v>0.10011574074074074</c:v>
                </c:pt>
                <c:pt idx="8671">
                  <c:v>0.10012731481481481</c:v>
                </c:pt>
                <c:pt idx="8672">
                  <c:v>0.10013888888888889</c:v>
                </c:pt>
                <c:pt idx="8673">
                  <c:v>0.10015046296296297</c:v>
                </c:pt>
                <c:pt idx="8674">
                  <c:v>0.10016203703703704</c:v>
                </c:pt>
                <c:pt idx="8675">
                  <c:v>0.10017361111111112</c:v>
                </c:pt>
                <c:pt idx="8676">
                  <c:v>0.1001851851851852</c:v>
                </c:pt>
                <c:pt idx="8677">
                  <c:v>0.10019675925925926</c:v>
                </c:pt>
                <c:pt idx="8678">
                  <c:v>0.10020833333333334</c:v>
                </c:pt>
                <c:pt idx="8679">
                  <c:v>0.1002199074074074</c:v>
                </c:pt>
                <c:pt idx="8680">
                  <c:v>0.10023148148148148</c:v>
                </c:pt>
                <c:pt idx="8681">
                  <c:v>0.10024305555555556</c:v>
                </c:pt>
                <c:pt idx="8682">
                  <c:v>0.10025462962962962</c:v>
                </c:pt>
                <c:pt idx="8683">
                  <c:v>0.1002662037037037</c:v>
                </c:pt>
                <c:pt idx="8684">
                  <c:v>0.10027777777777779</c:v>
                </c:pt>
                <c:pt idx="8685">
                  <c:v>0.10028935185185185</c:v>
                </c:pt>
                <c:pt idx="8686">
                  <c:v>0.10030092592592593</c:v>
                </c:pt>
                <c:pt idx="8687">
                  <c:v>0.10031249999999999</c:v>
                </c:pt>
                <c:pt idx="8688">
                  <c:v>0.10032407407407407</c:v>
                </c:pt>
                <c:pt idx="8689">
                  <c:v>0.10033564814814815</c:v>
                </c:pt>
                <c:pt idx="8690">
                  <c:v>0.10034722222222221</c:v>
                </c:pt>
                <c:pt idx="8691">
                  <c:v>0.10035879629629629</c:v>
                </c:pt>
                <c:pt idx="8692">
                  <c:v>0.10037037037037037</c:v>
                </c:pt>
                <c:pt idx="8693">
                  <c:v>0.10038194444444444</c:v>
                </c:pt>
                <c:pt idx="8694">
                  <c:v>0.10039351851851852</c:v>
                </c:pt>
                <c:pt idx="8695">
                  <c:v>0.1004050925925926</c:v>
                </c:pt>
                <c:pt idx="8696">
                  <c:v>0.10041666666666667</c:v>
                </c:pt>
                <c:pt idx="8697">
                  <c:v>0.10042824074074075</c:v>
                </c:pt>
                <c:pt idx="8698">
                  <c:v>0.10043981481481483</c:v>
                </c:pt>
                <c:pt idx="8699">
                  <c:v>0.10045138888888888</c:v>
                </c:pt>
                <c:pt idx="8700">
                  <c:v>0.10046296296296296</c:v>
                </c:pt>
                <c:pt idx="8701">
                  <c:v>0.10047453703703703</c:v>
                </c:pt>
                <c:pt idx="8702">
                  <c:v>0.10048611111111111</c:v>
                </c:pt>
                <c:pt idx="8703">
                  <c:v>0.10049768518518519</c:v>
                </c:pt>
                <c:pt idx="8704">
                  <c:v>0.10050925925925926</c:v>
                </c:pt>
                <c:pt idx="8705">
                  <c:v>0.10052083333333334</c:v>
                </c:pt>
                <c:pt idx="8706">
                  <c:v>0.10053240740740742</c:v>
                </c:pt>
                <c:pt idx="8707">
                  <c:v>0.10054398148148148</c:v>
                </c:pt>
                <c:pt idx="8708">
                  <c:v>0.10055555555555555</c:v>
                </c:pt>
                <c:pt idx="8709">
                  <c:v>0.10056712962962962</c:v>
                </c:pt>
                <c:pt idx="8710">
                  <c:v>0.1005787037037037</c:v>
                </c:pt>
                <c:pt idx="8711">
                  <c:v>0.10059027777777778</c:v>
                </c:pt>
                <c:pt idx="8712">
                  <c:v>0.10060185185185185</c:v>
                </c:pt>
                <c:pt idx="8713">
                  <c:v>0.10061342592592593</c:v>
                </c:pt>
                <c:pt idx="8714">
                  <c:v>0.10062500000000001</c:v>
                </c:pt>
                <c:pt idx="8715">
                  <c:v>0.10063657407407407</c:v>
                </c:pt>
                <c:pt idx="8716">
                  <c:v>0.10064814814814815</c:v>
                </c:pt>
                <c:pt idx="8717">
                  <c:v>0.10065972222222223</c:v>
                </c:pt>
                <c:pt idx="8718">
                  <c:v>0.1006712962962963</c:v>
                </c:pt>
                <c:pt idx="8719">
                  <c:v>0.10068287037037038</c:v>
                </c:pt>
                <c:pt idx="8720">
                  <c:v>0.10069444444444443</c:v>
                </c:pt>
                <c:pt idx="8721">
                  <c:v>0.10070601851851851</c:v>
                </c:pt>
                <c:pt idx="8722">
                  <c:v>0.10071759259259259</c:v>
                </c:pt>
                <c:pt idx="8723">
                  <c:v>0.10072916666666666</c:v>
                </c:pt>
                <c:pt idx="8724">
                  <c:v>0.10074074074074074</c:v>
                </c:pt>
                <c:pt idx="8725">
                  <c:v>0.10075231481481482</c:v>
                </c:pt>
                <c:pt idx="8726">
                  <c:v>0.10076388888888889</c:v>
                </c:pt>
                <c:pt idx="8727">
                  <c:v>0.10077546296296297</c:v>
                </c:pt>
                <c:pt idx="8728">
                  <c:v>0.10078703703703702</c:v>
                </c:pt>
                <c:pt idx="8729">
                  <c:v>0.1007986111111111</c:v>
                </c:pt>
                <c:pt idx="8730">
                  <c:v>0.10081018518518518</c:v>
                </c:pt>
                <c:pt idx="8731">
                  <c:v>0.10082175925925925</c:v>
                </c:pt>
                <c:pt idx="8732">
                  <c:v>0.10083333333333333</c:v>
                </c:pt>
                <c:pt idx="8733">
                  <c:v>0.10084490740740741</c:v>
                </c:pt>
                <c:pt idx="8734">
                  <c:v>0.10085648148148148</c:v>
                </c:pt>
                <c:pt idx="8735">
                  <c:v>0.10086805555555556</c:v>
                </c:pt>
                <c:pt idx="8736">
                  <c:v>0.10087962962962964</c:v>
                </c:pt>
                <c:pt idx="8737">
                  <c:v>0.10089120370370371</c:v>
                </c:pt>
                <c:pt idx="8738">
                  <c:v>0.10090277777777779</c:v>
                </c:pt>
                <c:pt idx="8739">
                  <c:v>0.10091435185185187</c:v>
                </c:pt>
                <c:pt idx="8740">
                  <c:v>0.10092592592592592</c:v>
                </c:pt>
                <c:pt idx="8741">
                  <c:v>0.1009375</c:v>
                </c:pt>
                <c:pt idx="8742">
                  <c:v>0.10094907407407407</c:v>
                </c:pt>
                <c:pt idx="8743">
                  <c:v>0.10096064814814815</c:v>
                </c:pt>
                <c:pt idx="8744">
                  <c:v>0.10097222222222223</c:v>
                </c:pt>
                <c:pt idx="8745">
                  <c:v>0.10098379629629629</c:v>
                </c:pt>
                <c:pt idx="8746">
                  <c:v>0.10099537037037037</c:v>
                </c:pt>
                <c:pt idx="8747">
                  <c:v>0.10100694444444445</c:v>
                </c:pt>
                <c:pt idx="8748">
                  <c:v>0.10101851851851851</c:v>
                </c:pt>
                <c:pt idx="8749">
                  <c:v>0.10103009259259259</c:v>
                </c:pt>
                <c:pt idx="8750">
                  <c:v>0.10104166666666665</c:v>
                </c:pt>
                <c:pt idx="8751">
                  <c:v>0.10105324074074074</c:v>
                </c:pt>
                <c:pt idx="8752">
                  <c:v>0.10106481481481482</c:v>
                </c:pt>
                <c:pt idx="8753">
                  <c:v>0.10107638888888888</c:v>
                </c:pt>
                <c:pt idx="8754">
                  <c:v>0.10108796296296296</c:v>
                </c:pt>
                <c:pt idx="8755">
                  <c:v>0.10109953703703704</c:v>
                </c:pt>
                <c:pt idx="8756">
                  <c:v>0.10111111111111111</c:v>
                </c:pt>
                <c:pt idx="8757">
                  <c:v>0.10112268518518519</c:v>
                </c:pt>
                <c:pt idx="8758">
                  <c:v>0.10113425925925927</c:v>
                </c:pt>
                <c:pt idx="8759">
                  <c:v>0.10114583333333334</c:v>
                </c:pt>
                <c:pt idx="8760">
                  <c:v>0.10115740740740742</c:v>
                </c:pt>
                <c:pt idx="8761">
                  <c:v>0.10116898148148147</c:v>
                </c:pt>
                <c:pt idx="8762">
                  <c:v>0.10118055555555555</c:v>
                </c:pt>
                <c:pt idx="8763">
                  <c:v>0.10119212962962963</c:v>
                </c:pt>
                <c:pt idx="8764">
                  <c:v>0.1012037037037037</c:v>
                </c:pt>
                <c:pt idx="8765">
                  <c:v>0.10121527777777778</c:v>
                </c:pt>
                <c:pt idx="8766">
                  <c:v>0.10122685185185186</c:v>
                </c:pt>
                <c:pt idx="8767">
                  <c:v>0.10123842592592593</c:v>
                </c:pt>
                <c:pt idx="8768">
                  <c:v>0.10125000000000001</c:v>
                </c:pt>
                <c:pt idx="8769">
                  <c:v>0.10126157407407406</c:v>
                </c:pt>
                <c:pt idx="8770">
                  <c:v>0.10127314814814814</c:v>
                </c:pt>
                <c:pt idx="8771">
                  <c:v>0.10128472222222222</c:v>
                </c:pt>
                <c:pt idx="8772">
                  <c:v>0.10129629629629629</c:v>
                </c:pt>
                <c:pt idx="8773">
                  <c:v>0.10130787037037037</c:v>
                </c:pt>
                <c:pt idx="8774">
                  <c:v>0.10131944444444445</c:v>
                </c:pt>
                <c:pt idx="8775">
                  <c:v>0.10133101851851851</c:v>
                </c:pt>
                <c:pt idx="8776">
                  <c:v>0.1013425925925926</c:v>
                </c:pt>
                <c:pt idx="8777">
                  <c:v>0.10135416666666668</c:v>
                </c:pt>
                <c:pt idx="8778">
                  <c:v>0.10136574074074074</c:v>
                </c:pt>
                <c:pt idx="8779">
                  <c:v>0.10137731481481482</c:v>
                </c:pt>
                <c:pt idx="8780">
                  <c:v>0.1013888888888889</c:v>
                </c:pt>
                <c:pt idx="8781">
                  <c:v>0.10140046296296296</c:v>
                </c:pt>
                <c:pt idx="8782">
                  <c:v>0.10141203703703704</c:v>
                </c:pt>
                <c:pt idx="8783">
                  <c:v>0.1014236111111111</c:v>
                </c:pt>
                <c:pt idx="8784">
                  <c:v>0.10143518518518518</c:v>
                </c:pt>
                <c:pt idx="8785">
                  <c:v>0.10144675925925926</c:v>
                </c:pt>
                <c:pt idx="8786">
                  <c:v>0.10145833333333333</c:v>
                </c:pt>
                <c:pt idx="8787">
                  <c:v>0.10146990740740741</c:v>
                </c:pt>
                <c:pt idx="8788">
                  <c:v>0.10148148148148149</c:v>
                </c:pt>
                <c:pt idx="8789">
                  <c:v>0.10149305555555554</c:v>
                </c:pt>
                <c:pt idx="8790">
                  <c:v>0.10150462962962963</c:v>
                </c:pt>
                <c:pt idx="8791">
                  <c:v>0.10151620370370369</c:v>
                </c:pt>
                <c:pt idx="8792">
                  <c:v>0.10152777777777777</c:v>
                </c:pt>
                <c:pt idx="8793">
                  <c:v>0.10153935185185185</c:v>
                </c:pt>
                <c:pt idx="8794">
                  <c:v>0.10155092592592592</c:v>
                </c:pt>
                <c:pt idx="8795">
                  <c:v>0.1015625</c:v>
                </c:pt>
                <c:pt idx="8796">
                  <c:v>0.10157407407407408</c:v>
                </c:pt>
                <c:pt idx="8797">
                  <c:v>0.10158564814814815</c:v>
                </c:pt>
                <c:pt idx="8798">
                  <c:v>0.10159722222222223</c:v>
                </c:pt>
                <c:pt idx="8799">
                  <c:v>0.10160879629629631</c:v>
                </c:pt>
                <c:pt idx="8800">
                  <c:v>0.10162037037037037</c:v>
                </c:pt>
                <c:pt idx="8801">
                  <c:v>0.10163194444444446</c:v>
                </c:pt>
                <c:pt idx="8802">
                  <c:v>0.10164351851851851</c:v>
                </c:pt>
                <c:pt idx="8803">
                  <c:v>0.10165509259259259</c:v>
                </c:pt>
                <c:pt idx="8804">
                  <c:v>0.10166666666666667</c:v>
                </c:pt>
                <c:pt idx="8805">
                  <c:v>0.10167824074074074</c:v>
                </c:pt>
                <c:pt idx="8806">
                  <c:v>0.10168981481481482</c:v>
                </c:pt>
                <c:pt idx="8807">
                  <c:v>0.1017013888888889</c:v>
                </c:pt>
                <c:pt idx="8808">
                  <c:v>0.10171296296296296</c:v>
                </c:pt>
                <c:pt idx="8809">
                  <c:v>0.10172453703703704</c:v>
                </c:pt>
                <c:pt idx="8810">
                  <c:v>0.1017361111111111</c:v>
                </c:pt>
                <c:pt idx="8811">
                  <c:v>0.10174768518518518</c:v>
                </c:pt>
                <c:pt idx="8812">
                  <c:v>0.10175925925925926</c:v>
                </c:pt>
                <c:pt idx="8813">
                  <c:v>0.10177083333333332</c:v>
                </c:pt>
                <c:pt idx="8814">
                  <c:v>0.1017824074074074</c:v>
                </c:pt>
                <c:pt idx="8815">
                  <c:v>0.10179398148148149</c:v>
                </c:pt>
                <c:pt idx="8816">
                  <c:v>0.10180555555555555</c:v>
                </c:pt>
                <c:pt idx="8817">
                  <c:v>0.10181712962962963</c:v>
                </c:pt>
                <c:pt idx="8818">
                  <c:v>0.10182870370370371</c:v>
                </c:pt>
                <c:pt idx="8819">
                  <c:v>0.10184027777777778</c:v>
                </c:pt>
                <c:pt idx="8820">
                  <c:v>0.10185185185185186</c:v>
                </c:pt>
                <c:pt idx="8821">
                  <c:v>0.10186342592592594</c:v>
                </c:pt>
                <c:pt idx="8822">
                  <c:v>0.10187499999999999</c:v>
                </c:pt>
                <c:pt idx="8823">
                  <c:v>0.10188657407407407</c:v>
                </c:pt>
                <c:pt idx="8824">
                  <c:v>0.10189814814814814</c:v>
                </c:pt>
                <c:pt idx="8825">
                  <c:v>0.10190972222222222</c:v>
                </c:pt>
                <c:pt idx="8826">
                  <c:v>0.1019212962962963</c:v>
                </c:pt>
                <c:pt idx="8827">
                  <c:v>0.10193287037037037</c:v>
                </c:pt>
                <c:pt idx="8828">
                  <c:v>0.10194444444444445</c:v>
                </c:pt>
                <c:pt idx="8829">
                  <c:v>0.10195601851851853</c:v>
                </c:pt>
                <c:pt idx="8830">
                  <c:v>0.10196759259259258</c:v>
                </c:pt>
                <c:pt idx="8831">
                  <c:v>0.10197916666666666</c:v>
                </c:pt>
                <c:pt idx="8832">
                  <c:v>0.10199074074074073</c:v>
                </c:pt>
                <c:pt idx="8833">
                  <c:v>0.10200231481481481</c:v>
                </c:pt>
                <c:pt idx="8834">
                  <c:v>0.10201388888888889</c:v>
                </c:pt>
                <c:pt idx="8835">
                  <c:v>0.10202546296296296</c:v>
                </c:pt>
                <c:pt idx="8836">
                  <c:v>0.10203703703703704</c:v>
                </c:pt>
                <c:pt idx="8837">
                  <c:v>0.10204861111111112</c:v>
                </c:pt>
                <c:pt idx="8838">
                  <c:v>0.10206018518518518</c:v>
                </c:pt>
                <c:pt idx="8839">
                  <c:v>0.10207175925925926</c:v>
                </c:pt>
                <c:pt idx="8840">
                  <c:v>0.10208333333333335</c:v>
                </c:pt>
                <c:pt idx="8841">
                  <c:v>0.10209490740740741</c:v>
                </c:pt>
                <c:pt idx="8842">
                  <c:v>0.10210648148148149</c:v>
                </c:pt>
                <c:pt idx="8843">
                  <c:v>0.10211805555555555</c:v>
                </c:pt>
                <c:pt idx="8844">
                  <c:v>0.10212962962962963</c:v>
                </c:pt>
                <c:pt idx="8845">
                  <c:v>0.10214120370370371</c:v>
                </c:pt>
                <c:pt idx="8846">
                  <c:v>0.10215277777777777</c:v>
                </c:pt>
                <c:pt idx="8847">
                  <c:v>0.10216435185185185</c:v>
                </c:pt>
                <c:pt idx="8848">
                  <c:v>0.10217592592592593</c:v>
                </c:pt>
                <c:pt idx="8849">
                  <c:v>0.1021875</c:v>
                </c:pt>
                <c:pt idx="8850">
                  <c:v>0.10219907407407408</c:v>
                </c:pt>
                <c:pt idx="8851">
                  <c:v>0.10221064814814813</c:v>
                </c:pt>
                <c:pt idx="8852">
                  <c:v>0.10222222222222221</c:v>
                </c:pt>
                <c:pt idx="8853">
                  <c:v>0.10223379629629629</c:v>
                </c:pt>
                <c:pt idx="8854">
                  <c:v>0.10224537037037036</c:v>
                </c:pt>
                <c:pt idx="8855">
                  <c:v>0.10225694444444444</c:v>
                </c:pt>
                <c:pt idx="8856">
                  <c:v>0.10226851851851852</c:v>
                </c:pt>
                <c:pt idx="8857">
                  <c:v>0.10228009259259259</c:v>
                </c:pt>
                <c:pt idx="8858">
                  <c:v>0.10229166666666667</c:v>
                </c:pt>
                <c:pt idx="8859">
                  <c:v>0.10230324074074075</c:v>
                </c:pt>
                <c:pt idx="8860">
                  <c:v>0.10231481481481482</c:v>
                </c:pt>
                <c:pt idx="8861">
                  <c:v>0.1023263888888889</c:v>
                </c:pt>
                <c:pt idx="8862">
                  <c:v>0.10233796296296298</c:v>
                </c:pt>
                <c:pt idx="8863">
                  <c:v>0.10234953703703703</c:v>
                </c:pt>
                <c:pt idx="8864">
                  <c:v>0.10236111111111111</c:v>
                </c:pt>
                <c:pt idx="8865">
                  <c:v>0.10237268518518518</c:v>
                </c:pt>
                <c:pt idx="8866">
                  <c:v>0.10238425925925926</c:v>
                </c:pt>
                <c:pt idx="8867">
                  <c:v>0.10239583333333334</c:v>
                </c:pt>
                <c:pt idx="8868">
                  <c:v>0.10240740740740741</c:v>
                </c:pt>
                <c:pt idx="8869">
                  <c:v>0.10241898148148149</c:v>
                </c:pt>
                <c:pt idx="8870">
                  <c:v>0.10243055555555557</c:v>
                </c:pt>
                <c:pt idx="8871">
                  <c:v>0.10244212962962962</c:v>
                </c:pt>
                <c:pt idx="8872">
                  <c:v>0.1024537037037037</c:v>
                </c:pt>
                <c:pt idx="8873">
                  <c:v>0.10246527777777777</c:v>
                </c:pt>
                <c:pt idx="8874">
                  <c:v>0.10247685185185185</c:v>
                </c:pt>
                <c:pt idx="8875">
                  <c:v>0.10248842592592593</c:v>
                </c:pt>
                <c:pt idx="8876">
                  <c:v>0.10249999999999999</c:v>
                </c:pt>
                <c:pt idx="8877">
                  <c:v>0.10251157407407407</c:v>
                </c:pt>
                <c:pt idx="8878">
                  <c:v>0.10252314814814815</c:v>
                </c:pt>
                <c:pt idx="8879">
                  <c:v>0.10253472222222222</c:v>
                </c:pt>
                <c:pt idx="8880">
                  <c:v>0.1025462962962963</c:v>
                </c:pt>
                <c:pt idx="8881">
                  <c:v>0.10255787037037038</c:v>
                </c:pt>
                <c:pt idx="8882">
                  <c:v>0.10256944444444445</c:v>
                </c:pt>
                <c:pt idx="8883">
                  <c:v>0.10258101851851852</c:v>
                </c:pt>
                <c:pt idx="8884">
                  <c:v>0.10259259259259258</c:v>
                </c:pt>
                <c:pt idx="8885">
                  <c:v>0.10260416666666666</c:v>
                </c:pt>
                <c:pt idx="8886">
                  <c:v>0.10261574074074074</c:v>
                </c:pt>
                <c:pt idx="8887">
                  <c:v>0.10262731481481481</c:v>
                </c:pt>
                <c:pt idx="8888">
                  <c:v>0.10263888888888889</c:v>
                </c:pt>
                <c:pt idx="8889">
                  <c:v>0.10265046296296297</c:v>
                </c:pt>
                <c:pt idx="8890">
                  <c:v>0.10266203703703704</c:v>
                </c:pt>
                <c:pt idx="8891">
                  <c:v>0.10267361111111112</c:v>
                </c:pt>
                <c:pt idx="8892">
                  <c:v>0.10268518518518517</c:v>
                </c:pt>
                <c:pt idx="8893">
                  <c:v>0.10269675925925925</c:v>
                </c:pt>
                <c:pt idx="8894">
                  <c:v>0.10270833333333333</c:v>
                </c:pt>
                <c:pt idx="8895">
                  <c:v>0.1027199074074074</c:v>
                </c:pt>
                <c:pt idx="8896">
                  <c:v>0.10273148148148148</c:v>
                </c:pt>
                <c:pt idx="8897">
                  <c:v>0.10274305555555556</c:v>
                </c:pt>
                <c:pt idx="8898">
                  <c:v>0.10275462962962963</c:v>
                </c:pt>
                <c:pt idx="8899">
                  <c:v>0.10276620370370371</c:v>
                </c:pt>
                <c:pt idx="8900">
                  <c:v>0.10277777777777779</c:v>
                </c:pt>
                <c:pt idx="8901">
                  <c:v>0.10278935185185185</c:v>
                </c:pt>
                <c:pt idx="8902">
                  <c:v>0.10280092592592593</c:v>
                </c:pt>
                <c:pt idx="8903">
                  <c:v>0.10281250000000001</c:v>
                </c:pt>
                <c:pt idx="8904">
                  <c:v>0.10282407407407407</c:v>
                </c:pt>
                <c:pt idx="8905">
                  <c:v>0.10283564814814815</c:v>
                </c:pt>
                <c:pt idx="8906">
                  <c:v>0.10284722222222221</c:v>
                </c:pt>
                <c:pt idx="8907">
                  <c:v>0.1028587962962963</c:v>
                </c:pt>
                <c:pt idx="8908">
                  <c:v>0.10287037037037038</c:v>
                </c:pt>
                <c:pt idx="8909">
                  <c:v>0.10288194444444444</c:v>
                </c:pt>
                <c:pt idx="8910">
                  <c:v>0.10289351851851852</c:v>
                </c:pt>
                <c:pt idx="8911">
                  <c:v>0.1029050925925926</c:v>
                </c:pt>
                <c:pt idx="8912">
                  <c:v>0.10291666666666666</c:v>
                </c:pt>
                <c:pt idx="8913">
                  <c:v>0.10292824074074074</c:v>
                </c:pt>
                <c:pt idx="8914">
                  <c:v>0.1029398148148148</c:v>
                </c:pt>
                <c:pt idx="8915">
                  <c:v>0.10295138888888888</c:v>
                </c:pt>
                <c:pt idx="8916">
                  <c:v>0.10296296296296296</c:v>
                </c:pt>
                <c:pt idx="8917">
                  <c:v>0.10297453703703703</c:v>
                </c:pt>
                <c:pt idx="8918">
                  <c:v>0.10298611111111111</c:v>
                </c:pt>
                <c:pt idx="8919">
                  <c:v>0.10299768518518519</c:v>
                </c:pt>
                <c:pt idx="8920">
                  <c:v>0.10300925925925926</c:v>
                </c:pt>
                <c:pt idx="8921">
                  <c:v>0.10302083333333334</c:v>
                </c:pt>
                <c:pt idx="8922">
                  <c:v>0.10303240740740742</c:v>
                </c:pt>
                <c:pt idx="8923">
                  <c:v>0.10304398148148149</c:v>
                </c:pt>
                <c:pt idx="8924">
                  <c:v>0.10305555555555555</c:v>
                </c:pt>
                <c:pt idx="8925">
                  <c:v>0.10306712962962962</c:v>
                </c:pt>
                <c:pt idx="8926">
                  <c:v>0.1030787037037037</c:v>
                </c:pt>
                <c:pt idx="8927">
                  <c:v>0.10309027777777778</c:v>
                </c:pt>
                <c:pt idx="8928">
                  <c:v>0.10310185185185185</c:v>
                </c:pt>
                <c:pt idx="8929">
                  <c:v>0.10311342592592593</c:v>
                </c:pt>
                <c:pt idx="8930">
                  <c:v>0.10312500000000001</c:v>
                </c:pt>
                <c:pt idx="8931">
                  <c:v>0.10313657407407407</c:v>
                </c:pt>
                <c:pt idx="8932">
                  <c:v>0.10314814814814816</c:v>
                </c:pt>
                <c:pt idx="8933">
                  <c:v>0.10315972222222221</c:v>
                </c:pt>
                <c:pt idx="8934">
                  <c:v>0.10317129629629629</c:v>
                </c:pt>
                <c:pt idx="8935">
                  <c:v>0.10318287037037037</c:v>
                </c:pt>
                <c:pt idx="8936">
                  <c:v>0.10319444444444444</c:v>
                </c:pt>
                <c:pt idx="8937">
                  <c:v>0.10320601851851852</c:v>
                </c:pt>
                <c:pt idx="8938">
                  <c:v>0.1032175925925926</c:v>
                </c:pt>
                <c:pt idx="8939">
                  <c:v>0.10322916666666666</c:v>
                </c:pt>
                <c:pt idx="8940">
                  <c:v>0.10324074074074074</c:v>
                </c:pt>
                <c:pt idx="8941">
                  <c:v>0.10324074074074074</c:v>
                </c:pt>
                <c:pt idx="8942">
                  <c:v>0.10325231481481482</c:v>
                </c:pt>
                <c:pt idx="8943">
                  <c:v>0.10326388888888889</c:v>
                </c:pt>
                <c:pt idx="8944">
                  <c:v>0.10327546296296297</c:v>
                </c:pt>
                <c:pt idx="8945">
                  <c:v>0.10328703703703705</c:v>
                </c:pt>
                <c:pt idx="8946">
                  <c:v>0.1032986111111111</c:v>
                </c:pt>
                <c:pt idx="8947">
                  <c:v>0.10331018518518519</c:v>
                </c:pt>
                <c:pt idx="8948">
                  <c:v>0.10332175925925925</c:v>
                </c:pt>
                <c:pt idx="8949">
                  <c:v>0.10333333333333333</c:v>
                </c:pt>
                <c:pt idx="8950">
                  <c:v>0.10334490740740741</c:v>
                </c:pt>
                <c:pt idx="8951">
                  <c:v>0.10335648148148148</c:v>
                </c:pt>
                <c:pt idx="8952">
                  <c:v>0.10336805555555556</c:v>
                </c:pt>
                <c:pt idx="8953">
                  <c:v>0.10337962962962964</c:v>
                </c:pt>
                <c:pt idx="8954">
                  <c:v>0.10339120370370369</c:v>
                </c:pt>
                <c:pt idx="8955">
                  <c:v>0.10340277777777777</c:v>
                </c:pt>
                <c:pt idx="8956">
                  <c:v>0.10341435185185184</c:v>
                </c:pt>
                <c:pt idx="8957">
                  <c:v>0.10342592592592592</c:v>
                </c:pt>
                <c:pt idx="8958">
                  <c:v>0.1034375</c:v>
                </c:pt>
                <c:pt idx="8959">
                  <c:v>0.10344907407407407</c:v>
                </c:pt>
                <c:pt idx="8960">
                  <c:v>0.10346064814814815</c:v>
                </c:pt>
                <c:pt idx="8961">
                  <c:v>0.10347222222222223</c:v>
                </c:pt>
                <c:pt idx="8962">
                  <c:v>0.1034837962962963</c:v>
                </c:pt>
                <c:pt idx="8963">
                  <c:v>0.10349537037037038</c:v>
                </c:pt>
                <c:pt idx="8964">
                  <c:v>0.10350694444444446</c:v>
                </c:pt>
                <c:pt idx="8965">
                  <c:v>0.10351851851851852</c:v>
                </c:pt>
                <c:pt idx="8966">
                  <c:v>0.10353009259259259</c:v>
                </c:pt>
                <c:pt idx="8967">
                  <c:v>0.10354166666666666</c:v>
                </c:pt>
                <c:pt idx="8968">
                  <c:v>0.10355324074074074</c:v>
                </c:pt>
                <c:pt idx="8969">
                  <c:v>0.10356481481481482</c:v>
                </c:pt>
                <c:pt idx="8970">
                  <c:v>0.10357638888888888</c:v>
                </c:pt>
                <c:pt idx="8971">
                  <c:v>0.10358796296296297</c:v>
                </c:pt>
                <c:pt idx="8972">
                  <c:v>0.10359953703703705</c:v>
                </c:pt>
                <c:pt idx="8973">
                  <c:v>0.10361111111111111</c:v>
                </c:pt>
                <c:pt idx="8974">
                  <c:v>0.10362268518518518</c:v>
                </c:pt>
                <c:pt idx="8975">
                  <c:v>0.10363425925925925</c:v>
                </c:pt>
                <c:pt idx="8976">
                  <c:v>0.10364583333333333</c:v>
                </c:pt>
                <c:pt idx="8977">
                  <c:v>0.10365740740740741</c:v>
                </c:pt>
                <c:pt idx="8978">
                  <c:v>0.10366898148148147</c:v>
                </c:pt>
                <c:pt idx="8979">
                  <c:v>0.10368055555555555</c:v>
                </c:pt>
                <c:pt idx="8980">
                  <c:v>0.10369212962962963</c:v>
                </c:pt>
                <c:pt idx="8981">
                  <c:v>0.1037037037037037</c:v>
                </c:pt>
                <c:pt idx="8982">
                  <c:v>0.10371527777777778</c:v>
                </c:pt>
                <c:pt idx="8983">
                  <c:v>0.10372685185185186</c:v>
                </c:pt>
                <c:pt idx="8984">
                  <c:v>0.10373842592592593</c:v>
                </c:pt>
                <c:pt idx="8985">
                  <c:v>0.10375000000000001</c:v>
                </c:pt>
                <c:pt idx="8986">
                  <c:v>0.10376157407407409</c:v>
                </c:pt>
                <c:pt idx="8987">
                  <c:v>0.10377314814814814</c:v>
                </c:pt>
                <c:pt idx="8988">
                  <c:v>0.10378472222222222</c:v>
                </c:pt>
                <c:pt idx="8989">
                  <c:v>0.10379629629629629</c:v>
                </c:pt>
                <c:pt idx="8990">
                  <c:v>0.10380787037037037</c:v>
                </c:pt>
                <c:pt idx="8991">
                  <c:v>0.10381944444444445</c:v>
                </c:pt>
                <c:pt idx="8992">
                  <c:v>0.10383101851851852</c:v>
                </c:pt>
                <c:pt idx="8993">
                  <c:v>0.1038425925925926</c:v>
                </c:pt>
                <c:pt idx="8994">
                  <c:v>0.10385416666666668</c:v>
                </c:pt>
                <c:pt idx="8995">
                  <c:v>0.10386574074074073</c:v>
                </c:pt>
                <c:pt idx="8996">
                  <c:v>0.10387731481481481</c:v>
                </c:pt>
                <c:pt idx="8997">
                  <c:v>0.10388888888888888</c:v>
                </c:pt>
                <c:pt idx="8998">
                  <c:v>0.10390046296296296</c:v>
                </c:pt>
                <c:pt idx="8999">
                  <c:v>0.10391203703703704</c:v>
                </c:pt>
                <c:pt idx="9000">
                  <c:v>0.10392361111111111</c:v>
                </c:pt>
                <c:pt idx="9001">
                  <c:v>0.10393518518518519</c:v>
                </c:pt>
                <c:pt idx="9002">
                  <c:v>0.10394675925925927</c:v>
                </c:pt>
                <c:pt idx="9003">
                  <c:v>0.10395833333333333</c:v>
                </c:pt>
                <c:pt idx="9004">
                  <c:v>0.10396990740740741</c:v>
                </c:pt>
                <c:pt idx="9005">
                  <c:v>0.10398148148148149</c:v>
                </c:pt>
                <c:pt idx="9006">
                  <c:v>0.10399305555555556</c:v>
                </c:pt>
                <c:pt idx="9007">
                  <c:v>0.10400462962962963</c:v>
                </c:pt>
                <c:pt idx="9008">
                  <c:v>0.10401620370370369</c:v>
                </c:pt>
                <c:pt idx="9009">
                  <c:v>0.10402777777777777</c:v>
                </c:pt>
                <c:pt idx="9010">
                  <c:v>0.10403935185185186</c:v>
                </c:pt>
                <c:pt idx="9011">
                  <c:v>0.10405092592592592</c:v>
                </c:pt>
                <c:pt idx="9012">
                  <c:v>0.1040625</c:v>
                </c:pt>
                <c:pt idx="9013">
                  <c:v>0.10407407407407408</c:v>
                </c:pt>
                <c:pt idx="9014">
                  <c:v>0.10408564814814815</c:v>
                </c:pt>
                <c:pt idx="9015">
                  <c:v>0.10409722222222222</c:v>
                </c:pt>
                <c:pt idx="9016">
                  <c:v>0.10410879629629628</c:v>
                </c:pt>
                <c:pt idx="9017">
                  <c:v>0.10412037037037036</c:v>
                </c:pt>
                <c:pt idx="9018">
                  <c:v>0.10413194444444444</c:v>
                </c:pt>
                <c:pt idx="9019">
                  <c:v>0.10414351851851851</c:v>
                </c:pt>
                <c:pt idx="9020">
                  <c:v>0.10415509259259259</c:v>
                </c:pt>
                <c:pt idx="9021">
                  <c:v>0.10416666666666667</c:v>
                </c:pt>
                <c:pt idx="9022">
                  <c:v>0.10417824074074074</c:v>
                </c:pt>
                <c:pt idx="9023">
                  <c:v>0.10418981481481482</c:v>
                </c:pt>
                <c:pt idx="9024">
                  <c:v>0.1042013888888889</c:v>
                </c:pt>
                <c:pt idx="9025">
                  <c:v>0.10421296296296297</c:v>
                </c:pt>
                <c:pt idx="9026">
                  <c:v>0.10422453703703705</c:v>
                </c:pt>
                <c:pt idx="9027">
                  <c:v>0.10423611111111113</c:v>
                </c:pt>
                <c:pt idx="9028">
                  <c:v>0.10424768518518518</c:v>
                </c:pt>
                <c:pt idx="9029">
                  <c:v>0.10425925925925926</c:v>
                </c:pt>
                <c:pt idx="9030">
                  <c:v>0.10427083333333333</c:v>
                </c:pt>
                <c:pt idx="9031">
                  <c:v>0.10428240740740741</c:v>
                </c:pt>
                <c:pt idx="9032">
                  <c:v>0.10429398148148149</c:v>
                </c:pt>
                <c:pt idx="9033">
                  <c:v>0.10430555555555555</c:v>
                </c:pt>
                <c:pt idx="9034">
                  <c:v>0.10431712962962963</c:v>
                </c:pt>
                <c:pt idx="9035">
                  <c:v>0.10432870370370372</c:v>
                </c:pt>
                <c:pt idx="9036">
                  <c:v>0.10434027777777777</c:v>
                </c:pt>
                <c:pt idx="9037">
                  <c:v>0.10435185185185185</c:v>
                </c:pt>
                <c:pt idx="9038">
                  <c:v>0.10436342592592592</c:v>
                </c:pt>
                <c:pt idx="9039">
                  <c:v>0.104375</c:v>
                </c:pt>
                <c:pt idx="9040">
                  <c:v>0.10438657407407408</c:v>
                </c:pt>
                <c:pt idx="9041">
                  <c:v>0.10439814814814814</c:v>
                </c:pt>
                <c:pt idx="9042">
                  <c:v>0.10440972222222222</c:v>
                </c:pt>
                <c:pt idx="9043">
                  <c:v>0.1044212962962963</c:v>
                </c:pt>
                <c:pt idx="9044">
                  <c:v>0.10443287037037037</c:v>
                </c:pt>
                <c:pt idx="9045">
                  <c:v>0.10444444444444445</c:v>
                </c:pt>
                <c:pt idx="9046">
                  <c:v>0.10445601851851853</c:v>
                </c:pt>
                <c:pt idx="9047">
                  <c:v>0.1044675925925926</c:v>
                </c:pt>
                <c:pt idx="9048">
                  <c:v>0.10447916666666666</c:v>
                </c:pt>
                <c:pt idx="9049">
                  <c:v>0.10449074074074073</c:v>
                </c:pt>
                <c:pt idx="9050">
                  <c:v>0.10450231481481481</c:v>
                </c:pt>
                <c:pt idx="9051">
                  <c:v>0.10451388888888889</c:v>
                </c:pt>
                <c:pt idx="9052">
                  <c:v>0.10452546296296296</c:v>
                </c:pt>
                <c:pt idx="9053">
                  <c:v>0.10453703703703704</c:v>
                </c:pt>
                <c:pt idx="9054">
                  <c:v>0.10454861111111112</c:v>
                </c:pt>
                <c:pt idx="9055">
                  <c:v>0.10456018518518519</c:v>
                </c:pt>
                <c:pt idx="9056">
                  <c:v>0.10457175925925925</c:v>
                </c:pt>
                <c:pt idx="9057">
                  <c:v>0.10458333333333332</c:v>
                </c:pt>
                <c:pt idx="9058">
                  <c:v>0.1045949074074074</c:v>
                </c:pt>
                <c:pt idx="9059">
                  <c:v>0.10460648148148148</c:v>
                </c:pt>
                <c:pt idx="9060">
                  <c:v>0.10461805555555555</c:v>
                </c:pt>
                <c:pt idx="9061">
                  <c:v>0.10462962962962963</c:v>
                </c:pt>
                <c:pt idx="9062">
                  <c:v>0.10464120370370371</c:v>
                </c:pt>
                <c:pt idx="9063">
                  <c:v>0.10465277777777778</c:v>
                </c:pt>
                <c:pt idx="9064">
                  <c:v>0.10466435185185186</c:v>
                </c:pt>
                <c:pt idx="9065">
                  <c:v>0.10467592592592594</c:v>
                </c:pt>
                <c:pt idx="9066">
                  <c:v>0.1046875</c:v>
                </c:pt>
                <c:pt idx="9067">
                  <c:v>0.10469907407407408</c:v>
                </c:pt>
                <c:pt idx="9068">
                  <c:v>0.10471064814814816</c:v>
                </c:pt>
                <c:pt idx="9069">
                  <c:v>0.10472222222222222</c:v>
                </c:pt>
                <c:pt idx="9070">
                  <c:v>0.1047337962962963</c:v>
                </c:pt>
                <c:pt idx="9071">
                  <c:v>0.10474537037037036</c:v>
                </c:pt>
                <c:pt idx="9072">
                  <c:v>0.10475694444444444</c:v>
                </c:pt>
                <c:pt idx="9073">
                  <c:v>0.10476851851851852</c:v>
                </c:pt>
                <c:pt idx="9074">
                  <c:v>0.10478009259259259</c:v>
                </c:pt>
                <c:pt idx="9075">
                  <c:v>0.10479166666666667</c:v>
                </c:pt>
                <c:pt idx="9076">
                  <c:v>0.10480324074074075</c:v>
                </c:pt>
                <c:pt idx="9077">
                  <c:v>0.10481481481481481</c:v>
                </c:pt>
                <c:pt idx="9078">
                  <c:v>0.10482638888888889</c:v>
                </c:pt>
                <c:pt idx="9079">
                  <c:v>0.10483796296296295</c:v>
                </c:pt>
                <c:pt idx="9080">
                  <c:v>0.10484953703703703</c:v>
                </c:pt>
                <c:pt idx="9081">
                  <c:v>0.10486111111111111</c:v>
                </c:pt>
                <c:pt idx="9082">
                  <c:v>0.10487268518518518</c:v>
                </c:pt>
                <c:pt idx="9083">
                  <c:v>0.10488425925925926</c:v>
                </c:pt>
                <c:pt idx="9084">
                  <c:v>0.10489583333333334</c:v>
                </c:pt>
                <c:pt idx="9085">
                  <c:v>0.10490740740740741</c:v>
                </c:pt>
                <c:pt idx="9086">
                  <c:v>0.10491898148148149</c:v>
                </c:pt>
                <c:pt idx="9087">
                  <c:v>0.10493055555555557</c:v>
                </c:pt>
                <c:pt idx="9088">
                  <c:v>0.10494212962962964</c:v>
                </c:pt>
                <c:pt idx="9089">
                  <c:v>0.1049537037037037</c:v>
                </c:pt>
                <c:pt idx="9090">
                  <c:v>0.10496527777777777</c:v>
                </c:pt>
                <c:pt idx="9091">
                  <c:v>0.10497685185185185</c:v>
                </c:pt>
                <c:pt idx="9092">
                  <c:v>0.10498842592592593</c:v>
                </c:pt>
                <c:pt idx="9093">
                  <c:v>0.105</c:v>
                </c:pt>
                <c:pt idx="9094">
                  <c:v>0.10501157407407408</c:v>
                </c:pt>
                <c:pt idx="9095">
                  <c:v>0.10502314814814816</c:v>
                </c:pt>
                <c:pt idx="9096">
                  <c:v>0.10503472222222222</c:v>
                </c:pt>
                <c:pt idx="9097">
                  <c:v>0.10504629629629629</c:v>
                </c:pt>
                <c:pt idx="9098">
                  <c:v>0.10505787037037036</c:v>
                </c:pt>
                <c:pt idx="9099">
                  <c:v>0.10506944444444444</c:v>
                </c:pt>
                <c:pt idx="9100">
                  <c:v>0.10508101851851852</c:v>
                </c:pt>
                <c:pt idx="9101">
                  <c:v>0.10509259259259258</c:v>
                </c:pt>
                <c:pt idx="9102">
                  <c:v>0.10510416666666667</c:v>
                </c:pt>
                <c:pt idx="9103">
                  <c:v>0.10511574074074075</c:v>
                </c:pt>
                <c:pt idx="9104">
                  <c:v>0.10512731481481481</c:v>
                </c:pt>
                <c:pt idx="9105">
                  <c:v>0.10513888888888889</c:v>
                </c:pt>
                <c:pt idx="9106">
                  <c:v>0.10515046296296297</c:v>
                </c:pt>
                <c:pt idx="9107">
                  <c:v>0.10516203703703704</c:v>
                </c:pt>
                <c:pt idx="9108">
                  <c:v>0.10517361111111112</c:v>
                </c:pt>
                <c:pt idx="9109">
                  <c:v>0.10518518518518517</c:v>
                </c:pt>
                <c:pt idx="9110">
                  <c:v>0.10519675925925925</c:v>
                </c:pt>
                <c:pt idx="9111">
                  <c:v>0.10520833333333333</c:v>
                </c:pt>
                <c:pt idx="9112">
                  <c:v>0.1052199074074074</c:v>
                </c:pt>
                <c:pt idx="9113">
                  <c:v>0.10523148148148148</c:v>
                </c:pt>
                <c:pt idx="9114">
                  <c:v>0.10524305555555556</c:v>
                </c:pt>
                <c:pt idx="9115">
                  <c:v>0.10525462962962963</c:v>
                </c:pt>
                <c:pt idx="9116">
                  <c:v>0.10526620370370371</c:v>
                </c:pt>
                <c:pt idx="9117">
                  <c:v>0.10527777777777779</c:v>
                </c:pt>
                <c:pt idx="9118">
                  <c:v>0.10528935185185184</c:v>
                </c:pt>
                <c:pt idx="9119">
                  <c:v>0.10530092592592592</c:v>
                </c:pt>
                <c:pt idx="9120">
                  <c:v>0.10531249999999999</c:v>
                </c:pt>
                <c:pt idx="9121">
                  <c:v>0.10532407407407407</c:v>
                </c:pt>
                <c:pt idx="9122">
                  <c:v>0.10533564814814815</c:v>
                </c:pt>
                <c:pt idx="9123">
                  <c:v>0.10534722222222222</c:v>
                </c:pt>
                <c:pt idx="9124">
                  <c:v>0.1053587962962963</c:v>
                </c:pt>
                <c:pt idx="9125">
                  <c:v>0.10537037037037038</c:v>
                </c:pt>
                <c:pt idx="9126">
                  <c:v>0.10538194444444444</c:v>
                </c:pt>
                <c:pt idx="9127">
                  <c:v>0.10539351851851853</c:v>
                </c:pt>
                <c:pt idx="9128">
                  <c:v>0.10540509259259261</c:v>
                </c:pt>
                <c:pt idx="9129">
                  <c:v>0.10541666666666667</c:v>
                </c:pt>
                <c:pt idx="9130">
                  <c:v>0.10542824074074074</c:v>
                </c:pt>
                <c:pt idx="9131">
                  <c:v>0.10543981481481481</c:v>
                </c:pt>
                <c:pt idx="9132">
                  <c:v>0.10545138888888889</c:v>
                </c:pt>
                <c:pt idx="9133">
                  <c:v>0.10546296296296297</c:v>
                </c:pt>
                <c:pt idx="9134">
                  <c:v>0.10547453703703703</c:v>
                </c:pt>
                <c:pt idx="9135">
                  <c:v>0.10548611111111111</c:v>
                </c:pt>
                <c:pt idx="9136">
                  <c:v>0.10549768518518519</c:v>
                </c:pt>
                <c:pt idx="9137">
                  <c:v>0.10550925925925926</c:v>
                </c:pt>
                <c:pt idx="9138">
                  <c:v>0.10552083333333333</c:v>
                </c:pt>
                <c:pt idx="9139">
                  <c:v>0.10553240740740739</c:v>
                </c:pt>
                <c:pt idx="9140">
                  <c:v>0.10554398148148147</c:v>
                </c:pt>
                <c:pt idx="9141">
                  <c:v>0.10555555555555556</c:v>
                </c:pt>
                <c:pt idx="9142">
                  <c:v>0.10556712962962962</c:v>
                </c:pt>
                <c:pt idx="9143">
                  <c:v>0.1055787037037037</c:v>
                </c:pt>
                <c:pt idx="9144">
                  <c:v>0.10559027777777778</c:v>
                </c:pt>
                <c:pt idx="9145">
                  <c:v>0.10560185185185185</c:v>
                </c:pt>
                <c:pt idx="9146">
                  <c:v>0.10561342592592593</c:v>
                </c:pt>
                <c:pt idx="9147">
                  <c:v>0.10562500000000001</c:v>
                </c:pt>
                <c:pt idx="9148">
                  <c:v>0.10563657407407408</c:v>
                </c:pt>
                <c:pt idx="9149">
                  <c:v>0.10564814814814816</c:v>
                </c:pt>
                <c:pt idx="9150">
                  <c:v>0.10565972222222221</c:v>
                </c:pt>
                <c:pt idx="9151">
                  <c:v>0.10567129629629629</c:v>
                </c:pt>
                <c:pt idx="9152">
                  <c:v>0.10568287037037037</c:v>
                </c:pt>
                <c:pt idx="9153">
                  <c:v>0.10569444444444444</c:v>
                </c:pt>
                <c:pt idx="9154">
                  <c:v>0.10570601851851852</c:v>
                </c:pt>
                <c:pt idx="9155">
                  <c:v>0.1057175925925926</c:v>
                </c:pt>
                <c:pt idx="9156">
                  <c:v>0.10572916666666667</c:v>
                </c:pt>
                <c:pt idx="9157">
                  <c:v>0.10574074074074075</c:v>
                </c:pt>
                <c:pt idx="9158">
                  <c:v>0.1057523148148148</c:v>
                </c:pt>
                <c:pt idx="9159">
                  <c:v>0.10576388888888888</c:v>
                </c:pt>
                <c:pt idx="9160">
                  <c:v>0.10577546296296296</c:v>
                </c:pt>
                <c:pt idx="9161">
                  <c:v>0.10578703703703703</c:v>
                </c:pt>
                <c:pt idx="9162">
                  <c:v>0.10579861111111111</c:v>
                </c:pt>
                <c:pt idx="9163">
                  <c:v>0.10581018518518519</c:v>
                </c:pt>
                <c:pt idx="9164">
                  <c:v>0.10582175925925925</c:v>
                </c:pt>
                <c:pt idx="9165">
                  <c:v>0.10583333333333333</c:v>
                </c:pt>
                <c:pt idx="9166">
                  <c:v>0.10584490740740742</c:v>
                </c:pt>
                <c:pt idx="9167">
                  <c:v>0.10585648148148148</c:v>
                </c:pt>
                <c:pt idx="9168">
                  <c:v>0.10586805555555556</c:v>
                </c:pt>
                <c:pt idx="9169">
                  <c:v>0.10587962962962964</c:v>
                </c:pt>
                <c:pt idx="9170">
                  <c:v>0.10589120370370371</c:v>
                </c:pt>
                <c:pt idx="9171">
                  <c:v>0.10590277777777778</c:v>
                </c:pt>
                <c:pt idx="9172">
                  <c:v>0.10591435185185184</c:v>
                </c:pt>
                <c:pt idx="9173">
                  <c:v>0.10592592592592592</c:v>
                </c:pt>
                <c:pt idx="9174">
                  <c:v>0.1059375</c:v>
                </c:pt>
                <c:pt idx="9175">
                  <c:v>0.10594907407407407</c:v>
                </c:pt>
                <c:pt idx="9176">
                  <c:v>0.10596064814814815</c:v>
                </c:pt>
                <c:pt idx="9177">
                  <c:v>0.10597222222222223</c:v>
                </c:pt>
                <c:pt idx="9178">
                  <c:v>0.1059837962962963</c:v>
                </c:pt>
                <c:pt idx="9179">
                  <c:v>0.10599537037037036</c:v>
                </c:pt>
                <c:pt idx="9180">
                  <c:v>0.10600694444444443</c:v>
                </c:pt>
                <c:pt idx="9181">
                  <c:v>0.10601851851851851</c:v>
                </c:pt>
                <c:pt idx="9182">
                  <c:v>0.10603009259259259</c:v>
                </c:pt>
                <c:pt idx="9183">
                  <c:v>0.10604166666666666</c:v>
                </c:pt>
                <c:pt idx="9184">
                  <c:v>0.10605324074074074</c:v>
                </c:pt>
                <c:pt idx="9185">
                  <c:v>0.10606481481481482</c:v>
                </c:pt>
                <c:pt idx="9186">
                  <c:v>0.10607638888888889</c:v>
                </c:pt>
                <c:pt idx="9187">
                  <c:v>0.10608796296296297</c:v>
                </c:pt>
                <c:pt idx="9188">
                  <c:v>0.10609953703703705</c:v>
                </c:pt>
                <c:pt idx="9189">
                  <c:v>0.10611111111111111</c:v>
                </c:pt>
                <c:pt idx="9190">
                  <c:v>0.10612268518518519</c:v>
                </c:pt>
                <c:pt idx="9191">
                  <c:v>0.10613425925925928</c:v>
                </c:pt>
                <c:pt idx="9192">
                  <c:v>0.10614583333333333</c:v>
                </c:pt>
                <c:pt idx="9193">
                  <c:v>0.10615740740740741</c:v>
                </c:pt>
                <c:pt idx="9194">
                  <c:v>0.10616898148148148</c:v>
                </c:pt>
                <c:pt idx="9195">
                  <c:v>0.10618055555555556</c:v>
                </c:pt>
                <c:pt idx="9196">
                  <c:v>0.10619212962962964</c:v>
                </c:pt>
                <c:pt idx="9197">
                  <c:v>0.1062037037037037</c:v>
                </c:pt>
                <c:pt idx="9198">
                  <c:v>0.10621527777777778</c:v>
                </c:pt>
                <c:pt idx="9199">
                  <c:v>0.10622685185185186</c:v>
                </c:pt>
                <c:pt idx="9200">
                  <c:v>0.10623842592592592</c:v>
                </c:pt>
                <c:pt idx="9201">
                  <c:v>0.10625</c:v>
                </c:pt>
                <c:pt idx="9202">
                  <c:v>0.10626157407407406</c:v>
                </c:pt>
                <c:pt idx="9203">
                  <c:v>0.10627314814814814</c:v>
                </c:pt>
                <c:pt idx="9204">
                  <c:v>0.10628472222222222</c:v>
                </c:pt>
                <c:pt idx="9205">
                  <c:v>0.10629629629629629</c:v>
                </c:pt>
                <c:pt idx="9206">
                  <c:v>0.10630787037037037</c:v>
                </c:pt>
                <c:pt idx="9207">
                  <c:v>0.10631944444444445</c:v>
                </c:pt>
                <c:pt idx="9208">
                  <c:v>0.10633101851851852</c:v>
                </c:pt>
                <c:pt idx="9209">
                  <c:v>0.1063425925925926</c:v>
                </c:pt>
                <c:pt idx="9210">
                  <c:v>0.10635416666666668</c:v>
                </c:pt>
                <c:pt idx="9211">
                  <c:v>0.10636574074074073</c:v>
                </c:pt>
                <c:pt idx="9212">
                  <c:v>0.10637731481481481</c:v>
                </c:pt>
                <c:pt idx="9213">
                  <c:v>0.10638888888888888</c:v>
                </c:pt>
                <c:pt idx="9214">
                  <c:v>0.10640046296296296</c:v>
                </c:pt>
                <c:pt idx="9215">
                  <c:v>0.10641203703703704</c:v>
                </c:pt>
                <c:pt idx="9216">
                  <c:v>0.10642361111111111</c:v>
                </c:pt>
                <c:pt idx="9217">
                  <c:v>0.10643518518518519</c:v>
                </c:pt>
                <c:pt idx="9218">
                  <c:v>0.10644675925925927</c:v>
                </c:pt>
                <c:pt idx="9219">
                  <c:v>0.10645833333333332</c:v>
                </c:pt>
                <c:pt idx="9220">
                  <c:v>0.10646990740740742</c:v>
                </c:pt>
                <c:pt idx="9221">
                  <c:v>0.10648148148148147</c:v>
                </c:pt>
                <c:pt idx="9222">
                  <c:v>0.10649305555555555</c:v>
                </c:pt>
                <c:pt idx="9223">
                  <c:v>0.10650462962962963</c:v>
                </c:pt>
                <c:pt idx="9224">
                  <c:v>0.1065162037037037</c:v>
                </c:pt>
                <c:pt idx="9225">
                  <c:v>0.10652777777777778</c:v>
                </c:pt>
                <c:pt idx="9226">
                  <c:v>0.10653935185185186</c:v>
                </c:pt>
                <c:pt idx="9227">
                  <c:v>0.10655092592592592</c:v>
                </c:pt>
                <c:pt idx="9228">
                  <c:v>0.1065625</c:v>
                </c:pt>
                <c:pt idx="9229">
                  <c:v>0.10657407407407408</c:v>
                </c:pt>
                <c:pt idx="9230">
                  <c:v>0.10658564814814815</c:v>
                </c:pt>
                <c:pt idx="9231">
                  <c:v>0.10659722222222223</c:v>
                </c:pt>
                <c:pt idx="9232">
                  <c:v>0.10660879629629628</c:v>
                </c:pt>
                <c:pt idx="9233">
                  <c:v>0.10662037037037037</c:v>
                </c:pt>
                <c:pt idx="9234">
                  <c:v>0.10663194444444445</c:v>
                </c:pt>
                <c:pt idx="9235">
                  <c:v>0.10664351851851851</c:v>
                </c:pt>
                <c:pt idx="9236">
                  <c:v>0.10665509259259259</c:v>
                </c:pt>
                <c:pt idx="9237">
                  <c:v>0.10666666666666667</c:v>
                </c:pt>
                <c:pt idx="9238">
                  <c:v>0.10667824074074074</c:v>
                </c:pt>
                <c:pt idx="9239">
                  <c:v>0.10668981481481482</c:v>
                </c:pt>
                <c:pt idx="9240">
                  <c:v>0.10670138888888887</c:v>
                </c:pt>
                <c:pt idx="9241">
                  <c:v>0.10671296296296295</c:v>
                </c:pt>
                <c:pt idx="9242">
                  <c:v>0.10672453703703703</c:v>
                </c:pt>
                <c:pt idx="9243">
                  <c:v>0.1067361111111111</c:v>
                </c:pt>
                <c:pt idx="9244">
                  <c:v>0.10674768518518518</c:v>
                </c:pt>
                <c:pt idx="9245">
                  <c:v>0.10675925925925926</c:v>
                </c:pt>
                <c:pt idx="9246">
                  <c:v>0.10677083333333333</c:v>
                </c:pt>
                <c:pt idx="9247">
                  <c:v>0.10678240740740741</c:v>
                </c:pt>
                <c:pt idx="9248">
                  <c:v>0.10679398148148149</c:v>
                </c:pt>
                <c:pt idx="9249">
                  <c:v>0.10680555555555556</c:v>
                </c:pt>
                <c:pt idx="9250">
                  <c:v>0.10681712962962964</c:v>
                </c:pt>
                <c:pt idx="9251">
                  <c:v>0.10682870370370372</c:v>
                </c:pt>
                <c:pt idx="9252">
                  <c:v>0.10684027777777778</c:v>
                </c:pt>
                <c:pt idx="9253">
                  <c:v>0.10685185185185185</c:v>
                </c:pt>
                <c:pt idx="9254">
                  <c:v>0.10686342592592592</c:v>
                </c:pt>
                <c:pt idx="9255">
                  <c:v>0.106875</c:v>
                </c:pt>
                <c:pt idx="9256">
                  <c:v>0.10688657407407408</c:v>
                </c:pt>
                <c:pt idx="9257">
                  <c:v>0.10689814814814814</c:v>
                </c:pt>
                <c:pt idx="9258">
                  <c:v>0.10690972222222223</c:v>
                </c:pt>
                <c:pt idx="9259">
                  <c:v>0.10692129629629631</c:v>
                </c:pt>
                <c:pt idx="9260">
                  <c:v>0.10693287037037037</c:v>
                </c:pt>
                <c:pt idx="9261">
                  <c:v>0.10694444444444444</c:v>
                </c:pt>
                <c:pt idx="9262">
                  <c:v>0.10695601851851851</c:v>
                </c:pt>
                <c:pt idx="9263">
                  <c:v>0.10696759259259259</c:v>
                </c:pt>
                <c:pt idx="9264">
                  <c:v>0.10697916666666667</c:v>
                </c:pt>
                <c:pt idx="9265">
                  <c:v>0.10699074074074073</c:v>
                </c:pt>
                <c:pt idx="9266">
                  <c:v>0.10700231481481481</c:v>
                </c:pt>
                <c:pt idx="9267">
                  <c:v>0.10701388888888889</c:v>
                </c:pt>
                <c:pt idx="9268">
                  <c:v>0.10702546296296296</c:v>
                </c:pt>
                <c:pt idx="9269">
                  <c:v>0.10703703703703704</c:v>
                </c:pt>
                <c:pt idx="9270">
                  <c:v>0.10704861111111112</c:v>
                </c:pt>
                <c:pt idx="9271">
                  <c:v>0.10706018518518519</c:v>
                </c:pt>
                <c:pt idx="9272">
                  <c:v>0.10707175925925926</c:v>
                </c:pt>
                <c:pt idx="9273">
                  <c:v>0.10708333333333335</c:v>
                </c:pt>
                <c:pt idx="9274">
                  <c:v>0.1070949074074074</c:v>
                </c:pt>
                <c:pt idx="9275">
                  <c:v>0.10710648148148148</c:v>
                </c:pt>
                <c:pt idx="9276">
                  <c:v>0.10711805555555555</c:v>
                </c:pt>
                <c:pt idx="9277">
                  <c:v>0.10712962962962963</c:v>
                </c:pt>
                <c:pt idx="9278">
                  <c:v>0.10714120370370371</c:v>
                </c:pt>
                <c:pt idx="9279">
                  <c:v>0.10715277777777778</c:v>
                </c:pt>
                <c:pt idx="9280">
                  <c:v>0.10716435185185186</c:v>
                </c:pt>
                <c:pt idx="9281">
                  <c:v>0.10717592592592594</c:v>
                </c:pt>
                <c:pt idx="9282">
                  <c:v>0.10718749999999999</c:v>
                </c:pt>
                <c:pt idx="9283">
                  <c:v>0.10719907407407407</c:v>
                </c:pt>
                <c:pt idx="9284">
                  <c:v>0.10721064814814814</c:v>
                </c:pt>
                <c:pt idx="9285">
                  <c:v>0.10722222222222222</c:v>
                </c:pt>
                <c:pt idx="9286">
                  <c:v>0.1072337962962963</c:v>
                </c:pt>
                <c:pt idx="9287">
                  <c:v>0.10724537037037037</c:v>
                </c:pt>
                <c:pt idx="9288">
                  <c:v>0.10725694444444445</c:v>
                </c:pt>
                <c:pt idx="9289">
                  <c:v>0.10726851851851853</c:v>
                </c:pt>
                <c:pt idx="9290">
                  <c:v>0.10728009259259259</c:v>
                </c:pt>
                <c:pt idx="9291">
                  <c:v>0.10729166666666667</c:v>
                </c:pt>
                <c:pt idx="9292">
                  <c:v>0.10730324074074075</c:v>
                </c:pt>
                <c:pt idx="9293">
                  <c:v>0.10730324074074075</c:v>
                </c:pt>
                <c:pt idx="9294">
                  <c:v>0.10731481481481481</c:v>
                </c:pt>
                <c:pt idx="9295">
                  <c:v>0.10732638888888889</c:v>
                </c:pt>
                <c:pt idx="9296">
                  <c:v>0.10733796296296295</c:v>
                </c:pt>
                <c:pt idx="9297">
                  <c:v>0.10734953703703703</c:v>
                </c:pt>
                <c:pt idx="9298">
                  <c:v>0.10736111111111112</c:v>
                </c:pt>
                <c:pt idx="9299">
                  <c:v>0.10737268518518518</c:v>
                </c:pt>
                <c:pt idx="9300">
                  <c:v>0.10738425925925926</c:v>
                </c:pt>
                <c:pt idx="9301">
                  <c:v>0.10739583333333334</c:v>
                </c:pt>
                <c:pt idx="9302">
                  <c:v>0.1074074074074074</c:v>
                </c:pt>
                <c:pt idx="9303">
                  <c:v>0.10741898148148148</c:v>
                </c:pt>
                <c:pt idx="9304">
                  <c:v>0.10743055555555554</c:v>
                </c:pt>
                <c:pt idx="9305">
                  <c:v>0.10744212962962962</c:v>
                </c:pt>
                <c:pt idx="9306">
                  <c:v>0.1074537037037037</c:v>
                </c:pt>
                <c:pt idx="9307">
                  <c:v>0.10746527777777777</c:v>
                </c:pt>
                <c:pt idx="9308">
                  <c:v>0.10747685185185185</c:v>
                </c:pt>
                <c:pt idx="9309">
                  <c:v>0.10748842592592593</c:v>
                </c:pt>
                <c:pt idx="9310">
                  <c:v>0.1075</c:v>
                </c:pt>
                <c:pt idx="9311">
                  <c:v>0.10751157407407408</c:v>
                </c:pt>
                <c:pt idx="9312">
                  <c:v>0.10752314814814816</c:v>
                </c:pt>
                <c:pt idx="9313">
                  <c:v>0.10753472222222223</c:v>
                </c:pt>
                <c:pt idx="9314">
                  <c:v>0.10754629629629631</c:v>
                </c:pt>
                <c:pt idx="9315">
                  <c:v>0.10755787037037036</c:v>
                </c:pt>
                <c:pt idx="9316">
                  <c:v>0.10756944444444444</c:v>
                </c:pt>
                <c:pt idx="9317">
                  <c:v>0.10758101851851852</c:v>
                </c:pt>
                <c:pt idx="9318">
                  <c:v>0.10759259259259259</c:v>
                </c:pt>
                <c:pt idx="9319">
                  <c:v>0.10760416666666667</c:v>
                </c:pt>
                <c:pt idx="9320">
                  <c:v>0.10761574074074075</c:v>
                </c:pt>
                <c:pt idx="9321">
                  <c:v>0.10762731481481481</c:v>
                </c:pt>
                <c:pt idx="9322">
                  <c:v>0.1076388888888889</c:v>
                </c:pt>
                <c:pt idx="9323">
                  <c:v>0.10765046296296295</c:v>
                </c:pt>
                <c:pt idx="9324">
                  <c:v>0.10766203703703703</c:v>
                </c:pt>
                <c:pt idx="9325">
                  <c:v>0.10767361111111111</c:v>
                </c:pt>
                <c:pt idx="9326">
                  <c:v>0.10768518518518518</c:v>
                </c:pt>
                <c:pt idx="9327">
                  <c:v>0.10769675925925926</c:v>
                </c:pt>
                <c:pt idx="9328">
                  <c:v>0.10770833333333334</c:v>
                </c:pt>
                <c:pt idx="9329">
                  <c:v>0.1077199074074074</c:v>
                </c:pt>
                <c:pt idx="9330">
                  <c:v>0.10773148148148148</c:v>
                </c:pt>
                <c:pt idx="9331">
                  <c:v>0.10774305555555556</c:v>
                </c:pt>
                <c:pt idx="9332">
                  <c:v>0.10775462962962963</c:v>
                </c:pt>
                <c:pt idx="9333">
                  <c:v>0.10776620370370371</c:v>
                </c:pt>
                <c:pt idx="9334">
                  <c:v>0.10777777777777779</c:v>
                </c:pt>
                <c:pt idx="9335">
                  <c:v>0.10778935185185186</c:v>
                </c:pt>
                <c:pt idx="9336">
                  <c:v>0.10780092592592593</c:v>
                </c:pt>
                <c:pt idx="9337">
                  <c:v>0.10781249999999999</c:v>
                </c:pt>
                <c:pt idx="9338">
                  <c:v>0.10782407407407407</c:v>
                </c:pt>
                <c:pt idx="9339">
                  <c:v>0.10783564814814815</c:v>
                </c:pt>
                <c:pt idx="9340">
                  <c:v>0.10784722222222222</c:v>
                </c:pt>
                <c:pt idx="9341">
                  <c:v>0.1078587962962963</c:v>
                </c:pt>
                <c:pt idx="9342">
                  <c:v>0.10787037037037038</c:v>
                </c:pt>
                <c:pt idx="9343">
                  <c:v>0.10788194444444445</c:v>
                </c:pt>
                <c:pt idx="9344">
                  <c:v>0.10789351851851851</c:v>
                </c:pt>
                <c:pt idx="9345">
                  <c:v>0.10790509259259258</c:v>
                </c:pt>
                <c:pt idx="9346">
                  <c:v>0.10791666666666666</c:v>
                </c:pt>
                <c:pt idx="9347">
                  <c:v>0.10792824074074074</c:v>
                </c:pt>
                <c:pt idx="9348">
                  <c:v>0.10793981481481481</c:v>
                </c:pt>
                <c:pt idx="9349">
                  <c:v>0.10795138888888889</c:v>
                </c:pt>
                <c:pt idx="9350">
                  <c:v>0.10796296296296297</c:v>
                </c:pt>
                <c:pt idx="9351">
                  <c:v>0.10797453703703704</c:v>
                </c:pt>
                <c:pt idx="9352">
                  <c:v>0.10798611111111112</c:v>
                </c:pt>
                <c:pt idx="9353">
                  <c:v>0.1079976851851852</c:v>
                </c:pt>
                <c:pt idx="9354">
                  <c:v>0.10800925925925926</c:v>
                </c:pt>
                <c:pt idx="9355">
                  <c:v>0.10802083333333333</c:v>
                </c:pt>
                <c:pt idx="9356">
                  <c:v>0.10803240740740742</c:v>
                </c:pt>
                <c:pt idx="9357">
                  <c:v>0.10804398148148148</c:v>
                </c:pt>
                <c:pt idx="9358">
                  <c:v>0.10805555555555556</c:v>
                </c:pt>
                <c:pt idx="9359">
                  <c:v>0.10806712962962962</c:v>
                </c:pt>
                <c:pt idx="9360">
                  <c:v>0.1080787037037037</c:v>
                </c:pt>
                <c:pt idx="9361">
                  <c:v>0.10809027777777779</c:v>
                </c:pt>
                <c:pt idx="9362">
                  <c:v>0.10810185185185185</c:v>
                </c:pt>
                <c:pt idx="9363">
                  <c:v>0.10811342592592592</c:v>
                </c:pt>
                <c:pt idx="9364">
                  <c:v>0.10812500000000001</c:v>
                </c:pt>
                <c:pt idx="9365">
                  <c:v>0.10813657407407407</c:v>
                </c:pt>
                <c:pt idx="9366">
                  <c:v>0.10814814814814815</c:v>
                </c:pt>
                <c:pt idx="9367">
                  <c:v>0.10815972222222221</c:v>
                </c:pt>
                <c:pt idx="9368">
                  <c:v>0.10817129629629629</c:v>
                </c:pt>
                <c:pt idx="9369">
                  <c:v>0.10818287037037037</c:v>
                </c:pt>
                <c:pt idx="9370">
                  <c:v>0.10819444444444444</c:v>
                </c:pt>
                <c:pt idx="9371">
                  <c:v>0.10820601851851852</c:v>
                </c:pt>
                <c:pt idx="9372">
                  <c:v>0.1082175925925926</c:v>
                </c:pt>
                <c:pt idx="9373">
                  <c:v>0.10822916666666667</c:v>
                </c:pt>
                <c:pt idx="9374">
                  <c:v>0.10824074074074075</c:v>
                </c:pt>
                <c:pt idx="9375">
                  <c:v>0.10825231481481483</c:v>
                </c:pt>
                <c:pt idx="9376">
                  <c:v>0.10826388888888888</c:v>
                </c:pt>
                <c:pt idx="9377">
                  <c:v>0.10827546296296296</c:v>
                </c:pt>
                <c:pt idx="9378">
                  <c:v>0.10828703703703703</c:v>
                </c:pt>
                <c:pt idx="9379">
                  <c:v>0.10829861111111111</c:v>
                </c:pt>
                <c:pt idx="9380">
                  <c:v>0.10831018518518519</c:v>
                </c:pt>
                <c:pt idx="9381">
                  <c:v>0.10832175925925926</c:v>
                </c:pt>
                <c:pt idx="9382">
                  <c:v>0.10833333333333334</c:v>
                </c:pt>
                <c:pt idx="9383">
                  <c:v>0.10834490740740742</c:v>
                </c:pt>
                <c:pt idx="9384">
                  <c:v>0.10835648148148147</c:v>
                </c:pt>
                <c:pt idx="9385">
                  <c:v>0.10836805555555555</c:v>
                </c:pt>
                <c:pt idx="9386">
                  <c:v>0.10837962962962962</c:v>
                </c:pt>
                <c:pt idx="9387">
                  <c:v>0.1083912037037037</c:v>
                </c:pt>
                <c:pt idx="9388">
                  <c:v>0.10840277777777778</c:v>
                </c:pt>
                <c:pt idx="9389">
                  <c:v>0.10841435185185185</c:v>
                </c:pt>
                <c:pt idx="9390">
                  <c:v>0.10842592592592593</c:v>
                </c:pt>
                <c:pt idx="9391">
                  <c:v>0.10843750000000001</c:v>
                </c:pt>
                <c:pt idx="9392">
                  <c:v>0.10844907407407407</c:v>
                </c:pt>
                <c:pt idx="9393">
                  <c:v>0.10846064814814815</c:v>
                </c:pt>
                <c:pt idx="9394">
                  <c:v>0.10847222222222223</c:v>
                </c:pt>
                <c:pt idx="9395">
                  <c:v>0.1084837962962963</c:v>
                </c:pt>
                <c:pt idx="9396">
                  <c:v>0.10849537037037038</c:v>
                </c:pt>
                <c:pt idx="9397">
                  <c:v>0.10850694444444443</c:v>
                </c:pt>
                <c:pt idx="9398">
                  <c:v>0.10851851851851851</c:v>
                </c:pt>
                <c:pt idx="9399">
                  <c:v>0.10853009259259259</c:v>
                </c:pt>
                <c:pt idx="9400">
                  <c:v>0.10854166666666666</c:v>
                </c:pt>
                <c:pt idx="9401">
                  <c:v>0.10855324074074074</c:v>
                </c:pt>
                <c:pt idx="9402">
                  <c:v>0.10856481481481482</c:v>
                </c:pt>
                <c:pt idx="9403">
                  <c:v>0.10857638888888889</c:v>
                </c:pt>
                <c:pt idx="9404">
                  <c:v>0.10858796296296297</c:v>
                </c:pt>
                <c:pt idx="9405">
                  <c:v>0.10859953703703702</c:v>
                </c:pt>
                <c:pt idx="9406">
                  <c:v>0.1086111111111111</c:v>
                </c:pt>
                <c:pt idx="9407">
                  <c:v>0.10862268518518518</c:v>
                </c:pt>
                <c:pt idx="9408">
                  <c:v>0.10863425925925925</c:v>
                </c:pt>
                <c:pt idx="9409">
                  <c:v>0.10864583333333333</c:v>
                </c:pt>
                <c:pt idx="9410">
                  <c:v>0.10865740740740741</c:v>
                </c:pt>
                <c:pt idx="9411">
                  <c:v>0.10866898148148148</c:v>
                </c:pt>
                <c:pt idx="9412">
                  <c:v>0.10868055555555556</c:v>
                </c:pt>
                <c:pt idx="9413">
                  <c:v>0.10869212962962964</c:v>
                </c:pt>
                <c:pt idx="9414">
                  <c:v>0.10870370370370371</c:v>
                </c:pt>
                <c:pt idx="9415">
                  <c:v>0.10871527777777779</c:v>
                </c:pt>
                <c:pt idx="9416">
                  <c:v>0.10872685185185187</c:v>
                </c:pt>
                <c:pt idx="9417">
                  <c:v>0.10873842592592593</c:v>
                </c:pt>
                <c:pt idx="9418">
                  <c:v>0.10875</c:v>
                </c:pt>
                <c:pt idx="9419">
                  <c:v>0.10876157407407407</c:v>
                </c:pt>
                <c:pt idx="9420">
                  <c:v>0.10877314814814815</c:v>
                </c:pt>
                <c:pt idx="9421">
                  <c:v>0.10878472222222223</c:v>
                </c:pt>
                <c:pt idx="9422">
                  <c:v>0.10879629629629629</c:v>
                </c:pt>
                <c:pt idx="9423">
                  <c:v>0.10880787037037037</c:v>
                </c:pt>
                <c:pt idx="9424">
                  <c:v>0.10881944444444445</c:v>
                </c:pt>
                <c:pt idx="9425">
                  <c:v>0.10883101851851852</c:v>
                </c:pt>
                <c:pt idx="9426">
                  <c:v>0.10884259259259259</c:v>
                </c:pt>
                <c:pt idx="9427">
                  <c:v>0.10885416666666665</c:v>
                </c:pt>
                <c:pt idx="9428">
                  <c:v>0.10886574074074074</c:v>
                </c:pt>
                <c:pt idx="9429">
                  <c:v>0.10887731481481482</c:v>
                </c:pt>
                <c:pt idx="9430">
                  <c:v>0.10888888888888888</c:v>
                </c:pt>
                <c:pt idx="9431">
                  <c:v>0.10890046296296296</c:v>
                </c:pt>
                <c:pt idx="9432">
                  <c:v>0.10891203703703704</c:v>
                </c:pt>
                <c:pt idx="9433">
                  <c:v>0.10892361111111111</c:v>
                </c:pt>
                <c:pt idx="9434">
                  <c:v>0.10893518518518519</c:v>
                </c:pt>
                <c:pt idx="9435">
                  <c:v>0.10894675925925927</c:v>
                </c:pt>
                <c:pt idx="9436">
                  <c:v>0.10895833333333334</c:v>
                </c:pt>
                <c:pt idx="9437">
                  <c:v>0.1089699074074074</c:v>
                </c:pt>
                <c:pt idx="9438">
                  <c:v>0.10898148148148147</c:v>
                </c:pt>
                <c:pt idx="9439">
                  <c:v>0.10899305555555555</c:v>
                </c:pt>
                <c:pt idx="9440">
                  <c:v>0.10900462962962963</c:v>
                </c:pt>
                <c:pt idx="9441">
                  <c:v>0.1090162037037037</c:v>
                </c:pt>
                <c:pt idx="9442">
                  <c:v>0.10902777777777778</c:v>
                </c:pt>
                <c:pt idx="9443">
                  <c:v>0.10903935185185186</c:v>
                </c:pt>
                <c:pt idx="9444">
                  <c:v>0.10905092592592593</c:v>
                </c:pt>
                <c:pt idx="9445">
                  <c:v>0.10906249999999999</c:v>
                </c:pt>
                <c:pt idx="9446">
                  <c:v>0.10907407407407409</c:v>
                </c:pt>
                <c:pt idx="9447">
                  <c:v>0.10908564814814814</c:v>
                </c:pt>
                <c:pt idx="9448">
                  <c:v>0.10909722222222222</c:v>
                </c:pt>
                <c:pt idx="9449">
                  <c:v>0.10910879629629629</c:v>
                </c:pt>
                <c:pt idx="9450">
                  <c:v>0.10912037037037037</c:v>
                </c:pt>
                <c:pt idx="9451">
                  <c:v>0.10913194444444445</c:v>
                </c:pt>
                <c:pt idx="9452">
                  <c:v>0.10914351851851851</c:v>
                </c:pt>
                <c:pt idx="9453">
                  <c:v>0.1091550925925926</c:v>
                </c:pt>
                <c:pt idx="9454">
                  <c:v>0.10916666666666668</c:v>
                </c:pt>
                <c:pt idx="9455">
                  <c:v>0.10917824074074074</c:v>
                </c:pt>
                <c:pt idx="9456">
                  <c:v>0.10918981481481482</c:v>
                </c:pt>
                <c:pt idx="9457">
                  <c:v>0.1092013888888889</c:v>
                </c:pt>
                <c:pt idx="9458">
                  <c:v>0.10921296296296296</c:v>
                </c:pt>
                <c:pt idx="9459">
                  <c:v>0.10922453703703704</c:v>
                </c:pt>
                <c:pt idx="9460">
                  <c:v>0.1092361111111111</c:v>
                </c:pt>
                <c:pt idx="9461">
                  <c:v>0.10924768518518518</c:v>
                </c:pt>
                <c:pt idx="9462">
                  <c:v>0.10925925925925926</c:v>
                </c:pt>
                <c:pt idx="9463">
                  <c:v>0.10927083333333333</c:v>
                </c:pt>
                <c:pt idx="9464">
                  <c:v>0.10928240740740741</c:v>
                </c:pt>
                <c:pt idx="9465">
                  <c:v>0.10929398148148149</c:v>
                </c:pt>
                <c:pt idx="9466">
                  <c:v>0.10930555555555554</c:v>
                </c:pt>
                <c:pt idx="9467">
                  <c:v>0.10931712962962963</c:v>
                </c:pt>
                <c:pt idx="9468">
                  <c:v>0.10932870370370369</c:v>
                </c:pt>
                <c:pt idx="9469">
                  <c:v>0.10934027777777777</c:v>
                </c:pt>
                <c:pt idx="9470">
                  <c:v>0.10935185185185185</c:v>
                </c:pt>
                <c:pt idx="9471">
                  <c:v>0.10936342592592592</c:v>
                </c:pt>
                <c:pt idx="9472">
                  <c:v>0.109375</c:v>
                </c:pt>
                <c:pt idx="9473">
                  <c:v>0.10938657407407408</c:v>
                </c:pt>
                <c:pt idx="9474">
                  <c:v>0.10939814814814815</c:v>
                </c:pt>
                <c:pt idx="9475">
                  <c:v>0.10940972222222223</c:v>
                </c:pt>
                <c:pt idx="9476">
                  <c:v>0.10942129629629631</c:v>
                </c:pt>
                <c:pt idx="9477">
                  <c:v>0.10943287037037037</c:v>
                </c:pt>
                <c:pt idx="9478">
                  <c:v>0.10944444444444446</c:v>
                </c:pt>
                <c:pt idx="9479">
                  <c:v>0.10945601851851851</c:v>
                </c:pt>
                <c:pt idx="9480">
                  <c:v>0.10946759259259259</c:v>
                </c:pt>
                <c:pt idx="9481">
                  <c:v>0.10947916666666667</c:v>
                </c:pt>
                <c:pt idx="9482">
                  <c:v>0.10949074074074074</c:v>
                </c:pt>
                <c:pt idx="9483">
                  <c:v>0.10950231481481482</c:v>
                </c:pt>
                <c:pt idx="9484">
                  <c:v>0.1095138888888889</c:v>
                </c:pt>
                <c:pt idx="9485">
                  <c:v>0.10952546296296296</c:v>
                </c:pt>
                <c:pt idx="9486">
                  <c:v>0.10953703703703704</c:v>
                </c:pt>
                <c:pt idx="9487">
                  <c:v>0.1095486111111111</c:v>
                </c:pt>
                <c:pt idx="9488">
                  <c:v>0.10956018518518518</c:v>
                </c:pt>
                <c:pt idx="9489">
                  <c:v>0.10957175925925926</c:v>
                </c:pt>
                <c:pt idx="9490">
                  <c:v>0.10958333333333332</c:v>
                </c:pt>
                <c:pt idx="9491">
                  <c:v>0.1095949074074074</c:v>
                </c:pt>
                <c:pt idx="9492">
                  <c:v>0.10960648148148149</c:v>
                </c:pt>
                <c:pt idx="9493">
                  <c:v>0.10961805555555555</c:v>
                </c:pt>
                <c:pt idx="9494">
                  <c:v>0.10962962962962963</c:v>
                </c:pt>
                <c:pt idx="9495">
                  <c:v>0.10964120370370371</c:v>
                </c:pt>
                <c:pt idx="9496">
                  <c:v>0.10965277777777778</c:v>
                </c:pt>
                <c:pt idx="9497">
                  <c:v>0.10966435185185186</c:v>
                </c:pt>
                <c:pt idx="9498">
                  <c:v>0.10967592592592591</c:v>
                </c:pt>
                <c:pt idx="9499">
                  <c:v>0.10968750000000001</c:v>
                </c:pt>
                <c:pt idx="9500">
                  <c:v>0.10969907407407407</c:v>
                </c:pt>
                <c:pt idx="9501">
                  <c:v>0.10971064814814814</c:v>
                </c:pt>
                <c:pt idx="9502">
                  <c:v>0.10972222222222222</c:v>
                </c:pt>
                <c:pt idx="9503">
                  <c:v>0.1097337962962963</c:v>
                </c:pt>
                <c:pt idx="9504">
                  <c:v>0.10974537037037037</c:v>
                </c:pt>
                <c:pt idx="9505">
                  <c:v>0.10975694444444445</c:v>
                </c:pt>
                <c:pt idx="9506">
                  <c:v>0.10976851851851853</c:v>
                </c:pt>
                <c:pt idx="9507">
                  <c:v>0.1097800925925926</c:v>
                </c:pt>
                <c:pt idx="9508">
                  <c:v>0.10979166666666666</c:v>
                </c:pt>
                <c:pt idx="9509">
                  <c:v>0.10980324074074073</c:v>
                </c:pt>
                <c:pt idx="9510">
                  <c:v>0.10981481481481481</c:v>
                </c:pt>
                <c:pt idx="9511">
                  <c:v>0.10982638888888889</c:v>
                </c:pt>
                <c:pt idx="9512">
                  <c:v>0.10983796296296296</c:v>
                </c:pt>
                <c:pt idx="9513">
                  <c:v>0.10984953703703704</c:v>
                </c:pt>
                <c:pt idx="9514">
                  <c:v>0.10986111111111112</c:v>
                </c:pt>
                <c:pt idx="9515">
                  <c:v>0.10987268518518518</c:v>
                </c:pt>
                <c:pt idx="9516">
                  <c:v>0.10988425925925926</c:v>
                </c:pt>
                <c:pt idx="9517">
                  <c:v>0.10989583333333335</c:v>
                </c:pt>
                <c:pt idx="9518">
                  <c:v>0.10990740740740741</c:v>
                </c:pt>
                <c:pt idx="9519">
                  <c:v>0.10991898148148148</c:v>
                </c:pt>
                <c:pt idx="9520">
                  <c:v>0.10993055555555555</c:v>
                </c:pt>
                <c:pt idx="9521">
                  <c:v>0.10994212962962963</c:v>
                </c:pt>
                <c:pt idx="9522">
                  <c:v>0.10995370370370371</c:v>
                </c:pt>
                <c:pt idx="9523">
                  <c:v>0.10996527777777777</c:v>
                </c:pt>
                <c:pt idx="9524">
                  <c:v>0.10997685185185185</c:v>
                </c:pt>
                <c:pt idx="9525">
                  <c:v>0.10998842592592593</c:v>
                </c:pt>
                <c:pt idx="9526">
                  <c:v>0.11</c:v>
                </c:pt>
                <c:pt idx="9527">
                  <c:v>0.11001157407407407</c:v>
                </c:pt>
                <c:pt idx="9528">
                  <c:v>0.11002314814814813</c:v>
                </c:pt>
                <c:pt idx="9529">
                  <c:v>0.11003472222222221</c:v>
                </c:pt>
                <c:pt idx="9530">
                  <c:v>0.11004629629629629</c:v>
                </c:pt>
                <c:pt idx="9531">
                  <c:v>0.11005787037037036</c:v>
                </c:pt>
                <c:pt idx="9532">
                  <c:v>0.11006944444444444</c:v>
                </c:pt>
                <c:pt idx="9533">
                  <c:v>0.11008101851851852</c:v>
                </c:pt>
                <c:pt idx="9534">
                  <c:v>0.11009259259259259</c:v>
                </c:pt>
                <c:pt idx="9535">
                  <c:v>0.11010416666666667</c:v>
                </c:pt>
                <c:pt idx="9536">
                  <c:v>0.11011574074074075</c:v>
                </c:pt>
                <c:pt idx="9537">
                  <c:v>0.11012731481481482</c:v>
                </c:pt>
                <c:pt idx="9538">
                  <c:v>0.1101388888888889</c:v>
                </c:pt>
                <c:pt idx="9539">
                  <c:v>0.11015046296296298</c:v>
                </c:pt>
                <c:pt idx="9540">
                  <c:v>0.11016203703703703</c:v>
                </c:pt>
                <c:pt idx="9541">
                  <c:v>0.11017361111111111</c:v>
                </c:pt>
                <c:pt idx="9542">
                  <c:v>0.11018518518518518</c:v>
                </c:pt>
                <c:pt idx="9543">
                  <c:v>0.11019675925925926</c:v>
                </c:pt>
                <c:pt idx="9544">
                  <c:v>0.11020833333333334</c:v>
                </c:pt>
                <c:pt idx="9545">
                  <c:v>0.11021990740740741</c:v>
                </c:pt>
                <c:pt idx="9546">
                  <c:v>0.11023148148148149</c:v>
                </c:pt>
                <c:pt idx="9547">
                  <c:v>0.11024305555555557</c:v>
                </c:pt>
                <c:pt idx="9548">
                  <c:v>0.11025462962962962</c:v>
                </c:pt>
                <c:pt idx="9549">
                  <c:v>0.1102662037037037</c:v>
                </c:pt>
                <c:pt idx="9550">
                  <c:v>0.11027777777777777</c:v>
                </c:pt>
                <c:pt idx="9551">
                  <c:v>0.11028935185185185</c:v>
                </c:pt>
                <c:pt idx="9552">
                  <c:v>0.11030092592592593</c:v>
                </c:pt>
                <c:pt idx="9553">
                  <c:v>0.11031249999999999</c:v>
                </c:pt>
                <c:pt idx="9554">
                  <c:v>0.11032407407407407</c:v>
                </c:pt>
                <c:pt idx="9555">
                  <c:v>0.11033564814814815</c:v>
                </c:pt>
                <c:pt idx="9556">
                  <c:v>0.11034722222222222</c:v>
                </c:pt>
                <c:pt idx="9557">
                  <c:v>0.1103587962962963</c:v>
                </c:pt>
                <c:pt idx="9558">
                  <c:v>0.11037037037037038</c:v>
                </c:pt>
                <c:pt idx="9559">
                  <c:v>0.11038194444444445</c:v>
                </c:pt>
                <c:pt idx="9560">
                  <c:v>0.11039351851851853</c:v>
                </c:pt>
                <c:pt idx="9561">
                  <c:v>0.11040509259259258</c:v>
                </c:pt>
                <c:pt idx="9562">
                  <c:v>0.11041666666666666</c:v>
                </c:pt>
                <c:pt idx="9563">
                  <c:v>0.11042824074074074</c:v>
                </c:pt>
                <c:pt idx="9564">
                  <c:v>0.11043981481481481</c:v>
                </c:pt>
                <c:pt idx="9565">
                  <c:v>0.11045138888888889</c:v>
                </c:pt>
                <c:pt idx="9566">
                  <c:v>0.11046296296296297</c:v>
                </c:pt>
                <c:pt idx="9567">
                  <c:v>0.11047453703703704</c:v>
                </c:pt>
                <c:pt idx="9568">
                  <c:v>0.11048611111111112</c:v>
                </c:pt>
                <c:pt idx="9569">
                  <c:v>0.11049768518518517</c:v>
                </c:pt>
                <c:pt idx="9570">
                  <c:v>0.11050925925925925</c:v>
                </c:pt>
                <c:pt idx="9571">
                  <c:v>0.11052083333333333</c:v>
                </c:pt>
                <c:pt idx="9572">
                  <c:v>0.1105324074074074</c:v>
                </c:pt>
                <c:pt idx="9573">
                  <c:v>0.11054398148148148</c:v>
                </c:pt>
                <c:pt idx="9574">
                  <c:v>0.11055555555555556</c:v>
                </c:pt>
                <c:pt idx="9575">
                  <c:v>0.11056712962962963</c:v>
                </c:pt>
                <c:pt idx="9576">
                  <c:v>0.11057870370370371</c:v>
                </c:pt>
                <c:pt idx="9577">
                  <c:v>0.11059027777777779</c:v>
                </c:pt>
                <c:pt idx="9578">
                  <c:v>0.11060185185185185</c:v>
                </c:pt>
                <c:pt idx="9579">
                  <c:v>0.11061342592592593</c:v>
                </c:pt>
                <c:pt idx="9580">
                  <c:v>0.11062499999999999</c:v>
                </c:pt>
                <c:pt idx="9581">
                  <c:v>0.11063657407407408</c:v>
                </c:pt>
                <c:pt idx="9582">
                  <c:v>0.11064814814814815</c:v>
                </c:pt>
                <c:pt idx="9583">
                  <c:v>0.11065972222222221</c:v>
                </c:pt>
                <c:pt idx="9584">
                  <c:v>0.1106712962962963</c:v>
                </c:pt>
                <c:pt idx="9585">
                  <c:v>0.11068287037037038</c:v>
                </c:pt>
                <c:pt idx="9586">
                  <c:v>0.11069444444444444</c:v>
                </c:pt>
                <c:pt idx="9587">
                  <c:v>0.11070601851851852</c:v>
                </c:pt>
                <c:pt idx="9588">
                  <c:v>0.11071759259259258</c:v>
                </c:pt>
                <c:pt idx="9589">
                  <c:v>0.11072916666666667</c:v>
                </c:pt>
                <c:pt idx="9590">
                  <c:v>0.11074074074074074</c:v>
                </c:pt>
                <c:pt idx="9591">
                  <c:v>0.1107523148148148</c:v>
                </c:pt>
                <c:pt idx="9592">
                  <c:v>0.11076388888888888</c:v>
                </c:pt>
                <c:pt idx="9593">
                  <c:v>0.11077546296296296</c:v>
                </c:pt>
                <c:pt idx="9594">
                  <c:v>0.11078703703703703</c:v>
                </c:pt>
                <c:pt idx="9595">
                  <c:v>0.11079861111111111</c:v>
                </c:pt>
                <c:pt idx="9596">
                  <c:v>0.11081018518518519</c:v>
                </c:pt>
                <c:pt idx="9597">
                  <c:v>0.11082175925925926</c:v>
                </c:pt>
                <c:pt idx="9598">
                  <c:v>0.11083333333333334</c:v>
                </c:pt>
                <c:pt idx="9599">
                  <c:v>0.11084490740740742</c:v>
                </c:pt>
                <c:pt idx="9600">
                  <c:v>0.11085648148148149</c:v>
                </c:pt>
                <c:pt idx="9601">
                  <c:v>0.11086805555555555</c:v>
                </c:pt>
                <c:pt idx="9602">
                  <c:v>0.11087962962962962</c:v>
                </c:pt>
                <c:pt idx="9603">
                  <c:v>0.1108912037037037</c:v>
                </c:pt>
                <c:pt idx="9604">
                  <c:v>0.11090277777777778</c:v>
                </c:pt>
                <c:pt idx="9605">
                  <c:v>0.11091435185185185</c:v>
                </c:pt>
                <c:pt idx="9606">
                  <c:v>0.11092592592592593</c:v>
                </c:pt>
                <c:pt idx="9607">
                  <c:v>0.11093750000000001</c:v>
                </c:pt>
                <c:pt idx="9608">
                  <c:v>0.11094907407407407</c:v>
                </c:pt>
                <c:pt idx="9609">
                  <c:v>0.11096064814814814</c:v>
                </c:pt>
                <c:pt idx="9610">
                  <c:v>0.11097222222222221</c:v>
                </c:pt>
                <c:pt idx="9611">
                  <c:v>0.11098379629629629</c:v>
                </c:pt>
                <c:pt idx="9612">
                  <c:v>0.11099537037037037</c:v>
                </c:pt>
                <c:pt idx="9613">
                  <c:v>0.11100694444444444</c:v>
                </c:pt>
                <c:pt idx="9614">
                  <c:v>0.11101851851851852</c:v>
                </c:pt>
                <c:pt idx="9615">
                  <c:v>0.1110300925925926</c:v>
                </c:pt>
                <c:pt idx="9616">
                  <c:v>0.11104166666666666</c:v>
                </c:pt>
                <c:pt idx="9617">
                  <c:v>0.11105324074074074</c:v>
                </c:pt>
                <c:pt idx="9618">
                  <c:v>0.11106481481481482</c:v>
                </c:pt>
                <c:pt idx="9619">
                  <c:v>0.11107638888888889</c:v>
                </c:pt>
                <c:pt idx="9620">
                  <c:v>0.11108796296296297</c:v>
                </c:pt>
                <c:pt idx="9621">
                  <c:v>0.11109953703703705</c:v>
                </c:pt>
                <c:pt idx="9622">
                  <c:v>0.1111111111111111</c:v>
                </c:pt>
                <c:pt idx="9623">
                  <c:v>0.11112268518518519</c:v>
                </c:pt>
                <c:pt idx="9624">
                  <c:v>0.11113425925925925</c:v>
                </c:pt>
                <c:pt idx="9625">
                  <c:v>0.11114583333333333</c:v>
                </c:pt>
                <c:pt idx="9626">
                  <c:v>0.11115740740740741</c:v>
                </c:pt>
                <c:pt idx="9627">
                  <c:v>0.11116898148148148</c:v>
                </c:pt>
                <c:pt idx="9628">
                  <c:v>0.11118055555555556</c:v>
                </c:pt>
                <c:pt idx="9629">
                  <c:v>0.11119212962962964</c:v>
                </c:pt>
                <c:pt idx="9630">
                  <c:v>0.11120370370370369</c:v>
                </c:pt>
                <c:pt idx="9631">
                  <c:v>0.11121527777777777</c:v>
                </c:pt>
                <c:pt idx="9632">
                  <c:v>0.11122685185185184</c:v>
                </c:pt>
                <c:pt idx="9633">
                  <c:v>0.11123842592592592</c:v>
                </c:pt>
                <c:pt idx="9634">
                  <c:v>0.11125</c:v>
                </c:pt>
                <c:pt idx="9635">
                  <c:v>0.11126157407407407</c:v>
                </c:pt>
                <c:pt idx="9636">
                  <c:v>0.11127314814814815</c:v>
                </c:pt>
                <c:pt idx="9637">
                  <c:v>0.11128472222222223</c:v>
                </c:pt>
                <c:pt idx="9638">
                  <c:v>0.1112962962962963</c:v>
                </c:pt>
                <c:pt idx="9639">
                  <c:v>0.11130787037037038</c:v>
                </c:pt>
                <c:pt idx="9640">
                  <c:v>0.11131944444444446</c:v>
                </c:pt>
                <c:pt idx="9641">
                  <c:v>0.11133101851851852</c:v>
                </c:pt>
                <c:pt idx="9642">
                  <c:v>0.1113425925925926</c:v>
                </c:pt>
                <c:pt idx="9643">
                  <c:v>0.11135416666666666</c:v>
                </c:pt>
                <c:pt idx="9644">
                  <c:v>0.11136574074074074</c:v>
                </c:pt>
                <c:pt idx="9645">
                  <c:v>0.11137731481481482</c:v>
                </c:pt>
                <c:pt idx="9646">
                  <c:v>0.11138888888888888</c:v>
                </c:pt>
                <c:pt idx="9647">
                  <c:v>0.11140046296296297</c:v>
                </c:pt>
                <c:pt idx="9648">
                  <c:v>0.11141203703703705</c:v>
                </c:pt>
                <c:pt idx="9649">
                  <c:v>0.11142361111111111</c:v>
                </c:pt>
                <c:pt idx="9650">
                  <c:v>0.11143518518518519</c:v>
                </c:pt>
                <c:pt idx="9651">
                  <c:v>0.11144675925925925</c:v>
                </c:pt>
                <c:pt idx="9652">
                  <c:v>0.11145833333333333</c:v>
                </c:pt>
                <c:pt idx="9653">
                  <c:v>0.11146990740740741</c:v>
                </c:pt>
                <c:pt idx="9654">
                  <c:v>0.11148148148148147</c:v>
                </c:pt>
                <c:pt idx="9655">
                  <c:v>0.11149305555555555</c:v>
                </c:pt>
                <c:pt idx="9656">
                  <c:v>0.11150462962962963</c:v>
                </c:pt>
                <c:pt idx="9657">
                  <c:v>0.1115162037037037</c:v>
                </c:pt>
                <c:pt idx="9658">
                  <c:v>0.11152777777777778</c:v>
                </c:pt>
                <c:pt idx="9659">
                  <c:v>0.11153935185185186</c:v>
                </c:pt>
                <c:pt idx="9660">
                  <c:v>0.11155092592592593</c:v>
                </c:pt>
                <c:pt idx="9661">
                  <c:v>0.11156250000000001</c:v>
                </c:pt>
                <c:pt idx="9662">
                  <c:v>0.11157407407407406</c:v>
                </c:pt>
                <c:pt idx="9663">
                  <c:v>0.11157407407407406</c:v>
                </c:pt>
                <c:pt idx="9664">
                  <c:v>0.11158564814814814</c:v>
                </c:pt>
                <c:pt idx="9665">
                  <c:v>0.11159722222222222</c:v>
                </c:pt>
                <c:pt idx="9666">
                  <c:v>0.11160879629629629</c:v>
                </c:pt>
                <c:pt idx="9667">
                  <c:v>0.11162037037037037</c:v>
                </c:pt>
                <c:pt idx="9668">
                  <c:v>0.11163194444444445</c:v>
                </c:pt>
                <c:pt idx="9669">
                  <c:v>0.11164351851851852</c:v>
                </c:pt>
                <c:pt idx="9670">
                  <c:v>0.1116550925925926</c:v>
                </c:pt>
                <c:pt idx="9671">
                  <c:v>0.11166666666666665</c:v>
                </c:pt>
                <c:pt idx="9672">
                  <c:v>0.11167824074074074</c:v>
                </c:pt>
                <c:pt idx="9673">
                  <c:v>0.11168981481481481</c:v>
                </c:pt>
                <c:pt idx="9674">
                  <c:v>0.11170138888888888</c:v>
                </c:pt>
                <c:pt idx="9675">
                  <c:v>0.11171296296296296</c:v>
                </c:pt>
                <c:pt idx="9676">
                  <c:v>0.11172453703703704</c:v>
                </c:pt>
                <c:pt idx="9677">
                  <c:v>0.11173611111111111</c:v>
                </c:pt>
                <c:pt idx="9678">
                  <c:v>0.11174768518518519</c:v>
                </c:pt>
                <c:pt idx="9679">
                  <c:v>0.11175925925925927</c:v>
                </c:pt>
                <c:pt idx="9680">
                  <c:v>0.11177083333333333</c:v>
                </c:pt>
                <c:pt idx="9681">
                  <c:v>0.11178240740740741</c:v>
                </c:pt>
                <c:pt idx="9682">
                  <c:v>0.11179398148148149</c:v>
                </c:pt>
                <c:pt idx="9683">
                  <c:v>0.11180555555555556</c:v>
                </c:pt>
                <c:pt idx="9684">
                  <c:v>0.11181712962962963</c:v>
                </c:pt>
                <c:pt idx="9685">
                  <c:v>0.11182870370370369</c:v>
                </c:pt>
                <c:pt idx="9686">
                  <c:v>0.11184027777777777</c:v>
                </c:pt>
                <c:pt idx="9687">
                  <c:v>0.11185185185185186</c:v>
                </c:pt>
                <c:pt idx="9688">
                  <c:v>0.11186342592592592</c:v>
                </c:pt>
                <c:pt idx="9689">
                  <c:v>0.111875</c:v>
                </c:pt>
                <c:pt idx="9690">
                  <c:v>0.11188657407407408</c:v>
                </c:pt>
                <c:pt idx="9691">
                  <c:v>0.11189814814814815</c:v>
                </c:pt>
                <c:pt idx="9692">
                  <c:v>0.11190972222222222</c:v>
                </c:pt>
                <c:pt idx="9693">
                  <c:v>0.11192129629629628</c:v>
                </c:pt>
                <c:pt idx="9694">
                  <c:v>0.11193287037037036</c:v>
                </c:pt>
                <c:pt idx="9695">
                  <c:v>0.11194444444444444</c:v>
                </c:pt>
                <c:pt idx="9696">
                  <c:v>0.11195601851851851</c:v>
                </c:pt>
                <c:pt idx="9697">
                  <c:v>0.11196759259259259</c:v>
                </c:pt>
                <c:pt idx="9698">
                  <c:v>0.11197916666666667</c:v>
                </c:pt>
                <c:pt idx="9699">
                  <c:v>0.11199074074074074</c:v>
                </c:pt>
                <c:pt idx="9700">
                  <c:v>0.11200231481481482</c:v>
                </c:pt>
                <c:pt idx="9701">
                  <c:v>0.1120138888888889</c:v>
                </c:pt>
                <c:pt idx="9702">
                  <c:v>0.11202546296296297</c:v>
                </c:pt>
                <c:pt idx="9703">
                  <c:v>0.11203703703703705</c:v>
                </c:pt>
                <c:pt idx="9704">
                  <c:v>0.11204861111111113</c:v>
                </c:pt>
                <c:pt idx="9705">
                  <c:v>0.11206018518518518</c:v>
                </c:pt>
                <c:pt idx="9706">
                  <c:v>0.11207175925925926</c:v>
                </c:pt>
                <c:pt idx="9707">
                  <c:v>0.11208333333333333</c:v>
                </c:pt>
                <c:pt idx="9708">
                  <c:v>0.11209490740740741</c:v>
                </c:pt>
                <c:pt idx="9709">
                  <c:v>0.11210648148148149</c:v>
                </c:pt>
                <c:pt idx="9710">
                  <c:v>0.11211805555555555</c:v>
                </c:pt>
                <c:pt idx="9711">
                  <c:v>0.11212962962962963</c:v>
                </c:pt>
                <c:pt idx="9712">
                  <c:v>0.11214120370370372</c:v>
                </c:pt>
                <c:pt idx="9713">
                  <c:v>0.11215277777777777</c:v>
                </c:pt>
                <c:pt idx="9714">
                  <c:v>0.11216435185185185</c:v>
                </c:pt>
                <c:pt idx="9715">
                  <c:v>0.11217592592592592</c:v>
                </c:pt>
                <c:pt idx="9716">
                  <c:v>0.1121875</c:v>
                </c:pt>
                <c:pt idx="9717">
                  <c:v>0.11219907407407408</c:v>
                </c:pt>
                <c:pt idx="9718">
                  <c:v>0.11221064814814814</c:v>
                </c:pt>
                <c:pt idx="9719">
                  <c:v>0.11222222222222222</c:v>
                </c:pt>
                <c:pt idx="9720">
                  <c:v>0.1122337962962963</c:v>
                </c:pt>
                <c:pt idx="9721">
                  <c:v>0.11224537037037037</c:v>
                </c:pt>
                <c:pt idx="9722">
                  <c:v>0.11225694444444445</c:v>
                </c:pt>
                <c:pt idx="9723">
                  <c:v>0.11226851851851853</c:v>
                </c:pt>
                <c:pt idx="9724">
                  <c:v>0.11228009259259258</c:v>
                </c:pt>
                <c:pt idx="9725">
                  <c:v>0.11229166666666668</c:v>
                </c:pt>
                <c:pt idx="9726">
                  <c:v>0.11230324074074073</c:v>
                </c:pt>
                <c:pt idx="9727">
                  <c:v>0.11231481481481481</c:v>
                </c:pt>
                <c:pt idx="9728">
                  <c:v>0.11232638888888889</c:v>
                </c:pt>
                <c:pt idx="9729">
                  <c:v>0.11233796296296296</c:v>
                </c:pt>
                <c:pt idx="9730">
                  <c:v>0.11234953703703704</c:v>
                </c:pt>
                <c:pt idx="9731">
                  <c:v>0.11236111111111112</c:v>
                </c:pt>
                <c:pt idx="9732">
                  <c:v>0.11237268518518519</c:v>
                </c:pt>
                <c:pt idx="9733">
                  <c:v>0.11238425925925927</c:v>
                </c:pt>
                <c:pt idx="9734">
                  <c:v>0.11239583333333332</c:v>
                </c:pt>
                <c:pt idx="9735">
                  <c:v>0.1124074074074074</c:v>
                </c:pt>
                <c:pt idx="9736">
                  <c:v>0.11241898148148148</c:v>
                </c:pt>
                <c:pt idx="9737">
                  <c:v>0.11243055555555555</c:v>
                </c:pt>
                <c:pt idx="9738">
                  <c:v>0.11244212962962963</c:v>
                </c:pt>
                <c:pt idx="9739">
                  <c:v>0.11245370370370371</c:v>
                </c:pt>
                <c:pt idx="9740">
                  <c:v>0.11246527777777778</c:v>
                </c:pt>
                <c:pt idx="9741">
                  <c:v>0.11247685185185186</c:v>
                </c:pt>
                <c:pt idx="9742">
                  <c:v>0.11248842592592594</c:v>
                </c:pt>
                <c:pt idx="9743">
                  <c:v>0.1125</c:v>
                </c:pt>
                <c:pt idx="9744">
                  <c:v>0.11251157407407408</c:v>
                </c:pt>
                <c:pt idx="9745">
                  <c:v>0.11252314814814814</c:v>
                </c:pt>
                <c:pt idx="9746">
                  <c:v>0.11253472222222222</c:v>
                </c:pt>
                <c:pt idx="9747">
                  <c:v>0.1125462962962963</c:v>
                </c:pt>
                <c:pt idx="9748">
                  <c:v>0.11255787037037036</c:v>
                </c:pt>
                <c:pt idx="9749">
                  <c:v>0.11256944444444444</c:v>
                </c:pt>
                <c:pt idx="9750">
                  <c:v>0.11258101851851852</c:v>
                </c:pt>
                <c:pt idx="9751">
                  <c:v>0.11259259259259259</c:v>
                </c:pt>
                <c:pt idx="9752">
                  <c:v>0.11260416666666667</c:v>
                </c:pt>
                <c:pt idx="9753">
                  <c:v>0.11261574074074072</c:v>
                </c:pt>
                <c:pt idx="9754">
                  <c:v>0.11262731481481481</c:v>
                </c:pt>
                <c:pt idx="9755">
                  <c:v>0.11263888888888889</c:v>
                </c:pt>
                <c:pt idx="9756">
                  <c:v>0.11265046296296295</c:v>
                </c:pt>
                <c:pt idx="9757">
                  <c:v>0.11266203703703703</c:v>
                </c:pt>
                <c:pt idx="9758">
                  <c:v>0.11267361111111111</c:v>
                </c:pt>
                <c:pt idx="9759">
                  <c:v>0.11268518518518518</c:v>
                </c:pt>
                <c:pt idx="9760">
                  <c:v>0.11269675925925926</c:v>
                </c:pt>
                <c:pt idx="9761">
                  <c:v>0.11270833333333334</c:v>
                </c:pt>
                <c:pt idx="9762">
                  <c:v>0.11271990740740741</c:v>
                </c:pt>
                <c:pt idx="9763">
                  <c:v>0.11273148148148149</c:v>
                </c:pt>
                <c:pt idx="9764">
                  <c:v>0.11274305555555557</c:v>
                </c:pt>
                <c:pt idx="9765">
                  <c:v>0.11275462962962964</c:v>
                </c:pt>
                <c:pt idx="9766">
                  <c:v>0.1127662037037037</c:v>
                </c:pt>
                <c:pt idx="9767">
                  <c:v>0.11277777777777777</c:v>
                </c:pt>
                <c:pt idx="9768">
                  <c:v>0.11278935185185185</c:v>
                </c:pt>
                <c:pt idx="9769">
                  <c:v>0.11280092592592593</c:v>
                </c:pt>
                <c:pt idx="9770">
                  <c:v>0.1128125</c:v>
                </c:pt>
                <c:pt idx="9771">
                  <c:v>0.11282407407407408</c:v>
                </c:pt>
                <c:pt idx="9772">
                  <c:v>0.11283564814814816</c:v>
                </c:pt>
                <c:pt idx="9773">
                  <c:v>0.11284722222222222</c:v>
                </c:pt>
                <c:pt idx="9774">
                  <c:v>0.11285879629629629</c:v>
                </c:pt>
                <c:pt idx="9775">
                  <c:v>0.11287037037037036</c:v>
                </c:pt>
                <c:pt idx="9776">
                  <c:v>0.11288194444444444</c:v>
                </c:pt>
                <c:pt idx="9777">
                  <c:v>0.11289351851851852</c:v>
                </c:pt>
                <c:pt idx="9778">
                  <c:v>0.11290509259259258</c:v>
                </c:pt>
                <c:pt idx="9779">
                  <c:v>0.11291666666666667</c:v>
                </c:pt>
                <c:pt idx="9780">
                  <c:v>0.11292824074074075</c:v>
                </c:pt>
                <c:pt idx="9781">
                  <c:v>0.11293981481481481</c:v>
                </c:pt>
                <c:pt idx="9782">
                  <c:v>0.11295138888888889</c:v>
                </c:pt>
                <c:pt idx="9783">
                  <c:v>0.11296296296296297</c:v>
                </c:pt>
                <c:pt idx="9784">
                  <c:v>0.11297453703703704</c:v>
                </c:pt>
                <c:pt idx="9785">
                  <c:v>0.11298611111111112</c:v>
                </c:pt>
                <c:pt idx="9786">
                  <c:v>0.1129976851851852</c:v>
                </c:pt>
                <c:pt idx="9787">
                  <c:v>0.11300925925925925</c:v>
                </c:pt>
                <c:pt idx="9788">
                  <c:v>0.11302083333333333</c:v>
                </c:pt>
                <c:pt idx="9789">
                  <c:v>0.1130324074074074</c:v>
                </c:pt>
                <c:pt idx="9790">
                  <c:v>0.11304398148148148</c:v>
                </c:pt>
                <c:pt idx="9791">
                  <c:v>0.11305555555555556</c:v>
                </c:pt>
                <c:pt idx="9792">
                  <c:v>0.11306712962962963</c:v>
                </c:pt>
                <c:pt idx="9793">
                  <c:v>0.11307870370370371</c:v>
                </c:pt>
                <c:pt idx="9794">
                  <c:v>0.11309027777777779</c:v>
                </c:pt>
                <c:pt idx="9795">
                  <c:v>0.11310185185185184</c:v>
                </c:pt>
                <c:pt idx="9796">
                  <c:v>0.11311342592592592</c:v>
                </c:pt>
                <c:pt idx="9797">
                  <c:v>0.11312499999999999</c:v>
                </c:pt>
                <c:pt idx="9798">
                  <c:v>0.11313657407407407</c:v>
                </c:pt>
                <c:pt idx="9799">
                  <c:v>0.11314814814814815</c:v>
                </c:pt>
                <c:pt idx="9800">
                  <c:v>0.11315972222222222</c:v>
                </c:pt>
                <c:pt idx="9801">
                  <c:v>0.1131712962962963</c:v>
                </c:pt>
                <c:pt idx="9802">
                  <c:v>0.11318287037037038</c:v>
                </c:pt>
                <c:pt idx="9803">
                  <c:v>0.11319444444444444</c:v>
                </c:pt>
                <c:pt idx="9804">
                  <c:v>0.11320601851851853</c:v>
                </c:pt>
                <c:pt idx="9805">
                  <c:v>0.11321759259259261</c:v>
                </c:pt>
                <c:pt idx="9806">
                  <c:v>0.11322916666666666</c:v>
                </c:pt>
                <c:pt idx="9807">
                  <c:v>0.11324074074074075</c:v>
                </c:pt>
                <c:pt idx="9808">
                  <c:v>0.11325231481481481</c:v>
                </c:pt>
                <c:pt idx="9809">
                  <c:v>0.11326388888888889</c:v>
                </c:pt>
                <c:pt idx="9810">
                  <c:v>0.11327546296296297</c:v>
                </c:pt>
                <c:pt idx="9811">
                  <c:v>0.11328703703703703</c:v>
                </c:pt>
                <c:pt idx="9812">
                  <c:v>0.11329861111111111</c:v>
                </c:pt>
                <c:pt idx="9813">
                  <c:v>0.11331018518518519</c:v>
                </c:pt>
                <c:pt idx="9814">
                  <c:v>0.11332175925925925</c:v>
                </c:pt>
                <c:pt idx="9815">
                  <c:v>0.11333333333333334</c:v>
                </c:pt>
                <c:pt idx="9816">
                  <c:v>0.11334490740740739</c:v>
                </c:pt>
                <c:pt idx="9817">
                  <c:v>0.11335648148148147</c:v>
                </c:pt>
                <c:pt idx="9818">
                  <c:v>0.11336805555555556</c:v>
                </c:pt>
                <c:pt idx="9819">
                  <c:v>0.11337962962962962</c:v>
                </c:pt>
                <c:pt idx="9820">
                  <c:v>0.1133912037037037</c:v>
                </c:pt>
                <c:pt idx="9821">
                  <c:v>0.11340277777777778</c:v>
                </c:pt>
                <c:pt idx="9822">
                  <c:v>0.11341435185185185</c:v>
                </c:pt>
                <c:pt idx="9823">
                  <c:v>0.11342592592592593</c:v>
                </c:pt>
                <c:pt idx="9824">
                  <c:v>0.11343750000000001</c:v>
                </c:pt>
                <c:pt idx="9825">
                  <c:v>0.11344907407407408</c:v>
                </c:pt>
                <c:pt idx="9826">
                  <c:v>0.11346064814814816</c:v>
                </c:pt>
                <c:pt idx="9827">
                  <c:v>0.11347222222222221</c:v>
                </c:pt>
                <c:pt idx="9828">
                  <c:v>0.11348379629629629</c:v>
                </c:pt>
                <c:pt idx="9829">
                  <c:v>0.11349537037037037</c:v>
                </c:pt>
                <c:pt idx="9830">
                  <c:v>0.11350694444444444</c:v>
                </c:pt>
                <c:pt idx="9831">
                  <c:v>0.11351851851851852</c:v>
                </c:pt>
                <c:pt idx="9832">
                  <c:v>0.1135300925925926</c:v>
                </c:pt>
                <c:pt idx="9833">
                  <c:v>0.11354166666666667</c:v>
                </c:pt>
                <c:pt idx="9834">
                  <c:v>0.11355324074074075</c:v>
                </c:pt>
                <c:pt idx="9835">
                  <c:v>0.1135648148148148</c:v>
                </c:pt>
                <c:pt idx="9836">
                  <c:v>0.11357638888888888</c:v>
                </c:pt>
                <c:pt idx="9837">
                  <c:v>0.11358796296296296</c:v>
                </c:pt>
                <c:pt idx="9838">
                  <c:v>0.11359953703703703</c:v>
                </c:pt>
                <c:pt idx="9839">
                  <c:v>0.11361111111111111</c:v>
                </c:pt>
                <c:pt idx="9840">
                  <c:v>0.11362268518518519</c:v>
                </c:pt>
                <c:pt idx="9841">
                  <c:v>0.11363425925925925</c:v>
                </c:pt>
                <c:pt idx="9842">
                  <c:v>0.11364583333333333</c:v>
                </c:pt>
                <c:pt idx="9843">
                  <c:v>0.11365740740740742</c:v>
                </c:pt>
                <c:pt idx="9844">
                  <c:v>0.11366898148148148</c:v>
                </c:pt>
                <c:pt idx="9845">
                  <c:v>0.11368055555555556</c:v>
                </c:pt>
                <c:pt idx="9846">
                  <c:v>0.11369212962962964</c:v>
                </c:pt>
                <c:pt idx="9847">
                  <c:v>0.11370370370370371</c:v>
                </c:pt>
                <c:pt idx="9848">
                  <c:v>0.11371527777777778</c:v>
                </c:pt>
                <c:pt idx="9849">
                  <c:v>0.11372685185185184</c:v>
                </c:pt>
                <c:pt idx="9850">
                  <c:v>0.11373842592592592</c:v>
                </c:pt>
                <c:pt idx="9851">
                  <c:v>0.11375</c:v>
                </c:pt>
                <c:pt idx="9852">
                  <c:v>0.11376157407407407</c:v>
                </c:pt>
                <c:pt idx="9853">
                  <c:v>0.11377314814814815</c:v>
                </c:pt>
                <c:pt idx="9854">
                  <c:v>0.11378472222222223</c:v>
                </c:pt>
                <c:pt idx="9855">
                  <c:v>0.1137962962962963</c:v>
                </c:pt>
                <c:pt idx="9856">
                  <c:v>0.11380787037037036</c:v>
                </c:pt>
                <c:pt idx="9857">
                  <c:v>0.11381944444444443</c:v>
                </c:pt>
                <c:pt idx="9858">
                  <c:v>0.11383101851851851</c:v>
                </c:pt>
                <c:pt idx="9859">
                  <c:v>0.11384259259259259</c:v>
                </c:pt>
                <c:pt idx="9860">
                  <c:v>0.11385416666666666</c:v>
                </c:pt>
                <c:pt idx="9861">
                  <c:v>0.11386574074074074</c:v>
                </c:pt>
                <c:pt idx="9862">
                  <c:v>0.11387731481481482</c:v>
                </c:pt>
                <c:pt idx="9863">
                  <c:v>0.11388888888888889</c:v>
                </c:pt>
                <c:pt idx="9864">
                  <c:v>0.11390046296296297</c:v>
                </c:pt>
                <c:pt idx="9865">
                  <c:v>0.11391203703703705</c:v>
                </c:pt>
                <c:pt idx="9866">
                  <c:v>0.11392361111111111</c:v>
                </c:pt>
                <c:pt idx="9867">
                  <c:v>0.11393518518518519</c:v>
                </c:pt>
                <c:pt idx="9868">
                  <c:v>0.11394675925925928</c:v>
                </c:pt>
                <c:pt idx="9869">
                  <c:v>0.11395833333333333</c:v>
                </c:pt>
                <c:pt idx="9870">
                  <c:v>0.11396990740740741</c:v>
                </c:pt>
                <c:pt idx="9871">
                  <c:v>0.11398148148148148</c:v>
                </c:pt>
                <c:pt idx="9872">
                  <c:v>0.11399305555555556</c:v>
                </c:pt>
                <c:pt idx="9873">
                  <c:v>0.11400462962962964</c:v>
                </c:pt>
                <c:pt idx="9874">
                  <c:v>0.1140162037037037</c:v>
                </c:pt>
                <c:pt idx="9875">
                  <c:v>0.11402777777777778</c:v>
                </c:pt>
                <c:pt idx="9876">
                  <c:v>0.11403935185185186</c:v>
                </c:pt>
                <c:pt idx="9877">
                  <c:v>0.11405092592592592</c:v>
                </c:pt>
                <c:pt idx="9878">
                  <c:v>0.1140625</c:v>
                </c:pt>
                <c:pt idx="9879">
                  <c:v>0.11407407407407406</c:v>
                </c:pt>
                <c:pt idx="9880">
                  <c:v>0.11408564814814814</c:v>
                </c:pt>
                <c:pt idx="9881">
                  <c:v>0.11409722222222222</c:v>
                </c:pt>
                <c:pt idx="9882">
                  <c:v>0.11410879629629629</c:v>
                </c:pt>
                <c:pt idx="9883">
                  <c:v>0.11412037037037037</c:v>
                </c:pt>
                <c:pt idx="9884">
                  <c:v>0.11413194444444445</c:v>
                </c:pt>
                <c:pt idx="9885">
                  <c:v>0.11414351851851852</c:v>
                </c:pt>
                <c:pt idx="9886">
                  <c:v>0.1141550925925926</c:v>
                </c:pt>
                <c:pt idx="9887">
                  <c:v>0.11416666666666668</c:v>
                </c:pt>
                <c:pt idx="9888">
                  <c:v>0.11417824074074073</c:v>
                </c:pt>
                <c:pt idx="9889">
                  <c:v>0.11418981481481481</c:v>
                </c:pt>
                <c:pt idx="9890">
                  <c:v>0.11420138888888888</c:v>
                </c:pt>
                <c:pt idx="9891">
                  <c:v>0.11421296296296296</c:v>
                </c:pt>
                <c:pt idx="9892">
                  <c:v>0.11422453703703704</c:v>
                </c:pt>
                <c:pt idx="9893">
                  <c:v>0.11423611111111111</c:v>
                </c:pt>
                <c:pt idx="9894">
                  <c:v>0.11424768518518519</c:v>
                </c:pt>
                <c:pt idx="9895">
                  <c:v>0.11425925925925927</c:v>
                </c:pt>
                <c:pt idx="9896">
                  <c:v>0.11427083333333332</c:v>
                </c:pt>
                <c:pt idx="9897">
                  <c:v>0.11428240740740742</c:v>
                </c:pt>
                <c:pt idx="9898">
                  <c:v>0.11429398148148147</c:v>
                </c:pt>
                <c:pt idx="9899">
                  <c:v>0.11430555555555555</c:v>
                </c:pt>
                <c:pt idx="9900">
                  <c:v>0.11431712962962963</c:v>
                </c:pt>
                <c:pt idx="9901">
                  <c:v>0.1143287037037037</c:v>
                </c:pt>
                <c:pt idx="9902">
                  <c:v>0.11434027777777778</c:v>
                </c:pt>
                <c:pt idx="9903">
                  <c:v>0.11435185185185186</c:v>
                </c:pt>
                <c:pt idx="9904">
                  <c:v>0.11436342592592592</c:v>
                </c:pt>
                <c:pt idx="9905">
                  <c:v>0.114375</c:v>
                </c:pt>
                <c:pt idx="9906">
                  <c:v>0.11438657407407408</c:v>
                </c:pt>
                <c:pt idx="9907">
                  <c:v>0.11439814814814815</c:v>
                </c:pt>
                <c:pt idx="9908">
                  <c:v>0.11440972222222223</c:v>
                </c:pt>
                <c:pt idx="9909">
                  <c:v>0.11442129629629628</c:v>
                </c:pt>
                <c:pt idx="9910">
                  <c:v>0.11443287037037037</c:v>
                </c:pt>
                <c:pt idx="9911">
                  <c:v>0.11444444444444445</c:v>
                </c:pt>
                <c:pt idx="9912">
                  <c:v>0.11445601851851851</c:v>
                </c:pt>
                <c:pt idx="9913">
                  <c:v>0.11446759259259259</c:v>
                </c:pt>
                <c:pt idx="9914">
                  <c:v>0.11447916666666667</c:v>
                </c:pt>
                <c:pt idx="9915">
                  <c:v>0.11449074074074074</c:v>
                </c:pt>
                <c:pt idx="9916">
                  <c:v>0.11450231481481482</c:v>
                </c:pt>
                <c:pt idx="9917">
                  <c:v>0.11451388888888887</c:v>
                </c:pt>
                <c:pt idx="9918">
                  <c:v>0.11452546296296295</c:v>
                </c:pt>
                <c:pt idx="9919">
                  <c:v>0.11453703703703703</c:v>
                </c:pt>
                <c:pt idx="9920">
                  <c:v>0.1145486111111111</c:v>
                </c:pt>
                <c:pt idx="9921">
                  <c:v>0.11456018518518518</c:v>
                </c:pt>
                <c:pt idx="9922">
                  <c:v>0.11457175925925926</c:v>
                </c:pt>
                <c:pt idx="9923">
                  <c:v>0.11458333333333333</c:v>
                </c:pt>
                <c:pt idx="9924">
                  <c:v>0.11459490740740741</c:v>
                </c:pt>
                <c:pt idx="9925">
                  <c:v>0.11460648148148149</c:v>
                </c:pt>
                <c:pt idx="9926">
                  <c:v>0.11461805555555556</c:v>
                </c:pt>
                <c:pt idx="9927">
                  <c:v>0.11462962962962964</c:v>
                </c:pt>
                <c:pt idx="9928">
                  <c:v>0.11464120370370372</c:v>
                </c:pt>
                <c:pt idx="9929">
                  <c:v>0.11465277777777778</c:v>
                </c:pt>
                <c:pt idx="9930">
                  <c:v>0.11466435185185185</c:v>
                </c:pt>
                <c:pt idx="9931">
                  <c:v>0.11467592592592592</c:v>
                </c:pt>
                <c:pt idx="9932">
                  <c:v>0.1146875</c:v>
                </c:pt>
                <c:pt idx="9933">
                  <c:v>0.11469907407407408</c:v>
                </c:pt>
                <c:pt idx="9934">
                  <c:v>0.11471064814814814</c:v>
                </c:pt>
                <c:pt idx="9935">
                  <c:v>0.11472222222222223</c:v>
                </c:pt>
                <c:pt idx="9936">
                  <c:v>0.11473379629629631</c:v>
                </c:pt>
                <c:pt idx="9937">
                  <c:v>0.11474537037037037</c:v>
                </c:pt>
                <c:pt idx="9938">
                  <c:v>0.11475694444444444</c:v>
                </c:pt>
                <c:pt idx="9939">
                  <c:v>0.11476851851851851</c:v>
                </c:pt>
                <c:pt idx="9940">
                  <c:v>0.11478009259259259</c:v>
                </c:pt>
                <c:pt idx="9941">
                  <c:v>0.11479166666666667</c:v>
                </c:pt>
                <c:pt idx="9942">
                  <c:v>0.11480324074074073</c:v>
                </c:pt>
                <c:pt idx="9943">
                  <c:v>0.11481481481481481</c:v>
                </c:pt>
                <c:pt idx="9944">
                  <c:v>0.11482638888888889</c:v>
                </c:pt>
                <c:pt idx="9945">
                  <c:v>0.11483796296296296</c:v>
                </c:pt>
                <c:pt idx="9946">
                  <c:v>0.11484953703703704</c:v>
                </c:pt>
                <c:pt idx="9947">
                  <c:v>0.11486111111111112</c:v>
                </c:pt>
                <c:pt idx="9948">
                  <c:v>0.11487268518518519</c:v>
                </c:pt>
                <c:pt idx="9949">
                  <c:v>0.11488425925925926</c:v>
                </c:pt>
                <c:pt idx="9950">
                  <c:v>0.11489583333333335</c:v>
                </c:pt>
                <c:pt idx="9951">
                  <c:v>0.1149074074074074</c:v>
                </c:pt>
                <c:pt idx="9952">
                  <c:v>0.11491898148148148</c:v>
                </c:pt>
                <c:pt idx="9953">
                  <c:v>0.11493055555555555</c:v>
                </c:pt>
                <c:pt idx="9954">
                  <c:v>0.11494212962962963</c:v>
                </c:pt>
                <c:pt idx="9955">
                  <c:v>0.11495370370370371</c:v>
                </c:pt>
                <c:pt idx="9956">
                  <c:v>0.11496527777777778</c:v>
                </c:pt>
                <c:pt idx="9957">
                  <c:v>0.11497685185185186</c:v>
                </c:pt>
                <c:pt idx="9958">
                  <c:v>0.11498842592592594</c:v>
                </c:pt>
                <c:pt idx="9959">
                  <c:v>0.11499999999999999</c:v>
                </c:pt>
                <c:pt idx="9960">
                  <c:v>0.11501157407407407</c:v>
                </c:pt>
                <c:pt idx="9961">
                  <c:v>0.11502314814814814</c:v>
                </c:pt>
                <c:pt idx="9962">
                  <c:v>0.11503472222222222</c:v>
                </c:pt>
                <c:pt idx="9963">
                  <c:v>0.1150462962962963</c:v>
                </c:pt>
                <c:pt idx="9964">
                  <c:v>0.11505787037037037</c:v>
                </c:pt>
                <c:pt idx="9965">
                  <c:v>0.11506944444444445</c:v>
                </c:pt>
                <c:pt idx="9966">
                  <c:v>0.11508101851851853</c:v>
                </c:pt>
                <c:pt idx="9967">
                  <c:v>0.11509259259259259</c:v>
                </c:pt>
                <c:pt idx="9968">
                  <c:v>0.11510416666666667</c:v>
                </c:pt>
                <c:pt idx="9969">
                  <c:v>0.11511574074074075</c:v>
                </c:pt>
                <c:pt idx="9970">
                  <c:v>0.11512731481481481</c:v>
                </c:pt>
                <c:pt idx="9971">
                  <c:v>0.11513888888888889</c:v>
                </c:pt>
                <c:pt idx="9972">
                  <c:v>0.11515046296296295</c:v>
                </c:pt>
                <c:pt idx="9973">
                  <c:v>0.11516203703703703</c:v>
                </c:pt>
                <c:pt idx="9974">
                  <c:v>0.11517361111111112</c:v>
                </c:pt>
                <c:pt idx="9975">
                  <c:v>0.11518518518518518</c:v>
                </c:pt>
                <c:pt idx="9976">
                  <c:v>0.11519675925925926</c:v>
                </c:pt>
                <c:pt idx="9977">
                  <c:v>0.11520833333333334</c:v>
                </c:pt>
                <c:pt idx="9978">
                  <c:v>0.1152199074074074</c:v>
                </c:pt>
                <c:pt idx="9979">
                  <c:v>0.11523148148148148</c:v>
                </c:pt>
                <c:pt idx="9980">
                  <c:v>0.11524305555555554</c:v>
                </c:pt>
                <c:pt idx="9981">
                  <c:v>0.11525462962962962</c:v>
                </c:pt>
                <c:pt idx="9982">
                  <c:v>0.1152662037037037</c:v>
                </c:pt>
                <c:pt idx="9983">
                  <c:v>0.11527777777777777</c:v>
                </c:pt>
                <c:pt idx="9984">
                  <c:v>0.11528935185185185</c:v>
                </c:pt>
                <c:pt idx="9985">
                  <c:v>0.11530092592592593</c:v>
                </c:pt>
                <c:pt idx="9986">
                  <c:v>0.1153125</c:v>
                </c:pt>
                <c:pt idx="9987">
                  <c:v>0.11532407407407408</c:v>
                </c:pt>
                <c:pt idx="9988">
                  <c:v>0.11533564814814816</c:v>
                </c:pt>
                <c:pt idx="9989">
                  <c:v>0.11534722222222223</c:v>
                </c:pt>
                <c:pt idx="9990">
                  <c:v>0.11535879629629631</c:v>
                </c:pt>
                <c:pt idx="9991">
                  <c:v>0.11537037037037036</c:v>
                </c:pt>
                <c:pt idx="9992">
                  <c:v>0.11538194444444444</c:v>
                </c:pt>
                <c:pt idx="9993">
                  <c:v>0.11539351851851852</c:v>
                </c:pt>
                <c:pt idx="9994">
                  <c:v>0.11540509259259259</c:v>
                </c:pt>
                <c:pt idx="9995">
                  <c:v>0.11541666666666667</c:v>
                </c:pt>
                <c:pt idx="9996">
                  <c:v>0.11542824074074075</c:v>
                </c:pt>
                <c:pt idx="9997">
                  <c:v>0.11543981481481481</c:v>
                </c:pt>
                <c:pt idx="9998">
                  <c:v>0.1154513888888889</c:v>
                </c:pt>
                <c:pt idx="9999">
                  <c:v>0.11546296296296295</c:v>
                </c:pt>
                <c:pt idx="10000">
                  <c:v>0.11547453703703703</c:v>
                </c:pt>
                <c:pt idx="10001">
                  <c:v>0.11548611111111111</c:v>
                </c:pt>
                <c:pt idx="10002">
                  <c:v>0.11549768518518518</c:v>
                </c:pt>
                <c:pt idx="10003">
                  <c:v>0.11550925925925926</c:v>
                </c:pt>
                <c:pt idx="10004">
                  <c:v>0.11552083333333334</c:v>
                </c:pt>
                <c:pt idx="10005">
                  <c:v>0.1155324074074074</c:v>
                </c:pt>
                <c:pt idx="10006">
                  <c:v>0.11554398148148148</c:v>
                </c:pt>
                <c:pt idx="10007">
                  <c:v>0.11555555555555556</c:v>
                </c:pt>
                <c:pt idx="10008">
                  <c:v>0.11556712962962963</c:v>
                </c:pt>
                <c:pt idx="10009">
                  <c:v>0.11557870370370371</c:v>
                </c:pt>
                <c:pt idx="10010">
                  <c:v>0.11559027777777779</c:v>
                </c:pt>
                <c:pt idx="10011">
                  <c:v>0.11560185185185186</c:v>
                </c:pt>
                <c:pt idx="10012">
                  <c:v>0.11561342592592593</c:v>
                </c:pt>
                <c:pt idx="10013">
                  <c:v>0.11562499999999999</c:v>
                </c:pt>
                <c:pt idx="10014">
                  <c:v>0.11563657407407407</c:v>
                </c:pt>
                <c:pt idx="10015">
                  <c:v>0.11564814814814815</c:v>
                </c:pt>
                <c:pt idx="10016">
                  <c:v>0.11565972222222222</c:v>
                </c:pt>
                <c:pt idx="10017">
                  <c:v>0.1156712962962963</c:v>
                </c:pt>
                <c:pt idx="10018">
                  <c:v>0.11568287037037038</c:v>
                </c:pt>
                <c:pt idx="10019">
                  <c:v>0.11569444444444445</c:v>
                </c:pt>
                <c:pt idx="10020">
                  <c:v>0.11570601851851851</c:v>
                </c:pt>
                <c:pt idx="10021">
                  <c:v>0.11571759259259258</c:v>
                </c:pt>
                <c:pt idx="10022">
                  <c:v>0.11572916666666666</c:v>
                </c:pt>
                <c:pt idx="10023">
                  <c:v>0.11574074074074074</c:v>
                </c:pt>
                <c:pt idx="10024">
                  <c:v>0.11575231481481481</c:v>
                </c:pt>
                <c:pt idx="10025">
                  <c:v>0.11576388888888889</c:v>
                </c:pt>
                <c:pt idx="10026">
                  <c:v>0.11577546296296297</c:v>
                </c:pt>
                <c:pt idx="10027">
                  <c:v>0.11578703703703704</c:v>
                </c:pt>
                <c:pt idx="10028">
                  <c:v>0.11579861111111112</c:v>
                </c:pt>
                <c:pt idx="10029">
                  <c:v>0.1158101851851852</c:v>
                </c:pt>
                <c:pt idx="10030">
                  <c:v>0.11582175925925926</c:v>
                </c:pt>
                <c:pt idx="10031">
                  <c:v>0.11583333333333333</c:v>
                </c:pt>
                <c:pt idx="10032">
                  <c:v>0.11584490740740742</c:v>
                </c:pt>
                <c:pt idx="10033">
                  <c:v>0.11585648148148148</c:v>
                </c:pt>
                <c:pt idx="10034">
                  <c:v>0.11585648148148148</c:v>
                </c:pt>
                <c:pt idx="10035">
                  <c:v>0.11586805555555556</c:v>
                </c:pt>
                <c:pt idx="10036">
                  <c:v>0.11587962962962962</c:v>
                </c:pt>
                <c:pt idx="10037">
                  <c:v>0.1158912037037037</c:v>
                </c:pt>
                <c:pt idx="10038">
                  <c:v>0.11590277777777779</c:v>
                </c:pt>
                <c:pt idx="10039">
                  <c:v>0.11591435185185185</c:v>
                </c:pt>
                <c:pt idx="10040">
                  <c:v>0.11592592592592592</c:v>
                </c:pt>
                <c:pt idx="10041">
                  <c:v>0.11593750000000001</c:v>
                </c:pt>
                <c:pt idx="10042">
                  <c:v>0.11594907407407407</c:v>
                </c:pt>
                <c:pt idx="10043">
                  <c:v>0.11596064814814815</c:v>
                </c:pt>
                <c:pt idx="10044">
                  <c:v>0.11597222222222221</c:v>
                </c:pt>
                <c:pt idx="10045">
                  <c:v>0.11598379629629629</c:v>
                </c:pt>
                <c:pt idx="10046">
                  <c:v>0.11599537037037037</c:v>
                </c:pt>
                <c:pt idx="10047">
                  <c:v>0.11600694444444444</c:v>
                </c:pt>
                <c:pt idx="10048">
                  <c:v>0.11601851851851852</c:v>
                </c:pt>
                <c:pt idx="10049">
                  <c:v>0.1160300925925926</c:v>
                </c:pt>
                <c:pt idx="10050">
                  <c:v>0.11604166666666667</c:v>
                </c:pt>
                <c:pt idx="10051">
                  <c:v>0.11605324074074075</c:v>
                </c:pt>
                <c:pt idx="10052">
                  <c:v>0.11606481481481483</c:v>
                </c:pt>
                <c:pt idx="10053">
                  <c:v>0.11607638888888888</c:v>
                </c:pt>
                <c:pt idx="10054">
                  <c:v>0.11608796296296296</c:v>
                </c:pt>
                <c:pt idx="10055">
                  <c:v>0.11609953703703703</c:v>
                </c:pt>
                <c:pt idx="10056">
                  <c:v>0.11611111111111111</c:v>
                </c:pt>
                <c:pt idx="10057">
                  <c:v>0.11612268518518519</c:v>
                </c:pt>
                <c:pt idx="10058">
                  <c:v>0.11613425925925926</c:v>
                </c:pt>
                <c:pt idx="10059">
                  <c:v>0.11614583333333334</c:v>
                </c:pt>
                <c:pt idx="10060">
                  <c:v>0.11615740740740742</c:v>
                </c:pt>
                <c:pt idx="10061">
                  <c:v>0.11616898148148147</c:v>
                </c:pt>
                <c:pt idx="10062">
                  <c:v>0.11618055555555555</c:v>
                </c:pt>
                <c:pt idx="10063">
                  <c:v>0.11619212962962962</c:v>
                </c:pt>
                <c:pt idx="10064">
                  <c:v>0.1162037037037037</c:v>
                </c:pt>
                <c:pt idx="10065">
                  <c:v>0.11621527777777778</c:v>
                </c:pt>
                <c:pt idx="10066">
                  <c:v>0.11622685185185185</c:v>
                </c:pt>
                <c:pt idx="10067">
                  <c:v>0.11623842592592593</c:v>
                </c:pt>
                <c:pt idx="10068">
                  <c:v>0.11625000000000001</c:v>
                </c:pt>
                <c:pt idx="10069">
                  <c:v>0.11626157407407407</c:v>
                </c:pt>
                <c:pt idx="10070">
                  <c:v>0.11627314814814815</c:v>
                </c:pt>
                <c:pt idx="10071">
                  <c:v>0.11628472222222223</c:v>
                </c:pt>
                <c:pt idx="10072">
                  <c:v>0.1162962962962963</c:v>
                </c:pt>
                <c:pt idx="10073">
                  <c:v>0.11630787037037038</c:v>
                </c:pt>
                <c:pt idx="10074">
                  <c:v>0.11631944444444443</c:v>
                </c:pt>
                <c:pt idx="10075">
                  <c:v>0.11633101851851851</c:v>
                </c:pt>
                <c:pt idx="10076">
                  <c:v>0.11634259259259259</c:v>
                </c:pt>
                <c:pt idx="10077">
                  <c:v>0.11635416666666666</c:v>
                </c:pt>
                <c:pt idx="10078">
                  <c:v>0.11636574074074074</c:v>
                </c:pt>
                <c:pt idx="10079">
                  <c:v>0.11637731481481482</c:v>
                </c:pt>
                <c:pt idx="10080">
                  <c:v>0.11638888888888889</c:v>
                </c:pt>
                <c:pt idx="10081">
                  <c:v>0.11640046296296297</c:v>
                </c:pt>
                <c:pt idx="10082">
                  <c:v>0.11641203703703702</c:v>
                </c:pt>
                <c:pt idx="10083">
                  <c:v>0.1164236111111111</c:v>
                </c:pt>
                <c:pt idx="10084">
                  <c:v>0.11643518518518518</c:v>
                </c:pt>
                <c:pt idx="10085">
                  <c:v>0.11644675925925925</c:v>
                </c:pt>
                <c:pt idx="10086">
                  <c:v>0.11645833333333333</c:v>
                </c:pt>
                <c:pt idx="10087">
                  <c:v>0.11646990740740741</c:v>
                </c:pt>
                <c:pt idx="10088">
                  <c:v>0.11648148148148148</c:v>
                </c:pt>
                <c:pt idx="10089">
                  <c:v>0.11649305555555556</c:v>
                </c:pt>
                <c:pt idx="10090">
                  <c:v>0.11650462962962964</c:v>
                </c:pt>
                <c:pt idx="10091">
                  <c:v>0.11651620370370371</c:v>
                </c:pt>
                <c:pt idx="10092">
                  <c:v>0.11652777777777779</c:v>
                </c:pt>
                <c:pt idx="10093">
                  <c:v>0.11653935185185187</c:v>
                </c:pt>
                <c:pt idx="10094">
                  <c:v>0.11655092592592593</c:v>
                </c:pt>
                <c:pt idx="10095">
                  <c:v>0.1165625</c:v>
                </c:pt>
                <c:pt idx="10096">
                  <c:v>0.11657407407407407</c:v>
                </c:pt>
                <c:pt idx="10097">
                  <c:v>0.11658564814814815</c:v>
                </c:pt>
                <c:pt idx="10098">
                  <c:v>0.11659722222222223</c:v>
                </c:pt>
                <c:pt idx="10099">
                  <c:v>0.11660879629629629</c:v>
                </c:pt>
                <c:pt idx="10100">
                  <c:v>0.11662037037037037</c:v>
                </c:pt>
                <c:pt idx="10101">
                  <c:v>0.11663194444444445</c:v>
                </c:pt>
                <c:pt idx="10102">
                  <c:v>0.11664351851851852</c:v>
                </c:pt>
                <c:pt idx="10103">
                  <c:v>0.11665509259259259</c:v>
                </c:pt>
                <c:pt idx="10104">
                  <c:v>0.11666666666666665</c:v>
                </c:pt>
                <c:pt idx="10105">
                  <c:v>0.11667824074074074</c:v>
                </c:pt>
                <c:pt idx="10106">
                  <c:v>0.11668981481481482</c:v>
                </c:pt>
                <c:pt idx="10107">
                  <c:v>0.11670138888888888</c:v>
                </c:pt>
                <c:pt idx="10108">
                  <c:v>0.11671296296296296</c:v>
                </c:pt>
                <c:pt idx="10109">
                  <c:v>0.11672453703703704</c:v>
                </c:pt>
                <c:pt idx="10110">
                  <c:v>0.11673611111111111</c:v>
                </c:pt>
                <c:pt idx="10111">
                  <c:v>0.11674768518518519</c:v>
                </c:pt>
                <c:pt idx="10112">
                  <c:v>0.11675925925925927</c:v>
                </c:pt>
                <c:pt idx="10113">
                  <c:v>0.11677083333333334</c:v>
                </c:pt>
                <c:pt idx="10114">
                  <c:v>0.1167824074074074</c:v>
                </c:pt>
                <c:pt idx="10115">
                  <c:v>0.11679398148148147</c:v>
                </c:pt>
                <c:pt idx="10116">
                  <c:v>0.11680555555555555</c:v>
                </c:pt>
                <c:pt idx="10117">
                  <c:v>0.11681712962962963</c:v>
                </c:pt>
                <c:pt idx="10118">
                  <c:v>0.1168287037037037</c:v>
                </c:pt>
                <c:pt idx="10119">
                  <c:v>0.11684027777777778</c:v>
                </c:pt>
                <c:pt idx="10120">
                  <c:v>0.11685185185185186</c:v>
                </c:pt>
                <c:pt idx="10121">
                  <c:v>0.11686342592592593</c:v>
                </c:pt>
                <c:pt idx="10122">
                  <c:v>0.11687499999999999</c:v>
                </c:pt>
                <c:pt idx="10123">
                  <c:v>0.11688657407407409</c:v>
                </c:pt>
                <c:pt idx="10124">
                  <c:v>0.11689814814814814</c:v>
                </c:pt>
                <c:pt idx="10125">
                  <c:v>0.11690972222222222</c:v>
                </c:pt>
                <c:pt idx="10126">
                  <c:v>0.11692129629629629</c:v>
                </c:pt>
                <c:pt idx="10127">
                  <c:v>0.11693287037037037</c:v>
                </c:pt>
                <c:pt idx="10128">
                  <c:v>0.11694444444444445</c:v>
                </c:pt>
                <c:pt idx="10129">
                  <c:v>0.11695601851851851</c:v>
                </c:pt>
                <c:pt idx="10130">
                  <c:v>0.1169675925925926</c:v>
                </c:pt>
                <c:pt idx="10131">
                  <c:v>0.11697916666666668</c:v>
                </c:pt>
                <c:pt idx="10132">
                  <c:v>0.11699074074074074</c:v>
                </c:pt>
                <c:pt idx="10133">
                  <c:v>0.11700231481481482</c:v>
                </c:pt>
                <c:pt idx="10134">
                  <c:v>0.1170138888888889</c:v>
                </c:pt>
                <c:pt idx="10135">
                  <c:v>0.11702546296296296</c:v>
                </c:pt>
                <c:pt idx="10136">
                  <c:v>0.11703703703703704</c:v>
                </c:pt>
                <c:pt idx="10137">
                  <c:v>0.1170486111111111</c:v>
                </c:pt>
                <c:pt idx="10138">
                  <c:v>0.11706018518518518</c:v>
                </c:pt>
                <c:pt idx="10139">
                  <c:v>0.11707175925925926</c:v>
                </c:pt>
                <c:pt idx="10140">
                  <c:v>0.11708333333333333</c:v>
                </c:pt>
                <c:pt idx="10141">
                  <c:v>0.11709490740740741</c:v>
                </c:pt>
                <c:pt idx="10142">
                  <c:v>0.11710648148148149</c:v>
                </c:pt>
                <c:pt idx="10143">
                  <c:v>0.11711805555555554</c:v>
                </c:pt>
                <c:pt idx="10144">
                  <c:v>0.11712962962962963</c:v>
                </c:pt>
                <c:pt idx="10145">
                  <c:v>0.11714120370370369</c:v>
                </c:pt>
                <c:pt idx="10146">
                  <c:v>0.11715277777777777</c:v>
                </c:pt>
                <c:pt idx="10147">
                  <c:v>0.11716435185185185</c:v>
                </c:pt>
                <c:pt idx="10148">
                  <c:v>0.11717592592592592</c:v>
                </c:pt>
                <c:pt idx="10149">
                  <c:v>0.1171875</c:v>
                </c:pt>
                <c:pt idx="10150">
                  <c:v>0.11719907407407408</c:v>
                </c:pt>
                <c:pt idx="10151">
                  <c:v>0.11721064814814815</c:v>
                </c:pt>
                <c:pt idx="10152">
                  <c:v>0.11722222222222223</c:v>
                </c:pt>
                <c:pt idx="10153">
                  <c:v>0.11723379629629631</c:v>
                </c:pt>
                <c:pt idx="10154">
                  <c:v>0.11724537037037037</c:v>
                </c:pt>
                <c:pt idx="10155">
                  <c:v>0.11725694444444446</c:v>
                </c:pt>
                <c:pt idx="10156">
                  <c:v>0.11726851851851851</c:v>
                </c:pt>
                <c:pt idx="10157">
                  <c:v>0.11728009259259259</c:v>
                </c:pt>
                <c:pt idx="10158">
                  <c:v>0.11729166666666667</c:v>
                </c:pt>
                <c:pt idx="10159">
                  <c:v>0.11730324074074074</c:v>
                </c:pt>
                <c:pt idx="10160">
                  <c:v>0.11731481481481482</c:v>
                </c:pt>
                <c:pt idx="10161">
                  <c:v>0.1173263888888889</c:v>
                </c:pt>
                <c:pt idx="10162">
                  <c:v>0.11733796296296296</c:v>
                </c:pt>
                <c:pt idx="10163">
                  <c:v>0.11734953703703704</c:v>
                </c:pt>
                <c:pt idx="10164">
                  <c:v>0.1173611111111111</c:v>
                </c:pt>
                <c:pt idx="10165">
                  <c:v>0.11737268518518518</c:v>
                </c:pt>
                <c:pt idx="10166">
                  <c:v>0.11738425925925926</c:v>
                </c:pt>
                <c:pt idx="10167">
                  <c:v>0.11739583333333332</c:v>
                </c:pt>
                <c:pt idx="10168">
                  <c:v>0.1174074074074074</c:v>
                </c:pt>
                <c:pt idx="10169">
                  <c:v>0.11741898148148149</c:v>
                </c:pt>
                <c:pt idx="10170">
                  <c:v>0.11743055555555555</c:v>
                </c:pt>
                <c:pt idx="10171">
                  <c:v>0.11744212962962963</c:v>
                </c:pt>
                <c:pt idx="10172">
                  <c:v>0.11745370370370371</c:v>
                </c:pt>
                <c:pt idx="10173">
                  <c:v>0.11746527777777778</c:v>
                </c:pt>
                <c:pt idx="10174">
                  <c:v>0.11747685185185186</c:v>
                </c:pt>
                <c:pt idx="10175">
                  <c:v>0.11748842592592591</c:v>
                </c:pt>
                <c:pt idx="10176">
                  <c:v>0.11750000000000001</c:v>
                </c:pt>
                <c:pt idx="10177">
                  <c:v>0.11751157407407407</c:v>
                </c:pt>
                <c:pt idx="10178">
                  <c:v>0.11752314814814814</c:v>
                </c:pt>
                <c:pt idx="10179">
                  <c:v>0.11753472222222222</c:v>
                </c:pt>
                <c:pt idx="10180">
                  <c:v>0.1175462962962963</c:v>
                </c:pt>
                <c:pt idx="10181">
                  <c:v>0.11755787037037037</c:v>
                </c:pt>
                <c:pt idx="10182">
                  <c:v>0.11756944444444445</c:v>
                </c:pt>
                <c:pt idx="10183">
                  <c:v>0.11758101851851853</c:v>
                </c:pt>
                <c:pt idx="10184">
                  <c:v>0.1175925925925926</c:v>
                </c:pt>
                <c:pt idx="10185">
                  <c:v>0.11760416666666666</c:v>
                </c:pt>
                <c:pt idx="10186">
                  <c:v>0.11761574074074073</c:v>
                </c:pt>
                <c:pt idx="10187">
                  <c:v>0.11762731481481481</c:v>
                </c:pt>
                <c:pt idx="10188">
                  <c:v>0.11763888888888889</c:v>
                </c:pt>
                <c:pt idx="10189">
                  <c:v>0.11765046296296296</c:v>
                </c:pt>
                <c:pt idx="10190">
                  <c:v>0.11766203703703704</c:v>
                </c:pt>
                <c:pt idx="10191">
                  <c:v>0.11767361111111112</c:v>
                </c:pt>
                <c:pt idx="10192">
                  <c:v>0.11768518518518518</c:v>
                </c:pt>
                <c:pt idx="10193">
                  <c:v>0.11769675925925926</c:v>
                </c:pt>
                <c:pt idx="10194">
                  <c:v>0.11770833333333335</c:v>
                </c:pt>
                <c:pt idx="10195">
                  <c:v>0.11771990740740741</c:v>
                </c:pt>
                <c:pt idx="10196">
                  <c:v>0.11773148148148148</c:v>
                </c:pt>
                <c:pt idx="10197">
                  <c:v>0.11774305555555555</c:v>
                </c:pt>
                <c:pt idx="10198">
                  <c:v>0.11775462962962963</c:v>
                </c:pt>
                <c:pt idx="10199">
                  <c:v>0.11776620370370371</c:v>
                </c:pt>
                <c:pt idx="10200">
                  <c:v>0.11777777777777777</c:v>
                </c:pt>
                <c:pt idx="10201">
                  <c:v>0.11778935185185185</c:v>
                </c:pt>
                <c:pt idx="10202">
                  <c:v>0.11780092592592593</c:v>
                </c:pt>
                <c:pt idx="10203">
                  <c:v>0.1178125</c:v>
                </c:pt>
                <c:pt idx="10204">
                  <c:v>0.11782407407407407</c:v>
                </c:pt>
                <c:pt idx="10205">
                  <c:v>0.11783564814814813</c:v>
                </c:pt>
                <c:pt idx="10206">
                  <c:v>0.11784722222222221</c:v>
                </c:pt>
                <c:pt idx="10207">
                  <c:v>0.11785879629629629</c:v>
                </c:pt>
                <c:pt idx="10208">
                  <c:v>0.11787037037037036</c:v>
                </c:pt>
                <c:pt idx="10209">
                  <c:v>0.11788194444444444</c:v>
                </c:pt>
                <c:pt idx="10210">
                  <c:v>0.11789351851851852</c:v>
                </c:pt>
                <c:pt idx="10211">
                  <c:v>0.11790509259259259</c:v>
                </c:pt>
                <c:pt idx="10212">
                  <c:v>0.11791666666666667</c:v>
                </c:pt>
                <c:pt idx="10213">
                  <c:v>0.11792824074074075</c:v>
                </c:pt>
                <c:pt idx="10214">
                  <c:v>0.11793981481481482</c:v>
                </c:pt>
                <c:pt idx="10215">
                  <c:v>0.1179513888888889</c:v>
                </c:pt>
                <c:pt idx="10216">
                  <c:v>0.11796296296296298</c:v>
                </c:pt>
                <c:pt idx="10217">
                  <c:v>0.11797453703703703</c:v>
                </c:pt>
                <c:pt idx="10218">
                  <c:v>0.11798611111111111</c:v>
                </c:pt>
                <c:pt idx="10219">
                  <c:v>0.11799768518518518</c:v>
                </c:pt>
                <c:pt idx="10220">
                  <c:v>0.11800925925925926</c:v>
                </c:pt>
                <c:pt idx="10221">
                  <c:v>0.11802083333333334</c:v>
                </c:pt>
                <c:pt idx="10222">
                  <c:v>0.11803240740740741</c:v>
                </c:pt>
                <c:pt idx="10223">
                  <c:v>0.11804398148148149</c:v>
                </c:pt>
                <c:pt idx="10224">
                  <c:v>0.11805555555555557</c:v>
                </c:pt>
                <c:pt idx="10225">
                  <c:v>0.11806712962962962</c:v>
                </c:pt>
                <c:pt idx="10226">
                  <c:v>0.1180787037037037</c:v>
                </c:pt>
                <c:pt idx="10227">
                  <c:v>0.11809027777777777</c:v>
                </c:pt>
                <c:pt idx="10228">
                  <c:v>0.11810185185185185</c:v>
                </c:pt>
                <c:pt idx="10229">
                  <c:v>0.11811342592592593</c:v>
                </c:pt>
                <c:pt idx="10230">
                  <c:v>0.11812499999999999</c:v>
                </c:pt>
                <c:pt idx="10231">
                  <c:v>0.11813657407407407</c:v>
                </c:pt>
                <c:pt idx="10232">
                  <c:v>0.11814814814814815</c:v>
                </c:pt>
                <c:pt idx="10233">
                  <c:v>0.11815972222222222</c:v>
                </c:pt>
                <c:pt idx="10234">
                  <c:v>0.1181712962962963</c:v>
                </c:pt>
                <c:pt idx="10235">
                  <c:v>0.11818287037037038</c:v>
                </c:pt>
                <c:pt idx="10236">
                  <c:v>0.11819444444444445</c:v>
                </c:pt>
                <c:pt idx="10237">
                  <c:v>0.11820601851851853</c:v>
                </c:pt>
                <c:pt idx="10238">
                  <c:v>0.11821759259259258</c:v>
                </c:pt>
                <c:pt idx="10239">
                  <c:v>0.11822916666666666</c:v>
                </c:pt>
                <c:pt idx="10240">
                  <c:v>0.11824074074074074</c:v>
                </c:pt>
                <c:pt idx="10241">
                  <c:v>0.11825231481481481</c:v>
                </c:pt>
                <c:pt idx="10242">
                  <c:v>0.11826388888888889</c:v>
                </c:pt>
                <c:pt idx="10243">
                  <c:v>0.11827546296296297</c:v>
                </c:pt>
                <c:pt idx="10244">
                  <c:v>0.11828703703703704</c:v>
                </c:pt>
                <c:pt idx="10245">
                  <c:v>0.11829861111111112</c:v>
                </c:pt>
                <c:pt idx="10246">
                  <c:v>0.11831018518518517</c:v>
                </c:pt>
                <c:pt idx="10247">
                  <c:v>0.11832175925925925</c:v>
                </c:pt>
                <c:pt idx="10248">
                  <c:v>0.11833333333333333</c:v>
                </c:pt>
                <c:pt idx="10249">
                  <c:v>0.1183449074074074</c:v>
                </c:pt>
                <c:pt idx="10250">
                  <c:v>0.11835648148148148</c:v>
                </c:pt>
                <c:pt idx="10251">
                  <c:v>0.11836805555555556</c:v>
                </c:pt>
                <c:pt idx="10252">
                  <c:v>0.11837962962962963</c:v>
                </c:pt>
                <c:pt idx="10253">
                  <c:v>0.11839120370370371</c:v>
                </c:pt>
                <c:pt idx="10254">
                  <c:v>0.11840277777777779</c:v>
                </c:pt>
                <c:pt idx="10255">
                  <c:v>0.11841435185185185</c:v>
                </c:pt>
                <c:pt idx="10256">
                  <c:v>0.11842592592592593</c:v>
                </c:pt>
                <c:pt idx="10257">
                  <c:v>0.11843749999999999</c:v>
                </c:pt>
                <c:pt idx="10258">
                  <c:v>0.11844907407407408</c:v>
                </c:pt>
                <c:pt idx="10259">
                  <c:v>0.11846064814814815</c:v>
                </c:pt>
                <c:pt idx="10260">
                  <c:v>0.11847222222222221</c:v>
                </c:pt>
                <c:pt idx="10261">
                  <c:v>0.1184837962962963</c:v>
                </c:pt>
                <c:pt idx="10262">
                  <c:v>0.11849537037037038</c:v>
                </c:pt>
                <c:pt idx="10263">
                  <c:v>0.11850694444444444</c:v>
                </c:pt>
                <c:pt idx="10264">
                  <c:v>0.11851851851851852</c:v>
                </c:pt>
                <c:pt idx="10265">
                  <c:v>0.11853009259259258</c:v>
                </c:pt>
                <c:pt idx="10266">
                  <c:v>0.11854166666666667</c:v>
                </c:pt>
                <c:pt idx="10267">
                  <c:v>0.11855324074074074</c:v>
                </c:pt>
                <c:pt idx="10268">
                  <c:v>0.1185648148148148</c:v>
                </c:pt>
                <c:pt idx="10269">
                  <c:v>0.11857638888888888</c:v>
                </c:pt>
                <c:pt idx="10270">
                  <c:v>0.11858796296296296</c:v>
                </c:pt>
                <c:pt idx="10271">
                  <c:v>0.11859953703703703</c:v>
                </c:pt>
                <c:pt idx="10272">
                  <c:v>0.11861111111111111</c:v>
                </c:pt>
                <c:pt idx="10273">
                  <c:v>0.11862268518518519</c:v>
                </c:pt>
                <c:pt idx="10274">
                  <c:v>0.11863425925925926</c:v>
                </c:pt>
                <c:pt idx="10275">
                  <c:v>0.11864583333333334</c:v>
                </c:pt>
                <c:pt idx="10276">
                  <c:v>0.11865740740740742</c:v>
                </c:pt>
                <c:pt idx="10277">
                  <c:v>0.11866898148148149</c:v>
                </c:pt>
                <c:pt idx="10278">
                  <c:v>0.11868055555555555</c:v>
                </c:pt>
                <c:pt idx="10279">
                  <c:v>0.11869212962962962</c:v>
                </c:pt>
                <c:pt idx="10280">
                  <c:v>0.1187037037037037</c:v>
                </c:pt>
                <c:pt idx="10281">
                  <c:v>0.11871527777777778</c:v>
                </c:pt>
                <c:pt idx="10282">
                  <c:v>0.11872685185185185</c:v>
                </c:pt>
                <c:pt idx="10283">
                  <c:v>0.11873842592592593</c:v>
                </c:pt>
                <c:pt idx="10284">
                  <c:v>0.11875000000000001</c:v>
                </c:pt>
                <c:pt idx="10285">
                  <c:v>0.11876157407407407</c:v>
                </c:pt>
                <c:pt idx="10286">
                  <c:v>0.11877314814814814</c:v>
                </c:pt>
                <c:pt idx="10287">
                  <c:v>0.11878472222222221</c:v>
                </c:pt>
                <c:pt idx="10288">
                  <c:v>0.11879629629629629</c:v>
                </c:pt>
                <c:pt idx="10289">
                  <c:v>0.11880787037037037</c:v>
                </c:pt>
                <c:pt idx="10290">
                  <c:v>0.11881944444444444</c:v>
                </c:pt>
                <c:pt idx="10291">
                  <c:v>0.11883101851851852</c:v>
                </c:pt>
                <c:pt idx="10292">
                  <c:v>0.1188425925925926</c:v>
                </c:pt>
                <c:pt idx="10293">
                  <c:v>0.11885416666666666</c:v>
                </c:pt>
                <c:pt idx="10294">
                  <c:v>0.11886574074074074</c:v>
                </c:pt>
                <c:pt idx="10295">
                  <c:v>0.11887731481481482</c:v>
                </c:pt>
                <c:pt idx="10296">
                  <c:v>0.11888888888888889</c:v>
                </c:pt>
                <c:pt idx="10297">
                  <c:v>0.11890046296296297</c:v>
                </c:pt>
                <c:pt idx="10298">
                  <c:v>0.11891203703703705</c:v>
                </c:pt>
                <c:pt idx="10299">
                  <c:v>0.1189236111111111</c:v>
                </c:pt>
                <c:pt idx="10300">
                  <c:v>0.11893518518518519</c:v>
                </c:pt>
                <c:pt idx="10301">
                  <c:v>0.11894675925925925</c:v>
                </c:pt>
                <c:pt idx="10302">
                  <c:v>0.11895833333333333</c:v>
                </c:pt>
                <c:pt idx="10303">
                  <c:v>0.11896990740740741</c:v>
                </c:pt>
                <c:pt idx="10304">
                  <c:v>0.11898148148148148</c:v>
                </c:pt>
                <c:pt idx="10305">
                  <c:v>0.11899305555555556</c:v>
                </c:pt>
                <c:pt idx="10306">
                  <c:v>0.11900462962962964</c:v>
                </c:pt>
                <c:pt idx="10307">
                  <c:v>0.11901620370370369</c:v>
                </c:pt>
                <c:pt idx="10308">
                  <c:v>0.11902777777777777</c:v>
                </c:pt>
                <c:pt idx="10309">
                  <c:v>0.11903935185185184</c:v>
                </c:pt>
                <c:pt idx="10310">
                  <c:v>0.11905092592592592</c:v>
                </c:pt>
                <c:pt idx="10311">
                  <c:v>0.1190625</c:v>
                </c:pt>
                <c:pt idx="10312">
                  <c:v>0.11907407407407407</c:v>
                </c:pt>
                <c:pt idx="10313">
                  <c:v>0.11908564814814815</c:v>
                </c:pt>
                <c:pt idx="10314">
                  <c:v>0.11909722222222223</c:v>
                </c:pt>
                <c:pt idx="10315">
                  <c:v>0.1191087962962963</c:v>
                </c:pt>
                <c:pt idx="10316">
                  <c:v>0.11912037037037038</c:v>
                </c:pt>
                <c:pt idx="10317">
                  <c:v>0.11913194444444446</c:v>
                </c:pt>
                <c:pt idx="10318">
                  <c:v>0.11914351851851852</c:v>
                </c:pt>
                <c:pt idx="10319">
                  <c:v>0.1191550925925926</c:v>
                </c:pt>
                <c:pt idx="10320">
                  <c:v>0.11916666666666666</c:v>
                </c:pt>
                <c:pt idx="10321">
                  <c:v>0.11917824074074074</c:v>
                </c:pt>
                <c:pt idx="10322">
                  <c:v>0.11918981481481482</c:v>
                </c:pt>
                <c:pt idx="10323">
                  <c:v>0.11920138888888888</c:v>
                </c:pt>
                <c:pt idx="10324">
                  <c:v>0.11921296296296297</c:v>
                </c:pt>
                <c:pt idx="10325">
                  <c:v>0.11922453703703705</c:v>
                </c:pt>
                <c:pt idx="10326">
                  <c:v>0.11923611111111111</c:v>
                </c:pt>
                <c:pt idx="10327">
                  <c:v>0.11924768518518519</c:v>
                </c:pt>
                <c:pt idx="10328">
                  <c:v>0.11925925925925925</c:v>
                </c:pt>
                <c:pt idx="10329">
                  <c:v>0.11927083333333333</c:v>
                </c:pt>
                <c:pt idx="10330">
                  <c:v>0.11928240740740741</c:v>
                </c:pt>
                <c:pt idx="10331">
                  <c:v>0.11929398148148147</c:v>
                </c:pt>
                <c:pt idx="10332">
                  <c:v>0.11930555555555555</c:v>
                </c:pt>
                <c:pt idx="10333">
                  <c:v>0.11931712962962963</c:v>
                </c:pt>
                <c:pt idx="10334">
                  <c:v>0.1193287037037037</c:v>
                </c:pt>
                <c:pt idx="10335">
                  <c:v>0.11934027777777778</c:v>
                </c:pt>
                <c:pt idx="10336">
                  <c:v>0.11935185185185186</c:v>
                </c:pt>
                <c:pt idx="10337">
                  <c:v>0.11936342592592593</c:v>
                </c:pt>
                <c:pt idx="10338">
                  <c:v>0.11937500000000001</c:v>
                </c:pt>
                <c:pt idx="10339">
                  <c:v>0.11938657407407406</c:v>
                </c:pt>
                <c:pt idx="10340">
                  <c:v>0.11939814814814814</c:v>
                </c:pt>
                <c:pt idx="10341">
                  <c:v>0.11940972222222222</c:v>
                </c:pt>
                <c:pt idx="10342">
                  <c:v>0.11942129629629629</c:v>
                </c:pt>
                <c:pt idx="10343">
                  <c:v>0.11943287037037037</c:v>
                </c:pt>
                <c:pt idx="10344">
                  <c:v>0.11944444444444445</c:v>
                </c:pt>
                <c:pt idx="10345">
                  <c:v>0.11945601851851852</c:v>
                </c:pt>
                <c:pt idx="10346">
                  <c:v>0.1194675925925926</c:v>
                </c:pt>
                <c:pt idx="10347">
                  <c:v>0.11947916666666665</c:v>
                </c:pt>
                <c:pt idx="10348">
                  <c:v>0.11949074074074074</c:v>
                </c:pt>
                <c:pt idx="10349">
                  <c:v>0.11950231481481481</c:v>
                </c:pt>
                <c:pt idx="10350">
                  <c:v>0.11951388888888888</c:v>
                </c:pt>
                <c:pt idx="10351">
                  <c:v>0.11952546296296296</c:v>
                </c:pt>
                <c:pt idx="10352">
                  <c:v>0.11953703703703704</c:v>
                </c:pt>
                <c:pt idx="10353">
                  <c:v>0.11954861111111111</c:v>
                </c:pt>
                <c:pt idx="10354">
                  <c:v>0.11956018518518519</c:v>
                </c:pt>
                <c:pt idx="10355">
                  <c:v>0.11957175925925927</c:v>
                </c:pt>
                <c:pt idx="10356">
                  <c:v>0.11958333333333333</c:v>
                </c:pt>
                <c:pt idx="10357">
                  <c:v>0.11959490740740741</c:v>
                </c:pt>
                <c:pt idx="10358">
                  <c:v>0.11960648148148149</c:v>
                </c:pt>
                <c:pt idx="10359">
                  <c:v>0.11961805555555556</c:v>
                </c:pt>
                <c:pt idx="10360">
                  <c:v>0.11962962962962963</c:v>
                </c:pt>
                <c:pt idx="10361">
                  <c:v>0.11964120370370369</c:v>
                </c:pt>
                <c:pt idx="10362">
                  <c:v>0.11965277777777777</c:v>
                </c:pt>
                <c:pt idx="10363">
                  <c:v>0.11966435185185186</c:v>
                </c:pt>
                <c:pt idx="10364">
                  <c:v>0.11967592592592592</c:v>
                </c:pt>
                <c:pt idx="10365">
                  <c:v>0.1196875</c:v>
                </c:pt>
                <c:pt idx="10366">
                  <c:v>0.11969907407407408</c:v>
                </c:pt>
                <c:pt idx="10367">
                  <c:v>0.11971064814814815</c:v>
                </c:pt>
                <c:pt idx="10368">
                  <c:v>0.11972222222222222</c:v>
                </c:pt>
                <c:pt idx="10369">
                  <c:v>0.11973379629629628</c:v>
                </c:pt>
                <c:pt idx="10370">
                  <c:v>0.11974537037037036</c:v>
                </c:pt>
                <c:pt idx="10371">
                  <c:v>0.11975694444444444</c:v>
                </c:pt>
                <c:pt idx="10372">
                  <c:v>0.11976851851851851</c:v>
                </c:pt>
                <c:pt idx="10373">
                  <c:v>0.11978009259259259</c:v>
                </c:pt>
                <c:pt idx="10374">
                  <c:v>0.11979166666666667</c:v>
                </c:pt>
                <c:pt idx="10375">
                  <c:v>0.11980324074074074</c:v>
                </c:pt>
                <c:pt idx="10376">
                  <c:v>0.11981481481481482</c:v>
                </c:pt>
                <c:pt idx="10377">
                  <c:v>0.1198263888888889</c:v>
                </c:pt>
                <c:pt idx="10378">
                  <c:v>0.11983796296296297</c:v>
                </c:pt>
                <c:pt idx="10379">
                  <c:v>0.11984953703703705</c:v>
                </c:pt>
                <c:pt idx="10380">
                  <c:v>0.11986111111111113</c:v>
                </c:pt>
                <c:pt idx="10381">
                  <c:v>0.11987268518518518</c:v>
                </c:pt>
                <c:pt idx="10382">
                  <c:v>0.11988425925925926</c:v>
                </c:pt>
                <c:pt idx="10383">
                  <c:v>0.11989583333333333</c:v>
                </c:pt>
                <c:pt idx="10384">
                  <c:v>0.11990740740740741</c:v>
                </c:pt>
                <c:pt idx="10385">
                  <c:v>0.11991898148148149</c:v>
                </c:pt>
                <c:pt idx="10386">
                  <c:v>0.11993055555555555</c:v>
                </c:pt>
                <c:pt idx="10387">
                  <c:v>0.11994212962962963</c:v>
                </c:pt>
                <c:pt idx="10388">
                  <c:v>0.11995370370370372</c:v>
                </c:pt>
                <c:pt idx="10389">
                  <c:v>0.11996527777777777</c:v>
                </c:pt>
                <c:pt idx="10390">
                  <c:v>0.11997685185185185</c:v>
                </c:pt>
                <c:pt idx="10391">
                  <c:v>0.11998842592592592</c:v>
                </c:pt>
                <c:pt idx="10392">
                  <c:v>0.12</c:v>
                </c:pt>
                <c:pt idx="10393">
                  <c:v>0.12001157407407408</c:v>
                </c:pt>
                <c:pt idx="10394">
                  <c:v>0.12002314814814814</c:v>
                </c:pt>
                <c:pt idx="10395">
                  <c:v>0.12003472222222222</c:v>
                </c:pt>
                <c:pt idx="10396">
                  <c:v>0.1200462962962963</c:v>
                </c:pt>
                <c:pt idx="10397">
                  <c:v>0.1200462962962963</c:v>
                </c:pt>
                <c:pt idx="10398">
                  <c:v>0.12005787037037037</c:v>
                </c:pt>
                <c:pt idx="10399">
                  <c:v>0.12006944444444445</c:v>
                </c:pt>
                <c:pt idx="10400">
                  <c:v>0.12008101851851853</c:v>
                </c:pt>
                <c:pt idx="10401">
                  <c:v>0.12009259259259258</c:v>
                </c:pt>
                <c:pt idx="10402">
                  <c:v>0.12010416666666668</c:v>
                </c:pt>
                <c:pt idx="10403">
                  <c:v>0.12011574074074073</c:v>
                </c:pt>
                <c:pt idx="10404">
                  <c:v>0.12012731481481481</c:v>
                </c:pt>
                <c:pt idx="10405">
                  <c:v>0.12013888888888889</c:v>
                </c:pt>
                <c:pt idx="10406">
                  <c:v>0.12015046296296296</c:v>
                </c:pt>
                <c:pt idx="10407">
                  <c:v>0.12016203703703704</c:v>
                </c:pt>
                <c:pt idx="10408">
                  <c:v>0.12017361111111112</c:v>
                </c:pt>
                <c:pt idx="10409">
                  <c:v>0.12018518518518519</c:v>
                </c:pt>
                <c:pt idx="10410">
                  <c:v>0.12019675925925927</c:v>
                </c:pt>
                <c:pt idx="10411">
                  <c:v>0.12020833333333332</c:v>
                </c:pt>
                <c:pt idx="10412">
                  <c:v>0.1202199074074074</c:v>
                </c:pt>
                <c:pt idx="10413">
                  <c:v>0.12023148148148148</c:v>
                </c:pt>
                <c:pt idx="10414">
                  <c:v>0.12024305555555555</c:v>
                </c:pt>
                <c:pt idx="10415">
                  <c:v>0.12025462962962963</c:v>
                </c:pt>
                <c:pt idx="10416">
                  <c:v>0.12026620370370371</c:v>
                </c:pt>
                <c:pt idx="10417">
                  <c:v>0.12027777777777778</c:v>
                </c:pt>
                <c:pt idx="10418">
                  <c:v>0.12028935185185186</c:v>
                </c:pt>
                <c:pt idx="10419">
                  <c:v>0.12030092592592594</c:v>
                </c:pt>
                <c:pt idx="10420">
                  <c:v>0.1203125</c:v>
                </c:pt>
                <c:pt idx="10421">
                  <c:v>0.12032407407407408</c:v>
                </c:pt>
                <c:pt idx="10422">
                  <c:v>0.12033564814814814</c:v>
                </c:pt>
                <c:pt idx="10423">
                  <c:v>0.12034722222222222</c:v>
                </c:pt>
                <c:pt idx="10424">
                  <c:v>0.1203587962962963</c:v>
                </c:pt>
                <c:pt idx="10425">
                  <c:v>0.12037037037037036</c:v>
                </c:pt>
                <c:pt idx="10426">
                  <c:v>0.12038194444444444</c:v>
                </c:pt>
                <c:pt idx="10427">
                  <c:v>0.12039351851851852</c:v>
                </c:pt>
                <c:pt idx="10428">
                  <c:v>0.12040509259259259</c:v>
                </c:pt>
                <c:pt idx="10429">
                  <c:v>0.12041666666666667</c:v>
                </c:pt>
                <c:pt idx="10430">
                  <c:v>0.12042824074074072</c:v>
                </c:pt>
                <c:pt idx="10431">
                  <c:v>0.12043981481481481</c:v>
                </c:pt>
                <c:pt idx="10432">
                  <c:v>0.12045138888888889</c:v>
                </c:pt>
                <c:pt idx="10433">
                  <c:v>0.12046296296296295</c:v>
                </c:pt>
                <c:pt idx="10434">
                  <c:v>0.12047453703703703</c:v>
                </c:pt>
                <c:pt idx="10435">
                  <c:v>0.12048611111111111</c:v>
                </c:pt>
                <c:pt idx="10436">
                  <c:v>0.12049768518518518</c:v>
                </c:pt>
                <c:pt idx="10437">
                  <c:v>0.12050925925925926</c:v>
                </c:pt>
                <c:pt idx="10438">
                  <c:v>0.12052083333333334</c:v>
                </c:pt>
                <c:pt idx="10439">
                  <c:v>0.12053240740740741</c:v>
                </c:pt>
                <c:pt idx="10440">
                  <c:v>0.12054398148148149</c:v>
                </c:pt>
                <c:pt idx="10441">
                  <c:v>0.12055555555555557</c:v>
                </c:pt>
                <c:pt idx="10442">
                  <c:v>0.12056712962962964</c:v>
                </c:pt>
                <c:pt idx="10443">
                  <c:v>0.1205787037037037</c:v>
                </c:pt>
                <c:pt idx="10444">
                  <c:v>0.12059027777777777</c:v>
                </c:pt>
                <c:pt idx="10445">
                  <c:v>0.12060185185185185</c:v>
                </c:pt>
                <c:pt idx="10446">
                  <c:v>0.12061342592592593</c:v>
                </c:pt>
                <c:pt idx="10447">
                  <c:v>0.120625</c:v>
                </c:pt>
                <c:pt idx="10448">
                  <c:v>0.12063657407407408</c:v>
                </c:pt>
                <c:pt idx="10449">
                  <c:v>0.12064814814814816</c:v>
                </c:pt>
                <c:pt idx="10450">
                  <c:v>0.12065972222222222</c:v>
                </c:pt>
                <c:pt idx="10451">
                  <c:v>0.12067129629629629</c:v>
                </c:pt>
                <c:pt idx="10452">
                  <c:v>0.12068287037037036</c:v>
                </c:pt>
                <c:pt idx="10453">
                  <c:v>0.12069444444444444</c:v>
                </c:pt>
                <c:pt idx="10454">
                  <c:v>0.12070601851851852</c:v>
                </c:pt>
                <c:pt idx="10455">
                  <c:v>0.12071759259259258</c:v>
                </c:pt>
                <c:pt idx="10456">
                  <c:v>0.12072916666666667</c:v>
                </c:pt>
                <c:pt idx="10457">
                  <c:v>0.12074074074074075</c:v>
                </c:pt>
                <c:pt idx="10458">
                  <c:v>0.12075231481481481</c:v>
                </c:pt>
                <c:pt idx="10459">
                  <c:v>0.12076388888888889</c:v>
                </c:pt>
                <c:pt idx="10460">
                  <c:v>0.12077546296296297</c:v>
                </c:pt>
                <c:pt idx="10461">
                  <c:v>0.12078703703703704</c:v>
                </c:pt>
                <c:pt idx="10462">
                  <c:v>0.12079861111111112</c:v>
                </c:pt>
                <c:pt idx="10463">
                  <c:v>0.1208101851851852</c:v>
                </c:pt>
                <c:pt idx="10464">
                  <c:v>0.12082175925925925</c:v>
                </c:pt>
                <c:pt idx="10465">
                  <c:v>0.12083333333333333</c:v>
                </c:pt>
                <c:pt idx="10466">
                  <c:v>0.1208449074074074</c:v>
                </c:pt>
                <c:pt idx="10467">
                  <c:v>0.12085648148148148</c:v>
                </c:pt>
                <c:pt idx="10468">
                  <c:v>0.12086805555555556</c:v>
                </c:pt>
                <c:pt idx="10469">
                  <c:v>0.12087962962962963</c:v>
                </c:pt>
                <c:pt idx="10470">
                  <c:v>0.12089120370370371</c:v>
                </c:pt>
                <c:pt idx="10471">
                  <c:v>0.12090277777777779</c:v>
                </c:pt>
                <c:pt idx="10472">
                  <c:v>0.12091435185185184</c:v>
                </c:pt>
                <c:pt idx="10473">
                  <c:v>0.12092592592592592</c:v>
                </c:pt>
                <c:pt idx="10474">
                  <c:v>0.12093749999999999</c:v>
                </c:pt>
                <c:pt idx="10475">
                  <c:v>0.12094907407407407</c:v>
                </c:pt>
                <c:pt idx="10476">
                  <c:v>0.12096064814814815</c:v>
                </c:pt>
                <c:pt idx="10477">
                  <c:v>0.12097222222222222</c:v>
                </c:pt>
                <c:pt idx="10478">
                  <c:v>0.1209837962962963</c:v>
                </c:pt>
                <c:pt idx="10479">
                  <c:v>0.12099537037037038</c:v>
                </c:pt>
                <c:pt idx="10480">
                  <c:v>0.12100694444444444</c:v>
                </c:pt>
                <c:pt idx="10481">
                  <c:v>0.12101851851851853</c:v>
                </c:pt>
                <c:pt idx="10482">
                  <c:v>0.12103009259259261</c:v>
                </c:pt>
                <c:pt idx="10483">
                  <c:v>0.12104166666666666</c:v>
                </c:pt>
                <c:pt idx="10484">
                  <c:v>0.12105324074074075</c:v>
                </c:pt>
                <c:pt idx="10485">
                  <c:v>0.12106481481481481</c:v>
                </c:pt>
                <c:pt idx="10486">
                  <c:v>0.12107638888888889</c:v>
                </c:pt>
                <c:pt idx="10487">
                  <c:v>0.12108796296296297</c:v>
                </c:pt>
                <c:pt idx="10488">
                  <c:v>0.12109953703703703</c:v>
                </c:pt>
                <c:pt idx="10489">
                  <c:v>0.12111111111111111</c:v>
                </c:pt>
                <c:pt idx="10490">
                  <c:v>0.12112268518518519</c:v>
                </c:pt>
                <c:pt idx="10491">
                  <c:v>0.12113425925925925</c:v>
                </c:pt>
                <c:pt idx="10492">
                  <c:v>0.12114583333333334</c:v>
                </c:pt>
                <c:pt idx="10493">
                  <c:v>0.12115740740740739</c:v>
                </c:pt>
                <c:pt idx="10494">
                  <c:v>0.12116898148148147</c:v>
                </c:pt>
                <c:pt idx="10495">
                  <c:v>0.12118055555555556</c:v>
                </c:pt>
                <c:pt idx="10496">
                  <c:v>0.12119212962962962</c:v>
                </c:pt>
                <c:pt idx="10497">
                  <c:v>0.1212037037037037</c:v>
                </c:pt>
                <c:pt idx="10498">
                  <c:v>0.12121527777777778</c:v>
                </c:pt>
                <c:pt idx="10499">
                  <c:v>0.12122685185185185</c:v>
                </c:pt>
                <c:pt idx="10500">
                  <c:v>0.12123842592592593</c:v>
                </c:pt>
                <c:pt idx="10501">
                  <c:v>0.12125000000000001</c:v>
                </c:pt>
                <c:pt idx="10502">
                  <c:v>0.12126157407407408</c:v>
                </c:pt>
                <c:pt idx="10503">
                  <c:v>0.12127314814814816</c:v>
                </c:pt>
                <c:pt idx="10504">
                  <c:v>0.12128472222222221</c:v>
                </c:pt>
                <c:pt idx="10505">
                  <c:v>0.12129629629629629</c:v>
                </c:pt>
                <c:pt idx="10506">
                  <c:v>0.12130787037037037</c:v>
                </c:pt>
                <c:pt idx="10507">
                  <c:v>0.12131944444444444</c:v>
                </c:pt>
                <c:pt idx="10508">
                  <c:v>0.12133101851851852</c:v>
                </c:pt>
                <c:pt idx="10509">
                  <c:v>0.1213425925925926</c:v>
                </c:pt>
                <c:pt idx="10510">
                  <c:v>0.12135416666666667</c:v>
                </c:pt>
                <c:pt idx="10511">
                  <c:v>0.12136574074074075</c:v>
                </c:pt>
                <c:pt idx="10512">
                  <c:v>0.1213773148148148</c:v>
                </c:pt>
                <c:pt idx="10513">
                  <c:v>0.12138888888888888</c:v>
                </c:pt>
                <c:pt idx="10514">
                  <c:v>0.12140046296296296</c:v>
                </c:pt>
                <c:pt idx="10515">
                  <c:v>0.12141203703703703</c:v>
                </c:pt>
                <c:pt idx="10516">
                  <c:v>0.12142361111111111</c:v>
                </c:pt>
                <c:pt idx="10517">
                  <c:v>0.12143518518518519</c:v>
                </c:pt>
                <c:pt idx="10518">
                  <c:v>0.12144675925925925</c:v>
                </c:pt>
                <c:pt idx="10519">
                  <c:v>0.12145833333333333</c:v>
                </c:pt>
                <c:pt idx="10520">
                  <c:v>0.12146990740740742</c:v>
                </c:pt>
                <c:pt idx="10521">
                  <c:v>0.12148148148148148</c:v>
                </c:pt>
                <c:pt idx="10522">
                  <c:v>0.12149305555555556</c:v>
                </c:pt>
                <c:pt idx="10523">
                  <c:v>0.12150462962962964</c:v>
                </c:pt>
                <c:pt idx="10524">
                  <c:v>0.12151620370370371</c:v>
                </c:pt>
                <c:pt idx="10525">
                  <c:v>0.12152777777777778</c:v>
                </c:pt>
                <c:pt idx="10526">
                  <c:v>0.12153935185185184</c:v>
                </c:pt>
                <c:pt idx="10527">
                  <c:v>0.12155092592592592</c:v>
                </c:pt>
                <c:pt idx="10528">
                  <c:v>0.1215625</c:v>
                </c:pt>
                <c:pt idx="10529">
                  <c:v>0.12157407407407407</c:v>
                </c:pt>
                <c:pt idx="10530">
                  <c:v>0.12158564814814815</c:v>
                </c:pt>
                <c:pt idx="10531">
                  <c:v>0.12159722222222223</c:v>
                </c:pt>
                <c:pt idx="10532">
                  <c:v>0.1216087962962963</c:v>
                </c:pt>
                <c:pt idx="10533">
                  <c:v>0.12162037037037036</c:v>
                </c:pt>
                <c:pt idx="10534">
                  <c:v>0.12163194444444443</c:v>
                </c:pt>
                <c:pt idx="10535">
                  <c:v>0.12164351851851851</c:v>
                </c:pt>
                <c:pt idx="10536">
                  <c:v>0.12165509259259259</c:v>
                </c:pt>
                <c:pt idx="10537">
                  <c:v>0.12166666666666666</c:v>
                </c:pt>
                <c:pt idx="10538">
                  <c:v>0.12167824074074074</c:v>
                </c:pt>
                <c:pt idx="10539">
                  <c:v>0.12168981481481482</c:v>
                </c:pt>
                <c:pt idx="10540">
                  <c:v>0.12170138888888889</c:v>
                </c:pt>
                <c:pt idx="10541">
                  <c:v>0.12171296296296297</c:v>
                </c:pt>
                <c:pt idx="10542">
                  <c:v>0.12172453703703705</c:v>
                </c:pt>
                <c:pt idx="10543">
                  <c:v>0.12173611111111111</c:v>
                </c:pt>
                <c:pt idx="10544">
                  <c:v>0.12174768518518519</c:v>
                </c:pt>
                <c:pt idx="10545">
                  <c:v>0.12175925925925928</c:v>
                </c:pt>
                <c:pt idx="10546">
                  <c:v>0.12177083333333333</c:v>
                </c:pt>
                <c:pt idx="10547">
                  <c:v>0.12178240740740741</c:v>
                </c:pt>
                <c:pt idx="10548">
                  <c:v>0.12179398148148148</c:v>
                </c:pt>
                <c:pt idx="10549">
                  <c:v>0.12180555555555556</c:v>
                </c:pt>
                <c:pt idx="10550">
                  <c:v>0.12181712962962964</c:v>
                </c:pt>
                <c:pt idx="10551">
                  <c:v>0.1218287037037037</c:v>
                </c:pt>
                <c:pt idx="10552">
                  <c:v>0.12184027777777778</c:v>
                </c:pt>
                <c:pt idx="10553">
                  <c:v>0.12185185185185186</c:v>
                </c:pt>
                <c:pt idx="10554">
                  <c:v>0.12186342592592592</c:v>
                </c:pt>
                <c:pt idx="10555">
                  <c:v>0.121875</c:v>
                </c:pt>
                <c:pt idx="10556">
                  <c:v>0.12188657407407406</c:v>
                </c:pt>
                <c:pt idx="10557">
                  <c:v>0.12189814814814814</c:v>
                </c:pt>
                <c:pt idx="10558">
                  <c:v>0.12190972222222222</c:v>
                </c:pt>
                <c:pt idx="10559">
                  <c:v>0.12192129629629629</c:v>
                </c:pt>
                <c:pt idx="10560">
                  <c:v>0.12193287037037037</c:v>
                </c:pt>
                <c:pt idx="10561">
                  <c:v>0.12194444444444445</c:v>
                </c:pt>
                <c:pt idx="10562">
                  <c:v>0.12195601851851852</c:v>
                </c:pt>
                <c:pt idx="10563">
                  <c:v>0.1219675925925926</c:v>
                </c:pt>
                <c:pt idx="10564">
                  <c:v>0.12197916666666668</c:v>
                </c:pt>
                <c:pt idx="10565">
                  <c:v>0.12199074074074073</c:v>
                </c:pt>
                <c:pt idx="10566">
                  <c:v>0.12200231481481481</c:v>
                </c:pt>
                <c:pt idx="10567">
                  <c:v>0.12201388888888888</c:v>
                </c:pt>
                <c:pt idx="10568">
                  <c:v>0.12202546296296296</c:v>
                </c:pt>
                <c:pt idx="10569">
                  <c:v>0.12203703703703704</c:v>
                </c:pt>
                <c:pt idx="10570">
                  <c:v>0.12204861111111111</c:v>
                </c:pt>
                <c:pt idx="10571">
                  <c:v>0.12206018518518519</c:v>
                </c:pt>
                <c:pt idx="10572">
                  <c:v>0.12207175925925927</c:v>
                </c:pt>
                <c:pt idx="10573">
                  <c:v>0.12208333333333332</c:v>
                </c:pt>
                <c:pt idx="10574">
                  <c:v>0.12209490740740742</c:v>
                </c:pt>
                <c:pt idx="10575">
                  <c:v>0.12210648148148147</c:v>
                </c:pt>
                <c:pt idx="10576">
                  <c:v>0.12211805555555555</c:v>
                </c:pt>
                <c:pt idx="10577">
                  <c:v>0.12212962962962963</c:v>
                </c:pt>
                <c:pt idx="10578">
                  <c:v>0.1221412037037037</c:v>
                </c:pt>
                <c:pt idx="10579">
                  <c:v>0.12215277777777778</c:v>
                </c:pt>
                <c:pt idx="10580">
                  <c:v>0.12216435185185186</c:v>
                </c:pt>
                <c:pt idx="10581">
                  <c:v>0.12217592592592592</c:v>
                </c:pt>
                <c:pt idx="10582">
                  <c:v>0.1221875</c:v>
                </c:pt>
                <c:pt idx="10583">
                  <c:v>0.12219907407407408</c:v>
                </c:pt>
                <c:pt idx="10584">
                  <c:v>0.12221064814814815</c:v>
                </c:pt>
                <c:pt idx="10585">
                  <c:v>0.12222222222222223</c:v>
                </c:pt>
                <c:pt idx="10586">
                  <c:v>0.12223379629629628</c:v>
                </c:pt>
                <c:pt idx="10587">
                  <c:v>0.12224537037037037</c:v>
                </c:pt>
                <c:pt idx="10588">
                  <c:v>0.12225694444444445</c:v>
                </c:pt>
                <c:pt idx="10589">
                  <c:v>0.12226851851851851</c:v>
                </c:pt>
                <c:pt idx="10590">
                  <c:v>0.12228009259259259</c:v>
                </c:pt>
                <c:pt idx="10591">
                  <c:v>0.12229166666666667</c:v>
                </c:pt>
                <c:pt idx="10592">
                  <c:v>0.12230324074074074</c:v>
                </c:pt>
                <c:pt idx="10593">
                  <c:v>0.12231481481481482</c:v>
                </c:pt>
                <c:pt idx="10594">
                  <c:v>0.12232638888888887</c:v>
                </c:pt>
                <c:pt idx="10595">
                  <c:v>0.12233796296296295</c:v>
                </c:pt>
                <c:pt idx="10596">
                  <c:v>0.12234953703703703</c:v>
                </c:pt>
                <c:pt idx="10597">
                  <c:v>0.1223611111111111</c:v>
                </c:pt>
                <c:pt idx="10598">
                  <c:v>0.12237268518518518</c:v>
                </c:pt>
                <c:pt idx="10599">
                  <c:v>0.12238425925925926</c:v>
                </c:pt>
                <c:pt idx="10600">
                  <c:v>0.12239583333333333</c:v>
                </c:pt>
                <c:pt idx="10601">
                  <c:v>0.12240740740740741</c:v>
                </c:pt>
                <c:pt idx="10602">
                  <c:v>0.12241898148148149</c:v>
                </c:pt>
                <c:pt idx="10603">
                  <c:v>0.12243055555555556</c:v>
                </c:pt>
                <c:pt idx="10604">
                  <c:v>0.12244212962962964</c:v>
                </c:pt>
                <c:pt idx="10605">
                  <c:v>0.12245370370370372</c:v>
                </c:pt>
                <c:pt idx="10606">
                  <c:v>0.12246527777777778</c:v>
                </c:pt>
                <c:pt idx="10607">
                  <c:v>0.12247685185185185</c:v>
                </c:pt>
                <c:pt idx="10608">
                  <c:v>0.12248842592592592</c:v>
                </c:pt>
                <c:pt idx="10609">
                  <c:v>0.1225</c:v>
                </c:pt>
                <c:pt idx="10610">
                  <c:v>0.12251157407407408</c:v>
                </c:pt>
                <c:pt idx="10611">
                  <c:v>0.12252314814814814</c:v>
                </c:pt>
                <c:pt idx="10612">
                  <c:v>0.12253472222222223</c:v>
                </c:pt>
                <c:pt idx="10613">
                  <c:v>0.12254629629629631</c:v>
                </c:pt>
                <c:pt idx="10614">
                  <c:v>0.12255787037037037</c:v>
                </c:pt>
                <c:pt idx="10615">
                  <c:v>0.12256944444444444</c:v>
                </c:pt>
                <c:pt idx="10616">
                  <c:v>0.12258101851851851</c:v>
                </c:pt>
                <c:pt idx="10617">
                  <c:v>0.12259259259259259</c:v>
                </c:pt>
                <c:pt idx="10618">
                  <c:v>0.12260416666666667</c:v>
                </c:pt>
                <c:pt idx="10619">
                  <c:v>0.12261574074074073</c:v>
                </c:pt>
                <c:pt idx="10620">
                  <c:v>0.12262731481481481</c:v>
                </c:pt>
                <c:pt idx="10621">
                  <c:v>0.12263888888888889</c:v>
                </c:pt>
                <c:pt idx="10622">
                  <c:v>0.12265046296296296</c:v>
                </c:pt>
                <c:pt idx="10623">
                  <c:v>0.12266203703703704</c:v>
                </c:pt>
                <c:pt idx="10624">
                  <c:v>0.12267361111111112</c:v>
                </c:pt>
                <c:pt idx="10625">
                  <c:v>0.12268518518518519</c:v>
                </c:pt>
                <c:pt idx="10626">
                  <c:v>0.12269675925925926</c:v>
                </c:pt>
                <c:pt idx="10627">
                  <c:v>0.12270833333333335</c:v>
                </c:pt>
                <c:pt idx="10628">
                  <c:v>0.1227199074074074</c:v>
                </c:pt>
                <c:pt idx="10629">
                  <c:v>0.12273148148148148</c:v>
                </c:pt>
                <c:pt idx="10630">
                  <c:v>0.12274305555555555</c:v>
                </c:pt>
                <c:pt idx="10631">
                  <c:v>0.12275462962962963</c:v>
                </c:pt>
                <c:pt idx="10632">
                  <c:v>0.12276620370370371</c:v>
                </c:pt>
                <c:pt idx="10633">
                  <c:v>0.12277777777777778</c:v>
                </c:pt>
                <c:pt idx="10634">
                  <c:v>0.12278935185185186</c:v>
                </c:pt>
                <c:pt idx="10635">
                  <c:v>0.12280092592592594</c:v>
                </c:pt>
                <c:pt idx="10636">
                  <c:v>0.12281249999999999</c:v>
                </c:pt>
                <c:pt idx="10637">
                  <c:v>0.12282407407407407</c:v>
                </c:pt>
                <c:pt idx="10638">
                  <c:v>0.12283564814814814</c:v>
                </c:pt>
                <c:pt idx="10639">
                  <c:v>0.12284722222222222</c:v>
                </c:pt>
                <c:pt idx="10640">
                  <c:v>0.1228587962962963</c:v>
                </c:pt>
                <c:pt idx="10641">
                  <c:v>0.12287037037037037</c:v>
                </c:pt>
                <c:pt idx="10642">
                  <c:v>0.12288194444444445</c:v>
                </c:pt>
                <c:pt idx="10643">
                  <c:v>0.12289351851851853</c:v>
                </c:pt>
                <c:pt idx="10644">
                  <c:v>0.12290509259259259</c:v>
                </c:pt>
                <c:pt idx="10645">
                  <c:v>0.12291666666666667</c:v>
                </c:pt>
                <c:pt idx="10646">
                  <c:v>0.12292824074074075</c:v>
                </c:pt>
                <c:pt idx="10647">
                  <c:v>0.12293981481481481</c:v>
                </c:pt>
                <c:pt idx="10648">
                  <c:v>0.12295138888888889</c:v>
                </c:pt>
                <c:pt idx="10649">
                  <c:v>0.12296296296296295</c:v>
                </c:pt>
                <c:pt idx="10650">
                  <c:v>0.12297453703703703</c:v>
                </c:pt>
                <c:pt idx="10651">
                  <c:v>0.12298611111111112</c:v>
                </c:pt>
                <c:pt idx="10652">
                  <c:v>0.12299768518518518</c:v>
                </c:pt>
                <c:pt idx="10653">
                  <c:v>0.12300925925925926</c:v>
                </c:pt>
                <c:pt idx="10654">
                  <c:v>0.12302083333333334</c:v>
                </c:pt>
                <c:pt idx="10655">
                  <c:v>0.1230324074074074</c:v>
                </c:pt>
                <c:pt idx="10656">
                  <c:v>0.12304398148148148</c:v>
                </c:pt>
                <c:pt idx="10657">
                  <c:v>0.12305555555555554</c:v>
                </c:pt>
                <c:pt idx="10658">
                  <c:v>0.12306712962962962</c:v>
                </c:pt>
                <c:pt idx="10659">
                  <c:v>0.1230787037037037</c:v>
                </c:pt>
                <c:pt idx="10660">
                  <c:v>0.12309027777777777</c:v>
                </c:pt>
                <c:pt idx="10661">
                  <c:v>0.12310185185185185</c:v>
                </c:pt>
                <c:pt idx="10662">
                  <c:v>0.12311342592592593</c:v>
                </c:pt>
                <c:pt idx="10663">
                  <c:v>0.123125</c:v>
                </c:pt>
                <c:pt idx="10664">
                  <c:v>0.12313657407407408</c:v>
                </c:pt>
                <c:pt idx="10665">
                  <c:v>0.12314814814814816</c:v>
                </c:pt>
                <c:pt idx="10666">
                  <c:v>0.12315972222222223</c:v>
                </c:pt>
                <c:pt idx="10667">
                  <c:v>0.12317129629629631</c:v>
                </c:pt>
                <c:pt idx="10668">
                  <c:v>0.12318287037037036</c:v>
                </c:pt>
                <c:pt idx="10669">
                  <c:v>0.12319444444444444</c:v>
                </c:pt>
                <c:pt idx="10670">
                  <c:v>0.12320601851851852</c:v>
                </c:pt>
                <c:pt idx="10671">
                  <c:v>0.12321759259259259</c:v>
                </c:pt>
                <c:pt idx="10672">
                  <c:v>0.12322916666666667</c:v>
                </c:pt>
                <c:pt idx="10673">
                  <c:v>0.12324074074074075</c:v>
                </c:pt>
                <c:pt idx="10674">
                  <c:v>0.12325231481481481</c:v>
                </c:pt>
                <c:pt idx="10675">
                  <c:v>0.1232638888888889</c:v>
                </c:pt>
                <c:pt idx="10676">
                  <c:v>0.12327546296296295</c:v>
                </c:pt>
                <c:pt idx="10677">
                  <c:v>0.12328703703703703</c:v>
                </c:pt>
                <c:pt idx="10678">
                  <c:v>0.12329861111111111</c:v>
                </c:pt>
                <c:pt idx="10679">
                  <c:v>0.12331018518518518</c:v>
                </c:pt>
                <c:pt idx="10680">
                  <c:v>0.12332175925925926</c:v>
                </c:pt>
                <c:pt idx="10681">
                  <c:v>0.12333333333333334</c:v>
                </c:pt>
                <c:pt idx="10682">
                  <c:v>0.1233449074074074</c:v>
                </c:pt>
                <c:pt idx="10683">
                  <c:v>0.12335648148148148</c:v>
                </c:pt>
                <c:pt idx="10684">
                  <c:v>0.12336805555555556</c:v>
                </c:pt>
                <c:pt idx="10685">
                  <c:v>0.12337962962962963</c:v>
                </c:pt>
                <c:pt idx="10686">
                  <c:v>0.12339120370370371</c:v>
                </c:pt>
                <c:pt idx="10687">
                  <c:v>0.12340277777777779</c:v>
                </c:pt>
                <c:pt idx="10688">
                  <c:v>0.12341435185185186</c:v>
                </c:pt>
                <c:pt idx="10689">
                  <c:v>0.12342592592592593</c:v>
                </c:pt>
                <c:pt idx="10690">
                  <c:v>0.12343749999999999</c:v>
                </c:pt>
                <c:pt idx="10691">
                  <c:v>0.12344907407407407</c:v>
                </c:pt>
                <c:pt idx="10692">
                  <c:v>0.12346064814814815</c:v>
                </c:pt>
                <c:pt idx="10693">
                  <c:v>0.12347222222222222</c:v>
                </c:pt>
                <c:pt idx="10694">
                  <c:v>0.1234837962962963</c:v>
                </c:pt>
                <c:pt idx="10695">
                  <c:v>0.12349537037037038</c:v>
                </c:pt>
                <c:pt idx="10696">
                  <c:v>0.12350694444444445</c:v>
                </c:pt>
                <c:pt idx="10697">
                  <c:v>0.12351851851851851</c:v>
                </c:pt>
                <c:pt idx="10698">
                  <c:v>0.12353009259259258</c:v>
                </c:pt>
                <c:pt idx="10699">
                  <c:v>0.12354166666666666</c:v>
                </c:pt>
                <c:pt idx="10700">
                  <c:v>0.12355324074074074</c:v>
                </c:pt>
                <c:pt idx="10701">
                  <c:v>0.12356481481481481</c:v>
                </c:pt>
                <c:pt idx="10702">
                  <c:v>0.12357638888888889</c:v>
                </c:pt>
                <c:pt idx="10703">
                  <c:v>0.12358796296296297</c:v>
                </c:pt>
                <c:pt idx="10704">
                  <c:v>0.12359953703703704</c:v>
                </c:pt>
                <c:pt idx="10705">
                  <c:v>0.12361111111111112</c:v>
                </c:pt>
                <c:pt idx="10706">
                  <c:v>0.1236226851851852</c:v>
                </c:pt>
                <c:pt idx="10707">
                  <c:v>0.12363425925925926</c:v>
                </c:pt>
                <c:pt idx="10708">
                  <c:v>0.12364583333333333</c:v>
                </c:pt>
                <c:pt idx="10709">
                  <c:v>0.12365740740740742</c:v>
                </c:pt>
                <c:pt idx="10710">
                  <c:v>0.12366898148148148</c:v>
                </c:pt>
                <c:pt idx="10711">
                  <c:v>0.12368055555555556</c:v>
                </c:pt>
                <c:pt idx="10712">
                  <c:v>0.12369212962962962</c:v>
                </c:pt>
                <c:pt idx="10713">
                  <c:v>0.1237037037037037</c:v>
                </c:pt>
                <c:pt idx="10714">
                  <c:v>0.12371527777777779</c:v>
                </c:pt>
                <c:pt idx="10715">
                  <c:v>0.12372685185185185</c:v>
                </c:pt>
                <c:pt idx="10716">
                  <c:v>0.12373842592592592</c:v>
                </c:pt>
                <c:pt idx="10717">
                  <c:v>0.12375000000000001</c:v>
                </c:pt>
                <c:pt idx="10718">
                  <c:v>0.12376157407407407</c:v>
                </c:pt>
                <c:pt idx="10719">
                  <c:v>0.12377314814814815</c:v>
                </c:pt>
                <c:pt idx="10720">
                  <c:v>0.12378472222222221</c:v>
                </c:pt>
                <c:pt idx="10721">
                  <c:v>0.12379629629629629</c:v>
                </c:pt>
                <c:pt idx="10722">
                  <c:v>0.12380787037037037</c:v>
                </c:pt>
                <c:pt idx="10723">
                  <c:v>0.12381944444444444</c:v>
                </c:pt>
                <c:pt idx="10724">
                  <c:v>0.12383101851851852</c:v>
                </c:pt>
                <c:pt idx="10725">
                  <c:v>0.1238425925925926</c:v>
                </c:pt>
                <c:pt idx="10726">
                  <c:v>0.12385416666666667</c:v>
                </c:pt>
                <c:pt idx="10727">
                  <c:v>0.12386574074074075</c:v>
                </c:pt>
                <c:pt idx="10728">
                  <c:v>0.12387731481481483</c:v>
                </c:pt>
                <c:pt idx="10729">
                  <c:v>0.12388888888888888</c:v>
                </c:pt>
                <c:pt idx="10730">
                  <c:v>0.12390046296296296</c:v>
                </c:pt>
                <c:pt idx="10731">
                  <c:v>0.12391203703703703</c:v>
                </c:pt>
                <c:pt idx="10732">
                  <c:v>0.12392361111111111</c:v>
                </c:pt>
                <c:pt idx="10733">
                  <c:v>0.12393518518518519</c:v>
                </c:pt>
                <c:pt idx="10734">
                  <c:v>0.12394675925925926</c:v>
                </c:pt>
                <c:pt idx="10735">
                  <c:v>0.12395833333333334</c:v>
                </c:pt>
                <c:pt idx="10736">
                  <c:v>0.12396990740740742</c:v>
                </c:pt>
                <c:pt idx="10737">
                  <c:v>0.12398148148148147</c:v>
                </c:pt>
                <c:pt idx="10738">
                  <c:v>0.12399305555555555</c:v>
                </c:pt>
                <c:pt idx="10739">
                  <c:v>0.12400462962962962</c:v>
                </c:pt>
                <c:pt idx="10740">
                  <c:v>0.1240162037037037</c:v>
                </c:pt>
                <c:pt idx="10741">
                  <c:v>0.12402777777777778</c:v>
                </c:pt>
                <c:pt idx="10742">
                  <c:v>0.12403935185185185</c:v>
                </c:pt>
                <c:pt idx="10743">
                  <c:v>0.12405092592592593</c:v>
                </c:pt>
                <c:pt idx="10744">
                  <c:v>0.12406250000000001</c:v>
                </c:pt>
                <c:pt idx="10745">
                  <c:v>0.12407407407407407</c:v>
                </c:pt>
                <c:pt idx="10746">
                  <c:v>0.12408564814814815</c:v>
                </c:pt>
                <c:pt idx="10747">
                  <c:v>0.12409722222222223</c:v>
                </c:pt>
                <c:pt idx="10748">
                  <c:v>0.12409722222222223</c:v>
                </c:pt>
                <c:pt idx="10749">
                  <c:v>0.12412037037037038</c:v>
                </c:pt>
                <c:pt idx="10750">
                  <c:v>0.12412037037037038</c:v>
                </c:pt>
                <c:pt idx="10751">
                  <c:v>0.12413194444444443</c:v>
                </c:pt>
                <c:pt idx="10752">
                  <c:v>0.12414351851851851</c:v>
                </c:pt>
                <c:pt idx="10753">
                  <c:v>0.12415509259259259</c:v>
                </c:pt>
                <c:pt idx="10754">
                  <c:v>0.12416666666666666</c:v>
                </c:pt>
                <c:pt idx="10755">
                  <c:v>0.12417824074074074</c:v>
                </c:pt>
                <c:pt idx="10756">
                  <c:v>0.12418981481481482</c:v>
                </c:pt>
                <c:pt idx="10757">
                  <c:v>0.12420138888888889</c:v>
                </c:pt>
                <c:pt idx="10758">
                  <c:v>0.12421296296296297</c:v>
                </c:pt>
                <c:pt idx="10759">
                  <c:v>0.12422453703703702</c:v>
                </c:pt>
                <c:pt idx="10760">
                  <c:v>0.1242361111111111</c:v>
                </c:pt>
                <c:pt idx="10761">
                  <c:v>0.12424768518518518</c:v>
                </c:pt>
                <c:pt idx="10762">
                  <c:v>0.12425925925925925</c:v>
                </c:pt>
                <c:pt idx="10763">
                  <c:v>0.12427083333333333</c:v>
                </c:pt>
                <c:pt idx="10764">
                  <c:v>0.12428240740740741</c:v>
                </c:pt>
                <c:pt idx="10765">
                  <c:v>0.12429398148148148</c:v>
                </c:pt>
                <c:pt idx="10766">
                  <c:v>0.12430555555555556</c:v>
                </c:pt>
                <c:pt idx="10767">
                  <c:v>0.12431712962962964</c:v>
                </c:pt>
                <c:pt idx="10768">
                  <c:v>0.12432870370370371</c:v>
                </c:pt>
                <c:pt idx="10769">
                  <c:v>0.12434027777777779</c:v>
                </c:pt>
                <c:pt idx="10770">
                  <c:v>0.12435185185185187</c:v>
                </c:pt>
                <c:pt idx="10771">
                  <c:v>0.12436342592592593</c:v>
                </c:pt>
                <c:pt idx="10772">
                  <c:v>0.124375</c:v>
                </c:pt>
                <c:pt idx="10773">
                  <c:v>0.12438657407407407</c:v>
                </c:pt>
                <c:pt idx="10774">
                  <c:v>0.12439814814814815</c:v>
                </c:pt>
                <c:pt idx="10775">
                  <c:v>0.12440972222222223</c:v>
                </c:pt>
                <c:pt idx="10776">
                  <c:v>0.12442129629629629</c:v>
                </c:pt>
                <c:pt idx="10777">
                  <c:v>0.12443287037037037</c:v>
                </c:pt>
                <c:pt idx="10778">
                  <c:v>0.12444444444444445</c:v>
                </c:pt>
                <c:pt idx="10779">
                  <c:v>0.12445601851851852</c:v>
                </c:pt>
                <c:pt idx="10780">
                  <c:v>0.12446759259259259</c:v>
                </c:pt>
                <c:pt idx="10781">
                  <c:v>0.12447916666666665</c:v>
                </c:pt>
                <c:pt idx="10782">
                  <c:v>0.12449074074074074</c:v>
                </c:pt>
                <c:pt idx="10783">
                  <c:v>0.12450231481481482</c:v>
                </c:pt>
                <c:pt idx="10784">
                  <c:v>0.12451388888888888</c:v>
                </c:pt>
                <c:pt idx="10785">
                  <c:v>0.12452546296296296</c:v>
                </c:pt>
                <c:pt idx="10786">
                  <c:v>0.12453703703703704</c:v>
                </c:pt>
                <c:pt idx="10787">
                  <c:v>0.12454861111111111</c:v>
                </c:pt>
                <c:pt idx="10788">
                  <c:v>0.12456018518518519</c:v>
                </c:pt>
                <c:pt idx="10789">
                  <c:v>0.12457175925925927</c:v>
                </c:pt>
                <c:pt idx="10790">
                  <c:v>0.12458333333333334</c:v>
                </c:pt>
                <c:pt idx="10791">
                  <c:v>0.1245949074074074</c:v>
                </c:pt>
                <c:pt idx="10792">
                  <c:v>0.12460648148148147</c:v>
                </c:pt>
                <c:pt idx="10793">
                  <c:v>0.12461805555555555</c:v>
                </c:pt>
                <c:pt idx="10794">
                  <c:v>0.12462962962962963</c:v>
                </c:pt>
                <c:pt idx="10795">
                  <c:v>0.1246412037037037</c:v>
                </c:pt>
                <c:pt idx="10796">
                  <c:v>0.12465277777777778</c:v>
                </c:pt>
                <c:pt idx="10797">
                  <c:v>0.12466435185185186</c:v>
                </c:pt>
                <c:pt idx="10798">
                  <c:v>0.12467592592592593</c:v>
                </c:pt>
                <c:pt idx="10799">
                  <c:v>0.12468749999999999</c:v>
                </c:pt>
                <c:pt idx="10800">
                  <c:v>0.12469907407407409</c:v>
                </c:pt>
                <c:pt idx="10801">
                  <c:v>0.12471064814814814</c:v>
                </c:pt>
                <c:pt idx="10802">
                  <c:v>0.12472222222222222</c:v>
                </c:pt>
                <c:pt idx="10803">
                  <c:v>0.12473379629629629</c:v>
                </c:pt>
                <c:pt idx="10804">
                  <c:v>0.12474537037037037</c:v>
                </c:pt>
                <c:pt idx="10805">
                  <c:v>0.12475694444444445</c:v>
                </c:pt>
                <c:pt idx="10806">
                  <c:v>0.12476851851851851</c:v>
                </c:pt>
                <c:pt idx="10807">
                  <c:v>0.1247800925925926</c:v>
                </c:pt>
                <c:pt idx="10808">
                  <c:v>0.12479166666666668</c:v>
                </c:pt>
                <c:pt idx="10809">
                  <c:v>0.12480324074074074</c:v>
                </c:pt>
                <c:pt idx="10810">
                  <c:v>0.12481481481481482</c:v>
                </c:pt>
                <c:pt idx="10811">
                  <c:v>0.1248263888888889</c:v>
                </c:pt>
                <c:pt idx="10812">
                  <c:v>0.12483796296296296</c:v>
                </c:pt>
                <c:pt idx="10813">
                  <c:v>0.12484953703703704</c:v>
                </c:pt>
                <c:pt idx="10814">
                  <c:v>0.1248611111111111</c:v>
                </c:pt>
                <c:pt idx="10815">
                  <c:v>0.12487268518518518</c:v>
                </c:pt>
                <c:pt idx="10816">
                  <c:v>0.12488425925925926</c:v>
                </c:pt>
                <c:pt idx="10817">
                  <c:v>0.12489583333333333</c:v>
                </c:pt>
                <c:pt idx="10818">
                  <c:v>0.12490740740740741</c:v>
                </c:pt>
                <c:pt idx="10819">
                  <c:v>0.12491898148148149</c:v>
                </c:pt>
                <c:pt idx="10820">
                  <c:v>0.12493055555555554</c:v>
                </c:pt>
                <c:pt idx="10821">
                  <c:v>0.12494212962962963</c:v>
                </c:pt>
                <c:pt idx="10822">
                  <c:v>0.12495370370370369</c:v>
                </c:pt>
                <c:pt idx="10823">
                  <c:v>0.12496527777777777</c:v>
                </c:pt>
                <c:pt idx="10824">
                  <c:v>0.12497685185185185</c:v>
                </c:pt>
                <c:pt idx="10825">
                  <c:v>0.12498842592592592</c:v>
                </c:pt>
                <c:pt idx="10826">
                  <c:v>0.125</c:v>
                </c:pt>
                <c:pt idx="10827">
                  <c:v>0.12501157407407407</c:v>
                </c:pt>
                <c:pt idx="10828">
                  <c:v>0.12502314814814816</c:v>
                </c:pt>
                <c:pt idx="10829">
                  <c:v>0.12503472222222223</c:v>
                </c:pt>
                <c:pt idx="10830">
                  <c:v>0.12504629629629629</c:v>
                </c:pt>
                <c:pt idx="10831">
                  <c:v>0.12505787037037039</c:v>
                </c:pt>
                <c:pt idx="10832">
                  <c:v>0.12506944444444443</c:v>
                </c:pt>
                <c:pt idx="10833">
                  <c:v>0.12508101851851852</c:v>
                </c:pt>
                <c:pt idx="10834">
                  <c:v>0.12509259259259259</c:v>
                </c:pt>
                <c:pt idx="10835">
                  <c:v>0.12510416666666666</c:v>
                </c:pt>
                <c:pt idx="10836">
                  <c:v>0.12511574074074075</c:v>
                </c:pt>
                <c:pt idx="10837">
                  <c:v>0.12512731481481482</c:v>
                </c:pt>
                <c:pt idx="10838">
                  <c:v>0.12513888888888888</c:v>
                </c:pt>
                <c:pt idx="10839">
                  <c:v>0.12515046296296298</c:v>
                </c:pt>
                <c:pt idx="10840">
                  <c:v>0.12516203703703704</c:v>
                </c:pt>
                <c:pt idx="10841">
                  <c:v>0.12517361111111111</c:v>
                </c:pt>
                <c:pt idx="10842">
                  <c:v>0.12518518518518518</c:v>
                </c:pt>
                <c:pt idx="10843">
                  <c:v>0.12519675925925924</c:v>
                </c:pt>
                <c:pt idx="10844">
                  <c:v>0.12520833333333334</c:v>
                </c:pt>
                <c:pt idx="10845">
                  <c:v>0.1252199074074074</c:v>
                </c:pt>
                <c:pt idx="10846">
                  <c:v>0.12523148148148147</c:v>
                </c:pt>
                <c:pt idx="10847">
                  <c:v>0.12524305555555557</c:v>
                </c:pt>
                <c:pt idx="10848">
                  <c:v>0.12525462962962963</c:v>
                </c:pt>
                <c:pt idx="10849">
                  <c:v>0.1252662037037037</c:v>
                </c:pt>
                <c:pt idx="10850">
                  <c:v>0.12527777777777779</c:v>
                </c:pt>
                <c:pt idx="10851">
                  <c:v>0.12528935185185186</c:v>
                </c:pt>
                <c:pt idx="10852">
                  <c:v>0.12530092592592593</c:v>
                </c:pt>
                <c:pt idx="10853">
                  <c:v>0.12531249999999999</c:v>
                </c:pt>
                <c:pt idx="10854">
                  <c:v>0.12532407407407406</c:v>
                </c:pt>
                <c:pt idx="10855">
                  <c:v>0.12533564814814815</c:v>
                </c:pt>
                <c:pt idx="10856">
                  <c:v>0.12534722222222222</c:v>
                </c:pt>
                <c:pt idx="10857">
                  <c:v>0.12535879629629629</c:v>
                </c:pt>
                <c:pt idx="10858">
                  <c:v>0.12537037037037038</c:v>
                </c:pt>
                <c:pt idx="10859">
                  <c:v>0.12538194444444445</c:v>
                </c:pt>
                <c:pt idx="10860">
                  <c:v>0.12539351851851852</c:v>
                </c:pt>
                <c:pt idx="10861">
                  <c:v>0.12540509259259261</c:v>
                </c:pt>
                <c:pt idx="10862">
                  <c:v>0.12541666666666665</c:v>
                </c:pt>
                <c:pt idx="10863">
                  <c:v>0.12542824074074074</c:v>
                </c:pt>
                <c:pt idx="10864">
                  <c:v>0.12543981481481481</c:v>
                </c:pt>
                <c:pt idx="10865">
                  <c:v>0.12545138888888888</c:v>
                </c:pt>
                <c:pt idx="10866">
                  <c:v>0.12546296296296297</c:v>
                </c:pt>
                <c:pt idx="10867">
                  <c:v>0.12547453703703704</c:v>
                </c:pt>
                <c:pt idx="10868">
                  <c:v>0.1254861111111111</c:v>
                </c:pt>
                <c:pt idx="10869">
                  <c:v>0.1254976851851852</c:v>
                </c:pt>
                <c:pt idx="10870">
                  <c:v>0.12550925925925926</c:v>
                </c:pt>
                <c:pt idx="10871">
                  <c:v>0.12552083333333333</c:v>
                </c:pt>
                <c:pt idx="10872">
                  <c:v>0.12553240740740743</c:v>
                </c:pt>
                <c:pt idx="10873">
                  <c:v>0.12554398148148146</c:v>
                </c:pt>
                <c:pt idx="10874">
                  <c:v>0.12555555555555556</c:v>
                </c:pt>
                <c:pt idx="10875">
                  <c:v>0.12556712962962963</c:v>
                </c:pt>
                <c:pt idx="10876">
                  <c:v>0.12557870370370369</c:v>
                </c:pt>
                <c:pt idx="10877">
                  <c:v>0.12559027777777779</c:v>
                </c:pt>
                <c:pt idx="10878">
                  <c:v>0.12560185185185185</c:v>
                </c:pt>
                <c:pt idx="10879">
                  <c:v>0.12561342592592592</c:v>
                </c:pt>
                <c:pt idx="10880">
                  <c:v>0.12562500000000001</c:v>
                </c:pt>
                <c:pt idx="10881">
                  <c:v>0.12563657407407408</c:v>
                </c:pt>
                <c:pt idx="10882">
                  <c:v>0.12564814814814815</c:v>
                </c:pt>
                <c:pt idx="10883">
                  <c:v>0.12565972222222221</c:v>
                </c:pt>
                <c:pt idx="10884">
                  <c:v>0.12567129629629628</c:v>
                </c:pt>
                <c:pt idx="10885">
                  <c:v>0.12568287037037038</c:v>
                </c:pt>
                <c:pt idx="10886">
                  <c:v>0.12569444444444444</c:v>
                </c:pt>
                <c:pt idx="10887">
                  <c:v>0.12570601851851851</c:v>
                </c:pt>
                <c:pt idx="10888">
                  <c:v>0.1257175925925926</c:v>
                </c:pt>
                <c:pt idx="10889">
                  <c:v>0.12572916666666667</c:v>
                </c:pt>
                <c:pt idx="10890">
                  <c:v>0.12574074074074074</c:v>
                </c:pt>
                <c:pt idx="10891">
                  <c:v>0.12575231481481483</c:v>
                </c:pt>
                <c:pt idx="10892">
                  <c:v>0.1257638888888889</c:v>
                </c:pt>
                <c:pt idx="10893">
                  <c:v>0.12577546296296296</c:v>
                </c:pt>
                <c:pt idx="10894">
                  <c:v>0.12578703703703703</c:v>
                </c:pt>
                <c:pt idx="10895">
                  <c:v>0.1257986111111111</c:v>
                </c:pt>
                <c:pt idx="10896">
                  <c:v>0.12581018518518519</c:v>
                </c:pt>
                <c:pt idx="10897">
                  <c:v>0.12582175925925926</c:v>
                </c:pt>
                <c:pt idx="10898">
                  <c:v>0.12583333333333332</c:v>
                </c:pt>
                <c:pt idx="10899">
                  <c:v>0.12584490740740742</c:v>
                </c:pt>
                <c:pt idx="10900">
                  <c:v>0.12585648148148149</c:v>
                </c:pt>
                <c:pt idx="10901">
                  <c:v>0.12586805555555555</c:v>
                </c:pt>
                <c:pt idx="10902">
                  <c:v>0.12587962962962965</c:v>
                </c:pt>
                <c:pt idx="10903">
                  <c:v>0.12589120370370369</c:v>
                </c:pt>
                <c:pt idx="10904">
                  <c:v>0.12590277777777778</c:v>
                </c:pt>
                <c:pt idx="10905">
                  <c:v>0.12591435185185185</c:v>
                </c:pt>
                <c:pt idx="10906">
                  <c:v>0.12592592592592591</c:v>
                </c:pt>
                <c:pt idx="10907">
                  <c:v>0.12593750000000001</c:v>
                </c:pt>
                <c:pt idx="10908">
                  <c:v>0.12594907407407407</c:v>
                </c:pt>
                <c:pt idx="10909">
                  <c:v>0.12596064814814814</c:v>
                </c:pt>
                <c:pt idx="10910">
                  <c:v>0.12597222222222224</c:v>
                </c:pt>
                <c:pt idx="10911">
                  <c:v>0.1259837962962963</c:v>
                </c:pt>
                <c:pt idx="10912">
                  <c:v>0.12599537037037037</c:v>
                </c:pt>
                <c:pt idx="10913">
                  <c:v>0.12600694444444444</c:v>
                </c:pt>
                <c:pt idx="10914">
                  <c:v>0.1260185185185185</c:v>
                </c:pt>
                <c:pt idx="10915">
                  <c:v>0.1260300925925926</c:v>
                </c:pt>
                <c:pt idx="10916">
                  <c:v>0.12604166666666666</c:v>
                </c:pt>
                <c:pt idx="10917">
                  <c:v>0.12605324074074073</c:v>
                </c:pt>
                <c:pt idx="10918">
                  <c:v>0.12606481481481482</c:v>
                </c:pt>
                <c:pt idx="10919">
                  <c:v>0.12607638888888889</c:v>
                </c:pt>
                <c:pt idx="10920">
                  <c:v>0.12608796296296296</c:v>
                </c:pt>
                <c:pt idx="10921">
                  <c:v>0.12609953703703705</c:v>
                </c:pt>
                <c:pt idx="10922">
                  <c:v>0.12611111111111112</c:v>
                </c:pt>
                <c:pt idx="10923">
                  <c:v>0.12612268518518518</c:v>
                </c:pt>
                <c:pt idx="10924">
                  <c:v>0.12613425925925925</c:v>
                </c:pt>
                <c:pt idx="10925">
                  <c:v>0.12614583333333332</c:v>
                </c:pt>
                <c:pt idx="10926">
                  <c:v>0.12615740740740741</c:v>
                </c:pt>
                <c:pt idx="10927">
                  <c:v>0.12616898148148148</c:v>
                </c:pt>
                <c:pt idx="10928">
                  <c:v>0.12618055555555555</c:v>
                </c:pt>
                <c:pt idx="10929">
                  <c:v>0.12619212962962964</c:v>
                </c:pt>
                <c:pt idx="10930">
                  <c:v>0.12620370370370371</c:v>
                </c:pt>
                <c:pt idx="10931">
                  <c:v>0.12621527777777777</c:v>
                </c:pt>
                <c:pt idx="10932">
                  <c:v>0.12622685185185187</c:v>
                </c:pt>
                <c:pt idx="10933">
                  <c:v>0.12623842592592593</c:v>
                </c:pt>
                <c:pt idx="10934">
                  <c:v>0.12625</c:v>
                </c:pt>
                <c:pt idx="10935">
                  <c:v>0.12626157407407407</c:v>
                </c:pt>
                <c:pt idx="10936">
                  <c:v>0.12627314814814813</c:v>
                </c:pt>
                <c:pt idx="10937">
                  <c:v>0.12628472222222223</c:v>
                </c:pt>
                <c:pt idx="10938">
                  <c:v>0.1262962962962963</c:v>
                </c:pt>
                <c:pt idx="10939">
                  <c:v>0.12630787037037036</c:v>
                </c:pt>
                <c:pt idx="10940">
                  <c:v>0.12631944444444446</c:v>
                </c:pt>
                <c:pt idx="10941">
                  <c:v>0.12633101851851852</c:v>
                </c:pt>
                <c:pt idx="10942">
                  <c:v>0.12634259259259259</c:v>
                </c:pt>
                <c:pt idx="10943">
                  <c:v>0.12635416666666668</c:v>
                </c:pt>
                <c:pt idx="10944">
                  <c:v>0.12636574074074072</c:v>
                </c:pt>
                <c:pt idx="10945">
                  <c:v>0.12637731481481482</c:v>
                </c:pt>
                <c:pt idx="10946">
                  <c:v>0.12638888888888888</c:v>
                </c:pt>
                <c:pt idx="10947">
                  <c:v>0.12640046296296295</c:v>
                </c:pt>
                <c:pt idx="10948">
                  <c:v>0.12641203703703704</c:v>
                </c:pt>
                <c:pt idx="10949">
                  <c:v>0.12642361111111111</c:v>
                </c:pt>
                <c:pt idx="10950">
                  <c:v>0.12643518518518518</c:v>
                </c:pt>
                <c:pt idx="10951">
                  <c:v>0.12644675925925927</c:v>
                </c:pt>
                <c:pt idx="10952">
                  <c:v>0.12645833333333334</c:v>
                </c:pt>
                <c:pt idx="10953">
                  <c:v>0.12646990740740741</c:v>
                </c:pt>
                <c:pt idx="10954">
                  <c:v>0.12648148148148147</c:v>
                </c:pt>
                <c:pt idx="10955">
                  <c:v>0.12649305555555554</c:v>
                </c:pt>
                <c:pt idx="10956">
                  <c:v>0.12650462962962963</c:v>
                </c:pt>
                <c:pt idx="10957">
                  <c:v>0.1265162037037037</c:v>
                </c:pt>
                <c:pt idx="10958">
                  <c:v>0.12652777777777777</c:v>
                </c:pt>
                <c:pt idx="10959">
                  <c:v>0.12653935185185186</c:v>
                </c:pt>
                <c:pt idx="10960">
                  <c:v>0.12655092592592593</c:v>
                </c:pt>
                <c:pt idx="10961">
                  <c:v>0.12656249999999999</c:v>
                </c:pt>
                <c:pt idx="10962">
                  <c:v>0.12657407407407409</c:v>
                </c:pt>
                <c:pt idx="10963">
                  <c:v>0.12658564814814816</c:v>
                </c:pt>
                <c:pt idx="10964">
                  <c:v>0.12659722222222222</c:v>
                </c:pt>
                <c:pt idx="10965">
                  <c:v>0.12660879629629629</c:v>
                </c:pt>
                <c:pt idx="10966">
                  <c:v>0.12662037037037036</c:v>
                </c:pt>
                <c:pt idx="10967">
                  <c:v>0.12663194444444445</c:v>
                </c:pt>
                <c:pt idx="10968">
                  <c:v>0.12664351851851852</c:v>
                </c:pt>
                <c:pt idx="10969">
                  <c:v>0.12665509259259258</c:v>
                </c:pt>
                <c:pt idx="10970">
                  <c:v>0.12666666666666668</c:v>
                </c:pt>
                <c:pt idx="10971">
                  <c:v>0.12667824074074074</c:v>
                </c:pt>
                <c:pt idx="10972">
                  <c:v>0.12668981481481481</c:v>
                </c:pt>
                <c:pt idx="10973">
                  <c:v>0.12670138888888891</c:v>
                </c:pt>
                <c:pt idx="10974">
                  <c:v>0.12671296296296297</c:v>
                </c:pt>
                <c:pt idx="10975">
                  <c:v>0.12672453703703704</c:v>
                </c:pt>
                <c:pt idx="10976">
                  <c:v>0.1267361111111111</c:v>
                </c:pt>
                <c:pt idx="10977">
                  <c:v>0.12674768518518517</c:v>
                </c:pt>
                <c:pt idx="10978">
                  <c:v>0.12675925925925927</c:v>
                </c:pt>
                <c:pt idx="10979">
                  <c:v>0.12677083333333333</c:v>
                </c:pt>
                <c:pt idx="10980">
                  <c:v>0.1267824074074074</c:v>
                </c:pt>
                <c:pt idx="10981">
                  <c:v>0.12679398148148149</c:v>
                </c:pt>
                <c:pt idx="10982">
                  <c:v>0.12680555555555556</c:v>
                </c:pt>
                <c:pt idx="10983">
                  <c:v>0.12681712962962963</c:v>
                </c:pt>
                <c:pt idx="10984">
                  <c:v>0.12682870370370372</c:v>
                </c:pt>
                <c:pt idx="10985">
                  <c:v>0.12684027777777776</c:v>
                </c:pt>
                <c:pt idx="10986">
                  <c:v>0.12685185185185185</c:v>
                </c:pt>
                <c:pt idx="10987">
                  <c:v>0.12686342592592592</c:v>
                </c:pt>
                <c:pt idx="10988">
                  <c:v>0.12687499999999999</c:v>
                </c:pt>
                <c:pt idx="10989">
                  <c:v>0.12688657407407408</c:v>
                </c:pt>
                <c:pt idx="10990">
                  <c:v>0.12689814814814815</c:v>
                </c:pt>
                <c:pt idx="10991">
                  <c:v>0.12690972222222222</c:v>
                </c:pt>
                <c:pt idx="10992">
                  <c:v>0.12692129629629631</c:v>
                </c:pt>
                <c:pt idx="10993">
                  <c:v>0.12693287037037038</c:v>
                </c:pt>
                <c:pt idx="10994">
                  <c:v>0.12694444444444444</c:v>
                </c:pt>
                <c:pt idx="10995">
                  <c:v>0.12695601851851851</c:v>
                </c:pt>
                <c:pt idx="10996">
                  <c:v>0.12696759259259258</c:v>
                </c:pt>
                <c:pt idx="10997">
                  <c:v>0.12697916666666667</c:v>
                </c:pt>
                <c:pt idx="10998">
                  <c:v>0.12699074074074074</c:v>
                </c:pt>
                <c:pt idx="10999">
                  <c:v>0.1270023148148148</c:v>
                </c:pt>
                <c:pt idx="11000">
                  <c:v>0.1270138888888889</c:v>
                </c:pt>
                <c:pt idx="11001">
                  <c:v>0.12702546296296297</c:v>
                </c:pt>
                <c:pt idx="11002">
                  <c:v>0.12703703703703703</c:v>
                </c:pt>
                <c:pt idx="11003">
                  <c:v>0.12704861111111113</c:v>
                </c:pt>
                <c:pt idx="11004">
                  <c:v>0.12706018518518519</c:v>
                </c:pt>
                <c:pt idx="11005">
                  <c:v>0.12707175925925926</c:v>
                </c:pt>
                <c:pt idx="11006">
                  <c:v>0.12708333333333333</c:v>
                </c:pt>
                <c:pt idx="11007">
                  <c:v>0.12709490740740739</c:v>
                </c:pt>
                <c:pt idx="11008">
                  <c:v>0.12710648148148149</c:v>
                </c:pt>
                <c:pt idx="11009">
                  <c:v>0.12711805555555555</c:v>
                </c:pt>
                <c:pt idx="11010">
                  <c:v>0.12712962962962962</c:v>
                </c:pt>
                <c:pt idx="11011">
                  <c:v>0.12714120370370371</c:v>
                </c:pt>
                <c:pt idx="11012">
                  <c:v>0.12715277777777778</c:v>
                </c:pt>
                <c:pt idx="11013">
                  <c:v>0.12716435185185185</c:v>
                </c:pt>
                <c:pt idx="11014">
                  <c:v>0.12717592592592594</c:v>
                </c:pt>
                <c:pt idx="11015">
                  <c:v>0.12718750000000001</c:v>
                </c:pt>
                <c:pt idx="11016">
                  <c:v>0.12719907407407408</c:v>
                </c:pt>
                <c:pt idx="11017">
                  <c:v>0.12721064814814814</c:v>
                </c:pt>
                <c:pt idx="11018">
                  <c:v>0.12722222222222221</c:v>
                </c:pt>
                <c:pt idx="11019">
                  <c:v>0.1272337962962963</c:v>
                </c:pt>
                <c:pt idx="11020">
                  <c:v>0.12724537037037037</c:v>
                </c:pt>
                <c:pt idx="11021">
                  <c:v>0.12725694444444444</c:v>
                </c:pt>
                <c:pt idx="11022">
                  <c:v>0.12726851851851853</c:v>
                </c:pt>
                <c:pt idx="11023">
                  <c:v>0.1272800925925926</c:v>
                </c:pt>
                <c:pt idx="11024">
                  <c:v>0.12729166666666666</c:v>
                </c:pt>
                <c:pt idx="11025">
                  <c:v>0.12730324074074076</c:v>
                </c:pt>
                <c:pt idx="11026">
                  <c:v>0.1273148148148148</c:v>
                </c:pt>
                <c:pt idx="11027">
                  <c:v>0.12732638888888889</c:v>
                </c:pt>
                <c:pt idx="11028">
                  <c:v>0.12733796296296296</c:v>
                </c:pt>
                <c:pt idx="11029">
                  <c:v>0.12734953703703702</c:v>
                </c:pt>
                <c:pt idx="11030">
                  <c:v>0.12736111111111112</c:v>
                </c:pt>
                <c:pt idx="11031">
                  <c:v>0.12737268518518519</c:v>
                </c:pt>
                <c:pt idx="11032">
                  <c:v>0.12738425925925925</c:v>
                </c:pt>
                <c:pt idx="11033">
                  <c:v>0.12739583333333335</c:v>
                </c:pt>
                <c:pt idx="11034">
                  <c:v>0.12740740740740741</c:v>
                </c:pt>
                <c:pt idx="11035">
                  <c:v>0.12741898148148148</c:v>
                </c:pt>
                <c:pt idx="11036">
                  <c:v>0.12743055555555555</c:v>
                </c:pt>
                <c:pt idx="11037">
                  <c:v>0.12744212962962961</c:v>
                </c:pt>
                <c:pt idx="11038">
                  <c:v>0.12745370370370371</c:v>
                </c:pt>
                <c:pt idx="11039">
                  <c:v>0.12746527777777777</c:v>
                </c:pt>
                <c:pt idx="11040">
                  <c:v>0.12747685185185184</c:v>
                </c:pt>
                <c:pt idx="11041">
                  <c:v>0.12748842592592594</c:v>
                </c:pt>
                <c:pt idx="11042">
                  <c:v>0.1275</c:v>
                </c:pt>
                <c:pt idx="11043">
                  <c:v>0.12751157407407407</c:v>
                </c:pt>
                <c:pt idx="11044">
                  <c:v>0.12752314814814816</c:v>
                </c:pt>
                <c:pt idx="11045">
                  <c:v>0.12753472222222223</c:v>
                </c:pt>
                <c:pt idx="11046">
                  <c:v>0.1275462962962963</c:v>
                </c:pt>
                <c:pt idx="11047">
                  <c:v>0.12755787037037036</c:v>
                </c:pt>
                <c:pt idx="11048">
                  <c:v>0.12756944444444443</c:v>
                </c:pt>
                <c:pt idx="11049">
                  <c:v>0.12758101851851852</c:v>
                </c:pt>
                <c:pt idx="11050">
                  <c:v>0.12759259259259259</c:v>
                </c:pt>
                <c:pt idx="11051">
                  <c:v>0.12760416666666666</c:v>
                </c:pt>
                <c:pt idx="11052">
                  <c:v>0.12761574074074075</c:v>
                </c:pt>
                <c:pt idx="11053">
                  <c:v>0.12762731481481482</c:v>
                </c:pt>
                <c:pt idx="11054">
                  <c:v>0.12763888888888889</c:v>
                </c:pt>
                <c:pt idx="11055">
                  <c:v>0.12765046296296298</c:v>
                </c:pt>
                <c:pt idx="11056">
                  <c:v>0.12766203703703705</c:v>
                </c:pt>
                <c:pt idx="11057">
                  <c:v>0.12767361111111111</c:v>
                </c:pt>
                <c:pt idx="11058">
                  <c:v>0.12768518518518518</c:v>
                </c:pt>
                <c:pt idx="11059">
                  <c:v>0.12769675925925925</c:v>
                </c:pt>
                <c:pt idx="11060">
                  <c:v>0.12770833333333334</c:v>
                </c:pt>
                <c:pt idx="11061">
                  <c:v>0.12771990740740741</c:v>
                </c:pt>
                <c:pt idx="11062">
                  <c:v>0.12773148148148147</c:v>
                </c:pt>
                <c:pt idx="11063">
                  <c:v>0.12774305555555557</c:v>
                </c:pt>
                <c:pt idx="11064">
                  <c:v>0.12775462962962963</c:v>
                </c:pt>
                <c:pt idx="11065">
                  <c:v>0.1277662037037037</c:v>
                </c:pt>
                <c:pt idx="11066">
                  <c:v>0.1277777777777778</c:v>
                </c:pt>
                <c:pt idx="11067">
                  <c:v>0.12778935185185183</c:v>
                </c:pt>
                <c:pt idx="11068">
                  <c:v>0.12780092592592593</c:v>
                </c:pt>
                <c:pt idx="11069">
                  <c:v>0.1278125</c:v>
                </c:pt>
                <c:pt idx="11070">
                  <c:v>0.12782407407407406</c:v>
                </c:pt>
                <c:pt idx="11071">
                  <c:v>0.12783564814814816</c:v>
                </c:pt>
                <c:pt idx="11072">
                  <c:v>0.12784722222222222</c:v>
                </c:pt>
                <c:pt idx="11073">
                  <c:v>0.12785879629629629</c:v>
                </c:pt>
                <c:pt idx="11074">
                  <c:v>0.12787037037037038</c:v>
                </c:pt>
                <c:pt idx="11075">
                  <c:v>0.12788194444444445</c:v>
                </c:pt>
                <c:pt idx="11076">
                  <c:v>0.12789351851851852</c:v>
                </c:pt>
                <c:pt idx="11077">
                  <c:v>0.12790509259259258</c:v>
                </c:pt>
                <c:pt idx="11078">
                  <c:v>0.12791666666666665</c:v>
                </c:pt>
                <c:pt idx="11079">
                  <c:v>0.12792824074074075</c:v>
                </c:pt>
                <c:pt idx="11080">
                  <c:v>0.12793981481481481</c:v>
                </c:pt>
                <c:pt idx="11081">
                  <c:v>0.12795138888888888</c:v>
                </c:pt>
                <c:pt idx="11082">
                  <c:v>0.12796296296296297</c:v>
                </c:pt>
                <c:pt idx="11083">
                  <c:v>0.12797453703703704</c:v>
                </c:pt>
                <c:pt idx="11084">
                  <c:v>0.12798611111111111</c:v>
                </c:pt>
                <c:pt idx="11085">
                  <c:v>0.1279976851851852</c:v>
                </c:pt>
                <c:pt idx="11086">
                  <c:v>0.12800925925925927</c:v>
                </c:pt>
                <c:pt idx="11087">
                  <c:v>0.12802083333333333</c:v>
                </c:pt>
                <c:pt idx="11088">
                  <c:v>0.1280324074074074</c:v>
                </c:pt>
                <c:pt idx="11089">
                  <c:v>0.12804398148148147</c:v>
                </c:pt>
                <c:pt idx="11090">
                  <c:v>0.12805555555555556</c:v>
                </c:pt>
                <c:pt idx="11091">
                  <c:v>0.12806712962962963</c:v>
                </c:pt>
                <c:pt idx="11092">
                  <c:v>0.12807870370370369</c:v>
                </c:pt>
                <c:pt idx="11093">
                  <c:v>0.12809027777777779</c:v>
                </c:pt>
                <c:pt idx="11094">
                  <c:v>0.12810185185185186</c:v>
                </c:pt>
                <c:pt idx="11095">
                  <c:v>0.12811342592592592</c:v>
                </c:pt>
                <c:pt idx="11096">
                  <c:v>0.12812500000000002</c:v>
                </c:pt>
                <c:pt idx="11097">
                  <c:v>0.12813657407407408</c:v>
                </c:pt>
                <c:pt idx="11098">
                  <c:v>0.12814814814814815</c:v>
                </c:pt>
                <c:pt idx="11099">
                  <c:v>0.12814814814814815</c:v>
                </c:pt>
                <c:pt idx="11100">
                  <c:v>0.12815972222222222</c:v>
                </c:pt>
                <c:pt idx="11101">
                  <c:v>0.12817129629629628</c:v>
                </c:pt>
                <c:pt idx="11102">
                  <c:v>0.12818287037037038</c:v>
                </c:pt>
                <c:pt idx="11103">
                  <c:v>0.12819444444444444</c:v>
                </c:pt>
                <c:pt idx="11104">
                  <c:v>0.12820601851851851</c:v>
                </c:pt>
                <c:pt idx="11105">
                  <c:v>0.12821759259259261</c:v>
                </c:pt>
                <c:pt idx="11106">
                  <c:v>0.12822916666666667</c:v>
                </c:pt>
                <c:pt idx="11107">
                  <c:v>0.12824074074074074</c:v>
                </c:pt>
                <c:pt idx="11108">
                  <c:v>0.12825231481481483</c:v>
                </c:pt>
                <c:pt idx="11109">
                  <c:v>0.12826388888888887</c:v>
                </c:pt>
                <c:pt idx="11110">
                  <c:v>0.12827546296296297</c:v>
                </c:pt>
                <c:pt idx="11111">
                  <c:v>0.12828703703703703</c:v>
                </c:pt>
                <c:pt idx="11112">
                  <c:v>0.1282986111111111</c:v>
                </c:pt>
                <c:pt idx="11113">
                  <c:v>0.12831018518518519</c:v>
                </c:pt>
                <c:pt idx="11114">
                  <c:v>0.12832175925925926</c:v>
                </c:pt>
                <c:pt idx="11115">
                  <c:v>0.12833333333333333</c:v>
                </c:pt>
                <c:pt idx="11116">
                  <c:v>0.12834490740740742</c:v>
                </c:pt>
                <c:pt idx="11117">
                  <c:v>0.12835648148148149</c:v>
                </c:pt>
                <c:pt idx="11118">
                  <c:v>0.12836805555555555</c:v>
                </c:pt>
                <c:pt idx="11119">
                  <c:v>0.12837962962962962</c:v>
                </c:pt>
                <c:pt idx="11120">
                  <c:v>0.12839120370370369</c:v>
                </c:pt>
                <c:pt idx="11121">
                  <c:v>0.12840277777777778</c:v>
                </c:pt>
                <c:pt idx="11122">
                  <c:v>0.12841435185185185</c:v>
                </c:pt>
                <c:pt idx="11123">
                  <c:v>0.12842592592592592</c:v>
                </c:pt>
                <c:pt idx="11124">
                  <c:v>0.12843750000000001</c:v>
                </c:pt>
                <c:pt idx="11125">
                  <c:v>0.12844907407407408</c:v>
                </c:pt>
                <c:pt idx="11126">
                  <c:v>0.12846064814814814</c:v>
                </c:pt>
                <c:pt idx="11127">
                  <c:v>0.12847222222222224</c:v>
                </c:pt>
                <c:pt idx="11128">
                  <c:v>0.1284837962962963</c:v>
                </c:pt>
                <c:pt idx="11129">
                  <c:v>0.12849537037037037</c:v>
                </c:pt>
                <c:pt idx="11130">
                  <c:v>0.12850694444444444</c:v>
                </c:pt>
                <c:pt idx="11131">
                  <c:v>0.1285185185185185</c:v>
                </c:pt>
                <c:pt idx="11132">
                  <c:v>0.1285300925925926</c:v>
                </c:pt>
                <c:pt idx="11133">
                  <c:v>0.12854166666666667</c:v>
                </c:pt>
                <c:pt idx="11134">
                  <c:v>0.12855324074074073</c:v>
                </c:pt>
                <c:pt idx="11135">
                  <c:v>0.12856481481481483</c:v>
                </c:pt>
                <c:pt idx="11136">
                  <c:v>0.12857638888888889</c:v>
                </c:pt>
                <c:pt idx="11137">
                  <c:v>0.12858796296296296</c:v>
                </c:pt>
                <c:pt idx="11138">
                  <c:v>0.12859953703703705</c:v>
                </c:pt>
                <c:pt idx="11139">
                  <c:v>0.12861111111111112</c:v>
                </c:pt>
                <c:pt idx="11140">
                  <c:v>0.12862268518518519</c:v>
                </c:pt>
                <c:pt idx="11141">
                  <c:v>0.12863425925925925</c:v>
                </c:pt>
                <c:pt idx="11142">
                  <c:v>0.12864583333333332</c:v>
                </c:pt>
                <c:pt idx="11143">
                  <c:v>0.12865740740740741</c:v>
                </c:pt>
                <c:pt idx="11144">
                  <c:v>0.12866898148148148</c:v>
                </c:pt>
                <c:pt idx="11145">
                  <c:v>0.12868055555555555</c:v>
                </c:pt>
                <c:pt idx="11146">
                  <c:v>0.12869212962962964</c:v>
                </c:pt>
                <c:pt idx="11147">
                  <c:v>0.12870370370370371</c:v>
                </c:pt>
                <c:pt idx="11148">
                  <c:v>0.12871527777777778</c:v>
                </c:pt>
                <c:pt idx="11149">
                  <c:v>0.12872685185185184</c:v>
                </c:pt>
                <c:pt idx="11150">
                  <c:v>0.12873842592592591</c:v>
                </c:pt>
                <c:pt idx="11151">
                  <c:v>0.12875</c:v>
                </c:pt>
                <c:pt idx="11152">
                  <c:v>0.12876157407407407</c:v>
                </c:pt>
                <c:pt idx="11153">
                  <c:v>0.12877314814814814</c:v>
                </c:pt>
                <c:pt idx="11154">
                  <c:v>0.12878472222222223</c:v>
                </c:pt>
                <c:pt idx="11155">
                  <c:v>0.1287962962962963</c:v>
                </c:pt>
                <c:pt idx="11156">
                  <c:v>0.12880787037037036</c:v>
                </c:pt>
                <c:pt idx="11157">
                  <c:v>0.12881944444444446</c:v>
                </c:pt>
                <c:pt idx="11158">
                  <c:v>0.12883101851851853</c:v>
                </c:pt>
                <c:pt idx="11159">
                  <c:v>0.12884259259259259</c:v>
                </c:pt>
                <c:pt idx="11160">
                  <c:v>0.12885416666666666</c:v>
                </c:pt>
                <c:pt idx="11161">
                  <c:v>0.12886574074074073</c:v>
                </c:pt>
                <c:pt idx="11162">
                  <c:v>0.12887731481481482</c:v>
                </c:pt>
                <c:pt idx="11163">
                  <c:v>0.12888888888888889</c:v>
                </c:pt>
                <c:pt idx="11164">
                  <c:v>0.12890046296296295</c:v>
                </c:pt>
                <c:pt idx="11165">
                  <c:v>0.12891203703703705</c:v>
                </c:pt>
                <c:pt idx="11166">
                  <c:v>0.12892361111111111</c:v>
                </c:pt>
                <c:pt idx="11167">
                  <c:v>0.12893518518518518</c:v>
                </c:pt>
                <c:pt idx="11168">
                  <c:v>0.12894675925925927</c:v>
                </c:pt>
                <c:pt idx="11169">
                  <c:v>0.12895833333333334</c:v>
                </c:pt>
                <c:pt idx="11170">
                  <c:v>0.12896990740740741</c:v>
                </c:pt>
                <c:pt idx="11171">
                  <c:v>0.12898148148148147</c:v>
                </c:pt>
                <c:pt idx="11172">
                  <c:v>0.12899305555555554</c:v>
                </c:pt>
                <c:pt idx="11173">
                  <c:v>0.12900462962962964</c:v>
                </c:pt>
                <c:pt idx="11174">
                  <c:v>0.1290162037037037</c:v>
                </c:pt>
                <c:pt idx="11175">
                  <c:v>0.12902777777777777</c:v>
                </c:pt>
                <c:pt idx="11176">
                  <c:v>0.12903935185185186</c:v>
                </c:pt>
                <c:pt idx="11177">
                  <c:v>0.12905092592592593</c:v>
                </c:pt>
                <c:pt idx="11178">
                  <c:v>0.1290625</c:v>
                </c:pt>
                <c:pt idx="11179">
                  <c:v>0.12907407407407409</c:v>
                </c:pt>
                <c:pt idx="11180">
                  <c:v>0.12908564814814813</c:v>
                </c:pt>
                <c:pt idx="11181">
                  <c:v>0.12909722222222222</c:v>
                </c:pt>
                <c:pt idx="11182">
                  <c:v>0.12910879629629629</c:v>
                </c:pt>
                <c:pt idx="11183">
                  <c:v>0.12912037037037036</c:v>
                </c:pt>
                <c:pt idx="11184">
                  <c:v>0.12913194444444445</c:v>
                </c:pt>
                <c:pt idx="11185">
                  <c:v>0.12914351851851852</c:v>
                </c:pt>
                <c:pt idx="11186">
                  <c:v>0.12915509259259259</c:v>
                </c:pt>
                <c:pt idx="11187">
                  <c:v>0.12916666666666668</c:v>
                </c:pt>
                <c:pt idx="11188">
                  <c:v>0.12917824074074075</c:v>
                </c:pt>
                <c:pt idx="11189">
                  <c:v>0.12918981481481481</c:v>
                </c:pt>
                <c:pt idx="11190">
                  <c:v>0.12920138888888888</c:v>
                </c:pt>
                <c:pt idx="11191">
                  <c:v>0.12921296296296295</c:v>
                </c:pt>
                <c:pt idx="11192">
                  <c:v>0.12922453703703704</c:v>
                </c:pt>
                <c:pt idx="11193">
                  <c:v>0.12923611111111111</c:v>
                </c:pt>
                <c:pt idx="11194">
                  <c:v>0.12924768518518517</c:v>
                </c:pt>
                <c:pt idx="11195">
                  <c:v>0.12925925925925927</c:v>
                </c:pt>
                <c:pt idx="11196">
                  <c:v>0.12927083333333333</c:v>
                </c:pt>
                <c:pt idx="11197">
                  <c:v>0.1292824074074074</c:v>
                </c:pt>
                <c:pt idx="11198">
                  <c:v>0.1292939814814815</c:v>
                </c:pt>
                <c:pt idx="11199">
                  <c:v>0.12930555555555556</c:v>
                </c:pt>
                <c:pt idx="11200">
                  <c:v>0.12931712962962963</c:v>
                </c:pt>
                <c:pt idx="11201">
                  <c:v>0.1293287037037037</c:v>
                </c:pt>
                <c:pt idx="11202">
                  <c:v>0.12934027777777776</c:v>
                </c:pt>
                <c:pt idx="11203">
                  <c:v>0.12935185185185186</c:v>
                </c:pt>
                <c:pt idx="11204">
                  <c:v>0.12936342592592592</c:v>
                </c:pt>
                <c:pt idx="11205">
                  <c:v>0.12937499999999999</c:v>
                </c:pt>
                <c:pt idx="11206">
                  <c:v>0.12938657407407408</c:v>
                </c:pt>
                <c:pt idx="11207">
                  <c:v>0.12939814814814815</c:v>
                </c:pt>
                <c:pt idx="11208">
                  <c:v>0.12940972222222222</c:v>
                </c:pt>
                <c:pt idx="11209">
                  <c:v>0.12942129629629631</c:v>
                </c:pt>
                <c:pt idx="11210">
                  <c:v>0.12943287037037038</c:v>
                </c:pt>
                <c:pt idx="11211">
                  <c:v>0.12944444444444445</c:v>
                </c:pt>
                <c:pt idx="11212">
                  <c:v>0.12945601851851851</c:v>
                </c:pt>
                <c:pt idx="11213">
                  <c:v>0.12946759259259258</c:v>
                </c:pt>
                <c:pt idx="11214">
                  <c:v>0.12947916666666667</c:v>
                </c:pt>
                <c:pt idx="11215">
                  <c:v>0.12949074074074074</c:v>
                </c:pt>
                <c:pt idx="11216">
                  <c:v>0.12950231481481481</c:v>
                </c:pt>
                <c:pt idx="11217">
                  <c:v>0.1295138888888889</c:v>
                </c:pt>
                <c:pt idx="11218">
                  <c:v>0.12952546296296297</c:v>
                </c:pt>
                <c:pt idx="11219">
                  <c:v>0.12953703703703703</c:v>
                </c:pt>
                <c:pt idx="11220">
                  <c:v>0.12954861111111113</c:v>
                </c:pt>
                <c:pt idx="11221">
                  <c:v>0.12956018518518517</c:v>
                </c:pt>
                <c:pt idx="11222">
                  <c:v>0.12957175925925926</c:v>
                </c:pt>
                <c:pt idx="11223">
                  <c:v>0.12958333333333333</c:v>
                </c:pt>
                <c:pt idx="11224">
                  <c:v>0.12959490740740739</c:v>
                </c:pt>
                <c:pt idx="11225">
                  <c:v>0.12960648148148149</c:v>
                </c:pt>
                <c:pt idx="11226">
                  <c:v>0.12961805555555556</c:v>
                </c:pt>
                <c:pt idx="11227">
                  <c:v>0.12962962962962962</c:v>
                </c:pt>
                <c:pt idx="11228">
                  <c:v>0.12964120370370372</c:v>
                </c:pt>
                <c:pt idx="11229">
                  <c:v>0.12965277777777778</c:v>
                </c:pt>
                <c:pt idx="11230">
                  <c:v>0.12966435185185185</c:v>
                </c:pt>
                <c:pt idx="11231">
                  <c:v>0.12967592592592592</c:v>
                </c:pt>
                <c:pt idx="11232">
                  <c:v>0.12968749999999998</c:v>
                </c:pt>
                <c:pt idx="11233">
                  <c:v>0.12969907407407408</c:v>
                </c:pt>
                <c:pt idx="11234">
                  <c:v>0.12971064814814814</c:v>
                </c:pt>
                <c:pt idx="11235">
                  <c:v>0.12972222222222221</c:v>
                </c:pt>
                <c:pt idx="11236">
                  <c:v>0.12973379629629631</c:v>
                </c:pt>
                <c:pt idx="11237">
                  <c:v>0.12974537037037037</c:v>
                </c:pt>
                <c:pt idx="11238">
                  <c:v>0.12975694444444444</c:v>
                </c:pt>
                <c:pt idx="11239">
                  <c:v>0.12976851851851853</c:v>
                </c:pt>
                <c:pt idx="11240">
                  <c:v>0.1297800925925926</c:v>
                </c:pt>
                <c:pt idx="11241">
                  <c:v>0.12979166666666667</c:v>
                </c:pt>
                <c:pt idx="11242">
                  <c:v>0.12980324074074073</c:v>
                </c:pt>
                <c:pt idx="11243">
                  <c:v>0.1298148148148148</c:v>
                </c:pt>
                <c:pt idx="11244">
                  <c:v>0.12982638888888889</c:v>
                </c:pt>
                <c:pt idx="11245">
                  <c:v>0.12983796296296296</c:v>
                </c:pt>
                <c:pt idx="11246">
                  <c:v>0.12984953703703703</c:v>
                </c:pt>
                <c:pt idx="11247">
                  <c:v>0.12986111111111112</c:v>
                </c:pt>
                <c:pt idx="11248">
                  <c:v>0.12987268518518519</c:v>
                </c:pt>
                <c:pt idx="11249">
                  <c:v>0.12988425925925925</c:v>
                </c:pt>
                <c:pt idx="11250">
                  <c:v>0.12989583333333335</c:v>
                </c:pt>
                <c:pt idx="11251">
                  <c:v>0.12990740740740742</c:v>
                </c:pt>
                <c:pt idx="11252">
                  <c:v>0.12991898148148148</c:v>
                </c:pt>
                <c:pt idx="11253">
                  <c:v>0.12993055555555555</c:v>
                </c:pt>
                <c:pt idx="11254">
                  <c:v>0.12994212962962962</c:v>
                </c:pt>
                <c:pt idx="11255">
                  <c:v>0.12995370370370371</c:v>
                </c:pt>
                <c:pt idx="11256">
                  <c:v>0.12996527777777778</c:v>
                </c:pt>
                <c:pt idx="11257">
                  <c:v>0.12997685185185184</c:v>
                </c:pt>
                <c:pt idx="11258">
                  <c:v>0.12998842592592594</c:v>
                </c:pt>
                <c:pt idx="11259">
                  <c:v>0.13</c:v>
                </c:pt>
                <c:pt idx="11260">
                  <c:v>0.13001157407407407</c:v>
                </c:pt>
                <c:pt idx="11261">
                  <c:v>0.13002314814814817</c:v>
                </c:pt>
                <c:pt idx="11262">
                  <c:v>0.1300347222222222</c:v>
                </c:pt>
                <c:pt idx="11263">
                  <c:v>0.1300462962962963</c:v>
                </c:pt>
                <c:pt idx="11264">
                  <c:v>0.13005787037037037</c:v>
                </c:pt>
                <c:pt idx="11265">
                  <c:v>0.13006944444444443</c:v>
                </c:pt>
                <c:pt idx="11266">
                  <c:v>0.13008101851851853</c:v>
                </c:pt>
                <c:pt idx="11267">
                  <c:v>0.13009259259259259</c:v>
                </c:pt>
                <c:pt idx="11268">
                  <c:v>0.13010416666666666</c:v>
                </c:pt>
                <c:pt idx="11269">
                  <c:v>0.13011574074074075</c:v>
                </c:pt>
                <c:pt idx="11270">
                  <c:v>0.13012731481481482</c:v>
                </c:pt>
                <c:pt idx="11271">
                  <c:v>0.13013888888888889</c:v>
                </c:pt>
                <c:pt idx="11272">
                  <c:v>0.13015046296296295</c:v>
                </c:pt>
                <c:pt idx="11273">
                  <c:v>0.13016203703703702</c:v>
                </c:pt>
                <c:pt idx="11274">
                  <c:v>0.13017361111111111</c:v>
                </c:pt>
                <c:pt idx="11275">
                  <c:v>0.13018518518518518</c:v>
                </c:pt>
                <c:pt idx="11276">
                  <c:v>0.13019675925925925</c:v>
                </c:pt>
                <c:pt idx="11277">
                  <c:v>0.13020833333333334</c:v>
                </c:pt>
                <c:pt idx="11278">
                  <c:v>0.13021990740740741</c:v>
                </c:pt>
                <c:pt idx="11279">
                  <c:v>0.13023148148148148</c:v>
                </c:pt>
                <c:pt idx="11280">
                  <c:v>0.13024305555555557</c:v>
                </c:pt>
                <c:pt idx="11281">
                  <c:v>0.13025462962962964</c:v>
                </c:pt>
                <c:pt idx="11282">
                  <c:v>0.1302662037037037</c:v>
                </c:pt>
                <c:pt idx="11283">
                  <c:v>0.13027777777777777</c:v>
                </c:pt>
                <c:pt idx="11284">
                  <c:v>0.13028935185185184</c:v>
                </c:pt>
                <c:pt idx="11285">
                  <c:v>0.13030092592592593</c:v>
                </c:pt>
                <c:pt idx="11286">
                  <c:v>0.1303125</c:v>
                </c:pt>
                <c:pt idx="11287">
                  <c:v>0.13032407407407406</c:v>
                </c:pt>
                <c:pt idx="11288">
                  <c:v>0.13033564814814816</c:v>
                </c:pt>
                <c:pt idx="11289">
                  <c:v>0.13034722222222223</c:v>
                </c:pt>
                <c:pt idx="11290">
                  <c:v>0.13035879629629629</c:v>
                </c:pt>
                <c:pt idx="11291">
                  <c:v>0.13037037037037039</c:v>
                </c:pt>
                <c:pt idx="11292">
                  <c:v>0.13038194444444445</c:v>
                </c:pt>
                <c:pt idx="11293">
                  <c:v>0.13039351851851852</c:v>
                </c:pt>
                <c:pt idx="11294">
                  <c:v>0.13040509259259259</c:v>
                </c:pt>
                <c:pt idx="11295">
                  <c:v>0.13041666666666665</c:v>
                </c:pt>
                <c:pt idx="11296">
                  <c:v>0.13042824074074075</c:v>
                </c:pt>
                <c:pt idx="11297">
                  <c:v>0.13043981481481481</c:v>
                </c:pt>
                <c:pt idx="11298">
                  <c:v>0.13045138888888888</c:v>
                </c:pt>
                <c:pt idx="11299">
                  <c:v>0.13046296296296298</c:v>
                </c:pt>
                <c:pt idx="11300">
                  <c:v>0.13047453703703704</c:v>
                </c:pt>
                <c:pt idx="11301">
                  <c:v>0.13048611111111111</c:v>
                </c:pt>
                <c:pt idx="11302">
                  <c:v>0.1304976851851852</c:v>
                </c:pt>
                <c:pt idx="11303">
                  <c:v>0.13050925925925924</c:v>
                </c:pt>
                <c:pt idx="11304">
                  <c:v>0.13052083333333334</c:v>
                </c:pt>
                <c:pt idx="11305">
                  <c:v>0.1305324074074074</c:v>
                </c:pt>
                <c:pt idx="11306">
                  <c:v>0.13054398148148147</c:v>
                </c:pt>
                <c:pt idx="11307">
                  <c:v>0.13055555555555556</c:v>
                </c:pt>
                <c:pt idx="11308">
                  <c:v>0.13056712962962963</c:v>
                </c:pt>
                <c:pt idx="11309">
                  <c:v>0.1305787037037037</c:v>
                </c:pt>
                <c:pt idx="11310">
                  <c:v>0.13059027777777779</c:v>
                </c:pt>
                <c:pt idx="11311">
                  <c:v>0.13060185185185186</c:v>
                </c:pt>
                <c:pt idx="11312">
                  <c:v>0.13061342592592592</c:v>
                </c:pt>
                <c:pt idx="11313">
                  <c:v>0.13062499999999999</c:v>
                </c:pt>
                <c:pt idx="11314">
                  <c:v>0.13063657407407406</c:v>
                </c:pt>
                <c:pt idx="11315">
                  <c:v>0.13064814814814815</c:v>
                </c:pt>
                <c:pt idx="11316">
                  <c:v>0.13065972222222222</c:v>
                </c:pt>
                <c:pt idx="11317">
                  <c:v>0.13067129629629629</c:v>
                </c:pt>
                <c:pt idx="11318">
                  <c:v>0.13068287037037038</c:v>
                </c:pt>
                <c:pt idx="11319">
                  <c:v>0.13069444444444445</c:v>
                </c:pt>
                <c:pt idx="11320">
                  <c:v>0.13070601851851851</c:v>
                </c:pt>
                <c:pt idx="11321">
                  <c:v>0.13071759259259261</c:v>
                </c:pt>
                <c:pt idx="11322">
                  <c:v>0.13072916666666667</c:v>
                </c:pt>
                <c:pt idx="11323">
                  <c:v>0.13074074074074074</c:v>
                </c:pt>
                <c:pt idx="11324">
                  <c:v>0.13075231481481481</c:v>
                </c:pt>
                <c:pt idx="11325">
                  <c:v>0.13076388888888887</c:v>
                </c:pt>
                <c:pt idx="11326">
                  <c:v>0.13077546296296297</c:v>
                </c:pt>
                <c:pt idx="11327">
                  <c:v>0.13078703703703703</c:v>
                </c:pt>
                <c:pt idx="11328">
                  <c:v>0.1307986111111111</c:v>
                </c:pt>
                <c:pt idx="11329">
                  <c:v>0.1308101851851852</c:v>
                </c:pt>
                <c:pt idx="11330">
                  <c:v>0.13082175925925926</c:v>
                </c:pt>
                <c:pt idx="11331">
                  <c:v>0.13083333333333333</c:v>
                </c:pt>
                <c:pt idx="11332">
                  <c:v>0.13084490740740742</c:v>
                </c:pt>
                <c:pt idx="11333">
                  <c:v>0.13085648148148149</c:v>
                </c:pt>
                <c:pt idx="11334">
                  <c:v>0.13086805555555556</c:v>
                </c:pt>
                <c:pt idx="11335">
                  <c:v>0.13087962962962962</c:v>
                </c:pt>
                <c:pt idx="11336">
                  <c:v>0.13089120370370369</c:v>
                </c:pt>
                <c:pt idx="11337">
                  <c:v>0.13090277777777778</c:v>
                </c:pt>
                <c:pt idx="11338">
                  <c:v>0.13091435185185185</c:v>
                </c:pt>
                <c:pt idx="11339">
                  <c:v>0.13092592592592592</c:v>
                </c:pt>
                <c:pt idx="11340">
                  <c:v>0.13093750000000001</c:v>
                </c:pt>
                <c:pt idx="11341">
                  <c:v>0.13094907407407408</c:v>
                </c:pt>
                <c:pt idx="11342">
                  <c:v>0.13096064814814815</c:v>
                </c:pt>
                <c:pt idx="11343">
                  <c:v>0.13097222222222224</c:v>
                </c:pt>
                <c:pt idx="11344">
                  <c:v>0.13098379629629628</c:v>
                </c:pt>
                <c:pt idx="11345">
                  <c:v>0.13099537037037037</c:v>
                </c:pt>
                <c:pt idx="11346">
                  <c:v>0.13100694444444444</c:v>
                </c:pt>
                <c:pt idx="11347">
                  <c:v>0.13101851851851851</c:v>
                </c:pt>
                <c:pt idx="11348">
                  <c:v>0.1310300925925926</c:v>
                </c:pt>
                <c:pt idx="11349">
                  <c:v>0.13104166666666667</c:v>
                </c:pt>
                <c:pt idx="11350">
                  <c:v>0.13105324074074073</c:v>
                </c:pt>
                <c:pt idx="11351">
                  <c:v>0.13106481481481483</c:v>
                </c:pt>
                <c:pt idx="11352">
                  <c:v>0.1310763888888889</c:v>
                </c:pt>
                <c:pt idx="11353">
                  <c:v>0.13108796296296296</c:v>
                </c:pt>
                <c:pt idx="11354">
                  <c:v>0.13109953703703703</c:v>
                </c:pt>
                <c:pt idx="11355">
                  <c:v>0.13111111111111109</c:v>
                </c:pt>
                <c:pt idx="11356">
                  <c:v>0.13112268518518519</c:v>
                </c:pt>
                <c:pt idx="11357">
                  <c:v>0.13113425925925926</c:v>
                </c:pt>
                <c:pt idx="11358">
                  <c:v>0.13114583333333332</c:v>
                </c:pt>
                <c:pt idx="11359">
                  <c:v>0.13115740740740742</c:v>
                </c:pt>
                <c:pt idx="11360">
                  <c:v>0.13116898148148148</c:v>
                </c:pt>
                <c:pt idx="11361">
                  <c:v>0.13118055555555555</c:v>
                </c:pt>
                <c:pt idx="11362">
                  <c:v>0.13119212962962964</c:v>
                </c:pt>
                <c:pt idx="11363">
                  <c:v>0.13120370370370371</c:v>
                </c:pt>
                <c:pt idx="11364">
                  <c:v>0.13121527777777778</c:v>
                </c:pt>
                <c:pt idx="11365">
                  <c:v>0.13122685185185184</c:v>
                </c:pt>
                <c:pt idx="11366">
                  <c:v>0.13123842592592591</c:v>
                </c:pt>
                <c:pt idx="11367">
                  <c:v>0.13125000000000001</c:v>
                </c:pt>
                <c:pt idx="11368">
                  <c:v>0.13126157407407407</c:v>
                </c:pt>
                <c:pt idx="11369">
                  <c:v>0.13127314814814814</c:v>
                </c:pt>
                <c:pt idx="11370">
                  <c:v>0.13128472222222223</c:v>
                </c:pt>
                <c:pt idx="11371">
                  <c:v>0.1312962962962963</c:v>
                </c:pt>
                <c:pt idx="11372">
                  <c:v>0.13130787037037037</c:v>
                </c:pt>
                <c:pt idx="11373">
                  <c:v>0.13131944444444446</c:v>
                </c:pt>
                <c:pt idx="11374">
                  <c:v>0.13133101851851853</c:v>
                </c:pt>
                <c:pt idx="11375">
                  <c:v>0.13134259259259259</c:v>
                </c:pt>
                <c:pt idx="11376">
                  <c:v>0.13135416666666666</c:v>
                </c:pt>
                <c:pt idx="11377">
                  <c:v>0.13136574074074073</c:v>
                </c:pt>
                <c:pt idx="11378">
                  <c:v>0.13137731481481482</c:v>
                </c:pt>
                <c:pt idx="11379">
                  <c:v>0.13138888888888889</c:v>
                </c:pt>
                <c:pt idx="11380">
                  <c:v>0.13140046296296296</c:v>
                </c:pt>
                <c:pt idx="11381">
                  <c:v>0.13141203703703705</c:v>
                </c:pt>
                <c:pt idx="11382">
                  <c:v>0.13142361111111112</c:v>
                </c:pt>
                <c:pt idx="11383">
                  <c:v>0.13143518518518518</c:v>
                </c:pt>
                <c:pt idx="11384">
                  <c:v>0.13144675925925928</c:v>
                </c:pt>
                <c:pt idx="11385">
                  <c:v>0.13145833333333332</c:v>
                </c:pt>
                <c:pt idx="11386">
                  <c:v>0.13146990740740741</c:v>
                </c:pt>
                <c:pt idx="11387">
                  <c:v>0.13148148148148148</c:v>
                </c:pt>
                <c:pt idx="11388">
                  <c:v>0.13149305555555554</c:v>
                </c:pt>
                <c:pt idx="11389">
                  <c:v>0.13150462962962964</c:v>
                </c:pt>
                <c:pt idx="11390">
                  <c:v>0.1315162037037037</c:v>
                </c:pt>
                <c:pt idx="11391">
                  <c:v>0.13152777777777777</c:v>
                </c:pt>
                <c:pt idx="11392">
                  <c:v>0.13153935185185187</c:v>
                </c:pt>
                <c:pt idx="11393">
                  <c:v>0.13155092592592593</c:v>
                </c:pt>
                <c:pt idx="11394">
                  <c:v>0.1315625</c:v>
                </c:pt>
                <c:pt idx="11395">
                  <c:v>0.13157407407407407</c:v>
                </c:pt>
                <c:pt idx="11396">
                  <c:v>0.13158564814814813</c:v>
                </c:pt>
                <c:pt idx="11397">
                  <c:v>0.13159722222222223</c:v>
                </c:pt>
                <c:pt idx="11398">
                  <c:v>0.13160879629629629</c:v>
                </c:pt>
                <c:pt idx="11399">
                  <c:v>0.13162037037037036</c:v>
                </c:pt>
                <c:pt idx="11400">
                  <c:v>0.13163194444444445</c:v>
                </c:pt>
                <c:pt idx="11401">
                  <c:v>0.13164351851851852</c:v>
                </c:pt>
                <c:pt idx="11402">
                  <c:v>0.13165509259259259</c:v>
                </c:pt>
                <c:pt idx="11403">
                  <c:v>0.13166666666666668</c:v>
                </c:pt>
                <c:pt idx="11404">
                  <c:v>0.13167824074074075</c:v>
                </c:pt>
                <c:pt idx="11405">
                  <c:v>0.13168981481481482</c:v>
                </c:pt>
                <c:pt idx="11406">
                  <c:v>0.13170138888888888</c:v>
                </c:pt>
                <c:pt idx="11407">
                  <c:v>0.13171296296296295</c:v>
                </c:pt>
                <c:pt idx="11408">
                  <c:v>0.13172453703703704</c:v>
                </c:pt>
                <c:pt idx="11409">
                  <c:v>0.13173611111111111</c:v>
                </c:pt>
                <c:pt idx="11410">
                  <c:v>0.13174768518518518</c:v>
                </c:pt>
                <c:pt idx="11411">
                  <c:v>0.13175925925925927</c:v>
                </c:pt>
                <c:pt idx="11412">
                  <c:v>0.13177083333333334</c:v>
                </c:pt>
                <c:pt idx="11413">
                  <c:v>0.1317824074074074</c:v>
                </c:pt>
                <c:pt idx="11414">
                  <c:v>0.1317939814814815</c:v>
                </c:pt>
                <c:pt idx="11415">
                  <c:v>0.13180555555555556</c:v>
                </c:pt>
                <c:pt idx="11416">
                  <c:v>0.13181712962962963</c:v>
                </c:pt>
                <c:pt idx="11417">
                  <c:v>0.1318287037037037</c:v>
                </c:pt>
                <c:pt idx="11418">
                  <c:v>0.13184027777777776</c:v>
                </c:pt>
                <c:pt idx="11419">
                  <c:v>0.13185185185185186</c:v>
                </c:pt>
                <c:pt idx="11420">
                  <c:v>0.13186342592592593</c:v>
                </c:pt>
                <c:pt idx="11421">
                  <c:v>0.13187499999999999</c:v>
                </c:pt>
                <c:pt idx="11422">
                  <c:v>0.13188657407407409</c:v>
                </c:pt>
                <c:pt idx="11423">
                  <c:v>0.13189814814814815</c:v>
                </c:pt>
                <c:pt idx="11424">
                  <c:v>0.13190972222222222</c:v>
                </c:pt>
                <c:pt idx="11425">
                  <c:v>0.13192129629629631</c:v>
                </c:pt>
                <c:pt idx="11426">
                  <c:v>0.13193287037037035</c:v>
                </c:pt>
                <c:pt idx="11427">
                  <c:v>0.13194444444444445</c:v>
                </c:pt>
                <c:pt idx="11428">
                  <c:v>0.13195601851851851</c:v>
                </c:pt>
                <c:pt idx="11429">
                  <c:v>0.13196759259259258</c:v>
                </c:pt>
                <c:pt idx="11430">
                  <c:v>0.13197916666666668</c:v>
                </c:pt>
                <c:pt idx="11431">
                  <c:v>0.13199074074074074</c:v>
                </c:pt>
                <c:pt idx="11432">
                  <c:v>0.13200231481481481</c:v>
                </c:pt>
                <c:pt idx="11433">
                  <c:v>0.1320138888888889</c:v>
                </c:pt>
                <c:pt idx="11434">
                  <c:v>0.13202546296296297</c:v>
                </c:pt>
                <c:pt idx="11435">
                  <c:v>0.13203703703703704</c:v>
                </c:pt>
                <c:pt idx="11436">
                  <c:v>0.1320486111111111</c:v>
                </c:pt>
                <c:pt idx="11437">
                  <c:v>0.13206018518518517</c:v>
                </c:pt>
                <c:pt idx="11438">
                  <c:v>0.13207175925925926</c:v>
                </c:pt>
                <c:pt idx="11439">
                  <c:v>0.13208333333333333</c:v>
                </c:pt>
                <c:pt idx="11440">
                  <c:v>0.1320949074074074</c:v>
                </c:pt>
                <c:pt idx="11441">
                  <c:v>0.13210648148148149</c:v>
                </c:pt>
                <c:pt idx="11442">
                  <c:v>0.13211805555555556</c:v>
                </c:pt>
                <c:pt idx="11443">
                  <c:v>0.13212962962962962</c:v>
                </c:pt>
                <c:pt idx="11444">
                  <c:v>0.13214120370370372</c:v>
                </c:pt>
                <c:pt idx="11445">
                  <c:v>0.13214120370370372</c:v>
                </c:pt>
                <c:pt idx="11446">
                  <c:v>0.13215277777777779</c:v>
                </c:pt>
                <c:pt idx="11447">
                  <c:v>0.13216435185185185</c:v>
                </c:pt>
                <c:pt idx="11448">
                  <c:v>0.13217592592592592</c:v>
                </c:pt>
                <c:pt idx="11449">
                  <c:v>0.13218749999999999</c:v>
                </c:pt>
                <c:pt idx="11450">
                  <c:v>0.13219907407407408</c:v>
                </c:pt>
                <c:pt idx="11451">
                  <c:v>0.13221064814814815</c:v>
                </c:pt>
                <c:pt idx="11452">
                  <c:v>0.13222222222222221</c:v>
                </c:pt>
                <c:pt idx="11453">
                  <c:v>0.13223379629629631</c:v>
                </c:pt>
                <c:pt idx="11454">
                  <c:v>0.13224537037037037</c:v>
                </c:pt>
                <c:pt idx="11455">
                  <c:v>0.13225694444444444</c:v>
                </c:pt>
                <c:pt idx="11456">
                  <c:v>0.13226851851851854</c:v>
                </c:pt>
                <c:pt idx="11457">
                  <c:v>0.13228009259259257</c:v>
                </c:pt>
                <c:pt idx="11458">
                  <c:v>0.13229166666666667</c:v>
                </c:pt>
                <c:pt idx="11459">
                  <c:v>0.13230324074074074</c:v>
                </c:pt>
                <c:pt idx="11460">
                  <c:v>0.1323148148148148</c:v>
                </c:pt>
                <c:pt idx="11461">
                  <c:v>0.1323263888888889</c:v>
                </c:pt>
                <c:pt idx="11462">
                  <c:v>0.13233796296296296</c:v>
                </c:pt>
                <c:pt idx="11463">
                  <c:v>0.13234953703703703</c:v>
                </c:pt>
                <c:pt idx="11464">
                  <c:v>0.13236111111111112</c:v>
                </c:pt>
                <c:pt idx="11465">
                  <c:v>0.13237268518518519</c:v>
                </c:pt>
                <c:pt idx="11466">
                  <c:v>0.13238425925925926</c:v>
                </c:pt>
                <c:pt idx="11467">
                  <c:v>0.13239583333333335</c:v>
                </c:pt>
                <c:pt idx="11468">
                  <c:v>0.13240740740740739</c:v>
                </c:pt>
                <c:pt idx="11469">
                  <c:v>0.13241898148148148</c:v>
                </c:pt>
                <c:pt idx="11470">
                  <c:v>0.13243055555555555</c:v>
                </c:pt>
                <c:pt idx="11471">
                  <c:v>0.13244212962962962</c:v>
                </c:pt>
                <c:pt idx="11472">
                  <c:v>0.13245370370370371</c:v>
                </c:pt>
                <c:pt idx="11473">
                  <c:v>0.13246527777777778</c:v>
                </c:pt>
                <c:pt idx="11474">
                  <c:v>0.13247685185185185</c:v>
                </c:pt>
                <c:pt idx="11475">
                  <c:v>0.13248842592592594</c:v>
                </c:pt>
                <c:pt idx="11476">
                  <c:v>0.13250000000000001</c:v>
                </c:pt>
                <c:pt idx="11477">
                  <c:v>0.13251157407407407</c:v>
                </c:pt>
                <c:pt idx="11478">
                  <c:v>0.13252314814814814</c:v>
                </c:pt>
                <c:pt idx="11479">
                  <c:v>0.13253472222222221</c:v>
                </c:pt>
                <c:pt idx="11480">
                  <c:v>0.1325462962962963</c:v>
                </c:pt>
                <c:pt idx="11481">
                  <c:v>0.13255787037037037</c:v>
                </c:pt>
                <c:pt idx="11482">
                  <c:v>0.13256944444444443</c:v>
                </c:pt>
                <c:pt idx="11483">
                  <c:v>0.13258101851851853</c:v>
                </c:pt>
                <c:pt idx="11484">
                  <c:v>0.1325925925925926</c:v>
                </c:pt>
                <c:pt idx="11485">
                  <c:v>0.13260416666666666</c:v>
                </c:pt>
                <c:pt idx="11486">
                  <c:v>0.13261574074074076</c:v>
                </c:pt>
                <c:pt idx="11487">
                  <c:v>0.13262731481481482</c:v>
                </c:pt>
                <c:pt idx="11488">
                  <c:v>0.13263888888888889</c:v>
                </c:pt>
                <c:pt idx="11489">
                  <c:v>0.13265046296296296</c:v>
                </c:pt>
                <c:pt idx="11490">
                  <c:v>0.13266203703703702</c:v>
                </c:pt>
                <c:pt idx="11491">
                  <c:v>0.13267361111111112</c:v>
                </c:pt>
                <c:pt idx="11492">
                  <c:v>0.13268518518518518</c:v>
                </c:pt>
                <c:pt idx="11493">
                  <c:v>0.13269675925925925</c:v>
                </c:pt>
                <c:pt idx="11494">
                  <c:v>0.13270833333333334</c:v>
                </c:pt>
                <c:pt idx="11495">
                  <c:v>0.13271990740740741</c:v>
                </c:pt>
                <c:pt idx="11496">
                  <c:v>0.13273148148148148</c:v>
                </c:pt>
                <c:pt idx="11497">
                  <c:v>0.13274305555555557</c:v>
                </c:pt>
                <c:pt idx="11498">
                  <c:v>0.13275462962962961</c:v>
                </c:pt>
                <c:pt idx="11499">
                  <c:v>0.13276620370370371</c:v>
                </c:pt>
                <c:pt idx="11500">
                  <c:v>0.13277777777777777</c:v>
                </c:pt>
                <c:pt idx="11501">
                  <c:v>0.13278935185185184</c:v>
                </c:pt>
                <c:pt idx="11502">
                  <c:v>0.13280092592592593</c:v>
                </c:pt>
                <c:pt idx="11503">
                  <c:v>0.1328125</c:v>
                </c:pt>
                <c:pt idx="11504">
                  <c:v>0.13282407407407407</c:v>
                </c:pt>
                <c:pt idx="11505">
                  <c:v>0.13283564814814816</c:v>
                </c:pt>
                <c:pt idx="11506">
                  <c:v>0.13284722222222223</c:v>
                </c:pt>
                <c:pt idx="11507">
                  <c:v>0.13285879629629629</c:v>
                </c:pt>
                <c:pt idx="11508">
                  <c:v>0.13287037037037039</c:v>
                </c:pt>
                <c:pt idx="11509">
                  <c:v>0.13288194444444443</c:v>
                </c:pt>
                <c:pt idx="11510">
                  <c:v>0.13289351851851852</c:v>
                </c:pt>
                <c:pt idx="11511">
                  <c:v>0.13290509259259259</c:v>
                </c:pt>
                <c:pt idx="11512">
                  <c:v>0.13291666666666666</c:v>
                </c:pt>
                <c:pt idx="11513">
                  <c:v>0.13292824074074075</c:v>
                </c:pt>
                <c:pt idx="11514">
                  <c:v>0.13293981481481482</c:v>
                </c:pt>
                <c:pt idx="11515">
                  <c:v>0.13295138888888888</c:v>
                </c:pt>
                <c:pt idx="11516">
                  <c:v>0.13296296296296298</c:v>
                </c:pt>
                <c:pt idx="11517">
                  <c:v>0.13297453703703704</c:v>
                </c:pt>
                <c:pt idx="11518">
                  <c:v>0.13298611111111111</c:v>
                </c:pt>
                <c:pt idx="11519">
                  <c:v>0.13299768518518518</c:v>
                </c:pt>
                <c:pt idx="11520">
                  <c:v>0.13300925925925924</c:v>
                </c:pt>
                <c:pt idx="11521">
                  <c:v>0.13302083333333334</c:v>
                </c:pt>
                <c:pt idx="11522">
                  <c:v>0.1330324074074074</c:v>
                </c:pt>
                <c:pt idx="11523">
                  <c:v>0.13304398148148147</c:v>
                </c:pt>
                <c:pt idx="11524">
                  <c:v>0.13305555555555557</c:v>
                </c:pt>
                <c:pt idx="11525">
                  <c:v>0.13306712962962963</c:v>
                </c:pt>
                <c:pt idx="11526">
                  <c:v>0.1330787037037037</c:v>
                </c:pt>
                <c:pt idx="11527">
                  <c:v>0.13309027777777779</c:v>
                </c:pt>
                <c:pt idx="11528">
                  <c:v>0.13310185185185186</c:v>
                </c:pt>
                <c:pt idx="11529">
                  <c:v>0.13311342592592593</c:v>
                </c:pt>
                <c:pt idx="11530">
                  <c:v>0.13312499999999999</c:v>
                </c:pt>
                <c:pt idx="11531">
                  <c:v>0.13313657407407406</c:v>
                </c:pt>
                <c:pt idx="11532">
                  <c:v>0.13314814814814815</c:v>
                </c:pt>
                <c:pt idx="11533">
                  <c:v>0.13315972222222222</c:v>
                </c:pt>
                <c:pt idx="11534">
                  <c:v>0.13317129629629629</c:v>
                </c:pt>
                <c:pt idx="11535">
                  <c:v>0.13318287037037038</c:v>
                </c:pt>
                <c:pt idx="11536">
                  <c:v>0.13319444444444445</c:v>
                </c:pt>
                <c:pt idx="11537">
                  <c:v>0.13320601851851852</c:v>
                </c:pt>
                <c:pt idx="11538">
                  <c:v>0.13321759259259261</c:v>
                </c:pt>
                <c:pt idx="11539">
                  <c:v>0.13322916666666665</c:v>
                </c:pt>
                <c:pt idx="11540">
                  <c:v>0.13324074074074074</c:v>
                </c:pt>
                <c:pt idx="11541">
                  <c:v>0.13325231481481481</c:v>
                </c:pt>
                <c:pt idx="11542">
                  <c:v>0.13326388888888888</c:v>
                </c:pt>
                <c:pt idx="11543">
                  <c:v>0.13327546296296297</c:v>
                </c:pt>
                <c:pt idx="11544">
                  <c:v>0.13328703703703704</c:v>
                </c:pt>
                <c:pt idx="11545">
                  <c:v>0.1332986111111111</c:v>
                </c:pt>
                <c:pt idx="11546">
                  <c:v>0.1333101851851852</c:v>
                </c:pt>
                <c:pt idx="11547">
                  <c:v>0.13332175925925926</c:v>
                </c:pt>
                <c:pt idx="11548">
                  <c:v>0.13333333333333333</c:v>
                </c:pt>
                <c:pt idx="11549">
                  <c:v>0.13334490740740743</c:v>
                </c:pt>
                <c:pt idx="11550">
                  <c:v>0.13335648148148146</c:v>
                </c:pt>
                <c:pt idx="11551">
                  <c:v>0.13336805555555556</c:v>
                </c:pt>
                <c:pt idx="11552">
                  <c:v>0.13337962962962963</c:v>
                </c:pt>
                <c:pt idx="11553">
                  <c:v>0.13339120370370369</c:v>
                </c:pt>
                <c:pt idx="11554">
                  <c:v>0.13340277777777779</c:v>
                </c:pt>
                <c:pt idx="11555">
                  <c:v>0.13341435185185185</c:v>
                </c:pt>
                <c:pt idx="11556">
                  <c:v>0.13342592592592592</c:v>
                </c:pt>
                <c:pt idx="11557">
                  <c:v>0.13343750000000001</c:v>
                </c:pt>
                <c:pt idx="11558">
                  <c:v>0.13344907407407408</c:v>
                </c:pt>
                <c:pt idx="11559">
                  <c:v>0.13346064814814815</c:v>
                </c:pt>
                <c:pt idx="11560">
                  <c:v>0.13347222222222221</c:v>
                </c:pt>
                <c:pt idx="11561">
                  <c:v>0.13348379629629628</c:v>
                </c:pt>
                <c:pt idx="11562">
                  <c:v>0.13349537037037038</c:v>
                </c:pt>
                <c:pt idx="11563">
                  <c:v>0.13350694444444444</c:v>
                </c:pt>
                <c:pt idx="11564">
                  <c:v>0.13351851851851851</c:v>
                </c:pt>
                <c:pt idx="11565">
                  <c:v>0.1335300925925926</c:v>
                </c:pt>
                <c:pt idx="11566">
                  <c:v>0.13354166666666667</c:v>
                </c:pt>
                <c:pt idx="11567">
                  <c:v>0.13355324074074074</c:v>
                </c:pt>
                <c:pt idx="11568">
                  <c:v>0.13356481481481483</c:v>
                </c:pt>
                <c:pt idx="11569">
                  <c:v>0.1335763888888889</c:v>
                </c:pt>
                <c:pt idx="11570">
                  <c:v>0.13358796296296296</c:v>
                </c:pt>
                <c:pt idx="11571">
                  <c:v>0.13359953703703703</c:v>
                </c:pt>
                <c:pt idx="11572">
                  <c:v>0.1336111111111111</c:v>
                </c:pt>
                <c:pt idx="11573">
                  <c:v>0.13362268518518519</c:v>
                </c:pt>
                <c:pt idx="11574">
                  <c:v>0.13363425925925926</c:v>
                </c:pt>
                <c:pt idx="11575">
                  <c:v>0.13364583333333332</c:v>
                </c:pt>
                <c:pt idx="11576">
                  <c:v>0.13365740740740742</c:v>
                </c:pt>
                <c:pt idx="11577">
                  <c:v>0.13366898148148149</c:v>
                </c:pt>
                <c:pt idx="11578">
                  <c:v>0.13368055555555555</c:v>
                </c:pt>
                <c:pt idx="11579">
                  <c:v>0.13369212962962965</c:v>
                </c:pt>
                <c:pt idx="11580">
                  <c:v>0.13370370370370369</c:v>
                </c:pt>
                <c:pt idx="11581">
                  <c:v>0.13371527777777778</c:v>
                </c:pt>
                <c:pt idx="11582">
                  <c:v>0.13372685185185185</c:v>
                </c:pt>
                <c:pt idx="11583">
                  <c:v>0.13373842592592591</c:v>
                </c:pt>
                <c:pt idx="11584">
                  <c:v>0.13375000000000001</c:v>
                </c:pt>
                <c:pt idx="11585">
                  <c:v>0.13376157407407407</c:v>
                </c:pt>
                <c:pt idx="11586">
                  <c:v>0.13377314814814814</c:v>
                </c:pt>
                <c:pt idx="11587">
                  <c:v>0.13378472222222224</c:v>
                </c:pt>
                <c:pt idx="11588">
                  <c:v>0.1337962962962963</c:v>
                </c:pt>
                <c:pt idx="11589">
                  <c:v>0.13380787037037037</c:v>
                </c:pt>
                <c:pt idx="11590">
                  <c:v>0.13381944444444444</c:v>
                </c:pt>
                <c:pt idx="11591">
                  <c:v>0.1338310185185185</c:v>
                </c:pt>
                <c:pt idx="11592">
                  <c:v>0.1338425925925926</c:v>
                </c:pt>
                <c:pt idx="11593">
                  <c:v>0.13385416666666666</c:v>
                </c:pt>
                <c:pt idx="11594">
                  <c:v>0.13386574074074073</c:v>
                </c:pt>
                <c:pt idx="11595">
                  <c:v>0.13387731481481482</c:v>
                </c:pt>
                <c:pt idx="11596">
                  <c:v>0.13388888888888889</c:v>
                </c:pt>
                <c:pt idx="11597">
                  <c:v>0.13390046296296296</c:v>
                </c:pt>
                <c:pt idx="11598">
                  <c:v>0.13391203703703705</c:v>
                </c:pt>
                <c:pt idx="11599">
                  <c:v>0.13392361111111112</c:v>
                </c:pt>
                <c:pt idx="11600">
                  <c:v>0.13393518518518518</c:v>
                </c:pt>
                <c:pt idx="11601">
                  <c:v>0.13394675925925925</c:v>
                </c:pt>
                <c:pt idx="11602">
                  <c:v>0.13395833333333332</c:v>
                </c:pt>
                <c:pt idx="11603">
                  <c:v>0.13396990740740741</c:v>
                </c:pt>
                <c:pt idx="11604">
                  <c:v>0.13398148148148148</c:v>
                </c:pt>
                <c:pt idx="11605">
                  <c:v>0.13399305555555555</c:v>
                </c:pt>
                <c:pt idx="11606">
                  <c:v>0.13400462962962964</c:v>
                </c:pt>
                <c:pt idx="11607">
                  <c:v>0.13401620370370371</c:v>
                </c:pt>
                <c:pt idx="11608">
                  <c:v>0.13402777777777777</c:v>
                </c:pt>
                <c:pt idx="11609">
                  <c:v>0.13403935185185187</c:v>
                </c:pt>
                <c:pt idx="11610">
                  <c:v>0.13405092592592593</c:v>
                </c:pt>
                <c:pt idx="11611">
                  <c:v>0.1340625</c:v>
                </c:pt>
                <c:pt idx="11612">
                  <c:v>0.13407407407407407</c:v>
                </c:pt>
                <c:pt idx="11613">
                  <c:v>0.13408564814814813</c:v>
                </c:pt>
                <c:pt idx="11614">
                  <c:v>0.13409722222222223</c:v>
                </c:pt>
                <c:pt idx="11615">
                  <c:v>0.1341087962962963</c:v>
                </c:pt>
                <c:pt idx="11616">
                  <c:v>0.13412037037037036</c:v>
                </c:pt>
                <c:pt idx="11617">
                  <c:v>0.13413194444444446</c:v>
                </c:pt>
                <c:pt idx="11618">
                  <c:v>0.13414351851851852</c:v>
                </c:pt>
                <c:pt idx="11619">
                  <c:v>0.13415509259259259</c:v>
                </c:pt>
                <c:pt idx="11620">
                  <c:v>0.13416666666666668</c:v>
                </c:pt>
                <c:pt idx="11621">
                  <c:v>0.13417824074074072</c:v>
                </c:pt>
                <c:pt idx="11622">
                  <c:v>0.13418981481481482</c:v>
                </c:pt>
                <c:pt idx="11623">
                  <c:v>0.13420138888888888</c:v>
                </c:pt>
                <c:pt idx="11624">
                  <c:v>0.13421296296296295</c:v>
                </c:pt>
                <c:pt idx="11625">
                  <c:v>0.13422453703703704</c:v>
                </c:pt>
                <c:pt idx="11626">
                  <c:v>0.13423611111111111</c:v>
                </c:pt>
                <c:pt idx="11627">
                  <c:v>0.13424768518518518</c:v>
                </c:pt>
                <c:pt idx="11628">
                  <c:v>0.13425925925925927</c:v>
                </c:pt>
                <c:pt idx="11629">
                  <c:v>0.13427083333333334</c:v>
                </c:pt>
                <c:pt idx="11630">
                  <c:v>0.13428240740740741</c:v>
                </c:pt>
                <c:pt idx="11631">
                  <c:v>0.13429398148148147</c:v>
                </c:pt>
                <c:pt idx="11632">
                  <c:v>0.13430555555555554</c:v>
                </c:pt>
                <c:pt idx="11633">
                  <c:v>0.13431712962962963</c:v>
                </c:pt>
                <c:pt idx="11634">
                  <c:v>0.1343287037037037</c:v>
                </c:pt>
                <c:pt idx="11635">
                  <c:v>0.13434027777777777</c:v>
                </c:pt>
                <c:pt idx="11636">
                  <c:v>0.13435185185185186</c:v>
                </c:pt>
                <c:pt idx="11637">
                  <c:v>0.13436342592592593</c:v>
                </c:pt>
                <c:pt idx="11638">
                  <c:v>0.13437499999999999</c:v>
                </c:pt>
                <c:pt idx="11639">
                  <c:v>0.13438657407407409</c:v>
                </c:pt>
                <c:pt idx="11640">
                  <c:v>0.13439814814814816</c:v>
                </c:pt>
                <c:pt idx="11641">
                  <c:v>0.13440972222222222</c:v>
                </c:pt>
                <c:pt idx="11642">
                  <c:v>0.13442129629629629</c:v>
                </c:pt>
                <c:pt idx="11643">
                  <c:v>0.13443287037037036</c:v>
                </c:pt>
                <c:pt idx="11644">
                  <c:v>0.13444444444444445</c:v>
                </c:pt>
                <c:pt idx="11645">
                  <c:v>0.13445601851851852</c:v>
                </c:pt>
                <c:pt idx="11646">
                  <c:v>0.13446759259259258</c:v>
                </c:pt>
                <c:pt idx="11647">
                  <c:v>0.13447916666666668</c:v>
                </c:pt>
                <c:pt idx="11648">
                  <c:v>0.13449074074074074</c:v>
                </c:pt>
                <c:pt idx="11649">
                  <c:v>0.13450231481481481</c:v>
                </c:pt>
                <c:pt idx="11650">
                  <c:v>0.13451388888888891</c:v>
                </c:pt>
                <c:pt idx="11651">
                  <c:v>0.13452546296296297</c:v>
                </c:pt>
                <c:pt idx="11652">
                  <c:v>0.13453703703703704</c:v>
                </c:pt>
                <c:pt idx="11653">
                  <c:v>0.1345486111111111</c:v>
                </c:pt>
                <c:pt idx="11654">
                  <c:v>0.13456018518518517</c:v>
                </c:pt>
                <c:pt idx="11655">
                  <c:v>0.13457175925925927</c:v>
                </c:pt>
                <c:pt idx="11656">
                  <c:v>0.13458333333333333</c:v>
                </c:pt>
                <c:pt idx="11657">
                  <c:v>0.1345949074074074</c:v>
                </c:pt>
                <c:pt idx="11658">
                  <c:v>0.13460648148148149</c:v>
                </c:pt>
                <c:pt idx="11659">
                  <c:v>0.13461805555555556</c:v>
                </c:pt>
                <c:pt idx="11660">
                  <c:v>0.13462962962962963</c:v>
                </c:pt>
                <c:pt idx="11661">
                  <c:v>0.13464120370370372</c:v>
                </c:pt>
                <c:pt idx="11662">
                  <c:v>0.13465277777777776</c:v>
                </c:pt>
                <c:pt idx="11663">
                  <c:v>0.13466435185185185</c:v>
                </c:pt>
                <c:pt idx="11664">
                  <c:v>0.13467592592592592</c:v>
                </c:pt>
                <c:pt idx="11665">
                  <c:v>0.13468749999999999</c:v>
                </c:pt>
                <c:pt idx="11666">
                  <c:v>0.13469907407407408</c:v>
                </c:pt>
                <c:pt idx="11667">
                  <c:v>0.13471064814814815</c:v>
                </c:pt>
                <c:pt idx="11668">
                  <c:v>0.13472222222222222</c:v>
                </c:pt>
                <c:pt idx="11669">
                  <c:v>0.13473379629629631</c:v>
                </c:pt>
                <c:pt idx="11670">
                  <c:v>0.13474537037037038</c:v>
                </c:pt>
                <c:pt idx="11671">
                  <c:v>0.13475694444444444</c:v>
                </c:pt>
                <c:pt idx="11672">
                  <c:v>0.13476851851851851</c:v>
                </c:pt>
                <c:pt idx="11673">
                  <c:v>0.13478009259259258</c:v>
                </c:pt>
                <c:pt idx="11674">
                  <c:v>0.13479166666666667</c:v>
                </c:pt>
                <c:pt idx="11675">
                  <c:v>0.13480324074074074</c:v>
                </c:pt>
                <c:pt idx="11676">
                  <c:v>0.1348148148148148</c:v>
                </c:pt>
                <c:pt idx="11677">
                  <c:v>0.1348263888888889</c:v>
                </c:pt>
                <c:pt idx="11678">
                  <c:v>0.13483796296296297</c:v>
                </c:pt>
                <c:pt idx="11679">
                  <c:v>0.13484953703703703</c:v>
                </c:pt>
                <c:pt idx="11680">
                  <c:v>0.13486111111111113</c:v>
                </c:pt>
                <c:pt idx="11681">
                  <c:v>0.13487268518518519</c:v>
                </c:pt>
                <c:pt idx="11682">
                  <c:v>0.13488425925925926</c:v>
                </c:pt>
                <c:pt idx="11683">
                  <c:v>0.13489583333333333</c:v>
                </c:pt>
                <c:pt idx="11684">
                  <c:v>0.13490740740740739</c:v>
                </c:pt>
                <c:pt idx="11685">
                  <c:v>0.13491898148148149</c:v>
                </c:pt>
                <c:pt idx="11686">
                  <c:v>0.13493055555555555</c:v>
                </c:pt>
                <c:pt idx="11687">
                  <c:v>0.13494212962962962</c:v>
                </c:pt>
                <c:pt idx="11688">
                  <c:v>0.13495370370370371</c:v>
                </c:pt>
                <c:pt idx="11689">
                  <c:v>0.13496527777777778</c:v>
                </c:pt>
                <c:pt idx="11690">
                  <c:v>0.13497685185185185</c:v>
                </c:pt>
                <c:pt idx="11691">
                  <c:v>0.13498842592592594</c:v>
                </c:pt>
                <c:pt idx="11692">
                  <c:v>0.13500000000000001</c:v>
                </c:pt>
                <c:pt idx="11693">
                  <c:v>0.13501157407407408</c:v>
                </c:pt>
                <c:pt idx="11694">
                  <c:v>0.13502314814814814</c:v>
                </c:pt>
                <c:pt idx="11695">
                  <c:v>0.13503472222222221</c:v>
                </c:pt>
                <c:pt idx="11696">
                  <c:v>0.1350462962962963</c:v>
                </c:pt>
                <c:pt idx="11697">
                  <c:v>0.13505787037037037</c:v>
                </c:pt>
                <c:pt idx="11698">
                  <c:v>0.13506944444444444</c:v>
                </c:pt>
                <c:pt idx="11699">
                  <c:v>0.13508101851851853</c:v>
                </c:pt>
                <c:pt idx="11700">
                  <c:v>0.1350925925925926</c:v>
                </c:pt>
                <c:pt idx="11701">
                  <c:v>0.13510416666666666</c:v>
                </c:pt>
                <c:pt idx="11702">
                  <c:v>0.13511574074074076</c:v>
                </c:pt>
                <c:pt idx="11703">
                  <c:v>0.1351273148148148</c:v>
                </c:pt>
                <c:pt idx="11704">
                  <c:v>0.13513888888888889</c:v>
                </c:pt>
                <c:pt idx="11705">
                  <c:v>0.13515046296296296</c:v>
                </c:pt>
                <c:pt idx="11706">
                  <c:v>0.13516203703703702</c:v>
                </c:pt>
                <c:pt idx="11707">
                  <c:v>0.13517361111111112</c:v>
                </c:pt>
                <c:pt idx="11708">
                  <c:v>0.13518518518518519</c:v>
                </c:pt>
                <c:pt idx="11709">
                  <c:v>0.13519675925925925</c:v>
                </c:pt>
                <c:pt idx="11710">
                  <c:v>0.13520833333333335</c:v>
                </c:pt>
                <c:pt idx="11711">
                  <c:v>0.13521990740740741</c:v>
                </c:pt>
                <c:pt idx="11712">
                  <c:v>0.13523148148148148</c:v>
                </c:pt>
                <c:pt idx="11713">
                  <c:v>0.13524305555555555</c:v>
                </c:pt>
                <c:pt idx="11714">
                  <c:v>0.13525462962962961</c:v>
                </c:pt>
                <c:pt idx="11715">
                  <c:v>0.13526620370370371</c:v>
                </c:pt>
                <c:pt idx="11716">
                  <c:v>0.13527777777777777</c:v>
                </c:pt>
                <c:pt idx="11717">
                  <c:v>0.13528935185185184</c:v>
                </c:pt>
                <c:pt idx="11718">
                  <c:v>0.13530092592592594</c:v>
                </c:pt>
                <c:pt idx="11719">
                  <c:v>0.1353125</c:v>
                </c:pt>
                <c:pt idx="11720">
                  <c:v>0.13532407407407407</c:v>
                </c:pt>
                <c:pt idx="11721">
                  <c:v>0.13533564814814816</c:v>
                </c:pt>
                <c:pt idx="11722">
                  <c:v>0.13534722222222223</c:v>
                </c:pt>
                <c:pt idx="11723">
                  <c:v>0.1353587962962963</c:v>
                </c:pt>
                <c:pt idx="11724">
                  <c:v>0.13537037037037036</c:v>
                </c:pt>
                <c:pt idx="11725">
                  <c:v>0.13538194444444443</c:v>
                </c:pt>
                <c:pt idx="11726">
                  <c:v>0.13539351851851852</c:v>
                </c:pt>
                <c:pt idx="11727">
                  <c:v>0.13540509259259259</c:v>
                </c:pt>
                <c:pt idx="11728">
                  <c:v>0.13541666666666666</c:v>
                </c:pt>
                <c:pt idx="11729">
                  <c:v>0.13542824074074075</c:v>
                </c:pt>
                <c:pt idx="11730">
                  <c:v>0.13543981481481482</c:v>
                </c:pt>
                <c:pt idx="11731">
                  <c:v>0.13545138888888889</c:v>
                </c:pt>
                <c:pt idx="11732">
                  <c:v>0.13546296296296298</c:v>
                </c:pt>
                <c:pt idx="11733">
                  <c:v>0.13547453703703705</c:v>
                </c:pt>
                <c:pt idx="11734">
                  <c:v>0.13548611111111111</c:v>
                </c:pt>
                <c:pt idx="11735">
                  <c:v>0.13549768518518518</c:v>
                </c:pt>
                <c:pt idx="11736">
                  <c:v>0.13550925925925925</c:v>
                </c:pt>
                <c:pt idx="11737">
                  <c:v>0.13552083333333334</c:v>
                </c:pt>
                <c:pt idx="11738">
                  <c:v>0.13553240740740741</c:v>
                </c:pt>
                <c:pt idx="11739">
                  <c:v>0.13554398148148147</c:v>
                </c:pt>
                <c:pt idx="11740">
                  <c:v>0.13555555555555557</c:v>
                </c:pt>
                <c:pt idx="11741">
                  <c:v>0.13556712962962963</c:v>
                </c:pt>
                <c:pt idx="11742">
                  <c:v>0.1355787037037037</c:v>
                </c:pt>
                <c:pt idx="11743">
                  <c:v>0.13559027777777777</c:v>
                </c:pt>
                <c:pt idx="11744">
                  <c:v>0.13560185185185183</c:v>
                </c:pt>
                <c:pt idx="11745">
                  <c:v>0.13561342592592593</c:v>
                </c:pt>
                <c:pt idx="11746">
                  <c:v>0.135625</c:v>
                </c:pt>
                <c:pt idx="11747">
                  <c:v>0.13563657407407406</c:v>
                </c:pt>
                <c:pt idx="11748">
                  <c:v>0.13564814814814816</c:v>
                </c:pt>
                <c:pt idx="11749">
                  <c:v>0.13565972222222222</c:v>
                </c:pt>
                <c:pt idx="11750">
                  <c:v>0.13567129629629629</c:v>
                </c:pt>
                <c:pt idx="11751">
                  <c:v>0.13568287037037038</c:v>
                </c:pt>
                <c:pt idx="11752">
                  <c:v>0.13569444444444445</c:v>
                </c:pt>
                <c:pt idx="11753">
                  <c:v>0.13570601851851852</c:v>
                </c:pt>
                <c:pt idx="11754">
                  <c:v>0.13571759259259261</c:v>
                </c:pt>
                <c:pt idx="11755">
                  <c:v>0.13572916666666665</c:v>
                </c:pt>
                <c:pt idx="11756">
                  <c:v>0.13574074074074075</c:v>
                </c:pt>
                <c:pt idx="11757">
                  <c:v>0.13575231481481481</c:v>
                </c:pt>
                <c:pt idx="11758">
                  <c:v>0.13576388888888888</c:v>
                </c:pt>
                <c:pt idx="11759">
                  <c:v>0.13577546296296297</c:v>
                </c:pt>
                <c:pt idx="11760">
                  <c:v>0.13578703703703704</c:v>
                </c:pt>
                <c:pt idx="11761">
                  <c:v>0.13579861111111111</c:v>
                </c:pt>
                <c:pt idx="11762">
                  <c:v>0.1358101851851852</c:v>
                </c:pt>
                <c:pt idx="11763">
                  <c:v>0.13582175925925927</c:v>
                </c:pt>
                <c:pt idx="11764">
                  <c:v>0.13583333333333333</c:v>
                </c:pt>
                <c:pt idx="11765">
                  <c:v>0.1358449074074074</c:v>
                </c:pt>
                <c:pt idx="11766">
                  <c:v>0.13585648148148147</c:v>
                </c:pt>
                <c:pt idx="11767">
                  <c:v>0.13586805555555556</c:v>
                </c:pt>
                <c:pt idx="11768">
                  <c:v>0.13587962962962963</c:v>
                </c:pt>
                <c:pt idx="11769">
                  <c:v>0.13589120370370369</c:v>
                </c:pt>
                <c:pt idx="11770">
                  <c:v>0.13590277777777779</c:v>
                </c:pt>
                <c:pt idx="11771">
                  <c:v>0.13591435185185186</c:v>
                </c:pt>
                <c:pt idx="11772">
                  <c:v>0.13592592592592592</c:v>
                </c:pt>
                <c:pt idx="11773">
                  <c:v>0.13593750000000002</c:v>
                </c:pt>
                <c:pt idx="11774">
                  <c:v>0.13594907407407408</c:v>
                </c:pt>
                <c:pt idx="11775">
                  <c:v>0.13596064814814815</c:v>
                </c:pt>
                <c:pt idx="11776">
                  <c:v>0.13597222222222222</c:v>
                </c:pt>
                <c:pt idx="11777">
                  <c:v>0.13598379629629628</c:v>
                </c:pt>
                <c:pt idx="11778">
                  <c:v>0.13599537037037038</c:v>
                </c:pt>
                <c:pt idx="11779">
                  <c:v>0.13600694444444444</c:v>
                </c:pt>
                <c:pt idx="11780">
                  <c:v>0.13600694444444444</c:v>
                </c:pt>
                <c:pt idx="11781">
                  <c:v>0.13601851851851851</c:v>
                </c:pt>
                <c:pt idx="11782">
                  <c:v>0.13603009259259261</c:v>
                </c:pt>
                <c:pt idx="11783">
                  <c:v>0.13604166666666667</c:v>
                </c:pt>
                <c:pt idx="11784">
                  <c:v>0.13605324074074074</c:v>
                </c:pt>
                <c:pt idx="11785">
                  <c:v>0.13606481481481481</c:v>
                </c:pt>
                <c:pt idx="11786">
                  <c:v>0.13607638888888887</c:v>
                </c:pt>
                <c:pt idx="11787">
                  <c:v>0.13608796296296297</c:v>
                </c:pt>
                <c:pt idx="11788">
                  <c:v>0.13609953703703703</c:v>
                </c:pt>
                <c:pt idx="11789">
                  <c:v>0.1361111111111111</c:v>
                </c:pt>
                <c:pt idx="11790">
                  <c:v>0.13612268518518519</c:v>
                </c:pt>
                <c:pt idx="11791">
                  <c:v>0.13613425925925926</c:v>
                </c:pt>
                <c:pt idx="11792">
                  <c:v>0.13614583333333333</c:v>
                </c:pt>
                <c:pt idx="11793">
                  <c:v>0.13615740740740742</c:v>
                </c:pt>
                <c:pt idx="11794">
                  <c:v>0.13616898148148149</c:v>
                </c:pt>
                <c:pt idx="11795">
                  <c:v>0.13618055555555555</c:v>
                </c:pt>
                <c:pt idx="11796">
                  <c:v>0.13619212962962965</c:v>
                </c:pt>
                <c:pt idx="11797">
                  <c:v>0.13620370370370369</c:v>
                </c:pt>
                <c:pt idx="11798">
                  <c:v>0.13621527777777778</c:v>
                </c:pt>
                <c:pt idx="11799">
                  <c:v>0.13622685185185185</c:v>
                </c:pt>
                <c:pt idx="11800">
                  <c:v>0.13623842592592592</c:v>
                </c:pt>
                <c:pt idx="11801">
                  <c:v>0.13625000000000001</c:v>
                </c:pt>
                <c:pt idx="11802">
                  <c:v>0.13626157407407408</c:v>
                </c:pt>
                <c:pt idx="11803">
                  <c:v>0.13627314814814814</c:v>
                </c:pt>
                <c:pt idx="11804">
                  <c:v>0.13628472222222224</c:v>
                </c:pt>
                <c:pt idx="11805">
                  <c:v>0.13629629629629628</c:v>
                </c:pt>
                <c:pt idx="11806">
                  <c:v>0.13630787037037037</c:v>
                </c:pt>
                <c:pt idx="11807">
                  <c:v>0.13631944444444444</c:v>
                </c:pt>
                <c:pt idx="11808">
                  <c:v>0.1363310185185185</c:v>
                </c:pt>
                <c:pt idx="11809">
                  <c:v>0.1363425925925926</c:v>
                </c:pt>
                <c:pt idx="11810">
                  <c:v>0.13635416666666667</c:v>
                </c:pt>
                <c:pt idx="11811">
                  <c:v>0.13636574074074073</c:v>
                </c:pt>
                <c:pt idx="11812">
                  <c:v>0.13637731481481483</c:v>
                </c:pt>
                <c:pt idx="11813">
                  <c:v>0.13638888888888889</c:v>
                </c:pt>
                <c:pt idx="11814">
                  <c:v>0.13640046296296296</c:v>
                </c:pt>
                <c:pt idx="11815">
                  <c:v>0.13641203703703705</c:v>
                </c:pt>
                <c:pt idx="11816">
                  <c:v>0.13642361111111112</c:v>
                </c:pt>
                <c:pt idx="11817">
                  <c:v>0.13643518518518519</c:v>
                </c:pt>
                <c:pt idx="11818">
                  <c:v>0.13644675925925925</c:v>
                </c:pt>
                <c:pt idx="11819">
                  <c:v>0.13645833333333332</c:v>
                </c:pt>
                <c:pt idx="11820">
                  <c:v>0.13646990740740741</c:v>
                </c:pt>
                <c:pt idx="11821">
                  <c:v>0.13648148148148148</c:v>
                </c:pt>
                <c:pt idx="11822">
                  <c:v>0.13649305555555555</c:v>
                </c:pt>
                <c:pt idx="11823">
                  <c:v>0.13650462962962964</c:v>
                </c:pt>
                <c:pt idx="11824">
                  <c:v>0.13651620370370371</c:v>
                </c:pt>
                <c:pt idx="11825">
                  <c:v>0.13652777777777778</c:v>
                </c:pt>
                <c:pt idx="11826">
                  <c:v>0.13653935185185184</c:v>
                </c:pt>
                <c:pt idx="11827">
                  <c:v>0.13655092592592591</c:v>
                </c:pt>
                <c:pt idx="11828">
                  <c:v>0.1365625</c:v>
                </c:pt>
                <c:pt idx="11829">
                  <c:v>0.13657407407407407</c:v>
                </c:pt>
                <c:pt idx="11830">
                  <c:v>0.13658564814814814</c:v>
                </c:pt>
                <c:pt idx="11831">
                  <c:v>0.13659722222222223</c:v>
                </c:pt>
                <c:pt idx="11832">
                  <c:v>0.1366087962962963</c:v>
                </c:pt>
                <c:pt idx="11833">
                  <c:v>0.13662037037037036</c:v>
                </c:pt>
                <c:pt idx="11834">
                  <c:v>0.13663194444444446</c:v>
                </c:pt>
                <c:pt idx="11835">
                  <c:v>0.13664351851851853</c:v>
                </c:pt>
                <c:pt idx="11836">
                  <c:v>0.13665509259259259</c:v>
                </c:pt>
                <c:pt idx="11837">
                  <c:v>0.13666666666666669</c:v>
                </c:pt>
                <c:pt idx="11838">
                  <c:v>0.13667824074074073</c:v>
                </c:pt>
                <c:pt idx="11839">
                  <c:v>0.13668981481481482</c:v>
                </c:pt>
                <c:pt idx="11840">
                  <c:v>0.13670138888888889</c:v>
                </c:pt>
                <c:pt idx="11841">
                  <c:v>0.13671296296296295</c:v>
                </c:pt>
                <c:pt idx="11842">
                  <c:v>0.13672453703703705</c:v>
                </c:pt>
                <c:pt idx="11843">
                  <c:v>0.13673611111111111</c:v>
                </c:pt>
                <c:pt idx="11844">
                  <c:v>0.13674768518518518</c:v>
                </c:pt>
                <c:pt idx="11845">
                  <c:v>0.13675925925925927</c:v>
                </c:pt>
                <c:pt idx="11846">
                  <c:v>0.13677083333333331</c:v>
                </c:pt>
                <c:pt idx="11847">
                  <c:v>0.13678240740740741</c:v>
                </c:pt>
                <c:pt idx="11848">
                  <c:v>0.13679398148148147</c:v>
                </c:pt>
                <c:pt idx="11849">
                  <c:v>0.13680555555555554</c:v>
                </c:pt>
                <c:pt idx="11850">
                  <c:v>0.13681712962962964</c:v>
                </c:pt>
                <c:pt idx="11851">
                  <c:v>0.1368287037037037</c:v>
                </c:pt>
                <c:pt idx="11852">
                  <c:v>0.13684027777777777</c:v>
                </c:pt>
                <c:pt idx="11853">
                  <c:v>0.13685185185185186</c:v>
                </c:pt>
                <c:pt idx="11854">
                  <c:v>0.13686342592592593</c:v>
                </c:pt>
                <c:pt idx="11855">
                  <c:v>0.136875</c:v>
                </c:pt>
                <c:pt idx="11856">
                  <c:v>0.13688657407407409</c:v>
                </c:pt>
                <c:pt idx="11857">
                  <c:v>0.13689814814814816</c:v>
                </c:pt>
                <c:pt idx="11858">
                  <c:v>0.13690972222222222</c:v>
                </c:pt>
                <c:pt idx="11859">
                  <c:v>0.13692129629629629</c:v>
                </c:pt>
                <c:pt idx="11860">
                  <c:v>0.13693287037037036</c:v>
                </c:pt>
                <c:pt idx="11861">
                  <c:v>0.13694444444444445</c:v>
                </c:pt>
                <c:pt idx="11862">
                  <c:v>0.13695601851851852</c:v>
                </c:pt>
                <c:pt idx="11863">
                  <c:v>0.13696759259259259</c:v>
                </c:pt>
                <c:pt idx="11864">
                  <c:v>0.13697916666666668</c:v>
                </c:pt>
                <c:pt idx="11865">
                  <c:v>0.13699074074074075</c:v>
                </c:pt>
                <c:pt idx="11866">
                  <c:v>0.13700231481481481</c:v>
                </c:pt>
                <c:pt idx="11867">
                  <c:v>0.13701388888888888</c:v>
                </c:pt>
                <c:pt idx="11868">
                  <c:v>0.13702546296296295</c:v>
                </c:pt>
                <c:pt idx="11869">
                  <c:v>0.13703703703703704</c:v>
                </c:pt>
                <c:pt idx="11870">
                  <c:v>0.13704861111111111</c:v>
                </c:pt>
                <c:pt idx="11871">
                  <c:v>0.13706018518518517</c:v>
                </c:pt>
                <c:pt idx="11872">
                  <c:v>0.13707175925925927</c:v>
                </c:pt>
                <c:pt idx="11873">
                  <c:v>0.13708333333333333</c:v>
                </c:pt>
                <c:pt idx="11874">
                  <c:v>0.1370949074074074</c:v>
                </c:pt>
                <c:pt idx="11875">
                  <c:v>0.1371064814814815</c:v>
                </c:pt>
                <c:pt idx="11876">
                  <c:v>0.13711805555555556</c:v>
                </c:pt>
                <c:pt idx="11877">
                  <c:v>0.13712962962962963</c:v>
                </c:pt>
                <c:pt idx="11878">
                  <c:v>0.13714120370370372</c:v>
                </c:pt>
                <c:pt idx="11879">
                  <c:v>0.13715277777777776</c:v>
                </c:pt>
                <c:pt idx="11880">
                  <c:v>0.13716435185185186</c:v>
                </c:pt>
                <c:pt idx="11881">
                  <c:v>0.13717592592592592</c:v>
                </c:pt>
                <c:pt idx="11882">
                  <c:v>0.13718749999999999</c:v>
                </c:pt>
                <c:pt idx="11883">
                  <c:v>0.13719907407407408</c:v>
                </c:pt>
                <c:pt idx="11884">
                  <c:v>0.13721064814814815</c:v>
                </c:pt>
                <c:pt idx="11885">
                  <c:v>0.13722222222222222</c:v>
                </c:pt>
                <c:pt idx="11886">
                  <c:v>0.13723379629629631</c:v>
                </c:pt>
                <c:pt idx="11887">
                  <c:v>0.13724537037037035</c:v>
                </c:pt>
                <c:pt idx="11888">
                  <c:v>0.13725694444444445</c:v>
                </c:pt>
                <c:pt idx="11889">
                  <c:v>0.13726851851851851</c:v>
                </c:pt>
                <c:pt idx="11890">
                  <c:v>0.13728009259259258</c:v>
                </c:pt>
                <c:pt idx="11891">
                  <c:v>0.13729166666666667</c:v>
                </c:pt>
                <c:pt idx="11892">
                  <c:v>0.13730324074074074</c:v>
                </c:pt>
                <c:pt idx="11893">
                  <c:v>0.13731481481481481</c:v>
                </c:pt>
                <c:pt idx="11894">
                  <c:v>0.1373263888888889</c:v>
                </c:pt>
                <c:pt idx="11895">
                  <c:v>0.13733796296296297</c:v>
                </c:pt>
                <c:pt idx="11896">
                  <c:v>0.13734953703703703</c:v>
                </c:pt>
                <c:pt idx="11897">
                  <c:v>0.13736111111111113</c:v>
                </c:pt>
                <c:pt idx="11898">
                  <c:v>0.13737268518518519</c:v>
                </c:pt>
                <c:pt idx="11899">
                  <c:v>0.13738425925925926</c:v>
                </c:pt>
                <c:pt idx="11900">
                  <c:v>0.13739583333333333</c:v>
                </c:pt>
                <c:pt idx="11901">
                  <c:v>0.13740740740740739</c:v>
                </c:pt>
                <c:pt idx="11902">
                  <c:v>0.13741898148148149</c:v>
                </c:pt>
                <c:pt idx="11903">
                  <c:v>0.13743055555555556</c:v>
                </c:pt>
                <c:pt idx="11904">
                  <c:v>0.13744212962962962</c:v>
                </c:pt>
                <c:pt idx="11905">
                  <c:v>0.13745370370370372</c:v>
                </c:pt>
                <c:pt idx="11906">
                  <c:v>0.13746527777777778</c:v>
                </c:pt>
                <c:pt idx="11907">
                  <c:v>0.13747685185185185</c:v>
                </c:pt>
                <c:pt idx="11908">
                  <c:v>0.13748842592592592</c:v>
                </c:pt>
                <c:pt idx="11909">
                  <c:v>0.13749999999999998</c:v>
                </c:pt>
                <c:pt idx="11910">
                  <c:v>0.13751157407407408</c:v>
                </c:pt>
                <c:pt idx="11911">
                  <c:v>0.13752314814814814</c:v>
                </c:pt>
                <c:pt idx="11912">
                  <c:v>0.13753472222222221</c:v>
                </c:pt>
                <c:pt idx="11913">
                  <c:v>0.13754629629629631</c:v>
                </c:pt>
                <c:pt idx="11914">
                  <c:v>0.13755787037037037</c:v>
                </c:pt>
                <c:pt idx="11915">
                  <c:v>0.13756944444444444</c:v>
                </c:pt>
                <c:pt idx="11916">
                  <c:v>0.13758101851851853</c:v>
                </c:pt>
                <c:pt idx="11917">
                  <c:v>0.1375925925925926</c:v>
                </c:pt>
                <c:pt idx="11918">
                  <c:v>0.13760416666666667</c:v>
                </c:pt>
                <c:pt idx="11919">
                  <c:v>0.13761574074074076</c:v>
                </c:pt>
                <c:pt idx="11920">
                  <c:v>0.1376273148148148</c:v>
                </c:pt>
                <c:pt idx="11921">
                  <c:v>0.13763888888888889</c:v>
                </c:pt>
                <c:pt idx="11922">
                  <c:v>0.13765046296296296</c:v>
                </c:pt>
                <c:pt idx="11923">
                  <c:v>0.13766203703703703</c:v>
                </c:pt>
                <c:pt idx="11924">
                  <c:v>0.13767361111111112</c:v>
                </c:pt>
                <c:pt idx="11925">
                  <c:v>0.13768518518518519</c:v>
                </c:pt>
                <c:pt idx="11926">
                  <c:v>0.13769675925925925</c:v>
                </c:pt>
                <c:pt idx="11927">
                  <c:v>0.13770833333333335</c:v>
                </c:pt>
                <c:pt idx="11928">
                  <c:v>0.13771990740740739</c:v>
                </c:pt>
                <c:pt idx="11929">
                  <c:v>0.13773148148148148</c:v>
                </c:pt>
                <c:pt idx="11930">
                  <c:v>0.13774305555555555</c:v>
                </c:pt>
                <c:pt idx="11931">
                  <c:v>0.13775462962962962</c:v>
                </c:pt>
                <c:pt idx="11932">
                  <c:v>0.13776620370370371</c:v>
                </c:pt>
                <c:pt idx="11933">
                  <c:v>0.13777777777777778</c:v>
                </c:pt>
                <c:pt idx="11934">
                  <c:v>0.13778935185185184</c:v>
                </c:pt>
                <c:pt idx="11935">
                  <c:v>0.13780092592592594</c:v>
                </c:pt>
                <c:pt idx="11936">
                  <c:v>0.1378125</c:v>
                </c:pt>
                <c:pt idx="11937">
                  <c:v>0.13782407407407407</c:v>
                </c:pt>
                <c:pt idx="11938">
                  <c:v>0.13783564814814817</c:v>
                </c:pt>
                <c:pt idx="11939">
                  <c:v>0.13784722222222223</c:v>
                </c:pt>
                <c:pt idx="11940">
                  <c:v>0.1378587962962963</c:v>
                </c:pt>
                <c:pt idx="11941">
                  <c:v>0.13787037037037037</c:v>
                </c:pt>
                <c:pt idx="11942">
                  <c:v>0.13788194444444443</c:v>
                </c:pt>
                <c:pt idx="11943">
                  <c:v>0.13789351851851853</c:v>
                </c:pt>
                <c:pt idx="11944">
                  <c:v>0.13790509259259259</c:v>
                </c:pt>
                <c:pt idx="11945">
                  <c:v>0.13791666666666666</c:v>
                </c:pt>
                <c:pt idx="11946">
                  <c:v>0.13792824074074075</c:v>
                </c:pt>
                <c:pt idx="11947">
                  <c:v>0.13793981481481482</c:v>
                </c:pt>
                <c:pt idx="11948">
                  <c:v>0.13795138888888889</c:v>
                </c:pt>
                <c:pt idx="11949">
                  <c:v>0.13796296296296295</c:v>
                </c:pt>
                <c:pt idx="11950">
                  <c:v>0.13797453703703702</c:v>
                </c:pt>
                <c:pt idx="11951">
                  <c:v>0.13798611111111111</c:v>
                </c:pt>
                <c:pt idx="11952">
                  <c:v>0.13799768518518518</c:v>
                </c:pt>
                <c:pt idx="11953">
                  <c:v>0.13800925925925925</c:v>
                </c:pt>
                <c:pt idx="11954">
                  <c:v>0.13802083333333334</c:v>
                </c:pt>
                <c:pt idx="11955">
                  <c:v>0.13803240740740741</c:v>
                </c:pt>
                <c:pt idx="11956">
                  <c:v>0.13804398148148148</c:v>
                </c:pt>
                <c:pt idx="11957">
                  <c:v>0.13805555555555557</c:v>
                </c:pt>
                <c:pt idx="11958">
                  <c:v>0.13806712962962964</c:v>
                </c:pt>
                <c:pt idx="11959">
                  <c:v>0.1380787037037037</c:v>
                </c:pt>
                <c:pt idx="11960">
                  <c:v>0.1380902777777778</c:v>
                </c:pt>
                <c:pt idx="11961">
                  <c:v>0.13810185185185184</c:v>
                </c:pt>
                <c:pt idx="11962">
                  <c:v>0.13811342592592593</c:v>
                </c:pt>
                <c:pt idx="11963">
                  <c:v>0.138125</c:v>
                </c:pt>
                <c:pt idx="11964">
                  <c:v>0.13813657407407406</c:v>
                </c:pt>
                <c:pt idx="11965">
                  <c:v>0.13814814814814816</c:v>
                </c:pt>
                <c:pt idx="11966">
                  <c:v>0.13815972222222223</c:v>
                </c:pt>
                <c:pt idx="11967">
                  <c:v>0.13817129629629629</c:v>
                </c:pt>
                <c:pt idx="11968">
                  <c:v>0.13818287037037039</c:v>
                </c:pt>
                <c:pt idx="11969">
                  <c:v>0.13819444444444443</c:v>
                </c:pt>
                <c:pt idx="11970">
                  <c:v>0.13820601851851852</c:v>
                </c:pt>
                <c:pt idx="11971">
                  <c:v>0.13821759259259259</c:v>
                </c:pt>
                <c:pt idx="11972">
                  <c:v>0.13822916666666665</c:v>
                </c:pt>
                <c:pt idx="11973">
                  <c:v>0.13824074074074075</c:v>
                </c:pt>
                <c:pt idx="11974">
                  <c:v>0.13825231481481481</c:v>
                </c:pt>
                <c:pt idx="11975">
                  <c:v>0.13826388888888888</c:v>
                </c:pt>
                <c:pt idx="11976">
                  <c:v>0.13827546296296298</c:v>
                </c:pt>
                <c:pt idx="11977">
                  <c:v>0.13828703703703704</c:v>
                </c:pt>
                <c:pt idx="11978">
                  <c:v>0.13829861111111111</c:v>
                </c:pt>
                <c:pt idx="11979">
                  <c:v>0.1383101851851852</c:v>
                </c:pt>
                <c:pt idx="11980">
                  <c:v>0.13832175925925927</c:v>
                </c:pt>
                <c:pt idx="11981">
                  <c:v>0.13833333333333334</c:v>
                </c:pt>
                <c:pt idx="11982">
                  <c:v>0.1383449074074074</c:v>
                </c:pt>
                <c:pt idx="11983">
                  <c:v>0.13835648148148147</c:v>
                </c:pt>
                <c:pt idx="11984">
                  <c:v>0.13836805555555556</c:v>
                </c:pt>
                <c:pt idx="11985">
                  <c:v>0.13837962962962963</c:v>
                </c:pt>
                <c:pt idx="11986">
                  <c:v>0.1383912037037037</c:v>
                </c:pt>
                <c:pt idx="11987">
                  <c:v>0.13840277777777779</c:v>
                </c:pt>
                <c:pt idx="11988">
                  <c:v>0.13841435185185186</c:v>
                </c:pt>
                <c:pt idx="11989">
                  <c:v>0.13842592592592592</c:v>
                </c:pt>
                <c:pt idx="11990">
                  <c:v>0.13843749999999999</c:v>
                </c:pt>
                <c:pt idx="11991">
                  <c:v>0.13844907407407406</c:v>
                </c:pt>
                <c:pt idx="11992">
                  <c:v>0.13846064814814815</c:v>
                </c:pt>
                <c:pt idx="11993">
                  <c:v>0.13847222222222222</c:v>
                </c:pt>
                <c:pt idx="11994">
                  <c:v>0.13848379629629629</c:v>
                </c:pt>
                <c:pt idx="11995">
                  <c:v>0.13849537037037038</c:v>
                </c:pt>
                <c:pt idx="11996">
                  <c:v>0.13850694444444445</c:v>
                </c:pt>
                <c:pt idx="11997">
                  <c:v>0.13851851851851851</c:v>
                </c:pt>
                <c:pt idx="11998">
                  <c:v>0.13853009259259261</c:v>
                </c:pt>
                <c:pt idx="11999">
                  <c:v>0.13854166666666667</c:v>
                </c:pt>
                <c:pt idx="12000">
                  <c:v>0.13855324074074074</c:v>
                </c:pt>
                <c:pt idx="12001">
                  <c:v>0.13856481481481484</c:v>
                </c:pt>
                <c:pt idx="12002">
                  <c:v>0.13857638888888887</c:v>
                </c:pt>
                <c:pt idx="12003">
                  <c:v>0.13858796296296297</c:v>
                </c:pt>
                <c:pt idx="12004">
                  <c:v>0.13859953703703703</c:v>
                </c:pt>
                <c:pt idx="12005">
                  <c:v>0.1386111111111111</c:v>
                </c:pt>
                <c:pt idx="12006">
                  <c:v>0.1386226851851852</c:v>
                </c:pt>
                <c:pt idx="12007">
                  <c:v>0.13863425925925926</c:v>
                </c:pt>
                <c:pt idx="12008">
                  <c:v>0.13864583333333333</c:v>
                </c:pt>
                <c:pt idx="12009">
                  <c:v>0.13865740740740742</c:v>
                </c:pt>
                <c:pt idx="12010">
                  <c:v>0.13866898148148146</c:v>
                </c:pt>
                <c:pt idx="12011">
                  <c:v>0.13868055555555556</c:v>
                </c:pt>
                <c:pt idx="12012">
                  <c:v>0.13869212962962962</c:v>
                </c:pt>
                <c:pt idx="12013">
                  <c:v>0.13870370370370369</c:v>
                </c:pt>
                <c:pt idx="12014">
                  <c:v>0.13871527777777778</c:v>
                </c:pt>
                <c:pt idx="12015">
                  <c:v>0.13872685185185185</c:v>
                </c:pt>
                <c:pt idx="12016">
                  <c:v>0.13873842592592592</c:v>
                </c:pt>
                <c:pt idx="12017">
                  <c:v>0.13875000000000001</c:v>
                </c:pt>
                <c:pt idx="12018">
                  <c:v>0.13876157407407408</c:v>
                </c:pt>
                <c:pt idx="12019">
                  <c:v>0.13877314814814815</c:v>
                </c:pt>
                <c:pt idx="12020">
                  <c:v>0.13878472222222224</c:v>
                </c:pt>
                <c:pt idx="12021">
                  <c:v>0.13879629629629631</c:v>
                </c:pt>
                <c:pt idx="12022">
                  <c:v>0.13880787037037037</c:v>
                </c:pt>
                <c:pt idx="12023">
                  <c:v>0.13881944444444444</c:v>
                </c:pt>
                <c:pt idx="12024">
                  <c:v>0.13883101851851851</c:v>
                </c:pt>
                <c:pt idx="12025">
                  <c:v>0.1388425925925926</c:v>
                </c:pt>
                <c:pt idx="12026">
                  <c:v>0.13885416666666667</c:v>
                </c:pt>
                <c:pt idx="12027">
                  <c:v>0.13886574074074073</c:v>
                </c:pt>
                <c:pt idx="12028">
                  <c:v>0.13887731481481483</c:v>
                </c:pt>
                <c:pt idx="12029">
                  <c:v>0.1388888888888889</c:v>
                </c:pt>
                <c:pt idx="12030">
                  <c:v>0.13890046296296296</c:v>
                </c:pt>
                <c:pt idx="12031">
                  <c:v>0.13891203703703703</c:v>
                </c:pt>
                <c:pt idx="12032">
                  <c:v>0.13892361111111109</c:v>
                </c:pt>
                <c:pt idx="12033">
                  <c:v>0.13893518518518519</c:v>
                </c:pt>
                <c:pt idx="12034">
                  <c:v>0.13894675925925926</c:v>
                </c:pt>
                <c:pt idx="12035">
                  <c:v>0.13895833333333332</c:v>
                </c:pt>
                <c:pt idx="12036">
                  <c:v>0.13896990740740742</c:v>
                </c:pt>
                <c:pt idx="12037">
                  <c:v>0.13898148148148148</c:v>
                </c:pt>
                <c:pt idx="12038">
                  <c:v>0.13899305555555555</c:v>
                </c:pt>
                <c:pt idx="12039">
                  <c:v>0.13900462962962964</c:v>
                </c:pt>
                <c:pt idx="12040">
                  <c:v>0.13901620370370371</c:v>
                </c:pt>
                <c:pt idx="12041">
                  <c:v>0.13902777777777778</c:v>
                </c:pt>
                <c:pt idx="12042">
                  <c:v>0.13903935185185184</c:v>
                </c:pt>
                <c:pt idx="12043">
                  <c:v>0.13905092592592591</c:v>
                </c:pt>
                <c:pt idx="12044">
                  <c:v>0.13906250000000001</c:v>
                </c:pt>
                <c:pt idx="12045">
                  <c:v>0.13907407407407407</c:v>
                </c:pt>
                <c:pt idx="12046">
                  <c:v>0.13908564814814814</c:v>
                </c:pt>
                <c:pt idx="12047">
                  <c:v>0.13909722222222223</c:v>
                </c:pt>
                <c:pt idx="12048">
                  <c:v>0.1391087962962963</c:v>
                </c:pt>
                <c:pt idx="12049">
                  <c:v>0.13912037037037037</c:v>
                </c:pt>
                <c:pt idx="12050">
                  <c:v>0.13913194444444446</c:v>
                </c:pt>
                <c:pt idx="12051">
                  <c:v>0.1391435185185185</c:v>
                </c:pt>
                <c:pt idx="12052">
                  <c:v>0.13915509259259259</c:v>
                </c:pt>
                <c:pt idx="12053">
                  <c:v>0.13916666666666666</c:v>
                </c:pt>
                <c:pt idx="12054">
                  <c:v>0.13917824074074073</c:v>
                </c:pt>
                <c:pt idx="12055">
                  <c:v>0.13918981481481482</c:v>
                </c:pt>
                <c:pt idx="12056">
                  <c:v>0.13920138888888889</c:v>
                </c:pt>
                <c:pt idx="12057">
                  <c:v>0.13921296296296296</c:v>
                </c:pt>
                <c:pt idx="12058">
                  <c:v>0.13922453703703705</c:v>
                </c:pt>
                <c:pt idx="12059">
                  <c:v>0.13923611111111112</c:v>
                </c:pt>
                <c:pt idx="12060">
                  <c:v>0.13924768518518518</c:v>
                </c:pt>
                <c:pt idx="12061">
                  <c:v>0.13925925925925928</c:v>
                </c:pt>
                <c:pt idx="12062">
                  <c:v>0.13927083333333334</c:v>
                </c:pt>
                <c:pt idx="12063">
                  <c:v>0.13928240740740741</c:v>
                </c:pt>
                <c:pt idx="12064">
                  <c:v>0.13929398148148148</c:v>
                </c:pt>
                <c:pt idx="12065">
                  <c:v>0.13930555555555554</c:v>
                </c:pt>
                <c:pt idx="12066">
                  <c:v>0.13931712962962964</c:v>
                </c:pt>
                <c:pt idx="12067">
                  <c:v>0.1393287037037037</c:v>
                </c:pt>
                <c:pt idx="12068">
                  <c:v>0.13934027777777777</c:v>
                </c:pt>
                <c:pt idx="12069">
                  <c:v>0.13935185185185187</c:v>
                </c:pt>
                <c:pt idx="12070">
                  <c:v>0.13936342592592593</c:v>
                </c:pt>
                <c:pt idx="12071">
                  <c:v>0.139375</c:v>
                </c:pt>
                <c:pt idx="12072">
                  <c:v>0.13938657407407407</c:v>
                </c:pt>
                <c:pt idx="12073">
                  <c:v>0.13939814814814813</c:v>
                </c:pt>
                <c:pt idx="12074">
                  <c:v>0.13940972222222223</c:v>
                </c:pt>
                <c:pt idx="12075">
                  <c:v>0.13942129629629629</c:v>
                </c:pt>
                <c:pt idx="12076">
                  <c:v>0.13943287037037036</c:v>
                </c:pt>
                <c:pt idx="12077">
                  <c:v>0.13944444444444445</c:v>
                </c:pt>
                <c:pt idx="12078">
                  <c:v>0.13945601851851852</c:v>
                </c:pt>
                <c:pt idx="12079">
                  <c:v>0.13946759259259259</c:v>
                </c:pt>
                <c:pt idx="12080">
                  <c:v>0.13947916666666668</c:v>
                </c:pt>
                <c:pt idx="12081">
                  <c:v>0.13949074074074075</c:v>
                </c:pt>
                <c:pt idx="12082">
                  <c:v>0.13950231481481482</c:v>
                </c:pt>
                <c:pt idx="12083">
                  <c:v>0.13951388888888888</c:v>
                </c:pt>
                <c:pt idx="12084">
                  <c:v>0.13952546296296295</c:v>
                </c:pt>
                <c:pt idx="12085">
                  <c:v>0.13953703703703704</c:v>
                </c:pt>
                <c:pt idx="12086">
                  <c:v>0.13954861111111111</c:v>
                </c:pt>
                <c:pt idx="12087">
                  <c:v>0.13956018518518518</c:v>
                </c:pt>
                <c:pt idx="12088">
                  <c:v>0.13957175925925927</c:v>
                </c:pt>
                <c:pt idx="12089">
                  <c:v>0.13958333333333334</c:v>
                </c:pt>
                <c:pt idx="12090">
                  <c:v>0.1395949074074074</c:v>
                </c:pt>
                <c:pt idx="12091">
                  <c:v>0.1396064814814815</c:v>
                </c:pt>
                <c:pt idx="12092">
                  <c:v>0.13961805555555554</c:v>
                </c:pt>
                <c:pt idx="12093">
                  <c:v>0.13962962962962963</c:v>
                </c:pt>
                <c:pt idx="12094">
                  <c:v>0.1396412037037037</c:v>
                </c:pt>
                <c:pt idx="12095">
                  <c:v>0.13965277777777776</c:v>
                </c:pt>
                <c:pt idx="12096">
                  <c:v>0.13966435185185186</c:v>
                </c:pt>
                <c:pt idx="12097">
                  <c:v>0.13967592592592593</c:v>
                </c:pt>
                <c:pt idx="12098">
                  <c:v>0.13968749999999999</c:v>
                </c:pt>
                <c:pt idx="12099">
                  <c:v>0.13969907407407409</c:v>
                </c:pt>
                <c:pt idx="12100">
                  <c:v>0.13971064814814815</c:v>
                </c:pt>
                <c:pt idx="12101">
                  <c:v>0.13972222222222222</c:v>
                </c:pt>
                <c:pt idx="12102">
                  <c:v>0.13973379629629631</c:v>
                </c:pt>
                <c:pt idx="12103">
                  <c:v>0.13974537037037038</c:v>
                </c:pt>
                <c:pt idx="12104">
                  <c:v>0.13975694444444445</c:v>
                </c:pt>
                <c:pt idx="12105">
                  <c:v>0.13976851851851851</c:v>
                </c:pt>
                <c:pt idx="12106">
                  <c:v>0.13978009259259258</c:v>
                </c:pt>
                <c:pt idx="12107">
                  <c:v>0.13979166666666668</c:v>
                </c:pt>
                <c:pt idx="12108">
                  <c:v>0.13980324074074074</c:v>
                </c:pt>
                <c:pt idx="12109">
                  <c:v>0.13981481481481481</c:v>
                </c:pt>
                <c:pt idx="12110">
                  <c:v>0.1398263888888889</c:v>
                </c:pt>
                <c:pt idx="12111">
                  <c:v>0.13983796296296297</c:v>
                </c:pt>
                <c:pt idx="12112">
                  <c:v>0.13984953703703704</c:v>
                </c:pt>
                <c:pt idx="12113">
                  <c:v>0.1398611111111111</c:v>
                </c:pt>
                <c:pt idx="12114">
                  <c:v>0.13987268518518517</c:v>
                </c:pt>
                <c:pt idx="12115">
                  <c:v>0.13988425925925926</c:v>
                </c:pt>
                <c:pt idx="12116">
                  <c:v>0.13989583333333333</c:v>
                </c:pt>
                <c:pt idx="12117">
                  <c:v>0.1399074074074074</c:v>
                </c:pt>
                <c:pt idx="12118">
                  <c:v>0.13991898148148149</c:v>
                </c:pt>
                <c:pt idx="12119">
                  <c:v>0.13993055555555556</c:v>
                </c:pt>
                <c:pt idx="12120">
                  <c:v>0.13994212962962962</c:v>
                </c:pt>
                <c:pt idx="12121">
                  <c:v>0.13995370370370372</c:v>
                </c:pt>
                <c:pt idx="12122">
                  <c:v>0.13996527777777779</c:v>
                </c:pt>
                <c:pt idx="12123">
                  <c:v>0.13997685185185185</c:v>
                </c:pt>
                <c:pt idx="12124">
                  <c:v>0.13998842592592592</c:v>
                </c:pt>
                <c:pt idx="12125">
                  <c:v>0.13999999999999999</c:v>
                </c:pt>
                <c:pt idx="12126">
                  <c:v>0.14001157407407408</c:v>
                </c:pt>
                <c:pt idx="12127">
                  <c:v>0.14002314814814815</c:v>
                </c:pt>
                <c:pt idx="12128">
                  <c:v>0.14003472222222221</c:v>
                </c:pt>
                <c:pt idx="12129">
                  <c:v>0.14004629629629631</c:v>
                </c:pt>
                <c:pt idx="12130">
                  <c:v>0.14004629629629631</c:v>
                </c:pt>
                <c:pt idx="12131">
                  <c:v>0.14005787037037037</c:v>
                </c:pt>
                <c:pt idx="12132">
                  <c:v>0.14006944444444444</c:v>
                </c:pt>
                <c:pt idx="12133">
                  <c:v>0.14008101851851851</c:v>
                </c:pt>
                <c:pt idx="12134">
                  <c:v>0.14009259259259257</c:v>
                </c:pt>
                <c:pt idx="12135">
                  <c:v>0.14010416666666667</c:v>
                </c:pt>
                <c:pt idx="12136">
                  <c:v>0.14011574074074074</c:v>
                </c:pt>
                <c:pt idx="12137">
                  <c:v>0.1401273148148148</c:v>
                </c:pt>
                <c:pt idx="12138">
                  <c:v>0.1401388888888889</c:v>
                </c:pt>
                <c:pt idx="12139">
                  <c:v>0.14015046296296296</c:v>
                </c:pt>
                <c:pt idx="12140">
                  <c:v>0.14016203703703703</c:v>
                </c:pt>
                <c:pt idx="12141">
                  <c:v>0.14017361111111112</c:v>
                </c:pt>
                <c:pt idx="12142">
                  <c:v>0.14018518518518519</c:v>
                </c:pt>
                <c:pt idx="12143">
                  <c:v>0.14019675925925926</c:v>
                </c:pt>
                <c:pt idx="12144">
                  <c:v>0.14020833333333335</c:v>
                </c:pt>
                <c:pt idx="12145">
                  <c:v>0.14021990740740742</c:v>
                </c:pt>
                <c:pt idx="12146">
                  <c:v>0.14023148148148148</c:v>
                </c:pt>
                <c:pt idx="12147">
                  <c:v>0.14024305555555555</c:v>
                </c:pt>
                <c:pt idx="12148">
                  <c:v>0.14025462962962962</c:v>
                </c:pt>
                <c:pt idx="12149">
                  <c:v>0.14026620370370371</c:v>
                </c:pt>
                <c:pt idx="12150">
                  <c:v>0.14027777777777778</c:v>
                </c:pt>
                <c:pt idx="12151">
                  <c:v>0.14028935185185185</c:v>
                </c:pt>
                <c:pt idx="12152">
                  <c:v>0.14030092592592594</c:v>
                </c:pt>
                <c:pt idx="12153">
                  <c:v>0.14031250000000001</c:v>
                </c:pt>
                <c:pt idx="12154">
                  <c:v>0.14032407407407407</c:v>
                </c:pt>
                <c:pt idx="12155">
                  <c:v>0.14033564814814814</c:v>
                </c:pt>
                <c:pt idx="12156">
                  <c:v>0.14034722222222221</c:v>
                </c:pt>
                <c:pt idx="12157">
                  <c:v>0.1403587962962963</c:v>
                </c:pt>
                <c:pt idx="12158">
                  <c:v>0.14037037037037037</c:v>
                </c:pt>
                <c:pt idx="12159">
                  <c:v>0.14038194444444443</c:v>
                </c:pt>
                <c:pt idx="12160">
                  <c:v>0.14039351851851853</c:v>
                </c:pt>
                <c:pt idx="12161">
                  <c:v>0.1404050925925926</c:v>
                </c:pt>
                <c:pt idx="12162">
                  <c:v>0.14041666666666666</c:v>
                </c:pt>
                <c:pt idx="12163">
                  <c:v>0.14042824074074076</c:v>
                </c:pt>
                <c:pt idx="12164">
                  <c:v>0.14043981481481482</c:v>
                </c:pt>
                <c:pt idx="12165">
                  <c:v>0.14045138888888889</c:v>
                </c:pt>
                <c:pt idx="12166">
                  <c:v>0.14046296296296296</c:v>
                </c:pt>
                <c:pt idx="12167">
                  <c:v>0.14047453703703702</c:v>
                </c:pt>
                <c:pt idx="12168">
                  <c:v>0.14048611111111112</c:v>
                </c:pt>
                <c:pt idx="12169">
                  <c:v>0.14049768518518518</c:v>
                </c:pt>
                <c:pt idx="12170">
                  <c:v>0.14050925925925925</c:v>
                </c:pt>
                <c:pt idx="12171">
                  <c:v>0.14052083333333334</c:v>
                </c:pt>
                <c:pt idx="12172">
                  <c:v>0.14053240740740741</c:v>
                </c:pt>
                <c:pt idx="12173">
                  <c:v>0.14054398148148148</c:v>
                </c:pt>
                <c:pt idx="12174">
                  <c:v>0.14055555555555554</c:v>
                </c:pt>
                <c:pt idx="12175">
                  <c:v>0.14056712962962961</c:v>
                </c:pt>
                <c:pt idx="12176">
                  <c:v>0.14057870370370371</c:v>
                </c:pt>
                <c:pt idx="12177">
                  <c:v>0.14059027777777777</c:v>
                </c:pt>
                <c:pt idx="12178">
                  <c:v>0.14060185185185184</c:v>
                </c:pt>
                <c:pt idx="12179">
                  <c:v>0.14061342592592593</c:v>
                </c:pt>
                <c:pt idx="12180">
                  <c:v>0.140625</c:v>
                </c:pt>
                <c:pt idx="12181">
                  <c:v>0.14063657407407407</c:v>
                </c:pt>
                <c:pt idx="12182">
                  <c:v>0.14064814814814816</c:v>
                </c:pt>
                <c:pt idx="12183">
                  <c:v>0.14065972222222223</c:v>
                </c:pt>
                <c:pt idx="12184">
                  <c:v>0.14067129629629629</c:v>
                </c:pt>
                <c:pt idx="12185">
                  <c:v>0.14068287037037039</c:v>
                </c:pt>
                <c:pt idx="12186">
                  <c:v>0.14069444444444446</c:v>
                </c:pt>
                <c:pt idx="12187">
                  <c:v>0.14070601851851852</c:v>
                </c:pt>
                <c:pt idx="12188">
                  <c:v>0.14071759259259259</c:v>
                </c:pt>
                <c:pt idx="12189">
                  <c:v>0.14072916666666666</c:v>
                </c:pt>
                <c:pt idx="12190">
                  <c:v>0.14074074074074075</c:v>
                </c:pt>
                <c:pt idx="12191">
                  <c:v>0.14075231481481482</c:v>
                </c:pt>
                <c:pt idx="12192">
                  <c:v>0.14076388888888888</c:v>
                </c:pt>
                <c:pt idx="12193">
                  <c:v>0.14077546296296298</c:v>
                </c:pt>
                <c:pt idx="12194">
                  <c:v>0.14078703703703704</c:v>
                </c:pt>
                <c:pt idx="12195">
                  <c:v>0.14079861111111111</c:v>
                </c:pt>
                <c:pt idx="12196">
                  <c:v>0.14081018518518518</c:v>
                </c:pt>
                <c:pt idx="12197">
                  <c:v>0.14082175925925924</c:v>
                </c:pt>
                <c:pt idx="12198">
                  <c:v>0.14083333333333334</c:v>
                </c:pt>
                <c:pt idx="12199">
                  <c:v>0.1408449074074074</c:v>
                </c:pt>
                <c:pt idx="12200">
                  <c:v>0.14085648148148147</c:v>
                </c:pt>
                <c:pt idx="12201">
                  <c:v>0.14086805555555557</c:v>
                </c:pt>
                <c:pt idx="12202">
                  <c:v>0.14087962962962963</c:v>
                </c:pt>
                <c:pt idx="12203">
                  <c:v>0.1408912037037037</c:v>
                </c:pt>
                <c:pt idx="12204">
                  <c:v>0.14090277777777779</c:v>
                </c:pt>
                <c:pt idx="12205">
                  <c:v>0.14091435185185186</c:v>
                </c:pt>
                <c:pt idx="12206">
                  <c:v>0.14092592592592593</c:v>
                </c:pt>
                <c:pt idx="12207">
                  <c:v>0.14093749999999999</c:v>
                </c:pt>
                <c:pt idx="12208">
                  <c:v>0.14094907407407406</c:v>
                </c:pt>
                <c:pt idx="12209">
                  <c:v>0.14096064814814815</c:v>
                </c:pt>
                <c:pt idx="12210">
                  <c:v>0.14097222222222222</c:v>
                </c:pt>
                <c:pt idx="12211">
                  <c:v>0.14098379629629629</c:v>
                </c:pt>
                <c:pt idx="12212">
                  <c:v>0.14099537037037038</c:v>
                </c:pt>
                <c:pt idx="12213">
                  <c:v>0.14100694444444445</c:v>
                </c:pt>
                <c:pt idx="12214">
                  <c:v>0.14101851851851852</c:v>
                </c:pt>
                <c:pt idx="12215">
                  <c:v>0.14103009259259258</c:v>
                </c:pt>
                <c:pt idx="12216">
                  <c:v>0.14104166666666665</c:v>
                </c:pt>
                <c:pt idx="12217">
                  <c:v>0.14105324074074074</c:v>
                </c:pt>
                <c:pt idx="12218">
                  <c:v>0.14106481481481481</c:v>
                </c:pt>
                <c:pt idx="12219">
                  <c:v>0.14107638888888888</c:v>
                </c:pt>
                <c:pt idx="12220">
                  <c:v>0.14108796296296297</c:v>
                </c:pt>
                <c:pt idx="12221">
                  <c:v>0.14109953703703704</c:v>
                </c:pt>
                <c:pt idx="12222">
                  <c:v>0.1411111111111111</c:v>
                </c:pt>
                <c:pt idx="12223">
                  <c:v>0.1411226851851852</c:v>
                </c:pt>
                <c:pt idx="12224">
                  <c:v>0.14113425925925926</c:v>
                </c:pt>
                <c:pt idx="12225">
                  <c:v>0.14114583333333333</c:v>
                </c:pt>
                <c:pt idx="12226">
                  <c:v>0.14115740740740743</c:v>
                </c:pt>
                <c:pt idx="12227">
                  <c:v>0.14116898148148149</c:v>
                </c:pt>
                <c:pt idx="12228">
                  <c:v>0.14118055555555556</c:v>
                </c:pt>
                <c:pt idx="12229">
                  <c:v>0.14119212962962963</c:v>
                </c:pt>
                <c:pt idx="12230">
                  <c:v>0.14120370370370369</c:v>
                </c:pt>
                <c:pt idx="12231">
                  <c:v>0.14121527777777779</c:v>
                </c:pt>
                <c:pt idx="12232">
                  <c:v>0.14122685185185185</c:v>
                </c:pt>
                <c:pt idx="12233">
                  <c:v>0.14123842592592592</c:v>
                </c:pt>
                <c:pt idx="12234">
                  <c:v>0.14125000000000001</c:v>
                </c:pt>
                <c:pt idx="12235">
                  <c:v>0.14126157407407408</c:v>
                </c:pt>
                <c:pt idx="12236">
                  <c:v>0.14127314814814815</c:v>
                </c:pt>
                <c:pt idx="12237">
                  <c:v>0.14128472222222221</c:v>
                </c:pt>
                <c:pt idx="12238">
                  <c:v>0.14129629629629628</c:v>
                </c:pt>
                <c:pt idx="12239">
                  <c:v>0.14130787037037038</c:v>
                </c:pt>
                <c:pt idx="12240">
                  <c:v>0.14131944444444444</c:v>
                </c:pt>
                <c:pt idx="12241">
                  <c:v>0.14133101851851851</c:v>
                </c:pt>
                <c:pt idx="12242">
                  <c:v>0.1413425925925926</c:v>
                </c:pt>
                <c:pt idx="12243">
                  <c:v>0.14135416666666667</c:v>
                </c:pt>
                <c:pt idx="12244">
                  <c:v>0.14136574074074074</c:v>
                </c:pt>
                <c:pt idx="12245">
                  <c:v>0.14137731481481483</c:v>
                </c:pt>
                <c:pt idx="12246">
                  <c:v>0.1413888888888889</c:v>
                </c:pt>
                <c:pt idx="12247">
                  <c:v>0.14140046296296296</c:v>
                </c:pt>
                <c:pt idx="12248">
                  <c:v>0.14141203703703703</c:v>
                </c:pt>
                <c:pt idx="12249">
                  <c:v>0.1414236111111111</c:v>
                </c:pt>
                <c:pt idx="12250">
                  <c:v>0.14143518518518519</c:v>
                </c:pt>
                <c:pt idx="12251">
                  <c:v>0.14144675925925926</c:v>
                </c:pt>
                <c:pt idx="12252">
                  <c:v>0.14145833333333332</c:v>
                </c:pt>
                <c:pt idx="12253">
                  <c:v>0.14146990740740742</c:v>
                </c:pt>
                <c:pt idx="12254">
                  <c:v>0.14148148148148149</c:v>
                </c:pt>
                <c:pt idx="12255">
                  <c:v>0.14149305555555555</c:v>
                </c:pt>
                <c:pt idx="12256">
                  <c:v>0.14150462962962962</c:v>
                </c:pt>
                <c:pt idx="12257">
                  <c:v>0.14151620370370369</c:v>
                </c:pt>
                <c:pt idx="12258">
                  <c:v>0.14152777777777778</c:v>
                </c:pt>
                <c:pt idx="12259">
                  <c:v>0.14153935185185185</c:v>
                </c:pt>
                <c:pt idx="12260">
                  <c:v>0.14155092592592591</c:v>
                </c:pt>
                <c:pt idx="12261">
                  <c:v>0.14156250000000001</c:v>
                </c:pt>
                <c:pt idx="12262">
                  <c:v>0.14157407407407407</c:v>
                </c:pt>
                <c:pt idx="12263">
                  <c:v>0.14158564814814814</c:v>
                </c:pt>
                <c:pt idx="12264">
                  <c:v>0.14159722222222224</c:v>
                </c:pt>
                <c:pt idx="12265">
                  <c:v>0.1416087962962963</c:v>
                </c:pt>
                <c:pt idx="12266">
                  <c:v>0.14162037037037037</c:v>
                </c:pt>
                <c:pt idx="12267">
                  <c:v>0.14163194444444446</c:v>
                </c:pt>
                <c:pt idx="12268">
                  <c:v>0.1416435185185185</c:v>
                </c:pt>
                <c:pt idx="12269">
                  <c:v>0.1416550925925926</c:v>
                </c:pt>
                <c:pt idx="12270">
                  <c:v>0.14166666666666666</c:v>
                </c:pt>
                <c:pt idx="12271">
                  <c:v>0.14167824074074073</c:v>
                </c:pt>
                <c:pt idx="12272">
                  <c:v>0.14168981481481482</c:v>
                </c:pt>
                <c:pt idx="12273">
                  <c:v>0.14170138888888889</c:v>
                </c:pt>
                <c:pt idx="12274">
                  <c:v>0.14171296296296296</c:v>
                </c:pt>
                <c:pt idx="12275">
                  <c:v>0.14172453703703705</c:v>
                </c:pt>
                <c:pt idx="12276">
                  <c:v>0.14173611111111112</c:v>
                </c:pt>
                <c:pt idx="12277">
                  <c:v>0.14174768518518518</c:v>
                </c:pt>
                <c:pt idx="12278">
                  <c:v>0.14175925925925925</c:v>
                </c:pt>
                <c:pt idx="12279">
                  <c:v>0.14177083333333332</c:v>
                </c:pt>
                <c:pt idx="12280">
                  <c:v>0.14178240740740741</c:v>
                </c:pt>
                <c:pt idx="12281">
                  <c:v>0.14179398148148148</c:v>
                </c:pt>
                <c:pt idx="12282">
                  <c:v>0.14180555555555555</c:v>
                </c:pt>
                <c:pt idx="12283">
                  <c:v>0.14181712962962964</c:v>
                </c:pt>
                <c:pt idx="12284">
                  <c:v>0.14182870370370371</c:v>
                </c:pt>
                <c:pt idx="12285">
                  <c:v>0.14184027777777777</c:v>
                </c:pt>
                <c:pt idx="12286">
                  <c:v>0.14185185185185187</c:v>
                </c:pt>
                <c:pt idx="12287">
                  <c:v>0.14186342592592593</c:v>
                </c:pt>
                <c:pt idx="12288">
                  <c:v>0.141875</c:v>
                </c:pt>
                <c:pt idx="12289">
                  <c:v>0.14188657407407407</c:v>
                </c:pt>
                <c:pt idx="12290">
                  <c:v>0.14189814814814813</c:v>
                </c:pt>
                <c:pt idx="12291">
                  <c:v>0.14190972222222223</c:v>
                </c:pt>
                <c:pt idx="12292">
                  <c:v>0.1419212962962963</c:v>
                </c:pt>
                <c:pt idx="12293">
                  <c:v>0.14193287037037036</c:v>
                </c:pt>
                <c:pt idx="12294">
                  <c:v>0.14194444444444446</c:v>
                </c:pt>
                <c:pt idx="12295">
                  <c:v>0.14195601851851852</c:v>
                </c:pt>
                <c:pt idx="12296">
                  <c:v>0.14196759259259259</c:v>
                </c:pt>
                <c:pt idx="12297">
                  <c:v>0.14197916666666666</c:v>
                </c:pt>
                <c:pt idx="12298">
                  <c:v>0.14199074074074072</c:v>
                </c:pt>
                <c:pt idx="12299">
                  <c:v>0.14200231481481482</c:v>
                </c:pt>
                <c:pt idx="12300">
                  <c:v>0.14201388888888888</c:v>
                </c:pt>
                <c:pt idx="12301">
                  <c:v>0.14202546296296295</c:v>
                </c:pt>
                <c:pt idx="12302">
                  <c:v>0.14203703703703704</c:v>
                </c:pt>
                <c:pt idx="12303">
                  <c:v>0.14204861111111111</c:v>
                </c:pt>
                <c:pt idx="12304">
                  <c:v>0.14206018518518518</c:v>
                </c:pt>
                <c:pt idx="12305">
                  <c:v>0.14207175925925927</c:v>
                </c:pt>
                <c:pt idx="12306">
                  <c:v>0.14208333333333334</c:v>
                </c:pt>
                <c:pt idx="12307">
                  <c:v>0.14209490740740741</c:v>
                </c:pt>
                <c:pt idx="12308">
                  <c:v>0.1421064814814815</c:v>
                </c:pt>
                <c:pt idx="12309">
                  <c:v>0.14211805555555554</c:v>
                </c:pt>
                <c:pt idx="12310">
                  <c:v>0.14212962962962963</c:v>
                </c:pt>
                <c:pt idx="12311">
                  <c:v>0.1421412037037037</c:v>
                </c:pt>
                <c:pt idx="12312">
                  <c:v>0.14215277777777777</c:v>
                </c:pt>
                <c:pt idx="12313">
                  <c:v>0.14216435185185186</c:v>
                </c:pt>
                <c:pt idx="12314">
                  <c:v>0.14217592592592593</c:v>
                </c:pt>
                <c:pt idx="12315">
                  <c:v>0.14218749999999999</c:v>
                </c:pt>
                <c:pt idx="12316">
                  <c:v>0.14219907407407409</c:v>
                </c:pt>
                <c:pt idx="12317">
                  <c:v>0.14221064814814816</c:v>
                </c:pt>
                <c:pt idx="12318">
                  <c:v>0.14222222222222222</c:v>
                </c:pt>
                <c:pt idx="12319">
                  <c:v>0.14223379629629629</c:v>
                </c:pt>
                <c:pt idx="12320">
                  <c:v>0.14224537037037036</c:v>
                </c:pt>
                <c:pt idx="12321">
                  <c:v>0.14225694444444445</c:v>
                </c:pt>
                <c:pt idx="12322">
                  <c:v>0.14226851851851852</c:v>
                </c:pt>
                <c:pt idx="12323">
                  <c:v>0.14228009259259258</c:v>
                </c:pt>
                <c:pt idx="12324">
                  <c:v>0.14229166666666668</c:v>
                </c:pt>
                <c:pt idx="12325">
                  <c:v>0.14230324074074074</c:v>
                </c:pt>
                <c:pt idx="12326">
                  <c:v>0.14231481481481481</c:v>
                </c:pt>
                <c:pt idx="12327">
                  <c:v>0.14232638888888891</c:v>
                </c:pt>
                <c:pt idx="12328">
                  <c:v>0.14233796296296297</c:v>
                </c:pt>
                <c:pt idx="12329">
                  <c:v>0.14234953703703704</c:v>
                </c:pt>
                <c:pt idx="12330">
                  <c:v>0.1423611111111111</c:v>
                </c:pt>
                <c:pt idx="12331">
                  <c:v>0.14237268518518517</c:v>
                </c:pt>
                <c:pt idx="12332">
                  <c:v>0.14238425925925927</c:v>
                </c:pt>
                <c:pt idx="12333">
                  <c:v>0.14239583333333333</c:v>
                </c:pt>
                <c:pt idx="12334">
                  <c:v>0.1424074074074074</c:v>
                </c:pt>
                <c:pt idx="12335">
                  <c:v>0.14241898148148149</c:v>
                </c:pt>
                <c:pt idx="12336">
                  <c:v>0.14243055555555556</c:v>
                </c:pt>
                <c:pt idx="12337">
                  <c:v>0.14244212962962963</c:v>
                </c:pt>
                <c:pt idx="12338">
                  <c:v>0.14245370370370369</c:v>
                </c:pt>
                <c:pt idx="12339">
                  <c:v>0.14246527777777776</c:v>
                </c:pt>
                <c:pt idx="12340">
                  <c:v>0.14247685185185185</c:v>
                </c:pt>
                <c:pt idx="12341">
                  <c:v>0.14248842592592592</c:v>
                </c:pt>
                <c:pt idx="12342">
                  <c:v>0.14249999999999999</c:v>
                </c:pt>
                <c:pt idx="12343">
                  <c:v>0.14251157407407408</c:v>
                </c:pt>
                <c:pt idx="12344">
                  <c:v>0.14252314814814815</c:v>
                </c:pt>
                <c:pt idx="12345">
                  <c:v>0.14253472222222222</c:v>
                </c:pt>
                <c:pt idx="12346">
                  <c:v>0.14254629629629631</c:v>
                </c:pt>
                <c:pt idx="12347">
                  <c:v>0.14255787037037038</c:v>
                </c:pt>
                <c:pt idx="12348">
                  <c:v>0.14256944444444444</c:v>
                </c:pt>
                <c:pt idx="12349">
                  <c:v>0.14258101851851854</c:v>
                </c:pt>
                <c:pt idx="12350">
                  <c:v>0.14259259259259258</c:v>
                </c:pt>
                <c:pt idx="12351">
                  <c:v>0.14260416666666667</c:v>
                </c:pt>
                <c:pt idx="12352">
                  <c:v>0.14261574074074074</c:v>
                </c:pt>
                <c:pt idx="12353">
                  <c:v>0.1426273148148148</c:v>
                </c:pt>
                <c:pt idx="12354">
                  <c:v>0.1426388888888889</c:v>
                </c:pt>
                <c:pt idx="12355">
                  <c:v>0.14265046296296297</c:v>
                </c:pt>
                <c:pt idx="12356">
                  <c:v>0.14266203703703703</c:v>
                </c:pt>
                <c:pt idx="12357">
                  <c:v>0.14267361111111113</c:v>
                </c:pt>
                <c:pt idx="12358">
                  <c:v>0.14268518518518516</c:v>
                </c:pt>
                <c:pt idx="12359">
                  <c:v>0.14269675925925926</c:v>
                </c:pt>
                <c:pt idx="12360">
                  <c:v>0.14270833333333333</c:v>
                </c:pt>
                <c:pt idx="12361">
                  <c:v>0.14271990740740739</c:v>
                </c:pt>
                <c:pt idx="12362">
                  <c:v>0.14273148148148149</c:v>
                </c:pt>
                <c:pt idx="12363">
                  <c:v>0.14274305555555555</c:v>
                </c:pt>
                <c:pt idx="12364">
                  <c:v>0.14275462962962962</c:v>
                </c:pt>
                <c:pt idx="12365">
                  <c:v>0.14276620370370371</c:v>
                </c:pt>
                <c:pt idx="12366">
                  <c:v>0.14277777777777778</c:v>
                </c:pt>
                <c:pt idx="12367">
                  <c:v>0.14278935185185185</c:v>
                </c:pt>
                <c:pt idx="12368">
                  <c:v>0.14280092592592594</c:v>
                </c:pt>
                <c:pt idx="12369">
                  <c:v>0.14281250000000001</c:v>
                </c:pt>
                <c:pt idx="12370">
                  <c:v>0.14282407407407408</c:v>
                </c:pt>
                <c:pt idx="12371">
                  <c:v>0.14283564814814814</c:v>
                </c:pt>
                <c:pt idx="12372">
                  <c:v>0.14284722222222221</c:v>
                </c:pt>
                <c:pt idx="12373">
                  <c:v>0.1428587962962963</c:v>
                </c:pt>
                <c:pt idx="12374">
                  <c:v>0.14287037037037037</c:v>
                </c:pt>
                <c:pt idx="12375">
                  <c:v>0.14288194444444444</c:v>
                </c:pt>
                <c:pt idx="12376">
                  <c:v>0.14289351851851853</c:v>
                </c:pt>
                <c:pt idx="12377">
                  <c:v>0.1429050925925926</c:v>
                </c:pt>
                <c:pt idx="12378">
                  <c:v>0.14291666666666666</c:v>
                </c:pt>
                <c:pt idx="12379">
                  <c:v>0.14292824074074073</c:v>
                </c:pt>
                <c:pt idx="12380">
                  <c:v>0.1429398148148148</c:v>
                </c:pt>
                <c:pt idx="12381">
                  <c:v>0.14295138888888889</c:v>
                </c:pt>
                <c:pt idx="12382">
                  <c:v>0.14296296296296296</c:v>
                </c:pt>
                <c:pt idx="12383">
                  <c:v>0.14297453703703702</c:v>
                </c:pt>
                <c:pt idx="12384">
                  <c:v>0.14298611111111112</c:v>
                </c:pt>
                <c:pt idx="12385">
                  <c:v>0.14299768518518519</c:v>
                </c:pt>
                <c:pt idx="12386">
                  <c:v>0.14300925925925925</c:v>
                </c:pt>
                <c:pt idx="12387">
                  <c:v>0.14302083333333335</c:v>
                </c:pt>
                <c:pt idx="12388">
                  <c:v>0.14303240740740741</c:v>
                </c:pt>
                <c:pt idx="12389">
                  <c:v>0.14304398148148148</c:v>
                </c:pt>
                <c:pt idx="12390">
                  <c:v>0.14305555555555557</c:v>
                </c:pt>
                <c:pt idx="12391">
                  <c:v>0.14306712962962961</c:v>
                </c:pt>
                <c:pt idx="12392">
                  <c:v>0.14307870370370371</c:v>
                </c:pt>
                <c:pt idx="12393">
                  <c:v>0.14309027777777777</c:v>
                </c:pt>
                <c:pt idx="12394">
                  <c:v>0.14310185185185184</c:v>
                </c:pt>
                <c:pt idx="12395">
                  <c:v>0.14311342592592594</c:v>
                </c:pt>
                <c:pt idx="12396">
                  <c:v>0.143125</c:v>
                </c:pt>
                <c:pt idx="12397">
                  <c:v>0.14313657407407407</c:v>
                </c:pt>
                <c:pt idx="12398">
                  <c:v>0.14314814814814816</c:v>
                </c:pt>
                <c:pt idx="12399">
                  <c:v>0.1431597222222222</c:v>
                </c:pt>
                <c:pt idx="12400">
                  <c:v>0.1431712962962963</c:v>
                </c:pt>
                <c:pt idx="12401">
                  <c:v>0.14318287037037036</c:v>
                </c:pt>
                <c:pt idx="12402">
                  <c:v>0.14319444444444443</c:v>
                </c:pt>
                <c:pt idx="12403">
                  <c:v>0.14320601851851852</c:v>
                </c:pt>
                <c:pt idx="12404">
                  <c:v>0.14321759259259259</c:v>
                </c:pt>
                <c:pt idx="12405">
                  <c:v>0.14322916666666666</c:v>
                </c:pt>
                <c:pt idx="12406">
                  <c:v>0.14324074074074075</c:v>
                </c:pt>
                <c:pt idx="12407">
                  <c:v>0.14325231481481482</c:v>
                </c:pt>
                <c:pt idx="12408">
                  <c:v>0.14326388888888889</c:v>
                </c:pt>
                <c:pt idx="12409">
                  <c:v>0.14327546296296298</c:v>
                </c:pt>
                <c:pt idx="12410">
                  <c:v>0.14328703703703705</c:v>
                </c:pt>
                <c:pt idx="12411">
                  <c:v>0.14329861111111111</c:v>
                </c:pt>
                <c:pt idx="12412">
                  <c:v>0.14331018518518518</c:v>
                </c:pt>
                <c:pt idx="12413">
                  <c:v>0.14332175925925925</c:v>
                </c:pt>
                <c:pt idx="12414">
                  <c:v>0.14333333333333334</c:v>
                </c:pt>
                <c:pt idx="12415">
                  <c:v>0.14334490740740741</c:v>
                </c:pt>
                <c:pt idx="12416">
                  <c:v>0.14335648148148147</c:v>
                </c:pt>
                <c:pt idx="12417">
                  <c:v>0.14336805555555557</c:v>
                </c:pt>
                <c:pt idx="12418">
                  <c:v>0.14337962962962963</c:v>
                </c:pt>
                <c:pt idx="12419">
                  <c:v>0.1433912037037037</c:v>
                </c:pt>
                <c:pt idx="12420">
                  <c:v>0.14340277777777777</c:v>
                </c:pt>
                <c:pt idx="12421">
                  <c:v>0.14341435185185183</c:v>
                </c:pt>
                <c:pt idx="12422">
                  <c:v>0.14342592592592593</c:v>
                </c:pt>
                <c:pt idx="12423">
                  <c:v>0.1434375</c:v>
                </c:pt>
                <c:pt idx="12424">
                  <c:v>0.14344907407407406</c:v>
                </c:pt>
                <c:pt idx="12425">
                  <c:v>0.14346064814814816</c:v>
                </c:pt>
                <c:pt idx="12426">
                  <c:v>0.14347222222222222</c:v>
                </c:pt>
                <c:pt idx="12427">
                  <c:v>0.14348379629629629</c:v>
                </c:pt>
                <c:pt idx="12428">
                  <c:v>0.14349537037037038</c:v>
                </c:pt>
                <c:pt idx="12429">
                  <c:v>0.14350694444444445</c:v>
                </c:pt>
                <c:pt idx="12430">
                  <c:v>0.14351851851851852</c:v>
                </c:pt>
                <c:pt idx="12431">
                  <c:v>0.14353009259259261</c:v>
                </c:pt>
                <c:pt idx="12432">
                  <c:v>0.14354166666666665</c:v>
                </c:pt>
                <c:pt idx="12433">
                  <c:v>0.14355324074074075</c:v>
                </c:pt>
                <c:pt idx="12434">
                  <c:v>0.14356481481481481</c:v>
                </c:pt>
                <c:pt idx="12435">
                  <c:v>0.14357638888888888</c:v>
                </c:pt>
                <c:pt idx="12436">
                  <c:v>0.14358796296296297</c:v>
                </c:pt>
                <c:pt idx="12437">
                  <c:v>0.14359953703703704</c:v>
                </c:pt>
                <c:pt idx="12438">
                  <c:v>0.14361111111111111</c:v>
                </c:pt>
                <c:pt idx="12439">
                  <c:v>0.1436226851851852</c:v>
                </c:pt>
                <c:pt idx="12440">
                  <c:v>0.14363425925925924</c:v>
                </c:pt>
                <c:pt idx="12441">
                  <c:v>0.14364583333333333</c:v>
                </c:pt>
                <c:pt idx="12442">
                  <c:v>0.1436574074074074</c:v>
                </c:pt>
                <c:pt idx="12443">
                  <c:v>0.14366898148148147</c:v>
                </c:pt>
                <c:pt idx="12444">
                  <c:v>0.14368055555555556</c:v>
                </c:pt>
                <c:pt idx="12445">
                  <c:v>0.14369212962962963</c:v>
                </c:pt>
                <c:pt idx="12446">
                  <c:v>0.14370370370370369</c:v>
                </c:pt>
                <c:pt idx="12447">
                  <c:v>0.14371527777777779</c:v>
                </c:pt>
                <c:pt idx="12448">
                  <c:v>0.14372685185185186</c:v>
                </c:pt>
                <c:pt idx="12449">
                  <c:v>0.14373842592592592</c:v>
                </c:pt>
                <c:pt idx="12450">
                  <c:v>0.14375000000000002</c:v>
                </c:pt>
                <c:pt idx="12451">
                  <c:v>0.14376157407407408</c:v>
                </c:pt>
                <c:pt idx="12452">
                  <c:v>0.14377314814814815</c:v>
                </c:pt>
                <c:pt idx="12453">
                  <c:v>0.14378472222222222</c:v>
                </c:pt>
                <c:pt idx="12454">
                  <c:v>0.14379629629629628</c:v>
                </c:pt>
                <c:pt idx="12455">
                  <c:v>0.14380787037037038</c:v>
                </c:pt>
                <c:pt idx="12456">
                  <c:v>0.14381944444444444</c:v>
                </c:pt>
                <c:pt idx="12457">
                  <c:v>0.14383101851851851</c:v>
                </c:pt>
                <c:pt idx="12458">
                  <c:v>0.14384259259259261</c:v>
                </c:pt>
                <c:pt idx="12459">
                  <c:v>0.14385416666666667</c:v>
                </c:pt>
                <c:pt idx="12460">
                  <c:v>0.14386574074074074</c:v>
                </c:pt>
                <c:pt idx="12461">
                  <c:v>0.14387731481481481</c:v>
                </c:pt>
                <c:pt idx="12462">
                  <c:v>0.14388888888888887</c:v>
                </c:pt>
                <c:pt idx="12463">
                  <c:v>0.14390046296296297</c:v>
                </c:pt>
                <c:pt idx="12464">
                  <c:v>0.14391203703703703</c:v>
                </c:pt>
                <c:pt idx="12465">
                  <c:v>0.1439236111111111</c:v>
                </c:pt>
                <c:pt idx="12466">
                  <c:v>0.14393518518518519</c:v>
                </c:pt>
                <c:pt idx="12467">
                  <c:v>0.14394675925925926</c:v>
                </c:pt>
                <c:pt idx="12468">
                  <c:v>0.14395833333333333</c:v>
                </c:pt>
                <c:pt idx="12469">
                  <c:v>0.14396990740740742</c:v>
                </c:pt>
                <c:pt idx="12470">
                  <c:v>0.14398148148148149</c:v>
                </c:pt>
                <c:pt idx="12471">
                  <c:v>0.14399305555555555</c:v>
                </c:pt>
                <c:pt idx="12472">
                  <c:v>0.14400462962962965</c:v>
                </c:pt>
                <c:pt idx="12473">
                  <c:v>0.14401620370370369</c:v>
                </c:pt>
                <c:pt idx="12474">
                  <c:v>0.14402777777777778</c:v>
                </c:pt>
                <c:pt idx="12475">
                  <c:v>0.14403935185185185</c:v>
                </c:pt>
                <c:pt idx="12476">
                  <c:v>0.14405092592592592</c:v>
                </c:pt>
                <c:pt idx="12477">
                  <c:v>0.14406250000000001</c:v>
                </c:pt>
                <c:pt idx="12478">
                  <c:v>0.14407407407407408</c:v>
                </c:pt>
                <c:pt idx="12479">
                  <c:v>0.14408564814814814</c:v>
                </c:pt>
                <c:pt idx="12480">
                  <c:v>0.14409722222222224</c:v>
                </c:pt>
                <c:pt idx="12481">
                  <c:v>0.14410879629629628</c:v>
                </c:pt>
                <c:pt idx="12482">
                  <c:v>0.14412037037037037</c:v>
                </c:pt>
                <c:pt idx="12483">
                  <c:v>0.14413194444444444</c:v>
                </c:pt>
                <c:pt idx="12484">
                  <c:v>0.14413194444444444</c:v>
                </c:pt>
                <c:pt idx="12485">
                  <c:v>0.1441435185185185</c:v>
                </c:pt>
                <c:pt idx="12486">
                  <c:v>0.1441550925925926</c:v>
                </c:pt>
                <c:pt idx="12487">
                  <c:v>0.14416666666666667</c:v>
                </c:pt>
                <c:pt idx="12488">
                  <c:v>0.14417824074074073</c:v>
                </c:pt>
                <c:pt idx="12489">
                  <c:v>0.14418981481481483</c:v>
                </c:pt>
                <c:pt idx="12490">
                  <c:v>0.14420138888888889</c:v>
                </c:pt>
                <c:pt idx="12491">
                  <c:v>0.14421296296296296</c:v>
                </c:pt>
                <c:pt idx="12492">
                  <c:v>0.14422453703703705</c:v>
                </c:pt>
                <c:pt idx="12493">
                  <c:v>0.14423611111111112</c:v>
                </c:pt>
                <c:pt idx="12494">
                  <c:v>0.14424768518518519</c:v>
                </c:pt>
                <c:pt idx="12495">
                  <c:v>0.14425925925925925</c:v>
                </c:pt>
                <c:pt idx="12496">
                  <c:v>0.14427083333333332</c:v>
                </c:pt>
                <c:pt idx="12497">
                  <c:v>0.14428240740740741</c:v>
                </c:pt>
                <c:pt idx="12498">
                  <c:v>0.14429398148148148</c:v>
                </c:pt>
                <c:pt idx="12499">
                  <c:v>0.14430555555555555</c:v>
                </c:pt>
                <c:pt idx="12500">
                  <c:v>0.14431712962962964</c:v>
                </c:pt>
                <c:pt idx="12501">
                  <c:v>0.14432870370370371</c:v>
                </c:pt>
                <c:pt idx="12502">
                  <c:v>0.14434027777777778</c:v>
                </c:pt>
                <c:pt idx="12503">
                  <c:v>0.14435185185185184</c:v>
                </c:pt>
                <c:pt idx="12504">
                  <c:v>0.14436342592592591</c:v>
                </c:pt>
                <c:pt idx="12505">
                  <c:v>0.144375</c:v>
                </c:pt>
                <c:pt idx="12506">
                  <c:v>0.14438657407407407</c:v>
                </c:pt>
                <c:pt idx="12507">
                  <c:v>0.14439814814814814</c:v>
                </c:pt>
                <c:pt idx="12508">
                  <c:v>0.14440972222222223</c:v>
                </c:pt>
                <c:pt idx="12509">
                  <c:v>0.1444212962962963</c:v>
                </c:pt>
                <c:pt idx="12510">
                  <c:v>0.14443287037037036</c:v>
                </c:pt>
                <c:pt idx="12511">
                  <c:v>0.14444444444444446</c:v>
                </c:pt>
                <c:pt idx="12512">
                  <c:v>0.14445601851851853</c:v>
                </c:pt>
                <c:pt idx="12513">
                  <c:v>0.14446759259259259</c:v>
                </c:pt>
                <c:pt idx="12514">
                  <c:v>0.14447916666666669</c:v>
                </c:pt>
                <c:pt idx="12515">
                  <c:v>0.14449074074074073</c:v>
                </c:pt>
                <c:pt idx="12516">
                  <c:v>0.14450231481481482</c:v>
                </c:pt>
                <c:pt idx="12517">
                  <c:v>0.14451388888888889</c:v>
                </c:pt>
                <c:pt idx="12518">
                  <c:v>0.14452546296296295</c:v>
                </c:pt>
                <c:pt idx="12519">
                  <c:v>0.14453703703703705</c:v>
                </c:pt>
                <c:pt idx="12520">
                  <c:v>0.14454861111111111</c:v>
                </c:pt>
                <c:pt idx="12521">
                  <c:v>0.14456018518518518</c:v>
                </c:pt>
                <c:pt idx="12522">
                  <c:v>0.14457175925925927</c:v>
                </c:pt>
                <c:pt idx="12523">
                  <c:v>0.14458333333333331</c:v>
                </c:pt>
                <c:pt idx="12524">
                  <c:v>0.14459490740740741</c:v>
                </c:pt>
                <c:pt idx="12525">
                  <c:v>0.14460648148148147</c:v>
                </c:pt>
                <c:pt idx="12526">
                  <c:v>0.14461805555555554</c:v>
                </c:pt>
                <c:pt idx="12527">
                  <c:v>0.14462962962962964</c:v>
                </c:pt>
                <c:pt idx="12528">
                  <c:v>0.1446412037037037</c:v>
                </c:pt>
                <c:pt idx="12529">
                  <c:v>0.14465277777777777</c:v>
                </c:pt>
                <c:pt idx="12530">
                  <c:v>0.14466435185185186</c:v>
                </c:pt>
                <c:pt idx="12531">
                  <c:v>0.14467592592592593</c:v>
                </c:pt>
                <c:pt idx="12532">
                  <c:v>0.1446875</c:v>
                </c:pt>
                <c:pt idx="12533">
                  <c:v>0.14469907407407409</c:v>
                </c:pt>
                <c:pt idx="12534">
                  <c:v>0.14471064814814816</c:v>
                </c:pt>
                <c:pt idx="12535">
                  <c:v>0.14472222222222222</c:v>
                </c:pt>
                <c:pt idx="12536">
                  <c:v>0.14473379629629629</c:v>
                </c:pt>
                <c:pt idx="12537">
                  <c:v>0.14474537037037036</c:v>
                </c:pt>
                <c:pt idx="12538">
                  <c:v>0.14475694444444445</c:v>
                </c:pt>
                <c:pt idx="12539">
                  <c:v>0.14476851851851852</c:v>
                </c:pt>
                <c:pt idx="12540">
                  <c:v>0.14478009259259259</c:v>
                </c:pt>
                <c:pt idx="12541">
                  <c:v>0.14479166666666668</c:v>
                </c:pt>
                <c:pt idx="12542">
                  <c:v>0.14480324074074075</c:v>
                </c:pt>
                <c:pt idx="12543">
                  <c:v>0.14481481481481481</c:v>
                </c:pt>
                <c:pt idx="12544">
                  <c:v>0.14482638888888888</c:v>
                </c:pt>
                <c:pt idx="12545">
                  <c:v>0.14483796296296295</c:v>
                </c:pt>
                <c:pt idx="12546">
                  <c:v>0.14484953703703704</c:v>
                </c:pt>
                <c:pt idx="12547">
                  <c:v>0.14486111111111111</c:v>
                </c:pt>
                <c:pt idx="12548">
                  <c:v>0.14487268518518517</c:v>
                </c:pt>
                <c:pt idx="12549">
                  <c:v>0.14488425925925927</c:v>
                </c:pt>
                <c:pt idx="12550">
                  <c:v>0.14489583333333333</c:v>
                </c:pt>
                <c:pt idx="12551">
                  <c:v>0.1449074074074074</c:v>
                </c:pt>
                <c:pt idx="12552">
                  <c:v>0.1449189814814815</c:v>
                </c:pt>
                <c:pt idx="12553">
                  <c:v>0.14493055555555556</c:v>
                </c:pt>
                <c:pt idx="12554">
                  <c:v>0.14494212962962963</c:v>
                </c:pt>
                <c:pt idx="12555">
                  <c:v>0.14495370370370372</c:v>
                </c:pt>
                <c:pt idx="12556">
                  <c:v>0.14496527777777776</c:v>
                </c:pt>
                <c:pt idx="12557">
                  <c:v>0.14497685185185186</c:v>
                </c:pt>
                <c:pt idx="12558">
                  <c:v>0.14498842592592592</c:v>
                </c:pt>
                <c:pt idx="12559">
                  <c:v>0.14499999999999999</c:v>
                </c:pt>
                <c:pt idx="12560">
                  <c:v>0.14501157407407408</c:v>
                </c:pt>
                <c:pt idx="12561">
                  <c:v>0.14502314814814815</c:v>
                </c:pt>
                <c:pt idx="12562">
                  <c:v>0.14503472222222222</c:v>
                </c:pt>
                <c:pt idx="12563">
                  <c:v>0.14504629629629631</c:v>
                </c:pt>
                <c:pt idx="12564">
                  <c:v>0.14505787037037035</c:v>
                </c:pt>
                <c:pt idx="12565">
                  <c:v>0.14506944444444445</c:v>
                </c:pt>
                <c:pt idx="12566">
                  <c:v>0.14508101851851851</c:v>
                </c:pt>
                <c:pt idx="12567">
                  <c:v>0.14509259259259258</c:v>
                </c:pt>
                <c:pt idx="12568">
                  <c:v>0.14510416666666667</c:v>
                </c:pt>
                <c:pt idx="12569">
                  <c:v>0.14511574074074074</c:v>
                </c:pt>
                <c:pt idx="12570">
                  <c:v>0.14512731481481481</c:v>
                </c:pt>
                <c:pt idx="12571">
                  <c:v>0.1451388888888889</c:v>
                </c:pt>
                <c:pt idx="12572">
                  <c:v>0.14515046296296297</c:v>
                </c:pt>
                <c:pt idx="12573">
                  <c:v>0.14516203703703703</c:v>
                </c:pt>
                <c:pt idx="12574">
                  <c:v>0.14517361111111113</c:v>
                </c:pt>
                <c:pt idx="12575">
                  <c:v>0.14518518518518519</c:v>
                </c:pt>
                <c:pt idx="12576">
                  <c:v>0.14519675925925926</c:v>
                </c:pt>
                <c:pt idx="12577">
                  <c:v>0.14520833333333333</c:v>
                </c:pt>
                <c:pt idx="12578">
                  <c:v>0.14521990740740739</c:v>
                </c:pt>
                <c:pt idx="12579">
                  <c:v>0.14523148148148149</c:v>
                </c:pt>
                <c:pt idx="12580">
                  <c:v>0.14524305555555556</c:v>
                </c:pt>
                <c:pt idx="12581">
                  <c:v>0.14525462962962962</c:v>
                </c:pt>
                <c:pt idx="12582">
                  <c:v>0.14526620370370372</c:v>
                </c:pt>
                <c:pt idx="12583">
                  <c:v>0.14527777777777778</c:v>
                </c:pt>
                <c:pt idx="12584">
                  <c:v>0.14528935185185185</c:v>
                </c:pt>
                <c:pt idx="12585">
                  <c:v>0.14530092592592592</c:v>
                </c:pt>
                <c:pt idx="12586">
                  <c:v>0.14531249999999998</c:v>
                </c:pt>
                <c:pt idx="12587">
                  <c:v>0.14532407407407408</c:v>
                </c:pt>
                <c:pt idx="12588">
                  <c:v>0.14533564814814814</c:v>
                </c:pt>
                <c:pt idx="12589">
                  <c:v>0.14534722222222221</c:v>
                </c:pt>
                <c:pt idx="12590">
                  <c:v>0.14535879629629631</c:v>
                </c:pt>
                <c:pt idx="12591">
                  <c:v>0.14537037037037037</c:v>
                </c:pt>
                <c:pt idx="12592">
                  <c:v>0.14538194444444444</c:v>
                </c:pt>
                <c:pt idx="12593">
                  <c:v>0.14539351851851853</c:v>
                </c:pt>
                <c:pt idx="12594">
                  <c:v>0.1454050925925926</c:v>
                </c:pt>
                <c:pt idx="12595">
                  <c:v>0.14541666666666667</c:v>
                </c:pt>
                <c:pt idx="12596">
                  <c:v>0.14542824074074076</c:v>
                </c:pt>
                <c:pt idx="12597">
                  <c:v>0.1454398148148148</c:v>
                </c:pt>
                <c:pt idx="12598">
                  <c:v>0.14545138888888889</c:v>
                </c:pt>
                <c:pt idx="12599">
                  <c:v>0.14546296296296296</c:v>
                </c:pt>
                <c:pt idx="12600">
                  <c:v>0.14547453703703703</c:v>
                </c:pt>
                <c:pt idx="12601">
                  <c:v>0.14548611111111112</c:v>
                </c:pt>
                <c:pt idx="12602">
                  <c:v>0.14549768518518519</c:v>
                </c:pt>
                <c:pt idx="12603">
                  <c:v>0.14550925925925925</c:v>
                </c:pt>
                <c:pt idx="12604">
                  <c:v>0.14552083333333335</c:v>
                </c:pt>
                <c:pt idx="12605">
                  <c:v>0.14553240740740739</c:v>
                </c:pt>
                <c:pt idx="12606">
                  <c:v>0.14554398148148148</c:v>
                </c:pt>
                <c:pt idx="12607">
                  <c:v>0.14555555555555555</c:v>
                </c:pt>
                <c:pt idx="12608">
                  <c:v>0.14556712962962962</c:v>
                </c:pt>
                <c:pt idx="12609">
                  <c:v>0.14557870370370371</c:v>
                </c:pt>
                <c:pt idx="12610">
                  <c:v>0.14559027777777778</c:v>
                </c:pt>
                <c:pt idx="12611">
                  <c:v>0.14560185185185184</c:v>
                </c:pt>
                <c:pt idx="12612">
                  <c:v>0.14561342592592594</c:v>
                </c:pt>
                <c:pt idx="12613">
                  <c:v>0.145625</c:v>
                </c:pt>
                <c:pt idx="12614">
                  <c:v>0.14563657407407407</c:v>
                </c:pt>
                <c:pt idx="12615">
                  <c:v>0.14564814814814817</c:v>
                </c:pt>
                <c:pt idx="12616">
                  <c:v>0.14565972222222223</c:v>
                </c:pt>
                <c:pt idx="12617">
                  <c:v>0.1456712962962963</c:v>
                </c:pt>
                <c:pt idx="12618">
                  <c:v>0.14568287037037037</c:v>
                </c:pt>
                <c:pt idx="12619">
                  <c:v>0.14569444444444443</c:v>
                </c:pt>
                <c:pt idx="12620">
                  <c:v>0.14570601851851853</c:v>
                </c:pt>
                <c:pt idx="12621">
                  <c:v>0.14571759259259259</c:v>
                </c:pt>
                <c:pt idx="12622">
                  <c:v>0.14572916666666666</c:v>
                </c:pt>
                <c:pt idx="12623">
                  <c:v>0.14574074074074075</c:v>
                </c:pt>
                <c:pt idx="12624">
                  <c:v>0.14575231481481482</c:v>
                </c:pt>
                <c:pt idx="12625">
                  <c:v>0.14576388888888889</c:v>
                </c:pt>
                <c:pt idx="12626">
                  <c:v>0.14577546296296295</c:v>
                </c:pt>
                <c:pt idx="12627">
                  <c:v>0.14578703703703702</c:v>
                </c:pt>
                <c:pt idx="12628">
                  <c:v>0.14579861111111111</c:v>
                </c:pt>
                <c:pt idx="12629">
                  <c:v>0.14581018518518518</c:v>
                </c:pt>
                <c:pt idx="12630">
                  <c:v>0.14582175925925925</c:v>
                </c:pt>
                <c:pt idx="12631">
                  <c:v>0.14583333333333334</c:v>
                </c:pt>
                <c:pt idx="12632">
                  <c:v>0.14584490740740741</c:v>
                </c:pt>
                <c:pt idx="12633">
                  <c:v>0.14585648148148148</c:v>
                </c:pt>
                <c:pt idx="12634">
                  <c:v>0.14586805555555557</c:v>
                </c:pt>
                <c:pt idx="12635">
                  <c:v>0.14587962962962964</c:v>
                </c:pt>
                <c:pt idx="12636">
                  <c:v>0.1458912037037037</c:v>
                </c:pt>
                <c:pt idx="12637">
                  <c:v>0.1459027777777778</c:v>
                </c:pt>
                <c:pt idx="12638">
                  <c:v>0.14591435185185184</c:v>
                </c:pt>
                <c:pt idx="12639">
                  <c:v>0.14592592592592593</c:v>
                </c:pt>
                <c:pt idx="12640">
                  <c:v>0.1459375</c:v>
                </c:pt>
                <c:pt idx="12641">
                  <c:v>0.14594907407407406</c:v>
                </c:pt>
                <c:pt idx="12642">
                  <c:v>0.14596064814814816</c:v>
                </c:pt>
                <c:pt idx="12643">
                  <c:v>0.14597222222222223</c:v>
                </c:pt>
                <c:pt idx="12644">
                  <c:v>0.14598379629629629</c:v>
                </c:pt>
                <c:pt idx="12645">
                  <c:v>0.14599537037037039</c:v>
                </c:pt>
                <c:pt idx="12646">
                  <c:v>0.14600694444444443</c:v>
                </c:pt>
                <c:pt idx="12647">
                  <c:v>0.14601851851851852</c:v>
                </c:pt>
                <c:pt idx="12648">
                  <c:v>0.14603009259259259</c:v>
                </c:pt>
                <c:pt idx="12649">
                  <c:v>0.14604166666666665</c:v>
                </c:pt>
                <c:pt idx="12650">
                  <c:v>0.14605324074074075</c:v>
                </c:pt>
                <c:pt idx="12651">
                  <c:v>0.14606481481481481</c:v>
                </c:pt>
                <c:pt idx="12652">
                  <c:v>0.14607638888888888</c:v>
                </c:pt>
                <c:pt idx="12653">
                  <c:v>0.14608796296296298</c:v>
                </c:pt>
                <c:pt idx="12654">
                  <c:v>0.14609953703703704</c:v>
                </c:pt>
                <c:pt idx="12655">
                  <c:v>0.14611111111111111</c:v>
                </c:pt>
                <c:pt idx="12656">
                  <c:v>0.1461226851851852</c:v>
                </c:pt>
                <c:pt idx="12657">
                  <c:v>0.14613425925925927</c:v>
                </c:pt>
                <c:pt idx="12658">
                  <c:v>0.14614583333333334</c:v>
                </c:pt>
                <c:pt idx="12659">
                  <c:v>0.1461574074074074</c:v>
                </c:pt>
                <c:pt idx="12660">
                  <c:v>0.14616898148148147</c:v>
                </c:pt>
                <c:pt idx="12661">
                  <c:v>0.14618055555555556</c:v>
                </c:pt>
                <c:pt idx="12662">
                  <c:v>0.14619212962962963</c:v>
                </c:pt>
                <c:pt idx="12663">
                  <c:v>0.1462037037037037</c:v>
                </c:pt>
                <c:pt idx="12664">
                  <c:v>0.14621527777777779</c:v>
                </c:pt>
                <c:pt idx="12665">
                  <c:v>0.14622685185185186</c:v>
                </c:pt>
                <c:pt idx="12666">
                  <c:v>0.14623842592592592</c:v>
                </c:pt>
                <c:pt idx="12667">
                  <c:v>0.14624999999999999</c:v>
                </c:pt>
                <c:pt idx="12668">
                  <c:v>0.14626157407407406</c:v>
                </c:pt>
                <c:pt idx="12669">
                  <c:v>0.14627314814814815</c:v>
                </c:pt>
                <c:pt idx="12670">
                  <c:v>0.14628472222222222</c:v>
                </c:pt>
                <c:pt idx="12671">
                  <c:v>0.14629629629629629</c:v>
                </c:pt>
                <c:pt idx="12672">
                  <c:v>0.14630787037037038</c:v>
                </c:pt>
                <c:pt idx="12673">
                  <c:v>0.14631944444444445</c:v>
                </c:pt>
                <c:pt idx="12674">
                  <c:v>0.14633101851851851</c:v>
                </c:pt>
                <c:pt idx="12675">
                  <c:v>0.14634259259259261</c:v>
                </c:pt>
                <c:pt idx="12676">
                  <c:v>0.14635416666666667</c:v>
                </c:pt>
                <c:pt idx="12677">
                  <c:v>0.14636574074074074</c:v>
                </c:pt>
                <c:pt idx="12678">
                  <c:v>0.14637731481481484</c:v>
                </c:pt>
                <c:pt idx="12679">
                  <c:v>0.14638888888888887</c:v>
                </c:pt>
                <c:pt idx="12680">
                  <c:v>0.14640046296296297</c:v>
                </c:pt>
                <c:pt idx="12681">
                  <c:v>0.14641203703703703</c:v>
                </c:pt>
                <c:pt idx="12682">
                  <c:v>0.1464236111111111</c:v>
                </c:pt>
                <c:pt idx="12683">
                  <c:v>0.1464351851851852</c:v>
                </c:pt>
                <c:pt idx="12684">
                  <c:v>0.14644675925925926</c:v>
                </c:pt>
                <c:pt idx="12685">
                  <c:v>0.14645833333333333</c:v>
                </c:pt>
                <c:pt idx="12686">
                  <c:v>0.14646990740740742</c:v>
                </c:pt>
                <c:pt idx="12687">
                  <c:v>0.14648148148148146</c:v>
                </c:pt>
                <c:pt idx="12688">
                  <c:v>0.14649305555555556</c:v>
                </c:pt>
                <c:pt idx="12689">
                  <c:v>0.14650462962962962</c:v>
                </c:pt>
                <c:pt idx="12690">
                  <c:v>0.14651620370370369</c:v>
                </c:pt>
                <c:pt idx="12691">
                  <c:v>0.14652777777777778</c:v>
                </c:pt>
                <c:pt idx="12692">
                  <c:v>0.14653935185185185</c:v>
                </c:pt>
                <c:pt idx="12693">
                  <c:v>0.14655092592592592</c:v>
                </c:pt>
                <c:pt idx="12694">
                  <c:v>0.14656250000000001</c:v>
                </c:pt>
                <c:pt idx="12695">
                  <c:v>0.14657407407407408</c:v>
                </c:pt>
                <c:pt idx="12696">
                  <c:v>0.14658564814814815</c:v>
                </c:pt>
                <c:pt idx="12697">
                  <c:v>0.14659722222222224</c:v>
                </c:pt>
                <c:pt idx="12698">
                  <c:v>0.14660879629629631</c:v>
                </c:pt>
                <c:pt idx="12699">
                  <c:v>0.14662037037037037</c:v>
                </c:pt>
                <c:pt idx="12700">
                  <c:v>0.14663194444444444</c:v>
                </c:pt>
                <c:pt idx="12701">
                  <c:v>0.14664351851851851</c:v>
                </c:pt>
                <c:pt idx="12702">
                  <c:v>0.1466550925925926</c:v>
                </c:pt>
                <c:pt idx="12703">
                  <c:v>0.14666666666666667</c:v>
                </c:pt>
                <c:pt idx="12704">
                  <c:v>0.14667824074074073</c:v>
                </c:pt>
                <c:pt idx="12705">
                  <c:v>0.14668981481481483</c:v>
                </c:pt>
                <c:pt idx="12706">
                  <c:v>0.1467013888888889</c:v>
                </c:pt>
                <c:pt idx="12707">
                  <c:v>0.14671296296296296</c:v>
                </c:pt>
                <c:pt idx="12708">
                  <c:v>0.14672453703703703</c:v>
                </c:pt>
                <c:pt idx="12709">
                  <c:v>0.14673611111111109</c:v>
                </c:pt>
                <c:pt idx="12710">
                  <c:v>0.14674768518518519</c:v>
                </c:pt>
                <c:pt idx="12711">
                  <c:v>0.14675925925925926</c:v>
                </c:pt>
                <c:pt idx="12712">
                  <c:v>0.14677083333333332</c:v>
                </c:pt>
                <c:pt idx="12713">
                  <c:v>0.14678240740740742</c:v>
                </c:pt>
                <c:pt idx="12714">
                  <c:v>0.14679398148148148</c:v>
                </c:pt>
                <c:pt idx="12715">
                  <c:v>0.14680555555555555</c:v>
                </c:pt>
                <c:pt idx="12716">
                  <c:v>0.14681712962962964</c:v>
                </c:pt>
                <c:pt idx="12717">
                  <c:v>0.14682870370370371</c:v>
                </c:pt>
                <c:pt idx="12718">
                  <c:v>0.14684027777777778</c:v>
                </c:pt>
                <c:pt idx="12719">
                  <c:v>0.14685185185185184</c:v>
                </c:pt>
                <c:pt idx="12720">
                  <c:v>0.14686342592592591</c:v>
                </c:pt>
                <c:pt idx="12721">
                  <c:v>0.14687500000000001</c:v>
                </c:pt>
                <c:pt idx="12722">
                  <c:v>0.14688657407407407</c:v>
                </c:pt>
                <c:pt idx="12723">
                  <c:v>0.14689814814814814</c:v>
                </c:pt>
                <c:pt idx="12724">
                  <c:v>0.14690972222222223</c:v>
                </c:pt>
                <c:pt idx="12725">
                  <c:v>0.1469212962962963</c:v>
                </c:pt>
                <c:pt idx="12726">
                  <c:v>0.14693287037037037</c:v>
                </c:pt>
                <c:pt idx="12727">
                  <c:v>0.14694444444444446</c:v>
                </c:pt>
                <c:pt idx="12728">
                  <c:v>0.1469560185185185</c:v>
                </c:pt>
                <c:pt idx="12729">
                  <c:v>0.14696759259259259</c:v>
                </c:pt>
                <c:pt idx="12730">
                  <c:v>0.14697916666666666</c:v>
                </c:pt>
                <c:pt idx="12731">
                  <c:v>0.14699074074074073</c:v>
                </c:pt>
                <c:pt idx="12732">
                  <c:v>0.14700231481481482</c:v>
                </c:pt>
                <c:pt idx="12733">
                  <c:v>0.14701388888888889</c:v>
                </c:pt>
                <c:pt idx="12734">
                  <c:v>0.14702546296296296</c:v>
                </c:pt>
                <c:pt idx="12735">
                  <c:v>0.14703703703703705</c:v>
                </c:pt>
                <c:pt idx="12736">
                  <c:v>0.14704861111111112</c:v>
                </c:pt>
                <c:pt idx="12737">
                  <c:v>0.14706018518518518</c:v>
                </c:pt>
                <c:pt idx="12738">
                  <c:v>0.14707175925925928</c:v>
                </c:pt>
                <c:pt idx="12739">
                  <c:v>0.14708333333333334</c:v>
                </c:pt>
                <c:pt idx="12740">
                  <c:v>0.14709490740740741</c:v>
                </c:pt>
                <c:pt idx="12741">
                  <c:v>0.14710648148148148</c:v>
                </c:pt>
                <c:pt idx="12742">
                  <c:v>0.14711805555555554</c:v>
                </c:pt>
                <c:pt idx="12743">
                  <c:v>0.14712962962962964</c:v>
                </c:pt>
                <c:pt idx="12744">
                  <c:v>0.1471412037037037</c:v>
                </c:pt>
                <c:pt idx="12745">
                  <c:v>0.14715277777777777</c:v>
                </c:pt>
                <c:pt idx="12746">
                  <c:v>0.14716435185185187</c:v>
                </c:pt>
                <c:pt idx="12747">
                  <c:v>0.14717592592592593</c:v>
                </c:pt>
                <c:pt idx="12748">
                  <c:v>0.1471875</c:v>
                </c:pt>
                <c:pt idx="12749">
                  <c:v>0.14719907407407407</c:v>
                </c:pt>
                <c:pt idx="12750">
                  <c:v>0.14721064814814813</c:v>
                </c:pt>
                <c:pt idx="12751">
                  <c:v>0.14722222222222223</c:v>
                </c:pt>
                <c:pt idx="12752">
                  <c:v>0.14723379629629629</c:v>
                </c:pt>
                <c:pt idx="12753">
                  <c:v>0.14724537037037036</c:v>
                </c:pt>
                <c:pt idx="12754">
                  <c:v>0.14725694444444445</c:v>
                </c:pt>
                <c:pt idx="12755">
                  <c:v>0.14726851851851852</c:v>
                </c:pt>
                <c:pt idx="12756">
                  <c:v>0.14728009259259259</c:v>
                </c:pt>
                <c:pt idx="12757">
                  <c:v>0.14729166666666668</c:v>
                </c:pt>
                <c:pt idx="12758">
                  <c:v>0.14730324074074075</c:v>
                </c:pt>
                <c:pt idx="12759">
                  <c:v>0.14731481481481482</c:v>
                </c:pt>
                <c:pt idx="12760">
                  <c:v>0.14732638888888888</c:v>
                </c:pt>
                <c:pt idx="12761">
                  <c:v>0.14733796296296295</c:v>
                </c:pt>
                <c:pt idx="12762">
                  <c:v>0.14734953703703704</c:v>
                </c:pt>
                <c:pt idx="12763">
                  <c:v>0.14736111111111111</c:v>
                </c:pt>
                <c:pt idx="12764">
                  <c:v>0.14737268518518518</c:v>
                </c:pt>
                <c:pt idx="12765">
                  <c:v>0.14738425925925927</c:v>
                </c:pt>
                <c:pt idx="12766">
                  <c:v>0.14739583333333334</c:v>
                </c:pt>
                <c:pt idx="12767">
                  <c:v>0.1474074074074074</c:v>
                </c:pt>
                <c:pt idx="12768">
                  <c:v>0.14741898148148147</c:v>
                </c:pt>
                <c:pt idx="12769">
                  <c:v>0.14743055555555554</c:v>
                </c:pt>
                <c:pt idx="12770">
                  <c:v>0.14744212962962963</c:v>
                </c:pt>
                <c:pt idx="12771">
                  <c:v>0.1474537037037037</c:v>
                </c:pt>
                <c:pt idx="12772">
                  <c:v>0.14746527777777776</c:v>
                </c:pt>
                <c:pt idx="12773">
                  <c:v>0.14747685185185186</c:v>
                </c:pt>
                <c:pt idx="12774">
                  <c:v>0.14748842592592593</c:v>
                </c:pt>
                <c:pt idx="12775">
                  <c:v>0.14749999999999999</c:v>
                </c:pt>
                <c:pt idx="12776">
                  <c:v>0.14751157407407409</c:v>
                </c:pt>
                <c:pt idx="12777">
                  <c:v>0.14752314814814815</c:v>
                </c:pt>
                <c:pt idx="12778">
                  <c:v>0.14753472222222222</c:v>
                </c:pt>
                <c:pt idx="12779">
                  <c:v>0.14754629629629631</c:v>
                </c:pt>
                <c:pt idx="12780">
                  <c:v>0.14755787037037038</c:v>
                </c:pt>
                <c:pt idx="12781">
                  <c:v>0.14756944444444445</c:v>
                </c:pt>
                <c:pt idx="12782">
                  <c:v>0.14758101851851851</c:v>
                </c:pt>
                <c:pt idx="12783">
                  <c:v>0.14759259259259258</c:v>
                </c:pt>
                <c:pt idx="12784">
                  <c:v>0.14760416666666668</c:v>
                </c:pt>
                <c:pt idx="12785">
                  <c:v>0.14761574074074074</c:v>
                </c:pt>
                <c:pt idx="12786">
                  <c:v>0.14762731481481481</c:v>
                </c:pt>
                <c:pt idx="12787">
                  <c:v>0.1476388888888889</c:v>
                </c:pt>
                <c:pt idx="12788">
                  <c:v>0.14765046296296297</c:v>
                </c:pt>
                <c:pt idx="12789">
                  <c:v>0.14766203703703704</c:v>
                </c:pt>
                <c:pt idx="12790">
                  <c:v>0.1476736111111111</c:v>
                </c:pt>
                <c:pt idx="12791">
                  <c:v>0.14768518518518517</c:v>
                </c:pt>
                <c:pt idx="12792">
                  <c:v>0.14769675925925926</c:v>
                </c:pt>
                <c:pt idx="12793">
                  <c:v>0.14770833333333333</c:v>
                </c:pt>
                <c:pt idx="12794">
                  <c:v>0.1477199074074074</c:v>
                </c:pt>
                <c:pt idx="12795">
                  <c:v>0.14773148148148149</c:v>
                </c:pt>
                <c:pt idx="12796">
                  <c:v>0.14774305555555556</c:v>
                </c:pt>
                <c:pt idx="12797">
                  <c:v>0.14775462962962962</c:v>
                </c:pt>
                <c:pt idx="12798">
                  <c:v>0.14776620370370372</c:v>
                </c:pt>
                <c:pt idx="12799">
                  <c:v>0.14777777777777779</c:v>
                </c:pt>
                <c:pt idx="12800">
                  <c:v>0.14778935185185185</c:v>
                </c:pt>
                <c:pt idx="12801">
                  <c:v>0.14780092592592595</c:v>
                </c:pt>
                <c:pt idx="12802">
                  <c:v>0.14781249999999999</c:v>
                </c:pt>
                <c:pt idx="12803">
                  <c:v>0.14782407407407408</c:v>
                </c:pt>
                <c:pt idx="12804">
                  <c:v>0.14783564814814815</c:v>
                </c:pt>
                <c:pt idx="12805">
                  <c:v>0.14784722222222221</c:v>
                </c:pt>
                <c:pt idx="12806">
                  <c:v>0.14785879629629631</c:v>
                </c:pt>
                <c:pt idx="12807">
                  <c:v>0.14787037037037037</c:v>
                </c:pt>
                <c:pt idx="12808">
                  <c:v>0.14788194444444444</c:v>
                </c:pt>
                <c:pt idx="12809">
                  <c:v>0.14789351851851854</c:v>
                </c:pt>
                <c:pt idx="12810">
                  <c:v>0.14790509259259257</c:v>
                </c:pt>
                <c:pt idx="12811">
                  <c:v>0.14791666666666667</c:v>
                </c:pt>
                <c:pt idx="12812">
                  <c:v>0.14792824074074074</c:v>
                </c:pt>
                <c:pt idx="12813">
                  <c:v>0.1479398148148148</c:v>
                </c:pt>
                <c:pt idx="12814">
                  <c:v>0.1479513888888889</c:v>
                </c:pt>
                <c:pt idx="12815">
                  <c:v>0.14796296296296296</c:v>
                </c:pt>
                <c:pt idx="12816">
                  <c:v>0.14797453703703703</c:v>
                </c:pt>
                <c:pt idx="12817">
                  <c:v>0.14798611111111112</c:v>
                </c:pt>
                <c:pt idx="12818">
                  <c:v>0.14799768518518519</c:v>
                </c:pt>
                <c:pt idx="12819">
                  <c:v>0.14800925925925926</c:v>
                </c:pt>
                <c:pt idx="12820">
                  <c:v>0.14802083333333335</c:v>
                </c:pt>
                <c:pt idx="12821">
                  <c:v>0.14803240740740739</c:v>
                </c:pt>
                <c:pt idx="12822">
                  <c:v>0.14804398148148148</c:v>
                </c:pt>
                <c:pt idx="12823">
                  <c:v>0.14805555555555555</c:v>
                </c:pt>
                <c:pt idx="12824">
                  <c:v>0.14806712962962962</c:v>
                </c:pt>
                <c:pt idx="12825">
                  <c:v>0.14807870370370371</c:v>
                </c:pt>
                <c:pt idx="12826">
                  <c:v>0.14809027777777778</c:v>
                </c:pt>
                <c:pt idx="12827">
                  <c:v>0.14810185185185185</c:v>
                </c:pt>
                <c:pt idx="12828">
                  <c:v>0.14811342592592594</c:v>
                </c:pt>
                <c:pt idx="12829">
                  <c:v>0.14812499999999998</c:v>
                </c:pt>
                <c:pt idx="12830">
                  <c:v>0.14813657407407407</c:v>
                </c:pt>
                <c:pt idx="12831">
                  <c:v>0.14814814814814814</c:v>
                </c:pt>
                <c:pt idx="12832">
                  <c:v>0.14815972222222221</c:v>
                </c:pt>
                <c:pt idx="12833">
                  <c:v>0.1481712962962963</c:v>
                </c:pt>
                <c:pt idx="12834">
                  <c:v>0.14818287037037037</c:v>
                </c:pt>
                <c:pt idx="12835">
                  <c:v>0.14819444444444443</c:v>
                </c:pt>
                <c:pt idx="12836">
                  <c:v>0.14820601851851853</c:v>
                </c:pt>
                <c:pt idx="12837">
                  <c:v>0.1482175925925926</c:v>
                </c:pt>
                <c:pt idx="12838">
                  <c:v>0.14822916666666666</c:v>
                </c:pt>
                <c:pt idx="12839">
                  <c:v>0.14822916666666666</c:v>
                </c:pt>
                <c:pt idx="12840">
                  <c:v>0.14824074074074076</c:v>
                </c:pt>
                <c:pt idx="12841">
                  <c:v>0.14825231481481482</c:v>
                </c:pt>
                <c:pt idx="12842">
                  <c:v>0.14826388888888889</c:v>
                </c:pt>
                <c:pt idx="12843">
                  <c:v>0.14827546296296296</c:v>
                </c:pt>
                <c:pt idx="12844">
                  <c:v>0.14828703703703702</c:v>
                </c:pt>
                <c:pt idx="12845">
                  <c:v>0.14829861111111112</c:v>
                </c:pt>
                <c:pt idx="12846">
                  <c:v>0.14831018518518518</c:v>
                </c:pt>
                <c:pt idx="12847">
                  <c:v>0.14832175925925925</c:v>
                </c:pt>
                <c:pt idx="12848">
                  <c:v>0.14833333333333334</c:v>
                </c:pt>
                <c:pt idx="12849">
                  <c:v>0.14834490740740741</c:v>
                </c:pt>
                <c:pt idx="12850">
                  <c:v>0.14835648148148148</c:v>
                </c:pt>
                <c:pt idx="12851">
                  <c:v>0.14836805555555554</c:v>
                </c:pt>
                <c:pt idx="12852">
                  <c:v>0.14837962962962961</c:v>
                </c:pt>
                <c:pt idx="12853">
                  <c:v>0.14839120370370371</c:v>
                </c:pt>
                <c:pt idx="12854">
                  <c:v>0.14840277777777777</c:v>
                </c:pt>
                <c:pt idx="12855">
                  <c:v>0.14841435185185184</c:v>
                </c:pt>
                <c:pt idx="12856">
                  <c:v>0.14842592592592593</c:v>
                </c:pt>
                <c:pt idx="12857">
                  <c:v>0.1484375</c:v>
                </c:pt>
                <c:pt idx="12858">
                  <c:v>0.14844907407407407</c:v>
                </c:pt>
                <c:pt idx="12859">
                  <c:v>0.14846064814814816</c:v>
                </c:pt>
                <c:pt idx="12860">
                  <c:v>0.14847222222222223</c:v>
                </c:pt>
                <c:pt idx="12861">
                  <c:v>0.14848379629629629</c:v>
                </c:pt>
                <c:pt idx="12862">
                  <c:v>0.14849537037037039</c:v>
                </c:pt>
                <c:pt idx="12863">
                  <c:v>0.14850694444444446</c:v>
                </c:pt>
                <c:pt idx="12864">
                  <c:v>0.14851851851851852</c:v>
                </c:pt>
                <c:pt idx="12865">
                  <c:v>0.14853009259259259</c:v>
                </c:pt>
                <c:pt idx="12866">
                  <c:v>0.14854166666666666</c:v>
                </c:pt>
                <c:pt idx="12867">
                  <c:v>0.14855324074074075</c:v>
                </c:pt>
                <c:pt idx="12868">
                  <c:v>0.14856481481481482</c:v>
                </c:pt>
                <c:pt idx="12869">
                  <c:v>0.14857638888888888</c:v>
                </c:pt>
                <c:pt idx="12870">
                  <c:v>0.14858796296296298</c:v>
                </c:pt>
                <c:pt idx="12871">
                  <c:v>0.14859953703703704</c:v>
                </c:pt>
                <c:pt idx="12872">
                  <c:v>0.14861111111111111</c:v>
                </c:pt>
                <c:pt idx="12873">
                  <c:v>0.14862268518518518</c:v>
                </c:pt>
                <c:pt idx="12874">
                  <c:v>0.14863425925925924</c:v>
                </c:pt>
                <c:pt idx="12875">
                  <c:v>0.14864583333333334</c:v>
                </c:pt>
                <c:pt idx="12876">
                  <c:v>0.1486574074074074</c:v>
                </c:pt>
                <c:pt idx="12877">
                  <c:v>0.14866898148148147</c:v>
                </c:pt>
                <c:pt idx="12878">
                  <c:v>0.14868055555555557</c:v>
                </c:pt>
                <c:pt idx="12879">
                  <c:v>0.14869212962962963</c:v>
                </c:pt>
                <c:pt idx="12880">
                  <c:v>0.1487037037037037</c:v>
                </c:pt>
                <c:pt idx="12881">
                  <c:v>0.14871527777777779</c:v>
                </c:pt>
                <c:pt idx="12882">
                  <c:v>0.14872685185185186</c:v>
                </c:pt>
                <c:pt idx="12883">
                  <c:v>0.14873842592592593</c:v>
                </c:pt>
                <c:pt idx="12884">
                  <c:v>0.14875000000000002</c:v>
                </c:pt>
                <c:pt idx="12885">
                  <c:v>0.14876157407407406</c:v>
                </c:pt>
                <c:pt idx="12886">
                  <c:v>0.14877314814814815</c:v>
                </c:pt>
                <c:pt idx="12887">
                  <c:v>0.14878472222222222</c:v>
                </c:pt>
                <c:pt idx="12888">
                  <c:v>0.14879629629629629</c:v>
                </c:pt>
                <c:pt idx="12889">
                  <c:v>0.14880787037037038</c:v>
                </c:pt>
                <c:pt idx="12890">
                  <c:v>0.14881944444444445</c:v>
                </c:pt>
                <c:pt idx="12891">
                  <c:v>0.14883101851851852</c:v>
                </c:pt>
                <c:pt idx="12892">
                  <c:v>0.14884259259259261</c:v>
                </c:pt>
                <c:pt idx="12893">
                  <c:v>0.14885416666666665</c:v>
                </c:pt>
                <c:pt idx="12894">
                  <c:v>0.14886574074074074</c:v>
                </c:pt>
                <c:pt idx="12895">
                  <c:v>0.14887731481481481</c:v>
                </c:pt>
                <c:pt idx="12896">
                  <c:v>0.14888888888888888</c:v>
                </c:pt>
                <c:pt idx="12897">
                  <c:v>0.14890046296296297</c:v>
                </c:pt>
                <c:pt idx="12898">
                  <c:v>0.14891203703703704</c:v>
                </c:pt>
                <c:pt idx="12899">
                  <c:v>0.1489236111111111</c:v>
                </c:pt>
                <c:pt idx="12900">
                  <c:v>0.1489351851851852</c:v>
                </c:pt>
                <c:pt idx="12901">
                  <c:v>0.14894675925925926</c:v>
                </c:pt>
                <c:pt idx="12902">
                  <c:v>0.14895833333333333</c:v>
                </c:pt>
                <c:pt idx="12903">
                  <c:v>0.14896990740740743</c:v>
                </c:pt>
                <c:pt idx="12904">
                  <c:v>0.14898148148148146</c:v>
                </c:pt>
                <c:pt idx="12905">
                  <c:v>0.14899305555555556</c:v>
                </c:pt>
                <c:pt idx="12906">
                  <c:v>0.14900462962962963</c:v>
                </c:pt>
                <c:pt idx="12907">
                  <c:v>0.14901620370370369</c:v>
                </c:pt>
                <c:pt idx="12908">
                  <c:v>0.14902777777777779</c:v>
                </c:pt>
                <c:pt idx="12909">
                  <c:v>0.14903935185185185</c:v>
                </c:pt>
                <c:pt idx="12910">
                  <c:v>0.14905092592592592</c:v>
                </c:pt>
                <c:pt idx="12911">
                  <c:v>0.14906250000000001</c:v>
                </c:pt>
                <c:pt idx="12912">
                  <c:v>0.14907407407407405</c:v>
                </c:pt>
                <c:pt idx="12913">
                  <c:v>0.14908564814814815</c:v>
                </c:pt>
                <c:pt idx="12914">
                  <c:v>0.14909722222222221</c:v>
                </c:pt>
                <c:pt idx="12915">
                  <c:v>0.14910879629629628</c:v>
                </c:pt>
                <c:pt idx="12916">
                  <c:v>0.14912037037037038</c:v>
                </c:pt>
                <c:pt idx="12917">
                  <c:v>0.14913194444444444</c:v>
                </c:pt>
                <c:pt idx="12918">
                  <c:v>0.14914351851851851</c:v>
                </c:pt>
                <c:pt idx="12919">
                  <c:v>0.1491550925925926</c:v>
                </c:pt>
                <c:pt idx="12920">
                  <c:v>0.14916666666666667</c:v>
                </c:pt>
                <c:pt idx="12921">
                  <c:v>0.14917824074074074</c:v>
                </c:pt>
                <c:pt idx="12922">
                  <c:v>0.14918981481481483</c:v>
                </c:pt>
                <c:pt idx="12923">
                  <c:v>0.1492013888888889</c:v>
                </c:pt>
                <c:pt idx="12924">
                  <c:v>0.14921296296296296</c:v>
                </c:pt>
                <c:pt idx="12925">
                  <c:v>0.14922453703703703</c:v>
                </c:pt>
                <c:pt idx="12926">
                  <c:v>0.1492361111111111</c:v>
                </c:pt>
                <c:pt idx="12927">
                  <c:v>0.14924768518518519</c:v>
                </c:pt>
                <c:pt idx="12928">
                  <c:v>0.14925925925925926</c:v>
                </c:pt>
                <c:pt idx="12929">
                  <c:v>0.14927083333333332</c:v>
                </c:pt>
                <c:pt idx="12930">
                  <c:v>0.14928240740740742</c:v>
                </c:pt>
                <c:pt idx="12931">
                  <c:v>0.14929398148148149</c:v>
                </c:pt>
                <c:pt idx="12932">
                  <c:v>0.14930555555555555</c:v>
                </c:pt>
                <c:pt idx="12933">
                  <c:v>0.14931712962962962</c:v>
                </c:pt>
                <c:pt idx="12934">
                  <c:v>0.14932870370370369</c:v>
                </c:pt>
                <c:pt idx="12935">
                  <c:v>0.14934027777777778</c:v>
                </c:pt>
                <c:pt idx="12936">
                  <c:v>0.14935185185185185</c:v>
                </c:pt>
                <c:pt idx="12937">
                  <c:v>0.14936342592592591</c:v>
                </c:pt>
                <c:pt idx="12938">
                  <c:v>0.14937500000000001</c:v>
                </c:pt>
                <c:pt idx="12939">
                  <c:v>0.14938657407407407</c:v>
                </c:pt>
                <c:pt idx="12940">
                  <c:v>0.14939814814814814</c:v>
                </c:pt>
                <c:pt idx="12941">
                  <c:v>0.14940972222222224</c:v>
                </c:pt>
                <c:pt idx="12942">
                  <c:v>0.1494212962962963</c:v>
                </c:pt>
                <c:pt idx="12943">
                  <c:v>0.14943287037037037</c:v>
                </c:pt>
                <c:pt idx="12944">
                  <c:v>0.14944444444444446</c:v>
                </c:pt>
                <c:pt idx="12945">
                  <c:v>0.14945601851851853</c:v>
                </c:pt>
                <c:pt idx="12946">
                  <c:v>0.1494675925925926</c:v>
                </c:pt>
                <c:pt idx="12947">
                  <c:v>0.14947916666666666</c:v>
                </c:pt>
                <c:pt idx="12948">
                  <c:v>0.14949074074074073</c:v>
                </c:pt>
                <c:pt idx="12949">
                  <c:v>0.14950231481481482</c:v>
                </c:pt>
                <c:pt idx="12950">
                  <c:v>0.14951388888888889</c:v>
                </c:pt>
                <c:pt idx="12951">
                  <c:v>0.14952546296296296</c:v>
                </c:pt>
                <c:pt idx="12952">
                  <c:v>0.14953703703703705</c:v>
                </c:pt>
                <c:pt idx="12953">
                  <c:v>0.14954861111111112</c:v>
                </c:pt>
                <c:pt idx="12954">
                  <c:v>0.14956018518518518</c:v>
                </c:pt>
                <c:pt idx="12955">
                  <c:v>0.14957175925925925</c:v>
                </c:pt>
                <c:pt idx="12956">
                  <c:v>0.14958333333333332</c:v>
                </c:pt>
                <c:pt idx="12957">
                  <c:v>0.14959490740740741</c:v>
                </c:pt>
                <c:pt idx="12958">
                  <c:v>0.14960648148148148</c:v>
                </c:pt>
                <c:pt idx="12959">
                  <c:v>0.14961805555555555</c:v>
                </c:pt>
                <c:pt idx="12960">
                  <c:v>0.14962962962962964</c:v>
                </c:pt>
                <c:pt idx="12961">
                  <c:v>0.14964120370370371</c:v>
                </c:pt>
                <c:pt idx="12962">
                  <c:v>0.14965277777777777</c:v>
                </c:pt>
                <c:pt idx="12963">
                  <c:v>0.14966435185185187</c:v>
                </c:pt>
                <c:pt idx="12964">
                  <c:v>0.14967592592592593</c:v>
                </c:pt>
                <c:pt idx="12965">
                  <c:v>0.1496875</c:v>
                </c:pt>
                <c:pt idx="12966">
                  <c:v>0.1496990740740741</c:v>
                </c:pt>
                <c:pt idx="12967">
                  <c:v>0.14971064814814813</c:v>
                </c:pt>
                <c:pt idx="12968">
                  <c:v>0.14972222222222223</c:v>
                </c:pt>
                <c:pt idx="12969">
                  <c:v>0.1497337962962963</c:v>
                </c:pt>
                <c:pt idx="12970">
                  <c:v>0.14974537037037036</c:v>
                </c:pt>
                <c:pt idx="12971">
                  <c:v>0.14975694444444446</c:v>
                </c:pt>
                <c:pt idx="12972">
                  <c:v>0.14976851851851852</c:v>
                </c:pt>
                <c:pt idx="12973">
                  <c:v>0.14978009259259259</c:v>
                </c:pt>
                <c:pt idx="12974">
                  <c:v>0.14979166666666668</c:v>
                </c:pt>
                <c:pt idx="12975">
                  <c:v>0.14980324074074072</c:v>
                </c:pt>
                <c:pt idx="12976">
                  <c:v>0.14981481481481482</c:v>
                </c:pt>
                <c:pt idx="12977">
                  <c:v>0.14982638888888888</c:v>
                </c:pt>
                <c:pt idx="12978">
                  <c:v>0.14983796296296295</c:v>
                </c:pt>
                <c:pt idx="12979">
                  <c:v>0.14984953703703704</c:v>
                </c:pt>
                <c:pt idx="12980">
                  <c:v>0.14986111111111111</c:v>
                </c:pt>
                <c:pt idx="12981">
                  <c:v>0.14987268518518518</c:v>
                </c:pt>
                <c:pt idx="12982">
                  <c:v>0.14988425925925927</c:v>
                </c:pt>
                <c:pt idx="12983">
                  <c:v>0.14989583333333334</c:v>
                </c:pt>
                <c:pt idx="12984">
                  <c:v>0.14990740740740741</c:v>
                </c:pt>
                <c:pt idx="12985">
                  <c:v>0.1499189814814815</c:v>
                </c:pt>
                <c:pt idx="12986">
                  <c:v>0.14993055555555554</c:v>
                </c:pt>
                <c:pt idx="12987">
                  <c:v>0.14994212962962963</c:v>
                </c:pt>
                <c:pt idx="12988">
                  <c:v>0.1499537037037037</c:v>
                </c:pt>
                <c:pt idx="12989">
                  <c:v>0.14996527777777777</c:v>
                </c:pt>
                <c:pt idx="12990">
                  <c:v>0.14997685185185186</c:v>
                </c:pt>
                <c:pt idx="12991">
                  <c:v>0.14998842592592593</c:v>
                </c:pt>
                <c:pt idx="12992">
                  <c:v>0.15</c:v>
                </c:pt>
                <c:pt idx="12993">
                  <c:v>0.15001157407407409</c:v>
                </c:pt>
                <c:pt idx="12994">
                  <c:v>0.15002314814814813</c:v>
                </c:pt>
                <c:pt idx="12995">
                  <c:v>0.15003472222222222</c:v>
                </c:pt>
                <c:pt idx="12996">
                  <c:v>0.15004629629629629</c:v>
                </c:pt>
                <c:pt idx="12997">
                  <c:v>0.15005787037037036</c:v>
                </c:pt>
                <c:pt idx="12998">
                  <c:v>0.15006944444444445</c:v>
                </c:pt>
                <c:pt idx="12999">
                  <c:v>0.15008101851851852</c:v>
                </c:pt>
                <c:pt idx="13000">
                  <c:v>0.15009259259259258</c:v>
                </c:pt>
                <c:pt idx="13001">
                  <c:v>0.15010416666666668</c:v>
                </c:pt>
                <c:pt idx="13002">
                  <c:v>0.15011574074074074</c:v>
                </c:pt>
                <c:pt idx="13003">
                  <c:v>0.15012731481481481</c:v>
                </c:pt>
                <c:pt idx="13004">
                  <c:v>0.15013888888888891</c:v>
                </c:pt>
                <c:pt idx="13005">
                  <c:v>0.15015046296296297</c:v>
                </c:pt>
                <c:pt idx="13006">
                  <c:v>0.15016203703703704</c:v>
                </c:pt>
                <c:pt idx="13007">
                  <c:v>0.1501736111111111</c:v>
                </c:pt>
                <c:pt idx="13008">
                  <c:v>0.15018518518518517</c:v>
                </c:pt>
                <c:pt idx="13009">
                  <c:v>0.15019675925925927</c:v>
                </c:pt>
                <c:pt idx="13010">
                  <c:v>0.15020833333333333</c:v>
                </c:pt>
                <c:pt idx="13011">
                  <c:v>0.1502199074074074</c:v>
                </c:pt>
                <c:pt idx="13012">
                  <c:v>0.15023148148148149</c:v>
                </c:pt>
                <c:pt idx="13013">
                  <c:v>0.15024305555555556</c:v>
                </c:pt>
                <c:pt idx="13014">
                  <c:v>0.15025462962962963</c:v>
                </c:pt>
                <c:pt idx="13015">
                  <c:v>0.15026620370370369</c:v>
                </c:pt>
                <c:pt idx="13016">
                  <c:v>0.15027777777777776</c:v>
                </c:pt>
                <c:pt idx="13017">
                  <c:v>0.15028935185185185</c:v>
                </c:pt>
                <c:pt idx="13018">
                  <c:v>0.15030092592592592</c:v>
                </c:pt>
                <c:pt idx="13019">
                  <c:v>0.15031249999999999</c:v>
                </c:pt>
                <c:pt idx="13020">
                  <c:v>0.15032407407407408</c:v>
                </c:pt>
                <c:pt idx="13021">
                  <c:v>0.15033564814814815</c:v>
                </c:pt>
                <c:pt idx="13022">
                  <c:v>0.15034722222222222</c:v>
                </c:pt>
                <c:pt idx="13023">
                  <c:v>0.15035879629629631</c:v>
                </c:pt>
                <c:pt idx="13024">
                  <c:v>0.15037037037037038</c:v>
                </c:pt>
                <c:pt idx="13025">
                  <c:v>0.15038194444444444</c:v>
                </c:pt>
                <c:pt idx="13026">
                  <c:v>0.15039351851851854</c:v>
                </c:pt>
                <c:pt idx="13027">
                  <c:v>0.1504050925925926</c:v>
                </c:pt>
                <c:pt idx="13028">
                  <c:v>0.15041666666666667</c:v>
                </c:pt>
                <c:pt idx="13029">
                  <c:v>0.15042824074074074</c:v>
                </c:pt>
                <c:pt idx="13030">
                  <c:v>0.1504398148148148</c:v>
                </c:pt>
                <c:pt idx="13031">
                  <c:v>0.1504513888888889</c:v>
                </c:pt>
                <c:pt idx="13032">
                  <c:v>0.15046296296296297</c:v>
                </c:pt>
                <c:pt idx="13033">
                  <c:v>0.15047453703703703</c:v>
                </c:pt>
                <c:pt idx="13034">
                  <c:v>0.15048611111111113</c:v>
                </c:pt>
                <c:pt idx="13035">
                  <c:v>0.15049768518518519</c:v>
                </c:pt>
                <c:pt idx="13036">
                  <c:v>0.15050925925925926</c:v>
                </c:pt>
                <c:pt idx="13037">
                  <c:v>0.15052083333333333</c:v>
                </c:pt>
                <c:pt idx="13038">
                  <c:v>0.15053240740740739</c:v>
                </c:pt>
                <c:pt idx="13039">
                  <c:v>0.15054398148148149</c:v>
                </c:pt>
                <c:pt idx="13040">
                  <c:v>0.15055555555555555</c:v>
                </c:pt>
                <c:pt idx="13041">
                  <c:v>0.15056712962962962</c:v>
                </c:pt>
                <c:pt idx="13042">
                  <c:v>0.15057870370370371</c:v>
                </c:pt>
                <c:pt idx="13043">
                  <c:v>0.15059027777777778</c:v>
                </c:pt>
                <c:pt idx="13044">
                  <c:v>0.15060185185185185</c:v>
                </c:pt>
                <c:pt idx="13045">
                  <c:v>0.15061342592592594</c:v>
                </c:pt>
                <c:pt idx="13046">
                  <c:v>0.15062500000000001</c:v>
                </c:pt>
                <c:pt idx="13047">
                  <c:v>0.15063657407407408</c:v>
                </c:pt>
                <c:pt idx="13048">
                  <c:v>0.15064814814814814</c:v>
                </c:pt>
                <c:pt idx="13049">
                  <c:v>0.15065972222222221</c:v>
                </c:pt>
                <c:pt idx="13050">
                  <c:v>0.1506712962962963</c:v>
                </c:pt>
                <c:pt idx="13051">
                  <c:v>0.15068287037037037</c:v>
                </c:pt>
                <c:pt idx="13052">
                  <c:v>0.15069444444444444</c:v>
                </c:pt>
                <c:pt idx="13053">
                  <c:v>0.15070601851851853</c:v>
                </c:pt>
                <c:pt idx="13054">
                  <c:v>0.1507175925925926</c:v>
                </c:pt>
                <c:pt idx="13055">
                  <c:v>0.15072916666666666</c:v>
                </c:pt>
                <c:pt idx="13056">
                  <c:v>0.15074074074074076</c:v>
                </c:pt>
                <c:pt idx="13057">
                  <c:v>0.1507523148148148</c:v>
                </c:pt>
                <c:pt idx="13058">
                  <c:v>0.15076388888888889</c:v>
                </c:pt>
                <c:pt idx="13059">
                  <c:v>0.15077546296296296</c:v>
                </c:pt>
                <c:pt idx="13060">
                  <c:v>0.15078703703703702</c:v>
                </c:pt>
                <c:pt idx="13061">
                  <c:v>0.15079861111111112</c:v>
                </c:pt>
                <c:pt idx="13062">
                  <c:v>0.15081018518518519</c:v>
                </c:pt>
                <c:pt idx="13063">
                  <c:v>0.15082175925925925</c:v>
                </c:pt>
                <c:pt idx="13064">
                  <c:v>0.15083333333333335</c:v>
                </c:pt>
                <c:pt idx="13065">
                  <c:v>0.15084490740740741</c:v>
                </c:pt>
                <c:pt idx="13066">
                  <c:v>0.15085648148148148</c:v>
                </c:pt>
                <c:pt idx="13067">
                  <c:v>0.15086805555555557</c:v>
                </c:pt>
                <c:pt idx="13068">
                  <c:v>0.15087962962962961</c:v>
                </c:pt>
                <c:pt idx="13069">
                  <c:v>0.15089120370370371</c:v>
                </c:pt>
                <c:pt idx="13070">
                  <c:v>0.15090277777777777</c:v>
                </c:pt>
                <c:pt idx="13071">
                  <c:v>0.15091435185185184</c:v>
                </c:pt>
                <c:pt idx="13072">
                  <c:v>0.15092592592592594</c:v>
                </c:pt>
                <c:pt idx="13073">
                  <c:v>0.1509375</c:v>
                </c:pt>
                <c:pt idx="13074">
                  <c:v>0.15094907407407407</c:v>
                </c:pt>
                <c:pt idx="13075">
                  <c:v>0.15096064814814816</c:v>
                </c:pt>
                <c:pt idx="13076">
                  <c:v>0.1509722222222222</c:v>
                </c:pt>
                <c:pt idx="13077">
                  <c:v>0.1509837962962963</c:v>
                </c:pt>
                <c:pt idx="13078">
                  <c:v>0.15099537037037036</c:v>
                </c:pt>
                <c:pt idx="13079">
                  <c:v>0.15100694444444443</c:v>
                </c:pt>
                <c:pt idx="13080">
                  <c:v>0.15101851851851852</c:v>
                </c:pt>
                <c:pt idx="13081">
                  <c:v>0.15103009259259259</c:v>
                </c:pt>
                <c:pt idx="13082">
                  <c:v>0.15104166666666666</c:v>
                </c:pt>
                <c:pt idx="13083">
                  <c:v>0.15105324074074075</c:v>
                </c:pt>
                <c:pt idx="13084">
                  <c:v>0.15106481481481482</c:v>
                </c:pt>
                <c:pt idx="13085">
                  <c:v>0.15107638888888889</c:v>
                </c:pt>
                <c:pt idx="13086">
                  <c:v>0.15108796296296298</c:v>
                </c:pt>
                <c:pt idx="13087">
                  <c:v>0.15109953703703705</c:v>
                </c:pt>
                <c:pt idx="13088">
                  <c:v>0.15111111111111111</c:v>
                </c:pt>
                <c:pt idx="13089">
                  <c:v>0.15112268518518518</c:v>
                </c:pt>
                <c:pt idx="13090">
                  <c:v>0.15113425925925925</c:v>
                </c:pt>
                <c:pt idx="13091">
                  <c:v>0.15114583333333334</c:v>
                </c:pt>
                <c:pt idx="13092">
                  <c:v>0.15115740740740741</c:v>
                </c:pt>
                <c:pt idx="13093">
                  <c:v>0.15116898148148147</c:v>
                </c:pt>
                <c:pt idx="13094">
                  <c:v>0.15118055555555557</c:v>
                </c:pt>
                <c:pt idx="13095">
                  <c:v>0.15119212962962963</c:v>
                </c:pt>
                <c:pt idx="13096">
                  <c:v>0.1512037037037037</c:v>
                </c:pt>
                <c:pt idx="13097">
                  <c:v>0.15121527777777777</c:v>
                </c:pt>
                <c:pt idx="13098">
                  <c:v>0.15122685185185183</c:v>
                </c:pt>
                <c:pt idx="13099">
                  <c:v>0.15123842592592593</c:v>
                </c:pt>
                <c:pt idx="13100">
                  <c:v>0.15125</c:v>
                </c:pt>
                <c:pt idx="13101">
                  <c:v>0.15126157407407406</c:v>
                </c:pt>
                <c:pt idx="13102">
                  <c:v>0.15127314814814816</c:v>
                </c:pt>
                <c:pt idx="13103">
                  <c:v>0.15128472222222222</c:v>
                </c:pt>
                <c:pt idx="13104">
                  <c:v>0.15129629629629629</c:v>
                </c:pt>
                <c:pt idx="13105">
                  <c:v>0.15130787037037038</c:v>
                </c:pt>
                <c:pt idx="13106">
                  <c:v>0.15131944444444445</c:v>
                </c:pt>
                <c:pt idx="13107">
                  <c:v>0.15133101851851852</c:v>
                </c:pt>
                <c:pt idx="13108">
                  <c:v>0.15134259259259258</c:v>
                </c:pt>
                <c:pt idx="13109">
                  <c:v>0.15135416666666668</c:v>
                </c:pt>
                <c:pt idx="13110">
                  <c:v>0.15136574074074075</c:v>
                </c:pt>
                <c:pt idx="13111">
                  <c:v>0.15137731481481481</c:v>
                </c:pt>
                <c:pt idx="13112">
                  <c:v>0.15138888888888888</c:v>
                </c:pt>
                <c:pt idx="13113">
                  <c:v>0.15140046296296297</c:v>
                </c:pt>
                <c:pt idx="13114">
                  <c:v>0.15141203703703704</c:v>
                </c:pt>
                <c:pt idx="13115">
                  <c:v>0.15142361111111111</c:v>
                </c:pt>
                <c:pt idx="13116">
                  <c:v>0.1514351851851852</c:v>
                </c:pt>
                <c:pt idx="13117">
                  <c:v>0.15144675925925927</c:v>
                </c:pt>
                <c:pt idx="13118">
                  <c:v>0.15145833333333333</c:v>
                </c:pt>
                <c:pt idx="13119">
                  <c:v>0.1514699074074074</c:v>
                </c:pt>
                <c:pt idx="13120">
                  <c:v>0.15148148148148147</c:v>
                </c:pt>
                <c:pt idx="13121">
                  <c:v>0.15149305555555556</c:v>
                </c:pt>
                <c:pt idx="13122">
                  <c:v>0.15150462962962963</c:v>
                </c:pt>
                <c:pt idx="13123">
                  <c:v>0.15151620370370369</c:v>
                </c:pt>
                <c:pt idx="13124">
                  <c:v>0.15152777777777779</c:v>
                </c:pt>
                <c:pt idx="13125">
                  <c:v>0.15153935185185186</c:v>
                </c:pt>
                <c:pt idx="13126">
                  <c:v>0.15155092592592592</c:v>
                </c:pt>
                <c:pt idx="13127">
                  <c:v>0.15156250000000002</c:v>
                </c:pt>
                <c:pt idx="13128">
                  <c:v>0.15157407407407408</c:v>
                </c:pt>
                <c:pt idx="13129">
                  <c:v>0.15158564814814815</c:v>
                </c:pt>
                <c:pt idx="13130">
                  <c:v>0.15159722222222222</c:v>
                </c:pt>
                <c:pt idx="13131">
                  <c:v>0.15160879629629628</c:v>
                </c:pt>
                <c:pt idx="13132">
                  <c:v>0.15162037037037038</c:v>
                </c:pt>
                <c:pt idx="13133">
                  <c:v>0.15163194444444444</c:v>
                </c:pt>
                <c:pt idx="13134">
                  <c:v>0.15164351851851851</c:v>
                </c:pt>
                <c:pt idx="13135">
                  <c:v>0.15165509259259261</c:v>
                </c:pt>
                <c:pt idx="13136">
                  <c:v>0.15166666666666667</c:v>
                </c:pt>
                <c:pt idx="13137">
                  <c:v>0.15167824074074074</c:v>
                </c:pt>
                <c:pt idx="13138">
                  <c:v>0.15168981481481481</c:v>
                </c:pt>
                <c:pt idx="13139">
                  <c:v>0.15170138888888887</c:v>
                </c:pt>
                <c:pt idx="13140">
                  <c:v>0.15171296296296297</c:v>
                </c:pt>
                <c:pt idx="13141">
                  <c:v>0.15172453703703703</c:v>
                </c:pt>
                <c:pt idx="13142">
                  <c:v>0.1517361111111111</c:v>
                </c:pt>
                <c:pt idx="13143">
                  <c:v>0.15174768518518519</c:v>
                </c:pt>
                <c:pt idx="13144">
                  <c:v>0.15175925925925926</c:v>
                </c:pt>
                <c:pt idx="13145">
                  <c:v>0.15177083333333333</c:v>
                </c:pt>
                <c:pt idx="13146">
                  <c:v>0.15178240740740742</c:v>
                </c:pt>
                <c:pt idx="13147">
                  <c:v>0.15179398148148149</c:v>
                </c:pt>
                <c:pt idx="13148">
                  <c:v>0.15180555555555555</c:v>
                </c:pt>
                <c:pt idx="13149">
                  <c:v>0.15181712962962965</c:v>
                </c:pt>
                <c:pt idx="13150">
                  <c:v>0.15182870370370369</c:v>
                </c:pt>
                <c:pt idx="13151">
                  <c:v>0.15184027777777778</c:v>
                </c:pt>
                <c:pt idx="13152">
                  <c:v>0.15185185185185185</c:v>
                </c:pt>
                <c:pt idx="13153">
                  <c:v>0.15186342592592592</c:v>
                </c:pt>
                <c:pt idx="13154">
                  <c:v>0.15187500000000001</c:v>
                </c:pt>
                <c:pt idx="13155">
                  <c:v>0.15188657407407408</c:v>
                </c:pt>
                <c:pt idx="13156">
                  <c:v>0.15189814814814814</c:v>
                </c:pt>
                <c:pt idx="13157">
                  <c:v>0.15190972222222224</c:v>
                </c:pt>
                <c:pt idx="13158">
                  <c:v>0.15192129629629628</c:v>
                </c:pt>
                <c:pt idx="13159">
                  <c:v>0.15193287037037037</c:v>
                </c:pt>
                <c:pt idx="13160">
                  <c:v>0.15194444444444444</c:v>
                </c:pt>
                <c:pt idx="13161">
                  <c:v>0.1519560185185185</c:v>
                </c:pt>
                <c:pt idx="13162">
                  <c:v>0.1519675925925926</c:v>
                </c:pt>
                <c:pt idx="13163">
                  <c:v>0.15197916666666667</c:v>
                </c:pt>
                <c:pt idx="13164">
                  <c:v>0.15199074074074073</c:v>
                </c:pt>
                <c:pt idx="13165">
                  <c:v>0.15200231481481483</c:v>
                </c:pt>
                <c:pt idx="13166">
                  <c:v>0.15201388888888889</c:v>
                </c:pt>
                <c:pt idx="13167">
                  <c:v>0.15202546296296296</c:v>
                </c:pt>
                <c:pt idx="13168">
                  <c:v>0.15203703703703705</c:v>
                </c:pt>
                <c:pt idx="13169">
                  <c:v>0.15204861111111112</c:v>
                </c:pt>
                <c:pt idx="13170">
                  <c:v>0.15206018518518519</c:v>
                </c:pt>
                <c:pt idx="13171">
                  <c:v>0.15207175925925925</c:v>
                </c:pt>
                <c:pt idx="13172">
                  <c:v>0.15208333333333332</c:v>
                </c:pt>
                <c:pt idx="13173">
                  <c:v>0.15209490740740741</c:v>
                </c:pt>
                <c:pt idx="13174">
                  <c:v>0.15210648148148148</c:v>
                </c:pt>
                <c:pt idx="13175">
                  <c:v>0.15211805555555555</c:v>
                </c:pt>
                <c:pt idx="13176">
                  <c:v>0.15212962962962964</c:v>
                </c:pt>
                <c:pt idx="13177">
                  <c:v>0.15214120370370371</c:v>
                </c:pt>
                <c:pt idx="13178">
                  <c:v>0.15215277777777778</c:v>
                </c:pt>
                <c:pt idx="13179">
                  <c:v>0.15216435185185184</c:v>
                </c:pt>
                <c:pt idx="13180">
                  <c:v>0.15217592592592591</c:v>
                </c:pt>
                <c:pt idx="13181">
                  <c:v>0.1521875</c:v>
                </c:pt>
                <c:pt idx="13182">
                  <c:v>0.15219907407407407</c:v>
                </c:pt>
                <c:pt idx="13183">
                  <c:v>0.15221064814814814</c:v>
                </c:pt>
                <c:pt idx="13184">
                  <c:v>0.15222222222222223</c:v>
                </c:pt>
                <c:pt idx="13185">
                  <c:v>0.1522337962962963</c:v>
                </c:pt>
                <c:pt idx="13186">
                  <c:v>0.15224537037037036</c:v>
                </c:pt>
                <c:pt idx="13187">
                  <c:v>0.15225694444444446</c:v>
                </c:pt>
                <c:pt idx="13188">
                  <c:v>0.15226851851851853</c:v>
                </c:pt>
                <c:pt idx="13189">
                  <c:v>0.15228009259259259</c:v>
                </c:pt>
                <c:pt idx="13190">
                  <c:v>0.15228009259259259</c:v>
                </c:pt>
                <c:pt idx="13191">
                  <c:v>0.15229166666666666</c:v>
                </c:pt>
                <c:pt idx="13192">
                  <c:v>0.15230324074074075</c:v>
                </c:pt>
                <c:pt idx="13193">
                  <c:v>0.15231481481481482</c:v>
                </c:pt>
                <c:pt idx="13194">
                  <c:v>0.15232638888888889</c:v>
                </c:pt>
                <c:pt idx="13195">
                  <c:v>0.15233796296296295</c:v>
                </c:pt>
                <c:pt idx="13196">
                  <c:v>0.15234953703703705</c:v>
                </c:pt>
                <c:pt idx="13197">
                  <c:v>0.15236111111111111</c:v>
                </c:pt>
                <c:pt idx="13198">
                  <c:v>0.15237268518518518</c:v>
                </c:pt>
                <c:pt idx="13199">
                  <c:v>0.15238425925925925</c:v>
                </c:pt>
                <c:pt idx="13200">
                  <c:v>0.15239583333333334</c:v>
                </c:pt>
                <c:pt idx="13201">
                  <c:v>0.15240740740740741</c:v>
                </c:pt>
                <c:pt idx="13202">
                  <c:v>0.15241898148148147</c:v>
                </c:pt>
                <c:pt idx="13203">
                  <c:v>0.15243055555555554</c:v>
                </c:pt>
                <c:pt idx="13204">
                  <c:v>0.15244212962962964</c:v>
                </c:pt>
                <c:pt idx="13205">
                  <c:v>0.1524537037037037</c:v>
                </c:pt>
                <c:pt idx="13206">
                  <c:v>0.15246527777777777</c:v>
                </c:pt>
                <c:pt idx="13207">
                  <c:v>0.15247685185185186</c:v>
                </c:pt>
                <c:pt idx="13208">
                  <c:v>0.15248842592592593</c:v>
                </c:pt>
                <c:pt idx="13209">
                  <c:v>0.1525</c:v>
                </c:pt>
                <c:pt idx="13210">
                  <c:v>0.15251157407407409</c:v>
                </c:pt>
                <c:pt idx="13211">
                  <c:v>0.15252314814814816</c:v>
                </c:pt>
                <c:pt idx="13212">
                  <c:v>0.15253472222222222</c:v>
                </c:pt>
                <c:pt idx="13213">
                  <c:v>0.15254629629629629</c:v>
                </c:pt>
                <c:pt idx="13214">
                  <c:v>0.15255787037037036</c:v>
                </c:pt>
                <c:pt idx="13215">
                  <c:v>0.15256944444444445</c:v>
                </c:pt>
                <c:pt idx="13216">
                  <c:v>0.15258101851851852</c:v>
                </c:pt>
                <c:pt idx="13217">
                  <c:v>0.15259259259259259</c:v>
                </c:pt>
                <c:pt idx="13218">
                  <c:v>0.15260416666666668</c:v>
                </c:pt>
                <c:pt idx="13219">
                  <c:v>0.15261574074074075</c:v>
                </c:pt>
                <c:pt idx="13220">
                  <c:v>0.15262731481481481</c:v>
                </c:pt>
                <c:pt idx="13221">
                  <c:v>0.15263888888888888</c:v>
                </c:pt>
                <c:pt idx="13222">
                  <c:v>0.15265046296296295</c:v>
                </c:pt>
                <c:pt idx="13223">
                  <c:v>0.15266203703703704</c:v>
                </c:pt>
                <c:pt idx="13224">
                  <c:v>0.15267361111111111</c:v>
                </c:pt>
                <c:pt idx="13225">
                  <c:v>0.15268518518518517</c:v>
                </c:pt>
                <c:pt idx="13226">
                  <c:v>0.15269675925925927</c:v>
                </c:pt>
                <c:pt idx="13227">
                  <c:v>0.15270833333333333</c:v>
                </c:pt>
                <c:pt idx="13228">
                  <c:v>0.1527199074074074</c:v>
                </c:pt>
                <c:pt idx="13229">
                  <c:v>0.1527314814814815</c:v>
                </c:pt>
                <c:pt idx="13230">
                  <c:v>0.15274305555555556</c:v>
                </c:pt>
                <c:pt idx="13231">
                  <c:v>0.15275462962962963</c:v>
                </c:pt>
                <c:pt idx="13232">
                  <c:v>0.15276620370370372</c:v>
                </c:pt>
                <c:pt idx="13233">
                  <c:v>0.15277777777777776</c:v>
                </c:pt>
                <c:pt idx="13234">
                  <c:v>0.15278935185185186</c:v>
                </c:pt>
                <c:pt idx="13235">
                  <c:v>0.15280092592592592</c:v>
                </c:pt>
                <c:pt idx="13236">
                  <c:v>0.15281249999999999</c:v>
                </c:pt>
                <c:pt idx="13237">
                  <c:v>0.15282407407407408</c:v>
                </c:pt>
                <c:pt idx="13238">
                  <c:v>0.15283564814814815</c:v>
                </c:pt>
                <c:pt idx="13239">
                  <c:v>0.15284722222222222</c:v>
                </c:pt>
                <c:pt idx="13240">
                  <c:v>0.15285879629629631</c:v>
                </c:pt>
                <c:pt idx="13241">
                  <c:v>0.15287037037037035</c:v>
                </c:pt>
                <c:pt idx="13242">
                  <c:v>0.15288194444444445</c:v>
                </c:pt>
                <c:pt idx="13243">
                  <c:v>0.15289351851851851</c:v>
                </c:pt>
                <c:pt idx="13244">
                  <c:v>0.15290509259259258</c:v>
                </c:pt>
                <c:pt idx="13245">
                  <c:v>0.15291666666666667</c:v>
                </c:pt>
                <c:pt idx="13246">
                  <c:v>0.15292824074074074</c:v>
                </c:pt>
                <c:pt idx="13247">
                  <c:v>0.15293981481481481</c:v>
                </c:pt>
                <c:pt idx="13248">
                  <c:v>0.1529513888888889</c:v>
                </c:pt>
                <c:pt idx="13249">
                  <c:v>0.15296296296296297</c:v>
                </c:pt>
                <c:pt idx="13250">
                  <c:v>0.15297453703703703</c:v>
                </c:pt>
                <c:pt idx="13251">
                  <c:v>0.15298611111111113</c:v>
                </c:pt>
                <c:pt idx="13252">
                  <c:v>0.15299768518518519</c:v>
                </c:pt>
                <c:pt idx="13253">
                  <c:v>0.15300925925925926</c:v>
                </c:pt>
                <c:pt idx="13254">
                  <c:v>0.15302083333333333</c:v>
                </c:pt>
                <c:pt idx="13255">
                  <c:v>0.15303240740740739</c:v>
                </c:pt>
                <c:pt idx="13256">
                  <c:v>0.15304398148148149</c:v>
                </c:pt>
                <c:pt idx="13257">
                  <c:v>0.15305555555555556</c:v>
                </c:pt>
                <c:pt idx="13258">
                  <c:v>0.15306712962962962</c:v>
                </c:pt>
                <c:pt idx="13259">
                  <c:v>0.15307870370370372</c:v>
                </c:pt>
                <c:pt idx="13260">
                  <c:v>0.15309027777777778</c:v>
                </c:pt>
                <c:pt idx="13261">
                  <c:v>0.15310185185185185</c:v>
                </c:pt>
                <c:pt idx="13262">
                  <c:v>0.15311342592592592</c:v>
                </c:pt>
                <c:pt idx="13263">
                  <c:v>0.15312499999999998</c:v>
                </c:pt>
                <c:pt idx="13264">
                  <c:v>0.15313657407407408</c:v>
                </c:pt>
                <c:pt idx="13265">
                  <c:v>0.15314814814814814</c:v>
                </c:pt>
                <c:pt idx="13266">
                  <c:v>0.15315972222222221</c:v>
                </c:pt>
                <c:pt idx="13267">
                  <c:v>0.15317129629629631</c:v>
                </c:pt>
                <c:pt idx="13268">
                  <c:v>0.15318287037037037</c:v>
                </c:pt>
                <c:pt idx="13269">
                  <c:v>0.15319444444444444</c:v>
                </c:pt>
                <c:pt idx="13270">
                  <c:v>0.15320601851851853</c:v>
                </c:pt>
                <c:pt idx="13271">
                  <c:v>0.1532175925925926</c:v>
                </c:pt>
                <c:pt idx="13272">
                  <c:v>0.15322916666666667</c:v>
                </c:pt>
                <c:pt idx="13273">
                  <c:v>0.15324074074074073</c:v>
                </c:pt>
                <c:pt idx="13274">
                  <c:v>0.1532523148148148</c:v>
                </c:pt>
                <c:pt idx="13275">
                  <c:v>0.15326388888888889</c:v>
                </c:pt>
                <c:pt idx="13276">
                  <c:v>0.15327546296296296</c:v>
                </c:pt>
                <c:pt idx="13277">
                  <c:v>0.15328703703703703</c:v>
                </c:pt>
                <c:pt idx="13278">
                  <c:v>0.15329861111111112</c:v>
                </c:pt>
                <c:pt idx="13279">
                  <c:v>0.15331018518518519</c:v>
                </c:pt>
                <c:pt idx="13280">
                  <c:v>0.15332175925925925</c:v>
                </c:pt>
                <c:pt idx="13281">
                  <c:v>0.15333333333333332</c:v>
                </c:pt>
                <c:pt idx="13282">
                  <c:v>0.15334490740740742</c:v>
                </c:pt>
                <c:pt idx="13283">
                  <c:v>0.15335648148148148</c:v>
                </c:pt>
                <c:pt idx="13284">
                  <c:v>0.15336805555555555</c:v>
                </c:pt>
                <c:pt idx="13285">
                  <c:v>0.15337962962962962</c:v>
                </c:pt>
                <c:pt idx="13286">
                  <c:v>0.15339120370370371</c:v>
                </c:pt>
                <c:pt idx="13287">
                  <c:v>0.15340277777777778</c:v>
                </c:pt>
                <c:pt idx="13288">
                  <c:v>0.15341435185185184</c:v>
                </c:pt>
                <c:pt idx="13289">
                  <c:v>0.15342592592592594</c:v>
                </c:pt>
                <c:pt idx="13290">
                  <c:v>0.1534375</c:v>
                </c:pt>
                <c:pt idx="13291">
                  <c:v>0.15344907407407407</c:v>
                </c:pt>
                <c:pt idx="13292">
                  <c:v>0.15346064814814817</c:v>
                </c:pt>
                <c:pt idx="13293">
                  <c:v>0.15347222222222223</c:v>
                </c:pt>
                <c:pt idx="13294">
                  <c:v>0.1534837962962963</c:v>
                </c:pt>
                <c:pt idx="13295">
                  <c:v>0.15349537037037037</c:v>
                </c:pt>
                <c:pt idx="13296">
                  <c:v>0.15350694444444443</c:v>
                </c:pt>
                <c:pt idx="13297">
                  <c:v>0.15351851851851853</c:v>
                </c:pt>
                <c:pt idx="13298">
                  <c:v>0.15353009259259259</c:v>
                </c:pt>
                <c:pt idx="13299">
                  <c:v>0.15354166666666666</c:v>
                </c:pt>
                <c:pt idx="13300">
                  <c:v>0.15355324074074075</c:v>
                </c:pt>
                <c:pt idx="13301">
                  <c:v>0.15356481481481482</c:v>
                </c:pt>
                <c:pt idx="13302">
                  <c:v>0.15357638888888889</c:v>
                </c:pt>
                <c:pt idx="13303">
                  <c:v>0.15358796296296295</c:v>
                </c:pt>
                <c:pt idx="13304">
                  <c:v>0.15359953703703702</c:v>
                </c:pt>
                <c:pt idx="13305">
                  <c:v>0.15361111111111111</c:v>
                </c:pt>
                <c:pt idx="13306">
                  <c:v>0.15362268518518518</c:v>
                </c:pt>
                <c:pt idx="13307">
                  <c:v>0.15363425925925925</c:v>
                </c:pt>
                <c:pt idx="13308">
                  <c:v>0.15364583333333334</c:v>
                </c:pt>
                <c:pt idx="13309">
                  <c:v>0.15365740740740741</c:v>
                </c:pt>
                <c:pt idx="13310">
                  <c:v>0.15366898148148148</c:v>
                </c:pt>
                <c:pt idx="13311">
                  <c:v>0.15368055555555557</c:v>
                </c:pt>
                <c:pt idx="13312">
                  <c:v>0.15369212962962964</c:v>
                </c:pt>
                <c:pt idx="13313">
                  <c:v>0.1537037037037037</c:v>
                </c:pt>
                <c:pt idx="13314">
                  <c:v>0.1537152777777778</c:v>
                </c:pt>
                <c:pt idx="13315">
                  <c:v>0.15372685185185184</c:v>
                </c:pt>
                <c:pt idx="13316">
                  <c:v>0.15373842592592593</c:v>
                </c:pt>
                <c:pt idx="13317">
                  <c:v>0.15375</c:v>
                </c:pt>
                <c:pt idx="13318">
                  <c:v>0.15376157407407406</c:v>
                </c:pt>
                <c:pt idx="13319">
                  <c:v>0.15377314814814816</c:v>
                </c:pt>
                <c:pt idx="13320">
                  <c:v>0.15378472222222223</c:v>
                </c:pt>
                <c:pt idx="13321">
                  <c:v>0.15379629629629629</c:v>
                </c:pt>
                <c:pt idx="13322">
                  <c:v>0.15380787037037039</c:v>
                </c:pt>
                <c:pt idx="13323">
                  <c:v>0.15381944444444443</c:v>
                </c:pt>
                <c:pt idx="13324">
                  <c:v>0.15383101851851852</c:v>
                </c:pt>
                <c:pt idx="13325">
                  <c:v>0.15384259259259259</c:v>
                </c:pt>
                <c:pt idx="13326">
                  <c:v>0.15385416666666665</c:v>
                </c:pt>
                <c:pt idx="13327">
                  <c:v>0.15386574074074075</c:v>
                </c:pt>
                <c:pt idx="13328">
                  <c:v>0.15387731481481481</c:v>
                </c:pt>
                <c:pt idx="13329">
                  <c:v>0.15388888888888888</c:v>
                </c:pt>
                <c:pt idx="13330">
                  <c:v>0.15390046296296298</c:v>
                </c:pt>
                <c:pt idx="13331">
                  <c:v>0.15391203703703704</c:v>
                </c:pt>
                <c:pt idx="13332">
                  <c:v>0.15392361111111111</c:v>
                </c:pt>
                <c:pt idx="13333">
                  <c:v>0.1539351851851852</c:v>
                </c:pt>
                <c:pt idx="13334">
                  <c:v>0.15394675925925924</c:v>
                </c:pt>
                <c:pt idx="13335">
                  <c:v>0.15395833333333334</c:v>
                </c:pt>
                <c:pt idx="13336">
                  <c:v>0.1539699074074074</c:v>
                </c:pt>
                <c:pt idx="13337">
                  <c:v>0.15398148148148147</c:v>
                </c:pt>
                <c:pt idx="13338">
                  <c:v>0.15399305555555556</c:v>
                </c:pt>
                <c:pt idx="13339">
                  <c:v>0.15400462962962963</c:v>
                </c:pt>
                <c:pt idx="13340">
                  <c:v>0.1540162037037037</c:v>
                </c:pt>
                <c:pt idx="13341">
                  <c:v>0.15402777777777779</c:v>
                </c:pt>
                <c:pt idx="13342">
                  <c:v>0.15403935185185186</c:v>
                </c:pt>
                <c:pt idx="13343">
                  <c:v>0.15405092592592592</c:v>
                </c:pt>
                <c:pt idx="13344">
                  <c:v>0.15406249999999999</c:v>
                </c:pt>
                <c:pt idx="13345">
                  <c:v>0.15407407407407406</c:v>
                </c:pt>
                <c:pt idx="13346">
                  <c:v>0.15408564814814815</c:v>
                </c:pt>
                <c:pt idx="13347">
                  <c:v>0.15409722222222222</c:v>
                </c:pt>
                <c:pt idx="13348">
                  <c:v>0.15410879629629629</c:v>
                </c:pt>
                <c:pt idx="13349">
                  <c:v>0.15412037037037038</c:v>
                </c:pt>
                <c:pt idx="13350">
                  <c:v>0.15413194444444445</c:v>
                </c:pt>
                <c:pt idx="13351">
                  <c:v>0.15414351851851851</c:v>
                </c:pt>
                <c:pt idx="13352">
                  <c:v>0.15415509259259261</c:v>
                </c:pt>
                <c:pt idx="13353">
                  <c:v>0.15416666666666667</c:v>
                </c:pt>
                <c:pt idx="13354">
                  <c:v>0.15417824074074074</c:v>
                </c:pt>
                <c:pt idx="13355">
                  <c:v>0.15418981481481481</c:v>
                </c:pt>
                <c:pt idx="13356">
                  <c:v>0.15420138888888887</c:v>
                </c:pt>
                <c:pt idx="13357">
                  <c:v>0.15421296296296297</c:v>
                </c:pt>
                <c:pt idx="13358">
                  <c:v>0.15422453703703703</c:v>
                </c:pt>
                <c:pt idx="13359">
                  <c:v>0.1542361111111111</c:v>
                </c:pt>
                <c:pt idx="13360">
                  <c:v>0.1542476851851852</c:v>
                </c:pt>
                <c:pt idx="13361">
                  <c:v>0.15425925925925926</c:v>
                </c:pt>
                <c:pt idx="13362">
                  <c:v>0.15427083333333333</c:v>
                </c:pt>
                <c:pt idx="13363">
                  <c:v>0.1542824074074074</c:v>
                </c:pt>
                <c:pt idx="13364">
                  <c:v>0.15429398148148146</c:v>
                </c:pt>
                <c:pt idx="13365">
                  <c:v>0.15430555555555556</c:v>
                </c:pt>
                <c:pt idx="13366">
                  <c:v>0.15431712962962962</c:v>
                </c:pt>
                <c:pt idx="13367">
                  <c:v>0.15432870370370369</c:v>
                </c:pt>
                <c:pt idx="13368">
                  <c:v>0.15434027777777778</c:v>
                </c:pt>
                <c:pt idx="13369">
                  <c:v>0.15435185185185185</c:v>
                </c:pt>
                <c:pt idx="13370">
                  <c:v>0.15436342592592592</c:v>
                </c:pt>
                <c:pt idx="13371">
                  <c:v>0.15437500000000001</c:v>
                </c:pt>
                <c:pt idx="13372">
                  <c:v>0.15438657407407408</c:v>
                </c:pt>
                <c:pt idx="13373">
                  <c:v>0.15439814814814815</c:v>
                </c:pt>
                <c:pt idx="13374">
                  <c:v>0.15440972222222224</c:v>
                </c:pt>
                <c:pt idx="13375">
                  <c:v>0.15442129629629631</c:v>
                </c:pt>
                <c:pt idx="13376">
                  <c:v>0.15443287037037037</c:v>
                </c:pt>
                <c:pt idx="13377">
                  <c:v>0.15444444444444444</c:v>
                </c:pt>
                <c:pt idx="13378">
                  <c:v>0.15445601851851851</c:v>
                </c:pt>
                <c:pt idx="13379">
                  <c:v>0.1544675925925926</c:v>
                </c:pt>
                <c:pt idx="13380">
                  <c:v>0.15447916666666667</c:v>
                </c:pt>
                <c:pt idx="13381">
                  <c:v>0.15449074074074073</c:v>
                </c:pt>
                <c:pt idx="13382">
                  <c:v>0.15450231481481483</c:v>
                </c:pt>
                <c:pt idx="13383">
                  <c:v>0.1545138888888889</c:v>
                </c:pt>
                <c:pt idx="13384">
                  <c:v>0.15452546296296296</c:v>
                </c:pt>
                <c:pt idx="13385">
                  <c:v>0.15453703703703703</c:v>
                </c:pt>
                <c:pt idx="13386">
                  <c:v>0.15454861111111109</c:v>
                </c:pt>
                <c:pt idx="13387">
                  <c:v>0.15456018518518519</c:v>
                </c:pt>
                <c:pt idx="13388">
                  <c:v>0.15457175925925926</c:v>
                </c:pt>
                <c:pt idx="13389">
                  <c:v>0.15458333333333332</c:v>
                </c:pt>
                <c:pt idx="13390">
                  <c:v>0.15459490740740742</c:v>
                </c:pt>
                <c:pt idx="13391">
                  <c:v>0.15460648148148148</c:v>
                </c:pt>
                <c:pt idx="13392">
                  <c:v>0.15461805555555555</c:v>
                </c:pt>
                <c:pt idx="13393">
                  <c:v>0.15462962962962964</c:v>
                </c:pt>
                <c:pt idx="13394">
                  <c:v>0.15464120370370371</c:v>
                </c:pt>
                <c:pt idx="13395">
                  <c:v>0.15465277777777778</c:v>
                </c:pt>
                <c:pt idx="13396">
                  <c:v>0.15466435185185187</c:v>
                </c:pt>
                <c:pt idx="13397">
                  <c:v>0.15467592592592591</c:v>
                </c:pt>
                <c:pt idx="13398">
                  <c:v>0.15468750000000001</c:v>
                </c:pt>
                <c:pt idx="13399">
                  <c:v>0.15469907407407407</c:v>
                </c:pt>
                <c:pt idx="13400">
                  <c:v>0.15471064814814814</c:v>
                </c:pt>
                <c:pt idx="13401">
                  <c:v>0.15472222222222223</c:v>
                </c:pt>
                <c:pt idx="13402">
                  <c:v>0.1547337962962963</c:v>
                </c:pt>
                <c:pt idx="13403">
                  <c:v>0.15474537037037037</c:v>
                </c:pt>
                <c:pt idx="13404">
                  <c:v>0.15475694444444446</c:v>
                </c:pt>
                <c:pt idx="13405">
                  <c:v>0.1547685185185185</c:v>
                </c:pt>
                <c:pt idx="13406">
                  <c:v>0.15478009259259259</c:v>
                </c:pt>
                <c:pt idx="13407">
                  <c:v>0.15479166666666666</c:v>
                </c:pt>
                <c:pt idx="13408">
                  <c:v>0.15480324074074073</c:v>
                </c:pt>
                <c:pt idx="13409">
                  <c:v>0.15481481481481482</c:v>
                </c:pt>
                <c:pt idx="13410">
                  <c:v>0.15482638888888889</c:v>
                </c:pt>
                <c:pt idx="13411">
                  <c:v>0.15483796296296296</c:v>
                </c:pt>
                <c:pt idx="13412">
                  <c:v>0.15484953703703705</c:v>
                </c:pt>
                <c:pt idx="13413">
                  <c:v>0.15486111111111112</c:v>
                </c:pt>
                <c:pt idx="13414">
                  <c:v>0.15487268518518518</c:v>
                </c:pt>
                <c:pt idx="13415">
                  <c:v>0.15488425925925928</c:v>
                </c:pt>
                <c:pt idx="13416">
                  <c:v>0.15489583333333332</c:v>
                </c:pt>
                <c:pt idx="13417">
                  <c:v>0.15490740740740741</c:v>
                </c:pt>
                <c:pt idx="13418">
                  <c:v>0.15491898148148148</c:v>
                </c:pt>
                <c:pt idx="13419">
                  <c:v>0.15493055555555554</c:v>
                </c:pt>
                <c:pt idx="13420">
                  <c:v>0.15494212962962964</c:v>
                </c:pt>
                <c:pt idx="13421">
                  <c:v>0.1549537037037037</c:v>
                </c:pt>
                <c:pt idx="13422">
                  <c:v>0.15496527777777777</c:v>
                </c:pt>
                <c:pt idx="13423">
                  <c:v>0.15497685185185187</c:v>
                </c:pt>
                <c:pt idx="13424">
                  <c:v>0.1549884259259259</c:v>
                </c:pt>
                <c:pt idx="13425">
                  <c:v>0.155</c:v>
                </c:pt>
                <c:pt idx="13426">
                  <c:v>0.15501157407407407</c:v>
                </c:pt>
                <c:pt idx="13427">
                  <c:v>0.15502314814814813</c:v>
                </c:pt>
                <c:pt idx="13428">
                  <c:v>0.15503472222222223</c:v>
                </c:pt>
                <c:pt idx="13429">
                  <c:v>0.15504629629629629</c:v>
                </c:pt>
                <c:pt idx="13430">
                  <c:v>0.15505787037037036</c:v>
                </c:pt>
                <c:pt idx="13431">
                  <c:v>0.15506944444444445</c:v>
                </c:pt>
                <c:pt idx="13432">
                  <c:v>0.15508101851851852</c:v>
                </c:pt>
                <c:pt idx="13433">
                  <c:v>0.15509259259259259</c:v>
                </c:pt>
                <c:pt idx="13434">
                  <c:v>0.15510416666666668</c:v>
                </c:pt>
                <c:pt idx="13435">
                  <c:v>0.15511574074074075</c:v>
                </c:pt>
                <c:pt idx="13436">
                  <c:v>0.15512731481481482</c:v>
                </c:pt>
                <c:pt idx="13437">
                  <c:v>0.15513888888888888</c:v>
                </c:pt>
                <c:pt idx="13438">
                  <c:v>0.15515046296296295</c:v>
                </c:pt>
                <c:pt idx="13439">
                  <c:v>0.15516203703703704</c:v>
                </c:pt>
                <c:pt idx="13440">
                  <c:v>0.15517361111111111</c:v>
                </c:pt>
                <c:pt idx="13441">
                  <c:v>0.15518518518518518</c:v>
                </c:pt>
                <c:pt idx="13442">
                  <c:v>0.15519675925925927</c:v>
                </c:pt>
                <c:pt idx="13443">
                  <c:v>0.15520833333333334</c:v>
                </c:pt>
                <c:pt idx="13444">
                  <c:v>0.1552199074074074</c:v>
                </c:pt>
                <c:pt idx="13445">
                  <c:v>0.15523148148148147</c:v>
                </c:pt>
                <c:pt idx="13446">
                  <c:v>0.15524305555555554</c:v>
                </c:pt>
                <c:pt idx="13447">
                  <c:v>0.15525462962962963</c:v>
                </c:pt>
                <c:pt idx="13448">
                  <c:v>0.1552662037037037</c:v>
                </c:pt>
                <c:pt idx="13449">
                  <c:v>0.15527777777777776</c:v>
                </c:pt>
                <c:pt idx="13450">
                  <c:v>0.15528935185185186</c:v>
                </c:pt>
                <c:pt idx="13451">
                  <c:v>0.15530092592592593</c:v>
                </c:pt>
                <c:pt idx="13452">
                  <c:v>0.15531249999999999</c:v>
                </c:pt>
                <c:pt idx="13453">
                  <c:v>0.15532407407407409</c:v>
                </c:pt>
                <c:pt idx="13454">
                  <c:v>0.15533564814814815</c:v>
                </c:pt>
                <c:pt idx="13455">
                  <c:v>0.15534722222222222</c:v>
                </c:pt>
                <c:pt idx="13456">
                  <c:v>0.15535879629629631</c:v>
                </c:pt>
                <c:pt idx="13457">
                  <c:v>0.15537037037037038</c:v>
                </c:pt>
                <c:pt idx="13458">
                  <c:v>0.15538194444444445</c:v>
                </c:pt>
                <c:pt idx="13459">
                  <c:v>0.15539351851851851</c:v>
                </c:pt>
                <c:pt idx="13460">
                  <c:v>0.15540509259259258</c:v>
                </c:pt>
                <c:pt idx="13461">
                  <c:v>0.15541666666666668</c:v>
                </c:pt>
                <c:pt idx="13462">
                  <c:v>0.15542824074074074</c:v>
                </c:pt>
                <c:pt idx="13463">
                  <c:v>0.15543981481481481</c:v>
                </c:pt>
                <c:pt idx="13464">
                  <c:v>0.1554513888888889</c:v>
                </c:pt>
                <c:pt idx="13465">
                  <c:v>0.15546296296296297</c:v>
                </c:pt>
                <c:pt idx="13466">
                  <c:v>0.15547453703703704</c:v>
                </c:pt>
                <c:pt idx="13467">
                  <c:v>0.1554861111111111</c:v>
                </c:pt>
                <c:pt idx="13468">
                  <c:v>0.15549768518518517</c:v>
                </c:pt>
                <c:pt idx="13469">
                  <c:v>0.15550925925925926</c:v>
                </c:pt>
                <c:pt idx="13470">
                  <c:v>0.15552083333333333</c:v>
                </c:pt>
                <c:pt idx="13471">
                  <c:v>0.1555324074074074</c:v>
                </c:pt>
                <c:pt idx="13472">
                  <c:v>0.15554398148148149</c:v>
                </c:pt>
                <c:pt idx="13473">
                  <c:v>0.15555555555555556</c:v>
                </c:pt>
                <c:pt idx="13474">
                  <c:v>0.15556712962962962</c:v>
                </c:pt>
                <c:pt idx="13475">
                  <c:v>0.15557870370370372</c:v>
                </c:pt>
                <c:pt idx="13476">
                  <c:v>0.15559027777777779</c:v>
                </c:pt>
                <c:pt idx="13477">
                  <c:v>0.15560185185185185</c:v>
                </c:pt>
              </c:numCache>
            </c:numRef>
          </c:cat>
          <c:val>
            <c:numRef>
              <c:f>Sheet1!$D$1:$D$15681</c:f>
              <c:numCache>
                <c:formatCode>General</c:formatCode>
                <c:ptCount val="1568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400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400</c:v>
                </c:pt>
                <c:pt idx="12">
                  <c:v>400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400</c:v>
                </c:pt>
                <c:pt idx="19">
                  <c:v>400</c:v>
                </c:pt>
                <c:pt idx="20">
                  <c:v>400</c:v>
                </c:pt>
                <c:pt idx="21">
                  <c:v>400</c:v>
                </c:pt>
                <c:pt idx="22">
                  <c:v>400</c:v>
                </c:pt>
                <c:pt idx="23">
                  <c:v>400</c:v>
                </c:pt>
                <c:pt idx="24">
                  <c:v>400</c:v>
                </c:pt>
                <c:pt idx="25">
                  <c:v>400</c:v>
                </c:pt>
                <c:pt idx="26">
                  <c:v>400</c:v>
                </c:pt>
                <c:pt idx="27">
                  <c:v>400</c:v>
                </c:pt>
                <c:pt idx="28">
                  <c:v>400</c:v>
                </c:pt>
                <c:pt idx="29">
                  <c:v>400</c:v>
                </c:pt>
                <c:pt idx="30">
                  <c:v>400</c:v>
                </c:pt>
                <c:pt idx="31">
                  <c:v>400</c:v>
                </c:pt>
                <c:pt idx="32">
                  <c:v>400</c:v>
                </c:pt>
                <c:pt idx="33">
                  <c:v>400</c:v>
                </c:pt>
                <c:pt idx="34">
                  <c:v>400</c:v>
                </c:pt>
                <c:pt idx="35">
                  <c:v>400</c:v>
                </c:pt>
                <c:pt idx="36">
                  <c:v>400</c:v>
                </c:pt>
                <c:pt idx="37">
                  <c:v>400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454</c:v>
                </c:pt>
                <c:pt idx="42">
                  <c:v>444</c:v>
                </c:pt>
                <c:pt idx="43">
                  <c:v>421</c:v>
                </c:pt>
                <c:pt idx="44">
                  <c:v>408</c:v>
                </c:pt>
                <c:pt idx="45">
                  <c:v>400</c:v>
                </c:pt>
                <c:pt idx="46">
                  <c:v>400</c:v>
                </c:pt>
                <c:pt idx="47">
                  <c:v>400</c:v>
                </c:pt>
                <c:pt idx="48">
                  <c:v>400</c:v>
                </c:pt>
                <c:pt idx="49">
                  <c:v>400</c:v>
                </c:pt>
                <c:pt idx="50">
                  <c:v>400</c:v>
                </c:pt>
                <c:pt idx="51">
                  <c:v>400</c:v>
                </c:pt>
                <c:pt idx="52">
                  <c:v>400</c:v>
                </c:pt>
                <c:pt idx="53">
                  <c:v>400</c:v>
                </c:pt>
                <c:pt idx="54">
                  <c:v>400</c:v>
                </c:pt>
                <c:pt idx="55">
                  <c:v>400</c:v>
                </c:pt>
                <c:pt idx="56">
                  <c:v>400</c:v>
                </c:pt>
                <c:pt idx="57">
                  <c:v>400</c:v>
                </c:pt>
                <c:pt idx="58">
                  <c:v>400</c:v>
                </c:pt>
                <c:pt idx="59">
                  <c:v>400</c:v>
                </c:pt>
                <c:pt idx="60">
                  <c:v>400</c:v>
                </c:pt>
                <c:pt idx="61">
                  <c:v>400</c:v>
                </c:pt>
                <c:pt idx="62">
                  <c:v>400</c:v>
                </c:pt>
                <c:pt idx="63">
                  <c:v>405</c:v>
                </c:pt>
                <c:pt idx="64">
                  <c:v>400</c:v>
                </c:pt>
                <c:pt idx="65">
                  <c:v>400</c:v>
                </c:pt>
                <c:pt idx="66">
                  <c:v>400</c:v>
                </c:pt>
                <c:pt idx="67">
                  <c:v>400</c:v>
                </c:pt>
                <c:pt idx="68">
                  <c:v>400</c:v>
                </c:pt>
                <c:pt idx="69">
                  <c:v>400</c:v>
                </c:pt>
                <c:pt idx="70">
                  <c:v>408</c:v>
                </c:pt>
                <c:pt idx="71">
                  <c:v>400</c:v>
                </c:pt>
                <c:pt idx="72">
                  <c:v>400</c:v>
                </c:pt>
                <c:pt idx="73">
                  <c:v>400</c:v>
                </c:pt>
                <c:pt idx="74">
                  <c:v>400</c:v>
                </c:pt>
                <c:pt idx="75">
                  <c:v>400</c:v>
                </c:pt>
                <c:pt idx="76">
                  <c:v>400</c:v>
                </c:pt>
                <c:pt idx="77">
                  <c:v>400</c:v>
                </c:pt>
                <c:pt idx="78">
                  <c:v>400</c:v>
                </c:pt>
                <c:pt idx="79">
                  <c:v>400</c:v>
                </c:pt>
                <c:pt idx="80">
                  <c:v>400</c:v>
                </c:pt>
                <c:pt idx="81">
                  <c:v>400</c:v>
                </c:pt>
                <c:pt idx="82">
                  <c:v>400</c:v>
                </c:pt>
                <c:pt idx="83">
                  <c:v>400</c:v>
                </c:pt>
                <c:pt idx="84">
                  <c:v>400</c:v>
                </c:pt>
                <c:pt idx="85">
                  <c:v>400</c:v>
                </c:pt>
                <c:pt idx="86">
                  <c:v>400</c:v>
                </c:pt>
                <c:pt idx="87">
                  <c:v>400</c:v>
                </c:pt>
                <c:pt idx="88">
                  <c:v>400</c:v>
                </c:pt>
                <c:pt idx="89">
                  <c:v>400</c:v>
                </c:pt>
                <c:pt idx="90">
                  <c:v>418</c:v>
                </c:pt>
                <c:pt idx="91">
                  <c:v>418</c:v>
                </c:pt>
                <c:pt idx="92">
                  <c:v>403</c:v>
                </c:pt>
                <c:pt idx="93">
                  <c:v>400</c:v>
                </c:pt>
                <c:pt idx="94">
                  <c:v>400</c:v>
                </c:pt>
                <c:pt idx="95">
                  <c:v>400</c:v>
                </c:pt>
                <c:pt idx="96">
                  <c:v>400</c:v>
                </c:pt>
                <c:pt idx="97">
                  <c:v>400</c:v>
                </c:pt>
                <c:pt idx="98">
                  <c:v>400</c:v>
                </c:pt>
                <c:pt idx="99">
                  <c:v>400</c:v>
                </c:pt>
                <c:pt idx="100">
                  <c:v>400</c:v>
                </c:pt>
                <c:pt idx="101">
                  <c:v>408</c:v>
                </c:pt>
                <c:pt idx="102">
                  <c:v>402</c:v>
                </c:pt>
                <c:pt idx="103">
                  <c:v>400</c:v>
                </c:pt>
                <c:pt idx="104">
                  <c:v>400</c:v>
                </c:pt>
                <c:pt idx="105">
                  <c:v>400</c:v>
                </c:pt>
                <c:pt idx="106">
                  <c:v>400</c:v>
                </c:pt>
                <c:pt idx="107">
                  <c:v>400</c:v>
                </c:pt>
                <c:pt idx="108">
                  <c:v>477</c:v>
                </c:pt>
                <c:pt idx="109">
                  <c:v>464</c:v>
                </c:pt>
                <c:pt idx="110">
                  <c:v>457</c:v>
                </c:pt>
                <c:pt idx="111">
                  <c:v>447</c:v>
                </c:pt>
                <c:pt idx="112">
                  <c:v>438</c:v>
                </c:pt>
                <c:pt idx="113">
                  <c:v>438</c:v>
                </c:pt>
                <c:pt idx="114">
                  <c:v>443</c:v>
                </c:pt>
                <c:pt idx="115">
                  <c:v>427</c:v>
                </c:pt>
                <c:pt idx="116">
                  <c:v>427</c:v>
                </c:pt>
                <c:pt idx="117">
                  <c:v>410</c:v>
                </c:pt>
                <c:pt idx="118">
                  <c:v>406</c:v>
                </c:pt>
                <c:pt idx="119">
                  <c:v>400</c:v>
                </c:pt>
                <c:pt idx="120">
                  <c:v>400</c:v>
                </c:pt>
                <c:pt idx="121">
                  <c:v>400</c:v>
                </c:pt>
                <c:pt idx="122">
                  <c:v>400</c:v>
                </c:pt>
                <c:pt idx="123">
                  <c:v>400</c:v>
                </c:pt>
                <c:pt idx="124">
                  <c:v>400</c:v>
                </c:pt>
                <c:pt idx="125">
                  <c:v>413</c:v>
                </c:pt>
                <c:pt idx="126">
                  <c:v>403</c:v>
                </c:pt>
                <c:pt idx="127">
                  <c:v>408</c:v>
                </c:pt>
                <c:pt idx="128">
                  <c:v>403</c:v>
                </c:pt>
                <c:pt idx="129">
                  <c:v>400</c:v>
                </c:pt>
                <c:pt idx="130">
                  <c:v>400</c:v>
                </c:pt>
                <c:pt idx="131">
                  <c:v>406</c:v>
                </c:pt>
                <c:pt idx="132">
                  <c:v>409</c:v>
                </c:pt>
                <c:pt idx="133">
                  <c:v>400</c:v>
                </c:pt>
                <c:pt idx="134">
                  <c:v>400</c:v>
                </c:pt>
                <c:pt idx="135">
                  <c:v>400</c:v>
                </c:pt>
                <c:pt idx="136">
                  <c:v>400</c:v>
                </c:pt>
                <c:pt idx="137">
                  <c:v>400</c:v>
                </c:pt>
                <c:pt idx="138">
                  <c:v>408</c:v>
                </c:pt>
                <c:pt idx="139">
                  <c:v>400</c:v>
                </c:pt>
                <c:pt idx="140">
                  <c:v>400</c:v>
                </c:pt>
                <c:pt idx="141">
                  <c:v>400</c:v>
                </c:pt>
                <c:pt idx="142">
                  <c:v>400</c:v>
                </c:pt>
                <c:pt idx="143">
                  <c:v>400</c:v>
                </c:pt>
                <c:pt idx="144">
                  <c:v>400</c:v>
                </c:pt>
                <c:pt idx="145">
                  <c:v>405</c:v>
                </c:pt>
                <c:pt idx="146">
                  <c:v>400</c:v>
                </c:pt>
                <c:pt idx="147">
                  <c:v>400</c:v>
                </c:pt>
                <c:pt idx="148">
                  <c:v>400</c:v>
                </c:pt>
                <c:pt idx="149">
                  <c:v>410</c:v>
                </c:pt>
                <c:pt idx="150">
                  <c:v>402</c:v>
                </c:pt>
                <c:pt idx="151">
                  <c:v>400</c:v>
                </c:pt>
                <c:pt idx="152">
                  <c:v>408</c:v>
                </c:pt>
                <c:pt idx="153">
                  <c:v>400</c:v>
                </c:pt>
                <c:pt idx="154">
                  <c:v>400</c:v>
                </c:pt>
                <c:pt idx="155">
                  <c:v>400</c:v>
                </c:pt>
                <c:pt idx="156">
                  <c:v>413</c:v>
                </c:pt>
                <c:pt idx="157">
                  <c:v>400</c:v>
                </c:pt>
                <c:pt idx="158">
                  <c:v>409</c:v>
                </c:pt>
                <c:pt idx="159">
                  <c:v>400</c:v>
                </c:pt>
                <c:pt idx="160">
                  <c:v>400</c:v>
                </c:pt>
                <c:pt idx="161">
                  <c:v>400</c:v>
                </c:pt>
                <c:pt idx="162">
                  <c:v>400</c:v>
                </c:pt>
                <c:pt idx="163">
                  <c:v>403</c:v>
                </c:pt>
                <c:pt idx="164">
                  <c:v>400</c:v>
                </c:pt>
                <c:pt idx="165">
                  <c:v>400</c:v>
                </c:pt>
                <c:pt idx="166">
                  <c:v>400</c:v>
                </c:pt>
                <c:pt idx="167">
                  <c:v>400</c:v>
                </c:pt>
                <c:pt idx="168">
                  <c:v>400</c:v>
                </c:pt>
                <c:pt idx="169">
                  <c:v>400</c:v>
                </c:pt>
                <c:pt idx="170">
                  <c:v>400</c:v>
                </c:pt>
                <c:pt idx="171">
                  <c:v>400</c:v>
                </c:pt>
                <c:pt idx="172">
                  <c:v>400</c:v>
                </c:pt>
                <c:pt idx="173">
                  <c:v>400</c:v>
                </c:pt>
                <c:pt idx="174">
                  <c:v>400</c:v>
                </c:pt>
                <c:pt idx="175">
                  <c:v>400</c:v>
                </c:pt>
                <c:pt idx="176">
                  <c:v>405</c:v>
                </c:pt>
                <c:pt idx="177">
                  <c:v>400</c:v>
                </c:pt>
                <c:pt idx="178">
                  <c:v>403</c:v>
                </c:pt>
                <c:pt idx="179">
                  <c:v>400</c:v>
                </c:pt>
                <c:pt idx="180">
                  <c:v>407</c:v>
                </c:pt>
                <c:pt idx="181">
                  <c:v>400</c:v>
                </c:pt>
                <c:pt idx="182">
                  <c:v>410</c:v>
                </c:pt>
                <c:pt idx="183">
                  <c:v>400</c:v>
                </c:pt>
                <c:pt idx="184">
                  <c:v>400</c:v>
                </c:pt>
                <c:pt idx="185">
                  <c:v>400</c:v>
                </c:pt>
                <c:pt idx="186">
                  <c:v>400</c:v>
                </c:pt>
                <c:pt idx="187">
                  <c:v>400</c:v>
                </c:pt>
                <c:pt idx="188">
                  <c:v>400</c:v>
                </c:pt>
                <c:pt idx="189">
                  <c:v>400</c:v>
                </c:pt>
                <c:pt idx="190">
                  <c:v>400</c:v>
                </c:pt>
                <c:pt idx="191">
                  <c:v>400</c:v>
                </c:pt>
                <c:pt idx="192">
                  <c:v>405</c:v>
                </c:pt>
                <c:pt idx="193">
                  <c:v>415</c:v>
                </c:pt>
                <c:pt idx="194">
                  <c:v>408</c:v>
                </c:pt>
                <c:pt idx="195">
                  <c:v>415</c:v>
                </c:pt>
                <c:pt idx="196">
                  <c:v>413</c:v>
                </c:pt>
                <c:pt idx="197">
                  <c:v>400</c:v>
                </c:pt>
                <c:pt idx="198">
                  <c:v>400</c:v>
                </c:pt>
                <c:pt idx="199">
                  <c:v>400</c:v>
                </c:pt>
                <c:pt idx="200">
                  <c:v>402</c:v>
                </c:pt>
                <c:pt idx="201">
                  <c:v>402</c:v>
                </c:pt>
                <c:pt idx="202">
                  <c:v>402</c:v>
                </c:pt>
                <c:pt idx="203">
                  <c:v>400</c:v>
                </c:pt>
                <c:pt idx="204">
                  <c:v>434</c:v>
                </c:pt>
                <c:pt idx="205">
                  <c:v>414</c:v>
                </c:pt>
                <c:pt idx="206">
                  <c:v>403</c:v>
                </c:pt>
                <c:pt idx="207">
                  <c:v>403</c:v>
                </c:pt>
                <c:pt idx="208">
                  <c:v>406</c:v>
                </c:pt>
                <c:pt idx="209">
                  <c:v>403</c:v>
                </c:pt>
                <c:pt idx="210">
                  <c:v>400</c:v>
                </c:pt>
                <c:pt idx="211">
                  <c:v>413</c:v>
                </c:pt>
                <c:pt idx="212">
                  <c:v>403</c:v>
                </c:pt>
                <c:pt idx="213">
                  <c:v>403</c:v>
                </c:pt>
                <c:pt idx="214">
                  <c:v>403</c:v>
                </c:pt>
                <c:pt idx="215">
                  <c:v>403</c:v>
                </c:pt>
                <c:pt idx="216">
                  <c:v>400</c:v>
                </c:pt>
                <c:pt idx="217">
                  <c:v>400</c:v>
                </c:pt>
                <c:pt idx="218">
                  <c:v>403</c:v>
                </c:pt>
                <c:pt idx="219">
                  <c:v>400</c:v>
                </c:pt>
                <c:pt idx="220">
                  <c:v>408</c:v>
                </c:pt>
                <c:pt idx="221">
                  <c:v>411</c:v>
                </c:pt>
                <c:pt idx="222">
                  <c:v>400</c:v>
                </c:pt>
                <c:pt idx="223">
                  <c:v>400</c:v>
                </c:pt>
                <c:pt idx="224">
                  <c:v>408</c:v>
                </c:pt>
                <c:pt idx="225">
                  <c:v>400</c:v>
                </c:pt>
                <c:pt idx="226">
                  <c:v>417</c:v>
                </c:pt>
                <c:pt idx="227">
                  <c:v>400</c:v>
                </c:pt>
                <c:pt idx="228">
                  <c:v>518</c:v>
                </c:pt>
                <c:pt idx="229">
                  <c:v>400</c:v>
                </c:pt>
                <c:pt idx="230">
                  <c:v>402</c:v>
                </c:pt>
                <c:pt idx="231">
                  <c:v>409</c:v>
                </c:pt>
                <c:pt idx="232">
                  <c:v>409</c:v>
                </c:pt>
                <c:pt idx="233">
                  <c:v>411</c:v>
                </c:pt>
                <c:pt idx="234">
                  <c:v>400</c:v>
                </c:pt>
                <c:pt idx="235">
                  <c:v>411</c:v>
                </c:pt>
                <c:pt idx="236">
                  <c:v>400</c:v>
                </c:pt>
                <c:pt idx="237">
                  <c:v>416</c:v>
                </c:pt>
                <c:pt idx="238">
                  <c:v>420</c:v>
                </c:pt>
                <c:pt idx="239">
                  <c:v>409</c:v>
                </c:pt>
                <c:pt idx="240">
                  <c:v>409</c:v>
                </c:pt>
                <c:pt idx="241">
                  <c:v>406</c:v>
                </c:pt>
                <c:pt idx="242">
                  <c:v>411</c:v>
                </c:pt>
                <c:pt idx="243">
                  <c:v>400</c:v>
                </c:pt>
                <c:pt idx="244">
                  <c:v>409</c:v>
                </c:pt>
                <c:pt idx="245">
                  <c:v>406</c:v>
                </c:pt>
                <c:pt idx="246">
                  <c:v>409</c:v>
                </c:pt>
                <c:pt idx="247">
                  <c:v>400</c:v>
                </c:pt>
                <c:pt idx="248">
                  <c:v>411</c:v>
                </c:pt>
                <c:pt idx="249">
                  <c:v>402</c:v>
                </c:pt>
                <c:pt idx="250">
                  <c:v>400</c:v>
                </c:pt>
                <c:pt idx="251">
                  <c:v>414</c:v>
                </c:pt>
                <c:pt idx="252">
                  <c:v>408</c:v>
                </c:pt>
                <c:pt idx="253">
                  <c:v>411</c:v>
                </c:pt>
                <c:pt idx="254">
                  <c:v>403</c:v>
                </c:pt>
                <c:pt idx="255">
                  <c:v>400</c:v>
                </c:pt>
                <c:pt idx="256">
                  <c:v>408</c:v>
                </c:pt>
                <c:pt idx="257">
                  <c:v>411</c:v>
                </c:pt>
                <c:pt idx="258">
                  <c:v>408</c:v>
                </c:pt>
                <c:pt idx="259">
                  <c:v>417</c:v>
                </c:pt>
                <c:pt idx="260">
                  <c:v>400</c:v>
                </c:pt>
                <c:pt idx="261">
                  <c:v>400</c:v>
                </c:pt>
                <c:pt idx="262">
                  <c:v>400</c:v>
                </c:pt>
                <c:pt idx="263">
                  <c:v>409</c:v>
                </c:pt>
                <c:pt idx="264">
                  <c:v>400</c:v>
                </c:pt>
                <c:pt idx="265">
                  <c:v>400</c:v>
                </c:pt>
                <c:pt idx="266">
                  <c:v>403</c:v>
                </c:pt>
                <c:pt idx="267">
                  <c:v>400</c:v>
                </c:pt>
                <c:pt idx="268">
                  <c:v>408</c:v>
                </c:pt>
                <c:pt idx="269">
                  <c:v>400</c:v>
                </c:pt>
                <c:pt idx="270">
                  <c:v>410</c:v>
                </c:pt>
                <c:pt idx="271">
                  <c:v>400</c:v>
                </c:pt>
                <c:pt idx="272">
                  <c:v>400</c:v>
                </c:pt>
                <c:pt idx="273">
                  <c:v>414</c:v>
                </c:pt>
                <c:pt idx="274">
                  <c:v>400</c:v>
                </c:pt>
                <c:pt idx="275">
                  <c:v>403</c:v>
                </c:pt>
                <c:pt idx="276">
                  <c:v>403</c:v>
                </c:pt>
                <c:pt idx="277">
                  <c:v>400</c:v>
                </c:pt>
                <c:pt idx="278">
                  <c:v>400</c:v>
                </c:pt>
                <c:pt idx="279">
                  <c:v>403</c:v>
                </c:pt>
                <c:pt idx="280">
                  <c:v>403</c:v>
                </c:pt>
                <c:pt idx="281">
                  <c:v>403</c:v>
                </c:pt>
                <c:pt idx="282">
                  <c:v>414</c:v>
                </c:pt>
                <c:pt idx="283">
                  <c:v>417</c:v>
                </c:pt>
                <c:pt idx="284">
                  <c:v>417</c:v>
                </c:pt>
                <c:pt idx="285">
                  <c:v>409</c:v>
                </c:pt>
                <c:pt idx="286">
                  <c:v>409</c:v>
                </c:pt>
                <c:pt idx="287">
                  <c:v>406</c:v>
                </c:pt>
                <c:pt idx="288">
                  <c:v>406</c:v>
                </c:pt>
                <c:pt idx="289">
                  <c:v>400</c:v>
                </c:pt>
                <c:pt idx="290">
                  <c:v>408</c:v>
                </c:pt>
                <c:pt idx="291">
                  <c:v>400</c:v>
                </c:pt>
                <c:pt idx="292">
                  <c:v>400</c:v>
                </c:pt>
                <c:pt idx="293">
                  <c:v>400</c:v>
                </c:pt>
                <c:pt idx="294">
                  <c:v>409</c:v>
                </c:pt>
                <c:pt idx="295">
                  <c:v>409</c:v>
                </c:pt>
                <c:pt idx="296">
                  <c:v>409</c:v>
                </c:pt>
                <c:pt idx="297">
                  <c:v>405</c:v>
                </c:pt>
                <c:pt idx="298">
                  <c:v>409</c:v>
                </c:pt>
                <c:pt idx="299">
                  <c:v>409</c:v>
                </c:pt>
                <c:pt idx="300">
                  <c:v>409</c:v>
                </c:pt>
                <c:pt idx="301">
                  <c:v>416</c:v>
                </c:pt>
                <c:pt idx="302">
                  <c:v>409</c:v>
                </c:pt>
                <c:pt idx="303">
                  <c:v>413</c:v>
                </c:pt>
                <c:pt idx="304">
                  <c:v>416</c:v>
                </c:pt>
                <c:pt idx="305">
                  <c:v>413</c:v>
                </c:pt>
                <c:pt idx="306">
                  <c:v>405</c:v>
                </c:pt>
                <c:pt idx="307">
                  <c:v>405</c:v>
                </c:pt>
                <c:pt idx="308">
                  <c:v>413</c:v>
                </c:pt>
                <c:pt idx="309">
                  <c:v>402</c:v>
                </c:pt>
                <c:pt idx="310">
                  <c:v>405</c:v>
                </c:pt>
                <c:pt idx="311">
                  <c:v>402</c:v>
                </c:pt>
                <c:pt idx="312">
                  <c:v>402</c:v>
                </c:pt>
                <c:pt idx="313">
                  <c:v>400</c:v>
                </c:pt>
                <c:pt idx="314">
                  <c:v>411</c:v>
                </c:pt>
                <c:pt idx="315">
                  <c:v>402</c:v>
                </c:pt>
                <c:pt idx="316">
                  <c:v>405</c:v>
                </c:pt>
                <c:pt idx="317">
                  <c:v>400</c:v>
                </c:pt>
                <c:pt idx="318">
                  <c:v>415</c:v>
                </c:pt>
                <c:pt idx="319">
                  <c:v>415</c:v>
                </c:pt>
                <c:pt idx="320">
                  <c:v>409</c:v>
                </c:pt>
                <c:pt idx="321">
                  <c:v>413</c:v>
                </c:pt>
                <c:pt idx="322">
                  <c:v>406</c:v>
                </c:pt>
                <c:pt idx="323">
                  <c:v>406</c:v>
                </c:pt>
                <c:pt idx="324">
                  <c:v>400</c:v>
                </c:pt>
                <c:pt idx="325">
                  <c:v>406</c:v>
                </c:pt>
                <c:pt idx="326">
                  <c:v>409</c:v>
                </c:pt>
                <c:pt idx="327">
                  <c:v>400</c:v>
                </c:pt>
                <c:pt idx="328">
                  <c:v>403</c:v>
                </c:pt>
                <c:pt idx="329">
                  <c:v>400</c:v>
                </c:pt>
                <c:pt idx="330">
                  <c:v>407</c:v>
                </c:pt>
                <c:pt idx="331">
                  <c:v>413</c:v>
                </c:pt>
                <c:pt idx="332">
                  <c:v>416</c:v>
                </c:pt>
                <c:pt idx="333">
                  <c:v>409</c:v>
                </c:pt>
                <c:pt idx="334">
                  <c:v>407</c:v>
                </c:pt>
                <c:pt idx="335">
                  <c:v>403</c:v>
                </c:pt>
                <c:pt idx="336">
                  <c:v>403</c:v>
                </c:pt>
                <c:pt idx="337">
                  <c:v>403</c:v>
                </c:pt>
                <c:pt idx="338">
                  <c:v>400</c:v>
                </c:pt>
                <c:pt idx="339">
                  <c:v>400</c:v>
                </c:pt>
                <c:pt idx="340">
                  <c:v>400</c:v>
                </c:pt>
                <c:pt idx="341">
                  <c:v>400</c:v>
                </c:pt>
                <c:pt idx="342">
                  <c:v>405</c:v>
                </c:pt>
                <c:pt idx="343">
                  <c:v>400</c:v>
                </c:pt>
                <c:pt idx="344">
                  <c:v>400</c:v>
                </c:pt>
                <c:pt idx="345">
                  <c:v>403</c:v>
                </c:pt>
                <c:pt idx="346">
                  <c:v>400</c:v>
                </c:pt>
                <c:pt idx="347">
                  <c:v>400</c:v>
                </c:pt>
                <c:pt idx="348">
                  <c:v>400</c:v>
                </c:pt>
                <c:pt idx="349">
                  <c:v>400</c:v>
                </c:pt>
                <c:pt idx="350">
                  <c:v>400</c:v>
                </c:pt>
                <c:pt idx="351">
                  <c:v>400</c:v>
                </c:pt>
                <c:pt idx="352">
                  <c:v>406</c:v>
                </c:pt>
                <c:pt idx="353">
                  <c:v>402</c:v>
                </c:pt>
                <c:pt idx="354">
                  <c:v>402</c:v>
                </c:pt>
                <c:pt idx="355">
                  <c:v>400</c:v>
                </c:pt>
                <c:pt idx="356">
                  <c:v>413</c:v>
                </c:pt>
                <c:pt idx="357">
                  <c:v>400</c:v>
                </c:pt>
                <c:pt idx="358">
                  <c:v>405</c:v>
                </c:pt>
                <c:pt idx="359">
                  <c:v>416</c:v>
                </c:pt>
                <c:pt idx="360">
                  <c:v>405</c:v>
                </c:pt>
                <c:pt idx="361">
                  <c:v>409</c:v>
                </c:pt>
                <c:pt idx="362">
                  <c:v>400</c:v>
                </c:pt>
                <c:pt idx="363">
                  <c:v>418</c:v>
                </c:pt>
                <c:pt idx="364">
                  <c:v>413</c:v>
                </c:pt>
                <c:pt idx="365">
                  <c:v>413</c:v>
                </c:pt>
                <c:pt idx="366">
                  <c:v>405</c:v>
                </c:pt>
                <c:pt idx="367">
                  <c:v>403</c:v>
                </c:pt>
                <c:pt idx="368">
                  <c:v>403</c:v>
                </c:pt>
                <c:pt idx="369">
                  <c:v>400</c:v>
                </c:pt>
                <c:pt idx="370">
                  <c:v>413</c:v>
                </c:pt>
                <c:pt idx="371">
                  <c:v>400</c:v>
                </c:pt>
                <c:pt idx="372">
                  <c:v>403</c:v>
                </c:pt>
                <c:pt idx="373">
                  <c:v>400</c:v>
                </c:pt>
                <c:pt idx="374">
                  <c:v>400</c:v>
                </c:pt>
                <c:pt idx="375">
                  <c:v>400</c:v>
                </c:pt>
                <c:pt idx="376">
                  <c:v>402</c:v>
                </c:pt>
                <c:pt idx="377">
                  <c:v>400</c:v>
                </c:pt>
                <c:pt idx="378">
                  <c:v>400</c:v>
                </c:pt>
                <c:pt idx="379">
                  <c:v>408</c:v>
                </c:pt>
                <c:pt idx="380">
                  <c:v>408</c:v>
                </c:pt>
                <c:pt idx="381">
                  <c:v>415</c:v>
                </c:pt>
                <c:pt idx="382">
                  <c:v>400</c:v>
                </c:pt>
                <c:pt idx="383">
                  <c:v>406</c:v>
                </c:pt>
                <c:pt idx="384">
                  <c:v>402</c:v>
                </c:pt>
                <c:pt idx="385">
                  <c:v>402</c:v>
                </c:pt>
                <c:pt idx="386">
                  <c:v>400</c:v>
                </c:pt>
                <c:pt idx="387">
                  <c:v>411</c:v>
                </c:pt>
                <c:pt idx="388">
                  <c:v>407</c:v>
                </c:pt>
                <c:pt idx="389">
                  <c:v>407</c:v>
                </c:pt>
                <c:pt idx="390">
                  <c:v>407</c:v>
                </c:pt>
                <c:pt idx="391">
                  <c:v>402</c:v>
                </c:pt>
                <c:pt idx="392">
                  <c:v>407</c:v>
                </c:pt>
                <c:pt idx="393">
                  <c:v>407</c:v>
                </c:pt>
                <c:pt idx="394">
                  <c:v>411</c:v>
                </c:pt>
                <c:pt idx="395">
                  <c:v>400</c:v>
                </c:pt>
                <c:pt idx="396">
                  <c:v>410</c:v>
                </c:pt>
                <c:pt idx="397">
                  <c:v>403</c:v>
                </c:pt>
                <c:pt idx="398">
                  <c:v>403</c:v>
                </c:pt>
                <c:pt idx="399">
                  <c:v>400</c:v>
                </c:pt>
                <c:pt idx="400">
                  <c:v>403</c:v>
                </c:pt>
                <c:pt idx="401">
                  <c:v>400</c:v>
                </c:pt>
                <c:pt idx="402">
                  <c:v>400</c:v>
                </c:pt>
                <c:pt idx="403">
                  <c:v>400</c:v>
                </c:pt>
                <c:pt idx="404">
                  <c:v>409</c:v>
                </c:pt>
                <c:pt idx="405">
                  <c:v>409</c:v>
                </c:pt>
                <c:pt idx="406">
                  <c:v>400</c:v>
                </c:pt>
                <c:pt idx="407">
                  <c:v>400</c:v>
                </c:pt>
                <c:pt idx="408">
                  <c:v>400</c:v>
                </c:pt>
                <c:pt idx="409">
                  <c:v>400</c:v>
                </c:pt>
                <c:pt idx="410">
                  <c:v>400</c:v>
                </c:pt>
                <c:pt idx="411">
                  <c:v>411</c:v>
                </c:pt>
                <c:pt idx="412">
                  <c:v>400</c:v>
                </c:pt>
                <c:pt idx="413">
                  <c:v>400</c:v>
                </c:pt>
                <c:pt idx="414">
                  <c:v>400</c:v>
                </c:pt>
                <c:pt idx="415">
                  <c:v>400</c:v>
                </c:pt>
                <c:pt idx="416">
                  <c:v>400</c:v>
                </c:pt>
                <c:pt idx="417">
                  <c:v>400</c:v>
                </c:pt>
                <c:pt idx="418">
                  <c:v>415</c:v>
                </c:pt>
                <c:pt idx="419">
                  <c:v>408</c:v>
                </c:pt>
                <c:pt idx="420">
                  <c:v>403</c:v>
                </c:pt>
                <c:pt idx="421">
                  <c:v>405</c:v>
                </c:pt>
                <c:pt idx="422">
                  <c:v>400</c:v>
                </c:pt>
                <c:pt idx="423">
                  <c:v>403</c:v>
                </c:pt>
                <c:pt idx="424">
                  <c:v>434</c:v>
                </c:pt>
                <c:pt idx="425">
                  <c:v>427</c:v>
                </c:pt>
                <c:pt idx="426">
                  <c:v>427</c:v>
                </c:pt>
                <c:pt idx="427">
                  <c:v>422</c:v>
                </c:pt>
                <c:pt idx="428">
                  <c:v>424</c:v>
                </c:pt>
                <c:pt idx="429">
                  <c:v>424</c:v>
                </c:pt>
                <c:pt idx="430">
                  <c:v>422</c:v>
                </c:pt>
                <c:pt idx="431">
                  <c:v>424</c:v>
                </c:pt>
                <c:pt idx="432">
                  <c:v>422</c:v>
                </c:pt>
                <c:pt idx="433">
                  <c:v>422</c:v>
                </c:pt>
                <c:pt idx="434">
                  <c:v>403</c:v>
                </c:pt>
                <c:pt idx="435">
                  <c:v>415</c:v>
                </c:pt>
                <c:pt idx="436">
                  <c:v>405</c:v>
                </c:pt>
                <c:pt idx="437">
                  <c:v>410</c:v>
                </c:pt>
                <c:pt idx="438">
                  <c:v>413</c:v>
                </c:pt>
                <c:pt idx="439">
                  <c:v>403</c:v>
                </c:pt>
                <c:pt idx="440">
                  <c:v>410</c:v>
                </c:pt>
                <c:pt idx="441">
                  <c:v>410</c:v>
                </c:pt>
                <c:pt idx="442">
                  <c:v>413</c:v>
                </c:pt>
                <c:pt idx="443">
                  <c:v>413</c:v>
                </c:pt>
                <c:pt idx="444">
                  <c:v>408</c:v>
                </c:pt>
                <c:pt idx="445">
                  <c:v>410</c:v>
                </c:pt>
                <c:pt idx="446">
                  <c:v>408</c:v>
                </c:pt>
                <c:pt idx="447">
                  <c:v>405</c:v>
                </c:pt>
                <c:pt idx="448">
                  <c:v>408</c:v>
                </c:pt>
                <c:pt idx="449">
                  <c:v>400</c:v>
                </c:pt>
                <c:pt idx="450">
                  <c:v>400</c:v>
                </c:pt>
                <c:pt idx="451">
                  <c:v>400</c:v>
                </c:pt>
                <c:pt idx="452">
                  <c:v>400</c:v>
                </c:pt>
                <c:pt idx="453">
                  <c:v>401</c:v>
                </c:pt>
                <c:pt idx="454">
                  <c:v>400</c:v>
                </c:pt>
                <c:pt idx="455">
                  <c:v>405</c:v>
                </c:pt>
                <c:pt idx="456">
                  <c:v>400</c:v>
                </c:pt>
                <c:pt idx="457">
                  <c:v>409</c:v>
                </c:pt>
                <c:pt idx="458">
                  <c:v>409</c:v>
                </c:pt>
                <c:pt idx="459">
                  <c:v>414</c:v>
                </c:pt>
                <c:pt idx="460">
                  <c:v>405</c:v>
                </c:pt>
                <c:pt idx="461">
                  <c:v>400</c:v>
                </c:pt>
                <c:pt idx="462">
                  <c:v>409</c:v>
                </c:pt>
                <c:pt idx="463">
                  <c:v>400</c:v>
                </c:pt>
                <c:pt idx="464">
                  <c:v>413</c:v>
                </c:pt>
                <c:pt idx="465">
                  <c:v>408</c:v>
                </c:pt>
                <c:pt idx="466">
                  <c:v>408</c:v>
                </c:pt>
                <c:pt idx="467">
                  <c:v>407</c:v>
                </c:pt>
                <c:pt idx="468">
                  <c:v>400</c:v>
                </c:pt>
                <c:pt idx="469">
                  <c:v>407</c:v>
                </c:pt>
                <c:pt idx="470">
                  <c:v>407</c:v>
                </c:pt>
                <c:pt idx="471">
                  <c:v>408</c:v>
                </c:pt>
                <c:pt idx="472">
                  <c:v>408</c:v>
                </c:pt>
                <c:pt idx="473">
                  <c:v>414</c:v>
                </c:pt>
                <c:pt idx="474">
                  <c:v>414</c:v>
                </c:pt>
                <c:pt idx="475">
                  <c:v>408</c:v>
                </c:pt>
                <c:pt idx="476">
                  <c:v>413</c:v>
                </c:pt>
                <c:pt idx="477">
                  <c:v>414</c:v>
                </c:pt>
                <c:pt idx="478">
                  <c:v>403</c:v>
                </c:pt>
                <c:pt idx="479">
                  <c:v>417</c:v>
                </c:pt>
                <c:pt idx="480">
                  <c:v>403</c:v>
                </c:pt>
                <c:pt idx="481">
                  <c:v>414</c:v>
                </c:pt>
                <c:pt idx="482">
                  <c:v>414</c:v>
                </c:pt>
                <c:pt idx="483">
                  <c:v>400</c:v>
                </c:pt>
                <c:pt idx="484">
                  <c:v>413</c:v>
                </c:pt>
                <c:pt idx="485">
                  <c:v>400</c:v>
                </c:pt>
                <c:pt idx="486">
                  <c:v>405</c:v>
                </c:pt>
                <c:pt idx="487">
                  <c:v>400</c:v>
                </c:pt>
                <c:pt idx="488">
                  <c:v>401</c:v>
                </c:pt>
                <c:pt idx="489">
                  <c:v>408</c:v>
                </c:pt>
                <c:pt idx="490">
                  <c:v>405</c:v>
                </c:pt>
                <c:pt idx="491">
                  <c:v>405</c:v>
                </c:pt>
                <c:pt idx="492">
                  <c:v>408</c:v>
                </c:pt>
                <c:pt idx="493">
                  <c:v>409</c:v>
                </c:pt>
                <c:pt idx="494">
                  <c:v>400</c:v>
                </c:pt>
                <c:pt idx="495">
                  <c:v>411</c:v>
                </c:pt>
                <c:pt idx="496">
                  <c:v>417</c:v>
                </c:pt>
                <c:pt idx="497">
                  <c:v>417</c:v>
                </c:pt>
                <c:pt idx="498">
                  <c:v>417</c:v>
                </c:pt>
                <c:pt idx="499">
                  <c:v>418</c:v>
                </c:pt>
                <c:pt idx="500">
                  <c:v>417</c:v>
                </c:pt>
                <c:pt idx="501">
                  <c:v>425</c:v>
                </c:pt>
                <c:pt idx="502">
                  <c:v>422</c:v>
                </c:pt>
                <c:pt idx="503">
                  <c:v>432</c:v>
                </c:pt>
                <c:pt idx="504">
                  <c:v>425</c:v>
                </c:pt>
                <c:pt idx="505">
                  <c:v>432</c:v>
                </c:pt>
                <c:pt idx="506">
                  <c:v>422</c:v>
                </c:pt>
                <c:pt idx="507">
                  <c:v>434</c:v>
                </c:pt>
                <c:pt idx="508">
                  <c:v>432</c:v>
                </c:pt>
                <c:pt idx="509">
                  <c:v>438</c:v>
                </c:pt>
                <c:pt idx="510">
                  <c:v>438</c:v>
                </c:pt>
                <c:pt idx="511">
                  <c:v>425</c:v>
                </c:pt>
                <c:pt idx="512">
                  <c:v>425</c:v>
                </c:pt>
                <c:pt idx="513">
                  <c:v>413</c:v>
                </c:pt>
                <c:pt idx="514">
                  <c:v>418</c:v>
                </c:pt>
                <c:pt idx="515">
                  <c:v>411</c:v>
                </c:pt>
                <c:pt idx="516">
                  <c:v>405</c:v>
                </c:pt>
                <c:pt idx="517">
                  <c:v>400</c:v>
                </c:pt>
                <c:pt idx="518">
                  <c:v>400</c:v>
                </c:pt>
                <c:pt idx="519">
                  <c:v>403</c:v>
                </c:pt>
                <c:pt idx="520">
                  <c:v>405</c:v>
                </c:pt>
                <c:pt idx="521">
                  <c:v>403</c:v>
                </c:pt>
                <c:pt idx="522">
                  <c:v>403</c:v>
                </c:pt>
                <c:pt idx="523">
                  <c:v>400</c:v>
                </c:pt>
                <c:pt idx="524">
                  <c:v>408</c:v>
                </c:pt>
                <c:pt idx="525">
                  <c:v>405</c:v>
                </c:pt>
                <c:pt idx="526">
                  <c:v>413</c:v>
                </c:pt>
                <c:pt idx="527">
                  <c:v>417</c:v>
                </c:pt>
                <c:pt idx="528">
                  <c:v>426</c:v>
                </c:pt>
                <c:pt idx="529">
                  <c:v>422</c:v>
                </c:pt>
                <c:pt idx="530">
                  <c:v>416</c:v>
                </c:pt>
                <c:pt idx="531">
                  <c:v>426</c:v>
                </c:pt>
                <c:pt idx="532">
                  <c:v>423</c:v>
                </c:pt>
                <c:pt idx="533">
                  <c:v>422</c:v>
                </c:pt>
                <c:pt idx="534">
                  <c:v>423</c:v>
                </c:pt>
                <c:pt idx="535">
                  <c:v>422</c:v>
                </c:pt>
                <c:pt idx="536">
                  <c:v>432</c:v>
                </c:pt>
                <c:pt idx="537">
                  <c:v>417</c:v>
                </c:pt>
                <c:pt idx="538">
                  <c:v>417</c:v>
                </c:pt>
                <c:pt idx="539">
                  <c:v>423</c:v>
                </c:pt>
                <c:pt idx="540">
                  <c:v>417</c:v>
                </c:pt>
                <c:pt idx="541">
                  <c:v>432</c:v>
                </c:pt>
                <c:pt idx="542">
                  <c:v>422</c:v>
                </c:pt>
                <c:pt idx="543">
                  <c:v>433</c:v>
                </c:pt>
                <c:pt idx="544">
                  <c:v>417</c:v>
                </c:pt>
                <c:pt idx="545">
                  <c:v>436</c:v>
                </c:pt>
                <c:pt idx="546">
                  <c:v>426</c:v>
                </c:pt>
                <c:pt idx="547">
                  <c:v>446</c:v>
                </c:pt>
                <c:pt idx="548">
                  <c:v>432</c:v>
                </c:pt>
                <c:pt idx="549">
                  <c:v>422</c:v>
                </c:pt>
                <c:pt idx="550">
                  <c:v>433</c:v>
                </c:pt>
                <c:pt idx="551">
                  <c:v>433</c:v>
                </c:pt>
                <c:pt idx="552">
                  <c:v>433</c:v>
                </c:pt>
                <c:pt idx="553">
                  <c:v>433</c:v>
                </c:pt>
                <c:pt idx="554">
                  <c:v>426</c:v>
                </c:pt>
                <c:pt idx="555">
                  <c:v>432</c:v>
                </c:pt>
                <c:pt idx="556">
                  <c:v>439</c:v>
                </c:pt>
                <c:pt idx="557">
                  <c:v>432</c:v>
                </c:pt>
                <c:pt idx="558">
                  <c:v>447</c:v>
                </c:pt>
                <c:pt idx="559">
                  <c:v>433</c:v>
                </c:pt>
                <c:pt idx="560">
                  <c:v>433</c:v>
                </c:pt>
                <c:pt idx="561">
                  <c:v>417</c:v>
                </c:pt>
                <c:pt idx="562">
                  <c:v>426</c:v>
                </c:pt>
                <c:pt idx="563">
                  <c:v>422</c:v>
                </c:pt>
                <c:pt idx="564">
                  <c:v>423</c:v>
                </c:pt>
                <c:pt idx="565">
                  <c:v>423</c:v>
                </c:pt>
                <c:pt idx="566">
                  <c:v>417</c:v>
                </c:pt>
                <c:pt idx="567">
                  <c:v>409</c:v>
                </c:pt>
                <c:pt idx="568">
                  <c:v>405</c:v>
                </c:pt>
                <c:pt idx="569">
                  <c:v>426</c:v>
                </c:pt>
                <c:pt idx="570">
                  <c:v>405</c:v>
                </c:pt>
                <c:pt idx="571">
                  <c:v>400</c:v>
                </c:pt>
                <c:pt idx="572">
                  <c:v>409</c:v>
                </c:pt>
                <c:pt idx="573">
                  <c:v>400</c:v>
                </c:pt>
                <c:pt idx="574">
                  <c:v>405</c:v>
                </c:pt>
                <c:pt idx="575">
                  <c:v>400</c:v>
                </c:pt>
                <c:pt idx="576">
                  <c:v>400</c:v>
                </c:pt>
                <c:pt idx="577">
                  <c:v>400</c:v>
                </c:pt>
                <c:pt idx="578">
                  <c:v>400</c:v>
                </c:pt>
                <c:pt idx="579">
                  <c:v>414</c:v>
                </c:pt>
                <c:pt idx="580">
                  <c:v>432</c:v>
                </c:pt>
                <c:pt idx="581">
                  <c:v>432</c:v>
                </c:pt>
                <c:pt idx="582">
                  <c:v>455</c:v>
                </c:pt>
                <c:pt idx="583">
                  <c:v>459</c:v>
                </c:pt>
                <c:pt idx="584">
                  <c:v>441</c:v>
                </c:pt>
                <c:pt idx="585">
                  <c:v>435</c:v>
                </c:pt>
                <c:pt idx="586">
                  <c:v>441</c:v>
                </c:pt>
                <c:pt idx="587">
                  <c:v>446</c:v>
                </c:pt>
                <c:pt idx="588">
                  <c:v>432</c:v>
                </c:pt>
                <c:pt idx="589">
                  <c:v>435</c:v>
                </c:pt>
                <c:pt idx="590">
                  <c:v>425</c:v>
                </c:pt>
                <c:pt idx="591">
                  <c:v>428</c:v>
                </c:pt>
                <c:pt idx="592">
                  <c:v>428</c:v>
                </c:pt>
                <c:pt idx="593">
                  <c:v>420</c:v>
                </c:pt>
                <c:pt idx="594">
                  <c:v>421</c:v>
                </c:pt>
                <c:pt idx="595">
                  <c:v>420</c:v>
                </c:pt>
                <c:pt idx="596">
                  <c:v>420</c:v>
                </c:pt>
                <c:pt idx="597">
                  <c:v>416</c:v>
                </c:pt>
                <c:pt idx="598">
                  <c:v>411</c:v>
                </c:pt>
                <c:pt idx="599">
                  <c:v>416</c:v>
                </c:pt>
                <c:pt idx="600">
                  <c:v>402</c:v>
                </c:pt>
                <c:pt idx="601">
                  <c:v>400</c:v>
                </c:pt>
                <c:pt idx="602">
                  <c:v>402</c:v>
                </c:pt>
                <c:pt idx="603">
                  <c:v>405</c:v>
                </c:pt>
                <c:pt idx="604">
                  <c:v>400</c:v>
                </c:pt>
                <c:pt idx="605">
                  <c:v>400</c:v>
                </c:pt>
                <c:pt idx="606">
                  <c:v>400</c:v>
                </c:pt>
                <c:pt idx="607">
                  <c:v>400</c:v>
                </c:pt>
                <c:pt idx="608">
                  <c:v>400</c:v>
                </c:pt>
                <c:pt idx="609">
                  <c:v>410</c:v>
                </c:pt>
                <c:pt idx="610">
                  <c:v>403</c:v>
                </c:pt>
                <c:pt idx="611">
                  <c:v>413</c:v>
                </c:pt>
                <c:pt idx="612">
                  <c:v>406</c:v>
                </c:pt>
                <c:pt idx="613">
                  <c:v>426</c:v>
                </c:pt>
                <c:pt idx="614">
                  <c:v>415</c:v>
                </c:pt>
                <c:pt idx="615">
                  <c:v>420</c:v>
                </c:pt>
                <c:pt idx="616">
                  <c:v>420</c:v>
                </c:pt>
                <c:pt idx="617">
                  <c:v>420</c:v>
                </c:pt>
                <c:pt idx="618">
                  <c:v>422</c:v>
                </c:pt>
                <c:pt idx="619">
                  <c:v>408</c:v>
                </c:pt>
                <c:pt idx="620">
                  <c:v>426</c:v>
                </c:pt>
                <c:pt idx="621">
                  <c:v>420</c:v>
                </c:pt>
                <c:pt idx="622">
                  <c:v>426</c:v>
                </c:pt>
                <c:pt idx="623">
                  <c:v>420</c:v>
                </c:pt>
                <c:pt idx="624">
                  <c:v>426</c:v>
                </c:pt>
                <c:pt idx="625">
                  <c:v>428</c:v>
                </c:pt>
                <c:pt idx="626">
                  <c:v>420</c:v>
                </c:pt>
                <c:pt idx="627">
                  <c:v>426</c:v>
                </c:pt>
                <c:pt idx="628">
                  <c:v>410</c:v>
                </c:pt>
                <c:pt idx="629">
                  <c:v>410</c:v>
                </c:pt>
                <c:pt idx="630">
                  <c:v>408</c:v>
                </c:pt>
                <c:pt idx="631">
                  <c:v>408</c:v>
                </c:pt>
                <c:pt idx="632">
                  <c:v>406</c:v>
                </c:pt>
                <c:pt idx="633">
                  <c:v>410</c:v>
                </c:pt>
                <c:pt idx="634">
                  <c:v>406</c:v>
                </c:pt>
                <c:pt idx="635">
                  <c:v>403</c:v>
                </c:pt>
                <c:pt idx="636">
                  <c:v>406</c:v>
                </c:pt>
                <c:pt idx="637">
                  <c:v>400</c:v>
                </c:pt>
                <c:pt idx="638">
                  <c:v>400</c:v>
                </c:pt>
                <c:pt idx="639">
                  <c:v>400</c:v>
                </c:pt>
                <c:pt idx="640">
                  <c:v>400</c:v>
                </c:pt>
                <c:pt idx="641">
                  <c:v>400</c:v>
                </c:pt>
                <c:pt idx="642">
                  <c:v>400</c:v>
                </c:pt>
                <c:pt idx="643">
                  <c:v>400</c:v>
                </c:pt>
                <c:pt idx="644">
                  <c:v>409</c:v>
                </c:pt>
                <c:pt idx="645">
                  <c:v>400</c:v>
                </c:pt>
                <c:pt idx="646">
                  <c:v>400</c:v>
                </c:pt>
                <c:pt idx="647">
                  <c:v>408</c:v>
                </c:pt>
                <c:pt idx="648">
                  <c:v>417</c:v>
                </c:pt>
                <c:pt idx="649">
                  <c:v>432</c:v>
                </c:pt>
                <c:pt idx="650">
                  <c:v>424</c:v>
                </c:pt>
                <c:pt idx="651">
                  <c:v>434</c:v>
                </c:pt>
                <c:pt idx="652">
                  <c:v>434</c:v>
                </c:pt>
                <c:pt idx="653">
                  <c:v>424</c:v>
                </c:pt>
                <c:pt idx="654">
                  <c:v>424</c:v>
                </c:pt>
                <c:pt idx="655">
                  <c:v>409</c:v>
                </c:pt>
                <c:pt idx="656">
                  <c:v>403</c:v>
                </c:pt>
                <c:pt idx="657">
                  <c:v>403</c:v>
                </c:pt>
                <c:pt idx="658">
                  <c:v>413</c:v>
                </c:pt>
                <c:pt idx="659">
                  <c:v>409</c:v>
                </c:pt>
                <c:pt idx="660">
                  <c:v>400</c:v>
                </c:pt>
                <c:pt idx="661">
                  <c:v>409</c:v>
                </c:pt>
                <c:pt idx="662">
                  <c:v>409</c:v>
                </c:pt>
                <c:pt idx="663">
                  <c:v>403</c:v>
                </c:pt>
                <c:pt idx="664">
                  <c:v>414</c:v>
                </c:pt>
                <c:pt idx="665">
                  <c:v>409</c:v>
                </c:pt>
                <c:pt idx="666">
                  <c:v>409</c:v>
                </c:pt>
                <c:pt idx="667">
                  <c:v>400</c:v>
                </c:pt>
                <c:pt idx="668">
                  <c:v>423</c:v>
                </c:pt>
                <c:pt idx="669">
                  <c:v>422</c:v>
                </c:pt>
                <c:pt idx="670">
                  <c:v>408</c:v>
                </c:pt>
                <c:pt idx="671">
                  <c:v>408</c:v>
                </c:pt>
                <c:pt idx="672">
                  <c:v>400</c:v>
                </c:pt>
                <c:pt idx="673">
                  <c:v>400</c:v>
                </c:pt>
                <c:pt idx="674">
                  <c:v>400</c:v>
                </c:pt>
                <c:pt idx="675">
                  <c:v>400</c:v>
                </c:pt>
                <c:pt idx="676">
                  <c:v>400</c:v>
                </c:pt>
                <c:pt idx="677">
                  <c:v>407</c:v>
                </c:pt>
                <c:pt idx="678">
                  <c:v>400</c:v>
                </c:pt>
                <c:pt idx="679">
                  <c:v>400</c:v>
                </c:pt>
                <c:pt idx="680">
                  <c:v>403</c:v>
                </c:pt>
                <c:pt idx="681">
                  <c:v>400</c:v>
                </c:pt>
                <c:pt idx="682">
                  <c:v>400</c:v>
                </c:pt>
                <c:pt idx="683">
                  <c:v>400</c:v>
                </c:pt>
                <c:pt idx="684">
                  <c:v>411</c:v>
                </c:pt>
                <c:pt idx="685">
                  <c:v>411</c:v>
                </c:pt>
                <c:pt idx="686">
                  <c:v>411</c:v>
                </c:pt>
                <c:pt idx="687">
                  <c:v>405</c:v>
                </c:pt>
                <c:pt idx="688">
                  <c:v>417</c:v>
                </c:pt>
                <c:pt idx="689">
                  <c:v>408</c:v>
                </c:pt>
                <c:pt idx="690">
                  <c:v>417</c:v>
                </c:pt>
                <c:pt idx="691">
                  <c:v>421</c:v>
                </c:pt>
                <c:pt idx="692">
                  <c:v>416</c:v>
                </c:pt>
                <c:pt idx="693">
                  <c:v>413</c:v>
                </c:pt>
                <c:pt idx="694">
                  <c:v>417</c:v>
                </c:pt>
                <c:pt idx="695">
                  <c:v>416</c:v>
                </c:pt>
                <c:pt idx="696">
                  <c:v>421</c:v>
                </c:pt>
                <c:pt idx="697">
                  <c:v>417</c:v>
                </c:pt>
                <c:pt idx="698">
                  <c:v>421</c:v>
                </c:pt>
                <c:pt idx="699">
                  <c:v>426</c:v>
                </c:pt>
                <c:pt idx="700">
                  <c:v>427</c:v>
                </c:pt>
                <c:pt idx="701">
                  <c:v>433</c:v>
                </c:pt>
                <c:pt idx="702">
                  <c:v>448</c:v>
                </c:pt>
                <c:pt idx="703">
                  <c:v>427</c:v>
                </c:pt>
                <c:pt idx="704">
                  <c:v>439</c:v>
                </c:pt>
                <c:pt idx="705">
                  <c:v>438</c:v>
                </c:pt>
                <c:pt idx="706">
                  <c:v>443</c:v>
                </c:pt>
                <c:pt idx="707">
                  <c:v>439</c:v>
                </c:pt>
                <c:pt idx="708">
                  <c:v>443</c:v>
                </c:pt>
                <c:pt idx="709">
                  <c:v>454</c:v>
                </c:pt>
                <c:pt idx="710">
                  <c:v>439</c:v>
                </c:pt>
                <c:pt idx="711">
                  <c:v>447</c:v>
                </c:pt>
                <c:pt idx="712">
                  <c:v>448</c:v>
                </c:pt>
                <c:pt idx="713">
                  <c:v>452</c:v>
                </c:pt>
                <c:pt idx="714">
                  <c:v>448</c:v>
                </c:pt>
                <c:pt idx="715">
                  <c:v>448</c:v>
                </c:pt>
                <c:pt idx="716">
                  <c:v>447</c:v>
                </c:pt>
                <c:pt idx="717">
                  <c:v>448</c:v>
                </c:pt>
                <c:pt idx="718">
                  <c:v>447</c:v>
                </c:pt>
                <c:pt idx="719">
                  <c:v>448</c:v>
                </c:pt>
                <c:pt idx="720">
                  <c:v>438</c:v>
                </c:pt>
                <c:pt idx="721">
                  <c:v>434</c:v>
                </c:pt>
                <c:pt idx="722">
                  <c:v>422</c:v>
                </c:pt>
                <c:pt idx="723">
                  <c:v>433</c:v>
                </c:pt>
                <c:pt idx="724">
                  <c:v>422</c:v>
                </c:pt>
                <c:pt idx="725">
                  <c:v>426</c:v>
                </c:pt>
                <c:pt idx="726">
                  <c:v>433</c:v>
                </c:pt>
                <c:pt idx="727">
                  <c:v>416</c:v>
                </c:pt>
                <c:pt idx="728">
                  <c:v>426</c:v>
                </c:pt>
                <c:pt idx="729">
                  <c:v>416</c:v>
                </c:pt>
                <c:pt idx="730">
                  <c:v>421</c:v>
                </c:pt>
                <c:pt idx="731">
                  <c:v>413</c:v>
                </c:pt>
                <c:pt idx="732">
                  <c:v>408</c:v>
                </c:pt>
                <c:pt idx="733">
                  <c:v>411</c:v>
                </c:pt>
                <c:pt idx="734">
                  <c:v>408</c:v>
                </c:pt>
                <c:pt idx="735">
                  <c:v>411</c:v>
                </c:pt>
                <c:pt idx="736">
                  <c:v>408</c:v>
                </c:pt>
                <c:pt idx="737">
                  <c:v>413</c:v>
                </c:pt>
                <c:pt idx="738">
                  <c:v>411</c:v>
                </c:pt>
                <c:pt idx="739">
                  <c:v>405</c:v>
                </c:pt>
                <c:pt idx="740">
                  <c:v>417</c:v>
                </c:pt>
                <c:pt idx="741">
                  <c:v>417</c:v>
                </c:pt>
                <c:pt idx="742">
                  <c:v>417</c:v>
                </c:pt>
                <c:pt idx="743">
                  <c:v>416</c:v>
                </c:pt>
                <c:pt idx="744">
                  <c:v>411</c:v>
                </c:pt>
                <c:pt idx="745">
                  <c:v>405</c:v>
                </c:pt>
                <c:pt idx="746">
                  <c:v>400</c:v>
                </c:pt>
                <c:pt idx="747">
                  <c:v>407</c:v>
                </c:pt>
                <c:pt idx="748">
                  <c:v>410</c:v>
                </c:pt>
                <c:pt idx="749">
                  <c:v>405</c:v>
                </c:pt>
                <c:pt idx="750">
                  <c:v>405</c:v>
                </c:pt>
                <c:pt idx="751">
                  <c:v>400</c:v>
                </c:pt>
                <c:pt idx="752">
                  <c:v>400</c:v>
                </c:pt>
                <c:pt idx="753">
                  <c:v>400</c:v>
                </c:pt>
                <c:pt idx="754">
                  <c:v>400</c:v>
                </c:pt>
                <c:pt idx="755">
                  <c:v>402</c:v>
                </c:pt>
                <c:pt idx="756">
                  <c:v>400</c:v>
                </c:pt>
                <c:pt idx="757">
                  <c:v>407</c:v>
                </c:pt>
                <c:pt idx="758">
                  <c:v>405</c:v>
                </c:pt>
                <c:pt idx="759">
                  <c:v>407</c:v>
                </c:pt>
                <c:pt idx="760">
                  <c:v>400</c:v>
                </c:pt>
                <c:pt idx="761">
                  <c:v>405</c:v>
                </c:pt>
                <c:pt idx="762">
                  <c:v>400</c:v>
                </c:pt>
                <c:pt idx="763">
                  <c:v>400</c:v>
                </c:pt>
                <c:pt idx="764">
                  <c:v>413</c:v>
                </c:pt>
                <c:pt idx="765">
                  <c:v>410</c:v>
                </c:pt>
                <c:pt idx="766">
                  <c:v>410</c:v>
                </c:pt>
                <c:pt idx="767">
                  <c:v>408</c:v>
                </c:pt>
                <c:pt idx="768">
                  <c:v>406</c:v>
                </c:pt>
                <c:pt idx="769">
                  <c:v>410</c:v>
                </c:pt>
                <c:pt idx="770">
                  <c:v>400</c:v>
                </c:pt>
                <c:pt idx="771">
                  <c:v>400</c:v>
                </c:pt>
                <c:pt idx="772">
                  <c:v>414</c:v>
                </c:pt>
                <c:pt idx="773">
                  <c:v>403</c:v>
                </c:pt>
                <c:pt idx="774">
                  <c:v>416</c:v>
                </c:pt>
                <c:pt idx="775">
                  <c:v>405</c:v>
                </c:pt>
                <c:pt idx="776">
                  <c:v>414</c:v>
                </c:pt>
                <c:pt idx="777">
                  <c:v>400</c:v>
                </c:pt>
                <c:pt idx="778">
                  <c:v>416</c:v>
                </c:pt>
                <c:pt idx="779">
                  <c:v>405</c:v>
                </c:pt>
                <c:pt idx="780">
                  <c:v>421</c:v>
                </c:pt>
                <c:pt idx="781">
                  <c:v>403</c:v>
                </c:pt>
                <c:pt idx="782">
                  <c:v>400</c:v>
                </c:pt>
                <c:pt idx="783">
                  <c:v>405</c:v>
                </c:pt>
                <c:pt idx="784">
                  <c:v>405</c:v>
                </c:pt>
                <c:pt idx="785">
                  <c:v>400</c:v>
                </c:pt>
                <c:pt idx="786">
                  <c:v>400</c:v>
                </c:pt>
                <c:pt idx="787">
                  <c:v>400</c:v>
                </c:pt>
                <c:pt idx="788">
                  <c:v>406</c:v>
                </c:pt>
                <c:pt idx="789">
                  <c:v>401</c:v>
                </c:pt>
                <c:pt idx="790">
                  <c:v>406</c:v>
                </c:pt>
                <c:pt idx="791">
                  <c:v>424</c:v>
                </c:pt>
                <c:pt idx="792">
                  <c:v>415</c:v>
                </c:pt>
                <c:pt idx="793">
                  <c:v>410</c:v>
                </c:pt>
                <c:pt idx="794">
                  <c:v>420</c:v>
                </c:pt>
                <c:pt idx="795">
                  <c:v>422</c:v>
                </c:pt>
                <c:pt idx="796">
                  <c:v>422</c:v>
                </c:pt>
                <c:pt idx="797">
                  <c:v>424</c:v>
                </c:pt>
                <c:pt idx="798">
                  <c:v>435</c:v>
                </c:pt>
                <c:pt idx="799">
                  <c:v>422</c:v>
                </c:pt>
                <c:pt idx="800">
                  <c:v>433</c:v>
                </c:pt>
                <c:pt idx="801">
                  <c:v>410</c:v>
                </c:pt>
                <c:pt idx="802">
                  <c:v>422</c:v>
                </c:pt>
                <c:pt idx="803">
                  <c:v>401</c:v>
                </c:pt>
                <c:pt idx="804">
                  <c:v>400</c:v>
                </c:pt>
                <c:pt idx="805">
                  <c:v>400</c:v>
                </c:pt>
                <c:pt idx="806">
                  <c:v>400</c:v>
                </c:pt>
                <c:pt idx="807">
                  <c:v>408</c:v>
                </c:pt>
                <c:pt idx="808">
                  <c:v>400</c:v>
                </c:pt>
                <c:pt idx="809">
                  <c:v>409</c:v>
                </c:pt>
                <c:pt idx="810">
                  <c:v>406</c:v>
                </c:pt>
                <c:pt idx="811">
                  <c:v>400</c:v>
                </c:pt>
                <c:pt idx="812">
                  <c:v>400</c:v>
                </c:pt>
                <c:pt idx="813">
                  <c:v>421</c:v>
                </c:pt>
                <c:pt idx="814">
                  <c:v>400</c:v>
                </c:pt>
                <c:pt idx="815">
                  <c:v>400</c:v>
                </c:pt>
                <c:pt idx="816">
                  <c:v>408</c:v>
                </c:pt>
                <c:pt idx="817">
                  <c:v>410</c:v>
                </c:pt>
                <c:pt idx="818">
                  <c:v>406</c:v>
                </c:pt>
                <c:pt idx="819">
                  <c:v>408</c:v>
                </c:pt>
                <c:pt idx="820">
                  <c:v>415</c:v>
                </c:pt>
                <c:pt idx="821">
                  <c:v>423</c:v>
                </c:pt>
                <c:pt idx="822">
                  <c:v>443</c:v>
                </c:pt>
                <c:pt idx="823">
                  <c:v>447</c:v>
                </c:pt>
                <c:pt idx="824">
                  <c:v>464</c:v>
                </c:pt>
                <c:pt idx="825">
                  <c:v>448</c:v>
                </c:pt>
                <c:pt idx="826">
                  <c:v>447</c:v>
                </c:pt>
                <c:pt idx="827">
                  <c:v>443</c:v>
                </c:pt>
                <c:pt idx="828">
                  <c:v>435</c:v>
                </c:pt>
                <c:pt idx="829">
                  <c:v>423</c:v>
                </c:pt>
                <c:pt idx="830">
                  <c:v>428</c:v>
                </c:pt>
                <c:pt idx="831">
                  <c:v>424</c:v>
                </c:pt>
                <c:pt idx="832">
                  <c:v>423</c:v>
                </c:pt>
                <c:pt idx="833">
                  <c:v>424</c:v>
                </c:pt>
                <c:pt idx="834">
                  <c:v>415</c:v>
                </c:pt>
                <c:pt idx="835">
                  <c:v>427</c:v>
                </c:pt>
                <c:pt idx="836">
                  <c:v>423</c:v>
                </c:pt>
                <c:pt idx="837">
                  <c:v>415</c:v>
                </c:pt>
                <c:pt idx="838">
                  <c:v>420</c:v>
                </c:pt>
                <c:pt idx="839">
                  <c:v>410</c:v>
                </c:pt>
                <c:pt idx="840">
                  <c:v>420</c:v>
                </c:pt>
                <c:pt idx="841">
                  <c:v>415</c:v>
                </c:pt>
                <c:pt idx="842">
                  <c:v>415</c:v>
                </c:pt>
                <c:pt idx="843">
                  <c:v>410</c:v>
                </c:pt>
                <c:pt idx="844">
                  <c:v>418</c:v>
                </c:pt>
                <c:pt idx="845">
                  <c:v>410</c:v>
                </c:pt>
                <c:pt idx="846">
                  <c:v>414</c:v>
                </c:pt>
                <c:pt idx="847">
                  <c:v>415</c:v>
                </c:pt>
                <c:pt idx="848">
                  <c:v>408</c:v>
                </c:pt>
                <c:pt idx="849">
                  <c:v>403</c:v>
                </c:pt>
                <c:pt idx="850">
                  <c:v>400</c:v>
                </c:pt>
                <c:pt idx="851">
                  <c:v>400</c:v>
                </c:pt>
                <c:pt idx="852">
                  <c:v>400</c:v>
                </c:pt>
                <c:pt idx="853">
                  <c:v>400</c:v>
                </c:pt>
                <c:pt idx="854">
                  <c:v>401</c:v>
                </c:pt>
                <c:pt idx="855">
                  <c:v>400</c:v>
                </c:pt>
                <c:pt idx="856">
                  <c:v>400</c:v>
                </c:pt>
                <c:pt idx="857">
                  <c:v>409</c:v>
                </c:pt>
                <c:pt idx="858">
                  <c:v>405</c:v>
                </c:pt>
                <c:pt idx="859">
                  <c:v>401</c:v>
                </c:pt>
                <c:pt idx="860">
                  <c:v>416</c:v>
                </c:pt>
                <c:pt idx="861">
                  <c:v>410</c:v>
                </c:pt>
                <c:pt idx="862">
                  <c:v>405</c:v>
                </c:pt>
                <c:pt idx="863">
                  <c:v>400</c:v>
                </c:pt>
                <c:pt idx="864">
                  <c:v>407</c:v>
                </c:pt>
                <c:pt idx="865">
                  <c:v>400</c:v>
                </c:pt>
                <c:pt idx="866">
                  <c:v>409</c:v>
                </c:pt>
                <c:pt idx="867">
                  <c:v>410</c:v>
                </c:pt>
                <c:pt idx="868">
                  <c:v>422</c:v>
                </c:pt>
                <c:pt idx="869">
                  <c:v>415</c:v>
                </c:pt>
                <c:pt idx="870">
                  <c:v>410</c:v>
                </c:pt>
                <c:pt idx="871">
                  <c:v>427</c:v>
                </c:pt>
                <c:pt idx="872">
                  <c:v>439</c:v>
                </c:pt>
                <c:pt idx="873">
                  <c:v>459</c:v>
                </c:pt>
                <c:pt idx="874">
                  <c:v>459</c:v>
                </c:pt>
                <c:pt idx="875">
                  <c:v>454</c:v>
                </c:pt>
                <c:pt idx="876">
                  <c:v>447</c:v>
                </c:pt>
                <c:pt idx="877">
                  <c:v>441</c:v>
                </c:pt>
                <c:pt idx="878">
                  <c:v>445</c:v>
                </c:pt>
                <c:pt idx="879">
                  <c:v>445</c:v>
                </c:pt>
                <c:pt idx="880">
                  <c:v>443</c:v>
                </c:pt>
                <c:pt idx="881">
                  <c:v>435</c:v>
                </c:pt>
                <c:pt idx="882">
                  <c:v>435</c:v>
                </c:pt>
                <c:pt idx="883">
                  <c:v>426</c:v>
                </c:pt>
                <c:pt idx="884">
                  <c:v>422</c:v>
                </c:pt>
                <c:pt idx="885">
                  <c:v>427</c:v>
                </c:pt>
                <c:pt idx="886">
                  <c:v>423</c:v>
                </c:pt>
                <c:pt idx="887">
                  <c:v>409</c:v>
                </c:pt>
                <c:pt idx="888">
                  <c:v>417</c:v>
                </c:pt>
                <c:pt idx="889">
                  <c:v>406</c:v>
                </c:pt>
                <c:pt idx="890">
                  <c:v>426</c:v>
                </c:pt>
                <c:pt idx="891">
                  <c:v>405</c:v>
                </c:pt>
                <c:pt idx="892">
                  <c:v>406</c:v>
                </c:pt>
                <c:pt idx="893">
                  <c:v>415</c:v>
                </c:pt>
                <c:pt idx="894">
                  <c:v>405</c:v>
                </c:pt>
                <c:pt idx="895">
                  <c:v>415</c:v>
                </c:pt>
                <c:pt idx="896">
                  <c:v>400</c:v>
                </c:pt>
                <c:pt idx="897">
                  <c:v>410</c:v>
                </c:pt>
                <c:pt idx="898">
                  <c:v>406</c:v>
                </c:pt>
                <c:pt idx="899">
                  <c:v>410</c:v>
                </c:pt>
                <c:pt idx="900">
                  <c:v>405</c:v>
                </c:pt>
                <c:pt idx="901">
                  <c:v>426</c:v>
                </c:pt>
                <c:pt idx="902">
                  <c:v>415</c:v>
                </c:pt>
                <c:pt idx="903">
                  <c:v>403</c:v>
                </c:pt>
                <c:pt idx="904">
                  <c:v>415</c:v>
                </c:pt>
                <c:pt idx="905">
                  <c:v>410</c:v>
                </c:pt>
                <c:pt idx="906">
                  <c:v>415</c:v>
                </c:pt>
                <c:pt idx="907">
                  <c:v>405</c:v>
                </c:pt>
                <c:pt idx="908">
                  <c:v>409</c:v>
                </c:pt>
                <c:pt idx="909">
                  <c:v>406</c:v>
                </c:pt>
                <c:pt idx="910">
                  <c:v>415</c:v>
                </c:pt>
                <c:pt idx="911">
                  <c:v>405</c:v>
                </c:pt>
                <c:pt idx="912">
                  <c:v>433</c:v>
                </c:pt>
                <c:pt idx="913">
                  <c:v>410</c:v>
                </c:pt>
                <c:pt idx="914">
                  <c:v>406</c:v>
                </c:pt>
                <c:pt idx="915">
                  <c:v>414</c:v>
                </c:pt>
                <c:pt idx="916">
                  <c:v>405</c:v>
                </c:pt>
                <c:pt idx="917">
                  <c:v>415</c:v>
                </c:pt>
                <c:pt idx="918">
                  <c:v>405</c:v>
                </c:pt>
                <c:pt idx="919">
                  <c:v>409</c:v>
                </c:pt>
                <c:pt idx="920">
                  <c:v>403</c:v>
                </c:pt>
                <c:pt idx="921">
                  <c:v>410</c:v>
                </c:pt>
                <c:pt idx="922">
                  <c:v>403</c:v>
                </c:pt>
                <c:pt idx="923">
                  <c:v>415</c:v>
                </c:pt>
                <c:pt idx="924">
                  <c:v>414</c:v>
                </c:pt>
                <c:pt idx="925">
                  <c:v>405</c:v>
                </c:pt>
                <c:pt idx="926">
                  <c:v>409</c:v>
                </c:pt>
                <c:pt idx="927">
                  <c:v>400</c:v>
                </c:pt>
                <c:pt idx="928">
                  <c:v>406</c:v>
                </c:pt>
                <c:pt idx="929">
                  <c:v>406</c:v>
                </c:pt>
                <c:pt idx="930">
                  <c:v>410</c:v>
                </c:pt>
                <c:pt idx="931">
                  <c:v>410</c:v>
                </c:pt>
                <c:pt idx="932">
                  <c:v>409</c:v>
                </c:pt>
                <c:pt idx="933">
                  <c:v>414</c:v>
                </c:pt>
                <c:pt idx="934">
                  <c:v>409</c:v>
                </c:pt>
                <c:pt idx="935">
                  <c:v>414</c:v>
                </c:pt>
                <c:pt idx="936">
                  <c:v>409</c:v>
                </c:pt>
                <c:pt idx="937">
                  <c:v>414</c:v>
                </c:pt>
                <c:pt idx="938">
                  <c:v>409</c:v>
                </c:pt>
                <c:pt idx="939">
                  <c:v>409</c:v>
                </c:pt>
                <c:pt idx="940">
                  <c:v>415</c:v>
                </c:pt>
                <c:pt idx="941">
                  <c:v>422</c:v>
                </c:pt>
                <c:pt idx="942">
                  <c:v>415</c:v>
                </c:pt>
                <c:pt idx="943">
                  <c:v>426</c:v>
                </c:pt>
                <c:pt idx="944">
                  <c:v>420</c:v>
                </c:pt>
                <c:pt idx="945">
                  <c:v>426</c:v>
                </c:pt>
                <c:pt idx="946">
                  <c:v>415</c:v>
                </c:pt>
                <c:pt idx="947">
                  <c:v>427</c:v>
                </c:pt>
                <c:pt idx="948">
                  <c:v>415</c:v>
                </c:pt>
                <c:pt idx="949">
                  <c:v>423</c:v>
                </c:pt>
                <c:pt idx="950">
                  <c:v>423</c:v>
                </c:pt>
                <c:pt idx="951">
                  <c:v>423</c:v>
                </c:pt>
                <c:pt idx="952">
                  <c:v>426</c:v>
                </c:pt>
                <c:pt idx="953">
                  <c:v>422</c:v>
                </c:pt>
                <c:pt idx="954">
                  <c:v>434</c:v>
                </c:pt>
                <c:pt idx="955">
                  <c:v>427</c:v>
                </c:pt>
                <c:pt idx="956">
                  <c:v>433</c:v>
                </c:pt>
                <c:pt idx="957">
                  <c:v>434</c:v>
                </c:pt>
                <c:pt idx="958">
                  <c:v>433</c:v>
                </c:pt>
                <c:pt idx="959">
                  <c:v>434</c:v>
                </c:pt>
                <c:pt idx="960">
                  <c:v>439</c:v>
                </c:pt>
                <c:pt idx="961">
                  <c:v>445</c:v>
                </c:pt>
                <c:pt idx="962">
                  <c:v>441</c:v>
                </c:pt>
                <c:pt idx="963">
                  <c:v>441</c:v>
                </c:pt>
                <c:pt idx="964">
                  <c:v>444</c:v>
                </c:pt>
                <c:pt idx="965">
                  <c:v>447</c:v>
                </c:pt>
                <c:pt idx="966">
                  <c:v>441</c:v>
                </c:pt>
                <c:pt idx="967">
                  <c:v>455</c:v>
                </c:pt>
                <c:pt idx="968">
                  <c:v>452</c:v>
                </c:pt>
                <c:pt idx="969">
                  <c:v>452</c:v>
                </c:pt>
                <c:pt idx="970">
                  <c:v>455</c:v>
                </c:pt>
                <c:pt idx="971">
                  <c:v>452</c:v>
                </c:pt>
                <c:pt idx="972">
                  <c:v>463</c:v>
                </c:pt>
                <c:pt idx="973">
                  <c:v>445</c:v>
                </c:pt>
                <c:pt idx="974">
                  <c:v>450</c:v>
                </c:pt>
                <c:pt idx="975">
                  <c:v>441</c:v>
                </c:pt>
                <c:pt idx="976">
                  <c:v>445</c:v>
                </c:pt>
                <c:pt idx="977">
                  <c:v>447</c:v>
                </c:pt>
                <c:pt idx="978">
                  <c:v>444</c:v>
                </c:pt>
                <c:pt idx="979">
                  <c:v>444</c:v>
                </c:pt>
                <c:pt idx="980">
                  <c:v>420</c:v>
                </c:pt>
                <c:pt idx="981">
                  <c:v>420</c:v>
                </c:pt>
                <c:pt idx="982">
                  <c:v>403</c:v>
                </c:pt>
                <c:pt idx="983">
                  <c:v>405</c:v>
                </c:pt>
                <c:pt idx="984">
                  <c:v>400</c:v>
                </c:pt>
                <c:pt idx="985">
                  <c:v>413</c:v>
                </c:pt>
                <c:pt idx="986">
                  <c:v>433</c:v>
                </c:pt>
                <c:pt idx="987">
                  <c:v>423</c:v>
                </c:pt>
                <c:pt idx="988">
                  <c:v>438</c:v>
                </c:pt>
                <c:pt idx="989">
                  <c:v>417</c:v>
                </c:pt>
                <c:pt idx="990">
                  <c:v>418</c:v>
                </c:pt>
                <c:pt idx="991">
                  <c:v>408</c:v>
                </c:pt>
                <c:pt idx="992">
                  <c:v>414</c:v>
                </c:pt>
                <c:pt idx="993">
                  <c:v>409</c:v>
                </c:pt>
                <c:pt idx="994">
                  <c:v>400</c:v>
                </c:pt>
                <c:pt idx="995">
                  <c:v>403</c:v>
                </c:pt>
                <c:pt idx="996">
                  <c:v>408</c:v>
                </c:pt>
                <c:pt idx="997">
                  <c:v>403</c:v>
                </c:pt>
                <c:pt idx="998">
                  <c:v>409</c:v>
                </c:pt>
                <c:pt idx="999">
                  <c:v>403</c:v>
                </c:pt>
                <c:pt idx="1000">
                  <c:v>408</c:v>
                </c:pt>
                <c:pt idx="1001">
                  <c:v>403</c:v>
                </c:pt>
                <c:pt idx="1002">
                  <c:v>408</c:v>
                </c:pt>
                <c:pt idx="1003">
                  <c:v>408</c:v>
                </c:pt>
                <c:pt idx="1004">
                  <c:v>407</c:v>
                </c:pt>
                <c:pt idx="1005">
                  <c:v>413</c:v>
                </c:pt>
                <c:pt idx="1006">
                  <c:v>403</c:v>
                </c:pt>
                <c:pt idx="1007">
                  <c:v>408</c:v>
                </c:pt>
                <c:pt idx="1008">
                  <c:v>408</c:v>
                </c:pt>
                <c:pt idx="1009">
                  <c:v>400</c:v>
                </c:pt>
                <c:pt idx="1010">
                  <c:v>400</c:v>
                </c:pt>
                <c:pt idx="1011">
                  <c:v>400</c:v>
                </c:pt>
                <c:pt idx="1012">
                  <c:v>405</c:v>
                </c:pt>
                <c:pt idx="1013">
                  <c:v>400</c:v>
                </c:pt>
                <c:pt idx="1014">
                  <c:v>401</c:v>
                </c:pt>
                <c:pt idx="1015">
                  <c:v>407</c:v>
                </c:pt>
                <c:pt idx="1016">
                  <c:v>420</c:v>
                </c:pt>
                <c:pt idx="1017">
                  <c:v>421</c:v>
                </c:pt>
                <c:pt idx="1018">
                  <c:v>415</c:v>
                </c:pt>
                <c:pt idx="1019">
                  <c:v>415</c:v>
                </c:pt>
                <c:pt idx="1020">
                  <c:v>416</c:v>
                </c:pt>
                <c:pt idx="1021">
                  <c:v>424</c:v>
                </c:pt>
                <c:pt idx="1022">
                  <c:v>432</c:v>
                </c:pt>
                <c:pt idx="1023">
                  <c:v>421</c:v>
                </c:pt>
                <c:pt idx="1024">
                  <c:v>421</c:v>
                </c:pt>
                <c:pt idx="1025">
                  <c:v>407</c:v>
                </c:pt>
                <c:pt idx="1026">
                  <c:v>415</c:v>
                </c:pt>
                <c:pt idx="1027">
                  <c:v>410</c:v>
                </c:pt>
                <c:pt idx="1028">
                  <c:v>410</c:v>
                </c:pt>
                <c:pt idx="1029">
                  <c:v>410</c:v>
                </c:pt>
                <c:pt idx="1030">
                  <c:v>410</c:v>
                </c:pt>
                <c:pt idx="1031">
                  <c:v>411</c:v>
                </c:pt>
                <c:pt idx="1032">
                  <c:v>416</c:v>
                </c:pt>
                <c:pt idx="1033">
                  <c:v>420</c:v>
                </c:pt>
                <c:pt idx="1034">
                  <c:v>420</c:v>
                </c:pt>
                <c:pt idx="1035">
                  <c:v>407</c:v>
                </c:pt>
                <c:pt idx="1036">
                  <c:v>420</c:v>
                </c:pt>
                <c:pt idx="1037">
                  <c:v>410</c:v>
                </c:pt>
                <c:pt idx="1038">
                  <c:v>410</c:v>
                </c:pt>
                <c:pt idx="1039">
                  <c:v>406</c:v>
                </c:pt>
                <c:pt idx="1040">
                  <c:v>411</c:v>
                </c:pt>
                <c:pt idx="1041">
                  <c:v>410</c:v>
                </c:pt>
                <c:pt idx="1042">
                  <c:v>402</c:v>
                </c:pt>
                <c:pt idx="1043">
                  <c:v>402</c:v>
                </c:pt>
                <c:pt idx="1044">
                  <c:v>400</c:v>
                </c:pt>
                <c:pt idx="1045">
                  <c:v>401</c:v>
                </c:pt>
                <c:pt idx="1046">
                  <c:v>400</c:v>
                </c:pt>
                <c:pt idx="1047">
                  <c:v>403</c:v>
                </c:pt>
                <c:pt idx="1048">
                  <c:v>400</c:v>
                </c:pt>
                <c:pt idx="1049">
                  <c:v>409</c:v>
                </c:pt>
                <c:pt idx="1050">
                  <c:v>406</c:v>
                </c:pt>
                <c:pt idx="1051">
                  <c:v>403</c:v>
                </c:pt>
                <c:pt idx="1052">
                  <c:v>405</c:v>
                </c:pt>
                <c:pt idx="1053">
                  <c:v>415</c:v>
                </c:pt>
                <c:pt idx="1054">
                  <c:v>409</c:v>
                </c:pt>
                <c:pt idx="1055">
                  <c:v>409</c:v>
                </c:pt>
                <c:pt idx="1056">
                  <c:v>410</c:v>
                </c:pt>
                <c:pt idx="1057">
                  <c:v>406</c:v>
                </c:pt>
                <c:pt idx="1058">
                  <c:v>405</c:v>
                </c:pt>
                <c:pt idx="1059">
                  <c:v>405</c:v>
                </c:pt>
                <c:pt idx="1060">
                  <c:v>415</c:v>
                </c:pt>
                <c:pt idx="1061">
                  <c:v>409</c:v>
                </c:pt>
                <c:pt idx="1062">
                  <c:v>418</c:v>
                </c:pt>
                <c:pt idx="1063">
                  <c:v>405</c:v>
                </c:pt>
                <c:pt idx="1064">
                  <c:v>415</c:v>
                </c:pt>
                <c:pt idx="1065">
                  <c:v>400</c:v>
                </c:pt>
                <c:pt idx="1066">
                  <c:v>409</c:v>
                </c:pt>
                <c:pt idx="1067">
                  <c:v>405</c:v>
                </c:pt>
                <c:pt idx="1068">
                  <c:v>400</c:v>
                </c:pt>
                <c:pt idx="1069">
                  <c:v>400</c:v>
                </c:pt>
                <c:pt idx="1070">
                  <c:v>400</c:v>
                </c:pt>
                <c:pt idx="1071">
                  <c:v>406</c:v>
                </c:pt>
                <c:pt idx="1072">
                  <c:v>401</c:v>
                </c:pt>
                <c:pt idx="1073">
                  <c:v>413</c:v>
                </c:pt>
                <c:pt idx="1074">
                  <c:v>406</c:v>
                </c:pt>
                <c:pt idx="1075">
                  <c:v>439</c:v>
                </c:pt>
                <c:pt idx="1076">
                  <c:v>444</c:v>
                </c:pt>
                <c:pt idx="1077">
                  <c:v>454</c:v>
                </c:pt>
                <c:pt idx="1078">
                  <c:v>450</c:v>
                </c:pt>
                <c:pt idx="1079">
                  <c:v>441</c:v>
                </c:pt>
                <c:pt idx="1080">
                  <c:v>441</c:v>
                </c:pt>
                <c:pt idx="1081">
                  <c:v>434</c:v>
                </c:pt>
                <c:pt idx="1082">
                  <c:v>433</c:v>
                </c:pt>
                <c:pt idx="1083">
                  <c:v>423</c:v>
                </c:pt>
                <c:pt idx="1084">
                  <c:v>414</c:v>
                </c:pt>
                <c:pt idx="1085">
                  <c:v>418</c:v>
                </c:pt>
                <c:pt idx="1086">
                  <c:v>413</c:v>
                </c:pt>
                <c:pt idx="1087">
                  <c:v>406</c:v>
                </c:pt>
                <c:pt idx="1088">
                  <c:v>414</c:v>
                </c:pt>
                <c:pt idx="1089">
                  <c:v>413</c:v>
                </c:pt>
                <c:pt idx="1090">
                  <c:v>409</c:v>
                </c:pt>
                <c:pt idx="1091">
                  <c:v>415</c:v>
                </c:pt>
                <c:pt idx="1092">
                  <c:v>401</c:v>
                </c:pt>
                <c:pt idx="1093">
                  <c:v>406</c:v>
                </c:pt>
                <c:pt idx="1094">
                  <c:v>400</c:v>
                </c:pt>
                <c:pt idx="1095">
                  <c:v>409</c:v>
                </c:pt>
                <c:pt idx="1096">
                  <c:v>400</c:v>
                </c:pt>
                <c:pt idx="1097">
                  <c:v>407</c:v>
                </c:pt>
                <c:pt idx="1098">
                  <c:v>406</c:v>
                </c:pt>
                <c:pt idx="1099">
                  <c:v>407</c:v>
                </c:pt>
                <c:pt idx="1100">
                  <c:v>411</c:v>
                </c:pt>
                <c:pt idx="1101">
                  <c:v>400</c:v>
                </c:pt>
                <c:pt idx="1102">
                  <c:v>411</c:v>
                </c:pt>
                <c:pt idx="1103">
                  <c:v>406</c:v>
                </c:pt>
                <c:pt idx="1104">
                  <c:v>409</c:v>
                </c:pt>
                <c:pt idx="1105">
                  <c:v>402</c:v>
                </c:pt>
                <c:pt idx="1106">
                  <c:v>411</c:v>
                </c:pt>
                <c:pt idx="1107">
                  <c:v>409</c:v>
                </c:pt>
                <c:pt idx="1108">
                  <c:v>411</c:v>
                </c:pt>
                <c:pt idx="1109">
                  <c:v>415</c:v>
                </c:pt>
                <c:pt idx="1110">
                  <c:v>418</c:v>
                </c:pt>
                <c:pt idx="1111">
                  <c:v>421</c:v>
                </c:pt>
                <c:pt idx="1112">
                  <c:v>418</c:v>
                </c:pt>
                <c:pt idx="1113">
                  <c:v>420</c:v>
                </c:pt>
                <c:pt idx="1114">
                  <c:v>418</c:v>
                </c:pt>
                <c:pt idx="1115">
                  <c:v>409</c:v>
                </c:pt>
                <c:pt idx="1116">
                  <c:v>418</c:v>
                </c:pt>
                <c:pt idx="1117">
                  <c:v>421</c:v>
                </c:pt>
                <c:pt idx="1118">
                  <c:v>420</c:v>
                </c:pt>
                <c:pt idx="1119">
                  <c:v>428</c:v>
                </c:pt>
                <c:pt idx="1120">
                  <c:v>421</c:v>
                </c:pt>
                <c:pt idx="1121">
                  <c:v>432</c:v>
                </c:pt>
                <c:pt idx="1122">
                  <c:v>439</c:v>
                </c:pt>
                <c:pt idx="1123">
                  <c:v>432</c:v>
                </c:pt>
                <c:pt idx="1124">
                  <c:v>428</c:v>
                </c:pt>
                <c:pt idx="1125">
                  <c:v>428</c:v>
                </c:pt>
                <c:pt idx="1126">
                  <c:v>441</c:v>
                </c:pt>
                <c:pt idx="1127">
                  <c:v>421</c:v>
                </c:pt>
                <c:pt idx="1128">
                  <c:v>439</c:v>
                </c:pt>
                <c:pt idx="1129">
                  <c:v>439</c:v>
                </c:pt>
                <c:pt idx="1130">
                  <c:v>445</c:v>
                </c:pt>
                <c:pt idx="1131">
                  <c:v>439</c:v>
                </c:pt>
                <c:pt idx="1132">
                  <c:v>442</c:v>
                </c:pt>
                <c:pt idx="1133">
                  <c:v>455</c:v>
                </c:pt>
                <c:pt idx="1134">
                  <c:v>442</c:v>
                </c:pt>
                <c:pt idx="1135">
                  <c:v>450</c:v>
                </c:pt>
                <c:pt idx="1136">
                  <c:v>455</c:v>
                </c:pt>
                <c:pt idx="1137">
                  <c:v>450</c:v>
                </c:pt>
                <c:pt idx="1138">
                  <c:v>451</c:v>
                </c:pt>
                <c:pt idx="1139">
                  <c:v>439</c:v>
                </c:pt>
                <c:pt idx="1140">
                  <c:v>442</c:v>
                </c:pt>
                <c:pt idx="1141">
                  <c:v>439</c:v>
                </c:pt>
                <c:pt idx="1142">
                  <c:v>421</c:v>
                </c:pt>
                <c:pt idx="1143">
                  <c:v>424</c:v>
                </c:pt>
                <c:pt idx="1144">
                  <c:v>421</c:v>
                </c:pt>
                <c:pt idx="1145">
                  <c:v>411</c:v>
                </c:pt>
                <c:pt idx="1146">
                  <c:v>400</c:v>
                </c:pt>
                <c:pt idx="1147">
                  <c:v>411</c:v>
                </c:pt>
                <c:pt idx="1148">
                  <c:v>411</c:v>
                </c:pt>
                <c:pt idx="1149">
                  <c:v>409</c:v>
                </c:pt>
                <c:pt idx="1150">
                  <c:v>411</c:v>
                </c:pt>
                <c:pt idx="1151">
                  <c:v>418</c:v>
                </c:pt>
                <c:pt idx="1152">
                  <c:v>411</c:v>
                </c:pt>
                <c:pt idx="1153">
                  <c:v>411</c:v>
                </c:pt>
                <c:pt idx="1154">
                  <c:v>420</c:v>
                </c:pt>
                <c:pt idx="1155">
                  <c:v>425</c:v>
                </c:pt>
                <c:pt idx="1156">
                  <c:v>411</c:v>
                </c:pt>
                <c:pt idx="1157">
                  <c:v>411</c:v>
                </c:pt>
                <c:pt idx="1158">
                  <c:v>400</c:v>
                </c:pt>
                <c:pt idx="1159">
                  <c:v>400</c:v>
                </c:pt>
                <c:pt idx="1160">
                  <c:v>407</c:v>
                </c:pt>
                <c:pt idx="1161">
                  <c:v>400</c:v>
                </c:pt>
                <c:pt idx="1162">
                  <c:v>400</c:v>
                </c:pt>
                <c:pt idx="1163">
                  <c:v>400</c:v>
                </c:pt>
                <c:pt idx="1164">
                  <c:v>406</c:v>
                </c:pt>
                <c:pt idx="1165">
                  <c:v>401</c:v>
                </c:pt>
                <c:pt idx="1166">
                  <c:v>405</c:v>
                </c:pt>
                <c:pt idx="1167">
                  <c:v>400</c:v>
                </c:pt>
                <c:pt idx="1168">
                  <c:v>400</c:v>
                </c:pt>
                <c:pt idx="1169">
                  <c:v>400</c:v>
                </c:pt>
                <c:pt idx="1170">
                  <c:v>400</c:v>
                </c:pt>
                <c:pt idx="1171">
                  <c:v>405</c:v>
                </c:pt>
                <c:pt idx="1172">
                  <c:v>410</c:v>
                </c:pt>
                <c:pt idx="1173">
                  <c:v>405</c:v>
                </c:pt>
                <c:pt idx="1174">
                  <c:v>415</c:v>
                </c:pt>
                <c:pt idx="1175">
                  <c:v>405</c:v>
                </c:pt>
                <c:pt idx="1176">
                  <c:v>409</c:v>
                </c:pt>
                <c:pt idx="1177">
                  <c:v>400</c:v>
                </c:pt>
                <c:pt idx="1178">
                  <c:v>414</c:v>
                </c:pt>
                <c:pt idx="1179">
                  <c:v>409</c:v>
                </c:pt>
                <c:pt idx="1180">
                  <c:v>406</c:v>
                </c:pt>
                <c:pt idx="1181">
                  <c:v>406</c:v>
                </c:pt>
                <c:pt idx="1182">
                  <c:v>400</c:v>
                </c:pt>
                <c:pt idx="1183">
                  <c:v>403</c:v>
                </c:pt>
                <c:pt idx="1184">
                  <c:v>400</c:v>
                </c:pt>
                <c:pt idx="1185">
                  <c:v>413</c:v>
                </c:pt>
                <c:pt idx="1186">
                  <c:v>403</c:v>
                </c:pt>
                <c:pt idx="1187">
                  <c:v>409</c:v>
                </c:pt>
                <c:pt idx="1188">
                  <c:v>402</c:v>
                </c:pt>
                <c:pt idx="1189">
                  <c:v>403</c:v>
                </c:pt>
                <c:pt idx="1190">
                  <c:v>400</c:v>
                </c:pt>
                <c:pt idx="1191">
                  <c:v>400</c:v>
                </c:pt>
                <c:pt idx="1192">
                  <c:v>400</c:v>
                </c:pt>
                <c:pt idx="1193">
                  <c:v>400</c:v>
                </c:pt>
                <c:pt idx="1194">
                  <c:v>400</c:v>
                </c:pt>
                <c:pt idx="1195">
                  <c:v>402</c:v>
                </c:pt>
                <c:pt idx="1196">
                  <c:v>400</c:v>
                </c:pt>
                <c:pt idx="1197">
                  <c:v>400</c:v>
                </c:pt>
                <c:pt idx="1198">
                  <c:v>413</c:v>
                </c:pt>
                <c:pt idx="1199">
                  <c:v>418</c:v>
                </c:pt>
                <c:pt idx="1200">
                  <c:v>414</c:v>
                </c:pt>
                <c:pt idx="1201">
                  <c:v>403</c:v>
                </c:pt>
                <c:pt idx="1202">
                  <c:v>407</c:v>
                </c:pt>
                <c:pt idx="1203">
                  <c:v>407</c:v>
                </c:pt>
                <c:pt idx="1204">
                  <c:v>400</c:v>
                </c:pt>
                <c:pt idx="1205">
                  <c:v>411</c:v>
                </c:pt>
                <c:pt idx="1206">
                  <c:v>407</c:v>
                </c:pt>
                <c:pt idx="1207">
                  <c:v>403</c:v>
                </c:pt>
                <c:pt idx="1208">
                  <c:v>400</c:v>
                </c:pt>
                <c:pt idx="1209">
                  <c:v>413</c:v>
                </c:pt>
                <c:pt idx="1210">
                  <c:v>406</c:v>
                </c:pt>
                <c:pt idx="1211">
                  <c:v>408</c:v>
                </c:pt>
                <c:pt idx="1212">
                  <c:v>405</c:v>
                </c:pt>
                <c:pt idx="1213">
                  <c:v>401</c:v>
                </c:pt>
                <c:pt idx="1214">
                  <c:v>401</c:v>
                </c:pt>
                <c:pt idx="1215">
                  <c:v>400</c:v>
                </c:pt>
                <c:pt idx="1216">
                  <c:v>401</c:v>
                </c:pt>
                <c:pt idx="1217">
                  <c:v>400</c:v>
                </c:pt>
                <c:pt idx="1218">
                  <c:v>413</c:v>
                </c:pt>
                <c:pt idx="1219">
                  <c:v>413</c:v>
                </c:pt>
                <c:pt idx="1220">
                  <c:v>400</c:v>
                </c:pt>
                <c:pt idx="1221">
                  <c:v>400</c:v>
                </c:pt>
                <c:pt idx="1222">
                  <c:v>400</c:v>
                </c:pt>
                <c:pt idx="1223">
                  <c:v>405</c:v>
                </c:pt>
                <c:pt idx="1224">
                  <c:v>400</c:v>
                </c:pt>
                <c:pt idx="1225">
                  <c:v>400</c:v>
                </c:pt>
                <c:pt idx="1226">
                  <c:v>409</c:v>
                </c:pt>
                <c:pt idx="1227">
                  <c:v>409</c:v>
                </c:pt>
                <c:pt idx="1228">
                  <c:v>406</c:v>
                </c:pt>
                <c:pt idx="1229">
                  <c:v>420</c:v>
                </c:pt>
                <c:pt idx="1230">
                  <c:v>420</c:v>
                </c:pt>
                <c:pt idx="1231">
                  <c:v>415</c:v>
                </c:pt>
                <c:pt idx="1232">
                  <c:v>413</c:v>
                </c:pt>
                <c:pt idx="1233">
                  <c:v>420</c:v>
                </c:pt>
                <c:pt idx="1234">
                  <c:v>418</c:v>
                </c:pt>
                <c:pt idx="1235">
                  <c:v>422</c:v>
                </c:pt>
                <c:pt idx="1236">
                  <c:v>428</c:v>
                </c:pt>
                <c:pt idx="1237">
                  <c:v>428</c:v>
                </c:pt>
                <c:pt idx="1238">
                  <c:v>438</c:v>
                </c:pt>
                <c:pt idx="1239">
                  <c:v>414</c:v>
                </c:pt>
                <c:pt idx="1240">
                  <c:v>438</c:v>
                </c:pt>
                <c:pt idx="1241">
                  <c:v>435</c:v>
                </c:pt>
                <c:pt idx="1242">
                  <c:v>438</c:v>
                </c:pt>
                <c:pt idx="1243">
                  <c:v>444</c:v>
                </c:pt>
                <c:pt idx="1244">
                  <c:v>443</c:v>
                </c:pt>
                <c:pt idx="1245">
                  <c:v>450</c:v>
                </c:pt>
                <c:pt idx="1246">
                  <c:v>434</c:v>
                </c:pt>
                <c:pt idx="1247">
                  <c:v>443</c:v>
                </c:pt>
                <c:pt idx="1248">
                  <c:v>438</c:v>
                </c:pt>
                <c:pt idx="1249">
                  <c:v>438</c:v>
                </c:pt>
                <c:pt idx="1250">
                  <c:v>434</c:v>
                </c:pt>
                <c:pt idx="1251">
                  <c:v>427</c:v>
                </c:pt>
                <c:pt idx="1252">
                  <c:v>428</c:v>
                </c:pt>
                <c:pt idx="1253">
                  <c:v>438</c:v>
                </c:pt>
                <c:pt idx="1254">
                  <c:v>428</c:v>
                </c:pt>
                <c:pt idx="1255">
                  <c:v>434</c:v>
                </c:pt>
                <c:pt idx="1256">
                  <c:v>422</c:v>
                </c:pt>
                <c:pt idx="1257">
                  <c:v>423</c:v>
                </c:pt>
                <c:pt idx="1258">
                  <c:v>422</c:v>
                </c:pt>
                <c:pt idx="1259">
                  <c:v>420</c:v>
                </c:pt>
                <c:pt idx="1260">
                  <c:v>427</c:v>
                </c:pt>
                <c:pt idx="1261">
                  <c:v>423</c:v>
                </c:pt>
                <c:pt idx="1262">
                  <c:v>422</c:v>
                </c:pt>
                <c:pt idx="1263">
                  <c:v>418</c:v>
                </c:pt>
                <c:pt idx="1264">
                  <c:v>422</c:v>
                </c:pt>
                <c:pt idx="1265">
                  <c:v>414</c:v>
                </c:pt>
                <c:pt idx="1266">
                  <c:v>413</c:v>
                </c:pt>
                <c:pt idx="1267">
                  <c:v>415</c:v>
                </c:pt>
                <c:pt idx="1268">
                  <c:v>405</c:v>
                </c:pt>
                <c:pt idx="1269">
                  <c:v>403</c:v>
                </c:pt>
                <c:pt idx="1270">
                  <c:v>400</c:v>
                </c:pt>
                <c:pt idx="1271">
                  <c:v>410</c:v>
                </c:pt>
                <c:pt idx="1272">
                  <c:v>531</c:v>
                </c:pt>
                <c:pt idx="1273">
                  <c:v>407</c:v>
                </c:pt>
                <c:pt idx="1274">
                  <c:v>410</c:v>
                </c:pt>
                <c:pt idx="1275">
                  <c:v>414</c:v>
                </c:pt>
                <c:pt idx="1276">
                  <c:v>428</c:v>
                </c:pt>
                <c:pt idx="1277">
                  <c:v>405</c:v>
                </c:pt>
                <c:pt idx="1278">
                  <c:v>420</c:v>
                </c:pt>
                <c:pt idx="1279">
                  <c:v>414</c:v>
                </c:pt>
                <c:pt idx="1280">
                  <c:v>420</c:v>
                </c:pt>
                <c:pt idx="1281">
                  <c:v>416</c:v>
                </c:pt>
                <c:pt idx="1282">
                  <c:v>420</c:v>
                </c:pt>
                <c:pt idx="1283">
                  <c:v>428</c:v>
                </c:pt>
                <c:pt idx="1284">
                  <c:v>421</c:v>
                </c:pt>
                <c:pt idx="1285">
                  <c:v>421</c:v>
                </c:pt>
                <c:pt idx="1286">
                  <c:v>421</c:v>
                </c:pt>
                <c:pt idx="1287">
                  <c:v>428</c:v>
                </c:pt>
                <c:pt idx="1288">
                  <c:v>423</c:v>
                </c:pt>
                <c:pt idx="1289">
                  <c:v>410</c:v>
                </c:pt>
                <c:pt idx="1290">
                  <c:v>414</c:v>
                </c:pt>
                <c:pt idx="1291">
                  <c:v>423</c:v>
                </c:pt>
                <c:pt idx="1292">
                  <c:v>416</c:v>
                </c:pt>
                <c:pt idx="1293">
                  <c:v>421</c:v>
                </c:pt>
                <c:pt idx="1294">
                  <c:v>407</c:v>
                </c:pt>
                <c:pt idx="1295">
                  <c:v>424</c:v>
                </c:pt>
                <c:pt idx="1296">
                  <c:v>423</c:v>
                </c:pt>
                <c:pt idx="1297">
                  <c:v>423</c:v>
                </c:pt>
                <c:pt idx="1298">
                  <c:v>441</c:v>
                </c:pt>
                <c:pt idx="1299">
                  <c:v>423</c:v>
                </c:pt>
                <c:pt idx="1300">
                  <c:v>436</c:v>
                </c:pt>
                <c:pt idx="1301">
                  <c:v>421</c:v>
                </c:pt>
                <c:pt idx="1302">
                  <c:v>446</c:v>
                </c:pt>
                <c:pt idx="1303">
                  <c:v>439</c:v>
                </c:pt>
                <c:pt idx="1304">
                  <c:v>445</c:v>
                </c:pt>
                <c:pt idx="1305">
                  <c:v>441</c:v>
                </c:pt>
                <c:pt idx="1306">
                  <c:v>441</c:v>
                </c:pt>
                <c:pt idx="1307">
                  <c:v>439</c:v>
                </c:pt>
                <c:pt idx="1308">
                  <c:v>445</c:v>
                </c:pt>
                <c:pt idx="1309">
                  <c:v>454</c:v>
                </c:pt>
                <c:pt idx="1310">
                  <c:v>436</c:v>
                </c:pt>
                <c:pt idx="1311">
                  <c:v>444</c:v>
                </c:pt>
                <c:pt idx="1312">
                  <c:v>435</c:v>
                </c:pt>
                <c:pt idx="1313">
                  <c:v>428</c:v>
                </c:pt>
                <c:pt idx="1314">
                  <c:v>424</c:v>
                </c:pt>
                <c:pt idx="1315">
                  <c:v>435</c:v>
                </c:pt>
                <c:pt idx="1316">
                  <c:v>423</c:v>
                </c:pt>
                <c:pt idx="1317">
                  <c:v>424</c:v>
                </c:pt>
                <c:pt idx="1318">
                  <c:v>423</c:v>
                </c:pt>
                <c:pt idx="1319">
                  <c:v>428</c:v>
                </c:pt>
                <c:pt idx="1320">
                  <c:v>435</c:v>
                </c:pt>
                <c:pt idx="1321">
                  <c:v>428</c:v>
                </c:pt>
                <c:pt idx="1322">
                  <c:v>439</c:v>
                </c:pt>
                <c:pt idx="1323">
                  <c:v>439</c:v>
                </c:pt>
                <c:pt idx="1324">
                  <c:v>436</c:v>
                </c:pt>
                <c:pt idx="1325">
                  <c:v>424</c:v>
                </c:pt>
                <c:pt idx="1326">
                  <c:v>432</c:v>
                </c:pt>
                <c:pt idx="1327">
                  <c:v>424</c:v>
                </c:pt>
                <c:pt idx="1328">
                  <c:v>423</c:v>
                </c:pt>
                <c:pt idx="1329">
                  <c:v>428</c:v>
                </c:pt>
                <c:pt idx="1330">
                  <c:v>432</c:v>
                </c:pt>
                <c:pt idx="1331">
                  <c:v>435</c:v>
                </c:pt>
                <c:pt idx="1332">
                  <c:v>435</c:v>
                </c:pt>
                <c:pt idx="1333">
                  <c:v>441</c:v>
                </c:pt>
                <c:pt idx="1334">
                  <c:v>444</c:v>
                </c:pt>
                <c:pt idx="1335">
                  <c:v>439</c:v>
                </c:pt>
                <c:pt idx="1336">
                  <c:v>445</c:v>
                </c:pt>
                <c:pt idx="1337">
                  <c:v>441</c:v>
                </c:pt>
                <c:pt idx="1338">
                  <c:v>436</c:v>
                </c:pt>
                <c:pt idx="1339">
                  <c:v>445</c:v>
                </c:pt>
                <c:pt idx="1340">
                  <c:v>444</c:v>
                </c:pt>
                <c:pt idx="1341">
                  <c:v>454</c:v>
                </c:pt>
                <c:pt idx="1342">
                  <c:v>454</c:v>
                </c:pt>
                <c:pt idx="1343">
                  <c:v>445</c:v>
                </c:pt>
                <c:pt idx="1344">
                  <c:v>441</c:v>
                </c:pt>
                <c:pt idx="1345">
                  <c:v>439</c:v>
                </c:pt>
                <c:pt idx="1346">
                  <c:v>439</c:v>
                </c:pt>
                <c:pt idx="1347">
                  <c:v>432</c:v>
                </c:pt>
                <c:pt idx="1348">
                  <c:v>436</c:v>
                </c:pt>
                <c:pt idx="1349">
                  <c:v>415</c:v>
                </c:pt>
                <c:pt idx="1350">
                  <c:v>439</c:v>
                </c:pt>
                <c:pt idx="1351">
                  <c:v>428</c:v>
                </c:pt>
                <c:pt idx="1352">
                  <c:v>435</c:v>
                </c:pt>
                <c:pt idx="1353">
                  <c:v>441</c:v>
                </c:pt>
                <c:pt idx="1354">
                  <c:v>439</c:v>
                </c:pt>
                <c:pt idx="1355">
                  <c:v>441</c:v>
                </c:pt>
                <c:pt idx="1356">
                  <c:v>435</c:v>
                </c:pt>
                <c:pt idx="1357">
                  <c:v>441</c:v>
                </c:pt>
                <c:pt idx="1358">
                  <c:v>441</c:v>
                </c:pt>
                <c:pt idx="1359">
                  <c:v>436</c:v>
                </c:pt>
                <c:pt idx="1360">
                  <c:v>446</c:v>
                </c:pt>
                <c:pt idx="1361">
                  <c:v>444</c:v>
                </c:pt>
                <c:pt idx="1362">
                  <c:v>446</c:v>
                </c:pt>
                <c:pt idx="1363">
                  <c:v>444</c:v>
                </c:pt>
                <c:pt idx="1364">
                  <c:v>459</c:v>
                </c:pt>
                <c:pt idx="1365">
                  <c:v>446</c:v>
                </c:pt>
                <c:pt idx="1366">
                  <c:v>455</c:v>
                </c:pt>
                <c:pt idx="1367">
                  <c:v>451</c:v>
                </c:pt>
                <c:pt idx="1368">
                  <c:v>451</c:v>
                </c:pt>
                <c:pt idx="1369">
                  <c:v>441</c:v>
                </c:pt>
                <c:pt idx="1370">
                  <c:v>445</c:v>
                </c:pt>
                <c:pt idx="1371">
                  <c:v>445</c:v>
                </c:pt>
                <c:pt idx="1372">
                  <c:v>451</c:v>
                </c:pt>
                <c:pt idx="1373">
                  <c:v>436</c:v>
                </c:pt>
                <c:pt idx="1374">
                  <c:v>451</c:v>
                </c:pt>
                <c:pt idx="1375">
                  <c:v>441</c:v>
                </c:pt>
                <c:pt idx="1376">
                  <c:v>444</c:v>
                </c:pt>
                <c:pt idx="1377">
                  <c:v>445</c:v>
                </c:pt>
                <c:pt idx="1378">
                  <c:v>454</c:v>
                </c:pt>
                <c:pt idx="1379">
                  <c:v>454</c:v>
                </c:pt>
                <c:pt idx="1380">
                  <c:v>455</c:v>
                </c:pt>
                <c:pt idx="1381">
                  <c:v>460</c:v>
                </c:pt>
                <c:pt idx="1382">
                  <c:v>459</c:v>
                </c:pt>
                <c:pt idx="1383">
                  <c:v>460</c:v>
                </c:pt>
                <c:pt idx="1384">
                  <c:v>460</c:v>
                </c:pt>
                <c:pt idx="1385">
                  <c:v>454</c:v>
                </c:pt>
                <c:pt idx="1386">
                  <c:v>461</c:v>
                </c:pt>
                <c:pt idx="1387">
                  <c:v>451</c:v>
                </c:pt>
                <c:pt idx="1388">
                  <c:v>465</c:v>
                </c:pt>
                <c:pt idx="1389">
                  <c:v>459</c:v>
                </c:pt>
                <c:pt idx="1390">
                  <c:v>508</c:v>
                </c:pt>
                <c:pt idx="1391">
                  <c:v>524</c:v>
                </c:pt>
                <c:pt idx="1392">
                  <c:v>537</c:v>
                </c:pt>
                <c:pt idx="1393">
                  <c:v>537</c:v>
                </c:pt>
                <c:pt idx="1394">
                  <c:v>515</c:v>
                </c:pt>
                <c:pt idx="1395">
                  <c:v>524</c:v>
                </c:pt>
                <c:pt idx="1396">
                  <c:v>519</c:v>
                </c:pt>
                <c:pt idx="1397">
                  <c:v>527</c:v>
                </c:pt>
                <c:pt idx="1398">
                  <c:v>508</c:v>
                </c:pt>
                <c:pt idx="1399">
                  <c:v>497</c:v>
                </c:pt>
                <c:pt idx="1400">
                  <c:v>481</c:v>
                </c:pt>
                <c:pt idx="1401">
                  <c:v>482</c:v>
                </c:pt>
                <c:pt idx="1402">
                  <c:v>460</c:v>
                </c:pt>
                <c:pt idx="1403">
                  <c:v>470</c:v>
                </c:pt>
                <c:pt idx="1404">
                  <c:v>459</c:v>
                </c:pt>
                <c:pt idx="1405">
                  <c:v>465</c:v>
                </c:pt>
                <c:pt idx="1406">
                  <c:v>446</c:v>
                </c:pt>
                <c:pt idx="1407">
                  <c:v>459</c:v>
                </c:pt>
                <c:pt idx="1408">
                  <c:v>470</c:v>
                </c:pt>
                <c:pt idx="1409">
                  <c:v>455</c:v>
                </c:pt>
                <c:pt idx="1410">
                  <c:v>464</c:v>
                </c:pt>
                <c:pt idx="1411">
                  <c:v>446</c:v>
                </c:pt>
                <c:pt idx="1412">
                  <c:v>460</c:v>
                </c:pt>
                <c:pt idx="1413">
                  <c:v>454</c:v>
                </c:pt>
                <c:pt idx="1414">
                  <c:v>461</c:v>
                </c:pt>
                <c:pt idx="1415">
                  <c:v>459</c:v>
                </c:pt>
                <c:pt idx="1416">
                  <c:v>460</c:v>
                </c:pt>
                <c:pt idx="1417">
                  <c:v>459</c:v>
                </c:pt>
                <c:pt idx="1418">
                  <c:v>451</c:v>
                </c:pt>
                <c:pt idx="1419">
                  <c:v>476</c:v>
                </c:pt>
                <c:pt idx="1420">
                  <c:v>460</c:v>
                </c:pt>
                <c:pt idx="1421">
                  <c:v>465</c:v>
                </c:pt>
                <c:pt idx="1422">
                  <c:v>461</c:v>
                </c:pt>
                <c:pt idx="1423">
                  <c:v>465</c:v>
                </c:pt>
                <c:pt idx="1424">
                  <c:v>464</c:v>
                </c:pt>
                <c:pt idx="1425">
                  <c:v>465</c:v>
                </c:pt>
                <c:pt idx="1426">
                  <c:v>470</c:v>
                </c:pt>
                <c:pt idx="1427">
                  <c:v>464</c:v>
                </c:pt>
                <c:pt idx="1428">
                  <c:v>460</c:v>
                </c:pt>
                <c:pt idx="1429">
                  <c:v>477</c:v>
                </c:pt>
                <c:pt idx="1430">
                  <c:v>482</c:v>
                </c:pt>
                <c:pt idx="1431">
                  <c:v>473</c:v>
                </c:pt>
                <c:pt idx="1432">
                  <c:v>477</c:v>
                </c:pt>
                <c:pt idx="1433">
                  <c:v>482</c:v>
                </c:pt>
                <c:pt idx="1434">
                  <c:v>483</c:v>
                </c:pt>
                <c:pt idx="1435">
                  <c:v>476</c:v>
                </c:pt>
                <c:pt idx="1436">
                  <c:v>497</c:v>
                </c:pt>
                <c:pt idx="1437">
                  <c:v>481</c:v>
                </c:pt>
                <c:pt idx="1438">
                  <c:v>493</c:v>
                </c:pt>
                <c:pt idx="1439">
                  <c:v>487</c:v>
                </c:pt>
                <c:pt idx="1440">
                  <c:v>488</c:v>
                </c:pt>
                <c:pt idx="1441">
                  <c:v>503</c:v>
                </c:pt>
                <c:pt idx="1442">
                  <c:v>476</c:v>
                </c:pt>
                <c:pt idx="1443">
                  <c:v>483</c:v>
                </c:pt>
                <c:pt idx="1444">
                  <c:v>470</c:v>
                </c:pt>
                <c:pt idx="1445">
                  <c:v>473</c:v>
                </c:pt>
                <c:pt idx="1446">
                  <c:v>470</c:v>
                </c:pt>
                <c:pt idx="1447">
                  <c:v>465</c:v>
                </c:pt>
                <c:pt idx="1448">
                  <c:v>465</c:v>
                </c:pt>
                <c:pt idx="1449">
                  <c:v>461</c:v>
                </c:pt>
                <c:pt idx="1450">
                  <c:v>470</c:v>
                </c:pt>
                <c:pt idx="1451">
                  <c:v>460</c:v>
                </c:pt>
                <c:pt idx="1452">
                  <c:v>446</c:v>
                </c:pt>
                <c:pt idx="1453">
                  <c:v>454</c:v>
                </c:pt>
                <c:pt idx="1454">
                  <c:v>435</c:v>
                </c:pt>
                <c:pt idx="1455">
                  <c:v>436</c:v>
                </c:pt>
                <c:pt idx="1456">
                  <c:v>444</c:v>
                </c:pt>
                <c:pt idx="1457">
                  <c:v>441</c:v>
                </c:pt>
                <c:pt idx="1458">
                  <c:v>445</c:v>
                </c:pt>
                <c:pt idx="1459">
                  <c:v>423</c:v>
                </c:pt>
                <c:pt idx="1460">
                  <c:v>444</c:v>
                </c:pt>
                <c:pt idx="1461">
                  <c:v>432</c:v>
                </c:pt>
                <c:pt idx="1462">
                  <c:v>436</c:v>
                </c:pt>
                <c:pt idx="1463">
                  <c:v>441</c:v>
                </c:pt>
                <c:pt idx="1464">
                  <c:v>436</c:v>
                </c:pt>
                <c:pt idx="1465">
                  <c:v>445</c:v>
                </c:pt>
                <c:pt idx="1466">
                  <c:v>439</c:v>
                </c:pt>
                <c:pt idx="1467">
                  <c:v>451</c:v>
                </c:pt>
                <c:pt idx="1468">
                  <c:v>444</c:v>
                </c:pt>
                <c:pt idx="1469">
                  <c:v>446</c:v>
                </c:pt>
                <c:pt idx="1470">
                  <c:v>444</c:v>
                </c:pt>
                <c:pt idx="1471">
                  <c:v>444</c:v>
                </c:pt>
                <c:pt idx="1472">
                  <c:v>436</c:v>
                </c:pt>
                <c:pt idx="1473">
                  <c:v>424</c:v>
                </c:pt>
                <c:pt idx="1474">
                  <c:v>436</c:v>
                </c:pt>
                <c:pt idx="1475">
                  <c:v>428</c:v>
                </c:pt>
                <c:pt idx="1476">
                  <c:v>432</c:v>
                </c:pt>
                <c:pt idx="1477">
                  <c:v>424</c:v>
                </c:pt>
                <c:pt idx="1478">
                  <c:v>423</c:v>
                </c:pt>
                <c:pt idx="1479">
                  <c:v>420</c:v>
                </c:pt>
                <c:pt idx="1480">
                  <c:v>407</c:v>
                </c:pt>
                <c:pt idx="1481">
                  <c:v>423</c:v>
                </c:pt>
                <c:pt idx="1482">
                  <c:v>424</c:v>
                </c:pt>
                <c:pt idx="1483">
                  <c:v>441</c:v>
                </c:pt>
                <c:pt idx="1484">
                  <c:v>446</c:v>
                </c:pt>
                <c:pt idx="1485">
                  <c:v>445</c:v>
                </c:pt>
                <c:pt idx="1486">
                  <c:v>445</c:v>
                </c:pt>
                <c:pt idx="1487">
                  <c:v>451</c:v>
                </c:pt>
                <c:pt idx="1488">
                  <c:v>461</c:v>
                </c:pt>
                <c:pt idx="1489">
                  <c:v>465</c:v>
                </c:pt>
                <c:pt idx="1490">
                  <c:v>464</c:v>
                </c:pt>
                <c:pt idx="1491">
                  <c:v>470</c:v>
                </c:pt>
                <c:pt idx="1492">
                  <c:v>464</c:v>
                </c:pt>
                <c:pt idx="1493">
                  <c:v>461</c:v>
                </c:pt>
                <c:pt idx="1494">
                  <c:v>446</c:v>
                </c:pt>
                <c:pt idx="1495">
                  <c:v>459</c:v>
                </c:pt>
                <c:pt idx="1496">
                  <c:v>455</c:v>
                </c:pt>
                <c:pt idx="1497">
                  <c:v>454</c:v>
                </c:pt>
                <c:pt idx="1498">
                  <c:v>446</c:v>
                </c:pt>
                <c:pt idx="1499">
                  <c:v>436</c:v>
                </c:pt>
                <c:pt idx="1500">
                  <c:v>445</c:v>
                </c:pt>
                <c:pt idx="1501">
                  <c:v>446</c:v>
                </c:pt>
                <c:pt idx="1502">
                  <c:v>441</c:v>
                </c:pt>
                <c:pt idx="1503">
                  <c:v>454</c:v>
                </c:pt>
                <c:pt idx="1504">
                  <c:v>441</c:v>
                </c:pt>
                <c:pt idx="1505">
                  <c:v>446</c:v>
                </c:pt>
                <c:pt idx="1506">
                  <c:v>451</c:v>
                </c:pt>
                <c:pt idx="1507">
                  <c:v>445</c:v>
                </c:pt>
                <c:pt idx="1508">
                  <c:v>459</c:v>
                </c:pt>
                <c:pt idx="1509">
                  <c:v>445</c:v>
                </c:pt>
                <c:pt idx="1510">
                  <c:v>445</c:v>
                </c:pt>
                <c:pt idx="1511">
                  <c:v>441</c:v>
                </c:pt>
                <c:pt idx="1512">
                  <c:v>445</c:v>
                </c:pt>
                <c:pt idx="1513">
                  <c:v>454</c:v>
                </c:pt>
                <c:pt idx="1514">
                  <c:v>441</c:v>
                </c:pt>
                <c:pt idx="1515">
                  <c:v>454</c:v>
                </c:pt>
                <c:pt idx="1516">
                  <c:v>444</c:v>
                </c:pt>
                <c:pt idx="1517">
                  <c:v>446</c:v>
                </c:pt>
                <c:pt idx="1518">
                  <c:v>455</c:v>
                </c:pt>
                <c:pt idx="1519">
                  <c:v>455</c:v>
                </c:pt>
                <c:pt idx="1520">
                  <c:v>454</c:v>
                </c:pt>
                <c:pt idx="1521">
                  <c:v>445</c:v>
                </c:pt>
                <c:pt idx="1522">
                  <c:v>445</c:v>
                </c:pt>
                <c:pt idx="1523">
                  <c:v>439</c:v>
                </c:pt>
                <c:pt idx="1524">
                  <c:v>446</c:v>
                </c:pt>
                <c:pt idx="1525">
                  <c:v>451</c:v>
                </c:pt>
                <c:pt idx="1526">
                  <c:v>460</c:v>
                </c:pt>
                <c:pt idx="1527">
                  <c:v>455</c:v>
                </c:pt>
                <c:pt idx="1528">
                  <c:v>454</c:v>
                </c:pt>
                <c:pt idx="1529">
                  <c:v>465</c:v>
                </c:pt>
                <c:pt idx="1530">
                  <c:v>465</c:v>
                </c:pt>
                <c:pt idx="1531">
                  <c:v>473</c:v>
                </c:pt>
                <c:pt idx="1532">
                  <c:v>464</c:v>
                </c:pt>
                <c:pt idx="1533">
                  <c:v>464</c:v>
                </c:pt>
                <c:pt idx="1534">
                  <c:v>464</c:v>
                </c:pt>
                <c:pt idx="1535">
                  <c:v>445</c:v>
                </c:pt>
                <c:pt idx="1536">
                  <c:v>454</c:v>
                </c:pt>
                <c:pt idx="1537">
                  <c:v>451</c:v>
                </c:pt>
                <c:pt idx="1538">
                  <c:v>435</c:v>
                </c:pt>
                <c:pt idx="1539">
                  <c:v>444</c:v>
                </c:pt>
                <c:pt idx="1540">
                  <c:v>436</c:v>
                </c:pt>
                <c:pt idx="1541">
                  <c:v>444</c:v>
                </c:pt>
                <c:pt idx="1542">
                  <c:v>428</c:v>
                </c:pt>
                <c:pt idx="1543">
                  <c:v>428</c:v>
                </c:pt>
                <c:pt idx="1544">
                  <c:v>423</c:v>
                </c:pt>
                <c:pt idx="1545">
                  <c:v>421</c:v>
                </c:pt>
                <c:pt idx="1546">
                  <c:v>421</c:v>
                </c:pt>
                <c:pt idx="1547">
                  <c:v>421</c:v>
                </c:pt>
                <c:pt idx="1548">
                  <c:v>423</c:v>
                </c:pt>
                <c:pt idx="1549">
                  <c:v>432</c:v>
                </c:pt>
                <c:pt idx="1550">
                  <c:v>432</c:v>
                </c:pt>
                <c:pt idx="1551">
                  <c:v>424</c:v>
                </c:pt>
                <c:pt idx="1552">
                  <c:v>439</c:v>
                </c:pt>
                <c:pt idx="1553">
                  <c:v>423</c:v>
                </c:pt>
                <c:pt idx="1554">
                  <c:v>414</c:v>
                </c:pt>
                <c:pt idx="1555">
                  <c:v>420</c:v>
                </c:pt>
                <c:pt idx="1556">
                  <c:v>420</c:v>
                </c:pt>
                <c:pt idx="1557">
                  <c:v>423</c:v>
                </c:pt>
                <c:pt idx="1558">
                  <c:v>420</c:v>
                </c:pt>
                <c:pt idx="1559">
                  <c:v>428</c:v>
                </c:pt>
                <c:pt idx="1560">
                  <c:v>424</c:v>
                </c:pt>
                <c:pt idx="1561">
                  <c:v>423</c:v>
                </c:pt>
                <c:pt idx="1562">
                  <c:v>423</c:v>
                </c:pt>
                <c:pt idx="1563">
                  <c:v>441</c:v>
                </c:pt>
                <c:pt idx="1564">
                  <c:v>432</c:v>
                </c:pt>
                <c:pt idx="1565">
                  <c:v>428</c:v>
                </c:pt>
                <c:pt idx="1566">
                  <c:v>421</c:v>
                </c:pt>
                <c:pt idx="1567">
                  <c:v>436</c:v>
                </c:pt>
                <c:pt idx="1568">
                  <c:v>432</c:v>
                </c:pt>
                <c:pt idx="1569">
                  <c:v>432</c:v>
                </c:pt>
                <c:pt idx="1570">
                  <c:v>435</c:v>
                </c:pt>
                <c:pt idx="1571">
                  <c:v>428</c:v>
                </c:pt>
                <c:pt idx="1572">
                  <c:v>436</c:v>
                </c:pt>
                <c:pt idx="1573">
                  <c:v>416</c:v>
                </c:pt>
                <c:pt idx="1574">
                  <c:v>444</c:v>
                </c:pt>
                <c:pt idx="1575">
                  <c:v>423</c:v>
                </c:pt>
                <c:pt idx="1576">
                  <c:v>421</c:v>
                </c:pt>
                <c:pt idx="1577">
                  <c:v>423</c:v>
                </c:pt>
                <c:pt idx="1578">
                  <c:v>401</c:v>
                </c:pt>
                <c:pt idx="1579">
                  <c:v>410</c:v>
                </c:pt>
                <c:pt idx="1580">
                  <c:v>410</c:v>
                </c:pt>
                <c:pt idx="1581">
                  <c:v>407</c:v>
                </c:pt>
                <c:pt idx="1582">
                  <c:v>401</c:v>
                </c:pt>
                <c:pt idx="1583">
                  <c:v>400</c:v>
                </c:pt>
                <c:pt idx="1584">
                  <c:v>401</c:v>
                </c:pt>
                <c:pt idx="1585">
                  <c:v>421</c:v>
                </c:pt>
                <c:pt idx="1586">
                  <c:v>400</c:v>
                </c:pt>
                <c:pt idx="1587">
                  <c:v>400</c:v>
                </c:pt>
                <c:pt idx="1588">
                  <c:v>402</c:v>
                </c:pt>
                <c:pt idx="1589">
                  <c:v>402</c:v>
                </c:pt>
                <c:pt idx="1590">
                  <c:v>400</c:v>
                </c:pt>
                <c:pt idx="1591">
                  <c:v>408</c:v>
                </c:pt>
                <c:pt idx="1592">
                  <c:v>408</c:v>
                </c:pt>
                <c:pt idx="1593">
                  <c:v>400</c:v>
                </c:pt>
                <c:pt idx="1594">
                  <c:v>405</c:v>
                </c:pt>
                <c:pt idx="1595">
                  <c:v>400</c:v>
                </c:pt>
                <c:pt idx="1596">
                  <c:v>408</c:v>
                </c:pt>
                <c:pt idx="1597">
                  <c:v>400</c:v>
                </c:pt>
                <c:pt idx="1598">
                  <c:v>408</c:v>
                </c:pt>
                <c:pt idx="1599">
                  <c:v>402</c:v>
                </c:pt>
                <c:pt idx="1600">
                  <c:v>400</c:v>
                </c:pt>
                <c:pt idx="1601">
                  <c:v>402</c:v>
                </c:pt>
                <c:pt idx="1602">
                  <c:v>400</c:v>
                </c:pt>
                <c:pt idx="1603">
                  <c:v>400</c:v>
                </c:pt>
                <c:pt idx="1604">
                  <c:v>405</c:v>
                </c:pt>
                <c:pt idx="1605">
                  <c:v>400</c:v>
                </c:pt>
                <c:pt idx="1606">
                  <c:v>402</c:v>
                </c:pt>
                <c:pt idx="1607">
                  <c:v>400</c:v>
                </c:pt>
                <c:pt idx="1608">
                  <c:v>413</c:v>
                </c:pt>
                <c:pt idx="1609">
                  <c:v>400</c:v>
                </c:pt>
                <c:pt idx="1610">
                  <c:v>409</c:v>
                </c:pt>
                <c:pt idx="1611">
                  <c:v>409</c:v>
                </c:pt>
                <c:pt idx="1612">
                  <c:v>416</c:v>
                </c:pt>
                <c:pt idx="1613">
                  <c:v>533</c:v>
                </c:pt>
                <c:pt idx="1614">
                  <c:v>414</c:v>
                </c:pt>
                <c:pt idx="1615">
                  <c:v>414</c:v>
                </c:pt>
                <c:pt idx="1616">
                  <c:v>422</c:v>
                </c:pt>
                <c:pt idx="1617">
                  <c:v>421</c:v>
                </c:pt>
                <c:pt idx="1618">
                  <c:v>439</c:v>
                </c:pt>
                <c:pt idx="1619">
                  <c:v>418</c:v>
                </c:pt>
                <c:pt idx="1620">
                  <c:v>407</c:v>
                </c:pt>
                <c:pt idx="1621">
                  <c:v>400</c:v>
                </c:pt>
                <c:pt idx="1622">
                  <c:v>416</c:v>
                </c:pt>
                <c:pt idx="1623">
                  <c:v>415</c:v>
                </c:pt>
                <c:pt idx="1624">
                  <c:v>416</c:v>
                </c:pt>
                <c:pt idx="1625">
                  <c:v>415</c:v>
                </c:pt>
                <c:pt idx="1626">
                  <c:v>411</c:v>
                </c:pt>
                <c:pt idx="1627">
                  <c:v>415</c:v>
                </c:pt>
                <c:pt idx="1628">
                  <c:v>407</c:v>
                </c:pt>
                <c:pt idx="1629">
                  <c:v>435</c:v>
                </c:pt>
                <c:pt idx="1630">
                  <c:v>421</c:v>
                </c:pt>
                <c:pt idx="1631">
                  <c:v>409</c:v>
                </c:pt>
                <c:pt idx="1632">
                  <c:v>424</c:v>
                </c:pt>
                <c:pt idx="1633">
                  <c:v>406</c:v>
                </c:pt>
                <c:pt idx="1634">
                  <c:v>418</c:v>
                </c:pt>
                <c:pt idx="1635">
                  <c:v>409</c:v>
                </c:pt>
                <c:pt idx="1636">
                  <c:v>416</c:v>
                </c:pt>
                <c:pt idx="1637">
                  <c:v>416</c:v>
                </c:pt>
                <c:pt idx="1638">
                  <c:v>409</c:v>
                </c:pt>
                <c:pt idx="1639">
                  <c:v>428</c:v>
                </c:pt>
                <c:pt idx="1640">
                  <c:v>464</c:v>
                </c:pt>
                <c:pt idx="1641">
                  <c:v>455</c:v>
                </c:pt>
                <c:pt idx="1642">
                  <c:v>448</c:v>
                </c:pt>
                <c:pt idx="1643">
                  <c:v>442</c:v>
                </c:pt>
                <c:pt idx="1644">
                  <c:v>436</c:v>
                </c:pt>
                <c:pt idx="1645">
                  <c:v>423</c:v>
                </c:pt>
                <c:pt idx="1646">
                  <c:v>435</c:v>
                </c:pt>
                <c:pt idx="1647">
                  <c:v>436</c:v>
                </c:pt>
                <c:pt idx="1648">
                  <c:v>436</c:v>
                </c:pt>
                <c:pt idx="1649">
                  <c:v>445</c:v>
                </c:pt>
                <c:pt idx="1650">
                  <c:v>450</c:v>
                </c:pt>
                <c:pt idx="1651">
                  <c:v>439</c:v>
                </c:pt>
                <c:pt idx="1652">
                  <c:v>425</c:v>
                </c:pt>
                <c:pt idx="1653">
                  <c:v>421</c:v>
                </c:pt>
                <c:pt idx="1654">
                  <c:v>423</c:v>
                </c:pt>
                <c:pt idx="1655">
                  <c:v>418</c:v>
                </c:pt>
                <c:pt idx="1656">
                  <c:v>428</c:v>
                </c:pt>
                <c:pt idx="1657">
                  <c:v>435</c:v>
                </c:pt>
                <c:pt idx="1658">
                  <c:v>460</c:v>
                </c:pt>
                <c:pt idx="1659">
                  <c:v>465</c:v>
                </c:pt>
                <c:pt idx="1660">
                  <c:v>472</c:v>
                </c:pt>
                <c:pt idx="1661">
                  <c:v>448</c:v>
                </c:pt>
                <c:pt idx="1662">
                  <c:v>444</c:v>
                </c:pt>
                <c:pt idx="1663">
                  <c:v>445</c:v>
                </c:pt>
                <c:pt idx="1664">
                  <c:v>424</c:v>
                </c:pt>
                <c:pt idx="1665">
                  <c:v>423</c:v>
                </c:pt>
                <c:pt idx="1666">
                  <c:v>418</c:v>
                </c:pt>
                <c:pt idx="1667">
                  <c:v>406</c:v>
                </c:pt>
                <c:pt idx="1668">
                  <c:v>524</c:v>
                </c:pt>
                <c:pt idx="1669">
                  <c:v>400</c:v>
                </c:pt>
                <c:pt idx="1670">
                  <c:v>411</c:v>
                </c:pt>
                <c:pt idx="1671">
                  <c:v>411</c:v>
                </c:pt>
                <c:pt idx="1672">
                  <c:v>408</c:v>
                </c:pt>
                <c:pt idx="1673">
                  <c:v>426</c:v>
                </c:pt>
                <c:pt idx="1674">
                  <c:v>408</c:v>
                </c:pt>
                <c:pt idx="1675">
                  <c:v>402</c:v>
                </c:pt>
                <c:pt idx="1676">
                  <c:v>403</c:v>
                </c:pt>
                <c:pt idx="1677">
                  <c:v>400</c:v>
                </c:pt>
                <c:pt idx="1678">
                  <c:v>402</c:v>
                </c:pt>
                <c:pt idx="1679">
                  <c:v>400</c:v>
                </c:pt>
                <c:pt idx="1680">
                  <c:v>405</c:v>
                </c:pt>
                <c:pt idx="1681">
                  <c:v>400</c:v>
                </c:pt>
                <c:pt idx="1682">
                  <c:v>407</c:v>
                </c:pt>
                <c:pt idx="1683">
                  <c:v>405</c:v>
                </c:pt>
                <c:pt idx="1684">
                  <c:v>414</c:v>
                </c:pt>
                <c:pt idx="1685">
                  <c:v>409</c:v>
                </c:pt>
                <c:pt idx="1686">
                  <c:v>413</c:v>
                </c:pt>
                <c:pt idx="1687">
                  <c:v>418</c:v>
                </c:pt>
                <c:pt idx="1688">
                  <c:v>408</c:v>
                </c:pt>
                <c:pt idx="1689">
                  <c:v>414</c:v>
                </c:pt>
                <c:pt idx="1690">
                  <c:v>418</c:v>
                </c:pt>
                <c:pt idx="1691">
                  <c:v>418</c:v>
                </c:pt>
                <c:pt idx="1692">
                  <c:v>413</c:v>
                </c:pt>
                <c:pt idx="1693">
                  <c:v>409</c:v>
                </c:pt>
                <c:pt idx="1694">
                  <c:v>423</c:v>
                </c:pt>
                <c:pt idx="1695">
                  <c:v>434</c:v>
                </c:pt>
                <c:pt idx="1696">
                  <c:v>432</c:v>
                </c:pt>
                <c:pt idx="1697">
                  <c:v>425</c:v>
                </c:pt>
                <c:pt idx="1698">
                  <c:v>433</c:v>
                </c:pt>
                <c:pt idx="1699">
                  <c:v>432</c:v>
                </c:pt>
                <c:pt idx="1700">
                  <c:v>425</c:v>
                </c:pt>
                <c:pt idx="1701">
                  <c:v>443</c:v>
                </c:pt>
                <c:pt idx="1702">
                  <c:v>451</c:v>
                </c:pt>
                <c:pt idx="1703">
                  <c:v>444</c:v>
                </c:pt>
                <c:pt idx="1704">
                  <c:v>451</c:v>
                </c:pt>
                <c:pt idx="1705">
                  <c:v>448</c:v>
                </c:pt>
                <c:pt idx="1706">
                  <c:v>457</c:v>
                </c:pt>
                <c:pt idx="1707">
                  <c:v>438</c:v>
                </c:pt>
                <c:pt idx="1708">
                  <c:v>444</c:v>
                </c:pt>
                <c:pt idx="1709">
                  <c:v>448</c:v>
                </c:pt>
                <c:pt idx="1710">
                  <c:v>443</c:v>
                </c:pt>
                <c:pt idx="1711">
                  <c:v>451</c:v>
                </c:pt>
                <c:pt idx="1712">
                  <c:v>444</c:v>
                </c:pt>
                <c:pt idx="1713">
                  <c:v>446</c:v>
                </c:pt>
                <c:pt idx="1714">
                  <c:v>448</c:v>
                </c:pt>
                <c:pt idx="1715">
                  <c:v>451</c:v>
                </c:pt>
                <c:pt idx="1716">
                  <c:v>446</c:v>
                </c:pt>
                <c:pt idx="1717">
                  <c:v>456</c:v>
                </c:pt>
                <c:pt idx="1718">
                  <c:v>462</c:v>
                </c:pt>
                <c:pt idx="1719">
                  <c:v>456</c:v>
                </c:pt>
                <c:pt idx="1720">
                  <c:v>459</c:v>
                </c:pt>
                <c:pt idx="1721">
                  <c:v>459</c:v>
                </c:pt>
                <c:pt idx="1722">
                  <c:v>470</c:v>
                </c:pt>
                <c:pt idx="1723">
                  <c:v>462</c:v>
                </c:pt>
                <c:pt idx="1724">
                  <c:v>462</c:v>
                </c:pt>
                <c:pt idx="1725">
                  <c:v>466</c:v>
                </c:pt>
                <c:pt idx="1726">
                  <c:v>470</c:v>
                </c:pt>
                <c:pt idx="1727">
                  <c:v>475</c:v>
                </c:pt>
                <c:pt idx="1728">
                  <c:v>475</c:v>
                </c:pt>
                <c:pt idx="1729">
                  <c:v>485</c:v>
                </c:pt>
                <c:pt idx="1730">
                  <c:v>476</c:v>
                </c:pt>
                <c:pt idx="1731">
                  <c:v>451</c:v>
                </c:pt>
                <c:pt idx="1732">
                  <c:v>459</c:v>
                </c:pt>
                <c:pt idx="1733">
                  <c:v>459</c:v>
                </c:pt>
                <c:pt idx="1734">
                  <c:v>452</c:v>
                </c:pt>
                <c:pt idx="1735">
                  <c:v>470</c:v>
                </c:pt>
                <c:pt idx="1736">
                  <c:v>456</c:v>
                </c:pt>
                <c:pt idx="1737">
                  <c:v>456</c:v>
                </c:pt>
                <c:pt idx="1738">
                  <c:v>448</c:v>
                </c:pt>
                <c:pt idx="1739">
                  <c:v>451</c:v>
                </c:pt>
                <c:pt idx="1740">
                  <c:v>448</c:v>
                </c:pt>
                <c:pt idx="1741">
                  <c:v>439</c:v>
                </c:pt>
                <c:pt idx="1742">
                  <c:v>446</c:v>
                </c:pt>
                <c:pt idx="1743">
                  <c:v>433</c:v>
                </c:pt>
                <c:pt idx="1744">
                  <c:v>443</c:v>
                </c:pt>
                <c:pt idx="1745">
                  <c:v>448</c:v>
                </c:pt>
                <c:pt idx="1746">
                  <c:v>452</c:v>
                </c:pt>
                <c:pt idx="1747">
                  <c:v>451</c:v>
                </c:pt>
                <c:pt idx="1748">
                  <c:v>446</c:v>
                </c:pt>
                <c:pt idx="1749">
                  <c:v>438</c:v>
                </c:pt>
                <c:pt idx="1750">
                  <c:v>425</c:v>
                </c:pt>
                <c:pt idx="1751">
                  <c:v>443</c:v>
                </c:pt>
                <c:pt idx="1752">
                  <c:v>434</c:v>
                </c:pt>
                <c:pt idx="1753">
                  <c:v>443</c:v>
                </c:pt>
                <c:pt idx="1754">
                  <c:v>434</c:v>
                </c:pt>
                <c:pt idx="1755">
                  <c:v>425</c:v>
                </c:pt>
                <c:pt idx="1756">
                  <c:v>438</c:v>
                </c:pt>
                <c:pt idx="1757">
                  <c:v>438</c:v>
                </c:pt>
                <c:pt idx="1758">
                  <c:v>434</c:v>
                </c:pt>
                <c:pt idx="1759">
                  <c:v>446</c:v>
                </c:pt>
                <c:pt idx="1760">
                  <c:v>433</c:v>
                </c:pt>
                <c:pt idx="1761">
                  <c:v>444</c:v>
                </c:pt>
                <c:pt idx="1762">
                  <c:v>457</c:v>
                </c:pt>
                <c:pt idx="1763">
                  <c:v>457</c:v>
                </c:pt>
                <c:pt idx="1764">
                  <c:v>475</c:v>
                </c:pt>
                <c:pt idx="1765">
                  <c:v>476</c:v>
                </c:pt>
                <c:pt idx="1766">
                  <c:v>480</c:v>
                </c:pt>
                <c:pt idx="1767">
                  <c:v>465</c:v>
                </c:pt>
                <c:pt idx="1768">
                  <c:v>466</c:v>
                </c:pt>
                <c:pt idx="1769">
                  <c:v>457</c:v>
                </c:pt>
                <c:pt idx="1770">
                  <c:v>452</c:v>
                </c:pt>
                <c:pt idx="1771">
                  <c:v>451</c:v>
                </c:pt>
                <c:pt idx="1772">
                  <c:v>439</c:v>
                </c:pt>
                <c:pt idx="1773">
                  <c:v>456</c:v>
                </c:pt>
                <c:pt idx="1774">
                  <c:v>434</c:v>
                </c:pt>
                <c:pt idx="1775">
                  <c:v>439</c:v>
                </c:pt>
                <c:pt idx="1776">
                  <c:v>443</c:v>
                </c:pt>
                <c:pt idx="1777">
                  <c:v>443</c:v>
                </c:pt>
                <c:pt idx="1778">
                  <c:v>443</c:v>
                </c:pt>
                <c:pt idx="1779">
                  <c:v>425</c:v>
                </c:pt>
                <c:pt idx="1780">
                  <c:v>434</c:v>
                </c:pt>
                <c:pt idx="1781">
                  <c:v>434</c:v>
                </c:pt>
                <c:pt idx="1782">
                  <c:v>425</c:v>
                </c:pt>
                <c:pt idx="1783">
                  <c:v>434</c:v>
                </c:pt>
                <c:pt idx="1784">
                  <c:v>427</c:v>
                </c:pt>
                <c:pt idx="1785">
                  <c:v>423</c:v>
                </c:pt>
                <c:pt idx="1786">
                  <c:v>433</c:v>
                </c:pt>
                <c:pt idx="1787">
                  <c:v>425</c:v>
                </c:pt>
                <c:pt idx="1788">
                  <c:v>427</c:v>
                </c:pt>
                <c:pt idx="1789">
                  <c:v>423</c:v>
                </c:pt>
                <c:pt idx="1790">
                  <c:v>423</c:v>
                </c:pt>
                <c:pt idx="1791">
                  <c:v>416</c:v>
                </c:pt>
                <c:pt idx="1792">
                  <c:v>418</c:v>
                </c:pt>
                <c:pt idx="1793">
                  <c:v>427</c:v>
                </c:pt>
                <c:pt idx="1794">
                  <c:v>423</c:v>
                </c:pt>
                <c:pt idx="1795">
                  <c:v>425</c:v>
                </c:pt>
                <c:pt idx="1796">
                  <c:v>425</c:v>
                </c:pt>
                <c:pt idx="1797">
                  <c:v>425</c:v>
                </c:pt>
                <c:pt idx="1798">
                  <c:v>418</c:v>
                </c:pt>
                <c:pt idx="1799">
                  <c:v>423</c:v>
                </c:pt>
                <c:pt idx="1800">
                  <c:v>422</c:v>
                </c:pt>
                <c:pt idx="1801">
                  <c:v>423</c:v>
                </c:pt>
                <c:pt idx="1802">
                  <c:v>414</c:v>
                </c:pt>
                <c:pt idx="1803">
                  <c:v>414</c:v>
                </c:pt>
                <c:pt idx="1804">
                  <c:v>423</c:v>
                </c:pt>
                <c:pt idx="1805">
                  <c:v>432</c:v>
                </c:pt>
                <c:pt idx="1806">
                  <c:v>423</c:v>
                </c:pt>
                <c:pt idx="1807">
                  <c:v>432</c:v>
                </c:pt>
                <c:pt idx="1808">
                  <c:v>432</c:v>
                </c:pt>
                <c:pt idx="1809">
                  <c:v>427</c:v>
                </c:pt>
                <c:pt idx="1810">
                  <c:v>444</c:v>
                </c:pt>
                <c:pt idx="1811">
                  <c:v>443</c:v>
                </c:pt>
                <c:pt idx="1812">
                  <c:v>443</c:v>
                </c:pt>
                <c:pt idx="1813">
                  <c:v>438</c:v>
                </c:pt>
                <c:pt idx="1814">
                  <c:v>438</c:v>
                </c:pt>
                <c:pt idx="1815">
                  <c:v>427</c:v>
                </c:pt>
                <c:pt idx="1816">
                  <c:v>439</c:v>
                </c:pt>
                <c:pt idx="1817">
                  <c:v>434</c:v>
                </c:pt>
                <c:pt idx="1818">
                  <c:v>443</c:v>
                </c:pt>
                <c:pt idx="1819">
                  <c:v>434</c:v>
                </c:pt>
                <c:pt idx="1820">
                  <c:v>423</c:v>
                </c:pt>
                <c:pt idx="1821">
                  <c:v>434</c:v>
                </c:pt>
                <c:pt idx="1822">
                  <c:v>433</c:v>
                </c:pt>
                <c:pt idx="1823">
                  <c:v>438</c:v>
                </c:pt>
                <c:pt idx="1824">
                  <c:v>443</c:v>
                </c:pt>
                <c:pt idx="1825">
                  <c:v>444</c:v>
                </c:pt>
                <c:pt idx="1826">
                  <c:v>439</c:v>
                </c:pt>
                <c:pt idx="1827">
                  <c:v>443</c:v>
                </c:pt>
                <c:pt idx="1828">
                  <c:v>451</c:v>
                </c:pt>
                <c:pt idx="1829">
                  <c:v>459</c:v>
                </c:pt>
                <c:pt idx="1830">
                  <c:v>452</c:v>
                </c:pt>
                <c:pt idx="1831">
                  <c:v>456</c:v>
                </c:pt>
                <c:pt idx="1832">
                  <c:v>452</c:v>
                </c:pt>
                <c:pt idx="1833">
                  <c:v>452</c:v>
                </c:pt>
                <c:pt idx="1834">
                  <c:v>470</c:v>
                </c:pt>
                <c:pt idx="1835">
                  <c:v>466</c:v>
                </c:pt>
                <c:pt idx="1836">
                  <c:v>462</c:v>
                </c:pt>
                <c:pt idx="1837">
                  <c:v>465</c:v>
                </c:pt>
                <c:pt idx="1838">
                  <c:v>476</c:v>
                </c:pt>
                <c:pt idx="1839">
                  <c:v>459</c:v>
                </c:pt>
                <c:pt idx="1840">
                  <c:v>495</c:v>
                </c:pt>
                <c:pt idx="1841">
                  <c:v>478</c:v>
                </c:pt>
                <c:pt idx="1842">
                  <c:v>476</c:v>
                </c:pt>
                <c:pt idx="1843">
                  <c:v>478</c:v>
                </c:pt>
                <c:pt idx="1844">
                  <c:v>465</c:v>
                </c:pt>
                <c:pt idx="1845">
                  <c:v>459</c:v>
                </c:pt>
                <c:pt idx="1846">
                  <c:v>457</c:v>
                </c:pt>
                <c:pt idx="1847">
                  <c:v>456</c:v>
                </c:pt>
                <c:pt idx="1848">
                  <c:v>456</c:v>
                </c:pt>
                <c:pt idx="1849">
                  <c:v>457</c:v>
                </c:pt>
                <c:pt idx="1850">
                  <c:v>451</c:v>
                </c:pt>
                <c:pt idx="1851">
                  <c:v>456</c:v>
                </c:pt>
                <c:pt idx="1852">
                  <c:v>448</c:v>
                </c:pt>
                <c:pt idx="1853">
                  <c:v>443</c:v>
                </c:pt>
                <c:pt idx="1854">
                  <c:v>434</c:v>
                </c:pt>
                <c:pt idx="1855">
                  <c:v>433</c:v>
                </c:pt>
                <c:pt idx="1856">
                  <c:v>433</c:v>
                </c:pt>
                <c:pt idx="1857">
                  <c:v>425</c:v>
                </c:pt>
                <c:pt idx="1858">
                  <c:v>434</c:v>
                </c:pt>
                <c:pt idx="1859">
                  <c:v>433</c:v>
                </c:pt>
                <c:pt idx="1860">
                  <c:v>432</c:v>
                </c:pt>
                <c:pt idx="1861">
                  <c:v>425</c:v>
                </c:pt>
                <c:pt idx="1862">
                  <c:v>438</c:v>
                </c:pt>
                <c:pt idx="1863">
                  <c:v>422</c:v>
                </c:pt>
                <c:pt idx="1864">
                  <c:v>427</c:v>
                </c:pt>
                <c:pt idx="1865">
                  <c:v>444</c:v>
                </c:pt>
                <c:pt idx="1866">
                  <c:v>433</c:v>
                </c:pt>
                <c:pt idx="1867">
                  <c:v>438</c:v>
                </c:pt>
                <c:pt idx="1868">
                  <c:v>432</c:v>
                </c:pt>
                <c:pt idx="1869">
                  <c:v>438</c:v>
                </c:pt>
                <c:pt idx="1870">
                  <c:v>439</c:v>
                </c:pt>
                <c:pt idx="1871">
                  <c:v>451</c:v>
                </c:pt>
                <c:pt idx="1872">
                  <c:v>448</c:v>
                </c:pt>
                <c:pt idx="1873">
                  <c:v>448</c:v>
                </c:pt>
                <c:pt idx="1874">
                  <c:v>465</c:v>
                </c:pt>
                <c:pt idx="1875">
                  <c:v>456</c:v>
                </c:pt>
                <c:pt idx="1876">
                  <c:v>470</c:v>
                </c:pt>
                <c:pt idx="1877">
                  <c:v>462</c:v>
                </c:pt>
                <c:pt idx="1878">
                  <c:v>456</c:v>
                </c:pt>
                <c:pt idx="1879">
                  <c:v>466</c:v>
                </c:pt>
                <c:pt idx="1880">
                  <c:v>476</c:v>
                </c:pt>
                <c:pt idx="1881">
                  <c:v>465</c:v>
                </c:pt>
                <c:pt idx="1882">
                  <c:v>476</c:v>
                </c:pt>
                <c:pt idx="1883">
                  <c:v>476</c:v>
                </c:pt>
                <c:pt idx="1884">
                  <c:v>476</c:v>
                </c:pt>
                <c:pt idx="1885">
                  <c:v>465</c:v>
                </c:pt>
                <c:pt idx="1886">
                  <c:v>627</c:v>
                </c:pt>
                <c:pt idx="1887">
                  <c:v>465</c:v>
                </c:pt>
                <c:pt idx="1888">
                  <c:v>523</c:v>
                </c:pt>
                <c:pt idx="1889">
                  <c:v>524</c:v>
                </c:pt>
                <c:pt idx="1890">
                  <c:v>500</c:v>
                </c:pt>
                <c:pt idx="1891">
                  <c:v>470</c:v>
                </c:pt>
                <c:pt idx="1892">
                  <c:v>502</c:v>
                </c:pt>
                <c:pt idx="1893">
                  <c:v>500</c:v>
                </c:pt>
                <c:pt idx="1894">
                  <c:v>500</c:v>
                </c:pt>
                <c:pt idx="1895">
                  <c:v>492</c:v>
                </c:pt>
                <c:pt idx="1896">
                  <c:v>491</c:v>
                </c:pt>
                <c:pt idx="1897">
                  <c:v>485</c:v>
                </c:pt>
                <c:pt idx="1898">
                  <c:v>480</c:v>
                </c:pt>
                <c:pt idx="1899">
                  <c:v>465</c:v>
                </c:pt>
                <c:pt idx="1900">
                  <c:v>475</c:v>
                </c:pt>
                <c:pt idx="1901">
                  <c:v>476</c:v>
                </c:pt>
                <c:pt idx="1902">
                  <c:v>465</c:v>
                </c:pt>
                <c:pt idx="1903">
                  <c:v>443</c:v>
                </c:pt>
                <c:pt idx="1904">
                  <c:v>466</c:v>
                </c:pt>
                <c:pt idx="1905">
                  <c:v>470</c:v>
                </c:pt>
                <c:pt idx="1906">
                  <c:v>457</c:v>
                </c:pt>
                <c:pt idx="1907">
                  <c:v>456</c:v>
                </c:pt>
                <c:pt idx="1908">
                  <c:v>432</c:v>
                </c:pt>
                <c:pt idx="1909">
                  <c:v>448</c:v>
                </c:pt>
                <c:pt idx="1910">
                  <c:v>462</c:v>
                </c:pt>
                <c:pt idx="1911">
                  <c:v>459</c:v>
                </c:pt>
                <c:pt idx="1912">
                  <c:v>422</c:v>
                </c:pt>
                <c:pt idx="1913">
                  <c:v>448</c:v>
                </c:pt>
                <c:pt idx="1914">
                  <c:v>457</c:v>
                </c:pt>
                <c:pt idx="1915">
                  <c:v>456</c:v>
                </c:pt>
                <c:pt idx="1916">
                  <c:v>446</c:v>
                </c:pt>
                <c:pt idx="1917">
                  <c:v>425</c:v>
                </c:pt>
                <c:pt idx="1918">
                  <c:v>451</c:v>
                </c:pt>
                <c:pt idx="1919">
                  <c:v>438</c:v>
                </c:pt>
                <c:pt idx="1920">
                  <c:v>443</c:v>
                </c:pt>
                <c:pt idx="1921">
                  <c:v>448</c:v>
                </c:pt>
                <c:pt idx="1922">
                  <c:v>456</c:v>
                </c:pt>
                <c:pt idx="1923">
                  <c:v>448</c:v>
                </c:pt>
                <c:pt idx="1924">
                  <c:v>459</c:v>
                </c:pt>
                <c:pt idx="1925">
                  <c:v>446</c:v>
                </c:pt>
                <c:pt idx="1926">
                  <c:v>443</c:v>
                </c:pt>
                <c:pt idx="1927">
                  <c:v>438</c:v>
                </c:pt>
                <c:pt idx="1928">
                  <c:v>438</c:v>
                </c:pt>
                <c:pt idx="1929">
                  <c:v>434</c:v>
                </c:pt>
                <c:pt idx="1930">
                  <c:v>408</c:v>
                </c:pt>
                <c:pt idx="1931">
                  <c:v>434</c:v>
                </c:pt>
                <c:pt idx="1932">
                  <c:v>433</c:v>
                </c:pt>
                <c:pt idx="1933">
                  <c:v>414</c:v>
                </c:pt>
                <c:pt idx="1934">
                  <c:v>408</c:v>
                </c:pt>
                <c:pt idx="1935">
                  <c:v>416</c:v>
                </c:pt>
                <c:pt idx="1936">
                  <c:v>432</c:v>
                </c:pt>
                <c:pt idx="1937">
                  <c:v>425</c:v>
                </c:pt>
                <c:pt idx="1938">
                  <c:v>427</c:v>
                </c:pt>
                <c:pt idx="1939">
                  <c:v>400</c:v>
                </c:pt>
                <c:pt idx="1940">
                  <c:v>400</c:v>
                </c:pt>
                <c:pt idx="1941">
                  <c:v>407</c:v>
                </c:pt>
                <c:pt idx="1942">
                  <c:v>415</c:v>
                </c:pt>
                <c:pt idx="1943">
                  <c:v>405</c:v>
                </c:pt>
                <c:pt idx="1944">
                  <c:v>416</c:v>
                </c:pt>
                <c:pt idx="1945">
                  <c:v>406</c:v>
                </c:pt>
                <c:pt idx="1946">
                  <c:v>410</c:v>
                </c:pt>
                <c:pt idx="1947">
                  <c:v>410</c:v>
                </c:pt>
                <c:pt idx="1948">
                  <c:v>405</c:v>
                </c:pt>
                <c:pt idx="1949">
                  <c:v>401</c:v>
                </c:pt>
                <c:pt idx="1950">
                  <c:v>414</c:v>
                </c:pt>
                <c:pt idx="1951">
                  <c:v>410</c:v>
                </c:pt>
                <c:pt idx="1952">
                  <c:v>410</c:v>
                </c:pt>
                <c:pt idx="1953">
                  <c:v>418</c:v>
                </c:pt>
                <c:pt idx="1954">
                  <c:v>410</c:v>
                </c:pt>
                <c:pt idx="1955">
                  <c:v>432</c:v>
                </c:pt>
                <c:pt idx="1956">
                  <c:v>401</c:v>
                </c:pt>
                <c:pt idx="1957">
                  <c:v>401</c:v>
                </c:pt>
                <c:pt idx="1958">
                  <c:v>410</c:v>
                </c:pt>
                <c:pt idx="1959">
                  <c:v>520</c:v>
                </c:pt>
                <c:pt idx="1960">
                  <c:v>545</c:v>
                </c:pt>
                <c:pt idx="1961">
                  <c:v>527</c:v>
                </c:pt>
                <c:pt idx="1962">
                  <c:v>537</c:v>
                </c:pt>
                <c:pt idx="1963">
                  <c:v>545</c:v>
                </c:pt>
                <c:pt idx="1964">
                  <c:v>549</c:v>
                </c:pt>
                <c:pt idx="1965">
                  <c:v>537</c:v>
                </c:pt>
                <c:pt idx="1966">
                  <c:v>545</c:v>
                </c:pt>
                <c:pt idx="1967">
                  <c:v>537</c:v>
                </c:pt>
                <c:pt idx="1968">
                  <c:v>537</c:v>
                </c:pt>
                <c:pt idx="1969">
                  <c:v>545</c:v>
                </c:pt>
                <c:pt idx="1970">
                  <c:v>537</c:v>
                </c:pt>
                <c:pt idx="1971">
                  <c:v>545</c:v>
                </c:pt>
                <c:pt idx="1972">
                  <c:v>545</c:v>
                </c:pt>
                <c:pt idx="1973">
                  <c:v>531</c:v>
                </c:pt>
                <c:pt idx="1974">
                  <c:v>537</c:v>
                </c:pt>
                <c:pt idx="1975">
                  <c:v>545</c:v>
                </c:pt>
                <c:pt idx="1976">
                  <c:v>537</c:v>
                </c:pt>
                <c:pt idx="1977">
                  <c:v>567</c:v>
                </c:pt>
                <c:pt idx="1978">
                  <c:v>537</c:v>
                </c:pt>
                <c:pt idx="1979">
                  <c:v>531</c:v>
                </c:pt>
                <c:pt idx="1980">
                  <c:v>537</c:v>
                </c:pt>
                <c:pt idx="1981">
                  <c:v>531</c:v>
                </c:pt>
                <c:pt idx="1982">
                  <c:v>537</c:v>
                </c:pt>
                <c:pt idx="1983">
                  <c:v>520</c:v>
                </c:pt>
                <c:pt idx="1984">
                  <c:v>531</c:v>
                </c:pt>
                <c:pt idx="1985">
                  <c:v>514</c:v>
                </c:pt>
                <c:pt idx="1986">
                  <c:v>514</c:v>
                </c:pt>
                <c:pt idx="1987">
                  <c:v>520</c:v>
                </c:pt>
                <c:pt idx="1988">
                  <c:v>537</c:v>
                </c:pt>
                <c:pt idx="1989">
                  <c:v>527</c:v>
                </c:pt>
                <c:pt idx="1990">
                  <c:v>514</c:v>
                </c:pt>
                <c:pt idx="1991">
                  <c:v>527</c:v>
                </c:pt>
                <c:pt idx="1992">
                  <c:v>527</c:v>
                </c:pt>
                <c:pt idx="1993">
                  <c:v>531</c:v>
                </c:pt>
                <c:pt idx="1994">
                  <c:v>549</c:v>
                </c:pt>
                <c:pt idx="1995">
                  <c:v>549</c:v>
                </c:pt>
                <c:pt idx="1996">
                  <c:v>549</c:v>
                </c:pt>
                <c:pt idx="1997">
                  <c:v>545</c:v>
                </c:pt>
                <c:pt idx="1998">
                  <c:v>537</c:v>
                </c:pt>
                <c:pt idx="1999">
                  <c:v>545</c:v>
                </c:pt>
                <c:pt idx="2000">
                  <c:v>545</c:v>
                </c:pt>
                <c:pt idx="2001">
                  <c:v>545</c:v>
                </c:pt>
                <c:pt idx="2002">
                  <c:v>531</c:v>
                </c:pt>
                <c:pt idx="2003">
                  <c:v>531</c:v>
                </c:pt>
                <c:pt idx="2004">
                  <c:v>537</c:v>
                </c:pt>
                <c:pt idx="2005">
                  <c:v>514</c:v>
                </c:pt>
                <c:pt idx="2006">
                  <c:v>514</c:v>
                </c:pt>
                <c:pt idx="2007">
                  <c:v>497</c:v>
                </c:pt>
                <c:pt idx="2008">
                  <c:v>514</c:v>
                </c:pt>
                <c:pt idx="2009">
                  <c:v>488</c:v>
                </c:pt>
                <c:pt idx="2010">
                  <c:v>500</c:v>
                </c:pt>
                <c:pt idx="2011">
                  <c:v>520</c:v>
                </c:pt>
                <c:pt idx="2012">
                  <c:v>505</c:v>
                </c:pt>
                <c:pt idx="2013">
                  <c:v>514</c:v>
                </c:pt>
                <c:pt idx="2014">
                  <c:v>488</c:v>
                </c:pt>
                <c:pt idx="2015">
                  <c:v>514</c:v>
                </c:pt>
                <c:pt idx="2016">
                  <c:v>505</c:v>
                </c:pt>
                <c:pt idx="2017">
                  <c:v>527</c:v>
                </c:pt>
                <c:pt idx="2018">
                  <c:v>505</c:v>
                </c:pt>
                <c:pt idx="2019">
                  <c:v>514</c:v>
                </c:pt>
                <c:pt idx="2020">
                  <c:v>505</c:v>
                </c:pt>
                <c:pt idx="2021">
                  <c:v>520</c:v>
                </c:pt>
                <c:pt idx="2022">
                  <c:v>531</c:v>
                </c:pt>
                <c:pt idx="2023">
                  <c:v>514</c:v>
                </c:pt>
                <c:pt idx="2024">
                  <c:v>514</c:v>
                </c:pt>
                <c:pt idx="2025">
                  <c:v>505</c:v>
                </c:pt>
                <c:pt idx="2026">
                  <c:v>500</c:v>
                </c:pt>
                <c:pt idx="2027">
                  <c:v>514</c:v>
                </c:pt>
                <c:pt idx="2028">
                  <c:v>527</c:v>
                </c:pt>
                <c:pt idx="2029">
                  <c:v>520</c:v>
                </c:pt>
                <c:pt idx="2030">
                  <c:v>527</c:v>
                </c:pt>
                <c:pt idx="2031">
                  <c:v>514</c:v>
                </c:pt>
                <c:pt idx="2032">
                  <c:v>520</c:v>
                </c:pt>
                <c:pt idx="2033">
                  <c:v>531</c:v>
                </c:pt>
                <c:pt idx="2034">
                  <c:v>514</c:v>
                </c:pt>
                <c:pt idx="2035">
                  <c:v>527</c:v>
                </c:pt>
                <c:pt idx="2036">
                  <c:v>527</c:v>
                </c:pt>
                <c:pt idx="2037">
                  <c:v>514</c:v>
                </c:pt>
                <c:pt idx="2038">
                  <c:v>514</c:v>
                </c:pt>
                <c:pt idx="2039">
                  <c:v>531</c:v>
                </c:pt>
                <c:pt idx="2040">
                  <c:v>527</c:v>
                </c:pt>
                <c:pt idx="2041">
                  <c:v>531</c:v>
                </c:pt>
                <c:pt idx="2042">
                  <c:v>531</c:v>
                </c:pt>
                <c:pt idx="2043">
                  <c:v>537</c:v>
                </c:pt>
                <c:pt idx="2044">
                  <c:v>537</c:v>
                </c:pt>
                <c:pt idx="2045">
                  <c:v>505</c:v>
                </c:pt>
                <c:pt idx="2046">
                  <c:v>537</c:v>
                </c:pt>
                <c:pt idx="2047">
                  <c:v>520</c:v>
                </c:pt>
                <c:pt idx="2048">
                  <c:v>531</c:v>
                </c:pt>
                <c:pt idx="2049">
                  <c:v>531</c:v>
                </c:pt>
                <c:pt idx="2050">
                  <c:v>520</c:v>
                </c:pt>
                <c:pt idx="2051">
                  <c:v>527</c:v>
                </c:pt>
                <c:pt idx="2052">
                  <c:v>537</c:v>
                </c:pt>
                <c:pt idx="2053">
                  <c:v>531</c:v>
                </c:pt>
                <c:pt idx="2054">
                  <c:v>531</c:v>
                </c:pt>
                <c:pt idx="2055">
                  <c:v>545</c:v>
                </c:pt>
                <c:pt idx="2056">
                  <c:v>531</c:v>
                </c:pt>
                <c:pt idx="2057">
                  <c:v>531</c:v>
                </c:pt>
                <c:pt idx="2058">
                  <c:v>537</c:v>
                </c:pt>
                <c:pt idx="2059">
                  <c:v>545</c:v>
                </c:pt>
                <c:pt idx="2060">
                  <c:v>545</c:v>
                </c:pt>
                <c:pt idx="2061">
                  <c:v>549</c:v>
                </c:pt>
                <c:pt idx="2062">
                  <c:v>527</c:v>
                </c:pt>
                <c:pt idx="2063">
                  <c:v>549</c:v>
                </c:pt>
                <c:pt idx="2064">
                  <c:v>537</c:v>
                </c:pt>
                <c:pt idx="2065">
                  <c:v>545</c:v>
                </c:pt>
                <c:pt idx="2066">
                  <c:v>549</c:v>
                </c:pt>
                <c:pt idx="2067">
                  <c:v>537</c:v>
                </c:pt>
                <c:pt idx="2068">
                  <c:v>549</c:v>
                </c:pt>
                <c:pt idx="2069">
                  <c:v>549</c:v>
                </c:pt>
                <c:pt idx="2070">
                  <c:v>545</c:v>
                </c:pt>
                <c:pt idx="2071">
                  <c:v>545</c:v>
                </c:pt>
                <c:pt idx="2072">
                  <c:v>537</c:v>
                </c:pt>
                <c:pt idx="2073">
                  <c:v>549</c:v>
                </c:pt>
                <c:pt idx="2074">
                  <c:v>549</c:v>
                </c:pt>
                <c:pt idx="2075">
                  <c:v>537</c:v>
                </c:pt>
                <c:pt idx="2076">
                  <c:v>564</c:v>
                </c:pt>
                <c:pt idx="2077">
                  <c:v>549</c:v>
                </c:pt>
                <c:pt idx="2078">
                  <c:v>555</c:v>
                </c:pt>
                <c:pt idx="2079">
                  <c:v>549</c:v>
                </c:pt>
                <c:pt idx="2080">
                  <c:v>555</c:v>
                </c:pt>
                <c:pt idx="2081">
                  <c:v>564</c:v>
                </c:pt>
                <c:pt idx="2082">
                  <c:v>564</c:v>
                </c:pt>
                <c:pt idx="2083">
                  <c:v>567</c:v>
                </c:pt>
                <c:pt idx="2084">
                  <c:v>564</c:v>
                </c:pt>
                <c:pt idx="2085">
                  <c:v>567</c:v>
                </c:pt>
                <c:pt idx="2086">
                  <c:v>545</c:v>
                </c:pt>
                <c:pt idx="2087">
                  <c:v>574</c:v>
                </c:pt>
                <c:pt idx="2088">
                  <c:v>567</c:v>
                </c:pt>
                <c:pt idx="2089">
                  <c:v>567</c:v>
                </c:pt>
                <c:pt idx="2090">
                  <c:v>567</c:v>
                </c:pt>
                <c:pt idx="2091">
                  <c:v>564</c:v>
                </c:pt>
                <c:pt idx="2092">
                  <c:v>567</c:v>
                </c:pt>
                <c:pt idx="2093">
                  <c:v>564</c:v>
                </c:pt>
                <c:pt idx="2094">
                  <c:v>567</c:v>
                </c:pt>
                <c:pt idx="2095">
                  <c:v>564</c:v>
                </c:pt>
                <c:pt idx="2096">
                  <c:v>567</c:v>
                </c:pt>
                <c:pt idx="2097">
                  <c:v>574</c:v>
                </c:pt>
                <c:pt idx="2098">
                  <c:v>564</c:v>
                </c:pt>
                <c:pt idx="2099">
                  <c:v>574</c:v>
                </c:pt>
                <c:pt idx="2100">
                  <c:v>584</c:v>
                </c:pt>
                <c:pt idx="2101">
                  <c:v>574</c:v>
                </c:pt>
                <c:pt idx="2102">
                  <c:v>567</c:v>
                </c:pt>
                <c:pt idx="2103">
                  <c:v>555</c:v>
                </c:pt>
                <c:pt idx="2104">
                  <c:v>580</c:v>
                </c:pt>
                <c:pt idx="2105">
                  <c:v>574</c:v>
                </c:pt>
                <c:pt idx="2106">
                  <c:v>580</c:v>
                </c:pt>
                <c:pt idx="2107">
                  <c:v>584</c:v>
                </c:pt>
                <c:pt idx="2108">
                  <c:v>574</c:v>
                </c:pt>
                <c:pt idx="2109">
                  <c:v>591</c:v>
                </c:pt>
                <c:pt idx="2110">
                  <c:v>574</c:v>
                </c:pt>
                <c:pt idx="2111">
                  <c:v>591</c:v>
                </c:pt>
                <c:pt idx="2112">
                  <c:v>591</c:v>
                </c:pt>
                <c:pt idx="2113">
                  <c:v>574</c:v>
                </c:pt>
                <c:pt idx="2114">
                  <c:v>584</c:v>
                </c:pt>
                <c:pt idx="2115">
                  <c:v>574</c:v>
                </c:pt>
                <c:pt idx="2116">
                  <c:v>580</c:v>
                </c:pt>
                <c:pt idx="2117">
                  <c:v>584</c:v>
                </c:pt>
                <c:pt idx="2118">
                  <c:v>591</c:v>
                </c:pt>
                <c:pt idx="2119">
                  <c:v>580</c:v>
                </c:pt>
                <c:pt idx="2120">
                  <c:v>574</c:v>
                </c:pt>
                <c:pt idx="2121">
                  <c:v>591</c:v>
                </c:pt>
                <c:pt idx="2122">
                  <c:v>612</c:v>
                </c:pt>
                <c:pt idx="2123">
                  <c:v>600</c:v>
                </c:pt>
                <c:pt idx="2124">
                  <c:v>591</c:v>
                </c:pt>
                <c:pt idx="2125">
                  <c:v>591</c:v>
                </c:pt>
                <c:pt idx="2126">
                  <c:v>591</c:v>
                </c:pt>
                <c:pt idx="2127">
                  <c:v>600</c:v>
                </c:pt>
                <c:pt idx="2128">
                  <c:v>603</c:v>
                </c:pt>
                <c:pt idx="2129">
                  <c:v>618</c:v>
                </c:pt>
                <c:pt idx="2130">
                  <c:v>618</c:v>
                </c:pt>
                <c:pt idx="2131">
                  <c:v>618</c:v>
                </c:pt>
                <c:pt idx="2132">
                  <c:v>612</c:v>
                </c:pt>
                <c:pt idx="2133">
                  <c:v>640</c:v>
                </c:pt>
                <c:pt idx="2134">
                  <c:v>633</c:v>
                </c:pt>
                <c:pt idx="2135">
                  <c:v>618</c:v>
                </c:pt>
                <c:pt idx="2136">
                  <c:v>629</c:v>
                </c:pt>
                <c:pt idx="2137">
                  <c:v>612</c:v>
                </c:pt>
                <c:pt idx="2138">
                  <c:v>618</c:v>
                </c:pt>
                <c:pt idx="2139">
                  <c:v>618</c:v>
                </c:pt>
                <c:pt idx="2140">
                  <c:v>640</c:v>
                </c:pt>
                <c:pt idx="2141">
                  <c:v>618</c:v>
                </c:pt>
                <c:pt idx="2142">
                  <c:v>633</c:v>
                </c:pt>
                <c:pt idx="2143">
                  <c:v>618</c:v>
                </c:pt>
                <c:pt idx="2144">
                  <c:v>633</c:v>
                </c:pt>
                <c:pt idx="2145">
                  <c:v>618</c:v>
                </c:pt>
                <c:pt idx="2146">
                  <c:v>612</c:v>
                </c:pt>
                <c:pt idx="2147">
                  <c:v>612</c:v>
                </c:pt>
                <c:pt idx="2148">
                  <c:v>603</c:v>
                </c:pt>
                <c:pt idx="2149">
                  <c:v>618</c:v>
                </c:pt>
                <c:pt idx="2150">
                  <c:v>612</c:v>
                </c:pt>
                <c:pt idx="2151">
                  <c:v>580</c:v>
                </c:pt>
                <c:pt idx="2152">
                  <c:v>603</c:v>
                </c:pt>
                <c:pt idx="2153">
                  <c:v>603</c:v>
                </c:pt>
                <c:pt idx="2154">
                  <c:v>584</c:v>
                </c:pt>
                <c:pt idx="2155">
                  <c:v>629</c:v>
                </c:pt>
                <c:pt idx="2156">
                  <c:v>600</c:v>
                </c:pt>
                <c:pt idx="2157">
                  <c:v>591</c:v>
                </c:pt>
                <c:pt idx="2158">
                  <c:v>612</c:v>
                </c:pt>
                <c:pt idx="2159">
                  <c:v>600</c:v>
                </c:pt>
                <c:pt idx="2160">
                  <c:v>591</c:v>
                </c:pt>
                <c:pt idx="2161">
                  <c:v>591</c:v>
                </c:pt>
                <c:pt idx="2162">
                  <c:v>603</c:v>
                </c:pt>
                <c:pt idx="2163">
                  <c:v>580</c:v>
                </c:pt>
                <c:pt idx="2164">
                  <c:v>600</c:v>
                </c:pt>
                <c:pt idx="2165">
                  <c:v>603</c:v>
                </c:pt>
                <c:pt idx="2166">
                  <c:v>600</c:v>
                </c:pt>
                <c:pt idx="2167">
                  <c:v>600</c:v>
                </c:pt>
                <c:pt idx="2168">
                  <c:v>591</c:v>
                </c:pt>
                <c:pt idx="2169">
                  <c:v>603</c:v>
                </c:pt>
                <c:pt idx="2170">
                  <c:v>600</c:v>
                </c:pt>
                <c:pt idx="2171">
                  <c:v>603</c:v>
                </c:pt>
                <c:pt idx="2172">
                  <c:v>600</c:v>
                </c:pt>
                <c:pt idx="2173">
                  <c:v>600</c:v>
                </c:pt>
                <c:pt idx="2174">
                  <c:v>600</c:v>
                </c:pt>
                <c:pt idx="2175">
                  <c:v>600</c:v>
                </c:pt>
                <c:pt idx="2176">
                  <c:v>603</c:v>
                </c:pt>
                <c:pt idx="2177">
                  <c:v>612</c:v>
                </c:pt>
                <c:pt idx="2178">
                  <c:v>612</c:v>
                </c:pt>
                <c:pt idx="2179">
                  <c:v>600</c:v>
                </c:pt>
                <c:pt idx="2180">
                  <c:v>600</c:v>
                </c:pt>
                <c:pt idx="2181">
                  <c:v>603</c:v>
                </c:pt>
                <c:pt idx="2182">
                  <c:v>603</c:v>
                </c:pt>
                <c:pt idx="2183">
                  <c:v>600</c:v>
                </c:pt>
                <c:pt idx="2184">
                  <c:v>612</c:v>
                </c:pt>
                <c:pt idx="2185">
                  <c:v>591</c:v>
                </c:pt>
                <c:pt idx="2186">
                  <c:v>603</c:v>
                </c:pt>
                <c:pt idx="2187">
                  <c:v>591</c:v>
                </c:pt>
                <c:pt idx="2188">
                  <c:v>612</c:v>
                </c:pt>
                <c:pt idx="2189">
                  <c:v>618</c:v>
                </c:pt>
                <c:pt idx="2190">
                  <c:v>603</c:v>
                </c:pt>
                <c:pt idx="2191">
                  <c:v>618</c:v>
                </c:pt>
                <c:pt idx="2192">
                  <c:v>603</c:v>
                </c:pt>
                <c:pt idx="2193">
                  <c:v>612</c:v>
                </c:pt>
                <c:pt idx="2194">
                  <c:v>612</c:v>
                </c:pt>
                <c:pt idx="2195">
                  <c:v>618</c:v>
                </c:pt>
                <c:pt idx="2196">
                  <c:v>618</c:v>
                </c:pt>
                <c:pt idx="2197">
                  <c:v>618</c:v>
                </c:pt>
                <c:pt idx="2198">
                  <c:v>629</c:v>
                </c:pt>
                <c:pt idx="2199">
                  <c:v>618</c:v>
                </c:pt>
                <c:pt idx="2200">
                  <c:v>640</c:v>
                </c:pt>
                <c:pt idx="2201">
                  <c:v>618</c:v>
                </c:pt>
                <c:pt idx="2202">
                  <c:v>633</c:v>
                </c:pt>
                <c:pt idx="2203">
                  <c:v>633</c:v>
                </c:pt>
                <c:pt idx="2204">
                  <c:v>633</c:v>
                </c:pt>
                <c:pt idx="2205">
                  <c:v>633</c:v>
                </c:pt>
                <c:pt idx="2206">
                  <c:v>629</c:v>
                </c:pt>
                <c:pt idx="2207">
                  <c:v>633</c:v>
                </c:pt>
                <c:pt idx="2208">
                  <c:v>640</c:v>
                </c:pt>
                <c:pt idx="2209">
                  <c:v>633</c:v>
                </c:pt>
                <c:pt idx="2210">
                  <c:v>657</c:v>
                </c:pt>
                <c:pt idx="2211">
                  <c:v>657</c:v>
                </c:pt>
                <c:pt idx="2212">
                  <c:v>640</c:v>
                </c:pt>
                <c:pt idx="2213">
                  <c:v>657</c:v>
                </c:pt>
                <c:pt idx="2214">
                  <c:v>646</c:v>
                </c:pt>
                <c:pt idx="2215">
                  <c:v>633</c:v>
                </c:pt>
                <c:pt idx="2216">
                  <c:v>629</c:v>
                </c:pt>
                <c:pt idx="2217">
                  <c:v>640</c:v>
                </c:pt>
                <c:pt idx="2218">
                  <c:v>633</c:v>
                </c:pt>
                <c:pt idx="2219">
                  <c:v>633</c:v>
                </c:pt>
                <c:pt idx="2220">
                  <c:v>633</c:v>
                </c:pt>
                <c:pt idx="2221">
                  <c:v>646</c:v>
                </c:pt>
                <c:pt idx="2222">
                  <c:v>678</c:v>
                </c:pt>
                <c:pt idx="2223">
                  <c:v>629</c:v>
                </c:pt>
                <c:pt idx="2224">
                  <c:v>671</c:v>
                </c:pt>
                <c:pt idx="2225">
                  <c:v>671</c:v>
                </c:pt>
                <c:pt idx="2226">
                  <c:v>678</c:v>
                </c:pt>
                <c:pt idx="2227">
                  <c:v>678</c:v>
                </c:pt>
                <c:pt idx="2228">
                  <c:v>686</c:v>
                </c:pt>
                <c:pt idx="2229">
                  <c:v>694</c:v>
                </c:pt>
                <c:pt idx="2230">
                  <c:v>671</c:v>
                </c:pt>
                <c:pt idx="2231">
                  <c:v>678</c:v>
                </c:pt>
                <c:pt idx="2232">
                  <c:v>686</c:v>
                </c:pt>
                <c:pt idx="2233">
                  <c:v>678</c:v>
                </c:pt>
                <c:pt idx="2234">
                  <c:v>671</c:v>
                </c:pt>
                <c:pt idx="2235">
                  <c:v>657</c:v>
                </c:pt>
                <c:pt idx="2236">
                  <c:v>660</c:v>
                </c:pt>
                <c:pt idx="2237">
                  <c:v>671</c:v>
                </c:pt>
                <c:pt idx="2238">
                  <c:v>660</c:v>
                </c:pt>
                <c:pt idx="2239">
                  <c:v>660</c:v>
                </c:pt>
                <c:pt idx="2240">
                  <c:v>646</c:v>
                </c:pt>
                <c:pt idx="2241">
                  <c:v>657</c:v>
                </c:pt>
                <c:pt idx="2242">
                  <c:v>640</c:v>
                </c:pt>
                <c:pt idx="2243">
                  <c:v>646</c:v>
                </c:pt>
                <c:pt idx="2244">
                  <c:v>646</c:v>
                </c:pt>
                <c:pt idx="2245">
                  <c:v>657</c:v>
                </c:pt>
                <c:pt idx="2246">
                  <c:v>646</c:v>
                </c:pt>
                <c:pt idx="2247">
                  <c:v>629</c:v>
                </c:pt>
                <c:pt idx="2248">
                  <c:v>657</c:v>
                </c:pt>
                <c:pt idx="2249">
                  <c:v>657</c:v>
                </c:pt>
                <c:pt idx="2250">
                  <c:v>657</c:v>
                </c:pt>
                <c:pt idx="2251">
                  <c:v>646</c:v>
                </c:pt>
                <c:pt idx="2252">
                  <c:v>660</c:v>
                </c:pt>
                <c:pt idx="2253">
                  <c:v>660</c:v>
                </c:pt>
                <c:pt idx="2254">
                  <c:v>646</c:v>
                </c:pt>
                <c:pt idx="2255">
                  <c:v>660</c:v>
                </c:pt>
                <c:pt idx="2256">
                  <c:v>671</c:v>
                </c:pt>
                <c:pt idx="2257">
                  <c:v>660</c:v>
                </c:pt>
                <c:pt idx="2258">
                  <c:v>657</c:v>
                </c:pt>
                <c:pt idx="2259">
                  <c:v>646</c:v>
                </c:pt>
                <c:pt idx="2260">
                  <c:v>657</c:v>
                </c:pt>
                <c:pt idx="2261">
                  <c:v>660</c:v>
                </c:pt>
                <c:pt idx="2262">
                  <c:v>657</c:v>
                </c:pt>
                <c:pt idx="2263">
                  <c:v>646</c:v>
                </c:pt>
                <c:pt idx="2264">
                  <c:v>646</c:v>
                </c:pt>
                <c:pt idx="2265">
                  <c:v>660</c:v>
                </c:pt>
                <c:pt idx="2266">
                  <c:v>629</c:v>
                </c:pt>
                <c:pt idx="2267">
                  <c:v>657</c:v>
                </c:pt>
                <c:pt idx="2268">
                  <c:v>657</c:v>
                </c:pt>
                <c:pt idx="2269">
                  <c:v>646</c:v>
                </c:pt>
                <c:pt idx="2270">
                  <c:v>646</c:v>
                </c:pt>
                <c:pt idx="2271">
                  <c:v>629</c:v>
                </c:pt>
                <c:pt idx="2272">
                  <c:v>657</c:v>
                </c:pt>
                <c:pt idx="2273">
                  <c:v>640</c:v>
                </c:pt>
                <c:pt idx="2274">
                  <c:v>640</c:v>
                </c:pt>
                <c:pt idx="2275">
                  <c:v>640</c:v>
                </c:pt>
                <c:pt idx="2276">
                  <c:v>646</c:v>
                </c:pt>
                <c:pt idx="2277">
                  <c:v>640</c:v>
                </c:pt>
                <c:pt idx="2278">
                  <c:v>633</c:v>
                </c:pt>
                <c:pt idx="2279">
                  <c:v>640</c:v>
                </c:pt>
                <c:pt idx="2280">
                  <c:v>629</c:v>
                </c:pt>
                <c:pt idx="2281">
                  <c:v>640</c:v>
                </c:pt>
                <c:pt idx="2282">
                  <c:v>633</c:v>
                </c:pt>
                <c:pt idx="2283">
                  <c:v>612</c:v>
                </c:pt>
                <c:pt idx="2284">
                  <c:v>618</c:v>
                </c:pt>
                <c:pt idx="2285">
                  <c:v>618</c:v>
                </c:pt>
                <c:pt idx="2286">
                  <c:v>603</c:v>
                </c:pt>
                <c:pt idx="2287">
                  <c:v>600</c:v>
                </c:pt>
                <c:pt idx="2288">
                  <c:v>580</c:v>
                </c:pt>
                <c:pt idx="2289">
                  <c:v>591</c:v>
                </c:pt>
                <c:pt idx="2290">
                  <c:v>574</c:v>
                </c:pt>
                <c:pt idx="2291">
                  <c:v>567</c:v>
                </c:pt>
                <c:pt idx="2292">
                  <c:v>584</c:v>
                </c:pt>
                <c:pt idx="2293">
                  <c:v>567</c:v>
                </c:pt>
                <c:pt idx="2294">
                  <c:v>574</c:v>
                </c:pt>
                <c:pt idx="2295">
                  <c:v>545</c:v>
                </c:pt>
                <c:pt idx="2296">
                  <c:v>564</c:v>
                </c:pt>
                <c:pt idx="2297">
                  <c:v>564</c:v>
                </c:pt>
                <c:pt idx="2298">
                  <c:v>564</c:v>
                </c:pt>
                <c:pt idx="2299">
                  <c:v>549</c:v>
                </c:pt>
                <c:pt idx="2300">
                  <c:v>549</c:v>
                </c:pt>
                <c:pt idx="2301">
                  <c:v>564</c:v>
                </c:pt>
                <c:pt idx="2302">
                  <c:v>531</c:v>
                </c:pt>
                <c:pt idx="2303">
                  <c:v>555</c:v>
                </c:pt>
                <c:pt idx="2304">
                  <c:v>537</c:v>
                </c:pt>
                <c:pt idx="2305">
                  <c:v>549</c:v>
                </c:pt>
                <c:pt idx="2306">
                  <c:v>545</c:v>
                </c:pt>
                <c:pt idx="2307">
                  <c:v>545</c:v>
                </c:pt>
                <c:pt idx="2308">
                  <c:v>545</c:v>
                </c:pt>
                <c:pt idx="2309">
                  <c:v>555</c:v>
                </c:pt>
                <c:pt idx="2310">
                  <c:v>549</c:v>
                </c:pt>
                <c:pt idx="2311">
                  <c:v>545</c:v>
                </c:pt>
                <c:pt idx="2312">
                  <c:v>549</c:v>
                </c:pt>
                <c:pt idx="2313">
                  <c:v>549</c:v>
                </c:pt>
                <c:pt idx="2314">
                  <c:v>531</c:v>
                </c:pt>
                <c:pt idx="2315">
                  <c:v>537</c:v>
                </c:pt>
                <c:pt idx="2316">
                  <c:v>549</c:v>
                </c:pt>
                <c:pt idx="2317">
                  <c:v>549</c:v>
                </c:pt>
                <c:pt idx="2318">
                  <c:v>555</c:v>
                </c:pt>
                <c:pt idx="2319">
                  <c:v>531</c:v>
                </c:pt>
                <c:pt idx="2320">
                  <c:v>567</c:v>
                </c:pt>
                <c:pt idx="2321">
                  <c:v>555</c:v>
                </c:pt>
                <c:pt idx="2322">
                  <c:v>555</c:v>
                </c:pt>
                <c:pt idx="2323">
                  <c:v>574</c:v>
                </c:pt>
                <c:pt idx="2324">
                  <c:v>564</c:v>
                </c:pt>
                <c:pt idx="2325">
                  <c:v>564</c:v>
                </c:pt>
                <c:pt idx="2326">
                  <c:v>531</c:v>
                </c:pt>
                <c:pt idx="2327">
                  <c:v>564</c:v>
                </c:pt>
                <c:pt idx="2328">
                  <c:v>564</c:v>
                </c:pt>
                <c:pt idx="2329">
                  <c:v>564</c:v>
                </c:pt>
                <c:pt idx="2330">
                  <c:v>555</c:v>
                </c:pt>
                <c:pt idx="2331">
                  <c:v>555</c:v>
                </c:pt>
                <c:pt idx="2332">
                  <c:v>549</c:v>
                </c:pt>
                <c:pt idx="2333">
                  <c:v>549</c:v>
                </c:pt>
                <c:pt idx="2334">
                  <c:v>567</c:v>
                </c:pt>
                <c:pt idx="2335">
                  <c:v>549</c:v>
                </c:pt>
                <c:pt idx="2336">
                  <c:v>564</c:v>
                </c:pt>
                <c:pt idx="2337">
                  <c:v>567</c:v>
                </c:pt>
                <c:pt idx="2338">
                  <c:v>564</c:v>
                </c:pt>
                <c:pt idx="2339">
                  <c:v>564</c:v>
                </c:pt>
                <c:pt idx="2340">
                  <c:v>567</c:v>
                </c:pt>
                <c:pt idx="2341">
                  <c:v>567</c:v>
                </c:pt>
                <c:pt idx="2342">
                  <c:v>567</c:v>
                </c:pt>
                <c:pt idx="2343">
                  <c:v>555</c:v>
                </c:pt>
                <c:pt idx="2344">
                  <c:v>567</c:v>
                </c:pt>
                <c:pt idx="2345">
                  <c:v>574</c:v>
                </c:pt>
                <c:pt idx="2346">
                  <c:v>555</c:v>
                </c:pt>
                <c:pt idx="2347">
                  <c:v>564</c:v>
                </c:pt>
                <c:pt idx="2348">
                  <c:v>564</c:v>
                </c:pt>
                <c:pt idx="2349">
                  <c:v>567</c:v>
                </c:pt>
                <c:pt idx="2350">
                  <c:v>537</c:v>
                </c:pt>
                <c:pt idx="2351">
                  <c:v>564</c:v>
                </c:pt>
                <c:pt idx="2352">
                  <c:v>555</c:v>
                </c:pt>
                <c:pt idx="2353">
                  <c:v>564</c:v>
                </c:pt>
                <c:pt idx="2354">
                  <c:v>549</c:v>
                </c:pt>
                <c:pt idx="2355">
                  <c:v>555</c:v>
                </c:pt>
                <c:pt idx="2356">
                  <c:v>567</c:v>
                </c:pt>
                <c:pt idx="2357">
                  <c:v>564</c:v>
                </c:pt>
                <c:pt idx="2358">
                  <c:v>564</c:v>
                </c:pt>
                <c:pt idx="2359">
                  <c:v>564</c:v>
                </c:pt>
                <c:pt idx="2360">
                  <c:v>564</c:v>
                </c:pt>
                <c:pt idx="2361">
                  <c:v>567</c:v>
                </c:pt>
                <c:pt idx="2362">
                  <c:v>555</c:v>
                </c:pt>
                <c:pt idx="2363">
                  <c:v>555</c:v>
                </c:pt>
                <c:pt idx="2364">
                  <c:v>567</c:v>
                </c:pt>
                <c:pt idx="2365">
                  <c:v>567</c:v>
                </c:pt>
                <c:pt idx="2366">
                  <c:v>564</c:v>
                </c:pt>
                <c:pt idx="2367">
                  <c:v>564</c:v>
                </c:pt>
                <c:pt idx="2368">
                  <c:v>549</c:v>
                </c:pt>
                <c:pt idx="2369">
                  <c:v>555</c:v>
                </c:pt>
                <c:pt idx="2370">
                  <c:v>555</c:v>
                </c:pt>
                <c:pt idx="2371">
                  <c:v>549</c:v>
                </c:pt>
                <c:pt idx="2372">
                  <c:v>545</c:v>
                </c:pt>
                <c:pt idx="2373">
                  <c:v>549</c:v>
                </c:pt>
                <c:pt idx="2374">
                  <c:v>527</c:v>
                </c:pt>
                <c:pt idx="2375">
                  <c:v>549</c:v>
                </c:pt>
                <c:pt idx="2376">
                  <c:v>537</c:v>
                </c:pt>
                <c:pt idx="2377">
                  <c:v>549</c:v>
                </c:pt>
                <c:pt idx="2378">
                  <c:v>545</c:v>
                </c:pt>
                <c:pt idx="2379">
                  <c:v>545</c:v>
                </c:pt>
                <c:pt idx="2380">
                  <c:v>555</c:v>
                </c:pt>
                <c:pt idx="2381">
                  <c:v>545</c:v>
                </c:pt>
                <c:pt idx="2382">
                  <c:v>555</c:v>
                </c:pt>
                <c:pt idx="2383">
                  <c:v>549</c:v>
                </c:pt>
                <c:pt idx="2384">
                  <c:v>555</c:v>
                </c:pt>
                <c:pt idx="2385">
                  <c:v>549</c:v>
                </c:pt>
                <c:pt idx="2386">
                  <c:v>537</c:v>
                </c:pt>
                <c:pt idx="2387">
                  <c:v>549</c:v>
                </c:pt>
                <c:pt idx="2388">
                  <c:v>555</c:v>
                </c:pt>
                <c:pt idx="2389">
                  <c:v>537</c:v>
                </c:pt>
                <c:pt idx="2390">
                  <c:v>537</c:v>
                </c:pt>
                <c:pt idx="2391">
                  <c:v>537</c:v>
                </c:pt>
                <c:pt idx="2392">
                  <c:v>527</c:v>
                </c:pt>
                <c:pt idx="2393">
                  <c:v>505</c:v>
                </c:pt>
                <c:pt idx="2394">
                  <c:v>531</c:v>
                </c:pt>
                <c:pt idx="2395">
                  <c:v>531</c:v>
                </c:pt>
                <c:pt idx="2396">
                  <c:v>520</c:v>
                </c:pt>
                <c:pt idx="2397">
                  <c:v>527</c:v>
                </c:pt>
                <c:pt idx="2398">
                  <c:v>520</c:v>
                </c:pt>
                <c:pt idx="2399">
                  <c:v>531</c:v>
                </c:pt>
                <c:pt idx="2400">
                  <c:v>527</c:v>
                </c:pt>
                <c:pt idx="2401">
                  <c:v>531</c:v>
                </c:pt>
                <c:pt idx="2402">
                  <c:v>545</c:v>
                </c:pt>
                <c:pt idx="2403">
                  <c:v>531</c:v>
                </c:pt>
                <c:pt idx="2404">
                  <c:v>531</c:v>
                </c:pt>
                <c:pt idx="2405">
                  <c:v>520</c:v>
                </c:pt>
                <c:pt idx="2406">
                  <c:v>537</c:v>
                </c:pt>
                <c:pt idx="2407">
                  <c:v>537</c:v>
                </c:pt>
                <c:pt idx="2408">
                  <c:v>527</c:v>
                </c:pt>
                <c:pt idx="2409">
                  <c:v>527</c:v>
                </c:pt>
                <c:pt idx="2410">
                  <c:v>527</c:v>
                </c:pt>
                <c:pt idx="2411">
                  <c:v>514</c:v>
                </c:pt>
                <c:pt idx="2412">
                  <c:v>531</c:v>
                </c:pt>
                <c:pt idx="2413">
                  <c:v>527</c:v>
                </c:pt>
                <c:pt idx="2414">
                  <c:v>514</c:v>
                </c:pt>
                <c:pt idx="2415">
                  <c:v>505</c:v>
                </c:pt>
                <c:pt idx="2416">
                  <c:v>514</c:v>
                </c:pt>
                <c:pt idx="2417">
                  <c:v>514</c:v>
                </c:pt>
                <c:pt idx="2418">
                  <c:v>505</c:v>
                </c:pt>
                <c:pt idx="2419">
                  <c:v>514</c:v>
                </c:pt>
                <c:pt idx="2420">
                  <c:v>500</c:v>
                </c:pt>
                <c:pt idx="2421">
                  <c:v>514</c:v>
                </c:pt>
                <c:pt idx="2422">
                  <c:v>497</c:v>
                </c:pt>
                <c:pt idx="2423">
                  <c:v>520</c:v>
                </c:pt>
                <c:pt idx="2424">
                  <c:v>527</c:v>
                </c:pt>
                <c:pt idx="2425">
                  <c:v>527</c:v>
                </c:pt>
                <c:pt idx="2426">
                  <c:v>520</c:v>
                </c:pt>
                <c:pt idx="2427">
                  <c:v>520</c:v>
                </c:pt>
                <c:pt idx="2428">
                  <c:v>527</c:v>
                </c:pt>
                <c:pt idx="2429">
                  <c:v>497</c:v>
                </c:pt>
                <c:pt idx="2430">
                  <c:v>514</c:v>
                </c:pt>
                <c:pt idx="2431">
                  <c:v>497</c:v>
                </c:pt>
                <c:pt idx="2432">
                  <c:v>500</c:v>
                </c:pt>
                <c:pt idx="2433">
                  <c:v>505</c:v>
                </c:pt>
                <c:pt idx="2434">
                  <c:v>500</c:v>
                </c:pt>
                <c:pt idx="2435">
                  <c:v>500</c:v>
                </c:pt>
                <c:pt idx="2436">
                  <c:v>486</c:v>
                </c:pt>
                <c:pt idx="2437">
                  <c:v>505</c:v>
                </c:pt>
                <c:pt idx="2438">
                  <c:v>488</c:v>
                </c:pt>
                <c:pt idx="2439">
                  <c:v>500</c:v>
                </c:pt>
                <c:pt idx="2440">
                  <c:v>505</c:v>
                </c:pt>
                <c:pt idx="2441">
                  <c:v>500</c:v>
                </c:pt>
                <c:pt idx="2442">
                  <c:v>488</c:v>
                </c:pt>
                <c:pt idx="2443">
                  <c:v>505</c:v>
                </c:pt>
                <c:pt idx="2444">
                  <c:v>500</c:v>
                </c:pt>
                <c:pt idx="2445">
                  <c:v>497</c:v>
                </c:pt>
                <c:pt idx="2446">
                  <c:v>488</c:v>
                </c:pt>
                <c:pt idx="2447">
                  <c:v>488</c:v>
                </c:pt>
                <c:pt idx="2448">
                  <c:v>481</c:v>
                </c:pt>
                <c:pt idx="2449">
                  <c:v>481</c:v>
                </c:pt>
                <c:pt idx="2450">
                  <c:v>488</c:v>
                </c:pt>
                <c:pt idx="2451">
                  <c:v>486</c:v>
                </c:pt>
                <c:pt idx="2452">
                  <c:v>488</c:v>
                </c:pt>
                <c:pt idx="2453">
                  <c:v>476</c:v>
                </c:pt>
                <c:pt idx="2454">
                  <c:v>488</c:v>
                </c:pt>
                <c:pt idx="2455">
                  <c:v>486</c:v>
                </c:pt>
                <c:pt idx="2456">
                  <c:v>497</c:v>
                </c:pt>
                <c:pt idx="2457">
                  <c:v>500</c:v>
                </c:pt>
                <c:pt idx="2458">
                  <c:v>500</c:v>
                </c:pt>
                <c:pt idx="2459">
                  <c:v>505</c:v>
                </c:pt>
                <c:pt idx="2460">
                  <c:v>476</c:v>
                </c:pt>
                <c:pt idx="2461">
                  <c:v>488</c:v>
                </c:pt>
                <c:pt idx="2462">
                  <c:v>488</c:v>
                </c:pt>
                <c:pt idx="2463">
                  <c:v>497</c:v>
                </c:pt>
                <c:pt idx="2464">
                  <c:v>497</c:v>
                </c:pt>
                <c:pt idx="2465">
                  <c:v>488</c:v>
                </c:pt>
                <c:pt idx="2466">
                  <c:v>486</c:v>
                </c:pt>
                <c:pt idx="2467">
                  <c:v>497</c:v>
                </c:pt>
                <c:pt idx="2468">
                  <c:v>514</c:v>
                </c:pt>
                <c:pt idx="2469">
                  <c:v>497</c:v>
                </c:pt>
                <c:pt idx="2470">
                  <c:v>481</c:v>
                </c:pt>
                <c:pt idx="2471">
                  <c:v>481</c:v>
                </c:pt>
                <c:pt idx="2472">
                  <c:v>486</c:v>
                </c:pt>
                <c:pt idx="2473">
                  <c:v>486</c:v>
                </c:pt>
                <c:pt idx="2474">
                  <c:v>486</c:v>
                </c:pt>
                <c:pt idx="2475">
                  <c:v>481</c:v>
                </c:pt>
                <c:pt idx="2476">
                  <c:v>488</c:v>
                </c:pt>
                <c:pt idx="2477">
                  <c:v>472</c:v>
                </c:pt>
                <c:pt idx="2478">
                  <c:v>486</c:v>
                </c:pt>
                <c:pt idx="2479">
                  <c:v>500</c:v>
                </c:pt>
                <c:pt idx="2480">
                  <c:v>488</c:v>
                </c:pt>
                <c:pt idx="2481">
                  <c:v>497</c:v>
                </c:pt>
                <c:pt idx="2482">
                  <c:v>486</c:v>
                </c:pt>
                <c:pt idx="2483">
                  <c:v>497</c:v>
                </c:pt>
                <c:pt idx="2484">
                  <c:v>488</c:v>
                </c:pt>
                <c:pt idx="2485">
                  <c:v>497</c:v>
                </c:pt>
                <c:pt idx="2486">
                  <c:v>486</c:v>
                </c:pt>
                <c:pt idx="2487">
                  <c:v>500</c:v>
                </c:pt>
                <c:pt idx="2488">
                  <c:v>505</c:v>
                </c:pt>
                <c:pt idx="2489">
                  <c:v>488</c:v>
                </c:pt>
                <c:pt idx="2490">
                  <c:v>527</c:v>
                </c:pt>
                <c:pt idx="2491">
                  <c:v>500</c:v>
                </c:pt>
                <c:pt idx="2492">
                  <c:v>505</c:v>
                </c:pt>
                <c:pt idx="2493">
                  <c:v>497</c:v>
                </c:pt>
                <c:pt idx="2494">
                  <c:v>488</c:v>
                </c:pt>
                <c:pt idx="2495">
                  <c:v>505</c:v>
                </c:pt>
                <c:pt idx="2496">
                  <c:v>505</c:v>
                </c:pt>
                <c:pt idx="2497">
                  <c:v>486</c:v>
                </c:pt>
                <c:pt idx="2498">
                  <c:v>500</c:v>
                </c:pt>
                <c:pt idx="2499">
                  <c:v>488</c:v>
                </c:pt>
                <c:pt idx="2500">
                  <c:v>497</c:v>
                </c:pt>
                <c:pt idx="2501">
                  <c:v>472</c:v>
                </c:pt>
                <c:pt idx="2502">
                  <c:v>497</c:v>
                </c:pt>
                <c:pt idx="2503">
                  <c:v>500</c:v>
                </c:pt>
                <c:pt idx="2504">
                  <c:v>486</c:v>
                </c:pt>
                <c:pt idx="2505">
                  <c:v>486</c:v>
                </c:pt>
                <c:pt idx="2506">
                  <c:v>472</c:v>
                </c:pt>
                <c:pt idx="2507">
                  <c:v>486</c:v>
                </c:pt>
                <c:pt idx="2508">
                  <c:v>481</c:v>
                </c:pt>
                <c:pt idx="2509">
                  <c:v>476</c:v>
                </c:pt>
                <c:pt idx="2510">
                  <c:v>476</c:v>
                </c:pt>
                <c:pt idx="2511">
                  <c:v>476</c:v>
                </c:pt>
                <c:pt idx="2512">
                  <c:v>476</c:v>
                </c:pt>
                <c:pt idx="2513">
                  <c:v>472</c:v>
                </c:pt>
                <c:pt idx="2514">
                  <c:v>486</c:v>
                </c:pt>
                <c:pt idx="2515">
                  <c:v>497</c:v>
                </c:pt>
                <c:pt idx="2516">
                  <c:v>488</c:v>
                </c:pt>
                <c:pt idx="2517">
                  <c:v>486</c:v>
                </c:pt>
                <c:pt idx="2518">
                  <c:v>476</c:v>
                </c:pt>
                <c:pt idx="2519">
                  <c:v>486</c:v>
                </c:pt>
                <c:pt idx="2520">
                  <c:v>476</c:v>
                </c:pt>
                <c:pt idx="2521">
                  <c:v>481</c:v>
                </c:pt>
                <c:pt idx="2522">
                  <c:v>486</c:v>
                </c:pt>
                <c:pt idx="2523">
                  <c:v>476</c:v>
                </c:pt>
                <c:pt idx="2524">
                  <c:v>481</c:v>
                </c:pt>
                <c:pt idx="2525">
                  <c:v>481</c:v>
                </c:pt>
                <c:pt idx="2526">
                  <c:v>476</c:v>
                </c:pt>
                <c:pt idx="2527">
                  <c:v>476</c:v>
                </c:pt>
                <c:pt idx="2528">
                  <c:v>460</c:v>
                </c:pt>
                <c:pt idx="2529">
                  <c:v>460</c:v>
                </c:pt>
                <c:pt idx="2530">
                  <c:v>456</c:v>
                </c:pt>
                <c:pt idx="2531">
                  <c:v>451</c:v>
                </c:pt>
                <c:pt idx="2532">
                  <c:v>446</c:v>
                </c:pt>
                <c:pt idx="2533">
                  <c:v>456</c:v>
                </c:pt>
                <c:pt idx="2534">
                  <c:v>446</c:v>
                </c:pt>
                <c:pt idx="2535">
                  <c:v>442</c:v>
                </c:pt>
                <c:pt idx="2536">
                  <c:v>451</c:v>
                </c:pt>
                <c:pt idx="2537">
                  <c:v>451</c:v>
                </c:pt>
                <c:pt idx="2538">
                  <c:v>456</c:v>
                </c:pt>
                <c:pt idx="2539">
                  <c:v>456</c:v>
                </c:pt>
                <c:pt idx="2540">
                  <c:v>456</c:v>
                </c:pt>
                <c:pt idx="2541">
                  <c:v>451</c:v>
                </c:pt>
                <c:pt idx="2542">
                  <c:v>460</c:v>
                </c:pt>
                <c:pt idx="2543">
                  <c:v>456</c:v>
                </c:pt>
                <c:pt idx="2544">
                  <c:v>451</c:v>
                </c:pt>
                <c:pt idx="2545">
                  <c:v>451</c:v>
                </c:pt>
                <c:pt idx="2546">
                  <c:v>481</c:v>
                </c:pt>
                <c:pt idx="2547">
                  <c:v>460</c:v>
                </c:pt>
                <c:pt idx="2548">
                  <c:v>460</c:v>
                </c:pt>
                <c:pt idx="2549">
                  <c:v>472</c:v>
                </c:pt>
                <c:pt idx="2550">
                  <c:v>460</c:v>
                </c:pt>
                <c:pt idx="2551">
                  <c:v>464</c:v>
                </c:pt>
                <c:pt idx="2552">
                  <c:v>456</c:v>
                </c:pt>
                <c:pt idx="2553">
                  <c:v>481</c:v>
                </c:pt>
                <c:pt idx="2554">
                  <c:v>460</c:v>
                </c:pt>
                <c:pt idx="2555">
                  <c:v>472</c:v>
                </c:pt>
                <c:pt idx="2556">
                  <c:v>472</c:v>
                </c:pt>
                <c:pt idx="2557">
                  <c:v>460</c:v>
                </c:pt>
                <c:pt idx="2558">
                  <c:v>464</c:v>
                </c:pt>
                <c:pt idx="2559">
                  <c:v>476</c:v>
                </c:pt>
                <c:pt idx="2560">
                  <c:v>472</c:v>
                </c:pt>
                <c:pt idx="2561">
                  <c:v>460</c:v>
                </c:pt>
                <c:pt idx="2562">
                  <c:v>456</c:v>
                </c:pt>
                <c:pt idx="2563">
                  <c:v>472</c:v>
                </c:pt>
                <c:pt idx="2564">
                  <c:v>476</c:v>
                </c:pt>
                <c:pt idx="2565">
                  <c:v>460</c:v>
                </c:pt>
                <c:pt idx="2566">
                  <c:v>476</c:v>
                </c:pt>
                <c:pt idx="2567">
                  <c:v>472</c:v>
                </c:pt>
                <c:pt idx="2568">
                  <c:v>464</c:v>
                </c:pt>
                <c:pt idx="2569">
                  <c:v>460</c:v>
                </c:pt>
                <c:pt idx="2570">
                  <c:v>472</c:v>
                </c:pt>
                <c:pt idx="2571">
                  <c:v>472</c:v>
                </c:pt>
                <c:pt idx="2572">
                  <c:v>464</c:v>
                </c:pt>
                <c:pt idx="2573">
                  <c:v>481</c:v>
                </c:pt>
                <c:pt idx="2574">
                  <c:v>481</c:v>
                </c:pt>
                <c:pt idx="2575">
                  <c:v>486</c:v>
                </c:pt>
                <c:pt idx="2576">
                  <c:v>486</c:v>
                </c:pt>
                <c:pt idx="2577">
                  <c:v>488</c:v>
                </c:pt>
                <c:pt idx="2578">
                  <c:v>486</c:v>
                </c:pt>
                <c:pt idx="2579">
                  <c:v>486</c:v>
                </c:pt>
                <c:pt idx="2580">
                  <c:v>497</c:v>
                </c:pt>
                <c:pt idx="2581">
                  <c:v>488</c:v>
                </c:pt>
                <c:pt idx="2582">
                  <c:v>486</c:v>
                </c:pt>
                <c:pt idx="2583">
                  <c:v>486</c:v>
                </c:pt>
                <c:pt idx="2584">
                  <c:v>500</c:v>
                </c:pt>
                <c:pt idx="2585">
                  <c:v>486</c:v>
                </c:pt>
                <c:pt idx="2586">
                  <c:v>476</c:v>
                </c:pt>
                <c:pt idx="2587">
                  <c:v>486</c:v>
                </c:pt>
                <c:pt idx="2588">
                  <c:v>488</c:v>
                </c:pt>
                <c:pt idx="2589">
                  <c:v>486</c:v>
                </c:pt>
                <c:pt idx="2590">
                  <c:v>488</c:v>
                </c:pt>
                <c:pt idx="2591">
                  <c:v>488</c:v>
                </c:pt>
                <c:pt idx="2592">
                  <c:v>486</c:v>
                </c:pt>
                <c:pt idx="2593">
                  <c:v>497</c:v>
                </c:pt>
                <c:pt idx="2594">
                  <c:v>481</c:v>
                </c:pt>
                <c:pt idx="2595">
                  <c:v>497</c:v>
                </c:pt>
                <c:pt idx="2596">
                  <c:v>486</c:v>
                </c:pt>
                <c:pt idx="2597">
                  <c:v>497</c:v>
                </c:pt>
                <c:pt idx="2598">
                  <c:v>486</c:v>
                </c:pt>
                <c:pt idx="2599">
                  <c:v>505</c:v>
                </c:pt>
                <c:pt idx="2600">
                  <c:v>505</c:v>
                </c:pt>
                <c:pt idx="2601">
                  <c:v>514</c:v>
                </c:pt>
                <c:pt idx="2602">
                  <c:v>520</c:v>
                </c:pt>
                <c:pt idx="2603">
                  <c:v>505</c:v>
                </c:pt>
                <c:pt idx="2604">
                  <c:v>500</c:v>
                </c:pt>
                <c:pt idx="2605">
                  <c:v>486</c:v>
                </c:pt>
                <c:pt idx="2606">
                  <c:v>500</c:v>
                </c:pt>
                <c:pt idx="2607">
                  <c:v>500</c:v>
                </c:pt>
                <c:pt idx="2608">
                  <c:v>497</c:v>
                </c:pt>
                <c:pt idx="2609">
                  <c:v>486</c:v>
                </c:pt>
                <c:pt idx="2610">
                  <c:v>488</c:v>
                </c:pt>
                <c:pt idx="2611">
                  <c:v>497</c:v>
                </c:pt>
                <c:pt idx="2612">
                  <c:v>486</c:v>
                </c:pt>
                <c:pt idx="2613">
                  <c:v>500</c:v>
                </c:pt>
                <c:pt idx="2614">
                  <c:v>488</c:v>
                </c:pt>
                <c:pt idx="2615">
                  <c:v>497</c:v>
                </c:pt>
                <c:pt idx="2616">
                  <c:v>497</c:v>
                </c:pt>
                <c:pt idx="2617">
                  <c:v>486</c:v>
                </c:pt>
                <c:pt idx="2618">
                  <c:v>500</c:v>
                </c:pt>
                <c:pt idx="2619">
                  <c:v>497</c:v>
                </c:pt>
                <c:pt idx="2620">
                  <c:v>486</c:v>
                </c:pt>
                <c:pt idx="2621">
                  <c:v>505</c:v>
                </c:pt>
                <c:pt idx="2622">
                  <c:v>486</c:v>
                </c:pt>
                <c:pt idx="2623">
                  <c:v>481</c:v>
                </c:pt>
                <c:pt idx="2624">
                  <c:v>497</c:v>
                </c:pt>
                <c:pt idx="2625">
                  <c:v>486</c:v>
                </c:pt>
                <c:pt idx="2626">
                  <c:v>481</c:v>
                </c:pt>
                <c:pt idx="2627">
                  <c:v>472</c:v>
                </c:pt>
                <c:pt idx="2628">
                  <c:v>486</c:v>
                </c:pt>
                <c:pt idx="2629">
                  <c:v>476</c:v>
                </c:pt>
                <c:pt idx="2630">
                  <c:v>481</c:v>
                </c:pt>
                <c:pt idx="2631">
                  <c:v>481</c:v>
                </c:pt>
                <c:pt idx="2632">
                  <c:v>486</c:v>
                </c:pt>
                <c:pt idx="2633">
                  <c:v>481</c:v>
                </c:pt>
                <c:pt idx="2634">
                  <c:v>472</c:v>
                </c:pt>
                <c:pt idx="2635">
                  <c:v>497</c:v>
                </c:pt>
                <c:pt idx="2636">
                  <c:v>481</c:v>
                </c:pt>
                <c:pt idx="2637">
                  <c:v>488</c:v>
                </c:pt>
                <c:pt idx="2638">
                  <c:v>486</c:v>
                </c:pt>
                <c:pt idx="2639">
                  <c:v>488</c:v>
                </c:pt>
                <c:pt idx="2640">
                  <c:v>497</c:v>
                </c:pt>
                <c:pt idx="2641">
                  <c:v>488</c:v>
                </c:pt>
                <c:pt idx="2642">
                  <c:v>500</c:v>
                </c:pt>
                <c:pt idx="2643">
                  <c:v>500</c:v>
                </c:pt>
                <c:pt idx="2644">
                  <c:v>500</c:v>
                </c:pt>
                <c:pt idx="2645">
                  <c:v>500</c:v>
                </c:pt>
                <c:pt idx="2646">
                  <c:v>520</c:v>
                </c:pt>
                <c:pt idx="2647">
                  <c:v>500</c:v>
                </c:pt>
                <c:pt idx="2648">
                  <c:v>497</c:v>
                </c:pt>
                <c:pt idx="2649">
                  <c:v>514</c:v>
                </c:pt>
                <c:pt idx="2650">
                  <c:v>505</c:v>
                </c:pt>
                <c:pt idx="2651">
                  <c:v>500</c:v>
                </c:pt>
                <c:pt idx="2652">
                  <c:v>514</c:v>
                </c:pt>
                <c:pt idx="2653">
                  <c:v>500</c:v>
                </c:pt>
                <c:pt idx="2654">
                  <c:v>500</c:v>
                </c:pt>
                <c:pt idx="2655">
                  <c:v>497</c:v>
                </c:pt>
                <c:pt idx="2656">
                  <c:v>514</c:v>
                </c:pt>
                <c:pt idx="2657">
                  <c:v>505</c:v>
                </c:pt>
                <c:pt idx="2658">
                  <c:v>500</c:v>
                </c:pt>
                <c:pt idx="2659">
                  <c:v>514</c:v>
                </c:pt>
                <c:pt idx="2660">
                  <c:v>488</c:v>
                </c:pt>
                <c:pt idx="2661">
                  <c:v>505</c:v>
                </c:pt>
                <c:pt idx="2662">
                  <c:v>500</c:v>
                </c:pt>
                <c:pt idx="2663">
                  <c:v>500</c:v>
                </c:pt>
                <c:pt idx="2664">
                  <c:v>497</c:v>
                </c:pt>
                <c:pt idx="2665">
                  <c:v>497</c:v>
                </c:pt>
                <c:pt idx="2666">
                  <c:v>488</c:v>
                </c:pt>
                <c:pt idx="2667">
                  <c:v>481</c:v>
                </c:pt>
                <c:pt idx="2668">
                  <c:v>486</c:v>
                </c:pt>
                <c:pt idx="2669">
                  <c:v>488</c:v>
                </c:pt>
                <c:pt idx="2670">
                  <c:v>476</c:v>
                </c:pt>
                <c:pt idx="2671">
                  <c:v>476</c:v>
                </c:pt>
                <c:pt idx="2672">
                  <c:v>472</c:v>
                </c:pt>
                <c:pt idx="2673">
                  <c:v>481</c:v>
                </c:pt>
                <c:pt idx="2674">
                  <c:v>472</c:v>
                </c:pt>
                <c:pt idx="2675">
                  <c:v>460</c:v>
                </c:pt>
                <c:pt idx="2676">
                  <c:v>464</c:v>
                </c:pt>
                <c:pt idx="2677">
                  <c:v>451</c:v>
                </c:pt>
                <c:pt idx="2678">
                  <c:v>456</c:v>
                </c:pt>
                <c:pt idx="2679">
                  <c:v>446</c:v>
                </c:pt>
                <c:pt idx="2680">
                  <c:v>472</c:v>
                </c:pt>
                <c:pt idx="2681">
                  <c:v>460</c:v>
                </c:pt>
                <c:pt idx="2682">
                  <c:v>451</c:v>
                </c:pt>
                <c:pt idx="2683">
                  <c:v>464</c:v>
                </c:pt>
                <c:pt idx="2684">
                  <c:v>446</c:v>
                </c:pt>
                <c:pt idx="2685">
                  <c:v>451</c:v>
                </c:pt>
                <c:pt idx="2686">
                  <c:v>446</c:v>
                </c:pt>
                <c:pt idx="2687">
                  <c:v>456</c:v>
                </c:pt>
                <c:pt idx="2688">
                  <c:v>451</c:v>
                </c:pt>
                <c:pt idx="2689">
                  <c:v>436</c:v>
                </c:pt>
                <c:pt idx="2690">
                  <c:v>451</c:v>
                </c:pt>
                <c:pt idx="2691">
                  <c:v>464</c:v>
                </c:pt>
                <c:pt idx="2692">
                  <c:v>451</c:v>
                </c:pt>
                <c:pt idx="2693">
                  <c:v>456</c:v>
                </c:pt>
                <c:pt idx="2694">
                  <c:v>460</c:v>
                </c:pt>
                <c:pt idx="2695">
                  <c:v>464</c:v>
                </c:pt>
                <c:pt idx="2696">
                  <c:v>476</c:v>
                </c:pt>
                <c:pt idx="2697">
                  <c:v>460</c:v>
                </c:pt>
                <c:pt idx="2698">
                  <c:v>472</c:v>
                </c:pt>
                <c:pt idx="2699">
                  <c:v>460</c:v>
                </c:pt>
                <c:pt idx="2700">
                  <c:v>464</c:v>
                </c:pt>
                <c:pt idx="2701">
                  <c:v>460</c:v>
                </c:pt>
                <c:pt idx="2702">
                  <c:v>472</c:v>
                </c:pt>
                <c:pt idx="2703">
                  <c:v>476</c:v>
                </c:pt>
                <c:pt idx="2704">
                  <c:v>456</c:v>
                </c:pt>
                <c:pt idx="2705">
                  <c:v>456</c:v>
                </c:pt>
                <c:pt idx="2706">
                  <c:v>446</c:v>
                </c:pt>
                <c:pt idx="2707">
                  <c:v>472</c:v>
                </c:pt>
                <c:pt idx="2708">
                  <c:v>451</c:v>
                </c:pt>
                <c:pt idx="2709">
                  <c:v>464</c:v>
                </c:pt>
                <c:pt idx="2710">
                  <c:v>476</c:v>
                </c:pt>
                <c:pt idx="2711">
                  <c:v>476</c:v>
                </c:pt>
                <c:pt idx="2712">
                  <c:v>472</c:v>
                </c:pt>
                <c:pt idx="2713">
                  <c:v>472</c:v>
                </c:pt>
                <c:pt idx="2714">
                  <c:v>486</c:v>
                </c:pt>
                <c:pt idx="2715">
                  <c:v>476</c:v>
                </c:pt>
                <c:pt idx="2716">
                  <c:v>472</c:v>
                </c:pt>
                <c:pt idx="2717">
                  <c:v>476</c:v>
                </c:pt>
                <c:pt idx="2718">
                  <c:v>476</c:v>
                </c:pt>
                <c:pt idx="2719">
                  <c:v>476</c:v>
                </c:pt>
                <c:pt idx="2720">
                  <c:v>476</c:v>
                </c:pt>
                <c:pt idx="2721">
                  <c:v>481</c:v>
                </c:pt>
                <c:pt idx="2722">
                  <c:v>488</c:v>
                </c:pt>
                <c:pt idx="2723">
                  <c:v>476</c:v>
                </c:pt>
                <c:pt idx="2724">
                  <c:v>486</c:v>
                </c:pt>
                <c:pt idx="2725">
                  <c:v>486</c:v>
                </c:pt>
                <c:pt idx="2726">
                  <c:v>488</c:v>
                </c:pt>
                <c:pt idx="2727">
                  <c:v>500</c:v>
                </c:pt>
                <c:pt idx="2728">
                  <c:v>486</c:v>
                </c:pt>
                <c:pt idx="2729">
                  <c:v>486</c:v>
                </c:pt>
                <c:pt idx="2730">
                  <c:v>460</c:v>
                </c:pt>
                <c:pt idx="2731">
                  <c:v>486</c:v>
                </c:pt>
                <c:pt idx="2732">
                  <c:v>476</c:v>
                </c:pt>
                <c:pt idx="2733">
                  <c:v>488</c:v>
                </c:pt>
                <c:pt idx="2734">
                  <c:v>486</c:v>
                </c:pt>
                <c:pt idx="2735">
                  <c:v>481</c:v>
                </c:pt>
                <c:pt idx="2736">
                  <c:v>486</c:v>
                </c:pt>
                <c:pt idx="2737">
                  <c:v>481</c:v>
                </c:pt>
                <c:pt idx="2738">
                  <c:v>486</c:v>
                </c:pt>
                <c:pt idx="2739">
                  <c:v>481</c:v>
                </c:pt>
                <c:pt idx="2740">
                  <c:v>481</c:v>
                </c:pt>
                <c:pt idx="2741">
                  <c:v>488</c:v>
                </c:pt>
                <c:pt idx="2742">
                  <c:v>481</c:v>
                </c:pt>
                <c:pt idx="2743">
                  <c:v>476</c:v>
                </c:pt>
                <c:pt idx="2744">
                  <c:v>481</c:v>
                </c:pt>
                <c:pt idx="2745">
                  <c:v>476</c:v>
                </c:pt>
                <c:pt idx="2746">
                  <c:v>472</c:v>
                </c:pt>
                <c:pt idx="2747">
                  <c:v>456</c:v>
                </c:pt>
                <c:pt idx="2748">
                  <c:v>456</c:v>
                </c:pt>
                <c:pt idx="2749">
                  <c:v>456</c:v>
                </c:pt>
                <c:pt idx="2750">
                  <c:v>460</c:v>
                </c:pt>
                <c:pt idx="2751">
                  <c:v>472</c:v>
                </c:pt>
                <c:pt idx="2752">
                  <c:v>456</c:v>
                </c:pt>
                <c:pt idx="2753">
                  <c:v>464</c:v>
                </c:pt>
                <c:pt idx="2754">
                  <c:v>472</c:v>
                </c:pt>
                <c:pt idx="2755">
                  <c:v>476</c:v>
                </c:pt>
                <c:pt idx="2756">
                  <c:v>460</c:v>
                </c:pt>
                <c:pt idx="2757">
                  <c:v>472</c:v>
                </c:pt>
                <c:pt idx="2758">
                  <c:v>481</c:v>
                </c:pt>
                <c:pt idx="2759">
                  <c:v>464</c:v>
                </c:pt>
                <c:pt idx="2760">
                  <c:v>472</c:v>
                </c:pt>
                <c:pt idx="2761">
                  <c:v>472</c:v>
                </c:pt>
                <c:pt idx="2762">
                  <c:v>472</c:v>
                </c:pt>
                <c:pt idx="2763">
                  <c:v>472</c:v>
                </c:pt>
                <c:pt idx="2764">
                  <c:v>456</c:v>
                </c:pt>
                <c:pt idx="2765">
                  <c:v>464</c:v>
                </c:pt>
                <c:pt idx="2766">
                  <c:v>476</c:v>
                </c:pt>
                <c:pt idx="2767">
                  <c:v>472</c:v>
                </c:pt>
                <c:pt idx="2768">
                  <c:v>464</c:v>
                </c:pt>
                <c:pt idx="2769">
                  <c:v>472</c:v>
                </c:pt>
                <c:pt idx="2770">
                  <c:v>464</c:v>
                </c:pt>
                <c:pt idx="2771">
                  <c:v>460</c:v>
                </c:pt>
                <c:pt idx="2772">
                  <c:v>460</c:v>
                </c:pt>
                <c:pt idx="2773">
                  <c:v>464</c:v>
                </c:pt>
                <c:pt idx="2774">
                  <c:v>460</c:v>
                </c:pt>
                <c:pt idx="2775">
                  <c:v>464</c:v>
                </c:pt>
                <c:pt idx="2776">
                  <c:v>456</c:v>
                </c:pt>
                <c:pt idx="2777">
                  <c:v>456</c:v>
                </c:pt>
                <c:pt idx="2778">
                  <c:v>464</c:v>
                </c:pt>
                <c:pt idx="2779">
                  <c:v>472</c:v>
                </c:pt>
                <c:pt idx="2780">
                  <c:v>464</c:v>
                </c:pt>
                <c:pt idx="2781">
                  <c:v>451</c:v>
                </c:pt>
                <c:pt idx="2782">
                  <c:v>464</c:v>
                </c:pt>
                <c:pt idx="2783">
                  <c:v>464</c:v>
                </c:pt>
                <c:pt idx="2784">
                  <c:v>460</c:v>
                </c:pt>
                <c:pt idx="2785">
                  <c:v>446</c:v>
                </c:pt>
                <c:pt idx="2786">
                  <c:v>451</c:v>
                </c:pt>
                <c:pt idx="2787">
                  <c:v>451</c:v>
                </c:pt>
                <c:pt idx="2788">
                  <c:v>442</c:v>
                </c:pt>
                <c:pt idx="2789">
                  <c:v>456</c:v>
                </c:pt>
                <c:pt idx="2790">
                  <c:v>460</c:v>
                </c:pt>
                <c:pt idx="2791">
                  <c:v>476</c:v>
                </c:pt>
                <c:pt idx="2792">
                  <c:v>472</c:v>
                </c:pt>
                <c:pt idx="2793">
                  <c:v>456</c:v>
                </c:pt>
                <c:pt idx="2794">
                  <c:v>451</c:v>
                </c:pt>
                <c:pt idx="2795">
                  <c:v>451</c:v>
                </c:pt>
                <c:pt idx="2796">
                  <c:v>456</c:v>
                </c:pt>
                <c:pt idx="2797">
                  <c:v>456</c:v>
                </c:pt>
                <c:pt idx="2798">
                  <c:v>446</c:v>
                </c:pt>
                <c:pt idx="2799">
                  <c:v>460</c:v>
                </c:pt>
                <c:pt idx="2800">
                  <c:v>442</c:v>
                </c:pt>
                <c:pt idx="2801">
                  <c:v>451</c:v>
                </c:pt>
                <c:pt idx="2802">
                  <c:v>442</c:v>
                </c:pt>
                <c:pt idx="2803">
                  <c:v>451</c:v>
                </c:pt>
                <c:pt idx="2804">
                  <c:v>456</c:v>
                </c:pt>
                <c:pt idx="2805">
                  <c:v>436</c:v>
                </c:pt>
                <c:pt idx="2806">
                  <c:v>451</c:v>
                </c:pt>
                <c:pt idx="2807">
                  <c:v>442</c:v>
                </c:pt>
                <c:pt idx="2808">
                  <c:v>446</c:v>
                </c:pt>
                <c:pt idx="2809">
                  <c:v>436</c:v>
                </c:pt>
                <c:pt idx="2810">
                  <c:v>442</c:v>
                </c:pt>
                <c:pt idx="2811">
                  <c:v>446</c:v>
                </c:pt>
                <c:pt idx="2812">
                  <c:v>451</c:v>
                </c:pt>
                <c:pt idx="2813">
                  <c:v>446</c:v>
                </c:pt>
                <c:pt idx="2814">
                  <c:v>442</c:v>
                </c:pt>
                <c:pt idx="2815">
                  <c:v>456</c:v>
                </c:pt>
                <c:pt idx="2816">
                  <c:v>456</c:v>
                </c:pt>
                <c:pt idx="2817">
                  <c:v>446</c:v>
                </c:pt>
                <c:pt idx="2818">
                  <c:v>451</c:v>
                </c:pt>
                <c:pt idx="2819">
                  <c:v>456</c:v>
                </c:pt>
                <c:pt idx="2820">
                  <c:v>456</c:v>
                </c:pt>
                <c:pt idx="2821">
                  <c:v>451</c:v>
                </c:pt>
                <c:pt idx="2822">
                  <c:v>434</c:v>
                </c:pt>
                <c:pt idx="2823">
                  <c:v>446</c:v>
                </c:pt>
                <c:pt idx="2824">
                  <c:v>446</c:v>
                </c:pt>
                <c:pt idx="2825">
                  <c:v>442</c:v>
                </c:pt>
                <c:pt idx="2826">
                  <c:v>442</c:v>
                </c:pt>
                <c:pt idx="2827">
                  <c:v>436</c:v>
                </c:pt>
                <c:pt idx="2828">
                  <c:v>446</c:v>
                </c:pt>
                <c:pt idx="2829">
                  <c:v>425</c:v>
                </c:pt>
                <c:pt idx="2830">
                  <c:v>442</c:v>
                </c:pt>
                <c:pt idx="2831">
                  <c:v>434</c:v>
                </c:pt>
                <c:pt idx="2832">
                  <c:v>442</c:v>
                </c:pt>
                <c:pt idx="2833">
                  <c:v>436</c:v>
                </c:pt>
                <c:pt idx="2834">
                  <c:v>425</c:v>
                </c:pt>
                <c:pt idx="2835">
                  <c:v>423</c:v>
                </c:pt>
                <c:pt idx="2836">
                  <c:v>436</c:v>
                </c:pt>
                <c:pt idx="2837">
                  <c:v>434</c:v>
                </c:pt>
                <c:pt idx="2838">
                  <c:v>423</c:v>
                </c:pt>
                <c:pt idx="2839">
                  <c:v>418</c:v>
                </c:pt>
                <c:pt idx="2840">
                  <c:v>423</c:v>
                </c:pt>
                <c:pt idx="2841">
                  <c:v>418</c:v>
                </c:pt>
                <c:pt idx="2842">
                  <c:v>410</c:v>
                </c:pt>
                <c:pt idx="2843">
                  <c:v>423</c:v>
                </c:pt>
                <c:pt idx="2844">
                  <c:v>418</c:v>
                </c:pt>
                <c:pt idx="2845">
                  <c:v>425</c:v>
                </c:pt>
                <c:pt idx="2846">
                  <c:v>415</c:v>
                </c:pt>
                <c:pt idx="2847">
                  <c:v>425</c:v>
                </c:pt>
                <c:pt idx="2848">
                  <c:v>423</c:v>
                </c:pt>
                <c:pt idx="2849">
                  <c:v>423</c:v>
                </c:pt>
                <c:pt idx="2850">
                  <c:v>423</c:v>
                </c:pt>
                <c:pt idx="2851">
                  <c:v>410</c:v>
                </c:pt>
                <c:pt idx="2852">
                  <c:v>425</c:v>
                </c:pt>
                <c:pt idx="2853">
                  <c:v>418</c:v>
                </c:pt>
                <c:pt idx="2854">
                  <c:v>423</c:v>
                </c:pt>
                <c:pt idx="2855">
                  <c:v>418</c:v>
                </c:pt>
                <c:pt idx="2856">
                  <c:v>418</c:v>
                </c:pt>
                <c:pt idx="2857">
                  <c:v>425</c:v>
                </c:pt>
                <c:pt idx="2858">
                  <c:v>418</c:v>
                </c:pt>
                <c:pt idx="2859">
                  <c:v>418</c:v>
                </c:pt>
                <c:pt idx="2860">
                  <c:v>415</c:v>
                </c:pt>
                <c:pt idx="2861">
                  <c:v>401</c:v>
                </c:pt>
                <c:pt idx="2862">
                  <c:v>400</c:v>
                </c:pt>
                <c:pt idx="2863">
                  <c:v>400</c:v>
                </c:pt>
                <c:pt idx="2864">
                  <c:v>407</c:v>
                </c:pt>
                <c:pt idx="2865">
                  <c:v>400</c:v>
                </c:pt>
                <c:pt idx="2866">
                  <c:v>400</c:v>
                </c:pt>
                <c:pt idx="2867">
                  <c:v>410</c:v>
                </c:pt>
                <c:pt idx="2868">
                  <c:v>400</c:v>
                </c:pt>
                <c:pt idx="2869">
                  <c:v>439</c:v>
                </c:pt>
                <c:pt idx="2870">
                  <c:v>411</c:v>
                </c:pt>
                <c:pt idx="2871">
                  <c:v>405</c:v>
                </c:pt>
                <c:pt idx="2872">
                  <c:v>409</c:v>
                </c:pt>
                <c:pt idx="2873">
                  <c:v>405</c:v>
                </c:pt>
                <c:pt idx="2874">
                  <c:v>420</c:v>
                </c:pt>
                <c:pt idx="2875">
                  <c:v>409</c:v>
                </c:pt>
                <c:pt idx="2876">
                  <c:v>409</c:v>
                </c:pt>
                <c:pt idx="2877">
                  <c:v>409</c:v>
                </c:pt>
                <c:pt idx="2878">
                  <c:v>415</c:v>
                </c:pt>
                <c:pt idx="2879">
                  <c:v>420</c:v>
                </c:pt>
                <c:pt idx="2880">
                  <c:v>420</c:v>
                </c:pt>
                <c:pt idx="2881">
                  <c:v>434</c:v>
                </c:pt>
                <c:pt idx="2882">
                  <c:v>434</c:v>
                </c:pt>
                <c:pt idx="2883">
                  <c:v>456</c:v>
                </c:pt>
                <c:pt idx="2884">
                  <c:v>448</c:v>
                </c:pt>
                <c:pt idx="2885">
                  <c:v>451</c:v>
                </c:pt>
                <c:pt idx="2886">
                  <c:v>448</c:v>
                </c:pt>
                <c:pt idx="2887">
                  <c:v>428</c:v>
                </c:pt>
                <c:pt idx="2888">
                  <c:v>442</c:v>
                </c:pt>
                <c:pt idx="2889">
                  <c:v>442</c:v>
                </c:pt>
                <c:pt idx="2890">
                  <c:v>434</c:v>
                </c:pt>
                <c:pt idx="2891">
                  <c:v>442</c:v>
                </c:pt>
                <c:pt idx="2892">
                  <c:v>424</c:v>
                </c:pt>
                <c:pt idx="2893">
                  <c:v>424</c:v>
                </c:pt>
                <c:pt idx="2894">
                  <c:v>434</c:v>
                </c:pt>
                <c:pt idx="2895">
                  <c:v>424</c:v>
                </c:pt>
                <c:pt idx="2896">
                  <c:v>424</c:v>
                </c:pt>
                <c:pt idx="2897">
                  <c:v>420</c:v>
                </c:pt>
                <c:pt idx="2898">
                  <c:v>428</c:v>
                </c:pt>
                <c:pt idx="2899">
                  <c:v>420</c:v>
                </c:pt>
                <c:pt idx="2900">
                  <c:v>424</c:v>
                </c:pt>
                <c:pt idx="2901">
                  <c:v>415</c:v>
                </c:pt>
                <c:pt idx="2902">
                  <c:v>424</c:v>
                </c:pt>
                <c:pt idx="2903">
                  <c:v>428</c:v>
                </c:pt>
                <c:pt idx="2904">
                  <c:v>409</c:v>
                </c:pt>
                <c:pt idx="2905">
                  <c:v>424</c:v>
                </c:pt>
                <c:pt idx="2906">
                  <c:v>415</c:v>
                </c:pt>
                <c:pt idx="2907">
                  <c:v>415</c:v>
                </c:pt>
                <c:pt idx="2908">
                  <c:v>415</c:v>
                </c:pt>
                <c:pt idx="2909">
                  <c:v>405</c:v>
                </c:pt>
                <c:pt idx="2910">
                  <c:v>405</c:v>
                </c:pt>
                <c:pt idx="2911">
                  <c:v>409</c:v>
                </c:pt>
                <c:pt idx="2912">
                  <c:v>400</c:v>
                </c:pt>
                <c:pt idx="2913">
                  <c:v>403</c:v>
                </c:pt>
                <c:pt idx="2914">
                  <c:v>403</c:v>
                </c:pt>
                <c:pt idx="2915">
                  <c:v>403</c:v>
                </c:pt>
                <c:pt idx="2916">
                  <c:v>400</c:v>
                </c:pt>
                <c:pt idx="2917">
                  <c:v>403</c:v>
                </c:pt>
                <c:pt idx="2918">
                  <c:v>408</c:v>
                </c:pt>
                <c:pt idx="2919">
                  <c:v>411</c:v>
                </c:pt>
                <c:pt idx="2920">
                  <c:v>408</c:v>
                </c:pt>
                <c:pt idx="2921">
                  <c:v>400</c:v>
                </c:pt>
                <c:pt idx="2922">
                  <c:v>422</c:v>
                </c:pt>
                <c:pt idx="2923">
                  <c:v>409</c:v>
                </c:pt>
                <c:pt idx="2924">
                  <c:v>417</c:v>
                </c:pt>
                <c:pt idx="2925">
                  <c:v>417</c:v>
                </c:pt>
                <c:pt idx="2926">
                  <c:v>406</c:v>
                </c:pt>
                <c:pt idx="2927">
                  <c:v>400</c:v>
                </c:pt>
                <c:pt idx="2928">
                  <c:v>400</c:v>
                </c:pt>
                <c:pt idx="2929">
                  <c:v>420</c:v>
                </c:pt>
                <c:pt idx="2930">
                  <c:v>408</c:v>
                </c:pt>
                <c:pt idx="2931">
                  <c:v>420</c:v>
                </c:pt>
                <c:pt idx="2932">
                  <c:v>423</c:v>
                </c:pt>
                <c:pt idx="2933">
                  <c:v>420</c:v>
                </c:pt>
                <c:pt idx="2934">
                  <c:v>420</c:v>
                </c:pt>
                <c:pt idx="2935">
                  <c:v>414</c:v>
                </c:pt>
                <c:pt idx="2936">
                  <c:v>427</c:v>
                </c:pt>
                <c:pt idx="2937">
                  <c:v>420</c:v>
                </c:pt>
                <c:pt idx="2938">
                  <c:v>410</c:v>
                </c:pt>
                <c:pt idx="2939">
                  <c:v>427</c:v>
                </c:pt>
                <c:pt idx="2940">
                  <c:v>420</c:v>
                </c:pt>
                <c:pt idx="2941">
                  <c:v>414</c:v>
                </c:pt>
                <c:pt idx="2942">
                  <c:v>427</c:v>
                </c:pt>
                <c:pt idx="2943">
                  <c:v>414</c:v>
                </c:pt>
                <c:pt idx="2944">
                  <c:v>423</c:v>
                </c:pt>
                <c:pt idx="2945">
                  <c:v>414</c:v>
                </c:pt>
                <c:pt idx="2946">
                  <c:v>438</c:v>
                </c:pt>
                <c:pt idx="2947">
                  <c:v>443</c:v>
                </c:pt>
                <c:pt idx="2948">
                  <c:v>427</c:v>
                </c:pt>
                <c:pt idx="2949">
                  <c:v>443</c:v>
                </c:pt>
                <c:pt idx="2950">
                  <c:v>427</c:v>
                </c:pt>
                <c:pt idx="2951">
                  <c:v>443</c:v>
                </c:pt>
                <c:pt idx="2952">
                  <c:v>433</c:v>
                </c:pt>
                <c:pt idx="2953">
                  <c:v>443</c:v>
                </c:pt>
                <c:pt idx="2954">
                  <c:v>433</c:v>
                </c:pt>
                <c:pt idx="2955">
                  <c:v>427</c:v>
                </c:pt>
                <c:pt idx="2956">
                  <c:v>438</c:v>
                </c:pt>
                <c:pt idx="2957">
                  <c:v>423</c:v>
                </c:pt>
                <c:pt idx="2958">
                  <c:v>443</c:v>
                </c:pt>
                <c:pt idx="2959">
                  <c:v>433</c:v>
                </c:pt>
                <c:pt idx="2960">
                  <c:v>433</c:v>
                </c:pt>
                <c:pt idx="2961">
                  <c:v>427</c:v>
                </c:pt>
                <c:pt idx="2962">
                  <c:v>438</c:v>
                </c:pt>
                <c:pt idx="2963">
                  <c:v>433</c:v>
                </c:pt>
                <c:pt idx="2964">
                  <c:v>438</c:v>
                </c:pt>
                <c:pt idx="2965">
                  <c:v>433</c:v>
                </c:pt>
                <c:pt idx="2966">
                  <c:v>427</c:v>
                </c:pt>
                <c:pt idx="2967">
                  <c:v>423</c:v>
                </c:pt>
                <c:pt idx="2968">
                  <c:v>420</c:v>
                </c:pt>
                <c:pt idx="2969">
                  <c:v>408</c:v>
                </c:pt>
                <c:pt idx="2970">
                  <c:v>423</c:v>
                </c:pt>
                <c:pt idx="2971">
                  <c:v>438</c:v>
                </c:pt>
                <c:pt idx="2972">
                  <c:v>433</c:v>
                </c:pt>
                <c:pt idx="2973">
                  <c:v>438</c:v>
                </c:pt>
                <c:pt idx="2974">
                  <c:v>427</c:v>
                </c:pt>
                <c:pt idx="2975">
                  <c:v>438</c:v>
                </c:pt>
                <c:pt idx="2976">
                  <c:v>433</c:v>
                </c:pt>
                <c:pt idx="2977">
                  <c:v>433</c:v>
                </c:pt>
                <c:pt idx="2978">
                  <c:v>427</c:v>
                </c:pt>
                <c:pt idx="2979">
                  <c:v>427</c:v>
                </c:pt>
                <c:pt idx="2980">
                  <c:v>433</c:v>
                </c:pt>
                <c:pt idx="2981">
                  <c:v>420</c:v>
                </c:pt>
                <c:pt idx="2982">
                  <c:v>427</c:v>
                </c:pt>
                <c:pt idx="2983">
                  <c:v>427</c:v>
                </c:pt>
                <c:pt idx="2984">
                  <c:v>443</c:v>
                </c:pt>
                <c:pt idx="2985">
                  <c:v>443</c:v>
                </c:pt>
                <c:pt idx="2986">
                  <c:v>433</c:v>
                </c:pt>
                <c:pt idx="2987">
                  <c:v>443</c:v>
                </c:pt>
                <c:pt idx="2988">
                  <c:v>433</c:v>
                </c:pt>
                <c:pt idx="2989">
                  <c:v>420</c:v>
                </c:pt>
                <c:pt idx="2990">
                  <c:v>433</c:v>
                </c:pt>
                <c:pt idx="2991">
                  <c:v>420</c:v>
                </c:pt>
                <c:pt idx="2992">
                  <c:v>427</c:v>
                </c:pt>
                <c:pt idx="2993">
                  <c:v>420</c:v>
                </c:pt>
                <c:pt idx="2994">
                  <c:v>420</c:v>
                </c:pt>
                <c:pt idx="2995">
                  <c:v>420</c:v>
                </c:pt>
                <c:pt idx="2996">
                  <c:v>423</c:v>
                </c:pt>
                <c:pt idx="2997">
                  <c:v>427</c:v>
                </c:pt>
                <c:pt idx="2998">
                  <c:v>423</c:v>
                </c:pt>
                <c:pt idx="2999">
                  <c:v>433</c:v>
                </c:pt>
                <c:pt idx="3000">
                  <c:v>408</c:v>
                </c:pt>
                <c:pt idx="3001">
                  <c:v>427</c:v>
                </c:pt>
                <c:pt idx="3002">
                  <c:v>420</c:v>
                </c:pt>
                <c:pt idx="3003">
                  <c:v>423</c:v>
                </c:pt>
                <c:pt idx="3004">
                  <c:v>433</c:v>
                </c:pt>
                <c:pt idx="3005">
                  <c:v>420</c:v>
                </c:pt>
                <c:pt idx="3006">
                  <c:v>443</c:v>
                </c:pt>
                <c:pt idx="3007">
                  <c:v>443</c:v>
                </c:pt>
                <c:pt idx="3008">
                  <c:v>443</c:v>
                </c:pt>
                <c:pt idx="3009">
                  <c:v>443</c:v>
                </c:pt>
                <c:pt idx="3010">
                  <c:v>445</c:v>
                </c:pt>
                <c:pt idx="3011">
                  <c:v>443</c:v>
                </c:pt>
                <c:pt idx="3012">
                  <c:v>438</c:v>
                </c:pt>
                <c:pt idx="3013">
                  <c:v>443</c:v>
                </c:pt>
                <c:pt idx="3014">
                  <c:v>454</c:v>
                </c:pt>
                <c:pt idx="3015">
                  <c:v>445</c:v>
                </c:pt>
                <c:pt idx="3016">
                  <c:v>427</c:v>
                </c:pt>
                <c:pt idx="3017">
                  <c:v>427</c:v>
                </c:pt>
                <c:pt idx="3018">
                  <c:v>427</c:v>
                </c:pt>
                <c:pt idx="3019">
                  <c:v>420</c:v>
                </c:pt>
                <c:pt idx="3020">
                  <c:v>427</c:v>
                </c:pt>
                <c:pt idx="3021">
                  <c:v>427</c:v>
                </c:pt>
                <c:pt idx="3022">
                  <c:v>414</c:v>
                </c:pt>
                <c:pt idx="3023">
                  <c:v>423</c:v>
                </c:pt>
                <c:pt idx="3024">
                  <c:v>414</c:v>
                </c:pt>
                <c:pt idx="3025">
                  <c:v>454</c:v>
                </c:pt>
                <c:pt idx="3026">
                  <c:v>427</c:v>
                </c:pt>
                <c:pt idx="3027">
                  <c:v>420</c:v>
                </c:pt>
                <c:pt idx="3028">
                  <c:v>423</c:v>
                </c:pt>
                <c:pt idx="3029">
                  <c:v>410</c:v>
                </c:pt>
                <c:pt idx="3030">
                  <c:v>410</c:v>
                </c:pt>
                <c:pt idx="3031">
                  <c:v>408</c:v>
                </c:pt>
                <c:pt idx="3032">
                  <c:v>420</c:v>
                </c:pt>
                <c:pt idx="3033">
                  <c:v>410</c:v>
                </c:pt>
                <c:pt idx="3034">
                  <c:v>420</c:v>
                </c:pt>
                <c:pt idx="3035">
                  <c:v>420</c:v>
                </c:pt>
                <c:pt idx="3036">
                  <c:v>420</c:v>
                </c:pt>
                <c:pt idx="3037">
                  <c:v>420</c:v>
                </c:pt>
                <c:pt idx="3038">
                  <c:v>420</c:v>
                </c:pt>
                <c:pt idx="3039">
                  <c:v>423</c:v>
                </c:pt>
                <c:pt idx="3040">
                  <c:v>420</c:v>
                </c:pt>
                <c:pt idx="3041">
                  <c:v>423</c:v>
                </c:pt>
                <c:pt idx="3042">
                  <c:v>423</c:v>
                </c:pt>
                <c:pt idx="3043">
                  <c:v>408</c:v>
                </c:pt>
                <c:pt idx="3044">
                  <c:v>414</c:v>
                </c:pt>
                <c:pt idx="3045">
                  <c:v>423</c:v>
                </c:pt>
                <c:pt idx="3046">
                  <c:v>410</c:v>
                </c:pt>
                <c:pt idx="3047">
                  <c:v>420</c:v>
                </c:pt>
                <c:pt idx="3048">
                  <c:v>410</c:v>
                </c:pt>
                <c:pt idx="3049">
                  <c:v>414</c:v>
                </c:pt>
                <c:pt idx="3050">
                  <c:v>408</c:v>
                </c:pt>
                <c:pt idx="3051">
                  <c:v>410</c:v>
                </c:pt>
                <c:pt idx="3052">
                  <c:v>420</c:v>
                </c:pt>
                <c:pt idx="3053">
                  <c:v>414</c:v>
                </c:pt>
                <c:pt idx="3054">
                  <c:v>410</c:v>
                </c:pt>
                <c:pt idx="3055">
                  <c:v>408</c:v>
                </c:pt>
                <c:pt idx="3056">
                  <c:v>420</c:v>
                </c:pt>
                <c:pt idx="3057">
                  <c:v>414</c:v>
                </c:pt>
                <c:pt idx="3058">
                  <c:v>423</c:v>
                </c:pt>
                <c:pt idx="3059">
                  <c:v>427</c:v>
                </c:pt>
                <c:pt idx="3060">
                  <c:v>423</c:v>
                </c:pt>
                <c:pt idx="3061">
                  <c:v>427</c:v>
                </c:pt>
                <c:pt idx="3062">
                  <c:v>414</c:v>
                </c:pt>
                <c:pt idx="3063">
                  <c:v>427</c:v>
                </c:pt>
                <c:pt idx="3064">
                  <c:v>427</c:v>
                </c:pt>
                <c:pt idx="3065">
                  <c:v>420</c:v>
                </c:pt>
                <c:pt idx="3066">
                  <c:v>423</c:v>
                </c:pt>
                <c:pt idx="3067">
                  <c:v>433</c:v>
                </c:pt>
                <c:pt idx="3068">
                  <c:v>427</c:v>
                </c:pt>
                <c:pt idx="3069">
                  <c:v>438</c:v>
                </c:pt>
                <c:pt idx="3070">
                  <c:v>443</c:v>
                </c:pt>
                <c:pt idx="3071">
                  <c:v>423</c:v>
                </c:pt>
                <c:pt idx="3072">
                  <c:v>427</c:v>
                </c:pt>
                <c:pt idx="3073">
                  <c:v>433</c:v>
                </c:pt>
                <c:pt idx="3074">
                  <c:v>423</c:v>
                </c:pt>
                <c:pt idx="3075">
                  <c:v>423</c:v>
                </c:pt>
                <c:pt idx="3076">
                  <c:v>438</c:v>
                </c:pt>
                <c:pt idx="3077">
                  <c:v>423</c:v>
                </c:pt>
                <c:pt idx="3078">
                  <c:v>427</c:v>
                </c:pt>
                <c:pt idx="3079">
                  <c:v>423</c:v>
                </c:pt>
                <c:pt idx="3080">
                  <c:v>420</c:v>
                </c:pt>
                <c:pt idx="3081">
                  <c:v>420</c:v>
                </c:pt>
                <c:pt idx="3082">
                  <c:v>420</c:v>
                </c:pt>
                <c:pt idx="3083">
                  <c:v>420</c:v>
                </c:pt>
                <c:pt idx="3084">
                  <c:v>420</c:v>
                </c:pt>
                <c:pt idx="3085">
                  <c:v>427</c:v>
                </c:pt>
                <c:pt idx="3086">
                  <c:v>408</c:v>
                </c:pt>
                <c:pt idx="3087">
                  <c:v>427</c:v>
                </c:pt>
                <c:pt idx="3088">
                  <c:v>423</c:v>
                </c:pt>
                <c:pt idx="3089">
                  <c:v>420</c:v>
                </c:pt>
                <c:pt idx="3090">
                  <c:v>423</c:v>
                </c:pt>
                <c:pt idx="3091">
                  <c:v>427</c:v>
                </c:pt>
                <c:pt idx="3092">
                  <c:v>433</c:v>
                </c:pt>
                <c:pt idx="3093">
                  <c:v>410</c:v>
                </c:pt>
                <c:pt idx="3094">
                  <c:v>420</c:v>
                </c:pt>
                <c:pt idx="3095">
                  <c:v>403</c:v>
                </c:pt>
                <c:pt idx="3096">
                  <c:v>408</c:v>
                </c:pt>
                <c:pt idx="3097">
                  <c:v>420</c:v>
                </c:pt>
                <c:pt idx="3098">
                  <c:v>410</c:v>
                </c:pt>
                <c:pt idx="3099">
                  <c:v>420</c:v>
                </c:pt>
                <c:pt idx="3100">
                  <c:v>423</c:v>
                </c:pt>
                <c:pt idx="3101">
                  <c:v>410</c:v>
                </c:pt>
                <c:pt idx="3102">
                  <c:v>414</c:v>
                </c:pt>
                <c:pt idx="3103">
                  <c:v>403</c:v>
                </c:pt>
                <c:pt idx="3104">
                  <c:v>420</c:v>
                </c:pt>
                <c:pt idx="3105">
                  <c:v>420</c:v>
                </c:pt>
                <c:pt idx="3106">
                  <c:v>423</c:v>
                </c:pt>
                <c:pt idx="3107">
                  <c:v>423</c:v>
                </c:pt>
                <c:pt idx="3108">
                  <c:v>410</c:v>
                </c:pt>
                <c:pt idx="3109">
                  <c:v>420</c:v>
                </c:pt>
                <c:pt idx="3110">
                  <c:v>408</c:v>
                </c:pt>
                <c:pt idx="3111">
                  <c:v>414</c:v>
                </c:pt>
                <c:pt idx="3112">
                  <c:v>410</c:v>
                </c:pt>
                <c:pt idx="3113">
                  <c:v>420</c:v>
                </c:pt>
                <c:pt idx="3114">
                  <c:v>414</c:v>
                </c:pt>
                <c:pt idx="3115">
                  <c:v>423</c:v>
                </c:pt>
                <c:pt idx="3116">
                  <c:v>423</c:v>
                </c:pt>
                <c:pt idx="3117">
                  <c:v>420</c:v>
                </c:pt>
                <c:pt idx="3118">
                  <c:v>433</c:v>
                </c:pt>
                <c:pt idx="3119">
                  <c:v>420</c:v>
                </c:pt>
                <c:pt idx="3120">
                  <c:v>423</c:v>
                </c:pt>
                <c:pt idx="3121">
                  <c:v>433</c:v>
                </c:pt>
                <c:pt idx="3122">
                  <c:v>420</c:v>
                </c:pt>
                <c:pt idx="3123">
                  <c:v>420</c:v>
                </c:pt>
                <c:pt idx="3124">
                  <c:v>427</c:v>
                </c:pt>
                <c:pt idx="3125">
                  <c:v>420</c:v>
                </c:pt>
                <c:pt idx="3126">
                  <c:v>414</c:v>
                </c:pt>
                <c:pt idx="3127">
                  <c:v>403</c:v>
                </c:pt>
                <c:pt idx="3128">
                  <c:v>403</c:v>
                </c:pt>
                <c:pt idx="3129">
                  <c:v>400</c:v>
                </c:pt>
                <c:pt idx="3130">
                  <c:v>400</c:v>
                </c:pt>
                <c:pt idx="3131">
                  <c:v>403</c:v>
                </c:pt>
                <c:pt idx="3132">
                  <c:v>400</c:v>
                </c:pt>
                <c:pt idx="3133">
                  <c:v>409</c:v>
                </c:pt>
                <c:pt idx="3134">
                  <c:v>400</c:v>
                </c:pt>
                <c:pt idx="3135">
                  <c:v>405</c:v>
                </c:pt>
                <c:pt idx="3136">
                  <c:v>405</c:v>
                </c:pt>
                <c:pt idx="3137">
                  <c:v>414</c:v>
                </c:pt>
                <c:pt idx="3138">
                  <c:v>400</c:v>
                </c:pt>
                <c:pt idx="3139">
                  <c:v>400</c:v>
                </c:pt>
                <c:pt idx="3140">
                  <c:v>411</c:v>
                </c:pt>
                <c:pt idx="3141">
                  <c:v>403</c:v>
                </c:pt>
                <c:pt idx="3142">
                  <c:v>408</c:v>
                </c:pt>
                <c:pt idx="3143">
                  <c:v>400</c:v>
                </c:pt>
                <c:pt idx="3144">
                  <c:v>400</c:v>
                </c:pt>
                <c:pt idx="3145">
                  <c:v>417</c:v>
                </c:pt>
                <c:pt idx="3146">
                  <c:v>400</c:v>
                </c:pt>
                <c:pt idx="3147">
                  <c:v>403</c:v>
                </c:pt>
                <c:pt idx="3148">
                  <c:v>417</c:v>
                </c:pt>
                <c:pt idx="3149">
                  <c:v>417</c:v>
                </c:pt>
                <c:pt idx="3150">
                  <c:v>411</c:v>
                </c:pt>
                <c:pt idx="3151">
                  <c:v>417</c:v>
                </c:pt>
                <c:pt idx="3152">
                  <c:v>425</c:v>
                </c:pt>
                <c:pt idx="3153">
                  <c:v>425</c:v>
                </c:pt>
                <c:pt idx="3154">
                  <c:v>421</c:v>
                </c:pt>
                <c:pt idx="3155">
                  <c:v>433</c:v>
                </c:pt>
                <c:pt idx="3156">
                  <c:v>425</c:v>
                </c:pt>
                <c:pt idx="3157">
                  <c:v>427</c:v>
                </c:pt>
                <c:pt idx="3158">
                  <c:v>411</c:v>
                </c:pt>
                <c:pt idx="3159">
                  <c:v>447</c:v>
                </c:pt>
                <c:pt idx="3160">
                  <c:v>439</c:v>
                </c:pt>
                <c:pt idx="3161">
                  <c:v>427</c:v>
                </c:pt>
                <c:pt idx="3162">
                  <c:v>433</c:v>
                </c:pt>
                <c:pt idx="3163">
                  <c:v>425</c:v>
                </c:pt>
                <c:pt idx="3164">
                  <c:v>439</c:v>
                </c:pt>
                <c:pt idx="3165">
                  <c:v>427</c:v>
                </c:pt>
                <c:pt idx="3166">
                  <c:v>427</c:v>
                </c:pt>
                <c:pt idx="3167">
                  <c:v>427</c:v>
                </c:pt>
                <c:pt idx="3168">
                  <c:v>417</c:v>
                </c:pt>
                <c:pt idx="3169">
                  <c:v>427</c:v>
                </c:pt>
                <c:pt idx="3170">
                  <c:v>451</c:v>
                </c:pt>
                <c:pt idx="3171">
                  <c:v>427</c:v>
                </c:pt>
                <c:pt idx="3172">
                  <c:v>421</c:v>
                </c:pt>
                <c:pt idx="3173">
                  <c:v>421</c:v>
                </c:pt>
                <c:pt idx="3174">
                  <c:v>417</c:v>
                </c:pt>
                <c:pt idx="3175">
                  <c:v>411</c:v>
                </c:pt>
                <c:pt idx="3176">
                  <c:v>411</c:v>
                </c:pt>
                <c:pt idx="3177">
                  <c:v>417</c:v>
                </c:pt>
                <c:pt idx="3178">
                  <c:v>417</c:v>
                </c:pt>
                <c:pt idx="3179">
                  <c:v>421</c:v>
                </c:pt>
                <c:pt idx="3180">
                  <c:v>408</c:v>
                </c:pt>
                <c:pt idx="3181">
                  <c:v>417</c:v>
                </c:pt>
                <c:pt idx="3182">
                  <c:v>411</c:v>
                </c:pt>
                <c:pt idx="3183">
                  <c:v>417</c:v>
                </c:pt>
                <c:pt idx="3184">
                  <c:v>417</c:v>
                </c:pt>
                <c:pt idx="3185">
                  <c:v>403</c:v>
                </c:pt>
                <c:pt idx="3186">
                  <c:v>417</c:v>
                </c:pt>
                <c:pt idx="3187">
                  <c:v>403</c:v>
                </c:pt>
                <c:pt idx="3188">
                  <c:v>400</c:v>
                </c:pt>
                <c:pt idx="3189">
                  <c:v>408</c:v>
                </c:pt>
                <c:pt idx="3190">
                  <c:v>411</c:v>
                </c:pt>
                <c:pt idx="3191">
                  <c:v>400</c:v>
                </c:pt>
                <c:pt idx="3192">
                  <c:v>403</c:v>
                </c:pt>
                <c:pt idx="3193">
                  <c:v>408</c:v>
                </c:pt>
                <c:pt idx="3194">
                  <c:v>400</c:v>
                </c:pt>
                <c:pt idx="3195">
                  <c:v>408</c:v>
                </c:pt>
                <c:pt idx="3196">
                  <c:v>400</c:v>
                </c:pt>
                <c:pt idx="3197">
                  <c:v>403</c:v>
                </c:pt>
                <c:pt idx="3198">
                  <c:v>400</c:v>
                </c:pt>
                <c:pt idx="3199">
                  <c:v>400</c:v>
                </c:pt>
                <c:pt idx="3200">
                  <c:v>408</c:v>
                </c:pt>
                <c:pt idx="3201">
                  <c:v>408</c:v>
                </c:pt>
                <c:pt idx="3202">
                  <c:v>405</c:v>
                </c:pt>
                <c:pt idx="3203">
                  <c:v>408</c:v>
                </c:pt>
                <c:pt idx="3204">
                  <c:v>405</c:v>
                </c:pt>
                <c:pt idx="3205">
                  <c:v>400</c:v>
                </c:pt>
                <c:pt idx="3206">
                  <c:v>400</c:v>
                </c:pt>
                <c:pt idx="3207">
                  <c:v>418</c:v>
                </c:pt>
                <c:pt idx="3208">
                  <c:v>418</c:v>
                </c:pt>
                <c:pt idx="3209">
                  <c:v>423</c:v>
                </c:pt>
                <c:pt idx="3210">
                  <c:v>426</c:v>
                </c:pt>
                <c:pt idx="3211">
                  <c:v>418</c:v>
                </c:pt>
                <c:pt idx="3212">
                  <c:v>434</c:v>
                </c:pt>
                <c:pt idx="3213">
                  <c:v>410</c:v>
                </c:pt>
                <c:pt idx="3214">
                  <c:v>426</c:v>
                </c:pt>
                <c:pt idx="3215">
                  <c:v>438</c:v>
                </c:pt>
                <c:pt idx="3216">
                  <c:v>423</c:v>
                </c:pt>
                <c:pt idx="3217">
                  <c:v>423</c:v>
                </c:pt>
                <c:pt idx="3218">
                  <c:v>415</c:v>
                </c:pt>
                <c:pt idx="3219">
                  <c:v>418</c:v>
                </c:pt>
                <c:pt idx="3220">
                  <c:v>418</c:v>
                </c:pt>
                <c:pt idx="3221">
                  <c:v>423</c:v>
                </c:pt>
                <c:pt idx="3222">
                  <c:v>418</c:v>
                </c:pt>
                <c:pt idx="3223">
                  <c:v>423</c:v>
                </c:pt>
                <c:pt idx="3224">
                  <c:v>418</c:v>
                </c:pt>
                <c:pt idx="3225">
                  <c:v>410</c:v>
                </c:pt>
                <c:pt idx="3226">
                  <c:v>418</c:v>
                </c:pt>
                <c:pt idx="3227">
                  <c:v>410</c:v>
                </c:pt>
                <c:pt idx="3228">
                  <c:v>406</c:v>
                </c:pt>
                <c:pt idx="3229">
                  <c:v>400</c:v>
                </c:pt>
                <c:pt idx="3230">
                  <c:v>400</c:v>
                </c:pt>
                <c:pt idx="3231">
                  <c:v>405</c:v>
                </c:pt>
                <c:pt idx="3232">
                  <c:v>400</c:v>
                </c:pt>
                <c:pt idx="3233">
                  <c:v>400</c:v>
                </c:pt>
                <c:pt idx="3234">
                  <c:v>400</c:v>
                </c:pt>
                <c:pt idx="3235">
                  <c:v>400</c:v>
                </c:pt>
                <c:pt idx="3236">
                  <c:v>405</c:v>
                </c:pt>
                <c:pt idx="3237">
                  <c:v>400</c:v>
                </c:pt>
                <c:pt idx="3238">
                  <c:v>402</c:v>
                </c:pt>
                <c:pt idx="3239">
                  <c:v>400</c:v>
                </c:pt>
                <c:pt idx="3240">
                  <c:v>400</c:v>
                </c:pt>
                <c:pt idx="3241">
                  <c:v>400</c:v>
                </c:pt>
                <c:pt idx="3242">
                  <c:v>400</c:v>
                </c:pt>
                <c:pt idx="3243">
                  <c:v>408</c:v>
                </c:pt>
                <c:pt idx="3244">
                  <c:v>400</c:v>
                </c:pt>
                <c:pt idx="3245">
                  <c:v>400</c:v>
                </c:pt>
                <c:pt idx="3246">
                  <c:v>400</c:v>
                </c:pt>
                <c:pt idx="3247">
                  <c:v>400</c:v>
                </c:pt>
                <c:pt idx="3248">
                  <c:v>413</c:v>
                </c:pt>
                <c:pt idx="3249">
                  <c:v>400</c:v>
                </c:pt>
                <c:pt idx="3250">
                  <c:v>400</c:v>
                </c:pt>
                <c:pt idx="3251">
                  <c:v>400</c:v>
                </c:pt>
                <c:pt idx="3252">
                  <c:v>405</c:v>
                </c:pt>
                <c:pt idx="3253">
                  <c:v>400</c:v>
                </c:pt>
                <c:pt idx="3254">
                  <c:v>400</c:v>
                </c:pt>
                <c:pt idx="3255">
                  <c:v>409</c:v>
                </c:pt>
                <c:pt idx="3256">
                  <c:v>409</c:v>
                </c:pt>
                <c:pt idx="3257">
                  <c:v>407</c:v>
                </c:pt>
                <c:pt idx="3258">
                  <c:v>407</c:v>
                </c:pt>
                <c:pt idx="3259">
                  <c:v>409</c:v>
                </c:pt>
                <c:pt idx="3260">
                  <c:v>407</c:v>
                </c:pt>
                <c:pt idx="3261">
                  <c:v>409</c:v>
                </c:pt>
                <c:pt idx="3262">
                  <c:v>413</c:v>
                </c:pt>
                <c:pt idx="3263">
                  <c:v>422</c:v>
                </c:pt>
                <c:pt idx="3264">
                  <c:v>413</c:v>
                </c:pt>
                <c:pt idx="3265">
                  <c:v>425</c:v>
                </c:pt>
                <c:pt idx="3266">
                  <c:v>425</c:v>
                </c:pt>
                <c:pt idx="3267">
                  <c:v>422</c:v>
                </c:pt>
                <c:pt idx="3268">
                  <c:v>432</c:v>
                </c:pt>
                <c:pt idx="3269">
                  <c:v>417</c:v>
                </c:pt>
                <c:pt idx="3270">
                  <c:v>447</c:v>
                </c:pt>
                <c:pt idx="3271">
                  <c:v>432</c:v>
                </c:pt>
                <c:pt idx="3272">
                  <c:v>443</c:v>
                </c:pt>
                <c:pt idx="3273">
                  <c:v>438</c:v>
                </c:pt>
                <c:pt idx="3274">
                  <c:v>434</c:v>
                </c:pt>
                <c:pt idx="3275">
                  <c:v>434</c:v>
                </c:pt>
                <c:pt idx="3276">
                  <c:v>434</c:v>
                </c:pt>
                <c:pt idx="3277">
                  <c:v>422</c:v>
                </c:pt>
                <c:pt idx="3278">
                  <c:v>422</c:v>
                </c:pt>
                <c:pt idx="3279">
                  <c:v>409</c:v>
                </c:pt>
                <c:pt idx="3280">
                  <c:v>409</c:v>
                </c:pt>
                <c:pt idx="3281">
                  <c:v>400</c:v>
                </c:pt>
                <c:pt idx="3282">
                  <c:v>406</c:v>
                </c:pt>
                <c:pt idx="3283">
                  <c:v>415</c:v>
                </c:pt>
                <c:pt idx="3284">
                  <c:v>423</c:v>
                </c:pt>
                <c:pt idx="3285">
                  <c:v>427</c:v>
                </c:pt>
                <c:pt idx="3286">
                  <c:v>415</c:v>
                </c:pt>
                <c:pt idx="3287">
                  <c:v>427</c:v>
                </c:pt>
                <c:pt idx="3288">
                  <c:v>433</c:v>
                </c:pt>
                <c:pt idx="3289">
                  <c:v>448</c:v>
                </c:pt>
                <c:pt idx="3290">
                  <c:v>454</c:v>
                </c:pt>
                <c:pt idx="3291">
                  <c:v>464</c:v>
                </c:pt>
                <c:pt idx="3292">
                  <c:v>481</c:v>
                </c:pt>
                <c:pt idx="3293">
                  <c:v>481</c:v>
                </c:pt>
                <c:pt idx="3294">
                  <c:v>476</c:v>
                </c:pt>
                <c:pt idx="3295">
                  <c:v>460</c:v>
                </c:pt>
                <c:pt idx="3296">
                  <c:v>457</c:v>
                </c:pt>
                <c:pt idx="3297">
                  <c:v>444</c:v>
                </c:pt>
                <c:pt idx="3298">
                  <c:v>427</c:v>
                </c:pt>
                <c:pt idx="3299">
                  <c:v>441</c:v>
                </c:pt>
                <c:pt idx="3300">
                  <c:v>444</c:v>
                </c:pt>
                <c:pt idx="3301">
                  <c:v>438</c:v>
                </c:pt>
                <c:pt idx="3302">
                  <c:v>438</c:v>
                </c:pt>
                <c:pt idx="3303">
                  <c:v>438</c:v>
                </c:pt>
                <c:pt idx="3304">
                  <c:v>444</c:v>
                </c:pt>
                <c:pt idx="3305">
                  <c:v>441</c:v>
                </c:pt>
                <c:pt idx="3306">
                  <c:v>441</c:v>
                </c:pt>
                <c:pt idx="3307">
                  <c:v>454</c:v>
                </c:pt>
                <c:pt idx="3308">
                  <c:v>448</c:v>
                </c:pt>
                <c:pt idx="3309">
                  <c:v>460</c:v>
                </c:pt>
                <c:pt idx="3310">
                  <c:v>444</c:v>
                </c:pt>
                <c:pt idx="3311">
                  <c:v>448</c:v>
                </c:pt>
                <c:pt idx="3312">
                  <c:v>457</c:v>
                </c:pt>
                <c:pt idx="3313">
                  <c:v>457</c:v>
                </c:pt>
                <c:pt idx="3314">
                  <c:v>454</c:v>
                </c:pt>
                <c:pt idx="3315">
                  <c:v>457</c:v>
                </c:pt>
                <c:pt idx="3316">
                  <c:v>460</c:v>
                </c:pt>
                <c:pt idx="3317">
                  <c:v>438</c:v>
                </c:pt>
                <c:pt idx="3318">
                  <c:v>441</c:v>
                </c:pt>
                <c:pt idx="3319">
                  <c:v>444</c:v>
                </c:pt>
                <c:pt idx="3320">
                  <c:v>441</c:v>
                </c:pt>
                <c:pt idx="3321">
                  <c:v>433</c:v>
                </c:pt>
                <c:pt idx="3322">
                  <c:v>427</c:v>
                </c:pt>
                <c:pt idx="3323">
                  <c:v>438</c:v>
                </c:pt>
                <c:pt idx="3324">
                  <c:v>433</c:v>
                </c:pt>
                <c:pt idx="3325">
                  <c:v>423</c:v>
                </c:pt>
                <c:pt idx="3326">
                  <c:v>441</c:v>
                </c:pt>
                <c:pt idx="3327">
                  <c:v>438</c:v>
                </c:pt>
                <c:pt idx="3328">
                  <c:v>433</c:v>
                </c:pt>
                <c:pt idx="3329">
                  <c:v>438</c:v>
                </c:pt>
                <c:pt idx="3330">
                  <c:v>441</c:v>
                </c:pt>
                <c:pt idx="3331">
                  <c:v>444</c:v>
                </c:pt>
                <c:pt idx="3332">
                  <c:v>438</c:v>
                </c:pt>
                <c:pt idx="3333">
                  <c:v>448</c:v>
                </c:pt>
                <c:pt idx="3334">
                  <c:v>438</c:v>
                </c:pt>
                <c:pt idx="3335">
                  <c:v>444</c:v>
                </c:pt>
                <c:pt idx="3336">
                  <c:v>448</c:v>
                </c:pt>
                <c:pt idx="3337">
                  <c:v>457</c:v>
                </c:pt>
                <c:pt idx="3338">
                  <c:v>454</c:v>
                </c:pt>
                <c:pt idx="3339">
                  <c:v>438</c:v>
                </c:pt>
                <c:pt idx="3340">
                  <c:v>460</c:v>
                </c:pt>
                <c:pt idx="3341">
                  <c:v>448</c:v>
                </c:pt>
                <c:pt idx="3342">
                  <c:v>444</c:v>
                </c:pt>
                <c:pt idx="3343">
                  <c:v>454</c:v>
                </c:pt>
                <c:pt idx="3344">
                  <c:v>448</c:v>
                </c:pt>
                <c:pt idx="3345">
                  <c:v>444</c:v>
                </c:pt>
                <c:pt idx="3346">
                  <c:v>438</c:v>
                </c:pt>
                <c:pt idx="3347">
                  <c:v>460</c:v>
                </c:pt>
                <c:pt idx="3348">
                  <c:v>444</c:v>
                </c:pt>
                <c:pt idx="3349">
                  <c:v>448</c:v>
                </c:pt>
                <c:pt idx="3350">
                  <c:v>464</c:v>
                </c:pt>
                <c:pt idx="3351">
                  <c:v>444</c:v>
                </c:pt>
                <c:pt idx="3352">
                  <c:v>457</c:v>
                </c:pt>
                <c:pt idx="3353">
                  <c:v>454</c:v>
                </c:pt>
                <c:pt idx="3354">
                  <c:v>457</c:v>
                </c:pt>
                <c:pt idx="3355">
                  <c:v>460</c:v>
                </c:pt>
                <c:pt idx="3356">
                  <c:v>460</c:v>
                </c:pt>
                <c:pt idx="3357">
                  <c:v>460</c:v>
                </c:pt>
                <c:pt idx="3358">
                  <c:v>457</c:v>
                </c:pt>
                <c:pt idx="3359">
                  <c:v>457</c:v>
                </c:pt>
                <c:pt idx="3360">
                  <c:v>464</c:v>
                </c:pt>
                <c:pt idx="3361">
                  <c:v>472</c:v>
                </c:pt>
                <c:pt idx="3362">
                  <c:v>464</c:v>
                </c:pt>
                <c:pt idx="3363">
                  <c:v>454</c:v>
                </c:pt>
                <c:pt idx="3364">
                  <c:v>464</c:v>
                </c:pt>
                <c:pt idx="3365">
                  <c:v>464</c:v>
                </c:pt>
                <c:pt idx="3366">
                  <c:v>457</c:v>
                </c:pt>
                <c:pt idx="3367">
                  <c:v>464</c:v>
                </c:pt>
                <c:pt idx="3368">
                  <c:v>457</c:v>
                </c:pt>
                <c:pt idx="3369">
                  <c:v>454</c:v>
                </c:pt>
                <c:pt idx="3370">
                  <c:v>457</c:v>
                </c:pt>
                <c:pt idx="3371">
                  <c:v>460</c:v>
                </c:pt>
                <c:pt idx="3372">
                  <c:v>457</c:v>
                </c:pt>
                <c:pt idx="3373">
                  <c:v>460</c:v>
                </c:pt>
                <c:pt idx="3374">
                  <c:v>464</c:v>
                </c:pt>
                <c:pt idx="3375">
                  <c:v>448</c:v>
                </c:pt>
                <c:pt idx="3376">
                  <c:v>457</c:v>
                </c:pt>
                <c:pt idx="3377">
                  <c:v>444</c:v>
                </c:pt>
                <c:pt idx="3378">
                  <c:v>444</c:v>
                </c:pt>
                <c:pt idx="3379">
                  <c:v>441</c:v>
                </c:pt>
                <c:pt idx="3380">
                  <c:v>427</c:v>
                </c:pt>
                <c:pt idx="3381">
                  <c:v>427</c:v>
                </c:pt>
                <c:pt idx="3382">
                  <c:v>427</c:v>
                </c:pt>
                <c:pt idx="3383">
                  <c:v>427</c:v>
                </c:pt>
                <c:pt idx="3384">
                  <c:v>433</c:v>
                </c:pt>
                <c:pt idx="3385">
                  <c:v>433</c:v>
                </c:pt>
                <c:pt idx="3386">
                  <c:v>418</c:v>
                </c:pt>
                <c:pt idx="3387">
                  <c:v>413</c:v>
                </c:pt>
                <c:pt idx="3388">
                  <c:v>427</c:v>
                </c:pt>
                <c:pt idx="3389">
                  <c:v>423</c:v>
                </c:pt>
                <c:pt idx="3390">
                  <c:v>413</c:v>
                </c:pt>
                <c:pt idx="3391">
                  <c:v>427</c:v>
                </c:pt>
                <c:pt idx="3392">
                  <c:v>423</c:v>
                </c:pt>
                <c:pt idx="3393">
                  <c:v>433</c:v>
                </c:pt>
                <c:pt idx="3394">
                  <c:v>438</c:v>
                </c:pt>
                <c:pt idx="3395">
                  <c:v>433</c:v>
                </c:pt>
                <c:pt idx="3396">
                  <c:v>427</c:v>
                </c:pt>
                <c:pt idx="3397">
                  <c:v>433</c:v>
                </c:pt>
                <c:pt idx="3398">
                  <c:v>438</c:v>
                </c:pt>
                <c:pt idx="3399">
                  <c:v>423</c:v>
                </c:pt>
                <c:pt idx="3400">
                  <c:v>441</c:v>
                </c:pt>
                <c:pt idx="3401">
                  <c:v>433</c:v>
                </c:pt>
                <c:pt idx="3402">
                  <c:v>433</c:v>
                </c:pt>
                <c:pt idx="3403">
                  <c:v>427</c:v>
                </c:pt>
                <c:pt idx="3404">
                  <c:v>433</c:v>
                </c:pt>
                <c:pt idx="3405">
                  <c:v>423</c:v>
                </c:pt>
                <c:pt idx="3406">
                  <c:v>418</c:v>
                </c:pt>
                <c:pt idx="3407">
                  <c:v>433</c:v>
                </c:pt>
                <c:pt idx="3408">
                  <c:v>427</c:v>
                </c:pt>
                <c:pt idx="3409">
                  <c:v>433</c:v>
                </c:pt>
                <c:pt idx="3410">
                  <c:v>433</c:v>
                </c:pt>
                <c:pt idx="3411">
                  <c:v>418</c:v>
                </c:pt>
                <c:pt idx="3412">
                  <c:v>433</c:v>
                </c:pt>
                <c:pt idx="3413">
                  <c:v>441</c:v>
                </c:pt>
                <c:pt idx="3414">
                  <c:v>433</c:v>
                </c:pt>
                <c:pt idx="3415">
                  <c:v>441</c:v>
                </c:pt>
                <c:pt idx="3416">
                  <c:v>441</c:v>
                </c:pt>
                <c:pt idx="3417">
                  <c:v>448</c:v>
                </c:pt>
                <c:pt idx="3418">
                  <c:v>438</c:v>
                </c:pt>
                <c:pt idx="3419">
                  <c:v>457</c:v>
                </c:pt>
                <c:pt idx="3420">
                  <c:v>457</c:v>
                </c:pt>
                <c:pt idx="3421">
                  <c:v>448</c:v>
                </c:pt>
                <c:pt idx="3422">
                  <c:v>460</c:v>
                </c:pt>
                <c:pt idx="3423">
                  <c:v>444</c:v>
                </c:pt>
                <c:pt idx="3424">
                  <c:v>448</c:v>
                </c:pt>
                <c:pt idx="3425">
                  <c:v>444</c:v>
                </c:pt>
                <c:pt idx="3426">
                  <c:v>454</c:v>
                </c:pt>
                <c:pt idx="3427">
                  <c:v>448</c:v>
                </c:pt>
                <c:pt idx="3428">
                  <c:v>444</c:v>
                </c:pt>
                <c:pt idx="3429">
                  <c:v>448</c:v>
                </c:pt>
                <c:pt idx="3430">
                  <c:v>441</c:v>
                </c:pt>
                <c:pt idx="3431">
                  <c:v>448</c:v>
                </c:pt>
                <c:pt idx="3432">
                  <c:v>444</c:v>
                </c:pt>
                <c:pt idx="3433">
                  <c:v>448</c:v>
                </c:pt>
                <c:pt idx="3434">
                  <c:v>441</c:v>
                </c:pt>
                <c:pt idx="3435">
                  <c:v>448</c:v>
                </c:pt>
                <c:pt idx="3436">
                  <c:v>448</c:v>
                </c:pt>
                <c:pt idx="3437">
                  <c:v>448</c:v>
                </c:pt>
                <c:pt idx="3438">
                  <c:v>448</c:v>
                </c:pt>
                <c:pt idx="3439">
                  <c:v>457</c:v>
                </c:pt>
                <c:pt idx="3440">
                  <c:v>448</c:v>
                </c:pt>
                <c:pt idx="3441">
                  <c:v>448</c:v>
                </c:pt>
                <c:pt idx="3442">
                  <c:v>438</c:v>
                </c:pt>
                <c:pt idx="3443">
                  <c:v>454</c:v>
                </c:pt>
                <c:pt idx="3444">
                  <c:v>460</c:v>
                </c:pt>
                <c:pt idx="3445">
                  <c:v>448</c:v>
                </c:pt>
                <c:pt idx="3446">
                  <c:v>464</c:v>
                </c:pt>
                <c:pt idx="3447">
                  <c:v>460</c:v>
                </c:pt>
                <c:pt idx="3448">
                  <c:v>472</c:v>
                </c:pt>
                <c:pt idx="3449">
                  <c:v>464</c:v>
                </c:pt>
                <c:pt idx="3450">
                  <c:v>485</c:v>
                </c:pt>
                <c:pt idx="3451">
                  <c:v>476</c:v>
                </c:pt>
                <c:pt idx="3452">
                  <c:v>476</c:v>
                </c:pt>
                <c:pt idx="3453">
                  <c:v>476</c:v>
                </c:pt>
                <c:pt idx="3454">
                  <c:v>472</c:v>
                </c:pt>
                <c:pt idx="3455">
                  <c:v>464</c:v>
                </c:pt>
                <c:pt idx="3456">
                  <c:v>472</c:v>
                </c:pt>
                <c:pt idx="3457">
                  <c:v>472</c:v>
                </c:pt>
                <c:pt idx="3458">
                  <c:v>460</c:v>
                </c:pt>
                <c:pt idx="3459">
                  <c:v>472</c:v>
                </c:pt>
                <c:pt idx="3460">
                  <c:v>460</c:v>
                </c:pt>
                <c:pt idx="3461">
                  <c:v>481</c:v>
                </c:pt>
                <c:pt idx="3462">
                  <c:v>464</c:v>
                </c:pt>
                <c:pt idx="3463">
                  <c:v>472</c:v>
                </c:pt>
                <c:pt idx="3464">
                  <c:v>472</c:v>
                </c:pt>
                <c:pt idx="3465">
                  <c:v>464</c:v>
                </c:pt>
                <c:pt idx="3466">
                  <c:v>472</c:v>
                </c:pt>
                <c:pt idx="3467">
                  <c:v>464</c:v>
                </c:pt>
                <c:pt idx="3468">
                  <c:v>460</c:v>
                </c:pt>
                <c:pt idx="3469">
                  <c:v>460</c:v>
                </c:pt>
                <c:pt idx="3470">
                  <c:v>464</c:v>
                </c:pt>
                <c:pt idx="3471">
                  <c:v>476</c:v>
                </c:pt>
                <c:pt idx="3472">
                  <c:v>464</c:v>
                </c:pt>
                <c:pt idx="3473">
                  <c:v>457</c:v>
                </c:pt>
                <c:pt idx="3474">
                  <c:v>464</c:v>
                </c:pt>
                <c:pt idx="3475">
                  <c:v>457</c:v>
                </c:pt>
                <c:pt idx="3476">
                  <c:v>464</c:v>
                </c:pt>
                <c:pt idx="3477">
                  <c:v>476</c:v>
                </c:pt>
                <c:pt idx="3478">
                  <c:v>472</c:v>
                </c:pt>
                <c:pt idx="3479">
                  <c:v>476</c:v>
                </c:pt>
                <c:pt idx="3480">
                  <c:v>454</c:v>
                </c:pt>
                <c:pt idx="3481">
                  <c:v>476</c:v>
                </c:pt>
                <c:pt idx="3482">
                  <c:v>464</c:v>
                </c:pt>
                <c:pt idx="3483">
                  <c:v>472</c:v>
                </c:pt>
                <c:pt idx="3484">
                  <c:v>481</c:v>
                </c:pt>
                <c:pt idx="3485">
                  <c:v>460</c:v>
                </c:pt>
                <c:pt idx="3486">
                  <c:v>481</c:v>
                </c:pt>
                <c:pt idx="3487">
                  <c:v>476</c:v>
                </c:pt>
                <c:pt idx="3488">
                  <c:v>481</c:v>
                </c:pt>
                <c:pt idx="3489">
                  <c:v>476</c:v>
                </c:pt>
                <c:pt idx="3490">
                  <c:v>476</c:v>
                </c:pt>
                <c:pt idx="3491">
                  <c:v>485</c:v>
                </c:pt>
                <c:pt idx="3492">
                  <c:v>464</c:v>
                </c:pt>
                <c:pt idx="3493">
                  <c:v>485</c:v>
                </c:pt>
                <c:pt idx="3494">
                  <c:v>485</c:v>
                </c:pt>
                <c:pt idx="3495">
                  <c:v>501</c:v>
                </c:pt>
                <c:pt idx="3496">
                  <c:v>485</c:v>
                </c:pt>
                <c:pt idx="3497">
                  <c:v>476</c:v>
                </c:pt>
                <c:pt idx="3498">
                  <c:v>492</c:v>
                </c:pt>
                <c:pt idx="3499">
                  <c:v>481</c:v>
                </c:pt>
                <c:pt idx="3500">
                  <c:v>485</c:v>
                </c:pt>
                <c:pt idx="3501">
                  <c:v>492</c:v>
                </c:pt>
                <c:pt idx="3502">
                  <c:v>492</c:v>
                </c:pt>
                <c:pt idx="3503">
                  <c:v>496</c:v>
                </c:pt>
                <c:pt idx="3504">
                  <c:v>481</c:v>
                </c:pt>
                <c:pt idx="3505">
                  <c:v>496</c:v>
                </c:pt>
                <c:pt idx="3506">
                  <c:v>492</c:v>
                </c:pt>
                <c:pt idx="3507">
                  <c:v>485</c:v>
                </c:pt>
                <c:pt idx="3508">
                  <c:v>492</c:v>
                </c:pt>
                <c:pt idx="3509">
                  <c:v>476</c:v>
                </c:pt>
                <c:pt idx="3510">
                  <c:v>476</c:v>
                </c:pt>
                <c:pt idx="3511">
                  <c:v>457</c:v>
                </c:pt>
                <c:pt idx="3512">
                  <c:v>472</c:v>
                </c:pt>
                <c:pt idx="3513">
                  <c:v>464</c:v>
                </c:pt>
                <c:pt idx="3514">
                  <c:v>472</c:v>
                </c:pt>
                <c:pt idx="3515">
                  <c:v>472</c:v>
                </c:pt>
                <c:pt idx="3516">
                  <c:v>472</c:v>
                </c:pt>
                <c:pt idx="3517">
                  <c:v>476</c:v>
                </c:pt>
                <c:pt idx="3518">
                  <c:v>457</c:v>
                </c:pt>
                <c:pt idx="3519">
                  <c:v>472</c:v>
                </c:pt>
                <c:pt idx="3520">
                  <c:v>464</c:v>
                </c:pt>
                <c:pt idx="3521">
                  <c:v>472</c:v>
                </c:pt>
                <c:pt idx="3522">
                  <c:v>472</c:v>
                </c:pt>
                <c:pt idx="3523">
                  <c:v>464</c:v>
                </c:pt>
                <c:pt idx="3524">
                  <c:v>464</c:v>
                </c:pt>
                <c:pt idx="3525">
                  <c:v>481</c:v>
                </c:pt>
                <c:pt idx="3526">
                  <c:v>472</c:v>
                </c:pt>
                <c:pt idx="3527">
                  <c:v>476</c:v>
                </c:pt>
                <c:pt idx="3528">
                  <c:v>485</c:v>
                </c:pt>
                <c:pt idx="3529">
                  <c:v>485</c:v>
                </c:pt>
                <c:pt idx="3530">
                  <c:v>492</c:v>
                </c:pt>
                <c:pt idx="3531">
                  <c:v>492</c:v>
                </c:pt>
                <c:pt idx="3532">
                  <c:v>501</c:v>
                </c:pt>
                <c:pt idx="3533">
                  <c:v>492</c:v>
                </c:pt>
                <c:pt idx="3534">
                  <c:v>501</c:v>
                </c:pt>
                <c:pt idx="3535">
                  <c:v>496</c:v>
                </c:pt>
                <c:pt idx="3536">
                  <c:v>501</c:v>
                </c:pt>
                <c:pt idx="3537">
                  <c:v>501</c:v>
                </c:pt>
                <c:pt idx="3538">
                  <c:v>503</c:v>
                </c:pt>
                <c:pt idx="3539">
                  <c:v>508</c:v>
                </c:pt>
                <c:pt idx="3540">
                  <c:v>492</c:v>
                </c:pt>
                <c:pt idx="3541">
                  <c:v>503</c:v>
                </c:pt>
                <c:pt idx="3542">
                  <c:v>692</c:v>
                </c:pt>
                <c:pt idx="3543">
                  <c:v>496</c:v>
                </c:pt>
                <c:pt idx="3544">
                  <c:v>496</c:v>
                </c:pt>
                <c:pt idx="3545">
                  <c:v>503</c:v>
                </c:pt>
                <c:pt idx="3546">
                  <c:v>492</c:v>
                </c:pt>
                <c:pt idx="3547">
                  <c:v>485</c:v>
                </c:pt>
                <c:pt idx="3548">
                  <c:v>501</c:v>
                </c:pt>
                <c:pt idx="3549">
                  <c:v>503</c:v>
                </c:pt>
                <c:pt idx="3550">
                  <c:v>508</c:v>
                </c:pt>
                <c:pt idx="3551">
                  <c:v>503</c:v>
                </c:pt>
                <c:pt idx="3552">
                  <c:v>501</c:v>
                </c:pt>
                <c:pt idx="3553">
                  <c:v>496</c:v>
                </c:pt>
                <c:pt idx="3554">
                  <c:v>503</c:v>
                </c:pt>
                <c:pt idx="3555">
                  <c:v>503</c:v>
                </c:pt>
                <c:pt idx="3556">
                  <c:v>503</c:v>
                </c:pt>
                <c:pt idx="3557">
                  <c:v>496</c:v>
                </c:pt>
                <c:pt idx="3558">
                  <c:v>503</c:v>
                </c:pt>
                <c:pt idx="3559">
                  <c:v>492</c:v>
                </c:pt>
                <c:pt idx="3560">
                  <c:v>508</c:v>
                </c:pt>
                <c:pt idx="3561">
                  <c:v>530</c:v>
                </c:pt>
                <c:pt idx="3562">
                  <c:v>501</c:v>
                </c:pt>
                <c:pt idx="3563">
                  <c:v>501</c:v>
                </c:pt>
                <c:pt idx="3564">
                  <c:v>476</c:v>
                </c:pt>
                <c:pt idx="3565">
                  <c:v>501</c:v>
                </c:pt>
                <c:pt idx="3566">
                  <c:v>492</c:v>
                </c:pt>
                <c:pt idx="3567">
                  <c:v>496</c:v>
                </c:pt>
                <c:pt idx="3568">
                  <c:v>485</c:v>
                </c:pt>
                <c:pt idx="3569">
                  <c:v>496</c:v>
                </c:pt>
                <c:pt idx="3570">
                  <c:v>496</c:v>
                </c:pt>
                <c:pt idx="3571">
                  <c:v>481</c:v>
                </c:pt>
                <c:pt idx="3572">
                  <c:v>496</c:v>
                </c:pt>
                <c:pt idx="3573">
                  <c:v>492</c:v>
                </c:pt>
                <c:pt idx="3574">
                  <c:v>492</c:v>
                </c:pt>
                <c:pt idx="3575">
                  <c:v>481</c:v>
                </c:pt>
                <c:pt idx="3576">
                  <c:v>476</c:v>
                </c:pt>
                <c:pt idx="3577">
                  <c:v>496</c:v>
                </c:pt>
                <c:pt idx="3578">
                  <c:v>496</c:v>
                </c:pt>
                <c:pt idx="3579">
                  <c:v>492</c:v>
                </c:pt>
                <c:pt idx="3580">
                  <c:v>501</c:v>
                </c:pt>
                <c:pt idx="3581">
                  <c:v>492</c:v>
                </c:pt>
                <c:pt idx="3582">
                  <c:v>492</c:v>
                </c:pt>
                <c:pt idx="3583">
                  <c:v>524</c:v>
                </c:pt>
                <c:pt idx="3584">
                  <c:v>496</c:v>
                </c:pt>
                <c:pt idx="3585">
                  <c:v>496</c:v>
                </c:pt>
                <c:pt idx="3586">
                  <c:v>492</c:v>
                </c:pt>
                <c:pt idx="3587">
                  <c:v>496</c:v>
                </c:pt>
                <c:pt idx="3588">
                  <c:v>492</c:v>
                </c:pt>
                <c:pt idx="3589">
                  <c:v>492</c:v>
                </c:pt>
                <c:pt idx="3590">
                  <c:v>492</c:v>
                </c:pt>
                <c:pt idx="3591">
                  <c:v>501</c:v>
                </c:pt>
                <c:pt idx="3592">
                  <c:v>501</c:v>
                </c:pt>
                <c:pt idx="3593">
                  <c:v>485</c:v>
                </c:pt>
                <c:pt idx="3594">
                  <c:v>501</c:v>
                </c:pt>
                <c:pt idx="3595">
                  <c:v>481</c:v>
                </c:pt>
                <c:pt idx="3596">
                  <c:v>485</c:v>
                </c:pt>
                <c:pt idx="3597">
                  <c:v>492</c:v>
                </c:pt>
                <c:pt idx="3598">
                  <c:v>485</c:v>
                </c:pt>
                <c:pt idx="3599">
                  <c:v>492</c:v>
                </c:pt>
                <c:pt idx="3600">
                  <c:v>481</c:v>
                </c:pt>
                <c:pt idx="3601">
                  <c:v>485</c:v>
                </c:pt>
                <c:pt idx="3602">
                  <c:v>496</c:v>
                </c:pt>
                <c:pt idx="3603">
                  <c:v>485</c:v>
                </c:pt>
                <c:pt idx="3604">
                  <c:v>485</c:v>
                </c:pt>
                <c:pt idx="3605">
                  <c:v>492</c:v>
                </c:pt>
                <c:pt idx="3606">
                  <c:v>485</c:v>
                </c:pt>
                <c:pt idx="3607">
                  <c:v>481</c:v>
                </c:pt>
                <c:pt idx="3608">
                  <c:v>485</c:v>
                </c:pt>
                <c:pt idx="3609">
                  <c:v>481</c:v>
                </c:pt>
                <c:pt idx="3610">
                  <c:v>485</c:v>
                </c:pt>
                <c:pt idx="3611">
                  <c:v>492</c:v>
                </c:pt>
                <c:pt idx="3612">
                  <c:v>481</c:v>
                </c:pt>
                <c:pt idx="3613">
                  <c:v>485</c:v>
                </c:pt>
                <c:pt idx="3614">
                  <c:v>464</c:v>
                </c:pt>
                <c:pt idx="3615">
                  <c:v>485</c:v>
                </c:pt>
                <c:pt idx="3616">
                  <c:v>472</c:v>
                </c:pt>
                <c:pt idx="3617">
                  <c:v>464</c:v>
                </c:pt>
                <c:pt idx="3618">
                  <c:v>472</c:v>
                </c:pt>
                <c:pt idx="3619">
                  <c:v>460</c:v>
                </c:pt>
                <c:pt idx="3620">
                  <c:v>460</c:v>
                </c:pt>
                <c:pt idx="3621">
                  <c:v>438</c:v>
                </c:pt>
                <c:pt idx="3622">
                  <c:v>454</c:v>
                </c:pt>
                <c:pt idx="3623">
                  <c:v>472</c:v>
                </c:pt>
                <c:pt idx="3624">
                  <c:v>485</c:v>
                </c:pt>
                <c:pt idx="3625">
                  <c:v>476</c:v>
                </c:pt>
                <c:pt idx="3626">
                  <c:v>481</c:v>
                </c:pt>
                <c:pt idx="3627">
                  <c:v>481</c:v>
                </c:pt>
                <c:pt idx="3628">
                  <c:v>460</c:v>
                </c:pt>
                <c:pt idx="3629">
                  <c:v>476</c:v>
                </c:pt>
                <c:pt idx="3630">
                  <c:v>485</c:v>
                </c:pt>
                <c:pt idx="3631">
                  <c:v>476</c:v>
                </c:pt>
                <c:pt idx="3632">
                  <c:v>464</c:v>
                </c:pt>
                <c:pt idx="3633">
                  <c:v>464</c:v>
                </c:pt>
                <c:pt idx="3634">
                  <c:v>457</c:v>
                </c:pt>
                <c:pt idx="3635">
                  <c:v>472</c:v>
                </c:pt>
                <c:pt idx="3636">
                  <c:v>464</c:v>
                </c:pt>
                <c:pt idx="3637">
                  <c:v>460</c:v>
                </c:pt>
                <c:pt idx="3638">
                  <c:v>460</c:v>
                </c:pt>
                <c:pt idx="3639">
                  <c:v>472</c:v>
                </c:pt>
                <c:pt idx="3640">
                  <c:v>457</c:v>
                </c:pt>
                <c:pt idx="3641">
                  <c:v>448</c:v>
                </c:pt>
                <c:pt idx="3642">
                  <c:v>460</c:v>
                </c:pt>
                <c:pt idx="3643">
                  <c:v>454</c:v>
                </c:pt>
                <c:pt idx="3644">
                  <c:v>444</c:v>
                </c:pt>
                <c:pt idx="3645">
                  <c:v>441</c:v>
                </c:pt>
                <c:pt idx="3646">
                  <c:v>448</c:v>
                </c:pt>
                <c:pt idx="3647">
                  <c:v>444</c:v>
                </c:pt>
                <c:pt idx="3648">
                  <c:v>454</c:v>
                </c:pt>
                <c:pt idx="3649">
                  <c:v>448</c:v>
                </c:pt>
                <c:pt idx="3650">
                  <c:v>454</c:v>
                </c:pt>
                <c:pt idx="3651">
                  <c:v>448</c:v>
                </c:pt>
                <c:pt idx="3652">
                  <c:v>433</c:v>
                </c:pt>
                <c:pt idx="3653">
                  <c:v>448</c:v>
                </c:pt>
                <c:pt idx="3654">
                  <c:v>441</c:v>
                </c:pt>
                <c:pt idx="3655">
                  <c:v>441</c:v>
                </c:pt>
                <c:pt idx="3656">
                  <c:v>441</c:v>
                </c:pt>
                <c:pt idx="3657">
                  <c:v>441</c:v>
                </c:pt>
                <c:pt idx="3658">
                  <c:v>438</c:v>
                </c:pt>
                <c:pt idx="3659">
                  <c:v>441</c:v>
                </c:pt>
                <c:pt idx="3660">
                  <c:v>438</c:v>
                </c:pt>
                <c:pt idx="3661">
                  <c:v>457</c:v>
                </c:pt>
                <c:pt idx="3662">
                  <c:v>433</c:v>
                </c:pt>
                <c:pt idx="3663">
                  <c:v>438</c:v>
                </c:pt>
                <c:pt idx="3664">
                  <c:v>427</c:v>
                </c:pt>
                <c:pt idx="3665">
                  <c:v>427</c:v>
                </c:pt>
                <c:pt idx="3666">
                  <c:v>438</c:v>
                </c:pt>
                <c:pt idx="3667">
                  <c:v>433</c:v>
                </c:pt>
                <c:pt idx="3668">
                  <c:v>427</c:v>
                </c:pt>
                <c:pt idx="3669">
                  <c:v>418</c:v>
                </c:pt>
                <c:pt idx="3670">
                  <c:v>438</c:v>
                </c:pt>
                <c:pt idx="3671">
                  <c:v>433</c:v>
                </c:pt>
                <c:pt idx="3672">
                  <c:v>438</c:v>
                </c:pt>
                <c:pt idx="3673">
                  <c:v>441</c:v>
                </c:pt>
                <c:pt idx="3674">
                  <c:v>418</c:v>
                </c:pt>
                <c:pt idx="3675">
                  <c:v>438</c:v>
                </c:pt>
                <c:pt idx="3676">
                  <c:v>438</c:v>
                </c:pt>
                <c:pt idx="3677">
                  <c:v>438</c:v>
                </c:pt>
                <c:pt idx="3678">
                  <c:v>427</c:v>
                </c:pt>
                <c:pt idx="3679">
                  <c:v>433</c:v>
                </c:pt>
                <c:pt idx="3680">
                  <c:v>438</c:v>
                </c:pt>
                <c:pt idx="3681">
                  <c:v>433</c:v>
                </c:pt>
                <c:pt idx="3682">
                  <c:v>438</c:v>
                </c:pt>
                <c:pt idx="3683">
                  <c:v>441</c:v>
                </c:pt>
                <c:pt idx="3684">
                  <c:v>444</c:v>
                </c:pt>
                <c:pt idx="3685">
                  <c:v>441</c:v>
                </c:pt>
                <c:pt idx="3686">
                  <c:v>433</c:v>
                </c:pt>
                <c:pt idx="3687">
                  <c:v>444</c:v>
                </c:pt>
                <c:pt idx="3688">
                  <c:v>444</c:v>
                </c:pt>
                <c:pt idx="3689">
                  <c:v>433</c:v>
                </c:pt>
                <c:pt idx="3690">
                  <c:v>448</c:v>
                </c:pt>
                <c:pt idx="3691">
                  <c:v>441</c:v>
                </c:pt>
                <c:pt idx="3692">
                  <c:v>441</c:v>
                </c:pt>
                <c:pt idx="3693">
                  <c:v>441</c:v>
                </c:pt>
                <c:pt idx="3694">
                  <c:v>454</c:v>
                </c:pt>
                <c:pt idx="3695">
                  <c:v>444</c:v>
                </c:pt>
                <c:pt idx="3696">
                  <c:v>441</c:v>
                </c:pt>
                <c:pt idx="3697">
                  <c:v>454</c:v>
                </c:pt>
                <c:pt idx="3698">
                  <c:v>444</c:v>
                </c:pt>
                <c:pt idx="3699">
                  <c:v>444</c:v>
                </c:pt>
                <c:pt idx="3700">
                  <c:v>444</c:v>
                </c:pt>
                <c:pt idx="3701">
                  <c:v>454</c:v>
                </c:pt>
                <c:pt idx="3702">
                  <c:v>448</c:v>
                </c:pt>
                <c:pt idx="3703">
                  <c:v>448</c:v>
                </c:pt>
                <c:pt idx="3704">
                  <c:v>457</c:v>
                </c:pt>
                <c:pt idx="3705">
                  <c:v>460</c:v>
                </c:pt>
                <c:pt idx="3706">
                  <c:v>460</c:v>
                </c:pt>
                <c:pt idx="3707">
                  <c:v>457</c:v>
                </c:pt>
                <c:pt idx="3708">
                  <c:v>460</c:v>
                </c:pt>
                <c:pt idx="3709">
                  <c:v>460</c:v>
                </c:pt>
                <c:pt idx="3710">
                  <c:v>464</c:v>
                </c:pt>
                <c:pt idx="3711">
                  <c:v>460</c:v>
                </c:pt>
                <c:pt idx="3712">
                  <c:v>472</c:v>
                </c:pt>
                <c:pt idx="3713">
                  <c:v>460</c:v>
                </c:pt>
                <c:pt idx="3714">
                  <c:v>472</c:v>
                </c:pt>
                <c:pt idx="3715">
                  <c:v>464</c:v>
                </c:pt>
                <c:pt idx="3716">
                  <c:v>472</c:v>
                </c:pt>
                <c:pt idx="3717">
                  <c:v>485</c:v>
                </c:pt>
                <c:pt idx="3718">
                  <c:v>460</c:v>
                </c:pt>
                <c:pt idx="3719">
                  <c:v>472</c:v>
                </c:pt>
                <c:pt idx="3720">
                  <c:v>454</c:v>
                </c:pt>
                <c:pt idx="3721">
                  <c:v>457</c:v>
                </c:pt>
                <c:pt idx="3722">
                  <c:v>460</c:v>
                </c:pt>
                <c:pt idx="3723">
                  <c:v>464</c:v>
                </c:pt>
                <c:pt idx="3724">
                  <c:v>460</c:v>
                </c:pt>
                <c:pt idx="3725">
                  <c:v>460</c:v>
                </c:pt>
                <c:pt idx="3726">
                  <c:v>460</c:v>
                </c:pt>
                <c:pt idx="3727">
                  <c:v>464</c:v>
                </c:pt>
                <c:pt idx="3728">
                  <c:v>460</c:v>
                </c:pt>
                <c:pt idx="3729">
                  <c:v>457</c:v>
                </c:pt>
                <c:pt idx="3730">
                  <c:v>472</c:v>
                </c:pt>
                <c:pt idx="3731">
                  <c:v>476</c:v>
                </c:pt>
                <c:pt idx="3732">
                  <c:v>464</c:v>
                </c:pt>
                <c:pt idx="3733">
                  <c:v>476</c:v>
                </c:pt>
                <c:pt idx="3734">
                  <c:v>492</c:v>
                </c:pt>
                <c:pt idx="3735">
                  <c:v>492</c:v>
                </c:pt>
                <c:pt idx="3736">
                  <c:v>485</c:v>
                </c:pt>
                <c:pt idx="3737">
                  <c:v>481</c:v>
                </c:pt>
                <c:pt idx="3738">
                  <c:v>496</c:v>
                </c:pt>
                <c:pt idx="3739">
                  <c:v>508</c:v>
                </c:pt>
                <c:pt idx="3740">
                  <c:v>485</c:v>
                </c:pt>
                <c:pt idx="3741">
                  <c:v>492</c:v>
                </c:pt>
                <c:pt idx="3742">
                  <c:v>492</c:v>
                </c:pt>
                <c:pt idx="3743">
                  <c:v>485</c:v>
                </c:pt>
                <c:pt idx="3744">
                  <c:v>464</c:v>
                </c:pt>
                <c:pt idx="3745">
                  <c:v>485</c:v>
                </c:pt>
                <c:pt idx="3746">
                  <c:v>485</c:v>
                </c:pt>
                <c:pt idx="3747">
                  <c:v>485</c:v>
                </c:pt>
                <c:pt idx="3748">
                  <c:v>492</c:v>
                </c:pt>
                <c:pt idx="3749">
                  <c:v>496</c:v>
                </c:pt>
                <c:pt idx="3750">
                  <c:v>508</c:v>
                </c:pt>
                <c:pt idx="3751">
                  <c:v>476</c:v>
                </c:pt>
                <c:pt idx="3752">
                  <c:v>476</c:v>
                </c:pt>
                <c:pt idx="3753">
                  <c:v>476</c:v>
                </c:pt>
                <c:pt idx="3754">
                  <c:v>492</c:v>
                </c:pt>
                <c:pt idx="3755">
                  <c:v>492</c:v>
                </c:pt>
                <c:pt idx="3756">
                  <c:v>481</c:v>
                </c:pt>
                <c:pt idx="3757">
                  <c:v>476</c:v>
                </c:pt>
                <c:pt idx="3758">
                  <c:v>481</c:v>
                </c:pt>
                <c:pt idx="3759">
                  <c:v>492</c:v>
                </c:pt>
                <c:pt idx="3760">
                  <c:v>492</c:v>
                </c:pt>
                <c:pt idx="3761">
                  <c:v>485</c:v>
                </c:pt>
                <c:pt idx="3762">
                  <c:v>492</c:v>
                </c:pt>
                <c:pt idx="3763">
                  <c:v>496</c:v>
                </c:pt>
                <c:pt idx="3764">
                  <c:v>485</c:v>
                </c:pt>
                <c:pt idx="3765">
                  <c:v>492</c:v>
                </c:pt>
                <c:pt idx="3766">
                  <c:v>496</c:v>
                </c:pt>
                <c:pt idx="3767">
                  <c:v>485</c:v>
                </c:pt>
                <c:pt idx="3768">
                  <c:v>472</c:v>
                </c:pt>
                <c:pt idx="3769">
                  <c:v>481</c:v>
                </c:pt>
                <c:pt idx="3770">
                  <c:v>457</c:v>
                </c:pt>
                <c:pt idx="3771">
                  <c:v>472</c:v>
                </c:pt>
                <c:pt idx="3772">
                  <c:v>472</c:v>
                </c:pt>
                <c:pt idx="3773">
                  <c:v>624</c:v>
                </c:pt>
                <c:pt idx="3774">
                  <c:v>472</c:v>
                </c:pt>
                <c:pt idx="3775">
                  <c:v>460</c:v>
                </c:pt>
                <c:pt idx="3776">
                  <c:v>472</c:v>
                </c:pt>
                <c:pt idx="3777">
                  <c:v>460</c:v>
                </c:pt>
                <c:pt idx="3778">
                  <c:v>472</c:v>
                </c:pt>
                <c:pt idx="3779">
                  <c:v>472</c:v>
                </c:pt>
                <c:pt idx="3780">
                  <c:v>460</c:v>
                </c:pt>
                <c:pt idx="3781">
                  <c:v>464</c:v>
                </c:pt>
                <c:pt idx="3782">
                  <c:v>460</c:v>
                </c:pt>
                <c:pt idx="3783">
                  <c:v>472</c:v>
                </c:pt>
                <c:pt idx="3784">
                  <c:v>472</c:v>
                </c:pt>
                <c:pt idx="3785">
                  <c:v>476</c:v>
                </c:pt>
                <c:pt idx="3786">
                  <c:v>472</c:v>
                </c:pt>
                <c:pt idx="3787">
                  <c:v>472</c:v>
                </c:pt>
                <c:pt idx="3788">
                  <c:v>472</c:v>
                </c:pt>
                <c:pt idx="3789">
                  <c:v>481</c:v>
                </c:pt>
                <c:pt idx="3790">
                  <c:v>485</c:v>
                </c:pt>
                <c:pt idx="3791">
                  <c:v>476</c:v>
                </c:pt>
                <c:pt idx="3792">
                  <c:v>472</c:v>
                </c:pt>
                <c:pt idx="3793">
                  <c:v>485</c:v>
                </c:pt>
                <c:pt idx="3794">
                  <c:v>476</c:v>
                </c:pt>
                <c:pt idx="3795">
                  <c:v>481</c:v>
                </c:pt>
                <c:pt idx="3796">
                  <c:v>492</c:v>
                </c:pt>
                <c:pt idx="3797">
                  <c:v>485</c:v>
                </c:pt>
                <c:pt idx="3798">
                  <c:v>492</c:v>
                </c:pt>
                <c:pt idx="3799">
                  <c:v>481</c:v>
                </c:pt>
                <c:pt idx="3800">
                  <c:v>492</c:v>
                </c:pt>
                <c:pt idx="3801">
                  <c:v>476</c:v>
                </c:pt>
                <c:pt idx="3802">
                  <c:v>492</c:v>
                </c:pt>
                <c:pt idx="3803">
                  <c:v>492</c:v>
                </c:pt>
                <c:pt idx="3804">
                  <c:v>492</c:v>
                </c:pt>
                <c:pt idx="3805">
                  <c:v>503</c:v>
                </c:pt>
                <c:pt idx="3806">
                  <c:v>492</c:v>
                </c:pt>
                <c:pt idx="3807">
                  <c:v>503</c:v>
                </c:pt>
                <c:pt idx="3808">
                  <c:v>501</c:v>
                </c:pt>
                <c:pt idx="3809">
                  <c:v>501</c:v>
                </c:pt>
                <c:pt idx="3810">
                  <c:v>503</c:v>
                </c:pt>
                <c:pt idx="3811">
                  <c:v>503</c:v>
                </c:pt>
                <c:pt idx="3812">
                  <c:v>501</c:v>
                </c:pt>
                <c:pt idx="3813">
                  <c:v>503</c:v>
                </c:pt>
                <c:pt idx="3814">
                  <c:v>508</c:v>
                </c:pt>
                <c:pt idx="3815">
                  <c:v>508</c:v>
                </c:pt>
                <c:pt idx="3816">
                  <c:v>501</c:v>
                </c:pt>
                <c:pt idx="3817">
                  <c:v>519</c:v>
                </c:pt>
                <c:pt idx="3818">
                  <c:v>503</c:v>
                </c:pt>
                <c:pt idx="3819">
                  <c:v>519</c:v>
                </c:pt>
                <c:pt idx="3820">
                  <c:v>519</c:v>
                </c:pt>
                <c:pt idx="3821">
                  <c:v>503</c:v>
                </c:pt>
                <c:pt idx="3822">
                  <c:v>503</c:v>
                </c:pt>
                <c:pt idx="3823">
                  <c:v>501</c:v>
                </c:pt>
                <c:pt idx="3824">
                  <c:v>524</c:v>
                </c:pt>
                <c:pt idx="3825">
                  <c:v>508</c:v>
                </c:pt>
                <c:pt idx="3826">
                  <c:v>508</c:v>
                </c:pt>
                <c:pt idx="3827">
                  <c:v>508</c:v>
                </c:pt>
                <c:pt idx="3828">
                  <c:v>534</c:v>
                </c:pt>
                <c:pt idx="3829">
                  <c:v>524</c:v>
                </c:pt>
                <c:pt idx="3830">
                  <c:v>492</c:v>
                </c:pt>
                <c:pt idx="3831">
                  <c:v>519</c:v>
                </c:pt>
                <c:pt idx="3832">
                  <c:v>508</c:v>
                </c:pt>
                <c:pt idx="3833">
                  <c:v>519</c:v>
                </c:pt>
                <c:pt idx="3834">
                  <c:v>524</c:v>
                </c:pt>
                <c:pt idx="3835">
                  <c:v>508</c:v>
                </c:pt>
                <c:pt idx="3836">
                  <c:v>524</c:v>
                </c:pt>
                <c:pt idx="3837">
                  <c:v>524</c:v>
                </c:pt>
                <c:pt idx="3838">
                  <c:v>530</c:v>
                </c:pt>
                <c:pt idx="3839">
                  <c:v>540</c:v>
                </c:pt>
                <c:pt idx="3840">
                  <c:v>519</c:v>
                </c:pt>
                <c:pt idx="3841">
                  <c:v>519</c:v>
                </c:pt>
                <c:pt idx="3842">
                  <c:v>519</c:v>
                </c:pt>
                <c:pt idx="3843">
                  <c:v>508</c:v>
                </c:pt>
                <c:pt idx="3844">
                  <c:v>519</c:v>
                </c:pt>
                <c:pt idx="3845">
                  <c:v>501</c:v>
                </c:pt>
                <c:pt idx="3846">
                  <c:v>501</c:v>
                </c:pt>
                <c:pt idx="3847">
                  <c:v>481</c:v>
                </c:pt>
                <c:pt idx="3848">
                  <c:v>503</c:v>
                </c:pt>
                <c:pt idx="3849">
                  <c:v>496</c:v>
                </c:pt>
                <c:pt idx="3850">
                  <c:v>496</c:v>
                </c:pt>
                <c:pt idx="3851">
                  <c:v>503</c:v>
                </c:pt>
                <c:pt idx="3852">
                  <c:v>501</c:v>
                </c:pt>
                <c:pt idx="3853">
                  <c:v>503</c:v>
                </c:pt>
                <c:pt idx="3854">
                  <c:v>485</c:v>
                </c:pt>
                <c:pt idx="3855">
                  <c:v>503</c:v>
                </c:pt>
                <c:pt idx="3856">
                  <c:v>501</c:v>
                </c:pt>
                <c:pt idx="3857">
                  <c:v>503</c:v>
                </c:pt>
                <c:pt idx="3858">
                  <c:v>508</c:v>
                </c:pt>
                <c:pt idx="3859">
                  <c:v>503</c:v>
                </c:pt>
                <c:pt idx="3860">
                  <c:v>519</c:v>
                </c:pt>
                <c:pt idx="3861">
                  <c:v>534</c:v>
                </c:pt>
                <c:pt idx="3862">
                  <c:v>540</c:v>
                </c:pt>
                <c:pt idx="3863">
                  <c:v>524</c:v>
                </c:pt>
                <c:pt idx="3864">
                  <c:v>508</c:v>
                </c:pt>
                <c:pt idx="3865">
                  <c:v>530</c:v>
                </c:pt>
                <c:pt idx="3866">
                  <c:v>534</c:v>
                </c:pt>
                <c:pt idx="3867">
                  <c:v>530</c:v>
                </c:pt>
                <c:pt idx="3868">
                  <c:v>534</c:v>
                </c:pt>
                <c:pt idx="3869">
                  <c:v>524</c:v>
                </c:pt>
                <c:pt idx="3870">
                  <c:v>540</c:v>
                </c:pt>
                <c:pt idx="3871">
                  <c:v>524</c:v>
                </c:pt>
                <c:pt idx="3872">
                  <c:v>540</c:v>
                </c:pt>
                <c:pt idx="3873">
                  <c:v>540</c:v>
                </c:pt>
                <c:pt idx="3874">
                  <c:v>530</c:v>
                </c:pt>
                <c:pt idx="3875">
                  <c:v>534</c:v>
                </c:pt>
                <c:pt idx="3876">
                  <c:v>540</c:v>
                </c:pt>
                <c:pt idx="3877">
                  <c:v>530</c:v>
                </c:pt>
                <c:pt idx="3878">
                  <c:v>503</c:v>
                </c:pt>
                <c:pt idx="3879">
                  <c:v>530</c:v>
                </c:pt>
                <c:pt idx="3880">
                  <c:v>519</c:v>
                </c:pt>
                <c:pt idx="3881">
                  <c:v>530</c:v>
                </c:pt>
                <c:pt idx="3882">
                  <c:v>519</c:v>
                </c:pt>
                <c:pt idx="3883">
                  <c:v>503</c:v>
                </c:pt>
                <c:pt idx="3884">
                  <c:v>534</c:v>
                </c:pt>
                <c:pt idx="3885">
                  <c:v>501</c:v>
                </c:pt>
                <c:pt idx="3886">
                  <c:v>496</c:v>
                </c:pt>
                <c:pt idx="3887">
                  <c:v>485</c:v>
                </c:pt>
                <c:pt idx="3888">
                  <c:v>460</c:v>
                </c:pt>
                <c:pt idx="3889">
                  <c:v>472</c:v>
                </c:pt>
                <c:pt idx="3890">
                  <c:v>472</c:v>
                </c:pt>
                <c:pt idx="3891">
                  <c:v>460</c:v>
                </c:pt>
                <c:pt idx="3892">
                  <c:v>464</c:v>
                </c:pt>
                <c:pt idx="3893">
                  <c:v>457</c:v>
                </c:pt>
                <c:pt idx="3894">
                  <c:v>460</c:v>
                </c:pt>
                <c:pt idx="3895">
                  <c:v>448</c:v>
                </c:pt>
                <c:pt idx="3896">
                  <c:v>454</c:v>
                </c:pt>
                <c:pt idx="3897">
                  <c:v>457</c:v>
                </c:pt>
                <c:pt idx="3898">
                  <c:v>444</c:v>
                </c:pt>
                <c:pt idx="3899">
                  <c:v>448</c:v>
                </c:pt>
                <c:pt idx="3900">
                  <c:v>444</c:v>
                </c:pt>
                <c:pt idx="3901">
                  <c:v>448</c:v>
                </c:pt>
                <c:pt idx="3902">
                  <c:v>448</c:v>
                </c:pt>
                <c:pt idx="3903">
                  <c:v>444</c:v>
                </c:pt>
                <c:pt idx="3904">
                  <c:v>448</c:v>
                </c:pt>
                <c:pt idx="3905">
                  <c:v>444</c:v>
                </c:pt>
                <c:pt idx="3906">
                  <c:v>454</c:v>
                </c:pt>
                <c:pt idx="3907">
                  <c:v>457</c:v>
                </c:pt>
                <c:pt idx="3908">
                  <c:v>454</c:v>
                </c:pt>
                <c:pt idx="3909">
                  <c:v>460</c:v>
                </c:pt>
                <c:pt idx="3910">
                  <c:v>460</c:v>
                </c:pt>
                <c:pt idx="3911">
                  <c:v>448</c:v>
                </c:pt>
                <c:pt idx="3912">
                  <c:v>454</c:v>
                </c:pt>
                <c:pt idx="3913">
                  <c:v>454</c:v>
                </c:pt>
                <c:pt idx="3914">
                  <c:v>454</c:v>
                </c:pt>
                <c:pt idx="3915">
                  <c:v>441</c:v>
                </c:pt>
                <c:pt idx="3916">
                  <c:v>448</c:v>
                </c:pt>
                <c:pt idx="3917">
                  <c:v>448</c:v>
                </c:pt>
                <c:pt idx="3918">
                  <c:v>454</c:v>
                </c:pt>
                <c:pt idx="3919">
                  <c:v>457</c:v>
                </c:pt>
                <c:pt idx="3920">
                  <c:v>448</c:v>
                </c:pt>
                <c:pt idx="3921">
                  <c:v>454</c:v>
                </c:pt>
                <c:pt idx="3922">
                  <c:v>438</c:v>
                </c:pt>
                <c:pt idx="3923">
                  <c:v>454</c:v>
                </c:pt>
                <c:pt idx="3924">
                  <c:v>444</c:v>
                </c:pt>
                <c:pt idx="3925">
                  <c:v>457</c:v>
                </c:pt>
                <c:pt idx="3926">
                  <c:v>454</c:v>
                </c:pt>
                <c:pt idx="3927">
                  <c:v>448</c:v>
                </c:pt>
                <c:pt idx="3928">
                  <c:v>457</c:v>
                </c:pt>
                <c:pt idx="3929">
                  <c:v>464</c:v>
                </c:pt>
                <c:pt idx="3930">
                  <c:v>457</c:v>
                </c:pt>
                <c:pt idx="3931">
                  <c:v>454</c:v>
                </c:pt>
                <c:pt idx="3932">
                  <c:v>454</c:v>
                </c:pt>
                <c:pt idx="3933">
                  <c:v>457</c:v>
                </c:pt>
                <c:pt idx="3934">
                  <c:v>448</c:v>
                </c:pt>
                <c:pt idx="3935">
                  <c:v>448</c:v>
                </c:pt>
                <c:pt idx="3936">
                  <c:v>457</c:v>
                </c:pt>
                <c:pt idx="3937">
                  <c:v>457</c:v>
                </c:pt>
                <c:pt idx="3938">
                  <c:v>454</c:v>
                </c:pt>
                <c:pt idx="3939">
                  <c:v>454</c:v>
                </c:pt>
                <c:pt idx="3940">
                  <c:v>492</c:v>
                </c:pt>
                <c:pt idx="3941">
                  <c:v>454</c:v>
                </c:pt>
                <c:pt idx="3942">
                  <c:v>454</c:v>
                </c:pt>
                <c:pt idx="3943">
                  <c:v>460</c:v>
                </c:pt>
                <c:pt idx="3944">
                  <c:v>460</c:v>
                </c:pt>
                <c:pt idx="3945">
                  <c:v>472</c:v>
                </c:pt>
                <c:pt idx="3946">
                  <c:v>457</c:v>
                </c:pt>
                <c:pt idx="3947">
                  <c:v>472</c:v>
                </c:pt>
                <c:pt idx="3948">
                  <c:v>464</c:v>
                </c:pt>
                <c:pt idx="3949">
                  <c:v>476</c:v>
                </c:pt>
                <c:pt idx="3950">
                  <c:v>464</c:v>
                </c:pt>
                <c:pt idx="3951">
                  <c:v>464</c:v>
                </c:pt>
                <c:pt idx="3952">
                  <c:v>476</c:v>
                </c:pt>
                <c:pt idx="3953">
                  <c:v>454</c:v>
                </c:pt>
                <c:pt idx="3954">
                  <c:v>464</c:v>
                </c:pt>
                <c:pt idx="3955">
                  <c:v>457</c:v>
                </c:pt>
                <c:pt idx="3956">
                  <c:v>460</c:v>
                </c:pt>
                <c:pt idx="3957">
                  <c:v>457</c:v>
                </c:pt>
                <c:pt idx="3958">
                  <c:v>448</c:v>
                </c:pt>
                <c:pt idx="3959">
                  <c:v>457</c:v>
                </c:pt>
                <c:pt idx="3960">
                  <c:v>457</c:v>
                </c:pt>
                <c:pt idx="3961">
                  <c:v>464</c:v>
                </c:pt>
                <c:pt idx="3962">
                  <c:v>460</c:v>
                </c:pt>
                <c:pt idx="3963">
                  <c:v>464</c:v>
                </c:pt>
                <c:pt idx="3964">
                  <c:v>464</c:v>
                </c:pt>
                <c:pt idx="3965">
                  <c:v>472</c:v>
                </c:pt>
                <c:pt idx="3966">
                  <c:v>460</c:v>
                </c:pt>
                <c:pt idx="3967">
                  <c:v>454</c:v>
                </c:pt>
                <c:pt idx="3968">
                  <c:v>464</c:v>
                </c:pt>
                <c:pt idx="3969">
                  <c:v>464</c:v>
                </c:pt>
                <c:pt idx="3970">
                  <c:v>454</c:v>
                </c:pt>
                <c:pt idx="3971">
                  <c:v>464</c:v>
                </c:pt>
                <c:pt idx="3972">
                  <c:v>457</c:v>
                </c:pt>
                <c:pt idx="3973">
                  <c:v>460</c:v>
                </c:pt>
                <c:pt idx="3974">
                  <c:v>464</c:v>
                </c:pt>
                <c:pt idx="3975">
                  <c:v>457</c:v>
                </c:pt>
                <c:pt idx="3976">
                  <c:v>464</c:v>
                </c:pt>
                <c:pt idx="3977">
                  <c:v>444</c:v>
                </c:pt>
                <c:pt idx="3978">
                  <c:v>448</c:v>
                </c:pt>
                <c:pt idx="3979">
                  <c:v>444</c:v>
                </c:pt>
                <c:pt idx="3980">
                  <c:v>448</c:v>
                </c:pt>
                <c:pt idx="3981">
                  <c:v>448</c:v>
                </c:pt>
                <c:pt idx="3982">
                  <c:v>448</c:v>
                </c:pt>
                <c:pt idx="3983">
                  <c:v>444</c:v>
                </c:pt>
                <c:pt idx="3984">
                  <c:v>441</c:v>
                </c:pt>
                <c:pt idx="3985">
                  <c:v>460</c:v>
                </c:pt>
                <c:pt idx="3986">
                  <c:v>444</c:v>
                </c:pt>
                <c:pt idx="3987">
                  <c:v>444</c:v>
                </c:pt>
                <c:pt idx="3988">
                  <c:v>448</c:v>
                </c:pt>
                <c:pt idx="3989">
                  <c:v>448</c:v>
                </c:pt>
                <c:pt idx="3990">
                  <c:v>441</c:v>
                </c:pt>
                <c:pt idx="3991">
                  <c:v>454</c:v>
                </c:pt>
                <c:pt idx="3992">
                  <c:v>444</c:v>
                </c:pt>
                <c:pt idx="3993">
                  <c:v>444</c:v>
                </c:pt>
                <c:pt idx="3994">
                  <c:v>441</c:v>
                </c:pt>
                <c:pt idx="3995">
                  <c:v>454</c:v>
                </c:pt>
                <c:pt idx="3996">
                  <c:v>448</c:v>
                </c:pt>
                <c:pt idx="3997">
                  <c:v>444</c:v>
                </c:pt>
                <c:pt idx="3998">
                  <c:v>454</c:v>
                </c:pt>
                <c:pt idx="3999">
                  <c:v>448</c:v>
                </c:pt>
                <c:pt idx="4000">
                  <c:v>448</c:v>
                </c:pt>
                <c:pt idx="4001">
                  <c:v>433</c:v>
                </c:pt>
                <c:pt idx="4002">
                  <c:v>454</c:v>
                </c:pt>
                <c:pt idx="4003">
                  <c:v>444</c:v>
                </c:pt>
                <c:pt idx="4004">
                  <c:v>441</c:v>
                </c:pt>
                <c:pt idx="4005">
                  <c:v>441</c:v>
                </c:pt>
                <c:pt idx="4006">
                  <c:v>444</c:v>
                </c:pt>
                <c:pt idx="4007">
                  <c:v>460</c:v>
                </c:pt>
                <c:pt idx="4008">
                  <c:v>438</c:v>
                </c:pt>
                <c:pt idx="4009">
                  <c:v>444</c:v>
                </c:pt>
                <c:pt idx="4010">
                  <c:v>444</c:v>
                </c:pt>
                <c:pt idx="4011">
                  <c:v>438</c:v>
                </c:pt>
                <c:pt idx="4012">
                  <c:v>444</c:v>
                </c:pt>
                <c:pt idx="4013">
                  <c:v>441</c:v>
                </c:pt>
                <c:pt idx="4014">
                  <c:v>438</c:v>
                </c:pt>
                <c:pt idx="4015">
                  <c:v>444</c:v>
                </c:pt>
                <c:pt idx="4016">
                  <c:v>438</c:v>
                </c:pt>
                <c:pt idx="4017">
                  <c:v>444</c:v>
                </c:pt>
                <c:pt idx="4018">
                  <c:v>433</c:v>
                </c:pt>
                <c:pt idx="4019">
                  <c:v>444</c:v>
                </c:pt>
                <c:pt idx="4020">
                  <c:v>448</c:v>
                </c:pt>
                <c:pt idx="4021">
                  <c:v>441</c:v>
                </c:pt>
                <c:pt idx="4022">
                  <c:v>454</c:v>
                </c:pt>
                <c:pt idx="4023">
                  <c:v>444</c:v>
                </c:pt>
                <c:pt idx="4024">
                  <c:v>444</c:v>
                </c:pt>
                <c:pt idx="4025">
                  <c:v>441</c:v>
                </c:pt>
                <c:pt idx="4026">
                  <c:v>444</c:v>
                </c:pt>
                <c:pt idx="4027">
                  <c:v>441</c:v>
                </c:pt>
                <c:pt idx="4028">
                  <c:v>433</c:v>
                </c:pt>
                <c:pt idx="4029">
                  <c:v>441</c:v>
                </c:pt>
                <c:pt idx="4030">
                  <c:v>441</c:v>
                </c:pt>
                <c:pt idx="4031">
                  <c:v>441</c:v>
                </c:pt>
                <c:pt idx="4032">
                  <c:v>438</c:v>
                </c:pt>
                <c:pt idx="4033">
                  <c:v>441</c:v>
                </c:pt>
                <c:pt idx="4034">
                  <c:v>427</c:v>
                </c:pt>
                <c:pt idx="4035">
                  <c:v>427</c:v>
                </c:pt>
                <c:pt idx="4036">
                  <c:v>448</c:v>
                </c:pt>
                <c:pt idx="4037">
                  <c:v>448</c:v>
                </c:pt>
                <c:pt idx="4038">
                  <c:v>448</c:v>
                </c:pt>
                <c:pt idx="4039">
                  <c:v>460</c:v>
                </c:pt>
                <c:pt idx="4040">
                  <c:v>444</c:v>
                </c:pt>
                <c:pt idx="4041">
                  <c:v>457</c:v>
                </c:pt>
                <c:pt idx="4042">
                  <c:v>444</c:v>
                </c:pt>
                <c:pt idx="4043">
                  <c:v>441</c:v>
                </c:pt>
                <c:pt idx="4044">
                  <c:v>438</c:v>
                </c:pt>
                <c:pt idx="4045">
                  <c:v>427</c:v>
                </c:pt>
                <c:pt idx="4046">
                  <c:v>433</c:v>
                </c:pt>
                <c:pt idx="4047">
                  <c:v>415</c:v>
                </c:pt>
                <c:pt idx="4048">
                  <c:v>423</c:v>
                </c:pt>
                <c:pt idx="4049">
                  <c:v>418</c:v>
                </c:pt>
                <c:pt idx="4050">
                  <c:v>415</c:v>
                </c:pt>
                <c:pt idx="4051">
                  <c:v>423</c:v>
                </c:pt>
                <c:pt idx="4052">
                  <c:v>418</c:v>
                </c:pt>
                <c:pt idx="4053">
                  <c:v>423</c:v>
                </c:pt>
                <c:pt idx="4054">
                  <c:v>423</c:v>
                </c:pt>
                <c:pt idx="4055">
                  <c:v>423</c:v>
                </c:pt>
                <c:pt idx="4056">
                  <c:v>423</c:v>
                </c:pt>
                <c:pt idx="4057">
                  <c:v>423</c:v>
                </c:pt>
                <c:pt idx="4058">
                  <c:v>413</c:v>
                </c:pt>
                <c:pt idx="4059">
                  <c:v>413</c:v>
                </c:pt>
                <c:pt idx="4060">
                  <c:v>418</c:v>
                </c:pt>
                <c:pt idx="4061">
                  <c:v>415</c:v>
                </c:pt>
                <c:pt idx="4062">
                  <c:v>406</c:v>
                </c:pt>
                <c:pt idx="4063">
                  <c:v>427</c:v>
                </c:pt>
                <c:pt idx="4064">
                  <c:v>413</c:v>
                </c:pt>
                <c:pt idx="4065">
                  <c:v>413</c:v>
                </c:pt>
                <c:pt idx="4066">
                  <c:v>415</c:v>
                </c:pt>
                <c:pt idx="4067">
                  <c:v>415</c:v>
                </c:pt>
                <c:pt idx="4068">
                  <c:v>413</c:v>
                </c:pt>
                <c:pt idx="4069">
                  <c:v>413</c:v>
                </c:pt>
                <c:pt idx="4070">
                  <c:v>418</c:v>
                </c:pt>
                <c:pt idx="4071">
                  <c:v>400</c:v>
                </c:pt>
                <c:pt idx="4072">
                  <c:v>418</c:v>
                </c:pt>
                <c:pt idx="4073">
                  <c:v>413</c:v>
                </c:pt>
                <c:pt idx="4074">
                  <c:v>418</c:v>
                </c:pt>
                <c:pt idx="4075">
                  <c:v>413</c:v>
                </c:pt>
                <c:pt idx="4076">
                  <c:v>403</c:v>
                </c:pt>
                <c:pt idx="4077">
                  <c:v>406</c:v>
                </c:pt>
                <c:pt idx="4078">
                  <c:v>406</c:v>
                </c:pt>
                <c:pt idx="4079">
                  <c:v>418</c:v>
                </c:pt>
                <c:pt idx="4080">
                  <c:v>406</c:v>
                </c:pt>
                <c:pt idx="4081">
                  <c:v>415</c:v>
                </c:pt>
                <c:pt idx="4082">
                  <c:v>418</c:v>
                </c:pt>
                <c:pt idx="4083">
                  <c:v>415</c:v>
                </c:pt>
                <c:pt idx="4084">
                  <c:v>418</c:v>
                </c:pt>
                <c:pt idx="4085">
                  <c:v>444</c:v>
                </c:pt>
                <c:pt idx="4086">
                  <c:v>415</c:v>
                </c:pt>
                <c:pt idx="4087">
                  <c:v>403</c:v>
                </c:pt>
                <c:pt idx="4088">
                  <c:v>415</c:v>
                </c:pt>
                <c:pt idx="4089">
                  <c:v>406</c:v>
                </c:pt>
                <c:pt idx="4090">
                  <c:v>400</c:v>
                </c:pt>
                <c:pt idx="4091">
                  <c:v>416</c:v>
                </c:pt>
                <c:pt idx="4092">
                  <c:v>416</c:v>
                </c:pt>
                <c:pt idx="4093">
                  <c:v>400</c:v>
                </c:pt>
                <c:pt idx="4094">
                  <c:v>414</c:v>
                </c:pt>
                <c:pt idx="4095">
                  <c:v>408</c:v>
                </c:pt>
                <c:pt idx="4096">
                  <c:v>408</c:v>
                </c:pt>
                <c:pt idx="4097">
                  <c:v>421</c:v>
                </c:pt>
                <c:pt idx="4098">
                  <c:v>411</c:v>
                </c:pt>
                <c:pt idx="4099">
                  <c:v>414</c:v>
                </c:pt>
                <c:pt idx="4100">
                  <c:v>421</c:v>
                </c:pt>
                <c:pt idx="4101">
                  <c:v>426</c:v>
                </c:pt>
                <c:pt idx="4102">
                  <c:v>411</c:v>
                </c:pt>
                <c:pt idx="4103">
                  <c:v>426</c:v>
                </c:pt>
                <c:pt idx="4104">
                  <c:v>423</c:v>
                </c:pt>
                <c:pt idx="4105">
                  <c:v>426</c:v>
                </c:pt>
                <c:pt idx="4106">
                  <c:v>433</c:v>
                </c:pt>
                <c:pt idx="4107">
                  <c:v>426</c:v>
                </c:pt>
                <c:pt idx="4108">
                  <c:v>457</c:v>
                </c:pt>
                <c:pt idx="4109">
                  <c:v>448</c:v>
                </c:pt>
                <c:pt idx="4110">
                  <c:v>452</c:v>
                </c:pt>
                <c:pt idx="4111">
                  <c:v>452</c:v>
                </c:pt>
                <c:pt idx="4112">
                  <c:v>452</c:v>
                </c:pt>
                <c:pt idx="4113">
                  <c:v>457</c:v>
                </c:pt>
                <c:pt idx="4114">
                  <c:v>457</c:v>
                </c:pt>
                <c:pt idx="4115">
                  <c:v>457</c:v>
                </c:pt>
                <c:pt idx="4116">
                  <c:v>457</c:v>
                </c:pt>
                <c:pt idx="4117">
                  <c:v>446</c:v>
                </c:pt>
                <c:pt idx="4118">
                  <c:v>462</c:v>
                </c:pt>
                <c:pt idx="4119">
                  <c:v>462</c:v>
                </c:pt>
                <c:pt idx="4120">
                  <c:v>452</c:v>
                </c:pt>
                <c:pt idx="4121">
                  <c:v>465</c:v>
                </c:pt>
                <c:pt idx="4122">
                  <c:v>457</c:v>
                </c:pt>
                <c:pt idx="4123">
                  <c:v>457</c:v>
                </c:pt>
                <c:pt idx="4124">
                  <c:v>452</c:v>
                </c:pt>
                <c:pt idx="4125">
                  <c:v>465</c:v>
                </c:pt>
                <c:pt idx="4126">
                  <c:v>452</c:v>
                </c:pt>
                <c:pt idx="4127">
                  <c:v>462</c:v>
                </c:pt>
                <c:pt idx="4128">
                  <c:v>465</c:v>
                </c:pt>
                <c:pt idx="4129">
                  <c:v>462</c:v>
                </c:pt>
                <c:pt idx="4130">
                  <c:v>470</c:v>
                </c:pt>
                <c:pt idx="4131">
                  <c:v>457</c:v>
                </c:pt>
                <c:pt idx="4132">
                  <c:v>457</c:v>
                </c:pt>
                <c:pt idx="4133">
                  <c:v>457</c:v>
                </c:pt>
                <c:pt idx="4134">
                  <c:v>462</c:v>
                </c:pt>
                <c:pt idx="4135">
                  <c:v>452</c:v>
                </c:pt>
                <c:pt idx="4136">
                  <c:v>448</c:v>
                </c:pt>
                <c:pt idx="4137">
                  <c:v>457</c:v>
                </c:pt>
                <c:pt idx="4138">
                  <c:v>465</c:v>
                </c:pt>
                <c:pt idx="4139">
                  <c:v>462</c:v>
                </c:pt>
                <c:pt idx="4140">
                  <c:v>476</c:v>
                </c:pt>
                <c:pt idx="4141">
                  <c:v>465</c:v>
                </c:pt>
                <c:pt idx="4142">
                  <c:v>462</c:v>
                </c:pt>
                <c:pt idx="4143">
                  <c:v>470</c:v>
                </c:pt>
                <c:pt idx="4144">
                  <c:v>465</c:v>
                </c:pt>
                <c:pt idx="4145">
                  <c:v>465</c:v>
                </c:pt>
                <c:pt idx="4146">
                  <c:v>462</c:v>
                </c:pt>
                <c:pt idx="4147">
                  <c:v>470</c:v>
                </c:pt>
                <c:pt idx="4148">
                  <c:v>452</c:v>
                </c:pt>
                <c:pt idx="4149">
                  <c:v>476</c:v>
                </c:pt>
                <c:pt idx="4150">
                  <c:v>465</c:v>
                </c:pt>
                <c:pt idx="4151">
                  <c:v>457</c:v>
                </c:pt>
                <c:pt idx="4152">
                  <c:v>476</c:v>
                </c:pt>
                <c:pt idx="4153">
                  <c:v>452</c:v>
                </c:pt>
                <c:pt idx="4154">
                  <c:v>452</c:v>
                </c:pt>
                <c:pt idx="4155">
                  <c:v>433</c:v>
                </c:pt>
                <c:pt idx="4156">
                  <c:v>446</c:v>
                </c:pt>
                <c:pt idx="4157">
                  <c:v>446</c:v>
                </c:pt>
                <c:pt idx="4158">
                  <c:v>442</c:v>
                </c:pt>
                <c:pt idx="4159">
                  <c:v>442</c:v>
                </c:pt>
                <c:pt idx="4160">
                  <c:v>442</c:v>
                </c:pt>
                <c:pt idx="4161">
                  <c:v>426</c:v>
                </c:pt>
                <c:pt idx="4162">
                  <c:v>426</c:v>
                </c:pt>
                <c:pt idx="4163">
                  <c:v>438</c:v>
                </c:pt>
                <c:pt idx="4164">
                  <c:v>423</c:v>
                </c:pt>
                <c:pt idx="4165">
                  <c:v>423</c:v>
                </c:pt>
                <c:pt idx="4166">
                  <c:v>414</c:v>
                </c:pt>
                <c:pt idx="4167">
                  <c:v>411</c:v>
                </c:pt>
                <c:pt idx="4168">
                  <c:v>411</c:v>
                </c:pt>
                <c:pt idx="4169">
                  <c:v>411</c:v>
                </c:pt>
                <c:pt idx="4170">
                  <c:v>400</c:v>
                </c:pt>
                <c:pt idx="4171">
                  <c:v>405</c:v>
                </c:pt>
                <c:pt idx="4172">
                  <c:v>400</c:v>
                </c:pt>
                <c:pt idx="4173">
                  <c:v>407</c:v>
                </c:pt>
                <c:pt idx="4174">
                  <c:v>402</c:v>
                </c:pt>
                <c:pt idx="4175">
                  <c:v>407</c:v>
                </c:pt>
                <c:pt idx="4176">
                  <c:v>411</c:v>
                </c:pt>
                <c:pt idx="4177">
                  <c:v>402</c:v>
                </c:pt>
                <c:pt idx="4178">
                  <c:v>402</c:v>
                </c:pt>
                <c:pt idx="4179">
                  <c:v>400</c:v>
                </c:pt>
                <c:pt idx="4180">
                  <c:v>411</c:v>
                </c:pt>
                <c:pt idx="4181">
                  <c:v>407</c:v>
                </c:pt>
                <c:pt idx="4182">
                  <c:v>407</c:v>
                </c:pt>
                <c:pt idx="4183">
                  <c:v>411</c:v>
                </c:pt>
                <c:pt idx="4184">
                  <c:v>415</c:v>
                </c:pt>
                <c:pt idx="4185">
                  <c:v>432</c:v>
                </c:pt>
                <c:pt idx="4186">
                  <c:v>418</c:v>
                </c:pt>
                <c:pt idx="4187">
                  <c:v>432</c:v>
                </c:pt>
                <c:pt idx="4188">
                  <c:v>415</c:v>
                </c:pt>
                <c:pt idx="4189">
                  <c:v>411</c:v>
                </c:pt>
                <c:pt idx="4190">
                  <c:v>421</c:v>
                </c:pt>
                <c:pt idx="4191">
                  <c:v>415</c:v>
                </c:pt>
                <c:pt idx="4192">
                  <c:v>418</c:v>
                </c:pt>
                <c:pt idx="4193">
                  <c:v>427</c:v>
                </c:pt>
                <c:pt idx="4194">
                  <c:v>418</c:v>
                </c:pt>
                <c:pt idx="4195">
                  <c:v>427</c:v>
                </c:pt>
                <c:pt idx="4196">
                  <c:v>421</c:v>
                </c:pt>
                <c:pt idx="4197">
                  <c:v>432</c:v>
                </c:pt>
                <c:pt idx="4198">
                  <c:v>435</c:v>
                </c:pt>
                <c:pt idx="4199">
                  <c:v>427</c:v>
                </c:pt>
                <c:pt idx="4200">
                  <c:v>435</c:v>
                </c:pt>
                <c:pt idx="4201">
                  <c:v>441</c:v>
                </c:pt>
                <c:pt idx="4202">
                  <c:v>435</c:v>
                </c:pt>
                <c:pt idx="4203">
                  <c:v>427</c:v>
                </c:pt>
                <c:pt idx="4204">
                  <c:v>445</c:v>
                </c:pt>
                <c:pt idx="4205">
                  <c:v>435</c:v>
                </c:pt>
                <c:pt idx="4206">
                  <c:v>441</c:v>
                </c:pt>
                <c:pt idx="4207">
                  <c:v>445</c:v>
                </c:pt>
                <c:pt idx="4208">
                  <c:v>441</c:v>
                </c:pt>
                <c:pt idx="4209">
                  <c:v>435</c:v>
                </c:pt>
                <c:pt idx="4210">
                  <c:v>441</c:v>
                </c:pt>
                <c:pt idx="4211">
                  <c:v>435</c:v>
                </c:pt>
                <c:pt idx="4212">
                  <c:v>427</c:v>
                </c:pt>
                <c:pt idx="4213">
                  <c:v>432</c:v>
                </c:pt>
                <c:pt idx="4214">
                  <c:v>421</c:v>
                </c:pt>
                <c:pt idx="4215">
                  <c:v>421</c:v>
                </c:pt>
                <c:pt idx="4216">
                  <c:v>421</c:v>
                </c:pt>
                <c:pt idx="4217">
                  <c:v>421</c:v>
                </c:pt>
                <c:pt idx="4218">
                  <c:v>418</c:v>
                </c:pt>
                <c:pt idx="4219">
                  <c:v>421</c:v>
                </c:pt>
                <c:pt idx="4220">
                  <c:v>402</c:v>
                </c:pt>
                <c:pt idx="4221">
                  <c:v>415</c:v>
                </c:pt>
                <c:pt idx="4222">
                  <c:v>421</c:v>
                </c:pt>
                <c:pt idx="4223">
                  <c:v>411</c:v>
                </c:pt>
                <c:pt idx="4224">
                  <c:v>418</c:v>
                </c:pt>
                <c:pt idx="4225">
                  <c:v>411</c:v>
                </c:pt>
                <c:pt idx="4226">
                  <c:v>411</c:v>
                </c:pt>
                <c:pt idx="4227">
                  <c:v>407</c:v>
                </c:pt>
                <c:pt idx="4228">
                  <c:v>418</c:v>
                </c:pt>
                <c:pt idx="4229">
                  <c:v>402</c:v>
                </c:pt>
                <c:pt idx="4230">
                  <c:v>411</c:v>
                </c:pt>
                <c:pt idx="4231">
                  <c:v>407</c:v>
                </c:pt>
                <c:pt idx="4232">
                  <c:v>400</c:v>
                </c:pt>
                <c:pt idx="4233">
                  <c:v>415</c:v>
                </c:pt>
                <c:pt idx="4234">
                  <c:v>410</c:v>
                </c:pt>
                <c:pt idx="4235">
                  <c:v>415</c:v>
                </c:pt>
                <c:pt idx="4236">
                  <c:v>410</c:v>
                </c:pt>
                <c:pt idx="4237">
                  <c:v>410</c:v>
                </c:pt>
                <c:pt idx="4238">
                  <c:v>420</c:v>
                </c:pt>
                <c:pt idx="4239">
                  <c:v>428</c:v>
                </c:pt>
                <c:pt idx="4240">
                  <c:v>423</c:v>
                </c:pt>
                <c:pt idx="4241">
                  <c:v>441</c:v>
                </c:pt>
                <c:pt idx="4242">
                  <c:v>444</c:v>
                </c:pt>
                <c:pt idx="4243">
                  <c:v>441</c:v>
                </c:pt>
                <c:pt idx="4244">
                  <c:v>441</c:v>
                </c:pt>
                <c:pt idx="4245">
                  <c:v>438</c:v>
                </c:pt>
                <c:pt idx="4246">
                  <c:v>428</c:v>
                </c:pt>
                <c:pt idx="4247">
                  <c:v>420</c:v>
                </c:pt>
                <c:pt idx="4248">
                  <c:v>428</c:v>
                </c:pt>
                <c:pt idx="4249">
                  <c:v>410</c:v>
                </c:pt>
                <c:pt idx="4250">
                  <c:v>420</c:v>
                </c:pt>
                <c:pt idx="4251">
                  <c:v>423</c:v>
                </c:pt>
                <c:pt idx="4252">
                  <c:v>448</c:v>
                </c:pt>
                <c:pt idx="4253">
                  <c:v>423</c:v>
                </c:pt>
                <c:pt idx="4254">
                  <c:v>420</c:v>
                </c:pt>
                <c:pt idx="4255">
                  <c:v>423</c:v>
                </c:pt>
                <c:pt idx="4256">
                  <c:v>420</c:v>
                </c:pt>
                <c:pt idx="4257">
                  <c:v>426</c:v>
                </c:pt>
                <c:pt idx="4258">
                  <c:v>426</c:v>
                </c:pt>
                <c:pt idx="4259">
                  <c:v>423</c:v>
                </c:pt>
                <c:pt idx="4260">
                  <c:v>420</c:v>
                </c:pt>
                <c:pt idx="4261">
                  <c:v>415</c:v>
                </c:pt>
                <c:pt idx="4262">
                  <c:v>423</c:v>
                </c:pt>
                <c:pt idx="4263">
                  <c:v>428</c:v>
                </c:pt>
                <c:pt idx="4264">
                  <c:v>428</c:v>
                </c:pt>
                <c:pt idx="4265">
                  <c:v>426</c:v>
                </c:pt>
                <c:pt idx="4266">
                  <c:v>428</c:v>
                </c:pt>
                <c:pt idx="4267">
                  <c:v>428</c:v>
                </c:pt>
                <c:pt idx="4268">
                  <c:v>426</c:v>
                </c:pt>
                <c:pt idx="4269">
                  <c:v>428</c:v>
                </c:pt>
                <c:pt idx="4270">
                  <c:v>444</c:v>
                </c:pt>
                <c:pt idx="4271">
                  <c:v>441</c:v>
                </c:pt>
                <c:pt idx="4272">
                  <c:v>441</c:v>
                </c:pt>
                <c:pt idx="4273">
                  <c:v>428</c:v>
                </c:pt>
                <c:pt idx="4274">
                  <c:v>441</c:v>
                </c:pt>
                <c:pt idx="4275">
                  <c:v>448</c:v>
                </c:pt>
                <c:pt idx="4276">
                  <c:v>441</c:v>
                </c:pt>
                <c:pt idx="4277">
                  <c:v>454</c:v>
                </c:pt>
                <c:pt idx="4278">
                  <c:v>438</c:v>
                </c:pt>
                <c:pt idx="4279">
                  <c:v>448</c:v>
                </c:pt>
                <c:pt idx="4280">
                  <c:v>441</c:v>
                </c:pt>
                <c:pt idx="4281">
                  <c:v>448</c:v>
                </c:pt>
                <c:pt idx="4282">
                  <c:v>444</c:v>
                </c:pt>
                <c:pt idx="4283">
                  <c:v>454</c:v>
                </c:pt>
                <c:pt idx="4284">
                  <c:v>444</c:v>
                </c:pt>
                <c:pt idx="4285">
                  <c:v>441</c:v>
                </c:pt>
                <c:pt idx="4286">
                  <c:v>454</c:v>
                </c:pt>
                <c:pt idx="4287">
                  <c:v>448</c:v>
                </c:pt>
                <c:pt idx="4288">
                  <c:v>448</c:v>
                </c:pt>
                <c:pt idx="4289">
                  <c:v>457</c:v>
                </c:pt>
                <c:pt idx="4290">
                  <c:v>462</c:v>
                </c:pt>
                <c:pt idx="4291">
                  <c:v>448</c:v>
                </c:pt>
                <c:pt idx="4292">
                  <c:v>462</c:v>
                </c:pt>
                <c:pt idx="4293">
                  <c:v>464</c:v>
                </c:pt>
                <c:pt idx="4294">
                  <c:v>464</c:v>
                </c:pt>
                <c:pt idx="4295">
                  <c:v>462</c:v>
                </c:pt>
                <c:pt idx="4296">
                  <c:v>464</c:v>
                </c:pt>
                <c:pt idx="4297">
                  <c:v>454</c:v>
                </c:pt>
                <c:pt idx="4298">
                  <c:v>454</c:v>
                </c:pt>
                <c:pt idx="4299">
                  <c:v>462</c:v>
                </c:pt>
                <c:pt idx="4300">
                  <c:v>457</c:v>
                </c:pt>
                <c:pt idx="4301">
                  <c:v>457</c:v>
                </c:pt>
                <c:pt idx="4302">
                  <c:v>441</c:v>
                </c:pt>
                <c:pt idx="4303">
                  <c:v>464</c:v>
                </c:pt>
                <c:pt idx="4304">
                  <c:v>454</c:v>
                </c:pt>
                <c:pt idx="4305">
                  <c:v>454</c:v>
                </c:pt>
                <c:pt idx="4306">
                  <c:v>457</c:v>
                </c:pt>
                <c:pt idx="4307">
                  <c:v>464</c:v>
                </c:pt>
                <c:pt idx="4308">
                  <c:v>476</c:v>
                </c:pt>
                <c:pt idx="4309">
                  <c:v>454</c:v>
                </c:pt>
                <c:pt idx="4310">
                  <c:v>470</c:v>
                </c:pt>
                <c:pt idx="4311">
                  <c:v>464</c:v>
                </c:pt>
                <c:pt idx="4312">
                  <c:v>457</c:v>
                </c:pt>
                <c:pt idx="4313">
                  <c:v>462</c:v>
                </c:pt>
                <c:pt idx="4314">
                  <c:v>457</c:v>
                </c:pt>
                <c:pt idx="4315">
                  <c:v>464</c:v>
                </c:pt>
                <c:pt idx="4316">
                  <c:v>470</c:v>
                </c:pt>
                <c:pt idx="4317">
                  <c:v>464</c:v>
                </c:pt>
                <c:pt idx="4318">
                  <c:v>470</c:v>
                </c:pt>
                <c:pt idx="4319">
                  <c:v>448</c:v>
                </c:pt>
                <c:pt idx="4320">
                  <c:v>454</c:v>
                </c:pt>
                <c:pt idx="4321">
                  <c:v>457</c:v>
                </c:pt>
                <c:pt idx="4322">
                  <c:v>454</c:v>
                </c:pt>
                <c:pt idx="4323">
                  <c:v>464</c:v>
                </c:pt>
                <c:pt idx="4324">
                  <c:v>448</c:v>
                </c:pt>
                <c:pt idx="4325">
                  <c:v>457</c:v>
                </c:pt>
                <c:pt idx="4326">
                  <c:v>438</c:v>
                </c:pt>
                <c:pt idx="4327">
                  <c:v>454</c:v>
                </c:pt>
                <c:pt idx="4328">
                  <c:v>444</c:v>
                </c:pt>
                <c:pt idx="4329">
                  <c:v>438</c:v>
                </c:pt>
                <c:pt idx="4330">
                  <c:v>441</c:v>
                </c:pt>
                <c:pt idx="4331">
                  <c:v>438</c:v>
                </c:pt>
                <c:pt idx="4332">
                  <c:v>426</c:v>
                </c:pt>
                <c:pt idx="4333">
                  <c:v>426</c:v>
                </c:pt>
                <c:pt idx="4334">
                  <c:v>441</c:v>
                </c:pt>
                <c:pt idx="4335">
                  <c:v>428</c:v>
                </c:pt>
                <c:pt idx="4336">
                  <c:v>426</c:v>
                </c:pt>
                <c:pt idx="4337">
                  <c:v>426</c:v>
                </c:pt>
                <c:pt idx="4338">
                  <c:v>423</c:v>
                </c:pt>
                <c:pt idx="4339">
                  <c:v>426</c:v>
                </c:pt>
                <c:pt idx="4340">
                  <c:v>428</c:v>
                </c:pt>
                <c:pt idx="4341">
                  <c:v>426</c:v>
                </c:pt>
                <c:pt idx="4342">
                  <c:v>428</c:v>
                </c:pt>
                <c:pt idx="4343">
                  <c:v>415</c:v>
                </c:pt>
                <c:pt idx="4344">
                  <c:v>415</c:v>
                </c:pt>
                <c:pt idx="4345">
                  <c:v>420</c:v>
                </c:pt>
                <c:pt idx="4346">
                  <c:v>410</c:v>
                </c:pt>
                <c:pt idx="4347">
                  <c:v>420</c:v>
                </c:pt>
                <c:pt idx="4348">
                  <c:v>415</c:v>
                </c:pt>
                <c:pt idx="4349">
                  <c:v>426</c:v>
                </c:pt>
                <c:pt idx="4350">
                  <c:v>410</c:v>
                </c:pt>
                <c:pt idx="4351">
                  <c:v>423</c:v>
                </c:pt>
                <c:pt idx="4352">
                  <c:v>420</c:v>
                </c:pt>
                <c:pt idx="4353">
                  <c:v>428</c:v>
                </c:pt>
                <c:pt idx="4354">
                  <c:v>426</c:v>
                </c:pt>
                <c:pt idx="4355">
                  <c:v>420</c:v>
                </c:pt>
                <c:pt idx="4356">
                  <c:v>423</c:v>
                </c:pt>
                <c:pt idx="4357">
                  <c:v>410</c:v>
                </c:pt>
                <c:pt idx="4358">
                  <c:v>423</c:v>
                </c:pt>
                <c:pt idx="4359">
                  <c:v>415</c:v>
                </c:pt>
                <c:pt idx="4360">
                  <c:v>423</c:v>
                </c:pt>
                <c:pt idx="4361">
                  <c:v>423</c:v>
                </c:pt>
                <c:pt idx="4362">
                  <c:v>420</c:v>
                </c:pt>
                <c:pt idx="4363">
                  <c:v>420</c:v>
                </c:pt>
                <c:pt idx="4364">
                  <c:v>428</c:v>
                </c:pt>
                <c:pt idx="4365">
                  <c:v>420</c:v>
                </c:pt>
                <c:pt idx="4366">
                  <c:v>410</c:v>
                </c:pt>
                <c:pt idx="4367">
                  <c:v>410</c:v>
                </c:pt>
                <c:pt idx="4368">
                  <c:v>410</c:v>
                </c:pt>
                <c:pt idx="4369">
                  <c:v>403</c:v>
                </c:pt>
                <c:pt idx="4370">
                  <c:v>408</c:v>
                </c:pt>
                <c:pt idx="4371">
                  <c:v>420</c:v>
                </c:pt>
                <c:pt idx="4372">
                  <c:v>420</c:v>
                </c:pt>
                <c:pt idx="4373">
                  <c:v>410</c:v>
                </c:pt>
                <c:pt idx="4374">
                  <c:v>403</c:v>
                </c:pt>
                <c:pt idx="4375">
                  <c:v>441</c:v>
                </c:pt>
                <c:pt idx="4376">
                  <c:v>410</c:v>
                </c:pt>
                <c:pt idx="4377">
                  <c:v>400</c:v>
                </c:pt>
                <c:pt idx="4378">
                  <c:v>408</c:v>
                </c:pt>
                <c:pt idx="4379">
                  <c:v>400</c:v>
                </c:pt>
                <c:pt idx="4380">
                  <c:v>400</c:v>
                </c:pt>
                <c:pt idx="4381">
                  <c:v>400</c:v>
                </c:pt>
                <c:pt idx="4382">
                  <c:v>418</c:v>
                </c:pt>
                <c:pt idx="4383">
                  <c:v>415</c:v>
                </c:pt>
                <c:pt idx="4384">
                  <c:v>410</c:v>
                </c:pt>
                <c:pt idx="4385">
                  <c:v>413</c:v>
                </c:pt>
                <c:pt idx="4386">
                  <c:v>415</c:v>
                </c:pt>
                <c:pt idx="4387">
                  <c:v>415</c:v>
                </c:pt>
                <c:pt idx="4388">
                  <c:v>410</c:v>
                </c:pt>
                <c:pt idx="4389">
                  <c:v>415</c:v>
                </c:pt>
                <c:pt idx="4390">
                  <c:v>406</c:v>
                </c:pt>
                <c:pt idx="4391">
                  <c:v>410</c:v>
                </c:pt>
                <c:pt idx="4392">
                  <c:v>410</c:v>
                </c:pt>
                <c:pt idx="4393">
                  <c:v>400</c:v>
                </c:pt>
                <c:pt idx="4394">
                  <c:v>403</c:v>
                </c:pt>
                <c:pt idx="4395">
                  <c:v>403</c:v>
                </c:pt>
                <c:pt idx="4396">
                  <c:v>400</c:v>
                </c:pt>
                <c:pt idx="4397">
                  <c:v>405</c:v>
                </c:pt>
                <c:pt idx="4398">
                  <c:v>408</c:v>
                </c:pt>
                <c:pt idx="4399">
                  <c:v>405</c:v>
                </c:pt>
                <c:pt idx="4400">
                  <c:v>400</c:v>
                </c:pt>
                <c:pt idx="4401">
                  <c:v>408</c:v>
                </c:pt>
                <c:pt idx="4402">
                  <c:v>408</c:v>
                </c:pt>
                <c:pt idx="4403">
                  <c:v>405</c:v>
                </c:pt>
                <c:pt idx="4404">
                  <c:v>411</c:v>
                </c:pt>
                <c:pt idx="4405">
                  <c:v>400</c:v>
                </c:pt>
                <c:pt idx="4406">
                  <c:v>421</c:v>
                </c:pt>
                <c:pt idx="4407">
                  <c:v>411</c:v>
                </c:pt>
                <c:pt idx="4408">
                  <c:v>407</c:v>
                </c:pt>
                <c:pt idx="4409">
                  <c:v>411</c:v>
                </c:pt>
                <c:pt idx="4410">
                  <c:v>402</c:v>
                </c:pt>
                <c:pt idx="4411">
                  <c:v>400</c:v>
                </c:pt>
                <c:pt idx="4412">
                  <c:v>533</c:v>
                </c:pt>
                <c:pt idx="4413">
                  <c:v>407</c:v>
                </c:pt>
                <c:pt idx="4414">
                  <c:v>402</c:v>
                </c:pt>
                <c:pt idx="4415">
                  <c:v>407</c:v>
                </c:pt>
                <c:pt idx="4416">
                  <c:v>411</c:v>
                </c:pt>
                <c:pt idx="4417">
                  <c:v>402</c:v>
                </c:pt>
                <c:pt idx="4418">
                  <c:v>407</c:v>
                </c:pt>
                <c:pt idx="4419">
                  <c:v>411</c:v>
                </c:pt>
                <c:pt idx="4420">
                  <c:v>402</c:v>
                </c:pt>
                <c:pt idx="4421">
                  <c:v>411</c:v>
                </c:pt>
                <c:pt idx="4422">
                  <c:v>407</c:v>
                </c:pt>
                <c:pt idx="4423">
                  <c:v>418</c:v>
                </c:pt>
                <c:pt idx="4424">
                  <c:v>418</c:v>
                </c:pt>
                <c:pt idx="4425">
                  <c:v>421</c:v>
                </c:pt>
                <c:pt idx="4426">
                  <c:v>427</c:v>
                </c:pt>
                <c:pt idx="4427">
                  <c:v>425</c:v>
                </c:pt>
                <c:pt idx="4428">
                  <c:v>427</c:v>
                </c:pt>
                <c:pt idx="4429">
                  <c:v>418</c:v>
                </c:pt>
                <c:pt idx="4430">
                  <c:v>432</c:v>
                </c:pt>
                <c:pt idx="4431">
                  <c:v>435</c:v>
                </c:pt>
                <c:pt idx="4432">
                  <c:v>435</c:v>
                </c:pt>
                <c:pt idx="4433">
                  <c:v>444</c:v>
                </c:pt>
                <c:pt idx="4434">
                  <c:v>435</c:v>
                </c:pt>
                <c:pt idx="4435">
                  <c:v>451</c:v>
                </c:pt>
                <c:pt idx="4436">
                  <c:v>432</c:v>
                </c:pt>
                <c:pt idx="4437">
                  <c:v>444</c:v>
                </c:pt>
                <c:pt idx="4438">
                  <c:v>435</c:v>
                </c:pt>
                <c:pt idx="4439">
                  <c:v>425</c:v>
                </c:pt>
                <c:pt idx="4440">
                  <c:v>432</c:v>
                </c:pt>
                <c:pt idx="4441">
                  <c:v>432</c:v>
                </c:pt>
                <c:pt idx="4442">
                  <c:v>432</c:v>
                </c:pt>
                <c:pt idx="4443">
                  <c:v>432</c:v>
                </c:pt>
                <c:pt idx="4444">
                  <c:v>432</c:v>
                </c:pt>
                <c:pt idx="4445">
                  <c:v>427</c:v>
                </c:pt>
                <c:pt idx="4446">
                  <c:v>427</c:v>
                </c:pt>
                <c:pt idx="4447">
                  <c:v>432</c:v>
                </c:pt>
                <c:pt idx="4448">
                  <c:v>421</c:v>
                </c:pt>
                <c:pt idx="4449">
                  <c:v>432</c:v>
                </c:pt>
                <c:pt idx="4450">
                  <c:v>432</c:v>
                </c:pt>
                <c:pt idx="4451">
                  <c:v>435</c:v>
                </c:pt>
                <c:pt idx="4452">
                  <c:v>444</c:v>
                </c:pt>
                <c:pt idx="4453">
                  <c:v>451</c:v>
                </c:pt>
                <c:pt idx="4454">
                  <c:v>444</c:v>
                </c:pt>
                <c:pt idx="4455">
                  <c:v>451</c:v>
                </c:pt>
                <c:pt idx="4456">
                  <c:v>444</c:v>
                </c:pt>
                <c:pt idx="4457">
                  <c:v>446</c:v>
                </c:pt>
                <c:pt idx="4458">
                  <c:v>446</c:v>
                </c:pt>
                <c:pt idx="4459">
                  <c:v>456</c:v>
                </c:pt>
                <c:pt idx="4460">
                  <c:v>446</c:v>
                </c:pt>
                <c:pt idx="4461">
                  <c:v>460</c:v>
                </c:pt>
                <c:pt idx="4462">
                  <c:v>463</c:v>
                </c:pt>
                <c:pt idx="4463">
                  <c:v>460</c:v>
                </c:pt>
                <c:pt idx="4464">
                  <c:v>478</c:v>
                </c:pt>
                <c:pt idx="4465">
                  <c:v>460</c:v>
                </c:pt>
                <c:pt idx="4466">
                  <c:v>463</c:v>
                </c:pt>
                <c:pt idx="4467">
                  <c:v>633</c:v>
                </c:pt>
                <c:pt idx="4468">
                  <c:v>476</c:v>
                </c:pt>
                <c:pt idx="4469">
                  <c:v>463</c:v>
                </c:pt>
                <c:pt idx="4470">
                  <c:v>463</c:v>
                </c:pt>
                <c:pt idx="4471">
                  <c:v>465</c:v>
                </c:pt>
                <c:pt idx="4472">
                  <c:v>463</c:v>
                </c:pt>
                <c:pt idx="4473">
                  <c:v>465</c:v>
                </c:pt>
                <c:pt idx="4474">
                  <c:v>465</c:v>
                </c:pt>
                <c:pt idx="4475">
                  <c:v>482</c:v>
                </c:pt>
                <c:pt idx="4476">
                  <c:v>478</c:v>
                </c:pt>
                <c:pt idx="4477">
                  <c:v>460</c:v>
                </c:pt>
                <c:pt idx="4478">
                  <c:v>463</c:v>
                </c:pt>
                <c:pt idx="4479">
                  <c:v>465</c:v>
                </c:pt>
                <c:pt idx="4480">
                  <c:v>465</c:v>
                </c:pt>
                <c:pt idx="4481">
                  <c:v>478</c:v>
                </c:pt>
                <c:pt idx="4482">
                  <c:v>460</c:v>
                </c:pt>
                <c:pt idx="4483">
                  <c:v>476</c:v>
                </c:pt>
                <c:pt idx="4484">
                  <c:v>460</c:v>
                </c:pt>
                <c:pt idx="4485">
                  <c:v>476</c:v>
                </c:pt>
                <c:pt idx="4486">
                  <c:v>478</c:v>
                </c:pt>
                <c:pt idx="4487">
                  <c:v>478</c:v>
                </c:pt>
                <c:pt idx="4488">
                  <c:v>482</c:v>
                </c:pt>
                <c:pt idx="4489">
                  <c:v>465</c:v>
                </c:pt>
                <c:pt idx="4490">
                  <c:v>482</c:v>
                </c:pt>
                <c:pt idx="4491">
                  <c:v>487</c:v>
                </c:pt>
                <c:pt idx="4492">
                  <c:v>482</c:v>
                </c:pt>
                <c:pt idx="4493">
                  <c:v>482</c:v>
                </c:pt>
                <c:pt idx="4494">
                  <c:v>487</c:v>
                </c:pt>
                <c:pt idx="4495">
                  <c:v>487</c:v>
                </c:pt>
                <c:pt idx="4496">
                  <c:v>478</c:v>
                </c:pt>
                <c:pt idx="4497">
                  <c:v>478</c:v>
                </c:pt>
                <c:pt idx="4498">
                  <c:v>487</c:v>
                </c:pt>
                <c:pt idx="4499">
                  <c:v>487</c:v>
                </c:pt>
                <c:pt idx="4500">
                  <c:v>478</c:v>
                </c:pt>
                <c:pt idx="4501">
                  <c:v>476</c:v>
                </c:pt>
                <c:pt idx="4502">
                  <c:v>487</c:v>
                </c:pt>
                <c:pt idx="4503">
                  <c:v>493</c:v>
                </c:pt>
                <c:pt idx="4504">
                  <c:v>482</c:v>
                </c:pt>
                <c:pt idx="4505">
                  <c:v>493</c:v>
                </c:pt>
                <c:pt idx="4506">
                  <c:v>493</c:v>
                </c:pt>
                <c:pt idx="4507">
                  <c:v>497</c:v>
                </c:pt>
                <c:pt idx="4508">
                  <c:v>502</c:v>
                </c:pt>
                <c:pt idx="4509">
                  <c:v>497</c:v>
                </c:pt>
                <c:pt idx="4510">
                  <c:v>502</c:v>
                </c:pt>
                <c:pt idx="4511">
                  <c:v>493</c:v>
                </c:pt>
                <c:pt idx="4512">
                  <c:v>514</c:v>
                </c:pt>
                <c:pt idx="4513">
                  <c:v>497</c:v>
                </c:pt>
                <c:pt idx="4514">
                  <c:v>505</c:v>
                </c:pt>
                <c:pt idx="4515">
                  <c:v>502</c:v>
                </c:pt>
                <c:pt idx="4516">
                  <c:v>514</c:v>
                </c:pt>
                <c:pt idx="4517">
                  <c:v>497</c:v>
                </c:pt>
                <c:pt idx="4518">
                  <c:v>487</c:v>
                </c:pt>
                <c:pt idx="4519">
                  <c:v>502</c:v>
                </c:pt>
                <c:pt idx="4520">
                  <c:v>514</c:v>
                </c:pt>
                <c:pt idx="4521">
                  <c:v>502</c:v>
                </c:pt>
                <c:pt idx="4522">
                  <c:v>505</c:v>
                </c:pt>
                <c:pt idx="4523">
                  <c:v>505</c:v>
                </c:pt>
                <c:pt idx="4524">
                  <c:v>514</c:v>
                </c:pt>
                <c:pt idx="4525">
                  <c:v>530</c:v>
                </c:pt>
                <c:pt idx="4526">
                  <c:v>514</c:v>
                </c:pt>
                <c:pt idx="4527">
                  <c:v>519</c:v>
                </c:pt>
                <c:pt idx="4528">
                  <c:v>514</c:v>
                </c:pt>
                <c:pt idx="4529">
                  <c:v>533</c:v>
                </c:pt>
                <c:pt idx="4530">
                  <c:v>502</c:v>
                </c:pt>
                <c:pt idx="4531">
                  <c:v>530</c:v>
                </c:pt>
                <c:pt idx="4532">
                  <c:v>519</c:v>
                </c:pt>
                <c:pt idx="4533">
                  <c:v>519</c:v>
                </c:pt>
                <c:pt idx="4534">
                  <c:v>519</c:v>
                </c:pt>
                <c:pt idx="4535">
                  <c:v>505</c:v>
                </c:pt>
                <c:pt idx="4536">
                  <c:v>519</c:v>
                </c:pt>
                <c:pt idx="4537">
                  <c:v>514</c:v>
                </c:pt>
                <c:pt idx="4538">
                  <c:v>519</c:v>
                </c:pt>
                <c:pt idx="4539">
                  <c:v>519</c:v>
                </c:pt>
                <c:pt idx="4540">
                  <c:v>514</c:v>
                </c:pt>
                <c:pt idx="4541">
                  <c:v>505</c:v>
                </c:pt>
                <c:pt idx="4542">
                  <c:v>514</c:v>
                </c:pt>
                <c:pt idx="4543">
                  <c:v>519</c:v>
                </c:pt>
                <c:pt idx="4544">
                  <c:v>514</c:v>
                </c:pt>
                <c:pt idx="4545">
                  <c:v>505</c:v>
                </c:pt>
                <c:pt idx="4546">
                  <c:v>502</c:v>
                </c:pt>
                <c:pt idx="4547">
                  <c:v>514</c:v>
                </c:pt>
                <c:pt idx="4548">
                  <c:v>514</c:v>
                </c:pt>
                <c:pt idx="4549">
                  <c:v>505</c:v>
                </c:pt>
                <c:pt idx="4550">
                  <c:v>502</c:v>
                </c:pt>
                <c:pt idx="4551">
                  <c:v>502</c:v>
                </c:pt>
                <c:pt idx="4552">
                  <c:v>487</c:v>
                </c:pt>
                <c:pt idx="4553">
                  <c:v>502</c:v>
                </c:pt>
                <c:pt idx="4554">
                  <c:v>502</c:v>
                </c:pt>
                <c:pt idx="4555">
                  <c:v>487</c:v>
                </c:pt>
                <c:pt idx="4556">
                  <c:v>487</c:v>
                </c:pt>
                <c:pt idx="4557">
                  <c:v>482</c:v>
                </c:pt>
                <c:pt idx="4558">
                  <c:v>497</c:v>
                </c:pt>
                <c:pt idx="4559">
                  <c:v>487</c:v>
                </c:pt>
                <c:pt idx="4560">
                  <c:v>497</c:v>
                </c:pt>
                <c:pt idx="4561">
                  <c:v>482</c:v>
                </c:pt>
                <c:pt idx="4562">
                  <c:v>487</c:v>
                </c:pt>
                <c:pt idx="4563">
                  <c:v>487</c:v>
                </c:pt>
                <c:pt idx="4564">
                  <c:v>487</c:v>
                </c:pt>
                <c:pt idx="4565">
                  <c:v>493</c:v>
                </c:pt>
                <c:pt idx="4566">
                  <c:v>487</c:v>
                </c:pt>
                <c:pt idx="4567">
                  <c:v>497</c:v>
                </c:pt>
                <c:pt idx="4568">
                  <c:v>487</c:v>
                </c:pt>
                <c:pt idx="4569">
                  <c:v>487</c:v>
                </c:pt>
                <c:pt idx="4570">
                  <c:v>493</c:v>
                </c:pt>
                <c:pt idx="4571">
                  <c:v>493</c:v>
                </c:pt>
                <c:pt idx="4572">
                  <c:v>493</c:v>
                </c:pt>
                <c:pt idx="4573">
                  <c:v>497</c:v>
                </c:pt>
                <c:pt idx="4574">
                  <c:v>493</c:v>
                </c:pt>
                <c:pt idx="4575">
                  <c:v>497</c:v>
                </c:pt>
                <c:pt idx="4576">
                  <c:v>514</c:v>
                </c:pt>
                <c:pt idx="4577">
                  <c:v>502</c:v>
                </c:pt>
                <c:pt idx="4578">
                  <c:v>505</c:v>
                </c:pt>
                <c:pt idx="4579">
                  <c:v>497</c:v>
                </c:pt>
                <c:pt idx="4580">
                  <c:v>505</c:v>
                </c:pt>
                <c:pt idx="4581">
                  <c:v>502</c:v>
                </c:pt>
                <c:pt idx="4582">
                  <c:v>526</c:v>
                </c:pt>
                <c:pt idx="4583">
                  <c:v>514</c:v>
                </c:pt>
                <c:pt idx="4584">
                  <c:v>514</c:v>
                </c:pt>
                <c:pt idx="4585">
                  <c:v>514</c:v>
                </c:pt>
                <c:pt idx="4586">
                  <c:v>519</c:v>
                </c:pt>
                <c:pt idx="4587">
                  <c:v>530</c:v>
                </c:pt>
                <c:pt idx="4588">
                  <c:v>505</c:v>
                </c:pt>
                <c:pt idx="4589">
                  <c:v>505</c:v>
                </c:pt>
                <c:pt idx="4590">
                  <c:v>702</c:v>
                </c:pt>
                <c:pt idx="4591">
                  <c:v>514</c:v>
                </c:pt>
                <c:pt idx="4592">
                  <c:v>505</c:v>
                </c:pt>
                <c:pt idx="4593">
                  <c:v>505</c:v>
                </c:pt>
                <c:pt idx="4594">
                  <c:v>514</c:v>
                </c:pt>
                <c:pt idx="4595">
                  <c:v>514</c:v>
                </c:pt>
                <c:pt idx="4596">
                  <c:v>514</c:v>
                </c:pt>
                <c:pt idx="4597">
                  <c:v>519</c:v>
                </c:pt>
                <c:pt idx="4598">
                  <c:v>545</c:v>
                </c:pt>
                <c:pt idx="4599">
                  <c:v>530</c:v>
                </c:pt>
                <c:pt idx="4600">
                  <c:v>505</c:v>
                </c:pt>
                <c:pt idx="4601">
                  <c:v>530</c:v>
                </c:pt>
                <c:pt idx="4602">
                  <c:v>526</c:v>
                </c:pt>
                <c:pt idx="4603">
                  <c:v>530</c:v>
                </c:pt>
                <c:pt idx="4604">
                  <c:v>539</c:v>
                </c:pt>
                <c:pt idx="4605">
                  <c:v>526</c:v>
                </c:pt>
                <c:pt idx="4606">
                  <c:v>533</c:v>
                </c:pt>
                <c:pt idx="4607">
                  <c:v>533</c:v>
                </c:pt>
                <c:pt idx="4608">
                  <c:v>539</c:v>
                </c:pt>
                <c:pt idx="4609">
                  <c:v>533</c:v>
                </c:pt>
                <c:pt idx="4610">
                  <c:v>530</c:v>
                </c:pt>
                <c:pt idx="4611">
                  <c:v>539</c:v>
                </c:pt>
                <c:pt idx="4612">
                  <c:v>519</c:v>
                </c:pt>
                <c:pt idx="4613">
                  <c:v>533</c:v>
                </c:pt>
                <c:pt idx="4614">
                  <c:v>530</c:v>
                </c:pt>
                <c:pt idx="4615">
                  <c:v>545</c:v>
                </c:pt>
                <c:pt idx="4616">
                  <c:v>539</c:v>
                </c:pt>
                <c:pt idx="4617">
                  <c:v>530</c:v>
                </c:pt>
                <c:pt idx="4618">
                  <c:v>530</c:v>
                </c:pt>
                <c:pt idx="4619">
                  <c:v>533</c:v>
                </c:pt>
                <c:pt idx="4620">
                  <c:v>533</c:v>
                </c:pt>
                <c:pt idx="4621">
                  <c:v>555</c:v>
                </c:pt>
                <c:pt idx="4622">
                  <c:v>545</c:v>
                </c:pt>
                <c:pt idx="4623">
                  <c:v>539</c:v>
                </c:pt>
                <c:pt idx="4624">
                  <c:v>549</c:v>
                </c:pt>
                <c:pt idx="4625">
                  <c:v>545</c:v>
                </c:pt>
                <c:pt idx="4626">
                  <c:v>549</c:v>
                </c:pt>
                <c:pt idx="4627">
                  <c:v>539</c:v>
                </c:pt>
                <c:pt idx="4628">
                  <c:v>539</c:v>
                </c:pt>
                <c:pt idx="4629">
                  <c:v>526</c:v>
                </c:pt>
                <c:pt idx="4630">
                  <c:v>533</c:v>
                </c:pt>
                <c:pt idx="4631">
                  <c:v>539</c:v>
                </c:pt>
                <c:pt idx="4632">
                  <c:v>555</c:v>
                </c:pt>
                <c:pt idx="4633">
                  <c:v>545</c:v>
                </c:pt>
                <c:pt idx="4634">
                  <c:v>526</c:v>
                </c:pt>
                <c:pt idx="4635">
                  <c:v>539</c:v>
                </c:pt>
                <c:pt idx="4636">
                  <c:v>530</c:v>
                </c:pt>
                <c:pt idx="4637">
                  <c:v>533</c:v>
                </c:pt>
                <c:pt idx="4638">
                  <c:v>533</c:v>
                </c:pt>
                <c:pt idx="4639">
                  <c:v>539</c:v>
                </c:pt>
                <c:pt idx="4640">
                  <c:v>533</c:v>
                </c:pt>
                <c:pt idx="4641">
                  <c:v>533</c:v>
                </c:pt>
                <c:pt idx="4642">
                  <c:v>533</c:v>
                </c:pt>
                <c:pt idx="4643">
                  <c:v>549</c:v>
                </c:pt>
                <c:pt idx="4644">
                  <c:v>533</c:v>
                </c:pt>
                <c:pt idx="4645">
                  <c:v>533</c:v>
                </c:pt>
                <c:pt idx="4646">
                  <c:v>526</c:v>
                </c:pt>
                <c:pt idx="4647">
                  <c:v>526</c:v>
                </c:pt>
                <c:pt idx="4648">
                  <c:v>539</c:v>
                </c:pt>
                <c:pt idx="4649">
                  <c:v>530</c:v>
                </c:pt>
                <c:pt idx="4650">
                  <c:v>533</c:v>
                </c:pt>
                <c:pt idx="4651">
                  <c:v>505</c:v>
                </c:pt>
                <c:pt idx="4652">
                  <c:v>514</c:v>
                </c:pt>
                <c:pt idx="4653">
                  <c:v>493</c:v>
                </c:pt>
                <c:pt idx="4654">
                  <c:v>526</c:v>
                </c:pt>
                <c:pt idx="4655">
                  <c:v>497</c:v>
                </c:pt>
                <c:pt idx="4656">
                  <c:v>487</c:v>
                </c:pt>
                <c:pt idx="4657">
                  <c:v>487</c:v>
                </c:pt>
                <c:pt idx="4658">
                  <c:v>482</c:v>
                </c:pt>
                <c:pt idx="4659">
                  <c:v>482</c:v>
                </c:pt>
                <c:pt idx="4660">
                  <c:v>476</c:v>
                </c:pt>
                <c:pt idx="4661">
                  <c:v>476</c:v>
                </c:pt>
                <c:pt idx="4662">
                  <c:v>463</c:v>
                </c:pt>
                <c:pt idx="4663">
                  <c:v>446</c:v>
                </c:pt>
                <c:pt idx="4664">
                  <c:v>446</c:v>
                </c:pt>
                <c:pt idx="4665">
                  <c:v>476</c:v>
                </c:pt>
                <c:pt idx="4666">
                  <c:v>444</c:v>
                </c:pt>
                <c:pt idx="4667">
                  <c:v>432</c:v>
                </c:pt>
                <c:pt idx="4668">
                  <c:v>435</c:v>
                </c:pt>
                <c:pt idx="4669">
                  <c:v>435</c:v>
                </c:pt>
                <c:pt idx="4670">
                  <c:v>439</c:v>
                </c:pt>
                <c:pt idx="4671">
                  <c:v>439</c:v>
                </c:pt>
                <c:pt idx="4672">
                  <c:v>451</c:v>
                </c:pt>
                <c:pt idx="4673">
                  <c:v>451</c:v>
                </c:pt>
                <c:pt idx="4674">
                  <c:v>463</c:v>
                </c:pt>
                <c:pt idx="4675">
                  <c:v>439</c:v>
                </c:pt>
                <c:pt idx="4676">
                  <c:v>465</c:v>
                </c:pt>
                <c:pt idx="4677">
                  <c:v>476</c:v>
                </c:pt>
                <c:pt idx="4678">
                  <c:v>476</c:v>
                </c:pt>
                <c:pt idx="4679">
                  <c:v>478</c:v>
                </c:pt>
                <c:pt idx="4680">
                  <c:v>478</c:v>
                </c:pt>
                <c:pt idx="4681">
                  <c:v>487</c:v>
                </c:pt>
                <c:pt idx="4682">
                  <c:v>463</c:v>
                </c:pt>
                <c:pt idx="4683">
                  <c:v>478</c:v>
                </c:pt>
                <c:pt idx="4684">
                  <c:v>476</c:v>
                </c:pt>
                <c:pt idx="4685">
                  <c:v>478</c:v>
                </c:pt>
                <c:pt idx="4686">
                  <c:v>476</c:v>
                </c:pt>
                <c:pt idx="4687">
                  <c:v>476</c:v>
                </c:pt>
                <c:pt idx="4688">
                  <c:v>482</c:v>
                </c:pt>
                <c:pt idx="4689">
                  <c:v>476</c:v>
                </c:pt>
                <c:pt idx="4690">
                  <c:v>482</c:v>
                </c:pt>
                <c:pt idx="4691">
                  <c:v>463</c:v>
                </c:pt>
                <c:pt idx="4692">
                  <c:v>476</c:v>
                </c:pt>
                <c:pt idx="4693">
                  <c:v>482</c:v>
                </c:pt>
                <c:pt idx="4694">
                  <c:v>476</c:v>
                </c:pt>
                <c:pt idx="4695">
                  <c:v>476</c:v>
                </c:pt>
                <c:pt idx="4696">
                  <c:v>478</c:v>
                </c:pt>
                <c:pt idx="4697">
                  <c:v>476</c:v>
                </c:pt>
                <c:pt idx="4698">
                  <c:v>476</c:v>
                </c:pt>
                <c:pt idx="4699">
                  <c:v>476</c:v>
                </c:pt>
                <c:pt idx="4700">
                  <c:v>465</c:v>
                </c:pt>
                <c:pt idx="4701">
                  <c:v>465</c:v>
                </c:pt>
                <c:pt idx="4702">
                  <c:v>476</c:v>
                </c:pt>
                <c:pt idx="4703">
                  <c:v>482</c:v>
                </c:pt>
                <c:pt idx="4704">
                  <c:v>478</c:v>
                </c:pt>
                <c:pt idx="4705">
                  <c:v>482</c:v>
                </c:pt>
                <c:pt idx="4706">
                  <c:v>478</c:v>
                </c:pt>
                <c:pt idx="4707">
                  <c:v>493</c:v>
                </c:pt>
                <c:pt idx="4708">
                  <c:v>487</c:v>
                </c:pt>
                <c:pt idx="4709">
                  <c:v>487</c:v>
                </c:pt>
                <c:pt idx="4710">
                  <c:v>502</c:v>
                </c:pt>
                <c:pt idx="4711">
                  <c:v>487</c:v>
                </c:pt>
                <c:pt idx="4712">
                  <c:v>487</c:v>
                </c:pt>
                <c:pt idx="4713">
                  <c:v>482</c:v>
                </c:pt>
                <c:pt idx="4714">
                  <c:v>493</c:v>
                </c:pt>
                <c:pt idx="4715">
                  <c:v>493</c:v>
                </c:pt>
                <c:pt idx="4716">
                  <c:v>482</c:v>
                </c:pt>
                <c:pt idx="4717">
                  <c:v>487</c:v>
                </c:pt>
                <c:pt idx="4718">
                  <c:v>482</c:v>
                </c:pt>
                <c:pt idx="4719">
                  <c:v>482</c:v>
                </c:pt>
                <c:pt idx="4720">
                  <c:v>487</c:v>
                </c:pt>
                <c:pt idx="4721">
                  <c:v>514</c:v>
                </c:pt>
                <c:pt idx="4722">
                  <c:v>478</c:v>
                </c:pt>
                <c:pt idx="4723">
                  <c:v>476</c:v>
                </c:pt>
                <c:pt idx="4724">
                  <c:v>493</c:v>
                </c:pt>
                <c:pt idx="4725">
                  <c:v>493</c:v>
                </c:pt>
                <c:pt idx="4726">
                  <c:v>487</c:v>
                </c:pt>
                <c:pt idx="4727">
                  <c:v>487</c:v>
                </c:pt>
                <c:pt idx="4728">
                  <c:v>482</c:v>
                </c:pt>
                <c:pt idx="4729">
                  <c:v>497</c:v>
                </c:pt>
                <c:pt idx="4730">
                  <c:v>493</c:v>
                </c:pt>
                <c:pt idx="4731">
                  <c:v>493</c:v>
                </c:pt>
                <c:pt idx="4732">
                  <c:v>502</c:v>
                </c:pt>
                <c:pt idx="4733">
                  <c:v>493</c:v>
                </c:pt>
                <c:pt idx="4734">
                  <c:v>505</c:v>
                </c:pt>
                <c:pt idx="4735">
                  <c:v>493</c:v>
                </c:pt>
                <c:pt idx="4736">
                  <c:v>502</c:v>
                </c:pt>
                <c:pt idx="4737">
                  <c:v>502</c:v>
                </c:pt>
                <c:pt idx="4738">
                  <c:v>505</c:v>
                </c:pt>
                <c:pt idx="4739">
                  <c:v>502</c:v>
                </c:pt>
                <c:pt idx="4740">
                  <c:v>487</c:v>
                </c:pt>
                <c:pt idx="4741">
                  <c:v>493</c:v>
                </c:pt>
                <c:pt idx="4742">
                  <c:v>497</c:v>
                </c:pt>
                <c:pt idx="4743">
                  <c:v>497</c:v>
                </c:pt>
                <c:pt idx="4744">
                  <c:v>487</c:v>
                </c:pt>
                <c:pt idx="4745">
                  <c:v>487</c:v>
                </c:pt>
                <c:pt idx="4746">
                  <c:v>478</c:v>
                </c:pt>
                <c:pt idx="4747">
                  <c:v>476</c:v>
                </c:pt>
                <c:pt idx="4748">
                  <c:v>482</c:v>
                </c:pt>
                <c:pt idx="4749">
                  <c:v>482</c:v>
                </c:pt>
                <c:pt idx="4750">
                  <c:v>476</c:v>
                </c:pt>
                <c:pt idx="4751">
                  <c:v>493</c:v>
                </c:pt>
                <c:pt idx="4752">
                  <c:v>478</c:v>
                </c:pt>
                <c:pt idx="4753">
                  <c:v>493</c:v>
                </c:pt>
                <c:pt idx="4754">
                  <c:v>482</c:v>
                </c:pt>
                <c:pt idx="4755">
                  <c:v>487</c:v>
                </c:pt>
                <c:pt idx="4756">
                  <c:v>493</c:v>
                </c:pt>
                <c:pt idx="4757">
                  <c:v>478</c:v>
                </c:pt>
                <c:pt idx="4758">
                  <c:v>493</c:v>
                </c:pt>
                <c:pt idx="4759">
                  <c:v>476</c:v>
                </c:pt>
                <c:pt idx="4760">
                  <c:v>493</c:v>
                </c:pt>
                <c:pt idx="4761">
                  <c:v>493</c:v>
                </c:pt>
                <c:pt idx="4762">
                  <c:v>487</c:v>
                </c:pt>
                <c:pt idx="4763">
                  <c:v>476</c:v>
                </c:pt>
                <c:pt idx="4764">
                  <c:v>476</c:v>
                </c:pt>
                <c:pt idx="4765">
                  <c:v>482</c:v>
                </c:pt>
                <c:pt idx="4766">
                  <c:v>487</c:v>
                </c:pt>
                <c:pt idx="4767">
                  <c:v>476</c:v>
                </c:pt>
                <c:pt idx="4768">
                  <c:v>478</c:v>
                </c:pt>
                <c:pt idx="4769">
                  <c:v>482</c:v>
                </c:pt>
                <c:pt idx="4770">
                  <c:v>482</c:v>
                </c:pt>
                <c:pt idx="4771">
                  <c:v>463</c:v>
                </c:pt>
                <c:pt idx="4772">
                  <c:v>465</c:v>
                </c:pt>
                <c:pt idx="4773">
                  <c:v>478</c:v>
                </c:pt>
                <c:pt idx="4774">
                  <c:v>482</c:v>
                </c:pt>
                <c:pt idx="4775">
                  <c:v>487</c:v>
                </c:pt>
                <c:pt idx="4776">
                  <c:v>478</c:v>
                </c:pt>
                <c:pt idx="4777">
                  <c:v>497</c:v>
                </c:pt>
                <c:pt idx="4778">
                  <c:v>493</c:v>
                </c:pt>
                <c:pt idx="4779">
                  <c:v>487</c:v>
                </c:pt>
                <c:pt idx="4780">
                  <c:v>487</c:v>
                </c:pt>
                <c:pt idx="4781">
                  <c:v>487</c:v>
                </c:pt>
                <c:pt idx="4782">
                  <c:v>502</c:v>
                </c:pt>
                <c:pt idx="4783">
                  <c:v>493</c:v>
                </c:pt>
                <c:pt idx="4784">
                  <c:v>505</c:v>
                </c:pt>
                <c:pt idx="4785">
                  <c:v>497</c:v>
                </c:pt>
                <c:pt idx="4786">
                  <c:v>505</c:v>
                </c:pt>
                <c:pt idx="4787">
                  <c:v>505</c:v>
                </c:pt>
                <c:pt idx="4788">
                  <c:v>514</c:v>
                </c:pt>
                <c:pt idx="4789">
                  <c:v>519</c:v>
                </c:pt>
                <c:pt idx="4790">
                  <c:v>514</c:v>
                </c:pt>
                <c:pt idx="4791">
                  <c:v>519</c:v>
                </c:pt>
                <c:pt idx="4792">
                  <c:v>519</c:v>
                </c:pt>
                <c:pt idx="4793">
                  <c:v>519</c:v>
                </c:pt>
                <c:pt idx="4794">
                  <c:v>519</c:v>
                </c:pt>
                <c:pt idx="4795">
                  <c:v>514</c:v>
                </c:pt>
                <c:pt idx="4796">
                  <c:v>519</c:v>
                </c:pt>
                <c:pt idx="4797">
                  <c:v>526</c:v>
                </c:pt>
                <c:pt idx="4798">
                  <c:v>505</c:v>
                </c:pt>
                <c:pt idx="4799">
                  <c:v>519</c:v>
                </c:pt>
                <c:pt idx="4800">
                  <c:v>514</c:v>
                </c:pt>
                <c:pt idx="4801">
                  <c:v>497</c:v>
                </c:pt>
                <c:pt idx="4802">
                  <c:v>514</c:v>
                </c:pt>
                <c:pt idx="4803">
                  <c:v>505</c:v>
                </c:pt>
                <c:pt idx="4804">
                  <c:v>519</c:v>
                </c:pt>
                <c:pt idx="4805">
                  <c:v>502</c:v>
                </c:pt>
                <c:pt idx="4806">
                  <c:v>505</c:v>
                </c:pt>
                <c:pt idx="4807">
                  <c:v>502</c:v>
                </c:pt>
                <c:pt idx="4808">
                  <c:v>505</c:v>
                </c:pt>
                <c:pt idx="4809">
                  <c:v>514</c:v>
                </c:pt>
                <c:pt idx="4810">
                  <c:v>505</c:v>
                </c:pt>
                <c:pt idx="4811">
                  <c:v>505</c:v>
                </c:pt>
                <c:pt idx="4812">
                  <c:v>497</c:v>
                </c:pt>
                <c:pt idx="4813">
                  <c:v>514</c:v>
                </c:pt>
                <c:pt idx="4814">
                  <c:v>502</c:v>
                </c:pt>
                <c:pt idx="4815">
                  <c:v>502</c:v>
                </c:pt>
                <c:pt idx="4816">
                  <c:v>505</c:v>
                </c:pt>
                <c:pt idx="4817">
                  <c:v>519</c:v>
                </c:pt>
                <c:pt idx="4818">
                  <c:v>514</c:v>
                </c:pt>
                <c:pt idx="4819">
                  <c:v>530</c:v>
                </c:pt>
                <c:pt idx="4820">
                  <c:v>519</c:v>
                </c:pt>
                <c:pt idx="4821">
                  <c:v>526</c:v>
                </c:pt>
                <c:pt idx="4822">
                  <c:v>530</c:v>
                </c:pt>
                <c:pt idx="4823">
                  <c:v>526</c:v>
                </c:pt>
                <c:pt idx="4824">
                  <c:v>530</c:v>
                </c:pt>
                <c:pt idx="4825">
                  <c:v>526</c:v>
                </c:pt>
                <c:pt idx="4826">
                  <c:v>533</c:v>
                </c:pt>
                <c:pt idx="4827">
                  <c:v>526</c:v>
                </c:pt>
                <c:pt idx="4828">
                  <c:v>519</c:v>
                </c:pt>
                <c:pt idx="4829">
                  <c:v>519</c:v>
                </c:pt>
                <c:pt idx="4830">
                  <c:v>519</c:v>
                </c:pt>
                <c:pt idx="4831">
                  <c:v>526</c:v>
                </c:pt>
                <c:pt idx="4832">
                  <c:v>530</c:v>
                </c:pt>
                <c:pt idx="4833">
                  <c:v>519</c:v>
                </c:pt>
                <c:pt idx="4834">
                  <c:v>514</c:v>
                </c:pt>
                <c:pt idx="4835">
                  <c:v>519</c:v>
                </c:pt>
                <c:pt idx="4836">
                  <c:v>505</c:v>
                </c:pt>
                <c:pt idx="4837">
                  <c:v>530</c:v>
                </c:pt>
                <c:pt idx="4838">
                  <c:v>526</c:v>
                </c:pt>
                <c:pt idx="4839">
                  <c:v>530</c:v>
                </c:pt>
                <c:pt idx="4840">
                  <c:v>514</c:v>
                </c:pt>
                <c:pt idx="4841">
                  <c:v>519</c:v>
                </c:pt>
                <c:pt idx="4842">
                  <c:v>514</c:v>
                </c:pt>
                <c:pt idx="4843">
                  <c:v>526</c:v>
                </c:pt>
                <c:pt idx="4844">
                  <c:v>519</c:v>
                </c:pt>
                <c:pt idx="4845">
                  <c:v>519</c:v>
                </c:pt>
                <c:pt idx="4846">
                  <c:v>514</c:v>
                </c:pt>
                <c:pt idx="4847">
                  <c:v>519</c:v>
                </c:pt>
                <c:pt idx="4848">
                  <c:v>519</c:v>
                </c:pt>
                <c:pt idx="4849">
                  <c:v>505</c:v>
                </c:pt>
                <c:pt idx="4850">
                  <c:v>519</c:v>
                </c:pt>
                <c:pt idx="4851">
                  <c:v>505</c:v>
                </c:pt>
                <c:pt idx="4852">
                  <c:v>519</c:v>
                </c:pt>
                <c:pt idx="4853">
                  <c:v>519</c:v>
                </c:pt>
                <c:pt idx="4854">
                  <c:v>526</c:v>
                </c:pt>
                <c:pt idx="4855">
                  <c:v>514</c:v>
                </c:pt>
                <c:pt idx="4856">
                  <c:v>519</c:v>
                </c:pt>
                <c:pt idx="4857">
                  <c:v>530</c:v>
                </c:pt>
                <c:pt idx="4858">
                  <c:v>514</c:v>
                </c:pt>
                <c:pt idx="4859">
                  <c:v>530</c:v>
                </c:pt>
                <c:pt idx="4860">
                  <c:v>530</c:v>
                </c:pt>
                <c:pt idx="4861">
                  <c:v>526</c:v>
                </c:pt>
                <c:pt idx="4862">
                  <c:v>514</c:v>
                </c:pt>
                <c:pt idx="4863">
                  <c:v>514</c:v>
                </c:pt>
                <c:pt idx="4864">
                  <c:v>519</c:v>
                </c:pt>
                <c:pt idx="4865">
                  <c:v>526</c:v>
                </c:pt>
                <c:pt idx="4866">
                  <c:v>526</c:v>
                </c:pt>
                <c:pt idx="4867">
                  <c:v>545</c:v>
                </c:pt>
                <c:pt idx="4868">
                  <c:v>539</c:v>
                </c:pt>
                <c:pt idx="4869">
                  <c:v>530</c:v>
                </c:pt>
                <c:pt idx="4870">
                  <c:v>519</c:v>
                </c:pt>
                <c:pt idx="4871">
                  <c:v>539</c:v>
                </c:pt>
                <c:pt idx="4872">
                  <c:v>533</c:v>
                </c:pt>
                <c:pt idx="4873">
                  <c:v>539</c:v>
                </c:pt>
                <c:pt idx="4874">
                  <c:v>549</c:v>
                </c:pt>
                <c:pt idx="4875">
                  <c:v>533</c:v>
                </c:pt>
                <c:pt idx="4876">
                  <c:v>545</c:v>
                </c:pt>
                <c:pt idx="4877">
                  <c:v>526</c:v>
                </c:pt>
                <c:pt idx="4878">
                  <c:v>569</c:v>
                </c:pt>
                <c:pt idx="4879">
                  <c:v>555</c:v>
                </c:pt>
                <c:pt idx="4880">
                  <c:v>555</c:v>
                </c:pt>
                <c:pt idx="4881">
                  <c:v>555</c:v>
                </c:pt>
                <c:pt idx="4882">
                  <c:v>545</c:v>
                </c:pt>
                <c:pt idx="4883">
                  <c:v>555</c:v>
                </c:pt>
                <c:pt idx="4884">
                  <c:v>549</c:v>
                </c:pt>
                <c:pt idx="4885">
                  <c:v>555</c:v>
                </c:pt>
                <c:pt idx="4886">
                  <c:v>549</c:v>
                </c:pt>
                <c:pt idx="4887">
                  <c:v>555</c:v>
                </c:pt>
                <c:pt idx="4888">
                  <c:v>561</c:v>
                </c:pt>
                <c:pt idx="4889">
                  <c:v>597</c:v>
                </c:pt>
                <c:pt idx="4890">
                  <c:v>569</c:v>
                </c:pt>
                <c:pt idx="4891">
                  <c:v>574</c:v>
                </c:pt>
                <c:pt idx="4892">
                  <c:v>574</c:v>
                </c:pt>
                <c:pt idx="4893">
                  <c:v>569</c:v>
                </c:pt>
                <c:pt idx="4894">
                  <c:v>561</c:v>
                </c:pt>
                <c:pt idx="4895">
                  <c:v>584</c:v>
                </c:pt>
                <c:pt idx="4896">
                  <c:v>580</c:v>
                </c:pt>
                <c:pt idx="4897">
                  <c:v>574</c:v>
                </c:pt>
                <c:pt idx="4898">
                  <c:v>584</c:v>
                </c:pt>
                <c:pt idx="4899">
                  <c:v>574</c:v>
                </c:pt>
                <c:pt idx="4900">
                  <c:v>580</c:v>
                </c:pt>
                <c:pt idx="4901">
                  <c:v>584</c:v>
                </c:pt>
                <c:pt idx="4902">
                  <c:v>574</c:v>
                </c:pt>
                <c:pt idx="4903">
                  <c:v>580</c:v>
                </c:pt>
                <c:pt idx="4904">
                  <c:v>574</c:v>
                </c:pt>
                <c:pt idx="4905">
                  <c:v>589</c:v>
                </c:pt>
                <c:pt idx="4906">
                  <c:v>580</c:v>
                </c:pt>
                <c:pt idx="4907">
                  <c:v>584</c:v>
                </c:pt>
                <c:pt idx="4908">
                  <c:v>574</c:v>
                </c:pt>
                <c:pt idx="4909">
                  <c:v>574</c:v>
                </c:pt>
                <c:pt idx="4910">
                  <c:v>569</c:v>
                </c:pt>
                <c:pt idx="4911">
                  <c:v>549</c:v>
                </c:pt>
                <c:pt idx="4912">
                  <c:v>580</c:v>
                </c:pt>
                <c:pt idx="4913">
                  <c:v>549</c:v>
                </c:pt>
                <c:pt idx="4914">
                  <c:v>555</c:v>
                </c:pt>
                <c:pt idx="4915">
                  <c:v>533</c:v>
                </c:pt>
                <c:pt idx="4916">
                  <c:v>533</c:v>
                </c:pt>
                <c:pt idx="4917">
                  <c:v>526</c:v>
                </c:pt>
                <c:pt idx="4918">
                  <c:v>533</c:v>
                </c:pt>
                <c:pt idx="4919">
                  <c:v>530</c:v>
                </c:pt>
                <c:pt idx="4920">
                  <c:v>530</c:v>
                </c:pt>
                <c:pt idx="4921">
                  <c:v>519</c:v>
                </c:pt>
                <c:pt idx="4922">
                  <c:v>533</c:v>
                </c:pt>
                <c:pt idx="4923">
                  <c:v>549</c:v>
                </c:pt>
                <c:pt idx="4924">
                  <c:v>545</c:v>
                </c:pt>
                <c:pt idx="4925">
                  <c:v>561</c:v>
                </c:pt>
                <c:pt idx="4926">
                  <c:v>555</c:v>
                </c:pt>
                <c:pt idx="4927">
                  <c:v>549</c:v>
                </c:pt>
                <c:pt idx="4928">
                  <c:v>530</c:v>
                </c:pt>
                <c:pt idx="4929">
                  <c:v>569</c:v>
                </c:pt>
                <c:pt idx="4930">
                  <c:v>569</c:v>
                </c:pt>
                <c:pt idx="4931">
                  <c:v>569</c:v>
                </c:pt>
                <c:pt idx="4932">
                  <c:v>561</c:v>
                </c:pt>
                <c:pt idx="4933">
                  <c:v>539</c:v>
                </c:pt>
                <c:pt idx="4934">
                  <c:v>533</c:v>
                </c:pt>
                <c:pt idx="4935">
                  <c:v>519</c:v>
                </c:pt>
                <c:pt idx="4936">
                  <c:v>514</c:v>
                </c:pt>
                <c:pt idx="4937">
                  <c:v>502</c:v>
                </c:pt>
                <c:pt idx="4938">
                  <c:v>487</c:v>
                </c:pt>
                <c:pt idx="4939">
                  <c:v>493</c:v>
                </c:pt>
                <c:pt idx="4940">
                  <c:v>497</c:v>
                </c:pt>
                <c:pt idx="4941">
                  <c:v>487</c:v>
                </c:pt>
                <c:pt idx="4942">
                  <c:v>487</c:v>
                </c:pt>
                <c:pt idx="4943">
                  <c:v>463</c:v>
                </c:pt>
                <c:pt idx="4944">
                  <c:v>463</c:v>
                </c:pt>
                <c:pt idx="4945">
                  <c:v>456</c:v>
                </c:pt>
                <c:pt idx="4946">
                  <c:v>465</c:v>
                </c:pt>
                <c:pt idx="4947">
                  <c:v>465</c:v>
                </c:pt>
                <c:pt idx="4948">
                  <c:v>463</c:v>
                </c:pt>
                <c:pt idx="4949">
                  <c:v>478</c:v>
                </c:pt>
                <c:pt idx="4950">
                  <c:v>463</c:v>
                </c:pt>
                <c:pt idx="4951">
                  <c:v>476</c:v>
                </c:pt>
                <c:pt idx="4952">
                  <c:v>476</c:v>
                </c:pt>
                <c:pt idx="4953">
                  <c:v>487</c:v>
                </c:pt>
                <c:pt idx="4954">
                  <c:v>478</c:v>
                </c:pt>
                <c:pt idx="4955">
                  <c:v>478</c:v>
                </c:pt>
                <c:pt idx="4956">
                  <c:v>487</c:v>
                </c:pt>
                <c:pt idx="4957">
                  <c:v>487</c:v>
                </c:pt>
                <c:pt idx="4958">
                  <c:v>482</c:v>
                </c:pt>
                <c:pt idx="4959">
                  <c:v>478</c:v>
                </c:pt>
                <c:pt idx="4960">
                  <c:v>482</c:v>
                </c:pt>
                <c:pt idx="4961">
                  <c:v>478</c:v>
                </c:pt>
                <c:pt idx="4962">
                  <c:v>465</c:v>
                </c:pt>
                <c:pt idx="4963">
                  <c:v>476</c:v>
                </c:pt>
                <c:pt idx="4964">
                  <c:v>476</c:v>
                </c:pt>
                <c:pt idx="4965">
                  <c:v>476</c:v>
                </c:pt>
                <c:pt idx="4966">
                  <c:v>482</c:v>
                </c:pt>
                <c:pt idx="4967">
                  <c:v>463</c:v>
                </c:pt>
                <c:pt idx="4968">
                  <c:v>482</c:v>
                </c:pt>
                <c:pt idx="4969">
                  <c:v>478</c:v>
                </c:pt>
                <c:pt idx="4970">
                  <c:v>465</c:v>
                </c:pt>
                <c:pt idx="4971">
                  <c:v>463</c:v>
                </c:pt>
                <c:pt idx="4972">
                  <c:v>460</c:v>
                </c:pt>
                <c:pt idx="4973">
                  <c:v>463</c:v>
                </c:pt>
                <c:pt idx="4974">
                  <c:v>444</c:v>
                </c:pt>
                <c:pt idx="4975">
                  <c:v>451</c:v>
                </c:pt>
                <c:pt idx="4976">
                  <c:v>446</c:v>
                </c:pt>
                <c:pt idx="4977">
                  <c:v>456</c:v>
                </c:pt>
                <c:pt idx="4978">
                  <c:v>446</c:v>
                </c:pt>
                <c:pt idx="4979">
                  <c:v>463</c:v>
                </c:pt>
                <c:pt idx="4980">
                  <c:v>456</c:v>
                </c:pt>
                <c:pt idx="4981">
                  <c:v>444</c:v>
                </c:pt>
                <c:pt idx="4982">
                  <c:v>456</c:v>
                </c:pt>
                <c:pt idx="4983">
                  <c:v>456</c:v>
                </c:pt>
                <c:pt idx="4984">
                  <c:v>451</c:v>
                </c:pt>
                <c:pt idx="4985">
                  <c:v>451</c:v>
                </c:pt>
                <c:pt idx="4986">
                  <c:v>444</c:v>
                </c:pt>
                <c:pt idx="4987">
                  <c:v>460</c:v>
                </c:pt>
                <c:pt idx="4988">
                  <c:v>460</c:v>
                </c:pt>
                <c:pt idx="4989">
                  <c:v>456</c:v>
                </c:pt>
                <c:pt idx="4990">
                  <c:v>463</c:v>
                </c:pt>
                <c:pt idx="4991">
                  <c:v>460</c:v>
                </c:pt>
                <c:pt idx="4992">
                  <c:v>451</c:v>
                </c:pt>
                <c:pt idx="4993">
                  <c:v>460</c:v>
                </c:pt>
                <c:pt idx="4994">
                  <c:v>463</c:v>
                </c:pt>
                <c:pt idx="4995">
                  <c:v>463</c:v>
                </c:pt>
                <c:pt idx="4996">
                  <c:v>460</c:v>
                </c:pt>
                <c:pt idx="4997">
                  <c:v>465</c:v>
                </c:pt>
                <c:pt idx="4998">
                  <c:v>456</c:v>
                </c:pt>
                <c:pt idx="4999">
                  <c:v>465</c:v>
                </c:pt>
                <c:pt idx="5000">
                  <c:v>465</c:v>
                </c:pt>
                <c:pt idx="5001">
                  <c:v>476</c:v>
                </c:pt>
                <c:pt idx="5002">
                  <c:v>476</c:v>
                </c:pt>
                <c:pt idx="5003">
                  <c:v>451</c:v>
                </c:pt>
                <c:pt idx="5004">
                  <c:v>463</c:v>
                </c:pt>
                <c:pt idx="5005">
                  <c:v>460</c:v>
                </c:pt>
                <c:pt idx="5006">
                  <c:v>465</c:v>
                </c:pt>
                <c:pt idx="5007">
                  <c:v>465</c:v>
                </c:pt>
                <c:pt idx="5008">
                  <c:v>463</c:v>
                </c:pt>
                <c:pt idx="5009">
                  <c:v>460</c:v>
                </c:pt>
                <c:pt idx="5010">
                  <c:v>460</c:v>
                </c:pt>
                <c:pt idx="5011">
                  <c:v>463</c:v>
                </c:pt>
                <c:pt idx="5012">
                  <c:v>463</c:v>
                </c:pt>
                <c:pt idx="5013">
                  <c:v>463</c:v>
                </c:pt>
                <c:pt idx="5014">
                  <c:v>463</c:v>
                </c:pt>
                <c:pt idx="5015">
                  <c:v>460</c:v>
                </c:pt>
                <c:pt idx="5016">
                  <c:v>456</c:v>
                </c:pt>
                <c:pt idx="5017">
                  <c:v>446</c:v>
                </c:pt>
                <c:pt idx="5018">
                  <c:v>444</c:v>
                </c:pt>
                <c:pt idx="5019">
                  <c:v>444</c:v>
                </c:pt>
                <c:pt idx="5020">
                  <c:v>425</c:v>
                </c:pt>
                <c:pt idx="5021">
                  <c:v>435</c:v>
                </c:pt>
                <c:pt idx="5022">
                  <c:v>432</c:v>
                </c:pt>
                <c:pt idx="5023">
                  <c:v>435</c:v>
                </c:pt>
                <c:pt idx="5024">
                  <c:v>439</c:v>
                </c:pt>
                <c:pt idx="5025">
                  <c:v>435</c:v>
                </c:pt>
                <c:pt idx="5026">
                  <c:v>427</c:v>
                </c:pt>
                <c:pt idx="5027">
                  <c:v>421</c:v>
                </c:pt>
                <c:pt idx="5028">
                  <c:v>439</c:v>
                </c:pt>
                <c:pt idx="5029">
                  <c:v>427</c:v>
                </c:pt>
                <c:pt idx="5030">
                  <c:v>427</c:v>
                </c:pt>
                <c:pt idx="5031">
                  <c:v>432</c:v>
                </c:pt>
                <c:pt idx="5032">
                  <c:v>435</c:v>
                </c:pt>
                <c:pt idx="5033">
                  <c:v>427</c:v>
                </c:pt>
                <c:pt idx="5034">
                  <c:v>432</c:v>
                </c:pt>
                <c:pt idx="5035">
                  <c:v>435</c:v>
                </c:pt>
                <c:pt idx="5036">
                  <c:v>425</c:v>
                </c:pt>
                <c:pt idx="5037">
                  <c:v>432</c:v>
                </c:pt>
                <c:pt idx="5038">
                  <c:v>432</c:v>
                </c:pt>
                <c:pt idx="5039">
                  <c:v>427</c:v>
                </c:pt>
                <c:pt idx="5040">
                  <c:v>435</c:v>
                </c:pt>
                <c:pt idx="5041">
                  <c:v>435</c:v>
                </c:pt>
                <c:pt idx="5042">
                  <c:v>427</c:v>
                </c:pt>
                <c:pt idx="5043">
                  <c:v>435</c:v>
                </c:pt>
                <c:pt idx="5044">
                  <c:v>421</c:v>
                </c:pt>
                <c:pt idx="5045">
                  <c:v>427</c:v>
                </c:pt>
                <c:pt idx="5046">
                  <c:v>439</c:v>
                </c:pt>
                <c:pt idx="5047">
                  <c:v>435</c:v>
                </c:pt>
                <c:pt idx="5048">
                  <c:v>439</c:v>
                </c:pt>
                <c:pt idx="5049">
                  <c:v>435</c:v>
                </c:pt>
                <c:pt idx="5050">
                  <c:v>439</c:v>
                </c:pt>
                <c:pt idx="5051">
                  <c:v>427</c:v>
                </c:pt>
                <c:pt idx="5052">
                  <c:v>435</c:v>
                </c:pt>
                <c:pt idx="5053">
                  <c:v>435</c:v>
                </c:pt>
                <c:pt idx="5054">
                  <c:v>435</c:v>
                </c:pt>
                <c:pt idx="5055">
                  <c:v>435</c:v>
                </c:pt>
                <c:pt idx="5056">
                  <c:v>439</c:v>
                </c:pt>
                <c:pt idx="5057">
                  <c:v>451</c:v>
                </c:pt>
                <c:pt idx="5058">
                  <c:v>444</c:v>
                </c:pt>
                <c:pt idx="5059">
                  <c:v>451</c:v>
                </c:pt>
                <c:pt idx="5060">
                  <c:v>446</c:v>
                </c:pt>
                <c:pt idx="5061">
                  <c:v>439</c:v>
                </c:pt>
                <c:pt idx="5062">
                  <c:v>446</c:v>
                </c:pt>
                <c:pt idx="5063">
                  <c:v>451</c:v>
                </c:pt>
                <c:pt idx="5064">
                  <c:v>451</c:v>
                </c:pt>
                <c:pt idx="5065">
                  <c:v>451</c:v>
                </c:pt>
                <c:pt idx="5066">
                  <c:v>451</c:v>
                </c:pt>
                <c:pt idx="5067">
                  <c:v>456</c:v>
                </c:pt>
                <c:pt idx="5068">
                  <c:v>435</c:v>
                </c:pt>
                <c:pt idx="5069">
                  <c:v>456</c:v>
                </c:pt>
                <c:pt idx="5070">
                  <c:v>456</c:v>
                </c:pt>
                <c:pt idx="5071">
                  <c:v>446</c:v>
                </c:pt>
                <c:pt idx="5072">
                  <c:v>451</c:v>
                </c:pt>
                <c:pt idx="5073">
                  <c:v>451</c:v>
                </c:pt>
                <c:pt idx="5074">
                  <c:v>460</c:v>
                </c:pt>
                <c:pt idx="5075">
                  <c:v>460</c:v>
                </c:pt>
                <c:pt idx="5076">
                  <c:v>463</c:v>
                </c:pt>
                <c:pt idx="5077">
                  <c:v>460</c:v>
                </c:pt>
                <c:pt idx="5078">
                  <c:v>456</c:v>
                </c:pt>
                <c:pt idx="5079">
                  <c:v>456</c:v>
                </c:pt>
                <c:pt idx="5080">
                  <c:v>456</c:v>
                </c:pt>
                <c:pt idx="5081">
                  <c:v>456</c:v>
                </c:pt>
                <c:pt idx="5082">
                  <c:v>456</c:v>
                </c:pt>
                <c:pt idx="5083">
                  <c:v>451</c:v>
                </c:pt>
                <c:pt idx="5084">
                  <c:v>456</c:v>
                </c:pt>
                <c:pt idx="5085">
                  <c:v>451</c:v>
                </c:pt>
                <c:pt idx="5086">
                  <c:v>451</c:v>
                </c:pt>
                <c:pt idx="5087">
                  <c:v>456</c:v>
                </c:pt>
                <c:pt idx="5088">
                  <c:v>444</c:v>
                </c:pt>
                <c:pt idx="5089">
                  <c:v>444</c:v>
                </c:pt>
                <c:pt idx="5090">
                  <c:v>418</c:v>
                </c:pt>
                <c:pt idx="5091">
                  <c:v>435</c:v>
                </c:pt>
                <c:pt idx="5092">
                  <c:v>435</c:v>
                </c:pt>
                <c:pt idx="5093">
                  <c:v>421</c:v>
                </c:pt>
                <c:pt idx="5094">
                  <c:v>425</c:v>
                </c:pt>
                <c:pt idx="5095">
                  <c:v>415</c:v>
                </c:pt>
                <c:pt idx="5096">
                  <c:v>421</c:v>
                </c:pt>
                <c:pt idx="5097">
                  <c:v>415</c:v>
                </c:pt>
                <c:pt idx="5098">
                  <c:v>421</c:v>
                </c:pt>
                <c:pt idx="5099">
                  <c:v>415</c:v>
                </c:pt>
                <c:pt idx="5100">
                  <c:v>421</c:v>
                </c:pt>
                <c:pt idx="5101">
                  <c:v>411</c:v>
                </c:pt>
                <c:pt idx="5102">
                  <c:v>407</c:v>
                </c:pt>
                <c:pt idx="5103">
                  <c:v>418</c:v>
                </c:pt>
                <c:pt idx="5104">
                  <c:v>418</c:v>
                </c:pt>
                <c:pt idx="5105">
                  <c:v>415</c:v>
                </c:pt>
                <c:pt idx="5106">
                  <c:v>407</c:v>
                </c:pt>
                <c:pt idx="5107">
                  <c:v>415</c:v>
                </c:pt>
                <c:pt idx="5108">
                  <c:v>402</c:v>
                </c:pt>
                <c:pt idx="5109">
                  <c:v>411</c:v>
                </c:pt>
                <c:pt idx="5110">
                  <c:v>407</c:v>
                </c:pt>
                <c:pt idx="5111">
                  <c:v>407</c:v>
                </c:pt>
                <c:pt idx="5112">
                  <c:v>400</c:v>
                </c:pt>
                <c:pt idx="5113">
                  <c:v>428</c:v>
                </c:pt>
                <c:pt idx="5114">
                  <c:v>403</c:v>
                </c:pt>
                <c:pt idx="5115">
                  <c:v>406</c:v>
                </c:pt>
                <c:pt idx="5116">
                  <c:v>415</c:v>
                </c:pt>
                <c:pt idx="5117">
                  <c:v>406</c:v>
                </c:pt>
                <c:pt idx="5118">
                  <c:v>406</c:v>
                </c:pt>
                <c:pt idx="5119">
                  <c:v>400</c:v>
                </c:pt>
                <c:pt idx="5120">
                  <c:v>415</c:v>
                </c:pt>
                <c:pt idx="5121">
                  <c:v>410</c:v>
                </c:pt>
                <c:pt idx="5122">
                  <c:v>410</c:v>
                </c:pt>
                <c:pt idx="5123">
                  <c:v>406</c:v>
                </c:pt>
                <c:pt idx="5124">
                  <c:v>422</c:v>
                </c:pt>
                <c:pt idx="5125">
                  <c:v>415</c:v>
                </c:pt>
                <c:pt idx="5126">
                  <c:v>400</c:v>
                </c:pt>
                <c:pt idx="5127">
                  <c:v>427</c:v>
                </c:pt>
                <c:pt idx="5128">
                  <c:v>424</c:v>
                </c:pt>
                <c:pt idx="5129">
                  <c:v>424</c:v>
                </c:pt>
                <c:pt idx="5130">
                  <c:v>427</c:v>
                </c:pt>
                <c:pt idx="5131">
                  <c:v>427</c:v>
                </c:pt>
                <c:pt idx="5132">
                  <c:v>433</c:v>
                </c:pt>
                <c:pt idx="5133">
                  <c:v>435</c:v>
                </c:pt>
                <c:pt idx="5134">
                  <c:v>433</c:v>
                </c:pt>
                <c:pt idx="5135">
                  <c:v>433</c:v>
                </c:pt>
                <c:pt idx="5136">
                  <c:v>433</c:v>
                </c:pt>
                <c:pt idx="5137">
                  <c:v>427</c:v>
                </c:pt>
                <c:pt idx="5138">
                  <c:v>433</c:v>
                </c:pt>
                <c:pt idx="5139">
                  <c:v>433</c:v>
                </c:pt>
                <c:pt idx="5140">
                  <c:v>435</c:v>
                </c:pt>
                <c:pt idx="5141">
                  <c:v>433</c:v>
                </c:pt>
                <c:pt idx="5142">
                  <c:v>435</c:v>
                </c:pt>
                <c:pt idx="5143">
                  <c:v>424</c:v>
                </c:pt>
                <c:pt idx="5144">
                  <c:v>435</c:v>
                </c:pt>
                <c:pt idx="5145">
                  <c:v>433</c:v>
                </c:pt>
                <c:pt idx="5146">
                  <c:v>433</c:v>
                </c:pt>
                <c:pt idx="5147">
                  <c:v>445</c:v>
                </c:pt>
                <c:pt idx="5148">
                  <c:v>445</c:v>
                </c:pt>
                <c:pt idx="5149">
                  <c:v>448</c:v>
                </c:pt>
                <c:pt idx="5150">
                  <c:v>441</c:v>
                </c:pt>
                <c:pt idx="5151">
                  <c:v>452</c:v>
                </c:pt>
                <c:pt idx="5152">
                  <c:v>443</c:v>
                </c:pt>
                <c:pt idx="5153">
                  <c:v>441</c:v>
                </c:pt>
                <c:pt idx="5154">
                  <c:v>441</c:v>
                </c:pt>
                <c:pt idx="5155">
                  <c:v>445</c:v>
                </c:pt>
                <c:pt idx="5156">
                  <c:v>435</c:v>
                </c:pt>
                <c:pt idx="5157">
                  <c:v>427</c:v>
                </c:pt>
                <c:pt idx="5158">
                  <c:v>445</c:v>
                </c:pt>
                <c:pt idx="5159">
                  <c:v>435</c:v>
                </c:pt>
                <c:pt idx="5160">
                  <c:v>435</c:v>
                </c:pt>
                <c:pt idx="5161">
                  <c:v>441</c:v>
                </c:pt>
                <c:pt idx="5162">
                  <c:v>443</c:v>
                </c:pt>
                <c:pt idx="5163">
                  <c:v>433</c:v>
                </c:pt>
                <c:pt idx="5164">
                  <c:v>435</c:v>
                </c:pt>
                <c:pt idx="5165">
                  <c:v>435</c:v>
                </c:pt>
                <c:pt idx="5166">
                  <c:v>435</c:v>
                </c:pt>
                <c:pt idx="5167">
                  <c:v>433</c:v>
                </c:pt>
                <c:pt idx="5168">
                  <c:v>441</c:v>
                </c:pt>
                <c:pt idx="5169">
                  <c:v>433</c:v>
                </c:pt>
                <c:pt idx="5170">
                  <c:v>427</c:v>
                </c:pt>
                <c:pt idx="5171">
                  <c:v>441</c:v>
                </c:pt>
                <c:pt idx="5172">
                  <c:v>435</c:v>
                </c:pt>
                <c:pt idx="5173">
                  <c:v>441</c:v>
                </c:pt>
                <c:pt idx="5174">
                  <c:v>433</c:v>
                </c:pt>
                <c:pt idx="5175">
                  <c:v>443</c:v>
                </c:pt>
                <c:pt idx="5176">
                  <c:v>435</c:v>
                </c:pt>
                <c:pt idx="5177">
                  <c:v>443</c:v>
                </c:pt>
                <c:pt idx="5178">
                  <c:v>443</c:v>
                </c:pt>
                <c:pt idx="5179">
                  <c:v>443</c:v>
                </c:pt>
                <c:pt idx="5180">
                  <c:v>445</c:v>
                </c:pt>
                <c:pt idx="5181">
                  <c:v>435</c:v>
                </c:pt>
                <c:pt idx="5182">
                  <c:v>448</c:v>
                </c:pt>
                <c:pt idx="5183">
                  <c:v>441</c:v>
                </c:pt>
                <c:pt idx="5184">
                  <c:v>445</c:v>
                </c:pt>
                <c:pt idx="5185">
                  <c:v>448</c:v>
                </c:pt>
                <c:pt idx="5186">
                  <c:v>445</c:v>
                </c:pt>
                <c:pt idx="5187">
                  <c:v>448</c:v>
                </c:pt>
                <c:pt idx="5188">
                  <c:v>460</c:v>
                </c:pt>
                <c:pt idx="5189">
                  <c:v>457</c:v>
                </c:pt>
                <c:pt idx="5190">
                  <c:v>452</c:v>
                </c:pt>
                <c:pt idx="5191">
                  <c:v>476</c:v>
                </c:pt>
                <c:pt idx="5192">
                  <c:v>472</c:v>
                </c:pt>
                <c:pt idx="5193">
                  <c:v>464</c:v>
                </c:pt>
                <c:pt idx="5194">
                  <c:v>457</c:v>
                </c:pt>
                <c:pt idx="5195">
                  <c:v>472</c:v>
                </c:pt>
                <c:pt idx="5196">
                  <c:v>464</c:v>
                </c:pt>
                <c:pt idx="5197">
                  <c:v>472</c:v>
                </c:pt>
                <c:pt idx="5198">
                  <c:v>448</c:v>
                </c:pt>
                <c:pt idx="5199">
                  <c:v>476</c:v>
                </c:pt>
                <c:pt idx="5200">
                  <c:v>476</c:v>
                </c:pt>
                <c:pt idx="5201">
                  <c:v>464</c:v>
                </c:pt>
                <c:pt idx="5202">
                  <c:v>472</c:v>
                </c:pt>
                <c:pt idx="5203">
                  <c:v>472</c:v>
                </c:pt>
                <c:pt idx="5204">
                  <c:v>480</c:v>
                </c:pt>
                <c:pt idx="5205">
                  <c:v>460</c:v>
                </c:pt>
                <c:pt idx="5206">
                  <c:v>476</c:v>
                </c:pt>
                <c:pt idx="5207">
                  <c:v>476</c:v>
                </c:pt>
                <c:pt idx="5208">
                  <c:v>482</c:v>
                </c:pt>
                <c:pt idx="5209">
                  <c:v>472</c:v>
                </c:pt>
                <c:pt idx="5210">
                  <c:v>464</c:v>
                </c:pt>
                <c:pt idx="5211">
                  <c:v>472</c:v>
                </c:pt>
                <c:pt idx="5212">
                  <c:v>476</c:v>
                </c:pt>
                <c:pt idx="5213">
                  <c:v>464</c:v>
                </c:pt>
                <c:pt idx="5214">
                  <c:v>457</c:v>
                </c:pt>
                <c:pt idx="5215">
                  <c:v>464</c:v>
                </c:pt>
                <c:pt idx="5216">
                  <c:v>460</c:v>
                </c:pt>
                <c:pt idx="5217">
                  <c:v>457</c:v>
                </c:pt>
                <c:pt idx="5218">
                  <c:v>452</c:v>
                </c:pt>
                <c:pt idx="5219">
                  <c:v>464</c:v>
                </c:pt>
                <c:pt idx="5220">
                  <c:v>452</c:v>
                </c:pt>
                <c:pt idx="5221">
                  <c:v>457</c:v>
                </c:pt>
                <c:pt idx="5222">
                  <c:v>445</c:v>
                </c:pt>
                <c:pt idx="5223">
                  <c:v>464</c:v>
                </c:pt>
                <c:pt idx="5224">
                  <c:v>452</c:v>
                </c:pt>
                <c:pt idx="5225">
                  <c:v>445</c:v>
                </c:pt>
                <c:pt idx="5226">
                  <c:v>457</c:v>
                </c:pt>
                <c:pt idx="5227">
                  <c:v>445</c:v>
                </c:pt>
                <c:pt idx="5228">
                  <c:v>448</c:v>
                </c:pt>
                <c:pt idx="5229">
                  <c:v>441</c:v>
                </c:pt>
                <c:pt idx="5230">
                  <c:v>457</c:v>
                </c:pt>
                <c:pt idx="5231">
                  <c:v>623</c:v>
                </c:pt>
                <c:pt idx="5232">
                  <c:v>452</c:v>
                </c:pt>
                <c:pt idx="5233">
                  <c:v>460</c:v>
                </c:pt>
                <c:pt idx="5234">
                  <c:v>480</c:v>
                </c:pt>
                <c:pt idx="5235">
                  <c:v>491</c:v>
                </c:pt>
                <c:pt idx="5236">
                  <c:v>464</c:v>
                </c:pt>
                <c:pt idx="5237">
                  <c:v>491</c:v>
                </c:pt>
                <c:pt idx="5238">
                  <c:v>497</c:v>
                </c:pt>
                <c:pt idx="5239">
                  <c:v>502</c:v>
                </c:pt>
                <c:pt idx="5240">
                  <c:v>497</c:v>
                </c:pt>
                <c:pt idx="5241">
                  <c:v>497</c:v>
                </c:pt>
                <c:pt idx="5242">
                  <c:v>497</c:v>
                </c:pt>
                <c:pt idx="5243">
                  <c:v>508</c:v>
                </c:pt>
                <c:pt idx="5244">
                  <c:v>497</c:v>
                </c:pt>
                <c:pt idx="5245">
                  <c:v>517</c:v>
                </c:pt>
                <c:pt idx="5246">
                  <c:v>523</c:v>
                </c:pt>
                <c:pt idx="5247">
                  <c:v>517</c:v>
                </c:pt>
                <c:pt idx="5248">
                  <c:v>502</c:v>
                </c:pt>
                <c:pt idx="5249">
                  <c:v>497</c:v>
                </c:pt>
                <c:pt idx="5250">
                  <c:v>523</c:v>
                </c:pt>
                <c:pt idx="5251">
                  <c:v>508</c:v>
                </c:pt>
                <c:pt idx="5252">
                  <c:v>502</c:v>
                </c:pt>
                <c:pt idx="5253">
                  <c:v>482</c:v>
                </c:pt>
                <c:pt idx="5254">
                  <c:v>517</c:v>
                </c:pt>
                <c:pt idx="5255">
                  <c:v>508</c:v>
                </c:pt>
                <c:pt idx="5256">
                  <c:v>517</c:v>
                </c:pt>
                <c:pt idx="5257">
                  <c:v>497</c:v>
                </c:pt>
                <c:pt idx="5258">
                  <c:v>497</c:v>
                </c:pt>
                <c:pt idx="5259">
                  <c:v>497</c:v>
                </c:pt>
                <c:pt idx="5260">
                  <c:v>491</c:v>
                </c:pt>
                <c:pt idx="5261">
                  <c:v>502</c:v>
                </c:pt>
                <c:pt idx="5262">
                  <c:v>497</c:v>
                </c:pt>
                <c:pt idx="5263">
                  <c:v>497</c:v>
                </c:pt>
                <c:pt idx="5264">
                  <c:v>502</c:v>
                </c:pt>
                <c:pt idx="5265">
                  <c:v>497</c:v>
                </c:pt>
                <c:pt idx="5266">
                  <c:v>493</c:v>
                </c:pt>
                <c:pt idx="5267">
                  <c:v>497</c:v>
                </c:pt>
                <c:pt idx="5268">
                  <c:v>493</c:v>
                </c:pt>
                <c:pt idx="5269">
                  <c:v>502</c:v>
                </c:pt>
                <c:pt idx="5270">
                  <c:v>497</c:v>
                </c:pt>
                <c:pt idx="5271">
                  <c:v>493</c:v>
                </c:pt>
                <c:pt idx="5272">
                  <c:v>482</c:v>
                </c:pt>
                <c:pt idx="5273">
                  <c:v>493</c:v>
                </c:pt>
                <c:pt idx="5274">
                  <c:v>508</c:v>
                </c:pt>
                <c:pt idx="5275">
                  <c:v>497</c:v>
                </c:pt>
                <c:pt idx="5276">
                  <c:v>491</c:v>
                </c:pt>
                <c:pt idx="5277">
                  <c:v>482</c:v>
                </c:pt>
                <c:pt idx="5278">
                  <c:v>502</c:v>
                </c:pt>
                <c:pt idx="5279">
                  <c:v>493</c:v>
                </c:pt>
                <c:pt idx="5280">
                  <c:v>497</c:v>
                </c:pt>
                <c:pt idx="5281">
                  <c:v>491</c:v>
                </c:pt>
                <c:pt idx="5282">
                  <c:v>482</c:v>
                </c:pt>
                <c:pt idx="5283">
                  <c:v>491</c:v>
                </c:pt>
                <c:pt idx="5284">
                  <c:v>480</c:v>
                </c:pt>
                <c:pt idx="5285">
                  <c:v>493</c:v>
                </c:pt>
                <c:pt idx="5286">
                  <c:v>476</c:v>
                </c:pt>
                <c:pt idx="5287">
                  <c:v>482</c:v>
                </c:pt>
                <c:pt idx="5288">
                  <c:v>480</c:v>
                </c:pt>
                <c:pt idx="5289">
                  <c:v>482</c:v>
                </c:pt>
                <c:pt idx="5290">
                  <c:v>464</c:v>
                </c:pt>
                <c:pt idx="5291">
                  <c:v>497</c:v>
                </c:pt>
                <c:pt idx="5292">
                  <c:v>480</c:v>
                </c:pt>
                <c:pt idx="5293">
                  <c:v>476</c:v>
                </c:pt>
                <c:pt idx="5294">
                  <c:v>480</c:v>
                </c:pt>
                <c:pt idx="5295">
                  <c:v>472</c:v>
                </c:pt>
                <c:pt idx="5296">
                  <c:v>476</c:v>
                </c:pt>
                <c:pt idx="5297">
                  <c:v>472</c:v>
                </c:pt>
                <c:pt idx="5298">
                  <c:v>480</c:v>
                </c:pt>
                <c:pt idx="5299">
                  <c:v>476</c:v>
                </c:pt>
                <c:pt idx="5300">
                  <c:v>472</c:v>
                </c:pt>
                <c:pt idx="5301">
                  <c:v>457</c:v>
                </c:pt>
                <c:pt idx="5302">
                  <c:v>472</c:v>
                </c:pt>
                <c:pt idx="5303">
                  <c:v>464</c:v>
                </c:pt>
                <c:pt idx="5304">
                  <c:v>472</c:v>
                </c:pt>
                <c:pt idx="5305">
                  <c:v>476</c:v>
                </c:pt>
                <c:pt idx="5306">
                  <c:v>476</c:v>
                </c:pt>
                <c:pt idx="5307">
                  <c:v>482</c:v>
                </c:pt>
                <c:pt idx="5308">
                  <c:v>464</c:v>
                </c:pt>
                <c:pt idx="5309">
                  <c:v>480</c:v>
                </c:pt>
                <c:pt idx="5310">
                  <c:v>476</c:v>
                </c:pt>
                <c:pt idx="5311">
                  <c:v>480</c:v>
                </c:pt>
                <c:pt idx="5312">
                  <c:v>480</c:v>
                </c:pt>
                <c:pt idx="5313">
                  <c:v>482</c:v>
                </c:pt>
                <c:pt idx="5314">
                  <c:v>480</c:v>
                </c:pt>
                <c:pt idx="5315">
                  <c:v>457</c:v>
                </c:pt>
                <c:pt idx="5316">
                  <c:v>482</c:v>
                </c:pt>
                <c:pt idx="5317">
                  <c:v>476</c:v>
                </c:pt>
                <c:pt idx="5318">
                  <c:v>476</c:v>
                </c:pt>
                <c:pt idx="5319">
                  <c:v>472</c:v>
                </c:pt>
                <c:pt idx="5320">
                  <c:v>472</c:v>
                </c:pt>
                <c:pt idx="5321">
                  <c:v>472</c:v>
                </c:pt>
                <c:pt idx="5322">
                  <c:v>482</c:v>
                </c:pt>
                <c:pt idx="5323">
                  <c:v>480</c:v>
                </c:pt>
                <c:pt idx="5324">
                  <c:v>464</c:v>
                </c:pt>
                <c:pt idx="5325">
                  <c:v>476</c:v>
                </c:pt>
                <c:pt idx="5326">
                  <c:v>464</c:v>
                </c:pt>
                <c:pt idx="5327">
                  <c:v>460</c:v>
                </c:pt>
                <c:pt idx="5328">
                  <c:v>464</c:v>
                </c:pt>
                <c:pt idx="5329">
                  <c:v>464</c:v>
                </c:pt>
                <c:pt idx="5330">
                  <c:v>457</c:v>
                </c:pt>
                <c:pt idx="5331">
                  <c:v>457</c:v>
                </c:pt>
                <c:pt idx="5332">
                  <c:v>443</c:v>
                </c:pt>
                <c:pt idx="5333">
                  <c:v>460</c:v>
                </c:pt>
                <c:pt idx="5334">
                  <c:v>452</c:v>
                </c:pt>
                <c:pt idx="5335">
                  <c:v>445</c:v>
                </c:pt>
                <c:pt idx="5336">
                  <c:v>457</c:v>
                </c:pt>
                <c:pt idx="5337">
                  <c:v>445</c:v>
                </c:pt>
                <c:pt idx="5338">
                  <c:v>452</c:v>
                </c:pt>
                <c:pt idx="5339">
                  <c:v>443</c:v>
                </c:pt>
                <c:pt idx="5340">
                  <c:v>452</c:v>
                </c:pt>
                <c:pt idx="5341">
                  <c:v>448</c:v>
                </c:pt>
                <c:pt idx="5342">
                  <c:v>448</c:v>
                </c:pt>
                <c:pt idx="5343">
                  <c:v>457</c:v>
                </c:pt>
                <c:pt idx="5344">
                  <c:v>448</c:v>
                </c:pt>
                <c:pt idx="5345">
                  <c:v>452</c:v>
                </c:pt>
                <c:pt idx="5346">
                  <c:v>457</c:v>
                </c:pt>
                <c:pt idx="5347">
                  <c:v>476</c:v>
                </c:pt>
                <c:pt idx="5348">
                  <c:v>452</c:v>
                </c:pt>
                <c:pt idx="5349">
                  <c:v>448</c:v>
                </c:pt>
                <c:pt idx="5350">
                  <c:v>460</c:v>
                </c:pt>
                <c:pt idx="5351">
                  <c:v>460</c:v>
                </c:pt>
                <c:pt idx="5352">
                  <c:v>460</c:v>
                </c:pt>
                <c:pt idx="5353">
                  <c:v>464</c:v>
                </c:pt>
                <c:pt idx="5354">
                  <c:v>457</c:v>
                </c:pt>
                <c:pt idx="5355">
                  <c:v>460</c:v>
                </c:pt>
                <c:pt idx="5356">
                  <c:v>460</c:v>
                </c:pt>
                <c:pt idx="5357">
                  <c:v>464</c:v>
                </c:pt>
                <c:pt idx="5358">
                  <c:v>457</c:v>
                </c:pt>
                <c:pt idx="5359">
                  <c:v>457</c:v>
                </c:pt>
                <c:pt idx="5360">
                  <c:v>472</c:v>
                </c:pt>
                <c:pt idx="5361">
                  <c:v>452</c:v>
                </c:pt>
                <c:pt idx="5362">
                  <c:v>457</c:v>
                </c:pt>
                <c:pt idx="5363">
                  <c:v>457</c:v>
                </c:pt>
                <c:pt idx="5364">
                  <c:v>464</c:v>
                </c:pt>
                <c:pt idx="5365">
                  <c:v>464</c:v>
                </c:pt>
                <c:pt idx="5366">
                  <c:v>464</c:v>
                </c:pt>
                <c:pt idx="5367">
                  <c:v>457</c:v>
                </c:pt>
                <c:pt idx="5368">
                  <c:v>457</c:v>
                </c:pt>
                <c:pt idx="5369">
                  <c:v>460</c:v>
                </c:pt>
                <c:pt idx="5370">
                  <c:v>472</c:v>
                </c:pt>
                <c:pt idx="5371">
                  <c:v>460</c:v>
                </c:pt>
                <c:pt idx="5372">
                  <c:v>457</c:v>
                </c:pt>
                <c:pt idx="5373">
                  <c:v>445</c:v>
                </c:pt>
                <c:pt idx="5374">
                  <c:v>452</c:v>
                </c:pt>
                <c:pt idx="5375">
                  <c:v>457</c:v>
                </c:pt>
                <c:pt idx="5376">
                  <c:v>452</c:v>
                </c:pt>
                <c:pt idx="5377">
                  <c:v>460</c:v>
                </c:pt>
                <c:pt idx="5378">
                  <c:v>452</c:v>
                </c:pt>
                <c:pt idx="5379">
                  <c:v>460</c:v>
                </c:pt>
                <c:pt idx="5380">
                  <c:v>457</c:v>
                </c:pt>
                <c:pt idx="5381">
                  <c:v>480</c:v>
                </c:pt>
                <c:pt idx="5382">
                  <c:v>472</c:v>
                </c:pt>
                <c:pt idx="5383">
                  <c:v>457</c:v>
                </c:pt>
                <c:pt idx="5384">
                  <c:v>460</c:v>
                </c:pt>
                <c:pt idx="5385">
                  <c:v>452</c:v>
                </c:pt>
                <c:pt idx="5386">
                  <c:v>464</c:v>
                </c:pt>
                <c:pt idx="5387">
                  <c:v>472</c:v>
                </c:pt>
                <c:pt idx="5388">
                  <c:v>476</c:v>
                </c:pt>
                <c:pt idx="5389">
                  <c:v>457</c:v>
                </c:pt>
                <c:pt idx="5390">
                  <c:v>457</c:v>
                </c:pt>
                <c:pt idx="5391">
                  <c:v>452</c:v>
                </c:pt>
                <c:pt idx="5392">
                  <c:v>476</c:v>
                </c:pt>
                <c:pt idx="5393">
                  <c:v>460</c:v>
                </c:pt>
                <c:pt idx="5394">
                  <c:v>457</c:v>
                </c:pt>
                <c:pt idx="5395">
                  <c:v>452</c:v>
                </c:pt>
                <c:pt idx="5396">
                  <c:v>445</c:v>
                </c:pt>
                <c:pt idx="5397">
                  <c:v>448</c:v>
                </c:pt>
                <c:pt idx="5398">
                  <c:v>457</c:v>
                </c:pt>
                <c:pt idx="5399">
                  <c:v>460</c:v>
                </c:pt>
                <c:pt idx="5400">
                  <c:v>452</c:v>
                </c:pt>
                <c:pt idx="5401">
                  <c:v>457</c:v>
                </c:pt>
                <c:pt idx="5402">
                  <c:v>448</c:v>
                </c:pt>
                <c:pt idx="5403">
                  <c:v>476</c:v>
                </c:pt>
                <c:pt idx="5404">
                  <c:v>448</c:v>
                </c:pt>
                <c:pt idx="5405">
                  <c:v>464</c:v>
                </c:pt>
                <c:pt idx="5406">
                  <c:v>448</c:v>
                </c:pt>
                <c:pt idx="5407">
                  <c:v>452</c:v>
                </c:pt>
                <c:pt idx="5408">
                  <c:v>457</c:v>
                </c:pt>
                <c:pt idx="5409">
                  <c:v>448</c:v>
                </c:pt>
                <c:pt idx="5410">
                  <c:v>457</c:v>
                </c:pt>
                <c:pt idx="5411">
                  <c:v>441</c:v>
                </c:pt>
                <c:pt idx="5412">
                  <c:v>452</c:v>
                </c:pt>
                <c:pt idx="5413">
                  <c:v>452</c:v>
                </c:pt>
                <c:pt idx="5414">
                  <c:v>482</c:v>
                </c:pt>
                <c:pt idx="5415">
                  <c:v>472</c:v>
                </c:pt>
                <c:pt idx="5416">
                  <c:v>457</c:v>
                </c:pt>
                <c:pt idx="5417">
                  <c:v>457</c:v>
                </c:pt>
                <c:pt idx="5418">
                  <c:v>457</c:v>
                </c:pt>
                <c:pt idx="5419">
                  <c:v>460</c:v>
                </c:pt>
                <c:pt idx="5420">
                  <c:v>457</c:v>
                </c:pt>
                <c:pt idx="5421">
                  <c:v>457</c:v>
                </c:pt>
                <c:pt idx="5422">
                  <c:v>457</c:v>
                </c:pt>
                <c:pt idx="5423">
                  <c:v>457</c:v>
                </c:pt>
                <c:pt idx="5424">
                  <c:v>457</c:v>
                </c:pt>
                <c:pt idx="5425">
                  <c:v>472</c:v>
                </c:pt>
                <c:pt idx="5426">
                  <c:v>464</c:v>
                </c:pt>
                <c:pt idx="5427">
                  <c:v>457</c:v>
                </c:pt>
                <c:pt idx="5428">
                  <c:v>443</c:v>
                </c:pt>
                <c:pt idx="5429">
                  <c:v>457</c:v>
                </c:pt>
                <c:pt idx="5430">
                  <c:v>460</c:v>
                </c:pt>
                <c:pt idx="5431">
                  <c:v>460</c:v>
                </c:pt>
                <c:pt idx="5432">
                  <c:v>472</c:v>
                </c:pt>
                <c:pt idx="5433">
                  <c:v>452</c:v>
                </c:pt>
                <c:pt idx="5434">
                  <c:v>460</c:v>
                </c:pt>
                <c:pt idx="5435">
                  <c:v>452</c:v>
                </c:pt>
                <c:pt idx="5436">
                  <c:v>464</c:v>
                </c:pt>
                <c:pt idx="5437">
                  <c:v>460</c:v>
                </c:pt>
                <c:pt idx="5438">
                  <c:v>460</c:v>
                </c:pt>
                <c:pt idx="5439">
                  <c:v>464</c:v>
                </c:pt>
                <c:pt idx="5440">
                  <c:v>452</c:v>
                </c:pt>
                <c:pt idx="5441">
                  <c:v>464</c:v>
                </c:pt>
                <c:pt idx="5442">
                  <c:v>460</c:v>
                </c:pt>
                <c:pt idx="5443">
                  <c:v>457</c:v>
                </c:pt>
                <c:pt idx="5444">
                  <c:v>452</c:v>
                </c:pt>
                <c:pt idx="5445">
                  <c:v>443</c:v>
                </c:pt>
                <c:pt idx="5446">
                  <c:v>452</c:v>
                </c:pt>
                <c:pt idx="5447">
                  <c:v>452</c:v>
                </c:pt>
                <c:pt idx="5448">
                  <c:v>464</c:v>
                </c:pt>
                <c:pt idx="5449">
                  <c:v>452</c:v>
                </c:pt>
                <c:pt idx="5450">
                  <c:v>445</c:v>
                </c:pt>
                <c:pt idx="5451">
                  <c:v>457</c:v>
                </c:pt>
                <c:pt idx="5452">
                  <c:v>452</c:v>
                </c:pt>
                <c:pt idx="5453">
                  <c:v>457</c:v>
                </c:pt>
                <c:pt idx="5454">
                  <c:v>457</c:v>
                </c:pt>
                <c:pt idx="5455">
                  <c:v>452</c:v>
                </c:pt>
                <c:pt idx="5456">
                  <c:v>457</c:v>
                </c:pt>
                <c:pt idx="5457">
                  <c:v>452</c:v>
                </c:pt>
                <c:pt idx="5458">
                  <c:v>457</c:v>
                </c:pt>
                <c:pt idx="5459">
                  <c:v>464</c:v>
                </c:pt>
                <c:pt idx="5460">
                  <c:v>457</c:v>
                </c:pt>
                <c:pt idx="5461">
                  <c:v>457</c:v>
                </c:pt>
                <c:pt idx="5462">
                  <c:v>443</c:v>
                </c:pt>
                <c:pt idx="5463">
                  <c:v>457</c:v>
                </c:pt>
                <c:pt idx="5464">
                  <c:v>452</c:v>
                </c:pt>
                <c:pt idx="5465">
                  <c:v>457</c:v>
                </c:pt>
                <c:pt idx="5466">
                  <c:v>460</c:v>
                </c:pt>
                <c:pt idx="5467">
                  <c:v>460</c:v>
                </c:pt>
                <c:pt idx="5468">
                  <c:v>457</c:v>
                </c:pt>
                <c:pt idx="5469">
                  <c:v>460</c:v>
                </c:pt>
                <c:pt idx="5470">
                  <c:v>476</c:v>
                </c:pt>
                <c:pt idx="5471">
                  <c:v>457</c:v>
                </c:pt>
                <c:pt idx="5472">
                  <c:v>457</c:v>
                </c:pt>
                <c:pt idx="5473">
                  <c:v>457</c:v>
                </c:pt>
                <c:pt idx="5474">
                  <c:v>448</c:v>
                </c:pt>
                <c:pt idx="5475">
                  <c:v>452</c:v>
                </c:pt>
                <c:pt idx="5476">
                  <c:v>472</c:v>
                </c:pt>
                <c:pt idx="5477">
                  <c:v>472</c:v>
                </c:pt>
                <c:pt idx="5478">
                  <c:v>464</c:v>
                </c:pt>
                <c:pt idx="5479">
                  <c:v>460</c:v>
                </c:pt>
                <c:pt idx="5480">
                  <c:v>476</c:v>
                </c:pt>
                <c:pt idx="5481">
                  <c:v>472</c:v>
                </c:pt>
                <c:pt idx="5482">
                  <c:v>464</c:v>
                </c:pt>
                <c:pt idx="5483">
                  <c:v>480</c:v>
                </c:pt>
                <c:pt idx="5484">
                  <c:v>464</c:v>
                </c:pt>
                <c:pt idx="5485">
                  <c:v>472</c:v>
                </c:pt>
                <c:pt idx="5486">
                  <c:v>452</c:v>
                </c:pt>
                <c:pt idx="5487">
                  <c:v>464</c:v>
                </c:pt>
                <c:pt idx="5488">
                  <c:v>464</c:v>
                </c:pt>
                <c:pt idx="5489">
                  <c:v>464</c:v>
                </c:pt>
                <c:pt idx="5490">
                  <c:v>480</c:v>
                </c:pt>
                <c:pt idx="5491">
                  <c:v>476</c:v>
                </c:pt>
                <c:pt idx="5492">
                  <c:v>472</c:v>
                </c:pt>
                <c:pt idx="5493">
                  <c:v>460</c:v>
                </c:pt>
                <c:pt idx="5494">
                  <c:v>464</c:v>
                </c:pt>
                <c:pt idx="5495">
                  <c:v>460</c:v>
                </c:pt>
                <c:pt idx="5496">
                  <c:v>464</c:v>
                </c:pt>
                <c:pt idx="5497">
                  <c:v>457</c:v>
                </c:pt>
                <c:pt idx="5498">
                  <c:v>452</c:v>
                </c:pt>
                <c:pt idx="5499">
                  <c:v>452</c:v>
                </c:pt>
                <c:pt idx="5500">
                  <c:v>464</c:v>
                </c:pt>
                <c:pt idx="5501">
                  <c:v>460</c:v>
                </c:pt>
                <c:pt idx="5502">
                  <c:v>464</c:v>
                </c:pt>
                <c:pt idx="5503">
                  <c:v>448</c:v>
                </c:pt>
                <c:pt idx="5504">
                  <c:v>460</c:v>
                </c:pt>
                <c:pt idx="5505">
                  <c:v>441</c:v>
                </c:pt>
                <c:pt idx="5506">
                  <c:v>443</c:v>
                </c:pt>
                <c:pt idx="5507">
                  <c:v>448</c:v>
                </c:pt>
                <c:pt idx="5508">
                  <c:v>443</c:v>
                </c:pt>
                <c:pt idx="5509">
                  <c:v>445</c:v>
                </c:pt>
                <c:pt idx="5510">
                  <c:v>433</c:v>
                </c:pt>
                <c:pt idx="5511">
                  <c:v>445</c:v>
                </c:pt>
                <c:pt idx="5512">
                  <c:v>443</c:v>
                </c:pt>
                <c:pt idx="5513">
                  <c:v>445</c:v>
                </c:pt>
                <c:pt idx="5514">
                  <c:v>452</c:v>
                </c:pt>
                <c:pt idx="5515">
                  <c:v>457</c:v>
                </c:pt>
                <c:pt idx="5516">
                  <c:v>448</c:v>
                </c:pt>
                <c:pt idx="5517">
                  <c:v>441</c:v>
                </c:pt>
                <c:pt idx="5518">
                  <c:v>457</c:v>
                </c:pt>
                <c:pt idx="5519">
                  <c:v>457</c:v>
                </c:pt>
                <c:pt idx="5520">
                  <c:v>460</c:v>
                </c:pt>
                <c:pt idx="5521">
                  <c:v>460</c:v>
                </c:pt>
                <c:pt idx="5522">
                  <c:v>457</c:v>
                </c:pt>
                <c:pt idx="5523">
                  <c:v>445</c:v>
                </c:pt>
                <c:pt idx="5524">
                  <c:v>448</c:v>
                </c:pt>
                <c:pt idx="5525">
                  <c:v>443</c:v>
                </c:pt>
                <c:pt idx="5526">
                  <c:v>460</c:v>
                </c:pt>
                <c:pt idx="5527">
                  <c:v>445</c:v>
                </c:pt>
                <c:pt idx="5528">
                  <c:v>448</c:v>
                </c:pt>
                <c:pt idx="5529">
                  <c:v>435</c:v>
                </c:pt>
                <c:pt idx="5530">
                  <c:v>441</c:v>
                </c:pt>
                <c:pt idx="5531">
                  <c:v>443</c:v>
                </c:pt>
                <c:pt idx="5532">
                  <c:v>433</c:v>
                </c:pt>
                <c:pt idx="5533">
                  <c:v>441</c:v>
                </c:pt>
                <c:pt idx="5534">
                  <c:v>424</c:v>
                </c:pt>
                <c:pt idx="5535">
                  <c:v>435</c:v>
                </c:pt>
                <c:pt idx="5536">
                  <c:v>435</c:v>
                </c:pt>
                <c:pt idx="5537">
                  <c:v>443</c:v>
                </c:pt>
                <c:pt idx="5538">
                  <c:v>448</c:v>
                </c:pt>
                <c:pt idx="5539">
                  <c:v>435</c:v>
                </c:pt>
                <c:pt idx="5540">
                  <c:v>443</c:v>
                </c:pt>
                <c:pt idx="5541">
                  <c:v>433</c:v>
                </c:pt>
                <c:pt idx="5542">
                  <c:v>445</c:v>
                </c:pt>
                <c:pt idx="5543">
                  <c:v>443</c:v>
                </c:pt>
                <c:pt idx="5544">
                  <c:v>443</c:v>
                </c:pt>
                <c:pt idx="5545">
                  <c:v>441</c:v>
                </c:pt>
                <c:pt idx="5546">
                  <c:v>443</c:v>
                </c:pt>
                <c:pt idx="5547">
                  <c:v>445</c:v>
                </c:pt>
                <c:pt idx="5548">
                  <c:v>448</c:v>
                </c:pt>
                <c:pt idx="5549">
                  <c:v>448</c:v>
                </c:pt>
                <c:pt idx="5550">
                  <c:v>445</c:v>
                </c:pt>
                <c:pt idx="5551">
                  <c:v>443</c:v>
                </c:pt>
                <c:pt idx="5552">
                  <c:v>445</c:v>
                </c:pt>
                <c:pt idx="5553">
                  <c:v>448</c:v>
                </c:pt>
                <c:pt idx="5554">
                  <c:v>445</c:v>
                </c:pt>
                <c:pt idx="5555">
                  <c:v>448</c:v>
                </c:pt>
                <c:pt idx="5556">
                  <c:v>443</c:v>
                </c:pt>
                <c:pt idx="5557">
                  <c:v>445</c:v>
                </c:pt>
                <c:pt idx="5558">
                  <c:v>441</c:v>
                </c:pt>
                <c:pt idx="5559">
                  <c:v>457</c:v>
                </c:pt>
                <c:pt idx="5560">
                  <c:v>448</c:v>
                </c:pt>
                <c:pt idx="5561">
                  <c:v>443</c:v>
                </c:pt>
                <c:pt idx="5562">
                  <c:v>448</c:v>
                </c:pt>
                <c:pt idx="5563">
                  <c:v>445</c:v>
                </c:pt>
                <c:pt idx="5564">
                  <c:v>452</c:v>
                </c:pt>
                <c:pt idx="5565">
                  <c:v>445</c:v>
                </c:pt>
                <c:pt idx="5566">
                  <c:v>457</c:v>
                </c:pt>
                <c:pt idx="5567">
                  <c:v>448</c:v>
                </c:pt>
                <c:pt idx="5568">
                  <c:v>457</c:v>
                </c:pt>
                <c:pt idx="5569">
                  <c:v>472</c:v>
                </c:pt>
                <c:pt idx="5570">
                  <c:v>457</c:v>
                </c:pt>
                <c:pt idx="5571">
                  <c:v>460</c:v>
                </c:pt>
                <c:pt idx="5572">
                  <c:v>460</c:v>
                </c:pt>
                <c:pt idx="5573">
                  <c:v>472</c:v>
                </c:pt>
                <c:pt idx="5574">
                  <c:v>464</c:v>
                </c:pt>
                <c:pt idx="5575">
                  <c:v>464</c:v>
                </c:pt>
                <c:pt idx="5576">
                  <c:v>472</c:v>
                </c:pt>
                <c:pt idx="5577">
                  <c:v>476</c:v>
                </c:pt>
                <c:pt idx="5578">
                  <c:v>460</c:v>
                </c:pt>
                <c:pt idx="5579">
                  <c:v>464</c:v>
                </c:pt>
                <c:pt idx="5580">
                  <c:v>460</c:v>
                </c:pt>
                <c:pt idx="5581">
                  <c:v>480</c:v>
                </c:pt>
                <c:pt idx="5582">
                  <c:v>491</c:v>
                </c:pt>
                <c:pt idx="5583">
                  <c:v>480</c:v>
                </c:pt>
                <c:pt idx="5584">
                  <c:v>464</c:v>
                </c:pt>
                <c:pt idx="5585">
                  <c:v>460</c:v>
                </c:pt>
                <c:pt idx="5586">
                  <c:v>472</c:v>
                </c:pt>
                <c:pt idx="5587">
                  <c:v>472</c:v>
                </c:pt>
                <c:pt idx="5588">
                  <c:v>476</c:v>
                </c:pt>
                <c:pt idx="5589">
                  <c:v>472</c:v>
                </c:pt>
                <c:pt idx="5590">
                  <c:v>476</c:v>
                </c:pt>
                <c:pt idx="5591">
                  <c:v>460</c:v>
                </c:pt>
                <c:pt idx="5592">
                  <c:v>472</c:v>
                </c:pt>
                <c:pt idx="5593">
                  <c:v>491</c:v>
                </c:pt>
                <c:pt idx="5594">
                  <c:v>464</c:v>
                </c:pt>
                <c:pt idx="5595">
                  <c:v>476</c:v>
                </c:pt>
                <c:pt idx="5596">
                  <c:v>472</c:v>
                </c:pt>
                <c:pt idx="5597">
                  <c:v>472</c:v>
                </c:pt>
                <c:pt idx="5598">
                  <c:v>460</c:v>
                </c:pt>
                <c:pt idx="5599">
                  <c:v>472</c:v>
                </c:pt>
                <c:pt idx="5600">
                  <c:v>464</c:v>
                </c:pt>
                <c:pt idx="5601">
                  <c:v>460</c:v>
                </c:pt>
                <c:pt idx="5602">
                  <c:v>472</c:v>
                </c:pt>
                <c:pt idx="5603">
                  <c:v>464</c:v>
                </c:pt>
                <c:pt idx="5604">
                  <c:v>452</c:v>
                </c:pt>
                <c:pt idx="5605">
                  <c:v>457</c:v>
                </c:pt>
                <c:pt idx="5606">
                  <c:v>448</c:v>
                </c:pt>
                <c:pt idx="5607">
                  <c:v>457</c:v>
                </c:pt>
                <c:pt idx="5608">
                  <c:v>464</c:v>
                </c:pt>
                <c:pt idx="5609">
                  <c:v>457</c:v>
                </c:pt>
                <c:pt idx="5610">
                  <c:v>472</c:v>
                </c:pt>
                <c:pt idx="5611">
                  <c:v>464</c:v>
                </c:pt>
                <c:pt idx="5612">
                  <c:v>476</c:v>
                </c:pt>
                <c:pt idx="5613">
                  <c:v>476</c:v>
                </c:pt>
                <c:pt idx="5614">
                  <c:v>493</c:v>
                </c:pt>
                <c:pt idx="5615">
                  <c:v>480</c:v>
                </c:pt>
                <c:pt idx="5616">
                  <c:v>482</c:v>
                </c:pt>
                <c:pt idx="5617">
                  <c:v>476</c:v>
                </c:pt>
                <c:pt idx="5618">
                  <c:v>457</c:v>
                </c:pt>
                <c:pt idx="5619">
                  <c:v>480</c:v>
                </c:pt>
                <c:pt idx="5620">
                  <c:v>476</c:v>
                </c:pt>
                <c:pt idx="5621">
                  <c:v>482</c:v>
                </c:pt>
                <c:pt idx="5622">
                  <c:v>476</c:v>
                </c:pt>
                <c:pt idx="5623">
                  <c:v>472</c:v>
                </c:pt>
                <c:pt idx="5624">
                  <c:v>476</c:v>
                </c:pt>
                <c:pt idx="5625">
                  <c:v>476</c:v>
                </c:pt>
                <c:pt idx="5626">
                  <c:v>476</c:v>
                </c:pt>
                <c:pt idx="5627">
                  <c:v>493</c:v>
                </c:pt>
                <c:pt idx="5628">
                  <c:v>482</c:v>
                </c:pt>
                <c:pt idx="5629">
                  <c:v>482</c:v>
                </c:pt>
                <c:pt idx="5630">
                  <c:v>480</c:v>
                </c:pt>
                <c:pt idx="5631">
                  <c:v>482</c:v>
                </c:pt>
                <c:pt idx="5632">
                  <c:v>480</c:v>
                </c:pt>
                <c:pt idx="5633">
                  <c:v>480</c:v>
                </c:pt>
                <c:pt idx="5634">
                  <c:v>482</c:v>
                </c:pt>
                <c:pt idx="5635">
                  <c:v>476</c:v>
                </c:pt>
                <c:pt idx="5636">
                  <c:v>482</c:v>
                </c:pt>
                <c:pt idx="5637">
                  <c:v>482</c:v>
                </c:pt>
                <c:pt idx="5638">
                  <c:v>508</c:v>
                </c:pt>
                <c:pt idx="5639">
                  <c:v>491</c:v>
                </c:pt>
                <c:pt idx="5640">
                  <c:v>482</c:v>
                </c:pt>
                <c:pt idx="5641">
                  <c:v>493</c:v>
                </c:pt>
                <c:pt idx="5642">
                  <c:v>482</c:v>
                </c:pt>
                <c:pt idx="5643">
                  <c:v>491</c:v>
                </c:pt>
                <c:pt idx="5644">
                  <c:v>497</c:v>
                </c:pt>
                <c:pt idx="5645">
                  <c:v>502</c:v>
                </c:pt>
                <c:pt idx="5646">
                  <c:v>497</c:v>
                </c:pt>
                <c:pt idx="5647">
                  <c:v>480</c:v>
                </c:pt>
                <c:pt idx="5648">
                  <c:v>493</c:v>
                </c:pt>
                <c:pt idx="5649">
                  <c:v>508</c:v>
                </c:pt>
                <c:pt idx="5650">
                  <c:v>497</c:v>
                </c:pt>
                <c:pt idx="5651">
                  <c:v>497</c:v>
                </c:pt>
                <c:pt idx="5652">
                  <c:v>493</c:v>
                </c:pt>
                <c:pt idx="5653">
                  <c:v>493</c:v>
                </c:pt>
                <c:pt idx="5654">
                  <c:v>493</c:v>
                </c:pt>
                <c:pt idx="5655">
                  <c:v>491</c:v>
                </c:pt>
                <c:pt idx="5656">
                  <c:v>502</c:v>
                </c:pt>
                <c:pt idx="5657">
                  <c:v>497</c:v>
                </c:pt>
                <c:pt idx="5658">
                  <c:v>517</c:v>
                </c:pt>
                <c:pt idx="5659">
                  <c:v>508</c:v>
                </c:pt>
                <c:pt idx="5660">
                  <c:v>530</c:v>
                </c:pt>
                <c:pt idx="5661">
                  <c:v>523</c:v>
                </c:pt>
                <c:pt idx="5662">
                  <c:v>502</c:v>
                </c:pt>
                <c:pt idx="5663">
                  <c:v>517</c:v>
                </c:pt>
                <c:pt idx="5664">
                  <c:v>497</c:v>
                </c:pt>
                <c:pt idx="5665">
                  <c:v>502</c:v>
                </c:pt>
                <c:pt idx="5666">
                  <c:v>502</c:v>
                </c:pt>
                <c:pt idx="5667">
                  <c:v>497</c:v>
                </c:pt>
                <c:pt idx="5668">
                  <c:v>497</c:v>
                </c:pt>
                <c:pt idx="5669">
                  <c:v>493</c:v>
                </c:pt>
                <c:pt idx="5670">
                  <c:v>482</c:v>
                </c:pt>
                <c:pt idx="5671">
                  <c:v>491</c:v>
                </c:pt>
                <c:pt idx="5672">
                  <c:v>502</c:v>
                </c:pt>
                <c:pt idx="5673">
                  <c:v>493</c:v>
                </c:pt>
                <c:pt idx="5674">
                  <c:v>497</c:v>
                </c:pt>
                <c:pt idx="5675">
                  <c:v>493</c:v>
                </c:pt>
                <c:pt idx="5676">
                  <c:v>491</c:v>
                </c:pt>
                <c:pt idx="5677">
                  <c:v>493</c:v>
                </c:pt>
                <c:pt idx="5678">
                  <c:v>497</c:v>
                </c:pt>
                <c:pt idx="5679">
                  <c:v>493</c:v>
                </c:pt>
                <c:pt idx="5680">
                  <c:v>502</c:v>
                </c:pt>
                <c:pt idx="5681">
                  <c:v>493</c:v>
                </c:pt>
                <c:pt idx="5682">
                  <c:v>502</c:v>
                </c:pt>
                <c:pt idx="5683">
                  <c:v>502</c:v>
                </c:pt>
                <c:pt idx="5684">
                  <c:v>493</c:v>
                </c:pt>
                <c:pt idx="5685">
                  <c:v>502</c:v>
                </c:pt>
                <c:pt idx="5686">
                  <c:v>493</c:v>
                </c:pt>
                <c:pt idx="5687">
                  <c:v>493</c:v>
                </c:pt>
                <c:pt idx="5688">
                  <c:v>493</c:v>
                </c:pt>
                <c:pt idx="5689">
                  <c:v>502</c:v>
                </c:pt>
                <c:pt idx="5690">
                  <c:v>493</c:v>
                </c:pt>
                <c:pt idx="5691">
                  <c:v>497</c:v>
                </c:pt>
                <c:pt idx="5692">
                  <c:v>497</c:v>
                </c:pt>
                <c:pt idx="5693">
                  <c:v>493</c:v>
                </c:pt>
                <c:pt idx="5694">
                  <c:v>517</c:v>
                </c:pt>
                <c:pt idx="5695">
                  <c:v>517</c:v>
                </c:pt>
                <c:pt idx="5696">
                  <c:v>508</c:v>
                </c:pt>
                <c:pt idx="5697">
                  <c:v>497</c:v>
                </c:pt>
                <c:pt idx="5698">
                  <c:v>497</c:v>
                </c:pt>
                <c:pt idx="5699">
                  <c:v>502</c:v>
                </c:pt>
                <c:pt idx="5700">
                  <c:v>502</c:v>
                </c:pt>
                <c:pt idx="5701">
                  <c:v>497</c:v>
                </c:pt>
                <c:pt idx="5702">
                  <c:v>523</c:v>
                </c:pt>
                <c:pt idx="5703">
                  <c:v>517</c:v>
                </c:pt>
                <c:pt idx="5704">
                  <c:v>523</c:v>
                </c:pt>
                <c:pt idx="5705">
                  <c:v>508</c:v>
                </c:pt>
                <c:pt idx="5706">
                  <c:v>523</c:v>
                </c:pt>
                <c:pt idx="5707">
                  <c:v>517</c:v>
                </c:pt>
                <c:pt idx="5708">
                  <c:v>502</c:v>
                </c:pt>
                <c:pt idx="5709">
                  <c:v>508</c:v>
                </c:pt>
                <c:pt idx="5710">
                  <c:v>493</c:v>
                </c:pt>
                <c:pt idx="5711">
                  <c:v>493</c:v>
                </c:pt>
                <c:pt idx="5712">
                  <c:v>491</c:v>
                </c:pt>
                <c:pt idx="5713">
                  <c:v>493</c:v>
                </c:pt>
                <c:pt idx="5714">
                  <c:v>482</c:v>
                </c:pt>
                <c:pt idx="5715">
                  <c:v>491</c:v>
                </c:pt>
                <c:pt idx="5716">
                  <c:v>493</c:v>
                </c:pt>
                <c:pt idx="5717">
                  <c:v>491</c:v>
                </c:pt>
                <c:pt idx="5718">
                  <c:v>497</c:v>
                </c:pt>
                <c:pt idx="5719">
                  <c:v>502</c:v>
                </c:pt>
                <c:pt idx="5720">
                  <c:v>502</c:v>
                </c:pt>
                <c:pt idx="5721">
                  <c:v>497</c:v>
                </c:pt>
                <c:pt idx="5722">
                  <c:v>497</c:v>
                </c:pt>
                <c:pt idx="5723">
                  <c:v>502</c:v>
                </c:pt>
                <c:pt idx="5724">
                  <c:v>502</c:v>
                </c:pt>
                <c:pt idx="5725">
                  <c:v>493</c:v>
                </c:pt>
                <c:pt idx="5726">
                  <c:v>502</c:v>
                </c:pt>
                <c:pt idx="5727">
                  <c:v>493</c:v>
                </c:pt>
                <c:pt idx="5728">
                  <c:v>502</c:v>
                </c:pt>
                <c:pt idx="5729">
                  <c:v>502</c:v>
                </c:pt>
                <c:pt idx="5730">
                  <c:v>493</c:v>
                </c:pt>
                <c:pt idx="5731">
                  <c:v>502</c:v>
                </c:pt>
                <c:pt idx="5732">
                  <c:v>497</c:v>
                </c:pt>
                <c:pt idx="5733">
                  <c:v>508</c:v>
                </c:pt>
                <c:pt idx="5734">
                  <c:v>502</c:v>
                </c:pt>
                <c:pt idx="5735">
                  <c:v>497</c:v>
                </c:pt>
                <c:pt idx="5736">
                  <c:v>493</c:v>
                </c:pt>
                <c:pt idx="5737">
                  <c:v>493</c:v>
                </c:pt>
                <c:pt idx="5738">
                  <c:v>491</c:v>
                </c:pt>
                <c:pt idx="5739">
                  <c:v>523</c:v>
                </c:pt>
                <c:pt idx="5740">
                  <c:v>493</c:v>
                </c:pt>
                <c:pt idx="5741">
                  <c:v>493</c:v>
                </c:pt>
                <c:pt idx="5742">
                  <c:v>497</c:v>
                </c:pt>
                <c:pt idx="5743">
                  <c:v>497</c:v>
                </c:pt>
                <c:pt idx="5744">
                  <c:v>493</c:v>
                </c:pt>
                <c:pt idx="5745">
                  <c:v>493</c:v>
                </c:pt>
                <c:pt idx="5746">
                  <c:v>493</c:v>
                </c:pt>
                <c:pt idx="5747">
                  <c:v>493</c:v>
                </c:pt>
                <c:pt idx="5748">
                  <c:v>491</c:v>
                </c:pt>
                <c:pt idx="5749">
                  <c:v>482</c:v>
                </c:pt>
                <c:pt idx="5750">
                  <c:v>491</c:v>
                </c:pt>
                <c:pt idx="5751">
                  <c:v>497</c:v>
                </c:pt>
                <c:pt idx="5752">
                  <c:v>482</c:v>
                </c:pt>
                <c:pt idx="5753">
                  <c:v>482</c:v>
                </c:pt>
                <c:pt idx="5754">
                  <c:v>482</c:v>
                </c:pt>
                <c:pt idx="5755">
                  <c:v>491</c:v>
                </c:pt>
                <c:pt idx="5756">
                  <c:v>457</c:v>
                </c:pt>
                <c:pt idx="5757">
                  <c:v>491</c:v>
                </c:pt>
                <c:pt idx="5758">
                  <c:v>476</c:v>
                </c:pt>
                <c:pt idx="5759">
                  <c:v>472</c:v>
                </c:pt>
                <c:pt idx="5760">
                  <c:v>480</c:v>
                </c:pt>
                <c:pt idx="5761">
                  <c:v>480</c:v>
                </c:pt>
                <c:pt idx="5762">
                  <c:v>482</c:v>
                </c:pt>
                <c:pt idx="5763">
                  <c:v>476</c:v>
                </c:pt>
                <c:pt idx="5764">
                  <c:v>480</c:v>
                </c:pt>
                <c:pt idx="5765">
                  <c:v>476</c:v>
                </c:pt>
                <c:pt idx="5766">
                  <c:v>472</c:v>
                </c:pt>
                <c:pt idx="5767">
                  <c:v>476</c:v>
                </c:pt>
                <c:pt idx="5768">
                  <c:v>476</c:v>
                </c:pt>
                <c:pt idx="5769">
                  <c:v>480</c:v>
                </c:pt>
                <c:pt idx="5770">
                  <c:v>493</c:v>
                </c:pt>
                <c:pt idx="5771">
                  <c:v>480</c:v>
                </c:pt>
                <c:pt idx="5772">
                  <c:v>491</c:v>
                </c:pt>
                <c:pt idx="5773">
                  <c:v>491</c:v>
                </c:pt>
                <c:pt idx="5774">
                  <c:v>480</c:v>
                </c:pt>
                <c:pt idx="5775">
                  <c:v>480</c:v>
                </c:pt>
                <c:pt idx="5776">
                  <c:v>472</c:v>
                </c:pt>
                <c:pt idx="5777">
                  <c:v>491</c:v>
                </c:pt>
                <c:pt idx="5778">
                  <c:v>476</c:v>
                </c:pt>
                <c:pt idx="5779">
                  <c:v>480</c:v>
                </c:pt>
                <c:pt idx="5780">
                  <c:v>480</c:v>
                </c:pt>
                <c:pt idx="5781">
                  <c:v>480</c:v>
                </c:pt>
                <c:pt idx="5782">
                  <c:v>476</c:v>
                </c:pt>
                <c:pt idx="5783">
                  <c:v>464</c:v>
                </c:pt>
                <c:pt idx="5784">
                  <c:v>480</c:v>
                </c:pt>
                <c:pt idx="5785">
                  <c:v>457</c:v>
                </c:pt>
                <c:pt idx="5786">
                  <c:v>472</c:v>
                </c:pt>
                <c:pt idx="5787">
                  <c:v>652</c:v>
                </c:pt>
                <c:pt idx="5788">
                  <c:v>476</c:v>
                </c:pt>
                <c:pt idx="5789">
                  <c:v>476</c:v>
                </c:pt>
                <c:pt idx="5790">
                  <c:v>472</c:v>
                </c:pt>
                <c:pt idx="5791">
                  <c:v>480</c:v>
                </c:pt>
                <c:pt idx="5792">
                  <c:v>476</c:v>
                </c:pt>
                <c:pt idx="5793">
                  <c:v>476</c:v>
                </c:pt>
                <c:pt idx="5794">
                  <c:v>480</c:v>
                </c:pt>
                <c:pt idx="5795">
                  <c:v>482</c:v>
                </c:pt>
                <c:pt idx="5796">
                  <c:v>476</c:v>
                </c:pt>
                <c:pt idx="5797">
                  <c:v>476</c:v>
                </c:pt>
                <c:pt idx="5798">
                  <c:v>491</c:v>
                </c:pt>
                <c:pt idx="5799">
                  <c:v>482</c:v>
                </c:pt>
                <c:pt idx="5800">
                  <c:v>472</c:v>
                </c:pt>
                <c:pt idx="5801">
                  <c:v>472</c:v>
                </c:pt>
                <c:pt idx="5802">
                  <c:v>457</c:v>
                </c:pt>
                <c:pt idx="5803">
                  <c:v>464</c:v>
                </c:pt>
                <c:pt idx="5804">
                  <c:v>457</c:v>
                </c:pt>
                <c:pt idx="5805">
                  <c:v>460</c:v>
                </c:pt>
                <c:pt idx="5806">
                  <c:v>460</c:v>
                </c:pt>
                <c:pt idx="5807">
                  <c:v>464</c:v>
                </c:pt>
                <c:pt idx="5808">
                  <c:v>472</c:v>
                </c:pt>
                <c:pt idx="5809">
                  <c:v>472</c:v>
                </c:pt>
                <c:pt idx="5810">
                  <c:v>476</c:v>
                </c:pt>
                <c:pt idx="5811">
                  <c:v>460</c:v>
                </c:pt>
                <c:pt idx="5812">
                  <c:v>457</c:v>
                </c:pt>
                <c:pt idx="5813">
                  <c:v>448</c:v>
                </c:pt>
                <c:pt idx="5814">
                  <c:v>443</c:v>
                </c:pt>
                <c:pt idx="5815">
                  <c:v>448</c:v>
                </c:pt>
                <c:pt idx="5816">
                  <c:v>457</c:v>
                </c:pt>
                <c:pt idx="5817">
                  <c:v>452</c:v>
                </c:pt>
                <c:pt idx="5818">
                  <c:v>480</c:v>
                </c:pt>
                <c:pt idx="5819">
                  <c:v>457</c:v>
                </c:pt>
                <c:pt idx="5820">
                  <c:v>448</c:v>
                </c:pt>
                <c:pt idx="5821">
                  <c:v>460</c:v>
                </c:pt>
                <c:pt idx="5822">
                  <c:v>457</c:v>
                </c:pt>
                <c:pt idx="5823">
                  <c:v>460</c:v>
                </c:pt>
                <c:pt idx="5824">
                  <c:v>457</c:v>
                </c:pt>
                <c:pt idx="5825">
                  <c:v>476</c:v>
                </c:pt>
                <c:pt idx="5826">
                  <c:v>460</c:v>
                </c:pt>
                <c:pt idx="5827">
                  <c:v>460</c:v>
                </c:pt>
                <c:pt idx="5828">
                  <c:v>457</c:v>
                </c:pt>
                <c:pt idx="5829">
                  <c:v>482</c:v>
                </c:pt>
                <c:pt idx="5830">
                  <c:v>457</c:v>
                </c:pt>
                <c:pt idx="5831">
                  <c:v>445</c:v>
                </c:pt>
                <c:pt idx="5832">
                  <c:v>476</c:v>
                </c:pt>
                <c:pt idx="5833">
                  <c:v>472</c:v>
                </c:pt>
                <c:pt idx="5834">
                  <c:v>476</c:v>
                </c:pt>
                <c:pt idx="5835">
                  <c:v>476</c:v>
                </c:pt>
                <c:pt idx="5836">
                  <c:v>472</c:v>
                </c:pt>
                <c:pt idx="5837">
                  <c:v>472</c:v>
                </c:pt>
                <c:pt idx="5838">
                  <c:v>482</c:v>
                </c:pt>
                <c:pt idx="5839">
                  <c:v>476</c:v>
                </c:pt>
                <c:pt idx="5840">
                  <c:v>480</c:v>
                </c:pt>
                <c:pt idx="5841">
                  <c:v>464</c:v>
                </c:pt>
                <c:pt idx="5842">
                  <c:v>460</c:v>
                </c:pt>
                <c:pt idx="5843">
                  <c:v>460</c:v>
                </c:pt>
                <c:pt idx="5844">
                  <c:v>464</c:v>
                </c:pt>
                <c:pt idx="5845">
                  <c:v>480</c:v>
                </c:pt>
                <c:pt idx="5846">
                  <c:v>476</c:v>
                </c:pt>
                <c:pt idx="5847">
                  <c:v>480</c:v>
                </c:pt>
                <c:pt idx="5848">
                  <c:v>460</c:v>
                </c:pt>
                <c:pt idx="5849">
                  <c:v>472</c:v>
                </c:pt>
                <c:pt idx="5850">
                  <c:v>464</c:v>
                </c:pt>
                <c:pt idx="5851">
                  <c:v>472</c:v>
                </c:pt>
                <c:pt idx="5852">
                  <c:v>476</c:v>
                </c:pt>
                <c:pt idx="5853">
                  <c:v>472</c:v>
                </c:pt>
                <c:pt idx="5854">
                  <c:v>476</c:v>
                </c:pt>
                <c:pt idx="5855">
                  <c:v>464</c:v>
                </c:pt>
                <c:pt idx="5856">
                  <c:v>480</c:v>
                </c:pt>
                <c:pt idx="5857">
                  <c:v>472</c:v>
                </c:pt>
                <c:pt idx="5858">
                  <c:v>476</c:v>
                </c:pt>
                <c:pt idx="5859">
                  <c:v>480</c:v>
                </c:pt>
                <c:pt idx="5860">
                  <c:v>480</c:v>
                </c:pt>
                <c:pt idx="5861">
                  <c:v>472</c:v>
                </c:pt>
                <c:pt idx="5862">
                  <c:v>476</c:v>
                </c:pt>
                <c:pt idx="5863">
                  <c:v>480</c:v>
                </c:pt>
                <c:pt idx="5864">
                  <c:v>476</c:v>
                </c:pt>
                <c:pt idx="5865">
                  <c:v>476</c:v>
                </c:pt>
                <c:pt idx="5866">
                  <c:v>476</c:v>
                </c:pt>
                <c:pt idx="5867">
                  <c:v>472</c:v>
                </c:pt>
                <c:pt idx="5868">
                  <c:v>460</c:v>
                </c:pt>
                <c:pt idx="5869">
                  <c:v>476</c:v>
                </c:pt>
                <c:pt idx="5870">
                  <c:v>472</c:v>
                </c:pt>
                <c:pt idx="5871">
                  <c:v>476</c:v>
                </c:pt>
                <c:pt idx="5872">
                  <c:v>457</c:v>
                </c:pt>
                <c:pt idx="5873">
                  <c:v>476</c:v>
                </c:pt>
                <c:pt idx="5874">
                  <c:v>476</c:v>
                </c:pt>
                <c:pt idx="5875">
                  <c:v>472</c:v>
                </c:pt>
                <c:pt idx="5876">
                  <c:v>482</c:v>
                </c:pt>
                <c:pt idx="5877">
                  <c:v>472</c:v>
                </c:pt>
                <c:pt idx="5878">
                  <c:v>476</c:v>
                </c:pt>
                <c:pt idx="5879">
                  <c:v>464</c:v>
                </c:pt>
                <c:pt idx="5880">
                  <c:v>480</c:v>
                </c:pt>
                <c:pt idx="5881">
                  <c:v>476</c:v>
                </c:pt>
                <c:pt idx="5882">
                  <c:v>480</c:v>
                </c:pt>
                <c:pt idx="5883">
                  <c:v>480</c:v>
                </c:pt>
                <c:pt idx="5884">
                  <c:v>480</c:v>
                </c:pt>
                <c:pt idx="5885">
                  <c:v>480</c:v>
                </c:pt>
                <c:pt idx="5886">
                  <c:v>460</c:v>
                </c:pt>
                <c:pt idx="5887">
                  <c:v>480</c:v>
                </c:pt>
                <c:pt idx="5888">
                  <c:v>472</c:v>
                </c:pt>
                <c:pt idx="5889">
                  <c:v>464</c:v>
                </c:pt>
                <c:pt idx="5890">
                  <c:v>472</c:v>
                </c:pt>
                <c:pt idx="5891">
                  <c:v>460</c:v>
                </c:pt>
                <c:pt idx="5892">
                  <c:v>464</c:v>
                </c:pt>
                <c:pt idx="5893">
                  <c:v>472</c:v>
                </c:pt>
                <c:pt idx="5894">
                  <c:v>457</c:v>
                </c:pt>
                <c:pt idx="5895">
                  <c:v>460</c:v>
                </c:pt>
                <c:pt idx="5896">
                  <c:v>464</c:v>
                </c:pt>
                <c:pt idx="5897">
                  <c:v>457</c:v>
                </c:pt>
                <c:pt idx="5898">
                  <c:v>460</c:v>
                </c:pt>
                <c:pt idx="5899">
                  <c:v>452</c:v>
                </c:pt>
                <c:pt idx="5900">
                  <c:v>472</c:v>
                </c:pt>
                <c:pt idx="5901">
                  <c:v>464</c:v>
                </c:pt>
                <c:pt idx="5902">
                  <c:v>472</c:v>
                </c:pt>
                <c:pt idx="5903">
                  <c:v>464</c:v>
                </c:pt>
                <c:pt idx="5904">
                  <c:v>460</c:v>
                </c:pt>
                <c:pt idx="5905">
                  <c:v>460</c:v>
                </c:pt>
                <c:pt idx="5906">
                  <c:v>472</c:v>
                </c:pt>
                <c:pt idx="5907">
                  <c:v>493</c:v>
                </c:pt>
                <c:pt idx="5908">
                  <c:v>464</c:v>
                </c:pt>
                <c:pt idx="5909">
                  <c:v>480</c:v>
                </c:pt>
                <c:pt idx="5910">
                  <c:v>480</c:v>
                </c:pt>
                <c:pt idx="5911">
                  <c:v>482</c:v>
                </c:pt>
                <c:pt idx="5912">
                  <c:v>480</c:v>
                </c:pt>
                <c:pt idx="5913">
                  <c:v>476</c:v>
                </c:pt>
                <c:pt idx="5914">
                  <c:v>476</c:v>
                </c:pt>
                <c:pt idx="5915">
                  <c:v>476</c:v>
                </c:pt>
                <c:pt idx="5916">
                  <c:v>472</c:v>
                </c:pt>
                <c:pt idx="5917">
                  <c:v>464</c:v>
                </c:pt>
                <c:pt idx="5918">
                  <c:v>464</c:v>
                </c:pt>
                <c:pt idx="5919">
                  <c:v>476</c:v>
                </c:pt>
                <c:pt idx="5920">
                  <c:v>476</c:v>
                </c:pt>
                <c:pt idx="5921">
                  <c:v>472</c:v>
                </c:pt>
                <c:pt idx="5922">
                  <c:v>476</c:v>
                </c:pt>
                <c:pt idx="5923">
                  <c:v>457</c:v>
                </c:pt>
                <c:pt idx="5924">
                  <c:v>464</c:v>
                </c:pt>
                <c:pt idx="5925">
                  <c:v>448</c:v>
                </c:pt>
                <c:pt idx="5926">
                  <c:v>460</c:v>
                </c:pt>
                <c:pt idx="5927">
                  <c:v>460</c:v>
                </c:pt>
                <c:pt idx="5928">
                  <c:v>460</c:v>
                </c:pt>
                <c:pt idx="5929">
                  <c:v>457</c:v>
                </c:pt>
                <c:pt idx="5930">
                  <c:v>448</c:v>
                </c:pt>
                <c:pt idx="5931">
                  <c:v>460</c:v>
                </c:pt>
                <c:pt idx="5932">
                  <c:v>457</c:v>
                </c:pt>
                <c:pt idx="5933">
                  <c:v>460</c:v>
                </c:pt>
                <c:pt idx="5934">
                  <c:v>464</c:v>
                </c:pt>
                <c:pt idx="5935">
                  <c:v>464</c:v>
                </c:pt>
                <c:pt idx="5936">
                  <c:v>457</c:v>
                </c:pt>
                <c:pt idx="5937">
                  <c:v>452</c:v>
                </c:pt>
                <c:pt idx="5938">
                  <c:v>448</c:v>
                </c:pt>
                <c:pt idx="5939">
                  <c:v>457</c:v>
                </c:pt>
                <c:pt idx="5940">
                  <c:v>460</c:v>
                </c:pt>
                <c:pt idx="5941">
                  <c:v>476</c:v>
                </c:pt>
                <c:pt idx="5942">
                  <c:v>457</c:v>
                </c:pt>
                <c:pt idx="5943">
                  <c:v>452</c:v>
                </c:pt>
                <c:pt idx="5944">
                  <c:v>472</c:v>
                </c:pt>
                <c:pt idx="5945">
                  <c:v>460</c:v>
                </c:pt>
                <c:pt idx="5946">
                  <c:v>457</c:v>
                </c:pt>
                <c:pt idx="5947">
                  <c:v>457</c:v>
                </c:pt>
                <c:pt idx="5948">
                  <c:v>476</c:v>
                </c:pt>
                <c:pt idx="5949">
                  <c:v>457</c:v>
                </c:pt>
                <c:pt idx="5950">
                  <c:v>472</c:v>
                </c:pt>
                <c:pt idx="5951">
                  <c:v>464</c:v>
                </c:pt>
                <c:pt idx="5952">
                  <c:v>464</c:v>
                </c:pt>
                <c:pt idx="5953">
                  <c:v>464</c:v>
                </c:pt>
                <c:pt idx="5954">
                  <c:v>452</c:v>
                </c:pt>
                <c:pt idx="5955">
                  <c:v>460</c:v>
                </c:pt>
                <c:pt idx="5956">
                  <c:v>460</c:v>
                </c:pt>
                <c:pt idx="5957">
                  <c:v>464</c:v>
                </c:pt>
                <c:pt idx="5958">
                  <c:v>464</c:v>
                </c:pt>
                <c:pt idx="5959">
                  <c:v>464</c:v>
                </c:pt>
                <c:pt idx="5960">
                  <c:v>464</c:v>
                </c:pt>
                <c:pt idx="5961">
                  <c:v>476</c:v>
                </c:pt>
                <c:pt idx="5962">
                  <c:v>460</c:v>
                </c:pt>
                <c:pt idx="5963">
                  <c:v>460</c:v>
                </c:pt>
                <c:pt idx="5964">
                  <c:v>460</c:v>
                </c:pt>
                <c:pt idx="5965">
                  <c:v>448</c:v>
                </c:pt>
                <c:pt idx="5966">
                  <c:v>448</c:v>
                </c:pt>
                <c:pt idx="5967">
                  <c:v>448</c:v>
                </c:pt>
                <c:pt idx="5968">
                  <c:v>457</c:v>
                </c:pt>
                <c:pt idx="5969">
                  <c:v>457</c:v>
                </c:pt>
                <c:pt idx="5970">
                  <c:v>452</c:v>
                </c:pt>
                <c:pt idx="5971">
                  <c:v>443</c:v>
                </c:pt>
                <c:pt idx="5972">
                  <c:v>452</c:v>
                </c:pt>
                <c:pt idx="5973">
                  <c:v>445</c:v>
                </c:pt>
                <c:pt idx="5974">
                  <c:v>457</c:v>
                </c:pt>
                <c:pt idx="5975">
                  <c:v>460</c:v>
                </c:pt>
                <c:pt idx="5976">
                  <c:v>448</c:v>
                </c:pt>
                <c:pt idx="5977">
                  <c:v>452</c:v>
                </c:pt>
                <c:pt idx="5978">
                  <c:v>443</c:v>
                </c:pt>
                <c:pt idx="5979">
                  <c:v>457</c:v>
                </c:pt>
                <c:pt idx="5980">
                  <c:v>445</c:v>
                </c:pt>
                <c:pt idx="5981">
                  <c:v>443</c:v>
                </c:pt>
                <c:pt idx="5982">
                  <c:v>448</c:v>
                </c:pt>
                <c:pt idx="5983">
                  <c:v>448</c:v>
                </c:pt>
                <c:pt idx="5984">
                  <c:v>448</c:v>
                </c:pt>
                <c:pt idx="5985">
                  <c:v>460</c:v>
                </c:pt>
                <c:pt idx="5986">
                  <c:v>457</c:v>
                </c:pt>
                <c:pt idx="5987">
                  <c:v>452</c:v>
                </c:pt>
                <c:pt idx="5988">
                  <c:v>452</c:v>
                </c:pt>
                <c:pt idx="5989">
                  <c:v>452</c:v>
                </c:pt>
                <c:pt idx="5990">
                  <c:v>452</c:v>
                </c:pt>
                <c:pt idx="5991">
                  <c:v>457</c:v>
                </c:pt>
                <c:pt idx="5992">
                  <c:v>460</c:v>
                </c:pt>
                <c:pt idx="5993">
                  <c:v>457</c:v>
                </c:pt>
                <c:pt idx="5994">
                  <c:v>460</c:v>
                </c:pt>
                <c:pt idx="5995">
                  <c:v>448</c:v>
                </c:pt>
                <c:pt idx="5996">
                  <c:v>457</c:v>
                </c:pt>
                <c:pt idx="5997">
                  <c:v>445</c:v>
                </c:pt>
                <c:pt idx="5998">
                  <c:v>457</c:v>
                </c:pt>
                <c:pt idx="5999">
                  <c:v>457</c:v>
                </c:pt>
                <c:pt idx="6000">
                  <c:v>457</c:v>
                </c:pt>
                <c:pt idx="6001">
                  <c:v>457</c:v>
                </c:pt>
                <c:pt idx="6002">
                  <c:v>452</c:v>
                </c:pt>
                <c:pt idx="6003">
                  <c:v>464</c:v>
                </c:pt>
                <c:pt idx="6004">
                  <c:v>457</c:v>
                </c:pt>
                <c:pt idx="6005">
                  <c:v>457</c:v>
                </c:pt>
                <c:pt idx="6006">
                  <c:v>452</c:v>
                </c:pt>
                <c:pt idx="6007">
                  <c:v>460</c:v>
                </c:pt>
                <c:pt idx="6008">
                  <c:v>452</c:v>
                </c:pt>
                <c:pt idx="6009">
                  <c:v>460</c:v>
                </c:pt>
                <c:pt idx="6010">
                  <c:v>464</c:v>
                </c:pt>
                <c:pt idx="6011">
                  <c:v>460</c:v>
                </c:pt>
                <c:pt idx="6012">
                  <c:v>452</c:v>
                </c:pt>
                <c:pt idx="6013">
                  <c:v>460</c:v>
                </c:pt>
                <c:pt idx="6014">
                  <c:v>452</c:v>
                </c:pt>
                <c:pt idx="6015">
                  <c:v>448</c:v>
                </c:pt>
                <c:pt idx="6016">
                  <c:v>452</c:v>
                </c:pt>
                <c:pt idx="6017">
                  <c:v>448</c:v>
                </c:pt>
                <c:pt idx="6018">
                  <c:v>460</c:v>
                </c:pt>
                <c:pt idx="6019">
                  <c:v>448</c:v>
                </c:pt>
                <c:pt idx="6020">
                  <c:v>482</c:v>
                </c:pt>
                <c:pt idx="6021">
                  <c:v>464</c:v>
                </c:pt>
                <c:pt idx="6022">
                  <c:v>460</c:v>
                </c:pt>
                <c:pt idx="6023">
                  <c:v>460</c:v>
                </c:pt>
                <c:pt idx="6024">
                  <c:v>452</c:v>
                </c:pt>
                <c:pt idx="6025">
                  <c:v>457</c:v>
                </c:pt>
                <c:pt idx="6026">
                  <c:v>457</c:v>
                </c:pt>
                <c:pt idx="6027">
                  <c:v>460</c:v>
                </c:pt>
                <c:pt idx="6028">
                  <c:v>457</c:v>
                </c:pt>
                <c:pt idx="6029">
                  <c:v>457</c:v>
                </c:pt>
                <c:pt idx="6030">
                  <c:v>464</c:v>
                </c:pt>
                <c:pt idx="6031">
                  <c:v>460</c:v>
                </c:pt>
                <c:pt idx="6032">
                  <c:v>472</c:v>
                </c:pt>
                <c:pt idx="6033">
                  <c:v>464</c:v>
                </c:pt>
                <c:pt idx="6034">
                  <c:v>476</c:v>
                </c:pt>
                <c:pt idx="6035">
                  <c:v>464</c:v>
                </c:pt>
                <c:pt idx="6036">
                  <c:v>460</c:v>
                </c:pt>
                <c:pt idx="6037">
                  <c:v>480</c:v>
                </c:pt>
                <c:pt idx="6038">
                  <c:v>482</c:v>
                </c:pt>
                <c:pt idx="6039">
                  <c:v>482</c:v>
                </c:pt>
                <c:pt idx="6040">
                  <c:v>482</c:v>
                </c:pt>
                <c:pt idx="6041">
                  <c:v>476</c:v>
                </c:pt>
                <c:pt idx="6042">
                  <c:v>476</c:v>
                </c:pt>
                <c:pt idx="6043">
                  <c:v>493</c:v>
                </c:pt>
                <c:pt idx="6044">
                  <c:v>480</c:v>
                </c:pt>
                <c:pt idx="6045">
                  <c:v>482</c:v>
                </c:pt>
                <c:pt idx="6046">
                  <c:v>476</c:v>
                </c:pt>
                <c:pt idx="6047">
                  <c:v>491</c:v>
                </c:pt>
                <c:pt idx="6048">
                  <c:v>476</c:v>
                </c:pt>
                <c:pt idx="6049">
                  <c:v>493</c:v>
                </c:pt>
                <c:pt idx="6050">
                  <c:v>493</c:v>
                </c:pt>
                <c:pt idx="6051">
                  <c:v>493</c:v>
                </c:pt>
                <c:pt idx="6052">
                  <c:v>482</c:v>
                </c:pt>
                <c:pt idx="6053">
                  <c:v>472</c:v>
                </c:pt>
                <c:pt idx="6054">
                  <c:v>493</c:v>
                </c:pt>
                <c:pt idx="6055">
                  <c:v>482</c:v>
                </c:pt>
                <c:pt idx="6056">
                  <c:v>482</c:v>
                </c:pt>
                <c:pt idx="6057">
                  <c:v>493</c:v>
                </c:pt>
                <c:pt idx="6058">
                  <c:v>491</c:v>
                </c:pt>
                <c:pt idx="6059">
                  <c:v>482</c:v>
                </c:pt>
                <c:pt idx="6060">
                  <c:v>493</c:v>
                </c:pt>
                <c:pt idx="6061">
                  <c:v>482</c:v>
                </c:pt>
                <c:pt idx="6062">
                  <c:v>493</c:v>
                </c:pt>
                <c:pt idx="6063">
                  <c:v>482</c:v>
                </c:pt>
                <c:pt idx="6064">
                  <c:v>491</c:v>
                </c:pt>
                <c:pt idx="6065">
                  <c:v>502</c:v>
                </c:pt>
                <c:pt idx="6066">
                  <c:v>476</c:v>
                </c:pt>
                <c:pt idx="6067">
                  <c:v>491</c:v>
                </c:pt>
                <c:pt idx="6068">
                  <c:v>482</c:v>
                </c:pt>
                <c:pt idx="6069">
                  <c:v>480</c:v>
                </c:pt>
                <c:pt idx="6070">
                  <c:v>464</c:v>
                </c:pt>
                <c:pt idx="6071">
                  <c:v>493</c:v>
                </c:pt>
                <c:pt idx="6072">
                  <c:v>482</c:v>
                </c:pt>
                <c:pt idx="6073">
                  <c:v>493</c:v>
                </c:pt>
                <c:pt idx="6074">
                  <c:v>491</c:v>
                </c:pt>
                <c:pt idx="6075">
                  <c:v>480</c:v>
                </c:pt>
                <c:pt idx="6076">
                  <c:v>476</c:v>
                </c:pt>
                <c:pt idx="6077">
                  <c:v>480</c:v>
                </c:pt>
                <c:pt idx="6078">
                  <c:v>480</c:v>
                </c:pt>
                <c:pt idx="6079">
                  <c:v>476</c:v>
                </c:pt>
                <c:pt idx="6080">
                  <c:v>472</c:v>
                </c:pt>
                <c:pt idx="6081">
                  <c:v>482</c:v>
                </c:pt>
                <c:pt idx="6082">
                  <c:v>476</c:v>
                </c:pt>
                <c:pt idx="6083">
                  <c:v>480</c:v>
                </c:pt>
                <c:pt idx="6084">
                  <c:v>482</c:v>
                </c:pt>
                <c:pt idx="6085">
                  <c:v>476</c:v>
                </c:pt>
                <c:pt idx="6086">
                  <c:v>472</c:v>
                </c:pt>
                <c:pt idx="6087">
                  <c:v>457</c:v>
                </c:pt>
                <c:pt idx="6088">
                  <c:v>476</c:v>
                </c:pt>
                <c:pt idx="6089">
                  <c:v>476</c:v>
                </c:pt>
                <c:pt idx="6090">
                  <c:v>472</c:v>
                </c:pt>
                <c:pt idx="6091">
                  <c:v>491</c:v>
                </c:pt>
                <c:pt idx="6092">
                  <c:v>476</c:v>
                </c:pt>
                <c:pt idx="6093">
                  <c:v>482</c:v>
                </c:pt>
                <c:pt idx="6094">
                  <c:v>480</c:v>
                </c:pt>
                <c:pt idx="6095">
                  <c:v>480</c:v>
                </c:pt>
                <c:pt idx="6096">
                  <c:v>482</c:v>
                </c:pt>
                <c:pt idx="6097">
                  <c:v>491</c:v>
                </c:pt>
                <c:pt idx="6098">
                  <c:v>482</c:v>
                </c:pt>
                <c:pt idx="6099">
                  <c:v>493</c:v>
                </c:pt>
                <c:pt idx="6100">
                  <c:v>480</c:v>
                </c:pt>
                <c:pt idx="6101">
                  <c:v>482</c:v>
                </c:pt>
                <c:pt idx="6102">
                  <c:v>480</c:v>
                </c:pt>
                <c:pt idx="6103">
                  <c:v>472</c:v>
                </c:pt>
                <c:pt idx="6104">
                  <c:v>460</c:v>
                </c:pt>
                <c:pt idx="6105">
                  <c:v>464</c:v>
                </c:pt>
                <c:pt idx="6106">
                  <c:v>464</c:v>
                </c:pt>
                <c:pt idx="6107">
                  <c:v>460</c:v>
                </c:pt>
                <c:pt idx="6108">
                  <c:v>472</c:v>
                </c:pt>
                <c:pt idx="6109">
                  <c:v>472</c:v>
                </c:pt>
                <c:pt idx="6110">
                  <c:v>476</c:v>
                </c:pt>
                <c:pt idx="6111">
                  <c:v>460</c:v>
                </c:pt>
                <c:pt idx="6112">
                  <c:v>472</c:v>
                </c:pt>
                <c:pt idx="6113">
                  <c:v>480</c:v>
                </c:pt>
                <c:pt idx="6114">
                  <c:v>472</c:v>
                </c:pt>
                <c:pt idx="6115">
                  <c:v>476</c:v>
                </c:pt>
                <c:pt idx="6116">
                  <c:v>464</c:v>
                </c:pt>
                <c:pt idx="6117">
                  <c:v>476</c:v>
                </c:pt>
                <c:pt idx="6118">
                  <c:v>476</c:v>
                </c:pt>
                <c:pt idx="6119">
                  <c:v>480</c:v>
                </c:pt>
                <c:pt idx="6120">
                  <c:v>472</c:v>
                </c:pt>
                <c:pt idx="6121">
                  <c:v>472</c:v>
                </c:pt>
                <c:pt idx="6122">
                  <c:v>482</c:v>
                </c:pt>
                <c:pt idx="6123">
                  <c:v>472</c:v>
                </c:pt>
                <c:pt idx="6124">
                  <c:v>480</c:v>
                </c:pt>
                <c:pt idx="6125">
                  <c:v>480</c:v>
                </c:pt>
                <c:pt idx="6126">
                  <c:v>482</c:v>
                </c:pt>
                <c:pt idx="6127">
                  <c:v>482</c:v>
                </c:pt>
                <c:pt idx="6128">
                  <c:v>480</c:v>
                </c:pt>
                <c:pt idx="6129">
                  <c:v>482</c:v>
                </c:pt>
                <c:pt idx="6130">
                  <c:v>491</c:v>
                </c:pt>
                <c:pt idx="6131">
                  <c:v>476</c:v>
                </c:pt>
                <c:pt idx="6132">
                  <c:v>482</c:v>
                </c:pt>
                <c:pt idx="6133">
                  <c:v>480</c:v>
                </c:pt>
                <c:pt idx="6134">
                  <c:v>472</c:v>
                </c:pt>
                <c:pt idx="6135">
                  <c:v>472</c:v>
                </c:pt>
                <c:pt idx="6136">
                  <c:v>472</c:v>
                </c:pt>
                <c:pt idx="6137">
                  <c:v>476</c:v>
                </c:pt>
                <c:pt idx="6138">
                  <c:v>472</c:v>
                </c:pt>
                <c:pt idx="6139">
                  <c:v>482</c:v>
                </c:pt>
                <c:pt idx="6140">
                  <c:v>472</c:v>
                </c:pt>
                <c:pt idx="6141">
                  <c:v>476</c:v>
                </c:pt>
                <c:pt idx="6142">
                  <c:v>472</c:v>
                </c:pt>
                <c:pt idx="6143">
                  <c:v>472</c:v>
                </c:pt>
                <c:pt idx="6144">
                  <c:v>476</c:v>
                </c:pt>
                <c:pt idx="6145">
                  <c:v>460</c:v>
                </c:pt>
                <c:pt idx="6146">
                  <c:v>472</c:v>
                </c:pt>
                <c:pt idx="6147">
                  <c:v>457</c:v>
                </c:pt>
                <c:pt idx="6148">
                  <c:v>472</c:v>
                </c:pt>
                <c:pt idx="6149">
                  <c:v>460</c:v>
                </c:pt>
                <c:pt idx="6150">
                  <c:v>476</c:v>
                </c:pt>
                <c:pt idx="6151">
                  <c:v>472</c:v>
                </c:pt>
                <c:pt idx="6152">
                  <c:v>464</c:v>
                </c:pt>
                <c:pt idx="6153">
                  <c:v>480</c:v>
                </c:pt>
                <c:pt idx="6154">
                  <c:v>480</c:v>
                </c:pt>
                <c:pt idx="6155">
                  <c:v>472</c:v>
                </c:pt>
                <c:pt idx="6156">
                  <c:v>476</c:v>
                </c:pt>
                <c:pt idx="6157">
                  <c:v>476</c:v>
                </c:pt>
                <c:pt idx="6158">
                  <c:v>472</c:v>
                </c:pt>
                <c:pt idx="6159">
                  <c:v>472</c:v>
                </c:pt>
                <c:pt idx="6160">
                  <c:v>472</c:v>
                </c:pt>
                <c:pt idx="6161">
                  <c:v>476</c:v>
                </c:pt>
                <c:pt idx="6162">
                  <c:v>464</c:v>
                </c:pt>
                <c:pt idx="6163">
                  <c:v>476</c:v>
                </c:pt>
                <c:pt idx="6164">
                  <c:v>452</c:v>
                </c:pt>
                <c:pt idx="6165">
                  <c:v>472</c:v>
                </c:pt>
                <c:pt idx="6166">
                  <c:v>472</c:v>
                </c:pt>
                <c:pt idx="6167">
                  <c:v>617</c:v>
                </c:pt>
                <c:pt idx="6168">
                  <c:v>472</c:v>
                </c:pt>
                <c:pt idx="6169">
                  <c:v>457</c:v>
                </c:pt>
                <c:pt idx="6170">
                  <c:v>464</c:v>
                </c:pt>
                <c:pt idx="6171">
                  <c:v>445</c:v>
                </c:pt>
                <c:pt idx="6172">
                  <c:v>464</c:v>
                </c:pt>
                <c:pt idx="6173">
                  <c:v>460</c:v>
                </c:pt>
                <c:pt idx="6174">
                  <c:v>457</c:v>
                </c:pt>
                <c:pt idx="6175">
                  <c:v>448</c:v>
                </c:pt>
                <c:pt idx="6176">
                  <c:v>448</c:v>
                </c:pt>
                <c:pt idx="6177">
                  <c:v>452</c:v>
                </c:pt>
                <c:pt idx="6178">
                  <c:v>452</c:v>
                </c:pt>
                <c:pt idx="6179">
                  <c:v>457</c:v>
                </c:pt>
                <c:pt idx="6180">
                  <c:v>452</c:v>
                </c:pt>
                <c:pt idx="6181">
                  <c:v>445</c:v>
                </c:pt>
                <c:pt idx="6182">
                  <c:v>443</c:v>
                </c:pt>
                <c:pt idx="6183">
                  <c:v>445</c:v>
                </c:pt>
                <c:pt idx="6184">
                  <c:v>445</c:v>
                </c:pt>
                <c:pt idx="6185">
                  <c:v>448</c:v>
                </c:pt>
                <c:pt idx="6186">
                  <c:v>445</c:v>
                </c:pt>
                <c:pt idx="6187">
                  <c:v>445</c:v>
                </c:pt>
                <c:pt idx="6188">
                  <c:v>441</c:v>
                </c:pt>
                <c:pt idx="6189">
                  <c:v>445</c:v>
                </c:pt>
                <c:pt idx="6190">
                  <c:v>445</c:v>
                </c:pt>
                <c:pt idx="6191">
                  <c:v>443</c:v>
                </c:pt>
                <c:pt idx="6192">
                  <c:v>443</c:v>
                </c:pt>
                <c:pt idx="6193">
                  <c:v>435</c:v>
                </c:pt>
                <c:pt idx="6194">
                  <c:v>441</c:v>
                </c:pt>
                <c:pt idx="6195">
                  <c:v>427</c:v>
                </c:pt>
                <c:pt idx="6196">
                  <c:v>433</c:v>
                </c:pt>
                <c:pt idx="6197">
                  <c:v>435</c:v>
                </c:pt>
                <c:pt idx="6198">
                  <c:v>435</c:v>
                </c:pt>
                <c:pt idx="6199">
                  <c:v>435</c:v>
                </c:pt>
                <c:pt idx="6200">
                  <c:v>445</c:v>
                </c:pt>
                <c:pt idx="6201">
                  <c:v>445</c:v>
                </c:pt>
                <c:pt idx="6202">
                  <c:v>443</c:v>
                </c:pt>
                <c:pt idx="6203">
                  <c:v>443</c:v>
                </c:pt>
                <c:pt idx="6204">
                  <c:v>445</c:v>
                </c:pt>
                <c:pt idx="6205">
                  <c:v>443</c:v>
                </c:pt>
                <c:pt idx="6206">
                  <c:v>441</c:v>
                </c:pt>
                <c:pt idx="6207">
                  <c:v>435</c:v>
                </c:pt>
                <c:pt idx="6208">
                  <c:v>443</c:v>
                </c:pt>
                <c:pt idx="6209">
                  <c:v>443</c:v>
                </c:pt>
                <c:pt idx="6210">
                  <c:v>443</c:v>
                </c:pt>
                <c:pt idx="6211">
                  <c:v>452</c:v>
                </c:pt>
                <c:pt idx="6212">
                  <c:v>445</c:v>
                </c:pt>
                <c:pt idx="6213">
                  <c:v>445</c:v>
                </c:pt>
                <c:pt idx="6214">
                  <c:v>457</c:v>
                </c:pt>
                <c:pt idx="6215">
                  <c:v>448</c:v>
                </c:pt>
                <c:pt idx="6216">
                  <c:v>448</c:v>
                </c:pt>
                <c:pt idx="6217">
                  <c:v>445</c:v>
                </c:pt>
                <c:pt idx="6218">
                  <c:v>457</c:v>
                </c:pt>
                <c:pt idx="6219">
                  <c:v>457</c:v>
                </c:pt>
                <c:pt idx="6220">
                  <c:v>460</c:v>
                </c:pt>
                <c:pt idx="6221">
                  <c:v>460</c:v>
                </c:pt>
                <c:pt idx="6222">
                  <c:v>460</c:v>
                </c:pt>
                <c:pt idx="6223">
                  <c:v>472</c:v>
                </c:pt>
                <c:pt idx="6224">
                  <c:v>452</c:v>
                </c:pt>
                <c:pt idx="6225">
                  <c:v>476</c:v>
                </c:pt>
                <c:pt idx="6226">
                  <c:v>464</c:v>
                </c:pt>
                <c:pt idx="6227">
                  <c:v>472</c:v>
                </c:pt>
                <c:pt idx="6228">
                  <c:v>472</c:v>
                </c:pt>
                <c:pt idx="6229">
                  <c:v>472</c:v>
                </c:pt>
                <c:pt idx="6230">
                  <c:v>464</c:v>
                </c:pt>
                <c:pt idx="6231">
                  <c:v>457</c:v>
                </c:pt>
                <c:pt idx="6232">
                  <c:v>460</c:v>
                </c:pt>
                <c:pt idx="6233">
                  <c:v>457</c:v>
                </c:pt>
                <c:pt idx="6234">
                  <c:v>472</c:v>
                </c:pt>
                <c:pt idx="6235">
                  <c:v>464</c:v>
                </c:pt>
                <c:pt idx="6236">
                  <c:v>460</c:v>
                </c:pt>
                <c:pt idx="6237">
                  <c:v>460</c:v>
                </c:pt>
                <c:pt idx="6238">
                  <c:v>472</c:v>
                </c:pt>
                <c:pt idx="6239">
                  <c:v>460</c:v>
                </c:pt>
                <c:pt idx="6240">
                  <c:v>472</c:v>
                </c:pt>
                <c:pt idx="6241">
                  <c:v>452</c:v>
                </c:pt>
                <c:pt idx="6242">
                  <c:v>472</c:v>
                </c:pt>
                <c:pt idx="6243">
                  <c:v>460</c:v>
                </c:pt>
                <c:pt idx="6244">
                  <c:v>457</c:v>
                </c:pt>
                <c:pt idx="6245">
                  <c:v>491</c:v>
                </c:pt>
                <c:pt idx="6246">
                  <c:v>464</c:v>
                </c:pt>
                <c:pt idx="6247">
                  <c:v>480</c:v>
                </c:pt>
                <c:pt idx="6248">
                  <c:v>476</c:v>
                </c:pt>
                <c:pt idx="6249">
                  <c:v>482</c:v>
                </c:pt>
                <c:pt idx="6250">
                  <c:v>482</c:v>
                </c:pt>
                <c:pt idx="6251">
                  <c:v>480</c:v>
                </c:pt>
                <c:pt idx="6252">
                  <c:v>482</c:v>
                </c:pt>
                <c:pt idx="6253">
                  <c:v>480</c:v>
                </c:pt>
                <c:pt idx="6254">
                  <c:v>482</c:v>
                </c:pt>
                <c:pt idx="6255">
                  <c:v>493</c:v>
                </c:pt>
                <c:pt idx="6256">
                  <c:v>482</c:v>
                </c:pt>
                <c:pt idx="6257">
                  <c:v>480</c:v>
                </c:pt>
                <c:pt idx="6258">
                  <c:v>464</c:v>
                </c:pt>
                <c:pt idx="6259">
                  <c:v>480</c:v>
                </c:pt>
                <c:pt idx="6260">
                  <c:v>480</c:v>
                </c:pt>
                <c:pt idx="6261">
                  <c:v>476</c:v>
                </c:pt>
                <c:pt idx="6262">
                  <c:v>480</c:v>
                </c:pt>
                <c:pt idx="6263">
                  <c:v>472</c:v>
                </c:pt>
                <c:pt idx="6264">
                  <c:v>476</c:v>
                </c:pt>
                <c:pt idx="6265">
                  <c:v>464</c:v>
                </c:pt>
                <c:pt idx="6266">
                  <c:v>480</c:v>
                </c:pt>
                <c:pt idx="6267">
                  <c:v>472</c:v>
                </c:pt>
                <c:pt idx="6268">
                  <c:v>480</c:v>
                </c:pt>
                <c:pt idx="6269">
                  <c:v>476</c:v>
                </c:pt>
                <c:pt idx="6270">
                  <c:v>472</c:v>
                </c:pt>
                <c:pt idx="6271">
                  <c:v>482</c:v>
                </c:pt>
                <c:pt idx="6272">
                  <c:v>476</c:v>
                </c:pt>
                <c:pt idx="6273">
                  <c:v>480</c:v>
                </c:pt>
                <c:pt idx="6274">
                  <c:v>472</c:v>
                </c:pt>
                <c:pt idx="6275">
                  <c:v>472</c:v>
                </c:pt>
                <c:pt idx="6276">
                  <c:v>472</c:v>
                </c:pt>
                <c:pt idx="6277">
                  <c:v>464</c:v>
                </c:pt>
                <c:pt idx="6278">
                  <c:v>464</c:v>
                </c:pt>
                <c:pt idx="6279">
                  <c:v>482</c:v>
                </c:pt>
                <c:pt idx="6280">
                  <c:v>472</c:v>
                </c:pt>
                <c:pt idx="6281">
                  <c:v>460</c:v>
                </c:pt>
                <c:pt idx="6282">
                  <c:v>448</c:v>
                </c:pt>
                <c:pt idx="6283">
                  <c:v>460</c:v>
                </c:pt>
                <c:pt idx="6284">
                  <c:v>464</c:v>
                </c:pt>
                <c:pt idx="6285">
                  <c:v>460</c:v>
                </c:pt>
                <c:pt idx="6286">
                  <c:v>476</c:v>
                </c:pt>
                <c:pt idx="6287">
                  <c:v>460</c:v>
                </c:pt>
                <c:pt idx="6288">
                  <c:v>464</c:v>
                </c:pt>
                <c:pt idx="6289">
                  <c:v>457</c:v>
                </c:pt>
                <c:pt idx="6290">
                  <c:v>472</c:v>
                </c:pt>
                <c:pt idx="6291">
                  <c:v>472</c:v>
                </c:pt>
                <c:pt idx="6292">
                  <c:v>457</c:v>
                </c:pt>
                <c:pt idx="6293">
                  <c:v>460</c:v>
                </c:pt>
                <c:pt idx="6294">
                  <c:v>457</c:v>
                </c:pt>
                <c:pt idx="6295">
                  <c:v>457</c:v>
                </c:pt>
                <c:pt idx="6296">
                  <c:v>457</c:v>
                </c:pt>
                <c:pt idx="6297">
                  <c:v>457</c:v>
                </c:pt>
                <c:pt idx="6298">
                  <c:v>452</c:v>
                </c:pt>
                <c:pt idx="6299">
                  <c:v>445</c:v>
                </c:pt>
                <c:pt idx="6300">
                  <c:v>448</c:v>
                </c:pt>
                <c:pt idx="6301">
                  <c:v>448</c:v>
                </c:pt>
                <c:pt idx="6302">
                  <c:v>452</c:v>
                </c:pt>
                <c:pt idx="6303">
                  <c:v>448</c:v>
                </c:pt>
                <c:pt idx="6304">
                  <c:v>448</c:v>
                </c:pt>
                <c:pt idx="6305">
                  <c:v>445</c:v>
                </c:pt>
                <c:pt idx="6306">
                  <c:v>448</c:v>
                </c:pt>
                <c:pt idx="6307">
                  <c:v>457</c:v>
                </c:pt>
                <c:pt idx="6308">
                  <c:v>457</c:v>
                </c:pt>
                <c:pt idx="6309">
                  <c:v>457</c:v>
                </c:pt>
                <c:pt idx="6310">
                  <c:v>460</c:v>
                </c:pt>
                <c:pt idx="6311">
                  <c:v>452</c:v>
                </c:pt>
                <c:pt idx="6312">
                  <c:v>472</c:v>
                </c:pt>
                <c:pt idx="6313">
                  <c:v>480</c:v>
                </c:pt>
                <c:pt idx="6314">
                  <c:v>476</c:v>
                </c:pt>
                <c:pt idx="6315">
                  <c:v>464</c:v>
                </c:pt>
                <c:pt idx="6316">
                  <c:v>460</c:v>
                </c:pt>
                <c:pt idx="6317">
                  <c:v>472</c:v>
                </c:pt>
                <c:pt idx="6318">
                  <c:v>457</c:v>
                </c:pt>
                <c:pt idx="6319">
                  <c:v>472</c:v>
                </c:pt>
                <c:pt idx="6320">
                  <c:v>472</c:v>
                </c:pt>
                <c:pt idx="6321">
                  <c:v>476</c:v>
                </c:pt>
                <c:pt idx="6322">
                  <c:v>464</c:v>
                </c:pt>
                <c:pt idx="6323">
                  <c:v>460</c:v>
                </c:pt>
                <c:pt idx="6324">
                  <c:v>482</c:v>
                </c:pt>
                <c:pt idx="6325">
                  <c:v>472</c:v>
                </c:pt>
                <c:pt idx="6326">
                  <c:v>472</c:v>
                </c:pt>
                <c:pt idx="6327">
                  <c:v>472</c:v>
                </c:pt>
                <c:pt idx="6328">
                  <c:v>476</c:v>
                </c:pt>
                <c:pt idx="6329">
                  <c:v>472</c:v>
                </c:pt>
                <c:pt idx="6330">
                  <c:v>472</c:v>
                </c:pt>
                <c:pt idx="6331">
                  <c:v>476</c:v>
                </c:pt>
                <c:pt idx="6332">
                  <c:v>480</c:v>
                </c:pt>
                <c:pt idx="6333">
                  <c:v>464</c:v>
                </c:pt>
                <c:pt idx="6334">
                  <c:v>476</c:v>
                </c:pt>
                <c:pt idx="6335">
                  <c:v>460</c:v>
                </c:pt>
                <c:pt idx="6336">
                  <c:v>464</c:v>
                </c:pt>
                <c:pt idx="6337">
                  <c:v>476</c:v>
                </c:pt>
                <c:pt idx="6338">
                  <c:v>472</c:v>
                </c:pt>
                <c:pt idx="6339">
                  <c:v>472</c:v>
                </c:pt>
                <c:pt idx="6340">
                  <c:v>452</c:v>
                </c:pt>
                <c:pt idx="6341">
                  <c:v>464</c:v>
                </c:pt>
                <c:pt idx="6342">
                  <c:v>629</c:v>
                </c:pt>
                <c:pt idx="6343">
                  <c:v>464</c:v>
                </c:pt>
                <c:pt idx="6344">
                  <c:v>464</c:v>
                </c:pt>
                <c:pt idx="6345">
                  <c:v>464</c:v>
                </c:pt>
                <c:pt idx="6346">
                  <c:v>464</c:v>
                </c:pt>
                <c:pt idx="6347">
                  <c:v>457</c:v>
                </c:pt>
                <c:pt idx="6348">
                  <c:v>476</c:v>
                </c:pt>
                <c:pt idx="6349">
                  <c:v>464</c:v>
                </c:pt>
                <c:pt idx="6350">
                  <c:v>464</c:v>
                </c:pt>
                <c:pt idx="6351">
                  <c:v>476</c:v>
                </c:pt>
                <c:pt idx="6352">
                  <c:v>464</c:v>
                </c:pt>
                <c:pt idx="6353">
                  <c:v>476</c:v>
                </c:pt>
                <c:pt idx="6354">
                  <c:v>472</c:v>
                </c:pt>
                <c:pt idx="6355">
                  <c:v>472</c:v>
                </c:pt>
                <c:pt idx="6356">
                  <c:v>460</c:v>
                </c:pt>
                <c:pt idx="6357">
                  <c:v>476</c:v>
                </c:pt>
                <c:pt idx="6358">
                  <c:v>460</c:v>
                </c:pt>
                <c:pt idx="6359">
                  <c:v>460</c:v>
                </c:pt>
                <c:pt idx="6360">
                  <c:v>457</c:v>
                </c:pt>
                <c:pt idx="6361">
                  <c:v>472</c:v>
                </c:pt>
                <c:pt idx="6362">
                  <c:v>464</c:v>
                </c:pt>
                <c:pt idx="6363">
                  <c:v>476</c:v>
                </c:pt>
                <c:pt idx="6364">
                  <c:v>452</c:v>
                </c:pt>
                <c:pt idx="6365">
                  <c:v>480</c:v>
                </c:pt>
                <c:pt idx="6366">
                  <c:v>464</c:v>
                </c:pt>
                <c:pt idx="6367">
                  <c:v>464</c:v>
                </c:pt>
                <c:pt idx="6368">
                  <c:v>472</c:v>
                </c:pt>
                <c:pt idx="6369">
                  <c:v>472</c:v>
                </c:pt>
                <c:pt idx="6370">
                  <c:v>464</c:v>
                </c:pt>
                <c:pt idx="6371">
                  <c:v>464</c:v>
                </c:pt>
                <c:pt idx="6372">
                  <c:v>476</c:v>
                </c:pt>
                <c:pt idx="6373">
                  <c:v>472</c:v>
                </c:pt>
                <c:pt idx="6374">
                  <c:v>476</c:v>
                </c:pt>
                <c:pt idx="6375">
                  <c:v>476</c:v>
                </c:pt>
                <c:pt idx="6376">
                  <c:v>464</c:v>
                </c:pt>
                <c:pt idx="6377">
                  <c:v>476</c:v>
                </c:pt>
                <c:pt idx="6378">
                  <c:v>491</c:v>
                </c:pt>
                <c:pt idx="6379">
                  <c:v>482</c:v>
                </c:pt>
                <c:pt idx="6380">
                  <c:v>493</c:v>
                </c:pt>
                <c:pt idx="6381">
                  <c:v>476</c:v>
                </c:pt>
                <c:pt idx="6382">
                  <c:v>480</c:v>
                </c:pt>
                <c:pt idx="6383">
                  <c:v>482</c:v>
                </c:pt>
                <c:pt idx="6384">
                  <c:v>482</c:v>
                </c:pt>
                <c:pt idx="6385">
                  <c:v>493</c:v>
                </c:pt>
                <c:pt idx="6386">
                  <c:v>480</c:v>
                </c:pt>
                <c:pt idx="6387">
                  <c:v>482</c:v>
                </c:pt>
                <c:pt idx="6388">
                  <c:v>480</c:v>
                </c:pt>
                <c:pt idx="6389">
                  <c:v>482</c:v>
                </c:pt>
                <c:pt idx="6390">
                  <c:v>476</c:v>
                </c:pt>
                <c:pt idx="6391">
                  <c:v>502</c:v>
                </c:pt>
                <c:pt idx="6392">
                  <c:v>482</c:v>
                </c:pt>
                <c:pt idx="6393">
                  <c:v>472</c:v>
                </c:pt>
                <c:pt idx="6394">
                  <c:v>482</c:v>
                </c:pt>
                <c:pt idx="6395">
                  <c:v>476</c:v>
                </c:pt>
                <c:pt idx="6396">
                  <c:v>480</c:v>
                </c:pt>
                <c:pt idx="6397">
                  <c:v>482</c:v>
                </c:pt>
                <c:pt idx="6398">
                  <c:v>464</c:v>
                </c:pt>
                <c:pt idx="6399">
                  <c:v>491</c:v>
                </c:pt>
                <c:pt idx="6400">
                  <c:v>493</c:v>
                </c:pt>
                <c:pt idx="6401">
                  <c:v>482</c:v>
                </c:pt>
                <c:pt idx="6402">
                  <c:v>497</c:v>
                </c:pt>
                <c:pt idx="6403">
                  <c:v>491</c:v>
                </c:pt>
                <c:pt idx="6404">
                  <c:v>491</c:v>
                </c:pt>
                <c:pt idx="6405">
                  <c:v>497</c:v>
                </c:pt>
                <c:pt idx="6406">
                  <c:v>497</c:v>
                </c:pt>
                <c:pt idx="6407">
                  <c:v>502</c:v>
                </c:pt>
                <c:pt idx="6408">
                  <c:v>497</c:v>
                </c:pt>
                <c:pt idx="6409">
                  <c:v>508</c:v>
                </c:pt>
                <c:pt idx="6410">
                  <c:v>497</c:v>
                </c:pt>
                <c:pt idx="6411">
                  <c:v>502</c:v>
                </c:pt>
                <c:pt idx="6412">
                  <c:v>508</c:v>
                </c:pt>
                <c:pt idx="6413">
                  <c:v>508</c:v>
                </c:pt>
                <c:pt idx="6414">
                  <c:v>517</c:v>
                </c:pt>
                <c:pt idx="6415">
                  <c:v>502</c:v>
                </c:pt>
                <c:pt idx="6416">
                  <c:v>517</c:v>
                </c:pt>
                <c:pt idx="6417">
                  <c:v>502</c:v>
                </c:pt>
                <c:pt idx="6418">
                  <c:v>508</c:v>
                </c:pt>
                <c:pt idx="6419">
                  <c:v>508</c:v>
                </c:pt>
                <c:pt idx="6420">
                  <c:v>497</c:v>
                </c:pt>
                <c:pt idx="6421">
                  <c:v>497</c:v>
                </c:pt>
                <c:pt idx="6422">
                  <c:v>497</c:v>
                </c:pt>
                <c:pt idx="6423">
                  <c:v>482</c:v>
                </c:pt>
                <c:pt idx="6424">
                  <c:v>476</c:v>
                </c:pt>
                <c:pt idx="6425">
                  <c:v>480</c:v>
                </c:pt>
                <c:pt idx="6426">
                  <c:v>472</c:v>
                </c:pt>
                <c:pt idx="6427">
                  <c:v>472</c:v>
                </c:pt>
                <c:pt idx="6428">
                  <c:v>464</c:v>
                </c:pt>
                <c:pt idx="6429">
                  <c:v>476</c:v>
                </c:pt>
                <c:pt idx="6430">
                  <c:v>460</c:v>
                </c:pt>
                <c:pt idx="6431">
                  <c:v>472</c:v>
                </c:pt>
                <c:pt idx="6432">
                  <c:v>472</c:v>
                </c:pt>
                <c:pt idx="6433">
                  <c:v>464</c:v>
                </c:pt>
                <c:pt idx="6434">
                  <c:v>460</c:v>
                </c:pt>
                <c:pt idx="6435">
                  <c:v>472</c:v>
                </c:pt>
                <c:pt idx="6436">
                  <c:v>464</c:v>
                </c:pt>
                <c:pt idx="6437">
                  <c:v>472</c:v>
                </c:pt>
                <c:pt idx="6438">
                  <c:v>480</c:v>
                </c:pt>
                <c:pt idx="6439">
                  <c:v>480</c:v>
                </c:pt>
                <c:pt idx="6440">
                  <c:v>482</c:v>
                </c:pt>
                <c:pt idx="6441">
                  <c:v>476</c:v>
                </c:pt>
                <c:pt idx="6442">
                  <c:v>472</c:v>
                </c:pt>
                <c:pt idx="6443">
                  <c:v>491</c:v>
                </c:pt>
                <c:pt idx="6444">
                  <c:v>491</c:v>
                </c:pt>
                <c:pt idx="6445">
                  <c:v>482</c:v>
                </c:pt>
                <c:pt idx="6446">
                  <c:v>497</c:v>
                </c:pt>
                <c:pt idx="6447">
                  <c:v>493</c:v>
                </c:pt>
                <c:pt idx="6448">
                  <c:v>508</c:v>
                </c:pt>
                <c:pt idx="6449">
                  <c:v>497</c:v>
                </c:pt>
                <c:pt idx="6450">
                  <c:v>493</c:v>
                </c:pt>
                <c:pt idx="6451">
                  <c:v>491</c:v>
                </c:pt>
                <c:pt idx="6452">
                  <c:v>480</c:v>
                </c:pt>
                <c:pt idx="6453">
                  <c:v>491</c:v>
                </c:pt>
                <c:pt idx="6454">
                  <c:v>476</c:v>
                </c:pt>
                <c:pt idx="6455">
                  <c:v>480</c:v>
                </c:pt>
                <c:pt idx="6456">
                  <c:v>476</c:v>
                </c:pt>
                <c:pt idx="6457">
                  <c:v>482</c:v>
                </c:pt>
                <c:pt idx="6458">
                  <c:v>476</c:v>
                </c:pt>
                <c:pt idx="6459">
                  <c:v>491</c:v>
                </c:pt>
                <c:pt idx="6460">
                  <c:v>491</c:v>
                </c:pt>
                <c:pt idx="6461">
                  <c:v>476</c:v>
                </c:pt>
                <c:pt idx="6462">
                  <c:v>480</c:v>
                </c:pt>
                <c:pt idx="6463">
                  <c:v>482</c:v>
                </c:pt>
                <c:pt idx="6464">
                  <c:v>482</c:v>
                </c:pt>
                <c:pt idx="6465">
                  <c:v>491</c:v>
                </c:pt>
                <c:pt idx="6466">
                  <c:v>491</c:v>
                </c:pt>
                <c:pt idx="6467">
                  <c:v>493</c:v>
                </c:pt>
                <c:pt idx="6468">
                  <c:v>493</c:v>
                </c:pt>
                <c:pt idx="6469">
                  <c:v>491</c:v>
                </c:pt>
                <c:pt idx="6470">
                  <c:v>493</c:v>
                </c:pt>
                <c:pt idx="6471">
                  <c:v>482</c:v>
                </c:pt>
                <c:pt idx="6472">
                  <c:v>482</c:v>
                </c:pt>
                <c:pt idx="6473">
                  <c:v>491</c:v>
                </c:pt>
                <c:pt idx="6474">
                  <c:v>491</c:v>
                </c:pt>
                <c:pt idx="6475">
                  <c:v>491</c:v>
                </c:pt>
                <c:pt idx="6476">
                  <c:v>480</c:v>
                </c:pt>
                <c:pt idx="6477">
                  <c:v>493</c:v>
                </c:pt>
                <c:pt idx="6478">
                  <c:v>480</c:v>
                </c:pt>
                <c:pt idx="6479">
                  <c:v>491</c:v>
                </c:pt>
                <c:pt idx="6480">
                  <c:v>491</c:v>
                </c:pt>
                <c:pt idx="6481">
                  <c:v>491</c:v>
                </c:pt>
                <c:pt idx="6482">
                  <c:v>497</c:v>
                </c:pt>
                <c:pt idx="6483">
                  <c:v>491</c:v>
                </c:pt>
                <c:pt idx="6484">
                  <c:v>497</c:v>
                </c:pt>
                <c:pt idx="6485">
                  <c:v>491</c:v>
                </c:pt>
                <c:pt idx="6486">
                  <c:v>491</c:v>
                </c:pt>
                <c:pt idx="6487">
                  <c:v>497</c:v>
                </c:pt>
                <c:pt idx="6488">
                  <c:v>497</c:v>
                </c:pt>
                <c:pt idx="6489">
                  <c:v>497</c:v>
                </c:pt>
                <c:pt idx="6490">
                  <c:v>508</c:v>
                </c:pt>
                <c:pt idx="6491">
                  <c:v>502</c:v>
                </c:pt>
                <c:pt idx="6492">
                  <c:v>502</c:v>
                </c:pt>
                <c:pt idx="6493">
                  <c:v>493</c:v>
                </c:pt>
                <c:pt idx="6494">
                  <c:v>497</c:v>
                </c:pt>
                <c:pt idx="6495">
                  <c:v>508</c:v>
                </c:pt>
                <c:pt idx="6496">
                  <c:v>493</c:v>
                </c:pt>
                <c:pt idx="6497">
                  <c:v>502</c:v>
                </c:pt>
                <c:pt idx="6498">
                  <c:v>491</c:v>
                </c:pt>
                <c:pt idx="6499">
                  <c:v>502</c:v>
                </c:pt>
                <c:pt idx="6500">
                  <c:v>497</c:v>
                </c:pt>
                <c:pt idx="6501">
                  <c:v>497</c:v>
                </c:pt>
                <c:pt idx="6502">
                  <c:v>491</c:v>
                </c:pt>
                <c:pt idx="6503">
                  <c:v>491</c:v>
                </c:pt>
                <c:pt idx="6504">
                  <c:v>508</c:v>
                </c:pt>
                <c:pt idx="6505">
                  <c:v>480</c:v>
                </c:pt>
                <c:pt idx="6506">
                  <c:v>491</c:v>
                </c:pt>
                <c:pt idx="6507">
                  <c:v>493</c:v>
                </c:pt>
                <c:pt idx="6508">
                  <c:v>493</c:v>
                </c:pt>
                <c:pt idx="6509">
                  <c:v>491</c:v>
                </c:pt>
                <c:pt idx="6510">
                  <c:v>472</c:v>
                </c:pt>
                <c:pt idx="6511">
                  <c:v>491</c:v>
                </c:pt>
                <c:pt idx="6512">
                  <c:v>493</c:v>
                </c:pt>
                <c:pt idx="6513">
                  <c:v>482</c:v>
                </c:pt>
                <c:pt idx="6514">
                  <c:v>493</c:v>
                </c:pt>
                <c:pt idx="6515">
                  <c:v>491</c:v>
                </c:pt>
                <c:pt idx="6516">
                  <c:v>482</c:v>
                </c:pt>
                <c:pt idx="6517">
                  <c:v>491</c:v>
                </c:pt>
                <c:pt idx="6518">
                  <c:v>476</c:v>
                </c:pt>
                <c:pt idx="6519">
                  <c:v>482</c:v>
                </c:pt>
                <c:pt idx="6520">
                  <c:v>480</c:v>
                </c:pt>
                <c:pt idx="6521">
                  <c:v>480</c:v>
                </c:pt>
                <c:pt idx="6522">
                  <c:v>480</c:v>
                </c:pt>
                <c:pt idx="6523">
                  <c:v>482</c:v>
                </c:pt>
                <c:pt idx="6524">
                  <c:v>480</c:v>
                </c:pt>
                <c:pt idx="6525">
                  <c:v>480</c:v>
                </c:pt>
                <c:pt idx="6526">
                  <c:v>476</c:v>
                </c:pt>
                <c:pt idx="6527">
                  <c:v>493</c:v>
                </c:pt>
                <c:pt idx="6528">
                  <c:v>491</c:v>
                </c:pt>
                <c:pt idx="6529">
                  <c:v>491</c:v>
                </c:pt>
                <c:pt idx="6530">
                  <c:v>493</c:v>
                </c:pt>
                <c:pt idx="6531">
                  <c:v>493</c:v>
                </c:pt>
                <c:pt idx="6532">
                  <c:v>491</c:v>
                </c:pt>
                <c:pt idx="6533">
                  <c:v>493</c:v>
                </c:pt>
                <c:pt idx="6534">
                  <c:v>502</c:v>
                </c:pt>
                <c:pt idx="6535">
                  <c:v>493</c:v>
                </c:pt>
                <c:pt idx="6536">
                  <c:v>508</c:v>
                </c:pt>
                <c:pt idx="6537">
                  <c:v>493</c:v>
                </c:pt>
                <c:pt idx="6538">
                  <c:v>517</c:v>
                </c:pt>
                <c:pt idx="6539">
                  <c:v>508</c:v>
                </c:pt>
                <c:pt idx="6540">
                  <c:v>497</c:v>
                </c:pt>
                <c:pt idx="6541">
                  <c:v>508</c:v>
                </c:pt>
                <c:pt idx="6542">
                  <c:v>497</c:v>
                </c:pt>
                <c:pt idx="6543">
                  <c:v>508</c:v>
                </c:pt>
                <c:pt idx="6544">
                  <c:v>493</c:v>
                </c:pt>
                <c:pt idx="6545">
                  <c:v>517</c:v>
                </c:pt>
                <c:pt idx="6546">
                  <c:v>502</c:v>
                </c:pt>
                <c:pt idx="6547">
                  <c:v>508</c:v>
                </c:pt>
                <c:pt idx="6548">
                  <c:v>517</c:v>
                </c:pt>
                <c:pt idx="6549">
                  <c:v>517</c:v>
                </c:pt>
                <c:pt idx="6550">
                  <c:v>517</c:v>
                </c:pt>
                <c:pt idx="6551">
                  <c:v>517</c:v>
                </c:pt>
                <c:pt idx="6552">
                  <c:v>523</c:v>
                </c:pt>
                <c:pt idx="6553">
                  <c:v>508</c:v>
                </c:pt>
                <c:pt idx="6554">
                  <c:v>508</c:v>
                </c:pt>
                <c:pt idx="6555">
                  <c:v>508</c:v>
                </c:pt>
                <c:pt idx="6556">
                  <c:v>497</c:v>
                </c:pt>
                <c:pt idx="6557">
                  <c:v>508</c:v>
                </c:pt>
                <c:pt idx="6558">
                  <c:v>523</c:v>
                </c:pt>
                <c:pt idx="6559">
                  <c:v>502</c:v>
                </c:pt>
                <c:pt idx="6560">
                  <c:v>508</c:v>
                </c:pt>
                <c:pt idx="6561">
                  <c:v>508</c:v>
                </c:pt>
                <c:pt idx="6562">
                  <c:v>508</c:v>
                </c:pt>
                <c:pt idx="6563">
                  <c:v>502</c:v>
                </c:pt>
                <c:pt idx="6564">
                  <c:v>497</c:v>
                </c:pt>
                <c:pt idx="6565">
                  <c:v>508</c:v>
                </c:pt>
                <c:pt idx="6566">
                  <c:v>493</c:v>
                </c:pt>
                <c:pt idx="6567">
                  <c:v>502</c:v>
                </c:pt>
                <c:pt idx="6568">
                  <c:v>502</c:v>
                </c:pt>
                <c:pt idx="6569">
                  <c:v>508</c:v>
                </c:pt>
                <c:pt idx="6570">
                  <c:v>497</c:v>
                </c:pt>
                <c:pt idx="6571">
                  <c:v>508</c:v>
                </c:pt>
                <c:pt idx="6572">
                  <c:v>526</c:v>
                </c:pt>
                <c:pt idx="6573">
                  <c:v>493</c:v>
                </c:pt>
                <c:pt idx="6574">
                  <c:v>497</c:v>
                </c:pt>
                <c:pt idx="6575">
                  <c:v>497</c:v>
                </c:pt>
                <c:pt idx="6576">
                  <c:v>493</c:v>
                </c:pt>
                <c:pt idx="6577">
                  <c:v>480</c:v>
                </c:pt>
                <c:pt idx="6578">
                  <c:v>464</c:v>
                </c:pt>
                <c:pt idx="6579">
                  <c:v>476</c:v>
                </c:pt>
                <c:pt idx="6580">
                  <c:v>476</c:v>
                </c:pt>
                <c:pt idx="6581">
                  <c:v>460</c:v>
                </c:pt>
                <c:pt idx="6582">
                  <c:v>476</c:v>
                </c:pt>
                <c:pt idx="6583">
                  <c:v>460</c:v>
                </c:pt>
                <c:pt idx="6584">
                  <c:v>472</c:v>
                </c:pt>
                <c:pt idx="6585">
                  <c:v>476</c:v>
                </c:pt>
                <c:pt idx="6586">
                  <c:v>472</c:v>
                </c:pt>
                <c:pt idx="6587">
                  <c:v>464</c:v>
                </c:pt>
                <c:pt idx="6588">
                  <c:v>460</c:v>
                </c:pt>
                <c:pt idx="6589">
                  <c:v>464</c:v>
                </c:pt>
                <c:pt idx="6590">
                  <c:v>457</c:v>
                </c:pt>
                <c:pt idx="6591">
                  <c:v>464</c:v>
                </c:pt>
                <c:pt idx="6592">
                  <c:v>457</c:v>
                </c:pt>
                <c:pt idx="6593">
                  <c:v>457</c:v>
                </c:pt>
                <c:pt idx="6594">
                  <c:v>448</c:v>
                </c:pt>
                <c:pt idx="6595">
                  <c:v>445</c:v>
                </c:pt>
                <c:pt idx="6596">
                  <c:v>457</c:v>
                </c:pt>
                <c:pt idx="6597">
                  <c:v>452</c:v>
                </c:pt>
                <c:pt idx="6598">
                  <c:v>452</c:v>
                </c:pt>
                <c:pt idx="6599">
                  <c:v>460</c:v>
                </c:pt>
                <c:pt idx="6600">
                  <c:v>457</c:v>
                </c:pt>
                <c:pt idx="6601">
                  <c:v>452</c:v>
                </c:pt>
                <c:pt idx="6602">
                  <c:v>464</c:v>
                </c:pt>
                <c:pt idx="6603">
                  <c:v>460</c:v>
                </c:pt>
                <c:pt idx="6604">
                  <c:v>464</c:v>
                </c:pt>
                <c:pt idx="6605">
                  <c:v>452</c:v>
                </c:pt>
                <c:pt idx="6606">
                  <c:v>476</c:v>
                </c:pt>
                <c:pt idx="6607">
                  <c:v>460</c:v>
                </c:pt>
                <c:pt idx="6608">
                  <c:v>457</c:v>
                </c:pt>
                <c:pt idx="6609">
                  <c:v>460</c:v>
                </c:pt>
                <c:pt idx="6610">
                  <c:v>457</c:v>
                </c:pt>
                <c:pt idx="6611">
                  <c:v>460</c:v>
                </c:pt>
                <c:pt idx="6612">
                  <c:v>445</c:v>
                </c:pt>
                <c:pt idx="6613">
                  <c:v>464</c:v>
                </c:pt>
                <c:pt idx="6614">
                  <c:v>464</c:v>
                </c:pt>
                <c:pt idx="6615">
                  <c:v>472</c:v>
                </c:pt>
                <c:pt idx="6616">
                  <c:v>472</c:v>
                </c:pt>
                <c:pt idx="6617">
                  <c:v>476</c:v>
                </c:pt>
                <c:pt idx="6618">
                  <c:v>472</c:v>
                </c:pt>
                <c:pt idx="6619">
                  <c:v>452</c:v>
                </c:pt>
                <c:pt idx="6620">
                  <c:v>472</c:v>
                </c:pt>
                <c:pt idx="6621">
                  <c:v>464</c:v>
                </c:pt>
                <c:pt idx="6622">
                  <c:v>464</c:v>
                </c:pt>
                <c:pt idx="6623">
                  <c:v>476</c:v>
                </c:pt>
                <c:pt idx="6624">
                  <c:v>476</c:v>
                </c:pt>
                <c:pt idx="6625">
                  <c:v>480</c:v>
                </c:pt>
                <c:pt idx="6626">
                  <c:v>482</c:v>
                </c:pt>
                <c:pt idx="6627">
                  <c:v>480</c:v>
                </c:pt>
                <c:pt idx="6628">
                  <c:v>502</c:v>
                </c:pt>
                <c:pt idx="6629">
                  <c:v>480</c:v>
                </c:pt>
                <c:pt idx="6630">
                  <c:v>480</c:v>
                </c:pt>
                <c:pt idx="6631">
                  <c:v>476</c:v>
                </c:pt>
                <c:pt idx="6632">
                  <c:v>476</c:v>
                </c:pt>
                <c:pt idx="6633">
                  <c:v>480</c:v>
                </c:pt>
                <c:pt idx="6634">
                  <c:v>472</c:v>
                </c:pt>
                <c:pt idx="6635">
                  <c:v>480</c:v>
                </c:pt>
                <c:pt idx="6636">
                  <c:v>464</c:v>
                </c:pt>
                <c:pt idx="6637">
                  <c:v>482</c:v>
                </c:pt>
                <c:pt idx="6638">
                  <c:v>480</c:v>
                </c:pt>
                <c:pt idx="6639">
                  <c:v>472</c:v>
                </c:pt>
                <c:pt idx="6640">
                  <c:v>480</c:v>
                </c:pt>
                <c:pt idx="6641">
                  <c:v>472</c:v>
                </c:pt>
                <c:pt idx="6642">
                  <c:v>476</c:v>
                </c:pt>
                <c:pt idx="6643">
                  <c:v>476</c:v>
                </c:pt>
                <c:pt idx="6644">
                  <c:v>480</c:v>
                </c:pt>
                <c:pt idx="6645">
                  <c:v>480</c:v>
                </c:pt>
                <c:pt idx="6646">
                  <c:v>480</c:v>
                </c:pt>
                <c:pt idx="6647">
                  <c:v>480</c:v>
                </c:pt>
                <c:pt idx="6648">
                  <c:v>480</c:v>
                </c:pt>
                <c:pt idx="6649">
                  <c:v>491</c:v>
                </c:pt>
                <c:pt idx="6650">
                  <c:v>493</c:v>
                </c:pt>
                <c:pt idx="6651">
                  <c:v>497</c:v>
                </c:pt>
                <c:pt idx="6652">
                  <c:v>493</c:v>
                </c:pt>
                <c:pt idx="6653">
                  <c:v>497</c:v>
                </c:pt>
                <c:pt idx="6654">
                  <c:v>502</c:v>
                </c:pt>
                <c:pt idx="6655">
                  <c:v>502</c:v>
                </c:pt>
                <c:pt idx="6656">
                  <c:v>508</c:v>
                </c:pt>
                <c:pt idx="6657">
                  <c:v>523</c:v>
                </c:pt>
                <c:pt idx="6658">
                  <c:v>508</c:v>
                </c:pt>
                <c:pt idx="6659">
                  <c:v>530</c:v>
                </c:pt>
                <c:pt idx="6660">
                  <c:v>502</c:v>
                </c:pt>
                <c:pt idx="6661">
                  <c:v>530</c:v>
                </c:pt>
                <c:pt idx="6662">
                  <c:v>542</c:v>
                </c:pt>
                <c:pt idx="6663">
                  <c:v>523</c:v>
                </c:pt>
                <c:pt idx="6664">
                  <c:v>526</c:v>
                </c:pt>
                <c:pt idx="6665">
                  <c:v>502</c:v>
                </c:pt>
                <c:pt idx="6666">
                  <c:v>517</c:v>
                </c:pt>
                <c:pt idx="6667">
                  <c:v>508</c:v>
                </c:pt>
                <c:pt idx="6668">
                  <c:v>508</c:v>
                </c:pt>
                <c:pt idx="6669">
                  <c:v>502</c:v>
                </c:pt>
                <c:pt idx="6670">
                  <c:v>497</c:v>
                </c:pt>
                <c:pt idx="6671">
                  <c:v>508</c:v>
                </c:pt>
                <c:pt idx="6672">
                  <c:v>493</c:v>
                </c:pt>
                <c:pt idx="6673">
                  <c:v>491</c:v>
                </c:pt>
                <c:pt idx="6674">
                  <c:v>493</c:v>
                </c:pt>
                <c:pt idx="6675">
                  <c:v>491</c:v>
                </c:pt>
                <c:pt idx="6676">
                  <c:v>482</c:v>
                </c:pt>
                <c:pt idx="6677">
                  <c:v>480</c:v>
                </c:pt>
                <c:pt idx="6678">
                  <c:v>482</c:v>
                </c:pt>
                <c:pt idx="6679">
                  <c:v>480</c:v>
                </c:pt>
                <c:pt idx="6680">
                  <c:v>482</c:v>
                </c:pt>
                <c:pt idx="6681">
                  <c:v>493</c:v>
                </c:pt>
                <c:pt idx="6682">
                  <c:v>482</c:v>
                </c:pt>
                <c:pt idx="6683">
                  <c:v>491</c:v>
                </c:pt>
                <c:pt idx="6684">
                  <c:v>482</c:v>
                </c:pt>
                <c:pt idx="6685">
                  <c:v>480</c:v>
                </c:pt>
                <c:pt idx="6686">
                  <c:v>472</c:v>
                </c:pt>
                <c:pt idx="6687">
                  <c:v>460</c:v>
                </c:pt>
                <c:pt idx="6688">
                  <c:v>476</c:v>
                </c:pt>
                <c:pt idx="6689">
                  <c:v>452</c:v>
                </c:pt>
                <c:pt idx="6690">
                  <c:v>464</c:v>
                </c:pt>
                <c:pt idx="6691">
                  <c:v>457</c:v>
                </c:pt>
                <c:pt idx="6692">
                  <c:v>457</c:v>
                </c:pt>
                <c:pt idx="6693">
                  <c:v>448</c:v>
                </c:pt>
                <c:pt idx="6694">
                  <c:v>448</c:v>
                </c:pt>
                <c:pt idx="6695">
                  <c:v>448</c:v>
                </c:pt>
                <c:pt idx="6696">
                  <c:v>480</c:v>
                </c:pt>
                <c:pt idx="6697">
                  <c:v>460</c:v>
                </c:pt>
                <c:pt idx="6698">
                  <c:v>460</c:v>
                </c:pt>
                <c:pt idx="6699">
                  <c:v>457</c:v>
                </c:pt>
                <c:pt idx="6700">
                  <c:v>452</c:v>
                </c:pt>
                <c:pt idx="6701">
                  <c:v>448</c:v>
                </c:pt>
                <c:pt idx="6702">
                  <c:v>457</c:v>
                </c:pt>
                <c:pt idx="6703">
                  <c:v>460</c:v>
                </c:pt>
                <c:pt idx="6704">
                  <c:v>452</c:v>
                </c:pt>
                <c:pt idx="6705">
                  <c:v>460</c:v>
                </c:pt>
                <c:pt idx="6706">
                  <c:v>448</c:v>
                </c:pt>
                <c:pt idx="6707">
                  <c:v>460</c:v>
                </c:pt>
                <c:pt idx="6708">
                  <c:v>472</c:v>
                </c:pt>
                <c:pt idx="6709">
                  <c:v>460</c:v>
                </c:pt>
                <c:pt idx="6710">
                  <c:v>457</c:v>
                </c:pt>
                <c:pt idx="6711">
                  <c:v>445</c:v>
                </c:pt>
                <c:pt idx="6712">
                  <c:v>457</c:v>
                </c:pt>
                <c:pt idx="6713">
                  <c:v>452</c:v>
                </c:pt>
                <c:pt idx="6714">
                  <c:v>460</c:v>
                </c:pt>
                <c:pt idx="6715">
                  <c:v>452</c:v>
                </c:pt>
                <c:pt idx="6716">
                  <c:v>452</c:v>
                </c:pt>
                <c:pt idx="6717">
                  <c:v>448</c:v>
                </c:pt>
                <c:pt idx="6718">
                  <c:v>452</c:v>
                </c:pt>
                <c:pt idx="6719">
                  <c:v>460</c:v>
                </c:pt>
                <c:pt idx="6720">
                  <c:v>452</c:v>
                </c:pt>
                <c:pt idx="6721">
                  <c:v>452</c:v>
                </c:pt>
                <c:pt idx="6722">
                  <c:v>457</c:v>
                </c:pt>
                <c:pt idx="6723">
                  <c:v>452</c:v>
                </c:pt>
                <c:pt idx="6724">
                  <c:v>443</c:v>
                </c:pt>
                <c:pt idx="6725">
                  <c:v>452</c:v>
                </c:pt>
                <c:pt idx="6726">
                  <c:v>448</c:v>
                </c:pt>
                <c:pt idx="6727">
                  <c:v>445</c:v>
                </c:pt>
                <c:pt idx="6728">
                  <c:v>443</c:v>
                </c:pt>
                <c:pt idx="6729">
                  <c:v>452</c:v>
                </c:pt>
                <c:pt idx="6730">
                  <c:v>457</c:v>
                </c:pt>
                <c:pt idx="6731">
                  <c:v>443</c:v>
                </c:pt>
                <c:pt idx="6732">
                  <c:v>452</c:v>
                </c:pt>
                <c:pt idx="6733">
                  <c:v>445</c:v>
                </c:pt>
                <c:pt idx="6734">
                  <c:v>445</c:v>
                </c:pt>
                <c:pt idx="6735">
                  <c:v>445</c:v>
                </c:pt>
                <c:pt idx="6736">
                  <c:v>460</c:v>
                </c:pt>
                <c:pt idx="6737">
                  <c:v>457</c:v>
                </c:pt>
                <c:pt idx="6738">
                  <c:v>460</c:v>
                </c:pt>
                <c:pt idx="6739">
                  <c:v>460</c:v>
                </c:pt>
                <c:pt idx="6740">
                  <c:v>460</c:v>
                </c:pt>
                <c:pt idx="6741">
                  <c:v>460</c:v>
                </c:pt>
                <c:pt idx="6742">
                  <c:v>464</c:v>
                </c:pt>
                <c:pt idx="6743">
                  <c:v>464</c:v>
                </c:pt>
                <c:pt idx="6744">
                  <c:v>464</c:v>
                </c:pt>
                <c:pt idx="6745">
                  <c:v>476</c:v>
                </c:pt>
                <c:pt idx="6746">
                  <c:v>476</c:v>
                </c:pt>
                <c:pt idx="6747">
                  <c:v>472</c:v>
                </c:pt>
                <c:pt idx="6748">
                  <c:v>472</c:v>
                </c:pt>
                <c:pt idx="6749">
                  <c:v>480</c:v>
                </c:pt>
                <c:pt idx="6750">
                  <c:v>476</c:v>
                </c:pt>
                <c:pt idx="6751">
                  <c:v>480</c:v>
                </c:pt>
                <c:pt idx="6752">
                  <c:v>457</c:v>
                </c:pt>
                <c:pt idx="6753">
                  <c:v>480</c:v>
                </c:pt>
                <c:pt idx="6754">
                  <c:v>476</c:v>
                </c:pt>
                <c:pt idx="6755">
                  <c:v>472</c:v>
                </c:pt>
                <c:pt idx="6756">
                  <c:v>476</c:v>
                </c:pt>
                <c:pt idx="6757">
                  <c:v>464</c:v>
                </c:pt>
                <c:pt idx="6758">
                  <c:v>480</c:v>
                </c:pt>
                <c:pt idx="6759">
                  <c:v>482</c:v>
                </c:pt>
                <c:pt idx="6760">
                  <c:v>482</c:v>
                </c:pt>
                <c:pt idx="6761">
                  <c:v>482</c:v>
                </c:pt>
                <c:pt idx="6762">
                  <c:v>480</c:v>
                </c:pt>
                <c:pt idx="6763">
                  <c:v>491</c:v>
                </c:pt>
                <c:pt idx="6764">
                  <c:v>526</c:v>
                </c:pt>
                <c:pt idx="6765">
                  <c:v>493</c:v>
                </c:pt>
                <c:pt idx="6766">
                  <c:v>493</c:v>
                </c:pt>
                <c:pt idx="6767">
                  <c:v>497</c:v>
                </c:pt>
                <c:pt idx="6768">
                  <c:v>497</c:v>
                </c:pt>
                <c:pt idx="6769">
                  <c:v>497</c:v>
                </c:pt>
                <c:pt idx="6770">
                  <c:v>497</c:v>
                </c:pt>
                <c:pt idx="6771">
                  <c:v>497</c:v>
                </c:pt>
                <c:pt idx="6772">
                  <c:v>491</c:v>
                </c:pt>
                <c:pt idx="6773">
                  <c:v>493</c:v>
                </c:pt>
                <c:pt idx="6774">
                  <c:v>482</c:v>
                </c:pt>
                <c:pt idx="6775">
                  <c:v>493</c:v>
                </c:pt>
                <c:pt idx="6776">
                  <c:v>502</c:v>
                </c:pt>
                <c:pt idx="6777">
                  <c:v>493</c:v>
                </c:pt>
                <c:pt idx="6778">
                  <c:v>493</c:v>
                </c:pt>
                <c:pt idx="6779">
                  <c:v>482</c:v>
                </c:pt>
                <c:pt idx="6780">
                  <c:v>497</c:v>
                </c:pt>
                <c:pt idx="6781">
                  <c:v>480</c:v>
                </c:pt>
                <c:pt idx="6782">
                  <c:v>497</c:v>
                </c:pt>
                <c:pt idx="6783">
                  <c:v>497</c:v>
                </c:pt>
                <c:pt idx="6784">
                  <c:v>497</c:v>
                </c:pt>
                <c:pt idx="6785">
                  <c:v>493</c:v>
                </c:pt>
                <c:pt idx="6786">
                  <c:v>493</c:v>
                </c:pt>
                <c:pt idx="6787">
                  <c:v>523</c:v>
                </c:pt>
                <c:pt idx="6788">
                  <c:v>508</c:v>
                </c:pt>
                <c:pt idx="6789">
                  <c:v>523</c:v>
                </c:pt>
                <c:pt idx="6790">
                  <c:v>523</c:v>
                </c:pt>
                <c:pt idx="6791">
                  <c:v>523</c:v>
                </c:pt>
                <c:pt idx="6792">
                  <c:v>517</c:v>
                </c:pt>
                <c:pt idx="6793">
                  <c:v>523</c:v>
                </c:pt>
                <c:pt idx="6794">
                  <c:v>517</c:v>
                </c:pt>
                <c:pt idx="6795">
                  <c:v>517</c:v>
                </c:pt>
                <c:pt idx="6796">
                  <c:v>502</c:v>
                </c:pt>
                <c:pt idx="6797">
                  <c:v>523</c:v>
                </c:pt>
                <c:pt idx="6798">
                  <c:v>502</c:v>
                </c:pt>
                <c:pt idx="6799">
                  <c:v>508</c:v>
                </c:pt>
                <c:pt idx="6800">
                  <c:v>526</c:v>
                </c:pt>
                <c:pt idx="6801">
                  <c:v>523</c:v>
                </c:pt>
                <c:pt idx="6802">
                  <c:v>523</c:v>
                </c:pt>
                <c:pt idx="6803">
                  <c:v>523</c:v>
                </c:pt>
                <c:pt idx="6804">
                  <c:v>523</c:v>
                </c:pt>
                <c:pt idx="6805">
                  <c:v>508</c:v>
                </c:pt>
                <c:pt idx="6806">
                  <c:v>523</c:v>
                </c:pt>
                <c:pt idx="6807">
                  <c:v>523</c:v>
                </c:pt>
                <c:pt idx="6808">
                  <c:v>526</c:v>
                </c:pt>
                <c:pt idx="6809">
                  <c:v>517</c:v>
                </c:pt>
                <c:pt idx="6810">
                  <c:v>517</c:v>
                </c:pt>
                <c:pt idx="6811">
                  <c:v>530</c:v>
                </c:pt>
                <c:pt idx="6812">
                  <c:v>523</c:v>
                </c:pt>
                <c:pt idx="6813">
                  <c:v>526</c:v>
                </c:pt>
                <c:pt idx="6814">
                  <c:v>526</c:v>
                </c:pt>
                <c:pt idx="6815">
                  <c:v>526</c:v>
                </c:pt>
                <c:pt idx="6816">
                  <c:v>526</c:v>
                </c:pt>
                <c:pt idx="6817">
                  <c:v>523</c:v>
                </c:pt>
                <c:pt idx="6818">
                  <c:v>536</c:v>
                </c:pt>
                <c:pt idx="6819">
                  <c:v>536</c:v>
                </c:pt>
                <c:pt idx="6820">
                  <c:v>546</c:v>
                </c:pt>
                <c:pt idx="6821">
                  <c:v>564</c:v>
                </c:pt>
                <c:pt idx="6822">
                  <c:v>546</c:v>
                </c:pt>
                <c:pt idx="6823">
                  <c:v>549</c:v>
                </c:pt>
                <c:pt idx="6824">
                  <c:v>549</c:v>
                </c:pt>
                <c:pt idx="6825">
                  <c:v>555</c:v>
                </c:pt>
                <c:pt idx="6826">
                  <c:v>555</c:v>
                </c:pt>
                <c:pt idx="6827">
                  <c:v>555</c:v>
                </c:pt>
                <c:pt idx="6828">
                  <c:v>567</c:v>
                </c:pt>
                <c:pt idx="6829">
                  <c:v>536</c:v>
                </c:pt>
                <c:pt idx="6830">
                  <c:v>555</c:v>
                </c:pt>
                <c:pt idx="6831">
                  <c:v>549</c:v>
                </c:pt>
                <c:pt idx="6832">
                  <c:v>564</c:v>
                </c:pt>
                <c:pt idx="6833">
                  <c:v>546</c:v>
                </c:pt>
                <c:pt idx="6834">
                  <c:v>523</c:v>
                </c:pt>
                <c:pt idx="6835">
                  <c:v>546</c:v>
                </c:pt>
                <c:pt idx="6836">
                  <c:v>542</c:v>
                </c:pt>
                <c:pt idx="6837">
                  <c:v>546</c:v>
                </c:pt>
                <c:pt idx="6838">
                  <c:v>549</c:v>
                </c:pt>
                <c:pt idx="6839">
                  <c:v>549</c:v>
                </c:pt>
                <c:pt idx="6840">
                  <c:v>549</c:v>
                </c:pt>
                <c:pt idx="6841">
                  <c:v>564</c:v>
                </c:pt>
                <c:pt idx="6842">
                  <c:v>549</c:v>
                </c:pt>
                <c:pt idx="6843">
                  <c:v>578</c:v>
                </c:pt>
                <c:pt idx="6844">
                  <c:v>564</c:v>
                </c:pt>
                <c:pt idx="6845">
                  <c:v>783</c:v>
                </c:pt>
                <c:pt idx="6846">
                  <c:v>549</c:v>
                </c:pt>
                <c:pt idx="6847">
                  <c:v>564</c:v>
                </c:pt>
                <c:pt idx="6848">
                  <c:v>578</c:v>
                </c:pt>
                <c:pt idx="6849">
                  <c:v>578</c:v>
                </c:pt>
                <c:pt idx="6850">
                  <c:v>588</c:v>
                </c:pt>
                <c:pt idx="6851">
                  <c:v>555</c:v>
                </c:pt>
                <c:pt idx="6852">
                  <c:v>592</c:v>
                </c:pt>
                <c:pt idx="6853">
                  <c:v>578</c:v>
                </c:pt>
                <c:pt idx="6854">
                  <c:v>578</c:v>
                </c:pt>
                <c:pt idx="6855">
                  <c:v>578</c:v>
                </c:pt>
                <c:pt idx="6856">
                  <c:v>567</c:v>
                </c:pt>
                <c:pt idx="6857">
                  <c:v>567</c:v>
                </c:pt>
                <c:pt idx="6858">
                  <c:v>567</c:v>
                </c:pt>
                <c:pt idx="6859">
                  <c:v>574</c:v>
                </c:pt>
                <c:pt idx="6860">
                  <c:v>564</c:v>
                </c:pt>
                <c:pt idx="6861">
                  <c:v>564</c:v>
                </c:pt>
                <c:pt idx="6862">
                  <c:v>564</c:v>
                </c:pt>
                <c:pt idx="6863">
                  <c:v>564</c:v>
                </c:pt>
                <c:pt idx="6864">
                  <c:v>564</c:v>
                </c:pt>
                <c:pt idx="6865">
                  <c:v>578</c:v>
                </c:pt>
                <c:pt idx="6866">
                  <c:v>574</c:v>
                </c:pt>
                <c:pt idx="6867">
                  <c:v>564</c:v>
                </c:pt>
                <c:pt idx="6868">
                  <c:v>555</c:v>
                </c:pt>
                <c:pt idx="6869">
                  <c:v>549</c:v>
                </c:pt>
                <c:pt idx="6870">
                  <c:v>549</c:v>
                </c:pt>
                <c:pt idx="6871">
                  <c:v>542</c:v>
                </c:pt>
                <c:pt idx="6872">
                  <c:v>549</c:v>
                </c:pt>
                <c:pt idx="6873">
                  <c:v>530</c:v>
                </c:pt>
                <c:pt idx="6874">
                  <c:v>542</c:v>
                </c:pt>
                <c:pt idx="6875">
                  <c:v>530</c:v>
                </c:pt>
                <c:pt idx="6876">
                  <c:v>526</c:v>
                </c:pt>
                <c:pt idx="6877">
                  <c:v>530</c:v>
                </c:pt>
                <c:pt idx="6878">
                  <c:v>497</c:v>
                </c:pt>
                <c:pt idx="6879">
                  <c:v>523</c:v>
                </c:pt>
                <c:pt idx="6880">
                  <c:v>523</c:v>
                </c:pt>
                <c:pt idx="6881">
                  <c:v>523</c:v>
                </c:pt>
                <c:pt idx="6882">
                  <c:v>523</c:v>
                </c:pt>
                <c:pt idx="6883">
                  <c:v>523</c:v>
                </c:pt>
                <c:pt idx="6884">
                  <c:v>517</c:v>
                </c:pt>
                <c:pt idx="6885">
                  <c:v>517</c:v>
                </c:pt>
                <c:pt idx="6886">
                  <c:v>508</c:v>
                </c:pt>
                <c:pt idx="6887">
                  <c:v>523</c:v>
                </c:pt>
                <c:pt idx="6888">
                  <c:v>536</c:v>
                </c:pt>
                <c:pt idx="6889">
                  <c:v>530</c:v>
                </c:pt>
                <c:pt idx="6890">
                  <c:v>517</c:v>
                </c:pt>
                <c:pt idx="6891">
                  <c:v>526</c:v>
                </c:pt>
                <c:pt idx="6892">
                  <c:v>530</c:v>
                </c:pt>
                <c:pt idx="6893">
                  <c:v>517</c:v>
                </c:pt>
                <c:pt idx="6894">
                  <c:v>526</c:v>
                </c:pt>
                <c:pt idx="6895">
                  <c:v>502</c:v>
                </c:pt>
                <c:pt idx="6896">
                  <c:v>530</c:v>
                </c:pt>
                <c:pt idx="6897">
                  <c:v>523</c:v>
                </c:pt>
                <c:pt idx="6898">
                  <c:v>517</c:v>
                </c:pt>
                <c:pt idx="6899">
                  <c:v>517</c:v>
                </c:pt>
                <c:pt idx="6900">
                  <c:v>508</c:v>
                </c:pt>
                <c:pt idx="6901">
                  <c:v>523</c:v>
                </c:pt>
                <c:pt idx="6902">
                  <c:v>517</c:v>
                </c:pt>
                <c:pt idx="6903">
                  <c:v>517</c:v>
                </c:pt>
                <c:pt idx="6904">
                  <c:v>502</c:v>
                </c:pt>
                <c:pt idx="6905">
                  <c:v>497</c:v>
                </c:pt>
                <c:pt idx="6906">
                  <c:v>502</c:v>
                </c:pt>
                <c:pt idx="6907">
                  <c:v>491</c:v>
                </c:pt>
                <c:pt idx="6908">
                  <c:v>497</c:v>
                </c:pt>
                <c:pt idx="6909">
                  <c:v>502</c:v>
                </c:pt>
                <c:pt idx="6910">
                  <c:v>491</c:v>
                </c:pt>
                <c:pt idx="6911">
                  <c:v>493</c:v>
                </c:pt>
                <c:pt idx="6912">
                  <c:v>480</c:v>
                </c:pt>
                <c:pt idx="6913">
                  <c:v>491</c:v>
                </c:pt>
                <c:pt idx="6914">
                  <c:v>493</c:v>
                </c:pt>
                <c:pt idx="6915">
                  <c:v>491</c:v>
                </c:pt>
                <c:pt idx="6916">
                  <c:v>493</c:v>
                </c:pt>
                <c:pt idx="6917">
                  <c:v>482</c:v>
                </c:pt>
                <c:pt idx="6918">
                  <c:v>493</c:v>
                </c:pt>
                <c:pt idx="6919">
                  <c:v>493</c:v>
                </c:pt>
                <c:pt idx="6920">
                  <c:v>493</c:v>
                </c:pt>
                <c:pt idx="6921">
                  <c:v>493</c:v>
                </c:pt>
                <c:pt idx="6922">
                  <c:v>523</c:v>
                </c:pt>
                <c:pt idx="6923">
                  <c:v>508</c:v>
                </c:pt>
                <c:pt idx="6924">
                  <c:v>491</c:v>
                </c:pt>
                <c:pt idx="6925">
                  <c:v>508</c:v>
                </c:pt>
                <c:pt idx="6926">
                  <c:v>508</c:v>
                </c:pt>
                <c:pt idx="6927">
                  <c:v>502</c:v>
                </c:pt>
                <c:pt idx="6928">
                  <c:v>688</c:v>
                </c:pt>
                <c:pt idx="6929">
                  <c:v>497</c:v>
                </c:pt>
                <c:pt idx="6930">
                  <c:v>508</c:v>
                </c:pt>
                <c:pt idx="6931">
                  <c:v>523</c:v>
                </c:pt>
                <c:pt idx="6932">
                  <c:v>523</c:v>
                </c:pt>
                <c:pt idx="6933">
                  <c:v>546</c:v>
                </c:pt>
                <c:pt idx="6934">
                  <c:v>526</c:v>
                </c:pt>
                <c:pt idx="6935">
                  <c:v>517</c:v>
                </c:pt>
                <c:pt idx="6936">
                  <c:v>497</c:v>
                </c:pt>
                <c:pt idx="6937">
                  <c:v>497</c:v>
                </c:pt>
                <c:pt idx="6938">
                  <c:v>508</c:v>
                </c:pt>
                <c:pt idx="6939">
                  <c:v>497</c:v>
                </c:pt>
                <c:pt idx="6940">
                  <c:v>508</c:v>
                </c:pt>
                <c:pt idx="6941">
                  <c:v>497</c:v>
                </c:pt>
                <c:pt idx="6942">
                  <c:v>497</c:v>
                </c:pt>
                <c:pt idx="6943">
                  <c:v>493</c:v>
                </c:pt>
                <c:pt idx="6944">
                  <c:v>493</c:v>
                </c:pt>
                <c:pt idx="6945">
                  <c:v>493</c:v>
                </c:pt>
                <c:pt idx="6946">
                  <c:v>472</c:v>
                </c:pt>
                <c:pt idx="6947">
                  <c:v>493</c:v>
                </c:pt>
                <c:pt idx="6948">
                  <c:v>493</c:v>
                </c:pt>
                <c:pt idx="6949">
                  <c:v>497</c:v>
                </c:pt>
                <c:pt idx="6950">
                  <c:v>491</c:v>
                </c:pt>
                <c:pt idx="6951">
                  <c:v>480</c:v>
                </c:pt>
                <c:pt idx="6952">
                  <c:v>476</c:v>
                </c:pt>
                <c:pt idx="6953">
                  <c:v>460</c:v>
                </c:pt>
                <c:pt idx="6954">
                  <c:v>464</c:v>
                </c:pt>
                <c:pt idx="6955">
                  <c:v>464</c:v>
                </c:pt>
                <c:pt idx="6956">
                  <c:v>457</c:v>
                </c:pt>
                <c:pt idx="6957">
                  <c:v>452</c:v>
                </c:pt>
                <c:pt idx="6958">
                  <c:v>448</c:v>
                </c:pt>
                <c:pt idx="6959">
                  <c:v>448</c:v>
                </c:pt>
                <c:pt idx="6960">
                  <c:v>448</c:v>
                </c:pt>
                <c:pt idx="6961">
                  <c:v>443</c:v>
                </c:pt>
                <c:pt idx="6962">
                  <c:v>443</c:v>
                </c:pt>
                <c:pt idx="6963">
                  <c:v>433</c:v>
                </c:pt>
                <c:pt idx="6964">
                  <c:v>443</c:v>
                </c:pt>
                <c:pt idx="6965">
                  <c:v>424</c:v>
                </c:pt>
                <c:pt idx="6966">
                  <c:v>441</c:v>
                </c:pt>
                <c:pt idx="6967">
                  <c:v>448</c:v>
                </c:pt>
                <c:pt idx="6968">
                  <c:v>433</c:v>
                </c:pt>
                <c:pt idx="6969">
                  <c:v>433</c:v>
                </c:pt>
                <c:pt idx="6970">
                  <c:v>424</c:v>
                </c:pt>
                <c:pt idx="6971">
                  <c:v>433</c:v>
                </c:pt>
                <c:pt idx="6972">
                  <c:v>427</c:v>
                </c:pt>
                <c:pt idx="6973">
                  <c:v>420</c:v>
                </c:pt>
                <c:pt idx="6974">
                  <c:v>420</c:v>
                </c:pt>
                <c:pt idx="6975">
                  <c:v>424</c:v>
                </c:pt>
                <c:pt idx="6976">
                  <c:v>415</c:v>
                </c:pt>
                <c:pt idx="6977">
                  <c:v>409</c:v>
                </c:pt>
                <c:pt idx="6978">
                  <c:v>420</c:v>
                </c:pt>
                <c:pt idx="6979">
                  <c:v>420</c:v>
                </c:pt>
                <c:pt idx="6980">
                  <c:v>420</c:v>
                </c:pt>
                <c:pt idx="6981">
                  <c:v>420</c:v>
                </c:pt>
                <c:pt idx="6982">
                  <c:v>420</c:v>
                </c:pt>
                <c:pt idx="6983">
                  <c:v>424</c:v>
                </c:pt>
                <c:pt idx="6984">
                  <c:v>424</c:v>
                </c:pt>
                <c:pt idx="6985">
                  <c:v>427</c:v>
                </c:pt>
                <c:pt idx="6986">
                  <c:v>427</c:v>
                </c:pt>
                <c:pt idx="6987">
                  <c:v>420</c:v>
                </c:pt>
                <c:pt idx="6988">
                  <c:v>435</c:v>
                </c:pt>
                <c:pt idx="6989">
                  <c:v>435</c:v>
                </c:pt>
                <c:pt idx="6990">
                  <c:v>443</c:v>
                </c:pt>
                <c:pt idx="6991">
                  <c:v>448</c:v>
                </c:pt>
                <c:pt idx="6992">
                  <c:v>441</c:v>
                </c:pt>
                <c:pt idx="6993">
                  <c:v>445</c:v>
                </c:pt>
                <c:pt idx="6994">
                  <c:v>424</c:v>
                </c:pt>
                <c:pt idx="6995">
                  <c:v>448</c:v>
                </c:pt>
                <c:pt idx="6996">
                  <c:v>443</c:v>
                </c:pt>
                <c:pt idx="6997">
                  <c:v>443</c:v>
                </c:pt>
                <c:pt idx="6998">
                  <c:v>441</c:v>
                </c:pt>
                <c:pt idx="6999">
                  <c:v>435</c:v>
                </c:pt>
                <c:pt idx="7000">
                  <c:v>441</c:v>
                </c:pt>
                <c:pt idx="7001">
                  <c:v>457</c:v>
                </c:pt>
                <c:pt idx="7002">
                  <c:v>443</c:v>
                </c:pt>
                <c:pt idx="7003">
                  <c:v>441</c:v>
                </c:pt>
                <c:pt idx="7004">
                  <c:v>427</c:v>
                </c:pt>
                <c:pt idx="7005">
                  <c:v>435</c:v>
                </c:pt>
                <c:pt idx="7006">
                  <c:v>435</c:v>
                </c:pt>
                <c:pt idx="7007">
                  <c:v>433</c:v>
                </c:pt>
                <c:pt idx="7008">
                  <c:v>443</c:v>
                </c:pt>
                <c:pt idx="7009">
                  <c:v>435</c:v>
                </c:pt>
                <c:pt idx="7010">
                  <c:v>441</c:v>
                </c:pt>
                <c:pt idx="7011">
                  <c:v>441</c:v>
                </c:pt>
                <c:pt idx="7012">
                  <c:v>443</c:v>
                </c:pt>
                <c:pt idx="7013">
                  <c:v>441</c:v>
                </c:pt>
                <c:pt idx="7014">
                  <c:v>433</c:v>
                </c:pt>
                <c:pt idx="7015">
                  <c:v>441</c:v>
                </c:pt>
                <c:pt idx="7016">
                  <c:v>433</c:v>
                </c:pt>
                <c:pt idx="7017">
                  <c:v>441</c:v>
                </c:pt>
                <c:pt idx="7018">
                  <c:v>435</c:v>
                </c:pt>
                <c:pt idx="7019">
                  <c:v>441</c:v>
                </c:pt>
                <c:pt idx="7020">
                  <c:v>433</c:v>
                </c:pt>
                <c:pt idx="7021">
                  <c:v>433</c:v>
                </c:pt>
                <c:pt idx="7022">
                  <c:v>433</c:v>
                </c:pt>
                <c:pt idx="7023">
                  <c:v>427</c:v>
                </c:pt>
                <c:pt idx="7024">
                  <c:v>435</c:v>
                </c:pt>
                <c:pt idx="7025">
                  <c:v>433</c:v>
                </c:pt>
                <c:pt idx="7026">
                  <c:v>435</c:v>
                </c:pt>
                <c:pt idx="7027">
                  <c:v>427</c:v>
                </c:pt>
                <c:pt idx="7028">
                  <c:v>420</c:v>
                </c:pt>
                <c:pt idx="7029">
                  <c:v>435</c:v>
                </c:pt>
                <c:pt idx="7030">
                  <c:v>441</c:v>
                </c:pt>
                <c:pt idx="7031">
                  <c:v>435</c:v>
                </c:pt>
                <c:pt idx="7032">
                  <c:v>443</c:v>
                </c:pt>
                <c:pt idx="7033">
                  <c:v>427</c:v>
                </c:pt>
                <c:pt idx="7034">
                  <c:v>435</c:v>
                </c:pt>
                <c:pt idx="7035">
                  <c:v>443</c:v>
                </c:pt>
                <c:pt idx="7036">
                  <c:v>441</c:v>
                </c:pt>
                <c:pt idx="7037">
                  <c:v>435</c:v>
                </c:pt>
                <c:pt idx="7038">
                  <c:v>433</c:v>
                </c:pt>
                <c:pt idx="7039">
                  <c:v>443</c:v>
                </c:pt>
                <c:pt idx="7040">
                  <c:v>424</c:v>
                </c:pt>
                <c:pt idx="7041">
                  <c:v>441</c:v>
                </c:pt>
                <c:pt idx="7042">
                  <c:v>441</c:v>
                </c:pt>
                <c:pt idx="7043">
                  <c:v>441</c:v>
                </c:pt>
                <c:pt idx="7044">
                  <c:v>433</c:v>
                </c:pt>
                <c:pt idx="7045">
                  <c:v>427</c:v>
                </c:pt>
                <c:pt idx="7046">
                  <c:v>445</c:v>
                </c:pt>
                <c:pt idx="7047">
                  <c:v>435</c:v>
                </c:pt>
                <c:pt idx="7048">
                  <c:v>433</c:v>
                </c:pt>
                <c:pt idx="7049">
                  <c:v>435</c:v>
                </c:pt>
                <c:pt idx="7050">
                  <c:v>427</c:v>
                </c:pt>
                <c:pt idx="7051">
                  <c:v>433</c:v>
                </c:pt>
                <c:pt idx="7052">
                  <c:v>433</c:v>
                </c:pt>
                <c:pt idx="7053">
                  <c:v>427</c:v>
                </c:pt>
                <c:pt idx="7054">
                  <c:v>433</c:v>
                </c:pt>
                <c:pt idx="7055">
                  <c:v>420</c:v>
                </c:pt>
                <c:pt idx="7056">
                  <c:v>435</c:v>
                </c:pt>
                <c:pt idx="7057">
                  <c:v>448</c:v>
                </c:pt>
                <c:pt idx="7058">
                  <c:v>435</c:v>
                </c:pt>
                <c:pt idx="7059">
                  <c:v>443</c:v>
                </c:pt>
                <c:pt idx="7060">
                  <c:v>441</c:v>
                </c:pt>
                <c:pt idx="7061">
                  <c:v>441</c:v>
                </c:pt>
                <c:pt idx="7062">
                  <c:v>433</c:v>
                </c:pt>
                <c:pt idx="7063">
                  <c:v>445</c:v>
                </c:pt>
                <c:pt idx="7064">
                  <c:v>443</c:v>
                </c:pt>
                <c:pt idx="7065">
                  <c:v>448</c:v>
                </c:pt>
                <c:pt idx="7066">
                  <c:v>445</c:v>
                </c:pt>
                <c:pt idx="7067">
                  <c:v>443</c:v>
                </c:pt>
                <c:pt idx="7068">
                  <c:v>441</c:v>
                </c:pt>
                <c:pt idx="7069">
                  <c:v>427</c:v>
                </c:pt>
                <c:pt idx="7070">
                  <c:v>443</c:v>
                </c:pt>
                <c:pt idx="7071">
                  <c:v>435</c:v>
                </c:pt>
                <c:pt idx="7072">
                  <c:v>441</c:v>
                </c:pt>
                <c:pt idx="7073">
                  <c:v>435</c:v>
                </c:pt>
                <c:pt idx="7074">
                  <c:v>435</c:v>
                </c:pt>
                <c:pt idx="7075">
                  <c:v>435</c:v>
                </c:pt>
                <c:pt idx="7076">
                  <c:v>443</c:v>
                </c:pt>
                <c:pt idx="7077">
                  <c:v>443</c:v>
                </c:pt>
                <c:pt idx="7078">
                  <c:v>443</c:v>
                </c:pt>
                <c:pt idx="7079">
                  <c:v>443</c:v>
                </c:pt>
                <c:pt idx="7080">
                  <c:v>448</c:v>
                </c:pt>
                <c:pt idx="7081">
                  <c:v>435</c:v>
                </c:pt>
                <c:pt idx="7082">
                  <c:v>443</c:v>
                </c:pt>
                <c:pt idx="7083">
                  <c:v>445</c:v>
                </c:pt>
                <c:pt idx="7084">
                  <c:v>441</c:v>
                </c:pt>
                <c:pt idx="7085">
                  <c:v>443</c:v>
                </c:pt>
                <c:pt idx="7086">
                  <c:v>433</c:v>
                </c:pt>
                <c:pt idx="7087">
                  <c:v>448</c:v>
                </c:pt>
                <c:pt idx="7088">
                  <c:v>448</c:v>
                </c:pt>
                <c:pt idx="7089">
                  <c:v>448</c:v>
                </c:pt>
                <c:pt idx="7090">
                  <c:v>457</c:v>
                </c:pt>
                <c:pt idx="7091">
                  <c:v>460</c:v>
                </c:pt>
                <c:pt idx="7092">
                  <c:v>452</c:v>
                </c:pt>
                <c:pt idx="7093">
                  <c:v>452</c:v>
                </c:pt>
                <c:pt idx="7094">
                  <c:v>457</c:v>
                </c:pt>
                <c:pt idx="7095">
                  <c:v>457</c:v>
                </c:pt>
                <c:pt idx="7096">
                  <c:v>452</c:v>
                </c:pt>
                <c:pt idx="7097">
                  <c:v>457</c:v>
                </c:pt>
                <c:pt idx="7098">
                  <c:v>452</c:v>
                </c:pt>
                <c:pt idx="7099">
                  <c:v>452</c:v>
                </c:pt>
                <c:pt idx="7100">
                  <c:v>460</c:v>
                </c:pt>
                <c:pt idx="7101">
                  <c:v>457</c:v>
                </c:pt>
                <c:pt idx="7102">
                  <c:v>476</c:v>
                </c:pt>
                <c:pt idx="7103">
                  <c:v>452</c:v>
                </c:pt>
                <c:pt idx="7104">
                  <c:v>460</c:v>
                </c:pt>
                <c:pt idx="7105">
                  <c:v>472</c:v>
                </c:pt>
                <c:pt idx="7106">
                  <c:v>460</c:v>
                </c:pt>
                <c:pt idx="7107">
                  <c:v>472</c:v>
                </c:pt>
                <c:pt idx="7108">
                  <c:v>460</c:v>
                </c:pt>
                <c:pt idx="7109">
                  <c:v>460</c:v>
                </c:pt>
                <c:pt idx="7110">
                  <c:v>457</c:v>
                </c:pt>
                <c:pt idx="7111">
                  <c:v>472</c:v>
                </c:pt>
                <c:pt idx="7112">
                  <c:v>464</c:v>
                </c:pt>
                <c:pt idx="7113">
                  <c:v>472</c:v>
                </c:pt>
                <c:pt idx="7114">
                  <c:v>480</c:v>
                </c:pt>
                <c:pt idx="7115">
                  <c:v>457</c:v>
                </c:pt>
                <c:pt idx="7116">
                  <c:v>464</c:v>
                </c:pt>
                <c:pt idx="7117">
                  <c:v>472</c:v>
                </c:pt>
                <c:pt idx="7118">
                  <c:v>472</c:v>
                </c:pt>
                <c:pt idx="7119">
                  <c:v>460</c:v>
                </c:pt>
                <c:pt idx="7120">
                  <c:v>460</c:v>
                </c:pt>
                <c:pt idx="7121">
                  <c:v>476</c:v>
                </c:pt>
                <c:pt idx="7122">
                  <c:v>472</c:v>
                </c:pt>
                <c:pt idx="7123">
                  <c:v>472</c:v>
                </c:pt>
                <c:pt idx="7124">
                  <c:v>476</c:v>
                </c:pt>
                <c:pt idx="7125">
                  <c:v>476</c:v>
                </c:pt>
                <c:pt idx="7126">
                  <c:v>476</c:v>
                </c:pt>
                <c:pt idx="7127">
                  <c:v>480</c:v>
                </c:pt>
                <c:pt idx="7128">
                  <c:v>464</c:v>
                </c:pt>
                <c:pt idx="7129">
                  <c:v>464</c:v>
                </c:pt>
                <c:pt idx="7130">
                  <c:v>452</c:v>
                </c:pt>
                <c:pt idx="7131">
                  <c:v>472</c:v>
                </c:pt>
                <c:pt idx="7132">
                  <c:v>460</c:v>
                </c:pt>
                <c:pt idx="7133">
                  <c:v>464</c:v>
                </c:pt>
                <c:pt idx="7134">
                  <c:v>464</c:v>
                </c:pt>
                <c:pt idx="7135">
                  <c:v>472</c:v>
                </c:pt>
                <c:pt idx="7136">
                  <c:v>480</c:v>
                </c:pt>
                <c:pt idx="7137">
                  <c:v>452</c:v>
                </c:pt>
                <c:pt idx="7138">
                  <c:v>464</c:v>
                </c:pt>
                <c:pt idx="7139">
                  <c:v>464</c:v>
                </c:pt>
                <c:pt idx="7140">
                  <c:v>472</c:v>
                </c:pt>
                <c:pt idx="7141">
                  <c:v>472</c:v>
                </c:pt>
                <c:pt idx="7142">
                  <c:v>464</c:v>
                </c:pt>
                <c:pt idx="7143">
                  <c:v>472</c:v>
                </c:pt>
                <c:pt idx="7144">
                  <c:v>480</c:v>
                </c:pt>
                <c:pt idx="7145">
                  <c:v>476</c:v>
                </c:pt>
                <c:pt idx="7146">
                  <c:v>476</c:v>
                </c:pt>
                <c:pt idx="7147">
                  <c:v>464</c:v>
                </c:pt>
                <c:pt idx="7148">
                  <c:v>480</c:v>
                </c:pt>
                <c:pt idx="7149">
                  <c:v>480</c:v>
                </c:pt>
                <c:pt idx="7150">
                  <c:v>476</c:v>
                </c:pt>
                <c:pt idx="7151">
                  <c:v>482</c:v>
                </c:pt>
                <c:pt idx="7152">
                  <c:v>476</c:v>
                </c:pt>
                <c:pt idx="7153">
                  <c:v>480</c:v>
                </c:pt>
                <c:pt idx="7154">
                  <c:v>476</c:v>
                </c:pt>
                <c:pt idx="7155">
                  <c:v>476</c:v>
                </c:pt>
                <c:pt idx="7156">
                  <c:v>472</c:v>
                </c:pt>
                <c:pt idx="7157">
                  <c:v>472</c:v>
                </c:pt>
                <c:pt idx="7158">
                  <c:v>464</c:v>
                </c:pt>
                <c:pt idx="7159">
                  <c:v>460</c:v>
                </c:pt>
                <c:pt idx="7160">
                  <c:v>464</c:v>
                </c:pt>
                <c:pt idx="7161">
                  <c:v>464</c:v>
                </c:pt>
                <c:pt idx="7162">
                  <c:v>472</c:v>
                </c:pt>
                <c:pt idx="7163">
                  <c:v>460</c:v>
                </c:pt>
                <c:pt idx="7164">
                  <c:v>457</c:v>
                </c:pt>
                <c:pt idx="7165">
                  <c:v>472</c:v>
                </c:pt>
                <c:pt idx="7166">
                  <c:v>464</c:v>
                </c:pt>
                <c:pt idx="7167">
                  <c:v>457</c:v>
                </c:pt>
                <c:pt idx="7168">
                  <c:v>464</c:v>
                </c:pt>
                <c:pt idx="7169">
                  <c:v>460</c:v>
                </c:pt>
                <c:pt idx="7170">
                  <c:v>480</c:v>
                </c:pt>
                <c:pt idx="7171">
                  <c:v>452</c:v>
                </c:pt>
                <c:pt idx="7172">
                  <c:v>472</c:v>
                </c:pt>
                <c:pt idx="7173">
                  <c:v>472</c:v>
                </c:pt>
                <c:pt idx="7174">
                  <c:v>460</c:v>
                </c:pt>
                <c:pt idx="7175">
                  <c:v>476</c:v>
                </c:pt>
                <c:pt idx="7176">
                  <c:v>464</c:v>
                </c:pt>
                <c:pt idx="7177">
                  <c:v>472</c:v>
                </c:pt>
                <c:pt idx="7178">
                  <c:v>472</c:v>
                </c:pt>
                <c:pt idx="7179">
                  <c:v>472</c:v>
                </c:pt>
                <c:pt idx="7180">
                  <c:v>472</c:v>
                </c:pt>
                <c:pt idx="7181">
                  <c:v>476</c:v>
                </c:pt>
                <c:pt idx="7182">
                  <c:v>491</c:v>
                </c:pt>
                <c:pt idx="7183">
                  <c:v>457</c:v>
                </c:pt>
                <c:pt idx="7184">
                  <c:v>472</c:v>
                </c:pt>
                <c:pt idx="7185">
                  <c:v>472</c:v>
                </c:pt>
                <c:pt idx="7186">
                  <c:v>464</c:v>
                </c:pt>
                <c:pt idx="7187">
                  <c:v>457</c:v>
                </c:pt>
                <c:pt idx="7188">
                  <c:v>457</c:v>
                </c:pt>
                <c:pt idx="7189">
                  <c:v>464</c:v>
                </c:pt>
                <c:pt idx="7190">
                  <c:v>464</c:v>
                </c:pt>
                <c:pt idx="7191">
                  <c:v>464</c:v>
                </c:pt>
                <c:pt idx="7192">
                  <c:v>472</c:v>
                </c:pt>
                <c:pt idx="7193">
                  <c:v>464</c:v>
                </c:pt>
                <c:pt idx="7194">
                  <c:v>460</c:v>
                </c:pt>
                <c:pt idx="7195">
                  <c:v>457</c:v>
                </c:pt>
                <c:pt idx="7196">
                  <c:v>464</c:v>
                </c:pt>
                <c:pt idx="7197">
                  <c:v>464</c:v>
                </c:pt>
                <c:pt idx="7198">
                  <c:v>457</c:v>
                </c:pt>
                <c:pt idx="7199">
                  <c:v>472</c:v>
                </c:pt>
                <c:pt idx="7200">
                  <c:v>457</c:v>
                </c:pt>
                <c:pt idx="7201">
                  <c:v>460</c:v>
                </c:pt>
                <c:pt idx="7202">
                  <c:v>457</c:v>
                </c:pt>
                <c:pt idx="7203">
                  <c:v>464</c:v>
                </c:pt>
                <c:pt idx="7204">
                  <c:v>464</c:v>
                </c:pt>
                <c:pt idx="7205">
                  <c:v>448</c:v>
                </c:pt>
                <c:pt idx="7206">
                  <c:v>460</c:v>
                </c:pt>
                <c:pt idx="7207">
                  <c:v>460</c:v>
                </c:pt>
                <c:pt idx="7208">
                  <c:v>460</c:v>
                </c:pt>
                <c:pt idx="7209">
                  <c:v>460</c:v>
                </c:pt>
                <c:pt idx="7210">
                  <c:v>464</c:v>
                </c:pt>
                <c:pt idx="7211">
                  <c:v>464</c:v>
                </c:pt>
                <c:pt idx="7212">
                  <c:v>472</c:v>
                </c:pt>
                <c:pt idx="7213">
                  <c:v>476</c:v>
                </c:pt>
                <c:pt idx="7214">
                  <c:v>476</c:v>
                </c:pt>
                <c:pt idx="7215">
                  <c:v>480</c:v>
                </c:pt>
                <c:pt idx="7216">
                  <c:v>482</c:v>
                </c:pt>
                <c:pt idx="7217">
                  <c:v>480</c:v>
                </c:pt>
                <c:pt idx="7218">
                  <c:v>476</c:v>
                </c:pt>
                <c:pt idx="7219">
                  <c:v>480</c:v>
                </c:pt>
                <c:pt idx="7220">
                  <c:v>476</c:v>
                </c:pt>
                <c:pt idx="7221">
                  <c:v>480</c:v>
                </c:pt>
                <c:pt idx="7222">
                  <c:v>476</c:v>
                </c:pt>
                <c:pt idx="7223">
                  <c:v>491</c:v>
                </c:pt>
                <c:pt idx="7224">
                  <c:v>480</c:v>
                </c:pt>
                <c:pt idx="7225">
                  <c:v>493</c:v>
                </c:pt>
                <c:pt idx="7226">
                  <c:v>493</c:v>
                </c:pt>
                <c:pt idx="7227">
                  <c:v>493</c:v>
                </c:pt>
                <c:pt idx="7228">
                  <c:v>493</c:v>
                </c:pt>
                <c:pt idx="7229">
                  <c:v>491</c:v>
                </c:pt>
                <c:pt idx="7230">
                  <c:v>491</c:v>
                </c:pt>
                <c:pt idx="7231">
                  <c:v>480</c:v>
                </c:pt>
                <c:pt idx="7232">
                  <c:v>476</c:v>
                </c:pt>
                <c:pt idx="7233">
                  <c:v>482</c:v>
                </c:pt>
                <c:pt idx="7234">
                  <c:v>480</c:v>
                </c:pt>
                <c:pt idx="7235">
                  <c:v>476</c:v>
                </c:pt>
                <c:pt idx="7236">
                  <c:v>482</c:v>
                </c:pt>
                <c:pt idx="7237">
                  <c:v>472</c:v>
                </c:pt>
                <c:pt idx="7238">
                  <c:v>493</c:v>
                </c:pt>
                <c:pt idx="7239">
                  <c:v>493</c:v>
                </c:pt>
                <c:pt idx="7240">
                  <c:v>482</c:v>
                </c:pt>
                <c:pt idx="7241">
                  <c:v>482</c:v>
                </c:pt>
                <c:pt idx="7242">
                  <c:v>464</c:v>
                </c:pt>
                <c:pt idx="7243">
                  <c:v>476</c:v>
                </c:pt>
                <c:pt idx="7244">
                  <c:v>460</c:v>
                </c:pt>
                <c:pt idx="7245">
                  <c:v>472</c:v>
                </c:pt>
                <c:pt idx="7246">
                  <c:v>472</c:v>
                </c:pt>
                <c:pt idx="7247">
                  <c:v>472</c:v>
                </c:pt>
                <c:pt idx="7248">
                  <c:v>464</c:v>
                </c:pt>
                <c:pt idx="7249">
                  <c:v>460</c:v>
                </c:pt>
                <c:pt idx="7250">
                  <c:v>464</c:v>
                </c:pt>
                <c:pt idx="7251">
                  <c:v>457</c:v>
                </c:pt>
                <c:pt idx="7252">
                  <c:v>457</c:v>
                </c:pt>
                <c:pt idx="7253">
                  <c:v>457</c:v>
                </c:pt>
                <c:pt idx="7254">
                  <c:v>448</c:v>
                </c:pt>
                <c:pt idx="7255">
                  <c:v>452</c:v>
                </c:pt>
                <c:pt idx="7256">
                  <c:v>448</c:v>
                </c:pt>
                <c:pt idx="7257">
                  <c:v>607</c:v>
                </c:pt>
                <c:pt idx="7258">
                  <c:v>445</c:v>
                </c:pt>
                <c:pt idx="7259">
                  <c:v>443</c:v>
                </c:pt>
                <c:pt idx="7260">
                  <c:v>460</c:v>
                </c:pt>
                <c:pt idx="7261">
                  <c:v>448</c:v>
                </c:pt>
                <c:pt idx="7262">
                  <c:v>443</c:v>
                </c:pt>
                <c:pt idx="7263">
                  <c:v>452</c:v>
                </c:pt>
                <c:pt idx="7264">
                  <c:v>445</c:v>
                </c:pt>
                <c:pt idx="7265">
                  <c:v>445</c:v>
                </c:pt>
                <c:pt idx="7266">
                  <c:v>433</c:v>
                </c:pt>
                <c:pt idx="7267">
                  <c:v>448</c:v>
                </c:pt>
                <c:pt idx="7268">
                  <c:v>445</c:v>
                </c:pt>
                <c:pt idx="7269">
                  <c:v>448</c:v>
                </c:pt>
                <c:pt idx="7270">
                  <c:v>443</c:v>
                </c:pt>
                <c:pt idx="7271">
                  <c:v>443</c:v>
                </c:pt>
                <c:pt idx="7272">
                  <c:v>443</c:v>
                </c:pt>
                <c:pt idx="7273">
                  <c:v>427</c:v>
                </c:pt>
                <c:pt idx="7274">
                  <c:v>435</c:v>
                </c:pt>
                <c:pt idx="7275">
                  <c:v>427</c:v>
                </c:pt>
                <c:pt idx="7276">
                  <c:v>433</c:v>
                </c:pt>
                <c:pt idx="7277">
                  <c:v>433</c:v>
                </c:pt>
                <c:pt idx="7278">
                  <c:v>427</c:v>
                </c:pt>
                <c:pt idx="7279">
                  <c:v>424</c:v>
                </c:pt>
                <c:pt idx="7280">
                  <c:v>427</c:v>
                </c:pt>
                <c:pt idx="7281">
                  <c:v>424</c:v>
                </c:pt>
                <c:pt idx="7282">
                  <c:v>424</c:v>
                </c:pt>
                <c:pt idx="7283">
                  <c:v>427</c:v>
                </c:pt>
                <c:pt idx="7284">
                  <c:v>420</c:v>
                </c:pt>
                <c:pt idx="7285">
                  <c:v>413</c:v>
                </c:pt>
                <c:pt idx="7286">
                  <c:v>415</c:v>
                </c:pt>
                <c:pt idx="7287">
                  <c:v>424</c:v>
                </c:pt>
                <c:pt idx="7288">
                  <c:v>427</c:v>
                </c:pt>
                <c:pt idx="7289">
                  <c:v>433</c:v>
                </c:pt>
                <c:pt idx="7290">
                  <c:v>415</c:v>
                </c:pt>
                <c:pt idx="7291">
                  <c:v>427</c:v>
                </c:pt>
                <c:pt idx="7292">
                  <c:v>420</c:v>
                </c:pt>
                <c:pt idx="7293">
                  <c:v>427</c:v>
                </c:pt>
                <c:pt idx="7294">
                  <c:v>435</c:v>
                </c:pt>
                <c:pt idx="7295">
                  <c:v>420</c:v>
                </c:pt>
                <c:pt idx="7296">
                  <c:v>420</c:v>
                </c:pt>
                <c:pt idx="7297">
                  <c:v>420</c:v>
                </c:pt>
                <c:pt idx="7298">
                  <c:v>433</c:v>
                </c:pt>
                <c:pt idx="7299">
                  <c:v>427</c:v>
                </c:pt>
                <c:pt idx="7300">
                  <c:v>433</c:v>
                </c:pt>
                <c:pt idx="7301">
                  <c:v>435</c:v>
                </c:pt>
                <c:pt idx="7302">
                  <c:v>427</c:v>
                </c:pt>
                <c:pt idx="7303">
                  <c:v>427</c:v>
                </c:pt>
                <c:pt idx="7304">
                  <c:v>433</c:v>
                </c:pt>
                <c:pt idx="7305">
                  <c:v>427</c:v>
                </c:pt>
                <c:pt idx="7306">
                  <c:v>433</c:v>
                </c:pt>
                <c:pt idx="7307">
                  <c:v>427</c:v>
                </c:pt>
                <c:pt idx="7308">
                  <c:v>435</c:v>
                </c:pt>
                <c:pt idx="7309">
                  <c:v>441</c:v>
                </c:pt>
                <c:pt idx="7310">
                  <c:v>435</c:v>
                </c:pt>
                <c:pt idx="7311">
                  <c:v>448</c:v>
                </c:pt>
                <c:pt idx="7312">
                  <c:v>435</c:v>
                </c:pt>
                <c:pt idx="7313">
                  <c:v>443</c:v>
                </c:pt>
                <c:pt idx="7314">
                  <c:v>443</c:v>
                </c:pt>
                <c:pt idx="7315">
                  <c:v>445</c:v>
                </c:pt>
                <c:pt idx="7316">
                  <c:v>445</c:v>
                </c:pt>
                <c:pt idx="7317">
                  <c:v>443</c:v>
                </c:pt>
                <c:pt idx="7318">
                  <c:v>452</c:v>
                </c:pt>
                <c:pt idx="7319">
                  <c:v>448</c:v>
                </c:pt>
                <c:pt idx="7320">
                  <c:v>452</c:v>
                </c:pt>
                <c:pt idx="7321">
                  <c:v>452</c:v>
                </c:pt>
                <c:pt idx="7322">
                  <c:v>457</c:v>
                </c:pt>
                <c:pt idx="7323">
                  <c:v>457</c:v>
                </c:pt>
                <c:pt idx="7324">
                  <c:v>452</c:v>
                </c:pt>
                <c:pt idx="7325">
                  <c:v>460</c:v>
                </c:pt>
                <c:pt idx="7326">
                  <c:v>464</c:v>
                </c:pt>
                <c:pt idx="7327">
                  <c:v>460</c:v>
                </c:pt>
                <c:pt idx="7328">
                  <c:v>476</c:v>
                </c:pt>
                <c:pt idx="7329">
                  <c:v>457</c:v>
                </c:pt>
                <c:pt idx="7330">
                  <c:v>460</c:v>
                </c:pt>
                <c:pt idx="7331">
                  <c:v>472</c:v>
                </c:pt>
                <c:pt idx="7332">
                  <c:v>457</c:v>
                </c:pt>
                <c:pt idx="7333">
                  <c:v>460</c:v>
                </c:pt>
                <c:pt idx="7334">
                  <c:v>457</c:v>
                </c:pt>
                <c:pt idx="7335">
                  <c:v>464</c:v>
                </c:pt>
                <c:pt idx="7336">
                  <c:v>452</c:v>
                </c:pt>
                <c:pt idx="7337">
                  <c:v>460</c:v>
                </c:pt>
                <c:pt idx="7338">
                  <c:v>460</c:v>
                </c:pt>
                <c:pt idx="7339">
                  <c:v>472</c:v>
                </c:pt>
                <c:pt idx="7340">
                  <c:v>464</c:v>
                </c:pt>
                <c:pt idx="7341">
                  <c:v>445</c:v>
                </c:pt>
                <c:pt idx="7342">
                  <c:v>464</c:v>
                </c:pt>
                <c:pt idx="7343">
                  <c:v>452</c:v>
                </c:pt>
                <c:pt idx="7344">
                  <c:v>457</c:v>
                </c:pt>
                <c:pt idx="7345">
                  <c:v>452</c:v>
                </c:pt>
                <c:pt idx="7346">
                  <c:v>452</c:v>
                </c:pt>
                <c:pt idx="7347">
                  <c:v>452</c:v>
                </c:pt>
                <c:pt idx="7348">
                  <c:v>457</c:v>
                </c:pt>
                <c:pt idx="7349">
                  <c:v>452</c:v>
                </c:pt>
                <c:pt idx="7350">
                  <c:v>457</c:v>
                </c:pt>
                <c:pt idx="7351">
                  <c:v>457</c:v>
                </c:pt>
                <c:pt idx="7352">
                  <c:v>457</c:v>
                </c:pt>
                <c:pt idx="7353">
                  <c:v>460</c:v>
                </c:pt>
                <c:pt idx="7354">
                  <c:v>460</c:v>
                </c:pt>
                <c:pt idx="7355">
                  <c:v>464</c:v>
                </c:pt>
                <c:pt idx="7356">
                  <c:v>457</c:v>
                </c:pt>
                <c:pt idx="7357">
                  <c:v>460</c:v>
                </c:pt>
                <c:pt idx="7358">
                  <c:v>443</c:v>
                </c:pt>
                <c:pt idx="7359">
                  <c:v>460</c:v>
                </c:pt>
                <c:pt idx="7360">
                  <c:v>452</c:v>
                </c:pt>
                <c:pt idx="7361">
                  <c:v>460</c:v>
                </c:pt>
                <c:pt idx="7362">
                  <c:v>472</c:v>
                </c:pt>
                <c:pt idx="7363">
                  <c:v>457</c:v>
                </c:pt>
                <c:pt idx="7364">
                  <c:v>460</c:v>
                </c:pt>
                <c:pt idx="7365">
                  <c:v>452</c:v>
                </c:pt>
                <c:pt idx="7366">
                  <c:v>460</c:v>
                </c:pt>
                <c:pt idx="7367">
                  <c:v>460</c:v>
                </c:pt>
                <c:pt idx="7368">
                  <c:v>460</c:v>
                </c:pt>
                <c:pt idx="7369">
                  <c:v>460</c:v>
                </c:pt>
                <c:pt idx="7370">
                  <c:v>464</c:v>
                </c:pt>
                <c:pt idx="7371">
                  <c:v>457</c:v>
                </c:pt>
                <c:pt idx="7372">
                  <c:v>472</c:v>
                </c:pt>
                <c:pt idx="7373">
                  <c:v>460</c:v>
                </c:pt>
                <c:pt idx="7374">
                  <c:v>457</c:v>
                </c:pt>
                <c:pt idx="7375">
                  <c:v>445</c:v>
                </c:pt>
                <c:pt idx="7376">
                  <c:v>457</c:v>
                </c:pt>
                <c:pt idx="7377">
                  <c:v>457</c:v>
                </c:pt>
                <c:pt idx="7378">
                  <c:v>457</c:v>
                </c:pt>
                <c:pt idx="7379">
                  <c:v>457</c:v>
                </c:pt>
                <c:pt idx="7380">
                  <c:v>457</c:v>
                </c:pt>
                <c:pt idx="7381">
                  <c:v>460</c:v>
                </c:pt>
                <c:pt idx="7382">
                  <c:v>452</c:v>
                </c:pt>
                <c:pt idx="7383">
                  <c:v>464</c:v>
                </c:pt>
                <c:pt idx="7384">
                  <c:v>457</c:v>
                </c:pt>
                <c:pt idx="7385">
                  <c:v>464</c:v>
                </c:pt>
                <c:pt idx="7386">
                  <c:v>472</c:v>
                </c:pt>
                <c:pt idx="7387">
                  <c:v>448</c:v>
                </c:pt>
                <c:pt idx="7388">
                  <c:v>472</c:v>
                </c:pt>
                <c:pt idx="7389">
                  <c:v>472</c:v>
                </c:pt>
                <c:pt idx="7390">
                  <c:v>476</c:v>
                </c:pt>
                <c:pt idx="7391">
                  <c:v>476</c:v>
                </c:pt>
                <c:pt idx="7392">
                  <c:v>460</c:v>
                </c:pt>
                <c:pt idx="7393">
                  <c:v>476</c:v>
                </c:pt>
                <c:pt idx="7394">
                  <c:v>482</c:v>
                </c:pt>
                <c:pt idx="7395">
                  <c:v>482</c:v>
                </c:pt>
                <c:pt idx="7396">
                  <c:v>493</c:v>
                </c:pt>
                <c:pt idx="7397">
                  <c:v>491</c:v>
                </c:pt>
                <c:pt idx="7398">
                  <c:v>491</c:v>
                </c:pt>
                <c:pt idx="7399">
                  <c:v>476</c:v>
                </c:pt>
                <c:pt idx="7400">
                  <c:v>491</c:v>
                </c:pt>
                <c:pt idx="7401">
                  <c:v>493</c:v>
                </c:pt>
                <c:pt idx="7402">
                  <c:v>491</c:v>
                </c:pt>
                <c:pt idx="7403">
                  <c:v>497</c:v>
                </c:pt>
                <c:pt idx="7404">
                  <c:v>491</c:v>
                </c:pt>
                <c:pt idx="7405">
                  <c:v>493</c:v>
                </c:pt>
                <c:pt idx="7406">
                  <c:v>480</c:v>
                </c:pt>
                <c:pt idx="7407">
                  <c:v>502</c:v>
                </c:pt>
                <c:pt idx="7408">
                  <c:v>491</c:v>
                </c:pt>
                <c:pt idx="7409">
                  <c:v>482</c:v>
                </c:pt>
                <c:pt idx="7410">
                  <c:v>491</c:v>
                </c:pt>
                <c:pt idx="7411">
                  <c:v>482</c:v>
                </c:pt>
                <c:pt idx="7412">
                  <c:v>493</c:v>
                </c:pt>
                <c:pt idx="7413">
                  <c:v>493</c:v>
                </c:pt>
                <c:pt idx="7414">
                  <c:v>493</c:v>
                </c:pt>
                <c:pt idx="7415">
                  <c:v>491</c:v>
                </c:pt>
                <c:pt idx="7416">
                  <c:v>493</c:v>
                </c:pt>
                <c:pt idx="7417">
                  <c:v>502</c:v>
                </c:pt>
                <c:pt idx="7418">
                  <c:v>523</c:v>
                </c:pt>
                <c:pt idx="7419">
                  <c:v>502</c:v>
                </c:pt>
                <c:pt idx="7420">
                  <c:v>497</c:v>
                </c:pt>
                <c:pt idx="7421">
                  <c:v>508</c:v>
                </c:pt>
                <c:pt idx="7422">
                  <c:v>502</c:v>
                </c:pt>
                <c:pt idx="7423">
                  <c:v>502</c:v>
                </c:pt>
                <c:pt idx="7424">
                  <c:v>508</c:v>
                </c:pt>
                <c:pt idx="7425">
                  <c:v>502</c:v>
                </c:pt>
                <c:pt idx="7426">
                  <c:v>497</c:v>
                </c:pt>
                <c:pt idx="7427">
                  <c:v>508</c:v>
                </c:pt>
                <c:pt idx="7428">
                  <c:v>482</c:v>
                </c:pt>
                <c:pt idx="7429">
                  <c:v>497</c:v>
                </c:pt>
                <c:pt idx="7430">
                  <c:v>517</c:v>
                </c:pt>
                <c:pt idx="7431">
                  <c:v>502</c:v>
                </c:pt>
                <c:pt idx="7432">
                  <c:v>502</c:v>
                </c:pt>
                <c:pt idx="7433">
                  <c:v>493</c:v>
                </c:pt>
                <c:pt idx="7434">
                  <c:v>508</c:v>
                </c:pt>
                <c:pt idx="7435">
                  <c:v>493</c:v>
                </c:pt>
                <c:pt idx="7436">
                  <c:v>497</c:v>
                </c:pt>
                <c:pt idx="7437">
                  <c:v>497</c:v>
                </c:pt>
                <c:pt idx="7438">
                  <c:v>493</c:v>
                </c:pt>
                <c:pt idx="7439">
                  <c:v>491</c:v>
                </c:pt>
                <c:pt idx="7440">
                  <c:v>482</c:v>
                </c:pt>
                <c:pt idx="7441">
                  <c:v>508</c:v>
                </c:pt>
                <c:pt idx="7442">
                  <c:v>491</c:v>
                </c:pt>
                <c:pt idx="7443">
                  <c:v>491</c:v>
                </c:pt>
                <c:pt idx="7444">
                  <c:v>482</c:v>
                </c:pt>
                <c:pt idx="7445">
                  <c:v>482</c:v>
                </c:pt>
                <c:pt idx="7446">
                  <c:v>482</c:v>
                </c:pt>
                <c:pt idx="7447">
                  <c:v>497</c:v>
                </c:pt>
                <c:pt idx="7448">
                  <c:v>497</c:v>
                </c:pt>
                <c:pt idx="7449">
                  <c:v>497</c:v>
                </c:pt>
                <c:pt idx="7450">
                  <c:v>493</c:v>
                </c:pt>
                <c:pt idx="7451">
                  <c:v>502</c:v>
                </c:pt>
                <c:pt idx="7452">
                  <c:v>508</c:v>
                </c:pt>
                <c:pt idx="7453">
                  <c:v>517</c:v>
                </c:pt>
                <c:pt idx="7454">
                  <c:v>523</c:v>
                </c:pt>
                <c:pt idx="7455">
                  <c:v>508</c:v>
                </c:pt>
                <c:pt idx="7456">
                  <c:v>508</c:v>
                </c:pt>
                <c:pt idx="7457">
                  <c:v>482</c:v>
                </c:pt>
                <c:pt idx="7458">
                  <c:v>502</c:v>
                </c:pt>
                <c:pt idx="7459">
                  <c:v>497</c:v>
                </c:pt>
                <c:pt idx="7460">
                  <c:v>497</c:v>
                </c:pt>
                <c:pt idx="7461">
                  <c:v>502</c:v>
                </c:pt>
                <c:pt idx="7462">
                  <c:v>502</c:v>
                </c:pt>
                <c:pt idx="7463">
                  <c:v>508</c:v>
                </c:pt>
                <c:pt idx="7464">
                  <c:v>508</c:v>
                </c:pt>
                <c:pt idx="7465">
                  <c:v>517</c:v>
                </c:pt>
                <c:pt idx="7466">
                  <c:v>508</c:v>
                </c:pt>
                <c:pt idx="7467">
                  <c:v>497</c:v>
                </c:pt>
                <c:pt idx="7468">
                  <c:v>502</c:v>
                </c:pt>
                <c:pt idx="7469">
                  <c:v>502</c:v>
                </c:pt>
                <c:pt idx="7470">
                  <c:v>493</c:v>
                </c:pt>
                <c:pt idx="7471">
                  <c:v>508</c:v>
                </c:pt>
                <c:pt idx="7472">
                  <c:v>502</c:v>
                </c:pt>
                <c:pt idx="7473">
                  <c:v>502</c:v>
                </c:pt>
                <c:pt idx="7474">
                  <c:v>482</c:v>
                </c:pt>
                <c:pt idx="7475">
                  <c:v>517</c:v>
                </c:pt>
                <c:pt idx="7476">
                  <c:v>502</c:v>
                </c:pt>
                <c:pt idx="7477">
                  <c:v>497</c:v>
                </c:pt>
                <c:pt idx="7478">
                  <c:v>502</c:v>
                </c:pt>
                <c:pt idx="7479">
                  <c:v>493</c:v>
                </c:pt>
                <c:pt idx="7480">
                  <c:v>497</c:v>
                </c:pt>
                <c:pt idx="7481">
                  <c:v>502</c:v>
                </c:pt>
                <c:pt idx="7482">
                  <c:v>502</c:v>
                </c:pt>
                <c:pt idx="7483">
                  <c:v>502</c:v>
                </c:pt>
                <c:pt idx="7484">
                  <c:v>502</c:v>
                </c:pt>
                <c:pt idx="7485">
                  <c:v>508</c:v>
                </c:pt>
                <c:pt idx="7486">
                  <c:v>536</c:v>
                </c:pt>
                <c:pt idx="7487">
                  <c:v>497</c:v>
                </c:pt>
                <c:pt idx="7488">
                  <c:v>493</c:v>
                </c:pt>
                <c:pt idx="7489">
                  <c:v>493</c:v>
                </c:pt>
                <c:pt idx="7490">
                  <c:v>491</c:v>
                </c:pt>
                <c:pt idx="7491">
                  <c:v>491</c:v>
                </c:pt>
                <c:pt idx="7492">
                  <c:v>482</c:v>
                </c:pt>
                <c:pt idx="7493">
                  <c:v>491</c:v>
                </c:pt>
                <c:pt idx="7494">
                  <c:v>482</c:v>
                </c:pt>
                <c:pt idx="7495">
                  <c:v>493</c:v>
                </c:pt>
                <c:pt idx="7496">
                  <c:v>480</c:v>
                </c:pt>
                <c:pt idx="7497">
                  <c:v>493</c:v>
                </c:pt>
                <c:pt idx="7498">
                  <c:v>497</c:v>
                </c:pt>
                <c:pt idx="7499">
                  <c:v>497</c:v>
                </c:pt>
                <c:pt idx="7500">
                  <c:v>497</c:v>
                </c:pt>
                <c:pt idx="7501">
                  <c:v>491</c:v>
                </c:pt>
                <c:pt idx="7502">
                  <c:v>497</c:v>
                </c:pt>
                <c:pt idx="7503">
                  <c:v>493</c:v>
                </c:pt>
                <c:pt idx="7504">
                  <c:v>497</c:v>
                </c:pt>
                <c:pt idx="7505">
                  <c:v>491</c:v>
                </c:pt>
                <c:pt idx="7506">
                  <c:v>493</c:v>
                </c:pt>
                <c:pt idx="7507">
                  <c:v>493</c:v>
                </c:pt>
                <c:pt idx="7508">
                  <c:v>493</c:v>
                </c:pt>
                <c:pt idx="7509">
                  <c:v>508</c:v>
                </c:pt>
                <c:pt idx="7510">
                  <c:v>497</c:v>
                </c:pt>
                <c:pt idx="7511">
                  <c:v>497</c:v>
                </c:pt>
                <c:pt idx="7512">
                  <c:v>497</c:v>
                </c:pt>
                <c:pt idx="7513">
                  <c:v>517</c:v>
                </c:pt>
                <c:pt idx="7514">
                  <c:v>497</c:v>
                </c:pt>
                <c:pt idx="7515">
                  <c:v>508</c:v>
                </c:pt>
                <c:pt idx="7516">
                  <c:v>502</c:v>
                </c:pt>
                <c:pt idx="7517">
                  <c:v>508</c:v>
                </c:pt>
                <c:pt idx="7518">
                  <c:v>493</c:v>
                </c:pt>
                <c:pt idx="7519">
                  <c:v>508</c:v>
                </c:pt>
                <c:pt idx="7520">
                  <c:v>536</c:v>
                </c:pt>
                <c:pt idx="7521">
                  <c:v>502</c:v>
                </c:pt>
                <c:pt idx="7522">
                  <c:v>517</c:v>
                </c:pt>
                <c:pt idx="7523">
                  <c:v>493</c:v>
                </c:pt>
                <c:pt idx="7524">
                  <c:v>508</c:v>
                </c:pt>
                <c:pt idx="7525">
                  <c:v>502</c:v>
                </c:pt>
                <c:pt idx="7526">
                  <c:v>502</c:v>
                </c:pt>
                <c:pt idx="7527">
                  <c:v>493</c:v>
                </c:pt>
                <c:pt idx="7528">
                  <c:v>493</c:v>
                </c:pt>
                <c:pt idx="7529">
                  <c:v>493</c:v>
                </c:pt>
                <c:pt idx="7530">
                  <c:v>497</c:v>
                </c:pt>
                <c:pt idx="7531">
                  <c:v>497</c:v>
                </c:pt>
                <c:pt idx="7532">
                  <c:v>502</c:v>
                </c:pt>
                <c:pt idx="7533">
                  <c:v>497</c:v>
                </c:pt>
                <c:pt idx="7534">
                  <c:v>497</c:v>
                </c:pt>
                <c:pt idx="7535">
                  <c:v>493</c:v>
                </c:pt>
                <c:pt idx="7536">
                  <c:v>493</c:v>
                </c:pt>
                <c:pt idx="7537">
                  <c:v>491</c:v>
                </c:pt>
                <c:pt idx="7538">
                  <c:v>482</c:v>
                </c:pt>
                <c:pt idx="7539">
                  <c:v>497</c:v>
                </c:pt>
                <c:pt idx="7540">
                  <c:v>480</c:v>
                </c:pt>
                <c:pt idx="7541">
                  <c:v>482</c:v>
                </c:pt>
                <c:pt idx="7542">
                  <c:v>491</c:v>
                </c:pt>
                <c:pt idx="7543">
                  <c:v>508</c:v>
                </c:pt>
                <c:pt idx="7544">
                  <c:v>482</c:v>
                </c:pt>
                <c:pt idx="7545">
                  <c:v>482</c:v>
                </c:pt>
                <c:pt idx="7546">
                  <c:v>497</c:v>
                </c:pt>
                <c:pt idx="7547">
                  <c:v>493</c:v>
                </c:pt>
                <c:pt idx="7548">
                  <c:v>502</c:v>
                </c:pt>
                <c:pt idx="7549">
                  <c:v>508</c:v>
                </c:pt>
                <c:pt idx="7550">
                  <c:v>517</c:v>
                </c:pt>
                <c:pt idx="7551">
                  <c:v>508</c:v>
                </c:pt>
                <c:pt idx="7552">
                  <c:v>493</c:v>
                </c:pt>
                <c:pt idx="7553">
                  <c:v>502</c:v>
                </c:pt>
                <c:pt idx="7554">
                  <c:v>502</c:v>
                </c:pt>
                <c:pt idx="7555">
                  <c:v>508</c:v>
                </c:pt>
                <c:pt idx="7556">
                  <c:v>502</c:v>
                </c:pt>
                <c:pt idx="7557">
                  <c:v>502</c:v>
                </c:pt>
                <c:pt idx="7558">
                  <c:v>508</c:v>
                </c:pt>
                <c:pt idx="7559">
                  <c:v>523</c:v>
                </c:pt>
                <c:pt idx="7560">
                  <c:v>526</c:v>
                </c:pt>
                <c:pt idx="7561">
                  <c:v>526</c:v>
                </c:pt>
                <c:pt idx="7562">
                  <c:v>526</c:v>
                </c:pt>
                <c:pt idx="7563">
                  <c:v>542</c:v>
                </c:pt>
                <c:pt idx="7564">
                  <c:v>536</c:v>
                </c:pt>
                <c:pt idx="7565">
                  <c:v>542</c:v>
                </c:pt>
                <c:pt idx="7566">
                  <c:v>549</c:v>
                </c:pt>
                <c:pt idx="7567">
                  <c:v>536</c:v>
                </c:pt>
                <c:pt idx="7568">
                  <c:v>536</c:v>
                </c:pt>
                <c:pt idx="7569">
                  <c:v>523</c:v>
                </c:pt>
                <c:pt idx="7570">
                  <c:v>542</c:v>
                </c:pt>
                <c:pt idx="7571">
                  <c:v>530</c:v>
                </c:pt>
                <c:pt idx="7572">
                  <c:v>542</c:v>
                </c:pt>
                <c:pt idx="7573">
                  <c:v>536</c:v>
                </c:pt>
                <c:pt idx="7574">
                  <c:v>530</c:v>
                </c:pt>
                <c:pt idx="7575">
                  <c:v>536</c:v>
                </c:pt>
                <c:pt idx="7576">
                  <c:v>546</c:v>
                </c:pt>
                <c:pt idx="7577">
                  <c:v>536</c:v>
                </c:pt>
                <c:pt idx="7578">
                  <c:v>542</c:v>
                </c:pt>
                <c:pt idx="7579">
                  <c:v>536</c:v>
                </c:pt>
                <c:pt idx="7580">
                  <c:v>546</c:v>
                </c:pt>
                <c:pt idx="7581">
                  <c:v>549</c:v>
                </c:pt>
                <c:pt idx="7582">
                  <c:v>546</c:v>
                </c:pt>
                <c:pt idx="7583">
                  <c:v>564</c:v>
                </c:pt>
                <c:pt idx="7584">
                  <c:v>555</c:v>
                </c:pt>
                <c:pt idx="7585">
                  <c:v>549</c:v>
                </c:pt>
                <c:pt idx="7586">
                  <c:v>542</c:v>
                </c:pt>
                <c:pt idx="7587">
                  <c:v>555</c:v>
                </c:pt>
                <c:pt idx="7588">
                  <c:v>542</c:v>
                </c:pt>
                <c:pt idx="7589">
                  <c:v>546</c:v>
                </c:pt>
                <c:pt idx="7590">
                  <c:v>542</c:v>
                </c:pt>
                <c:pt idx="7591">
                  <c:v>526</c:v>
                </c:pt>
                <c:pt idx="7592">
                  <c:v>546</c:v>
                </c:pt>
                <c:pt idx="7593">
                  <c:v>546</c:v>
                </c:pt>
                <c:pt idx="7594">
                  <c:v>549</c:v>
                </c:pt>
                <c:pt idx="7595">
                  <c:v>542</c:v>
                </c:pt>
                <c:pt idx="7596">
                  <c:v>530</c:v>
                </c:pt>
                <c:pt idx="7597">
                  <c:v>536</c:v>
                </c:pt>
                <c:pt idx="7598">
                  <c:v>530</c:v>
                </c:pt>
                <c:pt idx="7599">
                  <c:v>526</c:v>
                </c:pt>
                <c:pt idx="7600">
                  <c:v>542</c:v>
                </c:pt>
                <c:pt idx="7601">
                  <c:v>526</c:v>
                </c:pt>
                <c:pt idx="7602">
                  <c:v>523</c:v>
                </c:pt>
                <c:pt idx="7603">
                  <c:v>523</c:v>
                </c:pt>
                <c:pt idx="7604">
                  <c:v>517</c:v>
                </c:pt>
                <c:pt idx="7605">
                  <c:v>523</c:v>
                </c:pt>
                <c:pt idx="7606">
                  <c:v>502</c:v>
                </c:pt>
                <c:pt idx="7607">
                  <c:v>523</c:v>
                </c:pt>
                <c:pt idx="7608">
                  <c:v>497</c:v>
                </c:pt>
                <c:pt idx="7609">
                  <c:v>523</c:v>
                </c:pt>
                <c:pt idx="7610">
                  <c:v>526</c:v>
                </c:pt>
                <c:pt idx="7611">
                  <c:v>517</c:v>
                </c:pt>
                <c:pt idx="7612">
                  <c:v>526</c:v>
                </c:pt>
                <c:pt idx="7613">
                  <c:v>497</c:v>
                </c:pt>
                <c:pt idx="7614">
                  <c:v>523</c:v>
                </c:pt>
                <c:pt idx="7615">
                  <c:v>517</c:v>
                </c:pt>
                <c:pt idx="7616">
                  <c:v>517</c:v>
                </c:pt>
                <c:pt idx="7617">
                  <c:v>526</c:v>
                </c:pt>
                <c:pt idx="7618">
                  <c:v>517</c:v>
                </c:pt>
                <c:pt idx="7619">
                  <c:v>523</c:v>
                </c:pt>
                <c:pt idx="7620">
                  <c:v>526</c:v>
                </c:pt>
                <c:pt idx="7621">
                  <c:v>517</c:v>
                </c:pt>
                <c:pt idx="7622">
                  <c:v>523</c:v>
                </c:pt>
                <c:pt idx="7623">
                  <c:v>523</c:v>
                </c:pt>
                <c:pt idx="7624">
                  <c:v>523</c:v>
                </c:pt>
                <c:pt idx="7625">
                  <c:v>523</c:v>
                </c:pt>
                <c:pt idx="7626">
                  <c:v>517</c:v>
                </c:pt>
                <c:pt idx="7627">
                  <c:v>530</c:v>
                </c:pt>
                <c:pt idx="7628">
                  <c:v>523</c:v>
                </c:pt>
                <c:pt idx="7629">
                  <c:v>526</c:v>
                </c:pt>
                <c:pt idx="7630">
                  <c:v>523</c:v>
                </c:pt>
                <c:pt idx="7631">
                  <c:v>530</c:v>
                </c:pt>
                <c:pt idx="7632">
                  <c:v>530</c:v>
                </c:pt>
                <c:pt idx="7633">
                  <c:v>536</c:v>
                </c:pt>
                <c:pt idx="7634">
                  <c:v>542</c:v>
                </c:pt>
                <c:pt idx="7635">
                  <c:v>517</c:v>
                </c:pt>
                <c:pt idx="7636">
                  <c:v>526</c:v>
                </c:pt>
                <c:pt idx="7637">
                  <c:v>526</c:v>
                </c:pt>
                <c:pt idx="7638">
                  <c:v>526</c:v>
                </c:pt>
                <c:pt idx="7639">
                  <c:v>523</c:v>
                </c:pt>
                <c:pt idx="7640">
                  <c:v>517</c:v>
                </c:pt>
                <c:pt idx="7641">
                  <c:v>517</c:v>
                </c:pt>
                <c:pt idx="7642">
                  <c:v>508</c:v>
                </c:pt>
                <c:pt idx="7643">
                  <c:v>517</c:v>
                </c:pt>
                <c:pt idx="7644">
                  <c:v>517</c:v>
                </c:pt>
                <c:pt idx="7645">
                  <c:v>502</c:v>
                </c:pt>
                <c:pt idx="7646">
                  <c:v>502</c:v>
                </c:pt>
                <c:pt idx="7647">
                  <c:v>517</c:v>
                </c:pt>
                <c:pt idx="7648">
                  <c:v>517</c:v>
                </c:pt>
                <c:pt idx="7649">
                  <c:v>517</c:v>
                </c:pt>
                <c:pt idx="7650">
                  <c:v>497</c:v>
                </c:pt>
                <c:pt idx="7651">
                  <c:v>508</c:v>
                </c:pt>
                <c:pt idx="7652">
                  <c:v>493</c:v>
                </c:pt>
                <c:pt idx="7653">
                  <c:v>508</c:v>
                </c:pt>
                <c:pt idx="7654">
                  <c:v>517</c:v>
                </c:pt>
                <c:pt idx="7655">
                  <c:v>526</c:v>
                </c:pt>
                <c:pt idx="7656">
                  <c:v>517</c:v>
                </c:pt>
                <c:pt idx="7657">
                  <c:v>502</c:v>
                </c:pt>
                <c:pt idx="7658">
                  <c:v>526</c:v>
                </c:pt>
                <c:pt idx="7659">
                  <c:v>517</c:v>
                </c:pt>
                <c:pt idx="7660">
                  <c:v>517</c:v>
                </c:pt>
                <c:pt idx="7661">
                  <c:v>523</c:v>
                </c:pt>
                <c:pt idx="7662">
                  <c:v>508</c:v>
                </c:pt>
                <c:pt idx="7663">
                  <c:v>502</c:v>
                </c:pt>
                <c:pt idx="7664">
                  <c:v>502</c:v>
                </c:pt>
                <c:pt idx="7665">
                  <c:v>517</c:v>
                </c:pt>
                <c:pt idx="7666">
                  <c:v>517</c:v>
                </c:pt>
                <c:pt idx="7667">
                  <c:v>508</c:v>
                </c:pt>
                <c:pt idx="7668">
                  <c:v>530</c:v>
                </c:pt>
                <c:pt idx="7669">
                  <c:v>517</c:v>
                </c:pt>
                <c:pt idx="7670">
                  <c:v>502</c:v>
                </c:pt>
                <c:pt idx="7671">
                  <c:v>523</c:v>
                </c:pt>
                <c:pt idx="7672">
                  <c:v>517</c:v>
                </c:pt>
                <c:pt idx="7673">
                  <c:v>523</c:v>
                </c:pt>
                <c:pt idx="7674">
                  <c:v>502</c:v>
                </c:pt>
                <c:pt idx="7675">
                  <c:v>530</c:v>
                </c:pt>
                <c:pt idx="7676">
                  <c:v>508</c:v>
                </c:pt>
                <c:pt idx="7677">
                  <c:v>523</c:v>
                </c:pt>
                <c:pt idx="7678">
                  <c:v>517</c:v>
                </c:pt>
                <c:pt idx="7679">
                  <c:v>523</c:v>
                </c:pt>
                <c:pt idx="7680">
                  <c:v>523</c:v>
                </c:pt>
                <c:pt idx="7681">
                  <c:v>517</c:v>
                </c:pt>
                <c:pt idx="7682">
                  <c:v>517</c:v>
                </c:pt>
                <c:pt idx="7683">
                  <c:v>508</c:v>
                </c:pt>
                <c:pt idx="7684">
                  <c:v>502</c:v>
                </c:pt>
                <c:pt idx="7685">
                  <c:v>502</c:v>
                </c:pt>
                <c:pt idx="7686">
                  <c:v>493</c:v>
                </c:pt>
                <c:pt idx="7687">
                  <c:v>497</c:v>
                </c:pt>
                <c:pt idx="7688">
                  <c:v>508</c:v>
                </c:pt>
                <c:pt idx="7689">
                  <c:v>502</c:v>
                </c:pt>
                <c:pt idx="7690">
                  <c:v>508</c:v>
                </c:pt>
                <c:pt idx="7691">
                  <c:v>502</c:v>
                </c:pt>
                <c:pt idx="7692">
                  <c:v>508</c:v>
                </c:pt>
                <c:pt idx="7693">
                  <c:v>517</c:v>
                </c:pt>
                <c:pt idx="7694">
                  <c:v>508</c:v>
                </c:pt>
                <c:pt idx="7695">
                  <c:v>523</c:v>
                </c:pt>
                <c:pt idx="7696">
                  <c:v>508</c:v>
                </c:pt>
                <c:pt idx="7697">
                  <c:v>508</c:v>
                </c:pt>
                <c:pt idx="7698">
                  <c:v>508</c:v>
                </c:pt>
                <c:pt idx="7699">
                  <c:v>502</c:v>
                </c:pt>
                <c:pt idx="7700">
                  <c:v>497</c:v>
                </c:pt>
                <c:pt idx="7701">
                  <c:v>497</c:v>
                </c:pt>
                <c:pt idx="7702">
                  <c:v>517</c:v>
                </c:pt>
                <c:pt idx="7703">
                  <c:v>493</c:v>
                </c:pt>
                <c:pt idx="7704">
                  <c:v>508</c:v>
                </c:pt>
                <c:pt idx="7705">
                  <c:v>508</c:v>
                </c:pt>
                <c:pt idx="7706">
                  <c:v>517</c:v>
                </c:pt>
                <c:pt idx="7707">
                  <c:v>508</c:v>
                </c:pt>
                <c:pt idx="7708">
                  <c:v>493</c:v>
                </c:pt>
                <c:pt idx="7709">
                  <c:v>508</c:v>
                </c:pt>
                <c:pt idx="7710">
                  <c:v>517</c:v>
                </c:pt>
                <c:pt idx="7711">
                  <c:v>502</c:v>
                </c:pt>
                <c:pt idx="7712">
                  <c:v>523</c:v>
                </c:pt>
                <c:pt idx="7713">
                  <c:v>502</c:v>
                </c:pt>
                <c:pt idx="7714">
                  <c:v>517</c:v>
                </c:pt>
                <c:pt idx="7715">
                  <c:v>523</c:v>
                </c:pt>
                <c:pt idx="7716">
                  <c:v>517</c:v>
                </c:pt>
                <c:pt idx="7717">
                  <c:v>523</c:v>
                </c:pt>
                <c:pt idx="7718">
                  <c:v>497</c:v>
                </c:pt>
                <c:pt idx="7719">
                  <c:v>502</c:v>
                </c:pt>
                <c:pt idx="7720">
                  <c:v>493</c:v>
                </c:pt>
                <c:pt idx="7721">
                  <c:v>491</c:v>
                </c:pt>
                <c:pt idx="7722">
                  <c:v>491</c:v>
                </c:pt>
                <c:pt idx="7723">
                  <c:v>482</c:v>
                </c:pt>
                <c:pt idx="7724">
                  <c:v>476</c:v>
                </c:pt>
                <c:pt idx="7725">
                  <c:v>472</c:v>
                </c:pt>
                <c:pt idx="7726">
                  <c:v>476</c:v>
                </c:pt>
                <c:pt idx="7727">
                  <c:v>464</c:v>
                </c:pt>
                <c:pt idx="7728">
                  <c:v>464</c:v>
                </c:pt>
                <c:pt idx="7729">
                  <c:v>464</c:v>
                </c:pt>
                <c:pt idx="7730">
                  <c:v>457</c:v>
                </c:pt>
                <c:pt idx="7731">
                  <c:v>457</c:v>
                </c:pt>
                <c:pt idx="7732">
                  <c:v>464</c:v>
                </c:pt>
                <c:pt idx="7733">
                  <c:v>460</c:v>
                </c:pt>
                <c:pt idx="7734">
                  <c:v>460</c:v>
                </c:pt>
                <c:pt idx="7735">
                  <c:v>445</c:v>
                </c:pt>
                <c:pt idx="7736">
                  <c:v>460</c:v>
                </c:pt>
                <c:pt idx="7737">
                  <c:v>448</c:v>
                </c:pt>
                <c:pt idx="7738">
                  <c:v>445</c:v>
                </c:pt>
                <c:pt idx="7739">
                  <c:v>452</c:v>
                </c:pt>
                <c:pt idx="7740">
                  <c:v>445</c:v>
                </c:pt>
                <c:pt idx="7741">
                  <c:v>452</c:v>
                </c:pt>
                <c:pt idx="7742">
                  <c:v>441</c:v>
                </c:pt>
                <c:pt idx="7743">
                  <c:v>452</c:v>
                </c:pt>
                <c:pt idx="7744">
                  <c:v>445</c:v>
                </c:pt>
                <c:pt idx="7745">
                  <c:v>452</c:v>
                </c:pt>
                <c:pt idx="7746">
                  <c:v>452</c:v>
                </c:pt>
                <c:pt idx="7747">
                  <c:v>457</c:v>
                </c:pt>
                <c:pt idx="7748">
                  <c:v>460</c:v>
                </c:pt>
                <c:pt idx="7749">
                  <c:v>460</c:v>
                </c:pt>
                <c:pt idx="7750">
                  <c:v>472</c:v>
                </c:pt>
                <c:pt idx="7751">
                  <c:v>472</c:v>
                </c:pt>
                <c:pt idx="7752">
                  <c:v>460</c:v>
                </c:pt>
                <c:pt idx="7753">
                  <c:v>476</c:v>
                </c:pt>
                <c:pt idx="7754">
                  <c:v>472</c:v>
                </c:pt>
                <c:pt idx="7755">
                  <c:v>464</c:v>
                </c:pt>
                <c:pt idx="7756">
                  <c:v>476</c:v>
                </c:pt>
                <c:pt idx="7757">
                  <c:v>464</c:v>
                </c:pt>
                <c:pt idx="7758">
                  <c:v>480</c:v>
                </c:pt>
                <c:pt idx="7759">
                  <c:v>480</c:v>
                </c:pt>
                <c:pt idx="7760">
                  <c:v>480</c:v>
                </c:pt>
                <c:pt idx="7761">
                  <c:v>482</c:v>
                </c:pt>
                <c:pt idx="7762">
                  <c:v>472</c:v>
                </c:pt>
                <c:pt idx="7763">
                  <c:v>480</c:v>
                </c:pt>
                <c:pt idx="7764">
                  <c:v>464</c:v>
                </c:pt>
                <c:pt idx="7765">
                  <c:v>472</c:v>
                </c:pt>
                <c:pt idx="7766">
                  <c:v>476</c:v>
                </c:pt>
                <c:pt idx="7767">
                  <c:v>480</c:v>
                </c:pt>
                <c:pt idx="7768">
                  <c:v>472</c:v>
                </c:pt>
                <c:pt idx="7769">
                  <c:v>472</c:v>
                </c:pt>
                <c:pt idx="7770">
                  <c:v>493</c:v>
                </c:pt>
                <c:pt idx="7771">
                  <c:v>464</c:v>
                </c:pt>
                <c:pt idx="7772">
                  <c:v>480</c:v>
                </c:pt>
                <c:pt idx="7773">
                  <c:v>480</c:v>
                </c:pt>
                <c:pt idx="7774">
                  <c:v>482</c:v>
                </c:pt>
                <c:pt idx="7775">
                  <c:v>476</c:v>
                </c:pt>
                <c:pt idx="7776">
                  <c:v>476</c:v>
                </c:pt>
                <c:pt idx="7777">
                  <c:v>480</c:v>
                </c:pt>
                <c:pt idx="7778">
                  <c:v>480</c:v>
                </c:pt>
                <c:pt idx="7779">
                  <c:v>476</c:v>
                </c:pt>
                <c:pt idx="7780">
                  <c:v>476</c:v>
                </c:pt>
                <c:pt idx="7781">
                  <c:v>476</c:v>
                </c:pt>
                <c:pt idx="7782">
                  <c:v>476</c:v>
                </c:pt>
                <c:pt idx="7783">
                  <c:v>460</c:v>
                </c:pt>
                <c:pt idx="7784">
                  <c:v>472</c:v>
                </c:pt>
                <c:pt idx="7785">
                  <c:v>476</c:v>
                </c:pt>
                <c:pt idx="7786">
                  <c:v>464</c:v>
                </c:pt>
                <c:pt idx="7787">
                  <c:v>476</c:v>
                </c:pt>
                <c:pt idx="7788">
                  <c:v>464</c:v>
                </c:pt>
                <c:pt idx="7789">
                  <c:v>464</c:v>
                </c:pt>
                <c:pt idx="7790">
                  <c:v>464</c:v>
                </c:pt>
                <c:pt idx="7791">
                  <c:v>472</c:v>
                </c:pt>
                <c:pt idx="7792">
                  <c:v>464</c:v>
                </c:pt>
                <c:pt idx="7793">
                  <c:v>464</c:v>
                </c:pt>
                <c:pt idx="7794">
                  <c:v>480</c:v>
                </c:pt>
                <c:pt idx="7795">
                  <c:v>460</c:v>
                </c:pt>
                <c:pt idx="7796">
                  <c:v>480</c:v>
                </c:pt>
                <c:pt idx="7797">
                  <c:v>480</c:v>
                </c:pt>
                <c:pt idx="7798">
                  <c:v>491</c:v>
                </c:pt>
                <c:pt idx="7799">
                  <c:v>480</c:v>
                </c:pt>
                <c:pt idx="7800">
                  <c:v>472</c:v>
                </c:pt>
                <c:pt idx="7801">
                  <c:v>476</c:v>
                </c:pt>
                <c:pt idx="7802">
                  <c:v>480</c:v>
                </c:pt>
                <c:pt idx="7803">
                  <c:v>464</c:v>
                </c:pt>
                <c:pt idx="7804">
                  <c:v>476</c:v>
                </c:pt>
                <c:pt idx="7805">
                  <c:v>472</c:v>
                </c:pt>
                <c:pt idx="7806">
                  <c:v>460</c:v>
                </c:pt>
                <c:pt idx="7807">
                  <c:v>464</c:v>
                </c:pt>
                <c:pt idx="7808">
                  <c:v>460</c:v>
                </c:pt>
                <c:pt idx="7809">
                  <c:v>457</c:v>
                </c:pt>
                <c:pt idx="7810">
                  <c:v>448</c:v>
                </c:pt>
                <c:pt idx="7811">
                  <c:v>460</c:v>
                </c:pt>
                <c:pt idx="7812">
                  <c:v>445</c:v>
                </c:pt>
                <c:pt idx="7813">
                  <c:v>457</c:v>
                </c:pt>
                <c:pt idx="7814">
                  <c:v>457</c:v>
                </c:pt>
                <c:pt idx="7815">
                  <c:v>452</c:v>
                </c:pt>
                <c:pt idx="7816">
                  <c:v>457</c:v>
                </c:pt>
                <c:pt idx="7817">
                  <c:v>443</c:v>
                </c:pt>
                <c:pt idx="7818">
                  <c:v>452</c:v>
                </c:pt>
                <c:pt idx="7819">
                  <c:v>445</c:v>
                </c:pt>
                <c:pt idx="7820">
                  <c:v>448</c:v>
                </c:pt>
                <c:pt idx="7821">
                  <c:v>448</c:v>
                </c:pt>
                <c:pt idx="7822">
                  <c:v>452</c:v>
                </c:pt>
                <c:pt idx="7823">
                  <c:v>457</c:v>
                </c:pt>
                <c:pt idx="7824">
                  <c:v>452</c:v>
                </c:pt>
                <c:pt idx="7825">
                  <c:v>457</c:v>
                </c:pt>
                <c:pt idx="7826">
                  <c:v>452</c:v>
                </c:pt>
                <c:pt idx="7827">
                  <c:v>457</c:v>
                </c:pt>
                <c:pt idx="7828">
                  <c:v>441</c:v>
                </c:pt>
                <c:pt idx="7829">
                  <c:v>443</c:v>
                </c:pt>
                <c:pt idx="7830">
                  <c:v>445</c:v>
                </c:pt>
                <c:pt idx="7831">
                  <c:v>443</c:v>
                </c:pt>
                <c:pt idx="7832">
                  <c:v>441</c:v>
                </c:pt>
                <c:pt idx="7833">
                  <c:v>445</c:v>
                </c:pt>
                <c:pt idx="7834">
                  <c:v>443</c:v>
                </c:pt>
                <c:pt idx="7835">
                  <c:v>452</c:v>
                </c:pt>
                <c:pt idx="7836">
                  <c:v>443</c:v>
                </c:pt>
                <c:pt idx="7837">
                  <c:v>448</c:v>
                </c:pt>
                <c:pt idx="7838">
                  <c:v>457</c:v>
                </c:pt>
                <c:pt idx="7839">
                  <c:v>445</c:v>
                </c:pt>
                <c:pt idx="7840">
                  <c:v>448</c:v>
                </c:pt>
                <c:pt idx="7841">
                  <c:v>435</c:v>
                </c:pt>
                <c:pt idx="7842">
                  <c:v>445</c:v>
                </c:pt>
                <c:pt idx="7843">
                  <c:v>443</c:v>
                </c:pt>
                <c:pt idx="7844">
                  <c:v>441</c:v>
                </c:pt>
                <c:pt idx="7845">
                  <c:v>435</c:v>
                </c:pt>
                <c:pt idx="7846">
                  <c:v>441</c:v>
                </c:pt>
                <c:pt idx="7847">
                  <c:v>435</c:v>
                </c:pt>
                <c:pt idx="7848">
                  <c:v>441</c:v>
                </c:pt>
                <c:pt idx="7849">
                  <c:v>445</c:v>
                </c:pt>
                <c:pt idx="7850">
                  <c:v>433</c:v>
                </c:pt>
                <c:pt idx="7851">
                  <c:v>435</c:v>
                </c:pt>
                <c:pt idx="7852">
                  <c:v>435</c:v>
                </c:pt>
                <c:pt idx="7853">
                  <c:v>427</c:v>
                </c:pt>
                <c:pt idx="7854">
                  <c:v>578</c:v>
                </c:pt>
                <c:pt idx="7855">
                  <c:v>433</c:v>
                </c:pt>
                <c:pt idx="7856">
                  <c:v>420</c:v>
                </c:pt>
                <c:pt idx="7857">
                  <c:v>424</c:v>
                </c:pt>
                <c:pt idx="7858">
                  <c:v>415</c:v>
                </c:pt>
                <c:pt idx="7859">
                  <c:v>424</c:v>
                </c:pt>
                <c:pt idx="7860">
                  <c:v>433</c:v>
                </c:pt>
                <c:pt idx="7861">
                  <c:v>420</c:v>
                </c:pt>
                <c:pt idx="7862">
                  <c:v>427</c:v>
                </c:pt>
                <c:pt idx="7863">
                  <c:v>424</c:v>
                </c:pt>
                <c:pt idx="7864">
                  <c:v>424</c:v>
                </c:pt>
                <c:pt idx="7865">
                  <c:v>409</c:v>
                </c:pt>
                <c:pt idx="7866">
                  <c:v>427</c:v>
                </c:pt>
                <c:pt idx="7867">
                  <c:v>415</c:v>
                </c:pt>
                <c:pt idx="7868">
                  <c:v>427</c:v>
                </c:pt>
                <c:pt idx="7869">
                  <c:v>427</c:v>
                </c:pt>
                <c:pt idx="7870">
                  <c:v>433</c:v>
                </c:pt>
                <c:pt idx="7871">
                  <c:v>433</c:v>
                </c:pt>
                <c:pt idx="7872">
                  <c:v>435</c:v>
                </c:pt>
                <c:pt idx="7873">
                  <c:v>433</c:v>
                </c:pt>
                <c:pt idx="7874">
                  <c:v>435</c:v>
                </c:pt>
                <c:pt idx="7875">
                  <c:v>433</c:v>
                </c:pt>
                <c:pt idx="7876">
                  <c:v>443</c:v>
                </c:pt>
                <c:pt idx="7877">
                  <c:v>443</c:v>
                </c:pt>
                <c:pt idx="7878">
                  <c:v>441</c:v>
                </c:pt>
                <c:pt idx="7879">
                  <c:v>445</c:v>
                </c:pt>
                <c:pt idx="7880">
                  <c:v>443</c:v>
                </c:pt>
                <c:pt idx="7881">
                  <c:v>445</c:v>
                </c:pt>
                <c:pt idx="7882">
                  <c:v>435</c:v>
                </c:pt>
                <c:pt idx="7883">
                  <c:v>448</c:v>
                </c:pt>
                <c:pt idx="7884">
                  <c:v>448</c:v>
                </c:pt>
                <c:pt idx="7885">
                  <c:v>445</c:v>
                </c:pt>
                <c:pt idx="7886">
                  <c:v>452</c:v>
                </c:pt>
                <c:pt idx="7887">
                  <c:v>445</c:v>
                </c:pt>
                <c:pt idx="7888">
                  <c:v>448</c:v>
                </c:pt>
                <c:pt idx="7889">
                  <c:v>441</c:v>
                </c:pt>
                <c:pt idx="7890">
                  <c:v>452</c:v>
                </c:pt>
                <c:pt idx="7891">
                  <c:v>448</c:v>
                </c:pt>
                <c:pt idx="7892">
                  <c:v>452</c:v>
                </c:pt>
                <c:pt idx="7893">
                  <c:v>452</c:v>
                </c:pt>
                <c:pt idx="7894">
                  <c:v>457</c:v>
                </c:pt>
                <c:pt idx="7895">
                  <c:v>457</c:v>
                </c:pt>
                <c:pt idx="7896">
                  <c:v>457</c:v>
                </c:pt>
                <c:pt idx="7897">
                  <c:v>464</c:v>
                </c:pt>
                <c:pt idx="7898">
                  <c:v>460</c:v>
                </c:pt>
                <c:pt idx="7899">
                  <c:v>472</c:v>
                </c:pt>
                <c:pt idx="7900">
                  <c:v>472</c:v>
                </c:pt>
                <c:pt idx="7901">
                  <c:v>460</c:v>
                </c:pt>
                <c:pt idx="7902">
                  <c:v>464</c:v>
                </c:pt>
                <c:pt idx="7903">
                  <c:v>476</c:v>
                </c:pt>
                <c:pt idx="7904">
                  <c:v>464</c:v>
                </c:pt>
                <c:pt idx="7905">
                  <c:v>491</c:v>
                </c:pt>
                <c:pt idx="7906">
                  <c:v>460</c:v>
                </c:pt>
                <c:pt idx="7907">
                  <c:v>460</c:v>
                </c:pt>
                <c:pt idx="7908">
                  <c:v>457</c:v>
                </c:pt>
                <c:pt idx="7909">
                  <c:v>452</c:v>
                </c:pt>
                <c:pt idx="7910">
                  <c:v>464</c:v>
                </c:pt>
                <c:pt idx="7911">
                  <c:v>452</c:v>
                </c:pt>
                <c:pt idx="7912">
                  <c:v>457</c:v>
                </c:pt>
                <c:pt idx="7913">
                  <c:v>443</c:v>
                </c:pt>
                <c:pt idx="7914">
                  <c:v>460</c:v>
                </c:pt>
                <c:pt idx="7915">
                  <c:v>452</c:v>
                </c:pt>
                <c:pt idx="7916">
                  <c:v>460</c:v>
                </c:pt>
                <c:pt idx="7917">
                  <c:v>464</c:v>
                </c:pt>
                <c:pt idx="7918">
                  <c:v>452</c:v>
                </c:pt>
                <c:pt idx="7919">
                  <c:v>452</c:v>
                </c:pt>
                <c:pt idx="7920">
                  <c:v>452</c:v>
                </c:pt>
                <c:pt idx="7921">
                  <c:v>464</c:v>
                </c:pt>
                <c:pt idx="7922">
                  <c:v>452</c:v>
                </c:pt>
                <c:pt idx="7923">
                  <c:v>452</c:v>
                </c:pt>
                <c:pt idx="7924">
                  <c:v>452</c:v>
                </c:pt>
                <c:pt idx="7925">
                  <c:v>448</c:v>
                </c:pt>
                <c:pt idx="7926">
                  <c:v>452</c:v>
                </c:pt>
                <c:pt idx="7927">
                  <c:v>460</c:v>
                </c:pt>
                <c:pt idx="7928">
                  <c:v>472</c:v>
                </c:pt>
                <c:pt idx="7929">
                  <c:v>460</c:v>
                </c:pt>
                <c:pt idx="7930">
                  <c:v>448</c:v>
                </c:pt>
                <c:pt idx="7931">
                  <c:v>457</c:v>
                </c:pt>
                <c:pt idx="7932">
                  <c:v>452</c:v>
                </c:pt>
                <c:pt idx="7933">
                  <c:v>452</c:v>
                </c:pt>
                <c:pt idx="7934">
                  <c:v>452</c:v>
                </c:pt>
                <c:pt idx="7935">
                  <c:v>448</c:v>
                </c:pt>
                <c:pt idx="7936">
                  <c:v>448</c:v>
                </c:pt>
                <c:pt idx="7937">
                  <c:v>441</c:v>
                </c:pt>
                <c:pt idx="7938">
                  <c:v>457</c:v>
                </c:pt>
                <c:pt idx="7939">
                  <c:v>472</c:v>
                </c:pt>
                <c:pt idx="7940">
                  <c:v>460</c:v>
                </c:pt>
                <c:pt idx="7941">
                  <c:v>480</c:v>
                </c:pt>
                <c:pt idx="7942">
                  <c:v>472</c:v>
                </c:pt>
                <c:pt idx="7943">
                  <c:v>476</c:v>
                </c:pt>
                <c:pt idx="7944">
                  <c:v>476</c:v>
                </c:pt>
                <c:pt idx="7945">
                  <c:v>476</c:v>
                </c:pt>
                <c:pt idx="7946">
                  <c:v>476</c:v>
                </c:pt>
                <c:pt idx="7947">
                  <c:v>480</c:v>
                </c:pt>
                <c:pt idx="7948">
                  <c:v>480</c:v>
                </c:pt>
                <c:pt idx="7949">
                  <c:v>491</c:v>
                </c:pt>
                <c:pt idx="7950">
                  <c:v>497</c:v>
                </c:pt>
                <c:pt idx="7951">
                  <c:v>482</c:v>
                </c:pt>
                <c:pt idx="7952">
                  <c:v>482</c:v>
                </c:pt>
                <c:pt idx="7953">
                  <c:v>480</c:v>
                </c:pt>
                <c:pt idx="7954">
                  <c:v>480</c:v>
                </c:pt>
                <c:pt idx="7955">
                  <c:v>480</c:v>
                </c:pt>
                <c:pt idx="7956">
                  <c:v>491</c:v>
                </c:pt>
                <c:pt idx="7957">
                  <c:v>472</c:v>
                </c:pt>
                <c:pt idx="7958">
                  <c:v>482</c:v>
                </c:pt>
                <c:pt idx="7959">
                  <c:v>472</c:v>
                </c:pt>
                <c:pt idx="7960">
                  <c:v>476</c:v>
                </c:pt>
                <c:pt idx="7961">
                  <c:v>482</c:v>
                </c:pt>
                <c:pt idx="7962">
                  <c:v>480</c:v>
                </c:pt>
                <c:pt idx="7963">
                  <c:v>491</c:v>
                </c:pt>
                <c:pt idx="7964">
                  <c:v>457</c:v>
                </c:pt>
                <c:pt idx="7965">
                  <c:v>482</c:v>
                </c:pt>
                <c:pt idx="7966">
                  <c:v>476</c:v>
                </c:pt>
                <c:pt idx="7967">
                  <c:v>480</c:v>
                </c:pt>
                <c:pt idx="7968">
                  <c:v>482</c:v>
                </c:pt>
                <c:pt idx="7969">
                  <c:v>480</c:v>
                </c:pt>
                <c:pt idx="7970">
                  <c:v>480</c:v>
                </c:pt>
                <c:pt idx="7971">
                  <c:v>480</c:v>
                </c:pt>
                <c:pt idx="7972">
                  <c:v>476</c:v>
                </c:pt>
                <c:pt idx="7973">
                  <c:v>476</c:v>
                </c:pt>
                <c:pt idx="7974">
                  <c:v>472</c:v>
                </c:pt>
                <c:pt idx="7975">
                  <c:v>476</c:v>
                </c:pt>
                <c:pt idx="7976">
                  <c:v>476</c:v>
                </c:pt>
                <c:pt idx="7977">
                  <c:v>464</c:v>
                </c:pt>
                <c:pt idx="7978">
                  <c:v>476</c:v>
                </c:pt>
                <c:pt idx="7979">
                  <c:v>464</c:v>
                </c:pt>
                <c:pt idx="7980">
                  <c:v>476</c:v>
                </c:pt>
                <c:pt idx="7981">
                  <c:v>457</c:v>
                </c:pt>
                <c:pt idx="7982">
                  <c:v>482</c:v>
                </c:pt>
                <c:pt idx="7983">
                  <c:v>476</c:v>
                </c:pt>
                <c:pt idx="7984">
                  <c:v>493</c:v>
                </c:pt>
                <c:pt idx="7985">
                  <c:v>480</c:v>
                </c:pt>
                <c:pt idx="7986">
                  <c:v>476</c:v>
                </c:pt>
                <c:pt idx="7987">
                  <c:v>480</c:v>
                </c:pt>
                <c:pt idx="7988">
                  <c:v>480</c:v>
                </c:pt>
                <c:pt idx="7989">
                  <c:v>480</c:v>
                </c:pt>
                <c:pt idx="7990">
                  <c:v>480</c:v>
                </c:pt>
                <c:pt idx="7991">
                  <c:v>480</c:v>
                </c:pt>
                <c:pt idx="7992">
                  <c:v>482</c:v>
                </c:pt>
                <c:pt idx="7993">
                  <c:v>476</c:v>
                </c:pt>
                <c:pt idx="7994">
                  <c:v>480</c:v>
                </c:pt>
                <c:pt idx="7995">
                  <c:v>491</c:v>
                </c:pt>
                <c:pt idx="7996">
                  <c:v>493</c:v>
                </c:pt>
                <c:pt idx="7997">
                  <c:v>491</c:v>
                </c:pt>
                <c:pt idx="7998">
                  <c:v>482</c:v>
                </c:pt>
                <c:pt idx="7999">
                  <c:v>491</c:v>
                </c:pt>
                <c:pt idx="8000">
                  <c:v>493</c:v>
                </c:pt>
                <c:pt idx="8001">
                  <c:v>491</c:v>
                </c:pt>
                <c:pt idx="8002">
                  <c:v>493</c:v>
                </c:pt>
                <c:pt idx="8003">
                  <c:v>480</c:v>
                </c:pt>
                <c:pt idx="8004">
                  <c:v>493</c:v>
                </c:pt>
                <c:pt idx="8005">
                  <c:v>476</c:v>
                </c:pt>
                <c:pt idx="8006">
                  <c:v>472</c:v>
                </c:pt>
                <c:pt idx="8007">
                  <c:v>476</c:v>
                </c:pt>
                <c:pt idx="8008">
                  <c:v>457</c:v>
                </c:pt>
                <c:pt idx="8009">
                  <c:v>457</c:v>
                </c:pt>
                <c:pt idx="8010">
                  <c:v>443</c:v>
                </c:pt>
                <c:pt idx="8011">
                  <c:v>445</c:v>
                </c:pt>
                <c:pt idx="8012">
                  <c:v>448</c:v>
                </c:pt>
                <c:pt idx="8013">
                  <c:v>445</c:v>
                </c:pt>
                <c:pt idx="8014">
                  <c:v>441</c:v>
                </c:pt>
                <c:pt idx="8015">
                  <c:v>435</c:v>
                </c:pt>
                <c:pt idx="8016">
                  <c:v>443</c:v>
                </c:pt>
                <c:pt idx="8017">
                  <c:v>443</c:v>
                </c:pt>
                <c:pt idx="8018">
                  <c:v>452</c:v>
                </c:pt>
                <c:pt idx="8019">
                  <c:v>435</c:v>
                </c:pt>
                <c:pt idx="8020">
                  <c:v>435</c:v>
                </c:pt>
                <c:pt idx="8021">
                  <c:v>427</c:v>
                </c:pt>
                <c:pt idx="8022">
                  <c:v>427</c:v>
                </c:pt>
                <c:pt idx="8023">
                  <c:v>433</c:v>
                </c:pt>
                <c:pt idx="8024">
                  <c:v>435</c:v>
                </c:pt>
                <c:pt idx="8025">
                  <c:v>424</c:v>
                </c:pt>
                <c:pt idx="8026">
                  <c:v>433</c:v>
                </c:pt>
                <c:pt idx="8027">
                  <c:v>415</c:v>
                </c:pt>
                <c:pt idx="8028">
                  <c:v>427</c:v>
                </c:pt>
                <c:pt idx="8029">
                  <c:v>427</c:v>
                </c:pt>
                <c:pt idx="8030">
                  <c:v>427</c:v>
                </c:pt>
                <c:pt idx="8031">
                  <c:v>427</c:v>
                </c:pt>
                <c:pt idx="8032">
                  <c:v>415</c:v>
                </c:pt>
                <c:pt idx="8033">
                  <c:v>433</c:v>
                </c:pt>
                <c:pt idx="8034">
                  <c:v>420</c:v>
                </c:pt>
                <c:pt idx="8035">
                  <c:v>427</c:v>
                </c:pt>
                <c:pt idx="8036">
                  <c:v>427</c:v>
                </c:pt>
                <c:pt idx="8037">
                  <c:v>415</c:v>
                </c:pt>
                <c:pt idx="8038">
                  <c:v>424</c:v>
                </c:pt>
                <c:pt idx="8039">
                  <c:v>413</c:v>
                </c:pt>
                <c:pt idx="8040">
                  <c:v>420</c:v>
                </c:pt>
                <c:pt idx="8041">
                  <c:v>427</c:v>
                </c:pt>
                <c:pt idx="8042">
                  <c:v>420</c:v>
                </c:pt>
                <c:pt idx="8043">
                  <c:v>420</c:v>
                </c:pt>
                <c:pt idx="8044">
                  <c:v>413</c:v>
                </c:pt>
                <c:pt idx="8045">
                  <c:v>415</c:v>
                </c:pt>
                <c:pt idx="8046">
                  <c:v>424</c:v>
                </c:pt>
                <c:pt idx="8047">
                  <c:v>420</c:v>
                </c:pt>
                <c:pt idx="8048">
                  <c:v>427</c:v>
                </c:pt>
                <c:pt idx="8049">
                  <c:v>415</c:v>
                </c:pt>
                <c:pt idx="8050">
                  <c:v>435</c:v>
                </c:pt>
                <c:pt idx="8051">
                  <c:v>427</c:v>
                </c:pt>
                <c:pt idx="8052">
                  <c:v>452</c:v>
                </c:pt>
                <c:pt idx="8053">
                  <c:v>441</c:v>
                </c:pt>
                <c:pt idx="8054">
                  <c:v>435</c:v>
                </c:pt>
                <c:pt idx="8055">
                  <c:v>435</c:v>
                </c:pt>
                <c:pt idx="8056">
                  <c:v>433</c:v>
                </c:pt>
                <c:pt idx="8057">
                  <c:v>435</c:v>
                </c:pt>
                <c:pt idx="8058">
                  <c:v>435</c:v>
                </c:pt>
                <c:pt idx="8059">
                  <c:v>441</c:v>
                </c:pt>
                <c:pt idx="8060">
                  <c:v>441</c:v>
                </c:pt>
                <c:pt idx="8061">
                  <c:v>435</c:v>
                </c:pt>
                <c:pt idx="8062">
                  <c:v>433</c:v>
                </c:pt>
                <c:pt idx="8063">
                  <c:v>460</c:v>
                </c:pt>
                <c:pt idx="8064">
                  <c:v>445</c:v>
                </c:pt>
                <c:pt idx="8065">
                  <c:v>441</c:v>
                </c:pt>
                <c:pt idx="8066">
                  <c:v>435</c:v>
                </c:pt>
                <c:pt idx="8067">
                  <c:v>441</c:v>
                </c:pt>
                <c:pt idx="8068">
                  <c:v>441</c:v>
                </c:pt>
                <c:pt idx="8069">
                  <c:v>441</c:v>
                </c:pt>
                <c:pt idx="8070">
                  <c:v>445</c:v>
                </c:pt>
                <c:pt idx="8071">
                  <c:v>433</c:v>
                </c:pt>
                <c:pt idx="8072">
                  <c:v>441</c:v>
                </c:pt>
                <c:pt idx="8073">
                  <c:v>427</c:v>
                </c:pt>
                <c:pt idx="8074">
                  <c:v>464</c:v>
                </c:pt>
                <c:pt idx="8075">
                  <c:v>445</c:v>
                </c:pt>
                <c:pt idx="8076">
                  <c:v>435</c:v>
                </c:pt>
                <c:pt idx="8077">
                  <c:v>443</c:v>
                </c:pt>
                <c:pt idx="8078">
                  <c:v>433</c:v>
                </c:pt>
                <c:pt idx="8079">
                  <c:v>445</c:v>
                </c:pt>
                <c:pt idx="8080">
                  <c:v>443</c:v>
                </c:pt>
                <c:pt idx="8081">
                  <c:v>445</c:v>
                </c:pt>
                <c:pt idx="8082">
                  <c:v>443</c:v>
                </c:pt>
                <c:pt idx="8083">
                  <c:v>435</c:v>
                </c:pt>
                <c:pt idx="8084">
                  <c:v>443</c:v>
                </c:pt>
                <c:pt idx="8085">
                  <c:v>443</c:v>
                </c:pt>
                <c:pt idx="8086">
                  <c:v>445</c:v>
                </c:pt>
                <c:pt idx="8087">
                  <c:v>441</c:v>
                </c:pt>
                <c:pt idx="8088">
                  <c:v>443</c:v>
                </c:pt>
                <c:pt idx="8089">
                  <c:v>435</c:v>
                </c:pt>
                <c:pt idx="8090">
                  <c:v>433</c:v>
                </c:pt>
                <c:pt idx="8091">
                  <c:v>443</c:v>
                </c:pt>
                <c:pt idx="8092">
                  <c:v>448</c:v>
                </c:pt>
                <c:pt idx="8093">
                  <c:v>445</c:v>
                </c:pt>
                <c:pt idx="8094">
                  <c:v>448</c:v>
                </c:pt>
                <c:pt idx="8095">
                  <c:v>445</c:v>
                </c:pt>
                <c:pt idx="8096">
                  <c:v>448</c:v>
                </c:pt>
                <c:pt idx="8097">
                  <c:v>457</c:v>
                </c:pt>
                <c:pt idx="8098">
                  <c:v>452</c:v>
                </c:pt>
                <c:pt idx="8099">
                  <c:v>452</c:v>
                </c:pt>
                <c:pt idx="8100">
                  <c:v>452</c:v>
                </c:pt>
                <c:pt idx="8101">
                  <c:v>464</c:v>
                </c:pt>
                <c:pt idx="8102">
                  <c:v>445</c:v>
                </c:pt>
                <c:pt idx="8103">
                  <c:v>457</c:v>
                </c:pt>
                <c:pt idx="8104">
                  <c:v>457</c:v>
                </c:pt>
                <c:pt idx="8105">
                  <c:v>460</c:v>
                </c:pt>
                <c:pt idx="8106">
                  <c:v>457</c:v>
                </c:pt>
                <c:pt idx="8107">
                  <c:v>452</c:v>
                </c:pt>
                <c:pt idx="8108">
                  <c:v>476</c:v>
                </c:pt>
                <c:pt idx="8109">
                  <c:v>452</c:v>
                </c:pt>
                <c:pt idx="8110">
                  <c:v>452</c:v>
                </c:pt>
                <c:pt idx="8111">
                  <c:v>452</c:v>
                </c:pt>
                <c:pt idx="8112">
                  <c:v>460</c:v>
                </c:pt>
                <c:pt idx="8113">
                  <c:v>457</c:v>
                </c:pt>
                <c:pt idx="8114">
                  <c:v>448</c:v>
                </c:pt>
                <c:pt idx="8115">
                  <c:v>457</c:v>
                </c:pt>
                <c:pt idx="8116">
                  <c:v>460</c:v>
                </c:pt>
                <c:pt idx="8117">
                  <c:v>452</c:v>
                </c:pt>
                <c:pt idx="8118">
                  <c:v>464</c:v>
                </c:pt>
                <c:pt idx="8119">
                  <c:v>460</c:v>
                </c:pt>
                <c:pt idx="8120">
                  <c:v>472</c:v>
                </c:pt>
                <c:pt idx="8121">
                  <c:v>476</c:v>
                </c:pt>
                <c:pt idx="8122">
                  <c:v>464</c:v>
                </c:pt>
                <c:pt idx="8123">
                  <c:v>472</c:v>
                </c:pt>
                <c:pt idx="8124">
                  <c:v>460</c:v>
                </c:pt>
                <c:pt idx="8125">
                  <c:v>472</c:v>
                </c:pt>
                <c:pt idx="8126">
                  <c:v>641</c:v>
                </c:pt>
                <c:pt idx="8127">
                  <c:v>472</c:v>
                </c:pt>
                <c:pt idx="8128">
                  <c:v>460</c:v>
                </c:pt>
                <c:pt idx="8129">
                  <c:v>464</c:v>
                </c:pt>
                <c:pt idx="8130">
                  <c:v>464</c:v>
                </c:pt>
                <c:pt idx="8131">
                  <c:v>452</c:v>
                </c:pt>
                <c:pt idx="8132">
                  <c:v>476</c:v>
                </c:pt>
                <c:pt idx="8133">
                  <c:v>476</c:v>
                </c:pt>
                <c:pt idx="8134">
                  <c:v>482</c:v>
                </c:pt>
                <c:pt idx="8135">
                  <c:v>480</c:v>
                </c:pt>
                <c:pt idx="8136">
                  <c:v>480</c:v>
                </c:pt>
                <c:pt idx="8137">
                  <c:v>472</c:v>
                </c:pt>
                <c:pt idx="8138">
                  <c:v>472</c:v>
                </c:pt>
                <c:pt idx="8139">
                  <c:v>472</c:v>
                </c:pt>
                <c:pt idx="8140">
                  <c:v>480</c:v>
                </c:pt>
                <c:pt idx="8141">
                  <c:v>464</c:v>
                </c:pt>
                <c:pt idx="8142">
                  <c:v>482</c:v>
                </c:pt>
                <c:pt idx="8143">
                  <c:v>464</c:v>
                </c:pt>
                <c:pt idx="8144">
                  <c:v>480</c:v>
                </c:pt>
                <c:pt idx="8145">
                  <c:v>482</c:v>
                </c:pt>
                <c:pt idx="8146">
                  <c:v>480</c:v>
                </c:pt>
                <c:pt idx="8147">
                  <c:v>482</c:v>
                </c:pt>
                <c:pt idx="8148">
                  <c:v>472</c:v>
                </c:pt>
                <c:pt idx="8149">
                  <c:v>482</c:v>
                </c:pt>
                <c:pt idx="8150">
                  <c:v>480</c:v>
                </c:pt>
                <c:pt idx="8151">
                  <c:v>480</c:v>
                </c:pt>
                <c:pt idx="8152">
                  <c:v>480</c:v>
                </c:pt>
                <c:pt idx="8153">
                  <c:v>497</c:v>
                </c:pt>
                <c:pt idx="8154">
                  <c:v>480</c:v>
                </c:pt>
                <c:pt idx="8155">
                  <c:v>472</c:v>
                </c:pt>
                <c:pt idx="8156">
                  <c:v>476</c:v>
                </c:pt>
                <c:pt idx="8157">
                  <c:v>472</c:v>
                </c:pt>
                <c:pt idx="8158">
                  <c:v>476</c:v>
                </c:pt>
                <c:pt idx="8159">
                  <c:v>476</c:v>
                </c:pt>
                <c:pt idx="8160">
                  <c:v>472</c:v>
                </c:pt>
                <c:pt idx="8161">
                  <c:v>476</c:v>
                </c:pt>
                <c:pt idx="8162">
                  <c:v>480</c:v>
                </c:pt>
                <c:pt idx="8163">
                  <c:v>476</c:v>
                </c:pt>
                <c:pt idx="8164">
                  <c:v>480</c:v>
                </c:pt>
                <c:pt idx="8165">
                  <c:v>472</c:v>
                </c:pt>
                <c:pt idx="8166">
                  <c:v>652</c:v>
                </c:pt>
                <c:pt idx="8167">
                  <c:v>472</c:v>
                </c:pt>
                <c:pt idx="8168">
                  <c:v>464</c:v>
                </c:pt>
                <c:pt idx="8169">
                  <c:v>472</c:v>
                </c:pt>
                <c:pt idx="8170">
                  <c:v>460</c:v>
                </c:pt>
                <c:pt idx="8171">
                  <c:v>472</c:v>
                </c:pt>
                <c:pt idx="8172">
                  <c:v>448</c:v>
                </c:pt>
                <c:pt idx="8173">
                  <c:v>460</c:v>
                </c:pt>
                <c:pt idx="8174">
                  <c:v>457</c:v>
                </c:pt>
                <c:pt idx="8175">
                  <c:v>457</c:v>
                </c:pt>
                <c:pt idx="8176">
                  <c:v>464</c:v>
                </c:pt>
                <c:pt idx="8177">
                  <c:v>445</c:v>
                </c:pt>
                <c:pt idx="8178">
                  <c:v>457</c:v>
                </c:pt>
                <c:pt idx="8179">
                  <c:v>457</c:v>
                </c:pt>
                <c:pt idx="8180">
                  <c:v>464</c:v>
                </c:pt>
                <c:pt idx="8181">
                  <c:v>460</c:v>
                </c:pt>
                <c:pt idx="8182">
                  <c:v>460</c:v>
                </c:pt>
                <c:pt idx="8183">
                  <c:v>460</c:v>
                </c:pt>
                <c:pt idx="8184">
                  <c:v>464</c:v>
                </c:pt>
                <c:pt idx="8185">
                  <c:v>457</c:v>
                </c:pt>
                <c:pt idx="8186">
                  <c:v>464</c:v>
                </c:pt>
                <c:pt idx="8187">
                  <c:v>472</c:v>
                </c:pt>
                <c:pt idx="8188">
                  <c:v>452</c:v>
                </c:pt>
                <c:pt idx="8189">
                  <c:v>448</c:v>
                </c:pt>
                <c:pt idx="8190">
                  <c:v>457</c:v>
                </c:pt>
                <c:pt idx="8191">
                  <c:v>457</c:v>
                </c:pt>
                <c:pt idx="8192">
                  <c:v>457</c:v>
                </c:pt>
                <c:pt idx="8193">
                  <c:v>460</c:v>
                </c:pt>
                <c:pt idx="8194">
                  <c:v>448</c:v>
                </c:pt>
                <c:pt idx="8195">
                  <c:v>457</c:v>
                </c:pt>
                <c:pt idx="8196">
                  <c:v>445</c:v>
                </c:pt>
                <c:pt idx="8197">
                  <c:v>457</c:v>
                </c:pt>
                <c:pt idx="8198">
                  <c:v>460</c:v>
                </c:pt>
                <c:pt idx="8199">
                  <c:v>448</c:v>
                </c:pt>
                <c:pt idx="8200">
                  <c:v>457</c:v>
                </c:pt>
                <c:pt idx="8201">
                  <c:v>445</c:v>
                </c:pt>
                <c:pt idx="8202">
                  <c:v>452</c:v>
                </c:pt>
                <c:pt idx="8203">
                  <c:v>452</c:v>
                </c:pt>
                <c:pt idx="8204">
                  <c:v>448</c:v>
                </c:pt>
                <c:pt idx="8205">
                  <c:v>448</c:v>
                </c:pt>
                <c:pt idx="8206">
                  <c:v>443</c:v>
                </c:pt>
                <c:pt idx="8207">
                  <c:v>448</c:v>
                </c:pt>
                <c:pt idx="8208">
                  <c:v>452</c:v>
                </c:pt>
                <c:pt idx="8209">
                  <c:v>448</c:v>
                </c:pt>
                <c:pt idx="8210">
                  <c:v>452</c:v>
                </c:pt>
                <c:pt idx="8211">
                  <c:v>448</c:v>
                </c:pt>
                <c:pt idx="8212">
                  <c:v>448</c:v>
                </c:pt>
                <c:pt idx="8213">
                  <c:v>457</c:v>
                </c:pt>
                <c:pt idx="8214">
                  <c:v>452</c:v>
                </c:pt>
                <c:pt idx="8215">
                  <c:v>452</c:v>
                </c:pt>
                <c:pt idx="8216">
                  <c:v>443</c:v>
                </c:pt>
                <c:pt idx="8217">
                  <c:v>457</c:v>
                </c:pt>
                <c:pt idx="8218">
                  <c:v>445</c:v>
                </c:pt>
                <c:pt idx="8219">
                  <c:v>457</c:v>
                </c:pt>
                <c:pt idx="8220">
                  <c:v>457</c:v>
                </c:pt>
                <c:pt idx="8221">
                  <c:v>460</c:v>
                </c:pt>
                <c:pt idx="8222">
                  <c:v>460</c:v>
                </c:pt>
                <c:pt idx="8223">
                  <c:v>443</c:v>
                </c:pt>
                <c:pt idx="8224">
                  <c:v>464</c:v>
                </c:pt>
                <c:pt idx="8225">
                  <c:v>452</c:v>
                </c:pt>
                <c:pt idx="8226">
                  <c:v>457</c:v>
                </c:pt>
                <c:pt idx="8227">
                  <c:v>457</c:v>
                </c:pt>
                <c:pt idx="8228">
                  <c:v>457</c:v>
                </c:pt>
                <c:pt idx="8229">
                  <c:v>460</c:v>
                </c:pt>
                <c:pt idx="8230">
                  <c:v>472</c:v>
                </c:pt>
                <c:pt idx="8231">
                  <c:v>460</c:v>
                </c:pt>
                <c:pt idx="8232">
                  <c:v>464</c:v>
                </c:pt>
                <c:pt idx="8233">
                  <c:v>452</c:v>
                </c:pt>
                <c:pt idx="8234">
                  <c:v>452</c:v>
                </c:pt>
                <c:pt idx="8235">
                  <c:v>445</c:v>
                </c:pt>
                <c:pt idx="8236">
                  <c:v>445</c:v>
                </c:pt>
                <c:pt idx="8237">
                  <c:v>448</c:v>
                </c:pt>
                <c:pt idx="8238">
                  <c:v>445</c:v>
                </c:pt>
                <c:pt idx="8239">
                  <c:v>452</c:v>
                </c:pt>
                <c:pt idx="8240">
                  <c:v>443</c:v>
                </c:pt>
                <c:pt idx="8241">
                  <c:v>452</c:v>
                </c:pt>
                <c:pt idx="8242">
                  <c:v>443</c:v>
                </c:pt>
                <c:pt idx="8243">
                  <c:v>464</c:v>
                </c:pt>
                <c:pt idx="8244">
                  <c:v>457</c:v>
                </c:pt>
                <c:pt idx="8245">
                  <c:v>448</c:v>
                </c:pt>
                <c:pt idx="8246">
                  <c:v>452</c:v>
                </c:pt>
                <c:pt idx="8247">
                  <c:v>443</c:v>
                </c:pt>
                <c:pt idx="8248">
                  <c:v>448</c:v>
                </c:pt>
                <c:pt idx="8249">
                  <c:v>443</c:v>
                </c:pt>
                <c:pt idx="8250">
                  <c:v>443</c:v>
                </c:pt>
                <c:pt idx="8251">
                  <c:v>441</c:v>
                </c:pt>
                <c:pt idx="8252">
                  <c:v>443</c:v>
                </c:pt>
                <c:pt idx="8253">
                  <c:v>435</c:v>
                </c:pt>
                <c:pt idx="8254">
                  <c:v>443</c:v>
                </c:pt>
                <c:pt idx="8255">
                  <c:v>443</c:v>
                </c:pt>
                <c:pt idx="8256">
                  <c:v>433</c:v>
                </c:pt>
                <c:pt idx="8257">
                  <c:v>435</c:v>
                </c:pt>
                <c:pt idx="8258">
                  <c:v>441</c:v>
                </c:pt>
                <c:pt idx="8259">
                  <c:v>433</c:v>
                </c:pt>
                <c:pt idx="8260">
                  <c:v>435</c:v>
                </c:pt>
                <c:pt idx="8261">
                  <c:v>441</c:v>
                </c:pt>
                <c:pt idx="8262">
                  <c:v>435</c:v>
                </c:pt>
                <c:pt idx="8263">
                  <c:v>441</c:v>
                </c:pt>
                <c:pt idx="8264">
                  <c:v>424</c:v>
                </c:pt>
                <c:pt idx="8265">
                  <c:v>445</c:v>
                </c:pt>
                <c:pt idx="8266">
                  <c:v>443</c:v>
                </c:pt>
                <c:pt idx="8267">
                  <c:v>433</c:v>
                </c:pt>
                <c:pt idx="8268">
                  <c:v>435</c:v>
                </c:pt>
                <c:pt idx="8269">
                  <c:v>433</c:v>
                </c:pt>
                <c:pt idx="8270">
                  <c:v>441</c:v>
                </c:pt>
                <c:pt idx="8271">
                  <c:v>435</c:v>
                </c:pt>
                <c:pt idx="8272">
                  <c:v>435</c:v>
                </c:pt>
                <c:pt idx="8273">
                  <c:v>427</c:v>
                </c:pt>
                <c:pt idx="8274">
                  <c:v>427</c:v>
                </c:pt>
                <c:pt idx="8275">
                  <c:v>427</c:v>
                </c:pt>
                <c:pt idx="8276">
                  <c:v>420</c:v>
                </c:pt>
                <c:pt idx="8277">
                  <c:v>435</c:v>
                </c:pt>
                <c:pt idx="8278">
                  <c:v>420</c:v>
                </c:pt>
                <c:pt idx="8279">
                  <c:v>424</c:v>
                </c:pt>
                <c:pt idx="8280">
                  <c:v>424</c:v>
                </c:pt>
                <c:pt idx="8281">
                  <c:v>420</c:v>
                </c:pt>
                <c:pt idx="8282">
                  <c:v>424</c:v>
                </c:pt>
                <c:pt idx="8283">
                  <c:v>424</c:v>
                </c:pt>
                <c:pt idx="8284">
                  <c:v>420</c:v>
                </c:pt>
                <c:pt idx="8285">
                  <c:v>433</c:v>
                </c:pt>
                <c:pt idx="8286">
                  <c:v>420</c:v>
                </c:pt>
                <c:pt idx="8287">
                  <c:v>427</c:v>
                </c:pt>
                <c:pt idx="8288">
                  <c:v>415</c:v>
                </c:pt>
                <c:pt idx="8289">
                  <c:v>424</c:v>
                </c:pt>
                <c:pt idx="8290">
                  <c:v>420</c:v>
                </c:pt>
                <c:pt idx="8291">
                  <c:v>413</c:v>
                </c:pt>
                <c:pt idx="8292">
                  <c:v>424</c:v>
                </c:pt>
                <c:pt idx="8293">
                  <c:v>409</c:v>
                </c:pt>
                <c:pt idx="8294">
                  <c:v>420</c:v>
                </c:pt>
                <c:pt idx="8295">
                  <c:v>415</c:v>
                </c:pt>
                <c:pt idx="8296">
                  <c:v>420</c:v>
                </c:pt>
                <c:pt idx="8297">
                  <c:v>420</c:v>
                </c:pt>
                <c:pt idx="8298">
                  <c:v>427</c:v>
                </c:pt>
                <c:pt idx="8299">
                  <c:v>427</c:v>
                </c:pt>
                <c:pt idx="8300">
                  <c:v>424</c:v>
                </c:pt>
                <c:pt idx="8301">
                  <c:v>424</c:v>
                </c:pt>
                <c:pt idx="8302">
                  <c:v>427</c:v>
                </c:pt>
                <c:pt idx="8303">
                  <c:v>433</c:v>
                </c:pt>
                <c:pt idx="8304">
                  <c:v>427</c:v>
                </c:pt>
                <c:pt idx="8305">
                  <c:v>427</c:v>
                </c:pt>
                <c:pt idx="8306">
                  <c:v>435</c:v>
                </c:pt>
                <c:pt idx="8307">
                  <c:v>433</c:v>
                </c:pt>
                <c:pt idx="8308">
                  <c:v>424</c:v>
                </c:pt>
                <c:pt idx="8309">
                  <c:v>435</c:v>
                </c:pt>
                <c:pt idx="8310">
                  <c:v>433</c:v>
                </c:pt>
                <c:pt idx="8311">
                  <c:v>443</c:v>
                </c:pt>
                <c:pt idx="8312">
                  <c:v>420</c:v>
                </c:pt>
                <c:pt idx="8313">
                  <c:v>427</c:v>
                </c:pt>
                <c:pt idx="8314">
                  <c:v>427</c:v>
                </c:pt>
                <c:pt idx="8315">
                  <c:v>427</c:v>
                </c:pt>
                <c:pt idx="8316">
                  <c:v>433</c:v>
                </c:pt>
                <c:pt idx="8317">
                  <c:v>420</c:v>
                </c:pt>
                <c:pt idx="8318">
                  <c:v>427</c:v>
                </c:pt>
                <c:pt idx="8319">
                  <c:v>433</c:v>
                </c:pt>
                <c:pt idx="8320">
                  <c:v>435</c:v>
                </c:pt>
                <c:pt idx="8321">
                  <c:v>427</c:v>
                </c:pt>
                <c:pt idx="8322">
                  <c:v>448</c:v>
                </c:pt>
                <c:pt idx="8323">
                  <c:v>441</c:v>
                </c:pt>
                <c:pt idx="8324">
                  <c:v>427</c:v>
                </c:pt>
                <c:pt idx="8325">
                  <c:v>441</c:v>
                </c:pt>
                <c:pt idx="8326">
                  <c:v>443</c:v>
                </c:pt>
                <c:pt idx="8327">
                  <c:v>443</c:v>
                </c:pt>
                <c:pt idx="8328">
                  <c:v>443</c:v>
                </c:pt>
                <c:pt idx="8329">
                  <c:v>441</c:v>
                </c:pt>
                <c:pt idx="8330">
                  <c:v>443</c:v>
                </c:pt>
                <c:pt idx="8331">
                  <c:v>443</c:v>
                </c:pt>
                <c:pt idx="8332">
                  <c:v>441</c:v>
                </c:pt>
                <c:pt idx="8333">
                  <c:v>448</c:v>
                </c:pt>
                <c:pt idx="8334">
                  <c:v>443</c:v>
                </c:pt>
                <c:pt idx="8335">
                  <c:v>441</c:v>
                </c:pt>
                <c:pt idx="8336">
                  <c:v>445</c:v>
                </c:pt>
                <c:pt idx="8337">
                  <c:v>443</c:v>
                </c:pt>
                <c:pt idx="8338">
                  <c:v>443</c:v>
                </c:pt>
                <c:pt idx="8339">
                  <c:v>435</c:v>
                </c:pt>
                <c:pt idx="8340">
                  <c:v>445</c:v>
                </c:pt>
                <c:pt idx="8341">
                  <c:v>445</c:v>
                </c:pt>
                <c:pt idx="8342">
                  <c:v>448</c:v>
                </c:pt>
                <c:pt idx="8343">
                  <c:v>448</c:v>
                </c:pt>
                <c:pt idx="8344">
                  <c:v>448</c:v>
                </c:pt>
                <c:pt idx="8345">
                  <c:v>448</c:v>
                </c:pt>
                <c:pt idx="8346">
                  <c:v>445</c:v>
                </c:pt>
                <c:pt idx="8347">
                  <c:v>457</c:v>
                </c:pt>
                <c:pt idx="8348">
                  <c:v>448</c:v>
                </c:pt>
                <c:pt idx="8349">
                  <c:v>452</c:v>
                </c:pt>
                <c:pt idx="8350">
                  <c:v>452</c:v>
                </c:pt>
                <c:pt idx="8351">
                  <c:v>448</c:v>
                </c:pt>
                <c:pt idx="8352">
                  <c:v>452</c:v>
                </c:pt>
                <c:pt idx="8353">
                  <c:v>460</c:v>
                </c:pt>
                <c:pt idx="8354">
                  <c:v>452</c:v>
                </c:pt>
                <c:pt idx="8355">
                  <c:v>452</c:v>
                </c:pt>
                <c:pt idx="8356">
                  <c:v>457</c:v>
                </c:pt>
                <c:pt idx="8357">
                  <c:v>452</c:v>
                </c:pt>
                <c:pt idx="8358">
                  <c:v>457</c:v>
                </c:pt>
                <c:pt idx="8359">
                  <c:v>445</c:v>
                </c:pt>
                <c:pt idx="8360">
                  <c:v>452</c:v>
                </c:pt>
                <c:pt idx="8361">
                  <c:v>445</c:v>
                </c:pt>
                <c:pt idx="8362">
                  <c:v>452</c:v>
                </c:pt>
                <c:pt idx="8363">
                  <c:v>445</c:v>
                </c:pt>
                <c:pt idx="8364">
                  <c:v>457</c:v>
                </c:pt>
                <c:pt idx="8365">
                  <c:v>452</c:v>
                </c:pt>
                <c:pt idx="8366">
                  <c:v>452</c:v>
                </c:pt>
                <c:pt idx="8367">
                  <c:v>460</c:v>
                </c:pt>
                <c:pt idx="8368">
                  <c:v>457</c:v>
                </c:pt>
                <c:pt idx="8369">
                  <c:v>460</c:v>
                </c:pt>
                <c:pt idx="8370">
                  <c:v>457</c:v>
                </c:pt>
                <c:pt idx="8371">
                  <c:v>457</c:v>
                </c:pt>
                <c:pt idx="8372">
                  <c:v>452</c:v>
                </c:pt>
                <c:pt idx="8373">
                  <c:v>457</c:v>
                </c:pt>
                <c:pt idx="8374">
                  <c:v>448</c:v>
                </c:pt>
                <c:pt idx="8375">
                  <c:v>452</c:v>
                </c:pt>
                <c:pt idx="8376">
                  <c:v>448</c:v>
                </c:pt>
                <c:pt idx="8377">
                  <c:v>457</c:v>
                </c:pt>
                <c:pt idx="8378">
                  <c:v>452</c:v>
                </c:pt>
                <c:pt idx="8379">
                  <c:v>460</c:v>
                </c:pt>
                <c:pt idx="8380">
                  <c:v>452</c:v>
                </c:pt>
                <c:pt idx="8381">
                  <c:v>464</c:v>
                </c:pt>
                <c:pt idx="8382">
                  <c:v>464</c:v>
                </c:pt>
                <c:pt idx="8383">
                  <c:v>460</c:v>
                </c:pt>
                <c:pt idx="8384">
                  <c:v>464</c:v>
                </c:pt>
                <c:pt idx="8385">
                  <c:v>457</c:v>
                </c:pt>
                <c:pt idx="8386">
                  <c:v>460</c:v>
                </c:pt>
                <c:pt idx="8387">
                  <c:v>452</c:v>
                </c:pt>
                <c:pt idx="8388">
                  <c:v>464</c:v>
                </c:pt>
                <c:pt idx="8389">
                  <c:v>452</c:v>
                </c:pt>
                <c:pt idx="8390">
                  <c:v>472</c:v>
                </c:pt>
                <c:pt idx="8391">
                  <c:v>464</c:v>
                </c:pt>
                <c:pt idx="8392">
                  <c:v>445</c:v>
                </c:pt>
                <c:pt idx="8393">
                  <c:v>457</c:v>
                </c:pt>
                <c:pt idx="8394">
                  <c:v>457</c:v>
                </c:pt>
                <c:pt idx="8395">
                  <c:v>464</c:v>
                </c:pt>
                <c:pt idx="8396">
                  <c:v>460</c:v>
                </c:pt>
                <c:pt idx="8397">
                  <c:v>452</c:v>
                </c:pt>
                <c:pt idx="8398">
                  <c:v>460</c:v>
                </c:pt>
                <c:pt idx="8399">
                  <c:v>460</c:v>
                </c:pt>
                <c:pt idx="8400">
                  <c:v>452</c:v>
                </c:pt>
                <c:pt idx="8401">
                  <c:v>460</c:v>
                </c:pt>
                <c:pt idx="8402">
                  <c:v>460</c:v>
                </c:pt>
                <c:pt idx="8403">
                  <c:v>457</c:v>
                </c:pt>
                <c:pt idx="8404">
                  <c:v>464</c:v>
                </c:pt>
                <c:pt idx="8405">
                  <c:v>457</c:v>
                </c:pt>
                <c:pt idx="8406">
                  <c:v>452</c:v>
                </c:pt>
                <c:pt idx="8407">
                  <c:v>443</c:v>
                </c:pt>
                <c:pt idx="8408">
                  <c:v>452</c:v>
                </c:pt>
                <c:pt idx="8409">
                  <c:v>441</c:v>
                </c:pt>
                <c:pt idx="8410">
                  <c:v>445</c:v>
                </c:pt>
                <c:pt idx="8411">
                  <c:v>452</c:v>
                </c:pt>
                <c:pt idx="8412">
                  <c:v>448</c:v>
                </c:pt>
                <c:pt idx="8413">
                  <c:v>460</c:v>
                </c:pt>
                <c:pt idx="8414">
                  <c:v>445</c:v>
                </c:pt>
                <c:pt idx="8415">
                  <c:v>460</c:v>
                </c:pt>
                <c:pt idx="8416">
                  <c:v>448</c:v>
                </c:pt>
                <c:pt idx="8417">
                  <c:v>452</c:v>
                </c:pt>
                <c:pt idx="8418">
                  <c:v>457</c:v>
                </c:pt>
                <c:pt idx="8419">
                  <c:v>457</c:v>
                </c:pt>
                <c:pt idx="8420">
                  <c:v>457</c:v>
                </c:pt>
                <c:pt idx="8421">
                  <c:v>445</c:v>
                </c:pt>
                <c:pt idx="8422">
                  <c:v>460</c:v>
                </c:pt>
                <c:pt idx="8423">
                  <c:v>460</c:v>
                </c:pt>
                <c:pt idx="8424">
                  <c:v>460</c:v>
                </c:pt>
                <c:pt idx="8425">
                  <c:v>448</c:v>
                </c:pt>
                <c:pt idx="8426">
                  <c:v>443</c:v>
                </c:pt>
                <c:pt idx="8427">
                  <c:v>443</c:v>
                </c:pt>
                <c:pt idx="8428">
                  <c:v>443</c:v>
                </c:pt>
                <c:pt idx="8429">
                  <c:v>441</c:v>
                </c:pt>
                <c:pt idx="8430">
                  <c:v>443</c:v>
                </c:pt>
                <c:pt idx="8431">
                  <c:v>427</c:v>
                </c:pt>
                <c:pt idx="8432">
                  <c:v>441</c:v>
                </c:pt>
                <c:pt idx="8433">
                  <c:v>424</c:v>
                </c:pt>
                <c:pt idx="8434">
                  <c:v>441</c:v>
                </c:pt>
                <c:pt idx="8435">
                  <c:v>435</c:v>
                </c:pt>
                <c:pt idx="8436">
                  <c:v>427</c:v>
                </c:pt>
                <c:pt idx="8437">
                  <c:v>427</c:v>
                </c:pt>
                <c:pt idx="8438">
                  <c:v>409</c:v>
                </c:pt>
                <c:pt idx="8439">
                  <c:v>433</c:v>
                </c:pt>
                <c:pt idx="8440">
                  <c:v>424</c:v>
                </c:pt>
                <c:pt idx="8441">
                  <c:v>424</c:v>
                </c:pt>
                <c:pt idx="8442">
                  <c:v>427</c:v>
                </c:pt>
                <c:pt idx="8443">
                  <c:v>435</c:v>
                </c:pt>
                <c:pt idx="8444">
                  <c:v>427</c:v>
                </c:pt>
                <c:pt idx="8445">
                  <c:v>420</c:v>
                </c:pt>
                <c:pt idx="8446">
                  <c:v>427</c:v>
                </c:pt>
                <c:pt idx="8447">
                  <c:v>433</c:v>
                </c:pt>
                <c:pt idx="8448">
                  <c:v>427</c:v>
                </c:pt>
                <c:pt idx="8449">
                  <c:v>435</c:v>
                </c:pt>
                <c:pt idx="8450">
                  <c:v>433</c:v>
                </c:pt>
                <c:pt idx="8451">
                  <c:v>427</c:v>
                </c:pt>
                <c:pt idx="8452">
                  <c:v>435</c:v>
                </c:pt>
                <c:pt idx="8453">
                  <c:v>433</c:v>
                </c:pt>
                <c:pt idx="8454">
                  <c:v>427</c:v>
                </c:pt>
                <c:pt idx="8455">
                  <c:v>433</c:v>
                </c:pt>
                <c:pt idx="8456">
                  <c:v>443</c:v>
                </c:pt>
                <c:pt idx="8457">
                  <c:v>427</c:v>
                </c:pt>
                <c:pt idx="8458">
                  <c:v>435</c:v>
                </c:pt>
                <c:pt idx="8459">
                  <c:v>435</c:v>
                </c:pt>
                <c:pt idx="8460">
                  <c:v>433</c:v>
                </c:pt>
                <c:pt idx="8461">
                  <c:v>427</c:v>
                </c:pt>
                <c:pt idx="8462">
                  <c:v>415</c:v>
                </c:pt>
                <c:pt idx="8463">
                  <c:v>435</c:v>
                </c:pt>
                <c:pt idx="8464">
                  <c:v>435</c:v>
                </c:pt>
                <c:pt idx="8465">
                  <c:v>435</c:v>
                </c:pt>
                <c:pt idx="8466">
                  <c:v>433</c:v>
                </c:pt>
                <c:pt idx="8467">
                  <c:v>433</c:v>
                </c:pt>
                <c:pt idx="8468">
                  <c:v>427</c:v>
                </c:pt>
                <c:pt idx="8469">
                  <c:v>433</c:v>
                </c:pt>
                <c:pt idx="8470">
                  <c:v>433</c:v>
                </c:pt>
                <c:pt idx="8471">
                  <c:v>420</c:v>
                </c:pt>
                <c:pt idx="8472">
                  <c:v>420</c:v>
                </c:pt>
                <c:pt idx="8473">
                  <c:v>415</c:v>
                </c:pt>
                <c:pt idx="8474">
                  <c:v>415</c:v>
                </c:pt>
                <c:pt idx="8475">
                  <c:v>413</c:v>
                </c:pt>
                <c:pt idx="8476">
                  <c:v>424</c:v>
                </c:pt>
                <c:pt idx="8477">
                  <c:v>415</c:v>
                </c:pt>
                <c:pt idx="8478">
                  <c:v>427</c:v>
                </c:pt>
                <c:pt idx="8479">
                  <c:v>424</c:v>
                </c:pt>
                <c:pt idx="8480">
                  <c:v>435</c:v>
                </c:pt>
                <c:pt idx="8481">
                  <c:v>427</c:v>
                </c:pt>
                <c:pt idx="8482">
                  <c:v>427</c:v>
                </c:pt>
                <c:pt idx="8483">
                  <c:v>441</c:v>
                </c:pt>
                <c:pt idx="8484">
                  <c:v>433</c:v>
                </c:pt>
                <c:pt idx="8485">
                  <c:v>443</c:v>
                </c:pt>
                <c:pt idx="8486">
                  <c:v>433</c:v>
                </c:pt>
                <c:pt idx="8487">
                  <c:v>448</c:v>
                </c:pt>
                <c:pt idx="8488">
                  <c:v>445</c:v>
                </c:pt>
                <c:pt idx="8489">
                  <c:v>445</c:v>
                </c:pt>
                <c:pt idx="8490">
                  <c:v>448</c:v>
                </c:pt>
                <c:pt idx="8491">
                  <c:v>448</c:v>
                </c:pt>
                <c:pt idx="8492">
                  <c:v>452</c:v>
                </c:pt>
                <c:pt idx="8493">
                  <c:v>448</c:v>
                </c:pt>
                <c:pt idx="8494">
                  <c:v>448</c:v>
                </c:pt>
                <c:pt idx="8495">
                  <c:v>445</c:v>
                </c:pt>
                <c:pt idx="8496">
                  <c:v>443</c:v>
                </c:pt>
                <c:pt idx="8497">
                  <c:v>443</c:v>
                </c:pt>
                <c:pt idx="8498">
                  <c:v>435</c:v>
                </c:pt>
                <c:pt idx="8499">
                  <c:v>443</c:v>
                </c:pt>
                <c:pt idx="8500">
                  <c:v>445</c:v>
                </c:pt>
                <c:pt idx="8501">
                  <c:v>441</c:v>
                </c:pt>
                <c:pt idx="8502">
                  <c:v>435</c:v>
                </c:pt>
                <c:pt idx="8503">
                  <c:v>445</c:v>
                </c:pt>
                <c:pt idx="8504">
                  <c:v>445</c:v>
                </c:pt>
                <c:pt idx="8505">
                  <c:v>443</c:v>
                </c:pt>
                <c:pt idx="8506">
                  <c:v>443</c:v>
                </c:pt>
                <c:pt idx="8507">
                  <c:v>443</c:v>
                </c:pt>
                <c:pt idx="8508">
                  <c:v>441</c:v>
                </c:pt>
                <c:pt idx="8509">
                  <c:v>445</c:v>
                </c:pt>
                <c:pt idx="8510">
                  <c:v>445</c:v>
                </c:pt>
                <c:pt idx="8511">
                  <c:v>448</c:v>
                </c:pt>
                <c:pt idx="8512">
                  <c:v>441</c:v>
                </c:pt>
                <c:pt idx="8513">
                  <c:v>443</c:v>
                </c:pt>
                <c:pt idx="8514">
                  <c:v>443</c:v>
                </c:pt>
                <c:pt idx="8515">
                  <c:v>433</c:v>
                </c:pt>
                <c:pt idx="8516">
                  <c:v>445</c:v>
                </c:pt>
                <c:pt idx="8517">
                  <c:v>445</c:v>
                </c:pt>
                <c:pt idx="8518">
                  <c:v>452</c:v>
                </c:pt>
                <c:pt idx="8519">
                  <c:v>448</c:v>
                </c:pt>
                <c:pt idx="8520">
                  <c:v>443</c:v>
                </c:pt>
                <c:pt idx="8521">
                  <c:v>457</c:v>
                </c:pt>
                <c:pt idx="8522">
                  <c:v>457</c:v>
                </c:pt>
                <c:pt idx="8523">
                  <c:v>445</c:v>
                </c:pt>
                <c:pt idx="8524">
                  <c:v>452</c:v>
                </c:pt>
                <c:pt idx="8525">
                  <c:v>435</c:v>
                </c:pt>
                <c:pt idx="8526">
                  <c:v>448</c:v>
                </c:pt>
                <c:pt idx="8527">
                  <c:v>448</c:v>
                </c:pt>
                <c:pt idx="8528">
                  <c:v>443</c:v>
                </c:pt>
                <c:pt idx="8529">
                  <c:v>445</c:v>
                </c:pt>
                <c:pt idx="8530">
                  <c:v>443</c:v>
                </c:pt>
                <c:pt idx="8531">
                  <c:v>452</c:v>
                </c:pt>
                <c:pt idx="8532">
                  <c:v>445</c:v>
                </c:pt>
                <c:pt idx="8533">
                  <c:v>445</c:v>
                </c:pt>
                <c:pt idx="8534">
                  <c:v>448</c:v>
                </c:pt>
                <c:pt idx="8535">
                  <c:v>445</c:v>
                </c:pt>
                <c:pt idx="8536">
                  <c:v>445</c:v>
                </c:pt>
                <c:pt idx="8537">
                  <c:v>457</c:v>
                </c:pt>
                <c:pt idx="8538">
                  <c:v>452</c:v>
                </c:pt>
                <c:pt idx="8539">
                  <c:v>443</c:v>
                </c:pt>
                <c:pt idx="8540">
                  <c:v>448</c:v>
                </c:pt>
                <c:pt idx="8541">
                  <c:v>445</c:v>
                </c:pt>
                <c:pt idx="8542">
                  <c:v>445</c:v>
                </c:pt>
                <c:pt idx="8543">
                  <c:v>443</c:v>
                </c:pt>
                <c:pt idx="8544">
                  <c:v>441</c:v>
                </c:pt>
                <c:pt idx="8545">
                  <c:v>443</c:v>
                </c:pt>
                <c:pt idx="8546">
                  <c:v>443</c:v>
                </c:pt>
                <c:pt idx="8547">
                  <c:v>443</c:v>
                </c:pt>
                <c:pt idx="8548">
                  <c:v>443</c:v>
                </c:pt>
                <c:pt idx="8549">
                  <c:v>441</c:v>
                </c:pt>
                <c:pt idx="8550">
                  <c:v>443</c:v>
                </c:pt>
                <c:pt idx="8551">
                  <c:v>448</c:v>
                </c:pt>
                <c:pt idx="8552">
                  <c:v>443</c:v>
                </c:pt>
                <c:pt idx="8553">
                  <c:v>443</c:v>
                </c:pt>
                <c:pt idx="8554">
                  <c:v>433</c:v>
                </c:pt>
                <c:pt idx="8555">
                  <c:v>445</c:v>
                </c:pt>
                <c:pt idx="8556">
                  <c:v>443</c:v>
                </c:pt>
                <c:pt idx="8557">
                  <c:v>445</c:v>
                </c:pt>
                <c:pt idx="8558">
                  <c:v>448</c:v>
                </c:pt>
                <c:pt idx="8559">
                  <c:v>448</c:v>
                </c:pt>
                <c:pt idx="8560">
                  <c:v>452</c:v>
                </c:pt>
                <c:pt idx="8561">
                  <c:v>435</c:v>
                </c:pt>
                <c:pt idx="8562">
                  <c:v>448</c:v>
                </c:pt>
                <c:pt idx="8563">
                  <c:v>443</c:v>
                </c:pt>
                <c:pt idx="8564">
                  <c:v>448</c:v>
                </c:pt>
                <c:pt idx="8565">
                  <c:v>448</c:v>
                </c:pt>
                <c:pt idx="8566">
                  <c:v>445</c:v>
                </c:pt>
                <c:pt idx="8567">
                  <c:v>448</c:v>
                </c:pt>
                <c:pt idx="8568">
                  <c:v>452</c:v>
                </c:pt>
                <c:pt idx="8569">
                  <c:v>445</c:v>
                </c:pt>
                <c:pt idx="8570">
                  <c:v>448</c:v>
                </c:pt>
                <c:pt idx="8571">
                  <c:v>464</c:v>
                </c:pt>
                <c:pt idx="8572">
                  <c:v>452</c:v>
                </c:pt>
                <c:pt idx="8573">
                  <c:v>457</c:v>
                </c:pt>
                <c:pt idx="8574">
                  <c:v>445</c:v>
                </c:pt>
                <c:pt idx="8575">
                  <c:v>457</c:v>
                </c:pt>
                <c:pt idx="8576">
                  <c:v>443</c:v>
                </c:pt>
                <c:pt idx="8577">
                  <c:v>448</c:v>
                </c:pt>
                <c:pt idx="8578">
                  <c:v>435</c:v>
                </c:pt>
                <c:pt idx="8579">
                  <c:v>452</c:v>
                </c:pt>
                <c:pt idx="8580">
                  <c:v>445</c:v>
                </c:pt>
                <c:pt idx="8581">
                  <c:v>445</c:v>
                </c:pt>
                <c:pt idx="8582">
                  <c:v>445</c:v>
                </c:pt>
                <c:pt idx="8583">
                  <c:v>448</c:v>
                </c:pt>
                <c:pt idx="8584">
                  <c:v>457</c:v>
                </c:pt>
                <c:pt idx="8585">
                  <c:v>443</c:v>
                </c:pt>
                <c:pt idx="8586">
                  <c:v>460</c:v>
                </c:pt>
                <c:pt idx="8587">
                  <c:v>457</c:v>
                </c:pt>
                <c:pt idx="8588">
                  <c:v>452</c:v>
                </c:pt>
                <c:pt idx="8589">
                  <c:v>448</c:v>
                </c:pt>
                <c:pt idx="8590">
                  <c:v>445</c:v>
                </c:pt>
                <c:pt idx="8591">
                  <c:v>448</c:v>
                </c:pt>
                <c:pt idx="8592">
                  <c:v>457</c:v>
                </c:pt>
                <c:pt idx="8593">
                  <c:v>452</c:v>
                </c:pt>
                <c:pt idx="8594">
                  <c:v>457</c:v>
                </c:pt>
                <c:pt idx="8595">
                  <c:v>448</c:v>
                </c:pt>
                <c:pt idx="8596">
                  <c:v>452</c:v>
                </c:pt>
                <c:pt idx="8597">
                  <c:v>457</c:v>
                </c:pt>
                <c:pt idx="8598">
                  <c:v>452</c:v>
                </c:pt>
                <c:pt idx="8599">
                  <c:v>460</c:v>
                </c:pt>
                <c:pt idx="8600">
                  <c:v>452</c:v>
                </c:pt>
                <c:pt idx="8601">
                  <c:v>452</c:v>
                </c:pt>
                <c:pt idx="8602">
                  <c:v>452</c:v>
                </c:pt>
                <c:pt idx="8603">
                  <c:v>457</c:v>
                </c:pt>
                <c:pt idx="8604">
                  <c:v>452</c:v>
                </c:pt>
                <c:pt idx="8605">
                  <c:v>464</c:v>
                </c:pt>
                <c:pt idx="8606">
                  <c:v>452</c:v>
                </c:pt>
                <c:pt idx="8607">
                  <c:v>441</c:v>
                </c:pt>
                <c:pt idx="8608">
                  <c:v>445</c:v>
                </c:pt>
                <c:pt idx="8609">
                  <c:v>445</c:v>
                </c:pt>
                <c:pt idx="8610">
                  <c:v>448</c:v>
                </c:pt>
                <c:pt idx="8611">
                  <c:v>445</c:v>
                </c:pt>
                <c:pt idx="8612">
                  <c:v>441</c:v>
                </c:pt>
                <c:pt idx="8613">
                  <c:v>443</c:v>
                </c:pt>
                <c:pt idx="8614">
                  <c:v>445</c:v>
                </c:pt>
                <c:pt idx="8615">
                  <c:v>433</c:v>
                </c:pt>
                <c:pt idx="8616">
                  <c:v>445</c:v>
                </c:pt>
                <c:pt idx="8617">
                  <c:v>441</c:v>
                </c:pt>
                <c:pt idx="8618">
                  <c:v>441</c:v>
                </c:pt>
                <c:pt idx="8619">
                  <c:v>433</c:v>
                </c:pt>
                <c:pt idx="8620">
                  <c:v>441</c:v>
                </c:pt>
                <c:pt idx="8621">
                  <c:v>443</c:v>
                </c:pt>
                <c:pt idx="8622">
                  <c:v>435</c:v>
                </c:pt>
                <c:pt idx="8623">
                  <c:v>445</c:v>
                </c:pt>
                <c:pt idx="8624">
                  <c:v>435</c:v>
                </c:pt>
                <c:pt idx="8625">
                  <c:v>435</c:v>
                </c:pt>
                <c:pt idx="8626">
                  <c:v>441</c:v>
                </c:pt>
                <c:pt idx="8627">
                  <c:v>445</c:v>
                </c:pt>
                <c:pt idx="8628">
                  <c:v>445</c:v>
                </c:pt>
                <c:pt idx="8629">
                  <c:v>435</c:v>
                </c:pt>
                <c:pt idx="8630">
                  <c:v>443</c:v>
                </c:pt>
                <c:pt idx="8631">
                  <c:v>435</c:v>
                </c:pt>
                <c:pt idx="8632">
                  <c:v>435</c:v>
                </c:pt>
                <c:pt idx="8633">
                  <c:v>435</c:v>
                </c:pt>
                <c:pt idx="8634">
                  <c:v>443</c:v>
                </c:pt>
                <c:pt idx="8635">
                  <c:v>441</c:v>
                </c:pt>
                <c:pt idx="8636">
                  <c:v>443</c:v>
                </c:pt>
                <c:pt idx="8637">
                  <c:v>435</c:v>
                </c:pt>
                <c:pt idx="8638">
                  <c:v>441</c:v>
                </c:pt>
                <c:pt idx="8639">
                  <c:v>448</c:v>
                </c:pt>
                <c:pt idx="8640">
                  <c:v>427</c:v>
                </c:pt>
                <c:pt idx="8641">
                  <c:v>433</c:v>
                </c:pt>
                <c:pt idx="8642">
                  <c:v>427</c:v>
                </c:pt>
                <c:pt idx="8643">
                  <c:v>433</c:v>
                </c:pt>
                <c:pt idx="8644">
                  <c:v>433</c:v>
                </c:pt>
                <c:pt idx="8645">
                  <c:v>433</c:v>
                </c:pt>
                <c:pt idx="8646">
                  <c:v>415</c:v>
                </c:pt>
                <c:pt idx="8647">
                  <c:v>435</c:v>
                </c:pt>
                <c:pt idx="8648">
                  <c:v>427</c:v>
                </c:pt>
                <c:pt idx="8649">
                  <c:v>435</c:v>
                </c:pt>
                <c:pt idx="8650">
                  <c:v>445</c:v>
                </c:pt>
                <c:pt idx="8651">
                  <c:v>427</c:v>
                </c:pt>
                <c:pt idx="8652">
                  <c:v>427</c:v>
                </c:pt>
                <c:pt idx="8653">
                  <c:v>599</c:v>
                </c:pt>
                <c:pt idx="8654">
                  <c:v>433</c:v>
                </c:pt>
                <c:pt idx="8655">
                  <c:v>433</c:v>
                </c:pt>
                <c:pt idx="8656">
                  <c:v>424</c:v>
                </c:pt>
                <c:pt idx="8657">
                  <c:v>433</c:v>
                </c:pt>
                <c:pt idx="8658">
                  <c:v>424</c:v>
                </c:pt>
                <c:pt idx="8659">
                  <c:v>427</c:v>
                </c:pt>
                <c:pt idx="8660">
                  <c:v>441</c:v>
                </c:pt>
                <c:pt idx="8661">
                  <c:v>448</c:v>
                </c:pt>
                <c:pt idx="8662">
                  <c:v>435</c:v>
                </c:pt>
                <c:pt idx="8663">
                  <c:v>433</c:v>
                </c:pt>
                <c:pt idx="8664">
                  <c:v>441</c:v>
                </c:pt>
                <c:pt idx="8665">
                  <c:v>443</c:v>
                </c:pt>
                <c:pt idx="8666">
                  <c:v>441</c:v>
                </c:pt>
                <c:pt idx="8667">
                  <c:v>443</c:v>
                </c:pt>
                <c:pt idx="8668">
                  <c:v>435</c:v>
                </c:pt>
                <c:pt idx="8669">
                  <c:v>435</c:v>
                </c:pt>
                <c:pt idx="8670">
                  <c:v>435</c:v>
                </c:pt>
                <c:pt idx="8671">
                  <c:v>441</c:v>
                </c:pt>
                <c:pt idx="8672">
                  <c:v>443</c:v>
                </c:pt>
                <c:pt idx="8673">
                  <c:v>435</c:v>
                </c:pt>
                <c:pt idx="8674">
                  <c:v>443</c:v>
                </c:pt>
                <c:pt idx="8675">
                  <c:v>427</c:v>
                </c:pt>
                <c:pt idx="8676">
                  <c:v>443</c:v>
                </c:pt>
                <c:pt idx="8677">
                  <c:v>443</c:v>
                </c:pt>
                <c:pt idx="8678">
                  <c:v>443</c:v>
                </c:pt>
                <c:pt idx="8679">
                  <c:v>435</c:v>
                </c:pt>
                <c:pt idx="8680">
                  <c:v>435</c:v>
                </c:pt>
                <c:pt idx="8681">
                  <c:v>441</c:v>
                </c:pt>
                <c:pt idx="8682">
                  <c:v>441</c:v>
                </c:pt>
                <c:pt idx="8683">
                  <c:v>433</c:v>
                </c:pt>
                <c:pt idx="8684">
                  <c:v>441</c:v>
                </c:pt>
                <c:pt idx="8685">
                  <c:v>435</c:v>
                </c:pt>
                <c:pt idx="8686">
                  <c:v>435</c:v>
                </c:pt>
                <c:pt idx="8687">
                  <c:v>427</c:v>
                </c:pt>
                <c:pt idx="8688">
                  <c:v>441</c:v>
                </c:pt>
                <c:pt idx="8689">
                  <c:v>441</c:v>
                </c:pt>
                <c:pt idx="8690">
                  <c:v>427</c:v>
                </c:pt>
                <c:pt idx="8691">
                  <c:v>435</c:v>
                </c:pt>
                <c:pt idx="8692">
                  <c:v>424</c:v>
                </c:pt>
                <c:pt idx="8693">
                  <c:v>435</c:v>
                </c:pt>
                <c:pt idx="8694">
                  <c:v>433</c:v>
                </c:pt>
                <c:pt idx="8695">
                  <c:v>441</c:v>
                </c:pt>
                <c:pt idx="8696">
                  <c:v>435</c:v>
                </c:pt>
                <c:pt idx="8697">
                  <c:v>424</c:v>
                </c:pt>
                <c:pt idx="8698">
                  <c:v>441</c:v>
                </c:pt>
                <c:pt idx="8699">
                  <c:v>424</c:v>
                </c:pt>
                <c:pt idx="8700">
                  <c:v>435</c:v>
                </c:pt>
                <c:pt idx="8701">
                  <c:v>435</c:v>
                </c:pt>
                <c:pt idx="8702">
                  <c:v>441</c:v>
                </c:pt>
                <c:pt idx="8703">
                  <c:v>433</c:v>
                </c:pt>
                <c:pt idx="8704">
                  <c:v>427</c:v>
                </c:pt>
                <c:pt idx="8705">
                  <c:v>435</c:v>
                </c:pt>
                <c:pt idx="8706">
                  <c:v>445</c:v>
                </c:pt>
                <c:pt idx="8707">
                  <c:v>441</c:v>
                </c:pt>
                <c:pt idx="8708">
                  <c:v>441</c:v>
                </c:pt>
                <c:pt idx="8709">
                  <c:v>445</c:v>
                </c:pt>
                <c:pt idx="8710">
                  <c:v>443</c:v>
                </c:pt>
                <c:pt idx="8711">
                  <c:v>433</c:v>
                </c:pt>
                <c:pt idx="8712">
                  <c:v>443</c:v>
                </c:pt>
                <c:pt idx="8713">
                  <c:v>441</c:v>
                </c:pt>
                <c:pt idx="8714">
                  <c:v>435</c:v>
                </c:pt>
                <c:pt idx="8715">
                  <c:v>441</c:v>
                </c:pt>
                <c:pt idx="8716">
                  <c:v>435</c:v>
                </c:pt>
                <c:pt idx="8717">
                  <c:v>445</c:v>
                </c:pt>
                <c:pt idx="8718">
                  <c:v>452</c:v>
                </c:pt>
                <c:pt idx="8719">
                  <c:v>445</c:v>
                </c:pt>
                <c:pt idx="8720">
                  <c:v>445</c:v>
                </c:pt>
                <c:pt idx="8721">
                  <c:v>441</c:v>
                </c:pt>
                <c:pt idx="8722">
                  <c:v>452</c:v>
                </c:pt>
                <c:pt idx="8723">
                  <c:v>443</c:v>
                </c:pt>
                <c:pt idx="8724">
                  <c:v>452</c:v>
                </c:pt>
                <c:pt idx="8725">
                  <c:v>448</c:v>
                </c:pt>
                <c:pt idx="8726">
                  <c:v>448</c:v>
                </c:pt>
                <c:pt idx="8727">
                  <c:v>448</c:v>
                </c:pt>
                <c:pt idx="8728">
                  <c:v>441</c:v>
                </c:pt>
                <c:pt idx="8729">
                  <c:v>460</c:v>
                </c:pt>
                <c:pt idx="8730">
                  <c:v>445</c:v>
                </c:pt>
                <c:pt idx="8731">
                  <c:v>448</c:v>
                </c:pt>
                <c:pt idx="8732">
                  <c:v>448</c:v>
                </c:pt>
                <c:pt idx="8733">
                  <c:v>448</c:v>
                </c:pt>
                <c:pt idx="8734">
                  <c:v>445</c:v>
                </c:pt>
                <c:pt idx="8735">
                  <c:v>448</c:v>
                </c:pt>
                <c:pt idx="8736">
                  <c:v>445</c:v>
                </c:pt>
                <c:pt idx="8737">
                  <c:v>457</c:v>
                </c:pt>
                <c:pt idx="8738">
                  <c:v>445</c:v>
                </c:pt>
                <c:pt idx="8739">
                  <c:v>457</c:v>
                </c:pt>
                <c:pt idx="8740">
                  <c:v>445</c:v>
                </c:pt>
                <c:pt idx="8741">
                  <c:v>448</c:v>
                </c:pt>
                <c:pt idx="8742">
                  <c:v>448</c:v>
                </c:pt>
                <c:pt idx="8743">
                  <c:v>443</c:v>
                </c:pt>
                <c:pt idx="8744">
                  <c:v>457</c:v>
                </c:pt>
                <c:pt idx="8745">
                  <c:v>435</c:v>
                </c:pt>
                <c:pt idx="8746">
                  <c:v>452</c:v>
                </c:pt>
                <c:pt idx="8747">
                  <c:v>448</c:v>
                </c:pt>
                <c:pt idx="8748">
                  <c:v>448</c:v>
                </c:pt>
                <c:pt idx="8749">
                  <c:v>448</c:v>
                </c:pt>
                <c:pt idx="8750">
                  <c:v>445</c:v>
                </c:pt>
                <c:pt idx="8751">
                  <c:v>452</c:v>
                </c:pt>
                <c:pt idx="8752">
                  <c:v>460</c:v>
                </c:pt>
                <c:pt idx="8753">
                  <c:v>460</c:v>
                </c:pt>
                <c:pt idx="8754">
                  <c:v>457</c:v>
                </c:pt>
                <c:pt idx="8755">
                  <c:v>452</c:v>
                </c:pt>
                <c:pt idx="8756">
                  <c:v>464</c:v>
                </c:pt>
                <c:pt idx="8757">
                  <c:v>464</c:v>
                </c:pt>
                <c:pt idx="8758">
                  <c:v>460</c:v>
                </c:pt>
                <c:pt idx="8759">
                  <c:v>472</c:v>
                </c:pt>
                <c:pt idx="8760">
                  <c:v>457</c:v>
                </c:pt>
                <c:pt idx="8761">
                  <c:v>460</c:v>
                </c:pt>
                <c:pt idx="8762">
                  <c:v>452</c:v>
                </c:pt>
                <c:pt idx="8763">
                  <c:v>476</c:v>
                </c:pt>
                <c:pt idx="8764">
                  <c:v>472</c:v>
                </c:pt>
                <c:pt idx="8765">
                  <c:v>464</c:v>
                </c:pt>
                <c:pt idx="8766">
                  <c:v>480</c:v>
                </c:pt>
                <c:pt idx="8767">
                  <c:v>460</c:v>
                </c:pt>
                <c:pt idx="8768">
                  <c:v>476</c:v>
                </c:pt>
                <c:pt idx="8769">
                  <c:v>476</c:v>
                </c:pt>
                <c:pt idx="8770">
                  <c:v>476</c:v>
                </c:pt>
                <c:pt idx="8771">
                  <c:v>464</c:v>
                </c:pt>
                <c:pt idx="8772">
                  <c:v>472</c:v>
                </c:pt>
                <c:pt idx="8773">
                  <c:v>472</c:v>
                </c:pt>
                <c:pt idx="8774">
                  <c:v>480</c:v>
                </c:pt>
                <c:pt idx="8775">
                  <c:v>472</c:v>
                </c:pt>
                <c:pt idx="8776">
                  <c:v>472</c:v>
                </c:pt>
                <c:pt idx="8777">
                  <c:v>460</c:v>
                </c:pt>
                <c:pt idx="8778">
                  <c:v>460</c:v>
                </c:pt>
                <c:pt idx="8779">
                  <c:v>448</c:v>
                </c:pt>
                <c:pt idx="8780">
                  <c:v>457</c:v>
                </c:pt>
                <c:pt idx="8781">
                  <c:v>464</c:v>
                </c:pt>
                <c:pt idx="8782">
                  <c:v>452</c:v>
                </c:pt>
                <c:pt idx="8783">
                  <c:v>460</c:v>
                </c:pt>
                <c:pt idx="8784">
                  <c:v>448</c:v>
                </c:pt>
                <c:pt idx="8785">
                  <c:v>457</c:v>
                </c:pt>
                <c:pt idx="8786">
                  <c:v>448</c:v>
                </c:pt>
                <c:pt idx="8787">
                  <c:v>448</c:v>
                </c:pt>
                <c:pt idx="8788">
                  <c:v>448</c:v>
                </c:pt>
                <c:pt idx="8789">
                  <c:v>445</c:v>
                </c:pt>
                <c:pt idx="8790">
                  <c:v>452</c:v>
                </c:pt>
                <c:pt idx="8791">
                  <c:v>445</c:v>
                </c:pt>
                <c:pt idx="8792">
                  <c:v>452</c:v>
                </c:pt>
                <c:pt idx="8793">
                  <c:v>457</c:v>
                </c:pt>
                <c:pt idx="8794">
                  <c:v>457</c:v>
                </c:pt>
                <c:pt idx="8795">
                  <c:v>452</c:v>
                </c:pt>
                <c:pt idx="8796">
                  <c:v>452</c:v>
                </c:pt>
                <c:pt idx="8797">
                  <c:v>476</c:v>
                </c:pt>
                <c:pt idx="8798">
                  <c:v>464</c:v>
                </c:pt>
                <c:pt idx="8799">
                  <c:v>476</c:v>
                </c:pt>
                <c:pt idx="8800">
                  <c:v>472</c:v>
                </c:pt>
                <c:pt idx="8801">
                  <c:v>472</c:v>
                </c:pt>
                <c:pt idx="8802">
                  <c:v>464</c:v>
                </c:pt>
                <c:pt idx="8803">
                  <c:v>464</c:v>
                </c:pt>
                <c:pt idx="8804">
                  <c:v>464</c:v>
                </c:pt>
                <c:pt idx="8805">
                  <c:v>476</c:v>
                </c:pt>
                <c:pt idx="8806">
                  <c:v>460</c:v>
                </c:pt>
                <c:pt idx="8807">
                  <c:v>476</c:v>
                </c:pt>
                <c:pt idx="8808">
                  <c:v>460</c:v>
                </c:pt>
                <c:pt idx="8809">
                  <c:v>480</c:v>
                </c:pt>
                <c:pt idx="8810">
                  <c:v>482</c:v>
                </c:pt>
                <c:pt idx="8811">
                  <c:v>480</c:v>
                </c:pt>
                <c:pt idx="8812">
                  <c:v>480</c:v>
                </c:pt>
                <c:pt idx="8813">
                  <c:v>460</c:v>
                </c:pt>
                <c:pt idx="8814">
                  <c:v>480</c:v>
                </c:pt>
                <c:pt idx="8815">
                  <c:v>472</c:v>
                </c:pt>
                <c:pt idx="8816">
                  <c:v>480</c:v>
                </c:pt>
                <c:pt idx="8817">
                  <c:v>480</c:v>
                </c:pt>
                <c:pt idx="8818">
                  <c:v>480</c:v>
                </c:pt>
                <c:pt idx="8819">
                  <c:v>491</c:v>
                </c:pt>
                <c:pt idx="8820">
                  <c:v>476</c:v>
                </c:pt>
                <c:pt idx="8821">
                  <c:v>493</c:v>
                </c:pt>
                <c:pt idx="8822">
                  <c:v>491</c:v>
                </c:pt>
                <c:pt idx="8823">
                  <c:v>482</c:v>
                </c:pt>
                <c:pt idx="8824">
                  <c:v>482</c:v>
                </c:pt>
                <c:pt idx="8825">
                  <c:v>491</c:v>
                </c:pt>
                <c:pt idx="8826">
                  <c:v>482</c:v>
                </c:pt>
                <c:pt idx="8827">
                  <c:v>480</c:v>
                </c:pt>
                <c:pt idx="8828">
                  <c:v>491</c:v>
                </c:pt>
                <c:pt idx="8829">
                  <c:v>493</c:v>
                </c:pt>
                <c:pt idx="8830">
                  <c:v>480</c:v>
                </c:pt>
                <c:pt idx="8831">
                  <c:v>508</c:v>
                </c:pt>
                <c:pt idx="8832">
                  <c:v>480</c:v>
                </c:pt>
                <c:pt idx="8833">
                  <c:v>482</c:v>
                </c:pt>
                <c:pt idx="8834">
                  <c:v>493</c:v>
                </c:pt>
                <c:pt idx="8835">
                  <c:v>491</c:v>
                </c:pt>
                <c:pt idx="8836">
                  <c:v>491</c:v>
                </c:pt>
                <c:pt idx="8837">
                  <c:v>480</c:v>
                </c:pt>
                <c:pt idx="8838">
                  <c:v>493</c:v>
                </c:pt>
                <c:pt idx="8839">
                  <c:v>480</c:v>
                </c:pt>
                <c:pt idx="8840">
                  <c:v>482</c:v>
                </c:pt>
                <c:pt idx="8841">
                  <c:v>480</c:v>
                </c:pt>
                <c:pt idx="8842">
                  <c:v>480</c:v>
                </c:pt>
                <c:pt idx="8843">
                  <c:v>491</c:v>
                </c:pt>
                <c:pt idx="8844">
                  <c:v>480</c:v>
                </c:pt>
                <c:pt idx="8845">
                  <c:v>482</c:v>
                </c:pt>
                <c:pt idx="8846">
                  <c:v>482</c:v>
                </c:pt>
                <c:pt idx="8847">
                  <c:v>480</c:v>
                </c:pt>
                <c:pt idx="8848">
                  <c:v>480</c:v>
                </c:pt>
                <c:pt idx="8849">
                  <c:v>476</c:v>
                </c:pt>
                <c:pt idx="8850">
                  <c:v>476</c:v>
                </c:pt>
                <c:pt idx="8851">
                  <c:v>482</c:v>
                </c:pt>
                <c:pt idx="8852">
                  <c:v>480</c:v>
                </c:pt>
                <c:pt idx="8853">
                  <c:v>480</c:v>
                </c:pt>
                <c:pt idx="8854">
                  <c:v>482</c:v>
                </c:pt>
                <c:pt idx="8855">
                  <c:v>482</c:v>
                </c:pt>
                <c:pt idx="8856">
                  <c:v>480</c:v>
                </c:pt>
                <c:pt idx="8857">
                  <c:v>464</c:v>
                </c:pt>
                <c:pt idx="8858">
                  <c:v>476</c:v>
                </c:pt>
                <c:pt idx="8859">
                  <c:v>460</c:v>
                </c:pt>
                <c:pt idx="8860">
                  <c:v>476</c:v>
                </c:pt>
                <c:pt idx="8861">
                  <c:v>472</c:v>
                </c:pt>
                <c:pt idx="8862">
                  <c:v>476</c:v>
                </c:pt>
                <c:pt idx="8863">
                  <c:v>476</c:v>
                </c:pt>
                <c:pt idx="8864">
                  <c:v>464</c:v>
                </c:pt>
                <c:pt idx="8865">
                  <c:v>476</c:v>
                </c:pt>
                <c:pt idx="8866">
                  <c:v>464</c:v>
                </c:pt>
                <c:pt idx="8867">
                  <c:v>480</c:v>
                </c:pt>
                <c:pt idx="8868">
                  <c:v>476</c:v>
                </c:pt>
                <c:pt idx="8869">
                  <c:v>482</c:v>
                </c:pt>
                <c:pt idx="8870">
                  <c:v>480</c:v>
                </c:pt>
                <c:pt idx="8871">
                  <c:v>472</c:v>
                </c:pt>
                <c:pt idx="8872">
                  <c:v>480</c:v>
                </c:pt>
                <c:pt idx="8873">
                  <c:v>482</c:v>
                </c:pt>
                <c:pt idx="8874">
                  <c:v>480</c:v>
                </c:pt>
                <c:pt idx="8875">
                  <c:v>482</c:v>
                </c:pt>
                <c:pt idx="8876">
                  <c:v>476</c:v>
                </c:pt>
                <c:pt idx="8877">
                  <c:v>493</c:v>
                </c:pt>
                <c:pt idx="8878">
                  <c:v>497</c:v>
                </c:pt>
                <c:pt idx="8879">
                  <c:v>493</c:v>
                </c:pt>
                <c:pt idx="8880">
                  <c:v>497</c:v>
                </c:pt>
                <c:pt idx="8881">
                  <c:v>491</c:v>
                </c:pt>
                <c:pt idx="8882">
                  <c:v>502</c:v>
                </c:pt>
                <c:pt idx="8883">
                  <c:v>482</c:v>
                </c:pt>
                <c:pt idx="8884">
                  <c:v>493</c:v>
                </c:pt>
                <c:pt idx="8885">
                  <c:v>497</c:v>
                </c:pt>
                <c:pt idx="8886">
                  <c:v>497</c:v>
                </c:pt>
                <c:pt idx="8887">
                  <c:v>497</c:v>
                </c:pt>
                <c:pt idx="8888">
                  <c:v>517</c:v>
                </c:pt>
                <c:pt idx="8889">
                  <c:v>493</c:v>
                </c:pt>
                <c:pt idx="8890">
                  <c:v>493</c:v>
                </c:pt>
                <c:pt idx="8891">
                  <c:v>493</c:v>
                </c:pt>
                <c:pt idx="8892">
                  <c:v>491</c:v>
                </c:pt>
                <c:pt idx="8893">
                  <c:v>497</c:v>
                </c:pt>
                <c:pt idx="8894">
                  <c:v>497</c:v>
                </c:pt>
                <c:pt idx="8895">
                  <c:v>508</c:v>
                </c:pt>
                <c:pt idx="8896">
                  <c:v>517</c:v>
                </c:pt>
                <c:pt idx="8897">
                  <c:v>502</c:v>
                </c:pt>
                <c:pt idx="8898">
                  <c:v>493</c:v>
                </c:pt>
                <c:pt idx="8899">
                  <c:v>508</c:v>
                </c:pt>
                <c:pt idx="8900">
                  <c:v>497</c:v>
                </c:pt>
                <c:pt idx="8901">
                  <c:v>502</c:v>
                </c:pt>
                <c:pt idx="8902">
                  <c:v>523</c:v>
                </c:pt>
                <c:pt idx="8903">
                  <c:v>502</c:v>
                </c:pt>
                <c:pt idx="8904">
                  <c:v>508</c:v>
                </c:pt>
                <c:pt idx="8905">
                  <c:v>491</c:v>
                </c:pt>
                <c:pt idx="8906">
                  <c:v>508</c:v>
                </c:pt>
                <c:pt idx="8907">
                  <c:v>497</c:v>
                </c:pt>
                <c:pt idx="8908">
                  <c:v>508</c:v>
                </c:pt>
                <c:pt idx="8909">
                  <c:v>497</c:v>
                </c:pt>
                <c:pt idx="8910">
                  <c:v>508</c:v>
                </c:pt>
                <c:pt idx="8911">
                  <c:v>523</c:v>
                </c:pt>
                <c:pt idx="8912">
                  <c:v>497</c:v>
                </c:pt>
                <c:pt idx="8913">
                  <c:v>497</c:v>
                </c:pt>
                <c:pt idx="8914">
                  <c:v>491</c:v>
                </c:pt>
                <c:pt idx="8915">
                  <c:v>482</c:v>
                </c:pt>
                <c:pt idx="8916">
                  <c:v>491</c:v>
                </c:pt>
                <c:pt idx="8917">
                  <c:v>493</c:v>
                </c:pt>
                <c:pt idx="8918">
                  <c:v>491</c:v>
                </c:pt>
                <c:pt idx="8919">
                  <c:v>497</c:v>
                </c:pt>
                <c:pt idx="8920">
                  <c:v>493</c:v>
                </c:pt>
                <c:pt idx="8921">
                  <c:v>493</c:v>
                </c:pt>
                <c:pt idx="8922">
                  <c:v>482</c:v>
                </c:pt>
                <c:pt idx="8923">
                  <c:v>482</c:v>
                </c:pt>
                <c:pt idx="8924">
                  <c:v>497</c:v>
                </c:pt>
                <c:pt idx="8925">
                  <c:v>482</c:v>
                </c:pt>
                <c:pt idx="8926">
                  <c:v>497</c:v>
                </c:pt>
                <c:pt idx="8927">
                  <c:v>491</c:v>
                </c:pt>
                <c:pt idx="8928">
                  <c:v>491</c:v>
                </c:pt>
                <c:pt idx="8929">
                  <c:v>491</c:v>
                </c:pt>
                <c:pt idx="8930">
                  <c:v>491</c:v>
                </c:pt>
                <c:pt idx="8931">
                  <c:v>491</c:v>
                </c:pt>
                <c:pt idx="8932">
                  <c:v>497</c:v>
                </c:pt>
                <c:pt idx="8933">
                  <c:v>497</c:v>
                </c:pt>
                <c:pt idx="8934">
                  <c:v>497</c:v>
                </c:pt>
                <c:pt idx="8935">
                  <c:v>493</c:v>
                </c:pt>
                <c:pt idx="8936">
                  <c:v>482</c:v>
                </c:pt>
                <c:pt idx="8937">
                  <c:v>472</c:v>
                </c:pt>
                <c:pt idx="8938">
                  <c:v>491</c:v>
                </c:pt>
                <c:pt idx="8939">
                  <c:v>497</c:v>
                </c:pt>
                <c:pt idx="8940">
                  <c:v>493</c:v>
                </c:pt>
                <c:pt idx="8941">
                  <c:v>493</c:v>
                </c:pt>
                <c:pt idx="8942">
                  <c:v>480</c:v>
                </c:pt>
                <c:pt idx="8943">
                  <c:v>502</c:v>
                </c:pt>
                <c:pt idx="8944">
                  <c:v>491</c:v>
                </c:pt>
                <c:pt idx="8945">
                  <c:v>497</c:v>
                </c:pt>
                <c:pt idx="8946">
                  <c:v>493</c:v>
                </c:pt>
                <c:pt idx="8947">
                  <c:v>480</c:v>
                </c:pt>
                <c:pt idx="8948">
                  <c:v>497</c:v>
                </c:pt>
                <c:pt idx="8949">
                  <c:v>493</c:v>
                </c:pt>
                <c:pt idx="8950">
                  <c:v>493</c:v>
                </c:pt>
                <c:pt idx="8951">
                  <c:v>482</c:v>
                </c:pt>
                <c:pt idx="8952">
                  <c:v>480</c:v>
                </c:pt>
                <c:pt idx="8953">
                  <c:v>480</c:v>
                </c:pt>
                <c:pt idx="8954">
                  <c:v>482</c:v>
                </c:pt>
                <c:pt idx="8955">
                  <c:v>482</c:v>
                </c:pt>
                <c:pt idx="8956">
                  <c:v>517</c:v>
                </c:pt>
                <c:pt idx="8957">
                  <c:v>491</c:v>
                </c:pt>
                <c:pt idx="8958">
                  <c:v>476</c:v>
                </c:pt>
                <c:pt idx="8959">
                  <c:v>460</c:v>
                </c:pt>
                <c:pt idx="8960">
                  <c:v>480</c:v>
                </c:pt>
                <c:pt idx="8961">
                  <c:v>482</c:v>
                </c:pt>
                <c:pt idx="8962">
                  <c:v>480</c:v>
                </c:pt>
                <c:pt idx="8963">
                  <c:v>482</c:v>
                </c:pt>
                <c:pt idx="8964">
                  <c:v>472</c:v>
                </c:pt>
                <c:pt idx="8965">
                  <c:v>476</c:v>
                </c:pt>
                <c:pt idx="8966">
                  <c:v>464</c:v>
                </c:pt>
                <c:pt idx="8967">
                  <c:v>476</c:v>
                </c:pt>
                <c:pt idx="8968">
                  <c:v>476</c:v>
                </c:pt>
                <c:pt idx="8969">
                  <c:v>457</c:v>
                </c:pt>
                <c:pt idx="8970">
                  <c:v>472</c:v>
                </c:pt>
                <c:pt idx="8971">
                  <c:v>457</c:v>
                </c:pt>
                <c:pt idx="8972">
                  <c:v>452</c:v>
                </c:pt>
                <c:pt idx="8973">
                  <c:v>452</c:v>
                </c:pt>
                <c:pt idx="8974">
                  <c:v>452</c:v>
                </c:pt>
                <c:pt idx="8975">
                  <c:v>452</c:v>
                </c:pt>
                <c:pt idx="8976">
                  <c:v>448</c:v>
                </c:pt>
                <c:pt idx="8977">
                  <c:v>448</c:v>
                </c:pt>
                <c:pt idx="8978">
                  <c:v>457</c:v>
                </c:pt>
                <c:pt idx="8979">
                  <c:v>460</c:v>
                </c:pt>
                <c:pt idx="8980">
                  <c:v>457</c:v>
                </c:pt>
                <c:pt idx="8981">
                  <c:v>445</c:v>
                </c:pt>
                <c:pt idx="8982">
                  <c:v>452</c:v>
                </c:pt>
                <c:pt idx="8983">
                  <c:v>445</c:v>
                </c:pt>
                <c:pt idx="8984">
                  <c:v>457</c:v>
                </c:pt>
                <c:pt idx="8985">
                  <c:v>457</c:v>
                </c:pt>
                <c:pt idx="8986">
                  <c:v>457</c:v>
                </c:pt>
                <c:pt idx="8987">
                  <c:v>460</c:v>
                </c:pt>
                <c:pt idx="8988">
                  <c:v>448</c:v>
                </c:pt>
                <c:pt idx="8989">
                  <c:v>457</c:v>
                </c:pt>
                <c:pt idx="8990">
                  <c:v>480</c:v>
                </c:pt>
                <c:pt idx="8991">
                  <c:v>457</c:v>
                </c:pt>
                <c:pt idx="8992">
                  <c:v>460</c:v>
                </c:pt>
                <c:pt idx="8993">
                  <c:v>452</c:v>
                </c:pt>
                <c:pt idx="8994">
                  <c:v>472</c:v>
                </c:pt>
                <c:pt idx="8995">
                  <c:v>464</c:v>
                </c:pt>
                <c:pt idx="8996">
                  <c:v>472</c:v>
                </c:pt>
                <c:pt idx="8997">
                  <c:v>464</c:v>
                </c:pt>
                <c:pt idx="8998">
                  <c:v>464</c:v>
                </c:pt>
                <c:pt idx="8999">
                  <c:v>457</c:v>
                </c:pt>
                <c:pt idx="9000">
                  <c:v>448</c:v>
                </c:pt>
                <c:pt idx="9001">
                  <c:v>460</c:v>
                </c:pt>
                <c:pt idx="9002">
                  <c:v>460</c:v>
                </c:pt>
                <c:pt idx="9003">
                  <c:v>460</c:v>
                </c:pt>
                <c:pt idx="9004">
                  <c:v>457</c:v>
                </c:pt>
                <c:pt idx="9005">
                  <c:v>457</c:v>
                </c:pt>
                <c:pt idx="9006">
                  <c:v>452</c:v>
                </c:pt>
                <c:pt idx="9007">
                  <c:v>452</c:v>
                </c:pt>
                <c:pt idx="9008">
                  <c:v>448</c:v>
                </c:pt>
                <c:pt idx="9009">
                  <c:v>452</c:v>
                </c:pt>
                <c:pt idx="9010">
                  <c:v>445</c:v>
                </c:pt>
                <c:pt idx="9011">
                  <c:v>457</c:v>
                </c:pt>
                <c:pt idx="9012">
                  <c:v>445</c:v>
                </c:pt>
                <c:pt idx="9013">
                  <c:v>464</c:v>
                </c:pt>
                <c:pt idx="9014">
                  <c:v>460</c:v>
                </c:pt>
                <c:pt idx="9015">
                  <c:v>460</c:v>
                </c:pt>
                <c:pt idx="9016">
                  <c:v>464</c:v>
                </c:pt>
                <c:pt idx="9017">
                  <c:v>457</c:v>
                </c:pt>
                <c:pt idx="9018">
                  <c:v>460</c:v>
                </c:pt>
                <c:pt idx="9019">
                  <c:v>443</c:v>
                </c:pt>
                <c:pt idx="9020">
                  <c:v>452</c:v>
                </c:pt>
                <c:pt idx="9021">
                  <c:v>448</c:v>
                </c:pt>
                <c:pt idx="9022">
                  <c:v>452</c:v>
                </c:pt>
                <c:pt idx="9023">
                  <c:v>452</c:v>
                </c:pt>
                <c:pt idx="9024">
                  <c:v>445</c:v>
                </c:pt>
                <c:pt idx="9025">
                  <c:v>460</c:v>
                </c:pt>
                <c:pt idx="9026">
                  <c:v>448</c:v>
                </c:pt>
                <c:pt idx="9027">
                  <c:v>452</c:v>
                </c:pt>
                <c:pt idx="9028">
                  <c:v>457</c:v>
                </c:pt>
                <c:pt idx="9029">
                  <c:v>452</c:v>
                </c:pt>
                <c:pt idx="9030">
                  <c:v>448</c:v>
                </c:pt>
                <c:pt idx="9031">
                  <c:v>457</c:v>
                </c:pt>
                <c:pt idx="9032">
                  <c:v>448</c:v>
                </c:pt>
                <c:pt idx="9033">
                  <c:v>452</c:v>
                </c:pt>
                <c:pt idx="9034">
                  <c:v>448</c:v>
                </c:pt>
                <c:pt idx="9035">
                  <c:v>460</c:v>
                </c:pt>
                <c:pt idx="9036">
                  <c:v>448</c:v>
                </c:pt>
                <c:pt idx="9037">
                  <c:v>443</c:v>
                </c:pt>
                <c:pt idx="9038">
                  <c:v>445</c:v>
                </c:pt>
                <c:pt idx="9039">
                  <c:v>445</c:v>
                </c:pt>
                <c:pt idx="9040">
                  <c:v>445</c:v>
                </c:pt>
                <c:pt idx="9041">
                  <c:v>427</c:v>
                </c:pt>
                <c:pt idx="9042">
                  <c:v>448</c:v>
                </c:pt>
                <c:pt idx="9043">
                  <c:v>445</c:v>
                </c:pt>
                <c:pt idx="9044">
                  <c:v>448</c:v>
                </c:pt>
                <c:pt idx="9045">
                  <c:v>445</c:v>
                </c:pt>
                <c:pt idx="9046">
                  <c:v>448</c:v>
                </c:pt>
                <c:pt idx="9047">
                  <c:v>457</c:v>
                </c:pt>
                <c:pt idx="9048">
                  <c:v>443</c:v>
                </c:pt>
                <c:pt idx="9049">
                  <c:v>448</c:v>
                </c:pt>
                <c:pt idx="9050">
                  <c:v>445</c:v>
                </c:pt>
                <c:pt idx="9051">
                  <c:v>443</c:v>
                </c:pt>
                <c:pt idx="9052">
                  <c:v>445</c:v>
                </c:pt>
                <c:pt idx="9053">
                  <c:v>448</c:v>
                </c:pt>
                <c:pt idx="9054">
                  <c:v>441</c:v>
                </c:pt>
                <c:pt idx="9055">
                  <c:v>445</c:v>
                </c:pt>
                <c:pt idx="9056">
                  <c:v>443</c:v>
                </c:pt>
                <c:pt idx="9057">
                  <c:v>445</c:v>
                </c:pt>
                <c:pt idx="9058">
                  <c:v>443</c:v>
                </c:pt>
                <c:pt idx="9059">
                  <c:v>441</c:v>
                </c:pt>
                <c:pt idx="9060">
                  <c:v>443</c:v>
                </c:pt>
                <c:pt idx="9061">
                  <c:v>441</c:v>
                </c:pt>
                <c:pt idx="9062">
                  <c:v>448</c:v>
                </c:pt>
                <c:pt idx="9063">
                  <c:v>445</c:v>
                </c:pt>
                <c:pt idx="9064">
                  <c:v>452</c:v>
                </c:pt>
                <c:pt idx="9065">
                  <c:v>448</c:v>
                </c:pt>
                <c:pt idx="9066">
                  <c:v>452</c:v>
                </c:pt>
                <c:pt idx="9067">
                  <c:v>445</c:v>
                </c:pt>
                <c:pt idx="9068">
                  <c:v>445</c:v>
                </c:pt>
                <c:pt idx="9069">
                  <c:v>448</c:v>
                </c:pt>
                <c:pt idx="9070">
                  <c:v>441</c:v>
                </c:pt>
                <c:pt idx="9071">
                  <c:v>445</c:v>
                </c:pt>
                <c:pt idx="9072">
                  <c:v>443</c:v>
                </c:pt>
                <c:pt idx="9073">
                  <c:v>448</c:v>
                </c:pt>
                <c:pt idx="9074">
                  <c:v>445</c:v>
                </c:pt>
                <c:pt idx="9075">
                  <c:v>445</c:v>
                </c:pt>
                <c:pt idx="9076">
                  <c:v>445</c:v>
                </c:pt>
                <c:pt idx="9077">
                  <c:v>445</c:v>
                </c:pt>
                <c:pt idx="9078">
                  <c:v>448</c:v>
                </c:pt>
                <c:pt idx="9079">
                  <c:v>452</c:v>
                </c:pt>
                <c:pt idx="9080">
                  <c:v>448</c:v>
                </c:pt>
                <c:pt idx="9081">
                  <c:v>460</c:v>
                </c:pt>
                <c:pt idx="9082">
                  <c:v>441</c:v>
                </c:pt>
                <c:pt idx="9083">
                  <c:v>445</c:v>
                </c:pt>
                <c:pt idx="9084">
                  <c:v>443</c:v>
                </c:pt>
                <c:pt idx="9085">
                  <c:v>435</c:v>
                </c:pt>
                <c:pt idx="9086">
                  <c:v>443</c:v>
                </c:pt>
                <c:pt idx="9087">
                  <c:v>435</c:v>
                </c:pt>
                <c:pt idx="9088">
                  <c:v>441</c:v>
                </c:pt>
                <c:pt idx="9089">
                  <c:v>443</c:v>
                </c:pt>
                <c:pt idx="9090">
                  <c:v>448</c:v>
                </c:pt>
                <c:pt idx="9091">
                  <c:v>435</c:v>
                </c:pt>
                <c:pt idx="9092">
                  <c:v>435</c:v>
                </c:pt>
                <c:pt idx="9093">
                  <c:v>448</c:v>
                </c:pt>
                <c:pt idx="9094">
                  <c:v>443</c:v>
                </c:pt>
                <c:pt idx="9095">
                  <c:v>443</c:v>
                </c:pt>
                <c:pt idx="9096">
                  <c:v>443</c:v>
                </c:pt>
                <c:pt idx="9097">
                  <c:v>443</c:v>
                </c:pt>
                <c:pt idx="9098">
                  <c:v>441</c:v>
                </c:pt>
                <c:pt idx="9099">
                  <c:v>441</c:v>
                </c:pt>
                <c:pt idx="9100">
                  <c:v>443</c:v>
                </c:pt>
                <c:pt idx="9101">
                  <c:v>445</c:v>
                </c:pt>
                <c:pt idx="9102">
                  <c:v>443</c:v>
                </c:pt>
                <c:pt idx="9103">
                  <c:v>448</c:v>
                </c:pt>
                <c:pt idx="9104">
                  <c:v>448</c:v>
                </c:pt>
                <c:pt idx="9105">
                  <c:v>445</c:v>
                </c:pt>
                <c:pt idx="9106">
                  <c:v>445</c:v>
                </c:pt>
                <c:pt idx="9107">
                  <c:v>443</c:v>
                </c:pt>
                <c:pt idx="9108">
                  <c:v>445</c:v>
                </c:pt>
                <c:pt idx="9109">
                  <c:v>435</c:v>
                </c:pt>
                <c:pt idx="9110">
                  <c:v>445</c:v>
                </c:pt>
                <c:pt idx="9111">
                  <c:v>441</c:v>
                </c:pt>
                <c:pt idx="9112">
                  <c:v>445</c:v>
                </c:pt>
                <c:pt idx="9113">
                  <c:v>443</c:v>
                </c:pt>
                <c:pt idx="9114">
                  <c:v>448</c:v>
                </c:pt>
                <c:pt idx="9115">
                  <c:v>448</c:v>
                </c:pt>
                <c:pt idx="9116">
                  <c:v>435</c:v>
                </c:pt>
                <c:pt idx="9117">
                  <c:v>448</c:v>
                </c:pt>
                <c:pt idx="9118">
                  <c:v>441</c:v>
                </c:pt>
                <c:pt idx="9119">
                  <c:v>435</c:v>
                </c:pt>
                <c:pt idx="9120">
                  <c:v>441</c:v>
                </c:pt>
                <c:pt idx="9121">
                  <c:v>435</c:v>
                </c:pt>
                <c:pt idx="9122">
                  <c:v>443</c:v>
                </c:pt>
                <c:pt idx="9123">
                  <c:v>452</c:v>
                </c:pt>
                <c:pt idx="9124">
                  <c:v>443</c:v>
                </c:pt>
                <c:pt idx="9125">
                  <c:v>443</c:v>
                </c:pt>
                <c:pt idx="9126">
                  <c:v>435</c:v>
                </c:pt>
                <c:pt idx="9127">
                  <c:v>452</c:v>
                </c:pt>
                <c:pt idx="9128">
                  <c:v>452</c:v>
                </c:pt>
                <c:pt idx="9129">
                  <c:v>452</c:v>
                </c:pt>
                <c:pt idx="9130">
                  <c:v>460</c:v>
                </c:pt>
                <c:pt idx="9131">
                  <c:v>452</c:v>
                </c:pt>
                <c:pt idx="9132">
                  <c:v>457</c:v>
                </c:pt>
                <c:pt idx="9133">
                  <c:v>448</c:v>
                </c:pt>
                <c:pt idx="9134">
                  <c:v>460</c:v>
                </c:pt>
                <c:pt idx="9135">
                  <c:v>460</c:v>
                </c:pt>
                <c:pt idx="9136">
                  <c:v>457</c:v>
                </c:pt>
                <c:pt idx="9137">
                  <c:v>457</c:v>
                </c:pt>
                <c:pt idx="9138">
                  <c:v>452</c:v>
                </c:pt>
                <c:pt idx="9139">
                  <c:v>457</c:v>
                </c:pt>
                <c:pt idx="9140">
                  <c:v>460</c:v>
                </c:pt>
                <c:pt idx="9141">
                  <c:v>460</c:v>
                </c:pt>
                <c:pt idx="9142">
                  <c:v>452</c:v>
                </c:pt>
                <c:pt idx="9143">
                  <c:v>445</c:v>
                </c:pt>
                <c:pt idx="9144">
                  <c:v>448</c:v>
                </c:pt>
                <c:pt idx="9145">
                  <c:v>443</c:v>
                </c:pt>
                <c:pt idx="9146">
                  <c:v>443</c:v>
                </c:pt>
                <c:pt idx="9147">
                  <c:v>448</c:v>
                </c:pt>
                <c:pt idx="9148">
                  <c:v>445</c:v>
                </c:pt>
                <c:pt idx="9149">
                  <c:v>464</c:v>
                </c:pt>
                <c:pt idx="9150">
                  <c:v>445</c:v>
                </c:pt>
                <c:pt idx="9151">
                  <c:v>445</c:v>
                </c:pt>
                <c:pt idx="9152">
                  <c:v>448</c:v>
                </c:pt>
                <c:pt idx="9153">
                  <c:v>445</c:v>
                </c:pt>
                <c:pt idx="9154">
                  <c:v>457</c:v>
                </c:pt>
                <c:pt idx="9155">
                  <c:v>443</c:v>
                </c:pt>
                <c:pt idx="9156">
                  <c:v>457</c:v>
                </c:pt>
                <c:pt idx="9157">
                  <c:v>452</c:v>
                </c:pt>
                <c:pt idx="9158">
                  <c:v>460</c:v>
                </c:pt>
                <c:pt idx="9159">
                  <c:v>460</c:v>
                </c:pt>
                <c:pt idx="9160">
                  <c:v>445</c:v>
                </c:pt>
                <c:pt idx="9161">
                  <c:v>464</c:v>
                </c:pt>
                <c:pt idx="9162">
                  <c:v>457</c:v>
                </c:pt>
                <c:pt idx="9163">
                  <c:v>460</c:v>
                </c:pt>
                <c:pt idx="9164">
                  <c:v>457</c:v>
                </c:pt>
                <c:pt idx="9165">
                  <c:v>452</c:v>
                </c:pt>
                <c:pt idx="9166">
                  <c:v>452</c:v>
                </c:pt>
                <c:pt idx="9167">
                  <c:v>443</c:v>
                </c:pt>
                <c:pt idx="9168">
                  <c:v>457</c:v>
                </c:pt>
                <c:pt idx="9169">
                  <c:v>460</c:v>
                </c:pt>
                <c:pt idx="9170">
                  <c:v>452</c:v>
                </c:pt>
                <c:pt idx="9171">
                  <c:v>460</c:v>
                </c:pt>
                <c:pt idx="9172">
                  <c:v>460</c:v>
                </c:pt>
                <c:pt idx="9173">
                  <c:v>452</c:v>
                </c:pt>
                <c:pt idx="9174">
                  <c:v>460</c:v>
                </c:pt>
                <c:pt idx="9175">
                  <c:v>457</c:v>
                </c:pt>
                <c:pt idx="9176">
                  <c:v>457</c:v>
                </c:pt>
                <c:pt idx="9177">
                  <c:v>448</c:v>
                </c:pt>
                <c:pt idx="9178">
                  <c:v>457</c:v>
                </c:pt>
                <c:pt idx="9179">
                  <c:v>457</c:v>
                </c:pt>
                <c:pt idx="9180">
                  <c:v>460</c:v>
                </c:pt>
                <c:pt idx="9181">
                  <c:v>457</c:v>
                </c:pt>
                <c:pt idx="9182">
                  <c:v>460</c:v>
                </c:pt>
                <c:pt idx="9183">
                  <c:v>472</c:v>
                </c:pt>
                <c:pt idx="9184">
                  <c:v>448</c:v>
                </c:pt>
                <c:pt idx="9185">
                  <c:v>472</c:v>
                </c:pt>
                <c:pt idx="9186">
                  <c:v>452</c:v>
                </c:pt>
                <c:pt idx="9187">
                  <c:v>457</c:v>
                </c:pt>
                <c:pt idx="9188">
                  <c:v>460</c:v>
                </c:pt>
                <c:pt idx="9189">
                  <c:v>472</c:v>
                </c:pt>
                <c:pt idx="9190">
                  <c:v>460</c:v>
                </c:pt>
                <c:pt idx="9191">
                  <c:v>472</c:v>
                </c:pt>
                <c:pt idx="9192">
                  <c:v>472</c:v>
                </c:pt>
                <c:pt idx="9193">
                  <c:v>464</c:v>
                </c:pt>
                <c:pt idx="9194">
                  <c:v>457</c:v>
                </c:pt>
                <c:pt idx="9195">
                  <c:v>472</c:v>
                </c:pt>
                <c:pt idx="9196">
                  <c:v>472</c:v>
                </c:pt>
                <c:pt idx="9197">
                  <c:v>457</c:v>
                </c:pt>
                <c:pt idx="9198">
                  <c:v>476</c:v>
                </c:pt>
                <c:pt idx="9199">
                  <c:v>464</c:v>
                </c:pt>
                <c:pt idx="9200">
                  <c:v>472</c:v>
                </c:pt>
                <c:pt idx="9201">
                  <c:v>452</c:v>
                </c:pt>
                <c:pt idx="9202">
                  <c:v>476</c:v>
                </c:pt>
                <c:pt idx="9203">
                  <c:v>480</c:v>
                </c:pt>
                <c:pt idx="9204">
                  <c:v>480</c:v>
                </c:pt>
                <c:pt idx="9205">
                  <c:v>480</c:v>
                </c:pt>
                <c:pt idx="9206">
                  <c:v>480</c:v>
                </c:pt>
                <c:pt idx="9207">
                  <c:v>482</c:v>
                </c:pt>
                <c:pt idx="9208">
                  <c:v>464</c:v>
                </c:pt>
                <c:pt idx="9209">
                  <c:v>491</c:v>
                </c:pt>
                <c:pt idx="9210">
                  <c:v>491</c:v>
                </c:pt>
                <c:pt idx="9211">
                  <c:v>497</c:v>
                </c:pt>
                <c:pt idx="9212">
                  <c:v>493</c:v>
                </c:pt>
                <c:pt idx="9213">
                  <c:v>480</c:v>
                </c:pt>
                <c:pt idx="9214">
                  <c:v>482</c:v>
                </c:pt>
                <c:pt idx="9215">
                  <c:v>493</c:v>
                </c:pt>
                <c:pt idx="9216">
                  <c:v>493</c:v>
                </c:pt>
                <c:pt idx="9217">
                  <c:v>523</c:v>
                </c:pt>
                <c:pt idx="9218">
                  <c:v>491</c:v>
                </c:pt>
                <c:pt idx="9219">
                  <c:v>482</c:v>
                </c:pt>
                <c:pt idx="9220">
                  <c:v>493</c:v>
                </c:pt>
                <c:pt idx="9221">
                  <c:v>493</c:v>
                </c:pt>
                <c:pt idx="9222">
                  <c:v>508</c:v>
                </c:pt>
                <c:pt idx="9223">
                  <c:v>497</c:v>
                </c:pt>
                <c:pt idx="9224">
                  <c:v>493</c:v>
                </c:pt>
                <c:pt idx="9225">
                  <c:v>491</c:v>
                </c:pt>
                <c:pt idx="9226">
                  <c:v>493</c:v>
                </c:pt>
                <c:pt idx="9227">
                  <c:v>491</c:v>
                </c:pt>
                <c:pt idx="9228">
                  <c:v>493</c:v>
                </c:pt>
                <c:pt idx="9229">
                  <c:v>497</c:v>
                </c:pt>
                <c:pt idx="9230">
                  <c:v>482</c:v>
                </c:pt>
                <c:pt idx="9231">
                  <c:v>493</c:v>
                </c:pt>
                <c:pt idx="9232">
                  <c:v>491</c:v>
                </c:pt>
                <c:pt idx="9233">
                  <c:v>497</c:v>
                </c:pt>
                <c:pt idx="9234">
                  <c:v>491</c:v>
                </c:pt>
                <c:pt idx="9235">
                  <c:v>482</c:v>
                </c:pt>
                <c:pt idx="9236">
                  <c:v>491</c:v>
                </c:pt>
                <c:pt idx="9237">
                  <c:v>491</c:v>
                </c:pt>
                <c:pt idx="9238">
                  <c:v>482</c:v>
                </c:pt>
                <c:pt idx="9239">
                  <c:v>497</c:v>
                </c:pt>
                <c:pt idx="9240">
                  <c:v>517</c:v>
                </c:pt>
                <c:pt idx="9241">
                  <c:v>493</c:v>
                </c:pt>
                <c:pt idx="9242">
                  <c:v>493</c:v>
                </c:pt>
                <c:pt idx="9243">
                  <c:v>502</c:v>
                </c:pt>
                <c:pt idx="9244">
                  <c:v>517</c:v>
                </c:pt>
                <c:pt idx="9245">
                  <c:v>508</c:v>
                </c:pt>
                <c:pt idx="9246">
                  <c:v>523</c:v>
                </c:pt>
                <c:pt idx="9247">
                  <c:v>502</c:v>
                </c:pt>
                <c:pt idx="9248">
                  <c:v>508</c:v>
                </c:pt>
                <c:pt idx="9249">
                  <c:v>508</c:v>
                </c:pt>
                <c:pt idx="9250">
                  <c:v>517</c:v>
                </c:pt>
                <c:pt idx="9251">
                  <c:v>497</c:v>
                </c:pt>
                <c:pt idx="9252">
                  <c:v>491</c:v>
                </c:pt>
                <c:pt idx="9253">
                  <c:v>517</c:v>
                </c:pt>
                <c:pt idx="9254">
                  <c:v>497</c:v>
                </c:pt>
                <c:pt idx="9255">
                  <c:v>508</c:v>
                </c:pt>
                <c:pt idx="9256">
                  <c:v>502</c:v>
                </c:pt>
                <c:pt idx="9257">
                  <c:v>502</c:v>
                </c:pt>
                <c:pt idx="9258">
                  <c:v>502</c:v>
                </c:pt>
                <c:pt idx="9259">
                  <c:v>526</c:v>
                </c:pt>
                <c:pt idx="9260">
                  <c:v>508</c:v>
                </c:pt>
                <c:pt idx="9261">
                  <c:v>502</c:v>
                </c:pt>
                <c:pt idx="9262">
                  <c:v>497</c:v>
                </c:pt>
                <c:pt idx="9263">
                  <c:v>508</c:v>
                </c:pt>
                <c:pt idx="9264">
                  <c:v>508</c:v>
                </c:pt>
                <c:pt idx="9265">
                  <c:v>517</c:v>
                </c:pt>
                <c:pt idx="9266">
                  <c:v>523</c:v>
                </c:pt>
                <c:pt idx="9267">
                  <c:v>508</c:v>
                </c:pt>
                <c:pt idx="9268">
                  <c:v>523</c:v>
                </c:pt>
                <c:pt idx="9269">
                  <c:v>497</c:v>
                </c:pt>
                <c:pt idx="9270">
                  <c:v>523</c:v>
                </c:pt>
                <c:pt idx="9271">
                  <c:v>517</c:v>
                </c:pt>
                <c:pt idx="9272">
                  <c:v>517</c:v>
                </c:pt>
                <c:pt idx="9273">
                  <c:v>517</c:v>
                </c:pt>
                <c:pt idx="9274">
                  <c:v>526</c:v>
                </c:pt>
                <c:pt idx="9275">
                  <c:v>508</c:v>
                </c:pt>
                <c:pt idx="9276">
                  <c:v>508</c:v>
                </c:pt>
                <c:pt idx="9277">
                  <c:v>508</c:v>
                </c:pt>
                <c:pt idx="9278">
                  <c:v>502</c:v>
                </c:pt>
                <c:pt idx="9279">
                  <c:v>502</c:v>
                </c:pt>
                <c:pt idx="9280">
                  <c:v>502</c:v>
                </c:pt>
                <c:pt idx="9281">
                  <c:v>497</c:v>
                </c:pt>
                <c:pt idx="9282">
                  <c:v>491</c:v>
                </c:pt>
                <c:pt idx="9283">
                  <c:v>502</c:v>
                </c:pt>
                <c:pt idx="9284">
                  <c:v>497</c:v>
                </c:pt>
                <c:pt idx="9285">
                  <c:v>502</c:v>
                </c:pt>
                <c:pt idx="9286">
                  <c:v>480</c:v>
                </c:pt>
                <c:pt idx="9287">
                  <c:v>497</c:v>
                </c:pt>
                <c:pt idx="9288">
                  <c:v>502</c:v>
                </c:pt>
                <c:pt idx="9289">
                  <c:v>491</c:v>
                </c:pt>
                <c:pt idx="9290">
                  <c:v>497</c:v>
                </c:pt>
                <c:pt idx="9291">
                  <c:v>491</c:v>
                </c:pt>
                <c:pt idx="9292">
                  <c:v>497</c:v>
                </c:pt>
                <c:pt idx="9293">
                  <c:v>497</c:v>
                </c:pt>
                <c:pt idx="9294">
                  <c:v>497</c:v>
                </c:pt>
                <c:pt idx="9295">
                  <c:v>497</c:v>
                </c:pt>
                <c:pt idx="9296">
                  <c:v>493</c:v>
                </c:pt>
                <c:pt idx="9297">
                  <c:v>523</c:v>
                </c:pt>
                <c:pt idx="9298">
                  <c:v>502</c:v>
                </c:pt>
                <c:pt idx="9299">
                  <c:v>497</c:v>
                </c:pt>
                <c:pt idx="9300">
                  <c:v>491</c:v>
                </c:pt>
                <c:pt idx="9301">
                  <c:v>493</c:v>
                </c:pt>
                <c:pt idx="9302">
                  <c:v>491</c:v>
                </c:pt>
                <c:pt idx="9303">
                  <c:v>452</c:v>
                </c:pt>
                <c:pt idx="9304">
                  <c:v>448</c:v>
                </c:pt>
                <c:pt idx="9305">
                  <c:v>448</c:v>
                </c:pt>
                <c:pt idx="9306">
                  <c:v>448</c:v>
                </c:pt>
                <c:pt idx="9307">
                  <c:v>457</c:v>
                </c:pt>
                <c:pt idx="9308">
                  <c:v>448</c:v>
                </c:pt>
                <c:pt idx="9309">
                  <c:v>448</c:v>
                </c:pt>
                <c:pt idx="9310">
                  <c:v>452</c:v>
                </c:pt>
                <c:pt idx="9311">
                  <c:v>448</c:v>
                </c:pt>
                <c:pt idx="9312">
                  <c:v>448</c:v>
                </c:pt>
                <c:pt idx="9313">
                  <c:v>445</c:v>
                </c:pt>
                <c:pt idx="9314">
                  <c:v>460</c:v>
                </c:pt>
                <c:pt idx="9315">
                  <c:v>457</c:v>
                </c:pt>
                <c:pt idx="9316">
                  <c:v>448</c:v>
                </c:pt>
                <c:pt idx="9317">
                  <c:v>448</c:v>
                </c:pt>
                <c:pt idx="9318">
                  <c:v>443</c:v>
                </c:pt>
                <c:pt idx="9319">
                  <c:v>435</c:v>
                </c:pt>
                <c:pt idx="9320">
                  <c:v>441</c:v>
                </c:pt>
                <c:pt idx="9321">
                  <c:v>443</c:v>
                </c:pt>
                <c:pt idx="9322">
                  <c:v>433</c:v>
                </c:pt>
                <c:pt idx="9323">
                  <c:v>433</c:v>
                </c:pt>
                <c:pt idx="9324">
                  <c:v>441</c:v>
                </c:pt>
                <c:pt idx="9325">
                  <c:v>435</c:v>
                </c:pt>
                <c:pt idx="9326">
                  <c:v>433</c:v>
                </c:pt>
                <c:pt idx="9327">
                  <c:v>441</c:v>
                </c:pt>
                <c:pt idx="9328">
                  <c:v>435</c:v>
                </c:pt>
                <c:pt idx="9329">
                  <c:v>441</c:v>
                </c:pt>
                <c:pt idx="9330">
                  <c:v>427</c:v>
                </c:pt>
                <c:pt idx="9331">
                  <c:v>445</c:v>
                </c:pt>
                <c:pt idx="9332">
                  <c:v>443</c:v>
                </c:pt>
                <c:pt idx="9333">
                  <c:v>433</c:v>
                </c:pt>
                <c:pt idx="9334">
                  <c:v>443</c:v>
                </c:pt>
                <c:pt idx="9335">
                  <c:v>433</c:v>
                </c:pt>
                <c:pt idx="9336">
                  <c:v>443</c:v>
                </c:pt>
                <c:pt idx="9337">
                  <c:v>443</c:v>
                </c:pt>
                <c:pt idx="9338">
                  <c:v>448</c:v>
                </c:pt>
                <c:pt idx="9339">
                  <c:v>445</c:v>
                </c:pt>
                <c:pt idx="9340">
                  <c:v>443</c:v>
                </c:pt>
                <c:pt idx="9341">
                  <c:v>445</c:v>
                </c:pt>
                <c:pt idx="9342">
                  <c:v>445</c:v>
                </c:pt>
                <c:pt idx="9343">
                  <c:v>452</c:v>
                </c:pt>
                <c:pt idx="9344">
                  <c:v>452</c:v>
                </c:pt>
                <c:pt idx="9345">
                  <c:v>457</c:v>
                </c:pt>
                <c:pt idx="9346">
                  <c:v>445</c:v>
                </c:pt>
                <c:pt idx="9347">
                  <c:v>443</c:v>
                </c:pt>
                <c:pt idx="9348">
                  <c:v>445</c:v>
                </c:pt>
                <c:pt idx="9349">
                  <c:v>452</c:v>
                </c:pt>
                <c:pt idx="9350">
                  <c:v>448</c:v>
                </c:pt>
                <c:pt idx="9351">
                  <c:v>460</c:v>
                </c:pt>
                <c:pt idx="9352">
                  <c:v>448</c:v>
                </c:pt>
                <c:pt idx="9353">
                  <c:v>460</c:v>
                </c:pt>
                <c:pt idx="9354">
                  <c:v>443</c:v>
                </c:pt>
                <c:pt idx="9355">
                  <c:v>445</c:v>
                </c:pt>
                <c:pt idx="9356">
                  <c:v>452</c:v>
                </c:pt>
                <c:pt idx="9357">
                  <c:v>445</c:v>
                </c:pt>
                <c:pt idx="9358">
                  <c:v>452</c:v>
                </c:pt>
                <c:pt idx="9359">
                  <c:v>441</c:v>
                </c:pt>
                <c:pt idx="9360">
                  <c:v>443</c:v>
                </c:pt>
                <c:pt idx="9361">
                  <c:v>435</c:v>
                </c:pt>
                <c:pt idx="9362">
                  <c:v>441</c:v>
                </c:pt>
                <c:pt idx="9363">
                  <c:v>433</c:v>
                </c:pt>
                <c:pt idx="9364">
                  <c:v>435</c:v>
                </c:pt>
                <c:pt idx="9365">
                  <c:v>443</c:v>
                </c:pt>
                <c:pt idx="9366">
                  <c:v>433</c:v>
                </c:pt>
                <c:pt idx="9367">
                  <c:v>441</c:v>
                </c:pt>
                <c:pt idx="9368">
                  <c:v>427</c:v>
                </c:pt>
                <c:pt idx="9369">
                  <c:v>427</c:v>
                </c:pt>
                <c:pt idx="9370">
                  <c:v>424</c:v>
                </c:pt>
                <c:pt idx="9371">
                  <c:v>415</c:v>
                </c:pt>
                <c:pt idx="9372">
                  <c:v>420</c:v>
                </c:pt>
                <c:pt idx="9373">
                  <c:v>424</c:v>
                </c:pt>
                <c:pt idx="9374">
                  <c:v>413</c:v>
                </c:pt>
                <c:pt idx="9375">
                  <c:v>415</c:v>
                </c:pt>
                <c:pt idx="9376">
                  <c:v>406</c:v>
                </c:pt>
                <c:pt idx="9377">
                  <c:v>400</c:v>
                </c:pt>
                <c:pt idx="9378">
                  <c:v>406</c:v>
                </c:pt>
                <c:pt idx="9379">
                  <c:v>400</c:v>
                </c:pt>
                <c:pt idx="9380">
                  <c:v>400</c:v>
                </c:pt>
                <c:pt idx="9381">
                  <c:v>400</c:v>
                </c:pt>
                <c:pt idx="9382">
                  <c:v>413</c:v>
                </c:pt>
                <c:pt idx="9383">
                  <c:v>407</c:v>
                </c:pt>
                <c:pt idx="9384">
                  <c:v>418</c:v>
                </c:pt>
                <c:pt idx="9385">
                  <c:v>422</c:v>
                </c:pt>
                <c:pt idx="9386">
                  <c:v>422</c:v>
                </c:pt>
                <c:pt idx="9387">
                  <c:v>434</c:v>
                </c:pt>
                <c:pt idx="9388">
                  <c:v>407</c:v>
                </c:pt>
                <c:pt idx="9389">
                  <c:v>422</c:v>
                </c:pt>
                <c:pt idx="9390">
                  <c:v>418</c:v>
                </c:pt>
                <c:pt idx="9391">
                  <c:v>422</c:v>
                </c:pt>
                <c:pt idx="9392">
                  <c:v>427</c:v>
                </c:pt>
                <c:pt idx="9393">
                  <c:v>418</c:v>
                </c:pt>
                <c:pt idx="9394">
                  <c:v>418</c:v>
                </c:pt>
                <c:pt idx="9395">
                  <c:v>422</c:v>
                </c:pt>
                <c:pt idx="9396">
                  <c:v>409</c:v>
                </c:pt>
                <c:pt idx="9397">
                  <c:v>422</c:v>
                </c:pt>
                <c:pt idx="9398">
                  <c:v>427</c:v>
                </c:pt>
                <c:pt idx="9399">
                  <c:v>418</c:v>
                </c:pt>
                <c:pt idx="9400">
                  <c:v>418</c:v>
                </c:pt>
                <c:pt idx="9401">
                  <c:v>409</c:v>
                </c:pt>
                <c:pt idx="9402">
                  <c:v>418</c:v>
                </c:pt>
                <c:pt idx="9403">
                  <c:v>409</c:v>
                </c:pt>
                <c:pt idx="9404">
                  <c:v>413</c:v>
                </c:pt>
                <c:pt idx="9405">
                  <c:v>403</c:v>
                </c:pt>
                <c:pt idx="9406">
                  <c:v>425</c:v>
                </c:pt>
                <c:pt idx="9407">
                  <c:v>418</c:v>
                </c:pt>
                <c:pt idx="9408">
                  <c:v>427</c:v>
                </c:pt>
                <c:pt idx="9409">
                  <c:v>427</c:v>
                </c:pt>
                <c:pt idx="9410">
                  <c:v>434</c:v>
                </c:pt>
                <c:pt idx="9411">
                  <c:v>434</c:v>
                </c:pt>
                <c:pt idx="9412">
                  <c:v>427</c:v>
                </c:pt>
                <c:pt idx="9413">
                  <c:v>439</c:v>
                </c:pt>
                <c:pt idx="9414">
                  <c:v>425</c:v>
                </c:pt>
                <c:pt idx="9415">
                  <c:v>427</c:v>
                </c:pt>
                <c:pt idx="9416">
                  <c:v>434</c:v>
                </c:pt>
                <c:pt idx="9417">
                  <c:v>434</c:v>
                </c:pt>
                <c:pt idx="9418">
                  <c:v>427</c:v>
                </c:pt>
                <c:pt idx="9419">
                  <c:v>443</c:v>
                </c:pt>
                <c:pt idx="9420">
                  <c:v>439</c:v>
                </c:pt>
                <c:pt idx="9421">
                  <c:v>443</c:v>
                </c:pt>
                <c:pt idx="9422">
                  <c:v>434</c:v>
                </c:pt>
                <c:pt idx="9423">
                  <c:v>439</c:v>
                </c:pt>
                <c:pt idx="9424">
                  <c:v>439</c:v>
                </c:pt>
                <c:pt idx="9425">
                  <c:v>434</c:v>
                </c:pt>
                <c:pt idx="9426">
                  <c:v>439</c:v>
                </c:pt>
                <c:pt idx="9427">
                  <c:v>434</c:v>
                </c:pt>
                <c:pt idx="9428">
                  <c:v>427</c:v>
                </c:pt>
                <c:pt idx="9429">
                  <c:v>413</c:v>
                </c:pt>
                <c:pt idx="9430">
                  <c:v>427</c:v>
                </c:pt>
                <c:pt idx="9431">
                  <c:v>413</c:v>
                </c:pt>
                <c:pt idx="9432">
                  <c:v>427</c:v>
                </c:pt>
                <c:pt idx="9433">
                  <c:v>422</c:v>
                </c:pt>
                <c:pt idx="9434">
                  <c:v>413</c:v>
                </c:pt>
                <c:pt idx="9435">
                  <c:v>407</c:v>
                </c:pt>
                <c:pt idx="9436">
                  <c:v>403</c:v>
                </c:pt>
                <c:pt idx="9437">
                  <c:v>409</c:v>
                </c:pt>
                <c:pt idx="9438">
                  <c:v>400</c:v>
                </c:pt>
                <c:pt idx="9439">
                  <c:v>400</c:v>
                </c:pt>
                <c:pt idx="9440">
                  <c:v>405</c:v>
                </c:pt>
                <c:pt idx="9441">
                  <c:v>400</c:v>
                </c:pt>
                <c:pt idx="9442">
                  <c:v>407</c:v>
                </c:pt>
                <c:pt idx="9443">
                  <c:v>411</c:v>
                </c:pt>
                <c:pt idx="9444">
                  <c:v>407</c:v>
                </c:pt>
                <c:pt idx="9445">
                  <c:v>400</c:v>
                </c:pt>
                <c:pt idx="9446">
                  <c:v>400</c:v>
                </c:pt>
                <c:pt idx="9447">
                  <c:v>411</c:v>
                </c:pt>
                <c:pt idx="9448">
                  <c:v>411</c:v>
                </c:pt>
                <c:pt idx="9449">
                  <c:v>408</c:v>
                </c:pt>
                <c:pt idx="9450">
                  <c:v>414</c:v>
                </c:pt>
                <c:pt idx="9451">
                  <c:v>408</c:v>
                </c:pt>
                <c:pt idx="9452">
                  <c:v>411</c:v>
                </c:pt>
                <c:pt idx="9453">
                  <c:v>414</c:v>
                </c:pt>
                <c:pt idx="9454">
                  <c:v>418</c:v>
                </c:pt>
                <c:pt idx="9455">
                  <c:v>423</c:v>
                </c:pt>
                <c:pt idx="9456">
                  <c:v>414</c:v>
                </c:pt>
                <c:pt idx="9457">
                  <c:v>418</c:v>
                </c:pt>
                <c:pt idx="9458">
                  <c:v>408</c:v>
                </c:pt>
                <c:pt idx="9459">
                  <c:v>418</c:v>
                </c:pt>
                <c:pt idx="9460">
                  <c:v>418</c:v>
                </c:pt>
                <c:pt idx="9461">
                  <c:v>418</c:v>
                </c:pt>
                <c:pt idx="9462">
                  <c:v>414</c:v>
                </c:pt>
                <c:pt idx="9463">
                  <c:v>418</c:v>
                </c:pt>
                <c:pt idx="9464">
                  <c:v>423</c:v>
                </c:pt>
                <c:pt idx="9465">
                  <c:v>411</c:v>
                </c:pt>
                <c:pt idx="9466">
                  <c:v>418</c:v>
                </c:pt>
                <c:pt idx="9467">
                  <c:v>426</c:v>
                </c:pt>
                <c:pt idx="9468">
                  <c:v>423</c:v>
                </c:pt>
                <c:pt idx="9469">
                  <c:v>423</c:v>
                </c:pt>
                <c:pt idx="9470">
                  <c:v>414</c:v>
                </c:pt>
                <c:pt idx="9471">
                  <c:v>426</c:v>
                </c:pt>
                <c:pt idx="9472">
                  <c:v>434</c:v>
                </c:pt>
                <c:pt idx="9473">
                  <c:v>432</c:v>
                </c:pt>
                <c:pt idx="9474">
                  <c:v>444</c:v>
                </c:pt>
                <c:pt idx="9475">
                  <c:v>438</c:v>
                </c:pt>
                <c:pt idx="9476">
                  <c:v>434</c:v>
                </c:pt>
                <c:pt idx="9477">
                  <c:v>447</c:v>
                </c:pt>
                <c:pt idx="9478">
                  <c:v>426</c:v>
                </c:pt>
                <c:pt idx="9479">
                  <c:v>434</c:v>
                </c:pt>
                <c:pt idx="9480">
                  <c:v>426</c:v>
                </c:pt>
                <c:pt idx="9481">
                  <c:v>432</c:v>
                </c:pt>
                <c:pt idx="9482">
                  <c:v>418</c:v>
                </c:pt>
                <c:pt idx="9483">
                  <c:v>432</c:v>
                </c:pt>
                <c:pt idx="9484">
                  <c:v>423</c:v>
                </c:pt>
                <c:pt idx="9485">
                  <c:v>426</c:v>
                </c:pt>
                <c:pt idx="9486">
                  <c:v>423</c:v>
                </c:pt>
                <c:pt idx="9487">
                  <c:v>426</c:v>
                </c:pt>
                <c:pt idx="9488">
                  <c:v>459</c:v>
                </c:pt>
                <c:pt idx="9489">
                  <c:v>423</c:v>
                </c:pt>
                <c:pt idx="9490">
                  <c:v>438</c:v>
                </c:pt>
                <c:pt idx="9491">
                  <c:v>438</c:v>
                </c:pt>
                <c:pt idx="9492">
                  <c:v>444</c:v>
                </c:pt>
                <c:pt idx="9493">
                  <c:v>444</c:v>
                </c:pt>
                <c:pt idx="9494">
                  <c:v>432</c:v>
                </c:pt>
                <c:pt idx="9495">
                  <c:v>447</c:v>
                </c:pt>
                <c:pt idx="9496">
                  <c:v>454</c:v>
                </c:pt>
                <c:pt idx="9497">
                  <c:v>447</c:v>
                </c:pt>
                <c:pt idx="9498">
                  <c:v>466</c:v>
                </c:pt>
                <c:pt idx="9499">
                  <c:v>451</c:v>
                </c:pt>
                <c:pt idx="9500">
                  <c:v>459</c:v>
                </c:pt>
                <c:pt idx="9501">
                  <c:v>459</c:v>
                </c:pt>
                <c:pt idx="9502">
                  <c:v>451</c:v>
                </c:pt>
                <c:pt idx="9503">
                  <c:v>454</c:v>
                </c:pt>
                <c:pt idx="9504">
                  <c:v>447</c:v>
                </c:pt>
                <c:pt idx="9505">
                  <c:v>451</c:v>
                </c:pt>
                <c:pt idx="9506">
                  <c:v>438</c:v>
                </c:pt>
                <c:pt idx="9507">
                  <c:v>451</c:v>
                </c:pt>
                <c:pt idx="9508">
                  <c:v>454</c:v>
                </c:pt>
                <c:pt idx="9509">
                  <c:v>459</c:v>
                </c:pt>
                <c:pt idx="9510">
                  <c:v>447</c:v>
                </c:pt>
                <c:pt idx="9511">
                  <c:v>454</c:v>
                </c:pt>
                <c:pt idx="9512">
                  <c:v>454</c:v>
                </c:pt>
                <c:pt idx="9513">
                  <c:v>459</c:v>
                </c:pt>
                <c:pt idx="9514">
                  <c:v>463</c:v>
                </c:pt>
                <c:pt idx="9515">
                  <c:v>463</c:v>
                </c:pt>
                <c:pt idx="9516">
                  <c:v>463</c:v>
                </c:pt>
                <c:pt idx="9517">
                  <c:v>459</c:v>
                </c:pt>
                <c:pt idx="9518">
                  <c:v>454</c:v>
                </c:pt>
                <c:pt idx="9519">
                  <c:v>463</c:v>
                </c:pt>
                <c:pt idx="9520">
                  <c:v>473</c:v>
                </c:pt>
                <c:pt idx="9521">
                  <c:v>473</c:v>
                </c:pt>
                <c:pt idx="9522">
                  <c:v>495</c:v>
                </c:pt>
                <c:pt idx="9523">
                  <c:v>466</c:v>
                </c:pt>
                <c:pt idx="9524">
                  <c:v>463</c:v>
                </c:pt>
                <c:pt idx="9525">
                  <c:v>473</c:v>
                </c:pt>
                <c:pt idx="9526">
                  <c:v>466</c:v>
                </c:pt>
                <c:pt idx="9527">
                  <c:v>473</c:v>
                </c:pt>
                <c:pt idx="9528">
                  <c:v>459</c:v>
                </c:pt>
                <c:pt idx="9529">
                  <c:v>473</c:v>
                </c:pt>
                <c:pt idx="9530">
                  <c:v>466</c:v>
                </c:pt>
                <c:pt idx="9531">
                  <c:v>473</c:v>
                </c:pt>
                <c:pt idx="9532">
                  <c:v>476</c:v>
                </c:pt>
                <c:pt idx="9533">
                  <c:v>481</c:v>
                </c:pt>
                <c:pt idx="9534">
                  <c:v>486</c:v>
                </c:pt>
                <c:pt idx="9535">
                  <c:v>466</c:v>
                </c:pt>
                <c:pt idx="9536">
                  <c:v>476</c:v>
                </c:pt>
                <c:pt idx="9537">
                  <c:v>476</c:v>
                </c:pt>
                <c:pt idx="9538">
                  <c:v>476</c:v>
                </c:pt>
                <c:pt idx="9539">
                  <c:v>476</c:v>
                </c:pt>
                <c:pt idx="9540">
                  <c:v>473</c:v>
                </c:pt>
                <c:pt idx="9541">
                  <c:v>473</c:v>
                </c:pt>
                <c:pt idx="9542">
                  <c:v>483</c:v>
                </c:pt>
                <c:pt idx="9543">
                  <c:v>476</c:v>
                </c:pt>
                <c:pt idx="9544">
                  <c:v>486</c:v>
                </c:pt>
                <c:pt idx="9545">
                  <c:v>495</c:v>
                </c:pt>
                <c:pt idx="9546">
                  <c:v>495</c:v>
                </c:pt>
                <c:pt idx="9547">
                  <c:v>495</c:v>
                </c:pt>
                <c:pt idx="9548">
                  <c:v>500</c:v>
                </c:pt>
                <c:pt idx="9549">
                  <c:v>508</c:v>
                </c:pt>
                <c:pt idx="9550">
                  <c:v>500</c:v>
                </c:pt>
                <c:pt idx="9551">
                  <c:v>502</c:v>
                </c:pt>
                <c:pt idx="9552">
                  <c:v>483</c:v>
                </c:pt>
                <c:pt idx="9553">
                  <c:v>500</c:v>
                </c:pt>
                <c:pt idx="9554">
                  <c:v>486</c:v>
                </c:pt>
                <c:pt idx="9555">
                  <c:v>491</c:v>
                </c:pt>
                <c:pt idx="9556">
                  <c:v>500</c:v>
                </c:pt>
                <c:pt idx="9557">
                  <c:v>491</c:v>
                </c:pt>
                <c:pt idx="9558">
                  <c:v>486</c:v>
                </c:pt>
                <c:pt idx="9559">
                  <c:v>486</c:v>
                </c:pt>
                <c:pt idx="9560">
                  <c:v>491</c:v>
                </c:pt>
                <c:pt idx="9561">
                  <c:v>483</c:v>
                </c:pt>
                <c:pt idx="9562">
                  <c:v>483</c:v>
                </c:pt>
                <c:pt idx="9563">
                  <c:v>491</c:v>
                </c:pt>
                <c:pt idx="9564">
                  <c:v>495</c:v>
                </c:pt>
                <c:pt idx="9565">
                  <c:v>491</c:v>
                </c:pt>
                <c:pt idx="9566">
                  <c:v>502</c:v>
                </c:pt>
                <c:pt idx="9567">
                  <c:v>483</c:v>
                </c:pt>
                <c:pt idx="9568">
                  <c:v>495</c:v>
                </c:pt>
                <c:pt idx="9569">
                  <c:v>495</c:v>
                </c:pt>
                <c:pt idx="9570">
                  <c:v>491</c:v>
                </c:pt>
                <c:pt idx="9571">
                  <c:v>486</c:v>
                </c:pt>
                <c:pt idx="9572">
                  <c:v>473</c:v>
                </c:pt>
                <c:pt idx="9573">
                  <c:v>476</c:v>
                </c:pt>
                <c:pt idx="9574">
                  <c:v>459</c:v>
                </c:pt>
                <c:pt idx="9575">
                  <c:v>459</c:v>
                </c:pt>
                <c:pt idx="9576">
                  <c:v>451</c:v>
                </c:pt>
                <c:pt idx="9577">
                  <c:v>447</c:v>
                </c:pt>
                <c:pt idx="9578">
                  <c:v>447</c:v>
                </c:pt>
                <c:pt idx="9579">
                  <c:v>459</c:v>
                </c:pt>
                <c:pt idx="9580">
                  <c:v>463</c:v>
                </c:pt>
                <c:pt idx="9581">
                  <c:v>454</c:v>
                </c:pt>
                <c:pt idx="9582">
                  <c:v>454</c:v>
                </c:pt>
                <c:pt idx="9583">
                  <c:v>459</c:v>
                </c:pt>
                <c:pt idx="9584">
                  <c:v>459</c:v>
                </c:pt>
                <c:pt idx="9585">
                  <c:v>463</c:v>
                </c:pt>
                <c:pt idx="9586">
                  <c:v>463</c:v>
                </c:pt>
                <c:pt idx="9587">
                  <c:v>463</c:v>
                </c:pt>
                <c:pt idx="9588">
                  <c:v>473</c:v>
                </c:pt>
                <c:pt idx="9589">
                  <c:v>466</c:v>
                </c:pt>
                <c:pt idx="9590">
                  <c:v>476</c:v>
                </c:pt>
                <c:pt idx="9591">
                  <c:v>476</c:v>
                </c:pt>
                <c:pt idx="9592">
                  <c:v>463</c:v>
                </c:pt>
                <c:pt idx="9593">
                  <c:v>466</c:v>
                </c:pt>
                <c:pt idx="9594">
                  <c:v>459</c:v>
                </c:pt>
                <c:pt idx="9595">
                  <c:v>463</c:v>
                </c:pt>
                <c:pt idx="9596">
                  <c:v>447</c:v>
                </c:pt>
                <c:pt idx="9597">
                  <c:v>473</c:v>
                </c:pt>
                <c:pt idx="9598">
                  <c:v>463</c:v>
                </c:pt>
                <c:pt idx="9599">
                  <c:v>454</c:v>
                </c:pt>
                <c:pt idx="9600">
                  <c:v>627</c:v>
                </c:pt>
                <c:pt idx="9601">
                  <c:v>463</c:v>
                </c:pt>
                <c:pt idx="9602">
                  <c:v>473</c:v>
                </c:pt>
                <c:pt idx="9603">
                  <c:v>459</c:v>
                </c:pt>
                <c:pt idx="9604">
                  <c:v>466</c:v>
                </c:pt>
                <c:pt idx="9605">
                  <c:v>463</c:v>
                </c:pt>
                <c:pt idx="9606">
                  <c:v>463</c:v>
                </c:pt>
                <c:pt idx="9607">
                  <c:v>463</c:v>
                </c:pt>
                <c:pt idx="9608">
                  <c:v>459</c:v>
                </c:pt>
                <c:pt idx="9609">
                  <c:v>476</c:v>
                </c:pt>
                <c:pt idx="9610">
                  <c:v>486</c:v>
                </c:pt>
                <c:pt idx="9611">
                  <c:v>481</c:v>
                </c:pt>
                <c:pt idx="9612">
                  <c:v>481</c:v>
                </c:pt>
                <c:pt idx="9613">
                  <c:v>476</c:v>
                </c:pt>
                <c:pt idx="9614">
                  <c:v>466</c:v>
                </c:pt>
                <c:pt idx="9615">
                  <c:v>466</c:v>
                </c:pt>
                <c:pt idx="9616">
                  <c:v>459</c:v>
                </c:pt>
                <c:pt idx="9617">
                  <c:v>459</c:v>
                </c:pt>
                <c:pt idx="9618">
                  <c:v>454</c:v>
                </c:pt>
                <c:pt idx="9619">
                  <c:v>459</c:v>
                </c:pt>
                <c:pt idx="9620">
                  <c:v>454</c:v>
                </c:pt>
                <c:pt idx="9621">
                  <c:v>463</c:v>
                </c:pt>
                <c:pt idx="9622">
                  <c:v>459</c:v>
                </c:pt>
                <c:pt idx="9623">
                  <c:v>459</c:v>
                </c:pt>
                <c:pt idx="9624">
                  <c:v>466</c:v>
                </c:pt>
                <c:pt idx="9625">
                  <c:v>451</c:v>
                </c:pt>
                <c:pt idx="9626">
                  <c:v>459</c:v>
                </c:pt>
                <c:pt idx="9627">
                  <c:v>459</c:v>
                </c:pt>
                <c:pt idx="9628">
                  <c:v>459</c:v>
                </c:pt>
                <c:pt idx="9629">
                  <c:v>451</c:v>
                </c:pt>
                <c:pt idx="9630">
                  <c:v>444</c:v>
                </c:pt>
                <c:pt idx="9631">
                  <c:v>459</c:v>
                </c:pt>
                <c:pt idx="9632">
                  <c:v>463</c:v>
                </c:pt>
                <c:pt idx="9633">
                  <c:v>459</c:v>
                </c:pt>
                <c:pt idx="9634">
                  <c:v>466</c:v>
                </c:pt>
                <c:pt idx="9635">
                  <c:v>473</c:v>
                </c:pt>
                <c:pt idx="9636">
                  <c:v>463</c:v>
                </c:pt>
                <c:pt idx="9637">
                  <c:v>454</c:v>
                </c:pt>
                <c:pt idx="9638">
                  <c:v>459</c:v>
                </c:pt>
                <c:pt idx="9639">
                  <c:v>466</c:v>
                </c:pt>
                <c:pt idx="9640">
                  <c:v>463</c:v>
                </c:pt>
                <c:pt idx="9641">
                  <c:v>473</c:v>
                </c:pt>
                <c:pt idx="9642">
                  <c:v>463</c:v>
                </c:pt>
                <c:pt idx="9643">
                  <c:v>463</c:v>
                </c:pt>
                <c:pt idx="9644">
                  <c:v>466</c:v>
                </c:pt>
                <c:pt idx="9645">
                  <c:v>463</c:v>
                </c:pt>
                <c:pt idx="9646">
                  <c:v>463</c:v>
                </c:pt>
                <c:pt idx="9647">
                  <c:v>466</c:v>
                </c:pt>
                <c:pt idx="9648">
                  <c:v>481</c:v>
                </c:pt>
                <c:pt idx="9649">
                  <c:v>451</c:v>
                </c:pt>
                <c:pt idx="9650">
                  <c:v>476</c:v>
                </c:pt>
                <c:pt idx="9651">
                  <c:v>473</c:v>
                </c:pt>
                <c:pt idx="9652">
                  <c:v>481</c:v>
                </c:pt>
                <c:pt idx="9653">
                  <c:v>476</c:v>
                </c:pt>
                <c:pt idx="9654">
                  <c:v>473</c:v>
                </c:pt>
                <c:pt idx="9655">
                  <c:v>476</c:v>
                </c:pt>
                <c:pt idx="9656">
                  <c:v>473</c:v>
                </c:pt>
                <c:pt idx="9657">
                  <c:v>466</c:v>
                </c:pt>
                <c:pt idx="9658">
                  <c:v>476</c:v>
                </c:pt>
                <c:pt idx="9659">
                  <c:v>466</c:v>
                </c:pt>
                <c:pt idx="9660">
                  <c:v>476</c:v>
                </c:pt>
                <c:pt idx="9661">
                  <c:v>483</c:v>
                </c:pt>
                <c:pt idx="9662">
                  <c:v>476</c:v>
                </c:pt>
                <c:pt idx="9663">
                  <c:v>486</c:v>
                </c:pt>
                <c:pt idx="9664">
                  <c:v>476</c:v>
                </c:pt>
                <c:pt idx="9665">
                  <c:v>483</c:v>
                </c:pt>
                <c:pt idx="9666">
                  <c:v>466</c:v>
                </c:pt>
                <c:pt idx="9667">
                  <c:v>481</c:v>
                </c:pt>
                <c:pt idx="9668">
                  <c:v>473</c:v>
                </c:pt>
                <c:pt idx="9669">
                  <c:v>483</c:v>
                </c:pt>
                <c:pt idx="9670">
                  <c:v>463</c:v>
                </c:pt>
                <c:pt idx="9671">
                  <c:v>447</c:v>
                </c:pt>
                <c:pt idx="9672">
                  <c:v>463</c:v>
                </c:pt>
                <c:pt idx="9673">
                  <c:v>454</c:v>
                </c:pt>
                <c:pt idx="9674">
                  <c:v>466</c:v>
                </c:pt>
                <c:pt idx="9675">
                  <c:v>463</c:v>
                </c:pt>
                <c:pt idx="9676">
                  <c:v>463</c:v>
                </c:pt>
                <c:pt idx="9677">
                  <c:v>466</c:v>
                </c:pt>
                <c:pt idx="9678">
                  <c:v>459</c:v>
                </c:pt>
                <c:pt idx="9679">
                  <c:v>463</c:v>
                </c:pt>
                <c:pt idx="9680">
                  <c:v>491</c:v>
                </c:pt>
                <c:pt idx="9681">
                  <c:v>463</c:v>
                </c:pt>
                <c:pt idx="9682">
                  <c:v>476</c:v>
                </c:pt>
                <c:pt idx="9683">
                  <c:v>473</c:v>
                </c:pt>
                <c:pt idx="9684">
                  <c:v>459</c:v>
                </c:pt>
                <c:pt idx="9685">
                  <c:v>473</c:v>
                </c:pt>
                <c:pt idx="9686">
                  <c:v>473</c:v>
                </c:pt>
                <c:pt idx="9687">
                  <c:v>473</c:v>
                </c:pt>
                <c:pt idx="9688">
                  <c:v>463</c:v>
                </c:pt>
                <c:pt idx="9689">
                  <c:v>481</c:v>
                </c:pt>
                <c:pt idx="9690">
                  <c:v>463</c:v>
                </c:pt>
                <c:pt idx="9691">
                  <c:v>473</c:v>
                </c:pt>
                <c:pt idx="9692">
                  <c:v>466</c:v>
                </c:pt>
                <c:pt idx="9693">
                  <c:v>463</c:v>
                </c:pt>
                <c:pt idx="9694">
                  <c:v>463</c:v>
                </c:pt>
                <c:pt idx="9695">
                  <c:v>454</c:v>
                </c:pt>
                <c:pt idx="9696">
                  <c:v>476</c:v>
                </c:pt>
                <c:pt idx="9697">
                  <c:v>476</c:v>
                </c:pt>
                <c:pt idx="9698">
                  <c:v>476</c:v>
                </c:pt>
                <c:pt idx="9699">
                  <c:v>473</c:v>
                </c:pt>
                <c:pt idx="9700">
                  <c:v>476</c:v>
                </c:pt>
                <c:pt idx="9701">
                  <c:v>466</c:v>
                </c:pt>
                <c:pt idx="9702">
                  <c:v>463</c:v>
                </c:pt>
                <c:pt idx="9703">
                  <c:v>481</c:v>
                </c:pt>
                <c:pt idx="9704">
                  <c:v>463</c:v>
                </c:pt>
                <c:pt idx="9705">
                  <c:v>466</c:v>
                </c:pt>
                <c:pt idx="9706">
                  <c:v>466</c:v>
                </c:pt>
                <c:pt idx="9707">
                  <c:v>473</c:v>
                </c:pt>
                <c:pt idx="9708">
                  <c:v>466</c:v>
                </c:pt>
                <c:pt idx="9709">
                  <c:v>473</c:v>
                </c:pt>
                <c:pt idx="9710">
                  <c:v>459</c:v>
                </c:pt>
                <c:pt idx="9711">
                  <c:v>459</c:v>
                </c:pt>
                <c:pt idx="9712">
                  <c:v>438</c:v>
                </c:pt>
                <c:pt idx="9713">
                  <c:v>459</c:v>
                </c:pt>
                <c:pt idx="9714">
                  <c:v>459</c:v>
                </c:pt>
                <c:pt idx="9715">
                  <c:v>459</c:v>
                </c:pt>
                <c:pt idx="9716">
                  <c:v>459</c:v>
                </c:pt>
                <c:pt idx="9717">
                  <c:v>454</c:v>
                </c:pt>
                <c:pt idx="9718">
                  <c:v>466</c:v>
                </c:pt>
                <c:pt idx="9719">
                  <c:v>466</c:v>
                </c:pt>
                <c:pt idx="9720">
                  <c:v>486</c:v>
                </c:pt>
                <c:pt idx="9721">
                  <c:v>483</c:v>
                </c:pt>
                <c:pt idx="9722">
                  <c:v>481</c:v>
                </c:pt>
                <c:pt idx="9723">
                  <c:v>483</c:v>
                </c:pt>
                <c:pt idx="9724">
                  <c:v>481</c:v>
                </c:pt>
                <c:pt idx="9725">
                  <c:v>491</c:v>
                </c:pt>
                <c:pt idx="9726">
                  <c:v>491</c:v>
                </c:pt>
                <c:pt idx="9727">
                  <c:v>483</c:v>
                </c:pt>
                <c:pt idx="9728">
                  <c:v>483</c:v>
                </c:pt>
                <c:pt idx="9729">
                  <c:v>481</c:v>
                </c:pt>
                <c:pt idx="9730">
                  <c:v>486</c:v>
                </c:pt>
                <c:pt idx="9731">
                  <c:v>483</c:v>
                </c:pt>
                <c:pt idx="9732">
                  <c:v>476</c:v>
                </c:pt>
                <c:pt idx="9733">
                  <c:v>481</c:v>
                </c:pt>
                <c:pt idx="9734">
                  <c:v>481</c:v>
                </c:pt>
                <c:pt idx="9735">
                  <c:v>483</c:v>
                </c:pt>
                <c:pt idx="9736">
                  <c:v>500</c:v>
                </c:pt>
                <c:pt idx="9737">
                  <c:v>486</c:v>
                </c:pt>
                <c:pt idx="9738">
                  <c:v>483</c:v>
                </c:pt>
                <c:pt idx="9739">
                  <c:v>481</c:v>
                </c:pt>
                <c:pt idx="9740">
                  <c:v>483</c:v>
                </c:pt>
                <c:pt idx="9741">
                  <c:v>476</c:v>
                </c:pt>
                <c:pt idx="9742">
                  <c:v>481</c:v>
                </c:pt>
                <c:pt idx="9743">
                  <c:v>483</c:v>
                </c:pt>
                <c:pt idx="9744">
                  <c:v>486</c:v>
                </c:pt>
                <c:pt idx="9745">
                  <c:v>486</c:v>
                </c:pt>
                <c:pt idx="9746">
                  <c:v>491</c:v>
                </c:pt>
                <c:pt idx="9747">
                  <c:v>491</c:v>
                </c:pt>
                <c:pt idx="9748">
                  <c:v>500</c:v>
                </c:pt>
                <c:pt idx="9749">
                  <c:v>500</c:v>
                </c:pt>
                <c:pt idx="9750">
                  <c:v>495</c:v>
                </c:pt>
                <c:pt idx="9751">
                  <c:v>486</c:v>
                </c:pt>
                <c:pt idx="9752">
                  <c:v>486</c:v>
                </c:pt>
                <c:pt idx="9753">
                  <c:v>491</c:v>
                </c:pt>
                <c:pt idx="9754">
                  <c:v>491</c:v>
                </c:pt>
                <c:pt idx="9755">
                  <c:v>491</c:v>
                </c:pt>
                <c:pt idx="9756">
                  <c:v>481</c:v>
                </c:pt>
                <c:pt idx="9757">
                  <c:v>495</c:v>
                </c:pt>
                <c:pt idx="9758">
                  <c:v>491</c:v>
                </c:pt>
                <c:pt idx="9759">
                  <c:v>495</c:v>
                </c:pt>
                <c:pt idx="9760">
                  <c:v>502</c:v>
                </c:pt>
                <c:pt idx="9761">
                  <c:v>495</c:v>
                </c:pt>
                <c:pt idx="9762">
                  <c:v>500</c:v>
                </c:pt>
                <c:pt idx="9763">
                  <c:v>483</c:v>
                </c:pt>
                <c:pt idx="9764">
                  <c:v>502</c:v>
                </c:pt>
                <c:pt idx="9765">
                  <c:v>502</c:v>
                </c:pt>
                <c:pt idx="9766">
                  <c:v>502</c:v>
                </c:pt>
                <c:pt idx="9767">
                  <c:v>502</c:v>
                </c:pt>
                <c:pt idx="9768">
                  <c:v>508</c:v>
                </c:pt>
                <c:pt idx="9769">
                  <c:v>500</c:v>
                </c:pt>
                <c:pt idx="9770">
                  <c:v>518</c:v>
                </c:pt>
                <c:pt idx="9771">
                  <c:v>508</c:v>
                </c:pt>
                <c:pt idx="9772">
                  <c:v>500</c:v>
                </c:pt>
                <c:pt idx="9773">
                  <c:v>500</c:v>
                </c:pt>
                <c:pt idx="9774">
                  <c:v>502</c:v>
                </c:pt>
                <c:pt idx="9775">
                  <c:v>495</c:v>
                </c:pt>
                <c:pt idx="9776">
                  <c:v>500</c:v>
                </c:pt>
                <c:pt idx="9777">
                  <c:v>500</c:v>
                </c:pt>
                <c:pt idx="9778">
                  <c:v>491</c:v>
                </c:pt>
                <c:pt idx="9779">
                  <c:v>495</c:v>
                </c:pt>
                <c:pt idx="9780">
                  <c:v>483</c:v>
                </c:pt>
                <c:pt idx="9781">
                  <c:v>502</c:v>
                </c:pt>
                <c:pt idx="9782">
                  <c:v>486</c:v>
                </c:pt>
                <c:pt idx="9783">
                  <c:v>481</c:v>
                </c:pt>
                <c:pt idx="9784">
                  <c:v>491</c:v>
                </c:pt>
                <c:pt idx="9785">
                  <c:v>481</c:v>
                </c:pt>
                <c:pt idx="9786">
                  <c:v>491</c:v>
                </c:pt>
                <c:pt idx="9787">
                  <c:v>491</c:v>
                </c:pt>
                <c:pt idx="9788">
                  <c:v>495</c:v>
                </c:pt>
                <c:pt idx="9789">
                  <c:v>491</c:v>
                </c:pt>
                <c:pt idx="9790">
                  <c:v>495</c:v>
                </c:pt>
                <c:pt idx="9791">
                  <c:v>500</c:v>
                </c:pt>
                <c:pt idx="9792">
                  <c:v>486</c:v>
                </c:pt>
                <c:pt idx="9793">
                  <c:v>491</c:v>
                </c:pt>
                <c:pt idx="9794">
                  <c:v>483</c:v>
                </c:pt>
                <c:pt idx="9795">
                  <c:v>483</c:v>
                </c:pt>
                <c:pt idx="9796">
                  <c:v>483</c:v>
                </c:pt>
                <c:pt idx="9797">
                  <c:v>491</c:v>
                </c:pt>
                <c:pt idx="9798">
                  <c:v>491</c:v>
                </c:pt>
                <c:pt idx="9799">
                  <c:v>500</c:v>
                </c:pt>
                <c:pt idx="9800">
                  <c:v>495</c:v>
                </c:pt>
                <c:pt idx="9801">
                  <c:v>502</c:v>
                </c:pt>
                <c:pt idx="9802">
                  <c:v>491</c:v>
                </c:pt>
                <c:pt idx="9803">
                  <c:v>500</c:v>
                </c:pt>
                <c:pt idx="9804">
                  <c:v>500</c:v>
                </c:pt>
                <c:pt idx="9805">
                  <c:v>486</c:v>
                </c:pt>
                <c:pt idx="9806">
                  <c:v>483</c:v>
                </c:pt>
                <c:pt idx="9807">
                  <c:v>463</c:v>
                </c:pt>
                <c:pt idx="9808">
                  <c:v>473</c:v>
                </c:pt>
                <c:pt idx="9809">
                  <c:v>466</c:v>
                </c:pt>
                <c:pt idx="9810">
                  <c:v>473</c:v>
                </c:pt>
                <c:pt idx="9811">
                  <c:v>473</c:v>
                </c:pt>
                <c:pt idx="9812">
                  <c:v>473</c:v>
                </c:pt>
                <c:pt idx="9813">
                  <c:v>463</c:v>
                </c:pt>
                <c:pt idx="9814">
                  <c:v>454</c:v>
                </c:pt>
                <c:pt idx="9815">
                  <c:v>483</c:v>
                </c:pt>
                <c:pt idx="9816">
                  <c:v>463</c:v>
                </c:pt>
                <c:pt idx="9817">
                  <c:v>459</c:v>
                </c:pt>
                <c:pt idx="9818">
                  <c:v>463</c:v>
                </c:pt>
                <c:pt idx="9819">
                  <c:v>459</c:v>
                </c:pt>
                <c:pt idx="9820">
                  <c:v>463</c:v>
                </c:pt>
                <c:pt idx="9821">
                  <c:v>466</c:v>
                </c:pt>
                <c:pt idx="9822">
                  <c:v>459</c:v>
                </c:pt>
                <c:pt idx="9823">
                  <c:v>463</c:v>
                </c:pt>
                <c:pt idx="9824">
                  <c:v>459</c:v>
                </c:pt>
                <c:pt idx="9825">
                  <c:v>476</c:v>
                </c:pt>
                <c:pt idx="9826">
                  <c:v>454</c:v>
                </c:pt>
                <c:pt idx="9827">
                  <c:v>473</c:v>
                </c:pt>
                <c:pt idx="9828">
                  <c:v>481</c:v>
                </c:pt>
                <c:pt idx="9829">
                  <c:v>473</c:v>
                </c:pt>
                <c:pt idx="9830">
                  <c:v>476</c:v>
                </c:pt>
                <c:pt idx="9831">
                  <c:v>473</c:v>
                </c:pt>
                <c:pt idx="9832">
                  <c:v>486</c:v>
                </c:pt>
                <c:pt idx="9833">
                  <c:v>481</c:v>
                </c:pt>
                <c:pt idx="9834">
                  <c:v>481</c:v>
                </c:pt>
                <c:pt idx="9835">
                  <c:v>481</c:v>
                </c:pt>
                <c:pt idx="9836">
                  <c:v>481</c:v>
                </c:pt>
                <c:pt idx="9837">
                  <c:v>476</c:v>
                </c:pt>
                <c:pt idx="9838">
                  <c:v>466</c:v>
                </c:pt>
                <c:pt idx="9839">
                  <c:v>476</c:v>
                </c:pt>
                <c:pt idx="9840">
                  <c:v>476</c:v>
                </c:pt>
                <c:pt idx="9841">
                  <c:v>483</c:v>
                </c:pt>
                <c:pt idx="9842">
                  <c:v>486</c:v>
                </c:pt>
                <c:pt idx="9843">
                  <c:v>481</c:v>
                </c:pt>
                <c:pt idx="9844">
                  <c:v>481</c:v>
                </c:pt>
                <c:pt idx="9845">
                  <c:v>483</c:v>
                </c:pt>
                <c:pt idx="9846">
                  <c:v>476</c:v>
                </c:pt>
                <c:pt idx="9847">
                  <c:v>483</c:v>
                </c:pt>
                <c:pt idx="9848">
                  <c:v>473</c:v>
                </c:pt>
                <c:pt idx="9849">
                  <c:v>486</c:v>
                </c:pt>
                <c:pt idx="9850">
                  <c:v>483</c:v>
                </c:pt>
                <c:pt idx="9851">
                  <c:v>483</c:v>
                </c:pt>
                <c:pt idx="9852">
                  <c:v>486</c:v>
                </c:pt>
                <c:pt idx="9853">
                  <c:v>483</c:v>
                </c:pt>
                <c:pt idx="9854">
                  <c:v>486</c:v>
                </c:pt>
                <c:pt idx="9855">
                  <c:v>473</c:v>
                </c:pt>
                <c:pt idx="9856">
                  <c:v>491</c:v>
                </c:pt>
                <c:pt idx="9857">
                  <c:v>481</c:v>
                </c:pt>
                <c:pt idx="9858">
                  <c:v>473</c:v>
                </c:pt>
                <c:pt idx="9859">
                  <c:v>481</c:v>
                </c:pt>
                <c:pt idx="9860">
                  <c:v>491</c:v>
                </c:pt>
                <c:pt idx="9861">
                  <c:v>483</c:v>
                </c:pt>
                <c:pt idx="9862">
                  <c:v>483</c:v>
                </c:pt>
                <c:pt idx="9863">
                  <c:v>491</c:v>
                </c:pt>
                <c:pt idx="9864">
                  <c:v>491</c:v>
                </c:pt>
                <c:pt idx="9865">
                  <c:v>491</c:v>
                </c:pt>
                <c:pt idx="9866">
                  <c:v>483</c:v>
                </c:pt>
                <c:pt idx="9867">
                  <c:v>476</c:v>
                </c:pt>
                <c:pt idx="9868">
                  <c:v>481</c:v>
                </c:pt>
                <c:pt idx="9869">
                  <c:v>483</c:v>
                </c:pt>
                <c:pt idx="9870">
                  <c:v>481</c:v>
                </c:pt>
                <c:pt idx="9871">
                  <c:v>486</c:v>
                </c:pt>
                <c:pt idx="9872">
                  <c:v>486</c:v>
                </c:pt>
                <c:pt idx="9873">
                  <c:v>491</c:v>
                </c:pt>
                <c:pt idx="9874">
                  <c:v>491</c:v>
                </c:pt>
                <c:pt idx="9875">
                  <c:v>495</c:v>
                </c:pt>
                <c:pt idx="9876">
                  <c:v>495</c:v>
                </c:pt>
                <c:pt idx="9877">
                  <c:v>495</c:v>
                </c:pt>
                <c:pt idx="9878">
                  <c:v>495</c:v>
                </c:pt>
                <c:pt idx="9879">
                  <c:v>476</c:v>
                </c:pt>
                <c:pt idx="9880">
                  <c:v>495</c:v>
                </c:pt>
                <c:pt idx="9881">
                  <c:v>491</c:v>
                </c:pt>
                <c:pt idx="9882">
                  <c:v>500</c:v>
                </c:pt>
                <c:pt idx="9883">
                  <c:v>508</c:v>
                </c:pt>
                <c:pt idx="9884">
                  <c:v>495</c:v>
                </c:pt>
                <c:pt idx="9885">
                  <c:v>500</c:v>
                </c:pt>
                <c:pt idx="9886">
                  <c:v>508</c:v>
                </c:pt>
                <c:pt idx="9887">
                  <c:v>500</c:v>
                </c:pt>
                <c:pt idx="9888">
                  <c:v>495</c:v>
                </c:pt>
                <c:pt idx="9889">
                  <c:v>491</c:v>
                </c:pt>
                <c:pt idx="9890">
                  <c:v>500</c:v>
                </c:pt>
                <c:pt idx="9891">
                  <c:v>500</c:v>
                </c:pt>
                <c:pt idx="9892">
                  <c:v>495</c:v>
                </c:pt>
                <c:pt idx="9893">
                  <c:v>500</c:v>
                </c:pt>
                <c:pt idx="9894">
                  <c:v>518</c:v>
                </c:pt>
                <c:pt idx="9895">
                  <c:v>486</c:v>
                </c:pt>
                <c:pt idx="9896">
                  <c:v>476</c:v>
                </c:pt>
                <c:pt idx="9897">
                  <c:v>483</c:v>
                </c:pt>
                <c:pt idx="9898">
                  <c:v>486</c:v>
                </c:pt>
                <c:pt idx="9899">
                  <c:v>476</c:v>
                </c:pt>
                <c:pt idx="9900">
                  <c:v>486</c:v>
                </c:pt>
                <c:pt idx="9901">
                  <c:v>473</c:v>
                </c:pt>
                <c:pt idx="9902">
                  <c:v>483</c:v>
                </c:pt>
                <c:pt idx="9903">
                  <c:v>483</c:v>
                </c:pt>
                <c:pt idx="9904">
                  <c:v>483</c:v>
                </c:pt>
                <c:pt idx="9905">
                  <c:v>476</c:v>
                </c:pt>
                <c:pt idx="9906">
                  <c:v>459</c:v>
                </c:pt>
                <c:pt idx="9907">
                  <c:v>486</c:v>
                </c:pt>
                <c:pt idx="9908">
                  <c:v>483</c:v>
                </c:pt>
                <c:pt idx="9909">
                  <c:v>486</c:v>
                </c:pt>
                <c:pt idx="9910">
                  <c:v>495</c:v>
                </c:pt>
                <c:pt idx="9911">
                  <c:v>491</c:v>
                </c:pt>
                <c:pt idx="9912">
                  <c:v>495</c:v>
                </c:pt>
                <c:pt idx="9913">
                  <c:v>502</c:v>
                </c:pt>
                <c:pt idx="9914">
                  <c:v>500</c:v>
                </c:pt>
                <c:pt idx="9915">
                  <c:v>502</c:v>
                </c:pt>
                <c:pt idx="9916">
                  <c:v>495</c:v>
                </c:pt>
                <c:pt idx="9917">
                  <c:v>518</c:v>
                </c:pt>
                <c:pt idx="9918">
                  <c:v>495</c:v>
                </c:pt>
                <c:pt idx="9919">
                  <c:v>508</c:v>
                </c:pt>
                <c:pt idx="9920">
                  <c:v>502</c:v>
                </c:pt>
                <c:pt idx="9921">
                  <c:v>500</c:v>
                </c:pt>
                <c:pt idx="9922">
                  <c:v>500</c:v>
                </c:pt>
                <c:pt idx="9923">
                  <c:v>486</c:v>
                </c:pt>
                <c:pt idx="9924">
                  <c:v>495</c:v>
                </c:pt>
                <c:pt idx="9925">
                  <c:v>491</c:v>
                </c:pt>
                <c:pt idx="9926">
                  <c:v>500</c:v>
                </c:pt>
                <c:pt idx="9927">
                  <c:v>500</c:v>
                </c:pt>
                <c:pt idx="9928">
                  <c:v>523</c:v>
                </c:pt>
                <c:pt idx="9929">
                  <c:v>518</c:v>
                </c:pt>
                <c:pt idx="9930">
                  <c:v>495</c:v>
                </c:pt>
                <c:pt idx="9931">
                  <c:v>518</c:v>
                </c:pt>
                <c:pt idx="9932">
                  <c:v>502</c:v>
                </c:pt>
                <c:pt idx="9933">
                  <c:v>500</c:v>
                </c:pt>
                <c:pt idx="9934">
                  <c:v>502</c:v>
                </c:pt>
                <c:pt idx="9935">
                  <c:v>508</c:v>
                </c:pt>
                <c:pt idx="9936">
                  <c:v>508</c:v>
                </c:pt>
                <c:pt idx="9937">
                  <c:v>523</c:v>
                </c:pt>
                <c:pt idx="9938">
                  <c:v>502</c:v>
                </c:pt>
                <c:pt idx="9939">
                  <c:v>523</c:v>
                </c:pt>
                <c:pt idx="9940">
                  <c:v>476</c:v>
                </c:pt>
                <c:pt idx="9941">
                  <c:v>481</c:v>
                </c:pt>
                <c:pt idx="9942">
                  <c:v>476</c:v>
                </c:pt>
                <c:pt idx="9943">
                  <c:v>463</c:v>
                </c:pt>
                <c:pt idx="9944">
                  <c:v>466</c:v>
                </c:pt>
                <c:pt idx="9945">
                  <c:v>463</c:v>
                </c:pt>
                <c:pt idx="9946">
                  <c:v>466</c:v>
                </c:pt>
                <c:pt idx="9947">
                  <c:v>466</c:v>
                </c:pt>
                <c:pt idx="9948">
                  <c:v>486</c:v>
                </c:pt>
                <c:pt idx="9949">
                  <c:v>483</c:v>
                </c:pt>
                <c:pt idx="9950">
                  <c:v>483</c:v>
                </c:pt>
                <c:pt idx="9951">
                  <c:v>491</c:v>
                </c:pt>
                <c:pt idx="9952">
                  <c:v>466</c:v>
                </c:pt>
                <c:pt idx="9953">
                  <c:v>473</c:v>
                </c:pt>
                <c:pt idx="9954">
                  <c:v>466</c:v>
                </c:pt>
                <c:pt idx="9955">
                  <c:v>466</c:v>
                </c:pt>
                <c:pt idx="9956">
                  <c:v>463</c:v>
                </c:pt>
                <c:pt idx="9957">
                  <c:v>454</c:v>
                </c:pt>
                <c:pt idx="9958">
                  <c:v>466</c:v>
                </c:pt>
                <c:pt idx="9959">
                  <c:v>463</c:v>
                </c:pt>
                <c:pt idx="9960">
                  <c:v>466</c:v>
                </c:pt>
                <c:pt idx="9961">
                  <c:v>473</c:v>
                </c:pt>
                <c:pt idx="9962">
                  <c:v>463</c:v>
                </c:pt>
                <c:pt idx="9963">
                  <c:v>459</c:v>
                </c:pt>
                <c:pt idx="9964">
                  <c:v>454</c:v>
                </c:pt>
                <c:pt idx="9965">
                  <c:v>454</c:v>
                </c:pt>
                <c:pt idx="9966">
                  <c:v>454</c:v>
                </c:pt>
                <c:pt idx="9967">
                  <c:v>444</c:v>
                </c:pt>
                <c:pt idx="9968">
                  <c:v>454</c:v>
                </c:pt>
                <c:pt idx="9969">
                  <c:v>451</c:v>
                </c:pt>
                <c:pt idx="9970">
                  <c:v>459</c:v>
                </c:pt>
                <c:pt idx="9971">
                  <c:v>454</c:v>
                </c:pt>
                <c:pt idx="9972">
                  <c:v>459</c:v>
                </c:pt>
                <c:pt idx="9973">
                  <c:v>473</c:v>
                </c:pt>
                <c:pt idx="9974">
                  <c:v>451</c:v>
                </c:pt>
                <c:pt idx="9975">
                  <c:v>463</c:v>
                </c:pt>
                <c:pt idx="9976">
                  <c:v>459</c:v>
                </c:pt>
                <c:pt idx="9977">
                  <c:v>463</c:v>
                </c:pt>
                <c:pt idx="9978">
                  <c:v>454</c:v>
                </c:pt>
                <c:pt idx="9979">
                  <c:v>463</c:v>
                </c:pt>
                <c:pt idx="9980">
                  <c:v>454</c:v>
                </c:pt>
                <c:pt idx="9981">
                  <c:v>454</c:v>
                </c:pt>
                <c:pt idx="9982">
                  <c:v>459</c:v>
                </c:pt>
                <c:pt idx="9983">
                  <c:v>463</c:v>
                </c:pt>
                <c:pt idx="9984">
                  <c:v>463</c:v>
                </c:pt>
                <c:pt idx="9985">
                  <c:v>466</c:v>
                </c:pt>
                <c:pt idx="9986">
                  <c:v>459</c:v>
                </c:pt>
                <c:pt idx="9987">
                  <c:v>454</c:v>
                </c:pt>
                <c:pt idx="9988">
                  <c:v>463</c:v>
                </c:pt>
                <c:pt idx="9989">
                  <c:v>463</c:v>
                </c:pt>
                <c:pt idx="9990">
                  <c:v>463</c:v>
                </c:pt>
                <c:pt idx="9991">
                  <c:v>454</c:v>
                </c:pt>
                <c:pt idx="9992">
                  <c:v>473</c:v>
                </c:pt>
                <c:pt idx="9993">
                  <c:v>463</c:v>
                </c:pt>
                <c:pt idx="9994">
                  <c:v>466</c:v>
                </c:pt>
                <c:pt idx="9995">
                  <c:v>466</c:v>
                </c:pt>
                <c:pt idx="9996">
                  <c:v>473</c:v>
                </c:pt>
                <c:pt idx="9997">
                  <c:v>463</c:v>
                </c:pt>
                <c:pt idx="9998">
                  <c:v>447</c:v>
                </c:pt>
                <c:pt idx="9999">
                  <c:v>466</c:v>
                </c:pt>
                <c:pt idx="10000">
                  <c:v>463</c:v>
                </c:pt>
                <c:pt idx="10001">
                  <c:v>466</c:v>
                </c:pt>
                <c:pt idx="10002">
                  <c:v>473</c:v>
                </c:pt>
                <c:pt idx="10003">
                  <c:v>463</c:v>
                </c:pt>
                <c:pt idx="10004">
                  <c:v>473</c:v>
                </c:pt>
                <c:pt idx="10005">
                  <c:v>476</c:v>
                </c:pt>
                <c:pt idx="10006">
                  <c:v>473</c:v>
                </c:pt>
                <c:pt idx="10007">
                  <c:v>486</c:v>
                </c:pt>
                <c:pt idx="10008">
                  <c:v>476</c:v>
                </c:pt>
                <c:pt idx="10009">
                  <c:v>481</c:v>
                </c:pt>
                <c:pt idx="10010">
                  <c:v>476</c:v>
                </c:pt>
                <c:pt idx="10011">
                  <c:v>476</c:v>
                </c:pt>
                <c:pt idx="10012">
                  <c:v>483</c:v>
                </c:pt>
                <c:pt idx="10013">
                  <c:v>476</c:v>
                </c:pt>
                <c:pt idx="10014">
                  <c:v>491</c:v>
                </c:pt>
                <c:pt idx="10015">
                  <c:v>491</c:v>
                </c:pt>
                <c:pt idx="10016">
                  <c:v>495</c:v>
                </c:pt>
                <c:pt idx="10017">
                  <c:v>491</c:v>
                </c:pt>
                <c:pt idx="10018">
                  <c:v>495</c:v>
                </c:pt>
                <c:pt idx="10019">
                  <c:v>500</c:v>
                </c:pt>
                <c:pt idx="10020">
                  <c:v>486</c:v>
                </c:pt>
                <c:pt idx="10021">
                  <c:v>495</c:v>
                </c:pt>
                <c:pt idx="10022">
                  <c:v>491</c:v>
                </c:pt>
                <c:pt idx="10023">
                  <c:v>491</c:v>
                </c:pt>
                <c:pt idx="10024">
                  <c:v>491</c:v>
                </c:pt>
                <c:pt idx="10025">
                  <c:v>486</c:v>
                </c:pt>
                <c:pt idx="10026">
                  <c:v>495</c:v>
                </c:pt>
                <c:pt idx="10027">
                  <c:v>495</c:v>
                </c:pt>
                <c:pt idx="10028">
                  <c:v>486</c:v>
                </c:pt>
                <c:pt idx="10029">
                  <c:v>495</c:v>
                </c:pt>
                <c:pt idx="10030">
                  <c:v>495</c:v>
                </c:pt>
                <c:pt idx="10031">
                  <c:v>495</c:v>
                </c:pt>
                <c:pt idx="10032">
                  <c:v>502</c:v>
                </c:pt>
                <c:pt idx="10033">
                  <c:v>502</c:v>
                </c:pt>
                <c:pt idx="10034">
                  <c:v>502</c:v>
                </c:pt>
                <c:pt idx="10035">
                  <c:v>495</c:v>
                </c:pt>
                <c:pt idx="10036">
                  <c:v>508</c:v>
                </c:pt>
                <c:pt idx="10037">
                  <c:v>491</c:v>
                </c:pt>
                <c:pt idx="10038">
                  <c:v>500</c:v>
                </c:pt>
                <c:pt idx="10039">
                  <c:v>495</c:v>
                </c:pt>
                <c:pt idx="10040">
                  <c:v>502</c:v>
                </c:pt>
                <c:pt idx="10041">
                  <c:v>523</c:v>
                </c:pt>
                <c:pt idx="10042">
                  <c:v>495</c:v>
                </c:pt>
                <c:pt idx="10043">
                  <c:v>508</c:v>
                </c:pt>
                <c:pt idx="10044">
                  <c:v>495</c:v>
                </c:pt>
                <c:pt idx="10045">
                  <c:v>495</c:v>
                </c:pt>
                <c:pt idx="10046">
                  <c:v>486</c:v>
                </c:pt>
                <c:pt idx="10047">
                  <c:v>491</c:v>
                </c:pt>
                <c:pt idx="10048">
                  <c:v>483</c:v>
                </c:pt>
                <c:pt idx="10049">
                  <c:v>491</c:v>
                </c:pt>
                <c:pt idx="10050">
                  <c:v>495</c:v>
                </c:pt>
                <c:pt idx="10051">
                  <c:v>495</c:v>
                </c:pt>
                <c:pt idx="10052">
                  <c:v>502</c:v>
                </c:pt>
                <c:pt idx="10053">
                  <c:v>495</c:v>
                </c:pt>
                <c:pt idx="10054">
                  <c:v>486</c:v>
                </c:pt>
                <c:pt idx="10055">
                  <c:v>491</c:v>
                </c:pt>
                <c:pt idx="10056">
                  <c:v>491</c:v>
                </c:pt>
                <c:pt idx="10057">
                  <c:v>491</c:v>
                </c:pt>
                <c:pt idx="10058">
                  <c:v>495</c:v>
                </c:pt>
                <c:pt idx="10059">
                  <c:v>483</c:v>
                </c:pt>
                <c:pt idx="10060">
                  <c:v>500</c:v>
                </c:pt>
                <c:pt idx="10061">
                  <c:v>500</c:v>
                </c:pt>
                <c:pt idx="10062">
                  <c:v>500</c:v>
                </c:pt>
                <c:pt idx="10063">
                  <c:v>495</c:v>
                </c:pt>
                <c:pt idx="10064">
                  <c:v>500</c:v>
                </c:pt>
                <c:pt idx="10065">
                  <c:v>486</c:v>
                </c:pt>
                <c:pt idx="10066">
                  <c:v>476</c:v>
                </c:pt>
                <c:pt idx="10067">
                  <c:v>495</c:v>
                </c:pt>
                <c:pt idx="10068">
                  <c:v>491</c:v>
                </c:pt>
                <c:pt idx="10069">
                  <c:v>495</c:v>
                </c:pt>
                <c:pt idx="10070">
                  <c:v>495</c:v>
                </c:pt>
                <c:pt idx="10071">
                  <c:v>483</c:v>
                </c:pt>
                <c:pt idx="10072">
                  <c:v>486</c:v>
                </c:pt>
                <c:pt idx="10073">
                  <c:v>495</c:v>
                </c:pt>
                <c:pt idx="10074">
                  <c:v>483</c:v>
                </c:pt>
                <c:pt idx="10075">
                  <c:v>491</c:v>
                </c:pt>
                <c:pt idx="10076">
                  <c:v>483</c:v>
                </c:pt>
                <c:pt idx="10077">
                  <c:v>491</c:v>
                </c:pt>
                <c:pt idx="10078">
                  <c:v>476</c:v>
                </c:pt>
                <c:pt idx="10079">
                  <c:v>486</c:v>
                </c:pt>
                <c:pt idx="10080">
                  <c:v>491</c:v>
                </c:pt>
                <c:pt idx="10081">
                  <c:v>486</c:v>
                </c:pt>
                <c:pt idx="10082">
                  <c:v>486</c:v>
                </c:pt>
                <c:pt idx="10083">
                  <c:v>481</c:v>
                </c:pt>
                <c:pt idx="10084">
                  <c:v>491</c:v>
                </c:pt>
                <c:pt idx="10085">
                  <c:v>491</c:v>
                </c:pt>
                <c:pt idx="10086">
                  <c:v>508</c:v>
                </c:pt>
                <c:pt idx="10087">
                  <c:v>495</c:v>
                </c:pt>
                <c:pt idx="10088">
                  <c:v>491</c:v>
                </c:pt>
                <c:pt idx="10089">
                  <c:v>495</c:v>
                </c:pt>
                <c:pt idx="10090">
                  <c:v>483</c:v>
                </c:pt>
                <c:pt idx="10091">
                  <c:v>500</c:v>
                </c:pt>
                <c:pt idx="10092">
                  <c:v>491</c:v>
                </c:pt>
                <c:pt idx="10093">
                  <c:v>491</c:v>
                </c:pt>
                <c:pt idx="10094">
                  <c:v>486</c:v>
                </c:pt>
                <c:pt idx="10095">
                  <c:v>481</c:v>
                </c:pt>
                <c:pt idx="10096">
                  <c:v>486</c:v>
                </c:pt>
                <c:pt idx="10097">
                  <c:v>495</c:v>
                </c:pt>
                <c:pt idx="10098">
                  <c:v>495</c:v>
                </c:pt>
                <c:pt idx="10099">
                  <c:v>495</c:v>
                </c:pt>
                <c:pt idx="10100">
                  <c:v>491</c:v>
                </c:pt>
                <c:pt idx="10101">
                  <c:v>495</c:v>
                </c:pt>
                <c:pt idx="10102">
                  <c:v>500</c:v>
                </c:pt>
                <c:pt idx="10103">
                  <c:v>491</c:v>
                </c:pt>
                <c:pt idx="10104">
                  <c:v>500</c:v>
                </c:pt>
                <c:pt idx="10105">
                  <c:v>491</c:v>
                </c:pt>
                <c:pt idx="10106">
                  <c:v>495</c:v>
                </c:pt>
                <c:pt idx="10107">
                  <c:v>491</c:v>
                </c:pt>
                <c:pt idx="10108">
                  <c:v>508</c:v>
                </c:pt>
                <c:pt idx="10109">
                  <c:v>486</c:v>
                </c:pt>
                <c:pt idx="10110">
                  <c:v>473</c:v>
                </c:pt>
                <c:pt idx="10111">
                  <c:v>473</c:v>
                </c:pt>
                <c:pt idx="10112">
                  <c:v>459</c:v>
                </c:pt>
                <c:pt idx="10113">
                  <c:v>476</c:v>
                </c:pt>
                <c:pt idx="10114">
                  <c:v>476</c:v>
                </c:pt>
                <c:pt idx="10115">
                  <c:v>481</c:v>
                </c:pt>
                <c:pt idx="10116">
                  <c:v>466</c:v>
                </c:pt>
                <c:pt idx="10117">
                  <c:v>463</c:v>
                </c:pt>
                <c:pt idx="10118">
                  <c:v>473</c:v>
                </c:pt>
                <c:pt idx="10119">
                  <c:v>476</c:v>
                </c:pt>
                <c:pt idx="10120">
                  <c:v>476</c:v>
                </c:pt>
                <c:pt idx="10121">
                  <c:v>466</c:v>
                </c:pt>
                <c:pt idx="10122">
                  <c:v>466</c:v>
                </c:pt>
                <c:pt idx="10123">
                  <c:v>466</c:v>
                </c:pt>
                <c:pt idx="10124">
                  <c:v>473</c:v>
                </c:pt>
                <c:pt idx="10125">
                  <c:v>476</c:v>
                </c:pt>
                <c:pt idx="10126">
                  <c:v>481</c:v>
                </c:pt>
                <c:pt idx="10127">
                  <c:v>473</c:v>
                </c:pt>
                <c:pt idx="10128">
                  <c:v>476</c:v>
                </c:pt>
                <c:pt idx="10129">
                  <c:v>466</c:v>
                </c:pt>
                <c:pt idx="10130">
                  <c:v>473</c:v>
                </c:pt>
                <c:pt idx="10131">
                  <c:v>476</c:v>
                </c:pt>
                <c:pt idx="10132">
                  <c:v>476</c:v>
                </c:pt>
                <c:pt idx="10133">
                  <c:v>473</c:v>
                </c:pt>
                <c:pt idx="10134">
                  <c:v>476</c:v>
                </c:pt>
                <c:pt idx="10135">
                  <c:v>483</c:v>
                </c:pt>
                <c:pt idx="10136">
                  <c:v>473</c:v>
                </c:pt>
                <c:pt idx="10137">
                  <c:v>483</c:v>
                </c:pt>
                <c:pt idx="10138">
                  <c:v>486</c:v>
                </c:pt>
                <c:pt idx="10139">
                  <c:v>486</c:v>
                </c:pt>
                <c:pt idx="10140">
                  <c:v>486</c:v>
                </c:pt>
                <c:pt idx="10141">
                  <c:v>486</c:v>
                </c:pt>
                <c:pt idx="10142">
                  <c:v>495</c:v>
                </c:pt>
                <c:pt idx="10143">
                  <c:v>476</c:v>
                </c:pt>
                <c:pt idx="10144">
                  <c:v>481</c:v>
                </c:pt>
                <c:pt idx="10145">
                  <c:v>476</c:v>
                </c:pt>
                <c:pt idx="10146">
                  <c:v>481</c:v>
                </c:pt>
                <c:pt idx="10147">
                  <c:v>476</c:v>
                </c:pt>
                <c:pt idx="10148">
                  <c:v>466</c:v>
                </c:pt>
                <c:pt idx="10149">
                  <c:v>476</c:v>
                </c:pt>
                <c:pt idx="10150">
                  <c:v>473</c:v>
                </c:pt>
                <c:pt idx="10151">
                  <c:v>466</c:v>
                </c:pt>
                <c:pt idx="10152">
                  <c:v>466</c:v>
                </c:pt>
                <c:pt idx="10153">
                  <c:v>451</c:v>
                </c:pt>
                <c:pt idx="10154">
                  <c:v>473</c:v>
                </c:pt>
                <c:pt idx="10155">
                  <c:v>476</c:v>
                </c:pt>
                <c:pt idx="10156">
                  <c:v>473</c:v>
                </c:pt>
                <c:pt idx="10157">
                  <c:v>476</c:v>
                </c:pt>
                <c:pt idx="10158">
                  <c:v>466</c:v>
                </c:pt>
                <c:pt idx="10159">
                  <c:v>476</c:v>
                </c:pt>
                <c:pt idx="10160">
                  <c:v>463</c:v>
                </c:pt>
                <c:pt idx="10161">
                  <c:v>466</c:v>
                </c:pt>
                <c:pt idx="10162">
                  <c:v>466</c:v>
                </c:pt>
                <c:pt idx="10163">
                  <c:v>459</c:v>
                </c:pt>
                <c:pt idx="10164">
                  <c:v>459</c:v>
                </c:pt>
                <c:pt idx="10165">
                  <c:v>451</c:v>
                </c:pt>
                <c:pt idx="10166">
                  <c:v>466</c:v>
                </c:pt>
                <c:pt idx="10167">
                  <c:v>463</c:v>
                </c:pt>
                <c:pt idx="10168">
                  <c:v>459</c:v>
                </c:pt>
                <c:pt idx="10169">
                  <c:v>463</c:v>
                </c:pt>
                <c:pt idx="10170">
                  <c:v>459</c:v>
                </c:pt>
                <c:pt idx="10171">
                  <c:v>466</c:v>
                </c:pt>
                <c:pt idx="10172">
                  <c:v>481</c:v>
                </c:pt>
                <c:pt idx="10173">
                  <c:v>476</c:v>
                </c:pt>
                <c:pt idx="10174">
                  <c:v>473</c:v>
                </c:pt>
                <c:pt idx="10175">
                  <c:v>466</c:v>
                </c:pt>
                <c:pt idx="10176">
                  <c:v>483</c:v>
                </c:pt>
                <c:pt idx="10177">
                  <c:v>481</c:v>
                </c:pt>
                <c:pt idx="10178">
                  <c:v>481</c:v>
                </c:pt>
                <c:pt idx="10179">
                  <c:v>486</c:v>
                </c:pt>
                <c:pt idx="10180">
                  <c:v>481</c:v>
                </c:pt>
                <c:pt idx="10181">
                  <c:v>486</c:v>
                </c:pt>
                <c:pt idx="10182">
                  <c:v>483</c:v>
                </c:pt>
                <c:pt idx="10183">
                  <c:v>486</c:v>
                </c:pt>
                <c:pt idx="10184">
                  <c:v>481</c:v>
                </c:pt>
                <c:pt idx="10185">
                  <c:v>486</c:v>
                </c:pt>
                <c:pt idx="10186">
                  <c:v>491</c:v>
                </c:pt>
                <c:pt idx="10187">
                  <c:v>508</c:v>
                </c:pt>
                <c:pt idx="10188">
                  <c:v>486</c:v>
                </c:pt>
                <c:pt idx="10189">
                  <c:v>491</c:v>
                </c:pt>
                <c:pt idx="10190">
                  <c:v>495</c:v>
                </c:pt>
                <c:pt idx="10191">
                  <c:v>495</c:v>
                </c:pt>
                <c:pt idx="10192">
                  <c:v>491</c:v>
                </c:pt>
                <c:pt idx="10193">
                  <c:v>495</c:v>
                </c:pt>
                <c:pt idx="10194">
                  <c:v>500</c:v>
                </c:pt>
                <c:pt idx="10195">
                  <c:v>495</c:v>
                </c:pt>
                <c:pt idx="10196">
                  <c:v>502</c:v>
                </c:pt>
                <c:pt idx="10197">
                  <c:v>491</c:v>
                </c:pt>
                <c:pt idx="10198">
                  <c:v>486</c:v>
                </c:pt>
                <c:pt idx="10199">
                  <c:v>486</c:v>
                </c:pt>
                <c:pt idx="10200">
                  <c:v>491</c:v>
                </c:pt>
                <c:pt idx="10201">
                  <c:v>495</c:v>
                </c:pt>
                <c:pt idx="10202">
                  <c:v>495</c:v>
                </c:pt>
                <c:pt idx="10203">
                  <c:v>502</c:v>
                </c:pt>
                <c:pt idx="10204">
                  <c:v>491</c:v>
                </c:pt>
                <c:pt idx="10205">
                  <c:v>491</c:v>
                </c:pt>
                <c:pt idx="10206">
                  <c:v>486</c:v>
                </c:pt>
                <c:pt idx="10207">
                  <c:v>491</c:v>
                </c:pt>
                <c:pt idx="10208">
                  <c:v>483</c:v>
                </c:pt>
                <c:pt idx="10209">
                  <c:v>481</c:v>
                </c:pt>
                <c:pt idx="10210">
                  <c:v>486</c:v>
                </c:pt>
                <c:pt idx="10211">
                  <c:v>476</c:v>
                </c:pt>
                <c:pt idx="10212">
                  <c:v>483</c:v>
                </c:pt>
                <c:pt idx="10213">
                  <c:v>486</c:v>
                </c:pt>
                <c:pt idx="10214">
                  <c:v>486</c:v>
                </c:pt>
                <c:pt idx="10215">
                  <c:v>491</c:v>
                </c:pt>
                <c:pt idx="10216">
                  <c:v>483</c:v>
                </c:pt>
                <c:pt idx="10217">
                  <c:v>495</c:v>
                </c:pt>
                <c:pt idx="10218">
                  <c:v>495</c:v>
                </c:pt>
                <c:pt idx="10219">
                  <c:v>483</c:v>
                </c:pt>
                <c:pt idx="10220">
                  <c:v>500</c:v>
                </c:pt>
                <c:pt idx="10221">
                  <c:v>500</c:v>
                </c:pt>
                <c:pt idx="10222">
                  <c:v>495</c:v>
                </c:pt>
                <c:pt idx="10223">
                  <c:v>508</c:v>
                </c:pt>
                <c:pt idx="10224">
                  <c:v>495</c:v>
                </c:pt>
                <c:pt idx="10225">
                  <c:v>500</c:v>
                </c:pt>
                <c:pt idx="10226">
                  <c:v>491</c:v>
                </c:pt>
                <c:pt idx="10227">
                  <c:v>500</c:v>
                </c:pt>
                <c:pt idx="10228">
                  <c:v>486</c:v>
                </c:pt>
                <c:pt idx="10229">
                  <c:v>500</c:v>
                </c:pt>
                <c:pt idx="10230">
                  <c:v>495</c:v>
                </c:pt>
                <c:pt idx="10231">
                  <c:v>502</c:v>
                </c:pt>
                <c:pt idx="10232">
                  <c:v>518</c:v>
                </c:pt>
                <c:pt idx="10233">
                  <c:v>486</c:v>
                </c:pt>
                <c:pt idx="10234">
                  <c:v>500</c:v>
                </c:pt>
                <c:pt idx="10235">
                  <c:v>495</c:v>
                </c:pt>
                <c:pt idx="10236">
                  <c:v>500</c:v>
                </c:pt>
                <c:pt idx="10237">
                  <c:v>502</c:v>
                </c:pt>
                <c:pt idx="10238">
                  <c:v>502</c:v>
                </c:pt>
                <c:pt idx="10239">
                  <c:v>500</c:v>
                </c:pt>
                <c:pt idx="10240">
                  <c:v>502</c:v>
                </c:pt>
                <c:pt idx="10241">
                  <c:v>502</c:v>
                </c:pt>
                <c:pt idx="10242">
                  <c:v>495</c:v>
                </c:pt>
                <c:pt idx="10243">
                  <c:v>486</c:v>
                </c:pt>
                <c:pt idx="10244">
                  <c:v>502</c:v>
                </c:pt>
                <c:pt idx="10245">
                  <c:v>495</c:v>
                </c:pt>
                <c:pt idx="10246">
                  <c:v>491</c:v>
                </c:pt>
                <c:pt idx="10247">
                  <c:v>491</c:v>
                </c:pt>
                <c:pt idx="10248">
                  <c:v>486</c:v>
                </c:pt>
                <c:pt idx="10249">
                  <c:v>491</c:v>
                </c:pt>
                <c:pt idx="10250">
                  <c:v>473</c:v>
                </c:pt>
                <c:pt idx="10251">
                  <c:v>483</c:v>
                </c:pt>
                <c:pt idx="10252">
                  <c:v>476</c:v>
                </c:pt>
                <c:pt idx="10253">
                  <c:v>481</c:v>
                </c:pt>
                <c:pt idx="10254">
                  <c:v>476</c:v>
                </c:pt>
                <c:pt idx="10255">
                  <c:v>481</c:v>
                </c:pt>
                <c:pt idx="10256">
                  <c:v>463</c:v>
                </c:pt>
                <c:pt idx="10257">
                  <c:v>463</c:v>
                </c:pt>
                <c:pt idx="10258">
                  <c:v>466</c:v>
                </c:pt>
                <c:pt idx="10259">
                  <c:v>454</c:v>
                </c:pt>
                <c:pt idx="10260">
                  <c:v>459</c:v>
                </c:pt>
                <c:pt idx="10261">
                  <c:v>466</c:v>
                </c:pt>
                <c:pt idx="10262">
                  <c:v>459</c:v>
                </c:pt>
                <c:pt idx="10263">
                  <c:v>459</c:v>
                </c:pt>
                <c:pt idx="10264">
                  <c:v>463</c:v>
                </c:pt>
                <c:pt idx="10265">
                  <c:v>451</c:v>
                </c:pt>
                <c:pt idx="10266">
                  <c:v>466</c:v>
                </c:pt>
                <c:pt idx="10267">
                  <c:v>438</c:v>
                </c:pt>
                <c:pt idx="10268">
                  <c:v>451</c:v>
                </c:pt>
                <c:pt idx="10269">
                  <c:v>451</c:v>
                </c:pt>
                <c:pt idx="10270">
                  <c:v>451</c:v>
                </c:pt>
                <c:pt idx="10271">
                  <c:v>459</c:v>
                </c:pt>
                <c:pt idx="10272">
                  <c:v>451</c:v>
                </c:pt>
                <c:pt idx="10273">
                  <c:v>451</c:v>
                </c:pt>
                <c:pt idx="10274">
                  <c:v>438</c:v>
                </c:pt>
                <c:pt idx="10275">
                  <c:v>447</c:v>
                </c:pt>
                <c:pt idx="10276">
                  <c:v>447</c:v>
                </c:pt>
                <c:pt idx="10277">
                  <c:v>451</c:v>
                </c:pt>
                <c:pt idx="10278">
                  <c:v>459</c:v>
                </c:pt>
                <c:pt idx="10279">
                  <c:v>447</c:v>
                </c:pt>
                <c:pt idx="10280">
                  <c:v>454</c:v>
                </c:pt>
                <c:pt idx="10281">
                  <c:v>447</c:v>
                </c:pt>
                <c:pt idx="10282">
                  <c:v>459</c:v>
                </c:pt>
                <c:pt idx="10283">
                  <c:v>451</c:v>
                </c:pt>
                <c:pt idx="10284">
                  <c:v>451</c:v>
                </c:pt>
                <c:pt idx="10285">
                  <c:v>454</c:v>
                </c:pt>
                <c:pt idx="10286">
                  <c:v>454</c:v>
                </c:pt>
                <c:pt idx="10287">
                  <c:v>459</c:v>
                </c:pt>
                <c:pt idx="10288">
                  <c:v>466</c:v>
                </c:pt>
                <c:pt idx="10289">
                  <c:v>476</c:v>
                </c:pt>
                <c:pt idx="10290">
                  <c:v>463</c:v>
                </c:pt>
                <c:pt idx="10291">
                  <c:v>454</c:v>
                </c:pt>
                <c:pt idx="10292">
                  <c:v>463</c:v>
                </c:pt>
                <c:pt idx="10293">
                  <c:v>454</c:v>
                </c:pt>
                <c:pt idx="10294">
                  <c:v>459</c:v>
                </c:pt>
                <c:pt idx="10295">
                  <c:v>473</c:v>
                </c:pt>
                <c:pt idx="10296">
                  <c:v>466</c:v>
                </c:pt>
                <c:pt idx="10297">
                  <c:v>463</c:v>
                </c:pt>
                <c:pt idx="10298">
                  <c:v>451</c:v>
                </c:pt>
                <c:pt idx="10299">
                  <c:v>466</c:v>
                </c:pt>
                <c:pt idx="10300">
                  <c:v>473</c:v>
                </c:pt>
                <c:pt idx="10301">
                  <c:v>459</c:v>
                </c:pt>
                <c:pt idx="10302">
                  <c:v>466</c:v>
                </c:pt>
                <c:pt idx="10303">
                  <c:v>463</c:v>
                </c:pt>
                <c:pt idx="10304">
                  <c:v>466</c:v>
                </c:pt>
                <c:pt idx="10305">
                  <c:v>451</c:v>
                </c:pt>
                <c:pt idx="10306">
                  <c:v>473</c:v>
                </c:pt>
                <c:pt idx="10307">
                  <c:v>463</c:v>
                </c:pt>
                <c:pt idx="10308">
                  <c:v>476</c:v>
                </c:pt>
                <c:pt idx="10309">
                  <c:v>473</c:v>
                </c:pt>
                <c:pt idx="10310">
                  <c:v>476</c:v>
                </c:pt>
                <c:pt idx="10311">
                  <c:v>481</c:v>
                </c:pt>
                <c:pt idx="10312">
                  <c:v>483</c:v>
                </c:pt>
                <c:pt idx="10313">
                  <c:v>481</c:v>
                </c:pt>
                <c:pt idx="10314">
                  <c:v>476</c:v>
                </c:pt>
                <c:pt idx="10315">
                  <c:v>476</c:v>
                </c:pt>
                <c:pt idx="10316">
                  <c:v>481</c:v>
                </c:pt>
                <c:pt idx="10317">
                  <c:v>481</c:v>
                </c:pt>
                <c:pt idx="10318">
                  <c:v>481</c:v>
                </c:pt>
                <c:pt idx="10319">
                  <c:v>486</c:v>
                </c:pt>
                <c:pt idx="10320">
                  <c:v>481</c:v>
                </c:pt>
                <c:pt idx="10321">
                  <c:v>476</c:v>
                </c:pt>
                <c:pt idx="10322">
                  <c:v>459</c:v>
                </c:pt>
                <c:pt idx="10323">
                  <c:v>481</c:v>
                </c:pt>
                <c:pt idx="10324">
                  <c:v>481</c:v>
                </c:pt>
                <c:pt idx="10325">
                  <c:v>481</c:v>
                </c:pt>
                <c:pt idx="10326">
                  <c:v>486</c:v>
                </c:pt>
                <c:pt idx="10327">
                  <c:v>476</c:v>
                </c:pt>
                <c:pt idx="10328">
                  <c:v>483</c:v>
                </c:pt>
                <c:pt idx="10329">
                  <c:v>483</c:v>
                </c:pt>
                <c:pt idx="10330">
                  <c:v>486</c:v>
                </c:pt>
                <c:pt idx="10331">
                  <c:v>483</c:v>
                </c:pt>
                <c:pt idx="10332">
                  <c:v>491</c:v>
                </c:pt>
                <c:pt idx="10333">
                  <c:v>495</c:v>
                </c:pt>
                <c:pt idx="10334">
                  <c:v>483</c:v>
                </c:pt>
                <c:pt idx="10335">
                  <c:v>495</c:v>
                </c:pt>
                <c:pt idx="10336">
                  <c:v>491</c:v>
                </c:pt>
                <c:pt idx="10337">
                  <c:v>495</c:v>
                </c:pt>
                <c:pt idx="10338">
                  <c:v>500</c:v>
                </c:pt>
                <c:pt idx="10339">
                  <c:v>500</c:v>
                </c:pt>
                <c:pt idx="10340">
                  <c:v>508</c:v>
                </c:pt>
                <c:pt idx="10341">
                  <c:v>502</c:v>
                </c:pt>
                <c:pt idx="10342">
                  <c:v>495</c:v>
                </c:pt>
                <c:pt idx="10343">
                  <c:v>500</c:v>
                </c:pt>
                <c:pt idx="10344">
                  <c:v>500</c:v>
                </c:pt>
                <c:pt idx="10345">
                  <c:v>523</c:v>
                </c:pt>
                <c:pt idx="10346">
                  <c:v>486</c:v>
                </c:pt>
                <c:pt idx="10347">
                  <c:v>495</c:v>
                </c:pt>
                <c:pt idx="10348">
                  <c:v>500</c:v>
                </c:pt>
                <c:pt idx="10349">
                  <c:v>491</c:v>
                </c:pt>
                <c:pt idx="10350">
                  <c:v>502</c:v>
                </c:pt>
                <c:pt idx="10351">
                  <c:v>495</c:v>
                </c:pt>
                <c:pt idx="10352">
                  <c:v>502</c:v>
                </c:pt>
                <c:pt idx="10353">
                  <c:v>502</c:v>
                </c:pt>
                <c:pt idx="10354">
                  <c:v>508</c:v>
                </c:pt>
                <c:pt idx="10355">
                  <c:v>508</c:v>
                </c:pt>
                <c:pt idx="10356">
                  <c:v>502</c:v>
                </c:pt>
                <c:pt idx="10357">
                  <c:v>518</c:v>
                </c:pt>
                <c:pt idx="10358">
                  <c:v>502</c:v>
                </c:pt>
                <c:pt idx="10359">
                  <c:v>508</c:v>
                </c:pt>
                <c:pt idx="10360">
                  <c:v>508</c:v>
                </c:pt>
                <c:pt idx="10361">
                  <c:v>518</c:v>
                </c:pt>
                <c:pt idx="10362">
                  <c:v>508</c:v>
                </c:pt>
                <c:pt idx="10363">
                  <c:v>518</c:v>
                </c:pt>
                <c:pt idx="10364">
                  <c:v>502</c:v>
                </c:pt>
                <c:pt idx="10365">
                  <c:v>502</c:v>
                </c:pt>
                <c:pt idx="10366">
                  <c:v>500</c:v>
                </c:pt>
                <c:pt idx="10367">
                  <c:v>523</c:v>
                </c:pt>
                <c:pt idx="10368">
                  <c:v>508</c:v>
                </c:pt>
                <c:pt idx="10369">
                  <c:v>500</c:v>
                </c:pt>
                <c:pt idx="10370">
                  <c:v>502</c:v>
                </c:pt>
                <c:pt idx="10371">
                  <c:v>502</c:v>
                </c:pt>
                <c:pt idx="10372">
                  <c:v>518</c:v>
                </c:pt>
                <c:pt idx="10373">
                  <c:v>486</c:v>
                </c:pt>
                <c:pt idx="10374">
                  <c:v>502</c:v>
                </c:pt>
                <c:pt idx="10375">
                  <c:v>491</c:v>
                </c:pt>
                <c:pt idx="10376">
                  <c:v>502</c:v>
                </c:pt>
                <c:pt idx="10377">
                  <c:v>508</c:v>
                </c:pt>
                <c:pt idx="10378">
                  <c:v>518</c:v>
                </c:pt>
                <c:pt idx="10379">
                  <c:v>530</c:v>
                </c:pt>
                <c:pt idx="10380">
                  <c:v>495</c:v>
                </c:pt>
                <c:pt idx="10381">
                  <c:v>500</c:v>
                </c:pt>
                <c:pt idx="10382">
                  <c:v>486</c:v>
                </c:pt>
                <c:pt idx="10383">
                  <c:v>476</c:v>
                </c:pt>
                <c:pt idx="10384">
                  <c:v>481</c:v>
                </c:pt>
                <c:pt idx="10385">
                  <c:v>463</c:v>
                </c:pt>
                <c:pt idx="10386">
                  <c:v>473</c:v>
                </c:pt>
                <c:pt idx="10387">
                  <c:v>476</c:v>
                </c:pt>
                <c:pt idx="10388">
                  <c:v>476</c:v>
                </c:pt>
                <c:pt idx="10389">
                  <c:v>483</c:v>
                </c:pt>
                <c:pt idx="10390">
                  <c:v>473</c:v>
                </c:pt>
                <c:pt idx="10391">
                  <c:v>495</c:v>
                </c:pt>
                <c:pt idx="10392">
                  <c:v>495</c:v>
                </c:pt>
                <c:pt idx="10393">
                  <c:v>491</c:v>
                </c:pt>
                <c:pt idx="10394">
                  <c:v>523</c:v>
                </c:pt>
                <c:pt idx="10395">
                  <c:v>523</c:v>
                </c:pt>
                <c:pt idx="10396">
                  <c:v>530</c:v>
                </c:pt>
                <c:pt idx="10397">
                  <c:v>530</c:v>
                </c:pt>
                <c:pt idx="10398">
                  <c:v>552</c:v>
                </c:pt>
                <c:pt idx="10399">
                  <c:v>552</c:v>
                </c:pt>
                <c:pt idx="10400">
                  <c:v>565</c:v>
                </c:pt>
                <c:pt idx="10401">
                  <c:v>574</c:v>
                </c:pt>
                <c:pt idx="10402">
                  <c:v>570</c:v>
                </c:pt>
                <c:pt idx="10403">
                  <c:v>574</c:v>
                </c:pt>
                <c:pt idx="10404">
                  <c:v>570</c:v>
                </c:pt>
                <c:pt idx="10405">
                  <c:v>570</c:v>
                </c:pt>
                <c:pt idx="10406">
                  <c:v>552</c:v>
                </c:pt>
                <c:pt idx="10407">
                  <c:v>565</c:v>
                </c:pt>
                <c:pt idx="10408">
                  <c:v>570</c:v>
                </c:pt>
                <c:pt idx="10409">
                  <c:v>570</c:v>
                </c:pt>
                <c:pt idx="10410">
                  <c:v>560</c:v>
                </c:pt>
                <c:pt idx="10411">
                  <c:v>560</c:v>
                </c:pt>
                <c:pt idx="10412">
                  <c:v>552</c:v>
                </c:pt>
                <c:pt idx="10413">
                  <c:v>570</c:v>
                </c:pt>
                <c:pt idx="10414">
                  <c:v>565</c:v>
                </c:pt>
                <c:pt idx="10415">
                  <c:v>565</c:v>
                </c:pt>
                <c:pt idx="10416">
                  <c:v>560</c:v>
                </c:pt>
                <c:pt idx="10417">
                  <c:v>542</c:v>
                </c:pt>
                <c:pt idx="10418">
                  <c:v>546</c:v>
                </c:pt>
                <c:pt idx="10419">
                  <c:v>542</c:v>
                </c:pt>
                <c:pt idx="10420">
                  <c:v>546</c:v>
                </c:pt>
                <c:pt idx="10421">
                  <c:v>546</c:v>
                </c:pt>
                <c:pt idx="10422">
                  <c:v>552</c:v>
                </c:pt>
                <c:pt idx="10423">
                  <c:v>539</c:v>
                </c:pt>
                <c:pt idx="10424">
                  <c:v>527</c:v>
                </c:pt>
                <c:pt idx="10425">
                  <c:v>542</c:v>
                </c:pt>
                <c:pt idx="10426">
                  <c:v>527</c:v>
                </c:pt>
                <c:pt idx="10427">
                  <c:v>539</c:v>
                </c:pt>
                <c:pt idx="10428">
                  <c:v>539</c:v>
                </c:pt>
                <c:pt idx="10429">
                  <c:v>530</c:v>
                </c:pt>
                <c:pt idx="10430">
                  <c:v>719</c:v>
                </c:pt>
                <c:pt idx="10431">
                  <c:v>500</c:v>
                </c:pt>
                <c:pt idx="10432">
                  <c:v>508</c:v>
                </c:pt>
                <c:pt idx="10433">
                  <c:v>508</c:v>
                </c:pt>
                <c:pt idx="10434">
                  <c:v>508</c:v>
                </c:pt>
                <c:pt idx="10435">
                  <c:v>523</c:v>
                </c:pt>
                <c:pt idx="10436">
                  <c:v>527</c:v>
                </c:pt>
                <c:pt idx="10437">
                  <c:v>523</c:v>
                </c:pt>
                <c:pt idx="10438">
                  <c:v>527</c:v>
                </c:pt>
                <c:pt idx="10439">
                  <c:v>523</c:v>
                </c:pt>
                <c:pt idx="10440">
                  <c:v>527</c:v>
                </c:pt>
                <c:pt idx="10441">
                  <c:v>523</c:v>
                </c:pt>
                <c:pt idx="10442">
                  <c:v>542</c:v>
                </c:pt>
                <c:pt idx="10443">
                  <c:v>518</c:v>
                </c:pt>
                <c:pt idx="10444">
                  <c:v>530</c:v>
                </c:pt>
                <c:pt idx="10445">
                  <c:v>527</c:v>
                </c:pt>
                <c:pt idx="10446">
                  <c:v>523</c:v>
                </c:pt>
                <c:pt idx="10447">
                  <c:v>539</c:v>
                </c:pt>
                <c:pt idx="10448">
                  <c:v>502</c:v>
                </c:pt>
                <c:pt idx="10449">
                  <c:v>518</c:v>
                </c:pt>
                <c:pt idx="10450">
                  <c:v>502</c:v>
                </c:pt>
                <c:pt idx="10451">
                  <c:v>502</c:v>
                </c:pt>
                <c:pt idx="10452">
                  <c:v>502</c:v>
                </c:pt>
                <c:pt idx="10453">
                  <c:v>502</c:v>
                </c:pt>
                <c:pt idx="10454">
                  <c:v>500</c:v>
                </c:pt>
                <c:pt idx="10455">
                  <c:v>500</c:v>
                </c:pt>
                <c:pt idx="10456">
                  <c:v>495</c:v>
                </c:pt>
                <c:pt idx="10457">
                  <c:v>491</c:v>
                </c:pt>
                <c:pt idx="10458">
                  <c:v>491</c:v>
                </c:pt>
                <c:pt idx="10459">
                  <c:v>500</c:v>
                </c:pt>
                <c:pt idx="10460">
                  <c:v>491</c:v>
                </c:pt>
                <c:pt idx="10461">
                  <c:v>491</c:v>
                </c:pt>
                <c:pt idx="10462">
                  <c:v>495</c:v>
                </c:pt>
                <c:pt idx="10463">
                  <c:v>491</c:v>
                </c:pt>
                <c:pt idx="10464">
                  <c:v>491</c:v>
                </c:pt>
                <c:pt idx="10465">
                  <c:v>473</c:v>
                </c:pt>
                <c:pt idx="10466">
                  <c:v>481</c:v>
                </c:pt>
                <c:pt idx="10467">
                  <c:v>473</c:v>
                </c:pt>
                <c:pt idx="10468">
                  <c:v>473</c:v>
                </c:pt>
                <c:pt idx="10469">
                  <c:v>466</c:v>
                </c:pt>
                <c:pt idx="10470">
                  <c:v>473</c:v>
                </c:pt>
                <c:pt idx="10471">
                  <c:v>473</c:v>
                </c:pt>
                <c:pt idx="10472">
                  <c:v>463</c:v>
                </c:pt>
                <c:pt idx="10473">
                  <c:v>466</c:v>
                </c:pt>
                <c:pt idx="10474">
                  <c:v>459</c:v>
                </c:pt>
                <c:pt idx="10475">
                  <c:v>459</c:v>
                </c:pt>
                <c:pt idx="10476">
                  <c:v>463</c:v>
                </c:pt>
                <c:pt idx="10477">
                  <c:v>454</c:v>
                </c:pt>
                <c:pt idx="10478">
                  <c:v>463</c:v>
                </c:pt>
                <c:pt idx="10479">
                  <c:v>466</c:v>
                </c:pt>
                <c:pt idx="10480">
                  <c:v>463</c:v>
                </c:pt>
                <c:pt idx="10481">
                  <c:v>473</c:v>
                </c:pt>
                <c:pt idx="10482">
                  <c:v>454</c:v>
                </c:pt>
                <c:pt idx="10483">
                  <c:v>473</c:v>
                </c:pt>
                <c:pt idx="10484">
                  <c:v>466</c:v>
                </c:pt>
                <c:pt idx="10485">
                  <c:v>463</c:v>
                </c:pt>
                <c:pt idx="10486">
                  <c:v>473</c:v>
                </c:pt>
                <c:pt idx="10487">
                  <c:v>459</c:v>
                </c:pt>
                <c:pt idx="10488">
                  <c:v>466</c:v>
                </c:pt>
                <c:pt idx="10489">
                  <c:v>454</c:v>
                </c:pt>
                <c:pt idx="10490">
                  <c:v>473</c:v>
                </c:pt>
                <c:pt idx="10491">
                  <c:v>466</c:v>
                </c:pt>
                <c:pt idx="10492">
                  <c:v>466</c:v>
                </c:pt>
                <c:pt idx="10493">
                  <c:v>473</c:v>
                </c:pt>
                <c:pt idx="10494">
                  <c:v>459</c:v>
                </c:pt>
                <c:pt idx="10495">
                  <c:v>463</c:v>
                </c:pt>
                <c:pt idx="10496">
                  <c:v>463</c:v>
                </c:pt>
                <c:pt idx="10497">
                  <c:v>473</c:v>
                </c:pt>
                <c:pt idx="10498">
                  <c:v>466</c:v>
                </c:pt>
                <c:pt idx="10499">
                  <c:v>459</c:v>
                </c:pt>
                <c:pt idx="10500">
                  <c:v>481</c:v>
                </c:pt>
                <c:pt idx="10501">
                  <c:v>481</c:v>
                </c:pt>
                <c:pt idx="10502">
                  <c:v>476</c:v>
                </c:pt>
                <c:pt idx="10503">
                  <c:v>483</c:v>
                </c:pt>
                <c:pt idx="10504">
                  <c:v>483</c:v>
                </c:pt>
                <c:pt idx="10505">
                  <c:v>483</c:v>
                </c:pt>
                <c:pt idx="10506">
                  <c:v>491</c:v>
                </c:pt>
                <c:pt idx="10507">
                  <c:v>486</c:v>
                </c:pt>
                <c:pt idx="10508">
                  <c:v>483</c:v>
                </c:pt>
                <c:pt idx="10509">
                  <c:v>473</c:v>
                </c:pt>
                <c:pt idx="10510">
                  <c:v>491</c:v>
                </c:pt>
                <c:pt idx="10511">
                  <c:v>483</c:v>
                </c:pt>
                <c:pt idx="10512">
                  <c:v>495</c:v>
                </c:pt>
                <c:pt idx="10513">
                  <c:v>491</c:v>
                </c:pt>
                <c:pt idx="10514">
                  <c:v>495</c:v>
                </c:pt>
                <c:pt idx="10515">
                  <c:v>502</c:v>
                </c:pt>
                <c:pt idx="10516">
                  <c:v>491</c:v>
                </c:pt>
                <c:pt idx="10517">
                  <c:v>502</c:v>
                </c:pt>
                <c:pt idx="10518">
                  <c:v>500</c:v>
                </c:pt>
                <c:pt idx="10519">
                  <c:v>500</c:v>
                </c:pt>
                <c:pt idx="10520">
                  <c:v>500</c:v>
                </c:pt>
                <c:pt idx="10521">
                  <c:v>486</c:v>
                </c:pt>
                <c:pt idx="10522">
                  <c:v>500</c:v>
                </c:pt>
                <c:pt idx="10523">
                  <c:v>502</c:v>
                </c:pt>
                <c:pt idx="10524">
                  <c:v>502</c:v>
                </c:pt>
                <c:pt idx="10525">
                  <c:v>502</c:v>
                </c:pt>
                <c:pt idx="10526">
                  <c:v>486</c:v>
                </c:pt>
                <c:pt idx="10527">
                  <c:v>502</c:v>
                </c:pt>
                <c:pt idx="10528">
                  <c:v>508</c:v>
                </c:pt>
                <c:pt idx="10529">
                  <c:v>500</c:v>
                </c:pt>
                <c:pt idx="10530">
                  <c:v>518</c:v>
                </c:pt>
                <c:pt idx="10531">
                  <c:v>502</c:v>
                </c:pt>
                <c:pt idx="10532">
                  <c:v>518</c:v>
                </c:pt>
                <c:pt idx="10533">
                  <c:v>508</c:v>
                </c:pt>
                <c:pt idx="10534">
                  <c:v>518</c:v>
                </c:pt>
                <c:pt idx="10535">
                  <c:v>508</c:v>
                </c:pt>
                <c:pt idx="10536">
                  <c:v>502</c:v>
                </c:pt>
                <c:pt idx="10537">
                  <c:v>518</c:v>
                </c:pt>
                <c:pt idx="10538">
                  <c:v>530</c:v>
                </c:pt>
                <c:pt idx="10539">
                  <c:v>523</c:v>
                </c:pt>
                <c:pt idx="10540">
                  <c:v>508</c:v>
                </c:pt>
                <c:pt idx="10541">
                  <c:v>518</c:v>
                </c:pt>
                <c:pt idx="10542">
                  <c:v>502</c:v>
                </c:pt>
                <c:pt idx="10543">
                  <c:v>502</c:v>
                </c:pt>
                <c:pt idx="10544">
                  <c:v>502</c:v>
                </c:pt>
                <c:pt idx="10545">
                  <c:v>502</c:v>
                </c:pt>
                <c:pt idx="10546">
                  <c:v>500</c:v>
                </c:pt>
                <c:pt idx="10547">
                  <c:v>518</c:v>
                </c:pt>
                <c:pt idx="10548">
                  <c:v>500</c:v>
                </c:pt>
                <c:pt idx="10549">
                  <c:v>500</c:v>
                </c:pt>
                <c:pt idx="10550">
                  <c:v>500</c:v>
                </c:pt>
                <c:pt idx="10551">
                  <c:v>500</c:v>
                </c:pt>
                <c:pt idx="10552">
                  <c:v>508</c:v>
                </c:pt>
                <c:pt idx="10553">
                  <c:v>491</c:v>
                </c:pt>
                <c:pt idx="10554">
                  <c:v>508</c:v>
                </c:pt>
                <c:pt idx="10555">
                  <c:v>495</c:v>
                </c:pt>
                <c:pt idx="10556">
                  <c:v>495</c:v>
                </c:pt>
                <c:pt idx="10557">
                  <c:v>491</c:v>
                </c:pt>
                <c:pt idx="10558">
                  <c:v>483</c:v>
                </c:pt>
                <c:pt idx="10559">
                  <c:v>481</c:v>
                </c:pt>
                <c:pt idx="10560">
                  <c:v>481</c:v>
                </c:pt>
                <c:pt idx="10561">
                  <c:v>483</c:v>
                </c:pt>
                <c:pt idx="10562">
                  <c:v>476</c:v>
                </c:pt>
                <c:pt idx="10563">
                  <c:v>476</c:v>
                </c:pt>
                <c:pt idx="10564">
                  <c:v>481</c:v>
                </c:pt>
                <c:pt idx="10565">
                  <c:v>483</c:v>
                </c:pt>
                <c:pt idx="10566">
                  <c:v>473</c:v>
                </c:pt>
                <c:pt idx="10567">
                  <c:v>476</c:v>
                </c:pt>
                <c:pt idx="10568">
                  <c:v>466</c:v>
                </c:pt>
                <c:pt idx="10569">
                  <c:v>466</c:v>
                </c:pt>
                <c:pt idx="10570">
                  <c:v>454</c:v>
                </c:pt>
                <c:pt idx="10571">
                  <c:v>473</c:v>
                </c:pt>
                <c:pt idx="10572">
                  <c:v>481</c:v>
                </c:pt>
                <c:pt idx="10573">
                  <c:v>459</c:v>
                </c:pt>
                <c:pt idx="10574">
                  <c:v>466</c:v>
                </c:pt>
                <c:pt idx="10575">
                  <c:v>451</c:v>
                </c:pt>
                <c:pt idx="10576">
                  <c:v>459</c:v>
                </c:pt>
                <c:pt idx="10577">
                  <c:v>466</c:v>
                </c:pt>
                <c:pt idx="10578">
                  <c:v>481</c:v>
                </c:pt>
                <c:pt idx="10579">
                  <c:v>481</c:v>
                </c:pt>
                <c:pt idx="10580">
                  <c:v>483</c:v>
                </c:pt>
                <c:pt idx="10581">
                  <c:v>483</c:v>
                </c:pt>
                <c:pt idx="10582">
                  <c:v>483</c:v>
                </c:pt>
                <c:pt idx="10583">
                  <c:v>481</c:v>
                </c:pt>
                <c:pt idx="10584">
                  <c:v>486</c:v>
                </c:pt>
                <c:pt idx="10585">
                  <c:v>486</c:v>
                </c:pt>
                <c:pt idx="10586">
                  <c:v>486</c:v>
                </c:pt>
                <c:pt idx="10587">
                  <c:v>486</c:v>
                </c:pt>
                <c:pt idx="10588">
                  <c:v>491</c:v>
                </c:pt>
                <c:pt idx="10589">
                  <c:v>491</c:v>
                </c:pt>
                <c:pt idx="10590">
                  <c:v>483</c:v>
                </c:pt>
                <c:pt idx="10591">
                  <c:v>486</c:v>
                </c:pt>
                <c:pt idx="10592">
                  <c:v>481</c:v>
                </c:pt>
                <c:pt idx="10593">
                  <c:v>491</c:v>
                </c:pt>
                <c:pt idx="10594">
                  <c:v>483</c:v>
                </c:pt>
                <c:pt idx="10595">
                  <c:v>495</c:v>
                </c:pt>
                <c:pt idx="10596">
                  <c:v>486</c:v>
                </c:pt>
                <c:pt idx="10597">
                  <c:v>483</c:v>
                </c:pt>
                <c:pt idx="10598">
                  <c:v>491</c:v>
                </c:pt>
                <c:pt idx="10599">
                  <c:v>483</c:v>
                </c:pt>
                <c:pt idx="10600">
                  <c:v>495</c:v>
                </c:pt>
                <c:pt idx="10601">
                  <c:v>495</c:v>
                </c:pt>
                <c:pt idx="10602">
                  <c:v>491</c:v>
                </c:pt>
                <c:pt idx="10603">
                  <c:v>486</c:v>
                </c:pt>
                <c:pt idx="10604">
                  <c:v>481</c:v>
                </c:pt>
                <c:pt idx="10605">
                  <c:v>491</c:v>
                </c:pt>
                <c:pt idx="10606">
                  <c:v>500</c:v>
                </c:pt>
                <c:pt idx="10607">
                  <c:v>486</c:v>
                </c:pt>
                <c:pt idx="10608">
                  <c:v>483</c:v>
                </c:pt>
                <c:pt idx="10609">
                  <c:v>483</c:v>
                </c:pt>
                <c:pt idx="10610">
                  <c:v>483</c:v>
                </c:pt>
                <c:pt idx="10611">
                  <c:v>495</c:v>
                </c:pt>
                <c:pt idx="10612">
                  <c:v>486</c:v>
                </c:pt>
                <c:pt idx="10613">
                  <c:v>491</c:v>
                </c:pt>
                <c:pt idx="10614">
                  <c:v>476</c:v>
                </c:pt>
                <c:pt idx="10615">
                  <c:v>486</c:v>
                </c:pt>
                <c:pt idx="10616">
                  <c:v>483</c:v>
                </c:pt>
                <c:pt idx="10617">
                  <c:v>486</c:v>
                </c:pt>
                <c:pt idx="10618">
                  <c:v>495</c:v>
                </c:pt>
                <c:pt idx="10619">
                  <c:v>486</c:v>
                </c:pt>
                <c:pt idx="10620">
                  <c:v>486</c:v>
                </c:pt>
                <c:pt idx="10621">
                  <c:v>473</c:v>
                </c:pt>
                <c:pt idx="10622">
                  <c:v>495</c:v>
                </c:pt>
                <c:pt idx="10623">
                  <c:v>495</c:v>
                </c:pt>
                <c:pt idx="10624">
                  <c:v>500</c:v>
                </c:pt>
                <c:pt idx="10625">
                  <c:v>502</c:v>
                </c:pt>
                <c:pt idx="10626">
                  <c:v>495</c:v>
                </c:pt>
                <c:pt idx="10627">
                  <c:v>491</c:v>
                </c:pt>
                <c:pt idx="10628">
                  <c:v>495</c:v>
                </c:pt>
                <c:pt idx="10629">
                  <c:v>518</c:v>
                </c:pt>
                <c:pt idx="10630">
                  <c:v>500</c:v>
                </c:pt>
                <c:pt idx="10631">
                  <c:v>500</c:v>
                </c:pt>
                <c:pt idx="10632">
                  <c:v>500</c:v>
                </c:pt>
                <c:pt idx="10633">
                  <c:v>495</c:v>
                </c:pt>
                <c:pt idx="10634">
                  <c:v>500</c:v>
                </c:pt>
                <c:pt idx="10635">
                  <c:v>518</c:v>
                </c:pt>
                <c:pt idx="10636">
                  <c:v>495</c:v>
                </c:pt>
                <c:pt idx="10637">
                  <c:v>495</c:v>
                </c:pt>
                <c:pt idx="10638">
                  <c:v>481</c:v>
                </c:pt>
                <c:pt idx="10639">
                  <c:v>486</c:v>
                </c:pt>
                <c:pt idx="10640">
                  <c:v>491</c:v>
                </c:pt>
                <c:pt idx="10641">
                  <c:v>481</c:v>
                </c:pt>
                <c:pt idx="10642">
                  <c:v>483</c:v>
                </c:pt>
                <c:pt idx="10643">
                  <c:v>481</c:v>
                </c:pt>
                <c:pt idx="10644">
                  <c:v>481</c:v>
                </c:pt>
                <c:pt idx="10645">
                  <c:v>463</c:v>
                </c:pt>
                <c:pt idx="10646">
                  <c:v>481</c:v>
                </c:pt>
                <c:pt idx="10647">
                  <c:v>481</c:v>
                </c:pt>
                <c:pt idx="10648">
                  <c:v>483</c:v>
                </c:pt>
                <c:pt idx="10649">
                  <c:v>483</c:v>
                </c:pt>
                <c:pt idx="10650">
                  <c:v>483</c:v>
                </c:pt>
                <c:pt idx="10651">
                  <c:v>483</c:v>
                </c:pt>
                <c:pt idx="10652">
                  <c:v>491</c:v>
                </c:pt>
                <c:pt idx="10653">
                  <c:v>491</c:v>
                </c:pt>
                <c:pt idx="10654">
                  <c:v>491</c:v>
                </c:pt>
                <c:pt idx="10655">
                  <c:v>486</c:v>
                </c:pt>
                <c:pt idx="10656">
                  <c:v>491</c:v>
                </c:pt>
                <c:pt idx="10657">
                  <c:v>481</c:v>
                </c:pt>
                <c:pt idx="10658">
                  <c:v>483</c:v>
                </c:pt>
                <c:pt idx="10659">
                  <c:v>486</c:v>
                </c:pt>
                <c:pt idx="10660">
                  <c:v>486</c:v>
                </c:pt>
                <c:pt idx="10661">
                  <c:v>491</c:v>
                </c:pt>
                <c:pt idx="10662">
                  <c:v>481</c:v>
                </c:pt>
                <c:pt idx="10663">
                  <c:v>495</c:v>
                </c:pt>
                <c:pt idx="10664">
                  <c:v>491</c:v>
                </c:pt>
                <c:pt idx="10665">
                  <c:v>481</c:v>
                </c:pt>
                <c:pt idx="10666">
                  <c:v>495</c:v>
                </c:pt>
                <c:pt idx="10667">
                  <c:v>486</c:v>
                </c:pt>
                <c:pt idx="10668">
                  <c:v>486</c:v>
                </c:pt>
                <c:pt idx="10669">
                  <c:v>495</c:v>
                </c:pt>
                <c:pt idx="10670">
                  <c:v>495</c:v>
                </c:pt>
                <c:pt idx="10671">
                  <c:v>486</c:v>
                </c:pt>
                <c:pt idx="10672">
                  <c:v>481</c:v>
                </c:pt>
                <c:pt idx="10673">
                  <c:v>495</c:v>
                </c:pt>
                <c:pt idx="10674">
                  <c:v>508</c:v>
                </c:pt>
                <c:pt idx="10675">
                  <c:v>495</c:v>
                </c:pt>
                <c:pt idx="10676">
                  <c:v>491</c:v>
                </c:pt>
                <c:pt idx="10677">
                  <c:v>486</c:v>
                </c:pt>
                <c:pt idx="10678">
                  <c:v>483</c:v>
                </c:pt>
                <c:pt idx="10679">
                  <c:v>486</c:v>
                </c:pt>
                <c:pt idx="10680">
                  <c:v>491</c:v>
                </c:pt>
                <c:pt idx="10681">
                  <c:v>495</c:v>
                </c:pt>
                <c:pt idx="10682">
                  <c:v>486</c:v>
                </c:pt>
                <c:pt idx="10683">
                  <c:v>491</c:v>
                </c:pt>
                <c:pt idx="10684">
                  <c:v>481</c:v>
                </c:pt>
                <c:pt idx="10685">
                  <c:v>486</c:v>
                </c:pt>
                <c:pt idx="10686">
                  <c:v>495</c:v>
                </c:pt>
                <c:pt idx="10687">
                  <c:v>486</c:v>
                </c:pt>
                <c:pt idx="10688">
                  <c:v>486</c:v>
                </c:pt>
                <c:pt idx="10689">
                  <c:v>481</c:v>
                </c:pt>
                <c:pt idx="10690">
                  <c:v>486</c:v>
                </c:pt>
                <c:pt idx="10691">
                  <c:v>486</c:v>
                </c:pt>
                <c:pt idx="10692">
                  <c:v>491</c:v>
                </c:pt>
                <c:pt idx="10693">
                  <c:v>495</c:v>
                </c:pt>
                <c:pt idx="10694">
                  <c:v>495</c:v>
                </c:pt>
                <c:pt idx="10695">
                  <c:v>491</c:v>
                </c:pt>
                <c:pt idx="10696">
                  <c:v>500</c:v>
                </c:pt>
                <c:pt idx="10697">
                  <c:v>508</c:v>
                </c:pt>
                <c:pt idx="10698">
                  <c:v>495</c:v>
                </c:pt>
                <c:pt idx="10699">
                  <c:v>500</c:v>
                </c:pt>
                <c:pt idx="10700">
                  <c:v>502</c:v>
                </c:pt>
                <c:pt idx="10701">
                  <c:v>495</c:v>
                </c:pt>
                <c:pt idx="10702">
                  <c:v>502</c:v>
                </c:pt>
                <c:pt idx="10703">
                  <c:v>523</c:v>
                </c:pt>
                <c:pt idx="10704">
                  <c:v>508</c:v>
                </c:pt>
                <c:pt idx="10705">
                  <c:v>508</c:v>
                </c:pt>
                <c:pt idx="10706">
                  <c:v>486</c:v>
                </c:pt>
                <c:pt idx="10707">
                  <c:v>518</c:v>
                </c:pt>
                <c:pt idx="10708">
                  <c:v>523</c:v>
                </c:pt>
                <c:pt idx="10709">
                  <c:v>502</c:v>
                </c:pt>
                <c:pt idx="10710">
                  <c:v>508</c:v>
                </c:pt>
                <c:pt idx="10711">
                  <c:v>491</c:v>
                </c:pt>
                <c:pt idx="10712">
                  <c:v>500</c:v>
                </c:pt>
                <c:pt idx="10713">
                  <c:v>502</c:v>
                </c:pt>
                <c:pt idx="10714">
                  <c:v>502</c:v>
                </c:pt>
                <c:pt idx="10715">
                  <c:v>500</c:v>
                </c:pt>
                <c:pt idx="10716">
                  <c:v>495</c:v>
                </c:pt>
                <c:pt idx="10717">
                  <c:v>495</c:v>
                </c:pt>
                <c:pt idx="10718">
                  <c:v>486</c:v>
                </c:pt>
                <c:pt idx="10719">
                  <c:v>495</c:v>
                </c:pt>
                <c:pt idx="10720">
                  <c:v>500</c:v>
                </c:pt>
                <c:pt idx="10721">
                  <c:v>502</c:v>
                </c:pt>
                <c:pt idx="10722">
                  <c:v>495</c:v>
                </c:pt>
                <c:pt idx="10723">
                  <c:v>491</c:v>
                </c:pt>
                <c:pt idx="10724">
                  <c:v>508</c:v>
                </c:pt>
                <c:pt idx="10725">
                  <c:v>508</c:v>
                </c:pt>
                <c:pt idx="10726">
                  <c:v>495</c:v>
                </c:pt>
                <c:pt idx="10727">
                  <c:v>500</c:v>
                </c:pt>
                <c:pt idx="10728">
                  <c:v>483</c:v>
                </c:pt>
                <c:pt idx="10729">
                  <c:v>500</c:v>
                </c:pt>
                <c:pt idx="10730">
                  <c:v>500</c:v>
                </c:pt>
                <c:pt idx="10731">
                  <c:v>502</c:v>
                </c:pt>
                <c:pt idx="10732">
                  <c:v>500</c:v>
                </c:pt>
                <c:pt idx="10733">
                  <c:v>486</c:v>
                </c:pt>
                <c:pt idx="10734">
                  <c:v>502</c:v>
                </c:pt>
                <c:pt idx="10735">
                  <c:v>502</c:v>
                </c:pt>
                <c:pt idx="10736">
                  <c:v>518</c:v>
                </c:pt>
                <c:pt idx="10737">
                  <c:v>508</c:v>
                </c:pt>
                <c:pt idx="10738">
                  <c:v>502</c:v>
                </c:pt>
                <c:pt idx="10739">
                  <c:v>500</c:v>
                </c:pt>
                <c:pt idx="10740">
                  <c:v>495</c:v>
                </c:pt>
                <c:pt idx="10741">
                  <c:v>518</c:v>
                </c:pt>
                <c:pt idx="10742">
                  <c:v>530</c:v>
                </c:pt>
                <c:pt idx="10743">
                  <c:v>502</c:v>
                </c:pt>
                <c:pt idx="10744">
                  <c:v>502</c:v>
                </c:pt>
                <c:pt idx="10745">
                  <c:v>502</c:v>
                </c:pt>
                <c:pt idx="10746">
                  <c:v>502</c:v>
                </c:pt>
                <c:pt idx="10747">
                  <c:v>495</c:v>
                </c:pt>
                <c:pt idx="10748">
                  <c:v>495</c:v>
                </c:pt>
                <c:pt idx="10749">
                  <c:v>495</c:v>
                </c:pt>
                <c:pt idx="10750">
                  <c:v>491</c:v>
                </c:pt>
                <c:pt idx="10751">
                  <c:v>508</c:v>
                </c:pt>
                <c:pt idx="10752">
                  <c:v>491</c:v>
                </c:pt>
                <c:pt idx="10753">
                  <c:v>518</c:v>
                </c:pt>
                <c:pt idx="10754">
                  <c:v>491</c:v>
                </c:pt>
                <c:pt idx="10755">
                  <c:v>486</c:v>
                </c:pt>
                <c:pt idx="10756">
                  <c:v>491</c:v>
                </c:pt>
                <c:pt idx="10757">
                  <c:v>481</c:v>
                </c:pt>
                <c:pt idx="10758">
                  <c:v>486</c:v>
                </c:pt>
                <c:pt idx="10759">
                  <c:v>473</c:v>
                </c:pt>
                <c:pt idx="10760">
                  <c:v>481</c:v>
                </c:pt>
                <c:pt idx="10761">
                  <c:v>476</c:v>
                </c:pt>
                <c:pt idx="10762">
                  <c:v>483</c:v>
                </c:pt>
                <c:pt idx="10763">
                  <c:v>486</c:v>
                </c:pt>
                <c:pt idx="10764">
                  <c:v>500</c:v>
                </c:pt>
                <c:pt idx="10765">
                  <c:v>500</c:v>
                </c:pt>
                <c:pt idx="10766">
                  <c:v>500</c:v>
                </c:pt>
                <c:pt idx="10767">
                  <c:v>483</c:v>
                </c:pt>
                <c:pt idx="10768">
                  <c:v>491</c:v>
                </c:pt>
                <c:pt idx="10769">
                  <c:v>495</c:v>
                </c:pt>
                <c:pt idx="10770">
                  <c:v>495</c:v>
                </c:pt>
                <c:pt idx="10771">
                  <c:v>508</c:v>
                </c:pt>
                <c:pt idx="10772">
                  <c:v>500</c:v>
                </c:pt>
                <c:pt idx="10773">
                  <c:v>508</c:v>
                </c:pt>
                <c:pt idx="10774">
                  <c:v>495</c:v>
                </c:pt>
                <c:pt idx="10775">
                  <c:v>495</c:v>
                </c:pt>
                <c:pt idx="10776">
                  <c:v>500</c:v>
                </c:pt>
                <c:pt idx="10777">
                  <c:v>495</c:v>
                </c:pt>
                <c:pt idx="10778">
                  <c:v>500</c:v>
                </c:pt>
                <c:pt idx="10779">
                  <c:v>483</c:v>
                </c:pt>
                <c:pt idx="10780">
                  <c:v>491</c:v>
                </c:pt>
                <c:pt idx="10781">
                  <c:v>483</c:v>
                </c:pt>
                <c:pt idx="10782">
                  <c:v>476</c:v>
                </c:pt>
                <c:pt idx="10783">
                  <c:v>476</c:v>
                </c:pt>
                <c:pt idx="10784">
                  <c:v>476</c:v>
                </c:pt>
                <c:pt idx="10785">
                  <c:v>483</c:v>
                </c:pt>
                <c:pt idx="10786">
                  <c:v>481</c:v>
                </c:pt>
                <c:pt idx="10787">
                  <c:v>491</c:v>
                </c:pt>
                <c:pt idx="10788">
                  <c:v>483</c:v>
                </c:pt>
                <c:pt idx="10789">
                  <c:v>481</c:v>
                </c:pt>
                <c:pt idx="10790">
                  <c:v>476</c:v>
                </c:pt>
                <c:pt idx="10791">
                  <c:v>466</c:v>
                </c:pt>
                <c:pt idx="10792">
                  <c:v>483</c:v>
                </c:pt>
                <c:pt idx="10793">
                  <c:v>483</c:v>
                </c:pt>
                <c:pt idx="10794">
                  <c:v>476</c:v>
                </c:pt>
                <c:pt idx="10795">
                  <c:v>486</c:v>
                </c:pt>
                <c:pt idx="10796">
                  <c:v>476</c:v>
                </c:pt>
                <c:pt idx="10797">
                  <c:v>483</c:v>
                </c:pt>
                <c:pt idx="10798">
                  <c:v>481</c:v>
                </c:pt>
                <c:pt idx="10799">
                  <c:v>481</c:v>
                </c:pt>
                <c:pt idx="10800">
                  <c:v>481</c:v>
                </c:pt>
                <c:pt idx="10801">
                  <c:v>473</c:v>
                </c:pt>
                <c:pt idx="10802">
                  <c:v>483</c:v>
                </c:pt>
                <c:pt idx="10803">
                  <c:v>473</c:v>
                </c:pt>
                <c:pt idx="10804">
                  <c:v>473</c:v>
                </c:pt>
                <c:pt idx="10805">
                  <c:v>473</c:v>
                </c:pt>
                <c:pt idx="10806">
                  <c:v>466</c:v>
                </c:pt>
                <c:pt idx="10807">
                  <c:v>473</c:v>
                </c:pt>
                <c:pt idx="10808">
                  <c:v>466</c:v>
                </c:pt>
                <c:pt idx="10809">
                  <c:v>481</c:v>
                </c:pt>
                <c:pt idx="10810">
                  <c:v>481</c:v>
                </c:pt>
                <c:pt idx="10811">
                  <c:v>476</c:v>
                </c:pt>
                <c:pt idx="10812">
                  <c:v>476</c:v>
                </c:pt>
                <c:pt idx="10813">
                  <c:v>473</c:v>
                </c:pt>
                <c:pt idx="10814">
                  <c:v>481</c:v>
                </c:pt>
                <c:pt idx="10815">
                  <c:v>491</c:v>
                </c:pt>
                <c:pt idx="10816">
                  <c:v>486</c:v>
                </c:pt>
                <c:pt idx="10817">
                  <c:v>491</c:v>
                </c:pt>
                <c:pt idx="10818">
                  <c:v>483</c:v>
                </c:pt>
                <c:pt idx="10819">
                  <c:v>495</c:v>
                </c:pt>
                <c:pt idx="10820">
                  <c:v>486</c:v>
                </c:pt>
                <c:pt idx="10821">
                  <c:v>518</c:v>
                </c:pt>
                <c:pt idx="10822">
                  <c:v>502</c:v>
                </c:pt>
                <c:pt idx="10823">
                  <c:v>491</c:v>
                </c:pt>
                <c:pt idx="10824">
                  <c:v>500</c:v>
                </c:pt>
                <c:pt idx="10825">
                  <c:v>495</c:v>
                </c:pt>
                <c:pt idx="10826">
                  <c:v>491</c:v>
                </c:pt>
                <c:pt idx="10827">
                  <c:v>483</c:v>
                </c:pt>
                <c:pt idx="10828">
                  <c:v>491</c:v>
                </c:pt>
                <c:pt idx="10829">
                  <c:v>495</c:v>
                </c:pt>
                <c:pt idx="10830">
                  <c:v>500</c:v>
                </c:pt>
                <c:pt idx="10831">
                  <c:v>491</c:v>
                </c:pt>
                <c:pt idx="10832">
                  <c:v>491</c:v>
                </c:pt>
                <c:pt idx="10833">
                  <c:v>495</c:v>
                </c:pt>
                <c:pt idx="10834">
                  <c:v>495</c:v>
                </c:pt>
                <c:pt idx="10835">
                  <c:v>495</c:v>
                </c:pt>
                <c:pt idx="10836">
                  <c:v>500</c:v>
                </c:pt>
                <c:pt idx="10837">
                  <c:v>491</c:v>
                </c:pt>
                <c:pt idx="10838">
                  <c:v>486</c:v>
                </c:pt>
                <c:pt idx="10839">
                  <c:v>500</c:v>
                </c:pt>
                <c:pt idx="10840">
                  <c:v>476</c:v>
                </c:pt>
                <c:pt idx="10841">
                  <c:v>495</c:v>
                </c:pt>
                <c:pt idx="10842">
                  <c:v>495</c:v>
                </c:pt>
                <c:pt idx="10843">
                  <c:v>500</c:v>
                </c:pt>
                <c:pt idx="10844">
                  <c:v>502</c:v>
                </c:pt>
                <c:pt idx="10845">
                  <c:v>486</c:v>
                </c:pt>
                <c:pt idx="10846">
                  <c:v>502</c:v>
                </c:pt>
                <c:pt idx="10847">
                  <c:v>500</c:v>
                </c:pt>
                <c:pt idx="10848">
                  <c:v>502</c:v>
                </c:pt>
                <c:pt idx="10849">
                  <c:v>502</c:v>
                </c:pt>
                <c:pt idx="10850">
                  <c:v>500</c:v>
                </c:pt>
                <c:pt idx="10851">
                  <c:v>495</c:v>
                </c:pt>
                <c:pt idx="10852">
                  <c:v>483</c:v>
                </c:pt>
                <c:pt idx="10853">
                  <c:v>500</c:v>
                </c:pt>
                <c:pt idx="10854">
                  <c:v>500</c:v>
                </c:pt>
                <c:pt idx="10855">
                  <c:v>527</c:v>
                </c:pt>
                <c:pt idx="10856">
                  <c:v>495</c:v>
                </c:pt>
                <c:pt idx="10857">
                  <c:v>491</c:v>
                </c:pt>
                <c:pt idx="10858">
                  <c:v>495</c:v>
                </c:pt>
                <c:pt idx="10859">
                  <c:v>518</c:v>
                </c:pt>
                <c:pt idx="10860">
                  <c:v>500</c:v>
                </c:pt>
                <c:pt idx="10861">
                  <c:v>502</c:v>
                </c:pt>
                <c:pt idx="10862">
                  <c:v>491</c:v>
                </c:pt>
                <c:pt idx="10863">
                  <c:v>495</c:v>
                </c:pt>
                <c:pt idx="10864">
                  <c:v>500</c:v>
                </c:pt>
                <c:pt idx="10865">
                  <c:v>502</c:v>
                </c:pt>
                <c:pt idx="10866">
                  <c:v>508</c:v>
                </c:pt>
                <c:pt idx="10867">
                  <c:v>679</c:v>
                </c:pt>
                <c:pt idx="10868">
                  <c:v>518</c:v>
                </c:pt>
                <c:pt idx="10869">
                  <c:v>500</c:v>
                </c:pt>
                <c:pt idx="10870">
                  <c:v>523</c:v>
                </c:pt>
                <c:pt idx="10871">
                  <c:v>508</c:v>
                </c:pt>
                <c:pt idx="10872">
                  <c:v>518</c:v>
                </c:pt>
                <c:pt idx="10873">
                  <c:v>508</c:v>
                </c:pt>
                <c:pt idx="10874">
                  <c:v>508</c:v>
                </c:pt>
                <c:pt idx="10875">
                  <c:v>523</c:v>
                </c:pt>
                <c:pt idx="10876">
                  <c:v>523</c:v>
                </c:pt>
                <c:pt idx="10877">
                  <c:v>508</c:v>
                </c:pt>
                <c:pt idx="10878">
                  <c:v>502</c:v>
                </c:pt>
                <c:pt idx="10879">
                  <c:v>500</c:v>
                </c:pt>
                <c:pt idx="10880">
                  <c:v>502</c:v>
                </c:pt>
                <c:pt idx="10881">
                  <c:v>500</c:v>
                </c:pt>
                <c:pt idx="10882">
                  <c:v>495</c:v>
                </c:pt>
                <c:pt idx="10883">
                  <c:v>495</c:v>
                </c:pt>
                <c:pt idx="10884">
                  <c:v>491</c:v>
                </c:pt>
                <c:pt idx="10885">
                  <c:v>500</c:v>
                </c:pt>
                <c:pt idx="10886">
                  <c:v>500</c:v>
                </c:pt>
                <c:pt idx="10887">
                  <c:v>518</c:v>
                </c:pt>
                <c:pt idx="10888">
                  <c:v>495</c:v>
                </c:pt>
                <c:pt idx="10889">
                  <c:v>518</c:v>
                </c:pt>
                <c:pt idx="10890">
                  <c:v>502</c:v>
                </c:pt>
                <c:pt idx="10891">
                  <c:v>502</c:v>
                </c:pt>
                <c:pt idx="10892">
                  <c:v>518</c:v>
                </c:pt>
                <c:pt idx="10893">
                  <c:v>495</c:v>
                </c:pt>
                <c:pt idx="10894">
                  <c:v>518</c:v>
                </c:pt>
                <c:pt idx="10895">
                  <c:v>502</c:v>
                </c:pt>
                <c:pt idx="10896">
                  <c:v>523</c:v>
                </c:pt>
                <c:pt idx="10897">
                  <c:v>518</c:v>
                </c:pt>
                <c:pt idx="10898">
                  <c:v>508</c:v>
                </c:pt>
                <c:pt idx="10899">
                  <c:v>508</c:v>
                </c:pt>
                <c:pt idx="10900">
                  <c:v>518</c:v>
                </c:pt>
                <c:pt idx="10901">
                  <c:v>527</c:v>
                </c:pt>
                <c:pt idx="10902">
                  <c:v>523</c:v>
                </c:pt>
                <c:pt idx="10903">
                  <c:v>523</c:v>
                </c:pt>
                <c:pt idx="10904">
                  <c:v>518</c:v>
                </c:pt>
                <c:pt idx="10905">
                  <c:v>523</c:v>
                </c:pt>
                <c:pt idx="10906">
                  <c:v>530</c:v>
                </c:pt>
                <c:pt idx="10907">
                  <c:v>539</c:v>
                </c:pt>
                <c:pt idx="10908">
                  <c:v>523</c:v>
                </c:pt>
                <c:pt idx="10909">
                  <c:v>527</c:v>
                </c:pt>
                <c:pt idx="10910">
                  <c:v>502</c:v>
                </c:pt>
                <c:pt idx="10911">
                  <c:v>539</c:v>
                </c:pt>
                <c:pt idx="10912">
                  <c:v>539</c:v>
                </c:pt>
                <c:pt idx="10913">
                  <c:v>530</c:v>
                </c:pt>
                <c:pt idx="10914">
                  <c:v>542</c:v>
                </c:pt>
                <c:pt idx="10915">
                  <c:v>539</c:v>
                </c:pt>
                <c:pt idx="10916">
                  <c:v>542</c:v>
                </c:pt>
                <c:pt idx="10917">
                  <c:v>523</c:v>
                </c:pt>
                <c:pt idx="10918">
                  <c:v>539</c:v>
                </c:pt>
                <c:pt idx="10919">
                  <c:v>530</c:v>
                </c:pt>
                <c:pt idx="10920">
                  <c:v>530</c:v>
                </c:pt>
                <c:pt idx="10921">
                  <c:v>542</c:v>
                </c:pt>
                <c:pt idx="10922">
                  <c:v>539</c:v>
                </c:pt>
                <c:pt idx="10923">
                  <c:v>542</c:v>
                </c:pt>
                <c:pt idx="10924">
                  <c:v>542</c:v>
                </c:pt>
                <c:pt idx="10925">
                  <c:v>546</c:v>
                </c:pt>
                <c:pt idx="10926">
                  <c:v>539</c:v>
                </c:pt>
                <c:pt idx="10927">
                  <c:v>527</c:v>
                </c:pt>
                <c:pt idx="10928">
                  <c:v>542</c:v>
                </c:pt>
                <c:pt idx="10929">
                  <c:v>546</c:v>
                </c:pt>
                <c:pt idx="10930">
                  <c:v>546</c:v>
                </c:pt>
                <c:pt idx="10931">
                  <c:v>546</c:v>
                </c:pt>
                <c:pt idx="10932">
                  <c:v>546</c:v>
                </c:pt>
                <c:pt idx="10933">
                  <c:v>546</c:v>
                </c:pt>
                <c:pt idx="10934">
                  <c:v>530</c:v>
                </c:pt>
                <c:pt idx="10935">
                  <c:v>552</c:v>
                </c:pt>
                <c:pt idx="10936">
                  <c:v>546</c:v>
                </c:pt>
                <c:pt idx="10937">
                  <c:v>546</c:v>
                </c:pt>
                <c:pt idx="10938">
                  <c:v>560</c:v>
                </c:pt>
                <c:pt idx="10939">
                  <c:v>539</c:v>
                </c:pt>
                <c:pt idx="10940">
                  <c:v>546</c:v>
                </c:pt>
                <c:pt idx="10941">
                  <c:v>546</c:v>
                </c:pt>
                <c:pt idx="10942">
                  <c:v>546</c:v>
                </c:pt>
                <c:pt idx="10943">
                  <c:v>539</c:v>
                </c:pt>
                <c:pt idx="10944">
                  <c:v>523</c:v>
                </c:pt>
                <c:pt idx="10945">
                  <c:v>523</c:v>
                </c:pt>
                <c:pt idx="10946">
                  <c:v>530</c:v>
                </c:pt>
                <c:pt idx="10947">
                  <c:v>527</c:v>
                </c:pt>
                <c:pt idx="10948">
                  <c:v>523</c:v>
                </c:pt>
                <c:pt idx="10949">
                  <c:v>518</c:v>
                </c:pt>
                <c:pt idx="10950">
                  <c:v>518</c:v>
                </c:pt>
                <c:pt idx="10951">
                  <c:v>527</c:v>
                </c:pt>
                <c:pt idx="10952">
                  <c:v>523</c:v>
                </c:pt>
                <c:pt idx="10953">
                  <c:v>523</c:v>
                </c:pt>
                <c:pt idx="10954">
                  <c:v>523</c:v>
                </c:pt>
                <c:pt idx="10955">
                  <c:v>530</c:v>
                </c:pt>
                <c:pt idx="10956">
                  <c:v>502</c:v>
                </c:pt>
                <c:pt idx="10957">
                  <c:v>539</c:v>
                </c:pt>
                <c:pt idx="10958">
                  <c:v>523</c:v>
                </c:pt>
                <c:pt idx="10959">
                  <c:v>527</c:v>
                </c:pt>
                <c:pt idx="10960">
                  <c:v>523</c:v>
                </c:pt>
                <c:pt idx="10961">
                  <c:v>495</c:v>
                </c:pt>
                <c:pt idx="10962">
                  <c:v>500</c:v>
                </c:pt>
                <c:pt idx="10963">
                  <c:v>495</c:v>
                </c:pt>
                <c:pt idx="10964">
                  <c:v>500</c:v>
                </c:pt>
                <c:pt idx="10965">
                  <c:v>491</c:v>
                </c:pt>
                <c:pt idx="10966">
                  <c:v>491</c:v>
                </c:pt>
                <c:pt idx="10967">
                  <c:v>483</c:v>
                </c:pt>
                <c:pt idx="10968">
                  <c:v>495</c:v>
                </c:pt>
                <c:pt idx="10969">
                  <c:v>495</c:v>
                </c:pt>
                <c:pt idx="10970">
                  <c:v>486</c:v>
                </c:pt>
                <c:pt idx="10971">
                  <c:v>486</c:v>
                </c:pt>
                <c:pt idx="10972">
                  <c:v>491</c:v>
                </c:pt>
                <c:pt idx="10973">
                  <c:v>483</c:v>
                </c:pt>
                <c:pt idx="10974">
                  <c:v>486</c:v>
                </c:pt>
                <c:pt idx="10975">
                  <c:v>495</c:v>
                </c:pt>
                <c:pt idx="10976">
                  <c:v>486</c:v>
                </c:pt>
                <c:pt idx="10977">
                  <c:v>491</c:v>
                </c:pt>
                <c:pt idx="10978">
                  <c:v>486</c:v>
                </c:pt>
                <c:pt idx="10979">
                  <c:v>491</c:v>
                </c:pt>
                <c:pt idx="10980">
                  <c:v>491</c:v>
                </c:pt>
                <c:pt idx="10981">
                  <c:v>483</c:v>
                </c:pt>
                <c:pt idx="10982">
                  <c:v>491</c:v>
                </c:pt>
                <c:pt idx="10983">
                  <c:v>483</c:v>
                </c:pt>
                <c:pt idx="10984">
                  <c:v>483</c:v>
                </c:pt>
                <c:pt idx="10985">
                  <c:v>483</c:v>
                </c:pt>
                <c:pt idx="10986">
                  <c:v>481</c:v>
                </c:pt>
                <c:pt idx="10987">
                  <c:v>481</c:v>
                </c:pt>
                <c:pt idx="10988">
                  <c:v>486</c:v>
                </c:pt>
                <c:pt idx="10989">
                  <c:v>486</c:v>
                </c:pt>
                <c:pt idx="10990">
                  <c:v>476</c:v>
                </c:pt>
                <c:pt idx="10991">
                  <c:v>491</c:v>
                </c:pt>
                <c:pt idx="10992">
                  <c:v>486</c:v>
                </c:pt>
                <c:pt idx="10993">
                  <c:v>495</c:v>
                </c:pt>
                <c:pt idx="10994">
                  <c:v>486</c:v>
                </c:pt>
                <c:pt idx="10995">
                  <c:v>476</c:v>
                </c:pt>
                <c:pt idx="10996">
                  <c:v>486</c:v>
                </c:pt>
                <c:pt idx="10997">
                  <c:v>491</c:v>
                </c:pt>
                <c:pt idx="10998">
                  <c:v>491</c:v>
                </c:pt>
                <c:pt idx="10999">
                  <c:v>495</c:v>
                </c:pt>
                <c:pt idx="11000">
                  <c:v>483</c:v>
                </c:pt>
                <c:pt idx="11001">
                  <c:v>495</c:v>
                </c:pt>
                <c:pt idx="11002">
                  <c:v>500</c:v>
                </c:pt>
                <c:pt idx="11003">
                  <c:v>500</c:v>
                </c:pt>
                <c:pt idx="11004">
                  <c:v>491</c:v>
                </c:pt>
                <c:pt idx="11005">
                  <c:v>476</c:v>
                </c:pt>
                <c:pt idx="11006">
                  <c:v>491</c:v>
                </c:pt>
                <c:pt idx="11007">
                  <c:v>486</c:v>
                </c:pt>
                <c:pt idx="11008">
                  <c:v>491</c:v>
                </c:pt>
                <c:pt idx="11009">
                  <c:v>491</c:v>
                </c:pt>
                <c:pt idx="11010">
                  <c:v>486</c:v>
                </c:pt>
                <c:pt idx="11011">
                  <c:v>486</c:v>
                </c:pt>
                <c:pt idx="11012">
                  <c:v>486</c:v>
                </c:pt>
                <c:pt idx="11013">
                  <c:v>491</c:v>
                </c:pt>
                <c:pt idx="11014">
                  <c:v>491</c:v>
                </c:pt>
                <c:pt idx="11015">
                  <c:v>486</c:v>
                </c:pt>
                <c:pt idx="11016">
                  <c:v>500</c:v>
                </c:pt>
                <c:pt idx="11017">
                  <c:v>500</c:v>
                </c:pt>
                <c:pt idx="11018">
                  <c:v>502</c:v>
                </c:pt>
                <c:pt idx="11019">
                  <c:v>508</c:v>
                </c:pt>
                <c:pt idx="11020">
                  <c:v>508</c:v>
                </c:pt>
                <c:pt idx="11021">
                  <c:v>518</c:v>
                </c:pt>
                <c:pt idx="11022">
                  <c:v>500</c:v>
                </c:pt>
                <c:pt idx="11023">
                  <c:v>508</c:v>
                </c:pt>
                <c:pt idx="11024">
                  <c:v>500</c:v>
                </c:pt>
                <c:pt idx="11025">
                  <c:v>518</c:v>
                </c:pt>
                <c:pt idx="11026">
                  <c:v>502</c:v>
                </c:pt>
                <c:pt idx="11027">
                  <c:v>500</c:v>
                </c:pt>
                <c:pt idx="11028">
                  <c:v>495</c:v>
                </c:pt>
                <c:pt idx="11029">
                  <c:v>495</c:v>
                </c:pt>
                <c:pt idx="11030">
                  <c:v>500</c:v>
                </c:pt>
                <c:pt idx="11031">
                  <c:v>500</c:v>
                </c:pt>
                <c:pt idx="11032">
                  <c:v>500</c:v>
                </c:pt>
                <c:pt idx="11033">
                  <c:v>500</c:v>
                </c:pt>
                <c:pt idx="11034">
                  <c:v>491</c:v>
                </c:pt>
                <c:pt idx="11035">
                  <c:v>495</c:v>
                </c:pt>
                <c:pt idx="11036">
                  <c:v>508</c:v>
                </c:pt>
                <c:pt idx="11037">
                  <c:v>508</c:v>
                </c:pt>
                <c:pt idx="11038">
                  <c:v>500</c:v>
                </c:pt>
                <c:pt idx="11039">
                  <c:v>502</c:v>
                </c:pt>
                <c:pt idx="11040">
                  <c:v>518</c:v>
                </c:pt>
                <c:pt idx="11041">
                  <c:v>508</c:v>
                </c:pt>
                <c:pt idx="11042">
                  <c:v>518</c:v>
                </c:pt>
                <c:pt idx="11043">
                  <c:v>508</c:v>
                </c:pt>
                <c:pt idx="11044">
                  <c:v>502</c:v>
                </c:pt>
                <c:pt idx="11045">
                  <c:v>508</c:v>
                </c:pt>
                <c:pt idx="11046">
                  <c:v>491</c:v>
                </c:pt>
                <c:pt idx="11047">
                  <c:v>508</c:v>
                </c:pt>
                <c:pt idx="11048">
                  <c:v>523</c:v>
                </c:pt>
                <c:pt idx="11049">
                  <c:v>495</c:v>
                </c:pt>
                <c:pt idx="11050">
                  <c:v>508</c:v>
                </c:pt>
                <c:pt idx="11051">
                  <c:v>500</c:v>
                </c:pt>
                <c:pt idx="11052">
                  <c:v>508</c:v>
                </c:pt>
                <c:pt idx="11053">
                  <c:v>502</c:v>
                </c:pt>
                <c:pt idx="11054">
                  <c:v>502</c:v>
                </c:pt>
                <c:pt idx="11055">
                  <c:v>502</c:v>
                </c:pt>
                <c:pt idx="11056">
                  <c:v>502</c:v>
                </c:pt>
                <c:pt idx="11057">
                  <c:v>508</c:v>
                </c:pt>
                <c:pt idx="11058">
                  <c:v>500</c:v>
                </c:pt>
                <c:pt idx="11059">
                  <c:v>495</c:v>
                </c:pt>
                <c:pt idx="11060">
                  <c:v>502</c:v>
                </c:pt>
                <c:pt idx="11061">
                  <c:v>500</c:v>
                </c:pt>
                <c:pt idx="11062">
                  <c:v>491</c:v>
                </c:pt>
                <c:pt idx="11063">
                  <c:v>486</c:v>
                </c:pt>
                <c:pt idx="11064">
                  <c:v>486</c:v>
                </c:pt>
                <c:pt idx="11065">
                  <c:v>500</c:v>
                </c:pt>
                <c:pt idx="11066">
                  <c:v>491</c:v>
                </c:pt>
                <c:pt idx="11067">
                  <c:v>486</c:v>
                </c:pt>
                <c:pt idx="11068">
                  <c:v>481</c:v>
                </c:pt>
                <c:pt idx="11069">
                  <c:v>483</c:v>
                </c:pt>
                <c:pt idx="11070">
                  <c:v>486</c:v>
                </c:pt>
                <c:pt idx="11071">
                  <c:v>491</c:v>
                </c:pt>
                <c:pt idx="11072">
                  <c:v>481</c:v>
                </c:pt>
                <c:pt idx="11073">
                  <c:v>473</c:v>
                </c:pt>
                <c:pt idx="11074">
                  <c:v>483</c:v>
                </c:pt>
                <c:pt idx="11075">
                  <c:v>466</c:v>
                </c:pt>
                <c:pt idx="11076">
                  <c:v>473</c:v>
                </c:pt>
                <c:pt idx="11077">
                  <c:v>454</c:v>
                </c:pt>
                <c:pt idx="11078">
                  <c:v>459</c:v>
                </c:pt>
                <c:pt idx="11079">
                  <c:v>459</c:v>
                </c:pt>
                <c:pt idx="11080">
                  <c:v>454</c:v>
                </c:pt>
                <c:pt idx="11081">
                  <c:v>459</c:v>
                </c:pt>
                <c:pt idx="11082">
                  <c:v>476</c:v>
                </c:pt>
                <c:pt idx="11083">
                  <c:v>459</c:v>
                </c:pt>
                <c:pt idx="11084">
                  <c:v>466</c:v>
                </c:pt>
                <c:pt idx="11085">
                  <c:v>466</c:v>
                </c:pt>
                <c:pt idx="11086">
                  <c:v>459</c:v>
                </c:pt>
                <c:pt idx="11087">
                  <c:v>463</c:v>
                </c:pt>
                <c:pt idx="11088">
                  <c:v>459</c:v>
                </c:pt>
                <c:pt idx="11089">
                  <c:v>473</c:v>
                </c:pt>
                <c:pt idx="11090">
                  <c:v>459</c:v>
                </c:pt>
                <c:pt idx="11091">
                  <c:v>466</c:v>
                </c:pt>
                <c:pt idx="11092">
                  <c:v>454</c:v>
                </c:pt>
                <c:pt idx="11093">
                  <c:v>473</c:v>
                </c:pt>
                <c:pt idx="11094">
                  <c:v>476</c:v>
                </c:pt>
                <c:pt idx="11095">
                  <c:v>463</c:v>
                </c:pt>
                <c:pt idx="11096">
                  <c:v>466</c:v>
                </c:pt>
                <c:pt idx="11097">
                  <c:v>451</c:v>
                </c:pt>
                <c:pt idx="11098">
                  <c:v>476</c:v>
                </c:pt>
                <c:pt idx="11099">
                  <c:v>463</c:v>
                </c:pt>
                <c:pt idx="11100">
                  <c:v>466</c:v>
                </c:pt>
                <c:pt idx="11101">
                  <c:v>476</c:v>
                </c:pt>
                <c:pt idx="11102">
                  <c:v>476</c:v>
                </c:pt>
                <c:pt idx="11103">
                  <c:v>473</c:v>
                </c:pt>
                <c:pt idx="11104">
                  <c:v>481</c:v>
                </c:pt>
                <c:pt idx="11105">
                  <c:v>486</c:v>
                </c:pt>
                <c:pt idx="11106">
                  <c:v>481</c:v>
                </c:pt>
                <c:pt idx="11107">
                  <c:v>481</c:v>
                </c:pt>
                <c:pt idx="11108">
                  <c:v>481</c:v>
                </c:pt>
                <c:pt idx="11109">
                  <c:v>476</c:v>
                </c:pt>
                <c:pt idx="11110">
                  <c:v>473</c:v>
                </c:pt>
                <c:pt idx="11111">
                  <c:v>476</c:v>
                </c:pt>
                <c:pt idx="11112">
                  <c:v>473</c:v>
                </c:pt>
                <c:pt idx="11113">
                  <c:v>481</c:v>
                </c:pt>
                <c:pt idx="11114">
                  <c:v>476</c:v>
                </c:pt>
                <c:pt idx="11115">
                  <c:v>481</c:v>
                </c:pt>
                <c:pt idx="11116">
                  <c:v>491</c:v>
                </c:pt>
                <c:pt idx="11117">
                  <c:v>476</c:v>
                </c:pt>
                <c:pt idx="11118">
                  <c:v>483</c:v>
                </c:pt>
                <c:pt idx="11119">
                  <c:v>463</c:v>
                </c:pt>
                <c:pt idx="11120">
                  <c:v>466</c:v>
                </c:pt>
                <c:pt idx="11121">
                  <c:v>476</c:v>
                </c:pt>
                <c:pt idx="11122">
                  <c:v>481</c:v>
                </c:pt>
                <c:pt idx="11123">
                  <c:v>473</c:v>
                </c:pt>
                <c:pt idx="11124">
                  <c:v>466</c:v>
                </c:pt>
                <c:pt idx="11125">
                  <c:v>473</c:v>
                </c:pt>
                <c:pt idx="11126">
                  <c:v>481</c:v>
                </c:pt>
                <c:pt idx="11127">
                  <c:v>473</c:v>
                </c:pt>
                <c:pt idx="11128">
                  <c:v>476</c:v>
                </c:pt>
                <c:pt idx="11129">
                  <c:v>481</c:v>
                </c:pt>
                <c:pt idx="11130">
                  <c:v>481</c:v>
                </c:pt>
                <c:pt idx="11131">
                  <c:v>466</c:v>
                </c:pt>
                <c:pt idx="11132">
                  <c:v>476</c:v>
                </c:pt>
                <c:pt idx="11133">
                  <c:v>486</c:v>
                </c:pt>
                <c:pt idx="11134">
                  <c:v>481</c:v>
                </c:pt>
                <c:pt idx="11135">
                  <c:v>483</c:v>
                </c:pt>
                <c:pt idx="11136">
                  <c:v>481</c:v>
                </c:pt>
                <c:pt idx="11137">
                  <c:v>495</c:v>
                </c:pt>
                <c:pt idx="11138">
                  <c:v>495</c:v>
                </c:pt>
                <c:pt idx="11139">
                  <c:v>500</c:v>
                </c:pt>
                <c:pt idx="11140">
                  <c:v>491</c:v>
                </c:pt>
                <c:pt idx="11141">
                  <c:v>486</c:v>
                </c:pt>
                <c:pt idx="11142">
                  <c:v>500</c:v>
                </c:pt>
                <c:pt idx="11143">
                  <c:v>486</c:v>
                </c:pt>
                <c:pt idx="11144">
                  <c:v>491</c:v>
                </c:pt>
                <c:pt idx="11145">
                  <c:v>491</c:v>
                </c:pt>
                <c:pt idx="11146">
                  <c:v>500</c:v>
                </c:pt>
                <c:pt idx="11147">
                  <c:v>491</c:v>
                </c:pt>
                <c:pt idx="11148">
                  <c:v>483</c:v>
                </c:pt>
                <c:pt idx="11149">
                  <c:v>491</c:v>
                </c:pt>
                <c:pt idx="11150">
                  <c:v>500</c:v>
                </c:pt>
                <c:pt idx="11151">
                  <c:v>486</c:v>
                </c:pt>
                <c:pt idx="11152">
                  <c:v>486</c:v>
                </c:pt>
                <c:pt idx="11153">
                  <c:v>486</c:v>
                </c:pt>
                <c:pt idx="11154">
                  <c:v>486</c:v>
                </c:pt>
                <c:pt idx="11155">
                  <c:v>491</c:v>
                </c:pt>
                <c:pt idx="11156">
                  <c:v>483</c:v>
                </c:pt>
                <c:pt idx="11157">
                  <c:v>491</c:v>
                </c:pt>
                <c:pt idx="11158">
                  <c:v>483</c:v>
                </c:pt>
                <c:pt idx="11159">
                  <c:v>491</c:v>
                </c:pt>
                <c:pt idx="11160">
                  <c:v>476</c:v>
                </c:pt>
                <c:pt idx="11161">
                  <c:v>481</c:v>
                </c:pt>
                <c:pt idx="11162">
                  <c:v>491</c:v>
                </c:pt>
                <c:pt idx="11163">
                  <c:v>483</c:v>
                </c:pt>
                <c:pt idx="11164">
                  <c:v>476</c:v>
                </c:pt>
                <c:pt idx="11165">
                  <c:v>466</c:v>
                </c:pt>
                <c:pt idx="11166">
                  <c:v>483</c:v>
                </c:pt>
                <c:pt idx="11167">
                  <c:v>476</c:v>
                </c:pt>
                <c:pt idx="11168">
                  <c:v>483</c:v>
                </c:pt>
                <c:pt idx="11169">
                  <c:v>483</c:v>
                </c:pt>
                <c:pt idx="11170">
                  <c:v>491</c:v>
                </c:pt>
                <c:pt idx="11171">
                  <c:v>481</c:v>
                </c:pt>
                <c:pt idx="11172">
                  <c:v>483</c:v>
                </c:pt>
                <c:pt idx="11173">
                  <c:v>486</c:v>
                </c:pt>
                <c:pt idx="11174">
                  <c:v>476</c:v>
                </c:pt>
                <c:pt idx="11175">
                  <c:v>473</c:v>
                </c:pt>
                <c:pt idx="11176">
                  <c:v>466</c:v>
                </c:pt>
                <c:pt idx="11177">
                  <c:v>466</c:v>
                </c:pt>
                <c:pt idx="11178">
                  <c:v>476</c:v>
                </c:pt>
                <c:pt idx="11179">
                  <c:v>476</c:v>
                </c:pt>
                <c:pt idx="11180">
                  <c:v>463</c:v>
                </c:pt>
                <c:pt idx="11181">
                  <c:v>466</c:v>
                </c:pt>
                <c:pt idx="11182">
                  <c:v>454</c:v>
                </c:pt>
                <c:pt idx="11183">
                  <c:v>463</c:v>
                </c:pt>
                <c:pt idx="11184">
                  <c:v>451</c:v>
                </c:pt>
                <c:pt idx="11185">
                  <c:v>447</c:v>
                </c:pt>
                <c:pt idx="11186">
                  <c:v>459</c:v>
                </c:pt>
                <c:pt idx="11187">
                  <c:v>451</c:v>
                </c:pt>
                <c:pt idx="11188">
                  <c:v>451</c:v>
                </c:pt>
                <c:pt idx="11189">
                  <c:v>444</c:v>
                </c:pt>
                <c:pt idx="11190">
                  <c:v>447</c:v>
                </c:pt>
                <c:pt idx="11191">
                  <c:v>444</c:v>
                </c:pt>
                <c:pt idx="11192">
                  <c:v>432</c:v>
                </c:pt>
                <c:pt idx="11193">
                  <c:v>432</c:v>
                </c:pt>
                <c:pt idx="11194">
                  <c:v>423</c:v>
                </c:pt>
                <c:pt idx="11195">
                  <c:v>426</c:v>
                </c:pt>
                <c:pt idx="11196">
                  <c:v>438</c:v>
                </c:pt>
                <c:pt idx="11197">
                  <c:v>434</c:v>
                </c:pt>
                <c:pt idx="11198">
                  <c:v>426</c:v>
                </c:pt>
                <c:pt idx="11199">
                  <c:v>418</c:v>
                </c:pt>
                <c:pt idx="11200">
                  <c:v>432</c:v>
                </c:pt>
                <c:pt idx="11201">
                  <c:v>444</c:v>
                </c:pt>
                <c:pt idx="11202">
                  <c:v>434</c:v>
                </c:pt>
                <c:pt idx="11203">
                  <c:v>432</c:v>
                </c:pt>
                <c:pt idx="11204">
                  <c:v>432</c:v>
                </c:pt>
                <c:pt idx="11205">
                  <c:v>432</c:v>
                </c:pt>
                <c:pt idx="11206">
                  <c:v>423</c:v>
                </c:pt>
                <c:pt idx="11207">
                  <c:v>438</c:v>
                </c:pt>
                <c:pt idx="11208">
                  <c:v>434</c:v>
                </c:pt>
                <c:pt idx="11209">
                  <c:v>432</c:v>
                </c:pt>
                <c:pt idx="11210">
                  <c:v>438</c:v>
                </c:pt>
                <c:pt idx="11211">
                  <c:v>418</c:v>
                </c:pt>
                <c:pt idx="11212">
                  <c:v>434</c:v>
                </c:pt>
                <c:pt idx="11213">
                  <c:v>426</c:v>
                </c:pt>
                <c:pt idx="11214">
                  <c:v>432</c:v>
                </c:pt>
                <c:pt idx="11215">
                  <c:v>423</c:v>
                </c:pt>
                <c:pt idx="11216">
                  <c:v>423</c:v>
                </c:pt>
                <c:pt idx="11217">
                  <c:v>432</c:v>
                </c:pt>
                <c:pt idx="11218">
                  <c:v>447</c:v>
                </c:pt>
                <c:pt idx="11219">
                  <c:v>432</c:v>
                </c:pt>
                <c:pt idx="11220">
                  <c:v>426</c:v>
                </c:pt>
                <c:pt idx="11221">
                  <c:v>426</c:v>
                </c:pt>
                <c:pt idx="11222">
                  <c:v>432</c:v>
                </c:pt>
                <c:pt idx="11223">
                  <c:v>426</c:v>
                </c:pt>
                <c:pt idx="11224">
                  <c:v>432</c:v>
                </c:pt>
                <c:pt idx="11225">
                  <c:v>434</c:v>
                </c:pt>
                <c:pt idx="11226">
                  <c:v>423</c:v>
                </c:pt>
                <c:pt idx="11227">
                  <c:v>438</c:v>
                </c:pt>
                <c:pt idx="11228">
                  <c:v>423</c:v>
                </c:pt>
                <c:pt idx="11229">
                  <c:v>426</c:v>
                </c:pt>
                <c:pt idx="11230">
                  <c:v>426</c:v>
                </c:pt>
                <c:pt idx="11231">
                  <c:v>418</c:v>
                </c:pt>
                <c:pt idx="11232">
                  <c:v>418</c:v>
                </c:pt>
                <c:pt idx="11233">
                  <c:v>414</c:v>
                </c:pt>
                <c:pt idx="11234">
                  <c:v>426</c:v>
                </c:pt>
                <c:pt idx="11235">
                  <c:v>418</c:v>
                </c:pt>
                <c:pt idx="11236">
                  <c:v>423</c:v>
                </c:pt>
                <c:pt idx="11237">
                  <c:v>423</c:v>
                </c:pt>
                <c:pt idx="11238">
                  <c:v>423</c:v>
                </c:pt>
                <c:pt idx="11239">
                  <c:v>414</c:v>
                </c:pt>
                <c:pt idx="11240">
                  <c:v>426</c:v>
                </c:pt>
                <c:pt idx="11241">
                  <c:v>432</c:v>
                </c:pt>
                <c:pt idx="11242">
                  <c:v>426</c:v>
                </c:pt>
                <c:pt idx="11243">
                  <c:v>426</c:v>
                </c:pt>
                <c:pt idx="11244">
                  <c:v>438</c:v>
                </c:pt>
                <c:pt idx="11245">
                  <c:v>438</c:v>
                </c:pt>
                <c:pt idx="11246">
                  <c:v>438</c:v>
                </c:pt>
                <c:pt idx="11247">
                  <c:v>451</c:v>
                </c:pt>
                <c:pt idx="11248">
                  <c:v>451</c:v>
                </c:pt>
                <c:pt idx="11249">
                  <c:v>451</c:v>
                </c:pt>
                <c:pt idx="11250">
                  <c:v>444</c:v>
                </c:pt>
                <c:pt idx="11251">
                  <c:v>463</c:v>
                </c:pt>
                <c:pt idx="11252">
                  <c:v>463</c:v>
                </c:pt>
                <c:pt idx="11253">
                  <c:v>454</c:v>
                </c:pt>
                <c:pt idx="11254">
                  <c:v>473</c:v>
                </c:pt>
                <c:pt idx="11255">
                  <c:v>463</c:v>
                </c:pt>
                <c:pt idx="11256">
                  <c:v>466</c:v>
                </c:pt>
                <c:pt idx="11257">
                  <c:v>463</c:v>
                </c:pt>
                <c:pt idx="11258">
                  <c:v>466</c:v>
                </c:pt>
                <c:pt idx="11259">
                  <c:v>463</c:v>
                </c:pt>
                <c:pt idx="11260">
                  <c:v>466</c:v>
                </c:pt>
                <c:pt idx="11261">
                  <c:v>463</c:v>
                </c:pt>
                <c:pt idx="11262">
                  <c:v>463</c:v>
                </c:pt>
                <c:pt idx="11263">
                  <c:v>454</c:v>
                </c:pt>
                <c:pt idx="11264">
                  <c:v>459</c:v>
                </c:pt>
                <c:pt idx="11265">
                  <c:v>463</c:v>
                </c:pt>
                <c:pt idx="11266">
                  <c:v>459</c:v>
                </c:pt>
                <c:pt idx="11267">
                  <c:v>463</c:v>
                </c:pt>
                <c:pt idx="11268">
                  <c:v>454</c:v>
                </c:pt>
                <c:pt idx="11269">
                  <c:v>463</c:v>
                </c:pt>
                <c:pt idx="11270">
                  <c:v>463</c:v>
                </c:pt>
                <c:pt idx="11271">
                  <c:v>473</c:v>
                </c:pt>
                <c:pt idx="11272">
                  <c:v>463</c:v>
                </c:pt>
                <c:pt idx="11273">
                  <c:v>466</c:v>
                </c:pt>
                <c:pt idx="11274">
                  <c:v>463</c:v>
                </c:pt>
                <c:pt idx="11275">
                  <c:v>476</c:v>
                </c:pt>
                <c:pt idx="11276">
                  <c:v>473</c:v>
                </c:pt>
                <c:pt idx="11277">
                  <c:v>466</c:v>
                </c:pt>
                <c:pt idx="11278">
                  <c:v>476</c:v>
                </c:pt>
                <c:pt idx="11279">
                  <c:v>466</c:v>
                </c:pt>
                <c:pt idx="11280">
                  <c:v>476</c:v>
                </c:pt>
                <c:pt idx="11281">
                  <c:v>476</c:v>
                </c:pt>
                <c:pt idx="11282">
                  <c:v>481</c:v>
                </c:pt>
                <c:pt idx="11283">
                  <c:v>481</c:v>
                </c:pt>
                <c:pt idx="11284">
                  <c:v>463</c:v>
                </c:pt>
                <c:pt idx="11285">
                  <c:v>473</c:v>
                </c:pt>
                <c:pt idx="11286">
                  <c:v>486</c:v>
                </c:pt>
                <c:pt idx="11287">
                  <c:v>473</c:v>
                </c:pt>
                <c:pt idx="11288">
                  <c:v>476</c:v>
                </c:pt>
                <c:pt idx="11289">
                  <c:v>476</c:v>
                </c:pt>
                <c:pt idx="11290">
                  <c:v>466</c:v>
                </c:pt>
                <c:pt idx="11291">
                  <c:v>476</c:v>
                </c:pt>
                <c:pt idx="11292">
                  <c:v>473</c:v>
                </c:pt>
                <c:pt idx="11293">
                  <c:v>483</c:v>
                </c:pt>
                <c:pt idx="11294">
                  <c:v>473</c:v>
                </c:pt>
                <c:pt idx="11295">
                  <c:v>486</c:v>
                </c:pt>
                <c:pt idx="11296">
                  <c:v>476</c:v>
                </c:pt>
                <c:pt idx="11297">
                  <c:v>476</c:v>
                </c:pt>
                <c:pt idx="11298">
                  <c:v>486</c:v>
                </c:pt>
                <c:pt idx="11299">
                  <c:v>481</c:v>
                </c:pt>
                <c:pt idx="11300">
                  <c:v>483</c:v>
                </c:pt>
                <c:pt idx="11301">
                  <c:v>476</c:v>
                </c:pt>
                <c:pt idx="11302">
                  <c:v>483</c:v>
                </c:pt>
                <c:pt idx="11303">
                  <c:v>481</c:v>
                </c:pt>
                <c:pt idx="11304">
                  <c:v>476</c:v>
                </c:pt>
                <c:pt idx="11305">
                  <c:v>476</c:v>
                </c:pt>
                <c:pt idx="11306">
                  <c:v>466</c:v>
                </c:pt>
                <c:pt idx="11307">
                  <c:v>476</c:v>
                </c:pt>
                <c:pt idx="11308">
                  <c:v>491</c:v>
                </c:pt>
                <c:pt idx="11309">
                  <c:v>495</c:v>
                </c:pt>
                <c:pt idx="11310">
                  <c:v>481</c:v>
                </c:pt>
                <c:pt idx="11311">
                  <c:v>481</c:v>
                </c:pt>
                <c:pt idx="11312">
                  <c:v>491</c:v>
                </c:pt>
                <c:pt idx="11313">
                  <c:v>495</c:v>
                </c:pt>
                <c:pt idx="11314">
                  <c:v>486</c:v>
                </c:pt>
                <c:pt idx="11315">
                  <c:v>491</c:v>
                </c:pt>
                <c:pt idx="11316">
                  <c:v>483</c:v>
                </c:pt>
                <c:pt idx="11317">
                  <c:v>495</c:v>
                </c:pt>
                <c:pt idx="11318">
                  <c:v>495</c:v>
                </c:pt>
                <c:pt idx="11319">
                  <c:v>491</c:v>
                </c:pt>
                <c:pt idx="11320">
                  <c:v>495</c:v>
                </c:pt>
                <c:pt idx="11321">
                  <c:v>476</c:v>
                </c:pt>
                <c:pt idx="11322">
                  <c:v>495</c:v>
                </c:pt>
                <c:pt idx="11323">
                  <c:v>483</c:v>
                </c:pt>
                <c:pt idx="11324">
                  <c:v>491</c:v>
                </c:pt>
                <c:pt idx="11325">
                  <c:v>491</c:v>
                </c:pt>
                <c:pt idx="11326">
                  <c:v>491</c:v>
                </c:pt>
                <c:pt idx="11327">
                  <c:v>500</c:v>
                </c:pt>
                <c:pt idx="11328">
                  <c:v>508</c:v>
                </c:pt>
                <c:pt idx="11329">
                  <c:v>502</c:v>
                </c:pt>
                <c:pt idx="11330">
                  <c:v>508</c:v>
                </c:pt>
                <c:pt idx="11331">
                  <c:v>502</c:v>
                </c:pt>
                <c:pt idx="11332">
                  <c:v>527</c:v>
                </c:pt>
                <c:pt idx="11333">
                  <c:v>527</c:v>
                </c:pt>
                <c:pt idx="11334">
                  <c:v>523</c:v>
                </c:pt>
                <c:pt idx="11335">
                  <c:v>542</c:v>
                </c:pt>
                <c:pt idx="11336">
                  <c:v>539</c:v>
                </c:pt>
                <c:pt idx="11337">
                  <c:v>542</c:v>
                </c:pt>
                <c:pt idx="11338">
                  <c:v>530</c:v>
                </c:pt>
                <c:pt idx="11339">
                  <c:v>560</c:v>
                </c:pt>
                <c:pt idx="11340">
                  <c:v>552</c:v>
                </c:pt>
                <c:pt idx="11341">
                  <c:v>546</c:v>
                </c:pt>
                <c:pt idx="11342">
                  <c:v>552</c:v>
                </c:pt>
                <c:pt idx="11343">
                  <c:v>570</c:v>
                </c:pt>
                <c:pt idx="11344">
                  <c:v>565</c:v>
                </c:pt>
                <c:pt idx="11345">
                  <c:v>560</c:v>
                </c:pt>
                <c:pt idx="11346">
                  <c:v>552</c:v>
                </c:pt>
                <c:pt idx="11347">
                  <c:v>542</c:v>
                </c:pt>
                <c:pt idx="11348">
                  <c:v>546</c:v>
                </c:pt>
                <c:pt idx="11349">
                  <c:v>560</c:v>
                </c:pt>
                <c:pt idx="11350">
                  <c:v>546</c:v>
                </c:pt>
                <c:pt idx="11351">
                  <c:v>530</c:v>
                </c:pt>
                <c:pt idx="11352">
                  <c:v>542</c:v>
                </c:pt>
                <c:pt idx="11353">
                  <c:v>542</c:v>
                </c:pt>
                <c:pt idx="11354">
                  <c:v>539</c:v>
                </c:pt>
                <c:pt idx="11355">
                  <c:v>518</c:v>
                </c:pt>
                <c:pt idx="11356">
                  <c:v>508</c:v>
                </c:pt>
                <c:pt idx="11357">
                  <c:v>518</c:v>
                </c:pt>
                <c:pt idx="11358">
                  <c:v>518</c:v>
                </c:pt>
                <c:pt idx="11359">
                  <c:v>530</c:v>
                </c:pt>
                <c:pt idx="11360">
                  <c:v>508</c:v>
                </c:pt>
                <c:pt idx="11361">
                  <c:v>523</c:v>
                </c:pt>
                <c:pt idx="11362">
                  <c:v>518</c:v>
                </c:pt>
                <c:pt idx="11363">
                  <c:v>530</c:v>
                </c:pt>
                <c:pt idx="11364">
                  <c:v>523</c:v>
                </c:pt>
                <c:pt idx="11365">
                  <c:v>527</c:v>
                </c:pt>
                <c:pt idx="11366">
                  <c:v>542</c:v>
                </c:pt>
                <c:pt idx="11367">
                  <c:v>539</c:v>
                </c:pt>
                <c:pt idx="11368">
                  <c:v>546</c:v>
                </c:pt>
                <c:pt idx="11369">
                  <c:v>546</c:v>
                </c:pt>
                <c:pt idx="11370">
                  <c:v>546</c:v>
                </c:pt>
                <c:pt idx="11371">
                  <c:v>546</c:v>
                </c:pt>
                <c:pt idx="11372">
                  <c:v>542</c:v>
                </c:pt>
                <c:pt idx="11373">
                  <c:v>560</c:v>
                </c:pt>
                <c:pt idx="11374">
                  <c:v>552</c:v>
                </c:pt>
                <c:pt idx="11375">
                  <c:v>542</c:v>
                </c:pt>
                <c:pt idx="11376">
                  <c:v>560</c:v>
                </c:pt>
                <c:pt idx="11377">
                  <c:v>552</c:v>
                </c:pt>
                <c:pt idx="11378">
                  <c:v>552</c:v>
                </c:pt>
                <c:pt idx="11379">
                  <c:v>552</c:v>
                </c:pt>
                <c:pt idx="11380">
                  <c:v>542</c:v>
                </c:pt>
                <c:pt idx="11381">
                  <c:v>552</c:v>
                </c:pt>
                <c:pt idx="11382">
                  <c:v>546</c:v>
                </c:pt>
                <c:pt idx="11383">
                  <c:v>552</c:v>
                </c:pt>
                <c:pt idx="11384">
                  <c:v>530</c:v>
                </c:pt>
                <c:pt idx="11385">
                  <c:v>542</c:v>
                </c:pt>
                <c:pt idx="11386">
                  <c:v>546</c:v>
                </c:pt>
                <c:pt idx="11387">
                  <c:v>546</c:v>
                </c:pt>
                <c:pt idx="11388">
                  <c:v>542</c:v>
                </c:pt>
                <c:pt idx="11389">
                  <c:v>527</c:v>
                </c:pt>
                <c:pt idx="11390">
                  <c:v>552</c:v>
                </c:pt>
                <c:pt idx="11391">
                  <c:v>542</c:v>
                </c:pt>
                <c:pt idx="11392">
                  <c:v>542</c:v>
                </c:pt>
                <c:pt idx="11393">
                  <c:v>530</c:v>
                </c:pt>
                <c:pt idx="11394">
                  <c:v>546</c:v>
                </c:pt>
                <c:pt idx="11395">
                  <c:v>542</c:v>
                </c:pt>
                <c:pt idx="11396">
                  <c:v>539</c:v>
                </c:pt>
                <c:pt idx="11397">
                  <c:v>546</c:v>
                </c:pt>
                <c:pt idx="11398">
                  <c:v>546</c:v>
                </c:pt>
                <c:pt idx="11399">
                  <c:v>552</c:v>
                </c:pt>
                <c:pt idx="11400">
                  <c:v>570</c:v>
                </c:pt>
                <c:pt idx="11401">
                  <c:v>539</c:v>
                </c:pt>
                <c:pt idx="11402">
                  <c:v>546</c:v>
                </c:pt>
                <c:pt idx="11403">
                  <c:v>565</c:v>
                </c:pt>
                <c:pt idx="11404">
                  <c:v>552</c:v>
                </c:pt>
                <c:pt idx="11405">
                  <c:v>552</c:v>
                </c:pt>
                <c:pt idx="11406">
                  <c:v>542</c:v>
                </c:pt>
                <c:pt idx="11407">
                  <c:v>565</c:v>
                </c:pt>
                <c:pt idx="11408">
                  <c:v>546</c:v>
                </c:pt>
                <c:pt idx="11409">
                  <c:v>552</c:v>
                </c:pt>
                <c:pt idx="11410">
                  <c:v>546</c:v>
                </c:pt>
                <c:pt idx="11411">
                  <c:v>560</c:v>
                </c:pt>
                <c:pt idx="11412">
                  <c:v>560</c:v>
                </c:pt>
                <c:pt idx="11413">
                  <c:v>546</c:v>
                </c:pt>
                <c:pt idx="11414">
                  <c:v>560</c:v>
                </c:pt>
                <c:pt idx="11415">
                  <c:v>560</c:v>
                </c:pt>
                <c:pt idx="11416">
                  <c:v>560</c:v>
                </c:pt>
                <c:pt idx="11417">
                  <c:v>565</c:v>
                </c:pt>
                <c:pt idx="11418">
                  <c:v>565</c:v>
                </c:pt>
                <c:pt idx="11419">
                  <c:v>565</c:v>
                </c:pt>
                <c:pt idx="11420">
                  <c:v>570</c:v>
                </c:pt>
                <c:pt idx="11421">
                  <c:v>570</c:v>
                </c:pt>
                <c:pt idx="11422">
                  <c:v>574</c:v>
                </c:pt>
                <c:pt idx="11423">
                  <c:v>570</c:v>
                </c:pt>
                <c:pt idx="11424">
                  <c:v>570</c:v>
                </c:pt>
                <c:pt idx="11425">
                  <c:v>570</c:v>
                </c:pt>
                <c:pt idx="11426">
                  <c:v>560</c:v>
                </c:pt>
                <c:pt idx="11427">
                  <c:v>570</c:v>
                </c:pt>
                <c:pt idx="11428">
                  <c:v>565</c:v>
                </c:pt>
                <c:pt idx="11429">
                  <c:v>578</c:v>
                </c:pt>
                <c:pt idx="11430">
                  <c:v>574</c:v>
                </c:pt>
                <c:pt idx="11431">
                  <c:v>592</c:v>
                </c:pt>
                <c:pt idx="11432">
                  <c:v>574</c:v>
                </c:pt>
                <c:pt idx="11433">
                  <c:v>574</c:v>
                </c:pt>
                <c:pt idx="11434">
                  <c:v>592</c:v>
                </c:pt>
                <c:pt idx="11435">
                  <c:v>574</c:v>
                </c:pt>
                <c:pt idx="11436">
                  <c:v>578</c:v>
                </c:pt>
                <c:pt idx="11437">
                  <c:v>574</c:v>
                </c:pt>
                <c:pt idx="11438">
                  <c:v>586</c:v>
                </c:pt>
                <c:pt idx="11439">
                  <c:v>574</c:v>
                </c:pt>
                <c:pt idx="11440">
                  <c:v>552</c:v>
                </c:pt>
                <c:pt idx="11441">
                  <c:v>570</c:v>
                </c:pt>
                <c:pt idx="11442">
                  <c:v>574</c:v>
                </c:pt>
                <c:pt idx="11443">
                  <c:v>570</c:v>
                </c:pt>
                <c:pt idx="11444">
                  <c:v>570</c:v>
                </c:pt>
                <c:pt idx="11445">
                  <c:v>560</c:v>
                </c:pt>
                <c:pt idx="11446">
                  <c:v>574</c:v>
                </c:pt>
                <c:pt idx="11447">
                  <c:v>574</c:v>
                </c:pt>
                <c:pt idx="11448">
                  <c:v>574</c:v>
                </c:pt>
                <c:pt idx="11449">
                  <c:v>570</c:v>
                </c:pt>
                <c:pt idx="11450">
                  <c:v>560</c:v>
                </c:pt>
                <c:pt idx="11451">
                  <c:v>570</c:v>
                </c:pt>
                <c:pt idx="11452">
                  <c:v>560</c:v>
                </c:pt>
                <c:pt idx="11453">
                  <c:v>570</c:v>
                </c:pt>
                <c:pt idx="11454">
                  <c:v>560</c:v>
                </c:pt>
                <c:pt idx="11455">
                  <c:v>560</c:v>
                </c:pt>
                <c:pt idx="11456">
                  <c:v>552</c:v>
                </c:pt>
                <c:pt idx="11457">
                  <c:v>546</c:v>
                </c:pt>
                <c:pt idx="11458">
                  <c:v>542</c:v>
                </c:pt>
                <c:pt idx="11459">
                  <c:v>539</c:v>
                </c:pt>
                <c:pt idx="11460">
                  <c:v>539</c:v>
                </c:pt>
                <c:pt idx="11461">
                  <c:v>530</c:v>
                </c:pt>
                <c:pt idx="11462">
                  <c:v>539</c:v>
                </c:pt>
                <c:pt idx="11463">
                  <c:v>542</c:v>
                </c:pt>
                <c:pt idx="11464">
                  <c:v>546</c:v>
                </c:pt>
                <c:pt idx="11465">
                  <c:v>542</c:v>
                </c:pt>
                <c:pt idx="11466">
                  <c:v>546</c:v>
                </c:pt>
                <c:pt idx="11467">
                  <c:v>539</c:v>
                </c:pt>
                <c:pt idx="11468">
                  <c:v>546</c:v>
                </c:pt>
                <c:pt idx="11469">
                  <c:v>542</c:v>
                </c:pt>
                <c:pt idx="11470">
                  <c:v>546</c:v>
                </c:pt>
                <c:pt idx="11471">
                  <c:v>542</c:v>
                </c:pt>
                <c:pt idx="11472">
                  <c:v>539</c:v>
                </c:pt>
                <c:pt idx="11473">
                  <c:v>542</c:v>
                </c:pt>
                <c:pt idx="11474">
                  <c:v>523</c:v>
                </c:pt>
                <c:pt idx="11475">
                  <c:v>539</c:v>
                </c:pt>
                <c:pt idx="11476">
                  <c:v>539</c:v>
                </c:pt>
                <c:pt idx="11477">
                  <c:v>539</c:v>
                </c:pt>
                <c:pt idx="11478">
                  <c:v>539</c:v>
                </c:pt>
                <c:pt idx="11479">
                  <c:v>539</c:v>
                </c:pt>
                <c:pt idx="11480">
                  <c:v>542</c:v>
                </c:pt>
                <c:pt idx="11481">
                  <c:v>527</c:v>
                </c:pt>
                <c:pt idx="11482">
                  <c:v>542</c:v>
                </c:pt>
                <c:pt idx="11483">
                  <c:v>542</c:v>
                </c:pt>
                <c:pt idx="11484">
                  <c:v>539</c:v>
                </c:pt>
                <c:pt idx="11485">
                  <c:v>530</c:v>
                </c:pt>
                <c:pt idx="11486">
                  <c:v>527</c:v>
                </c:pt>
                <c:pt idx="11487">
                  <c:v>542</c:v>
                </c:pt>
                <c:pt idx="11488">
                  <c:v>552</c:v>
                </c:pt>
                <c:pt idx="11489">
                  <c:v>542</c:v>
                </c:pt>
                <c:pt idx="11490">
                  <c:v>539</c:v>
                </c:pt>
                <c:pt idx="11491">
                  <c:v>539</c:v>
                </c:pt>
                <c:pt idx="11492">
                  <c:v>552</c:v>
                </c:pt>
                <c:pt idx="11493">
                  <c:v>546</c:v>
                </c:pt>
                <c:pt idx="11494">
                  <c:v>552</c:v>
                </c:pt>
                <c:pt idx="11495">
                  <c:v>560</c:v>
                </c:pt>
                <c:pt idx="11496">
                  <c:v>542</c:v>
                </c:pt>
                <c:pt idx="11497">
                  <c:v>546</c:v>
                </c:pt>
                <c:pt idx="11498">
                  <c:v>542</c:v>
                </c:pt>
                <c:pt idx="11499">
                  <c:v>542</c:v>
                </c:pt>
                <c:pt idx="11500">
                  <c:v>527</c:v>
                </c:pt>
                <c:pt idx="11501">
                  <c:v>542</c:v>
                </c:pt>
                <c:pt idx="11502">
                  <c:v>530</c:v>
                </c:pt>
                <c:pt idx="11503">
                  <c:v>523</c:v>
                </c:pt>
                <c:pt idx="11504">
                  <c:v>546</c:v>
                </c:pt>
                <c:pt idx="11505">
                  <c:v>542</c:v>
                </c:pt>
                <c:pt idx="11506">
                  <c:v>539</c:v>
                </c:pt>
                <c:pt idx="11507">
                  <c:v>539</c:v>
                </c:pt>
                <c:pt idx="11508">
                  <c:v>530</c:v>
                </c:pt>
                <c:pt idx="11509">
                  <c:v>542</c:v>
                </c:pt>
                <c:pt idx="11510">
                  <c:v>542</c:v>
                </c:pt>
                <c:pt idx="11511">
                  <c:v>546</c:v>
                </c:pt>
                <c:pt idx="11512">
                  <c:v>552</c:v>
                </c:pt>
                <c:pt idx="11513">
                  <c:v>539</c:v>
                </c:pt>
                <c:pt idx="11514">
                  <c:v>570</c:v>
                </c:pt>
                <c:pt idx="11515">
                  <c:v>546</c:v>
                </c:pt>
                <c:pt idx="11516">
                  <c:v>539</c:v>
                </c:pt>
                <c:pt idx="11517">
                  <c:v>546</c:v>
                </c:pt>
                <c:pt idx="11518">
                  <c:v>542</c:v>
                </c:pt>
                <c:pt idx="11519">
                  <c:v>546</c:v>
                </c:pt>
                <c:pt idx="11520">
                  <c:v>527</c:v>
                </c:pt>
                <c:pt idx="11521">
                  <c:v>542</c:v>
                </c:pt>
                <c:pt idx="11522">
                  <c:v>552</c:v>
                </c:pt>
                <c:pt idx="11523">
                  <c:v>552</c:v>
                </c:pt>
                <c:pt idx="11524">
                  <c:v>560</c:v>
                </c:pt>
                <c:pt idx="11525">
                  <c:v>542</c:v>
                </c:pt>
                <c:pt idx="11526">
                  <c:v>560</c:v>
                </c:pt>
                <c:pt idx="11527">
                  <c:v>552</c:v>
                </c:pt>
                <c:pt idx="11528">
                  <c:v>552</c:v>
                </c:pt>
                <c:pt idx="11529">
                  <c:v>546</c:v>
                </c:pt>
                <c:pt idx="11530">
                  <c:v>546</c:v>
                </c:pt>
                <c:pt idx="11531">
                  <c:v>552</c:v>
                </c:pt>
                <c:pt idx="11532">
                  <c:v>565</c:v>
                </c:pt>
                <c:pt idx="11533">
                  <c:v>560</c:v>
                </c:pt>
                <c:pt idx="11534">
                  <c:v>565</c:v>
                </c:pt>
                <c:pt idx="11535">
                  <c:v>546</c:v>
                </c:pt>
                <c:pt idx="11536">
                  <c:v>552</c:v>
                </c:pt>
                <c:pt idx="11537">
                  <c:v>565</c:v>
                </c:pt>
                <c:pt idx="11538">
                  <c:v>560</c:v>
                </c:pt>
                <c:pt idx="11539">
                  <c:v>565</c:v>
                </c:pt>
                <c:pt idx="11540">
                  <c:v>552</c:v>
                </c:pt>
                <c:pt idx="11541">
                  <c:v>560</c:v>
                </c:pt>
                <c:pt idx="11542">
                  <c:v>530</c:v>
                </c:pt>
                <c:pt idx="11543">
                  <c:v>560</c:v>
                </c:pt>
                <c:pt idx="11544">
                  <c:v>552</c:v>
                </c:pt>
                <c:pt idx="11545">
                  <c:v>565</c:v>
                </c:pt>
                <c:pt idx="11546">
                  <c:v>560</c:v>
                </c:pt>
                <c:pt idx="11547">
                  <c:v>560</c:v>
                </c:pt>
                <c:pt idx="11548">
                  <c:v>578</c:v>
                </c:pt>
                <c:pt idx="11549">
                  <c:v>546</c:v>
                </c:pt>
                <c:pt idx="11550">
                  <c:v>560</c:v>
                </c:pt>
                <c:pt idx="11551">
                  <c:v>546</c:v>
                </c:pt>
                <c:pt idx="11552">
                  <c:v>539</c:v>
                </c:pt>
                <c:pt idx="11553">
                  <c:v>539</c:v>
                </c:pt>
                <c:pt idx="11554">
                  <c:v>539</c:v>
                </c:pt>
                <c:pt idx="11555">
                  <c:v>527</c:v>
                </c:pt>
                <c:pt idx="11556">
                  <c:v>530</c:v>
                </c:pt>
                <c:pt idx="11557">
                  <c:v>527</c:v>
                </c:pt>
                <c:pt idx="11558">
                  <c:v>527</c:v>
                </c:pt>
                <c:pt idx="11559">
                  <c:v>508</c:v>
                </c:pt>
                <c:pt idx="11560">
                  <c:v>539</c:v>
                </c:pt>
                <c:pt idx="11561">
                  <c:v>527</c:v>
                </c:pt>
                <c:pt idx="11562">
                  <c:v>518</c:v>
                </c:pt>
                <c:pt idx="11563">
                  <c:v>527</c:v>
                </c:pt>
                <c:pt idx="11564">
                  <c:v>508</c:v>
                </c:pt>
                <c:pt idx="11565">
                  <c:v>527</c:v>
                </c:pt>
                <c:pt idx="11566">
                  <c:v>518</c:v>
                </c:pt>
                <c:pt idx="11567">
                  <c:v>508</c:v>
                </c:pt>
                <c:pt idx="11568">
                  <c:v>518</c:v>
                </c:pt>
                <c:pt idx="11569">
                  <c:v>518</c:v>
                </c:pt>
                <c:pt idx="11570">
                  <c:v>518</c:v>
                </c:pt>
                <c:pt idx="11571">
                  <c:v>527</c:v>
                </c:pt>
                <c:pt idx="11572">
                  <c:v>518</c:v>
                </c:pt>
                <c:pt idx="11573">
                  <c:v>523</c:v>
                </c:pt>
                <c:pt idx="11574">
                  <c:v>518</c:v>
                </c:pt>
                <c:pt idx="11575">
                  <c:v>508</c:v>
                </c:pt>
                <c:pt idx="11576">
                  <c:v>530</c:v>
                </c:pt>
                <c:pt idx="11577">
                  <c:v>518</c:v>
                </c:pt>
                <c:pt idx="11578">
                  <c:v>518</c:v>
                </c:pt>
                <c:pt idx="11579">
                  <c:v>508</c:v>
                </c:pt>
                <c:pt idx="11580">
                  <c:v>530</c:v>
                </c:pt>
                <c:pt idx="11581">
                  <c:v>502</c:v>
                </c:pt>
                <c:pt idx="11582">
                  <c:v>518</c:v>
                </c:pt>
                <c:pt idx="11583">
                  <c:v>518</c:v>
                </c:pt>
                <c:pt idx="11584">
                  <c:v>502</c:v>
                </c:pt>
                <c:pt idx="11585">
                  <c:v>500</c:v>
                </c:pt>
                <c:pt idx="11586">
                  <c:v>481</c:v>
                </c:pt>
                <c:pt idx="11587">
                  <c:v>502</c:v>
                </c:pt>
                <c:pt idx="11588">
                  <c:v>502</c:v>
                </c:pt>
                <c:pt idx="11589">
                  <c:v>502</c:v>
                </c:pt>
                <c:pt idx="11590">
                  <c:v>500</c:v>
                </c:pt>
                <c:pt idx="11591">
                  <c:v>500</c:v>
                </c:pt>
                <c:pt idx="11592">
                  <c:v>500</c:v>
                </c:pt>
                <c:pt idx="11593">
                  <c:v>500</c:v>
                </c:pt>
                <c:pt idx="11594">
                  <c:v>502</c:v>
                </c:pt>
                <c:pt idx="11595">
                  <c:v>502</c:v>
                </c:pt>
                <c:pt idx="11596">
                  <c:v>502</c:v>
                </c:pt>
                <c:pt idx="11597">
                  <c:v>500</c:v>
                </c:pt>
                <c:pt idx="11598">
                  <c:v>508</c:v>
                </c:pt>
                <c:pt idx="11599">
                  <c:v>508</c:v>
                </c:pt>
                <c:pt idx="11600">
                  <c:v>518</c:v>
                </c:pt>
                <c:pt idx="11601">
                  <c:v>502</c:v>
                </c:pt>
                <c:pt idx="11602">
                  <c:v>500</c:v>
                </c:pt>
                <c:pt idx="11603">
                  <c:v>495</c:v>
                </c:pt>
                <c:pt idx="11604">
                  <c:v>502</c:v>
                </c:pt>
                <c:pt idx="11605">
                  <c:v>508</c:v>
                </c:pt>
                <c:pt idx="11606">
                  <c:v>486</c:v>
                </c:pt>
                <c:pt idx="11607">
                  <c:v>491</c:v>
                </c:pt>
                <c:pt idx="11608">
                  <c:v>481</c:v>
                </c:pt>
                <c:pt idx="11609">
                  <c:v>486</c:v>
                </c:pt>
                <c:pt idx="11610">
                  <c:v>486</c:v>
                </c:pt>
                <c:pt idx="11611">
                  <c:v>495</c:v>
                </c:pt>
                <c:pt idx="11612">
                  <c:v>491</c:v>
                </c:pt>
                <c:pt idx="11613">
                  <c:v>483</c:v>
                </c:pt>
                <c:pt idx="11614">
                  <c:v>495</c:v>
                </c:pt>
                <c:pt idx="11615">
                  <c:v>502</c:v>
                </c:pt>
                <c:pt idx="11616">
                  <c:v>491</c:v>
                </c:pt>
                <c:pt idx="11617">
                  <c:v>502</c:v>
                </c:pt>
                <c:pt idx="11618">
                  <c:v>502</c:v>
                </c:pt>
                <c:pt idx="11619">
                  <c:v>500</c:v>
                </c:pt>
                <c:pt idx="11620">
                  <c:v>502</c:v>
                </c:pt>
                <c:pt idx="11621">
                  <c:v>491</c:v>
                </c:pt>
                <c:pt idx="11622">
                  <c:v>500</c:v>
                </c:pt>
                <c:pt idx="11623">
                  <c:v>486</c:v>
                </c:pt>
                <c:pt idx="11624">
                  <c:v>495</c:v>
                </c:pt>
                <c:pt idx="11625">
                  <c:v>481</c:v>
                </c:pt>
                <c:pt idx="11626">
                  <c:v>495</c:v>
                </c:pt>
                <c:pt idx="11627">
                  <c:v>491</c:v>
                </c:pt>
                <c:pt idx="11628">
                  <c:v>508</c:v>
                </c:pt>
                <c:pt idx="11629">
                  <c:v>500</c:v>
                </c:pt>
                <c:pt idx="11630">
                  <c:v>486</c:v>
                </c:pt>
                <c:pt idx="11631">
                  <c:v>491</c:v>
                </c:pt>
                <c:pt idx="11632">
                  <c:v>486</c:v>
                </c:pt>
                <c:pt idx="11633">
                  <c:v>495</c:v>
                </c:pt>
                <c:pt idx="11634">
                  <c:v>502</c:v>
                </c:pt>
                <c:pt idx="11635">
                  <c:v>495</c:v>
                </c:pt>
                <c:pt idx="11636">
                  <c:v>486</c:v>
                </c:pt>
                <c:pt idx="11637">
                  <c:v>500</c:v>
                </c:pt>
                <c:pt idx="11638">
                  <c:v>500</c:v>
                </c:pt>
                <c:pt idx="11639">
                  <c:v>500</c:v>
                </c:pt>
                <c:pt idx="11640">
                  <c:v>495</c:v>
                </c:pt>
                <c:pt idx="11641">
                  <c:v>500</c:v>
                </c:pt>
                <c:pt idx="11642">
                  <c:v>495</c:v>
                </c:pt>
                <c:pt idx="11643">
                  <c:v>491</c:v>
                </c:pt>
                <c:pt idx="11644">
                  <c:v>500</c:v>
                </c:pt>
                <c:pt idx="11645">
                  <c:v>495</c:v>
                </c:pt>
                <c:pt idx="11646">
                  <c:v>500</c:v>
                </c:pt>
                <c:pt idx="11647">
                  <c:v>491</c:v>
                </c:pt>
                <c:pt idx="11648">
                  <c:v>502</c:v>
                </c:pt>
                <c:pt idx="11649">
                  <c:v>500</c:v>
                </c:pt>
                <c:pt idx="11650">
                  <c:v>500</c:v>
                </c:pt>
                <c:pt idx="11651">
                  <c:v>508</c:v>
                </c:pt>
                <c:pt idx="11652">
                  <c:v>483</c:v>
                </c:pt>
                <c:pt idx="11653">
                  <c:v>502</c:v>
                </c:pt>
                <c:pt idx="11654">
                  <c:v>500</c:v>
                </c:pt>
                <c:pt idx="11655">
                  <c:v>500</c:v>
                </c:pt>
                <c:pt idx="11656">
                  <c:v>502</c:v>
                </c:pt>
                <c:pt idx="11657">
                  <c:v>500</c:v>
                </c:pt>
                <c:pt idx="11658">
                  <c:v>518</c:v>
                </c:pt>
                <c:pt idx="11659">
                  <c:v>508</c:v>
                </c:pt>
                <c:pt idx="11660">
                  <c:v>508</c:v>
                </c:pt>
                <c:pt idx="11661">
                  <c:v>539</c:v>
                </c:pt>
                <c:pt idx="11662">
                  <c:v>539</c:v>
                </c:pt>
                <c:pt idx="11663">
                  <c:v>530</c:v>
                </c:pt>
                <c:pt idx="11664">
                  <c:v>546</c:v>
                </c:pt>
                <c:pt idx="11665">
                  <c:v>546</c:v>
                </c:pt>
                <c:pt idx="11666">
                  <c:v>552</c:v>
                </c:pt>
                <c:pt idx="11667">
                  <c:v>546</c:v>
                </c:pt>
                <c:pt idx="11668">
                  <c:v>565</c:v>
                </c:pt>
                <c:pt idx="11669">
                  <c:v>560</c:v>
                </c:pt>
                <c:pt idx="11670">
                  <c:v>560</c:v>
                </c:pt>
                <c:pt idx="11671">
                  <c:v>565</c:v>
                </c:pt>
                <c:pt idx="11672">
                  <c:v>565</c:v>
                </c:pt>
                <c:pt idx="11673">
                  <c:v>565</c:v>
                </c:pt>
                <c:pt idx="11674">
                  <c:v>560</c:v>
                </c:pt>
                <c:pt idx="11675">
                  <c:v>574</c:v>
                </c:pt>
                <c:pt idx="11676">
                  <c:v>565</c:v>
                </c:pt>
                <c:pt idx="11677">
                  <c:v>560</c:v>
                </c:pt>
                <c:pt idx="11678">
                  <c:v>560</c:v>
                </c:pt>
                <c:pt idx="11679">
                  <c:v>570</c:v>
                </c:pt>
                <c:pt idx="11680">
                  <c:v>565</c:v>
                </c:pt>
                <c:pt idx="11681">
                  <c:v>565</c:v>
                </c:pt>
                <c:pt idx="11682">
                  <c:v>574</c:v>
                </c:pt>
                <c:pt idx="11683">
                  <c:v>578</c:v>
                </c:pt>
                <c:pt idx="11684">
                  <c:v>565</c:v>
                </c:pt>
                <c:pt idx="11685">
                  <c:v>586</c:v>
                </c:pt>
                <c:pt idx="11686">
                  <c:v>546</c:v>
                </c:pt>
                <c:pt idx="11687">
                  <c:v>552</c:v>
                </c:pt>
                <c:pt idx="11688">
                  <c:v>560</c:v>
                </c:pt>
                <c:pt idx="11689">
                  <c:v>546</c:v>
                </c:pt>
                <c:pt idx="11690">
                  <c:v>560</c:v>
                </c:pt>
                <c:pt idx="11691">
                  <c:v>539</c:v>
                </c:pt>
                <c:pt idx="11692">
                  <c:v>552</c:v>
                </c:pt>
                <c:pt idx="11693">
                  <c:v>542</c:v>
                </c:pt>
                <c:pt idx="11694">
                  <c:v>552</c:v>
                </c:pt>
                <c:pt idx="11695">
                  <c:v>754</c:v>
                </c:pt>
                <c:pt idx="11696">
                  <c:v>546</c:v>
                </c:pt>
                <c:pt idx="11697">
                  <c:v>552</c:v>
                </c:pt>
                <c:pt idx="11698">
                  <c:v>539</c:v>
                </c:pt>
                <c:pt idx="11699">
                  <c:v>546</c:v>
                </c:pt>
                <c:pt idx="11700">
                  <c:v>542</c:v>
                </c:pt>
                <c:pt idx="11701">
                  <c:v>539</c:v>
                </c:pt>
                <c:pt idx="11702">
                  <c:v>539</c:v>
                </c:pt>
                <c:pt idx="11703">
                  <c:v>527</c:v>
                </c:pt>
                <c:pt idx="11704">
                  <c:v>523</c:v>
                </c:pt>
                <c:pt idx="11705">
                  <c:v>542</c:v>
                </c:pt>
                <c:pt idx="11706">
                  <c:v>530</c:v>
                </c:pt>
                <c:pt idx="11707">
                  <c:v>527</c:v>
                </c:pt>
                <c:pt idx="11708">
                  <c:v>523</c:v>
                </c:pt>
                <c:pt idx="11709">
                  <c:v>527</c:v>
                </c:pt>
                <c:pt idx="11710">
                  <c:v>527</c:v>
                </c:pt>
                <c:pt idx="11711">
                  <c:v>518</c:v>
                </c:pt>
                <c:pt idx="11712">
                  <c:v>527</c:v>
                </c:pt>
                <c:pt idx="11713">
                  <c:v>523</c:v>
                </c:pt>
                <c:pt idx="11714">
                  <c:v>518</c:v>
                </c:pt>
                <c:pt idx="11715">
                  <c:v>502</c:v>
                </c:pt>
                <c:pt idx="11716">
                  <c:v>527</c:v>
                </c:pt>
                <c:pt idx="11717">
                  <c:v>527</c:v>
                </c:pt>
                <c:pt idx="11718">
                  <c:v>518</c:v>
                </c:pt>
                <c:pt idx="11719">
                  <c:v>542</c:v>
                </c:pt>
                <c:pt idx="11720">
                  <c:v>527</c:v>
                </c:pt>
                <c:pt idx="11721">
                  <c:v>542</c:v>
                </c:pt>
                <c:pt idx="11722">
                  <c:v>530</c:v>
                </c:pt>
                <c:pt idx="11723">
                  <c:v>539</c:v>
                </c:pt>
                <c:pt idx="11724">
                  <c:v>539</c:v>
                </c:pt>
                <c:pt idx="11725">
                  <c:v>530</c:v>
                </c:pt>
                <c:pt idx="11726">
                  <c:v>530</c:v>
                </c:pt>
                <c:pt idx="11727">
                  <c:v>539</c:v>
                </c:pt>
                <c:pt idx="11728">
                  <c:v>542</c:v>
                </c:pt>
                <c:pt idx="11729">
                  <c:v>552</c:v>
                </c:pt>
                <c:pt idx="11730">
                  <c:v>539</c:v>
                </c:pt>
                <c:pt idx="11731">
                  <c:v>546</c:v>
                </c:pt>
                <c:pt idx="11732">
                  <c:v>552</c:v>
                </c:pt>
                <c:pt idx="11733">
                  <c:v>546</c:v>
                </c:pt>
                <c:pt idx="11734">
                  <c:v>542</c:v>
                </c:pt>
                <c:pt idx="11735">
                  <c:v>542</c:v>
                </c:pt>
                <c:pt idx="11736">
                  <c:v>552</c:v>
                </c:pt>
                <c:pt idx="11737">
                  <c:v>542</c:v>
                </c:pt>
                <c:pt idx="11738">
                  <c:v>542</c:v>
                </c:pt>
                <c:pt idx="11739">
                  <c:v>539</c:v>
                </c:pt>
                <c:pt idx="11740">
                  <c:v>552</c:v>
                </c:pt>
                <c:pt idx="11741">
                  <c:v>542</c:v>
                </c:pt>
                <c:pt idx="11742">
                  <c:v>552</c:v>
                </c:pt>
                <c:pt idx="11743">
                  <c:v>546</c:v>
                </c:pt>
                <c:pt idx="11744">
                  <c:v>542</c:v>
                </c:pt>
                <c:pt idx="11745">
                  <c:v>546</c:v>
                </c:pt>
                <c:pt idx="11746">
                  <c:v>530</c:v>
                </c:pt>
                <c:pt idx="11747">
                  <c:v>530</c:v>
                </c:pt>
                <c:pt idx="11748">
                  <c:v>527</c:v>
                </c:pt>
                <c:pt idx="11749">
                  <c:v>530</c:v>
                </c:pt>
                <c:pt idx="11750">
                  <c:v>523</c:v>
                </c:pt>
                <c:pt idx="11751">
                  <c:v>530</c:v>
                </c:pt>
                <c:pt idx="11752">
                  <c:v>523</c:v>
                </c:pt>
                <c:pt idx="11753">
                  <c:v>527</c:v>
                </c:pt>
                <c:pt idx="11754">
                  <c:v>523</c:v>
                </c:pt>
                <c:pt idx="11755">
                  <c:v>508</c:v>
                </c:pt>
                <c:pt idx="11756">
                  <c:v>523</c:v>
                </c:pt>
                <c:pt idx="11757">
                  <c:v>502</c:v>
                </c:pt>
                <c:pt idx="11758">
                  <c:v>508</c:v>
                </c:pt>
                <c:pt idx="11759">
                  <c:v>495</c:v>
                </c:pt>
                <c:pt idx="11760">
                  <c:v>527</c:v>
                </c:pt>
                <c:pt idx="11761">
                  <c:v>508</c:v>
                </c:pt>
                <c:pt idx="11762">
                  <c:v>518</c:v>
                </c:pt>
                <c:pt idx="11763">
                  <c:v>523</c:v>
                </c:pt>
                <c:pt idx="11764">
                  <c:v>527</c:v>
                </c:pt>
                <c:pt idx="11765">
                  <c:v>530</c:v>
                </c:pt>
                <c:pt idx="11766">
                  <c:v>518</c:v>
                </c:pt>
                <c:pt idx="11767">
                  <c:v>530</c:v>
                </c:pt>
                <c:pt idx="11768">
                  <c:v>523</c:v>
                </c:pt>
                <c:pt idx="11769">
                  <c:v>523</c:v>
                </c:pt>
                <c:pt idx="11770">
                  <c:v>523</c:v>
                </c:pt>
                <c:pt idx="11771">
                  <c:v>527</c:v>
                </c:pt>
                <c:pt idx="11772">
                  <c:v>523</c:v>
                </c:pt>
                <c:pt idx="11773">
                  <c:v>523</c:v>
                </c:pt>
                <c:pt idx="11774">
                  <c:v>508</c:v>
                </c:pt>
                <c:pt idx="11775">
                  <c:v>523</c:v>
                </c:pt>
                <c:pt idx="11776">
                  <c:v>500</c:v>
                </c:pt>
                <c:pt idx="11777">
                  <c:v>523</c:v>
                </c:pt>
                <c:pt idx="11778">
                  <c:v>508</c:v>
                </c:pt>
                <c:pt idx="11779">
                  <c:v>502</c:v>
                </c:pt>
                <c:pt idx="11780">
                  <c:v>518</c:v>
                </c:pt>
                <c:pt idx="11781">
                  <c:v>495</c:v>
                </c:pt>
                <c:pt idx="11782">
                  <c:v>500</c:v>
                </c:pt>
                <c:pt idx="11783">
                  <c:v>500</c:v>
                </c:pt>
                <c:pt idx="11784">
                  <c:v>518</c:v>
                </c:pt>
                <c:pt idx="11785">
                  <c:v>518</c:v>
                </c:pt>
                <c:pt idx="11786">
                  <c:v>500</c:v>
                </c:pt>
                <c:pt idx="11787">
                  <c:v>508</c:v>
                </c:pt>
                <c:pt idx="11788">
                  <c:v>527</c:v>
                </c:pt>
                <c:pt idx="11789">
                  <c:v>518</c:v>
                </c:pt>
                <c:pt idx="11790">
                  <c:v>500</c:v>
                </c:pt>
                <c:pt idx="11791">
                  <c:v>495</c:v>
                </c:pt>
                <c:pt idx="11792">
                  <c:v>500</c:v>
                </c:pt>
                <c:pt idx="11793">
                  <c:v>502</c:v>
                </c:pt>
                <c:pt idx="11794">
                  <c:v>495</c:v>
                </c:pt>
                <c:pt idx="11795">
                  <c:v>495</c:v>
                </c:pt>
                <c:pt idx="11796">
                  <c:v>481</c:v>
                </c:pt>
                <c:pt idx="11797">
                  <c:v>495</c:v>
                </c:pt>
                <c:pt idx="11798">
                  <c:v>491</c:v>
                </c:pt>
                <c:pt idx="11799">
                  <c:v>491</c:v>
                </c:pt>
                <c:pt idx="11800">
                  <c:v>491</c:v>
                </c:pt>
                <c:pt idx="11801">
                  <c:v>486</c:v>
                </c:pt>
                <c:pt idx="11802">
                  <c:v>491</c:v>
                </c:pt>
                <c:pt idx="11803">
                  <c:v>486</c:v>
                </c:pt>
                <c:pt idx="11804">
                  <c:v>495</c:v>
                </c:pt>
                <c:pt idx="11805">
                  <c:v>486</c:v>
                </c:pt>
                <c:pt idx="11806">
                  <c:v>491</c:v>
                </c:pt>
                <c:pt idx="11807">
                  <c:v>495</c:v>
                </c:pt>
                <c:pt idx="11808">
                  <c:v>483</c:v>
                </c:pt>
                <c:pt idx="11809">
                  <c:v>486</c:v>
                </c:pt>
                <c:pt idx="11810">
                  <c:v>495</c:v>
                </c:pt>
                <c:pt idx="11811">
                  <c:v>508</c:v>
                </c:pt>
                <c:pt idx="11812">
                  <c:v>502</c:v>
                </c:pt>
                <c:pt idx="11813">
                  <c:v>495</c:v>
                </c:pt>
                <c:pt idx="11814">
                  <c:v>495</c:v>
                </c:pt>
                <c:pt idx="11815">
                  <c:v>495</c:v>
                </c:pt>
                <c:pt idx="11816">
                  <c:v>495</c:v>
                </c:pt>
                <c:pt idx="11817">
                  <c:v>508</c:v>
                </c:pt>
                <c:pt idx="11818">
                  <c:v>500</c:v>
                </c:pt>
                <c:pt idx="11819">
                  <c:v>500</c:v>
                </c:pt>
                <c:pt idx="11820">
                  <c:v>502</c:v>
                </c:pt>
                <c:pt idx="11821">
                  <c:v>508</c:v>
                </c:pt>
                <c:pt idx="11822">
                  <c:v>527</c:v>
                </c:pt>
                <c:pt idx="11823">
                  <c:v>500</c:v>
                </c:pt>
                <c:pt idx="11824">
                  <c:v>502</c:v>
                </c:pt>
                <c:pt idx="11825">
                  <c:v>508</c:v>
                </c:pt>
                <c:pt idx="11826">
                  <c:v>502</c:v>
                </c:pt>
                <c:pt idx="11827">
                  <c:v>495</c:v>
                </c:pt>
                <c:pt idx="11828">
                  <c:v>491</c:v>
                </c:pt>
                <c:pt idx="11829">
                  <c:v>486</c:v>
                </c:pt>
                <c:pt idx="11830">
                  <c:v>486</c:v>
                </c:pt>
                <c:pt idx="11831">
                  <c:v>500</c:v>
                </c:pt>
                <c:pt idx="11832">
                  <c:v>500</c:v>
                </c:pt>
                <c:pt idx="11833">
                  <c:v>491</c:v>
                </c:pt>
                <c:pt idx="11834">
                  <c:v>508</c:v>
                </c:pt>
                <c:pt idx="11835">
                  <c:v>500</c:v>
                </c:pt>
                <c:pt idx="11836">
                  <c:v>502</c:v>
                </c:pt>
                <c:pt idx="11837">
                  <c:v>502</c:v>
                </c:pt>
                <c:pt idx="11838">
                  <c:v>502</c:v>
                </c:pt>
                <c:pt idx="11839">
                  <c:v>508</c:v>
                </c:pt>
                <c:pt idx="11840">
                  <c:v>500</c:v>
                </c:pt>
                <c:pt idx="11841">
                  <c:v>523</c:v>
                </c:pt>
                <c:pt idx="11842">
                  <c:v>502</c:v>
                </c:pt>
                <c:pt idx="11843">
                  <c:v>518</c:v>
                </c:pt>
                <c:pt idx="11844">
                  <c:v>527</c:v>
                </c:pt>
                <c:pt idx="11845">
                  <c:v>530</c:v>
                </c:pt>
                <c:pt idx="11846">
                  <c:v>523</c:v>
                </c:pt>
                <c:pt idx="11847">
                  <c:v>502</c:v>
                </c:pt>
                <c:pt idx="11848">
                  <c:v>527</c:v>
                </c:pt>
                <c:pt idx="11849">
                  <c:v>523</c:v>
                </c:pt>
                <c:pt idx="11850">
                  <c:v>527</c:v>
                </c:pt>
                <c:pt idx="11851">
                  <c:v>527</c:v>
                </c:pt>
                <c:pt idx="11852">
                  <c:v>530</c:v>
                </c:pt>
                <c:pt idx="11853">
                  <c:v>527</c:v>
                </c:pt>
                <c:pt idx="11854">
                  <c:v>527</c:v>
                </c:pt>
                <c:pt idx="11855">
                  <c:v>530</c:v>
                </c:pt>
                <c:pt idx="11856">
                  <c:v>527</c:v>
                </c:pt>
                <c:pt idx="11857">
                  <c:v>530</c:v>
                </c:pt>
                <c:pt idx="11858">
                  <c:v>530</c:v>
                </c:pt>
                <c:pt idx="11859">
                  <c:v>518</c:v>
                </c:pt>
                <c:pt idx="11860">
                  <c:v>523</c:v>
                </c:pt>
                <c:pt idx="11861">
                  <c:v>530</c:v>
                </c:pt>
                <c:pt idx="11862">
                  <c:v>523</c:v>
                </c:pt>
                <c:pt idx="11863">
                  <c:v>530</c:v>
                </c:pt>
                <c:pt idx="11864">
                  <c:v>508</c:v>
                </c:pt>
                <c:pt idx="11865">
                  <c:v>523</c:v>
                </c:pt>
                <c:pt idx="11866">
                  <c:v>523</c:v>
                </c:pt>
                <c:pt idx="11867">
                  <c:v>523</c:v>
                </c:pt>
                <c:pt idx="11868">
                  <c:v>539</c:v>
                </c:pt>
                <c:pt idx="11869">
                  <c:v>508</c:v>
                </c:pt>
                <c:pt idx="11870">
                  <c:v>523</c:v>
                </c:pt>
                <c:pt idx="11871">
                  <c:v>508</c:v>
                </c:pt>
                <c:pt idx="11872">
                  <c:v>530</c:v>
                </c:pt>
                <c:pt idx="11873">
                  <c:v>523</c:v>
                </c:pt>
                <c:pt idx="11874">
                  <c:v>530</c:v>
                </c:pt>
                <c:pt idx="11875">
                  <c:v>527</c:v>
                </c:pt>
                <c:pt idx="11876">
                  <c:v>502</c:v>
                </c:pt>
                <c:pt idx="11877">
                  <c:v>500</c:v>
                </c:pt>
                <c:pt idx="11878">
                  <c:v>508</c:v>
                </c:pt>
                <c:pt idx="11879">
                  <c:v>523</c:v>
                </c:pt>
                <c:pt idx="11880">
                  <c:v>491</c:v>
                </c:pt>
                <c:pt idx="11881">
                  <c:v>481</c:v>
                </c:pt>
                <c:pt idx="11882">
                  <c:v>483</c:v>
                </c:pt>
                <c:pt idx="11883">
                  <c:v>491</c:v>
                </c:pt>
                <c:pt idx="11884">
                  <c:v>473</c:v>
                </c:pt>
                <c:pt idx="11885">
                  <c:v>481</c:v>
                </c:pt>
                <c:pt idx="11886">
                  <c:v>463</c:v>
                </c:pt>
                <c:pt idx="11887">
                  <c:v>463</c:v>
                </c:pt>
                <c:pt idx="11888">
                  <c:v>459</c:v>
                </c:pt>
                <c:pt idx="11889">
                  <c:v>463</c:v>
                </c:pt>
                <c:pt idx="11890">
                  <c:v>459</c:v>
                </c:pt>
                <c:pt idx="11891">
                  <c:v>451</c:v>
                </c:pt>
                <c:pt idx="11892">
                  <c:v>451</c:v>
                </c:pt>
                <c:pt idx="11893">
                  <c:v>434</c:v>
                </c:pt>
                <c:pt idx="11894">
                  <c:v>447</c:v>
                </c:pt>
                <c:pt idx="11895">
                  <c:v>451</c:v>
                </c:pt>
                <c:pt idx="11896">
                  <c:v>454</c:v>
                </c:pt>
                <c:pt idx="11897">
                  <c:v>447</c:v>
                </c:pt>
                <c:pt idx="11898">
                  <c:v>444</c:v>
                </c:pt>
                <c:pt idx="11899">
                  <c:v>447</c:v>
                </c:pt>
                <c:pt idx="11900">
                  <c:v>444</c:v>
                </c:pt>
                <c:pt idx="11901">
                  <c:v>438</c:v>
                </c:pt>
                <c:pt idx="11902">
                  <c:v>451</c:v>
                </c:pt>
                <c:pt idx="11903">
                  <c:v>447</c:v>
                </c:pt>
                <c:pt idx="11904">
                  <c:v>444</c:v>
                </c:pt>
                <c:pt idx="11905">
                  <c:v>447</c:v>
                </c:pt>
                <c:pt idx="11906">
                  <c:v>444</c:v>
                </c:pt>
                <c:pt idx="11907">
                  <c:v>438</c:v>
                </c:pt>
                <c:pt idx="11908">
                  <c:v>434</c:v>
                </c:pt>
                <c:pt idx="11909">
                  <c:v>447</c:v>
                </c:pt>
                <c:pt idx="11910">
                  <c:v>434</c:v>
                </c:pt>
                <c:pt idx="11911">
                  <c:v>451</c:v>
                </c:pt>
                <c:pt idx="11912">
                  <c:v>447</c:v>
                </c:pt>
                <c:pt idx="11913">
                  <c:v>466</c:v>
                </c:pt>
                <c:pt idx="11914">
                  <c:v>451</c:v>
                </c:pt>
                <c:pt idx="11915">
                  <c:v>438</c:v>
                </c:pt>
                <c:pt idx="11916">
                  <c:v>454</c:v>
                </c:pt>
                <c:pt idx="11917">
                  <c:v>454</c:v>
                </c:pt>
                <c:pt idx="11918">
                  <c:v>463</c:v>
                </c:pt>
                <c:pt idx="11919">
                  <c:v>459</c:v>
                </c:pt>
                <c:pt idx="11920">
                  <c:v>459</c:v>
                </c:pt>
                <c:pt idx="11921">
                  <c:v>451</c:v>
                </c:pt>
                <c:pt idx="11922">
                  <c:v>459</c:v>
                </c:pt>
                <c:pt idx="11923">
                  <c:v>459</c:v>
                </c:pt>
                <c:pt idx="11924">
                  <c:v>459</c:v>
                </c:pt>
                <c:pt idx="11925">
                  <c:v>459</c:v>
                </c:pt>
                <c:pt idx="11926">
                  <c:v>463</c:v>
                </c:pt>
                <c:pt idx="11927">
                  <c:v>463</c:v>
                </c:pt>
                <c:pt idx="11928">
                  <c:v>459</c:v>
                </c:pt>
                <c:pt idx="11929">
                  <c:v>459</c:v>
                </c:pt>
                <c:pt idx="11930">
                  <c:v>447</c:v>
                </c:pt>
                <c:pt idx="11931">
                  <c:v>454</c:v>
                </c:pt>
                <c:pt idx="11932">
                  <c:v>438</c:v>
                </c:pt>
                <c:pt idx="11933">
                  <c:v>459</c:v>
                </c:pt>
                <c:pt idx="11934">
                  <c:v>454</c:v>
                </c:pt>
                <c:pt idx="11935">
                  <c:v>454</c:v>
                </c:pt>
                <c:pt idx="11936">
                  <c:v>463</c:v>
                </c:pt>
                <c:pt idx="11937">
                  <c:v>444</c:v>
                </c:pt>
                <c:pt idx="11938">
                  <c:v>459</c:v>
                </c:pt>
                <c:pt idx="11939">
                  <c:v>459</c:v>
                </c:pt>
                <c:pt idx="11940">
                  <c:v>463</c:v>
                </c:pt>
                <c:pt idx="11941">
                  <c:v>454</c:v>
                </c:pt>
                <c:pt idx="11942">
                  <c:v>447</c:v>
                </c:pt>
                <c:pt idx="11943">
                  <c:v>459</c:v>
                </c:pt>
                <c:pt idx="11944">
                  <c:v>463</c:v>
                </c:pt>
                <c:pt idx="11945">
                  <c:v>454</c:v>
                </c:pt>
                <c:pt idx="11946">
                  <c:v>466</c:v>
                </c:pt>
                <c:pt idx="11947">
                  <c:v>466</c:v>
                </c:pt>
                <c:pt idx="11948">
                  <c:v>454</c:v>
                </c:pt>
                <c:pt idx="11949">
                  <c:v>459</c:v>
                </c:pt>
                <c:pt idx="11950">
                  <c:v>466</c:v>
                </c:pt>
                <c:pt idx="11951">
                  <c:v>473</c:v>
                </c:pt>
                <c:pt idx="11952">
                  <c:v>463</c:v>
                </c:pt>
                <c:pt idx="11953">
                  <c:v>466</c:v>
                </c:pt>
                <c:pt idx="11954">
                  <c:v>451</c:v>
                </c:pt>
                <c:pt idx="11955">
                  <c:v>463</c:v>
                </c:pt>
                <c:pt idx="11956">
                  <c:v>466</c:v>
                </c:pt>
                <c:pt idx="11957">
                  <c:v>473</c:v>
                </c:pt>
                <c:pt idx="11958">
                  <c:v>481</c:v>
                </c:pt>
                <c:pt idx="11959">
                  <c:v>454</c:v>
                </c:pt>
                <c:pt idx="11960">
                  <c:v>459</c:v>
                </c:pt>
                <c:pt idx="11961">
                  <c:v>459</c:v>
                </c:pt>
                <c:pt idx="11962">
                  <c:v>466</c:v>
                </c:pt>
                <c:pt idx="11963">
                  <c:v>466</c:v>
                </c:pt>
                <c:pt idx="11964">
                  <c:v>466</c:v>
                </c:pt>
                <c:pt idx="11965">
                  <c:v>463</c:v>
                </c:pt>
                <c:pt idx="11966">
                  <c:v>459</c:v>
                </c:pt>
                <c:pt idx="11967">
                  <c:v>463</c:v>
                </c:pt>
                <c:pt idx="11968">
                  <c:v>473</c:v>
                </c:pt>
                <c:pt idx="11969">
                  <c:v>463</c:v>
                </c:pt>
                <c:pt idx="11970">
                  <c:v>473</c:v>
                </c:pt>
                <c:pt idx="11971">
                  <c:v>463</c:v>
                </c:pt>
                <c:pt idx="11972">
                  <c:v>459</c:v>
                </c:pt>
                <c:pt idx="11973">
                  <c:v>476</c:v>
                </c:pt>
                <c:pt idx="11974">
                  <c:v>473</c:v>
                </c:pt>
                <c:pt idx="11975">
                  <c:v>473</c:v>
                </c:pt>
                <c:pt idx="11976">
                  <c:v>459</c:v>
                </c:pt>
                <c:pt idx="11977">
                  <c:v>473</c:v>
                </c:pt>
                <c:pt idx="11978">
                  <c:v>466</c:v>
                </c:pt>
                <c:pt idx="11979">
                  <c:v>476</c:v>
                </c:pt>
                <c:pt idx="11980">
                  <c:v>476</c:v>
                </c:pt>
                <c:pt idx="11981">
                  <c:v>500</c:v>
                </c:pt>
                <c:pt idx="11982">
                  <c:v>476</c:v>
                </c:pt>
                <c:pt idx="11983">
                  <c:v>459</c:v>
                </c:pt>
                <c:pt idx="11984">
                  <c:v>476</c:v>
                </c:pt>
                <c:pt idx="11985">
                  <c:v>476</c:v>
                </c:pt>
                <c:pt idx="11986">
                  <c:v>476</c:v>
                </c:pt>
                <c:pt idx="11987">
                  <c:v>481</c:v>
                </c:pt>
                <c:pt idx="11988">
                  <c:v>473</c:v>
                </c:pt>
                <c:pt idx="11989">
                  <c:v>476</c:v>
                </c:pt>
                <c:pt idx="11990">
                  <c:v>486</c:v>
                </c:pt>
                <c:pt idx="11991">
                  <c:v>481</c:v>
                </c:pt>
                <c:pt idx="11992">
                  <c:v>481</c:v>
                </c:pt>
                <c:pt idx="11993">
                  <c:v>481</c:v>
                </c:pt>
                <c:pt idx="11994">
                  <c:v>476</c:v>
                </c:pt>
                <c:pt idx="11995">
                  <c:v>476</c:v>
                </c:pt>
                <c:pt idx="11996">
                  <c:v>476</c:v>
                </c:pt>
                <c:pt idx="11997">
                  <c:v>476</c:v>
                </c:pt>
                <c:pt idx="11998">
                  <c:v>473</c:v>
                </c:pt>
                <c:pt idx="11999">
                  <c:v>473</c:v>
                </c:pt>
                <c:pt idx="12000">
                  <c:v>463</c:v>
                </c:pt>
                <c:pt idx="12001">
                  <c:v>483</c:v>
                </c:pt>
                <c:pt idx="12002">
                  <c:v>481</c:v>
                </c:pt>
                <c:pt idx="12003">
                  <c:v>476</c:v>
                </c:pt>
                <c:pt idx="12004">
                  <c:v>491</c:v>
                </c:pt>
                <c:pt idx="12005">
                  <c:v>481</c:v>
                </c:pt>
                <c:pt idx="12006">
                  <c:v>486</c:v>
                </c:pt>
                <c:pt idx="12007">
                  <c:v>481</c:v>
                </c:pt>
                <c:pt idx="12008">
                  <c:v>486</c:v>
                </c:pt>
                <c:pt idx="12009">
                  <c:v>481</c:v>
                </c:pt>
                <c:pt idx="12010">
                  <c:v>483</c:v>
                </c:pt>
                <c:pt idx="12011">
                  <c:v>483</c:v>
                </c:pt>
                <c:pt idx="12012">
                  <c:v>486</c:v>
                </c:pt>
                <c:pt idx="12013">
                  <c:v>481</c:v>
                </c:pt>
                <c:pt idx="12014">
                  <c:v>483</c:v>
                </c:pt>
                <c:pt idx="12015">
                  <c:v>491</c:v>
                </c:pt>
                <c:pt idx="12016">
                  <c:v>486</c:v>
                </c:pt>
                <c:pt idx="12017">
                  <c:v>486</c:v>
                </c:pt>
                <c:pt idx="12018">
                  <c:v>481</c:v>
                </c:pt>
                <c:pt idx="12019">
                  <c:v>481</c:v>
                </c:pt>
                <c:pt idx="12020">
                  <c:v>466</c:v>
                </c:pt>
                <c:pt idx="12021">
                  <c:v>481</c:v>
                </c:pt>
                <c:pt idx="12022">
                  <c:v>463</c:v>
                </c:pt>
                <c:pt idx="12023">
                  <c:v>473</c:v>
                </c:pt>
                <c:pt idx="12024">
                  <c:v>476</c:v>
                </c:pt>
                <c:pt idx="12025">
                  <c:v>476</c:v>
                </c:pt>
                <c:pt idx="12026">
                  <c:v>466</c:v>
                </c:pt>
                <c:pt idx="12027">
                  <c:v>459</c:v>
                </c:pt>
                <c:pt idx="12028">
                  <c:v>473</c:v>
                </c:pt>
                <c:pt idx="12029">
                  <c:v>466</c:v>
                </c:pt>
                <c:pt idx="12030">
                  <c:v>476</c:v>
                </c:pt>
                <c:pt idx="12031">
                  <c:v>466</c:v>
                </c:pt>
                <c:pt idx="12032">
                  <c:v>466</c:v>
                </c:pt>
                <c:pt idx="12033">
                  <c:v>454</c:v>
                </c:pt>
                <c:pt idx="12034">
                  <c:v>444</c:v>
                </c:pt>
                <c:pt idx="12035">
                  <c:v>620</c:v>
                </c:pt>
                <c:pt idx="12036">
                  <c:v>447</c:v>
                </c:pt>
                <c:pt idx="12037">
                  <c:v>434</c:v>
                </c:pt>
                <c:pt idx="12038">
                  <c:v>444</c:v>
                </c:pt>
                <c:pt idx="12039">
                  <c:v>438</c:v>
                </c:pt>
                <c:pt idx="12040">
                  <c:v>444</c:v>
                </c:pt>
                <c:pt idx="12041">
                  <c:v>447</c:v>
                </c:pt>
                <c:pt idx="12042">
                  <c:v>444</c:v>
                </c:pt>
                <c:pt idx="12043">
                  <c:v>447</c:v>
                </c:pt>
                <c:pt idx="12044">
                  <c:v>438</c:v>
                </c:pt>
                <c:pt idx="12045">
                  <c:v>451</c:v>
                </c:pt>
                <c:pt idx="12046">
                  <c:v>438</c:v>
                </c:pt>
                <c:pt idx="12047">
                  <c:v>451</c:v>
                </c:pt>
                <c:pt idx="12048">
                  <c:v>447</c:v>
                </c:pt>
                <c:pt idx="12049">
                  <c:v>459</c:v>
                </c:pt>
                <c:pt idx="12050">
                  <c:v>447</c:v>
                </c:pt>
                <c:pt idx="12051">
                  <c:v>432</c:v>
                </c:pt>
                <c:pt idx="12052">
                  <c:v>454</c:v>
                </c:pt>
                <c:pt idx="12053">
                  <c:v>451</c:v>
                </c:pt>
                <c:pt idx="12054">
                  <c:v>454</c:v>
                </c:pt>
                <c:pt idx="12055">
                  <c:v>454</c:v>
                </c:pt>
                <c:pt idx="12056">
                  <c:v>447</c:v>
                </c:pt>
                <c:pt idx="12057">
                  <c:v>451</c:v>
                </c:pt>
                <c:pt idx="12058">
                  <c:v>451</c:v>
                </c:pt>
                <c:pt idx="12059">
                  <c:v>451</c:v>
                </c:pt>
                <c:pt idx="12060">
                  <c:v>451</c:v>
                </c:pt>
                <c:pt idx="12061">
                  <c:v>454</c:v>
                </c:pt>
                <c:pt idx="12062">
                  <c:v>454</c:v>
                </c:pt>
                <c:pt idx="12063">
                  <c:v>447</c:v>
                </c:pt>
                <c:pt idx="12064">
                  <c:v>451</c:v>
                </c:pt>
                <c:pt idx="12065">
                  <c:v>454</c:v>
                </c:pt>
                <c:pt idx="12066">
                  <c:v>451</c:v>
                </c:pt>
                <c:pt idx="12067">
                  <c:v>463</c:v>
                </c:pt>
                <c:pt idx="12068">
                  <c:v>451</c:v>
                </c:pt>
                <c:pt idx="12069">
                  <c:v>463</c:v>
                </c:pt>
                <c:pt idx="12070">
                  <c:v>447</c:v>
                </c:pt>
                <c:pt idx="12071">
                  <c:v>451</c:v>
                </c:pt>
                <c:pt idx="12072">
                  <c:v>466</c:v>
                </c:pt>
                <c:pt idx="12073">
                  <c:v>459</c:v>
                </c:pt>
                <c:pt idx="12074">
                  <c:v>466</c:v>
                </c:pt>
                <c:pt idx="12075">
                  <c:v>454</c:v>
                </c:pt>
                <c:pt idx="12076">
                  <c:v>459</c:v>
                </c:pt>
                <c:pt idx="12077">
                  <c:v>451</c:v>
                </c:pt>
                <c:pt idx="12078">
                  <c:v>451</c:v>
                </c:pt>
                <c:pt idx="12079">
                  <c:v>454</c:v>
                </c:pt>
                <c:pt idx="12080">
                  <c:v>459</c:v>
                </c:pt>
                <c:pt idx="12081">
                  <c:v>454</c:v>
                </c:pt>
                <c:pt idx="12082">
                  <c:v>454</c:v>
                </c:pt>
                <c:pt idx="12083">
                  <c:v>463</c:v>
                </c:pt>
                <c:pt idx="12084">
                  <c:v>454</c:v>
                </c:pt>
                <c:pt idx="12085">
                  <c:v>463</c:v>
                </c:pt>
                <c:pt idx="12086">
                  <c:v>459</c:v>
                </c:pt>
                <c:pt idx="12087">
                  <c:v>454</c:v>
                </c:pt>
                <c:pt idx="12088">
                  <c:v>454</c:v>
                </c:pt>
                <c:pt idx="12089">
                  <c:v>463</c:v>
                </c:pt>
                <c:pt idx="12090">
                  <c:v>459</c:v>
                </c:pt>
                <c:pt idx="12091">
                  <c:v>473</c:v>
                </c:pt>
                <c:pt idx="12092">
                  <c:v>454</c:v>
                </c:pt>
                <c:pt idx="12093">
                  <c:v>473</c:v>
                </c:pt>
                <c:pt idx="12094">
                  <c:v>481</c:v>
                </c:pt>
                <c:pt idx="12095">
                  <c:v>466</c:v>
                </c:pt>
                <c:pt idx="12096">
                  <c:v>473</c:v>
                </c:pt>
                <c:pt idx="12097">
                  <c:v>463</c:v>
                </c:pt>
                <c:pt idx="12098">
                  <c:v>463</c:v>
                </c:pt>
                <c:pt idx="12099">
                  <c:v>447</c:v>
                </c:pt>
                <c:pt idx="12100">
                  <c:v>459</c:v>
                </c:pt>
                <c:pt idx="12101">
                  <c:v>459</c:v>
                </c:pt>
                <c:pt idx="12102">
                  <c:v>463</c:v>
                </c:pt>
                <c:pt idx="12103">
                  <c:v>463</c:v>
                </c:pt>
                <c:pt idx="12104">
                  <c:v>454</c:v>
                </c:pt>
                <c:pt idx="12105">
                  <c:v>454</c:v>
                </c:pt>
                <c:pt idx="12106">
                  <c:v>466</c:v>
                </c:pt>
                <c:pt idx="12107">
                  <c:v>466</c:v>
                </c:pt>
                <c:pt idx="12108">
                  <c:v>463</c:v>
                </c:pt>
                <c:pt idx="12109">
                  <c:v>454</c:v>
                </c:pt>
                <c:pt idx="12110">
                  <c:v>463</c:v>
                </c:pt>
                <c:pt idx="12111">
                  <c:v>466</c:v>
                </c:pt>
                <c:pt idx="12112">
                  <c:v>463</c:v>
                </c:pt>
                <c:pt idx="12113">
                  <c:v>473</c:v>
                </c:pt>
                <c:pt idx="12114">
                  <c:v>463</c:v>
                </c:pt>
                <c:pt idx="12115">
                  <c:v>473</c:v>
                </c:pt>
                <c:pt idx="12116">
                  <c:v>454</c:v>
                </c:pt>
                <c:pt idx="12117">
                  <c:v>483</c:v>
                </c:pt>
                <c:pt idx="12118">
                  <c:v>481</c:v>
                </c:pt>
                <c:pt idx="12119">
                  <c:v>466</c:v>
                </c:pt>
                <c:pt idx="12120">
                  <c:v>466</c:v>
                </c:pt>
                <c:pt idx="12121">
                  <c:v>454</c:v>
                </c:pt>
                <c:pt idx="12122">
                  <c:v>473</c:v>
                </c:pt>
                <c:pt idx="12123">
                  <c:v>476</c:v>
                </c:pt>
                <c:pt idx="12124">
                  <c:v>473</c:v>
                </c:pt>
                <c:pt idx="12125">
                  <c:v>459</c:v>
                </c:pt>
                <c:pt idx="12126">
                  <c:v>451</c:v>
                </c:pt>
                <c:pt idx="12127">
                  <c:v>463</c:v>
                </c:pt>
                <c:pt idx="12128">
                  <c:v>459</c:v>
                </c:pt>
                <c:pt idx="12129">
                  <c:v>447</c:v>
                </c:pt>
                <c:pt idx="12130">
                  <c:v>447</c:v>
                </c:pt>
                <c:pt idx="12131">
                  <c:v>454</c:v>
                </c:pt>
                <c:pt idx="12132">
                  <c:v>454</c:v>
                </c:pt>
                <c:pt idx="12133">
                  <c:v>459</c:v>
                </c:pt>
                <c:pt idx="12134">
                  <c:v>451</c:v>
                </c:pt>
                <c:pt idx="12135">
                  <c:v>466</c:v>
                </c:pt>
                <c:pt idx="12136">
                  <c:v>451</c:v>
                </c:pt>
                <c:pt idx="12137">
                  <c:v>466</c:v>
                </c:pt>
                <c:pt idx="12138">
                  <c:v>451</c:v>
                </c:pt>
                <c:pt idx="12139">
                  <c:v>459</c:v>
                </c:pt>
                <c:pt idx="12140">
                  <c:v>473</c:v>
                </c:pt>
                <c:pt idx="12141">
                  <c:v>463</c:v>
                </c:pt>
                <c:pt idx="12142">
                  <c:v>463</c:v>
                </c:pt>
                <c:pt idx="12143">
                  <c:v>451</c:v>
                </c:pt>
                <c:pt idx="12144">
                  <c:v>473</c:v>
                </c:pt>
                <c:pt idx="12145">
                  <c:v>466</c:v>
                </c:pt>
                <c:pt idx="12146">
                  <c:v>459</c:v>
                </c:pt>
                <c:pt idx="12147">
                  <c:v>463</c:v>
                </c:pt>
                <c:pt idx="12148">
                  <c:v>454</c:v>
                </c:pt>
                <c:pt idx="12149">
                  <c:v>463</c:v>
                </c:pt>
                <c:pt idx="12150">
                  <c:v>463</c:v>
                </c:pt>
                <c:pt idx="12151">
                  <c:v>459</c:v>
                </c:pt>
                <c:pt idx="12152">
                  <c:v>454</c:v>
                </c:pt>
                <c:pt idx="12153">
                  <c:v>434</c:v>
                </c:pt>
                <c:pt idx="12154">
                  <c:v>444</c:v>
                </c:pt>
                <c:pt idx="12155">
                  <c:v>444</c:v>
                </c:pt>
                <c:pt idx="12156">
                  <c:v>434</c:v>
                </c:pt>
                <c:pt idx="12157">
                  <c:v>447</c:v>
                </c:pt>
                <c:pt idx="12158">
                  <c:v>432</c:v>
                </c:pt>
                <c:pt idx="12159">
                  <c:v>438</c:v>
                </c:pt>
                <c:pt idx="12160">
                  <c:v>434</c:v>
                </c:pt>
                <c:pt idx="12161">
                  <c:v>447</c:v>
                </c:pt>
                <c:pt idx="12162">
                  <c:v>447</c:v>
                </c:pt>
                <c:pt idx="12163">
                  <c:v>438</c:v>
                </c:pt>
                <c:pt idx="12164">
                  <c:v>451</c:v>
                </c:pt>
                <c:pt idx="12165">
                  <c:v>451</c:v>
                </c:pt>
                <c:pt idx="12166">
                  <c:v>451</c:v>
                </c:pt>
                <c:pt idx="12167">
                  <c:v>454</c:v>
                </c:pt>
                <c:pt idx="12168">
                  <c:v>447</c:v>
                </c:pt>
                <c:pt idx="12169">
                  <c:v>454</c:v>
                </c:pt>
                <c:pt idx="12170">
                  <c:v>463</c:v>
                </c:pt>
                <c:pt idx="12171">
                  <c:v>463</c:v>
                </c:pt>
                <c:pt idx="12172">
                  <c:v>463</c:v>
                </c:pt>
                <c:pt idx="12173">
                  <c:v>454</c:v>
                </c:pt>
                <c:pt idx="12174">
                  <c:v>476</c:v>
                </c:pt>
                <c:pt idx="12175">
                  <c:v>473</c:v>
                </c:pt>
                <c:pt idx="12176">
                  <c:v>463</c:v>
                </c:pt>
                <c:pt idx="12177">
                  <c:v>473</c:v>
                </c:pt>
                <c:pt idx="12178">
                  <c:v>473</c:v>
                </c:pt>
                <c:pt idx="12179">
                  <c:v>466</c:v>
                </c:pt>
                <c:pt idx="12180">
                  <c:v>466</c:v>
                </c:pt>
                <c:pt idx="12181">
                  <c:v>473</c:v>
                </c:pt>
                <c:pt idx="12182">
                  <c:v>466</c:v>
                </c:pt>
                <c:pt idx="12183">
                  <c:v>466</c:v>
                </c:pt>
                <c:pt idx="12184">
                  <c:v>463</c:v>
                </c:pt>
                <c:pt idx="12185">
                  <c:v>473</c:v>
                </c:pt>
                <c:pt idx="12186">
                  <c:v>463</c:v>
                </c:pt>
                <c:pt idx="12187">
                  <c:v>466</c:v>
                </c:pt>
                <c:pt idx="12188">
                  <c:v>466</c:v>
                </c:pt>
                <c:pt idx="12189">
                  <c:v>463</c:v>
                </c:pt>
                <c:pt idx="12190">
                  <c:v>463</c:v>
                </c:pt>
                <c:pt idx="12191">
                  <c:v>481</c:v>
                </c:pt>
                <c:pt idx="12192">
                  <c:v>476</c:v>
                </c:pt>
                <c:pt idx="12193">
                  <c:v>476</c:v>
                </c:pt>
                <c:pt idx="12194">
                  <c:v>481</c:v>
                </c:pt>
                <c:pt idx="12195">
                  <c:v>476</c:v>
                </c:pt>
                <c:pt idx="12196">
                  <c:v>491</c:v>
                </c:pt>
                <c:pt idx="12197">
                  <c:v>466</c:v>
                </c:pt>
                <c:pt idx="12198">
                  <c:v>473</c:v>
                </c:pt>
                <c:pt idx="12199">
                  <c:v>473</c:v>
                </c:pt>
                <c:pt idx="12200">
                  <c:v>473</c:v>
                </c:pt>
                <c:pt idx="12201">
                  <c:v>481</c:v>
                </c:pt>
                <c:pt idx="12202">
                  <c:v>473</c:v>
                </c:pt>
                <c:pt idx="12203">
                  <c:v>481</c:v>
                </c:pt>
                <c:pt idx="12204">
                  <c:v>476</c:v>
                </c:pt>
                <c:pt idx="12205">
                  <c:v>483</c:v>
                </c:pt>
                <c:pt idx="12206">
                  <c:v>483</c:v>
                </c:pt>
                <c:pt idx="12207">
                  <c:v>500</c:v>
                </c:pt>
                <c:pt idx="12208">
                  <c:v>491</c:v>
                </c:pt>
                <c:pt idx="12209">
                  <c:v>481</c:v>
                </c:pt>
                <c:pt idx="12210">
                  <c:v>486</c:v>
                </c:pt>
                <c:pt idx="12211">
                  <c:v>483</c:v>
                </c:pt>
                <c:pt idx="12212">
                  <c:v>491</c:v>
                </c:pt>
                <c:pt idx="12213">
                  <c:v>481</c:v>
                </c:pt>
                <c:pt idx="12214">
                  <c:v>476</c:v>
                </c:pt>
                <c:pt idx="12215">
                  <c:v>483</c:v>
                </c:pt>
                <c:pt idx="12216">
                  <c:v>483</c:v>
                </c:pt>
                <c:pt idx="12217">
                  <c:v>476</c:v>
                </c:pt>
                <c:pt idx="12218">
                  <c:v>473</c:v>
                </c:pt>
                <c:pt idx="12219">
                  <c:v>463</c:v>
                </c:pt>
                <c:pt idx="12220">
                  <c:v>459</c:v>
                </c:pt>
                <c:pt idx="12221">
                  <c:v>463</c:v>
                </c:pt>
                <c:pt idx="12222">
                  <c:v>447</c:v>
                </c:pt>
                <c:pt idx="12223">
                  <c:v>447</c:v>
                </c:pt>
                <c:pt idx="12224">
                  <c:v>432</c:v>
                </c:pt>
                <c:pt idx="12225">
                  <c:v>447</c:v>
                </c:pt>
                <c:pt idx="12226">
                  <c:v>432</c:v>
                </c:pt>
                <c:pt idx="12227">
                  <c:v>438</c:v>
                </c:pt>
                <c:pt idx="12228">
                  <c:v>426</c:v>
                </c:pt>
                <c:pt idx="12229">
                  <c:v>426</c:v>
                </c:pt>
                <c:pt idx="12230">
                  <c:v>434</c:v>
                </c:pt>
                <c:pt idx="12231">
                  <c:v>418</c:v>
                </c:pt>
                <c:pt idx="12232">
                  <c:v>444</c:v>
                </c:pt>
                <c:pt idx="12233">
                  <c:v>432</c:v>
                </c:pt>
                <c:pt idx="12234">
                  <c:v>438</c:v>
                </c:pt>
                <c:pt idx="12235">
                  <c:v>434</c:v>
                </c:pt>
                <c:pt idx="12236">
                  <c:v>434</c:v>
                </c:pt>
                <c:pt idx="12237">
                  <c:v>432</c:v>
                </c:pt>
                <c:pt idx="12238">
                  <c:v>418</c:v>
                </c:pt>
                <c:pt idx="12239">
                  <c:v>423</c:v>
                </c:pt>
                <c:pt idx="12240">
                  <c:v>426</c:v>
                </c:pt>
                <c:pt idx="12241">
                  <c:v>432</c:v>
                </c:pt>
                <c:pt idx="12242">
                  <c:v>432</c:v>
                </c:pt>
                <c:pt idx="12243">
                  <c:v>423</c:v>
                </c:pt>
                <c:pt idx="12244">
                  <c:v>418</c:v>
                </c:pt>
                <c:pt idx="12245">
                  <c:v>423</c:v>
                </c:pt>
                <c:pt idx="12246">
                  <c:v>418</c:v>
                </c:pt>
                <c:pt idx="12247">
                  <c:v>418</c:v>
                </c:pt>
                <c:pt idx="12248">
                  <c:v>400</c:v>
                </c:pt>
                <c:pt idx="12249">
                  <c:v>410</c:v>
                </c:pt>
                <c:pt idx="12250">
                  <c:v>402</c:v>
                </c:pt>
                <c:pt idx="12251">
                  <c:v>402</c:v>
                </c:pt>
                <c:pt idx="12252">
                  <c:v>400</c:v>
                </c:pt>
                <c:pt idx="12253">
                  <c:v>407</c:v>
                </c:pt>
                <c:pt idx="12254">
                  <c:v>402</c:v>
                </c:pt>
                <c:pt idx="12255">
                  <c:v>400</c:v>
                </c:pt>
                <c:pt idx="12256">
                  <c:v>417</c:v>
                </c:pt>
                <c:pt idx="12257">
                  <c:v>409</c:v>
                </c:pt>
                <c:pt idx="12258">
                  <c:v>414</c:v>
                </c:pt>
                <c:pt idx="12259">
                  <c:v>414</c:v>
                </c:pt>
                <c:pt idx="12260">
                  <c:v>407</c:v>
                </c:pt>
                <c:pt idx="12261">
                  <c:v>409</c:v>
                </c:pt>
                <c:pt idx="12262">
                  <c:v>414</c:v>
                </c:pt>
                <c:pt idx="12263">
                  <c:v>407</c:v>
                </c:pt>
                <c:pt idx="12264">
                  <c:v>414</c:v>
                </c:pt>
                <c:pt idx="12265">
                  <c:v>403</c:v>
                </c:pt>
                <c:pt idx="12266">
                  <c:v>407</c:v>
                </c:pt>
                <c:pt idx="12267">
                  <c:v>414</c:v>
                </c:pt>
                <c:pt idx="12268">
                  <c:v>409</c:v>
                </c:pt>
                <c:pt idx="12269">
                  <c:v>414</c:v>
                </c:pt>
                <c:pt idx="12270">
                  <c:v>417</c:v>
                </c:pt>
                <c:pt idx="12271">
                  <c:v>414</c:v>
                </c:pt>
                <c:pt idx="12272">
                  <c:v>407</c:v>
                </c:pt>
                <c:pt idx="12273">
                  <c:v>423</c:v>
                </c:pt>
                <c:pt idx="12274">
                  <c:v>421</c:v>
                </c:pt>
                <c:pt idx="12275">
                  <c:v>444</c:v>
                </c:pt>
                <c:pt idx="12276">
                  <c:v>423</c:v>
                </c:pt>
                <c:pt idx="12277">
                  <c:v>417</c:v>
                </c:pt>
                <c:pt idx="12278">
                  <c:v>421</c:v>
                </c:pt>
                <c:pt idx="12279">
                  <c:v>414</c:v>
                </c:pt>
                <c:pt idx="12280">
                  <c:v>414</c:v>
                </c:pt>
                <c:pt idx="12281">
                  <c:v>409</c:v>
                </c:pt>
                <c:pt idx="12282">
                  <c:v>414</c:v>
                </c:pt>
                <c:pt idx="12283">
                  <c:v>417</c:v>
                </c:pt>
                <c:pt idx="12284">
                  <c:v>421</c:v>
                </c:pt>
                <c:pt idx="12285">
                  <c:v>417</c:v>
                </c:pt>
                <c:pt idx="12286">
                  <c:v>434</c:v>
                </c:pt>
                <c:pt idx="12287">
                  <c:v>434</c:v>
                </c:pt>
                <c:pt idx="12288">
                  <c:v>434</c:v>
                </c:pt>
                <c:pt idx="12289">
                  <c:v>438</c:v>
                </c:pt>
                <c:pt idx="12290">
                  <c:v>438</c:v>
                </c:pt>
                <c:pt idx="12291">
                  <c:v>434</c:v>
                </c:pt>
                <c:pt idx="12292">
                  <c:v>434</c:v>
                </c:pt>
                <c:pt idx="12293">
                  <c:v>442</c:v>
                </c:pt>
                <c:pt idx="12294">
                  <c:v>427</c:v>
                </c:pt>
                <c:pt idx="12295">
                  <c:v>442</c:v>
                </c:pt>
                <c:pt idx="12296">
                  <c:v>442</c:v>
                </c:pt>
                <c:pt idx="12297">
                  <c:v>454</c:v>
                </c:pt>
                <c:pt idx="12298">
                  <c:v>454</c:v>
                </c:pt>
                <c:pt idx="12299">
                  <c:v>442</c:v>
                </c:pt>
                <c:pt idx="12300">
                  <c:v>454</c:v>
                </c:pt>
                <c:pt idx="12301">
                  <c:v>447</c:v>
                </c:pt>
                <c:pt idx="12302">
                  <c:v>447</c:v>
                </c:pt>
                <c:pt idx="12303">
                  <c:v>447</c:v>
                </c:pt>
                <c:pt idx="12304">
                  <c:v>444</c:v>
                </c:pt>
                <c:pt idx="12305">
                  <c:v>438</c:v>
                </c:pt>
                <c:pt idx="12306">
                  <c:v>423</c:v>
                </c:pt>
                <c:pt idx="12307">
                  <c:v>438</c:v>
                </c:pt>
                <c:pt idx="12308">
                  <c:v>442</c:v>
                </c:pt>
                <c:pt idx="12309">
                  <c:v>444</c:v>
                </c:pt>
                <c:pt idx="12310">
                  <c:v>442</c:v>
                </c:pt>
                <c:pt idx="12311">
                  <c:v>444</c:v>
                </c:pt>
                <c:pt idx="12312">
                  <c:v>442</c:v>
                </c:pt>
                <c:pt idx="12313">
                  <c:v>444</c:v>
                </c:pt>
                <c:pt idx="12314">
                  <c:v>447</c:v>
                </c:pt>
                <c:pt idx="12315">
                  <c:v>447</c:v>
                </c:pt>
                <c:pt idx="12316">
                  <c:v>444</c:v>
                </c:pt>
                <c:pt idx="12317">
                  <c:v>447</c:v>
                </c:pt>
                <c:pt idx="12318">
                  <c:v>442</c:v>
                </c:pt>
                <c:pt idx="12319">
                  <c:v>447</c:v>
                </c:pt>
                <c:pt idx="12320">
                  <c:v>463</c:v>
                </c:pt>
                <c:pt idx="12321">
                  <c:v>434</c:v>
                </c:pt>
                <c:pt idx="12322">
                  <c:v>423</c:v>
                </c:pt>
                <c:pt idx="12323">
                  <c:v>414</c:v>
                </c:pt>
                <c:pt idx="12324">
                  <c:v>438</c:v>
                </c:pt>
                <c:pt idx="12325">
                  <c:v>427</c:v>
                </c:pt>
                <c:pt idx="12326">
                  <c:v>434</c:v>
                </c:pt>
                <c:pt idx="12327">
                  <c:v>434</c:v>
                </c:pt>
                <c:pt idx="12328">
                  <c:v>438</c:v>
                </c:pt>
                <c:pt idx="12329">
                  <c:v>444</c:v>
                </c:pt>
                <c:pt idx="12330">
                  <c:v>444</c:v>
                </c:pt>
                <c:pt idx="12331">
                  <c:v>442</c:v>
                </c:pt>
                <c:pt idx="12332">
                  <c:v>442</c:v>
                </c:pt>
                <c:pt idx="12333">
                  <c:v>444</c:v>
                </c:pt>
                <c:pt idx="12334">
                  <c:v>454</c:v>
                </c:pt>
                <c:pt idx="12335">
                  <c:v>454</c:v>
                </c:pt>
                <c:pt idx="12336">
                  <c:v>457</c:v>
                </c:pt>
                <c:pt idx="12337">
                  <c:v>470</c:v>
                </c:pt>
                <c:pt idx="12338">
                  <c:v>470</c:v>
                </c:pt>
                <c:pt idx="12339">
                  <c:v>470</c:v>
                </c:pt>
                <c:pt idx="12340">
                  <c:v>463</c:v>
                </c:pt>
                <c:pt idx="12341">
                  <c:v>480</c:v>
                </c:pt>
                <c:pt idx="12342">
                  <c:v>461</c:v>
                </c:pt>
                <c:pt idx="12343">
                  <c:v>470</c:v>
                </c:pt>
                <c:pt idx="12344">
                  <c:v>476</c:v>
                </c:pt>
                <c:pt idx="12345">
                  <c:v>470</c:v>
                </c:pt>
                <c:pt idx="12346">
                  <c:v>470</c:v>
                </c:pt>
                <c:pt idx="12347">
                  <c:v>454</c:v>
                </c:pt>
                <c:pt idx="12348">
                  <c:v>470</c:v>
                </c:pt>
                <c:pt idx="12349">
                  <c:v>457</c:v>
                </c:pt>
                <c:pt idx="12350">
                  <c:v>461</c:v>
                </c:pt>
                <c:pt idx="12351">
                  <c:v>461</c:v>
                </c:pt>
                <c:pt idx="12352">
                  <c:v>470</c:v>
                </c:pt>
                <c:pt idx="12353">
                  <c:v>461</c:v>
                </c:pt>
                <c:pt idx="12354">
                  <c:v>470</c:v>
                </c:pt>
                <c:pt idx="12355">
                  <c:v>470</c:v>
                </c:pt>
                <c:pt idx="12356">
                  <c:v>454</c:v>
                </c:pt>
                <c:pt idx="12357">
                  <c:v>454</c:v>
                </c:pt>
                <c:pt idx="12358">
                  <c:v>457</c:v>
                </c:pt>
                <c:pt idx="12359">
                  <c:v>442</c:v>
                </c:pt>
                <c:pt idx="12360">
                  <c:v>457</c:v>
                </c:pt>
                <c:pt idx="12361">
                  <c:v>470</c:v>
                </c:pt>
                <c:pt idx="12362">
                  <c:v>463</c:v>
                </c:pt>
                <c:pt idx="12363">
                  <c:v>476</c:v>
                </c:pt>
                <c:pt idx="12364">
                  <c:v>461</c:v>
                </c:pt>
                <c:pt idx="12365">
                  <c:v>501</c:v>
                </c:pt>
                <c:pt idx="12366">
                  <c:v>483</c:v>
                </c:pt>
                <c:pt idx="12367">
                  <c:v>480</c:v>
                </c:pt>
                <c:pt idx="12368">
                  <c:v>492</c:v>
                </c:pt>
                <c:pt idx="12369">
                  <c:v>486</c:v>
                </c:pt>
                <c:pt idx="12370">
                  <c:v>483</c:v>
                </c:pt>
                <c:pt idx="12371">
                  <c:v>476</c:v>
                </c:pt>
                <c:pt idx="12372">
                  <c:v>492</c:v>
                </c:pt>
                <c:pt idx="12373">
                  <c:v>483</c:v>
                </c:pt>
                <c:pt idx="12374">
                  <c:v>492</c:v>
                </c:pt>
                <c:pt idx="12375">
                  <c:v>486</c:v>
                </c:pt>
                <c:pt idx="12376">
                  <c:v>492</c:v>
                </c:pt>
                <c:pt idx="12377">
                  <c:v>501</c:v>
                </c:pt>
                <c:pt idx="12378">
                  <c:v>497</c:v>
                </c:pt>
                <c:pt idx="12379">
                  <c:v>505</c:v>
                </c:pt>
                <c:pt idx="12380">
                  <c:v>501</c:v>
                </c:pt>
                <c:pt idx="12381">
                  <c:v>505</c:v>
                </c:pt>
                <c:pt idx="12382">
                  <c:v>515</c:v>
                </c:pt>
                <c:pt idx="12383">
                  <c:v>495</c:v>
                </c:pt>
                <c:pt idx="12384">
                  <c:v>497</c:v>
                </c:pt>
                <c:pt idx="12385">
                  <c:v>505</c:v>
                </c:pt>
                <c:pt idx="12386">
                  <c:v>505</c:v>
                </c:pt>
                <c:pt idx="12387">
                  <c:v>515</c:v>
                </c:pt>
                <c:pt idx="12388">
                  <c:v>501</c:v>
                </c:pt>
                <c:pt idx="12389">
                  <c:v>501</c:v>
                </c:pt>
                <c:pt idx="12390">
                  <c:v>515</c:v>
                </c:pt>
                <c:pt idx="12391">
                  <c:v>515</c:v>
                </c:pt>
                <c:pt idx="12392">
                  <c:v>518</c:v>
                </c:pt>
                <c:pt idx="12393">
                  <c:v>515</c:v>
                </c:pt>
                <c:pt idx="12394">
                  <c:v>515</c:v>
                </c:pt>
                <c:pt idx="12395">
                  <c:v>515</c:v>
                </c:pt>
                <c:pt idx="12396">
                  <c:v>530</c:v>
                </c:pt>
                <c:pt idx="12397">
                  <c:v>515</c:v>
                </c:pt>
                <c:pt idx="12398">
                  <c:v>524</c:v>
                </c:pt>
                <c:pt idx="12399">
                  <c:v>566</c:v>
                </c:pt>
                <c:pt idx="12400">
                  <c:v>534</c:v>
                </c:pt>
                <c:pt idx="12401">
                  <c:v>539</c:v>
                </c:pt>
                <c:pt idx="12402">
                  <c:v>534</c:v>
                </c:pt>
                <c:pt idx="12403">
                  <c:v>534</c:v>
                </c:pt>
                <c:pt idx="12404">
                  <c:v>524</c:v>
                </c:pt>
                <c:pt idx="12405">
                  <c:v>534</c:v>
                </c:pt>
                <c:pt idx="12406">
                  <c:v>524</c:v>
                </c:pt>
                <c:pt idx="12407">
                  <c:v>530</c:v>
                </c:pt>
                <c:pt idx="12408">
                  <c:v>524</c:v>
                </c:pt>
                <c:pt idx="12409">
                  <c:v>534</c:v>
                </c:pt>
                <c:pt idx="12410">
                  <c:v>524</c:v>
                </c:pt>
                <c:pt idx="12411">
                  <c:v>515</c:v>
                </c:pt>
                <c:pt idx="12412">
                  <c:v>515</c:v>
                </c:pt>
                <c:pt idx="12413">
                  <c:v>501</c:v>
                </c:pt>
                <c:pt idx="12414">
                  <c:v>515</c:v>
                </c:pt>
                <c:pt idx="12415">
                  <c:v>497</c:v>
                </c:pt>
                <c:pt idx="12416">
                  <c:v>518</c:v>
                </c:pt>
                <c:pt idx="12417">
                  <c:v>515</c:v>
                </c:pt>
                <c:pt idx="12418">
                  <c:v>515</c:v>
                </c:pt>
                <c:pt idx="12419">
                  <c:v>501</c:v>
                </c:pt>
                <c:pt idx="12420">
                  <c:v>501</c:v>
                </c:pt>
                <c:pt idx="12421">
                  <c:v>497</c:v>
                </c:pt>
                <c:pt idx="12422">
                  <c:v>518</c:v>
                </c:pt>
                <c:pt idx="12423">
                  <c:v>518</c:v>
                </c:pt>
                <c:pt idx="12424">
                  <c:v>505</c:v>
                </c:pt>
                <c:pt idx="12425">
                  <c:v>501</c:v>
                </c:pt>
                <c:pt idx="12426">
                  <c:v>515</c:v>
                </c:pt>
                <c:pt idx="12427">
                  <c:v>501</c:v>
                </c:pt>
                <c:pt idx="12428">
                  <c:v>505</c:v>
                </c:pt>
                <c:pt idx="12429">
                  <c:v>518</c:v>
                </c:pt>
                <c:pt idx="12430">
                  <c:v>518</c:v>
                </c:pt>
                <c:pt idx="12431">
                  <c:v>530</c:v>
                </c:pt>
                <c:pt idx="12432">
                  <c:v>501</c:v>
                </c:pt>
                <c:pt idx="12433">
                  <c:v>542</c:v>
                </c:pt>
                <c:pt idx="12434">
                  <c:v>518</c:v>
                </c:pt>
                <c:pt idx="12435">
                  <c:v>515</c:v>
                </c:pt>
                <c:pt idx="12436">
                  <c:v>524</c:v>
                </c:pt>
                <c:pt idx="12437">
                  <c:v>518</c:v>
                </c:pt>
                <c:pt idx="12438">
                  <c:v>524</c:v>
                </c:pt>
                <c:pt idx="12439">
                  <c:v>524</c:v>
                </c:pt>
                <c:pt idx="12440">
                  <c:v>524</c:v>
                </c:pt>
                <c:pt idx="12441">
                  <c:v>518</c:v>
                </c:pt>
                <c:pt idx="12442">
                  <c:v>524</c:v>
                </c:pt>
                <c:pt idx="12443">
                  <c:v>518</c:v>
                </c:pt>
                <c:pt idx="12444">
                  <c:v>515</c:v>
                </c:pt>
                <c:pt idx="12445">
                  <c:v>524</c:v>
                </c:pt>
                <c:pt idx="12446">
                  <c:v>518</c:v>
                </c:pt>
                <c:pt idx="12447">
                  <c:v>530</c:v>
                </c:pt>
                <c:pt idx="12448">
                  <c:v>524</c:v>
                </c:pt>
                <c:pt idx="12449">
                  <c:v>505</c:v>
                </c:pt>
                <c:pt idx="12450">
                  <c:v>515</c:v>
                </c:pt>
                <c:pt idx="12451">
                  <c:v>518</c:v>
                </c:pt>
                <c:pt idx="12452">
                  <c:v>515</c:v>
                </c:pt>
                <c:pt idx="12453">
                  <c:v>524</c:v>
                </c:pt>
                <c:pt idx="12454">
                  <c:v>505</c:v>
                </c:pt>
                <c:pt idx="12455">
                  <c:v>505</c:v>
                </c:pt>
                <c:pt idx="12456">
                  <c:v>501</c:v>
                </c:pt>
                <c:pt idx="12457">
                  <c:v>690</c:v>
                </c:pt>
                <c:pt idx="12458">
                  <c:v>505</c:v>
                </c:pt>
                <c:pt idx="12459">
                  <c:v>501</c:v>
                </c:pt>
                <c:pt idx="12460">
                  <c:v>501</c:v>
                </c:pt>
                <c:pt idx="12461">
                  <c:v>486</c:v>
                </c:pt>
                <c:pt idx="12462">
                  <c:v>497</c:v>
                </c:pt>
                <c:pt idx="12463">
                  <c:v>495</c:v>
                </c:pt>
                <c:pt idx="12464">
                  <c:v>505</c:v>
                </c:pt>
                <c:pt idx="12465">
                  <c:v>497</c:v>
                </c:pt>
                <c:pt idx="12466">
                  <c:v>495</c:v>
                </c:pt>
                <c:pt idx="12467">
                  <c:v>505</c:v>
                </c:pt>
                <c:pt idx="12468">
                  <c:v>492</c:v>
                </c:pt>
                <c:pt idx="12469">
                  <c:v>495</c:v>
                </c:pt>
                <c:pt idx="12470">
                  <c:v>497</c:v>
                </c:pt>
                <c:pt idx="12471">
                  <c:v>501</c:v>
                </c:pt>
                <c:pt idx="12472">
                  <c:v>497</c:v>
                </c:pt>
                <c:pt idx="12473">
                  <c:v>492</c:v>
                </c:pt>
                <c:pt idx="12474">
                  <c:v>495</c:v>
                </c:pt>
                <c:pt idx="12475">
                  <c:v>501</c:v>
                </c:pt>
                <c:pt idx="12476">
                  <c:v>497</c:v>
                </c:pt>
                <c:pt idx="12477">
                  <c:v>501</c:v>
                </c:pt>
                <c:pt idx="12478">
                  <c:v>497</c:v>
                </c:pt>
                <c:pt idx="12479">
                  <c:v>497</c:v>
                </c:pt>
                <c:pt idx="12480">
                  <c:v>515</c:v>
                </c:pt>
                <c:pt idx="12481">
                  <c:v>501</c:v>
                </c:pt>
                <c:pt idx="12482">
                  <c:v>497</c:v>
                </c:pt>
                <c:pt idx="12483">
                  <c:v>486</c:v>
                </c:pt>
                <c:pt idx="12484">
                  <c:v>497</c:v>
                </c:pt>
                <c:pt idx="12485">
                  <c:v>476</c:v>
                </c:pt>
                <c:pt idx="12486">
                  <c:v>492</c:v>
                </c:pt>
                <c:pt idx="12487">
                  <c:v>495</c:v>
                </c:pt>
                <c:pt idx="12488">
                  <c:v>495</c:v>
                </c:pt>
                <c:pt idx="12489">
                  <c:v>486</c:v>
                </c:pt>
                <c:pt idx="12490">
                  <c:v>486</c:v>
                </c:pt>
                <c:pt idx="12491">
                  <c:v>497</c:v>
                </c:pt>
                <c:pt idx="12492">
                  <c:v>497</c:v>
                </c:pt>
                <c:pt idx="12493">
                  <c:v>501</c:v>
                </c:pt>
                <c:pt idx="12494">
                  <c:v>501</c:v>
                </c:pt>
                <c:pt idx="12495">
                  <c:v>501</c:v>
                </c:pt>
                <c:pt idx="12496">
                  <c:v>497</c:v>
                </c:pt>
                <c:pt idx="12497">
                  <c:v>492</c:v>
                </c:pt>
                <c:pt idx="12498">
                  <c:v>501</c:v>
                </c:pt>
                <c:pt idx="12499">
                  <c:v>515</c:v>
                </c:pt>
                <c:pt idx="12500">
                  <c:v>505</c:v>
                </c:pt>
                <c:pt idx="12501">
                  <c:v>518</c:v>
                </c:pt>
                <c:pt idx="12502">
                  <c:v>515</c:v>
                </c:pt>
                <c:pt idx="12503">
                  <c:v>501</c:v>
                </c:pt>
                <c:pt idx="12504">
                  <c:v>515</c:v>
                </c:pt>
                <c:pt idx="12505">
                  <c:v>501</c:v>
                </c:pt>
                <c:pt idx="12506">
                  <c:v>497</c:v>
                </c:pt>
                <c:pt idx="12507">
                  <c:v>486</c:v>
                </c:pt>
                <c:pt idx="12508">
                  <c:v>495</c:v>
                </c:pt>
                <c:pt idx="12509">
                  <c:v>483</c:v>
                </c:pt>
                <c:pt idx="12510">
                  <c:v>495</c:v>
                </c:pt>
                <c:pt idx="12511">
                  <c:v>495</c:v>
                </c:pt>
                <c:pt idx="12512">
                  <c:v>515</c:v>
                </c:pt>
                <c:pt idx="12513">
                  <c:v>495</c:v>
                </c:pt>
                <c:pt idx="12514">
                  <c:v>492</c:v>
                </c:pt>
                <c:pt idx="12515">
                  <c:v>501</c:v>
                </c:pt>
                <c:pt idx="12516">
                  <c:v>492</c:v>
                </c:pt>
                <c:pt idx="12517">
                  <c:v>495</c:v>
                </c:pt>
                <c:pt idx="12518">
                  <c:v>497</c:v>
                </c:pt>
                <c:pt idx="12519">
                  <c:v>495</c:v>
                </c:pt>
                <c:pt idx="12520">
                  <c:v>483</c:v>
                </c:pt>
                <c:pt idx="12521">
                  <c:v>470</c:v>
                </c:pt>
                <c:pt idx="12522">
                  <c:v>492</c:v>
                </c:pt>
                <c:pt idx="12523">
                  <c:v>492</c:v>
                </c:pt>
                <c:pt idx="12524">
                  <c:v>495</c:v>
                </c:pt>
                <c:pt idx="12525">
                  <c:v>486</c:v>
                </c:pt>
                <c:pt idx="12526">
                  <c:v>476</c:v>
                </c:pt>
                <c:pt idx="12527">
                  <c:v>463</c:v>
                </c:pt>
                <c:pt idx="12528">
                  <c:v>470</c:v>
                </c:pt>
                <c:pt idx="12529">
                  <c:v>461</c:v>
                </c:pt>
                <c:pt idx="12530">
                  <c:v>463</c:v>
                </c:pt>
                <c:pt idx="12531">
                  <c:v>461</c:v>
                </c:pt>
                <c:pt idx="12532">
                  <c:v>486</c:v>
                </c:pt>
                <c:pt idx="12533">
                  <c:v>483</c:v>
                </c:pt>
                <c:pt idx="12534">
                  <c:v>492</c:v>
                </c:pt>
                <c:pt idx="12535">
                  <c:v>501</c:v>
                </c:pt>
                <c:pt idx="12536">
                  <c:v>492</c:v>
                </c:pt>
                <c:pt idx="12537">
                  <c:v>495</c:v>
                </c:pt>
                <c:pt idx="12538">
                  <c:v>483</c:v>
                </c:pt>
                <c:pt idx="12539">
                  <c:v>497</c:v>
                </c:pt>
                <c:pt idx="12540">
                  <c:v>486</c:v>
                </c:pt>
                <c:pt idx="12541">
                  <c:v>492</c:v>
                </c:pt>
                <c:pt idx="12542">
                  <c:v>492</c:v>
                </c:pt>
                <c:pt idx="12543">
                  <c:v>495</c:v>
                </c:pt>
                <c:pt idx="12544">
                  <c:v>495</c:v>
                </c:pt>
                <c:pt idx="12545">
                  <c:v>497</c:v>
                </c:pt>
                <c:pt idx="12546">
                  <c:v>501</c:v>
                </c:pt>
                <c:pt idx="12547">
                  <c:v>486</c:v>
                </c:pt>
                <c:pt idx="12548">
                  <c:v>486</c:v>
                </c:pt>
                <c:pt idx="12549">
                  <c:v>492</c:v>
                </c:pt>
                <c:pt idx="12550">
                  <c:v>492</c:v>
                </c:pt>
                <c:pt idx="12551">
                  <c:v>495</c:v>
                </c:pt>
                <c:pt idx="12552">
                  <c:v>505</c:v>
                </c:pt>
                <c:pt idx="12553">
                  <c:v>501</c:v>
                </c:pt>
                <c:pt idx="12554">
                  <c:v>501</c:v>
                </c:pt>
                <c:pt idx="12555">
                  <c:v>486</c:v>
                </c:pt>
                <c:pt idx="12556">
                  <c:v>505</c:v>
                </c:pt>
                <c:pt idx="12557">
                  <c:v>495</c:v>
                </c:pt>
                <c:pt idx="12558">
                  <c:v>505</c:v>
                </c:pt>
                <c:pt idx="12559">
                  <c:v>505</c:v>
                </c:pt>
                <c:pt idx="12560">
                  <c:v>497</c:v>
                </c:pt>
                <c:pt idx="12561">
                  <c:v>497</c:v>
                </c:pt>
                <c:pt idx="12562">
                  <c:v>480</c:v>
                </c:pt>
                <c:pt idx="12563">
                  <c:v>497</c:v>
                </c:pt>
                <c:pt idx="12564">
                  <c:v>492</c:v>
                </c:pt>
                <c:pt idx="12565">
                  <c:v>497</c:v>
                </c:pt>
                <c:pt idx="12566">
                  <c:v>497</c:v>
                </c:pt>
                <c:pt idx="12567">
                  <c:v>495</c:v>
                </c:pt>
                <c:pt idx="12568">
                  <c:v>492</c:v>
                </c:pt>
                <c:pt idx="12569">
                  <c:v>501</c:v>
                </c:pt>
                <c:pt idx="12570">
                  <c:v>501</c:v>
                </c:pt>
                <c:pt idx="12571">
                  <c:v>495</c:v>
                </c:pt>
                <c:pt idx="12572">
                  <c:v>480</c:v>
                </c:pt>
                <c:pt idx="12573">
                  <c:v>483</c:v>
                </c:pt>
                <c:pt idx="12574">
                  <c:v>476</c:v>
                </c:pt>
                <c:pt idx="12575">
                  <c:v>461</c:v>
                </c:pt>
                <c:pt idx="12576">
                  <c:v>470</c:v>
                </c:pt>
                <c:pt idx="12577">
                  <c:v>454</c:v>
                </c:pt>
                <c:pt idx="12578">
                  <c:v>457</c:v>
                </c:pt>
                <c:pt idx="12579">
                  <c:v>454</c:v>
                </c:pt>
                <c:pt idx="12580">
                  <c:v>476</c:v>
                </c:pt>
                <c:pt idx="12581">
                  <c:v>457</c:v>
                </c:pt>
                <c:pt idx="12582">
                  <c:v>447</c:v>
                </c:pt>
                <c:pt idx="12583">
                  <c:v>454</c:v>
                </c:pt>
                <c:pt idx="12584">
                  <c:v>434</c:v>
                </c:pt>
                <c:pt idx="12585">
                  <c:v>447</c:v>
                </c:pt>
                <c:pt idx="12586">
                  <c:v>444</c:v>
                </c:pt>
                <c:pt idx="12587">
                  <c:v>447</c:v>
                </c:pt>
                <c:pt idx="12588">
                  <c:v>444</c:v>
                </c:pt>
                <c:pt idx="12589">
                  <c:v>434</c:v>
                </c:pt>
                <c:pt idx="12590">
                  <c:v>444</c:v>
                </c:pt>
                <c:pt idx="12591">
                  <c:v>438</c:v>
                </c:pt>
                <c:pt idx="12592">
                  <c:v>442</c:v>
                </c:pt>
                <c:pt idx="12593">
                  <c:v>438</c:v>
                </c:pt>
                <c:pt idx="12594">
                  <c:v>434</c:v>
                </c:pt>
                <c:pt idx="12595">
                  <c:v>434</c:v>
                </c:pt>
                <c:pt idx="12596">
                  <c:v>444</c:v>
                </c:pt>
                <c:pt idx="12597">
                  <c:v>444</c:v>
                </c:pt>
                <c:pt idx="12598">
                  <c:v>454</c:v>
                </c:pt>
                <c:pt idx="12599">
                  <c:v>454</c:v>
                </c:pt>
                <c:pt idx="12600">
                  <c:v>461</c:v>
                </c:pt>
                <c:pt idx="12601">
                  <c:v>457</c:v>
                </c:pt>
                <c:pt idx="12602">
                  <c:v>461</c:v>
                </c:pt>
                <c:pt idx="12603">
                  <c:v>463</c:v>
                </c:pt>
                <c:pt idx="12604">
                  <c:v>461</c:v>
                </c:pt>
                <c:pt idx="12605">
                  <c:v>461</c:v>
                </c:pt>
                <c:pt idx="12606">
                  <c:v>454</c:v>
                </c:pt>
                <c:pt idx="12607">
                  <c:v>476</c:v>
                </c:pt>
                <c:pt idx="12608">
                  <c:v>461</c:v>
                </c:pt>
                <c:pt idx="12609">
                  <c:v>457</c:v>
                </c:pt>
                <c:pt idx="12610">
                  <c:v>454</c:v>
                </c:pt>
                <c:pt idx="12611">
                  <c:v>447</c:v>
                </c:pt>
                <c:pt idx="12612">
                  <c:v>454</c:v>
                </c:pt>
                <c:pt idx="12613">
                  <c:v>457</c:v>
                </c:pt>
                <c:pt idx="12614">
                  <c:v>470</c:v>
                </c:pt>
                <c:pt idx="12615">
                  <c:v>461</c:v>
                </c:pt>
                <c:pt idx="12616">
                  <c:v>454</c:v>
                </c:pt>
                <c:pt idx="12617">
                  <c:v>461</c:v>
                </c:pt>
                <c:pt idx="12618">
                  <c:v>457</c:v>
                </c:pt>
                <c:pt idx="12619">
                  <c:v>454</c:v>
                </c:pt>
                <c:pt idx="12620">
                  <c:v>461</c:v>
                </c:pt>
                <c:pt idx="12621">
                  <c:v>447</c:v>
                </c:pt>
                <c:pt idx="12622">
                  <c:v>447</c:v>
                </c:pt>
                <c:pt idx="12623">
                  <c:v>438</c:v>
                </c:pt>
                <c:pt idx="12624">
                  <c:v>447</c:v>
                </c:pt>
                <c:pt idx="12625">
                  <c:v>457</c:v>
                </c:pt>
                <c:pt idx="12626">
                  <c:v>438</c:v>
                </c:pt>
                <c:pt idx="12627">
                  <c:v>447</c:v>
                </c:pt>
                <c:pt idx="12628">
                  <c:v>442</c:v>
                </c:pt>
                <c:pt idx="12629">
                  <c:v>447</c:v>
                </c:pt>
                <c:pt idx="12630">
                  <c:v>447</c:v>
                </c:pt>
                <c:pt idx="12631">
                  <c:v>457</c:v>
                </c:pt>
                <c:pt idx="12632">
                  <c:v>461</c:v>
                </c:pt>
                <c:pt idx="12633">
                  <c:v>463</c:v>
                </c:pt>
                <c:pt idx="12634">
                  <c:v>463</c:v>
                </c:pt>
                <c:pt idx="12635">
                  <c:v>461</c:v>
                </c:pt>
                <c:pt idx="12636">
                  <c:v>461</c:v>
                </c:pt>
                <c:pt idx="12637">
                  <c:v>476</c:v>
                </c:pt>
                <c:pt idx="12638">
                  <c:v>476</c:v>
                </c:pt>
                <c:pt idx="12639">
                  <c:v>476</c:v>
                </c:pt>
                <c:pt idx="12640">
                  <c:v>461</c:v>
                </c:pt>
                <c:pt idx="12641">
                  <c:v>463</c:v>
                </c:pt>
                <c:pt idx="12642">
                  <c:v>463</c:v>
                </c:pt>
                <c:pt idx="12643">
                  <c:v>461</c:v>
                </c:pt>
                <c:pt idx="12644">
                  <c:v>461</c:v>
                </c:pt>
                <c:pt idx="12645">
                  <c:v>457</c:v>
                </c:pt>
                <c:pt idx="12646">
                  <c:v>457</c:v>
                </c:pt>
                <c:pt idx="12647">
                  <c:v>463</c:v>
                </c:pt>
                <c:pt idx="12648">
                  <c:v>480</c:v>
                </c:pt>
                <c:pt idx="12649">
                  <c:v>470</c:v>
                </c:pt>
                <c:pt idx="12650">
                  <c:v>461</c:v>
                </c:pt>
                <c:pt idx="12651">
                  <c:v>476</c:v>
                </c:pt>
                <c:pt idx="12652">
                  <c:v>461</c:v>
                </c:pt>
                <c:pt idx="12653">
                  <c:v>470</c:v>
                </c:pt>
                <c:pt idx="12654">
                  <c:v>470</c:v>
                </c:pt>
                <c:pt idx="12655">
                  <c:v>470</c:v>
                </c:pt>
                <c:pt idx="12656">
                  <c:v>461</c:v>
                </c:pt>
                <c:pt idx="12657">
                  <c:v>447</c:v>
                </c:pt>
                <c:pt idx="12658">
                  <c:v>463</c:v>
                </c:pt>
                <c:pt idx="12659">
                  <c:v>476</c:v>
                </c:pt>
                <c:pt idx="12660">
                  <c:v>470</c:v>
                </c:pt>
                <c:pt idx="12661">
                  <c:v>463</c:v>
                </c:pt>
                <c:pt idx="12662">
                  <c:v>457</c:v>
                </c:pt>
                <c:pt idx="12663">
                  <c:v>461</c:v>
                </c:pt>
                <c:pt idx="12664">
                  <c:v>463</c:v>
                </c:pt>
                <c:pt idx="12665">
                  <c:v>457</c:v>
                </c:pt>
                <c:pt idx="12666">
                  <c:v>461</c:v>
                </c:pt>
                <c:pt idx="12667">
                  <c:v>447</c:v>
                </c:pt>
                <c:pt idx="12668">
                  <c:v>470</c:v>
                </c:pt>
                <c:pt idx="12669">
                  <c:v>461</c:v>
                </c:pt>
                <c:pt idx="12670">
                  <c:v>461</c:v>
                </c:pt>
                <c:pt idx="12671">
                  <c:v>461</c:v>
                </c:pt>
                <c:pt idx="12672">
                  <c:v>447</c:v>
                </c:pt>
                <c:pt idx="12673">
                  <c:v>457</c:v>
                </c:pt>
                <c:pt idx="12674">
                  <c:v>454</c:v>
                </c:pt>
                <c:pt idx="12675">
                  <c:v>457</c:v>
                </c:pt>
                <c:pt idx="12676">
                  <c:v>454</c:v>
                </c:pt>
                <c:pt idx="12677">
                  <c:v>454</c:v>
                </c:pt>
                <c:pt idx="12678">
                  <c:v>447</c:v>
                </c:pt>
                <c:pt idx="12679">
                  <c:v>442</c:v>
                </c:pt>
                <c:pt idx="12680">
                  <c:v>442</c:v>
                </c:pt>
                <c:pt idx="12681">
                  <c:v>444</c:v>
                </c:pt>
                <c:pt idx="12682">
                  <c:v>454</c:v>
                </c:pt>
                <c:pt idx="12683">
                  <c:v>444</c:v>
                </c:pt>
                <c:pt idx="12684">
                  <c:v>438</c:v>
                </c:pt>
                <c:pt idx="12685">
                  <c:v>444</c:v>
                </c:pt>
                <c:pt idx="12686">
                  <c:v>454</c:v>
                </c:pt>
                <c:pt idx="12687">
                  <c:v>447</c:v>
                </c:pt>
                <c:pt idx="12688">
                  <c:v>457</c:v>
                </c:pt>
                <c:pt idx="12689">
                  <c:v>447</c:v>
                </c:pt>
                <c:pt idx="12690">
                  <c:v>457</c:v>
                </c:pt>
                <c:pt idx="12691">
                  <c:v>447</c:v>
                </c:pt>
                <c:pt idx="12692">
                  <c:v>447</c:v>
                </c:pt>
                <c:pt idx="12693">
                  <c:v>470</c:v>
                </c:pt>
                <c:pt idx="12694">
                  <c:v>454</c:v>
                </c:pt>
                <c:pt idx="12695">
                  <c:v>457</c:v>
                </c:pt>
                <c:pt idx="12696">
                  <c:v>447</c:v>
                </c:pt>
                <c:pt idx="12697">
                  <c:v>457</c:v>
                </c:pt>
                <c:pt idx="12698">
                  <c:v>454</c:v>
                </c:pt>
                <c:pt idx="12699">
                  <c:v>461</c:v>
                </c:pt>
                <c:pt idx="12700">
                  <c:v>461</c:v>
                </c:pt>
                <c:pt idx="12701">
                  <c:v>457</c:v>
                </c:pt>
                <c:pt idx="12702">
                  <c:v>457</c:v>
                </c:pt>
                <c:pt idx="12703">
                  <c:v>454</c:v>
                </c:pt>
                <c:pt idx="12704">
                  <c:v>461</c:v>
                </c:pt>
                <c:pt idx="12705">
                  <c:v>461</c:v>
                </c:pt>
                <c:pt idx="12706">
                  <c:v>470</c:v>
                </c:pt>
                <c:pt idx="12707">
                  <c:v>461</c:v>
                </c:pt>
                <c:pt idx="12708">
                  <c:v>461</c:v>
                </c:pt>
                <c:pt idx="12709">
                  <c:v>463</c:v>
                </c:pt>
                <c:pt idx="12710">
                  <c:v>470</c:v>
                </c:pt>
                <c:pt idx="12711">
                  <c:v>461</c:v>
                </c:pt>
                <c:pt idx="12712">
                  <c:v>476</c:v>
                </c:pt>
                <c:pt idx="12713">
                  <c:v>470</c:v>
                </c:pt>
                <c:pt idx="12714">
                  <c:v>476</c:v>
                </c:pt>
                <c:pt idx="12715">
                  <c:v>461</c:v>
                </c:pt>
                <c:pt idx="12716">
                  <c:v>480</c:v>
                </c:pt>
                <c:pt idx="12717">
                  <c:v>463</c:v>
                </c:pt>
                <c:pt idx="12718">
                  <c:v>457</c:v>
                </c:pt>
                <c:pt idx="12719">
                  <c:v>470</c:v>
                </c:pt>
                <c:pt idx="12720">
                  <c:v>457</c:v>
                </c:pt>
                <c:pt idx="12721">
                  <c:v>463</c:v>
                </c:pt>
                <c:pt idx="12722">
                  <c:v>463</c:v>
                </c:pt>
                <c:pt idx="12723">
                  <c:v>463</c:v>
                </c:pt>
                <c:pt idx="12724">
                  <c:v>454</c:v>
                </c:pt>
                <c:pt idx="12725">
                  <c:v>454</c:v>
                </c:pt>
                <c:pt idx="12726">
                  <c:v>447</c:v>
                </c:pt>
                <c:pt idx="12727">
                  <c:v>476</c:v>
                </c:pt>
                <c:pt idx="12728">
                  <c:v>447</c:v>
                </c:pt>
                <c:pt idx="12729">
                  <c:v>444</c:v>
                </c:pt>
                <c:pt idx="12730">
                  <c:v>447</c:v>
                </c:pt>
                <c:pt idx="12731">
                  <c:v>442</c:v>
                </c:pt>
                <c:pt idx="12732">
                  <c:v>447</c:v>
                </c:pt>
                <c:pt idx="12733">
                  <c:v>447</c:v>
                </c:pt>
                <c:pt idx="12734">
                  <c:v>444</c:v>
                </c:pt>
                <c:pt idx="12735">
                  <c:v>442</c:v>
                </c:pt>
                <c:pt idx="12736">
                  <c:v>444</c:v>
                </c:pt>
                <c:pt idx="12737">
                  <c:v>434</c:v>
                </c:pt>
                <c:pt idx="12738">
                  <c:v>442</c:v>
                </c:pt>
                <c:pt idx="12739">
                  <c:v>444</c:v>
                </c:pt>
                <c:pt idx="12740">
                  <c:v>442</c:v>
                </c:pt>
                <c:pt idx="12741">
                  <c:v>442</c:v>
                </c:pt>
                <c:pt idx="12742">
                  <c:v>434</c:v>
                </c:pt>
                <c:pt idx="12743">
                  <c:v>444</c:v>
                </c:pt>
                <c:pt idx="12744">
                  <c:v>423</c:v>
                </c:pt>
                <c:pt idx="12745">
                  <c:v>444</c:v>
                </c:pt>
                <c:pt idx="12746">
                  <c:v>438</c:v>
                </c:pt>
                <c:pt idx="12747">
                  <c:v>438</c:v>
                </c:pt>
                <c:pt idx="12748">
                  <c:v>438</c:v>
                </c:pt>
                <c:pt idx="12749">
                  <c:v>438</c:v>
                </c:pt>
                <c:pt idx="12750">
                  <c:v>461</c:v>
                </c:pt>
                <c:pt idx="12751">
                  <c:v>442</c:v>
                </c:pt>
                <c:pt idx="12752">
                  <c:v>444</c:v>
                </c:pt>
                <c:pt idx="12753">
                  <c:v>442</c:v>
                </c:pt>
                <c:pt idx="12754">
                  <c:v>438</c:v>
                </c:pt>
                <c:pt idx="12755">
                  <c:v>438</c:v>
                </c:pt>
                <c:pt idx="12756">
                  <c:v>442</c:v>
                </c:pt>
                <c:pt idx="12757">
                  <c:v>444</c:v>
                </c:pt>
                <c:pt idx="12758">
                  <c:v>438</c:v>
                </c:pt>
                <c:pt idx="12759">
                  <c:v>423</c:v>
                </c:pt>
                <c:pt idx="12760">
                  <c:v>434</c:v>
                </c:pt>
                <c:pt idx="12761">
                  <c:v>442</c:v>
                </c:pt>
                <c:pt idx="12762">
                  <c:v>417</c:v>
                </c:pt>
                <c:pt idx="12763">
                  <c:v>423</c:v>
                </c:pt>
                <c:pt idx="12764">
                  <c:v>423</c:v>
                </c:pt>
                <c:pt idx="12765">
                  <c:v>423</c:v>
                </c:pt>
                <c:pt idx="12766">
                  <c:v>421</c:v>
                </c:pt>
                <c:pt idx="12767">
                  <c:v>438</c:v>
                </c:pt>
                <c:pt idx="12768">
                  <c:v>434</c:v>
                </c:pt>
                <c:pt idx="12769">
                  <c:v>427</c:v>
                </c:pt>
                <c:pt idx="12770">
                  <c:v>427</c:v>
                </c:pt>
                <c:pt idx="12771">
                  <c:v>423</c:v>
                </c:pt>
                <c:pt idx="12772">
                  <c:v>421</c:v>
                </c:pt>
                <c:pt idx="12773">
                  <c:v>427</c:v>
                </c:pt>
                <c:pt idx="12774">
                  <c:v>438</c:v>
                </c:pt>
                <c:pt idx="12775">
                  <c:v>434</c:v>
                </c:pt>
                <c:pt idx="12776">
                  <c:v>438</c:v>
                </c:pt>
                <c:pt idx="12777">
                  <c:v>438</c:v>
                </c:pt>
                <c:pt idx="12778">
                  <c:v>434</c:v>
                </c:pt>
                <c:pt idx="12779">
                  <c:v>434</c:v>
                </c:pt>
                <c:pt idx="12780">
                  <c:v>444</c:v>
                </c:pt>
                <c:pt idx="12781">
                  <c:v>444</c:v>
                </c:pt>
                <c:pt idx="12782">
                  <c:v>444</c:v>
                </c:pt>
                <c:pt idx="12783">
                  <c:v>438</c:v>
                </c:pt>
                <c:pt idx="12784">
                  <c:v>442</c:v>
                </c:pt>
                <c:pt idx="12785">
                  <c:v>444</c:v>
                </c:pt>
                <c:pt idx="12786">
                  <c:v>442</c:v>
                </c:pt>
                <c:pt idx="12787">
                  <c:v>454</c:v>
                </c:pt>
                <c:pt idx="12788">
                  <c:v>447</c:v>
                </c:pt>
                <c:pt idx="12789">
                  <c:v>454</c:v>
                </c:pt>
                <c:pt idx="12790">
                  <c:v>447</c:v>
                </c:pt>
                <c:pt idx="12791">
                  <c:v>454</c:v>
                </c:pt>
                <c:pt idx="12792">
                  <c:v>447</c:v>
                </c:pt>
                <c:pt idx="12793">
                  <c:v>457</c:v>
                </c:pt>
                <c:pt idx="12794">
                  <c:v>461</c:v>
                </c:pt>
                <c:pt idx="12795">
                  <c:v>457</c:v>
                </c:pt>
                <c:pt idx="12796">
                  <c:v>454</c:v>
                </c:pt>
                <c:pt idx="12797">
                  <c:v>454</c:v>
                </c:pt>
                <c:pt idx="12798">
                  <c:v>457</c:v>
                </c:pt>
                <c:pt idx="12799">
                  <c:v>454</c:v>
                </c:pt>
                <c:pt idx="12800">
                  <c:v>438</c:v>
                </c:pt>
                <c:pt idx="12801">
                  <c:v>447</c:v>
                </c:pt>
                <c:pt idx="12802">
                  <c:v>447</c:v>
                </c:pt>
                <c:pt idx="12803">
                  <c:v>438</c:v>
                </c:pt>
                <c:pt idx="12804">
                  <c:v>447</c:v>
                </c:pt>
                <c:pt idx="12805">
                  <c:v>447</c:v>
                </c:pt>
                <c:pt idx="12806">
                  <c:v>480</c:v>
                </c:pt>
                <c:pt idx="12807">
                  <c:v>463</c:v>
                </c:pt>
                <c:pt idx="12808">
                  <c:v>454</c:v>
                </c:pt>
                <c:pt idx="12809">
                  <c:v>457</c:v>
                </c:pt>
                <c:pt idx="12810">
                  <c:v>454</c:v>
                </c:pt>
                <c:pt idx="12811">
                  <c:v>461</c:v>
                </c:pt>
                <c:pt idx="12812">
                  <c:v>461</c:v>
                </c:pt>
                <c:pt idx="12813">
                  <c:v>461</c:v>
                </c:pt>
                <c:pt idx="12814">
                  <c:v>454</c:v>
                </c:pt>
                <c:pt idx="12815">
                  <c:v>454</c:v>
                </c:pt>
                <c:pt idx="12816">
                  <c:v>447</c:v>
                </c:pt>
                <c:pt idx="12817">
                  <c:v>463</c:v>
                </c:pt>
                <c:pt idx="12818">
                  <c:v>463</c:v>
                </c:pt>
                <c:pt idx="12819">
                  <c:v>447</c:v>
                </c:pt>
                <c:pt idx="12820">
                  <c:v>444</c:v>
                </c:pt>
                <c:pt idx="12821">
                  <c:v>447</c:v>
                </c:pt>
                <c:pt idx="12822">
                  <c:v>444</c:v>
                </c:pt>
                <c:pt idx="12823">
                  <c:v>454</c:v>
                </c:pt>
                <c:pt idx="12824">
                  <c:v>461</c:v>
                </c:pt>
                <c:pt idx="12825">
                  <c:v>457</c:v>
                </c:pt>
                <c:pt idx="12826">
                  <c:v>461</c:v>
                </c:pt>
                <c:pt idx="12827">
                  <c:v>457</c:v>
                </c:pt>
                <c:pt idx="12828">
                  <c:v>476</c:v>
                </c:pt>
                <c:pt idx="12829">
                  <c:v>480</c:v>
                </c:pt>
                <c:pt idx="12830">
                  <c:v>461</c:v>
                </c:pt>
                <c:pt idx="12831">
                  <c:v>476</c:v>
                </c:pt>
                <c:pt idx="12832">
                  <c:v>470</c:v>
                </c:pt>
                <c:pt idx="12833">
                  <c:v>483</c:v>
                </c:pt>
                <c:pt idx="12834">
                  <c:v>476</c:v>
                </c:pt>
                <c:pt idx="12835">
                  <c:v>476</c:v>
                </c:pt>
                <c:pt idx="12836">
                  <c:v>470</c:v>
                </c:pt>
                <c:pt idx="12837">
                  <c:v>480</c:v>
                </c:pt>
                <c:pt idx="12838">
                  <c:v>486</c:v>
                </c:pt>
                <c:pt idx="12839">
                  <c:v>476</c:v>
                </c:pt>
                <c:pt idx="12840">
                  <c:v>483</c:v>
                </c:pt>
                <c:pt idx="12841">
                  <c:v>483</c:v>
                </c:pt>
                <c:pt idx="12842">
                  <c:v>486</c:v>
                </c:pt>
                <c:pt idx="12843">
                  <c:v>483</c:v>
                </c:pt>
                <c:pt idx="12844">
                  <c:v>476</c:v>
                </c:pt>
                <c:pt idx="12845">
                  <c:v>480</c:v>
                </c:pt>
                <c:pt idx="12846">
                  <c:v>480</c:v>
                </c:pt>
                <c:pt idx="12847">
                  <c:v>470</c:v>
                </c:pt>
                <c:pt idx="12848">
                  <c:v>483</c:v>
                </c:pt>
                <c:pt idx="12849">
                  <c:v>461</c:v>
                </c:pt>
                <c:pt idx="12850">
                  <c:v>470</c:v>
                </c:pt>
                <c:pt idx="12851">
                  <c:v>463</c:v>
                </c:pt>
                <c:pt idx="12852">
                  <c:v>476</c:v>
                </c:pt>
                <c:pt idx="12853">
                  <c:v>463</c:v>
                </c:pt>
                <c:pt idx="12854">
                  <c:v>457</c:v>
                </c:pt>
                <c:pt idx="12855">
                  <c:v>470</c:v>
                </c:pt>
                <c:pt idx="12856">
                  <c:v>447</c:v>
                </c:pt>
                <c:pt idx="12857">
                  <c:v>470</c:v>
                </c:pt>
                <c:pt idx="12858">
                  <c:v>461</c:v>
                </c:pt>
                <c:pt idx="12859">
                  <c:v>463</c:v>
                </c:pt>
                <c:pt idx="12860">
                  <c:v>461</c:v>
                </c:pt>
                <c:pt idx="12861">
                  <c:v>457</c:v>
                </c:pt>
                <c:pt idx="12862">
                  <c:v>476</c:v>
                </c:pt>
                <c:pt idx="12863">
                  <c:v>486</c:v>
                </c:pt>
                <c:pt idx="12864">
                  <c:v>480</c:v>
                </c:pt>
                <c:pt idx="12865">
                  <c:v>476</c:v>
                </c:pt>
                <c:pt idx="12866">
                  <c:v>476</c:v>
                </c:pt>
                <c:pt idx="12867">
                  <c:v>483</c:v>
                </c:pt>
                <c:pt idx="12868">
                  <c:v>492</c:v>
                </c:pt>
                <c:pt idx="12869">
                  <c:v>483</c:v>
                </c:pt>
                <c:pt idx="12870">
                  <c:v>486</c:v>
                </c:pt>
                <c:pt idx="12871">
                  <c:v>480</c:v>
                </c:pt>
                <c:pt idx="12872">
                  <c:v>497</c:v>
                </c:pt>
                <c:pt idx="12873">
                  <c:v>483</c:v>
                </c:pt>
                <c:pt idx="12874">
                  <c:v>483</c:v>
                </c:pt>
                <c:pt idx="12875">
                  <c:v>483</c:v>
                </c:pt>
                <c:pt idx="12876">
                  <c:v>480</c:v>
                </c:pt>
                <c:pt idx="12877">
                  <c:v>480</c:v>
                </c:pt>
                <c:pt idx="12878">
                  <c:v>454</c:v>
                </c:pt>
                <c:pt idx="12879">
                  <c:v>476</c:v>
                </c:pt>
                <c:pt idx="12880">
                  <c:v>463</c:v>
                </c:pt>
                <c:pt idx="12881">
                  <c:v>476</c:v>
                </c:pt>
                <c:pt idx="12882">
                  <c:v>476</c:v>
                </c:pt>
                <c:pt idx="12883">
                  <c:v>470</c:v>
                </c:pt>
                <c:pt idx="12884">
                  <c:v>463</c:v>
                </c:pt>
                <c:pt idx="12885">
                  <c:v>483</c:v>
                </c:pt>
                <c:pt idx="12886">
                  <c:v>486</c:v>
                </c:pt>
                <c:pt idx="12887">
                  <c:v>483</c:v>
                </c:pt>
                <c:pt idx="12888">
                  <c:v>476</c:v>
                </c:pt>
                <c:pt idx="12889">
                  <c:v>480</c:v>
                </c:pt>
                <c:pt idx="12890">
                  <c:v>476</c:v>
                </c:pt>
                <c:pt idx="12891">
                  <c:v>470</c:v>
                </c:pt>
                <c:pt idx="12892">
                  <c:v>480</c:v>
                </c:pt>
                <c:pt idx="12893">
                  <c:v>463</c:v>
                </c:pt>
                <c:pt idx="12894">
                  <c:v>470</c:v>
                </c:pt>
                <c:pt idx="12895">
                  <c:v>461</c:v>
                </c:pt>
                <c:pt idx="12896">
                  <c:v>483</c:v>
                </c:pt>
                <c:pt idx="12897">
                  <c:v>486</c:v>
                </c:pt>
                <c:pt idx="12898">
                  <c:v>480</c:v>
                </c:pt>
                <c:pt idx="12899">
                  <c:v>492</c:v>
                </c:pt>
                <c:pt idx="12900">
                  <c:v>486</c:v>
                </c:pt>
                <c:pt idx="12901">
                  <c:v>486</c:v>
                </c:pt>
                <c:pt idx="12902">
                  <c:v>463</c:v>
                </c:pt>
                <c:pt idx="12903">
                  <c:v>483</c:v>
                </c:pt>
                <c:pt idx="12904">
                  <c:v>483</c:v>
                </c:pt>
                <c:pt idx="12905">
                  <c:v>483</c:v>
                </c:pt>
                <c:pt idx="12906">
                  <c:v>486</c:v>
                </c:pt>
                <c:pt idx="12907">
                  <c:v>480</c:v>
                </c:pt>
                <c:pt idx="12908">
                  <c:v>480</c:v>
                </c:pt>
                <c:pt idx="12909">
                  <c:v>492</c:v>
                </c:pt>
                <c:pt idx="12910">
                  <c:v>492</c:v>
                </c:pt>
                <c:pt idx="12911">
                  <c:v>480</c:v>
                </c:pt>
                <c:pt idx="12912">
                  <c:v>470</c:v>
                </c:pt>
                <c:pt idx="12913">
                  <c:v>483</c:v>
                </c:pt>
                <c:pt idx="12914">
                  <c:v>492</c:v>
                </c:pt>
                <c:pt idx="12915">
                  <c:v>483</c:v>
                </c:pt>
                <c:pt idx="12916">
                  <c:v>486</c:v>
                </c:pt>
                <c:pt idx="12917">
                  <c:v>483</c:v>
                </c:pt>
                <c:pt idx="12918">
                  <c:v>486</c:v>
                </c:pt>
                <c:pt idx="12919">
                  <c:v>480</c:v>
                </c:pt>
                <c:pt idx="12920">
                  <c:v>497</c:v>
                </c:pt>
                <c:pt idx="12921">
                  <c:v>495</c:v>
                </c:pt>
                <c:pt idx="12922">
                  <c:v>492</c:v>
                </c:pt>
                <c:pt idx="12923">
                  <c:v>495</c:v>
                </c:pt>
                <c:pt idx="12924">
                  <c:v>480</c:v>
                </c:pt>
                <c:pt idx="12925">
                  <c:v>492</c:v>
                </c:pt>
                <c:pt idx="12926">
                  <c:v>486</c:v>
                </c:pt>
                <c:pt idx="12927">
                  <c:v>497</c:v>
                </c:pt>
                <c:pt idx="12928">
                  <c:v>497</c:v>
                </c:pt>
                <c:pt idx="12929">
                  <c:v>486</c:v>
                </c:pt>
                <c:pt idx="12930">
                  <c:v>492</c:v>
                </c:pt>
                <c:pt idx="12931">
                  <c:v>524</c:v>
                </c:pt>
                <c:pt idx="12932">
                  <c:v>497</c:v>
                </c:pt>
                <c:pt idx="12933">
                  <c:v>497</c:v>
                </c:pt>
                <c:pt idx="12934">
                  <c:v>492</c:v>
                </c:pt>
                <c:pt idx="12935">
                  <c:v>495</c:v>
                </c:pt>
                <c:pt idx="12936">
                  <c:v>486</c:v>
                </c:pt>
                <c:pt idx="12937">
                  <c:v>497</c:v>
                </c:pt>
                <c:pt idx="12938">
                  <c:v>492</c:v>
                </c:pt>
                <c:pt idx="12939">
                  <c:v>483</c:v>
                </c:pt>
                <c:pt idx="12940">
                  <c:v>495</c:v>
                </c:pt>
                <c:pt idx="12941">
                  <c:v>486</c:v>
                </c:pt>
                <c:pt idx="12942">
                  <c:v>495</c:v>
                </c:pt>
                <c:pt idx="12943">
                  <c:v>492</c:v>
                </c:pt>
                <c:pt idx="12944">
                  <c:v>492</c:v>
                </c:pt>
                <c:pt idx="12945">
                  <c:v>492</c:v>
                </c:pt>
                <c:pt idx="12946">
                  <c:v>483</c:v>
                </c:pt>
                <c:pt idx="12947">
                  <c:v>486</c:v>
                </c:pt>
                <c:pt idx="12948">
                  <c:v>486</c:v>
                </c:pt>
                <c:pt idx="12949">
                  <c:v>495</c:v>
                </c:pt>
                <c:pt idx="12950">
                  <c:v>492</c:v>
                </c:pt>
                <c:pt idx="12951">
                  <c:v>495</c:v>
                </c:pt>
                <c:pt idx="12952">
                  <c:v>495</c:v>
                </c:pt>
                <c:pt idx="12953">
                  <c:v>497</c:v>
                </c:pt>
                <c:pt idx="12954">
                  <c:v>505</c:v>
                </c:pt>
                <c:pt idx="12955">
                  <c:v>483</c:v>
                </c:pt>
                <c:pt idx="12956">
                  <c:v>501</c:v>
                </c:pt>
                <c:pt idx="12957">
                  <c:v>501</c:v>
                </c:pt>
                <c:pt idx="12958">
                  <c:v>505</c:v>
                </c:pt>
                <c:pt idx="12959">
                  <c:v>497</c:v>
                </c:pt>
                <c:pt idx="12960">
                  <c:v>497</c:v>
                </c:pt>
                <c:pt idx="12961">
                  <c:v>515</c:v>
                </c:pt>
                <c:pt idx="12962">
                  <c:v>518</c:v>
                </c:pt>
                <c:pt idx="12963">
                  <c:v>501</c:v>
                </c:pt>
                <c:pt idx="12964">
                  <c:v>524</c:v>
                </c:pt>
                <c:pt idx="12965">
                  <c:v>518</c:v>
                </c:pt>
                <c:pt idx="12966">
                  <c:v>524</c:v>
                </c:pt>
                <c:pt idx="12967">
                  <c:v>524</c:v>
                </c:pt>
                <c:pt idx="12968">
                  <c:v>534</c:v>
                </c:pt>
                <c:pt idx="12969">
                  <c:v>539</c:v>
                </c:pt>
                <c:pt idx="12970">
                  <c:v>530</c:v>
                </c:pt>
                <c:pt idx="12971">
                  <c:v>551</c:v>
                </c:pt>
                <c:pt idx="12972">
                  <c:v>530</c:v>
                </c:pt>
                <c:pt idx="12973">
                  <c:v>534</c:v>
                </c:pt>
                <c:pt idx="12974">
                  <c:v>534</c:v>
                </c:pt>
                <c:pt idx="12975">
                  <c:v>539</c:v>
                </c:pt>
                <c:pt idx="12976">
                  <c:v>534</c:v>
                </c:pt>
                <c:pt idx="12977">
                  <c:v>524</c:v>
                </c:pt>
                <c:pt idx="12978">
                  <c:v>542</c:v>
                </c:pt>
                <c:pt idx="12979">
                  <c:v>524</c:v>
                </c:pt>
                <c:pt idx="12980">
                  <c:v>530</c:v>
                </c:pt>
                <c:pt idx="12981">
                  <c:v>530</c:v>
                </c:pt>
                <c:pt idx="12982">
                  <c:v>539</c:v>
                </c:pt>
                <c:pt idx="12983">
                  <c:v>530</c:v>
                </c:pt>
                <c:pt idx="12984">
                  <c:v>524</c:v>
                </c:pt>
                <c:pt idx="12985">
                  <c:v>534</c:v>
                </c:pt>
                <c:pt idx="12986">
                  <c:v>534</c:v>
                </c:pt>
                <c:pt idx="12987">
                  <c:v>524</c:v>
                </c:pt>
                <c:pt idx="12988">
                  <c:v>553</c:v>
                </c:pt>
                <c:pt idx="12989">
                  <c:v>539</c:v>
                </c:pt>
                <c:pt idx="12990">
                  <c:v>534</c:v>
                </c:pt>
                <c:pt idx="12991">
                  <c:v>542</c:v>
                </c:pt>
                <c:pt idx="12992">
                  <c:v>551</c:v>
                </c:pt>
                <c:pt idx="12993">
                  <c:v>551</c:v>
                </c:pt>
                <c:pt idx="12994">
                  <c:v>542</c:v>
                </c:pt>
                <c:pt idx="12995">
                  <c:v>553</c:v>
                </c:pt>
                <c:pt idx="12996">
                  <c:v>539</c:v>
                </c:pt>
                <c:pt idx="12997">
                  <c:v>542</c:v>
                </c:pt>
                <c:pt idx="12998">
                  <c:v>539</c:v>
                </c:pt>
                <c:pt idx="12999">
                  <c:v>539</c:v>
                </c:pt>
                <c:pt idx="13000">
                  <c:v>539</c:v>
                </c:pt>
                <c:pt idx="13001">
                  <c:v>518</c:v>
                </c:pt>
                <c:pt idx="13002">
                  <c:v>518</c:v>
                </c:pt>
                <c:pt idx="13003">
                  <c:v>515</c:v>
                </c:pt>
                <c:pt idx="13004">
                  <c:v>505</c:v>
                </c:pt>
                <c:pt idx="13005">
                  <c:v>505</c:v>
                </c:pt>
                <c:pt idx="13006">
                  <c:v>501</c:v>
                </c:pt>
                <c:pt idx="13007">
                  <c:v>497</c:v>
                </c:pt>
                <c:pt idx="13008">
                  <c:v>501</c:v>
                </c:pt>
                <c:pt idx="13009">
                  <c:v>486</c:v>
                </c:pt>
                <c:pt idx="13010">
                  <c:v>492</c:v>
                </c:pt>
                <c:pt idx="13011">
                  <c:v>495</c:v>
                </c:pt>
                <c:pt idx="13012">
                  <c:v>486</c:v>
                </c:pt>
                <c:pt idx="13013">
                  <c:v>483</c:v>
                </c:pt>
                <c:pt idx="13014">
                  <c:v>461</c:v>
                </c:pt>
                <c:pt idx="13015">
                  <c:v>480</c:v>
                </c:pt>
                <c:pt idx="13016">
                  <c:v>461</c:v>
                </c:pt>
                <c:pt idx="13017">
                  <c:v>463</c:v>
                </c:pt>
                <c:pt idx="13018">
                  <c:v>463</c:v>
                </c:pt>
                <c:pt idx="13019">
                  <c:v>476</c:v>
                </c:pt>
                <c:pt idx="13020">
                  <c:v>457</c:v>
                </c:pt>
                <c:pt idx="13021">
                  <c:v>444</c:v>
                </c:pt>
                <c:pt idx="13022">
                  <c:v>457</c:v>
                </c:pt>
                <c:pt idx="13023">
                  <c:v>434</c:v>
                </c:pt>
                <c:pt idx="13024">
                  <c:v>438</c:v>
                </c:pt>
                <c:pt idx="13025">
                  <c:v>434</c:v>
                </c:pt>
                <c:pt idx="13026">
                  <c:v>421</c:v>
                </c:pt>
                <c:pt idx="13027">
                  <c:v>423</c:v>
                </c:pt>
                <c:pt idx="13028">
                  <c:v>434</c:v>
                </c:pt>
                <c:pt idx="13029">
                  <c:v>427</c:v>
                </c:pt>
                <c:pt idx="13030">
                  <c:v>434</c:v>
                </c:pt>
                <c:pt idx="13031">
                  <c:v>423</c:v>
                </c:pt>
                <c:pt idx="13032">
                  <c:v>442</c:v>
                </c:pt>
                <c:pt idx="13033">
                  <c:v>438</c:v>
                </c:pt>
                <c:pt idx="13034">
                  <c:v>447</c:v>
                </c:pt>
                <c:pt idx="13035">
                  <c:v>457</c:v>
                </c:pt>
                <c:pt idx="13036">
                  <c:v>444</c:v>
                </c:pt>
                <c:pt idx="13037">
                  <c:v>457</c:v>
                </c:pt>
                <c:pt idx="13038">
                  <c:v>454</c:v>
                </c:pt>
                <c:pt idx="13039">
                  <c:v>457</c:v>
                </c:pt>
                <c:pt idx="13040">
                  <c:v>457</c:v>
                </c:pt>
                <c:pt idx="13041">
                  <c:v>457</c:v>
                </c:pt>
                <c:pt idx="13042">
                  <c:v>447</c:v>
                </c:pt>
                <c:pt idx="13043">
                  <c:v>444</c:v>
                </c:pt>
                <c:pt idx="13044">
                  <c:v>444</c:v>
                </c:pt>
                <c:pt idx="13045">
                  <c:v>447</c:v>
                </c:pt>
                <c:pt idx="13046">
                  <c:v>434</c:v>
                </c:pt>
                <c:pt idx="13047">
                  <c:v>421</c:v>
                </c:pt>
                <c:pt idx="13048">
                  <c:v>417</c:v>
                </c:pt>
                <c:pt idx="13049">
                  <c:v>423</c:v>
                </c:pt>
                <c:pt idx="13050">
                  <c:v>417</c:v>
                </c:pt>
                <c:pt idx="13051">
                  <c:v>414</c:v>
                </c:pt>
                <c:pt idx="13052">
                  <c:v>414</c:v>
                </c:pt>
                <c:pt idx="13053">
                  <c:v>407</c:v>
                </c:pt>
                <c:pt idx="13054">
                  <c:v>421</c:v>
                </c:pt>
                <c:pt idx="13055">
                  <c:v>403</c:v>
                </c:pt>
                <c:pt idx="13056">
                  <c:v>414</c:v>
                </c:pt>
                <c:pt idx="13057">
                  <c:v>407</c:v>
                </c:pt>
                <c:pt idx="13058">
                  <c:v>400</c:v>
                </c:pt>
                <c:pt idx="13059">
                  <c:v>413</c:v>
                </c:pt>
                <c:pt idx="13060">
                  <c:v>400</c:v>
                </c:pt>
                <c:pt idx="13061">
                  <c:v>415</c:v>
                </c:pt>
                <c:pt idx="13062">
                  <c:v>418</c:v>
                </c:pt>
                <c:pt idx="13063">
                  <c:v>425</c:v>
                </c:pt>
                <c:pt idx="13064">
                  <c:v>418</c:v>
                </c:pt>
                <c:pt idx="13065">
                  <c:v>418</c:v>
                </c:pt>
                <c:pt idx="13066">
                  <c:v>425</c:v>
                </c:pt>
                <c:pt idx="13067">
                  <c:v>415</c:v>
                </c:pt>
                <c:pt idx="13068">
                  <c:v>421</c:v>
                </c:pt>
                <c:pt idx="13069">
                  <c:v>418</c:v>
                </c:pt>
                <c:pt idx="13070">
                  <c:v>418</c:v>
                </c:pt>
                <c:pt idx="13071">
                  <c:v>418</c:v>
                </c:pt>
                <c:pt idx="13072">
                  <c:v>409</c:v>
                </c:pt>
                <c:pt idx="13073">
                  <c:v>415</c:v>
                </c:pt>
                <c:pt idx="13074">
                  <c:v>411</c:v>
                </c:pt>
                <c:pt idx="13075">
                  <c:v>409</c:v>
                </c:pt>
                <c:pt idx="13076">
                  <c:v>421</c:v>
                </c:pt>
                <c:pt idx="13077">
                  <c:v>411</c:v>
                </c:pt>
                <c:pt idx="13078">
                  <c:v>425</c:v>
                </c:pt>
                <c:pt idx="13079">
                  <c:v>428</c:v>
                </c:pt>
                <c:pt idx="13080">
                  <c:v>421</c:v>
                </c:pt>
                <c:pt idx="13081">
                  <c:v>421</c:v>
                </c:pt>
                <c:pt idx="13082">
                  <c:v>415</c:v>
                </c:pt>
                <c:pt idx="13083">
                  <c:v>421</c:v>
                </c:pt>
                <c:pt idx="13084">
                  <c:v>415</c:v>
                </c:pt>
                <c:pt idx="13085">
                  <c:v>421</c:v>
                </c:pt>
                <c:pt idx="13086">
                  <c:v>418</c:v>
                </c:pt>
                <c:pt idx="13087">
                  <c:v>425</c:v>
                </c:pt>
                <c:pt idx="13088">
                  <c:v>421</c:v>
                </c:pt>
                <c:pt idx="13089">
                  <c:v>421</c:v>
                </c:pt>
                <c:pt idx="13090">
                  <c:v>442</c:v>
                </c:pt>
                <c:pt idx="13091">
                  <c:v>421</c:v>
                </c:pt>
                <c:pt idx="13092">
                  <c:v>425</c:v>
                </c:pt>
                <c:pt idx="13093">
                  <c:v>425</c:v>
                </c:pt>
                <c:pt idx="13094">
                  <c:v>421</c:v>
                </c:pt>
                <c:pt idx="13095">
                  <c:v>421</c:v>
                </c:pt>
                <c:pt idx="13096">
                  <c:v>428</c:v>
                </c:pt>
                <c:pt idx="13097">
                  <c:v>425</c:v>
                </c:pt>
                <c:pt idx="13098">
                  <c:v>434</c:v>
                </c:pt>
                <c:pt idx="13099">
                  <c:v>418</c:v>
                </c:pt>
                <c:pt idx="13100">
                  <c:v>428</c:v>
                </c:pt>
                <c:pt idx="13101">
                  <c:v>418</c:v>
                </c:pt>
                <c:pt idx="13102">
                  <c:v>418</c:v>
                </c:pt>
                <c:pt idx="13103">
                  <c:v>421</c:v>
                </c:pt>
                <c:pt idx="13104">
                  <c:v>418</c:v>
                </c:pt>
                <c:pt idx="13105">
                  <c:v>421</c:v>
                </c:pt>
                <c:pt idx="13106">
                  <c:v>409</c:v>
                </c:pt>
                <c:pt idx="13107">
                  <c:v>421</c:v>
                </c:pt>
                <c:pt idx="13108">
                  <c:v>415</c:v>
                </c:pt>
                <c:pt idx="13109">
                  <c:v>421</c:v>
                </c:pt>
                <c:pt idx="13110">
                  <c:v>421</c:v>
                </c:pt>
                <c:pt idx="13111">
                  <c:v>418</c:v>
                </c:pt>
                <c:pt idx="13112">
                  <c:v>415</c:v>
                </c:pt>
                <c:pt idx="13113">
                  <c:v>425</c:v>
                </c:pt>
                <c:pt idx="13114">
                  <c:v>418</c:v>
                </c:pt>
                <c:pt idx="13115">
                  <c:v>411</c:v>
                </c:pt>
                <c:pt idx="13116">
                  <c:v>415</c:v>
                </c:pt>
                <c:pt idx="13117">
                  <c:v>415</c:v>
                </c:pt>
                <c:pt idx="13118">
                  <c:v>409</c:v>
                </c:pt>
                <c:pt idx="13119">
                  <c:v>411</c:v>
                </c:pt>
                <c:pt idx="13120">
                  <c:v>421</c:v>
                </c:pt>
                <c:pt idx="13121">
                  <c:v>421</c:v>
                </c:pt>
                <c:pt idx="13122">
                  <c:v>421</c:v>
                </c:pt>
                <c:pt idx="13123">
                  <c:v>409</c:v>
                </c:pt>
                <c:pt idx="13124">
                  <c:v>434</c:v>
                </c:pt>
                <c:pt idx="13125">
                  <c:v>421</c:v>
                </c:pt>
                <c:pt idx="13126">
                  <c:v>411</c:v>
                </c:pt>
                <c:pt idx="13127">
                  <c:v>415</c:v>
                </c:pt>
                <c:pt idx="13128">
                  <c:v>400</c:v>
                </c:pt>
                <c:pt idx="13129">
                  <c:v>409</c:v>
                </c:pt>
                <c:pt idx="13130">
                  <c:v>407</c:v>
                </c:pt>
                <c:pt idx="13131">
                  <c:v>416</c:v>
                </c:pt>
                <c:pt idx="13132">
                  <c:v>403</c:v>
                </c:pt>
                <c:pt idx="13133">
                  <c:v>403</c:v>
                </c:pt>
                <c:pt idx="13134">
                  <c:v>416</c:v>
                </c:pt>
                <c:pt idx="13135">
                  <c:v>409</c:v>
                </c:pt>
                <c:pt idx="13136">
                  <c:v>418</c:v>
                </c:pt>
                <c:pt idx="13137">
                  <c:v>409</c:v>
                </c:pt>
                <c:pt idx="13138">
                  <c:v>409</c:v>
                </c:pt>
                <c:pt idx="13139">
                  <c:v>409</c:v>
                </c:pt>
                <c:pt idx="13140">
                  <c:v>400</c:v>
                </c:pt>
                <c:pt idx="13141">
                  <c:v>411</c:v>
                </c:pt>
                <c:pt idx="13142">
                  <c:v>411</c:v>
                </c:pt>
                <c:pt idx="13143">
                  <c:v>406</c:v>
                </c:pt>
                <c:pt idx="13144">
                  <c:v>411</c:v>
                </c:pt>
                <c:pt idx="13145">
                  <c:v>406</c:v>
                </c:pt>
                <c:pt idx="13146">
                  <c:v>424</c:v>
                </c:pt>
                <c:pt idx="13147">
                  <c:v>424</c:v>
                </c:pt>
                <c:pt idx="13148">
                  <c:v>409</c:v>
                </c:pt>
                <c:pt idx="13149">
                  <c:v>418</c:v>
                </c:pt>
                <c:pt idx="13150">
                  <c:v>406</c:v>
                </c:pt>
                <c:pt idx="13151">
                  <c:v>418</c:v>
                </c:pt>
                <c:pt idx="13152">
                  <c:v>411</c:v>
                </c:pt>
                <c:pt idx="13153">
                  <c:v>411</c:v>
                </c:pt>
                <c:pt idx="13154">
                  <c:v>411</c:v>
                </c:pt>
                <c:pt idx="13155">
                  <c:v>411</c:v>
                </c:pt>
                <c:pt idx="13156">
                  <c:v>418</c:v>
                </c:pt>
                <c:pt idx="13157">
                  <c:v>421</c:v>
                </c:pt>
                <c:pt idx="13158">
                  <c:v>432</c:v>
                </c:pt>
                <c:pt idx="13159">
                  <c:v>411</c:v>
                </c:pt>
                <c:pt idx="13160">
                  <c:v>418</c:v>
                </c:pt>
                <c:pt idx="13161">
                  <c:v>421</c:v>
                </c:pt>
                <c:pt idx="13162">
                  <c:v>427</c:v>
                </c:pt>
                <c:pt idx="13163">
                  <c:v>424</c:v>
                </c:pt>
                <c:pt idx="13164">
                  <c:v>432</c:v>
                </c:pt>
                <c:pt idx="13165">
                  <c:v>424</c:v>
                </c:pt>
                <c:pt idx="13166">
                  <c:v>436</c:v>
                </c:pt>
                <c:pt idx="13167">
                  <c:v>441</c:v>
                </c:pt>
                <c:pt idx="13168">
                  <c:v>444</c:v>
                </c:pt>
                <c:pt idx="13169">
                  <c:v>436</c:v>
                </c:pt>
                <c:pt idx="13170">
                  <c:v>432</c:v>
                </c:pt>
                <c:pt idx="13171">
                  <c:v>441</c:v>
                </c:pt>
                <c:pt idx="13172">
                  <c:v>424</c:v>
                </c:pt>
                <c:pt idx="13173">
                  <c:v>436</c:v>
                </c:pt>
                <c:pt idx="13174">
                  <c:v>436</c:v>
                </c:pt>
                <c:pt idx="13175">
                  <c:v>436</c:v>
                </c:pt>
                <c:pt idx="13176">
                  <c:v>432</c:v>
                </c:pt>
                <c:pt idx="13177">
                  <c:v>436</c:v>
                </c:pt>
                <c:pt idx="13178">
                  <c:v>441</c:v>
                </c:pt>
                <c:pt idx="13179">
                  <c:v>441</c:v>
                </c:pt>
                <c:pt idx="13180">
                  <c:v>441</c:v>
                </c:pt>
                <c:pt idx="13181">
                  <c:v>444</c:v>
                </c:pt>
                <c:pt idx="13182">
                  <c:v>436</c:v>
                </c:pt>
                <c:pt idx="13183">
                  <c:v>432</c:v>
                </c:pt>
                <c:pt idx="13184">
                  <c:v>444</c:v>
                </c:pt>
                <c:pt idx="13185">
                  <c:v>436</c:v>
                </c:pt>
                <c:pt idx="13186">
                  <c:v>446</c:v>
                </c:pt>
                <c:pt idx="13187">
                  <c:v>441</c:v>
                </c:pt>
                <c:pt idx="13188">
                  <c:v>444</c:v>
                </c:pt>
                <c:pt idx="13189">
                  <c:v>444</c:v>
                </c:pt>
                <c:pt idx="13190">
                  <c:v>451</c:v>
                </c:pt>
                <c:pt idx="13191">
                  <c:v>446</c:v>
                </c:pt>
                <c:pt idx="13192">
                  <c:v>451</c:v>
                </c:pt>
                <c:pt idx="13193">
                  <c:v>446</c:v>
                </c:pt>
                <c:pt idx="13194">
                  <c:v>432</c:v>
                </c:pt>
                <c:pt idx="13195">
                  <c:v>451</c:v>
                </c:pt>
                <c:pt idx="13196">
                  <c:v>446</c:v>
                </c:pt>
                <c:pt idx="13197">
                  <c:v>446</c:v>
                </c:pt>
                <c:pt idx="13198">
                  <c:v>446</c:v>
                </c:pt>
                <c:pt idx="13199">
                  <c:v>451</c:v>
                </c:pt>
                <c:pt idx="13200">
                  <c:v>441</c:v>
                </c:pt>
                <c:pt idx="13201">
                  <c:v>432</c:v>
                </c:pt>
                <c:pt idx="13202">
                  <c:v>451</c:v>
                </c:pt>
                <c:pt idx="13203">
                  <c:v>478</c:v>
                </c:pt>
                <c:pt idx="13204">
                  <c:v>456</c:v>
                </c:pt>
                <c:pt idx="13205">
                  <c:v>446</c:v>
                </c:pt>
                <c:pt idx="13206">
                  <c:v>441</c:v>
                </c:pt>
                <c:pt idx="13207">
                  <c:v>441</c:v>
                </c:pt>
                <c:pt idx="13208">
                  <c:v>446</c:v>
                </c:pt>
                <c:pt idx="13209">
                  <c:v>444</c:v>
                </c:pt>
                <c:pt idx="13210">
                  <c:v>446</c:v>
                </c:pt>
                <c:pt idx="13211">
                  <c:v>444</c:v>
                </c:pt>
                <c:pt idx="13212">
                  <c:v>451</c:v>
                </c:pt>
                <c:pt idx="13213">
                  <c:v>436</c:v>
                </c:pt>
                <c:pt idx="13214">
                  <c:v>451</c:v>
                </c:pt>
                <c:pt idx="13215">
                  <c:v>451</c:v>
                </c:pt>
                <c:pt idx="13216">
                  <c:v>451</c:v>
                </c:pt>
                <c:pt idx="13217">
                  <c:v>456</c:v>
                </c:pt>
                <c:pt idx="13218">
                  <c:v>451</c:v>
                </c:pt>
                <c:pt idx="13219">
                  <c:v>463</c:v>
                </c:pt>
                <c:pt idx="13220">
                  <c:v>451</c:v>
                </c:pt>
                <c:pt idx="13221">
                  <c:v>456</c:v>
                </c:pt>
                <c:pt idx="13222">
                  <c:v>446</c:v>
                </c:pt>
                <c:pt idx="13223">
                  <c:v>456</c:v>
                </c:pt>
                <c:pt idx="13224">
                  <c:v>451</c:v>
                </c:pt>
                <c:pt idx="13225">
                  <c:v>456</c:v>
                </c:pt>
                <c:pt idx="13226">
                  <c:v>460</c:v>
                </c:pt>
                <c:pt idx="13227">
                  <c:v>444</c:v>
                </c:pt>
                <c:pt idx="13228">
                  <c:v>444</c:v>
                </c:pt>
                <c:pt idx="13229">
                  <c:v>441</c:v>
                </c:pt>
                <c:pt idx="13230">
                  <c:v>446</c:v>
                </c:pt>
                <c:pt idx="13231">
                  <c:v>451</c:v>
                </c:pt>
                <c:pt idx="13232">
                  <c:v>456</c:v>
                </c:pt>
                <c:pt idx="13233">
                  <c:v>451</c:v>
                </c:pt>
                <c:pt idx="13234">
                  <c:v>446</c:v>
                </c:pt>
                <c:pt idx="13235">
                  <c:v>441</c:v>
                </c:pt>
                <c:pt idx="13236">
                  <c:v>446</c:v>
                </c:pt>
                <c:pt idx="13237">
                  <c:v>456</c:v>
                </c:pt>
                <c:pt idx="13238">
                  <c:v>444</c:v>
                </c:pt>
                <c:pt idx="13239">
                  <c:v>441</c:v>
                </c:pt>
                <c:pt idx="13240">
                  <c:v>432</c:v>
                </c:pt>
                <c:pt idx="13241">
                  <c:v>427</c:v>
                </c:pt>
                <c:pt idx="13242">
                  <c:v>421</c:v>
                </c:pt>
                <c:pt idx="13243">
                  <c:v>436</c:v>
                </c:pt>
                <c:pt idx="13244">
                  <c:v>432</c:v>
                </c:pt>
                <c:pt idx="13245">
                  <c:v>436</c:v>
                </c:pt>
                <c:pt idx="13246">
                  <c:v>436</c:v>
                </c:pt>
                <c:pt idx="13247">
                  <c:v>432</c:v>
                </c:pt>
                <c:pt idx="13248">
                  <c:v>424</c:v>
                </c:pt>
                <c:pt idx="13249">
                  <c:v>427</c:v>
                </c:pt>
                <c:pt idx="13250">
                  <c:v>432</c:v>
                </c:pt>
                <c:pt idx="13251">
                  <c:v>424</c:v>
                </c:pt>
                <c:pt idx="13252">
                  <c:v>418</c:v>
                </c:pt>
                <c:pt idx="13253">
                  <c:v>427</c:v>
                </c:pt>
                <c:pt idx="13254">
                  <c:v>432</c:v>
                </c:pt>
                <c:pt idx="13255">
                  <c:v>424</c:v>
                </c:pt>
                <c:pt idx="13256">
                  <c:v>432</c:v>
                </c:pt>
                <c:pt idx="13257">
                  <c:v>427</c:v>
                </c:pt>
                <c:pt idx="13258">
                  <c:v>427</c:v>
                </c:pt>
                <c:pt idx="13259">
                  <c:v>427</c:v>
                </c:pt>
                <c:pt idx="13260">
                  <c:v>432</c:v>
                </c:pt>
                <c:pt idx="13261">
                  <c:v>427</c:v>
                </c:pt>
                <c:pt idx="13262">
                  <c:v>421</c:v>
                </c:pt>
                <c:pt idx="13263">
                  <c:v>427</c:v>
                </c:pt>
                <c:pt idx="13264">
                  <c:v>421</c:v>
                </c:pt>
                <c:pt idx="13265">
                  <c:v>432</c:v>
                </c:pt>
                <c:pt idx="13266">
                  <c:v>432</c:v>
                </c:pt>
                <c:pt idx="13267">
                  <c:v>436</c:v>
                </c:pt>
                <c:pt idx="13268">
                  <c:v>436</c:v>
                </c:pt>
                <c:pt idx="13269">
                  <c:v>432</c:v>
                </c:pt>
                <c:pt idx="13270">
                  <c:v>441</c:v>
                </c:pt>
                <c:pt idx="13271">
                  <c:v>456</c:v>
                </c:pt>
                <c:pt idx="13272">
                  <c:v>446</c:v>
                </c:pt>
                <c:pt idx="13273">
                  <c:v>444</c:v>
                </c:pt>
                <c:pt idx="13274">
                  <c:v>441</c:v>
                </c:pt>
                <c:pt idx="13275">
                  <c:v>444</c:v>
                </c:pt>
                <c:pt idx="13276">
                  <c:v>446</c:v>
                </c:pt>
                <c:pt idx="13277">
                  <c:v>446</c:v>
                </c:pt>
                <c:pt idx="13278">
                  <c:v>451</c:v>
                </c:pt>
                <c:pt idx="13279">
                  <c:v>441</c:v>
                </c:pt>
                <c:pt idx="13280">
                  <c:v>446</c:v>
                </c:pt>
                <c:pt idx="13281">
                  <c:v>432</c:v>
                </c:pt>
                <c:pt idx="13282">
                  <c:v>432</c:v>
                </c:pt>
                <c:pt idx="13283">
                  <c:v>441</c:v>
                </c:pt>
                <c:pt idx="13284">
                  <c:v>441</c:v>
                </c:pt>
                <c:pt idx="13285">
                  <c:v>446</c:v>
                </c:pt>
                <c:pt idx="13286">
                  <c:v>432</c:v>
                </c:pt>
                <c:pt idx="13287">
                  <c:v>444</c:v>
                </c:pt>
                <c:pt idx="13288">
                  <c:v>441</c:v>
                </c:pt>
                <c:pt idx="13289">
                  <c:v>441</c:v>
                </c:pt>
                <c:pt idx="13290">
                  <c:v>446</c:v>
                </c:pt>
                <c:pt idx="13291">
                  <c:v>444</c:v>
                </c:pt>
                <c:pt idx="13292">
                  <c:v>436</c:v>
                </c:pt>
                <c:pt idx="13293">
                  <c:v>441</c:v>
                </c:pt>
                <c:pt idx="13294">
                  <c:v>451</c:v>
                </c:pt>
                <c:pt idx="13295">
                  <c:v>446</c:v>
                </c:pt>
                <c:pt idx="13296">
                  <c:v>446</c:v>
                </c:pt>
                <c:pt idx="13297">
                  <c:v>444</c:v>
                </c:pt>
                <c:pt idx="13298">
                  <c:v>441</c:v>
                </c:pt>
                <c:pt idx="13299">
                  <c:v>441</c:v>
                </c:pt>
                <c:pt idx="13300">
                  <c:v>451</c:v>
                </c:pt>
                <c:pt idx="13301">
                  <c:v>444</c:v>
                </c:pt>
                <c:pt idx="13302">
                  <c:v>446</c:v>
                </c:pt>
                <c:pt idx="13303">
                  <c:v>441</c:v>
                </c:pt>
                <c:pt idx="13304">
                  <c:v>460</c:v>
                </c:pt>
                <c:pt idx="13305">
                  <c:v>463</c:v>
                </c:pt>
                <c:pt idx="13306">
                  <c:v>456</c:v>
                </c:pt>
                <c:pt idx="13307">
                  <c:v>460</c:v>
                </c:pt>
                <c:pt idx="13308">
                  <c:v>444</c:v>
                </c:pt>
                <c:pt idx="13309">
                  <c:v>460</c:v>
                </c:pt>
                <c:pt idx="13310">
                  <c:v>460</c:v>
                </c:pt>
                <c:pt idx="13311">
                  <c:v>463</c:v>
                </c:pt>
                <c:pt idx="13312">
                  <c:v>451</c:v>
                </c:pt>
                <c:pt idx="13313">
                  <c:v>456</c:v>
                </c:pt>
                <c:pt idx="13314">
                  <c:v>456</c:v>
                </c:pt>
                <c:pt idx="13315">
                  <c:v>451</c:v>
                </c:pt>
                <c:pt idx="13316">
                  <c:v>465</c:v>
                </c:pt>
                <c:pt idx="13317">
                  <c:v>460</c:v>
                </c:pt>
                <c:pt idx="13318">
                  <c:v>456</c:v>
                </c:pt>
                <c:pt idx="13319">
                  <c:v>446</c:v>
                </c:pt>
                <c:pt idx="13320">
                  <c:v>441</c:v>
                </c:pt>
                <c:pt idx="13321">
                  <c:v>456</c:v>
                </c:pt>
                <c:pt idx="13322">
                  <c:v>465</c:v>
                </c:pt>
                <c:pt idx="13323">
                  <c:v>460</c:v>
                </c:pt>
                <c:pt idx="13324">
                  <c:v>463</c:v>
                </c:pt>
                <c:pt idx="13325">
                  <c:v>456</c:v>
                </c:pt>
                <c:pt idx="13326">
                  <c:v>465</c:v>
                </c:pt>
                <c:pt idx="13327">
                  <c:v>460</c:v>
                </c:pt>
                <c:pt idx="13328">
                  <c:v>482</c:v>
                </c:pt>
                <c:pt idx="13329">
                  <c:v>472</c:v>
                </c:pt>
                <c:pt idx="13330">
                  <c:v>460</c:v>
                </c:pt>
                <c:pt idx="13331">
                  <c:v>472</c:v>
                </c:pt>
                <c:pt idx="13332">
                  <c:v>463</c:v>
                </c:pt>
                <c:pt idx="13333">
                  <c:v>488</c:v>
                </c:pt>
                <c:pt idx="13334">
                  <c:v>488</c:v>
                </c:pt>
                <c:pt idx="13335">
                  <c:v>488</c:v>
                </c:pt>
                <c:pt idx="13336">
                  <c:v>486</c:v>
                </c:pt>
                <c:pt idx="13337">
                  <c:v>478</c:v>
                </c:pt>
                <c:pt idx="13338">
                  <c:v>486</c:v>
                </c:pt>
                <c:pt idx="13339">
                  <c:v>500</c:v>
                </c:pt>
                <c:pt idx="13340">
                  <c:v>495</c:v>
                </c:pt>
                <c:pt idx="13341">
                  <c:v>495</c:v>
                </c:pt>
                <c:pt idx="13342">
                  <c:v>488</c:v>
                </c:pt>
                <c:pt idx="13343">
                  <c:v>482</c:v>
                </c:pt>
                <c:pt idx="13344">
                  <c:v>486</c:v>
                </c:pt>
                <c:pt idx="13345">
                  <c:v>495</c:v>
                </c:pt>
                <c:pt idx="13346">
                  <c:v>500</c:v>
                </c:pt>
                <c:pt idx="13347">
                  <c:v>500</c:v>
                </c:pt>
                <c:pt idx="13348">
                  <c:v>520</c:v>
                </c:pt>
                <c:pt idx="13349">
                  <c:v>495</c:v>
                </c:pt>
                <c:pt idx="13350">
                  <c:v>527</c:v>
                </c:pt>
                <c:pt idx="13351">
                  <c:v>515</c:v>
                </c:pt>
                <c:pt idx="13352">
                  <c:v>508</c:v>
                </c:pt>
                <c:pt idx="13353">
                  <c:v>515</c:v>
                </c:pt>
                <c:pt idx="13354">
                  <c:v>503</c:v>
                </c:pt>
                <c:pt idx="13355">
                  <c:v>515</c:v>
                </c:pt>
                <c:pt idx="13356">
                  <c:v>503</c:v>
                </c:pt>
                <c:pt idx="13357">
                  <c:v>515</c:v>
                </c:pt>
                <c:pt idx="13358">
                  <c:v>524</c:v>
                </c:pt>
                <c:pt idx="13359">
                  <c:v>520</c:v>
                </c:pt>
                <c:pt idx="13360">
                  <c:v>515</c:v>
                </c:pt>
                <c:pt idx="13361">
                  <c:v>515</c:v>
                </c:pt>
                <c:pt idx="13362">
                  <c:v>524</c:v>
                </c:pt>
                <c:pt idx="13363">
                  <c:v>515</c:v>
                </c:pt>
                <c:pt idx="13364">
                  <c:v>503</c:v>
                </c:pt>
                <c:pt idx="13365">
                  <c:v>495</c:v>
                </c:pt>
                <c:pt idx="13366">
                  <c:v>495</c:v>
                </c:pt>
                <c:pt idx="13367">
                  <c:v>500</c:v>
                </c:pt>
                <c:pt idx="13368">
                  <c:v>503</c:v>
                </c:pt>
                <c:pt idx="13369">
                  <c:v>486</c:v>
                </c:pt>
                <c:pt idx="13370">
                  <c:v>488</c:v>
                </c:pt>
                <c:pt idx="13371">
                  <c:v>482</c:v>
                </c:pt>
                <c:pt idx="13372">
                  <c:v>495</c:v>
                </c:pt>
                <c:pt idx="13373">
                  <c:v>500</c:v>
                </c:pt>
                <c:pt idx="13374">
                  <c:v>482</c:v>
                </c:pt>
                <c:pt idx="13375">
                  <c:v>495</c:v>
                </c:pt>
                <c:pt idx="13376">
                  <c:v>486</c:v>
                </c:pt>
                <c:pt idx="13377">
                  <c:v>488</c:v>
                </c:pt>
                <c:pt idx="13378">
                  <c:v>478</c:v>
                </c:pt>
                <c:pt idx="13379">
                  <c:v>495</c:v>
                </c:pt>
                <c:pt idx="13380">
                  <c:v>495</c:v>
                </c:pt>
                <c:pt idx="13381">
                  <c:v>486</c:v>
                </c:pt>
                <c:pt idx="13382">
                  <c:v>488</c:v>
                </c:pt>
                <c:pt idx="13383">
                  <c:v>478</c:v>
                </c:pt>
                <c:pt idx="13384">
                  <c:v>503</c:v>
                </c:pt>
                <c:pt idx="13385">
                  <c:v>488</c:v>
                </c:pt>
                <c:pt idx="13386">
                  <c:v>478</c:v>
                </c:pt>
                <c:pt idx="13387">
                  <c:v>478</c:v>
                </c:pt>
                <c:pt idx="13388">
                  <c:v>472</c:v>
                </c:pt>
                <c:pt idx="13389">
                  <c:v>482</c:v>
                </c:pt>
                <c:pt idx="13390">
                  <c:v>486</c:v>
                </c:pt>
                <c:pt idx="13391">
                  <c:v>482</c:v>
                </c:pt>
                <c:pt idx="13392">
                  <c:v>488</c:v>
                </c:pt>
                <c:pt idx="13393">
                  <c:v>486</c:v>
                </c:pt>
                <c:pt idx="13394">
                  <c:v>488</c:v>
                </c:pt>
                <c:pt idx="13395">
                  <c:v>482</c:v>
                </c:pt>
                <c:pt idx="13396">
                  <c:v>495</c:v>
                </c:pt>
                <c:pt idx="13397">
                  <c:v>488</c:v>
                </c:pt>
                <c:pt idx="13398">
                  <c:v>478</c:v>
                </c:pt>
                <c:pt idx="13399">
                  <c:v>482</c:v>
                </c:pt>
                <c:pt idx="13400">
                  <c:v>465</c:v>
                </c:pt>
                <c:pt idx="13401">
                  <c:v>488</c:v>
                </c:pt>
                <c:pt idx="13402">
                  <c:v>488</c:v>
                </c:pt>
                <c:pt idx="13403">
                  <c:v>488</c:v>
                </c:pt>
                <c:pt idx="13404">
                  <c:v>478</c:v>
                </c:pt>
                <c:pt idx="13405">
                  <c:v>488</c:v>
                </c:pt>
                <c:pt idx="13406">
                  <c:v>486</c:v>
                </c:pt>
                <c:pt idx="13407">
                  <c:v>495</c:v>
                </c:pt>
                <c:pt idx="13408">
                  <c:v>482</c:v>
                </c:pt>
                <c:pt idx="13409">
                  <c:v>482</c:v>
                </c:pt>
                <c:pt idx="13410">
                  <c:v>472</c:v>
                </c:pt>
                <c:pt idx="13411">
                  <c:v>478</c:v>
                </c:pt>
                <c:pt idx="13412">
                  <c:v>478</c:v>
                </c:pt>
                <c:pt idx="13413">
                  <c:v>465</c:v>
                </c:pt>
                <c:pt idx="13414">
                  <c:v>463</c:v>
                </c:pt>
                <c:pt idx="13415">
                  <c:v>460</c:v>
                </c:pt>
                <c:pt idx="13416">
                  <c:v>465</c:v>
                </c:pt>
                <c:pt idx="13417">
                  <c:v>451</c:v>
                </c:pt>
                <c:pt idx="13418">
                  <c:v>465</c:v>
                </c:pt>
                <c:pt idx="13419">
                  <c:v>463</c:v>
                </c:pt>
                <c:pt idx="13420">
                  <c:v>460</c:v>
                </c:pt>
                <c:pt idx="13421">
                  <c:v>465</c:v>
                </c:pt>
                <c:pt idx="13422">
                  <c:v>463</c:v>
                </c:pt>
                <c:pt idx="13423">
                  <c:v>465</c:v>
                </c:pt>
                <c:pt idx="13424">
                  <c:v>463</c:v>
                </c:pt>
                <c:pt idx="13425">
                  <c:v>463</c:v>
                </c:pt>
                <c:pt idx="13426">
                  <c:v>472</c:v>
                </c:pt>
                <c:pt idx="13427">
                  <c:v>465</c:v>
                </c:pt>
                <c:pt idx="13428">
                  <c:v>460</c:v>
                </c:pt>
                <c:pt idx="13429">
                  <c:v>465</c:v>
                </c:pt>
                <c:pt idx="13430">
                  <c:v>478</c:v>
                </c:pt>
                <c:pt idx="13431">
                  <c:v>465</c:v>
                </c:pt>
                <c:pt idx="13432">
                  <c:v>465</c:v>
                </c:pt>
                <c:pt idx="13433">
                  <c:v>465</c:v>
                </c:pt>
                <c:pt idx="13434">
                  <c:v>465</c:v>
                </c:pt>
                <c:pt idx="13435">
                  <c:v>460</c:v>
                </c:pt>
                <c:pt idx="13436">
                  <c:v>472</c:v>
                </c:pt>
                <c:pt idx="13437">
                  <c:v>463</c:v>
                </c:pt>
                <c:pt idx="13438">
                  <c:v>478</c:v>
                </c:pt>
                <c:pt idx="13439">
                  <c:v>482</c:v>
                </c:pt>
                <c:pt idx="13440">
                  <c:v>472</c:v>
                </c:pt>
                <c:pt idx="13441">
                  <c:v>486</c:v>
                </c:pt>
                <c:pt idx="13442">
                  <c:v>460</c:v>
                </c:pt>
                <c:pt idx="13443">
                  <c:v>482</c:v>
                </c:pt>
                <c:pt idx="13444">
                  <c:v>472</c:v>
                </c:pt>
                <c:pt idx="13445">
                  <c:v>472</c:v>
                </c:pt>
                <c:pt idx="13446">
                  <c:v>463</c:v>
                </c:pt>
                <c:pt idx="13447">
                  <c:v>472</c:v>
                </c:pt>
                <c:pt idx="13448">
                  <c:v>465</c:v>
                </c:pt>
                <c:pt idx="13449">
                  <c:v>478</c:v>
                </c:pt>
                <c:pt idx="13450">
                  <c:v>465</c:v>
                </c:pt>
                <c:pt idx="13451">
                  <c:v>472</c:v>
                </c:pt>
                <c:pt idx="13452">
                  <c:v>478</c:v>
                </c:pt>
                <c:pt idx="13453">
                  <c:v>482</c:v>
                </c:pt>
                <c:pt idx="13454">
                  <c:v>472</c:v>
                </c:pt>
                <c:pt idx="13455">
                  <c:v>478</c:v>
                </c:pt>
                <c:pt idx="13456">
                  <c:v>495</c:v>
                </c:pt>
                <c:pt idx="13457">
                  <c:v>495</c:v>
                </c:pt>
                <c:pt idx="13458">
                  <c:v>495</c:v>
                </c:pt>
                <c:pt idx="13459">
                  <c:v>478</c:v>
                </c:pt>
                <c:pt idx="13460">
                  <c:v>503</c:v>
                </c:pt>
                <c:pt idx="13461">
                  <c:v>503</c:v>
                </c:pt>
                <c:pt idx="13462">
                  <c:v>508</c:v>
                </c:pt>
                <c:pt idx="13463">
                  <c:v>503</c:v>
                </c:pt>
                <c:pt idx="13464">
                  <c:v>503</c:v>
                </c:pt>
                <c:pt idx="13465">
                  <c:v>503</c:v>
                </c:pt>
                <c:pt idx="13466">
                  <c:v>488</c:v>
                </c:pt>
                <c:pt idx="13467">
                  <c:v>515</c:v>
                </c:pt>
                <c:pt idx="13468">
                  <c:v>503</c:v>
                </c:pt>
                <c:pt idx="13469">
                  <c:v>508</c:v>
                </c:pt>
                <c:pt idx="13470">
                  <c:v>524</c:v>
                </c:pt>
                <c:pt idx="13471">
                  <c:v>508</c:v>
                </c:pt>
                <c:pt idx="13472">
                  <c:v>503</c:v>
                </c:pt>
                <c:pt idx="13473">
                  <c:v>503</c:v>
                </c:pt>
                <c:pt idx="13474">
                  <c:v>503</c:v>
                </c:pt>
                <c:pt idx="13475">
                  <c:v>520</c:v>
                </c:pt>
                <c:pt idx="13476">
                  <c:v>488</c:v>
                </c:pt>
                <c:pt idx="13477">
                  <c:v>495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411136"/>
        <c:axId val="190412672"/>
      </c:lineChart>
      <c:catAx>
        <c:axId val="190411136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412672"/>
        <c:crosses val="autoZero"/>
        <c:auto val="1"/>
        <c:lblAlgn val="ctr"/>
        <c:lblOffset val="100"/>
        <c:noMultiLvlLbl val="0"/>
      </c:catAx>
      <c:valAx>
        <c:axId val="1904126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4111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GB"/>
              <a:t>Vatra Dornei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Sheet1!$C$1:$C$4912</c:f>
              <c:numCache>
                <c:formatCode>h:mm:ss</c:formatCode>
                <c:ptCount val="4912"/>
                <c:pt idx="0">
                  <c:v>2.3148148148148147E-5</c:v>
                </c:pt>
                <c:pt idx="1">
                  <c:v>2.3148148148148147E-5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  <c:pt idx="397">
                  <c:v>4.6064814814814814E-3</c:v>
                </c:pt>
                <c:pt idx="398">
                  <c:v>4.6180555555555558E-3</c:v>
                </c:pt>
                <c:pt idx="399">
                  <c:v>4.6296296296296302E-3</c:v>
                </c:pt>
                <c:pt idx="400">
                  <c:v>4.6412037037037038E-3</c:v>
                </c:pt>
                <c:pt idx="401">
                  <c:v>4.6527777777777774E-3</c:v>
                </c:pt>
                <c:pt idx="402">
                  <c:v>4.6643518518518518E-3</c:v>
                </c:pt>
                <c:pt idx="403">
                  <c:v>4.6759259259259263E-3</c:v>
                </c:pt>
                <c:pt idx="404">
                  <c:v>4.6874999999999998E-3</c:v>
                </c:pt>
                <c:pt idx="405">
                  <c:v>4.6990740740740743E-3</c:v>
                </c:pt>
                <c:pt idx="406">
                  <c:v>4.7106481481481478E-3</c:v>
                </c:pt>
                <c:pt idx="407">
                  <c:v>4.7222222222222223E-3</c:v>
                </c:pt>
                <c:pt idx="408">
                  <c:v>4.7337962962962958E-3</c:v>
                </c:pt>
                <c:pt idx="409">
                  <c:v>4.7453703703703703E-3</c:v>
                </c:pt>
                <c:pt idx="410">
                  <c:v>4.7569444444444447E-3</c:v>
                </c:pt>
                <c:pt idx="411">
                  <c:v>4.7685185185185183E-3</c:v>
                </c:pt>
                <c:pt idx="412">
                  <c:v>4.7800925925925919E-3</c:v>
                </c:pt>
                <c:pt idx="413">
                  <c:v>4.7916666666666672E-3</c:v>
                </c:pt>
                <c:pt idx="414">
                  <c:v>4.8032407407407407E-3</c:v>
                </c:pt>
                <c:pt idx="415">
                  <c:v>4.8148148148148152E-3</c:v>
                </c:pt>
                <c:pt idx="416">
                  <c:v>4.8263888888888887E-3</c:v>
                </c:pt>
                <c:pt idx="417">
                  <c:v>4.8379629629629632E-3</c:v>
                </c:pt>
                <c:pt idx="418">
                  <c:v>4.8495370370370368E-3</c:v>
                </c:pt>
                <c:pt idx="419">
                  <c:v>4.8611111111111112E-3</c:v>
                </c:pt>
                <c:pt idx="420">
                  <c:v>4.8726851851851856E-3</c:v>
                </c:pt>
                <c:pt idx="421">
                  <c:v>4.8842592592592592E-3</c:v>
                </c:pt>
                <c:pt idx="422">
                  <c:v>4.8958333333333328E-3</c:v>
                </c:pt>
                <c:pt idx="423">
                  <c:v>4.9074074074074072E-3</c:v>
                </c:pt>
                <c:pt idx="424">
                  <c:v>4.9189814814814816E-3</c:v>
                </c:pt>
                <c:pt idx="425">
                  <c:v>4.9305555555555552E-3</c:v>
                </c:pt>
                <c:pt idx="426">
                  <c:v>4.9421296296296288E-3</c:v>
                </c:pt>
                <c:pt idx="427">
                  <c:v>4.9537037037037041E-3</c:v>
                </c:pt>
                <c:pt idx="428">
                  <c:v>4.9652777777777777E-3</c:v>
                </c:pt>
                <c:pt idx="429">
                  <c:v>4.9768518518518521E-3</c:v>
                </c:pt>
                <c:pt idx="430">
                  <c:v>4.9884259259259265E-3</c:v>
                </c:pt>
                <c:pt idx="431">
                  <c:v>5.0000000000000001E-3</c:v>
                </c:pt>
                <c:pt idx="432">
                  <c:v>5.0115740740740737E-3</c:v>
                </c:pt>
                <c:pt idx="433">
                  <c:v>5.0231481481481481E-3</c:v>
                </c:pt>
                <c:pt idx="434">
                  <c:v>5.0347222222222225E-3</c:v>
                </c:pt>
                <c:pt idx="435">
                  <c:v>5.0462962962962961E-3</c:v>
                </c:pt>
                <c:pt idx="436">
                  <c:v>5.0578703703703706E-3</c:v>
                </c:pt>
                <c:pt idx="437">
                  <c:v>5.0694444444444441E-3</c:v>
                </c:pt>
                <c:pt idx="438">
                  <c:v>5.0810185185185186E-3</c:v>
                </c:pt>
                <c:pt idx="439">
                  <c:v>5.0925925925925921E-3</c:v>
                </c:pt>
                <c:pt idx="440">
                  <c:v>5.1041666666666666E-3</c:v>
                </c:pt>
                <c:pt idx="441">
                  <c:v>5.115740740740741E-3</c:v>
                </c:pt>
                <c:pt idx="442">
                  <c:v>5.1273148148148146E-3</c:v>
                </c:pt>
                <c:pt idx="443">
                  <c:v>5.138888888888889E-3</c:v>
                </c:pt>
                <c:pt idx="444">
                  <c:v>5.1504629629629635E-3</c:v>
                </c:pt>
                <c:pt idx="445">
                  <c:v>5.162037037037037E-3</c:v>
                </c:pt>
                <c:pt idx="446">
                  <c:v>5.1736111111111115E-3</c:v>
                </c:pt>
                <c:pt idx="447">
                  <c:v>5.185185185185185E-3</c:v>
                </c:pt>
                <c:pt idx="448">
                  <c:v>5.1967592592592595E-3</c:v>
                </c:pt>
                <c:pt idx="449">
                  <c:v>5.208333333333333E-3</c:v>
                </c:pt>
                <c:pt idx="450">
                  <c:v>5.2199074074074066E-3</c:v>
                </c:pt>
                <c:pt idx="451">
                  <c:v>5.2314814814814819E-3</c:v>
                </c:pt>
                <c:pt idx="452">
                  <c:v>5.2430555555555555E-3</c:v>
                </c:pt>
                <c:pt idx="453">
                  <c:v>5.2546296296296299E-3</c:v>
                </c:pt>
                <c:pt idx="454">
                  <c:v>5.2662037037037035E-3</c:v>
                </c:pt>
                <c:pt idx="455">
                  <c:v>5.2777777777777771E-3</c:v>
                </c:pt>
                <c:pt idx="456">
                  <c:v>5.2893518518518515E-3</c:v>
                </c:pt>
                <c:pt idx="457">
                  <c:v>5.3009259259259251E-3</c:v>
                </c:pt>
                <c:pt idx="458">
                  <c:v>5.3125000000000004E-3</c:v>
                </c:pt>
                <c:pt idx="459">
                  <c:v>5.3240740740740748E-3</c:v>
                </c:pt>
                <c:pt idx="460">
                  <c:v>5.3356481481481484E-3</c:v>
                </c:pt>
                <c:pt idx="461">
                  <c:v>5.347222222222222E-3</c:v>
                </c:pt>
                <c:pt idx="462">
                  <c:v>5.3587962962962964E-3</c:v>
                </c:pt>
                <c:pt idx="463">
                  <c:v>5.37037037037037E-3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6.6435185185185182E-3</c:v>
                </c:pt>
                <c:pt idx="575">
                  <c:v>6.6550925925925935E-3</c:v>
                </c:pt>
                <c:pt idx="576">
                  <c:v>6.6666666666666671E-3</c:v>
                </c:pt>
                <c:pt idx="577">
                  <c:v>6.6782407407407415E-3</c:v>
                </c:pt>
                <c:pt idx="578">
                  <c:v>6.6898148148148142E-3</c:v>
                </c:pt>
                <c:pt idx="579">
                  <c:v>6.7013888888888887E-3</c:v>
                </c:pt>
                <c:pt idx="580">
                  <c:v>6.7129629629629622E-3</c:v>
                </c:pt>
                <c:pt idx="581">
                  <c:v>6.7245370370370367E-3</c:v>
                </c:pt>
                <c:pt idx="582">
                  <c:v>6.7361111111111103E-3</c:v>
                </c:pt>
                <c:pt idx="583">
                  <c:v>6.7476851851851856E-3</c:v>
                </c:pt>
                <c:pt idx="584">
                  <c:v>6.7592592592592591E-3</c:v>
                </c:pt>
                <c:pt idx="585">
                  <c:v>6.7708333333333336E-3</c:v>
                </c:pt>
                <c:pt idx="586">
                  <c:v>6.782407407407408E-3</c:v>
                </c:pt>
                <c:pt idx="587">
                  <c:v>6.7939814814814816E-3</c:v>
                </c:pt>
                <c:pt idx="588">
                  <c:v>6.8055555555555569E-3</c:v>
                </c:pt>
                <c:pt idx="589">
                  <c:v>6.8171296296296287E-3</c:v>
                </c:pt>
                <c:pt idx="590">
                  <c:v>6.828703703703704E-3</c:v>
                </c:pt>
                <c:pt idx="591">
                  <c:v>6.8402777777777776E-3</c:v>
                </c:pt>
                <c:pt idx="592">
                  <c:v>6.851851851851852E-3</c:v>
                </c:pt>
                <c:pt idx="593">
                  <c:v>6.8634259259259256E-3</c:v>
                </c:pt>
                <c:pt idx="594">
                  <c:v>6.875E-3</c:v>
                </c:pt>
                <c:pt idx="595">
                  <c:v>6.8865740740740736E-3</c:v>
                </c:pt>
                <c:pt idx="596">
                  <c:v>6.8981481481481489E-3</c:v>
                </c:pt>
                <c:pt idx="597">
                  <c:v>6.9097222222222225E-3</c:v>
                </c:pt>
                <c:pt idx="598">
                  <c:v>6.9212962962962969E-3</c:v>
                </c:pt>
                <c:pt idx="599">
                  <c:v>6.9328703703703696E-3</c:v>
                </c:pt>
                <c:pt idx="600">
                  <c:v>6.9444444444444441E-3</c:v>
                </c:pt>
                <c:pt idx="601">
                  <c:v>6.9560185185185185E-3</c:v>
                </c:pt>
                <c:pt idx="602">
                  <c:v>6.9675925925925921E-3</c:v>
                </c:pt>
                <c:pt idx="603">
                  <c:v>6.9791666666666674E-3</c:v>
                </c:pt>
                <c:pt idx="604">
                  <c:v>6.9907407407407409E-3</c:v>
                </c:pt>
                <c:pt idx="605">
                  <c:v>7.0023148148148154E-3</c:v>
                </c:pt>
                <c:pt idx="606">
                  <c:v>7.013888888888889E-3</c:v>
                </c:pt>
                <c:pt idx="607">
                  <c:v>7.0254629629629634E-3</c:v>
                </c:pt>
                <c:pt idx="608">
                  <c:v>7.037037037037037E-3</c:v>
                </c:pt>
                <c:pt idx="609">
                  <c:v>7.0486111111111105E-3</c:v>
                </c:pt>
                <c:pt idx="610">
                  <c:v>7.0601851851851841E-3</c:v>
                </c:pt>
                <c:pt idx="611">
                  <c:v>7.0717592592592594E-3</c:v>
                </c:pt>
                <c:pt idx="612">
                  <c:v>7.083333333333333E-3</c:v>
                </c:pt>
                <c:pt idx="613">
                  <c:v>7.0949074074074074E-3</c:v>
                </c:pt>
                <c:pt idx="614">
                  <c:v>7.106481481481481E-3</c:v>
                </c:pt>
                <c:pt idx="615">
                  <c:v>7.1180555555555554E-3</c:v>
                </c:pt>
                <c:pt idx="616">
                  <c:v>7.1296296296296307E-3</c:v>
                </c:pt>
                <c:pt idx="617">
                  <c:v>7.1412037037037043E-3</c:v>
                </c:pt>
                <c:pt idx="618">
                  <c:v>7.1527777777777787E-3</c:v>
                </c:pt>
                <c:pt idx="619">
                  <c:v>7.1643518518518514E-3</c:v>
                </c:pt>
                <c:pt idx="620">
                  <c:v>7.1759259259259259E-3</c:v>
                </c:pt>
                <c:pt idx="621">
                  <c:v>7.1874999999999994E-3</c:v>
                </c:pt>
                <c:pt idx="622">
                  <c:v>7.1990740740740739E-3</c:v>
                </c:pt>
                <c:pt idx="623">
                  <c:v>7.2106481481481475E-3</c:v>
                </c:pt>
                <c:pt idx="624">
                  <c:v>7.2222222222222228E-3</c:v>
                </c:pt>
                <c:pt idx="625">
                  <c:v>7.2337962962962963E-3</c:v>
                </c:pt>
                <c:pt idx="626">
                  <c:v>7.2453703703703708E-3</c:v>
                </c:pt>
                <c:pt idx="627">
                  <c:v>7.2569444444444443E-3</c:v>
                </c:pt>
                <c:pt idx="628">
                  <c:v>7.2685185185185188E-3</c:v>
                </c:pt>
                <c:pt idx="629">
                  <c:v>7.2800925925925915E-3</c:v>
                </c:pt>
                <c:pt idx="630">
                  <c:v>7.2916666666666659E-3</c:v>
                </c:pt>
                <c:pt idx="631">
                  <c:v>7.3032407407407412E-3</c:v>
                </c:pt>
                <c:pt idx="632">
                  <c:v>7.3148148148148148E-3</c:v>
                </c:pt>
                <c:pt idx="633">
                  <c:v>7.3263888888888892E-3</c:v>
                </c:pt>
                <c:pt idx="634">
                  <c:v>7.3379629629629628E-3</c:v>
                </c:pt>
                <c:pt idx="635">
                  <c:v>7.3495370370370372E-3</c:v>
                </c:pt>
                <c:pt idx="636">
                  <c:v>7.3611111111111108E-3</c:v>
                </c:pt>
                <c:pt idx="637">
                  <c:v>7.3726851851851861E-3</c:v>
                </c:pt>
                <c:pt idx="638">
                  <c:v>7.3842592592592597E-3</c:v>
                </c:pt>
                <c:pt idx="639">
                  <c:v>7.3958333333333341E-3</c:v>
                </c:pt>
                <c:pt idx="640">
                  <c:v>7.4074074074074068E-3</c:v>
                </c:pt>
                <c:pt idx="641">
                  <c:v>7.4189814814814813E-3</c:v>
                </c:pt>
                <c:pt idx="642">
                  <c:v>7.4305555555555548E-3</c:v>
                </c:pt>
                <c:pt idx="643">
                  <c:v>7.4421296296296293E-3</c:v>
                </c:pt>
                <c:pt idx="644">
                  <c:v>7.4537037037037028E-3</c:v>
                </c:pt>
                <c:pt idx="645">
                  <c:v>7.4652777777777781E-3</c:v>
                </c:pt>
                <c:pt idx="646">
                  <c:v>7.4768518518518526E-3</c:v>
                </c:pt>
                <c:pt idx="647">
                  <c:v>7.4884259259259262E-3</c:v>
                </c:pt>
                <c:pt idx="648">
                  <c:v>7.5000000000000006E-3</c:v>
                </c:pt>
                <c:pt idx="649">
                  <c:v>7.5115740740740742E-3</c:v>
                </c:pt>
                <c:pt idx="650">
                  <c:v>7.5231481481481477E-3</c:v>
                </c:pt>
                <c:pt idx="651">
                  <c:v>7.5347222222222213E-3</c:v>
                </c:pt>
                <c:pt idx="652">
                  <c:v>7.5462962962962966E-3</c:v>
                </c:pt>
                <c:pt idx="653">
                  <c:v>7.5578703703703702E-3</c:v>
                </c:pt>
                <c:pt idx="654">
                  <c:v>7.5694444444444446E-3</c:v>
                </c:pt>
                <c:pt idx="655">
                  <c:v>7.5810185185185182E-3</c:v>
                </c:pt>
                <c:pt idx="656">
                  <c:v>7.5925925925925926E-3</c:v>
                </c:pt>
                <c:pt idx="657">
                  <c:v>7.6041666666666662E-3</c:v>
                </c:pt>
                <c:pt idx="658">
                  <c:v>7.6157407407407415E-3</c:v>
                </c:pt>
                <c:pt idx="659">
                  <c:v>7.6273148148148151E-3</c:v>
                </c:pt>
                <c:pt idx="660">
                  <c:v>7.6388888888888886E-3</c:v>
                </c:pt>
                <c:pt idx="661">
                  <c:v>7.6504629629629631E-3</c:v>
                </c:pt>
                <c:pt idx="662">
                  <c:v>7.6620370370370366E-3</c:v>
                </c:pt>
                <c:pt idx="663">
                  <c:v>7.6736111111111111E-3</c:v>
                </c:pt>
                <c:pt idx="664">
                  <c:v>7.6851851851851847E-3</c:v>
                </c:pt>
                <c:pt idx="665">
                  <c:v>7.69675925925926E-3</c:v>
                </c:pt>
                <c:pt idx="666">
                  <c:v>7.7083333333333335E-3</c:v>
                </c:pt>
                <c:pt idx="667">
                  <c:v>7.719907407407408E-3</c:v>
                </c:pt>
                <c:pt idx="668">
                  <c:v>7.7314814814814815E-3</c:v>
                </c:pt>
                <c:pt idx="669">
                  <c:v>7.743055555555556E-3</c:v>
                </c:pt>
                <c:pt idx="670">
                  <c:v>7.7546296296296287E-3</c:v>
                </c:pt>
                <c:pt idx="671">
                  <c:v>7.7662037037037031E-3</c:v>
                </c:pt>
                <c:pt idx="672">
                  <c:v>7.7777777777777767E-3</c:v>
                </c:pt>
                <c:pt idx="673">
                  <c:v>7.789351851851852E-3</c:v>
                </c:pt>
                <c:pt idx="674">
                  <c:v>7.8009259259259256E-3</c:v>
                </c:pt>
                <c:pt idx="675">
                  <c:v>7.8125E-3</c:v>
                </c:pt>
                <c:pt idx="676">
                  <c:v>7.8240740740740753E-3</c:v>
                </c:pt>
                <c:pt idx="677">
                  <c:v>7.8356481481481489E-3</c:v>
                </c:pt>
                <c:pt idx="678">
                  <c:v>7.8472222222222224E-3</c:v>
                </c:pt>
                <c:pt idx="679">
                  <c:v>7.858796296296296E-3</c:v>
                </c:pt>
                <c:pt idx="680">
                  <c:v>7.8703703703703713E-3</c:v>
                </c:pt>
                <c:pt idx="681">
                  <c:v>7.8819444444444432E-3</c:v>
                </c:pt>
                <c:pt idx="682">
                  <c:v>7.8935185185185185E-3</c:v>
                </c:pt>
                <c:pt idx="683">
                  <c:v>7.905092592592592E-3</c:v>
                </c:pt>
                <c:pt idx="684">
                  <c:v>7.9166666666666673E-3</c:v>
                </c:pt>
                <c:pt idx="685">
                  <c:v>7.9282407407407409E-3</c:v>
                </c:pt>
                <c:pt idx="686">
                  <c:v>7.9398148148148145E-3</c:v>
                </c:pt>
                <c:pt idx="687">
                  <c:v>7.951388888888888E-3</c:v>
                </c:pt>
                <c:pt idx="688">
                  <c:v>7.9629629629629634E-3</c:v>
                </c:pt>
                <c:pt idx="689">
                  <c:v>7.9745370370370369E-3</c:v>
                </c:pt>
                <c:pt idx="690">
                  <c:v>7.9861111111111122E-3</c:v>
                </c:pt>
                <c:pt idx="691">
                  <c:v>7.9976851851851858E-3</c:v>
                </c:pt>
                <c:pt idx="692">
                  <c:v>8.0092592592592594E-3</c:v>
                </c:pt>
                <c:pt idx="693">
                  <c:v>8.0208333333333329E-3</c:v>
                </c:pt>
                <c:pt idx="694">
                  <c:v>8.0324074074074065E-3</c:v>
                </c:pt>
                <c:pt idx="695">
                  <c:v>8.0439814814814818E-3</c:v>
                </c:pt>
                <c:pt idx="696">
                  <c:v>8.0555555555555554E-3</c:v>
                </c:pt>
                <c:pt idx="697">
                  <c:v>8.0671296296296307E-3</c:v>
                </c:pt>
                <c:pt idx="698">
                  <c:v>8.0787037037037043E-3</c:v>
                </c:pt>
                <c:pt idx="699">
                  <c:v>8.0902777777777778E-3</c:v>
                </c:pt>
                <c:pt idx="700">
                  <c:v>8.1018518518518514E-3</c:v>
                </c:pt>
                <c:pt idx="701">
                  <c:v>8.113425925925925E-3</c:v>
                </c:pt>
                <c:pt idx="702">
                  <c:v>8.1249999999999985E-3</c:v>
                </c:pt>
                <c:pt idx="703">
                  <c:v>8.1365740740740738E-3</c:v>
                </c:pt>
                <c:pt idx="704">
                  <c:v>8.1481481481481474E-3</c:v>
                </c:pt>
                <c:pt idx="705">
                  <c:v>8.1597222222222227E-3</c:v>
                </c:pt>
                <c:pt idx="706">
                  <c:v>8.1712962962962963E-3</c:v>
                </c:pt>
                <c:pt idx="707">
                  <c:v>8.1828703703703699E-3</c:v>
                </c:pt>
                <c:pt idx="708">
                  <c:v>8.1944444444444452E-3</c:v>
                </c:pt>
                <c:pt idx="709">
                  <c:v>8.2060185185185187E-3</c:v>
                </c:pt>
                <c:pt idx="710">
                  <c:v>8.217592592592594E-3</c:v>
                </c:pt>
                <c:pt idx="711">
                  <c:v>8.2291666666666659E-3</c:v>
                </c:pt>
                <c:pt idx="712">
                  <c:v>8.2407407407407412E-3</c:v>
                </c:pt>
                <c:pt idx="713">
                  <c:v>8.2523148148148148E-3</c:v>
                </c:pt>
                <c:pt idx="714">
                  <c:v>8.2638888888888883E-3</c:v>
                </c:pt>
                <c:pt idx="715">
                  <c:v>8.2754629629629619E-3</c:v>
                </c:pt>
                <c:pt idx="716">
                  <c:v>8.2870370370370372E-3</c:v>
                </c:pt>
                <c:pt idx="717">
                  <c:v>8.2986111111111108E-3</c:v>
                </c:pt>
                <c:pt idx="718">
                  <c:v>8.3101851851851861E-3</c:v>
                </c:pt>
                <c:pt idx="719">
                  <c:v>8.3217592592592596E-3</c:v>
                </c:pt>
                <c:pt idx="720">
                  <c:v>8.3333333333333332E-3</c:v>
                </c:pt>
                <c:pt idx="721">
                  <c:v>8.3449074074074085E-3</c:v>
                </c:pt>
                <c:pt idx="722">
                  <c:v>8.3564814814814804E-3</c:v>
                </c:pt>
                <c:pt idx="723">
                  <c:v>8.3680555555555557E-3</c:v>
                </c:pt>
                <c:pt idx="724">
                  <c:v>8.3796296296296292E-3</c:v>
                </c:pt>
                <c:pt idx="725">
                  <c:v>8.3912037037037045E-3</c:v>
                </c:pt>
                <c:pt idx="726">
                  <c:v>8.4027777777777781E-3</c:v>
                </c:pt>
                <c:pt idx="727">
                  <c:v>8.4143518518518517E-3</c:v>
                </c:pt>
                <c:pt idx="728">
                  <c:v>8.4259259259259253E-3</c:v>
                </c:pt>
                <c:pt idx="729">
                  <c:v>8.4375000000000006E-3</c:v>
                </c:pt>
                <c:pt idx="730">
                  <c:v>8.4490740740740741E-3</c:v>
                </c:pt>
                <c:pt idx="731">
                  <c:v>8.4606481481481494E-3</c:v>
                </c:pt>
                <c:pt idx="732">
                  <c:v>8.4722222222222213E-3</c:v>
                </c:pt>
                <c:pt idx="733">
                  <c:v>8.4837962962962966E-3</c:v>
                </c:pt>
                <c:pt idx="734">
                  <c:v>8.4953703703703701E-3</c:v>
                </c:pt>
                <c:pt idx="735">
                  <c:v>8.5069444444444437E-3</c:v>
                </c:pt>
                <c:pt idx="736">
                  <c:v>8.518518518518519E-3</c:v>
                </c:pt>
                <c:pt idx="737">
                  <c:v>8.5300925925925926E-3</c:v>
                </c:pt>
                <c:pt idx="738">
                  <c:v>8.5416666666666679E-3</c:v>
                </c:pt>
                <c:pt idx="739">
                  <c:v>8.5532407407407415E-3</c:v>
                </c:pt>
                <c:pt idx="740">
                  <c:v>8.564814814814815E-3</c:v>
                </c:pt>
                <c:pt idx="741">
                  <c:v>8.5763888888888886E-3</c:v>
                </c:pt>
                <c:pt idx="742">
                  <c:v>8.5879629629629622E-3</c:v>
                </c:pt>
                <c:pt idx="743">
                  <c:v>8.5995370370370357E-3</c:v>
                </c:pt>
                <c:pt idx="744">
                  <c:v>8.611111111111111E-3</c:v>
                </c:pt>
                <c:pt idx="745">
                  <c:v>8.6226851851851846E-3</c:v>
                </c:pt>
                <c:pt idx="746">
                  <c:v>8.6342592592592599E-3</c:v>
                </c:pt>
                <c:pt idx="747">
                  <c:v>8.6458333333333335E-3</c:v>
                </c:pt>
                <c:pt idx="748">
                  <c:v>8.6574074074074071E-3</c:v>
                </c:pt>
                <c:pt idx="749">
                  <c:v>8.6689814814814806E-3</c:v>
                </c:pt>
                <c:pt idx="750">
                  <c:v>8.6805555555555559E-3</c:v>
                </c:pt>
                <c:pt idx="751">
                  <c:v>8.6921296296296312E-3</c:v>
                </c:pt>
                <c:pt idx="752">
                  <c:v>8.7037037037037031E-3</c:v>
                </c:pt>
                <c:pt idx="753">
                  <c:v>8.7152777777777784E-3</c:v>
                </c:pt>
                <c:pt idx="754">
                  <c:v>8.726851851851852E-3</c:v>
                </c:pt>
                <c:pt idx="755">
                  <c:v>8.7384259259259255E-3</c:v>
                </c:pt>
                <c:pt idx="756">
                  <c:v>8.7499999999999991E-3</c:v>
                </c:pt>
                <c:pt idx="757">
                  <c:v>8.7615740740740744E-3</c:v>
                </c:pt>
                <c:pt idx="758">
                  <c:v>8.773148148148148E-3</c:v>
                </c:pt>
                <c:pt idx="759">
                  <c:v>8.7847222222222233E-3</c:v>
                </c:pt>
                <c:pt idx="760">
                  <c:v>8.7962962962962968E-3</c:v>
                </c:pt>
                <c:pt idx="761">
                  <c:v>8.8078703703703704E-3</c:v>
                </c:pt>
                <c:pt idx="762">
                  <c:v>8.819444444444444E-3</c:v>
                </c:pt>
                <c:pt idx="763">
                  <c:v>8.8310185185185176E-3</c:v>
                </c:pt>
                <c:pt idx="764">
                  <c:v>8.8425925925925911E-3</c:v>
                </c:pt>
                <c:pt idx="765">
                  <c:v>8.8541666666666664E-3</c:v>
                </c:pt>
                <c:pt idx="766">
                  <c:v>8.8657407407407417E-3</c:v>
                </c:pt>
                <c:pt idx="767">
                  <c:v>8.8773148148148153E-3</c:v>
                </c:pt>
                <c:pt idx="768">
                  <c:v>8.8888888888888889E-3</c:v>
                </c:pt>
                <c:pt idx="769">
                  <c:v>8.9004629629629625E-3</c:v>
                </c:pt>
                <c:pt idx="770">
                  <c:v>8.9120370370370378E-3</c:v>
                </c:pt>
                <c:pt idx="771">
                  <c:v>8.9236111111111113E-3</c:v>
                </c:pt>
                <c:pt idx="772">
                  <c:v>8.9351851851851866E-3</c:v>
                </c:pt>
                <c:pt idx="773">
                  <c:v>8.9467592592592585E-3</c:v>
                </c:pt>
                <c:pt idx="774">
                  <c:v>8.9583333333333338E-3</c:v>
                </c:pt>
                <c:pt idx="775">
                  <c:v>8.9699074074074073E-3</c:v>
                </c:pt>
                <c:pt idx="776">
                  <c:v>8.9814814814814809E-3</c:v>
                </c:pt>
                <c:pt idx="777">
                  <c:v>8.9930555555555545E-3</c:v>
                </c:pt>
                <c:pt idx="778">
                  <c:v>9.0046296296296298E-3</c:v>
                </c:pt>
                <c:pt idx="779">
                  <c:v>9.0162037037037034E-3</c:v>
                </c:pt>
                <c:pt idx="780">
                  <c:v>9.0277777777777787E-3</c:v>
                </c:pt>
                <c:pt idx="781">
                  <c:v>9.0393518518518522E-3</c:v>
                </c:pt>
                <c:pt idx="782">
                  <c:v>9.0509259259259258E-3</c:v>
                </c:pt>
                <c:pt idx="783">
                  <c:v>9.0624999999999994E-3</c:v>
                </c:pt>
                <c:pt idx="784">
                  <c:v>9.0740740740740729E-3</c:v>
                </c:pt>
                <c:pt idx="785">
                  <c:v>9.0856481481481483E-3</c:v>
                </c:pt>
                <c:pt idx="786">
                  <c:v>9.0972222222222218E-3</c:v>
                </c:pt>
                <c:pt idx="787">
                  <c:v>9.1087962962962971E-3</c:v>
                </c:pt>
                <c:pt idx="788">
                  <c:v>9.1203703703703707E-3</c:v>
                </c:pt>
                <c:pt idx="789">
                  <c:v>9.1319444444444443E-3</c:v>
                </c:pt>
                <c:pt idx="790">
                  <c:v>9.1435185185185178E-3</c:v>
                </c:pt>
                <c:pt idx="791">
                  <c:v>9.1550925925925931E-3</c:v>
                </c:pt>
                <c:pt idx="792">
                  <c:v>9.1666666666666667E-3</c:v>
                </c:pt>
                <c:pt idx="793">
                  <c:v>9.1782407407407403E-3</c:v>
                </c:pt>
                <c:pt idx="794">
                  <c:v>9.1898148148148139E-3</c:v>
                </c:pt>
                <c:pt idx="795">
                  <c:v>9.2013888888888892E-3</c:v>
                </c:pt>
                <c:pt idx="796">
                  <c:v>9.2129629629629627E-3</c:v>
                </c:pt>
                <c:pt idx="797">
                  <c:v>9.2245370370370363E-3</c:v>
                </c:pt>
                <c:pt idx="798">
                  <c:v>9.2361111111111116E-3</c:v>
                </c:pt>
                <c:pt idx="799">
                  <c:v>9.2476851851851852E-3</c:v>
                </c:pt>
                <c:pt idx="800">
                  <c:v>9.2592592592592605E-3</c:v>
                </c:pt>
                <c:pt idx="801">
                  <c:v>9.2708333333333341E-3</c:v>
                </c:pt>
                <c:pt idx="802">
                  <c:v>9.2824074074074076E-3</c:v>
                </c:pt>
                <c:pt idx="803">
                  <c:v>9.2939814814814812E-3</c:v>
                </c:pt>
                <c:pt idx="804">
                  <c:v>9.3055555555555548E-3</c:v>
                </c:pt>
                <c:pt idx="805">
                  <c:v>9.3171296296296283E-3</c:v>
                </c:pt>
                <c:pt idx="806">
                  <c:v>9.3287037037037036E-3</c:v>
                </c:pt>
                <c:pt idx="807">
                  <c:v>9.3402777777777772E-3</c:v>
                </c:pt>
                <c:pt idx="808">
                  <c:v>9.3518518518518525E-3</c:v>
                </c:pt>
                <c:pt idx="809">
                  <c:v>9.3634259259259261E-3</c:v>
                </c:pt>
                <c:pt idx="810">
                  <c:v>9.3749999999999997E-3</c:v>
                </c:pt>
                <c:pt idx="811">
                  <c:v>9.386574074074075E-3</c:v>
                </c:pt>
                <c:pt idx="812">
                  <c:v>9.3981481481481485E-3</c:v>
                </c:pt>
                <c:pt idx="813">
                  <c:v>9.4097222222222238E-3</c:v>
                </c:pt>
                <c:pt idx="814">
                  <c:v>9.4212962962962957E-3</c:v>
                </c:pt>
                <c:pt idx="815">
                  <c:v>9.432870370370371E-3</c:v>
                </c:pt>
                <c:pt idx="816">
                  <c:v>9.4444444444444445E-3</c:v>
                </c:pt>
                <c:pt idx="817">
                  <c:v>9.4560185185185181E-3</c:v>
                </c:pt>
                <c:pt idx="818">
                  <c:v>9.4675925925925917E-3</c:v>
                </c:pt>
                <c:pt idx="819">
                  <c:v>9.479166666666667E-3</c:v>
                </c:pt>
                <c:pt idx="820">
                  <c:v>9.4907407407407406E-3</c:v>
                </c:pt>
                <c:pt idx="821">
                  <c:v>9.5023148148148159E-3</c:v>
                </c:pt>
                <c:pt idx="822">
                  <c:v>9.5138888888888894E-3</c:v>
                </c:pt>
                <c:pt idx="823">
                  <c:v>9.525462962962963E-3</c:v>
                </c:pt>
                <c:pt idx="824">
                  <c:v>9.5370370370370366E-3</c:v>
                </c:pt>
                <c:pt idx="825">
                  <c:v>9.5486111111111101E-3</c:v>
                </c:pt>
                <c:pt idx="826">
                  <c:v>9.5601851851851855E-3</c:v>
                </c:pt>
                <c:pt idx="827">
                  <c:v>9.571759259259259E-3</c:v>
                </c:pt>
                <c:pt idx="828">
                  <c:v>9.5833333333333343E-3</c:v>
                </c:pt>
                <c:pt idx="829">
                  <c:v>9.5949074074074079E-3</c:v>
                </c:pt>
                <c:pt idx="830">
                  <c:v>9.6064814814814815E-3</c:v>
                </c:pt>
                <c:pt idx="831">
                  <c:v>9.618055555555555E-3</c:v>
                </c:pt>
                <c:pt idx="832">
                  <c:v>9.6296296296296303E-3</c:v>
                </c:pt>
                <c:pt idx="833">
                  <c:v>9.6412037037037039E-3</c:v>
                </c:pt>
                <c:pt idx="834">
                  <c:v>9.6527777777777775E-3</c:v>
                </c:pt>
                <c:pt idx="835">
                  <c:v>9.6643518518518511E-3</c:v>
                </c:pt>
                <c:pt idx="836">
                  <c:v>9.6759259259259264E-3</c:v>
                </c:pt>
                <c:pt idx="837">
                  <c:v>9.6874999999999999E-3</c:v>
                </c:pt>
                <c:pt idx="838">
                  <c:v>9.6990740740740735E-3</c:v>
                </c:pt>
                <c:pt idx="839">
                  <c:v>9.7106481481481471E-3</c:v>
                </c:pt>
                <c:pt idx="840">
                  <c:v>9.7222222222222224E-3</c:v>
                </c:pt>
                <c:pt idx="841">
                  <c:v>9.7337962962962977E-3</c:v>
                </c:pt>
                <c:pt idx="842">
                  <c:v>9.7453703703703713E-3</c:v>
                </c:pt>
                <c:pt idx="843">
                  <c:v>9.7569444444444448E-3</c:v>
                </c:pt>
                <c:pt idx="844">
                  <c:v>9.7685185185185184E-3</c:v>
                </c:pt>
                <c:pt idx="845">
                  <c:v>9.780092592592592E-3</c:v>
                </c:pt>
                <c:pt idx="846">
                  <c:v>9.7916666666666655E-3</c:v>
                </c:pt>
                <c:pt idx="847">
                  <c:v>9.8032407407407408E-3</c:v>
                </c:pt>
                <c:pt idx="848">
                  <c:v>9.8148148148148144E-3</c:v>
                </c:pt>
                <c:pt idx="849">
                  <c:v>9.8263888888888897E-3</c:v>
                </c:pt>
                <c:pt idx="850">
                  <c:v>9.8379629629629633E-3</c:v>
                </c:pt>
                <c:pt idx="851">
                  <c:v>9.8495370370370369E-3</c:v>
                </c:pt>
                <c:pt idx="852">
                  <c:v>9.8611111111111104E-3</c:v>
                </c:pt>
                <c:pt idx="853">
                  <c:v>9.8726851851851857E-3</c:v>
                </c:pt>
                <c:pt idx="854">
                  <c:v>9.8842592592592576E-3</c:v>
                </c:pt>
                <c:pt idx="855">
                  <c:v>9.8958333333333329E-3</c:v>
                </c:pt>
                <c:pt idx="856">
                  <c:v>9.9074074074074082E-3</c:v>
                </c:pt>
                <c:pt idx="857">
                  <c:v>9.9189814814814817E-3</c:v>
                </c:pt>
                <c:pt idx="858">
                  <c:v>9.9305555555555553E-3</c:v>
                </c:pt>
                <c:pt idx="859">
                  <c:v>9.9421296296296289E-3</c:v>
                </c:pt>
                <c:pt idx="860">
                  <c:v>9.9537037037037042E-3</c:v>
                </c:pt>
                <c:pt idx="861">
                  <c:v>9.9652777777777778E-3</c:v>
                </c:pt>
                <c:pt idx="862">
                  <c:v>9.9768518518518531E-3</c:v>
                </c:pt>
                <c:pt idx="863">
                  <c:v>9.9884259259259266E-3</c:v>
                </c:pt>
                <c:pt idx="864">
                  <c:v>0.01</c:v>
                </c:pt>
                <c:pt idx="865">
                  <c:v>1.0011574074074074E-2</c:v>
                </c:pt>
                <c:pt idx="866">
                  <c:v>1.0023148148148147E-2</c:v>
                </c:pt>
                <c:pt idx="867">
                  <c:v>1.0034722222222221E-2</c:v>
                </c:pt>
                <c:pt idx="868">
                  <c:v>1.0046296296296296E-2</c:v>
                </c:pt>
                <c:pt idx="869">
                  <c:v>1.005787037037037E-2</c:v>
                </c:pt>
                <c:pt idx="870">
                  <c:v>1.0069444444444445E-2</c:v>
                </c:pt>
                <c:pt idx="871">
                  <c:v>1.0081018518518519E-2</c:v>
                </c:pt>
                <c:pt idx="872">
                  <c:v>1.0092592592592592E-2</c:v>
                </c:pt>
                <c:pt idx="873">
                  <c:v>1.0104166666666668E-2</c:v>
                </c:pt>
                <c:pt idx="874">
                  <c:v>1.0115740740740741E-2</c:v>
                </c:pt>
                <c:pt idx="875">
                  <c:v>1.0127314814814815E-2</c:v>
                </c:pt>
                <c:pt idx="876">
                  <c:v>1.0138888888888888E-2</c:v>
                </c:pt>
                <c:pt idx="877">
                  <c:v>1.0150462962962964E-2</c:v>
                </c:pt>
                <c:pt idx="878">
                  <c:v>1.0162037037037037E-2</c:v>
                </c:pt>
                <c:pt idx="879">
                  <c:v>1.0173611111111111E-2</c:v>
                </c:pt>
                <c:pt idx="880">
                  <c:v>1.0185185185185184E-2</c:v>
                </c:pt>
                <c:pt idx="881">
                  <c:v>1.019675925925926E-2</c:v>
                </c:pt>
                <c:pt idx="882">
                  <c:v>1.0208333333333333E-2</c:v>
                </c:pt>
                <c:pt idx="883">
                  <c:v>1.0219907407407408E-2</c:v>
                </c:pt>
                <c:pt idx="884">
                  <c:v>1.0231481481481482E-2</c:v>
                </c:pt>
                <c:pt idx="885">
                  <c:v>1.0243055555555556E-2</c:v>
                </c:pt>
                <c:pt idx="886">
                  <c:v>1.0254629629629629E-2</c:v>
                </c:pt>
                <c:pt idx="887">
                  <c:v>1.0266203703703703E-2</c:v>
                </c:pt>
                <c:pt idx="888">
                  <c:v>1.0277777777777778E-2</c:v>
                </c:pt>
                <c:pt idx="889">
                  <c:v>1.0289351851851852E-2</c:v>
                </c:pt>
                <c:pt idx="890">
                  <c:v>1.0300925925925927E-2</c:v>
                </c:pt>
                <c:pt idx="891">
                  <c:v>1.03125E-2</c:v>
                </c:pt>
                <c:pt idx="892">
                  <c:v>1.0324074074074074E-2</c:v>
                </c:pt>
                <c:pt idx="893">
                  <c:v>1.0335648148148148E-2</c:v>
                </c:pt>
                <c:pt idx="894">
                  <c:v>1.0347222222222223E-2</c:v>
                </c:pt>
                <c:pt idx="895">
                  <c:v>1.0358796296296295E-2</c:v>
                </c:pt>
                <c:pt idx="896">
                  <c:v>1.037037037037037E-2</c:v>
                </c:pt>
                <c:pt idx="897">
                  <c:v>1.0381944444444444E-2</c:v>
                </c:pt>
                <c:pt idx="898">
                  <c:v>1.0393518518518519E-2</c:v>
                </c:pt>
                <c:pt idx="899">
                  <c:v>1.0405092592592593E-2</c:v>
                </c:pt>
                <c:pt idx="900">
                  <c:v>1.0416666666666666E-2</c:v>
                </c:pt>
                <c:pt idx="901">
                  <c:v>1.042824074074074E-2</c:v>
                </c:pt>
                <c:pt idx="902">
                  <c:v>1.0439814814814813E-2</c:v>
                </c:pt>
                <c:pt idx="903">
                  <c:v>1.045138888888889E-2</c:v>
                </c:pt>
                <c:pt idx="904">
                  <c:v>1.0462962962962964E-2</c:v>
                </c:pt>
                <c:pt idx="905">
                  <c:v>1.0474537037037037E-2</c:v>
                </c:pt>
                <c:pt idx="906">
                  <c:v>1.0486111111111111E-2</c:v>
                </c:pt>
                <c:pt idx="907">
                  <c:v>1.0497685185185186E-2</c:v>
                </c:pt>
                <c:pt idx="908">
                  <c:v>1.050925925925926E-2</c:v>
                </c:pt>
                <c:pt idx="909">
                  <c:v>1.0520833333333333E-2</c:v>
                </c:pt>
                <c:pt idx="910">
                  <c:v>1.0532407407407407E-2</c:v>
                </c:pt>
                <c:pt idx="911">
                  <c:v>1.0543981481481481E-2</c:v>
                </c:pt>
                <c:pt idx="912">
                  <c:v>1.0555555555555554E-2</c:v>
                </c:pt>
                <c:pt idx="913">
                  <c:v>1.0567129629629629E-2</c:v>
                </c:pt>
                <c:pt idx="914">
                  <c:v>1.0578703703703703E-2</c:v>
                </c:pt>
                <c:pt idx="915">
                  <c:v>1.0590277777777777E-2</c:v>
                </c:pt>
                <c:pt idx="916">
                  <c:v>1.0601851851851854E-2</c:v>
                </c:pt>
                <c:pt idx="917">
                  <c:v>1.0613425925925927E-2</c:v>
                </c:pt>
                <c:pt idx="918">
                  <c:v>1.0625000000000001E-2</c:v>
                </c:pt>
                <c:pt idx="919">
                  <c:v>1.0636574074074074E-2</c:v>
                </c:pt>
                <c:pt idx="920">
                  <c:v>1.064814814814815E-2</c:v>
                </c:pt>
                <c:pt idx="921">
                  <c:v>1.0659722222222221E-2</c:v>
                </c:pt>
                <c:pt idx="922">
                  <c:v>1.0671296296296297E-2</c:v>
                </c:pt>
                <c:pt idx="923">
                  <c:v>1.068287037037037E-2</c:v>
                </c:pt>
                <c:pt idx="924">
                  <c:v>1.0694444444444444E-2</c:v>
                </c:pt>
                <c:pt idx="925">
                  <c:v>1.0706018518518517E-2</c:v>
                </c:pt>
                <c:pt idx="926">
                  <c:v>1.0717592592592593E-2</c:v>
                </c:pt>
                <c:pt idx="927">
                  <c:v>1.0729166666666666E-2</c:v>
                </c:pt>
                <c:pt idx="928">
                  <c:v>1.074074074074074E-2</c:v>
                </c:pt>
                <c:pt idx="929">
                  <c:v>1.0752314814814814E-2</c:v>
                </c:pt>
                <c:pt idx="930">
                  <c:v>1.0763888888888891E-2</c:v>
                </c:pt>
                <c:pt idx="931">
                  <c:v>1.0775462962962964E-2</c:v>
                </c:pt>
                <c:pt idx="932">
                  <c:v>1.0787037037037038E-2</c:v>
                </c:pt>
                <c:pt idx="933">
                  <c:v>1.0798611111111111E-2</c:v>
                </c:pt>
                <c:pt idx="934">
                  <c:v>1.0810185185185185E-2</c:v>
                </c:pt>
                <c:pt idx="935">
                  <c:v>1.082175925925926E-2</c:v>
                </c:pt>
                <c:pt idx="936">
                  <c:v>1.0833333333333334E-2</c:v>
                </c:pt>
                <c:pt idx="937">
                  <c:v>1.0844907407407407E-2</c:v>
                </c:pt>
                <c:pt idx="938">
                  <c:v>1.0856481481481481E-2</c:v>
                </c:pt>
                <c:pt idx="939">
                  <c:v>1.0868055555555556E-2</c:v>
                </c:pt>
                <c:pt idx="940">
                  <c:v>1.087962962962963E-2</c:v>
                </c:pt>
                <c:pt idx="941">
                  <c:v>1.0891203703703703E-2</c:v>
                </c:pt>
                <c:pt idx="942">
                  <c:v>1.0902777777777777E-2</c:v>
                </c:pt>
                <c:pt idx="943">
                  <c:v>1.091435185185185E-2</c:v>
                </c:pt>
                <c:pt idx="944">
                  <c:v>1.0925925925925924E-2</c:v>
                </c:pt>
                <c:pt idx="945">
                  <c:v>1.0937500000000001E-2</c:v>
                </c:pt>
                <c:pt idx="946">
                  <c:v>1.0949074074074075E-2</c:v>
                </c:pt>
                <c:pt idx="947">
                  <c:v>1.0960648148148148E-2</c:v>
                </c:pt>
                <c:pt idx="948">
                  <c:v>1.0972222222222223E-2</c:v>
                </c:pt>
                <c:pt idx="949">
                  <c:v>1.0983796296296297E-2</c:v>
                </c:pt>
                <c:pt idx="950">
                  <c:v>1.0995370370370371E-2</c:v>
                </c:pt>
                <c:pt idx="951">
                  <c:v>1.1006944444444444E-2</c:v>
                </c:pt>
                <c:pt idx="952">
                  <c:v>1.1006944444444444E-2</c:v>
                </c:pt>
                <c:pt idx="953">
                  <c:v>1.1018518518518518E-2</c:v>
                </c:pt>
                <c:pt idx="954">
                  <c:v>1.1041666666666667E-2</c:v>
                </c:pt>
                <c:pt idx="955">
                  <c:v>1.1041666666666667E-2</c:v>
                </c:pt>
                <c:pt idx="956">
                  <c:v>1.105324074074074E-2</c:v>
                </c:pt>
                <c:pt idx="957">
                  <c:v>1.1064814814814814E-2</c:v>
                </c:pt>
                <c:pt idx="958">
                  <c:v>1.1076388888888887E-2</c:v>
                </c:pt>
                <c:pt idx="959">
                  <c:v>1.1087962962962964E-2</c:v>
                </c:pt>
                <c:pt idx="960">
                  <c:v>1.1099537037037038E-2</c:v>
                </c:pt>
                <c:pt idx="961">
                  <c:v>1.1111111111111112E-2</c:v>
                </c:pt>
                <c:pt idx="962">
                  <c:v>1.1122685185185185E-2</c:v>
                </c:pt>
                <c:pt idx="963">
                  <c:v>1.113425925925926E-2</c:v>
                </c:pt>
                <c:pt idx="964">
                  <c:v>1.1145833333333334E-2</c:v>
                </c:pt>
                <c:pt idx="965">
                  <c:v>1.1157407407407408E-2</c:v>
                </c:pt>
                <c:pt idx="966">
                  <c:v>1.1168981481481481E-2</c:v>
                </c:pt>
                <c:pt idx="967">
                  <c:v>1.1180555555555556E-2</c:v>
                </c:pt>
                <c:pt idx="968">
                  <c:v>1.119212962962963E-2</c:v>
                </c:pt>
                <c:pt idx="969">
                  <c:v>1.1203703703703704E-2</c:v>
                </c:pt>
                <c:pt idx="970">
                  <c:v>1.1215277777777777E-2</c:v>
                </c:pt>
                <c:pt idx="971">
                  <c:v>1.1226851851851854E-2</c:v>
                </c:pt>
                <c:pt idx="972">
                  <c:v>1.1238425925925928E-2</c:v>
                </c:pt>
                <c:pt idx="973">
                  <c:v>1.1249999999999998E-2</c:v>
                </c:pt>
                <c:pt idx="974">
                  <c:v>1.1261574074074071E-2</c:v>
                </c:pt>
                <c:pt idx="975">
                  <c:v>1.1273148148148148E-2</c:v>
                </c:pt>
                <c:pt idx="976">
                  <c:v>1.1284722222222222E-2</c:v>
                </c:pt>
                <c:pt idx="977">
                  <c:v>1.1296296296296296E-2</c:v>
                </c:pt>
                <c:pt idx="978">
                  <c:v>1.1307870370370371E-2</c:v>
                </c:pt>
                <c:pt idx="979">
                  <c:v>1.1319444444444444E-2</c:v>
                </c:pt>
                <c:pt idx="980">
                  <c:v>1.1331018518518518E-2</c:v>
                </c:pt>
                <c:pt idx="981">
                  <c:v>1.1342592592592592E-2</c:v>
                </c:pt>
                <c:pt idx="982">
                  <c:v>1.1354166666666667E-2</c:v>
                </c:pt>
                <c:pt idx="983">
                  <c:v>1.136574074074074E-2</c:v>
                </c:pt>
                <c:pt idx="984">
                  <c:v>1.1377314814814814E-2</c:v>
                </c:pt>
                <c:pt idx="985">
                  <c:v>1.1388888888888888E-2</c:v>
                </c:pt>
                <c:pt idx="986">
                  <c:v>1.1400462962962965E-2</c:v>
                </c:pt>
                <c:pt idx="987">
                  <c:v>1.1412037037037038E-2</c:v>
                </c:pt>
                <c:pt idx="988">
                  <c:v>1.1423611111111112E-2</c:v>
                </c:pt>
                <c:pt idx="989">
                  <c:v>1.1435185185185185E-2</c:v>
                </c:pt>
                <c:pt idx="990">
                  <c:v>1.1446759259259261E-2</c:v>
                </c:pt>
                <c:pt idx="991">
                  <c:v>1.1458333333333334E-2</c:v>
                </c:pt>
                <c:pt idx="992">
                  <c:v>1.1469907407407408E-2</c:v>
                </c:pt>
                <c:pt idx="993">
                  <c:v>1.1481481481481483E-2</c:v>
                </c:pt>
                <c:pt idx="994">
                  <c:v>1.1493055555555555E-2</c:v>
                </c:pt>
                <c:pt idx="995">
                  <c:v>1.1504629629629629E-2</c:v>
                </c:pt>
                <c:pt idx="996">
                  <c:v>1.1516203703703702E-2</c:v>
                </c:pt>
                <c:pt idx="997">
                  <c:v>1.1527777777777777E-2</c:v>
                </c:pt>
                <c:pt idx="998">
                  <c:v>1.1539351851851851E-2</c:v>
                </c:pt>
                <c:pt idx="999">
                  <c:v>1.1550925925925925E-2</c:v>
                </c:pt>
                <c:pt idx="1000">
                  <c:v>1.1562499999999998E-2</c:v>
                </c:pt>
                <c:pt idx="1001">
                  <c:v>1.1574074074074075E-2</c:v>
                </c:pt>
                <c:pt idx="1002">
                  <c:v>1.1585648148148149E-2</c:v>
                </c:pt>
                <c:pt idx="1003">
                  <c:v>1.1597222222222222E-2</c:v>
                </c:pt>
                <c:pt idx="1004">
                  <c:v>1.1608796296296296E-2</c:v>
                </c:pt>
                <c:pt idx="1005">
                  <c:v>1.1620370370370371E-2</c:v>
                </c:pt>
                <c:pt idx="1006">
                  <c:v>1.1631944444444445E-2</c:v>
                </c:pt>
                <c:pt idx="1007">
                  <c:v>1.1643518518518518E-2</c:v>
                </c:pt>
                <c:pt idx="1008">
                  <c:v>1.1655092592592594E-2</c:v>
                </c:pt>
                <c:pt idx="1009">
                  <c:v>1.1666666666666667E-2</c:v>
                </c:pt>
                <c:pt idx="1010">
                  <c:v>1.1678240740740741E-2</c:v>
                </c:pt>
                <c:pt idx="1011">
                  <c:v>1.1689814814814814E-2</c:v>
                </c:pt>
                <c:pt idx="1012">
                  <c:v>1.1701388888888891E-2</c:v>
                </c:pt>
                <c:pt idx="1013">
                  <c:v>1.1712962962962965E-2</c:v>
                </c:pt>
                <c:pt idx="1014">
                  <c:v>1.1724537037037035E-2</c:v>
                </c:pt>
                <c:pt idx="1015">
                  <c:v>1.1736111111111109E-2</c:v>
                </c:pt>
                <c:pt idx="1016">
                  <c:v>1.1747685185185186E-2</c:v>
                </c:pt>
                <c:pt idx="1017">
                  <c:v>1.1759259259259259E-2</c:v>
                </c:pt>
                <c:pt idx="1018">
                  <c:v>1.1770833333333333E-2</c:v>
                </c:pt>
                <c:pt idx="1019">
                  <c:v>1.1782407407407406E-2</c:v>
                </c:pt>
                <c:pt idx="1020">
                  <c:v>1.1793981481481482E-2</c:v>
                </c:pt>
                <c:pt idx="1021">
                  <c:v>1.1805555555555555E-2</c:v>
                </c:pt>
                <c:pt idx="1022">
                  <c:v>1.1817129629629629E-2</c:v>
                </c:pt>
                <c:pt idx="1023">
                  <c:v>1.1828703703703704E-2</c:v>
                </c:pt>
                <c:pt idx="1024">
                  <c:v>1.1840277777777778E-2</c:v>
                </c:pt>
                <c:pt idx="1025">
                  <c:v>1.1851851851851851E-2</c:v>
                </c:pt>
                <c:pt idx="1026">
                  <c:v>1.1863425925925925E-2</c:v>
                </c:pt>
                <c:pt idx="1027">
                  <c:v>1.1875000000000002E-2</c:v>
                </c:pt>
                <c:pt idx="1028">
                  <c:v>1.1886574074074075E-2</c:v>
                </c:pt>
                <c:pt idx="1029">
                  <c:v>1.1898148148148149E-2</c:v>
                </c:pt>
                <c:pt idx="1030">
                  <c:v>1.1909722222222223E-2</c:v>
                </c:pt>
                <c:pt idx="1031">
                  <c:v>1.1921296296296298E-2</c:v>
                </c:pt>
                <c:pt idx="1032">
                  <c:v>1.1932870370370371E-2</c:v>
                </c:pt>
                <c:pt idx="1033">
                  <c:v>1.1944444444444445E-2</c:v>
                </c:pt>
                <c:pt idx="1034">
                  <c:v>1.1956018518518517E-2</c:v>
                </c:pt>
                <c:pt idx="1035">
                  <c:v>1.1967592592592592E-2</c:v>
                </c:pt>
                <c:pt idx="1036">
                  <c:v>1.1979166666666666E-2</c:v>
                </c:pt>
                <c:pt idx="1037">
                  <c:v>1.1990740740740739E-2</c:v>
                </c:pt>
                <c:pt idx="1038">
                  <c:v>1.2002314814814815E-2</c:v>
                </c:pt>
                <c:pt idx="1039">
                  <c:v>1.2013888888888888E-2</c:v>
                </c:pt>
                <c:pt idx="1040">
                  <c:v>1.2025462962962962E-2</c:v>
                </c:pt>
                <c:pt idx="1041">
                  <c:v>1.2037037037037035E-2</c:v>
                </c:pt>
                <c:pt idx="1042">
                  <c:v>1.2048611111111112E-2</c:v>
                </c:pt>
                <c:pt idx="1043">
                  <c:v>1.2060185185185186E-2</c:v>
                </c:pt>
                <c:pt idx="1044">
                  <c:v>1.207175925925926E-2</c:v>
                </c:pt>
                <c:pt idx="1045">
                  <c:v>1.2083333333333333E-2</c:v>
                </c:pt>
                <c:pt idx="1046">
                  <c:v>1.2094907407407408E-2</c:v>
                </c:pt>
                <c:pt idx="1047">
                  <c:v>1.2106481481481482E-2</c:v>
                </c:pt>
                <c:pt idx="1048">
                  <c:v>1.2118055555555556E-2</c:v>
                </c:pt>
                <c:pt idx="1049">
                  <c:v>1.2129629629629629E-2</c:v>
                </c:pt>
                <c:pt idx="1050">
                  <c:v>1.2141203703703704E-2</c:v>
                </c:pt>
                <c:pt idx="1051">
                  <c:v>1.2152777777777778E-2</c:v>
                </c:pt>
                <c:pt idx="1052">
                  <c:v>1.2164351851851852E-2</c:v>
                </c:pt>
                <c:pt idx="1053">
                  <c:v>1.2175925925925929E-2</c:v>
                </c:pt>
                <c:pt idx="1054">
                  <c:v>1.2187500000000002E-2</c:v>
                </c:pt>
                <c:pt idx="1055">
                  <c:v>1.2199074074074072E-2</c:v>
                </c:pt>
                <c:pt idx="1056">
                  <c:v>1.2210648148148146E-2</c:v>
                </c:pt>
                <c:pt idx="1057">
                  <c:v>1.2222222222222223E-2</c:v>
                </c:pt>
                <c:pt idx="1058">
                  <c:v>1.2233796296296296E-2</c:v>
                </c:pt>
                <c:pt idx="1059">
                  <c:v>1.224537037037037E-2</c:v>
                </c:pt>
                <c:pt idx="1060">
                  <c:v>1.2256944444444444E-2</c:v>
                </c:pt>
                <c:pt idx="1061">
                  <c:v>1.2268518518518519E-2</c:v>
                </c:pt>
                <c:pt idx="1062">
                  <c:v>1.2280092592592592E-2</c:v>
                </c:pt>
                <c:pt idx="1063">
                  <c:v>1.2291666666666666E-2</c:v>
                </c:pt>
                <c:pt idx="1064">
                  <c:v>1.230324074074074E-2</c:v>
                </c:pt>
                <c:pt idx="1065">
                  <c:v>1.2314814814814815E-2</c:v>
                </c:pt>
                <c:pt idx="1066">
                  <c:v>1.2326388888888888E-2</c:v>
                </c:pt>
                <c:pt idx="1067">
                  <c:v>1.2337962962962962E-2</c:v>
                </c:pt>
                <c:pt idx="1068">
                  <c:v>1.2349537037037039E-2</c:v>
                </c:pt>
                <c:pt idx="1069">
                  <c:v>1.2361111111111113E-2</c:v>
                </c:pt>
                <c:pt idx="1070">
                  <c:v>1.2372685185185186E-2</c:v>
                </c:pt>
                <c:pt idx="1071">
                  <c:v>1.238425925925926E-2</c:v>
                </c:pt>
                <c:pt idx="1072">
                  <c:v>1.2395833333333335E-2</c:v>
                </c:pt>
                <c:pt idx="1073">
                  <c:v>1.2407407407407409E-2</c:v>
                </c:pt>
                <c:pt idx="1074">
                  <c:v>1.2418981481481482E-2</c:v>
                </c:pt>
                <c:pt idx="1075">
                  <c:v>1.2430555555555554E-2</c:v>
                </c:pt>
                <c:pt idx="1076">
                  <c:v>1.2442129629629629E-2</c:v>
                </c:pt>
                <c:pt idx="1077">
                  <c:v>1.2453703703703703E-2</c:v>
                </c:pt>
                <c:pt idx="1078">
                  <c:v>1.2465277777777777E-2</c:v>
                </c:pt>
                <c:pt idx="1079">
                  <c:v>1.247685185185185E-2</c:v>
                </c:pt>
                <c:pt idx="1080">
                  <c:v>1.2488425925925925E-2</c:v>
                </c:pt>
                <c:pt idx="1081">
                  <c:v>1.2499999999999999E-2</c:v>
                </c:pt>
                <c:pt idx="1082">
                  <c:v>1.2511574074074073E-2</c:v>
                </c:pt>
                <c:pt idx="1083">
                  <c:v>1.252314814814815E-2</c:v>
                </c:pt>
                <c:pt idx="1084">
                  <c:v>1.2534722222222223E-2</c:v>
                </c:pt>
                <c:pt idx="1085">
                  <c:v>1.2546296296296297E-2</c:v>
                </c:pt>
                <c:pt idx="1086">
                  <c:v>1.255787037037037E-2</c:v>
                </c:pt>
                <c:pt idx="1087">
                  <c:v>1.2569444444444446E-2</c:v>
                </c:pt>
                <c:pt idx="1088">
                  <c:v>1.2581018518518519E-2</c:v>
                </c:pt>
                <c:pt idx="1089">
                  <c:v>1.2592592592592593E-2</c:v>
                </c:pt>
                <c:pt idx="1090">
                  <c:v>1.2604166666666666E-2</c:v>
                </c:pt>
                <c:pt idx="1091">
                  <c:v>1.2615740740740742E-2</c:v>
                </c:pt>
                <c:pt idx="1092">
                  <c:v>1.2627314814814815E-2</c:v>
                </c:pt>
                <c:pt idx="1093">
                  <c:v>1.2638888888888889E-2</c:v>
                </c:pt>
                <c:pt idx="1094">
                  <c:v>1.2650462962962962E-2</c:v>
                </c:pt>
                <c:pt idx="1095">
                  <c:v>1.2662037037037039E-2</c:v>
                </c:pt>
                <c:pt idx="1096">
                  <c:v>1.2673611111111109E-2</c:v>
                </c:pt>
                <c:pt idx="1097">
                  <c:v>1.2685185185185183E-2</c:v>
                </c:pt>
                <c:pt idx="1098">
                  <c:v>1.269675925925926E-2</c:v>
                </c:pt>
                <c:pt idx="1099">
                  <c:v>1.2708333333333334E-2</c:v>
                </c:pt>
                <c:pt idx="1100">
                  <c:v>1.2719907407407407E-2</c:v>
                </c:pt>
                <c:pt idx="1101">
                  <c:v>1.2731481481481481E-2</c:v>
                </c:pt>
                <c:pt idx="1102">
                  <c:v>1.2743055555555556E-2</c:v>
                </c:pt>
                <c:pt idx="1103">
                  <c:v>1.275462962962963E-2</c:v>
                </c:pt>
                <c:pt idx="1104">
                  <c:v>1.2766203703703703E-2</c:v>
                </c:pt>
                <c:pt idx="1105">
                  <c:v>1.2777777777777777E-2</c:v>
                </c:pt>
                <c:pt idx="1106">
                  <c:v>1.2789351851851852E-2</c:v>
                </c:pt>
                <c:pt idx="1107">
                  <c:v>1.2800925925925926E-2</c:v>
                </c:pt>
                <c:pt idx="1108">
                  <c:v>1.2812499999999999E-2</c:v>
                </c:pt>
                <c:pt idx="1109">
                  <c:v>1.2824074074074073E-2</c:v>
                </c:pt>
                <c:pt idx="1110">
                  <c:v>1.283564814814815E-2</c:v>
                </c:pt>
                <c:pt idx="1111">
                  <c:v>1.2847222222222223E-2</c:v>
                </c:pt>
                <c:pt idx="1112">
                  <c:v>1.2858796296296297E-2</c:v>
                </c:pt>
                <c:pt idx="1113">
                  <c:v>1.2870370370370372E-2</c:v>
                </c:pt>
                <c:pt idx="1114">
                  <c:v>1.2881944444444446E-2</c:v>
                </c:pt>
                <c:pt idx="1115">
                  <c:v>1.2893518518518519E-2</c:v>
                </c:pt>
                <c:pt idx="1116">
                  <c:v>1.2905092592592591E-2</c:v>
                </c:pt>
                <c:pt idx="1117">
                  <c:v>1.2916666666666667E-2</c:v>
                </c:pt>
                <c:pt idx="1118">
                  <c:v>1.292824074074074E-2</c:v>
                </c:pt>
                <c:pt idx="1119">
                  <c:v>1.2939814814814814E-2</c:v>
                </c:pt>
                <c:pt idx="1120">
                  <c:v>1.2951388888888887E-2</c:v>
                </c:pt>
                <c:pt idx="1121">
                  <c:v>1.2962962962962963E-2</c:v>
                </c:pt>
                <c:pt idx="1122">
                  <c:v>1.2974537037037036E-2</c:v>
                </c:pt>
                <c:pt idx="1123">
                  <c:v>1.298611111111111E-2</c:v>
                </c:pt>
                <c:pt idx="1124">
                  <c:v>1.2997685185185183E-2</c:v>
                </c:pt>
                <c:pt idx="1125">
                  <c:v>1.300925925925926E-2</c:v>
                </c:pt>
                <c:pt idx="1126">
                  <c:v>1.3020833333333334E-2</c:v>
                </c:pt>
                <c:pt idx="1127">
                  <c:v>1.3032407407407407E-2</c:v>
                </c:pt>
                <c:pt idx="1128">
                  <c:v>1.3043981481481483E-2</c:v>
                </c:pt>
                <c:pt idx="1129">
                  <c:v>1.3055555555555556E-2</c:v>
                </c:pt>
                <c:pt idx="1130">
                  <c:v>1.306712962962963E-2</c:v>
                </c:pt>
                <c:pt idx="1131">
                  <c:v>1.3078703703703703E-2</c:v>
                </c:pt>
                <c:pt idx="1132">
                  <c:v>1.3090277777777779E-2</c:v>
                </c:pt>
                <c:pt idx="1133">
                  <c:v>1.3101851851851852E-2</c:v>
                </c:pt>
                <c:pt idx="1134">
                  <c:v>1.3113425925925926E-2</c:v>
                </c:pt>
                <c:pt idx="1135">
                  <c:v>1.3125E-2</c:v>
                </c:pt>
                <c:pt idx="1136">
                  <c:v>1.3136574074074077E-2</c:v>
                </c:pt>
                <c:pt idx="1137">
                  <c:v>1.3148148148148147E-2</c:v>
                </c:pt>
                <c:pt idx="1138">
                  <c:v>1.315972222222222E-2</c:v>
                </c:pt>
                <c:pt idx="1139">
                  <c:v>1.3171296296296294E-2</c:v>
                </c:pt>
                <c:pt idx="1140">
                  <c:v>1.3182870370370371E-2</c:v>
                </c:pt>
                <c:pt idx="1141">
                  <c:v>1.3194444444444444E-2</c:v>
                </c:pt>
                <c:pt idx="1142">
                  <c:v>1.3206018518518518E-2</c:v>
                </c:pt>
                <c:pt idx="1143">
                  <c:v>1.3217592592592593E-2</c:v>
                </c:pt>
                <c:pt idx="1144">
                  <c:v>1.3229166666666667E-2</c:v>
                </c:pt>
                <c:pt idx="1145">
                  <c:v>1.324074074074074E-2</c:v>
                </c:pt>
                <c:pt idx="1146">
                  <c:v>1.3252314814814814E-2</c:v>
                </c:pt>
                <c:pt idx="1147">
                  <c:v>1.3263888888888889E-2</c:v>
                </c:pt>
                <c:pt idx="1148">
                  <c:v>1.3275462962962963E-2</c:v>
                </c:pt>
                <c:pt idx="1149">
                  <c:v>1.3287037037037036E-2</c:v>
                </c:pt>
                <c:pt idx="1150">
                  <c:v>1.329861111111111E-2</c:v>
                </c:pt>
                <c:pt idx="1151">
                  <c:v>1.3310185185185187E-2</c:v>
                </c:pt>
                <c:pt idx="1152">
                  <c:v>1.3321759259259261E-2</c:v>
                </c:pt>
                <c:pt idx="1153">
                  <c:v>1.3333333333333334E-2</c:v>
                </c:pt>
                <c:pt idx="1154">
                  <c:v>1.3344907407407408E-2</c:v>
                </c:pt>
                <c:pt idx="1155">
                  <c:v>1.3356481481481483E-2</c:v>
                </c:pt>
                <c:pt idx="1156">
                  <c:v>1.3368055555555557E-2</c:v>
                </c:pt>
                <c:pt idx="1157">
                  <c:v>1.3379629629629628E-2</c:v>
                </c:pt>
                <c:pt idx="1158">
                  <c:v>1.3391203703703704E-2</c:v>
                </c:pt>
                <c:pt idx="1159">
                  <c:v>1.3402777777777777E-2</c:v>
                </c:pt>
                <c:pt idx="1160">
                  <c:v>1.3414351851851851E-2</c:v>
                </c:pt>
                <c:pt idx="1161">
                  <c:v>1.3425925925925924E-2</c:v>
                </c:pt>
                <c:pt idx="1162">
                  <c:v>1.34375E-2</c:v>
                </c:pt>
                <c:pt idx="1163">
                  <c:v>1.3449074074074073E-2</c:v>
                </c:pt>
                <c:pt idx="1164">
                  <c:v>1.3460648148148147E-2</c:v>
                </c:pt>
                <c:pt idx="1165">
                  <c:v>1.3472222222222221E-2</c:v>
                </c:pt>
                <c:pt idx="1166">
                  <c:v>1.3483796296296298E-2</c:v>
                </c:pt>
                <c:pt idx="1167">
                  <c:v>1.3495370370370371E-2</c:v>
                </c:pt>
                <c:pt idx="1168">
                  <c:v>1.3506944444444445E-2</c:v>
                </c:pt>
                <c:pt idx="1169">
                  <c:v>1.3518518518518518E-2</c:v>
                </c:pt>
                <c:pt idx="1170">
                  <c:v>1.3530092592592594E-2</c:v>
                </c:pt>
                <c:pt idx="1171">
                  <c:v>1.3541666666666667E-2</c:v>
                </c:pt>
                <c:pt idx="1172">
                  <c:v>1.3553240740740741E-2</c:v>
                </c:pt>
                <c:pt idx="1173">
                  <c:v>1.3564814814814816E-2</c:v>
                </c:pt>
                <c:pt idx="1174">
                  <c:v>1.357638888888889E-2</c:v>
                </c:pt>
                <c:pt idx="1175">
                  <c:v>1.3587962962962963E-2</c:v>
                </c:pt>
                <c:pt idx="1176">
                  <c:v>1.3599537037037037E-2</c:v>
                </c:pt>
                <c:pt idx="1177">
                  <c:v>1.3611111111111114E-2</c:v>
                </c:pt>
                <c:pt idx="1178">
                  <c:v>1.3622685185185184E-2</c:v>
                </c:pt>
                <c:pt idx="1179">
                  <c:v>1.3634259259259257E-2</c:v>
                </c:pt>
                <c:pt idx="1180">
                  <c:v>1.3645833333333331E-2</c:v>
                </c:pt>
                <c:pt idx="1181">
                  <c:v>1.3657407407407408E-2</c:v>
                </c:pt>
                <c:pt idx="1182">
                  <c:v>1.3668981481481482E-2</c:v>
                </c:pt>
                <c:pt idx="1183">
                  <c:v>1.3680555555555555E-2</c:v>
                </c:pt>
                <c:pt idx="1184">
                  <c:v>1.3692129629629629E-2</c:v>
                </c:pt>
                <c:pt idx="1185">
                  <c:v>1.3703703703703704E-2</c:v>
                </c:pt>
                <c:pt idx="1186">
                  <c:v>1.3715277777777778E-2</c:v>
                </c:pt>
                <c:pt idx="1187">
                  <c:v>1.3726851851851851E-2</c:v>
                </c:pt>
                <c:pt idx="1188">
                  <c:v>1.3738425925925926E-2</c:v>
                </c:pt>
                <c:pt idx="1189">
                  <c:v>1.375E-2</c:v>
                </c:pt>
                <c:pt idx="1190">
                  <c:v>1.3761574074074074E-2</c:v>
                </c:pt>
                <c:pt idx="1191">
                  <c:v>1.3773148148148147E-2</c:v>
                </c:pt>
                <c:pt idx="1192">
                  <c:v>1.3784722222222224E-2</c:v>
                </c:pt>
                <c:pt idx="1193">
                  <c:v>1.3796296296296298E-2</c:v>
                </c:pt>
                <c:pt idx="1194">
                  <c:v>1.3807870370370371E-2</c:v>
                </c:pt>
                <c:pt idx="1195">
                  <c:v>1.3819444444444445E-2</c:v>
                </c:pt>
                <c:pt idx="1196">
                  <c:v>1.383101851851852E-2</c:v>
                </c:pt>
                <c:pt idx="1197">
                  <c:v>1.3842592592592594E-2</c:v>
                </c:pt>
                <c:pt idx="1198">
                  <c:v>1.3854166666666666E-2</c:v>
                </c:pt>
                <c:pt idx="1199">
                  <c:v>1.3865740740740739E-2</c:v>
                </c:pt>
                <c:pt idx="1200">
                  <c:v>1.3877314814814815E-2</c:v>
                </c:pt>
                <c:pt idx="1201">
                  <c:v>1.3888888888888888E-2</c:v>
                </c:pt>
                <c:pt idx="1202">
                  <c:v>1.3900462962962962E-2</c:v>
                </c:pt>
                <c:pt idx="1203">
                  <c:v>1.3912037037037037E-2</c:v>
                </c:pt>
                <c:pt idx="1204">
                  <c:v>1.3923611111111111E-2</c:v>
                </c:pt>
                <c:pt idx="1205">
                  <c:v>1.3935185185185184E-2</c:v>
                </c:pt>
                <c:pt idx="1206">
                  <c:v>1.3946759259259258E-2</c:v>
                </c:pt>
                <c:pt idx="1207">
                  <c:v>1.3958333333333335E-2</c:v>
                </c:pt>
                <c:pt idx="1208">
                  <c:v>1.3969907407407408E-2</c:v>
                </c:pt>
                <c:pt idx="1209">
                  <c:v>1.3981481481481482E-2</c:v>
                </c:pt>
                <c:pt idx="1210">
                  <c:v>1.3993055555555555E-2</c:v>
                </c:pt>
                <c:pt idx="1211">
                  <c:v>1.4004629629629631E-2</c:v>
                </c:pt>
                <c:pt idx="1212">
                  <c:v>1.4016203703703704E-2</c:v>
                </c:pt>
                <c:pt idx="1213">
                  <c:v>1.4027777777777778E-2</c:v>
                </c:pt>
                <c:pt idx="1214">
                  <c:v>1.4039351851851851E-2</c:v>
                </c:pt>
                <c:pt idx="1215">
                  <c:v>1.4050925925925927E-2</c:v>
                </c:pt>
                <c:pt idx="1216">
                  <c:v>1.40625E-2</c:v>
                </c:pt>
                <c:pt idx="1217">
                  <c:v>1.4074074074074074E-2</c:v>
                </c:pt>
                <c:pt idx="1218">
                  <c:v>1.4085648148148151E-2</c:v>
                </c:pt>
                <c:pt idx="1219">
                  <c:v>1.4097222222222221E-2</c:v>
                </c:pt>
                <c:pt idx="1220">
                  <c:v>1.4108796296296295E-2</c:v>
                </c:pt>
                <c:pt idx="1221">
                  <c:v>1.4120370370370368E-2</c:v>
                </c:pt>
                <c:pt idx="1222">
                  <c:v>1.4131944444444445E-2</c:v>
                </c:pt>
                <c:pt idx="1223">
                  <c:v>1.4143518518518519E-2</c:v>
                </c:pt>
                <c:pt idx="1224">
                  <c:v>1.4155092592592592E-2</c:v>
                </c:pt>
                <c:pt idx="1225">
                  <c:v>1.4166666666666666E-2</c:v>
                </c:pt>
                <c:pt idx="1226">
                  <c:v>1.4178240740740741E-2</c:v>
                </c:pt>
                <c:pt idx="1227">
                  <c:v>1.4189814814814815E-2</c:v>
                </c:pt>
                <c:pt idx="1228">
                  <c:v>1.4201388888888888E-2</c:v>
                </c:pt>
                <c:pt idx="1229">
                  <c:v>1.4212962962962962E-2</c:v>
                </c:pt>
                <c:pt idx="1230">
                  <c:v>1.4224537037037037E-2</c:v>
                </c:pt>
                <c:pt idx="1231">
                  <c:v>1.4236111111111111E-2</c:v>
                </c:pt>
                <c:pt idx="1232">
                  <c:v>1.4247685185185184E-2</c:v>
                </c:pt>
                <c:pt idx="1233">
                  <c:v>1.4259259259259261E-2</c:v>
                </c:pt>
                <c:pt idx="1234">
                  <c:v>1.4270833333333335E-2</c:v>
                </c:pt>
                <c:pt idx="1235">
                  <c:v>1.4282407407407409E-2</c:v>
                </c:pt>
                <c:pt idx="1236">
                  <c:v>1.4293981481481482E-2</c:v>
                </c:pt>
                <c:pt idx="1237">
                  <c:v>1.4305555555555557E-2</c:v>
                </c:pt>
                <c:pt idx="1238">
                  <c:v>1.4317129629629631E-2</c:v>
                </c:pt>
                <c:pt idx="1239">
                  <c:v>1.4328703703703703E-2</c:v>
                </c:pt>
                <c:pt idx="1240">
                  <c:v>1.4340277777777776E-2</c:v>
                </c:pt>
                <c:pt idx="1241">
                  <c:v>1.4351851851851852E-2</c:v>
                </c:pt>
                <c:pt idx="1242">
                  <c:v>1.4363425925925925E-2</c:v>
                </c:pt>
                <c:pt idx="1243">
                  <c:v>1.4374999999999999E-2</c:v>
                </c:pt>
                <c:pt idx="1244">
                  <c:v>1.4386574074074072E-2</c:v>
                </c:pt>
                <c:pt idx="1245">
                  <c:v>1.4398148148148148E-2</c:v>
                </c:pt>
                <c:pt idx="1246">
                  <c:v>1.4409722222222221E-2</c:v>
                </c:pt>
                <c:pt idx="1247">
                  <c:v>1.4421296296296295E-2</c:v>
                </c:pt>
                <c:pt idx="1248">
                  <c:v>1.4432870370370372E-2</c:v>
                </c:pt>
                <c:pt idx="1249">
                  <c:v>1.4444444444444446E-2</c:v>
                </c:pt>
                <c:pt idx="1250">
                  <c:v>1.4456018518518519E-2</c:v>
                </c:pt>
                <c:pt idx="1251">
                  <c:v>1.4467592592592593E-2</c:v>
                </c:pt>
                <c:pt idx="1252">
                  <c:v>1.4479166666666668E-2</c:v>
                </c:pt>
                <c:pt idx="1253">
                  <c:v>1.4490740740740742E-2</c:v>
                </c:pt>
                <c:pt idx="1254">
                  <c:v>1.4502314814814815E-2</c:v>
                </c:pt>
                <c:pt idx="1255">
                  <c:v>1.4513888888888889E-2</c:v>
                </c:pt>
                <c:pt idx="1256">
                  <c:v>1.4525462962962964E-2</c:v>
                </c:pt>
                <c:pt idx="1257">
                  <c:v>1.4537037037037038E-2</c:v>
                </c:pt>
                <c:pt idx="1258">
                  <c:v>1.4548611111111111E-2</c:v>
                </c:pt>
                <c:pt idx="1259">
                  <c:v>1.4560185185185183E-2</c:v>
                </c:pt>
                <c:pt idx="1260">
                  <c:v>1.4571759259259258E-2</c:v>
                </c:pt>
                <c:pt idx="1261">
                  <c:v>1.4583333333333332E-2</c:v>
                </c:pt>
                <c:pt idx="1262">
                  <c:v>1.4594907407407405E-2</c:v>
                </c:pt>
                <c:pt idx="1263">
                  <c:v>1.4606481481481482E-2</c:v>
                </c:pt>
                <c:pt idx="1264">
                  <c:v>1.4618055555555556E-2</c:v>
                </c:pt>
                <c:pt idx="1265">
                  <c:v>1.462962962962963E-2</c:v>
                </c:pt>
                <c:pt idx="1266">
                  <c:v>1.4641203703703703E-2</c:v>
                </c:pt>
                <c:pt idx="1267">
                  <c:v>1.4652777777777778E-2</c:v>
                </c:pt>
                <c:pt idx="1268">
                  <c:v>1.4664351851851852E-2</c:v>
                </c:pt>
                <c:pt idx="1269">
                  <c:v>1.4675925925925926E-2</c:v>
                </c:pt>
                <c:pt idx="1270">
                  <c:v>1.4687499999999999E-2</c:v>
                </c:pt>
                <c:pt idx="1271">
                  <c:v>1.4699074074074074E-2</c:v>
                </c:pt>
                <c:pt idx="1272">
                  <c:v>1.4710648148148148E-2</c:v>
                </c:pt>
                <c:pt idx="1273">
                  <c:v>1.4722222222222222E-2</c:v>
                </c:pt>
                <c:pt idx="1274">
                  <c:v>1.4733796296296295E-2</c:v>
                </c:pt>
                <c:pt idx="1275">
                  <c:v>1.4745370370370372E-2</c:v>
                </c:pt>
                <c:pt idx="1276">
                  <c:v>1.4756944444444446E-2</c:v>
                </c:pt>
                <c:pt idx="1277">
                  <c:v>1.4768518518518519E-2</c:v>
                </c:pt>
                <c:pt idx="1278">
                  <c:v>1.4780092592592595E-2</c:v>
                </c:pt>
                <c:pt idx="1279">
                  <c:v>1.4791666666666668E-2</c:v>
                </c:pt>
                <c:pt idx="1280">
                  <c:v>1.480324074074074E-2</c:v>
                </c:pt>
                <c:pt idx="1281">
                  <c:v>1.4814814814814814E-2</c:v>
                </c:pt>
                <c:pt idx="1282">
                  <c:v>1.4826388888888889E-2</c:v>
                </c:pt>
                <c:pt idx="1283">
                  <c:v>1.4837962962962963E-2</c:v>
                </c:pt>
                <c:pt idx="1284">
                  <c:v>1.4849537037037036E-2</c:v>
                </c:pt>
                <c:pt idx="1285">
                  <c:v>1.486111111111111E-2</c:v>
                </c:pt>
                <c:pt idx="1286">
                  <c:v>1.4872685185185185E-2</c:v>
                </c:pt>
                <c:pt idx="1287">
                  <c:v>1.4884259259259259E-2</c:v>
                </c:pt>
                <c:pt idx="1288">
                  <c:v>1.4895833333333332E-2</c:v>
                </c:pt>
                <c:pt idx="1289">
                  <c:v>1.4907407407407406E-2</c:v>
                </c:pt>
                <c:pt idx="1290">
                  <c:v>1.4918981481481483E-2</c:v>
                </c:pt>
                <c:pt idx="1291">
                  <c:v>1.4930555555555556E-2</c:v>
                </c:pt>
                <c:pt idx="1292">
                  <c:v>1.494212962962963E-2</c:v>
                </c:pt>
                <c:pt idx="1293">
                  <c:v>1.4953703703703705E-2</c:v>
                </c:pt>
                <c:pt idx="1294">
                  <c:v>1.4965277777777779E-2</c:v>
                </c:pt>
                <c:pt idx="1295">
                  <c:v>1.4976851851851852E-2</c:v>
                </c:pt>
                <c:pt idx="1296">
                  <c:v>1.4988425925925926E-2</c:v>
                </c:pt>
                <c:pt idx="1297">
                  <c:v>1.5000000000000001E-2</c:v>
                </c:pt>
                <c:pt idx="1298">
                  <c:v>1.5011574074074075E-2</c:v>
                </c:pt>
                <c:pt idx="1299">
                  <c:v>1.5023148148148148E-2</c:v>
                </c:pt>
                <c:pt idx="1300">
                  <c:v>1.503472222222222E-2</c:v>
                </c:pt>
                <c:pt idx="1301">
                  <c:v>1.5046296296296295E-2</c:v>
                </c:pt>
                <c:pt idx="1302">
                  <c:v>1.5057870370370369E-2</c:v>
                </c:pt>
                <c:pt idx="1303">
                  <c:v>1.5069444444444443E-2</c:v>
                </c:pt>
                <c:pt idx="1304">
                  <c:v>1.5081018518518516E-2</c:v>
                </c:pt>
                <c:pt idx="1305">
                  <c:v>1.5092592592592593E-2</c:v>
                </c:pt>
                <c:pt idx="1306">
                  <c:v>1.5104166666666667E-2</c:v>
                </c:pt>
                <c:pt idx="1307">
                  <c:v>1.511574074074074E-2</c:v>
                </c:pt>
                <c:pt idx="1308">
                  <c:v>1.5127314814814816E-2</c:v>
                </c:pt>
                <c:pt idx="1309">
                  <c:v>1.5138888888888889E-2</c:v>
                </c:pt>
                <c:pt idx="1310">
                  <c:v>1.5150462962962963E-2</c:v>
                </c:pt>
                <c:pt idx="1311">
                  <c:v>1.5162037037037036E-2</c:v>
                </c:pt>
                <c:pt idx="1312">
                  <c:v>1.5173611111111112E-2</c:v>
                </c:pt>
                <c:pt idx="1313">
                  <c:v>1.5185185185185185E-2</c:v>
                </c:pt>
                <c:pt idx="1314">
                  <c:v>1.5196759259259259E-2</c:v>
                </c:pt>
                <c:pt idx="1315">
                  <c:v>1.5208333333333332E-2</c:v>
                </c:pt>
                <c:pt idx="1316">
                  <c:v>1.5219907407407409E-2</c:v>
                </c:pt>
                <c:pt idx="1317">
                  <c:v>1.5231481481481483E-2</c:v>
                </c:pt>
                <c:pt idx="1318">
                  <c:v>1.5243055555555557E-2</c:v>
                </c:pt>
                <c:pt idx="1319">
                  <c:v>1.525462962962963E-2</c:v>
                </c:pt>
                <c:pt idx="1320">
                  <c:v>1.5266203703703705E-2</c:v>
                </c:pt>
                <c:pt idx="1321">
                  <c:v>1.5277777777777777E-2</c:v>
                </c:pt>
                <c:pt idx="1322">
                  <c:v>1.5289351851851851E-2</c:v>
                </c:pt>
                <c:pt idx="1323">
                  <c:v>1.5300925925925926E-2</c:v>
                </c:pt>
                <c:pt idx="1324">
                  <c:v>1.53125E-2</c:v>
                </c:pt>
                <c:pt idx="1325">
                  <c:v>1.5324074074074073E-2</c:v>
                </c:pt>
                <c:pt idx="1326">
                  <c:v>1.5335648148148147E-2</c:v>
                </c:pt>
                <c:pt idx="1327">
                  <c:v>1.5347222222222222E-2</c:v>
                </c:pt>
                <c:pt idx="1328">
                  <c:v>1.5358796296296296E-2</c:v>
                </c:pt>
                <c:pt idx="1329">
                  <c:v>1.5370370370370369E-2</c:v>
                </c:pt>
                <c:pt idx="1330">
                  <c:v>1.5381944444444443E-2</c:v>
                </c:pt>
                <c:pt idx="1331">
                  <c:v>1.539351851851852E-2</c:v>
                </c:pt>
                <c:pt idx="1332">
                  <c:v>1.5405092592592593E-2</c:v>
                </c:pt>
                <c:pt idx="1333">
                  <c:v>1.5416666666666667E-2</c:v>
                </c:pt>
                <c:pt idx="1334">
                  <c:v>1.5428240740740741E-2</c:v>
                </c:pt>
                <c:pt idx="1335">
                  <c:v>1.5439814814814816E-2</c:v>
                </c:pt>
                <c:pt idx="1336">
                  <c:v>1.545138888888889E-2</c:v>
                </c:pt>
                <c:pt idx="1337">
                  <c:v>1.5462962962962963E-2</c:v>
                </c:pt>
                <c:pt idx="1338">
                  <c:v>1.5474537037037038E-2</c:v>
                </c:pt>
                <c:pt idx="1339">
                  <c:v>1.5486111111111112E-2</c:v>
                </c:pt>
                <c:pt idx="1340">
                  <c:v>1.5497685185185186E-2</c:v>
                </c:pt>
                <c:pt idx="1341">
                  <c:v>1.5509259259259257E-2</c:v>
                </c:pt>
                <c:pt idx="1342">
                  <c:v>1.5520833333333333E-2</c:v>
                </c:pt>
                <c:pt idx="1343">
                  <c:v>1.5532407407407406E-2</c:v>
                </c:pt>
                <c:pt idx="1344">
                  <c:v>1.554398148148148E-2</c:v>
                </c:pt>
                <c:pt idx="1345">
                  <c:v>1.5555555555555553E-2</c:v>
                </c:pt>
                <c:pt idx="1346">
                  <c:v>1.556712962962963E-2</c:v>
                </c:pt>
                <c:pt idx="1347">
                  <c:v>1.5578703703703704E-2</c:v>
                </c:pt>
                <c:pt idx="1348">
                  <c:v>1.5590277777777778E-2</c:v>
                </c:pt>
                <c:pt idx="1349">
                  <c:v>1.5601851851851851E-2</c:v>
                </c:pt>
                <c:pt idx="1350">
                  <c:v>1.5613425925925926E-2</c:v>
                </c:pt>
                <c:pt idx="1351">
                  <c:v>1.5625E-2</c:v>
                </c:pt>
                <c:pt idx="1352">
                  <c:v>1.5636574074074074E-2</c:v>
                </c:pt>
                <c:pt idx="1353">
                  <c:v>1.5648148148148151E-2</c:v>
                </c:pt>
                <c:pt idx="1354">
                  <c:v>1.5659722222222224E-2</c:v>
                </c:pt>
                <c:pt idx="1355">
                  <c:v>1.5671296296296298E-2</c:v>
                </c:pt>
                <c:pt idx="1356">
                  <c:v>1.5682870370370371E-2</c:v>
                </c:pt>
                <c:pt idx="1357">
                  <c:v>1.5694444444444445E-2</c:v>
                </c:pt>
                <c:pt idx="1358">
                  <c:v>1.5706018518518518E-2</c:v>
                </c:pt>
                <c:pt idx="1359">
                  <c:v>1.5717592592592592E-2</c:v>
                </c:pt>
                <c:pt idx="1360">
                  <c:v>1.5729166666666666E-2</c:v>
                </c:pt>
                <c:pt idx="1361">
                  <c:v>1.5740740740740743E-2</c:v>
                </c:pt>
                <c:pt idx="1362">
                  <c:v>1.5752314814814813E-2</c:v>
                </c:pt>
                <c:pt idx="1363">
                  <c:v>1.5763888888888886E-2</c:v>
                </c:pt>
                <c:pt idx="1364">
                  <c:v>1.577546296296296E-2</c:v>
                </c:pt>
                <c:pt idx="1365">
                  <c:v>1.5787037037037037E-2</c:v>
                </c:pt>
                <c:pt idx="1366">
                  <c:v>1.579861111111111E-2</c:v>
                </c:pt>
                <c:pt idx="1367">
                  <c:v>1.5810185185185184E-2</c:v>
                </c:pt>
                <c:pt idx="1368">
                  <c:v>1.5821759259259261E-2</c:v>
                </c:pt>
                <c:pt idx="1369">
                  <c:v>1.5833333333333335E-2</c:v>
                </c:pt>
                <c:pt idx="1370">
                  <c:v>1.5844907407407408E-2</c:v>
                </c:pt>
                <c:pt idx="1371">
                  <c:v>1.5856481481481482E-2</c:v>
                </c:pt>
                <c:pt idx="1372">
                  <c:v>1.5868055555555555E-2</c:v>
                </c:pt>
                <c:pt idx="1373">
                  <c:v>1.5879629629629629E-2</c:v>
                </c:pt>
                <c:pt idx="1374">
                  <c:v>1.5891203703703703E-2</c:v>
                </c:pt>
                <c:pt idx="1375">
                  <c:v>1.5902777777777776E-2</c:v>
                </c:pt>
                <c:pt idx="1376">
                  <c:v>1.5914351851851853E-2</c:v>
                </c:pt>
                <c:pt idx="1377">
                  <c:v>1.5925925925925927E-2</c:v>
                </c:pt>
                <c:pt idx="1378">
                  <c:v>1.59375E-2</c:v>
                </c:pt>
                <c:pt idx="1379">
                  <c:v>1.5949074074074074E-2</c:v>
                </c:pt>
                <c:pt idx="1380">
                  <c:v>1.5960648148148151E-2</c:v>
                </c:pt>
                <c:pt idx="1381">
                  <c:v>1.5972222222222224E-2</c:v>
                </c:pt>
                <c:pt idx="1382">
                  <c:v>1.5983796296296295E-2</c:v>
                </c:pt>
                <c:pt idx="1383">
                  <c:v>1.5995370370370372E-2</c:v>
                </c:pt>
                <c:pt idx="1384">
                  <c:v>1.6006944444444445E-2</c:v>
                </c:pt>
                <c:pt idx="1385">
                  <c:v>1.6018518518518519E-2</c:v>
                </c:pt>
                <c:pt idx="1386">
                  <c:v>1.6030092592592592E-2</c:v>
                </c:pt>
                <c:pt idx="1387">
                  <c:v>1.6041666666666666E-2</c:v>
                </c:pt>
                <c:pt idx="1388">
                  <c:v>1.6053240740740739E-2</c:v>
                </c:pt>
                <c:pt idx="1389">
                  <c:v>1.6064814814814813E-2</c:v>
                </c:pt>
                <c:pt idx="1390">
                  <c:v>1.6076388888888887E-2</c:v>
                </c:pt>
                <c:pt idx="1391">
                  <c:v>1.6087962962962964E-2</c:v>
                </c:pt>
                <c:pt idx="1392">
                  <c:v>1.6099537037037037E-2</c:v>
                </c:pt>
                <c:pt idx="1393">
                  <c:v>1.6111111111111111E-2</c:v>
                </c:pt>
                <c:pt idx="1394">
                  <c:v>1.6122685185185184E-2</c:v>
                </c:pt>
                <c:pt idx="1395">
                  <c:v>1.6134259259259261E-2</c:v>
                </c:pt>
                <c:pt idx="1396">
                  <c:v>1.6145833333333335E-2</c:v>
                </c:pt>
                <c:pt idx="1397">
                  <c:v>1.6157407407407409E-2</c:v>
                </c:pt>
                <c:pt idx="1398">
                  <c:v>1.6168981481481482E-2</c:v>
                </c:pt>
                <c:pt idx="1399">
                  <c:v>1.6180555555555556E-2</c:v>
                </c:pt>
                <c:pt idx="1400">
                  <c:v>1.6192129629629629E-2</c:v>
                </c:pt>
                <c:pt idx="1401">
                  <c:v>1.6203703703703703E-2</c:v>
                </c:pt>
                <c:pt idx="1402">
                  <c:v>1.621527777777778E-2</c:v>
                </c:pt>
                <c:pt idx="1403">
                  <c:v>1.622685185185185E-2</c:v>
                </c:pt>
                <c:pt idx="1404">
                  <c:v>1.6238425925925924E-2</c:v>
                </c:pt>
                <c:pt idx="1405">
                  <c:v>1.6249999999999997E-2</c:v>
                </c:pt>
                <c:pt idx="1406">
                  <c:v>1.6261574074074074E-2</c:v>
                </c:pt>
                <c:pt idx="1407">
                  <c:v>1.6273148148148148E-2</c:v>
                </c:pt>
                <c:pt idx="1408">
                  <c:v>1.6284722222222221E-2</c:v>
                </c:pt>
                <c:pt idx="1409">
                  <c:v>1.6296296296296295E-2</c:v>
                </c:pt>
                <c:pt idx="1410">
                  <c:v>1.6307870370370372E-2</c:v>
                </c:pt>
                <c:pt idx="1411">
                  <c:v>1.6319444444444445E-2</c:v>
                </c:pt>
                <c:pt idx="1412">
                  <c:v>1.6331018518518519E-2</c:v>
                </c:pt>
                <c:pt idx="1413">
                  <c:v>1.6342592592592593E-2</c:v>
                </c:pt>
                <c:pt idx="1414">
                  <c:v>1.6354166666666666E-2</c:v>
                </c:pt>
                <c:pt idx="1415">
                  <c:v>1.636574074074074E-2</c:v>
                </c:pt>
                <c:pt idx="1416">
                  <c:v>1.6377314814814813E-2</c:v>
                </c:pt>
                <c:pt idx="1417">
                  <c:v>1.638888888888889E-2</c:v>
                </c:pt>
                <c:pt idx="1418">
                  <c:v>1.6400462962962964E-2</c:v>
                </c:pt>
                <c:pt idx="1419">
                  <c:v>1.6412037037037037E-2</c:v>
                </c:pt>
                <c:pt idx="1420">
                  <c:v>1.6423611111111111E-2</c:v>
                </c:pt>
                <c:pt idx="1421">
                  <c:v>1.6435185185185188E-2</c:v>
                </c:pt>
                <c:pt idx="1422">
                  <c:v>1.6446759259259262E-2</c:v>
                </c:pt>
                <c:pt idx="1423">
                  <c:v>1.6458333333333332E-2</c:v>
                </c:pt>
                <c:pt idx="1424">
                  <c:v>1.6469907407407405E-2</c:v>
                </c:pt>
                <c:pt idx="1425">
                  <c:v>1.6481481481481482E-2</c:v>
                </c:pt>
                <c:pt idx="1426">
                  <c:v>1.6493055555555556E-2</c:v>
                </c:pt>
                <c:pt idx="1427">
                  <c:v>1.650462962962963E-2</c:v>
                </c:pt>
                <c:pt idx="1428">
                  <c:v>1.6516203703703703E-2</c:v>
                </c:pt>
                <c:pt idx="1429">
                  <c:v>1.6527777777777777E-2</c:v>
                </c:pt>
                <c:pt idx="1430">
                  <c:v>1.653935185185185E-2</c:v>
                </c:pt>
                <c:pt idx="1431">
                  <c:v>1.6550925925925924E-2</c:v>
                </c:pt>
                <c:pt idx="1432">
                  <c:v>1.6562500000000001E-2</c:v>
                </c:pt>
                <c:pt idx="1433">
                  <c:v>1.6574074074074074E-2</c:v>
                </c:pt>
                <c:pt idx="1434">
                  <c:v>1.6585648148148148E-2</c:v>
                </c:pt>
                <c:pt idx="1435">
                  <c:v>1.6597222222222222E-2</c:v>
                </c:pt>
                <c:pt idx="1436">
                  <c:v>1.6608796296296299E-2</c:v>
                </c:pt>
                <c:pt idx="1437">
                  <c:v>1.6620370370370372E-2</c:v>
                </c:pt>
                <c:pt idx="1438">
                  <c:v>1.6631944444444446E-2</c:v>
                </c:pt>
                <c:pt idx="1439">
                  <c:v>1.6643518518518519E-2</c:v>
                </c:pt>
                <c:pt idx="1440">
                  <c:v>1.6655092592592593E-2</c:v>
                </c:pt>
                <c:pt idx="1441">
                  <c:v>1.6666666666666666E-2</c:v>
                </c:pt>
                <c:pt idx="1442">
                  <c:v>1.667824074074074E-2</c:v>
                </c:pt>
                <c:pt idx="1443">
                  <c:v>1.6689814814814817E-2</c:v>
                </c:pt>
                <c:pt idx="1444">
                  <c:v>1.6701388888888887E-2</c:v>
                </c:pt>
                <c:pt idx="1445">
                  <c:v>1.6712962962962961E-2</c:v>
                </c:pt>
                <c:pt idx="1446">
                  <c:v>1.6724537037037034E-2</c:v>
                </c:pt>
                <c:pt idx="1447">
                  <c:v>1.6736111111111111E-2</c:v>
                </c:pt>
                <c:pt idx="1448">
                  <c:v>1.6747685185185185E-2</c:v>
                </c:pt>
                <c:pt idx="1449">
                  <c:v>1.6759259259259258E-2</c:v>
                </c:pt>
                <c:pt idx="1450">
                  <c:v>1.6770833333333332E-2</c:v>
                </c:pt>
                <c:pt idx="1451">
                  <c:v>1.6782407407407409E-2</c:v>
                </c:pt>
                <c:pt idx="1452">
                  <c:v>1.6793981481481483E-2</c:v>
                </c:pt>
                <c:pt idx="1453">
                  <c:v>1.6805555555555556E-2</c:v>
                </c:pt>
                <c:pt idx="1454">
                  <c:v>1.681712962962963E-2</c:v>
                </c:pt>
                <c:pt idx="1455">
                  <c:v>1.6828703703703703E-2</c:v>
                </c:pt>
                <c:pt idx="1456">
                  <c:v>1.6840277777777777E-2</c:v>
                </c:pt>
                <c:pt idx="1457">
                  <c:v>1.6851851851851851E-2</c:v>
                </c:pt>
                <c:pt idx="1458">
                  <c:v>1.6863425925925928E-2</c:v>
                </c:pt>
                <c:pt idx="1459">
                  <c:v>1.6875000000000001E-2</c:v>
                </c:pt>
                <c:pt idx="1460">
                  <c:v>1.6886574074074075E-2</c:v>
                </c:pt>
                <c:pt idx="1461">
                  <c:v>1.6898148148148148E-2</c:v>
                </c:pt>
                <c:pt idx="1462">
                  <c:v>1.6909722222222225E-2</c:v>
                </c:pt>
                <c:pt idx="1463">
                  <c:v>1.6921296296296299E-2</c:v>
                </c:pt>
                <c:pt idx="1464">
                  <c:v>1.6932870370370369E-2</c:v>
                </c:pt>
                <c:pt idx="1465">
                  <c:v>1.6944444444444443E-2</c:v>
                </c:pt>
                <c:pt idx="1466">
                  <c:v>1.695601851851852E-2</c:v>
                </c:pt>
                <c:pt idx="1467">
                  <c:v>1.6967592592592593E-2</c:v>
                </c:pt>
                <c:pt idx="1468">
                  <c:v>1.6979166666666667E-2</c:v>
                </c:pt>
                <c:pt idx="1469">
                  <c:v>1.699074074074074E-2</c:v>
                </c:pt>
                <c:pt idx="1470">
                  <c:v>1.7002314814814814E-2</c:v>
                </c:pt>
                <c:pt idx="1471">
                  <c:v>1.7013888888888887E-2</c:v>
                </c:pt>
                <c:pt idx="1472">
                  <c:v>1.7025462962962961E-2</c:v>
                </c:pt>
                <c:pt idx="1473">
                  <c:v>1.7037037037037038E-2</c:v>
                </c:pt>
                <c:pt idx="1474">
                  <c:v>1.7048611111111112E-2</c:v>
                </c:pt>
                <c:pt idx="1475">
                  <c:v>1.7060185185185185E-2</c:v>
                </c:pt>
                <c:pt idx="1476">
                  <c:v>1.7071759259259259E-2</c:v>
                </c:pt>
                <c:pt idx="1477">
                  <c:v>1.7083333333333336E-2</c:v>
                </c:pt>
                <c:pt idx="1478">
                  <c:v>1.7094907407407409E-2</c:v>
                </c:pt>
                <c:pt idx="1479">
                  <c:v>1.7094907407407409E-2</c:v>
                </c:pt>
                <c:pt idx="1480">
                  <c:v>1.7106481481481483E-2</c:v>
                </c:pt>
                <c:pt idx="1481">
                  <c:v>1.7118055555555556E-2</c:v>
                </c:pt>
                <c:pt idx="1482">
                  <c:v>1.712962962962963E-2</c:v>
                </c:pt>
                <c:pt idx="1483">
                  <c:v>1.7141203703703704E-2</c:v>
                </c:pt>
                <c:pt idx="1484">
                  <c:v>1.7152777777777777E-2</c:v>
                </c:pt>
                <c:pt idx="1485">
                  <c:v>1.7164351851851851E-2</c:v>
                </c:pt>
                <c:pt idx="1486">
                  <c:v>1.7175925925925924E-2</c:v>
                </c:pt>
                <c:pt idx="1487">
                  <c:v>1.7187499999999998E-2</c:v>
                </c:pt>
                <c:pt idx="1488">
                  <c:v>1.7199074074074071E-2</c:v>
                </c:pt>
                <c:pt idx="1489">
                  <c:v>1.7210648148148149E-2</c:v>
                </c:pt>
                <c:pt idx="1490">
                  <c:v>1.7222222222222222E-2</c:v>
                </c:pt>
                <c:pt idx="1491">
                  <c:v>1.7233796296296296E-2</c:v>
                </c:pt>
                <c:pt idx="1492">
                  <c:v>1.7245370370370369E-2</c:v>
                </c:pt>
                <c:pt idx="1493">
                  <c:v>1.7256944444444446E-2</c:v>
                </c:pt>
                <c:pt idx="1494">
                  <c:v>1.726851851851852E-2</c:v>
                </c:pt>
                <c:pt idx="1495">
                  <c:v>1.7280092592592593E-2</c:v>
                </c:pt>
                <c:pt idx="1496">
                  <c:v>1.7291666666666667E-2</c:v>
                </c:pt>
                <c:pt idx="1497">
                  <c:v>1.7303240740740741E-2</c:v>
                </c:pt>
                <c:pt idx="1498">
                  <c:v>1.7314814814814814E-2</c:v>
                </c:pt>
                <c:pt idx="1499">
                  <c:v>1.7326388888888888E-2</c:v>
                </c:pt>
                <c:pt idx="1500">
                  <c:v>1.7337962962962961E-2</c:v>
                </c:pt>
                <c:pt idx="1501">
                  <c:v>1.7349537037037038E-2</c:v>
                </c:pt>
                <c:pt idx="1502">
                  <c:v>1.7361111111111112E-2</c:v>
                </c:pt>
                <c:pt idx="1503">
                  <c:v>1.7372685185185185E-2</c:v>
                </c:pt>
                <c:pt idx="1504">
                  <c:v>1.7384259259259262E-2</c:v>
                </c:pt>
                <c:pt idx="1505">
                  <c:v>1.7395833333333336E-2</c:v>
                </c:pt>
                <c:pt idx="1506">
                  <c:v>1.7407407407407406E-2</c:v>
                </c:pt>
                <c:pt idx="1507">
                  <c:v>1.741898148148148E-2</c:v>
                </c:pt>
                <c:pt idx="1508">
                  <c:v>1.7430555555555557E-2</c:v>
                </c:pt>
                <c:pt idx="1509">
                  <c:v>1.744212962962963E-2</c:v>
                </c:pt>
                <c:pt idx="1510">
                  <c:v>1.7453703703703704E-2</c:v>
                </c:pt>
                <c:pt idx="1511">
                  <c:v>1.7465277777777777E-2</c:v>
                </c:pt>
                <c:pt idx="1512">
                  <c:v>1.7476851851851851E-2</c:v>
                </c:pt>
                <c:pt idx="1513">
                  <c:v>1.7488425925925925E-2</c:v>
                </c:pt>
                <c:pt idx="1514">
                  <c:v>1.7499999999999998E-2</c:v>
                </c:pt>
                <c:pt idx="1515">
                  <c:v>1.7511574074074072E-2</c:v>
                </c:pt>
                <c:pt idx="1516">
                  <c:v>1.7523148148148149E-2</c:v>
                </c:pt>
                <c:pt idx="1517">
                  <c:v>1.7534722222222222E-2</c:v>
                </c:pt>
                <c:pt idx="1518">
                  <c:v>1.7546296296296296E-2</c:v>
                </c:pt>
                <c:pt idx="1519">
                  <c:v>1.7557870370370373E-2</c:v>
                </c:pt>
                <c:pt idx="1520">
                  <c:v>1.7569444444444447E-2</c:v>
                </c:pt>
                <c:pt idx="1521">
                  <c:v>1.758101851851852E-2</c:v>
                </c:pt>
                <c:pt idx="1522">
                  <c:v>1.7592592592592594E-2</c:v>
                </c:pt>
                <c:pt idx="1523">
                  <c:v>1.7604166666666667E-2</c:v>
                </c:pt>
                <c:pt idx="1524">
                  <c:v>1.7615740740740741E-2</c:v>
                </c:pt>
                <c:pt idx="1525">
                  <c:v>1.7627314814814814E-2</c:v>
                </c:pt>
                <c:pt idx="1526">
                  <c:v>1.7638888888888888E-2</c:v>
                </c:pt>
                <c:pt idx="1527">
                  <c:v>1.7650462962962962E-2</c:v>
                </c:pt>
                <c:pt idx="1528">
                  <c:v>1.7662037037037035E-2</c:v>
                </c:pt>
                <c:pt idx="1529">
                  <c:v>1.7673611111111109E-2</c:v>
                </c:pt>
                <c:pt idx="1530">
                  <c:v>1.7685185185185182E-2</c:v>
                </c:pt>
                <c:pt idx="1531">
                  <c:v>1.7696759259259259E-2</c:v>
                </c:pt>
                <c:pt idx="1532">
                  <c:v>1.7708333333333333E-2</c:v>
                </c:pt>
                <c:pt idx="1533">
                  <c:v>1.7719907407407406E-2</c:v>
                </c:pt>
                <c:pt idx="1534">
                  <c:v>1.7731481481481483E-2</c:v>
                </c:pt>
                <c:pt idx="1535">
                  <c:v>1.7743055555555557E-2</c:v>
                </c:pt>
                <c:pt idx="1536">
                  <c:v>1.7754629629629631E-2</c:v>
                </c:pt>
                <c:pt idx="1537">
                  <c:v>1.7766203703703704E-2</c:v>
                </c:pt>
                <c:pt idx="1538">
                  <c:v>1.7777777777777778E-2</c:v>
                </c:pt>
                <c:pt idx="1539">
                  <c:v>1.7789351851851851E-2</c:v>
                </c:pt>
                <c:pt idx="1540">
                  <c:v>1.7800925925925925E-2</c:v>
                </c:pt>
                <c:pt idx="1541">
                  <c:v>1.7812499999999998E-2</c:v>
                </c:pt>
                <c:pt idx="1542">
                  <c:v>1.7824074074074076E-2</c:v>
                </c:pt>
                <c:pt idx="1543">
                  <c:v>1.7835648148148149E-2</c:v>
                </c:pt>
                <c:pt idx="1544">
                  <c:v>1.7847222222222223E-2</c:v>
                </c:pt>
                <c:pt idx="1545">
                  <c:v>1.7858796296296296E-2</c:v>
                </c:pt>
                <c:pt idx="1546">
                  <c:v>1.7870370370370373E-2</c:v>
                </c:pt>
                <c:pt idx="1547">
                  <c:v>1.7881944444444443E-2</c:v>
                </c:pt>
                <c:pt idx="1548">
                  <c:v>1.7893518518518517E-2</c:v>
                </c:pt>
                <c:pt idx="1549">
                  <c:v>1.7905092592592594E-2</c:v>
                </c:pt>
                <c:pt idx="1550">
                  <c:v>1.7916666666666668E-2</c:v>
                </c:pt>
                <c:pt idx="1551">
                  <c:v>1.7928240740740741E-2</c:v>
                </c:pt>
                <c:pt idx="1552">
                  <c:v>1.7939814814814815E-2</c:v>
                </c:pt>
                <c:pt idx="1553">
                  <c:v>1.7951388888888888E-2</c:v>
                </c:pt>
                <c:pt idx="1554">
                  <c:v>1.7962962962962962E-2</c:v>
                </c:pt>
                <c:pt idx="1555">
                  <c:v>1.7974537037037035E-2</c:v>
                </c:pt>
                <c:pt idx="1556">
                  <c:v>1.7986111111111109E-2</c:v>
                </c:pt>
                <c:pt idx="1557">
                  <c:v>1.7997685185185186E-2</c:v>
                </c:pt>
                <c:pt idx="1558">
                  <c:v>1.800925925925926E-2</c:v>
                </c:pt>
                <c:pt idx="1559">
                  <c:v>1.8020833333333333E-2</c:v>
                </c:pt>
                <c:pt idx="1560">
                  <c:v>1.8032407407407407E-2</c:v>
                </c:pt>
                <c:pt idx="1561">
                  <c:v>1.8043981481481484E-2</c:v>
                </c:pt>
                <c:pt idx="1562">
                  <c:v>1.8055555555555557E-2</c:v>
                </c:pt>
                <c:pt idx="1563">
                  <c:v>1.8067129629629631E-2</c:v>
                </c:pt>
                <c:pt idx="1564">
                  <c:v>1.8078703703703704E-2</c:v>
                </c:pt>
                <c:pt idx="1565">
                  <c:v>1.8090277777777778E-2</c:v>
                </c:pt>
                <c:pt idx="1566">
                  <c:v>1.8101851851851852E-2</c:v>
                </c:pt>
                <c:pt idx="1567">
                  <c:v>1.8113425925925925E-2</c:v>
                </c:pt>
                <c:pt idx="1568">
                  <c:v>1.8124999999999999E-2</c:v>
                </c:pt>
                <c:pt idx="1569">
                  <c:v>1.8136574074074072E-2</c:v>
                </c:pt>
                <c:pt idx="1570">
                  <c:v>1.8148148148148146E-2</c:v>
                </c:pt>
                <c:pt idx="1571">
                  <c:v>1.8159722222222219E-2</c:v>
                </c:pt>
                <c:pt idx="1572">
                  <c:v>1.8171296296296297E-2</c:v>
                </c:pt>
                <c:pt idx="1573">
                  <c:v>1.818287037037037E-2</c:v>
                </c:pt>
                <c:pt idx="1574">
                  <c:v>1.8194444444444444E-2</c:v>
                </c:pt>
                <c:pt idx="1575">
                  <c:v>1.8206018518518517E-2</c:v>
                </c:pt>
                <c:pt idx="1576">
                  <c:v>1.8217592592592594E-2</c:v>
                </c:pt>
                <c:pt idx="1577">
                  <c:v>1.8229166666666668E-2</c:v>
                </c:pt>
                <c:pt idx="1578">
                  <c:v>1.8240740740740741E-2</c:v>
                </c:pt>
                <c:pt idx="1579">
                  <c:v>1.8252314814814815E-2</c:v>
                </c:pt>
                <c:pt idx="1580">
                  <c:v>1.8263888888888889E-2</c:v>
                </c:pt>
                <c:pt idx="1581">
                  <c:v>1.8275462962962962E-2</c:v>
                </c:pt>
                <c:pt idx="1582">
                  <c:v>1.8287037037037036E-2</c:v>
                </c:pt>
                <c:pt idx="1583">
                  <c:v>1.8298611111111113E-2</c:v>
                </c:pt>
                <c:pt idx="1584">
                  <c:v>1.8310185185185186E-2</c:v>
                </c:pt>
                <c:pt idx="1585">
                  <c:v>1.832175925925926E-2</c:v>
                </c:pt>
                <c:pt idx="1586">
                  <c:v>1.8333333333333333E-2</c:v>
                </c:pt>
                <c:pt idx="1587">
                  <c:v>1.834490740740741E-2</c:v>
                </c:pt>
                <c:pt idx="1588">
                  <c:v>1.8356481481481481E-2</c:v>
                </c:pt>
                <c:pt idx="1589">
                  <c:v>1.8368055555555554E-2</c:v>
                </c:pt>
                <c:pt idx="1590">
                  <c:v>1.8379629629629628E-2</c:v>
                </c:pt>
                <c:pt idx="1591">
                  <c:v>1.8391203703703705E-2</c:v>
                </c:pt>
                <c:pt idx="1592">
                  <c:v>1.8402777777777778E-2</c:v>
                </c:pt>
                <c:pt idx="1593">
                  <c:v>1.8414351851851852E-2</c:v>
                </c:pt>
                <c:pt idx="1594">
                  <c:v>1.8425925925925925E-2</c:v>
                </c:pt>
                <c:pt idx="1595">
                  <c:v>1.8437499999999999E-2</c:v>
                </c:pt>
                <c:pt idx="1596">
                  <c:v>1.8449074074074073E-2</c:v>
                </c:pt>
                <c:pt idx="1597">
                  <c:v>1.8460648148148146E-2</c:v>
                </c:pt>
                <c:pt idx="1598">
                  <c:v>1.8472222222222223E-2</c:v>
                </c:pt>
                <c:pt idx="1599">
                  <c:v>1.8483796296296297E-2</c:v>
                </c:pt>
                <c:pt idx="1600">
                  <c:v>1.849537037037037E-2</c:v>
                </c:pt>
                <c:pt idx="1601">
                  <c:v>1.8506944444444444E-2</c:v>
                </c:pt>
                <c:pt idx="1602">
                  <c:v>1.8518518518518521E-2</c:v>
                </c:pt>
                <c:pt idx="1603">
                  <c:v>1.8530092592592595E-2</c:v>
                </c:pt>
                <c:pt idx="1604">
                  <c:v>1.8541666666666668E-2</c:v>
                </c:pt>
                <c:pt idx="1605">
                  <c:v>1.8553240740740742E-2</c:v>
                </c:pt>
                <c:pt idx="1606">
                  <c:v>1.8564814814814815E-2</c:v>
                </c:pt>
                <c:pt idx="1607">
                  <c:v>1.8576388888888889E-2</c:v>
                </c:pt>
                <c:pt idx="1608">
                  <c:v>1.8587962962962962E-2</c:v>
                </c:pt>
                <c:pt idx="1609">
                  <c:v>1.8599537037037036E-2</c:v>
                </c:pt>
                <c:pt idx="1610">
                  <c:v>1.861111111111111E-2</c:v>
                </c:pt>
                <c:pt idx="1611">
                  <c:v>1.8622685185185183E-2</c:v>
                </c:pt>
                <c:pt idx="1612">
                  <c:v>1.8634259259259257E-2</c:v>
                </c:pt>
                <c:pt idx="1613">
                  <c:v>1.8645833333333334E-2</c:v>
                </c:pt>
                <c:pt idx="1614">
                  <c:v>1.8657407407407407E-2</c:v>
                </c:pt>
                <c:pt idx="1615">
                  <c:v>1.8668981481481481E-2</c:v>
                </c:pt>
                <c:pt idx="1616">
                  <c:v>1.8680555555555554E-2</c:v>
                </c:pt>
                <c:pt idx="1617">
                  <c:v>1.8692129629629631E-2</c:v>
                </c:pt>
                <c:pt idx="1618">
                  <c:v>1.8703703703703705E-2</c:v>
                </c:pt>
                <c:pt idx="1619">
                  <c:v>1.8715277777777779E-2</c:v>
                </c:pt>
                <c:pt idx="1620">
                  <c:v>1.8726851851851852E-2</c:v>
                </c:pt>
                <c:pt idx="1621">
                  <c:v>1.8738425925925926E-2</c:v>
                </c:pt>
                <c:pt idx="1622">
                  <c:v>1.8749999999999999E-2</c:v>
                </c:pt>
                <c:pt idx="1623">
                  <c:v>1.8761574074074073E-2</c:v>
                </c:pt>
                <c:pt idx="1624">
                  <c:v>1.877314814814815E-2</c:v>
                </c:pt>
                <c:pt idx="1625">
                  <c:v>1.8784722222222223E-2</c:v>
                </c:pt>
                <c:pt idx="1626">
                  <c:v>1.8796296296296297E-2</c:v>
                </c:pt>
                <c:pt idx="1627">
                  <c:v>1.8807870370370371E-2</c:v>
                </c:pt>
                <c:pt idx="1628">
                  <c:v>1.8819444444444448E-2</c:v>
                </c:pt>
                <c:pt idx="1629">
                  <c:v>1.8831018518518518E-2</c:v>
                </c:pt>
                <c:pt idx="1630">
                  <c:v>1.8842592592592591E-2</c:v>
                </c:pt>
                <c:pt idx="1631">
                  <c:v>1.8854166666666665E-2</c:v>
                </c:pt>
                <c:pt idx="1632">
                  <c:v>1.8865740740740742E-2</c:v>
                </c:pt>
                <c:pt idx="1633">
                  <c:v>1.8877314814814816E-2</c:v>
                </c:pt>
                <c:pt idx="1634">
                  <c:v>1.8888888888888889E-2</c:v>
                </c:pt>
                <c:pt idx="1635">
                  <c:v>1.8900462962962963E-2</c:v>
                </c:pt>
                <c:pt idx="1636">
                  <c:v>1.8912037037037036E-2</c:v>
                </c:pt>
                <c:pt idx="1637">
                  <c:v>1.892361111111111E-2</c:v>
                </c:pt>
                <c:pt idx="1638">
                  <c:v>1.8935185185185183E-2</c:v>
                </c:pt>
                <c:pt idx="1639">
                  <c:v>1.894675925925926E-2</c:v>
                </c:pt>
                <c:pt idx="1640">
                  <c:v>1.8958333333333334E-2</c:v>
                </c:pt>
                <c:pt idx="1641">
                  <c:v>1.8969907407407408E-2</c:v>
                </c:pt>
                <c:pt idx="1642">
                  <c:v>1.8981481481481481E-2</c:v>
                </c:pt>
                <c:pt idx="1643">
                  <c:v>1.8993055555555558E-2</c:v>
                </c:pt>
                <c:pt idx="1644">
                  <c:v>1.9004629629629632E-2</c:v>
                </c:pt>
                <c:pt idx="1645">
                  <c:v>1.9016203703703705E-2</c:v>
                </c:pt>
                <c:pt idx="1646">
                  <c:v>1.9027777777777779E-2</c:v>
                </c:pt>
                <c:pt idx="1647">
                  <c:v>1.9039351851851852E-2</c:v>
                </c:pt>
                <c:pt idx="1648">
                  <c:v>1.9050925925925926E-2</c:v>
                </c:pt>
                <c:pt idx="1649">
                  <c:v>1.90625E-2</c:v>
                </c:pt>
                <c:pt idx="1650">
                  <c:v>1.9074074074074073E-2</c:v>
                </c:pt>
                <c:pt idx="1651">
                  <c:v>1.9085648148148147E-2</c:v>
                </c:pt>
                <c:pt idx="1652">
                  <c:v>1.909722222222222E-2</c:v>
                </c:pt>
                <c:pt idx="1653">
                  <c:v>1.9108796296296294E-2</c:v>
                </c:pt>
                <c:pt idx="1654">
                  <c:v>1.9120370370370371E-2</c:v>
                </c:pt>
                <c:pt idx="1655">
                  <c:v>1.9131944444444444E-2</c:v>
                </c:pt>
                <c:pt idx="1656">
                  <c:v>1.9143518518518518E-2</c:v>
                </c:pt>
                <c:pt idx="1657">
                  <c:v>1.9155092592592592E-2</c:v>
                </c:pt>
                <c:pt idx="1658">
                  <c:v>1.9166666666666669E-2</c:v>
                </c:pt>
                <c:pt idx="1659">
                  <c:v>1.9178240740740742E-2</c:v>
                </c:pt>
                <c:pt idx="1660">
                  <c:v>1.9189814814814816E-2</c:v>
                </c:pt>
                <c:pt idx="1661">
                  <c:v>1.9201388888888889E-2</c:v>
                </c:pt>
                <c:pt idx="1662">
                  <c:v>1.9212962962962963E-2</c:v>
                </c:pt>
                <c:pt idx="1663">
                  <c:v>1.9224537037037037E-2</c:v>
                </c:pt>
                <c:pt idx="1664">
                  <c:v>1.923611111111111E-2</c:v>
                </c:pt>
                <c:pt idx="1665">
                  <c:v>1.9247685185185184E-2</c:v>
                </c:pt>
                <c:pt idx="1666">
                  <c:v>1.9259259259259261E-2</c:v>
                </c:pt>
                <c:pt idx="1667">
                  <c:v>1.9270833333333334E-2</c:v>
                </c:pt>
                <c:pt idx="1668">
                  <c:v>1.9282407407407408E-2</c:v>
                </c:pt>
                <c:pt idx="1669">
                  <c:v>1.9293981481481485E-2</c:v>
                </c:pt>
                <c:pt idx="1670">
                  <c:v>1.9305555555555555E-2</c:v>
                </c:pt>
                <c:pt idx="1671">
                  <c:v>1.9317129629629629E-2</c:v>
                </c:pt>
                <c:pt idx="1672">
                  <c:v>1.9328703703703702E-2</c:v>
                </c:pt>
                <c:pt idx="1673">
                  <c:v>1.9340277777777779E-2</c:v>
                </c:pt>
                <c:pt idx="1674">
                  <c:v>1.9351851851851853E-2</c:v>
                </c:pt>
                <c:pt idx="1675">
                  <c:v>1.9363425925925926E-2</c:v>
                </c:pt>
                <c:pt idx="1676">
                  <c:v>1.9375E-2</c:v>
                </c:pt>
                <c:pt idx="1677">
                  <c:v>1.9386574074074073E-2</c:v>
                </c:pt>
                <c:pt idx="1678">
                  <c:v>1.9398148148148147E-2</c:v>
                </c:pt>
                <c:pt idx="1679">
                  <c:v>1.9409722222222221E-2</c:v>
                </c:pt>
                <c:pt idx="1680">
                  <c:v>1.9421296296296294E-2</c:v>
                </c:pt>
                <c:pt idx="1681">
                  <c:v>1.9432870370370371E-2</c:v>
                </c:pt>
                <c:pt idx="1682">
                  <c:v>1.9444444444444445E-2</c:v>
                </c:pt>
                <c:pt idx="1683">
                  <c:v>1.9456018518518518E-2</c:v>
                </c:pt>
                <c:pt idx="1684">
                  <c:v>1.9467592592592595E-2</c:v>
                </c:pt>
                <c:pt idx="1685">
                  <c:v>1.9479166666666669E-2</c:v>
                </c:pt>
                <c:pt idx="1686">
                  <c:v>1.9490740740740743E-2</c:v>
                </c:pt>
                <c:pt idx="1687">
                  <c:v>1.9502314814814816E-2</c:v>
                </c:pt>
                <c:pt idx="1688">
                  <c:v>1.951388888888889E-2</c:v>
                </c:pt>
                <c:pt idx="1689">
                  <c:v>1.9525462962962963E-2</c:v>
                </c:pt>
                <c:pt idx="1690">
                  <c:v>1.9537037037037037E-2</c:v>
                </c:pt>
                <c:pt idx="1691">
                  <c:v>1.954861111111111E-2</c:v>
                </c:pt>
                <c:pt idx="1692">
                  <c:v>1.9560185185185184E-2</c:v>
                </c:pt>
                <c:pt idx="1693">
                  <c:v>1.9571759259259257E-2</c:v>
                </c:pt>
                <c:pt idx="1694">
                  <c:v>1.9583333333333331E-2</c:v>
                </c:pt>
                <c:pt idx="1695">
                  <c:v>1.9594907407407405E-2</c:v>
                </c:pt>
                <c:pt idx="1696">
                  <c:v>1.9606481481481482E-2</c:v>
                </c:pt>
                <c:pt idx="1697">
                  <c:v>1.9618055555555555E-2</c:v>
                </c:pt>
                <c:pt idx="1698">
                  <c:v>1.9629629629629629E-2</c:v>
                </c:pt>
                <c:pt idx="1699">
                  <c:v>1.9641203703703706E-2</c:v>
                </c:pt>
                <c:pt idx="1700">
                  <c:v>1.9652777777777779E-2</c:v>
                </c:pt>
                <c:pt idx="1701">
                  <c:v>1.9664351851851853E-2</c:v>
                </c:pt>
                <c:pt idx="1702">
                  <c:v>1.9675925925925927E-2</c:v>
                </c:pt>
                <c:pt idx="1703">
                  <c:v>1.96875E-2</c:v>
                </c:pt>
                <c:pt idx="1704">
                  <c:v>1.9699074074074074E-2</c:v>
                </c:pt>
                <c:pt idx="1705">
                  <c:v>1.9710648148148147E-2</c:v>
                </c:pt>
                <c:pt idx="1706">
                  <c:v>1.9722222222222221E-2</c:v>
                </c:pt>
                <c:pt idx="1707">
                  <c:v>1.9733796296296298E-2</c:v>
                </c:pt>
                <c:pt idx="1708">
                  <c:v>1.9745370370370371E-2</c:v>
                </c:pt>
                <c:pt idx="1709">
                  <c:v>1.9756944444444445E-2</c:v>
                </c:pt>
                <c:pt idx="1710">
                  <c:v>1.9768518518518515E-2</c:v>
                </c:pt>
                <c:pt idx="1711">
                  <c:v>1.9780092592592592E-2</c:v>
                </c:pt>
                <c:pt idx="1712">
                  <c:v>1.9791666666666666E-2</c:v>
                </c:pt>
                <c:pt idx="1713">
                  <c:v>1.9803240740740739E-2</c:v>
                </c:pt>
                <c:pt idx="1714">
                  <c:v>1.9814814814814816E-2</c:v>
                </c:pt>
                <c:pt idx="1715">
                  <c:v>1.982638888888889E-2</c:v>
                </c:pt>
                <c:pt idx="1716">
                  <c:v>1.9837962962962963E-2</c:v>
                </c:pt>
                <c:pt idx="1717">
                  <c:v>1.9849537037037037E-2</c:v>
                </c:pt>
                <c:pt idx="1718">
                  <c:v>1.9861111111111111E-2</c:v>
                </c:pt>
                <c:pt idx="1719">
                  <c:v>1.9872685185185184E-2</c:v>
                </c:pt>
                <c:pt idx="1720">
                  <c:v>1.9884259259259258E-2</c:v>
                </c:pt>
                <c:pt idx="1721">
                  <c:v>1.9895833333333331E-2</c:v>
                </c:pt>
                <c:pt idx="1722">
                  <c:v>1.9907407407407408E-2</c:v>
                </c:pt>
                <c:pt idx="1723">
                  <c:v>1.9918981481481482E-2</c:v>
                </c:pt>
                <c:pt idx="1724">
                  <c:v>1.9930555555555556E-2</c:v>
                </c:pt>
                <c:pt idx="1725">
                  <c:v>1.9942129629629629E-2</c:v>
                </c:pt>
                <c:pt idx="1726">
                  <c:v>1.9953703703703706E-2</c:v>
                </c:pt>
                <c:pt idx="1727">
                  <c:v>1.996527777777778E-2</c:v>
                </c:pt>
                <c:pt idx="1728">
                  <c:v>1.9976851851851853E-2</c:v>
                </c:pt>
                <c:pt idx="1729">
                  <c:v>1.9988425925925927E-2</c:v>
                </c:pt>
                <c:pt idx="1730">
                  <c:v>0.02</c:v>
                </c:pt>
                <c:pt idx="1731">
                  <c:v>2.0011574074074074E-2</c:v>
                </c:pt>
                <c:pt idx="1732">
                  <c:v>2.0023148148148148E-2</c:v>
                </c:pt>
                <c:pt idx="1733">
                  <c:v>2.0034722222222221E-2</c:v>
                </c:pt>
                <c:pt idx="1734">
                  <c:v>2.0046296296296295E-2</c:v>
                </c:pt>
                <c:pt idx="1735">
                  <c:v>2.0057870370370368E-2</c:v>
                </c:pt>
                <c:pt idx="1736">
                  <c:v>2.0069444444444442E-2</c:v>
                </c:pt>
                <c:pt idx="1737">
                  <c:v>2.0081018518518519E-2</c:v>
                </c:pt>
                <c:pt idx="1738">
                  <c:v>2.0092592592592592E-2</c:v>
                </c:pt>
                <c:pt idx="1739">
                  <c:v>2.0104166666666666E-2</c:v>
                </c:pt>
                <c:pt idx="1740">
                  <c:v>2.011574074074074E-2</c:v>
                </c:pt>
                <c:pt idx="1741">
                  <c:v>2.0127314814814817E-2</c:v>
                </c:pt>
                <c:pt idx="1742">
                  <c:v>2.013888888888889E-2</c:v>
                </c:pt>
                <c:pt idx="1743">
                  <c:v>2.0150462962962964E-2</c:v>
                </c:pt>
                <c:pt idx="1744">
                  <c:v>2.0162037037037037E-2</c:v>
                </c:pt>
                <c:pt idx="1745">
                  <c:v>2.0173611111111111E-2</c:v>
                </c:pt>
                <c:pt idx="1746">
                  <c:v>2.0185185185185184E-2</c:v>
                </c:pt>
                <c:pt idx="1747">
                  <c:v>2.0196759259259258E-2</c:v>
                </c:pt>
                <c:pt idx="1748">
                  <c:v>2.0208333333333335E-2</c:v>
                </c:pt>
                <c:pt idx="1749">
                  <c:v>2.0219907407407409E-2</c:v>
                </c:pt>
                <c:pt idx="1750">
                  <c:v>2.0231481481481482E-2</c:v>
                </c:pt>
                <c:pt idx="1751">
                  <c:v>2.0243055555555552E-2</c:v>
                </c:pt>
                <c:pt idx="1752">
                  <c:v>2.0254629629629629E-2</c:v>
                </c:pt>
                <c:pt idx="1753">
                  <c:v>2.0266203703703703E-2</c:v>
                </c:pt>
                <c:pt idx="1754">
                  <c:v>2.0277777777777777E-2</c:v>
                </c:pt>
                <c:pt idx="1755">
                  <c:v>2.028935185185185E-2</c:v>
                </c:pt>
                <c:pt idx="1756">
                  <c:v>2.0300925925925927E-2</c:v>
                </c:pt>
                <c:pt idx="1757">
                  <c:v>2.0312500000000001E-2</c:v>
                </c:pt>
                <c:pt idx="1758">
                  <c:v>2.0324074074074074E-2</c:v>
                </c:pt>
                <c:pt idx="1759">
                  <c:v>2.0335648148148148E-2</c:v>
                </c:pt>
                <c:pt idx="1760">
                  <c:v>2.0347222222222221E-2</c:v>
                </c:pt>
                <c:pt idx="1761">
                  <c:v>2.0358796296296295E-2</c:v>
                </c:pt>
                <c:pt idx="1762">
                  <c:v>2.0370370370370369E-2</c:v>
                </c:pt>
                <c:pt idx="1763">
                  <c:v>2.0381944444444446E-2</c:v>
                </c:pt>
                <c:pt idx="1764">
                  <c:v>2.0393518518518519E-2</c:v>
                </c:pt>
                <c:pt idx="1765">
                  <c:v>2.0405092592592593E-2</c:v>
                </c:pt>
                <c:pt idx="1766">
                  <c:v>2.0416666666666666E-2</c:v>
                </c:pt>
                <c:pt idx="1767">
                  <c:v>2.0428240740740743E-2</c:v>
                </c:pt>
                <c:pt idx="1768">
                  <c:v>2.0439814814814817E-2</c:v>
                </c:pt>
                <c:pt idx="1769">
                  <c:v>2.045138888888889E-2</c:v>
                </c:pt>
                <c:pt idx="1770">
                  <c:v>2.0462962962962964E-2</c:v>
                </c:pt>
                <c:pt idx="1771">
                  <c:v>2.0474537037037038E-2</c:v>
                </c:pt>
                <c:pt idx="1772">
                  <c:v>2.0486111111111111E-2</c:v>
                </c:pt>
                <c:pt idx="1773">
                  <c:v>2.0497685185185185E-2</c:v>
                </c:pt>
                <c:pt idx="1774">
                  <c:v>2.0509259259259258E-2</c:v>
                </c:pt>
                <c:pt idx="1775">
                  <c:v>2.0520833333333332E-2</c:v>
                </c:pt>
                <c:pt idx="1776">
                  <c:v>2.0532407407407405E-2</c:v>
                </c:pt>
                <c:pt idx="1777">
                  <c:v>2.0543981481481479E-2</c:v>
                </c:pt>
                <c:pt idx="1778">
                  <c:v>2.0555555555555556E-2</c:v>
                </c:pt>
                <c:pt idx="1779">
                  <c:v>2.056712962962963E-2</c:v>
                </c:pt>
                <c:pt idx="1780">
                  <c:v>2.0578703703703703E-2</c:v>
                </c:pt>
                <c:pt idx="1781">
                  <c:v>2.0590277777777777E-2</c:v>
                </c:pt>
                <c:pt idx="1782">
                  <c:v>2.0601851851851854E-2</c:v>
                </c:pt>
                <c:pt idx="1783">
                  <c:v>2.0613425925925927E-2</c:v>
                </c:pt>
                <c:pt idx="1784">
                  <c:v>2.0625000000000001E-2</c:v>
                </c:pt>
                <c:pt idx="1785">
                  <c:v>2.0636574074074075E-2</c:v>
                </c:pt>
                <c:pt idx="1786">
                  <c:v>2.0648148148148148E-2</c:v>
                </c:pt>
                <c:pt idx="1787">
                  <c:v>2.0659722222222222E-2</c:v>
                </c:pt>
                <c:pt idx="1788">
                  <c:v>2.0671296296296295E-2</c:v>
                </c:pt>
                <c:pt idx="1789">
                  <c:v>2.0682870370370372E-2</c:v>
                </c:pt>
                <c:pt idx="1790">
                  <c:v>2.0694444444444446E-2</c:v>
                </c:pt>
                <c:pt idx="1791">
                  <c:v>2.0706018518518519E-2</c:v>
                </c:pt>
                <c:pt idx="1792">
                  <c:v>2.071759259259259E-2</c:v>
                </c:pt>
                <c:pt idx="1793">
                  <c:v>2.0729166666666667E-2</c:v>
                </c:pt>
                <c:pt idx="1794">
                  <c:v>2.074074074074074E-2</c:v>
                </c:pt>
                <c:pt idx="1795">
                  <c:v>2.0752314814814814E-2</c:v>
                </c:pt>
                <c:pt idx="1796">
                  <c:v>2.0763888888888887E-2</c:v>
                </c:pt>
                <c:pt idx="1797">
                  <c:v>2.0775462962962964E-2</c:v>
                </c:pt>
                <c:pt idx="1798">
                  <c:v>2.0787037037037038E-2</c:v>
                </c:pt>
                <c:pt idx="1799">
                  <c:v>2.0798611111111111E-2</c:v>
                </c:pt>
                <c:pt idx="1800">
                  <c:v>2.0810185185185185E-2</c:v>
                </c:pt>
                <c:pt idx="1801">
                  <c:v>2.0821759259259259E-2</c:v>
                </c:pt>
                <c:pt idx="1802">
                  <c:v>2.0833333333333332E-2</c:v>
                </c:pt>
                <c:pt idx="1803">
                  <c:v>2.0844907407407406E-2</c:v>
                </c:pt>
                <c:pt idx="1804">
                  <c:v>2.0856481481481479E-2</c:v>
                </c:pt>
                <c:pt idx="1805">
                  <c:v>2.0868055555555556E-2</c:v>
                </c:pt>
                <c:pt idx="1806">
                  <c:v>2.0879629629629626E-2</c:v>
                </c:pt>
                <c:pt idx="1807">
                  <c:v>2.0891203703703703E-2</c:v>
                </c:pt>
                <c:pt idx="1808">
                  <c:v>2.0902777777777781E-2</c:v>
                </c:pt>
                <c:pt idx="1809">
                  <c:v>2.0914351851851851E-2</c:v>
                </c:pt>
                <c:pt idx="1810">
                  <c:v>2.0925925925925928E-2</c:v>
                </c:pt>
                <c:pt idx="1811">
                  <c:v>2.0937499999999998E-2</c:v>
                </c:pt>
                <c:pt idx="1812">
                  <c:v>2.0949074074074075E-2</c:v>
                </c:pt>
                <c:pt idx="1813">
                  <c:v>2.0960648148148148E-2</c:v>
                </c:pt>
                <c:pt idx="1814">
                  <c:v>2.0972222222222222E-2</c:v>
                </c:pt>
                <c:pt idx="1815">
                  <c:v>2.0983796296296296E-2</c:v>
                </c:pt>
                <c:pt idx="1816">
                  <c:v>2.0995370370370373E-2</c:v>
                </c:pt>
                <c:pt idx="1817">
                  <c:v>2.1006944444444443E-2</c:v>
                </c:pt>
                <c:pt idx="1818">
                  <c:v>2.101851851851852E-2</c:v>
                </c:pt>
                <c:pt idx="1819">
                  <c:v>2.1030092592592597E-2</c:v>
                </c:pt>
                <c:pt idx="1820">
                  <c:v>2.1041666666666667E-2</c:v>
                </c:pt>
                <c:pt idx="1821">
                  <c:v>2.1053240740740744E-2</c:v>
                </c:pt>
                <c:pt idx="1822">
                  <c:v>2.1064814814814814E-2</c:v>
                </c:pt>
                <c:pt idx="1823">
                  <c:v>2.1076388888888891E-2</c:v>
                </c:pt>
                <c:pt idx="1824">
                  <c:v>2.1087962962962961E-2</c:v>
                </c:pt>
                <c:pt idx="1825">
                  <c:v>2.1099537037037038E-2</c:v>
                </c:pt>
                <c:pt idx="1826">
                  <c:v>2.1111111111111108E-2</c:v>
                </c:pt>
                <c:pt idx="1827">
                  <c:v>2.1122685185185185E-2</c:v>
                </c:pt>
                <c:pt idx="1828">
                  <c:v>2.1134259259259259E-2</c:v>
                </c:pt>
                <c:pt idx="1829">
                  <c:v>2.1145833333333332E-2</c:v>
                </c:pt>
                <c:pt idx="1830">
                  <c:v>2.1157407407407406E-2</c:v>
                </c:pt>
                <c:pt idx="1831">
                  <c:v>2.1168981481481483E-2</c:v>
                </c:pt>
                <c:pt idx="1832">
                  <c:v>2.1180555555555553E-2</c:v>
                </c:pt>
                <c:pt idx="1833">
                  <c:v>2.119212962962963E-2</c:v>
                </c:pt>
                <c:pt idx="1834">
                  <c:v>2.1203703703703707E-2</c:v>
                </c:pt>
                <c:pt idx="1835">
                  <c:v>2.1215277777777777E-2</c:v>
                </c:pt>
                <c:pt idx="1836">
                  <c:v>2.1226851851851854E-2</c:v>
                </c:pt>
                <c:pt idx="1837">
                  <c:v>2.1238425925925924E-2</c:v>
                </c:pt>
                <c:pt idx="1838">
                  <c:v>2.1250000000000002E-2</c:v>
                </c:pt>
                <c:pt idx="1839">
                  <c:v>2.1261574074074075E-2</c:v>
                </c:pt>
                <c:pt idx="1840">
                  <c:v>2.1273148148148149E-2</c:v>
                </c:pt>
                <c:pt idx="1841">
                  <c:v>2.1284722222222222E-2</c:v>
                </c:pt>
                <c:pt idx="1842">
                  <c:v>2.1296296296296299E-2</c:v>
                </c:pt>
                <c:pt idx="1843">
                  <c:v>2.1307870370370369E-2</c:v>
                </c:pt>
                <c:pt idx="1844">
                  <c:v>2.1319444444444443E-2</c:v>
                </c:pt>
                <c:pt idx="1845">
                  <c:v>2.1331018518518517E-2</c:v>
                </c:pt>
                <c:pt idx="1846">
                  <c:v>2.1342592592592594E-2</c:v>
                </c:pt>
                <c:pt idx="1847">
                  <c:v>2.1354166666666664E-2</c:v>
                </c:pt>
                <c:pt idx="1848">
                  <c:v>2.1365740740740741E-2</c:v>
                </c:pt>
                <c:pt idx="1849">
                  <c:v>2.1377314814814818E-2</c:v>
                </c:pt>
                <c:pt idx="1850">
                  <c:v>2.1388888888888888E-2</c:v>
                </c:pt>
                <c:pt idx="1851">
                  <c:v>2.1400462962962965E-2</c:v>
                </c:pt>
                <c:pt idx="1852">
                  <c:v>2.1412037037037035E-2</c:v>
                </c:pt>
                <c:pt idx="1853">
                  <c:v>2.1423611111111112E-2</c:v>
                </c:pt>
                <c:pt idx="1854">
                  <c:v>2.1435185185185186E-2</c:v>
                </c:pt>
                <c:pt idx="1855">
                  <c:v>2.1446759259259259E-2</c:v>
                </c:pt>
                <c:pt idx="1856">
                  <c:v>2.1458333333333333E-2</c:v>
                </c:pt>
                <c:pt idx="1857">
                  <c:v>2.146990740740741E-2</c:v>
                </c:pt>
                <c:pt idx="1858">
                  <c:v>2.148148148148148E-2</c:v>
                </c:pt>
                <c:pt idx="1859">
                  <c:v>2.1493055555555557E-2</c:v>
                </c:pt>
                <c:pt idx="1860">
                  <c:v>2.1504629629629627E-2</c:v>
                </c:pt>
                <c:pt idx="1861">
                  <c:v>2.1516203703703704E-2</c:v>
                </c:pt>
                <c:pt idx="1862">
                  <c:v>2.1527777777777781E-2</c:v>
                </c:pt>
                <c:pt idx="1863">
                  <c:v>2.1539351851851851E-2</c:v>
                </c:pt>
                <c:pt idx="1864">
                  <c:v>2.1550925925925928E-2</c:v>
                </c:pt>
                <c:pt idx="1865">
                  <c:v>2.1562499999999998E-2</c:v>
                </c:pt>
                <c:pt idx="1866">
                  <c:v>2.1574074074074075E-2</c:v>
                </c:pt>
                <c:pt idx="1867">
                  <c:v>2.1585648148148145E-2</c:v>
                </c:pt>
                <c:pt idx="1868">
                  <c:v>2.1597222222222223E-2</c:v>
                </c:pt>
                <c:pt idx="1869">
                  <c:v>2.1608796296296296E-2</c:v>
                </c:pt>
                <c:pt idx="1870">
                  <c:v>2.162037037037037E-2</c:v>
                </c:pt>
                <c:pt idx="1871">
                  <c:v>2.1631944444444443E-2</c:v>
                </c:pt>
                <c:pt idx="1872">
                  <c:v>2.164351851851852E-2</c:v>
                </c:pt>
                <c:pt idx="1873">
                  <c:v>2.165509259259259E-2</c:v>
                </c:pt>
                <c:pt idx="1874">
                  <c:v>2.1666666666666667E-2</c:v>
                </c:pt>
                <c:pt idx="1875">
                  <c:v>2.1678240740740738E-2</c:v>
                </c:pt>
                <c:pt idx="1876">
                  <c:v>2.1689814814814815E-2</c:v>
                </c:pt>
                <c:pt idx="1877">
                  <c:v>2.1701388888888892E-2</c:v>
                </c:pt>
                <c:pt idx="1878">
                  <c:v>2.1712962962962962E-2</c:v>
                </c:pt>
                <c:pt idx="1879">
                  <c:v>2.1724537037037039E-2</c:v>
                </c:pt>
                <c:pt idx="1880">
                  <c:v>2.1736111111111112E-2</c:v>
                </c:pt>
                <c:pt idx="1881">
                  <c:v>2.1747685185185186E-2</c:v>
                </c:pt>
                <c:pt idx="1882">
                  <c:v>2.1759259259259259E-2</c:v>
                </c:pt>
                <c:pt idx="1883">
                  <c:v>2.1770833333333336E-2</c:v>
                </c:pt>
                <c:pt idx="1884">
                  <c:v>2.1782407407407407E-2</c:v>
                </c:pt>
                <c:pt idx="1885">
                  <c:v>2.179398148148148E-2</c:v>
                </c:pt>
                <c:pt idx="1886">
                  <c:v>2.1805555555555554E-2</c:v>
                </c:pt>
                <c:pt idx="1887">
                  <c:v>2.1817129629629631E-2</c:v>
                </c:pt>
                <c:pt idx="1888">
                  <c:v>2.1828703703703701E-2</c:v>
                </c:pt>
                <c:pt idx="1889">
                  <c:v>2.1840277777777778E-2</c:v>
                </c:pt>
                <c:pt idx="1890">
                  <c:v>2.1851851851851848E-2</c:v>
                </c:pt>
                <c:pt idx="1891">
                  <c:v>2.1863425925925925E-2</c:v>
                </c:pt>
                <c:pt idx="1892">
                  <c:v>2.1875000000000002E-2</c:v>
                </c:pt>
                <c:pt idx="1893">
                  <c:v>2.1886574074074072E-2</c:v>
                </c:pt>
                <c:pt idx="1894">
                  <c:v>2.1898148148148149E-2</c:v>
                </c:pt>
                <c:pt idx="1895">
                  <c:v>2.1909722222222223E-2</c:v>
                </c:pt>
                <c:pt idx="1896">
                  <c:v>2.1921296296296296E-2</c:v>
                </c:pt>
                <c:pt idx="1897">
                  <c:v>2.193287037037037E-2</c:v>
                </c:pt>
                <c:pt idx="1898">
                  <c:v>2.1944444444444447E-2</c:v>
                </c:pt>
                <c:pt idx="1899">
                  <c:v>2.1956018518518517E-2</c:v>
                </c:pt>
                <c:pt idx="1900">
                  <c:v>2.1967592592592594E-2</c:v>
                </c:pt>
                <c:pt idx="1901">
                  <c:v>2.1979166666666664E-2</c:v>
                </c:pt>
                <c:pt idx="1902">
                  <c:v>2.1990740740740741E-2</c:v>
                </c:pt>
                <c:pt idx="1903">
                  <c:v>2.2002314814814818E-2</c:v>
                </c:pt>
                <c:pt idx="1904">
                  <c:v>2.2013888888888888E-2</c:v>
                </c:pt>
                <c:pt idx="1905">
                  <c:v>2.2025462962962958E-2</c:v>
                </c:pt>
                <c:pt idx="1906">
                  <c:v>2.2037037037037036E-2</c:v>
                </c:pt>
                <c:pt idx="1907">
                  <c:v>2.2048611111111113E-2</c:v>
                </c:pt>
                <c:pt idx="1908">
                  <c:v>2.2060185185185183E-2</c:v>
                </c:pt>
                <c:pt idx="1909">
                  <c:v>2.207175925925926E-2</c:v>
                </c:pt>
                <c:pt idx="1910">
                  <c:v>2.2083333333333333E-2</c:v>
                </c:pt>
                <c:pt idx="1911">
                  <c:v>2.2094907407407407E-2</c:v>
                </c:pt>
                <c:pt idx="1912">
                  <c:v>2.210648148148148E-2</c:v>
                </c:pt>
                <c:pt idx="1913">
                  <c:v>2.2118055555555557E-2</c:v>
                </c:pt>
                <c:pt idx="1914">
                  <c:v>2.2129629629629628E-2</c:v>
                </c:pt>
                <c:pt idx="1915">
                  <c:v>2.2141203703703705E-2</c:v>
                </c:pt>
                <c:pt idx="1916">
                  <c:v>2.2152777777777775E-2</c:v>
                </c:pt>
                <c:pt idx="1917">
                  <c:v>2.2164351851851852E-2</c:v>
                </c:pt>
                <c:pt idx="1918">
                  <c:v>2.2175925925925929E-2</c:v>
                </c:pt>
                <c:pt idx="1919">
                  <c:v>2.2187499999999999E-2</c:v>
                </c:pt>
                <c:pt idx="1920">
                  <c:v>2.2199074074074076E-2</c:v>
                </c:pt>
                <c:pt idx="1921">
                  <c:v>2.2210648148148149E-2</c:v>
                </c:pt>
                <c:pt idx="1922">
                  <c:v>2.2222222222222223E-2</c:v>
                </c:pt>
                <c:pt idx="1923">
                  <c:v>2.2233796296296297E-2</c:v>
                </c:pt>
                <c:pt idx="1924">
                  <c:v>2.224537037037037E-2</c:v>
                </c:pt>
                <c:pt idx="1925">
                  <c:v>2.225694444444444E-2</c:v>
                </c:pt>
                <c:pt idx="1926">
                  <c:v>2.2268518518518521E-2</c:v>
                </c:pt>
                <c:pt idx="1927">
                  <c:v>2.2280092592592591E-2</c:v>
                </c:pt>
                <c:pt idx="1928">
                  <c:v>2.2291666666666668E-2</c:v>
                </c:pt>
                <c:pt idx="1929">
                  <c:v>2.2303240740740738E-2</c:v>
                </c:pt>
                <c:pt idx="1930">
                  <c:v>2.2314814814814815E-2</c:v>
                </c:pt>
                <c:pt idx="1931">
                  <c:v>2.2326388888888885E-2</c:v>
                </c:pt>
                <c:pt idx="1932">
                  <c:v>2.2337962962962962E-2</c:v>
                </c:pt>
                <c:pt idx="1933">
                  <c:v>2.2349537037037032E-2</c:v>
                </c:pt>
                <c:pt idx="1934">
                  <c:v>2.2361111111111113E-2</c:v>
                </c:pt>
                <c:pt idx="1935">
                  <c:v>2.2372685185185186E-2</c:v>
                </c:pt>
                <c:pt idx="1936">
                  <c:v>2.238425925925926E-2</c:v>
                </c:pt>
                <c:pt idx="1937">
                  <c:v>2.2395833333333334E-2</c:v>
                </c:pt>
                <c:pt idx="1938">
                  <c:v>2.2407407407407407E-2</c:v>
                </c:pt>
                <c:pt idx="1939">
                  <c:v>2.2418981481481481E-2</c:v>
                </c:pt>
                <c:pt idx="1940">
                  <c:v>2.2430555555555554E-2</c:v>
                </c:pt>
                <c:pt idx="1941">
                  <c:v>2.2442129629629631E-2</c:v>
                </c:pt>
                <c:pt idx="1942">
                  <c:v>2.2453703703703708E-2</c:v>
                </c:pt>
                <c:pt idx="1943">
                  <c:v>2.2465277777777778E-2</c:v>
                </c:pt>
                <c:pt idx="1944">
                  <c:v>2.2476851851851855E-2</c:v>
                </c:pt>
                <c:pt idx="1945">
                  <c:v>2.2488425925925926E-2</c:v>
                </c:pt>
                <c:pt idx="1946">
                  <c:v>2.2499999999999996E-2</c:v>
                </c:pt>
                <c:pt idx="1947">
                  <c:v>2.2511574074074073E-2</c:v>
                </c:pt>
                <c:pt idx="1948">
                  <c:v>2.2523148148148143E-2</c:v>
                </c:pt>
                <c:pt idx="1949">
                  <c:v>2.2534722222222223E-2</c:v>
                </c:pt>
                <c:pt idx="1950">
                  <c:v>2.2546296296296297E-2</c:v>
                </c:pt>
                <c:pt idx="1951">
                  <c:v>2.255787037037037E-2</c:v>
                </c:pt>
                <c:pt idx="1952">
                  <c:v>2.2569444444444444E-2</c:v>
                </c:pt>
                <c:pt idx="1953">
                  <c:v>2.2581018518518518E-2</c:v>
                </c:pt>
                <c:pt idx="1954">
                  <c:v>2.2592592592592591E-2</c:v>
                </c:pt>
                <c:pt idx="1955">
                  <c:v>2.2604166666666665E-2</c:v>
                </c:pt>
                <c:pt idx="1956">
                  <c:v>2.2615740740740742E-2</c:v>
                </c:pt>
                <c:pt idx="1957">
                  <c:v>2.2627314814814819E-2</c:v>
                </c:pt>
                <c:pt idx="1958">
                  <c:v>2.2638888888888889E-2</c:v>
                </c:pt>
                <c:pt idx="1959">
                  <c:v>2.2650462962962966E-2</c:v>
                </c:pt>
                <c:pt idx="1960">
                  <c:v>2.2662037037037036E-2</c:v>
                </c:pt>
                <c:pt idx="1961">
                  <c:v>2.2673611111111113E-2</c:v>
                </c:pt>
                <c:pt idx="1962">
                  <c:v>2.2685185185185183E-2</c:v>
                </c:pt>
                <c:pt idx="1963">
                  <c:v>2.269675925925926E-2</c:v>
                </c:pt>
                <c:pt idx="1964">
                  <c:v>2.2708333333333334E-2</c:v>
                </c:pt>
                <c:pt idx="1965">
                  <c:v>2.2719907407407411E-2</c:v>
                </c:pt>
                <c:pt idx="1966">
                  <c:v>2.2731481481481481E-2</c:v>
                </c:pt>
                <c:pt idx="1967">
                  <c:v>2.2743055555555555E-2</c:v>
                </c:pt>
                <c:pt idx="1968">
                  <c:v>2.2754629629629628E-2</c:v>
                </c:pt>
                <c:pt idx="1969">
                  <c:v>2.2766203703703702E-2</c:v>
                </c:pt>
                <c:pt idx="1970">
                  <c:v>2.2777777777777775E-2</c:v>
                </c:pt>
                <c:pt idx="1971">
                  <c:v>2.2789351851851852E-2</c:v>
                </c:pt>
                <c:pt idx="1972">
                  <c:v>2.2800925925925929E-2</c:v>
                </c:pt>
                <c:pt idx="1973">
                  <c:v>2.2812499999999999E-2</c:v>
                </c:pt>
                <c:pt idx="1974">
                  <c:v>2.2824074074074076E-2</c:v>
                </c:pt>
                <c:pt idx="1975">
                  <c:v>2.2835648148148147E-2</c:v>
                </c:pt>
                <c:pt idx="1976">
                  <c:v>2.2847222222222224E-2</c:v>
                </c:pt>
                <c:pt idx="1977">
                  <c:v>2.2858796296296294E-2</c:v>
                </c:pt>
                <c:pt idx="1978">
                  <c:v>2.2870370370370371E-2</c:v>
                </c:pt>
                <c:pt idx="1979">
                  <c:v>2.2881944444444444E-2</c:v>
                </c:pt>
                <c:pt idx="1980">
                  <c:v>2.2893518518518521E-2</c:v>
                </c:pt>
                <c:pt idx="1981">
                  <c:v>2.2905092592592591E-2</c:v>
                </c:pt>
                <c:pt idx="1982">
                  <c:v>2.2916666666666669E-2</c:v>
                </c:pt>
                <c:pt idx="1983">
                  <c:v>2.2928240740740739E-2</c:v>
                </c:pt>
                <c:pt idx="1984">
                  <c:v>2.2939814814814816E-2</c:v>
                </c:pt>
                <c:pt idx="1985">
                  <c:v>2.2951388888888886E-2</c:v>
                </c:pt>
                <c:pt idx="1986">
                  <c:v>2.2962962962962966E-2</c:v>
                </c:pt>
                <c:pt idx="1987">
                  <c:v>2.297453703703704E-2</c:v>
                </c:pt>
                <c:pt idx="1988">
                  <c:v>2.298611111111111E-2</c:v>
                </c:pt>
                <c:pt idx="1989">
                  <c:v>2.2997685185185187E-2</c:v>
                </c:pt>
                <c:pt idx="1990">
                  <c:v>2.3009259259259257E-2</c:v>
                </c:pt>
                <c:pt idx="1991">
                  <c:v>2.3020833333333334E-2</c:v>
                </c:pt>
                <c:pt idx="1992">
                  <c:v>2.3032407407407404E-2</c:v>
                </c:pt>
                <c:pt idx="1993">
                  <c:v>2.3043981481481481E-2</c:v>
                </c:pt>
                <c:pt idx="1994">
                  <c:v>2.3055555555555555E-2</c:v>
                </c:pt>
                <c:pt idx="1995">
                  <c:v>2.3067129629629632E-2</c:v>
                </c:pt>
                <c:pt idx="1996">
                  <c:v>2.3078703703703702E-2</c:v>
                </c:pt>
                <c:pt idx="1997">
                  <c:v>2.3090277777777779E-2</c:v>
                </c:pt>
                <c:pt idx="1998">
                  <c:v>2.3101851851851849E-2</c:v>
                </c:pt>
                <c:pt idx="1999">
                  <c:v>2.3113425925925926E-2</c:v>
                </c:pt>
                <c:pt idx="2000">
                  <c:v>2.3124999999999996E-2</c:v>
                </c:pt>
                <c:pt idx="2001">
                  <c:v>2.3136574074074077E-2</c:v>
                </c:pt>
                <c:pt idx="2002">
                  <c:v>2.314814814814815E-2</c:v>
                </c:pt>
                <c:pt idx="2003">
                  <c:v>2.3159722222222224E-2</c:v>
                </c:pt>
                <c:pt idx="2004">
                  <c:v>2.3171296296296297E-2</c:v>
                </c:pt>
                <c:pt idx="2005">
                  <c:v>2.3182870370370371E-2</c:v>
                </c:pt>
                <c:pt idx="2006">
                  <c:v>2.3194444444444445E-2</c:v>
                </c:pt>
                <c:pt idx="2007">
                  <c:v>2.3206018518518515E-2</c:v>
                </c:pt>
                <c:pt idx="2008">
                  <c:v>2.3217592592592592E-2</c:v>
                </c:pt>
                <c:pt idx="2009">
                  <c:v>2.3229166666666665E-2</c:v>
                </c:pt>
                <c:pt idx="2010">
                  <c:v>2.3240740740740742E-2</c:v>
                </c:pt>
                <c:pt idx="2011">
                  <c:v>2.3252314814814812E-2</c:v>
                </c:pt>
                <c:pt idx="2012">
                  <c:v>2.326388888888889E-2</c:v>
                </c:pt>
                <c:pt idx="2013">
                  <c:v>2.327546296296296E-2</c:v>
                </c:pt>
                <c:pt idx="2014">
                  <c:v>2.3287037037037037E-2</c:v>
                </c:pt>
                <c:pt idx="2015">
                  <c:v>2.3298611111111107E-2</c:v>
                </c:pt>
                <c:pt idx="2016">
                  <c:v>2.3310185185185187E-2</c:v>
                </c:pt>
                <c:pt idx="2017">
                  <c:v>2.3310185185185187E-2</c:v>
                </c:pt>
                <c:pt idx="2018">
                  <c:v>2.3321759259259261E-2</c:v>
                </c:pt>
                <c:pt idx="2019">
                  <c:v>2.3333333333333334E-2</c:v>
                </c:pt>
                <c:pt idx="2020">
                  <c:v>2.3344907407407408E-2</c:v>
                </c:pt>
                <c:pt idx="2021">
                  <c:v>2.3356481481481482E-2</c:v>
                </c:pt>
                <c:pt idx="2022">
                  <c:v>2.3368055555555555E-2</c:v>
                </c:pt>
                <c:pt idx="2023">
                  <c:v>2.3379629629629629E-2</c:v>
                </c:pt>
                <c:pt idx="2024">
                  <c:v>2.3391203703703702E-2</c:v>
                </c:pt>
                <c:pt idx="2025">
                  <c:v>2.3402777777777783E-2</c:v>
                </c:pt>
                <c:pt idx="2026">
                  <c:v>2.3414351851851853E-2</c:v>
                </c:pt>
                <c:pt idx="2027">
                  <c:v>2.342592592592593E-2</c:v>
                </c:pt>
                <c:pt idx="2028">
                  <c:v>2.34375E-2</c:v>
                </c:pt>
                <c:pt idx="2029">
                  <c:v>2.344907407407407E-2</c:v>
                </c:pt>
                <c:pt idx="2030">
                  <c:v>2.3460648148148147E-2</c:v>
                </c:pt>
                <c:pt idx="2031">
                  <c:v>2.3472222222222217E-2</c:v>
                </c:pt>
                <c:pt idx="2032">
                  <c:v>2.3483796296296298E-2</c:v>
                </c:pt>
                <c:pt idx="2033">
                  <c:v>2.3495370370370371E-2</c:v>
                </c:pt>
                <c:pt idx="2034">
                  <c:v>2.3506944444444445E-2</c:v>
                </c:pt>
                <c:pt idx="2035">
                  <c:v>2.3518518518518518E-2</c:v>
                </c:pt>
                <c:pt idx="2036">
                  <c:v>2.3530092592592592E-2</c:v>
                </c:pt>
                <c:pt idx="2037">
                  <c:v>2.3541666666666666E-2</c:v>
                </c:pt>
                <c:pt idx="2038">
                  <c:v>2.3553240740740739E-2</c:v>
                </c:pt>
                <c:pt idx="2039">
                  <c:v>2.3564814814814813E-2</c:v>
                </c:pt>
                <c:pt idx="2040">
                  <c:v>2.3576388888888893E-2</c:v>
                </c:pt>
                <c:pt idx="2041">
                  <c:v>2.3587962962962963E-2</c:v>
                </c:pt>
                <c:pt idx="2042">
                  <c:v>2.359953703703704E-2</c:v>
                </c:pt>
                <c:pt idx="2043">
                  <c:v>2.361111111111111E-2</c:v>
                </c:pt>
                <c:pt idx="2044">
                  <c:v>2.3622685185185188E-2</c:v>
                </c:pt>
                <c:pt idx="2045">
                  <c:v>2.3634259259259258E-2</c:v>
                </c:pt>
                <c:pt idx="2046">
                  <c:v>2.3645833333333335E-2</c:v>
                </c:pt>
                <c:pt idx="2047">
                  <c:v>2.3657407407407408E-2</c:v>
                </c:pt>
                <c:pt idx="2048">
                  <c:v>2.3668981481481485E-2</c:v>
                </c:pt>
                <c:pt idx="2049">
                  <c:v>2.3680555555555555E-2</c:v>
                </c:pt>
                <c:pt idx="2050">
                  <c:v>2.3692129629629629E-2</c:v>
                </c:pt>
                <c:pt idx="2051">
                  <c:v>2.3703703703703703E-2</c:v>
                </c:pt>
                <c:pt idx="2052">
                  <c:v>2.3715277777777776E-2</c:v>
                </c:pt>
                <c:pt idx="2053">
                  <c:v>2.372685185185185E-2</c:v>
                </c:pt>
                <c:pt idx="2054">
                  <c:v>2.3738425925925923E-2</c:v>
                </c:pt>
                <c:pt idx="2055">
                  <c:v>2.3750000000000004E-2</c:v>
                </c:pt>
                <c:pt idx="2056">
                  <c:v>2.3761574074074074E-2</c:v>
                </c:pt>
                <c:pt idx="2057">
                  <c:v>2.3773148148148151E-2</c:v>
                </c:pt>
                <c:pt idx="2058">
                  <c:v>2.3784722222222221E-2</c:v>
                </c:pt>
                <c:pt idx="2059">
                  <c:v>2.3796296296296298E-2</c:v>
                </c:pt>
                <c:pt idx="2060">
                  <c:v>2.3807870370370368E-2</c:v>
                </c:pt>
                <c:pt idx="2061">
                  <c:v>2.3819444444444445E-2</c:v>
                </c:pt>
                <c:pt idx="2062">
                  <c:v>2.3831018518518519E-2</c:v>
                </c:pt>
                <c:pt idx="2063">
                  <c:v>2.3842592592592596E-2</c:v>
                </c:pt>
                <c:pt idx="2064">
                  <c:v>2.3854166666666666E-2</c:v>
                </c:pt>
                <c:pt idx="2065">
                  <c:v>2.3865740740740743E-2</c:v>
                </c:pt>
                <c:pt idx="2066">
                  <c:v>2.3877314814814813E-2</c:v>
                </c:pt>
                <c:pt idx="2067">
                  <c:v>2.388888888888889E-2</c:v>
                </c:pt>
                <c:pt idx="2068">
                  <c:v>2.390046296296296E-2</c:v>
                </c:pt>
                <c:pt idx="2069">
                  <c:v>2.3912037037037034E-2</c:v>
                </c:pt>
                <c:pt idx="2070">
                  <c:v>2.3923611111111114E-2</c:v>
                </c:pt>
                <c:pt idx="2071">
                  <c:v>2.3935185185185184E-2</c:v>
                </c:pt>
                <c:pt idx="2072">
                  <c:v>2.3946759259259261E-2</c:v>
                </c:pt>
                <c:pt idx="2073">
                  <c:v>2.3958333333333331E-2</c:v>
                </c:pt>
                <c:pt idx="2074">
                  <c:v>2.3969907407407409E-2</c:v>
                </c:pt>
                <c:pt idx="2075">
                  <c:v>2.3981481481481479E-2</c:v>
                </c:pt>
                <c:pt idx="2076">
                  <c:v>2.3993055555555556E-2</c:v>
                </c:pt>
                <c:pt idx="2077">
                  <c:v>2.4004629629629629E-2</c:v>
                </c:pt>
                <c:pt idx="2078">
                  <c:v>2.4016203703703706E-2</c:v>
                </c:pt>
                <c:pt idx="2079">
                  <c:v>2.4027777777777776E-2</c:v>
                </c:pt>
                <c:pt idx="2080">
                  <c:v>2.4039351851851853E-2</c:v>
                </c:pt>
                <c:pt idx="2081">
                  <c:v>2.4050925925925924E-2</c:v>
                </c:pt>
                <c:pt idx="2082">
                  <c:v>2.4062500000000001E-2</c:v>
                </c:pt>
                <c:pt idx="2083">
                  <c:v>2.4074074074074071E-2</c:v>
                </c:pt>
                <c:pt idx="2084">
                  <c:v>2.4085648148148148E-2</c:v>
                </c:pt>
                <c:pt idx="2085">
                  <c:v>2.4097222222222225E-2</c:v>
                </c:pt>
                <c:pt idx="2086">
                  <c:v>2.4108796296296298E-2</c:v>
                </c:pt>
                <c:pt idx="2087">
                  <c:v>2.4120370370370372E-2</c:v>
                </c:pt>
                <c:pt idx="2088">
                  <c:v>2.4131944444444445E-2</c:v>
                </c:pt>
                <c:pt idx="2089">
                  <c:v>2.4143518518518519E-2</c:v>
                </c:pt>
                <c:pt idx="2090">
                  <c:v>2.4155092592592589E-2</c:v>
                </c:pt>
                <c:pt idx="2091">
                  <c:v>2.4166666666666666E-2</c:v>
                </c:pt>
                <c:pt idx="2092">
                  <c:v>2.417824074074074E-2</c:v>
                </c:pt>
                <c:pt idx="2093">
                  <c:v>2.4189814814814817E-2</c:v>
                </c:pt>
                <c:pt idx="2094">
                  <c:v>2.4201388888888887E-2</c:v>
                </c:pt>
                <c:pt idx="2095">
                  <c:v>2.4212962962962964E-2</c:v>
                </c:pt>
                <c:pt idx="2096">
                  <c:v>2.4224537037037034E-2</c:v>
                </c:pt>
                <c:pt idx="2097">
                  <c:v>2.4236111111111111E-2</c:v>
                </c:pt>
                <c:pt idx="2098">
                  <c:v>2.4247685185185181E-2</c:v>
                </c:pt>
                <c:pt idx="2099">
                  <c:v>2.4259259259259258E-2</c:v>
                </c:pt>
                <c:pt idx="2100">
                  <c:v>2.4270833333333335E-2</c:v>
                </c:pt>
                <c:pt idx="2101">
                  <c:v>2.4282407407407409E-2</c:v>
                </c:pt>
                <c:pt idx="2102">
                  <c:v>2.4293981481481482E-2</c:v>
                </c:pt>
                <c:pt idx="2103">
                  <c:v>2.4305555555555556E-2</c:v>
                </c:pt>
                <c:pt idx="2104">
                  <c:v>2.431712962962963E-2</c:v>
                </c:pt>
                <c:pt idx="2105">
                  <c:v>2.4328703703703703E-2</c:v>
                </c:pt>
                <c:pt idx="2106">
                  <c:v>2.4340277777777777E-2</c:v>
                </c:pt>
                <c:pt idx="2107">
                  <c:v>2.4351851851851857E-2</c:v>
                </c:pt>
                <c:pt idx="2108">
                  <c:v>2.4363425925925927E-2</c:v>
                </c:pt>
                <c:pt idx="2109">
                  <c:v>2.4375000000000004E-2</c:v>
                </c:pt>
                <c:pt idx="2110">
                  <c:v>2.4386574074074074E-2</c:v>
                </c:pt>
                <c:pt idx="2111">
                  <c:v>2.4398148148148145E-2</c:v>
                </c:pt>
                <c:pt idx="2112">
                  <c:v>2.4409722222222222E-2</c:v>
                </c:pt>
                <c:pt idx="2113">
                  <c:v>2.4421296296296292E-2</c:v>
                </c:pt>
                <c:pt idx="2114">
                  <c:v>2.4432870370370369E-2</c:v>
                </c:pt>
                <c:pt idx="2115">
                  <c:v>2.4444444444444446E-2</c:v>
                </c:pt>
                <c:pt idx="2116">
                  <c:v>2.4456018518518519E-2</c:v>
                </c:pt>
                <c:pt idx="2117">
                  <c:v>2.4467592592592593E-2</c:v>
                </c:pt>
                <c:pt idx="2118">
                  <c:v>2.4479166666666666E-2</c:v>
                </c:pt>
                <c:pt idx="2119">
                  <c:v>2.449074074074074E-2</c:v>
                </c:pt>
                <c:pt idx="2120">
                  <c:v>2.4502314814814814E-2</c:v>
                </c:pt>
                <c:pt idx="2121">
                  <c:v>2.4513888888888887E-2</c:v>
                </c:pt>
                <c:pt idx="2122">
                  <c:v>2.4525462962962968E-2</c:v>
                </c:pt>
                <c:pt idx="2123">
                  <c:v>2.4537037037037038E-2</c:v>
                </c:pt>
                <c:pt idx="2124">
                  <c:v>2.4548611111111115E-2</c:v>
                </c:pt>
                <c:pt idx="2125">
                  <c:v>2.4560185185185185E-2</c:v>
                </c:pt>
                <c:pt idx="2126">
                  <c:v>2.4571759259259262E-2</c:v>
                </c:pt>
                <c:pt idx="2127">
                  <c:v>2.4583333333333332E-2</c:v>
                </c:pt>
                <c:pt idx="2128">
                  <c:v>2.4594907407407409E-2</c:v>
                </c:pt>
                <c:pt idx="2129">
                  <c:v>2.4606481481481479E-2</c:v>
                </c:pt>
                <c:pt idx="2130">
                  <c:v>2.461805555555556E-2</c:v>
                </c:pt>
                <c:pt idx="2131">
                  <c:v>2.462962962962963E-2</c:v>
                </c:pt>
                <c:pt idx="2132">
                  <c:v>2.4641203703703703E-2</c:v>
                </c:pt>
                <c:pt idx="2133">
                  <c:v>2.4652777777777777E-2</c:v>
                </c:pt>
                <c:pt idx="2134">
                  <c:v>2.4664351851851851E-2</c:v>
                </c:pt>
                <c:pt idx="2135">
                  <c:v>2.4675925925925924E-2</c:v>
                </c:pt>
                <c:pt idx="2136">
                  <c:v>2.4687499999999998E-2</c:v>
                </c:pt>
                <c:pt idx="2137">
                  <c:v>2.4699074074074078E-2</c:v>
                </c:pt>
                <c:pt idx="2138">
                  <c:v>2.4710648148148148E-2</c:v>
                </c:pt>
                <c:pt idx="2139">
                  <c:v>2.4722222222222225E-2</c:v>
                </c:pt>
                <c:pt idx="2140">
                  <c:v>2.4733796296296295E-2</c:v>
                </c:pt>
                <c:pt idx="2141">
                  <c:v>2.4745370370370372E-2</c:v>
                </c:pt>
                <c:pt idx="2142">
                  <c:v>2.4756944444444443E-2</c:v>
                </c:pt>
                <c:pt idx="2143">
                  <c:v>2.476851851851852E-2</c:v>
                </c:pt>
                <c:pt idx="2144">
                  <c:v>2.478009259259259E-2</c:v>
                </c:pt>
                <c:pt idx="2145">
                  <c:v>2.479166666666667E-2</c:v>
                </c:pt>
                <c:pt idx="2146">
                  <c:v>2.480324074074074E-2</c:v>
                </c:pt>
                <c:pt idx="2147">
                  <c:v>2.4814814814814817E-2</c:v>
                </c:pt>
                <c:pt idx="2148">
                  <c:v>2.4826388888888887E-2</c:v>
                </c:pt>
                <c:pt idx="2149">
                  <c:v>2.4837962962962964E-2</c:v>
                </c:pt>
                <c:pt idx="2150">
                  <c:v>2.4849537037037035E-2</c:v>
                </c:pt>
                <c:pt idx="2151">
                  <c:v>2.4861111111111108E-2</c:v>
                </c:pt>
                <c:pt idx="2152">
                  <c:v>2.4872685185185189E-2</c:v>
                </c:pt>
                <c:pt idx="2153">
                  <c:v>2.4884259259259259E-2</c:v>
                </c:pt>
                <c:pt idx="2154">
                  <c:v>2.4895833333333336E-2</c:v>
                </c:pt>
                <c:pt idx="2155">
                  <c:v>2.4907407407407406E-2</c:v>
                </c:pt>
                <c:pt idx="2156">
                  <c:v>2.4918981481481483E-2</c:v>
                </c:pt>
                <c:pt idx="2157">
                  <c:v>2.4930555555555553E-2</c:v>
                </c:pt>
                <c:pt idx="2158">
                  <c:v>2.494212962962963E-2</c:v>
                </c:pt>
                <c:pt idx="2159">
                  <c:v>2.49537037037037E-2</c:v>
                </c:pt>
                <c:pt idx="2160">
                  <c:v>2.4965277777777781E-2</c:v>
                </c:pt>
                <c:pt idx="2161">
                  <c:v>2.4976851851851851E-2</c:v>
                </c:pt>
                <c:pt idx="2162">
                  <c:v>2.4988425925925928E-2</c:v>
                </c:pt>
                <c:pt idx="2163">
                  <c:v>2.4999999999999998E-2</c:v>
                </c:pt>
                <c:pt idx="2164">
                  <c:v>2.5011574074074075E-2</c:v>
                </c:pt>
                <c:pt idx="2165">
                  <c:v>2.5023148148148145E-2</c:v>
                </c:pt>
                <c:pt idx="2166">
                  <c:v>2.5034722222222222E-2</c:v>
                </c:pt>
                <c:pt idx="2167">
                  <c:v>2.5046296296296299E-2</c:v>
                </c:pt>
                <c:pt idx="2168">
                  <c:v>2.5057870370370373E-2</c:v>
                </c:pt>
                <c:pt idx="2169">
                  <c:v>2.5069444444444446E-2</c:v>
                </c:pt>
                <c:pt idx="2170">
                  <c:v>2.508101851851852E-2</c:v>
                </c:pt>
                <c:pt idx="2171">
                  <c:v>2.5092592592592593E-2</c:v>
                </c:pt>
                <c:pt idx="2172">
                  <c:v>2.5104166666666664E-2</c:v>
                </c:pt>
                <c:pt idx="2173">
                  <c:v>2.5115740740740741E-2</c:v>
                </c:pt>
                <c:pt idx="2174">
                  <c:v>2.5127314814814811E-2</c:v>
                </c:pt>
                <c:pt idx="2175">
                  <c:v>2.5138888888888891E-2</c:v>
                </c:pt>
                <c:pt idx="2176">
                  <c:v>2.5150462962962961E-2</c:v>
                </c:pt>
                <c:pt idx="2177">
                  <c:v>2.5162037037037038E-2</c:v>
                </c:pt>
                <c:pt idx="2178">
                  <c:v>2.5173611111111108E-2</c:v>
                </c:pt>
                <c:pt idx="2179">
                  <c:v>2.5185185185185185E-2</c:v>
                </c:pt>
                <c:pt idx="2180">
                  <c:v>2.5196759259259256E-2</c:v>
                </c:pt>
                <c:pt idx="2181">
                  <c:v>2.5208333333333333E-2</c:v>
                </c:pt>
                <c:pt idx="2182">
                  <c:v>2.521990740740741E-2</c:v>
                </c:pt>
                <c:pt idx="2183">
                  <c:v>2.5231481481481483E-2</c:v>
                </c:pt>
                <c:pt idx="2184">
                  <c:v>2.5243055555555557E-2</c:v>
                </c:pt>
                <c:pt idx="2185">
                  <c:v>2.525462962962963E-2</c:v>
                </c:pt>
                <c:pt idx="2186">
                  <c:v>2.5266203703703704E-2</c:v>
                </c:pt>
                <c:pt idx="2187">
                  <c:v>2.5277777777777777E-2</c:v>
                </c:pt>
                <c:pt idx="2188">
                  <c:v>2.5289351851851851E-2</c:v>
                </c:pt>
                <c:pt idx="2189">
                  <c:v>2.5300925925925925E-2</c:v>
                </c:pt>
                <c:pt idx="2190">
                  <c:v>2.5312500000000002E-2</c:v>
                </c:pt>
                <c:pt idx="2191">
                  <c:v>2.5324074074074079E-2</c:v>
                </c:pt>
                <c:pt idx="2192">
                  <c:v>2.5335648148148149E-2</c:v>
                </c:pt>
                <c:pt idx="2193">
                  <c:v>2.5347222222222219E-2</c:v>
                </c:pt>
                <c:pt idx="2194">
                  <c:v>2.5358796296296296E-2</c:v>
                </c:pt>
                <c:pt idx="2195">
                  <c:v>2.5370370370370366E-2</c:v>
                </c:pt>
                <c:pt idx="2196">
                  <c:v>2.5381944444444443E-2</c:v>
                </c:pt>
                <c:pt idx="2197">
                  <c:v>2.539351851851852E-2</c:v>
                </c:pt>
                <c:pt idx="2198">
                  <c:v>2.5405092592592594E-2</c:v>
                </c:pt>
                <c:pt idx="2199">
                  <c:v>2.5416666666666667E-2</c:v>
                </c:pt>
                <c:pt idx="2200">
                  <c:v>2.5428240740740741E-2</c:v>
                </c:pt>
                <c:pt idx="2201">
                  <c:v>2.5439814814814814E-2</c:v>
                </c:pt>
                <c:pt idx="2202">
                  <c:v>2.5451388888888888E-2</c:v>
                </c:pt>
                <c:pt idx="2203">
                  <c:v>2.5462962962962962E-2</c:v>
                </c:pt>
                <c:pt idx="2204">
                  <c:v>2.5474537037037035E-2</c:v>
                </c:pt>
                <c:pt idx="2205">
                  <c:v>2.5486111111111112E-2</c:v>
                </c:pt>
                <c:pt idx="2206">
                  <c:v>2.5497685185185189E-2</c:v>
                </c:pt>
                <c:pt idx="2207">
                  <c:v>2.5509259259259259E-2</c:v>
                </c:pt>
                <c:pt idx="2208">
                  <c:v>2.5520833333333336E-2</c:v>
                </c:pt>
                <c:pt idx="2209">
                  <c:v>2.5532407407407406E-2</c:v>
                </c:pt>
                <c:pt idx="2210">
                  <c:v>2.5543981481481483E-2</c:v>
                </c:pt>
                <c:pt idx="2211">
                  <c:v>2.5555555555555554E-2</c:v>
                </c:pt>
                <c:pt idx="2212">
                  <c:v>2.5567129629629634E-2</c:v>
                </c:pt>
                <c:pt idx="2213">
                  <c:v>2.5578703703703704E-2</c:v>
                </c:pt>
                <c:pt idx="2214">
                  <c:v>2.5590277777777778E-2</c:v>
                </c:pt>
                <c:pt idx="2215">
                  <c:v>2.5601851851851851E-2</c:v>
                </c:pt>
                <c:pt idx="2216">
                  <c:v>2.5613425925925925E-2</c:v>
                </c:pt>
                <c:pt idx="2217">
                  <c:v>2.5624999999999998E-2</c:v>
                </c:pt>
                <c:pt idx="2218">
                  <c:v>2.5636574074074072E-2</c:v>
                </c:pt>
                <c:pt idx="2219">
                  <c:v>2.5648148148148146E-2</c:v>
                </c:pt>
                <c:pt idx="2220">
                  <c:v>2.5659722222222223E-2</c:v>
                </c:pt>
                <c:pt idx="2221">
                  <c:v>2.56712962962963E-2</c:v>
                </c:pt>
                <c:pt idx="2222">
                  <c:v>2.568287037037037E-2</c:v>
                </c:pt>
                <c:pt idx="2223">
                  <c:v>2.5694444444444447E-2</c:v>
                </c:pt>
                <c:pt idx="2224">
                  <c:v>2.5706018518518517E-2</c:v>
                </c:pt>
                <c:pt idx="2225">
                  <c:v>2.5717592592592594E-2</c:v>
                </c:pt>
                <c:pt idx="2226">
                  <c:v>2.5729166666666664E-2</c:v>
                </c:pt>
                <c:pt idx="2227">
                  <c:v>2.5740740740740745E-2</c:v>
                </c:pt>
                <c:pt idx="2228">
                  <c:v>2.5752314814814815E-2</c:v>
                </c:pt>
                <c:pt idx="2229">
                  <c:v>2.5763888888888892E-2</c:v>
                </c:pt>
                <c:pt idx="2230">
                  <c:v>2.5775462962962962E-2</c:v>
                </c:pt>
                <c:pt idx="2231">
                  <c:v>2.5787037037037039E-2</c:v>
                </c:pt>
                <c:pt idx="2232">
                  <c:v>2.5798611111111109E-2</c:v>
                </c:pt>
                <c:pt idx="2233">
                  <c:v>2.5810185185185183E-2</c:v>
                </c:pt>
                <c:pt idx="2234">
                  <c:v>2.5821759259259256E-2</c:v>
                </c:pt>
                <c:pt idx="2235">
                  <c:v>2.5833333333333333E-2</c:v>
                </c:pt>
                <c:pt idx="2236">
                  <c:v>2.584490740740741E-2</c:v>
                </c:pt>
                <c:pt idx="2237">
                  <c:v>2.585648148148148E-2</c:v>
                </c:pt>
                <c:pt idx="2238">
                  <c:v>2.5868055555555557E-2</c:v>
                </c:pt>
                <c:pt idx="2239">
                  <c:v>2.5879629629629627E-2</c:v>
                </c:pt>
                <c:pt idx="2240">
                  <c:v>2.5891203703703704E-2</c:v>
                </c:pt>
                <c:pt idx="2241">
                  <c:v>2.5902777777777775E-2</c:v>
                </c:pt>
                <c:pt idx="2242">
                  <c:v>2.5914351851851855E-2</c:v>
                </c:pt>
                <c:pt idx="2243">
                  <c:v>2.5925925925925925E-2</c:v>
                </c:pt>
                <c:pt idx="2244">
                  <c:v>2.5937500000000002E-2</c:v>
                </c:pt>
                <c:pt idx="2245">
                  <c:v>2.5949074074074072E-2</c:v>
                </c:pt>
                <c:pt idx="2246">
                  <c:v>2.5960648148148149E-2</c:v>
                </c:pt>
                <c:pt idx="2247">
                  <c:v>2.5972222222222219E-2</c:v>
                </c:pt>
                <c:pt idx="2248">
                  <c:v>2.5983796296296297E-2</c:v>
                </c:pt>
                <c:pt idx="2249">
                  <c:v>2.5995370370370367E-2</c:v>
                </c:pt>
                <c:pt idx="2250">
                  <c:v>2.6006944444444447E-2</c:v>
                </c:pt>
                <c:pt idx="2251">
                  <c:v>2.6018518518518521E-2</c:v>
                </c:pt>
                <c:pt idx="2252">
                  <c:v>2.6030092592592594E-2</c:v>
                </c:pt>
                <c:pt idx="2253">
                  <c:v>2.6041666666666668E-2</c:v>
                </c:pt>
                <c:pt idx="2254">
                  <c:v>2.6053240740740738E-2</c:v>
                </c:pt>
                <c:pt idx="2255">
                  <c:v>2.6064814814814815E-2</c:v>
                </c:pt>
                <c:pt idx="2256">
                  <c:v>2.6076388888888885E-2</c:v>
                </c:pt>
                <c:pt idx="2257">
                  <c:v>2.6087962962962966E-2</c:v>
                </c:pt>
                <c:pt idx="2258">
                  <c:v>2.6099537037037036E-2</c:v>
                </c:pt>
                <c:pt idx="2259">
                  <c:v>2.6111111111111113E-2</c:v>
                </c:pt>
                <c:pt idx="2260">
                  <c:v>2.6122685185185183E-2</c:v>
                </c:pt>
                <c:pt idx="2261">
                  <c:v>2.613425925925926E-2</c:v>
                </c:pt>
                <c:pt idx="2262">
                  <c:v>2.614583333333333E-2</c:v>
                </c:pt>
                <c:pt idx="2263">
                  <c:v>2.6157407407407407E-2</c:v>
                </c:pt>
                <c:pt idx="2264">
                  <c:v>2.6168981481481477E-2</c:v>
                </c:pt>
                <c:pt idx="2265">
                  <c:v>2.6180555555555558E-2</c:v>
                </c:pt>
                <c:pt idx="2266">
                  <c:v>2.6192129629629631E-2</c:v>
                </c:pt>
                <c:pt idx="2267">
                  <c:v>2.6203703703703705E-2</c:v>
                </c:pt>
                <c:pt idx="2268">
                  <c:v>2.6215277777777778E-2</c:v>
                </c:pt>
                <c:pt idx="2269">
                  <c:v>2.6226851851851852E-2</c:v>
                </c:pt>
                <c:pt idx="2270">
                  <c:v>2.6238425925925925E-2</c:v>
                </c:pt>
                <c:pt idx="2271">
                  <c:v>2.6249999999999999E-2</c:v>
                </c:pt>
                <c:pt idx="2272">
                  <c:v>2.6261574074074076E-2</c:v>
                </c:pt>
                <c:pt idx="2273">
                  <c:v>2.6273148148148153E-2</c:v>
                </c:pt>
                <c:pt idx="2274">
                  <c:v>2.6284722222222223E-2</c:v>
                </c:pt>
                <c:pt idx="2275">
                  <c:v>2.6296296296296293E-2</c:v>
                </c:pt>
                <c:pt idx="2276">
                  <c:v>2.630787037037037E-2</c:v>
                </c:pt>
                <c:pt idx="2277">
                  <c:v>2.631944444444444E-2</c:v>
                </c:pt>
                <c:pt idx="2278">
                  <c:v>2.6331018518518517E-2</c:v>
                </c:pt>
                <c:pt idx="2279">
                  <c:v>2.6342592592592588E-2</c:v>
                </c:pt>
                <c:pt idx="2280">
                  <c:v>2.6354166666666668E-2</c:v>
                </c:pt>
                <c:pt idx="2281">
                  <c:v>2.6365740740740742E-2</c:v>
                </c:pt>
                <c:pt idx="2282">
                  <c:v>2.6377314814814815E-2</c:v>
                </c:pt>
                <c:pt idx="2283">
                  <c:v>2.6388888888888889E-2</c:v>
                </c:pt>
                <c:pt idx="2284">
                  <c:v>2.6400462962962962E-2</c:v>
                </c:pt>
                <c:pt idx="2285">
                  <c:v>2.6412037037037036E-2</c:v>
                </c:pt>
                <c:pt idx="2286">
                  <c:v>2.642361111111111E-2</c:v>
                </c:pt>
                <c:pt idx="2287">
                  <c:v>2.6435185185185187E-2</c:v>
                </c:pt>
                <c:pt idx="2288">
                  <c:v>2.6446759259259264E-2</c:v>
                </c:pt>
                <c:pt idx="2289">
                  <c:v>2.6458333333333334E-2</c:v>
                </c:pt>
                <c:pt idx="2290">
                  <c:v>2.6469907407407411E-2</c:v>
                </c:pt>
                <c:pt idx="2291">
                  <c:v>2.6481481481481481E-2</c:v>
                </c:pt>
                <c:pt idx="2292">
                  <c:v>2.6493055555555558E-2</c:v>
                </c:pt>
                <c:pt idx="2293">
                  <c:v>2.6504629629629628E-2</c:v>
                </c:pt>
                <c:pt idx="2294">
                  <c:v>2.6516203703703698E-2</c:v>
                </c:pt>
                <c:pt idx="2295">
                  <c:v>2.6527777777777779E-2</c:v>
                </c:pt>
                <c:pt idx="2296">
                  <c:v>2.6539351851851852E-2</c:v>
                </c:pt>
                <c:pt idx="2297">
                  <c:v>2.6550925925925926E-2</c:v>
                </c:pt>
                <c:pt idx="2298">
                  <c:v>2.6562499999999999E-2</c:v>
                </c:pt>
                <c:pt idx="2299">
                  <c:v>2.6574074074074073E-2</c:v>
                </c:pt>
                <c:pt idx="2300">
                  <c:v>2.6585648148148146E-2</c:v>
                </c:pt>
                <c:pt idx="2301">
                  <c:v>2.659722222222222E-2</c:v>
                </c:pt>
                <c:pt idx="2302">
                  <c:v>2.6608796296296297E-2</c:v>
                </c:pt>
                <c:pt idx="2303">
                  <c:v>2.6620370370370374E-2</c:v>
                </c:pt>
                <c:pt idx="2304">
                  <c:v>2.6631944444444444E-2</c:v>
                </c:pt>
                <c:pt idx="2305">
                  <c:v>2.6643518518518521E-2</c:v>
                </c:pt>
                <c:pt idx="2306">
                  <c:v>2.6655092592592591E-2</c:v>
                </c:pt>
                <c:pt idx="2307">
                  <c:v>2.6666666666666668E-2</c:v>
                </c:pt>
                <c:pt idx="2308">
                  <c:v>2.6678240740740738E-2</c:v>
                </c:pt>
                <c:pt idx="2309">
                  <c:v>2.6689814814814816E-2</c:v>
                </c:pt>
                <c:pt idx="2310">
                  <c:v>2.6701388888888889E-2</c:v>
                </c:pt>
                <c:pt idx="2311">
                  <c:v>2.6712962962962966E-2</c:v>
                </c:pt>
                <c:pt idx="2312">
                  <c:v>2.6724537037037036E-2</c:v>
                </c:pt>
                <c:pt idx="2313">
                  <c:v>2.6736111111111113E-2</c:v>
                </c:pt>
                <c:pt idx="2314">
                  <c:v>2.6747685185185183E-2</c:v>
                </c:pt>
                <c:pt idx="2315">
                  <c:v>2.6759259259259257E-2</c:v>
                </c:pt>
                <c:pt idx="2316">
                  <c:v>2.6770833333333331E-2</c:v>
                </c:pt>
                <c:pt idx="2317">
                  <c:v>2.6782407407407408E-2</c:v>
                </c:pt>
                <c:pt idx="2318">
                  <c:v>2.6793981481481485E-2</c:v>
                </c:pt>
                <c:pt idx="2319">
                  <c:v>2.6805555555555555E-2</c:v>
                </c:pt>
                <c:pt idx="2320">
                  <c:v>2.6817129629629632E-2</c:v>
                </c:pt>
                <c:pt idx="2321">
                  <c:v>2.6828703703703702E-2</c:v>
                </c:pt>
                <c:pt idx="2322">
                  <c:v>2.6840277777777779E-2</c:v>
                </c:pt>
                <c:pt idx="2323">
                  <c:v>2.6851851851851849E-2</c:v>
                </c:pt>
                <c:pt idx="2324">
                  <c:v>2.6863425925925926E-2</c:v>
                </c:pt>
                <c:pt idx="2325">
                  <c:v>2.6875E-2</c:v>
                </c:pt>
                <c:pt idx="2326">
                  <c:v>2.6886574074074077E-2</c:v>
                </c:pt>
                <c:pt idx="2327">
                  <c:v>2.6898148148148147E-2</c:v>
                </c:pt>
                <c:pt idx="2328">
                  <c:v>2.6909722222222224E-2</c:v>
                </c:pt>
                <c:pt idx="2329">
                  <c:v>2.6921296296296294E-2</c:v>
                </c:pt>
                <c:pt idx="2330">
                  <c:v>2.6932870370370371E-2</c:v>
                </c:pt>
                <c:pt idx="2331">
                  <c:v>2.6944444444444441E-2</c:v>
                </c:pt>
                <c:pt idx="2332">
                  <c:v>2.6956018518518522E-2</c:v>
                </c:pt>
                <c:pt idx="2333">
                  <c:v>2.6967592592592595E-2</c:v>
                </c:pt>
                <c:pt idx="2334">
                  <c:v>2.6979166666666669E-2</c:v>
                </c:pt>
                <c:pt idx="2335">
                  <c:v>2.6990740740740742E-2</c:v>
                </c:pt>
                <c:pt idx="2336">
                  <c:v>2.7002314814814812E-2</c:v>
                </c:pt>
                <c:pt idx="2337">
                  <c:v>2.7013888888888889E-2</c:v>
                </c:pt>
                <c:pt idx="2338">
                  <c:v>2.7025462962962959E-2</c:v>
                </c:pt>
                <c:pt idx="2339">
                  <c:v>2.7037037037037037E-2</c:v>
                </c:pt>
                <c:pt idx="2340">
                  <c:v>2.704861111111111E-2</c:v>
                </c:pt>
                <c:pt idx="2341">
                  <c:v>2.7060185185185187E-2</c:v>
                </c:pt>
                <c:pt idx="2342">
                  <c:v>2.7071759259259257E-2</c:v>
                </c:pt>
                <c:pt idx="2343">
                  <c:v>2.7083333333333334E-2</c:v>
                </c:pt>
                <c:pt idx="2344">
                  <c:v>2.7094907407407404E-2</c:v>
                </c:pt>
                <c:pt idx="2345">
                  <c:v>2.7106481481481481E-2</c:v>
                </c:pt>
                <c:pt idx="2346">
                  <c:v>2.7118055555555552E-2</c:v>
                </c:pt>
                <c:pt idx="2347">
                  <c:v>2.7129629629629632E-2</c:v>
                </c:pt>
                <c:pt idx="2348">
                  <c:v>2.7141203703703706E-2</c:v>
                </c:pt>
                <c:pt idx="2349">
                  <c:v>2.7152777777777779E-2</c:v>
                </c:pt>
                <c:pt idx="2350">
                  <c:v>2.7164351851851853E-2</c:v>
                </c:pt>
                <c:pt idx="2351">
                  <c:v>2.7175925925925926E-2</c:v>
                </c:pt>
                <c:pt idx="2352">
                  <c:v>2.71875E-2</c:v>
                </c:pt>
                <c:pt idx="2353">
                  <c:v>2.7199074074074073E-2</c:v>
                </c:pt>
                <c:pt idx="2354">
                  <c:v>2.7210648148148147E-2</c:v>
                </c:pt>
                <c:pt idx="2355">
                  <c:v>2.7222222222222228E-2</c:v>
                </c:pt>
                <c:pt idx="2356">
                  <c:v>2.7233796296296298E-2</c:v>
                </c:pt>
                <c:pt idx="2357">
                  <c:v>2.7245370370370368E-2</c:v>
                </c:pt>
                <c:pt idx="2358">
                  <c:v>2.7256944444444445E-2</c:v>
                </c:pt>
                <c:pt idx="2359">
                  <c:v>2.7268518518518515E-2</c:v>
                </c:pt>
                <c:pt idx="2360">
                  <c:v>2.7280092592592592E-2</c:v>
                </c:pt>
                <c:pt idx="2361">
                  <c:v>2.7291666666666662E-2</c:v>
                </c:pt>
                <c:pt idx="2362">
                  <c:v>2.7303240740740743E-2</c:v>
                </c:pt>
                <c:pt idx="2363">
                  <c:v>2.7314814814814816E-2</c:v>
                </c:pt>
                <c:pt idx="2364">
                  <c:v>2.732638888888889E-2</c:v>
                </c:pt>
                <c:pt idx="2365">
                  <c:v>2.7337962962962963E-2</c:v>
                </c:pt>
                <c:pt idx="2366">
                  <c:v>2.7349537037037037E-2</c:v>
                </c:pt>
                <c:pt idx="2367">
                  <c:v>2.736111111111111E-2</c:v>
                </c:pt>
                <c:pt idx="2368">
                  <c:v>2.7372685185185184E-2</c:v>
                </c:pt>
                <c:pt idx="2369">
                  <c:v>2.7384259259259257E-2</c:v>
                </c:pt>
                <c:pt idx="2370">
                  <c:v>2.7395833333333338E-2</c:v>
                </c:pt>
                <c:pt idx="2371">
                  <c:v>2.7407407407407408E-2</c:v>
                </c:pt>
                <c:pt idx="2372">
                  <c:v>2.7418981481481485E-2</c:v>
                </c:pt>
                <c:pt idx="2373">
                  <c:v>2.7430555555555555E-2</c:v>
                </c:pt>
                <c:pt idx="2374">
                  <c:v>2.7442129629629632E-2</c:v>
                </c:pt>
                <c:pt idx="2375">
                  <c:v>2.7453703703703702E-2</c:v>
                </c:pt>
                <c:pt idx="2376">
                  <c:v>2.7465277777777772E-2</c:v>
                </c:pt>
                <c:pt idx="2377">
                  <c:v>2.7476851851851853E-2</c:v>
                </c:pt>
                <c:pt idx="2378">
                  <c:v>2.7488425925925927E-2</c:v>
                </c:pt>
                <c:pt idx="2379">
                  <c:v>2.75E-2</c:v>
                </c:pt>
                <c:pt idx="2380">
                  <c:v>2.7511574074074074E-2</c:v>
                </c:pt>
                <c:pt idx="2381">
                  <c:v>2.7523148148148147E-2</c:v>
                </c:pt>
                <c:pt idx="2382">
                  <c:v>2.7534722222222221E-2</c:v>
                </c:pt>
                <c:pt idx="2383">
                  <c:v>2.7546296296296294E-2</c:v>
                </c:pt>
                <c:pt idx="2384">
                  <c:v>2.7557870370370368E-2</c:v>
                </c:pt>
                <c:pt idx="2385">
                  <c:v>2.7569444444444448E-2</c:v>
                </c:pt>
                <c:pt idx="2386">
                  <c:v>2.7581018518518519E-2</c:v>
                </c:pt>
                <c:pt idx="2387">
                  <c:v>2.7592592592592596E-2</c:v>
                </c:pt>
                <c:pt idx="2388">
                  <c:v>2.7604166666666666E-2</c:v>
                </c:pt>
                <c:pt idx="2389">
                  <c:v>2.7615740740740743E-2</c:v>
                </c:pt>
                <c:pt idx="2390">
                  <c:v>2.7627314814814813E-2</c:v>
                </c:pt>
                <c:pt idx="2391">
                  <c:v>2.763888888888889E-2</c:v>
                </c:pt>
                <c:pt idx="2392">
                  <c:v>2.7650462962962963E-2</c:v>
                </c:pt>
                <c:pt idx="2393">
                  <c:v>2.7662037037037041E-2</c:v>
                </c:pt>
                <c:pt idx="2394">
                  <c:v>2.7673611111111111E-2</c:v>
                </c:pt>
                <c:pt idx="2395">
                  <c:v>2.7685185185185188E-2</c:v>
                </c:pt>
                <c:pt idx="2396">
                  <c:v>2.7696759259259258E-2</c:v>
                </c:pt>
                <c:pt idx="2397">
                  <c:v>2.7708333333333331E-2</c:v>
                </c:pt>
                <c:pt idx="2398">
                  <c:v>2.7719907407407405E-2</c:v>
                </c:pt>
                <c:pt idx="2399">
                  <c:v>2.7731481481481478E-2</c:v>
                </c:pt>
                <c:pt idx="2400">
                  <c:v>2.7743055555555559E-2</c:v>
                </c:pt>
                <c:pt idx="2401">
                  <c:v>2.7754629629629629E-2</c:v>
                </c:pt>
                <c:pt idx="2402">
                  <c:v>2.7766203703703706E-2</c:v>
                </c:pt>
                <c:pt idx="2403">
                  <c:v>2.7777777777777776E-2</c:v>
                </c:pt>
                <c:pt idx="2404">
                  <c:v>2.7789351851851853E-2</c:v>
                </c:pt>
                <c:pt idx="2405">
                  <c:v>2.7800925925925923E-2</c:v>
                </c:pt>
                <c:pt idx="2406">
                  <c:v>2.78125E-2</c:v>
                </c:pt>
                <c:pt idx="2407">
                  <c:v>2.7824074074074074E-2</c:v>
                </c:pt>
                <c:pt idx="2408">
                  <c:v>2.7835648148148151E-2</c:v>
                </c:pt>
                <c:pt idx="2409">
                  <c:v>2.7847222222222221E-2</c:v>
                </c:pt>
                <c:pt idx="2410">
                  <c:v>2.7858796296296298E-2</c:v>
                </c:pt>
                <c:pt idx="2411">
                  <c:v>2.7870370370370368E-2</c:v>
                </c:pt>
                <c:pt idx="2412">
                  <c:v>2.7881944444444445E-2</c:v>
                </c:pt>
                <c:pt idx="2413">
                  <c:v>2.7893518518518515E-2</c:v>
                </c:pt>
                <c:pt idx="2414">
                  <c:v>2.7905092592592592E-2</c:v>
                </c:pt>
                <c:pt idx="2415">
                  <c:v>2.7916666666666669E-2</c:v>
                </c:pt>
                <c:pt idx="2416">
                  <c:v>2.7928240740740743E-2</c:v>
                </c:pt>
                <c:pt idx="2417">
                  <c:v>2.7939814814814817E-2</c:v>
                </c:pt>
                <c:pt idx="2418">
                  <c:v>2.7951388888888887E-2</c:v>
                </c:pt>
                <c:pt idx="2419">
                  <c:v>2.7962962962962964E-2</c:v>
                </c:pt>
                <c:pt idx="2420">
                  <c:v>2.7974537037037034E-2</c:v>
                </c:pt>
                <c:pt idx="2421">
                  <c:v>2.7986111111111111E-2</c:v>
                </c:pt>
                <c:pt idx="2422">
                  <c:v>2.7997685185185184E-2</c:v>
                </c:pt>
                <c:pt idx="2423">
                  <c:v>2.8009259259259262E-2</c:v>
                </c:pt>
                <c:pt idx="2424">
                  <c:v>2.8020833333333332E-2</c:v>
                </c:pt>
                <c:pt idx="2425">
                  <c:v>2.8032407407407409E-2</c:v>
                </c:pt>
                <c:pt idx="2426">
                  <c:v>2.8043981481481479E-2</c:v>
                </c:pt>
                <c:pt idx="2427">
                  <c:v>2.8055555555555556E-2</c:v>
                </c:pt>
                <c:pt idx="2428">
                  <c:v>2.8067129629629626E-2</c:v>
                </c:pt>
                <c:pt idx="2429">
                  <c:v>2.8078703703703703E-2</c:v>
                </c:pt>
                <c:pt idx="2430">
                  <c:v>2.809027777777778E-2</c:v>
                </c:pt>
                <c:pt idx="2431">
                  <c:v>2.8101851851851854E-2</c:v>
                </c:pt>
                <c:pt idx="2432">
                  <c:v>2.8113425925925927E-2</c:v>
                </c:pt>
                <c:pt idx="2433">
                  <c:v>2.8125000000000001E-2</c:v>
                </c:pt>
                <c:pt idx="2434">
                  <c:v>2.8136574074074074E-2</c:v>
                </c:pt>
                <c:pt idx="2435">
                  <c:v>2.8148148148148148E-2</c:v>
                </c:pt>
                <c:pt idx="2436">
                  <c:v>2.8159722222222221E-2</c:v>
                </c:pt>
                <c:pt idx="2437">
                  <c:v>2.8171296296296302E-2</c:v>
                </c:pt>
                <c:pt idx="2438">
                  <c:v>2.8182870370370372E-2</c:v>
                </c:pt>
                <c:pt idx="2439">
                  <c:v>2.8194444444444442E-2</c:v>
                </c:pt>
                <c:pt idx="2440">
                  <c:v>2.8206018518518519E-2</c:v>
                </c:pt>
                <c:pt idx="2441">
                  <c:v>2.8217592592592589E-2</c:v>
                </c:pt>
                <c:pt idx="2442">
                  <c:v>2.8229166666666666E-2</c:v>
                </c:pt>
                <c:pt idx="2443">
                  <c:v>2.8240740740740736E-2</c:v>
                </c:pt>
                <c:pt idx="2444">
                  <c:v>2.8252314814814813E-2</c:v>
                </c:pt>
                <c:pt idx="2445">
                  <c:v>2.826388888888889E-2</c:v>
                </c:pt>
                <c:pt idx="2446">
                  <c:v>2.8275462962962964E-2</c:v>
                </c:pt>
                <c:pt idx="2447">
                  <c:v>2.8287037037037038E-2</c:v>
                </c:pt>
                <c:pt idx="2448">
                  <c:v>2.8298611111111111E-2</c:v>
                </c:pt>
                <c:pt idx="2449">
                  <c:v>2.8310185185185185E-2</c:v>
                </c:pt>
                <c:pt idx="2450">
                  <c:v>2.8321759259259258E-2</c:v>
                </c:pt>
                <c:pt idx="2451">
                  <c:v>2.8333333333333332E-2</c:v>
                </c:pt>
                <c:pt idx="2452">
                  <c:v>2.8344907407407412E-2</c:v>
                </c:pt>
                <c:pt idx="2453">
                  <c:v>2.8356481481481483E-2</c:v>
                </c:pt>
                <c:pt idx="2454">
                  <c:v>2.836805555555556E-2</c:v>
                </c:pt>
                <c:pt idx="2455">
                  <c:v>2.837962962962963E-2</c:v>
                </c:pt>
                <c:pt idx="2456">
                  <c:v>2.8391203703703707E-2</c:v>
                </c:pt>
                <c:pt idx="2457">
                  <c:v>2.8402777777777777E-2</c:v>
                </c:pt>
                <c:pt idx="2458">
                  <c:v>2.8414351851851847E-2</c:v>
                </c:pt>
                <c:pt idx="2459">
                  <c:v>2.8425925925925924E-2</c:v>
                </c:pt>
                <c:pt idx="2460">
                  <c:v>2.8437500000000001E-2</c:v>
                </c:pt>
                <c:pt idx="2461">
                  <c:v>2.8449074074074075E-2</c:v>
                </c:pt>
                <c:pt idx="2462">
                  <c:v>2.8460648148148148E-2</c:v>
                </c:pt>
                <c:pt idx="2463">
                  <c:v>2.8472222222222222E-2</c:v>
                </c:pt>
                <c:pt idx="2464">
                  <c:v>2.8483796296296295E-2</c:v>
                </c:pt>
                <c:pt idx="2465">
                  <c:v>2.8495370370370369E-2</c:v>
                </c:pt>
                <c:pt idx="2466">
                  <c:v>2.8506944444444442E-2</c:v>
                </c:pt>
                <c:pt idx="2467">
                  <c:v>2.8518518518518523E-2</c:v>
                </c:pt>
                <c:pt idx="2468">
                  <c:v>2.8530092592592593E-2</c:v>
                </c:pt>
                <c:pt idx="2469">
                  <c:v>2.854166666666667E-2</c:v>
                </c:pt>
                <c:pt idx="2470">
                  <c:v>2.855324074074074E-2</c:v>
                </c:pt>
                <c:pt idx="2471">
                  <c:v>2.8564814814814817E-2</c:v>
                </c:pt>
                <c:pt idx="2472">
                  <c:v>2.8576388888888887E-2</c:v>
                </c:pt>
                <c:pt idx="2473">
                  <c:v>2.8587962962962964E-2</c:v>
                </c:pt>
                <c:pt idx="2474">
                  <c:v>2.8599537037037034E-2</c:v>
                </c:pt>
                <c:pt idx="2475">
                  <c:v>2.8611111111111115E-2</c:v>
                </c:pt>
                <c:pt idx="2476">
                  <c:v>2.8622685185185185E-2</c:v>
                </c:pt>
                <c:pt idx="2477">
                  <c:v>2.8634259259259262E-2</c:v>
                </c:pt>
                <c:pt idx="2478">
                  <c:v>2.8645833333333332E-2</c:v>
                </c:pt>
                <c:pt idx="2479">
                  <c:v>2.8657407407407406E-2</c:v>
                </c:pt>
                <c:pt idx="2480">
                  <c:v>2.8668981481481479E-2</c:v>
                </c:pt>
                <c:pt idx="2481">
                  <c:v>2.8680555555555553E-2</c:v>
                </c:pt>
                <c:pt idx="2482">
                  <c:v>2.8692129629629633E-2</c:v>
                </c:pt>
                <c:pt idx="2483">
                  <c:v>2.8703703703703703E-2</c:v>
                </c:pt>
                <c:pt idx="2484">
                  <c:v>2.8715277777777781E-2</c:v>
                </c:pt>
                <c:pt idx="2485">
                  <c:v>2.8726851851851851E-2</c:v>
                </c:pt>
                <c:pt idx="2486">
                  <c:v>2.8738425925925928E-2</c:v>
                </c:pt>
                <c:pt idx="2487">
                  <c:v>2.8749999999999998E-2</c:v>
                </c:pt>
                <c:pt idx="2488">
                  <c:v>2.8761574074074075E-2</c:v>
                </c:pt>
                <c:pt idx="2489">
                  <c:v>2.8773148148148145E-2</c:v>
                </c:pt>
                <c:pt idx="2490">
                  <c:v>2.8784722222222225E-2</c:v>
                </c:pt>
                <c:pt idx="2491">
                  <c:v>2.8796296296296296E-2</c:v>
                </c:pt>
                <c:pt idx="2492">
                  <c:v>2.8807870370370373E-2</c:v>
                </c:pt>
                <c:pt idx="2493">
                  <c:v>2.8819444444444443E-2</c:v>
                </c:pt>
                <c:pt idx="2494">
                  <c:v>2.883101851851852E-2</c:v>
                </c:pt>
                <c:pt idx="2495">
                  <c:v>2.884259259259259E-2</c:v>
                </c:pt>
                <c:pt idx="2496">
                  <c:v>2.8854166666666667E-2</c:v>
                </c:pt>
                <c:pt idx="2497">
                  <c:v>2.8865740740740744E-2</c:v>
                </c:pt>
                <c:pt idx="2498">
                  <c:v>2.8877314814814817E-2</c:v>
                </c:pt>
                <c:pt idx="2499">
                  <c:v>2.8888888888888891E-2</c:v>
                </c:pt>
                <c:pt idx="2500">
                  <c:v>2.8900462962962961E-2</c:v>
                </c:pt>
                <c:pt idx="2501">
                  <c:v>2.8912037037037038E-2</c:v>
                </c:pt>
                <c:pt idx="2502">
                  <c:v>2.8923611111111108E-2</c:v>
                </c:pt>
                <c:pt idx="2503">
                  <c:v>2.8935185185185185E-2</c:v>
                </c:pt>
                <c:pt idx="2504">
                  <c:v>2.8946759259259255E-2</c:v>
                </c:pt>
                <c:pt idx="2505">
                  <c:v>2.8958333333333336E-2</c:v>
                </c:pt>
                <c:pt idx="2506">
                  <c:v>2.8969907407407406E-2</c:v>
                </c:pt>
                <c:pt idx="2507">
                  <c:v>2.8981481481481483E-2</c:v>
                </c:pt>
                <c:pt idx="2508">
                  <c:v>2.8993055555555553E-2</c:v>
                </c:pt>
                <c:pt idx="2509">
                  <c:v>2.900462962962963E-2</c:v>
                </c:pt>
                <c:pt idx="2510">
                  <c:v>2.90162037037037E-2</c:v>
                </c:pt>
                <c:pt idx="2511">
                  <c:v>2.9027777777777777E-2</c:v>
                </c:pt>
                <c:pt idx="2512">
                  <c:v>2.9039351851851854E-2</c:v>
                </c:pt>
                <c:pt idx="2513">
                  <c:v>2.9050925925925928E-2</c:v>
                </c:pt>
                <c:pt idx="2514">
                  <c:v>2.9062500000000002E-2</c:v>
                </c:pt>
                <c:pt idx="2515">
                  <c:v>2.9074074074074075E-2</c:v>
                </c:pt>
                <c:pt idx="2516">
                  <c:v>2.9085648148148149E-2</c:v>
                </c:pt>
                <c:pt idx="2517">
                  <c:v>2.9097222222222222E-2</c:v>
                </c:pt>
                <c:pt idx="2518">
                  <c:v>2.9108796296296296E-2</c:v>
                </c:pt>
                <c:pt idx="2519">
                  <c:v>2.9120370370370366E-2</c:v>
                </c:pt>
                <c:pt idx="2520">
                  <c:v>2.9131944444444446E-2</c:v>
                </c:pt>
                <c:pt idx="2521">
                  <c:v>2.9143518518518517E-2</c:v>
                </c:pt>
                <c:pt idx="2522">
                  <c:v>2.9155092592592594E-2</c:v>
                </c:pt>
                <c:pt idx="2523">
                  <c:v>2.9166666666666664E-2</c:v>
                </c:pt>
                <c:pt idx="2524">
                  <c:v>2.9178240740740741E-2</c:v>
                </c:pt>
                <c:pt idx="2525">
                  <c:v>2.9189814814814811E-2</c:v>
                </c:pt>
                <c:pt idx="2526">
                  <c:v>2.9201388888888888E-2</c:v>
                </c:pt>
                <c:pt idx="2527">
                  <c:v>2.9212962962962965E-2</c:v>
                </c:pt>
                <c:pt idx="2528">
                  <c:v>2.9224537037037038E-2</c:v>
                </c:pt>
                <c:pt idx="2529">
                  <c:v>2.9236111111111112E-2</c:v>
                </c:pt>
                <c:pt idx="2530">
                  <c:v>2.9247685185185186E-2</c:v>
                </c:pt>
                <c:pt idx="2531">
                  <c:v>2.9259259259259259E-2</c:v>
                </c:pt>
                <c:pt idx="2532">
                  <c:v>2.9270833333333333E-2</c:v>
                </c:pt>
                <c:pt idx="2533">
                  <c:v>2.9282407407407406E-2</c:v>
                </c:pt>
                <c:pt idx="2534">
                  <c:v>2.929398148148148E-2</c:v>
                </c:pt>
                <c:pt idx="2535">
                  <c:v>2.9305555555555557E-2</c:v>
                </c:pt>
                <c:pt idx="2536">
                  <c:v>2.9317129629629634E-2</c:v>
                </c:pt>
                <c:pt idx="2537">
                  <c:v>2.9328703703703704E-2</c:v>
                </c:pt>
                <c:pt idx="2538">
                  <c:v>2.9340277777777781E-2</c:v>
                </c:pt>
                <c:pt idx="2539">
                  <c:v>2.9351851851851851E-2</c:v>
                </c:pt>
                <c:pt idx="2540">
                  <c:v>2.9363425925925921E-2</c:v>
                </c:pt>
                <c:pt idx="2541">
                  <c:v>2.9374999999999998E-2</c:v>
                </c:pt>
                <c:pt idx="2542">
                  <c:v>2.9386574074074075E-2</c:v>
                </c:pt>
                <c:pt idx="2543">
                  <c:v>2.9398148148148149E-2</c:v>
                </c:pt>
                <c:pt idx="2544">
                  <c:v>2.9409722222222223E-2</c:v>
                </c:pt>
                <c:pt idx="2545">
                  <c:v>2.9421296296296296E-2</c:v>
                </c:pt>
                <c:pt idx="2546">
                  <c:v>2.943287037037037E-2</c:v>
                </c:pt>
                <c:pt idx="2547">
                  <c:v>2.9444444444444443E-2</c:v>
                </c:pt>
                <c:pt idx="2548">
                  <c:v>2.9456018518518517E-2</c:v>
                </c:pt>
                <c:pt idx="2549">
                  <c:v>2.946759259259259E-2</c:v>
                </c:pt>
                <c:pt idx="2550">
                  <c:v>2.9479166666666667E-2</c:v>
                </c:pt>
                <c:pt idx="2551">
                  <c:v>2.9479166666666667E-2</c:v>
                </c:pt>
                <c:pt idx="2552">
                  <c:v>2.9490740740740744E-2</c:v>
                </c:pt>
                <c:pt idx="2553">
                  <c:v>2.9502314814814815E-2</c:v>
                </c:pt>
                <c:pt idx="2554">
                  <c:v>2.9513888888888892E-2</c:v>
                </c:pt>
                <c:pt idx="2555">
                  <c:v>2.9525462962962962E-2</c:v>
                </c:pt>
                <c:pt idx="2556">
                  <c:v>2.9537037037037039E-2</c:v>
                </c:pt>
                <c:pt idx="2557">
                  <c:v>2.9548611111111109E-2</c:v>
                </c:pt>
                <c:pt idx="2558">
                  <c:v>2.9560185185185189E-2</c:v>
                </c:pt>
                <c:pt idx="2559">
                  <c:v>2.9571759259259259E-2</c:v>
                </c:pt>
                <c:pt idx="2560">
                  <c:v>2.9583333333333336E-2</c:v>
                </c:pt>
                <c:pt idx="2561">
                  <c:v>2.9594907407407407E-2</c:v>
                </c:pt>
                <c:pt idx="2562">
                  <c:v>2.960648148148148E-2</c:v>
                </c:pt>
                <c:pt idx="2563">
                  <c:v>2.9618055555555554E-2</c:v>
                </c:pt>
                <c:pt idx="2564">
                  <c:v>2.9629629629629627E-2</c:v>
                </c:pt>
                <c:pt idx="2565">
                  <c:v>2.9641203703703701E-2</c:v>
                </c:pt>
                <c:pt idx="2566">
                  <c:v>2.9652777777777778E-2</c:v>
                </c:pt>
                <c:pt idx="2567">
                  <c:v>2.9664351851851855E-2</c:v>
                </c:pt>
                <c:pt idx="2568">
                  <c:v>2.9675925925925925E-2</c:v>
                </c:pt>
                <c:pt idx="2569">
                  <c:v>2.9687500000000002E-2</c:v>
                </c:pt>
                <c:pt idx="2570">
                  <c:v>2.9699074074074072E-2</c:v>
                </c:pt>
                <c:pt idx="2571">
                  <c:v>2.9710648148148149E-2</c:v>
                </c:pt>
                <c:pt idx="2572">
                  <c:v>2.9722222222222219E-2</c:v>
                </c:pt>
                <c:pt idx="2573">
                  <c:v>2.97337962962963E-2</c:v>
                </c:pt>
                <c:pt idx="2574">
                  <c:v>2.974537037037037E-2</c:v>
                </c:pt>
                <c:pt idx="2575">
                  <c:v>2.9756944444444447E-2</c:v>
                </c:pt>
                <c:pt idx="2576">
                  <c:v>2.9768518518518517E-2</c:v>
                </c:pt>
                <c:pt idx="2577">
                  <c:v>2.9780092592592594E-2</c:v>
                </c:pt>
                <c:pt idx="2578">
                  <c:v>2.9791666666666664E-2</c:v>
                </c:pt>
                <c:pt idx="2579">
                  <c:v>2.9803240740740741E-2</c:v>
                </c:pt>
                <c:pt idx="2580">
                  <c:v>2.9814814814814811E-2</c:v>
                </c:pt>
                <c:pt idx="2581">
                  <c:v>2.9826388888888892E-2</c:v>
                </c:pt>
                <c:pt idx="2582">
                  <c:v>2.9837962962962965E-2</c:v>
                </c:pt>
                <c:pt idx="2583">
                  <c:v>2.9849537037037036E-2</c:v>
                </c:pt>
                <c:pt idx="2584">
                  <c:v>2.9861111111111113E-2</c:v>
                </c:pt>
                <c:pt idx="2585">
                  <c:v>2.9872685185185183E-2</c:v>
                </c:pt>
                <c:pt idx="2586">
                  <c:v>2.988425925925926E-2</c:v>
                </c:pt>
                <c:pt idx="2587">
                  <c:v>2.989583333333333E-2</c:v>
                </c:pt>
                <c:pt idx="2588">
                  <c:v>2.990740740740741E-2</c:v>
                </c:pt>
                <c:pt idx="2589">
                  <c:v>2.991898148148148E-2</c:v>
                </c:pt>
                <c:pt idx="2590">
                  <c:v>2.9930555555555557E-2</c:v>
                </c:pt>
                <c:pt idx="2591">
                  <c:v>2.9942129629629628E-2</c:v>
                </c:pt>
                <c:pt idx="2592">
                  <c:v>2.9953703703703705E-2</c:v>
                </c:pt>
                <c:pt idx="2593">
                  <c:v>2.9965277777777775E-2</c:v>
                </c:pt>
                <c:pt idx="2594">
                  <c:v>2.9976851851851852E-2</c:v>
                </c:pt>
                <c:pt idx="2595">
                  <c:v>2.9988425925925922E-2</c:v>
                </c:pt>
                <c:pt idx="2596">
                  <c:v>3.0000000000000002E-2</c:v>
                </c:pt>
                <c:pt idx="2597">
                  <c:v>3.0011574074074076E-2</c:v>
                </c:pt>
                <c:pt idx="2598">
                  <c:v>3.0023148148148149E-2</c:v>
                </c:pt>
                <c:pt idx="2599">
                  <c:v>3.0034722222222223E-2</c:v>
                </c:pt>
                <c:pt idx="2600">
                  <c:v>3.0046296296296297E-2</c:v>
                </c:pt>
                <c:pt idx="2601">
                  <c:v>3.005787037037037E-2</c:v>
                </c:pt>
                <c:pt idx="2602">
                  <c:v>3.006944444444444E-2</c:v>
                </c:pt>
                <c:pt idx="2603">
                  <c:v>3.0081018518518521E-2</c:v>
                </c:pt>
                <c:pt idx="2604">
                  <c:v>3.0092592592592591E-2</c:v>
                </c:pt>
                <c:pt idx="2605">
                  <c:v>3.0104166666666668E-2</c:v>
                </c:pt>
                <c:pt idx="2606">
                  <c:v>3.0115740740740738E-2</c:v>
                </c:pt>
                <c:pt idx="2607">
                  <c:v>3.0127314814814815E-2</c:v>
                </c:pt>
                <c:pt idx="2608">
                  <c:v>3.0138888888888885E-2</c:v>
                </c:pt>
                <c:pt idx="2609">
                  <c:v>3.0150462962962962E-2</c:v>
                </c:pt>
                <c:pt idx="2610">
                  <c:v>3.0162037037037032E-2</c:v>
                </c:pt>
                <c:pt idx="2611">
                  <c:v>3.0173611111111113E-2</c:v>
                </c:pt>
                <c:pt idx="2612">
                  <c:v>3.0185185185185186E-2</c:v>
                </c:pt>
                <c:pt idx="2613">
                  <c:v>3.019675925925926E-2</c:v>
                </c:pt>
                <c:pt idx="2614">
                  <c:v>3.0208333333333334E-2</c:v>
                </c:pt>
                <c:pt idx="2615">
                  <c:v>3.0219907407407407E-2</c:v>
                </c:pt>
                <c:pt idx="2616">
                  <c:v>3.0231481481481481E-2</c:v>
                </c:pt>
                <c:pt idx="2617">
                  <c:v>3.0243055555555554E-2</c:v>
                </c:pt>
                <c:pt idx="2618">
                  <c:v>3.0254629629629631E-2</c:v>
                </c:pt>
                <c:pt idx="2619">
                  <c:v>3.0266203703703708E-2</c:v>
                </c:pt>
                <c:pt idx="2620">
                  <c:v>3.0277777777777778E-2</c:v>
                </c:pt>
                <c:pt idx="2621">
                  <c:v>3.0289351851851855E-2</c:v>
                </c:pt>
                <c:pt idx="2622">
                  <c:v>3.0300925925925926E-2</c:v>
                </c:pt>
                <c:pt idx="2623">
                  <c:v>3.0312499999999996E-2</c:v>
                </c:pt>
                <c:pt idx="2624">
                  <c:v>3.0324074074074073E-2</c:v>
                </c:pt>
                <c:pt idx="2625">
                  <c:v>3.0335648148148143E-2</c:v>
                </c:pt>
                <c:pt idx="2626">
                  <c:v>3.0347222222222223E-2</c:v>
                </c:pt>
                <c:pt idx="2627">
                  <c:v>3.0358796296296297E-2</c:v>
                </c:pt>
                <c:pt idx="2628">
                  <c:v>3.037037037037037E-2</c:v>
                </c:pt>
                <c:pt idx="2629">
                  <c:v>3.0381944444444444E-2</c:v>
                </c:pt>
                <c:pt idx="2630">
                  <c:v>3.0393518518518518E-2</c:v>
                </c:pt>
                <c:pt idx="2631">
                  <c:v>3.0405092592592591E-2</c:v>
                </c:pt>
                <c:pt idx="2632">
                  <c:v>3.0416666666666665E-2</c:v>
                </c:pt>
                <c:pt idx="2633">
                  <c:v>3.0428240740740742E-2</c:v>
                </c:pt>
                <c:pt idx="2634">
                  <c:v>3.0439814814814819E-2</c:v>
                </c:pt>
                <c:pt idx="2635">
                  <c:v>3.0451388888888889E-2</c:v>
                </c:pt>
                <c:pt idx="2636">
                  <c:v>3.0462962962962966E-2</c:v>
                </c:pt>
                <c:pt idx="2637">
                  <c:v>3.0474537037037036E-2</c:v>
                </c:pt>
                <c:pt idx="2638">
                  <c:v>3.0486111111111113E-2</c:v>
                </c:pt>
                <c:pt idx="2639">
                  <c:v>3.0497685185185183E-2</c:v>
                </c:pt>
                <c:pt idx="2640">
                  <c:v>3.050925925925926E-2</c:v>
                </c:pt>
                <c:pt idx="2641">
                  <c:v>3.0520833333333334E-2</c:v>
                </c:pt>
                <c:pt idx="2642">
                  <c:v>3.0532407407407411E-2</c:v>
                </c:pt>
                <c:pt idx="2643">
                  <c:v>3.0543981481481481E-2</c:v>
                </c:pt>
                <c:pt idx="2644">
                  <c:v>3.0555555555555555E-2</c:v>
                </c:pt>
                <c:pt idx="2645">
                  <c:v>3.0567129629629628E-2</c:v>
                </c:pt>
                <c:pt idx="2646">
                  <c:v>3.0578703703703702E-2</c:v>
                </c:pt>
                <c:pt idx="2647">
                  <c:v>3.0590277777777775E-2</c:v>
                </c:pt>
                <c:pt idx="2648">
                  <c:v>3.0601851851851852E-2</c:v>
                </c:pt>
                <c:pt idx="2649">
                  <c:v>3.0613425925925929E-2</c:v>
                </c:pt>
                <c:pt idx="2650">
                  <c:v>3.0624999999999999E-2</c:v>
                </c:pt>
                <c:pt idx="2651">
                  <c:v>3.0636574074074076E-2</c:v>
                </c:pt>
                <c:pt idx="2652">
                  <c:v>3.0648148148148147E-2</c:v>
                </c:pt>
                <c:pt idx="2653">
                  <c:v>3.0659722222222224E-2</c:v>
                </c:pt>
                <c:pt idx="2654">
                  <c:v>3.0671296296296294E-2</c:v>
                </c:pt>
                <c:pt idx="2655">
                  <c:v>3.0682870370370371E-2</c:v>
                </c:pt>
                <c:pt idx="2656">
                  <c:v>3.0694444444444444E-2</c:v>
                </c:pt>
                <c:pt idx="2657">
                  <c:v>3.0706018518518521E-2</c:v>
                </c:pt>
                <c:pt idx="2658">
                  <c:v>3.0717592592592591E-2</c:v>
                </c:pt>
                <c:pt idx="2659">
                  <c:v>3.0729166666666669E-2</c:v>
                </c:pt>
                <c:pt idx="2660">
                  <c:v>3.0740740740740739E-2</c:v>
                </c:pt>
                <c:pt idx="2661">
                  <c:v>3.0752314814814816E-2</c:v>
                </c:pt>
                <c:pt idx="2662">
                  <c:v>3.0763888888888886E-2</c:v>
                </c:pt>
                <c:pt idx="2663">
                  <c:v>3.0775462962962966E-2</c:v>
                </c:pt>
                <c:pt idx="2664">
                  <c:v>3.078703703703704E-2</c:v>
                </c:pt>
                <c:pt idx="2665">
                  <c:v>3.079861111111111E-2</c:v>
                </c:pt>
                <c:pt idx="2666">
                  <c:v>3.0810185185185187E-2</c:v>
                </c:pt>
                <c:pt idx="2667">
                  <c:v>3.0821759259259257E-2</c:v>
                </c:pt>
                <c:pt idx="2668">
                  <c:v>3.0833333333333334E-2</c:v>
                </c:pt>
                <c:pt idx="2669">
                  <c:v>3.0844907407407404E-2</c:v>
                </c:pt>
                <c:pt idx="2670">
                  <c:v>3.0856481481481481E-2</c:v>
                </c:pt>
                <c:pt idx="2671">
                  <c:v>3.0868055555555555E-2</c:v>
                </c:pt>
                <c:pt idx="2672">
                  <c:v>3.0879629629629632E-2</c:v>
                </c:pt>
                <c:pt idx="2673">
                  <c:v>3.0891203703703702E-2</c:v>
                </c:pt>
                <c:pt idx="2674">
                  <c:v>3.0902777777777779E-2</c:v>
                </c:pt>
                <c:pt idx="2675">
                  <c:v>3.0914351851851849E-2</c:v>
                </c:pt>
                <c:pt idx="2676">
                  <c:v>3.0925925925925926E-2</c:v>
                </c:pt>
                <c:pt idx="2677">
                  <c:v>3.0937499999999996E-2</c:v>
                </c:pt>
                <c:pt idx="2678">
                  <c:v>3.0949074074074077E-2</c:v>
                </c:pt>
                <c:pt idx="2679">
                  <c:v>3.096064814814815E-2</c:v>
                </c:pt>
                <c:pt idx="2680">
                  <c:v>3.0972222222222224E-2</c:v>
                </c:pt>
                <c:pt idx="2681">
                  <c:v>3.0983796296296297E-2</c:v>
                </c:pt>
                <c:pt idx="2682">
                  <c:v>3.0995370370370371E-2</c:v>
                </c:pt>
                <c:pt idx="2683">
                  <c:v>3.1006944444444445E-2</c:v>
                </c:pt>
                <c:pt idx="2684">
                  <c:v>3.1018518518518515E-2</c:v>
                </c:pt>
                <c:pt idx="2685">
                  <c:v>3.1030092592592592E-2</c:v>
                </c:pt>
                <c:pt idx="2686">
                  <c:v>3.1041666666666665E-2</c:v>
                </c:pt>
                <c:pt idx="2687">
                  <c:v>3.1053240740740742E-2</c:v>
                </c:pt>
                <c:pt idx="2688">
                  <c:v>3.1064814814814812E-2</c:v>
                </c:pt>
                <c:pt idx="2689">
                  <c:v>3.107638888888889E-2</c:v>
                </c:pt>
                <c:pt idx="2690">
                  <c:v>3.108796296296296E-2</c:v>
                </c:pt>
                <c:pt idx="2691">
                  <c:v>3.1099537037037037E-2</c:v>
                </c:pt>
                <c:pt idx="2692">
                  <c:v>3.1111111111111107E-2</c:v>
                </c:pt>
                <c:pt idx="2693">
                  <c:v>3.1122685185185187E-2</c:v>
                </c:pt>
                <c:pt idx="2694">
                  <c:v>3.1134259259259261E-2</c:v>
                </c:pt>
                <c:pt idx="2695">
                  <c:v>3.1145833333333334E-2</c:v>
                </c:pt>
                <c:pt idx="2696">
                  <c:v>3.1157407407407408E-2</c:v>
                </c:pt>
                <c:pt idx="2697">
                  <c:v>3.1168981481481482E-2</c:v>
                </c:pt>
                <c:pt idx="2698">
                  <c:v>3.1180555555555555E-2</c:v>
                </c:pt>
                <c:pt idx="2699">
                  <c:v>3.1192129629629629E-2</c:v>
                </c:pt>
                <c:pt idx="2700">
                  <c:v>3.1203703703703702E-2</c:v>
                </c:pt>
                <c:pt idx="2701">
                  <c:v>3.1215277777777783E-2</c:v>
                </c:pt>
                <c:pt idx="2702">
                  <c:v>3.1226851851851853E-2</c:v>
                </c:pt>
                <c:pt idx="2703">
                  <c:v>3.123842592592593E-2</c:v>
                </c:pt>
                <c:pt idx="2704">
                  <c:v>3.125E-2</c:v>
                </c:pt>
                <c:pt idx="2705">
                  <c:v>3.1261574074074074E-2</c:v>
                </c:pt>
                <c:pt idx="2706">
                  <c:v>3.1273148148148147E-2</c:v>
                </c:pt>
                <c:pt idx="2707">
                  <c:v>3.1284722222222221E-2</c:v>
                </c:pt>
                <c:pt idx="2708">
                  <c:v>3.1296296296296301E-2</c:v>
                </c:pt>
                <c:pt idx="2709">
                  <c:v>3.1307870370370368E-2</c:v>
                </c:pt>
                <c:pt idx="2710">
                  <c:v>3.1319444444444448E-2</c:v>
                </c:pt>
                <c:pt idx="2711">
                  <c:v>3.1331018518518515E-2</c:v>
                </c:pt>
                <c:pt idx="2712">
                  <c:v>3.1342592592592596E-2</c:v>
                </c:pt>
                <c:pt idx="2713">
                  <c:v>3.1354166666666662E-2</c:v>
                </c:pt>
                <c:pt idx="2714">
                  <c:v>3.1365740740740743E-2</c:v>
                </c:pt>
                <c:pt idx="2715">
                  <c:v>3.1377314814814809E-2</c:v>
                </c:pt>
                <c:pt idx="2716">
                  <c:v>3.138888888888889E-2</c:v>
                </c:pt>
                <c:pt idx="2717">
                  <c:v>3.1400462962962963E-2</c:v>
                </c:pt>
                <c:pt idx="2718">
                  <c:v>3.1412037037037037E-2</c:v>
                </c:pt>
                <c:pt idx="2719">
                  <c:v>3.142361111111111E-2</c:v>
                </c:pt>
                <c:pt idx="2720">
                  <c:v>3.1435185185185184E-2</c:v>
                </c:pt>
                <c:pt idx="2721">
                  <c:v>3.1446759259259258E-2</c:v>
                </c:pt>
                <c:pt idx="2722">
                  <c:v>3.1458333333333331E-2</c:v>
                </c:pt>
                <c:pt idx="2723">
                  <c:v>3.1469907407407412E-2</c:v>
                </c:pt>
                <c:pt idx="2724">
                  <c:v>3.1481481481481485E-2</c:v>
                </c:pt>
                <c:pt idx="2725">
                  <c:v>3.1493055555555559E-2</c:v>
                </c:pt>
                <c:pt idx="2726">
                  <c:v>3.1504629629629625E-2</c:v>
                </c:pt>
                <c:pt idx="2727">
                  <c:v>3.1516203703703706E-2</c:v>
                </c:pt>
                <c:pt idx="2728">
                  <c:v>3.1527777777777773E-2</c:v>
                </c:pt>
                <c:pt idx="2729">
                  <c:v>3.1539351851851853E-2</c:v>
                </c:pt>
                <c:pt idx="2730">
                  <c:v>3.155092592592592E-2</c:v>
                </c:pt>
                <c:pt idx="2731">
                  <c:v>3.15625E-2</c:v>
                </c:pt>
                <c:pt idx="2732">
                  <c:v>3.1574074074074074E-2</c:v>
                </c:pt>
                <c:pt idx="2733">
                  <c:v>3.1585648148148147E-2</c:v>
                </c:pt>
                <c:pt idx="2734">
                  <c:v>3.1597222222222221E-2</c:v>
                </c:pt>
                <c:pt idx="2735">
                  <c:v>3.1608796296296295E-2</c:v>
                </c:pt>
                <c:pt idx="2736">
                  <c:v>3.1620370370370368E-2</c:v>
                </c:pt>
                <c:pt idx="2737">
                  <c:v>3.1631944444444442E-2</c:v>
                </c:pt>
                <c:pt idx="2738">
                  <c:v>3.1643518518518522E-2</c:v>
                </c:pt>
                <c:pt idx="2739">
                  <c:v>3.1655092592592596E-2</c:v>
                </c:pt>
                <c:pt idx="2740">
                  <c:v>3.1666666666666669E-2</c:v>
                </c:pt>
                <c:pt idx="2741">
                  <c:v>3.1678240740740743E-2</c:v>
                </c:pt>
                <c:pt idx="2742">
                  <c:v>3.1689814814814816E-2</c:v>
                </c:pt>
                <c:pt idx="2743">
                  <c:v>3.170138888888889E-2</c:v>
                </c:pt>
                <c:pt idx="2744">
                  <c:v>3.1712962962962964E-2</c:v>
                </c:pt>
                <c:pt idx="2745">
                  <c:v>3.172453703703703E-2</c:v>
                </c:pt>
                <c:pt idx="2746">
                  <c:v>3.1736111111111111E-2</c:v>
                </c:pt>
                <c:pt idx="2747">
                  <c:v>3.1747685185185184E-2</c:v>
                </c:pt>
                <c:pt idx="2748">
                  <c:v>3.1759259259259258E-2</c:v>
                </c:pt>
                <c:pt idx="2749">
                  <c:v>3.1770833333333331E-2</c:v>
                </c:pt>
                <c:pt idx="2750">
                  <c:v>3.1782407407407405E-2</c:v>
                </c:pt>
                <c:pt idx="2751">
                  <c:v>3.1793981481481479E-2</c:v>
                </c:pt>
                <c:pt idx="2752">
                  <c:v>3.1805555555555552E-2</c:v>
                </c:pt>
                <c:pt idx="2753">
                  <c:v>3.1817129629629633E-2</c:v>
                </c:pt>
                <c:pt idx="2754">
                  <c:v>3.1828703703703706E-2</c:v>
                </c:pt>
                <c:pt idx="2755">
                  <c:v>3.184027777777778E-2</c:v>
                </c:pt>
                <c:pt idx="2756">
                  <c:v>3.1851851851851853E-2</c:v>
                </c:pt>
                <c:pt idx="2757">
                  <c:v>3.1863425925925927E-2</c:v>
                </c:pt>
                <c:pt idx="2758">
                  <c:v>3.1875000000000001E-2</c:v>
                </c:pt>
                <c:pt idx="2759">
                  <c:v>3.1886574074074074E-2</c:v>
                </c:pt>
                <c:pt idx="2760">
                  <c:v>3.1898148148148148E-2</c:v>
                </c:pt>
                <c:pt idx="2761">
                  <c:v>3.1909722222222221E-2</c:v>
                </c:pt>
                <c:pt idx="2762">
                  <c:v>3.1921296296296302E-2</c:v>
                </c:pt>
                <c:pt idx="2763">
                  <c:v>3.1932870370370368E-2</c:v>
                </c:pt>
                <c:pt idx="2764">
                  <c:v>3.1944444444444449E-2</c:v>
                </c:pt>
                <c:pt idx="2765">
                  <c:v>3.1956018518518516E-2</c:v>
                </c:pt>
                <c:pt idx="2766">
                  <c:v>3.1967592592592589E-2</c:v>
                </c:pt>
                <c:pt idx="2767">
                  <c:v>3.1979166666666663E-2</c:v>
                </c:pt>
                <c:pt idx="2768">
                  <c:v>3.1990740740740743E-2</c:v>
                </c:pt>
                <c:pt idx="2769">
                  <c:v>3.2002314814814817E-2</c:v>
                </c:pt>
                <c:pt idx="2770">
                  <c:v>3.201388888888889E-2</c:v>
                </c:pt>
                <c:pt idx="2771">
                  <c:v>3.2025462962962964E-2</c:v>
                </c:pt>
                <c:pt idx="2772">
                  <c:v>3.2037037037037037E-2</c:v>
                </c:pt>
                <c:pt idx="2773">
                  <c:v>3.2048611111111111E-2</c:v>
                </c:pt>
                <c:pt idx="2774">
                  <c:v>3.2060185185185185E-2</c:v>
                </c:pt>
                <c:pt idx="2775">
                  <c:v>3.2071759259259258E-2</c:v>
                </c:pt>
                <c:pt idx="2776">
                  <c:v>3.2083333333333332E-2</c:v>
                </c:pt>
                <c:pt idx="2777">
                  <c:v>3.2094907407407412E-2</c:v>
                </c:pt>
                <c:pt idx="2778">
                  <c:v>3.2106481481481479E-2</c:v>
                </c:pt>
                <c:pt idx="2779">
                  <c:v>3.2118055555555559E-2</c:v>
                </c:pt>
                <c:pt idx="2780">
                  <c:v>3.2129629629629626E-2</c:v>
                </c:pt>
                <c:pt idx="2781">
                  <c:v>3.2141203703703707E-2</c:v>
                </c:pt>
                <c:pt idx="2782">
                  <c:v>3.2152777777777773E-2</c:v>
                </c:pt>
                <c:pt idx="2783">
                  <c:v>3.2164351851851854E-2</c:v>
                </c:pt>
                <c:pt idx="2784">
                  <c:v>3.2175925925925927E-2</c:v>
                </c:pt>
                <c:pt idx="2785">
                  <c:v>3.2187500000000001E-2</c:v>
                </c:pt>
                <c:pt idx="2786">
                  <c:v>3.2199074074074074E-2</c:v>
                </c:pt>
                <c:pt idx="2787">
                  <c:v>3.2210648148148148E-2</c:v>
                </c:pt>
                <c:pt idx="2788">
                  <c:v>3.2222222222222222E-2</c:v>
                </c:pt>
                <c:pt idx="2789">
                  <c:v>3.2233796296296295E-2</c:v>
                </c:pt>
                <c:pt idx="2790">
                  <c:v>3.2245370370370369E-2</c:v>
                </c:pt>
                <c:pt idx="2791">
                  <c:v>3.2256944444444442E-2</c:v>
                </c:pt>
                <c:pt idx="2792">
                  <c:v>3.2268518518518523E-2</c:v>
                </c:pt>
                <c:pt idx="2793">
                  <c:v>3.2280092592592589E-2</c:v>
                </c:pt>
                <c:pt idx="2794">
                  <c:v>3.229166666666667E-2</c:v>
                </c:pt>
                <c:pt idx="2795">
                  <c:v>3.2303240740740737E-2</c:v>
                </c:pt>
                <c:pt idx="2796">
                  <c:v>3.2314814814814817E-2</c:v>
                </c:pt>
                <c:pt idx="2797">
                  <c:v>3.2326388888888884E-2</c:v>
                </c:pt>
                <c:pt idx="2798">
                  <c:v>3.2337962962962964E-2</c:v>
                </c:pt>
                <c:pt idx="2799">
                  <c:v>3.2349537037037038E-2</c:v>
                </c:pt>
                <c:pt idx="2800">
                  <c:v>3.2361111111111111E-2</c:v>
                </c:pt>
                <c:pt idx="2801">
                  <c:v>3.2372685185185185E-2</c:v>
                </c:pt>
                <c:pt idx="2802">
                  <c:v>3.2384259259259258E-2</c:v>
                </c:pt>
                <c:pt idx="2803">
                  <c:v>3.2395833333333332E-2</c:v>
                </c:pt>
                <c:pt idx="2804">
                  <c:v>3.2407407407407406E-2</c:v>
                </c:pt>
                <c:pt idx="2805">
                  <c:v>3.2418981481481479E-2</c:v>
                </c:pt>
                <c:pt idx="2806">
                  <c:v>3.243055555555556E-2</c:v>
                </c:pt>
                <c:pt idx="2807">
                  <c:v>3.2442129629629633E-2</c:v>
                </c:pt>
                <c:pt idx="2808">
                  <c:v>3.24537037037037E-2</c:v>
                </c:pt>
                <c:pt idx="2809">
                  <c:v>3.246527777777778E-2</c:v>
                </c:pt>
                <c:pt idx="2810">
                  <c:v>3.2476851851851847E-2</c:v>
                </c:pt>
                <c:pt idx="2811">
                  <c:v>3.2488425925925928E-2</c:v>
                </c:pt>
                <c:pt idx="2812">
                  <c:v>3.2499999999999994E-2</c:v>
                </c:pt>
                <c:pt idx="2813">
                  <c:v>3.2511574074074075E-2</c:v>
                </c:pt>
                <c:pt idx="2814">
                  <c:v>3.2523148148148148E-2</c:v>
                </c:pt>
                <c:pt idx="2815">
                  <c:v>3.2534722222222222E-2</c:v>
                </c:pt>
                <c:pt idx="2816">
                  <c:v>3.2546296296296295E-2</c:v>
                </c:pt>
                <c:pt idx="2817">
                  <c:v>3.2557870370370369E-2</c:v>
                </c:pt>
                <c:pt idx="2818">
                  <c:v>3.2569444444444443E-2</c:v>
                </c:pt>
                <c:pt idx="2819">
                  <c:v>3.2581018518518516E-2</c:v>
                </c:pt>
                <c:pt idx="2820">
                  <c:v>3.259259259259259E-2</c:v>
                </c:pt>
                <c:pt idx="2821">
                  <c:v>3.260416666666667E-2</c:v>
                </c:pt>
                <c:pt idx="2822">
                  <c:v>3.2615740740740744E-2</c:v>
                </c:pt>
                <c:pt idx="2823">
                  <c:v>3.2627314814814817E-2</c:v>
                </c:pt>
                <c:pt idx="2824">
                  <c:v>3.2638888888888891E-2</c:v>
                </c:pt>
                <c:pt idx="2825">
                  <c:v>3.2650462962962964E-2</c:v>
                </c:pt>
                <c:pt idx="2826">
                  <c:v>3.2662037037037038E-2</c:v>
                </c:pt>
                <c:pt idx="2827">
                  <c:v>3.2673611111111105E-2</c:v>
                </c:pt>
                <c:pt idx="2828">
                  <c:v>3.2685185185185185E-2</c:v>
                </c:pt>
                <c:pt idx="2829">
                  <c:v>3.2696759259259259E-2</c:v>
                </c:pt>
                <c:pt idx="2830">
                  <c:v>3.2708333333333332E-2</c:v>
                </c:pt>
                <c:pt idx="2831">
                  <c:v>3.2719907407407406E-2</c:v>
                </c:pt>
                <c:pt idx="2832">
                  <c:v>3.2731481481481479E-2</c:v>
                </c:pt>
                <c:pt idx="2833">
                  <c:v>3.2743055555555553E-2</c:v>
                </c:pt>
                <c:pt idx="2834">
                  <c:v>3.2754629629629627E-2</c:v>
                </c:pt>
                <c:pt idx="2835">
                  <c:v>3.27662037037037E-2</c:v>
                </c:pt>
                <c:pt idx="2836">
                  <c:v>3.2777777777777781E-2</c:v>
                </c:pt>
                <c:pt idx="2837">
                  <c:v>3.2789351851851854E-2</c:v>
                </c:pt>
                <c:pt idx="2838">
                  <c:v>3.2800925925925928E-2</c:v>
                </c:pt>
                <c:pt idx="2839">
                  <c:v>3.2812500000000001E-2</c:v>
                </c:pt>
                <c:pt idx="2840">
                  <c:v>3.2824074074074075E-2</c:v>
                </c:pt>
                <c:pt idx="2841">
                  <c:v>3.2835648148148149E-2</c:v>
                </c:pt>
                <c:pt idx="2842">
                  <c:v>3.2847222222222222E-2</c:v>
                </c:pt>
                <c:pt idx="2843">
                  <c:v>3.2858796296296296E-2</c:v>
                </c:pt>
                <c:pt idx="2844">
                  <c:v>3.2870370370370376E-2</c:v>
                </c:pt>
                <c:pt idx="2845">
                  <c:v>3.2881944444444443E-2</c:v>
                </c:pt>
                <c:pt idx="2846">
                  <c:v>3.2893518518518523E-2</c:v>
                </c:pt>
                <c:pt idx="2847">
                  <c:v>3.290509259259259E-2</c:v>
                </c:pt>
                <c:pt idx="2848">
                  <c:v>3.2916666666666664E-2</c:v>
                </c:pt>
                <c:pt idx="2849">
                  <c:v>3.2928240740740737E-2</c:v>
                </c:pt>
                <c:pt idx="2850">
                  <c:v>3.2939814814814811E-2</c:v>
                </c:pt>
                <c:pt idx="2851">
                  <c:v>3.2951388888888891E-2</c:v>
                </c:pt>
                <c:pt idx="2852">
                  <c:v>3.2962962962962965E-2</c:v>
                </c:pt>
                <c:pt idx="2853">
                  <c:v>3.2974537037037038E-2</c:v>
                </c:pt>
                <c:pt idx="2854">
                  <c:v>3.2986111111111112E-2</c:v>
                </c:pt>
                <c:pt idx="2855">
                  <c:v>3.2997685185185185E-2</c:v>
                </c:pt>
                <c:pt idx="2856">
                  <c:v>3.3009259259259259E-2</c:v>
                </c:pt>
                <c:pt idx="2857">
                  <c:v>3.3020833333333333E-2</c:v>
                </c:pt>
                <c:pt idx="2858">
                  <c:v>3.3032407407407406E-2</c:v>
                </c:pt>
                <c:pt idx="2859">
                  <c:v>3.3043981481481487E-2</c:v>
                </c:pt>
                <c:pt idx="2860">
                  <c:v>3.3055555555555553E-2</c:v>
                </c:pt>
                <c:pt idx="2861">
                  <c:v>3.3067129629629634E-2</c:v>
                </c:pt>
                <c:pt idx="2862">
                  <c:v>3.30787037037037E-2</c:v>
                </c:pt>
                <c:pt idx="2863">
                  <c:v>3.3090277777777781E-2</c:v>
                </c:pt>
                <c:pt idx="2864">
                  <c:v>3.3101851851851848E-2</c:v>
                </c:pt>
                <c:pt idx="2865">
                  <c:v>3.3113425925925928E-2</c:v>
                </c:pt>
                <c:pt idx="2866">
                  <c:v>3.3125000000000002E-2</c:v>
                </c:pt>
                <c:pt idx="2867">
                  <c:v>3.3136574074074075E-2</c:v>
                </c:pt>
                <c:pt idx="2868">
                  <c:v>3.3148148148148149E-2</c:v>
                </c:pt>
                <c:pt idx="2869">
                  <c:v>3.3159722222222222E-2</c:v>
                </c:pt>
                <c:pt idx="2870">
                  <c:v>3.3171296296296296E-2</c:v>
                </c:pt>
                <c:pt idx="2871">
                  <c:v>3.318287037037037E-2</c:v>
                </c:pt>
                <c:pt idx="2872">
                  <c:v>3.3194444444444443E-2</c:v>
                </c:pt>
                <c:pt idx="2873">
                  <c:v>3.3206018518518517E-2</c:v>
                </c:pt>
                <c:pt idx="2874">
                  <c:v>3.3217592592592597E-2</c:v>
                </c:pt>
                <c:pt idx="2875">
                  <c:v>3.3229166666666664E-2</c:v>
                </c:pt>
                <c:pt idx="2876">
                  <c:v>3.3240740740740744E-2</c:v>
                </c:pt>
                <c:pt idx="2877">
                  <c:v>3.3252314814814811E-2</c:v>
                </c:pt>
                <c:pt idx="2878">
                  <c:v>3.3263888888888891E-2</c:v>
                </c:pt>
                <c:pt idx="2879">
                  <c:v>3.3275462962962958E-2</c:v>
                </c:pt>
                <c:pt idx="2880">
                  <c:v>3.3287037037037039E-2</c:v>
                </c:pt>
                <c:pt idx="2881">
                  <c:v>3.3298611111111112E-2</c:v>
                </c:pt>
                <c:pt idx="2882">
                  <c:v>3.3310185185185186E-2</c:v>
                </c:pt>
                <c:pt idx="2883">
                  <c:v>3.3321759259259259E-2</c:v>
                </c:pt>
                <c:pt idx="2884">
                  <c:v>3.3333333333333333E-2</c:v>
                </c:pt>
                <c:pt idx="2885">
                  <c:v>3.3344907407407406E-2</c:v>
                </c:pt>
                <c:pt idx="2886">
                  <c:v>3.335648148148148E-2</c:v>
                </c:pt>
                <c:pt idx="2887">
                  <c:v>3.3368055555555554E-2</c:v>
                </c:pt>
                <c:pt idx="2888">
                  <c:v>3.3379629629629634E-2</c:v>
                </c:pt>
                <c:pt idx="2889">
                  <c:v>3.3391203703703708E-2</c:v>
                </c:pt>
                <c:pt idx="2890">
                  <c:v>3.3402777777777774E-2</c:v>
                </c:pt>
                <c:pt idx="2891">
                  <c:v>3.3414351851851855E-2</c:v>
                </c:pt>
                <c:pt idx="2892">
                  <c:v>3.3425925925925921E-2</c:v>
                </c:pt>
                <c:pt idx="2893">
                  <c:v>3.3437500000000002E-2</c:v>
                </c:pt>
                <c:pt idx="2894">
                  <c:v>3.3449074074074069E-2</c:v>
                </c:pt>
                <c:pt idx="2895">
                  <c:v>3.3460648148148149E-2</c:v>
                </c:pt>
                <c:pt idx="2896">
                  <c:v>3.3472222222222223E-2</c:v>
                </c:pt>
                <c:pt idx="2897">
                  <c:v>3.3483796296296296E-2</c:v>
                </c:pt>
                <c:pt idx="2898">
                  <c:v>3.349537037037037E-2</c:v>
                </c:pt>
                <c:pt idx="2899">
                  <c:v>3.3506944444444443E-2</c:v>
                </c:pt>
                <c:pt idx="2900">
                  <c:v>3.3518518518518517E-2</c:v>
                </c:pt>
                <c:pt idx="2901">
                  <c:v>3.3530092592592591E-2</c:v>
                </c:pt>
                <c:pt idx="2902">
                  <c:v>3.3541666666666664E-2</c:v>
                </c:pt>
                <c:pt idx="2903">
                  <c:v>3.3553240740740745E-2</c:v>
                </c:pt>
                <c:pt idx="2904">
                  <c:v>3.3564814814814818E-2</c:v>
                </c:pt>
                <c:pt idx="2905">
                  <c:v>3.3576388888888892E-2</c:v>
                </c:pt>
                <c:pt idx="2906">
                  <c:v>3.3587962962962965E-2</c:v>
                </c:pt>
                <c:pt idx="2907">
                  <c:v>3.3599537037037039E-2</c:v>
                </c:pt>
                <c:pt idx="2908">
                  <c:v>3.3611111111111112E-2</c:v>
                </c:pt>
                <c:pt idx="2909">
                  <c:v>3.3622685185185179E-2</c:v>
                </c:pt>
                <c:pt idx="2910">
                  <c:v>3.363425925925926E-2</c:v>
                </c:pt>
                <c:pt idx="2911">
                  <c:v>3.3645833333333333E-2</c:v>
                </c:pt>
                <c:pt idx="2912">
                  <c:v>3.3657407407407407E-2</c:v>
                </c:pt>
                <c:pt idx="2913">
                  <c:v>3.366898148148148E-2</c:v>
                </c:pt>
                <c:pt idx="2914">
                  <c:v>3.3680555555555554E-2</c:v>
                </c:pt>
                <c:pt idx="2915">
                  <c:v>3.3692129629629627E-2</c:v>
                </c:pt>
                <c:pt idx="2916">
                  <c:v>3.3703703703703701E-2</c:v>
                </c:pt>
                <c:pt idx="2917">
                  <c:v>3.3715277777777775E-2</c:v>
                </c:pt>
                <c:pt idx="2918">
                  <c:v>3.3726851851851855E-2</c:v>
                </c:pt>
                <c:pt idx="2919">
                  <c:v>3.3738425925925929E-2</c:v>
                </c:pt>
                <c:pt idx="2920">
                  <c:v>3.3750000000000002E-2</c:v>
                </c:pt>
                <c:pt idx="2921">
                  <c:v>3.3761574074074076E-2</c:v>
                </c:pt>
                <c:pt idx="2922">
                  <c:v>3.3773148148148149E-2</c:v>
                </c:pt>
                <c:pt idx="2923">
                  <c:v>3.3784722222222223E-2</c:v>
                </c:pt>
                <c:pt idx="2924">
                  <c:v>3.3796296296296297E-2</c:v>
                </c:pt>
                <c:pt idx="2925">
                  <c:v>3.380787037037037E-2</c:v>
                </c:pt>
                <c:pt idx="2926">
                  <c:v>3.3819444444444451E-2</c:v>
                </c:pt>
                <c:pt idx="2927">
                  <c:v>3.3831018518518517E-2</c:v>
                </c:pt>
                <c:pt idx="2928">
                  <c:v>3.3842592592592598E-2</c:v>
                </c:pt>
                <c:pt idx="2929">
                  <c:v>3.3854166666666664E-2</c:v>
                </c:pt>
                <c:pt idx="2930">
                  <c:v>3.3865740740740738E-2</c:v>
                </c:pt>
                <c:pt idx="2931">
                  <c:v>3.3877314814814811E-2</c:v>
                </c:pt>
                <c:pt idx="2932">
                  <c:v>3.3888888888888885E-2</c:v>
                </c:pt>
                <c:pt idx="2933">
                  <c:v>3.3900462962962966E-2</c:v>
                </c:pt>
                <c:pt idx="2934">
                  <c:v>3.3912037037037039E-2</c:v>
                </c:pt>
                <c:pt idx="2935">
                  <c:v>3.3923611111111113E-2</c:v>
                </c:pt>
                <c:pt idx="2936">
                  <c:v>3.3935185185185186E-2</c:v>
                </c:pt>
                <c:pt idx="2937">
                  <c:v>3.394675925925926E-2</c:v>
                </c:pt>
                <c:pt idx="2938">
                  <c:v>3.3958333333333333E-2</c:v>
                </c:pt>
                <c:pt idx="2939">
                  <c:v>3.3969907407407407E-2</c:v>
                </c:pt>
                <c:pt idx="2940">
                  <c:v>3.3981481481481481E-2</c:v>
                </c:pt>
                <c:pt idx="2941">
                  <c:v>3.3993055555555561E-2</c:v>
                </c:pt>
                <c:pt idx="2942">
                  <c:v>3.4004629629629628E-2</c:v>
                </c:pt>
                <c:pt idx="2943">
                  <c:v>3.4016203703703708E-2</c:v>
                </c:pt>
                <c:pt idx="2944">
                  <c:v>3.4027777777777775E-2</c:v>
                </c:pt>
                <c:pt idx="2945">
                  <c:v>3.4039351851851855E-2</c:v>
                </c:pt>
                <c:pt idx="2946">
                  <c:v>3.4050925925925922E-2</c:v>
                </c:pt>
                <c:pt idx="2947">
                  <c:v>3.4062500000000002E-2</c:v>
                </c:pt>
                <c:pt idx="2948">
                  <c:v>3.4074074074074076E-2</c:v>
                </c:pt>
                <c:pt idx="2949">
                  <c:v>3.408564814814815E-2</c:v>
                </c:pt>
                <c:pt idx="2950">
                  <c:v>3.4097222222222223E-2</c:v>
                </c:pt>
                <c:pt idx="2951">
                  <c:v>3.4108796296296297E-2</c:v>
                </c:pt>
                <c:pt idx="2952">
                  <c:v>3.412037037037037E-2</c:v>
                </c:pt>
                <c:pt idx="2953">
                  <c:v>3.4131944444444444E-2</c:v>
                </c:pt>
                <c:pt idx="2954">
                  <c:v>3.4143518518518517E-2</c:v>
                </c:pt>
                <c:pt idx="2955">
                  <c:v>3.4155092592592591E-2</c:v>
                </c:pt>
                <c:pt idx="2956">
                  <c:v>3.4166666666666672E-2</c:v>
                </c:pt>
                <c:pt idx="2957">
                  <c:v>3.4178240740740738E-2</c:v>
                </c:pt>
                <c:pt idx="2958">
                  <c:v>3.4189814814814819E-2</c:v>
                </c:pt>
                <c:pt idx="2959">
                  <c:v>3.4201388888888885E-2</c:v>
                </c:pt>
                <c:pt idx="2960">
                  <c:v>3.4212962962962966E-2</c:v>
                </c:pt>
                <c:pt idx="2961">
                  <c:v>3.4224537037037032E-2</c:v>
                </c:pt>
                <c:pt idx="2962">
                  <c:v>3.4236111111111113E-2</c:v>
                </c:pt>
                <c:pt idx="2963">
                  <c:v>3.4247685185185187E-2</c:v>
                </c:pt>
                <c:pt idx="2964">
                  <c:v>3.425925925925926E-2</c:v>
                </c:pt>
                <c:pt idx="2965">
                  <c:v>3.4270833333333334E-2</c:v>
                </c:pt>
                <c:pt idx="2966">
                  <c:v>3.4282407407407407E-2</c:v>
                </c:pt>
                <c:pt idx="2967">
                  <c:v>3.4293981481481481E-2</c:v>
                </c:pt>
                <c:pt idx="2968">
                  <c:v>3.4305555555555554E-2</c:v>
                </c:pt>
                <c:pt idx="2969">
                  <c:v>3.4317129629629628E-2</c:v>
                </c:pt>
                <c:pt idx="2970">
                  <c:v>3.4328703703703702E-2</c:v>
                </c:pt>
                <c:pt idx="2971">
                  <c:v>3.4340277777777782E-2</c:v>
                </c:pt>
                <c:pt idx="2972">
                  <c:v>3.4351851851851849E-2</c:v>
                </c:pt>
                <c:pt idx="2973">
                  <c:v>3.4363425925925929E-2</c:v>
                </c:pt>
                <c:pt idx="2974">
                  <c:v>3.4374999999999996E-2</c:v>
                </c:pt>
                <c:pt idx="2975">
                  <c:v>3.4386574074074076E-2</c:v>
                </c:pt>
                <c:pt idx="2976">
                  <c:v>3.4398148148148143E-2</c:v>
                </c:pt>
                <c:pt idx="2977">
                  <c:v>3.4409722222222223E-2</c:v>
                </c:pt>
                <c:pt idx="2978">
                  <c:v>3.4421296296296297E-2</c:v>
                </c:pt>
                <c:pt idx="2979">
                  <c:v>3.4432870370370371E-2</c:v>
                </c:pt>
                <c:pt idx="2980">
                  <c:v>3.4444444444444444E-2</c:v>
                </c:pt>
                <c:pt idx="2981">
                  <c:v>3.4456018518518518E-2</c:v>
                </c:pt>
                <c:pt idx="2982">
                  <c:v>3.4467592592592591E-2</c:v>
                </c:pt>
                <c:pt idx="2983">
                  <c:v>3.4479166666666665E-2</c:v>
                </c:pt>
                <c:pt idx="2984">
                  <c:v>3.4490740740740738E-2</c:v>
                </c:pt>
                <c:pt idx="2985">
                  <c:v>3.4502314814814812E-2</c:v>
                </c:pt>
                <c:pt idx="2986">
                  <c:v>3.4513888888888893E-2</c:v>
                </c:pt>
                <c:pt idx="2987">
                  <c:v>3.4525462962962966E-2</c:v>
                </c:pt>
                <c:pt idx="2988">
                  <c:v>3.453703703703704E-2</c:v>
                </c:pt>
                <c:pt idx="2989">
                  <c:v>3.4548611111111113E-2</c:v>
                </c:pt>
                <c:pt idx="2990">
                  <c:v>3.4560185185185187E-2</c:v>
                </c:pt>
                <c:pt idx="2991">
                  <c:v>3.4571759259259253E-2</c:v>
                </c:pt>
                <c:pt idx="2992">
                  <c:v>3.4583333333333334E-2</c:v>
                </c:pt>
                <c:pt idx="2993">
                  <c:v>3.4594907407407408E-2</c:v>
                </c:pt>
                <c:pt idx="2994">
                  <c:v>3.4606481481481481E-2</c:v>
                </c:pt>
                <c:pt idx="2995">
                  <c:v>3.4618055555555555E-2</c:v>
                </c:pt>
                <c:pt idx="2996">
                  <c:v>3.4629629629629628E-2</c:v>
                </c:pt>
                <c:pt idx="2997">
                  <c:v>3.4641203703703702E-2</c:v>
                </c:pt>
                <c:pt idx="2998">
                  <c:v>3.4652777777777775E-2</c:v>
                </c:pt>
                <c:pt idx="2999">
                  <c:v>3.4664351851851849E-2</c:v>
                </c:pt>
                <c:pt idx="3000">
                  <c:v>3.4675925925925923E-2</c:v>
                </c:pt>
                <c:pt idx="3001">
                  <c:v>3.4687500000000003E-2</c:v>
                </c:pt>
                <c:pt idx="3002">
                  <c:v>3.4699074074074077E-2</c:v>
                </c:pt>
                <c:pt idx="3003">
                  <c:v>3.471064814814815E-2</c:v>
                </c:pt>
                <c:pt idx="3004">
                  <c:v>3.4722222222222224E-2</c:v>
                </c:pt>
                <c:pt idx="3005">
                  <c:v>3.4733796296296297E-2</c:v>
                </c:pt>
                <c:pt idx="3006">
                  <c:v>3.4745370370370371E-2</c:v>
                </c:pt>
                <c:pt idx="3007">
                  <c:v>3.4756944444444444E-2</c:v>
                </c:pt>
                <c:pt idx="3008">
                  <c:v>3.4768518518518525E-2</c:v>
                </c:pt>
                <c:pt idx="3009">
                  <c:v>3.4780092592592592E-2</c:v>
                </c:pt>
                <c:pt idx="3010">
                  <c:v>3.4791666666666672E-2</c:v>
                </c:pt>
                <c:pt idx="3011">
                  <c:v>3.4803240740740739E-2</c:v>
                </c:pt>
                <c:pt idx="3012">
                  <c:v>3.4814814814814812E-2</c:v>
                </c:pt>
                <c:pt idx="3013">
                  <c:v>3.4826388888888886E-2</c:v>
                </c:pt>
                <c:pt idx="3014">
                  <c:v>3.4837962962962959E-2</c:v>
                </c:pt>
                <c:pt idx="3015">
                  <c:v>3.4849537037037033E-2</c:v>
                </c:pt>
                <c:pt idx="3016">
                  <c:v>3.4861111111111114E-2</c:v>
                </c:pt>
                <c:pt idx="3017">
                  <c:v>3.4872685185185187E-2</c:v>
                </c:pt>
                <c:pt idx="3018">
                  <c:v>3.4884259259259261E-2</c:v>
                </c:pt>
                <c:pt idx="3019">
                  <c:v>3.4895833333333334E-2</c:v>
                </c:pt>
                <c:pt idx="3020">
                  <c:v>3.4907407407407408E-2</c:v>
                </c:pt>
                <c:pt idx="3021">
                  <c:v>3.4918981481481481E-2</c:v>
                </c:pt>
                <c:pt idx="3022">
                  <c:v>3.4930555555555555E-2</c:v>
                </c:pt>
                <c:pt idx="3023">
                  <c:v>3.4942129629629635E-2</c:v>
                </c:pt>
                <c:pt idx="3024">
                  <c:v>3.4953703703703702E-2</c:v>
                </c:pt>
                <c:pt idx="3025">
                  <c:v>3.4965277777777783E-2</c:v>
                </c:pt>
                <c:pt idx="3026">
                  <c:v>3.4976851851851849E-2</c:v>
                </c:pt>
                <c:pt idx="3027">
                  <c:v>3.498842592592593E-2</c:v>
                </c:pt>
                <c:pt idx="3028">
                  <c:v>3.4999999999999996E-2</c:v>
                </c:pt>
                <c:pt idx="3029">
                  <c:v>3.5011574074074077E-2</c:v>
                </c:pt>
                <c:pt idx="3030">
                  <c:v>3.5023148148148144E-2</c:v>
                </c:pt>
                <c:pt idx="3031">
                  <c:v>3.5034722222222224E-2</c:v>
                </c:pt>
                <c:pt idx="3032">
                  <c:v>3.5046296296296298E-2</c:v>
                </c:pt>
                <c:pt idx="3033">
                  <c:v>3.5057870370370371E-2</c:v>
                </c:pt>
                <c:pt idx="3034">
                  <c:v>3.5069444444444445E-2</c:v>
                </c:pt>
                <c:pt idx="3035">
                  <c:v>3.5081018518518518E-2</c:v>
                </c:pt>
                <c:pt idx="3036">
                  <c:v>3.5092592592592592E-2</c:v>
                </c:pt>
                <c:pt idx="3037">
                  <c:v>3.5104166666666665E-2</c:v>
                </c:pt>
                <c:pt idx="3038">
                  <c:v>3.5115740740740746E-2</c:v>
                </c:pt>
                <c:pt idx="3039">
                  <c:v>3.5127314814814813E-2</c:v>
                </c:pt>
                <c:pt idx="3040">
                  <c:v>3.5138888888888893E-2</c:v>
                </c:pt>
                <c:pt idx="3041">
                  <c:v>3.515046296296296E-2</c:v>
                </c:pt>
                <c:pt idx="3042">
                  <c:v>3.516203703703704E-2</c:v>
                </c:pt>
                <c:pt idx="3043">
                  <c:v>3.5173611111111107E-2</c:v>
                </c:pt>
                <c:pt idx="3044">
                  <c:v>3.5185185185185187E-2</c:v>
                </c:pt>
                <c:pt idx="3045">
                  <c:v>3.5196759259259254E-2</c:v>
                </c:pt>
                <c:pt idx="3046">
                  <c:v>3.5208333333333335E-2</c:v>
                </c:pt>
                <c:pt idx="3047">
                  <c:v>3.5219907407407408E-2</c:v>
                </c:pt>
                <c:pt idx="3048">
                  <c:v>3.5231481481481482E-2</c:v>
                </c:pt>
                <c:pt idx="3049">
                  <c:v>3.5243055555555555E-2</c:v>
                </c:pt>
                <c:pt idx="3050">
                  <c:v>3.5254629629629629E-2</c:v>
                </c:pt>
                <c:pt idx="3051">
                  <c:v>3.5266203703703702E-2</c:v>
                </c:pt>
                <c:pt idx="3052">
                  <c:v>3.5277777777777776E-2</c:v>
                </c:pt>
                <c:pt idx="3053">
                  <c:v>3.5289351851851856E-2</c:v>
                </c:pt>
                <c:pt idx="3054">
                  <c:v>3.5300925925925923E-2</c:v>
                </c:pt>
                <c:pt idx="3055">
                  <c:v>3.5312500000000004E-2</c:v>
                </c:pt>
                <c:pt idx="3056">
                  <c:v>3.532407407407407E-2</c:v>
                </c:pt>
                <c:pt idx="3057">
                  <c:v>3.5335648148148151E-2</c:v>
                </c:pt>
                <c:pt idx="3058">
                  <c:v>3.5347222222222217E-2</c:v>
                </c:pt>
                <c:pt idx="3059">
                  <c:v>3.5358796296296298E-2</c:v>
                </c:pt>
                <c:pt idx="3060">
                  <c:v>3.5370370370370365E-2</c:v>
                </c:pt>
                <c:pt idx="3061">
                  <c:v>3.5381944444444445E-2</c:v>
                </c:pt>
                <c:pt idx="3062">
                  <c:v>3.5393518518518519E-2</c:v>
                </c:pt>
                <c:pt idx="3063">
                  <c:v>3.5405092592592592E-2</c:v>
                </c:pt>
                <c:pt idx="3064">
                  <c:v>3.5416666666666666E-2</c:v>
                </c:pt>
                <c:pt idx="3065">
                  <c:v>3.5428240740740739E-2</c:v>
                </c:pt>
                <c:pt idx="3066">
                  <c:v>3.5439814814814813E-2</c:v>
                </c:pt>
                <c:pt idx="3067">
                  <c:v>3.5451388888888886E-2</c:v>
                </c:pt>
                <c:pt idx="3068">
                  <c:v>3.5462962962962967E-2</c:v>
                </c:pt>
                <c:pt idx="3069">
                  <c:v>3.5474537037037041E-2</c:v>
                </c:pt>
                <c:pt idx="3070">
                  <c:v>3.5486111111111114E-2</c:v>
                </c:pt>
                <c:pt idx="3071">
                  <c:v>3.5497685185185188E-2</c:v>
                </c:pt>
                <c:pt idx="3072">
                  <c:v>3.5509259259259261E-2</c:v>
                </c:pt>
                <c:pt idx="3073">
                  <c:v>3.5520833333333328E-2</c:v>
                </c:pt>
                <c:pt idx="3074">
                  <c:v>3.5532407407407408E-2</c:v>
                </c:pt>
                <c:pt idx="3075">
                  <c:v>3.5543981481481475E-2</c:v>
                </c:pt>
                <c:pt idx="3076">
                  <c:v>3.5555555555555556E-2</c:v>
                </c:pt>
                <c:pt idx="3077">
                  <c:v>3.5567129629629629E-2</c:v>
                </c:pt>
                <c:pt idx="3078">
                  <c:v>3.5578703703703703E-2</c:v>
                </c:pt>
                <c:pt idx="3079">
                  <c:v>3.5590277777777776E-2</c:v>
                </c:pt>
                <c:pt idx="3080">
                  <c:v>3.560185185185185E-2</c:v>
                </c:pt>
                <c:pt idx="3081">
                  <c:v>3.5613425925925923E-2</c:v>
                </c:pt>
                <c:pt idx="3082">
                  <c:v>3.5624999999999997E-2</c:v>
                </c:pt>
                <c:pt idx="3083">
                  <c:v>3.5636574074074077E-2</c:v>
                </c:pt>
                <c:pt idx="3084">
                  <c:v>3.5648148148148151E-2</c:v>
                </c:pt>
                <c:pt idx="3085">
                  <c:v>3.5659722222222225E-2</c:v>
                </c:pt>
                <c:pt idx="3086">
                  <c:v>3.5671296296296298E-2</c:v>
                </c:pt>
                <c:pt idx="3087">
                  <c:v>3.5682870370370372E-2</c:v>
                </c:pt>
                <c:pt idx="3088">
                  <c:v>3.5694444444444445E-2</c:v>
                </c:pt>
                <c:pt idx="3089">
                  <c:v>3.5706018518518519E-2</c:v>
                </c:pt>
                <c:pt idx="3090">
                  <c:v>3.5717592592592592E-2</c:v>
                </c:pt>
                <c:pt idx="3091">
                  <c:v>3.5729166666666666E-2</c:v>
                </c:pt>
                <c:pt idx="3092">
                  <c:v>3.5740740740740747E-2</c:v>
                </c:pt>
                <c:pt idx="3093">
                  <c:v>3.5752314814814813E-2</c:v>
                </c:pt>
                <c:pt idx="3094">
                  <c:v>3.5763888888888887E-2</c:v>
                </c:pt>
                <c:pt idx="3095">
                  <c:v>3.577546296296296E-2</c:v>
                </c:pt>
                <c:pt idx="3096">
                  <c:v>3.5787037037037034E-2</c:v>
                </c:pt>
                <c:pt idx="3097">
                  <c:v>3.5787037037037034E-2</c:v>
                </c:pt>
                <c:pt idx="3098">
                  <c:v>3.5798611111111107E-2</c:v>
                </c:pt>
                <c:pt idx="3099">
                  <c:v>3.5810185185185188E-2</c:v>
                </c:pt>
                <c:pt idx="3100">
                  <c:v>3.5821759259259262E-2</c:v>
                </c:pt>
                <c:pt idx="3101">
                  <c:v>3.5833333333333335E-2</c:v>
                </c:pt>
                <c:pt idx="3102">
                  <c:v>3.5844907407407409E-2</c:v>
                </c:pt>
                <c:pt idx="3103">
                  <c:v>3.5856481481481482E-2</c:v>
                </c:pt>
                <c:pt idx="3104">
                  <c:v>3.5868055555555556E-2</c:v>
                </c:pt>
                <c:pt idx="3105">
                  <c:v>3.5879629629629629E-2</c:v>
                </c:pt>
                <c:pt idx="3106">
                  <c:v>3.5891203703703703E-2</c:v>
                </c:pt>
                <c:pt idx="3107">
                  <c:v>3.5902777777777777E-2</c:v>
                </c:pt>
                <c:pt idx="3108">
                  <c:v>3.5914351851851857E-2</c:v>
                </c:pt>
                <c:pt idx="3109">
                  <c:v>3.5925925925925924E-2</c:v>
                </c:pt>
                <c:pt idx="3110">
                  <c:v>3.5937500000000004E-2</c:v>
                </c:pt>
                <c:pt idx="3111">
                  <c:v>3.5949074074074071E-2</c:v>
                </c:pt>
                <c:pt idx="3112">
                  <c:v>3.5960648148148151E-2</c:v>
                </c:pt>
                <c:pt idx="3113">
                  <c:v>3.5972222222222218E-2</c:v>
                </c:pt>
                <c:pt idx="3114">
                  <c:v>3.5983796296296298E-2</c:v>
                </c:pt>
                <c:pt idx="3115">
                  <c:v>3.5995370370370372E-2</c:v>
                </c:pt>
                <c:pt idx="3116">
                  <c:v>3.6006944444444446E-2</c:v>
                </c:pt>
                <c:pt idx="3117">
                  <c:v>3.6018518518518519E-2</c:v>
                </c:pt>
                <c:pt idx="3118">
                  <c:v>3.6030092592592593E-2</c:v>
                </c:pt>
                <c:pt idx="3119">
                  <c:v>3.6041666666666666E-2</c:v>
                </c:pt>
                <c:pt idx="3120">
                  <c:v>3.605324074074074E-2</c:v>
                </c:pt>
                <c:pt idx="3121">
                  <c:v>3.6064814814814813E-2</c:v>
                </c:pt>
                <c:pt idx="3122">
                  <c:v>3.6076388888888887E-2</c:v>
                </c:pt>
                <c:pt idx="3123">
                  <c:v>3.6087962962962968E-2</c:v>
                </c:pt>
                <c:pt idx="3124">
                  <c:v>3.6099537037037034E-2</c:v>
                </c:pt>
                <c:pt idx="3125">
                  <c:v>3.6111111111111115E-2</c:v>
                </c:pt>
                <c:pt idx="3126">
                  <c:v>3.6122685185185181E-2</c:v>
                </c:pt>
                <c:pt idx="3127">
                  <c:v>3.6134259259259262E-2</c:v>
                </c:pt>
                <c:pt idx="3128">
                  <c:v>3.6145833333333328E-2</c:v>
                </c:pt>
                <c:pt idx="3129">
                  <c:v>3.6157407407407409E-2</c:v>
                </c:pt>
                <c:pt idx="3130">
                  <c:v>3.6168981481481483E-2</c:v>
                </c:pt>
                <c:pt idx="3131">
                  <c:v>3.6180555555555556E-2</c:v>
                </c:pt>
                <c:pt idx="3132">
                  <c:v>3.619212962962963E-2</c:v>
                </c:pt>
                <c:pt idx="3133">
                  <c:v>3.6203703703703703E-2</c:v>
                </c:pt>
                <c:pt idx="3134">
                  <c:v>3.6215277777777777E-2</c:v>
                </c:pt>
                <c:pt idx="3135">
                  <c:v>3.622685185185185E-2</c:v>
                </c:pt>
                <c:pt idx="3136">
                  <c:v>3.6238425925925924E-2</c:v>
                </c:pt>
                <c:pt idx="3137">
                  <c:v>3.6249999999999998E-2</c:v>
                </c:pt>
                <c:pt idx="3138">
                  <c:v>3.6261574074074078E-2</c:v>
                </c:pt>
                <c:pt idx="3139">
                  <c:v>3.6273148148148145E-2</c:v>
                </c:pt>
                <c:pt idx="3140">
                  <c:v>3.6284722222222225E-2</c:v>
                </c:pt>
                <c:pt idx="3141">
                  <c:v>3.6296296296296292E-2</c:v>
                </c:pt>
                <c:pt idx="3142">
                  <c:v>3.6307870370370372E-2</c:v>
                </c:pt>
                <c:pt idx="3143">
                  <c:v>3.6319444444444439E-2</c:v>
                </c:pt>
                <c:pt idx="3144">
                  <c:v>3.6331018518518519E-2</c:v>
                </c:pt>
                <c:pt idx="3145">
                  <c:v>3.6342592592592593E-2</c:v>
                </c:pt>
                <c:pt idx="3146">
                  <c:v>3.6354166666666667E-2</c:v>
                </c:pt>
                <c:pt idx="3147">
                  <c:v>3.636574074074074E-2</c:v>
                </c:pt>
                <c:pt idx="3148">
                  <c:v>3.6377314814814814E-2</c:v>
                </c:pt>
                <c:pt idx="3149">
                  <c:v>3.6388888888888887E-2</c:v>
                </c:pt>
                <c:pt idx="3150">
                  <c:v>3.6400462962962961E-2</c:v>
                </c:pt>
                <c:pt idx="3151">
                  <c:v>3.6412037037037034E-2</c:v>
                </c:pt>
                <c:pt idx="3152">
                  <c:v>3.6423611111111115E-2</c:v>
                </c:pt>
                <c:pt idx="3153">
                  <c:v>3.6435185185185189E-2</c:v>
                </c:pt>
                <c:pt idx="3154">
                  <c:v>3.6446759259259262E-2</c:v>
                </c:pt>
                <c:pt idx="3155">
                  <c:v>3.6458333333333336E-2</c:v>
                </c:pt>
                <c:pt idx="3156">
                  <c:v>3.6469907407407402E-2</c:v>
                </c:pt>
                <c:pt idx="3157">
                  <c:v>3.6481481481481483E-2</c:v>
                </c:pt>
                <c:pt idx="3158">
                  <c:v>3.6493055555555549E-2</c:v>
                </c:pt>
                <c:pt idx="3159">
                  <c:v>3.650462962962963E-2</c:v>
                </c:pt>
                <c:pt idx="3160">
                  <c:v>3.6516203703703703E-2</c:v>
                </c:pt>
                <c:pt idx="3161">
                  <c:v>3.6527777777777777E-2</c:v>
                </c:pt>
                <c:pt idx="3162">
                  <c:v>3.6539351851851851E-2</c:v>
                </c:pt>
                <c:pt idx="3163">
                  <c:v>3.6550925925925924E-2</c:v>
                </c:pt>
                <c:pt idx="3164">
                  <c:v>3.6562499999999998E-2</c:v>
                </c:pt>
                <c:pt idx="3165">
                  <c:v>3.6574074074074071E-2</c:v>
                </c:pt>
                <c:pt idx="3166">
                  <c:v>3.6585648148148145E-2</c:v>
                </c:pt>
                <c:pt idx="3167">
                  <c:v>3.6597222222222225E-2</c:v>
                </c:pt>
                <c:pt idx="3168">
                  <c:v>3.6608796296296299E-2</c:v>
                </c:pt>
                <c:pt idx="3169">
                  <c:v>3.6620370370370373E-2</c:v>
                </c:pt>
                <c:pt idx="3170">
                  <c:v>3.6631944444444446E-2</c:v>
                </c:pt>
                <c:pt idx="3171">
                  <c:v>3.664351851851852E-2</c:v>
                </c:pt>
                <c:pt idx="3172">
                  <c:v>3.6655092592592593E-2</c:v>
                </c:pt>
                <c:pt idx="3173">
                  <c:v>3.6666666666666667E-2</c:v>
                </c:pt>
                <c:pt idx="3174">
                  <c:v>3.667824074074074E-2</c:v>
                </c:pt>
                <c:pt idx="3175">
                  <c:v>3.6689814814814821E-2</c:v>
                </c:pt>
                <c:pt idx="3176">
                  <c:v>3.6701388888888888E-2</c:v>
                </c:pt>
                <c:pt idx="3177">
                  <c:v>3.6712962962962961E-2</c:v>
                </c:pt>
                <c:pt idx="3178">
                  <c:v>3.6724537037037035E-2</c:v>
                </c:pt>
                <c:pt idx="3179">
                  <c:v>3.6736111111111108E-2</c:v>
                </c:pt>
                <c:pt idx="3180">
                  <c:v>3.6747685185185182E-2</c:v>
                </c:pt>
                <c:pt idx="3181">
                  <c:v>3.6759259259259255E-2</c:v>
                </c:pt>
                <c:pt idx="3182">
                  <c:v>3.6770833333333336E-2</c:v>
                </c:pt>
                <c:pt idx="3183">
                  <c:v>3.6782407407407409E-2</c:v>
                </c:pt>
                <c:pt idx="3184">
                  <c:v>3.6793981481481483E-2</c:v>
                </c:pt>
                <c:pt idx="3185">
                  <c:v>3.6805555555555557E-2</c:v>
                </c:pt>
                <c:pt idx="3186">
                  <c:v>3.681712962962963E-2</c:v>
                </c:pt>
                <c:pt idx="3187">
                  <c:v>3.6828703703703704E-2</c:v>
                </c:pt>
                <c:pt idx="3188">
                  <c:v>3.6840277777777777E-2</c:v>
                </c:pt>
                <c:pt idx="3189">
                  <c:v>3.6851851851851851E-2</c:v>
                </c:pt>
                <c:pt idx="3190">
                  <c:v>3.6863425925925931E-2</c:v>
                </c:pt>
                <c:pt idx="3191">
                  <c:v>3.6874999999999998E-2</c:v>
                </c:pt>
                <c:pt idx="3192">
                  <c:v>3.6886574074074079E-2</c:v>
                </c:pt>
                <c:pt idx="3193">
                  <c:v>3.6898148148148145E-2</c:v>
                </c:pt>
                <c:pt idx="3194">
                  <c:v>3.6909722222222226E-2</c:v>
                </c:pt>
                <c:pt idx="3195">
                  <c:v>3.6921296296296292E-2</c:v>
                </c:pt>
                <c:pt idx="3196">
                  <c:v>3.6932870370370366E-2</c:v>
                </c:pt>
                <c:pt idx="3197">
                  <c:v>3.6944444444444446E-2</c:v>
                </c:pt>
                <c:pt idx="3198">
                  <c:v>3.695601851851852E-2</c:v>
                </c:pt>
                <c:pt idx="3199">
                  <c:v>3.6967592592592594E-2</c:v>
                </c:pt>
                <c:pt idx="3200">
                  <c:v>3.6979166666666667E-2</c:v>
                </c:pt>
                <c:pt idx="3201">
                  <c:v>3.6990740740740741E-2</c:v>
                </c:pt>
                <c:pt idx="3202">
                  <c:v>3.7002314814814814E-2</c:v>
                </c:pt>
                <c:pt idx="3203">
                  <c:v>3.7013888888888888E-2</c:v>
                </c:pt>
                <c:pt idx="3204">
                  <c:v>3.7025462962962961E-2</c:v>
                </c:pt>
                <c:pt idx="3205">
                  <c:v>3.7037037037037042E-2</c:v>
                </c:pt>
                <c:pt idx="3206">
                  <c:v>3.7048611111111109E-2</c:v>
                </c:pt>
                <c:pt idx="3207">
                  <c:v>3.7060185185185189E-2</c:v>
                </c:pt>
                <c:pt idx="3208">
                  <c:v>3.7071759259259256E-2</c:v>
                </c:pt>
                <c:pt idx="3209">
                  <c:v>3.7083333333333336E-2</c:v>
                </c:pt>
                <c:pt idx="3210">
                  <c:v>3.7094907407407403E-2</c:v>
                </c:pt>
                <c:pt idx="3211">
                  <c:v>3.7106481481481483E-2</c:v>
                </c:pt>
                <c:pt idx="3212">
                  <c:v>3.7118055555555557E-2</c:v>
                </c:pt>
                <c:pt idx="3213">
                  <c:v>3.712962962962963E-2</c:v>
                </c:pt>
                <c:pt idx="3214">
                  <c:v>3.7141203703703704E-2</c:v>
                </c:pt>
                <c:pt idx="3215">
                  <c:v>3.7152777777777778E-2</c:v>
                </c:pt>
                <c:pt idx="3216">
                  <c:v>3.7164351851851851E-2</c:v>
                </c:pt>
                <c:pt idx="3217">
                  <c:v>3.7175925925925925E-2</c:v>
                </c:pt>
                <c:pt idx="3218">
                  <c:v>3.7187499999999998E-2</c:v>
                </c:pt>
                <c:pt idx="3219">
                  <c:v>3.7199074074074072E-2</c:v>
                </c:pt>
                <c:pt idx="3220">
                  <c:v>3.7210648148148152E-2</c:v>
                </c:pt>
                <c:pt idx="3221">
                  <c:v>3.7222222222222219E-2</c:v>
                </c:pt>
                <c:pt idx="3222">
                  <c:v>3.72337962962963E-2</c:v>
                </c:pt>
                <c:pt idx="3223">
                  <c:v>3.7245370370370366E-2</c:v>
                </c:pt>
                <c:pt idx="3224">
                  <c:v>3.7256944444444447E-2</c:v>
                </c:pt>
                <c:pt idx="3225">
                  <c:v>3.7268518518518513E-2</c:v>
                </c:pt>
                <c:pt idx="3226">
                  <c:v>3.7280092592592594E-2</c:v>
                </c:pt>
                <c:pt idx="3227">
                  <c:v>3.7291666666666667E-2</c:v>
                </c:pt>
                <c:pt idx="3228">
                  <c:v>3.7303240740740741E-2</c:v>
                </c:pt>
                <c:pt idx="3229">
                  <c:v>3.7314814814814815E-2</c:v>
                </c:pt>
                <c:pt idx="3230">
                  <c:v>3.7326388888888888E-2</c:v>
                </c:pt>
                <c:pt idx="3231">
                  <c:v>3.7337962962962962E-2</c:v>
                </c:pt>
                <c:pt idx="3232">
                  <c:v>3.7349537037037035E-2</c:v>
                </c:pt>
                <c:pt idx="3233">
                  <c:v>3.7361111111111109E-2</c:v>
                </c:pt>
                <c:pt idx="3234">
                  <c:v>3.7372685185185189E-2</c:v>
                </c:pt>
                <c:pt idx="3235">
                  <c:v>3.7384259259259263E-2</c:v>
                </c:pt>
                <c:pt idx="3236">
                  <c:v>3.7395833333333336E-2</c:v>
                </c:pt>
                <c:pt idx="3237">
                  <c:v>3.740740740740741E-2</c:v>
                </c:pt>
                <c:pt idx="3238">
                  <c:v>3.7418981481481477E-2</c:v>
                </c:pt>
                <c:pt idx="3239">
                  <c:v>3.7430555555555557E-2</c:v>
                </c:pt>
                <c:pt idx="3240">
                  <c:v>3.7442129629629624E-2</c:v>
                </c:pt>
                <c:pt idx="3241">
                  <c:v>3.7453703703703704E-2</c:v>
                </c:pt>
                <c:pt idx="3242">
                  <c:v>3.7465277777777778E-2</c:v>
                </c:pt>
                <c:pt idx="3243">
                  <c:v>3.7476851851851851E-2</c:v>
                </c:pt>
                <c:pt idx="3244">
                  <c:v>3.7488425925925925E-2</c:v>
                </c:pt>
                <c:pt idx="3245">
                  <c:v>3.7499999999999999E-2</c:v>
                </c:pt>
                <c:pt idx="3246">
                  <c:v>3.7511574074074072E-2</c:v>
                </c:pt>
                <c:pt idx="3247">
                  <c:v>3.7523148148148146E-2</c:v>
                </c:pt>
                <c:pt idx="3248">
                  <c:v>3.7534722222222219E-2</c:v>
                </c:pt>
                <c:pt idx="3249">
                  <c:v>3.75462962962963E-2</c:v>
                </c:pt>
                <c:pt idx="3250">
                  <c:v>3.7557870370370373E-2</c:v>
                </c:pt>
                <c:pt idx="3251">
                  <c:v>3.7569444444444447E-2</c:v>
                </c:pt>
                <c:pt idx="3252">
                  <c:v>3.7581018518518521E-2</c:v>
                </c:pt>
                <c:pt idx="3253">
                  <c:v>3.7592592592592594E-2</c:v>
                </c:pt>
                <c:pt idx="3254">
                  <c:v>3.7604166666666668E-2</c:v>
                </c:pt>
                <c:pt idx="3255">
                  <c:v>3.7615740740740741E-2</c:v>
                </c:pt>
                <c:pt idx="3256">
                  <c:v>3.7627314814814815E-2</c:v>
                </c:pt>
                <c:pt idx="3257">
                  <c:v>3.7638888888888895E-2</c:v>
                </c:pt>
                <c:pt idx="3258">
                  <c:v>3.7650462962962962E-2</c:v>
                </c:pt>
                <c:pt idx="3259">
                  <c:v>3.7662037037037036E-2</c:v>
                </c:pt>
                <c:pt idx="3260">
                  <c:v>3.7673611111111109E-2</c:v>
                </c:pt>
                <c:pt idx="3261">
                  <c:v>3.7685185185185183E-2</c:v>
                </c:pt>
                <c:pt idx="3262">
                  <c:v>3.7696759259259256E-2</c:v>
                </c:pt>
                <c:pt idx="3263">
                  <c:v>3.770833333333333E-2</c:v>
                </c:pt>
                <c:pt idx="3264">
                  <c:v>3.771990740740741E-2</c:v>
                </c:pt>
                <c:pt idx="3265">
                  <c:v>3.7731481481481484E-2</c:v>
                </c:pt>
                <c:pt idx="3266">
                  <c:v>3.7743055555555557E-2</c:v>
                </c:pt>
                <c:pt idx="3267">
                  <c:v>3.7754629629629631E-2</c:v>
                </c:pt>
                <c:pt idx="3268">
                  <c:v>3.7766203703703705E-2</c:v>
                </c:pt>
                <c:pt idx="3269">
                  <c:v>3.7777777777777778E-2</c:v>
                </c:pt>
                <c:pt idx="3270">
                  <c:v>3.7789351851851852E-2</c:v>
                </c:pt>
                <c:pt idx="3271">
                  <c:v>3.7800925925925925E-2</c:v>
                </c:pt>
                <c:pt idx="3272">
                  <c:v>3.7812500000000006E-2</c:v>
                </c:pt>
                <c:pt idx="3273">
                  <c:v>3.7824074074074072E-2</c:v>
                </c:pt>
                <c:pt idx="3274">
                  <c:v>3.7835648148148153E-2</c:v>
                </c:pt>
                <c:pt idx="3275">
                  <c:v>3.784722222222222E-2</c:v>
                </c:pt>
                <c:pt idx="3276">
                  <c:v>3.78587962962963E-2</c:v>
                </c:pt>
                <c:pt idx="3277">
                  <c:v>3.7870370370370367E-2</c:v>
                </c:pt>
                <c:pt idx="3278">
                  <c:v>3.788194444444444E-2</c:v>
                </c:pt>
                <c:pt idx="3279">
                  <c:v>3.7893518518518521E-2</c:v>
                </c:pt>
                <c:pt idx="3280">
                  <c:v>3.7905092592592594E-2</c:v>
                </c:pt>
                <c:pt idx="3281">
                  <c:v>3.7916666666666668E-2</c:v>
                </c:pt>
                <c:pt idx="3282">
                  <c:v>3.7928240740740742E-2</c:v>
                </c:pt>
                <c:pt idx="3283">
                  <c:v>3.7939814814814815E-2</c:v>
                </c:pt>
                <c:pt idx="3284">
                  <c:v>3.7951388888888889E-2</c:v>
                </c:pt>
                <c:pt idx="3285">
                  <c:v>3.7962962962962962E-2</c:v>
                </c:pt>
                <c:pt idx="3286">
                  <c:v>3.7974537037037036E-2</c:v>
                </c:pt>
                <c:pt idx="3287">
                  <c:v>3.7986111111111116E-2</c:v>
                </c:pt>
                <c:pt idx="3288">
                  <c:v>3.7997685185185183E-2</c:v>
                </c:pt>
                <c:pt idx="3289">
                  <c:v>3.8009259259259263E-2</c:v>
                </c:pt>
                <c:pt idx="3290">
                  <c:v>3.802083333333333E-2</c:v>
                </c:pt>
                <c:pt idx="3291">
                  <c:v>3.8032407407407411E-2</c:v>
                </c:pt>
                <c:pt idx="3292">
                  <c:v>3.8043981481481477E-2</c:v>
                </c:pt>
                <c:pt idx="3293">
                  <c:v>3.8055555555555558E-2</c:v>
                </c:pt>
                <c:pt idx="3294">
                  <c:v>3.8067129629629631E-2</c:v>
                </c:pt>
                <c:pt idx="3295">
                  <c:v>3.8078703703703705E-2</c:v>
                </c:pt>
                <c:pt idx="3296">
                  <c:v>3.8090277777777778E-2</c:v>
                </c:pt>
                <c:pt idx="3297">
                  <c:v>3.8101851851851852E-2</c:v>
                </c:pt>
                <c:pt idx="3298">
                  <c:v>3.8113425925925926E-2</c:v>
                </c:pt>
                <c:pt idx="3299">
                  <c:v>3.8124999999999999E-2</c:v>
                </c:pt>
                <c:pt idx="3300">
                  <c:v>3.8136574074074073E-2</c:v>
                </c:pt>
                <c:pt idx="3301">
                  <c:v>3.8148148148148146E-2</c:v>
                </c:pt>
                <c:pt idx="3302">
                  <c:v>3.8159722222222227E-2</c:v>
                </c:pt>
                <c:pt idx="3303">
                  <c:v>3.8171296296296293E-2</c:v>
                </c:pt>
                <c:pt idx="3304">
                  <c:v>3.8182870370370374E-2</c:v>
                </c:pt>
                <c:pt idx="3305">
                  <c:v>3.8194444444444441E-2</c:v>
                </c:pt>
                <c:pt idx="3306">
                  <c:v>3.8206018518518521E-2</c:v>
                </c:pt>
                <c:pt idx="3307">
                  <c:v>3.8217592592592588E-2</c:v>
                </c:pt>
                <c:pt idx="3308">
                  <c:v>3.8229166666666668E-2</c:v>
                </c:pt>
                <c:pt idx="3309">
                  <c:v>3.8240740740740742E-2</c:v>
                </c:pt>
                <c:pt idx="3310">
                  <c:v>3.8252314814814815E-2</c:v>
                </c:pt>
                <c:pt idx="3311">
                  <c:v>3.8263888888888889E-2</c:v>
                </c:pt>
                <c:pt idx="3312">
                  <c:v>3.8275462962962963E-2</c:v>
                </c:pt>
                <c:pt idx="3313">
                  <c:v>3.8287037037037036E-2</c:v>
                </c:pt>
                <c:pt idx="3314">
                  <c:v>3.829861111111111E-2</c:v>
                </c:pt>
                <c:pt idx="3315">
                  <c:v>3.8310185185185183E-2</c:v>
                </c:pt>
                <c:pt idx="3316">
                  <c:v>3.8321759259259257E-2</c:v>
                </c:pt>
                <c:pt idx="3317">
                  <c:v>3.8333333333333337E-2</c:v>
                </c:pt>
                <c:pt idx="3318">
                  <c:v>3.8344907407407411E-2</c:v>
                </c:pt>
                <c:pt idx="3319">
                  <c:v>3.8356481481481484E-2</c:v>
                </c:pt>
                <c:pt idx="3320">
                  <c:v>3.8368055555555551E-2</c:v>
                </c:pt>
                <c:pt idx="3321">
                  <c:v>3.8379629629629632E-2</c:v>
                </c:pt>
                <c:pt idx="3322">
                  <c:v>3.8391203703703698E-2</c:v>
                </c:pt>
                <c:pt idx="3323">
                  <c:v>3.8402777777777779E-2</c:v>
                </c:pt>
                <c:pt idx="3324">
                  <c:v>3.8414351851851852E-2</c:v>
                </c:pt>
                <c:pt idx="3325">
                  <c:v>3.8425925925925926E-2</c:v>
                </c:pt>
                <c:pt idx="3326">
                  <c:v>3.8437499999999999E-2</c:v>
                </c:pt>
                <c:pt idx="3327">
                  <c:v>3.8449074074074073E-2</c:v>
                </c:pt>
                <c:pt idx="3328">
                  <c:v>3.8460648148148147E-2</c:v>
                </c:pt>
                <c:pt idx="3329">
                  <c:v>3.847222222222222E-2</c:v>
                </c:pt>
                <c:pt idx="3330">
                  <c:v>3.8483796296296294E-2</c:v>
                </c:pt>
                <c:pt idx="3331">
                  <c:v>3.8495370370370367E-2</c:v>
                </c:pt>
                <c:pt idx="3332">
                  <c:v>3.8506944444444448E-2</c:v>
                </c:pt>
                <c:pt idx="3333">
                  <c:v>3.8518518518518521E-2</c:v>
                </c:pt>
                <c:pt idx="3334">
                  <c:v>3.8530092592592595E-2</c:v>
                </c:pt>
                <c:pt idx="3335">
                  <c:v>3.8541666666666669E-2</c:v>
                </c:pt>
                <c:pt idx="3336">
                  <c:v>3.8553240740740742E-2</c:v>
                </c:pt>
                <c:pt idx="3337">
                  <c:v>3.8564814814814816E-2</c:v>
                </c:pt>
                <c:pt idx="3338">
                  <c:v>3.8576388888888889E-2</c:v>
                </c:pt>
                <c:pt idx="3339">
                  <c:v>3.858796296296297E-2</c:v>
                </c:pt>
                <c:pt idx="3340">
                  <c:v>3.8599537037037036E-2</c:v>
                </c:pt>
                <c:pt idx="3341">
                  <c:v>3.861111111111111E-2</c:v>
                </c:pt>
                <c:pt idx="3342">
                  <c:v>3.8622685185185184E-2</c:v>
                </c:pt>
                <c:pt idx="3343">
                  <c:v>3.8634259259259257E-2</c:v>
                </c:pt>
                <c:pt idx="3344">
                  <c:v>3.8645833333333331E-2</c:v>
                </c:pt>
                <c:pt idx="3345">
                  <c:v>3.8657407407407404E-2</c:v>
                </c:pt>
                <c:pt idx="3346">
                  <c:v>3.8668981481481478E-2</c:v>
                </c:pt>
                <c:pt idx="3347">
                  <c:v>3.8680555555555558E-2</c:v>
                </c:pt>
                <c:pt idx="3348">
                  <c:v>3.8692129629629632E-2</c:v>
                </c:pt>
                <c:pt idx="3349">
                  <c:v>3.8703703703703705E-2</c:v>
                </c:pt>
                <c:pt idx="3350">
                  <c:v>3.8715277777777779E-2</c:v>
                </c:pt>
                <c:pt idx="3351">
                  <c:v>3.8726851851851853E-2</c:v>
                </c:pt>
                <c:pt idx="3352">
                  <c:v>3.8738425925925926E-2</c:v>
                </c:pt>
                <c:pt idx="3353">
                  <c:v>3.875E-2</c:v>
                </c:pt>
                <c:pt idx="3354">
                  <c:v>3.876157407407408E-2</c:v>
                </c:pt>
                <c:pt idx="3355">
                  <c:v>3.8773148148148147E-2</c:v>
                </c:pt>
                <c:pt idx="3356">
                  <c:v>3.8784722222222227E-2</c:v>
                </c:pt>
                <c:pt idx="3357">
                  <c:v>3.8796296296296294E-2</c:v>
                </c:pt>
                <c:pt idx="3358">
                  <c:v>3.8807870370370375E-2</c:v>
                </c:pt>
                <c:pt idx="3359">
                  <c:v>3.8819444444444441E-2</c:v>
                </c:pt>
                <c:pt idx="3360">
                  <c:v>3.8831018518518515E-2</c:v>
                </c:pt>
                <c:pt idx="3361">
                  <c:v>3.8842592592592588E-2</c:v>
                </c:pt>
                <c:pt idx="3362">
                  <c:v>3.8854166666666669E-2</c:v>
                </c:pt>
                <c:pt idx="3363">
                  <c:v>3.8865740740740742E-2</c:v>
                </c:pt>
                <c:pt idx="3364">
                  <c:v>3.8877314814814816E-2</c:v>
                </c:pt>
                <c:pt idx="3365">
                  <c:v>3.888888888888889E-2</c:v>
                </c:pt>
                <c:pt idx="3366">
                  <c:v>3.8900462962962963E-2</c:v>
                </c:pt>
                <c:pt idx="3367">
                  <c:v>3.8912037037037037E-2</c:v>
                </c:pt>
                <c:pt idx="3368">
                  <c:v>3.892361111111111E-2</c:v>
                </c:pt>
                <c:pt idx="3369">
                  <c:v>3.8935185185185191E-2</c:v>
                </c:pt>
                <c:pt idx="3370">
                  <c:v>3.8946759259259257E-2</c:v>
                </c:pt>
                <c:pt idx="3371">
                  <c:v>3.8958333333333338E-2</c:v>
                </c:pt>
                <c:pt idx="3372">
                  <c:v>3.8969907407407404E-2</c:v>
                </c:pt>
                <c:pt idx="3373">
                  <c:v>3.8981481481481485E-2</c:v>
                </c:pt>
                <c:pt idx="3374">
                  <c:v>3.8993055555555552E-2</c:v>
                </c:pt>
                <c:pt idx="3375">
                  <c:v>3.9004629629629632E-2</c:v>
                </c:pt>
                <c:pt idx="3376">
                  <c:v>3.9016203703703699E-2</c:v>
                </c:pt>
                <c:pt idx="3377">
                  <c:v>3.9027777777777779E-2</c:v>
                </c:pt>
                <c:pt idx="3378">
                  <c:v>3.9039351851851853E-2</c:v>
                </c:pt>
                <c:pt idx="3379">
                  <c:v>3.9050925925925926E-2</c:v>
                </c:pt>
                <c:pt idx="3380">
                  <c:v>3.90625E-2</c:v>
                </c:pt>
                <c:pt idx="3381">
                  <c:v>3.9074074074074074E-2</c:v>
                </c:pt>
                <c:pt idx="3382">
                  <c:v>3.9085648148148147E-2</c:v>
                </c:pt>
                <c:pt idx="3383">
                  <c:v>3.9097222222222221E-2</c:v>
                </c:pt>
                <c:pt idx="3384">
                  <c:v>3.9108796296296301E-2</c:v>
                </c:pt>
                <c:pt idx="3385">
                  <c:v>3.9120370370370368E-2</c:v>
                </c:pt>
                <c:pt idx="3386">
                  <c:v>3.9131944444444448E-2</c:v>
                </c:pt>
                <c:pt idx="3387">
                  <c:v>3.9143518518518515E-2</c:v>
                </c:pt>
                <c:pt idx="3388">
                  <c:v>3.9155092592592596E-2</c:v>
                </c:pt>
                <c:pt idx="3389">
                  <c:v>3.9166666666666662E-2</c:v>
                </c:pt>
                <c:pt idx="3390">
                  <c:v>3.9178240740740743E-2</c:v>
                </c:pt>
                <c:pt idx="3391">
                  <c:v>3.9189814814814809E-2</c:v>
                </c:pt>
                <c:pt idx="3392">
                  <c:v>3.920138888888889E-2</c:v>
                </c:pt>
                <c:pt idx="3393">
                  <c:v>3.9212962962962963E-2</c:v>
                </c:pt>
                <c:pt idx="3394">
                  <c:v>3.9224537037037037E-2</c:v>
                </c:pt>
                <c:pt idx="3395">
                  <c:v>3.923611111111111E-2</c:v>
                </c:pt>
                <c:pt idx="3396">
                  <c:v>3.9247685185185184E-2</c:v>
                </c:pt>
                <c:pt idx="3397">
                  <c:v>3.9259259259259258E-2</c:v>
                </c:pt>
                <c:pt idx="3398">
                  <c:v>3.9270833333333331E-2</c:v>
                </c:pt>
                <c:pt idx="3399">
                  <c:v>3.9282407407407412E-2</c:v>
                </c:pt>
                <c:pt idx="3400">
                  <c:v>3.9293981481481485E-2</c:v>
                </c:pt>
                <c:pt idx="3401">
                  <c:v>3.9305555555555559E-2</c:v>
                </c:pt>
                <c:pt idx="3402">
                  <c:v>3.9317129629629625E-2</c:v>
                </c:pt>
                <c:pt idx="3403">
                  <c:v>3.9328703703703706E-2</c:v>
                </c:pt>
                <c:pt idx="3404">
                  <c:v>3.9340277777777773E-2</c:v>
                </c:pt>
                <c:pt idx="3405">
                  <c:v>3.9351851851851853E-2</c:v>
                </c:pt>
                <c:pt idx="3406">
                  <c:v>3.936342592592592E-2</c:v>
                </c:pt>
                <c:pt idx="3407">
                  <c:v>3.9375E-2</c:v>
                </c:pt>
                <c:pt idx="3408">
                  <c:v>3.9386574074074074E-2</c:v>
                </c:pt>
                <c:pt idx="3409">
                  <c:v>3.9398148148148147E-2</c:v>
                </c:pt>
                <c:pt idx="3410">
                  <c:v>3.9409722222222221E-2</c:v>
                </c:pt>
                <c:pt idx="3411">
                  <c:v>3.9421296296296295E-2</c:v>
                </c:pt>
                <c:pt idx="3412">
                  <c:v>3.9432870370370368E-2</c:v>
                </c:pt>
                <c:pt idx="3413">
                  <c:v>3.9444444444444442E-2</c:v>
                </c:pt>
                <c:pt idx="3414">
                  <c:v>3.9456018518518522E-2</c:v>
                </c:pt>
                <c:pt idx="3415">
                  <c:v>3.9467592592592596E-2</c:v>
                </c:pt>
                <c:pt idx="3416">
                  <c:v>3.9479166666666669E-2</c:v>
                </c:pt>
                <c:pt idx="3417">
                  <c:v>3.9490740740740743E-2</c:v>
                </c:pt>
                <c:pt idx="3418">
                  <c:v>3.9502314814814816E-2</c:v>
                </c:pt>
                <c:pt idx="3419">
                  <c:v>3.951388888888889E-2</c:v>
                </c:pt>
                <c:pt idx="3420">
                  <c:v>3.9525462962962964E-2</c:v>
                </c:pt>
                <c:pt idx="3421">
                  <c:v>3.953703703703703E-2</c:v>
                </c:pt>
                <c:pt idx="3422">
                  <c:v>3.9548611111111111E-2</c:v>
                </c:pt>
                <c:pt idx="3423">
                  <c:v>3.9560185185185184E-2</c:v>
                </c:pt>
                <c:pt idx="3424">
                  <c:v>3.9571759259259258E-2</c:v>
                </c:pt>
                <c:pt idx="3425">
                  <c:v>3.9583333333333331E-2</c:v>
                </c:pt>
                <c:pt idx="3426">
                  <c:v>3.9594907407407405E-2</c:v>
                </c:pt>
                <c:pt idx="3427">
                  <c:v>3.9606481481481479E-2</c:v>
                </c:pt>
                <c:pt idx="3428">
                  <c:v>3.9618055555555552E-2</c:v>
                </c:pt>
                <c:pt idx="3429">
                  <c:v>3.9629629629629633E-2</c:v>
                </c:pt>
                <c:pt idx="3430">
                  <c:v>3.9641203703703706E-2</c:v>
                </c:pt>
                <c:pt idx="3431">
                  <c:v>3.965277777777778E-2</c:v>
                </c:pt>
                <c:pt idx="3432">
                  <c:v>3.9664351851851853E-2</c:v>
                </c:pt>
                <c:pt idx="3433">
                  <c:v>3.9675925925925927E-2</c:v>
                </c:pt>
                <c:pt idx="3434">
                  <c:v>3.9687500000000001E-2</c:v>
                </c:pt>
                <c:pt idx="3435">
                  <c:v>3.9699074074074074E-2</c:v>
                </c:pt>
                <c:pt idx="3436">
                  <c:v>3.9710648148148148E-2</c:v>
                </c:pt>
                <c:pt idx="3437">
                  <c:v>3.9722222222222221E-2</c:v>
                </c:pt>
                <c:pt idx="3438">
                  <c:v>3.9733796296296302E-2</c:v>
                </c:pt>
                <c:pt idx="3439">
                  <c:v>3.9745370370370368E-2</c:v>
                </c:pt>
                <c:pt idx="3440">
                  <c:v>3.9756944444444449E-2</c:v>
                </c:pt>
                <c:pt idx="3441">
                  <c:v>3.9768518518518516E-2</c:v>
                </c:pt>
                <c:pt idx="3442">
                  <c:v>3.9780092592592589E-2</c:v>
                </c:pt>
                <c:pt idx="3443">
                  <c:v>3.9791666666666663E-2</c:v>
                </c:pt>
                <c:pt idx="3444">
                  <c:v>3.9803240740740743E-2</c:v>
                </c:pt>
                <c:pt idx="3445">
                  <c:v>3.9814814814814817E-2</c:v>
                </c:pt>
                <c:pt idx="3446">
                  <c:v>3.982638888888889E-2</c:v>
                </c:pt>
                <c:pt idx="3447">
                  <c:v>3.9837962962962964E-2</c:v>
                </c:pt>
                <c:pt idx="3448">
                  <c:v>3.9849537037037037E-2</c:v>
                </c:pt>
                <c:pt idx="3449">
                  <c:v>3.9861111111111111E-2</c:v>
                </c:pt>
                <c:pt idx="3450">
                  <c:v>3.9872685185185185E-2</c:v>
                </c:pt>
                <c:pt idx="3451">
                  <c:v>3.9884259259259258E-2</c:v>
                </c:pt>
                <c:pt idx="3452">
                  <c:v>3.9895833333333332E-2</c:v>
                </c:pt>
                <c:pt idx="3453">
                  <c:v>3.9907407407407412E-2</c:v>
                </c:pt>
                <c:pt idx="3454">
                  <c:v>3.9918981481481479E-2</c:v>
                </c:pt>
                <c:pt idx="3455">
                  <c:v>3.9930555555555559E-2</c:v>
                </c:pt>
                <c:pt idx="3456">
                  <c:v>3.9942129629629626E-2</c:v>
                </c:pt>
                <c:pt idx="3457">
                  <c:v>3.9953703703703707E-2</c:v>
                </c:pt>
                <c:pt idx="3458">
                  <c:v>3.9965277777777773E-2</c:v>
                </c:pt>
                <c:pt idx="3459">
                  <c:v>3.9976851851851854E-2</c:v>
                </c:pt>
                <c:pt idx="3460">
                  <c:v>3.9988425925925927E-2</c:v>
                </c:pt>
                <c:pt idx="3461">
                  <c:v>0.04</c:v>
                </c:pt>
                <c:pt idx="3462">
                  <c:v>4.0011574074074074E-2</c:v>
                </c:pt>
                <c:pt idx="3463">
                  <c:v>4.0023148148148148E-2</c:v>
                </c:pt>
                <c:pt idx="3464">
                  <c:v>4.0034722222222222E-2</c:v>
                </c:pt>
                <c:pt idx="3465">
                  <c:v>4.0046296296296295E-2</c:v>
                </c:pt>
                <c:pt idx="3466">
                  <c:v>4.0057870370370369E-2</c:v>
                </c:pt>
                <c:pt idx="3467">
                  <c:v>4.0069444444444442E-2</c:v>
                </c:pt>
                <c:pt idx="3468">
                  <c:v>4.0081018518518523E-2</c:v>
                </c:pt>
                <c:pt idx="3469">
                  <c:v>4.0092592592592589E-2</c:v>
                </c:pt>
                <c:pt idx="3470">
                  <c:v>4.010416666666667E-2</c:v>
                </c:pt>
                <c:pt idx="3471">
                  <c:v>4.0115740740740737E-2</c:v>
                </c:pt>
                <c:pt idx="3472">
                  <c:v>4.0127314814814817E-2</c:v>
                </c:pt>
                <c:pt idx="3473">
                  <c:v>4.0138888888888884E-2</c:v>
                </c:pt>
                <c:pt idx="3474">
                  <c:v>4.0150462962962964E-2</c:v>
                </c:pt>
                <c:pt idx="3475">
                  <c:v>4.0162037037037038E-2</c:v>
                </c:pt>
                <c:pt idx="3476">
                  <c:v>4.0173611111111111E-2</c:v>
                </c:pt>
                <c:pt idx="3477">
                  <c:v>4.0185185185185185E-2</c:v>
                </c:pt>
                <c:pt idx="3478">
                  <c:v>4.0196759259259258E-2</c:v>
                </c:pt>
                <c:pt idx="3479">
                  <c:v>4.0208333333333332E-2</c:v>
                </c:pt>
                <c:pt idx="3480">
                  <c:v>4.0219907407407406E-2</c:v>
                </c:pt>
                <c:pt idx="3481">
                  <c:v>4.0231481481481479E-2</c:v>
                </c:pt>
                <c:pt idx="3482">
                  <c:v>4.024305555555556E-2</c:v>
                </c:pt>
                <c:pt idx="3483">
                  <c:v>4.0254629629629633E-2</c:v>
                </c:pt>
                <c:pt idx="3484">
                  <c:v>4.02662037037037E-2</c:v>
                </c:pt>
                <c:pt idx="3485">
                  <c:v>4.027777777777778E-2</c:v>
                </c:pt>
                <c:pt idx="3486">
                  <c:v>4.0289351851851847E-2</c:v>
                </c:pt>
                <c:pt idx="3487">
                  <c:v>4.0300925925925928E-2</c:v>
                </c:pt>
                <c:pt idx="3488">
                  <c:v>4.0312499999999994E-2</c:v>
                </c:pt>
                <c:pt idx="3489">
                  <c:v>4.0324074074074075E-2</c:v>
                </c:pt>
                <c:pt idx="3490">
                  <c:v>4.0335648148148148E-2</c:v>
                </c:pt>
                <c:pt idx="3491">
                  <c:v>4.0347222222222222E-2</c:v>
                </c:pt>
                <c:pt idx="3492">
                  <c:v>4.0358796296296295E-2</c:v>
                </c:pt>
                <c:pt idx="3493">
                  <c:v>4.0370370370370369E-2</c:v>
                </c:pt>
                <c:pt idx="3494">
                  <c:v>4.0381944444444443E-2</c:v>
                </c:pt>
                <c:pt idx="3495">
                  <c:v>4.0393518518518516E-2</c:v>
                </c:pt>
                <c:pt idx="3496">
                  <c:v>4.040509259259259E-2</c:v>
                </c:pt>
                <c:pt idx="3497">
                  <c:v>4.041666666666667E-2</c:v>
                </c:pt>
                <c:pt idx="3498">
                  <c:v>4.0428240740740744E-2</c:v>
                </c:pt>
                <c:pt idx="3499">
                  <c:v>4.0439814814814817E-2</c:v>
                </c:pt>
                <c:pt idx="3500">
                  <c:v>4.0451388888888891E-2</c:v>
                </c:pt>
                <c:pt idx="3501">
                  <c:v>4.0462962962962964E-2</c:v>
                </c:pt>
                <c:pt idx="3502">
                  <c:v>4.0474537037037038E-2</c:v>
                </c:pt>
                <c:pt idx="3503">
                  <c:v>4.0486111111111105E-2</c:v>
                </c:pt>
                <c:pt idx="3504">
                  <c:v>4.0497685185185185E-2</c:v>
                </c:pt>
                <c:pt idx="3505">
                  <c:v>4.0509259259259259E-2</c:v>
                </c:pt>
                <c:pt idx="3506">
                  <c:v>4.0520833333333332E-2</c:v>
                </c:pt>
                <c:pt idx="3507">
                  <c:v>4.0532407407407406E-2</c:v>
                </c:pt>
                <c:pt idx="3508">
                  <c:v>4.0543981481481479E-2</c:v>
                </c:pt>
                <c:pt idx="3509">
                  <c:v>4.0555555555555553E-2</c:v>
                </c:pt>
                <c:pt idx="3510">
                  <c:v>4.0567129629629627E-2</c:v>
                </c:pt>
                <c:pt idx="3511">
                  <c:v>4.05787037037037E-2</c:v>
                </c:pt>
                <c:pt idx="3512">
                  <c:v>4.0590277777777781E-2</c:v>
                </c:pt>
                <c:pt idx="3513">
                  <c:v>4.0601851851851854E-2</c:v>
                </c:pt>
                <c:pt idx="3514">
                  <c:v>4.0613425925925928E-2</c:v>
                </c:pt>
                <c:pt idx="3515">
                  <c:v>4.0625000000000001E-2</c:v>
                </c:pt>
                <c:pt idx="3516">
                  <c:v>4.0636574074074075E-2</c:v>
                </c:pt>
                <c:pt idx="3517">
                  <c:v>4.0648148148148149E-2</c:v>
                </c:pt>
                <c:pt idx="3518">
                  <c:v>4.0659722222222222E-2</c:v>
                </c:pt>
                <c:pt idx="3519">
                  <c:v>4.0671296296296296E-2</c:v>
                </c:pt>
                <c:pt idx="3520">
                  <c:v>4.0682870370370376E-2</c:v>
                </c:pt>
                <c:pt idx="3521">
                  <c:v>4.0694444444444443E-2</c:v>
                </c:pt>
                <c:pt idx="3522">
                  <c:v>4.0706018518518523E-2</c:v>
                </c:pt>
                <c:pt idx="3523">
                  <c:v>4.071759259259259E-2</c:v>
                </c:pt>
                <c:pt idx="3524">
                  <c:v>4.0729166666666664E-2</c:v>
                </c:pt>
                <c:pt idx="3525">
                  <c:v>4.0740740740740737E-2</c:v>
                </c:pt>
                <c:pt idx="3526">
                  <c:v>4.0752314814814811E-2</c:v>
                </c:pt>
                <c:pt idx="3527">
                  <c:v>4.0763888888888891E-2</c:v>
                </c:pt>
                <c:pt idx="3528">
                  <c:v>4.0775462962962965E-2</c:v>
                </c:pt>
                <c:pt idx="3529">
                  <c:v>4.0787037037037038E-2</c:v>
                </c:pt>
                <c:pt idx="3530">
                  <c:v>4.0798611111111112E-2</c:v>
                </c:pt>
                <c:pt idx="3531">
                  <c:v>4.0810185185185185E-2</c:v>
                </c:pt>
                <c:pt idx="3532">
                  <c:v>4.0821759259259259E-2</c:v>
                </c:pt>
                <c:pt idx="3533">
                  <c:v>4.0833333333333333E-2</c:v>
                </c:pt>
                <c:pt idx="3534">
                  <c:v>4.0844907407407406E-2</c:v>
                </c:pt>
                <c:pt idx="3535">
                  <c:v>4.0856481481481487E-2</c:v>
                </c:pt>
                <c:pt idx="3536">
                  <c:v>4.0868055555555553E-2</c:v>
                </c:pt>
                <c:pt idx="3537">
                  <c:v>4.0879629629629634E-2</c:v>
                </c:pt>
                <c:pt idx="3538">
                  <c:v>4.08912037037037E-2</c:v>
                </c:pt>
                <c:pt idx="3539">
                  <c:v>4.0902777777777781E-2</c:v>
                </c:pt>
                <c:pt idx="3540">
                  <c:v>4.0914351851851848E-2</c:v>
                </c:pt>
                <c:pt idx="3541">
                  <c:v>4.0925925925925928E-2</c:v>
                </c:pt>
                <c:pt idx="3542">
                  <c:v>4.0937500000000002E-2</c:v>
                </c:pt>
                <c:pt idx="3543">
                  <c:v>4.0949074074074075E-2</c:v>
                </c:pt>
                <c:pt idx="3544">
                  <c:v>4.0960648148148149E-2</c:v>
                </c:pt>
                <c:pt idx="3545">
                  <c:v>4.0972222222222222E-2</c:v>
                </c:pt>
                <c:pt idx="3546">
                  <c:v>4.0983796296296296E-2</c:v>
                </c:pt>
                <c:pt idx="3547">
                  <c:v>4.099537037037037E-2</c:v>
                </c:pt>
                <c:pt idx="3548">
                  <c:v>4.1006944444444443E-2</c:v>
                </c:pt>
                <c:pt idx="3549">
                  <c:v>4.1018518518518517E-2</c:v>
                </c:pt>
                <c:pt idx="3550">
                  <c:v>4.1030092592592597E-2</c:v>
                </c:pt>
                <c:pt idx="3551">
                  <c:v>4.1041666666666664E-2</c:v>
                </c:pt>
                <c:pt idx="3552">
                  <c:v>4.1053240740740744E-2</c:v>
                </c:pt>
                <c:pt idx="3553">
                  <c:v>4.1064814814814811E-2</c:v>
                </c:pt>
                <c:pt idx="3554">
                  <c:v>4.1076388888888891E-2</c:v>
                </c:pt>
                <c:pt idx="3555">
                  <c:v>4.1087962962962958E-2</c:v>
                </c:pt>
                <c:pt idx="3556">
                  <c:v>4.1099537037037039E-2</c:v>
                </c:pt>
                <c:pt idx="3557">
                  <c:v>4.1111111111111112E-2</c:v>
                </c:pt>
                <c:pt idx="3558">
                  <c:v>4.1122685185185186E-2</c:v>
                </c:pt>
                <c:pt idx="3559">
                  <c:v>4.1134259259259259E-2</c:v>
                </c:pt>
                <c:pt idx="3560">
                  <c:v>4.1145833333333333E-2</c:v>
                </c:pt>
                <c:pt idx="3561">
                  <c:v>4.1157407407407406E-2</c:v>
                </c:pt>
                <c:pt idx="3562">
                  <c:v>4.116898148148148E-2</c:v>
                </c:pt>
                <c:pt idx="3563">
                  <c:v>4.1180555555555554E-2</c:v>
                </c:pt>
                <c:pt idx="3564">
                  <c:v>4.1192129629629634E-2</c:v>
                </c:pt>
                <c:pt idx="3565">
                  <c:v>4.1203703703703708E-2</c:v>
                </c:pt>
                <c:pt idx="3566">
                  <c:v>4.1215277777777774E-2</c:v>
                </c:pt>
                <c:pt idx="3567">
                  <c:v>4.1226851851851855E-2</c:v>
                </c:pt>
                <c:pt idx="3568">
                  <c:v>4.1238425925925921E-2</c:v>
                </c:pt>
                <c:pt idx="3569">
                  <c:v>4.1250000000000002E-2</c:v>
                </c:pt>
                <c:pt idx="3570">
                  <c:v>4.1261574074074069E-2</c:v>
                </c:pt>
                <c:pt idx="3571">
                  <c:v>4.1273148148148149E-2</c:v>
                </c:pt>
                <c:pt idx="3572">
                  <c:v>4.1284722222222223E-2</c:v>
                </c:pt>
                <c:pt idx="3573">
                  <c:v>4.1296296296296296E-2</c:v>
                </c:pt>
                <c:pt idx="3574">
                  <c:v>4.130787037037037E-2</c:v>
                </c:pt>
                <c:pt idx="3575">
                  <c:v>4.1319444444444443E-2</c:v>
                </c:pt>
                <c:pt idx="3576">
                  <c:v>4.1331018518518517E-2</c:v>
                </c:pt>
                <c:pt idx="3577">
                  <c:v>4.1342592592592591E-2</c:v>
                </c:pt>
                <c:pt idx="3578">
                  <c:v>4.1354166666666664E-2</c:v>
                </c:pt>
                <c:pt idx="3579">
                  <c:v>4.1365740740740745E-2</c:v>
                </c:pt>
                <c:pt idx="3580">
                  <c:v>4.1377314814814818E-2</c:v>
                </c:pt>
                <c:pt idx="3581">
                  <c:v>4.1388888888888892E-2</c:v>
                </c:pt>
                <c:pt idx="3582">
                  <c:v>4.1400462962962965E-2</c:v>
                </c:pt>
                <c:pt idx="3583">
                  <c:v>4.1412037037037039E-2</c:v>
                </c:pt>
                <c:pt idx="3584">
                  <c:v>4.1423611111111112E-2</c:v>
                </c:pt>
                <c:pt idx="3585">
                  <c:v>4.1435185185185179E-2</c:v>
                </c:pt>
                <c:pt idx="3586">
                  <c:v>4.144675925925926E-2</c:v>
                </c:pt>
                <c:pt idx="3587">
                  <c:v>4.1458333333333333E-2</c:v>
                </c:pt>
                <c:pt idx="3588">
                  <c:v>4.1469907407407407E-2</c:v>
                </c:pt>
                <c:pt idx="3589">
                  <c:v>4.148148148148148E-2</c:v>
                </c:pt>
                <c:pt idx="3590">
                  <c:v>4.1493055555555554E-2</c:v>
                </c:pt>
                <c:pt idx="3591">
                  <c:v>4.1504629629629627E-2</c:v>
                </c:pt>
                <c:pt idx="3592">
                  <c:v>4.1516203703703701E-2</c:v>
                </c:pt>
                <c:pt idx="3593">
                  <c:v>4.1527777777777775E-2</c:v>
                </c:pt>
                <c:pt idx="3594">
                  <c:v>4.1539351851851855E-2</c:v>
                </c:pt>
                <c:pt idx="3595">
                  <c:v>4.1550925925925929E-2</c:v>
                </c:pt>
                <c:pt idx="3596">
                  <c:v>4.1562500000000002E-2</c:v>
                </c:pt>
                <c:pt idx="3597">
                  <c:v>4.1574074074074076E-2</c:v>
                </c:pt>
                <c:pt idx="3598">
                  <c:v>4.1585648148148149E-2</c:v>
                </c:pt>
                <c:pt idx="3599">
                  <c:v>4.1597222222222223E-2</c:v>
                </c:pt>
                <c:pt idx="3600">
                  <c:v>4.1608796296296297E-2</c:v>
                </c:pt>
                <c:pt idx="3601">
                  <c:v>4.162037037037037E-2</c:v>
                </c:pt>
                <c:pt idx="3602">
                  <c:v>4.1631944444444451E-2</c:v>
                </c:pt>
                <c:pt idx="3603">
                  <c:v>4.1643518518518517E-2</c:v>
                </c:pt>
                <c:pt idx="3604">
                  <c:v>4.1655092592592598E-2</c:v>
                </c:pt>
                <c:pt idx="3605">
                  <c:v>4.1666666666666664E-2</c:v>
                </c:pt>
                <c:pt idx="3606">
                  <c:v>4.1678240740740745E-2</c:v>
                </c:pt>
                <c:pt idx="3607">
                  <c:v>4.1689814814814818E-2</c:v>
                </c:pt>
                <c:pt idx="3608">
                  <c:v>4.1701388888888885E-2</c:v>
                </c:pt>
                <c:pt idx="3609">
                  <c:v>4.1712962962962959E-2</c:v>
                </c:pt>
                <c:pt idx="3610">
                  <c:v>4.1724537037037039E-2</c:v>
                </c:pt>
                <c:pt idx="3611">
                  <c:v>4.1736111111111113E-2</c:v>
                </c:pt>
                <c:pt idx="3612">
                  <c:v>4.1747685185185186E-2</c:v>
                </c:pt>
                <c:pt idx="3613">
                  <c:v>4.1759259259259253E-2</c:v>
                </c:pt>
                <c:pt idx="3614">
                  <c:v>4.1770833333333333E-2</c:v>
                </c:pt>
                <c:pt idx="3615">
                  <c:v>4.1782407407407407E-2</c:v>
                </c:pt>
                <c:pt idx="3616">
                  <c:v>4.1793981481481481E-2</c:v>
                </c:pt>
                <c:pt idx="3617">
                  <c:v>4.1805555555555561E-2</c:v>
                </c:pt>
                <c:pt idx="3618">
                  <c:v>4.1817129629629628E-2</c:v>
                </c:pt>
                <c:pt idx="3619">
                  <c:v>4.1828703703703701E-2</c:v>
                </c:pt>
                <c:pt idx="3620">
                  <c:v>4.1840277777777775E-2</c:v>
                </c:pt>
                <c:pt idx="3621">
                  <c:v>4.1851851851851855E-2</c:v>
                </c:pt>
                <c:pt idx="3622">
                  <c:v>4.1863425925925929E-2</c:v>
                </c:pt>
                <c:pt idx="3623">
                  <c:v>4.1863425925925929E-2</c:v>
                </c:pt>
                <c:pt idx="3624">
                  <c:v>4.1874999999999996E-2</c:v>
                </c:pt>
                <c:pt idx="3625">
                  <c:v>4.1886574074074069E-2</c:v>
                </c:pt>
                <c:pt idx="3626">
                  <c:v>4.189814814814815E-2</c:v>
                </c:pt>
                <c:pt idx="3627">
                  <c:v>4.1909722222222223E-2</c:v>
                </c:pt>
                <c:pt idx="3628">
                  <c:v>4.1921296296296297E-2</c:v>
                </c:pt>
                <c:pt idx="3629">
                  <c:v>4.1932870370370377E-2</c:v>
                </c:pt>
                <c:pt idx="3630">
                  <c:v>4.1944444444444444E-2</c:v>
                </c:pt>
                <c:pt idx="3631">
                  <c:v>4.1956018518518517E-2</c:v>
                </c:pt>
                <c:pt idx="3632">
                  <c:v>4.1967592592592591E-2</c:v>
                </c:pt>
                <c:pt idx="3633">
                  <c:v>4.1979166666666672E-2</c:v>
                </c:pt>
                <c:pt idx="3634">
                  <c:v>4.1990740740740745E-2</c:v>
                </c:pt>
                <c:pt idx="3635">
                  <c:v>4.2002314814814812E-2</c:v>
                </c:pt>
                <c:pt idx="3636">
                  <c:v>4.2013888888888885E-2</c:v>
                </c:pt>
                <c:pt idx="3637">
                  <c:v>4.2025462962962966E-2</c:v>
                </c:pt>
                <c:pt idx="3638">
                  <c:v>4.2037037037037039E-2</c:v>
                </c:pt>
                <c:pt idx="3639">
                  <c:v>4.2048611111111113E-2</c:v>
                </c:pt>
                <c:pt idx="3640">
                  <c:v>4.206018518518518E-2</c:v>
                </c:pt>
                <c:pt idx="3641">
                  <c:v>4.207175925925926E-2</c:v>
                </c:pt>
                <c:pt idx="3642">
                  <c:v>4.2083333333333334E-2</c:v>
                </c:pt>
                <c:pt idx="3643">
                  <c:v>4.2094907407407407E-2</c:v>
                </c:pt>
                <c:pt idx="3644">
                  <c:v>4.2106481481481488E-2</c:v>
                </c:pt>
                <c:pt idx="3645">
                  <c:v>4.2118055555555554E-2</c:v>
                </c:pt>
                <c:pt idx="3646">
                  <c:v>4.2129629629629628E-2</c:v>
                </c:pt>
                <c:pt idx="3647">
                  <c:v>4.2141203703703702E-2</c:v>
                </c:pt>
                <c:pt idx="3648">
                  <c:v>4.2152777777777782E-2</c:v>
                </c:pt>
                <c:pt idx="3649">
                  <c:v>4.2164351851851856E-2</c:v>
                </c:pt>
                <c:pt idx="3650">
                  <c:v>4.2175925925925922E-2</c:v>
                </c:pt>
                <c:pt idx="3651">
                  <c:v>4.2187499999999996E-2</c:v>
                </c:pt>
                <c:pt idx="3652">
                  <c:v>4.2199074074074076E-2</c:v>
                </c:pt>
                <c:pt idx="3653">
                  <c:v>4.221064814814815E-2</c:v>
                </c:pt>
                <c:pt idx="3654">
                  <c:v>4.2222222222222223E-2</c:v>
                </c:pt>
                <c:pt idx="3655">
                  <c:v>4.223379629629629E-2</c:v>
                </c:pt>
                <c:pt idx="3656">
                  <c:v>4.2245370370370371E-2</c:v>
                </c:pt>
                <c:pt idx="3657">
                  <c:v>4.2256944444444444E-2</c:v>
                </c:pt>
                <c:pt idx="3658">
                  <c:v>4.2268518518518518E-2</c:v>
                </c:pt>
                <c:pt idx="3659">
                  <c:v>4.2280092592592598E-2</c:v>
                </c:pt>
                <c:pt idx="3660">
                  <c:v>4.2291666666666665E-2</c:v>
                </c:pt>
                <c:pt idx="3661">
                  <c:v>4.2303240740740738E-2</c:v>
                </c:pt>
                <c:pt idx="3662">
                  <c:v>4.2314814814814812E-2</c:v>
                </c:pt>
                <c:pt idx="3663">
                  <c:v>4.2326388888888893E-2</c:v>
                </c:pt>
                <c:pt idx="3664">
                  <c:v>4.2337962962962966E-2</c:v>
                </c:pt>
                <c:pt idx="3665">
                  <c:v>4.2349537037037033E-2</c:v>
                </c:pt>
                <c:pt idx="3666">
                  <c:v>4.2361111111111106E-2</c:v>
                </c:pt>
                <c:pt idx="3667">
                  <c:v>4.2372685185185187E-2</c:v>
                </c:pt>
                <c:pt idx="3668">
                  <c:v>4.238425925925926E-2</c:v>
                </c:pt>
                <c:pt idx="3669">
                  <c:v>4.2395833333333334E-2</c:v>
                </c:pt>
                <c:pt idx="3670">
                  <c:v>4.2407407407407401E-2</c:v>
                </c:pt>
                <c:pt idx="3671">
                  <c:v>4.2418981481481481E-2</c:v>
                </c:pt>
                <c:pt idx="3672">
                  <c:v>4.2430555555555555E-2</c:v>
                </c:pt>
                <c:pt idx="3673">
                  <c:v>4.2442129629629628E-2</c:v>
                </c:pt>
                <c:pt idx="3674">
                  <c:v>4.2453703703703709E-2</c:v>
                </c:pt>
                <c:pt idx="3675">
                  <c:v>4.2465277777777775E-2</c:v>
                </c:pt>
                <c:pt idx="3676">
                  <c:v>4.2476851851851849E-2</c:v>
                </c:pt>
                <c:pt idx="3677">
                  <c:v>4.2488425925925923E-2</c:v>
                </c:pt>
                <c:pt idx="3678">
                  <c:v>4.2500000000000003E-2</c:v>
                </c:pt>
                <c:pt idx="3679">
                  <c:v>4.2511574074074077E-2</c:v>
                </c:pt>
                <c:pt idx="3680">
                  <c:v>4.252314814814815E-2</c:v>
                </c:pt>
                <c:pt idx="3681">
                  <c:v>4.2534722222222217E-2</c:v>
                </c:pt>
                <c:pt idx="3682">
                  <c:v>4.2546296296296297E-2</c:v>
                </c:pt>
                <c:pt idx="3683">
                  <c:v>4.2557870370370371E-2</c:v>
                </c:pt>
                <c:pt idx="3684">
                  <c:v>4.2569444444444444E-2</c:v>
                </c:pt>
                <c:pt idx="3685">
                  <c:v>4.2581018518518525E-2</c:v>
                </c:pt>
                <c:pt idx="3686">
                  <c:v>4.2592592592592592E-2</c:v>
                </c:pt>
                <c:pt idx="3687">
                  <c:v>4.2604166666666665E-2</c:v>
                </c:pt>
                <c:pt idx="3688">
                  <c:v>4.2615740740740739E-2</c:v>
                </c:pt>
                <c:pt idx="3689">
                  <c:v>4.2627314814814819E-2</c:v>
                </c:pt>
                <c:pt idx="3690">
                  <c:v>4.2638888888888893E-2</c:v>
                </c:pt>
                <c:pt idx="3691">
                  <c:v>4.2650462962962959E-2</c:v>
                </c:pt>
                <c:pt idx="3692">
                  <c:v>4.2662037037037033E-2</c:v>
                </c:pt>
                <c:pt idx="3693">
                  <c:v>4.2673611111111114E-2</c:v>
                </c:pt>
                <c:pt idx="3694">
                  <c:v>4.2685185185185187E-2</c:v>
                </c:pt>
                <c:pt idx="3695">
                  <c:v>4.2696759259259261E-2</c:v>
                </c:pt>
                <c:pt idx="3696">
                  <c:v>4.2708333333333327E-2</c:v>
                </c:pt>
                <c:pt idx="3697">
                  <c:v>4.2719907407407408E-2</c:v>
                </c:pt>
                <c:pt idx="3698">
                  <c:v>4.2731481481481481E-2</c:v>
                </c:pt>
                <c:pt idx="3699">
                  <c:v>4.2743055555555555E-2</c:v>
                </c:pt>
                <c:pt idx="3700">
                  <c:v>4.2754629629629635E-2</c:v>
                </c:pt>
                <c:pt idx="3701">
                  <c:v>4.2766203703703702E-2</c:v>
                </c:pt>
                <c:pt idx="3702">
                  <c:v>4.2777777777777776E-2</c:v>
                </c:pt>
                <c:pt idx="3703">
                  <c:v>4.2789351851851849E-2</c:v>
                </c:pt>
                <c:pt idx="3704">
                  <c:v>4.280092592592593E-2</c:v>
                </c:pt>
                <c:pt idx="3705">
                  <c:v>4.2812500000000003E-2</c:v>
                </c:pt>
                <c:pt idx="3706">
                  <c:v>4.282407407407407E-2</c:v>
                </c:pt>
                <c:pt idx="3707">
                  <c:v>4.2835648148148144E-2</c:v>
                </c:pt>
                <c:pt idx="3708">
                  <c:v>4.2847222222222224E-2</c:v>
                </c:pt>
                <c:pt idx="3709">
                  <c:v>4.2858796296296298E-2</c:v>
                </c:pt>
                <c:pt idx="3710">
                  <c:v>4.2870370370370371E-2</c:v>
                </c:pt>
                <c:pt idx="3711">
                  <c:v>4.2881944444444438E-2</c:v>
                </c:pt>
                <c:pt idx="3712">
                  <c:v>4.2893518518518518E-2</c:v>
                </c:pt>
                <c:pt idx="3713">
                  <c:v>4.2905092592592592E-2</c:v>
                </c:pt>
                <c:pt idx="3714">
                  <c:v>4.2916666666666665E-2</c:v>
                </c:pt>
                <c:pt idx="3715">
                  <c:v>4.2928240740740746E-2</c:v>
                </c:pt>
                <c:pt idx="3716">
                  <c:v>4.2939814814814813E-2</c:v>
                </c:pt>
                <c:pt idx="3717">
                  <c:v>4.2951388888888886E-2</c:v>
                </c:pt>
                <c:pt idx="3718">
                  <c:v>4.296296296296296E-2</c:v>
                </c:pt>
                <c:pt idx="3719">
                  <c:v>4.297453703703704E-2</c:v>
                </c:pt>
                <c:pt idx="3720">
                  <c:v>4.2986111111111114E-2</c:v>
                </c:pt>
                <c:pt idx="3721">
                  <c:v>4.2997685185185187E-2</c:v>
                </c:pt>
                <c:pt idx="3722">
                  <c:v>4.3009259259259254E-2</c:v>
                </c:pt>
                <c:pt idx="3723">
                  <c:v>4.3020833333333335E-2</c:v>
                </c:pt>
                <c:pt idx="3724">
                  <c:v>4.3032407407407408E-2</c:v>
                </c:pt>
                <c:pt idx="3725">
                  <c:v>4.3043981481481482E-2</c:v>
                </c:pt>
                <c:pt idx="3726">
                  <c:v>4.3055555555555562E-2</c:v>
                </c:pt>
                <c:pt idx="3727">
                  <c:v>4.3067129629629629E-2</c:v>
                </c:pt>
                <c:pt idx="3728">
                  <c:v>4.3078703703703702E-2</c:v>
                </c:pt>
                <c:pt idx="3729">
                  <c:v>4.3090277777777776E-2</c:v>
                </c:pt>
                <c:pt idx="3730">
                  <c:v>4.3101851851851856E-2</c:v>
                </c:pt>
                <c:pt idx="3731">
                  <c:v>4.311342592592593E-2</c:v>
                </c:pt>
                <c:pt idx="3732">
                  <c:v>4.3124999999999997E-2</c:v>
                </c:pt>
                <c:pt idx="3733">
                  <c:v>4.313657407407407E-2</c:v>
                </c:pt>
                <c:pt idx="3734">
                  <c:v>4.3148148148148151E-2</c:v>
                </c:pt>
                <c:pt idx="3735">
                  <c:v>4.3159722222222224E-2</c:v>
                </c:pt>
                <c:pt idx="3736">
                  <c:v>4.3171296296296298E-2</c:v>
                </c:pt>
                <c:pt idx="3737">
                  <c:v>4.3182870370370365E-2</c:v>
                </c:pt>
                <c:pt idx="3738">
                  <c:v>4.3194444444444445E-2</c:v>
                </c:pt>
                <c:pt idx="3739">
                  <c:v>4.3206018518518519E-2</c:v>
                </c:pt>
                <c:pt idx="3740">
                  <c:v>4.3217592592592592E-2</c:v>
                </c:pt>
                <c:pt idx="3741">
                  <c:v>4.3229166666666673E-2</c:v>
                </c:pt>
                <c:pt idx="3742">
                  <c:v>4.3240740740740739E-2</c:v>
                </c:pt>
                <c:pt idx="3743">
                  <c:v>4.3252314814814813E-2</c:v>
                </c:pt>
                <c:pt idx="3744">
                  <c:v>4.3263888888888886E-2</c:v>
                </c:pt>
                <c:pt idx="3745">
                  <c:v>4.3275462962962967E-2</c:v>
                </c:pt>
                <c:pt idx="3746">
                  <c:v>4.3287037037037041E-2</c:v>
                </c:pt>
                <c:pt idx="3747">
                  <c:v>4.3298611111111107E-2</c:v>
                </c:pt>
                <c:pt idx="3748">
                  <c:v>4.3310185185185181E-2</c:v>
                </c:pt>
                <c:pt idx="3749">
                  <c:v>4.3321759259259261E-2</c:v>
                </c:pt>
                <c:pt idx="3750">
                  <c:v>4.3333333333333335E-2</c:v>
                </c:pt>
                <c:pt idx="3751">
                  <c:v>4.3344907407407408E-2</c:v>
                </c:pt>
                <c:pt idx="3752">
                  <c:v>4.3356481481481475E-2</c:v>
                </c:pt>
                <c:pt idx="3753">
                  <c:v>4.3368055555555556E-2</c:v>
                </c:pt>
                <c:pt idx="3754">
                  <c:v>4.3379629629629629E-2</c:v>
                </c:pt>
                <c:pt idx="3755">
                  <c:v>4.3391203703703703E-2</c:v>
                </c:pt>
                <c:pt idx="3756">
                  <c:v>4.3402777777777783E-2</c:v>
                </c:pt>
                <c:pt idx="3757">
                  <c:v>4.341435185185185E-2</c:v>
                </c:pt>
                <c:pt idx="3758">
                  <c:v>4.3425925925925923E-2</c:v>
                </c:pt>
                <c:pt idx="3759">
                  <c:v>4.3437499999999997E-2</c:v>
                </c:pt>
                <c:pt idx="3760">
                  <c:v>4.3449074074074077E-2</c:v>
                </c:pt>
                <c:pt idx="3761">
                  <c:v>4.3460648148148151E-2</c:v>
                </c:pt>
                <c:pt idx="3762">
                  <c:v>4.3472222222222225E-2</c:v>
                </c:pt>
                <c:pt idx="3763">
                  <c:v>4.3483796296296291E-2</c:v>
                </c:pt>
                <c:pt idx="3764">
                  <c:v>4.3495370370370372E-2</c:v>
                </c:pt>
                <c:pt idx="3765">
                  <c:v>4.3506944444444445E-2</c:v>
                </c:pt>
                <c:pt idx="3766">
                  <c:v>4.3518518518518519E-2</c:v>
                </c:pt>
                <c:pt idx="3767">
                  <c:v>4.3530092592592599E-2</c:v>
                </c:pt>
                <c:pt idx="3768">
                  <c:v>4.3541666666666666E-2</c:v>
                </c:pt>
                <c:pt idx="3769">
                  <c:v>4.355324074074074E-2</c:v>
                </c:pt>
                <c:pt idx="3770">
                  <c:v>4.3564814814814813E-2</c:v>
                </c:pt>
                <c:pt idx="3771">
                  <c:v>4.3576388888888894E-2</c:v>
                </c:pt>
                <c:pt idx="3772">
                  <c:v>4.3587962962962967E-2</c:v>
                </c:pt>
                <c:pt idx="3773">
                  <c:v>4.3599537037037034E-2</c:v>
                </c:pt>
                <c:pt idx="3774">
                  <c:v>4.3611111111111107E-2</c:v>
                </c:pt>
                <c:pt idx="3775">
                  <c:v>4.3622685185185188E-2</c:v>
                </c:pt>
                <c:pt idx="3776">
                  <c:v>4.3634259259259262E-2</c:v>
                </c:pt>
                <c:pt idx="3777">
                  <c:v>4.3645833333333335E-2</c:v>
                </c:pt>
                <c:pt idx="3778">
                  <c:v>4.3657407407407402E-2</c:v>
                </c:pt>
                <c:pt idx="3779">
                  <c:v>4.3668981481481482E-2</c:v>
                </c:pt>
                <c:pt idx="3780">
                  <c:v>4.3680555555555556E-2</c:v>
                </c:pt>
                <c:pt idx="3781">
                  <c:v>4.3692129629629629E-2</c:v>
                </c:pt>
                <c:pt idx="3782">
                  <c:v>4.370370370370371E-2</c:v>
                </c:pt>
                <c:pt idx="3783">
                  <c:v>4.3715277777777777E-2</c:v>
                </c:pt>
                <c:pt idx="3784">
                  <c:v>4.372685185185185E-2</c:v>
                </c:pt>
                <c:pt idx="3785">
                  <c:v>4.3738425925925924E-2</c:v>
                </c:pt>
                <c:pt idx="3786">
                  <c:v>4.3750000000000004E-2</c:v>
                </c:pt>
                <c:pt idx="3787">
                  <c:v>4.3761574074074078E-2</c:v>
                </c:pt>
                <c:pt idx="3788">
                  <c:v>4.3773148148148144E-2</c:v>
                </c:pt>
                <c:pt idx="3789">
                  <c:v>4.3784722222222218E-2</c:v>
                </c:pt>
                <c:pt idx="3790">
                  <c:v>4.3796296296296298E-2</c:v>
                </c:pt>
                <c:pt idx="3791">
                  <c:v>4.3807870370370372E-2</c:v>
                </c:pt>
                <c:pt idx="3792">
                  <c:v>4.3819444444444446E-2</c:v>
                </c:pt>
                <c:pt idx="3793">
                  <c:v>4.3831018518518512E-2</c:v>
                </c:pt>
                <c:pt idx="3794">
                  <c:v>4.3842592592592593E-2</c:v>
                </c:pt>
                <c:pt idx="3795">
                  <c:v>4.3854166666666666E-2</c:v>
                </c:pt>
                <c:pt idx="3796">
                  <c:v>4.386574074074074E-2</c:v>
                </c:pt>
                <c:pt idx="3797">
                  <c:v>4.387731481481482E-2</c:v>
                </c:pt>
                <c:pt idx="3798">
                  <c:v>4.3888888888888887E-2</c:v>
                </c:pt>
                <c:pt idx="3799">
                  <c:v>4.3900462962962961E-2</c:v>
                </c:pt>
                <c:pt idx="3800">
                  <c:v>4.3912037037037034E-2</c:v>
                </c:pt>
                <c:pt idx="3801">
                  <c:v>4.3923611111111115E-2</c:v>
                </c:pt>
                <c:pt idx="3802">
                  <c:v>4.3935185185185188E-2</c:v>
                </c:pt>
                <c:pt idx="3803">
                  <c:v>4.3946759259259255E-2</c:v>
                </c:pt>
                <c:pt idx="3804">
                  <c:v>4.3958333333333328E-2</c:v>
                </c:pt>
                <c:pt idx="3805">
                  <c:v>4.3969907407407409E-2</c:v>
                </c:pt>
                <c:pt idx="3806">
                  <c:v>4.3981481481481483E-2</c:v>
                </c:pt>
                <c:pt idx="3807">
                  <c:v>4.3993055555555556E-2</c:v>
                </c:pt>
                <c:pt idx="3808">
                  <c:v>4.4004629629629623E-2</c:v>
                </c:pt>
                <c:pt idx="3809">
                  <c:v>4.4016203703703703E-2</c:v>
                </c:pt>
                <c:pt idx="3810">
                  <c:v>4.4027777777777777E-2</c:v>
                </c:pt>
                <c:pt idx="3811">
                  <c:v>4.403935185185185E-2</c:v>
                </c:pt>
                <c:pt idx="3812">
                  <c:v>4.4050925925925931E-2</c:v>
                </c:pt>
                <c:pt idx="3813">
                  <c:v>4.4062500000000004E-2</c:v>
                </c:pt>
                <c:pt idx="3814">
                  <c:v>4.4074074074074071E-2</c:v>
                </c:pt>
                <c:pt idx="3815">
                  <c:v>4.4085648148148145E-2</c:v>
                </c:pt>
                <c:pt idx="3816">
                  <c:v>4.4097222222222225E-2</c:v>
                </c:pt>
                <c:pt idx="3817">
                  <c:v>4.4108796296296299E-2</c:v>
                </c:pt>
                <c:pt idx="3818">
                  <c:v>4.4120370370370372E-2</c:v>
                </c:pt>
                <c:pt idx="3819">
                  <c:v>4.4131944444444439E-2</c:v>
                </c:pt>
                <c:pt idx="3820">
                  <c:v>4.4143518518518519E-2</c:v>
                </c:pt>
                <c:pt idx="3821">
                  <c:v>4.4155092592592593E-2</c:v>
                </c:pt>
                <c:pt idx="3822">
                  <c:v>4.4166666666666667E-2</c:v>
                </c:pt>
                <c:pt idx="3823">
                  <c:v>4.4178240740740747E-2</c:v>
                </c:pt>
                <c:pt idx="3824">
                  <c:v>4.4189814814814814E-2</c:v>
                </c:pt>
                <c:pt idx="3825">
                  <c:v>4.4201388888888887E-2</c:v>
                </c:pt>
                <c:pt idx="3826">
                  <c:v>4.4212962962962961E-2</c:v>
                </c:pt>
                <c:pt idx="3827">
                  <c:v>4.4224537037037041E-2</c:v>
                </c:pt>
                <c:pt idx="3828">
                  <c:v>4.4236111111111115E-2</c:v>
                </c:pt>
                <c:pt idx="3829">
                  <c:v>4.4247685185185182E-2</c:v>
                </c:pt>
                <c:pt idx="3830">
                  <c:v>4.4259259259259255E-2</c:v>
                </c:pt>
                <c:pt idx="3831">
                  <c:v>4.4270833333333336E-2</c:v>
                </c:pt>
                <c:pt idx="3832">
                  <c:v>4.4282407407407409E-2</c:v>
                </c:pt>
                <c:pt idx="3833">
                  <c:v>4.4293981481481483E-2</c:v>
                </c:pt>
                <c:pt idx="3834">
                  <c:v>4.4305555555555549E-2</c:v>
                </c:pt>
                <c:pt idx="3835">
                  <c:v>4.431712962962963E-2</c:v>
                </c:pt>
                <c:pt idx="3836">
                  <c:v>4.4328703703703703E-2</c:v>
                </c:pt>
                <c:pt idx="3837">
                  <c:v>4.4340277777777777E-2</c:v>
                </c:pt>
                <c:pt idx="3838">
                  <c:v>4.4351851851851858E-2</c:v>
                </c:pt>
                <c:pt idx="3839">
                  <c:v>4.4363425925925924E-2</c:v>
                </c:pt>
                <c:pt idx="3840">
                  <c:v>4.4374999999999998E-2</c:v>
                </c:pt>
                <c:pt idx="3841">
                  <c:v>4.4386574074074071E-2</c:v>
                </c:pt>
                <c:pt idx="3842">
                  <c:v>4.4398148148148152E-2</c:v>
                </c:pt>
                <c:pt idx="3843">
                  <c:v>4.4409722222222225E-2</c:v>
                </c:pt>
                <c:pt idx="3844">
                  <c:v>4.4421296296296292E-2</c:v>
                </c:pt>
                <c:pt idx="3845">
                  <c:v>4.4432870370370366E-2</c:v>
                </c:pt>
                <c:pt idx="3846">
                  <c:v>4.4444444444444446E-2</c:v>
                </c:pt>
                <c:pt idx="3847">
                  <c:v>4.445601851851852E-2</c:v>
                </c:pt>
                <c:pt idx="3848">
                  <c:v>4.4467592592592593E-2</c:v>
                </c:pt>
                <c:pt idx="3849">
                  <c:v>4.447916666666666E-2</c:v>
                </c:pt>
                <c:pt idx="3850">
                  <c:v>4.449074074074074E-2</c:v>
                </c:pt>
                <c:pt idx="3851">
                  <c:v>4.4502314814814814E-2</c:v>
                </c:pt>
                <c:pt idx="3852">
                  <c:v>4.4513888888888888E-2</c:v>
                </c:pt>
                <c:pt idx="3853">
                  <c:v>4.4525462962962968E-2</c:v>
                </c:pt>
                <c:pt idx="3854">
                  <c:v>4.4537037037037042E-2</c:v>
                </c:pt>
                <c:pt idx="3855">
                  <c:v>4.4548611111111108E-2</c:v>
                </c:pt>
                <c:pt idx="3856">
                  <c:v>4.4560185185185182E-2</c:v>
                </c:pt>
                <c:pt idx="3857">
                  <c:v>4.4571759259259262E-2</c:v>
                </c:pt>
                <c:pt idx="3858">
                  <c:v>4.4583333333333336E-2</c:v>
                </c:pt>
                <c:pt idx="3859">
                  <c:v>4.4594907407407409E-2</c:v>
                </c:pt>
                <c:pt idx="3860">
                  <c:v>4.4606481481481476E-2</c:v>
                </c:pt>
                <c:pt idx="3861">
                  <c:v>4.4618055555555557E-2</c:v>
                </c:pt>
                <c:pt idx="3862">
                  <c:v>4.462962962962963E-2</c:v>
                </c:pt>
                <c:pt idx="3863">
                  <c:v>4.4641203703703704E-2</c:v>
                </c:pt>
                <c:pt idx="3864">
                  <c:v>4.4652777777777784E-2</c:v>
                </c:pt>
                <c:pt idx="3865">
                  <c:v>4.4664351851851851E-2</c:v>
                </c:pt>
                <c:pt idx="3866">
                  <c:v>4.4675925925925924E-2</c:v>
                </c:pt>
                <c:pt idx="3867">
                  <c:v>4.4687499999999998E-2</c:v>
                </c:pt>
                <c:pt idx="3868">
                  <c:v>4.4699074074074079E-2</c:v>
                </c:pt>
                <c:pt idx="3869">
                  <c:v>4.4710648148148152E-2</c:v>
                </c:pt>
                <c:pt idx="3870">
                  <c:v>4.4722222222222219E-2</c:v>
                </c:pt>
                <c:pt idx="3871">
                  <c:v>4.4733796296296292E-2</c:v>
                </c:pt>
                <c:pt idx="3872">
                  <c:v>4.4745370370370373E-2</c:v>
                </c:pt>
                <c:pt idx="3873">
                  <c:v>4.4756944444444446E-2</c:v>
                </c:pt>
                <c:pt idx="3874">
                  <c:v>4.476851851851852E-2</c:v>
                </c:pt>
                <c:pt idx="3875">
                  <c:v>4.4780092592592587E-2</c:v>
                </c:pt>
                <c:pt idx="3876">
                  <c:v>4.4791666666666667E-2</c:v>
                </c:pt>
                <c:pt idx="3877">
                  <c:v>4.4803240740740741E-2</c:v>
                </c:pt>
                <c:pt idx="3878">
                  <c:v>4.4814814814814814E-2</c:v>
                </c:pt>
                <c:pt idx="3879">
                  <c:v>4.4826388888888895E-2</c:v>
                </c:pt>
                <c:pt idx="3880">
                  <c:v>4.4837962962962961E-2</c:v>
                </c:pt>
                <c:pt idx="3881">
                  <c:v>4.4849537037037035E-2</c:v>
                </c:pt>
                <c:pt idx="3882">
                  <c:v>4.4861111111111109E-2</c:v>
                </c:pt>
                <c:pt idx="3883">
                  <c:v>4.4872685185185189E-2</c:v>
                </c:pt>
                <c:pt idx="3884">
                  <c:v>4.4884259259259263E-2</c:v>
                </c:pt>
                <c:pt idx="3885">
                  <c:v>4.4895833333333329E-2</c:v>
                </c:pt>
                <c:pt idx="3886">
                  <c:v>4.4907407407407403E-2</c:v>
                </c:pt>
                <c:pt idx="3887">
                  <c:v>4.4918981481481483E-2</c:v>
                </c:pt>
                <c:pt idx="3888">
                  <c:v>4.4930555555555557E-2</c:v>
                </c:pt>
                <c:pt idx="3889">
                  <c:v>4.494212962962963E-2</c:v>
                </c:pt>
                <c:pt idx="3890">
                  <c:v>4.4953703703703697E-2</c:v>
                </c:pt>
                <c:pt idx="3891">
                  <c:v>4.4965277777777778E-2</c:v>
                </c:pt>
                <c:pt idx="3892">
                  <c:v>4.4976851851851851E-2</c:v>
                </c:pt>
                <c:pt idx="3893">
                  <c:v>4.4988425925925925E-2</c:v>
                </c:pt>
                <c:pt idx="3894">
                  <c:v>4.5000000000000005E-2</c:v>
                </c:pt>
                <c:pt idx="3895">
                  <c:v>4.5011574074074072E-2</c:v>
                </c:pt>
                <c:pt idx="3896">
                  <c:v>4.5023148148148145E-2</c:v>
                </c:pt>
                <c:pt idx="3897">
                  <c:v>4.5034722222222219E-2</c:v>
                </c:pt>
                <c:pt idx="3898">
                  <c:v>4.50462962962963E-2</c:v>
                </c:pt>
                <c:pt idx="3899">
                  <c:v>4.5057870370370373E-2</c:v>
                </c:pt>
                <c:pt idx="3900">
                  <c:v>4.5069444444444447E-2</c:v>
                </c:pt>
                <c:pt idx="3901">
                  <c:v>4.5081018518518513E-2</c:v>
                </c:pt>
                <c:pt idx="3902">
                  <c:v>4.5092592592592594E-2</c:v>
                </c:pt>
                <c:pt idx="3903">
                  <c:v>4.5104166666666667E-2</c:v>
                </c:pt>
                <c:pt idx="3904">
                  <c:v>4.5115740740740741E-2</c:v>
                </c:pt>
                <c:pt idx="3905">
                  <c:v>4.5127314814814821E-2</c:v>
                </c:pt>
                <c:pt idx="3906">
                  <c:v>4.5138888888888888E-2</c:v>
                </c:pt>
                <c:pt idx="3907">
                  <c:v>4.5150462962962962E-2</c:v>
                </c:pt>
                <c:pt idx="3908">
                  <c:v>4.5162037037037035E-2</c:v>
                </c:pt>
                <c:pt idx="3909">
                  <c:v>4.5173611111111116E-2</c:v>
                </c:pt>
                <c:pt idx="3910">
                  <c:v>4.5185185185185189E-2</c:v>
                </c:pt>
                <c:pt idx="3911">
                  <c:v>4.5196759259259256E-2</c:v>
                </c:pt>
                <c:pt idx="3912">
                  <c:v>4.520833333333333E-2</c:v>
                </c:pt>
                <c:pt idx="3913">
                  <c:v>4.521990740740741E-2</c:v>
                </c:pt>
                <c:pt idx="3914">
                  <c:v>4.5231481481481484E-2</c:v>
                </c:pt>
                <c:pt idx="3915">
                  <c:v>4.5243055555555557E-2</c:v>
                </c:pt>
                <c:pt idx="3916">
                  <c:v>4.5254629629629624E-2</c:v>
                </c:pt>
                <c:pt idx="3917">
                  <c:v>4.5266203703703704E-2</c:v>
                </c:pt>
                <c:pt idx="3918">
                  <c:v>4.5277777777777778E-2</c:v>
                </c:pt>
                <c:pt idx="3919">
                  <c:v>4.5289351851851851E-2</c:v>
                </c:pt>
                <c:pt idx="3920">
                  <c:v>4.5300925925925932E-2</c:v>
                </c:pt>
                <c:pt idx="3921">
                  <c:v>4.5312499999999999E-2</c:v>
                </c:pt>
                <c:pt idx="3922">
                  <c:v>4.5324074074074072E-2</c:v>
                </c:pt>
                <c:pt idx="3923">
                  <c:v>4.5335648148148146E-2</c:v>
                </c:pt>
                <c:pt idx="3924">
                  <c:v>4.5347222222222226E-2</c:v>
                </c:pt>
                <c:pt idx="3925">
                  <c:v>4.53587962962963E-2</c:v>
                </c:pt>
                <c:pt idx="3926">
                  <c:v>4.5370370370370366E-2</c:v>
                </c:pt>
                <c:pt idx="3927">
                  <c:v>4.538194444444444E-2</c:v>
                </c:pt>
                <c:pt idx="3928">
                  <c:v>4.5393518518518521E-2</c:v>
                </c:pt>
                <c:pt idx="3929">
                  <c:v>4.5405092592592594E-2</c:v>
                </c:pt>
                <c:pt idx="3930">
                  <c:v>4.5416666666666668E-2</c:v>
                </c:pt>
                <c:pt idx="3931">
                  <c:v>4.5428240740740734E-2</c:v>
                </c:pt>
                <c:pt idx="3932">
                  <c:v>4.5439814814814815E-2</c:v>
                </c:pt>
                <c:pt idx="3933">
                  <c:v>4.5451388888888888E-2</c:v>
                </c:pt>
                <c:pt idx="3934">
                  <c:v>4.5462962962962962E-2</c:v>
                </c:pt>
                <c:pt idx="3935">
                  <c:v>4.5474537037037042E-2</c:v>
                </c:pt>
                <c:pt idx="3936">
                  <c:v>4.5486111111111109E-2</c:v>
                </c:pt>
                <c:pt idx="3937">
                  <c:v>4.5497685185185183E-2</c:v>
                </c:pt>
                <c:pt idx="3938">
                  <c:v>4.5509259259259256E-2</c:v>
                </c:pt>
                <c:pt idx="3939">
                  <c:v>4.5520833333333337E-2</c:v>
                </c:pt>
                <c:pt idx="3940">
                  <c:v>4.553240740740741E-2</c:v>
                </c:pt>
                <c:pt idx="3941">
                  <c:v>4.5543981481481477E-2</c:v>
                </c:pt>
                <c:pt idx="3942">
                  <c:v>4.5555555555555551E-2</c:v>
                </c:pt>
                <c:pt idx="3943">
                  <c:v>4.5567129629629631E-2</c:v>
                </c:pt>
                <c:pt idx="3944">
                  <c:v>4.5578703703703705E-2</c:v>
                </c:pt>
                <c:pt idx="3945">
                  <c:v>4.5590277777777778E-2</c:v>
                </c:pt>
                <c:pt idx="3946">
                  <c:v>4.5601851851851859E-2</c:v>
                </c:pt>
                <c:pt idx="3947">
                  <c:v>4.5613425925925925E-2</c:v>
                </c:pt>
                <c:pt idx="3948">
                  <c:v>4.5624999999999999E-2</c:v>
                </c:pt>
                <c:pt idx="3949">
                  <c:v>4.5636574074074072E-2</c:v>
                </c:pt>
                <c:pt idx="3950">
                  <c:v>4.5648148148148153E-2</c:v>
                </c:pt>
                <c:pt idx="3951">
                  <c:v>4.5659722222222227E-2</c:v>
                </c:pt>
                <c:pt idx="3952">
                  <c:v>4.5671296296296293E-2</c:v>
                </c:pt>
                <c:pt idx="3953">
                  <c:v>4.5682870370370367E-2</c:v>
                </c:pt>
                <c:pt idx="3954">
                  <c:v>4.5694444444444447E-2</c:v>
                </c:pt>
                <c:pt idx="3955">
                  <c:v>4.5706018518518521E-2</c:v>
                </c:pt>
                <c:pt idx="3956">
                  <c:v>4.5717592592592594E-2</c:v>
                </c:pt>
                <c:pt idx="3957">
                  <c:v>4.5729166666666661E-2</c:v>
                </c:pt>
                <c:pt idx="3958">
                  <c:v>4.5740740740740742E-2</c:v>
                </c:pt>
                <c:pt idx="3959">
                  <c:v>4.5752314814814815E-2</c:v>
                </c:pt>
                <c:pt idx="3960">
                  <c:v>4.5763888888888889E-2</c:v>
                </c:pt>
                <c:pt idx="3961">
                  <c:v>4.5775462962962969E-2</c:v>
                </c:pt>
                <c:pt idx="3962">
                  <c:v>4.5787037037037036E-2</c:v>
                </c:pt>
                <c:pt idx="3963">
                  <c:v>4.5798611111111109E-2</c:v>
                </c:pt>
                <c:pt idx="3964">
                  <c:v>4.5810185185185183E-2</c:v>
                </c:pt>
                <c:pt idx="3965">
                  <c:v>4.5821759259259263E-2</c:v>
                </c:pt>
                <c:pt idx="3966">
                  <c:v>4.5833333333333337E-2</c:v>
                </c:pt>
                <c:pt idx="3967">
                  <c:v>4.5844907407407404E-2</c:v>
                </c:pt>
                <c:pt idx="3968">
                  <c:v>4.5856481481481477E-2</c:v>
                </c:pt>
                <c:pt idx="3969">
                  <c:v>4.5868055555555558E-2</c:v>
                </c:pt>
                <c:pt idx="3970">
                  <c:v>4.5879629629629631E-2</c:v>
                </c:pt>
                <c:pt idx="3971">
                  <c:v>4.5891203703703705E-2</c:v>
                </c:pt>
                <c:pt idx="3972">
                  <c:v>4.5902777777777772E-2</c:v>
                </c:pt>
                <c:pt idx="3973">
                  <c:v>4.5914351851851852E-2</c:v>
                </c:pt>
                <c:pt idx="3974">
                  <c:v>4.5925925925925926E-2</c:v>
                </c:pt>
                <c:pt idx="3975">
                  <c:v>4.5937499999999999E-2</c:v>
                </c:pt>
                <c:pt idx="3976">
                  <c:v>4.594907407407408E-2</c:v>
                </c:pt>
                <c:pt idx="3977">
                  <c:v>4.5960648148148146E-2</c:v>
                </c:pt>
                <c:pt idx="3978">
                  <c:v>4.597222222222222E-2</c:v>
                </c:pt>
                <c:pt idx="3979">
                  <c:v>4.5983796296296293E-2</c:v>
                </c:pt>
                <c:pt idx="3980">
                  <c:v>4.5995370370370374E-2</c:v>
                </c:pt>
                <c:pt idx="3981">
                  <c:v>4.6006944444444448E-2</c:v>
                </c:pt>
                <c:pt idx="3982">
                  <c:v>4.6018518518518514E-2</c:v>
                </c:pt>
                <c:pt idx="3983">
                  <c:v>4.6030092592592588E-2</c:v>
                </c:pt>
                <c:pt idx="3984">
                  <c:v>4.6041666666666668E-2</c:v>
                </c:pt>
                <c:pt idx="3985">
                  <c:v>4.6053240740740742E-2</c:v>
                </c:pt>
                <c:pt idx="3986">
                  <c:v>4.6064814814814815E-2</c:v>
                </c:pt>
                <c:pt idx="3987">
                  <c:v>4.6076388888888882E-2</c:v>
                </c:pt>
                <c:pt idx="3988">
                  <c:v>4.6087962962962963E-2</c:v>
                </c:pt>
                <c:pt idx="3989">
                  <c:v>4.6099537037037036E-2</c:v>
                </c:pt>
                <c:pt idx="3990">
                  <c:v>4.611111111111111E-2</c:v>
                </c:pt>
                <c:pt idx="3991">
                  <c:v>4.612268518518519E-2</c:v>
                </c:pt>
                <c:pt idx="3992">
                  <c:v>4.6134259259259264E-2</c:v>
                </c:pt>
                <c:pt idx="3993">
                  <c:v>4.614583333333333E-2</c:v>
                </c:pt>
                <c:pt idx="3994">
                  <c:v>4.6157407407407404E-2</c:v>
                </c:pt>
                <c:pt idx="3995">
                  <c:v>4.6168981481481484E-2</c:v>
                </c:pt>
                <c:pt idx="3996">
                  <c:v>4.6180555555555558E-2</c:v>
                </c:pt>
                <c:pt idx="3997">
                  <c:v>4.6192129629629632E-2</c:v>
                </c:pt>
                <c:pt idx="3998">
                  <c:v>4.6203703703703698E-2</c:v>
                </c:pt>
                <c:pt idx="3999">
                  <c:v>4.6215277777777779E-2</c:v>
                </c:pt>
                <c:pt idx="4000">
                  <c:v>4.6226851851851852E-2</c:v>
                </c:pt>
                <c:pt idx="4001">
                  <c:v>4.6238425925925926E-2</c:v>
                </c:pt>
                <c:pt idx="4002">
                  <c:v>4.6250000000000006E-2</c:v>
                </c:pt>
                <c:pt idx="4003">
                  <c:v>4.6261574074074073E-2</c:v>
                </c:pt>
                <c:pt idx="4004">
                  <c:v>4.6273148148148147E-2</c:v>
                </c:pt>
                <c:pt idx="4005">
                  <c:v>4.628472222222222E-2</c:v>
                </c:pt>
                <c:pt idx="4006">
                  <c:v>4.6296296296296301E-2</c:v>
                </c:pt>
                <c:pt idx="4007">
                  <c:v>4.6307870370370374E-2</c:v>
                </c:pt>
                <c:pt idx="4008">
                  <c:v>4.6319444444444441E-2</c:v>
                </c:pt>
                <c:pt idx="4009">
                  <c:v>4.6331018518518514E-2</c:v>
                </c:pt>
                <c:pt idx="4010">
                  <c:v>4.6342592592592595E-2</c:v>
                </c:pt>
                <c:pt idx="4011">
                  <c:v>4.6354166666666669E-2</c:v>
                </c:pt>
                <c:pt idx="4012">
                  <c:v>4.6365740740740742E-2</c:v>
                </c:pt>
                <c:pt idx="4013">
                  <c:v>4.6377314814814809E-2</c:v>
                </c:pt>
                <c:pt idx="4014">
                  <c:v>4.6388888888888889E-2</c:v>
                </c:pt>
                <c:pt idx="4015">
                  <c:v>4.6400462962962963E-2</c:v>
                </c:pt>
                <c:pt idx="4016">
                  <c:v>4.6412037037037036E-2</c:v>
                </c:pt>
                <c:pt idx="4017">
                  <c:v>4.6423611111111117E-2</c:v>
                </c:pt>
                <c:pt idx="4018">
                  <c:v>4.6435185185185184E-2</c:v>
                </c:pt>
                <c:pt idx="4019">
                  <c:v>4.6446759259259257E-2</c:v>
                </c:pt>
                <c:pt idx="4020">
                  <c:v>4.6458333333333331E-2</c:v>
                </c:pt>
                <c:pt idx="4021">
                  <c:v>4.6469907407407411E-2</c:v>
                </c:pt>
                <c:pt idx="4022">
                  <c:v>4.6481481481481485E-2</c:v>
                </c:pt>
                <c:pt idx="4023">
                  <c:v>4.6493055555555551E-2</c:v>
                </c:pt>
                <c:pt idx="4024">
                  <c:v>4.6504629629629625E-2</c:v>
                </c:pt>
                <c:pt idx="4025">
                  <c:v>4.6516203703703705E-2</c:v>
                </c:pt>
                <c:pt idx="4026">
                  <c:v>4.6527777777777779E-2</c:v>
                </c:pt>
                <c:pt idx="4027">
                  <c:v>4.6539351851851853E-2</c:v>
                </c:pt>
                <c:pt idx="4028">
                  <c:v>4.6550925925925919E-2</c:v>
                </c:pt>
                <c:pt idx="4029">
                  <c:v>4.65625E-2</c:v>
                </c:pt>
                <c:pt idx="4030">
                  <c:v>4.6574074074074073E-2</c:v>
                </c:pt>
                <c:pt idx="4031">
                  <c:v>4.6585648148148147E-2</c:v>
                </c:pt>
                <c:pt idx="4032">
                  <c:v>4.6597222222222227E-2</c:v>
                </c:pt>
                <c:pt idx="4033">
                  <c:v>4.6608796296296294E-2</c:v>
                </c:pt>
                <c:pt idx="4034">
                  <c:v>4.6620370370370368E-2</c:v>
                </c:pt>
                <c:pt idx="4035">
                  <c:v>4.6631944444444441E-2</c:v>
                </c:pt>
                <c:pt idx="4036">
                  <c:v>4.6643518518518522E-2</c:v>
                </c:pt>
                <c:pt idx="4037">
                  <c:v>4.6655092592592595E-2</c:v>
                </c:pt>
                <c:pt idx="4038">
                  <c:v>4.6666666666666669E-2</c:v>
                </c:pt>
                <c:pt idx="4039">
                  <c:v>4.6678240740740735E-2</c:v>
                </c:pt>
                <c:pt idx="4040">
                  <c:v>4.6689814814814816E-2</c:v>
                </c:pt>
                <c:pt idx="4041">
                  <c:v>4.670138888888889E-2</c:v>
                </c:pt>
                <c:pt idx="4042">
                  <c:v>4.6712962962962963E-2</c:v>
                </c:pt>
                <c:pt idx="4043">
                  <c:v>4.6724537037037044E-2</c:v>
                </c:pt>
                <c:pt idx="4044">
                  <c:v>4.673611111111111E-2</c:v>
                </c:pt>
                <c:pt idx="4045">
                  <c:v>4.6747685185185184E-2</c:v>
                </c:pt>
                <c:pt idx="4046">
                  <c:v>4.6759259259259257E-2</c:v>
                </c:pt>
                <c:pt idx="4047">
                  <c:v>4.6770833333333338E-2</c:v>
                </c:pt>
                <c:pt idx="4048">
                  <c:v>4.6782407407407411E-2</c:v>
                </c:pt>
                <c:pt idx="4049">
                  <c:v>4.6793981481481478E-2</c:v>
                </c:pt>
                <c:pt idx="4050">
                  <c:v>4.6805555555555552E-2</c:v>
                </c:pt>
                <c:pt idx="4051">
                  <c:v>4.6817129629629632E-2</c:v>
                </c:pt>
                <c:pt idx="4052">
                  <c:v>4.6828703703703706E-2</c:v>
                </c:pt>
                <c:pt idx="4053">
                  <c:v>4.6840277777777779E-2</c:v>
                </c:pt>
                <c:pt idx="4054">
                  <c:v>4.6851851851851846E-2</c:v>
                </c:pt>
                <c:pt idx="4055">
                  <c:v>4.6863425925925926E-2</c:v>
                </c:pt>
                <c:pt idx="4056">
                  <c:v>4.6875E-2</c:v>
                </c:pt>
                <c:pt idx="4057">
                  <c:v>4.6886574074074074E-2</c:v>
                </c:pt>
                <c:pt idx="4058">
                  <c:v>4.6898148148148154E-2</c:v>
                </c:pt>
                <c:pt idx="4059">
                  <c:v>4.6909722222222221E-2</c:v>
                </c:pt>
                <c:pt idx="4060">
                  <c:v>4.6921296296296294E-2</c:v>
                </c:pt>
                <c:pt idx="4061">
                  <c:v>4.6932870370370368E-2</c:v>
                </c:pt>
                <c:pt idx="4062">
                  <c:v>4.6944444444444448E-2</c:v>
                </c:pt>
                <c:pt idx="4063">
                  <c:v>4.6956018518518522E-2</c:v>
                </c:pt>
                <c:pt idx="4064">
                  <c:v>4.6967592592592589E-2</c:v>
                </c:pt>
                <c:pt idx="4065">
                  <c:v>4.6979166666666662E-2</c:v>
                </c:pt>
                <c:pt idx="4066">
                  <c:v>4.6990740740740743E-2</c:v>
                </c:pt>
                <c:pt idx="4067">
                  <c:v>4.7002314814814816E-2</c:v>
                </c:pt>
                <c:pt idx="4068">
                  <c:v>4.701388888888889E-2</c:v>
                </c:pt>
                <c:pt idx="4069">
                  <c:v>4.702546296296297E-2</c:v>
                </c:pt>
                <c:pt idx="4070">
                  <c:v>4.7037037037037037E-2</c:v>
                </c:pt>
                <c:pt idx="4071">
                  <c:v>4.704861111111111E-2</c:v>
                </c:pt>
                <c:pt idx="4072">
                  <c:v>4.7060185185185184E-2</c:v>
                </c:pt>
                <c:pt idx="4073">
                  <c:v>4.7071759259259265E-2</c:v>
                </c:pt>
                <c:pt idx="4074">
                  <c:v>4.7083333333333331E-2</c:v>
                </c:pt>
                <c:pt idx="4075">
                  <c:v>4.7094907407407405E-2</c:v>
                </c:pt>
                <c:pt idx="4076">
                  <c:v>4.7106481481481478E-2</c:v>
                </c:pt>
                <c:pt idx="4077">
                  <c:v>4.7118055555555559E-2</c:v>
                </c:pt>
                <c:pt idx="4078">
                  <c:v>4.7129629629629632E-2</c:v>
                </c:pt>
                <c:pt idx="4079">
                  <c:v>4.7141203703703706E-2</c:v>
                </c:pt>
                <c:pt idx="4080">
                  <c:v>4.7152777777777773E-2</c:v>
                </c:pt>
                <c:pt idx="4081">
                  <c:v>4.7164351851851853E-2</c:v>
                </c:pt>
                <c:pt idx="4082">
                  <c:v>4.7175925925925927E-2</c:v>
                </c:pt>
                <c:pt idx="4083">
                  <c:v>4.71875E-2</c:v>
                </c:pt>
                <c:pt idx="4084">
                  <c:v>4.7199074074074067E-2</c:v>
                </c:pt>
                <c:pt idx="4085">
                  <c:v>4.7210648148148147E-2</c:v>
                </c:pt>
                <c:pt idx="4086">
                  <c:v>4.7222222222222221E-2</c:v>
                </c:pt>
                <c:pt idx="4087">
                  <c:v>4.7233796296296295E-2</c:v>
                </c:pt>
                <c:pt idx="4088">
                  <c:v>4.7245370370370375E-2</c:v>
                </c:pt>
                <c:pt idx="4089">
                  <c:v>4.7256944444444449E-2</c:v>
                </c:pt>
                <c:pt idx="4090">
                  <c:v>4.7268518518518515E-2</c:v>
                </c:pt>
                <c:pt idx="4091">
                  <c:v>4.7280092592592589E-2</c:v>
                </c:pt>
                <c:pt idx="4092">
                  <c:v>4.7291666666666669E-2</c:v>
                </c:pt>
                <c:pt idx="4093">
                  <c:v>4.7303240740740743E-2</c:v>
                </c:pt>
                <c:pt idx="4094">
                  <c:v>4.731481481481481E-2</c:v>
                </c:pt>
                <c:pt idx="4095">
                  <c:v>4.7326388888888883E-2</c:v>
                </c:pt>
                <c:pt idx="4096">
                  <c:v>4.7337962962962964E-2</c:v>
                </c:pt>
                <c:pt idx="4097">
                  <c:v>4.7349537037037037E-2</c:v>
                </c:pt>
                <c:pt idx="4098">
                  <c:v>4.7361111111111111E-2</c:v>
                </c:pt>
                <c:pt idx="4099">
                  <c:v>4.7372685185185191E-2</c:v>
                </c:pt>
                <c:pt idx="4100">
                  <c:v>4.7384259259259258E-2</c:v>
                </c:pt>
                <c:pt idx="4101">
                  <c:v>4.7395833333333331E-2</c:v>
                </c:pt>
                <c:pt idx="4102">
                  <c:v>4.7407407407407405E-2</c:v>
                </c:pt>
                <c:pt idx="4103">
                  <c:v>4.7418981481481486E-2</c:v>
                </c:pt>
                <c:pt idx="4104">
                  <c:v>4.7430555555555559E-2</c:v>
                </c:pt>
                <c:pt idx="4105">
                  <c:v>4.7442129629629626E-2</c:v>
                </c:pt>
                <c:pt idx="4106">
                  <c:v>4.7453703703703699E-2</c:v>
                </c:pt>
                <c:pt idx="4107">
                  <c:v>4.746527777777778E-2</c:v>
                </c:pt>
                <c:pt idx="4108">
                  <c:v>4.7476851851851853E-2</c:v>
                </c:pt>
                <c:pt idx="4109">
                  <c:v>4.7488425925925927E-2</c:v>
                </c:pt>
                <c:pt idx="4110">
                  <c:v>4.7500000000000007E-2</c:v>
                </c:pt>
                <c:pt idx="4111">
                  <c:v>4.7511574074074074E-2</c:v>
                </c:pt>
                <c:pt idx="4112">
                  <c:v>4.7523148148148148E-2</c:v>
                </c:pt>
                <c:pt idx="4113">
                  <c:v>4.7534722222222221E-2</c:v>
                </c:pt>
                <c:pt idx="4114">
                  <c:v>4.7546296296296302E-2</c:v>
                </c:pt>
                <c:pt idx="4115">
                  <c:v>4.7557870370370368E-2</c:v>
                </c:pt>
                <c:pt idx="4116">
                  <c:v>4.7569444444444442E-2</c:v>
                </c:pt>
                <c:pt idx="4117">
                  <c:v>4.7581018518518516E-2</c:v>
                </c:pt>
                <c:pt idx="4118">
                  <c:v>4.7592592592592596E-2</c:v>
                </c:pt>
                <c:pt idx="4119">
                  <c:v>4.760416666666667E-2</c:v>
                </c:pt>
                <c:pt idx="4120">
                  <c:v>4.7615740740740743E-2</c:v>
                </c:pt>
                <c:pt idx="4121">
                  <c:v>4.762731481481481E-2</c:v>
                </c:pt>
                <c:pt idx="4122">
                  <c:v>4.763888888888889E-2</c:v>
                </c:pt>
                <c:pt idx="4123">
                  <c:v>4.7650462962962964E-2</c:v>
                </c:pt>
                <c:pt idx="4124">
                  <c:v>4.7662037037037037E-2</c:v>
                </c:pt>
                <c:pt idx="4125">
                  <c:v>4.7673611111111104E-2</c:v>
                </c:pt>
                <c:pt idx="4126">
                  <c:v>4.7685185185185185E-2</c:v>
                </c:pt>
                <c:pt idx="4127">
                  <c:v>4.7696759259259258E-2</c:v>
                </c:pt>
                <c:pt idx="4128">
                  <c:v>4.7708333333333332E-2</c:v>
                </c:pt>
                <c:pt idx="4129">
                  <c:v>4.7719907407407412E-2</c:v>
                </c:pt>
                <c:pt idx="4130">
                  <c:v>4.7731481481481486E-2</c:v>
                </c:pt>
                <c:pt idx="4131">
                  <c:v>4.7743055555555552E-2</c:v>
                </c:pt>
                <c:pt idx="4132">
                  <c:v>4.7754629629629626E-2</c:v>
                </c:pt>
                <c:pt idx="4133">
                  <c:v>4.7766203703703707E-2</c:v>
                </c:pt>
                <c:pt idx="4134">
                  <c:v>4.777777777777778E-2</c:v>
                </c:pt>
                <c:pt idx="4135">
                  <c:v>4.7789351851851847E-2</c:v>
                </c:pt>
                <c:pt idx="4136">
                  <c:v>4.780092592592592E-2</c:v>
                </c:pt>
                <c:pt idx="4137">
                  <c:v>4.7812500000000001E-2</c:v>
                </c:pt>
                <c:pt idx="4138">
                  <c:v>4.7824074074074074E-2</c:v>
                </c:pt>
                <c:pt idx="4139">
                  <c:v>4.7835648148148148E-2</c:v>
                </c:pt>
                <c:pt idx="4140">
                  <c:v>4.7847222222222228E-2</c:v>
                </c:pt>
                <c:pt idx="4141">
                  <c:v>4.7858796296296295E-2</c:v>
                </c:pt>
                <c:pt idx="4142">
                  <c:v>4.7870370370370369E-2</c:v>
                </c:pt>
                <c:pt idx="4143">
                  <c:v>4.7881944444444442E-2</c:v>
                </c:pt>
                <c:pt idx="4144">
                  <c:v>4.7893518518518523E-2</c:v>
                </c:pt>
                <c:pt idx="4145">
                  <c:v>4.7905092592592589E-2</c:v>
                </c:pt>
                <c:pt idx="4146">
                  <c:v>4.7916666666666663E-2</c:v>
                </c:pt>
                <c:pt idx="4147">
                  <c:v>4.7928240740740737E-2</c:v>
                </c:pt>
                <c:pt idx="4148">
                  <c:v>4.7939814814814817E-2</c:v>
                </c:pt>
                <c:pt idx="4149">
                  <c:v>4.7951388888888891E-2</c:v>
                </c:pt>
                <c:pt idx="4150">
                  <c:v>4.7962962962962964E-2</c:v>
                </c:pt>
                <c:pt idx="4151">
                  <c:v>4.7974537037037045E-2</c:v>
                </c:pt>
                <c:pt idx="4152">
                  <c:v>4.7974537037037045E-2</c:v>
                </c:pt>
                <c:pt idx="4153">
                  <c:v>4.7997685185185185E-2</c:v>
                </c:pt>
                <c:pt idx="4154">
                  <c:v>4.7997685185185185E-2</c:v>
                </c:pt>
                <c:pt idx="4155">
                  <c:v>4.8009259259259258E-2</c:v>
                </c:pt>
                <c:pt idx="4156">
                  <c:v>4.8020833333333339E-2</c:v>
                </c:pt>
                <c:pt idx="4157">
                  <c:v>4.8032407407407406E-2</c:v>
                </c:pt>
                <c:pt idx="4158">
                  <c:v>4.8043981481481479E-2</c:v>
                </c:pt>
                <c:pt idx="4159">
                  <c:v>4.8055555555555553E-2</c:v>
                </c:pt>
                <c:pt idx="4160">
                  <c:v>4.8067129629629633E-2</c:v>
                </c:pt>
                <c:pt idx="4161">
                  <c:v>4.8078703703703707E-2</c:v>
                </c:pt>
                <c:pt idx="4162">
                  <c:v>4.809027777777778E-2</c:v>
                </c:pt>
                <c:pt idx="4163">
                  <c:v>4.8101851851851847E-2</c:v>
                </c:pt>
                <c:pt idx="4164">
                  <c:v>4.8113425925925928E-2</c:v>
                </c:pt>
                <c:pt idx="4165">
                  <c:v>4.8125000000000001E-2</c:v>
                </c:pt>
                <c:pt idx="4166">
                  <c:v>4.8136574074074075E-2</c:v>
                </c:pt>
                <c:pt idx="4167">
                  <c:v>4.8148148148148141E-2</c:v>
                </c:pt>
                <c:pt idx="4168">
                  <c:v>4.8159722222222222E-2</c:v>
                </c:pt>
                <c:pt idx="4169">
                  <c:v>4.8171296296296295E-2</c:v>
                </c:pt>
                <c:pt idx="4170">
                  <c:v>4.8182870370370369E-2</c:v>
                </c:pt>
                <c:pt idx="4171">
                  <c:v>4.8194444444444449E-2</c:v>
                </c:pt>
                <c:pt idx="4172">
                  <c:v>4.8206018518518523E-2</c:v>
                </c:pt>
                <c:pt idx="4173">
                  <c:v>4.821759259259259E-2</c:v>
                </c:pt>
                <c:pt idx="4174">
                  <c:v>4.8229166666666663E-2</c:v>
                </c:pt>
                <c:pt idx="4175">
                  <c:v>4.8240740740740744E-2</c:v>
                </c:pt>
                <c:pt idx="4176">
                  <c:v>4.8252314814814817E-2</c:v>
                </c:pt>
                <c:pt idx="4177">
                  <c:v>4.8263888888888884E-2</c:v>
                </c:pt>
                <c:pt idx="4178">
                  <c:v>4.8275462962962958E-2</c:v>
                </c:pt>
                <c:pt idx="4179">
                  <c:v>4.8287037037037038E-2</c:v>
                </c:pt>
                <c:pt idx="4180">
                  <c:v>4.8298611111111112E-2</c:v>
                </c:pt>
                <c:pt idx="4181">
                  <c:v>4.8310185185185185E-2</c:v>
                </c:pt>
                <c:pt idx="4182">
                  <c:v>4.8321759259259266E-2</c:v>
                </c:pt>
                <c:pt idx="4183">
                  <c:v>4.8333333333333332E-2</c:v>
                </c:pt>
                <c:pt idx="4184">
                  <c:v>4.8344907407407406E-2</c:v>
                </c:pt>
                <c:pt idx="4185">
                  <c:v>4.8356481481481479E-2</c:v>
                </c:pt>
                <c:pt idx="4186">
                  <c:v>4.836805555555556E-2</c:v>
                </c:pt>
                <c:pt idx="4187">
                  <c:v>4.8379629629629627E-2</c:v>
                </c:pt>
                <c:pt idx="4188">
                  <c:v>4.83912037037037E-2</c:v>
                </c:pt>
                <c:pt idx="4189">
                  <c:v>4.8402777777777774E-2</c:v>
                </c:pt>
                <c:pt idx="4190">
                  <c:v>4.8414351851851854E-2</c:v>
                </c:pt>
                <c:pt idx="4191">
                  <c:v>4.8425925925925928E-2</c:v>
                </c:pt>
                <c:pt idx="4192">
                  <c:v>4.8437500000000001E-2</c:v>
                </c:pt>
                <c:pt idx="4193">
                  <c:v>4.8449074074074082E-2</c:v>
                </c:pt>
                <c:pt idx="4194">
                  <c:v>4.8460648148148149E-2</c:v>
                </c:pt>
                <c:pt idx="4195">
                  <c:v>4.8472222222222222E-2</c:v>
                </c:pt>
                <c:pt idx="4196">
                  <c:v>4.8483796296296296E-2</c:v>
                </c:pt>
                <c:pt idx="4197">
                  <c:v>4.8495370370370376E-2</c:v>
                </c:pt>
                <c:pt idx="4198">
                  <c:v>4.8506944444444443E-2</c:v>
                </c:pt>
                <c:pt idx="4199">
                  <c:v>4.8518518518518516E-2</c:v>
                </c:pt>
                <c:pt idx="4200">
                  <c:v>4.853009259259259E-2</c:v>
                </c:pt>
                <c:pt idx="4201">
                  <c:v>4.854166666666667E-2</c:v>
                </c:pt>
                <c:pt idx="4202">
                  <c:v>4.8553240740740744E-2</c:v>
                </c:pt>
                <c:pt idx="4203">
                  <c:v>4.8564814814814818E-2</c:v>
                </c:pt>
                <c:pt idx="4204">
                  <c:v>4.8576388888888884E-2</c:v>
                </c:pt>
                <c:pt idx="4205">
                  <c:v>4.8587962962962965E-2</c:v>
                </c:pt>
                <c:pt idx="4206">
                  <c:v>4.8599537037037038E-2</c:v>
                </c:pt>
                <c:pt idx="4207">
                  <c:v>4.8611111111111112E-2</c:v>
                </c:pt>
                <c:pt idx="4208">
                  <c:v>4.8622685185185179E-2</c:v>
                </c:pt>
                <c:pt idx="4209">
                  <c:v>4.8634259259259259E-2</c:v>
                </c:pt>
                <c:pt idx="4210">
                  <c:v>4.8645833333333333E-2</c:v>
                </c:pt>
                <c:pt idx="4211">
                  <c:v>4.8657407407407406E-2</c:v>
                </c:pt>
                <c:pt idx="4212">
                  <c:v>4.8668981481481487E-2</c:v>
                </c:pt>
                <c:pt idx="4213">
                  <c:v>4.868055555555556E-2</c:v>
                </c:pt>
                <c:pt idx="4214">
                  <c:v>4.8692129629629627E-2</c:v>
                </c:pt>
                <c:pt idx="4215">
                  <c:v>4.87037037037037E-2</c:v>
                </c:pt>
                <c:pt idx="4216">
                  <c:v>4.8715277777777781E-2</c:v>
                </c:pt>
                <c:pt idx="4217">
                  <c:v>4.8726851851851855E-2</c:v>
                </c:pt>
                <c:pt idx="4218">
                  <c:v>4.8738425925925921E-2</c:v>
                </c:pt>
                <c:pt idx="4219">
                  <c:v>4.8749999999999995E-2</c:v>
                </c:pt>
                <c:pt idx="4220">
                  <c:v>4.8761574074074075E-2</c:v>
                </c:pt>
                <c:pt idx="4221">
                  <c:v>4.8773148148148149E-2</c:v>
                </c:pt>
                <c:pt idx="4222">
                  <c:v>4.8784722222222222E-2</c:v>
                </c:pt>
                <c:pt idx="4223">
                  <c:v>4.8796296296296303E-2</c:v>
                </c:pt>
                <c:pt idx="4224">
                  <c:v>4.880787037037037E-2</c:v>
                </c:pt>
                <c:pt idx="4225">
                  <c:v>4.8819444444444443E-2</c:v>
                </c:pt>
                <c:pt idx="4226">
                  <c:v>4.8831018518518517E-2</c:v>
                </c:pt>
                <c:pt idx="4227">
                  <c:v>4.8842592592592597E-2</c:v>
                </c:pt>
                <c:pt idx="4228">
                  <c:v>4.8854166666666664E-2</c:v>
                </c:pt>
                <c:pt idx="4229">
                  <c:v>4.8865740740740737E-2</c:v>
                </c:pt>
                <c:pt idx="4230">
                  <c:v>4.8877314814814811E-2</c:v>
                </c:pt>
                <c:pt idx="4231">
                  <c:v>4.8888888888888891E-2</c:v>
                </c:pt>
                <c:pt idx="4232">
                  <c:v>4.8900462962962965E-2</c:v>
                </c:pt>
                <c:pt idx="4233">
                  <c:v>4.8912037037037039E-2</c:v>
                </c:pt>
                <c:pt idx="4234">
                  <c:v>4.8923611111111105E-2</c:v>
                </c:pt>
                <c:pt idx="4235">
                  <c:v>4.8935185185185186E-2</c:v>
                </c:pt>
                <c:pt idx="4236">
                  <c:v>4.8946759259259259E-2</c:v>
                </c:pt>
                <c:pt idx="4237">
                  <c:v>4.8958333333333333E-2</c:v>
                </c:pt>
                <c:pt idx="4238">
                  <c:v>4.8969907407407413E-2</c:v>
                </c:pt>
                <c:pt idx="4239">
                  <c:v>4.898148148148148E-2</c:v>
                </c:pt>
                <c:pt idx="4240">
                  <c:v>4.8993055555555554E-2</c:v>
                </c:pt>
                <c:pt idx="4241">
                  <c:v>4.9004629629629627E-2</c:v>
                </c:pt>
                <c:pt idx="4242">
                  <c:v>4.9016203703703708E-2</c:v>
                </c:pt>
                <c:pt idx="4243">
                  <c:v>4.9027777777777781E-2</c:v>
                </c:pt>
                <c:pt idx="4244">
                  <c:v>4.9039351851851855E-2</c:v>
                </c:pt>
                <c:pt idx="4245">
                  <c:v>4.9050925925925921E-2</c:v>
                </c:pt>
                <c:pt idx="4246">
                  <c:v>4.9062500000000002E-2</c:v>
                </c:pt>
                <c:pt idx="4247">
                  <c:v>4.9074074074074076E-2</c:v>
                </c:pt>
                <c:pt idx="4248">
                  <c:v>4.9085648148148149E-2</c:v>
                </c:pt>
                <c:pt idx="4249">
                  <c:v>4.9097222222222216E-2</c:v>
                </c:pt>
                <c:pt idx="4250">
                  <c:v>4.9108796296296296E-2</c:v>
                </c:pt>
                <c:pt idx="4251">
                  <c:v>4.912037037037037E-2</c:v>
                </c:pt>
                <c:pt idx="4252">
                  <c:v>4.9131944444444443E-2</c:v>
                </c:pt>
                <c:pt idx="4253">
                  <c:v>4.9143518518518524E-2</c:v>
                </c:pt>
                <c:pt idx="4254">
                  <c:v>4.9155092592592597E-2</c:v>
                </c:pt>
                <c:pt idx="4255">
                  <c:v>4.9166666666666664E-2</c:v>
                </c:pt>
                <c:pt idx="4256">
                  <c:v>4.9178240740740738E-2</c:v>
                </c:pt>
                <c:pt idx="4257">
                  <c:v>4.9189814814814818E-2</c:v>
                </c:pt>
                <c:pt idx="4258">
                  <c:v>4.9201388888888892E-2</c:v>
                </c:pt>
                <c:pt idx="4259">
                  <c:v>4.9212962962962958E-2</c:v>
                </c:pt>
                <c:pt idx="4260">
                  <c:v>4.9224537037037032E-2</c:v>
                </c:pt>
                <c:pt idx="4261">
                  <c:v>4.9236111111111112E-2</c:v>
                </c:pt>
                <c:pt idx="4262">
                  <c:v>4.9247685185185186E-2</c:v>
                </c:pt>
                <c:pt idx="4263">
                  <c:v>4.925925925925926E-2</c:v>
                </c:pt>
                <c:pt idx="4264">
                  <c:v>4.927083333333334E-2</c:v>
                </c:pt>
                <c:pt idx="4265">
                  <c:v>4.9282407407407407E-2</c:v>
                </c:pt>
                <c:pt idx="4266">
                  <c:v>4.929398148148148E-2</c:v>
                </c:pt>
                <c:pt idx="4267">
                  <c:v>4.9305555555555554E-2</c:v>
                </c:pt>
                <c:pt idx="4268">
                  <c:v>4.9317129629629634E-2</c:v>
                </c:pt>
                <c:pt idx="4269">
                  <c:v>4.9328703703703701E-2</c:v>
                </c:pt>
                <c:pt idx="4270">
                  <c:v>4.9340277777777775E-2</c:v>
                </c:pt>
                <c:pt idx="4271">
                  <c:v>4.9351851851851848E-2</c:v>
                </c:pt>
                <c:pt idx="4272">
                  <c:v>4.9363425925925929E-2</c:v>
                </c:pt>
                <c:pt idx="4273">
                  <c:v>4.9375000000000002E-2</c:v>
                </c:pt>
                <c:pt idx="4274">
                  <c:v>4.9386574074074076E-2</c:v>
                </c:pt>
                <c:pt idx="4275">
                  <c:v>4.9398148148148142E-2</c:v>
                </c:pt>
                <c:pt idx="4276">
                  <c:v>4.9409722222222223E-2</c:v>
                </c:pt>
                <c:pt idx="4277">
                  <c:v>4.9421296296296297E-2</c:v>
                </c:pt>
                <c:pt idx="4278">
                  <c:v>4.943287037037037E-2</c:v>
                </c:pt>
                <c:pt idx="4279">
                  <c:v>4.9444444444444437E-2</c:v>
                </c:pt>
                <c:pt idx="4280">
                  <c:v>4.9456018518518517E-2</c:v>
                </c:pt>
                <c:pt idx="4281">
                  <c:v>4.9467592592592591E-2</c:v>
                </c:pt>
                <c:pt idx="4282">
                  <c:v>4.9479166666666664E-2</c:v>
                </c:pt>
                <c:pt idx="4283">
                  <c:v>4.9490740740740745E-2</c:v>
                </c:pt>
                <c:pt idx="4284">
                  <c:v>4.9502314814814818E-2</c:v>
                </c:pt>
                <c:pt idx="4285">
                  <c:v>4.9513888888888892E-2</c:v>
                </c:pt>
                <c:pt idx="4286">
                  <c:v>4.9525462962962959E-2</c:v>
                </c:pt>
                <c:pt idx="4287">
                  <c:v>4.9537037037037039E-2</c:v>
                </c:pt>
                <c:pt idx="4288">
                  <c:v>4.9548611111111113E-2</c:v>
                </c:pt>
                <c:pt idx="4289">
                  <c:v>4.9560185185185186E-2</c:v>
                </c:pt>
                <c:pt idx="4290">
                  <c:v>4.9571759259259253E-2</c:v>
                </c:pt>
                <c:pt idx="4291">
                  <c:v>4.9583333333333333E-2</c:v>
                </c:pt>
                <c:pt idx="4292">
                  <c:v>4.9594907407407407E-2</c:v>
                </c:pt>
                <c:pt idx="4293">
                  <c:v>4.9606481481481481E-2</c:v>
                </c:pt>
                <c:pt idx="4294">
                  <c:v>4.9618055555555561E-2</c:v>
                </c:pt>
                <c:pt idx="4295">
                  <c:v>4.9629629629629635E-2</c:v>
                </c:pt>
                <c:pt idx="4296">
                  <c:v>4.9641203703703701E-2</c:v>
                </c:pt>
                <c:pt idx="4297">
                  <c:v>4.9652777777777775E-2</c:v>
                </c:pt>
                <c:pt idx="4298">
                  <c:v>4.9664351851851855E-2</c:v>
                </c:pt>
                <c:pt idx="4299">
                  <c:v>4.9675925925925929E-2</c:v>
                </c:pt>
                <c:pt idx="4300">
                  <c:v>4.9687499999999996E-2</c:v>
                </c:pt>
                <c:pt idx="4301">
                  <c:v>4.9699074074074069E-2</c:v>
                </c:pt>
                <c:pt idx="4302">
                  <c:v>4.971064814814815E-2</c:v>
                </c:pt>
                <c:pt idx="4303">
                  <c:v>4.9722222222222223E-2</c:v>
                </c:pt>
                <c:pt idx="4304">
                  <c:v>4.9733796296296297E-2</c:v>
                </c:pt>
                <c:pt idx="4305">
                  <c:v>4.9745370370370377E-2</c:v>
                </c:pt>
                <c:pt idx="4306">
                  <c:v>4.9756944444444444E-2</c:v>
                </c:pt>
                <c:pt idx="4307">
                  <c:v>4.9768518518518517E-2</c:v>
                </c:pt>
                <c:pt idx="4308">
                  <c:v>4.9780092592592591E-2</c:v>
                </c:pt>
                <c:pt idx="4309">
                  <c:v>4.9791666666666672E-2</c:v>
                </c:pt>
                <c:pt idx="4310">
                  <c:v>4.9803240740740738E-2</c:v>
                </c:pt>
                <c:pt idx="4311">
                  <c:v>4.9814814814814812E-2</c:v>
                </c:pt>
                <c:pt idx="4312">
                  <c:v>4.9826388888888885E-2</c:v>
                </c:pt>
                <c:pt idx="4313">
                  <c:v>4.9837962962962966E-2</c:v>
                </c:pt>
                <c:pt idx="4314">
                  <c:v>4.9849537037037039E-2</c:v>
                </c:pt>
                <c:pt idx="4315">
                  <c:v>4.9861111111111113E-2</c:v>
                </c:pt>
                <c:pt idx="4316">
                  <c:v>4.987268518518518E-2</c:v>
                </c:pt>
                <c:pt idx="4317">
                  <c:v>4.988425925925926E-2</c:v>
                </c:pt>
                <c:pt idx="4318">
                  <c:v>4.9895833333333334E-2</c:v>
                </c:pt>
                <c:pt idx="4319">
                  <c:v>4.9907407407407407E-2</c:v>
                </c:pt>
                <c:pt idx="4320">
                  <c:v>4.9918981481481474E-2</c:v>
                </c:pt>
                <c:pt idx="4321">
                  <c:v>4.9930555555555554E-2</c:v>
                </c:pt>
                <c:pt idx="4322">
                  <c:v>4.9942129629629628E-2</c:v>
                </c:pt>
                <c:pt idx="4323">
                  <c:v>4.9953703703703702E-2</c:v>
                </c:pt>
                <c:pt idx="4324">
                  <c:v>4.9965277777777782E-2</c:v>
                </c:pt>
                <c:pt idx="4325">
                  <c:v>4.9976851851851856E-2</c:v>
                </c:pt>
                <c:pt idx="4326">
                  <c:v>4.9988425925925922E-2</c:v>
                </c:pt>
                <c:pt idx="4327">
                  <c:v>4.9999999999999996E-2</c:v>
                </c:pt>
                <c:pt idx="4328">
                  <c:v>5.0011574074074076E-2</c:v>
                </c:pt>
                <c:pt idx="4329">
                  <c:v>5.002314814814815E-2</c:v>
                </c:pt>
                <c:pt idx="4330">
                  <c:v>5.0034722222222223E-2</c:v>
                </c:pt>
                <c:pt idx="4331">
                  <c:v>5.004629629629629E-2</c:v>
                </c:pt>
                <c:pt idx="4332">
                  <c:v>5.0057870370370371E-2</c:v>
                </c:pt>
                <c:pt idx="4333">
                  <c:v>5.0069444444444444E-2</c:v>
                </c:pt>
                <c:pt idx="4334">
                  <c:v>5.0081018518518518E-2</c:v>
                </c:pt>
                <c:pt idx="4335">
                  <c:v>5.0092592592592598E-2</c:v>
                </c:pt>
                <c:pt idx="4336">
                  <c:v>5.0104166666666672E-2</c:v>
                </c:pt>
                <c:pt idx="4337">
                  <c:v>5.0115740740740738E-2</c:v>
                </c:pt>
                <c:pt idx="4338">
                  <c:v>5.0127314814814812E-2</c:v>
                </c:pt>
                <c:pt idx="4339">
                  <c:v>5.0138888888888893E-2</c:v>
                </c:pt>
                <c:pt idx="4340">
                  <c:v>5.0150462962962966E-2</c:v>
                </c:pt>
                <c:pt idx="4341">
                  <c:v>5.0162037037037033E-2</c:v>
                </c:pt>
                <c:pt idx="4342">
                  <c:v>5.0173611111111106E-2</c:v>
                </c:pt>
                <c:pt idx="4343">
                  <c:v>5.0185185185185187E-2</c:v>
                </c:pt>
                <c:pt idx="4344">
                  <c:v>5.019675925925926E-2</c:v>
                </c:pt>
                <c:pt idx="4345">
                  <c:v>5.0208333333333334E-2</c:v>
                </c:pt>
                <c:pt idx="4346">
                  <c:v>5.0219907407407414E-2</c:v>
                </c:pt>
                <c:pt idx="4347">
                  <c:v>5.0231481481481481E-2</c:v>
                </c:pt>
                <c:pt idx="4348">
                  <c:v>5.0243055555555555E-2</c:v>
                </c:pt>
                <c:pt idx="4349">
                  <c:v>5.0254629629629628E-2</c:v>
                </c:pt>
                <c:pt idx="4350">
                  <c:v>5.0266203703703709E-2</c:v>
                </c:pt>
                <c:pt idx="4351">
                  <c:v>5.0277777777777775E-2</c:v>
                </c:pt>
                <c:pt idx="4352">
                  <c:v>5.0289351851851849E-2</c:v>
                </c:pt>
                <c:pt idx="4353">
                  <c:v>5.0300925925925923E-2</c:v>
                </c:pt>
                <c:pt idx="4354">
                  <c:v>5.0312500000000003E-2</c:v>
                </c:pt>
                <c:pt idx="4355">
                  <c:v>5.0324074074074077E-2</c:v>
                </c:pt>
                <c:pt idx="4356">
                  <c:v>5.033564814814815E-2</c:v>
                </c:pt>
                <c:pt idx="4357">
                  <c:v>5.0347222222222217E-2</c:v>
                </c:pt>
                <c:pt idx="4358">
                  <c:v>5.0358796296296297E-2</c:v>
                </c:pt>
                <c:pt idx="4359">
                  <c:v>5.0370370370370371E-2</c:v>
                </c:pt>
                <c:pt idx="4360">
                  <c:v>5.0381944444444444E-2</c:v>
                </c:pt>
                <c:pt idx="4361">
                  <c:v>5.0393518518518511E-2</c:v>
                </c:pt>
                <c:pt idx="4362">
                  <c:v>5.0405092592592592E-2</c:v>
                </c:pt>
                <c:pt idx="4363">
                  <c:v>5.0416666666666665E-2</c:v>
                </c:pt>
                <c:pt idx="4364">
                  <c:v>5.0428240740740739E-2</c:v>
                </c:pt>
                <c:pt idx="4365">
                  <c:v>5.0439814814814819E-2</c:v>
                </c:pt>
                <c:pt idx="4366">
                  <c:v>5.0451388888888893E-2</c:v>
                </c:pt>
                <c:pt idx="4367">
                  <c:v>5.0462962962962959E-2</c:v>
                </c:pt>
                <c:pt idx="4368">
                  <c:v>5.0474537037037033E-2</c:v>
                </c:pt>
                <c:pt idx="4369">
                  <c:v>5.0486111111111114E-2</c:v>
                </c:pt>
                <c:pt idx="4370">
                  <c:v>5.0497685185185187E-2</c:v>
                </c:pt>
                <c:pt idx="4371">
                  <c:v>5.0509259259259254E-2</c:v>
                </c:pt>
                <c:pt idx="4372">
                  <c:v>5.0520833333333327E-2</c:v>
                </c:pt>
                <c:pt idx="4373">
                  <c:v>5.0532407407407408E-2</c:v>
                </c:pt>
                <c:pt idx="4374">
                  <c:v>5.0543981481481481E-2</c:v>
                </c:pt>
                <c:pt idx="4375">
                  <c:v>5.0555555555555555E-2</c:v>
                </c:pt>
                <c:pt idx="4376">
                  <c:v>5.0567129629629635E-2</c:v>
                </c:pt>
                <c:pt idx="4377">
                  <c:v>5.0578703703703709E-2</c:v>
                </c:pt>
                <c:pt idx="4378">
                  <c:v>5.0590277777777776E-2</c:v>
                </c:pt>
                <c:pt idx="4379">
                  <c:v>5.0601851851851849E-2</c:v>
                </c:pt>
                <c:pt idx="4380">
                  <c:v>5.061342592592593E-2</c:v>
                </c:pt>
                <c:pt idx="4381">
                  <c:v>5.0625000000000003E-2</c:v>
                </c:pt>
                <c:pt idx="4382">
                  <c:v>5.063657407407407E-2</c:v>
                </c:pt>
                <c:pt idx="4383">
                  <c:v>5.0648148148148144E-2</c:v>
                </c:pt>
                <c:pt idx="4384">
                  <c:v>5.0659722222222224E-2</c:v>
                </c:pt>
                <c:pt idx="4385">
                  <c:v>5.0671296296296298E-2</c:v>
                </c:pt>
                <c:pt idx="4386">
                  <c:v>5.0682870370370371E-2</c:v>
                </c:pt>
                <c:pt idx="4387">
                  <c:v>5.0694444444444452E-2</c:v>
                </c:pt>
                <c:pt idx="4388">
                  <c:v>5.0706018518518518E-2</c:v>
                </c:pt>
                <c:pt idx="4389">
                  <c:v>5.0717592592592592E-2</c:v>
                </c:pt>
                <c:pt idx="4390">
                  <c:v>5.0729166666666665E-2</c:v>
                </c:pt>
                <c:pt idx="4391">
                  <c:v>5.0740740740740746E-2</c:v>
                </c:pt>
                <c:pt idx="4392">
                  <c:v>5.0752314814814813E-2</c:v>
                </c:pt>
                <c:pt idx="4393">
                  <c:v>5.0763888888888886E-2</c:v>
                </c:pt>
                <c:pt idx="4394">
                  <c:v>5.077546296296296E-2</c:v>
                </c:pt>
                <c:pt idx="4395">
                  <c:v>5.078703703703704E-2</c:v>
                </c:pt>
                <c:pt idx="4396">
                  <c:v>5.0798611111111114E-2</c:v>
                </c:pt>
                <c:pt idx="4397">
                  <c:v>5.0810185185185187E-2</c:v>
                </c:pt>
                <c:pt idx="4398">
                  <c:v>5.0821759259259254E-2</c:v>
                </c:pt>
                <c:pt idx="4399">
                  <c:v>5.0833333333333335E-2</c:v>
                </c:pt>
                <c:pt idx="4400">
                  <c:v>5.0844907407407408E-2</c:v>
                </c:pt>
                <c:pt idx="4401">
                  <c:v>5.0856481481481482E-2</c:v>
                </c:pt>
                <c:pt idx="4402">
                  <c:v>5.0868055555555548E-2</c:v>
                </c:pt>
                <c:pt idx="4403">
                  <c:v>5.0879629629629629E-2</c:v>
                </c:pt>
                <c:pt idx="4404">
                  <c:v>5.0891203703703702E-2</c:v>
                </c:pt>
                <c:pt idx="4405">
                  <c:v>5.0902777777777776E-2</c:v>
                </c:pt>
                <c:pt idx="4406">
                  <c:v>5.0914351851851856E-2</c:v>
                </c:pt>
                <c:pt idx="4407">
                  <c:v>5.092592592592593E-2</c:v>
                </c:pt>
                <c:pt idx="4408">
                  <c:v>5.0937499999999997E-2</c:v>
                </c:pt>
                <c:pt idx="4409">
                  <c:v>5.094907407407407E-2</c:v>
                </c:pt>
                <c:pt idx="4410">
                  <c:v>5.0960648148148151E-2</c:v>
                </c:pt>
                <c:pt idx="4411">
                  <c:v>5.0972222222222224E-2</c:v>
                </c:pt>
                <c:pt idx="4412">
                  <c:v>5.0983796296296291E-2</c:v>
                </c:pt>
                <c:pt idx="4413">
                  <c:v>5.0995370370370365E-2</c:v>
                </c:pt>
                <c:pt idx="4414">
                  <c:v>5.1006944444444445E-2</c:v>
                </c:pt>
                <c:pt idx="4415">
                  <c:v>5.1018518518518519E-2</c:v>
                </c:pt>
                <c:pt idx="4416">
                  <c:v>5.1030092592592592E-2</c:v>
                </c:pt>
                <c:pt idx="4417">
                  <c:v>5.1041666666666673E-2</c:v>
                </c:pt>
                <c:pt idx="4418">
                  <c:v>5.1053240740740746E-2</c:v>
                </c:pt>
                <c:pt idx="4419">
                  <c:v>5.1064814814814813E-2</c:v>
                </c:pt>
                <c:pt idx="4420">
                  <c:v>5.1076388888888886E-2</c:v>
                </c:pt>
                <c:pt idx="4421">
                  <c:v>5.1087962962962967E-2</c:v>
                </c:pt>
                <c:pt idx="4422">
                  <c:v>5.1099537037037041E-2</c:v>
                </c:pt>
                <c:pt idx="4423">
                  <c:v>5.1111111111111107E-2</c:v>
                </c:pt>
                <c:pt idx="4424">
                  <c:v>5.1122685185185181E-2</c:v>
                </c:pt>
                <c:pt idx="4425">
                  <c:v>5.1134259259259261E-2</c:v>
                </c:pt>
                <c:pt idx="4426">
                  <c:v>5.1145833333333335E-2</c:v>
                </c:pt>
                <c:pt idx="4427">
                  <c:v>5.1157407407407408E-2</c:v>
                </c:pt>
                <c:pt idx="4428">
                  <c:v>5.1168981481481489E-2</c:v>
                </c:pt>
                <c:pt idx="4429">
                  <c:v>5.1180555555555556E-2</c:v>
                </c:pt>
                <c:pt idx="4430">
                  <c:v>5.1192129629629629E-2</c:v>
                </c:pt>
                <c:pt idx="4431">
                  <c:v>5.1203703703703703E-2</c:v>
                </c:pt>
                <c:pt idx="4432">
                  <c:v>5.1215277777777783E-2</c:v>
                </c:pt>
                <c:pt idx="4433">
                  <c:v>5.122685185185185E-2</c:v>
                </c:pt>
                <c:pt idx="4434">
                  <c:v>5.1238425925925923E-2</c:v>
                </c:pt>
                <c:pt idx="4435">
                  <c:v>5.1249999999999997E-2</c:v>
                </c:pt>
                <c:pt idx="4436">
                  <c:v>5.1261574074074077E-2</c:v>
                </c:pt>
                <c:pt idx="4437">
                  <c:v>5.1273148148148151E-2</c:v>
                </c:pt>
                <c:pt idx="4438">
                  <c:v>5.1284722222222225E-2</c:v>
                </c:pt>
                <c:pt idx="4439">
                  <c:v>5.1296296296296291E-2</c:v>
                </c:pt>
                <c:pt idx="4440">
                  <c:v>5.1307870370370372E-2</c:v>
                </c:pt>
                <c:pt idx="4441">
                  <c:v>5.1319444444444445E-2</c:v>
                </c:pt>
                <c:pt idx="4442">
                  <c:v>5.1331018518518519E-2</c:v>
                </c:pt>
                <c:pt idx="4443">
                  <c:v>5.1342592592592586E-2</c:v>
                </c:pt>
                <c:pt idx="4444">
                  <c:v>5.1354166666666666E-2</c:v>
                </c:pt>
                <c:pt idx="4445">
                  <c:v>5.136574074074074E-2</c:v>
                </c:pt>
                <c:pt idx="4446">
                  <c:v>5.1377314814814813E-2</c:v>
                </c:pt>
                <c:pt idx="4447">
                  <c:v>5.1388888888888894E-2</c:v>
                </c:pt>
                <c:pt idx="4448">
                  <c:v>5.1400462962962967E-2</c:v>
                </c:pt>
                <c:pt idx="4449">
                  <c:v>5.1412037037037034E-2</c:v>
                </c:pt>
                <c:pt idx="4450">
                  <c:v>5.1423611111111107E-2</c:v>
                </c:pt>
                <c:pt idx="4451">
                  <c:v>5.1435185185185188E-2</c:v>
                </c:pt>
                <c:pt idx="4452">
                  <c:v>5.1446759259259262E-2</c:v>
                </c:pt>
                <c:pt idx="4453">
                  <c:v>5.1458333333333328E-2</c:v>
                </c:pt>
                <c:pt idx="4454">
                  <c:v>5.1469907407407402E-2</c:v>
                </c:pt>
                <c:pt idx="4455">
                  <c:v>5.1481481481481482E-2</c:v>
                </c:pt>
                <c:pt idx="4456">
                  <c:v>5.1493055555555556E-2</c:v>
                </c:pt>
                <c:pt idx="4457">
                  <c:v>5.1504629629629629E-2</c:v>
                </c:pt>
                <c:pt idx="4458">
                  <c:v>5.151620370370371E-2</c:v>
                </c:pt>
                <c:pt idx="4459">
                  <c:v>5.1527777777777777E-2</c:v>
                </c:pt>
                <c:pt idx="4460">
                  <c:v>5.153935185185185E-2</c:v>
                </c:pt>
                <c:pt idx="4461">
                  <c:v>5.1550925925925924E-2</c:v>
                </c:pt>
                <c:pt idx="4462">
                  <c:v>5.1562500000000004E-2</c:v>
                </c:pt>
                <c:pt idx="4463">
                  <c:v>5.1574074074074078E-2</c:v>
                </c:pt>
                <c:pt idx="4464">
                  <c:v>5.1585648148148144E-2</c:v>
                </c:pt>
                <c:pt idx="4465">
                  <c:v>5.1597222222222218E-2</c:v>
                </c:pt>
                <c:pt idx="4466">
                  <c:v>5.1608796296296298E-2</c:v>
                </c:pt>
                <c:pt idx="4467">
                  <c:v>5.1620370370370372E-2</c:v>
                </c:pt>
                <c:pt idx="4468">
                  <c:v>5.1631944444444446E-2</c:v>
                </c:pt>
                <c:pt idx="4469">
                  <c:v>5.1643518518518526E-2</c:v>
                </c:pt>
                <c:pt idx="4470">
                  <c:v>5.1655092592592593E-2</c:v>
                </c:pt>
                <c:pt idx="4471">
                  <c:v>5.1666666666666666E-2</c:v>
                </c:pt>
                <c:pt idx="4472">
                  <c:v>5.167824074074074E-2</c:v>
                </c:pt>
                <c:pt idx="4473">
                  <c:v>5.168981481481482E-2</c:v>
                </c:pt>
                <c:pt idx="4474">
                  <c:v>5.1701388888888887E-2</c:v>
                </c:pt>
                <c:pt idx="4475">
                  <c:v>5.1712962962962961E-2</c:v>
                </c:pt>
                <c:pt idx="4476">
                  <c:v>5.1724537037037034E-2</c:v>
                </c:pt>
                <c:pt idx="4477">
                  <c:v>5.1736111111111115E-2</c:v>
                </c:pt>
                <c:pt idx="4478">
                  <c:v>5.1747685185185188E-2</c:v>
                </c:pt>
                <c:pt idx="4479">
                  <c:v>5.1759259259259262E-2</c:v>
                </c:pt>
                <c:pt idx="4480">
                  <c:v>5.1770833333333328E-2</c:v>
                </c:pt>
                <c:pt idx="4481">
                  <c:v>5.1782407407407409E-2</c:v>
                </c:pt>
                <c:pt idx="4482">
                  <c:v>5.1793981481481483E-2</c:v>
                </c:pt>
                <c:pt idx="4483">
                  <c:v>5.1805555555555556E-2</c:v>
                </c:pt>
                <c:pt idx="4484">
                  <c:v>5.1817129629629623E-2</c:v>
                </c:pt>
                <c:pt idx="4485">
                  <c:v>5.1828703703703703E-2</c:v>
                </c:pt>
                <c:pt idx="4486">
                  <c:v>5.1840277777777777E-2</c:v>
                </c:pt>
                <c:pt idx="4487">
                  <c:v>5.185185185185185E-2</c:v>
                </c:pt>
                <c:pt idx="4488">
                  <c:v>5.1863425925925931E-2</c:v>
                </c:pt>
                <c:pt idx="4489">
                  <c:v>5.1875000000000004E-2</c:v>
                </c:pt>
                <c:pt idx="4490">
                  <c:v>5.1886574074074071E-2</c:v>
                </c:pt>
                <c:pt idx="4491">
                  <c:v>5.1898148148148145E-2</c:v>
                </c:pt>
                <c:pt idx="4492">
                  <c:v>5.1909722222222225E-2</c:v>
                </c:pt>
                <c:pt idx="4493">
                  <c:v>5.1921296296296299E-2</c:v>
                </c:pt>
                <c:pt idx="4494">
                  <c:v>5.1932870370370365E-2</c:v>
                </c:pt>
                <c:pt idx="4495">
                  <c:v>5.1944444444444439E-2</c:v>
                </c:pt>
                <c:pt idx="4496">
                  <c:v>5.1956018518518519E-2</c:v>
                </c:pt>
                <c:pt idx="4497">
                  <c:v>5.1967592592592593E-2</c:v>
                </c:pt>
                <c:pt idx="4498">
                  <c:v>5.1979166666666667E-2</c:v>
                </c:pt>
                <c:pt idx="4499">
                  <c:v>5.1990740740740747E-2</c:v>
                </c:pt>
                <c:pt idx="4500">
                  <c:v>5.2002314814814814E-2</c:v>
                </c:pt>
                <c:pt idx="4501">
                  <c:v>5.2013888888888887E-2</c:v>
                </c:pt>
                <c:pt idx="4502">
                  <c:v>5.2025462962962961E-2</c:v>
                </c:pt>
                <c:pt idx="4503">
                  <c:v>5.2037037037037041E-2</c:v>
                </c:pt>
                <c:pt idx="4504">
                  <c:v>5.2048611111111108E-2</c:v>
                </c:pt>
                <c:pt idx="4505">
                  <c:v>5.2060185185185182E-2</c:v>
                </c:pt>
                <c:pt idx="4506">
                  <c:v>5.2071759259259255E-2</c:v>
                </c:pt>
                <c:pt idx="4507">
                  <c:v>5.2083333333333336E-2</c:v>
                </c:pt>
                <c:pt idx="4508">
                  <c:v>5.2094907407407409E-2</c:v>
                </c:pt>
                <c:pt idx="4509">
                  <c:v>5.2106481481481483E-2</c:v>
                </c:pt>
                <c:pt idx="4510">
                  <c:v>5.2118055555555563E-2</c:v>
                </c:pt>
                <c:pt idx="4511">
                  <c:v>5.212962962962963E-2</c:v>
                </c:pt>
                <c:pt idx="4512">
                  <c:v>5.2141203703703703E-2</c:v>
                </c:pt>
                <c:pt idx="4513">
                  <c:v>5.2152777777777777E-2</c:v>
                </c:pt>
                <c:pt idx="4514">
                  <c:v>5.2164351851851858E-2</c:v>
                </c:pt>
                <c:pt idx="4515">
                  <c:v>5.2175925925925924E-2</c:v>
                </c:pt>
                <c:pt idx="4516">
                  <c:v>5.2187499999999998E-2</c:v>
                </c:pt>
                <c:pt idx="4517">
                  <c:v>5.2199074074074071E-2</c:v>
                </c:pt>
                <c:pt idx="4518">
                  <c:v>5.2210648148148152E-2</c:v>
                </c:pt>
                <c:pt idx="4519">
                  <c:v>5.2222222222222225E-2</c:v>
                </c:pt>
                <c:pt idx="4520">
                  <c:v>5.2233796296296299E-2</c:v>
                </c:pt>
                <c:pt idx="4521">
                  <c:v>5.2245370370370366E-2</c:v>
                </c:pt>
                <c:pt idx="4522">
                  <c:v>5.2256944444444446E-2</c:v>
                </c:pt>
                <c:pt idx="4523">
                  <c:v>5.226851851851852E-2</c:v>
                </c:pt>
                <c:pt idx="4524">
                  <c:v>5.2280092592592593E-2</c:v>
                </c:pt>
                <c:pt idx="4525">
                  <c:v>5.229166666666666E-2</c:v>
                </c:pt>
                <c:pt idx="4526">
                  <c:v>5.230324074074074E-2</c:v>
                </c:pt>
                <c:pt idx="4527">
                  <c:v>5.2314814814814814E-2</c:v>
                </c:pt>
                <c:pt idx="4528">
                  <c:v>5.2326388888888888E-2</c:v>
                </c:pt>
                <c:pt idx="4529">
                  <c:v>5.2337962962962968E-2</c:v>
                </c:pt>
                <c:pt idx="4530">
                  <c:v>5.2349537037037042E-2</c:v>
                </c:pt>
                <c:pt idx="4531">
                  <c:v>5.2361111111111108E-2</c:v>
                </c:pt>
                <c:pt idx="4532">
                  <c:v>5.2372685185185182E-2</c:v>
                </c:pt>
                <c:pt idx="4533">
                  <c:v>5.2384259259259262E-2</c:v>
                </c:pt>
                <c:pt idx="4534">
                  <c:v>5.2395833333333336E-2</c:v>
                </c:pt>
                <c:pt idx="4535">
                  <c:v>5.2407407407407403E-2</c:v>
                </c:pt>
                <c:pt idx="4536">
                  <c:v>5.2418981481481476E-2</c:v>
                </c:pt>
                <c:pt idx="4537">
                  <c:v>5.2430555555555557E-2</c:v>
                </c:pt>
                <c:pt idx="4538">
                  <c:v>5.244212962962963E-2</c:v>
                </c:pt>
                <c:pt idx="4539">
                  <c:v>5.2453703703703704E-2</c:v>
                </c:pt>
                <c:pt idx="4540">
                  <c:v>5.2465277777777784E-2</c:v>
                </c:pt>
                <c:pt idx="4541">
                  <c:v>5.2476851851851851E-2</c:v>
                </c:pt>
                <c:pt idx="4542">
                  <c:v>5.2488425925925924E-2</c:v>
                </c:pt>
                <c:pt idx="4543">
                  <c:v>5.2499999999999998E-2</c:v>
                </c:pt>
                <c:pt idx="4544">
                  <c:v>5.2511574074074079E-2</c:v>
                </c:pt>
                <c:pt idx="4545">
                  <c:v>5.2523148148148145E-2</c:v>
                </c:pt>
                <c:pt idx="4546">
                  <c:v>5.2534722222222219E-2</c:v>
                </c:pt>
                <c:pt idx="4547">
                  <c:v>5.2546296296296292E-2</c:v>
                </c:pt>
                <c:pt idx="4548">
                  <c:v>5.2557870370370373E-2</c:v>
                </c:pt>
                <c:pt idx="4549">
                  <c:v>5.2569444444444446E-2</c:v>
                </c:pt>
                <c:pt idx="4550">
                  <c:v>5.258101851851852E-2</c:v>
                </c:pt>
                <c:pt idx="4551">
                  <c:v>5.2592592592592587E-2</c:v>
                </c:pt>
                <c:pt idx="4552">
                  <c:v>5.2604166666666667E-2</c:v>
                </c:pt>
                <c:pt idx="4553">
                  <c:v>5.2615740740740741E-2</c:v>
                </c:pt>
                <c:pt idx="4554">
                  <c:v>5.2627314814814814E-2</c:v>
                </c:pt>
                <c:pt idx="4555">
                  <c:v>5.2638888888888895E-2</c:v>
                </c:pt>
                <c:pt idx="4556">
                  <c:v>5.2650462962962961E-2</c:v>
                </c:pt>
                <c:pt idx="4557">
                  <c:v>5.2662037037037035E-2</c:v>
                </c:pt>
                <c:pt idx="4558">
                  <c:v>5.2673611111111109E-2</c:v>
                </c:pt>
                <c:pt idx="4559">
                  <c:v>5.2685185185185189E-2</c:v>
                </c:pt>
                <c:pt idx="4560">
                  <c:v>5.2696759259259263E-2</c:v>
                </c:pt>
                <c:pt idx="4561">
                  <c:v>5.2708333333333336E-2</c:v>
                </c:pt>
                <c:pt idx="4562">
                  <c:v>5.2719907407407403E-2</c:v>
                </c:pt>
                <c:pt idx="4563">
                  <c:v>5.2731481481481483E-2</c:v>
                </c:pt>
                <c:pt idx="4564">
                  <c:v>5.2743055555555557E-2</c:v>
                </c:pt>
                <c:pt idx="4565">
                  <c:v>5.275462962962963E-2</c:v>
                </c:pt>
                <c:pt idx="4566">
                  <c:v>5.2766203703703697E-2</c:v>
                </c:pt>
                <c:pt idx="4567">
                  <c:v>5.2777777777777778E-2</c:v>
                </c:pt>
                <c:pt idx="4568">
                  <c:v>5.2789351851851851E-2</c:v>
                </c:pt>
                <c:pt idx="4569">
                  <c:v>5.2800925925925925E-2</c:v>
                </c:pt>
                <c:pt idx="4570">
                  <c:v>5.2812500000000005E-2</c:v>
                </c:pt>
                <c:pt idx="4571">
                  <c:v>5.2824074074074079E-2</c:v>
                </c:pt>
                <c:pt idx="4572">
                  <c:v>5.2835648148148145E-2</c:v>
                </c:pt>
                <c:pt idx="4573">
                  <c:v>5.2847222222222219E-2</c:v>
                </c:pt>
                <c:pt idx="4574">
                  <c:v>5.28587962962963E-2</c:v>
                </c:pt>
                <c:pt idx="4575">
                  <c:v>5.2870370370370373E-2</c:v>
                </c:pt>
                <c:pt idx="4576">
                  <c:v>5.288194444444444E-2</c:v>
                </c:pt>
                <c:pt idx="4577">
                  <c:v>5.2893518518518513E-2</c:v>
                </c:pt>
                <c:pt idx="4578">
                  <c:v>5.2905092592592594E-2</c:v>
                </c:pt>
                <c:pt idx="4579">
                  <c:v>5.2916666666666667E-2</c:v>
                </c:pt>
                <c:pt idx="4580">
                  <c:v>5.2928240740740741E-2</c:v>
                </c:pt>
                <c:pt idx="4581">
                  <c:v>5.2939814814814821E-2</c:v>
                </c:pt>
                <c:pt idx="4582">
                  <c:v>5.2951388888888888E-2</c:v>
                </c:pt>
                <c:pt idx="4583">
                  <c:v>5.2962962962962962E-2</c:v>
                </c:pt>
                <c:pt idx="4584">
                  <c:v>5.2974537037037035E-2</c:v>
                </c:pt>
                <c:pt idx="4585">
                  <c:v>5.2986111111111116E-2</c:v>
                </c:pt>
                <c:pt idx="4586">
                  <c:v>5.2997685185185182E-2</c:v>
                </c:pt>
                <c:pt idx="4587">
                  <c:v>5.3009259259259256E-2</c:v>
                </c:pt>
                <c:pt idx="4588">
                  <c:v>5.302083333333333E-2</c:v>
                </c:pt>
                <c:pt idx="4589">
                  <c:v>5.303240740740741E-2</c:v>
                </c:pt>
                <c:pt idx="4590">
                  <c:v>5.3043981481481484E-2</c:v>
                </c:pt>
                <c:pt idx="4591">
                  <c:v>5.3055555555555557E-2</c:v>
                </c:pt>
                <c:pt idx="4592">
                  <c:v>5.3067129629629638E-2</c:v>
                </c:pt>
                <c:pt idx="4593">
                  <c:v>5.3078703703703704E-2</c:v>
                </c:pt>
                <c:pt idx="4594">
                  <c:v>5.3090277777777778E-2</c:v>
                </c:pt>
                <c:pt idx="4595">
                  <c:v>5.3101851851851851E-2</c:v>
                </c:pt>
                <c:pt idx="4596">
                  <c:v>5.3113425925925932E-2</c:v>
                </c:pt>
                <c:pt idx="4597">
                  <c:v>5.3124999999999999E-2</c:v>
                </c:pt>
                <c:pt idx="4598">
                  <c:v>5.3136574074074072E-2</c:v>
                </c:pt>
                <c:pt idx="4599">
                  <c:v>5.3148148148148146E-2</c:v>
                </c:pt>
                <c:pt idx="4600">
                  <c:v>5.3159722222222226E-2</c:v>
                </c:pt>
                <c:pt idx="4601">
                  <c:v>5.31712962962963E-2</c:v>
                </c:pt>
                <c:pt idx="4602">
                  <c:v>5.3182870370370366E-2</c:v>
                </c:pt>
                <c:pt idx="4603">
                  <c:v>5.319444444444444E-2</c:v>
                </c:pt>
                <c:pt idx="4604">
                  <c:v>5.3206018518518521E-2</c:v>
                </c:pt>
                <c:pt idx="4605">
                  <c:v>5.3217592592592594E-2</c:v>
                </c:pt>
                <c:pt idx="4606">
                  <c:v>5.3229166666666661E-2</c:v>
                </c:pt>
                <c:pt idx="4607">
                  <c:v>5.3240740740740734E-2</c:v>
                </c:pt>
                <c:pt idx="4608">
                  <c:v>5.3252314814814815E-2</c:v>
                </c:pt>
                <c:pt idx="4609">
                  <c:v>5.3263888888888888E-2</c:v>
                </c:pt>
                <c:pt idx="4610">
                  <c:v>5.3275462962962962E-2</c:v>
                </c:pt>
                <c:pt idx="4611">
                  <c:v>5.3287037037037042E-2</c:v>
                </c:pt>
                <c:pt idx="4612">
                  <c:v>5.3298611111111116E-2</c:v>
                </c:pt>
                <c:pt idx="4613">
                  <c:v>5.3310185185185183E-2</c:v>
                </c:pt>
                <c:pt idx="4614">
                  <c:v>5.3321759259259256E-2</c:v>
                </c:pt>
                <c:pt idx="4615">
                  <c:v>5.3333333333333337E-2</c:v>
                </c:pt>
                <c:pt idx="4616">
                  <c:v>5.334490740740741E-2</c:v>
                </c:pt>
                <c:pt idx="4617">
                  <c:v>5.3356481481481477E-2</c:v>
                </c:pt>
                <c:pt idx="4618">
                  <c:v>5.3368055555555551E-2</c:v>
                </c:pt>
                <c:pt idx="4619">
                  <c:v>5.3379629629629631E-2</c:v>
                </c:pt>
                <c:pt idx="4620">
                  <c:v>5.3391203703703705E-2</c:v>
                </c:pt>
                <c:pt idx="4621">
                  <c:v>5.3402777777777778E-2</c:v>
                </c:pt>
                <c:pt idx="4622">
                  <c:v>5.3414351851851859E-2</c:v>
                </c:pt>
                <c:pt idx="4623">
                  <c:v>5.3425925925925925E-2</c:v>
                </c:pt>
                <c:pt idx="4624">
                  <c:v>5.3437499999999999E-2</c:v>
                </c:pt>
                <c:pt idx="4625">
                  <c:v>5.3449074074074072E-2</c:v>
                </c:pt>
                <c:pt idx="4626">
                  <c:v>5.3460648148148153E-2</c:v>
                </c:pt>
                <c:pt idx="4627">
                  <c:v>5.347222222222222E-2</c:v>
                </c:pt>
                <c:pt idx="4628">
                  <c:v>5.3483796296296293E-2</c:v>
                </c:pt>
                <c:pt idx="4629">
                  <c:v>5.3495370370370367E-2</c:v>
                </c:pt>
                <c:pt idx="4630">
                  <c:v>5.3506944444444447E-2</c:v>
                </c:pt>
                <c:pt idx="4631">
                  <c:v>5.3518518518518521E-2</c:v>
                </c:pt>
                <c:pt idx="4632">
                  <c:v>5.3530092592592594E-2</c:v>
                </c:pt>
                <c:pt idx="4633">
                  <c:v>5.3541666666666675E-2</c:v>
                </c:pt>
                <c:pt idx="4634">
                  <c:v>5.3553240740740742E-2</c:v>
                </c:pt>
                <c:pt idx="4635">
                  <c:v>5.3564814814814815E-2</c:v>
                </c:pt>
                <c:pt idx="4636">
                  <c:v>5.3576388888888889E-2</c:v>
                </c:pt>
                <c:pt idx="4637">
                  <c:v>5.3587962962962969E-2</c:v>
                </c:pt>
                <c:pt idx="4638">
                  <c:v>5.3599537037037036E-2</c:v>
                </c:pt>
                <c:pt idx="4639">
                  <c:v>5.3611111111111109E-2</c:v>
                </c:pt>
                <c:pt idx="4640">
                  <c:v>5.3622685185185183E-2</c:v>
                </c:pt>
                <c:pt idx="4641">
                  <c:v>5.3634259259259263E-2</c:v>
                </c:pt>
                <c:pt idx="4642">
                  <c:v>5.3645833333333337E-2</c:v>
                </c:pt>
                <c:pt idx="4643">
                  <c:v>5.3657407407407404E-2</c:v>
                </c:pt>
                <c:pt idx="4644">
                  <c:v>5.3668981481481477E-2</c:v>
                </c:pt>
                <c:pt idx="4645">
                  <c:v>5.3680555555555558E-2</c:v>
                </c:pt>
                <c:pt idx="4646">
                  <c:v>5.3692129629629631E-2</c:v>
                </c:pt>
                <c:pt idx="4647">
                  <c:v>5.3703703703703698E-2</c:v>
                </c:pt>
                <c:pt idx="4648">
                  <c:v>5.3715277777777772E-2</c:v>
                </c:pt>
                <c:pt idx="4649">
                  <c:v>5.3726851851851852E-2</c:v>
                </c:pt>
                <c:pt idx="4650">
                  <c:v>5.3738425925925926E-2</c:v>
                </c:pt>
                <c:pt idx="4651">
                  <c:v>5.3749999999999999E-2</c:v>
                </c:pt>
                <c:pt idx="4652">
                  <c:v>5.376157407407408E-2</c:v>
                </c:pt>
                <c:pt idx="4653">
                  <c:v>5.3773148148148153E-2</c:v>
                </c:pt>
                <c:pt idx="4654">
                  <c:v>5.378472222222222E-2</c:v>
                </c:pt>
                <c:pt idx="4655">
                  <c:v>5.3796296296296293E-2</c:v>
                </c:pt>
                <c:pt idx="4656">
                  <c:v>5.3807870370370374E-2</c:v>
                </c:pt>
                <c:pt idx="4657">
                  <c:v>5.3819444444444448E-2</c:v>
                </c:pt>
                <c:pt idx="4658">
                  <c:v>5.3831018518518514E-2</c:v>
                </c:pt>
                <c:pt idx="4659">
                  <c:v>5.3842592592592588E-2</c:v>
                </c:pt>
                <c:pt idx="4660">
                  <c:v>5.3854166666666668E-2</c:v>
                </c:pt>
                <c:pt idx="4661">
                  <c:v>5.3865740740740742E-2</c:v>
                </c:pt>
                <c:pt idx="4662">
                  <c:v>5.3877314814814815E-2</c:v>
                </c:pt>
                <c:pt idx="4663">
                  <c:v>5.3888888888888896E-2</c:v>
                </c:pt>
                <c:pt idx="4664">
                  <c:v>5.3900462962962963E-2</c:v>
                </c:pt>
                <c:pt idx="4665">
                  <c:v>5.3912037037037036E-2</c:v>
                </c:pt>
                <c:pt idx="4666">
                  <c:v>5.392361111111111E-2</c:v>
                </c:pt>
                <c:pt idx="4667">
                  <c:v>5.393518518518519E-2</c:v>
                </c:pt>
                <c:pt idx="4668">
                  <c:v>5.3946759259259257E-2</c:v>
                </c:pt>
                <c:pt idx="4669">
                  <c:v>5.395833333333333E-2</c:v>
                </c:pt>
                <c:pt idx="4670">
                  <c:v>5.3969907407407404E-2</c:v>
                </c:pt>
                <c:pt idx="4671">
                  <c:v>5.3981481481481484E-2</c:v>
                </c:pt>
                <c:pt idx="4672">
                  <c:v>5.3993055555555558E-2</c:v>
                </c:pt>
                <c:pt idx="4673">
                  <c:v>5.4004629629629632E-2</c:v>
                </c:pt>
                <c:pt idx="4674">
                  <c:v>5.4016203703703712E-2</c:v>
                </c:pt>
                <c:pt idx="4675">
                  <c:v>5.4027777777777779E-2</c:v>
                </c:pt>
                <c:pt idx="4676">
                  <c:v>5.4039351851851852E-2</c:v>
                </c:pt>
                <c:pt idx="4677">
                  <c:v>5.4050925925925926E-2</c:v>
                </c:pt>
                <c:pt idx="4678">
                  <c:v>5.4062500000000006E-2</c:v>
                </c:pt>
                <c:pt idx="4679">
                  <c:v>5.4074074074074073E-2</c:v>
                </c:pt>
                <c:pt idx="4680">
                  <c:v>5.4085648148148147E-2</c:v>
                </c:pt>
                <c:pt idx="4681">
                  <c:v>5.409722222222222E-2</c:v>
                </c:pt>
                <c:pt idx="4682">
                  <c:v>5.4108796296296301E-2</c:v>
                </c:pt>
                <c:pt idx="4683">
                  <c:v>5.4120370370370374E-2</c:v>
                </c:pt>
                <c:pt idx="4684">
                  <c:v>5.4131944444444441E-2</c:v>
                </c:pt>
                <c:pt idx="4685">
                  <c:v>5.4143518518518514E-2</c:v>
                </c:pt>
                <c:pt idx="4686">
                  <c:v>5.4155092592592595E-2</c:v>
                </c:pt>
                <c:pt idx="4687">
                  <c:v>5.4166666666666669E-2</c:v>
                </c:pt>
                <c:pt idx="4688">
                  <c:v>5.4178240740740735E-2</c:v>
                </c:pt>
                <c:pt idx="4689">
                  <c:v>5.4189814814814809E-2</c:v>
                </c:pt>
                <c:pt idx="4690">
                  <c:v>5.4201388888888889E-2</c:v>
                </c:pt>
                <c:pt idx="4691">
                  <c:v>5.4212962962962963E-2</c:v>
                </c:pt>
                <c:pt idx="4692">
                  <c:v>5.4212962962962963E-2</c:v>
                </c:pt>
                <c:pt idx="4693">
                  <c:v>5.4236111111111117E-2</c:v>
                </c:pt>
                <c:pt idx="4694">
                  <c:v>5.424768518518519E-2</c:v>
                </c:pt>
                <c:pt idx="4695">
                  <c:v>5.424768518518519E-2</c:v>
                </c:pt>
                <c:pt idx="4696">
                  <c:v>5.4259259259259257E-2</c:v>
                </c:pt>
                <c:pt idx="4697">
                  <c:v>5.4270833333333331E-2</c:v>
                </c:pt>
                <c:pt idx="4698">
                  <c:v>5.4282407407407411E-2</c:v>
                </c:pt>
                <c:pt idx="4699">
                  <c:v>5.4293981481481485E-2</c:v>
                </c:pt>
                <c:pt idx="4700">
                  <c:v>5.4305555555555551E-2</c:v>
                </c:pt>
                <c:pt idx="4701">
                  <c:v>5.4317129629629625E-2</c:v>
                </c:pt>
                <c:pt idx="4702">
                  <c:v>5.4328703703703705E-2</c:v>
                </c:pt>
                <c:pt idx="4703">
                  <c:v>5.4340277777777779E-2</c:v>
                </c:pt>
                <c:pt idx="4704">
                  <c:v>5.4351851851851853E-2</c:v>
                </c:pt>
                <c:pt idx="4705">
                  <c:v>5.4363425925925933E-2</c:v>
                </c:pt>
                <c:pt idx="4706">
                  <c:v>5.4375E-2</c:v>
                </c:pt>
                <c:pt idx="4707">
                  <c:v>5.4386574074074073E-2</c:v>
                </c:pt>
                <c:pt idx="4708">
                  <c:v>5.4398148148148147E-2</c:v>
                </c:pt>
                <c:pt idx="4709">
                  <c:v>5.4409722222222227E-2</c:v>
                </c:pt>
                <c:pt idx="4710">
                  <c:v>5.4421296296296294E-2</c:v>
                </c:pt>
                <c:pt idx="4711">
                  <c:v>5.4432870370370368E-2</c:v>
                </c:pt>
                <c:pt idx="4712">
                  <c:v>5.4444444444444441E-2</c:v>
                </c:pt>
                <c:pt idx="4713">
                  <c:v>5.4456018518518522E-2</c:v>
                </c:pt>
                <c:pt idx="4714">
                  <c:v>5.4467592592592595E-2</c:v>
                </c:pt>
                <c:pt idx="4715">
                  <c:v>5.4479166666666669E-2</c:v>
                </c:pt>
                <c:pt idx="4716">
                  <c:v>5.4490740740740735E-2</c:v>
                </c:pt>
                <c:pt idx="4717">
                  <c:v>5.4502314814814816E-2</c:v>
                </c:pt>
                <c:pt idx="4718">
                  <c:v>5.451388888888889E-2</c:v>
                </c:pt>
                <c:pt idx="4719">
                  <c:v>5.4525462962962963E-2</c:v>
                </c:pt>
                <c:pt idx="4720">
                  <c:v>5.4537037037037044E-2</c:v>
                </c:pt>
                <c:pt idx="4721">
                  <c:v>5.454861111111111E-2</c:v>
                </c:pt>
                <c:pt idx="4722">
                  <c:v>5.4560185185185184E-2</c:v>
                </c:pt>
                <c:pt idx="4723">
                  <c:v>5.4571759259259257E-2</c:v>
                </c:pt>
                <c:pt idx="4724">
                  <c:v>5.4583333333333338E-2</c:v>
                </c:pt>
                <c:pt idx="4725">
                  <c:v>5.4594907407407411E-2</c:v>
                </c:pt>
                <c:pt idx="4726">
                  <c:v>5.4606481481481478E-2</c:v>
                </c:pt>
                <c:pt idx="4727">
                  <c:v>5.4618055555555552E-2</c:v>
                </c:pt>
                <c:pt idx="4728">
                  <c:v>5.4629629629629632E-2</c:v>
                </c:pt>
                <c:pt idx="4729">
                  <c:v>5.4641203703703706E-2</c:v>
                </c:pt>
                <c:pt idx="4730">
                  <c:v>5.4652777777777772E-2</c:v>
                </c:pt>
                <c:pt idx="4731">
                  <c:v>5.4664351851851846E-2</c:v>
                </c:pt>
                <c:pt idx="4732">
                  <c:v>5.4675925925925926E-2</c:v>
                </c:pt>
                <c:pt idx="4733">
                  <c:v>5.46875E-2</c:v>
                </c:pt>
                <c:pt idx="4734">
                  <c:v>5.4699074074074074E-2</c:v>
                </c:pt>
                <c:pt idx="4735">
                  <c:v>5.4710648148148154E-2</c:v>
                </c:pt>
                <c:pt idx="4736">
                  <c:v>5.4722222222222228E-2</c:v>
                </c:pt>
                <c:pt idx="4737">
                  <c:v>5.4733796296296294E-2</c:v>
                </c:pt>
                <c:pt idx="4738">
                  <c:v>5.4745370370370368E-2</c:v>
                </c:pt>
                <c:pt idx="4739">
                  <c:v>5.4756944444444448E-2</c:v>
                </c:pt>
                <c:pt idx="4740">
                  <c:v>5.4768518518518522E-2</c:v>
                </c:pt>
                <c:pt idx="4741">
                  <c:v>5.4780092592592589E-2</c:v>
                </c:pt>
                <c:pt idx="4742">
                  <c:v>5.4791666666666662E-2</c:v>
                </c:pt>
                <c:pt idx="4743">
                  <c:v>5.4803240740740743E-2</c:v>
                </c:pt>
                <c:pt idx="4744">
                  <c:v>5.4814814814814816E-2</c:v>
                </c:pt>
                <c:pt idx="4745">
                  <c:v>5.482638888888889E-2</c:v>
                </c:pt>
                <c:pt idx="4746">
                  <c:v>5.4837962962962956E-2</c:v>
                </c:pt>
                <c:pt idx="4747">
                  <c:v>5.4849537037037037E-2</c:v>
                </c:pt>
                <c:pt idx="4748">
                  <c:v>5.486111111111111E-2</c:v>
                </c:pt>
                <c:pt idx="4749">
                  <c:v>5.4872685185185184E-2</c:v>
                </c:pt>
                <c:pt idx="4750">
                  <c:v>5.4884259259259265E-2</c:v>
                </c:pt>
                <c:pt idx="4751">
                  <c:v>5.4895833333333331E-2</c:v>
                </c:pt>
                <c:pt idx="4752">
                  <c:v>5.4907407407407405E-2</c:v>
                </c:pt>
                <c:pt idx="4753">
                  <c:v>5.4918981481481478E-2</c:v>
                </c:pt>
                <c:pt idx="4754">
                  <c:v>5.4930555555555559E-2</c:v>
                </c:pt>
                <c:pt idx="4755">
                  <c:v>5.4942129629629632E-2</c:v>
                </c:pt>
                <c:pt idx="4756">
                  <c:v>5.4953703703703706E-2</c:v>
                </c:pt>
                <c:pt idx="4757">
                  <c:v>5.4965277777777773E-2</c:v>
                </c:pt>
                <c:pt idx="4758">
                  <c:v>5.4976851851851853E-2</c:v>
                </c:pt>
                <c:pt idx="4759">
                  <c:v>5.4988425925925927E-2</c:v>
                </c:pt>
                <c:pt idx="4760">
                  <c:v>5.5E-2</c:v>
                </c:pt>
                <c:pt idx="4761">
                  <c:v>5.5011574074074067E-2</c:v>
                </c:pt>
                <c:pt idx="4762">
                  <c:v>5.5023148148148147E-2</c:v>
                </c:pt>
                <c:pt idx="4763">
                  <c:v>5.5034722222222221E-2</c:v>
                </c:pt>
                <c:pt idx="4764">
                  <c:v>5.5046296296296295E-2</c:v>
                </c:pt>
                <c:pt idx="4765">
                  <c:v>5.5057870370370375E-2</c:v>
                </c:pt>
                <c:pt idx="4766">
                  <c:v>5.5069444444444449E-2</c:v>
                </c:pt>
                <c:pt idx="4767">
                  <c:v>5.5081018518518515E-2</c:v>
                </c:pt>
                <c:pt idx="4768">
                  <c:v>5.5092592592592589E-2</c:v>
                </c:pt>
                <c:pt idx="4769">
                  <c:v>5.5104166666666669E-2</c:v>
                </c:pt>
                <c:pt idx="4770">
                  <c:v>5.5115740740740743E-2</c:v>
                </c:pt>
                <c:pt idx="4771">
                  <c:v>5.512731481481481E-2</c:v>
                </c:pt>
                <c:pt idx="4772">
                  <c:v>5.5138888888888883E-2</c:v>
                </c:pt>
                <c:pt idx="4773">
                  <c:v>5.5150462962962964E-2</c:v>
                </c:pt>
                <c:pt idx="4774">
                  <c:v>5.5162037037037037E-2</c:v>
                </c:pt>
                <c:pt idx="4775">
                  <c:v>5.5173611111111111E-2</c:v>
                </c:pt>
                <c:pt idx="4776">
                  <c:v>5.5185185185185191E-2</c:v>
                </c:pt>
                <c:pt idx="4777">
                  <c:v>5.5196759259259265E-2</c:v>
                </c:pt>
                <c:pt idx="4778">
                  <c:v>5.5208333333333331E-2</c:v>
                </c:pt>
                <c:pt idx="4779">
                  <c:v>5.5219907407407405E-2</c:v>
                </c:pt>
                <c:pt idx="4780">
                  <c:v>5.5231481481481486E-2</c:v>
                </c:pt>
                <c:pt idx="4781">
                  <c:v>5.5243055555555559E-2</c:v>
                </c:pt>
                <c:pt idx="4782">
                  <c:v>5.5254629629629626E-2</c:v>
                </c:pt>
                <c:pt idx="4783">
                  <c:v>5.5266203703703699E-2</c:v>
                </c:pt>
                <c:pt idx="4784">
                  <c:v>5.527777777777778E-2</c:v>
                </c:pt>
                <c:pt idx="4785">
                  <c:v>5.5289351851851853E-2</c:v>
                </c:pt>
                <c:pt idx="4786">
                  <c:v>5.5300925925925927E-2</c:v>
                </c:pt>
                <c:pt idx="4787">
                  <c:v>5.5312499999999994E-2</c:v>
                </c:pt>
                <c:pt idx="4788">
                  <c:v>5.5324074074074074E-2</c:v>
                </c:pt>
                <c:pt idx="4789">
                  <c:v>5.5335648148148148E-2</c:v>
                </c:pt>
                <c:pt idx="4790">
                  <c:v>5.5347222222222221E-2</c:v>
                </c:pt>
                <c:pt idx="4791">
                  <c:v>5.5358796296296288E-2</c:v>
                </c:pt>
                <c:pt idx="4792">
                  <c:v>5.5370370370370368E-2</c:v>
                </c:pt>
                <c:pt idx="4793">
                  <c:v>5.5381944444444442E-2</c:v>
                </c:pt>
                <c:pt idx="4794">
                  <c:v>5.5393518518518516E-2</c:v>
                </c:pt>
                <c:pt idx="4795">
                  <c:v>5.5405092592592596E-2</c:v>
                </c:pt>
                <c:pt idx="4796">
                  <c:v>5.541666666666667E-2</c:v>
                </c:pt>
                <c:pt idx="4797">
                  <c:v>5.5428240740740743E-2</c:v>
                </c:pt>
                <c:pt idx="4798">
                  <c:v>5.543981481481481E-2</c:v>
                </c:pt>
                <c:pt idx="4799">
                  <c:v>5.545138888888889E-2</c:v>
                </c:pt>
                <c:pt idx="4800">
                  <c:v>5.5462962962962964E-2</c:v>
                </c:pt>
                <c:pt idx="4801">
                  <c:v>5.5474537037037037E-2</c:v>
                </c:pt>
                <c:pt idx="4802">
                  <c:v>5.5486111111111104E-2</c:v>
                </c:pt>
                <c:pt idx="4803">
                  <c:v>5.5497685185185185E-2</c:v>
                </c:pt>
                <c:pt idx="4804">
                  <c:v>5.5509259259259258E-2</c:v>
                </c:pt>
                <c:pt idx="4805">
                  <c:v>5.5520833333333332E-2</c:v>
                </c:pt>
                <c:pt idx="4806">
                  <c:v>5.5532407407407412E-2</c:v>
                </c:pt>
                <c:pt idx="4807">
                  <c:v>5.5543981481481486E-2</c:v>
                </c:pt>
                <c:pt idx="4808">
                  <c:v>5.5555555555555552E-2</c:v>
                </c:pt>
                <c:pt idx="4809">
                  <c:v>5.5567129629629626E-2</c:v>
                </c:pt>
                <c:pt idx="4810">
                  <c:v>5.5578703703703707E-2</c:v>
                </c:pt>
                <c:pt idx="4811">
                  <c:v>5.559027777777778E-2</c:v>
                </c:pt>
                <c:pt idx="4812">
                  <c:v>5.5601851851851847E-2</c:v>
                </c:pt>
                <c:pt idx="4813">
                  <c:v>5.561342592592592E-2</c:v>
                </c:pt>
                <c:pt idx="4814">
                  <c:v>5.5625000000000001E-2</c:v>
                </c:pt>
                <c:pt idx="4815">
                  <c:v>5.5636574074074074E-2</c:v>
                </c:pt>
                <c:pt idx="4816">
                  <c:v>5.5648148148148148E-2</c:v>
                </c:pt>
                <c:pt idx="4817">
                  <c:v>5.5659722222222228E-2</c:v>
                </c:pt>
                <c:pt idx="4818">
                  <c:v>5.5671296296296302E-2</c:v>
                </c:pt>
                <c:pt idx="4819">
                  <c:v>5.5682870370370369E-2</c:v>
                </c:pt>
                <c:pt idx="4820">
                  <c:v>5.5694444444444442E-2</c:v>
                </c:pt>
                <c:pt idx="4821">
                  <c:v>5.5706018518518523E-2</c:v>
                </c:pt>
                <c:pt idx="4822">
                  <c:v>5.5717592592592596E-2</c:v>
                </c:pt>
                <c:pt idx="4823">
                  <c:v>5.5729166666666663E-2</c:v>
                </c:pt>
                <c:pt idx="4824">
                  <c:v>5.5740740740740737E-2</c:v>
                </c:pt>
                <c:pt idx="4825">
                  <c:v>5.5752314814814817E-2</c:v>
                </c:pt>
                <c:pt idx="4826">
                  <c:v>5.5763888888888891E-2</c:v>
                </c:pt>
                <c:pt idx="4827">
                  <c:v>5.5775462962962964E-2</c:v>
                </c:pt>
                <c:pt idx="4828">
                  <c:v>5.5787037037037031E-2</c:v>
                </c:pt>
                <c:pt idx="4829">
                  <c:v>5.5798611111111111E-2</c:v>
                </c:pt>
                <c:pt idx="4830">
                  <c:v>5.5810185185185185E-2</c:v>
                </c:pt>
                <c:pt idx="4831">
                  <c:v>5.5821759259259258E-2</c:v>
                </c:pt>
                <c:pt idx="4832">
                  <c:v>5.5833333333333325E-2</c:v>
                </c:pt>
                <c:pt idx="4833">
                  <c:v>5.5844907407407406E-2</c:v>
                </c:pt>
                <c:pt idx="4834">
                  <c:v>5.5856481481481479E-2</c:v>
                </c:pt>
                <c:pt idx="4835">
                  <c:v>5.5868055555555553E-2</c:v>
                </c:pt>
                <c:pt idx="4836">
                  <c:v>5.5879629629629633E-2</c:v>
                </c:pt>
                <c:pt idx="4837">
                  <c:v>5.5891203703703707E-2</c:v>
                </c:pt>
                <c:pt idx="4838">
                  <c:v>5.590277777777778E-2</c:v>
                </c:pt>
                <c:pt idx="4839">
                  <c:v>5.5914351851851847E-2</c:v>
                </c:pt>
                <c:pt idx="4840">
                  <c:v>5.5925925925925928E-2</c:v>
                </c:pt>
                <c:pt idx="4841">
                  <c:v>5.5937500000000001E-2</c:v>
                </c:pt>
                <c:pt idx="4842">
                  <c:v>5.5949074074074075E-2</c:v>
                </c:pt>
                <c:pt idx="4843">
                  <c:v>5.5960648148148141E-2</c:v>
                </c:pt>
                <c:pt idx="4844">
                  <c:v>5.5972222222222222E-2</c:v>
                </c:pt>
                <c:pt idx="4845">
                  <c:v>5.5983796296296295E-2</c:v>
                </c:pt>
                <c:pt idx="4846">
                  <c:v>5.5995370370370369E-2</c:v>
                </c:pt>
                <c:pt idx="4847">
                  <c:v>5.6006944444444449E-2</c:v>
                </c:pt>
                <c:pt idx="4848">
                  <c:v>5.6018518518518523E-2</c:v>
                </c:pt>
                <c:pt idx="4849">
                  <c:v>5.603009259259259E-2</c:v>
                </c:pt>
                <c:pt idx="4850">
                  <c:v>5.6041666666666663E-2</c:v>
                </c:pt>
                <c:pt idx="4851">
                  <c:v>5.6053240740740744E-2</c:v>
                </c:pt>
                <c:pt idx="4852">
                  <c:v>5.6064814814814817E-2</c:v>
                </c:pt>
                <c:pt idx="4853">
                  <c:v>5.6076388888888884E-2</c:v>
                </c:pt>
                <c:pt idx="4854">
                  <c:v>5.6087962962962958E-2</c:v>
                </c:pt>
                <c:pt idx="4855">
                  <c:v>5.6099537037037038E-2</c:v>
                </c:pt>
                <c:pt idx="4856">
                  <c:v>5.6111111111111112E-2</c:v>
                </c:pt>
                <c:pt idx="4857">
                  <c:v>5.6122685185185185E-2</c:v>
                </c:pt>
                <c:pt idx="4858">
                  <c:v>5.6134259259259266E-2</c:v>
                </c:pt>
                <c:pt idx="4859">
                  <c:v>5.6145833333333339E-2</c:v>
                </c:pt>
                <c:pt idx="4860">
                  <c:v>5.6157407407407406E-2</c:v>
                </c:pt>
                <c:pt idx="4861">
                  <c:v>5.6168981481481479E-2</c:v>
                </c:pt>
                <c:pt idx="4862">
                  <c:v>5.618055555555556E-2</c:v>
                </c:pt>
                <c:pt idx="4863">
                  <c:v>5.6192129629629634E-2</c:v>
                </c:pt>
                <c:pt idx="4864">
                  <c:v>5.62037037037037E-2</c:v>
                </c:pt>
                <c:pt idx="4865">
                  <c:v>5.6215277777777774E-2</c:v>
                </c:pt>
                <c:pt idx="4866">
                  <c:v>5.6226851851851854E-2</c:v>
                </c:pt>
                <c:pt idx="4867">
                  <c:v>5.6238425925925928E-2</c:v>
                </c:pt>
                <c:pt idx="4868">
                  <c:v>5.6250000000000001E-2</c:v>
                </c:pt>
                <c:pt idx="4869">
                  <c:v>5.6261574074074068E-2</c:v>
                </c:pt>
                <c:pt idx="4870">
                  <c:v>5.6273148148148149E-2</c:v>
                </c:pt>
                <c:pt idx="4871">
                  <c:v>5.6284722222222222E-2</c:v>
                </c:pt>
                <c:pt idx="4872">
                  <c:v>5.6296296296296296E-2</c:v>
                </c:pt>
                <c:pt idx="4873">
                  <c:v>5.6307870370370362E-2</c:v>
                </c:pt>
                <c:pt idx="4874">
                  <c:v>5.6319444444444443E-2</c:v>
                </c:pt>
                <c:pt idx="4875">
                  <c:v>5.6331018518518516E-2</c:v>
                </c:pt>
                <c:pt idx="4876">
                  <c:v>5.634259259259259E-2</c:v>
                </c:pt>
                <c:pt idx="4877">
                  <c:v>5.635416666666667E-2</c:v>
                </c:pt>
                <c:pt idx="4878">
                  <c:v>5.6365740740740744E-2</c:v>
                </c:pt>
                <c:pt idx="4879">
                  <c:v>5.6377314814814818E-2</c:v>
                </c:pt>
                <c:pt idx="4880">
                  <c:v>5.6388888888888884E-2</c:v>
                </c:pt>
                <c:pt idx="4881">
                  <c:v>5.6400462962962965E-2</c:v>
                </c:pt>
                <c:pt idx="4882">
                  <c:v>5.6412037037037038E-2</c:v>
                </c:pt>
              </c:numCache>
            </c:numRef>
          </c:cat>
          <c:val>
            <c:numRef>
              <c:f>Sheet1!$D$1:$D$4912</c:f>
              <c:numCache>
                <c:formatCode>General</c:formatCode>
                <c:ptCount val="49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400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400</c:v>
                </c:pt>
                <c:pt idx="12">
                  <c:v>400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400</c:v>
                </c:pt>
                <c:pt idx="19">
                  <c:v>400</c:v>
                </c:pt>
                <c:pt idx="20">
                  <c:v>400</c:v>
                </c:pt>
                <c:pt idx="21">
                  <c:v>400</c:v>
                </c:pt>
                <c:pt idx="22">
                  <c:v>400</c:v>
                </c:pt>
                <c:pt idx="23">
                  <c:v>423</c:v>
                </c:pt>
                <c:pt idx="24">
                  <c:v>400</c:v>
                </c:pt>
                <c:pt idx="25">
                  <c:v>400</c:v>
                </c:pt>
                <c:pt idx="26">
                  <c:v>400</c:v>
                </c:pt>
                <c:pt idx="27">
                  <c:v>400</c:v>
                </c:pt>
                <c:pt idx="28">
                  <c:v>400</c:v>
                </c:pt>
                <c:pt idx="29">
                  <c:v>400</c:v>
                </c:pt>
                <c:pt idx="30">
                  <c:v>425</c:v>
                </c:pt>
                <c:pt idx="31">
                  <c:v>400</c:v>
                </c:pt>
                <c:pt idx="32">
                  <c:v>400</c:v>
                </c:pt>
                <c:pt idx="33">
                  <c:v>400</c:v>
                </c:pt>
                <c:pt idx="34">
                  <c:v>400</c:v>
                </c:pt>
                <c:pt idx="35">
                  <c:v>400</c:v>
                </c:pt>
                <c:pt idx="36">
                  <c:v>400</c:v>
                </c:pt>
                <c:pt idx="37">
                  <c:v>400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400</c:v>
                </c:pt>
                <c:pt idx="42">
                  <c:v>400</c:v>
                </c:pt>
                <c:pt idx="43">
                  <c:v>400</c:v>
                </c:pt>
                <c:pt idx="44">
                  <c:v>400</c:v>
                </c:pt>
                <c:pt idx="45">
                  <c:v>400</c:v>
                </c:pt>
                <c:pt idx="46">
                  <c:v>400</c:v>
                </c:pt>
                <c:pt idx="47">
                  <c:v>400</c:v>
                </c:pt>
                <c:pt idx="48">
                  <c:v>400</c:v>
                </c:pt>
                <c:pt idx="49">
                  <c:v>400</c:v>
                </c:pt>
                <c:pt idx="50">
                  <c:v>400</c:v>
                </c:pt>
                <c:pt idx="51">
                  <c:v>400</c:v>
                </c:pt>
                <c:pt idx="52">
                  <c:v>415</c:v>
                </c:pt>
                <c:pt idx="53">
                  <c:v>400</c:v>
                </c:pt>
                <c:pt idx="54">
                  <c:v>411</c:v>
                </c:pt>
                <c:pt idx="55">
                  <c:v>402</c:v>
                </c:pt>
                <c:pt idx="56">
                  <c:v>400</c:v>
                </c:pt>
                <c:pt idx="57">
                  <c:v>400</c:v>
                </c:pt>
                <c:pt idx="58">
                  <c:v>400</c:v>
                </c:pt>
                <c:pt idx="59">
                  <c:v>400</c:v>
                </c:pt>
                <c:pt idx="60">
                  <c:v>400</c:v>
                </c:pt>
                <c:pt idx="61">
                  <c:v>400</c:v>
                </c:pt>
                <c:pt idx="62">
                  <c:v>410</c:v>
                </c:pt>
                <c:pt idx="63">
                  <c:v>400</c:v>
                </c:pt>
                <c:pt idx="64">
                  <c:v>400</c:v>
                </c:pt>
                <c:pt idx="65">
                  <c:v>451</c:v>
                </c:pt>
                <c:pt idx="66">
                  <c:v>425</c:v>
                </c:pt>
                <c:pt idx="67">
                  <c:v>400</c:v>
                </c:pt>
                <c:pt idx="68">
                  <c:v>432</c:v>
                </c:pt>
                <c:pt idx="69">
                  <c:v>417</c:v>
                </c:pt>
                <c:pt idx="70">
                  <c:v>400</c:v>
                </c:pt>
                <c:pt idx="71">
                  <c:v>400</c:v>
                </c:pt>
                <c:pt idx="72">
                  <c:v>400</c:v>
                </c:pt>
                <c:pt idx="73">
                  <c:v>400</c:v>
                </c:pt>
                <c:pt idx="74">
                  <c:v>405</c:v>
                </c:pt>
                <c:pt idx="75">
                  <c:v>407</c:v>
                </c:pt>
                <c:pt idx="76">
                  <c:v>400</c:v>
                </c:pt>
                <c:pt idx="77">
                  <c:v>400</c:v>
                </c:pt>
                <c:pt idx="78">
                  <c:v>400</c:v>
                </c:pt>
                <c:pt idx="79">
                  <c:v>400</c:v>
                </c:pt>
                <c:pt idx="80">
                  <c:v>400</c:v>
                </c:pt>
                <c:pt idx="81">
                  <c:v>400</c:v>
                </c:pt>
                <c:pt idx="82">
                  <c:v>400</c:v>
                </c:pt>
                <c:pt idx="83">
                  <c:v>400</c:v>
                </c:pt>
                <c:pt idx="84">
                  <c:v>418</c:v>
                </c:pt>
                <c:pt idx="85">
                  <c:v>407</c:v>
                </c:pt>
                <c:pt idx="86">
                  <c:v>400</c:v>
                </c:pt>
                <c:pt idx="87">
                  <c:v>400</c:v>
                </c:pt>
                <c:pt idx="88">
                  <c:v>400</c:v>
                </c:pt>
                <c:pt idx="89">
                  <c:v>409</c:v>
                </c:pt>
                <c:pt idx="90">
                  <c:v>400</c:v>
                </c:pt>
                <c:pt idx="91">
                  <c:v>400</c:v>
                </c:pt>
                <c:pt idx="92">
                  <c:v>432</c:v>
                </c:pt>
                <c:pt idx="93">
                  <c:v>425</c:v>
                </c:pt>
                <c:pt idx="94">
                  <c:v>400</c:v>
                </c:pt>
                <c:pt idx="95">
                  <c:v>400</c:v>
                </c:pt>
                <c:pt idx="96">
                  <c:v>443</c:v>
                </c:pt>
                <c:pt idx="97">
                  <c:v>400</c:v>
                </c:pt>
                <c:pt idx="98">
                  <c:v>425</c:v>
                </c:pt>
                <c:pt idx="99">
                  <c:v>414</c:v>
                </c:pt>
                <c:pt idx="100">
                  <c:v>409</c:v>
                </c:pt>
                <c:pt idx="101">
                  <c:v>400</c:v>
                </c:pt>
                <c:pt idx="102">
                  <c:v>400</c:v>
                </c:pt>
                <c:pt idx="103">
                  <c:v>400</c:v>
                </c:pt>
                <c:pt idx="104">
                  <c:v>400</c:v>
                </c:pt>
                <c:pt idx="105">
                  <c:v>400</c:v>
                </c:pt>
                <c:pt idx="106">
                  <c:v>400</c:v>
                </c:pt>
                <c:pt idx="107">
                  <c:v>400</c:v>
                </c:pt>
                <c:pt idx="108">
                  <c:v>400</c:v>
                </c:pt>
                <c:pt idx="109">
                  <c:v>400</c:v>
                </c:pt>
                <c:pt idx="110">
                  <c:v>438</c:v>
                </c:pt>
                <c:pt idx="111">
                  <c:v>425</c:v>
                </c:pt>
                <c:pt idx="112">
                  <c:v>425</c:v>
                </c:pt>
                <c:pt idx="113">
                  <c:v>411</c:v>
                </c:pt>
                <c:pt idx="114">
                  <c:v>417</c:v>
                </c:pt>
                <c:pt idx="115">
                  <c:v>400</c:v>
                </c:pt>
                <c:pt idx="116">
                  <c:v>411</c:v>
                </c:pt>
                <c:pt idx="117">
                  <c:v>402</c:v>
                </c:pt>
                <c:pt idx="118">
                  <c:v>400</c:v>
                </c:pt>
                <c:pt idx="119">
                  <c:v>417</c:v>
                </c:pt>
                <c:pt idx="120">
                  <c:v>414</c:v>
                </c:pt>
                <c:pt idx="121">
                  <c:v>403</c:v>
                </c:pt>
                <c:pt idx="122">
                  <c:v>400</c:v>
                </c:pt>
                <c:pt idx="123">
                  <c:v>425</c:v>
                </c:pt>
                <c:pt idx="124">
                  <c:v>425</c:v>
                </c:pt>
                <c:pt idx="125">
                  <c:v>400</c:v>
                </c:pt>
                <c:pt idx="126">
                  <c:v>434</c:v>
                </c:pt>
                <c:pt idx="127">
                  <c:v>400</c:v>
                </c:pt>
                <c:pt idx="128">
                  <c:v>418</c:v>
                </c:pt>
                <c:pt idx="129">
                  <c:v>427</c:v>
                </c:pt>
                <c:pt idx="130">
                  <c:v>422</c:v>
                </c:pt>
                <c:pt idx="131">
                  <c:v>411</c:v>
                </c:pt>
                <c:pt idx="132">
                  <c:v>414</c:v>
                </c:pt>
                <c:pt idx="133">
                  <c:v>414</c:v>
                </c:pt>
                <c:pt idx="134">
                  <c:v>411</c:v>
                </c:pt>
                <c:pt idx="135">
                  <c:v>414</c:v>
                </c:pt>
                <c:pt idx="136">
                  <c:v>408</c:v>
                </c:pt>
                <c:pt idx="137">
                  <c:v>405</c:v>
                </c:pt>
                <c:pt idx="138">
                  <c:v>400</c:v>
                </c:pt>
                <c:pt idx="139">
                  <c:v>400</c:v>
                </c:pt>
                <c:pt idx="140">
                  <c:v>405</c:v>
                </c:pt>
                <c:pt idx="141">
                  <c:v>405</c:v>
                </c:pt>
                <c:pt idx="142">
                  <c:v>400</c:v>
                </c:pt>
                <c:pt idx="143">
                  <c:v>402</c:v>
                </c:pt>
                <c:pt idx="144">
                  <c:v>400</c:v>
                </c:pt>
                <c:pt idx="145">
                  <c:v>400</c:v>
                </c:pt>
                <c:pt idx="146">
                  <c:v>436</c:v>
                </c:pt>
                <c:pt idx="147">
                  <c:v>428</c:v>
                </c:pt>
                <c:pt idx="148">
                  <c:v>428</c:v>
                </c:pt>
                <c:pt idx="149">
                  <c:v>400</c:v>
                </c:pt>
                <c:pt idx="150">
                  <c:v>427</c:v>
                </c:pt>
                <c:pt idx="151">
                  <c:v>425</c:v>
                </c:pt>
                <c:pt idx="152">
                  <c:v>403</c:v>
                </c:pt>
                <c:pt idx="153">
                  <c:v>444</c:v>
                </c:pt>
                <c:pt idx="154">
                  <c:v>444</c:v>
                </c:pt>
                <c:pt idx="155">
                  <c:v>451</c:v>
                </c:pt>
                <c:pt idx="156">
                  <c:v>451</c:v>
                </c:pt>
                <c:pt idx="157">
                  <c:v>447</c:v>
                </c:pt>
                <c:pt idx="158">
                  <c:v>438</c:v>
                </c:pt>
                <c:pt idx="159">
                  <c:v>447</c:v>
                </c:pt>
                <c:pt idx="160">
                  <c:v>454</c:v>
                </c:pt>
                <c:pt idx="161">
                  <c:v>444</c:v>
                </c:pt>
                <c:pt idx="162">
                  <c:v>418</c:v>
                </c:pt>
                <c:pt idx="163">
                  <c:v>418</c:v>
                </c:pt>
                <c:pt idx="164">
                  <c:v>427</c:v>
                </c:pt>
                <c:pt idx="165">
                  <c:v>411</c:v>
                </c:pt>
                <c:pt idx="166">
                  <c:v>425</c:v>
                </c:pt>
                <c:pt idx="167">
                  <c:v>425</c:v>
                </c:pt>
                <c:pt idx="168">
                  <c:v>418</c:v>
                </c:pt>
                <c:pt idx="169">
                  <c:v>411</c:v>
                </c:pt>
                <c:pt idx="170">
                  <c:v>407</c:v>
                </c:pt>
                <c:pt idx="171">
                  <c:v>409</c:v>
                </c:pt>
                <c:pt idx="172">
                  <c:v>422</c:v>
                </c:pt>
                <c:pt idx="173">
                  <c:v>422</c:v>
                </c:pt>
                <c:pt idx="174">
                  <c:v>407</c:v>
                </c:pt>
                <c:pt idx="175">
                  <c:v>407</c:v>
                </c:pt>
                <c:pt idx="176">
                  <c:v>409</c:v>
                </c:pt>
                <c:pt idx="177">
                  <c:v>407</c:v>
                </c:pt>
                <c:pt idx="178">
                  <c:v>400</c:v>
                </c:pt>
                <c:pt idx="179">
                  <c:v>433</c:v>
                </c:pt>
                <c:pt idx="180">
                  <c:v>418</c:v>
                </c:pt>
                <c:pt idx="181">
                  <c:v>422</c:v>
                </c:pt>
                <c:pt idx="182">
                  <c:v>411</c:v>
                </c:pt>
                <c:pt idx="183">
                  <c:v>418</c:v>
                </c:pt>
                <c:pt idx="184">
                  <c:v>413</c:v>
                </c:pt>
                <c:pt idx="185">
                  <c:v>413</c:v>
                </c:pt>
                <c:pt idx="186">
                  <c:v>411</c:v>
                </c:pt>
                <c:pt idx="187">
                  <c:v>411</c:v>
                </c:pt>
                <c:pt idx="188">
                  <c:v>403</c:v>
                </c:pt>
                <c:pt idx="189">
                  <c:v>413</c:v>
                </c:pt>
                <c:pt idx="190">
                  <c:v>411</c:v>
                </c:pt>
                <c:pt idx="191">
                  <c:v>400</c:v>
                </c:pt>
                <c:pt idx="192">
                  <c:v>400</c:v>
                </c:pt>
                <c:pt idx="193">
                  <c:v>400</c:v>
                </c:pt>
                <c:pt idx="194">
                  <c:v>400</c:v>
                </c:pt>
                <c:pt idx="195">
                  <c:v>400</c:v>
                </c:pt>
                <c:pt idx="196">
                  <c:v>400</c:v>
                </c:pt>
                <c:pt idx="197">
                  <c:v>405</c:v>
                </c:pt>
                <c:pt idx="198">
                  <c:v>400</c:v>
                </c:pt>
                <c:pt idx="199">
                  <c:v>400</c:v>
                </c:pt>
                <c:pt idx="200">
                  <c:v>400</c:v>
                </c:pt>
                <c:pt idx="201">
                  <c:v>400</c:v>
                </c:pt>
                <c:pt idx="202">
                  <c:v>400</c:v>
                </c:pt>
                <c:pt idx="203">
                  <c:v>400</c:v>
                </c:pt>
                <c:pt idx="204">
                  <c:v>409</c:v>
                </c:pt>
                <c:pt idx="205">
                  <c:v>400</c:v>
                </c:pt>
                <c:pt idx="206">
                  <c:v>410</c:v>
                </c:pt>
                <c:pt idx="207">
                  <c:v>408</c:v>
                </c:pt>
                <c:pt idx="208">
                  <c:v>415</c:v>
                </c:pt>
                <c:pt idx="209">
                  <c:v>401</c:v>
                </c:pt>
                <c:pt idx="210">
                  <c:v>405</c:v>
                </c:pt>
                <c:pt idx="211">
                  <c:v>401</c:v>
                </c:pt>
                <c:pt idx="212">
                  <c:v>410</c:v>
                </c:pt>
                <c:pt idx="213">
                  <c:v>400</c:v>
                </c:pt>
                <c:pt idx="214">
                  <c:v>411</c:v>
                </c:pt>
                <c:pt idx="215">
                  <c:v>408</c:v>
                </c:pt>
                <c:pt idx="216">
                  <c:v>405</c:v>
                </c:pt>
                <c:pt idx="217">
                  <c:v>400</c:v>
                </c:pt>
                <c:pt idx="218">
                  <c:v>408</c:v>
                </c:pt>
                <c:pt idx="219">
                  <c:v>405</c:v>
                </c:pt>
                <c:pt idx="220">
                  <c:v>409</c:v>
                </c:pt>
                <c:pt idx="221">
                  <c:v>452</c:v>
                </c:pt>
                <c:pt idx="222">
                  <c:v>436</c:v>
                </c:pt>
                <c:pt idx="223">
                  <c:v>438</c:v>
                </c:pt>
                <c:pt idx="224">
                  <c:v>436</c:v>
                </c:pt>
                <c:pt idx="225">
                  <c:v>433</c:v>
                </c:pt>
                <c:pt idx="226">
                  <c:v>408</c:v>
                </c:pt>
                <c:pt idx="227">
                  <c:v>427</c:v>
                </c:pt>
                <c:pt idx="228">
                  <c:v>400</c:v>
                </c:pt>
                <c:pt idx="229">
                  <c:v>427</c:v>
                </c:pt>
                <c:pt idx="230">
                  <c:v>400</c:v>
                </c:pt>
                <c:pt idx="231">
                  <c:v>410</c:v>
                </c:pt>
                <c:pt idx="232">
                  <c:v>439</c:v>
                </c:pt>
                <c:pt idx="233">
                  <c:v>400</c:v>
                </c:pt>
                <c:pt idx="234">
                  <c:v>421</c:v>
                </c:pt>
                <c:pt idx="235">
                  <c:v>413</c:v>
                </c:pt>
                <c:pt idx="236">
                  <c:v>414</c:v>
                </c:pt>
                <c:pt idx="237">
                  <c:v>413</c:v>
                </c:pt>
                <c:pt idx="238">
                  <c:v>417</c:v>
                </c:pt>
                <c:pt idx="239">
                  <c:v>408</c:v>
                </c:pt>
                <c:pt idx="240">
                  <c:v>421</c:v>
                </c:pt>
                <c:pt idx="241">
                  <c:v>421</c:v>
                </c:pt>
                <c:pt idx="242">
                  <c:v>423</c:v>
                </c:pt>
                <c:pt idx="243">
                  <c:v>417</c:v>
                </c:pt>
                <c:pt idx="244">
                  <c:v>425</c:v>
                </c:pt>
                <c:pt idx="245">
                  <c:v>408</c:v>
                </c:pt>
                <c:pt idx="246">
                  <c:v>413</c:v>
                </c:pt>
                <c:pt idx="247">
                  <c:v>408</c:v>
                </c:pt>
                <c:pt idx="248">
                  <c:v>407</c:v>
                </c:pt>
                <c:pt idx="249">
                  <c:v>403</c:v>
                </c:pt>
                <c:pt idx="250">
                  <c:v>400</c:v>
                </c:pt>
                <c:pt idx="251">
                  <c:v>416</c:v>
                </c:pt>
                <c:pt idx="252">
                  <c:v>416</c:v>
                </c:pt>
                <c:pt idx="253">
                  <c:v>407</c:v>
                </c:pt>
                <c:pt idx="254">
                  <c:v>417</c:v>
                </c:pt>
                <c:pt idx="255">
                  <c:v>413</c:v>
                </c:pt>
                <c:pt idx="256">
                  <c:v>422</c:v>
                </c:pt>
                <c:pt idx="257">
                  <c:v>432</c:v>
                </c:pt>
                <c:pt idx="258">
                  <c:v>434</c:v>
                </c:pt>
                <c:pt idx="259">
                  <c:v>434</c:v>
                </c:pt>
                <c:pt idx="260">
                  <c:v>439</c:v>
                </c:pt>
                <c:pt idx="261">
                  <c:v>439</c:v>
                </c:pt>
                <c:pt idx="262">
                  <c:v>439</c:v>
                </c:pt>
                <c:pt idx="263">
                  <c:v>452</c:v>
                </c:pt>
                <c:pt idx="264">
                  <c:v>434</c:v>
                </c:pt>
                <c:pt idx="265">
                  <c:v>448</c:v>
                </c:pt>
                <c:pt idx="266">
                  <c:v>436</c:v>
                </c:pt>
                <c:pt idx="267">
                  <c:v>434</c:v>
                </c:pt>
                <c:pt idx="268">
                  <c:v>432</c:v>
                </c:pt>
                <c:pt idx="269">
                  <c:v>426</c:v>
                </c:pt>
                <c:pt idx="270">
                  <c:v>426</c:v>
                </c:pt>
                <c:pt idx="271">
                  <c:v>423</c:v>
                </c:pt>
                <c:pt idx="272">
                  <c:v>416</c:v>
                </c:pt>
                <c:pt idx="273">
                  <c:v>434</c:v>
                </c:pt>
                <c:pt idx="274">
                  <c:v>447</c:v>
                </c:pt>
                <c:pt idx="275">
                  <c:v>436</c:v>
                </c:pt>
                <c:pt idx="276">
                  <c:v>423</c:v>
                </c:pt>
                <c:pt idx="277">
                  <c:v>417</c:v>
                </c:pt>
                <c:pt idx="278">
                  <c:v>417</c:v>
                </c:pt>
                <c:pt idx="279">
                  <c:v>413</c:v>
                </c:pt>
                <c:pt idx="280">
                  <c:v>416</c:v>
                </c:pt>
                <c:pt idx="281">
                  <c:v>405</c:v>
                </c:pt>
                <c:pt idx="282">
                  <c:v>422</c:v>
                </c:pt>
                <c:pt idx="283">
                  <c:v>413</c:v>
                </c:pt>
                <c:pt idx="284">
                  <c:v>416</c:v>
                </c:pt>
                <c:pt idx="285">
                  <c:v>426</c:v>
                </c:pt>
                <c:pt idx="286">
                  <c:v>417</c:v>
                </c:pt>
                <c:pt idx="287">
                  <c:v>413</c:v>
                </c:pt>
                <c:pt idx="288">
                  <c:v>400</c:v>
                </c:pt>
                <c:pt idx="289">
                  <c:v>407</c:v>
                </c:pt>
                <c:pt idx="290">
                  <c:v>407</c:v>
                </c:pt>
                <c:pt idx="291">
                  <c:v>402</c:v>
                </c:pt>
                <c:pt idx="292">
                  <c:v>400</c:v>
                </c:pt>
                <c:pt idx="293">
                  <c:v>400</c:v>
                </c:pt>
                <c:pt idx="294">
                  <c:v>400</c:v>
                </c:pt>
                <c:pt idx="295">
                  <c:v>400</c:v>
                </c:pt>
                <c:pt idx="296">
                  <c:v>402</c:v>
                </c:pt>
                <c:pt idx="297">
                  <c:v>400</c:v>
                </c:pt>
                <c:pt idx="298">
                  <c:v>405</c:v>
                </c:pt>
                <c:pt idx="299">
                  <c:v>402</c:v>
                </c:pt>
                <c:pt idx="300">
                  <c:v>407</c:v>
                </c:pt>
                <c:pt idx="301">
                  <c:v>400</c:v>
                </c:pt>
                <c:pt idx="302">
                  <c:v>400</c:v>
                </c:pt>
                <c:pt idx="303">
                  <c:v>400</c:v>
                </c:pt>
                <c:pt idx="304">
                  <c:v>408</c:v>
                </c:pt>
                <c:pt idx="305">
                  <c:v>400</c:v>
                </c:pt>
                <c:pt idx="306">
                  <c:v>411</c:v>
                </c:pt>
                <c:pt idx="307">
                  <c:v>400</c:v>
                </c:pt>
                <c:pt idx="308">
                  <c:v>415</c:v>
                </c:pt>
                <c:pt idx="309">
                  <c:v>418</c:v>
                </c:pt>
                <c:pt idx="310">
                  <c:v>418</c:v>
                </c:pt>
                <c:pt idx="311">
                  <c:v>407</c:v>
                </c:pt>
                <c:pt idx="312">
                  <c:v>407</c:v>
                </c:pt>
                <c:pt idx="313">
                  <c:v>415</c:v>
                </c:pt>
                <c:pt idx="314">
                  <c:v>400</c:v>
                </c:pt>
                <c:pt idx="315">
                  <c:v>408</c:v>
                </c:pt>
                <c:pt idx="316">
                  <c:v>402</c:v>
                </c:pt>
                <c:pt idx="317">
                  <c:v>405</c:v>
                </c:pt>
                <c:pt idx="318">
                  <c:v>402</c:v>
                </c:pt>
                <c:pt idx="319">
                  <c:v>400</c:v>
                </c:pt>
                <c:pt idx="320">
                  <c:v>408</c:v>
                </c:pt>
                <c:pt idx="321">
                  <c:v>400</c:v>
                </c:pt>
                <c:pt idx="322">
                  <c:v>405</c:v>
                </c:pt>
                <c:pt idx="323">
                  <c:v>405</c:v>
                </c:pt>
                <c:pt idx="324">
                  <c:v>405</c:v>
                </c:pt>
                <c:pt idx="325">
                  <c:v>405</c:v>
                </c:pt>
                <c:pt idx="326">
                  <c:v>400</c:v>
                </c:pt>
                <c:pt idx="327">
                  <c:v>415</c:v>
                </c:pt>
                <c:pt idx="328">
                  <c:v>400</c:v>
                </c:pt>
                <c:pt idx="329">
                  <c:v>414</c:v>
                </c:pt>
                <c:pt idx="330">
                  <c:v>400</c:v>
                </c:pt>
                <c:pt idx="331">
                  <c:v>402</c:v>
                </c:pt>
                <c:pt idx="332">
                  <c:v>400</c:v>
                </c:pt>
                <c:pt idx="333">
                  <c:v>407</c:v>
                </c:pt>
                <c:pt idx="334">
                  <c:v>400</c:v>
                </c:pt>
                <c:pt idx="335">
                  <c:v>407</c:v>
                </c:pt>
                <c:pt idx="336">
                  <c:v>405</c:v>
                </c:pt>
                <c:pt idx="337">
                  <c:v>409</c:v>
                </c:pt>
                <c:pt idx="338">
                  <c:v>400</c:v>
                </c:pt>
                <c:pt idx="339">
                  <c:v>406</c:v>
                </c:pt>
                <c:pt idx="340">
                  <c:v>406</c:v>
                </c:pt>
                <c:pt idx="341">
                  <c:v>406</c:v>
                </c:pt>
                <c:pt idx="342">
                  <c:v>400</c:v>
                </c:pt>
                <c:pt idx="343">
                  <c:v>400</c:v>
                </c:pt>
                <c:pt idx="344">
                  <c:v>409</c:v>
                </c:pt>
                <c:pt idx="345">
                  <c:v>405</c:v>
                </c:pt>
                <c:pt idx="346">
                  <c:v>405</c:v>
                </c:pt>
                <c:pt idx="347">
                  <c:v>406</c:v>
                </c:pt>
                <c:pt idx="348">
                  <c:v>400</c:v>
                </c:pt>
                <c:pt idx="349">
                  <c:v>400</c:v>
                </c:pt>
                <c:pt idx="350">
                  <c:v>406</c:v>
                </c:pt>
                <c:pt idx="351">
                  <c:v>406</c:v>
                </c:pt>
                <c:pt idx="352">
                  <c:v>400</c:v>
                </c:pt>
                <c:pt idx="353">
                  <c:v>406</c:v>
                </c:pt>
                <c:pt idx="354">
                  <c:v>401</c:v>
                </c:pt>
                <c:pt idx="355">
                  <c:v>400</c:v>
                </c:pt>
                <c:pt idx="356">
                  <c:v>401</c:v>
                </c:pt>
                <c:pt idx="357">
                  <c:v>410</c:v>
                </c:pt>
                <c:pt idx="358">
                  <c:v>400</c:v>
                </c:pt>
                <c:pt idx="359">
                  <c:v>406</c:v>
                </c:pt>
                <c:pt idx="360">
                  <c:v>400</c:v>
                </c:pt>
                <c:pt idx="361">
                  <c:v>422</c:v>
                </c:pt>
                <c:pt idx="362">
                  <c:v>408</c:v>
                </c:pt>
                <c:pt idx="363">
                  <c:v>414</c:v>
                </c:pt>
                <c:pt idx="364">
                  <c:v>409</c:v>
                </c:pt>
                <c:pt idx="365">
                  <c:v>408</c:v>
                </c:pt>
                <c:pt idx="366">
                  <c:v>405</c:v>
                </c:pt>
                <c:pt idx="367">
                  <c:v>400</c:v>
                </c:pt>
                <c:pt idx="368">
                  <c:v>408</c:v>
                </c:pt>
                <c:pt idx="369">
                  <c:v>405</c:v>
                </c:pt>
                <c:pt idx="370">
                  <c:v>403</c:v>
                </c:pt>
                <c:pt idx="371">
                  <c:v>405</c:v>
                </c:pt>
                <c:pt idx="372">
                  <c:v>400</c:v>
                </c:pt>
                <c:pt idx="373">
                  <c:v>400</c:v>
                </c:pt>
                <c:pt idx="374">
                  <c:v>405</c:v>
                </c:pt>
                <c:pt idx="375">
                  <c:v>411</c:v>
                </c:pt>
                <c:pt idx="376">
                  <c:v>400</c:v>
                </c:pt>
                <c:pt idx="377">
                  <c:v>400</c:v>
                </c:pt>
                <c:pt idx="378">
                  <c:v>400</c:v>
                </c:pt>
                <c:pt idx="379">
                  <c:v>400</c:v>
                </c:pt>
                <c:pt idx="380">
                  <c:v>400</c:v>
                </c:pt>
                <c:pt idx="381">
                  <c:v>400</c:v>
                </c:pt>
                <c:pt idx="382">
                  <c:v>402</c:v>
                </c:pt>
                <c:pt idx="383">
                  <c:v>402</c:v>
                </c:pt>
                <c:pt idx="384">
                  <c:v>400</c:v>
                </c:pt>
                <c:pt idx="385">
                  <c:v>414</c:v>
                </c:pt>
                <c:pt idx="386">
                  <c:v>400</c:v>
                </c:pt>
                <c:pt idx="387">
                  <c:v>405</c:v>
                </c:pt>
                <c:pt idx="388">
                  <c:v>407</c:v>
                </c:pt>
                <c:pt idx="389">
                  <c:v>407</c:v>
                </c:pt>
                <c:pt idx="390">
                  <c:v>407</c:v>
                </c:pt>
                <c:pt idx="391">
                  <c:v>400</c:v>
                </c:pt>
                <c:pt idx="392">
                  <c:v>414</c:v>
                </c:pt>
                <c:pt idx="393">
                  <c:v>411</c:v>
                </c:pt>
                <c:pt idx="394">
                  <c:v>409</c:v>
                </c:pt>
                <c:pt idx="395">
                  <c:v>407</c:v>
                </c:pt>
                <c:pt idx="396">
                  <c:v>409</c:v>
                </c:pt>
                <c:pt idx="397">
                  <c:v>409</c:v>
                </c:pt>
                <c:pt idx="398">
                  <c:v>400</c:v>
                </c:pt>
                <c:pt idx="399">
                  <c:v>423</c:v>
                </c:pt>
                <c:pt idx="400">
                  <c:v>426</c:v>
                </c:pt>
                <c:pt idx="401">
                  <c:v>434</c:v>
                </c:pt>
                <c:pt idx="402">
                  <c:v>434</c:v>
                </c:pt>
                <c:pt idx="403">
                  <c:v>446</c:v>
                </c:pt>
                <c:pt idx="404">
                  <c:v>439</c:v>
                </c:pt>
                <c:pt idx="405">
                  <c:v>457</c:v>
                </c:pt>
                <c:pt idx="406">
                  <c:v>434</c:v>
                </c:pt>
                <c:pt idx="407">
                  <c:v>452</c:v>
                </c:pt>
                <c:pt idx="408">
                  <c:v>418</c:v>
                </c:pt>
                <c:pt idx="409">
                  <c:v>407</c:v>
                </c:pt>
                <c:pt idx="410">
                  <c:v>400</c:v>
                </c:pt>
                <c:pt idx="411">
                  <c:v>409</c:v>
                </c:pt>
                <c:pt idx="412">
                  <c:v>414</c:v>
                </c:pt>
                <c:pt idx="413">
                  <c:v>421</c:v>
                </c:pt>
                <c:pt idx="414">
                  <c:v>416</c:v>
                </c:pt>
                <c:pt idx="415">
                  <c:v>411</c:v>
                </c:pt>
                <c:pt idx="416">
                  <c:v>421</c:v>
                </c:pt>
                <c:pt idx="417">
                  <c:v>416</c:v>
                </c:pt>
                <c:pt idx="418">
                  <c:v>414</c:v>
                </c:pt>
                <c:pt idx="419">
                  <c:v>416</c:v>
                </c:pt>
                <c:pt idx="420">
                  <c:v>407</c:v>
                </c:pt>
                <c:pt idx="421">
                  <c:v>409</c:v>
                </c:pt>
                <c:pt idx="422">
                  <c:v>400</c:v>
                </c:pt>
                <c:pt idx="423">
                  <c:v>413</c:v>
                </c:pt>
                <c:pt idx="424">
                  <c:v>402</c:v>
                </c:pt>
                <c:pt idx="425">
                  <c:v>405</c:v>
                </c:pt>
                <c:pt idx="426">
                  <c:v>410</c:v>
                </c:pt>
                <c:pt idx="427">
                  <c:v>405</c:v>
                </c:pt>
                <c:pt idx="428">
                  <c:v>400</c:v>
                </c:pt>
                <c:pt idx="429">
                  <c:v>408</c:v>
                </c:pt>
                <c:pt idx="430">
                  <c:v>400</c:v>
                </c:pt>
                <c:pt idx="431">
                  <c:v>406</c:v>
                </c:pt>
                <c:pt idx="432">
                  <c:v>406</c:v>
                </c:pt>
                <c:pt idx="433">
                  <c:v>407</c:v>
                </c:pt>
                <c:pt idx="434">
                  <c:v>400</c:v>
                </c:pt>
                <c:pt idx="435">
                  <c:v>403</c:v>
                </c:pt>
                <c:pt idx="436">
                  <c:v>400</c:v>
                </c:pt>
                <c:pt idx="437">
                  <c:v>400</c:v>
                </c:pt>
                <c:pt idx="438">
                  <c:v>401</c:v>
                </c:pt>
                <c:pt idx="439">
                  <c:v>401</c:v>
                </c:pt>
                <c:pt idx="440">
                  <c:v>411</c:v>
                </c:pt>
                <c:pt idx="441">
                  <c:v>405</c:v>
                </c:pt>
                <c:pt idx="442">
                  <c:v>400</c:v>
                </c:pt>
                <c:pt idx="443">
                  <c:v>406</c:v>
                </c:pt>
                <c:pt idx="444">
                  <c:v>400</c:v>
                </c:pt>
                <c:pt idx="445">
                  <c:v>406</c:v>
                </c:pt>
                <c:pt idx="446">
                  <c:v>400</c:v>
                </c:pt>
                <c:pt idx="447">
                  <c:v>417</c:v>
                </c:pt>
                <c:pt idx="448">
                  <c:v>408</c:v>
                </c:pt>
                <c:pt idx="449">
                  <c:v>418</c:v>
                </c:pt>
                <c:pt idx="450">
                  <c:v>417</c:v>
                </c:pt>
                <c:pt idx="451">
                  <c:v>436</c:v>
                </c:pt>
                <c:pt idx="452">
                  <c:v>417</c:v>
                </c:pt>
                <c:pt idx="453">
                  <c:v>403</c:v>
                </c:pt>
                <c:pt idx="454">
                  <c:v>413</c:v>
                </c:pt>
                <c:pt idx="455">
                  <c:v>413</c:v>
                </c:pt>
                <c:pt idx="456">
                  <c:v>408</c:v>
                </c:pt>
                <c:pt idx="457">
                  <c:v>405</c:v>
                </c:pt>
                <c:pt idx="458">
                  <c:v>405</c:v>
                </c:pt>
                <c:pt idx="459">
                  <c:v>400</c:v>
                </c:pt>
                <c:pt idx="460">
                  <c:v>400</c:v>
                </c:pt>
                <c:pt idx="461">
                  <c:v>400</c:v>
                </c:pt>
                <c:pt idx="462">
                  <c:v>414</c:v>
                </c:pt>
                <c:pt idx="463">
                  <c:v>401</c:v>
                </c:pt>
                <c:pt idx="464">
                  <c:v>400</c:v>
                </c:pt>
                <c:pt idx="465">
                  <c:v>400</c:v>
                </c:pt>
                <c:pt idx="466">
                  <c:v>400</c:v>
                </c:pt>
                <c:pt idx="467">
                  <c:v>400</c:v>
                </c:pt>
                <c:pt idx="468">
                  <c:v>400</c:v>
                </c:pt>
                <c:pt idx="469">
                  <c:v>400</c:v>
                </c:pt>
                <c:pt idx="470">
                  <c:v>400</c:v>
                </c:pt>
                <c:pt idx="471">
                  <c:v>406</c:v>
                </c:pt>
                <c:pt idx="472">
                  <c:v>400</c:v>
                </c:pt>
                <c:pt idx="473">
                  <c:v>426</c:v>
                </c:pt>
                <c:pt idx="474">
                  <c:v>413</c:v>
                </c:pt>
                <c:pt idx="475">
                  <c:v>403</c:v>
                </c:pt>
                <c:pt idx="476">
                  <c:v>408</c:v>
                </c:pt>
                <c:pt idx="477">
                  <c:v>403</c:v>
                </c:pt>
                <c:pt idx="478">
                  <c:v>413</c:v>
                </c:pt>
                <c:pt idx="479">
                  <c:v>400</c:v>
                </c:pt>
                <c:pt idx="480">
                  <c:v>403</c:v>
                </c:pt>
                <c:pt idx="481">
                  <c:v>400</c:v>
                </c:pt>
                <c:pt idx="482">
                  <c:v>406</c:v>
                </c:pt>
                <c:pt idx="483">
                  <c:v>400</c:v>
                </c:pt>
                <c:pt idx="484">
                  <c:v>414</c:v>
                </c:pt>
                <c:pt idx="485">
                  <c:v>409</c:v>
                </c:pt>
                <c:pt idx="486">
                  <c:v>410</c:v>
                </c:pt>
                <c:pt idx="487">
                  <c:v>410</c:v>
                </c:pt>
                <c:pt idx="488">
                  <c:v>410</c:v>
                </c:pt>
                <c:pt idx="489">
                  <c:v>410</c:v>
                </c:pt>
                <c:pt idx="490">
                  <c:v>414</c:v>
                </c:pt>
                <c:pt idx="491">
                  <c:v>405</c:v>
                </c:pt>
                <c:pt idx="492">
                  <c:v>415</c:v>
                </c:pt>
                <c:pt idx="493">
                  <c:v>410</c:v>
                </c:pt>
                <c:pt idx="494">
                  <c:v>414</c:v>
                </c:pt>
                <c:pt idx="495">
                  <c:v>427</c:v>
                </c:pt>
                <c:pt idx="496">
                  <c:v>418</c:v>
                </c:pt>
                <c:pt idx="497">
                  <c:v>410</c:v>
                </c:pt>
                <c:pt idx="498">
                  <c:v>409</c:v>
                </c:pt>
                <c:pt idx="499">
                  <c:v>415</c:v>
                </c:pt>
                <c:pt idx="500">
                  <c:v>420</c:v>
                </c:pt>
                <c:pt idx="501">
                  <c:v>414</c:v>
                </c:pt>
                <c:pt idx="502">
                  <c:v>427</c:v>
                </c:pt>
                <c:pt idx="503">
                  <c:v>410</c:v>
                </c:pt>
                <c:pt idx="504">
                  <c:v>423</c:v>
                </c:pt>
                <c:pt idx="505">
                  <c:v>403</c:v>
                </c:pt>
                <c:pt idx="506">
                  <c:v>418</c:v>
                </c:pt>
                <c:pt idx="507">
                  <c:v>409</c:v>
                </c:pt>
                <c:pt idx="508">
                  <c:v>410</c:v>
                </c:pt>
                <c:pt idx="509">
                  <c:v>410</c:v>
                </c:pt>
                <c:pt idx="510">
                  <c:v>405</c:v>
                </c:pt>
                <c:pt idx="511">
                  <c:v>405</c:v>
                </c:pt>
                <c:pt idx="512">
                  <c:v>414</c:v>
                </c:pt>
                <c:pt idx="513">
                  <c:v>410</c:v>
                </c:pt>
                <c:pt idx="514">
                  <c:v>414</c:v>
                </c:pt>
                <c:pt idx="515">
                  <c:v>414</c:v>
                </c:pt>
                <c:pt idx="516">
                  <c:v>415</c:v>
                </c:pt>
                <c:pt idx="517">
                  <c:v>403</c:v>
                </c:pt>
                <c:pt idx="518">
                  <c:v>410</c:v>
                </c:pt>
                <c:pt idx="519">
                  <c:v>414</c:v>
                </c:pt>
                <c:pt idx="520">
                  <c:v>418</c:v>
                </c:pt>
                <c:pt idx="521">
                  <c:v>415</c:v>
                </c:pt>
                <c:pt idx="522">
                  <c:v>414</c:v>
                </c:pt>
                <c:pt idx="523">
                  <c:v>415</c:v>
                </c:pt>
                <c:pt idx="524">
                  <c:v>405</c:v>
                </c:pt>
                <c:pt idx="525">
                  <c:v>409</c:v>
                </c:pt>
                <c:pt idx="526">
                  <c:v>409</c:v>
                </c:pt>
                <c:pt idx="527">
                  <c:v>409</c:v>
                </c:pt>
                <c:pt idx="528">
                  <c:v>409</c:v>
                </c:pt>
                <c:pt idx="529">
                  <c:v>410</c:v>
                </c:pt>
                <c:pt idx="530">
                  <c:v>403</c:v>
                </c:pt>
                <c:pt idx="531">
                  <c:v>400</c:v>
                </c:pt>
                <c:pt idx="532">
                  <c:v>403</c:v>
                </c:pt>
                <c:pt idx="533">
                  <c:v>414</c:v>
                </c:pt>
                <c:pt idx="534">
                  <c:v>403</c:v>
                </c:pt>
                <c:pt idx="535">
                  <c:v>409</c:v>
                </c:pt>
                <c:pt idx="536">
                  <c:v>400</c:v>
                </c:pt>
                <c:pt idx="537">
                  <c:v>420</c:v>
                </c:pt>
                <c:pt idx="538">
                  <c:v>415</c:v>
                </c:pt>
                <c:pt idx="539">
                  <c:v>421</c:v>
                </c:pt>
                <c:pt idx="540">
                  <c:v>420</c:v>
                </c:pt>
                <c:pt idx="541">
                  <c:v>420</c:v>
                </c:pt>
                <c:pt idx="542">
                  <c:v>421</c:v>
                </c:pt>
                <c:pt idx="543">
                  <c:v>416</c:v>
                </c:pt>
                <c:pt idx="544">
                  <c:v>436</c:v>
                </c:pt>
                <c:pt idx="545">
                  <c:v>436</c:v>
                </c:pt>
                <c:pt idx="546">
                  <c:v>441</c:v>
                </c:pt>
                <c:pt idx="547">
                  <c:v>446</c:v>
                </c:pt>
                <c:pt idx="548">
                  <c:v>455</c:v>
                </c:pt>
                <c:pt idx="549">
                  <c:v>464</c:v>
                </c:pt>
                <c:pt idx="550">
                  <c:v>476</c:v>
                </c:pt>
                <c:pt idx="551">
                  <c:v>481</c:v>
                </c:pt>
                <c:pt idx="552">
                  <c:v>476</c:v>
                </c:pt>
                <c:pt idx="553">
                  <c:v>472</c:v>
                </c:pt>
                <c:pt idx="554">
                  <c:v>464</c:v>
                </c:pt>
                <c:pt idx="555">
                  <c:v>445</c:v>
                </c:pt>
                <c:pt idx="556">
                  <c:v>450</c:v>
                </c:pt>
                <c:pt idx="557">
                  <c:v>436</c:v>
                </c:pt>
                <c:pt idx="558">
                  <c:v>442</c:v>
                </c:pt>
                <c:pt idx="559">
                  <c:v>442</c:v>
                </c:pt>
                <c:pt idx="560">
                  <c:v>435</c:v>
                </c:pt>
                <c:pt idx="561">
                  <c:v>442</c:v>
                </c:pt>
                <c:pt idx="562">
                  <c:v>445</c:v>
                </c:pt>
                <c:pt idx="563">
                  <c:v>435</c:v>
                </c:pt>
                <c:pt idx="564">
                  <c:v>445</c:v>
                </c:pt>
                <c:pt idx="565">
                  <c:v>441</c:v>
                </c:pt>
                <c:pt idx="566">
                  <c:v>446</c:v>
                </c:pt>
                <c:pt idx="567">
                  <c:v>441</c:v>
                </c:pt>
                <c:pt idx="568">
                  <c:v>455</c:v>
                </c:pt>
                <c:pt idx="569">
                  <c:v>446</c:v>
                </c:pt>
                <c:pt idx="570">
                  <c:v>456</c:v>
                </c:pt>
                <c:pt idx="571">
                  <c:v>456</c:v>
                </c:pt>
                <c:pt idx="572">
                  <c:v>456</c:v>
                </c:pt>
                <c:pt idx="573">
                  <c:v>475</c:v>
                </c:pt>
                <c:pt idx="574">
                  <c:v>455</c:v>
                </c:pt>
                <c:pt idx="575">
                  <c:v>477</c:v>
                </c:pt>
                <c:pt idx="576">
                  <c:v>465</c:v>
                </c:pt>
                <c:pt idx="577">
                  <c:v>472</c:v>
                </c:pt>
                <c:pt idx="578">
                  <c:v>477</c:v>
                </c:pt>
                <c:pt idx="579">
                  <c:v>477</c:v>
                </c:pt>
                <c:pt idx="580">
                  <c:v>477</c:v>
                </c:pt>
                <c:pt idx="581">
                  <c:v>472</c:v>
                </c:pt>
                <c:pt idx="582">
                  <c:v>472</c:v>
                </c:pt>
                <c:pt idx="583">
                  <c:v>475</c:v>
                </c:pt>
                <c:pt idx="584">
                  <c:v>481</c:v>
                </c:pt>
                <c:pt idx="585">
                  <c:v>476</c:v>
                </c:pt>
                <c:pt idx="586">
                  <c:v>464</c:v>
                </c:pt>
                <c:pt idx="587">
                  <c:v>461</c:v>
                </c:pt>
                <c:pt idx="588">
                  <c:v>460</c:v>
                </c:pt>
                <c:pt idx="589">
                  <c:v>446</c:v>
                </c:pt>
                <c:pt idx="590">
                  <c:v>450</c:v>
                </c:pt>
                <c:pt idx="591">
                  <c:v>446</c:v>
                </c:pt>
                <c:pt idx="592">
                  <c:v>456</c:v>
                </c:pt>
                <c:pt idx="593">
                  <c:v>455</c:v>
                </c:pt>
                <c:pt idx="594">
                  <c:v>450</c:v>
                </c:pt>
                <c:pt idx="595">
                  <c:v>465</c:v>
                </c:pt>
                <c:pt idx="596">
                  <c:v>455</c:v>
                </c:pt>
                <c:pt idx="597">
                  <c:v>465</c:v>
                </c:pt>
                <c:pt idx="598">
                  <c:v>460</c:v>
                </c:pt>
                <c:pt idx="599">
                  <c:v>481</c:v>
                </c:pt>
                <c:pt idx="600">
                  <c:v>483</c:v>
                </c:pt>
                <c:pt idx="601">
                  <c:v>481</c:v>
                </c:pt>
                <c:pt idx="602">
                  <c:v>486</c:v>
                </c:pt>
                <c:pt idx="603">
                  <c:v>481</c:v>
                </c:pt>
                <c:pt idx="604">
                  <c:v>483</c:v>
                </c:pt>
                <c:pt idx="605">
                  <c:v>486</c:v>
                </c:pt>
                <c:pt idx="606">
                  <c:v>505</c:v>
                </c:pt>
                <c:pt idx="607">
                  <c:v>483</c:v>
                </c:pt>
                <c:pt idx="608">
                  <c:v>500</c:v>
                </c:pt>
                <c:pt idx="609">
                  <c:v>502</c:v>
                </c:pt>
                <c:pt idx="610">
                  <c:v>502</c:v>
                </c:pt>
                <c:pt idx="611">
                  <c:v>508</c:v>
                </c:pt>
                <c:pt idx="612">
                  <c:v>502</c:v>
                </c:pt>
                <c:pt idx="613">
                  <c:v>502</c:v>
                </c:pt>
                <c:pt idx="614">
                  <c:v>500</c:v>
                </c:pt>
                <c:pt idx="615">
                  <c:v>492</c:v>
                </c:pt>
                <c:pt idx="616">
                  <c:v>519</c:v>
                </c:pt>
                <c:pt idx="617">
                  <c:v>542</c:v>
                </c:pt>
                <c:pt idx="618">
                  <c:v>520</c:v>
                </c:pt>
                <c:pt idx="619">
                  <c:v>537</c:v>
                </c:pt>
                <c:pt idx="620">
                  <c:v>533</c:v>
                </c:pt>
                <c:pt idx="621">
                  <c:v>561</c:v>
                </c:pt>
                <c:pt idx="622">
                  <c:v>555</c:v>
                </c:pt>
                <c:pt idx="623">
                  <c:v>551</c:v>
                </c:pt>
                <c:pt idx="624">
                  <c:v>531</c:v>
                </c:pt>
                <c:pt idx="625">
                  <c:v>519</c:v>
                </c:pt>
                <c:pt idx="626">
                  <c:v>515</c:v>
                </c:pt>
                <c:pt idx="627">
                  <c:v>508</c:v>
                </c:pt>
                <c:pt idx="628">
                  <c:v>505</c:v>
                </c:pt>
                <c:pt idx="629">
                  <c:v>520</c:v>
                </c:pt>
                <c:pt idx="630">
                  <c:v>519</c:v>
                </c:pt>
                <c:pt idx="631">
                  <c:v>527</c:v>
                </c:pt>
                <c:pt idx="632">
                  <c:v>505</c:v>
                </c:pt>
                <c:pt idx="633">
                  <c:v>520</c:v>
                </c:pt>
                <c:pt idx="634">
                  <c:v>520</c:v>
                </c:pt>
                <c:pt idx="635">
                  <c:v>519</c:v>
                </c:pt>
                <c:pt idx="636">
                  <c:v>527</c:v>
                </c:pt>
                <c:pt idx="637">
                  <c:v>519</c:v>
                </c:pt>
                <c:pt idx="638">
                  <c:v>531</c:v>
                </c:pt>
                <c:pt idx="639">
                  <c:v>519</c:v>
                </c:pt>
                <c:pt idx="640">
                  <c:v>533</c:v>
                </c:pt>
                <c:pt idx="641">
                  <c:v>527</c:v>
                </c:pt>
                <c:pt idx="642">
                  <c:v>527</c:v>
                </c:pt>
                <c:pt idx="643">
                  <c:v>537</c:v>
                </c:pt>
                <c:pt idx="644">
                  <c:v>542</c:v>
                </c:pt>
                <c:pt idx="645">
                  <c:v>542</c:v>
                </c:pt>
                <c:pt idx="646">
                  <c:v>543</c:v>
                </c:pt>
                <c:pt idx="647">
                  <c:v>561</c:v>
                </c:pt>
                <c:pt idx="648">
                  <c:v>561</c:v>
                </c:pt>
                <c:pt idx="649">
                  <c:v>564</c:v>
                </c:pt>
                <c:pt idx="650">
                  <c:v>564</c:v>
                </c:pt>
                <c:pt idx="651">
                  <c:v>570</c:v>
                </c:pt>
                <c:pt idx="652">
                  <c:v>591</c:v>
                </c:pt>
                <c:pt idx="653">
                  <c:v>612</c:v>
                </c:pt>
                <c:pt idx="654">
                  <c:v>603</c:v>
                </c:pt>
                <c:pt idx="655">
                  <c:v>591</c:v>
                </c:pt>
                <c:pt idx="656">
                  <c:v>575</c:v>
                </c:pt>
                <c:pt idx="657">
                  <c:v>588</c:v>
                </c:pt>
                <c:pt idx="658">
                  <c:v>561</c:v>
                </c:pt>
                <c:pt idx="659">
                  <c:v>555</c:v>
                </c:pt>
                <c:pt idx="660">
                  <c:v>551</c:v>
                </c:pt>
                <c:pt idx="661">
                  <c:v>533</c:v>
                </c:pt>
                <c:pt idx="662">
                  <c:v>531</c:v>
                </c:pt>
                <c:pt idx="663">
                  <c:v>515</c:v>
                </c:pt>
                <c:pt idx="664">
                  <c:v>515</c:v>
                </c:pt>
                <c:pt idx="665">
                  <c:v>500</c:v>
                </c:pt>
                <c:pt idx="666">
                  <c:v>502</c:v>
                </c:pt>
                <c:pt idx="667">
                  <c:v>502</c:v>
                </c:pt>
                <c:pt idx="668">
                  <c:v>502</c:v>
                </c:pt>
                <c:pt idx="669">
                  <c:v>500</c:v>
                </c:pt>
                <c:pt idx="670">
                  <c:v>492</c:v>
                </c:pt>
                <c:pt idx="671">
                  <c:v>505</c:v>
                </c:pt>
                <c:pt idx="672">
                  <c:v>515</c:v>
                </c:pt>
                <c:pt idx="673">
                  <c:v>519</c:v>
                </c:pt>
                <c:pt idx="674">
                  <c:v>519</c:v>
                </c:pt>
                <c:pt idx="675">
                  <c:v>495</c:v>
                </c:pt>
                <c:pt idx="676">
                  <c:v>502</c:v>
                </c:pt>
                <c:pt idx="677">
                  <c:v>495</c:v>
                </c:pt>
                <c:pt idx="678">
                  <c:v>492</c:v>
                </c:pt>
                <c:pt idx="679">
                  <c:v>488</c:v>
                </c:pt>
                <c:pt idx="680">
                  <c:v>476</c:v>
                </c:pt>
                <c:pt idx="681">
                  <c:v>481</c:v>
                </c:pt>
                <c:pt idx="682">
                  <c:v>472</c:v>
                </c:pt>
                <c:pt idx="683">
                  <c:v>475</c:v>
                </c:pt>
                <c:pt idx="684">
                  <c:v>476</c:v>
                </c:pt>
                <c:pt idx="685">
                  <c:v>483</c:v>
                </c:pt>
                <c:pt idx="686">
                  <c:v>477</c:v>
                </c:pt>
                <c:pt idx="687">
                  <c:v>476</c:v>
                </c:pt>
                <c:pt idx="688">
                  <c:v>483</c:v>
                </c:pt>
                <c:pt idx="689">
                  <c:v>477</c:v>
                </c:pt>
                <c:pt idx="690">
                  <c:v>465</c:v>
                </c:pt>
                <c:pt idx="691">
                  <c:v>450</c:v>
                </c:pt>
                <c:pt idx="692">
                  <c:v>442</c:v>
                </c:pt>
                <c:pt idx="693">
                  <c:v>436</c:v>
                </c:pt>
                <c:pt idx="694">
                  <c:v>420</c:v>
                </c:pt>
                <c:pt idx="695">
                  <c:v>424</c:v>
                </c:pt>
                <c:pt idx="696">
                  <c:v>421</c:v>
                </c:pt>
                <c:pt idx="697">
                  <c:v>420</c:v>
                </c:pt>
                <c:pt idx="698">
                  <c:v>416</c:v>
                </c:pt>
                <c:pt idx="699">
                  <c:v>410</c:v>
                </c:pt>
                <c:pt idx="700">
                  <c:v>409</c:v>
                </c:pt>
                <c:pt idx="701">
                  <c:v>400</c:v>
                </c:pt>
                <c:pt idx="702">
                  <c:v>415</c:v>
                </c:pt>
                <c:pt idx="703">
                  <c:v>406</c:v>
                </c:pt>
                <c:pt idx="704">
                  <c:v>421</c:v>
                </c:pt>
                <c:pt idx="705">
                  <c:v>425</c:v>
                </c:pt>
                <c:pt idx="706">
                  <c:v>435</c:v>
                </c:pt>
                <c:pt idx="707">
                  <c:v>441</c:v>
                </c:pt>
                <c:pt idx="708">
                  <c:v>436</c:v>
                </c:pt>
                <c:pt idx="709">
                  <c:v>442</c:v>
                </c:pt>
                <c:pt idx="710">
                  <c:v>435</c:v>
                </c:pt>
                <c:pt idx="711">
                  <c:v>428</c:v>
                </c:pt>
                <c:pt idx="712">
                  <c:v>435</c:v>
                </c:pt>
                <c:pt idx="713">
                  <c:v>441</c:v>
                </c:pt>
                <c:pt idx="714">
                  <c:v>442</c:v>
                </c:pt>
                <c:pt idx="715">
                  <c:v>455</c:v>
                </c:pt>
                <c:pt idx="716">
                  <c:v>464</c:v>
                </c:pt>
                <c:pt idx="717">
                  <c:v>465</c:v>
                </c:pt>
                <c:pt idx="718">
                  <c:v>450</c:v>
                </c:pt>
                <c:pt idx="719">
                  <c:v>441</c:v>
                </c:pt>
                <c:pt idx="720">
                  <c:v>435</c:v>
                </c:pt>
                <c:pt idx="721">
                  <c:v>428</c:v>
                </c:pt>
                <c:pt idx="722">
                  <c:v>424</c:v>
                </c:pt>
                <c:pt idx="723">
                  <c:v>428</c:v>
                </c:pt>
                <c:pt idx="724">
                  <c:v>424</c:v>
                </c:pt>
                <c:pt idx="725">
                  <c:v>415</c:v>
                </c:pt>
                <c:pt idx="726">
                  <c:v>421</c:v>
                </c:pt>
                <c:pt idx="727">
                  <c:v>409</c:v>
                </c:pt>
                <c:pt idx="728">
                  <c:v>416</c:v>
                </c:pt>
                <c:pt idx="729">
                  <c:v>416</c:v>
                </c:pt>
                <c:pt idx="730">
                  <c:v>406</c:v>
                </c:pt>
                <c:pt idx="731">
                  <c:v>420</c:v>
                </c:pt>
                <c:pt idx="732">
                  <c:v>410</c:v>
                </c:pt>
                <c:pt idx="733">
                  <c:v>420</c:v>
                </c:pt>
                <c:pt idx="734">
                  <c:v>406</c:v>
                </c:pt>
                <c:pt idx="735">
                  <c:v>420</c:v>
                </c:pt>
                <c:pt idx="736">
                  <c:v>415</c:v>
                </c:pt>
                <c:pt idx="737">
                  <c:v>425</c:v>
                </c:pt>
                <c:pt idx="738">
                  <c:v>420</c:v>
                </c:pt>
                <c:pt idx="739">
                  <c:v>421</c:v>
                </c:pt>
                <c:pt idx="740">
                  <c:v>441</c:v>
                </c:pt>
                <c:pt idx="741">
                  <c:v>436</c:v>
                </c:pt>
                <c:pt idx="742">
                  <c:v>442</c:v>
                </c:pt>
                <c:pt idx="743">
                  <c:v>446</c:v>
                </c:pt>
                <c:pt idx="744">
                  <c:v>456</c:v>
                </c:pt>
                <c:pt idx="745">
                  <c:v>424</c:v>
                </c:pt>
                <c:pt idx="746">
                  <c:v>406</c:v>
                </c:pt>
                <c:pt idx="747">
                  <c:v>415</c:v>
                </c:pt>
                <c:pt idx="748">
                  <c:v>415</c:v>
                </c:pt>
                <c:pt idx="749">
                  <c:v>400</c:v>
                </c:pt>
                <c:pt idx="750">
                  <c:v>400</c:v>
                </c:pt>
                <c:pt idx="751">
                  <c:v>400</c:v>
                </c:pt>
                <c:pt idx="752">
                  <c:v>400</c:v>
                </c:pt>
                <c:pt idx="753">
                  <c:v>400</c:v>
                </c:pt>
                <c:pt idx="754">
                  <c:v>400</c:v>
                </c:pt>
                <c:pt idx="755">
                  <c:v>425</c:v>
                </c:pt>
                <c:pt idx="756">
                  <c:v>427</c:v>
                </c:pt>
                <c:pt idx="757">
                  <c:v>447</c:v>
                </c:pt>
                <c:pt idx="758">
                  <c:v>425</c:v>
                </c:pt>
                <c:pt idx="759">
                  <c:v>438</c:v>
                </c:pt>
                <c:pt idx="760">
                  <c:v>427</c:v>
                </c:pt>
                <c:pt idx="761">
                  <c:v>432</c:v>
                </c:pt>
                <c:pt idx="762">
                  <c:v>421</c:v>
                </c:pt>
                <c:pt idx="763">
                  <c:v>409</c:v>
                </c:pt>
                <c:pt idx="764">
                  <c:v>413</c:v>
                </c:pt>
                <c:pt idx="765">
                  <c:v>400</c:v>
                </c:pt>
                <c:pt idx="766">
                  <c:v>414</c:v>
                </c:pt>
                <c:pt idx="767">
                  <c:v>405</c:v>
                </c:pt>
                <c:pt idx="768">
                  <c:v>405</c:v>
                </c:pt>
                <c:pt idx="769">
                  <c:v>400</c:v>
                </c:pt>
                <c:pt idx="770">
                  <c:v>400</c:v>
                </c:pt>
                <c:pt idx="771">
                  <c:v>400</c:v>
                </c:pt>
                <c:pt idx="772">
                  <c:v>405</c:v>
                </c:pt>
                <c:pt idx="773">
                  <c:v>400</c:v>
                </c:pt>
                <c:pt idx="774">
                  <c:v>400</c:v>
                </c:pt>
                <c:pt idx="775">
                  <c:v>400</c:v>
                </c:pt>
                <c:pt idx="776">
                  <c:v>400</c:v>
                </c:pt>
                <c:pt idx="777">
                  <c:v>400</c:v>
                </c:pt>
                <c:pt idx="778">
                  <c:v>413</c:v>
                </c:pt>
                <c:pt idx="779">
                  <c:v>424</c:v>
                </c:pt>
                <c:pt idx="780">
                  <c:v>441</c:v>
                </c:pt>
                <c:pt idx="781">
                  <c:v>448</c:v>
                </c:pt>
                <c:pt idx="782">
                  <c:v>435</c:v>
                </c:pt>
                <c:pt idx="783">
                  <c:v>452</c:v>
                </c:pt>
                <c:pt idx="784">
                  <c:v>439</c:v>
                </c:pt>
                <c:pt idx="785">
                  <c:v>423</c:v>
                </c:pt>
                <c:pt idx="786">
                  <c:v>410</c:v>
                </c:pt>
                <c:pt idx="787">
                  <c:v>405</c:v>
                </c:pt>
                <c:pt idx="788">
                  <c:v>415</c:v>
                </c:pt>
                <c:pt idx="789">
                  <c:v>400</c:v>
                </c:pt>
                <c:pt idx="790">
                  <c:v>405</c:v>
                </c:pt>
                <c:pt idx="791">
                  <c:v>400</c:v>
                </c:pt>
                <c:pt idx="792">
                  <c:v>405</c:v>
                </c:pt>
                <c:pt idx="793">
                  <c:v>406</c:v>
                </c:pt>
                <c:pt idx="794">
                  <c:v>406</c:v>
                </c:pt>
                <c:pt idx="795">
                  <c:v>405</c:v>
                </c:pt>
                <c:pt idx="796">
                  <c:v>401</c:v>
                </c:pt>
                <c:pt idx="797">
                  <c:v>406</c:v>
                </c:pt>
                <c:pt idx="798">
                  <c:v>409</c:v>
                </c:pt>
                <c:pt idx="799">
                  <c:v>400</c:v>
                </c:pt>
                <c:pt idx="800">
                  <c:v>400</c:v>
                </c:pt>
                <c:pt idx="801">
                  <c:v>400</c:v>
                </c:pt>
                <c:pt idx="802">
                  <c:v>410</c:v>
                </c:pt>
                <c:pt idx="803">
                  <c:v>400</c:v>
                </c:pt>
                <c:pt idx="804">
                  <c:v>400</c:v>
                </c:pt>
                <c:pt idx="805">
                  <c:v>405</c:v>
                </c:pt>
                <c:pt idx="806">
                  <c:v>400</c:v>
                </c:pt>
                <c:pt idx="807">
                  <c:v>400</c:v>
                </c:pt>
                <c:pt idx="808">
                  <c:v>400</c:v>
                </c:pt>
                <c:pt idx="809">
                  <c:v>409</c:v>
                </c:pt>
                <c:pt idx="810">
                  <c:v>409</c:v>
                </c:pt>
                <c:pt idx="811">
                  <c:v>422</c:v>
                </c:pt>
                <c:pt idx="812">
                  <c:v>439</c:v>
                </c:pt>
                <c:pt idx="813">
                  <c:v>446</c:v>
                </c:pt>
                <c:pt idx="814">
                  <c:v>463</c:v>
                </c:pt>
                <c:pt idx="815">
                  <c:v>470</c:v>
                </c:pt>
                <c:pt idx="816">
                  <c:v>502</c:v>
                </c:pt>
                <c:pt idx="817">
                  <c:v>476</c:v>
                </c:pt>
                <c:pt idx="818">
                  <c:v>473</c:v>
                </c:pt>
                <c:pt idx="819">
                  <c:v>496</c:v>
                </c:pt>
                <c:pt idx="820">
                  <c:v>502</c:v>
                </c:pt>
                <c:pt idx="821">
                  <c:v>523</c:v>
                </c:pt>
                <c:pt idx="822">
                  <c:v>506</c:v>
                </c:pt>
                <c:pt idx="823">
                  <c:v>506</c:v>
                </c:pt>
                <c:pt idx="824">
                  <c:v>520</c:v>
                </c:pt>
                <c:pt idx="825">
                  <c:v>546</c:v>
                </c:pt>
                <c:pt idx="826">
                  <c:v>556</c:v>
                </c:pt>
                <c:pt idx="827">
                  <c:v>574</c:v>
                </c:pt>
                <c:pt idx="828">
                  <c:v>556</c:v>
                </c:pt>
                <c:pt idx="829">
                  <c:v>567</c:v>
                </c:pt>
                <c:pt idx="830">
                  <c:v>565</c:v>
                </c:pt>
                <c:pt idx="831">
                  <c:v>536</c:v>
                </c:pt>
                <c:pt idx="832">
                  <c:v>515</c:v>
                </c:pt>
                <c:pt idx="833">
                  <c:v>497</c:v>
                </c:pt>
                <c:pt idx="834">
                  <c:v>491</c:v>
                </c:pt>
                <c:pt idx="835">
                  <c:v>491</c:v>
                </c:pt>
                <c:pt idx="836">
                  <c:v>496</c:v>
                </c:pt>
                <c:pt idx="837">
                  <c:v>481</c:v>
                </c:pt>
                <c:pt idx="838">
                  <c:v>491</c:v>
                </c:pt>
                <c:pt idx="839">
                  <c:v>496</c:v>
                </c:pt>
                <c:pt idx="840">
                  <c:v>505</c:v>
                </c:pt>
                <c:pt idx="841">
                  <c:v>492</c:v>
                </c:pt>
                <c:pt idx="842">
                  <c:v>473</c:v>
                </c:pt>
                <c:pt idx="843">
                  <c:v>476</c:v>
                </c:pt>
                <c:pt idx="844">
                  <c:v>462</c:v>
                </c:pt>
                <c:pt idx="845">
                  <c:v>470</c:v>
                </c:pt>
                <c:pt idx="846">
                  <c:v>481</c:v>
                </c:pt>
                <c:pt idx="847">
                  <c:v>486</c:v>
                </c:pt>
                <c:pt idx="848">
                  <c:v>491</c:v>
                </c:pt>
                <c:pt idx="849">
                  <c:v>476</c:v>
                </c:pt>
                <c:pt idx="850">
                  <c:v>491</c:v>
                </c:pt>
                <c:pt idx="851">
                  <c:v>486</c:v>
                </c:pt>
                <c:pt idx="852">
                  <c:v>480</c:v>
                </c:pt>
                <c:pt idx="853">
                  <c:v>463</c:v>
                </c:pt>
                <c:pt idx="854">
                  <c:v>465</c:v>
                </c:pt>
                <c:pt idx="855">
                  <c:v>451</c:v>
                </c:pt>
                <c:pt idx="856">
                  <c:v>457</c:v>
                </c:pt>
                <c:pt idx="857">
                  <c:v>446</c:v>
                </c:pt>
                <c:pt idx="858">
                  <c:v>446</c:v>
                </c:pt>
                <c:pt idx="859">
                  <c:v>427</c:v>
                </c:pt>
                <c:pt idx="860">
                  <c:v>442</c:v>
                </c:pt>
                <c:pt idx="861">
                  <c:v>434</c:v>
                </c:pt>
                <c:pt idx="862">
                  <c:v>443</c:v>
                </c:pt>
                <c:pt idx="863">
                  <c:v>443</c:v>
                </c:pt>
                <c:pt idx="864">
                  <c:v>465</c:v>
                </c:pt>
                <c:pt idx="865">
                  <c:v>502</c:v>
                </c:pt>
                <c:pt idx="866">
                  <c:v>517</c:v>
                </c:pt>
                <c:pt idx="867">
                  <c:v>542</c:v>
                </c:pt>
                <c:pt idx="868">
                  <c:v>565</c:v>
                </c:pt>
                <c:pt idx="869">
                  <c:v>592</c:v>
                </c:pt>
                <c:pt idx="870">
                  <c:v>591</c:v>
                </c:pt>
                <c:pt idx="871">
                  <c:v>553</c:v>
                </c:pt>
                <c:pt idx="872">
                  <c:v>548</c:v>
                </c:pt>
                <c:pt idx="873">
                  <c:v>567</c:v>
                </c:pt>
                <c:pt idx="874">
                  <c:v>586</c:v>
                </c:pt>
                <c:pt idx="875">
                  <c:v>553</c:v>
                </c:pt>
                <c:pt idx="876">
                  <c:v>548</c:v>
                </c:pt>
                <c:pt idx="877">
                  <c:v>517</c:v>
                </c:pt>
                <c:pt idx="878">
                  <c:v>517</c:v>
                </c:pt>
                <c:pt idx="879">
                  <c:v>486</c:v>
                </c:pt>
                <c:pt idx="880">
                  <c:v>485</c:v>
                </c:pt>
                <c:pt idx="881">
                  <c:v>459</c:v>
                </c:pt>
                <c:pt idx="882">
                  <c:v>447</c:v>
                </c:pt>
                <c:pt idx="883">
                  <c:v>446</c:v>
                </c:pt>
                <c:pt idx="884">
                  <c:v>446</c:v>
                </c:pt>
                <c:pt idx="885">
                  <c:v>451</c:v>
                </c:pt>
                <c:pt idx="886">
                  <c:v>457</c:v>
                </c:pt>
                <c:pt idx="887">
                  <c:v>463</c:v>
                </c:pt>
                <c:pt idx="888">
                  <c:v>480</c:v>
                </c:pt>
                <c:pt idx="889">
                  <c:v>485</c:v>
                </c:pt>
                <c:pt idx="890">
                  <c:v>470</c:v>
                </c:pt>
                <c:pt idx="891">
                  <c:v>476</c:v>
                </c:pt>
                <c:pt idx="892">
                  <c:v>465</c:v>
                </c:pt>
                <c:pt idx="893">
                  <c:v>473</c:v>
                </c:pt>
                <c:pt idx="894">
                  <c:v>462</c:v>
                </c:pt>
                <c:pt idx="895">
                  <c:v>452</c:v>
                </c:pt>
                <c:pt idx="896">
                  <c:v>457</c:v>
                </c:pt>
                <c:pt idx="897">
                  <c:v>457</c:v>
                </c:pt>
                <c:pt idx="898">
                  <c:v>473</c:v>
                </c:pt>
                <c:pt idx="899">
                  <c:v>463</c:v>
                </c:pt>
                <c:pt idx="900">
                  <c:v>463</c:v>
                </c:pt>
                <c:pt idx="901">
                  <c:v>442</c:v>
                </c:pt>
                <c:pt idx="902">
                  <c:v>463</c:v>
                </c:pt>
                <c:pt idx="903">
                  <c:v>459</c:v>
                </c:pt>
                <c:pt idx="904">
                  <c:v>465</c:v>
                </c:pt>
                <c:pt idx="905">
                  <c:v>463</c:v>
                </c:pt>
                <c:pt idx="906">
                  <c:v>459</c:v>
                </c:pt>
                <c:pt idx="907">
                  <c:v>447</c:v>
                </c:pt>
                <c:pt idx="908">
                  <c:v>536</c:v>
                </c:pt>
                <c:pt idx="909">
                  <c:v>546</c:v>
                </c:pt>
                <c:pt idx="910">
                  <c:v>565</c:v>
                </c:pt>
                <c:pt idx="911">
                  <c:v>561</c:v>
                </c:pt>
                <c:pt idx="912">
                  <c:v>548</c:v>
                </c:pt>
                <c:pt idx="913">
                  <c:v>567</c:v>
                </c:pt>
                <c:pt idx="914">
                  <c:v>570</c:v>
                </c:pt>
                <c:pt idx="915">
                  <c:v>586</c:v>
                </c:pt>
                <c:pt idx="916">
                  <c:v>570</c:v>
                </c:pt>
                <c:pt idx="917">
                  <c:v>553</c:v>
                </c:pt>
                <c:pt idx="918">
                  <c:v>542</c:v>
                </c:pt>
                <c:pt idx="919">
                  <c:v>536</c:v>
                </c:pt>
                <c:pt idx="920">
                  <c:v>523</c:v>
                </c:pt>
                <c:pt idx="921">
                  <c:v>530</c:v>
                </c:pt>
                <c:pt idx="922">
                  <c:v>515</c:v>
                </c:pt>
                <c:pt idx="923">
                  <c:v>506</c:v>
                </c:pt>
                <c:pt idx="924">
                  <c:v>523</c:v>
                </c:pt>
                <c:pt idx="925">
                  <c:v>506</c:v>
                </c:pt>
                <c:pt idx="926">
                  <c:v>502</c:v>
                </c:pt>
                <c:pt idx="927">
                  <c:v>492</c:v>
                </c:pt>
                <c:pt idx="928">
                  <c:v>492</c:v>
                </c:pt>
                <c:pt idx="929">
                  <c:v>481</c:v>
                </c:pt>
                <c:pt idx="930">
                  <c:v>480</c:v>
                </c:pt>
                <c:pt idx="931">
                  <c:v>434</c:v>
                </c:pt>
                <c:pt idx="932">
                  <c:v>480</c:v>
                </c:pt>
                <c:pt idx="933">
                  <c:v>465</c:v>
                </c:pt>
                <c:pt idx="934">
                  <c:v>492</c:v>
                </c:pt>
                <c:pt idx="935">
                  <c:v>502</c:v>
                </c:pt>
                <c:pt idx="936">
                  <c:v>502</c:v>
                </c:pt>
                <c:pt idx="937">
                  <c:v>491</c:v>
                </c:pt>
                <c:pt idx="938">
                  <c:v>480</c:v>
                </c:pt>
                <c:pt idx="939">
                  <c:v>447</c:v>
                </c:pt>
                <c:pt idx="940">
                  <c:v>463</c:v>
                </c:pt>
                <c:pt idx="941">
                  <c:v>480</c:v>
                </c:pt>
                <c:pt idx="942">
                  <c:v>473</c:v>
                </c:pt>
                <c:pt idx="943">
                  <c:v>463</c:v>
                </c:pt>
                <c:pt idx="944">
                  <c:v>476</c:v>
                </c:pt>
                <c:pt idx="945">
                  <c:v>473</c:v>
                </c:pt>
                <c:pt idx="946">
                  <c:v>422</c:v>
                </c:pt>
                <c:pt idx="947">
                  <c:v>452</c:v>
                </c:pt>
                <c:pt idx="948">
                  <c:v>447</c:v>
                </c:pt>
                <c:pt idx="949">
                  <c:v>409</c:v>
                </c:pt>
                <c:pt idx="950">
                  <c:v>459</c:v>
                </c:pt>
                <c:pt idx="951">
                  <c:v>422</c:v>
                </c:pt>
                <c:pt idx="952">
                  <c:v>447</c:v>
                </c:pt>
                <c:pt idx="953">
                  <c:v>451</c:v>
                </c:pt>
                <c:pt idx="954">
                  <c:v>439</c:v>
                </c:pt>
                <c:pt idx="955">
                  <c:v>439</c:v>
                </c:pt>
                <c:pt idx="956">
                  <c:v>426</c:v>
                </c:pt>
                <c:pt idx="957">
                  <c:v>423</c:v>
                </c:pt>
                <c:pt idx="958">
                  <c:v>433</c:v>
                </c:pt>
                <c:pt idx="959">
                  <c:v>422</c:v>
                </c:pt>
                <c:pt idx="960">
                  <c:v>426</c:v>
                </c:pt>
                <c:pt idx="961">
                  <c:v>405</c:v>
                </c:pt>
                <c:pt idx="962">
                  <c:v>442</c:v>
                </c:pt>
                <c:pt idx="963">
                  <c:v>459</c:v>
                </c:pt>
                <c:pt idx="964">
                  <c:v>462</c:v>
                </c:pt>
                <c:pt idx="965">
                  <c:v>457</c:v>
                </c:pt>
                <c:pt idx="966">
                  <c:v>434</c:v>
                </c:pt>
                <c:pt idx="967">
                  <c:v>451</c:v>
                </c:pt>
                <c:pt idx="968">
                  <c:v>451</c:v>
                </c:pt>
                <c:pt idx="969">
                  <c:v>447</c:v>
                </c:pt>
                <c:pt idx="970">
                  <c:v>442</c:v>
                </c:pt>
                <c:pt idx="971">
                  <c:v>400</c:v>
                </c:pt>
                <c:pt idx="972">
                  <c:v>427</c:v>
                </c:pt>
                <c:pt idx="973">
                  <c:v>424</c:v>
                </c:pt>
                <c:pt idx="974">
                  <c:v>422</c:v>
                </c:pt>
                <c:pt idx="975">
                  <c:v>401</c:v>
                </c:pt>
                <c:pt idx="976">
                  <c:v>413</c:v>
                </c:pt>
                <c:pt idx="977">
                  <c:v>406</c:v>
                </c:pt>
                <c:pt idx="978">
                  <c:v>418</c:v>
                </c:pt>
                <c:pt idx="979">
                  <c:v>400</c:v>
                </c:pt>
                <c:pt idx="980">
                  <c:v>422</c:v>
                </c:pt>
                <c:pt idx="981">
                  <c:v>454</c:v>
                </c:pt>
                <c:pt idx="982">
                  <c:v>446</c:v>
                </c:pt>
                <c:pt idx="983">
                  <c:v>426</c:v>
                </c:pt>
                <c:pt idx="984">
                  <c:v>423</c:v>
                </c:pt>
                <c:pt idx="985">
                  <c:v>427</c:v>
                </c:pt>
                <c:pt idx="986">
                  <c:v>414</c:v>
                </c:pt>
                <c:pt idx="987">
                  <c:v>426</c:v>
                </c:pt>
                <c:pt idx="988">
                  <c:v>426</c:v>
                </c:pt>
                <c:pt idx="989">
                  <c:v>434</c:v>
                </c:pt>
                <c:pt idx="990">
                  <c:v>446</c:v>
                </c:pt>
                <c:pt idx="991">
                  <c:v>439</c:v>
                </c:pt>
                <c:pt idx="992">
                  <c:v>434</c:v>
                </c:pt>
                <c:pt idx="993">
                  <c:v>423</c:v>
                </c:pt>
                <c:pt idx="994">
                  <c:v>417</c:v>
                </c:pt>
                <c:pt idx="995">
                  <c:v>400</c:v>
                </c:pt>
                <c:pt idx="996">
                  <c:v>432</c:v>
                </c:pt>
                <c:pt idx="997">
                  <c:v>400</c:v>
                </c:pt>
                <c:pt idx="998">
                  <c:v>400</c:v>
                </c:pt>
                <c:pt idx="999">
                  <c:v>426</c:v>
                </c:pt>
                <c:pt idx="1000">
                  <c:v>421</c:v>
                </c:pt>
                <c:pt idx="1001">
                  <c:v>423</c:v>
                </c:pt>
                <c:pt idx="1002">
                  <c:v>423</c:v>
                </c:pt>
                <c:pt idx="1003">
                  <c:v>426</c:v>
                </c:pt>
                <c:pt idx="1004">
                  <c:v>421</c:v>
                </c:pt>
                <c:pt idx="1005">
                  <c:v>426</c:v>
                </c:pt>
                <c:pt idx="1006">
                  <c:v>452</c:v>
                </c:pt>
                <c:pt idx="1007">
                  <c:v>439</c:v>
                </c:pt>
                <c:pt idx="1008">
                  <c:v>443</c:v>
                </c:pt>
                <c:pt idx="1009">
                  <c:v>444</c:v>
                </c:pt>
                <c:pt idx="1010">
                  <c:v>434</c:v>
                </c:pt>
                <c:pt idx="1011">
                  <c:v>443</c:v>
                </c:pt>
                <c:pt idx="1012">
                  <c:v>443</c:v>
                </c:pt>
                <c:pt idx="1013">
                  <c:v>444</c:v>
                </c:pt>
                <c:pt idx="1014">
                  <c:v>444</c:v>
                </c:pt>
                <c:pt idx="1015">
                  <c:v>432</c:v>
                </c:pt>
                <c:pt idx="1016">
                  <c:v>443</c:v>
                </c:pt>
                <c:pt idx="1017">
                  <c:v>423</c:v>
                </c:pt>
                <c:pt idx="1018">
                  <c:v>447</c:v>
                </c:pt>
                <c:pt idx="1019">
                  <c:v>454</c:v>
                </c:pt>
                <c:pt idx="1020">
                  <c:v>451</c:v>
                </c:pt>
                <c:pt idx="1021">
                  <c:v>454</c:v>
                </c:pt>
                <c:pt idx="1022">
                  <c:v>439</c:v>
                </c:pt>
                <c:pt idx="1023">
                  <c:v>451</c:v>
                </c:pt>
                <c:pt idx="1024">
                  <c:v>438</c:v>
                </c:pt>
                <c:pt idx="1025">
                  <c:v>447</c:v>
                </c:pt>
                <c:pt idx="1026">
                  <c:v>439</c:v>
                </c:pt>
                <c:pt idx="1027">
                  <c:v>439</c:v>
                </c:pt>
                <c:pt idx="1028">
                  <c:v>443</c:v>
                </c:pt>
                <c:pt idx="1029">
                  <c:v>434</c:v>
                </c:pt>
                <c:pt idx="1030">
                  <c:v>443</c:v>
                </c:pt>
                <c:pt idx="1031">
                  <c:v>434</c:v>
                </c:pt>
                <c:pt idx="1032">
                  <c:v>438</c:v>
                </c:pt>
                <c:pt idx="1033">
                  <c:v>438</c:v>
                </c:pt>
                <c:pt idx="1034">
                  <c:v>439</c:v>
                </c:pt>
                <c:pt idx="1035">
                  <c:v>434</c:v>
                </c:pt>
                <c:pt idx="1036">
                  <c:v>421</c:v>
                </c:pt>
                <c:pt idx="1037">
                  <c:v>423</c:v>
                </c:pt>
                <c:pt idx="1038">
                  <c:v>451</c:v>
                </c:pt>
                <c:pt idx="1039">
                  <c:v>443</c:v>
                </c:pt>
                <c:pt idx="1040">
                  <c:v>452</c:v>
                </c:pt>
                <c:pt idx="1041">
                  <c:v>443</c:v>
                </c:pt>
                <c:pt idx="1042">
                  <c:v>454</c:v>
                </c:pt>
                <c:pt idx="1043">
                  <c:v>457</c:v>
                </c:pt>
                <c:pt idx="1044">
                  <c:v>457</c:v>
                </c:pt>
                <c:pt idx="1045">
                  <c:v>463</c:v>
                </c:pt>
                <c:pt idx="1046">
                  <c:v>443</c:v>
                </c:pt>
                <c:pt idx="1047">
                  <c:v>447</c:v>
                </c:pt>
                <c:pt idx="1048">
                  <c:v>434</c:v>
                </c:pt>
                <c:pt idx="1049">
                  <c:v>443</c:v>
                </c:pt>
                <c:pt idx="1050">
                  <c:v>418</c:v>
                </c:pt>
                <c:pt idx="1051">
                  <c:v>443</c:v>
                </c:pt>
                <c:pt idx="1052">
                  <c:v>434</c:v>
                </c:pt>
                <c:pt idx="1053">
                  <c:v>432</c:v>
                </c:pt>
                <c:pt idx="1054">
                  <c:v>444</c:v>
                </c:pt>
                <c:pt idx="1055">
                  <c:v>434</c:v>
                </c:pt>
                <c:pt idx="1056">
                  <c:v>451</c:v>
                </c:pt>
                <c:pt idx="1057">
                  <c:v>444</c:v>
                </c:pt>
                <c:pt idx="1058">
                  <c:v>463</c:v>
                </c:pt>
                <c:pt idx="1059">
                  <c:v>451</c:v>
                </c:pt>
                <c:pt idx="1060">
                  <c:v>454</c:v>
                </c:pt>
                <c:pt idx="1061">
                  <c:v>443</c:v>
                </c:pt>
                <c:pt idx="1062">
                  <c:v>438</c:v>
                </c:pt>
                <c:pt idx="1063">
                  <c:v>434</c:v>
                </c:pt>
                <c:pt idx="1064">
                  <c:v>426</c:v>
                </c:pt>
                <c:pt idx="1065">
                  <c:v>439</c:v>
                </c:pt>
                <c:pt idx="1066">
                  <c:v>438</c:v>
                </c:pt>
                <c:pt idx="1067">
                  <c:v>443</c:v>
                </c:pt>
                <c:pt idx="1068">
                  <c:v>438</c:v>
                </c:pt>
                <c:pt idx="1069">
                  <c:v>439</c:v>
                </c:pt>
                <c:pt idx="1070">
                  <c:v>433</c:v>
                </c:pt>
                <c:pt idx="1071">
                  <c:v>443</c:v>
                </c:pt>
                <c:pt idx="1072">
                  <c:v>439</c:v>
                </c:pt>
                <c:pt idx="1073">
                  <c:v>447</c:v>
                </c:pt>
                <c:pt idx="1074">
                  <c:v>454</c:v>
                </c:pt>
                <c:pt idx="1075">
                  <c:v>457</c:v>
                </c:pt>
                <c:pt idx="1076">
                  <c:v>466</c:v>
                </c:pt>
                <c:pt idx="1077">
                  <c:v>470</c:v>
                </c:pt>
                <c:pt idx="1078">
                  <c:v>486</c:v>
                </c:pt>
                <c:pt idx="1079">
                  <c:v>481</c:v>
                </c:pt>
                <c:pt idx="1080">
                  <c:v>491</c:v>
                </c:pt>
                <c:pt idx="1081">
                  <c:v>481</c:v>
                </c:pt>
                <c:pt idx="1082">
                  <c:v>483</c:v>
                </c:pt>
                <c:pt idx="1083">
                  <c:v>475</c:v>
                </c:pt>
                <c:pt idx="1084">
                  <c:v>476</c:v>
                </c:pt>
                <c:pt idx="1085">
                  <c:v>486</c:v>
                </c:pt>
                <c:pt idx="1086">
                  <c:v>480</c:v>
                </c:pt>
                <c:pt idx="1087">
                  <c:v>486</c:v>
                </c:pt>
                <c:pt idx="1088">
                  <c:v>480</c:v>
                </c:pt>
                <c:pt idx="1089">
                  <c:v>486</c:v>
                </c:pt>
                <c:pt idx="1090">
                  <c:v>491</c:v>
                </c:pt>
                <c:pt idx="1091">
                  <c:v>481</c:v>
                </c:pt>
                <c:pt idx="1092">
                  <c:v>486</c:v>
                </c:pt>
                <c:pt idx="1093">
                  <c:v>481</c:v>
                </c:pt>
                <c:pt idx="1094">
                  <c:v>483</c:v>
                </c:pt>
                <c:pt idx="1095">
                  <c:v>483</c:v>
                </c:pt>
                <c:pt idx="1096">
                  <c:v>529</c:v>
                </c:pt>
                <c:pt idx="1097">
                  <c:v>546</c:v>
                </c:pt>
                <c:pt idx="1098">
                  <c:v>546</c:v>
                </c:pt>
                <c:pt idx="1099">
                  <c:v>527</c:v>
                </c:pt>
                <c:pt idx="1100">
                  <c:v>501</c:v>
                </c:pt>
                <c:pt idx="1101">
                  <c:v>491</c:v>
                </c:pt>
                <c:pt idx="1102">
                  <c:v>480</c:v>
                </c:pt>
                <c:pt idx="1103">
                  <c:v>466</c:v>
                </c:pt>
                <c:pt idx="1104">
                  <c:v>459</c:v>
                </c:pt>
                <c:pt idx="1105">
                  <c:v>444</c:v>
                </c:pt>
                <c:pt idx="1106">
                  <c:v>452</c:v>
                </c:pt>
                <c:pt idx="1107">
                  <c:v>439</c:v>
                </c:pt>
                <c:pt idx="1108">
                  <c:v>444</c:v>
                </c:pt>
                <c:pt idx="1109">
                  <c:v>444</c:v>
                </c:pt>
                <c:pt idx="1110">
                  <c:v>443</c:v>
                </c:pt>
                <c:pt idx="1111">
                  <c:v>434</c:v>
                </c:pt>
                <c:pt idx="1112">
                  <c:v>432</c:v>
                </c:pt>
                <c:pt idx="1113">
                  <c:v>443</c:v>
                </c:pt>
                <c:pt idx="1114">
                  <c:v>433</c:v>
                </c:pt>
                <c:pt idx="1115">
                  <c:v>438</c:v>
                </c:pt>
                <c:pt idx="1116">
                  <c:v>432</c:v>
                </c:pt>
                <c:pt idx="1117">
                  <c:v>438</c:v>
                </c:pt>
                <c:pt idx="1118">
                  <c:v>434</c:v>
                </c:pt>
                <c:pt idx="1119">
                  <c:v>418</c:v>
                </c:pt>
                <c:pt idx="1120">
                  <c:v>438</c:v>
                </c:pt>
                <c:pt idx="1121">
                  <c:v>444</c:v>
                </c:pt>
                <c:pt idx="1122">
                  <c:v>439</c:v>
                </c:pt>
                <c:pt idx="1123">
                  <c:v>451</c:v>
                </c:pt>
                <c:pt idx="1124">
                  <c:v>444</c:v>
                </c:pt>
                <c:pt idx="1125">
                  <c:v>444</c:v>
                </c:pt>
                <c:pt idx="1126">
                  <c:v>447</c:v>
                </c:pt>
                <c:pt idx="1127">
                  <c:v>439</c:v>
                </c:pt>
                <c:pt idx="1128">
                  <c:v>447</c:v>
                </c:pt>
                <c:pt idx="1129">
                  <c:v>443</c:v>
                </c:pt>
                <c:pt idx="1130">
                  <c:v>443</c:v>
                </c:pt>
                <c:pt idx="1131">
                  <c:v>423</c:v>
                </c:pt>
                <c:pt idx="1132">
                  <c:v>423</c:v>
                </c:pt>
                <c:pt idx="1133">
                  <c:v>417</c:v>
                </c:pt>
                <c:pt idx="1134">
                  <c:v>426</c:v>
                </c:pt>
                <c:pt idx="1135">
                  <c:v>426</c:v>
                </c:pt>
                <c:pt idx="1136">
                  <c:v>417</c:v>
                </c:pt>
                <c:pt idx="1137">
                  <c:v>418</c:v>
                </c:pt>
                <c:pt idx="1138">
                  <c:v>403</c:v>
                </c:pt>
                <c:pt idx="1139">
                  <c:v>408</c:v>
                </c:pt>
                <c:pt idx="1140">
                  <c:v>403</c:v>
                </c:pt>
                <c:pt idx="1141">
                  <c:v>400</c:v>
                </c:pt>
                <c:pt idx="1142">
                  <c:v>403</c:v>
                </c:pt>
                <c:pt idx="1143">
                  <c:v>400</c:v>
                </c:pt>
                <c:pt idx="1144">
                  <c:v>406</c:v>
                </c:pt>
                <c:pt idx="1145">
                  <c:v>400</c:v>
                </c:pt>
                <c:pt idx="1146">
                  <c:v>400</c:v>
                </c:pt>
                <c:pt idx="1147">
                  <c:v>400</c:v>
                </c:pt>
                <c:pt idx="1148">
                  <c:v>401</c:v>
                </c:pt>
                <c:pt idx="1149">
                  <c:v>400</c:v>
                </c:pt>
                <c:pt idx="1150">
                  <c:v>400</c:v>
                </c:pt>
                <c:pt idx="1151">
                  <c:v>411</c:v>
                </c:pt>
                <c:pt idx="1152">
                  <c:v>408</c:v>
                </c:pt>
                <c:pt idx="1153">
                  <c:v>407</c:v>
                </c:pt>
                <c:pt idx="1154">
                  <c:v>411</c:v>
                </c:pt>
                <c:pt idx="1155">
                  <c:v>411</c:v>
                </c:pt>
                <c:pt idx="1156">
                  <c:v>407</c:v>
                </c:pt>
                <c:pt idx="1157">
                  <c:v>400</c:v>
                </c:pt>
                <c:pt idx="1158">
                  <c:v>409</c:v>
                </c:pt>
                <c:pt idx="1159">
                  <c:v>406</c:v>
                </c:pt>
                <c:pt idx="1160">
                  <c:v>401</c:v>
                </c:pt>
                <c:pt idx="1161">
                  <c:v>408</c:v>
                </c:pt>
                <c:pt idx="1162">
                  <c:v>400</c:v>
                </c:pt>
                <c:pt idx="1163">
                  <c:v>400</c:v>
                </c:pt>
                <c:pt idx="1164">
                  <c:v>400</c:v>
                </c:pt>
                <c:pt idx="1165">
                  <c:v>408</c:v>
                </c:pt>
                <c:pt idx="1166">
                  <c:v>403</c:v>
                </c:pt>
                <c:pt idx="1167">
                  <c:v>400</c:v>
                </c:pt>
                <c:pt idx="1168">
                  <c:v>400</c:v>
                </c:pt>
                <c:pt idx="1169">
                  <c:v>400</c:v>
                </c:pt>
                <c:pt idx="1170">
                  <c:v>400</c:v>
                </c:pt>
                <c:pt idx="1171">
                  <c:v>400</c:v>
                </c:pt>
                <c:pt idx="1172">
                  <c:v>406</c:v>
                </c:pt>
                <c:pt idx="1173">
                  <c:v>400</c:v>
                </c:pt>
                <c:pt idx="1174">
                  <c:v>400</c:v>
                </c:pt>
                <c:pt idx="1175">
                  <c:v>400</c:v>
                </c:pt>
                <c:pt idx="1176">
                  <c:v>400</c:v>
                </c:pt>
                <c:pt idx="1177">
                  <c:v>406</c:v>
                </c:pt>
                <c:pt idx="1178">
                  <c:v>407</c:v>
                </c:pt>
                <c:pt idx="1179">
                  <c:v>402</c:v>
                </c:pt>
                <c:pt idx="1180">
                  <c:v>406</c:v>
                </c:pt>
                <c:pt idx="1181">
                  <c:v>400</c:v>
                </c:pt>
                <c:pt idx="1182">
                  <c:v>408</c:v>
                </c:pt>
                <c:pt idx="1183">
                  <c:v>400</c:v>
                </c:pt>
                <c:pt idx="1184">
                  <c:v>409</c:v>
                </c:pt>
                <c:pt idx="1185">
                  <c:v>406</c:v>
                </c:pt>
                <c:pt idx="1186">
                  <c:v>409</c:v>
                </c:pt>
                <c:pt idx="1187">
                  <c:v>400</c:v>
                </c:pt>
                <c:pt idx="1188">
                  <c:v>400</c:v>
                </c:pt>
                <c:pt idx="1189">
                  <c:v>414</c:v>
                </c:pt>
                <c:pt idx="1190">
                  <c:v>408</c:v>
                </c:pt>
                <c:pt idx="1191">
                  <c:v>408</c:v>
                </c:pt>
                <c:pt idx="1192">
                  <c:v>413</c:v>
                </c:pt>
                <c:pt idx="1193">
                  <c:v>402</c:v>
                </c:pt>
                <c:pt idx="1194">
                  <c:v>413</c:v>
                </c:pt>
                <c:pt idx="1195">
                  <c:v>408</c:v>
                </c:pt>
                <c:pt idx="1196">
                  <c:v>405</c:v>
                </c:pt>
                <c:pt idx="1197">
                  <c:v>407</c:v>
                </c:pt>
                <c:pt idx="1198">
                  <c:v>402</c:v>
                </c:pt>
                <c:pt idx="1199">
                  <c:v>408</c:v>
                </c:pt>
                <c:pt idx="1200">
                  <c:v>400</c:v>
                </c:pt>
                <c:pt idx="1201">
                  <c:v>408</c:v>
                </c:pt>
                <c:pt idx="1202">
                  <c:v>406</c:v>
                </c:pt>
                <c:pt idx="1203">
                  <c:v>406</c:v>
                </c:pt>
                <c:pt idx="1204">
                  <c:v>406</c:v>
                </c:pt>
                <c:pt idx="1205">
                  <c:v>400</c:v>
                </c:pt>
                <c:pt idx="1206">
                  <c:v>408</c:v>
                </c:pt>
                <c:pt idx="1207">
                  <c:v>403</c:v>
                </c:pt>
                <c:pt idx="1208">
                  <c:v>409</c:v>
                </c:pt>
                <c:pt idx="1209">
                  <c:v>403</c:v>
                </c:pt>
                <c:pt idx="1210">
                  <c:v>409</c:v>
                </c:pt>
                <c:pt idx="1211">
                  <c:v>403</c:v>
                </c:pt>
                <c:pt idx="1212">
                  <c:v>400</c:v>
                </c:pt>
                <c:pt idx="1213">
                  <c:v>409</c:v>
                </c:pt>
                <c:pt idx="1214">
                  <c:v>403</c:v>
                </c:pt>
                <c:pt idx="1215">
                  <c:v>406</c:v>
                </c:pt>
                <c:pt idx="1216">
                  <c:v>409</c:v>
                </c:pt>
                <c:pt idx="1217">
                  <c:v>406</c:v>
                </c:pt>
                <c:pt idx="1218">
                  <c:v>409</c:v>
                </c:pt>
                <c:pt idx="1219">
                  <c:v>409</c:v>
                </c:pt>
                <c:pt idx="1220">
                  <c:v>413</c:v>
                </c:pt>
                <c:pt idx="1221">
                  <c:v>409</c:v>
                </c:pt>
                <c:pt idx="1222">
                  <c:v>403</c:v>
                </c:pt>
                <c:pt idx="1223">
                  <c:v>418</c:v>
                </c:pt>
                <c:pt idx="1224">
                  <c:v>401</c:v>
                </c:pt>
                <c:pt idx="1225">
                  <c:v>415</c:v>
                </c:pt>
                <c:pt idx="1226">
                  <c:v>415</c:v>
                </c:pt>
                <c:pt idx="1227">
                  <c:v>414</c:v>
                </c:pt>
                <c:pt idx="1228">
                  <c:v>423</c:v>
                </c:pt>
                <c:pt idx="1229">
                  <c:v>408</c:v>
                </c:pt>
                <c:pt idx="1230">
                  <c:v>423</c:v>
                </c:pt>
                <c:pt idx="1231">
                  <c:v>413</c:v>
                </c:pt>
                <c:pt idx="1232">
                  <c:v>418</c:v>
                </c:pt>
                <c:pt idx="1233">
                  <c:v>415</c:v>
                </c:pt>
                <c:pt idx="1234">
                  <c:v>413</c:v>
                </c:pt>
                <c:pt idx="1235">
                  <c:v>414</c:v>
                </c:pt>
                <c:pt idx="1236">
                  <c:v>408</c:v>
                </c:pt>
                <c:pt idx="1237">
                  <c:v>418</c:v>
                </c:pt>
                <c:pt idx="1238">
                  <c:v>413</c:v>
                </c:pt>
                <c:pt idx="1239">
                  <c:v>413</c:v>
                </c:pt>
                <c:pt idx="1240">
                  <c:v>409</c:v>
                </c:pt>
                <c:pt idx="1241">
                  <c:v>408</c:v>
                </c:pt>
                <c:pt idx="1242">
                  <c:v>409</c:v>
                </c:pt>
                <c:pt idx="1243">
                  <c:v>414</c:v>
                </c:pt>
                <c:pt idx="1244">
                  <c:v>408</c:v>
                </c:pt>
                <c:pt idx="1245">
                  <c:v>413</c:v>
                </c:pt>
                <c:pt idx="1246">
                  <c:v>401</c:v>
                </c:pt>
                <c:pt idx="1247">
                  <c:v>413</c:v>
                </c:pt>
                <c:pt idx="1248">
                  <c:v>401</c:v>
                </c:pt>
                <c:pt idx="1249">
                  <c:v>409</c:v>
                </c:pt>
                <c:pt idx="1250">
                  <c:v>403</c:v>
                </c:pt>
                <c:pt idx="1251">
                  <c:v>403</c:v>
                </c:pt>
                <c:pt idx="1252">
                  <c:v>406</c:v>
                </c:pt>
                <c:pt idx="1253">
                  <c:v>400</c:v>
                </c:pt>
                <c:pt idx="1254">
                  <c:v>413</c:v>
                </c:pt>
                <c:pt idx="1255">
                  <c:v>403</c:v>
                </c:pt>
                <c:pt idx="1256">
                  <c:v>407</c:v>
                </c:pt>
                <c:pt idx="1257">
                  <c:v>416</c:v>
                </c:pt>
                <c:pt idx="1258">
                  <c:v>411</c:v>
                </c:pt>
                <c:pt idx="1259">
                  <c:v>427</c:v>
                </c:pt>
                <c:pt idx="1260">
                  <c:v>403</c:v>
                </c:pt>
                <c:pt idx="1261">
                  <c:v>413</c:v>
                </c:pt>
                <c:pt idx="1262">
                  <c:v>411</c:v>
                </c:pt>
                <c:pt idx="1263">
                  <c:v>407</c:v>
                </c:pt>
                <c:pt idx="1264">
                  <c:v>411</c:v>
                </c:pt>
                <c:pt idx="1265">
                  <c:v>413</c:v>
                </c:pt>
                <c:pt idx="1266">
                  <c:v>407</c:v>
                </c:pt>
                <c:pt idx="1267">
                  <c:v>409</c:v>
                </c:pt>
                <c:pt idx="1268">
                  <c:v>407</c:v>
                </c:pt>
                <c:pt idx="1269">
                  <c:v>411</c:v>
                </c:pt>
                <c:pt idx="1270">
                  <c:v>409</c:v>
                </c:pt>
                <c:pt idx="1271">
                  <c:v>409</c:v>
                </c:pt>
                <c:pt idx="1272">
                  <c:v>405</c:v>
                </c:pt>
                <c:pt idx="1273">
                  <c:v>403</c:v>
                </c:pt>
                <c:pt idx="1274">
                  <c:v>403</c:v>
                </c:pt>
                <c:pt idx="1275">
                  <c:v>403</c:v>
                </c:pt>
                <c:pt idx="1276">
                  <c:v>407</c:v>
                </c:pt>
                <c:pt idx="1277">
                  <c:v>403</c:v>
                </c:pt>
                <c:pt idx="1278">
                  <c:v>403</c:v>
                </c:pt>
                <c:pt idx="1279">
                  <c:v>407</c:v>
                </c:pt>
                <c:pt idx="1280">
                  <c:v>405</c:v>
                </c:pt>
                <c:pt idx="1281">
                  <c:v>411</c:v>
                </c:pt>
                <c:pt idx="1282">
                  <c:v>403</c:v>
                </c:pt>
                <c:pt idx="1283">
                  <c:v>400</c:v>
                </c:pt>
                <c:pt idx="1284">
                  <c:v>400</c:v>
                </c:pt>
                <c:pt idx="1285">
                  <c:v>400</c:v>
                </c:pt>
                <c:pt idx="1286">
                  <c:v>400</c:v>
                </c:pt>
                <c:pt idx="1287">
                  <c:v>401</c:v>
                </c:pt>
                <c:pt idx="1288">
                  <c:v>400</c:v>
                </c:pt>
                <c:pt idx="1289">
                  <c:v>414</c:v>
                </c:pt>
                <c:pt idx="1290">
                  <c:v>407</c:v>
                </c:pt>
                <c:pt idx="1291">
                  <c:v>410</c:v>
                </c:pt>
                <c:pt idx="1292">
                  <c:v>423</c:v>
                </c:pt>
                <c:pt idx="1293">
                  <c:v>406</c:v>
                </c:pt>
                <c:pt idx="1294">
                  <c:v>411</c:v>
                </c:pt>
                <c:pt idx="1295">
                  <c:v>402</c:v>
                </c:pt>
                <c:pt idx="1296">
                  <c:v>410</c:v>
                </c:pt>
                <c:pt idx="1297">
                  <c:v>407</c:v>
                </c:pt>
                <c:pt idx="1298">
                  <c:v>402</c:v>
                </c:pt>
                <c:pt idx="1299">
                  <c:v>401</c:v>
                </c:pt>
                <c:pt idx="1300">
                  <c:v>400</c:v>
                </c:pt>
                <c:pt idx="1301">
                  <c:v>400</c:v>
                </c:pt>
                <c:pt idx="1302">
                  <c:v>402</c:v>
                </c:pt>
                <c:pt idx="1303">
                  <c:v>402</c:v>
                </c:pt>
                <c:pt idx="1304">
                  <c:v>400</c:v>
                </c:pt>
                <c:pt idx="1305">
                  <c:v>400</c:v>
                </c:pt>
                <c:pt idx="1306">
                  <c:v>400</c:v>
                </c:pt>
                <c:pt idx="1307">
                  <c:v>400</c:v>
                </c:pt>
                <c:pt idx="1308">
                  <c:v>409</c:v>
                </c:pt>
                <c:pt idx="1309">
                  <c:v>409</c:v>
                </c:pt>
                <c:pt idx="1310">
                  <c:v>403</c:v>
                </c:pt>
                <c:pt idx="1311">
                  <c:v>401</c:v>
                </c:pt>
                <c:pt idx="1312">
                  <c:v>400</c:v>
                </c:pt>
                <c:pt idx="1313">
                  <c:v>411</c:v>
                </c:pt>
                <c:pt idx="1314">
                  <c:v>417</c:v>
                </c:pt>
                <c:pt idx="1315">
                  <c:v>409</c:v>
                </c:pt>
                <c:pt idx="1316">
                  <c:v>414</c:v>
                </c:pt>
                <c:pt idx="1317">
                  <c:v>409</c:v>
                </c:pt>
                <c:pt idx="1318">
                  <c:v>414</c:v>
                </c:pt>
                <c:pt idx="1319">
                  <c:v>400</c:v>
                </c:pt>
                <c:pt idx="1320">
                  <c:v>411</c:v>
                </c:pt>
                <c:pt idx="1321">
                  <c:v>405</c:v>
                </c:pt>
                <c:pt idx="1322">
                  <c:v>403</c:v>
                </c:pt>
                <c:pt idx="1323">
                  <c:v>409</c:v>
                </c:pt>
                <c:pt idx="1324">
                  <c:v>403</c:v>
                </c:pt>
                <c:pt idx="1325">
                  <c:v>414</c:v>
                </c:pt>
                <c:pt idx="1326">
                  <c:v>402</c:v>
                </c:pt>
                <c:pt idx="1327">
                  <c:v>405</c:v>
                </c:pt>
                <c:pt idx="1328">
                  <c:v>402</c:v>
                </c:pt>
                <c:pt idx="1329">
                  <c:v>400</c:v>
                </c:pt>
                <c:pt idx="1330">
                  <c:v>400</c:v>
                </c:pt>
                <c:pt idx="1331">
                  <c:v>405</c:v>
                </c:pt>
                <c:pt idx="1332">
                  <c:v>400</c:v>
                </c:pt>
                <c:pt idx="1333">
                  <c:v>416</c:v>
                </c:pt>
                <c:pt idx="1334">
                  <c:v>408</c:v>
                </c:pt>
                <c:pt idx="1335">
                  <c:v>408</c:v>
                </c:pt>
                <c:pt idx="1336">
                  <c:v>405</c:v>
                </c:pt>
                <c:pt idx="1337">
                  <c:v>408</c:v>
                </c:pt>
                <c:pt idx="1338">
                  <c:v>400</c:v>
                </c:pt>
                <c:pt idx="1339">
                  <c:v>408</c:v>
                </c:pt>
                <c:pt idx="1340">
                  <c:v>409</c:v>
                </c:pt>
                <c:pt idx="1341">
                  <c:v>403</c:v>
                </c:pt>
                <c:pt idx="1342">
                  <c:v>409</c:v>
                </c:pt>
                <c:pt idx="1343">
                  <c:v>400</c:v>
                </c:pt>
                <c:pt idx="1344">
                  <c:v>413</c:v>
                </c:pt>
                <c:pt idx="1345">
                  <c:v>413</c:v>
                </c:pt>
                <c:pt idx="1346">
                  <c:v>410</c:v>
                </c:pt>
                <c:pt idx="1347">
                  <c:v>427</c:v>
                </c:pt>
                <c:pt idx="1348">
                  <c:v>413</c:v>
                </c:pt>
                <c:pt idx="1349">
                  <c:v>415</c:v>
                </c:pt>
                <c:pt idx="1350">
                  <c:v>403</c:v>
                </c:pt>
                <c:pt idx="1351">
                  <c:v>414</c:v>
                </c:pt>
                <c:pt idx="1352">
                  <c:v>413</c:v>
                </c:pt>
                <c:pt idx="1353">
                  <c:v>420</c:v>
                </c:pt>
                <c:pt idx="1354">
                  <c:v>414</c:v>
                </c:pt>
                <c:pt idx="1355">
                  <c:v>420</c:v>
                </c:pt>
                <c:pt idx="1356">
                  <c:v>415</c:v>
                </c:pt>
                <c:pt idx="1357">
                  <c:v>403</c:v>
                </c:pt>
                <c:pt idx="1358">
                  <c:v>427</c:v>
                </c:pt>
                <c:pt idx="1359">
                  <c:v>408</c:v>
                </c:pt>
                <c:pt idx="1360">
                  <c:v>414</c:v>
                </c:pt>
                <c:pt idx="1361">
                  <c:v>413</c:v>
                </c:pt>
                <c:pt idx="1362">
                  <c:v>410</c:v>
                </c:pt>
                <c:pt idx="1363">
                  <c:v>406</c:v>
                </c:pt>
                <c:pt idx="1364">
                  <c:v>405</c:v>
                </c:pt>
                <c:pt idx="1365">
                  <c:v>408</c:v>
                </c:pt>
                <c:pt idx="1366">
                  <c:v>420</c:v>
                </c:pt>
                <c:pt idx="1367">
                  <c:v>414</c:v>
                </c:pt>
                <c:pt idx="1368">
                  <c:v>415</c:v>
                </c:pt>
                <c:pt idx="1369">
                  <c:v>413</c:v>
                </c:pt>
                <c:pt idx="1370">
                  <c:v>422</c:v>
                </c:pt>
                <c:pt idx="1371">
                  <c:v>424</c:v>
                </c:pt>
                <c:pt idx="1372">
                  <c:v>424</c:v>
                </c:pt>
                <c:pt idx="1373">
                  <c:v>424</c:v>
                </c:pt>
                <c:pt idx="1374">
                  <c:v>415</c:v>
                </c:pt>
                <c:pt idx="1375">
                  <c:v>427</c:v>
                </c:pt>
                <c:pt idx="1376">
                  <c:v>413</c:v>
                </c:pt>
                <c:pt idx="1377">
                  <c:v>427</c:v>
                </c:pt>
                <c:pt idx="1378">
                  <c:v>427</c:v>
                </c:pt>
                <c:pt idx="1379">
                  <c:v>424</c:v>
                </c:pt>
                <c:pt idx="1380">
                  <c:v>435</c:v>
                </c:pt>
                <c:pt idx="1381">
                  <c:v>423</c:v>
                </c:pt>
                <c:pt idx="1382">
                  <c:v>428</c:v>
                </c:pt>
                <c:pt idx="1383">
                  <c:v>423</c:v>
                </c:pt>
                <c:pt idx="1384">
                  <c:v>424</c:v>
                </c:pt>
                <c:pt idx="1385">
                  <c:v>427</c:v>
                </c:pt>
                <c:pt idx="1386">
                  <c:v>433</c:v>
                </c:pt>
                <c:pt idx="1387">
                  <c:v>422</c:v>
                </c:pt>
                <c:pt idx="1388">
                  <c:v>433</c:v>
                </c:pt>
                <c:pt idx="1389">
                  <c:v>427</c:v>
                </c:pt>
                <c:pt idx="1390">
                  <c:v>420</c:v>
                </c:pt>
                <c:pt idx="1391">
                  <c:v>424</c:v>
                </c:pt>
                <c:pt idx="1392">
                  <c:v>424</c:v>
                </c:pt>
                <c:pt idx="1393">
                  <c:v>423</c:v>
                </c:pt>
                <c:pt idx="1394">
                  <c:v>424</c:v>
                </c:pt>
                <c:pt idx="1395">
                  <c:v>420</c:v>
                </c:pt>
                <c:pt idx="1396">
                  <c:v>424</c:v>
                </c:pt>
                <c:pt idx="1397">
                  <c:v>422</c:v>
                </c:pt>
                <c:pt idx="1398">
                  <c:v>423</c:v>
                </c:pt>
                <c:pt idx="1399">
                  <c:v>428</c:v>
                </c:pt>
                <c:pt idx="1400">
                  <c:v>423</c:v>
                </c:pt>
                <c:pt idx="1401">
                  <c:v>424</c:v>
                </c:pt>
                <c:pt idx="1402">
                  <c:v>415</c:v>
                </c:pt>
                <c:pt idx="1403">
                  <c:v>422</c:v>
                </c:pt>
                <c:pt idx="1404">
                  <c:v>428</c:v>
                </c:pt>
                <c:pt idx="1405">
                  <c:v>424</c:v>
                </c:pt>
                <c:pt idx="1406">
                  <c:v>433</c:v>
                </c:pt>
                <c:pt idx="1407">
                  <c:v>428</c:v>
                </c:pt>
                <c:pt idx="1408">
                  <c:v>427</c:v>
                </c:pt>
                <c:pt idx="1409">
                  <c:v>410</c:v>
                </c:pt>
                <c:pt idx="1410">
                  <c:v>427</c:v>
                </c:pt>
                <c:pt idx="1411">
                  <c:v>423</c:v>
                </c:pt>
                <c:pt idx="1412">
                  <c:v>423</c:v>
                </c:pt>
                <c:pt idx="1413">
                  <c:v>439</c:v>
                </c:pt>
                <c:pt idx="1414">
                  <c:v>423</c:v>
                </c:pt>
                <c:pt idx="1415">
                  <c:v>433</c:v>
                </c:pt>
                <c:pt idx="1416">
                  <c:v>415</c:v>
                </c:pt>
                <c:pt idx="1417">
                  <c:v>423</c:v>
                </c:pt>
                <c:pt idx="1418">
                  <c:v>422</c:v>
                </c:pt>
                <c:pt idx="1419">
                  <c:v>423</c:v>
                </c:pt>
                <c:pt idx="1420">
                  <c:v>423</c:v>
                </c:pt>
                <c:pt idx="1421">
                  <c:v>422</c:v>
                </c:pt>
                <c:pt idx="1422">
                  <c:v>413</c:v>
                </c:pt>
                <c:pt idx="1423">
                  <c:v>420</c:v>
                </c:pt>
                <c:pt idx="1424">
                  <c:v>428</c:v>
                </c:pt>
                <c:pt idx="1425">
                  <c:v>405</c:v>
                </c:pt>
                <c:pt idx="1426">
                  <c:v>406</c:v>
                </c:pt>
                <c:pt idx="1427">
                  <c:v>408</c:v>
                </c:pt>
                <c:pt idx="1428">
                  <c:v>400</c:v>
                </c:pt>
                <c:pt idx="1429">
                  <c:v>407</c:v>
                </c:pt>
                <c:pt idx="1430">
                  <c:v>407</c:v>
                </c:pt>
                <c:pt idx="1431">
                  <c:v>407</c:v>
                </c:pt>
                <c:pt idx="1432">
                  <c:v>411</c:v>
                </c:pt>
                <c:pt idx="1433">
                  <c:v>403</c:v>
                </c:pt>
                <c:pt idx="1434">
                  <c:v>414</c:v>
                </c:pt>
                <c:pt idx="1435">
                  <c:v>426</c:v>
                </c:pt>
                <c:pt idx="1436">
                  <c:v>414</c:v>
                </c:pt>
                <c:pt idx="1437">
                  <c:v>417</c:v>
                </c:pt>
                <c:pt idx="1438">
                  <c:v>414</c:v>
                </c:pt>
                <c:pt idx="1439">
                  <c:v>409</c:v>
                </c:pt>
                <c:pt idx="1440">
                  <c:v>409</c:v>
                </c:pt>
                <c:pt idx="1441">
                  <c:v>418</c:v>
                </c:pt>
                <c:pt idx="1442">
                  <c:v>414</c:v>
                </c:pt>
                <c:pt idx="1443">
                  <c:v>418</c:v>
                </c:pt>
                <c:pt idx="1444">
                  <c:v>416</c:v>
                </c:pt>
                <c:pt idx="1445">
                  <c:v>418</c:v>
                </c:pt>
                <c:pt idx="1446">
                  <c:v>425</c:v>
                </c:pt>
                <c:pt idx="1447">
                  <c:v>411</c:v>
                </c:pt>
                <c:pt idx="1448">
                  <c:v>425</c:v>
                </c:pt>
                <c:pt idx="1449">
                  <c:v>417</c:v>
                </c:pt>
                <c:pt idx="1450">
                  <c:v>417</c:v>
                </c:pt>
                <c:pt idx="1451">
                  <c:v>423</c:v>
                </c:pt>
                <c:pt idx="1452">
                  <c:v>418</c:v>
                </c:pt>
                <c:pt idx="1453">
                  <c:v>418</c:v>
                </c:pt>
                <c:pt idx="1454">
                  <c:v>417</c:v>
                </c:pt>
                <c:pt idx="1455">
                  <c:v>426</c:v>
                </c:pt>
                <c:pt idx="1456">
                  <c:v>425</c:v>
                </c:pt>
                <c:pt idx="1457">
                  <c:v>443</c:v>
                </c:pt>
                <c:pt idx="1458">
                  <c:v>427</c:v>
                </c:pt>
                <c:pt idx="1459">
                  <c:v>426</c:v>
                </c:pt>
                <c:pt idx="1460">
                  <c:v>433</c:v>
                </c:pt>
                <c:pt idx="1461">
                  <c:v>434</c:v>
                </c:pt>
                <c:pt idx="1462">
                  <c:v>426</c:v>
                </c:pt>
                <c:pt idx="1463">
                  <c:v>434</c:v>
                </c:pt>
                <c:pt idx="1464">
                  <c:v>425</c:v>
                </c:pt>
                <c:pt idx="1465">
                  <c:v>434</c:v>
                </c:pt>
                <c:pt idx="1466">
                  <c:v>433</c:v>
                </c:pt>
                <c:pt idx="1467">
                  <c:v>433</c:v>
                </c:pt>
                <c:pt idx="1468">
                  <c:v>448</c:v>
                </c:pt>
                <c:pt idx="1469">
                  <c:v>434</c:v>
                </c:pt>
                <c:pt idx="1470">
                  <c:v>434</c:v>
                </c:pt>
                <c:pt idx="1471">
                  <c:v>426</c:v>
                </c:pt>
                <c:pt idx="1472">
                  <c:v>443</c:v>
                </c:pt>
                <c:pt idx="1473">
                  <c:v>426</c:v>
                </c:pt>
                <c:pt idx="1474">
                  <c:v>436</c:v>
                </c:pt>
                <c:pt idx="1475">
                  <c:v>433</c:v>
                </c:pt>
                <c:pt idx="1476">
                  <c:v>443</c:v>
                </c:pt>
                <c:pt idx="1477">
                  <c:v>439</c:v>
                </c:pt>
                <c:pt idx="1478">
                  <c:v>425</c:v>
                </c:pt>
                <c:pt idx="1479">
                  <c:v>446</c:v>
                </c:pt>
                <c:pt idx="1480">
                  <c:v>434</c:v>
                </c:pt>
                <c:pt idx="1481">
                  <c:v>436</c:v>
                </c:pt>
                <c:pt idx="1482">
                  <c:v>434</c:v>
                </c:pt>
                <c:pt idx="1483">
                  <c:v>439</c:v>
                </c:pt>
                <c:pt idx="1484">
                  <c:v>433</c:v>
                </c:pt>
                <c:pt idx="1485">
                  <c:v>426</c:v>
                </c:pt>
                <c:pt idx="1486">
                  <c:v>425</c:v>
                </c:pt>
                <c:pt idx="1487">
                  <c:v>433</c:v>
                </c:pt>
                <c:pt idx="1488">
                  <c:v>426</c:v>
                </c:pt>
                <c:pt idx="1489">
                  <c:v>436</c:v>
                </c:pt>
                <c:pt idx="1490">
                  <c:v>443</c:v>
                </c:pt>
                <c:pt idx="1491">
                  <c:v>434</c:v>
                </c:pt>
                <c:pt idx="1492">
                  <c:v>439</c:v>
                </c:pt>
                <c:pt idx="1493">
                  <c:v>439</c:v>
                </c:pt>
                <c:pt idx="1494">
                  <c:v>434</c:v>
                </c:pt>
                <c:pt idx="1495">
                  <c:v>436</c:v>
                </c:pt>
                <c:pt idx="1496">
                  <c:v>446</c:v>
                </c:pt>
                <c:pt idx="1497">
                  <c:v>434</c:v>
                </c:pt>
                <c:pt idx="1498">
                  <c:v>446</c:v>
                </c:pt>
                <c:pt idx="1499">
                  <c:v>443</c:v>
                </c:pt>
                <c:pt idx="1500">
                  <c:v>448</c:v>
                </c:pt>
                <c:pt idx="1501">
                  <c:v>448</c:v>
                </c:pt>
                <c:pt idx="1502">
                  <c:v>434</c:v>
                </c:pt>
                <c:pt idx="1503">
                  <c:v>444</c:v>
                </c:pt>
                <c:pt idx="1504">
                  <c:v>427</c:v>
                </c:pt>
                <c:pt idx="1505">
                  <c:v>439</c:v>
                </c:pt>
                <c:pt idx="1506">
                  <c:v>439</c:v>
                </c:pt>
                <c:pt idx="1507">
                  <c:v>439</c:v>
                </c:pt>
                <c:pt idx="1508">
                  <c:v>434</c:v>
                </c:pt>
                <c:pt idx="1509">
                  <c:v>425</c:v>
                </c:pt>
                <c:pt idx="1510">
                  <c:v>434</c:v>
                </c:pt>
                <c:pt idx="1511">
                  <c:v>423</c:v>
                </c:pt>
                <c:pt idx="1512">
                  <c:v>443</c:v>
                </c:pt>
                <c:pt idx="1513">
                  <c:v>439</c:v>
                </c:pt>
                <c:pt idx="1514">
                  <c:v>433</c:v>
                </c:pt>
                <c:pt idx="1515">
                  <c:v>434</c:v>
                </c:pt>
                <c:pt idx="1516">
                  <c:v>417</c:v>
                </c:pt>
                <c:pt idx="1517">
                  <c:v>427</c:v>
                </c:pt>
                <c:pt idx="1518">
                  <c:v>434</c:v>
                </c:pt>
                <c:pt idx="1519">
                  <c:v>426</c:v>
                </c:pt>
                <c:pt idx="1520">
                  <c:v>434</c:v>
                </c:pt>
                <c:pt idx="1521">
                  <c:v>425</c:v>
                </c:pt>
                <c:pt idx="1522">
                  <c:v>433</c:v>
                </c:pt>
                <c:pt idx="1523">
                  <c:v>436</c:v>
                </c:pt>
                <c:pt idx="1524">
                  <c:v>425</c:v>
                </c:pt>
                <c:pt idx="1525">
                  <c:v>426</c:v>
                </c:pt>
                <c:pt idx="1526">
                  <c:v>418</c:v>
                </c:pt>
                <c:pt idx="1527">
                  <c:v>427</c:v>
                </c:pt>
                <c:pt idx="1528">
                  <c:v>414</c:v>
                </c:pt>
                <c:pt idx="1529">
                  <c:v>417</c:v>
                </c:pt>
                <c:pt idx="1530">
                  <c:v>417</c:v>
                </c:pt>
                <c:pt idx="1531">
                  <c:v>417</c:v>
                </c:pt>
                <c:pt idx="1532">
                  <c:v>409</c:v>
                </c:pt>
                <c:pt idx="1533">
                  <c:v>411</c:v>
                </c:pt>
                <c:pt idx="1534">
                  <c:v>416</c:v>
                </c:pt>
                <c:pt idx="1535">
                  <c:v>408</c:v>
                </c:pt>
                <c:pt idx="1536">
                  <c:v>407</c:v>
                </c:pt>
                <c:pt idx="1537">
                  <c:v>400</c:v>
                </c:pt>
                <c:pt idx="1538">
                  <c:v>524</c:v>
                </c:pt>
                <c:pt idx="1539">
                  <c:v>519</c:v>
                </c:pt>
                <c:pt idx="1540">
                  <c:v>502</c:v>
                </c:pt>
                <c:pt idx="1541">
                  <c:v>502</c:v>
                </c:pt>
                <c:pt idx="1542">
                  <c:v>519</c:v>
                </c:pt>
                <c:pt idx="1543">
                  <c:v>502</c:v>
                </c:pt>
                <c:pt idx="1544">
                  <c:v>502</c:v>
                </c:pt>
                <c:pt idx="1545">
                  <c:v>524</c:v>
                </c:pt>
                <c:pt idx="1546">
                  <c:v>498</c:v>
                </c:pt>
                <c:pt idx="1547">
                  <c:v>491</c:v>
                </c:pt>
                <c:pt idx="1548">
                  <c:v>498</c:v>
                </c:pt>
                <c:pt idx="1549">
                  <c:v>498</c:v>
                </c:pt>
                <c:pt idx="1550">
                  <c:v>491</c:v>
                </c:pt>
                <c:pt idx="1551">
                  <c:v>502</c:v>
                </c:pt>
                <c:pt idx="1552">
                  <c:v>491</c:v>
                </c:pt>
                <c:pt idx="1553">
                  <c:v>498</c:v>
                </c:pt>
                <c:pt idx="1554">
                  <c:v>491</c:v>
                </c:pt>
                <c:pt idx="1555">
                  <c:v>502</c:v>
                </c:pt>
                <c:pt idx="1556">
                  <c:v>514</c:v>
                </c:pt>
                <c:pt idx="1557">
                  <c:v>502</c:v>
                </c:pt>
                <c:pt idx="1558">
                  <c:v>519</c:v>
                </c:pt>
                <c:pt idx="1559">
                  <c:v>502</c:v>
                </c:pt>
                <c:pt idx="1560">
                  <c:v>514</c:v>
                </c:pt>
                <c:pt idx="1561">
                  <c:v>502</c:v>
                </c:pt>
                <c:pt idx="1562">
                  <c:v>514</c:v>
                </c:pt>
                <c:pt idx="1563">
                  <c:v>514</c:v>
                </c:pt>
                <c:pt idx="1564">
                  <c:v>519</c:v>
                </c:pt>
                <c:pt idx="1565">
                  <c:v>502</c:v>
                </c:pt>
                <c:pt idx="1566">
                  <c:v>514</c:v>
                </c:pt>
                <c:pt idx="1567">
                  <c:v>530</c:v>
                </c:pt>
                <c:pt idx="1568">
                  <c:v>537</c:v>
                </c:pt>
                <c:pt idx="1569">
                  <c:v>575</c:v>
                </c:pt>
                <c:pt idx="1570">
                  <c:v>581</c:v>
                </c:pt>
                <c:pt idx="1571">
                  <c:v>592</c:v>
                </c:pt>
                <c:pt idx="1572">
                  <c:v>592</c:v>
                </c:pt>
                <c:pt idx="1573">
                  <c:v>592</c:v>
                </c:pt>
                <c:pt idx="1574">
                  <c:v>581</c:v>
                </c:pt>
                <c:pt idx="1575">
                  <c:v>581</c:v>
                </c:pt>
                <c:pt idx="1576">
                  <c:v>592</c:v>
                </c:pt>
                <c:pt idx="1577">
                  <c:v>581</c:v>
                </c:pt>
                <c:pt idx="1578">
                  <c:v>592</c:v>
                </c:pt>
                <c:pt idx="1579">
                  <c:v>575</c:v>
                </c:pt>
                <c:pt idx="1580">
                  <c:v>592</c:v>
                </c:pt>
                <c:pt idx="1581">
                  <c:v>624</c:v>
                </c:pt>
                <c:pt idx="1582">
                  <c:v>692</c:v>
                </c:pt>
                <c:pt idx="1583">
                  <c:v>700</c:v>
                </c:pt>
                <c:pt idx="1584">
                  <c:v>715</c:v>
                </c:pt>
                <c:pt idx="1585">
                  <c:v>793</c:v>
                </c:pt>
                <c:pt idx="1586">
                  <c:v>802</c:v>
                </c:pt>
                <c:pt idx="1587">
                  <c:v>793</c:v>
                </c:pt>
                <c:pt idx="1588">
                  <c:v>832</c:v>
                </c:pt>
                <c:pt idx="1589">
                  <c:v>863</c:v>
                </c:pt>
                <c:pt idx="1590">
                  <c:v>832</c:v>
                </c:pt>
                <c:pt idx="1591">
                  <c:v>813</c:v>
                </c:pt>
                <c:pt idx="1592">
                  <c:v>821</c:v>
                </c:pt>
                <c:pt idx="1593">
                  <c:v>840</c:v>
                </c:pt>
                <c:pt idx="1594">
                  <c:v>882</c:v>
                </c:pt>
                <c:pt idx="1595">
                  <c:v>915</c:v>
                </c:pt>
                <c:pt idx="1596">
                  <c:v>863</c:v>
                </c:pt>
                <c:pt idx="1597">
                  <c:v>863</c:v>
                </c:pt>
                <c:pt idx="1598">
                  <c:v>821</c:v>
                </c:pt>
                <c:pt idx="1599">
                  <c:v>840</c:v>
                </c:pt>
                <c:pt idx="1600">
                  <c:v>832</c:v>
                </c:pt>
                <c:pt idx="1601">
                  <c:v>785</c:v>
                </c:pt>
                <c:pt idx="1602">
                  <c:v>748</c:v>
                </c:pt>
                <c:pt idx="1603">
                  <c:v>735</c:v>
                </c:pt>
                <c:pt idx="1604">
                  <c:v>712</c:v>
                </c:pt>
                <c:pt idx="1605">
                  <c:v>692</c:v>
                </c:pt>
                <c:pt idx="1606">
                  <c:v>712</c:v>
                </c:pt>
                <c:pt idx="1607">
                  <c:v>700</c:v>
                </c:pt>
                <c:pt idx="1608">
                  <c:v>728</c:v>
                </c:pt>
                <c:pt idx="1609">
                  <c:v>712</c:v>
                </c:pt>
                <c:pt idx="1610">
                  <c:v>757</c:v>
                </c:pt>
                <c:pt idx="1611">
                  <c:v>785</c:v>
                </c:pt>
                <c:pt idx="1612">
                  <c:v>813</c:v>
                </c:pt>
                <c:pt idx="1613">
                  <c:v>840</c:v>
                </c:pt>
                <c:pt idx="1614">
                  <c:v>915</c:v>
                </c:pt>
                <c:pt idx="1615">
                  <c:v>1044</c:v>
                </c:pt>
                <c:pt idx="1616">
                  <c:v>964</c:v>
                </c:pt>
                <c:pt idx="1617">
                  <c:v>915</c:v>
                </c:pt>
                <c:pt idx="1618">
                  <c:v>853</c:v>
                </c:pt>
                <c:pt idx="1619">
                  <c:v>840</c:v>
                </c:pt>
                <c:pt idx="1620">
                  <c:v>802</c:v>
                </c:pt>
                <c:pt idx="1621">
                  <c:v>802</c:v>
                </c:pt>
                <c:pt idx="1622">
                  <c:v>821</c:v>
                </c:pt>
                <c:pt idx="1623">
                  <c:v>748</c:v>
                </c:pt>
                <c:pt idx="1624">
                  <c:v>765</c:v>
                </c:pt>
                <c:pt idx="1625">
                  <c:v>757</c:v>
                </c:pt>
                <c:pt idx="1626">
                  <c:v>735</c:v>
                </c:pt>
                <c:pt idx="1627">
                  <c:v>748</c:v>
                </c:pt>
                <c:pt idx="1628">
                  <c:v>748</c:v>
                </c:pt>
                <c:pt idx="1629">
                  <c:v>728</c:v>
                </c:pt>
                <c:pt idx="1630">
                  <c:v>728</c:v>
                </c:pt>
                <c:pt idx="1631">
                  <c:v>757</c:v>
                </c:pt>
                <c:pt idx="1632">
                  <c:v>728</c:v>
                </c:pt>
                <c:pt idx="1633">
                  <c:v>735</c:v>
                </c:pt>
                <c:pt idx="1634">
                  <c:v>728</c:v>
                </c:pt>
                <c:pt idx="1635">
                  <c:v>728</c:v>
                </c:pt>
                <c:pt idx="1636">
                  <c:v>715</c:v>
                </c:pt>
                <c:pt idx="1637">
                  <c:v>712</c:v>
                </c:pt>
                <c:pt idx="1638">
                  <c:v>715</c:v>
                </c:pt>
                <c:pt idx="1639">
                  <c:v>712</c:v>
                </c:pt>
                <c:pt idx="1640">
                  <c:v>683</c:v>
                </c:pt>
                <c:pt idx="1641">
                  <c:v>692</c:v>
                </c:pt>
                <c:pt idx="1642">
                  <c:v>683</c:v>
                </c:pt>
                <c:pt idx="1643">
                  <c:v>683</c:v>
                </c:pt>
                <c:pt idx="1644">
                  <c:v>659</c:v>
                </c:pt>
                <c:pt idx="1645">
                  <c:v>683</c:v>
                </c:pt>
                <c:pt idx="1646">
                  <c:v>683</c:v>
                </c:pt>
                <c:pt idx="1647">
                  <c:v>659</c:v>
                </c:pt>
                <c:pt idx="1648">
                  <c:v>675</c:v>
                </c:pt>
                <c:pt idx="1649">
                  <c:v>668</c:v>
                </c:pt>
                <c:pt idx="1650">
                  <c:v>668</c:v>
                </c:pt>
                <c:pt idx="1651">
                  <c:v>668</c:v>
                </c:pt>
                <c:pt idx="1652">
                  <c:v>668</c:v>
                </c:pt>
                <c:pt idx="1653">
                  <c:v>668</c:v>
                </c:pt>
                <c:pt idx="1654">
                  <c:v>668</c:v>
                </c:pt>
                <c:pt idx="1655">
                  <c:v>652</c:v>
                </c:pt>
                <c:pt idx="1656">
                  <c:v>649</c:v>
                </c:pt>
                <c:pt idx="1657">
                  <c:v>638</c:v>
                </c:pt>
                <c:pt idx="1658">
                  <c:v>620</c:v>
                </c:pt>
                <c:pt idx="1659">
                  <c:v>631</c:v>
                </c:pt>
                <c:pt idx="1660">
                  <c:v>624</c:v>
                </c:pt>
                <c:pt idx="1661">
                  <c:v>602</c:v>
                </c:pt>
                <c:pt idx="1662">
                  <c:v>624</c:v>
                </c:pt>
                <c:pt idx="1663">
                  <c:v>611</c:v>
                </c:pt>
                <c:pt idx="1664">
                  <c:v>602</c:v>
                </c:pt>
                <c:pt idx="1665">
                  <c:v>624</c:v>
                </c:pt>
                <c:pt idx="1666">
                  <c:v>596</c:v>
                </c:pt>
                <c:pt idx="1667">
                  <c:v>611</c:v>
                </c:pt>
                <c:pt idx="1668">
                  <c:v>602</c:v>
                </c:pt>
                <c:pt idx="1669">
                  <c:v>596</c:v>
                </c:pt>
                <c:pt idx="1670">
                  <c:v>592</c:v>
                </c:pt>
                <c:pt idx="1671">
                  <c:v>596</c:v>
                </c:pt>
                <c:pt idx="1672">
                  <c:v>602</c:v>
                </c:pt>
                <c:pt idx="1673">
                  <c:v>611</c:v>
                </c:pt>
                <c:pt idx="1674">
                  <c:v>602</c:v>
                </c:pt>
                <c:pt idx="1675">
                  <c:v>602</c:v>
                </c:pt>
                <c:pt idx="1676">
                  <c:v>620</c:v>
                </c:pt>
                <c:pt idx="1677">
                  <c:v>611</c:v>
                </c:pt>
                <c:pt idx="1678">
                  <c:v>611</c:v>
                </c:pt>
                <c:pt idx="1679">
                  <c:v>620</c:v>
                </c:pt>
                <c:pt idx="1680">
                  <c:v>620</c:v>
                </c:pt>
                <c:pt idx="1681">
                  <c:v>611</c:v>
                </c:pt>
                <c:pt idx="1682">
                  <c:v>596</c:v>
                </c:pt>
                <c:pt idx="1683">
                  <c:v>620</c:v>
                </c:pt>
                <c:pt idx="1684">
                  <c:v>602</c:v>
                </c:pt>
                <c:pt idx="1685">
                  <c:v>611</c:v>
                </c:pt>
                <c:pt idx="1686">
                  <c:v>602</c:v>
                </c:pt>
                <c:pt idx="1687">
                  <c:v>611</c:v>
                </c:pt>
                <c:pt idx="1688">
                  <c:v>602</c:v>
                </c:pt>
                <c:pt idx="1689">
                  <c:v>602</c:v>
                </c:pt>
                <c:pt idx="1690">
                  <c:v>620</c:v>
                </c:pt>
                <c:pt idx="1691">
                  <c:v>611</c:v>
                </c:pt>
                <c:pt idx="1692">
                  <c:v>611</c:v>
                </c:pt>
                <c:pt idx="1693">
                  <c:v>620</c:v>
                </c:pt>
                <c:pt idx="1694">
                  <c:v>596</c:v>
                </c:pt>
                <c:pt idx="1695">
                  <c:v>611</c:v>
                </c:pt>
                <c:pt idx="1696">
                  <c:v>620</c:v>
                </c:pt>
                <c:pt idx="1697">
                  <c:v>602</c:v>
                </c:pt>
                <c:pt idx="1698">
                  <c:v>611</c:v>
                </c:pt>
                <c:pt idx="1699">
                  <c:v>602</c:v>
                </c:pt>
                <c:pt idx="1700">
                  <c:v>611</c:v>
                </c:pt>
                <c:pt idx="1701">
                  <c:v>596</c:v>
                </c:pt>
                <c:pt idx="1702">
                  <c:v>581</c:v>
                </c:pt>
                <c:pt idx="1703">
                  <c:v>602</c:v>
                </c:pt>
                <c:pt idx="1704">
                  <c:v>602</c:v>
                </c:pt>
                <c:pt idx="1705">
                  <c:v>596</c:v>
                </c:pt>
                <c:pt idx="1706">
                  <c:v>575</c:v>
                </c:pt>
                <c:pt idx="1707">
                  <c:v>575</c:v>
                </c:pt>
                <c:pt idx="1708">
                  <c:v>572</c:v>
                </c:pt>
                <c:pt idx="1709">
                  <c:v>575</c:v>
                </c:pt>
                <c:pt idx="1710">
                  <c:v>566</c:v>
                </c:pt>
                <c:pt idx="1711">
                  <c:v>572</c:v>
                </c:pt>
                <c:pt idx="1712">
                  <c:v>566</c:v>
                </c:pt>
                <c:pt idx="1713">
                  <c:v>542</c:v>
                </c:pt>
                <c:pt idx="1714">
                  <c:v>566</c:v>
                </c:pt>
                <c:pt idx="1715">
                  <c:v>548</c:v>
                </c:pt>
                <c:pt idx="1716">
                  <c:v>553</c:v>
                </c:pt>
                <c:pt idx="1717">
                  <c:v>548</c:v>
                </c:pt>
                <c:pt idx="1718">
                  <c:v>542</c:v>
                </c:pt>
                <c:pt idx="1719">
                  <c:v>537</c:v>
                </c:pt>
                <c:pt idx="1720">
                  <c:v>530</c:v>
                </c:pt>
                <c:pt idx="1721">
                  <c:v>530</c:v>
                </c:pt>
                <c:pt idx="1722">
                  <c:v>542</c:v>
                </c:pt>
                <c:pt idx="1723">
                  <c:v>542</c:v>
                </c:pt>
                <c:pt idx="1724">
                  <c:v>542</c:v>
                </c:pt>
                <c:pt idx="1725">
                  <c:v>548</c:v>
                </c:pt>
                <c:pt idx="1726">
                  <c:v>537</c:v>
                </c:pt>
                <c:pt idx="1727">
                  <c:v>530</c:v>
                </c:pt>
                <c:pt idx="1728">
                  <c:v>553</c:v>
                </c:pt>
                <c:pt idx="1729">
                  <c:v>542</c:v>
                </c:pt>
                <c:pt idx="1730">
                  <c:v>537</c:v>
                </c:pt>
                <c:pt idx="1731">
                  <c:v>560</c:v>
                </c:pt>
                <c:pt idx="1732">
                  <c:v>566</c:v>
                </c:pt>
                <c:pt idx="1733">
                  <c:v>553</c:v>
                </c:pt>
                <c:pt idx="1734">
                  <c:v>560</c:v>
                </c:pt>
                <c:pt idx="1735">
                  <c:v>548</c:v>
                </c:pt>
                <c:pt idx="1736">
                  <c:v>566</c:v>
                </c:pt>
                <c:pt idx="1737">
                  <c:v>537</c:v>
                </c:pt>
                <c:pt idx="1738">
                  <c:v>542</c:v>
                </c:pt>
                <c:pt idx="1739">
                  <c:v>537</c:v>
                </c:pt>
                <c:pt idx="1740">
                  <c:v>542</c:v>
                </c:pt>
                <c:pt idx="1741">
                  <c:v>537</c:v>
                </c:pt>
                <c:pt idx="1742">
                  <c:v>548</c:v>
                </c:pt>
                <c:pt idx="1743">
                  <c:v>548</c:v>
                </c:pt>
                <c:pt idx="1744">
                  <c:v>524</c:v>
                </c:pt>
                <c:pt idx="1745">
                  <c:v>553</c:v>
                </c:pt>
                <c:pt idx="1746">
                  <c:v>530</c:v>
                </c:pt>
                <c:pt idx="1747">
                  <c:v>542</c:v>
                </c:pt>
                <c:pt idx="1748">
                  <c:v>537</c:v>
                </c:pt>
                <c:pt idx="1749">
                  <c:v>537</c:v>
                </c:pt>
                <c:pt idx="1750">
                  <c:v>553</c:v>
                </c:pt>
                <c:pt idx="1751">
                  <c:v>530</c:v>
                </c:pt>
                <c:pt idx="1752">
                  <c:v>548</c:v>
                </c:pt>
                <c:pt idx="1753">
                  <c:v>553</c:v>
                </c:pt>
                <c:pt idx="1754">
                  <c:v>560</c:v>
                </c:pt>
                <c:pt idx="1755">
                  <c:v>553</c:v>
                </c:pt>
                <c:pt idx="1756">
                  <c:v>553</c:v>
                </c:pt>
                <c:pt idx="1757">
                  <c:v>542</c:v>
                </c:pt>
                <c:pt idx="1758">
                  <c:v>575</c:v>
                </c:pt>
                <c:pt idx="1759">
                  <c:v>560</c:v>
                </c:pt>
                <c:pt idx="1760">
                  <c:v>566</c:v>
                </c:pt>
                <c:pt idx="1761">
                  <c:v>560</c:v>
                </c:pt>
                <c:pt idx="1762">
                  <c:v>566</c:v>
                </c:pt>
                <c:pt idx="1763">
                  <c:v>560</c:v>
                </c:pt>
                <c:pt idx="1764">
                  <c:v>575</c:v>
                </c:pt>
                <c:pt idx="1765">
                  <c:v>592</c:v>
                </c:pt>
                <c:pt idx="1766">
                  <c:v>572</c:v>
                </c:pt>
                <c:pt idx="1767">
                  <c:v>566</c:v>
                </c:pt>
                <c:pt idx="1768">
                  <c:v>553</c:v>
                </c:pt>
                <c:pt idx="1769">
                  <c:v>566</c:v>
                </c:pt>
                <c:pt idx="1770">
                  <c:v>548</c:v>
                </c:pt>
                <c:pt idx="1771">
                  <c:v>560</c:v>
                </c:pt>
                <c:pt idx="1772">
                  <c:v>542</c:v>
                </c:pt>
                <c:pt idx="1773">
                  <c:v>560</c:v>
                </c:pt>
                <c:pt idx="1774">
                  <c:v>553</c:v>
                </c:pt>
                <c:pt idx="1775">
                  <c:v>542</c:v>
                </c:pt>
                <c:pt idx="1776">
                  <c:v>566</c:v>
                </c:pt>
                <c:pt idx="1777">
                  <c:v>553</c:v>
                </c:pt>
                <c:pt idx="1778">
                  <c:v>548</c:v>
                </c:pt>
                <c:pt idx="1779">
                  <c:v>560</c:v>
                </c:pt>
                <c:pt idx="1780">
                  <c:v>560</c:v>
                </c:pt>
                <c:pt idx="1781">
                  <c:v>560</c:v>
                </c:pt>
                <c:pt idx="1782">
                  <c:v>542</c:v>
                </c:pt>
                <c:pt idx="1783">
                  <c:v>553</c:v>
                </c:pt>
                <c:pt idx="1784">
                  <c:v>548</c:v>
                </c:pt>
                <c:pt idx="1785">
                  <c:v>542</c:v>
                </c:pt>
                <c:pt idx="1786">
                  <c:v>560</c:v>
                </c:pt>
                <c:pt idx="1787">
                  <c:v>560</c:v>
                </c:pt>
                <c:pt idx="1788">
                  <c:v>560</c:v>
                </c:pt>
                <c:pt idx="1789">
                  <c:v>537</c:v>
                </c:pt>
                <c:pt idx="1790">
                  <c:v>548</c:v>
                </c:pt>
                <c:pt idx="1791">
                  <c:v>553</c:v>
                </c:pt>
                <c:pt idx="1792">
                  <c:v>542</c:v>
                </c:pt>
                <c:pt idx="1793">
                  <c:v>566</c:v>
                </c:pt>
                <c:pt idx="1794">
                  <c:v>548</c:v>
                </c:pt>
                <c:pt idx="1795">
                  <c:v>553</c:v>
                </c:pt>
                <c:pt idx="1796">
                  <c:v>560</c:v>
                </c:pt>
                <c:pt idx="1797">
                  <c:v>566</c:v>
                </c:pt>
                <c:pt idx="1798">
                  <c:v>566</c:v>
                </c:pt>
                <c:pt idx="1799">
                  <c:v>553</c:v>
                </c:pt>
                <c:pt idx="1800">
                  <c:v>560</c:v>
                </c:pt>
                <c:pt idx="1801">
                  <c:v>553</c:v>
                </c:pt>
                <c:pt idx="1802">
                  <c:v>560</c:v>
                </c:pt>
                <c:pt idx="1803">
                  <c:v>566</c:v>
                </c:pt>
                <c:pt idx="1804">
                  <c:v>572</c:v>
                </c:pt>
                <c:pt idx="1805">
                  <c:v>566</c:v>
                </c:pt>
                <c:pt idx="1806">
                  <c:v>572</c:v>
                </c:pt>
                <c:pt idx="1807">
                  <c:v>566</c:v>
                </c:pt>
                <c:pt idx="1808">
                  <c:v>566</c:v>
                </c:pt>
                <c:pt idx="1809">
                  <c:v>581</c:v>
                </c:pt>
                <c:pt idx="1810">
                  <c:v>572</c:v>
                </c:pt>
                <c:pt idx="1811">
                  <c:v>575</c:v>
                </c:pt>
                <c:pt idx="1812">
                  <c:v>566</c:v>
                </c:pt>
                <c:pt idx="1813">
                  <c:v>560</c:v>
                </c:pt>
                <c:pt idx="1814">
                  <c:v>566</c:v>
                </c:pt>
                <c:pt idx="1815">
                  <c:v>560</c:v>
                </c:pt>
                <c:pt idx="1816">
                  <c:v>566</c:v>
                </c:pt>
                <c:pt idx="1817">
                  <c:v>566</c:v>
                </c:pt>
                <c:pt idx="1818">
                  <c:v>560</c:v>
                </c:pt>
                <c:pt idx="1819">
                  <c:v>572</c:v>
                </c:pt>
                <c:pt idx="1820">
                  <c:v>560</c:v>
                </c:pt>
                <c:pt idx="1821">
                  <c:v>560</c:v>
                </c:pt>
                <c:pt idx="1822">
                  <c:v>542</c:v>
                </c:pt>
                <c:pt idx="1823">
                  <c:v>542</c:v>
                </c:pt>
                <c:pt idx="1824">
                  <c:v>548</c:v>
                </c:pt>
                <c:pt idx="1825">
                  <c:v>530</c:v>
                </c:pt>
                <c:pt idx="1826">
                  <c:v>542</c:v>
                </c:pt>
                <c:pt idx="1827">
                  <c:v>514</c:v>
                </c:pt>
                <c:pt idx="1828">
                  <c:v>548</c:v>
                </c:pt>
                <c:pt idx="1829">
                  <c:v>524</c:v>
                </c:pt>
                <c:pt idx="1830">
                  <c:v>542</c:v>
                </c:pt>
                <c:pt idx="1831">
                  <c:v>560</c:v>
                </c:pt>
                <c:pt idx="1832">
                  <c:v>542</c:v>
                </c:pt>
                <c:pt idx="1833">
                  <c:v>548</c:v>
                </c:pt>
                <c:pt idx="1834">
                  <c:v>514</c:v>
                </c:pt>
                <c:pt idx="1835">
                  <c:v>542</c:v>
                </c:pt>
                <c:pt idx="1836">
                  <c:v>530</c:v>
                </c:pt>
                <c:pt idx="1837">
                  <c:v>537</c:v>
                </c:pt>
                <c:pt idx="1838">
                  <c:v>530</c:v>
                </c:pt>
                <c:pt idx="1839">
                  <c:v>530</c:v>
                </c:pt>
                <c:pt idx="1840">
                  <c:v>530</c:v>
                </c:pt>
                <c:pt idx="1841">
                  <c:v>542</c:v>
                </c:pt>
                <c:pt idx="1842">
                  <c:v>560</c:v>
                </c:pt>
                <c:pt idx="1843">
                  <c:v>542</c:v>
                </c:pt>
                <c:pt idx="1844">
                  <c:v>553</c:v>
                </c:pt>
                <c:pt idx="1845">
                  <c:v>548</c:v>
                </c:pt>
                <c:pt idx="1846">
                  <c:v>524</c:v>
                </c:pt>
                <c:pt idx="1847">
                  <c:v>537</c:v>
                </c:pt>
                <c:pt idx="1848">
                  <c:v>530</c:v>
                </c:pt>
                <c:pt idx="1849">
                  <c:v>530</c:v>
                </c:pt>
                <c:pt idx="1850">
                  <c:v>537</c:v>
                </c:pt>
                <c:pt idx="1851">
                  <c:v>519</c:v>
                </c:pt>
                <c:pt idx="1852">
                  <c:v>537</c:v>
                </c:pt>
                <c:pt idx="1853">
                  <c:v>537</c:v>
                </c:pt>
                <c:pt idx="1854">
                  <c:v>530</c:v>
                </c:pt>
                <c:pt idx="1855">
                  <c:v>537</c:v>
                </c:pt>
                <c:pt idx="1856">
                  <c:v>530</c:v>
                </c:pt>
                <c:pt idx="1857">
                  <c:v>548</c:v>
                </c:pt>
                <c:pt idx="1858">
                  <c:v>524</c:v>
                </c:pt>
                <c:pt idx="1859">
                  <c:v>572</c:v>
                </c:pt>
                <c:pt idx="1860">
                  <c:v>560</c:v>
                </c:pt>
                <c:pt idx="1861">
                  <c:v>581</c:v>
                </c:pt>
                <c:pt idx="1862">
                  <c:v>596</c:v>
                </c:pt>
                <c:pt idx="1863">
                  <c:v>620</c:v>
                </c:pt>
                <c:pt idx="1864">
                  <c:v>624</c:v>
                </c:pt>
                <c:pt idx="1865">
                  <c:v>596</c:v>
                </c:pt>
                <c:pt idx="1866">
                  <c:v>611</c:v>
                </c:pt>
                <c:pt idx="1867">
                  <c:v>575</c:v>
                </c:pt>
                <c:pt idx="1868">
                  <c:v>592</c:v>
                </c:pt>
                <c:pt idx="1869">
                  <c:v>572</c:v>
                </c:pt>
                <c:pt idx="1870">
                  <c:v>572</c:v>
                </c:pt>
                <c:pt idx="1871">
                  <c:v>581</c:v>
                </c:pt>
                <c:pt idx="1872">
                  <c:v>572</c:v>
                </c:pt>
                <c:pt idx="1873">
                  <c:v>596</c:v>
                </c:pt>
                <c:pt idx="1874">
                  <c:v>596</c:v>
                </c:pt>
                <c:pt idx="1875">
                  <c:v>611</c:v>
                </c:pt>
                <c:pt idx="1876">
                  <c:v>602</c:v>
                </c:pt>
                <c:pt idx="1877">
                  <c:v>592</c:v>
                </c:pt>
                <c:pt idx="1878">
                  <c:v>592</c:v>
                </c:pt>
                <c:pt idx="1879">
                  <c:v>566</c:v>
                </c:pt>
                <c:pt idx="1880">
                  <c:v>566</c:v>
                </c:pt>
                <c:pt idx="1881">
                  <c:v>581</c:v>
                </c:pt>
                <c:pt idx="1882">
                  <c:v>566</c:v>
                </c:pt>
                <c:pt idx="1883">
                  <c:v>575</c:v>
                </c:pt>
                <c:pt idx="1884">
                  <c:v>560</c:v>
                </c:pt>
                <c:pt idx="1885">
                  <c:v>566</c:v>
                </c:pt>
                <c:pt idx="1886">
                  <c:v>581</c:v>
                </c:pt>
                <c:pt idx="1887">
                  <c:v>560</c:v>
                </c:pt>
                <c:pt idx="1888">
                  <c:v>553</c:v>
                </c:pt>
                <c:pt idx="1889">
                  <c:v>553</c:v>
                </c:pt>
                <c:pt idx="1890">
                  <c:v>553</c:v>
                </c:pt>
                <c:pt idx="1891">
                  <c:v>548</c:v>
                </c:pt>
                <c:pt idx="1892">
                  <c:v>566</c:v>
                </c:pt>
                <c:pt idx="1893">
                  <c:v>560</c:v>
                </c:pt>
                <c:pt idx="1894">
                  <c:v>566</c:v>
                </c:pt>
                <c:pt idx="1895">
                  <c:v>542</c:v>
                </c:pt>
                <c:pt idx="1896">
                  <c:v>553</c:v>
                </c:pt>
                <c:pt idx="1897">
                  <c:v>566</c:v>
                </c:pt>
                <c:pt idx="1898">
                  <c:v>537</c:v>
                </c:pt>
                <c:pt idx="1899">
                  <c:v>542</c:v>
                </c:pt>
                <c:pt idx="1900">
                  <c:v>537</c:v>
                </c:pt>
                <c:pt idx="1901">
                  <c:v>542</c:v>
                </c:pt>
                <c:pt idx="1902">
                  <c:v>530</c:v>
                </c:pt>
                <c:pt idx="1903">
                  <c:v>542</c:v>
                </c:pt>
                <c:pt idx="1904">
                  <c:v>542</c:v>
                </c:pt>
                <c:pt idx="1905">
                  <c:v>537</c:v>
                </c:pt>
                <c:pt idx="1906">
                  <c:v>530</c:v>
                </c:pt>
                <c:pt idx="1907">
                  <c:v>553</c:v>
                </c:pt>
                <c:pt idx="1908">
                  <c:v>537</c:v>
                </c:pt>
                <c:pt idx="1909">
                  <c:v>548</c:v>
                </c:pt>
                <c:pt idx="1910">
                  <c:v>542</c:v>
                </c:pt>
                <c:pt idx="1911">
                  <c:v>537</c:v>
                </c:pt>
                <c:pt idx="1912">
                  <c:v>548</c:v>
                </c:pt>
                <c:pt idx="1913">
                  <c:v>537</c:v>
                </c:pt>
                <c:pt idx="1914">
                  <c:v>548</c:v>
                </c:pt>
                <c:pt idx="1915">
                  <c:v>537</c:v>
                </c:pt>
                <c:pt idx="1916">
                  <c:v>548</c:v>
                </c:pt>
                <c:pt idx="1917">
                  <c:v>548</c:v>
                </c:pt>
                <c:pt idx="1918">
                  <c:v>542</c:v>
                </c:pt>
                <c:pt idx="1919">
                  <c:v>560</c:v>
                </c:pt>
                <c:pt idx="1920">
                  <c:v>537</c:v>
                </c:pt>
                <c:pt idx="1921">
                  <c:v>542</c:v>
                </c:pt>
                <c:pt idx="1922">
                  <c:v>542</c:v>
                </c:pt>
                <c:pt idx="1923">
                  <c:v>548</c:v>
                </c:pt>
                <c:pt idx="1924">
                  <c:v>548</c:v>
                </c:pt>
                <c:pt idx="1925">
                  <c:v>553</c:v>
                </c:pt>
                <c:pt idx="1926">
                  <c:v>530</c:v>
                </c:pt>
                <c:pt idx="1927">
                  <c:v>530</c:v>
                </c:pt>
                <c:pt idx="1928">
                  <c:v>537</c:v>
                </c:pt>
                <c:pt idx="1929">
                  <c:v>542</c:v>
                </c:pt>
                <c:pt idx="1930">
                  <c:v>553</c:v>
                </c:pt>
                <c:pt idx="1931">
                  <c:v>542</c:v>
                </c:pt>
                <c:pt idx="1932">
                  <c:v>553</c:v>
                </c:pt>
                <c:pt idx="1933">
                  <c:v>542</c:v>
                </c:pt>
                <c:pt idx="1934">
                  <c:v>553</c:v>
                </c:pt>
                <c:pt idx="1935">
                  <c:v>553</c:v>
                </c:pt>
                <c:pt idx="1936">
                  <c:v>548</c:v>
                </c:pt>
                <c:pt idx="1937">
                  <c:v>542</c:v>
                </c:pt>
                <c:pt idx="1938">
                  <c:v>560</c:v>
                </c:pt>
                <c:pt idx="1939">
                  <c:v>553</c:v>
                </c:pt>
                <c:pt idx="1940">
                  <c:v>548</c:v>
                </c:pt>
                <c:pt idx="1941">
                  <c:v>592</c:v>
                </c:pt>
                <c:pt idx="1942">
                  <c:v>566</c:v>
                </c:pt>
                <c:pt idx="1943">
                  <c:v>566</c:v>
                </c:pt>
                <c:pt idx="1944">
                  <c:v>566</c:v>
                </c:pt>
                <c:pt idx="1945">
                  <c:v>566</c:v>
                </c:pt>
                <c:pt idx="1946">
                  <c:v>566</c:v>
                </c:pt>
                <c:pt idx="1947">
                  <c:v>566</c:v>
                </c:pt>
                <c:pt idx="1948">
                  <c:v>560</c:v>
                </c:pt>
                <c:pt idx="1949">
                  <c:v>572</c:v>
                </c:pt>
                <c:pt idx="1950">
                  <c:v>560</c:v>
                </c:pt>
                <c:pt idx="1951">
                  <c:v>566</c:v>
                </c:pt>
                <c:pt idx="1952">
                  <c:v>581</c:v>
                </c:pt>
                <c:pt idx="1953">
                  <c:v>548</c:v>
                </c:pt>
                <c:pt idx="1954">
                  <c:v>572</c:v>
                </c:pt>
                <c:pt idx="1955">
                  <c:v>572</c:v>
                </c:pt>
                <c:pt idx="1956">
                  <c:v>592</c:v>
                </c:pt>
                <c:pt idx="1957">
                  <c:v>581</c:v>
                </c:pt>
                <c:pt idx="1958">
                  <c:v>592</c:v>
                </c:pt>
                <c:pt idx="1959">
                  <c:v>602</c:v>
                </c:pt>
                <c:pt idx="1960">
                  <c:v>611</c:v>
                </c:pt>
                <c:pt idx="1961">
                  <c:v>624</c:v>
                </c:pt>
                <c:pt idx="1962">
                  <c:v>624</c:v>
                </c:pt>
                <c:pt idx="1963">
                  <c:v>652</c:v>
                </c:pt>
                <c:pt idx="1964">
                  <c:v>631</c:v>
                </c:pt>
                <c:pt idx="1965">
                  <c:v>631</c:v>
                </c:pt>
                <c:pt idx="1966">
                  <c:v>649</c:v>
                </c:pt>
                <c:pt idx="1967">
                  <c:v>649</c:v>
                </c:pt>
                <c:pt idx="1968">
                  <c:v>649</c:v>
                </c:pt>
                <c:pt idx="1969">
                  <c:v>649</c:v>
                </c:pt>
                <c:pt idx="1970">
                  <c:v>638</c:v>
                </c:pt>
                <c:pt idx="1971">
                  <c:v>652</c:v>
                </c:pt>
                <c:pt idx="1972">
                  <c:v>631</c:v>
                </c:pt>
                <c:pt idx="1973">
                  <c:v>649</c:v>
                </c:pt>
                <c:pt idx="1974">
                  <c:v>638</c:v>
                </c:pt>
                <c:pt idx="1975">
                  <c:v>620</c:v>
                </c:pt>
                <c:pt idx="1976">
                  <c:v>624</c:v>
                </c:pt>
                <c:pt idx="1977">
                  <c:v>602</c:v>
                </c:pt>
                <c:pt idx="1978">
                  <c:v>624</c:v>
                </c:pt>
                <c:pt idx="1979">
                  <c:v>624</c:v>
                </c:pt>
                <c:pt idx="1980">
                  <c:v>631</c:v>
                </c:pt>
                <c:pt idx="1981">
                  <c:v>638</c:v>
                </c:pt>
                <c:pt idx="1982">
                  <c:v>620</c:v>
                </c:pt>
                <c:pt idx="1983">
                  <c:v>620</c:v>
                </c:pt>
                <c:pt idx="1984">
                  <c:v>602</c:v>
                </c:pt>
                <c:pt idx="1985">
                  <c:v>620</c:v>
                </c:pt>
                <c:pt idx="1986">
                  <c:v>596</c:v>
                </c:pt>
                <c:pt idx="1987">
                  <c:v>592</c:v>
                </c:pt>
                <c:pt idx="1988">
                  <c:v>575</c:v>
                </c:pt>
                <c:pt idx="1989">
                  <c:v>572</c:v>
                </c:pt>
                <c:pt idx="1990">
                  <c:v>572</c:v>
                </c:pt>
                <c:pt idx="1991">
                  <c:v>572</c:v>
                </c:pt>
                <c:pt idx="1992">
                  <c:v>553</c:v>
                </c:pt>
                <c:pt idx="1993">
                  <c:v>566</c:v>
                </c:pt>
                <c:pt idx="1994">
                  <c:v>553</c:v>
                </c:pt>
                <c:pt idx="1995">
                  <c:v>553</c:v>
                </c:pt>
                <c:pt idx="1996">
                  <c:v>566</c:v>
                </c:pt>
                <c:pt idx="1997">
                  <c:v>542</c:v>
                </c:pt>
                <c:pt idx="1998">
                  <c:v>560</c:v>
                </c:pt>
                <c:pt idx="1999">
                  <c:v>566</c:v>
                </c:pt>
                <c:pt idx="2000">
                  <c:v>592</c:v>
                </c:pt>
                <c:pt idx="2001">
                  <c:v>596</c:v>
                </c:pt>
                <c:pt idx="2002">
                  <c:v>620</c:v>
                </c:pt>
                <c:pt idx="2003">
                  <c:v>620</c:v>
                </c:pt>
                <c:pt idx="2004">
                  <c:v>624</c:v>
                </c:pt>
                <c:pt idx="2005">
                  <c:v>631</c:v>
                </c:pt>
                <c:pt idx="2006">
                  <c:v>649</c:v>
                </c:pt>
                <c:pt idx="2007">
                  <c:v>715</c:v>
                </c:pt>
                <c:pt idx="2008">
                  <c:v>735</c:v>
                </c:pt>
                <c:pt idx="2009">
                  <c:v>776</c:v>
                </c:pt>
                <c:pt idx="2010">
                  <c:v>785</c:v>
                </c:pt>
                <c:pt idx="2011">
                  <c:v>832</c:v>
                </c:pt>
                <c:pt idx="2012">
                  <c:v>853</c:v>
                </c:pt>
                <c:pt idx="2013">
                  <c:v>840</c:v>
                </c:pt>
                <c:pt idx="2014">
                  <c:v>872</c:v>
                </c:pt>
                <c:pt idx="2015">
                  <c:v>905</c:v>
                </c:pt>
                <c:pt idx="2016">
                  <c:v>1012</c:v>
                </c:pt>
                <c:pt idx="2017">
                  <c:v>990</c:v>
                </c:pt>
                <c:pt idx="2018">
                  <c:v>1032</c:v>
                </c:pt>
                <c:pt idx="2019">
                  <c:v>990</c:v>
                </c:pt>
                <c:pt idx="2020">
                  <c:v>1032</c:v>
                </c:pt>
                <c:pt idx="2021">
                  <c:v>1012</c:v>
                </c:pt>
                <c:pt idx="2022">
                  <c:v>1032</c:v>
                </c:pt>
                <c:pt idx="2023">
                  <c:v>1090</c:v>
                </c:pt>
                <c:pt idx="2024">
                  <c:v>1131</c:v>
                </c:pt>
                <c:pt idx="2025">
                  <c:v>1090</c:v>
                </c:pt>
                <c:pt idx="2026">
                  <c:v>1077</c:v>
                </c:pt>
                <c:pt idx="2027">
                  <c:v>1044</c:v>
                </c:pt>
                <c:pt idx="2028">
                  <c:v>990</c:v>
                </c:pt>
                <c:pt idx="2029">
                  <c:v>1001</c:v>
                </c:pt>
                <c:pt idx="2030">
                  <c:v>964</c:v>
                </c:pt>
                <c:pt idx="2031">
                  <c:v>942</c:v>
                </c:pt>
                <c:pt idx="2032">
                  <c:v>964</c:v>
                </c:pt>
                <c:pt idx="2033">
                  <c:v>977</c:v>
                </c:pt>
                <c:pt idx="2034">
                  <c:v>964</c:v>
                </c:pt>
                <c:pt idx="2035">
                  <c:v>1012</c:v>
                </c:pt>
                <c:pt idx="2036">
                  <c:v>1056</c:v>
                </c:pt>
                <c:pt idx="2037">
                  <c:v>1044</c:v>
                </c:pt>
                <c:pt idx="2038">
                  <c:v>990</c:v>
                </c:pt>
                <c:pt idx="2039">
                  <c:v>977</c:v>
                </c:pt>
                <c:pt idx="2040">
                  <c:v>1032</c:v>
                </c:pt>
                <c:pt idx="2041">
                  <c:v>1077</c:v>
                </c:pt>
                <c:pt idx="2042">
                  <c:v>1113</c:v>
                </c:pt>
                <c:pt idx="2043">
                  <c:v>1131</c:v>
                </c:pt>
                <c:pt idx="2044">
                  <c:v>1113</c:v>
                </c:pt>
                <c:pt idx="2045">
                  <c:v>1077</c:v>
                </c:pt>
                <c:pt idx="2046">
                  <c:v>1044</c:v>
                </c:pt>
                <c:pt idx="2047">
                  <c:v>1056</c:v>
                </c:pt>
                <c:pt idx="2048">
                  <c:v>1044</c:v>
                </c:pt>
                <c:pt idx="2049">
                  <c:v>1077</c:v>
                </c:pt>
                <c:pt idx="2050">
                  <c:v>1102</c:v>
                </c:pt>
                <c:pt idx="2051">
                  <c:v>1102</c:v>
                </c:pt>
                <c:pt idx="2052">
                  <c:v>964</c:v>
                </c:pt>
                <c:pt idx="2053">
                  <c:v>1044</c:v>
                </c:pt>
                <c:pt idx="2054">
                  <c:v>1001</c:v>
                </c:pt>
                <c:pt idx="2055">
                  <c:v>1012</c:v>
                </c:pt>
                <c:pt idx="2056">
                  <c:v>954</c:v>
                </c:pt>
                <c:pt idx="2057">
                  <c:v>964</c:v>
                </c:pt>
                <c:pt idx="2058">
                  <c:v>964</c:v>
                </c:pt>
                <c:pt idx="2059">
                  <c:v>942</c:v>
                </c:pt>
                <c:pt idx="2060">
                  <c:v>954</c:v>
                </c:pt>
                <c:pt idx="2061">
                  <c:v>942</c:v>
                </c:pt>
                <c:pt idx="2062">
                  <c:v>863</c:v>
                </c:pt>
                <c:pt idx="2063">
                  <c:v>925</c:v>
                </c:pt>
                <c:pt idx="2064">
                  <c:v>925</c:v>
                </c:pt>
                <c:pt idx="2065">
                  <c:v>915</c:v>
                </c:pt>
                <c:pt idx="2066">
                  <c:v>942</c:v>
                </c:pt>
                <c:pt idx="2067">
                  <c:v>925</c:v>
                </c:pt>
                <c:pt idx="2068">
                  <c:v>954</c:v>
                </c:pt>
                <c:pt idx="2069">
                  <c:v>1001</c:v>
                </c:pt>
                <c:pt idx="2070">
                  <c:v>954</c:v>
                </c:pt>
                <c:pt idx="2071">
                  <c:v>1056</c:v>
                </c:pt>
                <c:pt idx="2072">
                  <c:v>1012</c:v>
                </c:pt>
                <c:pt idx="2073">
                  <c:v>915</c:v>
                </c:pt>
                <c:pt idx="2074">
                  <c:v>1001</c:v>
                </c:pt>
                <c:pt idx="2075">
                  <c:v>977</c:v>
                </c:pt>
                <c:pt idx="2076">
                  <c:v>915</c:v>
                </c:pt>
                <c:pt idx="2077">
                  <c:v>872</c:v>
                </c:pt>
                <c:pt idx="2078">
                  <c:v>964</c:v>
                </c:pt>
                <c:pt idx="2079">
                  <c:v>977</c:v>
                </c:pt>
                <c:pt idx="2080">
                  <c:v>954</c:v>
                </c:pt>
                <c:pt idx="2081">
                  <c:v>863</c:v>
                </c:pt>
                <c:pt idx="2082">
                  <c:v>942</c:v>
                </c:pt>
                <c:pt idx="2083">
                  <c:v>905</c:v>
                </c:pt>
                <c:pt idx="2084">
                  <c:v>964</c:v>
                </c:pt>
                <c:pt idx="2085">
                  <c:v>977</c:v>
                </c:pt>
                <c:pt idx="2086">
                  <c:v>977</c:v>
                </c:pt>
                <c:pt idx="2087">
                  <c:v>990</c:v>
                </c:pt>
                <c:pt idx="2088">
                  <c:v>954</c:v>
                </c:pt>
                <c:pt idx="2089">
                  <c:v>977</c:v>
                </c:pt>
                <c:pt idx="2090">
                  <c:v>964</c:v>
                </c:pt>
                <c:pt idx="2091">
                  <c:v>872</c:v>
                </c:pt>
                <c:pt idx="2092">
                  <c:v>954</c:v>
                </c:pt>
                <c:pt idx="2093">
                  <c:v>942</c:v>
                </c:pt>
                <c:pt idx="2094">
                  <c:v>964</c:v>
                </c:pt>
                <c:pt idx="2095">
                  <c:v>942</c:v>
                </c:pt>
                <c:pt idx="2096">
                  <c:v>925</c:v>
                </c:pt>
                <c:pt idx="2097">
                  <c:v>925</c:v>
                </c:pt>
                <c:pt idx="2098">
                  <c:v>925</c:v>
                </c:pt>
                <c:pt idx="2099">
                  <c:v>915</c:v>
                </c:pt>
                <c:pt idx="2100">
                  <c:v>925</c:v>
                </c:pt>
                <c:pt idx="2101">
                  <c:v>863</c:v>
                </c:pt>
                <c:pt idx="2102">
                  <c:v>964</c:v>
                </c:pt>
                <c:pt idx="2103">
                  <c:v>990</c:v>
                </c:pt>
                <c:pt idx="2104">
                  <c:v>905</c:v>
                </c:pt>
                <c:pt idx="2105">
                  <c:v>1012</c:v>
                </c:pt>
                <c:pt idx="2106">
                  <c:v>1001</c:v>
                </c:pt>
                <c:pt idx="2107">
                  <c:v>1032</c:v>
                </c:pt>
                <c:pt idx="2108">
                  <c:v>942</c:v>
                </c:pt>
                <c:pt idx="2109">
                  <c:v>964</c:v>
                </c:pt>
                <c:pt idx="2110">
                  <c:v>942</c:v>
                </c:pt>
                <c:pt idx="2111">
                  <c:v>915</c:v>
                </c:pt>
                <c:pt idx="2112">
                  <c:v>915</c:v>
                </c:pt>
                <c:pt idx="2113">
                  <c:v>905</c:v>
                </c:pt>
                <c:pt idx="2114">
                  <c:v>872</c:v>
                </c:pt>
                <c:pt idx="2115">
                  <c:v>895</c:v>
                </c:pt>
                <c:pt idx="2116">
                  <c:v>1032</c:v>
                </c:pt>
                <c:pt idx="2117">
                  <c:v>1001</c:v>
                </c:pt>
                <c:pt idx="2118">
                  <c:v>1102</c:v>
                </c:pt>
                <c:pt idx="2119">
                  <c:v>1056</c:v>
                </c:pt>
                <c:pt idx="2120">
                  <c:v>1056</c:v>
                </c:pt>
                <c:pt idx="2121">
                  <c:v>1012</c:v>
                </c:pt>
                <c:pt idx="2122">
                  <c:v>977</c:v>
                </c:pt>
                <c:pt idx="2123">
                  <c:v>990</c:v>
                </c:pt>
                <c:pt idx="2124">
                  <c:v>964</c:v>
                </c:pt>
                <c:pt idx="2125">
                  <c:v>905</c:v>
                </c:pt>
                <c:pt idx="2126">
                  <c:v>964</c:v>
                </c:pt>
                <c:pt idx="2127">
                  <c:v>990</c:v>
                </c:pt>
                <c:pt idx="2128">
                  <c:v>1012</c:v>
                </c:pt>
                <c:pt idx="2129">
                  <c:v>1001</c:v>
                </c:pt>
                <c:pt idx="2130">
                  <c:v>1044</c:v>
                </c:pt>
                <c:pt idx="2131">
                  <c:v>925</c:v>
                </c:pt>
                <c:pt idx="2132">
                  <c:v>990</c:v>
                </c:pt>
                <c:pt idx="2133">
                  <c:v>977</c:v>
                </c:pt>
                <c:pt idx="2134">
                  <c:v>990</c:v>
                </c:pt>
                <c:pt idx="2135">
                  <c:v>964</c:v>
                </c:pt>
                <c:pt idx="2136">
                  <c:v>942</c:v>
                </c:pt>
                <c:pt idx="2137">
                  <c:v>905</c:v>
                </c:pt>
                <c:pt idx="2138">
                  <c:v>915</c:v>
                </c:pt>
                <c:pt idx="2139">
                  <c:v>895</c:v>
                </c:pt>
                <c:pt idx="2140">
                  <c:v>905</c:v>
                </c:pt>
                <c:pt idx="2141">
                  <c:v>905</c:v>
                </c:pt>
                <c:pt idx="2142">
                  <c:v>895</c:v>
                </c:pt>
                <c:pt idx="2143">
                  <c:v>915</c:v>
                </c:pt>
                <c:pt idx="2144">
                  <c:v>882</c:v>
                </c:pt>
                <c:pt idx="2145">
                  <c:v>905</c:v>
                </c:pt>
                <c:pt idx="2146">
                  <c:v>905</c:v>
                </c:pt>
                <c:pt idx="2147">
                  <c:v>863</c:v>
                </c:pt>
                <c:pt idx="2148">
                  <c:v>863</c:v>
                </c:pt>
                <c:pt idx="2149">
                  <c:v>821</c:v>
                </c:pt>
                <c:pt idx="2150">
                  <c:v>832</c:v>
                </c:pt>
                <c:pt idx="2151">
                  <c:v>821</c:v>
                </c:pt>
                <c:pt idx="2152">
                  <c:v>840</c:v>
                </c:pt>
                <c:pt idx="2153">
                  <c:v>840</c:v>
                </c:pt>
                <c:pt idx="2154">
                  <c:v>813</c:v>
                </c:pt>
                <c:pt idx="2155">
                  <c:v>832</c:v>
                </c:pt>
                <c:pt idx="2156">
                  <c:v>832</c:v>
                </c:pt>
                <c:pt idx="2157">
                  <c:v>813</c:v>
                </c:pt>
                <c:pt idx="2158">
                  <c:v>821</c:v>
                </c:pt>
                <c:pt idx="2159">
                  <c:v>813</c:v>
                </c:pt>
                <c:pt idx="2160">
                  <c:v>813</c:v>
                </c:pt>
                <c:pt idx="2161">
                  <c:v>802</c:v>
                </c:pt>
                <c:pt idx="2162">
                  <c:v>793</c:v>
                </c:pt>
                <c:pt idx="2163">
                  <c:v>802</c:v>
                </c:pt>
                <c:pt idx="2164">
                  <c:v>793</c:v>
                </c:pt>
                <c:pt idx="2165">
                  <c:v>821</c:v>
                </c:pt>
                <c:pt idx="2166">
                  <c:v>785</c:v>
                </c:pt>
                <c:pt idx="2167">
                  <c:v>821</c:v>
                </c:pt>
                <c:pt idx="2168">
                  <c:v>840</c:v>
                </c:pt>
                <c:pt idx="2169">
                  <c:v>840</c:v>
                </c:pt>
                <c:pt idx="2170">
                  <c:v>895</c:v>
                </c:pt>
                <c:pt idx="2171">
                  <c:v>925</c:v>
                </c:pt>
                <c:pt idx="2172">
                  <c:v>954</c:v>
                </c:pt>
                <c:pt idx="2173">
                  <c:v>942</c:v>
                </c:pt>
                <c:pt idx="2174">
                  <c:v>954</c:v>
                </c:pt>
                <c:pt idx="2175">
                  <c:v>925</c:v>
                </c:pt>
                <c:pt idx="2176">
                  <c:v>990</c:v>
                </c:pt>
                <c:pt idx="2177">
                  <c:v>1012</c:v>
                </c:pt>
                <c:pt idx="2178">
                  <c:v>1012</c:v>
                </c:pt>
                <c:pt idx="2179">
                  <c:v>1012</c:v>
                </c:pt>
                <c:pt idx="2180">
                  <c:v>990</c:v>
                </c:pt>
                <c:pt idx="2181">
                  <c:v>990</c:v>
                </c:pt>
                <c:pt idx="2182">
                  <c:v>954</c:v>
                </c:pt>
                <c:pt idx="2183">
                  <c:v>925</c:v>
                </c:pt>
                <c:pt idx="2184">
                  <c:v>925</c:v>
                </c:pt>
                <c:pt idx="2185">
                  <c:v>915</c:v>
                </c:pt>
                <c:pt idx="2186">
                  <c:v>925</c:v>
                </c:pt>
                <c:pt idx="2187">
                  <c:v>915</c:v>
                </c:pt>
                <c:pt idx="2188">
                  <c:v>915</c:v>
                </c:pt>
                <c:pt idx="2189">
                  <c:v>905</c:v>
                </c:pt>
                <c:pt idx="2190">
                  <c:v>853</c:v>
                </c:pt>
                <c:pt idx="2191">
                  <c:v>942</c:v>
                </c:pt>
                <c:pt idx="2192">
                  <c:v>915</c:v>
                </c:pt>
                <c:pt idx="2193">
                  <c:v>925</c:v>
                </c:pt>
                <c:pt idx="2194">
                  <c:v>954</c:v>
                </c:pt>
                <c:pt idx="2195">
                  <c:v>925</c:v>
                </c:pt>
                <c:pt idx="2196">
                  <c:v>964</c:v>
                </c:pt>
                <c:pt idx="2197">
                  <c:v>964</c:v>
                </c:pt>
                <c:pt idx="2198">
                  <c:v>990</c:v>
                </c:pt>
                <c:pt idx="2199">
                  <c:v>990</c:v>
                </c:pt>
                <c:pt idx="2200">
                  <c:v>990</c:v>
                </c:pt>
                <c:pt idx="2201">
                  <c:v>964</c:v>
                </c:pt>
                <c:pt idx="2202">
                  <c:v>942</c:v>
                </c:pt>
                <c:pt idx="2203">
                  <c:v>925</c:v>
                </c:pt>
                <c:pt idx="2204">
                  <c:v>915</c:v>
                </c:pt>
                <c:pt idx="2205">
                  <c:v>942</c:v>
                </c:pt>
                <c:pt idx="2206">
                  <c:v>925</c:v>
                </c:pt>
                <c:pt idx="2207">
                  <c:v>954</c:v>
                </c:pt>
                <c:pt idx="2208">
                  <c:v>954</c:v>
                </c:pt>
                <c:pt idx="2209">
                  <c:v>1001</c:v>
                </c:pt>
                <c:pt idx="2210">
                  <c:v>1032</c:v>
                </c:pt>
                <c:pt idx="2211">
                  <c:v>1001</c:v>
                </c:pt>
                <c:pt idx="2212">
                  <c:v>1032</c:v>
                </c:pt>
                <c:pt idx="2213">
                  <c:v>1056</c:v>
                </c:pt>
                <c:pt idx="2214">
                  <c:v>1077</c:v>
                </c:pt>
                <c:pt idx="2215">
                  <c:v>1077</c:v>
                </c:pt>
                <c:pt idx="2216">
                  <c:v>1102</c:v>
                </c:pt>
                <c:pt idx="2217">
                  <c:v>1131</c:v>
                </c:pt>
                <c:pt idx="2218">
                  <c:v>1144</c:v>
                </c:pt>
                <c:pt idx="2219">
                  <c:v>1181</c:v>
                </c:pt>
                <c:pt idx="2220">
                  <c:v>1198</c:v>
                </c:pt>
                <c:pt idx="2221">
                  <c:v>1212</c:v>
                </c:pt>
                <c:pt idx="2222">
                  <c:v>1174</c:v>
                </c:pt>
                <c:pt idx="2223">
                  <c:v>1198</c:v>
                </c:pt>
                <c:pt idx="2224">
                  <c:v>1212</c:v>
                </c:pt>
                <c:pt idx="2225">
                  <c:v>1389</c:v>
                </c:pt>
                <c:pt idx="2226">
                  <c:v>1281</c:v>
                </c:pt>
                <c:pt idx="2227">
                  <c:v>1356</c:v>
                </c:pt>
                <c:pt idx="2228">
                  <c:v>1408</c:v>
                </c:pt>
                <c:pt idx="2229">
                  <c:v>1299</c:v>
                </c:pt>
                <c:pt idx="2230">
                  <c:v>1090</c:v>
                </c:pt>
                <c:pt idx="2231">
                  <c:v>1032</c:v>
                </c:pt>
                <c:pt idx="2232">
                  <c:v>977</c:v>
                </c:pt>
                <c:pt idx="2233">
                  <c:v>964</c:v>
                </c:pt>
                <c:pt idx="2234">
                  <c:v>964</c:v>
                </c:pt>
                <c:pt idx="2235">
                  <c:v>1012</c:v>
                </c:pt>
                <c:pt idx="2236">
                  <c:v>990</c:v>
                </c:pt>
                <c:pt idx="2237">
                  <c:v>1012</c:v>
                </c:pt>
                <c:pt idx="2238">
                  <c:v>977</c:v>
                </c:pt>
                <c:pt idx="2239">
                  <c:v>1001</c:v>
                </c:pt>
                <c:pt idx="2240">
                  <c:v>977</c:v>
                </c:pt>
                <c:pt idx="2241">
                  <c:v>990</c:v>
                </c:pt>
                <c:pt idx="2242">
                  <c:v>964</c:v>
                </c:pt>
                <c:pt idx="2243">
                  <c:v>915</c:v>
                </c:pt>
                <c:pt idx="2244">
                  <c:v>990</c:v>
                </c:pt>
                <c:pt idx="2245">
                  <c:v>954</c:v>
                </c:pt>
                <c:pt idx="2246">
                  <c:v>954</c:v>
                </c:pt>
                <c:pt idx="2247">
                  <c:v>942</c:v>
                </c:pt>
                <c:pt idx="2248">
                  <c:v>954</c:v>
                </c:pt>
                <c:pt idx="2249">
                  <c:v>942</c:v>
                </c:pt>
                <c:pt idx="2250">
                  <c:v>925</c:v>
                </c:pt>
                <c:pt idx="2251">
                  <c:v>925</c:v>
                </c:pt>
                <c:pt idx="2252">
                  <c:v>942</c:v>
                </c:pt>
                <c:pt idx="2253">
                  <c:v>925</c:v>
                </c:pt>
                <c:pt idx="2254">
                  <c:v>977</c:v>
                </c:pt>
                <c:pt idx="2255">
                  <c:v>872</c:v>
                </c:pt>
                <c:pt idx="2256">
                  <c:v>840</c:v>
                </c:pt>
                <c:pt idx="2257">
                  <c:v>853</c:v>
                </c:pt>
                <c:pt idx="2258">
                  <c:v>832</c:v>
                </c:pt>
                <c:pt idx="2259">
                  <c:v>832</c:v>
                </c:pt>
                <c:pt idx="2260">
                  <c:v>832</c:v>
                </c:pt>
                <c:pt idx="2261">
                  <c:v>872</c:v>
                </c:pt>
                <c:pt idx="2262">
                  <c:v>813</c:v>
                </c:pt>
                <c:pt idx="2263">
                  <c:v>821</c:v>
                </c:pt>
                <c:pt idx="2264">
                  <c:v>793</c:v>
                </c:pt>
                <c:pt idx="2265">
                  <c:v>840</c:v>
                </c:pt>
                <c:pt idx="2266">
                  <c:v>802</c:v>
                </c:pt>
                <c:pt idx="2267">
                  <c:v>765</c:v>
                </c:pt>
                <c:pt idx="2268">
                  <c:v>765</c:v>
                </c:pt>
                <c:pt idx="2269">
                  <c:v>757</c:v>
                </c:pt>
                <c:pt idx="2270">
                  <c:v>785</c:v>
                </c:pt>
                <c:pt idx="2271">
                  <c:v>813</c:v>
                </c:pt>
                <c:pt idx="2272">
                  <c:v>853</c:v>
                </c:pt>
                <c:pt idx="2273">
                  <c:v>872</c:v>
                </c:pt>
                <c:pt idx="2274">
                  <c:v>905</c:v>
                </c:pt>
                <c:pt idx="2275">
                  <c:v>942</c:v>
                </c:pt>
                <c:pt idx="2276">
                  <c:v>964</c:v>
                </c:pt>
                <c:pt idx="2277">
                  <c:v>915</c:v>
                </c:pt>
                <c:pt idx="2278">
                  <c:v>915</c:v>
                </c:pt>
                <c:pt idx="2279">
                  <c:v>895</c:v>
                </c:pt>
                <c:pt idx="2280">
                  <c:v>895</c:v>
                </c:pt>
                <c:pt idx="2281">
                  <c:v>905</c:v>
                </c:pt>
                <c:pt idx="2282">
                  <c:v>990</c:v>
                </c:pt>
                <c:pt idx="2283">
                  <c:v>1001</c:v>
                </c:pt>
                <c:pt idx="2284">
                  <c:v>990</c:v>
                </c:pt>
                <c:pt idx="2285">
                  <c:v>990</c:v>
                </c:pt>
                <c:pt idx="2286">
                  <c:v>925</c:v>
                </c:pt>
                <c:pt idx="2287">
                  <c:v>942</c:v>
                </c:pt>
                <c:pt idx="2288">
                  <c:v>942</c:v>
                </c:pt>
                <c:pt idx="2289">
                  <c:v>977</c:v>
                </c:pt>
                <c:pt idx="2290">
                  <c:v>942</c:v>
                </c:pt>
                <c:pt idx="2291">
                  <c:v>915</c:v>
                </c:pt>
                <c:pt idx="2292">
                  <c:v>954</c:v>
                </c:pt>
                <c:pt idx="2293">
                  <c:v>905</c:v>
                </c:pt>
                <c:pt idx="2294">
                  <c:v>915</c:v>
                </c:pt>
                <c:pt idx="2295">
                  <c:v>964</c:v>
                </c:pt>
                <c:pt idx="2296">
                  <c:v>990</c:v>
                </c:pt>
                <c:pt idx="2297">
                  <c:v>925</c:v>
                </c:pt>
                <c:pt idx="2298">
                  <c:v>954</c:v>
                </c:pt>
                <c:pt idx="2299">
                  <c:v>1102</c:v>
                </c:pt>
                <c:pt idx="2300">
                  <c:v>1156</c:v>
                </c:pt>
                <c:pt idx="2301">
                  <c:v>1156</c:v>
                </c:pt>
                <c:pt idx="2302">
                  <c:v>1113</c:v>
                </c:pt>
                <c:pt idx="2303">
                  <c:v>1131</c:v>
                </c:pt>
                <c:pt idx="2304">
                  <c:v>1113</c:v>
                </c:pt>
                <c:pt idx="2305">
                  <c:v>1012</c:v>
                </c:pt>
                <c:pt idx="2306">
                  <c:v>1056</c:v>
                </c:pt>
                <c:pt idx="2307">
                  <c:v>1077</c:v>
                </c:pt>
                <c:pt idx="2308">
                  <c:v>1056</c:v>
                </c:pt>
                <c:pt idx="2309">
                  <c:v>1044</c:v>
                </c:pt>
                <c:pt idx="2310">
                  <c:v>1012</c:v>
                </c:pt>
                <c:pt idx="2311">
                  <c:v>1001</c:v>
                </c:pt>
                <c:pt idx="2312">
                  <c:v>925</c:v>
                </c:pt>
                <c:pt idx="2313">
                  <c:v>905</c:v>
                </c:pt>
                <c:pt idx="2314">
                  <c:v>905</c:v>
                </c:pt>
                <c:pt idx="2315">
                  <c:v>882</c:v>
                </c:pt>
                <c:pt idx="2316">
                  <c:v>895</c:v>
                </c:pt>
                <c:pt idx="2317">
                  <c:v>882</c:v>
                </c:pt>
                <c:pt idx="2318">
                  <c:v>882</c:v>
                </c:pt>
                <c:pt idx="2319">
                  <c:v>840</c:v>
                </c:pt>
                <c:pt idx="2320">
                  <c:v>832</c:v>
                </c:pt>
                <c:pt idx="2321">
                  <c:v>813</c:v>
                </c:pt>
                <c:pt idx="2322">
                  <c:v>832</c:v>
                </c:pt>
                <c:pt idx="2323">
                  <c:v>840</c:v>
                </c:pt>
                <c:pt idx="2324">
                  <c:v>863</c:v>
                </c:pt>
                <c:pt idx="2325">
                  <c:v>872</c:v>
                </c:pt>
                <c:pt idx="2326">
                  <c:v>802</c:v>
                </c:pt>
                <c:pt idx="2327">
                  <c:v>840</c:v>
                </c:pt>
                <c:pt idx="2328">
                  <c:v>832</c:v>
                </c:pt>
                <c:pt idx="2329">
                  <c:v>821</c:v>
                </c:pt>
                <c:pt idx="2330">
                  <c:v>813</c:v>
                </c:pt>
                <c:pt idx="2331">
                  <c:v>832</c:v>
                </c:pt>
                <c:pt idx="2332">
                  <c:v>853</c:v>
                </c:pt>
                <c:pt idx="2333">
                  <c:v>832</c:v>
                </c:pt>
                <c:pt idx="2334">
                  <c:v>840</c:v>
                </c:pt>
                <c:pt idx="2335">
                  <c:v>802</c:v>
                </c:pt>
                <c:pt idx="2336">
                  <c:v>793</c:v>
                </c:pt>
                <c:pt idx="2337">
                  <c:v>748</c:v>
                </c:pt>
                <c:pt idx="2338">
                  <c:v>748</c:v>
                </c:pt>
                <c:pt idx="2339">
                  <c:v>785</c:v>
                </c:pt>
                <c:pt idx="2340">
                  <c:v>748</c:v>
                </c:pt>
                <c:pt idx="2341">
                  <c:v>748</c:v>
                </c:pt>
                <c:pt idx="2342">
                  <c:v>683</c:v>
                </c:pt>
                <c:pt idx="2343">
                  <c:v>659</c:v>
                </c:pt>
                <c:pt idx="2344">
                  <c:v>638</c:v>
                </c:pt>
                <c:pt idx="2345">
                  <c:v>668</c:v>
                </c:pt>
                <c:pt idx="2346">
                  <c:v>638</c:v>
                </c:pt>
                <c:pt idx="2347">
                  <c:v>638</c:v>
                </c:pt>
                <c:pt idx="2348">
                  <c:v>620</c:v>
                </c:pt>
                <c:pt idx="2349">
                  <c:v>611</c:v>
                </c:pt>
                <c:pt idx="2350">
                  <c:v>638</c:v>
                </c:pt>
                <c:pt idx="2351">
                  <c:v>602</c:v>
                </c:pt>
                <c:pt idx="2352">
                  <c:v>638</c:v>
                </c:pt>
                <c:pt idx="2353">
                  <c:v>624</c:v>
                </c:pt>
                <c:pt idx="2354">
                  <c:v>620</c:v>
                </c:pt>
                <c:pt idx="2355">
                  <c:v>624</c:v>
                </c:pt>
                <c:pt idx="2356">
                  <c:v>602</c:v>
                </c:pt>
                <c:pt idx="2357">
                  <c:v>620</c:v>
                </c:pt>
                <c:pt idx="2358">
                  <c:v>624</c:v>
                </c:pt>
                <c:pt idx="2359">
                  <c:v>611</c:v>
                </c:pt>
                <c:pt idx="2360">
                  <c:v>611</c:v>
                </c:pt>
                <c:pt idx="2361">
                  <c:v>620</c:v>
                </c:pt>
                <c:pt idx="2362">
                  <c:v>649</c:v>
                </c:pt>
                <c:pt idx="2363">
                  <c:v>659</c:v>
                </c:pt>
                <c:pt idx="2364">
                  <c:v>652</c:v>
                </c:pt>
                <c:pt idx="2365">
                  <c:v>649</c:v>
                </c:pt>
                <c:pt idx="2366">
                  <c:v>649</c:v>
                </c:pt>
                <c:pt idx="2367">
                  <c:v>649</c:v>
                </c:pt>
                <c:pt idx="2368">
                  <c:v>649</c:v>
                </c:pt>
                <c:pt idx="2369">
                  <c:v>652</c:v>
                </c:pt>
                <c:pt idx="2370">
                  <c:v>631</c:v>
                </c:pt>
                <c:pt idx="2371">
                  <c:v>620</c:v>
                </c:pt>
                <c:pt idx="2372">
                  <c:v>602</c:v>
                </c:pt>
                <c:pt idx="2373">
                  <c:v>611</c:v>
                </c:pt>
                <c:pt idx="2374">
                  <c:v>596</c:v>
                </c:pt>
                <c:pt idx="2375">
                  <c:v>566</c:v>
                </c:pt>
                <c:pt idx="2376">
                  <c:v>566</c:v>
                </c:pt>
                <c:pt idx="2377">
                  <c:v>542</c:v>
                </c:pt>
                <c:pt idx="2378">
                  <c:v>542</c:v>
                </c:pt>
                <c:pt idx="2379">
                  <c:v>530</c:v>
                </c:pt>
                <c:pt idx="2380">
                  <c:v>542</c:v>
                </c:pt>
                <c:pt idx="2381">
                  <c:v>537</c:v>
                </c:pt>
                <c:pt idx="2382">
                  <c:v>519</c:v>
                </c:pt>
                <c:pt idx="2383">
                  <c:v>530</c:v>
                </c:pt>
                <c:pt idx="2384">
                  <c:v>524</c:v>
                </c:pt>
                <c:pt idx="2385">
                  <c:v>514</c:v>
                </c:pt>
                <c:pt idx="2386">
                  <c:v>519</c:v>
                </c:pt>
                <c:pt idx="2387">
                  <c:v>519</c:v>
                </c:pt>
                <c:pt idx="2388">
                  <c:v>498</c:v>
                </c:pt>
                <c:pt idx="2389">
                  <c:v>498</c:v>
                </c:pt>
                <c:pt idx="2390">
                  <c:v>519</c:v>
                </c:pt>
                <c:pt idx="2391">
                  <c:v>514</c:v>
                </c:pt>
                <c:pt idx="2392">
                  <c:v>514</c:v>
                </c:pt>
                <c:pt idx="2393">
                  <c:v>530</c:v>
                </c:pt>
                <c:pt idx="2394">
                  <c:v>498</c:v>
                </c:pt>
                <c:pt idx="2395">
                  <c:v>502</c:v>
                </c:pt>
                <c:pt idx="2396">
                  <c:v>491</c:v>
                </c:pt>
                <c:pt idx="2397">
                  <c:v>493</c:v>
                </c:pt>
                <c:pt idx="2398">
                  <c:v>491</c:v>
                </c:pt>
                <c:pt idx="2399">
                  <c:v>482</c:v>
                </c:pt>
                <c:pt idx="2400">
                  <c:v>482</c:v>
                </c:pt>
                <c:pt idx="2401">
                  <c:v>466</c:v>
                </c:pt>
                <c:pt idx="2402">
                  <c:v>482</c:v>
                </c:pt>
                <c:pt idx="2403">
                  <c:v>466</c:v>
                </c:pt>
                <c:pt idx="2404">
                  <c:v>475</c:v>
                </c:pt>
                <c:pt idx="2405">
                  <c:v>475</c:v>
                </c:pt>
                <c:pt idx="2406">
                  <c:v>466</c:v>
                </c:pt>
                <c:pt idx="2407">
                  <c:v>475</c:v>
                </c:pt>
                <c:pt idx="2408">
                  <c:v>466</c:v>
                </c:pt>
                <c:pt idx="2409">
                  <c:v>480</c:v>
                </c:pt>
                <c:pt idx="2410">
                  <c:v>480</c:v>
                </c:pt>
                <c:pt idx="2411">
                  <c:v>493</c:v>
                </c:pt>
                <c:pt idx="2412">
                  <c:v>480</c:v>
                </c:pt>
                <c:pt idx="2413">
                  <c:v>480</c:v>
                </c:pt>
                <c:pt idx="2414">
                  <c:v>482</c:v>
                </c:pt>
                <c:pt idx="2415">
                  <c:v>482</c:v>
                </c:pt>
                <c:pt idx="2416">
                  <c:v>482</c:v>
                </c:pt>
                <c:pt idx="2417">
                  <c:v>493</c:v>
                </c:pt>
                <c:pt idx="2418">
                  <c:v>482</c:v>
                </c:pt>
                <c:pt idx="2419">
                  <c:v>482</c:v>
                </c:pt>
                <c:pt idx="2420">
                  <c:v>482</c:v>
                </c:pt>
                <c:pt idx="2421">
                  <c:v>491</c:v>
                </c:pt>
                <c:pt idx="2422">
                  <c:v>482</c:v>
                </c:pt>
                <c:pt idx="2423">
                  <c:v>493</c:v>
                </c:pt>
                <c:pt idx="2424">
                  <c:v>498</c:v>
                </c:pt>
                <c:pt idx="2425">
                  <c:v>498</c:v>
                </c:pt>
                <c:pt idx="2426">
                  <c:v>514</c:v>
                </c:pt>
                <c:pt idx="2427">
                  <c:v>493</c:v>
                </c:pt>
                <c:pt idx="2428">
                  <c:v>519</c:v>
                </c:pt>
                <c:pt idx="2429">
                  <c:v>530</c:v>
                </c:pt>
                <c:pt idx="2430">
                  <c:v>502</c:v>
                </c:pt>
                <c:pt idx="2431">
                  <c:v>514</c:v>
                </c:pt>
                <c:pt idx="2432">
                  <c:v>519</c:v>
                </c:pt>
                <c:pt idx="2433">
                  <c:v>519</c:v>
                </c:pt>
                <c:pt idx="2434">
                  <c:v>502</c:v>
                </c:pt>
                <c:pt idx="2435">
                  <c:v>537</c:v>
                </c:pt>
                <c:pt idx="2436">
                  <c:v>519</c:v>
                </c:pt>
                <c:pt idx="2437">
                  <c:v>524</c:v>
                </c:pt>
                <c:pt idx="2438">
                  <c:v>524</c:v>
                </c:pt>
                <c:pt idx="2439">
                  <c:v>498</c:v>
                </c:pt>
                <c:pt idx="2440">
                  <c:v>502</c:v>
                </c:pt>
                <c:pt idx="2441">
                  <c:v>482</c:v>
                </c:pt>
                <c:pt idx="2442">
                  <c:v>482</c:v>
                </c:pt>
                <c:pt idx="2443">
                  <c:v>480</c:v>
                </c:pt>
                <c:pt idx="2444">
                  <c:v>480</c:v>
                </c:pt>
                <c:pt idx="2445">
                  <c:v>475</c:v>
                </c:pt>
                <c:pt idx="2446">
                  <c:v>480</c:v>
                </c:pt>
                <c:pt idx="2447">
                  <c:v>466</c:v>
                </c:pt>
                <c:pt idx="2448">
                  <c:v>450</c:v>
                </c:pt>
                <c:pt idx="2449">
                  <c:v>463</c:v>
                </c:pt>
                <c:pt idx="2450">
                  <c:v>466</c:v>
                </c:pt>
                <c:pt idx="2451">
                  <c:v>454</c:v>
                </c:pt>
                <c:pt idx="2452">
                  <c:v>463</c:v>
                </c:pt>
                <c:pt idx="2453">
                  <c:v>459</c:v>
                </c:pt>
                <c:pt idx="2454">
                  <c:v>454</c:v>
                </c:pt>
                <c:pt idx="2455">
                  <c:v>445</c:v>
                </c:pt>
                <c:pt idx="2456">
                  <c:v>454</c:v>
                </c:pt>
                <c:pt idx="2457">
                  <c:v>454</c:v>
                </c:pt>
                <c:pt idx="2458">
                  <c:v>454</c:v>
                </c:pt>
                <c:pt idx="2459">
                  <c:v>450</c:v>
                </c:pt>
                <c:pt idx="2460">
                  <c:v>445</c:v>
                </c:pt>
                <c:pt idx="2461">
                  <c:v>450</c:v>
                </c:pt>
                <c:pt idx="2462">
                  <c:v>435</c:v>
                </c:pt>
                <c:pt idx="2463">
                  <c:v>459</c:v>
                </c:pt>
                <c:pt idx="2464">
                  <c:v>454</c:v>
                </c:pt>
                <c:pt idx="2465">
                  <c:v>445</c:v>
                </c:pt>
                <c:pt idx="2466">
                  <c:v>454</c:v>
                </c:pt>
                <c:pt idx="2467">
                  <c:v>445</c:v>
                </c:pt>
                <c:pt idx="2468">
                  <c:v>450</c:v>
                </c:pt>
                <c:pt idx="2469">
                  <c:v>445</c:v>
                </c:pt>
                <c:pt idx="2470">
                  <c:v>445</c:v>
                </c:pt>
                <c:pt idx="2471">
                  <c:v>441</c:v>
                </c:pt>
                <c:pt idx="2472">
                  <c:v>441</c:v>
                </c:pt>
                <c:pt idx="2473">
                  <c:v>454</c:v>
                </c:pt>
                <c:pt idx="2474">
                  <c:v>435</c:v>
                </c:pt>
                <c:pt idx="2475">
                  <c:v>441</c:v>
                </c:pt>
                <c:pt idx="2476">
                  <c:v>435</c:v>
                </c:pt>
                <c:pt idx="2477">
                  <c:v>441</c:v>
                </c:pt>
                <c:pt idx="2478">
                  <c:v>428</c:v>
                </c:pt>
                <c:pt idx="2479">
                  <c:v>428</c:v>
                </c:pt>
                <c:pt idx="2480">
                  <c:v>435</c:v>
                </c:pt>
                <c:pt idx="2481">
                  <c:v>426</c:v>
                </c:pt>
                <c:pt idx="2482">
                  <c:v>426</c:v>
                </c:pt>
                <c:pt idx="2483">
                  <c:v>441</c:v>
                </c:pt>
                <c:pt idx="2484">
                  <c:v>450</c:v>
                </c:pt>
                <c:pt idx="2485">
                  <c:v>426</c:v>
                </c:pt>
                <c:pt idx="2486">
                  <c:v>428</c:v>
                </c:pt>
                <c:pt idx="2487">
                  <c:v>426</c:v>
                </c:pt>
                <c:pt idx="2488">
                  <c:v>420</c:v>
                </c:pt>
                <c:pt idx="2489">
                  <c:v>575</c:v>
                </c:pt>
                <c:pt idx="2490">
                  <c:v>428</c:v>
                </c:pt>
                <c:pt idx="2491">
                  <c:v>426</c:v>
                </c:pt>
                <c:pt idx="2492">
                  <c:v>428</c:v>
                </c:pt>
                <c:pt idx="2493">
                  <c:v>417</c:v>
                </c:pt>
                <c:pt idx="2494">
                  <c:v>428</c:v>
                </c:pt>
                <c:pt idx="2495">
                  <c:v>428</c:v>
                </c:pt>
                <c:pt idx="2496">
                  <c:v>420</c:v>
                </c:pt>
                <c:pt idx="2497">
                  <c:v>445</c:v>
                </c:pt>
                <c:pt idx="2498">
                  <c:v>435</c:v>
                </c:pt>
                <c:pt idx="2499">
                  <c:v>426</c:v>
                </c:pt>
                <c:pt idx="2500">
                  <c:v>426</c:v>
                </c:pt>
                <c:pt idx="2501">
                  <c:v>441</c:v>
                </c:pt>
                <c:pt idx="2502">
                  <c:v>420</c:v>
                </c:pt>
                <c:pt idx="2503">
                  <c:v>435</c:v>
                </c:pt>
                <c:pt idx="2504">
                  <c:v>428</c:v>
                </c:pt>
                <c:pt idx="2505">
                  <c:v>426</c:v>
                </c:pt>
                <c:pt idx="2506">
                  <c:v>441</c:v>
                </c:pt>
                <c:pt idx="2507">
                  <c:v>417</c:v>
                </c:pt>
                <c:pt idx="2508">
                  <c:v>428</c:v>
                </c:pt>
                <c:pt idx="2509">
                  <c:v>428</c:v>
                </c:pt>
                <c:pt idx="2510">
                  <c:v>435</c:v>
                </c:pt>
                <c:pt idx="2511">
                  <c:v>426</c:v>
                </c:pt>
                <c:pt idx="2512">
                  <c:v>435</c:v>
                </c:pt>
                <c:pt idx="2513">
                  <c:v>428</c:v>
                </c:pt>
                <c:pt idx="2514">
                  <c:v>417</c:v>
                </c:pt>
                <c:pt idx="2515">
                  <c:v>435</c:v>
                </c:pt>
                <c:pt idx="2516">
                  <c:v>428</c:v>
                </c:pt>
                <c:pt idx="2517">
                  <c:v>435</c:v>
                </c:pt>
                <c:pt idx="2518">
                  <c:v>435</c:v>
                </c:pt>
                <c:pt idx="2519">
                  <c:v>426</c:v>
                </c:pt>
                <c:pt idx="2520">
                  <c:v>428</c:v>
                </c:pt>
                <c:pt idx="2521">
                  <c:v>426</c:v>
                </c:pt>
                <c:pt idx="2522">
                  <c:v>428</c:v>
                </c:pt>
                <c:pt idx="2523">
                  <c:v>426</c:v>
                </c:pt>
                <c:pt idx="2524">
                  <c:v>420</c:v>
                </c:pt>
                <c:pt idx="2525">
                  <c:v>428</c:v>
                </c:pt>
                <c:pt idx="2526">
                  <c:v>413</c:v>
                </c:pt>
                <c:pt idx="2527">
                  <c:v>426</c:v>
                </c:pt>
                <c:pt idx="2528">
                  <c:v>426</c:v>
                </c:pt>
                <c:pt idx="2529">
                  <c:v>413</c:v>
                </c:pt>
                <c:pt idx="2530">
                  <c:v>426</c:v>
                </c:pt>
                <c:pt idx="2531">
                  <c:v>413</c:v>
                </c:pt>
                <c:pt idx="2532">
                  <c:v>428</c:v>
                </c:pt>
                <c:pt idx="2533">
                  <c:v>428</c:v>
                </c:pt>
                <c:pt idx="2534">
                  <c:v>428</c:v>
                </c:pt>
                <c:pt idx="2535">
                  <c:v>426</c:v>
                </c:pt>
                <c:pt idx="2536">
                  <c:v>435</c:v>
                </c:pt>
                <c:pt idx="2537">
                  <c:v>441</c:v>
                </c:pt>
                <c:pt idx="2538">
                  <c:v>435</c:v>
                </c:pt>
                <c:pt idx="2539">
                  <c:v>450</c:v>
                </c:pt>
                <c:pt idx="2540">
                  <c:v>445</c:v>
                </c:pt>
                <c:pt idx="2541">
                  <c:v>445</c:v>
                </c:pt>
                <c:pt idx="2542">
                  <c:v>435</c:v>
                </c:pt>
                <c:pt idx="2543">
                  <c:v>428</c:v>
                </c:pt>
                <c:pt idx="2544">
                  <c:v>426</c:v>
                </c:pt>
                <c:pt idx="2545">
                  <c:v>428</c:v>
                </c:pt>
                <c:pt idx="2546">
                  <c:v>445</c:v>
                </c:pt>
                <c:pt idx="2547">
                  <c:v>450</c:v>
                </c:pt>
                <c:pt idx="2548">
                  <c:v>435</c:v>
                </c:pt>
                <c:pt idx="2549">
                  <c:v>450</c:v>
                </c:pt>
                <c:pt idx="2550">
                  <c:v>454</c:v>
                </c:pt>
                <c:pt idx="2551">
                  <c:v>441</c:v>
                </c:pt>
                <c:pt idx="2552">
                  <c:v>454</c:v>
                </c:pt>
                <c:pt idx="2553">
                  <c:v>450</c:v>
                </c:pt>
                <c:pt idx="2554">
                  <c:v>450</c:v>
                </c:pt>
                <c:pt idx="2555">
                  <c:v>445</c:v>
                </c:pt>
                <c:pt idx="2556">
                  <c:v>459</c:v>
                </c:pt>
                <c:pt idx="2557">
                  <c:v>450</c:v>
                </c:pt>
                <c:pt idx="2558">
                  <c:v>450</c:v>
                </c:pt>
                <c:pt idx="2559">
                  <c:v>454</c:v>
                </c:pt>
                <c:pt idx="2560">
                  <c:v>450</c:v>
                </c:pt>
                <c:pt idx="2561">
                  <c:v>450</c:v>
                </c:pt>
                <c:pt idx="2562">
                  <c:v>435</c:v>
                </c:pt>
                <c:pt idx="2563">
                  <c:v>459</c:v>
                </c:pt>
                <c:pt idx="2564">
                  <c:v>445</c:v>
                </c:pt>
                <c:pt idx="2565">
                  <c:v>459</c:v>
                </c:pt>
                <c:pt idx="2566">
                  <c:v>463</c:v>
                </c:pt>
                <c:pt idx="2567">
                  <c:v>454</c:v>
                </c:pt>
                <c:pt idx="2568">
                  <c:v>450</c:v>
                </c:pt>
                <c:pt idx="2569">
                  <c:v>441</c:v>
                </c:pt>
                <c:pt idx="2570">
                  <c:v>441</c:v>
                </c:pt>
                <c:pt idx="2571">
                  <c:v>441</c:v>
                </c:pt>
                <c:pt idx="2572">
                  <c:v>445</c:v>
                </c:pt>
                <c:pt idx="2573">
                  <c:v>428</c:v>
                </c:pt>
                <c:pt idx="2574">
                  <c:v>428</c:v>
                </c:pt>
                <c:pt idx="2575">
                  <c:v>428</c:v>
                </c:pt>
                <c:pt idx="2576">
                  <c:v>417</c:v>
                </c:pt>
                <c:pt idx="2577">
                  <c:v>426</c:v>
                </c:pt>
                <c:pt idx="2578">
                  <c:v>428</c:v>
                </c:pt>
                <c:pt idx="2579">
                  <c:v>417</c:v>
                </c:pt>
                <c:pt idx="2580">
                  <c:v>420</c:v>
                </c:pt>
                <c:pt idx="2581">
                  <c:v>420</c:v>
                </c:pt>
                <c:pt idx="2582">
                  <c:v>426</c:v>
                </c:pt>
                <c:pt idx="2583">
                  <c:v>420</c:v>
                </c:pt>
                <c:pt idx="2584">
                  <c:v>426</c:v>
                </c:pt>
                <c:pt idx="2585">
                  <c:v>420</c:v>
                </c:pt>
                <c:pt idx="2586">
                  <c:v>417</c:v>
                </c:pt>
                <c:pt idx="2587">
                  <c:v>420</c:v>
                </c:pt>
                <c:pt idx="2588">
                  <c:v>417</c:v>
                </c:pt>
                <c:pt idx="2589">
                  <c:v>417</c:v>
                </c:pt>
                <c:pt idx="2590">
                  <c:v>420</c:v>
                </c:pt>
                <c:pt idx="2591">
                  <c:v>420</c:v>
                </c:pt>
                <c:pt idx="2592">
                  <c:v>417</c:v>
                </c:pt>
                <c:pt idx="2593">
                  <c:v>420</c:v>
                </c:pt>
                <c:pt idx="2594">
                  <c:v>428</c:v>
                </c:pt>
                <c:pt idx="2595">
                  <c:v>405</c:v>
                </c:pt>
                <c:pt idx="2596">
                  <c:v>417</c:v>
                </c:pt>
                <c:pt idx="2597">
                  <c:v>417</c:v>
                </c:pt>
                <c:pt idx="2598">
                  <c:v>417</c:v>
                </c:pt>
                <c:pt idx="2599">
                  <c:v>413</c:v>
                </c:pt>
                <c:pt idx="2600">
                  <c:v>413</c:v>
                </c:pt>
                <c:pt idx="2601">
                  <c:v>413</c:v>
                </c:pt>
                <c:pt idx="2602">
                  <c:v>413</c:v>
                </c:pt>
                <c:pt idx="2603">
                  <c:v>409</c:v>
                </c:pt>
                <c:pt idx="2604">
                  <c:v>441</c:v>
                </c:pt>
                <c:pt idx="2605">
                  <c:v>417</c:v>
                </c:pt>
                <c:pt idx="2606">
                  <c:v>409</c:v>
                </c:pt>
                <c:pt idx="2607">
                  <c:v>405</c:v>
                </c:pt>
                <c:pt idx="2608">
                  <c:v>409</c:v>
                </c:pt>
                <c:pt idx="2609">
                  <c:v>417</c:v>
                </c:pt>
                <c:pt idx="2610">
                  <c:v>417</c:v>
                </c:pt>
                <c:pt idx="2611">
                  <c:v>417</c:v>
                </c:pt>
                <c:pt idx="2612">
                  <c:v>417</c:v>
                </c:pt>
                <c:pt idx="2613">
                  <c:v>420</c:v>
                </c:pt>
                <c:pt idx="2614">
                  <c:v>400</c:v>
                </c:pt>
                <c:pt idx="2615">
                  <c:v>441</c:v>
                </c:pt>
                <c:pt idx="2616">
                  <c:v>426</c:v>
                </c:pt>
                <c:pt idx="2617">
                  <c:v>417</c:v>
                </c:pt>
                <c:pt idx="2618">
                  <c:v>420</c:v>
                </c:pt>
                <c:pt idx="2619">
                  <c:v>417</c:v>
                </c:pt>
                <c:pt idx="2620">
                  <c:v>420</c:v>
                </c:pt>
                <c:pt idx="2621">
                  <c:v>420</c:v>
                </c:pt>
                <c:pt idx="2622">
                  <c:v>420</c:v>
                </c:pt>
                <c:pt idx="2623">
                  <c:v>413</c:v>
                </c:pt>
                <c:pt idx="2624">
                  <c:v>417</c:v>
                </c:pt>
                <c:pt idx="2625">
                  <c:v>417</c:v>
                </c:pt>
                <c:pt idx="2626">
                  <c:v>426</c:v>
                </c:pt>
                <c:pt idx="2627">
                  <c:v>426</c:v>
                </c:pt>
                <c:pt idx="2628">
                  <c:v>426</c:v>
                </c:pt>
                <c:pt idx="2629">
                  <c:v>420</c:v>
                </c:pt>
                <c:pt idx="2630">
                  <c:v>420</c:v>
                </c:pt>
                <c:pt idx="2631">
                  <c:v>428</c:v>
                </c:pt>
                <c:pt idx="2632">
                  <c:v>445</c:v>
                </c:pt>
                <c:pt idx="2633">
                  <c:v>450</c:v>
                </c:pt>
                <c:pt idx="2634">
                  <c:v>454</c:v>
                </c:pt>
                <c:pt idx="2635">
                  <c:v>459</c:v>
                </c:pt>
                <c:pt idx="2636">
                  <c:v>454</c:v>
                </c:pt>
                <c:pt idx="2637">
                  <c:v>480</c:v>
                </c:pt>
                <c:pt idx="2638">
                  <c:v>454</c:v>
                </c:pt>
                <c:pt idx="2639">
                  <c:v>463</c:v>
                </c:pt>
                <c:pt idx="2640">
                  <c:v>463</c:v>
                </c:pt>
                <c:pt idx="2641">
                  <c:v>459</c:v>
                </c:pt>
                <c:pt idx="2642">
                  <c:v>459</c:v>
                </c:pt>
                <c:pt idx="2643">
                  <c:v>463</c:v>
                </c:pt>
                <c:pt idx="2644">
                  <c:v>463</c:v>
                </c:pt>
                <c:pt idx="2645">
                  <c:v>445</c:v>
                </c:pt>
                <c:pt idx="2646">
                  <c:v>475</c:v>
                </c:pt>
                <c:pt idx="2647">
                  <c:v>454</c:v>
                </c:pt>
                <c:pt idx="2648">
                  <c:v>466</c:v>
                </c:pt>
                <c:pt idx="2649">
                  <c:v>475</c:v>
                </c:pt>
                <c:pt idx="2650">
                  <c:v>463</c:v>
                </c:pt>
                <c:pt idx="2651">
                  <c:v>466</c:v>
                </c:pt>
                <c:pt idx="2652">
                  <c:v>459</c:v>
                </c:pt>
                <c:pt idx="2653">
                  <c:v>466</c:v>
                </c:pt>
                <c:pt idx="2654">
                  <c:v>459</c:v>
                </c:pt>
                <c:pt idx="2655">
                  <c:v>466</c:v>
                </c:pt>
                <c:pt idx="2656">
                  <c:v>463</c:v>
                </c:pt>
                <c:pt idx="2657">
                  <c:v>454</c:v>
                </c:pt>
                <c:pt idx="2658">
                  <c:v>459</c:v>
                </c:pt>
                <c:pt idx="2659">
                  <c:v>480</c:v>
                </c:pt>
                <c:pt idx="2660">
                  <c:v>463</c:v>
                </c:pt>
                <c:pt idx="2661">
                  <c:v>459</c:v>
                </c:pt>
                <c:pt idx="2662">
                  <c:v>466</c:v>
                </c:pt>
                <c:pt idx="2663">
                  <c:v>463</c:v>
                </c:pt>
                <c:pt idx="2664">
                  <c:v>475</c:v>
                </c:pt>
                <c:pt idx="2665">
                  <c:v>463</c:v>
                </c:pt>
                <c:pt idx="2666">
                  <c:v>445</c:v>
                </c:pt>
                <c:pt idx="2667">
                  <c:v>466</c:v>
                </c:pt>
                <c:pt idx="2668">
                  <c:v>466</c:v>
                </c:pt>
                <c:pt idx="2669">
                  <c:v>463</c:v>
                </c:pt>
                <c:pt idx="2670">
                  <c:v>491</c:v>
                </c:pt>
                <c:pt idx="2671">
                  <c:v>463</c:v>
                </c:pt>
                <c:pt idx="2672">
                  <c:v>463</c:v>
                </c:pt>
                <c:pt idx="2673">
                  <c:v>466</c:v>
                </c:pt>
                <c:pt idx="2674">
                  <c:v>463</c:v>
                </c:pt>
                <c:pt idx="2675">
                  <c:v>466</c:v>
                </c:pt>
                <c:pt idx="2676">
                  <c:v>463</c:v>
                </c:pt>
                <c:pt idx="2677">
                  <c:v>475</c:v>
                </c:pt>
                <c:pt idx="2678">
                  <c:v>463</c:v>
                </c:pt>
                <c:pt idx="2679">
                  <c:v>475</c:v>
                </c:pt>
                <c:pt idx="2680">
                  <c:v>475</c:v>
                </c:pt>
                <c:pt idx="2681">
                  <c:v>498</c:v>
                </c:pt>
                <c:pt idx="2682">
                  <c:v>480</c:v>
                </c:pt>
                <c:pt idx="2683">
                  <c:v>466</c:v>
                </c:pt>
                <c:pt idx="2684">
                  <c:v>480</c:v>
                </c:pt>
                <c:pt idx="2685">
                  <c:v>459</c:v>
                </c:pt>
                <c:pt idx="2686">
                  <c:v>480</c:v>
                </c:pt>
                <c:pt idx="2687">
                  <c:v>475</c:v>
                </c:pt>
                <c:pt idx="2688">
                  <c:v>466</c:v>
                </c:pt>
                <c:pt idx="2689">
                  <c:v>475</c:v>
                </c:pt>
                <c:pt idx="2690">
                  <c:v>463</c:v>
                </c:pt>
                <c:pt idx="2691">
                  <c:v>459</c:v>
                </c:pt>
                <c:pt idx="2692">
                  <c:v>482</c:v>
                </c:pt>
                <c:pt idx="2693">
                  <c:v>466</c:v>
                </c:pt>
                <c:pt idx="2694">
                  <c:v>466</c:v>
                </c:pt>
                <c:pt idx="2695">
                  <c:v>466</c:v>
                </c:pt>
                <c:pt idx="2696">
                  <c:v>459</c:v>
                </c:pt>
                <c:pt idx="2697">
                  <c:v>450</c:v>
                </c:pt>
                <c:pt idx="2698">
                  <c:v>459</c:v>
                </c:pt>
                <c:pt idx="2699">
                  <c:v>454</c:v>
                </c:pt>
                <c:pt idx="2700">
                  <c:v>459</c:v>
                </c:pt>
                <c:pt idx="2701">
                  <c:v>459</c:v>
                </c:pt>
                <c:pt idx="2702">
                  <c:v>450</c:v>
                </c:pt>
                <c:pt idx="2703">
                  <c:v>475</c:v>
                </c:pt>
                <c:pt idx="2704">
                  <c:v>454</c:v>
                </c:pt>
                <c:pt idx="2705">
                  <c:v>459</c:v>
                </c:pt>
                <c:pt idx="2706">
                  <c:v>459</c:v>
                </c:pt>
                <c:pt idx="2707">
                  <c:v>620</c:v>
                </c:pt>
                <c:pt idx="2708">
                  <c:v>463</c:v>
                </c:pt>
                <c:pt idx="2709">
                  <c:v>454</c:v>
                </c:pt>
                <c:pt idx="2710">
                  <c:v>466</c:v>
                </c:pt>
                <c:pt idx="2711">
                  <c:v>463</c:v>
                </c:pt>
                <c:pt idx="2712">
                  <c:v>463</c:v>
                </c:pt>
                <c:pt idx="2713">
                  <c:v>466</c:v>
                </c:pt>
                <c:pt idx="2714">
                  <c:v>463</c:v>
                </c:pt>
                <c:pt idx="2715">
                  <c:v>475</c:v>
                </c:pt>
                <c:pt idx="2716">
                  <c:v>454</c:v>
                </c:pt>
                <c:pt idx="2717">
                  <c:v>463</c:v>
                </c:pt>
                <c:pt idx="2718">
                  <c:v>466</c:v>
                </c:pt>
                <c:pt idx="2719">
                  <c:v>463</c:v>
                </c:pt>
                <c:pt idx="2720">
                  <c:v>459</c:v>
                </c:pt>
                <c:pt idx="2721">
                  <c:v>463</c:v>
                </c:pt>
                <c:pt idx="2722">
                  <c:v>459</c:v>
                </c:pt>
                <c:pt idx="2723">
                  <c:v>454</c:v>
                </c:pt>
                <c:pt idx="2724">
                  <c:v>450</c:v>
                </c:pt>
                <c:pt idx="2725">
                  <c:v>463</c:v>
                </c:pt>
                <c:pt idx="2726">
                  <c:v>459</c:v>
                </c:pt>
                <c:pt idx="2727">
                  <c:v>454</c:v>
                </c:pt>
                <c:pt idx="2728">
                  <c:v>454</c:v>
                </c:pt>
                <c:pt idx="2729">
                  <c:v>454</c:v>
                </c:pt>
                <c:pt idx="2730">
                  <c:v>450</c:v>
                </c:pt>
                <c:pt idx="2731">
                  <c:v>463</c:v>
                </c:pt>
                <c:pt idx="2732">
                  <c:v>459</c:v>
                </c:pt>
                <c:pt idx="2733">
                  <c:v>466</c:v>
                </c:pt>
                <c:pt idx="2734">
                  <c:v>463</c:v>
                </c:pt>
                <c:pt idx="2735">
                  <c:v>459</c:v>
                </c:pt>
                <c:pt idx="2736">
                  <c:v>475</c:v>
                </c:pt>
                <c:pt idx="2737">
                  <c:v>466</c:v>
                </c:pt>
                <c:pt idx="2738">
                  <c:v>466</c:v>
                </c:pt>
                <c:pt idx="2739">
                  <c:v>466</c:v>
                </c:pt>
                <c:pt idx="2740">
                  <c:v>459</c:v>
                </c:pt>
                <c:pt idx="2741">
                  <c:v>459</c:v>
                </c:pt>
                <c:pt idx="2742">
                  <c:v>441</c:v>
                </c:pt>
                <c:pt idx="2743">
                  <c:v>459</c:v>
                </c:pt>
                <c:pt idx="2744">
                  <c:v>445</c:v>
                </c:pt>
                <c:pt idx="2745">
                  <c:v>441</c:v>
                </c:pt>
                <c:pt idx="2746">
                  <c:v>441</c:v>
                </c:pt>
                <c:pt idx="2747">
                  <c:v>435</c:v>
                </c:pt>
                <c:pt idx="2748">
                  <c:v>435</c:v>
                </c:pt>
                <c:pt idx="2749">
                  <c:v>441</c:v>
                </c:pt>
                <c:pt idx="2750">
                  <c:v>445</c:v>
                </c:pt>
                <c:pt idx="2751">
                  <c:v>441</c:v>
                </c:pt>
                <c:pt idx="2752">
                  <c:v>441</c:v>
                </c:pt>
                <c:pt idx="2753">
                  <c:v>441</c:v>
                </c:pt>
                <c:pt idx="2754">
                  <c:v>441</c:v>
                </c:pt>
                <c:pt idx="2755">
                  <c:v>445</c:v>
                </c:pt>
                <c:pt idx="2756">
                  <c:v>454</c:v>
                </c:pt>
                <c:pt idx="2757">
                  <c:v>450</c:v>
                </c:pt>
                <c:pt idx="2758">
                  <c:v>454</c:v>
                </c:pt>
                <c:pt idx="2759">
                  <c:v>454</c:v>
                </c:pt>
                <c:pt idx="2760">
                  <c:v>450</c:v>
                </c:pt>
                <c:pt idx="2761">
                  <c:v>450</c:v>
                </c:pt>
                <c:pt idx="2762">
                  <c:v>450</c:v>
                </c:pt>
                <c:pt idx="2763">
                  <c:v>459</c:v>
                </c:pt>
                <c:pt idx="2764">
                  <c:v>459</c:v>
                </c:pt>
                <c:pt idx="2765">
                  <c:v>459</c:v>
                </c:pt>
                <c:pt idx="2766">
                  <c:v>463</c:v>
                </c:pt>
                <c:pt idx="2767">
                  <c:v>463</c:v>
                </c:pt>
                <c:pt idx="2768">
                  <c:v>450</c:v>
                </c:pt>
                <c:pt idx="2769">
                  <c:v>463</c:v>
                </c:pt>
                <c:pt idx="2770">
                  <c:v>459</c:v>
                </c:pt>
                <c:pt idx="2771">
                  <c:v>463</c:v>
                </c:pt>
                <c:pt idx="2772">
                  <c:v>459</c:v>
                </c:pt>
                <c:pt idx="2773">
                  <c:v>445</c:v>
                </c:pt>
                <c:pt idx="2774">
                  <c:v>454</c:v>
                </c:pt>
                <c:pt idx="2775">
                  <c:v>435</c:v>
                </c:pt>
                <c:pt idx="2776">
                  <c:v>454</c:v>
                </c:pt>
                <c:pt idx="2777">
                  <c:v>454</c:v>
                </c:pt>
                <c:pt idx="2778">
                  <c:v>450</c:v>
                </c:pt>
                <c:pt idx="2779">
                  <c:v>454</c:v>
                </c:pt>
                <c:pt idx="2780">
                  <c:v>466</c:v>
                </c:pt>
                <c:pt idx="2781">
                  <c:v>454</c:v>
                </c:pt>
                <c:pt idx="2782">
                  <c:v>445</c:v>
                </c:pt>
                <c:pt idx="2783">
                  <c:v>454</c:v>
                </c:pt>
                <c:pt idx="2784">
                  <c:v>530</c:v>
                </c:pt>
                <c:pt idx="2785">
                  <c:v>514</c:v>
                </c:pt>
                <c:pt idx="2786">
                  <c:v>502</c:v>
                </c:pt>
                <c:pt idx="2787">
                  <c:v>502</c:v>
                </c:pt>
                <c:pt idx="2788">
                  <c:v>498</c:v>
                </c:pt>
                <c:pt idx="2789">
                  <c:v>514</c:v>
                </c:pt>
                <c:pt idx="2790">
                  <c:v>441</c:v>
                </c:pt>
                <c:pt idx="2791">
                  <c:v>480</c:v>
                </c:pt>
                <c:pt idx="2792">
                  <c:v>426</c:v>
                </c:pt>
                <c:pt idx="2793">
                  <c:v>493</c:v>
                </c:pt>
                <c:pt idx="2794">
                  <c:v>502</c:v>
                </c:pt>
                <c:pt idx="2795">
                  <c:v>498</c:v>
                </c:pt>
                <c:pt idx="2796">
                  <c:v>491</c:v>
                </c:pt>
                <c:pt idx="2797">
                  <c:v>493</c:v>
                </c:pt>
                <c:pt idx="2798">
                  <c:v>482</c:v>
                </c:pt>
                <c:pt idx="2799">
                  <c:v>493</c:v>
                </c:pt>
                <c:pt idx="2800">
                  <c:v>475</c:v>
                </c:pt>
                <c:pt idx="2801">
                  <c:v>491</c:v>
                </c:pt>
                <c:pt idx="2802">
                  <c:v>491</c:v>
                </c:pt>
                <c:pt idx="2803">
                  <c:v>482</c:v>
                </c:pt>
                <c:pt idx="2804">
                  <c:v>493</c:v>
                </c:pt>
                <c:pt idx="2805">
                  <c:v>493</c:v>
                </c:pt>
                <c:pt idx="2806">
                  <c:v>480</c:v>
                </c:pt>
                <c:pt idx="2807">
                  <c:v>482</c:v>
                </c:pt>
                <c:pt idx="2808">
                  <c:v>482</c:v>
                </c:pt>
                <c:pt idx="2809">
                  <c:v>491</c:v>
                </c:pt>
                <c:pt idx="2810">
                  <c:v>482</c:v>
                </c:pt>
                <c:pt idx="2811">
                  <c:v>491</c:v>
                </c:pt>
                <c:pt idx="2812">
                  <c:v>482</c:v>
                </c:pt>
                <c:pt idx="2813">
                  <c:v>482</c:v>
                </c:pt>
                <c:pt idx="2814">
                  <c:v>482</c:v>
                </c:pt>
                <c:pt idx="2815">
                  <c:v>475</c:v>
                </c:pt>
                <c:pt idx="2816">
                  <c:v>482</c:v>
                </c:pt>
                <c:pt idx="2817">
                  <c:v>475</c:v>
                </c:pt>
                <c:pt idx="2818">
                  <c:v>475</c:v>
                </c:pt>
                <c:pt idx="2819">
                  <c:v>482</c:v>
                </c:pt>
                <c:pt idx="2820">
                  <c:v>480</c:v>
                </c:pt>
                <c:pt idx="2821">
                  <c:v>482</c:v>
                </c:pt>
                <c:pt idx="2822">
                  <c:v>480</c:v>
                </c:pt>
                <c:pt idx="2823">
                  <c:v>491</c:v>
                </c:pt>
                <c:pt idx="2824">
                  <c:v>480</c:v>
                </c:pt>
                <c:pt idx="2825">
                  <c:v>482</c:v>
                </c:pt>
                <c:pt idx="2826">
                  <c:v>493</c:v>
                </c:pt>
                <c:pt idx="2827">
                  <c:v>482</c:v>
                </c:pt>
                <c:pt idx="2828">
                  <c:v>454</c:v>
                </c:pt>
                <c:pt idx="2829">
                  <c:v>466</c:v>
                </c:pt>
                <c:pt idx="2830">
                  <c:v>493</c:v>
                </c:pt>
                <c:pt idx="2831">
                  <c:v>463</c:v>
                </c:pt>
                <c:pt idx="2832">
                  <c:v>493</c:v>
                </c:pt>
                <c:pt idx="2833">
                  <c:v>491</c:v>
                </c:pt>
                <c:pt idx="2834">
                  <c:v>498</c:v>
                </c:pt>
                <c:pt idx="2835">
                  <c:v>498</c:v>
                </c:pt>
                <c:pt idx="2836">
                  <c:v>493</c:v>
                </c:pt>
                <c:pt idx="2837">
                  <c:v>480</c:v>
                </c:pt>
                <c:pt idx="2838">
                  <c:v>493</c:v>
                </c:pt>
                <c:pt idx="2839">
                  <c:v>491</c:v>
                </c:pt>
                <c:pt idx="2840">
                  <c:v>498</c:v>
                </c:pt>
                <c:pt idx="2841">
                  <c:v>502</c:v>
                </c:pt>
                <c:pt idx="2842">
                  <c:v>493</c:v>
                </c:pt>
                <c:pt idx="2843">
                  <c:v>498</c:v>
                </c:pt>
                <c:pt idx="2844">
                  <c:v>459</c:v>
                </c:pt>
                <c:pt idx="2845">
                  <c:v>491</c:v>
                </c:pt>
                <c:pt idx="2846">
                  <c:v>482</c:v>
                </c:pt>
                <c:pt idx="2847">
                  <c:v>498</c:v>
                </c:pt>
                <c:pt idx="2848">
                  <c:v>498</c:v>
                </c:pt>
                <c:pt idx="2849">
                  <c:v>482</c:v>
                </c:pt>
                <c:pt idx="2850">
                  <c:v>498</c:v>
                </c:pt>
                <c:pt idx="2851">
                  <c:v>502</c:v>
                </c:pt>
                <c:pt idx="2852">
                  <c:v>480</c:v>
                </c:pt>
                <c:pt idx="2853">
                  <c:v>493</c:v>
                </c:pt>
                <c:pt idx="2854">
                  <c:v>493</c:v>
                </c:pt>
                <c:pt idx="2855">
                  <c:v>491</c:v>
                </c:pt>
                <c:pt idx="2856">
                  <c:v>514</c:v>
                </c:pt>
                <c:pt idx="2857">
                  <c:v>498</c:v>
                </c:pt>
                <c:pt idx="2858">
                  <c:v>502</c:v>
                </c:pt>
                <c:pt idx="2859">
                  <c:v>441</c:v>
                </c:pt>
                <c:pt idx="2860">
                  <c:v>445</c:v>
                </c:pt>
                <c:pt idx="2861">
                  <c:v>480</c:v>
                </c:pt>
                <c:pt idx="2862">
                  <c:v>450</c:v>
                </c:pt>
                <c:pt idx="2863">
                  <c:v>450</c:v>
                </c:pt>
                <c:pt idx="2864">
                  <c:v>463</c:v>
                </c:pt>
                <c:pt idx="2865">
                  <c:v>463</c:v>
                </c:pt>
                <c:pt idx="2866">
                  <c:v>480</c:v>
                </c:pt>
                <c:pt idx="2867">
                  <c:v>475</c:v>
                </c:pt>
                <c:pt idx="2868">
                  <c:v>482</c:v>
                </c:pt>
                <c:pt idx="2869">
                  <c:v>480</c:v>
                </c:pt>
                <c:pt idx="2870">
                  <c:v>498</c:v>
                </c:pt>
                <c:pt idx="2871">
                  <c:v>491</c:v>
                </c:pt>
                <c:pt idx="2872">
                  <c:v>493</c:v>
                </c:pt>
                <c:pt idx="2873">
                  <c:v>498</c:v>
                </c:pt>
                <c:pt idx="2874">
                  <c:v>519</c:v>
                </c:pt>
                <c:pt idx="2875">
                  <c:v>502</c:v>
                </c:pt>
                <c:pt idx="2876">
                  <c:v>498</c:v>
                </c:pt>
                <c:pt idx="2877">
                  <c:v>502</c:v>
                </c:pt>
                <c:pt idx="2878">
                  <c:v>502</c:v>
                </c:pt>
                <c:pt idx="2879">
                  <c:v>514</c:v>
                </c:pt>
                <c:pt idx="2880">
                  <c:v>502</c:v>
                </c:pt>
                <c:pt idx="2881">
                  <c:v>519</c:v>
                </c:pt>
                <c:pt idx="2882">
                  <c:v>502</c:v>
                </c:pt>
                <c:pt idx="2883">
                  <c:v>519</c:v>
                </c:pt>
                <c:pt idx="2884">
                  <c:v>524</c:v>
                </c:pt>
                <c:pt idx="2885">
                  <c:v>524</c:v>
                </c:pt>
                <c:pt idx="2886">
                  <c:v>530</c:v>
                </c:pt>
                <c:pt idx="2887">
                  <c:v>524</c:v>
                </c:pt>
                <c:pt idx="2888">
                  <c:v>530</c:v>
                </c:pt>
                <c:pt idx="2889">
                  <c:v>524</c:v>
                </c:pt>
                <c:pt idx="2890">
                  <c:v>530</c:v>
                </c:pt>
                <c:pt idx="2891">
                  <c:v>524</c:v>
                </c:pt>
                <c:pt idx="2892">
                  <c:v>530</c:v>
                </c:pt>
                <c:pt idx="2893">
                  <c:v>519</c:v>
                </c:pt>
                <c:pt idx="2894">
                  <c:v>498</c:v>
                </c:pt>
                <c:pt idx="2895">
                  <c:v>519</c:v>
                </c:pt>
                <c:pt idx="2896">
                  <c:v>519</c:v>
                </c:pt>
                <c:pt idx="2897">
                  <c:v>524</c:v>
                </c:pt>
                <c:pt idx="2898">
                  <c:v>524</c:v>
                </c:pt>
                <c:pt idx="2899">
                  <c:v>524</c:v>
                </c:pt>
                <c:pt idx="2900">
                  <c:v>519</c:v>
                </c:pt>
                <c:pt idx="2901">
                  <c:v>530</c:v>
                </c:pt>
                <c:pt idx="2902">
                  <c:v>514</c:v>
                </c:pt>
                <c:pt idx="2903">
                  <c:v>530</c:v>
                </c:pt>
                <c:pt idx="2904">
                  <c:v>519</c:v>
                </c:pt>
                <c:pt idx="2905">
                  <c:v>530</c:v>
                </c:pt>
                <c:pt idx="2906">
                  <c:v>514</c:v>
                </c:pt>
                <c:pt idx="2907">
                  <c:v>519</c:v>
                </c:pt>
                <c:pt idx="2908">
                  <c:v>537</c:v>
                </c:pt>
                <c:pt idx="2909">
                  <c:v>524</c:v>
                </c:pt>
                <c:pt idx="2910">
                  <c:v>530</c:v>
                </c:pt>
                <c:pt idx="2911">
                  <c:v>502</c:v>
                </c:pt>
                <c:pt idx="2912">
                  <c:v>548</c:v>
                </c:pt>
                <c:pt idx="2913">
                  <c:v>524</c:v>
                </c:pt>
                <c:pt idx="2914">
                  <c:v>537</c:v>
                </c:pt>
                <c:pt idx="2915">
                  <c:v>548</c:v>
                </c:pt>
                <c:pt idx="2916">
                  <c:v>530</c:v>
                </c:pt>
                <c:pt idx="2917">
                  <c:v>537</c:v>
                </c:pt>
                <c:pt idx="2918">
                  <c:v>519</c:v>
                </c:pt>
                <c:pt idx="2919">
                  <c:v>537</c:v>
                </c:pt>
                <c:pt idx="2920">
                  <c:v>524</c:v>
                </c:pt>
                <c:pt idx="2921">
                  <c:v>530</c:v>
                </c:pt>
                <c:pt idx="2922">
                  <c:v>524</c:v>
                </c:pt>
                <c:pt idx="2923">
                  <c:v>542</c:v>
                </c:pt>
                <c:pt idx="2924">
                  <c:v>530</c:v>
                </c:pt>
                <c:pt idx="2925">
                  <c:v>530</c:v>
                </c:pt>
                <c:pt idx="2926">
                  <c:v>542</c:v>
                </c:pt>
                <c:pt idx="2927">
                  <c:v>519</c:v>
                </c:pt>
                <c:pt idx="2928">
                  <c:v>537</c:v>
                </c:pt>
                <c:pt idx="2929">
                  <c:v>524</c:v>
                </c:pt>
                <c:pt idx="2930">
                  <c:v>519</c:v>
                </c:pt>
                <c:pt idx="2931">
                  <c:v>519</c:v>
                </c:pt>
                <c:pt idx="2932">
                  <c:v>524</c:v>
                </c:pt>
                <c:pt idx="2933">
                  <c:v>519</c:v>
                </c:pt>
                <c:pt idx="2934">
                  <c:v>502</c:v>
                </c:pt>
                <c:pt idx="2935">
                  <c:v>498</c:v>
                </c:pt>
                <c:pt idx="2936">
                  <c:v>514</c:v>
                </c:pt>
                <c:pt idx="2937">
                  <c:v>482</c:v>
                </c:pt>
                <c:pt idx="2938">
                  <c:v>480</c:v>
                </c:pt>
                <c:pt idx="2939">
                  <c:v>491</c:v>
                </c:pt>
                <c:pt idx="2940">
                  <c:v>475</c:v>
                </c:pt>
                <c:pt idx="2941">
                  <c:v>480</c:v>
                </c:pt>
                <c:pt idx="2942">
                  <c:v>463</c:v>
                </c:pt>
                <c:pt idx="2943">
                  <c:v>480</c:v>
                </c:pt>
                <c:pt idx="2944">
                  <c:v>475</c:v>
                </c:pt>
                <c:pt idx="2945">
                  <c:v>475</c:v>
                </c:pt>
                <c:pt idx="2946">
                  <c:v>475</c:v>
                </c:pt>
                <c:pt idx="2947">
                  <c:v>482</c:v>
                </c:pt>
                <c:pt idx="2948">
                  <c:v>475</c:v>
                </c:pt>
                <c:pt idx="2949">
                  <c:v>445</c:v>
                </c:pt>
                <c:pt idx="2950">
                  <c:v>475</c:v>
                </c:pt>
                <c:pt idx="2951">
                  <c:v>454</c:v>
                </c:pt>
                <c:pt idx="2952">
                  <c:v>459</c:v>
                </c:pt>
                <c:pt idx="2953">
                  <c:v>454</c:v>
                </c:pt>
                <c:pt idx="2954">
                  <c:v>450</c:v>
                </c:pt>
                <c:pt idx="2955">
                  <c:v>454</c:v>
                </c:pt>
                <c:pt idx="2956">
                  <c:v>435</c:v>
                </c:pt>
                <c:pt idx="2957">
                  <c:v>454</c:v>
                </c:pt>
                <c:pt idx="2958">
                  <c:v>459</c:v>
                </c:pt>
                <c:pt idx="2959">
                  <c:v>450</c:v>
                </c:pt>
                <c:pt idx="2960">
                  <c:v>441</c:v>
                </c:pt>
                <c:pt idx="2961">
                  <c:v>445</c:v>
                </c:pt>
                <c:pt idx="2962">
                  <c:v>450</c:v>
                </c:pt>
                <c:pt idx="2963">
                  <c:v>428</c:v>
                </c:pt>
                <c:pt idx="2964">
                  <c:v>445</c:v>
                </c:pt>
                <c:pt idx="2965">
                  <c:v>445</c:v>
                </c:pt>
                <c:pt idx="2966">
                  <c:v>445</c:v>
                </c:pt>
                <c:pt idx="2967">
                  <c:v>450</c:v>
                </c:pt>
                <c:pt idx="2968">
                  <c:v>445</c:v>
                </c:pt>
                <c:pt idx="2969">
                  <c:v>450</c:v>
                </c:pt>
                <c:pt idx="2970">
                  <c:v>435</c:v>
                </c:pt>
                <c:pt idx="2971">
                  <c:v>450</c:v>
                </c:pt>
                <c:pt idx="2972">
                  <c:v>441</c:v>
                </c:pt>
                <c:pt idx="2973">
                  <c:v>441</c:v>
                </c:pt>
                <c:pt idx="2974">
                  <c:v>445</c:v>
                </c:pt>
                <c:pt idx="2975">
                  <c:v>428</c:v>
                </c:pt>
                <c:pt idx="2976">
                  <c:v>435</c:v>
                </c:pt>
                <c:pt idx="2977">
                  <c:v>441</c:v>
                </c:pt>
                <c:pt idx="2978">
                  <c:v>441</c:v>
                </c:pt>
                <c:pt idx="2979">
                  <c:v>435</c:v>
                </c:pt>
                <c:pt idx="2980">
                  <c:v>441</c:v>
                </c:pt>
                <c:pt idx="2981">
                  <c:v>428</c:v>
                </c:pt>
                <c:pt idx="2982">
                  <c:v>428</c:v>
                </c:pt>
                <c:pt idx="2983">
                  <c:v>435</c:v>
                </c:pt>
                <c:pt idx="2984">
                  <c:v>441</c:v>
                </c:pt>
                <c:pt idx="2985">
                  <c:v>441</c:v>
                </c:pt>
                <c:pt idx="2986">
                  <c:v>441</c:v>
                </c:pt>
                <c:pt idx="2987">
                  <c:v>428</c:v>
                </c:pt>
                <c:pt idx="2988">
                  <c:v>428</c:v>
                </c:pt>
                <c:pt idx="2989">
                  <c:v>435</c:v>
                </c:pt>
                <c:pt idx="2990">
                  <c:v>426</c:v>
                </c:pt>
                <c:pt idx="2991">
                  <c:v>445</c:v>
                </c:pt>
                <c:pt idx="2992">
                  <c:v>441</c:v>
                </c:pt>
                <c:pt idx="2993">
                  <c:v>441</c:v>
                </c:pt>
                <c:pt idx="2994">
                  <c:v>435</c:v>
                </c:pt>
                <c:pt idx="2995">
                  <c:v>435</c:v>
                </c:pt>
                <c:pt idx="2996">
                  <c:v>445</c:v>
                </c:pt>
                <c:pt idx="2997">
                  <c:v>445</c:v>
                </c:pt>
                <c:pt idx="2998">
                  <c:v>454</c:v>
                </c:pt>
                <c:pt idx="2999">
                  <c:v>441</c:v>
                </c:pt>
                <c:pt idx="3000">
                  <c:v>445</c:v>
                </c:pt>
                <c:pt idx="3001">
                  <c:v>426</c:v>
                </c:pt>
                <c:pt idx="3002">
                  <c:v>445</c:v>
                </c:pt>
                <c:pt idx="3003">
                  <c:v>445</c:v>
                </c:pt>
                <c:pt idx="3004">
                  <c:v>441</c:v>
                </c:pt>
                <c:pt idx="3005">
                  <c:v>454</c:v>
                </c:pt>
                <c:pt idx="3006">
                  <c:v>445</c:v>
                </c:pt>
                <c:pt idx="3007">
                  <c:v>459</c:v>
                </c:pt>
                <c:pt idx="3008">
                  <c:v>445</c:v>
                </c:pt>
                <c:pt idx="3009">
                  <c:v>463</c:v>
                </c:pt>
                <c:pt idx="3010">
                  <c:v>454</c:v>
                </c:pt>
                <c:pt idx="3011">
                  <c:v>459</c:v>
                </c:pt>
                <c:pt idx="3012">
                  <c:v>459</c:v>
                </c:pt>
                <c:pt idx="3013">
                  <c:v>459</c:v>
                </c:pt>
                <c:pt idx="3014">
                  <c:v>466</c:v>
                </c:pt>
                <c:pt idx="3015">
                  <c:v>463</c:v>
                </c:pt>
                <c:pt idx="3016">
                  <c:v>480</c:v>
                </c:pt>
                <c:pt idx="3017">
                  <c:v>463</c:v>
                </c:pt>
                <c:pt idx="3018">
                  <c:v>475</c:v>
                </c:pt>
                <c:pt idx="3019">
                  <c:v>466</c:v>
                </c:pt>
                <c:pt idx="3020">
                  <c:v>466</c:v>
                </c:pt>
                <c:pt idx="3021">
                  <c:v>480</c:v>
                </c:pt>
                <c:pt idx="3022">
                  <c:v>475</c:v>
                </c:pt>
                <c:pt idx="3023">
                  <c:v>491</c:v>
                </c:pt>
                <c:pt idx="3024">
                  <c:v>480</c:v>
                </c:pt>
                <c:pt idx="3025">
                  <c:v>491</c:v>
                </c:pt>
                <c:pt idx="3026">
                  <c:v>491</c:v>
                </c:pt>
                <c:pt idx="3027">
                  <c:v>480</c:v>
                </c:pt>
                <c:pt idx="3028">
                  <c:v>491</c:v>
                </c:pt>
                <c:pt idx="3029">
                  <c:v>493</c:v>
                </c:pt>
                <c:pt idx="3030">
                  <c:v>493</c:v>
                </c:pt>
                <c:pt idx="3031">
                  <c:v>498</c:v>
                </c:pt>
                <c:pt idx="3032">
                  <c:v>482</c:v>
                </c:pt>
                <c:pt idx="3033">
                  <c:v>493</c:v>
                </c:pt>
                <c:pt idx="3034">
                  <c:v>493</c:v>
                </c:pt>
                <c:pt idx="3035">
                  <c:v>493</c:v>
                </c:pt>
                <c:pt idx="3036">
                  <c:v>498</c:v>
                </c:pt>
                <c:pt idx="3037">
                  <c:v>498</c:v>
                </c:pt>
                <c:pt idx="3038">
                  <c:v>498</c:v>
                </c:pt>
                <c:pt idx="3039">
                  <c:v>482</c:v>
                </c:pt>
                <c:pt idx="3040">
                  <c:v>491</c:v>
                </c:pt>
                <c:pt idx="3041">
                  <c:v>493</c:v>
                </c:pt>
                <c:pt idx="3042">
                  <c:v>491</c:v>
                </c:pt>
                <c:pt idx="3043">
                  <c:v>498</c:v>
                </c:pt>
                <c:pt idx="3044">
                  <c:v>498</c:v>
                </c:pt>
                <c:pt idx="3045">
                  <c:v>502</c:v>
                </c:pt>
                <c:pt idx="3046">
                  <c:v>519</c:v>
                </c:pt>
                <c:pt idx="3047">
                  <c:v>537</c:v>
                </c:pt>
                <c:pt idx="3048">
                  <c:v>530</c:v>
                </c:pt>
                <c:pt idx="3049">
                  <c:v>524</c:v>
                </c:pt>
                <c:pt idx="3050">
                  <c:v>530</c:v>
                </c:pt>
                <c:pt idx="3051">
                  <c:v>514</c:v>
                </c:pt>
                <c:pt idx="3052">
                  <c:v>519</c:v>
                </c:pt>
                <c:pt idx="3053">
                  <c:v>519</c:v>
                </c:pt>
                <c:pt idx="3054">
                  <c:v>519</c:v>
                </c:pt>
                <c:pt idx="3055">
                  <c:v>502</c:v>
                </c:pt>
                <c:pt idx="3056">
                  <c:v>498</c:v>
                </c:pt>
                <c:pt idx="3057">
                  <c:v>519</c:v>
                </c:pt>
                <c:pt idx="3058">
                  <c:v>493</c:v>
                </c:pt>
                <c:pt idx="3059">
                  <c:v>502</c:v>
                </c:pt>
                <c:pt idx="3060">
                  <c:v>514</c:v>
                </c:pt>
                <c:pt idx="3061">
                  <c:v>502</c:v>
                </c:pt>
                <c:pt idx="3062">
                  <c:v>502</c:v>
                </c:pt>
                <c:pt idx="3063">
                  <c:v>502</c:v>
                </c:pt>
                <c:pt idx="3064">
                  <c:v>519</c:v>
                </c:pt>
                <c:pt idx="3065">
                  <c:v>498</c:v>
                </c:pt>
                <c:pt idx="3066">
                  <c:v>519</c:v>
                </c:pt>
                <c:pt idx="3067">
                  <c:v>524</c:v>
                </c:pt>
                <c:pt idx="3068">
                  <c:v>519</c:v>
                </c:pt>
                <c:pt idx="3069">
                  <c:v>514</c:v>
                </c:pt>
                <c:pt idx="3070">
                  <c:v>514</c:v>
                </c:pt>
                <c:pt idx="3071">
                  <c:v>524</c:v>
                </c:pt>
                <c:pt idx="3072">
                  <c:v>502</c:v>
                </c:pt>
                <c:pt idx="3073">
                  <c:v>519</c:v>
                </c:pt>
                <c:pt idx="3074">
                  <c:v>498</c:v>
                </c:pt>
                <c:pt idx="3075">
                  <c:v>514</c:v>
                </c:pt>
                <c:pt idx="3076">
                  <c:v>493</c:v>
                </c:pt>
                <c:pt idx="3077">
                  <c:v>491</c:v>
                </c:pt>
                <c:pt idx="3078">
                  <c:v>502</c:v>
                </c:pt>
                <c:pt idx="3079">
                  <c:v>493</c:v>
                </c:pt>
                <c:pt idx="3080">
                  <c:v>498</c:v>
                </c:pt>
                <c:pt idx="3081">
                  <c:v>491</c:v>
                </c:pt>
                <c:pt idx="3082">
                  <c:v>493</c:v>
                </c:pt>
                <c:pt idx="3083">
                  <c:v>482</c:v>
                </c:pt>
                <c:pt idx="3084">
                  <c:v>491</c:v>
                </c:pt>
                <c:pt idx="3085">
                  <c:v>491</c:v>
                </c:pt>
                <c:pt idx="3086">
                  <c:v>482</c:v>
                </c:pt>
                <c:pt idx="3087">
                  <c:v>480</c:v>
                </c:pt>
                <c:pt idx="3088">
                  <c:v>480</c:v>
                </c:pt>
                <c:pt idx="3089">
                  <c:v>480</c:v>
                </c:pt>
                <c:pt idx="3090">
                  <c:v>475</c:v>
                </c:pt>
                <c:pt idx="3091">
                  <c:v>466</c:v>
                </c:pt>
                <c:pt idx="3092">
                  <c:v>480</c:v>
                </c:pt>
                <c:pt idx="3093">
                  <c:v>480</c:v>
                </c:pt>
                <c:pt idx="3094">
                  <c:v>475</c:v>
                </c:pt>
                <c:pt idx="3095">
                  <c:v>466</c:v>
                </c:pt>
                <c:pt idx="3096">
                  <c:v>463</c:v>
                </c:pt>
                <c:pt idx="3097">
                  <c:v>466</c:v>
                </c:pt>
                <c:pt idx="3098">
                  <c:v>450</c:v>
                </c:pt>
                <c:pt idx="3099">
                  <c:v>466</c:v>
                </c:pt>
                <c:pt idx="3100">
                  <c:v>463</c:v>
                </c:pt>
                <c:pt idx="3101">
                  <c:v>463</c:v>
                </c:pt>
                <c:pt idx="3102">
                  <c:v>459</c:v>
                </c:pt>
                <c:pt idx="3103">
                  <c:v>459</c:v>
                </c:pt>
                <c:pt idx="3104">
                  <c:v>459</c:v>
                </c:pt>
                <c:pt idx="3105">
                  <c:v>459</c:v>
                </c:pt>
                <c:pt idx="3106">
                  <c:v>466</c:v>
                </c:pt>
                <c:pt idx="3107">
                  <c:v>454</c:v>
                </c:pt>
                <c:pt idx="3108">
                  <c:v>459</c:v>
                </c:pt>
                <c:pt idx="3109">
                  <c:v>454</c:v>
                </c:pt>
                <c:pt idx="3110">
                  <c:v>450</c:v>
                </c:pt>
                <c:pt idx="3111">
                  <c:v>450</c:v>
                </c:pt>
                <c:pt idx="3112">
                  <c:v>450</c:v>
                </c:pt>
                <c:pt idx="3113">
                  <c:v>463</c:v>
                </c:pt>
                <c:pt idx="3114">
                  <c:v>445</c:v>
                </c:pt>
                <c:pt idx="3115">
                  <c:v>459</c:v>
                </c:pt>
                <c:pt idx="3116">
                  <c:v>454</c:v>
                </c:pt>
                <c:pt idx="3117">
                  <c:v>459</c:v>
                </c:pt>
                <c:pt idx="3118">
                  <c:v>463</c:v>
                </c:pt>
                <c:pt idx="3119">
                  <c:v>475</c:v>
                </c:pt>
                <c:pt idx="3120">
                  <c:v>475</c:v>
                </c:pt>
                <c:pt idx="3121">
                  <c:v>463</c:v>
                </c:pt>
                <c:pt idx="3122">
                  <c:v>459</c:v>
                </c:pt>
                <c:pt idx="3123">
                  <c:v>463</c:v>
                </c:pt>
                <c:pt idx="3124">
                  <c:v>463</c:v>
                </c:pt>
                <c:pt idx="3125">
                  <c:v>463</c:v>
                </c:pt>
                <c:pt idx="3126">
                  <c:v>466</c:v>
                </c:pt>
                <c:pt idx="3127">
                  <c:v>463</c:v>
                </c:pt>
                <c:pt idx="3128">
                  <c:v>466</c:v>
                </c:pt>
                <c:pt idx="3129">
                  <c:v>459</c:v>
                </c:pt>
                <c:pt idx="3130">
                  <c:v>475</c:v>
                </c:pt>
                <c:pt idx="3131">
                  <c:v>466</c:v>
                </c:pt>
                <c:pt idx="3132">
                  <c:v>482</c:v>
                </c:pt>
                <c:pt idx="3133">
                  <c:v>493</c:v>
                </c:pt>
                <c:pt idx="3134">
                  <c:v>480</c:v>
                </c:pt>
                <c:pt idx="3135">
                  <c:v>482</c:v>
                </c:pt>
                <c:pt idx="3136">
                  <c:v>491</c:v>
                </c:pt>
                <c:pt idx="3137">
                  <c:v>502</c:v>
                </c:pt>
                <c:pt idx="3138">
                  <c:v>482</c:v>
                </c:pt>
                <c:pt idx="3139">
                  <c:v>498</c:v>
                </c:pt>
                <c:pt idx="3140">
                  <c:v>491</c:v>
                </c:pt>
                <c:pt idx="3141">
                  <c:v>498</c:v>
                </c:pt>
                <c:pt idx="3142">
                  <c:v>502</c:v>
                </c:pt>
                <c:pt idx="3143">
                  <c:v>514</c:v>
                </c:pt>
                <c:pt idx="3144">
                  <c:v>542</c:v>
                </c:pt>
                <c:pt idx="3145">
                  <c:v>498</c:v>
                </c:pt>
                <c:pt idx="3146">
                  <c:v>514</c:v>
                </c:pt>
                <c:pt idx="3147">
                  <c:v>524</c:v>
                </c:pt>
                <c:pt idx="3148">
                  <c:v>524</c:v>
                </c:pt>
                <c:pt idx="3149">
                  <c:v>519</c:v>
                </c:pt>
                <c:pt idx="3150">
                  <c:v>519</c:v>
                </c:pt>
                <c:pt idx="3151">
                  <c:v>542</c:v>
                </c:pt>
                <c:pt idx="3152">
                  <c:v>548</c:v>
                </c:pt>
                <c:pt idx="3153">
                  <c:v>537</c:v>
                </c:pt>
                <c:pt idx="3154">
                  <c:v>553</c:v>
                </c:pt>
                <c:pt idx="3155">
                  <c:v>581</c:v>
                </c:pt>
                <c:pt idx="3156">
                  <c:v>581</c:v>
                </c:pt>
                <c:pt idx="3157">
                  <c:v>620</c:v>
                </c:pt>
                <c:pt idx="3158">
                  <c:v>649</c:v>
                </c:pt>
                <c:pt idx="3159">
                  <c:v>649</c:v>
                </c:pt>
                <c:pt idx="3160">
                  <c:v>668</c:v>
                </c:pt>
                <c:pt idx="3161">
                  <c:v>675</c:v>
                </c:pt>
                <c:pt idx="3162">
                  <c:v>659</c:v>
                </c:pt>
                <c:pt idx="3163">
                  <c:v>659</c:v>
                </c:pt>
                <c:pt idx="3164">
                  <c:v>638</c:v>
                </c:pt>
                <c:pt idx="3165">
                  <c:v>675</c:v>
                </c:pt>
                <c:pt idx="3166">
                  <c:v>683</c:v>
                </c:pt>
                <c:pt idx="3167">
                  <c:v>652</c:v>
                </c:pt>
                <c:pt idx="3168">
                  <c:v>624</c:v>
                </c:pt>
                <c:pt idx="3169">
                  <c:v>592</c:v>
                </c:pt>
                <c:pt idx="3170">
                  <c:v>596</c:v>
                </c:pt>
                <c:pt idx="3171">
                  <c:v>602</c:v>
                </c:pt>
                <c:pt idx="3172">
                  <c:v>624</c:v>
                </c:pt>
                <c:pt idx="3173">
                  <c:v>602</c:v>
                </c:pt>
                <c:pt idx="3174">
                  <c:v>620</c:v>
                </c:pt>
                <c:pt idx="3175">
                  <c:v>602</c:v>
                </c:pt>
                <c:pt idx="3176">
                  <c:v>592</c:v>
                </c:pt>
                <c:pt idx="3177">
                  <c:v>592</c:v>
                </c:pt>
                <c:pt idx="3178">
                  <c:v>572</c:v>
                </c:pt>
                <c:pt idx="3179">
                  <c:v>566</c:v>
                </c:pt>
                <c:pt idx="3180">
                  <c:v>560</c:v>
                </c:pt>
                <c:pt idx="3181">
                  <c:v>572</c:v>
                </c:pt>
                <c:pt idx="3182">
                  <c:v>572</c:v>
                </c:pt>
                <c:pt idx="3183">
                  <c:v>575</c:v>
                </c:pt>
                <c:pt idx="3184">
                  <c:v>560</c:v>
                </c:pt>
                <c:pt idx="3185">
                  <c:v>575</c:v>
                </c:pt>
                <c:pt idx="3186">
                  <c:v>553</c:v>
                </c:pt>
                <c:pt idx="3187">
                  <c:v>548</c:v>
                </c:pt>
                <c:pt idx="3188">
                  <c:v>572</c:v>
                </c:pt>
                <c:pt idx="3189">
                  <c:v>715</c:v>
                </c:pt>
                <c:pt idx="3190">
                  <c:v>537</c:v>
                </c:pt>
                <c:pt idx="3191">
                  <c:v>524</c:v>
                </c:pt>
                <c:pt idx="3192">
                  <c:v>530</c:v>
                </c:pt>
                <c:pt idx="3193">
                  <c:v>514</c:v>
                </c:pt>
                <c:pt idx="3194">
                  <c:v>514</c:v>
                </c:pt>
                <c:pt idx="3195">
                  <c:v>519</c:v>
                </c:pt>
                <c:pt idx="3196">
                  <c:v>542</c:v>
                </c:pt>
                <c:pt idx="3197">
                  <c:v>548</c:v>
                </c:pt>
                <c:pt idx="3198">
                  <c:v>560</c:v>
                </c:pt>
                <c:pt idx="3199">
                  <c:v>560</c:v>
                </c:pt>
                <c:pt idx="3200">
                  <c:v>566</c:v>
                </c:pt>
                <c:pt idx="3201">
                  <c:v>572</c:v>
                </c:pt>
                <c:pt idx="3202">
                  <c:v>560</c:v>
                </c:pt>
                <c:pt idx="3203">
                  <c:v>542</c:v>
                </c:pt>
                <c:pt idx="3204">
                  <c:v>524</c:v>
                </c:pt>
                <c:pt idx="3205">
                  <c:v>524</c:v>
                </c:pt>
                <c:pt idx="3206">
                  <c:v>514</c:v>
                </c:pt>
                <c:pt idx="3207">
                  <c:v>524</c:v>
                </c:pt>
                <c:pt idx="3208">
                  <c:v>502</c:v>
                </c:pt>
                <c:pt idx="3209">
                  <c:v>524</c:v>
                </c:pt>
                <c:pt idx="3210">
                  <c:v>519</c:v>
                </c:pt>
                <c:pt idx="3211">
                  <c:v>502</c:v>
                </c:pt>
                <c:pt idx="3212">
                  <c:v>524</c:v>
                </c:pt>
                <c:pt idx="3213">
                  <c:v>537</c:v>
                </c:pt>
                <c:pt idx="3214">
                  <c:v>572</c:v>
                </c:pt>
                <c:pt idx="3215">
                  <c:v>575</c:v>
                </c:pt>
                <c:pt idx="3216">
                  <c:v>572</c:v>
                </c:pt>
                <c:pt idx="3217">
                  <c:v>553</c:v>
                </c:pt>
                <c:pt idx="3218">
                  <c:v>524</c:v>
                </c:pt>
                <c:pt idx="3219">
                  <c:v>530</c:v>
                </c:pt>
                <c:pt idx="3220">
                  <c:v>542</c:v>
                </c:pt>
                <c:pt idx="3221">
                  <c:v>537</c:v>
                </c:pt>
                <c:pt idx="3222">
                  <c:v>514</c:v>
                </c:pt>
                <c:pt idx="3223">
                  <c:v>537</c:v>
                </c:pt>
                <c:pt idx="3224">
                  <c:v>524</c:v>
                </c:pt>
                <c:pt idx="3225">
                  <c:v>519</c:v>
                </c:pt>
                <c:pt idx="3226">
                  <c:v>514</c:v>
                </c:pt>
                <c:pt idx="3227">
                  <c:v>530</c:v>
                </c:pt>
                <c:pt idx="3228">
                  <c:v>524</c:v>
                </c:pt>
                <c:pt idx="3229">
                  <c:v>514</c:v>
                </c:pt>
                <c:pt idx="3230">
                  <c:v>524</c:v>
                </c:pt>
                <c:pt idx="3231">
                  <c:v>519</c:v>
                </c:pt>
                <c:pt idx="3232">
                  <c:v>537</c:v>
                </c:pt>
                <c:pt idx="3233">
                  <c:v>514</c:v>
                </c:pt>
                <c:pt idx="3234">
                  <c:v>542</c:v>
                </c:pt>
                <c:pt idx="3235">
                  <c:v>530</c:v>
                </c:pt>
                <c:pt idx="3236">
                  <c:v>542</c:v>
                </c:pt>
                <c:pt idx="3237">
                  <c:v>537</c:v>
                </c:pt>
                <c:pt idx="3238">
                  <c:v>537</c:v>
                </c:pt>
                <c:pt idx="3239">
                  <c:v>530</c:v>
                </c:pt>
                <c:pt idx="3240">
                  <c:v>524</c:v>
                </c:pt>
                <c:pt idx="3241">
                  <c:v>514</c:v>
                </c:pt>
                <c:pt idx="3242">
                  <c:v>514</c:v>
                </c:pt>
                <c:pt idx="3243">
                  <c:v>519</c:v>
                </c:pt>
                <c:pt idx="3244">
                  <c:v>514</c:v>
                </c:pt>
                <c:pt idx="3245">
                  <c:v>498</c:v>
                </c:pt>
                <c:pt idx="3246">
                  <c:v>502</c:v>
                </c:pt>
                <c:pt idx="3247">
                  <c:v>537</c:v>
                </c:pt>
                <c:pt idx="3248">
                  <c:v>537</c:v>
                </c:pt>
                <c:pt idx="3249">
                  <c:v>524</c:v>
                </c:pt>
                <c:pt idx="3250">
                  <c:v>502</c:v>
                </c:pt>
                <c:pt idx="3251">
                  <c:v>524</c:v>
                </c:pt>
                <c:pt idx="3252">
                  <c:v>502</c:v>
                </c:pt>
                <c:pt idx="3253">
                  <c:v>514</c:v>
                </c:pt>
                <c:pt idx="3254">
                  <c:v>514</c:v>
                </c:pt>
                <c:pt idx="3255">
                  <c:v>524</c:v>
                </c:pt>
                <c:pt idx="3256">
                  <c:v>519</c:v>
                </c:pt>
                <c:pt idx="3257">
                  <c:v>493</c:v>
                </c:pt>
                <c:pt idx="3258">
                  <c:v>502</c:v>
                </c:pt>
                <c:pt idx="3259">
                  <c:v>498</c:v>
                </c:pt>
                <c:pt idx="3260">
                  <c:v>493</c:v>
                </c:pt>
                <c:pt idx="3261">
                  <c:v>493</c:v>
                </c:pt>
                <c:pt idx="3262">
                  <c:v>493</c:v>
                </c:pt>
                <c:pt idx="3263">
                  <c:v>482</c:v>
                </c:pt>
                <c:pt idx="3264">
                  <c:v>491</c:v>
                </c:pt>
                <c:pt idx="3265">
                  <c:v>493</c:v>
                </c:pt>
                <c:pt idx="3266">
                  <c:v>482</c:v>
                </c:pt>
                <c:pt idx="3267">
                  <c:v>491</c:v>
                </c:pt>
                <c:pt idx="3268">
                  <c:v>491</c:v>
                </c:pt>
                <c:pt idx="3269">
                  <c:v>482</c:v>
                </c:pt>
                <c:pt idx="3270">
                  <c:v>493</c:v>
                </c:pt>
                <c:pt idx="3271">
                  <c:v>493</c:v>
                </c:pt>
                <c:pt idx="3272">
                  <c:v>482</c:v>
                </c:pt>
                <c:pt idx="3273">
                  <c:v>493</c:v>
                </c:pt>
                <c:pt idx="3274">
                  <c:v>480</c:v>
                </c:pt>
                <c:pt idx="3275">
                  <c:v>491</c:v>
                </c:pt>
                <c:pt idx="3276">
                  <c:v>480</c:v>
                </c:pt>
                <c:pt idx="3277">
                  <c:v>491</c:v>
                </c:pt>
                <c:pt idx="3278">
                  <c:v>493</c:v>
                </c:pt>
                <c:pt idx="3279">
                  <c:v>491</c:v>
                </c:pt>
                <c:pt idx="3280">
                  <c:v>493</c:v>
                </c:pt>
                <c:pt idx="3281">
                  <c:v>480</c:v>
                </c:pt>
                <c:pt idx="3282">
                  <c:v>498</c:v>
                </c:pt>
                <c:pt idx="3283">
                  <c:v>491</c:v>
                </c:pt>
                <c:pt idx="3284">
                  <c:v>498</c:v>
                </c:pt>
                <c:pt idx="3285">
                  <c:v>493</c:v>
                </c:pt>
                <c:pt idx="3286">
                  <c:v>502</c:v>
                </c:pt>
                <c:pt idx="3287">
                  <c:v>498</c:v>
                </c:pt>
                <c:pt idx="3288">
                  <c:v>482</c:v>
                </c:pt>
                <c:pt idx="3289">
                  <c:v>493</c:v>
                </c:pt>
                <c:pt idx="3290">
                  <c:v>493</c:v>
                </c:pt>
                <c:pt idx="3291">
                  <c:v>491</c:v>
                </c:pt>
                <c:pt idx="3292">
                  <c:v>491</c:v>
                </c:pt>
                <c:pt idx="3293">
                  <c:v>498</c:v>
                </c:pt>
                <c:pt idx="3294">
                  <c:v>482</c:v>
                </c:pt>
                <c:pt idx="3295">
                  <c:v>475</c:v>
                </c:pt>
                <c:pt idx="3296">
                  <c:v>491</c:v>
                </c:pt>
                <c:pt idx="3297">
                  <c:v>491</c:v>
                </c:pt>
                <c:pt idx="3298">
                  <c:v>493</c:v>
                </c:pt>
                <c:pt idx="3299">
                  <c:v>491</c:v>
                </c:pt>
                <c:pt idx="3300">
                  <c:v>480</c:v>
                </c:pt>
                <c:pt idx="3301">
                  <c:v>491</c:v>
                </c:pt>
                <c:pt idx="3302">
                  <c:v>482</c:v>
                </c:pt>
                <c:pt idx="3303">
                  <c:v>491</c:v>
                </c:pt>
                <c:pt idx="3304">
                  <c:v>482</c:v>
                </c:pt>
                <c:pt idx="3305">
                  <c:v>480</c:v>
                </c:pt>
                <c:pt idx="3306">
                  <c:v>480</c:v>
                </c:pt>
                <c:pt idx="3307">
                  <c:v>475</c:v>
                </c:pt>
                <c:pt idx="3308">
                  <c:v>480</c:v>
                </c:pt>
                <c:pt idx="3309">
                  <c:v>482</c:v>
                </c:pt>
                <c:pt idx="3310">
                  <c:v>475</c:v>
                </c:pt>
                <c:pt idx="3311">
                  <c:v>482</c:v>
                </c:pt>
                <c:pt idx="3312">
                  <c:v>459</c:v>
                </c:pt>
                <c:pt idx="3313">
                  <c:v>482</c:v>
                </c:pt>
                <c:pt idx="3314">
                  <c:v>466</c:v>
                </c:pt>
                <c:pt idx="3315">
                  <c:v>475</c:v>
                </c:pt>
                <c:pt idx="3316">
                  <c:v>466</c:v>
                </c:pt>
                <c:pt idx="3317">
                  <c:v>466</c:v>
                </c:pt>
                <c:pt idx="3318">
                  <c:v>459</c:v>
                </c:pt>
                <c:pt idx="3319">
                  <c:v>466</c:v>
                </c:pt>
                <c:pt idx="3320">
                  <c:v>475</c:v>
                </c:pt>
                <c:pt idx="3321">
                  <c:v>463</c:v>
                </c:pt>
                <c:pt idx="3322">
                  <c:v>463</c:v>
                </c:pt>
                <c:pt idx="3323">
                  <c:v>466</c:v>
                </c:pt>
                <c:pt idx="3324">
                  <c:v>459</c:v>
                </c:pt>
                <c:pt idx="3325">
                  <c:v>459</c:v>
                </c:pt>
                <c:pt idx="3326">
                  <c:v>463</c:v>
                </c:pt>
                <c:pt idx="3327">
                  <c:v>459</c:v>
                </c:pt>
                <c:pt idx="3328">
                  <c:v>459</c:v>
                </c:pt>
                <c:pt idx="3329">
                  <c:v>441</c:v>
                </c:pt>
                <c:pt idx="3330">
                  <c:v>454</c:v>
                </c:pt>
                <c:pt idx="3331">
                  <c:v>445</c:v>
                </c:pt>
                <c:pt idx="3332">
                  <c:v>441</c:v>
                </c:pt>
                <c:pt idx="3333">
                  <c:v>445</c:v>
                </c:pt>
                <c:pt idx="3334">
                  <c:v>445</c:v>
                </c:pt>
                <c:pt idx="3335">
                  <c:v>445</c:v>
                </c:pt>
                <c:pt idx="3336">
                  <c:v>428</c:v>
                </c:pt>
                <c:pt idx="3337">
                  <c:v>454</c:v>
                </c:pt>
                <c:pt idx="3338">
                  <c:v>450</c:v>
                </c:pt>
                <c:pt idx="3339">
                  <c:v>459</c:v>
                </c:pt>
                <c:pt idx="3340">
                  <c:v>454</c:v>
                </c:pt>
                <c:pt idx="3341">
                  <c:v>459</c:v>
                </c:pt>
                <c:pt idx="3342">
                  <c:v>459</c:v>
                </c:pt>
                <c:pt idx="3343">
                  <c:v>459</c:v>
                </c:pt>
                <c:pt idx="3344">
                  <c:v>463</c:v>
                </c:pt>
                <c:pt idx="3345">
                  <c:v>454</c:v>
                </c:pt>
                <c:pt idx="3346">
                  <c:v>454</c:v>
                </c:pt>
                <c:pt idx="3347">
                  <c:v>454</c:v>
                </c:pt>
                <c:pt idx="3348">
                  <c:v>445</c:v>
                </c:pt>
                <c:pt idx="3349">
                  <c:v>450</c:v>
                </c:pt>
                <c:pt idx="3350">
                  <c:v>454</c:v>
                </c:pt>
                <c:pt idx="3351">
                  <c:v>445</c:v>
                </c:pt>
                <c:pt idx="3352">
                  <c:v>450</c:v>
                </c:pt>
                <c:pt idx="3353">
                  <c:v>450</c:v>
                </c:pt>
                <c:pt idx="3354">
                  <c:v>450</c:v>
                </c:pt>
                <c:pt idx="3355">
                  <c:v>445</c:v>
                </c:pt>
                <c:pt idx="3356">
                  <c:v>441</c:v>
                </c:pt>
                <c:pt idx="3357">
                  <c:v>450</c:v>
                </c:pt>
                <c:pt idx="3358">
                  <c:v>445</c:v>
                </c:pt>
                <c:pt idx="3359">
                  <c:v>459</c:v>
                </c:pt>
                <c:pt idx="3360">
                  <c:v>428</c:v>
                </c:pt>
                <c:pt idx="3361">
                  <c:v>450</c:v>
                </c:pt>
                <c:pt idx="3362">
                  <c:v>445</c:v>
                </c:pt>
                <c:pt idx="3363">
                  <c:v>454</c:v>
                </c:pt>
                <c:pt idx="3364">
                  <c:v>454</c:v>
                </c:pt>
                <c:pt idx="3365">
                  <c:v>450</c:v>
                </c:pt>
                <c:pt idx="3366">
                  <c:v>454</c:v>
                </c:pt>
                <c:pt idx="3367">
                  <c:v>435</c:v>
                </c:pt>
                <c:pt idx="3368">
                  <c:v>450</c:v>
                </c:pt>
                <c:pt idx="3369">
                  <c:v>441</c:v>
                </c:pt>
                <c:pt idx="3370">
                  <c:v>450</c:v>
                </c:pt>
                <c:pt idx="3371">
                  <c:v>445</c:v>
                </c:pt>
                <c:pt idx="3372">
                  <c:v>454</c:v>
                </c:pt>
                <c:pt idx="3373">
                  <c:v>445</c:v>
                </c:pt>
                <c:pt idx="3374">
                  <c:v>428</c:v>
                </c:pt>
                <c:pt idx="3375">
                  <c:v>450</c:v>
                </c:pt>
                <c:pt idx="3376">
                  <c:v>428</c:v>
                </c:pt>
                <c:pt idx="3377">
                  <c:v>441</c:v>
                </c:pt>
                <c:pt idx="3378">
                  <c:v>441</c:v>
                </c:pt>
                <c:pt idx="3379">
                  <c:v>450</c:v>
                </c:pt>
                <c:pt idx="3380">
                  <c:v>441</c:v>
                </c:pt>
                <c:pt idx="3381">
                  <c:v>441</c:v>
                </c:pt>
                <c:pt idx="3382">
                  <c:v>450</c:v>
                </c:pt>
                <c:pt idx="3383">
                  <c:v>445</c:v>
                </c:pt>
                <c:pt idx="3384">
                  <c:v>441</c:v>
                </c:pt>
                <c:pt idx="3385">
                  <c:v>454</c:v>
                </c:pt>
                <c:pt idx="3386">
                  <c:v>441</c:v>
                </c:pt>
                <c:pt idx="3387">
                  <c:v>441</c:v>
                </c:pt>
                <c:pt idx="3388">
                  <c:v>459</c:v>
                </c:pt>
                <c:pt idx="3389">
                  <c:v>445</c:v>
                </c:pt>
                <c:pt idx="3390">
                  <c:v>454</c:v>
                </c:pt>
                <c:pt idx="3391">
                  <c:v>441</c:v>
                </c:pt>
                <c:pt idx="3392">
                  <c:v>459</c:v>
                </c:pt>
                <c:pt idx="3393">
                  <c:v>441</c:v>
                </c:pt>
                <c:pt idx="3394">
                  <c:v>450</c:v>
                </c:pt>
                <c:pt idx="3395">
                  <c:v>454</c:v>
                </c:pt>
                <c:pt idx="3396">
                  <c:v>450</c:v>
                </c:pt>
                <c:pt idx="3397">
                  <c:v>454</c:v>
                </c:pt>
                <c:pt idx="3398">
                  <c:v>426</c:v>
                </c:pt>
                <c:pt idx="3399">
                  <c:v>450</c:v>
                </c:pt>
                <c:pt idx="3400">
                  <c:v>435</c:v>
                </c:pt>
                <c:pt idx="3401">
                  <c:v>459</c:v>
                </c:pt>
                <c:pt idx="3402">
                  <c:v>445</c:v>
                </c:pt>
                <c:pt idx="3403">
                  <c:v>450</c:v>
                </c:pt>
                <c:pt idx="3404">
                  <c:v>454</c:v>
                </c:pt>
                <c:pt idx="3405">
                  <c:v>435</c:v>
                </c:pt>
                <c:pt idx="3406">
                  <c:v>454</c:v>
                </c:pt>
                <c:pt idx="3407">
                  <c:v>454</c:v>
                </c:pt>
                <c:pt idx="3408">
                  <c:v>454</c:v>
                </c:pt>
                <c:pt idx="3409">
                  <c:v>450</c:v>
                </c:pt>
                <c:pt idx="3410">
                  <c:v>450</c:v>
                </c:pt>
                <c:pt idx="3411">
                  <c:v>454</c:v>
                </c:pt>
                <c:pt idx="3412">
                  <c:v>454</c:v>
                </c:pt>
                <c:pt idx="3413">
                  <c:v>454</c:v>
                </c:pt>
                <c:pt idx="3414">
                  <c:v>450</c:v>
                </c:pt>
                <c:pt idx="3415">
                  <c:v>450</c:v>
                </c:pt>
                <c:pt idx="3416">
                  <c:v>459</c:v>
                </c:pt>
                <c:pt idx="3417">
                  <c:v>450</c:v>
                </c:pt>
                <c:pt idx="3418">
                  <c:v>459</c:v>
                </c:pt>
                <c:pt idx="3419">
                  <c:v>463</c:v>
                </c:pt>
                <c:pt idx="3420">
                  <c:v>463</c:v>
                </c:pt>
                <c:pt idx="3421">
                  <c:v>463</c:v>
                </c:pt>
                <c:pt idx="3422">
                  <c:v>454</c:v>
                </c:pt>
                <c:pt idx="3423">
                  <c:v>454</c:v>
                </c:pt>
                <c:pt idx="3424">
                  <c:v>454</c:v>
                </c:pt>
                <c:pt idx="3425">
                  <c:v>459</c:v>
                </c:pt>
                <c:pt idx="3426">
                  <c:v>466</c:v>
                </c:pt>
                <c:pt idx="3427">
                  <c:v>466</c:v>
                </c:pt>
                <c:pt idx="3428">
                  <c:v>466</c:v>
                </c:pt>
                <c:pt idx="3429">
                  <c:v>475</c:v>
                </c:pt>
                <c:pt idx="3430">
                  <c:v>493</c:v>
                </c:pt>
                <c:pt idx="3431">
                  <c:v>491</c:v>
                </c:pt>
                <c:pt idx="3432">
                  <c:v>493</c:v>
                </c:pt>
                <c:pt idx="3433">
                  <c:v>498</c:v>
                </c:pt>
                <c:pt idx="3434">
                  <c:v>493</c:v>
                </c:pt>
                <c:pt idx="3435">
                  <c:v>502</c:v>
                </c:pt>
                <c:pt idx="3436">
                  <c:v>498</c:v>
                </c:pt>
                <c:pt idx="3437">
                  <c:v>519</c:v>
                </c:pt>
                <c:pt idx="3438">
                  <c:v>519</c:v>
                </c:pt>
                <c:pt idx="3439">
                  <c:v>519</c:v>
                </c:pt>
                <c:pt idx="3440">
                  <c:v>537</c:v>
                </c:pt>
                <c:pt idx="3441">
                  <c:v>537</c:v>
                </c:pt>
                <c:pt idx="3442">
                  <c:v>537</c:v>
                </c:pt>
                <c:pt idx="3443">
                  <c:v>537</c:v>
                </c:pt>
                <c:pt idx="3444">
                  <c:v>519</c:v>
                </c:pt>
                <c:pt idx="3445">
                  <c:v>519</c:v>
                </c:pt>
                <c:pt idx="3446">
                  <c:v>514</c:v>
                </c:pt>
                <c:pt idx="3447">
                  <c:v>519</c:v>
                </c:pt>
                <c:pt idx="3448">
                  <c:v>514</c:v>
                </c:pt>
                <c:pt idx="3449">
                  <c:v>514</c:v>
                </c:pt>
                <c:pt idx="3450">
                  <c:v>514</c:v>
                </c:pt>
                <c:pt idx="3451">
                  <c:v>514</c:v>
                </c:pt>
                <c:pt idx="3452">
                  <c:v>514</c:v>
                </c:pt>
                <c:pt idx="3453">
                  <c:v>498</c:v>
                </c:pt>
                <c:pt idx="3454">
                  <c:v>502</c:v>
                </c:pt>
                <c:pt idx="3455">
                  <c:v>498</c:v>
                </c:pt>
                <c:pt idx="3456">
                  <c:v>502</c:v>
                </c:pt>
                <c:pt idx="3457">
                  <c:v>498</c:v>
                </c:pt>
                <c:pt idx="3458">
                  <c:v>493</c:v>
                </c:pt>
                <c:pt idx="3459">
                  <c:v>502</c:v>
                </c:pt>
                <c:pt idx="3460">
                  <c:v>482</c:v>
                </c:pt>
                <c:pt idx="3461">
                  <c:v>493</c:v>
                </c:pt>
                <c:pt idx="3462">
                  <c:v>493</c:v>
                </c:pt>
                <c:pt idx="3463">
                  <c:v>493</c:v>
                </c:pt>
                <c:pt idx="3464">
                  <c:v>493</c:v>
                </c:pt>
                <c:pt idx="3465">
                  <c:v>482</c:v>
                </c:pt>
                <c:pt idx="3466">
                  <c:v>493</c:v>
                </c:pt>
                <c:pt idx="3467">
                  <c:v>480</c:v>
                </c:pt>
                <c:pt idx="3468">
                  <c:v>493</c:v>
                </c:pt>
                <c:pt idx="3469">
                  <c:v>491</c:v>
                </c:pt>
                <c:pt idx="3470">
                  <c:v>491</c:v>
                </c:pt>
                <c:pt idx="3471">
                  <c:v>498</c:v>
                </c:pt>
                <c:pt idx="3472">
                  <c:v>482</c:v>
                </c:pt>
                <c:pt idx="3473">
                  <c:v>498</c:v>
                </c:pt>
                <c:pt idx="3474">
                  <c:v>475</c:v>
                </c:pt>
                <c:pt idx="3475">
                  <c:v>498</c:v>
                </c:pt>
                <c:pt idx="3476">
                  <c:v>498</c:v>
                </c:pt>
                <c:pt idx="3477">
                  <c:v>491</c:v>
                </c:pt>
                <c:pt idx="3478">
                  <c:v>502</c:v>
                </c:pt>
                <c:pt idx="3479">
                  <c:v>491</c:v>
                </c:pt>
                <c:pt idx="3480">
                  <c:v>493</c:v>
                </c:pt>
                <c:pt idx="3481">
                  <c:v>480</c:v>
                </c:pt>
                <c:pt idx="3482">
                  <c:v>514</c:v>
                </c:pt>
                <c:pt idx="3483">
                  <c:v>493</c:v>
                </c:pt>
                <c:pt idx="3484">
                  <c:v>493</c:v>
                </c:pt>
                <c:pt idx="3485">
                  <c:v>502</c:v>
                </c:pt>
                <c:pt idx="3486">
                  <c:v>502</c:v>
                </c:pt>
                <c:pt idx="3487">
                  <c:v>524</c:v>
                </c:pt>
                <c:pt idx="3488">
                  <c:v>519</c:v>
                </c:pt>
                <c:pt idx="3489">
                  <c:v>524</c:v>
                </c:pt>
                <c:pt idx="3490">
                  <c:v>524</c:v>
                </c:pt>
                <c:pt idx="3491">
                  <c:v>524</c:v>
                </c:pt>
                <c:pt idx="3492">
                  <c:v>530</c:v>
                </c:pt>
                <c:pt idx="3493">
                  <c:v>524</c:v>
                </c:pt>
                <c:pt idx="3494">
                  <c:v>548</c:v>
                </c:pt>
                <c:pt idx="3495">
                  <c:v>548</c:v>
                </c:pt>
                <c:pt idx="3496">
                  <c:v>553</c:v>
                </c:pt>
                <c:pt idx="3497">
                  <c:v>560</c:v>
                </c:pt>
                <c:pt idx="3498">
                  <c:v>548</c:v>
                </c:pt>
                <c:pt idx="3499">
                  <c:v>572</c:v>
                </c:pt>
                <c:pt idx="3500">
                  <c:v>592</c:v>
                </c:pt>
                <c:pt idx="3501">
                  <c:v>649</c:v>
                </c:pt>
                <c:pt idx="3502">
                  <c:v>611</c:v>
                </c:pt>
                <c:pt idx="3503">
                  <c:v>566</c:v>
                </c:pt>
                <c:pt idx="3504">
                  <c:v>560</c:v>
                </c:pt>
                <c:pt idx="3505">
                  <c:v>572</c:v>
                </c:pt>
                <c:pt idx="3506">
                  <c:v>659</c:v>
                </c:pt>
                <c:pt idx="3507">
                  <c:v>649</c:v>
                </c:pt>
                <c:pt idx="3508">
                  <c:v>638</c:v>
                </c:pt>
                <c:pt idx="3509">
                  <c:v>638</c:v>
                </c:pt>
                <c:pt idx="3510">
                  <c:v>638</c:v>
                </c:pt>
                <c:pt idx="3511">
                  <c:v>592</c:v>
                </c:pt>
                <c:pt idx="3512">
                  <c:v>638</c:v>
                </c:pt>
                <c:pt idx="3513">
                  <c:v>638</c:v>
                </c:pt>
                <c:pt idx="3514">
                  <c:v>631</c:v>
                </c:pt>
                <c:pt idx="3515">
                  <c:v>649</c:v>
                </c:pt>
                <c:pt idx="3516">
                  <c:v>638</c:v>
                </c:pt>
                <c:pt idx="3517">
                  <c:v>638</c:v>
                </c:pt>
                <c:pt idx="3518">
                  <c:v>596</c:v>
                </c:pt>
                <c:pt idx="3519">
                  <c:v>620</c:v>
                </c:pt>
                <c:pt idx="3520">
                  <c:v>624</c:v>
                </c:pt>
                <c:pt idx="3521">
                  <c:v>631</c:v>
                </c:pt>
                <c:pt idx="3522">
                  <c:v>624</c:v>
                </c:pt>
                <c:pt idx="3523">
                  <c:v>581</c:v>
                </c:pt>
                <c:pt idx="3524">
                  <c:v>624</c:v>
                </c:pt>
                <c:pt idx="3525">
                  <c:v>611</c:v>
                </c:pt>
                <c:pt idx="3526">
                  <c:v>620</c:v>
                </c:pt>
                <c:pt idx="3527">
                  <c:v>620</c:v>
                </c:pt>
                <c:pt idx="3528">
                  <c:v>624</c:v>
                </c:pt>
                <c:pt idx="3529">
                  <c:v>620</c:v>
                </c:pt>
                <c:pt idx="3530">
                  <c:v>624</c:v>
                </c:pt>
                <c:pt idx="3531">
                  <c:v>611</c:v>
                </c:pt>
                <c:pt idx="3532">
                  <c:v>624</c:v>
                </c:pt>
                <c:pt idx="3533">
                  <c:v>560</c:v>
                </c:pt>
                <c:pt idx="3534">
                  <c:v>620</c:v>
                </c:pt>
                <c:pt idx="3535">
                  <c:v>602</c:v>
                </c:pt>
                <c:pt idx="3536">
                  <c:v>602</c:v>
                </c:pt>
                <c:pt idx="3537">
                  <c:v>592</c:v>
                </c:pt>
                <c:pt idx="3538">
                  <c:v>596</c:v>
                </c:pt>
                <c:pt idx="3539">
                  <c:v>581</c:v>
                </c:pt>
                <c:pt idx="3540">
                  <c:v>592</c:v>
                </c:pt>
                <c:pt idx="3541">
                  <c:v>548</c:v>
                </c:pt>
                <c:pt idx="3542">
                  <c:v>592</c:v>
                </c:pt>
                <c:pt idx="3543">
                  <c:v>572</c:v>
                </c:pt>
                <c:pt idx="3544">
                  <c:v>572</c:v>
                </c:pt>
                <c:pt idx="3545">
                  <c:v>581</c:v>
                </c:pt>
                <c:pt idx="3546">
                  <c:v>575</c:v>
                </c:pt>
                <c:pt idx="3547">
                  <c:v>581</c:v>
                </c:pt>
                <c:pt idx="3548">
                  <c:v>581</c:v>
                </c:pt>
                <c:pt idx="3549">
                  <c:v>592</c:v>
                </c:pt>
                <c:pt idx="3550">
                  <c:v>572</c:v>
                </c:pt>
                <c:pt idx="3551">
                  <c:v>592</c:v>
                </c:pt>
                <c:pt idx="3552">
                  <c:v>592</c:v>
                </c:pt>
                <c:pt idx="3553">
                  <c:v>575</c:v>
                </c:pt>
                <c:pt idx="3554">
                  <c:v>575</c:v>
                </c:pt>
                <c:pt idx="3555">
                  <c:v>596</c:v>
                </c:pt>
                <c:pt idx="3556">
                  <c:v>566</c:v>
                </c:pt>
                <c:pt idx="3557">
                  <c:v>575</c:v>
                </c:pt>
                <c:pt idx="3558">
                  <c:v>542</c:v>
                </c:pt>
                <c:pt idx="3559">
                  <c:v>592</c:v>
                </c:pt>
                <c:pt idx="3560">
                  <c:v>572</c:v>
                </c:pt>
                <c:pt idx="3561">
                  <c:v>575</c:v>
                </c:pt>
                <c:pt idx="3562">
                  <c:v>566</c:v>
                </c:pt>
                <c:pt idx="3563">
                  <c:v>575</c:v>
                </c:pt>
                <c:pt idx="3564">
                  <c:v>560</c:v>
                </c:pt>
                <c:pt idx="3565">
                  <c:v>572</c:v>
                </c:pt>
                <c:pt idx="3566">
                  <c:v>566</c:v>
                </c:pt>
                <c:pt idx="3567">
                  <c:v>560</c:v>
                </c:pt>
                <c:pt idx="3568">
                  <c:v>553</c:v>
                </c:pt>
                <c:pt idx="3569">
                  <c:v>560</c:v>
                </c:pt>
                <c:pt idx="3570">
                  <c:v>560</c:v>
                </c:pt>
                <c:pt idx="3571">
                  <c:v>560</c:v>
                </c:pt>
                <c:pt idx="3572">
                  <c:v>560</c:v>
                </c:pt>
                <c:pt idx="3573">
                  <c:v>566</c:v>
                </c:pt>
                <c:pt idx="3574">
                  <c:v>542</c:v>
                </c:pt>
                <c:pt idx="3575">
                  <c:v>592</c:v>
                </c:pt>
                <c:pt idx="3576">
                  <c:v>624</c:v>
                </c:pt>
                <c:pt idx="3577">
                  <c:v>611</c:v>
                </c:pt>
                <c:pt idx="3578">
                  <c:v>638</c:v>
                </c:pt>
                <c:pt idx="3579">
                  <c:v>624</c:v>
                </c:pt>
                <c:pt idx="3580">
                  <c:v>611</c:v>
                </c:pt>
                <c:pt idx="3581">
                  <c:v>620</c:v>
                </c:pt>
                <c:pt idx="3582">
                  <c:v>611</c:v>
                </c:pt>
                <c:pt idx="3583">
                  <c:v>611</c:v>
                </c:pt>
                <c:pt idx="3584">
                  <c:v>602</c:v>
                </c:pt>
                <c:pt idx="3585">
                  <c:v>596</c:v>
                </c:pt>
                <c:pt idx="3586">
                  <c:v>596</c:v>
                </c:pt>
                <c:pt idx="3587">
                  <c:v>611</c:v>
                </c:pt>
                <c:pt idx="3588">
                  <c:v>596</c:v>
                </c:pt>
                <c:pt idx="3589">
                  <c:v>596</c:v>
                </c:pt>
                <c:pt idx="3590">
                  <c:v>581</c:v>
                </c:pt>
                <c:pt idx="3591">
                  <c:v>572</c:v>
                </c:pt>
                <c:pt idx="3592">
                  <c:v>592</c:v>
                </c:pt>
                <c:pt idx="3593">
                  <c:v>596</c:v>
                </c:pt>
                <c:pt idx="3594">
                  <c:v>581</c:v>
                </c:pt>
                <c:pt idx="3595">
                  <c:v>542</c:v>
                </c:pt>
                <c:pt idx="3596">
                  <c:v>575</c:v>
                </c:pt>
                <c:pt idx="3597">
                  <c:v>572</c:v>
                </c:pt>
                <c:pt idx="3598">
                  <c:v>572</c:v>
                </c:pt>
                <c:pt idx="3599">
                  <c:v>553</c:v>
                </c:pt>
                <c:pt idx="3600">
                  <c:v>581</c:v>
                </c:pt>
                <c:pt idx="3601">
                  <c:v>537</c:v>
                </c:pt>
                <c:pt idx="3602">
                  <c:v>566</c:v>
                </c:pt>
                <c:pt idx="3603">
                  <c:v>581</c:v>
                </c:pt>
                <c:pt idx="3604">
                  <c:v>581</c:v>
                </c:pt>
                <c:pt idx="3605">
                  <c:v>581</c:v>
                </c:pt>
                <c:pt idx="3606">
                  <c:v>566</c:v>
                </c:pt>
                <c:pt idx="3607">
                  <c:v>592</c:v>
                </c:pt>
                <c:pt idx="3608">
                  <c:v>611</c:v>
                </c:pt>
                <c:pt idx="3609">
                  <c:v>581</c:v>
                </c:pt>
                <c:pt idx="3610">
                  <c:v>620</c:v>
                </c:pt>
                <c:pt idx="3611">
                  <c:v>638</c:v>
                </c:pt>
                <c:pt idx="3612">
                  <c:v>638</c:v>
                </c:pt>
                <c:pt idx="3613">
                  <c:v>581</c:v>
                </c:pt>
                <c:pt idx="3614">
                  <c:v>631</c:v>
                </c:pt>
                <c:pt idx="3615">
                  <c:v>624</c:v>
                </c:pt>
                <c:pt idx="3616">
                  <c:v>624</c:v>
                </c:pt>
                <c:pt idx="3617">
                  <c:v>638</c:v>
                </c:pt>
                <c:pt idx="3618">
                  <c:v>611</c:v>
                </c:pt>
                <c:pt idx="3619">
                  <c:v>683</c:v>
                </c:pt>
                <c:pt idx="3620">
                  <c:v>712</c:v>
                </c:pt>
                <c:pt idx="3621">
                  <c:v>748</c:v>
                </c:pt>
                <c:pt idx="3622">
                  <c:v>765</c:v>
                </c:pt>
                <c:pt idx="3623">
                  <c:v>793</c:v>
                </c:pt>
                <c:pt idx="3624">
                  <c:v>793</c:v>
                </c:pt>
                <c:pt idx="3625">
                  <c:v>735</c:v>
                </c:pt>
                <c:pt idx="3626">
                  <c:v>802</c:v>
                </c:pt>
                <c:pt idx="3627">
                  <c:v>793</c:v>
                </c:pt>
                <c:pt idx="3628">
                  <c:v>785</c:v>
                </c:pt>
                <c:pt idx="3629">
                  <c:v>793</c:v>
                </c:pt>
                <c:pt idx="3630">
                  <c:v>785</c:v>
                </c:pt>
                <c:pt idx="3631">
                  <c:v>765</c:v>
                </c:pt>
                <c:pt idx="3632">
                  <c:v>748</c:v>
                </c:pt>
                <c:pt idx="3633">
                  <c:v>757</c:v>
                </c:pt>
                <c:pt idx="3634">
                  <c:v>757</c:v>
                </c:pt>
                <c:pt idx="3635">
                  <c:v>757</c:v>
                </c:pt>
                <c:pt idx="3636">
                  <c:v>700</c:v>
                </c:pt>
                <c:pt idx="3637">
                  <c:v>712</c:v>
                </c:pt>
                <c:pt idx="3638">
                  <c:v>757</c:v>
                </c:pt>
                <c:pt idx="3639">
                  <c:v>735</c:v>
                </c:pt>
                <c:pt idx="3640">
                  <c:v>757</c:v>
                </c:pt>
                <c:pt idx="3641">
                  <c:v>757</c:v>
                </c:pt>
                <c:pt idx="3642">
                  <c:v>765</c:v>
                </c:pt>
                <c:pt idx="3643">
                  <c:v>757</c:v>
                </c:pt>
                <c:pt idx="3644">
                  <c:v>748</c:v>
                </c:pt>
                <c:pt idx="3645">
                  <c:v>757</c:v>
                </c:pt>
                <c:pt idx="3646">
                  <c:v>748</c:v>
                </c:pt>
                <c:pt idx="3647">
                  <c:v>776</c:v>
                </c:pt>
                <c:pt idx="3648">
                  <c:v>728</c:v>
                </c:pt>
                <c:pt idx="3649">
                  <c:v>765</c:v>
                </c:pt>
                <c:pt idx="3650">
                  <c:v>765</c:v>
                </c:pt>
                <c:pt idx="3651">
                  <c:v>785</c:v>
                </c:pt>
                <c:pt idx="3652">
                  <c:v>728</c:v>
                </c:pt>
                <c:pt idx="3653">
                  <c:v>785</c:v>
                </c:pt>
                <c:pt idx="3654">
                  <c:v>813</c:v>
                </c:pt>
                <c:pt idx="3655">
                  <c:v>821</c:v>
                </c:pt>
                <c:pt idx="3656">
                  <c:v>821</c:v>
                </c:pt>
                <c:pt idx="3657">
                  <c:v>840</c:v>
                </c:pt>
                <c:pt idx="3658">
                  <c:v>840</c:v>
                </c:pt>
                <c:pt idx="3659">
                  <c:v>813</c:v>
                </c:pt>
                <c:pt idx="3660">
                  <c:v>853</c:v>
                </c:pt>
                <c:pt idx="3661">
                  <c:v>840</c:v>
                </c:pt>
                <c:pt idx="3662">
                  <c:v>863</c:v>
                </c:pt>
                <c:pt idx="3663">
                  <c:v>853</c:v>
                </c:pt>
                <c:pt idx="3664">
                  <c:v>872</c:v>
                </c:pt>
                <c:pt idx="3665">
                  <c:v>872</c:v>
                </c:pt>
                <c:pt idx="3666">
                  <c:v>863</c:v>
                </c:pt>
                <c:pt idx="3667">
                  <c:v>832</c:v>
                </c:pt>
                <c:pt idx="3668">
                  <c:v>882</c:v>
                </c:pt>
                <c:pt idx="3669">
                  <c:v>872</c:v>
                </c:pt>
                <c:pt idx="3670">
                  <c:v>895</c:v>
                </c:pt>
                <c:pt idx="3671">
                  <c:v>821</c:v>
                </c:pt>
                <c:pt idx="3672">
                  <c:v>872</c:v>
                </c:pt>
                <c:pt idx="3673">
                  <c:v>793</c:v>
                </c:pt>
                <c:pt idx="3674">
                  <c:v>863</c:v>
                </c:pt>
                <c:pt idx="3675">
                  <c:v>853</c:v>
                </c:pt>
                <c:pt idx="3676">
                  <c:v>785</c:v>
                </c:pt>
                <c:pt idx="3677">
                  <c:v>832</c:v>
                </c:pt>
                <c:pt idx="3678">
                  <c:v>832</c:v>
                </c:pt>
                <c:pt idx="3679">
                  <c:v>735</c:v>
                </c:pt>
                <c:pt idx="3680">
                  <c:v>793</c:v>
                </c:pt>
                <c:pt idx="3681">
                  <c:v>785</c:v>
                </c:pt>
                <c:pt idx="3682">
                  <c:v>776</c:v>
                </c:pt>
                <c:pt idx="3683">
                  <c:v>765</c:v>
                </c:pt>
                <c:pt idx="3684">
                  <c:v>757</c:v>
                </c:pt>
                <c:pt idx="3685">
                  <c:v>765</c:v>
                </c:pt>
                <c:pt idx="3686">
                  <c:v>735</c:v>
                </c:pt>
                <c:pt idx="3687">
                  <c:v>757</c:v>
                </c:pt>
                <c:pt idx="3688">
                  <c:v>735</c:v>
                </c:pt>
                <c:pt idx="3689">
                  <c:v>675</c:v>
                </c:pt>
                <c:pt idx="3690">
                  <c:v>712</c:v>
                </c:pt>
                <c:pt idx="3691">
                  <c:v>683</c:v>
                </c:pt>
                <c:pt idx="3692">
                  <c:v>652</c:v>
                </c:pt>
                <c:pt idx="3693">
                  <c:v>624</c:v>
                </c:pt>
                <c:pt idx="3694">
                  <c:v>620</c:v>
                </c:pt>
                <c:pt idx="3695">
                  <c:v>596</c:v>
                </c:pt>
                <c:pt idx="3696">
                  <c:v>596</c:v>
                </c:pt>
                <c:pt idx="3697">
                  <c:v>592</c:v>
                </c:pt>
                <c:pt idx="3698">
                  <c:v>581</c:v>
                </c:pt>
                <c:pt idx="3699">
                  <c:v>572</c:v>
                </c:pt>
                <c:pt idx="3700">
                  <c:v>581</c:v>
                </c:pt>
                <c:pt idx="3701">
                  <c:v>572</c:v>
                </c:pt>
                <c:pt idx="3702">
                  <c:v>581</c:v>
                </c:pt>
                <c:pt idx="3703">
                  <c:v>575</c:v>
                </c:pt>
                <c:pt idx="3704">
                  <c:v>581</c:v>
                </c:pt>
                <c:pt idx="3705">
                  <c:v>560</c:v>
                </c:pt>
                <c:pt idx="3706">
                  <c:v>566</c:v>
                </c:pt>
                <c:pt idx="3707">
                  <c:v>560</c:v>
                </c:pt>
                <c:pt idx="3708">
                  <c:v>560</c:v>
                </c:pt>
                <c:pt idx="3709">
                  <c:v>560</c:v>
                </c:pt>
                <c:pt idx="3710">
                  <c:v>560</c:v>
                </c:pt>
                <c:pt idx="3711">
                  <c:v>566</c:v>
                </c:pt>
                <c:pt idx="3712">
                  <c:v>553</c:v>
                </c:pt>
                <c:pt idx="3713">
                  <c:v>566</c:v>
                </c:pt>
                <c:pt idx="3714">
                  <c:v>548</c:v>
                </c:pt>
                <c:pt idx="3715">
                  <c:v>537</c:v>
                </c:pt>
                <c:pt idx="3716">
                  <c:v>537</c:v>
                </c:pt>
                <c:pt idx="3717">
                  <c:v>542</c:v>
                </c:pt>
                <c:pt idx="3718">
                  <c:v>542</c:v>
                </c:pt>
                <c:pt idx="3719">
                  <c:v>537</c:v>
                </c:pt>
                <c:pt idx="3720">
                  <c:v>542</c:v>
                </c:pt>
                <c:pt idx="3721">
                  <c:v>519</c:v>
                </c:pt>
                <c:pt idx="3722">
                  <c:v>530</c:v>
                </c:pt>
                <c:pt idx="3723">
                  <c:v>514</c:v>
                </c:pt>
                <c:pt idx="3724">
                  <c:v>530</c:v>
                </c:pt>
                <c:pt idx="3725">
                  <c:v>514</c:v>
                </c:pt>
                <c:pt idx="3726">
                  <c:v>530</c:v>
                </c:pt>
                <c:pt idx="3727">
                  <c:v>514</c:v>
                </c:pt>
                <c:pt idx="3728">
                  <c:v>498</c:v>
                </c:pt>
                <c:pt idx="3729">
                  <c:v>502</c:v>
                </c:pt>
                <c:pt idx="3730">
                  <c:v>514</c:v>
                </c:pt>
                <c:pt idx="3731">
                  <c:v>463</c:v>
                </c:pt>
                <c:pt idx="3732">
                  <c:v>493</c:v>
                </c:pt>
                <c:pt idx="3733">
                  <c:v>454</c:v>
                </c:pt>
                <c:pt idx="3734">
                  <c:v>502</c:v>
                </c:pt>
                <c:pt idx="3735">
                  <c:v>519</c:v>
                </c:pt>
                <c:pt idx="3736">
                  <c:v>498</c:v>
                </c:pt>
                <c:pt idx="3737">
                  <c:v>466</c:v>
                </c:pt>
                <c:pt idx="3738">
                  <c:v>514</c:v>
                </c:pt>
                <c:pt idx="3739">
                  <c:v>519</c:v>
                </c:pt>
                <c:pt idx="3740">
                  <c:v>498</c:v>
                </c:pt>
                <c:pt idx="3741">
                  <c:v>466</c:v>
                </c:pt>
                <c:pt idx="3742">
                  <c:v>502</c:v>
                </c:pt>
                <c:pt idx="3743">
                  <c:v>514</c:v>
                </c:pt>
                <c:pt idx="3744">
                  <c:v>445</c:v>
                </c:pt>
                <c:pt idx="3745">
                  <c:v>454</c:v>
                </c:pt>
                <c:pt idx="3746">
                  <c:v>454</c:v>
                </c:pt>
                <c:pt idx="3747">
                  <c:v>459</c:v>
                </c:pt>
                <c:pt idx="3748">
                  <c:v>463</c:v>
                </c:pt>
                <c:pt idx="3749">
                  <c:v>463</c:v>
                </c:pt>
                <c:pt idx="3750">
                  <c:v>466</c:v>
                </c:pt>
                <c:pt idx="3751">
                  <c:v>463</c:v>
                </c:pt>
                <c:pt idx="3752">
                  <c:v>466</c:v>
                </c:pt>
                <c:pt idx="3753">
                  <c:v>454</c:v>
                </c:pt>
                <c:pt idx="3754">
                  <c:v>463</c:v>
                </c:pt>
                <c:pt idx="3755">
                  <c:v>463</c:v>
                </c:pt>
                <c:pt idx="3756">
                  <c:v>454</c:v>
                </c:pt>
                <c:pt idx="3757">
                  <c:v>463</c:v>
                </c:pt>
                <c:pt idx="3758">
                  <c:v>454</c:v>
                </c:pt>
                <c:pt idx="3759">
                  <c:v>459</c:v>
                </c:pt>
                <c:pt idx="3760">
                  <c:v>466</c:v>
                </c:pt>
                <c:pt idx="3761">
                  <c:v>466</c:v>
                </c:pt>
                <c:pt idx="3762">
                  <c:v>463</c:v>
                </c:pt>
                <c:pt idx="3763">
                  <c:v>466</c:v>
                </c:pt>
                <c:pt idx="3764">
                  <c:v>480</c:v>
                </c:pt>
                <c:pt idx="3765">
                  <c:v>466</c:v>
                </c:pt>
                <c:pt idx="3766">
                  <c:v>475</c:v>
                </c:pt>
                <c:pt idx="3767">
                  <c:v>482</c:v>
                </c:pt>
                <c:pt idx="3768">
                  <c:v>475</c:v>
                </c:pt>
                <c:pt idx="3769">
                  <c:v>475</c:v>
                </c:pt>
                <c:pt idx="3770">
                  <c:v>466</c:v>
                </c:pt>
                <c:pt idx="3771">
                  <c:v>491</c:v>
                </c:pt>
                <c:pt idx="3772">
                  <c:v>463</c:v>
                </c:pt>
                <c:pt idx="3773">
                  <c:v>480</c:v>
                </c:pt>
                <c:pt idx="3774">
                  <c:v>475</c:v>
                </c:pt>
                <c:pt idx="3775">
                  <c:v>475</c:v>
                </c:pt>
                <c:pt idx="3776">
                  <c:v>466</c:v>
                </c:pt>
                <c:pt idx="3777">
                  <c:v>463</c:v>
                </c:pt>
                <c:pt idx="3778">
                  <c:v>475</c:v>
                </c:pt>
                <c:pt idx="3779">
                  <c:v>466</c:v>
                </c:pt>
                <c:pt idx="3780">
                  <c:v>466</c:v>
                </c:pt>
                <c:pt idx="3781">
                  <c:v>466</c:v>
                </c:pt>
                <c:pt idx="3782">
                  <c:v>482</c:v>
                </c:pt>
                <c:pt idx="3783">
                  <c:v>463</c:v>
                </c:pt>
                <c:pt idx="3784">
                  <c:v>463</c:v>
                </c:pt>
                <c:pt idx="3785">
                  <c:v>466</c:v>
                </c:pt>
                <c:pt idx="3786">
                  <c:v>475</c:v>
                </c:pt>
                <c:pt idx="3787">
                  <c:v>463</c:v>
                </c:pt>
                <c:pt idx="3788">
                  <c:v>480</c:v>
                </c:pt>
                <c:pt idx="3789">
                  <c:v>466</c:v>
                </c:pt>
                <c:pt idx="3790">
                  <c:v>480</c:v>
                </c:pt>
                <c:pt idx="3791">
                  <c:v>480</c:v>
                </c:pt>
                <c:pt idx="3792">
                  <c:v>475</c:v>
                </c:pt>
                <c:pt idx="3793">
                  <c:v>480</c:v>
                </c:pt>
                <c:pt idx="3794">
                  <c:v>466</c:v>
                </c:pt>
                <c:pt idx="3795">
                  <c:v>480</c:v>
                </c:pt>
                <c:pt idx="3796">
                  <c:v>466</c:v>
                </c:pt>
                <c:pt idx="3797">
                  <c:v>480</c:v>
                </c:pt>
                <c:pt idx="3798">
                  <c:v>466</c:v>
                </c:pt>
                <c:pt idx="3799">
                  <c:v>480</c:v>
                </c:pt>
                <c:pt idx="3800">
                  <c:v>463</c:v>
                </c:pt>
                <c:pt idx="3801">
                  <c:v>466</c:v>
                </c:pt>
                <c:pt idx="3802">
                  <c:v>466</c:v>
                </c:pt>
                <c:pt idx="3803">
                  <c:v>459</c:v>
                </c:pt>
                <c:pt idx="3804">
                  <c:v>466</c:v>
                </c:pt>
                <c:pt idx="3805">
                  <c:v>454</c:v>
                </c:pt>
                <c:pt idx="3806">
                  <c:v>475</c:v>
                </c:pt>
                <c:pt idx="3807">
                  <c:v>459</c:v>
                </c:pt>
                <c:pt idx="3808">
                  <c:v>466</c:v>
                </c:pt>
                <c:pt idx="3809">
                  <c:v>459</c:v>
                </c:pt>
                <c:pt idx="3810">
                  <c:v>459</c:v>
                </c:pt>
                <c:pt idx="3811">
                  <c:v>454</c:v>
                </c:pt>
                <c:pt idx="3812">
                  <c:v>445</c:v>
                </c:pt>
                <c:pt idx="3813">
                  <c:v>454</c:v>
                </c:pt>
                <c:pt idx="3814">
                  <c:v>450</c:v>
                </c:pt>
                <c:pt idx="3815">
                  <c:v>459</c:v>
                </c:pt>
                <c:pt idx="3816">
                  <c:v>454</c:v>
                </c:pt>
                <c:pt idx="3817">
                  <c:v>454</c:v>
                </c:pt>
                <c:pt idx="3818">
                  <c:v>463</c:v>
                </c:pt>
                <c:pt idx="3819">
                  <c:v>459</c:v>
                </c:pt>
                <c:pt idx="3820">
                  <c:v>450</c:v>
                </c:pt>
                <c:pt idx="3821">
                  <c:v>445</c:v>
                </c:pt>
                <c:pt idx="3822">
                  <c:v>435</c:v>
                </c:pt>
                <c:pt idx="3823">
                  <c:v>450</c:v>
                </c:pt>
                <c:pt idx="3824">
                  <c:v>435</c:v>
                </c:pt>
                <c:pt idx="3825">
                  <c:v>441</c:v>
                </c:pt>
                <c:pt idx="3826">
                  <c:v>445</c:v>
                </c:pt>
                <c:pt idx="3827">
                  <c:v>428</c:v>
                </c:pt>
                <c:pt idx="3828">
                  <c:v>441</c:v>
                </c:pt>
                <c:pt idx="3829">
                  <c:v>441</c:v>
                </c:pt>
                <c:pt idx="3830">
                  <c:v>450</c:v>
                </c:pt>
                <c:pt idx="3831">
                  <c:v>450</c:v>
                </c:pt>
                <c:pt idx="3832">
                  <c:v>454</c:v>
                </c:pt>
                <c:pt idx="3833">
                  <c:v>454</c:v>
                </c:pt>
                <c:pt idx="3834">
                  <c:v>459</c:v>
                </c:pt>
                <c:pt idx="3835">
                  <c:v>454</c:v>
                </c:pt>
                <c:pt idx="3836">
                  <c:v>441</c:v>
                </c:pt>
                <c:pt idx="3837">
                  <c:v>475</c:v>
                </c:pt>
                <c:pt idx="3838">
                  <c:v>454</c:v>
                </c:pt>
                <c:pt idx="3839">
                  <c:v>463</c:v>
                </c:pt>
                <c:pt idx="3840">
                  <c:v>480</c:v>
                </c:pt>
                <c:pt idx="3841">
                  <c:v>466</c:v>
                </c:pt>
                <c:pt idx="3842">
                  <c:v>482</c:v>
                </c:pt>
                <c:pt idx="3843">
                  <c:v>466</c:v>
                </c:pt>
                <c:pt idx="3844">
                  <c:v>475</c:v>
                </c:pt>
                <c:pt idx="3845">
                  <c:v>480</c:v>
                </c:pt>
                <c:pt idx="3846">
                  <c:v>475</c:v>
                </c:pt>
                <c:pt idx="3847">
                  <c:v>491</c:v>
                </c:pt>
                <c:pt idx="3848">
                  <c:v>498</c:v>
                </c:pt>
                <c:pt idx="3849">
                  <c:v>482</c:v>
                </c:pt>
                <c:pt idx="3850">
                  <c:v>482</c:v>
                </c:pt>
                <c:pt idx="3851">
                  <c:v>493</c:v>
                </c:pt>
                <c:pt idx="3852">
                  <c:v>498</c:v>
                </c:pt>
                <c:pt idx="3853">
                  <c:v>493</c:v>
                </c:pt>
                <c:pt idx="3854">
                  <c:v>502</c:v>
                </c:pt>
                <c:pt idx="3855">
                  <c:v>480</c:v>
                </c:pt>
                <c:pt idx="3856">
                  <c:v>491</c:v>
                </c:pt>
                <c:pt idx="3857">
                  <c:v>480</c:v>
                </c:pt>
                <c:pt idx="3858">
                  <c:v>480</c:v>
                </c:pt>
                <c:pt idx="3859">
                  <c:v>480</c:v>
                </c:pt>
                <c:pt idx="3860">
                  <c:v>466</c:v>
                </c:pt>
                <c:pt idx="3861">
                  <c:v>480</c:v>
                </c:pt>
                <c:pt idx="3862">
                  <c:v>459</c:v>
                </c:pt>
                <c:pt idx="3863">
                  <c:v>463</c:v>
                </c:pt>
                <c:pt idx="3864">
                  <c:v>463</c:v>
                </c:pt>
                <c:pt idx="3865">
                  <c:v>466</c:v>
                </c:pt>
                <c:pt idx="3866">
                  <c:v>475</c:v>
                </c:pt>
                <c:pt idx="3867">
                  <c:v>482</c:v>
                </c:pt>
                <c:pt idx="3868">
                  <c:v>491</c:v>
                </c:pt>
                <c:pt idx="3869">
                  <c:v>480</c:v>
                </c:pt>
                <c:pt idx="3870">
                  <c:v>491</c:v>
                </c:pt>
                <c:pt idx="3871">
                  <c:v>482</c:v>
                </c:pt>
                <c:pt idx="3872">
                  <c:v>480</c:v>
                </c:pt>
                <c:pt idx="3873">
                  <c:v>480</c:v>
                </c:pt>
                <c:pt idx="3874">
                  <c:v>466</c:v>
                </c:pt>
                <c:pt idx="3875">
                  <c:v>480</c:v>
                </c:pt>
                <c:pt idx="3876">
                  <c:v>475</c:v>
                </c:pt>
                <c:pt idx="3877">
                  <c:v>475</c:v>
                </c:pt>
                <c:pt idx="3878">
                  <c:v>491</c:v>
                </c:pt>
                <c:pt idx="3879">
                  <c:v>466</c:v>
                </c:pt>
                <c:pt idx="3880">
                  <c:v>498</c:v>
                </c:pt>
                <c:pt idx="3881">
                  <c:v>463</c:v>
                </c:pt>
                <c:pt idx="3882">
                  <c:v>475</c:v>
                </c:pt>
                <c:pt idx="3883">
                  <c:v>482</c:v>
                </c:pt>
                <c:pt idx="3884">
                  <c:v>463</c:v>
                </c:pt>
                <c:pt idx="3885">
                  <c:v>480</c:v>
                </c:pt>
                <c:pt idx="3886">
                  <c:v>466</c:v>
                </c:pt>
                <c:pt idx="3887">
                  <c:v>480</c:v>
                </c:pt>
                <c:pt idx="3888">
                  <c:v>459</c:v>
                </c:pt>
                <c:pt idx="3889">
                  <c:v>466</c:v>
                </c:pt>
                <c:pt idx="3890">
                  <c:v>463</c:v>
                </c:pt>
                <c:pt idx="3891">
                  <c:v>482</c:v>
                </c:pt>
                <c:pt idx="3892">
                  <c:v>480</c:v>
                </c:pt>
                <c:pt idx="3893">
                  <c:v>454</c:v>
                </c:pt>
                <c:pt idx="3894">
                  <c:v>466</c:v>
                </c:pt>
                <c:pt idx="3895">
                  <c:v>466</c:v>
                </c:pt>
                <c:pt idx="3896">
                  <c:v>466</c:v>
                </c:pt>
                <c:pt idx="3897">
                  <c:v>638</c:v>
                </c:pt>
                <c:pt idx="3898">
                  <c:v>463</c:v>
                </c:pt>
                <c:pt idx="3899">
                  <c:v>466</c:v>
                </c:pt>
                <c:pt idx="3900">
                  <c:v>463</c:v>
                </c:pt>
                <c:pt idx="3901">
                  <c:v>463</c:v>
                </c:pt>
                <c:pt idx="3902">
                  <c:v>475</c:v>
                </c:pt>
                <c:pt idx="3903">
                  <c:v>463</c:v>
                </c:pt>
                <c:pt idx="3904">
                  <c:v>463</c:v>
                </c:pt>
                <c:pt idx="3905">
                  <c:v>459</c:v>
                </c:pt>
                <c:pt idx="3906">
                  <c:v>463</c:v>
                </c:pt>
                <c:pt idx="3907">
                  <c:v>459</c:v>
                </c:pt>
                <c:pt idx="3908">
                  <c:v>454</c:v>
                </c:pt>
                <c:pt idx="3909">
                  <c:v>475</c:v>
                </c:pt>
                <c:pt idx="3910">
                  <c:v>463</c:v>
                </c:pt>
                <c:pt idx="3911">
                  <c:v>480</c:v>
                </c:pt>
                <c:pt idx="3912">
                  <c:v>466</c:v>
                </c:pt>
                <c:pt idx="3913">
                  <c:v>491</c:v>
                </c:pt>
                <c:pt idx="3914">
                  <c:v>482</c:v>
                </c:pt>
                <c:pt idx="3915">
                  <c:v>463</c:v>
                </c:pt>
                <c:pt idx="3916">
                  <c:v>475</c:v>
                </c:pt>
                <c:pt idx="3917">
                  <c:v>466</c:v>
                </c:pt>
                <c:pt idx="3918">
                  <c:v>466</c:v>
                </c:pt>
                <c:pt idx="3919">
                  <c:v>459</c:v>
                </c:pt>
                <c:pt idx="3920">
                  <c:v>463</c:v>
                </c:pt>
                <c:pt idx="3921">
                  <c:v>463</c:v>
                </c:pt>
                <c:pt idx="3922">
                  <c:v>475</c:v>
                </c:pt>
                <c:pt idx="3923">
                  <c:v>466</c:v>
                </c:pt>
                <c:pt idx="3924">
                  <c:v>493</c:v>
                </c:pt>
                <c:pt idx="3925">
                  <c:v>498</c:v>
                </c:pt>
                <c:pt idx="3926">
                  <c:v>491</c:v>
                </c:pt>
                <c:pt idx="3927">
                  <c:v>493</c:v>
                </c:pt>
                <c:pt idx="3928">
                  <c:v>480</c:v>
                </c:pt>
                <c:pt idx="3929">
                  <c:v>482</c:v>
                </c:pt>
                <c:pt idx="3930">
                  <c:v>482</c:v>
                </c:pt>
                <c:pt idx="3931">
                  <c:v>480</c:v>
                </c:pt>
                <c:pt idx="3932">
                  <c:v>491</c:v>
                </c:pt>
                <c:pt idx="3933">
                  <c:v>491</c:v>
                </c:pt>
                <c:pt idx="3934">
                  <c:v>493</c:v>
                </c:pt>
                <c:pt idx="3935">
                  <c:v>498</c:v>
                </c:pt>
                <c:pt idx="3936">
                  <c:v>498</c:v>
                </c:pt>
                <c:pt idx="3937">
                  <c:v>502</c:v>
                </c:pt>
                <c:pt idx="3938">
                  <c:v>493</c:v>
                </c:pt>
                <c:pt idx="3939">
                  <c:v>493</c:v>
                </c:pt>
                <c:pt idx="3940">
                  <c:v>502</c:v>
                </c:pt>
                <c:pt idx="3941">
                  <c:v>498</c:v>
                </c:pt>
                <c:pt idx="3942">
                  <c:v>498</c:v>
                </c:pt>
                <c:pt idx="3943">
                  <c:v>491</c:v>
                </c:pt>
                <c:pt idx="3944">
                  <c:v>498</c:v>
                </c:pt>
                <c:pt idx="3945">
                  <c:v>482</c:v>
                </c:pt>
                <c:pt idx="3946">
                  <c:v>491</c:v>
                </c:pt>
                <c:pt idx="3947">
                  <c:v>493</c:v>
                </c:pt>
                <c:pt idx="3948">
                  <c:v>480</c:v>
                </c:pt>
                <c:pt idx="3949">
                  <c:v>482</c:v>
                </c:pt>
                <c:pt idx="3950">
                  <c:v>466</c:v>
                </c:pt>
                <c:pt idx="3951">
                  <c:v>480</c:v>
                </c:pt>
                <c:pt idx="3952">
                  <c:v>475</c:v>
                </c:pt>
                <c:pt idx="3953">
                  <c:v>466</c:v>
                </c:pt>
                <c:pt idx="3954">
                  <c:v>480</c:v>
                </c:pt>
                <c:pt idx="3955">
                  <c:v>480</c:v>
                </c:pt>
                <c:pt idx="3956">
                  <c:v>463</c:v>
                </c:pt>
                <c:pt idx="3957">
                  <c:v>463</c:v>
                </c:pt>
                <c:pt idx="3958">
                  <c:v>466</c:v>
                </c:pt>
                <c:pt idx="3959">
                  <c:v>466</c:v>
                </c:pt>
                <c:pt idx="3960">
                  <c:v>480</c:v>
                </c:pt>
                <c:pt idx="3961">
                  <c:v>466</c:v>
                </c:pt>
                <c:pt idx="3962">
                  <c:v>480</c:v>
                </c:pt>
                <c:pt idx="3963">
                  <c:v>480</c:v>
                </c:pt>
                <c:pt idx="3964">
                  <c:v>466</c:v>
                </c:pt>
                <c:pt idx="3965">
                  <c:v>491</c:v>
                </c:pt>
                <c:pt idx="3966">
                  <c:v>482</c:v>
                </c:pt>
                <c:pt idx="3967">
                  <c:v>482</c:v>
                </c:pt>
                <c:pt idx="3968">
                  <c:v>493</c:v>
                </c:pt>
                <c:pt idx="3969">
                  <c:v>480</c:v>
                </c:pt>
                <c:pt idx="3970">
                  <c:v>482</c:v>
                </c:pt>
                <c:pt idx="3971">
                  <c:v>493</c:v>
                </c:pt>
                <c:pt idx="3972">
                  <c:v>491</c:v>
                </c:pt>
                <c:pt idx="3973">
                  <c:v>491</c:v>
                </c:pt>
                <c:pt idx="3974">
                  <c:v>514</c:v>
                </c:pt>
                <c:pt idx="3975">
                  <c:v>581</c:v>
                </c:pt>
                <c:pt idx="3976">
                  <c:v>548</c:v>
                </c:pt>
                <c:pt idx="3977">
                  <c:v>611</c:v>
                </c:pt>
                <c:pt idx="3978">
                  <c:v>602</c:v>
                </c:pt>
                <c:pt idx="3979">
                  <c:v>575</c:v>
                </c:pt>
                <c:pt idx="3980">
                  <c:v>553</c:v>
                </c:pt>
                <c:pt idx="3981">
                  <c:v>524</c:v>
                </c:pt>
                <c:pt idx="3982">
                  <c:v>553</c:v>
                </c:pt>
                <c:pt idx="3983">
                  <c:v>537</c:v>
                </c:pt>
                <c:pt idx="3984">
                  <c:v>560</c:v>
                </c:pt>
                <c:pt idx="3985">
                  <c:v>542</c:v>
                </c:pt>
                <c:pt idx="3986">
                  <c:v>530</c:v>
                </c:pt>
                <c:pt idx="3987">
                  <c:v>530</c:v>
                </c:pt>
                <c:pt idx="3988">
                  <c:v>519</c:v>
                </c:pt>
                <c:pt idx="3989">
                  <c:v>537</c:v>
                </c:pt>
                <c:pt idx="3990">
                  <c:v>575</c:v>
                </c:pt>
                <c:pt idx="3991">
                  <c:v>572</c:v>
                </c:pt>
                <c:pt idx="3992">
                  <c:v>572</c:v>
                </c:pt>
                <c:pt idx="3993">
                  <c:v>566</c:v>
                </c:pt>
                <c:pt idx="3994">
                  <c:v>553</c:v>
                </c:pt>
                <c:pt idx="3995">
                  <c:v>548</c:v>
                </c:pt>
                <c:pt idx="3996">
                  <c:v>530</c:v>
                </c:pt>
                <c:pt idx="3997">
                  <c:v>553</c:v>
                </c:pt>
                <c:pt idx="3998">
                  <c:v>542</c:v>
                </c:pt>
                <c:pt idx="3999">
                  <c:v>553</c:v>
                </c:pt>
                <c:pt idx="4000">
                  <c:v>548</c:v>
                </c:pt>
                <c:pt idx="4001">
                  <c:v>548</c:v>
                </c:pt>
                <c:pt idx="4002">
                  <c:v>560</c:v>
                </c:pt>
                <c:pt idx="4003">
                  <c:v>553</c:v>
                </c:pt>
                <c:pt idx="4004">
                  <c:v>542</c:v>
                </c:pt>
                <c:pt idx="4005">
                  <c:v>530</c:v>
                </c:pt>
                <c:pt idx="4006">
                  <c:v>530</c:v>
                </c:pt>
                <c:pt idx="4007">
                  <c:v>514</c:v>
                </c:pt>
                <c:pt idx="4008">
                  <c:v>524</c:v>
                </c:pt>
                <c:pt idx="4009">
                  <c:v>524</c:v>
                </c:pt>
                <c:pt idx="4010">
                  <c:v>530</c:v>
                </c:pt>
                <c:pt idx="4011">
                  <c:v>524</c:v>
                </c:pt>
                <c:pt idx="4012">
                  <c:v>514</c:v>
                </c:pt>
                <c:pt idx="4013">
                  <c:v>519</c:v>
                </c:pt>
                <c:pt idx="4014">
                  <c:v>498</c:v>
                </c:pt>
                <c:pt idx="4015">
                  <c:v>502</c:v>
                </c:pt>
                <c:pt idx="4016">
                  <c:v>493</c:v>
                </c:pt>
                <c:pt idx="4017">
                  <c:v>498</c:v>
                </c:pt>
                <c:pt idx="4018">
                  <c:v>498</c:v>
                </c:pt>
                <c:pt idx="4019">
                  <c:v>491</c:v>
                </c:pt>
                <c:pt idx="4020">
                  <c:v>514</c:v>
                </c:pt>
                <c:pt idx="4021">
                  <c:v>572</c:v>
                </c:pt>
                <c:pt idx="4022">
                  <c:v>596</c:v>
                </c:pt>
                <c:pt idx="4023">
                  <c:v>631</c:v>
                </c:pt>
                <c:pt idx="4024">
                  <c:v>649</c:v>
                </c:pt>
                <c:pt idx="4025">
                  <c:v>652</c:v>
                </c:pt>
                <c:pt idx="4026">
                  <c:v>649</c:v>
                </c:pt>
                <c:pt idx="4027">
                  <c:v>712</c:v>
                </c:pt>
                <c:pt idx="4028">
                  <c:v>765</c:v>
                </c:pt>
                <c:pt idx="4029">
                  <c:v>757</c:v>
                </c:pt>
                <c:pt idx="4030">
                  <c:v>776</c:v>
                </c:pt>
                <c:pt idx="4031">
                  <c:v>765</c:v>
                </c:pt>
                <c:pt idx="4032">
                  <c:v>785</c:v>
                </c:pt>
                <c:pt idx="4033">
                  <c:v>793</c:v>
                </c:pt>
                <c:pt idx="4034">
                  <c:v>832</c:v>
                </c:pt>
                <c:pt idx="4035">
                  <c:v>821</c:v>
                </c:pt>
                <c:pt idx="4036">
                  <c:v>821</c:v>
                </c:pt>
                <c:pt idx="4037">
                  <c:v>813</c:v>
                </c:pt>
                <c:pt idx="4038">
                  <c:v>765</c:v>
                </c:pt>
                <c:pt idx="4039">
                  <c:v>776</c:v>
                </c:pt>
                <c:pt idx="4040">
                  <c:v>765</c:v>
                </c:pt>
                <c:pt idx="4041">
                  <c:v>765</c:v>
                </c:pt>
                <c:pt idx="4042">
                  <c:v>748</c:v>
                </c:pt>
                <c:pt idx="4043">
                  <c:v>757</c:v>
                </c:pt>
                <c:pt idx="4044">
                  <c:v>776</c:v>
                </c:pt>
                <c:pt idx="4045">
                  <c:v>776</c:v>
                </c:pt>
                <c:pt idx="4046">
                  <c:v>793</c:v>
                </c:pt>
                <c:pt idx="4047">
                  <c:v>793</c:v>
                </c:pt>
                <c:pt idx="4048">
                  <c:v>840</c:v>
                </c:pt>
                <c:pt idx="4049">
                  <c:v>840</c:v>
                </c:pt>
                <c:pt idx="4050">
                  <c:v>802</c:v>
                </c:pt>
                <c:pt idx="4051">
                  <c:v>793</c:v>
                </c:pt>
                <c:pt idx="4052">
                  <c:v>748</c:v>
                </c:pt>
                <c:pt idx="4053">
                  <c:v>757</c:v>
                </c:pt>
                <c:pt idx="4054">
                  <c:v>735</c:v>
                </c:pt>
                <c:pt idx="4055">
                  <c:v>700</c:v>
                </c:pt>
                <c:pt idx="4056">
                  <c:v>668</c:v>
                </c:pt>
                <c:pt idx="4057">
                  <c:v>652</c:v>
                </c:pt>
                <c:pt idx="4058">
                  <c:v>631</c:v>
                </c:pt>
                <c:pt idx="4059">
                  <c:v>620</c:v>
                </c:pt>
                <c:pt idx="4060">
                  <c:v>602</c:v>
                </c:pt>
                <c:pt idx="4061">
                  <c:v>611</c:v>
                </c:pt>
                <c:pt idx="4062">
                  <c:v>596</c:v>
                </c:pt>
                <c:pt idx="4063">
                  <c:v>638</c:v>
                </c:pt>
                <c:pt idx="4064">
                  <c:v>692</c:v>
                </c:pt>
                <c:pt idx="4065">
                  <c:v>700</c:v>
                </c:pt>
                <c:pt idx="4066">
                  <c:v>675</c:v>
                </c:pt>
                <c:pt idx="4067">
                  <c:v>668</c:v>
                </c:pt>
                <c:pt idx="4068">
                  <c:v>683</c:v>
                </c:pt>
                <c:pt idx="4069">
                  <c:v>715</c:v>
                </c:pt>
                <c:pt idx="4070">
                  <c:v>728</c:v>
                </c:pt>
                <c:pt idx="4071">
                  <c:v>776</c:v>
                </c:pt>
                <c:pt idx="4072">
                  <c:v>776</c:v>
                </c:pt>
                <c:pt idx="4073">
                  <c:v>735</c:v>
                </c:pt>
                <c:pt idx="4074">
                  <c:v>748</c:v>
                </c:pt>
                <c:pt idx="4075">
                  <c:v>712</c:v>
                </c:pt>
                <c:pt idx="4076">
                  <c:v>683</c:v>
                </c:pt>
                <c:pt idx="4077">
                  <c:v>659</c:v>
                </c:pt>
                <c:pt idx="4078">
                  <c:v>638</c:v>
                </c:pt>
                <c:pt idx="4079">
                  <c:v>649</c:v>
                </c:pt>
                <c:pt idx="4080">
                  <c:v>631</c:v>
                </c:pt>
                <c:pt idx="4081">
                  <c:v>631</c:v>
                </c:pt>
                <c:pt idx="4082">
                  <c:v>631</c:v>
                </c:pt>
                <c:pt idx="4083">
                  <c:v>638</c:v>
                </c:pt>
                <c:pt idx="4084">
                  <c:v>620</c:v>
                </c:pt>
                <c:pt idx="4085">
                  <c:v>602</c:v>
                </c:pt>
                <c:pt idx="4086">
                  <c:v>624</c:v>
                </c:pt>
                <c:pt idx="4087">
                  <c:v>631</c:v>
                </c:pt>
                <c:pt idx="4088">
                  <c:v>631</c:v>
                </c:pt>
                <c:pt idx="4089">
                  <c:v>638</c:v>
                </c:pt>
                <c:pt idx="4090">
                  <c:v>638</c:v>
                </c:pt>
                <c:pt idx="4091">
                  <c:v>649</c:v>
                </c:pt>
                <c:pt idx="4092">
                  <c:v>659</c:v>
                </c:pt>
                <c:pt idx="4093">
                  <c:v>757</c:v>
                </c:pt>
                <c:pt idx="4094">
                  <c:v>840</c:v>
                </c:pt>
                <c:pt idx="4095">
                  <c:v>765</c:v>
                </c:pt>
                <c:pt idx="4096">
                  <c:v>793</c:v>
                </c:pt>
                <c:pt idx="4097">
                  <c:v>776</c:v>
                </c:pt>
                <c:pt idx="4098">
                  <c:v>793</c:v>
                </c:pt>
                <c:pt idx="4099">
                  <c:v>942</c:v>
                </c:pt>
                <c:pt idx="4100">
                  <c:v>1032</c:v>
                </c:pt>
                <c:pt idx="4101">
                  <c:v>990</c:v>
                </c:pt>
                <c:pt idx="4102">
                  <c:v>954</c:v>
                </c:pt>
                <c:pt idx="4103">
                  <c:v>977</c:v>
                </c:pt>
                <c:pt idx="4104">
                  <c:v>905</c:v>
                </c:pt>
                <c:pt idx="4105">
                  <c:v>872</c:v>
                </c:pt>
                <c:pt idx="4106">
                  <c:v>821</c:v>
                </c:pt>
                <c:pt idx="4107">
                  <c:v>776</c:v>
                </c:pt>
                <c:pt idx="4108">
                  <c:v>735</c:v>
                </c:pt>
                <c:pt idx="4109">
                  <c:v>683</c:v>
                </c:pt>
                <c:pt idx="4110">
                  <c:v>675</c:v>
                </c:pt>
                <c:pt idx="4111">
                  <c:v>659</c:v>
                </c:pt>
                <c:pt idx="4112">
                  <c:v>652</c:v>
                </c:pt>
                <c:pt idx="4113">
                  <c:v>631</c:v>
                </c:pt>
                <c:pt idx="4114">
                  <c:v>624</c:v>
                </c:pt>
                <c:pt idx="4115">
                  <c:v>602</c:v>
                </c:pt>
                <c:pt idx="4116">
                  <c:v>572</c:v>
                </c:pt>
                <c:pt idx="4117">
                  <c:v>592</c:v>
                </c:pt>
                <c:pt idx="4118">
                  <c:v>572</c:v>
                </c:pt>
                <c:pt idx="4119">
                  <c:v>566</c:v>
                </c:pt>
                <c:pt idx="4120">
                  <c:v>572</c:v>
                </c:pt>
                <c:pt idx="4121">
                  <c:v>553</c:v>
                </c:pt>
                <c:pt idx="4122">
                  <c:v>560</c:v>
                </c:pt>
                <c:pt idx="4123">
                  <c:v>560</c:v>
                </c:pt>
                <c:pt idx="4124">
                  <c:v>553</c:v>
                </c:pt>
                <c:pt idx="4125">
                  <c:v>560</c:v>
                </c:pt>
                <c:pt idx="4126">
                  <c:v>537</c:v>
                </c:pt>
                <c:pt idx="4127">
                  <c:v>537</c:v>
                </c:pt>
                <c:pt idx="4128">
                  <c:v>514</c:v>
                </c:pt>
                <c:pt idx="4129">
                  <c:v>514</c:v>
                </c:pt>
                <c:pt idx="4130">
                  <c:v>514</c:v>
                </c:pt>
                <c:pt idx="4131">
                  <c:v>514</c:v>
                </c:pt>
                <c:pt idx="4132">
                  <c:v>498</c:v>
                </c:pt>
                <c:pt idx="4133">
                  <c:v>482</c:v>
                </c:pt>
                <c:pt idx="4134">
                  <c:v>491</c:v>
                </c:pt>
                <c:pt idx="4135">
                  <c:v>480</c:v>
                </c:pt>
                <c:pt idx="4136">
                  <c:v>466</c:v>
                </c:pt>
                <c:pt idx="4137">
                  <c:v>466</c:v>
                </c:pt>
                <c:pt idx="4138">
                  <c:v>459</c:v>
                </c:pt>
                <c:pt idx="4139">
                  <c:v>459</c:v>
                </c:pt>
                <c:pt idx="4140">
                  <c:v>454</c:v>
                </c:pt>
                <c:pt idx="4141">
                  <c:v>450</c:v>
                </c:pt>
                <c:pt idx="4142">
                  <c:v>454</c:v>
                </c:pt>
                <c:pt idx="4143">
                  <c:v>445</c:v>
                </c:pt>
                <c:pt idx="4144">
                  <c:v>459</c:v>
                </c:pt>
                <c:pt idx="4145">
                  <c:v>450</c:v>
                </c:pt>
                <c:pt idx="4146">
                  <c:v>445</c:v>
                </c:pt>
                <c:pt idx="4147">
                  <c:v>428</c:v>
                </c:pt>
                <c:pt idx="4148">
                  <c:v>428</c:v>
                </c:pt>
                <c:pt idx="4149">
                  <c:v>435</c:v>
                </c:pt>
                <c:pt idx="4150">
                  <c:v>420</c:v>
                </c:pt>
                <c:pt idx="4151">
                  <c:v>428</c:v>
                </c:pt>
                <c:pt idx="4152">
                  <c:v>420</c:v>
                </c:pt>
                <c:pt idx="4153">
                  <c:v>420</c:v>
                </c:pt>
                <c:pt idx="4154">
                  <c:v>417</c:v>
                </c:pt>
                <c:pt idx="4155">
                  <c:v>417</c:v>
                </c:pt>
                <c:pt idx="4156">
                  <c:v>420</c:v>
                </c:pt>
                <c:pt idx="4157">
                  <c:v>413</c:v>
                </c:pt>
                <c:pt idx="4158">
                  <c:v>420</c:v>
                </c:pt>
                <c:pt idx="4159">
                  <c:v>417</c:v>
                </c:pt>
                <c:pt idx="4160">
                  <c:v>413</c:v>
                </c:pt>
                <c:pt idx="4161">
                  <c:v>420</c:v>
                </c:pt>
                <c:pt idx="4162">
                  <c:v>417</c:v>
                </c:pt>
                <c:pt idx="4163">
                  <c:v>417</c:v>
                </c:pt>
                <c:pt idx="4164">
                  <c:v>413</c:v>
                </c:pt>
                <c:pt idx="4165">
                  <c:v>413</c:v>
                </c:pt>
                <c:pt idx="4166">
                  <c:v>420</c:v>
                </c:pt>
                <c:pt idx="4167">
                  <c:v>417</c:v>
                </c:pt>
                <c:pt idx="4168">
                  <c:v>417</c:v>
                </c:pt>
                <c:pt idx="4169">
                  <c:v>420</c:v>
                </c:pt>
                <c:pt idx="4170">
                  <c:v>417</c:v>
                </c:pt>
                <c:pt idx="4171">
                  <c:v>420</c:v>
                </c:pt>
                <c:pt idx="4172">
                  <c:v>417</c:v>
                </c:pt>
                <c:pt idx="4173">
                  <c:v>417</c:v>
                </c:pt>
                <c:pt idx="4174">
                  <c:v>417</c:v>
                </c:pt>
                <c:pt idx="4175">
                  <c:v>426</c:v>
                </c:pt>
                <c:pt idx="4176">
                  <c:v>426</c:v>
                </c:pt>
                <c:pt idx="4177">
                  <c:v>420</c:v>
                </c:pt>
                <c:pt idx="4178">
                  <c:v>417</c:v>
                </c:pt>
                <c:pt idx="4179">
                  <c:v>417</c:v>
                </c:pt>
                <c:pt idx="4180">
                  <c:v>417</c:v>
                </c:pt>
                <c:pt idx="4181">
                  <c:v>413</c:v>
                </c:pt>
                <c:pt idx="4182">
                  <c:v>420</c:v>
                </c:pt>
                <c:pt idx="4183">
                  <c:v>420</c:v>
                </c:pt>
                <c:pt idx="4184">
                  <c:v>417</c:v>
                </c:pt>
                <c:pt idx="4185">
                  <c:v>409</c:v>
                </c:pt>
                <c:pt idx="4186">
                  <c:v>413</c:v>
                </c:pt>
                <c:pt idx="4187">
                  <c:v>413</c:v>
                </c:pt>
                <c:pt idx="4188">
                  <c:v>409</c:v>
                </c:pt>
                <c:pt idx="4189">
                  <c:v>400</c:v>
                </c:pt>
                <c:pt idx="4190">
                  <c:v>400</c:v>
                </c:pt>
                <c:pt idx="4191">
                  <c:v>400</c:v>
                </c:pt>
                <c:pt idx="4192">
                  <c:v>400</c:v>
                </c:pt>
                <c:pt idx="4193">
                  <c:v>403</c:v>
                </c:pt>
                <c:pt idx="4194">
                  <c:v>403</c:v>
                </c:pt>
                <c:pt idx="4195">
                  <c:v>408</c:v>
                </c:pt>
                <c:pt idx="4196">
                  <c:v>403</c:v>
                </c:pt>
                <c:pt idx="4197">
                  <c:v>417</c:v>
                </c:pt>
                <c:pt idx="4198">
                  <c:v>408</c:v>
                </c:pt>
                <c:pt idx="4199">
                  <c:v>408</c:v>
                </c:pt>
                <c:pt idx="4200">
                  <c:v>413</c:v>
                </c:pt>
                <c:pt idx="4201">
                  <c:v>403</c:v>
                </c:pt>
                <c:pt idx="4202">
                  <c:v>413</c:v>
                </c:pt>
                <c:pt idx="4203">
                  <c:v>408</c:v>
                </c:pt>
                <c:pt idx="4204">
                  <c:v>413</c:v>
                </c:pt>
                <c:pt idx="4205">
                  <c:v>413</c:v>
                </c:pt>
                <c:pt idx="4206">
                  <c:v>403</c:v>
                </c:pt>
                <c:pt idx="4207">
                  <c:v>417</c:v>
                </c:pt>
                <c:pt idx="4208">
                  <c:v>417</c:v>
                </c:pt>
                <c:pt idx="4209">
                  <c:v>417</c:v>
                </c:pt>
                <c:pt idx="4210">
                  <c:v>417</c:v>
                </c:pt>
                <c:pt idx="4211">
                  <c:v>417</c:v>
                </c:pt>
                <c:pt idx="4212">
                  <c:v>425</c:v>
                </c:pt>
                <c:pt idx="4213">
                  <c:v>425</c:v>
                </c:pt>
                <c:pt idx="4214">
                  <c:v>436</c:v>
                </c:pt>
                <c:pt idx="4215">
                  <c:v>427</c:v>
                </c:pt>
                <c:pt idx="4216">
                  <c:v>427</c:v>
                </c:pt>
                <c:pt idx="4217">
                  <c:v>439</c:v>
                </c:pt>
                <c:pt idx="4218">
                  <c:v>427</c:v>
                </c:pt>
                <c:pt idx="4219">
                  <c:v>439</c:v>
                </c:pt>
                <c:pt idx="4220">
                  <c:v>439</c:v>
                </c:pt>
                <c:pt idx="4221">
                  <c:v>466</c:v>
                </c:pt>
                <c:pt idx="4222">
                  <c:v>492</c:v>
                </c:pt>
                <c:pt idx="4223">
                  <c:v>483</c:v>
                </c:pt>
                <c:pt idx="4224">
                  <c:v>492</c:v>
                </c:pt>
                <c:pt idx="4225">
                  <c:v>478</c:v>
                </c:pt>
                <c:pt idx="4226">
                  <c:v>502</c:v>
                </c:pt>
                <c:pt idx="4227">
                  <c:v>492</c:v>
                </c:pt>
                <c:pt idx="4228">
                  <c:v>517</c:v>
                </c:pt>
                <c:pt idx="4229">
                  <c:v>508</c:v>
                </c:pt>
                <c:pt idx="4230">
                  <c:v>508</c:v>
                </c:pt>
                <c:pt idx="4231">
                  <c:v>524</c:v>
                </c:pt>
                <c:pt idx="4232">
                  <c:v>517</c:v>
                </c:pt>
                <c:pt idx="4233">
                  <c:v>534</c:v>
                </c:pt>
                <c:pt idx="4234">
                  <c:v>524</c:v>
                </c:pt>
                <c:pt idx="4235">
                  <c:v>524</c:v>
                </c:pt>
                <c:pt idx="4236">
                  <c:v>517</c:v>
                </c:pt>
                <c:pt idx="4237">
                  <c:v>508</c:v>
                </c:pt>
                <c:pt idx="4238">
                  <c:v>517</c:v>
                </c:pt>
                <c:pt idx="4239">
                  <c:v>508</c:v>
                </c:pt>
                <c:pt idx="4240">
                  <c:v>508</c:v>
                </c:pt>
                <c:pt idx="4241">
                  <c:v>502</c:v>
                </c:pt>
                <c:pt idx="4242">
                  <c:v>492</c:v>
                </c:pt>
                <c:pt idx="4243">
                  <c:v>492</c:v>
                </c:pt>
                <c:pt idx="4244">
                  <c:v>478</c:v>
                </c:pt>
                <c:pt idx="4245">
                  <c:v>488</c:v>
                </c:pt>
                <c:pt idx="4246">
                  <c:v>483</c:v>
                </c:pt>
                <c:pt idx="4247">
                  <c:v>483</c:v>
                </c:pt>
                <c:pt idx="4248">
                  <c:v>488</c:v>
                </c:pt>
                <c:pt idx="4249">
                  <c:v>475</c:v>
                </c:pt>
                <c:pt idx="4250">
                  <c:v>475</c:v>
                </c:pt>
                <c:pt idx="4251">
                  <c:v>439</c:v>
                </c:pt>
                <c:pt idx="4252">
                  <c:v>454</c:v>
                </c:pt>
                <c:pt idx="4253">
                  <c:v>444</c:v>
                </c:pt>
                <c:pt idx="4254">
                  <c:v>444</c:v>
                </c:pt>
                <c:pt idx="4255">
                  <c:v>439</c:v>
                </c:pt>
                <c:pt idx="4256">
                  <c:v>436</c:v>
                </c:pt>
                <c:pt idx="4257">
                  <c:v>436</c:v>
                </c:pt>
                <c:pt idx="4258">
                  <c:v>427</c:v>
                </c:pt>
                <c:pt idx="4259">
                  <c:v>436</c:v>
                </c:pt>
                <c:pt idx="4260">
                  <c:v>421</c:v>
                </c:pt>
                <c:pt idx="4261">
                  <c:v>421</c:v>
                </c:pt>
                <c:pt idx="4262">
                  <c:v>417</c:v>
                </c:pt>
                <c:pt idx="4263">
                  <c:v>425</c:v>
                </c:pt>
                <c:pt idx="4264">
                  <c:v>427</c:v>
                </c:pt>
                <c:pt idx="4265">
                  <c:v>425</c:v>
                </c:pt>
                <c:pt idx="4266">
                  <c:v>425</c:v>
                </c:pt>
                <c:pt idx="4267">
                  <c:v>417</c:v>
                </c:pt>
                <c:pt idx="4268">
                  <c:v>413</c:v>
                </c:pt>
                <c:pt idx="4269">
                  <c:v>413</c:v>
                </c:pt>
                <c:pt idx="4270">
                  <c:v>421</c:v>
                </c:pt>
                <c:pt idx="4271">
                  <c:v>408</c:v>
                </c:pt>
                <c:pt idx="4272">
                  <c:v>417</c:v>
                </c:pt>
                <c:pt idx="4273">
                  <c:v>403</c:v>
                </c:pt>
                <c:pt idx="4274">
                  <c:v>408</c:v>
                </c:pt>
                <c:pt idx="4275">
                  <c:v>413</c:v>
                </c:pt>
                <c:pt idx="4276">
                  <c:v>403</c:v>
                </c:pt>
                <c:pt idx="4277">
                  <c:v>403</c:v>
                </c:pt>
                <c:pt idx="4278">
                  <c:v>400</c:v>
                </c:pt>
                <c:pt idx="4279">
                  <c:v>407</c:v>
                </c:pt>
                <c:pt idx="4280">
                  <c:v>400</c:v>
                </c:pt>
                <c:pt idx="4281">
                  <c:v>400</c:v>
                </c:pt>
                <c:pt idx="4282">
                  <c:v>400</c:v>
                </c:pt>
                <c:pt idx="4283">
                  <c:v>408</c:v>
                </c:pt>
                <c:pt idx="4284">
                  <c:v>403</c:v>
                </c:pt>
                <c:pt idx="4285">
                  <c:v>400</c:v>
                </c:pt>
                <c:pt idx="4286">
                  <c:v>403</c:v>
                </c:pt>
                <c:pt idx="4287">
                  <c:v>400</c:v>
                </c:pt>
                <c:pt idx="4288">
                  <c:v>400</c:v>
                </c:pt>
                <c:pt idx="4289">
                  <c:v>400</c:v>
                </c:pt>
                <c:pt idx="4290">
                  <c:v>411</c:v>
                </c:pt>
                <c:pt idx="4291">
                  <c:v>400</c:v>
                </c:pt>
                <c:pt idx="4292">
                  <c:v>400</c:v>
                </c:pt>
                <c:pt idx="4293">
                  <c:v>400</c:v>
                </c:pt>
                <c:pt idx="4294">
                  <c:v>400</c:v>
                </c:pt>
                <c:pt idx="4295">
                  <c:v>408</c:v>
                </c:pt>
                <c:pt idx="4296">
                  <c:v>408</c:v>
                </c:pt>
                <c:pt idx="4297">
                  <c:v>410</c:v>
                </c:pt>
                <c:pt idx="4298">
                  <c:v>403</c:v>
                </c:pt>
                <c:pt idx="4299">
                  <c:v>403</c:v>
                </c:pt>
                <c:pt idx="4300">
                  <c:v>403</c:v>
                </c:pt>
                <c:pt idx="4301">
                  <c:v>403</c:v>
                </c:pt>
                <c:pt idx="4302">
                  <c:v>403</c:v>
                </c:pt>
                <c:pt idx="4303">
                  <c:v>410</c:v>
                </c:pt>
                <c:pt idx="4304">
                  <c:v>408</c:v>
                </c:pt>
                <c:pt idx="4305">
                  <c:v>408</c:v>
                </c:pt>
                <c:pt idx="4306">
                  <c:v>400</c:v>
                </c:pt>
                <c:pt idx="4307">
                  <c:v>425</c:v>
                </c:pt>
                <c:pt idx="4308">
                  <c:v>425</c:v>
                </c:pt>
                <c:pt idx="4309">
                  <c:v>416</c:v>
                </c:pt>
                <c:pt idx="4310">
                  <c:v>428</c:v>
                </c:pt>
                <c:pt idx="4311">
                  <c:v>420</c:v>
                </c:pt>
                <c:pt idx="4312">
                  <c:v>420</c:v>
                </c:pt>
                <c:pt idx="4313">
                  <c:v>414</c:v>
                </c:pt>
                <c:pt idx="4314">
                  <c:v>420</c:v>
                </c:pt>
                <c:pt idx="4315">
                  <c:v>416</c:v>
                </c:pt>
                <c:pt idx="4316">
                  <c:v>420</c:v>
                </c:pt>
                <c:pt idx="4317">
                  <c:v>414</c:v>
                </c:pt>
                <c:pt idx="4318">
                  <c:v>420</c:v>
                </c:pt>
                <c:pt idx="4319">
                  <c:v>425</c:v>
                </c:pt>
                <c:pt idx="4320">
                  <c:v>406</c:v>
                </c:pt>
                <c:pt idx="4321">
                  <c:v>420</c:v>
                </c:pt>
                <c:pt idx="4322">
                  <c:v>414</c:v>
                </c:pt>
                <c:pt idx="4323">
                  <c:v>416</c:v>
                </c:pt>
                <c:pt idx="4324">
                  <c:v>416</c:v>
                </c:pt>
                <c:pt idx="4325">
                  <c:v>414</c:v>
                </c:pt>
                <c:pt idx="4326">
                  <c:v>409</c:v>
                </c:pt>
                <c:pt idx="4327">
                  <c:v>409</c:v>
                </c:pt>
                <c:pt idx="4328">
                  <c:v>416</c:v>
                </c:pt>
                <c:pt idx="4329">
                  <c:v>416</c:v>
                </c:pt>
                <c:pt idx="4330">
                  <c:v>425</c:v>
                </c:pt>
                <c:pt idx="4331">
                  <c:v>416</c:v>
                </c:pt>
                <c:pt idx="4332">
                  <c:v>425</c:v>
                </c:pt>
                <c:pt idx="4333">
                  <c:v>425</c:v>
                </c:pt>
                <c:pt idx="4334">
                  <c:v>416</c:v>
                </c:pt>
                <c:pt idx="4335">
                  <c:v>435</c:v>
                </c:pt>
                <c:pt idx="4336">
                  <c:v>428</c:v>
                </c:pt>
                <c:pt idx="4337">
                  <c:v>428</c:v>
                </c:pt>
                <c:pt idx="4338">
                  <c:v>435</c:v>
                </c:pt>
                <c:pt idx="4339">
                  <c:v>425</c:v>
                </c:pt>
                <c:pt idx="4340">
                  <c:v>435</c:v>
                </c:pt>
                <c:pt idx="4341">
                  <c:v>425</c:v>
                </c:pt>
                <c:pt idx="4342">
                  <c:v>425</c:v>
                </c:pt>
                <c:pt idx="4343">
                  <c:v>428</c:v>
                </c:pt>
                <c:pt idx="4344">
                  <c:v>420</c:v>
                </c:pt>
                <c:pt idx="4345">
                  <c:v>435</c:v>
                </c:pt>
                <c:pt idx="4346">
                  <c:v>425</c:v>
                </c:pt>
                <c:pt idx="4347">
                  <c:v>428</c:v>
                </c:pt>
                <c:pt idx="4348">
                  <c:v>428</c:v>
                </c:pt>
                <c:pt idx="4349">
                  <c:v>439</c:v>
                </c:pt>
                <c:pt idx="4350">
                  <c:v>420</c:v>
                </c:pt>
                <c:pt idx="4351">
                  <c:v>420</c:v>
                </c:pt>
                <c:pt idx="4352">
                  <c:v>439</c:v>
                </c:pt>
                <c:pt idx="4353">
                  <c:v>420</c:v>
                </c:pt>
                <c:pt idx="4354">
                  <c:v>428</c:v>
                </c:pt>
                <c:pt idx="4355">
                  <c:v>428</c:v>
                </c:pt>
                <c:pt idx="4356">
                  <c:v>428</c:v>
                </c:pt>
                <c:pt idx="4357">
                  <c:v>435</c:v>
                </c:pt>
                <c:pt idx="4358">
                  <c:v>428</c:v>
                </c:pt>
                <c:pt idx="4359">
                  <c:v>428</c:v>
                </c:pt>
                <c:pt idx="4360">
                  <c:v>428</c:v>
                </c:pt>
                <c:pt idx="4361">
                  <c:v>428</c:v>
                </c:pt>
                <c:pt idx="4362">
                  <c:v>435</c:v>
                </c:pt>
                <c:pt idx="4363">
                  <c:v>444</c:v>
                </c:pt>
                <c:pt idx="4364">
                  <c:v>428</c:v>
                </c:pt>
                <c:pt idx="4365">
                  <c:v>428</c:v>
                </c:pt>
                <c:pt idx="4366">
                  <c:v>425</c:v>
                </c:pt>
                <c:pt idx="4367">
                  <c:v>416</c:v>
                </c:pt>
                <c:pt idx="4368">
                  <c:v>428</c:v>
                </c:pt>
                <c:pt idx="4369">
                  <c:v>425</c:v>
                </c:pt>
                <c:pt idx="4370">
                  <c:v>428</c:v>
                </c:pt>
                <c:pt idx="4371">
                  <c:v>439</c:v>
                </c:pt>
                <c:pt idx="4372">
                  <c:v>416</c:v>
                </c:pt>
                <c:pt idx="4373">
                  <c:v>448</c:v>
                </c:pt>
                <c:pt idx="4374">
                  <c:v>451</c:v>
                </c:pt>
                <c:pt idx="4375">
                  <c:v>444</c:v>
                </c:pt>
                <c:pt idx="4376">
                  <c:v>464</c:v>
                </c:pt>
                <c:pt idx="4377">
                  <c:v>464</c:v>
                </c:pt>
                <c:pt idx="4378">
                  <c:v>483</c:v>
                </c:pt>
                <c:pt idx="4379">
                  <c:v>548</c:v>
                </c:pt>
                <c:pt idx="4380">
                  <c:v>591</c:v>
                </c:pt>
                <c:pt idx="4381">
                  <c:v>602</c:v>
                </c:pt>
                <c:pt idx="4382">
                  <c:v>581</c:v>
                </c:pt>
                <c:pt idx="4383">
                  <c:v>581</c:v>
                </c:pt>
                <c:pt idx="4384">
                  <c:v>591</c:v>
                </c:pt>
                <c:pt idx="4385">
                  <c:v>581</c:v>
                </c:pt>
                <c:pt idx="4386">
                  <c:v>567</c:v>
                </c:pt>
                <c:pt idx="4387">
                  <c:v>537</c:v>
                </c:pt>
                <c:pt idx="4388">
                  <c:v>581</c:v>
                </c:pt>
                <c:pt idx="4389">
                  <c:v>597</c:v>
                </c:pt>
                <c:pt idx="4390">
                  <c:v>591</c:v>
                </c:pt>
                <c:pt idx="4391">
                  <c:v>581</c:v>
                </c:pt>
                <c:pt idx="4392">
                  <c:v>602</c:v>
                </c:pt>
                <c:pt idx="4393">
                  <c:v>597</c:v>
                </c:pt>
                <c:pt idx="4394">
                  <c:v>542</c:v>
                </c:pt>
                <c:pt idx="4395">
                  <c:v>591</c:v>
                </c:pt>
                <c:pt idx="4396">
                  <c:v>520</c:v>
                </c:pt>
                <c:pt idx="4397">
                  <c:v>591</c:v>
                </c:pt>
                <c:pt idx="4398">
                  <c:v>577</c:v>
                </c:pt>
                <c:pt idx="4399">
                  <c:v>570</c:v>
                </c:pt>
                <c:pt idx="4400">
                  <c:v>577</c:v>
                </c:pt>
                <c:pt idx="4401">
                  <c:v>570</c:v>
                </c:pt>
                <c:pt idx="4402">
                  <c:v>567</c:v>
                </c:pt>
                <c:pt idx="4403">
                  <c:v>556</c:v>
                </c:pt>
                <c:pt idx="4404">
                  <c:v>542</c:v>
                </c:pt>
                <c:pt idx="4405">
                  <c:v>542</c:v>
                </c:pt>
                <c:pt idx="4406">
                  <c:v>553</c:v>
                </c:pt>
                <c:pt idx="4407">
                  <c:v>542</c:v>
                </c:pt>
                <c:pt idx="4408">
                  <c:v>542</c:v>
                </c:pt>
                <c:pt idx="4409">
                  <c:v>548</c:v>
                </c:pt>
                <c:pt idx="4410">
                  <c:v>500</c:v>
                </c:pt>
                <c:pt idx="4411">
                  <c:v>531</c:v>
                </c:pt>
                <c:pt idx="4412">
                  <c:v>531</c:v>
                </c:pt>
                <c:pt idx="4413">
                  <c:v>537</c:v>
                </c:pt>
                <c:pt idx="4414">
                  <c:v>537</c:v>
                </c:pt>
                <c:pt idx="4415">
                  <c:v>548</c:v>
                </c:pt>
                <c:pt idx="4416">
                  <c:v>537</c:v>
                </c:pt>
                <c:pt idx="4417">
                  <c:v>548</c:v>
                </c:pt>
                <c:pt idx="4418">
                  <c:v>556</c:v>
                </c:pt>
                <c:pt idx="4419">
                  <c:v>577</c:v>
                </c:pt>
                <c:pt idx="4420">
                  <c:v>570</c:v>
                </c:pt>
                <c:pt idx="4421">
                  <c:v>570</c:v>
                </c:pt>
                <c:pt idx="4422">
                  <c:v>597</c:v>
                </c:pt>
                <c:pt idx="4423">
                  <c:v>638</c:v>
                </c:pt>
                <c:pt idx="4424">
                  <c:v>611</c:v>
                </c:pt>
                <c:pt idx="4425">
                  <c:v>618</c:v>
                </c:pt>
                <c:pt idx="4426">
                  <c:v>611</c:v>
                </c:pt>
                <c:pt idx="4427">
                  <c:v>611</c:v>
                </c:pt>
                <c:pt idx="4428">
                  <c:v>591</c:v>
                </c:pt>
                <c:pt idx="4429">
                  <c:v>542</c:v>
                </c:pt>
                <c:pt idx="4430">
                  <c:v>591</c:v>
                </c:pt>
                <c:pt idx="4431">
                  <c:v>591</c:v>
                </c:pt>
                <c:pt idx="4432">
                  <c:v>581</c:v>
                </c:pt>
                <c:pt idx="4433">
                  <c:v>591</c:v>
                </c:pt>
                <c:pt idx="4434">
                  <c:v>581</c:v>
                </c:pt>
                <c:pt idx="4435">
                  <c:v>577</c:v>
                </c:pt>
                <c:pt idx="4436">
                  <c:v>577</c:v>
                </c:pt>
                <c:pt idx="4437">
                  <c:v>581</c:v>
                </c:pt>
                <c:pt idx="4438">
                  <c:v>531</c:v>
                </c:pt>
                <c:pt idx="4439">
                  <c:v>577</c:v>
                </c:pt>
                <c:pt idx="4440">
                  <c:v>577</c:v>
                </c:pt>
                <c:pt idx="4441">
                  <c:v>597</c:v>
                </c:pt>
                <c:pt idx="4442">
                  <c:v>686</c:v>
                </c:pt>
                <c:pt idx="4443">
                  <c:v>717</c:v>
                </c:pt>
                <c:pt idx="4444">
                  <c:v>730</c:v>
                </c:pt>
                <c:pt idx="4445">
                  <c:v>702</c:v>
                </c:pt>
                <c:pt idx="4446">
                  <c:v>686</c:v>
                </c:pt>
                <c:pt idx="4447">
                  <c:v>717</c:v>
                </c:pt>
                <c:pt idx="4448">
                  <c:v>702</c:v>
                </c:pt>
                <c:pt idx="4449">
                  <c:v>694</c:v>
                </c:pt>
                <c:pt idx="4450">
                  <c:v>714</c:v>
                </c:pt>
                <c:pt idx="4451">
                  <c:v>737</c:v>
                </c:pt>
                <c:pt idx="4452">
                  <c:v>730</c:v>
                </c:pt>
                <c:pt idx="4453">
                  <c:v>643</c:v>
                </c:pt>
                <c:pt idx="4454">
                  <c:v>749</c:v>
                </c:pt>
                <c:pt idx="4455">
                  <c:v>737</c:v>
                </c:pt>
                <c:pt idx="4456">
                  <c:v>714</c:v>
                </c:pt>
                <c:pt idx="4457">
                  <c:v>730</c:v>
                </c:pt>
                <c:pt idx="4458">
                  <c:v>714</c:v>
                </c:pt>
                <c:pt idx="4459">
                  <c:v>702</c:v>
                </c:pt>
                <c:pt idx="4460">
                  <c:v>717</c:v>
                </c:pt>
                <c:pt idx="4461">
                  <c:v>714</c:v>
                </c:pt>
                <c:pt idx="4462">
                  <c:v>714</c:v>
                </c:pt>
                <c:pt idx="4463">
                  <c:v>730</c:v>
                </c:pt>
                <c:pt idx="4464">
                  <c:v>702</c:v>
                </c:pt>
                <c:pt idx="4465">
                  <c:v>714</c:v>
                </c:pt>
                <c:pt idx="4466">
                  <c:v>717</c:v>
                </c:pt>
                <c:pt idx="4467">
                  <c:v>717</c:v>
                </c:pt>
                <c:pt idx="4468">
                  <c:v>737</c:v>
                </c:pt>
                <c:pt idx="4469">
                  <c:v>682</c:v>
                </c:pt>
                <c:pt idx="4470">
                  <c:v>730</c:v>
                </c:pt>
                <c:pt idx="4471">
                  <c:v>657</c:v>
                </c:pt>
                <c:pt idx="4472">
                  <c:v>717</c:v>
                </c:pt>
                <c:pt idx="4473">
                  <c:v>717</c:v>
                </c:pt>
                <c:pt idx="4474">
                  <c:v>702</c:v>
                </c:pt>
                <c:pt idx="4475">
                  <c:v>702</c:v>
                </c:pt>
                <c:pt idx="4476">
                  <c:v>671</c:v>
                </c:pt>
                <c:pt idx="4477">
                  <c:v>671</c:v>
                </c:pt>
                <c:pt idx="4478">
                  <c:v>660</c:v>
                </c:pt>
                <c:pt idx="4479">
                  <c:v>671</c:v>
                </c:pt>
                <c:pt idx="4480">
                  <c:v>602</c:v>
                </c:pt>
                <c:pt idx="4481">
                  <c:v>581</c:v>
                </c:pt>
                <c:pt idx="4482">
                  <c:v>591</c:v>
                </c:pt>
                <c:pt idx="4483">
                  <c:v>570</c:v>
                </c:pt>
                <c:pt idx="4484">
                  <c:v>567</c:v>
                </c:pt>
                <c:pt idx="4485">
                  <c:v>570</c:v>
                </c:pt>
                <c:pt idx="4486">
                  <c:v>570</c:v>
                </c:pt>
                <c:pt idx="4487">
                  <c:v>567</c:v>
                </c:pt>
                <c:pt idx="4488">
                  <c:v>567</c:v>
                </c:pt>
                <c:pt idx="4489">
                  <c:v>577</c:v>
                </c:pt>
                <c:pt idx="4490">
                  <c:v>577</c:v>
                </c:pt>
                <c:pt idx="4491">
                  <c:v>570</c:v>
                </c:pt>
                <c:pt idx="4492">
                  <c:v>553</c:v>
                </c:pt>
                <c:pt idx="4493">
                  <c:v>581</c:v>
                </c:pt>
                <c:pt idx="4494">
                  <c:v>577</c:v>
                </c:pt>
                <c:pt idx="4495">
                  <c:v>567</c:v>
                </c:pt>
                <c:pt idx="4496">
                  <c:v>591</c:v>
                </c:pt>
                <c:pt idx="4497">
                  <c:v>577</c:v>
                </c:pt>
                <c:pt idx="4498">
                  <c:v>581</c:v>
                </c:pt>
                <c:pt idx="4499">
                  <c:v>570</c:v>
                </c:pt>
                <c:pt idx="4500">
                  <c:v>597</c:v>
                </c:pt>
                <c:pt idx="4501">
                  <c:v>602</c:v>
                </c:pt>
                <c:pt idx="4502">
                  <c:v>597</c:v>
                </c:pt>
                <c:pt idx="4503">
                  <c:v>602</c:v>
                </c:pt>
                <c:pt idx="4504">
                  <c:v>602</c:v>
                </c:pt>
                <c:pt idx="4505">
                  <c:v>597</c:v>
                </c:pt>
                <c:pt idx="4506">
                  <c:v>602</c:v>
                </c:pt>
                <c:pt idx="4507">
                  <c:v>602</c:v>
                </c:pt>
                <c:pt idx="4508">
                  <c:v>597</c:v>
                </c:pt>
                <c:pt idx="4509">
                  <c:v>618</c:v>
                </c:pt>
                <c:pt idx="4510">
                  <c:v>597</c:v>
                </c:pt>
                <c:pt idx="4511">
                  <c:v>611</c:v>
                </c:pt>
                <c:pt idx="4512">
                  <c:v>611</c:v>
                </c:pt>
                <c:pt idx="4513">
                  <c:v>597</c:v>
                </c:pt>
                <c:pt idx="4514">
                  <c:v>597</c:v>
                </c:pt>
                <c:pt idx="4515">
                  <c:v>577</c:v>
                </c:pt>
                <c:pt idx="4516">
                  <c:v>570</c:v>
                </c:pt>
                <c:pt idx="4517">
                  <c:v>591</c:v>
                </c:pt>
                <c:pt idx="4518">
                  <c:v>556</c:v>
                </c:pt>
                <c:pt idx="4519">
                  <c:v>567</c:v>
                </c:pt>
                <c:pt idx="4520">
                  <c:v>556</c:v>
                </c:pt>
                <c:pt idx="4521">
                  <c:v>553</c:v>
                </c:pt>
                <c:pt idx="4522">
                  <c:v>567</c:v>
                </c:pt>
                <c:pt idx="4523">
                  <c:v>537</c:v>
                </c:pt>
                <c:pt idx="4524">
                  <c:v>548</c:v>
                </c:pt>
                <c:pt idx="4525">
                  <c:v>548</c:v>
                </c:pt>
                <c:pt idx="4526">
                  <c:v>537</c:v>
                </c:pt>
                <c:pt idx="4527">
                  <c:v>548</c:v>
                </c:pt>
                <c:pt idx="4528">
                  <c:v>531</c:v>
                </c:pt>
                <c:pt idx="4529">
                  <c:v>537</c:v>
                </c:pt>
                <c:pt idx="4530">
                  <c:v>520</c:v>
                </c:pt>
                <c:pt idx="4531">
                  <c:v>537</c:v>
                </c:pt>
                <c:pt idx="4532">
                  <c:v>531</c:v>
                </c:pt>
                <c:pt idx="4533">
                  <c:v>531</c:v>
                </c:pt>
                <c:pt idx="4534">
                  <c:v>531</c:v>
                </c:pt>
                <c:pt idx="4535">
                  <c:v>531</c:v>
                </c:pt>
                <c:pt idx="4536">
                  <c:v>531</c:v>
                </c:pt>
                <c:pt idx="4537">
                  <c:v>520</c:v>
                </c:pt>
                <c:pt idx="4538">
                  <c:v>548</c:v>
                </c:pt>
                <c:pt idx="4539">
                  <c:v>567</c:v>
                </c:pt>
                <c:pt idx="4540">
                  <c:v>618</c:v>
                </c:pt>
                <c:pt idx="4541">
                  <c:v>577</c:v>
                </c:pt>
                <c:pt idx="4542">
                  <c:v>591</c:v>
                </c:pt>
                <c:pt idx="4543">
                  <c:v>570</c:v>
                </c:pt>
                <c:pt idx="4544">
                  <c:v>581</c:v>
                </c:pt>
                <c:pt idx="4545">
                  <c:v>591</c:v>
                </c:pt>
                <c:pt idx="4546">
                  <c:v>581</c:v>
                </c:pt>
                <c:pt idx="4547">
                  <c:v>567</c:v>
                </c:pt>
                <c:pt idx="4548">
                  <c:v>591</c:v>
                </c:pt>
                <c:pt idx="4549">
                  <c:v>591</c:v>
                </c:pt>
                <c:pt idx="4550">
                  <c:v>581</c:v>
                </c:pt>
                <c:pt idx="4551">
                  <c:v>581</c:v>
                </c:pt>
                <c:pt idx="4552">
                  <c:v>591</c:v>
                </c:pt>
                <c:pt idx="4553">
                  <c:v>581</c:v>
                </c:pt>
                <c:pt idx="4554">
                  <c:v>602</c:v>
                </c:pt>
                <c:pt idx="4555">
                  <c:v>591</c:v>
                </c:pt>
                <c:pt idx="4556">
                  <c:v>602</c:v>
                </c:pt>
                <c:pt idx="4557">
                  <c:v>597</c:v>
                </c:pt>
                <c:pt idx="4558">
                  <c:v>602</c:v>
                </c:pt>
                <c:pt idx="4559">
                  <c:v>602</c:v>
                </c:pt>
                <c:pt idx="4560">
                  <c:v>602</c:v>
                </c:pt>
                <c:pt idx="4561">
                  <c:v>597</c:v>
                </c:pt>
                <c:pt idx="4562">
                  <c:v>597</c:v>
                </c:pt>
                <c:pt idx="4563">
                  <c:v>602</c:v>
                </c:pt>
                <c:pt idx="4564">
                  <c:v>597</c:v>
                </c:pt>
                <c:pt idx="4565">
                  <c:v>597</c:v>
                </c:pt>
                <c:pt idx="4566">
                  <c:v>597</c:v>
                </c:pt>
                <c:pt idx="4567">
                  <c:v>602</c:v>
                </c:pt>
                <c:pt idx="4568">
                  <c:v>602</c:v>
                </c:pt>
                <c:pt idx="4569">
                  <c:v>597</c:v>
                </c:pt>
                <c:pt idx="4570">
                  <c:v>597</c:v>
                </c:pt>
                <c:pt idx="4571">
                  <c:v>597</c:v>
                </c:pt>
                <c:pt idx="4572">
                  <c:v>591</c:v>
                </c:pt>
                <c:pt idx="4573">
                  <c:v>597</c:v>
                </c:pt>
                <c:pt idx="4574">
                  <c:v>597</c:v>
                </c:pt>
                <c:pt idx="4575">
                  <c:v>591</c:v>
                </c:pt>
                <c:pt idx="4576">
                  <c:v>581</c:v>
                </c:pt>
                <c:pt idx="4577">
                  <c:v>591</c:v>
                </c:pt>
                <c:pt idx="4578">
                  <c:v>581</c:v>
                </c:pt>
                <c:pt idx="4579">
                  <c:v>542</c:v>
                </c:pt>
                <c:pt idx="4580">
                  <c:v>567</c:v>
                </c:pt>
                <c:pt idx="4581">
                  <c:v>570</c:v>
                </c:pt>
                <c:pt idx="4582">
                  <c:v>567</c:v>
                </c:pt>
                <c:pt idx="4583">
                  <c:v>567</c:v>
                </c:pt>
                <c:pt idx="4584">
                  <c:v>542</c:v>
                </c:pt>
                <c:pt idx="4585">
                  <c:v>567</c:v>
                </c:pt>
                <c:pt idx="4586">
                  <c:v>556</c:v>
                </c:pt>
                <c:pt idx="4587">
                  <c:v>505</c:v>
                </c:pt>
                <c:pt idx="4588">
                  <c:v>542</c:v>
                </c:pt>
                <c:pt idx="4589">
                  <c:v>556</c:v>
                </c:pt>
                <c:pt idx="4590">
                  <c:v>548</c:v>
                </c:pt>
                <c:pt idx="4591">
                  <c:v>556</c:v>
                </c:pt>
                <c:pt idx="4592">
                  <c:v>567</c:v>
                </c:pt>
                <c:pt idx="4593">
                  <c:v>556</c:v>
                </c:pt>
                <c:pt idx="4594">
                  <c:v>577</c:v>
                </c:pt>
                <c:pt idx="4595">
                  <c:v>567</c:v>
                </c:pt>
                <c:pt idx="4596">
                  <c:v>553</c:v>
                </c:pt>
                <c:pt idx="4597">
                  <c:v>577</c:v>
                </c:pt>
                <c:pt idx="4598">
                  <c:v>556</c:v>
                </c:pt>
                <c:pt idx="4599">
                  <c:v>520</c:v>
                </c:pt>
                <c:pt idx="4600">
                  <c:v>567</c:v>
                </c:pt>
                <c:pt idx="4601">
                  <c:v>577</c:v>
                </c:pt>
                <c:pt idx="4602">
                  <c:v>556</c:v>
                </c:pt>
                <c:pt idx="4603">
                  <c:v>570</c:v>
                </c:pt>
                <c:pt idx="4604">
                  <c:v>515</c:v>
                </c:pt>
                <c:pt idx="4605">
                  <c:v>556</c:v>
                </c:pt>
                <c:pt idx="4606">
                  <c:v>556</c:v>
                </c:pt>
                <c:pt idx="4607">
                  <c:v>556</c:v>
                </c:pt>
                <c:pt idx="4608">
                  <c:v>553</c:v>
                </c:pt>
                <c:pt idx="4609">
                  <c:v>556</c:v>
                </c:pt>
                <c:pt idx="4610">
                  <c:v>531</c:v>
                </c:pt>
                <c:pt idx="4611">
                  <c:v>553</c:v>
                </c:pt>
                <c:pt idx="4612">
                  <c:v>553</c:v>
                </c:pt>
                <c:pt idx="4613">
                  <c:v>537</c:v>
                </c:pt>
                <c:pt idx="4614">
                  <c:v>553</c:v>
                </c:pt>
                <c:pt idx="4615">
                  <c:v>553</c:v>
                </c:pt>
                <c:pt idx="4616">
                  <c:v>542</c:v>
                </c:pt>
                <c:pt idx="4617">
                  <c:v>553</c:v>
                </c:pt>
                <c:pt idx="4618">
                  <c:v>548</c:v>
                </c:pt>
                <c:pt idx="4619">
                  <c:v>542</c:v>
                </c:pt>
                <c:pt idx="4620">
                  <c:v>537</c:v>
                </c:pt>
                <c:pt idx="4621">
                  <c:v>531</c:v>
                </c:pt>
                <c:pt idx="4622">
                  <c:v>542</c:v>
                </c:pt>
                <c:pt idx="4623">
                  <c:v>537</c:v>
                </c:pt>
                <c:pt idx="4624">
                  <c:v>542</c:v>
                </c:pt>
                <c:pt idx="4625">
                  <c:v>526</c:v>
                </c:pt>
                <c:pt idx="4626">
                  <c:v>483</c:v>
                </c:pt>
                <c:pt idx="4627">
                  <c:v>537</c:v>
                </c:pt>
                <c:pt idx="4628">
                  <c:v>526</c:v>
                </c:pt>
                <c:pt idx="4629">
                  <c:v>531</c:v>
                </c:pt>
                <c:pt idx="4630">
                  <c:v>531</c:v>
                </c:pt>
                <c:pt idx="4631">
                  <c:v>526</c:v>
                </c:pt>
                <c:pt idx="4632">
                  <c:v>531</c:v>
                </c:pt>
                <c:pt idx="4633">
                  <c:v>526</c:v>
                </c:pt>
                <c:pt idx="4634">
                  <c:v>520</c:v>
                </c:pt>
                <c:pt idx="4635">
                  <c:v>531</c:v>
                </c:pt>
                <c:pt idx="4636">
                  <c:v>492</c:v>
                </c:pt>
                <c:pt idx="4637">
                  <c:v>526</c:v>
                </c:pt>
                <c:pt idx="4638">
                  <c:v>505</c:v>
                </c:pt>
                <c:pt idx="4639">
                  <c:v>495</c:v>
                </c:pt>
                <c:pt idx="4640">
                  <c:v>495</c:v>
                </c:pt>
                <c:pt idx="4641">
                  <c:v>515</c:v>
                </c:pt>
                <c:pt idx="4642">
                  <c:v>505</c:v>
                </c:pt>
                <c:pt idx="4643">
                  <c:v>472</c:v>
                </c:pt>
                <c:pt idx="4644">
                  <c:v>515</c:v>
                </c:pt>
                <c:pt idx="4645">
                  <c:v>492</c:v>
                </c:pt>
                <c:pt idx="4646">
                  <c:v>500</c:v>
                </c:pt>
                <c:pt idx="4647">
                  <c:v>495</c:v>
                </c:pt>
                <c:pt idx="4648">
                  <c:v>500</c:v>
                </c:pt>
                <c:pt idx="4649">
                  <c:v>515</c:v>
                </c:pt>
                <c:pt idx="4650">
                  <c:v>495</c:v>
                </c:pt>
                <c:pt idx="4651">
                  <c:v>500</c:v>
                </c:pt>
                <c:pt idx="4652">
                  <c:v>495</c:v>
                </c:pt>
                <c:pt idx="4653">
                  <c:v>495</c:v>
                </c:pt>
                <c:pt idx="4654">
                  <c:v>492</c:v>
                </c:pt>
                <c:pt idx="4655">
                  <c:v>492</c:v>
                </c:pt>
                <c:pt idx="4656">
                  <c:v>495</c:v>
                </c:pt>
                <c:pt idx="4657">
                  <c:v>495</c:v>
                </c:pt>
                <c:pt idx="4658">
                  <c:v>495</c:v>
                </c:pt>
                <c:pt idx="4659">
                  <c:v>500</c:v>
                </c:pt>
                <c:pt idx="4660">
                  <c:v>472</c:v>
                </c:pt>
                <c:pt idx="4661">
                  <c:v>495</c:v>
                </c:pt>
                <c:pt idx="4662">
                  <c:v>500</c:v>
                </c:pt>
                <c:pt idx="4663">
                  <c:v>500</c:v>
                </c:pt>
                <c:pt idx="4664">
                  <c:v>515</c:v>
                </c:pt>
                <c:pt idx="4665">
                  <c:v>500</c:v>
                </c:pt>
                <c:pt idx="4666">
                  <c:v>492</c:v>
                </c:pt>
                <c:pt idx="4667">
                  <c:v>505</c:v>
                </c:pt>
                <c:pt idx="4668">
                  <c:v>435</c:v>
                </c:pt>
                <c:pt idx="4669">
                  <c:v>448</c:v>
                </c:pt>
                <c:pt idx="4670">
                  <c:v>435</c:v>
                </c:pt>
                <c:pt idx="4671">
                  <c:v>444</c:v>
                </c:pt>
                <c:pt idx="4672">
                  <c:v>451</c:v>
                </c:pt>
                <c:pt idx="4673">
                  <c:v>444</c:v>
                </c:pt>
                <c:pt idx="4674">
                  <c:v>460</c:v>
                </c:pt>
                <c:pt idx="4675">
                  <c:v>448</c:v>
                </c:pt>
                <c:pt idx="4676">
                  <c:v>455</c:v>
                </c:pt>
                <c:pt idx="4677">
                  <c:v>464</c:v>
                </c:pt>
                <c:pt idx="4678">
                  <c:v>472</c:v>
                </c:pt>
                <c:pt idx="4679">
                  <c:v>464</c:v>
                </c:pt>
                <c:pt idx="4680">
                  <c:v>476</c:v>
                </c:pt>
                <c:pt idx="4681">
                  <c:v>476</c:v>
                </c:pt>
                <c:pt idx="4682">
                  <c:v>492</c:v>
                </c:pt>
                <c:pt idx="4683">
                  <c:v>505</c:v>
                </c:pt>
                <c:pt idx="4684">
                  <c:v>495</c:v>
                </c:pt>
                <c:pt idx="4685">
                  <c:v>505</c:v>
                </c:pt>
                <c:pt idx="4686">
                  <c:v>500</c:v>
                </c:pt>
                <c:pt idx="4687">
                  <c:v>505</c:v>
                </c:pt>
                <c:pt idx="4688">
                  <c:v>520</c:v>
                </c:pt>
                <c:pt idx="4689">
                  <c:v>520</c:v>
                </c:pt>
                <c:pt idx="4690">
                  <c:v>526</c:v>
                </c:pt>
                <c:pt idx="4691">
                  <c:v>531</c:v>
                </c:pt>
                <c:pt idx="4692">
                  <c:v>537</c:v>
                </c:pt>
                <c:pt idx="4693">
                  <c:v>542</c:v>
                </c:pt>
                <c:pt idx="4694">
                  <c:v>505</c:v>
                </c:pt>
                <c:pt idx="4695">
                  <c:v>537</c:v>
                </c:pt>
                <c:pt idx="4696">
                  <c:v>526</c:v>
                </c:pt>
                <c:pt idx="4697">
                  <c:v>520</c:v>
                </c:pt>
                <c:pt idx="4698">
                  <c:v>526</c:v>
                </c:pt>
                <c:pt idx="4699">
                  <c:v>515</c:v>
                </c:pt>
                <c:pt idx="4700">
                  <c:v>526</c:v>
                </c:pt>
                <c:pt idx="4701">
                  <c:v>495</c:v>
                </c:pt>
                <c:pt idx="4702">
                  <c:v>520</c:v>
                </c:pt>
                <c:pt idx="4703">
                  <c:v>515</c:v>
                </c:pt>
                <c:pt idx="4704">
                  <c:v>520</c:v>
                </c:pt>
                <c:pt idx="4705">
                  <c:v>531</c:v>
                </c:pt>
                <c:pt idx="4706">
                  <c:v>520</c:v>
                </c:pt>
                <c:pt idx="4707">
                  <c:v>515</c:v>
                </c:pt>
                <c:pt idx="4708">
                  <c:v>515</c:v>
                </c:pt>
                <c:pt idx="4709">
                  <c:v>526</c:v>
                </c:pt>
                <c:pt idx="4710">
                  <c:v>515</c:v>
                </c:pt>
                <c:pt idx="4711">
                  <c:v>520</c:v>
                </c:pt>
                <c:pt idx="4712">
                  <c:v>515</c:v>
                </c:pt>
                <c:pt idx="4713">
                  <c:v>515</c:v>
                </c:pt>
                <c:pt idx="4714">
                  <c:v>515</c:v>
                </c:pt>
                <c:pt idx="4715">
                  <c:v>531</c:v>
                </c:pt>
                <c:pt idx="4716">
                  <c:v>537</c:v>
                </c:pt>
                <c:pt idx="4717">
                  <c:v>531</c:v>
                </c:pt>
                <c:pt idx="4718">
                  <c:v>542</c:v>
                </c:pt>
                <c:pt idx="4719">
                  <c:v>548</c:v>
                </c:pt>
                <c:pt idx="4720">
                  <c:v>542</c:v>
                </c:pt>
                <c:pt idx="4721">
                  <c:v>553</c:v>
                </c:pt>
                <c:pt idx="4722">
                  <c:v>553</c:v>
                </c:pt>
                <c:pt idx="4723">
                  <c:v>553</c:v>
                </c:pt>
                <c:pt idx="4724">
                  <c:v>553</c:v>
                </c:pt>
                <c:pt idx="4725">
                  <c:v>537</c:v>
                </c:pt>
                <c:pt idx="4726">
                  <c:v>548</c:v>
                </c:pt>
                <c:pt idx="4727">
                  <c:v>556</c:v>
                </c:pt>
                <c:pt idx="4728">
                  <c:v>542</c:v>
                </c:pt>
                <c:pt idx="4729">
                  <c:v>542</c:v>
                </c:pt>
                <c:pt idx="4730">
                  <c:v>531</c:v>
                </c:pt>
                <c:pt idx="4731">
                  <c:v>531</c:v>
                </c:pt>
                <c:pt idx="4732">
                  <c:v>505</c:v>
                </c:pt>
                <c:pt idx="4733">
                  <c:v>537</c:v>
                </c:pt>
                <c:pt idx="4734">
                  <c:v>526</c:v>
                </c:pt>
                <c:pt idx="4735">
                  <c:v>537</c:v>
                </c:pt>
                <c:pt idx="4736">
                  <c:v>537</c:v>
                </c:pt>
                <c:pt idx="4737">
                  <c:v>542</c:v>
                </c:pt>
                <c:pt idx="4738">
                  <c:v>553</c:v>
                </c:pt>
                <c:pt idx="4739">
                  <c:v>520</c:v>
                </c:pt>
                <c:pt idx="4740">
                  <c:v>537</c:v>
                </c:pt>
                <c:pt idx="4741">
                  <c:v>520</c:v>
                </c:pt>
                <c:pt idx="4742">
                  <c:v>531</c:v>
                </c:pt>
                <c:pt idx="4743">
                  <c:v>526</c:v>
                </c:pt>
                <c:pt idx="4744">
                  <c:v>531</c:v>
                </c:pt>
                <c:pt idx="4745">
                  <c:v>515</c:v>
                </c:pt>
                <c:pt idx="4746">
                  <c:v>520</c:v>
                </c:pt>
                <c:pt idx="4747">
                  <c:v>520</c:v>
                </c:pt>
                <c:pt idx="4748">
                  <c:v>520</c:v>
                </c:pt>
                <c:pt idx="4749">
                  <c:v>537</c:v>
                </c:pt>
                <c:pt idx="4750">
                  <c:v>526</c:v>
                </c:pt>
                <c:pt idx="4751">
                  <c:v>542</c:v>
                </c:pt>
                <c:pt idx="4752">
                  <c:v>537</c:v>
                </c:pt>
                <c:pt idx="4753">
                  <c:v>548</c:v>
                </c:pt>
                <c:pt idx="4754">
                  <c:v>537</c:v>
                </c:pt>
                <c:pt idx="4755">
                  <c:v>537</c:v>
                </c:pt>
                <c:pt idx="4756">
                  <c:v>526</c:v>
                </c:pt>
                <c:pt idx="4757">
                  <c:v>531</c:v>
                </c:pt>
                <c:pt idx="4758">
                  <c:v>526</c:v>
                </c:pt>
                <c:pt idx="4759">
                  <c:v>531</c:v>
                </c:pt>
                <c:pt idx="4760">
                  <c:v>553</c:v>
                </c:pt>
                <c:pt idx="4761">
                  <c:v>526</c:v>
                </c:pt>
                <c:pt idx="4762">
                  <c:v>526</c:v>
                </c:pt>
                <c:pt idx="4763">
                  <c:v>505</c:v>
                </c:pt>
                <c:pt idx="4764">
                  <c:v>515</c:v>
                </c:pt>
                <c:pt idx="4765">
                  <c:v>500</c:v>
                </c:pt>
                <c:pt idx="4766">
                  <c:v>505</c:v>
                </c:pt>
                <c:pt idx="4767">
                  <c:v>505</c:v>
                </c:pt>
                <c:pt idx="4768">
                  <c:v>505</c:v>
                </c:pt>
                <c:pt idx="4769">
                  <c:v>505</c:v>
                </c:pt>
                <c:pt idx="4770">
                  <c:v>495</c:v>
                </c:pt>
                <c:pt idx="4771">
                  <c:v>531</c:v>
                </c:pt>
                <c:pt idx="4772">
                  <c:v>492</c:v>
                </c:pt>
                <c:pt idx="4773">
                  <c:v>495</c:v>
                </c:pt>
                <c:pt idx="4774">
                  <c:v>500</c:v>
                </c:pt>
                <c:pt idx="4775">
                  <c:v>505</c:v>
                </c:pt>
                <c:pt idx="4776">
                  <c:v>495</c:v>
                </c:pt>
                <c:pt idx="4777">
                  <c:v>481</c:v>
                </c:pt>
                <c:pt idx="4778">
                  <c:v>500</c:v>
                </c:pt>
                <c:pt idx="4779">
                  <c:v>500</c:v>
                </c:pt>
                <c:pt idx="4780">
                  <c:v>505</c:v>
                </c:pt>
                <c:pt idx="4781">
                  <c:v>520</c:v>
                </c:pt>
                <c:pt idx="4782">
                  <c:v>520</c:v>
                </c:pt>
                <c:pt idx="4783">
                  <c:v>581</c:v>
                </c:pt>
                <c:pt idx="4784">
                  <c:v>624</c:v>
                </c:pt>
                <c:pt idx="4785">
                  <c:v>671</c:v>
                </c:pt>
                <c:pt idx="4786">
                  <c:v>754</c:v>
                </c:pt>
                <c:pt idx="4787">
                  <c:v>791</c:v>
                </c:pt>
                <c:pt idx="4788">
                  <c:v>772</c:v>
                </c:pt>
                <c:pt idx="4789">
                  <c:v>749</c:v>
                </c:pt>
                <c:pt idx="4790">
                  <c:v>772</c:v>
                </c:pt>
                <c:pt idx="4791">
                  <c:v>772</c:v>
                </c:pt>
                <c:pt idx="4792">
                  <c:v>821</c:v>
                </c:pt>
                <c:pt idx="4793">
                  <c:v>827</c:v>
                </c:pt>
                <c:pt idx="4794">
                  <c:v>836</c:v>
                </c:pt>
                <c:pt idx="4795">
                  <c:v>872</c:v>
                </c:pt>
                <c:pt idx="4796">
                  <c:v>882</c:v>
                </c:pt>
                <c:pt idx="4797">
                  <c:v>895</c:v>
                </c:pt>
                <c:pt idx="4798">
                  <c:v>905</c:v>
                </c:pt>
                <c:pt idx="4799">
                  <c:v>935</c:v>
                </c:pt>
                <c:pt idx="4800">
                  <c:v>935</c:v>
                </c:pt>
                <c:pt idx="4801">
                  <c:v>959</c:v>
                </c:pt>
                <c:pt idx="4802">
                  <c:v>913</c:v>
                </c:pt>
                <c:pt idx="4803">
                  <c:v>923</c:v>
                </c:pt>
                <c:pt idx="4804">
                  <c:v>882</c:v>
                </c:pt>
                <c:pt idx="4805">
                  <c:v>913</c:v>
                </c:pt>
                <c:pt idx="4806">
                  <c:v>895</c:v>
                </c:pt>
                <c:pt idx="4807">
                  <c:v>905</c:v>
                </c:pt>
                <c:pt idx="4808">
                  <c:v>913</c:v>
                </c:pt>
                <c:pt idx="4809">
                  <c:v>913</c:v>
                </c:pt>
                <c:pt idx="4810">
                  <c:v>905</c:v>
                </c:pt>
                <c:pt idx="4811">
                  <c:v>905</c:v>
                </c:pt>
                <c:pt idx="4812">
                  <c:v>923</c:v>
                </c:pt>
                <c:pt idx="4813">
                  <c:v>905</c:v>
                </c:pt>
                <c:pt idx="4814">
                  <c:v>905</c:v>
                </c:pt>
                <c:pt idx="4815">
                  <c:v>895</c:v>
                </c:pt>
                <c:pt idx="4816">
                  <c:v>913</c:v>
                </c:pt>
                <c:pt idx="4817">
                  <c:v>821</c:v>
                </c:pt>
                <c:pt idx="4818">
                  <c:v>1004</c:v>
                </c:pt>
                <c:pt idx="4819">
                  <c:v>992</c:v>
                </c:pt>
                <c:pt idx="4820">
                  <c:v>983</c:v>
                </c:pt>
                <c:pt idx="4821">
                  <c:v>959</c:v>
                </c:pt>
                <c:pt idx="4822">
                  <c:v>923</c:v>
                </c:pt>
                <c:pt idx="4823">
                  <c:v>959</c:v>
                </c:pt>
                <c:pt idx="4824">
                  <c:v>949</c:v>
                </c:pt>
                <c:pt idx="4825">
                  <c:v>959</c:v>
                </c:pt>
                <c:pt idx="4826">
                  <c:v>895</c:v>
                </c:pt>
                <c:pt idx="4827">
                  <c:v>935</c:v>
                </c:pt>
                <c:pt idx="4828">
                  <c:v>846</c:v>
                </c:pt>
                <c:pt idx="4829">
                  <c:v>836</c:v>
                </c:pt>
                <c:pt idx="4830">
                  <c:v>949</c:v>
                </c:pt>
                <c:pt idx="4831">
                  <c:v>923</c:v>
                </c:pt>
                <c:pt idx="4832">
                  <c:v>895</c:v>
                </c:pt>
                <c:pt idx="4833">
                  <c:v>872</c:v>
                </c:pt>
                <c:pt idx="4834">
                  <c:v>846</c:v>
                </c:pt>
                <c:pt idx="4835">
                  <c:v>846</c:v>
                </c:pt>
                <c:pt idx="4836">
                  <c:v>808</c:v>
                </c:pt>
                <c:pt idx="4837">
                  <c:v>821</c:v>
                </c:pt>
                <c:pt idx="4838">
                  <c:v>800</c:v>
                </c:pt>
                <c:pt idx="4839">
                  <c:v>791</c:v>
                </c:pt>
                <c:pt idx="4840">
                  <c:v>772</c:v>
                </c:pt>
                <c:pt idx="4841">
                  <c:v>730</c:v>
                </c:pt>
                <c:pt idx="4842">
                  <c:v>730</c:v>
                </c:pt>
                <c:pt idx="4843">
                  <c:v>682</c:v>
                </c:pt>
                <c:pt idx="4844">
                  <c:v>657</c:v>
                </c:pt>
                <c:pt idx="4845">
                  <c:v>702</c:v>
                </c:pt>
                <c:pt idx="4846">
                  <c:v>686</c:v>
                </c:pt>
                <c:pt idx="4847">
                  <c:v>682</c:v>
                </c:pt>
                <c:pt idx="4848">
                  <c:v>660</c:v>
                </c:pt>
                <c:pt idx="4849">
                  <c:v>581</c:v>
                </c:pt>
                <c:pt idx="4850">
                  <c:v>624</c:v>
                </c:pt>
                <c:pt idx="4851">
                  <c:v>618</c:v>
                </c:pt>
                <c:pt idx="4852">
                  <c:v>624</c:v>
                </c:pt>
                <c:pt idx="4853">
                  <c:v>611</c:v>
                </c:pt>
                <c:pt idx="4854">
                  <c:v>597</c:v>
                </c:pt>
                <c:pt idx="4855">
                  <c:v>597</c:v>
                </c:pt>
                <c:pt idx="4856">
                  <c:v>602</c:v>
                </c:pt>
                <c:pt idx="4857">
                  <c:v>553</c:v>
                </c:pt>
                <c:pt idx="4858">
                  <c:v>581</c:v>
                </c:pt>
                <c:pt idx="4859">
                  <c:v>556</c:v>
                </c:pt>
                <c:pt idx="4860">
                  <c:v>577</c:v>
                </c:pt>
                <c:pt idx="4861">
                  <c:v>567</c:v>
                </c:pt>
                <c:pt idx="4862">
                  <c:v>577</c:v>
                </c:pt>
                <c:pt idx="4863">
                  <c:v>581</c:v>
                </c:pt>
                <c:pt idx="4864">
                  <c:v>570</c:v>
                </c:pt>
                <c:pt idx="4865">
                  <c:v>570</c:v>
                </c:pt>
                <c:pt idx="4866">
                  <c:v>570</c:v>
                </c:pt>
                <c:pt idx="4867">
                  <c:v>537</c:v>
                </c:pt>
                <c:pt idx="4868">
                  <c:v>570</c:v>
                </c:pt>
                <c:pt idx="4869">
                  <c:v>581</c:v>
                </c:pt>
                <c:pt idx="4870">
                  <c:v>500</c:v>
                </c:pt>
                <c:pt idx="4871">
                  <c:v>515</c:v>
                </c:pt>
                <c:pt idx="4872">
                  <c:v>515</c:v>
                </c:pt>
                <c:pt idx="4873">
                  <c:v>520</c:v>
                </c:pt>
                <c:pt idx="4874">
                  <c:v>520</c:v>
                </c:pt>
                <c:pt idx="4875">
                  <c:v>515</c:v>
                </c:pt>
                <c:pt idx="4876">
                  <c:v>531</c:v>
                </c:pt>
                <c:pt idx="4877">
                  <c:v>526</c:v>
                </c:pt>
                <c:pt idx="4878">
                  <c:v>526</c:v>
                </c:pt>
                <c:pt idx="4879">
                  <c:v>537</c:v>
                </c:pt>
                <c:pt idx="4880">
                  <c:v>537</c:v>
                </c:pt>
                <c:pt idx="4881">
                  <c:v>520</c:v>
                </c:pt>
                <c:pt idx="4882">
                  <c:v>567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437248"/>
        <c:axId val="190438784"/>
      </c:lineChart>
      <c:catAx>
        <c:axId val="190437248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438784"/>
        <c:crosses val="autoZero"/>
        <c:auto val="1"/>
        <c:lblAlgn val="ctr"/>
        <c:lblOffset val="100"/>
        <c:noMultiLvlLbl val="0"/>
      </c:catAx>
      <c:valAx>
        <c:axId val="1904387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4372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Sheet1!$C$1:$C$606</c:f>
              <c:numCache>
                <c:formatCode>h:mm:ss</c:formatCode>
                <c:ptCount val="606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6.6435185185185182E-3</c:v>
                </c:pt>
                <c:pt idx="575">
                  <c:v>6.6550925925925935E-3</c:v>
                </c:pt>
                <c:pt idx="576">
                  <c:v>6.6666666666666671E-3</c:v>
                </c:pt>
                <c:pt idx="577">
                  <c:v>6.6782407407407415E-3</c:v>
                </c:pt>
                <c:pt idx="578">
                  <c:v>6.6898148148148142E-3</c:v>
                </c:pt>
                <c:pt idx="579">
                  <c:v>6.7013888888888887E-3</c:v>
                </c:pt>
                <c:pt idx="580">
                  <c:v>6.7129629629629622E-3</c:v>
                </c:pt>
                <c:pt idx="581">
                  <c:v>6.7245370370370367E-3</c:v>
                </c:pt>
                <c:pt idx="582">
                  <c:v>6.7361111111111103E-3</c:v>
                </c:pt>
                <c:pt idx="583">
                  <c:v>6.7476851851851856E-3</c:v>
                </c:pt>
                <c:pt idx="584">
                  <c:v>6.7592592592592591E-3</c:v>
                </c:pt>
                <c:pt idx="585">
                  <c:v>6.7708333333333336E-3</c:v>
                </c:pt>
                <c:pt idx="586">
                  <c:v>6.782407407407408E-3</c:v>
                </c:pt>
                <c:pt idx="587">
                  <c:v>6.7939814814814816E-3</c:v>
                </c:pt>
                <c:pt idx="588">
                  <c:v>6.8055555555555569E-3</c:v>
                </c:pt>
                <c:pt idx="589">
                  <c:v>6.8171296296296287E-3</c:v>
                </c:pt>
                <c:pt idx="590">
                  <c:v>6.828703703703704E-3</c:v>
                </c:pt>
                <c:pt idx="591">
                  <c:v>6.8402777777777776E-3</c:v>
                </c:pt>
                <c:pt idx="592">
                  <c:v>6.851851851851852E-3</c:v>
                </c:pt>
                <c:pt idx="593">
                  <c:v>6.8634259259259256E-3</c:v>
                </c:pt>
                <c:pt idx="594">
                  <c:v>6.875E-3</c:v>
                </c:pt>
                <c:pt idx="595">
                  <c:v>6.8865740740740736E-3</c:v>
                </c:pt>
                <c:pt idx="596">
                  <c:v>6.8981481481481489E-3</c:v>
                </c:pt>
                <c:pt idx="597">
                  <c:v>6.9097222222222225E-3</c:v>
                </c:pt>
                <c:pt idx="598">
                  <c:v>6.9212962962962969E-3</c:v>
                </c:pt>
                <c:pt idx="599">
                  <c:v>6.9328703703703696E-3</c:v>
                </c:pt>
                <c:pt idx="600">
                  <c:v>6.9444444444444441E-3</c:v>
                </c:pt>
                <c:pt idx="601">
                  <c:v>6.9560185185185185E-3</c:v>
                </c:pt>
                <c:pt idx="602">
                  <c:v>6.9675925925925921E-3</c:v>
                </c:pt>
                <c:pt idx="603">
                  <c:v>6.9791666666666674E-3</c:v>
                </c:pt>
                <c:pt idx="604">
                  <c:v>6.9907407407407409E-3</c:v>
                </c:pt>
                <c:pt idx="605">
                  <c:v>7.0023148148148154E-3</c:v>
                </c:pt>
              </c:numCache>
            </c:numRef>
          </c:cat>
          <c:val>
            <c:numRef>
              <c:f>Sheet1!$D$1:$D$606</c:f>
              <c:numCache>
                <c:formatCode>General</c:formatCode>
                <c:ptCount val="60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400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400</c:v>
                </c:pt>
                <c:pt idx="12">
                  <c:v>400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441</c:v>
                </c:pt>
                <c:pt idx="19">
                  <c:v>400</c:v>
                </c:pt>
                <c:pt idx="20">
                  <c:v>400</c:v>
                </c:pt>
                <c:pt idx="21">
                  <c:v>400</c:v>
                </c:pt>
                <c:pt idx="22">
                  <c:v>400</c:v>
                </c:pt>
                <c:pt idx="23">
                  <c:v>400</c:v>
                </c:pt>
                <c:pt idx="24">
                  <c:v>400</c:v>
                </c:pt>
                <c:pt idx="25">
                  <c:v>400</c:v>
                </c:pt>
                <c:pt idx="26">
                  <c:v>400</c:v>
                </c:pt>
                <c:pt idx="27">
                  <c:v>400</c:v>
                </c:pt>
                <c:pt idx="28">
                  <c:v>400</c:v>
                </c:pt>
                <c:pt idx="29">
                  <c:v>400</c:v>
                </c:pt>
                <c:pt idx="30">
                  <c:v>400</c:v>
                </c:pt>
                <c:pt idx="31">
                  <c:v>410</c:v>
                </c:pt>
                <c:pt idx="32">
                  <c:v>406</c:v>
                </c:pt>
                <c:pt idx="33">
                  <c:v>400</c:v>
                </c:pt>
                <c:pt idx="34">
                  <c:v>400</c:v>
                </c:pt>
                <c:pt idx="35">
                  <c:v>400</c:v>
                </c:pt>
                <c:pt idx="36">
                  <c:v>400</c:v>
                </c:pt>
                <c:pt idx="37">
                  <c:v>400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400</c:v>
                </c:pt>
                <c:pt idx="42">
                  <c:v>400</c:v>
                </c:pt>
                <c:pt idx="43">
                  <c:v>400</c:v>
                </c:pt>
                <c:pt idx="44">
                  <c:v>400</c:v>
                </c:pt>
                <c:pt idx="45">
                  <c:v>400</c:v>
                </c:pt>
                <c:pt idx="46">
                  <c:v>400</c:v>
                </c:pt>
                <c:pt idx="47">
                  <c:v>400</c:v>
                </c:pt>
                <c:pt idx="48">
                  <c:v>400</c:v>
                </c:pt>
                <c:pt idx="49">
                  <c:v>597</c:v>
                </c:pt>
                <c:pt idx="50">
                  <c:v>1912</c:v>
                </c:pt>
                <c:pt idx="51">
                  <c:v>1815</c:v>
                </c:pt>
                <c:pt idx="52">
                  <c:v>972</c:v>
                </c:pt>
                <c:pt idx="53">
                  <c:v>690</c:v>
                </c:pt>
                <c:pt idx="54">
                  <c:v>536</c:v>
                </c:pt>
                <c:pt idx="55">
                  <c:v>476</c:v>
                </c:pt>
                <c:pt idx="56">
                  <c:v>508</c:v>
                </c:pt>
                <c:pt idx="57">
                  <c:v>643</c:v>
                </c:pt>
                <c:pt idx="58">
                  <c:v>629</c:v>
                </c:pt>
                <c:pt idx="59">
                  <c:v>597</c:v>
                </c:pt>
                <c:pt idx="60">
                  <c:v>523</c:v>
                </c:pt>
                <c:pt idx="61">
                  <c:v>476</c:v>
                </c:pt>
                <c:pt idx="62">
                  <c:v>414</c:v>
                </c:pt>
                <c:pt idx="63">
                  <c:v>426</c:v>
                </c:pt>
                <c:pt idx="64">
                  <c:v>452</c:v>
                </c:pt>
                <c:pt idx="65">
                  <c:v>473</c:v>
                </c:pt>
                <c:pt idx="66">
                  <c:v>433</c:v>
                </c:pt>
                <c:pt idx="67">
                  <c:v>439</c:v>
                </c:pt>
                <c:pt idx="68">
                  <c:v>403</c:v>
                </c:pt>
                <c:pt idx="69">
                  <c:v>400</c:v>
                </c:pt>
                <c:pt idx="70">
                  <c:v>400</c:v>
                </c:pt>
                <c:pt idx="71">
                  <c:v>400</c:v>
                </c:pt>
                <c:pt idx="72">
                  <c:v>400</c:v>
                </c:pt>
                <c:pt idx="73">
                  <c:v>400</c:v>
                </c:pt>
                <c:pt idx="74">
                  <c:v>400</c:v>
                </c:pt>
                <c:pt idx="75">
                  <c:v>405</c:v>
                </c:pt>
                <c:pt idx="76">
                  <c:v>887</c:v>
                </c:pt>
                <c:pt idx="77">
                  <c:v>7992</c:v>
                </c:pt>
                <c:pt idx="78">
                  <c:v>7992</c:v>
                </c:pt>
                <c:pt idx="79">
                  <c:v>6177</c:v>
                </c:pt>
                <c:pt idx="80">
                  <c:v>4003</c:v>
                </c:pt>
                <c:pt idx="81">
                  <c:v>1882</c:v>
                </c:pt>
                <c:pt idx="82">
                  <c:v>2104</c:v>
                </c:pt>
                <c:pt idx="83">
                  <c:v>2485</c:v>
                </c:pt>
                <c:pt idx="84">
                  <c:v>2311</c:v>
                </c:pt>
                <c:pt idx="85">
                  <c:v>2104</c:v>
                </c:pt>
                <c:pt idx="86">
                  <c:v>1425</c:v>
                </c:pt>
                <c:pt idx="87">
                  <c:v>787</c:v>
                </c:pt>
                <c:pt idx="88">
                  <c:v>581</c:v>
                </c:pt>
                <c:pt idx="89">
                  <c:v>498</c:v>
                </c:pt>
                <c:pt idx="90">
                  <c:v>498</c:v>
                </c:pt>
                <c:pt idx="91">
                  <c:v>531</c:v>
                </c:pt>
                <c:pt idx="92">
                  <c:v>586</c:v>
                </c:pt>
                <c:pt idx="93">
                  <c:v>592</c:v>
                </c:pt>
                <c:pt idx="94">
                  <c:v>586</c:v>
                </c:pt>
                <c:pt idx="95">
                  <c:v>488</c:v>
                </c:pt>
                <c:pt idx="96">
                  <c:v>409</c:v>
                </c:pt>
                <c:pt idx="97">
                  <c:v>400</c:v>
                </c:pt>
                <c:pt idx="98">
                  <c:v>400</c:v>
                </c:pt>
                <c:pt idx="99">
                  <c:v>400</c:v>
                </c:pt>
                <c:pt idx="100">
                  <c:v>400</c:v>
                </c:pt>
                <c:pt idx="101">
                  <c:v>400</c:v>
                </c:pt>
                <c:pt idx="102">
                  <c:v>400</c:v>
                </c:pt>
                <c:pt idx="103">
                  <c:v>417</c:v>
                </c:pt>
                <c:pt idx="104">
                  <c:v>400</c:v>
                </c:pt>
                <c:pt idx="105">
                  <c:v>400</c:v>
                </c:pt>
                <c:pt idx="106">
                  <c:v>400</c:v>
                </c:pt>
                <c:pt idx="107">
                  <c:v>400</c:v>
                </c:pt>
                <c:pt idx="108">
                  <c:v>403</c:v>
                </c:pt>
                <c:pt idx="109">
                  <c:v>400</c:v>
                </c:pt>
                <c:pt idx="110">
                  <c:v>400</c:v>
                </c:pt>
                <c:pt idx="111">
                  <c:v>400</c:v>
                </c:pt>
                <c:pt idx="112">
                  <c:v>400</c:v>
                </c:pt>
                <c:pt idx="113">
                  <c:v>400</c:v>
                </c:pt>
                <c:pt idx="114">
                  <c:v>400</c:v>
                </c:pt>
                <c:pt idx="115">
                  <c:v>403</c:v>
                </c:pt>
                <c:pt idx="116">
                  <c:v>400</c:v>
                </c:pt>
                <c:pt idx="117">
                  <c:v>400</c:v>
                </c:pt>
                <c:pt idx="118">
                  <c:v>400</c:v>
                </c:pt>
                <c:pt idx="119">
                  <c:v>400</c:v>
                </c:pt>
                <c:pt idx="120">
                  <c:v>410</c:v>
                </c:pt>
                <c:pt idx="121">
                  <c:v>400</c:v>
                </c:pt>
                <c:pt idx="122">
                  <c:v>400</c:v>
                </c:pt>
                <c:pt idx="123">
                  <c:v>400</c:v>
                </c:pt>
                <c:pt idx="124">
                  <c:v>400</c:v>
                </c:pt>
                <c:pt idx="125">
                  <c:v>400</c:v>
                </c:pt>
                <c:pt idx="126">
                  <c:v>400</c:v>
                </c:pt>
                <c:pt idx="127">
                  <c:v>400</c:v>
                </c:pt>
                <c:pt idx="128">
                  <c:v>402</c:v>
                </c:pt>
                <c:pt idx="129">
                  <c:v>400</c:v>
                </c:pt>
                <c:pt idx="130">
                  <c:v>400</c:v>
                </c:pt>
                <c:pt idx="131">
                  <c:v>400</c:v>
                </c:pt>
                <c:pt idx="132">
                  <c:v>400</c:v>
                </c:pt>
                <c:pt idx="133">
                  <c:v>400</c:v>
                </c:pt>
                <c:pt idx="134">
                  <c:v>400</c:v>
                </c:pt>
                <c:pt idx="135">
                  <c:v>400</c:v>
                </c:pt>
                <c:pt idx="136">
                  <c:v>400</c:v>
                </c:pt>
                <c:pt idx="137">
                  <c:v>400</c:v>
                </c:pt>
                <c:pt idx="138">
                  <c:v>420</c:v>
                </c:pt>
                <c:pt idx="139">
                  <c:v>411</c:v>
                </c:pt>
                <c:pt idx="140">
                  <c:v>403</c:v>
                </c:pt>
                <c:pt idx="141">
                  <c:v>400</c:v>
                </c:pt>
                <c:pt idx="142">
                  <c:v>400</c:v>
                </c:pt>
                <c:pt idx="143">
                  <c:v>400</c:v>
                </c:pt>
                <c:pt idx="144">
                  <c:v>400</c:v>
                </c:pt>
                <c:pt idx="145">
                  <c:v>400</c:v>
                </c:pt>
                <c:pt idx="146">
                  <c:v>400</c:v>
                </c:pt>
                <c:pt idx="147">
                  <c:v>400</c:v>
                </c:pt>
                <c:pt idx="148">
                  <c:v>400</c:v>
                </c:pt>
                <c:pt idx="149">
                  <c:v>400</c:v>
                </c:pt>
                <c:pt idx="150">
                  <c:v>400</c:v>
                </c:pt>
                <c:pt idx="151">
                  <c:v>400</c:v>
                </c:pt>
                <c:pt idx="152">
                  <c:v>400</c:v>
                </c:pt>
                <c:pt idx="153">
                  <c:v>400</c:v>
                </c:pt>
                <c:pt idx="154">
                  <c:v>408</c:v>
                </c:pt>
                <c:pt idx="155">
                  <c:v>406</c:v>
                </c:pt>
                <c:pt idx="156">
                  <c:v>403</c:v>
                </c:pt>
                <c:pt idx="157">
                  <c:v>408</c:v>
                </c:pt>
                <c:pt idx="158">
                  <c:v>408</c:v>
                </c:pt>
                <c:pt idx="159">
                  <c:v>400</c:v>
                </c:pt>
                <c:pt idx="160">
                  <c:v>417</c:v>
                </c:pt>
                <c:pt idx="161">
                  <c:v>435</c:v>
                </c:pt>
                <c:pt idx="162">
                  <c:v>435</c:v>
                </c:pt>
                <c:pt idx="163">
                  <c:v>435</c:v>
                </c:pt>
                <c:pt idx="164">
                  <c:v>424</c:v>
                </c:pt>
                <c:pt idx="165">
                  <c:v>419</c:v>
                </c:pt>
                <c:pt idx="166">
                  <c:v>404</c:v>
                </c:pt>
                <c:pt idx="167">
                  <c:v>400</c:v>
                </c:pt>
                <c:pt idx="168">
                  <c:v>400</c:v>
                </c:pt>
                <c:pt idx="169">
                  <c:v>408</c:v>
                </c:pt>
                <c:pt idx="170">
                  <c:v>400</c:v>
                </c:pt>
                <c:pt idx="171">
                  <c:v>400</c:v>
                </c:pt>
                <c:pt idx="172">
                  <c:v>400</c:v>
                </c:pt>
                <c:pt idx="173">
                  <c:v>400</c:v>
                </c:pt>
                <c:pt idx="174">
                  <c:v>400</c:v>
                </c:pt>
                <c:pt idx="175">
                  <c:v>400</c:v>
                </c:pt>
                <c:pt idx="176">
                  <c:v>404</c:v>
                </c:pt>
                <c:pt idx="177">
                  <c:v>400</c:v>
                </c:pt>
                <c:pt idx="178">
                  <c:v>424</c:v>
                </c:pt>
                <c:pt idx="179">
                  <c:v>417</c:v>
                </c:pt>
                <c:pt idx="180">
                  <c:v>404</c:v>
                </c:pt>
                <c:pt idx="181">
                  <c:v>404</c:v>
                </c:pt>
                <c:pt idx="182">
                  <c:v>404</c:v>
                </c:pt>
                <c:pt idx="183">
                  <c:v>408</c:v>
                </c:pt>
                <c:pt idx="184">
                  <c:v>410</c:v>
                </c:pt>
                <c:pt idx="185">
                  <c:v>400</c:v>
                </c:pt>
                <c:pt idx="186">
                  <c:v>400</c:v>
                </c:pt>
                <c:pt idx="187">
                  <c:v>400</c:v>
                </c:pt>
                <c:pt idx="188">
                  <c:v>420</c:v>
                </c:pt>
                <c:pt idx="189">
                  <c:v>421</c:v>
                </c:pt>
                <c:pt idx="190">
                  <c:v>424</c:v>
                </c:pt>
                <c:pt idx="191">
                  <c:v>421</c:v>
                </c:pt>
                <c:pt idx="192">
                  <c:v>411</c:v>
                </c:pt>
                <c:pt idx="193">
                  <c:v>408</c:v>
                </c:pt>
                <c:pt idx="194">
                  <c:v>411</c:v>
                </c:pt>
                <c:pt idx="195">
                  <c:v>414</c:v>
                </c:pt>
                <c:pt idx="196">
                  <c:v>840</c:v>
                </c:pt>
                <c:pt idx="197">
                  <c:v>6249</c:v>
                </c:pt>
                <c:pt idx="198">
                  <c:v>7992</c:v>
                </c:pt>
                <c:pt idx="199">
                  <c:v>6177</c:v>
                </c:pt>
                <c:pt idx="200">
                  <c:v>4465</c:v>
                </c:pt>
                <c:pt idx="201">
                  <c:v>5414</c:v>
                </c:pt>
                <c:pt idx="202">
                  <c:v>6326</c:v>
                </c:pt>
                <c:pt idx="203">
                  <c:v>4465</c:v>
                </c:pt>
                <c:pt idx="204">
                  <c:v>2951</c:v>
                </c:pt>
                <c:pt idx="205">
                  <c:v>1825</c:v>
                </c:pt>
                <c:pt idx="206">
                  <c:v>1473</c:v>
                </c:pt>
                <c:pt idx="207">
                  <c:v>1505</c:v>
                </c:pt>
                <c:pt idx="208">
                  <c:v>1585</c:v>
                </c:pt>
                <c:pt idx="209">
                  <c:v>1458</c:v>
                </c:pt>
                <c:pt idx="210">
                  <c:v>1263</c:v>
                </c:pt>
                <c:pt idx="211">
                  <c:v>1017</c:v>
                </c:pt>
                <c:pt idx="212">
                  <c:v>886</c:v>
                </c:pt>
                <c:pt idx="213">
                  <c:v>807</c:v>
                </c:pt>
                <c:pt idx="214">
                  <c:v>812</c:v>
                </c:pt>
                <c:pt idx="215">
                  <c:v>758</c:v>
                </c:pt>
                <c:pt idx="216">
                  <c:v>606</c:v>
                </c:pt>
                <c:pt idx="217">
                  <c:v>588</c:v>
                </c:pt>
                <c:pt idx="218">
                  <c:v>537</c:v>
                </c:pt>
                <c:pt idx="219">
                  <c:v>547</c:v>
                </c:pt>
                <c:pt idx="220">
                  <c:v>523</c:v>
                </c:pt>
                <c:pt idx="221">
                  <c:v>519</c:v>
                </c:pt>
                <c:pt idx="222">
                  <c:v>508</c:v>
                </c:pt>
                <c:pt idx="223">
                  <c:v>497</c:v>
                </c:pt>
                <c:pt idx="224">
                  <c:v>480</c:v>
                </c:pt>
                <c:pt idx="225">
                  <c:v>483</c:v>
                </c:pt>
                <c:pt idx="226">
                  <c:v>473</c:v>
                </c:pt>
                <c:pt idx="227">
                  <c:v>451</c:v>
                </c:pt>
                <c:pt idx="228">
                  <c:v>439</c:v>
                </c:pt>
                <c:pt idx="229">
                  <c:v>404</c:v>
                </c:pt>
                <c:pt idx="230">
                  <c:v>413</c:v>
                </c:pt>
                <c:pt idx="231">
                  <c:v>404</c:v>
                </c:pt>
                <c:pt idx="232">
                  <c:v>404</c:v>
                </c:pt>
                <c:pt idx="233">
                  <c:v>400</c:v>
                </c:pt>
                <c:pt idx="234">
                  <c:v>400</c:v>
                </c:pt>
                <c:pt idx="235">
                  <c:v>400</c:v>
                </c:pt>
                <c:pt idx="236">
                  <c:v>400</c:v>
                </c:pt>
                <c:pt idx="237">
                  <c:v>432</c:v>
                </c:pt>
                <c:pt idx="238">
                  <c:v>426</c:v>
                </c:pt>
                <c:pt idx="239">
                  <c:v>418</c:v>
                </c:pt>
                <c:pt idx="240">
                  <c:v>416</c:v>
                </c:pt>
                <c:pt idx="241">
                  <c:v>410</c:v>
                </c:pt>
                <c:pt idx="242">
                  <c:v>414</c:v>
                </c:pt>
                <c:pt idx="243">
                  <c:v>408</c:v>
                </c:pt>
                <c:pt idx="244">
                  <c:v>408</c:v>
                </c:pt>
                <c:pt idx="245">
                  <c:v>406</c:v>
                </c:pt>
                <c:pt idx="246">
                  <c:v>400</c:v>
                </c:pt>
                <c:pt idx="247">
                  <c:v>401</c:v>
                </c:pt>
                <c:pt idx="248">
                  <c:v>400</c:v>
                </c:pt>
                <c:pt idx="249">
                  <c:v>410</c:v>
                </c:pt>
                <c:pt idx="250">
                  <c:v>400</c:v>
                </c:pt>
                <c:pt idx="251">
                  <c:v>400</c:v>
                </c:pt>
                <c:pt idx="252">
                  <c:v>423</c:v>
                </c:pt>
                <c:pt idx="253">
                  <c:v>427</c:v>
                </c:pt>
                <c:pt idx="254">
                  <c:v>424</c:v>
                </c:pt>
                <c:pt idx="255">
                  <c:v>427</c:v>
                </c:pt>
                <c:pt idx="256">
                  <c:v>424</c:v>
                </c:pt>
                <c:pt idx="257">
                  <c:v>420</c:v>
                </c:pt>
                <c:pt idx="258">
                  <c:v>411</c:v>
                </c:pt>
                <c:pt idx="259">
                  <c:v>525</c:v>
                </c:pt>
                <c:pt idx="260">
                  <c:v>715</c:v>
                </c:pt>
                <c:pt idx="261">
                  <c:v>630</c:v>
                </c:pt>
                <c:pt idx="262">
                  <c:v>568</c:v>
                </c:pt>
                <c:pt idx="263">
                  <c:v>533</c:v>
                </c:pt>
                <c:pt idx="264">
                  <c:v>516</c:v>
                </c:pt>
                <c:pt idx="265">
                  <c:v>520</c:v>
                </c:pt>
                <c:pt idx="266">
                  <c:v>515</c:v>
                </c:pt>
                <c:pt idx="267">
                  <c:v>488</c:v>
                </c:pt>
                <c:pt idx="268">
                  <c:v>455</c:v>
                </c:pt>
                <c:pt idx="269">
                  <c:v>492</c:v>
                </c:pt>
                <c:pt idx="270">
                  <c:v>492</c:v>
                </c:pt>
                <c:pt idx="271">
                  <c:v>482</c:v>
                </c:pt>
                <c:pt idx="272">
                  <c:v>478</c:v>
                </c:pt>
                <c:pt idx="273">
                  <c:v>464</c:v>
                </c:pt>
                <c:pt idx="274">
                  <c:v>455</c:v>
                </c:pt>
                <c:pt idx="275">
                  <c:v>451</c:v>
                </c:pt>
                <c:pt idx="276">
                  <c:v>441</c:v>
                </c:pt>
                <c:pt idx="277">
                  <c:v>433</c:v>
                </c:pt>
                <c:pt idx="278">
                  <c:v>432</c:v>
                </c:pt>
                <c:pt idx="279">
                  <c:v>424</c:v>
                </c:pt>
                <c:pt idx="280">
                  <c:v>432</c:v>
                </c:pt>
                <c:pt idx="281">
                  <c:v>441</c:v>
                </c:pt>
                <c:pt idx="282">
                  <c:v>443</c:v>
                </c:pt>
                <c:pt idx="283">
                  <c:v>445</c:v>
                </c:pt>
                <c:pt idx="284">
                  <c:v>432</c:v>
                </c:pt>
                <c:pt idx="285">
                  <c:v>420</c:v>
                </c:pt>
                <c:pt idx="286">
                  <c:v>415</c:v>
                </c:pt>
                <c:pt idx="287">
                  <c:v>408</c:v>
                </c:pt>
                <c:pt idx="288">
                  <c:v>407</c:v>
                </c:pt>
                <c:pt idx="289">
                  <c:v>400</c:v>
                </c:pt>
                <c:pt idx="290">
                  <c:v>400</c:v>
                </c:pt>
                <c:pt idx="291">
                  <c:v>400</c:v>
                </c:pt>
                <c:pt idx="292">
                  <c:v>400</c:v>
                </c:pt>
                <c:pt idx="293">
                  <c:v>417</c:v>
                </c:pt>
                <c:pt idx="294">
                  <c:v>413</c:v>
                </c:pt>
                <c:pt idx="295">
                  <c:v>409</c:v>
                </c:pt>
                <c:pt idx="296">
                  <c:v>409</c:v>
                </c:pt>
                <c:pt idx="297">
                  <c:v>405</c:v>
                </c:pt>
                <c:pt idx="298">
                  <c:v>405</c:v>
                </c:pt>
                <c:pt idx="299">
                  <c:v>401</c:v>
                </c:pt>
                <c:pt idx="300">
                  <c:v>413</c:v>
                </c:pt>
                <c:pt idx="301">
                  <c:v>414</c:v>
                </c:pt>
                <c:pt idx="302">
                  <c:v>425</c:v>
                </c:pt>
                <c:pt idx="303">
                  <c:v>425</c:v>
                </c:pt>
                <c:pt idx="304">
                  <c:v>425</c:v>
                </c:pt>
                <c:pt idx="305">
                  <c:v>426</c:v>
                </c:pt>
                <c:pt idx="306">
                  <c:v>426</c:v>
                </c:pt>
                <c:pt idx="307">
                  <c:v>441</c:v>
                </c:pt>
                <c:pt idx="308">
                  <c:v>432</c:v>
                </c:pt>
                <c:pt idx="309">
                  <c:v>439</c:v>
                </c:pt>
                <c:pt idx="310">
                  <c:v>439</c:v>
                </c:pt>
                <c:pt idx="311">
                  <c:v>439</c:v>
                </c:pt>
                <c:pt idx="312">
                  <c:v>435</c:v>
                </c:pt>
                <c:pt idx="313">
                  <c:v>432</c:v>
                </c:pt>
                <c:pt idx="314">
                  <c:v>432</c:v>
                </c:pt>
                <c:pt idx="315">
                  <c:v>432</c:v>
                </c:pt>
                <c:pt idx="316">
                  <c:v>425</c:v>
                </c:pt>
                <c:pt idx="317">
                  <c:v>414</c:v>
                </c:pt>
                <c:pt idx="318">
                  <c:v>406</c:v>
                </c:pt>
                <c:pt idx="319">
                  <c:v>400</c:v>
                </c:pt>
                <c:pt idx="320">
                  <c:v>400</c:v>
                </c:pt>
                <c:pt idx="321">
                  <c:v>400</c:v>
                </c:pt>
                <c:pt idx="322">
                  <c:v>400</c:v>
                </c:pt>
                <c:pt idx="323">
                  <c:v>400</c:v>
                </c:pt>
                <c:pt idx="324">
                  <c:v>400</c:v>
                </c:pt>
                <c:pt idx="325">
                  <c:v>400</c:v>
                </c:pt>
                <c:pt idx="326">
                  <c:v>416</c:v>
                </c:pt>
                <c:pt idx="327">
                  <c:v>400</c:v>
                </c:pt>
                <c:pt idx="328">
                  <c:v>414</c:v>
                </c:pt>
                <c:pt idx="329">
                  <c:v>418</c:v>
                </c:pt>
                <c:pt idx="330">
                  <c:v>413</c:v>
                </c:pt>
                <c:pt idx="331">
                  <c:v>414</c:v>
                </c:pt>
                <c:pt idx="332">
                  <c:v>413</c:v>
                </c:pt>
                <c:pt idx="333">
                  <c:v>413</c:v>
                </c:pt>
                <c:pt idx="334">
                  <c:v>410</c:v>
                </c:pt>
                <c:pt idx="335">
                  <c:v>409</c:v>
                </c:pt>
                <c:pt idx="336">
                  <c:v>409</c:v>
                </c:pt>
                <c:pt idx="337">
                  <c:v>409</c:v>
                </c:pt>
                <c:pt idx="338">
                  <c:v>401</c:v>
                </c:pt>
                <c:pt idx="339">
                  <c:v>405</c:v>
                </c:pt>
                <c:pt idx="340">
                  <c:v>400</c:v>
                </c:pt>
                <c:pt idx="341">
                  <c:v>404</c:v>
                </c:pt>
                <c:pt idx="342">
                  <c:v>400</c:v>
                </c:pt>
                <c:pt idx="343">
                  <c:v>404</c:v>
                </c:pt>
                <c:pt idx="344">
                  <c:v>400</c:v>
                </c:pt>
                <c:pt idx="345">
                  <c:v>400</c:v>
                </c:pt>
                <c:pt idx="346">
                  <c:v>413</c:v>
                </c:pt>
                <c:pt idx="347">
                  <c:v>423</c:v>
                </c:pt>
                <c:pt idx="348">
                  <c:v>423</c:v>
                </c:pt>
                <c:pt idx="349">
                  <c:v>420</c:v>
                </c:pt>
                <c:pt idx="350">
                  <c:v>420</c:v>
                </c:pt>
                <c:pt idx="351">
                  <c:v>411</c:v>
                </c:pt>
                <c:pt idx="352">
                  <c:v>415</c:v>
                </c:pt>
                <c:pt idx="353">
                  <c:v>416</c:v>
                </c:pt>
                <c:pt idx="354">
                  <c:v>422</c:v>
                </c:pt>
                <c:pt idx="355">
                  <c:v>423</c:v>
                </c:pt>
                <c:pt idx="356">
                  <c:v>423</c:v>
                </c:pt>
                <c:pt idx="357">
                  <c:v>423</c:v>
                </c:pt>
                <c:pt idx="358">
                  <c:v>423</c:v>
                </c:pt>
                <c:pt idx="359">
                  <c:v>423</c:v>
                </c:pt>
                <c:pt idx="360">
                  <c:v>415</c:v>
                </c:pt>
                <c:pt idx="361">
                  <c:v>416</c:v>
                </c:pt>
                <c:pt idx="362">
                  <c:v>420</c:v>
                </c:pt>
                <c:pt idx="363">
                  <c:v>400</c:v>
                </c:pt>
                <c:pt idx="364">
                  <c:v>419</c:v>
                </c:pt>
                <c:pt idx="365">
                  <c:v>419</c:v>
                </c:pt>
                <c:pt idx="366">
                  <c:v>424</c:v>
                </c:pt>
                <c:pt idx="367">
                  <c:v>427</c:v>
                </c:pt>
                <c:pt idx="368">
                  <c:v>436</c:v>
                </c:pt>
                <c:pt idx="369">
                  <c:v>408</c:v>
                </c:pt>
                <c:pt idx="370">
                  <c:v>427</c:v>
                </c:pt>
                <c:pt idx="371">
                  <c:v>416</c:v>
                </c:pt>
                <c:pt idx="372">
                  <c:v>442</c:v>
                </c:pt>
                <c:pt idx="373">
                  <c:v>437</c:v>
                </c:pt>
                <c:pt idx="374">
                  <c:v>442</c:v>
                </c:pt>
                <c:pt idx="375">
                  <c:v>433</c:v>
                </c:pt>
                <c:pt idx="376">
                  <c:v>433</c:v>
                </c:pt>
                <c:pt idx="377">
                  <c:v>437</c:v>
                </c:pt>
                <c:pt idx="378">
                  <c:v>419</c:v>
                </c:pt>
                <c:pt idx="379">
                  <c:v>446</c:v>
                </c:pt>
                <c:pt idx="380">
                  <c:v>470</c:v>
                </c:pt>
                <c:pt idx="381">
                  <c:v>482</c:v>
                </c:pt>
                <c:pt idx="382">
                  <c:v>487</c:v>
                </c:pt>
                <c:pt idx="383">
                  <c:v>475</c:v>
                </c:pt>
                <c:pt idx="384">
                  <c:v>478</c:v>
                </c:pt>
                <c:pt idx="385">
                  <c:v>475</c:v>
                </c:pt>
                <c:pt idx="386">
                  <c:v>464</c:v>
                </c:pt>
                <c:pt idx="387">
                  <c:v>472</c:v>
                </c:pt>
                <c:pt idx="388">
                  <c:v>472</c:v>
                </c:pt>
                <c:pt idx="389">
                  <c:v>482</c:v>
                </c:pt>
                <c:pt idx="390">
                  <c:v>478</c:v>
                </c:pt>
                <c:pt idx="391">
                  <c:v>470</c:v>
                </c:pt>
                <c:pt idx="392">
                  <c:v>482</c:v>
                </c:pt>
                <c:pt idx="393">
                  <c:v>483</c:v>
                </c:pt>
                <c:pt idx="394">
                  <c:v>503</c:v>
                </c:pt>
                <c:pt idx="395">
                  <c:v>502</c:v>
                </c:pt>
                <c:pt idx="396">
                  <c:v>523</c:v>
                </c:pt>
                <c:pt idx="397">
                  <c:v>542</c:v>
                </c:pt>
                <c:pt idx="398">
                  <c:v>507</c:v>
                </c:pt>
                <c:pt idx="399">
                  <c:v>565</c:v>
                </c:pt>
                <c:pt idx="400">
                  <c:v>552</c:v>
                </c:pt>
                <c:pt idx="401">
                  <c:v>565</c:v>
                </c:pt>
                <c:pt idx="402">
                  <c:v>562</c:v>
                </c:pt>
                <c:pt idx="403">
                  <c:v>548</c:v>
                </c:pt>
                <c:pt idx="404">
                  <c:v>542</c:v>
                </c:pt>
                <c:pt idx="405">
                  <c:v>526</c:v>
                </c:pt>
                <c:pt idx="406">
                  <c:v>531</c:v>
                </c:pt>
                <c:pt idx="407">
                  <c:v>516</c:v>
                </c:pt>
                <c:pt idx="408">
                  <c:v>521</c:v>
                </c:pt>
                <c:pt idx="409">
                  <c:v>521</c:v>
                </c:pt>
                <c:pt idx="410">
                  <c:v>543</c:v>
                </c:pt>
                <c:pt idx="411">
                  <c:v>552</c:v>
                </c:pt>
                <c:pt idx="412">
                  <c:v>516</c:v>
                </c:pt>
                <c:pt idx="413">
                  <c:v>565</c:v>
                </c:pt>
                <c:pt idx="414">
                  <c:v>543</c:v>
                </c:pt>
                <c:pt idx="415">
                  <c:v>571</c:v>
                </c:pt>
                <c:pt idx="416">
                  <c:v>531</c:v>
                </c:pt>
                <c:pt idx="417">
                  <c:v>557</c:v>
                </c:pt>
                <c:pt idx="418">
                  <c:v>537</c:v>
                </c:pt>
                <c:pt idx="419">
                  <c:v>507</c:v>
                </c:pt>
                <c:pt idx="420">
                  <c:v>502</c:v>
                </c:pt>
                <c:pt idx="421">
                  <c:v>498</c:v>
                </c:pt>
                <c:pt idx="422">
                  <c:v>492</c:v>
                </c:pt>
                <c:pt idx="423">
                  <c:v>492</c:v>
                </c:pt>
                <c:pt idx="424">
                  <c:v>487</c:v>
                </c:pt>
                <c:pt idx="425">
                  <c:v>482</c:v>
                </c:pt>
                <c:pt idx="426">
                  <c:v>482</c:v>
                </c:pt>
                <c:pt idx="427">
                  <c:v>492</c:v>
                </c:pt>
                <c:pt idx="428">
                  <c:v>470</c:v>
                </c:pt>
                <c:pt idx="429">
                  <c:v>507</c:v>
                </c:pt>
                <c:pt idx="430">
                  <c:v>488</c:v>
                </c:pt>
                <c:pt idx="431">
                  <c:v>516</c:v>
                </c:pt>
                <c:pt idx="432">
                  <c:v>498</c:v>
                </c:pt>
                <c:pt idx="433">
                  <c:v>455</c:v>
                </c:pt>
                <c:pt idx="434">
                  <c:v>483</c:v>
                </c:pt>
                <c:pt idx="435">
                  <c:v>482</c:v>
                </c:pt>
                <c:pt idx="436">
                  <c:v>475</c:v>
                </c:pt>
                <c:pt idx="437">
                  <c:v>466</c:v>
                </c:pt>
                <c:pt idx="438">
                  <c:v>451</c:v>
                </c:pt>
                <c:pt idx="439">
                  <c:v>462</c:v>
                </c:pt>
                <c:pt idx="440">
                  <c:v>460</c:v>
                </c:pt>
                <c:pt idx="441">
                  <c:v>462</c:v>
                </c:pt>
                <c:pt idx="442">
                  <c:v>472</c:v>
                </c:pt>
                <c:pt idx="443">
                  <c:v>478</c:v>
                </c:pt>
                <c:pt idx="444">
                  <c:v>466</c:v>
                </c:pt>
                <c:pt idx="445">
                  <c:v>470</c:v>
                </c:pt>
                <c:pt idx="446">
                  <c:v>466</c:v>
                </c:pt>
                <c:pt idx="447">
                  <c:v>462</c:v>
                </c:pt>
                <c:pt idx="448">
                  <c:v>443</c:v>
                </c:pt>
                <c:pt idx="449">
                  <c:v>472</c:v>
                </c:pt>
                <c:pt idx="450">
                  <c:v>478</c:v>
                </c:pt>
                <c:pt idx="451">
                  <c:v>483</c:v>
                </c:pt>
                <c:pt idx="452">
                  <c:v>488</c:v>
                </c:pt>
                <c:pt idx="453">
                  <c:v>487</c:v>
                </c:pt>
                <c:pt idx="454">
                  <c:v>466</c:v>
                </c:pt>
                <c:pt idx="455">
                  <c:v>462</c:v>
                </c:pt>
                <c:pt idx="456">
                  <c:v>462</c:v>
                </c:pt>
                <c:pt idx="457">
                  <c:v>455</c:v>
                </c:pt>
                <c:pt idx="458">
                  <c:v>464</c:v>
                </c:pt>
                <c:pt idx="459">
                  <c:v>451</c:v>
                </c:pt>
                <c:pt idx="460">
                  <c:v>446</c:v>
                </c:pt>
                <c:pt idx="461">
                  <c:v>433</c:v>
                </c:pt>
                <c:pt idx="462">
                  <c:v>450</c:v>
                </c:pt>
                <c:pt idx="463">
                  <c:v>451</c:v>
                </c:pt>
                <c:pt idx="464">
                  <c:v>447</c:v>
                </c:pt>
                <c:pt idx="465">
                  <c:v>446</c:v>
                </c:pt>
                <c:pt idx="466">
                  <c:v>415</c:v>
                </c:pt>
                <c:pt idx="467">
                  <c:v>437</c:v>
                </c:pt>
                <c:pt idx="468">
                  <c:v>446</c:v>
                </c:pt>
                <c:pt idx="469">
                  <c:v>446</c:v>
                </c:pt>
                <c:pt idx="470">
                  <c:v>443</c:v>
                </c:pt>
                <c:pt idx="471">
                  <c:v>447</c:v>
                </c:pt>
                <c:pt idx="472">
                  <c:v>446</c:v>
                </c:pt>
                <c:pt idx="473">
                  <c:v>450</c:v>
                </c:pt>
                <c:pt idx="474">
                  <c:v>427</c:v>
                </c:pt>
                <c:pt idx="475">
                  <c:v>462</c:v>
                </c:pt>
                <c:pt idx="476">
                  <c:v>464</c:v>
                </c:pt>
                <c:pt idx="477">
                  <c:v>464</c:v>
                </c:pt>
                <c:pt idx="478">
                  <c:v>451</c:v>
                </c:pt>
                <c:pt idx="479">
                  <c:v>460</c:v>
                </c:pt>
                <c:pt idx="480">
                  <c:v>442</c:v>
                </c:pt>
                <c:pt idx="481">
                  <c:v>450</c:v>
                </c:pt>
                <c:pt idx="482">
                  <c:v>464</c:v>
                </c:pt>
                <c:pt idx="483">
                  <c:v>464</c:v>
                </c:pt>
                <c:pt idx="484">
                  <c:v>470</c:v>
                </c:pt>
                <c:pt idx="485">
                  <c:v>475</c:v>
                </c:pt>
                <c:pt idx="486">
                  <c:v>475</c:v>
                </c:pt>
                <c:pt idx="487">
                  <c:v>470</c:v>
                </c:pt>
                <c:pt idx="488">
                  <c:v>462</c:v>
                </c:pt>
                <c:pt idx="489">
                  <c:v>451</c:v>
                </c:pt>
                <c:pt idx="490">
                  <c:v>470</c:v>
                </c:pt>
                <c:pt idx="491">
                  <c:v>466</c:v>
                </c:pt>
                <c:pt idx="492">
                  <c:v>466</c:v>
                </c:pt>
                <c:pt idx="493">
                  <c:v>466</c:v>
                </c:pt>
                <c:pt idx="494">
                  <c:v>475</c:v>
                </c:pt>
                <c:pt idx="495">
                  <c:v>488</c:v>
                </c:pt>
                <c:pt idx="496">
                  <c:v>491</c:v>
                </c:pt>
                <c:pt idx="497">
                  <c:v>503</c:v>
                </c:pt>
                <c:pt idx="498">
                  <c:v>507</c:v>
                </c:pt>
                <c:pt idx="499">
                  <c:v>516</c:v>
                </c:pt>
                <c:pt idx="500">
                  <c:v>503</c:v>
                </c:pt>
                <c:pt idx="501">
                  <c:v>491</c:v>
                </c:pt>
                <c:pt idx="502">
                  <c:v>488</c:v>
                </c:pt>
                <c:pt idx="503">
                  <c:v>483</c:v>
                </c:pt>
                <c:pt idx="504">
                  <c:v>475</c:v>
                </c:pt>
                <c:pt idx="505">
                  <c:v>498</c:v>
                </c:pt>
                <c:pt idx="506">
                  <c:v>526</c:v>
                </c:pt>
                <c:pt idx="507">
                  <c:v>533</c:v>
                </c:pt>
                <c:pt idx="508">
                  <c:v>537</c:v>
                </c:pt>
                <c:pt idx="509">
                  <c:v>547</c:v>
                </c:pt>
                <c:pt idx="510">
                  <c:v>547</c:v>
                </c:pt>
                <c:pt idx="511">
                  <c:v>507</c:v>
                </c:pt>
                <c:pt idx="512">
                  <c:v>547</c:v>
                </c:pt>
                <c:pt idx="513">
                  <c:v>557</c:v>
                </c:pt>
                <c:pt idx="514">
                  <c:v>547</c:v>
                </c:pt>
                <c:pt idx="515">
                  <c:v>507</c:v>
                </c:pt>
                <c:pt idx="516">
                  <c:v>537</c:v>
                </c:pt>
                <c:pt idx="517">
                  <c:v>542</c:v>
                </c:pt>
                <c:pt idx="518">
                  <c:v>542</c:v>
                </c:pt>
                <c:pt idx="519">
                  <c:v>547</c:v>
                </c:pt>
                <c:pt idx="520">
                  <c:v>548</c:v>
                </c:pt>
                <c:pt idx="521">
                  <c:v>543</c:v>
                </c:pt>
                <c:pt idx="522">
                  <c:v>547</c:v>
                </c:pt>
                <c:pt idx="523">
                  <c:v>543</c:v>
                </c:pt>
                <c:pt idx="524">
                  <c:v>542</c:v>
                </c:pt>
                <c:pt idx="525">
                  <c:v>547</c:v>
                </c:pt>
                <c:pt idx="526">
                  <c:v>547</c:v>
                </c:pt>
                <c:pt idx="527">
                  <c:v>553</c:v>
                </c:pt>
                <c:pt idx="528">
                  <c:v>553</c:v>
                </c:pt>
                <c:pt idx="529">
                  <c:v>552</c:v>
                </c:pt>
                <c:pt idx="530">
                  <c:v>552</c:v>
                </c:pt>
                <c:pt idx="531">
                  <c:v>548</c:v>
                </c:pt>
                <c:pt idx="532">
                  <c:v>547</c:v>
                </c:pt>
                <c:pt idx="533">
                  <c:v>516</c:v>
                </c:pt>
                <c:pt idx="534">
                  <c:v>552</c:v>
                </c:pt>
                <c:pt idx="535">
                  <c:v>533</c:v>
                </c:pt>
                <c:pt idx="536">
                  <c:v>562</c:v>
                </c:pt>
                <c:pt idx="537">
                  <c:v>553</c:v>
                </c:pt>
                <c:pt idx="538">
                  <c:v>557</c:v>
                </c:pt>
                <c:pt idx="539">
                  <c:v>557</c:v>
                </c:pt>
                <c:pt idx="540">
                  <c:v>562</c:v>
                </c:pt>
                <c:pt idx="541">
                  <c:v>553</c:v>
                </c:pt>
                <c:pt idx="542">
                  <c:v>497</c:v>
                </c:pt>
                <c:pt idx="543">
                  <c:v>488</c:v>
                </c:pt>
                <c:pt idx="544">
                  <c:v>564</c:v>
                </c:pt>
                <c:pt idx="545">
                  <c:v>564</c:v>
                </c:pt>
                <c:pt idx="546">
                  <c:v>557</c:v>
                </c:pt>
                <c:pt idx="547">
                  <c:v>552</c:v>
                </c:pt>
                <c:pt idx="548">
                  <c:v>547</c:v>
                </c:pt>
                <c:pt idx="549">
                  <c:v>491</c:v>
                </c:pt>
                <c:pt idx="550">
                  <c:v>523</c:v>
                </c:pt>
                <c:pt idx="551">
                  <c:v>492</c:v>
                </c:pt>
                <c:pt idx="552">
                  <c:v>488</c:v>
                </c:pt>
                <c:pt idx="553">
                  <c:v>488</c:v>
                </c:pt>
                <c:pt idx="554">
                  <c:v>491</c:v>
                </c:pt>
                <c:pt idx="555">
                  <c:v>491</c:v>
                </c:pt>
                <c:pt idx="556">
                  <c:v>531</c:v>
                </c:pt>
                <c:pt idx="557">
                  <c:v>562</c:v>
                </c:pt>
                <c:pt idx="558">
                  <c:v>553</c:v>
                </c:pt>
                <c:pt idx="559">
                  <c:v>552</c:v>
                </c:pt>
                <c:pt idx="560">
                  <c:v>543</c:v>
                </c:pt>
                <c:pt idx="561">
                  <c:v>507</c:v>
                </c:pt>
                <c:pt idx="562">
                  <c:v>542</c:v>
                </c:pt>
                <c:pt idx="563">
                  <c:v>531</c:v>
                </c:pt>
                <c:pt idx="564">
                  <c:v>528</c:v>
                </c:pt>
                <c:pt idx="565">
                  <c:v>528</c:v>
                </c:pt>
                <c:pt idx="566">
                  <c:v>521</c:v>
                </c:pt>
                <c:pt idx="567">
                  <c:v>521</c:v>
                </c:pt>
                <c:pt idx="568">
                  <c:v>492</c:v>
                </c:pt>
                <c:pt idx="569">
                  <c:v>523</c:v>
                </c:pt>
                <c:pt idx="570">
                  <c:v>523</c:v>
                </c:pt>
                <c:pt idx="571">
                  <c:v>521</c:v>
                </c:pt>
                <c:pt idx="572">
                  <c:v>521</c:v>
                </c:pt>
                <c:pt idx="573">
                  <c:v>483</c:v>
                </c:pt>
                <c:pt idx="574">
                  <c:v>521</c:v>
                </c:pt>
                <c:pt idx="575">
                  <c:v>523</c:v>
                </c:pt>
                <c:pt idx="576">
                  <c:v>516</c:v>
                </c:pt>
                <c:pt idx="577">
                  <c:v>503</c:v>
                </c:pt>
                <c:pt idx="578">
                  <c:v>507</c:v>
                </c:pt>
                <c:pt idx="579">
                  <c:v>507</c:v>
                </c:pt>
                <c:pt idx="580">
                  <c:v>507</c:v>
                </c:pt>
                <c:pt idx="581">
                  <c:v>503</c:v>
                </c:pt>
                <c:pt idx="582">
                  <c:v>498</c:v>
                </c:pt>
                <c:pt idx="583">
                  <c:v>492</c:v>
                </c:pt>
                <c:pt idx="584">
                  <c:v>487</c:v>
                </c:pt>
                <c:pt idx="585">
                  <c:v>475</c:v>
                </c:pt>
                <c:pt idx="586">
                  <c:v>466</c:v>
                </c:pt>
                <c:pt idx="587">
                  <c:v>460</c:v>
                </c:pt>
                <c:pt idx="588">
                  <c:v>460</c:v>
                </c:pt>
                <c:pt idx="589">
                  <c:v>450</c:v>
                </c:pt>
                <c:pt idx="590">
                  <c:v>447</c:v>
                </c:pt>
                <c:pt idx="591">
                  <c:v>443</c:v>
                </c:pt>
                <c:pt idx="592">
                  <c:v>443</c:v>
                </c:pt>
                <c:pt idx="593">
                  <c:v>436</c:v>
                </c:pt>
                <c:pt idx="594">
                  <c:v>432</c:v>
                </c:pt>
                <c:pt idx="595">
                  <c:v>424</c:v>
                </c:pt>
                <c:pt idx="596">
                  <c:v>427</c:v>
                </c:pt>
                <c:pt idx="597">
                  <c:v>416</c:v>
                </c:pt>
                <c:pt idx="598">
                  <c:v>416</c:v>
                </c:pt>
                <c:pt idx="599">
                  <c:v>400</c:v>
                </c:pt>
                <c:pt idx="600">
                  <c:v>423</c:v>
                </c:pt>
                <c:pt idx="601">
                  <c:v>400</c:v>
                </c:pt>
                <c:pt idx="602">
                  <c:v>400</c:v>
                </c:pt>
                <c:pt idx="603">
                  <c:v>400</c:v>
                </c:pt>
                <c:pt idx="604">
                  <c:v>400</c:v>
                </c:pt>
                <c:pt idx="605">
                  <c:v>400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586240"/>
        <c:axId val="190596224"/>
      </c:lineChart>
      <c:catAx>
        <c:axId val="190586240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596224"/>
        <c:crosses val="autoZero"/>
        <c:auto val="1"/>
        <c:lblAlgn val="ctr"/>
        <c:lblOffset val="100"/>
        <c:noMultiLvlLbl val="0"/>
      </c:catAx>
      <c:valAx>
        <c:axId val="1905962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5862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CO2 Level</c:v>
          </c:tx>
          <c:marker>
            <c:symbol val="none"/>
          </c:marker>
          <c:cat>
            <c:numRef>
              <c:f>Sheet1!$C$1:$C$397</c:f>
              <c:numCache>
                <c:formatCode>h:mm:ss</c:formatCode>
                <c:ptCount val="397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</c:numCache>
            </c:numRef>
          </c:cat>
          <c:val>
            <c:numRef>
              <c:f>Sheet1!$D$1:$D$397</c:f>
              <c:numCache>
                <c:formatCode>General</c:formatCode>
                <c:ptCount val="39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400</c:v>
                </c:pt>
                <c:pt idx="5">
                  <c:v>400</c:v>
                </c:pt>
                <c:pt idx="6">
                  <c:v>400</c:v>
                </c:pt>
                <c:pt idx="7">
                  <c:v>400</c:v>
                </c:pt>
                <c:pt idx="8">
                  <c:v>400</c:v>
                </c:pt>
                <c:pt idx="9">
                  <c:v>400</c:v>
                </c:pt>
                <c:pt idx="10">
                  <c:v>400</c:v>
                </c:pt>
                <c:pt idx="11">
                  <c:v>400</c:v>
                </c:pt>
                <c:pt idx="12">
                  <c:v>400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400</c:v>
                </c:pt>
                <c:pt idx="19">
                  <c:v>400</c:v>
                </c:pt>
                <c:pt idx="20">
                  <c:v>463</c:v>
                </c:pt>
                <c:pt idx="21">
                  <c:v>400</c:v>
                </c:pt>
                <c:pt idx="22">
                  <c:v>400</c:v>
                </c:pt>
                <c:pt idx="23">
                  <c:v>400</c:v>
                </c:pt>
                <c:pt idx="24">
                  <c:v>400</c:v>
                </c:pt>
                <c:pt idx="25">
                  <c:v>400</c:v>
                </c:pt>
                <c:pt idx="26">
                  <c:v>426</c:v>
                </c:pt>
                <c:pt idx="27">
                  <c:v>409</c:v>
                </c:pt>
                <c:pt idx="28">
                  <c:v>400</c:v>
                </c:pt>
                <c:pt idx="29">
                  <c:v>400</c:v>
                </c:pt>
                <c:pt idx="30">
                  <c:v>400</c:v>
                </c:pt>
                <c:pt idx="31">
                  <c:v>400</c:v>
                </c:pt>
                <c:pt idx="32">
                  <c:v>400</c:v>
                </c:pt>
                <c:pt idx="33">
                  <c:v>400</c:v>
                </c:pt>
                <c:pt idx="34">
                  <c:v>400</c:v>
                </c:pt>
                <c:pt idx="35">
                  <c:v>400</c:v>
                </c:pt>
                <c:pt idx="36">
                  <c:v>400</c:v>
                </c:pt>
                <c:pt idx="37">
                  <c:v>400</c:v>
                </c:pt>
                <c:pt idx="38">
                  <c:v>400</c:v>
                </c:pt>
                <c:pt idx="39">
                  <c:v>400</c:v>
                </c:pt>
                <c:pt idx="40">
                  <c:v>400</c:v>
                </c:pt>
                <c:pt idx="41">
                  <c:v>400</c:v>
                </c:pt>
                <c:pt idx="42">
                  <c:v>400</c:v>
                </c:pt>
                <c:pt idx="43">
                  <c:v>400</c:v>
                </c:pt>
                <c:pt idx="44">
                  <c:v>400</c:v>
                </c:pt>
                <c:pt idx="45">
                  <c:v>945</c:v>
                </c:pt>
                <c:pt idx="46">
                  <c:v>708</c:v>
                </c:pt>
                <c:pt idx="47">
                  <c:v>505</c:v>
                </c:pt>
                <c:pt idx="48">
                  <c:v>423</c:v>
                </c:pt>
                <c:pt idx="49">
                  <c:v>542</c:v>
                </c:pt>
                <c:pt idx="50">
                  <c:v>763</c:v>
                </c:pt>
                <c:pt idx="51">
                  <c:v>502</c:v>
                </c:pt>
                <c:pt idx="52">
                  <c:v>455</c:v>
                </c:pt>
                <c:pt idx="53">
                  <c:v>400</c:v>
                </c:pt>
                <c:pt idx="54">
                  <c:v>400</c:v>
                </c:pt>
                <c:pt idx="55">
                  <c:v>400</c:v>
                </c:pt>
                <c:pt idx="56">
                  <c:v>400</c:v>
                </c:pt>
                <c:pt idx="57">
                  <c:v>400</c:v>
                </c:pt>
                <c:pt idx="58">
                  <c:v>400</c:v>
                </c:pt>
                <c:pt idx="59">
                  <c:v>400</c:v>
                </c:pt>
                <c:pt idx="60">
                  <c:v>400</c:v>
                </c:pt>
                <c:pt idx="61">
                  <c:v>400</c:v>
                </c:pt>
                <c:pt idx="62">
                  <c:v>553</c:v>
                </c:pt>
                <c:pt idx="63">
                  <c:v>682</c:v>
                </c:pt>
                <c:pt idx="64">
                  <c:v>1041</c:v>
                </c:pt>
                <c:pt idx="65">
                  <c:v>945</c:v>
                </c:pt>
                <c:pt idx="66">
                  <c:v>759</c:v>
                </c:pt>
                <c:pt idx="67">
                  <c:v>623</c:v>
                </c:pt>
                <c:pt idx="68">
                  <c:v>542</c:v>
                </c:pt>
                <c:pt idx="69">
                  <c:v>500</c:v>
                </c:pt>
                <c:pt idx="70">
                  <c:v>472</c:v>
                </c:pt>
                <c:pt idx="71">
                  <c:v>439</c:v>
                </c:pt>
                <c:pt idx="72">
                  <c:v>407</c:v>
                </c:pt>
                <c:pt idx="73">
                  <c:v>400</c:v>
                </c:pt>
                <c:pt idx="74">
                  <c:v>400</c:v>
                </c:pt>
                <c:pt idx="75">
                  <c:v>400</c:v>
                </c:pt>
                <c:pt idx="76">
                  <c:v>400</c:v>
                </c:pt>
                <c:pt idx="77">
                  <c:v>400</c:v>
                </c:pt>
                <c:pt idx="78">
                  <c:v>400</c:v>
                </c:pt>
                <c:pt idx="79">
                  <c:v>400</c:v>
                </c:pt>
                <c:pt idx="80">
                  <c:v>400</c:v>
                </c:pt>
                <c:pt idx="81">
                  <c:v>400</c:v>
                </c:pt>
                <c:pt idx="82">
                  <c:v>442</c:v>
                </c:pt>
                <c:pt idx="83">
                  <c:v>425</c:v>
                </c:pt>
                <c:pt idx="84">
                  <c:v>400</c:v>
                </c:pt>
                <c:pt idx="85">
                  <c:v>424</c:v>
                </c:pt>
                <c:pt idx="86">
                  <c:v>407</c:v>
                </c:pt>
                <c:pt idx="87">
                  <c:v>402</c:v>
                </c:pt>
                <c:pt idx="88">
                  <c:v>400</c:v>
                </c:pt>
                <c:pt idx="89">
                  <c:v>400</c:v>
                </c:pt>
                <c:pt idx="90">
                  <c:v>400</c:v>
                </c:pt>
                <c:pt idx="91">
                  <c:v>423</c:v>
                </c:pt>
                <c:pt idx="92">
                  <c:v>400</c:v>
                </c:pt>
                <c:pt idx="93">
                  <c:v>7992</c:v>
                </c:pt>
                <c:pt idx="94">
                  <c:v>7992</c:v>
                </c:pt>
                <c:pt idx="95">
                  <c:v>4037</c:v>
                </c:pt>
                <c:pt idx="96">
                  <c:v>2927</c:v>
                </c:pt>
                <c:pt idx="97">
                  <c:v>7992</c:v>
                </c:pt>
                <c:pt idx="98">
                  <c:v>7992</c:v>
                </c:pt>
                <c:pt idx="99">
                  <c:v>4182</c:v>
                </c:pt>
                <c:pt idx="100">
                  <c:v>2216</c:v>
                </c:pt>
                <c:pt idx="101">
                  <c:v>2459</c:v>
                </c:pt>
                <c:pt idx="102">
                  <c:v>3290</c:v>
                </c:pt>
                <c:pt idx="103">
                  <c:v>2732</c:v>
                </c:pt>
                <c:pt idx="104">
                  <c:v>2459</c:v>
                </c:pt>
                <c:pt idx="105">
                  <c:v>2372</c:v>
                </c:pt>
                <c:pt idx="106">
                  <c:v>1736</c:v>
                </c:pt>
                <c:pt idx="107">
                  <c:v>1383</c:v>
                </c:pt>
                <c:pt idx="108">
                  <c:v>2242</c:v>
                </c:pt>
                <c:pt idx="109">
                  <c:v>2289</c:v>
                </c:pt>
                <c:pt idx="110">
                  <c:v>1715</c:v>
                </c:pt>
                <c:pt idx="111">
                  <c:v>1255</c:v>
                </c:pt>
                <c:pt idx="112">
                  <c:v>1193</c:v>
                </c:pt>
                <c:pt idx="113">
                  <c:v>1439</c:v>
                </c:pt>
                <c:pt idx="114">
                  <c:v>1482</c:v>
                </c:pt>
                <c:pt idx="115">
                  <c:v>1439</c:v>
                </c:pt>
                <c:pt idx="116">
                  <c:v>1373</c:v>
                </c:pt>
                <c:pt idx="117">
                  <c:v>1233</c:v>
                </c:pt>
                <c:pt idx="118">
                  <c:v>1176</c:v>
                </c:pt>
                <c:pt idx="119">
                  <c:v>1111</c:v>
                </c:pt>
                <c:pt idx="120">
                  <c:v>1063</c:v>
                </c:pt>
                <c:pt idx="121">
                  <c:v>1006</c:v>
                </c:pt>
                <c:pt idx="122">
                  <c:v>910</c:v>
                </c:pt>
                <c:pt idx="123">
                  <c:v>891</c:v>
                </c:pt>
                <c:pt idx="124">
                  <c:v>827</c:v>
                </c:pt>
                <c:pt idx="125">
                  <c:v>781</c:v>
                </c:pt>
                <c:pt idx="126">
                  <c:v>766</c:v>
                </c:pt>
                <c:pt idx="127">
                  <c:v>737</c:v>
                </c:pt>
                <c:pt idx="128">
                  <c:v>728</c:v>
                </c:pt>
                <c:pt idx="129">
                  <c:v>712</c:v>
                </c:pt>
                <c:pt idx="130">
                  <c:v>702</c:v>
                </c:pt>
                <c:pt idx="131">
                  <c:v>686</c:v>
                </c:pt>
                <c:pt idx="132">
                  <c:v>7992</c:v>
                </c:pt>
                <c:pt idx="133">
                  <c:v>3476</c:v>
                </c:pt>
                <c:pt idx="134">
                  <c:v>1653</c:v>
                </c:pt>
                <c:pt idx="135">
                  <c:v>1273</c:v>
                </c:pt>
                <c:pt idx="136">
                  <c:v>1072</c:v>
                </c:pt>
                <c:pt idx="137">
                  <c:v>950</c:v>
                </c:pt>
                <c:pt idx="138">
                  <c:v>873</c:v>
                </c:pt>
                <c:pt idx="139">
                  <c:v>797</c:v>
                </c:pt>
                <c:pt idx="140">
                  <c:v>762</c:v>
                </c:pt>
                <c:pt idx="141">
                  <c:v>706</c:v>
                </c:pt>
                <c:pt idx="142">
                  <c:v>690</c:v>
                </c:pt>
                <c:pt idx="143">
                  <c:v>659</c:v>
                </c:pt>
                <c:pt idx="144">
                  <c:v>630</c:v>
                </c:pt>
                <c:pt idx="145">
                  <c:v>620</c:v>
                </c:pt>
                <c:pt idx="146">
                  <c:v>620</c:v>
                </c:pt>
                <c:pt idx="147">
                  <c:v>617</c:v>
                </c:pt>
                <c:pt idx="148">
                  <c:v>603</c:v>
                </c:pt>
                <c:pt idx="149">
                  <c:v>593</c:v>
                </c:pt>
                <c:pt idx="150">
                  <c:v>588</c:v>
                </c:pt>
                <c:pt idx="151">
                  <c:v>569</c:v>
                </c:pt>
                <c:pt idx="152">
                  <c:v>553</c:v>
                </c:pt>
                <c:pt idx="153">
                  <c:v>531</c:v>
                </c:pt>
                <c:pt idx="154">
                  <c:v>508</c:v>
                </c:pt>
                <c:pt idx="155">
                  <c:v>502</c:v>
                </c:pt>
                <c:pt idx="156">
                  <c:v>487</c:v>
                </c:pt>
                <c:pt idx="157">
                  <c:v>480</c:v>
                </c:pt>
                <c:pt idx="158">
                  <c:v>461</c:v>
                </c:pt>
                <c:pt idx="159">
                  <c:v>455</c:v>
                </c:pt>
                <c:pt idx="160">
                  <c:v>446</c:v>
                </c:pt>
                <c:pt idx="161">
                  <c:v>436</c:v>
                </c:pt>
                <c:pt idx="162">
                  <c:v>432</c:v>
                </c:pt>
                <c:pt idx="163">
                  <c:v>423</c:v>
                </c:pt>
                <c:pt idx="164">
                  <c:v>408</c:v>
                </c:pt>
                <c:pt idx="165">
                  <c:v>406</c:v>
                </c:pt>
                <c:pt idx="166">
                  <c:v>400</c:v>
                </c:pt>
                <c:pt idx="167">
                  <c:v>400</c:v>
                </c:pt>
                <c:pt idx="168">
                  <c:v>400</c:v>
                </c:pt>
                <c:pt idx="169">
                  <c:v>400</c:v>
                </c:pt>
                <c:pt idx="170">
                  <c:v>400</c:v>
                </c:pt>
                <c:pt idx="171">
                  <c:v>400</c:v>
                </c:pt>
                <c:pt idx="172">
                  <c:v>410</c:v>
                </c:pt>
                <c:pt idx="173">
                  <c:v>2388</c:v>
                </c:pt>
                <c:pt idx="174">
                  <c:v>1777</c:v>
                </c:pt>
                <c:pt idx="175">
                  <c:v>876</c:v>
                </c:pt>
                <c:pt idx="176">
                  <c:v>731</c:v>
                </c:pt>
                <c:pt idx="177">
                  <c:v>594</c:v>
                </c:pt>
                <c:pt idx="178">
                  <c:v>536</c:v>
                </c:pt>
                <c:pt idx="179">
                  <c:v>485</c:v>
                </c:pt>
                <c:pt idx="180">
                  <c:v>450</c:v>
                </c:pt>
                <c:pt idx="181">
                  <c:v>434</c:v>
                </c:pt>
                <c:pt idx="182">
                  <c:v>421</c:v>
                </c:pt>
                <c:pt idx="183">
                  <c:v>400</c:v>
                </c:pt>
                <c:pt idx="184">
                  <c:v>400</c:v>
                </c:pt>
                <c:pt idx="185">
                  <c:v>400</c:v>
                </c:pt>
                <c:pt idx="186">
                  <c:v>400</c:v>
                </c:pt>
                <c:pt idx="187">
                  <c:v>400</c:v>
                </c:pt>
                <c:pt idx="188">
                  <c:v>400</c:v>
                </c:pt>
                <c:pt idx="189">
                  <c:v>411</c:v>
                </c:pt>
                <c:pt idx="190">
                  <c:v>407</c:v>
                </c:pt>
                <c:pt idx="191">
                  <c:v>400</c:v>
                </c:pt>
                <c:pt idx="192">
                  <c:v>402</c:v>
                </c:pt>
                <c:pt idx="193">
                  <c:v>400</c:v>
                </c:pt>
                <c:pt idx="194">
                  <c:v>400</c:v>
                </c:pt>
                <c:pt idx="195">
                  <c:v>400</c:v>
                </c:pt>
                <c:pt idx="196">
                  <c:v>400</c:v>
                </c:pt>
                <c:pt idx="197">
                  <c:v>400</c:v>
                </c:pt>
                <c:pt idx="198">
                  <c:v>4290</c:v>
                </c:pt>
                <c:pt idx="199">
                  <c:v>1849</c:v>
                </c:pt>
                <c:pt idx="200">
                  <c:v>1125</c:v>
                </c:pt>
                <c:pt idx="201">
                  <c:v>852</c:v>
                </c:pt>
                <c:pt idx="202">
                  <c:v>712</c:v>
                </c:pt>
                <c:pt idx="203">
                  <c:v>625</c:v>
                </c:pt>
                <c:pt idx="204">
                  <c:v>616</c:v>
                </c:pt>
                <c:pt idx="205">
                  <c:v>565</c:v>
                </c:pt>
                <c:pt idx="206">
                  <c:v>529</c:v>
                </c:pt>
                <c:pt idx="207">
                  <c:v>492</c:v>
                </c:pt>
                <c:pt idx="208">
                  <c:v>483</c:v>
                </c:pt>
                <c:pt idx="209">
                  <c:v>477</c:v>
                </c:pt>
                <c:pt idx="210">
                  <c:v>456</c:v>
                </c:pt>
                <c:pt idx="211">
                  <c:v>445</c:v>
                </c:pt>
                <c:pt idx="212">
                  <c:v>441</c:v>
                </c:pt>
                <c:pt idx="213">
                  <c:v>436</c:v>
                </c:pt>
                <c:pt idx="214">
                  <c:v>425</c:v>
                </c:pt>
                <c:pt idx="215">
                  <c:v>447</c:v>
                </c:pt>
                <c:pt idx="216">
                  <c:v>435</c:v>
                </c:pt>
                <c:pt idx="217">
                  <c:v>424</c:v>
                </c:pt>
                <c:pt idx="218">
                  <c:v>421</c:v>
                </c:pt>
                <c:pt idx="219">
                  <c:v>410</c:v>
                </c:pt>
                <c:pt idx="220">
                  <c:v>400</c:v>
                </c:pt>
                <c:pt idx="221">
                  <c:v>403</c:v>
                </c:pt>
                <c:pt idx="222">
                  <c:v>400</c:v>
                </c:pt>
                <c:pt idx="223">
                  <c:v>404</c:v>
                </c:pt>
                <c:pt idx="224">
                  <c:v>400</c:v>
                </c:pt>
                <c:pt idx="225">
                  <c:v>400</c:v>
                </c:pt>
                <c:pt idx="226">
                  <c:v>400</c:v>
                </c:pt>
                <c:pt idx="227">
                  <c:v>419</c:v>
                </c:pt>
                <c:pt idx="228">
                  <c:v>417</c:v>
                </c:pt>
                <c:pt idx="229">
                  <c:v>408</c:v>
                </c:pt>
                <c:pt idx="230">
                  <c:v>400</c:v>
                </c:pt>
                <c:pt idx="231">
                  <c:v>400</c:v>
                </c:pt>
                <c:pt idx="232">
                  <c:v>400</c:v>
                </c:pt>
                <c:pt idx="233">
                  <c:v>400</c:v>
                </c:pt>
                <c:pt idx="234">
                  <c:v>400</c:v>
                </c:pt>
                <c:pt idx="235">
                  <c:v>400</c:v>
                </c:pt>
                <c:pt idx="236">
                  <c:v>400</c:v>
                </c:pt>
                <c:pt idx="237">
                  <c:v>400</c:v>
                </c:pt>
                <c:pt idx="238">
                  <c:v>402</c:v>
                </c:pt>
                <c:pt idx="239">
                  <c:v>400</c:v>
                </c:pt>
                <c:pt idx="240">
                  <c:v>400</c:v>
                </c:pt>
                <c:pt idx="241">
                  <c:v>400</c:v>
                </c:pt>
                <c:pt idx="242">
                  <c:v>407</c:v>
                </c:pt>
                <c:pt idx="243">
                  <c:v>403</c:v>
                </c:pt>
                <c:pt idx="244">
                  <c:v>400</c:v>
                </c:pt>
                <c:pt idx="245">
                  <c:v>400</c:v>
                </c:pt>
                <c:pt idx="246">
                  <c:v>400</c:v>
                </c:pt>
                <c:pt idx="247">
                  <c:v>400</c:v>
                </c:pt>
                <c:pt idx="248">
                  <c:v>400</c:v>
                </c:pt>
                <c:pt idx="249">
                  <c:v>400</c:v>
                </c:pt>
                <c:pt idx="250">
                  <c:v>400</c:v>
                </c:pt>
                <c:pt idx="251">
                  <c:v>400</c:v>
                </c:pt>
                <c:pt idx="252">
                  <c:v>400</c:v>
                </c:pt>
                <c:pt idx="253">
                  <c:v>400</c:v>
                </c:pt>
                <c:pt idx="254">
                  <c:v>404</c:v>
                </c:pt>
                <c:pt idx="255">
                  <c:v>400</c:v>
                </c:pt>
                <c:pt idx="256">
                  <c:v>400</c:v>
                </c:pt>
                <c:pt idx="257">
                  <c:v>400</c:v>
                </c:pt>
                <c:pt idx="258">
                  <c:v>400</c:v>
                </c:pt>
                <c:pt idx="259">
                  <c:v>400</c:v>
                </c:pt>
                <c:pt idx="260">
                  <c:v>400</c:v>
                </c:pt>
                <c:pt idx="261">
                  <c:v>401</c:v>
                </c:pt>
                <c:pt idx="262">
                  <c:v>402</c:v>
                </c:pt>
                <c:pt idx="263">
                  <c:v>400</c:v>
                </c:pt>
                <c:pt idx="264">
                  <c:v>400</c:v>
                </c:pt>
                <c:pt idx="265">
                  <c:v>402</c:v>
                </c:pt>
                <c:pt idx="266">
                  <c:v>402</c:v>
                </c:pt>
                <c:pt idx="267">
                  <c:v>403</c:v>
                </c:pt>
                <c:pt idx="268">
                  <c:v>406</c:v>
                </c:pt>
                <c:pt idx="269">
                  <c:v>403</c:v>
                </c:pt>
                <c:pt idx="270">
                  <c:v>400</c:v>
                </c:pt>
                <c:pt idx="271">
                  <c:v>403</c:v>
                </c:pt>
                <c:pt idx="272">
                  <c:v>400</c:v>
                </c:pt>
                <c:pt idx="273">
                  <c:v>407</c:v>
                </c:pt>
                <c:pt idx="274">
                  <c:v>403</c:v>
                </c:pt>
                <c:pt idx="275">
                  <c:v>404</c:v>
                </c:pt>
                <c:pt idx="276">
                  <c:v>403</c:v>
                </c:pt>
                <c:pt idx="277">
                  <c:v>400</c:v>
                </c:pt>
                <c:pt idx="278">
                  <c:v>407</c:v>
                </c:pt>
                <c:pt idx="279">
                  <c:v>402</c:v>
                </c:pt>
                <c:pt idx="280">
                  <c:v>406</c:v>
                </c:pt>
                <c:pt idx="281">
                  <c:v>407</c:v>
                </c:pt>
                <c:pt idx="282">
                  <c:v>408</c:v>
                </c:pt>
                <c:pt idx="283">
                  <c:v>404</c:v>
                </c:pt>
                <c:pt idx="284">
                  <c:v>417</c:v>
                </c:pt>
                <c:pt idx="285">
                  <c:v>410</c:v>
                </c:pt>
                <c:pt idx="286">
                  <c:v>408</c:v>
                </c:pt>
                <c:pt idx="287">
                  <c:v>408</c:v>
                </c:pt>
                <c:pt idx="288">
                  <c:v>410</c:v>
                </c:pt>
                <c:pt idx="289">
                  <c:v>410</c:v>
                </c:pt>
                <c:pt idx="290">
                  <c:v>407</c:v>
                </c:pt>
                <c:pt idx="291">
                  <c:v>408</c:v>
                </c:pt>
                <c:pt idx="292">
                  <c:v>414</c:v>
                </c:pt>
                <c:pt idx="293">
                  <c:v>410</c:v>
                </c:pt>
                <c:pt idx="294">
                  <c:v>414</c:v>
                </c:pt>
                <c:pt idx="295">
                  <c:v>424</c:v>
                </c:pt>
                <c:pt idx="296">
                  <c:v>419</c:v>
                </c:pt>
                <c:pt idx="297">
                  <c:v>421</c:v>
                </c:pt>
                <c:pt idx="298">
                  <c:v>419</c:v>
                </c:pt>
                <c:pt idx="299">
                  <c:v>414</c:v>
                </c:pt>
                <c:pt idx="300">
                  <c:v>417</c:v>
                </c:pt>
                <c:pt idx="301">
                  <c:v>435</c:v>
                </c:pt>
                <c:pt idx="302">
                  <c:v>450</c:v>
                </c:pt>
                <c:pt idx="303">
                  <c:v>454</c:v>
                </c:pt>
                <c:pt idx="304">
                  <c:v>475</c:v>
                </c:pt>
                <c:pt idx="305">
                  <c:v>478</c:v>
                </c:pt>
                <c:pt idx="306">
                  <c:v>487</c:v>
                </c:pt>
                <c:pt idx="307">
                  <c:v>471</c:v>
                </c:pt>
                <c:pt idx="308">
                  <c:v>450</c:v>
                </c:pt>
                <c:pt idx="309">
                  <c:v>443</c:v>
                </c:pt>
                <c:pt idx="310">
                  <c:v>434</c:v>
                </c:pt>
                <c:pt idx="311">
                  <c:v>427</c:v>
                </c:pt>
                <c:pt idx="312">
                  <c:v>421</c:v>
                </c:pt>
                <c:pt idx="313">
                  <c:v>421</c:v>
                </c:pt>
                <c:pt idx="314">
                  <c:v>415</c:v>
                </c:pt>
                <c:pt idx="315">
                  <c:v>408</c:v>
                </c:pt>
                <c:pt idx="316">
                  <c:v>410</c:v>
                </c:pt>
                <c:pt idx="317">
                  <c:v>408</c:v>
                </c:pt>
                <c:pt idx="318">
                  <c:v>404</c:v>
                </c:pt>
                <c:pt idx="319">
                  <c:v>402</c:v>
                </c:pt>
                <c:pt idx="320">
                  <c:v>407</c:v>
                </c:pt>
                <c:pt idx="321">
                  <c:v>402</c:v>
                </c:pt>
                <c:pt idx="322">
                  <c:v>400</c:v>
                </c:pt>
                <c:pt idx="323">
                  <c:v>406</c:v>
                </c:pt>
                <c:pt idx="324">
                  <c:v>403</c:v>
                </c:pt>
                <c:pt idx="325">
                  <c:v>400</c:v>
                </c:pt>
                <c:pt idx="326">
                  <c:v>402</c:v>
                </c:pt>
                <c:pt idx="327">
                  <c:v>400</c:v>
                </c:pt>
                <c:pt idx="328">
                  <c:v>405</c:v>
                </c:pt>
                <c:pt idx="329">
                  <c:v>401</c:v>
                </c:pt>
                <c:pt idx="330">
                  <c:v>417</c:v>
                </c:pt>
                <c:pt idx="331">
                  <c:v>425</c:v>
                </c:pt>
                <c:pt idx="332">
                  <c:v>421</c:v>
                </c:pt>
                <c:pt idx="333">
                  <c:v>425</c:v>
                </c:pt>
                <c:pt idx="334">
                  <c:v>425</c:v>
                </c:pt>
                <c:pt idx="335">
                  <c:v>426</c:v>
                </c:pt>
                <c:pt idx="336">
                  <c:v>416</c:v>
                </c:pt>
                <c:pt idx="337">
                  <c:v>421</c:v>
                </c:pt>
                <c:pt idx="338">
                  <c:v>419</c:v>
                </c:pt>
                <c:pt idx="339">
                  <c:v>419</c:v>
                </c:pt>
                <c:pt idx="340">
                  <c:v>416</c:v>
                </c:pt>
                <c:pt idx="341">
                  <c:v>413</c:v>
                </c:pt>
                <c:pt idx="342">
                  <c:v>409</c:v>
                </c:pt>
                <c:pt idx="343">
                  <c:v>406</c:v>
                </c:pt>
                <c:pt idx="344">
                  <c:v>413</c:v>
                </c:pt>
                <c:pt idx="345">
                  <c:v>406</c:v>
                </c:pt>
                <c:pt idx="346">
                  <c:v>405</c:v>
                </c:pt>
                <c:pt idx="347">
                  <c:v>401</c:v>
                </c:pt>
                <c:pt idx="348">
                  <c:v>400</c:v>
                </c:pt>
                <c:pt idx="349">
                  <c:v>400</c:v>
                </c:pt>
                <c:pt idx="350">
                  <c:v>402</c:v>
                </c:pt>
                <c:pt idx="351">
                  <c:v>400</c:v>
                </c:pt>
                <c:pt idx="352">
                  <c:v>400</c:v>
                </c:pt>
                <c:pt idx="353">
                  <c:v>402</c:v>
                </c:pt>
                <c:pt idx="354">
                  <c:v>400</c:v>
                </c:pt>
                <c:pt idx="355">
                  <c:v>400</c:v>
                </c:pt>
                <c:pt idx="356">
                  <c:v>406</c:v>
                </c:pt>
                <c:pt idx="357">
                  <c:v>407</c:v>
                </c:pt>
                <c:pt idx="358">
                  <c:v>406</c:v>
                </c:pt>
                <c:pt idx="359">
                  <c:v>407</c:v>
                </c:pt>
                <c:pt idx="360">
                  <c:v>402</c:v>
                </c:pt>
                <c:pt idx="361">
                  <c:v>408</c:v>
                </c:pt>
                <c:pt idx="362">
                  <c:v>409</c:v>
                </c:pt>
                <c:pt idx="363">
                  <c:v>411</c:v>
                </c:pt>
                <c:pt idx="364">
                  <c:v>415</c:v>
                </c:pt>
                <c:pt idx="365">
                  <c:v>416</c:v>
                </c:pt>
                <c:pt idx="366">
                  <c:v>420</c:v>
                </c:pt>
                <c:pt idx="367">
                  <c:v>413</c:v>
                </c:pt>
                <c:pt idx="368">
                  <c:v>417</c:v>
                </c:pt>
                <c:pt idx="369">
                  <c:v>415</c:v>
                </c:pt>
                <c:pt idx="370">
                  <c:v>417</c:v>
                </c:pt>
                <c:pt idx="371">
                  <c:v>417</c:v>
                </c:pt>
                <c:pt idx="372">
                  <c:v>419</c:v>
                </c:pt>
                <c:pt idx="373">
                  <c:v>419</c:v>
                </c:pt>
                <c:pt idx="374">
                  <c:v>420</c:v>
                </c:pt>
                <c:pt idx="375">
                  <c:v>423</c:v>
                </c:pt>
                <c:pt idx="376">
                  <c:v>420</c:v>
                </c:pt>
                <c:pt idx="377">
                  <c:v>420</c:v>
                </c:pt>
                <c:pt idx="378">
                  <c:v>419</c:v>
                </c:pt>
                <c:pt idx="379">
                  <c:v>415</c:v>
                </c:pt>
                <c:pt idx="380">
                  <c:v>413</c:v>
                </c:pt>
                <c:pt idx="381">
                  <c:v>411</c:v>
                </c:pt>
                <c:pt idx="382">
                  <c:v>408</c:v>
                </c:pt>
                <c:pt idx="383">
                  <c:v>409</c:v>
                </c:pt>
                <c:pt idx="384">
                  <c:v>407</c:v>
                </c:pt>
                <c:pt idx="385">
                  <c:v>407</c:v>
                </c:pt>
                <c:pt idx="386">
                  <c:v>402</c:v>
                </c:pt>
                <c:pt idx="387">
                  <c:v>402</c:v>
                </c:pt>
                <c:pt idx="388">
                  <c:v>402</c:v>
                </c:pt>
                <c:pt idx="389">
                  <c:v>400</c:v>
                </c:pt>
                <c:pt idx="390">
                  <c:v>401</c:v>
                </c:pt>
                <c:pt idx="391">
                  <c:v>400</c:v>
                </c:pt>
                <c:pt idx="392">
                  <c:v>401</c:v>
                </c:pt>
                <c:pt idx="393">
                  <c:v>400</c:v>
                </c:pt>
                <c:pt idx="394">
                  <c:v>400</c:v>
                </c:pt>
                <c:pt idx="395">
                  <c:v>406</c:v>
                </c:pt>
                <c:pt idx="396">
                  <c:v>409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866176"/>
        <c:axId val="190867712"/>
      </c:lineChart>
      <c:catAx>
        <c:axId val="190866176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867712"/>
        <c:crosses val="autoZero"/>
        <c:auto val="1"/>
        <c:lblAlgn val="ctr"/>
        <c:lblOffset val="100"/>
        <c:noMultiLvlLbl val="0"/>
      </c:catAx>
      <c:valAx>
        <c:axId val="1908677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8661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Sheet1!$C$1:$C$606</c:f>
              <c:numCache>
                <c:formatCode>h:mm:ss</c:formatCode>
                <c:ptCount val="606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4.5601851851851853E-3</c:v>
                </c:pt>
                <c:pt idx="395">
                  <c:v>4.5717592592592589E-3</c:v>
                </c:pt>
                <c:pt idx="396">
                  <c:v>4.5833333333333334E-3</c:v>
                </c:pt>
                <c:pt idx="397">
                  <c:v>4.5949074074074078E-3</c:v>
                </c:pt>
                <c:pt idx="398">
                  <c:v>4.6064814814814814E-3</c:v>
                </c:pt>
                <c:pt idx="399">
                  <c:v>4.6180555555555558E-3</c:v>
                </c:pt>
                <c:pt idx="400">
                  <c:v>4.6296296296296302E-3</c:v>
                </c:pt>
                <c:pt idx="401">
                  <c:v>4.6412037037037038E-3</c:v>
                </c:pt>
                <c:pt idx="402">
                  <c:v>4.6527777777777774E-3</c:v>
                </c:pt>
                <c:pt idx="403">
                  <c:v>4.6643518518518518E-3</c:v>
                </c:pt>
                <c:pt idx="404">
                  <c:v>4.6759259259259263E-3</c:v>
                </c:pt>
                <c:pt idx="405">
                  <c:v>4.6874999999999998E-3</c:v>
                </c:pt>
                <c:pt idx="406">
                  <c:v>4.6990740740740743E-3</c:v>
                </c:pt>
                <c:pt idx="407">
                  <c:v>4.7106481481481478E-3</c:v>
                </c:pt>
                <c:pt idx="408">
                  <c:v>4.7222222222222223E-3</c:v>
                </c:pt>
                <c:pt idx="409">
                  <c:v>4.7337962962962958E-3</c:v>
                </c:pt>
                <c:pt idx="410">
                  <c:v>4.7453703703703703E-3</c:v>
                </c:pt>
                <c:pt idx="411">
                  <c:v>4.7569444444444447E-3</c:v>
                </c:pt>
                <c:pt idx="412">
                  <c:v>4.7685185185185183E-3</c:v>
                </c:pt>
                <c:pt idx="413">
                  <c:v>4.7800925925925919E-3</c:v>
                </c:pt>
                <c:pt idx="414">
                  <c:v>4.7916666666666672E-3</c:v>
                </c:pt>
                <c:pt idx="415">
                  <c:v>4.8032407407407407E-3</c:v>
                </c:pt>
                <c:pt idx="416">
                  <c:v>4.8148148148148152E-3</c:v>
                </c:pt>
                <c:pt idx="417">
                  <c:v>4.8263888888888887E-3</c:v>
                </c:pt>
                <c:pt idx="418">
                  <c:v>4.8379629629629632E-3</c:v>
                </c:pt>
                <c:pt idx="419">
                  <c:v>4.8495370370370368E-3</c:v>
                </c:pt>
                <c:pt idx="420">
                  <c:v>4.8611111111111112E-3</c:v>
                </c:pt>
                <c:pt idx="421">
                  <c:v>4.8726851851851856E-3</c:v>
                </c:pt>
                <c:pt idx="422">
                  <c:v>4.8842592592592592E-3</c:v>
                </c:pt>
                <c:pt idx="423">
                  <c:v>4.8958333333333328E-3</c:v>
                </c:pt>
                <c:pt idx="424">
                  <c:v>4.9074074074074072E-3</c:v>
                </c:pt>
                <c:pt idx="425">
                  <c:v>4.9189814814814816E-3</c:v>
                </c:pt>
                <c:pt idx="426">
                  <c:v>4.9305555555555552E-3</c:v>
                </c:pt>
                <c:pt idx="427">
                  <c:v>4.9421296296296288E-3</c:v>
                </c:pt>
                <c:pt idx="428">
                  <c:v>4.9537037037037041E-3</c:v>
                </c:pt>
                <c:pt idx="429">
                  <c:v>4.9652777777777777E-3</c:v>
                </c:pt>
                <c:pt idx="430">
                  <c:v>4.9768518518518521E-3</c:v>
                </c:pt>
                <c:pt idx="431">
                  <c:v>4.9884259259259265E-3</c:v>
                </c:pt>
                <c:pt idx="432">
                  <c:v>5.0000000000000001E-3</c:v>
                </c:pt>
                <c:pt idx="433">
                  <c:v>5.0115740740740737E-3</c:v>
                </c:pt>
                <c:pt idx="434">
                  <c:v>5.0231481481481481E-3</c:v>
                </c:pt>
                <c:pt idx="435">
                  <c:v>5.0347222222222225E-3</c:v>
                </c:pt>
                <c:pt idx="436">
                  <c:v>5.0462962962962961E-3</c:v>
                </c:pt>
                <c:pt idx="437">
                  <c:v>5.0578703703703706E-3</c:v>
                </c:pt>
                <c:pt idx="438">
                  <c:v>5.0694444444444441E-3</c:v>
                </c:pt>
                <c:pt idx="439">
                  <c:v>5.0810185185185186E-3</c:v>
                </c:pt>
                <c:pt idx="440">
                  <c:v>5.0925925925925921E-3</c:v>
                </c:pt>
                <c:pt idx="441">
                  <c:v>5.1041666666666666E-3</c:v>
                </c:pt>
                <c:pt idx="442">
                  <c:v>5.115740740740741E-3</c:v>
                </c:pt>
                <c:pt idx="443">
                  <c:v>5.1273148148148146E-3</c:v>
                </c:pt>
                <c:pt idx="444">
                  <c:v>5.138888888888889E-3</c:v>
                </c:pt>
                <c:pt idx="445">
                  <c:v>5.1504629629629635E-3</c:v>
                </c:pt>
                <c:pt idx="446">
                  <c:v>5.162037037037037E-3</c:v>
                </c:pt>
                <c:pt idx="447">
                  <c:v>5.1736111111111115E-3</c:v>
                </c:pt>
                <c:pt idx="448">
                  <c:v>5.185185185185185E-3</c:v>
                </c:pt>
                <c:pt idx="449">
                  <c:v>5.1967592592592595E-3</c:v>
                </c:pt>
                <c:pt idx="450">
                  <c:v>5.208333333333333E-3</c:v>
                </c:pt>
                <c:pt idx="451">
                  <c:v>5.2199074074074066E-3</c:v>
                </c:pt>
                <c:pt idx="452">
                  <c:v>5.2314814814814819E-3</c:v>
                </c:pt>
                <c:pt idx="453">
                  <c:v>5.2430555555555555E-3</c:v>
                </c:pt>
                <c:pt idx="454">
                  <c:v>5.2546296296296299E-3</c:v>
                </c:pt>
                <c:pt idx="455">
                  <c:v>5.2662037037037035E-3</c:v>
                </c:pt>
                <c:pt idx="456">
                  <c:v>5.2777777777777771E-3</c:v>
                </c:pt>
                <c:pt idx="457">
                  <c:v>5.2893518518518515E-3</c:v>
                </c:pt>
                <c:pt idx="458">
                  <c:v>5.3009259259259251E-3</c:v>
                </c:pt>
                <c:pt idx="459">
                  <c:v>5.3125000000000004E-3</c:v>
                </c:pt>
                <c:pt idx="460">
                  <c:v>5.3240740740740748E-3</c:v>
                </c:pt>
                <c:pt idx="461">
                  <c:v>5.3356481481481484E-3</c:v>
                </c:pt>
                <c:pt idx="462">
                  <c:v>5.347222222222222E-3</c:v>
                </c:pt>
                <c:pt idx="463">
                  <c:v>5.3587962962962964E-3</c:v>
                </c:pt>
                <c:pt idx="464">
                  <c:v>5.37037037037037E-3</c:v>
                </c:pt>
                <c:pt idx="465">
                  <c:v>5.3819444444444453E-3</c:v>
                </c:pt>
                <c:pt idx="466">
                  <c:v>5.3935185185185188E-3</c:v>
                </c:pt>
                <c:pt idx="467">
                  <c:v>5.4050925925925924E-3</c:v>
                </c:pt>
                <c:pt idx="468">
                  <c:v>5.4166666666666669E-3</c:v>
                </c:pt>
                <c:pt idx="469">
                  <c:v>5.4282407407407404E-3</c:v>
                </c:pt>
                <c:pt idx="470">
                  <c:v>5.4398148148148149E-3</c:v>
                </c:pt>
                <c:pt idx="471">
                  <c:v>5.4513888888888884E-3</c:v>
                </c:pt>
                <c:pt idx="472">
                  <c:v>5.4629629629629637E-3</c:v>
                </c:pt>
                <c:pt idx="473">
                  <c:v>5.4745370370370373E-3</c:v>
                </c:pt>
                <c:pt idx="474">
                  <c:v>5.4861111111111117E-3</c:v>
                </c:pt>
                <c:pt idx="475">
                  <c:v>5.4976851851851853E-3</c:v>
                </c:pt>
                <c:pt idx="476">
                  <c:v>5.5092592592592589E-3</c:v>
                </c:pt>
                <c:pt idx="477">
                  <c:v>5.5208333333333333E-3</c:v>
                </c:pt>
                <c:pt idx="478">
                  <c:v>5.5324074074074069E-3</c:v>
                </c:pt>
                <c:pt idx="479">
                  <c:v>5.5439814814814822E-3</c:v>
                </c:pt>
                <c:pt idx="480">
                  <c:v>5.5555555555555558E-3</c:v>
                </c:pt>
                <c:pt idx="481">
                  <c:v>5.5671296296296302E-3</c:v>
                </c:pt>
                <c:pt idx="482">
                  <c:v>5.5787037037037038E-3</c:v>
                </c:pt>
                <c:pt idx="483">
                  <c:v>5.5902777777777782E-3</c:v>
                </c:pt>
                <c:pt idx="484">
                  <c:v>5.6018518518518518E-3</c:v>
                </c:pt>
                <c:pt idx="485">
                  <c:v>5.6134259259259271E-3</c:v>
                </c:pt>
                <c:pt idx="486">
                  <c:v>5.6249999999999989E-3</c:v>
                </c:pt>
                <c:pt idx="487">
                  <c:v>5.6365740740740742E-3</c:v>
                </c:pt>
                <c:pt idx="488">
                  <c:v>5.6481481481481478E-3</c:v>
                </c:pt>
                <c:pt idx="489">
                  <c:v>5.6597222222222222E-3</c:v>
                </c:pt>
                <c:pt idx="490">
                  <c:v>5.6712962962962958E-3</c:v>
                </c:pt>
                <c:pt idx="491">
                  <c:v>5.6828703703703702E-3</c:v>
                </c:pt>
                <c:pt idx="492">
                  <c:v>5.6944444444444438E-3</c:v>
                </c:pt>
                <c:pt idx="493">
                  <c:v>5.7060185185185191E-3</c:v>
                </c:pt>
                <c:pt idx="494">
                  <c:v>5.7175925925925927E-3</c:v>
                </c:pt>
                <c:pt idx="495">
                  <c:v>5.7291666666666671E-3</c:v>
                </c:pt>
                <c:pt idx="496">
                  <c:v>5.7407407407407416E-3</c:v>
                </c:pt>
                <c:pt idx="497">
                  <c:v>5.7523148148148143E-3</c:v>
                </c:pt>
                <c:pt idx="498">
                  <c:v>5.7638888888888887E-3</c:v>
                </c:pt>
                <c:pt idx="499">
                  <c:v>5.7754629629629623E-3</c:v>
                </c:pt>
                <c:pt idx="500">
                  <c:v>5.7870370370370376E-3</c:v>
                </c:pt>
                <c:pt idx="501">
                  <c:v>5.7986111111111112E-3</c:v>
                </c:pt>
                <c:pt idx="502">
                  <c:v>5.8101851851851856E-3</c:v>
                </c:pt>
                <c:pt idx="503">
                  <c:v>5.8217592592592592E-3</c:v>
                </c:pt>
                <c:pt idx="504">
                  <c:v>5.8333333333333336E-3</c:v>
                </c:pt>
                <c:pt idx="505">
                  <c:v>5.8449074074074072E-3</c:v>
                </c:pt>
                <c:pt idx="506">
                  <c:v>5.8564814814814825E-3</c:v>
                </c:pt>
                <c:pt idx="507">
                  <c:v>5.8680555555555543E-3</c:v>
                </c:pt>
                <c:pt idx="508">
                  <c:v>5.8796296296296296E-3</c:v>
                </c:pt>
                <c:pt idx="509">
                  <c:v>5.8912037037037032E-3</c:v>
                </c:pt>
                <c:pt idx="510">
                  <c:v>5.9027777777777776E-3</c:v>
                </c:pt>
                <c:pt idx="511">
                  <c:v>5.9143518518518521E-3</c:v>
                </c:pt>
                <c:pt idx="512">
                  <c:v>5.9259259259259256E-3</c:v>
                </c:pt>
                <c:pt idx="513">
                  <c:v>5.9375000000000009E-3</c:v>
                </c:pt>
                <c:pt idx="514">
                  <c:v>5.9490740740740745E-3</c:v>
                </c:pt>
                <c:pt idx="515">
                  <c:v>5.9606481481481489E-3</c:v>
                </c:pt>
                <c:pt idx="516">
                  <c:v>5.9722222222222225E-3</c:v>
                </c:pt>
                <c:pt idx="517">
                  <c:v>5.9837962962962961E-3</c:v>
                </c:pt>
                <c:pt idx="518">
                  <c:v>5.9953703703703697E-3</c:v>
                </c:pt>
                <c:pt idx="519">
                  <c:v>6.0069444444444441E-3</c:v>
                </c:pt>
                <c:pt idx="520">
                  <c:v>6.0185185185185177E-3</c:v>
                </c:pt>
                <c:pt idx="521">
                  <c:v>6.030092592592593E-3</c:v>
                </c:pt>
                <c:pt idx="522">
                  <c:v>6.0416666666666665E-3</c:v>
                </c:pt>
                <c:pt idx="523">
                  <c:v>6.053240740740741E-3</c:v>
                </c:pt>
                <c:pt idx="524">
                  <c:v>6.0648148148148145E-3</c:v>
                </c:pt>
                <c:pt idx="525">
                  <c:v>6.076388888888889E-3</c:v>
                </c:pt>
                <c:pt idx="526">
                  <c:v>6.0879629629629643E-3</c:v>
                </c:pt>
                <c:pt idx="527">
                  <c:v>6.0995370370370361E-3</c:v>
                </c:pt>
                <c:pt idx="528">
                  <c:v>6.1111111111111114E-3</c:v>
                </c:pt>
                <c:pt idx="529">
                  <c:v>6.122685185185185E-3</c:v>
                </c:pt>
                <c:pt idx="530">
                  <c:v>6.1342592592592594E-3</c:v>
                </c:pt>
                <c:pt idx="531">
                  <c:v>6.145833333333333E-3</c:v>
                </c:pt>
                <c:pt idx="532">
                  <c:v>6.1574074074074074E-3</c:v>
                </c:pt>
                <c:pt idx="533">
                  <c:v>6.168981481481481E-3</c:v>
                </c:pt>
                <c:pt idx="534">
                  <c:v>6.1805555555555563E-3</c:v>
                </c:pt>
                <c:pt idx="535">
                  <c:v>6.1921296296296299E-3</c:v>
                </c:pt>
                <c:pt idx="536">
                  <c:v>6.2037037037037043E-3</c:v>
                </c:pt>
                <c:pt idx="537">
                  <c:v>6.215277777777777E-3</c:v>
                </c:pt>
                <c:pt idx="538">
                  <c:v>6.2268518518518515E-3</c:v>
                </c:pt>
                <c:pt idx="539">
                  <c:v>6.238425925925925E-3</c:v>
                </c:pt>
                <c:pt idx="540">
                  <c:v>6.2499999999999995E-3</c:v>
                </c:pt>
                <c:pt idx="541">
                  <c:v>6.2615740740740748E-3</c:v>
                </c:pt>
                <c:pt idx="542">
                  <c:v>6.2731481481481484E-3</c:v>
                </c:pt>
                <c:pt idx="543">
                  <c:v>6.2847222222222228E-3</c:v>
                </c:pt>
                <c:pt idx="544">
                  <c:v>6.2962962962962964E-3</c:v>
                </c:pt>
                <c:pt idx="545">
                  <c:v>6.3078703703703708E-3</c:v>
                </c:pt>
                <c:pt idx="546">
                  <c:v>6.3194444444444444E-3</c:v>
                </c:pt>
                <c:pt idx="547">
                  <c:v>6.3310185185185197E-3</c:v>
                </c:pt>
                <c:pt idx="548">
                  <c:v>6.3425925925925915E-3</c:v>
                </c:pt>
                <c:pt idx="549">
                  <c:v>6.3541666666666668E-3</c:v>
                </c:pt>
                <c:pt idx="550">
                  <c:v>6.3657407407407404E-3</c:v>
                </c:pt>
                <c:pt idx="551">
                  <c:v>6.3773148148148148E-3</c:v>
                </c:pt>
                <c:pt idx="552">
                  <c:v>6.3888888888888884E-3</c:v>
                </c:pt>
                <c:pt idx="553">
                  <c:v>6.4004629629629628E-3</c:v>
                </c:pt>
                <c:pt idx="554">
                  <c:v>6.4120370370370364E-3</c:v>
                </c:pt>
                <c:pt idx="555">
                  <c:v>6.4236111111111117E-3</c:v>
                </c:pt>
                <c:pt idx="556">
                  <c:v>6.4351851851851861E-3</c:v>
                </c:pt>
                <c:pt idx="557">
                  <c:v>6.4467592592592597E-3</c:v>
                </c:pt>
                <c:pt idx="558">
                  <c:v>6.4583333333333333E-3</c:v>
                </c:pt>
                <c:pt idx="559">
                  <c:v>6.4699074074074069E-3</c:v>
                </c:pt>
                <c:pt idx="560">
                  <c:v>6.4814814814814813E-3</c:v>
                </c:pt>
                <c:pt idx="561">
                  <c:v>6.4930555555555549E-3</c:v>
                </c:pt>
                <c:pt idx="562">
                  <c:v>6.5046296296296302E-3</c:v>
                </c:pt>
                <c:pt idx="563">
                  <c:v>6.5162037037037037E-3</c:v>
                </c:pt>
                <c:pt idx="564">
                  <c:v>6.5277777777777782E-3</c:v>
                </c:pt>
                <c:pt idx="565">
                  <c:v>6.5393518518518517E-3</c:v>
                </c:pt>
                <c:pt idx="566">
                  <c:v>6.5509259259259262E-3</c:v>
                </c:pt>
                <c:pt idx="567">
                  <c:v>6.5624999999999998E-3</c:v>
                </c:pt>
                <c:pt idx="568">
                  <c:v>6.5740740740740733E-3</c:v>
                </c:pt>
                <c:pt idx="569">
                  <c:v>6.5856481481481469E-3</c:v>
                </c:pt>
                <c:pt idx="570">
                  <c:v>6.5972222222222222E-3</c:v>
                </c:pt>
                <c:pt idx="571">
                  <c:v>6.6087962962962966E-3</c:v>
                </c:pt>
                <c:pt idx="572">
                  <c:v>6.6203703703703702E-3</c:v>
                </c:pt>
                <c:pt idx="573">
                  <c:v>6.6319444444444446E-3</c:v>
                </c:pt>
                <c:pt idx="574">
                  <c:v>6.6435185185185182E-3</c:v>
                </c:pt>
                <c:pt idx="575">
                  <c:v>6.6550925925925935E-3</c:v>
                </c:pt>
                <c:pt idx="576">
                  <c:v>6.6666666666666671E-3</c:v>
                </c:pt>
                <c:pt idx="577">
                  <c:v>6.6782407407407415E-3</c:v>
                </c:pt>
                <c:pt idx="578">
                  <c:v>6.6898148148148142E-3</c:v>
                </c:pt>
                <c:pt idx="579">
                  <c:v>6.7013888888888887E-3</c:v>
                </c:pt>
                <c:pt idx="580">
                  <c:v>6.7129629629629622E-3</c:v>
                </c:pt>
                <c:pt idx="581">
                  <c:v>6.7245370370370367E-3</c:v>
                </c:pt>
                <c:pt idx="582">
                  <c:v>6.7361111111111103E-3</c:v>
                </c:pt>
                <c:pt idx="583">
                  <c:v>6.7476851851851856E-3</c:v>
                </c:pt>
                <c:pt idx="584">
                  <c:v>6.7592592592592591E-3</c:v>
                </c:pt>
                <c:pt idx="585">
                  <c:v>6.7708333333333336E-3</c:v>
                </c:pt>
                <c:pt idx="586">
                  <c:v>6.782407407407408E-3</c:v>
                </c:pt>
                <c:pt idx="587">
                  <c:v>6.7939814814814816E-3</c:v>
                </c:pt>
                <c:pt idx="588">
                  <c:v>6.8055555555555569E-3</c:v>
                </c:pt>
                <c:pt idx="589">
                  <c:v>6.8171296296296287E-3</c:v>
                </c:pt>
                <c:pt idx="590">
                  <c:v>6.828703703703704E-3</c:v>
                </c:pt>
                <c:pt idx="591">
                  <c:v>6.8402777777777776E-3</c:v>
                </c:pt>
                <c:pt idx="592">
                  <c:v>6.851851851851852E-3</c:v>
                </c:pt>
                <c:pt idx="593">
                  <c:v>6.8634259259259256E-3</c:v>
                </c:pt>
                <c:pt idx="594">
                  <c:v>6.875E-3</c:v>
                </c:pt>
                <c:pt idx="595">
                  <c:v>6.8865740740740736E-3</c:v>
                </c:pt>
                <c:pt idx="596">
                  <c:v>6.8981481481481489E-3</c:v>
                </c:pt>
                <c:pt idx="597">
                  <c:v>6.9097222222222225E-3</c:v>
                </c:pt>
                <c:pt idx="598">
                  <c:v>6.9212962962962969E-3</c:v>
                </c:pt>
                <c:pt idx="599">
                  <c:v>6.9328703703703696E-3</c:v>
                </c:pt>
                <c:pt idx="600">
                  <c:v>6.9444444444444441E-3</c:v>
                </c:pt>
                <c:pt idx="601">
                  <c:v>6.9560185185185185E-3</c:v>
                </c:pt>
                <c:pt idx="602">
                  <c:v>6.9675925925925921E-3</c:v>
                </c:pt>
                <c:pt idx="603">
                  <c:v>6.9791666666666674E-3</c:v>
                </c:pt>
                <c:pt idx="604">
                  <c:v>6.9907407407407409E-3</c:v>
                </c:pt>
                <c:pt idx="605">
                  <c:v>7.0023148148148154E-3</c:v>
                </c:pt>
              </c:numCache>
            </c:numRef>
          </c:cat>
          <c:val>
            <c:numRef>
              <c:f>Sheet1!$E$1:$E$606</c:f>
              <c:numCache>
                <c:formatCode>General</c:formatCode>
                <c:ptCount val="60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6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30</c:v>
                </c:pt>
                <c:pt idx="50">
                  <c:v>230</c:v>
                </c:pt>
                <c:pt idx="51">
                  <c:v>215</c:v>
                </c:pt>
                <c:pt idx="52">
                  <c:v>87</c:v>
                </c:pt>
                <c:pt idx="53">
                  <c:v>44</c:v>
                </c:pt>
                <c:pt idx="54">
                  <c:v>20</c:v>
                </c:pt>
                <c:pt idx="55">
                  <c:v>11</c:v>
                </c:pt>
                <c:pt idx="56">
                  <c:v>16</c:v>
                </c:pt>
                <c:pt idx="57">
                  <c:v>37</c:v>
                </c:pt>
                <c:pt idx="58">
                  <c:v>34</c:v>
                </c:pt>
                <c:pt idx="59">
                  <c:v>30</c:v>
                </c:pt>
                <c:pt idx="60">
                  <c:v>18</c:v>
                </c:pt>
                <c:pt idx="61">
                  <c:v>11</c:v>
                </c:pt>
                <c:pt idx="62">
                  <c:v>2</c:v>
                </c:pt>
                <c:pt idx="63">
                  <c:v>3</c:v>
                </c:pt>
                <c:pt idx="64">
                  <c:v>7</c:v>
                </c:pt>
                <c:pt idx="65">
                  <c:v>11</c:v>
                </c:pt>
                <c:pt idx="66">
                  <c:v>5</c:v>
                </c:pt>
                <c:pt idx="67">
                  <c:v>5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74</c:v>
                </c:pt>
                <c:pt idx="77">
                  <c:v>1156</c:v>
                </c:pt>
                <c:pt idx="78">
                  <c:v>1156</c:v>
                </c:pt>
                <c:pt idx="79">
                  <c:v>880</c:v>
                </c:pt>
                <c:pt idx="80">
                  <c:v>548</c:v>
                </c:pt>
                <c:pt idx="81">
                  <c:v>225</c:v>
                </c:pt>
                <c:pt idx="82">
                  <c:v>259</c:v>
                </c:pt>
                <c:pt idx="83">
                  <c:v>317</c:v>
                </c:pt>
                <c:pt idx="84">
                  <c:v>291</c:v>
                </c:pt>
                <c:pt idx="85">
                  <c:v>259</c:v>
                </c:pt>
                <c:pt idx="86">
                  <c:v>156</c:v>
                </c:pt>
                <c:pt idx="87">
                  <c:v>58</c:v>
                </c:pt>
                <c:pt idx="88">
                  <c:v>27</c:v>
                </c:pt>
                <c:pt idx="89">
                  <c:v>14</c:v>
                </c:pt>
                <c:pt idx="90">
                  <c:v>14</c:v>
                </c:pt>
                <c:pt idx="91">
                  <c:v>19</c:v>
                </c:pt>
                <c:pt idx="92">
                  <c:v>28</c:v>
                </c:pt>
                <c:pt idx="93">
                  <c:v>29</c:v>
                </c:pt>
                <c:pt idx="94">
                  <c:v>28</c:v>
                </c:pt>
                <c:pt idx="95">
                  <c:v>13</c:v>
                </c:pt>
                <c:pt idx="96">
                  <c:v>1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2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1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3</c:v>
                </c:pt>
                <c:pt idx="139">
                  <c:v>1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1</c:v>
                </c:pt>
                <c:pt idx="155">
                  <c:v>0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0</c:v>
                </c:pt>
                <c:pt idx="160">
                  <c:v>2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3</c:v>
                </c:pt>
                <c:pt idx="165">
                  <c:v>2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1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3</c:v>
                </c:pt>
                <c:pt idx="179">
                  <c:v>2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1</c:v>
                </c:pt>
                <c:pt idx="184">
                  <c:v>1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3</c:v>
                </c:pt>
                <c:pt idx="189">
                  <c:v>3</c:v>
                </c:pt>
                <c:pt idx="190">
                  <c:v>3</c:v>
                </c:pt>
                <c:pt idx="191">
                  <c:v>3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2</c:v>
                </c:pt>
                <c:pt idx="196">
                  <c:v>67</c:v>
                </c:pt>
                <c:pt idx="197">
                  <c:v>891</c:v>
                </c:pt>
                <c:pt idx="198">
                  <c:v>1156</c:v>
                </c:pt>
                <c:pt idx="199">
                  <c:v>880</c:v>
                </c:pt>
                <c:pt idx="200">
                  <c:v>619</c:v>
                </c:pt>
                <c:pt idx="201">
                  <c:v>763</c:v>
                </c:pt>
                <c:pt idx="202">
                  <c:v>902</c:v>
                </c:pt>
                <c:pt idx="203">
                  <c:v>619</c:v>
                </c:pt>
                <c:pt idx="204">
                  <c:v>388</c:v>
                </c:pt>
                <c:pt idx="205">
                  <c:v>217</c:v>
                </c:pt>
                <c:pt idx="206">
                  <c:v>163</c:v>
                </c:pt>
                <c:pt idx="207">
                  <c:v>168</c:v>
                </c:pt>
                <c:pt idx="208">
                  <c:v>180</c:v>
                </c:pt>
                <c:pt idx="209">
                  <c:v>161</c:v>
                </c:pt>
                <c:pt idx="210">
                  <c:v>131</c:v>
                </c:pt>
                <c:pt idx="211">
                  <c:v>93</c:v>
                </c:pt>
                <c:pt idx="212">
                  <c:v>74</c:v>
                </c:pt>
                <c:pt idx="213">
                  <c:v>62</c:v>
                </c:pt>
                <c:pt idx="214">
                  <c:v>62</c:v>
                </c:pt>
                <c:pt idx="215">
                  <c:v>54</c:v>
                </c:pt>
                <c:pt idx="216">
                  <c:v>31</c:v>
                </c:pt>
                <c:pt idx="217">
                  <c:v>28</c:v>
                </c:pt>
                <c:pt idx="218">
                  <c:v>20</c:v>
                </c:pt>
                <c:pt idx="219">
                  <c:v>22</c:v>
                </c:pt>
                <c:pt idx="220">
                  <c:v>18</c:v>
                </c:pt>
                <c:pt idx="221">
                  <c:v>18</c:v>
                </c:pt>
                <c:pt idx="222">
                  <c:v>16</c:v>
                </c:pt>
                <c:pt idx="223">
                  <c:v>14</c:v>
                </c:pt>
                <c:pt idx="224">
                  <c:v>12</c:v>
                </c:pt>
                <c:pt idx="225">
                  <c:v>12</c:v>
                </c:pt>
                <c:pt idx="226">
                  <c:v>11</c:v>
                </c:pt>
                <c:pt idx="227">
                  <c:v>7</c:v>
                </c:pt>
                <c:pt idx="228">
                  <c:v>5</c:v>
                </c:pt>
                <c:pt idx="229">
                  <c:v>0</c:v>
                </c:pt>
                <c:pt idx="230">
                  <c:v>1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4</c:v>
                </c:pt>
                <c:pt idx="238">
                  <c:v>3</c:v>
                </c:pt>
                <c:pt idx="239">
                  <c:v>2</c:v>
                </c:pt>
                <c:pt idx="240">
                  <c:v>2</c:v>
                </c:pt>
                <c:pt idx="241">
                  <c:v>1</c:v>
                </c:pt>
                <c:pt idx="242">
                  <c:v>2</c:v>
                </c:pt>
                <c:pt idx="243">
                  <c:v>1</c:v>
                </c:pt>
                <c:pt idx="244">
                  <c:v>1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1</c:v>
                </c:pt>
                <c:pt idx="250">
                  <c:v>0</c:v>
                </c:pt>
                <c:pt idx="251">
                  <c:v>0</c:v>
                </c:pt>
                <c:pt idx="252">
                  <c:v>3</c:v>
                </c:pt>
                <c:pt idx="253">
                  <c:v>4</c:v>
                </c:pt>
                <c:pt idx="254">
                  <c:v>3</c:v>
                </c:pt>
                <c:pt idx="255">
                  <c:v>4</c:v>
                </c:pt>
                <c:pt idx="256">
                  <c:v>3</c:v>
                </c:pt>
                <c:pt idx="257">
                  <c:v>3</c:v>
                </c:pt>
                <c:pt idx="258">
                  <c:v>1</c:v>
                </c:pt>
                <c:pt idx="259">
                  <c:v>19</c:v>
                </c:pt>
                <c:pt idx="260">
                  <c:v>47</c:v>
                </c:pt>
                <c:pt idx="261">
                  <c:v>35</c:v>
                </c:pt>
                <c:pt idx="262">
                  <c:v>25</c:v>
                </c:pt>
                <c:pt idx="263">
                  <c:v>20</c:v>
                </c:pt>
                <c:pt idx="264">
                  <c:v>17</c:v>
                </c:pt>
                <c:pt idx="265">
                  <c:v>18</c:v>
                </c:pt>
                <c:pt idx="266">
                  <c:v>17</c:v>
                </c:pt>
                <c:pt idx="267">
                  <c:v>13</c:v>
                </c:pt>
                <c:pt idx="268">
                  <c:v>8</c:v>
                </c:pt>
                <c:pt idx="269">
                  <c:v>14</c:v>
                </c:pt>
                <c:pt idx="270">
                  <c:v>14</c:v>
                </c:pt>
                <c:pt idx="271">
                  <c:v>12</c:v>
                </c:pt>
                <c:pt idx="272">
                  <c:v>11</c:v>
                </c:pt>
                <c:pt idx="273">
                  <c:v>9</c:v>
                </c:pt>
                <c:pt idx="274">
                  <c:v>8</c:v>
                </c:pt>
                <c:pt idx="275">
                  <c:v>7</c:v>
                </c:pt>
                <c:pt idx="276">
                  <c:v>6</c:v>
                </c:pt>
                <c:pt idx="277">
                  <c:v>5</c:v>
                </c:pt>
                <c:pt idx="278">
                  <c:v>4</c:v>
                </c:pt>
                <c:pt idx="279">
                  <c:v>3</c:v>
                </c:pt>
                <c:pt idx="280">
                  <c:v>4</c:v>
                </c:pt>
                <c:pt idx="281">
                  <c:v>6</c:v>
                </c:pt>
                <c:pt idx="282">
                  <c:v>6</c:v>
                </c:pt>
                <c:pt idx="283">
                  <c:v>6</c:v>
                </c:pt>
                <c:pt idx="284">
                  <c:v>4</c:v>
                </c:pt>
                <c:pt idx="285">
                  <c:v>3</c:v>
                </c:pt>
                <c:pt idx="286">
                  <c:v>2</c:v>
                </c:pt>
                <c:pt idx="287">
                  <c:v>1</c:v>
                </c:pt>
                <c:pt idx="288">
                  <c:v>1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2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1</c:v>
                </c:pt>
                <c:pt idx="301">
                  <c:v>2</c:v>
                </c:pt>
                <c:pt idx="302">
                  <c:v>3</c:v>
                </c:pt>
                <c:pt idx="303">
                  <c:v>3</c:v>
                </c:pt>
                <c:pt idx="304">
                  <c:v>3</c:v>
                </c:pt>
                <c:pt idx="305">
                  <c:v>3</c:v>
                </c:pt>
                <c:pt idx="306">
                  <c:v>3</c:v>
                </c:pt>
                <c:pt idx="307">
                  <c:v>6</c:v>
                </c:pt>
                <c:pt idx="308">
                  <c:v>4</c:v>
                </c:pt>
                <c:pt idx="309">
                  <c:v>5</c:v>
                </c:pt>
                <c:pt idx="310">
                  <c:v>5</c:v>
                </c:pt>
                <c:pt idx="311">
                  <c:v>5</c:v>
                </c:pt>
                <c:pt idx="312">
                  <c:v>5</c:v>
                </c:pt>
                <c:pt idx="313">
                  <c:v>4</c:v>
                </c:pt>
                <c:pt idx="314">
                  <c:v>4</c:v>
                </c:pt>
                <c:pt idx="315">
                  <c:v>4</c:v>
                </c:pt>
                <c:pt idx="316">
                  <c:v>3</c:v>
                </c:pt>
                <c:pt idx="317">
                  <c:v>2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2</c:v>
                </c:pt>
                <c:pt idx="327">
                  <c:v>0</c:v>
                </c:pt>
                <c:pt idx="328">
                  <c:v>2</c:v>
                </c:pt>
                <c:pt idx="329">
                  <c:v>2</c:v>
                </c:pt>
                <c:pt idx="330">
                  <c:v>1</c:v>
                </c:pt>
                <c:pt idx="331">
                  <c:v>2</c:v>
                </c:pt>
                <c:pt idx="332">
                  <c:v>1</c:v>
                </c:pt>
                <c:pt idx="333">
                  <c:v>1</c:v>
                </c:pt>
                <c:pt idx="334">
                  <c:v>1</c:v>
                </c:pt>
                <c:pt idx="335">
                  <c:v>1</c:v>
                </c:pt>
                <c:pt idx="336">
                  <c:v>1</c:v>
                </c:pt>
                <c:pt idx="337">
                  <c:v>1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1</c:v>
                </c:pt>
                <c:pt idx="347">
                  <c:v>3</c:v>
                </c:pt>
                <c:pt idx="348">
                  <c:v>3</c:v>
                </c:pt>
                <c:pt idx="349">
                  <c:v>3</c:v>
                </c:pt>
                <c:pt idx="350">
                  <c:v>3</c:v>
                </c:pt>
                <c:pt idx="351">
                  <c:v>1</c:v>
                </c:pt>
                <c:pt idx="352">
                  <c:v>2</c:v>
                </c:pt>
                <c:pt idx="353">
                  <c:v>2</c:v>
                </c:pt>
                <c:pt idx="354">
                  <c:v>3</c:v>
                </c:pt>
                <c:pt idx="355">
                  <c:v>3</c:v>
                </c:pt>
                <c:pt idx="356">
                  <c:v>3</c:v>
                </c:pt>
                <c:pt idx="357">
                  <c:v>3</c:v>
                </c:pt>
                <c:pt idx="358">
                  <c:v>3</c:v>
                </c:pt>
                <c:pt idx="359">
                  <c:v>3</c:v>
                </c:pt>
                <c:pt idx="360">
                  <c:v>2</c:v>
                </c:pt>
                <c:pt idx="361">
                  <c:v>2</c:v>
                </c:pt>
                <c:pt idx="362">
                  <c:v>3</c:v>
                </c:pt>
                <c:pt idx="363">
                  <c:v>0</c:v>
                </c:pt>
                <c:pt idx="364">
                  <c:v>2</c:v>
                </c:pt>
                <c:pt idx="365">
                  <c:v>2</c:v>
                </c:pt>
                <c:pt idx="366">
                  <c:v>3</c:v>
                </c:pt>
                <c:pt idx="367">
                  <c:v>4</c:v>
                </c:pt>
                <c:pt idx="368">
                  <c:v>5</c:v>
                </c:pt>
                <c:pt idx="369">
                  <c:v>1</c:v>
                </c:pt>
                <c:pt idx="370">
                  <c:v>4</c:v>
                </c:pt>
                <c:pt idx="371">
                  <c:v>2</c:v>
                </c:pt>
                <c:pt idx="372">
                  <c:v>6</c:v>
                </c:pt>
                <c:pt idx="373">
                  <c:v>5</c:v>
                </c:pt>
                <c:pt idx="374">
                  <c:v>6</c:v>
                </c:pt>
                <c:pt idx="375">
                  <c:v>5</c:v>
                </c:pt>
                <c:pt idx="376">
                  <c:v>5</c:v>
                </c:pt>
                <c:pt idx="377">
                  <c:v>5</c:v>
                </c:pt>
                <c:pt idx="378">
                  <c:v>2</c:v>
                </c:pt>
                <c:pt idx="379">
                  <c:v>7</c:v>
                </c:pt>
                <c:pt idx="380">
                  <c:v>10</c:v>
                </c:pt>
                <c:pt idx="381">
                  <c:v>12</c:v>
                </c:pt>
                <c:pt idx="382">
                  <c:v>13</c:v>
                </c:pt>
                <c:pt idx="383">
                  <c:v>11</c:v>
                </c:pt>
                <c:pt idx="384">
                  <c:v>11</c:v>
                </c:pt>
                <c:pt idx="385">
                  <c:v>11</c:v>
                </c:pt>
                <c:pt idx="386">
                  <c:v>9</c:v>
                </c:pt>
                <c:pt idx="387">
                  <c:v>10</c:v>
                </c:pt>
                <c:pt idx="388">
                  <c:v>10</c:v>
                </c:pt>
                <c:pt idx="389">
                  <c:v>12</c:v>
                </c:pt>
                <c:pt idx="390">
                  <c:v>11</c:v>
                </c:pt>
                <c:pt idx="391">
                  <c:v>10</c:v>
                </c:pt>
                <c:pt idx="392">
                  <c:v>12</c:v>
                </c:pt>
                <c:pt idx="393">
                  <c:v>12</c:v>
                </c:pt>
                <c:pt idx="394">
                  <c:v>15</c:v>
                </c:pt>
                <c:pt idx="395">
                  <c:v>15</c:v>
                </c:pt>
                <c:pt idx="396">
                  <c:v>18</c:v>
                </c:pt>
                <c:pt idx="397">
                  <c:v>21</c:v>
                </c:pt>
                <c:pt idx="398">
                  <c:v>16</c:v>
                </c:pt>
                <c:pt idx="399">
                  <c:v>25</c:v>
                </c:pt>
                <c:pt idx="400">
                  <c:v>23</c:v>
                </c:pt>
                <c:pt idx="401">
                  <c:v>25</c:v>
                </c:pt>
                <c:pt idx="402">
                  <c:v>24</c:v>
                </c:pt>
                <c:pt idx="403">
                  <c:v>22</c:v>
                </c:pt>
                <c:pt idx="404">
                  <c:v>21</c:v>
                </c:pt>
                <c:pt idx="405">
                  <c:v>19</c:v>
                </c:pt>
                <c:pt idx="406">
                  <c:v>19</c:v>
                </c:pt>
                <c:pt idx="407">
                  <c:v>17</c:v>
                </c:pt>
                <c:pt idx="408">
                  <c:v>18</c:v>
                </c:pt>
                <c:pt idx="409">
                  <c:v>18</c:v>
                </c:pt>
                <c:pt idx="410">
                  <c:v>21</c:v>
                </c:pt>
                <c:pt idx="411">
                  <c:v>23</c:v>
                </c:pt>
                <c:pt idx="412">
                  <c:v>17</c:v>
                </c:pt>
                <c:pt idx="413">
                  <c:v>25</c:v>
                </c:pt>
                <c:pt idx="414">
                  <c:v>21</c:v>
                </c:pt>
                <c:pt idx="415">
                  <c:v>26</c:v>
                </c:pt>
                <c:pt idx="416">
                  <c:v>19</c:v>
                </c:pt>
                <c:pt idx="417">
                  <c:v>23</c:v>
                </c:pt>
                <c:pt idx="418">
                  <c:v>20</c:v>
                </c:pt>
                <c:pt idx="419">
                  <c:v>16</c:v>
                </c:pt>
                <c:pt idx="420">
                  <c:v>15</c:v>
                </c:pt>
                <c:pt idx="421">
                  <c:v>14</c:v>
                </c:pt>
                <c:pt idx="422">
                  <c:v>14</c:v>
                </c:pt>
                <c:pt idx="423">
                  <c:v>14</c:v>
                </c:pt>
                <c:pt idx="424">
                  <c:v>13</c:v>
                </c:pt>
                <c:pt idx="425">
                  <c:v>12</c:v>
                </c:pt>
                <c:pt idx="426">
                  <c:v>12</c:v>
                </c:pt>
                <c:pt idx="427">
                  <c:v>14</c:v>
                </c:pt>
                <c:pt idx="428">
                  <c:v>10</c:v>
                </c:pt>
                <c:pt idx="429">
                  <c:v>16</c:v>
                </c:pt>
                <c:pt idx="430">
                  <c:v>13</c:v>
                </c:pt>
                <c:pt idx="431">
                  <c:v>17</c:v>
                </c:pt>
                <c:pt idx="432">
                  <c:v>14</c:v>
                </c:pt>
                <c:pt idx="433">
                  <c:v>8</c:v>
                </c:pt>
                <c:pt idx="434">
                  <c:v>12</c:v>
                </c:pt>
                <c:pt idx="435">
                  <c:v>12</c:v>
                </c:pt>
                <c:pt idx="436">
                  <c:v>11</c:v>
                </c:pt>
                <c:pt idx="437">
                  <c:v>10</c:v>
                </c:pt>
                <c:pt idx="438">
                  <c:v>7</c:v>
                </c:pt>
                <c:pt idx="439">
                  <c:v>9</c:v>
                </c:pt>
                <c:pt idx="440">
                  <c:v>9</c:v>
                </c:pt>
                <c:pt idx="441">
                  <c:v>9</c:v>
                </c:pt>
                <c:pt idx="442">
                  <c:v>10</c:v>
                </c:pt>
                <c:pt idx="443">
                  <c:v>11</c:v>
                </c:pt>
                <c:pt idx="444">
                  <c:v>10</c:v>
                </c:pt>
                <c:pt idx="445">
                  <c:v>10</c:v>
                </c:pt>
                <c:pt idx="446">
                  <c:v>10</c:v>
                </c:pt>
                <c:pt idx="447">
                  <c:v>9</c:v>
                </c:pt>
                <c:pt idx="448">
                  <c:v>6</c:v>
                </c:pt>
                <c:pt idx="449">
                  <c:v>10</c:v>
                </c:pt>
                <c:pt idx="450">
                  <c:v>11</c:v>
                </c:pt>
                <c:pt idx="451">
                  <c:v>12</c:v>
                </c:pt>
                <c:pt idx="452">
                  <c:v>13</c:v>
                </c:pt>
                <c:pt idx="453">
                  <c:v>13</c:v>
                </c:pt>
                <c:pt idx="454">
                  <c:v>10</c:v>
                </c:pt>
                <c:pt idx="455">
                  <c:v>9</c:v>
                </c:pt>
                <c:pt idx="456">
                  <c:v>9</c:v>
                </c:pt>
                <c:pt idx="457">
                  <c:v>8</c:v>
                </c:pt>
                <c:pt idx="458">
                  <c:v>9</c:v>
                </c:pt>
                <c:pt idx="459">
                  <c:v>7</c:v>
                </c:pt>
                <c:pt idx="460">
                  <c:v>7</c:v>
                </c:pt>
                <c:pt idx="461">
                  <c:v>5</c:v>
                </c:pt>
                <c:pt idx="462">
                  <c:v>7</c:v>
                </c:pt>
                <c:pt idx="463">
                  <c:v>7</c:v>
                </c:pt>
                <c:pt idx="464">
                  <c:v>7</c:v>
                </c:pt>
                <c:pt idx="465">
                  <c:v>7</c:v>
                </c:pt>
                <c:pt idx="466">
                  <c:v>2</c:v>
                </c:pt>
                <c:pt idx="467">
                  <c:v>5</c:v>
                </c:pt>
                <c:pt idx="468">
                  <c:v>7</c:v>
                </c:pt>
                <c:pt idx="469">
                  <c:v>7</c:v>
                </c:pt>
                <c:pt idx="470">
                  <c:v>6</c:v>
                </c:pt>
                <c:pt idx="471">
                  <c:v>7</c:v>
                </c:pt>
                <c:pt idx="472">
                  <c:v>7</c:v>
                </c:pt>
                <c:pt idx="473">
                  <c:v>7</c:v>
                </c:pt>
                <c:pt idx="474">
                  <c:v>4</c:v>
                </c:pt>
                <c:pt idx="475">
                  <c:v>9</c:v>
                </c:pt>
                <c:pt idx="476">
                  <c:v>9</c:v>
                </c:pt>
                <c:pt idx="477">
                  <c:v>9</c:v>
                </c:pt>
                <c:pt idx="478">
                  <c:v>7</c:v>
                </c:pt>
                <c:pt idx="479">
                  <c:v>9</c:v>
                </c:pt>
                <c:pt idx="480">
                  <c:v>6</c:v>
                </c:pt>
                <c:pt idx="481">
                  <c:v>7</c:v>
                </c:pt>
                <c:pt idx="482">
                  <c:v>9</c:v>
                </c:pt>
                <c:pt idx="483">
                  <c:v>9</c:v>
                </c:pt>
                <c:pt idx="484">
                  <c:v>10</c:v>
                </c:pt>
                <c:pt idx="485">
                  <c:v>11</c:v>
                </c:pt>
                <c:pt idx="486">
                  <c:v>11</c:v>
                </c:pt>
                <c:pt idx="487">
                  <c:v>10</c:v>
                </c:pt>
                <c:pt idx="488">
                  <c:v>9</c:v>
                </c:pt>
                <c:pt idx="489">
                  <c:v>7</c:v>
                </c:pt>
                <c:pt idx="490">
                  <c:v>10</c:v>
                </c:pt>
                <c:pt idx="491">
                  <c:v>10</c:v>
                </c:pt>
                <c:pt idx="492">
                  <c:v>10</c:v>
                </c:pt>
                <c:pt idx="493">
                  <c:v>10</c:v>
                </c:pt>
                <c:pt idx="494">
                  <c:v>11</c:v>
                </c:pt>
                <c:pt idx="495">
                  <c:v>13</c:v>
                </c:pt>
                <c:pt idx="496">
                  <c:v>13</c:v>
                </c:pt>
                <c:pt idx="497">
                  <c:v>15</c:v>
                </c:pt>
                <c:pt idx="498">
                  <c:v>16</c:v>
                </c:pt>
                <c:pt idx="499">
                  <c:v>17</c:v>
                </c:pt>
                <c:pt idx="500">
                  <c:v>15</c:v>
                </c:pt>
                <c:pt idx="501">
                  <c:v>13</c:v>
                </c:pt>
                <c:pt idx="502">
                  <c:v>13</c:v>
                </c:pt>
                <c:pt idx="503">
                  <c:v>12</c:v>
                </c:pt>
                <c:pt idx="504">
                  <c:v>11</c:v>
                </c:pt>
                <c:pt idx="505">
                  <c:v>14</c:v>
                </c:pt>
                <c:pt idx="506">
                  <c:v>19</c:v>
                </c:pt>
                <c:pt idx="507">
                  <c:v>20</c:v>
                </c:pt>
                <c:pt idx="508">
                  <c:v>20</c:v>
                </c:pt>
                <c:pt idx="509">
                  <c:v>22</c:v>
                </c:pt>
                <c:pt idx="510">
                  <c:v>22</c:v>
                </c:pt>
                <c:pt idx="511">
                  <c:v>16</c:v>
                </c:pt>
                <c:pt idx="512">
                  <c:v>22</c:v>
                </c:pt>
                <c:pt idx="513">
                  <c:v>23</c:v>
                </c:pt>
                <c:pt idx="514">
                  <c:v>22</c:v>
                </c:pt>
                <c:pt idx="515">
                  <c:v>16</c:v>
                </c:pt>
                <c:pt idx="516">
                  <c:v>20</c:v>
                </c:pt>
                <c:pt idx="517">
                  <c:v>21</c:v>
                </c:pt>
                <c:pt idx="518">
                  <c:v>21</c:v>
                </c:pt>
                <c:pt idx="519">
                  <c:v>22</c:v>
                </c:pt>
                <c:pt idx="520">
                  <c:v>22</c:v>
                </c:pt>
                <c:pt idx="521">
                  <c:v>21</c:v>
                </c:pt>
                <c:pt idx="522">
                  <c:v>22</c:v>
                </c:pt>
                <c:pt idx="523">
                  <c:v>21</c:v>
                </c:pt>
                <c:pt idx="524">
                  <c:v>21</c:v>
                </c:pt>
                <c:pt idx="525">
                  <c:v>22</c:v>
                </c:pt>
                <c:pt idx="526">
                  <c:v>22</c:v>
                </c:pt>
                <c:pt idx="527">
                  <c:v>23</c:v>
                </c:pt>
                <c:pt idx="528">
                  <c:v>23</c:v>
                </c:pt>
                <c:pt idx="529">
                  <c:v>23</c:v>
                </c:pt>
                <c:pt idx="530">
                  <c:v>23</c:v>
                </c:pt>
                <c:pt idx="531">
                  <c:v>22</c:v>
                </c:pt>
                <c:pt idx="532">
                  <c:v>22</c:v>
                </c:pt>
                <c:pt idx="533">
                  <c:v>17</c:v>
                </c:pt>
                <c:pt idx="534">
                  <c:v>23</c:v>
                </c:pt>
                <c:pt idx="535">
                  <c:v>20</c:v>
                </c:pt>
                <c:pt idx="536">
                  <c:v>24</c:v>
                </c:pt>
                <c:pt idx="537">
                  <c:v>23</c:v>
                </c:pt>
                <c:pt idx="538">
                  <c:v>23</c:v>
                </c:pt>
                <c:pt idx="539">
                  <c:v>23</c:v>
                </c:pt>
                <c:pt idx="540">
                  <c:v>24</c:v>
                </c:pt>
                <c:pt idx="541">
                  <c:v>23</c:v>
                </c:pt>
                <c:pt idx="542">
                  <c:v>14</c:v>
                </c:pt>
                <c:pt idx="543">
                  <c:v>13</c:v>
                </c:pt>
                <c:pt idx="544">
                  <c:v>24</c:v>
                </c:pt>
                <c:pt idx="545">
                  <c:v>24</c:v>
                </c:pt>
                <c:pt idx="546">
                  <c:v>23</c:v>
                </c:pt>
                <c:pt idx="547">
                  <c:v>23</c:v>
                </c:pt>
                <c:pt idx="548">
                  <c:v>22</c:v>
                </c:pt>
                <c:pt idx="549">
                  <c:v>13</c:v>
                </c:pt>
                <c:pt idx="550">
                  <c:v>18</c:v>
                </c:pt>
                <c:pt idx="551">
                  <c:v>14</c:v>
                </c:pt>
                <c:pt idx="552">
                  <c:v>13</c:v>
                </c:pt>
                <c:pt idx="553">
                  <c:v>13</c:v>
                </c:pt>
                <c:pt idx="554">
                  <c:v>13</c:v>
                </c:pt>
                <c:pt idx="555">
                  <c:v>13</c:v>
                </c:pt>
                <c:pt idx="556">
                  <c:v>19</c:v>
                </c:pt>
                <c:pt idx="557">
                  <c:v>24</c:v>
                </c:pt>
                <c:pt idx="558">
                  <c:v>23</c:v>
                </c:pt>
                <c:pt idx="559">
                  <c:v>23</c:v>
                </c:pt>
                <c:pt idx="560">
                  <c:v>21</c:v>
                </c:pt>
                <c:pt idx="561">
                  <c:v>16</c:v>
                </c:pt>
                <c:pt idx="562">
                  <c:v>21</c:v>
                </c:pt>
                <c:pt idx="563">
                  <c:v>19</c:v>
                </c:pt>
                <c:pt idx="564">
                  <c:v>19</c:v>
                </c:pt>
                <c:pt idx="565">
                  <c:v>19</c:v>
                </c:pt>
                <c:pt idx="566">
                  <c:v>18</c:v>
                </c:pt>
                <c:pt idx="567">
                  <c:v>18</c:v>
                </c:pt>
                <c:pt idx="568">
                  <c:v>14</c:v>
                </c:pt>
                <c:pt idx="569">
                  <c:v>18</c:v>
                </c:pt>
                <c:pt idx="570">
                  <c:v>18</c:v>
                </c:pt>
                <c:pt idx="571">
                  <c:v>18</c:v>
                </c:pt>
                <c:pt idx="572">
                  <c:v>18</c:v>
                </c:pt>
                <c:pt idx="573">
                  <c:v>12</c:v>
                </c:pt>
                <c:pt idx="574">
                  <c:v>18</c:v>
                </c:pt>
                <c:pt idx="575">
                  <c:v>18</c:v>
                </c:pt>
                <c:pt idx="576">
                  <c:v>17</c:v>
                </c:pt>
                <c:pt idx="577">
                  <c:v>15</c:v>
                </c:pt>
                <c:pt idx="578">
                  <c:v>16</c:v>
                </c:pt>
                <c:pt idx="579">
                  <c:v>16</c:v>
                </c:pt>
                <c:pt idx="580">
                  <c:v>16</c:v>
                </c:pt>
                <c:pt idx="581">
                  <c:v>15</c:v>
                </c:pt>
                <c:pt idx="582">
                  <c:v>14</c:v>
                </c:pt>
                <c:pt idx="583">
                  <c:v>14</c:v>
                </c:pt>
                <c:pt idx="584">
                  <c:v>13</c:v>
                </c:pt>
                <c:pt idx="585">
                  <c:v>11</c:v>
                </c:pt>
                <c:pt idx="586">
                  <c:v>10</c:v>
                </c:pt>
                <c:pt idx="587">
                  <c:v>9</c:v>
                </c:pt>
                <c:pt idx="588">
                  <c:v>9</c:v>
                </c:pt>
                <c:pt idx="589">
                  <c:v>7</c:v>
                </c:pt>
                <c:pt idx="590">
                  <c:v>7</c:v>
                </c:pt>
                <c:pt idx="591">
                  <c:v>6</c:v>
                </c:pt>
                <c:pt idx="592">
                  <c:v>6</c:v>
                </c:pt>
                <c:pt idx="593">
                  <c:v>5</c:v>
                </c:pt>
                <c:pt idx="594">
                  <c:v>4</c:v>
                </c:pt>
                <c:pt idx="595">
                  <c:v>3</c:v>
                </c:pt>
                <c:pt idx="596">
                  <c:v>4</c:v>
                </c:pt>
                <c:pt idx="597">
                  <c:v>2</c:v>
                </c:pt>
                <c:pt idx="598">
                  <c:v>2</c:v>
                </c:pt>
                <c:pt idx="599">
                  <c:v>0</c:v>
                </c:pt>
                <c:pt idx="600">
                  <c:v>3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896000"/>
        <c:axId val="190897536"/>
      </c:lineChart>
      <c:catAx>
        <c:axId val="190896000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0897536"/>
        <c:crosses val="autoZero"/>
        <c:auto val="1"/>
        <c:lblAlgn val="ctr"/>
        <c:lblOffset val="100"/>
        <c:noMultiLvlLbl val="0"/>
      </c:catAx>
      <c:valAx>
        <c:axId val="1908975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8960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TVOC Level</c:v>
          </c:tx>
          <c:marker>
            <c:symbol val="none"/>
          </c:marker>
          <c:cat>
            <c:numRef>
              <c:f>Sheet1!$C$1:$C$397</c:f>
              <c:numCache>
                <c:formatCode>h:mm:ss</c:formatCode>
                <c:ptCount val="397"/>
                <c:pt idx="0">
                  <c:v>2.3148148148148147E-5</c:v>
                </c:pt>
                <c:pt idx="1">
                  <c:v>3.4722222222222222E-5</c:v>
                </c:pt>
                <c:pt idx="2">
                  <c:v>3.4722222222222222E-5</c:v>
                </c:pt>
                <c:pt idx="3">
                  <c:v>4.6296296296296294E-5</c:v>
                </c:pt>
                <c:pt idx="4">
                  <c:v>5.7870370370370366E-5</c:v>
                </c:pt>
                <c:pt idx="5">
                  <c:v>6.9444444444444444E-5</c:v>
                </c:pt>
                <c:pt idx="6">
                  <c:v>8.1018518518518516E-5</c:v>
                </c:pt>
                <c:pt idx="7">
                  <c:v>9.2592592592592588E-5</c:v>
                </c:pt>
                <c:pt idx="8">
                  <c:v>1.0416666666666667E-4</c:v>
                </c:pt>
                <c:pt idx="9">
                  <c:v>1.1574074074074073E-4</c:v>
                </c:pt>
                <c:pt idx="10">
                  <c:v>1.273148148148148E-4</c:v>
                </c:pt>
                <c:pt idx="11">
                  <c:v>1.3888888888888889E-4</c:v>
                </c:pt>
                <c:pt idx="12">
                  <c:v>1.5046296296296297E-4</c:v>
                </c:pt>
                <c:pt idx="13">
                  <c:v>1.6203703703703703E-4</c:v>
                </c:pt>
                <c:pt idx="14">
                  <c:v>1.7361111111111112E-4</c:v>
                </c:pt>
                <c:pt idx="15">
                  <c:v>1.8518518518518518E-4</c:v>
                </c:pt>
                <c:pt idx="16">
                  <c:v>1.9675925925925926E-4</c:v>
                </c:pt>
                <c:pt idx="17">
                  <c:v>2.0833333333333335E-4</c:v>
                </c:pt>
                <c:pt idx="18">
                  <c:v>2.199074074074074E-4</c:v>
                </c:pt>
                <c:pt idx="19">
                  <c:v>2.3148148148148146E-4</c:v>
                </c:pt>
                <c:pt idx="20">
                  <c:v>2.4305555555555552E-4</c:v>
                </c:pt>
                <c:pt idx="21">
                  <c:v>2.5462962962962961E-4</c:v>
                </c:pt>
                <c:pt idx="22">
                  <c:v>2.6620370370370372E-4</c:v>
                </c:pt>
                <c:pt idx="23">
                  <c:v>2.7777777777777778E-4</c:v>
                </c:pt>
                <c:pt idx="24">
                  <c:v>2.8935185185185189E-4</c:v>
                </c:pt>
                <c:pt idx="25">
                  <c:v>3.0092592592592595E-4</c:v>
                </c:pt>
                <c:pt idx="26">
                  <c:v>3.1250000000000001E-4</c:v>
                </c:pt>
                <c:pt idx="27">
                  <c:v>3.2407407407407406E-4</c:v>
                </c:pt>
                <c:pt idx="28">
                  <c:v>3.3564814814814812E-4</c:v>
                </c:pt>
                <c:pt idx="29">
                  <c:v>3.4722222222222224E-4</c:v>
                </c:pt>
                <c:pt idx="30">
                  <c:v>3.5879629629629635E-4</c:v>
                </c:pt>
                <c:pt idx="31">
                  <c:v>3.7037037037037035E-4</c:v>
                </c:pt>
                <c:pt idx="32">
                  <c:v>3.8194444444444446E-4</c:v>
                </c:pt>
                <c:pt idx="33">
                  <c:v>3.9351851851851852E-4</c:v>
                </c:pt>
                <c:pt idx="34">
                  <c:v>4.0509259259259258E-4</c:v>
                </c:pt>
                <c:pt idx="35">
                  <c:v>4.1666666666666669E-4</c:v>
                </c:pt>
                <c:pt idx="36">
                  <c:v>4.2824074074074075E-4</c:v>
                </c:pt>
                <c:pt idx="37">
                  <c:v>4.3981481481481481E-4</c:v>
                </c:pt>
                <c:pt idx="38">
                  <c:v>4.5138888888888892E-4</c:v>
                </c:pt>
                <c:pt idx="39">
                  <c:v>4.6296296296296293E-4</c:v>
                </c:pt>
                <c:pt idx="40">
                  <c:v>4.7453703703703704E-4</c:v>
                </c:pt>
                <c:pt idx="41">
                  <c:v>4.8611111111111104E-4</c:v>
                </c:pt>
                <c:pt idx="42">
                  <c:v>4.9768518518518521E-4</c:v>
                </c:pt>
                <c:pt idx="43">
                  <c:v>5.0925925925925921E-4</c:v>
                </c:pt>
                <c:pt idx="44">
                  <c:v>5.2083333333333333E-4</c:v>
                </c:pt>
                <c:pt idx="45">
                  <c:v>5.3240740740740744E-4</c:v>
                </c:pt>
                <c:pt idx="46">
                  <c:v>5.4398148148148144E-4</c:v>
                </c:pt>
                <c:pt idx="47">
                  <c:v>5.5555555555555556E-4</c:v>
                </c:pt>
                <c:pt idx="48">
                  <c:v>5.6712962962962956E-4</c:v>
                </c:pt>
                <c:pt idx="49">
                  <c:v>5.7870370370370378E-4</c:v>
                </c:pt>
                <c:pt idx="50">
                  <c:v>5.9027777777777778E-4</c:v>
                </c:pt>
                <c:pt idx="51">
                  <c:v>6.018518518518519E-4</c:v>
                </c:pt>
                <c:pt idx="52">
                  <c:v>6.134259259259259E-4</c:v>
                </c:pt>
                <c:pt idx="53">
                  <c:v>6.2500000000000001E-4</c:v>
                </c:pt>
                <c:pt idx="54">
                  <c:v>6.3657407407407402E-4</c:v>
                </c:pt>
                <c:pt idx="55">
                  <c:v>6.4814814814814813E-4</c:v>
                </c:pt>
                <c:pt idx="56">
                  <c:v>6.5972222222222213E-4</c:v>
                </c:pt>
                <c:pt idx="57">
                  <c:v>6.7129629629629625E-4</c:v>
                </c:pt>
                <c:pt idx="58">
                  <c:v>6.8287037037037025E-4</c:v>
                </c:pt>
                <c:pt idx="59">
                  <c:v>6.9444444444444447E-4</c:v>
                </c:pt>
                <c:pt idx="60">
                  <c:v>7.0601851851851847E-4</c:v>
                </c:pt>
                <c:pt idx="61">
                  <c:v>7.175925925925927E-4</c:v>
                </c:pt>
                <c:pt idx="62">
                  <c:v>7.291666666666667E-4</c:v>
                </c:pt>
                <c:pt idx="63">
                  <c:v>7.407407407407407E-4</c:v>
                </c:pt>
                <c:pt idx="64">
                  <c:v>7.5231481481481471E-4</c:v>
                </c:pt>
                <c:pt idx="65">
                  <c:v>7.6388888888888893E-4</c:v>
                </c:pt>
                <c:pt idx="66">
                  <c:v>7.7546296296296304E-4</c:v>
                </c:pt>
                <c:pt idx="67">
                  <c:v>7.8703703703703705E-4</c:v>
                </c:pt>
                <c:pt idx="68">
                  <c:v>7.9861111111111105E-4</c:v>
                </c:pt>
                <c:pt idx="69">
                  <c:v>8.1018518518518516E-4</c:v>
                </c:pt>
                <c:pt idx="70">
                  <c:v>8.2175925925925917E-4</c:v>
                </c:pt>
                <c:pt idx="71">
                  <c:v>8.3333333333333339E-4</c:v>
                </c:pt>
                <c:pt idx="72">
                  <c:v>8.449074074074075E-4</c:v>
                </c:pt>
                <c:pt idx="73">
                  <c:v>8.564814814814815E-4</c:v>
                </c:pt>
                <c:pt idx="74">
                  <c:v>8.6805555555555551E-4</c:v>
                </c:pt>
                <c:pt idx="75">
                  <c:v>8.7962962962962962E-4</c:v>
                </c:pt>
                <c:pt idx="76">
                  <c:v>8.9120370370370362E-4</c:v>
                </c:pt>
                <c:pt idx="77">
                  <c:v>9.0277777777777784E-4</c:v>
                </c:pt>
                <c:pt idx="78">
                  <c:v>9.1435185185185185E-4</c:v>
                </c:pt>
                <c:pt idx="79">
                  <c:v>9.2592592592592585E-4</c:v>
                </c:pt>
                <c:pt idx="80">
                  <c:v>9.3750000000000007E-4</c:v>
                </c:pt>
                <c:pt idx="81">
                  <c:v>9.4907407407407408E-4</c:v>
                </c:pt>
                <c:pt idx="82">
                  <c:v>9.6064814814814808E-4</c:v>
                </c:pt>
                <c:pt idx="83">
                  <c:v>9.7222222222222209E-4</c:v>
                </c:pt>
                <c:pt idx="84">
                  <c:v>9.8379629629629642E-4</c:v>
                </c:pt>
                <c:pt idx="85">
                  <c:v>9.9537037037037042E-4</c:v>
                </c:pt>
                <c:pt idx="86">
                  <c:v>1.0069444444444444E-3</c:v>
                </c:pt>
                <c:pt idx="87">
                  <c:v>1.0185185185185186E-3</c:v>
                </c:pt>
                <c:pt idx="88">
                  <c:v>1.0300925925925926E-3</c:v>
                </c:pt>
                <c:pt idx="89">
                  <c:v>1.0416666666666667E-3</c:v>
                </c:pt>
                <c:pt idx="90">
                  <c:v>1.0532407407407407E-3</c:v>
                </c:pt>
                <c:pt idx="91">
                  <c:v>1.0648148148148147E-3</c:v>
                </c:pt>
                <c:pt idx="92">
                  <c:v>1.0763888888888889E-3</c:v>
                </c:pt>
                <c:pt idx="93">
                  <c:v>1.0879629629629629E-3</c:v>
                </c:pt>
                <c:pt idx="94">
                  <c:v>1.0995370370370371E-3</c:v>
                </c:pt>
                <c:pt idx="95">
                  <c:v>1.1111111111111111E-3</c:v>
                </c:pt>
                <c:pt idx="96">
                  <c:v>1.1226851851851851E-3</c:v>
                </c:pt>
                <c:pt idx="97">
                  <c:v>1.1342592592592591E-3</c:v>
                </c:pt>
                <c:pt idx="98">
                  <c:v>1.1458333333333333E-3</c:v>
                </c:pt>
                <c:pt idx="99">
                  <c:v>1.1574074074074073E-3</c:v>
                </c:pt>
                <c:pt idx="100">
                  <c:v>1.1689814814814816E-3</c:v>
                </c:pt>
                <c:pt idx="101">
                  <c:v>1.1805555555555556E-3</c:v>
                </c:pt>
                <c:pt idx="102">
                  <c:v>1.1921296296296296E-3</c:v>
                </c:pt>
                <c:pt idx="103">
                  <c:v>1.2037037037037038E-3</c:v>
                </c:pt>
                <c:pt idx="104">
                  <c:v>1.2152777777777778E-3</c:v>
                </c:pt>
                <c:pt idx="105">
                  <c:v>1.2268518518518518E-3</c:v>
                </c:pt>
                <c:pt idx="106">
                  <c:v>1.2384259259259258E-3</c:v>
                </c:pt>
                <c:pt idx="107">
                  <c:v>1.25E-3</c:v>
                </c:pt>
                <c:pt idx="108">
                  <c:v>1.261574074074074E-3</c:v>
                </c:pt>
                <c:pt idx="109">
                  <c:v>1.2731481481481483E-3</c:v>
                </c:pt>
                <c:pt idx="110">
                  <c:v>1.2847222222222223E-3</c:v>
                </c:pt>
                <c:pt idx="111">
                  <c:v>1.2962962962962963E-3</c:v>
                </c:pt>
                <c:pt idx="112">
                  <c:v>1.3078703703703705E-3</c:v>
                </c:pt>
                <c:pt idx="113">
                  <c:v>1.3194444444444443E-3</c:v>
                </c:pt>
                <c:pt idx="114">
                  <c:v>1.3310185185185185E-3</c:v>
                </c:pt>
                <c:pt idx="115">
                  <c:v>1.3425925925925925E-3</c:v>
                </c:pt>
                <c:pt idx="116">
                  <c:v>1.3541666666666667E-3</c:v>
                </c:pt>
                <c:pt idx="117">
                  <c:v>1.3657407407407409E-3</c:v>
                </c:pt>
                <c:pt idx="118">
                  <c:v>1.3773148148148147E-3</c:v>
                </c:pt>
                <c:pt idx="119">
                  <c:v>1.3888888888888889E-3</c:v>
                </c:pt>
                <c:pt idx="120">
                  <c:v>1.4004629629629629E-3</c:v>
                </c:pt>
                <c:pt idx="121">
                  <c:v>1.4120370370370369E-3</c:v>
                </c:pt>
                <c:pt idx="122">
                  <c:v>1.423611111111111E-3</c:v>
                </c:pt>
                <c:pt idx="123">
                  <c:v>1.4351851851851854E-3</c:v>
                </c:pt>
                <c:pt idx="124">
                  <c:v>1.4467592592592594E-3</c:v>
                </c:pt>
                <c:pt idx="125">
                  <c:v>1.4583333333333334E-3</c:v>
                </c:pt>
                <c:pt idx="126">
                  <c:v>1.4699074074074074E-3</c:v>
                </c:pt>
                <c:pt idx="127">
                  <c:v>1.4814814814814814E-3</c:v>
                </c:pt>
                <c:pt idx="128">
                  <c:v>1.4930555555555556E-3</c:v>
                </c:pt>
                <c:pt idx="129">
                  <c:v>1.5046296296296294E-3</c:v>
                </c:pt>
                <c:pt idx="130">
                  <c:v>1.5162037037037036E-3</c:v>
                </c:pt>
                <c:pt idx="131">
                  <c:v>1.5277777777777779E-3</c:v>
                </c:pt>
                <c:pt idx="132">
                  <c:v>1.5393518518518519E-3</c:v>
                </c:pt>
                <c:pt idx="133">
                  <c:v>1.5509259259259261E-3</c:v>
                </c:pt>
                <c:pt idx="134">
                  <c:v>1.5624999999999999E-3</c:v>
                </c:pt>
                <c:pt idx="135">
                  <c:v>1.5740740740740741E-3</c:v>
                </c:pt>
                <c:pt idx="136">
                  <c:v>1.5856481481481479E-3</c:v>
                </c:pt>
                <c:pt idx="137">
                  <c:v>1.5972222222222221E-3</c:v>
                </c:pt>
                <c:pt idx="138">
                  <c:v>1.6087962962962963E-3</c:v>
                </c:pt>
                <c:pt idx="139">
                  <c:v>1.6203703703703703E-3</c:v>
                </c:pt>
                <c:pt idx="140">
                  <c:v>1.6319444444444445E-3</c:v>
                </c:pt>
                <c:pt idx="141">
                  <c:v>1.6435185185185183E-3</c:v>
                </c:pt>
                <c:pt idx="142">
                  <c:v>1.6550925925925926E-3</c:v>
                </c:pt>
                <c:pt idx="143">
                  <c:v>1.6666666666666668E-3</c:v>
                </c:pt>
                <c:pt idx="144">
                  <c:v>1.6782407407407406E-3</c:v>
                </c:pt>
                <c:pt idx="145">
                  <c:v>1.689814814814815E-3</c:v>
                </c:pt>
                <c:pt idx="146">
                  <c:v>1.7013888888888892E-3</c:v>
                </c:pt>
                <c:pt idx="147">
                  <c:v>1.712962962962963E-3</c:v>
                </c:pt>
                <c:pt idx="148">
                  <c:v>1.7245370370370372E-3</c:v>
                </c:pt>
                <c:pt idx="149">
                  <c:v>1.736111111111111E-3</c:v>
                </c:pt>
                <c:pt idx="150">
                  <c:v>1.7476851851851852E-3</c:v>
                </c:pt>
                <c:pt idx="151">
                  <c:v>1.7592592592592592E-3</c:v>
                </c:pt>
                <c:pt idx="152">
                  <c:v>1.7708333333333332E-3</c:v>
                </c:pt>
                <c:pt idx="153">
                  <c:v>1.7824074074074072E-3</c:v>
                </c:pt>
                <c:pt idx="154">
                  <c:v>1.7939814814814815E-3</c:v>
                </c:pt>
                <c:pt idx="155">
                  <c:v>1.8055555555555557E-3</c:v>
                </c:pt>
                <c:pt idx="156">
                  <c:v>1.8171296296296297E-3</c:v>
                </c:pt>
                <c:pt idx="157">
                  <c:v>1.8287037037037037E-3</c:v>
                </c:pt>
                <c:pt idx="158">
                  <c:v>1.8402777777777777E-3</c:v>
                </c:pt>
                <c:pt idx="159">
                  <c:v>1.8518518518518517E-3</c:v>
                </c:pt>
                <c:pt idx="160">
                  <c:v>1.8634259259259261E-3</c:v>
                </c:pt>
                <c:pt idx="161">
                  <c:v>1.8750000000000001E-3</c:v>
                </c:pt>
                <c:pt idx="162">
                  <c:v>1.8865740740740742E-3</c:v>
                </c:pt>
                <c:pt idx="163">
                  <c:v>1.8981481481481482E-3</c:v>
                </c:pt>
                <c:pt idx="164">
                  <c:v>1.9097222222222222E-3</c:v>
                </c:pt>
                <c:pt idx="165">
                  <c:v>1.9212962962962962E-3</c:v>
                </c:pt>
                <c:pt idx="166">
                  <c:v>1.9328703703703704E-3</c:v>
                </c:pt>
                <c:pt idx="167">
                  <c:v>1.9444444444444442E-3</c:v>
                </c:pt>
                <c:pt idx="168">
                  <c:v>1.9560185185185184E-3</c:v>
                </c:pt>
                <c:pt idx="169">
                  <c:v>1.9675925925925928E-3</c:v>
                </c:pt>
                <c:pt idx="170">
                  <c:v>1.9791666666666668E-3</c:v>
                </c:pt>
                <c:pt idx="171">
                  <c:v>1.9907407407407408E-3</c:v>
                </c:pt>
                <c:pt idx="172">
                  <c:v>2.0023148148148148E-3</c:v>
                </c:pt>
                <c:pt idx="173">
                  <c:v>2.0138888888888888E-3</c:v>
                </c:pt>
                <c:pt idx="174">
                  <c:v>2.0254629629629629E-3</c:v>
                </c:pt>
                <c:pt idx="175">
                  <c:v>2.0370370370370373E-3</c:v>
                </c:pt>
                <c:pt idx="176">
                  <c:v>2.0486111111111113E-3</c:v>
                </c:pt>
                <c:pt idx="177">
                  <c:v>2.0601851851851853E-3</c:v>
                </c:pt>
                <c:pt idx="178">
                  <c:v>2.0717592592592593E-3</c:v>
                </c:pt>
                <c:pt idx="179">
                  <c:v>2.0833333333333333E-3</c:v>
                </c:pt>
                <c:pt idx="180">
                  <c:v>2.0949074074074073E-3</c:v>
                </c:pt>
                <c:pt idx="181">
                  <c:v>2.1064814814814813E-3</c:v>
                </c:pt>
                <c:pt idx="182">
                  <c:v>2.1180555555555553E-3</c:v>
                </c:pt>
                <c:pt idx="183">
                  <c:v>2.1296296296296298E-3</c:v>
                </c:pt>
                <c:pt idx="184">
                  <c:v>2.1412037037037038E-3</c:v>
                </c:pt>
                <c:pt idx="185">
                  <c:v>2.1527777777777778E-3</c:v>
                </c:pt>
                <c:pt idx="186">
                  <c:v>2.1643518518518518E-3</c:v>
                </c:pt>
                <c:pt idx="187">
                  <c:v>2.1759259259259258E-3</c:v>
                </c:pt>
                <c:pt idx="188">
                  <c:v>2.1874999999999998E-3</c:v>
                </c:pt>
                <c:pt idx="189">
                  <c:v>2.1990740740740742E-3</c:v>
                </c:pt>
                <c:pt idx="190">
                  <c:v>2.2106481481481478E-3</c:v>
                </c:pt>
                <c:pt idx="191">
                  <c:v>2.2222222222222222E-3</c:v>
                </c:pt>
                <c:pt idx="192">
                  <c:v>2.2337962962962967E-3</c:v>
                </c:pt>
                <c:pt idx="193">
                  <c:v>2.2453703703703702E-3</c:v>
                </c:pt>
                <c:pt idx="194">
                  <c:v>2.2569444444444447E-3</c:v>
                </c:pt>
                <c:pt idx="195">
                  <c:v>2.2685185185185182E-3</c:v>
                </c:pt>
                <c:pt idx="196">
                  <c:v>2.2800925925925927E-3</c:v>
                </c:pt>
                <c:pt idx="197">
                  <c:v>2.2916666666666667E-3</c:v>
                </c:pt>
                <c:pt idx="198">
                  <c:v>2.3032407407407407E-3</c:v>
                </c:pt>
                <c:pt idx="199">
                  <c:v>2.3148148148148151E-3</c:v>
                </c:pt>
                <c:pt idx="200">
                  <c:v>2.3263888888888887E-3</c:v>
                </c:pt>
                <c:pt idx="201">
                  <c:v>2.3379629629629631E-3</c:v>
                </c:pt>
                <c:pt idx="202">
                  <c:v>2.3495370370370371E-3</c:v>
                </c:pt>
                <c:pt idx="203">
                  <c:v>2.3611111111111111E-3</c:v>
                </c:pt>
                <c:pt idx="204">
                  <c:v>2.3726851851851851E-3</c:v>
                </c:pt>
                <c:pt idx="205">
                  <c:v>2.3842592592592591E-3</c:v>
                </c:pt>
                <c:pt idx="206">
                  <c:v>2.3958333333333336E-3</c:v>
                </c:pt>
                <c:pt idx="207">
                  <c:v>2.4074074074074076E-3</c:v>
                </c:pt>
                <c:pt idx="208">
                  <c:v>2.4189814814814816E-3</c:v>
                </c:pt>
                <c:pt idx="209">
                  <c:v>2.4305555555555556E-3</c:v>
                </c:pt>
                <c:pt idx="210">
                  <c:v>2.4421296296296296E-3</c:v>
                </c:pt>
                <c:pt idx="211">
                  <c:v>2.4537037037037036E-3</c:v>
                </c:pt>
                <c:pt idx="212">
                  <c:v>2.4652777777777776E-3</c:v>
                </c:pt>
                <c:pt idx="213">
                  <c:v>2.4768518518518516E-3</c:v>
                </c:pt>
                <c:pt idx="214">
                  <c:v>2.488425925925926E-3</c:v>
                </c:pt>
                <c:pt idx="215">
                  <c:v>2.5000000000000001E-3</c:v>
                </c:pt>
                <c:pt idx="216">
                  <c:v>2.5115740740740741E-3</c:v>
                </c:pt>
                <c:pt idx="217">
                  <c:v>2.5231481481481481E-3</c:v>
                </c:pt>
                <c:pt idx="218">
                  <c:v>2.5347222222222221E-3</c:v>
                </c:pt>
                <c:pt idx="219">
                  <c:v>2.5462962962962961E-3</c:v>
                </c:pt>
                <c:pt idx="220">
                  <c:v>2.5578703703703705E-3</c:v>
                </c:pt>
                <c:pt idx="221">
                  <c:v>2.5694444444444445E-3</c:v>
                </c:pt>
                <c:pt idx="222">
                  <c:v>2.5810185185185185E-3</c:v>
                </c:pt>
                <c:pt idx="223">
                  <c:v>2.5925925925925925E-3</c:v>
                </c:pt>
                <c:pt idx="224">
                  <c:v>2.6041666666666665E-3</c:v>
                </c:pt>
                <c:pt idx="225">
                  <c:v>2.615740740740741E-3</c:v>
                </c:pt>
                <c:pt idx="226">
                  <c:v>2.627314814814815E-3</c:v>
                </c:pt>
                <c:pt idx="227">
                  <c:v>2.6388888888888885E-3</c:v>
                </c:pt>
                <c:pt idx="228">
                  <c:v>2.6504629629629625E-3</c:v>
                </c:pt>
                <c:pt idx="229">
                  <c:v>2.6620370370370374E-3</c:v>
                </c:pt>
                <c:pt idx="230">
                  <c:v>2.673611111111111E-3</c:v>
                </c:pt>
                <c:pt idx="231">
                  <c:v>2.685185185185185E-3</c:v>
                </c:pt>
                <c:pt idx="232">
                  <c:v>2.6967592592592594E-3</c:v>
                </c:pt>
                <c:pt idx="233">
                  <c:v>2.7083333333333334E-3</c:v>
                </c:pt>
                <c:pt idx="234">
                  <c:v>2.7199074074074074E-3</c:v>
                </c:pt>
                <c:pt idx="235">
                  <c:v>2.7314814814814819E-3</c:v>
                </c:pt>
                <c:pt idx="236">
                  <c:v>2.7430555555555559E-3</c:v>
                </c:pt>
                <c:pt idx="237">
                  <c:v>2.7546296296296294E-3</c:v>
                </c:pt>
                <c:pt idx="238">
                  <c:v>2.7662037037037034E-3</c:v>
                </c:pt>
                <c:pt idx="239">
                  <c:v>2.7777777777777779E-3</c:v>
                </c:pt>
                <c:pt idx="240">
                  <c:v>2.7893518518518519E-3</c:v>
                </c:pt>
                <c:pt idx="241">
                  <c:v>2.8009259259259259E-3</c:v>
                </c:pt>
                <c:pt idx="242">
                  <c:v>2.8124999999999995E-3</c:v>
                </c:pt>
                <c:pt idx="243">
                  <c:v>2.8240740740740739E-3</c:v>
                </c:pt>
                <c:pt idx="244">
                  <c:v>2.8356481481481479E-3</c:v>
                </c:pt>
                <c:pt idx="245">
                  <c:v>2.8472222222222219E-3</c:v>
                </c:pt>
                <c:pt idx="246">
                  <c:v>2.8587962962962963E-3</c:v>
                </c:pt>
                <c:pt idx="247">
                  <c:v>2.8703703703703708E-3</c:v>
                </c:pt>
                <c:pt idx="248">
                  <c:v>2.8819444444444444E-3</c:v>
                </c:pt>
                <c:pt idx="249">
                  <c:v>2.8935185185185188E-3</c:v>
                </c:pt>
                <c:pt idx="250">
                  <c:v>2.9050925925925928E-3</c:v>
                </c:pt>
                <c:pt idx="251">
                  <c:v>2.9166666666666668E-3</c:v>
                </c:pt>
                <c:pt idx="252">
                  <c:v>2.9282407407407412E-3</c:v>
                </c:pt>
                <c:pt idx="253">
                  <c:v>2.9398148148148148E-3</c:v>
                </c:pt>
                <c:pt idx="254">
                  <c:v>2.9513888888888888E-3</c:v>
                </c:pt>
                <c:pt idx="255">
                  <c:v>2.9629629629629628E-3</c:v>
                </c:pt>
                <c:pt idx="256">
                  <c:v>2.9745370370370373E-3</c:v>
                </c:pt>
                <c:pt idx="257">
                  <c:v>2.9861111111111113E-3</c:v>
                </c:pt>
                <c:pt idx="258">
                  <c:v>2.9976851851851848E-3</c:v>
                </c:pt>
                <c:pt idx="259">
                  <c:v>3.0092592592592588E-3</c:v>
                </c:pt>
                <c:pt idx="260">
                  <c:v>3.0208333333333333E-3</c:v>
                </c:pt>
                <c:pt idx="261">
                  <c:v>3.0324074074074073E-3</c:v>
                </c:pt>
                <c:pt idx="262">
                  <c:v>3.0439814814814821E-3</c:v>
                </c:pt>
                <c:pt idx="263">
                  <c:v>3.0555555555555557E-3</c:v>
                </c:pt>
                <c:pt idx="264">
                  <c:v>3.0671296296296297E-3</c:v>
                </c:pt>
                <c:pt idx="265">
                  <c:v>3.0787037037037037E-3</c:v>
                </c:pt>
                <c:pt idx="266">
                  <c:v>3.0902777777777782E-3</c:v>
                </c:pt>
                <c:pt idx="267">
                  <c:v>3.1018518518518522E-3</c:v>
                </c:pt>
                <c:pt idx="268">
                  <c:v>3.1134259259259257E-3</c:v>
                </c:pt>
                <c:pt idx="269">
                  <c:v>3.1249999999999997E-3</c:v>
                </c:pt>
                <c:pt idx="270">
                  <c:v>3.1365740740740742E-3</c:v>
                </c:pt>
                <c:pt idx="271">
                  <c:v>3.1481481481481482E-3</c:v>
                </c:pt>
                <c:pt idx="272">
                  <c:v>3.1597222222222222E-3</c:v>
                </c:pt>
                <c:pt idx="273">
                  <c:v>3.1712962962962958E-3</c:v>
                </c:pt>
                <c:pt idx="274">
                  <c:v>3.1828703703703702E-3</c:v>
                </c:pt>
                <c:pt idx="275">
                  <c:v>3.1944444444444442E-3</c:v>
                </c:pt>
                <c:pt idx="276">
                  <c:v>3.2060185185185191E-3</c:v>
                </c:pt>
                <c:pt idx="277">
                  <c:v>3.2175925925925926E-3</c:v>
                </c:pt>
                <c:pt idx="278">
                  <c:v>3.2291666666666666E-3</c:v>
                </c:pt>
                <c:pt idx="279">
                  <c:v>3.2407407407407406E-3</c:v>
                </c:pt>
                <c:pt idx="280">
                  <c:v>3.2523148148148151E-3</c:v>
                </c:pt>
                <c:pt idx="281">
                  <c:v>3.2638888888888891E-3</c:v>
                </c:pt>
                <c:pt idx="282">
                  <c:v>3.2754629629629631E-3</c:v>
                </c:pt>
                <c:pt idx="283">
                  <c:v>3.2870370370370367E-3</c:v>
                </c:pt>
                <c:pt idx="284">
                  <c:v>3.2986111111111111E-3</c:v>
                </c:pt>
                <c:pt idx="285">
                  <c:v>3.3101851851851851E-3</c:v>
                </c:pt>
                <c:pt idx="286">
                  <c:v>3.3217592592592591E-3</c:v>
                </c:pt>
                <c:pt idx="287">
                  <c:v>3.3333333333333335E-3</c:v>
                </c:pt>
                <c:pt idx="288">
                  <c:v>3.3449074074074071E-3</c:v>
                </c:pt>
                <c:pt idx="289">
                  <c:v>3.3564814814814811E-3</c:v>
                </c:pt>
                <c:pt idx="290">
                  <c:v>3.3680555555555551E-3</c:v>
                </c:pt>
                <c:pt idx="291">
                  <c:v>3.37962962962963E-3</c:v>
                </c:pt>
                <c:pt idx="292">
                  <c:v>3.3912037037037036E-3</c:v>
                </c:pt>
                <c:pt idx="293">
                  <c:v>3.4027777777777784E-3</c:v>
                </c:pt>
                <c:pt idx="294">
                  <c:v>3.414351851851852E-3</c:v>
                </c:pt>
                <c:pt idx="295">
                  <c:v>3.425925925925926E-3</c:v>
                </c:pt>
                <c:pt idx="296">
                  <c:v>3.4375E-3</c:v>
                </c:pt>
                <c:pt idx="297">
                  <c:v>3.4490740740740745E-3</c:v>
                </c:pt>
                <c:pt idx="298">
                  <c:v>3.4606481481481485E-3</c:v>
                </c:pt>
                <c:pt idx="299">
                  <c:v>3.472222222222222E-3</c:v>
                </c:pt>
                <c:pt idx="300">
                  <c:v>3.483796296296296E-3</c:v>
                </c:pt>
                <c:pt idx="301">
                  <c:v>3.4953703703703705E-3</c:v>
                </c:pt>
                <c:pt idx="302">
                  <c:v>3.5069444444444445E-3</c:v>
                </c:pt>
                <c:pt idx="303">
                  <c:v>3.5185185185185185E-3</c:v>
                </c:pt>
                <c:pt idx="304">
                  <c:v>3.530092592592592E-3</c:v>
                </c:pt>
                <c:pt idx="305">
                  <c:v>3.5416666666666665E-3</c:v>
                </c:pt>
                <c:pt idx="306">
                  <c:v>3.5532407407407405E-3</c:v>
                </c:pt>
                <c:pt idx="307">
                  <c:v>3.5648148148148154E-3</c:v>
                </c:pt>
                <c:pt idx="308">
                  <c:v>3.5763888888888894E-3</c:v>
                </c:pt>
                <c:pt idx="309">
                  <c:v>3.5879629629629629E-3</c:v>
                </c:pt>
                <c:pt idx="310">
                  <c:v>3.5995370370370369E-3</c:v>
                </c:pt>
                <c:pt idx="311">
                  <c:v>3.6111111111111114E-3</c:v>
                </c:pt>
                <c:pt idx="312">
                  <c:v>3.6226851851851854E-3</c:v>
                </c:pt>
                <c:pt idx="313">
                  <c:v>3.6342592592592594E-3</c:v>
                </c:pt>
                <c:pt idx="314">
                  <c:v>3.645833333333333E-3</c:v>
                </c:pt>
                <c:pt idx="315">
                  <c:v>3.6574074074074074E-3</c:v>
                </c:pt>
                <c:pt idx="316">
                  <c:v>3.6689814814814814E-3</c:v>
                </c:pt>
                <c:pt idx="317">
                  <c:v>3.6805555555555554E-3</c:v>
                </c:pt>
                <c:pt idx="318">
                  <c:v>3.6921296296296298E-3</c:v>
                </c:pt>
                <c:pt idx="319">
                  <c:v>3.7037037037037034E-3</c:v>
                </c:pt>
                <c:pt idx="320">
                  <c:v>3.7152777777777774E-3</c:v>
                </c:pt>
                <c:pt idx="321">
                  <c:v>3.7268518518518514E-3</c:v>
                </c:pt>
                <c:pt idx="322">
                  <c:v>3.7384259259259263E-3</c:v>
                </c:pt>
                <c:pt idx="323">
                  <c:v>3.7500000000000003E-3</c:v>
                </c:pt>
                <c:pt idx="324">
                  <c:v>3.7615740740740739E-3</c:v>
                </c:pt>
                <c:pt idx="325">
                  <c:v>3.7731481481481483E-3</c:v>
                </c:pt>
                <c:pt idx="326">
                  <c:v>3.7847222222222223E-3</c:v>
                </c:pt>
                <c:pt idx="327">
                  <c:v>3.7962962962962963E-3</c:v>
                </c:pt>
                <c:pt idx="328">
                  <c:v>3.8078703703703707E-3</c:v>
                </c:pt>
                <c:pt idx="329">
                  <c:v>3.8194444444444443E-3</c:v>
                </c:pt>
                <c:pt idx="330">
                  <c:v>3.8310185185185183E-3</c:v>
                </c:pt>
                <c:pt idx="331">
                  <c:v>3.8425925925925923E-3</c:v>
                </c:pt>
                <c:pt idx="332">
                  <c:v>3.8541666666666668E-3</c:v>
                </c:pt>
                <c:pt idx="333">
                  <c:v>3.8657407407407408E-3</c:v>
                </c:pt>
                <c:pt idx="334">
                  <c:v>3.8773148148148143E-3</c:v>
                </c:pt>
                <c:pt idx="335">
                  <c:v>3.8888888888888883E-3</c:v>
                </c:pt>
                <c:pt idx="336">
                  <c:v>3.9004629629629632E-3</c:v>
                </c:pt>
                <c:pt idx="337">
                  <c:v>3.9120370370370368E-3</c:v>
                </c:pt>
                <c:pt idx="338">
                  <c:v>3.9236111111111112E-3</c:v>
                </c:pt>
                <c:pt idx="339">
                  <c:v>3.9351851851851857E-3</c:v>
                </c:pt>
                <c:pt idx="340">
                  <c:v>3.9467592592592592E-3</c:v>
                </c:pt>
                <c:pt idx="341">
                  <c:v>3.9583333333333337E-3</c:v>
                </c:pt>
                <c:pt idx="342">
                  <c:v>3.9699074074074072E-3</c:v>
                </c:pt>
                <c:pt idx="343">
                  <c:v>3.9814814814814817E-3</c:v>
                </c:pt>
                <c:pt idx="344">
                  <c:v>3.9930555555555561E-3</c:v>
                </c:pt>
                <c:pt idx="345">
                  <c:v>4.0046296296296297E-3</c:v>
                </c:pt>
                <c:pt idx="346">
                  <c:v>4.0162037037037033E-3</c:v>
                </c:pt>
                <c:pt idx="347">
                  <c:v>4.0277777777777777E-3</c:v>
                </c:pt>
                <c:pt idx="348">
                  <c:v>4.0393518518518521E-3</c:v>
                </c:pt>
                <c:pt idx="349">
                  <c:v>4.0509259259259257E-3</c:v>
                </c:pt>
                <c:pt idx="350">
                  <c:v>4.0624999999999993E-3</c:v>
                </c:pt>
                <c:pt idx="351">
                  <c:v>4.0740740740740746E-3</c:v>
                </c:pt>
                <c:pt idx="352">
                  <c:v>4.0856481481481481E-3</c:v>
                </c:pt>
                <c:pt idx="353">
                  <c:v>4.0972222222222226E-3</c:v>
                </c:pt>
                <c:pt idx="354">
                  <c:v>4.108796296296297E-3</c:v>
                </c:pt>
                <c:pt idx="355">
                  <c:v>4.1203703703703706E-3</c:v>
                </c:pt>
                <c:pt idx="356">
                  <c:v>4.1319444444444442E-3</c:v>
                </c:pt>
                <c:pt idx="357">
                  <c:v>4.1435185185185186E-3</c:v>
                </c:pt>
                <c:pt idx="358">
                  <c:v>4.155092592592593E-3</c:v>
                </c:pt>
                <c:pt idx="359">
                  <c:v>4.1666666666666666E-3</c:v>
                </c:pt>
                <c:pt idx="360">
                  <c:v>4.1782407407407402E-3</c:v>
                </c:pt>
                <c:pt idx="361">
                  <c:v>4.1898148148148146E-3</c:v>
                </c:pt>
                <c:pt idx="362">
                  <c:v>4.2013888888888891E-3</c:v>
                </c:pt>
                <c:pt idx="363">
                  <c:v>4.2129629629629626E-3</c:v>
                </c:pt>
                <c:pt idx="364">
                  <c:v>4.2245370370370371E-3</c:v>
                </c:pt>
                <c:pt idx="365">
                  <c:v>4.2361111111111106E-3</c:v>
                </c:pt>
                <c:pt idx="366">
                  <c:v>4.2476851851851851E-3</c:v>
                </c:pt>
                <c:pt idx="367">
                  <c:v>4.2592592592592595E-3</c:v>
                </c:pt>
                <c:pt idx="368">
                  <c:v>4.2708333333333339E-3</c:v>
                </c:pt>
                <c:pt idx="369">
                  <c:v>4.2824074074074075E-3</c:v>
                </c:pt>
                <c:pt idx="370">
                  <c:v>4.2939814814814811E-3</c:v>
                </c:pt>
                <c:pt idx="371">
                  <c:v>4.3055555555555555E-3</c:v>
                </c:pt>
                <c:pt idx="372">
                  <c:v>4.31712962962963E-3</c:v>
                </c:pt>
                <c:pt idx="373">
                  <c:v>4.3287037037037035E-3</c:v>
                </c:pt>
                <c:pt idx="374">
                  <c:v>4.340277777777778E-3</c:v>
                </c:pt>
                <c:pt idx="375">
                  <c:v>4.3518518518518515E-3</c:v>
                </c:pt>
                <c:pt idx="376">
                  <c:v>4.363425925925926E-3</c:v>
                </c:pt>
                <c:pt idx="377">
                  <c:v>4.3749999999999995E-3</c:v>
                </c:pt>
                <c:pt idx="378">
                  <c:v>4.386574074074074E-3</c:v>
                </c:pt>
                <c:pt idx="379">
                  <c:v>4.3981481481481484E-3</c:v>
                </c:pt>
                <c:pt idx="380">
                  <c:v>4.409722222222222E-3</c:v>
                </c:pt>
                <c:pt idx="381">
                  <c:v>4.4212962962962956E-3</c:v>
                </c:pt>
                <c:pt idx="382">
                  <c:v>4.4328703703703709E-3</c:v>
                </c:pt>
                <c:pt idx="383">
                  <c:v>4.4444444444444444E-3</c:v>
                </c:pt>
                <c:pt idx="384">
                  <c:v>4.4560185185185189E-3</c:v>
                </c:pt>
                <c:pt idx="385">
                  <c:v>4.4675925925925933E-3</c:v>
                </c:pt>
                <c:pt idx="386">
                  <c:v>4.4791666666666669E-3</c:v>
                </c:pt>
                <c:pt idx="387">
                  <c:v>4.4907407407407405E-3</c:v>
                </c:pt>
                <c:pt idx="388">
                  <c:v>4.5023148148148149E-3</c:v>
                </c:pt>
                <c:pt idx="389">
                  <c:v>4.5138888888888893E-3</c:v>
                </c:pt>
                <c:pt idx="390">
                  <c:v>4.5254629629629629E-3</c:v>
                </c:pt>
                <c:pt idx="391">
                  <c:v>4.5370370370370365E-3</c:v>
                </c:pt>
                <c:pt idx="392">
                  <c:v>4.5486111111111109E-3</c:v>
                </c:pt>
                <c:pt idx="393">
                  <c:v>4.5601851851851853E-3</c:v>
                </c:pt>
                <c:pt idx="394">
                  <c:v>4.5717592592592589E-3</c:v>
                </c:pt>
                <c:pt idx="395">
                  <c:v>4.5833333333333334E-3</c:v>
                </c:pt>
                <c:pt idx="396">
                  <c:v>4.5949074074074078E-3</c:v>
                </c:pt>
              </c:numCache>
            </c:numRef>
          </c:cat>
          <c:val>
            <c:numRef>
              <c:f>Sheet1!$E$1:$E$397</c:f>
              <c:numCache>
                <c:formatCode>General</c:formatCode>
                <c:ptCount val="39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3</c:v>
                </c:pt>
                <c:pt idx="27">
                  <c:v>1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83</c:v>
                </c:pt>
                <c:pt idx="46">
                  <c:v>46</c:v>
                </c:pt>
                <c:pt idx="47">
                  <c:v>15</c:v>
                </c:pt>
                <c:pt idx="48">
                  <c:v>3</c:v>
                </c:pt>
                <c:pt idx="49">
                  <c:v>21</c:v>
                </c:pt>
                <c:pt idx="50">
                  <c:v>55</c:v>
                </c:pt>
                <c:pt idx="51">
                  <c:v>15</c:v>
                </c:pt>
                <c:pt idx="52">
                  <c:v>8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23</c:v>
                </c:pt>
                <c:pt idx="63">
                  <c:v>42</c:v>
                </c:pt>
                <c:pt idx="64">
                  <c:v>97</c:v>
                </c:pt>
                <c:pt idx="65">
                  <c:v>83</c:v>
                </c:pt>
                <c:pt idx="66">
                  <c:v>54</c:v>
                </c:pt>
                <c:pt idx="67">
                  <c:v>33</c:v>
                </c:pt>
                <c:pt idx="68">
                  <c:v>21</c:v>
                </c:pt>
                <c:pt idx="69">
                  <c:v>15</c:v>
                </c:pt>
                <c:pt idx="70">
                  <c:v>10</c:v>
                </c:pt>
                <c:pt idx="71">
                  <c:v>5</c:v>
                </c:pt>
                <c:pt idx="72">
                  <c:v>1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6</c:v>
                </c:pt>
                <c:pt idx="83">
                  <c:v>3</c:v>
                </c:pt>
                <c:pt idx="84">
                  <c:v>0</c:v>
                </c:pt>
                <c:pt idx="85">
                  <c:v>3</c:v>
                </c:pt>
                <c:pt idx="86">
                  <c:v>1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3</c:v>
                </c:pt>
                <c:pt idx="92">
                  <c:v>0</c:v>
                </c:pt>
                <c:pt idx="93">
                  <c:v>1156</c:v>
                </c:pt>
                <c:pt idx="94">
                  <c:v>1156</c:v>
                </c:pt>
                <c:pt idx="95">
                  <c:v>554</c:v>
                </c:pt>
                <c:pt idx="96">
                  <c:v>384</c:v>
                </c:pt>
                <c:pt idx="97">
                  <c:v>1156</c:v>
                </c:pt>
                <c:pt idx="98">
                  <c:v>1156</c:v>
                </c:pt>
                <c:pt idx="99">
                  <c:v>576</c:v>
                </c:pt>
                <c:pt idx="100">
                  <c:v>276</c:v>
                </c:pt>
                <c:pt idx="101">
                  <c:v>313</c:v>
                </c:pt>
                <c:pt idx="102">
                  <c:v>440</c:v>
                </c:pt>
                <c:pt idx="103">
                  <c:v>355</c:v>
                </c:pt>
                <c:pt idx="104">
                  <c:v>313</c:v>
                </c:pt>
                <c:pt idx="105">
                  <c:v>300</c:v>
                </c:pt>
                <c:pt idx="106">
                  <c:v>203</c:v>
                </c:pt>
                <c:pt idx="107">
                  <c:v>149</c:v>
                </c:pt>
                <c:pt idx="108">
                  <c:v>280</c:v>
                </c:pt>
                <c:pt idx="109">
                  <c:v>287</c:v>
                </c:pt>
                <c:pt idx="110">
                  <c:v>200</c:v>
                </c:pt>
                <c:pt idx="111">
                  <c:v>130</c:v>
                </c:pt>
                <c:pt idx="112">
                  <c:v>120</c:v>
                </c:pt>
                <c:pt idx="113">
                  <c:v>158</c:v>
                </c:pt>
                <c:pt idx="114">
                  <c:v>164</c:v>
                </c:pt>
                <c:pt idx="115">
                  <c:v>158</c:v>
                </c:pt>
                <c:pt idx="116">
                  <c:v>148</c:v>
                </c:pt>
                <c:pt idx="117">
                  <c:v>126</c:v>
                </c:pt>
                <c:pt idx="118">
                  <c:v>118</c:v>
                </c:pt>
                <c:pt idx="119">
                  <c:v>108</c:v>
                </c:pt>
                <c:pt idx="120">
                  <c:v>101</c:v>
                </c:pt>
                <c:pt idx="121">
                  <c:v>92</c:v>
                </c:pt>
                <c:pt idx="122">
                  <c:v>77</c:v>
                </c:pt>
                <c:pt idx="123">
                  <c:v>74</c:v>
                </c:pt>
                <c:pt idx="124">
                  <c:v>65</c:v>
                </c:pt>
                <c:pt idx="125">
                  <c:v>58</c:v>
                </c:pt>
                <c:pt idx="126">
                  <c:v>55</c:v>
                </c:pt>
                <c:pt idx="127">
                  <c:v>51</c:v>
                </c:pt>
                <c:pt idx="128">
                  <c:v>49</c:v>
                </c:pt>
                <c:pt idx="129">
                  <c:v>47</c:v>
                </c:pt>
                <c:pt idx="130">
                  <c:v>46</c:v>
                </c:pt>
                <c:pt idx="131">
                  <c:v>43</c:v>
                </c:pt>
                <c:pt idx="132">
                  <c:v>1156</c:v>
                </c:pt>
                <c:pt idx="133">
                  <c:v>468</c:v>
                </c:pt>
                <c:pt idx="134">
                  <c:v>190</c:v>
                </c:pt>
                <c:pt idx="135">
                  <c:v>132</c:v>
                </c:pt>
                <c:pt idx="136">
                  <c:v>102</c:v>
                </c:pt>
                <c:pt idx="137">
                  <c:v>83</c:v>
                </c:pt>
                <c:pt idx="138">
                  <c:v>72</c:v>
                </c:pt>
                <c:pt idx="139">
                  <c:v>60</c:v>
                </c:pt>
                <c:pt idx="140">
                  <c:v>55</c:v>
                </c:pt>
                <c:pt idx="141">
                  <c:v>46</c:v>
                </c:pt>
                <c:pt idx="142">
                  <c:v>44</c:v>
                </c:pt>
                <c:pt idx="143">
                  <c:v>39</c:v>
                </c:pt>
                <c:pt idx="144">
                  <c:v>35</c:v>
                </c:pt>
                <c:pt idx="145">
                  <c:v>33</c:v>
                </c:pt>
                <c:pt idx="146">
                  <c:v>33</c:v>
                </c:pt>
                <c:pt idx="147">
                  <c:v>33</c:v>
                </c:pt>
                <c:pt idx="148">
                  <c:v>30</c:v>
                </c:pt>
                <c:pt idx="149">
                  <c:v>29</c:v>
                </c:pt>
                <c:pt idx="150">
                  <c:v>28</c:v>
                </c:pt>
                <c:pt idx="151">
                  <c:v>25</c:v>
                </c:pt>
                <c:pt idx="152">
                  <c:v>23</c:v>
                </c:pt>
                <c:pt idx="153">
                  <c:v>19</c:v>
                </c:pt>
                <c:pt idx="154">
                  <c:v>16</c:v>
                </c:pt>
                <c:pt idx="155">
                  <c:v>15</c:v>
                </c:pt>
                <c:pt idx="156">
                  <c:v>13</c:v>
                </c:pt>
                <c:pt idx="157">
                  <c:v>12</c:v>
                </c:pt>
                <c:pt idx="158">
                  <c:v>9</c:v>
                </c:pt>
                <c:pt idx="159">
                  <c:v>8</c:v>
                </c:pt>
                <c:pt idx="160">
                  <c:v>7</c:v>
                </c:pt>
                <c:pt idx="161">
                  <c:v>5</c:v>
                </c:pt>
                <c:pt idx="162">
                  <c:v>4</c:v>
                </c:pt>
                <c:pt idx="163">
                  <c:v>3</c:v>
                </c:pt>
                <c:pt idx="164">
                  <c:v>1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1</c:v>
                </c:pt>
                <c:pt idx="173">
                  <c:v>302</c:v>
                </c:pt>
                <c:pt idx="174">
                  <c:v>209</c:v>
                </c:pt>
                <c:pt idx="175">
                  <c:v>72</c:v>
                </c:pt>
                <c:pt idx="176">
                  <c:v>50</c:v>
                </c:pt>
                <c:pt idx="177">
                  <c:v>29</c:v>
                </c:pt>
                <c:pt idx="178">
                  <c:v>20</c:v>
                </c:pt>
                <c:pt idx="179">
                  <c:v>12</c:v>
                </c:pt>
                <c:pt idx="180">
                  <c:v>7</c:v>
                </c:pt>
                <c:pt idx="181">
                  <c:v>5</c:v>
                </c:pt>
                <c:pt idx="182">
                  <c:v>3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1</c:v>
                </c:pt>
                <c:pt idx="190">
                  <c:v>1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592</c:v>
                </c:pt>
                <c:pt idx="199">
                  <c:v>220</c:v>
                </c:pt>
                <c:pt idx="200">
                  <c:v>110</c:v>
                </c:pt>
                <c:pt idx="201">
                  <c:v>68</c:v>
                </c:pt>
                <c:pt idx="202">
                  <c:v>47</c:v>
                </c:pt>
                <c:pt idx="203">
                  <c:v>34</c:v>
                </c:pt>
                <c:pt idx="204">
                  <c:v>32</c:v>
                </c:pt>
                <c:pt idx="205">
                  <c:v>25</c:v>
                </c:pt>
                <c:pt idx="206">
                  <c:v>19</c:v>
                </c:pt>
                <c:pt idx="207">
                  <c:v>14</c:v>
                </c:pt>
                <c:pt idx="208">
                  <c:v>12</c:v>
                </c:pt>
                <c:pt idx="209">
                  <c:v>11</c:v>
                </c:pt>
                <c:pt idx="210">
                  <c:v>8</c:v>
                </c:pt>
                <c:pt idx="211">
                  <c:v>6</c:v>
                </c:pt>
                <c:pt idx="212">
                  <c:v>6</c:v>
                </c:pt>
                <c:pt idx="213">
                  <c:v>5</c:v>
                </c:pt>
                <c:pt idx="214">
                  <c:v>3</c:v>
                </c:pt>
                <c:pt idx="215">
                  <c:v>7</c:v>
                </c:pt>
                <c:pt idx="216">
                  <c:v>5</c:v>
                </c:pt>
                <c:pt idx="217">
                  <c:v>3</c:v>
                </c:pt>
                <c:pt idx="218">
                  <c:v>3</c:v>
                </c:pt>
                <c:pt idx="219">
                  <c:v>1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2</c:v>
                </c:pt>
                <c:pt idx="228">
                  <c:v>2</c:v>
                </c:pt>
                <c:pt idx="229">
                  <c:v>1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1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1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1</c:v>
                </c:pt>
                <c:pt idx="279">
                  <c:v>0</c:v>
                </c:pt>
                <c:pt idx="280">
                  <c:v>0</c:v>
                </c:pt>
                <c:pt idx="281">
                  <c:v>1</c:v>
                </c:pt>
                <c:pt idx="282">
                  <c:v>1</c:v>
                </c:pt>
                <c:pt idx="283">
                  <c:v>0</c:v>
                </c:pt>
                <c:pt idx="284">
                  <c:v>2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2</c:v>
                </c:pt>
                <c:pt idx="293">
                  <c:v>1</c:v>
                </c:pt>
                <c:pt idx="294">
                  <c:v>2</c:v>
                </c:pt>
                <c:pt idx="295">
                  <c:v>3</c:v>
                </c:pt>
                <c:pt idx="296">
                  <c:v>2</c:v>
                </c:pt>
                <c:pt idx="297">
                  <c:v>3</c:v>
                </c:pt>
                <c:pt idx="298">
                  <c:v>2</c:v>
                </c:pt>
                <c:pt idx="299">
                  <c:v>2</c:v>
                </c:pt>
                <c:pt idx="300">
                  <c:v>2</c:v>
                </c:pt>
                <c:pt idx="301">
                  <c:v>5</c:v>
                </c:pt>
                <c:pt idx="302">
                  <c:v>7</c:v>
                </c:pt>
                <c:pt idx="303">
                  <c:v>8</c:v>
                </c:pt>
                <c:pt idx="304">
                  <c:v>11</c:v>
                </c:pt>
                <c:pt idx="305">
                  <c:v>11</c:v>
                </c:pt>
                <c:pt idx="306">
                  <c:v>13</c:v>
                </c:pt>
                <c:pt idx="307">
                  <c:v>10</c:v>
                </c:pt>
                <c:pt idx="308">
                  <c:v>7</c:v>
                </c:pt>
                <c:pt idx="309">
                  <c:v>6</c:v>
                </c:pt>
                <c:pt idx="310">
                  <c:v>5</c:v>
                </c:pt>
                <c:pt idx="311">
                  <c:v>4</c:v>
                </c:pt>
                <c:pt idx="312">
                  <c:v>3</c:v>
                </c:pt>
                <c:pt idx="313">
                  <c:v>3</c:v>
                </c:pt>
                <c:pt idx="314">
                  <c:v>2</c:v>
                </c:pt>
                <c:pt idx="315">
                  <c:v>1</c:v>
                </c:pt>
                <c:pt idx="316">
                  <c:v>1</c:v>
                </c:pt>
                <c:pt idx="317">
                  <c:v>1</c:v>
                </c:pt>
                <c:pt idx="318">
                  <c:v>0</c:v>
                </c:pt>
                <c:pt idx="319">
                  <c:v>0</c:v>
                </c:pt>
                <c:pt idx="320">
                  <c:v>1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2</c:v>
                </c:pt>
                <c:pt idx="331">
                  <c:v>3</c:v>
                </c:pt>
                <c:pt idx="332">
                  <c:v>3</c:v>
                </c:pt>
                <c:pt idx="333">
                  <c:v>3</c:v>
                </c:pt>
                <c:pt idx="334">
                  <c:v>3</c:v>
                </c:pt>
                <c:pt idx="335">
                  <c:v>3</c:v>
                </c:pt>
                <c:pt idx="336">
                  <c:v>2</c:v>
                </c:pt>
                <c:pt idx="337">
                  <c:v>3</c:v>
                </c:pt>
                <c:pt idx="338">
                  <c:v>2</c:v>
                </c:pt>
                <c:pt idx="339">
                  <c:v>2</c:v>
                </c:pt>
                <c:pt idx="340">
                  <c:v>2</c:v>
                </c:pt>
                <c:pt idx="341">
                  <c:v>1</c:v>
                </c:pt>
                <c:pt idx="342">
                  <c:v>1</c:v>
                </c:pt>
                <c:pt idx="343">
                  <c:v>0</c:v>
                </c:pt>
                <c:pt idx="344">
                  <c:v>1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1</c:v>
                </c:pt>
                <c:pt idx="358">
                  <c:v>0</c:v>
                </c:pt>
                <c:pt idx="359">
                  <c:v>1</c:v>
                </c:pt>
                <c:pt idx="360">
                  <c:v>0</c:v>
                </c:pt>
                <c:pt idx="361">
                  <c:v>1</c:v>
                </c:pt>
                <c:pt idx="362">
                  <c:v>1</c:v>
                </c:pt>
                <c:pt idx="363">
                  <c:v>1</c:v>
                </c:pt>
                <c:pt idx="364">
                  <c:v>2</c:v>
                </c:pt>
                <c:pt idx="365">
                  <c:v>2</c:v>
                </c:pt>
                <c:pt idx="366">
                  <c:v>3</c:v>
                </c:pt>
                <c:pt idx="367">
                  <c:v>1</c:v>
                </c:pt>
                <c:pt idx="368">
                  <c:v>2</c:v>
                </c:pt>
                <c:pt idx="369">
                  <c:v>2</c:v>
                </c:pt>
                <c:pt idx="370">
                  <c:v>2</c:v>
                </c:pt>
                <c:pt idx="371">
                  <c:v>2</c:v>
                </c:pt>
                <c:pt idx="372">
                  <c:v>2</c:v>
                </c:pt>
                <c:pt idx="373">
                  <c:v>2</c:v>
                </c:pt>
                <c:pt idx="374">
                  <c:v>3</c:v>
                </c:pt>
                <c:pt idx="375">
                  <c:v>3</c:v>
                </c:pt>
                <c:pt idx="376">
                  <c:v>3</c:v>
                </c:pt>
                <c:pt idx="377">
                  <c:v>3</c:v>
                </c:pt>
                <c:pt idx="378">
                  <c:v>2</c:v>
                </c:pt>
                <c:pt idx="379">
                  <c:v>2</c:v>
                </c:pt>
                <c:pt idx="380">
                  <c:v>1</c:v>
                </c:pt>
                <c:pt idx="381">
                  <c:v>1</c:v>
                </c:pt>
                <c:pt idx="382">
                  <c:v>1</c:v>
                </c:pt>
                <c:pt idx="383">
                  <c:v>1</c:v>
                </c:pt>
                <c:pt idx="384">
                  <c:v>1</c:v>
                </c:pt>
                <c:pt idx="385">
                  <c:v>1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979072"/>
        <c:axId val="191009536"/>
      </c:lineChart>
      <c:catAx>
        <c:axId val="190979072"/>
        <c:scaling>
          <c:orientation val="minMax"/>
        </c:scaling>
        <c:delete val="0"/>
        <c:axPos val="b"/>
        <c:numFmt formatCode="h:mm:ss" sourceLinked="1"/>
        <c:majorTickMark val="out"/>
        <c:minorTickMark val="none"/>
        <c:tickLblPos val="nextTo"/>
        <c:crossAx val="191009536"/>
        <c:crosses val="autoZero"/>
        <c:auto val="1"/>
        <c:lblAlgn val="ctr"/>
        <c:lblOffset val="100"/>
        <c:noMultiLvlLbl val="0"/>
      </c:catAx>
      <c:valAx>
        <c:axId val="1910095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97907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FDE96-25BC-46A5-874B-ECC33553A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Interpretare date4.dot</Template>
  <TotalTime>223</TotalTime>
  <Pages>13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86</cp:revision>
  <cp:lastPrinted>2019-10-21T21:02:00Z</cp:lastPrinted>
  <dcterms:created xsi:type="dcterms:W3CDTF">2019-10-02T10:32:00Z</dcterms:created>
  <dcterms:modified xsi:type="dcterms:W3CDTF">2019-11-06T09:26:00Z</dcterms:modified>
</cp:coreProperties>
</file>